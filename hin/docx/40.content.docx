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MAT</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मत्ती 1:1–17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मत्ती 1:1–17 को सुनें और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lang w:val="hi_IN" w:bidi="hi_IN"/>
        </w:rPr>
        <w:t>क्योंकि इस कहानी के कई नाम हैं, इसलिए पहले अगले भाग में आगे बढ़ना और अंत में इन प्रश्नों पर वापस आना मददगार हो सकता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यह यीशु के पूर्वजों की सूची है। इस सूची में हमें यीशु के परिवार के सदस्यों के नाम मिलते हैं जो उससे पहले जीवित थे। मत्ती यीशु के पूर्वजों के सभी नामों का उल्लेख नहीं करता है; वह केवल सबसे महत्वपूर्ण लोगों का उल्लेख करता है। इसलिए, कभी-कभी जब वह किसी को पुत्र कहता है, तो वह वास्तव में पोता या कभी-कभी परपोता भी होता है। इस तरह, वह कुछ नामों को छोड़ सकता था।</w:t>
      </w:r>
    </w:p>
    <w:p>
      <w:pPr/>
      <w:r>
        <w:rPr>
          <w:lang w:val="hi_IN" w:bidi="hi_IN"/>
        </w:rPr>
      </w:r>
      <w:r>
        <w:rPr>
          <w:lang w:val="hi_IN" w:bidi="hi_IN"/>
        </w:rPr>
        <w:t>पहला समूह अब्राहम से लेकर राजा दाऊद तक 14 पूर्वज हैं। राजा दाऊद यीशु के जन्म से लगभग 1000 साल पहले जीवित था। दाऊद इस्राएल के इतिहास में सबसे महत्वपूर्ण राजा था। बाइबल हमें बताती है कि परमेश्वर उससे बहुत प्रेम करता था। जब दाऊद राजा था, तो यह इस्राएल के इतिहास में सबसे अच्छा समय था।</w:t>
      </w:r>
    </w:p>
    <w:p>
      <w:pPr/>
      <w:r>
        <w:rPr>
          <w:lang w:val="hi_IN" w:bidi="hi_IN"/>
        </w:rPr>
      </w:r>
      <w:r>
        <w:rPr>
          <w:lang w:val="hi_IN" w:bidi="hi_IN"/>
        </w:rPr>
        <w:t>दूसरा समूह राजा दाऊद के पुत्र से लेकर राजा यकोन्याह तक 14 पूर्वज हैं। राजा यकोन्याह यीशु के जन्म से लगभग 500 साल पहले जीवित रहा था। यह इस्राएल के इतिहास में सबसे बुरा समय था। इस्राएल के लोग परमेश्वर की आज्ञा नहीं मानते थे। परमेश्वर ने दूसरे देश से लोगों को उन पर हमला करने के लिए भेजकर उन्हें दण्ड दिया। यह देश बाबुल था। बाबुल के राजा ने इस्राएल पर हमला किया और जीत गया। वह इस्राएल से बहुत से लोगों को बन्दी बनाकर अपने देश में ले गया। अब उन्हें लम्बे समय तक बाबुल में रहना पड़ा। इस्राएल के इतिहास में लोगों ने इस घटना को "बाबुल की बँधुआई" या "बँधुआई" कहा। इस्राएली कई पीढ़ियों तक बाबुल में रहे, लेकिन फिर परमेश्वर ने उन्हें अपने देश में वापस जाने की अनुमति दी। उस समय के बाद उन्हें ज्यादातर इस्राएलियों के बजाय यहूदी नाम से बुलाया जाता था।</w:t>
      </w:r>
    </w:p>
    <w:p>
      <w:pPr/>
      <w:r>
        <w:rPr>
          <w:lang w:val="hi_IN" w:bidi="hi_IN"/>
        </w:rPr>
      </w:r>
      <w:r>
        <w:rPr>
          <w:lang w:val="hi_IN" w:bidi="hi_IN"/>
        </w:rPr>
        <w:t>सूची का तीसरा भाग बाबुल की बँधुआई के समय से लेकर मरियम के पति यूसुफ तक के 13 पूर्वजों का है। मरियम यीशु की माँ बनने वाली थी।</w:t>
      </w:r>
    </w:p>
    <w:p>
      <w:pPr/>
      <w:r>
        <w:rPr>
          <w:lang w:val="hi_IN" w:bidi="hi_IN"/>
        </w:rPr>
      </w:r>
      <w:r>
        <w:rPr>
          <w:lang w:val="hi_IN" w:bidi="hi_IN"/>
        </w:rPr>
        <w:t>यहाँ रुकें और लोगों से अपने पूर्वजों के बारे में बताने के लिए कहें। आप अपने पूर्वजों के कितनी पीढ़ी पीछे तक के लोगों के नाम जानते हैं? क्या आप अपने पूर्वजों के बारे में एक कहानी बता सकते हैं? क्या अच्छे पूर्वजों के बारे में कहानियाँ हैं? क्या लोग उन पूर्वजों की कहानियाँ भी सुनाते हैं जिन्होंने गलत काम किए थे? आपके समुदाय में, क्या लोग सोचते हैं कि आपके पूर्वजों को जानना महत्वपूर्ण है? क्या अपने कई पूर्वजों के नामों को याद रखना अच्छी बात है, या क्या यह इतना महत्वपूर्ण नहीं है? क्यों, या क्यों नहीं?</w:t>
      </w:r>
    </w:p>
    <w:p>
      <w:pPr/>
      <w:r>
        <w:rPr>
          <w:lang w:val="hi_IN" w:bidi="hi_IN"/>
        </w:rPr>
      </w:r>
      <w:r>
        <w:rPr>
          <w:lang w:val="hi_IN" w:bidi="hi_IN"/>
        </w:rPr>
        <w:t xml:space="preserve">अन्तिम सूची में केवल 13 पीढ़ियाँ हैं, हालाँकि मत्ती कहता है कि हर सूची में 14 पीढ़ियाँ हैं। इसलिए मत्ती का अर्थ था कि हर सूची में </w:t>
      </w:r>
      <w:r>
        <w:rPr>
          <w:b/>
          <w:lang w:val="hi_IN" w:bidi="hi_IN"/>
        </w:rPr>
        <w:t>लगभग</w:t>
      </w:r>
      <w:r>
        <w:rPr>
          <w:lang w:val="hi_IN" w:bidi="hi_IN"/>
        </w:rPr>
        <w:t xml:space="preserve"> 14 पीढ़ियाँ थीं।</w:t>
      </w:r>
    </w:p>
    <w:p>
      <w:pPr/>
      <w:r>
        <w:rPr>
          <w:lang w:val="hi_IN" w:bidi="hi_IN"/>
        </w:rPr>
      </w:r>
      <w:r>
        <w:rPr>
          <w:lang w:val="hi_IN" w:bidi="hi_IN"/>
        </w:rPr>
        <w:t>हम नहीं जानते कि मत्ती हर सूची में लगभग 14 पीढ़ियाँ क्यों शामिल करता है। यह उसके लिए महत्वपूर्ण था, लेकिन हम नहीं जानते कि वास्तव में क्यों।</w:t>
      </w:r>
    </w:p>
    <w:p>
      <w:pPr/>
      <w:r>
        <w:rPr>
          <w:lang w:val="hi_IN" w:bidi="hi_IN"/>
        </w:rPr>
      </w:r>
      <w:r>
        <w:rPr>
          <w:lang w:val="hi_IN" w:bidi="hi_IN"/>
        </w:rPr>
        <w:t>पहले समूह में 14 पुरुष हैं, और आखिरी व्यक्ति राजा-दाऊद है।</w:t>
      </w:r>
    </w:p>
    <w:p>
      <w:pPr/>
      <w:r>
        <w:rPr>
          <w:lang w:val="hi_IN" w:bidi="hi_IN"/>
        </w:rPr>
      </w:r>
      <w:r>
        <w:rPr>
          <w:lang w:val="hi_IN" w:bidi="hi_IN"/>
        </w:rPr>
        <w:t>दूसरे समूह में, 14 पुरुष हैं, और वे सभी राजा हैं। वे सभी राजा दाऊद के वंशज हैं।</w:t>
      </w:r>
    </w:p>
    <w:p>
      <w:pPr/>
      <w:r>
        <w:rPr>
          <w:lang w:val="hi_IN" w:bidi="hi_IN"/>
        </w:rPr>
      </w:r>
      <w:r>
        <w:rPr>
          <w:lang w:val="hi_IN" w:bidi="hi_IN"/>
        </w:rPr>
        <w:t>तीसरे समूह में, 12 पुरुष हैं जो अभी भी राजा दाऊद के वंशज हैं, लेकिन वे अब राजा नहीं हैं। लेकिन फिर यीशु आता है। यीशु तीसरी सूची में अन्तिम नाम है। यीशु दाऊद का वंशज है। लेकिन यीशु एक राजा भी होगा! मत्ती इसे स्पष्ट करता है क्योंकि वह यीशु को मसीह कहता है, या जिसे परमेश्वर ने एक विशेष कार्य के लिए नियुक्त किया था।</w:t>
      </w:r>
    </w:p>
    <w:p>
      <w:pPr/>
      <w:r>
        <w:rPr>
          <w:lang w:val="hi_IN" w:bidi="hi_IN"/>
        </w:rPr>
      </w:r>
      <w:r>
        <w:rPr>
          <w:lang w:val="hi_IN" w:bidi="hi_IN"/>
        </w:rPr>
        <w:t>आइए अब हम 14 पूर्वजों के इन समूहों में से प्रत्येक को और अधिक विस्तार से देखें। इनमें से कुछ पूर्वजों की बाइबल में कहानियाँ हैं। कुछ अच्छी कहानियाँ हैं, कुछ बुरी कहानियाँ हैं!</w:t>
      </w:r>
    </w:p>
    <w:p>
      <w:pPr/>
      <w:r>
        <w:rPr>
          <w:lang w:val="hi_IN" w:bidi="hi_IN"/>
        </w:rPr>
      </w:r>
      <w:r>
        <w:rPr>
          <w:lang w:val="hi_IN" w:bidi="hi_IN"/>
        </w:rPr>
        <w:t>मत्ती अब्राहम से शुरू होता है। परमेश्वर ने अपने विशेष लोगों का इतिहास अब्राहम से शुरू किया। परमेश्वर ने अब्राहम से प्रतिज्ञा की थी कि वह उसे एक बड़ी जाति बनाएगा। परमेश्वर ने यह प्रतिज्ञा तब की जब अब्राहम पहले ही बहुत बूढ़ा था और उसकी कोई संतान नहीं थी! लेकिन जब अब्राहम 100 वर्ष का था, तो उसका और उसकी पत्नी का एक पुत्र हुआ। पुत्र का नाम इसहाक था। इसहाक सूची में दूसरा नाम है।</w:t>
      </w:r>
    </w:p>
    <w:p>
      <w:pPr/>
      <w:r>
        <w:rPr>
          <w:lang w:val="hi_IN" w:bidi="hi_IN"/>
        </w:rPr>
      </w:r>
      <w:r>
        <w:rPr>
          <w:lang w:val="hi_IN" w:bidi="hi_IN"/>
        </w:rPr>
        <w:t>इसहाक के दो पुत्र थे। वे जुड़वाँ थे। इन दोनों पुत्रों में से परमेश्वर ने छोटे पुत्र याकूब को चुना। परमेश्वर ने याकूब का नाम बदलकर इस्राएल रख दिया। यही कारण है कि अब्राहम के वंशज बाद में इस्राएलियों के रूप में जाने गए। याकूब इस सूची में तीसरा नाम है।</w:t>
      </w:r>
    </w:p>
    <w:p>
      <w:pPr/>
      <w:r>
        <w:rPr>
          <w:lang w:val="hi_IN" w:bidi="hi_IN"/>
        </w:rPr>
      </w:r>
      <w:r>
        <w:rPr>
          <w:lang w:val="hi_IN" w:bidi="hi_IN"/>
        </w:rPr>
        <w:t>याकूब के 12 पुत्र थे। मत्ती याकूब के चौथे पुत्र यहूदा के वंश से सूची जारी रखता है।</w:t>
      </w:r>
    </w:p>
    <w:p>
      <w:pPr/>
      <w:r>
        <w:rPr>
          <w:lang w:val="hi_IN" w:bidi="hi_IN"/>
        </w:rPr>
      </w:r>
      <w:r>
        <w:rPr>
          <w:lang w:val="hi_IN" w:bidi="hi_IN"/>
        </w:rPr>
        <w:t>मत्ती यहूदा के दो पुत्रों का उल्लेख करता है, लेकिन वह उनकी माँ का उल्लेख भी करता है। उसका नाम तामार था। तामार इस्राएली नहीं थी। यहूदा और तामार की कहानी एक अच्छी कहानी नहीं है। अभी हमारे पास पूरी कहानी बताने के लिए पर्याप्त समय नहीं है, लेकिन तामार ने पहले यहूदा के बड़े पुत्र से विवाह किया था। वह पुत्र बिना सन्तान के मर गया। यहूदा ने वादा किया था कि तामार उसके छोटे पुत्र से विवाह कर सकती है, लेकिन उसने अपना वादा पूरा नहीं किया। तब तामार ने यहूदा को धोखा देकर उसके साथ सम्बन्ध बनाए, ताकि वह गर्भवती होकर एक पुत्र को जन्म दे सके। उसने वेश्या होने का दिखावा किया और यहूदा को अपने साथ सोने के लिए आमंत्रित किया। यहूदा उसके साथ सोया। वह नहीं जानता था कि वह तामार के साथ सो रहा है। उसने सोचा कि वह एक वेश्या के साथ सो रहा है। तामार अपने ससुर से गर्भवती हुई। यही उसकी योजना थी। फिर उसने यहूदा को बताया कि उसने क्या किया था। यहूदा ने स्वीकार किया कि उसने गलत किया है। उसे अपने पुत्र को तामार को पति के रूप में देना चाहिए था, जैसा कि उसने वादा किया था। मत्ती ने तामार और यहूदा से उत्पन्न पुत्र को अपनी सूची में अगले व्यक्ति के रूप में शामिल किया है। उसका नाम पेरेस था।</w:t>
      </w:r>
    </w:p>
    <w:p>
      <w:pPr/>
      <w:r>
        <w:rPr>
          <w:lang w:val="hi_IN" w:bidi="hi_IN"/>
        </w:rPr>
      </w:r>
      <w:r>
        <w:rPr>
          <w:lang w:val="hi_IN" w:bidi="hi_IN"/>
        </w:rPr>
        <w:t>इसके बाद मत्ती हमें बिना किसी कहानी के कुछ लोगों के नाम बताता है। कहानी वाले व्यक्ति का अगला नाम बोअज है। मत्ती हमें बताता है कि बोअज की माँ राहाब थी। राहाब इस्राएली स्त्री नहीं थी। वह यरीहो नाम के शहर में एक वेश्या थी। हम पूरी कहानी नहीं बता सकते, लेकिन इस्राएली यरीहो शहर पर हमला करने वाले थे। दो इस्राएली पुरुष पहले शहर में खोजबीन करने गए थे। यरीहो के लोग इन दो इस्राएली पुरुषों को मार डालना चाहते थे, लेकिन राहाब ने उनकी रक्षा की। उसने उन्हें अपने घर में छिपाया। इसलिए, बदले में परमेश्‍वर ने राहाब की रक्षा की। जब इस्राएलियों ने शहर पर हमला किया तो उन्होंने राहाब और उसके परिवार को छोड़ दिया। राहाब इस्राएलियों के साथ रहने लगी। उसने एक इस्राएली व्यक्ति से विवाह किया और उनका एक पुत्र हुआ। पुत्र का नाम बोअज था। उसका नाम सूची में है।</w:t>
      </w:r>
    </w:p>
    <w:p>
      <w:pPr/>
      <w:r>
        <w:rPr>
          <w:lang w:val="hi_IN" w:bidi="hi_IN"/>
        </w:rPr>
      </w:r>
      <w:r>
        <w:rPr>
          <w:lang w:val="hi_IN" w:bidi="hi_IN"/>
        </w:rPr>
        <w:t>बोअज का एक पुत्र हुआ और उसका नाम ओबेद था। हमारे पास यहाँ एक और कहानी है। मत्ती हमें बताता है कि ओबेद की माँ रूत थी। रूत भी इस्राएली नहीं थी। रूत मोआब के देश से थी। मोआब इस्राएल के पास का देश था। किसी समय इस्राएल में अकाल पड़ा, और दो पुत्रों वाला एक परिवार इस्राएल छोड़कर मोआब चला गया। प्रत्येक पुत्र ने एक मोआबी लड़की से विवाह किया। पिता और परिवार के दोनों पुत्रों की मृत्यु मोआब में हो गई। इस परिवार की माँ इस्राएल लौट आई। उसके बड़े पुत्र की मोआबी विधवा मोआब में ही रह गई, परन्तु छोटे पुत्र की विधवा उसके साथ चली गई। इस छोटे पुत्र की विधवा का नाम रूत था। बाइबल में, रूत को सम्मानित किया गया है क्योंकि वह अपनी सास के प्रति विश्वासयोग्य थी। हालाँकि वह किसी दूसरे देश से थी, लेकिन वह अपनी सास के साथ इस्राएल आई। उसने उन देवताओं की उपासना करना छोड़ दिया जिनकी उपासना मोआब के लोग करते थे, और उस परमेश्वर की आराधना करने लगी जिसकी आराधना इस्राएली करते थे। उसने बोअज से विवाह किया।</w:t>
      </w:r>
    </w:p>
    <w:p>
      <w:pPr/>
      <w:r>
        <w:rPr>
          <w:lang w:val="hi_IN" w:bidi="hi_IN"/>
        </w:rPr>
      </w:r>
      <w:r>
        <w:rPr>
          <w:lang w:val="hi_IN" w:bidi="hi_IN"/>
        </w:rPr>
        <w:t>इसलिए, बोअज और रूत के एक पुत्र हुआ और उसका नाम ओबेद था।</w:t>
      </w:r>
    </w:p>
    <w:p>
      <w:pPr/>
      <w:r>
        <w:rPr>
          <w:lang w:val="hi_IN" w:bidi="hi_IN"/>
        </w:rPr>
      </w:r>
      <w:r>
        <w:rPr>
          <w:lang w:val="hi_IN" w:bidi="hi_IN"/>
        </w:rPr>
        <w:t>ओबेद का एक पुत्र था और उसका नाम यिशै था।</w:t>
      </w:r>
    </w:p>
    <w:p>
      <w:pPr/>
      <w:r>
        <w:rPr>
          <w:lang w:val="hi_IN" w:bidi="hi_IN"/>
        </w:rPr>
      </w:r>
      <w:r>
        <w:rPr>
          <w:lang w:val="hi_IN" w:bidi="hi_IN"/>
        </w:rPr>
        <w:t>यिशै का एक पुत्र था और उसका नाम दाऊद था। दाऊद पहले एक चरवाहा लड़का था, लेकिन वह इस्राएलियों का राजा बन गया। इस्राएल के पूरे इतिहास में, वह सबसे प्रिय राजा है। जब वह राजा था, तो यह इस्राएल के लिए सबसे अच्छा समय था।</w:t>
      </w:r>
    </w:p>
    <w:p>
      <w:pPr/>
      <w:r>
        <w:rPr>
          <w:lang w:val="hi_IN" w:bidi="hi_IN"/>
        </w:rPr>
      </w:r>
      <w:r>
        <w:rPr>
          <w:lang w:val="hi_IN" w:bidi="hi_IN"/>
        </w:rPr>
        <w:t>ये पहली 14 पीढ़ियाँ थीं। अब हम अगली 14 पीढ़ियों पर जाएँगे। इस दूसरी सूची के सभी लोग राजा हैं।</w:t>
      </w:r>
    </w:p>
    <w:p>
      <w:pPr/>
      <w:r>
        <w:rPr>
          <w:lang w:val="hi_IN" w:bidi="hi_IN"/>
        </w:rPr>
      </w:r>
      <w:r>
        <w:rPr>
          <w:lang w:val="hi_IN" w:bidi="hi_IN"/>
        </w:rPr>
        <w:t>दाऊद का एक पुत्र था और उसका नाम सुलैमान था। हमारे पास यहाँ एक और कहानी है। यह एक अच्छी कहानी नहीं है। मत्ती हमें बताता है कि सुलैमान की माँ एक अन्य व्यक्ति, उरिय्याह की पत्नी थी। ऐसा इसलिए है क्योंकि दाऊद ने व्यभिचार किया था: वह एक स्त्री के साथ सोया जो उसकी नहीं थी। वह स्त्री ऊरिय्याह की पत्नी थी जो दाऊद के विश्वासयोग्य सैनिकों में से एक था। यह व्यक्ति इस्राएली नहीं था। जब ऊरिय्याह दाऊद के लिए युद्ध लड़ रहा था, तब दाऊद ने ऊरिय्याह की पत्नी को लिया और उसके साथ सोया। जब वह गर्भवती हुई, तो उसने यह सुनिश्चित किया कि उसका पति युद्ध में मार दिया जाए। परमेश्वर दाऊद से बहुत क्रोधित था क्योंकि उसने ये काम किए थे। जो पुत्र पैदा हुआ था उसकी मृत्यु हो गई। यह परमेश्वर का काम था। परन्तु दाऊद को अपने किये पर बहुत पछतावा हुआ और परमेश्वर ने उसे क्षमा कर दिया। दाऊद ने ऊरिय्याह की पत्नी से विवाह किया और उनका एक और बच्चा हुआ। यह पुत्र दाऊद के बाद राजा बना। उसका नाम सुलैमान था।</w:t>
      </w:r>
    </w:p>
    <w:p>
      <w:pPr/>
      <w:r>
        <w:rPr>
          <w:lang w:val="hi_IN" w:bidi="hi_IN"/>
        </w:rPr>
      </w:r>
      <w:r>
        <w:rPr>
          <w:lang w:val="hi_IN" w:bidi="hi_IN"/>
        </w:rPr>
        <w:t>इस सूची के अन्य लोगों के पास कोई विशेष कहानी नहीं है। इस दूसरी सूची के अंत में, मत्ती उस समय पर पहुँच गया है जब इस्राएलियों को परमेश्वर द्वारा दण्डित किया गया था और उन्हें बन्दी बनाकर बेबीलोन भेज दिया गया था। यह पूरे इस्राएल के इतिहास में सबसे भयानक समय था।</w:t>
      </w:r>
    </w:p>
    <w:p>
      <w:pPr/>
      <w:r>
        <w:rPr>
          <w:lang w:val="hi_IN" w:bidi="hi_IN"/>
        </w:rPr>
      </w:r>
      <w:r>
        <w:rPr>
          <w:lang w:val="hi_IN" w:bidi="hi_IN"/>
        </w:rPr>
        <w:t>अब हम नामों की अंतिम सूची पर जाएँगे। हालाँकि ये सभी लोग अभी भी राजा दाऊद के वंशज हैं, लेकिन वे अब राजा नहीं हैं। इस्राएल देश पर अब दूसरे लोगों का शासन है।</w:t>
      </w:r>
    </w:p>
    <w:p>
      <w:pPr/>
      <w:r>
        <w:rPr>
          <w:lang w:val="hi_IN" w:bidi="hi_IN"/>
        </w:rPr>
      </w:r>
      <w:r>
        <w:rPr>
          <w:lang w:val="hi_IN" w:bidi="hi_IN"/>
        </w:rPr>
        <w:t>अंतिम लोगों के अलावा, तीसरी सूची में शामिल लोगों के लिए कोई विशेष कहानी नहीं है! सूची में लगभग अंतिम व्यक्ति यूसुफ है। यूसुफ मरियम का पति था। मरियम यीशु की माँ बनने वाली थी। यहाँ एक बड़ी कहानी है, लेकिन आप इसके बारे में मत्ती के अगले भाग में सुनेंगे!</w:t>
      </w:r>
      <w:r>
        <w:rPr>
          <w:lang w:val="hi_IN" w:bidi="hi_IN"/>
        </w:rPr>
      </w:r>
    </w:p>
    <w:p>
      <w:pPr>
        <w:pStyle w:val="Heading3"/>
      </w:pPr>
      <w:r>
        <w:rPr>
          <w:lang w:val="hi_IN" w:bidi="hi_IN"/>
        </w:rPr>
        <w:t>घटनाओं को समझाना</w:t>
      </w:r>
    </w:p>
    <w:p>
      <w:pPr/>
      <w:r>
        <w:rPr>
          <w:lang w:val="hi_IN" w:bidi="hi_IN"/>
        </w:rPr>
      </w:r>
      <w:r>
        <w:rPr>
          <w:lang w:val="hi_IN" w:bidi="hi_IN"/>
        </w:rPr>
        <w:t>पाठ को सबसे सरल संस्करण में एक बार फिर से सुनें।</w:t>
      </w:r>
    </w:p>
    <w:p>
      <w:pPr/>
      <w:r>
        <w:rPr>
          <w:lang w:val="hi_IN" w:bidi="hi_IN"/>
        </w:rPr>
      </w:r>
      <w:r>
        <w:rPr>
          <w:lang w:val="hi_IN" w:bidi="hi_IN"/>
        </w:rPr>
        <w:t>इस सत्र में, आप समूह को इस कहानी की कल्पना करने में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5 दृश्य हैं।</w:t>
      </w:r>
    </w:p>
    <w:p>
      <w:pPr/>
      <w:r>
        <w:rPr>
          <w:lang w:val="hi_IN" w:bidi="hi_IN"/>
        </w:rPr>
      </w:r>
      <w:r>
        <w:rPr>
          <w:b/>
          <w:lang w:val="hi_IN" w:bidi="hi_IN"/>
        </w:rPr>
        <w:t>पहला दृश्य:</w:t>
      </w:r>
      <w:r>
        <w:rPr>
          <w:lang w:val="hi_IN" w:bidi="hi_IN"/>
        </w:rPr>
        <w:t xml:space="preserve"> मत्ती कहता है कि वह यीशु के पूर्वजों के नामों की सूची देने जा रहा है।</w:t>
      </w:r>
    </w:p>
    <w:p>
      <w:pPr/>
      <w:r>
        <w:rPr>
          <w:lang w:val="hi_IN" w:bidi="hi_IN"/>
        </w:rPr>
      </w:r>
      <w:r>
        <w:rPr>
          <w:b/>
          <w:lang w:val="hi_IN" w:bidi="hi_IN"/>
        </w:rPr>
        <w:t>दूसरा दृश्य:</w:t>
      </w:r>
      <w:r>
        <w:rPr>
          <w:lang w:val="hi_IN" w:bidi="hi_IN"/>
        </w:rPr>
        <w:t xml:space="preserve"> पहली सूची</w:t>
      </w:r>
    </w:p>
    <w:p>
      <w:pPr/>
      <w:r>
        <w:rPr>
          <w:lang w:val="hi_IN" w:bidi="hi_IN"/>
        </w:rPr>
      </w:r>
      <w:r>
        <w:rPr>
          <w:b/>
          <w:lang w:val="hi_IN" w:bidi="hi_IN"/>
        </w:rPr>
        <w:t>तीसरा दृश्य:</w:t>
      </w:r>
      <w:r>
        <w:rPr>
          <w:lang w:val="hi_IN" w:bidi="hi_IN"/>
        </w:rPr>
        <w:t xml:space="preserve"> दूसरी सूची</w:t>
      </w:r>
    </w:p>
    <w:p>
      <w:pPr/>
      <w:r>
        <w:rPr>
          <w:lang w:val="hi_IN" w:bidi="hi_IN"/>
        </w:rPr>
      </w:r>
      <w:r>
        <w:rPr>
          <w:b/>
          <w:lang w:val="hi_IN" w:bidi="hi_IN"/>
        </w:rPr>
        <w:t>चौथा दृश्य:</w:t>
      </w:r>
      <w:r>
        <w:rPr>
          <w:lang w:val="hi_IN" w:bidi="hi_IN"/>
        </w:rPr>
        <w:t xml:space="preserve"> तीसरी सूची</w:t>
      </w:r>
    </w:p>
    <w:p>
      <w:pPr/>
      <w:r>
        <w:rPr>
          <w:lang w:val="hi_IN" w:bidi="hi_IN"/>
        </w:rPr>
      </w:r>
      <w:r>
        <w:rPr>
          <w:b/>
          <w:lang w:val="hi_IN" w:bidi="hi_IN"/>
        </w:rPr>
        <w:t>पाँचवाँ दृश्य:</w:t>
      </w:r>
      <w:r>
        <w:rPr>
          <w:lang w:val="hi_IN" w:bidi="hi_IN"/>
        </w:rPr>
        <w:t xml:space="preserve"> मत्ती अपनी सूची का स्पष्टीकरण देता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मत्ती, जो पुस्तक लिख रहा है। इस कहानी में उसका नाम नहीं है, लेकिन यह वही है जो कहानी सुना रहा है। केवल इस कहानी के लिए, मत्ती की कल्पना करना सहायक होगा।</w:t>
      </w:r>
    </w:p>
    <w:p>
      <w:pPr>
        <w:pStyle w:val="ListBullet"/>
        <w:spacing w:line="240" w:lineRule="auto"/>
        <w:ind w:left="720"/>
      </w:pPr>
      <w:r>
        <w:rPr>
          <w:lang w:val="hi_IN" w:bidi="hi_IN"/>
        </w:rPr>
      </w:r>
      <w:r>
        <w:rPr>
          <w:lang w:val="hi_IN" w:bidi="hi_IN"/>
        </w:rPr>
        <w:t>मत्ती कुछ लोगों को कहानी सुना रहा है। जो लोग उसकी बातें सुन रहे हैं उनमें से कुछ यहूदी हैं, इसका मतलब है कि वे खुद अब्राहम के वंशज हैं। कुछ लोग जो इस कहानी को सुन रहे हैं वे यहूदी नहीं हैं। वे इस्राएली नहीं हैं। वे सभी शायद उन नामों को जानते होंगे जिनका उल्लेख मत्ती ने किया था, और वे इन लोगों के बारे में कहानियाँ भी जानते होंगे। केवल इस कहानी के लिए, मत्ती के श्रोताओं की कल्पना करना सहायक होगा।</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तीनों समूहों में उल्लिखित सभी नाम</w:t>
      </w:r>
    </w:p>
    <w:p>
      <w:pPr/>
      <w:r>
        <w:rPr>
          <w:lang w:val="hi_IN" w:bidi="hi_IN"/>
        </w:rPr>
      </w:r>
      <w:r>
        <w:rPr>
          <w:lang w:val="hi_IN" w:bidi="hi_IN"/>
        </w:rPr>
        <w:t>ये वे लोग हैं जिनका उल्लेख पहले समूह में किया गया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तामार, यहूदा की बहू और यहूदा के पुत्रों की माँ</w:t>
      </w:r>
    </w:p>
    <w:p>
      <w:pPr>
        <w:pStyle w:val="ListBullet"/>
        <w:spacing w:line="240" w:lineRule="auto"/>
        <w:ind w:left="720"/>
      </w:pPr>
      <w:r>
        <w:rPr>
          <w:lang w:val="hi_IN" w:bidi="hi_IN"/>
        </w:rPr>
      </w:r>
      <w:r>
        <w:rPr>
          <w:lang w:val="hi_IN" w:bidi="hi_IN"/>
        </w:rPr>
        <w:t>पेरेस</w:t>
      </w:r>
    </w:p>
    <w:p>
      <w:pPr>
        <w:pStyle w:val="ListBullet"/>
        <w:spacing w:line="240" w:lineRule="auto"/>
        <w:ind w:left="720"/>
      </w:pPr>
      <w:r>
        <w:rPr>
          <w:lang w:val="hi_IN" w:bidi="hi_IN"/>
        </w:rPr>
      </w:r>
      <w:r>
        <w:rPr>
          <w:lang w:val="hi_IN" w:bidi="hi_IN"/>
        </w:rPr>
        <w:t>उसका भाई जेरह</w:t>
      </w:r>
    </w:p>
    <w:p>
      <w:pPr>
        <w:pStyle w:val="ListBullet"/>
        <w:spacing w:line="240" w:lineRule="auto"/>
        <w:ind w:left="720"/>
      </w:pPr>
      <w:r>
        <w:rPr>
          <w:lang w:val="hi_IN" w:bidi="hi_IN"/>
        </w:rPr>
      </w:r>
      <w:r>
        <w:rPr>
          <w:lang w:val="hi_IN" w:bidi="hi_IN"/>
        </w:rPr>
        <w:t>हिस्रोन</w:t>
      </w:r>
    </w:p>
    <w:p>
      <w:pPr>
        <w:pStyle w:val="ListBullet"/>
        <w:spacing w:line="240" w:lineRule="auto"/>
        <w:ind w:left="720"/>
      </w:pPr>
      <w:r>
        <w:rPr>
          <w:lang w:val="hi_IN" w:bidi="hi_IN"/>
        </w:rPr>
      </w:r>
      <w:r>
        <w:rPr>
          <w:lang w:val="hi_IN" w:bidi="hi_IN"/>
        </w:rPr>
        <w:t>एराम</w:t>
      </w:r>
    </w:p>
    <w:p>
      <w:pPr>
        <w:pStyle w:val="ListBullet"/>
        <w:spacing w:line="240" w:lineRule="auto"/>
        <w:ind w:left="720"/>
      </w:pPr>
      <w:r>
        <w:rPr>
          <w:lang w:val="hi_IN" w:bidi="hi_IN"/>
        </w:rPr>
      </w:r>
      <w:r>
        <w:rPr>
          <w:lang w:val="hi_IN" w:bidi="hi_IN"/>
        </w:rPr>
        <w:t>अम्मीनादाब</w:t>
      </w:r>
    </w:p>
    <w:p>
      <w:pPr>
        <w:pStyle w:val="ListBullet"/>
        <w:spacing w:line="240" w:lineRule="auto"/>
        <w:ind w:left="720"/>
      </w:pPr>
      <w:r>
        <w:rPr>
          <w:lang w:val="hi_IN" w:bidi="hi_IN"/>
        </w:rPr>
      </w:r>
      <w:r>
        <w:rPr>
          <w:lang w:val="hi_IN" w:bidi="hi_IN"/>
        </w:rPr>
        <w:t>नहशोन</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राहाब, सलमोन की पत्नी और बोअज की माँ</w:t>
      </w:r>
    </w:p>
    <w:p>
      <w:pPr>
        <w:pStyle w:val="ListBullet"/>
        <w:spacing w:line="240" w:lineRule="auto"/>
        <w:ind w:left="720"/>
      </w:pPr>
      <w:r>
        <w:rPr>
          <w:lang w:val="hi_IN" w:bidi="hi_IN"/>
        </w:rPr>
      </w:r>
      <w:r>
        <w:rPr>
          <w:lang w:val="hi_IN" w:bidi="hi_IN"/>
        </w:rPr>
        <w:t>बोअज</w:t>
      </w:r>
    </w:p>
    <w:p>
      <w:pPr>
        <w:pStyle w:val="ListBullet"/>
        <w:spacing w:line="240" w:lineRule="auto"/>
        <w:ind w:left="720"/>
      </w:pPr>
      <w:r>
        <w:rPr>
          <w:lang w:val="hi_IN" w:bidi="hi_IN"/>
        </w:rPr>
      </w:r>
      <w:r>
        <w:rPr>
          <w:lang w:val="hi_IN" w:bidi="hi_IN"/>
        </w:rPr>
        <w:t>रूत, बोअज की पत्नी और ओबेद की माँ</w:t>
      </w:r>
    </w:p>
    <w:p>
      <w:pPr>
        <w:pStyle w:val="ListBullet"/>
        <w:spacing w:line="240" w:lineRule="auto"/>
        <w:ind w:left="720"/>
      </w:pPr>
      <w:r>
        <w:rPr>
          <w:lang w:val="hi_IN" w:bidi="hi_IN"/>
        </w:rPr>
      </w:r>
      <w:r>
        <w:rPr>
          <w:lang w:val="hi_IN" w:bidi="hi_IN"/>
        </w:rPr>
        <w:t>ओबेद</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राजा दाऊद</w:t>
      </w:r>
    </w:p>
    <w:p>
      <w:pPr/>
      <w:r>
        <w:rPr>
          <w:lang w:val="hi_IN" w:bidi="hi_IN"/>
        </w:rPr>
      </w:r>
      <w:r>
        <w:rPr>
          <w:lang w:val="hi_IN" w:bidi="hi_IN"/>
        </w:rPr>
        <w:t>ये वे लोग हैं जिनका उल्लेख दूसरे समूह में किया गया है:</w:t>
      </w:r>
    </w:p>
    <w:p>
      <w:pPr>
        <w:pStyle w:val="ListBullet"/>
        <w:spacing w:line="240" w:lineRule="auto"/>
        <w:ind w:left="720"/>
      </w:pPr>
      <w:r>
        <w:rPr>
          <w:lang w:val="hi_IN" w:bidi="hi_IN"/>
        </w:rPr>
      </w:r>
      <w:r>
        <w:rPr>
          <w:lang w:val="hi_IN" w:bidi="hi_IN"/>
        </w:rPr>
        <w:t>ऊरिय्याह की पत्नी, राजा दाऊद का सैनिक, जो दाऊद के पुत्र सुलैमान की माँ बनी</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राजा रहोबियाम।</w:t>
      </w:r>
    </w:p>
    <w:p>
      <w:pPr>
        <w:pStyle w:val="ListBullet"/>
        <w:spacing w:line="240" w:lineRule="auto"/>
        <w:ind w:left="720"/>
      </w:pPr>
      <w:r>
        <w:rPr>
          <w:lang w:val="hi_IN" w:bidi="hi_IN"/>
        </w:rPr>
      </w:r>
      <w:r>
        <w:rPr>
          <w:lang w:val="hi_IN" w:bidi="hi_IN"/>
        </w:rPr>
        <w:t>राजा अबिय्याह</w:t>
      </w:r>
    </w:p>
    <w:p>
      <w:pPr>
        <w:pStyle w:val="ListBullet"/>
        <w:spacing w:line="240" w:lineRule="auto"/>
        <w:ind w:left="720"/>
      </w:pPr>
      <w:r>
        <w:rPr>
          <w:lang w:val="hi_IN" w:bidi="hi_IN"/>
        </w:rPr>
      </w:r>
      <w:r>
        <w:rPr>
          <w:lang w:val="hi_IN" w:bidi="hi_IN"/>
        </w:rPr>
        <w:t>राजा आसा</w:t>
      </w:r>
    </w:p>
    <w:p>
      <w:pPr>
        <w:pStyle w:val="ListBullet"/>
        <w:spacing w:line="240" w:lineRule="auto"/>
        <w:ind w:left="720"/>
      </w:pPr>
      <w:r>
        <w:rPr>
          <w:lang w:val="hi_IN" w:bidi="hi_IN"/>
        </w:rPr>
      </w:r>
      <w:r>
        <w:rPr>
          <w:lang w:val="hi_IN" w:bidi="hi_IN"/>
        </w:rPr>
        <w:t>राजा यहोशाफात</w:t>
      </w:r>
    </w:p>
    <w:p>
      <w:pPr>
        <w:pStyle w:val="ListBullet"/>
        <w:spacing w:line="240" w:lineRule="auto"/>
        <w:ind w:left="720"/>
      </w:pPr>
      <w:r>
        <w:rPr>
          <w:lang w:val="hi_IN" w:bidi="hi_IN"/>
        </w:rPr>
      </w:r>
      <w:r>
        <w:rPr>
          <w:lang w:val="hi_IN" w:bidi="hi_IN"/>
        </w:rPr>
        <w:t>राजा योराम</w:t>
      </w:r>
    </w:p>
    <w:p>
      <w:pPr>
        <w:pStyle w:val="ListBullet"/>
        <w:spacing w:line="240" w:lineRule="auto"/>
        <w:ind w:left="720"/>
      </w:pPr>
      <w:r>
        <w:rPr>
          <w:lang w:val="hi_IN" w:bidi="hi_IN"/>
        </w:rPr>
      </w:r>
      <w:r>
        <w:rPr>
          <w:lang w:val="hi_IN" w:bidi="hi_IN"/>
        </w:rPr>
        <w:t>राजा उज्जिय्याह</w:t>
      </w:r>
    </w:p>
    <w:p>
      <w:pPr>
        <w:pStyle w:val="ListBullet"/>
        <w:spacing w:line="240" w:lineRule="auto"/>
        <w:ind w:left="720"/>
      </w:pPr>
      <w:r>
        <w:rPr>
          <w:lang w:val="hi_IN" w:bidi="hi_IN"/>
        </w:rPr>
      </w:r>
      <w:r>
        <w:rPr>
          <w:lang w:val="hi_IN" w:bidi="hi_IN"/>
        </w:rPr>
        <w:t>राजा योताम</w:t>
      </w:r>
    </w:p>
    <w:p>
      <w:pPr>
        <w:pStyle w:val="ListBullet"/>
        <w:spacing w:line="240" w:lineRule="auto"/>
        <w:ind w:left="720"/>
      </w:pPr>
      <w:r>
        <w:rPr>
          <w:lang w:val="hi_IN" w:bidi="hi_IN"/>
        </w:rPr>
      </w:r>
      <w:r>
        <w:rPr>
          <w:lang w:val="hi_IN" w:bidi="hi_IN"/>
        </w:rPr>
        <w:t>राजा आहाज</w:t>
      </w:r>
    </w:p>
    <w:p>
      <w:pPr>
        <w:pStyle w:val="ListBullet"/>
        <w:spacing w:line="240" w:lineRule="auto"/>
        <w:ind w:left="720"/>
      </w:pPr>
      <w:r>
        <w:rPr>
          <w:lang w:val="hi_IN" w:bidi="hi_IN"/>
        </w:rPr>
      </w:r>
      <w:r>
        <w:rPr>
          <w:lang w:val="hi_IN" w:bidi="hi_IN"/>
        </w:rPr>
        <w:t>राजा हिजकिय्याह</w:t>
      </w:r>
    </w:p>
    <w:p>
      <w:pPr>
        <w:pStyle w:val="ListBullet"/>
        <w:spacing w:line="240" w:lineRule="auto"/>
        <w:ind w:left="720"/>
      </w:pPr>
      <w:r>
        <w:rPr>
          <w:lang w:val="hi_IN" w:bidi="hi_IN"/>
        </w:rPr>
      </w:r>
      <w:r>
        <w:rPr>
          <w:lang w:val="hi_IN" w:bidi="hi_IN"/>
        </w:rPr>
        <w:t>राजा मनश्शे</w:t>
      </w:r>
    </w:p>
    <w:p>
      <w:pPr>
        <w:pStyle w:val="ListBullet"/>
        <w:spacing w:line="240" w:lineRule="auto"/>
        <w:ind w:left="720"/>
      </w:pPr>
      <w:r>
        <w:rPr>
          <w:lang w:val="hi_IN" w:bidi="hi_IN"/>
        </w:rPr>
      </w:r>
      <w:r>
        <w:rPr>
          <w:lang w:val="hi_IN" w:bidi="hi_IN"/>
        </w:rPr>
        <w:t>राजा आमोन</w:t>
      </w:r>
    </w:p>
    <w:p>
      <w:pPr>
        <w:pStyle w:val="ListBullet"/>
        <w:spacing w:line="240" w:lineRule="auto"/>
        <w:ind w:left="720"/>
      </w:pPr>
      <w:r>
        <w:rPr>
          <w:lang w:val="hi_IN" w:bidi="hi_IN"/>
        </w:rPr>
      </w:r>
      <w:r>
        <w:rPr>
          <w:lang w:val="hi_IN" w:bidi="hi_IN"/>
        </w:rPr>
        <w:t>राजा योशिय्याह</w:t>
      </w:r>
    </w:p>
    <w:p>
      <w:pPr>
        <w:pStyle w:val="ListBullet"/>
        <w:spacing w:line="240" w:lineRule="auto"/>
        <w:ind w:left="720"/>
      </w:pPr>
      <w:r>
        <w:rPr>
          <w:lang w:val="hi_IN" w:bidi="hi_IN"/>
        </w:rPr>
      </w:r>
      <w:r>
        <w:rPr>
          <w:lang w:val="hi_IN" w:bidi="hi_IN"/>
        </w:rPr>
        <w:t>राजा यकुन्याह</w:t>
      </w:r>
    </w:p>
    <w:p>
      <w:pPr>
        <w:pStyle w:val="ListBullet"/>
        <w:spacing w:line="240" w:lineRule="auto"/>
        <w:ind w:left="720"/>
      </w:pPr>
      <w:r>
        <w:rPr>
          <w:lang w:val="hi_IN" w:bidi="hi_IN"/>
        </w:rPr>
      </w:r>
      <w:r>
        <w:rPr>
          <w:lang w:val="hi_IN" w:bidi="hi_IN"/>
        </w:rPr>
        <w:t>राजा यकुन्याह के भाई</w:t>
      </w:r>
    </w:p>
    <w:p>
      <w:pPr/>
      <w:r>
        <w:rPr>
          <w:lang w:val="hi_IN" w:bidi="hi_IN"/>
        </w:rPr>
      </w:r>
      <w:r>
        <w:rPr>
          <w:lang w:val="hi_IN" w:bidi="hi_IN"/>
        </w:rPr>
        <w:t>तीसरे समूह में उल्लिखित लोग ये हैं:</w:t>
      </w:r>
    </w:p>
    <w:p>
      <w:pPr>
        <w:pStyle w:val="ListBullet"/>
        <w:spacing w:line="240" w:lineRule="auto"/>
        <w:ind w:left="720"/>
      </w:pPr>
      <w:r>
        <w:rPr>
          <w:lang w:val="hi_IN" w:bidi="hi_IN"/>
        </w:rPr>
      </w:r>
      <w:r>
        <w:rPr>
          <w:lang w:val="hi_IN" w:bidi="hi_IN"/>
        </w:rPr>
        <w:t>शालतिएल</w:t>
      </w:r>
    </w:p>
    <w:p>
      <w:pPr>
        <w:pStyle w:val="ListBullet"/>
        <w:spacing w:line="240" w:lineRule="auto"/>
        <w:ind w:left="720"/>
      </w:pPr>
      <w:r>
        <w:rPr>
          <w:lang w:val="hi_IN" w:bidi="hi_IN"/>
        </w:rPr>
      </w:r>
      <w:r>
        <w:rPr>
          <w:lang w:val="hi_IN" w:bidi="hi_IN"/>
        </w:rPr>
        <w:t>जरुब्बाबिल</w:t>
      </w:r>
    </w:p>
    <w:p>
      <w:pPr>
        <w:pStyle w:val="ListBullet"/>
        <w:spacing w:line="240" w:lineRule="auto"/>
        <w:ind w:left="720"/>
      </w:pPr>
      <w:r>
        <w:rPr>
          <w:lang w:val="hi_IN" w:bidi="hi_IN"/>
        </w:rPr>
      </w:r>
      <w:r>
        <w:rPr>
          <w:lang w:val="hi_IN" w:bidi="hi_IN"/>
        </w:rPr>
        <w:t>अबीहूद</w:t>
      </w:r>
    </w:p>
    <w:p>
      <w:pPr>
        <w:pStyle w:val="ListBullet"/>
        <w:spacing w:line="240" w:lineRule="auto"/>
        <w:ind w:left="720"/>
      </w:pPr>
      <w:r>
        <w:rPr>
          <w:lang w:val="hi_IN" w:bidi="hi_IN"/>
        </w:rPr>
      </w:r>
      <w:r>
        <w:rPr>
          <w:lang w:val="hi_IN" w:bidi="hi_IN"/>
        </w:rPr>
        <w:t>इल्याकीम</w:t>
      </w:r>
    </w:p>
    <w:p>
      <w:pPr>
        <w:pStyle w:val="ListBullet"/>
        <w:spacing w:line="240" w:lineRule="auto"/>
        <w:ind w:left="720"/>
      </w:pPr>
      <w:r>
        <w:rPr>
          <w:lang w:val="hi_IN" w:bidi="hi_IN"/>
        </w:rPr>
      </w:r>
      <w:r>
        <w:rPr>
          <w:lang w:val="hi_IN" w:bidi="hi_IN"/>
        </w:rPr>
        <w:t>अजोर</w:t>
      </w:r>
    </w:p>
    <w:p>
      <w:pPr>
        <w:pStyle w:val="ListBullet"/>
        <w:spacing w:line="240" w:lineRule="auto"/>
        <w:ind w:left="720"/>
      </w:pPr>
      <w:r>
        <w:rPr>
          <w:lang w:val="hi_IN" w:bidi="hi_IN"/>
        </w:rPr>
      </w:r>
      <w:r>
        <w:rPr>
          <w:lang w:val="hi_IN" w:bidi="hi_IN"/>
        </w:rPr>
        <w:t>सदोक</w:t>
      </w:r>
    </w:p>
    <w:p>
      <w:pPr>
        <w:pStyle w:val="ListBullet"/>
        <w:spacing w:line="240" w:lineRule="auto"/>
        <w:ind w:left="720"/>
      </w:pPr>
      <w:r>
        <w:rPr>
          <w:lang w:val="hi_IN" w:bidi="hi_IN"/>
        </w:rPr>
      </w:r>
      <w:r>
        <w:rPr>
          <w:lang w:val="hi_IN" w:bidi="hi_IN"/>
        </w:rPr>
        <w:t>अखीम</w:t>
      </w:r>
    </w:p>
    <w:p>
      <w:pPr>
        <w:pStyle w:val="ListBullet"/>
        <w:spacing w:line="240" w:lineRule="auto"/>
        <w:ind w:left="720"/>
      </w:pPr>
      <w:r>
        <w:rPr>
          <w:lang w:val="hi_IN" w:bidi="hi_IN"/>
        </w:rPr>
      </w:r>
      <w:r>
        <w:rPr>
          <w:lang w:val="hi_IN" w:bidi="hi_IN"/>
        </w:rPr>
        <w:t>इलीहूद</w:t>
      </w:r>
    </w:p>
    <w:p>
      <w:pPr>
        <w:pStyle w:val="ListBullet"/>
        <w:spacing w:line="240" w:lineRule="auto"/>
        <w:ind w:left="720"/>
      </w:pPr>
      <w:r>
        <w:rPr>
          <w:lang w:val="hi_IN" w:bidi="hi_IN"/>
        </w:rPr>
      </w:r>
      <w:r>
        <w:rPr>
          <w:lang w:val="hi_IN" w:bidi="hi_IN"/>
        </w:rPr>
        <w:t>इलियाजार</w:t>
      </w:r>
    </w:p>
    <w:p>
      <w:pPr>
        <w:pStyle w:val="ListBullet"/>
        <w:spacing w:line="240" w:lineRule="auto"/>
        <w:ind w:left="720"/>
      </w:pPr>
      <w:r>
        <w:rPr>
          <w:lang w:val="hi_IN" w:bidi="hi_IN"/>
        </w:rPr>
      </w:r>
      <w:r>
        <w:rPr>
          <w:lang w:val="hi_IN" w:bidi="hi_IN"/>
        </w:rPr>
        <w:t>मत्तान</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यूसुफ, जो मरियम का पति था</w:t>
      </w:r>
    </w:p>
    <w:p>
      <w:pPr>
        <w:pStyle w:val="ListBullet"/>
        <w:spacing w:line="240" w:lineRule="auto"/>
        <w:ind w:left="720"/>
      </w:pPr>
      <w:r>
        <w:rPr>
          <w:lang w:val="hi_IN" w:bidi="hi_IN"/>
        </w:rPr>
      </w:r>
      <w:r>
        <w:rPr>
          <w:lang w:val="hi_IN" w:bidi="hi_IN"/>
        </w:rPr>
        <w:t>मरियम, यीशु की माँ</w:t>
      </w:r>
    </w:p>
    <w:p>
      <w:pPr>
        <w:pStyle w:val="ListBullet"/>
        <w:spacing w:line="240" w:lineRule="auto"/>
        <w:ind w:left="720"/>
      </w:pPr>
      <w:r>
        <w:rPr>
          <w:lang w:val="hi_IN" w:bidi="hi_IN"/>
        </w:rPr>
      </w:r>
      <w:r>
        <w:rPr>
          <w:lang w:val="hi_IN" w:bidi="hi_IN"/>
        </w:rPr>
        <w:t>यीशु</w:t>
      </w:r>
    </w:p>
    <w:p>
      <w:pPr/>
      <w:r>
        <w:rPr>
          <w:lang w:val="hi_IN" w:bidi="hi_IN"/>
        </w:rPr>
      </w:r>
      <w:r>
        <w:rPr>
          <w:lang w:val="hi_IN" w:bidi="hi_IN"/>
        </w:rPr>
        <w:t>इस सत्र में, कहानी और उसमें होने वाली गतिविधियों की कल्पना करने के लिए समूह को कहानी रूपी चित्र बनाने, या किसी प्रकार के जोड़-तोड़ करने की वस्तुएँ (ऐसी वस्तुएँ जिन्हें आप इधर-उधर घुमा सकते हैं, जैसे पत्थर, छड़ियाँ, बच्चों के खिलौने) उपयोग करने को कहें।</w:t>
      </w:r>
    </w:p>
    <w:p>
      <w:pPr/>
      <w:r>
        <w:rPr>
          <w:lang w:val="hi_IN" w:bidi="hi_IN"/>
        </w:rPr>
      </w:r>
      <w:r>
        <w:rPr>
          <w:lang w:val="hi_IN" w:bidi="hi_IN"/>
        </w:rPr>
        <w:t>इस कहानी को याद रखने में आपकी मदद करने के लिए यहाँ कुछ बातें दी गई हैं। आप सबसे पहले लिपि 5 पर जा सकते हैं और सोचें कि कहानी में सभी लोगों के नामों का उच्चारण आप अपनी भाषा में कैसे करेंगे।</w:t>
      </w:r>
    </w:p>
    <w:p>
      <w:pPr/>
      <w:r>
        <w:rPr>
          <w:lang w:val="hi_IN" w:bidi="hi_IN"/>
        </w:rPr>
      </w:r>
      <w:r>
        <w:rPr>
          <w:lang w:val="hi_IN" w:bidi="hi_IN"/>
        </w:rPr>
        <w:t>कंकड़, पत्थर, फलियाँ या अन्य छोटी वस्तुओं का एक थैला इकट्ठा करें। कंकड़ों की एक लम्बी पंक्ति बिछाएँ, प्रत्येक नाम के लिए एक कंकड़। जब कोई विशेष पात्र हो तो आप एक विशेष पत्थर रख सकते हैं। जब भी माँ का उल्लेख हो, आप एक अतिरिक्त कंकड़ रख सकते हैं। माँ का कंकड़, पुत्र के कंकड़ के बगल में हो सकता है। या यह पति के पास भी हो सकता है, जो भी आपको पसंद हो।</w:t>
      </w:r>
    </w:p>
    <w:p>
      <w:pPr/>
      <w:r>
        <w:rPr>
          <w:lang w:val="hi_IN" w:bidi="hi_IN"/>
        </w:rPr>
      </w:r>
      <w:r>
        <w:rPr>
          <w:lang w:val="hi_IN" w:bidi="hi_IN"/>
        </w:rPr>
        <w:t>शुरुआत में अब्राहम के लिए एक बड़े कंकड़ का उपयोग करें।</w:t>
      </w:r>
    </w:p>
    <w:p>
      <w:pPr/>
      <w:r>
        <w:rPr>
          <w:lang w:val="hi_IN" w:bidi="hi_IN"/>
        </w:rPr>
      </w:r>
      <w:r>
        <w:rPr>
          <w:lang w:val="hi_IN" w:bidi="hi_IN"/>
        </w:rPr>
        <w:t>सूची में हर अन्तिम नाम के लिए एक बड़े कंकड़ का उपयोग करें।</w:t>
      </w:r>
    </w:p>
    <w:p>
      <w:pPr/>
      <w:r>
        <w:rPr>
          <w:lang w:val="hi_IN" w:bidi="hi_IN"/>
        </w:rPr>
      </w:r>
      <w:r>
        <w:rPr>
          <w:lang w:val="hi_IN" w:bidi="hi_IN"/>
        </w:rPr>
        <w:t>अन्त में यीशु के लिए सबसे बड़े कंकड़ का उपयोग करें।</w:t>
      </w:r>
    </w:p>
    <w:p>
      <w:pPr/>
      <w:r>
        <w:rPr>
          <w:lang w:val="hi_IN" w:bidi="hi_IN"/>
        </w:rPr>
      </w:r>
      <w:r>
        <w:rPr>
          <w:lang w:val="hi_IN" w:bidi="hi_IN"/>
        </w:rPr>
        <w:t>क्या आप प्रत्येक व्यक्ति, जो राजा थे, उनके लिए अलग-अलग रंग के पत्थर रख सकते हैं? या क्या आप प्रत्येक कंकड़ में कोई अतिरिक्त वस्तु जोड़ सकते हैं जब वह व्यक्ति राजा था?</w:t>
      </w:r>
    </w:p>
    <w:p>
      <w:pPr/>
      <w:r>
        <w:rPr>
          <w:lang w:val="hi_IN" w:bidi="hi_IN"/>
        </w:rPr>
      </w:r>
      <w:r>
        <w:rPr>
          <w:lang w:val="hi_IN" w:bidi="hi_IN"/>
        </w:rPr>
        <w:t>आप कैसे चिह्नित कर सकते हैं कि दाऊद का समय एक अच्छा समय था, और बन्धुआई का समय एक बुरा समय था? आप यीशु के जन्म के समय को कैसे चिह्नित करेंगे?</w:t>
      </w:r>
    </w:p>
    <w:p>
      <w:pPr/>
      <w:r>
        <w:rPr>
          <w:lang w:val="hi_IN" w:bidi="hi_IN"/>
        </w:rPr>
      </w:r>
      <w:r>
        <w:rPr>
          <w:lang w:val="hi_IN" w:bidi="hi_IN"/>
        </w:rPr>
        <w:t>ऐसा करते समय आप नामों की सूची की रिकॉर्डिंग को फिर से सुन सकते हैं।</w:t>
      </w:r>
    </w:p>
    <w:p>
      <w:pPr/>
      <w:r>
        <w:rPr>
          <w:lang w:val="hi_IN" w:bidi="hi_IN"/>
        </w:rPr>
      </w:r>
      <w:r>
        <w:rPr>
          <w:lang w:val="hi_IN" w:bidi="hi_IN"/>
        </w:rPr>
        <w:t>कहानी को याद रखने के लिए आप कुछ और भी कर सकते हैं। लेकिन आपको बहुत सारे सहायकों की आवश्यकता है!</w:t>
      </w:r>
    </w:p>
    <w:p>
      <w:pPr/>
      <w:r>
        <w:rPr>
          <w:lang w:val="hi_IN" w:bidi="hi_IN"/>
        </w:rPr>
      </w:r>
      <w:r>
        <w:rPr>
          <w:lang w:val="hi_IN" w:bidi="hi_IN"/>
        </w:rPr>
        <w:t>18 लोगों को पंक्ति में खड़ा करें। उनमें से प्रत्येक पहली सूची का एक पात्र है। उनमें से प्रत्येक अपने पात्र का नाम याद रखेगा।</w:t>
      </w:r>
    </w:p>
    <w:p>
      <w:pPr/>
      <w:r>
        <w:rPr>
          <w:lang w:val="hi_IN" w:bidi="hi_IN"/>
        </w:rPr>
      </w:r>
      <w:r>
        <w:rPr>
          <w:lang w:val="hi_IN" w:bidi="hi_IN"/>
        </w:rPr>
        <w:t>एक खेल खेलें। सभी लोग अपने पात्र का नाम सही क्रम में एक-एक करके कहते हैं।</w:t>
      </w:r>
    </w:p>
    <w:p>
      <w:pPr/>
      <w:r>
        <w:rPr>
          <w:lang w:val="hi_IN" w:bidi="hi_IN"/>
        </w:rPr>
      </w:r>
      <w:r>
        <w:rPr>
          <w:lang w:val="hi_IN" w:bidi="hi_IN"/>
        </w:rPr>
        <w:t>इसे कुछ देर करें। इसके बाद, क्या लोग अपने पात्र के पिता का नाम भी याद रख सकते हैं? और उनके पात्र के पुत्र का? उसकी माँ, या इसे कुछ देर करें और देखें कि लोग कितने नाम याद रखने में सक्षम हैं! सही क्रम में सबसे अधिक नामों को कौन याद कर सकता है?</w:t>
      </w:r>
    </w:p>
    <w:p>
      <w:pPr/>
      <w:r>
        <w:rPr>
          <w:lang w:val="hi_IN" w:bidi="hi_IN"/>
        </w:rPr>
      </w:r>
      <w:r>
        <w:rPr>
          <w:lang w:val="hi_IN" w:bidi="hi_IN"/>
        </w:rPr>
        <w:t>लोगों से उनके पात्र से जुड़ी कहानी बताने के लिए कहें।</w:t>
      </w:r>
    </w:p>
    <w:p>
      <w:pPr/>
      <w:r>
        <w:rPr>
          <w:lang w:val="hi_IN" w:bidi="hi_IN"/>
        </w:rPr>
      </w:r>
      <w:r>
        <w:rPr>
          <w:lang w:val="hi_IN" w:bidi="hi_IN"/>
        </w:rPr>
        <w:t>दूसरी और तीसरी सूची के लिए भी ऐसा ही करें। आप उन्हीं लोगों का उपयोग कर सकते हैं। दूसरी सूची के लिए आपको 16 लोगों की आवश्यकता है। तीसरी सूची के लिए आपको 14 लोगों की आवश्यकता है।</w:t>
      </w:r>
      <w:r>
        <w:rPr>
          <w:lang w:val="hi_IN" w:bidi="hi_IN"/>
        </w:rPr>
      </w:r>
    </w:p>
    <w:p>
      <w:pPr>
        <w:pStyle w:val="Heading3"/>
      </w:pPr>
      <w:r>
        <w:rPr>
          <w:lang w:val="hi_IN" w:bidi="hi_IN"/>
        </w:rPr>
        <w:t>पाठ को नाटकीय रूप देना</w:t>
      </w:r>
    </w:p>
    <w:p>
      <w:pPr/>
      <w:r>
        <w:rPr>
          <w:lang w:val="hi_IN" w:bidi="hi_IN"/>
        </w:rPr>
      </w:r>
      <w:r>
        <w:rPr>
          <w:lang w:val="hi_IN" w:bidi="hi_IN"/>
        </w:rPr>
        <w:t>पाठ को सबसे सरल संस्करण में एक बार फिर से सुनें।</w:t>
      </w:r>
    </w:p>
    <w:p>
      <w:pPr/>
      <w:r>
        <w:rPr>
          <w:lang w:val="hi_IN" w:bidi="hi_IN"/>
        </w:rPr>
      </w:r>
      <w:r>
        <w:rPr>
          <w:lang w:val="hi_IN" w:bidi="hi_IN"/>
        </w:rPr>
        <w:t>इस सत्र में, समूह कहानी को नाटकीय रूप में प्रस्तुत करेगा।</w:t>
      </w:r>
    </w:p>
    <w:p>
      <w:pPr/>
      <w:r>
        <w:rPr>
          <w:lang w:val="hi_IN" w:bidi="hi_IN"/>
        </w:rPr>
      </w:r>
      <w:r>
        <w:rPr>
          <w:lang w:val="hi_IN" w:bidi="hi_IN"/>
        </w:rPr>
        <w:t>इस कहानी में 5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मत्ती, जो पुस्तक लिख रहा है। इस कहानी में उसका नाम नहीं है, लेकिन यह वही है जो कहानी सुना रहा है। केवल इस कहानी के लिए, मत्ती की कल्पना करना सहायक होगा।</w:t>
      </w:r>
    </w:p>
    <w:p>
      <w:pPr>
        <w:pStyle w:val="ListBullet"/>
        <w:spacing w:line="240" w:lineRule="auto"/>
        <w:ind w:left="720"/>
      </w:pPr>
      <w:r>
        <w:rPr>
          <w:lang w:val="hi_IN" w:bidi="hi_IN"/>
        </w:rPr>
      </w:r>
      <w:r>
        <w:rPr>
          <w:lang w:val="hi_IN" w:bidi="hi_IN"/>
        </w:rPr>
        <w:t>मत्ती कुछ लोगों को कहानी सुना रहा है। जो लोग उसकी बातें सुन रहे हैं उनमें से कुछ यहूदी हैं, जिसका अर्थ है कि वे खुद अब्राहम के वंशज हैं। कुछ लोग जो इस कहानी को सुन रहे हैं वे यहूदी नहीं हैं। वे इस्राएली नहीं हैं। वे सभी शायद उन नामों को जानते होंगे जिनका उल्लेख मत्ती ने किया था, और वे इन लोगों के बारे में कहानियाँ भी जानते होंगे। केवल इस कहानी के लिए, मत्ती के श्रोताओं की कल्पना करना सहायक होगा।</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तीनों समूहों में उल्लिखित सभी नाम।</w:t>
      </w:r>
    </w:p>
    <w:p>
      <w:pPr/>
      <w:r>
        <w:rPr>
          <w:lang w:val="hi_IN" w:bidi="hi_IN"/>
        </w:rPr>
      </w:r>
      <w:r>
        <w:rPr>
          <w:lang w:val="hi_IN" w:bidi="hi_IN"/>
        </w:rPr>
        <w:t>ये वे लोग हैं जिनका उल्लेख पहले समूह में किया गया है:</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इसहाक</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तामार, यहूदा की बहू और यहूदा के पुत्रों की माँ</w:t>
      </w:r>
    </w:p>
    <w:p>
      <w:pPr>
        <w:pStyle w:val="ListBullet"/>
        <w:spacing w:line="240" w:lineRule="auto"/>
        <w:ind w:left="720"/>
      </w:pPr>
      <w:r>
        <w:rPr>
          <w:lang w:val="hi_IN" w:bidi="hi_IN"/>
        </w:rPr>
      </w:r>
      <w:r>
        <w:rPr>
          <w:lang w:val="hi_IN" w:bidi="hi_IN"/>
        </w:rPr>
        <w:t>पेरेस</w:t>
      </w:r>
    </w:p>
    <w:p>
      <w:pPr>
        <w:pStyle w:val="ListBullet"/>
        <w:spacing w:line="240" w:lineRule="auto"/>
        <w:ind w:left="720"/>
      </w:pPr>
      <w:r>
        <w:rPr>
          <w:lang w:val="hi_IN" w:bidi="hi_IN"/>
        </w:rPr>
      </w:r>
      <w:r>
        <w:rPr>
          <w:lang w:val="hi_IN" w:bidi="hi_IN"/>
        </w:rPr>
        <w:t>उसका भाई जेरह</w:t>
      </w:r>
    </w:p>
    <w:p>
      <w:pPr>
        <w:pStyle w:val="ListBullet"/>
        <w:spacing w:line="240" w:lineRule="auto"/>
        <w:ind w:left="720"/>
      </w:pPr>
      <w:r>
        <w:rPr>
          <w:lang w:val="hi_IN" w:bidi="hi_IN"/>
        </w:rPr>
      </w:r>
      <w:r>
        <w:rPr>
          <w:lang w:val="hi_IN" w:bidi="hi_IN"/>
        </w:rPr>
        <w:t>हिस्रोन</w:t>
      </w:r>
    </w:p>
    <w:p>
      <w:pPr>
        <w:pStyle w:val="ListBullet"/>
        <w:spacing w:line="240" w:lineRule="auto"/>
        <w:ind w:left="720"/>
      </w:pPr>
      <w:r>
        <w:rPr>
          <w:lang w:val="hi_IN" w:bidi="hi_IN"/>
        </w:rPr>
      </w:r>
      <w:r>
        <w:rPr>
          <w:lang w:val="hi_IN" w:bidi="hi_IN"/>
        </w:rPr>
        <w:t>एराम</w:t>
      </w:r>
    </w:p>
    <w:p>
      <w:pPr>
        <w:pStyle w:val="ListBullet"/>
        <w:spacing w:line="240" w:lineRule="auto"/>
        <w:ind w:left="720"/>
      </w:pPr>
      <w:r>
        <w:rPr>
          <w:lang w:val="hi_IN" w:bidi="hi_IN"/>
        </w:rPr>
      </w:r>
      <w:r>
        <w:rPr>
          <w:lang w:val="hi_IN" w:bidi="hi_IN"/>
        </w:rPr>
        <w:t>अम्मीनादाब</w:t>
      </w:r>
    </w:p>
    <w:p>
      <w:pPr>
        <w:pStyle w:val="ListBullet"/>
        <w:spacing w:line="240" w:lineRule="auto"/>
        <w:ind w:left="720"/>
      </w:pPr>
      <w:r>
        <w:rPr>
          <w:lang w:val="hi_IN" w:bidi="hi_IN"/>
        </w:rPr>
      </w:r>
      <w:r>
        <w:rPr>
          <w:lang w:val="hi_IN" w:bidi="hi_IN"/>
        </w:rPr>
        <w:t>नहशोन</w:t>
      </w:r>
    </w:p>
    <w:p>
      <w:pPr>
        <w:pStyle w:val="ListBullet"/>
        <w:spacing w:line="240" w:lineRule="auto"/>
        <w:ind w:left="720"/>
      </w:pPr>
      <w:r>
        <w:rPr>
          <w:lang w:val="hi_IN" w:bidi="hi_IN"/>
        </w:rPr>
      </w:r>
      <w:r>
        <w:rPr>
          <w:lang w:val="hi_IN" w:bidi="hi_IN"/>
        </w:rPr>
        <w:t>सलमोन</w:t>
      </w:r>
    </w:p>
    <w:p>
      <w:pPr>
        <w:pStyle w:val="ListBullet"/>
        <w:spacing w:line="240" w:lineRule="auto"/>
        <w:ind w:left="720"/>
      </w:pPr>
      <w:r>
        <w:rPr>
          <w:lang w:val="hi_IN" w:bidi="hi_IN"/>
        </w:rPr>
      </w:r>
      <w:r>
        <w:rPr>
          <w:lang w:val="hi_IN" w:bidi="hi_IN"/>
        </w:rPr>
        <w:t>राहाब, सलमोन की पत्नी और बोअज की माँ</w:t>
      </w:r>
    </w:p>
    <w:p>
      <w:pPr>
        <w:pStyle w:val="ListBullet"/>
        <w:spacing w:line="240" w:lineRule="auto"/>
        <w:ind w:left="720"/>
      </w:pPr>
      <w:r>
        <w:rPr>
          <w:lang w:val="hi_IN" w:bidi="hi_IN"/>
        </w:rPr>
      </w:r>
      <w:r>
        <w:rPr>
          <w:lang w:val="hi_IN" w:bidi="hi_IN"/>
        </w:rPr>
        <w:t>बोअज</w:t>
      </w:r>
    </w:p>
    <w:p>
      <w:pPr>
        <w:pStyle w:val="ListBullet"/>
        <w:spacing w:line="240" w:lineRule="auto"/>
        <w:ind w:left="720"/>
      </w:pPr>
      <w:r>
        <w:rPr>
          <w:lang w:val="hi_IN" w:bidi="hi_IN"/>
        </w:rPr>
      </w:r>
      <w:r>
        <w:rPr>
          <w:lang w:val="hi_IN" w:bidi="hi_IN"/>
        </w:rPr>
        <w:t>रूत, बोअज की पत्नी और ओबेद की माँ</w:t>
      </w:r>
    </w:p>
    <w:p>
      <w:pPr>
        <w:pStyle w:val="ListBullet"/>
        <w:spacing w:line="240" w:lineRule="auto"/>
        <w:ind w:left="720"/>
      </w:pPr>
      <w:r>
        <w:rPr>
          <w:lang w:val="hi_IN" w:bidi="hi_IN"/>
        </w:rPr>
      </w:r>
      <w:r>
        <w:rPr>
          <w:lang w:val="hi_IN" w:bidi="hi_IN"/>
        </w:rPr>
        <w:t>ओबेद</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राजा दाऊद</w:t>
      </w:r>
    </w:p>
    <w:p>
      <w:pPr/>
      <w:r>
        <w:rPr>
          <w:lang w:val="hi_IN" w:bidi="hi_IN"/>
        </w:rPr>
      </w:r>
      <w:r>
        <w:rPr>
          <w:lang w:val="hi_IN" w:bidi="hi_IN"/>
        </w:rPr>
        <w:t>ये वे लोग हैं जिनका उल्लेख दूसरे समूह में किया गया है:</w:t>
      </w:r>
    </w:p>
    <w:p>
      <w:pPr>
        <w:pStyle w:val="ListBullet"/>
        <w:spacing w:line="240" w:lineRule="auto"/>
        <w:ind w:left="720"/>
      </w:pPr>
      <w:r>
        <w:rPr>
          <w:lang w:val="hi_IN" w:bidi="hi_IN"/>
        </w:rPr>
      </w:r>
      <w:r>
        <w:rPr>
          <w:lang w:val="hi_IN" w:bidi="hi_IN"/>
        </w:rPr>
        <w:t>ऊरिय्याह की पत्नी, राजा दाऊद का सैनिक, जो दाऊद के पुत्र सुलैमान की माँ बनी</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राजा रहोबियाम।</w:t>
      </w:r>
    </w:p>
    <w:p>
      <w:pPr>
        <w:pStyle w:val="ListBullet"/>
        <w:spacing w:line="240" w:lineRule="auto"/>
        <w:ind w:left="720"/>
      </w:pPr>
      <w:r>
        <w:rPr>
          <w:lang w:val="hi_IN" w:bidi="hi_IN"/>
        </w:rPr>
      </w:r>
      <w:r>
        <w:rPr>
          <w:lang w:val="hi_IN" w:bidi="hi_IN"/>
        </w:rPr>
        <w:t>राजा अबिय्याह</w:t>
      </w:r>
    </w:p>
    <w:p>
      <w:pPr>
        <w:pStyle w:val="ListBullet"/>
        <w:spacing w:line="240" w:lineRule="auto"/>
        <w:ind w:left="720"/>
      </w:pPr>
      <w:r>
        <w:rPr>
          <w:lang w:val="hi_IN" w:bidi="hi_IN"/>
        </w:rPr>
      </w:r>
      <w:r>
        <w:rPr>
          <w:lang w:val="hi_IN" w:bidi="hi_IN"/>
        </w:rPr>
        <w:t>राजा आसा</w:t>
      </w:r>
    </w:p>
    <w:p>
      <w:pPr>
        <w:pStyle w:val="ListBullet"/>
        <w:spacing w:line="240" w:lineRule="auto"/>
        <w:ind w:left="720"/>
      </w:pPr>
      <w:r>
        <w:rPr>
          <w:lang w:val="hi_IN" w:bidi="hi_IN"/>
        </w:rPr>
      </w:r>
      <w:r>
        <w:rPr>
          <w:lang w:val="hi_IN" w:bidi="hi_IN"/>
        </w:rPr>
        <w:t>राजा यहोशाफात</w:t>
      </w:r>
    </w:p>
    <w:p>
      <w:pPr>
        <w:pStyle w:val="ListBullet"/>
        <w:spacing w:line="240" w:lineRule="auto"/>
        <w:ind w:left="720"/>
      </w:pPr>
      <w:r>
        <w:rPr>
          <w:lang w:val="hi_IN" w:bidi="hi_IN"/>
        </w:rPr>
      </w:r>
      <w:r>
        <w:rPr>
          <w:lang w:val="hi_IN" w:bidi="hi_IN"/>
        </w:rPr>
        <w:t>राजा योराम</w:t>
      </w:r>
    </w:p>
    <w:p>
      <w:pPr>
        <w:pStyle w:val="ListBullet"/>
        <w:spacing w:line="240" w:lineRule="auto"/>
        <w:ind w:left="720"/>
      </w:pPr>
      <w:r>
        <w:rPr>
          <w:lang w:val="hi_IN" w:bidi="hi_IN"/>
        </w:rPr>
      </w:r>
      <w:r>
        <w:rPr>
          <w:lang w:val="hi_IN" w:bidi="hi_IN"/>
        </w:rPr>
        <w:t>राजा उज्जिय्याह</w:t>
      </w:r>
    </w:p>
    <w:p>
      <w:pPr>
        <w:pStyle w:val="ListBullet"/>
        <w:spacing w:line="240" w:lineRule="auto"/>
        <w:ind w:left="720"/>
      </w:pPr>
      <w:r>
        <w:rPr>
          <w:lang w:val="hi_IN" w:bidi="hi_IN"/>
        </w:rPr>
      </w:r>
      <w:r>
        <w:rPr>
          <w:lang w:val="hi_IN" w:bidi="hi_IN"/>
        </w:rPr>
        <w:t>राजा योताम</w:t>
      </w:r>
    </w:p>
    <w:p>
      <w:pPr>
        <w:pStyle w:val="ListBullet"/>
        <w:spacing w:line="240" w:lineRule="auto"/>
        <w:ind w:left="720"/>
      </w:pPr>
      <w:r>
        <w:rPr>
          <w:lang w:val="hi_IN" w:bidi="hi_IN"/>
        </w:rPr>
      </w:r>
      <w:r>
        <w:rPr>
          <w:lang w:val="hi_IN" w:bidi="hi_IN"/>
        </w:rPr>
        <w:t>राजा आहाज</w:t>
      </w:r>
    </w:p>
    <w:p>
      <w:pPr>
        <w:pStyle w:val="ListBullet"/>
        <w:spacing w:line="240" w:lineRule="auto"/>
        <w:ind w:left="720"/>
      </w:pPr>
      <w:r>
        <w:rPr>
          <w:lang w:val="hi_IN" w:bidi="hi_IN"/>
        </w:rPr>
      </w:r>
      <w:r>
        <w:rPr>
          <w:lang w:val="hi_IN" w:bidi="hi_IN"/>
        </w:rPr>
        <w:t>राजा हिजकिय्याह</w:t>
      </w:r>
    </w:p>
    <w:p>
      <w:pPr>
        <w:pStyle w:val="ListBullet"/>
        <w:spacing w:line="240" w:lineRule="auto"/>
        <w:ind w:left="720"/>
      </w:pPr>
      <w:r>
        <w:rPr>
          <w:lang w:val="hi_IN" w:bidi="hi_IN"/>
        </w:rPr>
      </w:r>
      <w:r>
        <w:rPr>
          <w:lang w:val="hi_IN" w:bidi="hi_IN"/>
        </w:rPr>
        <w:t>राजा मनश्शे</w:t>
      </w:r>
    </w:p>
    <w:p>
      <w:pPr>
        <w:pStyle w:val="ListBullet"/>
        <w:spacing w:line="240" w:lineRule="auto"/>
        <w:ind w:left="720"/>
      </w:pPr>
      <w:r>
        <w:rPr>
          <w:lang w:val="hi_IN" w:bidi="hi_IN"/>
        </w:rPr>
      </w:r>
      <w:r>
        <w:rPr>
          <w:lang w:val="hi_IN" w:bidi="hi_IN"/>
        </w:rPr>
        <w:t>राजा आमोन</w:t>
      </w:r>
    </w:p>
    <w:p>
      <w:pPr>
        <w:pStyle w:val="ListBullet"/>
        <w:spacing w:line="240" w:lineRule="auto"/>
        <w:ind w:left="720"/>
      </w:pPr>
      <w:r>
        <w:rPr>
          <w:lang w:val="hi_IN" w:bidi="hi_IN"/>
        </w:rPr>
      </w:r>
      <w:r>
        <w:rPr>
          <w:lang w:val="hi_IN" w:bidi="hi_IN"/>
        </w:rPr>
        <w:t>राजा योशिय्याह</w:t>
      </w:r>
    </w:p>
    <w:p>
      <w:pPr>
        <w:pStyle w:val="ListBullet"/>
        <w:spacing w:line="240" w:lineRule="auto"/>
        <w:ind w:left="720"/>
      </w:pPr>
      <w:r>
        <w:rPr>
          <w:lang w:val="hi_IN" w:bidi="hi_IN"/>
        </w:rPr>
      </w:r>
      <w:r>
        <w:rPr>
          <w:lang w:val="hi_IN" w:bidi="hi_IN"/>
        </w:rPr>
        <w:t>राजा यकुन्याह</w:t>
      </w:r>
    </w:p>
    <w:p>
      <w:pPr>
        <w:pStyle w:val="ListBullet"/>
        <w:spacing w:line="240" w:lineRule="auto"/>
        <w:ind w:left="720"/>
      </w:pPr>
      <w:r>
        <w:rPr>
          <w:lang w:val="hi_IN" w:bidi="hi_IN"/>
        </w:rPr>
      </w:r>
      <w:r>
        <w:rPr>
          <w:lang w:val="hi_IN" w:bidi="hi_IN"/>
        </w:rPr>
        <w:t>राजा यकुन्याह के भाई</w:t>
      </w:r>
    </w:p>
    <w:p>
      <w:pPr/>
      <w:r>
        <w:rPr>
          <w:lang w:val="hi_IN" w:bidi="hi_IN"/>
        </w:rPr>
      </w:r>
      <w:r>
        <w:rPr>
          <w:lang w:val="hi_IN" w:bidi="hi_IN"/>
        </w:rPr>
        <w:t>तीसरे समूह में उल्लिखित लोग ये हैं:</w:t>
      </w:r>
    </w:p>
    <w:p>
      <w:pPr>
        <w:pStyle w:val="ListBullet"/>
        <w:spacing w:line="240" w:lineRule="auto"/>
        <w:ind w:left="720"/>
      </w:pPr>
      <w:r>
        <w:rPr>
          <w:lang w:val="hi_IN" w:bidi="hi_IN"/>
        </w:rPr>
      </w:r>
      <w:r>
        <w:rPr>
          <w:lang w:val="hi_IN" w:bidi="hi_IN"/>
        </w:rPr>
        <w:t>शालतिएल</w:t>
      </w:r>
    </w:p>
    <w:p>
      <w:pPr>
        <w:pStyle w:val="ListBullet"/>
        <w:spacing w:line="240" w:lineRule="auto"/>
        <w:ind w:left="720"/>
      </w:pPr>
      <w:r>
        <w:rPr>
          <w:lang w:val="hi_IN" w:bidi="hi_IN"/>
        </w:rPr>
      </w:r>
      <w:r>
        <w:rPr>
          <w:lang w:val="hi_IN" w:bidi="hi_IN"/>
        </w:rPr>
        <w:t>जरुब्बाबिल</w:t>
      </w:r>
    </w:p>
    <w:p>
      <w:pPr>
        <w:pStyle w:val="ListBullet"/>
        <w:spacing w:line="240" w:lineRule="auto"/>
        <w:ind w:left="720"/>
      </w:pPr>
      <w:r>
        <w:rPr>
          <w:lang w:val="hi_IN" w:bidi="hi_IN"/>
        </w:rPr>
      </w:r>
      <w:r>
        <w:rPr>
          <w:lang w:val="hi_IN" w:bidi="hi_IN"/>
        </w:rPr>
        <w:t>अबीहूद</w:t>
      </w:r>
    </w:p>
    <w:p>
      <w:pPr>
        <w:pStyle w:val="ListBullet"/>
        <w:spacing w:line="240" w:lineRule="auto"/>
        <w:ind w:left="720"/>
      </w:pPr>
      <w:r>
        <w:rPr>
          <w:lang w:val="hi_IN" w:bidi="hi_IN"/>
        </w:rPr>
      </w:r>
      <w:r>
        <w:rPr>
          <w:lang w:val="hi_IN" w:bidi="hi_IN"/>
        </w:rPr>
        <w:t>इल्याकीम</w:t>
      </w:r>
    </w:p>
    <w:p>
      <w:pPr>
        <w:pStyle w:val="ListBullet"/>
        <w:spacing w:line="240" w:lineRule="auto"/>
        <w:ind w:left="720"/>
      </w:pPr>
      <w:r>
        <w:rPr>
          <w:lang w:val="hi_IN" w:bidi="hi_IN"/>
        </w:rPr>
      </w:r>
      <w:r>
        <w:rPr>
          <w:lang w:val="hi_IN" w:bidi="hi_IN"/>
        </w:rPr>
        <w:t>अजोर</w:t>
      </w:r>
    </w:p>
    <w:p>
      <w:pPr>
        <w:pStyle w:val="ListBullet"/>
        <w:spacing w:line="240" w:lineRule="auto"/>
        <w:ind w:left="720"/>
      </w:pPr>
      <w:r>
        <w:rPr>
          <w:lang w:val="hi_IN" w:bidi="hi_IN"/>
        </w:rPr>
      </w:r>
      <w:r>
        <w:rPr>
          <w:lang w:val="hi_IN" w:bidi="hi_IN"/>
        </w:rPr>
        <w:t>सदोक</w:t>
      </w:r>
    </w:p>
    <w:p>
      <w:pPr>
        <w:pStyle w:val="ListBullet"/>
        <w:spacing w:line="240" w:lineRule="auto"/>
        <w:ind w:left="720"/>
      </w:pPr>
      <w:r>
        <w:rPr>
          <w:lang w:val="hi_IN" w:bidi="hi_IN"/>
        </w:rPr>
      </w:r>
      <w:r>
        <w:rPr>
          <w:lang w:val="hi_IN" w:bidi="hi_IN"/>
        </w:rPr>
        <w:t>अखीम</w:t>
      </w:r>
    </w:p>
    <w:p>
      <w:pPr>
        <w:pStyle w:val="ListBullet"/>
        <w:spacing w:line="240" w:lineRule="auto"/>
        <w:ind w:left="720"/>
      </w:pPr>
      <w:r>
        <w:rPr>
          <w:lang w:val="hi_IN" w:bidi="hi_IN"/>
        </w:rPr>
      </w:r>
      <w:r>
        <w:rPr>
          <w:lang w:val="hi_IN" w:bidi="hi_IN"/>
        </w:rPr>
        <w:t>इलीहूद</w:t>
      </w:r>
    </w:p>
    <w:p>
      <w:pPr>
        <w:pStyle w:val="ListBullet"/>
        <w:spacing w:line="240" w:lineRule="auto"/>
        <w:ind w:left="720"/>
      </w:pPr>
      <w:r>
        <w:rPr>
          <w:lang w:val="hi_IN" w:bidi="hi_IN"/>
        </w:rPr>
      </w:r>
      <w:r>
        <w:rPr>
          <w:lang w:val="hi_IN" w:bidi="hi_IN"/>
        </w:rPr>
        <w:t>इलियाजार</w:t>
      </w:r>
    </w:p>
    <w:p>
      <w:pPr>
        <w:pStyle w:val="ListBullet"/>
        <w:spacing w:line="240" w:lineRule="auto"/>
        <w:ind w:left="720"/>
      </w:pPr>
      <w:r>
        <w:rPr>
          <w:lang w:val="hi_IN" w:bidi="hi_IN"/>
        </w:rPr>
      </w:r>
      <w:r>
        <w:rPr>
          <w:lang w:val="hi_IN" w:bidi="hi_IN"/>
        </w:rPr>
        <w:t>मत्तान</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यूसुफ, जो मरियम का पति था</w:t>
      </w:r>
    </w:p>
    <w:p>
      <w:pPr>
        <w:pStyle w:val="ListBullet"/>
        <w:spacing w:line="240" w:lineRule="auto"/>
        <w:ind w:left="720"/>
      </w:pPr>
      <w:r>
        <w:rPr>
          <w:lang w:val="hi_IN" w:bidi="hi_IN"/>
        </w:rPr>
      </w:r>
      <w:r>
        <w:rPr>
          <w:lang w:val="hi_IN" w:bidi="hi_IN"/>
        </w:rPr>
        <w:t>मरियम, यीशु की माँ</w:t>
      </w:r>
    </w:p>
    <w:p>
      <w:pPr>
        <w:pStyle w:val="ListBullet"/>
        <w:spacing w:line="240" w:lineRule="auto"/>
        <w:ind w:left="720"/>
      </w:pPr>
      <w:r>
        <w:rPr>
          <w:lang w:val="hi_IN" w:bidi="hi_IN"/>
        </w:rPr>
      </w:r>
      <w:r>
        <w:rPr>
          <w:lang w:val="hi_IN" w:bidi="hi_IN"/>
        </w:rPr>
        <w:t>यीशु</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शुरू करने से पहले:</w:t>
      </w:r>
    </w:p>
    <w:p>
      <w:pPr/>
      <w:r>
        <w:rPr>
          <w:lang w:val="hi_IN" w:bidi="hi_IN"/>
        </w:rPr>
      </w:r>
      <w:r>
        <w:rPr>
          <w:lang w:val="hi_IN" w:bidi="hi_IN"/>
        </w:rPr>
        <w:t>तय करें कि कौन मत्ती का अभिनय करेगा और कौन उसके श्रोता का अभिनय करेंगे। हो सकता है कि वे फर्श पर एक घेरे में बैठ जाएँ, जैसे ही मत्ती अपनी कहानी सुना रहा हो। कहानी सुनने के लिए स्वयं को सबसे स्वाभाविक स्थिति में रखें।</w:t>
      </w:r>
    </w:p>
    <w:p>
      <w:pPr/>
      <w:r>
        <w:rPr>
          <w:lang w:val="hi_IN" w:bidi="hi_IN"/>
        </w:rPr>
      </w:r>
      <w:r>
        <w:rPr>
          <w:lang w:val="hi_IN" w:bidi="hi_IN"/>
        </w:rPr>
        <w:t>तय करें कि आप विशेष लोगों की कहानियों का अभिनय करना चाहते हैं या नहीं। इस कहानी में उनका कोई पाठ नहीं है। हो सकता है कि जब भी किसी विशेष नाम का उल्लेख हो तो कुछ लोग पृष्ठभूमि में इन लोगों से जुड़ी कहानियों का अभिनय करके वर्णन करें। शायद इन कहानियों को अभिनय करने की बजाय लोग एक तरह का "स्थिर दृश्य" बना सकते हैं: जिसमे वे कहानी का एक हिस्सा दिखाते हैं लेकिन उसमें कोई हरकत नहीं करते। यह ऐसा लगता है जैसे किसी ने इस कहानी की एक चित्रकारी की हो, और लोग उस चित्रकारी की नकल कर रहे हों।</w:t>
      </w:r>
    </w:p>
    <w:p>
      <w:pPr/>
      <w:r>
        <w:rPr>
          <w:lang w:val="hi_IN" w:bidi="hi_IN"/>
        </w:rPr>
      </w:r>
      <w:r>
        <w:rPr>
          <w:lang w:val="hi_IN" w:bidi="hi_IN"/>
        </w:rPr>
        <w:t>आप पहले सूची के अन्त में इस्राएल के अच्छे समय का अभिनय कर सकते हैं या उसका एक "स्थिर दृश्य" बना सकते हैं, और दूसरी सूची के अन्त में इस्राएल के बुरे समय का भी ऐसा ही दृश्य बना सकते हैं।</w:t>
      </w:r>
    </w:p>
    <w:p>
      <w:pPr/>
      <w:r>
        <w:rPr>
          <w:lang w:val="hi_IN" w:bidi="hi_IN"/>
        </w:rPr>
      </w:r>
      <w:r>
        <w:rPr>
          <w:lang w:val="hi_IN" w:bidi="hi_IN"/>
        </w:rPr>
        <w:t>जो लोग मत्ती के श्रोताओं के रूप में कार्य करते हैं, वे नाटक या स्थिर दृश्य को देखने के लिए पीछे मुड़ सकते हैं, और नाटक समाप्त होने पर मत्ती को सुन सकते हैं। अभिनय शुरू करें।</w:t>
      </w:r>
    </w:p>
    <w:p>
      <w:pPr/>
      <w:r>
        <w:rPr>
          <w:lang w:val="hi_IN" w:bidi="hi_IN"/>
        </w:rPr>
      </w:r>
      <w:r>
        <w:rPr>
          <w:lang w:val="hi_IN" w:bidi="hi_IN"/>
        </w:rPr>
        <w:t>मत्ती द्वारा अपने श्रोताओं से कहे गए इस कथन का अभिनय करें: "यह यीशु के पूर्वजों की सूची है। यीशु मसीह है, प्रतिज्ञा किया गया उद्धारकर्ता। यीशु दाऊद का वंशज था, और दाऊद अब्राहम का वंशज था।"</w:t>
      </w:r>
    </w:p>
    <w:p>
      <w:pPr/>
      <w:r>
        <w:rPr>
          <w:lang w:val="hi_IN" w:bidi="hi_IN"/>
        </w:rPr>
      </w:r>
      <w:r>
        <w:rPr>
          <w:lang w:val="hi_IN" w:bidi="hi_IN"/>
        </w:rPr>
        <w:t>मत्ती का अभिनय करें जो अपने श्रोताओं को 14 पीढ़ियों की पहली सूची बताएगा। आप उन्हीं कंकड़ों या वस्तुओं का उपयोग कर सकते हैं जिनका उपयोग आपने सत्र 4 में किया था। जो व्यक्ति मत्ती होने का अभिनय कर रहा है, वह हर बार नाम बताते समय एक नया कंकड़ रख सकता है। यदि कमरे में काफी लोग हैं, तो आप कंकड़ों के स्थान पर वास्तविक लोगों का भी उपयोग कर सकते हैं। जिस व्यक्ति की भूमिका दाऊद की है, उसे एक मुकुट या कोई और वस्तु दें जिससे वह राजा जैसा लगे।</w:t>
      </w:r>
    </w:p>
    <w:p>
      <w:pPr/>
      <w:r>
        <w:rPr>
          <w:lang w:val="hi_IN" w:bidi="hi_IN"/>
        </w:rPr>
      </w:r>
      <w:r>
        <w:rPr>
          <w:lang w:val="hi_IN" w:bidi="hi_IN"/>
        </w:rPr>
        <w:t>अब्राहम का एक पुत्र था; उसका नाम इसहाक था। इसहाक का एक पुत्र था; उसका नाम याकूब था। याकूब का एक पुत्र था; उसका नाम यहूदा है। याकूब के अन्य पुत्र भी थे। यहूदा के दो पुत्र थे: पेरेस और जेरह। उनकी माँ तामार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मत्ती को सुन रहे लोगों से पूछिए: "जब आपको यहूदा और तामार की कहानी याद दिलायी जाती है तो आपको कैसा लगता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पेरेस का एक पुत्र था, उसका नाम हेस्रोन था। हेस्रोन का एक पुत्र था; उसका नाम एराम था। एराम का एक पुत्र था; उसका नाम अम्मीनादाब था। अम्मीनादाब का एक पुत्र था; उसका नाम नहशोन था। नहशोन का एक पुत्र था, उसका नाम सलमोन था। सलमोन का एक पुत्र था; उसका नाम बोअज था। बोअज की माँ राहाब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मत्ती की बात सुन रहे लोगों से पूछिए: "जब आपको राहाब की कहानी याद दिलायी जाती है तो आपको कैसा लगता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बोअज का एक पुत्र हुआ और उसका नाम ओबेद था। ओबेद की माँ रूत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मत्ती को सुन रहे लोगों से पूछें: "जब आपको रूत की कहानी याद दिलायी जाती है तो आपको कैसा लगता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ओबेद का एक पुत्र था और उसका नाम यिशै था। यिशै का एक पुत्र था; उसका नाम दाऊद था। दाऊद राजा बना।</w:t>
      </w:r>
    </w:p>
    <w:p>
      <w:pPr/>
      <w:r>
        <w:rPr>
          <w:lang w:val="hi_IN" w:bidi="hi_IN"/>
        </w:rPr>
      </w:r>
      <w:r>
        <w:rPr>
          <w:lang w:val="hi_IN" w:bidi="hi_IN"/>
        </w:rPr>
        <w:t>अभिनय को रोकें। मत्ती को सुन रहे लोगों से पूछिए: "जब आपको इस्राएल के सबसे प्रिय राजा, राजा दाऊद की याद दिलाई जाती है, तो आपको कैसा लगता है?" आप ऐसी बातें सुन सकते हैं:</w:t>
      </w:r>
    </w:p>
    <w:p>
      <w:pPr/>
      <w:r>
        <w:rPr>
          <w:lang w:val="hi_IN" w:bidi="hi_IN"/>
        </w:rPr>
      </w:r>
      <w:r>
        <w:rPr>
          <w:lang w:val="hi_IN" w:bidi="hi_IN"/>
        </w:rPr>
        <w:t>अब आगे बढ़िए, जब मत्ती लोगों को दूसरी सूची सुनाता है। अगर आपने पहली सूची के लिए असली लोगों का इस्तेमाल किया है, तो अब आप दूसरी सूची के लिए भी उन्हीं लोगों का इस्तेमाल कर सकते हैं। हर एक को एक मुकुट या कोई ऐसी चीज़ दें जिससे वे राजा जैसे दिखें!</w:t>
      </w:r>
    </w:p>
    <w:p>
      <w:pPr/>
      <w:r>
        <w:rPr>
          <w:lang w:val="hi_IN" w:bidi="hi_IN"/>
        </w:rPr>
      </w:r>
      <w:r>
        <w:rPr>
          <w:lang w:val="hi_IN" w:bidi="hi_IN"/>
        </w:rPr>
        <w:t>अभिनय शुरू करें।</w:t>
      </w:r>
    </w:p>
    <w:p>
      <w:pPr/>
      <w:r>
        <w:rPr>
          <w:lang w:val="hi_IN" w:bidi="hi_IN"/>
        </w:rPr>
      </w:r>
      <w:r>
        <w:rPr>
          <w:lang w:val="hi_IN" w:bidi="hi_IN"/>
        </w:rPr>
        <w:t>दाऊद का एक पुत्र था; उसका नाम सुलैमान है। सुलैमान की माँ दाऊद की पत्नी नहीं थी, बल्कि ऊरिय्याह नाम के व्यक्ति की पत्नी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मत्ती की बात सुन रहे लोगों से पूछिए: "जब आपको दाऊद और ऊरिय्याह की पत्नी की कहानी याद दिलाई जाती है, तो आपको कैसा लगता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सुलैमान का एक पुत्र था, उसका नाम रहबाम था। रहबाम का एक पुत्र था, उसका नाम अबिय्याह था। अबिय्याह का एक पुत्र था, उसका नाम आसा था। आसा का एक पुत्र था, उसका नाम यहोशाफात था। यहोशाफात का एक पुत्र था, उसका नाम योराम था। योराम का एक पुत्र था, उसका नाम उज्जियाह था। उज्जियाह का एक पुत्र था, उसका नाम योताम था। योताम का एक पुत्र था, उसका नाम आहाज था। आहाज का एक पुत्र था, उसका नाम हिजकिय्याह था। हिजकिय्याह का एक पुत्र था, उसका नाम मनश्शे था। मनश्शे का एक पुत्र था, उसका नाम आमोन था। आमोन का एक पुत्र था, उसका नाम योशिय्याह था। योशिय्याह का एक पुत्र था, उसका नाम यकुन्याह था। उसके अन्य पुत्र भी थे। इस दौरान बहुत से इस्राएलियों को अपना घर-बार छोड़कर एक विदेशी देश, बाबेल देश में जाना पड़ा।</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मत्ती को सुन रहे लोगों से पूछें: "जब आपको इस्राएल के इतिहास के इस सबसे भयानक समय की याद दिलाई जाती है तो आपको कैसा लगता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यकुन्याह का एक पुत्र था जिसका नाम शालतीएल था। शालतीएल का एक पुत्र था जिसका नाम जरुब्बाबेल था। जरुब्बाबेल का एक पुत्र था और उसका नाम अबीहुद था। अबीहुद का एक पुत्र था और उसका नाम एलयाकीम था। एलयाकीम का एक पुत्र था और उसका नाम अजोर था। अजोर का एक पुत्र था और उसका नाम सादोक था। सादोक का एक पुत्र था और उसका नाम अखीम था। अखीम का एक पुत्र था और उसका नाम एलीहूद था। एलीहूद का एक पुत्र था और उसका नाम एलीआजर था। एलीआजर का एक पुत्र था और उसका नाम मत्तान था। मत्तान का एक पुत्र था और उसका नाम याकूब था। याकूब का एक पुत्र था और उसका नाम यूसुफ था। यूसुफ मरियम का पति था। मरियम यीशु की माँ थी। यीशु ही मसीह है।</w:t>
      </w:r>
    </w:p>
    <w:p>
      <w:pPr/>
      <w:r>
        <w:rPr>
          <w:lang w:val="hi_IN" w:bidi="hi_IN"/>
        </w:rPr>
      </w:r>
      <w:r>
        <w:rPr>
          <w:lang w:val="hi_IN" w:bidi="hi_IN"/>
        </w:rPr>
        <w:t>मत्ती द्वारा अपने श्रोताओं को अपना निष्कर्ष सुनाने का अभिनय करें। वह कहता है: "तो अब्राहम से दाऊद तक 14 पीढ़ियाँ थीं।" दाऊद से लेकर उस समय तक जब लोगों को बाबुल जाने के लिए मजबूर किया गया, कुल 14 पीढ़ियाँ थीं। और जब लोगों को बाबुल जाने के लिए मजबूर किया गया, उस समय से लेकर मसीह के जन्म तक 14 पीढ़ियाँ थीं।</w:t>
      </w:r>
    </w:p>
    <w:p>
      <w:pPr/>
      <w:r>
        <w:rPr>
          <w:lang w:val="hi_IN" w:bidi="hi_IN"/>
        </w:rPr>
      </w:r>
      <w:r>
        <w:rPr>
          <w:lang w:val="hi_IN" w:bidi="hi_IN"/>
        </w:rPr>
        <w:t>अभिनय को रोकें। मत्ती की बात सुन रहे लोगों से पूछिए: "जब आप सुनते हो कि दाऊद का एक वंशज आपके समय में जन्म लेता है, तो आपको कैसा लगता है?" जब आप सुनते हैं कि यह वंशज मसीह है, राजा है जो उद्धारकर्ता भी है, तो आपको कैसा महसूस होता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पाठ को सबसे सरल अनुवाद में एक बार फिर से सुनें।</w:t>
      </w:r>
    </w:p>
    <w:p>
      <w:pPr/>
      <w:r>
        <w:rPr>
          <w:lang w:val="hi_IN" w:bidi="hi_IN"/>
        </w:rPr>
      </w:r>
      <w:r>
        <w:rPr>
          <w:lang w:val="hi_IN" w:bidi="hi_IN"/>
        </w:rPr>
        <w:t>यह यीशु मसीह के पूर्वजों की सूची है। इस सूची में हमें यीशु से पहले जीवित रहे उनके परिवार के सदस्यों के नाम मिलते हैं।</w:t>
      </w:r>
    </w:p>
    <w:p>
      <w:pPr/>
      <w:r>
        <w:rPr>
          <w:lang w:val="hi_IN" w:bidi="hi_IN"/>
        </w:rPr>
      </w:r>
      <w:r>
        <w:rPr>
          <w:lang w:val="hi_IN" w:bidi="hi_IN"/>
        </w:rPr>
        <w:t>यहाँ रुकें और अपने अनुवाद दल से चर्चा करें: क्या आपकी भाषा में पूर्वजों की सूची के लिए विशेष शब्द हैं?</w:t>
      </w:r>
    </w:p>
    <w:p>
      <w:pPr/>
      <w:r>
        <w:rPr>
          <w:lang w:val="hi_IN" w:bidi="hi_IN"/>
        </w:rPr>
      </w:r>
      <w:r>
        <w:rPr>
          <w:lang w:val="hi_IN" w:bidi="hi_IN"/>
        </w:rPr>
        <w:t>यह कहानी नामों की एक लम्बी सूची है। हर बार एक पिता और एक पुत्र होता है, और कभी-कभी एक माता भी होती है।</w:t>
      </w:r>
    </w:p>
    <w:p>
      <w:pPr/>
      <w:r>
        <w:rPr>
          <w:lang w:val="hi_IN" w:bidi="hi_IN"/>
        </w:rPr>
      </w:r>
      <w:r>
        <w:rPr>
          <w:lang w:val="hi_IN" w:bidi="hi_IN"/>
        </w:rPr>
        <w:t>यहाँ रुकें और अपने दल के साथ चर्चा करें: अपनी भाषा में पारिवारिक नामों की सूची देने का सबसे स्वाभाविक तरीका क्या है?</w:t>
      </w:r>
    </w:p>
    <w:p>
      <w:pPr/>
      <w:r>
        <w:rPr>
          <w:lang w:val="hi_IN" w:bidi="hi_IN"/>
        </w:rPr>
      </w:r>
      <w:r>
        <w:rPr>
          <w:lang w:val="hi_IN" w:bidi="hi_IN"/>
        </w:rPr>
        <w:t xml:space="preserve">दूसरी सूची बाबेल की बँधुआई के समय का उल्लेख करने के साथ समाप्त होती है। </w:t>
      </w:r>
      <w:r>
        <w:rPr>
          <w:b/>
          <w:lang w:val="hi_IN" w:bidi="hi_IN"/>
        </w:rPr>
        <w:t>बँधुआई</w:t>
      </w:r>
      <w:r>
        <w:rPr>
          <w:lang w:val="hi_IN" w:bidi="hi_IN"/>
        </w:rPr>
        <w:t xml:space="preserve"> का अर्थ है कि अधिकांश इस्राएलियों को बलपूर्वक दूसरे देश ले जाया गया। उन्हें अब अपने ही देश में रहने की अनुमति नहीं थी। केवल कुछ ही लोग पीछे रह गए।</w:t>
      </w:r>
    </w:p>
    <w:p>
      <w:pPr/>
      <w:r>
        <w:rPr>
          <w:lang w:val="hi_IN" w:bidi="hi_IN"/>
        </w:rPr>
      </w:r>
      <w:r>
        <w:rPr>
          <w:b/>
          <w:lang w:val="hi_IN" w:bidi="hi_IN"/>
        </w:rPr>
        <w:t>बाबेल</w:t>
      </w:r>
      <w:r>
        <w:rPr>
          <w:lang w:val="hi_IN" w:bidi="hi_IN"/>
        </w:rPr>
        <w:t>, इस्राएल से पूर्व की ओर स्थित एक देश का नाम था। यह क्षेत्र उस देश में है जिसे आजकल हम इराक के नाम से जानते हैं। परमेश्वर ने इस्राएलियों को उनके पापों का दण्ड देने के लिए बाबेल के लोगों का इस्तेमाल किया।</w:t>
      </w:r>
    </w:p>
    <w:p>
      <w:pPr/>
      <w:r>
        <w:rPr>
          <w:lang w:val="hi_IN" w:bidi="hi_IN"/>
        </w:rPr>
      </w:r>
      <w:r>
        <w:rPr>
          <w:lang w:val="hi_IN" w:bidi="hi_IN"/>
        </w:rPr>
        <w:t xml:space="preserve">मत्ती कहता है कि यीशु </w:t>
      </w:r>
      <w:r>
        <w:rPr>
          <w:lang w:val="hi_IN" w:bidi="hi_IN"/>
        </w:rPr>
        <w:t>दाऊद का पुत्र</w:t>
      </w:r>
      <w:r>
        <w:rPr>
          <w:lang w:val="hi_IN" w:bidi="hi_IN"/>
        </w:rPr>
        <w:t xml:space="preserve"> है। दाऊद इस्राएल का राजा था जो यीशु के जन्म से लगभग एक हज़ार वर्ष पहले रहता था। यीशु दाऊद का सीधा पुत्र नहीं है, क्योंकि वह बहुत बाद में पैदा हुआ। लेकिन यीशु उसी परिवार के वंश से हैं। इसलिए मत्ती उसे दाऊद का पुत्र कहता है। बहुत समय पहले परमेश्वर ने कहा था कि आने वाला विशेष राजा और उद्धारकर्ता दाऊद का वंशज होगा। यीशु दाऊद का वंशज है, और वह विशेष राजा और उद्धारकर्ता है।</w:t>
      </w:r>
    </w:p>
    <w:p>
      <w:pPr/>
      <w:r>
        <w:rPr>
          <w:lang w:val="hi_IN" w:bidi="hi_IN"/>
        </w:rPr>
      </w:r>
      <w:r>
        <w:rPr>
          <w:lang w:val="hi_IN" w:bidi="hi_IN"/>
        </w:rPr>
        <w:t xml:space="preserve">यीशु दाऊद का वंशज था। दाऊद अब्राहम का वंशज था। </w:t>
      </w:r>
      <w:r>
        <w:rPr>
          <w:b/>
          <w:lang w:val="hi_IN" w:bidi="hi_IN"/>
        </w:rPr>
        <w:t>अब्राहम</w:t>
      </w:r>
      <w:r>
        <w:rPr>
          <w:lang w:val="hi_IN" w:bidi="hi_IN"/>
        </w:rPr>
        <w:t xml:space="preserve"> दाऊद से लगभग एक हज़ार साल पहले जीया था। परमेश्वर ने अब्राहम से प्रतिज्ञा की थी कि वह उसे बहुत से वंशज देगा। अब्राहम के वंशज परमेश्वर के विशेष लोग थे। उन्हें इस्राएली कहा जाता था। अब्राहम इस्राएलियों का पहला पूर्वज था।</w:t>
      </w:r>
    </w:p>
    <w:p>
      <w:pPr/>
      <w:r>
        <w:rPr>
          <w:lang w:val="hi_IN" w:bidi="hi_IN"/>
        </w:rPr>
      </w:r>
      <w:r>
        <w:rPr>
          <w:lang w:val="hi_IN" w:bidi="hi_IN"/>
        </w:rPr>
        <w:t>दाऊद अब्राहम का सीधा पुत्र नहीं था, लेकिन वह अब्राहम के परिवार के वंश से था।</w:t>
      </w:r>
    </w:p>
    <w:p>
      <w:pPr/>
      <w:r>
        <w:rPr>
          <w:lang w:val="hi_IN" w:bidi="hi_IN"/>
        </w:rPr>
      </w:r>
      <w:r>
        <w:rPr>
          <w:lang w:val="hi_IN" w:bidi="hi_IN"/>
        </w:rPr>
        <w:t>यहाँ रुकें और अपने अनुवादक दल से चर्चा करें: क्या आपकी भाषा में यीशु को दाऊद का पुत्र कहना सम्भव है, जबकि वह उसका सीधा पुत्र नहीं था, और क्या दाऊद को अब्राहम का पुत्र कहना सम्भव है, जबकि वह उसका सीधा पुत्र नहीं था? यदि आप अपनी भाषा में ऐसा नहीं कर सकते, तो आप अन्य कौन से शब्द इस्तेमाल कर सकते हैं?</w:t>
      </w:r>
    </w:p>
    <w:p>
      <w:pPr/>
      <w:r>
        <w:rPr>
          <w:lang w:val="hi_IN" w:bidi="hi_IN"/>
        </w:rPr>
      </w:r>
      <w:r>
        <w:rPr>
          <w:lang w:val="hi_IN" w:bidi="hi_IN"/>
        </w:rPr>
        <w:t xml:space="preserve">यीशु नाम का अर्थ है "परमेश्वर बचाता है।" </w:t>
      </w:r>
      <w:r>
        <w:rPr>
          <w:b/>
          <w:lang w:val="hi_IN" w:bidi="hi_IN"/>
        </w:rPr>
        <w:t>मसीह</w:t>
      </w:r>
      <w:r>
        <w:rPr>
          <w:lang w:val="hi_IN" w:bidi="hi_IN"/>
        </w:rPr>
        <w:t xml:space="preserve"> इब्रानी शब्द </w:t>
      </w:r>
      <w:r>
        <w:rPr>
          <w:b/>
          <w:lang w:val="hi_IN" w:bidi="hi_IN"/>
        </w:rPr>
        <w:t>मसीहा</w:t>
      </w:r>
      <w:r>
        <w:rPr>
          <w:lang w:val="hi_IN" w:bidi="hi_IN"/>
        </w:rPr>
        <w:t xml:space="preserve"> के लिए यूनानी शब्द है। इसका अर्थ है वह व्यक्ति जिसे परमेश्वर ने किसी विशेष कार्य के लिए अभिषिक्त किया है, या नियुक्त किया है। पुराने नियम में, भविष्यद्वक्ताओं, याजकों और राजाओं को विशेष कार्यों के लिए अभिषिक्त किया जाता था। यीशु इन सभी भूमिकाओं को निभाता है, लेकिन नए नियम के लेखक उसे एक ऐसे राजा के रूप में देखते हैं जिसे परमेश्वर ने एक विशेष कार्य के लिए नियुक्त किया है। मत्ती यीशु को यीशु मसीह कहता है ताकि यह स्पष्ट हो सके कि यीशु राजा और उद्धारकर्ता है।</w:t>
      </w:r>
    </w:p>
    <w:p>
      <w:pPr/>
      <w:r>
        <w:rPr>
          <w:lang w:val="hi_IN" w:bidi="hi_IN"/>
        </w:rPr>
      </w:r>
      <w:r>
        <w:rPr>
          <w:lang w:val="hi_IN" w:bidi="hi_IN"/>
        </w:rPr>
        <w:t>यहाँ रुकें और अपने अनुवादक दल के साथ चर्चा करें: आप मसीह के लिए कौन सा शब्द प्रयोग करेंगे? क्या आप कुछ ऐसा कहेंगे जो मसीह जैसा लगता है, या आप कुछ ऐसा कहेंगे जिसका अर्थ है उद्धारकर्ता?</w:t>
      </w:r>
    </w:p>
    <w:p>
      <w:pPr/>
      <w:r>
        <w:rPr>
          <w:lang w:val="hi_IN" w:bidi="hi_IN"/>
        </w:rPr>
      </w:r>
      <w:r>
        <w:rPr>
          <w:lang w:val="hi_IN" w:bidi="hi_IN"/>
        </w:rPr>
        <w:t xml:space="preserve">यदि आपने पहले ही किसी अन्य सुसमाचार का अनुवाद किया है, तो सुनिश्चित करें कि आप मसीह के लिए भी वही शब्द प्रयोग करें। याद रखें कि </w:t>
      </w:r>
      <w:r>
        <w:rPr>
          <w:lang w:val="hi_IN" w:bidi="hi_IN"/>
        </w:rPr>
        <w:t>मसीह</w:t>
      </w:r>
      <w:r>
        <w:rPr>
          <w:lang w:val="hi_IN" w:bidi="hi_IN"/>
        </w:rPr>
        <w:t xml:space="preserve"> या </w:t>
      </w:r>
      <w:r>
        <w:rPr>
          <w:lang w:val="hi_IN" w:bidi="hi_IN"/>
        </w:rPr>
        <w:t>मसीहा</w:t>
      </w:r>
      <w:r>
        <w:rPr>
          <w:lang w:val="hi_IN" w:bidi="hi_IN"/>
        </w:rPr>
        <w:t xml:space="preserve"> मुख्य शब्दावली में है।</w:t>
      </w:r>
    </w:p>
    <w:p>
      <w:pPr/>
      <w:r>
        <w:rPr>
          <w:lang w:val="hi_IN" w:bidi="hi_IN"/>
        </w:rPr>
      </w:r>
      <w:r>
        <w:rPr>
          <w:lang w:val="hi_IN" w:bidi="hi_IN"/>
        </w:rPr>
        <w:t>इस कहानी में कई नाम हैं जिनका उच्चारण करना कठिन हो सकता है। क्या आप कोई ऐसा तरीका खोज सकते हैं जिससे इनका उच्चारण थोड़ा आसान हो जाए? यह आवश्यक नहीं है कि ये नाम बाइबल में दिए गए नामों के बिल्कुल समान हों, जब तक लोग यह पहचान सकें कि ये नाम एक ही हैं।</w:t>
      </w:r>
    </w:p>
    <w:p>
      <w:pPr/>
      <w:r>
        <w:rPr>
          <w:lang w:val="hi_IN" w:bidi="hi_IN"/>
        </w:rPr>
      </w:r>
      <w:r>
        <w:rPr>
          <w:lang w:val="hi_IN" w:bidi="hi_IN"/>
        </w:rPr>
        <w:t>इस कहानी में सभी नामों को याद रखना कठिन हो सकता है। उन्हें याद रखने का सबसे अच्छा तरीका क्या होगा? क्या आप इन्हें धुन में बदल सकते हैं? क्या आप इन्हें गा सकते हैं? क्या ताली बजाने या लय में पैर पटकने से मदद मिलेगी? क्या आप सूचियों को तीन लोगों के बीच बाँट सकते हैं, और प्रत्येक व्यक्ति तीन सूचियों में से एक को रिकॉर्ड कर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अंत में, समूह मिलकर इस भाग का एक अंतिम संस्करण तैयार कर सकता है जिस पर सब लोग सहमत हों। समूह का प्रत्येक सदस्य इस भाग के इस अंतिम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1:18–25</w:t>
      </w:r>
      <w:r>
        <w:rPr>
          <w:lang w:val="hi_IN" w:bidi="hi_IN"/>
        </w:rPr>
      </w:r>
    </w:p>
    <w:p>
      <w:pPr>
        <w:pStyle w:val="Heading3"/>
      </w:pPr>
      <w:r>
        <w:rPr>
          <w:lang w:val="hi_IN" w:bidi="hi_IN"/>
        </w:rPr>
        <w:t>सुने और मन में रखें</w:t>
      </w:r>
    </w:p>
    <w:p>
      <w:pPr/>
      <w:r>
        <w:rPr>
          <w:lang w:val="hi_IN" w:bidi="hi_IN"/>
        </w:rPr>
      </w:r>
      <w:r>
        <w:rPr>
          <w:lang w:val="hi_IN" w:bidi="hi_IN"/>
        </w:rPr>
        <w:t>मत्ती 1:18–25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पिछले भाग में हमने यीशु के पूर्वजों के बारे में कहानियाँ सुनी। यह कहानी स्वयं यीशु के जन्म के बारे में बताती है। यीशु की माँ मरियम थी। मरियम की सगाई यूसुफ से हो चुकी थी। वे विवाह करने वाले थे, लेकिन कहानी की शुरुआत में उनकी अभी तक शादी नहीं हुई है। उनकी सगाई हो चुकी थी। इस्राएल में, सगाई करना एक गम्भीर मामला था। सगाई के समय दूल्हे ने दुल्हन के परिवार को वधू मूल्य का भुगतान किया था। सगाई को तोड़ना शर्मनाक बात थी।</w:t>
      </w:r>
    </w:p>
    <w:p>
      <w:pPr/>
      <w:r>
        <w:rPr>
          <w:lang w:val="hi_IN" w:bidi="hi_IN"/>
        </w:rPr>
      </w:r>
      <w:r>
        <w:rPr>
          <w:lang w:val="hi_IN" w:bidi="hi_IN"/>
        </w:rPr>
        <w:t>यहाँ रुकें और चर्चा करें: आपके समुदाय में विवाह का निर्णय कैसे किया जाता है? क्या सगाई जैसी कोई चीज़ है? क्या आप अपने समुदाय में विवाह की व्यवस्था करने के बारे में कहानी सुना सकते हैं? पहले से किए गए समझौते क्या थे? परिवारों की एक दूसरे से क्या अपेक्षाएँ हैं?</w:t>
      </w:r>
    </w:p>
    <w:p>
      <w:pPr/>
      <w:r>
        <w:rPr>
          <w:lang w:val="hi_IN" w:bidi="hi_IN"/>
        </w:rPr>
      </w:r>
      <w:r>
        <w:rPr>
          <w:lang w:val="hi_IN" w:bidi="hi_IN"/>
        </w:rPr>
        <w:t>मरियम विवाह से पहले गर्भवती थी। मत्ती इस बारे में ज्यादा नहीं बताता कि मरियम कैसे गर्भवती हुई। वह बहुत सरल रूप से कहता है कि वह पवित्र आत्मा की सहायता से गर्भवती हुई। इसका अर्थ यह नहीं है कि पवित्र आत्मा ने उसके साथ यौन सम्बन्ध बनाए, जिस तरह एक पुरुष एक स्त्री के साथ बनाता है। इसका अर्थ है कि परमेश्वर की सामर्थ्य के कारण मरियम गर्भवती हुई।</w:t>
      </w:r>
    </w:p>
    <w:p>
      <w:pPr/>
      <w:r>
        <w:rPr>
          <w:lang w:val="hi_IN" w:bidi="hi_IN"/>
        </w:rPr>
      </w:r>
      <w:r>
        <w:rPr>
          <w:lang w:val="hi_IN" w:bidi="hi_IN"/>
        </w:rPr>
        <w:t>मत्ती हमें यह नहीं बताता कि यूसुफ को कैसे पता चला। मरियम ने शायद उसे बताया होगा।</w:t>
      </w:r>
    </w:p>
    <w:p>
      <w:pPr/>
      <w:r>
        <w:rPr>
          <w:lang w:val="hi_IN" w:bidi="hi_IN"/>
        </w:rPr>
      </w:r>
      <w:r>
        <w:rPr>
          <w:lang w:val="hi_IN" w:bidi="hi_IN"/>
        </w:rPr>
        <w:t>यहाँ रुकें और चर्चा करें: क्या आप किसी ऐसी लड़की के बारे में कहानी सुना सकते हैं जो विवाह से पहले गर्भवती हुई? क्या हुआ था? उसके परिवार के सदस्यों और समुदाय के अन्य लोगों ने कैसे प्रतिक्रिया दी?</w:t>
      </w:r>
    </w:p>
    <w:p>
      <w:pPr/>
      <w:r>
        <w:rPr>
          <w:lang w:val="hi_IN" w:bidi="hi_IN"/>
        </w:rPr>
      </w:r>
      <w:r>
        <w:rPr>
          <w:lang w:val="hi_IN" w:bidi="hi_IN"/>
        </w:rPr>
        <w:t xml:space="preserve">यूसुफ एक अच्छा या धर्मी व्यक्ति है। इसका अर्थ है कि वह परमेश्वर की व्यवस्था का पालन करना चाहता है। यूसुफ ने निश्चित रूप से सोचा होगा कि मरियम किसी अन्य पुरुष के साथ रही है। यह परमेश्वर की व्यवस्था के विरुद्ध होता। यूसुफ के पास इसके कारण मरियम से अपनी सगाई तोड़ने का अधिकार था। यदि वह लोगों को बताता कि उसने सगाई क्यों तोड़ी है, तो मरियम बहुत लज्जित होती। लोग शायद मरियम को परमेश्वर की व्यवस्था तोड़ने के लिए दण्ड दे सकते हैं। यूसुफ नहीं चाहता कि मरियम सार्वजनिक रूप से लज्जित हो। उसका मानना है कि इसका समाधान चुपचाप सगाई तोड़ देना हो सकता है। यूसुफ इन बातों के बारे में सोच रहा था जब वह सो गया। </w:t>
      </w:r>
    </w:p>
    <w:p>
      <w:pPr/>
      <w:r>
        <w:rPr>
          <w:lang w:val="hi_IN" w:bidi="hi_IN"/>
        </w:rPr>
      </w:r>
      <w:r>
        <w:rPr>
          <w:lang w:val="hi_IN" w:bidi="hi_IN"/>
        </w:rPr>
        <w:t>जब यूसुफ सो रहा था, तो वह एक सपना देखता है। सपने में वह एक स्वर्गदूत को देखता है। स्वर्गदूत यूसुफ को दाऊद का पुत्र कहता है। यहाँ दाऊद का अर्थ राजा दाऊद है। राजा दाऊद बहुत समय पहले रहता था। यूसुफ दाऊद का सीधा पुत्र नहीं है, लेकिन वह दाऊद का वंशज है। परमेश्वर ने दाऊद से प्रतिज्ञा की थी कि उसका एक वंशज मसीहा, विशेष राजा और उद्धारकर्ता होगा। यूसुफ अभी तक इसे नहीं जानता है, लेकिन मरियम का पुत्र यह मसीहा होगा।</w:t>
      </w:r>
    </w:p>
    <w:p>
      <w:pPr/>
      <w:r>
        <w:rPr>
          <w:lang w:val="hi_IN" w:bidi="hi_IN"/>
        </w:rPr>
      </w:r>
      <w:r>
        <w:rPr>
          <w:lang w:val="hi_IN" w:bidi="hi_IN"/>
        </w:rPr>
        <w:t>स्वर्गदूत यूसुफ से कहता है कि वह विवाह को जारी रखे, क्योंकि मरियम परमेश्वर की सामर्थ्य से गर्भवती है।</w:t>
      </w:r>
    </w:p>
    <w:p>
      <w:pPr/>
      <w:r>
        <w:rPr>
          <w:lang w:val="hi_IN" w:bidi="hi_IN"/>
        </w:rPr>
      </w:r>
      <w:r>
        <w:rPr>
          <w:lang w:val="hi_IN" w:bidi="hi_IN"/>
        </w:rPr>
        <w:t>यहाँ रुकें और चर्चा करें: आपके समुदाय के लोग सपनों को क्या महत्व देते हैं? क्या आप किसी ऐसे व्यक्ति की कहानी बता सकते हैं जिसने सपने के कारण कुछ किया हो?</w:t>
      </w:r>
    </w:p>
    <w:p>
      <w:pPr/>
      <w:r>
        <w:rPr>
          <w:lang w:val="hi_IN" w:bidi="hi_IN"/>
        </w:rPr>
      </w:r>
      <w:r>
        <w:rPr>
          <w:lang w:val="hi_IN" w:bidi="hi_IN"/>
        </w:rPr>
        <w:t>स्वर्गदूत कहता है कि परमेश्वर ने बहुत समय पहले ही कह दिया था कि यह होगा। एक भविष्यवक्ता ने परमेश्वर की ओर से इस्राएल के लोगों को एक सन्देश दिया था। इस भविष्यद्वक्ता ने कहा: "कुँवारी गर्भवती होगी और एक पुत्र को जनेगी, और वे उसका नाम इम्मानुएल रखेंगे।" इम्मानुएल का अर्थ है "परमेश्वर हमारे साथ है।"</w:t>
      </w:r>
    </w:p>
    <w:p>
      <w:pPr/>
      <w:r>
        <w:rPr>
          <w:lang w:val="hi_IN" w:bidi="hi_IN"/>
        </w:rPr>
      </w:r>
      <w:r>
        <w:rPr>
          <w:lang w:val="hi_IN" w:bidi="hi_IN"/>
        </w:rPr>
        <w:t xml:space="preserve">भविष्यद्वक्ता एक पुरुष या कभी-कभी स्त्री होता है जो लोगों को परमेश्वर की ओर से सन्देश देता है। </w:t>
      </w:r>
    </w:p>
    <w:p>
      <w:pPr/>
      <w:r>
        <w:rPr>
          <w:lang w:val="hi_IN" w:bidi="hi_IN"/>
        </w:rPr>
      </w:r>
      <w:r>
        <w:rPr>
          <w:lang w:val="hi_IN" w:bidi="hi_IN"/>
        </w:rPr>
        <w:t xml:space="preserve">यहाँ स्वर्गदूत उस बात के बारे में बात कर रहा है जो भविष्यद्वक्ता यशायाह ने बहुत समय पहले इस्राएल के लोगों से कहा था। </w:t>
      </w:r>
    </w:p>
    <w:p>
      <w:pPr/>
      <w:r>
        <w:rPr>
          <w:lang w:val="hi_IN" w:bidi="hi_IN"/>
        </w:rPr>
      </w:r>
      <w:r>
        <w:rPr>
          <w:lang w:val="hi_IN" w:bidi="hi_IN"/>
        </w:rPr>
        <w:t>उस समय, राजा आहाज था। इस राजा का नाम पिछले भाग में यीशु के पूर्वजों की दूसरी सूची में है। यह उस समय के दौरान था जब दूसरे देश के लोग इस्राएलियों से लड़ रहे थे। परमेश्वर ने यशायाह से कहा कि वह राजा को बताए कि उसे डरने की आवश्यकता नहीं है, क्योंकि परमेश्वर इस्राएल की रक्षा करने वाला है। परमेश्वर ने राजा को एक चिन्ह दिया कि परमेश्वर जो कुछ कहता है उसे पूरा करने वाला है। यशायाह के माध्यम से परमेश्वर ने कहा: “युवती गर्भवती होगी और एक पुत्र को जन्म देगी। वह बच्चे को इम्मानुएल नाम देगी। और इससे पहले कि बच्चा बड़ा हो, इस्राएलियों पर आक्रमण करने वाला शत्रु हराया जाएगा।”</w:t>
      </w:r>
    </w:p>
    <w:p>
      <w:pPr/>
      <w:r>
        <w:rPr>
          <w:lang w:val="hi_IN" w:bidi="hi_IN"/>
        </w:rPr>
      </w:r>
      <w:r>
        <w:rPr>
          <w:lang w:val="hi_IN" w:bidi="hi_IN"/>
        </w:rPr>
        <w:t>वह युवती जो गर्भवती हुई और जिसने यह बच्चा पैदा किया, यशायाह के समय में रहती थी। उसकी स्थिति सामान्य थी: यह कोई विशेष चमत्कार नहीं था। लेकिन स्वर्गदूत अब उसी प्रतिज्ञा के एक हिस्से को यूसुफ से दोहरा रहा है, लेकिन एक छोटा सा परिवर्तन कर रहा है। "युवती" के बजाय वह "कुँवारी" कहता है, जिसका अर्थ है एक स्त्री जो अभी तक किसी पुरुष के साथ नहीं सोई है। वह स्पष्ट करता है कि यशायाह के समय जो हुआ था उसे अब दोहराया जाएगा, लेकिन कहीं अधिक बड़े पैमाने पर।</w:t>
      </w:r>
    </w:p>
    <w:p>
      <w:pPr/>
      <w:r>
        <w:rPr>
          <w:lang w:val="hi_IN" w:bidi="hi_IN"/>
        </w:rPr>
      </w:r>
      <w:r>
        <w:rPr>
          <w:lang w:val="hi_IN" w:bidi="hi_IN"/>
        </w:rPr>
        <w:t>स्वर्गदूत कहता है कि बच्चे को इम्मानुएल कहा जाएगा। यह वह नाम नहीं है जो यूसुफ को बच्चे को देना है। यह एक उपाधि है जो लोग बच्चे को देंगे। इम्मानुएल का अर्थ इब्रानी भाषा में है: "परमेश्वर हमारे साथ है।" जब लोग यीशु को देखेंगे, तो वे देखेंगे कि परमेश्वर उनके साथ है।</w:t>
      </w:r>
    </w:p>
    <w:p>
      <w:pPr/>
      <w:r>
        <w:rPr>
          <w:lang w:val="hi_IN" w:bidi="hi_IN"/>
        </w:rPr>
      </w:r>
      <w:r>
        <w:rPr>
          <w:lang w:val="hi_IN" w:bidi="hi_IN"/>
        </w:rPr>
        <w:t xml:space="preserve">यूसुफ जाग जाता है और वह वही करता है जो स्वर्गदूत उसे कहता है। वह विवाह की प्रक्रिया को आगे बढ़ाता है और मरियम को अपनी पत्नी के रूप में घर ले आता है। यूसुफ मरियम के साथ नहीं सोता है। वह बच्चे के जन्म के बाद तक इंतजार करता है। जब बच्चा पैदा होता है, तो यूसुफ उसे यीशु नाम देता है। यीशु का अर्थ है "परमेश्वर बचाता है।" जब यूसुफ मरियम के बच्चे को एक नाम देता है, तो वह आधिकारिक रूप से कह रहा है, "यह मेरा बच्चा है।" वह उस बच्चे को अपने बच्चे के रूप में गोद ले रहा है। यूसुफ दाऊद का वंशज था और मरियम के बच्चे को गोद लेने के कारण अब यह बच्चा भी दाऊद का वंशज है। विशेष राजा और उद्धारकर्ता के बारे में दाऊद से परमेश्वर की प्रतिज्ञा पूरी होने वाली है! </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यूसुफ मरियम को तलाक देने पर विचार करता है।</w:t>
      </w:r>
      <w:r>
        <w:rPr>
          <w:b/>
          <w:lang w:val="hi_IN" w:bidi="hi_IN"/>
        </w:rPr>
        <w:t>दूसरा दृश्य:</w:t>
      </w:r>
      <w:r>
        <w:rPr>
          <w:lang w:val="hi_IN" w:bidi="hi_IN"/>
        </w:rPr>
        <w:t xml:space="preserve"> यूसुफ को एक सपना आता है।</w:t>
      </w:r>
      <w:r>
        <w:rPr>
          <w:b/>
          <w:lang w:val="hi_IN" w:bidi="hi_IN"/>
        </w:rPr>
        <w:t>तीसरा दृश्य:</w:t>
      </w:r>
      <w:r>
        <w:rPr>
          <w:lang w:val="hi_IN" w:bidi="hi_IN"/>
        </w:rPr>
        <w:t xml:space="preserve"> यूसुफ मरियम को अपनी पत्नी के रूप में घर ले जाता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मरियम</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 xml:space="preserve">स्वर्गदूत </w:t>
      </w:r>
    </w:p>
    <w:p>
      <w:pPr>
        <w:pStyle w:val="ListBullet"/>
        <w:spacing w:line="240" w:lineRule="auto"/>
        <w:ind w:left="720"/>
      </w:pPr>
      <w:r>
        <w:rPr>
          <w:lang w:val="hi_IN" w:bidi="hi_IN"/>
        </w:rPr>
      </w:r>
      <w:r>
        <w:rPr>
          <w:lang w:val="hi_IN" w:bidi="hi_IN"/>
        </w:rPr>
        <w:t xml:space="preserve">भविष्यद्वक्ता </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हम सुनते हैं कि मरियम यूसुफ से सगाई कर चुकी थी, लेकिन विवाह से पहले गर्भवती थी। हमने पिछले भाग में यीशु के पूर्वजों की तीसरी सूची के अन्त में मरियम और यूसुफ के नाम पहले ही सुन लिए हैं। हम इस बिन्दु पर मरियम और यूसुफ के बारे में कुछ और नहीं सुनते हैं। मत्ती हमें इस बारे में और नहीं बताता कि वे कौन थे, या वे कहाँ रहते थे। सुसमाचार के अन्य वचनों से, बाद में हम जानते हैं कि यूसुफ एक बढ़ई था। यूसुफ और मरियम बहुत गरीब थे। यूसुफ मरियम को सार्वजनिक रूप से लज्जित किए बिना चुपचाप उससे सगाई तोड़ने के बारे में सोचता है।</w:t>
      </w:r>
    </w:p>
    <w:p>
      <w:pPr/>
      <w:r>
        <w:rPr>
          <w:lang w:val="hi_IN" w:bidi="hi_IN"/>
        </w:rPr>
      </w:r>
      <w:r>
        <w:rPr>
          <w:lang w:val="hi_IN" w:bidi="hi_IN"/>
        </w:rPr>
        <w:t>दूसरे दृश्य में यूसुफ सो रहा है और वह एक सपना देख रहा है। मत्ती ने अपनी पुस्तक यूनानी भाषा में लिखी। यूनानी पाठ कहता है, "</w:t>
      </w:r>
      <w:r>
        <w:rPr>
          <w:b/>
          <w:lang w:val="hi_IN" w:bidi="hi_IN"/>
        </w:rPr>
        <w:t>देखो</w:t>
      </w:r>
      <w:r>
        <w:rPr>
          <w:lang w:val="hi_IN" w:bidi="hi_IN"/>
        </w:rPr>
        <w:t xml:space="preserve">, प्रभु का एक स्वर्गदूत यूसुफ को सपने में प्रकट हुआ है।" "देखो" शब्द का अर्थ है कि श्रोता जानते हैं कि कुछ महत्वपूर्ण या आश्चर्यजनक होने वाला है। </w:t>
      </w:r>
    </w:p>
    <w:p>
      <w:pPr/>
      <w:r>
        <w:rPr>
          <w:lang w:val="hi_IN" w:bidi="hi_IN"/>
        </w:rPr>
      </w:r>
      <w:r>
        <w:rPr>
          <w:lang w:val="hi_IN" w:bidi="hi_IN"/>
        </w:rPr>
        <w:t xml:space="preserve">स्वर्गदूत यूसुफ से कहता है कि उसे मरियम को अपनी पत्नी के रूप में लेने से डरने की आवश्यकता नहीं है। मरियम ने कोई गलत काम नहीं किया है; उसे दण्ड की आवश्यकता नहीं है। उसकी गर्भावस्था विशेष है। परमेश्वर की सामर्थ्य ने उसे गर्भवती बनाया। जो बच्चा पैदा होगा वह भी विशेष है। वह अपने लोगों को उनके पापों के दण्ड से बचाएगा। उसका जन्म एक प्रतिज्ञा को पूरा करेगा जो भविष्यद्वक्ता ने बहुत समय पहले की है। </w:t>
      </w:r>
    </w:p>
    <w:p>
      <w:pPr/>
      <w:r>
        <w:rPr>
          <w:lang w:val="hi_IN" w:bidi="hi_IN"/>
        </w:rPr>
      </w:r>
      <w:r>
        <w:rPr>
          <w:lang w:val="hi_IN" w:bidi="hi_IN"/>
        </w:rPr>
        <w:t>तीसरे दृश्य में यूसुफ जाग जाता है। वह वही करता है जो स्वर्गदूत कहता है। वह विवाह की प्रक्रियाओं को जारी रखता है, और मरियम को अपनी पत्नी के रूप में घर ले जाता है। लेकिन वह बच्चे के जन्म के बाद तक उसके साथ नहीं सोता है। जब बच्चा पैदा होता है, तो यूसुफ उसे यीशु नाम देता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मरियम</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 xml:space="preserve">स्वर्गदूत </w:t>
      </w:r>
    </w:p>
    <w:p>
      <w:pPr>
        <w:pStyle w:val="ListBullet"/>
        <w:spacing w:line="240" w:lineRule="auto"/>
        <w:ind w:left="720"/>
      </w:pPr>
      <w:r>
        <w:rPr>
          <w:lang w:val="hi_IN" w:bidi="hi_IN"/>
        </w:rPr>
      </w:r>
      <w:r>
        <w:rPr>
          <w:lang w:val="hi_IN" w:bidi="hi_IN"/>
        </w:rPr>
        <w:t>भविष्यद्वक्ता</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यूसुफ को यह पता चलता है कि मरियम गर्भवती है, उसका अभिनय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यूसुफ का पात्र निभाने वाले अभिनेता से पूछें, "आप कैसा महसूस कर रहे हैं?" आप ऐसी बातें सुन सकते हैं:</w:t>
      </w:r>
    </w:p>
    <w:p>
      <w:pPr/>
      <w:r>
        <w:rPr>
          <w:lang w:val="hi_IN" w:bidi="hi_IN"/>
        </w:rPr>
      </w:r>
      <w:r>
        <w:rPr>
          <w:lang w:val="hi_IN" w:bidi="hi_IN"/>
        </w:rPr>
        <w:t>यूसुफ सोचता है कि क्या करना है, उसका अभिनय करें। उसके विकल्प क्या हैं? वह किन अलग-अलग विकल्पों पर विचार कर सकता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यूसुफ का पात्र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मरियम का पात्र निभा रही अभिनेत्री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स्वर्गदूत यूसुफ से बात कर रहा है, उसका अभिनय करें। स्वर्गदूत यूसुफ को दाऊद का पुत्र कहता है।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यूसुफ का पात्र निभाने वाले अभिनेता से पूछें, "जब स्वर्गदूत आपको दाऊद का पुत्र कहता है तो आप कैसा महसूस करते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स्वर्गदूत के पीछे आप यशायाह को राजा आहाज को परमेश्वर का वादा बताते हुए अभिनय कर सकते हैं।</w:t>
      </w:r>
    </w:p>
    <w:p>
      <w:pPr/>
      <w:r>
        <w:rPr>
          <w:lang w:val="hi_IN" w:bidi="hi_IN"/>
        </w:rPr>
      </w:r>
      <w:r>
        <w:rPr>
          <w:lang w:val="hi_IN" w:bidi="hi_IN"/>
        </w:rPr>
        <w:t>सपने के बाद यूसुफ जाग रहा है उसका अभिनय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यूसुफ का पात्र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यूसुफ द्वारा मरियम को घर ले जाने का अभिनय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मरियम का पात्र निभा रही अभिनेत्री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बच्चे के जन्म और नामकरण का अभिनय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मरियम और यूसुफ का पात्र निभाने वाले अभिनेताओं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भाग में, मत्ती यीशु मसीहा के जन्म की कहानी बताता है।</w:t>
      </w:r>
    </w:p>
    <w:p>
      <w:pPr/>
      <w:r>
        <w:rPr>
          <w:lang w:val="hi_IN" w:bidi="hi_IN"/>
        </w:rPr>
      </w:r>
      <w:r>
        <w:rPr>
          <w:b/>
          <w:lang w:val="hi_IN" w:bidi="hi_IN"/>
        </w:rPr>
        <w:t>यीशु</w:t>
      </w:r>
      <w:r>
        <w:rPr>
          <w:lang w:val="hi_IN" w:bidi="hi_IN"/>
        </w:rPr>
        <w:t xml:space="preserve"> नाम का अर्थ है "परमेश्वर बचाता है।" </w:t>
      </w:r>
      <w:r>
        <w:rPr>
          <w:b/>
          <w:lang w:val="hi_IN" w:bidi="hi_IN"/>
        </w:rPr>
        <w:t>मसीहा</w:t>
      </w:r>
      <w:r>
        <w:rPr>
          <w:lang w:val="hi_IN" w:bidi="hi_IN"/>
        </w:rPr>
        <w:t xml:space="preserve"> एक इब्रानी शब्द है। इसका अर्थ है वह व्यक्ति जिसे परमेश्वर ने किसी विशेष कार्य के लिए अभिषिक्त किया है, या नियुक्त किया है। पुराने नियम में, भविष्यद्वक्ताओं, याजकों और राजाओं को विशेष कार्यों के लिए अभिषिक्त किया जाता था। यीशु इन सभी भूमिकाओं को निभाता है, लेकिन नए नियम के लेखक उसे एक ऐसे राजा के रूप में देखते हैं जिसे परमेश्वर ने एक विशेष कार्य के लिए नियुक्त किया है। मत्ती यीशु को मसीहा कहता है ताकि यह स्पष्ट हो सके कि वह राजा और उद्धारकर्ता दोनों है।</w:t>
      </w:r>
    </w:p>
    <w:p>
      <w:pPr/>
      <w:r>
        <w:rPr>
          <w:lang w:val="hi_IN" w:bidi="hi_IN"/>
        </w:rPr>
      </w:r>
      <w:r>
        <w:rPr>
          <w:lang w:val="hi_IN" w:bidi="hi_IN"/>
        </w:rPr>
        <w:t>आप मसीहा के लिए किस शब्द का उपयोग करेंगे? क्या आप कुछ ऐसा कहेंगे जो मसीह जैसा लगता है, या आप कुछ ऐसा कहेंगे जिसका अर्थ है उद्धारकर्ता? मसीहा का अर्थ ख्रिष्ट जैसा ही है। मसीहा इब्रानी शब्द है; मसीह यूनानी भाषा में वही शब्द है। पिछले भाग में मत्ती ने यूनानी शब्द, मसीह का उपयोग किया था। अपने अनुवादक दल के साथ चर्चा करें कि क्या आप मसीहा और मसीह के लिए एक अलग शब्द चाहते हैं, या क्या आप हर बार एक ही शब्द का उपयोग करेंगे।</w:t>
      </w:r>
    </w:p>
    <w:p>
      <w:pPr/>
      <w:r>
        <w:rPr>
          <w:lang w:val="hi_IN" w:bidi="hi_IN"/>
        </w:rPr>
      </w:r>
      <w:r>
        <w:rPr>
          <w:lang w:val="hi_IN" w:bidi="hi_IN"/>
        </w:rPr>
        <w:t xml:space="preserve">यदि आपने पहले ही किसी अन्य सुसमाचार का अनुवाद किया है, तो सुनिश्चित करें कि आप उसी शब्द का उपयोग करें जिसका उपयोग आपने वहाँ किया है। </w:t>
      </w:r>
      <w:r>
        <w:rPr>
          <w:lang w:val="hi_IN" w:bidi="hi_IN"/>
        </w:rPr>
        <w:t>मसीह</w:t>
      </w:r>
      <w:r>
        <w:rPr>
          <w:lang w:val="hi_IN" w:bidi="hi_IN"/>
        </w:rPr>
        <w:t xml:space="preserve"> या </w:t>
      </w:r>
      <w:r>
        <w:rPr>
          <w:lang w:val="hi_IN" w:bidi="hi_IN"/>
        </w:rPr>
        <w:t>मसीहा</w:t>
      </w:r>
      <w:r>
        <w:rPr>
          <w:lang w:val="hi_IN" w:bidi="hi_IN"/>
        </w:rPr>
        <w:t xml:space="preserve"> मुख्य शब्दावली में है। </w:t>
      </w:r>
    </w:p>
    <w:p>
      <w:pPr/>
      <w:r>
        <w:rPr>
          <w:lang w:val="hi_IN" w:bidi="hi_IN"/>
        </w:rPr>
      </w:r>
      <w:r>
        <w:rPr>
          <w:lang w:val="hi_IN" w:bidi="hi_IN"/>
        </w:rPr>
        <w:t xml:space="preserve">मरियम की </w:t>
      </w:r>
      <w:r>
        <w:rPr>
          <w:b/>
          <w:lang w:val="hi_IN" w:bidi="hi_IN"/>
        </w:rPr>
        <w:t>सगाई</w:t>
      </w:r>
      <w:r>
        <w:rPr>
          <w:lang w:val="hi_IN" w:bidi="hi_IN"/>
        </w:rPr>
        <w:t xml:space="preserve"> यूसुफ से हुई थी। इस्राएल में, सगाई 2 परिवारों के बीच एक औपचारिक समझौता था। विवाह आमतौर पर माता-पिता द्वारा तय किये जाते थे। सगाई के समय, दूल्हा दुल्हन की कीमत के रूप में लड़की के परिवार को देने के लिए एक निश्चित राशि देने के लिए सहमत हुआ।</w:t>
      </w:r>
    </w:p>
    <w:p>
      <w:pPr/>
      <w:r>
        <w:rPr>
          <w:lang w:val="hi_IN" w:bidi="hi_IN"/>
        </w:rPr>
      </w:r>
      <w:r>
        <w:rPr>
          <w:lang w:val="hi_IN" w:bidi="hi_IN"/>
        </w:rPr>
        <w:t>सगाई तोड़ने को तलाक जितना बुरा माना जाता था।</w:t>
      </w:r>
    </w:p>
    <w:p>
      <w:pPr/>
      <w:r>
        <w:rPr>
          <w:lang w:val="hi_IN" w:bidi="hi_IN"/>
        </w:rPr>
      </w:r>
      <w:r>
        <w:rPr>
          <w:lang w:val="hi_IN" w:bidi="hi_IN"/>
        </w:rPr>
        <w:t xml:space="preserve">मरियम </w:t>
      </w:r>
      <w:r>
        <w:rPr>
          <w:lang w:val="hi_IN" w:bidi="hi_IN"/>
        </w:rPr>
        <w:t>पवित्र आत्मा</w:t>
      </w:r>
      <w:r>
        <w:rPr>
          <w:lang w:val="hi_IN" w:bidi="hi_IN"/>
        </w:rPr>
        <w:t xml:space="preserve"> से गर्भवती थी।</w:t>
      </w:r>
    </w:p>
    <w:p>
      <w:pPr/>
      <w:r>
        <w:rPr>
          <w:lang w:val="hi_IN" w:bidi="hi_IN"/>
        </w:rPr>
      </w:r>
      <w:r>
        <w:rPr>
          <w:b/>
          <w:lang w:val="hi_IN" w:bidi="hi_IN"/>
        </w:rPr>
        <w:t>पवित्र आत्मा</w:t>
      </w:r>
      <w:r>
        <w:rPr>
          <w:lang w:val="hi_IN" w:bidi="hi_IN"/>
        </w:rPr>
        <w:t xml:space="preserve"> परमेश्वर की सामर्थ्य है जो लोगों में या लोगों के माध्यम से काम करता है। परमेश्वर के आत्मा को पवित्र कहा जाता है क्योंकि वह सिद्ध है। मरियम गर्भवती हुई क्योंकि परमेश्वर की सामर्थ्य ने उसे गर्भवती बनाया।</w:t>
      </w:r>
    </w:p>
    <w:p>
      <w:pPr/>
      <w:r>
        <w:rPr>
          <w:lang w:val="hi_IN" w:bidi="hi_IN"/>
        </w:rPr>
      </w:r>
      <w:r>
        <w:rPr>
          <w:lang w:val="hi_IN" w:bidi="hi_IN"/>
        </w:rPr>
        <w:t>कुछ लोग जो सुनेंगे कि मरियम पवित्र आत्मा से गर्भवती हुई वे भ्रमित हो जाएँगे और सोचेंगे कि परमेश्वर ने मरियम के साथ यौन सम्बन्ध बनाए थे। इसलिए कुछ अनुवादक शायद यह कहना चाहेंगे कि "मरियम परमेश्वर की सामर्थ्य से गर्भवती हुई।"</w:t>
      </w:r>
    </w:p>
    <w:p>
      <w:pPr/>
      <w:r>
        <w:rPr>
          <w:lang w:val="hi_IN" w:bidi="hi_IN"/>
        </w:rPr>
      </w:r>
      <w:r>
        <w:rPr>
          <w:lang w:val="hi_IN" w:bidi="hi_IN"/>
        </w:rPr>
        <w:t xml:space="preserve">यूसुफ एक </w:t>
      </w:r>
      <w:r>
        <w:rPr>
          <w:b/>
          <w:lang w:val="hi_IN" w:bidi="hi_IN"/>
        </w:rPr>
        <w:t>धर्मी</w:t>
      </w:r>
      <w:r>
        <w:rPr>
          <w:lang w:val="hi_IN" w:bidi="hi_IN"/>
        </w:rPr>
        <w:t xml:space="preserve"> व्यक्ति था, जिसका अर्थ है कि वह सही काम करना चाहता था। उसने उस व्यवस्था का पालन करने की कोशिश की जो परमेश्वर ने मूसा के द्वारा अपने लोगों को दी थी। </w:t>
      </w:r>
      <w:r>
        <w:rPr>
          <w:lang w:val="hi_IN" w:bidi="hi_IN"/>
        </w:rPr>
        <w:t>धार्मिकता</w:t>
      </w:r>
      <w:r>
        <w:rPr>
          <w:lang w:val="hi_IN" w:bidi="hi_IN"/>
        </w:rPr>
        <w:t xml:space="preserve"> के बारे में अधिक जानकारी के लिए मुख्य शब्दावली देखें।</w:t>
      </w:r>
    </w:p>
    <w:p>
      <w:pPr/>
      <w:r>
        <w:rPr>
          <w:lang w:val="hi_IN" w:bidi="hi_IN"/>
        </w:rPr>
      </w:r>
      <w:r>
        <w:rPr>
          <w:lang w:val="hi_IN" w:bidi="hi_IN"/>
        </w:rPr>
        <w:t xml:space="preserve">इस सपने में, यूसुफ एक </w:t>
      </w:r>
      <w:r>
        <w:rPr>
          <w:b/>
          <w:lang w:val="hi_IN" w:bidi="hi_IN"/>
        </w:rPr>
        <w:t>स्वर्गदूत</w:t>
      </w:r>
      <w:r>
        <w:rPr>
          <w:lang w:val="hi_IN" w:bidi="hi_IN"/>
        </w:rPr>
        <w:t xml:space="preserve"> को देखता है। स्वर्गदूत परमेश्वर का एक आत्मिक सन्देशवाहक होता है। एक मनुष्य के लिए, स्वर्गदूत एक व्यक्ति जैसा दिखता है। वे अक्सर किसी विशिष्ट सन्देश के साथ या किसी विशिष्ट कार्य के लिए आते हैं। यदि आपकी भाषा में "स्वर्गदूत" के लिए कोई ऐसा शब्द नहीं है जिसे कोई अविश्वासी समझ सके, तो आप इसका अनुवाद परमेश्वर का सन्देशवाहक, परमेश्वर का दूत, या शायद परमेश्वर का राजदूत के रूप में कर सकते हैं। </w:t>
      </w:r>
      <w:r>
        <w:rPr>
          <w:lang w:val="hi_IN" w:bidi="hi_IN"/>
        </w:rPr>
        <w:t>स्वर्गदूत</w:t>
      </w:r>
      <w:r>
        <w:rPr>
          <w:lang w:val="hi_IN" w:bidi="hi_IN"/>
        </w:rPr>
        <w:t xml:space="preserve"> शब्द मुख्य शब्दावली में है।</w:t>
      </w:r>
    </w:p>
    <w:p>
      <w:pPr/>
      <w:r>
        <w:rPr>
          <w:lang w:val="hi_IN" w:bidi="hi_IN"/>
        </w:rPr>
      </w:r>
      <w:r>
        <w:rPr>
          <w:lang w:val="hi_IN" w:bidi="hi_IN"/>
        </w:rPr>
        <w:t xml:space="preserve">स्वर्गदूत कहता है कि यूसुफ को बच्चे का नाम </w:t>
      </w:r>
      <w:r>
        <w:rPr>
          <w:b/>
          <w:lang w:val="hi_IN" w:bidi="hi_IN"/>
        </w:rPr>
        <w:t>यीशु</w:t>
      </w:r>
      <w:r>
        <w:rPr>
          <w:lang w:val="hi_IN" w:bidi="hi_IN"/>
        </w:rPr>
        <w:t xml:space="preserve"> रखना है। यीशु का अर्थ है परमेश्वर बचाता है। यीशु अपने लोगों को उनके पापों से बचाएगा। </w:t>
      </w:r>
      <w:r>
        <w:rPr>
          <w:b/>
          <w:lang w:val="hi_IN" w:bidi="hi_IN"/>
        </w:rPr>
        <w:t>पाप</w:t>
      </w:r>
      <w:r>
        <w:rPr>
          <w:lang w:val="hi_IN" w:bidi="hi_IN"/>
        </w:rPr>
        <w:t xml:space="preserve"> परमेश्वर के प्रति अवज्ञा को संदर्भित करता है। सुनिश्चित करें कि आप यहाँ जिस शब्द का इस्तेमाल करते हैं, उसका मतलब यह नहीं है कि कोई व्यक्ति धार्मिक कार्य करने में विफल रहा है जैसे कि धार्मिक प्रार्थना या कुछ धार्मिक नियमों का पालन। </w:t>
      </w:r>
      <w:r>
        <w:rPr>
          <w:lang w:val="hi_IN" w:bidi="hi_IN"/>
        </w:rPr>
        <w:t>पाप</w:t>
      </w:r>
      <w:r>
        <w:rPr>
          <w:lang w:val="hi_IN" w:bidi="hi_IN"/>
        </w:rPr>
        <w:t xml:space="preserve"> शब्द मुख्य शब्दावली में है।</w:t>
      </w:r>
    </w:p>
    <w:p>
      <w:pPr/>
      <w:r>
        <w:rPr>
          <w:lang w:val="hi_IN" w:bidi="hi_IN"/>
        </w:rPr>
      </w:r>
      <w:r>
        <w:rPr>
          <w:lang w:val="hi_IN" w:bidi="hi_IN"/>
        </w:rPr>
        <w:t xml:space="preserve">यीशु अपने लोगों को उनके पापों से </w:t>
      </w:r>
      <w:r>
        <w:rPr>
          <w:b/>
          <w:lang w:val="hi_IN" w:bidi="hi_IN"/>
        </w:rPr>
        <w:t>बचाएगा</w:t>
      </w:r>
      <w:r>
        <w:rPr>
          <w:lang w:val="hi_IN" w:bidi="hi_IN"/>
        </w:rPr>
        <w:t>। जब लोग पाप करते हैं तो उन्हें दण्ड दिया जाना चाहिए और लज्जित होना चाहिए। यीशु लोगों को इस दण्ड और लज्जा से बचाएगा।</w:t>
      </w:r>
    </w:p>
    <w:p>
      <w:pPr/>
      <w:r>
        <w:rPr>
          <w:lang w:val="hi_IN" w:bidi="hi_IN"/>
        </w:rPr>
      </w:r>
      <w:r>
        <w:rPr>
          <w:lang w:val="hi_IN" w:bidi="hi_IN"/>
        </w:rPr>
        <w:t xml:space="preserve">यीशु "अपने लोगों" को </w:t>
      </w:r>
      <w:r>
        <w:rPr>
          <w:b/>
          <w:lang w:val="hi_IN" w:bidi="hi_IN"/>
        </w:rPr>
        <w:t>उनके</w:t>
      </w:r>
      <w:r>
        <w:rPr>
          <w:lang w:val="hi_IN" w:bidi="hi_IN"/>
        </w:rPr>
        <w:t xml:space="preserve"> पापों से बचाएगा। यहाँ "उसके लोगों" का अर्थ इस्राएली है। बाद में, जो कोई भी यीशु पर विश्वास करेगा वह उसके लोग बन जाएँगे। सावधान रहें कि आप केवल "लोग" न कहें। आप कह सकते हैं "उसके अपने लोग।"</w:t>
      </w:r>
    </w:p>
    <w:p>
      <w:pPr/>
      <w:r>
        <w:rPr>
          <w:lang w:val="hi_IN" w:bidi="hi_IN"/>
        </w:rPr>
      </w:r>
      <w:r>
        <w:rPr>
          <w:lang w:val="hi_IN" w:bidi="hi_IN"/>
        </w:rPr>
        <w:t>वाक्य को कहने के कुछ तरीके हो सकते हैं:</w:t>
      </w:r>
    </w:p>
    <w:p>
      <w:pPr>
        <w:pStyle w:val="ListBullet"/>
        <w:spacing w:line="240" w:lineRule="auto"/>
        <w:ind w:left="720"/>
      </w:pPr>
      <w:r>
        <w:rPr>
          <w:lang w:val="hi_IN" w:bidi="hi_IN"/>
        </w:rPr>
      </w:r>
      <w:r>
        <w:rPr>
          <w:lang w:val="hi_IN" w:bidi="hi_IN"/>
        </w:rPr>
        <w:t>यीशु अपने लोगों को उनके गलत कामों के परिणामों से बचाएगा।</w:t>
      </w:r>
    </w:p>
    <w:p>
      <w:pPr>
        <w:pStyle w:val="ListBullet"/>
        <w:spacing w:line="240" w:lineRule="auto"/>
        <w:ind w:left="720"/>
      </w:pPr>
      <w:r>
        <w:rPr>
          <w:lang w:val="hi_IN" w:bidi="hi_IN"/>
        </w:rPr>
      </w:r>
      <w:r>
        <w:rPr>
          <w:lang w:val="hi_IN" w:bidi="hi_IN"/>
        </w:rPr>
        <w:t>यीशु अपने लोगों को उनके पापों के दण्ड से बचाएगा।</w:t>
      </w:r>
    </w:p>
    <w:p>
      <w:pPr>
        <w:pStyle w:val="ListBullet"/>
        <w:spacing w:line="240" w:lineRule="auto"/>
        <w:ind w:left="720"/>
      </w:pPr>
      <w:r>
        <w:rPr>
          <w:lang w:val="hi_IN" w:bidi="hi_IN"/>
        </w:rPr>
      </w:r>
      <w:r>
        <w:rPr>
          <w:lang w:val="hi_IN" w:bidi="hi_IN"/>
        </w:rPr>
        <w:t>यीशु अपने लोगों की लज्जा को दूर करेगा जो परमेश्वर की आज्ञा न मानने के कारण हुई है।</w:t>
      </w:r>
    </w:p>
    <w:p>
      <w:pPr/>
      <w:r>
        <w:rPr>
          <w:lang w:val="hi_IN" w:bidi="hi_IN"/>
        </w:rPr>
      </w:r>
      <w:r>
        <w:rPr>
          <w:lang w:val="hi_IN" w:bidi="hi_IN"/>
        </w:rPr>
        <w:t xml:space="preserve">स्वर्गदूत एक प्रतिज्ञा के बारे में बात करता है जो प्रभु ने भविष्यद्वक्ता के द्वारा दी थी। </w:t>
      </w:r>
      <w:r>
        <w:rPr>
          <w:b/>
          <w:lang w:val="hi_IN" w:bidi="hi_IN"/>
        </w:rPr>
        <w:t>प्रभु</w:t>
      </w:r>
      <w:r>
        <w:rPr>
          <w:lang w:val="hi_IN" w:bidi="hi_IN"/>
        </w:rPr>
        <w:t xml:space="preserve"> परमेश्वर को दर्शाता है। इसका अर्थ है स्वामी। यहूदियों ने इसका उपयोग परमेश्वर के बारे में बात करने के लिए एक सम्मानजनक शब्द के रूप में किया। </w:t>
      </w:r>
      <w:r>
        <w:rPr>
          <w:lang w:val="hi_IN" w:bidi="hi_IN"/>
        </w:rPr>
        <w:t>प्रभु</w:t>
      </w:r>
      <w:r>
        <w:rPr>
          <w:lang w:val="hi_IN" w:bidi="hi_IN"/>
        </w:rPr>
        <w:t xml:space="preserve"> शब्द मुख्य शब्दावली में है।</w:t>
      </w:r>
    </w:p>
    <w:p>
      <w:pPr/>
      <w:r>
        <w:rPr>
          <w:lang w:val="hi_IN" w:bidi="hi_IN"/>
        </w:rPr>
      </w:r>
      <w:r>
        <w:rPr>
          <w:b/>
          <w:lang w:val="hi_IN" w:bidi="hi_IN"/>
        </w:rPr>
        <w:t>भविष्यद्वक्ता</w:t>
      </w:r>
      <w:r>
        <w:rPr>
          <w:lang w:val="hi_IN" w:bidi="hi_IN"/>
        </w:rPr>
        <w:t xml:space="preserve"> वह होता है जो परमेश्वर की ओर से लोगों को सन्देश देता है। एक भविष्यद्वक्ता स्वर्गदूत से अलग है। स्वर्गदूत एक आत्मिक प्राणी है, लेकिन भविष्यद्वक्ता एक मानव है।</w:t>
      </w:r>
    </w:p>
    <w:p>
      <w:pPr/>
      <w:r>
        <w:rPr>
          <w:lang w:val="hi_IN" w:bidi="hi_IN"/>
        </w:rPr>
      </w:r>
      <w:r>
        <w:rPr>
          <w:lang w:val="hi_IN" w:bidi="hi_IN"/>
        </w:rPr>
        <w:t>कुछ भाषाएँ एक ऐसे शब्द का उपयोग करती हैं जिसका अर्थ है वह जो बताता है कि भविष्य में क्या होगा। एक भविष्यद्वक्ता कभी-कभी बताता है कि भविष्य में क्या होगा, लेकिन यह मुख्य बात नहीं है। एक भविष्यद्वक्ता अक्सर लोगों से कहता है कि उन्हें पश्चाताप करने की आवश्यकता है और उन्हें परमेश्वर के दण्ड के बारे में चेतावनी देता है।</w:t>
      </w:r>
    </w:p>
    <w:p>
      <w:pPr/>
      <w:r>
        <w:rPr>
          <w:lang w:val="hi_IN" w:bidi="hi_IN"/>
        </w:rPr>
      </w:r>
      <w:r>
        <w:rPr>
          <w:lang w:val="hi_IN" w:bidi="hi_IN"/>
        </w:rPr>
        <w:t xml:space="preserve">चर्चा करें कि आप स्वर्गदूत और </w:t>
      </w:r>
      <w:r>
        <w:rPr>
          <w:b/>
          <w:lang w:val="hi_IN" w:bidi="hi_IN"/>
        </w:rPr>
        <w:t>भविष्यद्वक्ता</w:t>
      </w:r>
      <w:r>
        <w:rPr>
          <w:lang w:val="hi_IN" w:bidi="hi_IN"/>
        </w:rPr>
        <w:t xml:space="preserve"> के लिए किन शब्दों का उपयोग करेंगे। इन शब्दों के बारे में अधिक जानकारी के लिए मुख्य शब्दावली देखें।</w:t>
      </w:r>
    </w:p>
    <w:p>
      <w:pPr/>
      <w:r>
        <w:rPr>
          <w:lang w:val="hi_IN" w:bidi="hi_IN"/>
        </w:rPr>
      </w:r>
      <w:r>
        <w:rPr>
          <w:lang w:val="hi_IN" w:bidi="hi_IN"/>
        </w:rPr>
        <w:t xml:space="preserve">स्वर्गदूत </w:t>
      </w:r>
      <w:r>
        <w:rPr>
          <w:b/>
          <w:lang w:val="hi_IN" w:bidi="hi_IN"/>
        </w:rPr>
        <w:t>भविष्यद्वक्ता</w:t>
      </w:r>
      <w:r>
        <w:rPr>
          <w:lang w:val="hi_IN" w:bidi="hi_IN"/>
        </w:rPr>
        <w:t xml:space="preserve"> के बारे में बात करता है। वह नहीं कहता कि कौन सा। यूसुफ शायद जानता है कि वह यशायाह नाम के एक भविष्यद्वक्ता के बारे में बात करता है, जो इतना प्रसिद्ध था कि लोग अक्सर उसे "भविष्यद्वक्ता" कहते थे।</w:t>
      </w:r>
    </w:p>
    <w:p>
      <w:pPr/>
      <w:r>
        <w:rPr>
          <w:lang w:val="hi_IN" w:bidi="hi_IN"/>
        </w:rPr>
      </w:r>
      <w:r>
        <w:rPr>
          <w:lang w:val="hi_IN" w:bidi="hi_IN"/>
        </w:rPr>
        <w:t xml:space="preserve">स्वर्गदूत कहता है कि यीशु का जन्म भविष्यद्वक्ता की बात को </w:t>
      </w:r>
      <w:r>
        <w:rPr>
          <w:b/>
          <w:lang w:val="hi_IN" w:bidi="hi_IN"/>
        </w:rPr>
        <w:t>पूरा</w:t>
      </w:r>
      <w:r>
        <w:rPr>
          <w:lang w:val="hi_IN" w:bidi="hi_IN"/>
        </w:rPr>
        <w:t xml:space="preserve"> करेगा। जब यीशु का जन्म होगा, तो जो बात भविष्यवक्ता ने कही थी, वह घटित हो जाएगी।</w:t>
      </w:r>
    </w:p>
    <w:p>
      <w:pPr/>
      <w:r>
        <w:rPr>
          <w:lang w:val="hi_IN" w:bidi="hi_IN"/>
        </w:rPr>
      </w:r>
      <w:r>
        <w:rPr>
          <w:b/>
          <w:lang w:val="hi_IN" w:bidi="hi_IN"/>
        </w:rPr>
        <w:t>कुँवारी</w:t>
      </w:r>
      <w:r>
        <w:rPr>
          <w:lang w:val="hi_IN" w:bidi="hi_IN"/>
        </w:rPr>
        <w:t xml:space="preserve"> शब्द का अर्थ है एक ऐसी लड़की जिसने अभी तक किसी पुरुष के साथ यौन सम्बन्ध नहीं बनाए हैं।</w:t>
      </w:r>
    </w:p>
    <w:p>
      <w:pPr/>
      <w:r>
        <w:rPr>
          <w:lang w:val="hi_IN" w:bidi="hi_IN"/>
        </w:rPr>
      </w:r>
      <w:r>
        <w:rPr>
          <w:b/>
          <w:lang w:val="hi_IN" w:bidi="hi_IN"/>
        </w:rPr>
        <w:t>इम्मानुएल</w:t>
      </w:r>
      <w:r>
        <w:rPr>
          <w:lang w:val="hi_IN" w:bidi="hi_IN"/>
        </w:rPr>
        <w:t xml:space="preserve"> एक इब्रानी शब्द है और इसका अर्थ है "परमेश्वर हमारे साथ है।" स्वर्गदूत कहता है कि लोग यीशु को उस नाम से बुलाएँगे। यह यीशु का नाम नहीं होगा, लेकिन यह एक उपाधि होगी।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2:1–12</w:t>
      </w:r>
      <w:r>
        <w:rPr>
          <w:lang w:val="hi_IN" w:bidi="hi_IN"/>
        </w:rPr>
      </w:r>
    </w:p>
    <w:p>
      <w:pPr>
        <w:pStyle w:val="Heading3"/>
      </w:pPr>
      <w:r>
        <w:rPr>
          <w:lang w:val="hi_IN" w:bidi="hi_IN"/>
        </w:rPr>
        <w:t>सुने और मन में रखें</w:t>
      </w:r>
    </w:p>
    <w:p>
      <w:pPr/>
      <w:r>
        <w:rPr>
          <w:lang w:val="hi_IN" w:bidi="hi_IN"/>
        </w:rPr>
      </w:r>
      <w:r>
        <w:rPr>
          <w:lang w:val="hi_IN" w:bidi="hi_IN"/>
        </w:rPr>
        <w:t>मत्ती 2:1–12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घटना यह कहकर समाप्त हुई कि यीशु का जन्म हुआ है। अब हमें कुछ और जानकारी मिलती है: मत्ती हमें बताता है कि यीशु का जन्म यहूदिया प्रान्त के एक छोटे से नगर बैतलहम में हुआ था। बैतलहम वह नगर था जहाँ से राजा दाऊद आया था।</w:t>
      </w:r>
    </w:p>
    <w:p>
      <w:pPr/>
      <w:r>
        <w:rPr>
          <w:lang w:val="hi_IN" w:bidi="hi_IN"/>
        </w:rPr>
      </w:r>
      <w:r>
        <w:rPr>
          <w:lang w:val="hi_IN" w:bidi="hi_IN"/>
        </w:rPr>
        <w:t>मत्ती हमें बताता है कि यीशु के जन्म के बाद, कुछ ज्योतिषी, जिन्हें कुछ अनुवादों में बुद्धिमान लोग कहते हैं, यहूदिया के पूर्व में एक देश से यरूशलेम आए। यरूशलेम यहूदियों के लिए सबसे महत्वपूर्ण नगर था।</w:t>
      </w:r>
    </w:p>
    <w:p>
      <w:pPr/>
      <w:r>
        <w:rPr>
          <w:lang w:val="hi_IN" w:bidi="hi_IN"/>
        </w:rPr>
      </w:r>
      <w:r>
        <w:rPr>
          <w:lang w:val="hi_IN" w:bidi="hi_IN"/>
        </w:rPr>
        <w:t>ज्योतिषी वे लोग थे जो तारों का अध्ययन कर रहे थे और तारों के आधार पर यह भविष्यवाणी करने की कोशिश कर रहे थे कि दुनिया में क्या होने वाला है। उन्होंने स्वर्ग में कुछ विशेष देखा था और किसी तरह इसके कारण उन्हें पता चला कि यहूदियों के बीच एक विशेष राजा पैदा हुआ है। उन्होंने सोचा कि यह राजा इतना विशेष है, कि वे उसके पास जाकर उसका सम्मान करना चाहते थे।</w:t>
      </w:r>
    </w:p>
    <w:p>
      <w:pPr/>
      <w:r>
        <w:rPr>
          <w:lang w:val="hi_IN" w:bidi="hi_IN"/>
        </w:rPr>
      </w:r>
      <w:r>
        <w:rPr>
          <w:lang w:val="hi_IN" w:bidi="hi_IN"/>
        </w:rPr>
        <w:t>यहाँ रुकें और चर्चा करें: क्या आपके समुदाय में, ऐसे लोग हैं जो आकाश के तारों, ग्रहों और अन्य चीजों का अध्ययन करते हैं, और इसका उपयोग भविष्यवाणी करने के लिए करते हैं? क्या आप किसी ऐसे व्यक्ति के बारे में एक कहानी बता सकते हैं जो यह करता है? क्या आप किसी ऐसे व्यक्ति के बारे में एक कहानी बता सकते हैं जिसने आकाश में देखी गई किसी चीज़ के कारण कुछ किया?</w:t>
      </w:r>
    </w:p>
    <w:p>
      <w:pPr/>
      <w:r>
        <w:rPr>
          <w:lang w:val="hi_IN" w:bidi="hi_IN"/>
        </w:rPr>
      </w:r>
      <w:r>
        <w:rPr>
          <w:lang w:val="hi_IN" w:bidi="hi_IN"/>
        </w:rPr>
        <w:t>हम नहीं जानते कि ज्योतिषी किस देश से आए, लेकिन शायद वे काफी दूर से आये थे। यह फारस का देश हो सकता था, जिसे अब ईरान कहा जाता है।</w:t>
      </w:r>
    </w:p>
    <w:p>
      <w:pPr/>
      <w:r>
        <w:rPr>
          <w:lang w:val="hi_IN" w:bidi="hi_IN"/>
        </w:rPr>
      </w:r>
      <w:r>
        <w:rPr>
          <w:lang w:val="hi_IN" w:bidi="hi_IN"/>
        </w:rPr>
        <w:t>जब वे यहूदिया में आए, तो वे पहले यरूशलेम गए। क्योंकि यरूशलेम राजधानी थी, इसलिए यह उनकी खोज शुरू करने के लिए एक अच्छा स्थान था। उन्होंने पूछा, "यहूदियों का राजा जिसका जन्म हुआ है, कहाँ है?" इसका अर्थ है कि वे एक नवजात बच्चे की तलाश कर रहे थे जो एक राजा भी था, या एक ऐसे बच्चे की तलाश में थे जो बड़ा होने पर राजा बन जाएगा।</w:t>
      </w:r>
    </w:p>
    <w:p>
      <w:pPr/>
      <w:r>
        <w:rPr>
          <w:lang w:val="hi_IN" w:bidi="hi_IN"/>
        </w:rPr>
      </w:r>
      <w:r>
        <w:rPr>
          <w:lang w:val="hi_IN" w:bidi="hi_IN"/>
        </w:rPr>
        <w:t>लेकिन यरूशलेम के लोग एक नए राजा के जन्म के बारे में कुछ नहीं जानते थे!</w:t>
      </w:r>
    </w:p>
    <w:p>
      <w:pPr/>
      <w:r>
        <w:rPr>
          <w:lang w:val="hi_IN" w:bidi="hi_IN"/>
        </w:rPr>
      </w:r>
      <w:r>
        <w:rPr>
          <w:lang w:val="hi_IN" w:bidi="hi_IN"/>
        </w:rPr>
        <w:t>अब, आपको इस समय के दौरान राजनीतिक स्थिति के बारे में थोड़ा समझने की आवश्यकता है। बँधुआई के समय से, जिसके बारे में हमने मत्ती की पुस्तक की शुरुआत में सुना था - जो कि इस्राएल के इतिहास का सबसे भयानक समय था - इस्राएल अब एक स्वतंत्र देश नहीं रहा था। कई अन्य राष्ट्र एक के बाद एक उन पर शासन कर चुके थे। उस समय के दौरान अब्राहम के वंशजों को इस्राएलियों के बजाय यहूदियों के नाम से बुलाया जाने लगा।</w:t>
      </w:r>
    </w:p>
    <w:p>
      <w:pPr/>
      <w:r>
        <w:rPr>
          <w:lang w:val="hi_IN" w:bidi="hi_IN"/>
        </w:rPr>
      </w:r>
      <w:r>
        <w:rPr>
          <w:lang w:val="hi_IN" w:bidi="hi_IN"/>
        </w:rPr>
        <w:t>यीशु के जन्म के समय, इस्राएल राष्ट्र रोमी साम्राज्य का हिस्सा था। साम्राज्य उन देशों का समूह है जिन पर एक ही व्यक्ति शासन करता है। साम्राज्य के प्रधान को सम्राट कहा जाता था। रोमी साम्राज्य बहुत बड़ा था, और सम्राट के पास बहुत शक्ति थी। सम्राट रोम नाम के नगर में रहता था, जो उस देश में है जिसे हम अब इटली के नाम से जानते हैं।</w:t>
      </w:r>
    </w:p>
    <w:p>
      <w:pPr/>
      <w:r>
        <w:rPr>
          <w:lang w:val="hi_IN" w:bidi="hi_IN"/>
        </w:rPr>
      </w:r>
      <w:r>
        <w:rPr>
          <w:lang w:val="hi_IN" w:bidi="hi_IN"/>
        </w:rPr>
        <w:t xml:space="preserve">जो पहले इस्राएल राष्ट्र हुआ करता था, वह अब कई हिस्सों में बाँट दिया गया था, जिन्हें प्रान्त कहा जाता था। यहूदिया इन प्रान्तों में से एक था। रोमी सम्राट ने हेरोदेस नाम के एक व्यक्ति को यहूदिया प्रान्त का राजा बनाया था। </w:t>
      </w:r>
    </w:p>
    <w:p>
      <w:pPr/>
      <w:r>
        <w:rPr>
          <w:lang w:val="hi_IN" w:bidi="hi_IN"/>
        </w:rPr>
      </w:r>
      <w:r>
        <w:rPr>
          <w:lang w:val="hi_IN" w:bidi="hi_IN"/>
        </w:rPr>
        <w:t>हेरोदेस अब्राहम का वंशज नहीं था, लेकिन उसके माता-पिता यहूदियों के धर्म का पालन करते थे। हेरोदेस अपने आप को यहूदी कहता था, लेकिन कुछ लोग नहीं सोचते थे कि वह असली यहूदी है। हेरोदेस अन्य शासकों से लड़ने के बाद राजा बना। उसे हमेशा डर लगा रहता था कि दूसरे लोग उसका राजत्व छीन लेंगे, और इसलिए उसने पहले ही कुछ लोगों को मार डाला था, यहाँ तक कि अपने ही परिवार के लोगों को भी।</w:t>
      </w:r>
    </w:p>
    <w:p>
      <w:pPr/>
      <w:r>
        <w:rPr>
          <w:lang w:val="hi_IN" w:bidi="hi_IN"/>
        </w:rPr>
      </w:r>
      <w:r>
        <w:rPr>
          <w:lang w:val="hi_IN" w:bidi="hi_IN"/>
        </w:rPr>
        <w:t>यहाँ रुकें और लोगों को कुछ नक्शे दिखाएँ।</w:t>
      </w:r>
    </w:p>
    <w:p>
      <w:pPr/>
      <w:r>
        <w:rPr>
          <w:lang w:val="hi_IN" w:bidi="hi_IN"/>
        </w:rPr>
      </w:r>
      <w:r>
        <w:rPr>
          <w:lang w:val="hi_IN" w:bidi="hi_IN"/>
        </w:rPr>
        <w:t>तो, राजा हेरोदेस यहूदिया में यहूदियों पर शासन कर रहा था, और फिर उसने सुना कि दूसरे देश से कुछ लोग यरूशलेम आए हैं और पूछ रहे हैं कि यहूदियों का राजा कहाँ पैदा हुआ है। राजा हेरोदेस को यह खबर पसन्द नहीं आई! राजा हेरोदेस सोचता है कि वह खुद यहूदियों का राजा है।</w:t>
      </w:r>
    </w:p>
    <w:p>
      <w:pPr/>
      <w:r>
        <w:rPr>
          <w:lang w:val="hi_IN" w:bidi="hi_IN"/>
        </w:rPr>
      </w:r>
      <w:r>
        <w:rPr>
          <w:lang w:val="hi_IN" w:bidi="hi_IN"/>
        </w:rPr>
        <w:t>जब राजा हेरोदेस यह खबर सुनता है, तो वह कुछ विशेष लोगों को एक साथ बुलाता है। राजा हेरोदेस जानता है कि यहूदियों का विश्वास था कि परमेश्वर ने प्रतिज्ञा की थी कि एक दिन मसीहा आएगा, एक विशेष राजा और उद्धारकर्ता। अब ज्योतिषी कहते हैं कि यहूदियों का राजा पैदा हुआ है। शायद यह राजा मसीहा है!</w:t>
      </w:r>
    </w:p>
    <w:p>
      <w:pPr/>
      <w:r>
        <w:rPr>
          <w:lang w:val="hi_IN" w:bidi="hi_IN"/>
        </w:rPr>
      </w:r>
      <w:r>
        <w:rPr>
          <w:lang w:val="hi_IN" w:bidi="hi_IN"/>
        </w:rPr>
        <w:t>ज्योतिषियों को ठीक-ठीक पता नहीं है कि बच्चा कहाँ पैदा हुआ है। राजा हेरोदेस यहूदियों में से कुछ लोगों को एक साथ बुलाता है जो परमेश्वर की प्रतिज्ञाओं को अच्छी तरह से जानते हैं। ये लोग प्रधान याजक और व्यवस्था के शिक्षक हैं। बाद में हम इस बारे में और बात करेंगे कि इन शब्दों का वास्तव में क्या अर्थ है। वह पूछता है कि क्या वे जानते हैं कि मसीहा कहाँ पैदा होगा। प्रधान याजकों और व्यवस्था के शिक्षकों ने राजा हेरोदेस से कहा कि परमेश्वर ने कहा था कि मसीहा यहूदा के बैतलहम में पैदा होगा। यहूदा यहूदिया का पुराना नाम है। लगभग 700 वर्ष पहले, परमेश्वर ने मीका नाम के भविष्यद्वक्ता के द्वारा इस्राएलियों को एक सन्देश दिया था। सन्देश में, परमेश्वर ने बैतलहम के गाँव से ऐसे बात की, जैसे कि गाँव एक व्यक्ति हो। परमेश्वर ने कहा, "हे यहूदा के बैतलहम, तुम बहुत महत्वपूर्ण स्थान हो! क्योंकि बैतलहम में एक ऐसे व्यक्ति का जन्म होगा जो एक शासक होगा, और वह मेरी प्रजा इस्राएल का चरवाहा होगा।"</w:t>
      </w:r>
    </w:p>
    <w:p>
      <w:pPr/>
      <w:r>
        <w:rPr>
          <w:lang w:val="hi_IN" w:bidi="hi_IN"/>
        </w:rPr>
      </w:r>
      <w:r>
        <w:rPr>
          <w:lang w:val="hi_IN" w:bidi="hi_IN"/>
        </w:rPr>
        <w:t>चरवाहा यहाँ राजा के लिए एक और शब्द है। एक चरवाहा भेड़ों या बकरियों या अन्य पशुओं की देखभाल कर रहा है। उसी तरह, एक राजा लोगों की देखभाल कर रहा है। जो राजा चरवाहे की तरह शासन करता है वह दयालु और देखभाल करने वाला राजा होता है।</w:t>
      </w:r>
    </w:p>
    <w:p>
      <w:pPr/>
      <w:r>
        <w:rPr>
          <w:lang w:val="hi_IN" w:bidi="hi_IN"/>
        </w:rPr>
      </w:r>
      <w:r>
        <w:rPr>
          <w:lang w:val="hi_IN" w:bidi="hi_IN"/>
        </w:rPr>
        <w:t>इस्राएलियों का विश्वास था कि परमेश्वर का यह सन्देश मसीहा के बारे में बात कर रहा है। और इसलिए, प्रधान याजकों और व्यवस्था के शिक्षकों ने राजा हेरोदेस से कहा कि मसीहा बैतलहम में पैदा होगा।</w:t>
      </w:r>
    </w:p>
    <w:p>
      <w:pPr/>
      <w:r>
        <w:rPr>
          <w:lang w:val="hi_IN" w:bidi="hi_IN"/>
        </w:rPr>
      </w:r>
      <w:r>
        <w:rPr>
          <w:lang w:val="hi_IN" w:bidi="hi_IN"/>
        </w:rPr>
        <w:t>इसके बाद, राजा हेरोदेस ज्योतिषियों को अपने महल में बुलाता है। वह यह चुपके से करता है; वह नहीं चाहता कि अन्य लोग जानें। वह उनसे प्रश्न पूछता है क्योंकि वह जानना चाहता है कि उन्होंने पहली बार विशेष तारे को कब देखा। वह सोचता है कि बच्चा शायद उसी दिन पैदा हुआ होगा जब ज्योतिषियों ने पहली बार तारे को देखा था। यदि राजा हेरोदेस को पता चल जाए कि ज्योतिषियों ने तारा कब देखा था, तो उसे यह भी पता चल जाएगा कि अब वह बच्चा कितने साल का होगा। ज्योतिषी उसे वह बताते हैं जो वह जानना चाहता है।</w:t>
      </w:r>
    </w:p>
    <w:p>
      <w:pPr/>
      <w:r>
        <w:rPr>
          <w:lang w:val="hi_IN" w:bidi="hi_IN"/>
        </w:rPr>
      </w:r>
      <w:r>
        <w:rPr>
          <w:lang w:val="hi_IN" w:bidi="hi_IN"/>
        </w:rPr>
        <w:t>राजा हेरोदेस ज्योतिषियों से कहता है कि वे बैतलहम जाकर बच्चे को ढूँढें। वह उनसे कहता है कि वे बच्चे को ढूँढें और फिर उसके पास वापस आएँ और उसे बताएँ कि बच्चा कहाँ है। राजा हेरोदेस कहता है कि वह भी बच्चे के पास जाकर उसकी आराधना करना चाहता है। लेकिन राजा हेरोदेस झूठ बोल रहा है। वह बच्चे को मारना चाहता है। राजा हेरोदेस नहीं चाहता कि कोई मसीहा पैदा हो, और वह यहूदियों का राजा भी नहीं चाहता। हेरोदेस राजा खुद यहूदियों का राजा बनना चाहता है।</w:t>
      </w:r>
    </w:p>
    <w:p>
      <w:pPr/>
      <w:r>
        <w:rPr>
          <w:lang w:val="hi_IN" w:bidi="hi_IN"/>
        </w:rPr>
      </w:r>
      <w:r>
        <w:rPr>
          <w:lang w:val="hi_IN" w:bidi="hi_IN"/>
        </w:rPr>
        <w:t>ज्योतिषी राजा को छोड़कर बैतलहम जाते हैं। बैतलहम यरूशलेम से बहुत दूर नहीं था, केवल लगभग दस किलोमीटर की दूरी पर था। जब वे रास्ते में थे, तो अचानक उन्होंने फिर से आकाश में विशेष तारा देखा। इससे उन्हें बहुत खुशी हुई। किसी तरह तारा उन्हें उस घर की ओर इशारा करता है जहाँ बालक यीशु है। वे बालक यीशु और उसकी माता मरियम को पाते हैं। वे बच्चे के सामने घुटने टेकते हैं—यह बड़े सम्मान का चिन्ह है। ऐसा करने से वे यीशु की आराधना करते हैं। ज्योतिषी बालक यीशु को महँगी और बहुमूल्य भेंटें देते हैं: सोना, लोबान और गंधरस। सोना एक महंगी धातु है; लोबान और गन्धरस दोनों ही पेड़ों के रस से बनाए जाते हैं और इनका उपयोग इत्र, धूप या दवा बनाने के लिए किया जाता है। ये सभी एक राजा को देने के लिए उपयुक्त भेंटें थीं। अपनी भेंटों और सम्मान के साथ वे बालक यीशु से कह रहे हैं, "हमें विश्वास है कि तू बड़ा राजा बनेगा!"</w:t>
      </w:r>
    </w:p>
    <w:p>
      <w:pPr/>
      <w:r>
        <w:rPr>
          <w:lang w:val="hi_IN" w:bidi="hi_IN"/>
        </w:rPr>
      </w:r>
      <w:r>
        <w:rPr>
          <w:lang w:val="hi_IN" w:bidi="hi_IN"/>
        </w:rPr>
        <w:t>यहाँ रुकें और सोना, लोबान, और गन्धरस की तस्वीरें दिखाएँ। फिर चर्चा करें: आपके लोग किसी महत्वपूर्ण व्यक्ति के लिए सबसे अच्छी भेंट क्या मानेंगे? आपके लोग एक महत्वपूर्ण व्यक्ति को आदर और सम्मान कैसे दिखाते हैं? आप एक महत्वपूर्ण अगुवे के सामने कैसे व्यवहार करेंगे? आप किसी महत्वपूर्ण अगुवे का अभिवादन करने के लिए क्या करेंगे? जब आप किसी राजा का अभिवादन कर रहे हों तो उचित शारीरिक मुद्रा क्या होनी चाहिए?</w:t>
      </w:r>
    </w:p>
    <w:p>
      <w:pPr/>
      <w:r>
        <w:rPr>
          <w:lang w:val="hi_IN" w:bidi="hi_IN"/>
        </w:rPr>
      </w:r>
      <w:r>
        <w:rPr>
          <w:lang w:val="hi_IN" w:bidi="hi_IN"/>
        </w:rPr>
        <w:t>बालक यीशु से मिलने के बाद ज्योतिषियों को एक सपना आता है। परमेश्वर उन्हें यह सपना दे रहा है। सपने से वे समझ जाते हैं कि राजा हेरोदेस बच्चे को हानि पहुँचाना चाहता है। इसलिए, वे यरूशलेम में राजा हेरोदेस के पास वापस नहीं जाते हैं। वे किसी दूसरे मार्ग से अपने देश को लौट जाते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5 दृश्य हैं।</w:t>
      </w:r>
    </w:p>
    <w:p>
      <w:pPr/>
      <w:r>
        <w:rPr>
          <w:lang w:val="hi_IN" w:bidi="hi_IN"/>
        </w:rPr>
      </w:r>
      <w:r>
        <w:rPr>
          <w:b/>
          <w:lang w:val="hi_IN" w:bidi="hi_IN"/>
        </w:rPr>
        <w:t>पहला दृश्य:</w:t>
      </w:r>
      <w:r>
        <w:rPr>
          <w:lang w:val="hi_IN" w:bidi="hi_IN"/>
        </w:rPr>
        <w:t xml:space="preserve"> ज्योतिषी यरूशलेम में पहुँच रहे हैं।</w:t>
      </w:r>
    </w:p>
    <w:p>
      <w:pPr/>
      <w:r>
        <w:rPr>
          <w:lang w:val="hi_IN" w:bidi="hi_IN"/>
        </w:rPr>
      </w:r>
      <w:r>
        <w:rPr>
          <w:b/>
          <w:lang w:val="hi_IN" w:bidi="hi_IN"/>
        </w:rPr>
        <w:t>दूसरा दृश्य:</w:t>
      </w:r>
      <w:r>
        <w:rPr>
          <w:lang w:val="hi_IN" w:bidi="hi_IN"/>
        </w:rPr>
        <w:t xml:space="preserve"> राजा हेरोदेस याजकों से पूछता है कि मसीहा कहाँ पैदा होगा। </w:t>
      </w:r>
    </w:p>
    <w:p>
      <w:pPr/>
      <w:r>
        <w:rPr>
          <w:lang w:val="hi_IN" w:bidi="hi_IN"/>
        </w:rPr>
      </w:r>
      <w:r>
        <w:rPr>
          <w:b/>
          <w:lang w:val="hi_IN" w:bidi="hi_IN"/>
        </w:rPr>
        <w:t>तीसरा दृश्य:</w:t>
      </w:r>
      <w:r>
        <w:rPr>
          <w:lang w:val="hi_IN" w:bidi="hi_IN"/>
        </w:rPr>
        <w:t xml:space="preserve"> राजा हेरोदेस ज्योतिषियों से मिलता है। </w:t>
      </w:r>
    </w:p>
    <w:p>
      <w:pPr/>
      <w:r>
        <w:rPr>
          <w:lang w:val="hi_IN" w:bidi="hi_IN"/>
        </w:rPr>
      </w:r>
      <w:r>
        <w:rPr>
          <w:b/>
          <w:lang w:val="hi_IN" w:bidi="hi_IN"/>
        </w:rPr>
        <w:t>चौथा दृश्य</w:t>
      </w:r>
      <w:r>
        <w:rPr>
          <w:lang w:val="hi_IN" w:bidi="hi_IN"/>
        </w:rPr>
        <w:t xml:space="preserve"> ज्योतिषी यीशु से मिलते हैं।</w:t>
      </w:r>
    </w:p>
    <w:p>
      <w:pPr/>
      <w:r>
        <w:rPr>
          <w:lang w:val="hi_IN" w:bidi="hi_IN"/>
        </w:rPr>
      </w:r>
      <w:r>
        <w:rPr>
          <w:b/>
          <w:lang w:val="hi_IN" w:bidi="hi_IN"/>
        </w:rPr>
        <w:t>पाँचवाँ दृश्य:</w:t>
      </w:r>
      <w:r>
        <w:rPr>
          <w:lang w:val="hi_IN" w:bidi="hi_IN"/>
        </w:rPr>
        <w:t xml:space="preserve"> ज्योतिषी घर लौट जाते हैं।</w:t>
      </w:r>
    </w:p>
    <w:p>
      <w:pPr/>
      <w:r>
        <w:rPr>
          <w:lang w:val="hi_IN" w:bidi="hi_IN"/>
        </w:rPr>
      </w:r>
      <w:r>
        <w:rPr>
          <w:lang w:val="hi_IN" w:bidi="hi_IN"/>
        </w:rPr>
        <w:t>इस कहानी के पात्र हैं:</w:t>
      </w:r>
    </w:p>
    <w:p>
      <w:pPr>
        <w:pStyle w:val="ListBullet"/>
        <w:spacing w:line="240" w:lineRule="auto"/>
        <w:ind w:left="720"/>
      </w:pPr>
      <w:r>
        <w:rPr>
          <w:lang w:val="hi_IN" w:bidi="hi_IN"/>
        </w:rPr>
      </w:r>
      <w:r>
        <w:rPr>
          <w:lang w:val="hi_IN" w:bidi="hi_IN"/>
        </w:rPr>
        <w:t>बालक यीशु</w:t>
      </w:r>
    </w:p>
    <w:p>
      <w:pPr>
        <w:pStyle w:val="ListBullet"/>
        <w:spacing w:line="240" w:lineRule="auto"/>
        <w:ind w:left="720"/>
      </w:pPr>
      <w:r>
        <w:rPr>
          <w:lang w:val="hi_IN" w:bidi="hi_IN"/>
        </w:rPr>
      </w:r>
      <w:r>
        <w:rPr>
          <w:lang w:val="hi_IN" w:bidi="hi_IN"/>
        </w:rPr>
        <w:t>ज्योतिषी</w:t>
      </w:r>
    </w:p>
    <w:p>
      <w:pPr>
        <w:pStyle w:val="ListBullet"/>
        <w:spacing w:line="240" w:lineRule="auto"/>
        <w:ind w:left="720"/>
      </w:pPr>
      <w:r>
        <w:rPr>
          <w:lang w:val="hi_IN" w:bidi="hi_IN"/>
        </w:rPr>
      </w:r>
      <w:r>
        <w:rPr>
          <w:lang w:val="hi_IN" w:bidi="hi_IN"/>
        </w:rPr>
        <w:t>हेरोदेस राजा</w:t>
      </w:r>
    </w:p>
    <w:p>
      <w:pPr>
        <w:pStyle w:val="ListBullet"/>
        <w:spacing w:line="240" w:lineRule="auto"/>
        <w:ind w:left="720"/>
      </w:pPr>
      <w:r>
        <w:rPr>
          <w:lang w:val="hi_IN" w:bidi="hi_IN"/>
        </w:rPr>
      </w:r>
      <w:r>
        <w:rPr>
          <w:lang w:val="hi_IN" w:bidi="hi_IN"/>
        </w:rPr>
        <w:t>यरूशलेम के लोग</w:t>
      </w:r>
    </w:p>
    <w:p>
      <w:pPr>
        <w:pStyle w:val="ListBullet"/>
        <w:spacing w:line="240" w:lineRule="auto"/>
        <w:ind w:left="720"/>
      </w:pPr>
      <w:r>
        <w:rPr>
          <w:lang w:val="hi_IN" w:bidi="hi_IN"/>
        </w:rPr>
      </w:r>
      <w:r>
        <w:rPr>
          <w:lang w:val="hi_IN" w:bidi="hi_IN"/>
        </w:rPr>
        <w:t>प्रधान याजक और व्यवस्था के शिक्षक</w:t>
      </w:r>
    </w:p>
    <w:p>
      <w:pPr>
        <w:pStyle w:val="ListBullet"/>
        <w:spacing w:line="240" w:lineRule="auto"/>
        <w:ind w:left="720"/>
      </w:pPr>
      <w:r>
        <w:rPr>
          <w:lang w:val="hi_IN" w:bidi="hi_IN"/>
        </w:rPr>
      </w:r>
      <w:r>
        <w:rPr>
          <w:lang w:val="hi_IN" w:bidi="hi_IN"/>
        </w:rPr>
        <w:t>भविष्यद्वक्ता</w:t>
      </w:r>
    </w:p>
    <w:p>
      <w:pPr>
        <w:pStyle w:val="ListBullet"/>
        <w:spacing w:line="240" w:lineRule="auto"/>
        <w:ind w:left="720"/>
      </w:pPr>
      <w:r>
        <w:rPr>
          <w:lang w:val="hi_IN" w:bidi="hi_IN"/>
        </w:rPr>
      </w:r>
      <w:r>
        <w:rPr>
          <w:lang w:val="hi_IN" w:bidi="hi_IN"/>
        </w:rPr>
        <w:t>यीशु की माँ मरियम</w:t>
      </w:r>
    </w:p>
    <w:p>
      <w:pPr>
        <w:pStyle w:val="ListBullet"/>
        <w:spacing w:line="240" w:lineRule="auto"/>
        <w:ind w:left="720"/>
      </w:pPr>
      <w:r>
        <w:rPr>
          <w:lang w:val="hi_IN" w:bidi="hi_IN"/>
        </w:rPr>
      </w:r>
      <w:r>
        <w:rPr>
          <w:lang w:val="hi_IN" w:bidi="hi_IN"/>
        </w:rPr>
        <w:t>और शायद यूसुफ, हालाँकि मत्ती ने उसका नाम नहीं बताया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हम सुनते हैं कि यीशु का जन्म यहूदिया के बैतलहम में हुआ था। हम यह भी सुनते हैं कि हेरोदेस, जिसे रोमी सम्राट द्वारा नियुक्त किया गया है, यहूदिया का राजा है। फिर हम सुनते हैं कि पूर्व के एक देश से कुछ ज्योतिषी यहूदिया की राजधानी यरूशलेम आए हैं।</w:t>
      </w:r>
    </w:p>
    <w:p>
      <w:pPr/>
      <w:r>
        <w:rPr>
          <w:lang w:val="hi_IN" w:bidi="hi_IN"/>
        </w:rPr>
      </w:r>
      <w:r>
        <w:rPr>
          <w:lang w:val="hi_IN" w:bidi="hi_IN"/>
        </w:rPr>
        <w:t>यहाँ रुकें और नक्शों को फिर से देखें।</w:t>
      </w:r>
    </w:p>
    <w:p>
      <w:pPr/>
      <w:r>
        <w:rPr>
          <w:lang w:val="hi_IN" w:bidi="hi_IN"/>
        </w:rPr>
      </w:r>
      <w:r>
        <w:rPr>
          <w:lang w:val="hi_IN" w:bidi="hi_IN"/>
        </w:rPr>
        <w:t xml:space="preserve">समय के बारे में सोचें। जब ज्योतिषी यरूशलेम पहुँचे तो शायद कम से कम एक हजार किलोमीटर की यात्रा कर चुके होंगे। इस यात्रा में कई सप्ताह या शायद महीने भी लग गए होंगे। </w:t>
      </w:r>
    </w:p>
    <w:p>
      <w:pPr/>
      <w:r>
        <w:rPr>
          <w:lang w:val="hi_IN" w:bidi="hi_IN"/>
        </w:rPr>
      </w:r>
      <w:r>
        <w:rPr>
          <w:lang w:val="hi_IN" w:bidi="hi_IN"/>
        </w:rPr>
        <w:t>वे शायद तारे को देखने के तुरन्त बाद नहीं गए होंगे। इतनी लम्बी यात्रा पर निकलने के लिए तैयारी और योजना की आवश्यकता होती थी। इसका अर्थ है कि जब वे यरूशलेम पहुँचेंगे, तो यीशु कम से कम कुछ महीने का हो गया होगा।</w:t>
      </w:r>
    </w:p>
    <w:p>
      <w:pPr/>
      <w:r>
        <w:rPr>
          <w:lang w:val="hi_IN" w:bidi="hi_IN"/>
        </w:rPr>
      </w:r>
      <w:r>
        <w:rPr>
          <w:lang w:val="hi_IN" w:bidi="hi_IN"/>
        </w:rPr>
        <w:t>इस प्रकार, यीशु का जन्म बैतलहम में हुआ है। लगभग उसी समय, एक बहुत दूर के देश में ज्योतिषी एक विशेष तारे को देख रहे हैं। वे जाकर यहूदियों के राजा को खोजने का फैसला करते हैं। जब यीशु कम से कम दो महीने का हो जाएगा, तो ज्योतिषी यरूशलेम पहुँचेंगे।</w:t>
      </w:r>
    </w:p>
    <w:p>
      <w:pPr/>
      <w:r>
        <w:rPr>
          <w:lang w:val="hi_IN" w:bidi="hi_IN"/>
        </w:rPr>
      </w:r>
      <w:r>
        <w:rPr>
          <w:lang w:val="hi_IN" w:bidi="hi_IN"/>
        </w:rPr>
        <w:t>कल्पना कीजिए कि ज्योतिषी यहूदिया की राजधानी यरूशलेम में पहुँच रहे हैं। वे यहूदिया के लोगों से अलग दिखते थे। वे अलग वस्त्र पहने हुए थे। वे विदेशी थे। वे एक अलग भाषा बोल रहे थे। हम नहीं जानते कि उनमें से कितने आए। उनके पास शायद ऊँट और सेवक थे। शायद वे काफी बड़ा समूह थे।</w:t>
      </w:r>
    </w:p>
    <w:p>
      <w:pPr/>
      <w:r>
        <w:rPr>
          <w:lang w:val="hi_IN" w:bidi="hi_IN"/>
        </w:rPr>
      </w:r>
      <w:r>
        <w:rPr>
          <w:lang w:val="hi_IN" w:bidi="hi_IN"/>
        </w:rPr>
        <w:t>ज्योतिषी यरूशलेम के लोगों से पूछते हैं कि यहूदियों का राजा कहाँ पैदा हुआ था। कल्पना करें कि वे कितने आश्चर्यचकित हुए होंगे कि यरूशलेम के लोग एक राजा के जन्म के बारे में कुछ नहीं जानते थे!</w:t>
      </w:r>
    </w:p>
    <w:p>
      <w:pPr/>
      <w:r>
        <w:rPr>
          <w:lang w:val="hi_IN" w:bidi="hi_IN"/>
        </w:rPr>
      </w:r>
      <w:r>
        <w:rPr>
          <w:lang w:val="hi_IN" w:bidi="hi_IN"/>
        </w:rPr>
        <w:t xml:space="preserve">हेरोदेस राजा इन लोगों के बारे में सुनता है। वह बेचैन है। इसका अर्थ है कि वह </w:t>
      </w:r>
      <w:r>
        <w:rPr>
          <w:b/>
          <w:lang w:val="hi_IN" w:bidi="hi_IN"/>
        </w:rPr>
        <w:t>बहुत</w:t>
      </w:r>
      <w:r>
        <w:rPr>
          <w:lang w:val="hi_IN" w:bidi="hi_IN"/>
        </w:rPr>
        <w:t xml:space="preserve"> परेशान है! पूरा यरूशलेम परेशान है, जिसका अर्थ है कि यरूशलेम के कई लोग भी बेचैन हैं। शायद वे इस बारे में उलझन में हैं कि ये ज्योतिषी किस बारे में बात कर रहे हैं। लेकिन यरूशलेम के लोग शायद इसलिए खास तौर पर परेशान थे क्योंकि वे जानते थे कि राजा हेरोदेस अच्छा व्यक्ति नहीं था। जब भी हेरोदेस राजा परेशान होता था, तो वह यहूदियों के लिए परेशानी पैदा कर सकता था।</w:t>
      </w:r>
    </w:p>
    <w:p>
      <w:pPr/>
      <w:r>
        <w:rPr>
          <w:lang w:val="hi_IN" w:bidi="hi_IN"/>
        </w:rPr>
      </w:r>
      <w:r>
        <w:rPr>
          <w:lang w:val="hi_IN" w:bidi="hi_IN"/>
        </w:rPr>
        <w:t>हेरोदेस राजा प्रधान याजकों और व्यवस्था के शिक्षकों को एक साथ बुलाता है। याजक वे लोग थे जो परमेश्वर के मन्दिर में काम करते थे। व्यवस्था के शिक्षक वे लोग थे जो परमेश्वर की व्यवस्था के साथ पुस्तकों का अध्ययन कर रहे थे। ये लोग उन प्रतिज्ञाओं के बारे में जानते थे जो परमेश्वर ने यहूदियों से की थी। वे राजा हेरोदेस से कह सके कि परमेश्वर ने कहा था कि मसीहा बैतलहम में पैदा होगा।</w:t>
      </w:r>
    </w:p>
    <w:p>
      <w:pPr/>
      <w:r>
        <w:rPr>
          <w:lang w:val="hi_IN" w:bidi="hi_IN"/>
        </w:rPr>
      </w:r>
      <w:r>
        <w:rPr>
          <w:lang w:val="hi_IN" w:bidi="hi_IN"/>
        </w:rPr>
        <w:t>हेरोदेस राजा ज्योतिषियों को शायद रात में चुपके से अपने पास बुलाता है, क्योंकि यदि दिन का समय होता तो विदेशियों का महल में बिना किसी की नजर पड़े आना मुश्किल होता। ज्योतिषी शायद आश्चर्यचकित हुए हों कि राजा उनसे गुप्त रूप से मिलना चाहता था। आपको क्या लगता है कि गुप्त बैठक कैसी दिखती थी? क्या आप कल्पना कर सकते हैं कि एक अंधेरा महल हो, और एक सेवक ज्योतिषियों को मोमबत्ती लेकर राजा के कमरे में ले जा रहा हो? लोग फुसफुसाते हैं? मोमबत्तियों की रोशनी लोगों के चेहरों पर पड़ रही है? आप क्यों सोचते हैं कि राजा क्यों चाहता था कि बैठक गुप्त रूप से हो?</w:t>
      </w:r>
    </w:p>
    <w:p>
      <w:pPr/>
      <w:r>
        <w:rPr>
          <w:lang w:val="hi_IN" w:bidi="hi_IN"/>
        </w:rPr>
      </w:r>
      <w:r>
        <w:rPr>
          <w:lang w:val="hi_IN" w:bidi="hi_IN"/>
        </w:rPr>
        <w:t>राजा जानना चाहता है कि ज्योतिषियों ने पहली बार तारे को कब देखा था। वह दिखावा करता है कि वह भी बालक की आराधना करना चाहता है। वह ज्योतिषियों से कहता है कि वे बालक को ढूँढने के बाद उसके पास वापस आएँ। ज्योतिषी उसकी बात सुनते हैं, लेकिन मत्ती हमें यह नहीं बताता कि क्या उन्होंने वह करने की प्रतिज्ञा की थी जो उसने कहा था। शायद वे पहले से ही राजा हेरोदेस के इरादों के बारे में संदेहजनक थे?</w:t>
      </w:r>
    </w:p>
    <w:p>
      <w:pPr/>
      <w:r>
        <w:rPr>
          <w:lang w:val="hi_IN" w:bidi="hi_IN"/>
        </w:rPr>
      </w:r>
      <w:r>
        <w:rPr>
          <w:lang w:val="hi_IN" w:bidi="hi_IN"/>
        </w:rPr>
        <w:t>ज्योतिषी राजा हेरोदेस से विदा लेते हैं और, शायद अगले दिन, वे बैतलहम की यात्रा करना शुरू कर देते हैं। वे शायद थोड़े उलझन में थे। वे जानते थे कि यहूदियों का एक बहुत महत्वपूर्ण राजा पैदा हुआ है। वे बहुत दूर के देश से इस राजा की आराधना करने आए थे। लेकिन यरूशलेम के लोग इस राजा की परवाह नहीं करते थे! कोई भी उनके साथ बैतलहम में इस राजा को खोजने के लिए नहीं गया था।</w:t>
      </w:r>
    </w:p>
    <w:p>
      <w:pPr/>
      <w:r>
        <w:rPr>
          <w:lang w:val="hi_IN" w:bidi="hi_IN"/>
        </w:rPr>
      </w:r>
      <w:r>
        <w:rPr>
          <w:lang w:val="hi_IN" w:bidi="hi_IN"/>
        </w:rPr>
        <w:t>फिर, अचानक, वे फिर से विशेष तारे को देखते हैं! तथ्य यह है कि वे तारा देखते हैं इसका मतलब है कि शाम या रात होनी चाहिए।</w:t>
      </w:r>
    </w:p>
    <w:p>
      <w:pPr/>
      <w:r>
        <w:rPr>
          <w:lang w:val="hi_IN" w:bidi="hi_IN"/>
        </w:rPr>
      </w:r>
      <w:r>
        <w:rPr>
          <w:lang w:val="hi_IN" w:bidi="hi_IN"/>
        </w:rPr>
        <w:t>मूल पाठ कहता है: "देखो, उन्होंने तारे को देखा!" इसका अर्थ है कि यह अचानक और अप्रत्याशित था। तारे को फिर से देखकर वे बहुत आनन्दित होते हैं। शायद वे यरूशलेम में ठंडे स्वागत के कारण निराश हुए थे, लेकिन अब वे उत्साहित और प्रोत्साहित किए गए हैं।</w:t>
      </w:r>
    </w:p>
    <w:p>
      <w:pPr/>
      <w:r>
        <w:rPr>
          <w:lang w:val="hi_IN" w:bidi="hi_IN"/>
        </w:rPr>
      </w:r>
      <w:r>
        <w:rPr>
          <w:lang w:val="hi_IN" w:bidi="hi_IN"/>
        </w:rPr>
        <w:t xml:space="preserve">मत्ती इस भाग को थोड़ा क्रम में बताता है: वह कहता है, "तारा फिर से उगता है; तारा उन्हें बैतलहम तक मार्गदर्शन करता है और घर के ऊपर रुक जाता है; और फिर ज्योतिषी बहुत आनन्दित होते हैं।" यह कहना आसान होगा कि तारा फिर से चमकता है, </w:t>
      </w:r>
      <w:r>
        <w:rPr>
          <w:b/>
          <w:lang w:val="hi_IN" w:bidi="hi_IN"/>
        </w:rPr>
        <w:t>फिर</w:t>
      </w:r>
      <w:r>
        <w:rPr>
          <w:lang w:val="hi_IN" w:bidi="hi_IN"/>
        </w:rPr>
        <w:t xml:space="preserve"> यह कि ज्योतिषी इसे देखकर बहुत आनन्दित होते हैं, और </w:t>
      </w:r>
      <w:r>
        <w:rPr>
          <w:b/>
          <w:lang w:val="hi_IN" w:bidi="hi_IN"/>
        </w:rPr>
        <w:t>फिर</w:t>
      </w:r>
      <w:r>
        <w:rPr>
          <w:lang w:val="hi_IN" w:bidi="hi_IN"/>
        </w:rPr>
        <w:t xml:space="preserve"> यह कि तारा उन्हें बैतलहम के उस घर तक पहुँचाता है जहाँ यीशु है।</w:t>
      </w:r>
    </w:p>
    <w:p>
      <w:pPr/>
      <w:r>
        <w:rPr>
          <w:lang w:val="hi_IN" w:bidi="hi_IN"/>
        </w:rPr>
      </w:r>
      <w:r>
        <w:rPr>
          <w:lang w:val="hi_IN" w:bidi="hi_IN"/>
        </w:rPr>
        <w:t>वे तारे के पीछे चलते हैं और वह घर पाते हैं जहाँ बालक यीशु रहता था। घर में मरियम और बालक यीशु हैं। मत्ती यूसुफ का उल्लेख नहीं करता है। शायद यूसुफ किसी कार्य पर बाहर गया था, या काम कर रहा था, या शायद वह वहाँ था और मत्ती ने यह नहीं कहा।</w:t>
      </w:r>
    </w:p>
    <w:p>
      <w:pPr/>
      <w:r>
        <w:rPr>
          <w:lang w:val="hi_IN" w:bidi="hi_IN"/>
        </w:rPr>
      </w:r>
      <w:r>
        <w:rPr>
          <w:lang w:val="hi_IN" w:bidi="hi_IN"/>
        </w:rPr>
        <w:t>बैतलहम एक छोटा सा शहर था और जिस घर में मरियम और यूसुफ यीशु के साथ रहते थे वह एक साधारण घर होगा। क्या आप यरूशलेम में हेरोदेस के महल और उस छोटे से घर के बीच अंतर की कल्पना कर सकते हैं जहाँ यीशु रहता था?</w:t>
      </w:r>
    </w:p>
    <w:p>
      <w:pPr/>
      <w:r>
        <w:rPr>
          <w:lang w:val="hi_IN" w:bidi="hi_IN"/>
        </w:rPr>
      </w:r>
      <w:r>
        <w:rPr>
          <w:lang w:val="hi_IN" w:bidi="hi_IN"/>
        </w:rPr>
        <w:t>ज्योतिषी बालक यीशु को महँगी भेंटें देते हैं: सोना, लोबान, और गन्धरस। इसकी गंध बहुत प्यारी होगी। सुगंध ने घर भर दिया होगा।</w:t>
      </w:r>
    </w:p>
    <w:p>
      <w:pPr/>
      <w:r>
        <w:rPr>
          <w:lang w:val="hi_IN" w:bidi="hi_IN"/>
        </w:rPr>
      </w:r>
      <w:r>
        <w:rPr>
          <w:lang w:val="hi_IN" w:bidi="hi_IN"/>
        </w:rPr>
        <w:t>क्या आप मरियम और यूसुफ के चेहरों पर आश्चर्य की कल्पना कर सकते हैं जब ये मेहमान अपनी भेंटों के साथ उनके घर आए? ज्योतिषियों ने शायद उन्हें वह सब कुछ बताया जो हुआ था, और मरियम और यूसुफ ने शायद ज्योतिषियों को वह सब कुछ बताया होगा जो उनके साथ हुआ था! भले ही ज्योतिषी यहूदी नहीं थे और बहुत दूर के देश से आए थे, फिर भी वे समझ गए थे कि यीशु का जन्म कितना महत्वपूर्ण था।</w:t>
      </w:r>
    </w:p>
    <w:p>
      <w:pPr/>
      <w:r>
        <w:rPr>
          <w:lang w:val="hi_IN" w:bidi="hi_IN"/>
        </w:rPr>
      </w:r>
      <w:r>
        <w:rPr>
          <w:lang w:val="hi_IN" w:bidi="hi_IN"/>
        </w:rPr>
        <w:t>फिर ज्योतिषियों में से एक को - या शायद सभी को! - एक विशेष सपना आता है। सपने से वे समझ जाते हैं कि राजा हेरोदेस ने झूठ बोला है और यीशु को हानि पहुँचाना चाहता है। शायद वे इससे आश्चर्यचकित नहीं हैं; वे शायद पहले ही राजा हेरोदेस के बारे में संदेहजनक थे! और इसलिए, वे यरूशलेम वापस नहीं जाते हैं, बल्कि किसी दूसरे मार्ग से अपने देश को लौट जाते हैं।</w:t>
      </w:r>
    </w:p>
    <w:p>
      <w:pPr/>
      <w:r>
        <w:rPr>
          <w:lang w:val="hi_IN" w:bidi="hi_IN"/>
        </w:rPr>
      </w:r>
      <w:r>
        <w:rPr>
          <w:lang w:val="hi_IN" w:bidi="hi_IN"/>
        </w:rPr>
        <w:t>क्या आप कल्पना कर सकते हैं कि मरियम और यूसुफ अपने घर के दरवाजे से, अपने हाथ में नन्हे यीशु को लिए हुए, उन्हें अलविदा कह रहे होंगे?</w:t>
      </w:r>
    </w:p>
    <w:p>
      <w:pPr/>
      <w:r>
        <w:rPr>
          <w:lang w:val="hi_IN" w:bidi="hi_IN"/>
        </w:rPr>
      </w:r>
      <w:r>
        <w:rPr>
          <w:lang w:val="hi_IN" w:bidi="hi_IN"/>
        </w:rPr>
        <w:t>आपको क्या लगता है कि पड़ोसी इन अजीब मेहमानों के बारे में क्या सोच रहे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हैं:</w:t>
      </w:r>
    </w:p>
    <w:p>
      <w:pPr>
        <w:pStyle w:val="ListBullet"/>
        <w:spacing w:line="240" w:lineRule="auto"/>
        <w:ind w:left="720"/>
      </w:pPr>
      <w:r>
        <w:rPr>
          <w:lang w:val="hi_IN" w:bidi="hi_IN"/>
        </w:rPr>
      </w:r>
      <w:r>
        <w:rPr>
          <w:lang w:val="hi_IN" w:bidi="hi_IN"/>
        </w:rPr>
        <w:t>बालक यीशु</w:t>
      </w:r>
    </w:p>
    <w:p>
      <w:pPr>
        <w:pStyle w:val="ListBullet"/>
        <w:spacing w:line="240" w:lineRule="auto"/>
        <w:ind w:left="720"/>
      </w:pPr>
      <w:r>
        <w:rPr>
          <w:lang w:val="hi_IN" w:bidi="hi_IN"/>
        </w:rPr>
      </w:r>
      <w:r>
        <w:rPr>
          <w:lang w:val="hi_IN" w:bidi="hi_IN"/>
        </w:rPr>
        <w:t>ज्योतिषी</w:t>
      </w:r>
    </w:p>
    <w:p>
      <w:pPr>
        <w:pStyle w:val="ListBullet"/>
        <w:spacing w:line="240" w:lineRule="auto"/>
        <w:ind w:left="720"/>
      </w:pPr>
      <w:r>
        <w:rPr>
          <w:lang w:val="hi_IN" w:bidi="hi_IN"/>
        </w:rPr>
      </w:r>
      <w:r>
        <w:rPr>
          <w:lang w:val="hi_IN" w:bidi="hi_IN"/>
        </w:rPr>
        <w:t>हेरोदेस राजा</w:t>
      </w:r>
    </w:p>
    <w:p>
      <w:pPr>
        <w:pStyle w:val="ListBullet"/>
        <w:spacing w:line="240" w:lineRule="auto"/>
        <w:ind w:left="720"/>
      </w:pPr>
      <w:r>
        <w:rPr>
          <w:lang w:val="hi_IN" w:bidi="hi_IN"/>
        </w:rPr>
      </w:r>
      <w:r>
        <w:rPr>
          <w:lang w:val="hi_IN" w:bidi="hi_IN"/>
        </w:rPr>
        <w:t>यरूशलेम के लोग</w:t>
      </w:r>
    </w:p>
    <w:p>
      <w:pPr>
        <w:pStyle w:val="ListBullet"/>
        <w:spacing w:line="240" w:lineRule="auto"/>
        <w:ind w:left="720"/>
      </w:pPr>
      <w:r>
        <w:rPr>
          <w:lang w:val="hi_IN" w:bidi="hi_IN"/>
        </w:rPr>
      </w:r>
      <w:r>
        <w:rPr>
          <w:lang w:val="hi_IN" w:bidi="hi_IN"/>
        </w:rPr>
        <w:t>प्रधान याजक और व्यवस्था के शिक्षक</w:t>
      </w:r>
    </w:p>
    <w:p>
      <w:pPr>
        <w:pStyle w:val="ListBullet"/>
        <w:spacing w:line="240" w:lineRule="auto"/>
        <w:ind w:left="720"/>
      </w:pPr>
      <w:r>
        <w:rPr>
          <w:lang w:val="hi_IN" w:bidi="hi_IN"/>
        </w:rPr>
      </w:r>
      <w:r>
        <w:rPr>
          <w:lang w:val="hi_IN" w:bidi="hi_IN"/>
        </w:rPr>
        <w:t>भविष्यद्वक्ता</w:t>
      </w:r>
    </w:p>
    <w:p>
      <w:pPr>
        <w:pStyle w:val="ListBullet"/>
        <w:spacing w:line="240" w:lineRule="auto"/>
        <w:ind w:left="720"/>
      </w:pPr>
      <w:r>
        <w:rPr>
          <w:lang w:val="hi_IN" w:bidi="hi_IN"/>
        </w:rPr>
      </w:r>
      <w:r>
        <w:rPr>
          <w:lang w:val="hi_IN" w:bidi="hi_IN"/>
        </w:rPr>
        <w:t>यीशु की माँ, मरियम और</w:t>
      </w:r>
    </w:p>
    <w:p>
      <w:pPr>
        <w:pStyle w:val="ListBullet"/>
        <w:spacing w:line="240" w:lineRule="auto"/>
        <w:ind w:left="720"/>
      </w:pPr>
      <w:r>
        <w:rPr>
          <w:lang w:val="hi_IN" w:bidi="hi_IN"/>
        </w:rPr>
      </w:r>
      <w:r>
        <w:rPr>
          <w:lang w:val="hi_IN" w:bidi="hi_IN"/>
        </w:rPr>
        <w:t>शायद यूसुफ</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यहूदिया के बैतलहम में यीशु के जन्म का अभिनय करें।</w:t>
      </w:r>
    </w:p>
    <w:p>
      <w:pPr/>
      <w:r>
        <w:rPr>
          <w:lang w:val="hi_IN" w:bidi="hi_IN"/>
        </w:rPr>
      </w:r>
      <w:r>
        <w:rPr>
          <w:lang w:val="hi_IN" w:bidi="hi_IN"/>
        </w:rPr>
        <w:t>कमरे के दूर छोर पर ज्योतिषियों को एक विशेष तारा देखने का अभिनय करें। इसका अर्थ जानने के लिए उन्होंने किस प्रकार अध्ययन और चर्चा की होगी? वे यहूदिया की यात्रा करने के निर्णय पर कैसे आए?</w:t>
      </w:r>
    </w:p>
    <w:p>
      <w:pPr/>
      <w:r>
        <w:rPr>
          <w:lang w:val="hi_IN" w:bidi="hi_IN"/>
        </w:rPr>
      </w:r>
      <w:r>
        <w:rPr>
          <w:lang w:val="hi_IN" w:bidi="hi_IN"/>
        </w:rPr>
        <w:t>ज्योतिषियों द्वारा यहूदिया की यात्रा का अभिनय कीजिए। लम्बी यात्रा के बाद, वे यरूशलेम पहुँचते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ज्योतिषियों का पात्र निभाने वाले अभिनेताओं से पूछें: "अब जब आप यरूशलेम पहुँच गए हैं तो आपको कैसा लग रहा है? आप क्या होने की उम्मीद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ज्योतिषियों का अभिनय करें जब वे पूछते हैं कि यहूदियों का राजा कहाँ पैदा हुआ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यरूशलेम में लोगों का पात्र निभाने वाले अभिनेताओं से पूछें: "जब ये विदेशी आपसे यह प्रश्न पूछते हैं तो आपको कैसा महसूस होता है?" आप ऐसी बातें सुन सकते हैं:</w:t>
      </w:r>
    </w:p>
    <w:p>
      <w:pPr>
        <w:pStyle w:val="ListBullet"/>
        <w:spacing w:line="240" w:lineRule="auto"/>
        <w:ind w:left="720"/>
      </w:pPr>
      <w:r>
        <w:rPr>
          <w:lang w:val="hi_IN" w:bidi="hi_IN"/>
        </w:rPr>
      </w:r>
      <w:r>
        <w:rPr>
          <w:lang w:val="hi_IN" w:bidi="hi_IN"/>
        </w:rPr>
        <w:t>ज्योतिषियों का पात्र निभाने वाले अभिनेताओं से पूछें: "जब यरूशलेम के लोग इस तरह से प्रतिक्रिया दे रहे हैं तो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हेरोदेस राजा का ज्योतिषियों के बारे में सुनने का अभिनय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हेरोदेस राजा का पात्र निभाने वाले अभिनेता से पूछें: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हेरोदेस राजा का महायाजकों और व्यवस्था के शिक्षकों को बुलाकर उनसे बात करने का अभिनय करें। प्रधान याजक और व्यवस्था के शिक्षक उसे बताते हैं कि भविष्यद्वक्ता मीका ने क्या कहा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प्रधान याजकों और व्यवस्था के शिक्षकों की भूमिका निभाने वाले अभिनेताओं से पूछें: "आप इसके बारे में क्या सोचते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राजा और ज्योतिषियों के बीच गुप्त बैठक का अभिनय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राजा का पात्र निभाने वाले अभिनेता से पूछें: "ज्योतिषी आपको जो बता रहे हैं उसके बारे में आप कैसा महसूस कर रहे हैं?" आप ऐसी बातें सुन सकते हैं:</w:t>
      </w:r>
    </w:p>
    <w:p>
      <w:pPr>
        <w:pStyle w:val="ListBullet"/>
        <w:spacing w:line="240" w:lineRule="auto"/>
        <w:ind w:left="720"/>
      </w:pPr>
      <w:r>
        <w:rPr>
          <w:lang w:val="hi_IN" w:bidi="hi_IN"/>
        </w:rPr>
      </w:r>
      <w:r>
        <w:rPr>
          <w:lang w:val="hi_IN" w:bidi="hi_IN"/>
        </w:rPr>
        <w:t>ज्योतिषियों का पात्र निभाने वाले अभिनेताओं से पूछें: "आप राजा के साथ इस बैठक के बारे में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बैतलहम की यात्रा कर रहे ज्योतिषियों का अभिनय कीजिए। रास्ते में वे फिर से विशेष तारे को देखते हैं। बाइबल उनकी खुशी का वर्णन करने के लिए एक बहुत मजबूत शब्द का उपयोग करती है। आप इस खुशी का अभिनय कैसे करेंगे? क्या आप ऊपर-नीचे कूदेंगे? क्या आप चिल्लाएँगे? क्या आप एक दूसरे को गले लगाएँगे?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ज्योतिषियों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ज्योतिषियों द्वारा घर ढूँढ़ने, अन्दर जाकर मरियम और बच्चे से मिलने का अभिनय करें। वे आदर में बच्चे के सामने भूमि पर घुटने टेकते हैं और महँगी भेंटें देते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ज्योतिषियों से पूछें: "अब आप कैसा महसूस कर रहे हैं कि आपको राजा मिल गया है?" आप ऐसी बातें सुन सकते हैं:</w:t>
      </w:r>
    </w:p>
    <w:p>
      <w:pPr>
        <w:pStyle w:val="ListBullet"/>
        <w:spacing w:line="240" w:lineRule="auto"/>
        <w:ind w:left="720"/>
      </w:pPr>
      <w:r>
        <w:rPr>
          <w:lang w:val="hi_IN" w:bidi="hi_IN"/>
        </w:rPr>
      </w:r>
      <w:r>
        <w:rPr>
          <w:lang w:val="hi_IN" w:bidi="hi_IN"/>
        </w:rPr>
        <w:t>मरियम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ज्योतिषियों को सपना देखने और यरूशलेम में हेरोदेस राजा के पास वापस न जाकर अपने देश वापस लौटने का अभिनय करें। इससे उनकी यात्रा लम्बी हुई, क्योंकि उन्हें एक अलग मार्ग लेना पड़ा। वे हेरोदेस राजा को बताए बिना यरूशलेम से होकर यात्रा नहीं कर सकते थे, इसलिए उन्हें चक्करदार रास्ता लेना पड़ा।</w:t>
      </w:r>
    </w:p>
    <w:p>
      <w:pPr/>
      <w:r>
        <w:rPr>
          <w:lang w:val="hi_IN" w:bidi="hi_IN"/>
        </w:rPr>
      </w:r>
      <w:r>
        <w:rPr>
          <w:lang w:val="hi_IN" w:bidi="hi_IN"/>
        </w:rPr>
        <w:t>क्या आप ज्योतिषियों का घर आकर अपने परिवार और दोस्तों को यीशु से मिलने के बारे में बताने का अभिनय करना चाहेंगे?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के जन्म के कुछ समय बाद, पूर्व से कुछ </w:t>
      </w:r>
      <w:r>
        <w:rPr>
          <w:b/>
          <w:lang w:val="hi_IN" w:bidi="hi_IN"/>
        </w:rPr>
        <w:t>ज्योतिषी</w:t>
      </w:r>
      <w:r>
        <w:rPr>
          <w:lang w:val="hi_IN" w:bidi="hi_IN"/>
        </w:rPr>
        <w:t xml:space="preserve"> या </w:t>
      </w:r>
      <w:r>
        <w:rPr>
          <w:b/>
          <w:lang w:val="hi_IN" w:bidi="hi_IN"/>
        </w:rPr>
        <w:t>ज्ञानी</w:t>
      </w:r>
      <w:r>
        <w:rPr>
          <w:lang w:val="hi_IN" w:bidi="hi_IN"/>
        </w:rPr>
        <w:t xml:space="preserve"> यरूशलेम आए। ये ज्योतिषी वे लोग थे जो रात में आकाश में घटित होने वाली घटनाओं को देखते थे और जो कुछ देखते थे उसका अर्थ निकालने का प्रयास करते थे। कुछ अनुवादों में उन्हें "बुद्धिमान पुरुष" कहते हैं। </w:t>
      </w:r>
    </w:p>
    <w:p>
      <w:pPr/>
      <w:r>
        <w:rPr>
          <w:lang w:val="hi_IN" w:bidi="hi_IN"/>
        </w:rPr>
      </w:r>
      <w:r>
        <w:rPr>
          <w:lang w:val="hi_IN" w:bidi="hi_IN"/>
        </w:rPr>
        <w:t>यहाँ रुकें और चर्चा करें कि आप ज्योतिषियों के लिए किस शब्द का उपयोग करने जा रहे हैं। क्या आपकी भाषा में उन लोगों के लिए कोई शब्द है जो भविष्य के बारे में जानने के लिए तारों का अध्ययन करते हैं?</w:t>
      </w:r>
    </w:p>
    <w:p>
      <w:pPr/>
      <w:r>
        <w:rPr>
          <w:lang w:val="hi_IN" w:bidi="hi_IN"/>
        </w:rPr>
      </w:r>
      <w:r>
        <w:rPr>
          <w:lang w:val="hi_IN" w:bidi="hi_IN"/>
        </w:rPr>
        <w:t xml:space="preserve">पूर्व के ज्योतिषी पूछते हैं, "जो यहूदियों का राजा पैदा हुआ है, वह कहाँ है?" </w:t>
      </w:r>
      <w:r>
        <w:rPr>
          <w:b/>
          <w:lang w:val="hi_IN" w:bidi="hi_IN"/>
        </w:rPr>
        <w:t>यहूदियों</w:t>
      </w:r>
      <w:r>
        <w:rPr>
          <w:lang w:val="hi_IN" w:bidi="hi_IN"/>
        </w:rPr>
        <w:t xml:space="preserve"> का अर्थ अब्राहम के वंशज है। पहले उन्हें इस्राएली कहा जाता था। क्योंकि इस्राएल का देश वास्तव में अब मौजूद नहीं था, इसलिए लोगों को इस्राएलियों के बजाय यहूदी कहा जाता था। यहूदी शब्द "यहूदिया से कोई व्यक्ति" कहने का संक्षिप्त रूप है। लेकिन अब्राहम के सभी वंशजों को यहूदी कहा जाता था, यहाँ तक कि वे भी जो यहूदिया में नहीं रहते थे। </w:t>
      </w:r>
      <w:r>
        <w:rPr>
          <w:b/>
          <w:lang w:val="hi_IN" w:bidi="hi_IN"/>
        </w:rPr>
        <w:t>यहूदी</w:t>
      </w:r>
      <w:r>
        <w:rPr>
          <w:lang w:val="hi_IN" w:bidi="hi_IN"/>
        </w:rPr>
        <w:t xml:space="preserve"> शब्द मुख्य शब्दावली में है। </w:t>
      </w:r>
    </w:p>
    <w:p>
      <w:pPr/>
      <w:r>
        <w:rPr>
          <w:lang w:val="hi_IN" w:bidi="hi_IN"/>
        </w:rPr>
      </w:r>
      <w:r>
        <w:rPr>
          <w:lang w:val="hi_IN" w:bidi="hi_IN"/>
        </w:rPr>
        <w:t xml:space="preserve">हेरोदेस राजा ने </w:t>
      </w:r>
      <w:r>
        <w:rPr>
          <w:b/>
          <w:lang w:val="hi_IN" w:bidi="hi_IN"/>
        </w:rPr>
        <w:t>प्रधान याजकों</w:t>
      </w:r>
      <w:r>
        <w:rPr>
          <w:lang w:val="hi_IN" w:bidi="hi_IN"/>
        </w:rPr>
        <w:t xml:space="preserve"> और </w:t>
      </w:r>
      <w:r>
        <w:rPr>
          <w:b/>
          <w:lang w:val="hi_IN" w:bidi="hi_IN"/>
        </w:rPr>
        <w:t>व्यवस्था के शिक्षकों</w:t>
      </w:r>
      <w:r>
        <w:rPr>
          <w:lang w:val="hi_IN" w:bidi="hi_IN"/>
        </w:rPr>
        <w:t xml:space="preserve">, या जैसा कि कुछ अनुवाद कहते हैं, </w:t>
      </w:r>
      <w:r>
        <w:rPr>
          <w:b/>
          <w:lang w:val="hi_IN" w:bidi="hi_IN"/>
        </w:rPr>
        <w:t>शास्त्रियों</w:t>
      </w:r>
      <w:r>
        <w:rPr>
          <w:lang w:val="hi_IN" w:bidi="hi_IN"/>
        </w:rPr>
        <w:t xml:space="preserve"> की एक बैठक बुलाई।</w:t>
      </w:r>
    </w:p>
    <w:p>
      <w:pPr/>
      <w:r>
        <w:rPr>
          <w:lang w:val="hi_IN" w:bidi="hi_IN"/>
        </w:rPr>
      </w:r>
      <w:r>
        <w:rPr>
          <w:lang w:val="hi_IN" w:bidi="hi_IN"/>
        </w:rPr>
        <w:t xml:space="preserve">याजक वे लोग थे जो परमेश्वर के मन्दिर में काम करते थे। मन्दिर यहूदियों के लिए सबसे महत्वपूर्ण धार्मिक स्थान था। यह वह स्थान था जहाँ वे परमेश्वर की आराधना करते थे। मन्दिर यरूशलेम में था। मन्दिर में, विशेष लोग जिन्हें याजक कहा जाता था, लोगों की ओर से परमेश्वर को भेंट चढ़ाते थे। इन भेंटों का उद्देश्य परमेश्वर को धन्यवाद देना या पाप के लिए क्षमा माँगना हो सकता है। याजक परमेश्वर और लोगों के बीच के लोग थे। क्योंकि लोग पापी थे, इसलिए वे सीधे परमेश्वर के पास नहीं जा सकते थे। एक याजक लोगों की ओर से परमेश्वर के पास जाता था। </w:t>
      </w:r>
    </w:p>
    <w:p>
      <w:pPr/>
      <w:r>
        <w:rPr>
          <w:lang w:val="hi_IN" w:bidi="hi_IN"/>
        </w:rPr>
      </w:r>
      <w:r>
        <w:rPr>
          <w:lang w:val="hi_IN" w:bidi="hi_IN"/>
        </w:rPr>
        <w:t xml:space="preserve">याजक शब्द बाइबल में कई बार आएगा, इसलिए आपको इस बात पर कुछ समय बिताने की आवश्यकता है कि आप अपनी भाषा में इसका अनुवाद कैसे करना चाहते हैं। </w:t>
      </w:r>
      <w:r>
        <w:rPr>
          <w:b/>
          <w:lang w:val="hi_IN" w:bidi="hi_IN"/>
        </w:rPr>
        <w:t>याजक</w:t>
      </w:r>
      <w:r>
        <w:rPr>
          <w:lang w:val="hi_IN" w:bidi="hi_IN"/>
        </w:rPr>
        <w:t xml:space="preserve"> शब्द मुख्य शब्दावली में है। </w:t>
      </w:r>
      <w:r>
        <w:rPr>
          <w:b/>
          <w:lang w:val="hi_IN" w:bidi="hi_IN"/>
        </w:rPr>
        <w:t>मन्दिर</w:t>
      </w:r>
      <w:r>
        <w:rPr>
          <w:lang w:val="hi_IN" w:bidi="hi_IN"/>
        </w:rPr>
        <w:t xml:space="preserve"> और </w:t>
      </w:r>
      <w:r>
        <w:rPr>
          <w:b/>
          <w:lang w:val="hi_IN" w:bidi="hi_IN"/>
        </w:rPr>
        <w:t>बलि</w:t>
      </w:r>
      <w:r>
        <w:rPr>
          <w:lang w:val="hi_IN" w:bidi="hi_IN"/>
        </w:rPr>
        <w:t xml:space="preserve"> शब्द भी मुख्य शब्दावली में हैं, भले ही आपको पवित्रशास्त्र के इस भाग के लिए इन शब्दों की आवश्यकता नहीं है। लेकिन मुख्य शब्दावली में उनकी परिभाषा को सुनने से आपको याजक के लिए अपने शब्द तय करने में मदद मिल सकती है।</w:t>
      </w:r>
    </w:p>
    <w:p>
      <w:pPr/>
      <w:r>
        <w:rPr>
          <w:lang w:val="hi_IN" w:bidi="hi_IN"/>
        </w:rPr>
      </w:r>
      <w:r>
        <w:rPr>
          <w:lang w:val="hi_IN" w:bidi="hi_IN"/>
        </w:rPr>
        <w:t>कुछ याजकों के पास अन्य याजकों की तुलना में अधिक अधिकार था। उन्हें प्रधान याजक कहा जाता था। एक व्यक्ति सबसे महत्वपूर्ण याजक था, और उसे प्रधान याजक कहा जाता था।</w:t>
      </w:r>
    </w:p>
    <w:p>
      <w:pPr/>
      <w:r>
        <w:rPr>
          <w:lang w:val="hi_IN" w:bidi="hi_IN"/>
        </w:rPr>
      </w:r>
      <w:r>
        <w:rPr>
          <w:b/>
          <w:lang w:val="hi_IN" w:bidi="hi_IN"/>
        </w:rPr>
        <w:t>व्यवस्था के शिक्षक</w:t>
      </w:r>
      <w:r>
        <w:rPr>
          <w:lang w:val="hi_IN" w:bidi="hi_IN"/>
        </w:rPr>
        <w:t xml:space="preserve"> वे लोग थे जो परमेश्वर की व्यवस्था का अध्ययन और शिक्षा देते थे। इसका अर्थ केवल वे नियम और आज्ञाएँ नहीं है जो परमेश्वर ने दी थीं, बल्कि वह सब कुछ है जो परमेश्वर ने कहा और किया था। वे उन सभी पुस्तकों का अध्ययन कर रहे थे जिन्हें अब हम "पुराना नियम" कहते हैं। वे इन पुस्तकों को "व्यवस्था और भविष्यद्वक्ता" कहते थे। व्यवस्था के शिक्षकों को कई भाग याद थे।</w:t>
      </w:r>
    </w:p>
    <w:p>
      <w:pPr/>
      <w:r>
        <w:rPr>
          <w:lang w:val="hi_IN" w:bidi="hi_IN"/>
        </w:rPr>
      </w:r>
      <w:r>
        <w:rPr>
          <w:b/>
          <w:lang w:val="hi_IN" w:bidi="hi_IN"/>
        </w:rPr>
        <w:t>व्यवस्था का शिक्षक</w:t>
      </w:r>
      <w:r>
        <w:rPr>
          <w:lang w:val="hi_IN" w:bidi="hi_IN"/>
        </w:rPr>
        <w:t xml:space="preserve"> शब्द मुख्य शब्दावली में है। यह शब्द मत्ती की पुस्तक में भी कई बार आएगा, इसलिए सबसे अच्छे शब्द को तय करने पर कुछ समय बिताएँ।</w:t>
      </w:r>
    </w:p>
    <w:p>
      <w:pPr/>
      <w:r>
        <w:rPr>
          <w:lang w:val="hi_IN" w:bidi="hi_IN"/>
        </w:rPr>
      </w:r>
      <w:r>
        <w:rPr>
          <w:lang w:val="hi_IN" w:bidi="hi_IN"/>
        </w:rPr>
        <w:t xml:space="preserve">हेरोदेस राजा प्रधान याजकों और व्यवस्था के शिक्षकों से पूछता है कि </w:t>
      </w:r>
      <w:r>
        <w:rPr>
          <w:b/>
          <w:lang w:val="hi_IN" w:bidi="hi_IN"/>
        </w:rPr>
        <w:t>मसीहा</w:t>
      </w:r>
      <w:r>
        <w:rPr>
          <w:lang w:val="hi_IN" w:bidi="hi_IN"/>
        </w:rPr>
        <w:t xml:space="preserve"> कहाँ पैदा होना है। मसीहा एक इब्रानी शब्द है। इसका अर्थ है वह व्यक्ति जिसे परमेश्वर ने किसी विशेष कार्य के लिए अभिषिक्त किया है, या नियुक्त किया है। जब यहूदी मसीहा के बारे में बात करते थे तो उनका मतलब एक विशेष राजा से था जिसे परमेश्वर उनके पास भेजेगा। यह राजा यहूदियों को उनकी कठिनाइयों से बचाएगा। कई यहूदियों ने सोचा कि जब मसीहा आएगा, तो वे अपनी राजनीतिक स्वतंत्रता वापस पा लेंगे। अब उन पर अन्य लोगों का शासन नहीं होगा। इस्राएल का देश फिर से मजबूत और शक्तिशाली होगा, जैसा कि राजा दाऊद के समय में हुआ था। मसीहा के लिए उसी शब्द का उपयोग करें जिसका उपयोग आपने पिछले भाग में किया था। </w:t>
      </w:r>
      <w:r>
        <w:rPr>
          <w:b/>
          <w:lang w:val="hi_IN" w:bidi="hi_IN"/>
        </w:rPr>
        <w:t>मसीहा</w:t>
      </w:r>
      <w:r>
        <w:rPr>
          <w:lang w:val="hi_IN" w:bidi="hi_IN"/>
        </w:rPr>
        <w:t xml:space="preserve"> शब्द मुख्य शब्दावली में है। </w:t>
      </w:r>
    </w:p>
    <w:p>
      <w:pPr/>
      <w:r>
        <w:rPr>
          <w:lang w:val="hi_IN" w:bidi="hi_IN"/>
        </w:rPr>
      </w:r>
      <w:r>
        <w:rPr>
          <w:lang w:val="hi_IN" w:bidi="hi_IN"/>
        </w:rPr>
        <w:t xml:space="preserve">याजकों और व्यवस्था के शिक्षकों ने राजा से कहा कि मसीहा बैतलहम में पैदा होगा। वे कहते हैं कि </w:t>
      </w:r>
      <w:r>
        <w:rPr>
          <w:b/>
          <w:lang w:val="hi_IN" w:bidi="hi_IN"/>
        </w:rPr>
        <w:t>भविष्यद्वक्ता</w:t>
      </w:r>
      <w:r>
        <w:rPr>
          <w:lang w:val="hi_IN" w:bidi="hi_IN"/>
        </w:rPr>
        <w:t xml:space="preserve"> ने यह लिखा है। भविष्यद्वक्ता वह होता है जो परमेश्वर की ओर से लोगों को सन्देश देता है। उसी शब्द का उपयोग करें जिसका उपयोग आपने पिछले भाग में किया है। </w:t>
      </w:r>
      <w:r>
        <w:rPr>
          <w:b/>
          <w:lang w:val="hi_IN" w:bidi="hi_IN"/>
        </w:rPr>
        <w:t>भविष्यद्वक्ता</w:t>
      </w:r>
      <w:r>
        <w:rPr>
          <w:lang w:val="hi_IN" w:bidi="hi_IN"/>
        </w:rPr>
        <w:t xml:space="preserve"> शब्द मुख्य शब्दावली में है।</w:t>
      </w:r>
    </w:p>
    <w:p>
      <w:pPr/>
      <w:r>
        <w:rPr>
          <w:lang w:val="hi_IN" w:bidi="hi_IN"/>
        </w:rPr>
      </w:r>
      <w:r>
        <w:rPr>
          <w:lang w:val="hi_IN" w:bidi="hi_IN"/>
        </w:rPr>
        <w:t>याजक "</w:t>
      </w:r>
      <w:r>
        <w:rPr>
          <w:b/>
          <w:lang w:val="hi_IN" w:bidi="hi_IN"/>
        </w:rPr>
        <w:t>भविष्यद्वक्ता</w:t>
      </w:r>
      <w:r>
        <w:rPr>
          <w:lang w:val="hi_IN" w:bidi="hi_IN"/>
        </w:rPr>
        <w:t>" के बारे में बात करते हैं। वे भविष्यद्वक्ता का नाम नहीं देते हैं, लेकिन हम जानते हैं कि वे जिस पाठ को उद्धृत कर रहे हैं वह मीका की पुस्तक से है। यह पाठ उन्हें इतना अच्छी तरह मालूम है कि वे भविष्यद्वक्ता का नाम बताना महत्वपूर्ण नहीं समझते। वे मानते हैं कि जब लोग यह उद्धरण सुनते हैं, तो वे जानते हैं कि यह मीका की पुस्तक से है।</w:t>
      </w:r>
    </w:p>
    <w:p>
      <w:pPr/>
      <w:r>
        <w:rPr>
          <w:lang w:val="hi_IN" w:bidi="hi_IN"/>
        </w:rPr>
      </w:r>
      <w:r>
        <w:rPr>
          <w:lang w:val="hi_IN" w:bidi="hi_IN"/>
        </w:rPr>
        <w:t xml:space="preserve">ज्योतिषी यीशु को देखते हैं और </w:t>
      </w:r>
      <w:r>
        <w:rPr>
          <w:b/>
          <w:lang w:val="hi_IN" w:bidi="hi_IN"/>
        </w:rPr>
        <w:t>झुककर उनकी आराधना</w:t>
      </w:r>
      <w:r>
        <w:rPr>
          <w:lang w:val="hi_IN" w:bidi="hi_IN"/>
        </w:rPr>
        <w:t xml:space="preserve"> करते हैं। हो सकता है कि वे घुटनों के बल बैठे हों और अपना माथा भूमि से छुआ हो। या हो सकता है कि वे यीशु के सामने भूमि पर लेट गए हों। यह बड़े सम्मान का चिन्ह था, जो राजा या परमेश्वर के लिए उपयुक्त था। ऐसा करने से वे यीशु की </w:t>
      </w:r>
      <w:r>
        <w:rPr>
          <w:b/>
          <w:lang w:val="hi_IN" w:bidi="hi_IN"/>
        </w:rPr>
        <w:t>आराधना</w:t>
      </w:r>
      <w:r>
        <w:rPr>
          <w:lang w:val="hi_IN" w:bidi="hi_IN"/>
        </w:rPr>
        <w:t xml:space="preserve"> कर रहे थे। वे अपनी आराधना के चिन्ह के रूप में झुके।</w:t>
      </w:r>
    </w:p>
    <w:p>
      <w:pPr/>
      <w:r>
        <w:rPr>
          <w:lang w:val="hi_IN" w:bidi="hi_IN"/>
        </w:rPr>
      </w:r>
      <w:r>
        <w:rPr>
          <w:lang w:val="hi_IN" w:bidi="hi_IN"/>
        </w:rPr>
        <w:t xml:space="preserve">ज्योतिषी अपने </w:t>
      </w:r>
      <w:r>
        <w:rPr>
          <w:b/>
          <w:lang w:val="hi_IN" w:bidi="hi_IN"/>
        </w:rPr>
        <w:t>खजाने को खोलते हैं</w:t>
      </w:r>
      <w:r>
        <w:rPr>
          <w:lang w:val="hi_IN" w:bidi="hi_IN"/>
        </w:rPr>
        <w:t xml:space="preserve">। इसका अर्थ है कि वे भेंटों के साथ थैली खोलते हैं। ये भेंटें </w:t>
      </w:r>
      <w:r>
        <w:rPr>
          <w:b/>
          <w:lang w:val="hi_IN" w:bidi="hi_IN"/>
        </w:rPr>
        <w:t>सोना</w:t>
      </w:r>
      <w:r>
        <w:rPr>
          <w:lang w:val="hi_IN" w:bidi="hi_IN"/>
        </w:rPr>
        <w:t xml:space="preserve">, </w:t>
      </w:r>
      <w:r>
        <w:rPr>
          <w:b/>
          <w:lang w:val="hi_IN" w:bidi="hi_IN"/>
        </w:rPr>
        <w:t>लोबान</w:t>
      </w:r>
      <w:r>
        <w:rPr>
          <w:lang w:val="hi_IN" w:bidi="hi_IN"/>
        </w:rPr>
        <w:t xml:space="preserve">, और </w:t>
      </w:r>
      <w:r>
        <w:rPr>
          <w:b/>
          <w:lang w:val="hi_IN" w:bidi="hi_IN"/>
        </w:rPr>
        <w:t>गन्धरस</w:t>
      </w:r>
      <w:r>
        <w:rPr>
          <w:lang w:val="hi_IN" w:bidi="hi_IN"/>
        </w:rPr>
        <w:t xml:space="preserve"> हैं।</w:t>
      </w:r>
    </w:p>
    <w:p>
      <w:pPr/>
      <w:r>
        <w:rPr>
          <w:lang w:val="hi_IN" w:bidi="hi_IN"/>
        </w:rPr>
      </w:r>
      <w:r>
        <w:rPr>
          <w:lang w:val="hi_IN" w:bidi="hi_IN"/>
        </w:rPr>
        <w:t>सोना एक बहुत मूल्यवान, पीली धातु है। इसका उपयोग कई सुन्दर चीजें बनाने के लिए किया जा सकता है, जैसे सिक्के, गहने या बर्तन।</w:t>
      </w:r>
    </w:p>
    <w:p>
      <w:pPr/>
      <w:r>
        <w:rPr>
          <w:lang w:val="hi_IN" w:bidi="hi_IN"/>
        </w:rPr>
      </w:r>
      <w:r>
        <w:rPr>
          <w:lang w:val="hi_IN" w:bidi="hi_IN"/>
        </w:rPr>
        <w:t>लोबान कुछ पेड़ों से प्राप्त रस है जिसे छोटे-छोटे गुच्छों में कठोर कर दिया जाता है। इसमें एक सुखद सुगन्ध होती है और लोग इसे जला सकते हैं ताकि इसकी गंध फैल सके—धूप की तरह, या इसका उपयोग इत्र बनाने के लिए किया जाता था।</w:t>
      </w:r>
    </w:p>
    <w:p>
      <w:pPr/>
      <w:r>
        <w:rPr>
          <w:lang w:val="hi_IN" w:bidi="hi_IN"/>
        </w:rPr>
      </w:r>
      <w:r>
        <w:rPr>
          <w:lang w:val="hi_IN" w:bidi="hi_IN"/>
        </w:rPr>
        <w:t>लोबान भी ऐसा ही है, लेकिन यह एक अलग पेड़ से आता है। लोबान का उपयोग इत्र के लिए भी किया जाता था, लेकिन दवा के रूप में भी किया जाता था। सोना, लोबान और गन्धरस बहुत महँगी भेंटें थीं, और उन दिनों राजा को देने के लिए बहुत उपयुक्त थीं।</w:t>
      </w:r>
    </w:p>
    <w:p>
      <w:pPr/>
      <w:r>
        <w:rPr>
          <w:lang w:val="hi_IN" w:bidi="hi_IN"/>
        </w:rPr>
      </w:r>
      <w:r>
        <w:rPr>
          <w:lang w:val="hi_IN" w:bidi="hi_IN"/>
        </w:rPr>
        <w:t>अपने समूह को सोना, लोबान, और गन्धरस की तस्वीरें फिर से दिखाएँ।</w:t>
      </w:r>
    </w:p>
    <w:p>
      <w:pPr/>
      <w:r>
        <w:rPr>
          <w:lang w:val="hi_IN" w:bidi="hi_IN"/>
        </w:rPr>
      </w:r>
      <w:r>
        <w:rPr>
          <w:lang w:val="hi_IN" w:bidi="hi_IN"/>
        </w:rPr>
        <w:t>यदि आपकी भाषा में लोबान और गन्धरस का नाम नहीं है, तो आप इसका वर्णन कर सकते हैं। आप शायद यह कह सकते हैं कि ज्योतिषियों ने यीशु को सोना और दो प्रकार के बहुमूल्य और सुगंधित तेल दिए। या यदि लोगों को धूप जलाने के बारे में पता है, तो आप कह सकते हैं, "ज्योतिषियों ने यीशु को सोना और बहुत मूल्यवान धूप और महंगा इत्र दिया।"</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2:13–23</w:t>
      </w:r>
      <w:r>
        <w:rPr>
          <w:lang w:val="hi_IN" w:bidi="hi_IN"/>
        </w:rPr>
      </w:r>
    </w:p>
    <w:p>
      <w:pPr>
        <w:pStyle w:val="Heading3"/>
      </w:pPr>
      <w:r>
        <w:rPr>
          <w:lang w:val="hi_IN" w:bidi="hi_IN"/>
        </w:rPr>
        <w:t>सुने और मन में रखें</w:t>
      </w:r>
    </w:p>
    <w:p>
      <w:pPr/>
      <w:r>
        <w:rPr>
          <w:lang w:val="hi_IN" w:bidi="hi_IN"/>
        </w:rPr>
      </w:r>
      <w:r>
        <w:rPr>
          <w:lang w:val="hi_IN" w:bidi="hi_IN"/>
        </w:rPr>
        <w:t>मत्ती 2:13–23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कहानी ज्योतिषियों द्वारा मरियम, यूसुफ और शिशु यीशु से मिलने के तुरन्त बाद घटित हुई।</w:t>
      </w:r>
    </w:p>
    <w:p>
      <w:pPr/>
      <w:r>
        <w:rPr>
          <w:lang w:val="hi_IN" w:bidi="hi_IN"/>
        </w:rPr>
      </w:r>
      <w:r>
        <w:rPr>
          <w:lang w:val="hi_IN" w:bidi="hi_IN"/>
        </w:rPr>
        <w:t>पिछली कहानी ज्योतिषियों के सपने के साथ समाप्त हुई थी। सपने से वे समझ जाते हैं कि हेरोदेस राजा शिशु यीशु को हानि पहुँचाना चाहता है। इसलिए वे हेरोदेस राजा के पास यह बताने नहीं गए कि बालक यीशु कहाँ है, बल्कि वे एक अलग रास्ते से घर चले गए।</w:t>
      </w:r>
    </w:p>
    <w:p>
      <w:pPr/>
      <w:r>
        <w:rPr>
          <w:lang w:val="hi_IN" w:bidi="hi_IN"/>
        </w:rPr>
      </w:r>
      <w:r>
        <w:rPr>
          <w:lang w:val="hi_IN" w:bidi="hi_IN"/>
        </w:rPr>
        <w:t>ज्योतिषियों के मरियम और यूसुफ को छोड़ने के बाद, यूसुफ ने एक सपना देखा। सपने में यूसुफ एक स्वर्गदूत को देखता है। स्वर्गदूत ने यूसुफ को बताया कि हेरोदेस राजा उस बच्चे को मार डालना चाहता है। यूसुफ को मरियम और यीशु को मिस्र ले जाने की आवश्यकता है। मिस्र एक पड़ोसी देश था। हेरोदेस राजा के पास मिस्र में कोई शक्ति नहीं थी। यीशु वहाँ सुरक्षित होगा।</w:t>
      </w:r>
    </w:p>
    <w:p>
      <w:pPr/>
      <w:r>
        <w:rPr>
          <w:lang w:val="hi_IN" w:bidi="hi_IN"/>
        </w:rPr>
      </w:r>
      <w:r>
        <w:rPr>
          <w:lang w:val="hi_IN" w:bidi="hi_IN"/>
        </w:rPr>
        <w:t xml:space="preserve">मिस्र के सम्बन्ध में बैतलहम का नक्शा दिखाएँ। </w:t>
      </w:r>
    </w:p>
    <w:p>
      <w:pPr/>
      <w:r>
        <w:rPr>
          <w:lang w:val="hi_IN" w:bidi="hi_IN"/>
        </w:rPr>
      </w:r>
      <w:r>
        <w:rPr>
          <w:lang w:val="hi_IN" w:bidi="hi_IN"/>
        </w:rPr>
        <w:t>अब मत्ती के पास फिर से एक भविष्यद्वक्ता का एक उद्धरण है। जैसा कि पिछले भागों में है, वह यह नहीं कहता कि कौन सा भविष्यद्वक्ता: वह केवल "भविष्यद्वक्ता" कहता है। इस बार भविष्यद्वक्ता होशे नाम का व्यक्ति है। होशे यीशु के जन्म से लगभग 750 वर्ष पहले रहता था। होशे ने इस्राएल के लोगों को परमेश्वर की ओर से सन्देश दिए।</w:t>
      </w:r>
    </w:p>
    <w:p>
      <w:pPr/>
      <w:r>
        <w:rPr>
          <w:lang w:val="hi_IN" w:bidi="hi_IN"/>
        </w:rPr>
      </w:r>
      <w:r>
        <w:rPr>
          <w:lang w:val="hi_IN" w:bidi="hi_IN"/>
        </w:rPr>
        <w:t xml:space="preserve">एक बार, परमेश्वर इस्राएल के सभी लोगों के बारे में एक साथ बात कर रहा था मानो वे एक ही व्यक्ति हों। उसने कहा: "जब इस्राएल बालक था, तब मैंने उससे प्रेम किया। “मैंने अपने पुत्र—अर्थात इस्राएल—को मिस्र से बुलाया।” परमेश्वर यहाँ इस्राएल के इतिहास के उस समय का उल्लेख कर रहा है, जो होशे से भी कई सौ वर्ष पहले का है, जब इस्राएली मिस्र में गुलाम थे। परमेश्वर ने उन्हें मुक्त किया और मिस्र से बाहर निकाला और उन्हें रहने के लिए इस्राएल देश दिया। </w:t>
      </w:r>
    </w:p>
    <w:p>
      <w:pPr/>
      <w:r>
        <w:rPr>
          <w:lang w:val="hi_IN" w:bidi="hi_IN"/>
        </w:rPr>
      </w:r>
      <w:r>
        <w:rPr>
          <w:lang w:val="hi_IN" w:bidi="hi_IN"/>
        </w:rPr>
        <w:t xml:space="preserve">मत्ती परमेश्वर के इस सन्देश के अन्तिम भाग को दोहरा रहा है, लेकिन वह इसे एक अलग अर्थ दे रहा है। अब पुत्र का अर्थ यीशु है, न कि इस्राएल। बालक </w:t>
      </w:r>
      <w:r>
        <w:rPr>
          <w:b/>
          <w:lang w:val="hi_IN" w:bidi="hi_IN"/>
        </w:rPr>
        <w:t>यीशु</w:t>
      </w:r>
      <w:r>
        <w:rPr>
          <w:lang w:val="hi_IN" w:bidi="hi_IN"/>
        </w:rPr>
        <w:t xml:space="preserve"> अब मिस्र में है। बाद में, जब यीशु इस्राएल में वापस आएगा, तो ऐसा होगा मानो परमेश्वर ने अपने पुत्र यीशु को मिस्र से बाहर बुलाया हो। मत्ती का अर्थ यह है कि "जो इस्राएल के लिए सच था वह यीशु के लिए सच होगा!"</w:t>
      </w:r>
    </w:p>
    <w:p>
      <w:pPr/>
      <w:r>
        <w:rPr>
          <w:lang w:val="hi_IN" w:bidi="hi_IN"/>
        </w:rPr>
      </w:r>
      <w:r>
        <w:rPr>
          <w:lang w:val="hi_IN" w:bidi="hi_IN"/>
        </w:rPr>
        <w:t>इस बीच, जब ज्योतिषी यरूशलेम वापस नहीं आए, तो हेरोदेस राजा को पता चलता है कि उन्होंने उसे धोखा दिया है। उन्होंने वह नहीं किया जो उसने उनसे करने के लिए कहा था। वे गुप्त रूप से अपने देश को वापस गए हैं। हेरोदेस राजा क्रोधित होता है। फिर वह एक भयानक काम करता है। उसने बैतलहम और आसपास के गाँवों के सभी शिशु बालकों की हत्या करवा दी। वह जानता है कि उनमें से एक यहूदियों का राजा होना चाहिए जिसके बारे में ज्योतिषियों ने बात की थी, लेकिन वह नहीं जानता कि कौन सा लड़का है। वह मोटे तौर पर जानता है कि बच्चे की उम्र कितनी होगी। वह कोई जोखिम नहीं उठाता: वह हर सम्भव छोटे लड़के की हत्या कर देता है जो यहूदियों का राजा हो सकता था, और कई अन्य की भी हत्या कर देता है। उसने अपने सैनिकों से बैतलहम और आसपास के गाँवों में दो वर्ष से कम उम्र के सभी छोटे लड़कों को मरवा दिया।</w:t>
      </w:r>
    </w:p>
    <w:p>
      <w:pPr/>
      <w:r>
        <w:rPr>
          <w:lang w:val="hi_IN" w:bidi="hi_IN"/>
        </w:rPr>
      </w:r>
      <w:r>
        <w:rPr>
          <w:lang w:val="hi_IN" w:bidi="hi_IN"/>
        </w:rPr>
        <w:t>फिर मत्ती एक और भविष्यद्वक्ता को उद्धृत करता है, लेकिन इस बार वह भविष्यद्वक्ता का नाम देता है। भविष्यद्वक्ता का नाम यिर्मयाह था। यिर्मयाह यीशु के जन्म से लगभग 600 साल पहले जीवित था। यह वह समय था जब इस्राएलियों को बाबेल - बँधुआई में - ले जाया गया था, इस्राएल के इतिहास में यह सबसे भयानक समय था। इस्राएलियों को बाबेल ले जाने से ठीक पहले, यिर्मयाह ने पहले ही कहा था कि यह होगा।</w:t>
      </w:r>
    </w:p>
    <w:p>
      <w:pPr/>
      <w:r>
        <w:rPr>
          <w:lang w:val="hi_IN" w:bidi="hi_IN"/>
        </w:rPr>
      </w:r>
      <w:r>
        <w:rPr>
          <w:lang w:val="hi_IN" w:bidi="hi_IN"/>
        </w:rPr>
        <w:t>यिर्मयाह ने कहा था कि रामाह नाम के स्थान पर लोग किसी के रोने की आवाज सुन सकते हैं। कोई विलाप कर रहा था और बहुत जोर से रो रहा था। फिर वह कहता है कि जो व्यक्ति रो रही थी वह राहेल थी। राहेल इस्राएलियों के पूर्वजों में से एक थी, जो एक स्त्री पूर्वज थी। वह बहुत समय पहले मर गई थी, लेकिन यिर्मयाह ऐसे बात करता है जैसे राहेल अभी भी जीवित है। यिर्मयाह यह व्यक्त करने के लिए काव्यात्मक भाषा का उपयोग कर रहा था कि बँधुआई का समय कितना भयानक होगा। उसका अर्थ यह है कि यदि राहेल अभी भी जीवित होती, तो वह रोती क्योंकि इस्राएलियों को बन्दी बनाया जा रहा है। राहेल का शोक इतना बड़ा होगा कि कोई भी उसे सांत्वना नहीं दे सकेगा और उसका रोना बंद नहीं करा सकेगा।</w:t>
      </w:r>
    </w:p>
    <w:p>
      <w:pPr/>
      <w:r>
        <w:rPr>
          <w:lang w:val="hi_IN" w:bidi="hi_IN"/>
        </w:rPr>
      </w:r>
      <w:r>
        <w:rPr>
          <w:lang w:val="hi_IN" w:bidi="hi_IN"/>
        </w:rPr>
        <w:t>यिर्मयाह उल्लेख करता है कि रामाह में रोना सुना गया है। यह एक स्थान था जो यरूशलेम से थोड़ा आगे उत्तर में था।</w:t>
      </w:r>
    </w:p>
    <w:p>
      <w:pPr/>
      <w:r>
        <w:rPr>
          <w:lang w:val="hi_IN" w:bidi="hi_IN"/>
        </w:rPr>
      </w:r>
      <w:r>
        <w:rPr>
          <w:lang w:val="hi_IN" w:bidi="hi_IN"/>
        </w:rPr>
        <w:t>मत्ती यिर्मयाह की इस भविष्यवाणी को वर्तमान स्थिति पर लागू करता है। जब हेरोदेस राजा ने बैतलहम में बच्चों की हत्या कर दी, तो यह बैतलहम के लोगों के लिए एक भयानक समय था। यदि उनकी पूर्वज राहेल अभी भी जीवित होती, तो वह बहुत रोतीं, ठीक वैसे ही जैसे बैतलहम में वे माता-पिता रो रहे थे जिनके बच्चों की हत्या कर दी गई थी।</w:t>
      </w:r>
    </w:p>
    <w:p>
      <w:pPr/>
      <w:r>
        <w:rPr>
          <w:lang w:val="hi_IN" w:bidi="hi_IN"/>
        </w:rPr>
      </w:r>
      <w:r>
        <w:rPr>
          <w:lang w:val="hi_IN" w:bidi="hi_IN"/>
        </w:rPr>
        <w:t>यहाँ रुकें और चर्चा करें: क्या आप अपने समुदाय में मरने वाले बच्चे के बारे में एक कहानी बता सकते हैं? क्या हुआ था? अन्य लोगों ने कैसे प्रतिक्रिया दी? बच्चे की मृत्यु ने परिवार और समुदाय को कैसे प्रभावित किया?</w:t>
      </w:r>
    </w:p>
    <w:p>
      <w:pPr/>
      <w:r>
        <w:rPr>
          <w:lang w:val="hi_IN" w:bidi="hi_IN"/>
        </w:rPr>
      </w:r>
      <w:r>
        <w:rPr>
          <w:lang w:val="hi_IN" w:bidi="hi_IN"/>
        </w:rPr>
        <w:t>इस बीच, यूसुफ और मरियम और यीशु मिस्र में सुरक्षित हैं। हम नहीं जानते कि वे मिस्र में कितने समय तक रहे। यह कुछ महीने या कुछ वर्ष हो सकते हैं। लेकिन, उनके वहाँ कुछ समय तक रहने के बाद, हेरोदेस राजा की मृत्यु हो जाती है।</w:t>
      </w:r>
    </w:p>
    <w:p>
      <w:pPr/>
      <w:r>
        <w:rPr>
          <w:lang w:val="hi_IN" w:bidi="hi_IN"/>
        </w:rPr>
      </w:r>
      <w:r>
        <w:rPr>
          <w:lang w:val="hi_IN" w:bidi="hi_IN"/>
        </w:rPr>
        <w:t>हेरोदेस राजा के तीन पुत्र थे। उसकी मृत्यु के बाद, उसका राज्य तीन भागों में विभाजित हो गया। हर पुत्र को एक हिस्सा मिला। हेरोदेस का पुत्र अरखिलाउस यहूदिया का शासक बना। हेरोदेस का पुत्र हेरोदेस अन्तिपास गलील नाम के प्रान्त के साथ-साथ एक अन्य प्रान्त का शासक बना। उसके तीसरे पुत्र को एक और भाग मिला।</w:t>
      </w:r>
    </w:p>
    <w:p>
      <w:pPr/>
      <w:r>
        <w:rPr>
          <w:lang w:val="hi_IN" w:bidi="hi_IN"/>
        </w:rPr>
      </w:r>
      <w:r>
        <w:rPr>
          <w:lang w:val="hi_IN" w:bidi="hi_IN"/>
        </w:rPr>
        <w:t xml:space="preserve">एक दूत यूसुफ से सपने में कहता है कि उसके लिए इस्राएल वापस जाना सुरक्षित है। लेकिन एक बार जब वे रास्ते पर होते हैं, तो यूसुफ सुनता है कि हेरोदेस राजा का पुत्र अरखिलाउस अब यहूदिया का शासक है। इससे यूसुफ डर जाता है। यूसुफ जानता था कि अरखिलाउस एक अच्छा व्यक्ति नहीं है। फिर यूसुफ को एक और सपना आता है, और एक दूत उसे नासरत जाने के लिए कहता है। लूका के सुसमाचार से, हम जानते हैं कि यूसुफ और मरियम बैतलहम जाने से पहले नासरत में रहते थे। नासरत गलील प्रान्त में एक छोटा शहर था। यह यरूशलेम और बैतलहम से उत्तर में था। </w:t>
      </w:r>
    </w:p>
    <w:p>
      <w:pPr/>
      <w:r>
        <w:rPr>
          <w:lang w:val="hi_IN" w:bidi="hi_IN"/>
        </w:rPr>
      </w:r>
      <w:r>
        <w:rPr>
          <w:lang w:val="hi_IN" w:bidi="hi_IN"/>
        </w:rPr>
        <w:t>लोगों को यीशु के समय का इस्राएल का नक्शा दिखाएँ। नासरत को देखें।</w:t>
      </w:r>
    </w:p>
    <w:p>
      <w:pPr/>
      <w:r>
        <w:rPr>
          <w:lang w:val="hi_IN" w:bidi="hi_IN"/>
        </w:rPr>
      </w:r>
      <w:r>
        <w:rPr>
          <w:lang w:val="hi_IN" w:bidi="hi_IN"/>
        </w:rPr>
        <w:t>नासरत रहने के लिए एक बहुत सम्मानजनक स्थान नहीं था। यहूदिया के लोग गलील के लोगों को तुच्छ समझते थे, और गलील में ही, लोग नासरत के लोगों को तुच्छ समझते थे! यह सबसे नीच, सबसे कम सम्मानजनक स्थानों में से एक था जहाँ आप रह सकते थे।</w:t>
      </w:r>
    </w:p>
    <w:p>
      <w:pPr/>
      <w:r>
        <w:rPr>
          <w:lang w:val="hi_IN" w:bidi="hi_IN"/>
        </w:rPr>
      </w:r>
      <w:r>
        <w:rPr>
          <w:lang w:val="hi_IN" w:bidi="hi_IN"/>
        </w:rPr>
        <w:t>मत्ती फिर से एक भविष्यद्वक्ता का उल्लेख करता है। इस बार वह "भविष्यद्वक्ताओं" कहता है—एक से अधिक। वह कहता है कि भविष्यद्वक्ताओं ने कहा था कि "वह नासरी कहलाएगा।" नासरी का अर्थ है नासरत से आया हुआ कोई व्यक्ति, और "वह" मसीहा को सन्दर्भित करता है। पुराने नियम में ऐसा कोई पाठ नहीं है जिसमें किसी भविष्यवक्ता ने कहा हो कि मसीहा नासरत से कोई होगा। लेकिन, हमारे पास ऐसे पाठ हैं जिनमें एक भविष्यद्वक्ता ने कहा है कि मसीहा को तुच्छ समझा जाएगा। मत्ती के कहने का अर्थ यह हो सकता है कि जब यीशु के माता-पिता नासरत में रहने चले गए, तो यह बात सच हो गई कि मसीहा को अन्य लोगों द्वारा तुच्छ समझा जाएगा।</w:t>
      </w:r>
    </w:p>
    <w:p>
      <w:pPr/>
      <w:r>
        <w:rPr>
          <w:lang w:val="hi_IN" w:bidi="hi_IN"/>
        </w:rPr>
      </w:r>
      <w:r>
        <w:rPr>
          <w:lang w:val="hi_IN" w:bidi="hi_IN"/>
        </w:rPr>
        <w:t>क्या आपके समुदाय में ऐसे स्थान हैं जहाँ रहना सम्मानजनक नहीं माना जाता? आप इस स्थान के लोगों के बारे में क्या बता सकते हैं? यदि आप इस स्थान से किसी से मिलते हैं, तो आप कैसी प्रतिक्रिया देते हैं? यदि आप सुनते हैं कि कोई इस स्थान से है, तो इस व्यक्ति के बारे में आपकी क्या उम्मीदें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5 दृश्य हैं।</w:t>
      </w:r>
    </w:p>
    <w:p>
      <w:pPr/>
      <w:r>
        <w:rPr>
          <w:lang w:val="hi_IN" w:bidi="hi_IN"/>
        </w:rPr>
      </w:r>
      <w:r>
        <w:rPr>
          <w:b/>
          <w:lang w:val="hi_IN" w:bidi="hi_IN"/>
        </w:rPr>
        <w:t>पहला दृश्य:</w:t>
      </w:r>
      <w:r>
        <w:rPr>
          <w:lang w:val="hi_IN" w:bidi="hi_IN"/>
        </w:rPr>
        <w:t xml:space="preserve"> यूसुफ ने एक सपना देखा।</w:t>
      </w:r>
    </w:p>
    <w:p>
      <w:pPr/>
      <w:r>
        <w:rPr>
          <w:lang w:val="hi_IN" w:bidi="hi_IN"/>
        </w:rPr>
      </w:r>
      <w:r>
        <w:rPr>
          <w:b/>
          <w:lang w:val="hi_IN" w:bidi="hi_IN"/>
        </w:rPr>
        <w:t>दूसरा दृश्य:</w:t>
      </w:r>
      <w:r>
        <w:rPr>
          <w:lang w:val="hi_IN" w:bidi="hi_IN"/>
        </w:rPr>
        <w:t xml:space="preserve"> यूसुफ, मरियम और बालक यीशु मिस्र जाते हैं।</w:t>
      </w:r>
    </w:p>
    <w:p>
      <w:pPr/>
      <w:r>
        <w:rPr>
          <w:lang w:val="hi_IN" w:bidi="hi_IN"/>
        </w:rPr>
      </w:r>
      <w:r>
        <w:rPr>
          <w:b/>
          <w:lang w:val="hi_IN" w:bidi="hi_IN"/>
        </w:rPr>
        <w:t>तीसरा दृश्य:</w:t>
      </w:r>
      <w:r>
        <w:rPr>
          <w:lang w:val="hi_IN" w:bidi="hi_IN"/>
        </w:rPr>
        <w:t xml:space="preserve"> हेरोदेस राजा बैतलहम में शिशु लड़कों की हत्या कर देता है।</w:t>
      </w:r>
    </w:p>
    <w:p>
      <w:pPr/>
      <w:r>
        <w:rPr>
          <w:lang w:val="hi_IN" w:bidi="hi_IN"/>
        </w:rPr>
      </w:r>
      <w:r>
        <w:rPr>
          <w:b/>
          <w:lang w:val="hi_IN" w:bidi="hi_IN"/>
        </w:rPr>
        <w:t>चौथा दृश्य:</w:t>
      </w:r>
      <w:r>
        <w:rPr>
          <w:lang w:val="hi_IN" w:bidi="hi_IN"/>
        </w:rPr>
        <w:t xml:space="preserve"> यूसुफ, मरियम, बालक यीशु वापस इस्राएल की यात्रा पर निकल पड़े।</w:t>
      </w:r>
    </w:p>
    <w:p>
      <w:pPr/>
      <w:r>
        <w:rPr>
          <w:lang w:val="hi_IN" w:bidi="hi_IN"/>
        </w:rPr>
      </w:r>
      <w:r>
        <w:rPr>
          <w:b/>
          <w:lang w:val="hi_IN" w:bidi="hi_IN"/>
        </w:rPr>
        <w:t>पाँचवाँ दृश्य:</w:t>
      </w:r>
      <w:r>
        <w:rPr>
          <w:lang w:val="hi_IN" w:bidi="hi_IN"/>
        </w:rPr>
        <w:t xml:space="preserve"> यूसुफ, मरियम और बालक यीशु नासरत में बस जाते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 xml:space="preserve">स्वर्गदूत </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मरियम</w:t>
      </w:r>
    </w:p>
    <w:p>
      <w:pPr>
        <w:pStyle w:val="ListBullet"/>
        <w:spacing w:line="240" w:lineRule="auto"/>
        <w:ind w:left="720"/>
      </w:pPr>
      <w:r>
        <w:rPr>
          <w:lang w:val="hi_IN" w:bidi="hi_IN"/>
        </w:rPr>
      </w:r>
      <w:r>
        <w:rPr>
          <w:lang w:val="hi_IN" w:bidi="hi_IN"/>
        </w:rPr>
        <w:t>बालक यीशु</w:t>
      </w:r>
    </w:p>
    <w:p>
      <w:pPr>
        <w:pStyle w:val="ListBullet"/>
        <w:spacing w:line="240" w:lineRule="auto"/>
        <w:ind w:left="720"/>
      </w:pPr>
      <w:r>
        <w:rPr>
          <w:lang w:val="hi_IN" w:bidi="hi_IN"/>
        </w:rPr>
      </w:r>
      <w:r>
        <w:rPr>
          <w:lang w:val="hi_IN" w:bidi="hi_IN"/>
        </w:rPr>
        <w:t>हेरोदेस राजा</w:t>
      </w:r>
    </w:p>
    <w:p>
      <w:pPr>
        <w:pStyle w:val="ListBullet"/>
        <w:spacing w:line="240" w:lineRule="auto"/>
        <w:ind w:left="720"/>
      </w:pPr>
      <w:r>
        <w:rPr>
          <w:lang w:val="hi_IN" w:bidi="hi_IN"/>
        </w:rPr>
      </w:r>
      <w:r>
        <w:rPr>
          <w:lang w:val="hi_IN" w:bidi="hi_IN"/>
        </w:rPr>
        <w:t>भविष्यवक्ता (होशे)</w:t>
      </w:r>
    </w:p>
    <w:p>
      <w:pPr>
        <w:pStyle w:val="ListBullet"/>
        <w:spacing w:line="240" w:lineRule="auto"/>
        <w:ind w:left="720"/>
      </w:pPr>
      <w:r>
        <w:rPr>
          <w:lang w:val="hi_IN" w:bidi="hi_IN"/>
        </w:rPr>
      </w:r>
      <w:r>
        <w:rPr>
          <w:lang w:val="hi_IN" w:bidi="hi_IN"/>
        </w:rPr>
        <w:t>ज्योतिषी</w:t>
      </w:r>
    </w:p>
    <w:p>
      <w:pPr>
        <w:pStyle w:val="ListBullet"/>
        <w:spacing w:line="240" w:lineRule="auto"/>
        <w:ind w:left="720"/>
      </w:pPr>
      <w:r>
        <w:rPr>
          <w:lang w:val="hi_IN" w:bidi="hi_IN"/>
        </w:rPr>
      </w:r>
      <w:r>
        <w:rPr>
          <w:lang w:val="hi_IN" w:bidi="hi_IN"/>
        </w:rPr>
        <w:t>बैतलहम में बच्चे</w:t>
      </w:r>
    </w:p>
    <w:p>
      <w:pPr>
        <w:pStyle w:val="ListBullet"/>
        <w:spacing w:line="240" w:lineRule="auto"/>
        <w:ind w:left="720"/>
      </w:pPr>
      <w:r>
        <w:rPr>
          <w:lang w:val="hi_IN" w:bidi="hi_IN"/>
        </w:rPr>
      </w:r>
      <w:r>
        <w:rPr>
          <w:lang w:val="hi_IN" w:bidi="hi_IN"/>
        </w:rPr>
        <w:t>बैतलहम और आसपास के गाँवों में रहने वाले लोग</w:t>
      </w:r>
    </w:p>
    <w:p>
      <w:pPr>
        <w:pStyle w:val="ListBullet"/>
        <w:spacing w:line="240" w:lineRule="auto"/>
        <w:ind w:left="720"/>
      </w:pPr>
      <w:r>
        <w:rPr>
          <w:lang w:val="hi_IN" w:bidi="hi_IN"/>
        </w:rPr>
      </w:r>
      <w:r>
        <w:rPr>
          <w:lang w:val="hi_IN" w:bidi="hi_IN"/>
        </w:rPr>
        <w:t>हेरोदेस राजा के सैनिक</w:t>
      </w:r>
    </w:p>
    <w:p>
      <w:pPr>
        <w:pStyle w:val="ListBullet"/>
        <w:spacing w:line="240" w:lineRule="auto"/>
        <w:ind w:left="720"/>
      </w:pPr>
      <w:r>
        <w:rPr>
          <w:lang w:val="hi_IN" w:bidi="hi_IN"/>
        </w:rPr>
      </w:r>
      <w:r>
        <w:rPr>
          <w:lang w:val="hi_IN" w:bidi="hi_IN"/>
        </w:rPr>
        <w:t>भविष्यद्वक्ता यिर्मयाह</w:t>
      </w:r>
    </w:p>
    <w:p>
      <w:pPr>
        <w:pStyle w:val="ListBullet"/>
        <w:spacing w:line="240" w:lineRule="auto"/>
        <w:ind w:left="720"/>
      </w:pPr>
      <w:r>
        <w:rPr>
          <w:lang w:val="hi_IN" w:bidi="hi_IN"/>
        </w:rPr>
      </w:r>
      <w:r>
        <w:rPr>
          <w:lang w:val="hi_IN" w:bidi="hi_IN"/>
        </w:rPr>
        <w:t>राहेल</w:t>
      </w:r>
    </w:p>
    <w:p>
      <w:pPr>
        <w:pStyle w:val="ListBullet"/>
        <w:spacing w:line="240" w:lineRule="auto"/>
        <w:ind w:left="720"/>
      </w:pPr>
      <w:r>
        <w:rPr>
          <w:lang w:val="hi_IN" w:bidi="hi_IN"/>
        </w:rPr>
      </w:r>
      <w:r>
        <w:rPr>
          <w:lang w:val="hi_IN" w:bidi="hi_IN"/>
        </w:rPr>
        <w:t>अरखिलाउस राजा</w:t>
      </w:r>
    </w:p>
    <w:p>
      <w:pPr>
        <w:pStyle w:val="ListBullet"/>
        <w:spacing w:line="240" w:lineRule="auto"/>
        <w:ind w:left="720"/>
      </w:pPr>
      <w:r>
        <w:rPr>
          <w:lang w:val="hi_IN" w:bidi="hi_IN"/>
        </w:rPr>
      </w:r>
      <w:r>
        <w:rPr>
          <w:lang w:val="hi_IN" w:bidi="hi_IN"/>
        </w:rPr>
        <w:t>हेरोदेस के अन्य दो पुत्र। कहानी में उनका उल्लेख नहीं किया गया है, लेकिन हमारे लिए उनके बारे में समझना सहायक होगा।</w:t>
      </w:r>
    </w:p>
    <w:p>
      <w:pPr>
        <w:pStyle w:val="ListBullet"/>
        <w:spacing w:line="240" w:lineRule="auto"/>
        <w:ind w:left="720"/>
      </w:pPr>
      <w:r>
        <w:rPr>
          <w:lang w:val="hi_IN" w:bidi="hi_IN"/>
        </w:rPr>
      </w:r>
      <w:r>
        <w:rPr>
          <w:lang w:val="hi_IN" w:bidi="hi_IN"/>
        </w:rPr>
        <w:t>"भविष्यद्वक्ता"</w:t>
      </w:r>
    </w:p>
    <w:p>
      <w:pPr/>
      <w:r>
        <w:rPr>
          <w:lang w:val="hi_IN" w:bidi="hi_IN"/>
        </w:rPr>
      </w:r>
      <w:r>
        <w:rPr>
          <w:lang w:val="hi_IN" w:bidi="hi_IN"/>
        </w:rPr>
        <w:t>इस सत्र में, समूह से कहें कि वे कहानी और उसके घटनाक्रम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एक दूत यूसुफ को चेतावनी देता है और उसे मिस्र जाने के लिए कहता है। मरियम और यूसुफ रात में चले जाते हैं: शायद उसी रात जिसमें यूसुफ ने सपना देखा। रात में निकलना अधिक सुरक्षित होगा, ताकि लोग उन्हें जाते हुए न देख सकें और राजा हेरोदेस को यह न बता सकें कि वे कहाँ जा रहे हैं।</w:t>
      </w:r>
    </w:p>
    <w:p>
      <w:pPr/>
      <w:r>
        <w:rPr>
          <w:lang w:val="hi_IN" w:bidi="hi_IN"/>
        </w:rPr>
      </w:r>
      <w:r>
        <w:rPr>
          <w:lang w:val="hi_IN" w:bidi="hi_IN"/>
        </w:rPr>
        <w:t>हम नहीं जानते कि मरियम और यूसुफ मिस्र की यात्रा के दौरान कितनी दूर चले। यह इस बात पर निर्भर करता है कि वे मिस्र में कहाँ पहुँचे। उन्होंने कम से कम एक सप्ताह की यात्रा की होगी, लेकिन यह कई सप्ताह हो सकते हैं। यात्रा शायद कठिन थी। सड़कें थीं, लेकिन रास्ते में बहुत कम गाँव थे।</w:t>
      </w:r>
    </w:p>
    <w:p>
      <w:pPr/>
      <w:r>
        <w:rPr>
          <w:lang w:val="hi_IN" w:bidi="hi_IN"/>
        </w:rPr>
      </w:r>
      <w:r>
        <w:rPr>
          <w:lang w:val="hi_IN" w:bidi="hi_IN"/>
        </w:rPr>
        <w:t>जिस समय यूसुफ और मरियम मिस्र में रहेंगे, उसी समय राजा हेरोदेस की मृत्यु हो जाएगी। लेकिन वह अभी तक मरा नहीं है। जब मरियम और यूसुफ अभी भी मिस्र के रास्ते पर हैं, तो हेरोदेस राजा बैतलहम में शिशु लड़कों की हत्या कर देता है।</w:t>
      </w:r>
    </w:p>
    <w:p>
      <w:pPr/>
      <w:r>
        <w:rPr>
          <w:lang w:val="hi_IN" w:bidi="hi_IN"/>
        </w:rPr>
      </w:r>
      <w:r>
        <w:rPr>
          <w:lang w:val="hi_IN" w:bidi="hi_IN"/>
        </w:rPr>
        <w:t>राजा ने उम्मीद की थी कि ज्योतिषी आकर उसे बताएँगे कि वह बालक कहाँ है, जो यहूदियों का राजा होने वाला है। बैतलहम यरूशलेम से बहुत दूर नहीं था। ज्योतिषी एक या दो दिन के भीतर उसके पास वापस आ सकते थे। इसलिए राजा ने शायद बहुत जल्दी ही इंतज़ार करना छोड़ दिया, और ज्योतिषियों के जाने के कुछ ही दिनों बाद बैतलहम में सैनिक भेज दिए।</w:t>
      </w:r>
    </w:p>
    <w:p>
      <w:pPr/>
      <w:r>
        <w:rPr>
          <w:lang w:val="hi_IN" w:bidi="hi_IN"/>
        </w:rPr>
      </w:r>
      <w:r>
        <w:rPr>
          <w:lang w:val="hi_IN" w:bidi="hi_IN"/>
        </w:rPr>
        <w:t>बैतलहम एक छोटा गाँव था। राजा ने बैतलहम के आसपास के गाँवों में भी शिशु लड़कों को मार डाला। क्योंकि ये छोटे गाँव थे, इसलिए हो सकता है कि कुछ ही बच्चों की हत्या हुई हो। लेकिन आप कल्पना कर सकते हैं कि गाँव के लोग कितने डरे हुए थे जब राजा के सैनिक उनके गाँव में घुस आए, प्रत्येक घर की तलाशी ली और उनके बच्चों को पकड़ लिया। सैनिकों ने हर बच्चे को तलवार से मार डाला। यदि आप उस समय इस गाँव में होते जब यह घटना घटी, तो आप क्या सुनते? आप क्या देखेंगे?</w:t>
      </w:r>
    </w:p>
    <w:p>
      <w:pPr/>
      <w:r>
        <w:rPr>
          <w:lang w:val="hi_IN" w:bidi="hi_IN"/>
        </w:rPr>
      </w:r>
      <w:r>
        <w:rPr>
          <w:lang w:val="hi_IN" w:bidi="hi_IN"/>
        </w:rPr>
        <w:t>इसके कुछ समय बाद हेरोदेस राजा की मृत्यु हो गई। मत्ती कहता है: "देखो, एक दूत यूसुफ को सपने में बताता है!" इसका अर्थ है कि यह अचानक हुआ। दूत यूसुफ से कहता है कि वह मरियम और यीशु के साथ इस्राएल वापस जाए। दूत कहता है कि जो लोग यीशु को मारने की कोशिश कर रहे थे वे मर गए हैं। इससे यूसुफ को पता चलता है कि राजा हेरोदेस मर चुका है। यूसुफ और मरियम यीशु के साथ यात्रा करना शुरू करते हैं, लेकिन यहूदिया में पहुँचने से पहले, यूसुफ सुनता है कि हेरोदेस का पुत्र अरखिलाउस अब राजा है। शायद वे यहूदिया से आने वाली सड़क पर कुछ लोगों से मिलें जिन्होंने उसे यह बताया। यह खबर सुनकर यूसुफ डर गया। उसे अरखिलाउस राजा पर भरोसा नहीं है। शायद वह सोच ही रहा होगा कि क्या करे, तभी उसे एक और सपना आता है। सपना उसे निर्देश देता है कि कहाँ जाना है। फिर यूसुफ अपने परिवार को ले जाता है और नासरत में बस जाता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 xml:space="preserve">स्वर्गदूत </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मरियम</w:t>
      </w:r>
    </w:p>
    <w:p>
      <w:pPr>
        <w:pStyle w:val="ListBullet"/>
        <w:spacing w:line="240" w:lineRule="auto"/>
        <w:ind w:left="720"/>
      </w:pPr>
      <w:r>
        <w:rPr>
          <w:lang w:val="hi_IN" w:bidi="hi_IN"/>
        </w:rPr>
      </w:r>
      <w:r>
        <w:rPr>
          <w:lang w:val="hi_IN" w:bidi="hi_IN"/>
        </w:rPr>
        <w:t>बालक यीशु</w:t>
      </w:r>
    </w:p>
    <w:p>
      <w:pPr>
        <w:pStyle w:val="ListBullet"/>
        <w:spacing w:line="240" w:lineRule="auto"/>
        <w:ind w:left="720"/>
      </w:pPr>
      <w:r>
        <w:rPr>
          <w:lang w:val="hi_IN" w:bidi="hi_IN"/>
        </w:rPr>
      </w:r>
      <w:r>
        <w:rPr>
          <w:lang w:val="hi_IN" w:bidi="hi_IN"/>
        </w:rPr>
        <w:t>हेरोदेस राजा</w:t>
      </w:r>
    </w:p>
    <w:p>
      <w:pPr>
        <w:pStyle w:val="ListBullet"/>
        <w:spacing w:line="240" w:lineRule="auto"/>
        <w:ind w:left="720"/>
      </w:pPr>
      <w:r>
        <w:rPr>
          <w:lang w:val="hi_IN" w:bidi="hi_IN"/>
        </w:rPr>
      </w:r>
      <w:r>
        <w:rPr>
          <w:lang w:val="hi_IN" w:bidi="hi_IN"/>
        </w:rPr>
        <w:t>भविष्यवक्ता (होशे)</w:t>
      </w:r>
    </w:p>
    <w:p>
      <w:pPr>
        <w:pStyle w:val="ListBullet"/>
        <w:spacing w:line="240" w:lineRule="auto"/>
        <w:ind w:left="720"/>
      </w:pPr>
      <w:r>
        <w:rPr>
          <w:lang w:val="hi_IN" w:bidi="hi_IN"/>
        </w:rPr>
      </w:r>
      <w:r>
        <w:rPr>
          <w:lang w:val="hi_IN" w:bidi="hi_IN"/>
        </w:rPr>
        <w:t>ज्योतिषी</w:t>
      </w:r>
    </w:p>
    <w:p>
      <w:pPr>
        <w:pStyle w:val="ListBullet"/>
        <w:spacing w:line="240" w:lineRule="auto"/>
        <w:ind w:left="720"/>
      </w:pPr>
      <w:r>
        <w:rPr>
          <w:lang w:val="hi_IN" w:bidi="hi_IN"/>
        </w:rPr>
      </w:r>
      <w:r>
        <w:rPr>
          <w:lang w:val="hi_IN" w:bidi="hi_IN"/>
        </w:rPr>
        <w:t>बैतलहम में बच्चे</w:t>
      </w:r>
    </w:p>
    <w:p>
      <w:pPr>
        <w:pStyle w:val="ListBullet"/>
        <w:spacing w:line="240" w:lineRule="auto"/>
        <w:ind w:left="720"/>
      </w:pPr>
      <w:r>
        <w:rPr>
          <w:lang w:val="hi_IN" w:bidi="hi_IN"/>
        </w:rPr>
      </w:r>
      <w:r>
        <w:rPr>
          <w:lang w:val="hi_IN" w:bidi="hi_IN"/>
        </w:rPr>
        <w:t>बैतलहम और आसपास के गाँवों में रहने वाले लोग</w:t>
      </w:r>
    </w:p>
    <w:p>
      <w:pPr>
        <w:pStyle w:val="ListBullet"/>
        <w:spacing w:line="240" w:lineRule="auto"/>
        <w:ind w:left="720"/>
      </w:pPr>
      <w:r>
        <w:rPr>
          <w:lang w:val="hi_IN" w:bidi="hi_IN"/>
        </w:rPr>
      </w:r>
      <w:r>
        <w:rPr>
          <w:lang w:val="hi_IN" w:bidi="hi_IN"/>
        </w:rPr>
        <w:t>हेरोदेस राजा के सैनिक</w:t>
      </w:r>
    </w:p>
    <w:p>
      <w:pPr>
        <w:pStyle w:val="ListBullet"/>
        <w:spacing w:line="240" w:lineRule="auto"/>
        <w:ind w:left="720"/>
      </w:pPr>
      <w:r>
        <w:rPr>
          <w:lang w:val="hi_IN" w:bidi="hi_IN"/>
        </w:rPr>
      </w:r>
      <w:r>
        <w:rPr>
          <w:lang w:val="hi_IN" w:bidi="hi_IN"/>
        </w:rPr>
        <w:t>भविष्यद्वक्ता यिर्मयाह</w:t>
      </w:r>
    </w:p>
    <w:p>
      <w:pPr>
        <w:pStyle w:val="ListBullet"/>
        <w:spacing w:line="240" w:lineRule="auto"/>
        <w:ind w:left="720"/>
      </w:pPr>
      <w:r>
        <w:rPr>
          <w:lang w:val="hi_IN" w:bidi="hi_IN"/>
        </w:rPr>
      </w:r>
      <w:r>
        <w:rPr>
          <w:lang w:val="hi_IN" w:bidi="hi_IN"/>
        </w:rPr>
        <w:t>राहेल</w:t>
      </w:r>
    </w:p>
    <w:p>
      <w:pPr>
        <w:pStyle w:val="ListBullet"/>
        <w:spacing w:line="240" w:lineRule="auto"/>
        <w:ind w:left="720"/>
      </w:pPr>
      <w:r>
        <w:rPr>
          <w:lang w:val="hi_IN" w:bidi="hi_IN"/>
        </w:rPr>
      </w:r>
      <w:r>
        <w:rPr>
          <w:lang w:val="hi_IN" w:bidi="hi_IN"/>
        </w:rPr>
        <w:t>अरखिलाउस राजा</w:t>
      </w:r>
    </w:p>
    <w:p>
      <w:pPr>
        <w:pStyle w:val="ListBullet"/>
        <w:spacing w:line="240" w:lineRule="auto"/>
        <w:ind w:left="720"/>
      </w:pPr>
      <w:r>
        <w:rPr>
          <w:lang w:val="hi_IN" w:bidi="hi_IN"/>
        </w:rPr>
      </w:r>
      <w:r>
        <w:rPr>
          <w:lang w:val="hi_IN" w:bidi="hi_IN"/>
        </w:rPr>
        <w:t>हेरोदेस के अन्य दो पुत्र। कहानी में उनका उल्लेख नहीं किया गया है, लेकिन हमारे लिए उनके बारे में समझना सहायक होगा।</w:t>
      </w:r>
    </w:p>
    <w:p>
      <w:pPr>
        <w:pStyle w:val="ListBullet"/>
        <w:spacing w:line="240" w:lineRule="auto"/>
        <w:ind w:left="720"/>
      </w:pPr>
      <w:r>
        <w:rPr>
          <w:lang w:val="hi_IN" w:bidi="hi_IN"/>
        </w:rPr>
      </w:r>
      <w:r>
        <w:rPr>
          <w:lang w:val="hi_IN" w:bidi="hi_IN"/>
        </w:rPr>
        <w:t>"भविष्यद्वक्ता"</w:t>
      </w:r>
    </w:p>
    <w:p>
      <w:pPr/>
      <w:r>
        <w:rPr>
          <w:lang w:val="hi_IN" w:bidi="hi_IN"/>
        </w:rPr>
      </w:r>
      <w:r>
        <w:rPr>
          <w:lang w:val="hi_IN" w:bidi="hi_IN"/>
        </w:rPr>
        <w:t xml:space="preserve">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दूसरी बार जब समूह इस कहानी पर अभिनय करे, तो उन्हें कुछ बिंदुओं पर रोक दें। </w:t>
      </w:r>
    </w:p>
    <w:p>
      <w:pPr/>
      <w:r>
        <w:rPr>
          <w:lang w:val="hi_IN" w:bidi="hi_IN"/>
        </w:rPr>
      </w:r>
      <w:r>
        <w:rPr>
          <w:lang w:val="hi_IN" w:bidi="hi_IN"/>
        </w:rPr>
        <w:t>जब समूह पहली बार कहानी को नाटक रूप में दिखाए,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 xml:space="preserve">दूसरी बार जब समूह इस कहानी पर अभिनय करे, तो उन्हें कुछ बिंदुओं पर रोक दें। </w:t>
      </w:r>
    </w:p>
    <w:p>
      <w:pPr/>
      <w:r>
        <w:rPr>
          <w:lang w:val="hi_IN" w:bidi="hi_IN"/>
        </w:rPr>
      </w:r>
      <w:r>
        <w:rPr>
          <w:lang w:val="hi_IN" w:bidi="hi_IN"/>
        </w:rPr>
        <w:t>कमरे या स्थान को भागों में विभाजित करें। तय करें कि बैतलहम कहाँ होने जा रहा है, और यरूशलेम, मिस्र और नासरत कहाँ होंगे। तय करें कि आप विभिन्न भविष्यद्वक्ताओं की भूमिका निभाने वाले अभिनेताओं को कहाँ रखेंगे। कहानी में भविष्यवक्ता अन्य लोगों के साथ एक ही समय पर नहीं रह रहे हैं। उन्होंने अपने सन्देश बहुत समय पहले दिए। हो सकता है कि वे अन्य लोगों से अन्तर दिखाने के लिए कुर्सी पर खड़े हो जाएँ। या फिर वे दरवाजे के बाहर खड़े होकर दूर से ही अपने सन्देश कमरे में चिल्लाकर दे सकते हैं!</w:t>
      </w:r>
    </w:p>
    <w:p>
      <w:pPr/>
      <w:r>
        <w:rPr>
          <w:lang w:val="hi_IN" w:bidi="hi_IN"/>
        </w:rPr>
      </w:r>
      <w:r>
        <w:rPr>
          <w:lang w:val="hi_IN" w:bidi="hi_IN"/>
        </w:rPr>
        <w:t>बैतलहम की यात्रा के बाद ज्योतिषियों द्वारा मरियम और यूसुफ को विदा करने का अभिनय करें। यूसुफ का सपना देखने का अभिनय करें।</w:t>
      </w:r>
    </w:p>
    <w:p>
      <w:pPr/>
      <w:r>
        <w:rPr>
          <w:lang w:val="hi_IN" w:bidi="hi_IN"/>
        </w:rPr>
      </w:r>
      <w:r>
        <w:rPr>
          <w:lang w:val="hi_IN" w:bidi="hi_IN"/>
        </w:rPr>
        <w:t>यूसुफ के अपने परिवार को जगाने और यूसुफ, मरियम और यीशु के बैतलहम को छोड़ने का अभिनय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मरियम और यूसुफ का पात्र निभाने वाले अभिनेताओं से पूछें: "आप कैसा महसूस कर रहे हैं?" आप ऐसी बातें सुन सकते हैं:</w:t>
      </w:r>
    </w:p>
    <w:p>
      <w:pPr/>
      <w:r>
        <w:rPr>
          <w:lang w:val="hi_IN" w:bidi="hi_IN"/>
        </w:rPr>
      </w:r>
      <w:r>
        <w:rPr>
          <w:lang w:val="hi_IN" w:bidi="hi_IN"/>
        </w:rPr>
        <w:t>कमरे के दूसरी ओर, आप भविष्यद्वक्ता होशे की यह बात अभिनय करते हुए कह सकते हैं, "मैंने अपने पुत्र को मिस्र से बुलाया।" यह भविष्यवाणी अभी पूरी नहीं हुई है; यीशु अभी भी मिस्र के रास्ते पर है। लेकिन यह तब पूरी होगी जब यीशु वापस यात्रा करना शुरू करेगा। भविष्यद्वक्ता का अभिनय करने वाले व्यक्ति से कहें कि वह कुछ समय के लिए उसी स्थान पर रहे। वह बाद में अपनी पंक्ति को दोहरा सकता है।</w:t>
      </w:r>
    </w:p>
    <w:p>
      <w:pPr/>
      <w:r>
        <w:rPr>
          <w:lang w:val="hi_IN" w:bidi="hi_IN"/>
        </w:rPr>
      </w:r>
      <w:r>
        <w:rPr>
          <w:lang w:val="hi_IN" w:bidi="hi_IN"/>
        </w:rPr>
        <w:t>भले ही मत्ती ने पहले ही हमें बता दिया है कि हेरोदेस राजा की मृत्यु हो गई है, फिर भी आप अभी उसकी मृत्यु का अभिनय नहीं करेंगे। इसे बाद के लिए रखें।</w:t>
      </w:r>
    </w:p>
    <w:p>
      <w:pPr/>
      <w:r>
        <w:rPr>
          <w:lang w:val="hi_IN" w:bidi="hi_IN"/>
        </w:rPr>
      </w:r>
      <w:r>
        <w:rPr>
          <w:lang w:val="hi_IN" w:bidi="hi_IN"/>
        </w:rPr>
        <w:t>जब मरियम और यूसुफ अभी भी यात्रा कर रहे हैं, तो अभिनय करें कि कमरे के एक दूसरे भाग में हेरोदेस राजा ज्योतिषियों के वापस आने का इंतजार करता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हेरोदेस राजा का पात्र निभाने वाले अभिनेता से पूछें: "आप कैसा महसूस कर रहे हैं?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अभिनय करें कि हेरोदेस राजा अपने सैनिकों को बैतलहम भेजता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सैनिकों का पात्र निभाने वाले अभिनेताओं से पूछें: "आप इस आदेश के बारे में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सैनिकों द्वारा बैतलहम में पहुँचकर शिशु बालकों की खोज करने तथा उन्हें मार डालने का अभिनय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बैतलहम में लोगों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कमरे के दूसरी ओर, भविष्यद्वक्ता यिर्मयाह द्वारा अपनी भविष्यवाणी करने का अभिनय करें। राहेल के रोने का अभिनय करें। लोगों का उसे सांत्वना देने की व्यर्थ कोशिश करने का अभिनय करें।</w:t>
      </w:r>
    </w:p>
    <w:p>
      <w:pPr/>
      <w:r>
        <w:rPr>
          <w:lang w:val="hi_IN" w:bidi="hi_IN"/>
        </w:rPr>
      </w:r>
      <w:r>
        <w:rPr>
          <w:lang w:val="hi_IN" w:bidi="hi_IN"/>
        </w:rPr>
        <w:t>हेरोदेस के मरने का अभिनय करें। ध्यान रखें कि यह बच्चों की हत्या के तुरन्त बाद नहीं हुआ; इसके बीच में कुछ समय बीत गया है।</w:t>
      </w:r>
    </w:p>
    <w:p>
      <w:pPr/>
      <w:r>
        <w:rPr>
          <w:lang w:val="hi_IN" w:bidi="hi_IN"/>
        </w:rPr>
      </w:r>
      <w:r>
        <w:rPr>
          <w:lang w:val="hi_IN" w:bidi="hi_IN"/>
        </w:rPr>
        <w:t>हेरोदेस के तीन पुत्रों के कुछ प्रांतों के शासक बनने का अभिनय करें। अरखिलाउस यहूदिया का शासक बना, (जिसमें यरूशलेम और बैतलहम शामिल हैं), और हेरोदेस अन्तिपास गलील का शासक बना। इसमें नासरत शामिल है। दो पुत्रों का पात्र निभाने वाले अभिनेताओं को कमरे के सही स्थान पर खड़ा करें: एक बैतलहम के पास, और दूसरा नासरत के पास।</w:t>
      </w:r>
    </w:p>
    <w:p>
      <w:pPr/>
      <w:r>
        <w:rPr>
          <w:lang w:val="hi_IN" w:bidi="hi_IN"/>
        </w:rPr>
      </w:r>
      <w:r>
        <w:rPr>
          <w:lang w:val="hi_IN" w:bidi="hi_IN"/>
        </w:rPr>
        <w:t>तीसरा पुत्र और उसके प्रान्त इस कहानी के लिए अभी तक महत्वपूर्ण नहीं हैं। आप उसे कहीं भी खड़ा कर सकते हैं!</w:t>
      </w:r>
    </w:p>
    <w:p>
      <w:pPr/>
      <w:r>
        <w:rPr>
          <w:lang w:val="hi_IN" w:bidi="hi_IN"/>
        </w:rPr>
      </w:r>
      <w:r>
        <w:rPr>
          <w:lang w:val="hi_IN" w:bidi="hi_IN"/>
        </w:rPr>
        <w:t>यूसुफ का सपना देखने का अभिनय करें। उस दूत का अभिनय करें जो उसे इस्राएल वापस जाने के लिए कहता है।</w:t>
      </w:r>
    </w:p>
    <w:p>
      <w:pPr/>
      <w:r>
        <w:rPr>
          <w:lang w:val="hi_IN" w:bidi="hi_IN"/>
        </w:rPr>
      </w:r>
      <w:r>
        <w:rPr>
          <w:lang w:val="hi_IN" w:bidi="hi_IN"/>
        </w:rPr>
        <w:t>यूसुफ, मरियम और यीशु द्वारा इस्राएल वापस यात्रा पर जाने का अभिनय करें।</w:t>
      </w:r>
    </w:p>
    <w:p>
      <w:pPr/>
      <w:r>
        <w:rPr>
          <w:lang w:val="hi_IN" w:bidi="hi_IN"/>
        </w:rPr>
      </w:r>
      <w:r>
        <w:rPr>
          <w:lang w:val="hi_IN" w:bidi="hi_IN"/>
        </w:rPr>
        <w:t>अब एक अच्छा समय है कि भविष्यद्वक्ता होशे अपने वाक्य को दोहराए: "मैंने अपने पुत्र को मिस्र से बुलाया।"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मरियम और यूसुफ का पात्र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यूसुफ को किसी से यह सुनने का अभिनय करें कि राजा अरखिलाउस अब यहूदिया का राजा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यूसुफ का पात्र निभाने वाले अभिनेता से पूछें: "यह आपको कैसा महसूस कराता है?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यूसुफ का सपना देखने का अभिनय करें। मत्ती यह नहीं कहता कि क्या किसी दूत ने सपने में उससे बात की, या क्या परमेश्वर ने उसे किसी अलग तरीके से निर्देश दिए। लेकिन सपने से, यूसुफ समझ जाता है कि उसे नासरत जाना चाहिए।</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यूसुफ का पात्र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मरियम और यूसुफ के नासरत में पहुँचने और वहाँ बस जाने का अभिनय करें।</w:t>
      </w:r>
    </w:p>
    <w:p>
      <w:pPr/>
      <w:r>
        <w:rPr>
          <w:lang w:val="hi_IN" w:bidi="hi_IN"/>
        </w:rPr>
      </w:r>
      <w:r>
        <w:rPr>
          <w:lang w:val="hi_IN" w:bidi="hi_IN"/>
        </w:rPr>
        <w:t>उन "भविष्यद्वक्ताओं का अभिनय करें, जो कहते हैं, "मसीहा नासरी कहलाएगा!"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प्रभु का एक दूत यूसुफ के सामने सपने में प्रकट होता है।</w:t>
      </w:r>
    </w:p>
    <w:p>
      <w:pPr/>
      <w:r>
        <w:rPr>
          <w:lang w:val="hi_IN" w:bidi="hi_IN"/>
        </w:rPr>
      </w:r>
      <w:r>
        <w:rPr>
          <w:b/>
          <w:lang w:val="hi_IN" w:bidi="hi_IN"/>
        </w:rPr>
        <w:t>प्रभु</w:t>
      </w:r>
      <w:r>
        <w:rPr>
          <w:lang w:val="hi_IN" w:bidi="hi_IN"/>
        </w:rPr>
        <w:t xml:space="preserve"> के </w:t>
      </w:r>
      <w:r>
        <w:rPr>
          <w:b/>
          <w:lang w:val="hi_IN" w:bidi="hi_IN"/>
        </w:rPr>
        <w:t>दूत</w:t>
      </w:r>
      <w:r>
        <w:rPr>
          <w:lang w:val="hi_IN" w:bidi="hi_IN"/>
        </w:rPr>
        <w:t xml:space="preserve"> का अर्थ है परमेश्वर की ओर से एक दूत। प्रभु का अर्थ है स्वामी। यहूदियों ने इसका उपयोग परमेश्वर के बारे में बात करने के लिए एक सम्मानजनक शब्द के रूप में किया। उसी शब्द का प्रयोग करें जो आपने पिछले भागों में प्रयोग किया है। </w:t>
      </w:r>
      <w:r>
        <w:rPr>
          <w:lang w:val="hi_IN" w:bidi="hi_IN"/>
        </w:rPr>
        <w:t>प्रभु</w:t>
      </w:r>
      <w:r>
        <w:rPr>
          <w:lang w:val="hi_IN" w:bidi="hi_IN"/>
        </w:rPr>
        <w:t xml:space="preserve"> शब्द मुख्य शब्दावली में है।</w:t>
      </w:r>
    </w:p>
    <w:p>
      <w:pPr/>
      <w:r>
        <w:rPr>
          <w:lang w:val="hi_IN" w:bidi="hi_IN"/>
        </w:rPr>
      </w:r>
      <w:r>
        <w:rPr>
          <w:lang w:val="hi_IN" w:bidi="hi_IN"/>
        </w:rPr>
        <w:t xml:space="preserve">स्वर्गदूत परमेश्वर का एक आत्मिक सन्देशवाहक होता है। एक मनुष्य के लिए, स्वर्गदूत एक व्यक्ति जैसा दिखता है। वे अक्सर किसी विशिष्ट सन्देश के साथ या किसी विशिष्ट कार्य के लिए आते हैं। उसी शब्द का प्रयोग करें जो आपने पिछले भागों में प्रयोग किया है। </w:t>
      </w:r>
      <w:r>
        <w:rPr>
          <w:lang w:val="hi_IN" w:bidi="hi_IN"/>
        </w:rPr>
        <w:t>स्वर्गदूत</w:t>
      </w:r>
      <w:r>
        <w:rPr>
          <w:lang w:val="hi_IN" w:bidi="hi_IN"/>
        </w:rPr>
        <w:t xml:space="preserve"> शब्द मुख्य शब्दावली में है।</w:t>
      </w:r>
    </w:p>
    <w:p>
      <w:pPr/>
      <w:r>
        <w:rPr>
          <w:lang w:val="hi_IN" w:bidi="hi_IN"/>
        </w:rPr>
      </w:r>
      <w:r>
        <w:rPr>
          <w:b/>
          <w:lang w:val="hi_IN" w:bidi="hi_IN"/>
        </w:rPr>
        <w:t>ज्योतिषी</w:t>
      </w:r>
      <w:r>
        <w:rPr>
          <w:lang w:val="hi_IN" w:bidi="hi_IN"/>
        </w:rPr>
        <w:t>—कुछ अनुवादों में इन्हें मजूसी या बुद्धिमान व्यक्ति कहा गया है—वे लोग थे जो तारों का अध्ययन करते थे और तारों के आधार पर यह भविष्यवाणी करने का प्रयास करते थे कि दुनिया में क्या होने वाला है। उसी शब्द का उपयोग करें जिसका उपयोग आपने पिछले भागों में किया है।</w:t>
      </w:r>
    </w:p>
    <w:p>
      <w:pPr/>
      <w:r>
        <w:rPr>
          <w:lang w:val="hi_IN" w:bidi="hi_IN"/>
        </w:rPr>
      </w:r>
      <w:r>
        <w:rPr>
          <w:lang w:val="hi_IN" w:bidi="hi_IN"/>
        </w:rPr>
        <w:t xml:space="preserve">यूसुफ, मरियम और यीशु मिस्र जाते हैं और फिर वापस आते हैं। इससे यह बात सत्य हो जाती है कि </w:t>
      </w:r>
      <w:r>
        <w:rPr>
          <w:b/>
          <w:lang w:val="hi_IN" w:bidi="hi_IN"/>
        </w:rPr>
        <w:t>भविष्यद्वक्ता</w:t>
      </w:r>
      <w:r>
        <w:rPr>
          <w:lang w:val="hi_IN" w:bidi="hi_IN"/>
        </w:rPr>
        <w:t xml:space="preserve"> ने कहा था कि परमेश्वर ने कहा था, "मैंने अपने पुत्र को मिस्र से बुलाया।" भविष्यद्वक्ता वह होता है जो परमेश्वर से लोगों को सन्देश देता है। उसी शब्द का उपयोग करें जिसका उपयोग आपने पिछले भागों में किया है, और </w:t>
      </w:r>
      <w:r>
        <w:rPr>
          <w:b/>
          <w:lang w:val="hi_IN" w:bidi="hi_IN"/>
        </w:rPr>
        <w:t>भविष्यद्वक्ता</w:t>
      </w:r>
      <w:r>
        <w:rPr>
          <w:lang w:val="hi_IN" w:bidi="hi_IN"/>
        </w:rPr>
        <w:t xml:space="preserve"> के बारे में अधिक जानकारी के लिए मुख्य शब्दावली देखें। यह सन्देश एक बार पहले ही सच हो चुका था, जब परमेश्वर ने इस्राएलियों को मिस्र से मुक्त कराया था, जहाँ वे गुलाम थे। लेकिन अब यह फिर से सच हो गया।</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3:1–17</w:t>
      </w:r>
      <w:r>
        <w:rPr>
          <w:lang w:val="hi_IN" w:bidi="hi_IN"/>
        </w:rPr>
      </w:r>
    </w:p>
    <w:p>
      <w:pPr>
        <w:pStyle w:val="Heading3"/>
      </w:pPr>
      <w:r>
        <w:rPr>
          <w:lang w:val="hi_IN" w:bidi="hi_IN"/>
        </w:rPr>
        <w:t>सुने और मन में रखें</w:t>
      </w:r>
    </w:p>
    <w:p>
      <w:pPr/>
      <w:r>
        <w:rPr>
          <w:lang w:val="hi_IN" w:bidi="hi_IN"/>
        </w:rPr>
      </w:r>
      <w:r>
        <w:rPr>
          <w:lang w:val="hi_IN" w:bidi="hi_IN"/>
        </w:rPr>
        <w:t>मत्ती 3:1–17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तब समाप्त हुआ जब यूसुफ मरियम और छोटा यीशु गलील में नासरत में बस गए। मत्ती अब समय में आगे बढ़ रहा है और कई वर्षों को पीछे छोड़ रहा है। यीशु अब एक वयस्क पुरुष है।</w:t>
      </w:r>
    </w:p>
    <w:p>
      <w:pPr/>
      <w:r>
        <w:rPr>
          <w:lang w:val="hi_IN" w:bidi="hi_IN"/>
        </w:rPr>
      </w:r>
      <w:r>
        <w:rPr>
          <w:lang w:val="hi_IN" w:bidi="hi_IN"/>
        </w:rPr>
        <w:t>मत्ती हमें यूहन्ना नाम के एक व्यक्ति के बारे में बताता है। यूहन्ना को "बपतिस्मा देने वाला" कहा जाता है। यह एक उपाधि थी जो लोगों ने उसे दी। इसका अर्थ है कि वह लोगों को बपतिस्मा दे रहा था। बपतिस्मा एक यहूदी रीति थी, जो यह दर्शाती थी कि लोग अपनी पुरानी जीवन-शैली से मुँह मोड़कर एक नई जीवन-शैली की शुरुआत कर रहे हैं। यदि आपने किसी को बपतिस्मा "दिया," तो आपने किसी को पानी में डुबकी लगवायी। जो व्यक्ति पानी के नीचे जाता था, वही बपतिस्मा ले रहा था। बपतिस्मा लेने वाला एक व्यक्ति कह रहा था: "मैंने जो बुरे काम किये हैं उनके लिए मुझे पछतावा है और मैं बदलना चाहता हूँ।" इस समय से पहले, आमतौर पर केवल वे लोग बपतिस्मा लेते थे जो यहूदी नहीं थे, लेकिन यहूदी बनना चाहते थे। यूहन्ना यहूदियों को बपतिस्मा देकर कुछ नया कर रहा है।</w:t>
      </w:r>
    </w:p>
    <w:p>
      <w:pPr/>
      <w:r>
        <w:rPr>
          <w:lang w:val="hi_IN" w:bidi="hi_IN"/>
        </w:rPr>
      </w:r>
      <w:r>
        <w:rPr>
          <w:lang w:val="hi_IN" w:bidi="hi_IN"/>
        </w:rPr>
        <w:t>क्या आपके समुदाय में कोई ऐसा रिवाज है जिसमें पानी शामिल हो? क्या आप इसके बारे में एक कहानी बता सकते हैं? इस रिवाज या कार्य का क्या अर्थ है?</w:t>
      </w:r>
    </w:p>
    <w:p>
      <w:pPr/>
      <w:r>
        <w:rPr>
          <w:lang w:val="hi_IN" w:bidi="hi_IN"/>
        </w:rPr>
      </w:r>
      <w:r>
        <w:rPr>
          <w:lang w:val="hi_IN" w:bidi="hi_IN"/>
        </w:rPr>
        <w:t>यूहन्ना लोगों से कह रहा था कि वे अपने बुरे कामों से पश्चाताप करें। ये लोग अन्य लोगों से अधिक बुरे नहीं थे। प्रत्येक व्यक्ति ने, जिसमें स्वयं यूहन्ना भी शामिल है, हर बात में परमेश्वर की आज्ञा का पालन नहीं किया है और उन्हें परमेश्वर से क्षमा माँगने की आवश्यकता है।</w:t>
      </w:r>
    </w:p>
    <w:p>
      <w:pPr/>
      <w:r>
        <w:rPr>
          <w:lang w:val="hi_IN" w:bidi="hi_IN"/>
        </w:rPr>
      </w:r>
      <w:r>
        <w:rPr>
          <w:lang w:val="hi_IN" w:bidi="hi_IN"/>
        </w:rPr>
        <w:t>यूहन्ना जंगल में बात कर रहा था। जंगल एक सूखा और एकांत स्थान था। मत्ती अब हमें एक और भविष्यवाणी के बारे में बता रहा है। लगभग 700 वर्ष पहले, भविष्यवक्ता यशायाह ने इस्राएल को उपदेश देकर चेतावनी दी थी कि उन्हें दण्ड दिया जाएगा, लेकिन साथ ही उसने उन्हें आशा का सन्देश भी दिया था। अपने एक सन्देश में, उसने कहा था कि शीघ्र ही इस्राएल के लोगों को क्षमा कर दिया जाएगा, और उनका दण्ड पूरा हो जाएगा। उसने कहा कि यह अच्छी खबर है क्योंकि परमेश्वर शासन करने आ रहा है, और परमेश्वर अपने लोगों की देखभाल करेगा। परमेश्वर के आने से पहले, एक व्यक्ति जंगल में चिल्लाकर लोगों से कहेगा कि वे परमेश्वर का स्वागत करने के लिए तैयार हो जाएँ। वह कहेगा कि लोगों को एक सीधा मार्ग बनाना चाहिए ताकि परमेश्वर आसानी से आ सकें, क्योंकि परमेश्वर शीघ्र ही आ जाएगा।</w:t>
      </w:r>
    </w:p>
    <w:p>
      <w:pPr/>
      <w:r>
        <w:rPr>
          <w:lang w:val="hi_IN" w:bidi="hi_IN"/>
        </w:rPr>
      </w:r>
      <w:r>
        <w:rPr>
          <w:lang w:val="hi_IN" w:bidi="hi_IN"/>
        </w:rPr>
        <w:t>मत्ती हमें बताता है कि यूहन्ना वह व्यक्ति है जिसके बारे में यशायाह ने बात की थी। यूहन्ना जंगल से प्रचार कर रहा था। यूहन्ना लोगों से कह रहा था कि वे अपने पापों से पश्चाताप करें। पश्चाताप करने से वे परमेश्वर को ग्रहण करने के लिए तैयार हो जाते। ऐसा था मानो वे परमेश्वर के आसानी से आने के लिए एक मार्ग बना रहे हों।</w:t>
      </w:r>
    </w:p>
    <w:p>
      <w:pPr/>
      <w:r>
        <w:rPr>
          <w:lang w:val="hi_IN" w:bidi="hi_IN"/>
        </w:rPr>
      </w:r>
      <w:r>
        <w:rPr>
          <w:lang w:val="hi_IN" w:bidi="hi_IN"/>
        </w:rPr>
        <w:t>यूहन्ना लोगों से कहता है कि वे पश्चाताप करें क्योंकि स्वर्ग का राज्य पास आ गया है। परमेश्वर का राज्य स्वर्ग के राज्य के समान है। राज्य पास आ गया है इसका अर्थ है कि परमेश्वर ने लोगों पर शासन करना शुरू कर दिया है।</w:t>
      </w:r>
    </w:p>
    <w:p>
      <w:pPr/>
      <w:r>
        <w:rPr>
          <w:lang w:val="hi_IN" w:bidi="hi_IN"/>
        </w:rPr>
      </w:r>
      <w:r>
        <w:rPr>
          <w:lang w:val="hi_IN" w:bidi="hi_IN"/>
        </w:rPr>
        <w:t>यूहन्ना साधारण कपड़े पहने हुए हैं और साधारण भोजन खा रहा है। इसे देखकर लोगों को पुराने नियम में परमेश्वर के भविष्यद्वक्ताओं की याद आ जाती है। यूहन्ना एक भविष्यद्वक्ता की तरह दिखता है, और एक भविष्यद्वक्ता की तरह बात कर रहा है।</w:t>
      </w:r>
    </w:p>
    <w:p>
      <w:pPr/>
      <w:r>
        <w:rPr>
          <w:lang w:val="hi_IN" w:bidi="hi_IN"/>
        </w:rPr>
      </w:r>
      <w:r>
        <w:rPr>
          <w:lang w:val="hi_IN" w:bidi="hi_IN"/>
        </w:rPr>
        <w:t>यूहन्ना के पास आने वाले लोगों में फरीसी और सदूकी भी हैं। ये धार्मिक अगुओं के दो अलग-अलग समूह थे जिनके विश्वास थोड़े अलग थे।</w:t>
      </w:r>
    </w:p>
    <w:p>
      <w:pPr/>
      <w:r>
        <w:rPr>
          <w:lang w:val="hi_IN" w:bidi="hi_IN"/>
        </w:rPr>
      </w:r>
      <w:r>
        <w:rPr>
          <w:lang w:val="hi_IN" w:bidi="hi_IN"/>
        </w:rPr>
        <w:t xml:space="preserve">यूहन्ना को नहीं लगता कि इन अगुओं को अपने पापों के लिए सचमुच पछतावा है। वह उन्हें जहरीले साँप कहता है। उसका यह कहना है कि धार्मिक अगुए खतरनाक हैं, और वे लोगों को धोखा दे रहे हैं। यूहन्ना उनसे पूछता है कि उनसे किसने कहा कि वे परमेश्वर के क्रोध से बच सकते हैं। वह वास्तव में एक प्रश्न नहीं पूछ रहा है; उसका यह कहना है कि यदि वे बपतिस्मा ले लें, तो भी वे परमेश्वर के क्रोध से नहीं बच सकेंगे। उनका पश्चाताप वास्तविक नहीं है। उन्हें अपने व्यवहार को बदलकर यह </w:t>
      </w:r>
      <w:r>
        <w:rPr>
          <w:b/>
          <w:lang w:val="hi_IN" w:bidi="hi_IN"/>
        </w:rPr>
        <w:t>साबित</w:t>
      </w:r>
      <w:r>
        <w:rPr>
          <w:lang w:val="hi_IN" w:bidi="hi_IN"/>
        </w:rPr>
        <w:t xml:space="preserve"> करने की आवश्यकता है कि उन्होंने पश्चाताप किया है।</w:t>
      </w:r>
    </w:p>
    <w:p>
      <w:pPr/>
      <w:r>
        <w:rPr>
          <w:lang w:val="hi_IN" w:bidi="hi_IN"/>
        </w:rPr>
      </w:r>
      <w:r>
        <w:rPr>
          <w:lang w:val="hi_IN" w:bidi="hi_IN"/>
        </w:rPr>
        <w:t>यूहन्ना जानता है कि धार्मिक अगुए कह सकते हैं कि वे दण्ड से सुरक्षित हैं क्योंकि वे अब्राहम के वंशज हैं। अब्राहम इस्राएलियों यहूदियों का पहला पूर्वज था। धार्मिक अगुओं को लगता है कि वे सुरक्षित हैं क्योंकि वे यहूदी हैं, और यहूदी परमेश्वर के चुने हुए लोग हैं। यूहन्ना उनसे कहता है कि यदि वे सचमुच पश्चाताप नहीं करते हैं, तो अब्राहम के वंशज होने का कोई अर्थ नहीं है। यदि परमेश्वर चाहे, तो वह एक पत्थर को भी एक यहूदी व्यक्ति में बदल सकता था! केवल यहूदी होना काफी नहीं है। यहूदियों को पश्चाताप करना होगा, जैसे गैर-यहूदियों को करना होगा।</w:t>
      </w:r>
    </w:p>
    <w:p>
      <w:pPr/>
      <w:r>
        <w:rPr>
          <w:lang w:val="hi_IN" w:bidi="hi_IN"/>
        </w:rPr>
      </w:r>
      <w:r>
        <w:rPr>
          <w:lang w:val="hi_IN" w:bidi="hi_IN"/>
        </w:rPr>
        <w:t>यदि कोई सचमुच पश्चाताप करता है, तो उसका व्यवहार बदल जाएगा। यूहन्ना लोगों की तुलना एक फलों के पेड़ से करता है। जो व्यक्ति सही व्यवहार नहीं दिखाता वह एक फलवाले पेड़ के समान है जो फल नहीं लाता। यूहन्ना धार्मिक अगुओं से कहता है कि कुल्हाड़ा ऐसे पेड़ों को जड़ों से काटने के लिए तैयार है। जो पेड़ जड़ों से काटा जाता है वह मर जाएगा, और वह व्यर्थ हो जाएगा। इसी तरह, जो व्यक्ति अपना व्यवहार नहीं बदलेगा उसे दण्डित किया जाएगा।</w:t>
      </w:r>
    </w:p>
    <w:p>
      <w:pPr/>
      <w:r>
        <w:rPr>
          <w:lang w:val="hi_IN" w:bidi="hi_IN"/>
        </w:rPr>
      </w:r>
      <w:r>
        <w:rPr>
          <w:lang w:val="hi_IN" w:bidi="hi_IN"/>
        </w:rPr>
        <w:t>एक कुल्हाड़ी का चित्र दिखाएँ।</w:t>
      </w:r>
    </w:p>
    <w:p>
      <w:pPr/>
      <w:r>
        <w:rPr>
          <w:lang w:val="hi_IN" w:bidi="hi_IN"/>
        </w:rPr>
      </w:r>
      <w:r>
        <w:rPr>
          <w:lang w:val="hi_IN" w:bidi="hi_IN"/>
        </w:rPr>
        <w:t>इस्राएल में एक फलों के पेड़ की तस्वीर दिखाएँ- एक अंजीर का पेड़ या जैतून का पेड़। ये उसी प्रकार के पेड़ हैं जिनके बारे में यूहन्ना बात कर रहा है। इस्राएल में फलवाले पेड़ पतले थे और उनकी लकड़ी किसी भी चीज़ के निर्माण के लिए उपयोगी नहीं थी। जब एक फलों के पेड़ को काटा जाता था तो उसका उपयोग केवल लकड़ी जलाने के लिए किया जाता था। आपके क्षेत्र में ऐसे कौन से पेड़ हैं जो खाने योग्य फल देते हैं?</w:t>
      </w:r>
    </w:p>
    <w:p>
      <w:pPr/>
      <w:r>
        <w:rPr>
          <w:lang w:val="hi_IN" w:bidi="hi_IN"/>
        </w:rPr>
      </w:r>
      <w:r>
        <w:rPr>
          <w:lang w:val="hi_IN" w:bidi="hi_IN"/>
        </w:rPr>
        <w:t>यूहन्ना लोगों को पानी में डुबोकर बपतिस्मा देता था। यूहन्ना लोगों से कहता है कि उसके बाद एक ऐसा व्यक्ति आएगा जो एक अलग प्रकार का बपतिस्मा देगा। यह पानी से बपतिस्मा नहीं होगा, बल्कि पवित्र आत्मा और आग से बपतिस्मा होगा। जब लोगों को पानी से बपतिस्मा दिया जाता था, तो यह इस बात का चिन्ह था कि उन्होंने पश्चाताप किया है और उन्हें क्षमा कर दिया गया है। जब किसी चीज़ को पानी से धोया जाता है, तो वह साफ हो जाती है। आग गन्दी या अनुपयोगी चीजों को जलाकर उन्हें भी साफ करती है।</w:t>
      </w:r>
    </w:p>
    <w:p>
      <w:pPr/>
      <w:r>
        <w:rPr>
          <w:lang w:val="hi_IN" w:bidi="hi_IN"/>
        </w:rPr>
      </w:r>
      <w:r>
        <w:rPr>
          <w:lang w:val="hi_IN" w:bidi="hi_IN"/>
        </w:rPr>
        <w:t>फिर यूहन्ना प्रकृति से एक और चित्र का उपयोग करता है। गेहूँ एक ऐसा पौधा है जिसे लोग बीजों का उपयोग करने के लिए उगाते हैं, जिसे अनाज भी कहा जाता है। अनाज को आटे में बनाया जा सकता है ताकि लोग रोटी पकाएँ, या इसे उबाल कर दलिया बना सकें। जब कोई किसान अपने खेतों से गेहूँ की कटाई कर लेता है, तो उसे अनाज को मारना पड़ता है ताकि अनाज का बाहरी खाल निकल आए। इसे खलिहान कहा जाता है, और जिस स्थान पर वह यह करता है उसे खलिहान कहा जाता है। यह वह स्थान होगा जहाँ मिट्टी को कठोर रूप से डाला जाता था ताकि एक बहुत कठोर सतह बना दी जाती थी।</w:t>
      </w:r>
    </w:p>
    <w:p>
      <w:pPr/>
      <w:r>
        <w:rPr>
          <w:lang w:val="hi_IN" w:bidi="hi_IN"/>
        </w:rPr>
      </w:r>
      <w:r>
        <w:rPr>
          <w:lang w:val="hi_IN" w:bidi="hi_IN"/>
        </w:rPr>
        <w:t>गेहूँ के अनाज के खाल को भूसी कहा जाता है। यह बहुत हल्का होता है। गेहूँ को साफ करने के बाद, किसान एक उपकरण का उपयोग करता है जिसे सूप कहा जाता है। यह काँटे जैसी एक लम्बी छड़ी थी, और किसान गेहूं को हिलाकर हवा में फेंकता था। फिर हवा भूसी को थोड़ा आगे ले जाती थी, लेकिन बीज भूमि पर वापस गिर जाता था। इस प्रक्रिया को छानना कहा जाता है। ऐसा करने से किसान बहुत आसानी से अनाज को भूसी से अलग कर सकता था। भूसी को झाड़ू लगाकर जला दिया जाता था। इसका आगे कोई उपयोग नहीं था।</w:t>
      </w:r>
    </w:p>
    <w:p>
      <w:pPr/>
      <w:r>
        <w:rPr>
          <w:lang w:val="hi_IN" w:bidi="hi_IN"/>
        </w:rPr>
      </w:r>
      <w:r>
        <w:rPr>
          <w:lang w:val="hi_IN" w:bidi="hi_IN"/>
        </w:rPr>
        <w:t>लोगों को खेतों में उगते हुए गेहूँ का चित्र दिखाएँ।</w:t>
      </w:r>
    </w:p>
    <w:p>
      <w:pPr/>
      <w:r>
        <w:rPr>
          <w:lang w:val="hi_IN" w:bidi="hi_IN"/>
        </w:rPr>
      </w:r>
      <w:r>
        <w:rPr>
          <w:lang w:val="hi_IN" w:bidi="hi_IN"/>
        </w:rPr>
        <w:t xml:space="preserve">एक किसान की तस्वीर दिखाएँ जो गेहूँ को काँटे से छाँटता है। </w:t>
      </w:r>
    </w:p>
    <w:p>
      <w:pPr/>
      <w:r>
        <w:rPr>
          <w:lang w:val="hi_IN" w:bidi="hi_IN"/>
        </w:rPr>
      </w:r>
      <w:r>
        <w:rPr>
          <w:lang w:val="hi_IN" w:bidi="hi_IN"/>
        </w:rPr>
        <w:t xml:space="preserve">क्या आपके क्षेत्र में लोग गेहूँ उगाते हैं? क्या आप वर्णन कर सकते हैं कि लोग कटाई के बाद इसके साथ क्या करते हैं? अगर लोग गेहूं नहीं उगाते, तो क्या आपके इलाके में कोई और मुख्य फसल उगाई जाती है? इसे साफ करने के वर्णन में कौन सी चीजें समान हैं, तथा क्या अलग ढंग से किया जाता है? </w:t>
      </w:r>
    </w:p>
    <w:p>
      <w:pPr/>
      <w:r>
        <w:rPr>
          <w:lang w:val="hi_IN" w:bidi="hi_IN"/>
        </w:rPr>
      </w:r>
      <w:r>
        <w:rPr>
          <w:lang w:val="hi_IN" w:bidi="hi_IN"/>
        </w:rPr>
        <w:t xml:space="preserve">यूहन्ना कहता है कि उसके बाद आने वाला व्यक्ति उस किसान के समान होगा जो गेहूँ को भूसी से अलग कर रहा है। जिन लोगों ने पश्चाताप नहीं किया है वे भूसी के समान होंगे, और उन्हें दण्ड दिया जाएगा। अन्य लोग अनाज के जैसे होंगे। यूहन्ना ने जो भाषा बोली उसमें आत्मा के लिए जो शब्द है वही वायु के लिए भी शब्द है। इसलिए जब यूहन्ना पवित्र आत्मा और आग से बपतिस्मा के बारे में बात करता है, तो यह उस प्रक्रिया के समान लगता है जो एक किसान करता है। दोनों अच्छे को बुरे से अलग करने के लिए हवा और आग का उपयोग कर रहे हैं। </w:t>
      </w:r>
    </w:p>
    <w:p>
      <w:pPr/>
      <w:r>
        <w:rPr>
          <w:lang w:val="hi_IN" w:bidi="hi_IN"/>
        </w:rPr>
      </w:r>
      <w:r>
        <w:rPr>
          <w:lang w:val="hi_IN" w:bidi="hi_IN"/>
        </w:rPr>
        <w:t>कभी-कभी किसी महत्वपूर्ण व्यक्ति के पास एक दास होता था - एक अवैतनिक दास - जो उसके जूती या जूते ले जाता था। यह बहुत ही नीच काम होगा। यूहन्ना कहता है कि उसके बाद आने वाला व्यक्ति इतना महत्वपूर्ण है कि यूहन्ना इतना अच्छा नहीं है कि वह इस छोटे से काम को भी कर सके।</w:t>
      </w:r>
    </w:p>
    <w:p>
      <w:pPr/>
      <w:r>
        <w:rPr>
          <w:lang w:val="hi_IN" w:bidi="hi_IN"/>
        </w:rPr>
      </w:r>
      <w:r>
        <w:rPr>
          <w:lang w:val="hi_IN" w:bidi="hi_IN"/>
        </w:rPr>
        <w:t>यदि इसकी आवश्यकता हो, तो आप लोगों को जूती की तस्वीर दिखा सकते हैं।</w:t>
      </w:r>
    </w:p>
    <w:p>
      <w:pPr/>
      <w:r>
        <w:rPr>
          <w:lang w:val="hi_IN" w:bidi="hi_IN"/>
        </w:rPr>
      </w:r>
      <w:r>
        <w:rPr>
          <w:lang w:val="hi_IN" w:bidi="hi_IN"/>
        </w:rPr>
        <w:t>अब तक, मत्ती ने यह नहीं कहा है कि यूहन्ना किस महत्वपूर्ण व्यक्ति के बारे में बात कर रहा है। लेकिन अब यह स्पष्ट हो रहा है, क्योंकि मत्ती हमें बताता है कि यीशु बपतिस्मा लेने आ रहा है।</w:t>
      </w:r>
    </w:p>
    <w:p>
      <w:pPr/>
      <w:r>
        <w:rPr>
          <w:lang w:val="hi_IN" w:bidi="hi_IN"/>
        </w:rPr>
      </w:r>
      <w:r>
        <w:rPr>
          <w:lang w:val="hi_IN" w:bidi="hi_IN"/>
        </w:rPr>
        <w:t xml:space="preserve">यीशु गलील से आया; यह वह प्रान्त है जहाँ उसके माता-पिता उसे मिस्र से आने के बाद ले गए। </w:t>
      </w:r>
    </w:p>
    <w:p>
      <w:pPr/>
      <w:r>
        <w:rPr>
          <w:lang w:val="hi_IN" w:bidi="hi_IN"/>
        </w:rPr>
      </w:r>
      <w:r>
        <w:rPr>
          <w:lang w:val="hi_IN" w:bidi="hi_IN"/>
        </w:rPr>
        <w:t>यीशु यूहन्ना के पास आया और उसने भी वहाँ उपस्थित अन्य लोगों की तरह यूहन्ना से पूछा या संकेत दिया कि वह भी बपतिस्मा लेना चाहता है। यूहन्ना पहले यह नहीं करना चाहता है। वह जानता है कि यीशु ने पश्चाताप करने के लिए कुछ नहीं किया है!</w:t>
      </w:r>
    </w:p>
    <w:p>
      <w:pPr/>
      <w:r>
        <w:rPr>
          <w:lang w:val="hi_IN" w:bidi="hi_IN"/>
        </w:rPr>
      </w:r>
      <w:r>
        <w:rPr>
          <w:lang w:val="hi_IN" w:bidi="hi_IN"/>
        </w:rPr>
        <w:t>लेकिन यीशु जोर देता है। यीशु कहता है कि इसे इस तरह से होना चाहिए, क्योंकि यह परमेश्वर की इच्छा है। बपतिस्मा लेने से यीशु वह सही काम करता था जो परमेश्वर चाहता था। यीशु का बपतिस्मा यह दर्शाता है कि यीशु उस काम को करने के लिए तैयार है जिसके लिए परमेश्वर ने उसे पृथ्वी पर भेजा था। यीशु उन पापों को स्वीकार करके अपने आप को विनम्र बना रहा है जो उसने नहीं किए हैं! यह हमें पहले से ही बता रहा है कि यीशु पृथ्वी पर किस लिए आया है।</w:t>
      </w:r>
    </w:p>
    <w:p>
      <w:pPr/>
      <w:r>
        <w:rPr>
          <w:lang w:val="hi_IN" w:bidi="hi_IN"/>
        </w:rPr>
      </w:r>
      <w:r>
        <w:rPr>
          <w:lang w:val="hi_IN" w:bidi="hi_IN"/>
        </w:rPr>
        <w:t xml:space="preserve">इसलिए, यूहन्ना वह करता है जो यीशु चाहता है और उसे बपतिस्मा देता है। यीशु पानी से बाहर आता है और फिर उसे आकाश खुला दिखाई देता है। इस खुले स्थान से होकर परमेश्वर का पवित्र आत्मा नीचे आ रहा है। पवित्र आत्मा का उतरना ठीक उसी प्रकार है जैसे कबूतर, जो एक प्रकार का पक्षी है, किसी के ऊपर उतरता है और उसके सिर या कंधे पर बैठ जाता है। शायद इस समय आत्मा कबूतर की तरह दिखता था, या शायद वह केवल कबूतर की तरह उतर रहा था। </w:t>
      </w:r>
    </w:p>
    <w:p>
      <w:pPr/>
      <w:r>
        <w:rPr>
          <w:lang w:val="hi_IN" w:bidi="hi_IN"/>
        </w:rPr>
      </w:r>
      <w:r>
        <w:rPr>
          <w:lang w:val="hi_IN" w:bidi="hi_IN"/>
        </w:rPr>
        <w:t>यदि इसकी आवश्यकता हो, तो आप लोगों को कबूतर की तस्वीर दिखा सकते हैं। लेकिन याद रखें कि मत्ती यह नहीं कहता कि यीशु ने एक कबूतर को देखा, बल्कि यीशु ने आत्मा को कबूतर की तरह उतरते देखा।</w:t>
      </w:r>
    </w:p>
    <w:p>
      <w:pPr/>
      <w:r>
        <w:rPr>
          <w:lang w:val="hi_IN" w:bidi="hi_IN"/>
        </w:rPr>
      </w:r>
      <w:r>
        <w:rPr>
          <w:lang w:val="hi_IN" w:bidi="hi_IN"/>
        </w:rPr>
        <w:t>तभी किसी को स्वर्ग से आती हुई आवाज़ सुनाई देती है। इसका अर्थ है कि यह परमेश्वर की आवाज है। मत्ती यह नहीं बताता कि कौन-कौन उस आवाज़ को सुन सकता है। यीशु और यूहन्ना ने शायद आवाज सुनी, लेकिन मत्ती यह नहीं बताता कि वहाँ मौजूद अन्य लोगों ने भी आवाज सुनी या नहीं। परमेश्वर की आवाज कहती है कि यह व्यक्ति - जिसका अर्थ है यीशु - उसका पुत्र है, और वह उससे बहुत प्रेम करता है, और वह उससे बहुत खुश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यूहन्ना लोगों को बपतिस्मा दे रहा है।</w:t>
      </w:r>
    </w:p>
    <w:p>
      <w:pPr/>
      <w:r>
        <w:rPr>
          <w:lang w:val="hi_IN" w:bidi="hi_IN"/>
        </w:rPr>
      </w:r>
      <w:r>
        <w:rPr>
          <w:b/>
          <w:lang w:val="hi_IN" w:bidi="hi_IN"/>
        </w:rPr>
        <w:t>दूसरा दृश्य:</w:t>
      </w:r>
      <w:r>
        <w:rPr>
          <w:lang w:val="hi_IN" w:bidi="hi_IN"/>
        </w:rPr>
        <w:t xml:space="preserve"> यूहन्ना धार्मिक अगुओं को चेतावनी देता है कि उन्हें पश्चाताप करना होगा, और समझाता है कि उसके बाद उससे अधिक शक्तिशाली कोई आएगा।</w:t>
      </w:r>
    </w:p>
    <w:p>
      <w:pPr/>
      <w:r>
        <w:rPr>
          <w:lang w:val="hi_IN" w:bidi="hi_IN"/>
        </w:rPr>
      </w:r>
      <w:r>
        <w:rPr>
          <w:b/>
          <w:lang w:val="hi_IN" w:bidi="hi_IN"/>
        </w:rPr>
        <w:t>तीसरा दृश्य:</w:t>
      </w:r>
      <w:r>
        <w:rPr>
          <w:lang w:val="hi_IN" w:bidi="hi_IN"/>
        </w:rPr>
        <w:t xml:space="preserve"> यीशु बपतिस्मा लेता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यरूशलेम, यहूदिया और यरदन नदी के आसपास के क्षेत्र के लोग</w:t>
      </w:r>
    </w:p>
    <w:p>
      <w:pPr>
        <w:pStyle w:val="ListBullet"/>
        <w:spacing w:line="240" w:lineRule="auto"/>
        <w:ind w:left="720"/>
      </w:pPr>
      <w:r>
        <w:rPr>
          <w:lang w:val="hi_IN" w:bidi="hi_IN"/>
        </w:rPr>
      </w:r>
      <w:r>
        <w:rPr>
          <w:lang w:val="hi_IN" w:bidi="hi_IN"/>
        </w:rPr>
        <w:t>फरीसी और सदूकी</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परमेश्वर (उसकी आवाज)।</w:t>
      </w:r>
    </w:p>
    <w:p>
      <w:pPr/>
      <w:r>
        <w:rPr>
          <w:lang w:val="hi_IN" w:bidi="hi_IN"/>
        </w:rPr>
      </w:r>
      <w:r>
        <w:rPr>
          <w:lang w:val="hi_IN" w:bidi="hi_IN"/>
        </w:rPr>
        <w:t>इस सत्र में, समूह से कहें कि वे कहानी और उसके घटनाक्रम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मत्ती इस भाग को "उन दिनों में" कहकर शुरू करता है। लेकिन उसका यह अर्थ नहीं है कि ये अभी भी वही दिन थे जब मरियम और यूसुफ और छोटा यीशु नासरत में रहने गए थे। लगभग 30 वर्ष बीत गए हैं! आप कहानी को किस प्रकार शुरू करेंगे ताकि वह पिछली कहानी से अच्छी तरह जुड़ सके? क्या आपको "कई वर्षों के बाद" जैसे कुछ कहने की आवश्यकता है?</w:t>
      </w:r>
    </w:p>
    <w:p>
      <w:pPr/>
      <w:r>
        <w:rPr>
          <w:lang w:val="hi_IN" w:bidi="hi_IN"/>
        </w:rPr>
      </w:r>
      <w:r>
        <w:rPr>
          <w:lang w:val="hi_IN" w:bidi="hi_IN"/>
        </w:rPr>
        <w:t>कहानी जंगल में होती है। यूहन्ना यरदन नदी के पास खड़ा है।</w:t>
      </w:r>
    </w:p>
    <w:p>
      <w:pPr/>
      <w:r>
        <w:rPr>
          <w:lang w:val="hi_IN" w:bidi="hi_IN"/>
        </w:rPr>
      </w:r>
      <w:r>
        <w:rPr>
          <w:lang w:val="hi_IN" w:bidi="hi_IN"/>
        </w:rPr>
        <w:t>अपने समूह को नदी और जंगल की तस्वीर दिखाएँ।</w:t>
      </w:r>
    </w:p>
    <w:p>
      <w:pPr/>
      <w:r>
        <w:rPr>
          <w:lang w:val="hi_IN" w:bidi="hi_IN"/>
        </w:rPr>
      </w:r>
      <w:r>
        <w:rPr>
          <w:lang w:val="hi_IN" w:bidi="hi_IN"/>
        </w:rPr>
        <w:t>यूहन्ना ने ऊँट के बालों से बने कपड़े पहने हैं।</w:t>
      </w:r>
    </w:p>
    <w:p>
      <w:pPr/>
      <w:r>
        <w:rPr>
          <w:lang w:val="hi_IN" w:bidi="hi_IN"/>
        </w:rPr>
      </w:r>
      <w:r>
        <w:rPr>
          <w:lang w:val="hi_IN" w:bidi="hi_IN"/>
        </w:rPr>
        <w:t>अपने समूह को ऊँट की तस्वीर दिखाएँ। ऊँट के बालों से बने लबादे का चित्र दिखाएँ।</w:t>
      </w:r>
    </w:p>
    <w:p>
      <w:pPr/>
      <w:r>
        <w:rPr>
          <w:lang w:val="hi_IN" w:bidi="hi_IN"/>
        </w:rPr>
      </w:r>
      <w:r>
        <w:rPr>
          <w:lang w:val="hi_IN" w:bidi="hi_IN"/>
        </w:rPr>
        <w:t>ऊँट के बालों से मोटा कपड़ा बनाया जाता था। इसका मतलब यह है कि उसके कपड़े बहुत साधारण थे।</w:t>
      </w:r>
    </w:p>
    <w:p>
      <w:pPr/>
      <w:r>
        <w:rPr>
          <w:lang w:val="hi_IN" w:bidi="hi_IN"/>
        </w:rPr>
      </w:r>
      <w:r>
        <w:rPr>
          <w:lang w:val="hi_IN" w:bidi="hi_IN"/>
        </w:rPr>
        <w:t>अपनी कमर के चारों ओर उसने चमड़े से बनी कमरबंद बाँधी थी। चमड़ा मरे हुए पशु की सूखी खाल होती है। पुराने नियम में भविष्यद्वक्ता एलिय्याह ने वही कपड़े पहने हुए हैं।</w:t>
      </w:r>
    </w:p>
    <w:p>
      <w:pPr/>
      <w:r>
        <w:rPr>
          <w:lang w:val="hi_IN" w:bidi="hi_IN"/>
        </w:rPr>
      </w:r>
      <w:r>
        <w:rPr>
          <w:lang w:val="hi_IN" w:bidi="hi_IN"/>
        </w:rPr>
        <w:t>यूहन्ना टिड्डियाँ और जंगली शहद खा रहा है। यह वह साधारण भोजन था जो जंगल में उपलब्ध था। यह एक गरीब व्यक्ति के लिए भोजन था।</w:t>
      </w:r>
    </w:p>
    <w:p>
      <w:pPr/>
      <w:r>
        <w:rPr>
          <w:lang w:val="hi_IN" w:bidi="hi_IN"/>
        </w:rPr>
      </w:r>
      <w:r>
        <w:rPr>
          <w:lang w:val="hi_IN" w:bidi="hi_IN"/>
        </w:rPr>
        <w:t xml:space="preserve">टिड्डियाँ कीड़े हैं। यूहन्ना ने उन्हें आग पर भुना होगा या उन्हें पानी में उबाला होगा। </w:t>
      </w:r>
    </w:p>
    <w:p>
      <w:pPr/>
      <w:r>
        <w:rPr>
          <w:lang w:val="hi_IN" w:bidi="hi_IN"/>
        </w:rPr>
      </w:r>
      <w:r>
        <w:rPr>
          <w:lang w:val="hi_IN" w:bidi="hi_IN"/>
        </w:rPr>
        <w:t>अपने समूह को टिड्डियों की तस्वीर दिखाएँ।</w:t>
      </w:r>
    </w:p>
    <w:p>
      <w:pPr/>
      <w:r>
        <w:rPr>
          <w:lang w:val="hi_IN" w:bidi="hi_IN"/>
        </w:rPr>
      </w:r>
      <w:r>
        <w:rPr>
          <w:lang w:val="hi_IN" w:bidi="hi_IN"/>
        </w:rPr>
        <w:t>शहद मधुमक्खियों द्वारा बनाया जाता है, जो एक और प्रकार के कीड़े हैं। शहद मीठा और चिपचिपा होता है। अक्सर लोग मधुमक्खियाँ रखते थे ताकि वे शहद खा सकें, लेकिन यूहन्ना ने जंगली शहद खाया- जिसका अर्थ है कि उसे यह जंगल में मिला।</w:t>
      </w:r>
    </w:p>
    <w:p>
      <w:pPr/>
      <w:r>
        <w:rPr>
          <w:lang w:val="hi_IN" w:bidi="hi_IN"/>
        </w:rPr>
      </w:r>
      <w:r>
        <w:rPr>
          <w:lang w:val="hi_IN" w:bidi="hi_IN"/>
        </w:rPr>
        <w:t xml:space="preserve">अपने समूह को शहद से भरे मधुमक्खी के छत्ते की एक तस्वीर दिखाएँ। </w:t>
      </w:r>
    </w:p>
    <w:p>
      <w:pPr/>
      <w:r>
        <w:rPr>
          <w:lang w:val="hi_IN" w:bidi="hi_IN"/>
        </w:rPr>
      </w:r>
      <w:r>
        <w:rPr>
          <w:lang w:val="hi_IN" w:bidi="hi_IN"/>
        </w:rPr>
        <w:t>यूहन्ना धार्मिक अगुओं से बहुत कठोर रूप से बात करता है। वह उन्हें चेतावनी देने के लिए चित्र भाषा का उपयोग करता है। आप उसके भाषण को याद रखने में मदद करने के लिए कई वस्तुओं का उपयोग कर सकते हैं।</w:t>
      </w:r>
    </w:p>
    <w:p>
      <w:pPr/>
      <w:r>
        <w:rPr>
          <w:lang w:val="hi_IN" w:bidi="hi_IN"/>
        </w:rPr>
      </w:r>
      <w:r>
        <w:rPr>
          <w:lang w:val="hi_IN" w:bidi="hi_IN"/>
        </w:rPr>
        <w:t>क्या आप ऐसा कुछ (या कोई व्यक्ति) ढूँढ सकते हैं जो निम्न के समान दिखता हो</w:t>
      </w:r>
    </w:p>
    <w:p>
      <w:pPr>
        <w:pStyle w:val="ListBullet"/>
        <w:spacing w:line="240" w:lineRule="auto"/>
        <w:ind w:left="720"/>
      </w:pPr>
      <w:r>
        <w:rPr>
          <w:lang w:val="hi_IN" w:bidi="hi_IN"/>
        </w:rPr>
      </w:r>
      <w:r>
        <w:rPr>
          <w:lang w:val="hi_IN" w:bidi="hi_IN"/>
        </w:rPr>
        <w:t>एक साँप</w:t>
      </w:r>
    </w:p>
    <w:p>
      <w:pPr>
        <w:pStyle w:val="ListBullet"/>
        <w:spacing w:line="240" w:lineRule="auto"/>
        <w:ind w:left="720"/>
      </w:pPr>
      <w:r>
        <w:rPr>
          <w:lang w:val="hi_IN" w:bidi="hi_IN"/>
        </w:rPr>
      </w:r>
      <w:r>
        <w:rPr>
          <w:lang w:val="hi_IN" w:bidi="hi_IN"/>
        </w:rPr>
        <w:t>एक पेड़ का फल (जैसे नारियल, आम, या सेब, या आपके क्षेत्र में पेड़ों पर उगने वाला कोई भी फल)</w:t>
      </w:r>
    </w:p>
    <w:p>
      <w:pPr>
        <w:pStyle w:val="ListBullet"/>
        <w:spacing w:line="240" w:lineRule="auto"/>
        <w:ind w:left="720"/>
      </w:pPr>
      <w:r>
        <w:rPr>
          <w:lang w:val="hi_IN" w:bidi="hi_IN"/>
        </w:rPr>
      </w:r>
      <w:r>
        <w:rPr>
          <w:lang w:val="hi_IN" w:bidi="hi_IN"/>
        </w:rPr>
        <w:t>एक कुल्हाड़ी या पेड़ को काटने के लिए कोई चीज़</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पत्थर</w:t>
      </w:r>
    </w:p>
    <w:p>
      <w:pPr>
        <w:pStyle w:val="ListBullet"/>
        <w:spacing w:line="240" w:lineRule="auto"/>
        <w:ind w:left="720"/>
      </w:pPr>
      <w:r>
        <w:rPr>
          <w:lang w:val="hi_IN" w:bidi="hi_IN"/>
        </w:rPr>
      </w:r>
      <w:r>
        <w:rPr>
          <w:lang w:val="hi_IN" w:bidi="hi_IN"/>
        </w:rPr>
        <w:t>पानी</w:t>
      </w:r>
    </w:p>
    <w:p>
      <w:pPr>
        <w:pStyle w:val="ListBullet"/>
        <w:spacing w:line="240" w:lineRule="auto"/>
        <w:ind w:left="720"/>
      </w:pPr>
      <w:r>
        <w:rPr>
          <w:lang w:val="hi_IN" w:bidi="hi_IN"/>
        </w:rPr>
      </w:r>
      <w:r>
        <w:rPr>
          <w:lang w:val="hi_IN" w:bidi="hi_IN"/>
        </w:rPr>
        <w:t xml:space="preserve">जूती </w:t>
      </w:r>
    </w:p>
    <w:p>
      <w:pPr>
        <w:pStyle w:val="ListBullet"/>
        <w:spacing w:line="240" w:lineRule="auto"/>
        <w:ind w:left="720"/>
      </w:pPr>
      <w:r>
        <w:rPr>
          <w:lang w:val="hi_IN" w:bidi="hi_IN"/>
        </w:rPr>
      </w:r>
      <w:r>
        <w:rPr>
          <w:lang w:val="hi_IN" w:bidi="hi_IN"/>
        </w:rPr>
        <w:t>आग (माचिस या असली आग)</w:t>
      </w:r>
    </w:p>
    <w:p>
      <w:pPr>
        <w:pStyle w:val="ListBullet"/>
        <w:spacing w:line="240" w:lineRule="auto"/>
        <w:ind w:left="720"/>
      </w:pPr>
      <w:r>
        <w:rPr>
          <w:lang w:val="hi_IN" w:bidi="hi_IN"/>
        </w:rPr>
      </w:r>
      <w:r>
        <w:rPr>
          <w:lang w:val="hi_IN" w:bidi="hi_IN"/>
        </w:rPr>
        <w:t>कुछ ऐसा जो सूप जैसा दिखता है</w:t>
      </w:r>
    </w:p>
    <w:p>
      <w:pPr>
        <w:pStyle w:val="ListBullet"/>
        <w:spacing w:line="240" w:lineRule="auto"/>
        <w:ind w:left="720"/>
      </w:pPr>
      <w:r>
        <w:rPr>
          <w:lang w:val="hi_IN" w:bidi="hi_IN"/>
        </w:rPr>
      </w:r>
      <w:r>
        <w:rPr>
          <w:lang w:val="hi_IN" w:bidi="hi_IN"/>
        </w:rPr>
        <w:t>और गेंहू?</w:t>
      </w:r>
    </w:p>
    <w:p>
      <w:pPr/>
      <w:r>
        <w:rPr>
          <w:lang w:val="hi_IN" w:bidi="hi_IN"/>
        </w:rPr>
      </w:r>
      <w:r>
        <w:rPr>
          <w:lang w:val="hi_IN" w:bidi="hi_IN"/>
        </w:rPr>
        <w:t>हो सकता है कि आपके पास ये सभी वस्तुएँ बिल्कुल वैसी न हों, लेकिन आप कुछ ऐसी चीज का उपयोग कर सकते हैं जो कुछ हद तक इनके जैसी दिखती हो। फिर यूहन्ना के भाषण को अलग-अलग वस्तुओं को पकड़कर याद करने की कोशिश करें। भाषण के दौरान अन्य लोग पेड़ काटने, अनाज को भूसे से निकालने, साफ करने और भूसा जलाने का अभिनय कर सकते हैं।</w:t>
      </w:r>
    </w:p>
    <w:p>
      <w:pPr/>
      <w:r>
        <w:rPr>
          <w:lang w:val="hi_IN" w:bidi="hi_IN"/>
        </w:rPr>
      </w:r>
      <w:r>
        <w:rPr>
          <w:lang w:val="hi_IN" w:bidi="hi_IN"/>
        </w:rPr>
        <w:t>यूहन्ना द्वारा धार्मिक अगुओं को यह भाषण देने के कुछ समय बाद, यीशु आता है। हो सकता है कि यह घटना उसी दिन घटित हुई हो, या कुछ दिन या सप्ताह बाद घटित हुई हो। यूहन्ना कई महीनों से प्रचार कर रहा होगा।</w:t>
      </w:r>
    </w:p>
    <w:p>
      <w:pPr/>
      <w:r>
        <w:rPr>
          <w:lang w:val="hi_IN" w:bidi="hi_IN"/>
        </w:rPr>
      </w:r>
      <w:r>
        <w:rPr>
          <w:lang w:val="hi_IN" w:bidi="hi_IN"/>
        </w:rPr>
        <w:t>यीशु गलील से आया। वह वहाँ चला होगा। इस यात्रा में कई दिन लग गए होंगे।</w:t>
      </w:r>
    </w:p>
    <w:p>
      <w:pPr/>
      <w:r>
        <w:rPr>
          <w:lang w:val="hi_IN" w:bidi="hi_IN"/>
        </w:rPr>
      </w:r>
      <w:r>
        <w:rPr>
          <w:lang w:val="hi_IN" w:bidi="hi_IN"/>
        </w:rPr>
        <w:t>जब यीशु पानी से ऊपर आया, तो आकाश खुल गया। आपको क्या लगता है कि वह कैसा दिखता होगा? आप अपनी भाषा में इसका वर्णन कैसे करेंगे?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यरूशलेम, यहूदिया और यरदन नदी के आसपास के क्षेत्र के लोग</w:t>
      </w:r>
    </w:p>
    <w:p>
      <w:pPr>
        <w:pStyle w:val="ListBullet"/>
        <w:spacing w:line="240" w:lineRule="auto"/>
        <w:ind w:left="720"/>
      </w:pPr>
      <w:r>
        <w:rPr>
          <w:lang w:val="hi_IN" w:bidi="hi_IN"/>
        </w:rPr>
      </w:r>
      <w:r>
        <w:rPr>
          <w:lang w:val="hi_IN" w:bidi="hi_IN"/>
        </w:rPr>
        <w:t>फरीसी और सदूकी</w:t>
      </w:r>
    </w:p>
    <w:p>
      <w:pPr>
        <w:pStyle w:val="ListBullet"/>
        <w:spacing w:line="240" w:lineRule="auto"/>
        <w:ind w:left="720"/>
      </w:pPr>
      <w:r>
        <w:rPr>
          <w:lang w:val="hi_IN" w:bidi="hi_IN"/>
        </w:rPr>
      </w:r>
      <w:r>
        <w:rPr>
          <w:lang w:val="hi_IN" w:bidi="hi_IN"/>
        </w:rPr>
        <w:t>अब्राहम</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परमेश्वर (उसकी आवाज)</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 xml:space="preserve">दूसरी बार जब समूह इस कहानी पर अभिनय करे, तो उन्हें कुछ बिंदुओं पर रोक दें। </w:t>
      </w:r>
    </w:p>
    <w:p>
      <w:pPr/>
      <w:r>
        <w:rPr>
          <w:lang w:val="hi_IN" w:bidi="hi_IN"/>
        </w:rPr>
      </w:r>
      <w:r>
        <w:rPr>
          <w:lang w:val="hi_IN" w:bidi="hi_IN"/>
        </w:rPr>
        <w:t>यूहन्ना को लोगों को अपना सन्देश देते हुए अभिनय करें। उसकी बात सुनने के लिए आने वाले लोगों का अभिनय करें। इस बारे में सोचें कि लोग कैसा व्यवहार करेंगे। क्या वे यूहन्ना के करीब आने के लिए आपस में धक्का-मुक्की करेंगे? क्या कुछ लोग करीब आना चाहेंगे, या पीछे रहना चाहेंगे? क्या लोग आराम से होंगे, या तनाव में होंगे? लोगों ने एक दूसरे से क्या कहा होगा?</w:t>
      </w:r>
    </w:p>
    <w:p>
      <w:pPr/>
      <w:r>
        <w:rPr>
          <w:lang w:val="hi_IN" w:bidi="hi_IN"/>
        </w:rPr>
      </w:r>
      <w:r>
        <w:rPr>
          <w:lang w:val="hi_IN" w:bidi="hi_IN"/>
        </w:rPr>
        <w:t>आप भविष्यद्वक्ता यशायाह को अपनी भविष्यवाणी करने का अभिनय कर सकते हैं।</w:t>
      </w:r>
    </w:p>
    <w:p>
      <w:pPr>
        <w:pStyle w:val="ListBullet"/>
        <w:spacing w:line="240" w:lineRule="auto"/>
        <w:ind w:left="720"/>
      </w:pPr>
      <w:r>
        <w:rPr>
          <w:lang w:val="hi_IN" w:bidi="hi_IN"/>
        </w:rPr>
      </w:r>
      <w:r>
        <w:rPr>
          <w:lang w:val="hi_IN" w:bidi="hi_IN"/>
        </w:rPr>
        <w:t>अभिनय को रोकें। लोगों का पात्र निभाने वाले अभिनेताओं से पूछें: "जब आप यूहन्ना को देखते हैं तो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यूहन्ना को नदी में लोगों को बपतिस्मा देने का अभिनय करें। कुछ लोगों को बपतिस्मा लेने और अपने पापों को स्वीकार करने का अभिनय करें। सोचिए यह कैसा दिखेगा। यदि आप वहाँ होते, तो जब लोग अपने पाप स्वीकार कर रहे थे, तो आप क्या सुनते? उन्होंने यूहन्ना से किस तरह की बातें कही होंगी? जब लोग पानी से बाहर आये, तो वे कैसे दिख रहे थे, भीगे हुए? उनके चेहरे कैसे दिखते होंगे? क्या उन्होंने कुछ कहा होगा?</w:t>
      </w:r>
    </w:p>
    <w:p>
      <w:pPr>
        <w:pStyle w:val="ListBullet"/>
        <w:spacing w:line="240" w:lineRule="auto"/>
        <w:ind w:left="720"/>
      </w:pPr>
      <w:r>
        <w:rPr>
          <w:lang w:val="hi_IN" w:bidi="hi_IN"/>
        </w:rPr>
      </w:r>
      <w:r>
        <w:rPr>
          <w:lang w:val="hi_IN" w:bidi="hi_IN"/>
        </w:rPr>
        <w:t>अभिनय को रोकें। लोगों से पूछें: "जब आप बपतिस्मा लेते हैं तो आपको कैसा महसूस होता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फरीसी और सदूकी आकर बपतिस्मा लेने के लिए पूछने का अभिनय करें।</w:t>
      </w:r>
    </w:p>
    <w:p>
      <w:pPr>
        <w:pStyle w:val="ListBullet"/>
        <w:spacing w:line="240" w:lineRule="auto"/>
        <w:ind w:left="720"/>
      </w:pPr>
      <w:r>
        <w:rPr>
          <w:lang w:val="hi_IN" w:bidi="hi_IN"/>
        </w:rPr>
      </w:r>
      <w:r>
        <w:rPr>
          <w:lang w:val="hi_IN" w:bidi="hi_IN"/>
        </w:rPr>
        <w:t>अभिनय को रोकें। उन्हें निभाने वाले अभिनेताओं से पूछें: "आप कैसा महसूस कर रहे हैं?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यूहन्ना का फरीसियों और सदूकियों से बात करने का अभिनय करें। वह उनकी तुलना जहरीले साँप से कर रहा है। वह उन्हें ऐसे कार्य करने के लिए कहता है जो साबित करेंगे कि उन्होंने पश्चाताप किया है। वह उनसे कहता है कि अब्राहम का वंशज होना काफी नहीं है। वह उनसे कहता है कि उन्हें उसी प्रकार दण्ड दिया जा सकता है, जैसे बिना फल वाले पेड़ को काटकर जला दिया जाता है। आप पिछले लेख में चुनी गई वस्तुओं का उपयोग उनके भाषण को याद रखने में मदद के लिए कर सकते हैं।</w:t>
      </w:r>
    </w:p>
    <w:p>
      <w:pPr/>
      <w:r>
        <w:rPr>
          <w:lang w:val="hi_IN" w:bidi="hi_IN"/>
        </w:rPr>
      </w:r>
      <w:r>
        <w:rPr>
          <w:lang w:val="hi_IN" w:bidi="hi_IN"/>
        </w:rPr>
        <w:t>यीशु का यूहन्ना के पास आना, यूहन्ना का यीशु को बपतिस्मा देने से इनकार करना, यीशु का आग्रह करना और यीशु का बपतिस्मा लेना, इन सबका अभिनय कीजिए।</w:t>
      </w:r>
    </w:p>
    <w:p>
      <w:pPr>
        <w:pStyle w:val="ListBullet"/>
        <w:spacing w:line="240" w:lineRule="auto"/>
        <w:ind w:left="720"/>
      </w:pPr>
      <w:r>
        <w:rPr>
          <w:lang w:val="hi_IN" w:bidi="hi_IN"/>
        </w:rPr>
      </w:r>
      <w:r>
        <w:rPr>
          <w:lang w:val="hi_IN" w:bidi="hi_IN"/>
        </w:rPr>
        <w:t>अभिनय को रोकें। यूहन्ना का पात्र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यीशु का पात्र निभा रहे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आप पवित्र आत्मा को यीशु पर उतरते हुए कैसे अभिनय में दिखा सकते हैं?</w:t>
      </w:r>
    </w:p>
    <w:p>
      <w:pPr>
        <w:pStyle w:val="ListBullet"/>
        <w:spacing w:line="240" w:lineRule="auto"/>
        <w:ind w:left="720"/>
      </w:pPr>
      <w:r>
        <w:rPr>
          <w:lang w:val="hi_IN" w:bidi="hi_IN"/>
        </w:rPr>
      </w:r>
      <w:r>
        <w:rPr>
          <w:lang w:val="hi_IN" w:bidi="hi_IN"/>
        </w:rPr>
        <w:t>यीशु का पात्र निभाने वाले अभिनेता से पूछें: "जब आपने आत्मा को आते देखा, और परमेश्वर की आवाज सुनी तो आप कैसा महसूस कर रहे हैं?" आप ऐसी बातें सुन सकते हैं:</w:t>
      </w:r>
    </w:p>
    <w:p>
      <w:pPr>
        <w:pStyle w:val="ListBullet"/>
        <w:spacing w:line="240" w:lineRule="auto"/>
        <w:ind w:left="720"/>
      </w:pPr>
      <w:r>
        <w:rPr>
          <w:lang w:val="hi_IN" w:bidi="hi_IN"/>
        </w:rPr>
      </w:r>
      <w:r>
        <w:rPr>
          <w:lang w:val="hi_IN" w:bidi="hi_IN"/>
        </w:rPr>
        <w:t>परमेश्वर की आवाज में बोलने वाले अभिनेता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यूहन्ना को </w:t>
      </w:r>
      <w:r>
        <w:rPr>
          <w:b/>
          <w:lang w:val="hi_IN" w:bidi="hi_IN"/>
        </w:rPr>
        <w:t>बपतिस्मा</w:t>
      </w:r>
      <w:r>
        <w:rPr>
          <w:lang w:val="hi_IN" w:bidi="hi_IN"/>
        </w:rPr>
        <w:t xml:space="preserve"> देने वाला कहा जाता है। इसका अर्थ है कि वह वह था जिसने लोगों को </w:t>
      </w:r>
      <w:r>
        <w:rPr>
          <w:b/>
          <w:lang w:val="hi_IN" w:bidi="hi_IN"/>
        </w:rPr>
        <w:t>बपतिस्मा</w:t>
      </w:r>
      <w:r>
        <w:rPr>
          <w:lang w:val="hi_IN" w:bidi="hi_IN"/>
        </w:rPr>
        <w:t xml:space="preserve"> दिया। </w:t>
      </w:r>
      <w:r>
        <w:rPr>
          <w:lang w:val="hi_IN" w:bidi="hi_IN"/>
        </w:rPr>
        <w:t>बपतिस्मा</w:t>
      </w:r>
      <w:r>
        <w:rPr>
          <w:lang w:val="hi_IN" w:bidi="hi_IN"/>
        </w:rPr>
        <w:t xml:space="preserve"> शब्द मुख्य शब्दावली में है। उसी शब्द का उपयोग करें जिसका उपयोग आपने पिछले भागों में किया है।</w:t>
      </w:r>
    </w:p>
    <w:p>
      <w:pPr/>
      <w:r>
        <w:rPr>
          <w:lang w:val="hi_IN" w:bidi="hi_IN"/>
        </w:rPr>
      </w:r>
      <w:r>
        <w:rPr>
          <w:lang w:val="hi_IN" w:bidi="hi_IN"/>
        </w:rPr>
        <w:t xml:space="preserve">यूहन्ना यहूदिया के </w:t>
      </w:r>
      <w:r>
        <w:rPr>
          <w:b/>
          <w:lang w:val="hi_IN" w:bidi="hi_IN"/>
        </w:rPr>
        <w:t>मरुभूमि</w:t>
      </w:r>
      <w:r>
        <w:rPr>
          <w:lang w:val="hi_IN" w:bidi="hi_IN"/>
        </w:rPr>
        <w:t xml:space="preserve"> या </w:t>
      </w:r>
      <w:r>
        <w:rPr>
          <w:b/>
          <w:lang w:val="hi_IN" w:bidi="hi_IN"/>
        </w:rPr>
        <w:t>जंगल</w:t>
      </w:r>
      <w:r>
        <w:rPr>
          <w:lang w:val="hi_IN" w:bidi="hi_IN"/>
        </w:rPr>
        <w:t xml:space="preserve"> में प्रचार कर रहा था। </w:t>
      </w:r>
      <w:r>
        <w:rPr>
          <w:lang w:val="hi_IN" w:bidi="hi_IN"/>
        </w:rPr>
        <w:t>जंगल</w:t>
      </w:r>
      <w:r>
        <w:rPr>
          <w:lang w:val="hi_IN" w:bidi="hi_IN"/>
        </w:rPr>
        <w:t xml:space="preserve"> शब्द मुख्य शब्दावली में है। उसी शब्द का उपयोग करें जिसका उपयोग आपने पिछले भागों में किया है।</w:t>
      </w:r>
    </w:p>
    <w:p>
      <w:pPr/>
      <w:r>
        <w:rPr>
          <w:lang w:val="hi_IN" w:bidi="hi_IN"/>
        </w:rPr>
      </w:r>
      <w:r>
        <w:rPr>
          <w:lang w:val="hi_IN" w:bidi="hi_IN"/>
        </w:rPr>
        <w:t xml:space="preserve">यूहन्ना लोगों से कहता है कि वे </w:t>
      </w:r>
      <w:r>
        <w:rPr>
          <w:b/>
          <w:lang w:val="hi_IN" w:bidi="hi_IN"/>
        </w:rPr>
        <w:t>पश्चाताप करें</w:t>
      </w:r>
      <w:r>
        <w:rPr>
          <w:lang w:val="hi_IN" w:bidi="hi_IN"/>
        </w:rPr>
        <w:t xml:space="preserve"> क्योंकि </w:t>
      </w:r>
      <w:r>
        <w:rPr>
          <w:b/>
          <w:lang w:val="hi_IN" w:bidi="hi_IN"/>
        </w:rPr>
        <w:t>स्वर्ग का राज्य</w:t>
      </w:r>
      <w:r>
        <w:rPr>
          <w:lang w:val="hi_IN" w:bidi="hi_IN"/>
        </w:rPr>
        <w:t xml:space="preserve"> निकट है। </w:t>
      </w:r>
      <w:r>
        <w:rPr>
          <w:lang w:val="hi_IN" w:bidi="hi_IN"/>
        </w:rPr>
        <w:t>पश्चाताप</w:t>
      </w:r>
      <w:r>
        <w:rPr>
          <w:lang w:val="hi_IN" w:bidi="hi_IN"/>
        </w:rPr>
        <w:t xml:space="preserve"> शब्द मुख्य शब्दावली में है। </w:t>
      </w:r>
      <w:r>
        <w:rPr>
          <w:lang w:val="hi_IN" w:bidi="hi_IN"/>
        </w:rPr>
        <w:t>स्वर्ग का राज्य</w:t>
      </w:r>
      <w:r>
        <w:rPr>
          <w:lang w:val="hi_IN" w:bidi="hi_IN"/>
        </w:rPr>
        <w:t xml:space="preserve"> शब्द मुख्य शब्दावली में है। उन्हीं शब्दों का प्रयोग करें जो आपने पिछले भागों में प्रयोग किए हैं।</w:t>
      </w:r>
    </w:p>
    <w:p>
      <w:pPr/>
      <w:r>
        <w:rPr>
          <w:lang w:val="hi_IN" w:bidi="hi_IN"/>
        </w:rPr>
      </w:r>
      <w:r>
        <w:rPr>
          <w:lang w:val="hi_IN" w:bidi="hi_IN"/>
        </w:rPr>
        <w:t xml:space="preserve">बपतिस्मा लेने के लिए आए लोगों में </w:t>
      </w:r>
      <w:r>
        <w:rPr>
          <w:b/>
          <w:lang w:val="hi_IN" w:bidi="hi_IN"/>
        </w:rPr>
        <w:t>फरीसी</w:t>
      </w:r>
      <w:r>
        <w:rPr>
          <w:lang w:val="hi_IN" w:bidi="hi_IN"/>
        </w:rPr>
        <w:t xml:space="preserve"> और </w:t>
      </w:r>
      <w:r>
        <w:rPr>
          <w:b/>
          <w:lang w:val="hi_IN" w:bidi="hi_IN"/>
        </w:rPr>
        <w:t>सदूकी</w:t>
      </w:r>
      <w:r>
        <w:rPr>
          <w:lang w:val="hi_IN" w:bidi="hi_IN"/>
        </w:rPr>
        <w:t xml:space="preserve"> भी थे। फरीसी और सदूकी धार्मिक अगुओं के दो अलग-अलग समूह थे।</w:t>
      </w:r>
    </w:p>
    <w:p>
      <w:pPr/>
      <w:r>
        <w:rPr>
          <w:lang w:val="hi_IN" w:bidi="hi_IN"/>
        </w:rPr>
      </w:r>
      <w:r>
        <w:rPr>
          <w:b/>
          <w:lang w:val="hi_IN" w:bidi="hi_IN"/>
        </w:rPr>
        <w:t>फरीसियों</w:t>
      </w:r>
      <w:r>
        <w:rPr>
          <w:lang w:val="hi_IN" w:bidi="hi_IN"/>
        </w:rPr>
        <w:t xml:space="preserve"> को इस्राएल में धार्मिक अगुओं के सबसे प्रभावशाली समूह के रूप में देखा जाता था। फरीसी परमेश्वर की व्यवस्था के प्रति समर्पित थे। "फरीसी" शब्द का अर्थ है "अलग होना।" वे खुद को उन लोगों से अलग रखना चाहते थे जो परमेश्वर के नियमों का पालन नहीं करते थे।</w:t>
      </w:r>
    </w:p>
    <w:p>
      <w:pPr/>
      <w:r>
        <w:rPr>
          <w:lang w:val="hi_IN" w:bidi="hi_IN"/>
        </w:rPr>
      </w:r>
      <w:r>
        <w:rPr>
          <w:lang w:val="hi_IN" w:bidi="hi_IN"/>
        </w:rPr>
        <w:t>सदूकी</w:t>
      </w:r>
      <w:r>
        <w:rPr>
          <w:lang w:val="hi_IN" w:bidi="hi_IN"/>
        </w:rPr>
        <w:t xml:space="preserve"> परमेश्वर की व्यवस्था का पालन करने में कम कठोर थे। वे मानते थे कि पुराने नियम की केवल पहली पाँच पुस्तकें ही महत्वपूर्ण थीं। उन्होंने रोमी सरकार के साथ फरीसियों की तुलना में कहीं अधिक तत्परता से सहयोग किया। हम वास्तव में नहीं जानते कि "सदूकी" नाम का अर्थ क्या है।</w:t>
      </w:r>
    </w:p>
    <w:p>
      <w:pPr/>
      <w:r>
        <w:rPr>
          <w:lang w:val="hi_IN" w:bidi="hi_IN"/>
        </w:rPr>
      </w:r>
      <w:r>
        <w:rPr>
          <w:lang w:val="hi_IN" w:bidi="hi_IN"/>
        </w:rPr>
        <w:t>दोनों शब्द मुख्य शब्दावली में हैं। उसी शब्द का उपयोग करें जिसका उपयोग आपने पिछले भागों में किया है।</w:t>
      </w:r>
    </w:p>
    <w:p>
      <w:pPr/>
      <w:r>
        <w:rPr>
          <w:lang w:val="hi_IN" w:bidi="hi_IN"/>
        </w:rPr>
      </w:r>
      <w:r>
        <w:rPr>
          <w:lang w:val="hi_IN" w:bidi="hi_IN"/>
        </w:rPr>
        <w:t xml:space="preserve">यूहन्ना कहता है कि उसके बाद कोई ऐसा आएगा जो लोगों को </w:t>
      </w:r>
      <w:r>
        <w:rPr>
          <w:b/>
          <w:lang w:val="hi_IN" w:bidi="hi_IN"/>
        </w:rPr>
        <w:t>पवित्र आत्मा</w:t>
      </w:r>
      <w:r>
        <w:rPr>
          <w:lang w:val="hi_IN" w:bidi="hi_IN"/>
        </w:rPr>
        <w:t xml:space="preserve"> और आग से बपतिस्मा देगा। "पवित्र" शब्द उन लोगों या चीजों को दर्शाता है जो परमेश्वर के हैं, उसे समर्पित हैं, या उसके जैसे हैं। उसी शब्द का उपयोग करें जिसका उपयोग आपने पिछले भाग में किया है। </w:t>
      </w:r>
      <w:r>
        <w:rPr>
          <w:lang w:val="hi_IN" w:bidi="hi_IN"/>
        </w:rPr>
        <w:t>पवित्र आत्मा</w:t>
      </w:r>
      <w:r>
        <w:rPr>
          <w:lang w:val="hi_IN" w:bidi="hi_IN"/>
        </w:rPr>
        <w:t xml:space="preserve"> शब्द मुख्य शब्दावली में है।</w:t>
      </w:r>
    </w:p>
    <w:p>
      <w:pPr/>
      <w:r>
        <w:rPr>
          <w:lang w:val="hi_IN" w:bidi="hi_IN"/>
        </w:rPr>
      </w:r>
      <w:r>
        <w:rPr>
          <w:lang w:val="hi_IN" w:bidi="hi_IN"/>
        </w:rPr>
        <w:t xml:space="preserve">यीशु के बपतिस्मा लेने के बाद, </w:t>
      </w:r>
      <w:r>
        <w:rPr>
          <w:b/>
          <w:lang w:val="hi_IN" w:bidi="hi_IN"/>
        </w:rPr>
        <w:t>स्वर्ग</w:t>
      </w:r>
      <w:r>
        <w:rPr>
          <w:lang w:val="hi_IN" w:bidi="hi_IN"/>
        </w:rPr>
        <w:t xml:space="preserve"> खुल गया। यहाँ </w:t>
      </w:r>
      <w:r>
        <w:rPr>
          <w:lang w:val="hi_IN" w:bidi="hi_IN"/>
        </w:rPr>
        <w:t>आकाश</w:t>
      </w:r>
      <w:r>
        <w:rPr>
          <w:lang w:val="hi_IN" w:bidi="hi_IN"/>
        </w:rPr>
        <w:t xml:space="preserve"> का मतलब दिखाई देने वाला आकाश भी हो सकता है, या फिर वह स्थान जहाँ परमेश्वर निवास करते हैं। उसी शब्द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4:1–11</w:t>
      </w:r>
      <w:r>
        <w:rPr>
          <w:lang w:val="hi_IN" w:bidi="hi_IN"/>
        </w:rPr>
      </w:r>
    </w:p>
    <w:p>
      <w:pPr>
        <w:pStyle w:val="Heading3"/>
      </w:pPr>
      <w:r>
        <w:rPr>
          <w:lang w:val="hi_IN" w:bidi="hi_IN"/>
        </w:rPr>
        <w:t>सुने और मन में रखें</w:t>
      </w:r>
    </w:p>
    <w:p>
      <w:pPr/>
      <w:r>
        <w:rPr>
          <w:lang w:val="hi_IN" w:bidi="hi_IN"/>
        </w:rPr>
      </w:r>
      <w:r>
        <w:rPr>
          <w:lang w:val="hi_IN" w:bidi="hi_IN"/>
        </w:rPr>
        <w:t>मत्ती 4:1–11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कहानी यीशु के बपतिस्मा लेने और पवित्र आत्मा के यीशु पर उतरने के साथ समाप्त हुई। परमेश्वर ने स्वर्ग से बात की थी, और कहा था कि यीशु उसका प्रिय पुत्र है।</w:t>
      </w:r>
    </w:p>
    <w:p>
      <w:pPr/>
      <w:r>
        <w:rPr>
          <w:lang w:val="hi_IN" w:bidi="hi_IN"/>
        </w:rPr>
      </w:r>
      <w:r>
        <w:rPr>
          <w:lang w:val="hi_IN" w:bidi="hi_IN"/>
        </w:rPr>
        <w:t>यह कहानी इसके ठीक बाद होती है।</w:t>
      </w:r>
    </w:p>
    <w:p>
      <w:pPr/>
      <w:r>
        <w:rPr>
          <w:lang w:val="hi_IN" w:bidi="hi_IN"/>
        </w:rPr>
      </w:r>
      <w:r>
        <w:rPr>
          <w:lang w:val="hi_IN" w:bidi="hi_IN"/>
        </w:rPr>
        <w:t>यीशु को आत्मा ने जंगल में जाने के लिए प्रेरित किया। इसका अर्थ यह है कि पवित्र आत्मा अब यीशु को जंगल में जाने के लिए कह रहा था, या उसे जंगल में भेज रहा था। जब यीशु का बपतिस्मा हुआ तो वह पहले से ही जंगल में था, लेकिन अब वह और भी अधिक भीतर, एक दूरस्थ स्थान पर जा रहा है।</w:t>
      </w:r>
    </w:p>
    <w:p>
      <w:pPr/>
      <w:r>
        <w:rPr>
          <w:lang w:val="hi_IN" w:bidi="hi_IN"/>
        </w:rPr>
      </w:r>
      <w:r>
        <w:rPr>
          <w:lang w:val="hi_IN" w:bidi="hi_IN"/>
        </w:rPr>
        <w:t xml:space="preserve">अपने समूह को यहूदिया के जंगल की तस्वीर दिखाएँ। </w:t>
      </w:r>
    </w:p>
    <w:p>
      <w:pPr/>
      <w:r>
        <w:rPr>
          <w:lang w:val="hi_IN" w:bidi="hi_IN"/>
        </w:rPr>
      </w:r>
      <w:r>
        <w:rPr>
          <w:lang w:val="hi_IN" w:bidi="hi_IN"/>
        </w:rPr>
        <w:t>पवित्र आत्मा ऐसा इसलिए कर रहा है ताकि शैतान यीशु को प्रलोभित कर सके। शैतान यीशु को परमेश्वर की आज्ञा न मानने के लिए बहकाने की कोशिश करेगा। क्योंकि पवित्र आत्मा यीशु की अगुवाई कर रहा था, इसलिए हम जानते हैं कि परमेश्वर चाहता था कि ऐसा हो। यीशु को इस परीक्षा से गुजरने की आवश्यकता थी।</w:t>
      </w:r>
    </w:p>
    <w:p>
      <w:pPr/>
      <w:r>
        <w:rPr>
          <w:lang w:val="hi_IN" w:bidi="hi_IN"/>
        </w:rPr>
      </w:r>
      <w:r>
        <w:rPr>
          <w:lang w:val="hi_IN" w:bidi="hi_IN"/>
        </w:rPr>
        <w:t xml:space="preserve">यह कहानी प्रलोभित करनेवाले और शैतान का उल्लेख करती है। ये सभी एक ही व्यक्ति के नाम हैं। शैतान एक स्वर्गदूत था, लेकिन उसने परमेश्वर के विरुद्ध बगावत की। वह एक दुष्ट आत्मा बन गया। शैतान अब सभी दुष्ट आत्माओं के अगुए का नाम है। इस कहानी में उसे "प्रलोभित करने वाला" भी कहा गया है, क्योंकि वह यीशु को कुछ गलत करने के लिए मजबूर करने का प्रयास कर रहा है। </w:t>
      </w:r>
    </w:p>
    <w:p>
      <w:pPr/>
      <w:r>
        <w:rPr>
          <w:lang w:val="hi_IN" w:bidi="hi_IN"/>
        </w:rPr>
      </w:r>
      <w:r>
        <w:rPr>
          <w:lang w:val="hi_IN" w:bidi="hi_IN"/>
        </w:rPr>
        <w:t>शैतान के यीशु से बात करने से पहले, यीशु 40 दिनों के लिए उपवास करता है। इसका अर्थ है कि उसने इस दौरान कुछ भी नहीं खाया।</w:t>
      </w:r>
    </w:p>
    <w:p>
      <w:pPr/>
      <w:r>
        <w:rPr>
          <w:lang w:val="hi_IN" w:bidi="hi_IN"/>
        </w:rPr>
      </w:r>
      <w:r>
        <w:rPr>
          <w:lang w:val="hi_IN" w:bidi="hi_IN"/>
        </w:rPr>
        <w:t>बाइबल में संख्या 40 महत्वपूर्ण है। पुराने नियम में, भविष्यवक्ता मूसा ने 40 दिनों तक उपवास किया, उसके बाद परमेश्वर ने उसके माध्यम से इस्राएलियों को अपनी आज्ञाएँ दीं। इस्राएली 40 वर्षों तक जंगल में भटकते रहे। 40 नंबर अक्सर तैयारी के समय को दर्शाता है।</w:t>
      </w:r>
    </w:p>
    <w:p>
      <w:pPr/>
      <w:r>
        <w:rPr>
          <w:lang w:val="hi_IN" w:bidi="hi_IN"/>
        </w:rPr>
      </w:r>
      <w:r>
        <w:rPr>
          <w:lang w:val="hi_IN" w:bidi="hi_IN"/>
        </w:rPr>
        <w:t>क्या आपके समुदाय के लोग उपवास करते हैं? वे ऐसा क्यों करते हैं? क्या आप किसी ऐसे व्यक्ति के बारे में कहानी बता सकते हैं जो बहुत लम्बे समय से उपवास कर रहा है?</w:t>
      </w:r>
    </w:p>
    <w:p>
      <w:pPr/>
      <w:r>
        <w:rPr>
          <w:lang w:val="hi_IN" w:bidi="hi_IN"/>
        </w:rPr>
      </w:r>
      <w:r>
        <w:rPr>
          <w:lang w:val="hi_IN" w:bidi="hi_IN"/>
        </w:rPr>
        <w:t>शैतान तीन बार यीशु को कुछ गलत करने के लिए मजबूर करने की कोशिश करता है, और हर बार यीशु बाइबल से एक वचन उद्धृत करके जवाब देता है। ये तीनों उद्धरण वे आज्ञाएँ हैं जो परमेश्वर ने हज़ार साल से भी पहले मूसा के माध्यम से इस्राएलियों को दी थीं। उस समय, इस्राएली जंगल में रह रहे थे, और उन्होंने बार-बार परमेश्वर की आज्ञा नहीं मानी और परमेश्वर की आज्ञाओं को तोड़ा था। यीशु भी जंगल में रह रहा है, लेकिन वह परमेश्वर की आज्ञाओं का पालन कर रहा है।</w:t>
      </w:r>
    </w:p>
    <w:p>
      <w:pPr/>
      <w:r>
        <w:rPr>
          <w:lang w:val="hi_IN" w:bidi="hi_IN"/>
        </w:rPr>
      </w:r>
      <w:r>
        <w:rPr>
          <w:lang w:val="hi_IN" w:bidi="hi_IN"/>
        </w:rPr>
        <w:t>जब यीशु ने बपतिस्मा लिया था, तो परमेश्वर ने यीशु से कहा था कि वह उसका प्रिय पुत्र है। शैतान अब चाहता है कि यीशु इसे साबित करे। यीशु को बहुत भूख लगी थी, लेकिन शैतान ने कहा कि यीशु परमेश्वर के पुत्र के रूप में अपनी शक्ति का उपयोग करके कुछ पत्थरों को रोटी में बदल सकता है, ताकि वह खा सके। यीशु इसे करने से इनकार कर देता है।</w:t>
      </w:r>
    </w:p>
    <w:p>
      <w:pPr/>
      <w:r>
        <w:rPr>
          <w:lang w:val="hi_IN" w:bidi="hi_IN"/>
        </w:rPr>
      </w:r>
      <w:r>
        <w:rPr>
          <w:lang w:val="hi_IN" w:bidi="hi_IN"/>
        </w:rPr>
        <w:t>फिर यीशु उस बात का उल्लेख करता है जो मूसा के समय में इस्राएलियों के इस जंगल की कहानी में हुआ था। इस्राएली भूखे थे और उन्होंने परमेश्वर से शिकायत की। परमेश्वर ने उन्हें विशेष भोजन दिया- मन्ना - जो हर दिन चमत्कारिक रूप से आया। बाद में मूसा ने इस्राएलियों से कहा कि परमेश्वर ने लोगों को भूखा इसलिए रखा ताकि वे सीख सकें कि परमेश्वर की आज्ञा मानना भोजन से ज़्यादा महत्वपूर्ण है। भोजन हमें केवल शारीरिक जीवन देगा, लेकिन परमेश्वर की आज्ञा मानने से हमें पूरा जीवन मिल जाता है।</w:t>
      </w:r>
    </w:p>
    <w:p>
      <w:pPr/>
      <w:r>
        <w:rPr>
          <w:lang w:val="hi_IN" w:bidi="hi_IN"/>
        </w:rPr>
      </w:r>
      <w:r>
        <w:rPr>
          <w:lang w:val="hi_IN" w:bidi="hi_IN"/>
        </w:rPr>
        <w:t>यीशु शैतान से कहता है कि परमेश्वर की आज्ञा मानना भोजन से ज़्यादा महत्वपूर्ण है। इसका यह भी अर्थ है कि यदि यीशु ने कुछ पत्थरों को रोटी बन जाने के लिए कहा होता, तो उसने परमेश्वर की आज्ञा का उल्लंघन किया होता। परमेश्वर नहीं चाहता था कि यीशु अपने लिए अपनी शक्ति का उपयोग करे। यीशु के लिए इस कठिन समय से गुजरना महत्वपूर्ण था।</w:t>
      </w:r>
    </w:p>
    <w:p>
      <w:pPr/>
      <w:r>
        <w:rPr>
          <w:lang w:val="hi_IN" w:bidi="hi_IN"/>
        </w:rPr>
      </w:r>
      <w:r>
        <w:rPr>
          <w:lang w:val="hi_IN" w:bidi="hi_IN"/>
        </w:rPr>
        <w:t>शैतान फिर कोशिश करता है। वह यीशु को पवित्र शहर में ले जाता है, जो यरूशलेम है। शहर को पवित्र कहा जाता है क्योंकि वहाँ परमेश्वर का मन्दिर है, और यह वह स्थान है जहाँ परमेश्वर अपने लोगों से मिलता है। शैतान यीशु से फिर से कहता है कि वह मन्दिर के सबसे ऊँचे स्थान से कूदकर यह साबित करे कि वह सच में परमेश्वर का पुत्र है। यदि यीशु कूदता है, तो वह निश्चित रूप से मर जाएगा। लेकिन शैतान अब पुराने नियम से भी कुछ उद्धृत करता है। वह भजन 91 से कुछ दोहराता है। उस भजन के लेखक ने परमेश्वर पर बहुत भरोसा व्यक्त किया। उसने कहा कि यदि लोगों के साथ भयानक बातें होती हैं, तो परमेश्वर उनकी रक्षा करेगा। स्वर्गदूत लोगों की मदद करेंगे, और पत्थर से पैर टकराने पर भी उन्हें चोट नहीं लगेगी। इसलिए शैतान कहता है कि यदि यीशु नीचे कूदता है, तो स्वर्गदूत उसे पकड़ लेंगे ताकि वह मर न जाए। तब वह साबित कर देगा कि वह परमेश्वर का पुत्र है।</w:t>
      </w:r>
    </w:p>
    <w:p>
      <w:pPr/>
      <w:r>
        <w:rPr>
          <w:lang w:val="hi_IN" w:bidi="hi_IN"/>
        </w:rPr>
      </w:r>
      <w:r>
        <w:rPr>
          <w:lang w:val="hi_IN" w:bidi="hi_IN"/>
        </w:rPr>
        <w:t xml:space="preserve">अपने समूह को यरूशलेम के मन्दिर की तस्वीर दिखाएँ। यह मन्दिर अब मौजूद नहीं है; इसे वर्ष 70 ई में रोमियों ने नष्ट कर दिया था। यह चित्र वैसा ही है जैसा लोग अनुमान लगाते हैं कि यह कैसा दिखता होगा। </w:t>
      </w:r>
    </w:p>
    <w:p>
      <w:pPr/>
      <w:r>
        <w:rPr>
          <w:lang w:val="hi_IN" w:bidi="hi_IN"/>
        </w:rPr>
      </w:r>
      <w:r>
        <w:rPr>
          <w:lang w:val="hi_IN" w:bidi="hi_IN"/>
        </w:rPr>
        <w:t>यीशु उसकी बातों में नहीं आता। वह जानता है कि शैतान इस पद का गलत तरीके से उपयोग कर रहा है। वह फिर से इस्राएलियों के जंगल की कहानी से कुछ उद्धृत करता है। मूसा ने इस्राएलियों से कहा कि वे परमेश्वर की परीक्षा न लें - इसका मतलब है कि वे यह देखने के लिए परमेश्वर की परीक्षा न लें कि वह कुछ करेगा या नहीं।</w:t>
      </w:r>
    </w:p>
    <w:p>
      <w:pPr/>
      <w:r>
        <w:rPr>
          <w:lang w:val="hi_IN" w:bidi="hi_IN"/>
        </w:rPr>
      </w:r>
      <w:r>
        <w:rPr>
          <w:lang w:val="hi_IN" w:bidi="hi_IN"/>
        </w:rPr>
        <w:t>शैतान तीसरी बार फिर कोशिश करता है। वह यीशु को दुनिया के सभी राज्य दिखाता है। शैतान यह दिखावा करता है कि उसके पास यीशु को यह सब देने की शक्ति है, यदि यीशु घुटने टेककर शैतान की आराधना करें।</w:t>
      </w:r>
    </w:p>
    <w:p>
      <w:pPr/>
      <w:r>
        <w:rPr>
          <w:lang w:val="hi_IN" w:bidi="hi_IN"/>
        </w:rPr>
      </w:r>
      <w:r>
        <w:rPr>
          <w:lang w:val="hi_IN" w:bidi="hi_IN"/>
        </w:rPr>
        <w:t>यीशु राजा और उद्धारकर्ता बनने आया है। लेकिन वह अभी तक राजा नहीं है। पहले उसे बहुत दुख उठाना होगा। शैतान यह दिखावा करता है कि यीशु बिना किसी कष्ट के अभी राजा बन सकता है। लेकिन शैतान झूठ बोल रहा है। यदि यीशु शैतान के सामने झुकता है, तो यीशु राजा नहीं होगा—शैतान राजा होगा।</w:t>
      </w:r>
    </w:p>
    <w:p>
      <w:pPr/>
      <w:r>
        <w:rPr>
          <w:lang w:val="hi_IN" w:bidi="hi_IN"/>
        </w:rPr>
      </w:r>
      <w:r>
        <w:rPr>
          <w:lang w:val="hi_IN" w:bidi="hi_IN"/>
        </w:rPr>
        <w:t>यीशु ने फिर से इस्राएलियों की जंगल की कहानी का हवाला देते हुए जवाब दिया। परमेश्वर ने लोगों से कहा था कि वे स्वयं परमेश्वर के अलावा किसी और की आराधना न करें।</w:t>
      </w:r>
    </w:p>
    <w:p>
      <w:pPr/>
      <w:r>
        <w:rPr>
          <w:lang w:val="hi_IN" w:bidi="hi_IN"/>
        </w:rPr>
      </w:r>
      <w:r>
        <w:rPr>
          <w:lang w:val="hi_IN" w:bidi="hi_IN"/>
        </w:rPr>
        <w:t>शैतान के तीसरे प्रयास के बाद, यीशु शैतान को चले जाने की आज्ञा देता है। शैतान आज्ञा मानता है। यीशु शैतान को "शैतान" कहता है। शैतान का अर्थ है "दुश्मन।"</w:t>
      </w:r>
    </w:p>
    <w:p>
      <w:pPr/>
      <w:r>
        <w:rPr>
          <w:lang w:val="hi_IN" w:bidi="hi_IN"/>
        </w:rPr>
      </w:r>
      <w:r>
        <w:rPr>
          <w:lang w:val="hi_IN" w:bidi="hi_IN"/>
        </w:rPr>
        <w:t>फिर शैतान चला जाता है। वह सफल नहीं हुआ है: यीशु ने परमेश्वर की आज्ञा का उल्लंघन नहीं किया है। फिर स्वर्गदूत आकर यीशु की देखभाल करते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मरुभूमि में है, 40 दिनों के लिए उपवास कर रहा है।</w:t>
      </w:r>
    </w:p>
    <w:p>
      <w:pPr/>
      <w:r>
        <w:rPr>
          <w:lang w:val="hi_IN" w:bidi="hi_IN"/>
        </w:rPr>
      </w:r>
      <w:r>
        <w:rPr>
          <w:b/>
          <w:lang w:val="hi_IN" w:bidi="hi_IN"/>
        </w:rPr>
        <w:t>दूसरा दृश्य:</w:t>
      </w:r>
      <w:r>
        <w:rPr>
          <w:lang w:val="hi_IN" w:bidi="hi_IN"/>
        </w:rPr>
        <w:t xml:space="preserve"> शैतान यीशु को परमेश्वर की आज्ञा तोड़ने पर मजबूर करने की कोशिश करता है।</w:t>
      </w:r>
    </w:p>
    <w:p>
      <w:pPr/>
      <w:r>
        <w:rPr>
          <w:lang w:val="hi_IN" w:bidi="hi_IN"/>
        </w:rPr>
      </w:r>
      <w:r>
        <w:rPr>
          <w:b/>
          <w:lang w:val="hi_IN" w:bidi="hi_IN"/>
        </w:rPr>
        <w:t>तीसरा दृश्य:</w:t>
      </w:r>
      <w:r>
        <w:rPr>
          <w:lang w:val="hi_IN" w:bidi="hi_IN"/>
        </w:rPr>
        <w:t xml:space="preserve"> स्वर्गदूत यीशु की सेवा कर रहे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 xml:space="preserve">शैतान </w:t>
      </w:r>
    </w:p>
    <w:p>
      <w:pPr>
        <w:pStyle w:val="ListBullet"/>
        <w:spacing w:line="240" w:lineRule="auto"/>
        <w:ind w:left="720"/>
      </w:pPr>
      <w:r>
        <w:rPr>
          <w:lang w:val="hi_IN" w:bidi="hi_IN"/>
        </w:rPr>
      </w:r>
      <w:r>
        <w:rPr>
          <w:lang w:val="hi_IN" w:bidi="hi_IN"/>
        </w:rPr>
        <w:t>स्वर्गदूत</w:t>
      </w:r>
    </w:p>
    <w:p>
      <w:pPr/>
      <w:r>
        <w:rPr>
          <w:lang w:val="hi_IN" w:bidi="hi_IN"/>
        </w:rPr>
      </w:r>
      <w:r>
        <w:rPr>
          <w:lang w:val="hi_IN" w:bidi="hi_IN"/>
        </w:rPr>
        <w:t>इस सत्र में, समूह से कहें कि वे कहानी और उसके घटनाक्रम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भाग "तब" से शुरू होता है। इसका अर्थ है, यीशु के बपतिस्मा लेने के बाद।</w:t>
      </w:r>
    </w:p>
    <w:p>
      <w:pPr/>
      <w:r>
        <w:rPr>
          <w:lang w:val="hi_IN" w:bidi="hi_IN"/>
        </w:rPr>
      </w:r>
      <w:r>
        <w:rPr>
          <w:lang w:val="hi_IN" w:bidi="hi_IN"/>
        </w:rPr>
        <w:t>जब यीशु ने बपतिस्मा लिया तो वह पहले से ही जंगल में था, क्योंकि यूहन्ना जंगल से प्रचार कर रहा था। लेकिन अब, यीशु आगे बढ़कर एक ऐसे स्थान पर जा रहा है जो और भी दूर है। वह 40 दिनों के लिए अकेला होगा। वह यूहन्ना द्वारा खाया गया साधारण भोजन भी नहीं खाएगा। पवित्र आत्मा उसे वहाँ ले जाता है। पवित्र आत्मा कोई दिखाई देने वाला व्यक्ति नहीं है। वह यीशु पर दबाव नहीं डालता, मानो उसके पास कोई विकल्प ही न हो। लेकिन वह किसी तरह यीशु को स्पष्ट करता है कि परमेश्वर चाहता है कि वह जंगल में गहराई में जाए।</w:t>
      </w:r>
    </w:p>
    <w:p>
      <w:pPr/>
      <w:r>
        <w:rPr>
          <w:lang w:val="hi_IN" w:bidi="hi_IN"/>
        </w:rPr>
      </w:r>
      <w:r>
        <w:rPr>
          <w:lang w:val="hi_IN" w:bidi="hi_IN"/>
        </w:rPr>
        <w:t>जंगल में, दिन में गर्मी और रात में ठंड होती है। रात में, केवल तारे और चाँद से प्रकाश आता है। वहाँ जंगली जानवर, पक्षी होंगे, और दिन में शायद गर्म हवा भी चलती होगी। वहाँ बहुत से पत्थर होंगे जिनकी ओर शैतान इशारा कर सकता था। यदि कोई बहुत भूखा है, तो आपकी दृष्टि आपको धोखा दे सकती है। यह कल्पना करना आसान होगा कि पत्थर वास्तव में रोटी होगी। कल्पना कीजिए कि आपके पास वास्तव में इसे रोटी बनाने की शक्ति होगी!</w:t>
      </w:r>
    </w:p>
    <w:p>
      <w:pPr/>
      <w:r>
        <w:rPr>
          <w:lang w:val="hi_IN" w:bidi="hi_IN"/>
        </w:rPr>
      </w:r>
      <w:r>
        <w:rPr>
          <w:lang w:val="hi_IN" w:bidi="hi_IN"/>
        </w:rPr>
        <w:t>शैतान यीशु को यरूशलेम ले जाता है। इसका शायद अर्थ है कि यह एक दर्शन में हुआ: यह नहीं है कि यीशु वास्तव में यरूशलेम गया।</w:t>
      </w:r>
    </w:p>
    <w:p>
      <w:pPr/>
      <w:r>
        <w:rPr>
          <w:lang w:val="hi_IN" w:bidi="hi_IN"/>
        </w:rPr>
      </w:r>
      <w:r>
        <w:rPr>
          <w:lang w:val="hi_IN" w:bidi="hi_IN"/>
        </w:rPr>
        <w:t>मन्दिर एक बड़ी इमारत थी और यह बहुत ऊँची थी। यदि कोई मनुष्य ऊपर से कूदता तो वह नीचे पत्थर के फर्श पर कुचलकर मर जाता।</w:t>
      </w:r>
    </w:p>
    <w:p>
      <w:pPr/>
      <w:r>
        <w:rPr>
          <w:lang w:val="hi_IN" w:bidi="hi_IN"/>
        </w:rPr>
      </w:r>
      <w:r>
        <w:rPr>
          <w:lang w:val="hi_IN" w:bidi="hi_IN"/>
        </w:rPr>
        <w:t>फिर शैतान यीशु को एक ऊँचे पहाड़ पर ले जाता है। शैतान यीशु को दुनिया के सभी राज्य दिखाता है। वह उन्हें दिखाता है कि ये राज्य कितने महत्वपूर्ण और महान हैं। एक पहाड़ से संसार के सभी राज्यों को देखना शारीरिक रूप से सम्भव नहीं है। शैतान ने यीशु को दर्शन दिखाए—लगभग ऐसे जैसे वह यीशु को कोई फिल्म दिखा रहा हो।</w:t>
      </w:r>
    </w:p>
    <w:p>
      <w:pPr/>
      <w:r>
        <w:rPr>
          <w:lang w:val="hi_IN" w:bidi="hi_IN"/>
        </w:rPr>
      </w:r>
      <w:r>
        <w:rPr>
          <w:lang w:val="hi_IN" w:bidi="hi_IN"/>
        </w:rPr>
        <w:t>लोगों को एक तस्वीर दिखाएँ जिसमें एक मनोरम दृश्य दिखाया गया हो जैसे बहुत ऊँचे पहाड़ के शीर्ष से देखा जा सकता है। साफ मौसम में - बिल्कुल भी कोहरा नहीं - यदि आप किसी ऊँचे पहाड़ की चोटी पर हैं तो आप बहुत दूर तक देख सकते हैं।</w:t>
      </w:r>
    </w:p>
    <w:p>
      <w:pPr/>
      <w:r>
        <w:rPr>
          <w:lang w:val="hi_IN" w:bidi="hi_IN"/>
        </w:rPr>
      </w:r>
      <w:r>
        <w:rPr>
          <w:lang w:val="hi_IN" w:bidi="hi_IN"/>
        </w:rPr>
        <w:t>हर बार जब यीशु शैतान को उत्तर देता है, तो उसका उत्तर इन शब्दों से शुरू होता है "लिखा है।" इसका अर्थ है कि यीशु उन शब्दों का उल्लेख कर रहा है जो इब्रानी बाइबल में हैं, जिन्हें अब हम पुराना नियम कहते हैं। यह सुनिश्चित करें कि यीशु के बारे में आपके तीनों उत्तरों में भी हर बार एक ही शब्द हों, ताकि यह स्पष्ट हो कि यीशु हर बार पवित्रशास्त्र से उद्धरण दे रहा है।</w:t>
      </w:r>
    </w:p>
    <w:p>
      <w:pPr/>
      <w:r>
        <w:rPr>
          <w:lang w:val="hi_IN" w:bidi="hi_IN"/>
        </w:rPr>
      </w:r>
      <w:r>
        <w:rPr>
          <w:lang w:val="hi_IN" w:bidi="hi_IN"/>
        </w:rPr>
        <w:t>दूसरी बार जब शैतान यीशु को प्रलोभन देने की कोशिश करता है तो वह भी इन्हीं शब्दों का उपयोग करता है: "लिखा है।" यह महत्वपूर्ण है कि आप शैतान को उन्हीं शब्दों का उपयोग करने दें जो यीशु ने किया था, ताकि आपके श्रोता पहचान सकें कि शैतान वही काम करने की कोशिश कर रहा है जो यीशु कर रहा है - पवित्र शास्त्र से उद्धृत करना।</w:t>
      </w:r>
    </w:p>
    <w:p>
      <w:pPr/>
      <w:r>
        <w:rPr>
          <w:lang w:val="hi_IN" w:bidi="hi_IN"/>
        </w:rPr>
      </w:r>
      <w:r>
        <w:rPr>
          <w:lang w:val="hi_IN" w:bidi="hi_IN"/>
        </w:rPr>
        <w:t xml:space="preserve">जैसे ही शैतान चला जाता है, तो स्वर्गदूत यीशु की सेवा करने के लिए आते हैं। उन्होंने शायद उसे भोजन और पानी दिया। वे उसे 40 दिनों के उपवास और शैतान के प्रलोभन से उबरने में मदद करते हैं। इससे यीशु को अपनी शारीरिक शक्ति वापस मिलेगी, जिससे वह जंगल से निकलकर शहरों और गाँवों में वापस जा सके। </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 xml:space="preserve">पवित्र आत्मा </w:t>
      </w:r>
    </w:p>
    <w:p>
      <w:pPr>
        <w:pStyle w:val="ListBullet"/>
        <w:spacing w:line="240" w:lineRule="auto"/>
        <w:ind w:left="720"/>
      </w:pPr>
      <w:r>
        <w:rPr>
          <w:lang w:val="hi_IN" w:bidi="hi_IN"/>
        </w:rPr>
      </w:r>
      <w:r>
        <w:rPr>
          <w:lang w:val="hi_IN" w:bidi="hi_IN"/>
        </w:rPr>
        <w:t xml:space="preserve">शैतान </w:t>
      </w:r>
    </w:p>
    <w:p>
      <w:pPr>
        <w:pStyle w:val="ListBullet"/>
        <w:spacing w:line="240" w:lineRule="auto"/>
        <w:ind w:left="720"/>
      </w:pPr>
      <w:r>
        <w:rPr>
          <w:lang w:val="hi_IN" w:bidi="hi_IN"/>
        </w:rPr>
      </w:r>
      <w:r>
        <w:rPr>
          <w:lang w:val="hi_IN" w:bidi="hi_IN"/>
        </w:rPr>
        <w:t>स्वर्गदूत</w:t>
      </w:r>
    </w:p>
    <w:p>
      <w:pPr/>
      <w:r>
        <w:rPr>
          <w:lang w:val="hi_IN" w:bidi="hi_IN"/>
        </w:rPr>
      </w:r>
      <w:r>
        <w:rPr>
          <w:lang w:val="hi_IN" w:bidi="hi_IN"/>
        </w:rPr>
        <w:t>समूह से कहें कि वे इस कहानी का अभिनय दो बार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 xml:space="preserve">दूसरी बार जब समूह इस कहानी पर अभिनय करे, तो उन्हें कुछ बिंदुओं पर रोक दें। </w:t>
      </w:r>
    </w:p>
    <w:p>
      <w:pPr/>
      <w:r>
        <w:rPr>
          <w:lang w:val="hi_IN" w:bidi="hi_IN"/>
        </w:rPr>
      </w:r>
      <w:r>
        <w:rPr>
          <w:lang w:val="hi_IN" w:bidi="hi_IN"/>
        </w:rPr>
        <w:t>यीशु के बपतिस्मा लेने, पवित्र आत्मा के उन पर उतरने, और परमेश्वर द्वारा यह कहने कि यीशु उसका प्रिय पुत्र है, उसका फिर से अभिनय करना भी सहायक हो सकता है।</w:t>
      </w:r>
    </w:p>
    <w:p>
      <w:pPr/>
      <w:r>
        <w:rPr>
          <w:lang w:val="hi_IN" w:bidi="hi_IN"/>
        </w:rPr>
      </w:r>
      <w:r>
        <w:rPr>
          <w:lang w:val="hi_IN" w:bidi="hi_IN"/>
        </w:rPr>
        <w:t>यीशु का पात्र निभाने वाले अभिनेता से पूछें: "जब यह हुआ तो आपको कैसा महसूस हुआ?" आप शायद ऐसी बातें सुनेंगे: "खुश," "प्रोत्साहित।"</w:t>
      </w:r>
    </w:p>
    <w:p>
      <w:pPr/>
      <w:r>
        <w:rPr>
          <w:lang w:val="hi_IN" w:bidi="hi_IN"/>
        </w:rPr>
      </w:r>
      <w:r>
        <w:rPr>
          <w:lang w:val="hi_IN" w:bidi="hi_IN"/>
        </w:rPr>
        <w:t>यीशु का पवित्र आत्मा द्वारा जंगल में ले जाया जाना और 40 दिनों तक उपवास करने का अभिनय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पात्र निभाने वाले अभिनेता से पूछें: "जंगल में अकेले, आप क्या आवाजें सुन रहे हैं? आपको क्या लगता है कि आप क्या देखते हैं? यहाँ 40 दिनों तक रहने और उपवास करने के बाद, आपका शरीर कैसा महसूस करता है? आपकी त्वचा कैसा महसूस करती है? आपका मुँह? आपकी आँखें? आपका पेट? आपके पैर?" आप ऐसी बातें सुन सकते हैं: "मैं बहुत कमजोर हूँ, मेरा पूरा शरीर दर्द कर रहा है, मेरे होंठ फट गए हैं, मेरी त्वचा जल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शैतान द्वारा यीशु को पत्थरों को रोटी में बदलने के लिए प्रलोभित करने का अभिनय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पात्र निभाने वाले अभिनेता से पूछें: "आप कैसा महसूस कर रहे हैं?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 इनकार करने का अभिनय करें।</w:t>
      </w:r>
    </w:p>
    <w:p>
      <w:pPr/>
      <w:r>
        <w:rPr>
          <w:lang w:val="hi_IN" w:bidi="hi_IN"/>
        </w:rPr>
      </w:r>
      <w:r>
        <w:rPr>
          <w:lang w:val="hi_IN" w:bidi="hi_IN"/>
        </w:rPr>
        <w:t>अभिनय करें कि शैतान यीशु को यरूशलेम ले जाता है, मन्दिर के सबसे ऊँचे स्थान पर, और सुझाव देता है कि यीशु नीचे कूद जाए।</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पात्र निभाने वाले अभिनेता से पूछें: "आप कैसा महसूस कर रहे हैं?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शैतान के प्रति यीशु की प्रतिक्रिया का अभिनय करें।</w:t>
      </w:r>
    </w:p>
    <w:p>
      <w:pPr/>
      <w:r>
        <w:rPr>
          <w:lang w:val="hi_IN" w:bidi="hi_IN"/>
        </w:rPr>
      </w:r>
      <w:r>
        <w:rPr>
          <w:lang w:val="hi_IN" w:bidi="hi_IN"/>
        </w:rPr>
        <w:t>अभिनय करें कि शैतान यीशु को एक ऊँचे पहाड़ पर ले जाता है और उसे दुनिया के सभी राज्य दिखाता है, और उसे कहता है कि यदि यीशु उसके सामने झुकता है तो वह उसे ये राज्य दे देगा।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पात्र निभाने वाले अभिनेता से पूछें: "आप कैसा महसूस कर रहे हैं?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 शैतान को जवाब देने और उसे दूर चले जाने को कहने का अभिनय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शैतान का पात्र निभाने वाले अभिनेता से पूछें: "आपको कैसा लग रहा है?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शैतान के चले जाने और स्वर्गदूतों के यीशु की सेवा करने के लिए आने का अभिनय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पात्र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स्वर्गदूतों की भूमिका निभाने वाले अभिनेताओं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यीशु ने 40 दिनों तक </w:t>
      </w:r>
      <w:r>
        <w:rPr>
          <w:b/>
          <w:lang w:val="hi_IN" w:bidi="hi_IN"/>
        </w:rPr>
        <w:t>उपवास</w:t>
      </w:r>
      <w:r>
        <w:rPr>
          <w:lang w:val="hi_IN" w:bidi="hi_IN"/>
        </w:rPr>
        <w:t xml:space="preserve"> किया। </w:t>
      </w:r>
      <w:r>
        <w:rPr>
          <w:b/>
          <w:lang w:val="hi_IN" w:bidi="hi_IN"/>
        </w:rPr>
        <w:t>उपवास</w:t>
      </w:r>
      <w:r>
        <w:rPr>
          <w:lang w:val="hi_IN" w:bidi="hi_IN"/>
        </w:rPr>
        <w:t xml:space="preserve"> का अर्थ है कि उसने कोई भोजन नहीं लिया। मत्ती हमें यह नहीं बताता कि उसने पानी लिया या नहीं। वैसे भी पानी बहुत कम उपलब्ध होगा।</w:t>
      </w:r>
    </w:p>
    <w:p>
      <w:pPr/>
      <w:r>
        <w:rPr>
          <w:lang w:val="hi_IN" w:bidi="hi_IN"/>
        </w:rPr>
      </w:r>
      <w:r>
        <w:rPr>
          <w:lang w:val="hi_IN" w:bidi="hi_IN"/>
        </w:rPr>
        <w:t xml:space="preserve">शैतान यीशु को </w:t>
      </w:r>
      <w:r>
        <w:rPr>
          <w:b/>
          <w:lang w:val="hi_IN" w:bidi="hi_IN"/>
        </w:rPr>
        <w:t>प्रलोभित</w:t>
      </w:r>
      <w:r>
        <w:rPr>
          <w:lang w:val="hi_IN" w:bidi="hi_IN"/>
        </w:rPr>
        <w:t xml:space="preserve"> करने के लिए आता है। प्रलोभन का अर्थ है परीक्षा लेना। </w:t>
      </w:r>
      <w:r>
        <w:rPr>
          <w:b/>
          <w:lang w:val="hi_IN" w:bidi="hi_IN"/>
        </w:rPr>
        <w:t>शैतान</w:t>
      </w:r>
      <w:r>
        <w:rPr>
          <w:lang w:val="hi_IN" w:bidi="hi_IN"/>
        </w:rPr>
        <w:t xml:space="preserve"> सभी दुष्ट आत्माओं का अगुआ है।</w:t>
      </w:r>
    </w:p>
    <w:p>
      <w:pPr/>
      <w:r>
        <w:rPr>
          <w:lang w:val="hi_IN" w:bidi="hi_IN"/>
        </w:rPr>
      </w:r>
      <w:r>
        <w:rPr>
          <w:b/>
          <w:lang w:val="hi_IN" w:bidi="hi_IN"/>
        </w:rPr>
        <w:t>शैतान</w:t>
      </w:r>
      <w:r>
        <w:rPr>
          <w:lang w:val="hi_IN" w:bidi="hi_IN"/>
        </w:rPr>
        <w:t xml:space="preserve"> शैतान के लिए कई नामों में से एक है। इसका अर्थ है "शत्रु", और कभी-कभी "आरोप लगाने वाला।"</w:t>
      </w:r>
    </w:p>
    <w:p>
      <w:pPr/>
      <w:r>
        <w:rPr>
          <w:lang w:val="hi_IN" w:bidi="hi_IN"/>
        </w:rPr>
      </w:r>
      <w:r>
        <w:rPr>
          <w:lang w:val="hi_IN" w:bidi="hi_IN"/>
        </w:rPr>
        <w:t xml:space="preserve">अपने समूह के साथ चर्चा करें कि आप इन 2 अलग-अलग शब्दों का अनुवाद कैसे करेंगे। क्या आप ऐसे शब्द का उपयोग करना चाहते हैं जो "शैतान" जैसा लगता है या क्या आप उसका वर्णन एक वाक्यांश से करना चाहते हैं? क्या आपके पास दुष्ट आत्माओं के अगुए या सबसे शक्तिशाली दुष्ट आत्मा के लिए कोई स्थानीय शब्द है? यह पात्र बाइबल में दिए गए अर्थ से कैसे अलग या समान होगा? </w:t>
      </w:r>
    </w:p>
    <w:p>
      <w:pPr/>
      <w:r>
        <w:rPr>
          <w:lang w:val="hi_IN" w:bidi="hi_IN"/>
        </w:rPr>
      </w:r>
      <w:r>
        <w:rPr>
          <w:b/>
          <w:lang w:val="hi_IN" w:bidi="hi_IN"/>
        </w:rPr>
        <w:t>शैतान</w:t>
      </w:r>
      <w:r>
        <w:rPr>
          <w:lang w:val="hi_IN" w:bidi="hi_IN"/>
        </w:rPr>
        <w:t xml:space="preserve"> और </w:t>
      </w:r>
      <w:r>
        <w:rPr>
          <w:b/>
          <w:lang w:val="hi_IN" w:bidi="hi_IN"/>
        </w:rPr>
        <w:t>दुष्ट</w:t>
      </w:r>
      <w:r>
        <w:rPr>
          <w:lang w:val="hi_IN" w:bidi="hi_IN"/>
        </w:rPr>
        <w:t xml:space="preserve"> शब्द मुख्य शब्दावली में हैं। उसी शब्द का उपयोग करें जिसका उपयोग आपने पिछले भागों में किया है।</w:t>
      </w:r>
    </w:p>
    <w:p>
      <w:pPr/>
      <w:r>
        <w:rPr>
          <w:lang w:val="hi_IN" w:bidi="hi_IN"/>
        </w:rPr>
      </w:r>
      <w:r>
        <w:rPr>
          <w:b/>
          <w:lang w:val="hi_IN" w:bidi="hi_IN"/>
        </w:rPr>
        <w:t>प्रलोभनकर्ता</w:t>
      </w:r>
      <w:r>
        <w:rPr>
          <w:lang w:val="hi_IN" w:bidi="hi_IN"/>
        </w:rPr>
        <w:t xml:space="preserve"> का अर्थ है कोई ऐसा व्यक्ति जो किसी को लुभाता है, या परखता है।</w:t>
      </w:r>
    </w:p>
    <w:p>
      <w:pPr/>
      <w:r>
        <w:rPr>
          <w:lang w:val="hi_IN" w:bidi="hi_IN"/>
        </w:rPr>
      </w:r>
      <w:r>
        <w:rPr>
          <w:lang w:val="hi_IN" w:bidi="hi_IN"/>
        </w:rPr>
        <w:t xml:space="preserve">शैतान चाहता है कि यीशु यह साबित करे कि वह </w:t>
      </w:r>
      <w:r>
        <w:rPr>
          <w:b/>
          <w:lang w:val="hi_IN" w:bidi="hi_IN"/>
        </w:rPr>
        <w:t>परमेश्वर का पुत्र</w:t>
      </w:r>
      <w:r>
        <w:rPr>
          <w:lang w:val="hi_IN" w:bidi="hi_IN"/>
        </w:rPr>
        <w:t xml:space="preserve"> है। यीशु परमेश्वर का "पुत्र" है इसका अर्थ है कि उसका परमेश्वर के साथ एक बहुत विशेष रिश्ता है। इसका अर्थ यह नहीं है कि परमेश्वर जैविक अर्थ में यीशु का पिता है, जिस प्रकार एक मनुष्य अपने पुत्र का पिता होता है। जब यीशु को परमेश्वर का पुत्र कहा जाता है तो इसका यह भी अर्थ है कि वह मसीहा, विशेष राजा और उद्धारकर्ता है जिसे परमेश्वर ने लोगों को बचाने के लिए भेजने की प्रतिज्ञा की थी।</w:t>
      </w:r>
    </w:p>
    <w:p>
      <w:pPr/>
      <w:r>
        <w:rPr>
          <w:lang w:val="hi_IN" w:bidi="hi_IN"/>
        </w:rPr>
      </w:r>
      <w:r>
        <w:rPr>
          <w:b/>
          <w:lang w:val="hi_IN" w:bidi="hi_IN"/>
        </w:rPr>
        <w:t>परमेश्वर का पुत्र</w:t>
      </w:r>
      <w:r>
        <w:rPr>
          <w:lang w:val="hi_IN" w:bidi="hi_IN"/>
        </w:rPr>
        <w:t xml:space="preserve"> वाक्यांश मुख्य शब्दावली में है। वही वाक्यांश प्रयोग करें जो आपने पिछले भागों में प्रयोग किया है।</w:t>
      </w:r>
    </w:p>
    <w:p>
      <w:pPr/>
      <w:r>
        <w:rPr>
          <w:lang w:val="hi_IN" w:bidi="hi_IN"/>
        </w:rPr>
      </w:r>
      <w:r>
        <w:rPr>
          <w:lang w:val="hi_IN" w:bidi="hi_IN"/>
        </w:rPr>
        <w:t xml:space="preserve">यहूदियों के लिए </w:t>
      </w:r>
      <w:r>
        <w:rPr>
          <w:b/>
          <w:lang w:val="hi_IN" w:bidi="hi_IN"/>
        </w:rPr>
        <w:t>रोटी</w:t>
      </w:r>
      <w:r>
        <w:rPr>
          <w:lang w:val="hi_IN" w:bidi="hi_IN"/>
        </w:rPr>
        <w:t xml:space="preserve"> एक सामान्य भोजन था। यह अनाज से बनाया जाता है, अनाज के आटे को गूंथकर पकाया जाता था। रोटी का एक टुकड़ा गोल और थोड़ा सपाट था।</w:t>
      </w:r>
    </w:p>
    <w:p>
      <w:pPr/>
      <w:r>
        <w:rPr>
          <w:lang w:val="hi_IN" w:bidi="hi_IN"/>
        </w:rPr>
      </w:r>
      <w:r>
        <w:rPr>
          <w:lang w:val="hi_IN" w:bidi="hi_IN"/>
        </w:rPr>
        <w:t>यदि आवश्यकता हो, तो अपने समूह को रोटी की तस्वीर दिखाएँ।</w:t>
      </w:r>
    </w:p>
    <w:p>
      <w:pPr/>
      <w:r>
        <w:rPr>
          <w:lang w:val="hi_IN" w:bidi="hi_IN"/>
        </w:rPr>
      </w:r>
      <w:r>
        <w:rPr>
          <w:lang w:val="hi_IN" w:bidi="hi_IN"/>
        </w:rPr>
        <w:t>शैतान के प्रलोभन का यीशु का पहला उत्तर यह है कि एक व्यक्ति केवल रोटी खाकर जीवित नहीं रहता, बल्कि परमेश्वर के वचनों का पालन करके जीवित रहता है। यदि आपके समुदाय के लोग सामान्य रूप से रोटी नहीं खाते हैं, तो आप रोटी के बजाय भोजन भी कह सकते हैं।</w:t>
      </w:r>
    </w:p>
    <w:p>
      <w:pPr/>
      <w:r>
        <w:rPr>
          <w:lang w:val="hi_IN" w:bidi="hi_IN"/>
        </w:rPr>
      </w:r>
      <w:r>
        <w:rPr>
          <w:b/>
          <w:lang w:val="hi_IN" w:bidi="hi_IN"/>
        </w:rPr>
        <w:t>मन्दिर</w:t>
      </w:r>
      <w:r>
        <w:rPr>
          <w:lang w:val="hi_IN" w:bidi="hi_IN"/>
        </w:rPr>
        <w:t xml:space="preserve"> यहूदियों के लिए सबसे महत्वपूर्ण धार्मिक स्थान था। यह वह स्थान था जहाँ याजक कहे जाने वाले विशेष लोग लोगों की ओर से परमेश्वर को बलिदान चढ़ाते थे। मन्दिर परमेश्वर के घर की तरह था। यह वह स्थान था जहाँ लोग प्रार्थना करने और परमेश्वर की आराधना करने के लिए आते थे। वहाँ केवल एक मन्दिर था। यह यरूशलेम में था। उस कारण से यरूशलेम शहर को पवित्र शहर कहा जाता था। </w:t>
      </w:r>
      <w:r>
        <w:rPr>
          <w:b/>
          <w:lang w:val="hi_IN" w:bidi="hi_IN"/>
        </w:rPr>
        <w:t>पवित्र</w:t>
      </w:r>
      <w:r>
        <w:rPr>
          <w:lang w:val="hi_IN" w:bidi="hi_IN"/>
        </w:rPr>
        <w:t xml:space="preserve"> का अर्थ है कि कोई चीज़ अलग रखी गई है और उसका कोई विशेष उद्देश्य है।</w:t>
      </w:r>
    </w:p>
    <w:p>
      <w:pPr/>
      <w:r>
        <w:rPr>
          <w:lang w:val="hi_IN" w:bidi="hi_IN"/>
        </w:rPr>
      </w:r>
      <w:r>
        <w:rPr>
          <w:b/>
          <w:lang w:val="hi_IN" w:bidi="hi_IN"/>
        </w:rPr>
        <w:t>पवित्र</w:t>
      </w:r>
      <w:r>
        <w:rPr>
          <w:lang w:val="hi_IN" w:bidi="hi_IN"/>
        </w:rPr>
        <w:t xml:space="preserve"> शब्द मुख्य शब्दावली में है। उसी शब्द का उपयोग करें जिसका उपयोग आपने पिछले भागों में किया है।</w:t>
      </w:r>
    </w:p>
    <w:p>
      <w:pPr/>
      <w:r>
        <w:rPr>
          <w:lang w:val="hi_IN" w:bidi="hi_IN"/>
        </w:rPr>
      </w:r>
      <w:r>
        <w:rPr>
          <w:b/>
          <w:lang w:val="hi_IN" w:bidi="hi_IN"/>
        </w:rPr>
        <w:t>मन्दिर</w:t>
      </w:r>
      <w:r>
        <w:rPr>
          <w:lang w:val="hi_IN" w:bidi="hi_IN"/>
        </w:rPr>
        <w:t xml:space="preserve"> शब्द मुख्य शब्दावली में है। उसी शब्द का उपयोग करें जिसका उपयोग आपने पिछले भागों में किया है।</w:t>
      </w:r>
    </w:p>
    <w:p>
      <w:pPr/>
      <w:r>
        <w:rPr>
          <w:lang w:val="hi_IN" w:bidi="hi_IN"/>
        </w:rPr>
      </w:r>
      <w:r>
        <w:rPr>
          <w:lang w:val="hi_IN" w:bidi="hi_IN"/>
        </w:rPr>
        <w:t>समूह को फिर से एक तस्वीर दिखाएँ कि मन्दिर कैसा दिखता होगा।</w:t>
      </w:r>
    </w:p>
    <w:p>
      <w:pPr/>
      <w:r>
        <w:rPr>
          <w:lang w:val="hi_IN" w:bidi="hi_IN"/>
        </w:rPr>
      </w:r>
      <w:r>
        <w:rPr>
          <w:lang w:val="hi_IN" w:bidi="hi_IN"/>
        </w:rPr>
        <w:t>यीशु प्रत्येक प्रलोभन का उत्तर इन शब्दों से देता है, "</w:t>
      </w:r>
      <w:r>
        <w:rPr>
          <w:b/>
          <w:lang w:val="hi_IN" w:bidi="hi_IN"/>
        </w:rPr>
        <w:t>लिखा है</w:t>
      </w:r>
      <w:r>
        <w:rPr>
          <w:lang w:val="hi_IN" w:bidi="hi_IN"/>
        </w:rPr>
        <w:t>।" इसे कुछ इस तरह कहा जा सकता है, "परमेश्वर का वचन कहता है," "पवित्रशास्त्र कहता है," या "परमेश्वर ने हमें अपनी पुस्तक में बताया है," या "परमेश्वर की पुस्तक में ऐसा कहा गया है।"</w:t>
      </w:r>
    </w:p>
    <w:p>
      <w:pPr/>
      <w:r>
        <w:rPr>
          <w:lang w:val="hi_IN" w:bidi="hi_IN"/>
        </w:rPr>
      </w:r>
      <w:r>
        <w:rPr>
          <w:b/>
          <w:lang w:val="hi_IN" w:bidi="hi_IN"/>
        </w:rPr>
        <w:t>स्वर्गदूत</w:t>
      </w:r>
      <w:r>
        <w:rPr>
          <w:lang w:val="hi_IN" w:bidi="hi_IN"/>
        </w:rPr>
        <w:t xml:space="preserve"> यीशु की सेवा करने के लिए आते हैं। उसी शब्द का प्रयोग करें जो आपने पिछले भागों में स्वर्गदूत के लिए प्रयोग किया है। </w:t>
      </w:r>
      <w:r>
        <w:rPr>
          <w:b/>
          <w:lang w:val="hi_IN" w:bidi="hi_IN"/>
        </w:rPr>
        <w:t>स्वर्गदूत</w:t>
      </w:r>
      <w:r>
        <w:rPr>
          <w:lang w:val="hi_IN" w:bidi="hi_IN"/>
        </w:rPr>
        <w:t xml:space="preserve">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4:12–25</w:t>
      </w:r>
      <w:r>
        <w:rPr>
          <w:lang w:val="hi_IN" w:bidi="hi_IN"/>
        </w:rPr>
      </w:r>
    </w:p>
    <w:p>
      <w:pPr>
        <w:pStyle w:val="Heading3"/>
      </w:pPr>
      <w:r>
        <w:rPr>
          <w:lang w:val="hi_IN" w:bidi="hi_IN"/>
        </w:rPr>
        <w:t>सुने और मन में रखें</w:t>
      </w:r>
    </w:p>
    <w:p>
      <w:pPr/>
      <w:r>
        <w:rPr>
          <w:lang w:val="hi_IN" w:bidi="hi_IN"/>
        </w:rPr>
      </w:r>
      <w:r>
        <w:rPr>
          <w:lang w:val="hi_IN" w:bidi="hi_IN"/>
        </w:rPr>
        <w:t>मत्ती 4:12–25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कहानी से पहले हमने सुना कि यूहन्ना बपतिस्मा देने वाले द्वारा यीशु को कैसे बपतिस्मा दिया गया। पवित्र आत्मा यीशु पर उतरा था। फिर यीशु ने 40 दिन जंगल में अकेले उपवास करते हुए बिताए। शैतान आया और उसने यीशु को परमेश्वर की आज्ञा न मानने पर मजबूर करने की कोशिश की, लेकिन यीशु परमेश्वर का आज्ञाकारी रहा।</w:t>
      </w:r>
    </w:p>
    <w:p>
      <w:pPr/>
      <w:r>
        <w:rPr>
          <w:lang w:val="hi_IN" w:bidi="hi_IN"/>
        </w:rPr>
      </w:r>
      <w:r>
        <w:rPr>
          <w:lang w:val="hi_IN" w:bidi="hi_IN"/>
        </w:rPr>
        <w:t>अब, मत्ती हमें बताता है कि यीशु ने सुना कि यूहन्ना को बन्दीगृह में डाल दिया गया है। मत्ती अभी तक हमें इसके बारे में विवरण नहीं देता है, लेकिन कुछ बाद के अध्यायों में वह हमें बताएगा कि हेरोदेस अन्तिपास ने यूहन्ना को गिरफ्तार किया था। हेरोदेस अन्तिपास हेरोदेस राजा का पुत्र था जिसने यीशु को बचपन में मारने की कोशिश की थी।</w:t>
      </w:r>
    </w:p>
    <w:p>
      <w:pPr/>
      <w:r>
        <w:rPr>
          <w:lang w:val="hi_IN" w:bidi="hi_IN"/>
        </w:rPr>
      </w:r>
      <w:r>
        <w:rPr>
          <w:lang w:val="hi_IN" w:bidi="hi_IN"/>
        </w:rPr>
        <w:t>यीशु गलील प्रान्त में पला-बढ़ा था। बाद में वह बपतिस्मा लेने के लिए यहूदिया प्रान्त में गया था। यह सुनने के बाद कि यूहन्ना बपतिस्मा देने वाले को गिरफ्तार कर लिया गया है, वह गलील में वापस जाता है और अपना काम शुरू कर देता है। अब जबकि उसका बपतिस्मा हो चुका है, उसे पवित्र आत्मा प्राप्त हो चुका है, और शैतान द्वारा उसकी परीक्षा ली जा चुकी है, तो वह तैयार है!</w:t>
      </w:r>
    </w:p>
    <w:p>
      <w:pPr/>
      <w:r>
        <w:rPr>
          <w:lang w:val="hi_IN" w:bidi="hi_IN"/>
        </w:rPr>
      </w:r>
      <w:r>
        <w:rPr>
          <w:lang w:val="hi_IN" w:bidi="hi_IN"/>
        </w:rPr>
        <w:t>इससे पहले, यीशु नासरत नाम के एक छोटे से गाँव में रहता था। यहूदिया से लौटने के बाद वह कफरनहूम नाम के नगर में रहने लगता है। कफरनहूम एक नगर था जो गलील झील नामक एक बड़ी झील के पास स्थित था।</w:t>
      </w:r>
    </w:p>
    <w:p>
      <w:pPr/>
      <w:r>
        <w:rPr>
          <w:lang w:val="hi_IN" w:bidi="hi_IN"/>
        </w:rPr>
      </w:r>
      <w:r>
        <w:rPr>
          <w:lang w:val="hi_IN" w:bidi="hi_IN"/>
        </w:rPr>
        <w:t>मत्ती इसे जबूलून और नप्ताली का क्षेत्र भी कहता है। इस्राएल के लोगों को 12 गोत्रों में विभाजित किया गया था। हर गोत्र के देश का एक विशिष्ट हिस्सा होता था जो उनके देश का था। जबूलून और नप्ताली दो गोत्रों के नाम हैं। कफरनहूम उस भाग में पड़ता है जो नप्ताली का था। नासरत उस हिस्से में था जो जबूलून के हिस्से में था। यह महत्वपूर्ण है, क्योंकि मत्ती अब फिर से उस बात का उल्लेख करता है जो भविष्यद्वक्ता यशायाह ने बहुत समय पहले कहा था। यशायाह ने कहा था कि लोगों के लिए क्लेश और अन्धकार होगा। लेकिन फिर उसने कहा कि एक विशेष राजा आएगा, जो इस्राएल के सबसे प्रिय राजा दाऊद का वंशज होगा, जिसके बारे में हमने पहले सुना था। दाऊद का यह वंशज हमेशा के लिए लोगों पर शासन करेगा। इस राजा का आगमन उन लोगों के लिए ज्योति की तरह होगा जो अब तक अन्धकार में थे।</w:t>
      </w:r>
    </w:p>
    <w:p>
      <w:pPr/>
      <w:r>
        <w:rPr>
          <w:lang w:val="hi_IN" w:bidi="hi_IN"/>
        </w:rPr>
      </w:r>
      <w:r>
        <w:rPr>
          <w:lang w:val="hi_IN" w:bidi="hi_IN"/>
        </w:rPr>
        <w:t>यशायाह कविता का उपयोग कर रहा है, जो कुछ अधिक सुन्दर रूप में कहने का एक विशेष तरीका है। वह एक ही बात दो बार कहता है, कि अंधेरे में लोगों के लिए ज्योति है, लेकिन थोड़े अलग शब्दों में। यह यहूदी कविता में बहुत सामान्य था। अन्धकार और ज्योति का मतलब भौतिक अन्धकार और ज्योति से नहीं, बल्कि आत्मिक अन्धकार और ज्योति से है।</w:t>
      </w:r>
    </w:p>
    <w:p>
      <w:pPr/>
      <w:r>
        <w:rPr>
          <w:lang w:val="hi_IN" w:bidi="hi_IN"/>
        </w:rPr>
      </w:r>
      <w:r>
        <w:rPr>
          <w:lang w:val="hi_IN" w:bidi="hi_IN"/>
        </w:rPr>
        <w:t>यशायाह ने विशेष रूप से उल्लेख किया कि जो लोग जबूलून और नप्ताली में रहेंगे वे लोग इस ज्योति को देखेंगे। यशायाह उस स्थान के बारे में बहुत सारे विवरण देता है जहाँ लोग इस प्रकाश को देखेंगे: वह इसे "समुद्र के पास, जबूलून और नप्ताली का देश, यरदन नदी के पार, अन्यजातियों का गलील कहता है।" जब यशायाह "यरदन नदी के पार, अन्यजातियों के गलील" के बारे में बात करता है तो वह उस क्षेत्र का उल्लेख कर रहा है जो यरदन नदी के पूर्व में और गलील के झील के पूर्व में था। अन्यजाति एक शब्द है जिसका अर्थ है कोई भी व्यक्ति जो यहूदी नहीं है। यशायाह का अर्थ यह था कि जो लोग इस्राएल के बाहर रहते हैं, और जो यहूदी नहीं हैं, वे भी ज्योति को देखेंगे।</w:t>
      </w:r>
    </w:p>
    <w:p>
      <w:pPr/>
      <w:r>
        <w:rPr>
          <w:lang w:val="hi_IN" w:bidi="hi_IN"/>
        </w:rPr>
      </w:r>
      <w:r>
        <w:rPr>
          <w:lang w:val="hi_IN" w:bidi="hi_IN"/>
        </w:rPr>
        <w:t>यीशु उस क्षेत्र में लोगों को परमेश्वर के राज्य के बारे में बताने का अपना काम शुरू कर रहा है जो जबूलून और नप्ताली के थे। इसके तुरन्त बाद, यीशु भी झील को पार कर उस क्षेत्र में जाएगा जिसे यशायाह ने "अन्यजातियों का गलील" कहा था। यीशु के समय इस क्षेत्र का आधिकारिक नाम "दिकापुलिस" है। वहाँ बहुत से लोग रहते हैं जो यहूदी नहीं बल्कि अन्यजातीय थे। यशायाह की यह भविष्यवाणी सच हो गयी कि अन्धकार में लोगों के लिए ज्योति होगी!</w:t>
      </w:r>
    </w:p>
    <w:p>
      <w:pPr/>
      <w:r>
        <w:rPr>
          <w:lang w:val="hi_IN" w:bidi="hi_IN"/>
        </w:rPr>
      </w:r>
      <w:r>
        <w:rPr>
          <w:lang w:val="hi_IN" w:bidi="hi_IN"/>
        </w:rPr>
        <w:t>अपने समूह को एक नक्शा दिखाएँ। दिखाएँ कि यहूदिया का जंगल कहाँ है, गलील कहाँ है, और नासरत, कफरनहूम और गलील की झील की ओर इशारा करें। यरदन के उस पार के क्षेत्र और गलील की झील के क्षेत्र की ओर इंगित करें, जिसे “अन्यजातियों का गलील” कहा जाता है।</w:t>
      </w:r>
    </w:p>
    <w:p>
      <w:pPr/>
      <w:r>
        <w:rPr>
          <w:lang w:val="hi_IN" w:bidi="hi_IN"/>
        </w:rPr>
      </w:r>
      <w:r>
        <w:rPr>
          <w:lang w:val="hi_IN" w:bidi="hi_IN"/>
        </w:rPr>
        <w:t>यीशु लोगों से कह रहा है कि उन्हें पश्चाताप करना चाहिए। इसका अर्थ है कि उन्हें बुरे काम करना बन्द कर देना चाहिए और इसके बजाय वैसा ही व्यवहार करना चाहिए जैसा परमेश्वर चाहता है। यह अब विशेष रूप से महत्वपूर्ण है, क्योंकि परमेश्वर का राज्य पास आ गया है। राज्य पास आ गया है इसका अर्थ है कि परमेश्वर ने लोगों पर शासन करना शुरू कर दिया है। यह वही सन्देश था जो यूहन्ना बपतिस्मा देने वाला पहले दे रहा था। परमेश्वर लोगों पर शासन कर रहा है, इसलिए लोगों को वैसा ही व्यवहार करना शुरू कर देना चाहिए जैसा परमेश्वर के राज्य के सदस्यों को करना चाहिए!</w:t>
      </w:r>
    </w:p>
    <w:p>
      <w:pPr/>
      <w:r>
        <w:rPr>
          <w:lang w:val="hi_IN" w:bidi="hi_IN"/>
        </w:rPr>
      </w:r>
      <w:r>
        <w:rPr>
          <w:lang w:val="hi_IN" w:bidi="hi_IN"/>
        </w:rPr>
        <w:t>रुकें</w:t>
      </w:r>
    </w:p>
    <w:p>
      <w:pPr/>
      <w:r>
        <w:rPr>
          <w:lang w:val="hi_IN" w:bidi="hi_IN"/>
        </w:rPr>
      </w:r>
      <w:r>
        <w:rPr>
          <w:lang w:val="hi_IN" w:bidi="hi_IN"/>
        </w:rPr>
        <w:t>गलील की झील के आसपास रहने वाले लोग मछली पकड़ने के लिए झील का उपयोग करते थे। मछुआरे नाव लेकर गहरे पानी में चले जाते थे या नाव चलाते थे और फिर जाल फेंकते थे। मछलियाँ जाल में तैरती हैं और मछुआरे जाल को नाव के अन्दर वापस खींच लेते हैं। या फिर मछुआरे पानी में चले जाते और वहाँ से जाल फेंक देते थे।</w:t>
      </w:r>
    </w:p>
    <w:p>
      <w:pPr>
        <w:pStyle w:val="ListBullet"/>
        <w:spacing w:line="240" w:lineRule="auto"/>
        <w:ind w:left="720"/>
      </w:pPr>
      <w:r>
        <w:rPr>
          <w:lang w:val="hi_IN" w:bidi="hi_IN"/>
        </w:rPr>
      </w:r>
      <w:r>
        <w:rPr>
          <w:lang w:val="hi_IN" w:bidi="hi_IN"/>
        </w:rPr>
        <w:t xml:space="preserve">अपने समूह को पानी में एक </w:t>
      </w:r>
      <w:r>
        <w:rPr>
          <w:b/>
          <w:lang w:val="hi_IN" w:bidi="hi_IN"/>
        </w:rPr>
        <w:t>मछली पकड़ने वाली नाव</w:t>
      </w:r>
      <w:r>
        <w:rPr>
          <w:lang w:val="hi_IN" w:bidi="hi_IN"/>
        </w:rPr>
        <w:t xml:space="preserve"> की तस्वीर दिखाएँ।</w:t>
      </w:r>
    </w:p>
    <w:p>
      <w:pPr>
        <w:pStyle w:val="ListBullet"/>
        <w:spacing w:line="240" w:lineRule="auto"/>
        <w:ind w:left="720"/>
      </w:pPr>
      <w:r>
        <w:rPr>
          <w:lang w:val="hi_IN" w:bidi="hi_IN"/>
        </w:rPr>
      </w:r>
      <w:r>
        <w:rPr>
          <w:lang w:val="hi_IN" w:bidi="hi_IN"/>
        </w:rPr>
        <w:t>[! कार्य] जाल से मछली पकड़ने वाले लोगों की तस्वीर दिखाएँ। यदि आवश्यकता हो, तो मछली के ढेर की तस्वीर दिखाएँ।</w:t>
      </w:r>
    </w:p>
    <w:p>
      <w:pPr/>
      <w:r>
        <w:rPr>
          <w:lang w:val="hi_IN" w:bidi="hi_IN"/>
        </w:rPr>
      </w:r>
      <w:r>
        <w:rPr>
          <w:lang w:val="hi_IN" w:bidi="hi_IN"/>
        </w:rPr>
        <w:t>जब यीशु पानी के किनारे पर चल रहा है तो वह शिमोन और अन्द्रियास को अपने पीछे आने के लिए बुलाता है। वह कहता है कि वह उन्हें मनुष्यों का मछुआरा बनाएगा। शिमोन और अन्द्रियास अब मछली पकड़ रहे हैं। इसके बजाय, यीशु उन्हें लोगों को पकड़ने के लिए कहेगा। जाल के साथ नहीं, बल्कि उन्हें परमेश्वर के राज्य के बारे में बताकर। यीशु उनसे कह रहा है कि वह चाहता है कि वे उसके चेले बनें, और वे अन्य लोगों को भी यीशु के चेले बनाएँ।</w:t>
      </w:r>
    </w:p>
    <w:p>
      <w:pPr/>
      <w:r>
        <w:rPr>
          <w:lang w:val="hi_IN" w:bidi="hi_IN"/>
        </w:rPr>
      </w:r>
      <w:r>
        <w:rPr>
          <w:lang w:val="hi_IN" w:bidi="hi_IN"/>
        </w:rPr>
        <w:t>यीशु शमौन और उसके भाई अन्द्रियास को अपने पीछे आने के लिए बुलाता है। मत्ती ने शमौन को "शमौन जो पतरस कहलाता है" कहा। इस समय शमौन को अभी तक पतरस नहीं कहा गया था। बाद में, यीशु उसे पतरस नाम देगा। मत्ती ने यह जानकारी पहले ही दे दी है ताकि उसके पाठक जान सकें कि यह वही व्यक्ति है जिसे वे पतरस के नाम से जानते हैं।</w:t>
      </w:r>
    </w:p>
    <w:p>
      <w:pPr/>
      <w:r>
        <w:rPr>
          <w:lang w:val="hi_IN" w:bidi="hi_IN"/>
        </w:rPr>
      </w:r>
      <w:r>
        <w:rPr>
          <w:lang w:val="hi_IN" w:bidi="hi_IN"/>
        </w:rPr>
        <w:t>याकूब और यूहन्ना अपने जाल तैयार कर रहे हैं। लोग मजबूत, पतले धागे से जाल बनाते थे और उन्हें एक साथ गाँठ देते थे। धागे अक्सर टूट जाते थे, और फिर मछुआरे नए धागे और गाँठें जोड़कर जाल को ठीक कर देते थे। याकूब और यूहन्ना शायद जाल की जाँच कर रहे थे, या वे उनकी मरम्मत कर रहे थे।</w:t>
      </w:r>
    </w:p>
    <w:p>
      <w:pPr/>
      <w:r>
        <w:rPr>
          <w:lang w:val="hi_IN" w:bidi="hi_IN"/>
        </w:rPr>
      </w:r>
      <w:r>
        <w:rPr>
          <w:lang w:val="hi_IN" w:bidi="hi_IN"/>
        </w:rPr>
        <w:t>जब यीशु इन पुरुषों को अपने पीछे आने के लिए बुलाता है, तो वे तुरन्त आज्ञा मान लेते हैं। वे मछुआरे के अपने पुराने जीवन को पीछे छोड़ देते हैं, और वे यीशु के चेले बन जाते हैं। वे वहाँ जाएँगे जहाँ यीशु जाता है, उससे सीखेंगे, और वह करना सीखेंगे जो वह चाहता है।</w:t>
      </w:r>
    </w:p>
    <w:p>
      <w:pPr/>
      <w:r>
        <w:rPr>
          <w:lang w:val="hi_IN" w:bidi="hi_IN"/>
        </w:rPr>
      </w:r>
      <w:r>
        <w:rPr>
          <w:lang w:val="hi_IN" w:bidi="hi_IN"/>
        </w:rPr>
        <w:t>आपके समुदाय में, एक शिक्षक और उसके छात्रों के बीच क्या रिश्ता है? क्या आप किसी शिक्षक के "पीछे चलने वाले" विद्यार्थियों के बारे में कोई कहानी बता सकते हैं? या, क्या आप एक "शिक्षक" के बारे में एक कहानी सुना सकते हैं, जो लोगों को सिखाने के लिए इधर-उधर जा रहा है, और जो अनुयायियों को इकट्ठा करता है?</w:t>
      </w:r>
    </w:p>
    <w:p>
      <w:pPr/>
      <w:r>
        <w:rPr>
          <w:lang w:val="hi_IN" w:bidi="hi_IN"/>
        </w:rPr>
      </w:r>
      <w:r>
        <w:rPr>
          <w:lang w:val="hi_IN" w:bidi="hi_IN"/>
        </w:rPr>
        <w:t>यीशु पूरे गलील में यात्रा करता है और आराधनालयों में शिक्षा देता है। आराधनालय वे इमारतें थीं जहाँ यहूदी लोग प्रार्थना करने और परमेश्वर की व्यवस्था का अध्ययन करने के लिए एक साथ इकट्ठा होते थे। अक्सर कोई शिक्षक होता था जो शास्त्रों से कुछ पढ़कर लोगों को समझाता था। यीशु शायद यही कर रहा था। यीशु भी प्रचार कर रहा था—जिसका अर्थ है लोगों को सुसमाचार सुनाना। अच्छी खबर यह थी कि परमेश्वर का राज्य पास है! लोगों पर परमेश्वर का शासन शुरू हो रहा था। परमेश्वर ने पवित्रशास्त्र में जो कुछ कहा था वह सब सच होने वाला था।</w:t>
      </w:r>
    </w:p>
    <w:p>
      <w:pPr/>
      <w:r>
        <w:rPr>
          <w:lang w:val="hi_IN" w:bidi="hi_IN"/>
        </w:rPr>
      </w:r>
      <w:r>
        <w:rPr>
          <w:lang w:val="hi_IN" w:bidi="hi_IN"/>
        </w:rPr>
        <w:t>यीशु लोगों को भी चंगा करता है। यह साबित करता है कि वह जो बातें कहता है वे वास्तव में सच हैं। यह दिखाता है कि यीशु के पास अधिकार है।</w:t>
      </w:r>
    </w:p>
    <w:p>
      <w:pPr/>
      <w:r>
        <w:rPr>
          <w:lang w:val="hi_IN" w:bidi="hi_IN"/>
        </w:rPr>
      </w:r>
      <w:r>
        <w:rPr>
          <w:lang w:val="hi_IN" w:bidi="hi_IN"/>
        </w:rPr>
        <w:t>जब लोगों को पता चलता है कि यीशु लोगों को चंगा करने में सक्षम है, तो वे बीमार लोगों को यीशु के पास ले जाते हैं ताकि वह उन्हें चंगा कर सके। मत्ती विभिन्न बीमारियों का उल्लेख करता है। इसका अर्थ यह नहीं है कि यीशु ने केवल इन बीमारियों को ठीक किया। ये केवल उदाहरण हैं। उसने उन लोगों को चंगा किया जो किसी प्रकार की बीमारी, चोट या विकलांगता से पीड़ित थे। उसने उन लोगों को भी चंगा किया जो दुष्टात्माओं से ग्रस्त थे। इसका अर्थ है कि दुष्ट आत्माएँ इन लोगों को नियंत्रित कर रही थीं और उन्हें बीमार बना रही थीं या उन्हें अजीब तरीके से व्यवहार करने के लिए मजबूर कर रही थीं। यीशु ने इन दुष्टात्माओं को भगा दिया।</w:t>
      </w:r>
    </w:p>
    <w:p>
      <w:pPr/>
      <w:r>
        <w:rPr>
          <w:lang w:val="hi_IN" w:bidi="hi_IN"/>
        </w:rPr>
      </w:r>
      <w:r>
        <w:rPr>
          <w:lang w:val="hi_IN" w:bidi="hi_IN"/>
        </w:rPr>
        <w:t>यीशु गलील से यात्रा कर रहा है, लेकिन वह क्या कर रहा है इसकी खबर अन्य स्थानों पर फैल रही है। सीरिया से मत्ती का मतलब शायद गलील के उत्तर में स्थित क्षेत्र से है। दिकापुलिस गलील के पूर्व में स्थित क्षेत्र का नाम है। लोग यहूदिया और राजधानी यरूशलेम से भी यीशु से मिलने आ रहे हैं।</w:t>
      </w:r>
    </w:p>
    <w:p>
      <w:pPr/>
      <w:r>
        <w:rPr>
          <w:lang w:val="hi_IN" w:bidi="hi_IN"/>
        </w:rPr>
      </w:r>
      <w:r>
        <w:rPr>
          <w:lang w:val="hi_IN" w:bidi="hi_IN"/>
        </w:rPr>
        <w:t>यदि यह सहायक है, तो नक्शे को फिर से देखें कि ये स्थान कहाँ हो सकते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3 भाग हैं।</w:t>
      </w:r>
    </w:p>
    <w:p>
      <w:pPr/>
      <w:r>
        <w:rPr>
          <w:lang w:val="hi_IN" w:bidi="hi_IN"/>
        </w:rPr>
      </w:r>
      <w:r>
        <w:rPr>
          <w:lang w:val="hi_IN" w:bidi="hi_IN"/>
        </w:rPr>
        <w:t>पहले भाग में, जहाँ यीशु गलील जाता है, उसमे दो दृश्य हैं:</w:t>
      </w:r>
    </w:p>
    <w:p>
      <w:pPr/>
      <w:r>
        <w:rPr>
          <w:lang w:val="hi_IN" w:bidi="hi_IN"/>
        </w:rPr>
      </w:r>
      <w:r>
        <w:rPr>
          <w:b/>
          <w:lang w:val="hi_IN" w:bidi="hi_IN"/>
        </w:rPr>
        <w:t>पहला दृश्य:</w:t>
      </w:r>
      <w:r>
        <w:rPr>
          <w:lang w:val="hi_IN" w:bidi="hi_IN"/>
        </w:rPr>
        <w:t xml:space="preserve"> यीशु सुनता है कि यूहन्ना को बन्दीगृह में डाल दिया गया है और गलील जाता है।</w:t>
      </w:r>
    </w:p>
    <w:p>
      <w:pPr/>
      <w:r>
        <w:rPr>
          <w:lang w:val="hi_IN" w:bidi="hi_IN"/>
        </w:rPr>
      </w:r>
      <w:r>
        <w:rPr>
          <w:b/>
          <w:lang w:val="hi_IN" w:bidi="hi_IN"/>
        </w:rPr>
        <w:t>दूसरा दृश्य:</w:t>
      </w:r>
      <w:r>
        <w:rPr>
          <w:lang w:val="hi_IN" w:bidi="hi_IN"/>
        </w:rPr>
        <w:t xml:space="preserve"> यीशु प्रचार करना शुरू करता है।</w:t>
      </w:r>
    </w:p>
    <w:p>
      <w:pPr/>
      <w:r>
        <w:rPr>
          <w:lang w:val="hi_IN" w:bidi="hi_IN"/>
        </w:rPr>
      </w:r>
      <w:r>
        <w:rPr>
          <w:lang w:val="hi_IN" w:bidi="hi_IN"/>
        </w:rPr>
        <w:t>दूसरे भाग, जहाँ यीशु अपने पहले चेलों को बुलाता है, उसमें दो दृश्य हैं:</w:t>
      </w:r>
    </w:p>
    <w:p>
      <w:pPr/>
      <w:r>
        <w:rPr>
          <w:lang w:val="hi_IN" w:bidi="hi_IN"/>
        </w:rPr>
      </w:r>
      <w:r>
        <w:rPr>
          <w:b/>
          <w:lang w:val="hi_IN" w:bidi="hi_IN"/>
        </w:rPr>
        <w:t>पहला दृश्य:</w:t>
      </w:r>
      <w:r>
        <w:rPr>
          <w:lang w:val="hi_IN" w:bidi="hi_IN"/>
        </w:rPr>
        <w:t xml:space="preserve"> यीशु पतरस और अन्द्रियास को बुलाता है।</w:t>
      </w:r>
    </w:p>
    <w:p>
      <w:pPr/>
      <w:r>
        <w:rPr>
          <w:lang w:val="hi_IN" w:bidi="hi_IN"/>
        </w:rPr>
      </w:r>
      <w:r>
        <w:rPr>
          <w:b/>
          <w:lang w:val="hi_IN" w:bidi="hi_IN"/>
        </w:rPr>
        <w:t>दूसरा दृश्य:</w:t>
      </w:r>
      <w:r>
        <w:rPr>
          <w:lang w:val="hi_IN" w:bidi="hi_IN"/>
        </w:rPr>
        <w:t xml:space="preserve"> यीशु याकूब और यूहन्ना को बुलाता है।</w:t>
      </w:r>
    </w:p>
    <w:p>
      <w:pPr/>
      <w:r>
        <w:rPr>
          <w:lang w:val="hi_IN" w:bidi="hi_IN"/>
        </w:rPr>
      </w:r>
      <w:r>
        <w:rPr>
          <w:lang w:val="hi_IN" w:bidi="hi_IN"/>
        </w:rPr>
        <w:t>तीसरे भाग में, जहाँ यीशु गलील में प्रचार कर रहा है और कई लोगों को चंगा कर रहा है, एक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यशायाह</w:t>
      </w:r>
    </w:p>
    <w:p>
      <w:pPr>
        <w:pStyle w:val="ListBullet"/>
        <w:spacing w:line="240" w:lineRule="auto"/>
        <w:ind w:left="720"/>
      </w:pPr>
      <w:r>
        <w:rPr>
          <w:lang w:val="hi_IN" w:bidi="hi_IN"/>
        </w:rPr>
      </w:r>
      <w:r>
        <w:rPr>
          <w:lang w:val="hi_IN" w:bidi="hi_IN"/>
        </w:rPr>
        <w:t>जबूलून और नप्ताली में रहने वाले लोग</w:t>
      </w:r>
    </w:p>
    <w:p>
      <w:pPr>
        <w:pStyle w:val="ListBullet"/>
        <w:spacing w:line="240" w:lineRule="auto"/>
        <w:ind w:left="720"/>
      </w:pPr>
      <w:r>
        <w:rPr>
          <w:lang w:val="hi_IN" w:bidi="hi_IN"/>
        </w:rPr>
      </w:r>
      <w:r>
        <w:rPr>
          <w:lang w:val="hi_IN" w:bidi="hi_IN"/>
        </w:rPr>
        <w:t>शमौन जो पतरस कहलाता है</w:t>
      </w:r>
    </w:p>
    <w:p>
      <w:pPr>
        <w:pStyle w:val="ListBullet"/>
        <w:spacing w:line="240" w:lineRule="auto"/>
        <w:ind w:left="720"/>
      </w:pPr>
      <w:r>
        <w:rPr>
          <w:lang w:val="hi_IN" w:bidi="hi_IN"/>
        </w:rPr>
      </w:r>
      <w:r>
        <w:rPr>
          <w:lang w:val="hi_IN" w:bidi="hi_IN"/>
        </w:rPr>
        <w:t>शमौन का भाई अन्द्रियास</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यूहन्ना, याकूब का भाई</w:t>
      </w:r>
    </w:p>
    <w:p>
      <w:pPr>
        <w:pStyle w:val="ListBullet"/>
        <w:spacing w:line="240" w:lineRule="auto"/>
        <w:ind w:left="720"/>
      </w:pPr>
      <w:r>
        <w:rPr>
          <w:lang w:val="hi_IN" w:bidi="hi_IN"/>
        </w:rPr>
      </w:r>
      <w:r>
        <w:rPr>
          <w:lang w:val="hi_IN" w:bidi="hi_IN"/>
        </w:rPr>
        <w:t>उनका पिता जबदी</w:t>
      </w:r>
    </w:p>
    <w:p>
      <w:pPr>
        <w:pStyle w:val="ListBullet"/>
        <w:spacing w:line="240" w:lineRule="auto"/>
        <w:ind w:left="720"/>
      </w:pPr>
      <w:r>
        <w:rPr>
          <w:lang w:val="hi_IN" w:bidi="hi_IN"/>
        </w:rPr>
      </w:r>
      <w:r>
        <w:rPr>
          <w:lang w:val="hi_IN" w:bidi="hi_IN"/>
        </w:rPr>
        <w:t>यीशु के पास आने वाली भीड़, जिसमें बीमार लोग भी शामिल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मत्ती केवल बहुत आकस्मिक रूप से उल्लेख करता है कि यूहन्ना को बन्दीगृह में डाल दिया गया है। वह ऐसा इसलिए करता है क्योंकि कहानी यीशु के बारे में है, न कि यूहन्ना के बारे में। अपनी भाषा में, शायद आपको पहले यह कहना पड़े कि यूहन्ना को बन्दीगृह में डाला जा रहा है, और फिर यीशु इसके बारे में सुनता है।</w:t>
      </w:r>
    </w:p>
    <w:p>
      <w:pPr/>
      <w:r>
        <w:rPr>
          <w:lang w:val="hi_IN" w:bidi="hi_IN"/>
        </w:rPr>
      </w:r>
      <w:r>
        <w:rPr>
          <w:lang w:val="hi_IN" w:bidi="hi_IN"/>
        </w:rPr>
        <w:t xml:space="preserve">मत्ती हमें यह नहीं बताता कि यूहन्ना को बन्दीगृह में </w:t>
      </w:r>
      <w:r>
        <w:rPr>
          <w:b/>
          <w:lang w:val="hi_IN" w:bidi="hi_IN"/>
        </w:rPr>
        <w:t>कब</w:t>
      </w:r>
      <w:r>
        <w:rPr>
          <w:lang w:val="hi_IN" w:bidi="hi_IN"/>
        </w:rPr>
        <w:t xml:space="preserve"> रखा गया था। शायद यह उस समय के दौरान हुआ था जब यीशु 40 दिनों तक जंगल में था, या शायद यह उसके ठीक बाद हुआ था। ऐसा हो सकता है कि यीशु ने यह समाचार जंगल में 40 दिन बिताने के बाद वापस आने पर सुना हो।</w:t>
      </w:r>
    </w:p>
    <w:p>
      <w:pPr/>
      <w:r>
        <w:rPr>
          <w:lang w:val="hi_IN" w:bidi="hi_IN"/>
        </w:rPr>
      </w:r>
      <w:r>
        <w:rPr>
          <w:lang w:val="hi_IN" w:bidi="hi_IN"/>
        </w:rPr>
        <w:t>इसलिए जंगल में अकेले होने के तुरन्त बाद, या उसके बहुत जल्द बाद, यीशु गलील वापस चला गया। इसका अर्थ होगा कुछ दिनों की पैदल यात्रा। यीशु पहले नासरत जाता है, जहाँ उसका परिवार अभी भी है, लेकिन फिर कफरनहूम जाता है। वह वहाँ रहना शुरू करता है। कफरनहूम नासरत से बहुत बड़ा नगर है। कई लोग कफरनहूम में आकर जाते हैं। यह शिक्षा देना शुरू करने के लिए एक अच्छा स्थान है।</w:t>
      </w:r>
    </w:p>
    <w:p>
      <w:pPr/>
      <w:r>
        <w:rPr>
          <w:lang w:val="hi_IN" w:bidi="hi_IN"/>
        </w:rPr>
      </w:r>
      <w:r>
        <w:rPr>
          <w:lang w:val="hi_IN" w:bidi="hi_IN"/>
        </w:rPr>
        <w:t>शमौन और अन्द्रियास, और यूहन्ना और याकूब मछुआरे हैं। इस्राएल के लोगों के लिए मछली एक महत्वपूर्ण भोजन थी। इन चार पुरुषों ने शायद अच्छा व्यवसाय किया। शमौन और अन्द्रियास अपने जाल को समुद्र में फेंक रहे हैं। शायद वे पानी के किनारे से थोड़ा दूर नाव में बैठे थे, और यीशु ने उन्हें पुकारा था। या हो सकता है कि वे पानी में खड़े होकर जाल फेंक रहे हों। जब अंधेरा होता था तो लोग आमतौर पर मछली पकड़ते थे। शायद यीशु उनसे शाम को या सुबह जल्दी मिला था।</w:t>
      </w:r>
    </w:p>
    <w:p>
      <w:pPr/>
      <w:r>
        <w:rPr>
          <w:lang w:val="hi_IN" w:bidi="hi_IN"/>
        </w:rPr>
      </w:r>
      <w:r>
        <w:rPr>
          <w:lang w:val="hi_IN" w:bidi="hi_IN"/>
        </w:rPr>
        <w:t>याकूब और यूहन्ना एक नाव में हैं। यह नाव लगभग 8 मीटर लम्बी और 2 ½ मीटर चौड़ी थी। यह लगभग 1 1/4 मीटर गहरी थी। उसमें लगभग तेरह लोग आ सकते थे।</w:t>
      </w:r>
    </w:p>
    <w:p>
      <w:pPr/>
      <w:r>
        <w:rPr>
          <w:lang w:val="hi_IN" w:bidi="hi_IN"/>
        </w:rPr>
      </w:r>
      <w:r>
        <w:rPr>
          <w:lang w:val="hi_IN" w:bidi="hi_IN"/>
        </w:rPr>
        <w:t xml:space="preserve">अपने अनुवादकों को </w:t>
      </w:r>
      <w:r>
        <w:rPr>
          <w:lang w:val="hi_IN" w:bidi="hi_IN"/>
        </w:rPr>
        <w:t>नाव</w:t>
      </w:r>
      <w:r>
        <w:rPr>
          <w:lang w:val="hi_IN" w:bidi="hi_IN"/>
        </w:rPr>
        <w:t xml:space="preserve"> की तस्वीर दिखाएँ और नाव का आकार दिखाने के लिए एक तरीका चुनें। आप एक छड़ी से जमीन पर आयाम खींचकर और लोगों से खींची हुई रेखाओं के अन्दर खड़े होने के लिए कहकर, ऐसा कर सकते हैं।</w:t>
      </w:r>
    </w:p>
    <w:p>
      <w:pPr/>
      <w:r>
        <w:rPr>
          <w:lang w:val="hi_IN" w:bidi="hi_IN"/>
        </w:rPr>
      </w:r>
      <w:r>
        <w:rPr>
          <w:lang w:val="hi_IN" w:bidi="hi_IN"/>
        </w:rPr>
        <w:t>हम नहीं जानते कि इस समय वहाँ केवल ये चार पुरुष ही थे या नहीं। यह सम्भव है कि अन्य लोग मछली पकड़ रहे हों और एक ही समय में, अलग-अलग नावों में काम कर रहे हों।</w:t>
      </w:r>
    </w:p>
    <w:p>
      <w:pPr/>
      <w:r>
        <w:rPr>
          <w:lang w:val="hi_IN" w:bidi="hi_IN"/>
        </w:rPr>
      </w:r>
      <w:r>
        <w:rPr>
          <w:lang w:val="hi_IN" w:bidi="hi_IN"/>
        </w:rPr>
        <w:t xml:space="preserve">मत्ती कहता है कि ये चार लोग </w:t>
      </w:r>
      <w:r>
        <w:rPr>
          <w:b/>
          <w:lang w:val="hi_IN" w:bidi="hi_IN"/>
        </w:rPr>
        <w:t>तुरन्त</w:t>
      </w:r>
      <w:r>
        <w:rPr>
          <w:lang w:val="hi_IN" w:bidi="hi_IN"/>
        </w:rPr>
        <w:t xml:space="preserve"> अपना काम छोड़ देते हैं। शमौन और अन्द्रियास जिस जाल का उपयोग कर रहे हैं, वह किनारे पर ही छूट गया है, और याकूब और यूहन्ना का पिता उन जालों के साथ नाव में ही रह गया है, जिनकी अभी भी मरम्मत होनी है!</w:t>
      </w:r>
    </w:p>
    <w:p>
      <w:pPr/>
      <w:r>
        <w:rPr>
          <w:lang w:val="hi_IN" w:bidi="hi_IN"/>
        </w:rPr>
      </w:r>
      <w:r>
        <w:rPr>
          <w:lang w:val="hi_IN" w:bidi="hi_IN"/>
        </w:rPr>
        <w:t>इन लोगों को अपने पीछे आने के लिए बुलाने के बाद, यीशु पूरे गलील में यात्रा करना शुरू करता है। वह एक गाँव से दूसरे गाँव जाता है और आराधनालयों में प्रचार करता है। हर गाँव में एक आराधनालय था। बड़े नगरों में कई होंगे। कुछ समय बाद, लोगों को उसके बारे में सुनने को मिला और वे दूर-दूर से उसे देखने आने लगे। बीमार लोगों को यीशु के पास ले जाने के लिए लोगों को काफी प्रयास करना पड़ता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3 भाग हैं।</w:t>
      </w:r>
    </w:p>
    <w:p>
      <w:pPr/>
      <w:r>
        <w:rPr>
          <w:lang w:val="hi_IN" w:bidi="hi_IN"/>
        </w:rPr>
      </w:r>
      <w:r>
        <w:rPr>
          <w:b/>
          <w:lang w:val="hi_IN" w:bidi="hi_IN"/>
        </w:rPr>
        <w:t>पहले भाग</w:t>
      </w:r>
      <w:r>
        <w:rPr>
          <w:lang w:val="hi_IN" w:bidi="hi_IN"/>
        </w:rPr>
        <w:t xml:space="preserve"> में दो दृश्य हैं।</w:t>
      </w:r>
    </w:p>
    <w:p>
      <w:pPr/>
      <w:r>
        <w:rPr>
          <w:lang w:val="hi_IN" w:bidi="hi_IN"/>
        </w:rPr>
      </w:r>
      <w:r>
        <w:rPr>
          <w:b/>
          <w:lang w:val="hi_IN" w:bidi="hi_IN"/>
        </w:rPr>
        <w:t>दूसरे भाग</w:t>
      </w:r>
      <w:r>
        <w:rPr>
          <w:lang w:val="hi_IN" w:bidi="hi_IN"/>
        </w:rPr>
        <w:t xml:space="preserve"> में दो दृश्य हैं।</w:t>
      </w:r>
    </w:p>
    <w:p>
      <w:pPr/>
      <w:r>
        <w:rPr>
          <w:lang w:val="hi_IN" w:bidi="hi_IN"/>
        </w:rPr>
      </w:r>
      <w:r>
        <w:rPr>
          <w:b/>
          <w:lang w:val="hi_IN" w:bidi="hi_IN"/>
        </w:rPr>
        <w:t>तीसरे भाग</w:t>
      </w:r>
      <w:r>
        <w:rPr>
          <w:lang w:val="hi_IN" w:bidi="hi_IN"/>
        </w:rPr>
        <w:t xml:space="preserve"> में 1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यशायाह</w:t>
      </w:r>
    </w:p>
    <w:p>
      <w:pPr>
        <w:pStyle w:val="ListBullet"/>
        <w:spacing w:line="240" w:lineRule="auto"/>
        <w:ind w:left="720"/>
      </w:pPr>
      <w:r>
        <w:rPr>
          <w:lang w:val="hi_IN" w:bidi="hi_IN"/>
        </w:rPr>
      </w:r>
      <w:r>
        <w:rPr>
          <w:lang w:val="hi_IN" w:bidi="hi_IN"/>
        </w:rPr>
        <w:t>जबूलून और नप्ताली में रहने वाले लोग</w:t>
      </w:r>
    </w:p>
    <w:p>
      <w:pPr>
        <w:pStyle w:val="ListBullet"/>
        <w:spacing w:line="240" w:lineRule="auto"/>
        <w:ind w:left="720"/>
      </w:pPr>
      <w:r>
        <w:rPr>
          <w:lang w:val="hi_IN" w:bidi="hi_IN"/>
        </w:rPr>
      </w:r>
      <w:r>
        <w:rPr>
          <w:lang w:val="hi_IN" w:bidi="hi_IN"/>
        </w:rPr>
        <w:t>शमौन जो पतरस कहलाता है</w:t>
      </w:r>
    </w:p>
    <w:p>
      <w:pPr>
        <w:pStyle w:val="ListBullet"/>
        <w:spacing w:line="240" w:lineRule="auto"/>
        <w:ind w:left="720"/>
      </w:pPr>
      <w:r>
        <w:rPr>
          <w:lang w:val="hi_IN" w:bidi="hi_IN"/>
        </w:rPr>
      </w:r>
      <w:r>
        <w:rPr>
          <w:lang w:val="hi_IN" w:bidi="hi_IN"/>
        </w:rPr>
        <w:t>शमौन का भाई अन्द्रियास</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यूहन्ना, याकूब का भाई</w:t>
      </w:r>
    </w:p>
    <w:p>
      <w:pPr>
        <w:pStyle w:val="ListBullet"/>
        <w:spacing w:line="240" w:lineRule="auto"/>
        <w:ind w:left="720"/>
      </w:pPr>
      <w:r>
        <w:rPr>
          <w:lang w:val="hi_IN" w:bidi="hi_IN"/>
        </w:rPr>
      </w:r>
      <w:r>
        <w:rPr>
          <w:lang w:val="hi_IN" w:bidi="hi_IN"/>
        </w:rPr>
        <w:t>उनका पिता जबदी</w:t>
      </w:r>
    </w:p>
    <w:p>
      <w:pPr>
        <w:pStyle w:val="ListBullet"/>
        <w:spacing w:line="240" w:lineRule="auto"/>
        <w:ind w:left="720"/>
      </w:pPr>
      <w:r>
        <w:rPr>
          <w:lang w:val="hi_IN" w:bidi="hi_IN"/>
        </w:rPr>
      </w:r>
      <w:r>
        <w:rPr>
          <w:lang w:val="hi_IN" w:bidi="hi_IN"/>
        </w:rPr>
        <w:t>यीशु के पास आने वाली भीड़, जिसमें बीमार लोग भी शामिल हैं</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 xml:space="preserve">दूसरी बार जब समूह इस कहानी पर अभिनय करे, तो उन्हें कुछ बिंदुओं पर रोक दें। </w:t>
      </w:r>
    </w:p>
    <w:p>
      <w:pPr/>
      <w:r>
        <w:rPr>
          <w:lang w:val="hi_IN" w:bidi="hi_IN"/>
        </w:rPr>
      </w:r>
      <w:r>
        <w:rPr>
          <w:lang w:val="hi_IN" w:bidi="hi_IN"/>
        </w:rPr>
        <w:t>यीशु का यह सुनना कि यूहन्ना को जेल में डाल दिया गया है, उसका अभिनय करें। यदि आप चाहें, तो आप पहले यह अभिनय कर सकते हैं कि यूहन्ना को गिरफ्तार कर बन्दीगृह में ले जाया गया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पात्र निभाने वाले अभिनेता से पूछें: "जब आप सुनते हैं कि यूहन्ना को जेल में डाल दिया गया है तो आपको कैसा महसूस होता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 पूरे गलील में यात्रा करने और प्रचार करने का अभिनय करें।</w:t>
      </w:r>
    </w:p>
    <w:p>
      <w:pPr/>
      <w:r>
        <w:rPr>
          <w:lang w:val="hi_IN" w:bidi="hi_IN"/>
        </w:rPr>
      </w:r>
      <w:r>
        <w:rPr>
          <w:lang w:val="hi_IN" w:bidi="hi_IN"/>
        </w:rPr>
        <w:t>पृष्ठभूमि में, भविष्यद्वक्ता यशायाह को अपने वचन को बोलने का अभिनय करें।</w:t>
      </w:r>
    </w:p>
    <w:p>
      <w:pPr/>
      <w:r>
        <w:rPr>
          <w:lang w:val="hi_IN" w:bidi="hi_IN"/>
        </w:rPr>
      </w:r>
      <w:r>
        <w:rPr>
          <w:lang w:val="hi_IN" w:bidi="hi_IN"/>
        </w:rPr>
        <w:t>यीशु के झील के किनारे चलने और शमौन और अन्द्रियास को बुलाने का अभिनय करें।</w:t>
      </w:r>
    </w:p>
    <w:p>
      <w:pPr/>
      <w:r>
        <w:rPr>
          <w:lang w:val="hi_IN" w:bidi="hi_IN"/>
        </w:rPr>
      </w:r>
      <w:r>
        <w:rPr>
          <w:lang w:val="hi_IN" w:bidi="hi_IN"/>
        </w:rPr>
        <w:t>शायद किनारे पर मछलियों से भरी टोकरियाँ हों, जो बाजार में ले जाने के लिए तैयार हों। क्या आप कल्पना कर सकते हैं कि यीशु को कैसी गंध आई होगी? क्या यीशु के बालों में हवा बह रही होगी, क्या वह नंगे पाँव रेत पर चल रहा होगा, या शायद उसके पाँव पानी में रहे होंगे? जब यीशु ने झील के ऊपर देखा तो उसने क्या देखा होगा?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शमौन और अन्द्रियास का पात्र निभाने वाले अभिनेताओं से पूछें: "आप कैसा महसूस कर रहे हैं? आप क्या सोच रहे हैं?" आप ऐसी बातें सुन सकते हैं:</w:t>
      </w:r>
    </w:p>
    <w:p>
      <w:pPr/>
      <w:r>
        <w:rPr>
          <w:lang w:val="hi_IN" w:bidi="hi_IN"/>
        </w:rPr>
      </w:r>
      <w:r>
        <w:rPr>
          <w:lang w:val="hi_IN" w:bidi="hi_IN"/>
        </w:rPr>
        <w:t>यीशु को याकूब और यूहन्ना को बुलाने का अभिनय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याकूब और यूहन्ना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याकूब और यूहन्ना के पिता का पात्र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 पूरे गलील में यात्रा करने और प्रचार करने का अभिनय करें।</w:t>
      </w:r>
    </w:p>
    <w:p>
      <w:pPr/>
      <w:r>
        <w:rPr>
          <w:lang w:val="hi_IN" w:bidi="hi_IN"/>
        </w:rPr>
      </w:r>
      <w:r>
        <w:rPr>
          <w:lang w:val="hi_IN" w:bidi="hi_IN"/>
        </w:rPr>
        <w:t>बीमार लोगों को उसके पास लाने का अभिनय करें। यीशु को उन्हें चंगा करने का अभिनय करें। अन्य लोगों को यीशु के बारे में बताने का अभिनय करें। यीशु को देखने के लिए अधिक से अधिक लोगों के आने का अभिनय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पास आने वाले कुछ लोगों से पूछें: "आप कैसा महसूस कर रहे हैं? आप क्या सोच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इस कहानी में </w:t>
      </w:r>
      <w:r>
        <w:rPr>
          <w:b/>
          <w:lang w:val="hi_IN" w:bidi="hi_IN"/>
        </w:rPr>
        <w:t>गलील की झील</w:t>
      </w:r>
      <w:r>
        <w:rPr>
          <w:lang w:val="hi_IN" w:bidi="hi_IN"/>
        </w:rPr>
        <w:t xml:space="preserve"> के किनारे चल रहा था। यह झील लगभग 21 किलोमीटर लम्बी और 10 किलोमीटर चौड़ी है। इसका सबसे गहरा बिन्दु 67 मीटर है—बहुत गहरा है! कई लोग इसे मछली पकड़ने और पैसा कमाने के लिए इस्तेमाल करते थे।</w:t>
      </w:r>
    </w:p>
    <w:p>
      <w:pPr/>
      <w:r>
        <w:rPr>
          <w:lang w:val="hi_IN" w:bidi="hi_IN"/>
        </w:rPr>
      </w:r>
      <w:r>
        <w:rPr>
          <w:lang w:val="hi_IN" w:bidi="hi_IN"/>
        </w:rPr>
        <w:t>यदि आवश्यकता हो तो एक तस्वीर फिर से दिखाएँ। इस बात पर चर्चा करें कि आप इस जलाशय के लिए किस शब्द का उपयोग करेंगे। यदि आपने पहले ही कुछ अन्य सुसमाचार का अनुवाद किया है, तो उसी शब्द का उपयोग करें जो आपने वहाँ उपयोग किया है।</w:t>
      </w:r>
    </w:p>
    <w:p>
      <w:pPr/>
      <w:r>
        <w:rPr>
          <w:lang w:val="hi_IN" w:bidi="hi_IN"/>
        </w:rPr>
      </w:r>
      <w:r>
        <w:rPr>
          <w:lang w:val="hi_IN" w:bidi="hi_IN"/>
        </w:rPr>
        <w:t>यशायाह जबूलून और नप्ताली के देश के बारे में बात करता है: "</w:t>
      </w:r>
      <w:r>
        <w:rPr>
          <w:b/>
          <w:lang w:val="hi_IN" w:bidi="hi_IN"/>
        </w:rPr>
        <w:t>झील के मार्ग</w:t>
      </w:r>
      <w:r>
        <w:rPr>
          <w:lang w:val="hi_IN" w:bidi="hi_IN"/>
        </w:rPr>
        <w:t>।" अलग-अलग अनुवाद इसे अलग-अलग तरीकों से कहते हैं। आप इसका अनुवाद इस प्रकार कर सकते हैं कि इसका अर्थ यह है कि जबूलून और नप्ताली का देश झील के पास है। "झील" का अर्थ है गलील का झील।</w:t>
      </w:r>
    </w:p>
    <w:p>
      <w:pPr/>
      <w:r>
        <w:rPr>
          <w:lang w:val="hi_IN" w:bidi="hi_IN"/>
        </w:rPr>
      </w:r>
      <w:r>
        <w:rPr>
          <w:lang w:val="hi_IN" w:bidi="hi_IN"/>
        </w:rPr>
        <w:t>यशायाह "</w:t>
      </w:r>
      <w:r>
        <w:rPr>
          <w:b/>
          <w:lang w:val="hi_IN" w:bidi="hi_IN"/>
        </w:rPr>
        <w:t>अन्यजातियों</w:t>
      </w:r>
      <w:r>
        <w:rPr>
          <w:lang w:val="hi_IN" w:bidi="hi_IN"/>
        </w:rPr>
        <w:t xml:space="preserve"> के गलील" के बारे में बात करता है। यह क्षेत्र गलील जैसा नहीं है। वह इस वाक्यांश का उपयोग एक ऐसे स्थान के लिए कर रहा है जो अन्यजातियों का है। अन्यजाति एक शब्द है जिसका अर्थ है "लोग।" लेकिन जब यहूदी लोग इस शब्द का प्रयोग कर रहे थे, तो उनका मतलब था "हर वह व्यक्ति जो यहूदी नहीं है।" यहूदी परमेश्वर के चुने हुए लोग थे, और जो कोई भी यहूदी नहीं था, वह बाहरी था। यहूदी उन लोगों को नीचा समझते थे जो यहूदी नहीं थे। लेकिन परमेश्वर ने यहूदियों को अपने विशेष लोग होने के लिए चुना था, </w:t>
      </w:r>
      <w:r>
        <w:rPr>
          <w:b/>
          <w:lang w:val="hi_IN" w:bidi="hi_IN"/>
        </w:rPr>
        <w:t>ताकि</w:t>
      </w:r>
      <w:r>
        <w:rPr>
          <w:lang w:val="hi_IN" w:bidi="hi_IN"/>
        </w:rPr>
        <w:t xml:space="preserve"> वे </w:t>
      </w:r>
      <w:r>
        <w:rPr>
          <w:b/>
          <w:lang w:val="hi_IN" w:bidi="hi_IN"/>
        </w:rPr>
        <w:t>सभी</w:t>
      </w:r>
      <w:r>
        <w:rPr>
          <w:lang w:val="hi_IN" w:bidi="hi_IN"/>
        </w:rPr>
        <w:t xml:space="preserve"> लोगों के लिए आशीष हो सकें।</w:t>
      </w:r>
    </w:p>
    <w:p>
      <w:pPr/>
      <w:r>
        <w:rPr>
          <w:lang w:val="hi_IN" w:bidi="hi_IN"/>
        </w:rPr>
      </w:r>
      <w:r>
        <w:rPr>
          <w:lang w:val="hi_IN" w:bidi="hi_IN"/>
        </w:rPr>
        <w:t>चर्चा करें कि आप अपनी भाषा में "अन्यजाति" कैसे कहना चाहते हैं। नए नियम में इस शब्द का उपयोग कई बार किया जाएगा। शायद आप कुछ ऐसा कह सकते हैं, "वे लोग जो यहूदी नहीं थे।"</w:t>
      </w:r>
    </w:p>
    <w:p>
      <w:pPr/>
      <w:r>
        <w:rPr>
          <w:lang w:val="hi_IN" w:bidi="hi_IN"/>
        </w:rPr>
      </w:r>
      <w:r>
        <w:rPr>
          <w:lang w:val="hi_IN" w:bidi="hi_IN"/>
        </w:rPr>
        <w:t xml:space="preserve">यदि आपने पहले ही किसी अन्य भाग में इस शब्द का उपयोग किया है, तो सुनिश्चित करें कि आप उसी शब्द का उपयोग करें। </w:t>
      </w:r>
      <w:r>
        <w:rPr>
          <w:b/>
          <w:lang w:val="hi_IN" w:bidi="hi_IN"/>
        </w:rPr>
        <w:t>अन्यजाति</w:t>
      </w:r>
      <w:r>
        <w:rPr>
          <w:lang w:val="hi_IN" w:bidi="hi_IN"/>
        </w:rPr>
        <w:t xml:space="preserve"> शब्द मुख्य शब्दावली में है।</w:t>
      </w:r>
    </w:p>
    <w:p>
      <w:pPr/>
      <w:r>
        <w:rPr>
          <w:lang w:val="hi_IN" w:bidi="hi_IN"/>
        </w:rPr>
      </w:r>
      <w:r>
        <w:rPr>
          <w:lang w:val="hi_IN" w:bidi="hi_IN"/>
        </w:rPr>
        <w:t xml:space="preserve">यीशु लोगों से कहता है कि उन्हें </w:t>
      </w:r>
      <w:r>
        <w:rPr>
          <w:b/>
          <w:lang w:val="hi_IN" w:bidi="hi_IN"/>
        </w:rPr>
        <w:t>पश्चाताप</w:t>
      </w:r>
      <w:r>
        <w:rPr>
          <w:lang w:val="hi_IN" w:bidi="hi_IN"/>
        </w:rPr>
        <w:t xml:space="preserve"> करना चाहिए। उसी शब्द का उपयोग करें जो आपने पिछली कहानियों में उपयोग किया है। </w:t>
      </w:r>
      <w:r>
        <w:rPr>
          <w:b/>
          <w:lang w:val="hi_IN" w:bidi="hi_IN"/>
        </w:rPr>
        <w:t>पश्चाताप</w:t>
      </w:r>
      <w:r>
        <w:rPr>
          <w:lang w:val="hi_IN" w:bidi="hi_IN"/>
        </w:rPr>
        <w:t xml:space="preserve"> शब्द मुख्य शब्दावली में है। </w:t>
      </w:r>
    </w:p>
    <w:p>
      <w:pPr/>
      <w:r>
        <w:rPr>
          <w:lang w:val="hi_IN" w:bidi="hi_IN"/>
        </w:rPr>
      </w:r>
      <w:r>
        <w:rPr>
          <w:b/>
          <w:lang w:val="hi_IN" w:bidi="hi_IN"/>
        </w:rPr>
        <w:t>स्वर्ग का राज्य</w:t>
      </w:r>
      <w:r>
        <w:rPr>
          <w:lang w:val="hi_IN" w:bidi="hi_IN"/>
        </w:rPr>
        <w:t xml:space="preserve">: इसका अर्थ है परमेश्वर का राज्य। उसी शब्द का उपयोग करें जो आपने पिछली कहानियों में उपयोग किया है। </w:t>
      </w:r>
      <w:r>
        <w:rPr>
          <w:b/>
          <w:lang w:val="hi_IN" w:bidi="hi_IN"/>
        </w:rPr>
        <w:t>परमेश्वर का राज्य</w:t>
      </w:r>
      <w:r>
        <w:rPr>
          <w:lang w:val="hi_IN" w:bidi="hi_IN"/>
        </w:rPr>
        <w:t xml:space="preserve"> मुख्य शब्दावली में है।</w:t>
      </w:r>
    </w:p>
    <w:p>
      <w:pPr/>
      <w:r>
        <w:rPr>
          <w:lang w:val="hi_IN" w:bidi="hi_IN"/>
        </w:rPr>
      </w:r>
      <w:r>
        <w:rPr>
          <w:lang w:val="hi_IN" w:bidi="hi_IN"/>
        </w:rPr>
        <w:t xml:space="preserve">फिर यीशु </w:t>
      </w:r>
      <w:r>
        <w:rPr>
          <w:b/>
          <w:lang w:val="hi_IN" w:bidi="hi_IN"/>
        </w:rPr>
        <w:t>जब्दी के पुत्र</w:t>
      </w:r>
      <w:r>
        <w:rPr>
          <w:lang w:val="hi_IN" w:bidi="hi_IN"/>
        </w:rPr>
        <w:t xml:space="preserve"> याकूब और उसके भाई </w:t>
      </w:r>
      <w:r>
        <w:rPr>
          <w:b/>
          <w:lang w:val="hi_IN" w:bidi="hi_IN"/>
        </w:rPr>
        <w:t>यूहन्ना</w:t>
      </w:r>
      <w:r>
        <w:rPr>
          <w:lang w:val="hi_IN" w:bidi="hi_IN"/>
        </w:rPr>
        <w:t xml:space="preserve"> से मिलता है। याकूब और यूहन्ना भाई हैं, और वे दोनों जबदी के पुत्र हैं। इस बारे में सोचें कि अपनी भाषा में इसे कहने का सबसे स्वाभाविक तरीका क्या होगा।</w:t>
      </w:r>
    </w:p>
    <w:p>
      <w:pPr/>
      <w:r>
        <w:rPr>
          <w:lang w:val="hi_IN" w:bidi="hi_IN"/>
        </w:rPr>
      </w:r>
      <w:r>
        <w:rPr>
          <w:lang w:val="hi_IN" w:bidi="hi_IN"/>
        </w:rPr>
        <w:t xml:space="preserve">यीशु कहता है कि वह उन्हें </w:t>
      </w:r>
      <w:r>
        <w:rPr>
          <w:b/>
          <w:lang w:val="hi_IN" w:bidi="hi_IN"/>
        </w:rPr>
        <w:t>मनुष्यों का मछुआरा</w:t>
      </w:r>
      <w:r>
        <w:rPr>
          <w:lang w:val="hi_IN" w:bidi="hi_IN"/>
        </w:rPr>
        <w:t xml:space="preserve"> बनाएगा। इसका अर्थ है मछुआरे जो मनुष्यों को पकड़ते हैं। यह बुरा नहीं लगना चाहिए, जैसे कि शमौन और अन्द्रियास लोगों को उनकी इच्छा के विरुद्ध पकड़ लेंगे। यह स्पष्ट होना चाहिए कि जैसे वे मछली इकट्ठा कर रहे हैं, वैसे ही वे अब लोगों को इकट्ठा करेंगे।</w:t>
      </w:r>
    </w:p>
    <w:p>
      <w:pPr/>
      <w:r>
        <w:rPr>
          <w:lang w:val="hi_IN" w:bidi="hi_IN"/>
        </w:rPr>
      </w:r>
      <w:r>
        <w:rPr>
          <w:lang w:val="hi_IN" w:bidi="hi_IN"/>
        </w:rPr>
        <w:t xml:space="preserve">यीशु ने उन्हें अपने </w:t>
      </w:r>
      <w:r>
        <w:rPr>
          <w:b/>
          <w:lang w:val="hi_IN" w:bidi="hi_IN"/>
        </w:rPr>
        <w:t>पीछे हो लेने के लिए बुलाया</w:t>
      </w:r>
      <w:r>
        <w:rPr>
          <w:lang w:val="hi_IN" w:bidi="hi_IN"/>
        </w:rPr>
        <w:t>। इसका अर्थ है कि उसने उन्हें अपने साथ आने के लिए आमंत्रित किया।</w:t>
      </w:r>
    </w:p>
    <w:p>
      <w:pPr/>
      <w:r>
        <w:rPr>
          <w:lang w:val="hi_IN" w:bidi="hi_IN"/>
        </w:rPr>
      </w:r>
      <w:r>
        <w:rPr>
          <w:lang w:val="hi_IN" w:bidi="hi_IN"/>
        </w:rPr>
        <w:t xml:space="preserve">यीशु </w:t>
      </w:r>
      <w:r>
        <w:rPr>
          <w:b/>
          <w:lang w:val="hi_IN" w:bidi="hi_IN"/>
        </w:rPr>
        <w:t>आराधनालयों</w:t>
      </w:r>
      <w:r>
        <w:rPr>
          <w:lang w:val="hi_IN" w:bidi="hi_IN"/>
        </w:rPr>
        <w:t xml:space="preserve"> में शिक्षा दे रहा है और राज्य के </w:t>
      </w:r>
      <w:r>
        <w:rPr>
          <w:b/>
          <w:lang w:val="hi_IN" w:bidi="hi_IN"/>
        </w:rPr>
        <w:t>सुसमाचार</w:t>
      </w:r>
      <w:r>
        <w:rPr>
          <w:lang w:val="hi_IN" w:bidi="hi_IN"/>
        </w:rPr>
        <w:t xml:space="preserve"> का </w:t>
      </w:r>
      <w:r>
        <w:rPr>
          <w:b/>
          <w:lang w:val="hi_IN" w:bidi="hi_IN"/>
        </w:rPr>
        <w:t>प्रचार</w:t>
      </w:r>
      <w:r>
        <w:rPr>
          <w:lang w:val="hi_IN" w:bidi="hi_IN"/>
        </w:rPr>
        <w:t xml:space="preserve"> कर रहा है।</w:t>
      </w:r>
    </w:p>
    <w:p>
      <w:pPr/>
      <w:r>
        <w:rPr>
          <w:lang w:val="hi_IN" w:bidi="hi_IN"/>
        </w:rPr>
      </w:r>
      <w:r>
        <w:rPr>
          <w:b/>
          <w:lang w:val="hi_IN" w:bidi="hi_IN"/>
        </w:rPr>
        <w:t>सुसमाचार</w:t>
      </w:r>
      <w:r>
        <w:rPr>
          <w:lang w:val="hi_IN" w:bidi="hi_IN"/>
        </w:rPr>
        <w:t xml:space="preserve"> शब्द का सीधा अर्थ है "शुभ संदेश।" उसी शब्द का उपयोग करें जिसका उपयोग आपने पिछले भागों में किया है।</w:t>
      </w:r>
    </w:p>
    <w:p>
      <w:pPr/>
      <w:r>
        <w:rPr>
          <w:lang w:val="hi_IN" w:bidi="hi_IN"/>
        </w:rPr>
      </w:r>
      <w:r>
        <w:rPr>
          <w:b/>
          <w:lang w:val="hi_IN" w:bidi="hi_IN"/>
        </w:rPr>
        <w:t>प्रचार</w:t>
      </w:r>
      <w:r>
        <w:rPr>
          <w:lang w:val="hi_IN" w:bidi="hi_IN"/>
        </w:rPr>
        <w:t xml:space="preserve"> करने का अर्थ है लोगों को कुछ महत्वपूर्ण बताना, इस आशा से कि लोग आपकी बात पर विश्वास करेंगे और आपके कहने के कारण उनकी सोच या व्यवहार को बदल देंगे।</w:t>
      </w:r>
    </w:p>
    <w:p>
      <w:pPr/>
      <w:r>
        <w:rPr>
          <w:lang w:val="hi_IN" w:bidi="hi_IN"/>
        </w:rPr>
      </w:r>
      <w:r>
        <w:rPr>
          <w:b/>
          <w:lang w:val="hi_IN" w:bidi="hi_IN"/>
        </w:rPr>
        <w:t>आराधनालय</w:t>
      </w:r>
      <w:r>
        <w:rPr>
          <w:lang w:val="hi_IN" w:bidi="hi_IN"/>
        </w:rPr>
        <w:t xml:space="preserve"> वे इमारतें थीं जहाँ यहूदी लोग प्रार्थना करने, परमेश्वर की आराधना करने और पवित्रशास्त्र का अध्ययन करने के लिए एक साथ इकट्ठा होते थे। लोगों ने ऐसा विशेष रूप से सब्त के दिन किया, जो सप्ताह के सातवें दिन का नाम था। आराधनालय अक्सर समुदाय के लोगों के लिए एक बैठक के स्थान और एक विद्यालय के रूप में कार्य करते थे। यह अदालती मामलों को सुनने के लिए एक स्थान भी था। एक आराधनालय मन्दिर से अलग होता है। यरूशलेम में केवल एक मन्दिर था, लेकिन कई आराधनालय थे। एक और महत्वपूर्ण अन्तर यह है कि आराधनालय में लोग बलिदान नहीं चढ़ाते थे और कोई याजक नहीं था। बलिदान केवल मन्दिर में होता था। मन्दिर एक बहुत बड़ी इमारत थी; एक आराधनालय बहुत छोटा हो सकता है। </w:t>
      </w:r>
      <w:r>
        <w:rPr>
          <w:b/>
          <w:lang w:val="hi_IN" w:bidi="hi_IN"/>
        </w:rPr>
        <w:t>आराधनालय</w:t>
      </w:r>
      <w:r>
        <w:rPr>
          <w:lang w:val="hi_IN" w:bidi="hi_IN"/>
        </w:rPr>
        <w:t xml:space="preserve"> शब्द मुख्य शब्दावली में है। उसी शब्द का उपयोग करें जिसका उपयोग आपने पिछले भागों में किया है।</w:t>
      </w:r>
    </w:p>
    <w:p>
      <w:pPr/>
      <w:r>
        <w:rPr>
          <w:lang w:val="hi_IN" w:bidi="hi_IN"/>
        </w:rPr>
      </w:r>
      <w:r>
        <w:rPr>
          <w:lang w:val="hi_IN" w:bidi="hi_IN"/>
        </w:rPr>
        <w:t>अपने समूह को एक तस्वीर दिखाएँ कि एक आराधनालय अन्दर और बाहर कैसा दिखता होगा।</w:t>
      </w:r>
    </w:p>
    <w:p>
      <w:pPr/>
      <w:r>
        <w:rPr>
          <w:lang w:val="hi_IN" w:bidi="hi_IN"/>
        </w:rPr>
      </w:r>
      <w:r>
        <w:rPr>
          <w:lang w:val="hi_IN" w:bidi="hi_IN"/>
        </w:rPr>
        <w:t xml:space="preserve">लोग बीमार लोगों के साथ यीशु के पास आए। उनके पास सभी प्रकार की बीमारियाँ और शारीरिक समस्याएँ हैं। कुछ लोगों को </w:t>
      </w:r>
      <w:r>
        <w:rPr>
          <w:b/>
          <w:lang w:val="hi_IN" w:bidi="hi_IN"/>
        </w:rPr>
        <w:t>दौरे</w:t>
      </w:r>
      <w:r>
        <w:rPr>
          <w:lang w:val="hi_IN" w:bidi="hi_IN"/>
        </w:rPr>
        <w:t xml:space="preserve"> पड़ते थे। इसका मतलब यह है कि वे कभी-कभी बेहोश हो जाते हैं, गिर जाते हैं, और उनका शरीर हिंसक रूप से काँपने लगता है। जिस व्यक्ति को दौरे पड़ते हैं वह अपने आप को बहुत चोट पहुँचा सकता है, और उसके लिए एक सामान्य जीवन जीना कठिन हो सकता है।</w:t>
      </w:r>
    </w:p>
    <w:p>
      <w:pPr/>
      <w:r>
        <w:rPr>
          <w:lang w:val="hi_IN" w:bidi="hi_IN"/>
        </w:rPr>
      </w:r>
      <w:r>
        <w:rPr>
          <w:lang w:val="hi_IN" w:bidi="hi_IN"/>
        </w:rPr>
        <w:t xml:space="preserve">एक व्यक्ति जो </w:t>
      </w:r>
      <w:r>
        <w:rPr>
          <w:b/>
          <w:lang w:val="hi_IN" w:bidi="hi_IN"/>
        </w:rPr>
        <w:t>लकवा से ग्रस्त</w:t>
      </w:r>
      <w:r>
        <w:rPr>
          <w:lang w:val="hi_IN" w:bidi="hi_IN"/>
        </w:rPr>
        <w:t xml:space="preserve"> है वह चलने में असमर्थ है।</w:t>
      </w:r>
    </w:p>
    <w:p>
      <w:pPr/>
      <w:r>
        <w:rPr>
          <w:lang w:val="hi_IN" w:bidi="hi_IN"/>
        </w:rPr>
      </w:r>
      <w:r>
        <w:rPr>
          <w:lang w:val="hi_IN" w:bidi="hi_IN"/>
        </w:rPr>
        <w:t xml:space="preserve">एक व्यक्ति जिसमे </w:t>
      </w:r>
      <w:r>
        <w:rPr>
          <w:b/>
          <w:lang w:val="hi_IN" w:bidi="hi_IN"/>
        </w:rPr>
        <w:t>दुष्ट आत्मा</w:t>
      </w:r>
      <w:r>
        <w:rPr>
          <w:lang w:val="hi_IN" w:bidi="hi_IN"/>
        </w:rPr>
        <w:t xml:space="preserve"> है, उसे एक दुष्ट आत्मा द्वारा नियंत्रित किया जाता है। यह व्यक्ति को बीमार बनाता है, या यह व्यक्ति को अजीब तरीके से व्यवहार करने पर मजबूर करता है। </w:t>
      </w:r>
      <w:r>
        <w:rPr>
          <w:b/>
          <w:lang w:val="hi_IN" w:bidi="hi_IN"/>
        </w:rPr>
        <w:t>दुष्ट आत्मा</w:t>
      </w:r>
      <w:r>
        <w:rPr>
          <w:lang w:val="hi_IN" w:bidi="hi_IN"/>
        </w:rPr>
        <w:t xml:space="preserve"> शब्द मुख्य शब्दावली में है। उसी शब्द का उपयोग करें जिसका उपयोग आपने पिछले भागों में किया है।</w:t>
      </w:r>
    </w:p>
    <w:p>
      <w:pPr/>
      <w:r>
        <w:rPr>
          <w:lang w:val="hi_IN" w:bidi="hi_IN"/>
        </w:rPr>
      </w:r>
      <w:r>
        <w:rPr>
          <w:lang w:val="hi_IN" w:bidi="hi_IN"/>
        </w:rPr>
        <w:t>बीमारियों की इस सूची का अनुवाद करने का सबसे अच्छा तरीका क्या है, इस पर चर्चा करें। ऐसा नहीं लगना चाहिए कि यीशु ने केवल उन्हीं लोगों को चंगा किया जो इन विशेष बीमारियों से ग्रस्त थे, अन्य किसी को नहीं।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5:1–12</w:t>
      </w:r>
      <w:r>
        <w:rPr>
          <w:lang w:val="hi_IN" w:bidi="hi_IN"/>
        </w:rPr>
      </w:r>
    </w:p>
    <w:p>
      <w:pPr>
        <w:pStyle w:val="Heading3"/>
      </w:pPr>
      <w:r>
        <w:rPr>
          <w:lang w:val="hi_IN" w:bidi="hi_IN"/>
        </w:rPr>
        <w:t>सुने और मन में रखें</w:t>
      </w:r>
    </w:p>
    <w:p>
      <w:pPr/>
      <w:r>
        <w:rPr>
          <w:lang w:val="hi_IN" w:bidi="hi_IN"/>
        </w:rPr>
      </w:r>
      <w:r>
        <w:rPr>
          <w:lang w:val="hi_IN" w:bidi="hi_IN"/>
        </w:rPr>
        <w:t>मत्ती 5:1–12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यीशु ने अपने कई चेलों को चुना है, अर्थात् ऐसे लोगों को जो जहाँ कहीं वह जाएगा, वहाँ उसके पीछे चलेंगे। बड़ी संख्या में लोग भी यीशु की शिक्षा सुनने के लिए उसके पीछे आ गए। अब, यीशु उन लोगों को एक तरफ ले जाता है जो उसके प्रति समर्पित हैं और उन्हें यह सिखाता है कि परमेश्वर के राज्य में जीवन कैसा होगा। यह परमेश्वर के साथ एक विश्वासी के जीवन के लिए एक मार्गदर्शिका है। यीशु की शिक्षा का यह भाग हमें दिखाता है कि यीशु के चेले दूसरों से कैसे अलग हैं।</w:t>
      </w:r>
    </w:p>
    <w:p>
      <w:pPr/>
      <w:r>
        <w:rPr>
          <w:lang w:val="hi_IN" w:bidi="hi_IN"/>
        </w:rPr>
      </w:r>
      <w:r>
        <w:rPr>
          <w:lang w:val="hi_IN" w:bidi="hi_IN"/>
        </w:rPr>
        <w:t>यीशु के पीछे चलने वाले लोगों की वही भीड़ अभी भी वहाँ थी। यीशु ने उन्हें देखा और एक छोटे से पहाड़ या पहाड़ी पर चला गया। यीशु शायद उसके पीछे आने वाली भीड़ से बचने की कोशिश कर रहा था। विद्वान यह नहीं जानते कि वह किस पहाड़ या पहाड़ी पर था, लेकिन यह गलील की झील के पास एक पहाड़ या पहाड़ी था।</w:t>
      </w:r>
    </w:p>
    <w:p>
      <w:pPr/>
      <w:r>
        <w:rPr>
          <w:lang w:val="hi_IN" w:bidi="hi_IN"/>
        </w:rPr>
      </w:r>
      <w:r>
        <w:rPr>
          <w:lang w:val="hi_IN" w:bidi="hi_IN"/>
        </w:rPr>
        <w:t>रुकें और गलील क्षेत्र के एक पहाड़ की तस्वीर दिखाएँ।</w:t>
      </w:r>
    </w:p>
    <w:p>
      <w:pPr/>
      <w:r>
        <w:rPr>
          <w:lang w:val="hi_IN" w:bidi="hi_IN"/>
        </w:rPr>
      </w:r>
      <w:r>
        <w:rPr>
          <w:lang w:val="hi_IN" w:bidi="hi_IN"/>
        </w:rPr>
        <w:t>यीशु पहाड़ पर बैठा, जिस तरह उस समय शिक्षक आमतौर पर अपने चेलों को सिखाते थे। यीशु मुख्य रूप से अपने चेलों को शिक्षा दे रहा था, लेकिन लोगों की भीड़ भी यीशु की शिक्षा को सुन रही थी।</w:t>
      </w:r>
    </w:p>
    <w:p>
      <w:pPr/>
      <w:r>
        <w:rPr>
          <w:lang w:val="hi_IN" w:bidi="hi_IN"/>
        </w:rPr>
      </w:r>
      <w:r>
        <w:rPr>
          <w:lang w:val="hi_IN" w:bidi="hi_IN"/>
        </w:rPr>
        <w:t>आपकी संस्कृति में शिक्षक या धार्मिक अगुआ लोगों के एक समूह को कैसे शिक्षा देते हैं? उस समय की कहानी बताइए जब आपने किसी महत्वपूर्ण शिक्षक, बुजुर्ग या धार्मिक शिक्षक को आपको कुछ सिखाते हुए सुना हो। आप कहाँ थे? वर्णन करें कि शिक्षक ने क्या किया और लोगों ने क्या किया।</w:t>
      </w:r>
    </w:p>
    <w:p>
      <w:pPr/>
      <w:r>
        <w:rPr>
          <w:lang w:val="hi_IN" w:bidi="hi_IN"/>
        </w:rPr>
      </w:r>
      <w:r>
        <w:rPr>
          <w:lang w:val="hi_IN" w:bidi="hi_IN"/>
        </w:rPr>
        <w:t>फिर, "यीशु ने अपना मुँह खोला," जिसका अर्थ है कि यीशु ने अपने चेलों को शिक्षा देना शुरू किया। यह भाग यीशु की शिक्षा का पहला भाग है। इस भाग में, यीशु अपने चेलों की विशेषताओं के बारे में बात करता है। उसके अनुयायियों को परमेश्वर द्वारा "धन्य" या "अनुग्रह" दिया जाता है। इसका अर्थ यह नहीं है कि वे धनी हैं या उनका स्वास्थ्य अच्छा है, बल्कि यह कि परमेश्वर उनसे प्रसन्न है और वे परमेश्वर से संतुष्ट हैं।</w:t>
      </w:r>
    </w:p>
    <w:p>
      <w:pPr/>
      <w:r>
        <w:rPr>
          <w:lang w:val="hi_IN" w:bidi="hi_IN"/>
        </w:rPr>
      </w:r>
      <w:r>
        <w:rPr>
          <w:lang w:val="hi_IN" w:bidi="hi_IN"/>
        </w:rPr>
        <w:t>आपकी संस्कृति में, आप उस व्यक्ति का वर्णन कैसे करते हैं जो धन्य या संतुष्ट है? किसी ऐसे व्यक्ति का वर्णन करें जिसे आप जानते हैं जो धन्य या संतुष्ट है।</w:t>
      </w:r>
    </w:p>
    <w:p>
      <w:pPr/>
      <w:r>
        <w:rPr>
          <w:lang w:val="hi_IN" w:bidi="hi_IN"/>
        </w:rPr>
      </w:r>
      <w:r>
        <w:rPr>
          <w:lang w:val="hi_IN" w:bidi="hi_IN"/>
        </w:rPr>
        <w:t>ये सभी कथन छोटे और याद रखने में आसान थे। ये कथन नीतिवचन की तरह हैं। यहूदी धार्मिक अगुए अक्सर छोटे कथनों का उपयोग करके शिक्षा देते थे, इसलिए भीड़ को इसकी आदत थी। हर कथन के लिए, यीशु कहता है कि यदि किसी चेले में यह विशेषता है, तो वे "धन्य हैं।"</w:t>
      </w:r>
    </w:p>
    <w:p>
      <w:pPr/>
      <w:r>
        <w:rPr>
          <w:lang w:val="hi_IN" w:bidi="hi_IN"/>
        </w:rPr>
      </w:r>
      <w:r>
        <w:rPr>
          <w:lang w:val="hi_IN" w:bidi="hi_IN"/>
        </w:rPr>
        <w:t xml:space="preserve">सबसे पहले, यीशु ने कहा कि वे लोग धन्य हैं जो "मन के दीन" हैं। "मन के दीन" का अर्थ है वे लोग जो जानते हैं कि उन्हें परमेश्वर की आवश्यकता है। "मन के दीन" का अर्थ यह नहीं है कि जिनके पास पैसे नहीं हैं। हर व्यक्ति को परमेश्वर की आवश्यकता है, लेकिन हर कोई यह नहीं कहता कि उन्हें परमेश्वर की आवश्यकता है। यीशु कह रहा है कि जो लोग परमेश्वर के लिए अपनी आत्मिक आवश्यकता को जानते हैं वे धन्य हैं या खुश हैं। उनके खुश होने का </w:t>
      </w:r>
      <w:r>
        <w:rPr>
          <w:b/>
          <w:lang w:val="hi_IN" w:bidi="hi_IN"/>
        </w:rPr>
        <w:t>कारण</w:t>
      </w:r>
      <w:r>
        <w:rPr>
          <w:lang w:val="hi_IN" w:bidi="hi_IN"/>
        </w:rPr>
        <w:t xml:space="preserve"> यह है कि वे परमेश्वर के राज्य के हैं। उनका परमेश्वर के साथ रिश्ता है।</w:t>
      </w:r>
    </w:p>
    <w:p>
      <w:pPr/>
      <w:r>
        <w:rPr>
          <w:lang w:val="hi_IN" w:bidi="hi_IN"/>
        </w:rPr>
      </w:r>
      <w:r>
        <w:rPr>
          <w:lang w:val="hi_IN" w:bidi="hi_IN"/>
        </w:rPr>
        <w:t xml:space="preserve">इसके बाद, यीशु उन लोगों का वर्णन करता है जो शोक करते हैं, जिसका अर्थ है जो दुःखी और शोकित हैं। यह केवल परिवार के किसी सदस्य की मृत्यु पर शोक करना या बुरी बातों के कारण शोक करना नहीं है। यह यीशु के चेले के जीवन के एक हिस्से के रूप में सामान्य उदासी है। यीशु कहता है कि इस प्रकार का व्यक्ति वास्तव में धन्य है, या खुश है, </w:t>
      </w:r>
      <w:r>
        <w:rPr>
          <w:b/>
          <w:lang w:val="hi_IN" w:bidi="hi_IN"/>
        </w:rPr>
        <w:t>क्योंकि</w:t>
      </w:r>
      <w:r>
        <w:rPr>
          <w:lang w:val="hi_IN" w:bidi="hi_IN"/>
        </w:rPr>
        <w:t xml:space="preserve"> उन्हें शान्ति मिलेगी। पहले दो कथन उस सन्देश के समान हैं जो भविष्यद्वक्ता यशायाह ने पुराने नियम में परमेश्वर के लोगों से कहा था। परमेश्वर के लोगों के लिए यशायाह का सन्देश यह था कि परमेश्वर अपने लोगों को सांत्वना देगा।</w:t>
      </w:r>
    </w:p>
    <w:p>
      <w:pPr/>
      <w:r>
        <w:rPr>
          <w:lang w:val="hi_IN" w:bidi="hi_IN"/>
        </w:rPr>
      </w:r>
      <w:r>
        <w:rPr>
          <w:lang w:val="hi_IN" w:bidi="hi_IN"/>
        </w:rPr>
        <w:t>यहाँ रुकें और अपने अनुवाद समूह के साथ चर्चा करें कि कौन सी परिस्थितियाँ आपके शोक, दुःख या उदासी का कारण बनती हैं। उस समय की कहानी बताइए जब आपने शोक मनाया हो या आपके किसी जानने वाले ने दुःख या उदासी का अनुभव किया हो।</w:t>
      </w:r>
    </w:p>
    <w:p>
      <w:pPr/>
      <w:r>
        <w:rPr>
          <w:lang w:val="hi_IN" w:bidi="hi_IN"/>
        </w:rPr>
      </w:r>
      <w:r>
        <w:rPr>
          <w:lang w:val="hi_IN" w:bidi="hi_IN"/>
        </w:rPr>
        <w:t xml:space="preserve">अगले कथन में, यीशु कहता है कि नम्र लोग अपनी शक्ति के बजाय परमेश्वर पर भरोसा करते हैं। यीशु कहता है कि नम्र लोग धन्य हैं </w:t>
      </w:r>
      <w:r>
        <w:rPr>
          <w:b/>
          <w:lang w:val="hi_IN" w:bidi="hi_IN"/>
        </w:rPr>
        <w:t>क्योंकि</w:t>
      </w:r>
      <w:r>
        <w:rPr>
          <w:lang w:val="hi_IN" w:bidi="hi_IN"/>
        </w:rPr>
        <w:t xml:space="preserve"> परमेश्वर उन्हें सारी पृथ्वी देगा। इसका अर्थ है कि वे स्वर्ग और पृथ्वी पर परमेश्वर की सभी आशीषों का आनन्द लेंगे।</w:t>
      </w:r>
    </w:p>
    <w:p>
      <w:pPr/>
      <w:r>
        <w:rPr>
          <w:lang w:val="hi_IN" w:bidi="hi_IN"/>
        </w:rPr>
      </w:r>
      <w:r>
        <w:rPr>
          <w:lang w:val="hi_IN" w:bidi="hi_IN"/>
        </w:rPr>
        <w:t xml:space="preserve">फिर, यीशु कहता है कि धन्य लोग वे हैं जो धार्मिकता के लिए भूखे और प्यासे हैं। इसका अर्थ है कि वे परमेश्वर के साथ सही रिश्ता चाहते हैं जैसे लोग खाना और पीना चाहते हैं। यह शाब्दिक भूख नहीं है, बल्कि यह वर्णन करने का एक तरीका है कि वे अपने जीवन में परमेश्वर की कितनी खोज करते हैं। यीशु कहता है कि वे धन्य या खुश हैं </w:t>
      </w:r>
      <w:r>
        <w:rPr>
          <w:b/>
          <w:lang w:val="hi_IN" w:bidi="hi_IN"/>
        </w:rPr>
        <w:t>क्योंकि</w:t>
      </w:r>
      <w:r>
        <w:rPr>
          <w:lang w:val="hi_IN" w:bidi="hi_IN"/>
        </w:rPr>
        <w:t xml:space="preserve"> परमेश्वर उन्हें उसी तरह से तृप्त करेगा जिस तरह से एक व्यक्ति पर्याप्त खाने और पीने के बाद संतुष्ट होता है। उस समय, लोग पशुओं को मोटा करने के बारे में बात करने के लिए मूल भाषा में उसी शब्द का उपयोग करते थे। यीशु कहता है कि परमेश्वर ऐसे लोगों को भरता है जो सही काम करना चाहते हैं।</w:t>
      </w:r>
    </w:p>
    <w:p>
      <w:pPr/>
      <w:r>
        <w:rPr>
          <w:lang w:val="hi_IN" w:bidi="hi_IN"/>
        </w:rPr>
      </w:r>
      <w:r>
        <w:rPr>
          <w:lang w:val="hi_IN" w:bidi="hi_IN"/>
        </w:rPr>
        <w:t xml:space="preserve">अगला कथन यह है कि जो लोग दयालु हैं वे खुश या धन्य हैं </w:t>
      </w:r>
      <w:r>
        <w:rPr>
          <w:b/>
          <w:lang w:val="hi_IN" w:bidi="hi_IN"/>
        </w:rPr>
        <w:t>क्योंकि</w:t>
      </w:r>
      <w:r>
        <w:rPr>
          <w:lang w:val="hi_IN" w:bidi="hi_IN"/>
        </w:rPr>
        <w:t xml:space="preserve"> उन्हें परमेश्वर की दया मिलेगी। एक दयालु व्यक्ति किसी दूसरे की समस्या से दुखी होता है, तथा उसकी मदद करना चाहता है और उसके प्रति दया दिखाना चाहता है।</w:t>
      </w:r>
    </w:p>
    <w:p>
      <w:pPr/>
      <w:r>
        <w:rPr>
          <w:lang w:val="hi_IN" w:bidi="hi_IN"/>
        </w:rPr>
      </w:r>
      <w:r>
        <w:rPr>
          <w:lang w:val="hi_IN" w:bidi="hi_IN"/>
        </w:rPr>
        <w:t xml:space="preserve">फिर यीशु कहता है कि शुद्ध मन वाले लोग धन्य हैं </w:t>
      </w:r>
      <w:r>
        <w:rPr>
          <w:b/>
          <w:lang w:val="hi_IN" w:bidi="hi_IN"/>
        </w:rPr>
        <w:t>क्योंकि</w:t>
      </w:r>
      <w:r>
        <w:rPr>
          <w:lang w:val="hi_IN" w:bidi="hi_IN"/>
        </w:rPr>
        <w:t xml:space="preserve"> वे परमेश्वर को देखेंगे। यहूदी शास्त्र भजन संहिता में परमेश्वर ने कहा कि केवल शुद्ध हृदय वाले लोग ही परमेश्वर की उपस्थिति में आ सकते हैं। शुद्ध मन वाला व्यक्ति वह होता है जो केवल परमेश्वर को प्रसन्न करना और विश्वासपूर्वक उसकी सेवा करना चाहता है। इस प्रकार का व्यक्ति स्वर्ग में परमेश्वर को देखेगा। </w:t>
      </w:r>
    </w:p>
    <w:p>
      <w:pPr/>
      <w:r>
        <w:rPr>
          <w:lang w:val="hi_IN" w:bidi="hi_IN"/>
        </w:rPr>
      </w:r>
      <w:r>
        <w:rPr>
          <w:lang w:val="hi_IN" w:bidi="hi_IN"/>
        </w:rPr>
        <w:t>यहाँ रुकें और अपनी संस्कृति में किसी ऐसे व्यक्ति पर चर्चा करें जो शुद्ध या पवित्र है।</w:t>
      </w:r>
    </w:p>
    <w:p>
      <w:pPr/>
      <w:r>
        <w:rPr>
          <w:lang w:val="hi_IN" w:bidi="hi_IN"/>
        </w:rPr>
      </w:r>
      <w:r>
        <w:rPr>
          <w:lang w:val="hi_IN" w:bidi="hi_IN"/>
        </w:rPr>
        <w:t xml:space="preserve">इसके बाद, यीशु उन लोगों का वर्णन करता है जो अन्य लोगों के बीच शान्ति के लिए काम करते हैं। धन्य हैं वे लोग जो दूसरों को एक साथ लाते हैं जिनके बीच संघर्ष या समस्याएँ हैं </w:t>
      </w:r>
      <w:r>
        <w:rPr>
          <w:b/>
          <w:lang w:val="hi_IN" w:bidi="hi_IN"/>
        </w:rPr>
        <w:t>क्योंकि</w:t>
      </w:r>
      <w:r>
        <w:rPr>
          <w:lang w:val="hi_IN" w:bidi="hi_IN"/>
        </w:rPr>
        <w:t xml:space="preserve"> परमेश्वर उन्हें उसकी संतान कहेगा। इसका अर्थ है कि शान्ति बनाने वाले परमेश्वर के परिवार से उसी तरह सम्बन्धित होंगे जैसे पिता और उसके बच्चे एक परिवार में हैं।</w:t>
      </w:r>
    </w:p>
    <w:p>
      <w:pPr/>
      <w:r>
        <w:rPr>
          <w:lang w:val="hi_IN" w:bidi="hi_IN"/>
        </w:rPr>
      </w:r>
      <w:r>
        <w:rPr>
          <w:lang w:val="hi_IN" w:bidi="hi_IN"/>
        </w:rPr>
        <w:t xml:space="preserve">अन्तिम कथन में, यीशु कहता है कि लोग उसके चेलों के साथ बुरा व्यवहार करेंगे क्योंकि उसके चेले अच्छे और सही काम करते हैं—वे यीशु का अनुसरण करते हैं। उसके चेले धन्य हैं </w:t>
      </w:r>
      <w:r>
        <w:rPr>
          <w:b/>
          <w:lang w:val="hi_IN" w:bidi="hi_IN"/>
        </w:rPr>
        <w:t>क्योंकि</w:t>
      </w:r>
      <w:r>
        <w:rPr>
          <w:lang w:val="hi_IN" w:bidi="hi_IN"/>
        </w:rPr>
        <w:t xml:space="preserve"> वे स्वर्ग के राज्य के हैं। यीशु ने इन कथनों के समूह के अन्त को दर्शाने के लिए यहाँ "स्वर्ग का राज्य" वाक्य दोहराया है।</w:t>
      </w:r>
    </w:p>
    <w:p>
      <w:pPr/>
      <w:r>
        <w:rPr>
          <w:lang w:val="hi_IN" w:bidi="hi_IN"/>
        </w:rPr>
      </w:r>
      <w:r>
        <w:rPr>
          <w:lang w:val="hi_IN" w:bidi="hi_IN"/>
        </w:rPr>
        <w:t xml:space="preserve">अब, यीशु अपने चेलों से कहता है कि अब भी वे परमेश्वर के आशीष का अनुभव कर सकते हैं जब लोग उनके बारे में बुरी बातें कहते हैं। अब भी वे आनन्द ले सकते हैं क्योंकि वे जानते हैं कि स्वर्ग में प्रवेश करने पर परमेश्वर उन्हें प्रतिफल देगा। और यीशु के चेले अकेले नहीं हैं—लोगों ने बहुत समय पहले भविष्यद्वक्ताओं को भी सताया था। </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भीड़ को उसके पीछे आते हुए देखता है। यीशु एक पहाड़ पर जाता है और अपने करीबी चेलों को शिक्षा देने के लिए बैठ जाता है। यह यीशु की एक लम्बी, महत्वपूर्ण शिक्षा की शुरुआत है।</w:t>
      </w:r>
    </w:p>
    <w:p>
      <w:pPr/>
      <w:r>
        <w:rPr>
          <w:lang w:val="hi_IN" w:bidi="hi_IN"/>
        </w:rPr>
      </w:r>
      <w:r>
        <w:rPr>
          <w:b/>
          <w:lang w:val="hi_IN" w:bidi="hi_IN"/>
        </w:rPr>
        <w:t>दूसरा दृश्य:</w:t>
      </w:r>
      <w:r>
        <w:rPr>
          <w:lang w:val="hi_IN" w:bidi="hi_IN"/>
        </w:rPr>
        <w:t xml:space="preserve"> यीशु अपने करीबी चेलों को आठ छोटी बातें सिखाता है कि किस प्रकार के लोगों को परमेश्वर आशीष देता है।</w:t>
      </w:r>
    </w:p>
    <w:p>
      <w:pPr/>
      <w:r>
        <w:rPr>
          <w:lang w:val="hi_IN" w:bidi="hi_IN"/>
        </w:rPr>
      </w:r>
      <w:r>
        <w:rPr>
          <w:b/>
          <w:lang w:val="hi_IN" w:bidi="hi_IN"/>
        </w:rPr>
        <w:t>तीसरा दृश्य:</w:t>
      </w:r>
      <w:r>
        <w:rPr>
          <w:lang w:val="hi_IN" w:bidi="hi_IN"/>
        </w:rPr>
        <w:t xml:space="preserve"> यीशु उस प्रतिफल पर ध्यान केन्द्रित करता है जो उसके चेलों को अब भी मिलेगा जब वे सही काम करने के लिए दुख उठाते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यीशु के करीबी अनुयायी या यीशु के चेले</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परमेश्वर के लोग, जो धन्य हैं</w:t>
      </w:r>
    </w:p>
    <w:p>
      <w:pPr>
        <w:pStyle w:val="ListBullet"/>
        <w:spacing w:line="240" w:lineRule="auto"/>
        <w:ind w:left="720"/>
      </w:pPr>
      <w:r>
        <w:rPr>
          <w:lang w:val="hi_IN" w:bidi="hi_IN"/>
        </w:rPr>
      </w:r>
      <w:r>
        <w:rPr>
          <w:lang w:val="hi_IN" w:bidi="hi_IN"/>
        </w:rPr>
        <w:t>जो लोग परमेश्वर के लोगों को कष्ट देते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इस कहानी के आरम्भ में जो भीड़ थी, वही भीड़ थी जो चंगाई और शिक्षा के लिए यीशु के पीछे चल रही थी। यीशु इस भीड़ को देखता है, एक पहाड़ पर जाता है, और अपने करीबी चेलों को शिक्षा देने के लिए पहाड़ पर बैठ जाता है। भीड़ भी सुनती है।</w:t>
      </w:r>
    </w:p>
    <w:p>
      <w:pPr/>
      <w:r>
        <w:rPr>
          <w:lang w:val="hi_IN" w:bidi="hi_IN"/>
        </w:rPr>
      </w:r>
      <w:r>
        <w:rPr>
          <w:lang w:val="hi_IN" w:bidi="hi_IN"/>
        </w:rPr>
        <w:t>यीशु के करीबी चेलों के लिए यह महत्वपूर्ण है कि वे पहाड़ पर यीशु के करीब बैठें। यीशु मुख्य रूप से उनसे बात कर रहा है, लेकिन भीड़ भी वहाँ है।</w:t>
      </w:r>
    </w:p>
    <w:p>
      <w:pPr/>
      <w:r>
        <w:rPr>
          <w:lang w:val="hi_IN" w:bidi="hi_IN"/>
        </w:rPr>
      </w:r>
      <w:r>
        <w:rPr>
          <w:lang w:val="hi_IN" w:bidi="hi_IN"/>
        </w:rPr>
        <w:t>यीशु एक लम्बी, महत्वपूर्ण शिक्षा शुरू करने वाला है। यीशु अपने चेलों और भीड़ को सिखाता है कि कैसे वे परमेश्वर के समान बनें। यह याद रखना अच्छा है कि यह सही काम करने की सूची नहीं है। यह शिक्षा उन लोगों के लिए जीवन का मार्गदर्शक है जो पूरी तरह से परमेश्वर का अनुसरण करना चाहते हैं।</w:t>
      </w:r>
    </w:p>
    <w:p>
      <w:pPr/>
      <w:r>
        <w:rPr>
          <w:lang w:val="hi_IN" w:bidi="hi_IN"/>
        </w:rPr>
      </w:r>
      <w:r>
        <w:rPr>
          <w:lang w:val="hi_IN" w:bidi="hi_IN"/>
        </w:rPr>
        <w:t>दूसरा दृश्य तब से शुरू होता है जब यीशु अपने चेलों को शिक्षा देना शुरू करता है। जब यीशु आठ महत्वपूर्ण कथन साझा करता है, तो यह जानना महत्वपूर्ण है कि हर एक कथन आश्चर्यजनक है और शायद चेलों की उम्मीद के विपरीत है। अपनी भाषा में एक स्वाभाविक तरीका चुनें ताकि यह दिखाया जा सके कि यहाँ एक नया भाग शुरू हो रहा है, और यीशु शिक्षा देना शुरू कर रहा है। मूल भाषा में, आठ कथन में से प्रत्येक कथन "धन्य है" से शुरू होते हैं। यीशु ने ऐसा श्रोताओं को इन कथन को याद रखने में मदद करने के लिए किया। इस बारे में सोचना अच्छा है कि आप अपनी संस्कृति में महत्वपूर्ण सच्चाइयों की सूची को कैसे व्यक्त करते हैं। आप लोगों को सूची याद रखने में मदद करने के लिए क्या करते हैं?</w:t>
      </w:r>
    </w:p>
    <w:p>
      <w:pPr/>
      <w:r>
        <w:rPr>
          <w:lang w:val="hi_IN" w:bidi="hi_IN"/>
        </w:rPr>
      </w:r>
      <w:r>
        <w:rPr>
          <w:lang w:val="hi_IN" w:bidi="hi_IN"/>
        </w:rPr>
        <w:t xml:space="preserve">यह याद रखना महत्वपूर्ण है कि हर कथन के दो भाग हैं। पहला भाग बताता है कि किस प्रकार का व्यक्ति धन्य है और दूसरा भाग बताता है कि वे </w:t>
      </w:r>
      <w:r>
        <w:rPr>
          <w:b/>
          <w:lang w:val="hi_IN" w:bidi="hi_IN"/>
        </w:rPr>
        <w:t>कैसे</w:t>
      </w:r>
      <w:r>
        <w:rPr>
          <w:lang w:val="hi_IN" w:bidi="hi_IN"/>
        </w:rPr>
        <w:t xml:space="preserve"> धन्य हैं। उदाहरण के लिए, पहले कथन में, यीशु कहता है कि जो लोग जानते हैं कि उन्हें परमेश्वर की आवश्यकता है वे धन्य हैं </w:t>
      </w:r>
      <w:r>
        <w:rPr>
          <w:b/>
          <w:lang w:val="hi_IN" w:bidi="hi_IN"/>
        </w:rPr>
        <w:t>क्योंकि</w:t>
      </w:r>
      <w:r>
        <w:rPr>
          <w:lang w:val="hi_IN" w:bidi="hi_IN"/>
        </w:rPr>
        <w:t xml:space="preserve"> वे परमेश्वर के राज्य के हैं।</w:t>
      </w:r>
    </w:p>
    <w:p>
      <w:pPr/>
      <w:r>
        <w:rPr>
          <w:lang w:val="hi_IN" w:bidi="hi_IN"/>
        </w:rPr>
      </w:r>
      <w:r>
        <w:rPr>
          <w:lang w:val="hi_IN" w:bidi="hi_IN"/>
        </w:rPr>
        <w:t>यह याद रखना महत्वपूर्ण है कि इन आठ कथन में वर्णित लोग भले लोग होने के लिए धन्य नहीं हैं। वे नम्र और उदास हैं, उन्हें परमेश्वर की आवश्यकता है, वे भले काम करने के भूखे हैं, वे दूसरों के प्रति दयालुता दिखाते हैं, वे परमेश्वर के प्रति विश्वासयोग्य हैं, वे दूसरों के लिए शान्ति के लिए काम करते हैं, और वे भले काम करने के लिए दुख उठाते हैं। इनमें से प्रत्येक विचार परमेश्वर के लोगों और उनके स्वरूप का वर्णन करता है।</w:t>
      </w:r>
    </w:p>
    <w:p>
      <w:pPr/>
      <w:r>
        <w:rPr>
          <w:lang w:val="hi_IN" w:bidi="hi_IN"/>
        </w:rPr>
      </w:r>
      <w:r>
        <w:rPr>
          <w:lang w:val="hi_IN" w:bidi="hi_IN"/>
        </w:rPr>
        <w:t>पहले कथन में यह दिखाना अच्छा होगा कि परमेश्‍वर का अपने उन लोगों के साथ एक रिश्ता है जिन्हें उसकी ज़रूरत है। इसके बाद, यह दिखाना महत्वपूर्ण है कि परमेश्वर अपने लोगों को सांत्वना देता है।</w:t>
      </w:r>
    </w:p>
    <w:p>
      <w:pPr/>
      <w:r>
        <w:rPr>
          <w:lang w:val="hi_IN" w:bidi="hi_IN"/>
        </w:rPr>
      </w:r>
      <w:r>
        <w:rPr>
          <w:lang w:val="hi_IN" w:bidi="hi_IN"/>
        </w:rPr>
        <w:t>फिर, इस बारे में सोचें कि आप कैसे दिखा सकते हैं कि कोई व्यक्ति विनम्र, नम्र और सभ्य है। अगले कथन में, याद रखें कि यीशु यह नहीं कहता कि परमेश्वर के लोगों में शाब्दिक भूख और प्यास है। भूखे और प्यासे लोगों को यह याद दिलाना उपयोगी हो सकता है कि परमेश्वर के लोग परमेश्वर को कितना जानना चाहते हैं।</w:t>
      </w:r>
    </w:p>
    <w:p>
      <w:pPr/>
      <w:r>
        <w:rPr>
          <w:lang w:val="hi_IN" w:bidi="hi_IN"/>
        </w:rPr>
      </w:r>
      <w:r>
        <w:rPr>
          <w:lang w:val="hi_IN" w:bidi="hi_IN"/>
        </w:rPr>
        <w:t>इसके बाद, यह याद रखना महत्वपूर्ण है कि परमेश्वर ही वह है जो दयालु या कृपालु लोगों पर दया करता है। फिर, यीशु उन लोगों के बारे में बात करता है जिनके मन शुद्ध हैं। याद रखें कि पुराने नियम में, परमेश्वर ने अपनी उपस्थिति में प्रवेश करने के लिए शुद्ध मन की माँग की थी।</w:t>
      </w:r>
    </w:p>
    <w:p>
      <w:pPr/>
      <w:r>
        <w:rPr>
          <w:lang w:val="hi_IN" w:bidi="hi_IN"/>
        </w:rPr>
      </w:r>
      <w:r>
        <w:rPr>
          <w:lang w:val="hi_IN" w:bidi="hi_IN"/>
        </w:rPr>
        <w:t xml:space="preserve">यीशु अगले कथन में कहता है कि उसके चेले शान्ति के लिए काम करते हैं। वे परमेश्वर के समान होने के कारण धन्य हैं </w:t>
      </w:r>
      <w:r>
        <w:rPr>
          <w:b/>
          <w:lang w:val="hi_IN" w:bidi="hi_IN"/>
        </w:rPr>
        <w:t>क्योंकि</w:t>
      </w:r>
      <w:r>
        <w:rPr>
          <w:lang w:val="hi_IN" w:bidi="hi_IN"/>
        </w:rPr>
        <w:t xml:space="preserve"> परमेश्वर उन्हें अपनी संतान कहेगा।</w:t>
      </w:r>
    </w:p>
    <w:p>
      <w:pPr/>
      <w:r>
        <w:rPr>
          <w:lang w:val="hi_IN" w:bidi="hi_IN"/>
        </w:rPr>
      </w:r>
      <w:r>
        <w:rPr>
          <w:lang w:val="hi_IN" w:bidi="hi_IN"/>
        </w:rPr>
        <w:t>भले काम करने के लिए दुख उठाने के बारे में अन्तिम कथन महत्वपूर्ण है। यह कथन "भला काम करने" को दोहराता है जैसा कि "भला काम करने के लिए भूख और प्यास होने के बारे में पिछले कथन में कहा गया था।" यीशु "स्वर्ग का राज्य" को भी दोहराता है जैसा कि "मन के दीन" के बारे में पहले कथन में था।</w:t>
      </w:r>
    </w:p>
    <w:p>
      <w:pPr/>
      <w:r>
        <w:rPr>
          <w:lang w:val="hi_IN" w:bidi="hi_IN"/>
        </w:rPr>
      </w:r>
      <w:r>
        <w:rPr>
          <w:lang w:val="hi_IN" w:bidi="hi_IN"/>
        </w:rPr>
        <w:t>तीसरे और अन्तिम दृश्य के लिए, यीशु अब अपने चेलों से सीधे बात करता है। यीशु कहता है कि जब लोग तुम्हें सताते हैं तो "आनन्दित हो" और "मगन हो।" यीशु ने खुशी के लिए दो मजबूत शब्दों का प्रयोग किया है ताकि इस बात पर ज़ोर दिया जा सके कि हमें बहुत खुश होना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यीशु के करीबी अनुयायी या यीशु के चेले</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वे लोग जो धन्य हैं</w:t>
      </w:r>
    </w:p>
    <w:p>
      <w:pPr>
        <w:pStyle w:val="ListBullet"/>
        <w:spacing w:line="240" w:lineRule="auto"/>
        <w:ind w:left="720"/>
      </w:pPr>
      <w:r>
        <w:rPr>
          <w:lang w:val="hi_IN" w:bidi="hi_IN"/>
        </w:rPr>
      </w:r>
      <w:r>
        <w:rPr>
          <w:lang w:val="hi_IN" w:bidi="hi_IN"/>
        </w:rPr>
        <w:t>जो लोग परमेश्वर के लोगों को कष्ट देते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ध्यान रखें कि समूह यीशु को भीड़ को अपने पीछे आते हुए देखता है, उसका अभिनय करें। फिर, यीशु को पहाड़ पर चलना चाहिए। सुनिश्चित करें कि उसके करीबी चेले शिक्षा को सुनने के लिए उसके करीब बैठें। भीड़ भी सुनने के लिए पास ही पहाड़ पर बैठी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करीबी चेलों का पात्र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बोलना शुरू करता है और हर कोई उसकी बात सुन रहा है। जब आपका समूह इन आठ कथनों का अभिनय करे, तो याद रखें कि एक व्यक्ति या कुछ लोग धन्य लोगों की भूमिका निभाएँ। सबसे पहले, यीशु एक ऐसे व्यक्ति के बारे में बात करता है जो जानता है कि उसे परमेश्वर की आवश्यकता है। परमेश्वर इस व्यक्ति को परमेश्वर के राज्य में लाकर अपनी आशीष दिखाता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जिन लोगों को आशीष मिली है, उनकी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धन्य लोग दुःखी और शोकित हों, तो दिखाएँ कि परमेश्वर उन्हें सांत्वना देने के लिए आता है। सोचिए कि आप कैसे दिखा सकते हैं कि परमेश्‍वर अपने लोगों को सांत्वना दे रहा है।</w:t>
      </w:r>
    </w:p>
    <w:p>
      <w:pPr/>
      <w:r>
        <w:rPr>
          <w:lang w:val="hi_IN" w:bidi="hi_IN"/>
        </w:rPr>
      </w:r>
      <w:r>
        <w:rPr>
          <w:lang w:val="hi_IN" w:bidi="hi_IN"/>
        </w:rPr>
        <w:t>अगले कथन के लिए, यीशु कहता है कि परमेश्वर नम्र लोगों को आशीष देता है क्योंकि परमेश्वर उन्हें सारी पृथ्वी देगा। इसके बाद, सुनिश्चित करें कि आपका समूह उन लोगों का अभिनय करें जो परमेश्वर के साथ सही रिश्ता रखने के लिए उत्सुक हैं, जैसे भूखे और प्यासे लोग खाने और पीने के लिए उत्सुक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जिन लोगों को आशीष मिली है, उनका पात्र निभाने वाले अभिनेताओं से पूछें, "आप कैसा महसूस करते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अगले कथन के लिए, परमेश्वर के लोग धन्य हैं क्योंकि उन्हें परमेश्वर की दया मिलती है। फिर, यीशु कहता है कि जो लोग धन्य हैं उनके मन शुद्ध हैं। वे धन्य हैं क्योंकि वे परमेश्वर को देखेंगे।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भीड़ की भूमिका निभा रहे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अगले कथन में, यीशु कहता है कि जो लोग शान्ति के लिए काम करते हैं वे धन्य हैं। वे धन्य हैं क्योंकि परमेश्वर उन्हें अपनी संतान कहता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परमेश्वर का पात्र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अन्तिम कथन में, यीशु कहते हैं कि जो लोग धन्य हैं वे अच्छे काम करने के कारण कष्ट उठाते हैं। वे धन्य हैं क्योंकि वे स्वर्ग के राज्य के हैं।</w:t>
      </w:r>
    </w:p>
    <w:p>
      <w:pPr/>
      <w:r>
        <w:rPr>
          <w:lang w:val="hi_IN" w:bidi="hi_IN"/>
        </w:rPr>
      </w:r>
      <w:r>
        <w:rPr>
          <w:lang w:val="hi_IN" w:bidi="hi_IN"/>
        </w:rPr>
        <w:t>अन्तिम दृश्य के लिए, सुनिश्चित करें कि आपका अनुवाद समूह उस दुख का अभिनय करे जो परमेश्वर के लोगों को होता है। इसके अलावा, सुनिश्चित करें कि यीशु का पात्र निभाने वाला अभिनेता इस भाग के लिए पहाड़ पर अपने करीबी चेलों से सीधे बात करे। यीशु कहता है कि जब उसके चेलों को भले काम करने के लिए दुख उठाना पड़ता है तो उन्हें बहुत खुश होना चाहिए।</w:t>
      </w:r>
    </w:p>
    <w:p>
      <w:pPr>
        <w:pStyle w:val="ListBullet"/>
        <w:spacing w:line="240" w:lineRule="auto"/>
        <w:ind w:left="720"/>
      </w:pPr>
      <w:r>
        <w:rPr>
          <w:lang w:val="hi_IN" w:bidi="hi_IN"/>
        </w:rPr>
      </w:r>
      <w:r>
        <w:rPr>
          <w:lang w:val="hi_IN" w:bidi="hi_IN"/>
        </w:rPr>
        <w:t>अभिनय को रोकें। यीशु का पात्र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ने शिक्षा के इस भाग को यह कहकर समाप्त किया कि उसके चेले अतीत के भविष्यद्वक्ताओं के समान हैं क्योंकि भविष्यद्वक्ताओं को भी भले काम करने के लिए दुख उठाना पड़ा। इन भविष्यद्वक्ताओं ने परमेश्वर की ओर से सन्देश सुनाए।</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पहाड़ पर गया और उसके </w:t>
      </w:r>
      <w:r>
        <w:rPr>
          <w:b/>
          <w:lang w:val="hi_IN" w:bidi="hi_IN"/>
        </w:rPr>
        <w:t>चेले</w:t>
      </w:r>
      <w:r>
        <w:rPr>
          <w:lang w:val="hi_IN" w:bidi="hi_IN"/>
        </w:rPr>
        <w:t xml:space="preserve"> या </w:t>
      </w:r>
      <w:r>
        <w:rPr>
          <w:b/>
          <w:lang w:val="hi_IN" w:bidi="hi_IN"/>
        </w:rPr>
        <w:t>अनुयायी</w:t>
      </w:r>
      <w:r>
        <w:rPr>
          <w:lang w:val="hi_IN" w:bidi="hi_IN"/>
        </w:rPr>
        <w:t xml:space="preserve"> उसके पास आए। यीशु ने हाल ही में इन करीबी अनुयायियों को चुना था। यह सुनिश्चित करें कि आपकी भाषा में यह बात स्वाभाविक रूप से दिखे कि चेले यीशु के पीछे चलते थे और उसकी आज्ञा मानते थे, न कि केवल कक्षा के छात्रों की तरह सीखते थे। "चेला" शब्द का अनुवाद उसी तरह करें जैसे आपने पहले किया है। </w:t>
      </w:r>
      <w:r>
        <w:rPr>
          <w:lang w:val="hi_IN" w:bidi="hi_IN"/>
        </w:rPr>
        <w:t>चेला</w:t>
      </w:r>
      <w:r>
        <w:rPr>
          <w:lang w:val="hi_IN" w:bidi="hi_IN"/>
        </w:rPr>
        <w:t xml:space="preserve"> शब्द की अधिक पूर्ण परिभाषा के लिए मुख्य शब्दावली देखें। </w:t>
      </w:r>
    </w:p>
    <w:p>
      <w:pPr/>
      <w:r>
        <w:rPr>
          <w:lang w:val="hi_IN" w:bidi="hi_IN"/>
        </w:rPr>
      </w:r>
      <w:r>
        <w:rPr>
          <w:lang w:val="hi_IN" w:bidi="hi_IN"/>
        </w:rPr>
        <w:t xml:space="preserve">यीशु कथन का उपयोग करना सिखाता है। हर कथन में, यीशु कहता है कि किस प्रकार का व्यक्ति </w:t>
      </w:r>
      <w:r>
        <w:rPr>
          <w:b/>
          <w:lang w:val="hi_IN" w:bidi="hi_IN"/>
        </w:rPr>
        <w:t>धन्य</w:t>
      </w:r>
      <w:r>
        <w:rPr>
          <w:lang w:val="hi_IN" w:bidi="hi_IN"/>
        </w:rPr>
        <w:t xml:space="preserve"> है, या परमेश्वर का अनुग्रह किस पर है। "आशीष" का अर्थ है जब परमेश्वर किसी व्यक्ति या वस्तु की सहायता करता है, उसके लिए भलाई करता है, या उस पर कृपा करता है। किस्मत या जुए से संबंधित शब्दों का उपयोग करने से बचने का प्रयास करें। </w:t>
      </w:r>
      <w:r>
        <w:rPr>
          <w:lang w:val="hi_IN" w:bidi="hi_IN"/>
        </w:rPr>
        <w:t>आशीष</w:t>
      </w:r>
      <w:r>
        <w:rPr>
          <w:lang w:val="hi_IN" w:bidi="hi_IN"/>
        </w:rPr>
        <w:t xml:space="preserve"> की पूरी परिभाषा के लिए मुख्य शब्दावली देखें।</w:t>
      </w:r>
    </w:p>
    <w:p>
      <w:pPr/>
      <w:r>
        <w:rPr>
          <w:lang w:val="hi_IN" w:bidi="hi_IN"/>
        </w:rPr>
      </w:r>
      <w:r>
        <w:rPr>
          <w:lang w:val="hi_IN" w:bidi="hi_IN"/>
        </w:rPr>
        <w:t xml:space="preserve">पहले कथन में, यीशु </w:t>
      </w:r>
      <w:r>
        <w:rPr>
          <w:b/>
          <w:lang w:val="hi_IN" w:bidi="hi_IN"/>
        </w:rPr>
        <w:t>स्वर्ग के राज्य</w:t>
      </w:r>
      <w:r>
        <w:rPr>
          <w:lang w:val="hi_IN" w:bidi="hi_IN"/>
        </w:rPr>
        <w:t xml:space="preserve"> के बारे में बात करता है। </w:t>
      </w:r>
      <w:r>
        <w:rPr>
          <w:b/>
          <w:lang w:val="hi_IN" w:bidi="hi_IN"/>
        </w:rPr>
        <w:t>स्वर्ग</w:t>
      </w:r>
      <w:r>
        <w:rPr>
          <w:lang w:val="hi_IN" w:bidi="hi_IN"/>
        </w:rPr>
        <w:t xml:space="preserve"> वह स्थान है जहाँ परमेश्वर रहता है। स्वर्ग का राज्य किसी भौतिक स्थान पर नहीं बल्कि परमेश्वर का अपने लोगों के हृदयों में शासन करने के बारे में है। आपको स्वर्ग का राज्य वाक्यांश पिछले कई भागों से याद होगा। यहाँ भी उसी वाक्यांश का अनुवाद करें। </w:t>
      </w:r>
      <w:r>
        <w:rPr>
          <w:lang w:val="hi_IN" w:bidi="hi_IN"/>
        </w:rPr>
        <w:t>स्वर्ग का राज्य</w:t>
      </w:r>
      <w:r>
        <w:rPr>
          <w:lang w:val="hi_IN" w:bidi="hi_IN"/>
        </w:rPr>
        <w:t xml:space="preserve"> वाक्यांश की अधिक पूर्ण परिभाषा के लिए मुख्य शब्दावली देखें।</w:t>
      </w:r>
    </w:p>
    <w:p>
      <w:pPr/>
      <w:r>
        <w:rPr>
          <w:lang w:val="hi_IN" w:bidi="hi_IN"/>
        </w:rPr>
      </w:r>
      <w:r>
        <w:rPr>
          <w:b/>
          <w:lang w:val="hi_IN" w:bidi="hi_IN"/>
        </w:rPr>
        <w:t>धार्मिकता</w:t>
      </w:r>
      <w:r>
        <w:rPr>
          <w:lang w:val="hi_IN" w:bidi="hi_IN"/>
        </w:rPr>
        <w:t xml:space="preserve"> के लिए भूखे और प्यासे लोगों के बारे में कथन में, यीशु उन लोगों की बात कर रहा है जो सही काम करते हैं। इसका अनुवाद उसी तरह किया जाना चाहिए जैसे पिछले भागों में किया गया था। </w:t>
      </w:r>
      <w:r>
        <w:rPr>
          <w:lang w:val="hi_IN" w:bidi="hi_IN"/>
        </w:rPr>
        <w:t>धार्मिकता</w:t>
      </w:r>
      <w:r>
        <w:rPr>
          <w:lang w:val="hi_IN" w:bidi="hi_IN"/>
        </w:rPr>
        <w:t xml:space="preserve"> शब्द की अधिक पूर्ण परिभाषा के लिए मुख्य शब्दावली देखें।</w:t>
      </w:r>
    </w:p>
    <w:p>
      <w:pPr/>
      <w:r>
        <w:rPr>
          <w:lang w:val="hi_IN" w:bidi="hi_IN"/>
        </w:rPr>
      </w:r>
      <w:r>
        <w:rPr>
          <w:lang w:val="hi_IN" w:bidi="hi_IN"/>
        </w:rPr>
        <w:t xml:space="preserve">फिर यीशु कहता है कि दयालु लोग खुश हैं क्योंकि उन्हें परमेश्वर की दया मिलेगी। </w:t>
      </w:r>
      <w:r>
        <w:rPr>
          <w:b/>
          <w:lang w:val="hi_IN" w:bidi="hi_IN"/>
        </w:rPr>
        <w:t>दया</w:t>
      </w:r>
      <w:r>
        <w:rPr>
          <w:lang w:val="hi_IN" w:bidi="hi_IN"/>
        </w:rPr>
        <w:t xml:space="preserve"> दिखाने का अर्थ है दुख उठाने वाले या जरूरतमंद लोगों के प्रति करुणा दिखाना। परमेश्वर वह है जो अपने लोगों पर दया करता है। "दया" का अनुवाद उसी तरह करें जैसे आपने पहले किया है, और याद रखें कि </w:t>
      </w:r>
      <w:r>
        <w:rPr>
          <w:lang w:val="hi_IN" w:bidi="hi_IN"/>
        </w:rPr>
        <w:t>दया</w:t>
      </w:r>
      <w:r>
        <w:rPr>
          <w:lang w:val="hi_IN" w:bidi="hi_IN"/>
        </w:rPr>
        <w:t xml:space="preserve"> मुख्य शब्दावली में है।</w:t>
      </w:r>
    </w:p>
    <w:p>
      <w:pPr/>
      <w:r>
        <w:rPr>
          <w:lang w:val="hi_IN" w:bidi="hi_IN"/>
        </w:rPr>
      </w:r>
      <w:r>
        <w:rPr>
          <w:lang w:val="hi_IN" w:bidi="hi_IN"/>
        </w:rPr>
        <w:t xml:space="preserve">इसके बाद, यीशु कहता है कि </w:t>
      </w:r>
      <w:r>
        <w:rPr>
          <w:b/>
          <w:lang w:val="hi_IN" w:bidi="hi_IN"/>
        </w:rPr>
        <w:t>मन में शुद्ध</w:t>
      </w:r>
      <w:r>
        <w:rPr>
          <w:lang w:val="hi_IN" w:bidi="hi_IN"/>
        </w:rPr>
        <w:t xml:space="preserve"> लोग परमेश्वर को देखेंगे। "मन में शुद्ध" का अर्थ है वह व्यक्ति जो सच में परमेश्वर को प्रसन्न करना चाहता है। यहूदी श्रोताओं के लिए, मन वह स्थान था जहाँ व्यक्ति की भावनाएँ और संवेदनाएँ होती थीं। अपनी भाषा में, सोचें कि कौन सा शब्द आपके आंतरिक जीवन, अंदरूनी भाग या भावना और संवेदना के स्थान को दर्शाता है।</w:t>
      </w:r>
    </w:p>
    <w:p>
      <w:pPr/>
      <w:r>
        <w:rPr>
          <w:lang w:val="hi_IN" w:bidi="hi_IN"/>
        </w:rPr>
      </w:r>
      <w:r>
        <w:rPr>
          <w:lang w:val="hi_IN" w:bidi="hi_IN"/>
        </w:rPr>
        <w:t xml:space="preserve">शान्ति बनाने वाले धन्य हैं क्योंकि परमेश्वर उन्हें अपनी संतान कहता है। जो व्यक्ति </w:t>
      </w:r>
      <w:r>
        <w:rPr>
          <w:b/>
          <w:lang w:val="hi_IN" w:bidi="hi_IN"/>
        </w:rPr>
        <w:t>शान्ति</w:t>
      </w:r>
      <w:r>
        <w:rPr>
          <w:lang w:val="hi_IN" w:bidi="hi_IN"/>
        </w:rPr>
        <w:t xml:space="preserve"> के लिए काम करता है वह ऐसा व्यक्ति होता है जो अन्य लोगों के बीच संघर्ष या समस्याओं को देखता है और समाधान खोजने का प्रयास करता है। </w:t>
      </w:r>
      <w:r>
        <w:rPr>
          <w:b/>
          <w:lang w:val="hi_IN" w:bidi="hi_IN"/>
        </w:rPr>
        <w:t>शान्ति</w:t>
      </w:r>
      <w:r>
        <w:rPr>
          <w:lang w:val="hi_IN" w:bidi="hi_IN"/>
        </w:rPr>
        <w:t xml:space="preserve"> की पूरी परिभाषा के लिए मुख्य शब्दावली देखें। </w:t>
      </w:r>
    </w:p>
    <w:p>
      <w:pPr/>
      <w:r>
        <w:rPr>
          <w:lang w:val="hi_IN" w:bidi="hi_IN"/>
        </w:rPr>
      </w:r>
      <w:r>
        <w:rPr>
          <w:lang w:val="hi_IN" w:bidi="hi_IN"/>
        </w:rPr>
        <w:t xml:space="preserve">अन्तिम कथन यह है कि जो लोग परमेश्वर के पीछे चलते हैं उन्हें </w:t>
      </w:r>
      <w:r>
        <w:rPr>
          <w:b/>
          <w:lang w:val="hi_IN" w:bidi="hi_IN"/>
        </w:rPr>
        <w:t>सताव</w:t>
      </w:r>
      <w:r>
        <w:rPr>
          <w:lang w:val="hi_IN" w:bidi="hi_IN"/>
        </w:rPr>
        <w:t xml:space="preserve"> सहना पड़ेगा। इसका अर्थ है कि दूसरे लोग परमेश्वर के लोगों को चोट पहुँचाएंगे या उन्हें दुख देंगे। यह दुख शारीरिक हो सकता है या धन की कमी से जुड़ा हो सकता है।</w:t>
      </w:r>
    </w:p>
    <w:p>
      <w:pPr/>
      <w:r>
        <w:rPr>
          <w:lang w:val="hi_IN" w:bidi="hi_IN"/>
        </w:rPr>
      </w:r>
      <w:r>
        <w:rPr>
          <w:lang w:val="hi_IN" w:bidi="hi_IN"/>
        </w:rPr>
        <w:t xml:space="preserve">यीशु कहता है कि परमेश्वर अपने लोगों को उनके दुख के लिए </w:t>
      </w:r>
      <w:r>
        <w:rPr>
          <w:b/>
          <w:lang w:val="hi_IN" w:bidi="hi_IN"/>
        </w:rPr>
        <w:t>प्रतिफल</w:t>
      </w:r>
      <w:r>
        <w:rPr>
          <w:lang w:val="hi_IN" w:bidi="hi_IN"/>
        </w:rPr>
        <w:t xml:space="preserve"> देगा। यह प्रतिफल परमेश्वर की ओर से एक विशेष उपहार है, जो वह अपने लोगों को स्वर्ग में देता है।</w:t>
      </w:r>
    </w:p>
    <w:p>
      <w:pPr/>
      <w:r>
        <w:rPr>
          <w:lang w:val="hi_IN" w:bidi="hi_IN"/>
        </w:rPr>
      </w:r>
      <w:r>
        <w:rPr>
          <w:lang w:val="hi_IN" w:bidi="hi_IN"/>
        </w:rPr>
        <w:t xml:space="preserve">यीशु अपने चेलों के दुख की तुलना उस दुख से करता है जो परमेश्वर के </w:t>
      </w:r>
      <w:r>
        <w:rPr>
          <w:b/>
          <w:lang w:val="hi_IN" w:bidi="hi_IN"/>
        </w:rPr>
        <w:t>भविष्यद्वक्ताओं</w:t>
      </w:r>
      <w:r>
        <w:rPr>
          <w:lang w:val="hi_IN" w:bidi="hi_IN"/>
        </w:rPr>
        <w:t xml:space="preserve"> या संदेशवाहकों ने पुराने नियम में अपने समय के लोगों से सहा था। यीशु को सुनने वाले लोग भविष्यद्वक्ताओं के सताव से परिचित थे। पुराने नियम के भविष्यद्वक्ताओं ने परमेश्वर की ओर से सन्देश सुनाए। </w:t>
      </w:r>
      <w:r>
        <w:rPr>
          <w:b/>
          <w:lang w:val="hi_IN" w:bidi="hi_IN"/>
        </w:rPr>
        <w:t>भविष्यवक्ता</w:t>
      </w:r>
      <w:r>
        <w:rPr>
          <w:lang w:val="hi_IN" w:bidi="hi_IN"/>
        </w:rPr>
        <w:t xml:space="preserve"> शब्द की पूरी परिभाषा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5:13–16</w:t>
      </w:r>
      <w:r>
        <w:rPr>
          <w:lang w:val="hi_IN" w:bidi="hi_IN"/>
        </w:rPr>
      </w:r>
    </w:p>
    <w:p>
      <w:pPr>
        <w:pStyle w:val="Heading3"/>
      </w:pPr>
      <w:r>
        <w:rPr>
          <w:lang w:val="hi_IN" w:bidi="hi_IN"/>
        </w:rPr>
        <w:t>सुने और मन में रखें</w:t>
      </w:r>
    </w:p>
    <w:p>
      <w:pPr/>
      <w:r>
        <w:rPr>
          <w:lang w:val="hi_IN" w:bidi="hi_IN"/>
        </w:rPr>
      </w:r>
      <w:r>
        <w:rPr>
          <w:lang w:val="hi_IN" w:bidi="hi_IN"/>
        </w:rPr>
        <w:t>मत्ती 5:13–16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पाठ को सबसे सरल अनुवाद में एक बार सुनें।</w:t>
      </w:r>
    </w:p>
    <w:p>
      <w:pPr/>
      <w:r>
        <w:rPr>
          <w:lang w:val="hi_IN" w:bidi="hi_IN"/>
        </w:rPr>
      </w:r>
      <w:r>
        <w:rPr>
          <w:lang w:val="hi_IN" w:bidi="hi_IN"/>
        </w:rPr>
        <w:t>यीशु अपने चेलों या करीबी अनुयायियों को शिक्षा देने के लिए एक पहाड़ी पर बैठा है। लोगों की भीड़ भी सुन रही है। यीशु ने अभी उन कथनों की शिक्षा समाप्त की है, जो बताते हैं कि परमेश्वर किस प्रकार के लोगों को आशीष देता है और वह उन्हें कैसे आशीष देता है। अब, यीशु इस बारे में बात करता है कि उसके अनुयायियों को अपने आस-पास के लोगों से किस प्रकार अलग होना चाहिए। यीशु यह वर्णन करने के लिए नमक और ज्योति का उपयोग करता है कि उसके चेलों को कैसे अलग होना चाहिए।</w:t>
      </w:r>
    </w:p>
    <w:p>
      <w:pPr/>
      <w:r>
        <w:rPr>
          <w:lang w:val="hi_IN" w:bidi="hi_IN"/>
        </w:rPr>
      </w:r>
      <w:r>
        <w:rPr>
          <w:lang w:val="hi_IN" w:bidi="hi_IN"/>
        </w:rPr>
        <w:t>यीशु कहता है कि उसके चेले पृथ्वी के सभी लोगों के लिए नमक की तरह हैं। लोग भोजन का स्वाद सुधारने या भोजन को खराब होने से बचाने के लिए नमक का उपयोग करते थे। कुछ लोग सोचते हैं कि यीशु का अर्थ था कि उसके चेलों को उस दुनिया को बेहतर बनाना चाहिए जिसमें वे रहते हैं। अन्य लोग सोचते हैं कि यीशु का मतलब था कि उसके चेलों को दुनिया को संरक्षित करना चाहिए, अर्थात उसके चेलों को दुनिया को बुरा बनने से रोकना चाहिए। दोनों अर्थ सोचने के लिए सहायक हैं।</w:t>
      </w:r>
    </w:p>
    <w:p>
      <w:pPr/>
      <w:r>
        <w:rPr>
          <w:lang w:val="hi_IN" w:bidi="hi_IN"/>
        </w:rPr>
      </w:r>
      <w:r>
        <w:rPr>
          <w:lang w:val="hi_IN" w:bidi="hi_IN"/>
        </w:rPr>
        <w:t>रुकें और उस समय के बारे में बात करें जब आपने या आपके किसी जानने वाले ने नमक या अन्य मसालों से भोजन पकाया। इसके अलावा, उस समय के बारे में बात करें जब आपने या आपके किसी जानने वाले ने मांस या अन्य खाद्य पदार्थ को संरक्षित करने के लिए नमक का उपयोग किया हो। भोजन का स्वाद कैसा था? फिर, उस समय के बारे में बात करें जब आपने बिना नमक वाला या खराब खाना खाया हो। बिना नमक या खराब भोजन का स्वाद कैसा था?</w:t>
      </w:r>
    </w:p>
    <w:p>
      <w:pPr/>
      <w:r>
        <w:rPr>
          <w:lang w:val="hi_IN" w:bidi="hi_IN"/>
        </w:rPr>
      </w:r>
      <w:r>
        <w:rPr>
          <w:lang w:val="hi_IN" w:bidi="hi_IN"/>
        </w:rPr>
        <w:t>यीशु पूछता है कि लोग नमक का उपयोग कैसे कर सकते हैं जिसका स्वाद खत्म हो चुका है। बेकार नमक अपना स्वाद खो देता है, और अन्य चीजों के साथ मिल जाता है, जिससे उसका स्वाद नमक जैसा नहीं रह जाता। नमक जो कमजोर है और उपयोगी नहीं है वह फिर से मजबूत नहीं हो सकता है।</w:t>
      </w:r>
    </w:p>
    <w:p>
      <w:pPr/>
      <w:r>
        <w:rPr>
          <w:lang w:val="hi_IN" w:bidi="hi_IN"/>
        </w:rPr>
      </w:r>
      <w:r>
        <w:rPr>
          <w:lang w:val="hi_IN" w:bidi="hi_IN"/>
        </w:rPr>
        <w:t>यीशु कहता है कि लोग बेकार नमक को बाहर फेंक देंगे, और फिर दूसरे लोग उस पर उसी तरह चलेंगे जैसे वे सड़क या रास्ते पर पड़े कूड़े पर चलते हैं। यीशु बेकार नमक की तुलना बेकार चेलों से कर रहा है जो अपने आसपास की दुनिया से अलग नहीं हैं।</w:t>
      </w:r>
    </w:p>
    <w:p>
      <w:pPr/>
      <w:r>
        <w:rPr>
          <w:lang w:val="hi_IN" w:bidi="hi_IN"/>
        </w:rPr>
      </w:r>
      <w:r>
        <w:rPr>
          <w:lang w:val="hi_IN" w:bidi="hi_IN"/>
        </w:rPr>
        <w:t>इसके बाद, यीशु कहता है कि उसके चेले दुनिया के सभी लोगों के लिए ज्योति के समान हैं। ज्योति वह सामान्य तरीका है जिससे यीशु अपने अनुयायियों को अपने आस-पास के अंधकार या बुरी दुनिया में नये प्रकार के जीवन का वर्णन करता है।</w:t>
      </w:r>
    </w:p>
    <w:p>
      <w:pPr/>
      <w:r>
        <w:rPr>
          <w:lang w:val="hi_IN" w:bidi="hi_IN"/>
        </w:rPr>
      </w:r>
      <w:r>
        <w:rPr>
          <w:lang w:val="hi_IN" w:bidi="hi_IN"/>
        </w:rPr>
        <w:t>यीशु अपने चेलों की तुलना एक पहाड़ी पर स्थित शहर से करता है जिस पर लोग आसानी से ध्यान देंगे। पहाड़ी पर बसे शहर को कोई नहीं छिपा सकता, क्योंकि पहाड़ी पर बसे शहर में रात में बहुत सारी रोशनियाँ होती हैं। "पहाड़ी पर बसे शहर को कोई नहीं छिपा सकता" उस समय शायद एक सामान्य कहावत थी। पहाड़ी के आसपास का हर व्यक्ति आसानी से शहर को देख सकेगा। उसी तरह, कोई भी यीशु के चेलों के समूह को नहीं छिपा सकता है। दुनिया को यीशु के चेलों को आसानी से देखने में सक्षम होना चाहिए।</w:t>
      </w:r>
    </w:p>
    <w:p>
      <w:pPr/>
      <w:r>
        <w:rPr>
          <w:lang w:val="hi_IN" w:bidi="hi_IN"/>
        </w:rPr>
      </w:r>
      <w:r>
        <w:rPr>
          <w:lang w:val="hi_IN" w:bidi="hi_IN"/>
        </w:rPr>
        <w:t>रुकें और उस समय के बारे में बात करें जब आपने दूर से रात में एक शहर या कस्बा देखा। वर्णन करें कि यह कैसा दिखता था। आपने किस प्रकार की रोशनी देखी?</w:t>
      </w:r>
    </w:p>
    <w:p>
      <w:pPr/>
      <w:r>
        <w:rPr>
          <w:lang w:val="hi_IN" w:bidi="hi_IN"/>
        </w:rPr>
      </w:r>
      <w:r>
        <w:rPr>
          <w:lang w:val="hi_IN" w:bidi="hi_IN"/>
        </w:rPr>
        <w:t>इसके बाद, यीशु कहता है कि लोग दीपक जलाकर अपने घर में टोकरी या कटोरे के नीचे नहीं रखते हैं। इस प्रकार का दीपक एक छोटा मिट्टी का कटोरा होता था जिसमें तेल और बाती होती थी। लोगों ने घर में रोशनी के लिए दीपक जलाए। कई घरों में केवल एक कमरा होता था, इसलिए एक दीपक पूरे घर को उजाला दे सकता था।</w:t>
      </w:r>
    </w:p>
    <w:p>
      <w:pPr/>
      <w:r>
        <w:rPr>
          <w:lang w:val="hi_IN" w:bidi="hi_IN"/>
        </w:rPr>
      </w:r>
      <w:r>
        <w:rPr>
          <w:lang w:val="hi_IN" w:bidi="hi_IN"/>
        </w:rPr>
        <w:t>रुकें और एक दीपक की तस्वीर दिखाएँ।</w:t>
      </w:r>
    </w:p>
    <w:p>
      <w:pPr/>
      <w:r>
        <w:rPr>
          <w:lang w:val="hi_IN" w:bidi="hi_IN"/>
        </w:rPr>
      </w:r>
      <w:r>
        <w:rPr>
          <w:lang w:val="hi_IN" w:bidi="hi_IN"/>
        </w:rPr>
        <w:t>यीशु कहता है कि लोग दीपक टोकरी या कटोरे के नीचे नहीं रखते हैं। सुनिश्चित करें कि आप टोकरी या कटोरे के लिए जो शब्द चुनते हैं वह एक बड़ा पात्र हो और उससे कोई रौशनी न आ सके। यीशु का मतलब है कि घर के लिए दीपक जलाकर उसे तुरन्त किसी चीज़ के नीचे छिपा देना बेकार होगा।</w:t>
      </w:r>
    </w:p>
    <w:p>
      <w:pPr/>
      <w:r>
        <w:rPr>
          <w:lang w:val="hi_IN" w:bidi="hi_IN"/>
        </w:rPr>
      </w:r>
      <w:r>
        <w:rPr>
          <w:lang w:val="hi_IN" w:bidi="hi_IN"/>
        </w:rPr>
        <w:t>रुकें और एक टोकरी/कटोरे की तस्वीर दिखाएँ।</w:t>
      </w:r>
    </w:p>
    <w:p>
      <w:pPr/>
      <w:r>
        <w:rPr>
          <w:lang w:val="hi_IN" w:bidi="hi_IN"/>
        </w:rPr>
      </w:r>
      <w:r>
        <w:rPr>
          <w:lang w:val="hi_IN" w:bidi="hi_IN"/>
        </w:rPr>
        <w:t xml:space="preserve">दीपक को छिपाने के बजाय, लोग उसे जलाते हैं और लकड़ी, धातु या पत्थर के दीवट पर रखते हैं, ताकि घर में हर कोई उसे देख सके। दीपक ऊँचा था ताकि वह अधिक रोशनी दे सके। </w:t>
      </w:r>
    </w:p>
    <w:p>
      <w:pPr/>
      <w:r>
        <w:rPr>
          <w:lang w:val="hi_IN" w:bidi="hi_IN"/>
        </w:rPr>
      </w:r>
      <w:r>
        <w:rPr>
          <w:lang w:val="hi_IN" w:bidi="hi_IN"/>
        </w:rPr>
        <w:t>रुकें और एक दीपक की तस्वीर दिखाएँ।</w:t>
      </w:r>
    </w:p>
    <w:p>
      <w:pPr/>
      <w:r>
        <w:rPr>
          <w:lang w:val="hi_IN" w:bidi="hi_IN"/>
        </w:rPr>
      </w:r>
      <w:r>
        <w:rPr>
          <w:lang w:val="hi_IN" w:bidi="hi_IN"/>
        </w:rPr>
        <w:t>रुकें और उस समय के बारे में बात करें जब आपको रात में देखने की आवश्यकता थी। आपने किस प्रकार के दीपक या ज्योति का उपयोग किया? बताएँ कि आपने ज्योति के साथ क्या किया। यदि आपके पास ज्योति नहीं होती तो क्या होता?</w:t>
      </w:r>
    </w:p>
    <w:p>
      <w:pPr/>
      <w:r>
        <w:rPr>
          <w:lang w:val="hi_IN" w:bidi="hi_IN"/>
        </w:rPr>
      </w:r>
      <w:r>
        <w:rPr>
          <w:lang w:val="hi_IN" w:bidi="hi_IN"/>
        </w:rPr>
        <w:t>अब, यीशु कहता है कि उसके चेलों को एक दीपक की तरह होना चाहिए जो घर में सभी को ज्योति देता है। यीशु के चेले उस प्रकार के लोग बनकर अपना प्रकाश चमकाते हैं, जिन्हें यीशु ने पहले परमेश्वर द्वारा धन्य बताया था। चेलों को इस तरह रहना चाहिए ताकि हर कोई उन्हें देख सके। परमेश्वर उन लोगों को आशीष देता है जो दिखाते हैं कि उन्हें परमेश्वर की आवश्यकता है, विनम्र और दुखी हैं, और वे भले काम करने के भूखे हैं।</w:t>
      </w:r>
    </w:p>
    <w:p>
      <w:pPr/>
      <w:r>
        <w:rPr>
          <w:lang w:val="hi_IN" w:bidi="hi_IN"/>
        </w:rPr>
      </w:r>
      <w:r>
        <w:rPr>
          <w:lang w:val="hi_IN" w:bidi="hi_IN"/>
        </w:rPr>
        <w:t>जब यीशु के चेले इस तरह रहते हैं, तो लोग उन्हें आसानी से देखते हैं। इस नए जीवन के तरीके का लक्ष्य यह नहीं है कि अन्य लोग चेलों की तरह बनने की कोशिश करें। यीशु कहता है कि लक्ष्य यह है कि लोग अपने स्वर्ग में पिता की महिमा करें, या उसकी प्रशंसा करें और उसका सम्मान करें।</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कहानी के दृश्यों, पात्रों और परिवेश को परिभाषित करने में मदद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कहता है कि उसके चेले दुनिया के लिए नमक की तरह हैं। </w:t>
      </w:r>
    </w:p>
    <w:p>
      <w:pPr/>
      <w:r>
        <w:rPr>
          <w:lang w:val="hi_IN" w:bidi="hi_IN"/>
        </w:rPr>
      </w:r>
      <w:r>
        <w:rPr>
          <w:b/>
          <w:lang w:val="hi_IN" w:bidi="hi_IN"/>
        </w:rPr>
        <w:t>दूसरा दृश्य:</w:t>
      </w:r>
      <w:r>
        <w:rPr>
          <w:lang w:val="hi_IN" w:bidi="hi_IN"/>
        </w:rPr>
        <w:t xml:space="preserve"> यीशु कहता है कि उसके चेले दुनिया के लिए ज्योति की तरह हैं। उसके चेले पहाड़ी पर बसे शहर या दीपक के समान हैं। उनकी ज्योति को कोई छिपा नहीं सकता।</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दुनिया में लोग</w:t>
      </w:r>
    </w:p>
    <w:p>
      <w:pPr>
        <w:pStyle w:val="ListBullet"/>
        <w:spacing w:line="240" w:lineRule="auto"/>
        <w:ind w:left="720"/>
      </w:pPr>
      <w:r>
        <w:rPr>
          <w:lang w:val="hi_IN" w:bidi="hi_IN"/>
        </w:rPr>
      </w:r>
      <w:r>
        <w:rPr>
          <w:lang w:val="hi_IN" w:bidi="hi_IN"/>
        </w:rPr>
        <w:t>एक व्यक्ति जो दीपक जलाता है</w:t>
      </w:r>
    </w:p>
    <w:p>
      <w:pPr>
        <w:pStyle w:val="ListBullet"/>
        <w:spacing w:line="240" w:lineRule="auto"/>
        <w:ind w:left="720"/>
      </w:pPr>
      <w:r>
        <w:rPr>
          <w:lang w:val="hi_IN" w:bidi="hi_IN"/>
        </w:rPr>
      </w:r>
      <w:r>
        <w:rPr>
          <w:lang w:val="hi_IN" w:bidi="hi_IN"/>
        </w:rPr>
        <w:t>एक घर में लोग</w:t>
      </w:r>
    </w:p>
    <w:p>
      <w:pPr>
        <w:pStyle w:val="ListBullet"/>
        <w:spacing w:line="240" w:lineRule="auto"/>
        <w:ind w:left="720"/>
      </w:pPr>
      <w:r>
        <w:rPr>
          <w:lang w:val="hi_IN" w:bidi="hi_IN"/>
        </w:rPr>
      </w:r>
      <w:r>
        <w:rPr>
          <w:lang w:val="hi_IN" w:bidi="hi_IN"/>
        </w:rPr>
        <w:t>परमेश्वर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यीशु अभी भी पहाड़ पर अपने चेलों को शिक्षा दे रहा है। उसने उन्हें उन लोगों के बारे में महत्वपूर्ण बातें सिखाकर शुरू किया जिन्हें परमेश्वर धन्य करता है, और अब यीशु इस बात को सिखाना जारी रखता है कि उसके चेलों को अपने आसपास के लोगों से किस प्रकार अलग होना चाहिए।</w:t>
      </w:r>
    </w:p>
    <w:p>
      <w:pPr/>
      <w:r>
        <w:rPr>
          <w:lang w:val="hi_IN" w:bidi="hi_IN"/>
        </w:rPr>
      </w:r>
      <w:r>
        <w:rPr>
          <w:lang w:val="hi_IN" w:bidi="hi_IN"/>
        </w:rPr>
        <w:t>पहले दृश्य में, यीशु कहता है कि उसके चेले नमक की तरह हैं। याद रखें कि नमक का उपयोग भोजन को स्वाद देने और भोजन को संरक्षित करने के लिए किया जाता है। सोचें कि आप कैसे दिखा सकते हैं कि यीशु के चेले दुनिया के सभी लोगों के लिए नमक की तरह हैं।</w:t>
      </w:r>
    </w:p>
    <w:p>
      <w:pPr/>
      <w:r>
        <w:rPr>
          <w:lang w:val="hi_IN" w:bidi="hi_IN"/>
        </w:rPr>
      </w:r>
      <w:r>
        <w:rPr>
          <w:lang w:val="hi_IN" w:bidi="hi_IN"/>
        </w:rPr>
        <w:t xml:space="preserve">फिर, यीशु उपयोगी नमक और अनुपयोगी नमक के बीच </w:t>
      </w:r>
      <w:r>
        <w:rPr>
          <w:b/>
          <w:lang w:val="hi_IN" w:bidi="hi_IN"/>
        </w:rPr>
        <w:t>अंतर</w:t>
      </w:r>
      <w:r>
        <w:rPr>
          <w:lang w:val="hi_IN" w:bidi="hi_IN"/>
        </w:rPr>
        <w:t xml:space="preserve"> बताता हैं। आपको अपनी भाषा में एक स्वाभाविक तरीका चुनना चाहिए ताकि यहाँ अच्छे नमक और बेकार नमक के बीच भिन्नता दिखाई जा सके। यीशु कहता है कि बेकार नमक किसी काम का नहीं है। यह याद रखना महत्वपूर्ण है कि नमक भी रास्ते में उपयोगी नहीं है। लोग बेकार नमक पर उसी तरह चलते हैं जैसे वे कूड़े पर चलते हैं।</w:t>
      </w:r>
    </w:p>
    <w:p>
      <w:pPr/>
      <w:r>
        <w:rPr>
          <w:lang w:val="hi_IN" w:bidi="hi_IN"/>
        </w:rPr>
      </w:r>
      <w:r>
        <w:rPr>
          <w:lang w:val="hi_IN" w:bidi="hi_IN"/>
        </w:rPr>
        <w:t>दूसरे दृश्य में, यीशु अपने चेलों की तुलना ज्योति से करके एक नया भाग शुरू करता है। सबसे पहले, यीशु कहता है कि उसके चेले दुनिया के सभी लोगों के लिए ज्योति हैं। फिर, यीशु अपने चेलों की तुलना एक पहाड़ी पर बसे शहर और एक दीपक से करता है।</w:t>
      </w:r>
    </w:p>
    <w:p>
      <w:pPr/>
      <w:r>
        <w:rPr>
          <w:lang w:val="hi_IN" w:bidi="hi_IN"/>
        </w:rPr>
      </w:r>
      <w:r>
        <w:rPr>
          <w:lang w:val="hi_IN" w:bidi="hi_IN"/>
        </w:rPr>
        <w:t>यह महत्वपूर्ण है कि यीशु के चेले पृथ्वी के सभी लोगों के लिए ज्योति हों। सोचें कि आप पहाड़ी पर बने शहर को कैसे दिखाएँगे। लोगों को आसानी से शहर दिखना चाहिए और उस पर ध्यान देना चाहिए। कोई भी व्यक्ति पहाड़ी पर शहर बनाकर उसे छिपाता नहीं। इसे छिपाना असम्भव है।</w:t>
      </w:r>
    </w:p>
    <w:p>
      <w:pPr/>
      <w:r>
        <w:rPr>
          <w:lang w:val="hi_IN" w:bidi="hi_IN"/>
        </w:rPr>
      </w:r>
      <w:r>
        <w:rPr>
          <w:lang w:val="hi_IN" w:bidi="hi_IN"/>
        </w:rPr>
        <w:t>यह याद रखना महत्वपूर्ण है कि यीशु यह भी कहता है कि लोग दीपक जलाकर उसे छिपाते नहीं हैं। दीपक जलाने का उद्देश्य ज्योति देना है। याद रखें कि यदि किसी टोकरी में दीपक छिपा हुआ है, तो टोकरी से होकर कोई ज्योति नहीं निकलेगी।</w:t>
      </w:r>
    </w:p>
    <w:p>
      <w:pPr/>
      <w:r>
        <w:rPr>
          <w:lang w:val="hi_IN" w:bidi="hi_IN"/>
        </w:rPr>
      </w:r>
      <w:r>
        <w:rPr>
          <w:lang w:val="hi_IN" w:bidi="hi_IN"/>
        </w:rPr>
        <w:t>यीशु उस व्यक्ति की तुलना करता है जो ज्योति छिपाता है, उस व्यक्ति से जो ज्योति नहीं छिपाता। याद रखें कि इस बार व्यक्ति दीपक जलाकर उसे कमरे में किसी ऊँचे स्थान पर रखे, ताकि अंधेरे में भी सभी लोग उसे अच्छी तरह देख सकें।</w:t>
      </w:r>
    </w:p>
    <w:p>
      <w:pPr/>
      <w:r>
        <w:rPr>
          <w:lang w:val="hi_IN" w:bidi="hi_IN"/>
        </w:rPr>
      </w:r>
      <w:r>
        <w:rPr>
          <w:lang w:val="hi_IN" w:bidi="hi_IN"/>
        </w:rPr>
        <w:t>दृश्य के अन्तिम भाग में, यीशु कहता है कि उसके चेलों को इस दीपक की तरह होना चाहिए जो सभी को देखने में मदद करता है। यह याद रखना महत्वपूर्ण है कि दीपक की तरह चमकने का उद्देश्य यह नहीं है कि अन्य लोग चेलों की तरह बनें। इसका उद्देश्य यह है कि अन्य लोग स्वर्ग में रहने वाले परमेश्वर की स्तुति और आदर करना चाहें।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कहता है कि उसके चेले दुनिया के लिए नमक की तरह हैं। </w:t>
      </w:r>
    </w:p>
    <w:p>
      <w:pPr/>
      <w:r>
        <w:rPr>
          <w:lang w:val="hi_IN" w:bidi="hi_IN"/>
        </w:rPr>
      </w:r>
      <w:r>
        <w:rPr>
          <w:b/>
          <w:lang w:val="hi_IN" w:bidi="hi_IN"/>
        </w:rPr>
        <w:t>दूसरा दृश्य:</w:t>
      </w:r>
      <w:r>
        <w:rPr>
          <w:lang w:val="hi_IN" w:bidi="hi_IN"/>
        </w:rPr>
        <w:t xml:space="preserve"> यीशु कहता है कि उसके चेले दुनिया के लिए ज्योति की तरह हैं। उसके चेले पहाड़ी पर बसे शहर या दीपक के समान हैं। उनकी ज्योति को कोई छिपा नहीं सकता।</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दुनिया में लोग</w:t>
      </w:r>
    </w:p>
    <w:p>
      <w:pPr>
        <w:pStyle w:val="ListBullet"/>
        <w:spacing w:line="240" w:lineRule="auto"/>
        <w:ind w:left="720"/>
      </w:pPr>
      <w:r>
        <w:rPr>
          <w:lang w:val="hi_IN" w:bidi="hi_IN"/>
        </w:rPr>
      </w:r>
      <w:r>
        <w:rPr>
          <w:lang w:val="hi_IN" w:bidi="hi_IN"/>
        </w:rPr>
        <w:t>एक व्यक्ति जो दीपक जलाता है</w:t>
      </w:r>
    </w:p>
    <w:p>
      <w:pPr>
        <w:pStyle w:val="ListBullet"/>
        <w:spacing w:line="240" w:lineRule="auto"/>
        <w:ind w:left="720"/>
      </w:pPr>
      <w:r>
        <w:rPr>
          <w:lang w:val="hi_IN" w:bidi="hi_IN"/>
        </w:rPr>
      </w:r>
      <w:r>
        <w:rPr>
          <w:lang w:val="hi_IN" w:bidi="hi_IN"/>
        </w:rPr>
        <w:t>एक घर में लोग</w:t>
      </w:r>
    </w:p>
    <w:p>
      <w:pPr>
        <w:pStyle w:val="ListBullet"/>
        <w:spacing w:line="240" w:lineRule="auto"/>
        <w:ind w:left="720"/>
      </w:pPr>
      <w:r>
        <w:rPr>
          <w:lang w:val="hi_IN" w:bidi="hi_IN"/>
        </w:rPr>
      </w:r>
      <w:r>
        <w:rPr>
          <w:lang w:val="hi_IN" w:bidi="hi_IN"/>
        </w:rPr>
        <w:t>परमेश्वर</w:t>
      </w:r>
    </w:p>
    <w:p>
      <w:pPr/>
      <w:r>
        <w:rPr>
          <w:lang w:val="hi_IN" w:bidi="hi_IN"/>
        </w:rPr>
      </w:r>
      <w:r>
        <w:rPr>
          <w:lang w:val="hi_IN" w:bidi="hi_IN"/>
        </w:rPr>
        <w:t>समूह से कहें कि वे इस कहानी का दो बार नाटक रूप में अभ्यास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यीशु अपने चेलों से यह कहकर शुरू करता है कि वे दुनिया के लिए नमक की तरह हैं। दुनिया के सभी लोगों के बीच नमक की तरह रहने वाले चेलों का अभिनय करने का प्रयास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दुनिया में लोगों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चेलों का पात्र निभाने वाले अभिनेताओं से भी पूछें, "नमक की तरह जीने वाले चेले किस प्रकार के कार्य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फिर, यीशु कहता है कि जो नमक नमकीन नहीं है वह उपयोगी नहीं है, और लोग उसे ऐसे फेंक देते हैं जैसे वे कूड़े को फेंक देते हैं। यीशु अपने चेलों की तुलना उस नमक से करता है जो उपयोगी नहीं है और अपना स्वाद खो देता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दूसरे दृश्य में, यीशु अपने चेलों की तुलना ज्योति से करता है। लोगों को यीशु के चेलों को स्पष्ट रूप से देखना चाहिए क्योंकि कोई भी उन्हें नहीं छिपा सकता जैसे कोई पहाड़ी पर बसे शहर को नहीं छिपा सकता है। रात में ज्योति से शहर चमकदार होता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इसके बाद, यीशु कहता है कि लोग भी दीपक जलाकर तुरन्त टोकरी या कटोरे के नीचे नहीं छिपा देते हैं। कहानी के इस भाग को कल्पना में ढालने के लिए एक दीपक या कोई अन्य ज्योति जलाएँ जो आपकी संस्कृति में प्रचलित है। फिर, इसे एक बड़ी टोकरी या कटोरे से ढक दें।</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घर में लोगों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वही दीपक या ज्योति फिर से जलाएँ और फिर उसे एक ऐसे स्थान पर रखें ताकि कमरे में सभी लोग उसे देख सकें।</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घर में लोगों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कि उसके चेलों को इस दीपक की तरह होना चाहिए जो घर में सभी को देखने में मदद करता है। जब उसके चेले दुनिया के सभी लोगों के लिए इस दीपक की तरह चमकेंगे, तो लोग उन्हें देखेंगे और स्वर्ग में परमेश्वर की स्तुति और आदर करेंगे।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परमेश्वर की भूमिका निभाने वाले अभिनेता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अपने </w:t>
      </w:r>
      <w:r>
        <w:rPr>
          <w:b/>
          <w:lang w:val="hi_IN" w:bidi="hi_IN"/>
        </w:rPr>
        <w:t>चेलों</w:t>
      </w:r>
      <w:r>
        <w:rPr>
          <w:lang w:val="hi_IN" w:bidi="hi_IN"/>
        </w:rPr>
        <w:t xml:space="preserve"> को पहाड़ पर शिक्षा देता है। उसके चेले करीबी अनुयायी थे जो हर जगह यीशु के साथ गए और उसकी आज्ञा का पालन किया। पिछले भागों की तरह ही अनुवाद करें, और </w:t>
      </w:r>
      <w:r>
        <w:rPr>
          <w:b/>
          <w:lang w:val="hi_IN" w:bidi="hi_IN"/>
        </w:rPr>
        <w:t>चेले</w:t>
      </w:r>
      <w:r>
        <w:rPr>
          <w:lang w:val="hi_IN" w:bidi="hi_IN"/>
        </w:rPr>
        <w:t xml:space="preserve"> शब्द की पूरी परिभाषा के लिए मुख्य शब्दावली देखें।</w:t>
      </w:r>
    </w:p>
    <w:p>
      <w:pPr/>
      <w:r>
        <w:rPr>
          <w:lang w:val="hi_IN" w:bidi="hi_IN"/>
        </w:rPr>
      </w:r>
      <w:r>
        <w:rPr>
          <w:lang w:val="hi_IN" w:bidi="hi_IN"/>
        </w:rPr>
        <w:t>यीशु कहता है कि उसके चेले पृथ्वी के लिए नमक की तरह हैं, जिसका अर्थ है पृथ्वी पर रहने वाले सभी लोगों के लिए। लोग अक्सर भोजन के स्वाद को सुधारने या भोजन को संरक्षित करने के लिए नमक का उपयोग करते थे। यीशु चाहता था कि उसके चेले दुनिया को बुराई से बचाएँ और उसे सुधारें। यीशु ने धार्मिक अगुओं से यह नहीं कहा कि वे नमक की तरह बनें। यीशु ने अपने साधारण चेलों से कहा कि वे नमक की तरह हैं।</w:t>
      </w:r>
    </w:p>
    <w:p>
      <w:pPr/>
      <w:r>
        <w:rPr>
          <w:lang w:val="hi_IN" w:bidi="hi_IN"/>
        </w:rPr>
      </w:r>
      <w:r>
        <w:rPr>
          <w:lang w:val="hi_IN" w:bidi="hi_IN"/>
        </w:rPr>
        <w:t>यीशु पूछता है, "यदि नमक अपना स्वाद खो दे, तो वह फिर से नमकीन कैसे बनाया जाएगा?" यीशु इस प्रश्न का उत्तर नहीं देना चाहता। यीशु यह दिखाने के लिए एक प्रश्न का उपयोग करता है कि खराब नमक को फिर से अच्छे नमक में बदलना असम्भव है।</w:t>
      </w:r>
    </w:p>
    <w:p>
      <w:pPr/>
      <w:r>
        <w:rPr>
          <w:lang w:val="hi_IN" w:bidi="hi_IN"/>
        </w:rPr>
      </w:r>
      <w:r>
        <w:rPr>
          <w:lang w:val="hi_IN" w:bidi="hi_IN"/>
        </w:rPr>
        <w:t>यहां रुकें और चर्चा करें कि आप अपनी भाषा में ऐसा कैसे कहेंगे। क्या आप यहाँ प्रश्न या किसी अन्य प्रकार का कथन प्रयोग करेंगे?</w:t>
      </w:r>
    </w:p>
    <w:p>
      <w:pPr/>
      <w:r>
        <w:rPr>
          <w:lang w:val="hi_IN" w:bidi="hi_IN"/>
        </w:rPr>
      </w:r>
      <w:r>
        <w:rPr>
          <w:lang w:val="hi_IN" w:bidi="hi_IN"/>
        </w:rPr>
        <w:t>जब नमक अपना स्वाद खो देता है तो वह बेकार हो जाता है। "अपना स्वाद खो देता है" शब्द का अनुवाद यह भी किया जा सकता है, "मूर्ख बन जाता है।" कुछ लोग सोचते हैं कि यीशु ने अपने चेलों को चेतावनी दी थी कि वे "मूर्ख न बने।" इसका अनुवाद इस प्रकार करना अधिक सामान्य है, "नमक जो अब वह नहीं करता जो नमक को करना चाहिए" या "नमक जो अपना स्वाद खो देता है।"</w:t>
      </w:r>
    </w:p>
    <w:p>
      <w:pPr/>
      <w:r>
        <w:rPr>
          <w:lang w:val="hi_IN" w:bidi="hi_IN"/>
        </w:rPr>
      </w:r>
      <w:r>
        <w:rPr>
          <w:lang w:val="hi_IN" w:bidi="hi_IN"/>
        </w:rPr>
        <w:t xml:space="preserve">यीशु कहता है कि उसके चेले पूरी दुनिया के लिए </w:t>
      </w:r>
      <w:r>
        <w:rPr>
          <w:b/>
          <w:lang w:val="hi_IN" w:bidi="hi_IN"/>
        </w:rPr>
        <w:t>ज्योति</w:t>
      </w:r>
      <w:r>
        <w:rPr>
          <w:lang w:val="hi_IN" w:bidi="hi_IN"/>
        </w:rPr>
        <w:t xml:space="preserve"> की तरह हैं, जिसका अर्थ है हर जगह सभी लोग। "ज्योति" का अनुवाद वही करें जो आपने पहले किया है। ज्योति अंधेरे में लोगों को रास्ता खोजने में मदद करती है। यीशु का अर्थ है कि उसके चेले अंधेरे में लोगों की मदद करते हैं। यीशु के चेले यीशु की तरह आत्मिक रूप से अंधकारमय दुनिया में रहते हैं।</w:t>
      </w:r>
    </w:p>
    <w:p>
      <w:pPr/>
      <w:r>
        <w:rPr>
          <w:lang w:val="hi_IN" w:bidi="hi_IN"/>
        </w:rPr>
      </w:r>
      <w:r>
        <w:rPr>
          <w:lang w:val="hi_IN" w:bidi="hi_IN"/>
        </w:rPr>
        <w:t>कोई पहाड़ी पर बसे शहर को नहीं छिपा सकता, और कोई भी यीशु के चेलों को नहीं छिपा सकता। यीशु अपने चेलों की तुलना एक दीपक से करता है जो सभी के लिए चमकता है। कोई भी दीपक जलाकर उसे टोकरी के नीचे छिपाता नहीं है।</w:t>
      </w:r>
    </w:p>
    <w:p>
      <w:pPr/>
      <w:r>
        <w:rPr>
          <w:lang w:val="hi_IN" w:bidi="hi_IN"/>
        </w:rPr>
      </w:r>
      <w:r>
        <w:rPr>
          <w:lang w:val="hi_IN" w:bidi="hi_IN"/>
        </w:rPr>
        <w:t>यदि आवश्यक हो तो रुकें और दीपक, टोकरी या कटोरे, तथा दीवट की तस्वीरें फिर से दिखाएँ।</w:t>
      </w:r>
    </w:p>
    <w:p>
      <w:pPr/>
      <w:r>
        <w:rPr>
          <w:lang w:val="hi_IN" w:bidi="hi_IN"/>
        </w:rPr>
      </w:r>
      <w:r>
        <w:rPr>
          <w:lang w:val="hi_IN" w:bidi="hi_IN"/>
        </w:rPr>
        <w:t xml:space="preserve">यीशु कहता है कि लोग दीपक जलाकर उसे एक ऊँचे स्थान पर रखते हैं ताकि सब लोग उसे देख सकें। उसी तरह, यीशु कहता है कि उसके चेलों को चमकना चाहिए ताकि लोग उन्हें देख सकें। लोगों को चेलों के </w:t>
      </w:r>
      <w:r>
        <w:rPr>
          <w:b/>
          <w:lang w:val="hi_IN" w:bidi="hi_IN"/>
        </w:rPr>
        <w:t>अच्छे काम</w:t>
      </w:r>
      <w:r>
        <w:rPr>
          <w:lang w:val="hi_IN" w:bidi="hi_IN"/>
        </w:rPr>
        <w:t xml:space="preserve"> या </w:t>
      </w:r>
      <w:r>
        <w:rPr>
          <w:b/>
          <w:lang w:val="hi_IN" w:bidi="hi_IN"/>
        </w:rPr>
        <w:t>अच्छे कार्यों</w:t>
      </w:r>
      <w:r>
        <w:rPr>
          <w:lang w:val="hi_IN" w:bidi="hi_IN"/>
        </w:rPr>
        <w:t xml:space="preserve"> को देखना चाहिए। इसका अर्थ है कि लोगों को यीशु के चेलों को अपने आसपास की दुनिया से अलग तरीके से रहते हुए देखना चाहिए। यीशु के चेलों को दयालु, करुणामय और परमेश्वर पर निर्भर रहने वाले होना चाहिए और परमेश्वर के साथ सही संबंध की इच्छा उसी तरह रखनी चाहिए जैसे लोग भोजन और पानी की इच्छा रखते हैं।</w:t>
      </w:r>
    </w:p>
    <w:p>
      <w:pPr/>
      <w:r>
        <w:rPr>
          <w:lang w:val="hi_IN" w:bidi="hi_IN"/>
        </w:rPr>
      </w:r>
      <w:r>
        <w:rPr>
          <w:lang w:val="hi_IN" w:bidi="hi_IN"/>
        </w:rPr>
        <w:t xml:space="preserve">जब लोग चेलों के अच्छे कार्यों को देखते हैं, तो उन्हें परमेश्वर की </w:t>
      </w:r>
      <w:r>
        <w:rPr>
          <w:b/>
          <w:lang w:val="hi_IN" w:bidi="hi_IN"/>
        </w:rPr>
        <w:t>महिमा</w:t>
      </w:r>
      <w:r>
        <w:rPr>
          <w:lang w:val="hi_IN" w:bidi="hi_IN"/>
        </w:rPr>
        <w:t xml:space="preserve"> करनी चाहिए, या उसकी स्तुति और आदर करना चाहिए। "महिमा करने" का अर्थ है किसी के बारे में अच्छी तरह से बोलना या उसे सम्मान देना। </w:t>
      </w:r>
      <w:r>
        <w:rPr>
          <w:b/>
          <w:lang w:val="hi_IN" w:bidi="hi_IN"/>
        </w:rPr>
        <w:t>महिमा</w:t>
      </w:r>
      <w:r>
        <w:rPr>
          <w:lang w:val="hi_IN" w:bidi="hi_IN"/>
        </w:rPr>
        <w:t xml:space="preserve"> शब्द की अधिक पूर्ण परिभाषा के लिए मुख्य शब्दावली देखें। चेले अच्छे काम इसलिए नहीं कर रहे हैं ताकि लोग यह सोचें कि वे महान हैं। वे यह दिखाने के लिए अच्छे काम कर रहे हैं कि परमेश्वर महान है।</w:t>
      </w:r>
    </w:p>
    <w:p>
      <w:pPr/>
      <w:r>
        <w:rPr>
          <w:lang w:val="hi_IN" w:bidi="hi_IN"/>
        </w:rPr>
      </w:r>
      <w:r>
        <w:rPr>
          <w:lang w:val="hi_IN" w:bidi="hi_IN"/>
        </w:rPr>
        <w:t>यीशु कहता है कि लोगों को अपने पिता की स्तुति या आदर करना चाहिए। यीशु परमेश्वर को उनका “स्वर्गीय पिता” कहता है, जिसका अर्थ है कि परमेश्वर ने अपने लोगों को बनाया और उनकी देखभाल उसी प्रकार करता है जैसे एक पिता अपने बच्चों की देखभाल करता है। परमेश्वर यीशु का पिता भी है, इसलिए इसे दिखाने के लिए "तुम्हारा पिता" का अनुवाद करना सुनिश्चित करें।</w:t>
      </w:r>
    </w:p>
    <w:p>
      <w:pPr/>
      <w:r>
        <w:rPr>
          <w:lang w:val="hi_IN" w:bidi="hi_IN"/>
        </w:rPr>
      </w:r>
      <w:r>
        <w:rPr>
          <w:b/>
          <w:lang w:val="hi_IN" w:bidi="hi_IN"/>
        </w:rPr>
        <w:t>स्वर्ग</w:t>
      </w:r>
      <w:r>
        <w:rPr>
          <w:lang w:val="hi_IN" w:bidi="hi_IN"/>
        </w:rPr>
        <w:t xml:space="preserve"> का अर्थ आसमान हो सकता है, या वह स्थान हो सकता है जहाँ परमेश्वर और उसके स्वर्गदूत रहते हैं, यह सन्दर्भ पर निर्भर करता है। इस सन्दर्भ में, </w:t>
      </w:r>
      <w:r>
        <w:rPr>
          <w:b/>
          <w:lang w:val="hi_IN" w:bidi="hi_IN"/>
        </w:rPr>
        <w:t>स्वर्ग</w:t>
      </w:r>
      <w:r>
        <w:rPr>
          <w:lang w:val="hi_IN" w:bidi="hi_IN"/>
        </w:rPr>
        <w:t xml:space="preserve"> का अर्थ वह स्थान है जहाँ परमेश्वर रहता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5:17–26</w:t>
      </w:r>
      <w:r>
        <w:rPr>
          <w:lang w:val="hi_IN" w:bidi="hi_IN"/>
        </w:rPr>
      </w:r>
    </w:p>
    <w:p>
      <w:pPr>
        <w:pStyle w:val="Heading3"/>
      </w:pPr>
      <w:r>
        <w:rPr>
          <w:lang w:val="hi_IN" w:bidi="hi_IN"/>
        </w:rPr>
        <w:t>सुने और मन में रखें</w:t>
      </w:r>
    </w:p>
    <w:p>
      <w:pPr/>
      <w:r>
        <w:rPr>
          <w:lang w:val="hi_IN" w:bidi="hi_IN"/>
        </w:rPr>
      </w:r>
      <w:r>
        <w:rPr>
          <w:lang w:val="hi_IN" w:bidi="hi_IN"/>
        </w:rPr>
        <w:t>मत्ती 5:17–26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आपको कोई ऐसा व्यक्ति पता है जिसको यह कहानी सुनने की जरूरत है?</w:t>
      </w:r>
      <w:r>
        <w:rPr>
          <w:lang w:val="hi_IN" w:bidi="hi_IN"/>
        </w:rPr>
      </w:r>
    </w:p>
    <w:p>
      <w:pPr>
        <w:pStyle w:val="Heading3"/>
      </w:pPr>
      <w:r>
        <w:rPr>
          <w:lang w:val="hi_IN" w:bidi="hi_IN"/>
        </w:rPr>
        <w:t>पाठ का परिचय</w:t>
      </w:r>
    </w:p>
    <w:p>
      <w:pPr/>
      <w:r>
        <w:rPr>
          <w:lang w:val="hi_IN" w:bidi="hi_IN"/>
        </w:rPr>
      </w:r>
      <w:r>
        <w:rPr>
          <w:lang w:val="hi_IN" w:bidi="hi_IN"/>
        </w:rPr>
        <w:t>पाठ को सबसे सरल अनुवाद में एक बार सुनें।</w:t>
      </w:r>
    </w:p>
    <w:p>
      <w:pPr/>
      <w:r>
        <w:rPr>
          <w:lang w:val="hi_IN" w:bidi="hi_IN"/>
        </w:rPr>
      </w:r>
      <w:r>
        <w:rPr>
          <w:lang w:val="hi_IN" w:bidi="hi_IN"/>
        </w:rPr>
        <w:t>यीशु अपने चेलों या करीबी अनुयायियों को शिक्षा देने के लिए एक पहाड़ी पर बैठा है। लोगों की भीड़ भी सुन रही है। यीशु ने अभी यह सिखाना समाप्त किया है कि उसके अनुयायियों को अपने आस-पास के लोगों से किस प्रकार भिन्न होना चाहिए। अब, यीशु सिखाता है कि उनके चेलों को सही तरीके से कैसे जीना चाहिए।</w:t>
      </w:r>
    </w:p>
    <w:p>
      <w:pPr/>
      <w:r>
        <w:rPr>
          <w:lang w:val="hi_IN" w:bidi="hi_IN"/>
        </w:rPr>
      </w:r>
      <w:r>
        <w:rPr>
          <w:lang w:val="hi_IN" w:bidi="hi_IN"/>
        </w:rPr>
        <w:t>यीशु अपने चेलों को व्यवस्था का पालन करने के कुछ महत्वपूर्ण और अप्रत्याशित तरीके सिखाने वाला है। यीशु कहता है कि उनके चेलों को यह नहीं सोचना चाहिए कि वह जगत में यह कहने आया है कि लोगों को अब मूसा की व्यवस्था और भविष्यद्वक्ताओं की शिक्षाओं का पालन करने की आवश्यकता नहीं है। यह सम्भव है कि कुछ लोगों ने सोचा हो कि यीशु व्यवस्था के विरुद्ध जाने की कोशिश कर रहा था। इस शिक्षा के दौरान चेलों को यह याद रखना चाहिए कि यीशु व्यवस्था को नष्ट करने का प्रयास नहीं कर रहा है।</w:t>
      </w:r>
    </w:p>
    <w:p>
      <w:pPr/>
      <w:r>
        <w:rPr>
          <w:lang w:val="hi_IN" w:bidi="hi_IN"/>
        </w:rPr>
      </w:r>
      <w:r>
        <w:rPr>
          <w:lang w:val="hi_IN" w:bidi="hi_IN"/>
        </w:rPr>
        <w:t>यीशु कहता है कि वह मूसा की व्यवस्था और भविष्यद्वक्ताओं की शिक्षाओं को पूरा करने आया था, न कि व्यवस्था को लोप करने। "पूरा करने" का अर्थ है कि यीशु ने पवित्रशास्त्र की भविष्यवाणियों को सच साबित किया। इसका यह भी अर्थ है कि यीशु ने लोगों को व्यवस्था का वास्तविक अर्थ समझने में मदद की। इसका सही अर्थ सिर्फ नियमों का पालन करने से कहीं अधिक था, बल्कि हृदय में सही मनोभाव रखने से भी था।</w:t>
      </w:r>
    </w:p>
    <w:p>
      <w:pPr/>
      <w:r>
        <w:rPr>
          <w:lang w:val="hi_IN" w:bidi="hi_IN"/>
        </w:rPr>
      </w:r>
      <w:r>
        <w:rPr>
          <w:lang w:val="hi_IN" w:bidi="hi_IN"/>
        </w:rPr>
        <w:t>फिर, यीशु आगे जो कहेगा उस पर ज़ोर देने के लिए कहता है, "मैं तुमसे सच कहता हूँ।" यीशु यह बात तब कहता है जब वह चाहता है कि उसके चेले ध्यान से सुनें क्योंकि अगली शिक्षा बहुत महत्वपूर्ण है।</w:t>
      </w:r>
    </w:p>
    <w:p>
      <w:pPr/>
      <w:r>
        <w:rPr>
          <w:lang w:val="hi_IN" w:bidi="hi_IN"/>
        </w:rPr>
      </w:r>
      <w:r>
        <w:rPr>
          <w:lang w:val="hi_IN" w:bidi="hi_IN"/>
        </w:rPr>
        <w:t>यीशु कहता है कि जब तक आकाश और पृथ्वी बने रहेंगे, तब तक व्यवस्था का एक छोटा सा भाग या विवरण भी गायब नहीं होगा। "जब तक आकाश और पृथ्वी बने रहेंगे" कहने का एक और तरीका है "जब तक संसार का अन्त नहीं होता।" "आकाश" का अर्थ है आसमान, न कि वह स्थान जहाँ परमेश्वर रहता है। यीशु यह भी कहता है कि परमेश्वर की व्यवस्था का एक छोटा सा हिस्सा या विवरण भी तब तक लुप्त नहीं होगा जब तक कि सब कुछ पूरा न हो जाए। "बिना पूरा हुए नहीं टलेगा" का अर्थ संसार का अन्त हो सकता है, या इसका अर्थ यह भी हो सकता है कि जब तक प्रत्येक भविष्यवाणी सत्य साबित न हो जाए और प्रत्येक आज्ञा पूरी न हो जाए।</w:t>
      </w:r>
    </w:p>
    <w:p>
      <w:pPr/>
      <w:r>
        <w:rPr>
          <w:lang w:val="hi_IN" w:bidi="hi_IN"/>
        </w:rPr>
      </w:r>
      <w:r>
        <w:rPr>
          <w:lang w:val="hi_IN" w:bidi="hi_IN"/>
        </w:rPr>
        <w:t>यीशु फिर उन लोगों के बारे में बात करता है जो परमेश्वर की व्यवस्था के सबसे कम महत्वपूर्ण भागों का उल्लंघन करते हैं, या जो दूसरों को परमेश्वर की व्यवस्था के सबसे कम महत्वपूर्ण भागों का उल्लंघन करना सिखाते हैं। यीशु कहता है कि परमेश्वर इन लोगों को स्वर्ग के राज्य में सबसे कम महत्वपूर्ण कहेगा। यीशु कहता है कि परमेश्वर उन लोगों का उच्च सम्मान करेगा जो परमेश्वर की व्यवस्था का पालन करते हैं और दूसरों को परमेश्वर की व्यवस्था का पालन करना सिखाते हैं।</w:t>
      </w:r>
    </w:p>
    <w:p>
      <w:pPr/>
      <w:r>
        <w:rPr>
          <w:lang w:val="hi_IN" w:bidi="hi_IN"/>
        </w:rPr>
      </w:r>
      <w:r>
        <w:rPr>
          <w:lang w:val="hi_IN" w:bidi="hi_IN"/>
        </w:rPr>
        <w:t>यीशु अब अपने अगले कथन पर जोर देने के लिए कहता है "मैं तुमसे कहता हूँ। यह उनके शिक्षण के इस भाग का सबसे महत्वपूर्ण हिस्सा है। यीशु कहता है कि जब तक लोग धर्मी नहीं होते, या जब तक वे फरीसियों और व्यवस्था के शिक्षकों से अधिक सही नहीं होते हैं, तब तक वे स्वर्ग के राज्य का हिस्सा नहीं हो सकते हैं। फरीसी और व्यवस्था के शिक्षक व्यवस्था का बहुत बारीकी से पालन करते थे। यीशु का अर्थ है कि किसी व्यक्ति को धर्मी होने के लिए, उसे परमेश्वर की सभी व्यवस्थाओं का पूरी तरह से पालन करने से अधिक करना होगा।</w:t>
      </w:r>
    </w:p>
    <w:p>
      <w:pPr/>
      <w:r>
        <w:rPr>
          <w:lang w:val="hi_IN" w:bidi="hi_IN"/>
        </w:rPr>
      </w:r>
      <w:r>
        <w:rPr>
          <w:lang w:val="hi_IN" w:bidi="hi_IN"/>
        </w:rPr>
        <w:t>इसके बाद, यीशु छह महत्वपूर्ण तरीके सिखाता है ताकि उनके चेले फरीसियों और व्यवस्था के शिक्षकों से अधिक धर्मी हों। यीशु जानता है कि उसके चेले परमेश्वर की व्यवस्था से परिचित हैं। सबसे पहले, यीशु उन्हें मूसा की व्यवस्था में दिए गए “लोगों की हत्या न करना” की व्यवस्था की याद दिलाता है। "हत्या" का अर्थ किसी की दुर्घटनावश हत्या करना नहीं है। "हत्या" का अर्थ है किसी को गैरकानूनी तरीके से मारना। यीशु ने उन्हें याद दिलाया कि परमेश्वर उन लोगों का न्याय करेगा जो दूसरों की हत्या करते हैं।</w:t>
      </w:r>
    </w:p>
    <w:p>
      <w:pPr/>
      <w:r>
        <w:rPr>
          <w:lang w:val="hi_IN" w:bidi="hi_IN"/>
        </w:rPr>
      </w:r>
      <w:r>
        <w:rPr>
          <w:lang w:val="hi_IN" w:bidi="hi_IN"/>
        </w:rPr>
        <w:t>फिर, यीशु उन्हें हत्या के बारे में एक नई शिक्षा देता है। यीशु तीन ऐसी परिस्थितियों के बारे में बात करता है जहाँ किसी व्यक्ति के हृदय का रवैया किसी की हत्या करने जितना ही बुरा हो सकता है। यीशु कहता है कि यदि उसके चेले अपने भाई पर क्रोधित भी हों, तो परमेश्वर उनके क्रोध के कारण उनका न्याय करेगा। यहाँ भाई का अर्थ साथी चेला है, खून के रिश्ते वाला भाई नहीं। चेलों ने कभी किसी को यह सिखाते नहीं सुना था कि क्रोध न्याय के योग्य है।</w:t>
      </w:r>
    </w:p>
    <w:p>
      <w:pPr/>
      <w:r>
        <w:rPr>
          <w:lang w:val="hi_IN" w:bidi="hi_IN"/>
        </w:rPr>
      </w:r>
      <w:r>
        <w:rPr>
          <w:lang w:val="hi_IN" w:bidi="hi_IN"/>
        </w:rPr>
        <w:t>इसके बाद, यीशु कहता है कि यदि कोई अपने भाई का अपमान करता है, तो महासभा उसका न्याय करेगा। मूल भाषा में "निकम्मा" शब्द का अर्थ किसी को "मूर्ख" या "बेकार" कहना है। यहूदी महासभा यहूदियों की सर्वोच्च अदालत थी। उस समय कोई भी अदालत किसी के अपमान के लिए आमतौर पर कोई फैसला नहीं सुनाती थी।</w:t>
      </w:r>
    </w:p>
    <w:p>
      <w:pPr/>
      <w:r>
        <w:rPr>
          <w:lang w:val="hi_IN" w:bidi="hi_IN"/>
        </w:rPr>
      </w:r>
      <w:r>
        <w:rPr>
          <w:lang w:val="hi_IN" w:bidi="hi_IN"/>
        </w:rPr>
        <w:t>अन्त में, यीशु कहता है कि यदि कोई चेला अपने भाई को “अरे मूर्ख” कहेगा, तो वे नरक की आग में जाएँगे। यह अपमान किसी को "निकम्मा" या "बेकार" कहने से भी अधिक कठोर था। नरक की आग वह स्थान है जहाँ परमेश्वर उन लोगों को अनन्तकाल तक दण्ड देता है जो परमेश्वर का अनुसरण नहीं करते।</w:t>
      </w:r>
    </w:p>
    <w:p>
      <w:pPr/>
      <w:r>
        <w:rPr>
          <w:lang w:val="hi_IN" w:bidi="hi_IN"/>
        </w:rPr>
      </w:r>
      <w:r>
        <w:rPr>
          <w:lang w:val="hi_IN" w:bidi="hi_IN"/>
        </w:rPr>
        <w:t>यीशु एक कहानी सुनाता है ताकि उसके चेले समझ सकें कि किसी दूसरे चेले के साथ विवाद को कितनी गम्भीरता से लेना चाहिए। यीशु ने एक चेले का वर्णन किया जो वेदी पर भेंट चढ़ा रहा था। वेदी एक पीतल की मेज थी जहाँ लोग परमेश्वर को भेंट चढ़ाते थे। ये भेंट पशु, अनाज या कुछ और हो सकते हैं। यीशु शायद यरूशलेम के मन्दिर के सामने की वेदी के बारे में बात कर रहा था।</w:t>
      </w:r>
    </w:p>
    <w:p>
      <w:pPr/>
      <w:r>
        <w:rPr>
          <w:lang w:val="hi_IN" w:bidi="hi_IN"/>
        </w:rPr>
      </w:r>
      <w:r>
        <w:rPr>
          <w:lang w:val="hi_IN" w:bidi="hi_IN"/>
        </w:rPr>
        <w:t>रुकें और वेदी का एक चित्र या तस्वीर दिखाएँ।</w:t>
      </w:r>
    </w:p>
    <w:p>
      <w:pPr/>
      <w:r>
        <w:rPr>
          <w:lang w:val="hi_IN" w:bidi="hi_IN"/>
        </w:rPr>
      </w:r>
      <w:r>
        <w:rPr>
          <w:lang w:val="hi_IN" w:bidi="hi_IN"/>
        </w:rPr>
        <w:t>यीशु कहता है कि यदि इस चेले को अपने भाई के साथ कोई समस्या या झगड़ा याद आता है, तो चेले को भेंट छोड़ देनी चाहिए और अपने भाई के पास जाकर उसके साथ "मेल-मिलाप" कर लेना चाहिए। "मेल-मिलाप" का अर्थ है किसी के साथ शान्ति स्थापित करना और एक-दूसरे के साथ सही रिश्ता रखना। ज़्यादातर लोग यरूशलेम से बहुत दूर रहते थे, इसलिए भाई के साथ सुलह करने के लिए घर लौटने में शायद एक हफ़्ते का सफ़र लगता होगा। फिर मेल-मिलाप करने के बाद, चेला वेदी पर लौट सकता था और परमेश्वर को अपनी भेंट चढ़ा सकता था।</w:t>
      </w:r>
    </w:p>
    <w:p>
      <w:pPr/>
      <w:r>
        <w:rPr>
          <w:lang w:val="hi_IN" w:bidi="hi_IN"/>
        </w:rPr>
      </w:r>
      <w:r>
        <w:rPr>
          <w:lang w:val="hi_IN" w:bidi="hi_IN"/>
        </w:rPr>
        <w:t>रुकें और उस समय का वर्णन करें जब आपका किसी के साथ विवाद हुआ था। आपने इस व्यक्ति के साथ शान्ति कैसे बनाई? आपकी संस्कृति में लोगों के एक दूसरे के साथ "शान्ति बनाने" के कुछ तरीके क्या हैं?</w:t>
      </w:r>
    </w:p>
    <w:p>
      <w:pPr/>
      <w:r>
        <w:rPr>
          <w:lang w:val="hi_IN" w:bidi="hi_IN"/>
        </w:rPr>
      </w:r>
      <w:r>
        <w:rPr>
          <w:lang w:val="hi_IN" w:bidi="hi_IN"/>
        </w:rPr>
        <w:t>फिर यीशु एक छोटी कहानी सुनाता है ताकि यह दिखाया जा सके कि शत्रु के साथ जल्दी से मेल-मिलाप करना कितना महत्वपूर्ण है। यीशु एक ऐसे शत्रु का वर्णन करता है जो एक चेले पर किसी बात का आरोप लगाता है। यीशु कहता है कि यदि ऐसा होता है, तो चेले को अदालत जाते समय रास्ते में ही जल्दी से समस्या का समाधान कर लेना चाहिए। एक अदालत में, एक आरोप लगाने वाला और एक आरोपी व्यक्ति एक-दूसरे से जुड़ी समस्या के बारे में न्यायी से बात करते हैं। फिर, न्यायी यह तय करता है कि समस्या को कैसे हल किया जाए। कभी-कभी, न्यायी व्यक्ति से आरोप लगाने वाले को पैसे देने को कहता है, और कभी-कभी न्यायी व्यक्ति को जेल भेज देता है।</w:t>
      </w:r>
    </w:p>
    <w:p>
      <w:pPr/>
      <w:r>
        <w:rPr>
          <w:lang w:val="hi_IN" w:bidi="hi_IN"/>
        </w:rPr>
      </w:r>
      <w:r>
        <w:rPr>
          <w:lang w:val="hi_IN" w:bidi="hi_IN"/>
        </w:rPr>
        <w:t>यीशु कहता है कि यदि चेला जल्दी से समस्या का समाधान नहीं करता, तो आरोप लगाने वाला चेले को न्यायी के हवाले कर देगा। तब न्यायी उस चेले को बन्दियों के अधिकारी को सौंप देगा, और वह चेला जेल में जाएगा। यीशु कहता है कि चेला तब तक जेल में रहेगा जब तक वह अपने कर्ज का सबसे छोटा सिक्का भी चुका नहीं देता। इसका अर्थ यह है कि चेले को अपना सारा कर्ज चुकाना होगा।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कहानी के दृश्यों, पात्रों और परिवेश को परिभाषित करने में मदद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सिखाता है कि वह किस प्रकार व्यवस्था को पूरा करने आया है। वह कहता है कि उसके चेलों को व्यवस्था के शिक्षकों और फरीसियों से अधिक धर्मी होना चाहिए।</w:t>
      </w:r>
    </w:p>
    <w:p>
      <w:pPr/>
      <w:r>
        <w:rPr>
          <w:lang w:val="hi_IN" w:bidi="hi_IN"/>
        </w:rPr>
      </w:r>
      <w:r>
        <w:rPr>
          <w:b/>
          <w:lang w:val="hi_IN" w:bidi="hi_IN"/>
        </w:rPr>
        <w:t>दूसरा दृश्य:</w:t>
      </w:r>
      <w:r>
        <w:rPr>
          <w:lang w:val="hi_IN" w:bidi="hi_IN"/>
        </w:rPr>
        <w:t xml:space="preserve"> यीशु हत्या के बारे में एक नई शिक्षा देता है। यीशु कहता है कि जो अपने भाई पर क्रोधित होता है, वह भी परमेश्वर से न्याय के योग्य है। यीशु दो कहानियाँ उदाहरणों के रूप में देता है कि दूसरों के साथ शान्ति बनाना कितना महत्वपूर्ण है। एक कहानी भाई के साथ संघर्ष के बारे में है और एक कहानी शत्रु के साथ संघर्ष के बारे में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w:t>
      </w:r>
    </w:p>
    <w:p>
      <w:pPr>
        <w:pStyle w:val="ListBullet"/>
        <w:spacing w:line="240" w:lineRule="auto"/>
        <w:ind w:left="720"/>
      </w:pPr>
      <w:r>
        <w:rPr>
          <w:lang w:val="hi_IN" w:bidi="hi_IN"/>
        </w:rPr>
      </w:r>
      <w:r>
        <w:rPr>
          <w:lang w:val="hi_IN" w:bidi="hi_IN"/>
        </w:rPr>
        <w:t>व्यवस्था के शास्त्री</w:t>
      </w:r>
    </w:p>
    <w:p>
      <w:pPr>
        <w:pStyle w:val="ListBullet"/>
        <w:spacing w:line="240" w:lineRule="auto"/>
        <w:ind w:left="720"/>
      </w:pPr>
      <w:r>
        <w:rPr>
          <w:lang w:val="hi_IN" w:bidi="hi_IN"/>
        </w:rPr>
      </w:r>
      <w:r>
        <w:rPr>
          <w:lang w:val="hi_IN" w:bidi="hi_IN"/>
        </w:rPr>
        <w:t>फरीसी लोग</w:t>
      </w:r>
    </w:p>
    <w:p>
      <w:pPr>
        <w:pStyle w:val="ListBullet"/>
        <w:spacing w:line="240" w:lineRule="auto"/>
        <w:ind w:left="720"/>
      </w:pPr>
      <w:r>
        <w:rPr>
          <w:lang w:val="hi_IN" w:bidi="hi_IN"/>
        </w:rPr>
      </w:r>
      <w:r>
        <w:rPr>
          <w:lang w:val="hi_IN" w:bidi="hi_IN"/>
        </w:rPr>
        <w:t>एक भाई जिसे एक चेले से समस्या है</w:t>
      </w:r>
    </w:p>
    <w:p>
      <w:pPr>
        <w:pStyle w:val="ListBullet"/>
        <w:spacing w:line="240" w:lineRule="auto"/>
        <w:ind w:left="720"/>
      </w:pPr>
      <w:r>
        <w:rPr>
          <w:lang w:val="hi_IN" w:bidi="hi_IN"/>
        </w:rPr>
      </w:r>
      <w:r>
        <w:rPr>
          <w:lang w:val="hi_IN" w:bidi="hi_IN"/>
        </w:rPr>
        <w:t>एक शत्रु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यीशु अभी भी पहाड़ पर अपने चेलों को शिक्षा दे रहा है। उसने उन्हें महत्वपूर्ण बातें सिखाई हैं कि परमेश्वर किसको आशीष देता है और चेलों को अपने आसपास के लोगों से किस प्रकार भिन्न होना चाहिए। अब, यीशु व्यवस्था के बारे में सिखाता है।</w:t>
      </w:r>
    </w:p>
    <w:p>
      <w:pPr/>
      <w:r>
        <w:rPr>
          <w:lang w:val="hi_IN" w:bidi="hi_IN"/>
        </w:rPr>
      </w:r>
      <w:r>
        <w:rPr>
          <w:lang w:val="hi_IN" w:bidi="hi_IN"/>
        </w:rPr>
        <w:t>पहले दृश्य में, यह जानना अच्छा है कि यीशु नहीं चाहता था कि उसके चेले व्यवस्था को छोड़ दें। यीशु यह दिखाना चाहता था कि उसने व्यवस्था और भविष्यवक्ताओं की भविष्यवाणियों को कैसे पूरा किया। यीशु यह भी चाहता था कि वे देखें कि अब लोग व्यवस्था का सही अर्थ समझ सकते हैं।</w:t>
      </w:r>
    </w:p>
    <w:p>
      <w:pPr/>
      <w:r>
        <w:rPr>
          <w:lang w:val="hi_IN" w:bidi="hi_IN"/>
        </w:rPr>
      </w:r>
      <w:r>
        <w:rPr>
          <w:lang w:val="hi_IN" w:bidi="hi_IN"/>
        </w:rPr>
        <w:t>यह जानना महत्वपूर्ण है कि यीशु ने "मैं तुमसे सच कहता हूँ" वाक्यांश का प्रयोग इस बात पर जोर देने के लिए किया है कि जब तक सब कुछ घटित न हो जाए, तब तक व्यवस्था का कोई भी भाग लुप्त नहीं होगा। वह जानता था कि व्यवस्था के बारे में यह नई शिक्षा चेलों को आश्चर्यचकित करेगी, और वह चाहता था कि वे इस पर ध्यान दें।</w:t>
      </w:r>
    </w:p>
    <w:p>
      <w:pPr/>
      <w:r>
        <w:rPr>
          <w:lang w:val="hi_IN" w:bidi="hi_IN"/>
        </w:rPr>
      </w:r>
      <w:r>
        <w:rPr>
          <w:lang w:val="hi_IN" w:bidi="hi_IN"/>
        </w:rPr>
        <w:t>सारी व्यवस्था बहुमूल्य है और यीशु उसे नष्ट नहीं करना चाहता था। क्योंकि यीशु जानता था कि लोगों को परमेश्वर की व्यवस्था का पालन करना और उसका अनुसरण करना आवश्यक है, इसलिए यीशु कहता है कि आज्ञा न मानने वाले लोग स्वर्ग के राज्य में सबसे कम महत्वपूर्ण होंगे, और परमेश्वर आज्ञाकारी लोगों को सबसे अधिक सम्मान देगा।</w:t>
      </w:r>
    </w:p>
    <w:p>
      <w:pPr/>
      <w:r>
        <w:rPr>
          <w:lang w:val="hi_IN" w:bidi="hi_IN"/>
        </w:rPr>
      </w:r>
      <w:r>
        <w:rPr>
          <w:lang w:val="hi_IN" w:bidi="hi_IN"/>
        </w:rPr>
        <w:t>यह याद रखना महत्वपूर्ण है कि यीशु ने अगले कथन पर भी जोर दिया था। उसने कहा, "मैं तुमसे कहता हूँ," यह दिखाने के लिए कि उसके चेलों के लिए अधिक धर्मी होना, या फरीसियों और व्यवस्था के शिक्षकों से अधिक धर्मी होना कितना महत्वपूर्ण था। याद रखें कि फरीसी और व्यवस्था के शिक्षक परमेश्वर की व्यवस्था का पालन करते थे और दूसरों को भी ऐसा करना सिखाते थे।</w:t>
      </w:r>
    </w:p>
    <w:p>
      <w:pPr/>
      <w:r>
        <w:rPr>
          <w:lang w:val="hi_IN" w:bidi="hi_IN"/>
        </w:rPr>
      </w:r>
      <w:r>
        <w:rPr>
          <w:lang w:val="hi_IN" w:bidi="hi_IN"/>
        </w:rPr>
        <w:t>यह याद रखना महत्वपूर्ण है कि यीशु ने व्यवस्था के बारे में दो समस्याओं के बारे में चेतावनी दी थी। यीशु नहीं चाहता था कि लोग व्यवस्था का पालन करना छोड़ दें, और यीशु यह भी नहीं चाहता था कि लोग केवल व्यवस्था का पालन करने पर ही ध्यान केन्द्रित करें। यीशु अपने चेलों को दिखा रहा था कि धर्मी होना या सही काम करना, सिर्फ व्यवस्था का पालन करने से कहीं बढ़कर है।</w:t>
      </w:r>
    </w:p>
    <w:p>
      <w:pPr/>
      <w:r>
        <w:rPr>
          <w:lang w:val="hi_IN" w:bidi="hi_IN"/>
        </w:rPr>
      </w:r>
      <w:r>
        <w:rPr>
          <w:lang w:val="hi_IN" w:bidi="hi_IN"/>
        </w:rPr>
        <w:t>दूसरे दृश्य में, यीशु चेलों को हत्या के बारे में सिखाता है। यीशु उन्हें दिखाता है कि यदि कोई चेला दूसरे चेले पर क्रोधित होता है, तो परमेश्वर उसका न्याय करेगा। किसी पर क्रोधित होना दण्ड के योग्य है, जैसे किसी को मारना दण्ड के योग्य है।</w:t>
      </w:r>
    </w:p>
    <w:p>
      <w:pPr/>
      <w:r>
        <w:rPr>
          <w:lang w:val="hi_IN" w:bidi="hi_IN"/>
        </w:rPr>
      </w:r>
      <w:r>
        <w:rPr>
          <w:lang w:val="hi_IN" w:bidi="hi_IN"/>
        </w:rPr>
        <w:t>यह देखना महत्वपूर्ण है कि परमेश्वर न केवल हमारे भाइयों के प्रति हमारे कार्यों की परवाह करता है, बल्कि हमारे मनोभाव की भी परवाह करता है। यीशु तीन तरीके बताता है जिनसे चेलों को सावधान रहना चाहिए कि वे अपने भाइयों के प्रति क्रोधित न हों। ये तीन तरीके हैं, एक चेले का दूसरे भाई के प्रति क्रोधित होना, एक चेले का अपने भाई का अपमान करना, और एक चेले का अपने भाई को और भी अधिक अपमानित करना। यीशु इन बातों को समस्या की गम्भीरता के क्रम में नहीं बताता। यीशु कहता है कि जो भी व्यक्ति अपने भाई को "अरे मूर्ख" कहकर अपमानित करता है, वह नरक की आग के योग्य है। यीशु ने यह बात चेलों को चौंकाने और यह दिखाने के लिए कही कि परमेश्वर हमारे भाइयों के प्रति हमारे रवैये को कितनी गम्भीरता से देखता है।</w:t>
      </w:r>
    </w:p>
    <w:p>
      <w:pPr/>
      <w:r>
        <w:rPr>
          <w:lang w:val="hi_IN" w:bidi="hi_IN"/>
        </w:rPr>
      </w:r>
      <w:r>
        <w:rPr>
          <w:lang w:val="hi_IN" w:bidi="hi_IN"/>
        </w:rPr>
        <w:t>यह याद रखना महत्वपूर्ण है कि यीशु ने दो उदाहरण दिए हैं जो दिखाते हैं कि परमेश्वर सही रिश्तों को कितना महत्वपूर्ण मानता है। यीशु अपने चेलों से सीधे बात करना शुरू करता है और कहता है, "यदि तू अपनी भेंट वेदी पर लाए, और वहाँ तू स्मरण करे, कि मेरे भाई के मन में मेरी ओर से कुछ विरोध है..." यह जानना अच्छा है कि चेले ने अभी तक वेदी पर भेंट नहीं रखी थी। यीशु ने कहा कि चेले को भेंट वेदी पर छोड़ देनी चाहिए, अपने भाई के साथ शान्ति स्थापित करने के लिए यात्रा करनी चाहिए, और फिर परमेश्वर को भेंट चढ़ाने के लिए वापस आना चाहिए। यह याद रखना महत्वपूर्ण है कि यीशु ने यह छोटी कहानी एक उदाहरण के रूप में बताई थी कि चेलों को एक दूसरे के साथ सही रिश्ता रखने में कितना गम्भीर होना चाहिए।</w:t>
      </w:r>
    </w:p>
    <w:p>
      <w:pPr/>
      <w:r>
        <w:rPr>
          <w:lang w:val="hi_IN" w:bidi="hi_IN"/>
        </w:rPr>
      </w:r>
      <w:r>
        <w:rPr>
          <w:lang w:val="hi_IN" w:bidi="hi_IN"/>
        </w:rPr>
        <w:t>अन्त में, दूसरे दृश्य का अन्तिम भाग शत्रु के साथ शान्ति स्थापित करने की दूसरी कहानी है। यह याद रखना महत्वपूर्ण है कि यीशु अदालतों के बारे में सलाह नहीं दे रहा है। यीशु दिखा रहा है कि लोगों के साथ, यहाँ तक कि शत्रुओं के साथ भी, सही रिश्ता बनाए रखना कितना आवश्यक है। यीशु ने यह फिर से दोहराया कि "मैं तुमसे सच कहता हूँ" यह दिखाने के लिए कि लोगों के साथ शान्ति बनाये रखना कितना महत्वपूर्ण है। यीशु मानवीय रिश्तों के बारे में बात कर रहा है, और उसका यह भी अर्थ है कि परमेश्वर उन लोगों का न्याय करेगा जो एक दूसरे के साथ शान्ति नहीं बनाते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सिखाता है कि वह किस प्रकार व्यवस्था को पूरा करने आया है। वह कहता है कि उसके चेलों को व्यवस्था के शिक्षकों और फरीसियों से अधिक धर्मी होना चाहिए।</w:t>
      </w:r>
    </w:p>
    <w:p>
      <w:pPr/>
      <w:r>
        <w:rPr>
          <w:lang w:val="hi_IN" w:bidi="hi_IN"/>
        </w:rPr>
      </w:r>
      <w:r>
        <w:rPr>
          <w:b/>
          <w:lang w:val="hi_IN" w:bidi="hi_IN"/>
        </w:rPr>
        <w:t>दूसरा दृश्य:</w:t>
      </w:r>
      <w:r>
        <w:rPr>
          <w:lang w:val="hi_IN" w:bidi="hi_IN"/>
        </w:rPr>
        <w:t xml:space="preserve"> यीशु हत्या के बारे में एक नई शिक्षा देता है। यीशु कहता है कि जो अपने भाई पर क्रोधित होता है, वह भी परमेश्वर से न्याय के योग्य है। यीशु दो कहानियाँ उदाहरणों के रूप में देता है कि दूसरों के साथ शान्ति बनाना कितना महत्वपूर्ण है। एक कहानी भाई के साथ संघर्ष के बारे में है और एक कहानी शत्रु के साथ संघर्ष के बारे में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w:t>
      </w:r>
    </w:p>
    <w:p>
      <w:pPr>
        <w:pStyle w:val="ListBullet"/>
        <w:spacing w:line="240" w:lineRule="auto"/>
        <w:ind w:left="720"/>
      </w:pPr>
      <w:r>
        <w:rPr>
          <w:lang w:val="hi_IN" w:bidi="hi_IN"/>
        </w:rPr>
      </w:r>
      <w:r>
        <w:rPr>
          <w:lang w:val="hi_IN" w:bidi="hi_IN"/>
        </w:rPr>
        <w:t>व्यवस्था के शास्त्री</w:t>
      </w:r>
    </w:p>
    <w:p>
      <w:pPr>
        <w:pStyle w:val="ListBullet"/>
        <w:spacing w:line="240" w:lineRule="auto"/>
        <w:ind w:left="720"/>
      </w:pPr>
      <w:r>
        <w:rPr>
          <w:lang w:val="hi_IN" w:bidi="hi_IN"/>
        </w:rPr>
      </w:r>
      <w:r>
        <w:rPr>
          <w:lang w:val="hi_IN" w:bidi="hi_IN"/>
        </w:rPr>
        <w:t>फरीसी लोग</w:t>
      </w:r>
    </w:p>
    <w:p>
      <w:pPr>
        <w:pStyle w:val="ListBullet"/>
        <w:spacing w:line="240" w:lineRule="auto"/>
        <w:ind w:left="720"/>
      </w:pPr>
      <w:r>
        <w:rPr>
          <w:lang w:val="hi_IN" w:bidi="hi_IN"/>
        </w:rPr>
      </w:r>
      <w:r>
        <w:rPr>
          <w:lang w:val="hi_IN" w:bidi="hi_IN"/>
        </w:rPr>
        <w:t>विवाद में दो लोग: चेला और भाई</w:t>
      </w:r>
    </w:p>
    <w:p>
      <w:pPr>
        <w:pStyle w:val="ListBullet"/>
        <w:spacing w:line="240" w:lineRule="auto"/>
        <w:ind w:left="720"/>
      </w:pPr>
      <w:r>
        <w:rPr>
          <w:lang w:val="hi_IN" w:bidi="hi_IN"/>
        </w:rPr>
      </w:r>
      <w:r>
        <w:rPr>
          <w:lang w:val="hi_IN" w:bidi="hi_IN"/>
        </w:rPr>
        <w:t>एक शत्रु</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यीशु बैठता है और अपने चेलों को शिक्षा देता है। चेले उसके पास बैठे हैं। यीशु उनसे कहता है कि वे यह न सोचें कि उन्हें व्यवस्था और भविष्यद्वक्ताओं की शिक्षाओं का पालन करना छोड़ देना चाहिए। यीशु चाहता है कि वे मूसा की व्यवस्था का पालन करते रहें। यीशु यह भी कहता है कि वह व्यवस्था को पूरा करने आया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बताता है कि व्यवस्था की हर छोटी बात महत्वपूर्ण है। वह कहता है कि व्यवस्था का एक भी छोटा हिस्सा तब तक लुप्त नहीं होगा जब तक कि सब कुछ पूरा न हो जाए। यीशु कहता है कि यदि लोग परमेश्वर के छोटे से छोटे नियम का पालन नहीं करते, तो परमेश्वर उन्हें स्वर्ग के राज्य में सबसे कम महत्वपूर्ण कहेगा। यीशु यह भी कहता है कि जो लोग परमेश्वर की व्यवस्था का पालन करते हैं और दूसरों को भी सिखाते हैं, परमेश्वर उन्हें सम्मान देगा।</w:t>
      </w:r>
    </w:p>
    <w:p>
      <w:pPr/>
      <w:r>
        <w:rPr>
          <w:lang w:val="hi_IN" w:bidi="hi_IN"/>
        </w:rPr>
      </w:r>
      <w:r>
        <w:rPr>
          <w:lang w:val="hi_IN" w:bidi="hi_IN"/>
        </w:rPr>
        <w:t>यीशु कहता है "मैं तुमसे कहता हूँ" यह ज़ोर देने के लिए कि उसके चेलों को फरीसियों और व्यवस्था के शिक्षकों से भी अधिक धर्मी होना चाहिए।</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फरीसी और व्यवस्था के शिक्षकों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हत्या के बारे में एक नई शिक्षा देता है। वह चेलों को याद दिलाता है कि परमेश्वर हत्या करने वालों का न्याय करेगा। फिर वह कहता है कि जो अपने भाई पर क्रोधित है, उसका भी परमेश्वर न्याय करेगा। वह यह भी कहता है कि भाई का अपमान करना यहूदी महासभा द्वारा न्याय के योग्य है। यदि कोई अपने भाई को “अरे मूर्ख” कहता है, तो परमेश्वर उसे नरक की आग में दण्ड देगा।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यीशु एक चेले के बारे में पहली कहानी सुनाता है जो वेदी पर भेंट चढ़ा रहा है। इस चेले को याद आता है कि उसका भाई उससे नाराज है, इसलिए वह अपनी भेंट वेदी पर छोड़ देता है और अपने भाई के साथ शान्ति बनाने के लिए वापस लौटता है। फिर वह अपनी भेंट चढ़ाने के लिए फिर से वापस आता है।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विवाद में भाई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एक चेले और एक शत्रु के बारे में एक और कहानी बताता है। शत्रु चेले पर किसी बात का आरोप लगाता है। यीशु कहता है कि चेले को अदालत जाते समय शत्रु से शान्ति स्थापित कर लेनी चाहिए, न कि अदालत में शान्ति स्थापित करने के लिए इंतज़ार करना चाहिए।</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 रहे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ने चेलों को चेतावनी दी कि यदि वह शीघ्र ही सुलह नहीं करता, तो चेले को न्यायाधीश से मिलना होगा, और फिर कैदियों के प्रभारी व्यक्ति से। चेले को जेल जाना पड़ सकता है, और उसे तब तक वहाँ रहना पड़ सकता है जब तक वह अपना सारा कर्ज नहीं चुका देता।</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कहता है कि वह </w:t>
      </w:r>
      <w:r>
        <w:rPr>
          <w:b/>
          <w:lang w:val="hi_IN" w:bidi="hi_IN"/>
        </w:rPr>
        <w:t>व्यवस्था</w:t>
      </w:r>
      <w:r>
        <w:rPr>
          <w:lang w:val="hi_IN" w:bidi="hi_IN"/>
        </w:rPr>
        <w:t xml:space="preserve"> को नष्ट करने के लिए नहीं आया था। </w:t>
      </w:r>
      <w:r>
        <w:rPr>
          <w:b/>
          <w:lang w:val="hi_IN" w:bidi="hi_IN"/>
        </w:rPr>
        <w:t>मूसा की व्यवस्था</w:t>
      </w:r>
      <w:r>
        <w:rPr>
          <w:lang w:val="hi_IN" w:bidi="hi_IN"/>
        </w:rPr>
        <w:t xml:space="preserve"> परमेश्वर की ओर से दिए गए नियम हैं जिन्हें मूसा ने यहूदी लोगों के साथ साझा किया ताकि उन्हें बताया जा सके कि उन्हें कैसे जीना चाहिए। कभी-कभी केवल “व्यवस्था” शब्द का उल्लेख किया जाता है, लेकिन इसका अर्थ उस व्यवस्था से होता है, जो परमेश्वर ने मूसा के द्वारा यहूदियों को दी थी। इसका अनुवाद उसी तरह करें जैसा आपने पिछले भागों में किया है। </w:t>
      </w:r>
    </w:p>
    <w:p>
      <w:pPr/>
      <w:r>
        <w:rPr>
          <w:lang w:val="hi_IN" w:bidi="hi_IN"/>
        </w:rPr>
      </w:r>
      <w:r>
        <w:rPr>
          <w:lang w:val="hi_IN" w:bidi="hi_IN"/>
        </w:rPr>
        <w:t xml:space="preserve">यीशु ने यह भी कहा कि वह </w:t>
      </w:r>
      <w:r>
        <w:rPr>
          <w:b/>
          <w:lang w:val="hi_IN" w:bidi="hi_IN"/>
        </w:rPr>
        <w:t>भविष्यद्वक्ताओं</w:t>
      </w:r>
      <w:r>
        <w:rPr>
          <w:lang w:val="hi_IN" w:bidi="hi_IN"/>
        </w:rPr>
        <w:t xml:space="preserve"> की शिक्षाओं को नष्ट करने के लिए नहीं आया था। पुराने नियम में भविष्यद्वक्ता या दूत परमेश्वर का सन्देश सुनाते थे। इसका अनुवाद उसी तरह करें जैसे आपने पिछले भागों में किया है, और </w:t>
      </w:r>
      <w:r>
        <w:rPr>
          <w:b/>
          <w:lang w:val="hi_IN" w:bidi="hi_IN"/>
        </w:rPr>
        <w:t>भविष्यद्वक्ता</w:t>
      </w:r>
      <w:r>
        <w:rPr>
          <w:lang w:val="hi_IN" w:bidi="hi_IN"/>
        </w:rPr>
        <w:t xml:space="preserve"> शब्द की पूरी परिभाषा के लिए मुख्य शब्दावली देखें।</w:t>
      </w:r>
    </w:p>
    <w:p>
      <w:pPr/>
      <w:r>
        <w:rPr>
          <w:lang w:val="hi_IN" w:bidi="hi_IN"/>
        </w:rPr>
      </w:r>
      <w:r>
        <w:rPr>
          <w:lang w:val="hi_IN" w:bidi="hi_IN"/>
        </w:rPr>
        <w:t xml:space="preserve">यीशु ने कहा कि वह मूसा की व्यवस्था और भविष्यद्वक्ताओं की शिक्षाओं को </w:t>
      </w:r>
      <w:r>
        <w:rPr>
          <w:b/>
          <w:lang w:val="hi_IN" w:bidi="hi_IN"/>
        </w:rPr>
        <w:t>पूरा</w:t>
      </w:r>
      <w:r>
        <w:rPr>
          <w:lang w:val="hi_IN" w:bidi="hi_IN"/>
        </w:rPr>
        <w:t xml:space="preserve"> करने आया था। कुछ लोग मानते हैं कि इसका केवल यह अर्थ है कि यीशु पुराने नियम की सभी भविष्यवाणियों को सच करने के लिए पृथ्वी पर आया था। अन्य लोग मानते हैं कि यीशु ने सभी भविष्यवाणियों को सच साबित किया, लेकिन वे यह भी सोचते हैं कि "पूरा करने" का एक गहरा अर्थ भी है। "पूरा करने" का अर्थ यह हो सकता है कि यीशु ने व्यवस्था और भविष्यद्वक्ताओं की रीति का पूरी तरह से पालन किया। "पूरा करने" का अर्थ यह भी हो सकता है कि यीशु ने व्यवस्था को पूरा किया, या यीशु व्यवस्था और भविष्यद्वक्ताओं का सही अर्थ सिखाने आया था।</w:t>
      </w:r>
    </w:p>
    <w:p>
      <w:pPr/>
      <w:r>
        <w:rPr>
          <w:lang w:val="hi_IN" w:bidi="hi_IN"/>
        </w:rPr>
      </w:r>
      <w:r>
        <w:rPr>
          <w:lang w:val="hi_IN" w:bidi="hi_IN"/>
        </w:rPr>
        <w:t>यीशु अगली शिक्षा पर जोर देने के लिए कहता है "मैं तुमसे सच कहता हूँ"।</w:t>
      </w:r>
    </w:p>
    <w:p>
      <w:pPr/>
      <w:r>
        <w:rPr>
          <w:lang w:val="hi_IN" w:bidi="hi_IN"/>
        </w:rPr>
      </w:r>
      <w:r>
        <w:rPr>
          <w:lang w:val="hi_IN" w:bidi="hi_IN"/>
        </w:rPr>
        <w:t>रुकें और अपने अनुवादक दल से बात करें कि आप अपनी भाषा में किसी बात पर जोर कैसे देते हैं। जब आप कुछ बहुत महत्वपूर्ण कहने वाले होते हैं तो आप किन शब्दों का उपयोग करते हैं?</w:t>
      </w:r>
    </w:p>
    <w:p>
      <w:pPr/>
      <w:r>
        <w:rPr>
          <w:lang w:val="hi_IN" w:bidi="hi_IN"/>
        </w:rPr>
      </w:r>
      <w:r>
        <w:rPr>
          <w:lang w:val="hi_IN" w:bidi="hi_IN"/>
        </w:rPr>
        <w:t xml:space="preserve">यीशु कहता है कि जब तक </w:t>
      </w:r>
      <w:r>
        <w:rPr>
          <w:b/>
          <w:lang w:val="hi_IN" w:bidi="hi_IN"/>
        </w:rPr>
        <w:t>आकाश</w:t>
      </w:r>
      <w:r>
        <w:rPr>
          <w:lang w:val="hi_IN" w:bidi="hi_IN"/>
        </w:rPr>
        <w:t xml:space="preserve"> और पृथ्वी बने रहेंगे, तब तक व्यवस्था का कोई भी भाग लुप्त नहीं होगा। </w:t>
      </w:r>
      <w:r>
        <w:rPr>
          <w:b/>
          <w:lang w:val="hi_IN" w:bidi="hi_IN"/>
        </w:rPr>
        <w:t>आकाश</w:t>
      </w:r>
      <w:r>
        <w:rPr>
          <w:lang w:val="hi_IN" w:bidi="hi_IN"/>
        </w:rPr>
        <w:t xml:space="preserve"> का अर्थ आसमान हो सकता है, या वह स्थान हो सकता है जहाँ परमेश्वर और उसके स्वर्गदूत रहते हैं, यह सन्दर्भ पर निर्भर करता है। इस सन्दर्भ में आकाश का अर्थ आसमान है।</w:t>
      </w:r>
    </w:p>
    <w:p>
      <w:pPr/>
      <w:r>
        <w:rPr>
          <w:lang w:val="hi_IN" w:bidi="hi_IN"/>
        </w:rPr>
      </w:r>
      <w:r>
        <w:rPr>
          <w:lang w:val="hi_IN" w:bidi="hi_IN"/>
        </w:rPr>
        <w:t>यीशु कहता है कि व्यवस्था का सबसे छोटा सा हिस्सा भी लुप्त नहीं होगा। मूल भाषा में, "सबसे छोटा सा हिस्सा" के लिए शब्द "एक मात्रा या बिन्दु" था। यीशु मूसा की व्यवस्था के लिखित पाठ के बारे में बात कर रहा है। यीशु का मतलब है कि व्यवस्था का छोटा सा हिस्सा या विवरण भी लुप्त नहीं होगा। सबसे छोटी बात भी महत्वपूर्ण है।</w:t>
      </w:r>
    </w:p>
    <w:p>
      <w:pPr/>
      <w:r>
        <w:rPr>
          <w:lang w:val="hi_IN" w:bidi="hi_IN"/>
        </w:rPr>
      </w:r>
      <w:r>
        <w:rPr>
          <w:lang w:val="hi_IN" w:bidi="hi_IN"/>
        </w:rPr>
        <w:t xml:space="preserve">यीशु इस बारे में बात करता है कि परमेश्वर </w:t>
      </w:r>
      <w:r>
        <w:rPr>
          <w:b/>
          <w:lang w:val="hi_IN" w:bidi="hi_IN"/>
        </w:rPr>
        <w:t>स्वर्ग के राज्य</w:t>
      </w:r>
      <w:r>
        <w:rPr>
          <w:lang w:val="hi_IN" w:bidi="hi_IN"/>
        </w:rPr>
        <w:t xml:space="preserve"> में किसका उच्च सम्मान करेगा। स्वर्ग वह स्थान है जहाँ परमेश्वर रहता है। स्वर्ग का राज्य किसी भौतिक स्थान के बारे में नहीं है, बल्कि यह इस बारे में है कि परमेश्वर अपने लोगों के हृदयों में शासन करता है। वाक्यांश का अनुवाद उसी तरह करें जैसा आपने पिछले भागों में किया है। </w:t>
      </w:r>
      <w:r>
        <w:rPr>
          <w:b/>
          <w:lang w:val="hi_IN" w:bidi="hi_IN"/>
        </w:rPr>
        <w:t>स्वर्ग के राज्य</w:t>
      </w:r>
      <w:r>
        <w:rPr>
          <w:lang w:val="hi_IN" w:bidi="hi_IN"/>
        </w:rPr>
        <w:t xml:space="preserve"> या परमेश्वर के राज्य वाक्यांश की अधिक पूरी परिभाषा के लिए मुख्य शब्दावली देखें।</w:t>
      </w:r>
    </w:p>
    <w:p>
      <w:pPr/>
      <w:r>
        <w:rPr>
          <w:lang w:val="hi_IN" w:bidi="hi_IN"/>
        </w:rPr>
      </w:r>
      <w:r>
        <w:rPr>
          <w:lang w:val="hi_IN" w:bidi="hi_IN"/>
        </w:rPr>
        <w:t xml:space="preserve">यीशु कहता है कि उसके चेलों को </w:t>
      </w:r>
      <w:r>
        <w:rPr>
          <w:b/>
          <w:lang w:val="hi_IN" w:bidi="hi_IN"/>
        </w:rPr>
        <w:t>फरीसियों</w:t>
      </w:r>
      <w:r>
        <w:rPr>
          <w:lang w:val="hi_IN" w:bidi="hi_IN"/>
        </w:rPr>
        <w:t xml:space="preserve"> और व्यवस्था के शिक्षकों से अधिक धर्मी होना चाहिए। </w:t>
      </w:r>
      <w:r>
        <w:rPr>
          <w:b/>
          <w:lang w:val="hi_IN" w:bidi="hi_IN"/>
        </w:rPr>
        <w:t>फरीसियों</w:t>
      </w:r>
      <w:r>
        <w:rPr>
          <w:lang w:val="hi_IN" w:bidi="hi_IN"/>
        </w:rPr>
        <w:t xml:space="preserve"> को इस्राएल में धार्मिक अगुओं के सबसे प्रभावशाली समूह के रूप में देखा जाता था। फरीसी परमेश्वर की व्यवस्था के प्रति समर्पित थे। वे लिखित और मौखिक दोनों ही प्रकार की धार्मिक परम्पराओं और व्यवस्था को समझते थे। व्यवस्था के शिक्षक को शास्त्री भी कहा जाता था क्योंकि वे परमेश्वर की व्यवस्था को हाथ से लिखकर नकल किया करते थे। उन्होंने मूसा की व्यवस्था का अध्ययन भी किया और सिखाया।</w:t>
      </w:r>
    </w:p>
    <w:p>
      <w:pPr/>
      <w:r>
        <w:rPr>
          <w:lang w:val="hi_IN" w:bidi="hi_IN"/>
        </w:rPr>
      </w:r>
      <w:r>
        <w:rPr>
          <w:lang w:val="hi_IN" w:bidi="hi_IN"/>
        </w:rPr>
        <w:t xml:space="preserve">यीशु कहता है कि चेलों की </w:t>
      </w:r>
      <w:r>
        <w:rPr>
          <w:b/>
          <w:lang w:val="hi_IN" w:bidi="hi_IN"/>
        </w:rPr>
        <w:t>धार्मिकता</w:t>
      </w:r>
      <w:r>
        <w:rPr>
          <w:lang w:val="hi_IN" w:bidi="hi_IN"/>
        </w:rPr>
        <w:t xml:space="preserve"> फरीसियों और व्यवस्था के शिक्षकों की धार्मिकता से कहीं अधिक होनी चाहिए। इसका अर्थ है कि चेले ऐसे लोग होने चाहिए जो सही काम करते हैं। इसका अनुवाद उसी तरह किया जाना चाहिए जैसे पिछले भागों में किया गया था। </w:t>
      </w:r>
      <w:r>
        <w:rPr>
          <w:b/>
          <w:lang w:val="hi_IN" w:bidi="hi_IN"/>
        </w:rPr>
        <w:t>धार्मिकता</w:t>
      </w:r>
      <w:r>
        <w:rPr>
          <w:lang w:val="hi_IN" w:bidi="hi_IN"/>
        </w:rPr>
        <w:t xml:space="preserve"> शब्द की अधिक पूरी परिभाषा के लिए मुख्य शब्दावली देखें।</w:t>
      </w:r>
    </w:p>
    <w:p>
      <w:pPr/>
      <w:r>
        <w:rPr>
          <w:lang w:val="hi_IN" w:bidi="hi_IN"/>
        </w:rPr>
      </w:r>
      <w:r>
        <w:rPr>
          <w:lang w:val="hi_IN" w:bidi="hi_IN"/>
        </w:rPr>
        <w:t xml:space="preserve">फिर, यीशु ने कहा कि परमेश्वर अपने चेलों के रवैये का न्याय करेगा। परमेश्वर व्यवस्था की आज्ञा न मानने वालों का न्याय करेगा, लेकिन परमेश्वर की व्यवस्था का पालन केवल बाहरी कार्यों से नहीं होता, उससे कहीं अधिक गहराई है। यीशु कहता है कि भाई पर क्रोध करना परमेश्वर से न्याय के योग्य है। यीशु ने यह भी कहा कि किसी भाई का अपमान करने का अर्थ है कि </w:t>
      </w:r>
      <w:r>
        <w:rPr>
          <w:b/>
          <w:lang w:val="hi_IN" w:bidi="hi_IN"/>
        </w:rPr>
        <w:t>महासभा</w:t>
      </w:r>
      <w:r>
        <w:rPr>
          <w:lang w:val="hi_IN" w:bidi="hi_IN"/>
        </w:rPr>
        <w:t xml:space="preserve"> उसका न्याय करेगा। उच्च यहूदी सभा को महासभा कहा जाता है और वह प्रमुख याजकों, पुरनियों और धार्मिक कानून के शिक्षकों से गठित होती है। यह समूह न्यायालय के मुकदमों को सुनता था और धार्मिक कानून के आधार पर फैसला पारित करता था। </w:t>
      </w:r>
      <w:r>
        <w:rPr>
          <w:b/>
          <w:lang w:val="hi_IN" w:bidi="hi_IN"/>
        </w:rPr>
        <w:t>महासभा</w:t>
      </w:r>
      <w:r>
        <w:rPr>
          <w:lang w:val="hi_IN" w:bidi="hi_IN"/>
        </w:rPr>
        <w:t xml:space="preserve"> शब्द की अधिक पूर्ण परिभाषा के लिए मुख्य शब्दावली देखें। </w:t>
      </w:r>
    </w:p>
    <w:p>
      <w:pPr/>
      <w:r>
        <w:rPr>
          <w:lang w:val="hi_IN" w:bidi="hi_IN"/>
        </w:rPr>
      </w:r>
      <w:r>
        <w:rPr>
          <w:lang w:val="hi_IN" w:bidi="hi_IN"/>
        </w:rPr>
        <w:t>यीशु कहता है कि यदि कोई चेला अपने भाई को "अरे मूर्ख" कहता है, तो वह नरक की आग में जाएगा।</w:t>
      </w:r>
    </w:p>
    <w:p>
      <w:pPr/>
      <w:r>
        <w:rPr>
          <w:lang w:val="hi_IN" w:bidi="hi_IN"/>
        </w:rPr>
      </w:r>
      <w:r>
        <w:rPr>
          <w:b/>
          <w:lang w:val="hi_IN" w:bidi="hi_IN"/>
        </w:rPr>
        <w:t>नरक</w:t>
      </w:r>
      <w:r>
        <w:rPr>
          <w:lang w:val="hi_IN" w:bidi="hi_IN"/>
        </w:rPr>
        <w:t xml:space="preserve"> उस स्थान का नाम है जहाँ अविश्वासी लोग दुनिया के अन्त में दण्ड पाने के लिए जाते हैं। शैतान और उसके दूत भी वहां जाएंगे। वहाँ आग होगी जो हमेशा जलती रहेगी। </w:t>
      </w:r>
      <w:r>
        <w:rPr>
          <w:b/>
          <w:lang w:val="hi_IN" w:bidi="hi_IN"/>
        </w:rPr>
        <w:t>नरक</w:t>
      </w:r>
      <w:r>
        <w:rPr>
          <w:lang w:val="hi_IN" w:bidi="hi_IN"/>
        </w:rPr>
        <w:t xml:space="preserve"> शब्द की अधिक पूर्ण परिभाषा के लिए मुख्य शब्दावली देखें। </w:t>
      </w:r>
    </w:p>
    <w:p>
      <w:pPr/>
      <w:r>
        <w:rPr>
          <w:lang w:val="hi_IN" w:bidi="hi_IN"/>
        </w:rPr>
      </w:r>
      <w:r>
        <w:rPr>
          <w:lang w:val="hi_IN" w:bidi="hi_IN"/>
        </w:rPr>
        <w:t xml:space="preserve">यीशु एक कहानी सुनाता है कि एक चेले को अपने भाई के साथ मेल-मिलाप करने की </w:t>
      </w:r>
      <w:r>
        <w:rPr>
          <w:b/>
          <w:lang w:val="hi_IN" w:bidi="hi_IN"/>
        </w:rPr>
        <w:t>आवश्यकता</w:t>
      </w:r>
      <w:r>
        <w:rPr>
          <w:lang w:val="hi_IN" w:bidi="hi_IN"/>
        </w:rPr>
        <w:t xml:space="preserve"> है। इसका अर्थ है कि यीशु चाहता है कि लोग एक दूसरे के साथ शान्ति बनाएँ। यह उस तरह की शान्ति है जो परमेश्वर ने यीशु में विश्वासियों के साथ रखी है क्योंकि विश्वासियों ने परमेश्वर के सामने </w:t>
      </w:r>
      <w:r>
        <w:rPr>
          <w:b/>
          <w:lang w:val="hi_IN" w:bidi="hi_IN"/>
        </w:rPr>
        <w:t>मेल-मिलाप</w:t>
      </w:r>
      <w:r>
        <w:rPr>
          <w:lang w:val="hi_IN" w:bidi="hi_IN"/>
        </w:rPr>
        <w:t xml:space="preserve"> किया है।</w:t>
      </w:r>
    </w:p>
    <w:p>
      <w:pPr/>
      <w:r>
        <w:rPr>
          <w:lang w:val="hi_IN" w:bidi="hi_IN"/>
        </w:rPr>
      </w:r>
      <w:r>
        <w:rPr>
          <w:lang w:val="hi_IN" w:bidi="hi_IN"/>
        </w:rPr>
        <w:t xml:space="preserve">कहानी में, यीशु ने एक चेले का वर्णन किया जो </w:t>
      </w:r>
      <w:r>
        <w:rPr>
          <w:b/>
          <w:lang w:val="hi_IN" w:bidi="hi_IN"/>
        </w:rPr>
        <w:t>वेदी</w:t>
      </w:r>
      <w:r>
        <w:rPr>
          <w:lang w:val="hi_IN" w:bidi="hi_IN"/>
        </w:rPr>
        <w:t xml:space="preserve"> पर </w:t>
      </w:r>
      <w:r>
        <w:rPr>
          <w:b/>
          <w:lang w:val="hi_IN" w:bidi="hi_IN"/>
        </w:rPr>
        <w:t>भेंट</w:t>
      </w:r>
      <w:r>
        <w:rPr>
          <w:lang w:val="hi_IN" w:bidi="hi_IN"/>
        </w:rPr>
        <w:t xml:space="preserve"> चढ़ाता है। </w:t>
      </w:r>
      <w:r>
        <w:rPr>
          <w:b/>
          <w:lang w:val="hi_IN" w:bidi="hi_IN"/>
        </w:rPr>
        <w:t>वेदी</w:t>
      </w:r>
      <w:r>
        <w:rPr>
          <w:lang w:val="hi_IN" w:bidi="hi_IN"/>
        </w:rPr>
        <w:t xml:space="preserve"> उस स्थान को दर्शाती है जहाँ पशुओं को मारा जाता है और परमेश्वर को चढ़ाने के लिए जलाया जाता है, या वह स्थान जहाँ धूप जलाई जाती है। यह अक्सर पत्थरों से बनाई जाती है और शायद मेज़ या छोटे चबूतरे जैसी होती है। </w:t>
      </w:r>
      <w:r>
        <w:rPr>
          <w:b/>
          <w:lang w:val="hi_IN" w:bidi="hi_IN"/>
        </w:rPr>
        <w:t>भेंट</w:t>
      </w:r>
      <w:r>
        <w:rPr>
          <w:lang w:val="hi_IN" w:bidi="hi_IN"/>
        </w:rPr>
        <w:t xml:space="preserve"> एक उपहार या बलिदान है जो किसी विधि के तहत परमेश्वर को दिया जाता है, आमतौर पर मंदिर में या किसी विशेष वेदी पर। भेंट कई कारणों से चढ़ाई जा सकती है, जैसे धन्यवाद देने के लिए, शुद्ध होने के लिए, या पापों की क्षमा माँगने के लिए। यीशु कहता है कि भाई के साथ मेल-मिलाप करना इतना महत्वपूर्ण है कि चेले को अपनी भेंट वेदी पर छोड़ देनी चाहिए और भेंट चढ़ाने से पहले अपने भाई के साथ मेल-मिलाप करना चाहिए।</w:t>
      </w:r>
    </w:p>
    <w:p>
      <w:pPr/>
      <w:r>
        <w:rPr>
          <w:lang w:val="hi_IN" w:bidi="hi_IN"/>
        </w:rPr>
      </w:r>
      <w:r>
        <w:rPr>
          <w:lang w:val="hi_IN" w:bidi="hi_IN"/>
        </w:rPr>
        <w:t>रुकें और यदि आवश्यक हो तो वेदी का एक चित्र या तस्वीर फिर से दिखाएँ।</w:t>
      </w:r>
    </w:p>
    <w:p>
      <w:pPr/>
      <w:r>
        <w:rPr>
          <w:lang w:val="hi_IN" w:bidi="hi_IN"/>
        </w:rPr>
      </w:r>
      <w:r>
        <w:rPr>
          <w:lang w:val="hi_IN" w:bidi="hi_IN"/>
        </w:rPr>
        <w:t>यीशु कहता है कि यदि कोई शत्रु किसी चेले पर किसी बात का आरोप लगाता है, तो उस चेले को रास्ते में ही समस्या का समाधान कर लेना चाहिए। “मेल-मिलाप कर” वाक्यांश का अर्थ मूल भाषा में “दोस्त बनाना” है। यदि चेला आरोपी के साथ जल्दी से दोस्ती नहीं करता है, तो चेला न्यायी से मिलेगा और अन्त में जेल जाएगा। चेले को जेल में रहना होगा जब तक वह सब कुछ चुका नहीं देता।</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5:27–32</w:t>
      </w:r>
      <w:r>
        <w:rPr>
          <w:lang w:val="hi_IN" w:bidi="hi_IN"/>
        </w:rPr>
      </w:r>
    </w:p>
    <w:p>
      <w:pPr>
        <w:pStyle w:val="Heading3"/>
      </w:pPr>
      <w:r>
        <w:rPr>
          <w:lang w:val="hi_IN" w:bidi="hi_IN"/>
        </w:rPr>
        <w:t>सुने और मन में रखें</w:t>
      </w:r>
    </w:p>
    <w:p>
      <w:pPr/>
      <w:r>
        <w:rPr>
          <w:lang w:val="hi_IN" w:bidi="hi_IN"/>
        </w:rPr>
      </w:r>
      <w:r>
        <w:rPr>
          <w:lang w:val="hi_IN" w:bidi="hi_IN"/>
        </w:rPr>
        <w:t>मत्ती 5:27–32 को सुनें और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पाठ को सबसे सरल अनुवाद में एक बार सुनें।</w:t>
      </w:r>
    </w:p>
    <w:p>
      <w:pPr/>
      <w:r>
        <w:rPr>
          <w:lang w:val="hi_IN" w:bidi="hi_IN"/>
        </w:rPr>
      </w:r>
      <w:r>
        <w:rPr>
          <w:lang w:val="hi_IN" w:bidi="hi_IN"/>
        </w:rPr>
        <w:t>यीशु अपने चेलों या करीबी अनुयायियों को शिक्षा देने के लिए एक पहाड़ी पर बैठा है। लोगों की भीड़ भी सुन रही है। यीशु चेलों को सिखा रहा है कि उन्हें फरीसियों और व्यवस्था के शिक्षकों से अधिक धर्मी कैसे होना चाहिए। उन्होंने कहा कि एक व्यक्ति का रवैया व्यवस्था का पालन करने के उनके कार्यों से अधिक महत्वपूर्ण है। सबसे पहले, यीशु ने किसी की हत्या करने की व्यवस्था के सच्चे अर्थ के बारे में बात की। अब, यीशु व्यभिचार और तलाक के बारे में व्यवस्था के सही अर्थ के बारे में बात करता है।</w:t>
      </w:r>
    </w:p>
    <w:p>
      <w:pPr/>
      <w:r>
        <w:rPr>
          <w:lang w:val="hi_IN" w:bidi="hi_IN"/>
        </w:rPr>
      </w:r>
      <w:r>
        <w:rPr>
          <w:lang w:val="hi_IN" w:bidi="hi_IN"/>
        </w:rPr>
        <w:t>यीशु अपने चेलों को मूसा की व्यवस्था में दी गई आज्ञा “व्यभिचार न करना” के बारे में याद दिलाता है। व्यभिचार का अर्थ है किसी अन्य पुरुष की पत्नी के साथ यौन सम्बन्ध बनाना, या किसी अन्य पुरुष की पत्नी के साथ सोना। चेले इस व्यवस्था से परिचित थे।</w:t>
      </w:r>
    </w:p>
    <w:p>
      <w:pPr/>
      <w:r>
        <w:rPr>
          <w:lang w:val="hi_IN" w:bidi="hi_IN"/>
        </w:rPr>
      </w:r>
      <w:r>
        <w:rPr>
          <w:lang w:val="hi_IN" w:bidi="hi_IN"/>
        </w:rPr>
        <w:t>यहाँ रुकें और एक अनुवादक समूह के रूप में इन संवेदनशील शब्दों पर चर्चा करें। आप "व्यभिचार" और "यौन पाप" जैसे शब्दों का सांस्कृतिक रूप से उचित वर्णन कैसे कर सकते हैं? इन शब्दों का अपनी भाषा में अनुवाद करने का सबसे अच्छा तरीका क्या है ताकि पुरुष और स्त्री दोनों कहानी सुनने में सहज हों? इसे सांस्कृतिक रूप से उपयुक्त बनाने के लिए अपनी भाषा में "एक पुरुष एक स्त्री के साथ सो रहा है" जैसे वाक्यांश का प्रयोग करने पर विचार करें।</w:t>
      </w:r>
    </w:p>
    <w:p>
      <w:pPr/>
      <w:r>
        <w:rPr>
          <w:lang w:val="hi_IN" w:bidi="hi_IN"/>
        </w:rPr>
      </w:r>
      <w:r>
        <w:rPr>
          <w:lang w:val="hi_IN" w:bidi="hi_IN"/>
        </w:rPr>
        <w:t>यीशु व्यभिचार के विरुद्ध व्यवस्था के बारे में एक नई शिक्षा देता है। यीशु कहता है कि व्यवस्था केवल कार्यों में आज्ञा पालन करना नहीं है। व्यवस्था का सही अर्थ यह है कि लोगों को अपने विचारों में भी व्यभिचार नहीं करना चाहिए। यीशु कहता है कि यदि कोई पुरुष किसी स्त्री को वासना से देखता है, तो वह उसके मन में उसके साथ व्यभिचार करने के समान है। जब यीशु कहता है "किसी दूसरी स्त्री को वासना के साथ देखना," तो इसका अर्थ यह नहीं है कि किसी स्त्री को आकर्षक समझना। इसका अर्थ है कि पुरुष अपने मन ही मन में उसके साथ यौन सम्बन्ध बनाने का इरादा रखता है। यहाँ "हृदय" का अर्थ है किसी व्यक्ति के आंतरिक जीवन में या उसके विचारों या भावनाओं में।</w:t>
      </w:r>
    </w:p>
    <w:p>
      <w:pPr/>
      <w:r>
        <w:rPr>
          <w:lang w:val="hi_IN" w:bidi="hi_IN"/>
        </w:rPr>
      </w:r>
      <w:r>
        <w:rPr>
          <w:lang w:val="hi_IN" w:bidi="hi_IN"/>
        </w:rPr>
        <w:t>फिर, यीशु दो चौंकाने वाले उदाहरण बताता है जो दिखाते हैं कि पाप न करना या गलत काम न करना कितना महत्वपूर्ण है। यीशु कहता है कि यदि तेरी आँख तुझे वासना के लिए उकसाती है तो तू अपनी आँख निकाल कर फेंक दे। इसका अर्थ यह नहीं कि आँख किसी व्यक्ति को पाप करने के लिए प्रेरित कर सकती है। इसका अर्थ है कि यदि कोई किसी दूसरे की ओर देख रहा है और यौन सम्बन्ध बनाना चाहता है, तो उसे ऐसा करना बंद कर देना चाहिए। यीशु का अर्थ यह नहीं है कि किसी व्यक्ति को अपनी शारीरिक आँख निकाल देनी चाहिए। आँख उन चीजों का प्रतीक है जो हम देखते हैं और जो हमें पाप करने के लिए प्रेरित कर सकती हैं। यीशु आँख का उपयोग यह दिखाने के लिए कर रहा है कि आपके मन से उन चीजों को निकालना कितना महत्वपूर्ण है जो आपको पाप करने के लिए प्रेरित करती हैं, जैसे कि बुरे विचार या व्यवहार।</w:t>
      </w:r>
    </w:p>
    <w:p>
      <w:pPr/>
      <w:r>
        <w:rPr>
          <w:lang w:val="hi_IN" w:bidi="hi_IN"/>
        </w:rPr>
      </w:r>
      <w:r>
        <w:rPr>
          <w:lang w:val="hi_IN" w:bidi="hi_IN"/>
        </w:rPr>
        <w:t>यीशु ने शरीर के एक हिस्से या आँख खोने की तुलना पूरे शरीर को खोने से की है। यीशु कहता है कि अपने शरीर का एक अंग खोकर भी जीवित रहना बेहतर है, बजाय इसके कि परमेश्वर आपके पूरे शरीर को नरक में फेंक दे। नरक एक ऐसा स्थान है जहाँ परमेश्वर उन लोगों को सदा के लिए दण्ड देते हैं जो परमेश्वर का अनुसरण नहीं करते हैं।</w:t>
      </w:r>
    </w:p>
    <w:p>
      <w:pPr/>
      <w:r>
        <w:rPr>
          <w:lang w:val="hi_IN" w:bidi="hi_IN"/>
        </w:rPr>
      </w:r>
      <w:r>
        <w:rPr>
          <w:lang w:val="hi_IN" w:bidi="hi_IN"/>
        </w:rPr>
        <w:t>यीशु हाथ को प्रतीक के रूप में प्रयोग करते हुए एक और चौंकाने वाला उदाहरण देता है। यीशु कहता है कि यदि तेरा दाहिना हाथ तुझे पाप करने के लिए उकसाता है, तो तू उसे भी काट कर फेंक दे। यीशु "दाहिना हाथ" कहता है क्योंकि दाहिना हाथ आमतौर पर बाएँ हाथ से अधिक उपयोगी होता है। यह वैसा ही है जैसा यीशु ने आँख के बारे में कहा था। यीशु का अर्थ आपका हाथ काटना नहीं है। यीशु फिर से इसी कठोर भाषा का उपयोग यह दिखाने के लिए करता है कि आपके मन से पापी विचारों को निकालना कितना महत्वपूर्ण है। यीशु फिर से कहता है कि अपने शरीर के इस एक अंग, दाहिने हाथ को खोना बेहतर है, बजाय इसके कि परमेश्वर आपके पूरे शरीर को नरक में फेंक दे।</w:t>
      </w:r>
    </w:p>
    <w:p>
      <w:pPr/>
      <w:r>
        <w:rPr>
          <w:lang w:val="hi_IN" w:bidi="hi_IN"/>
        </w:rPr>
      </w:r>
      <w:r>
        <w:rPr>
          <w:lang w:val="hi_IN" w:bidi="hi_IN"/>
        </w:rPr>
        <w:t>रुकें और अपनी भाषा में चर्चा करें कि आप किसी बात को बढ़ा-चढ़ाकर कहने या कोई बात स्पष्ट करने के लिए किस प्रकार के वाक्यांशों या मुहावरों का प्रयोग करते हैं। इस बारे में बात करें कि कैसे ये वाक्यांश आपकी संस्कृति या भाषा से बाहर के किसी व्यक्ति द्वारा गलत समझे जा सकते हैं।</w:t>
      </w:r>
    </w:p>
    <w:p>
      <w:pPr/>
      <w:r>
        <w:rPr>
          <w:lang w:val="hi_IN" w:bidi="hi_IN"/>
        </w:rPr>
      </w:r>
      <w:r>
        <w:rPr>
          <w:lang w:val="hi_IN" w:bidi="hi_IN"/>
        </w:rPr>
        <w:t>इसके बाद, यीशु अपने चेलों को तलाक के बारे में परमेश्वर की व्यवस्था का सही अर्थ समझाता है। तलाक का अर्थ है कानूनी रूप से विवाह को समाप्त करना। यीशु उन्हें याद दिलाता है कि मूसा की व्यवस्था में तलाक की अनुमति थी। यीशु कहता है कि उसके चेलों ने मूसा की व्यवस्था में सुना है कि जो कोई भी अपनी पत्नी को तलाक देता है, उसे तलाक का प्रमाण पत्र देना होगा। तलाक का प्रमाण पत्र एक लिखित, आधिकारिक कागज़ होता है जो बताता है कि स्त्री और पुरुष अब एक दूसरे से विवाहित नहीं हैं। मूसा की व्यवस्था में इस नियम से पहले, एक पुरुष अपनी पत्नी से कह सकता था "मैं तुझे तलाक देता हूँ।"</w:t>
      </w:r>
    </w:p>
    <w:p>
      <w:pPr/>
      <w:r>
        <w:rPr>
          <w:lang w:val="hi_IN" w:bidi="hi_IN"/>
        </w:rPr>
      </w:r>
      <w:r>
        <w:rPr>
          <w:lang w:val="hi_IN" w:bidi="hi_IN"/>
        </w:rPr>
        <w:t>तलाक से संबंधित व्यवस्था की अलग-अलग व्याख्याएं थीं। उस समय ज्यादातर लोग सोचते थे कि मूसा की व्यवस्था का अर्थ है कि एक पुरुष अपनी पत्नी को किसी भी कारण से तलाक दे सकता है, अगर वह उसे पसंद न करता हो तो भी। इन व्यवस्था के शिक्षकों ने कहा कि एक पुरुष किसी भी कारण से अपनी विवाह को समाप्त कर सकता है, बशर्ते पति अपनी पत्नी को तलाक का प्रमाण पत्र दे दे। कुछ अन्य लोगों का मानना था कि पत्नी को यौन पाप का दोषी होना चाहिए तभी पति उसे तलाक दे सकता है, लेकिन अधिकांश लोग इस व्याख्या को नहीं मानते थे।</w:t>
      </w:r>
    </w:p>
    <w:p>
      <w:pPr/>
      <w:r>
        <w:rPr>
          <w:lang w:val="hi_IN" w:bidi="hi_IN"/>
        </w:rPr>
      </w:r>
      <w:r>
        <w:rPr>
          <w:lang w:val="hi_IN" w:bidi="hi_IN"/>
        </w:rPr>
        <w:t>यीशु कहता है कि कोई पुरुष अपनी पत्नी को केवल तभी तलाक दे सकता है जब वह किसी दूसरे पुरुष के साथ यौन संबंध बनाए। यदि पत्नी ने अपनी पहली शादी के दौरान किसी अन्य पुरुष के साथ सम्बन्ध नहीं बनाए थे, तो पहली शादी अभी समाप्त नहीं हुई है। इसका अर्थ है कि तलाक कानूनी नहीं है।</w:t>
      </w:r>
    </w:p>
    <w:p>
      <w:pPr/>
      <w:r>
        <w:rPr>
          <w:lang w:val="hi_IN" w:bidi="hi_IN"/>
        </w:rPr>
      </w:r>
      <w:r>
        <w:rPr>
          <w:lang w:val="hi_IN" w:bidi="hi_IN"/>
        </w:rPr>
        <w:t>रुकें और अपनी संस्कृति में तलाक के बारे में बात करें। आपकी संस्कृति में पुरुष और स्त्री अपने विवाह को समाप्त किस कारण से करते हैं? आपकी संस्कृति में तलाक कितना सामान्य है?</w:t>
      </w:r>
    </w:p>
    <w:p>
      <w:pPr/>
      <w:r>
        <w:rPr>
          <w:lang w:val="hi_IN" w:bidi="hi_IN"/>
        </w:rPr>
      </w:r>
      <w:r>
        <w:rPr>
          <w:lang w:val="hi_IN" w:bidi="hi_IN"/>
        </w:rPr>
        <w:t>यीशु कहता है कि यदि कोई पुरुष किसी अन्य कारण से अपने विवाह को समाप्त कर देता है, तो वह पुरुष तलाकशुदा पत्नी को व्यभिचार करने के लिए मजबूर करता है। इसका अर्थ है कि जब वह दूसरी बार विवाह करेगी, तो वह यौन पाप की दोषी होगी। उस संस्कृति में, लगभग सभी तलाकशुदा स्त्रियों को जीवनयापन हेतु धन जुटाने के लिए पुनर्विवाह करना पड़ता था।</w:t>
      </w:r>
    </w:p>
    <w:p>
      <w:pPr/>
      <w:r>
        <w:rPr>
          <w:lang w:val="hi_IN" w:bidi="hi_IN"/>
        </w:rPr>
      </w:r>
      <w:r>
        <w:rPr>
          <w:lang w:val="hi_IN" w:bidi="hi_IN"/>
        </w:rPr>
        <w:t>यीशु कहता है कि दूसरा पुरुष जो तलाकशुदा स्त्री से विवाह करता है वह भी व्यभिचार करता है। इसका अर्थ है कि दूसरा पति भी यौन पाप के लिए दोषी है। यीशु चाहता है कि पहली स्त्री और पहला पुरुष एक दूसरे से विवाहित रहें और अपने विवाह को समाप्त न करें।</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समूह को इस कहानी की कल्पना करने में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अपने चेलों और भीड़ को व्यभिचार के विरुद्ध व्यवस्था का सही अर्थ सिखाता है। यीशु दो चौंकाने वाले उदाहरणों का उपयोग करके यह दिखाता है कि पाप से छुटकारा पाना कितना महत्वपूर्ण है।</w:t>
      </w:r>
    </w:p>
    <w:p>
      <w:pPr/>
      <w:r>
        <w:rPr>
          <w:lang w:val="hi_IN" w:bidi="hi_IN"/>
        </w:rPr>
      </w:r>
      <w:r>
        <w:rPr>
          <w:b/>
          <w:lang w:val="hi_IN" w:bidi="hi_IN"/>
        </w:rPr>
        <w:t>दूसरा दृश्य:</w:t>
      </w:r>
      <w:r>
        <w:rPr>
          <w:lang w:val="hi_IN" w:bidi="hi_IN"/>
        </w:rPr>
        <w:t xml:space="preserve"> यीशु तलाक के बारे में परमेश्वर की व्यवस्था के सही अर्थ के बारे में सिखाता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 और भीड़</w:t>
      </w:r>
    </w:p>
    <w:p>
      <w:pPr>
        <w:pStyle w:val="ListBullet"/>
        <w:spacing w:line="240" w:lineRule="auto"/>
        <w:ind w:left="720"/>
      </w:pPr>
      <w:r>
        <w:rPr>
          <w:lang w:val="hi_IN" w:bidi="hi_IN"/>
        </w:rPr>
      </w:r>
      <w:r>
        <w:rPr>
          <w:lang w:val="hi_IN" w:bidi="hi_IN"/>
        </w:rPr>
        <w:t>एक पुरुष और एक स्त्री</w:t>
      </w:r>
    </w:p>
    <w:p>
      <w:pPr>
        <w:pStyle w:val="ListBullet"/>
        <w:spacing w:line="240" w:lineRule="auto"/>
        <w:ind w:left="720"/>
      </w:pPr>
      <w:r>
        <w:rPr>
          <w:lang w:val="hi_IN" w:bidi="hi_IN"/>
        </w:rPr>
      </w:r>
      <w:r>
        <w:rPr>
          <w:lang w:val="hi_IN" w:bidi="hi_IN"/>
        </w:rPr>
        <w:t>एक पति और एक पत्नी</w:t>
      </w:r>
    </w:p>
    <w:p>
      <w:pPr>
        <w:pStyle w:val="ListBullet"/>
        <w:spacing w:line="240" w:lineRule="auto"/>
        <w:ind w:left="720"/>
      </w:pPr>
      <w:r>
        <w:rPr>
          <w:lang w:val="hi_IN" w:bidi="hi_IN"/>
        </w:rPr>
      </w:r>
      <w:r>
        <w:rPr>
          <w:lang w:val="hi_IN" w:bidi="hi_IN"/>
        </w:rPr>
        <w:t>एक दूसरा व्यक्ति</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यीशु अभी भी पहाड़ पर अपने चेलों को शिक्षा दे रहा है। उसने उन्हें महत्वपूर्ण बातें सिखाई हैं कि परमेश्वर किसको आशीष देता है, चेलों को अपने आसपास के लोगों से कैसे अलग होना चाहिए, और व्यवस्था के बारे में। अब, यीशु सिखाता है कि व्यभिचार और तलाक के बारे में पुराने नियम की व्यवस्था को कैसे समझा जाए।</w:t>
      </w:r>
    </w:p>
    <w:p>
      <w:pPr/>
      <w:r>
        <w:rPr>
          <w:lang w:val="hi_IN" w:bidi="hi_IN"/>
        </w:rPr>
      </w:r>
      <w:r>
        <w:rPr>
          <w:lang w:val="hi_IN" w:bidi="hi_IN"/>
        </w:rPr>
        <w:t>पहले दृश्य में, यह याद रखना महत्वपूर्ण है कि यीशु चेलों को याद दिलाता है कि मूसा की व्यवस्था व्यभिचार के बारे में क्या कहती है। यीशु कहता है कि यदि कोई पुरुष किसी दूसरी स्त्री को देखता है और उसके साथ सोना चाहता है, तो यह उसके मन में उसके साथ व्यभिचार करने के समान है। याद रखें कि जब पुरुष किसी स्त्री को उसके साथ सोने के इरादे से देखता है तो वह पहले से ही दोषी है। यह भी याद रखें कि व्यभिचार की सजा मृत्यु थी। यीशु कहता है कि जो पुरुष किसी दूसरी स्त्री के साथ सोता है या यहाँ तक कि किसी दूसरी स्त्री के साथ सोने के बारे में सोचता है, दोनों मृत्यु के योग्य हैं।</w:t>
      </w:r>
    </w:p>
    <w:p>
      <w:pPr/>
      <w:r>
        <w:rPr>
          <w:lang w:val="hi_IN" w:bidi="hi_IN"/>
        </w:rPr>
      </w:r>
      <w:r>
        <w:rPr>
          <w:lang w:val="hi_IN" w:bidi="hi_IN"/>
        </w:rPr>
        <w:t>याद रखें जब यीशु ने आपकी आँख निकालने और आपके हाथ काटने के बारे में दो उदाहरण दिए, तो यीशु का अर्थ आपकी वास्तविक आँख निकालना या आपके वास्तविक हाथ को काट देना नहीं था। यीशु आँख और हाथ को प्रतीकों के रूप में प्रयोग करके यह बता रहा है कि उन चीजों से छुटकारा पाना कितना महत्वपूर्ण है जो एक व्यक्ति को पाप करने के लिए प्रेरित करती हैं। सोचें कि आप खिलौनों या चित्र का उपयोग करके "अपनी आंख निकालना" या "अपना हाथ काटना" को कैसे दर्शा सकते हैं।</w:t>
      </w:r>
    </w:p>
    <w:p>
      <w:pPr/>
      <w:r>
        <w:rPr>
          <w:lang w:val="hi_IN" w:bidi="hi_IN"/>
        </w:rPr>
      </w:r>
      <w:r>
        <w:rPr>
          <w:lang w:val="hi_IN" w:bidi="hi_IN"/>
        </w:rPr>
        <w:t>दूसरे दृश्य में, याद रखें कि यीशु चेलों को तलाक की व्यवस्था के बारे में याद दिलाता है। यह याद रखना महत्वपूर्ण है कि तलाक का प्रमाण पत्र एक लिखित कागज था जो दिखाता था कि विवाह समाप्त हो गया है। यीशु ने दिखाया कि विवाह समाप्त करने के लिए एक पुरुष के लिए अपनी पत्नी को तलाक का प्रमाणपत्र देना ही पर्याप्त नहीं है। याद रखें कि उस समय पुरुष किसी भी कारण से अपनी पत्नी को तलाक दे सकते थे, बशर्ते कि वे उन्हें तलाक का प्रमाण पत्र दे दें।</w:t>
      </w:r>
    </w:p>
    <w:p>
      <w:pPr/>
      <w:r>
        <w:rPr>
          <w:lang w:val="hi_IN" w:bidi="hi_IN"/>
        </w:rPr>
      </w:r>
      <w:r>
        <w:rPr>
          <w:lang w:val="hi_IN" w:bidi="hi_IN"/>
        </w:rPr>
        <w:t>याद रखें कि यीशु दो अलग-अलग स्थितियों के बारे में बात करता है। हर अलग अलग स्थिति को दिखाने के लिए चित्र बनाना या खिलौनों का उपयोग करना अच्छा होगा।</w:t>
      </w:r>
    </w:p>
    <w:p>
      <w:pPr/>
      <w:r>
        <w:rPr>
          <w:lang w:val="hi_IN" w:bidi="hi_IN"/>
        </w:rPr>
      </w:r>
      <w:r>
        <w:rPr>
          <w:lang w:val="hi_IN" w:bidi="hi_IN"/>
        </w:rPr>
        <w:t>पहली स्थिति में, यीशु ने कहा कि विवाह को सचमुच समाप्त करने का एकमात्र तरीका यह है कि पत्नी किसी अन्य पुरुष के साथ सोए। तब विवाह समाप्त हो जाता है और पति-पत्नी तलाक ले सकते हैं। यह एक कानूनी तलाक है।</w:t>
      </w:r>
    </w:p>
    <w:p>
      <w:pPr/>
      <w:r>
        <w:rPr>
          <w:lang w:val="hi_IN" w:bidi="hi_IN"/>
        </w:rPr>
      </w:r>
      <w:r>
        <w:rPr>
          <w:lang w:val="hi_IN" w:bidi="hi_IN"/>
        </w:rPr>
        <w:t>दूसरी स्थिति के लिए, यीशु कहता है कि जिसमें पुरुष और स्त्री किसी अन्य कारण से तलाक ले लेते हैं। याद रखें कि इस स्थिति में, पत्नी किसी अन्य पुरुष के साथ नहीं सोई थी। इस स्थिति के लिए, यीशु कहता है कि तलाक कानूनी नहीं है। जब पत्नी दूसरे पुरुष से विवाह करती है, तो वह यौन पाप की दोषी बन जाती है, और उसका दूसरा पति भी यौन पाप का दोषी बन जाता है। पहला विवाह अभी भी वैध है, इसलिए पत्नी और दूसरा पति दोनों ही यौन पाप के दोषी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अपने चेलों और भीड़ को व्यभिचार के विरुद्ध व्यवस्था का सही अर्थ सिखाता है। यीशु दो चौंकाने वाले उदाहरणों का उपयोग करके यह दिखाता है कि पाप से छुटकारा पाना कितना महत्वपूर्ण है।</w:t>
      </w:r>
    </w:p>
    <w:p>
      <w:pPr/>
      <w:r>
        <w:rPr>
          <w:lang w:val="hi_IN" w:bidi="hi_IN"/>
        </w:rPr>
      </w:r>
      <w:r>
        <w:rPr>
          <w:b/>
          <w:lang w:val="hi_IN" w:bidi="hi_IN"/>
        </w:rPr>
        <w:t>दूसरा दृश्य:</w:t>
      </w:r>
      <w:r>
        <w:rPr>
          <w:lang w:val="hi_IN" w:bidi="hi_IN"/>
        </w:rPr>
        <w:t xml:space="preserve"> यीशु तलाक के बारे में परमेश्वर की व्यवस्था के सही अर्थ के बारे में सिखाता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 और भीड़</w:t>
      </w:r>
    </w:p>
    <w:p>
      <w:pPr>
        <w:pStyle w:val="ListBullet"/>
        <w:spacing w:line="240" w:lineRule="auto"/>
        <w:ind w:left="720"/>
      </w:pPr>
      <w:r>
        <w:rPr>
          <w:lang w:val="hi_IN" w:bidi="hi_IN"/>
        </w:rPr>
      </w:r>
      <w:r>
        <w:rPr>
          <w:lang w:val="hi_IN" w:bidi="hi_IN"/>
        </w:rPr>
        <w:t>एक पुरुष और एक स्त्री</w:t>
      </w:r>
    </w:p>
    <w:p>
      <w:pPr>
        <w:pStyle w:val="ListBullet"/>
        <w:spacing w:line="240" w:lineRule="auto"/>
        <w:ind w:left="720"/>
      </w:pPr>
      <w:r>
        <w:rPr>
          <w:lang w:val="hi_IN" w:bidi="hi_IN"/>
        </w:rPr>
      </w:r>
      <w:r>
        <w:rPr>
          <w:lang w:val="hi_IN" w:bidi="hi_IN"/>
        </w:rPr>
        <w:t>एक पति और एक पत्नी</w:t>
      </w:r>
    </w:p>
    <w:p>
      <w:pPr>
        <w:pStyle w:val="ListBullet"/>
        <w:spacing w:line="240" w:lineRule="auto"/>
        <w:ind w:left="720"/>
      </w:pPr>
      <w:r>
        <w:rPr>
          <w:lang w:val="hi_IN" w:bidi="hi_IN"/>
        </w:rPr>
      </w:r>
      <w:r>
        <w:rPr>
          <w:lang w:val="hi_IN" w:bidi="hi_IN"/>
        </w:rPr>
        <w:t>एक दूसरा व्यक्ति</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यीशु बैठता है और अपने चेलों को शिक्षा देता है। चेले उसके पास बैठे हैं। यीशु ने उन्हें मूसा की व्यवस्था की याद दिलाई जिसमें कहा गया है, "व्यभिचार न करना।" यीशु उन्हें बताता है कि यदि कोई पुरुष किसी दूसरी स्त्री को उसके साथ यौन सम्बन्ध बनाने के इरादे से देखता है, तो वह पुरुष पहले से ही उसके मन में व्यभिचार का दोषी है। गलत कार्य दण्ड के योग्य हैं और गलत विचार भी दण्ड के योग्य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दो उदाहरण देता है कि पाप न करना कितना महत्वपूर्ण है। यीशु कहता है कि यदि तेरी आँख या हाथ तुझे पाप करने के लिए प्रेरित करता है, तो उसे निकाल दे या काट दे। यीशु का यह अर्थ नहीं है कि आपको सचमुच अपनी आँख फोड़ देनी चाहिए या अपना हाथ काट देना चाहिए। यीशु कह रहा है कि आपके मन से उन चीजों को निकालना कितना महत्वपूर्ण है जो आपको पाप करने के लिए प्रेरित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करते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फिर, यीशु तलाक के बारे में सिखाता है। यीशु अपने चेलों को मूसा की व्यवस्था की याद दिलाता है कि एक पुरुष को अपनी पत्नी के साथ विवाह समाप्त करने के लिए उसे तलाक का प्रमाण पत्र देना होगा। एक पुरुष किसी भी कारण से अपने विवाह को समाप्त कर सकता था, बशर्ते वह अपनी पत्नी को तलाक का प्रमाण पत्र दे 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पत्नी की भूमिका निभा रही अभिनेत्री से पूछें, "आपको कैसा लग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ने चेलों से कहा कि कानूनी तलाक का एकमात्र तरीका यह है कि पत्नी किसी अन्य पुरुष के साथ सोए। यीशु कहता है कि यदि पत्नी किसी दूसरे पुरुष के साथ नहीं सोती है, और पति फिर भी पत्नी को तलाक देता है, तो यह सही तलाक नहीं है। इसका अर्थ है कि पहला विवाह अभी भी वैध है। यीशु कहता है कि यदि पत्नी दूसरे पति से विवाह करती है, तो वह यौन पाप कर रही है। दूसरा पति भी यौन पाप कर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पत्नी की भूमिका निभा रही अभिनेत्री से पूछें, "आपको कैसा लग रहा है?" आप ऐसी बातें सुन सकते हैं:</w:t>
      </w:r>
    </w:p>
    <w:p>
      <w:pPr>
        <w:pStyle w:val="ListBullet"/>
        <w:spacing w:line="240" w:lineRule="auto"/>
        <w:ind w:left="720"/>
      </w:pPr>
      <w:r>
        <w:rPr>
          <w:lang w:val="hi_IN" w:bidi="hi_IN"/>
        </w:rPr>
      </w:r>
      <w:r>
        <w:rPr>
          <w:lang w:val="hi_IN" w:bidi="hi_IN"/>
        </w:rPr>
        <w:t>इसके अलावा, पहले पति की भूमिका निभा रहे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इसके अलावा, दूसरे पति की भूमिका निभा रहे अभिनेता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ने व्यभिचार के बारे में एक नई शिक्षा दी। </w:t>
      </w:r>
      <w:r>
        <w:rPr>
          <w:b/>
          <w:lang w:val="hi_IN" w:bidi="hi_IN"/>
        </w:rPr>
        <w:t>व्यभिचार</w:t>
      </w:r>
      <w:r>
        <w:rPr>
          <w:lang w:val="hi_IN" w:bidi="hi_IN"/>
        </w:rPr>
        <w:t xml:space="preserve"> तब होता है जब एक पति या पत्नी स्वयं की पत्नी या पति के अलावा किसी और के साथ यौन सम्बन्ध रखता है। यीशु स्त्री और पुरुष दोनों को व्यभिचार का दोषी मानता है जब वे अपने विवाह के बाहर किसी के साथ यौन सम्बन्ध बनाते हैं। </w:t>
      </w:r>
      <w:r>
        <w:rPr>
          <w:lang w:val="hi_IN" w:bidi="hi_IN"/>
        </w:rPr>
        <w:t>व्यभिचार</w:t>
      </w:r>
      <w:r>
        <w:rPr>
          <w:lang w:val="hi_IN" w:bidi="hi_IN"/>
        </w:rPr>
        <w:t xml:space="preserve"> शब्द की पूरी परिभाषा के लिए मुख्य शब्दावली देखें।</w:t>
      </w:r>
    </w:p>
    <w:p>
      <w:pPr/>
      <w:r>
        <w:rPr>
          <w:lang w:val="hi_IN" w:bidi="hi_IN"/>
        </w:rPr>
      </w:r>
      <w:r>
        <w:rPr>
          <w:lang w:val="hi_IN" w:bidi="hi_IN"/>
        </w:rPr>
        <w:t xml:space="preserve">यीशु कहता है कि यदि कोई पुरुष किसी स्त्री को वासना से देखता है, तो वह अपने मन में उसके साथ व्यभिचार कर चुका है। </w:t>
      </w:r>
      <w:r>
        <w:rPr>
          <w:b/>
          <w:lang w:val="hi_IN" w:bidi="hi_IN"/>
        </w:rPr>
        <w:t>वासना</w:t>
      </w:r>
      <w:r>
        <w:rPr>
          <w:lang w:val="hi_IN" w:bidi="hi_IN"/>
        </w:rPr>
        <w:t xml:space="preserve"> का अर्थ है वह चाहना जो किसी और के पास है या कुछ ऐसा करना जो गलत है। यीशु का अर्थ है कि वासना उतनी ही बुरी है जितना गलत यौन सम्बन्ध बनाना। यीशु ने स्त्रियों को पुरुषों के वासना के विचारों से बचाने के लिए यह कहा। उस संस्कृति में, एक पुरुष अपनी पत्नी का स्वामी था जैसे वह उसकी सम्पत्ति हो। जब कोई पुरुष किसी स्त्री के साथ यौन सम्बन्ध बनाना चाहता है, तो वह किसी और की सम्पत्ति चाहता है।</w:t>
      </w:r>
    </w:p>
    <w:p>
      <w:pPr/>
      <w:r>
        <w:rPr>
          <w:lang w:val="hi_IN" w:bidi="hi_IN"/>
        </w:rPr>
      </w:r>
      <w:r>
        <w:rPr>
          <w:lang w:val="hi_IN" w:bidi="hi_IN"/>
        </w:rPr>
        <w:t>रुकें और "उसके मन में" वाक्यांश के बारे में बात करें। अपनी संस्कृति में, आप किसी व्यक्ति के आंतरिक जीवन, विचारों या भावनाओं के बारे में कैसे बात करते हैं?</w:t>
      </w:r>
    </w:p>
    <w:p>
      <w:pPr/>
      <w:r>
        <w:rPr>
          <w:lang w:val="hi_IN" w:bidi="hi_IN"/>
        </w:rPr>
      </w:r>
      <w:r>
        <w:rPr>
          <w:lang w:val="hi_IN" w:bidi="hi_IN"/>
        </w:rPr>
        <w:t xml:space="preserve">यीशु दो उदाहरण दिखाता है कि पाप न करना कितना महत्वपूर्ण है। </w:t>
      </w:r>
      <w:r>
        <w:rPr>
          <w:b/>
          <w:lang w:val="hi_IN" w:bidi="hi_IN"/>
        </w:rPr>
        <w:t>पाप</w:t>
      </w:r>
      <w:r>
        <w:rPr>
          <w:lang w:val="hi_IN" w:bidi="hi_IN"/>
        </w:rPr>
        <w:t xml:space="preserve"> शब्द का अर्थ परमेश्वर के प्रति अवज्ञा को दिखाता है। यीशु कहता है कि यदि तेरी आँख या हाथ तुझे पाप करने के लिए प्रेरित करता है, तो उस अंग को निकाल कर या काट कर फेंक देना चाहिए। पाप का अनुवाद उसी तरह करें जैसा आपने पिछले भागों में किया है। </w:t>
      </w:r>
      <w:r>
        <w:rPr>
          <w:lang w:val="hi_IN" w:bidi="hi_IN"/>
        </w:rPr>
        <w:t>पाप</w:t>
      </w:r>
      <w:r>
        <w:rPr>
          <w:lang w:val="hi_IN" w:bidi="hi_IN"/>
        </w:rPr>
        <w:t xml:space="preserve"> शब्द की अधिक संपूर्ण परिभाषा के लिए मुख्य शब्दावली देखें।</w:t>
      </w:r>
    </w:p>
    <w:p>
      <w:pPr/>
      <w:r>
        <w:rPr>
          <w:lang w:val="hi_IN" w:bidi="hi_IN"/>
        </w:rPr>
      </w:r>
      <w:r>
        <w:rPr>
          <w:lang w:val="hi_IN" w:bidi="hi_IN"/>
        </w:rPr>
        <w:t>मूल भाषा में, "पाप करने का कारण बनने" का अर्थ है "किसी व्यक्ति को ठोकर खिलाना।" इसका अर्थ शारीरिक रूप से गिरना नहीं है। यीशु का अर्थ है कि यदि तेरी आँख या हाथ तुझे परमेश्वर और उद्धार से दूर ले जाए तो तुझे उससे छुटकारा पा लेना चाहिए। यीशु चाहता है कि उनके चेले हर ऐसी बात से छुटकारा पाएँ जो उन्हें परमेश्वर की आज्ञा तोड़ने के लिए प्रेरित करती है।</w:t>
      </w:r>
    </w:p>
    <w:p>
      <w:pPr/>
      <w:r>
        <w:rPr>
          <w:lang w:val="hi_IN" w:bidi="hi_IN"/>
        </w:rPr>
      </w:r>
      <w:r>
        <w:rPr>
          <w:lang w:val="hi_IN" w:bidi="hi_IN"/>
        </w:rPr>
        <w:t xml:space="preserve">यीशु कहता है कि अपने शरीर का एक अंग खो देना बेहतर होगा बजाय इसके कि पूरा शरीर नरक में चला जाए। </w:t>
      </w:r>
      <w:r>
        <w:rPr>
          <w:b/>
          <w:lang w:val="hi_IN" w:bidi="hi_IN"/>
        </w:rPr>
        <w:t>नरक</w:t>
      </w:r>
      <w:r>
        <w:rPr>
          <w:lang w:val="hi_IN" w:bidi="hi_IN"/>
        </w:rPr>
        <w:t xml:space="preserve"> उस स्थान का नाम है जहाँ अविश्वासी लोग दुनिया के अन्त में दण्ड पाने के लिए जाते हैं। शैतान और उसके दूत भी वहाँ जाएंगे। वहाँ आग होगी जो हमेशा जलती रहेगी। नरक शब्द का अनुवाद उसी तरह करें जैसा आपने पिछले भागों में किया है। </w:t>
      </w:r>
      <w:r>
        <w:rPr>
          <w:lang w:val="hi_IN" w:bidi="hi_IN"/>
        </w:rPr>
        <w:t>नरक</w:t>
      </w:r>
      <w:r>
        <w:rPr>
          <w:lang w:val="hi_IN" w:bidi="hi_IN"/>
        </w:rPr>
        <w:t xml:space="preserve"> शब्द की अधिक पूर्ण परिभाषा के लिए मुख्य शब्दावली देखें।</w:t>
      </w:r>
    </w:p>
    <w:p>
      <w:pPr/>
      <w:r>
        <w:rPr>
          <w:lang w:val="hi_IN" w:bidi="hi_IN"/>
        </w:rPr>
      </w:r>
      <w:r>
        <w:rPr>
          <w:lang w:val="hi_IN" w:bidi="hi_IN"/>
        </w:rPr>
        <w:t xml:space="preserve">यीशु तलाक के बारे में भी सिखाता है। </w:t>
      </w:r>
      <w:r>
        <w:rPr>
          <w:b/>
          <w:lang w:val="hi_IN" w:bidi="hi_IN"/>
        </w:rPr>
        <w:t>तलाक</w:t>
      </w:r>
      <w:r>
        <w:rPr>
          <w:lang w:val="hi_IN" w:bidi="hi_IN"/>
        </w:rPr>
        <w:t xml:space="preserve"> एक पति और पत्नी के बीच एक स्थायी अलगाव होता है। </w:t>
      </w:r>
      <w:r>
        <w:rPr>
          <w:b/>
          <w:lang w:val="hi_IN" w:bidi="hi_IN"/>
        </w:rPr>
        <w:t>तलाक</w:t>
      </w:r>
      <w:r>
        <w:rPr>
          <w:lang w:val="hi_IN" w:bidi="hi_IN"/>
        </w:rPr>
        <w:t xml:space="preserve"> का अनुवाद उसी तरह करें जैसा आपने पिछले भागों में किया है। यीशु के तलाक के लिए कहे गए वचन वर्तमान संस्कृति में प्रचलित मानदंडों से कहीं अधिक ऊँचे हैं। उस समय, विवाह समाप्त करने के लिए पुरुष को केवल अपनी पत्नी को तलाक का प्रमाण पत्र देना होता था। यीशु ने दिखाया कि व्यवस्था का सही अर्थ लोगों की उम्मीद से कहीं ज्यादा सख्त था।</w:t>
      </w:r>
    </w:p>
    <w:p>
      <w:pPr/>
      <w:r>
        <w:rPr>
          <w:lang w:val="hi_IN" w:bidi="hi_IN"/>
        </w:rPr>
      </w:r>
      <w:r>
        <w:rPr>
          <w:lang w:val="hi_IN" w:bidi="hi_IN"/>
        </w:rPr>
        <w:t>यीशु ने कहा कि विवाह को समाप्त करने का एकमात्र स्वीकार्य कारण यह है कि पत्नी विश्वासघाती हो और किसी अन्य पुरुष के साथ सोती हो। मूल भाषा में, "विश्वासघाती" या "अनैतिकता" शब्द का अर्थ किसी प्रकार का यौन पाप है। यह व्यभिचार जैसा शब्द नहीं है, लेकिन ये सम्बन्धित विचार हैं। यदि पत्नी पुनर्विवाह करती है, तो वह और उसका नया पति दोनों व्यभिचार के दोषी होंगे क्योंकि पहला विवाह वास्तव में कभी समाप्त नहीं हुआ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5:33–42</w:t>
      </w:r>
      <w:r>
        <w:rPr>
          <w:lang w:val="hi_IN" w:bidi="hi_IN"/>
        </w:rPr>
      </w:r>
    </w:p>
    <w:p>
      <w:pPr>
        <w:pStyle w:val="Heading3"/>
      </w:pPr>
      <w:r>
        <w:rPr>
          <w:lang w:val="hi_IN" w:bidi="hi_IN"/>
        </w:rPr>
        <w:t>सुने और मन में रखें</w:t>
      </w:r>
    </w:p>
    <w:p>
      <w:pPr/>
      <w:r>
        <w:rPr>
          <w:lang w:val="hi_IN" w:bidi="hi_IN"/>
        </w:rPr>
      </w:r>
      <w:r>
        <w:rPr>
          <w:lang w:val="hi_IN" w:bidi="hi_IN"/>
        </w:rPr>
        <w:t>मत्ती 5:33–42 को सुनें और अपने मन में रखें। पाठ को तीन बार सुनें (यदि सम्भव हो, तो तीन अलग-अलग अनुवादों में)। फिर एक समूह के रूप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यीशु एक पहाड़ के किनारे बैठा है और वह अपने चेलों या करीबी अनुयायियों को शिक्षा दे रहा है। लोगों की भीड़ भी सुन रही है। यीशु चेलों को सिखा रहा है कि उन्हें फरीसियों और व्यवस्था के शिक्षकों से अधिक धर्मी कैसे होना चाहिए। उन्होंने कहा कि एक व्यक्ति का रवैया व्यवस्था का पालन करने के उनके कार्यों से अधिक महत्वपूर्ण है। यीशु ने हत्या, व्यभिचार और तलाक के बारे में बात की है। अब, वह शपथ लेने और बुराई का बदला न लेने पर चर्चा करता है।</w:t>
      </w:r>
    </w:p>
    <w:p>
      <w:pPr/>
      <w:r>
        <w:rPr>
          <w:lang w:val="hi_IN" w:bidi="hi_IN"/>
        </w:rPr>
      </w:r>
      <w:r>
        <w:rPr>
          <w:lang w:val="hi_IN" w:bidi="hi_IN"/>
        </w:rPr>
        <w:t>यीशु जानता है कि उसके चेले परमेश्वर की व्यवस्था से परिचित हैं। यीशु चेलों को पुराने नियम की व्यवस्था के बारे में याद दिलाता है जो कहता है कि लोगों को परमेश्वर के प्रति अपनी शपथ नहीं तोड़नी चाहिए। किसी प्रतिज्ञा के साथ शपथ इसलिए जोड़ी जाती है ताकि लोगों को पता रहे कि उन्हें अपना समझौता निभाना है और इसे बदला नहीं जा सकता है। उस समय, लोग परमेश्वर के नाम से एक प्रतिज्ञा करते थे, और इसका अर्थ है कि वे परमेश्वर से अपनी प्रतिज्ञा में उनका गवाह बनने के लिए कहते थे। यदि कोई परमेश्वर के नाम से की गई प्रतिज्ञा को पूरा नहीं करता, तो यह परमेश्वर के नाम का दुरुपयोग था। कभी-कभी, लोग किसी और चीज़ के नाम पर प्रतिज्ञा करते थे, और व्यवस्था के शिक्षक कहते थे कि लोगों को उन प्रतिज्ञाओं को निभाने की आवश्यकता नहीं है।</w:t>
      </w:r>
    </w:p>
    <w:p>
      <w:pPr/>
      <w:r>
        <w:rPr>
          <w:lang w:val="hi_IN" w:bidi="hi_IN"/>
        </w:rPr>
      </w:r>
      <w:r>
        <w:rPr>
          <w:lang w:val="hi_IN" w:bidi="hi_IN"/>
        </w:rPr>
        <w:t>यीशु अब शपथ पर एक नई शिक्षा देता है। यीशु कहता है कि उसके चेलों को कोई शपथ या कसम नहीं लेनी चाहिए। यीशु चाहता है कि उसके चेले हमेशा अपनी प्रतिज्ञाओं को पूरा करें बिना परमेश्वर के नाम या किसी और चीज़ के नाम पर कोई शपथ खाएँ।</w:t>
      </w:r>
    </w:p>
    <w:p>
      <w:pPr/>
      <w:r>
        <w:rPr>
          <w:lang w:val="hi_IN" w:bidi="hi_IN"/>
        </w:rPr>
      </w:r>
      <w:r>
        <w:rPr>
          <w:lang w:val="hi_IN" w:bidi="hi_IN"/>
        </w:rPr>
        <w:t>रुकें और चर्चा करें कि आपकी संस्कृति में किस प्रकार की शपथ, मन्नत या कसमें मौजूद हैं। जब लोग शपथ लेते हैं तो वे क्या कहते हैं? लोग आपकी भाषा में सबसे मजबूत प्रकार की शपथ या कसम कैसे लेते हैं?</w:t>
      </w:r>
    </w:p>
    <w:p>
      <w:pPr/>
      <w:r>
        <w:rPr>
          <w:lang w:val="hi_IN" w:bidi="hi_IN"/>
        </w:rPr>
      </w:r>
      <w:r>
        <w:rPr>
          <w:lang w:val="hi_IN" w:bidi="hi_IN"/>
        </w:rPr>
        <w:t>उस समय, लोग अक्सर स्वर्ग, पृथ्वी, यरूशलेम या किसी व्यक्ति के सिर की शपथ लेते थे। यहूदियों ने इस तरह की शपथ खाई क्योंकि वे परमेश्वर के नाम पर शपथ या कसम लेने से बच रहे थे। यीशु कहता है कि किसी भी शपथ की अनुमति नहीं है क्योंकि परमेश्वर हर चीज़ पर शासन करता है। लोगों को स्वर्ग की शपथ नहीं लेनी चाहिए, क्योंकि यह परमेश्वर का सिंहासन है, या जहाँ परमेश्वर बैठता है। स्वर्ग वह स्थान है जहाँ परमेश्वर रहता है, और "परमेश्वर का सिंहासन" का अर्थ है कि परमेश्वर स्वर्ग से शासन करता है।</w:t>
      </w:r>
    </w:p>
    <w:p>
      <w:pPr/>
      <w:r>
        <w:rPr>
          <w:lang w:val="hi_IN" w:bidi="hi_IN"/>
        </w:rPr>
      </w:r>
      <w:r>
        <w:rPr>
          <w:lang w:val="hi_IN" w:bidi="hi_IN"/>
        </w:rPr>
        <w:t>यीशु आगे कहता है कि लोगों को "पृथ्वी" शब्द से शपथ नहीं लेनी चाहिए क्योंकि यह परमेश्वर के चरणों की चौकी है। चरणों की चौकी वह स्थान है जहां राजा अपना पैर रखता है। इसका अर्थ यह नहीं है कि परमेश्वर के पैर हैं। "पृथ्वी परमेश्वर के चरणों की चौकी है" का अर्थ है कि पूरी पृथ्वी परमेश्वर की है। यीशु यह भी कहता है कि लोगों को "यरूशलेम" शब्द से शपथ नहीं लेनी चाहिए। यरूशलेम वह शहर है जहाँ परमेश्वर का मन्दिर था। यीशु कहता है कि यरूशलेम की शपथ न लें क्योंकि यरूशलेम महान राजा का शहर है। महान राजा का अर्थ है परमेश्वर। अन्त में, यीशु कहता है कि लोगों को "मेरे सिर की शपथ" शब्दों का प्रयोग करके प्रतिज्ञा नहीं करनी चाहिए। यीशु कहता है कि कोई व्यक्ति अपने बालों का रंग नहीं बदल सकता है। केवल परमेश्वर स्वर्ग और पृथ्वी और किसी व्यक्ति के सिर को नियंत्रित करता है। किसी को शपथ या सिर की कसम नहीं लेनी चाहिए।</w:t>
      </w:r>
    </w:p>
    <w:p>
      <w:pPr/>
      <w:r>
        <w:rPr>
          <w:lang w:val="hi_IN" w:bidi="hi_IN"/>
        </w:rPr>
      </w:r>
      <w:r>
        <w:rPr>
          <w:lang w:val="hi_IN" w:bidi="hi_IN"/>
        </w:rPr>
        <w:t>यीशु कहता है कि उनके चेलों को केवल "हाँ" कहना चाहिए जब उनका अर्थ "हाँ" और "नहीं" कहना चाहिए जब उनका अर्थ "नहीं" हो। यीशु कहता है कि यदि कोई व्यक्ति "हाँ" या "नहीं" से अधिक कहता है, तो यह कथन दुष्ट शैतान से आता है। परमेश्वर चाहता है कि उसके लोग सच्चे हों और अपने वचनों में कुछ नहीं जोड़ें।</w:t>
      </w:r>
    </w:p>
    <w:p>
      <w:pPr/>
      <w:r>
        <w:rPr>
          <w:lang w:val="hi_IN" w:bidi="hi_IN"/>
        </w:rPr>
      </w:r>
      <w:r>
        <w:rPr>
          <w:lang w:val="hi_IN" w:bidi="hi_IN"/>
        </w:rPr>
        <w:t>इसके बाद, यीशु अपने चेलों को बुराई का बदला न लेने के बारे में सिखाता है। यीशु उन्हें पुराने नियम की यह बात याद दिलाता है कि यदि कोई व्यक्ति किसी की आँख खोने का कारण बनता है, तो उस व्यक्ति को भी अपनी आँख खो देनी चाहिए। यीशु यह भी कहता है कि यदि कोई व्यक्ति किसी का दांत तोड़ता है, तो उस व्यक्ति का भी एक दांत टूट जाना चाहिए। इस कथन का उपयोग इसलिए किया गया था ताकि अदालतें किसी को उससे अधिक दण्ड न दे जिसके वह योग्य है। इस कथन का अर्थ यह नहीं है कि कोई व्यक्ति बदला लेने के लिए किसी दूसरे की आँख निकाल सकता है। पुराने नियम के समय के दौरान अन्य जातियों में भी ऐसे कानून थे जो बुराई के लिए बदला लेने की अनुमति देते थे। यीशु के समय में, यह संभावना थी कि लोग किसी अन्य को चोट पहुँचाने पर स्वयं चोट खाने के बजाय पैसे देते थे।</w:t>
      </w:r>
    </w:p>
    <w:p>
      <w:pPr/>
      <w:r>
        <w:rPr>
          <w:lang w:val="hi_IN" w:bidi="hi_IN"/>
        </w:rPr>
      </w:r>
      <w:r>
        <w:rPr>
          <w:lang w:val="hi_IN" w:bidi="hi_IN"/>
        </w:rPr>
        <w:t>रुकें और इस बारे में बात करें कि आपकी संस्कृति में "बुराई का बदला लेना" कैसे होता है। जब कोई व्यक्ति किसी अन्य को चोट पहुँचाता है, तो संस्कृति में क्या होता है? क्या पैसे का भुगतान, सजा या किसी और चीज़ की आवश्यकता होती है? जिस व्यक्ति का अपमान हुआ हो या जिसे चोट पहुँची हो, उसका सम्मान कैसे वापस लौटाया जाता है?</w:t>
      </w:r>
    </w:p>
    <w:p>
      <w:pPr/>
      <w:r>
        <w:rPr>
          <w:lang w:val="hi_IN" w:bidi="hi_IN"/>
        </w:rPr>
      </w:r>
      <w:r>
        <w:rPr>
          <w:lang w:val="hi_IN" w:bidi="hi_IN"/>
        </w:rPr>
        <w:t xml:space="preserve">अब, यीशु कहता है कि उनके चेलों को उस व्यक्ति से नहीं लड़ना चाहिए जिसने उनके साथ बुराई की हो। यीशु अपने चेलों को बुराई का बदला न देने के चार उदाहरण देता है। सबसे पहले, यीशु कहता है कि यदि कोई आपका दाहिने गाल पर हाथ से मारकर अपमान करता है, तो आपको अपना मुँह मोड़कर उसे अपना बायां गाल भी मारने देना चाहिए। किसी के चेहरे पर इस तरह से मारना उनके लिए अपमानजनक था। </w:t>
      </w:r>
    </w:p>
    <w:p>
      <w:pPr/>
      <w:r>
        <w:rPr>
          <w:lang w:val="hi_IN" w:bidi="hi_IN"/>
        </w:rPr>
      </w:r>
      <w:r>
        <w:rPr>
          <w:lang w:val="hi_IN" w:bidi="hi_IN"/>
        </w:rPr>
        <w:t>इसके बाद, यीशु कहता है कि यदि कोई आप पर आपके कुर्ते के लिए मुकदमा करे, तो आपको उस व्यक्ति को अपना अंगरखा या बाहरी कपड़ा भी दे देना चाहिए। मुकदमा चलाने का अर्थ है कि कोई व्यक्ति आपको भुगतान लेने के लिए न्यायाधीश के पास ले जाता है। कुर्ता वह लम्बा कमीज था जिसे पुरुष और स्त्रियाँ अपनी खाल के पास पहनते थे, जैसे अंदर की पोशाक या बनियान। एक अंगरखा एक कमीज से ज्यादा कीमती था और लोग इसे रात में गरम रहने के लिए एक कम्बल की तरह इस्तेमाल करते थे। पुराने नियम में यह नियम था कि कोई भी अंगरखे के लिए मुकदमा नहीं कर सकता था क्योंकि लोगों को रात में गर्म रहने के लिए इसकी आवश्यकता होती थी। यीशु चाहता था कि उसके चेले अपना अंगरखा मुफ्त में दे दें, जो व्यवस्था की अपेक्षा से अधिक था।</w:t>
      </w:r>
    </w:p>
    <w:p>
      <w:pPr/>
      <w:r>
        <w:rPr>
          <w:lang w:val="hi_IN" w:bidi="hi_IN"/>
        </w:rPr>
      </w:r>
      <w:r>
        <w:rPr>
          <w:lang w:val="hi_IN" w:bidi="hi_IN"/>
        </w:rPr>
        <w:t>रुकें और एक कुर्ते और अंगरखे का चित्र दिखाएँ।</w:t>
      </w:r>
    </w:p>
    <w:p>
      <w:pPr/>
      <w:r>
        <w:rPr>
          <w:lang w:val="hi_IN" w:bidi="hi_IN"/>
        </w:rPr>
      </w:r>
      <w:r>
        <w:rPr>
          <w:lang w:val="hi_IN" w:bidi="hi_IN"/>
        </w:rPr>
        <w:t>इसके बाद, यीशु कहता है कि यदि उस क्षेत्र में रहने वाला कोई सैनिक तुम्हें अपना सामान एक मील तक ढोने के लिए मजबूर करे, तो तुम्हें उसका सामान दो मील तक ढोना चाहिए। उस समय के दौरान, रोमी यहूदियों के देश पर शासन करते थे, और एक रोमी सैनिक किसी को भी अपनी चीजों को एक रोमी मील तक ले जाने के लिए मजबूर कर सकता था। एक रोमी मील लगभग डेढ़ किलोमीटर होता था। यीशु का अर्थ है कि उसके चेलों को उस काम से दोगुना करना चाहिए जितना कोई उन्हें करने के लिए मजबूर करता है।</w:t>
      </w:r>
    </w:p>
    <w:p>
      <w:pPr/>
      <w:r>
        <w:rPr>
          <w:lang w:val="hi_IN" w:bidi="hi_IN"/>
        </w:rPr>
      </w:r>
      <w:r>
        <w:rPr>
          <w:lang w:val="hi_IN" w:bidi="hi_IN"/>
        </w:rPr>
        <w:t>रुकें और एक रोमी सैनिक का चित्र दिखाएँ।</w:t>
      </w:r>
    </w:p>
    <w:p>
      <w:pPr/>
      <w:r>
        <w:rPr>
          <w:lang w:val="hi_IN" w:bidi="hi_IN"/>
        </w:rPr>
      </w:r>
      <w:r>
        <w:rPr>
          <w:lang w:val="hi_IN" w:bidi="hi_IN"/>
        </w:rPr>
        <w:t>अन्त में, यीशु कहता है कि उनके चेलों को किसी भी व्यक्ति को पैसे देने के लिए तैयार रहना चाहिए जो उनसे पैसे माँगे। वह कहता है कि जब कोई कुछ उधार लेने के लिए मांगे, तो आपको उसे दे देना चाहिए। सभी चार उदाहरणों में, यीशु नहीं चाहता कि उनके चेले उन लोगों के खिलाफ लड़ें जिन्होंने उनके साथ बुराई की।</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कहानी के दृश्यों, परिवेश और पात्रों को परिभाषित करने में मदद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अपने चेलों को शपथ और मन्नत के बारे में सिखाता है। यीशु कहता है कि उनके चेलों को शपथ नहीं लेनी चाहिए। उन्हें केवल "हाँ" या "नहीं" कहना चाहिए।</w:t>
      </w:r>
    </w:p>
    <w:p>
      <w:pPr/>
      <w:r>
        <w:rPr>
          <w:lang w:val="hi_IN" w:bidi="hi_IN"/>
        </w:rPr>
      </w:r>
      <w:r>
        <w:rPr>
          <w:b/>
          <w:lang w:val="hi_IN" w:bidi="hi_IN"/>
        </w:rPr>
        <w:t>दूसरा दृश्य:</w:t>
      </w:r>
      <w:r>
        <w:rPr>
          <w:lang w:val="hi_IN" w:bidi="hi_IN"/>
        </w:rPr>
        <w:t xml:space="preserve"> यीशु बुराई का बदला न लेने के बारे में सिखाता है। यीशु चार उदाहरण देता है कि उसके चेलों को बुराई का बदला नहीं लेना चाहिए।</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w:t>
      </w:r>
    </w:p>
    <w:p>
      <w:pPr>
        <w:pStyle w:val="ListBullet"/>
        <w:spacing w:line="240" w:lineRule="auto"/>
        <w:ind w:left="720"/>
      </w:pPr>
      <w:r>
        <w:rPr>
          <w:lang w:val="hi_IN" w:bidi="hi_IN"/>
        </w:rPr>
      </w:r>
      <w:r>
        <w:rPr>
          <w:lang w:val="hi_IN" w:bidi="hi_IN"/>
        </w:rPr>
        <w:t>कोई ऐसा व्यक्ति जो किसी चेले के साथ बुरा करता है (अपमान करता है, मुकदमा करता है, बोझा ढोने के लिए मजबूर करता है)</w:t>
      </w:r>
    </w:p>
    <w:p>
      <w:pPr>
        <w:pStyle w:val="ListBullet"/>
        <w:spacing w:line="240" w:lineRule="auto"/>
        <w:ind w:left="720"/>
      </w:pPr>
      <w:r>
        <w:rPr>
          <w:lang w:val="hi_IN" w:bidi="hi_IN"/>
        </w:rPr>
      </w:r>
      <w:r>
        <w:rPr>
          <w:lang w:val="hi_IN" w:bidi="hi_IN"/>
        </w:rPr>
        <w:t>कोई व्यक्ति जो कुछ माँगता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यीशु अभी भी पहाड़ पर अपने चेलों को शिक्षा दे रहा है। उसने उन्हें महत्वपूर्ण बातें सिखाई हैं कि परमेश्वर किसको आशीष देता है, चेलों को अपने आसपास के लोगों से कैसे अलग होना चाहिए, और व्यवस्था के बारे में। अब, यीशु शपथ लेने और बुराई का बदला न लेने के बारे में एक नई शिक्षा देता है।</w:t>
      </w:r>
    </w:p>
    <w:p>
      <w:pPr/>
      <w:r>
        <w:rPr>
          <w:lang w:val="hi_IN" w:bidi="hi_IN"/>
        </w:rPr>
      </w:r>
      <w:r>
        <w:rPr>
          <w:lang w:val="hi_IN" w:bidi="hi_IN"/>
        </w:rPr>
        <w:t>पहले दृश्य में, यह याद रखना ज़रूरी है कि लोग आमतौर पर यीशु के समय में शपथ लेते थे। उन्होंने परमेश्वर के नाम पर या किसी और चीज़ के नाम पर शपथ ली। यीशु कहता है कि किसी और चीज़ की शपथ लेना भी अच्छा नहीं है। परमेश्वर हर चीज़ पर शासन करता है, इसलिए कोई भी शपथ परमेश्वर के नाम का दुरुपयोग है।</w:t>
      </w:r>
    </w:p>
    <w:p>
      <w:pPr/>
      <w:r>
        <w:rPr>
          <w:lang w:val="hi_IN" w:bidi="hi_IN"/>
        </w:rPr>
      </w:r>
      <w:r>
        <w:rPr>
          <w:lang w:val="hi_IN" w:bidi="hi_IN"/>
        </w:rPr>
        <w:t>यह याद रखना ज़रूरी है कि यीशु पुराने नियम की व्यवस्था और उस नए तरीके के बीच अंतर करता है जिसे वह सिखा रहा है। अपनी भाषा में यह दिखाना याद रखें कि यह शपथ के बारे में व्यवस्था को समझने का एक नया तरीका है।</w:t>
      </w:r>
    </w:p>
    <w:p>
      <w:pPr/>
      <w:r>
        <w:rPr>
          <w:lang w:val="hi_IN" w:bidi="hi_IN"/>
        </w:rPr>
      </w:r>
      <w:r>
        <w:rPr>
          <w:lang w:val="hi_IN" w:bidi="hi_IN"/>
        </w:rPr>
        <w:t>याद रखें कि यीशु चार तरीके बताता है जिनकी उनके चेलों को शपथ नहीं लेनी चाहिए: स्वर्ग की, पृथ्वी की, यरूशलेम की, या अपने सिर की। फिर यीशु इस दृश्य का निष्कर्ष निकालता है यह कहते हुए कि उनके चेलों को "हाँ" कहना चाहिए जब उनका मतलब "हाँ" हो, और "न" कहना चाहिए जब उनका मतलब "न" हो। उन्हें अपने वचनों को और अधिक मजबूत बनाने के लिए कोई शपथ जोड़ने की आवश्यकता नहीं है। याद रखें कि यीशु नहीं चाहता कि चेले इसे नियमों की एक नई सूची के रूप में देखें। यीशु चाहता है कि उनके चेले सच्चे और ईमानदार हों।</w:t>
      </w:r>
    </w:p>
    <w:p>
      <w:pPr/>
      <w:r>
        <w:rPr>
          <w:lang w:val="hi_IN" w:bidi="hi_IN"/>
        </w:rPr>
      </w:r>
      <w:r>
        <w:rPr>
          <w:lang w:val="hi_IN" w:bidi="hi_IN"/>
        </w:rPr>
        <w:t>दूसरे दृश्य में, याद रखें कि यीशु पुराने नियम से एक कथन का उल्लेख करता है जो बुराई का बदला लेने से सम्बन्धित है। याद रखें कि यीशु के समय में यह कथन लोगों को इस बात से बचाने के लिए था कि उन्हें उनके अपराध से अधिक या कम सज़ा न दी जाए। याद रखें कि यह किसी शत्रु से व्यक्तिगत बदला लेने के बारे में नहीं था।</w:t>
      </w:r>
    </w:p>
    <w:p>
      <w:pPr/>
      <w:r>
        <w:rPr>
          <w:lang w:val="hi_IN" w:bidi="hi_IN"/>
        </w:rPr>
      </w:r>
      <w:r>
        <w:rPr>
          <w:lang w:val="hi_IN" w:bidi="hi_IN"/>
        </w:rPr>
        <w:t>यह याद रखना ज़रूरी है कि यीशु चार उदाहरण देता है कि उनके चेलों को अपना बचाव कैसे नहीं करना चाहिए। यीशु ने कहा कि उसके चेलों को किसी को दोनों गालों पर मारने देना चाहिए। याद रखें कि चेलों के लिए यह सुनना शायद चौंकाने वाला था, और आमतौर पर जब कोई उनका अपमान करता था तो उनसे अपने सम्मान का बचाव करने की अपेक्षा की जाती थी।</w:t>
      </w:r>
    </w:p>
    <w:p>
      <w:pPr/>
      <w:r>
        <w:rPr>
          <w:lang w:val="hi_IN" w:bidi="hi_IN"/>
        </w:rPr>
      </w:r>
      <w:r>
        <w:rPr>
          <w:lang w:val="hi_IN" w:bidi="hi_IN"/>
        </w:rPr>
        <w:t>यीशु यह भी कहता है कि जब कोई उसके चेले से कुर्ता मांगने के लिए मुकदमा करे, तो उसे अंगरखा भी खुशी से दे देना चाहिए। याद रखें कि लोगों के लिए रात में गर्म रहने के लिए अंगरखा महत्वपूर्ण था। भले ही चेले पर मुकदमा करने वाला व्यक्ति अंगरखा के योग्य नहीं था, लेकिन यीशु चाहता था कि चेला उसे देकर प्रेम दिखाए।</w:t>
      </w:r>
    </w:p>
    <w:p>
      <w:pPr/>
      <w:r>
        <w:rPr>
          <w:lang w:val="hi_IN" w:bidi="hi_IN"/>
        </w:rPr>
      </w:r>
      <w:r>
        <w:rPr>
          <w:lang w:val="hi_IN" w:bidi="hi_IN"/>
        </w:rPr>
        <w:t>याद रखें कि यहूदियों को उनके देश में रहने वाले रोमी सैनिक पसंद नहीं थे। याद रखें कि यहूदियों को केवल एक मील तक सामान ढोना होता था, और यीशु चाहता था कि वे दो मील जाएँ! सोचें कि आप यीशु की इस चौंकाने वाली आज्ञा को एक चित्र के साथ कैसे दिखा सकते हैं।</w:t>
      </w:r>
    </w:p>
    <w:p>
      <w:pPr/>
      <w:r>
        <w:rPr>
          <w:lang w:val="hi_IN" w:bidi="hi_IN"/>
        </w:rPr>
      </w:r>
      <w:r>
        <w:rPr>
          <w:lang w:val="hi_IN" w:bidi="hi_IN"/>
        </w:rPr>
        <w:t>यह याद रखना अच्छा है कि इस दृश्य में यीशु का अन्तिम कथन लोगों द्वारा पैसे माँगने या कुछ उधार मांगने के बारे में है। याद रखें कि यीशु यह नहीं कहता कि जो व्यक्ति कुछ मांग रहा है वह उसके योग्य है या नहीं। याद रखें कि किसी और को पैसे देने या कुछ उधार देने में हमेशा उदार होना अस्वाभाविक होगा।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अपने चेलों को शपथ और मन्नत के बारे में सिखाता है। यीशु कहता है कि उसके चेलों को शपथ नहीं लेनी चाहिए। उन्हें केवल "हाँ" या "नहीं" कहना चाहिए।</w:t>
      </w:r>
    </w:p>
    <w:p>
      <w:pPr/>
      <w:r>
        <w:rPr>
          <w:lang w:val="hi_IN" w:bidi="hi_IN"/>
        </w:rPr>
      </w:r>
      <w:r>
        <w:rPr>
          <w:b/>
          <w:lang w:val="hi_IN" w:bidi="hi_IN"/>
        </w:rPr>
        <w:t>दूसरा दृश्य:</w:t>
      </w:r>
      <w:r>
        <w:rPr>
          <w:lang w:val="hi_IN" w:bidi="hi_IN"/>
        </w:rPr>
        <w:t xml:space="preserve"> यीशु बुराई का बदला न लेने के बारे में सिखाता है। वह अपने चेलों को बुराई का बदला न लेने के चार उदाहरण देता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w:t>
      </w:r>
    </w:p>
    <w:p>
      <w:pPr>
        <w:pStyle w:val="ListBullet"/>
        <w:spacing w:line="240" w:lineRule="auto"/>
        <w:ind w:left="720"/>
      </w:pPr>
      <w:r>
        <w:rPr>
          <w:lang w:val="hi_IN" w:bidi="hi_IN"/>
        </w:rPr>
      </w:r>
      <w:r>
        <w:rPr>
          <w:lang w:val="hi_IN" w:bidi="hi_IN"/>
        </w:rPr>
        <w:t>कोई ऐसा व्यक्ति जो किसी चेले के साथ बुरा करता है (अपमान करता है, मुकदमा करता है, बोझा ढोने के लिए मजबूर करता है)</w:t>
      </w:r>
    </w:p>
    <w:p>
      <w:pPr>
        <w:pStyle w:val="ListBullet"/>
        <w:spacing w:line="240" w:lineRule="auto"/>
        <w:ind w:left="720"/>
      </w:pPr>
      <w:r>
        <w:rPr>
          <w:lang w:val="hi_IN" w:bidi="hi_IN"/>
        </w:rPr>
      </w:r>
      <w:r>
        <w:rPr>
          <w:lang w:val="hi_IN" w:bidi="hi_IN"/>
        </w:rPr>
        <w:t>कोई व्यक्ति जो कुछ माँगता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यीशु बैठता है और अपने चेलों को शिक्षा देता है। चेले उसके पास बैठे हैं। यीशु अपने चेलों को उन नियमों के बारे में याद दिलाता है कि लोगों को परमेश्वर के सामने अपनी शपथ नहीं तोड़नी चाहिए। यीशु कहता है कि किसी को किसी प्रकार की शपथ नहीं लेनी चाहिए।</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पात्र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वह कहता है कि उसके चेले स्वर्ग की शपथ या मन्नत न लें, क्योंकि वह परमेश्वर का सिंहासन है। यीशु यह भी कहता है कि उनके चेलों को पृथ्वी की शपथ नहीं लेनी चाहिए, क्योंकि यह परमेश्वर के चरणों की चौकी है। यीशु कहता है कि यरूशलेम की शपथ न लें, क्योंकि यह परमेश्वर का नगर है। और यीशु कहता है कि अपने सिर की शपथ न खाना, क्योंकि केवल परमेश्वर ही तेरे सिर और सब वस्तुओं को नियंत्रित करता है। यीशु कहता है कि उनके चेलों को "हाँ" और "नहीं" कहना चाहिए और अपने वचनों में कोई शपथ नहीं जोड़नी चाहिए। वह कहता है कि यदि वे इसमें कोई शपथ जोड़ते हैं, तो यह शैतान की ओर से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पात्र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दूसरे दृश्य में, यीशु चेलों को याद दिलाता है कि पुराना नियम बुराई का बदला लेने के बारे में क्या कहता है। वह कहता है कि पुराने नियम की व्यवस्था यह है कि जो चीज़ तुमसे ली गई है, उसे तुम भी ले लो। अगर कोई तुम्हारी आँख निकाल लेता है, तो तुम भी उसकी आँख निकाल लो। अगर कोई तुम्हारा दाँत निकाल लेता है, तो तुम भी उसका दाँत निकाल लो। यीशु उन्हें जीने का एक नया तरीका बताता है। यीशु कहता है कि अगर कोई तुम्हें दाहिने गाल पर थप्पड़ मारे, तो अपना चेहरा फेर दो ताकि वह तुम्हें बाएँ गाल पर भी थप्पड़ मार सके। किसी को इस तरह मारना एक अपमान था।</w:t>
      </w:r>
    </w:p>
    <w:p>
      <w:pPr>
        <w:pStyle w:val="ListBullet"/>
        <w:spacing w:line="240" w:lineRule="auto"/>
        <w:ind w:left="720"/>
      </w:pPr>
      <w:r>
        <w:rPr>
          <w:lang w:val="hi_IN" w:bidi="hi_IN"/>
        </w:rPr>
      </w:r>
      <w:r>
        <w:rPr>
          <w:lang w:val="hi_IN" w:bidi="hi_IN"/>
        </w:rPr>
        <w:t>अभिनय को रोकें। चेले को मारने वाले व्यक्ति का पात्र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अगले उदाहरण में, यीशु कहता है कि यदि कोई तुम्हें तुम्हारा कुरता लेने के लिए न्यायाधीश के पास ले जाए, तो तुम्हें उसे अपना अंगरखा भी दे देना चाहिए। अंगरखा बाहरी वस्त्र था, और आमतौर पर लोग इसके लिए किसी पर मुकदमा नहीं कर सकते थे क्योंकि यह रात में लोगों को गर्म रखता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पात्र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इसके बाद, यीशु कहता है कि यदि कोई सैनिक किसी चेले को एक मील तक उसका सामान ढोने के लिए मजबूर करता है, तो चेले को स्वेच्छा से दो मील तक सामान ढोने के लिए तैयार रहना चाहिए। यीशु चाहता था कि चेला व्यवस्था से अधिक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पात्र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अन्त में, यीशु कहता है कि उनके चेलों को किसी भी व्यक्ति को पैसे देने के लिए तैयार रहना चाहिए जो उनसे पैसे माँगे। यीशु के चेलों को जब कोई उधार माँगता है तो उसे उधार देने के लिए भी तैयार रहना चाहिए।</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जो व्यक्ति कुछ मांग रहा है, उसका पात्र निभा रहे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इसके अलावा, यीशु का पात्र निभाने वाले अभिनेता से पूछें, "आप कैसा महसूस करते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अपने चेलों को शपथ और मन्नत के बारे में सिखाता है। शपथ और मन्नत एक समान हैं। यीशु कहता है कि उनके चेलों को कोई शपथ या मन्नत नहीं लेनी चाहिए। लोगों ने </w:t>
      </w:r>
      <w:r>
        <w:rPr>
          <w:b/>
          <w:lang w:val="hi_IN" w:bidi="hi_IN"/>
        </w:rPr>
        <w:t>शपथ</w:t>
      </w:r>
      <w:r>
        <w:rPr>
          <w:lang w:val="hi_IN" w:bidi="hi_IN"/>
        </w:rPr>
        <w:t xml:space="preserve"> लेकर यह दर्शाया कि वे अपनी प्रतिज्ञा निभाएँगे। शपथ लेने वाला व्यक्ति परमेश्वर से कहता है कि यदि वे अपनी प्रतिज्ञा न रखें तो उन्हें दण्डित किया जाए। </w:t>
      </w:r>
      <w:r>
        <w:rPr>
          <w:b/>
          <w:lang w:val="hi_IN" w:bidi="hi_IN"/>
        </w:rPr>
        <w:t>शपथ</w:t>
      </w:r>
      <w:r>
        <w:rPr>
          <w:lang w:val="hi_IN" w:bidi="hi_IN"/>
        </w:rPr>
        <w:t xml:space="preserve"> शब्द की अधिक पूर्ण परिभाषा के लिए मुख्य शब्दावली देखें।</w:t>
      </w:r>
    </w:p>
    <w:p>
      <w:pPr/>
      <w:r>
        <w:rPr>
          <w:lang w:val="hi_IN" w:bidi="hi_IN"/>
        </w:rPr>
      </w:r>
      <w:r>
        <w:rPr>
          <w:b/>
          <w:lang w:val="hi_IN" w:bidi="hi_IN"/>
        </w:rPr>
        <w:t>मन्नत</w:t>
      </w:r>
      <w:r>
        <w:rPr>
          <w:lang w:val="hi_IN" w:bidi="hi_IN"/>
        </w:rPr>
        <w:t xml:space="preserve"> एक गम्भीर प्रतिज्ञा होती है जो आमतौर पर परमेश्वर के अनुग्रह के बदले में की जाती है। किसी व्यक्ति को मन्नत लेने की कोई आवश्यकता नहीं होती है। लेकिन यदि कोई मन्नत ली जाती है, तो इसे शपथ की तरह पवित्र रूप से बाध्यकारी माना जाता है। एक बार जब व्यक्ति वह काम कर देता है जो उसने करने की मन्नत ली थी, तो वह मन्नत से मुक्त हो जाता है। </w:t>
      </w:r>
      <w:r>
        <w:rPr>
          <w:b/>
          <w:lang w:val="hi_IN" w:bidi="hi_IN"/>
        </w:rPr>
        <w:t>मन्नत</w:t>
      </w:r>
      <w:r>
        <w:rPr>
          <w:lang w:val="hi_IN" w:bidi="hi_IN"/>
        </w:rPr>
        <w:t xml:space="preserve"> शब्द की अधिक पूर्ण परिभाषा के लिए मुख्य शब्दावली देखें।</w:t>
      </w:r>
    </w:p>
    <w:p>
      <w:pPr/>
      <w:r>
        <w:rPr>
          <w:lang w:val="hi_IN" w:bidi="hi_IN"/>
        </w:rPr>
      </w:r>
      <w:r>
        <w:rPr>
          <w:lang w:val="hi_IN" w:bidi="hi_IN"/>
        </w:rPr>
        <w:t xml:space="preserve">यीशु कहता है कि उसके चेलों को कोई शपथ या मन्नत नहीं लेनी चाहिए। यीशु नहीं चाहता था कि उसके चेले स्वर्ग की शपथ लें क्योंकि यह परमेश्वर का सिंहासन है। </w:t>
      </w:r>
      <w:r>
        <w:rPr>
          <w:b/>
          <w:lang w:val="hi_IN" w:bidi="hi_IN"/>
        </w:rPr>
        <w:t>स्वर्ग</w:t>
      </w:r>
      <w:r>
        <w:rPr>
          <w:lang w:val="hi_IN" w:bidi="hi_IN"/>
        </w:rPr>
        <w:t xml:space="preserve"> का अर्थ आसमान हो सकता है, या वह स्थान हो सकता है जहाँ परमेश्वर और उसके स्वर्गदूत रहते हैं, यह सन्दर्भ पर निर्भर करता है। इस संदर्भ में, स्वर्ग का अर्थ वह स्थान है जहाँ परमेश्वर रहता है। स्वर्ग का अनुवाद उसी तरह करें जैसा आपने पिछले भागों में किया है और </w:t>
      </w:r>
      <w:r>
        <w:rPr>
          <w:b/>
          <w:lang w:val="hi_IN" w:bidi="hi_IN"/>
        </w:rPr>
        <w:t>स्वर्ग</w:t>
      </w:r>
      <w:r>
        <w:rPr>
          <w:lang w:val="hi_IN" w:bidi="hi_IN"/>
        </w:rPr>
        <w:t xml:space="preserve"> शब्द की अधिक पूर्ण परिभाषा के लिए मुख्य शब्दावली देखें।</w:t>
      </w:r>
    </w:p>
    <w:p>
      <w:pPr/>
      <w:r>
        <w:rPr>
          <w:lang w:val="hi_IN" w:bidi="hi_IN"/>
        </w:rPr>
      </w:r>
      <w:r>
        <w:rPr>
          <w:lang w:val="hi_IN" w:bidi="hi_IN"/>
        </w:rPr>
        <w:t xml:space="preserve">यीशु यह भी नहीं चाहता था कि उसके चेले पृथ्वी की शपथ लें, क्योंकि यह परमेश्वर के चरणों की चौकी है। चरणों की चौकी वह स्थान था जहाँ राजा अपने पैर रखता था। यीशु कहता है कि "यरूशलेम" शब्द से शपथ न लें। यीशु कहता है कि यरूशलेम महान राजा, अर्थात् परमेश्वर का नगर है। </w:t>
      </w:r>
      <w:r>
        <w:rPr>
          <w:b/>
          <w:lang w:val="hi_IN" w:bidi="hi_IN"/>
        </w:rPr>
        <w:t>यरूशलेम</w:t>
      </w:r>
      <w:r>
        <w:rPr>
          <w:lang w:val="hi_IN" w:bidi="hi_IN"/>
        </w:rPr>
        <w:t xml:space="preserve"> यहूदी लोगों की धार्मिक राजधानी का नाम है। यह यहूदी लोगों के लिए सबसे पवित्र स्थान था। </w:t>
      </w:r>
      <w:r>
        <w:rPr>
          <w:b/>
          <w:lang w:val="hi_IN" w:bidi="hi_IN"/>
        </w:rPr>
        <w:t>यरूशलेम</w:t>
      </w:r>
      <w:r>
        <w:rPr>
          <w:lang w:val="hi_IN" w:bidi="hi_IN"/>
        </w:rPr>
        <w:t xml:space="preserve"> शब्द की अधिक पूर्ण परिभाषा के लिए मुख्य शब्दावली देखें।</w:t>
      </w:r>
    </w:p>
    <w:p>
      <w:pPr/>
      <w:r>
        <w:rPr>
          <w:lang w:val="hi_IN" w:bidi="hi_IN"/>
        </w:rPr>
      </w:r>
      <w:r>
        <w:rPr>
          <w:lang w:val="hi_IN" w:bidi="hi_IN"/>
        </w:rPr>
        <w:t xml:space="preserve">यीशु यह भी कहता है कि अपने सिर की शपथ मत लो, क्योंकि कोई व्यक्ति अपने बालों का रंग नहीं बदल सकता। परमेश्वर सब कुछ पर नियंत्रण रखता है। यीशु कहता है कि यदि कोई "हाँ" या "नहीं" से अधिक कहता है, तो यह दुष्ट से आता है। "दुष्ट" का अर्थ है </w:t>
      </w:r>
      <w:r>
        <w:rPr>
          <w:b/>
          <w:lang w:val="hi_IN" w:bidi="hi_IN"/>
        </w:rPr>
        <w:t>शैतान</w:t>
      </w:r>
      <w:r>
        <w:rPr>
          <w:lang w:val="hi_IN" w:bidi="hi_IN"/>
        </w:rPr>
        <w:t xml:space="preserve">। इसका अनुवाद उसी तरह करें जैसा आपने पिछले भागों में किया है और </w:t>
      </w:r>
      <w:r>
        <w:rPr>
          <w:b/>
          <w:lang w:val="hi_IN" w:bidi="hi_IN"/>
        </w:rPr>
        <w:t>शैतान</w:t>
      </w:r>
      <w:r>
        <w:rPr>
          <w:lang w:val="hi_IN" w:bidi="hi_IN"/>
        </w:rPr>
        <w:t xml:space="preserve"> शब्द की अधिक पूर्ण परिभाषा के लिए मुख्य शब्दावली देखें।</w:t>
      </w:r>
    </w:p>
    <w:p>
      <w:pPr/>
      <w:r>
        <w:rPr>
          <w:lang w:val="hi_IN" w:bidi="hi_IN"/>
        </w:rPr>
      </w:r>
      <w:r>
        <w:rPr>
          <w:lang w:val="hi_IN" w:bidi="hi_IN"/>
        </w:rPr>
        <w:t xml:space="preserve">यीशु कहता है कि यदि कोई आप पर आपके </w:t>
      </w:r>
      <w:r>
        <w:rPr>
          <w:b/>
          <w:lang w:val="hi_IN" w:bidi="hi_IN"/>
        </w:rPr>
        <w:t>कुर्ते</w:t>
      </w:r>
      <w:r>
        <w:rPr>
          <w:lang w:val="hi_IN" w:bidi="hi_IN"/>
        </w:rPr>
        <w:t xml:space="preserve"> के लिए मुकदमा करे, तो आपको अपना </w:t>
      </w:r>
      <w:r>
        <w:rPr>
          <w:b/>
          <w:lang w:val="hi_IN" w:bidi="hi_IN"/>
        </w:rPr>
        <w:t>अंगरखा</w:t>
      </w:r>
      <w:r>
        <w:rPr>
          <w:lang w:val="hi_IN" w:bidi="hi_IN"/>
        </w:rPr>
        <w:t xml:space="preserve"> भी दे देना चाहिए। </w:t>
      </w:r>
      <w:r>
        <w:rPr>
          <w:b/>
          <w:lang w:val="hi_IN" w:bidi="hi_IN"/>
        </w:rPr>
        <w:t>कुर्ता</w:t>
      </w:r>
      <w:r>
        <w:rPr>
          <w:lang w:val="hi_IN" w:bidi="hi_IN"/>
        </w:rPr>
        <w:t xml:space="preserve"> एक तरह का वस्त्र होता है, जिसे पुरुष और स्त्रियाँ दोनों ही पहनते हैं। इसका सबसे करीबी अनुवाद कमीज़ है। यह कपड़े की वह वस्तु है जो त्वचा के सबसे करीब पहनी जाती है। जब कोई व्यक्ति किसी अन्य पर मुकदमा करता था, तो इसका अर्थ था कि वह उस व्यक्ति को भुगतान प्राप्त करने के लिए न्यायाधीश के पास ले जाता था। </w:t>
      </w:r>
      <w:r>
        <w:rPr>
          <w:b/>
          <w:lang w:val="hi_IN" w:bidi="hi_IN"/>
        </w:rPr>
        <w:t>अंगरखा</w:t>
      </w:r>
      <w:r>
        <w:rPr>
          <w:lang w:val="hi_IN" w:bidi="hi_IN"/>
        </w:rPr>
        <w:t xml:space="preserve"> एक मूल्यवान बाहरी कपड़ा था जिसे लोग रात में गर्म रहने के लिए कम्बल की तरह इस्तेमाल करते थे। पुराने नियम में किसी के अंगरखे को लेने के खिलाफ नियम बनाया गया था क्योंकि लोगों को रात में गर्म रहने के लिए उनके अंगरखे की आवश्यकता होती थी।</w:t>
      </w:r>
    </w:p>
    <w:p>
      <w:pPr/>
      <w:r>
        <w:rPr>
          <w:lang w:val="hi_IN" w:bidi="hi_IN"/>
        </w:rPr>
      </w:r>
      <w:r>
        <w:rPr>
          <w:lang w:val="hi_IN" w:bidi="hi_IN"/>
        </w:rPr>
        <w:t>यदि आवश्यकता हो तो अंगरखे और कुर्ते के चित्र फिर से दिखाएँ।</w:t>
      </w:r>
    </w:p>
    <w:p>
      <w:pPr/>
      <w:r>
        <w:rPr>
          <w:lang w:val="hi_IN" w:bidi="hi_IN"/>
        </w:rPr>
      </w:r>
      <w:r>
        <w:rPr>
          <w:lang w:val="hi_IN" w:bidi="hi_IN"/>
        </w:rPr>
        <w:t xml:space="preserve">अन्त में, यीशु ने कहा कि यदि कोई सैनिक तुम्हें एक मील तक सामान ढोने के लिए मजबूर करता है, तो तुम्हें सामान दो मील तक ढोना चाहिए। एक रोमी </w:t>
      </w:r>
      <w:r>
        <w:rPr>
          <w:b/>
          <w:lang w:val="hi_IN" w:bidi="hi_IN"/>
        </w:rPr>
        <w:t>मील</w:t>
      </w:r>
      <w:r>
        <w:rPr>
          <w:lang w:val="hi_IN" w:bidi="hi_IN"/>
        </w:rPr>
        <w:t xml:space="preserve"> लगभग डेढ़ किलोमीटर होता था। वास्तविक दूरी उतनी महत्वपूर्ण नहीं है जितना व्यवस्था की आवश्यकता से अधिक कार्य करने का अर्थ महत्वपूर्ण है।</w:t>
      </w:r>
    </w:p>
    <w:p>
      <w:pPr/>
      <w:r>
        <w:rPr>
          <w:lang w:val="hi_IN" w:bidi="hi_IN"/>
        </w:rPr>
      </w:r>
      <w:r>
        <w:rPr>
          <w:lang w:val="hi_IN" w:bidi="hi_IN"/>
        </w:rPr>
        <w:t>एक अनुवादक दल के रूप में रुकें और चर्चा करें कि आप अपनी भाषा में दूरी के बारे में कैसे बात करते हैं। अपनी भाषा में "मील" का अनुवाद करने के सबसे स्वाभाविक तरीके के बारे में बात करें। इसके बजाय "भूमि की लम्बाई" कहना बेहतर हो सकता है। आप "दो मील" के बजाय "दोगुनी दूरी" भी कह सकते हैं।</w:t>
      </w:r>
    </w:p>
    <w:p>
      <w:pPr/>
      <w:r>
        <w:rPr>
          <w:lang w:val="hi_IN" w:bidi="hi_IN"/>
        </w:rPr>
      </w:r>
      <w:r>
        <w:rPr>
          <w:lang w:val="hi_IN" w:bidi="hi_IN"/>
        </w:rPr>
        <w:t>यदि आवश्यकता हो तो रोमी सैनिक की तस्वीर फिर से दिखाएँ।</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आपको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5:43–48</w:t>
      </w:r>
      <w:r>
        <w:rPr>
          <w:lang w:val="hi_IN" w:bidi="hi_IN"/>
        </w:rPr>
      </w:r>
    </w:p>
    <w:p>
      <w:pPr>
        <w:pStyle w:val="Heading3"/>
      </w:pPr>
      <w:r>
        <w:rPr>
          <w:lang w:val="hi_IN" w:bidi="hi_IN"/>
        </w:rPr>
        <w:t>सुने और मन में रखें</w:t>
      </w:r>
    </w:p>
    <w:p>
      <w:pPr/>
      <w:r>
        <w:rPr>
          <w:lang w:val="hi_IN" w:bidi="hi_IN"/>
        </w:rPr>
      </w:r>
      <w:r>
        <w:rPr>
          <w:lang w:val="hi_IN" w:bidi="hi_IN"/>
        </w:rPr>
        <w:t>मत्ती 5:43–48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यीशु एक पहाड़ पर बैठा है, और वह अपने चेलों या करीबी अनुयायियों को शिक्षा दे रहा है। लोगों की भीड़ भी सुन रही है। यीशु चेलों को सिखा रहा है कि उन्हें फरीसियों और व्यवस्था के शिक्षकों से अधिक धर्मी कैसे होना चाहिए। उसने कहा कि एक व्यक्ति का रवैया व्यवस्था का पालन करने के उनके कार्यों से अधिक महत्वपूर्ण है। यीशु ने हत्या, व्यभिचार, तलाक, शपथ लेने और बुराई का बदला देने के बारे में बात की है। अब, वह चेलों से अपने शत्रुओं से प्रेम करने के बारे में कहकर शिक्षा के इस भाग को समाप्त करता है।</w:t>
      </w:r>
    </w:p>
    <w:p>
      <w:pPr/>
      <w:r>
        <w:rPr>
          <w:lang w:val="hi_IN" w:bidi="hi_IN"/>
        </w:rPr>
      </w:r>
      <w:r>
        <w:rPr>
          <w:lang w:val="hi_IN" w:bidi="hi_IN"/>
        </w:rPr>
        <w:t>यीशु अपने चेलों को मूसा की व्यवस्था के बारे में याद दिलाता है जिसमें अपने पड़ोसी से प्रेम करने के लिए कहा गया था। "पड़ोसी" का अर्थ है वह व्यक्ति जो पास में रहता है, और इसका अर्थ शायद इस सन्दर्भ में अन्य यहूदी है। "प्रेम" का अर्थ है किसी के साथ दयालुता दिखाना। यीशु ने यह भी कहा "अपने शत्रु से नफरत करो," हालाँकि मूसा की व्यवस्था सीधे तौर पर यह नहीं कहती है। मूसा की व्यवस्था से यह अर्थ है कि यहूदियों को "अपने पड़ोसियों से प्रेम करना" और "अपने शत्रुओं से नफरत करना" चाहिए क्योंकि "पड़ोसी" का अर्थ है अन्य यहूदी। इसका अर्थ यह है कि जो कोई भी यहूदी नहीं है, वह वैसे भी शत्रु माना जाता है और उसे अपने आप ही पड़ोसी नहीं माना जाता। उस समय कुछ व्यवस्था के शिक्षकों ने लोगों को अपने शत्रुओं से नफरत करना सिखाया था और यह एक लोकप्रिय विचार था।</w:t>
      </w:r>
    </w:p>
    <w:p>
      <w:pPr/>
      <w:r>
        <w:rPr>
          <w:lang w:val="hi_IN" w:bidi="hi_IN"/>
        </w:rPr>
      </w:r>
      <w:r>
        <w:rPr>
          <w:lang w:val="hi_IN" w:bidi="hi_IN"/>
        </w:rPr>
        <w:t>रुकें और अपनी संस्कृति में शत्रुओं के विचार के बारे में अनुवादक समूह के रूप में बात करें। जब आपका कोई शत्रु हो तो सामाजिक रूप से क्या करना स्वीकार्य है? अपने जीवन या किसी ऐसे व्यक्ति के जीवन की किसी स्थिति के बारे में सोचें, जिसे आप जानते हों, जहां शत्रु थे। वर्णन करें कि क्या हुआ और शत्रुओं ने एक दूसरे के साथ कैसा व्यवहार किया।</w:t>
      </w:r>
    </w:p>
    <w:p>
      <w:pPr/>
      <w:r>
        <w:rPr>
          <w:lang w:val="hi_IN" w:bidi="hi_IN"/>
        </w:rPr>
      </w:r>
      <w:r>
        <w:rPr>
          <w:lang w:val="hi_IN" w:bidi="hi_IN"/>
        </w:rPr>
        <w:t>यीशु अपने चेलों से कहता है कि उन्हें एक नए तरीके से जीना चाहिए। यीशु चेलों को अपने शत्रुओं से प्रेम करने के लिए कहता है, जिसका अर्थ है कि उसके चेलों को उन लोगों के साथ दयालुता दिखानी चाहिए जो उनका विरोध करते हैं या उन्हें चोट पहुँचाना चाहते हैं।</w:t>
      </w:r>
    </w:p>
    <w:p>
      <w:pPr/>
      <w:r>
        <w:rPr>
          <w:lang w:val="hi_IN" w:bidi="hi_IN"/>
        </w:rPr>
      </w:r>
      <w:r>
        <w:rPr>
          <w:lang w:val="hi_IN" w:bidi="hi_IN"/>
        </w:rPr>
        <w:t>यह यीशु द्वारा दिया गया अंतिम उदाहरण है कि कैसे उसके शिष्यों को फरीसियों और व्यवस्था के शिक्षकों से अधिक धर्मी होना चाहिए। यीशु कहता है कि उनके चेलों को उन लोगों के लिए प्रार्थना करनी चाहिए जो उन्हें सताते हैं या उन्हें चोट पहुँचाना चाहते हैं।</w:t>
      </w:r>
    </w:p>
    <w:p>
      <w:pPr/>
      <w:r>
        <w:rPr>
          <w:lang w:val="hi_IN" w:bidi="hi_IN"/>
        </w:rPr>
      </w:r>
      <w:r>
        <w:rPr>
          <w:lang w:val="hi_IN" w:bidi="hi_IN"/>
        </w:rPr>
        <w:t>यीशु कहता है कि जब उनके चेले अपने शत्रुओं से प्रेम करते हैं और उनके लिए प्रार्थना करते हैं, तो यह दिखाता है कि वे स्वर्ग में रहने वाले अपने पिता के पुत्र हैं। परमेश्वर अच्छे और बुरे लोगों पर सूर्य उदय करता है, और परमेश्वर धर्मी और अधर्मी दोनों पर बारिश बरसाता है। धर्मी लोग भलाई करना चाहते हैं। परमेश्वर अच्छे और बुरे दोनों प्रकार के लोगों के साथ भलाई करता है, और यीशु चाहता है कि उसके चेले भी परमेश्वर के समान बनें और सभी लोगों के साथ भलाई करें, यहाँ तक कि अपने शत्रुओं के साथ भी।</w:t>
      </w:r>
    </w:p>
    <w:p>
      <w:pPr/>
      <w:r>
        <w:rPr>
          <w:lang w:val="hi_IN" w:bidi="hi_IN"/>
        </w:rPr>
      </w:r>
      <w:r>
        <w:rPr>
          <w:lang w:val="hi_IN" w:bidi="hi_IN"/>
        </w:rPr>
        <w:t>इसके बाद, यीशु चार सवालों का इस्तेमाल करके इस बात पर ज़ोर देता है कि उसके चेलों को अपने शत्रुओं से क्यों प्रेम करना चाहिए। सबसे पहले, यीशु उनसे पूछता है कि यदि वे उन लोगों से प्रेम करते हैं जो उनसे प्रेम करते हैं, तो परमेश्वर उन्हें क्या इनाम या उपहार देगा? यीशु का अर्थ था कि चेलों को उन लोगों से प्रेम करने के लिए प्रतिफल की उम्मीद नहीं करनी चाहिए जो उनसे प्रेम करते हैं। यीशु इस बात पर जोर देने के लिए एक और प्रश्न पूछता है कि कर वसूलने वाले भी उन लोगों से प्रेम करते हैं जो उनसे प्रेम करते हैं। रोमी लोगों के लिए कर वसूलने वाले काम करते थे, और वे लोगों से अतिरिक्त पैसे लेते थे। यहूदी लोग कर वसूलने वालों को पसंद नहीं करते थे, और यहूदी उन्हें धार्मिक रूप से अशुद्ध मानते थे क्योंकि वे रोमी लोगों के साथ काम करते थे। यीशु अपने चेलों को दिखा रहा है कि उनके समुदाय के लोग भी उन लोगों से प्रेम कर सकते हैं जो उनसे प्रेम करते हैं। यीशु चाहता है कि उसके चेले इससे अलग हों।</w:t>
      </w:r>
    </w:p>
    <w:p>
      <w:pPr/>
      <w:r>
        <w:rPr>
          <w:lang w:val="hi_IN" w:bidi="hi_IN"/>
        </w:rPr>
      </w:r>
      <w:r>
        <w:rPr>
          <w:lang w:val="hi_IN" w:bidi="hi_IN"/>
        </w:rPr>
        <w:t>रुकें और चर्चा करें कि आपकी संस्कृति कर वसूलने वाले लोगों को कैसे देखती है। अपने समाज में उन लोगों के समूह के बारे में बात करें जिन्हें उनके कार्यों के कारण अशुद्ध या बहिष्कृत माना जाता है। उस समय के बारे में एक कहानी सुनाएँ जब आपने उनके साथ बातचीत की।</w:t>
      </w:r>
    </w:p>
    <w:p>
      <w:pPr/>
      <w:r>
        <w:rPr>
          <w:lang w:val="hi_IN" w:bidi="hi_IN"/>
        </w:rPr>
      </w:r>
      <w:r>
        <w:rPr>
          <w:lang w:val="hi_IN" w:bidi="hi_IN"/>
        </w:rPr>
        <w:t>इसके बाद, यीशु उनसे एक प्रश्न पूछता है ताकि इस बात पर जोर दिया जा सके कि यदि आप केवल अपने भाइयों को नमस्कार करते हैं, तो आप अन्य लोगों से बेहतर कुछ नहीं कर रहे हो। यहूदी संस्कृति में नमस्कार करने का अर्थ था परमेश्वर से दूसरे व्यक्ति के लिए शान्ति या आशीष देने के लिए कहना। "भाइयों" का अर्थ न केवल खून के भाई है, बल्कि अपने ही समूह का कोई भी व्यक्ति है।</w:t>
      </w:r>
    </w:p>
    <w:p>
      <w:pPr/>
      <w:r>
        <w:rPr>
          <w:lang w:val="hi_IN" w:bidi="hi_IN"/>
        </w:rPr>
      </w:r>
      <w:r>
        <w:rPr>
          <w:lang w:val="hi_IN" w:bidi="hi_IN"/>
        </w:rPr>
        <w:t>अन्त में, यीशु इस बात पर जोर देने के लिए एक प्रश्न पूछता है कि अन्यजाति या मूर्तिपूजक भी अपने दोस्तों के साथ प्रेमपूर्ण और दयालु होते हैं। "अन्यजाति" का अर्थ है वे लोग जो यहूदी नहीं हैं। "मूर्तिपूजक" दिखाता है कि वे परमेश्वर की आराधना नहीं करते थे और नहीं जानते थे कि परमेश्वर कौन है। यीशु अपने चेलों को यह दिखाना चाहता था कि जो लोग परमेश्वर को नहीं जानते वे भी उन लोगों से प्रेम करना जानते हैं जो उनसे प्रेम करते हैं।</w:t>
      </w:r>
    </w:p>
    <w:p>
      <w:pPr/>
      <w:r>
        <w:rPr>
          <w:lang w:val="hi_IN" w:bidi="hi_IN"/>
        </w:rPr>
      </w:r>
      <w:r>
        <w:rPr>
          <w:lang w:val="hi_IN" w:bidi="hi_IN"/>
        </w:rPr>
        <w:t>यीशु इस भाग को एक सारांश कथन के साथ समाप्त करता है। यह इस भाग और पिछले भागों का सारांश है कि कैसे चेलों को फरीसियों और व्यवस्था के शिक्षकों से अधिक धर्मी होना चाहिए। यीशु चेलों से कहता है कि वे सिद्ध हों जैसे उनका स्वर्गीय पिता सिद्ध है, जिसका अर्थ है कि यीशु चाहता है कि वे पूरी तरह से विश्वासयोग्य और परिपक्व हों और सभी आवश्यकताओं को पूरा करें। यीशु उन्हें पालन करने के लिए और नियम नहीं दे रहा है, बल्कि वह चाहता है कि वे इन नियमों के पीछे परमेश्वर के मन को देखें और दूसरों की देखभाल करने के लिए उसी प्रतिबद्धता के साथ जीना सीखें जैसा परमेश्वर करता है। यीशु परमेश्वर को उनका पिता कहता है, जिसका अर्थ है कि जब चेले इस नए तरीके से जीवन जीते हैं, तो वे स्वर्ग में रहने वाले अपने पिता परमेश्वर के बच्चों की तरह व्यवहार करते हैं।</w:t>
      </w:r>
      <w:r>
        <w:rPr>
          <w:lang w:val="hi_IN" w:bidi="hi_IN"/>
        </w:rPr>
      </w:r>
    </w:p>
    <w:p>
      <w:pPr>
        <w:pStyle w:val="Heading3"/>
      </w:pPr>
      <w:r>
        <w:rPr>
          <w:lang w:val="hi_IN" w:bidi="hi_IN"/>
        </w:rPr>
        <w:t>घटनाओं को समझाना</w:t>
      </w:r>
    </w:p>
    <w:p>
      <w:pPr/>
      <w:r>
        <w:rPr>
          <w:lang w:val="hi_IN" w:bidi="hi_IN"/>
        </w:rPr>
      </w:r>
      <w:r>
        <w:rPr>
          <w:lang w:val="hi_IN" w:bidi="hi_IN"/>
        </w:rPr>
        <w:t>पाठ को सबसे सरल संस्करण में एक बार फिर से सुनें।</w:t>
      </w:r>
    </w:p>
    <w:p>
      <w:pPr/>
      <w:r>
        <w:rPr>
          <w:lang w:val="hi_IN" w:bidi="hi_IN"/>
        </w:rPr>
      </w:r>
      <w:r>
        <w:rPr>
          <w:lang w:val="hi_IN" w:bidi="hi_IN"/>
        </w:rPr>
        <w:t>इस सत्र में आप इस कहानी के दृश्य को कल्पना करने में समूह की मदद करेंगे। आप समूह को कहानी के दृश्यों, पात्रों और परिवेश को परिभाषित करने में मदद करेंगे।</w:t>
      </w:r>
    </w:p>
    <w:p>
      <w:pPr/>
      <w:r>
        <w:rPr>
          <w:lang w:val="hi_IN" w:bidi="hi_IN"/>
        </w:rPr>
      </w:r>
      <w:r>
        <w:rPr>
          <w:lang w:val="hi_IN" w:bidi="hi_IN"/>
        </w:rPr>
        <w:t>इस कथा में दो दृश्य हैं।</w:t>
      </w:r>
    </w:p>
    <w:p>
      <w:pPr/>
      <w:r>
        <w:rPr>
          <w:lang w:val="hi_IN" w:bidi="hi_IN"/>
        </w:rPr>
      </w:r>
      <w:r>
        <w:rPr>
          <w:b/>
          <w:lang w:val="hi_IN" w:bidi="hi_IN"/>
        </w:rPr>
        <w:t>पहला दृश्य:</w:t>
      </w:r>
      <w:r>
        <w:rPr>
          <w:lang w:val="hi_IN" w:bidi="hi_IN"/>
        </w:rPr>
        <w:t xml:space="preserve"> यीशु अपने चेलों से कहता है कि वे अपने शत्रुओं से प्रेम करें ताकि यह दिखाया जा सके कि वे परमेश्वर के बच्चे हैं।</w:t>
      </w:r>
    </w:p>
    <w:p>
      <w:pPr/>
      <w:r>
        <w:rPr>
          <w:lang w:val="hi_IN" w:bidi="hi_IN"/>
        </w:rPr>
      </w:r>
      <w:r>
        <w:rPr>
          <w:b/>
          <w:lang w:val="hi_IN" w:bidi="hi_IN"/>
        </w:rPr>
        <w:t>दूसरा दृश्य:</w:t>
      </w:r>
      <w:r>
        <w:rPr>
          <w:lang w:val="hi_IN" w:bidi="hi_IN"/>
        </w:rPr>
        <w:t xml:space="preserve"> यीशु यह दिखाने के लिए चार प्रश्नों का उपयोग करता है कि उसके चेलों को अपने शत्रुओं से प्रेम क्यों करना चाहिए। वह दृश्य को एक सारांश कथन के साथ समाप्त करता है और चेलों से कहता है कि वे सिद्ध हों जैसे उनका स्वर्गीय पिता सिद्ध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 और भीड़</w:t>
      </w:r>
    </w:p>
    <w:p>
      <w:pPr>
        <w:pStyle w:val="ListBullet"/>
        <w:spacing w:line="240" w:lineRule="auto"/>
        <w:ind w:left="720"/>
      </w:pPr>
      <w:r>
        <w:rPr>
          <w:lang w:val="hi_IN" w:bidi="hi_IN"/>
        </w:rPr>
      </w:r>
      <w:r>
        <w:rPr>
          <w:lang w:val="hi_IN" w:bidi="hi_IN"/>
        </w:rPr>
        <w:t>एक पड़ोसी</w:t>
      </w:r>
    </w:p>
    <w:p>
      <w:pPr>
        <w:pStyle w:val="ListBullet"/>
        <w:spacing w:line="240" w:lineRule="auto"/>
        <w:ind w:left="720"/>
      </w:pPr>
      <w:r>
        <w:rPr>
          <w:lang w:val="hi_IN" w:bidi="hi_IN"/>
        </w:rPr>
      </w:r>
      <w:r>
        <w:rPr>
          <w:lang w:val="hi_IN" w:bidi="hi_IN"/>
        </w:rPr>
        <w:t>एक शत्रु</w:t>
      </w:r>
    </w:p>
    <w:p>
      <w:pPr>
        <w:pStyle w:val="ListBullet"/>
        <w:spacing w:line="240" w:lineRule="auto"/>
        <w:ind w:left="720"/>
      </w:pPr>
      <w:r>
        <w:rPr>
          <w:lang w:val="hi_IN" w:bidi="hi_IN"/>
        </w:rPr>
      </w:r>
      <w:r>
        <w:rPr>
          <w:lang w:val="hi_IN" w:bidi="hi_IN"/>
        </w:rPr>
        <w:t xml:space="preserve">कर वसूलने वाले </w:t>
      </w:r>
    </w:p>
    <w:p>
      <w:pPr>
        <w:pStyle w:val="ListBullet"/>
        <w:spacing w:line="240" w:lineRule="auto"/>
        <w:ind w:left="720"/>
      </w:pPr>
      <w:r>
        <w:rPr>
          <w:lang w:val="hi_IN" w:bidi="hi_IN"/>
        </w:rPr>
      </w:r>
      <w:r>
        <w:rPr>
          <w:lang w:val="hi_IN" w:bidi="hi_IN"/>
        </w:rPr>
        <w:t>अन्यजाति</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यीशु अभी भी पहाड़ पर अपने चेलों को शिक्षा दे रहा है। उसने उन्हें परमेश्वर के बारे में यह सिखाया है कि वह किन लोगों को आशीष देता है, चेले अपने आसपास के लोगों से किस तरह अलग होने चाहिए, और व्यवस्था के बारे में कई महत्वपूर्ण बातें सिखाई हैं। अपने शत्रुओं से प्रेम करने के बारे में यह विशिष्ट शिक्षा एक लम्बे भाग के अन्त में आती है जिसमें विभिन्न तरीकों से बताया गया है कि यीशु के चेलों को फरीसियों और व्यवस्था के शिक्षकों से अधिक धर्मी होना चाहिए।</w:t>
      </w:r>
    </w:p>
    <w:p>
      <w:pPr/>
      <w:r>
        <w:rPr>
          <w:lang w:val="hi_IN" w:bidi="hi_IN"/>
        </w:rPr>
      </w:r>
      <w:r>
        <w:rPr>
          <w:lang w:val="hi_IN" w:bidi="hi_IN"/>
        </w:rPr>
        <w:t>पहले दृश्य में, यह याद रखना महत्वपूर्ण है कि यीशु ने अपने पड़ोसी से प्रेम करने के बारे में पुराने नियम की व्यवस्था को उद्धृत किया था, और वह अब अपने चेलों को जीवन जीने का एक नया तरीका देता है। यीशु चेलों को उस समय की आम शिक्षा की याद दिलाता है कि "अपने शत्रुओं से नफरत करो।" याद रखें कि मूसा की व्यवस्था में यह कोई नियम नहीं था, लेकिन कई शिक्षकों ने लोगों को "अपने शत्रुओं से नफरत करो" की शिक्षा दी थी।</w:t>
      </w:r>
    </w:p>
    <w:p>
      <w:pPr/>
      <w:r>
        <w:rPr>
          <w:lang w:val="hi_IN" w:bidi="hi_IN"/>
        </w:rPr>
      </w:r>
      <w:r>
        <w:rPr>
          <w:lang w:val="hi_IN" w:bidi="hi_IN"/>
        </w:rPr>
        <w:t>याद रखें कि यीशु चाहता है कि चेले अपने पड़ोसियों के साथ-साथ अपने शत्रुओं से भी प्रेम करें। यीशु कहता है कि उन्हें अपने शत्रुओं से प्रेम करना चाहिए और उनके लिए प्रार्थना करनी चाहिए "ताकि" चेले परमेश्वर के बच्चे बन सकें। मूल भाषा में "ताकि" शब्द का अर्थ है कि अपने शत्रुओं से प्रेम करने का उद्देश्य यह दिखाना है कि चेले परमेश्वर के समान हैं। यह याद रखें कि अपने शत्रुओं से प्रेम करने से कोई व्यक्ति परमेश्वर का बच्चा नहीं बन जाता। इसके बजाय, एक चेला जो अपने शत्रुओं से प्रेम करता है, वह दिखाता है कि वे पहले से ही अपने स्वर्गीय पिता के समान हैं। यह भी, याद रखें कि चेलों के लिए यह सुनना शायद चौंकाने वाला था कि उन्हें अपने शत्रुओं से प्रेम करने की आवश्यकता है। याद रखें कि यीशु कहता है कि परमेश्वर भले और बुरे दोनों लोगों पर सूरज उदय करता है, और वह धर्मी और अधर्मी दोनों पर बारिश भेजता है।</w:t>
      </w:r>
    </w:p>
    <w:p>
      <w:pPr/>
      <w:r>
        <w:rPr>
          <w:lang w:val="hi_IN" w:bidi="hi_IN"/>
        </w:rPr>
      </w:r>
      <w:r>
        <w:rPr>
          <w:lang w:val="hi_IN" w:bidi="hi_IN"/>
        </w:rPr>
        <w:t>दूसरा दृश्य तब शुरू होता है जब यीशु "क्योंकि" शब्द का उपयोग यह दर्शाने के लिए करता है कि वह वे कारण बताने जा रहा है कि चेलों को अपने शत्रुओं से प्रेम क्यों करना चाहिए। यीशु इनमें से प्रत्येक कारण के लिए एक प्रश्न का उपयोग करता है, और सभी प्रश्न दर्शाते हैं कि साधारण लोग भी अपने दोस्तों और पड़ोसियों से प्रेम करते हैं। ऐसे लोगों से प्रेम करने के लिए जो उन्हें वापस प्रेम नहीं करते, एक विशेष प्रकार के व्यक्ति की आवश्यकता होती है।</w:t>
      </w:r>
    </w:p>
    <w:p>
      <w:pPr/>
      <w:r>
        <w:rPr>
          <w:lang w:val="hi_IN" w:bidi="hi_IN"/>
        </w:rPr>
      </w:r>
      <w:r>
        <w:rPr>
          <w:lang w:val="hi_IN" w:bidi="hi_IN"/>
        </w:rPr>
        <w:t>यीशु जो पहला कारण देता है वह यह है कि यदि चेले अपने शत्रुओं से प्रेम नहीं करते हैं तो परमेश्वर चेलों को प्रतिफल नहीं देगा। इसके बाद, यीशु चेलों को याद दिलाता है कि कर वसूलने वाले भी उन लोगों से प्रेम करते हैं जो उनसे प्रेम करते हैं। याद रखें कि यीशु ने कर वसूलने वालों को उदाहरण के तौर पर इसलिए चुना क्योंकि उन्हें भ्रष्ट माना जाता था। यीशु अपनी बात पर फिर से जोर दे रहा है कि बुरे या भ्रष्ट लोग भी उन लोगों के प्रति अच्छे होते हैं जो उनके प्रति अच्छे हैं।</w:t>
      </w:r>
    </w:p>
    <w:p>
      <w:pPr/>
      <w:r>
        <w:rPr>
          <w:lang w:val="hi_IN" w:bidi="hi_IN"/>
        </w:rPr>
      </w:r>
      <w:r>
        <w:rPr>
          <w:lang w:val="hi_IN" w:bidi="hi_IN"/>
        </w:rPr>
        <w:t>इसके बाद, यीशु यह कहकर आगे बढ़ता है कि यदि उसके चेले अपने दोस्तों और पड़ोसियों को केवल नमस्कार करते हैं, या आशीष देते हैं, तो यह साधारण लोगों के समान ही है। यीशु कहता है कि अन्यजाति या मूर्तिपूजक अविश्वासी भी अपने दोस्तों को नमस्कार करते हैं और आशीष देते हैं। यीशु चाहता था कि उसके चेले अलग हों और पड़ोसियों और शत्रुओं दोनों के लिए प्रेम का एक उच्च मानक रखें।</w:t>
      </w:r>
    </w:p>
    <w:p>
      <w:pPr/>
      <w:r>
        <w:rPr>
          <w:lang w:val="hi_IN" w:bidi="hi_IN"/>
        </w:rPr>
      </w:r>
      <w:r>
        <w:rPr>
          <w:lang w:val="hi_IN" w:bidi="hi_IN"/>
        </w:rPr>
        <w:t>यह याद रखना महत्वपूर्ण है कि इस भाग में अन्तिम कथन शिक्षा के पूरे भाग के लिए एक सारांश कथन है। यीशु कह रहा है कि चेलों को उन सभी शिक्षाओं को याद रखना चाहिए जो उन्होंने फरीसियों और व्यवस्था के शिक्षकों से अधिक धर्मी होने के लिए दी हैं। यीशु ने चेलों को हत्या, व्यभिचार, तलाक, शपथ लेने, बुराई का बदला लेने और अपने शत्रुओं से प्रेम करने के बारे में मूसा की व्यवस्था का पालन करने का एक नया तरीका सिखाया। अब, यीशु चेलों से कहता है कि इन सभी नई शिक्षाओं के कारण, चेलों को उसी तरह सिद्ध होना चाहिए जैसे उनका स्वर्गीय पिता सिद्ध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अपने चेलों से कहता है कि वे अपने दुश्मनों से प्रेम करें ताकि यह दिखाया जा सके कि वे परमेश्वर के बच्चे हैं।</w:t>
      </w:r>
    </w:p>
    <w:p>
      <w:pPr/>
      <w:r>
        <w:rPr>
          <w:lang w:val="hi_IN" w:bidi="hi_IN"/>
        </w:rPr>
      </w:r>
      <w:r>
        <w:rPr>
          <w:b/>
          <w:lang w:val="hi_IN" w:bidi="hi_IN"/>
        </w:rPr>
        <w:t>दूसरा दृश्य:</w:t>
      </w:r>
      <w:r>
        <w:rPr>
          <w:lang w:val="hi_IN" w:bidi="hi_IN"/>
        </w:rPr>
        <w:t xml:space="preserve"> यीशु यह दिखाने के लिए चार प्रश्नों का उपयोग करता है कि उसके चेलों को अपने दुश्मनों से प्रेम क्यों करना चाहिए। वह दृश्य को एक सारांश कथन के साथ समाप्त करता है और चेलों से कहता है कि वे सिद्ध हों जैसे उनका स्वर्गीय पिता सिद्ध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 (और भीड़)</w:t>
      </w:r>
    </w:p>
    <w:p>
      <w:pPr>
        <w:pStyle w:val="ListBullet"/>
        <w:spacing w:line="240" w:lineRule="auto"/>
        <w:ind w:left="720"/>
      </w:pPr>
      <w:r>
        <w:rPr>
          <w:lang w:val="hi_IN" w:bidi="hi_IN"/>
        </w:rPr>
      </w:r>
      <w:r>
        <w:rPr>
          <w:lang w:val="hi_IN" w:bidi="hi_IN"/>
        </w:rPr>
        <w:t>एक शत्रु</w:t>
      </w:r>
    </w:p>
    <w:p>
      <w:pPr>
        <w:pStyle w:val="ListBullet"/>
        <w:spacing w:line="240" w:lineRule="auto"/>
        <w:ind w:left="720"/>
      </w:pPr>
      <w:r>
        <w:rPr>
          <w:lang w:val="hi_IN" w:bidi="hi_IN"/>
        </w:rPr>
      </w:r>
      <w:r>
        <w:rPr>
          <w:lang w:val="hi_IN" w:bidi="hi_IN"/>
        </w:rPr>
        <w:t xml:space="preserve">कर वसूलने वाले </w:t>
      </w:r>
    </w:p>
    <w:p>
      <w:pPr>
        <w:pStyle w:val="ListBullet"/>
        <w:spacing w:line="240" w:lineRule="auto"/>
        <w:ind w:left="720"/>
      </w:pPr>
      <w:r>
        <w:rPr>
          <w:lang w:val="hi_IN" w:bidi="hi_IN"/>
        </w:rPr>
      </w:r>
      <w:r>
        <w:rPr>
          <w:lang w:val="hi_IN" w:bidi="hi_IN"/>
        </w:rPr>
        <w:t>अन्यजाति</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तब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यीशु बैठता है और अपने चेलों को शिक्षा देता है। चेले उसके पास बैठे हैं। यीशु अपने चेलों को दूसरों से प्रेम करने की व्यवस्था याद दिलाता है और आम शिक्षा का उल्लेख करता है जो कहती है "अपने दुश्मनों से नफरत करो।" अब, यीशु चेलों से कहता है कि उन्हें अपने दुश्मनों से प्रेम करना चाहिए और उन लोगों के लिए प्रार्थना करना चाहिए जो उन्हें सताते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पात्र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कि जब उसके चेले अपने दुश्मनों से प्रेम करते हैं तो वे दिखाते हैं कि वे अपने स्वर्गीय पिता के बच्चे हैं। यीशु चेलों से कहता है कि परमेश्वर अच्छे और बुरे लोगों दोनों के साथ भला करता है। यीशु चाहता है उसके चेले अपने दुश्मनों के साथ भला करके परमेश्वर के समान बनें।</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दुश्मन का पात्र निभा रहे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चेलों से कहता है कि यदि वे उन लोगों से प्रेम करते हैं जो उनसे प्रेम करते हैं, तो यह वही है जो साधारण लोग करते हैं। परमेश्वर किसी को केवल इसलिए इनाम नहीं देगा कि वे सिर्फ उन लोगों से प्रेम करते हैं जो उनसे प्रेम करते हैं। यीशु कहता है कि कर वसूलने वाले भी उन लोगों से प्रेम करते हैं जो उनके साथ दोस्ताना होते हैं। कर वसूलने वाले लोग लोगों से पैसे चुराते थे और समुदाय उन्हें पसंद नहीं करता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कर वसूलने वालों का पात्र निभा रहे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यह भी कहता है कि अन्यजाति या मूर्तिपूजक अविश्वासी भी अपने भाइयों को नमस्कार करते हैं। यीशु चेलों को दिखा रहा है कि अविश्वासी लोग भी जानते हैं कि उनके जैसे लोगों के साथ दयालु कैसे होना है। यीशु चाहता है कि उसके चेले इससे अलग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पात्र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अन्त में, यीशु इस शिक्षा भाग को चेलों से यह कहकर समाप्त करता है कि उन्हें सिद्ध होने की आवश्यकता है जैसे उनका स्वर्गीय पिता सिद्ध है। यीशु चाहता है कि वे इस भाग में उन सभी नए तरीकों को याद करें जो उसने चेलों को परमेश्वर का अनुसरण करने के बारे में सिखाया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पात्र निभाने वाले अभिनेताओं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अब, यीशु चेलों से कहता है कि उन्हें अपने शत्रुओं से प्रेम करना चाहिए और उन लोगों के लिए प्रार्थना करनी चाहिए जो उन्हें सताते हैं।</w:t>
      </w:r>
    </w:p>
    <w:p>
      <w:pPr/>
      <w:r>
        <w:rPr>
          <w:lang w:val="hi_IN" w:bidi="hi_IN"/>
        </w:rPr>
      </w:r>
      <w:r>
        <w:rPr>
          <w:b/>
          <w:lang w:val="hi_IN" w:bidi="hi_IN"/>
        </w:rPr>
        <w:t>सताने</w:t>
      </w:r>
      <w:r>
        <w:rPr>
          <w:lang w:val="hi_IN" w:bidi="hi_IN"/>
        </w:rPr>
        <w:t xml:space="preserve"> का अर्थ है कि दूसरे लोग परमेश्वर के लोगों को चोट पहुँचाएँगे या उन्हें कष्ट पहुँचाएँगे। इसका अनुवाद उसी तरह करें जैसा आपने पिछले भागों में किया है। </w:t>
      </w:r>
      <w:r>
        <w:rPr>
          <w:b/>
          <w:lang w:val="hi_IN" w:bidi="hi_IN"/>
        </w:rPr>
        <w:t>सताव</w:t>
      </w:r>
      <w:r>
        <w:rPr>
          <w:lang w:val="hi_IN" w:bidi="hi_IN"/>
        </w:rPr>
        <w:t xml:space="preserve"> शब्द की अधिक पूर्ण परिभाषा के लिए मुख्य शब्दावली देखें।</w:t>
      </w:r>
    </w:p>
    <w:p>
      <w:pPr/>
      <w:r>
        <w:rPr>
          <w:lang w:val="hi_IN" w:bidi="hi_IN"/>
        </w:rPr>
      </w:r>
      <w:r>
        <w:rPr>
          <w:lang w:val="hi_IN" w:bidi="hi_IN"/>
        </w:rPr>
        <w:t xml:space="preserve">यीशु कहता है कि जब चेले अपने शत्रुओं से प्रेम करते हैं, तो इससे पता चलेगा कि वे अपने </w:t>
      </w:r>
      <w:r>
        <w:rPr>
          <w:b/>
          <w:lang w:val="hi_IN" w:bidi="hi_IN"/>
        </w:rPr>
        <w:t>स्वर्गीय पिता</w:t>
      </w:r>
      <w:r>
        <w:rPr>
          <w:lang w:val="hi_IN" w:bidi="hi_IN"/>
        </w:rPr>
        <w:t xml:space="preserve"> के बच्चे हैं, जिसका अर्थ है कि परमेश्वर ने अपने लोगों को बनाया और उनकी देखभाल उसी तरह करता है जैसे पिता अपने बच्चों की देखभाल करता है। परमेश्वर यीशु का पिता भी है, इसलिए इसे दिखाने के लिए "तुम्हारा पिता" का अनुवाद करना सुनिश्चित करें।</w:t>
      </w:r>
    </w:p>
    <w:p>
      <w:pPr/>
      <w:r>
        <w:rPr>
          <w:lang w:val="hi_IN" w:bidi="hi_IN"/>
        </w:rPr>
      </w:r>
      <w:r>
        <w:rPr>
          <w:b/>
          <w:lang w:val="hi_IN" w:bidi="hi_IN"/>
        </w:rPr>
        <w:t>स्वर्ग</w:t>
      </w:r>
      <w:r>
        <w:rPr>
          <w:lang w:val="hi_IN" w:bidi="hi_IN"/>
        </w:rPr>
        <w:t xml:space="preserve"> का अर्थ आसमान हो सकता है, या वह स्थान हो सकता है जहाँ परमेश्वर और उसके स्वर्गदूत रहते हैं, यह सन्दर्भ पर निर्भर करता है। इस सन्दर्भ में, स्वर्ग का अर्थ वह स्थान है जहाँ परमेश्वर रहता है। स्वर्ग का अनुवाद उसी तरह करें जैसा आपने पिछले भागों में किया है और </w:t>
      </w:r>
      <w:r>
        <w:rPr>
          <w:lang w:val="hi_IN" w:bidi="hi_IN"/>
        </w:rPr>
        <w:t>स्वर्ग</w:t>
      </w:r>
      <w:r>
        <w:rPr>
          <w:lang w:val="hi_IN" w:bidi="hi_IN"/>
        </w:rPr>
        <w:t xml:space="preserve"> शब्द की अधिक पूर्ण परिभाषा के लिए मुख्य शब्दावली देखें।</w:t>
      </w:r>
    </w:p>
    <w:p>
      <w:pPr/>
      <w:r>
        <w:rPr>
          <w:lang w:val="hi_IN" w:bidi="hi_IN"/>
        </w:rPr>
      </w:r>
      <w:r>
        <w:rPr>
          <w:lang w:val="hi_IN" w:bidi="hi_IN"/>
        </w:rPr>
        <w:t>यीशु कहता है कि परमेश्वर भले लोगों और बुरे लोगों दोनों पर सूरज उदय करता है। मूल भाषा में, यीशु दो समान वाक्यांश विपरीत क्रम में दोहराता है। यीशु "बुरे और भले" और "धर्मी और अधर्मी" कहता है क्योंकि यह मूल भाषा में एक काव्यात्मक रूप है। आपकी भाषा में काव्यात्मक रूप का उपयोग करना अधिक स्वाभाविक हो सकता है, या समान वाक्यांशों को उसी क्रम में रखना बेहतर हो सकता है।</w:t>
      </w:r>
    </w:p>
    <w:p>
      <w:pPr/>
      <w:r>
        <w:rPr>
          <w:lang w:val="hi_IN" w:bidi="hi_IN"/>
        </w:rPr>
      </w:r>
      <w:r>
        <w:rPr>
          <w:lang w:val="hi_IN" w:bidi="hi_IN"/>
        </w:rPr>
        <w:t xml:space="preserve">यीशु कहता है कि परमेश्वर धर्मी और अधर्मी दोनों पर बारिश भेजता है। </w:t>
      </w:r>
      <w:r>
        <w:rPr>
          <w:b/>
          <w:lang w:val="hi_IN" w:bidi="hi_IN"/>
        </w:rPr>
        <w:t>धर्मी</w:t>
      </w:r>
      <w:r>
        <w:rPr>
          <w:lang w:val="hi_IN" w:bidi="hi_IN"/>
        </w:rPr>
        <w:t xml:space="preserve"> लोग वे हैं जो सही काम करते हैं। इसका अनुवाद उसी तरह किया जाना चाहिए जैसे पिछले भागों में किया गया था। </w:t>
      </w:r>
      <w:r>
        <w:rPr>
          <w:lang w:val="hi_IN" w:bidi="hi_IN"/>
        </w:rPr>
        <w:t>धार्मिकता</w:t>
      </w:r>
      <w:r>
        <w:rPr>
          <w:lang w:val="hi_IN" w:bidi="hi_IN"/>
        </w:rPr>
        <w:t xml:space="preserve"> शब्द की अधिक पूर्ण परिभाषा के लिए मुख्य शब्दावली देखें।</w:t>
      </w:r>
    </w:p>
    <w:p>
      <w:pPr/>
      <w:r>
        <w:rPr>
          <w:lang w:val="hi_IN" w:bidi="hi_IN"/>
        </w:rPr>
      </w:r>
      <w:r>
        <w:rPr>
          <w:lang w:val="hi_IN" w:bidi="hi_IN"/>
        </w:rPr>
        <w:t>यीशु इस बात पर जोर देने के लिए कई प्रश्न पूछता है कि साधारण लोग उन लोगों से प्रेम करते हैं जो उनसे प्रेम करते हैं। यीशु इन सवालों के कोई जवाब नहीं चाहता है। यीशु प्रश्नों का प्रयोग करके इस बात पर ज़ोर देता है कि उसके चेलों को अपने शत्रुओं से क्यों प्रेम करना चाहिए।</w:t>
      </w:r>
    </w:p>
    <w:p>
      <w:pPr/>
      <w:r>
        <w:rPr>
          <w:lang w:val="hi_IN" w:bidi="hi_IN"/>
        </w:rPr>
      </w:r>
      <w:r>
        <w:rPr>
          <w:lang w:val="hi_IN" w:bidi="hi_IN"/>
        </w:rPr>
        <w:t>यहां रुकें और चर्चा करें कि आप अपनी भाषा में ऐसा कैसे कहेंगे। क्या आप यहां प्रश्नों का प्रयोग करेंगे, या किसी अन्य प्रकार के कथन का?</w:t>
      </w:r>
    </w:p>
    <w:p>
      <w:pPr/>
      <w:r>
        <w:rPr>
          <w:lang w:val="hi_IN" w:bidi="hi_IN"/>
        </w:rPr>
      </w:r>
      <w:r>
        <w:rPr>
          <w:lang w:val="hi_IN" w:bidi="hi_IN"/>
        </w:rPr>
        <w:t xml:space="preserve">यीशु का एक प्रश्न दिखाता है कि जो लोग केवल उनसे प्रेम करते हैं जो बदले में उन्हें प्रेम करते हैं, उन्हें कोई प्रतिफल नहीं मिलेगा। यह </w:t>
      </w:r>
      <w:r>
        <w:rPr>
          <w:b/>
          <w:lang w:val="hi_IN" w:bidi="hi_IN"/>
        </w:rPr>
        <w:t>प्रतिफल</w:t>
      </w:r>
      <w:r>
        <w:rPr>
          <w:lang w:val="hi_IN" w:bidi="hi_IN"/>
        </w:rPr>
        <w:t xml:space="preserve"> परमेश्वर की ओर से एक विशेष उपहार है जो वह स्वर्ग में अपने लोगों को देता है।</w:t>
      </w:r>
    </w:p>
    <w:p>
      <w:pPr/>
      <w:r>
        <w:rPr>
          <w:lang w:val="hi_IN" w:bidi="hi_IN"/>
        </w:rPr>
      </w:r>
      <w:r>
        <w:rPr>
          <w:lang w:val="hi_IN" w:bidi="hi_IN"/>
        </w:rPr>
        <w:t xml:space="preserve">यीशु एक और प्रश्न कर वसूलने वालों के बारे में पूछता है। यीशु कहता है कि यहाँ तक कि सबसे कम पसंद किये जाने वाले लोग, अर्थात् कर वसूलने वाले भी, उन लोगों से प्रेम करेंगे जो उनसे प्रेम करते हैं। </w:t>
      </w:r>
      <w:r>
        <w:rPr>
          <w:b/>
          <w:lang w:val="hi_IN" w:bidi="hi_IN"/>
        </w:rPr>
        <w:t>कर वसूलने वाले</w:t>
      </w:r>
      <w:r>
        <w:rPr>
          <w:lang w:val="hi_IN" w:bidi="hi_IN"/>
        </w:rPr>
        <w:t xml:space="preserve"> रोमियों के लिए काम करते थे, लेकिन रोमी कर वसूलने वालों को मजदूरी नहीं देते थे। कर वसूलने वाले लोगों से अतिरिक्त पैसे लेते थे जब वे कर वसूलते थे और वे अमीर बन जाते थे। यहूदी लोग कर वसूलने वालों को नापसंद करते थे क्योंकि वे रोमियों के लिए काम करके ग़द्दारी करते थे, और वे चोर माने जाते थे क्योंकि वे अतिरिक्त धन वसूलते थे। यहूदी लोग कर वसूलने वालों को भी अशुद्ध मानते थे, क्योंकि कर वसूलने वाले रोमियों के साथ मिलकर काम करते थे, और रोमियों का धर्म यहूदी धर्म नहीं था।</w:t>
      </w:r>
    </w:p>
    <w:p>
      <w:pPr/>
      <w:r>
        <w:rPr>
          <w:lang w:val="hi_IN" w:bidi="hi_IN"/>
        </w:rPr>
      </w:r>
      <w:r>
        <w:rPr>
          <w:lang w:val="hi_IN" w:bidi="hi_IN"/>
        </w:rPr>
        <w:t xml:space="preserve">यीशु चेलों से यह भी पूछता है कि क्या </w:t>
      </w:r>
      <w:r>
        <w:rPr>
          <w:b/>
          <w:lang w:val="hi_IN" w:bidi="hi_IN"/>
        </w:rPr>
        <w:t>अन्यजाति</w:t>
      </w:r>
      <w:r>
        <w:rPr>
          <w:lang w:val="hi_IN" w:bidi="hi_IN"/>
        </w:rPr>
        <w:t>, या मूर्तिपूजक अविश्वासी लोग, केवल अपने ही समुदाय के लोगों का नमस्कार नहीं करेंगे। यहूदियों की अन्यजातियों के बारे में उच्च राय नहीं थी क्योंकि अन्यजातियाँ उनकी दृष्टि में परमेश्वर के परिवार का हिस्सा नहीं थे। यहूदी परंपरागत रूप से अन्यजातियों को अनैतिक और अधर्मी मानते थे। अक्सर अन्यजाति शब्द रोमियों को दर्शाता है। मूल भाषा में, अन्यजातियों के शब्द का अनुवाद मूर्तिपूजक, विदेशी या "वे जो परमेश्वर को नहीं जानते हैं" के रूप में किया गया है।</w:t>
      </w:r>
    </w:p>
    <w:p>
      <w:pPr/>
      <w:r>
        <w:rPr>
          <w:lang w:val="hi_IN" w:bidi="hi_IN"/>
        </w:rPr>
      </w:r>
      <w:r>
        <w:rPr>
          <w:lang w:val="hi_IN" w:bidi="hi_IN"/>
        </w:rPr>
        <w:t xml:space="preserve">यीशु इस बात पर जोर दे रहे हैं कि अन्यजाति के अविश्वासी लोग भी जो परमेश्वर का अनुसरण नहीं करते हैं, वे उन लोगों से प्रेम करने में सक्षम हैं जो उनसे प्रेम करते हैं। यीशु चाहता है कि उनके चेले अन्यजातियों से अलग जीवन जिएं। अन्यजातियों का अनुवाद उसी तरह करें जैसे पिछले भागों में किया गया है और </w:t>
      </w:r>
      <w:r>
        <w:rPr>
          <w:lang w:val="hi_IN" w:bidi="hi_IN"/>
        </w:rPr>
        <w:t>अन्यजातियों</w:t>
      </w:r>
      <w:r>
        <w:rPr>
          <w:lang w:val="hi_IN" w:bidi="hi_IN"/>
        </w:rPr>
        <w:t xml:space="preserve"> की अधिक पूर्ण परिभाषा के लिए मुख्य शब्दावली देखें।</w:t>
      </w:r>
    </w:p>
    <w:p>
      <w:pPr/>
      <w:r>
        <w:rPr>
          <w:lang w:val="hi_IN" w:bidi="hi_IN"/>
        </w:rPr>
      </w:r>
      <w:r>
        <w:rPr>
          <w:lang w:val="hi_IN" w:bidi="hi_IN"/>
        </w:rPr>
        <w:t xml:space="preserve">अन्त में, यीशु इस पूरे शिक्षा के भाग को यह कहकर सारांश देता है कि जिस प्रकार उनके स्वर्गीय पिता </w:t>
      </w:r>
      <w:r>
        <w:rPr>
          <w:b/>
          <w:lang w:val="hi_IN" w:bidi="hi_IN"/>
        </w:rPr>
        <w:t>सिद्ध</w:t>
      </w:r>
      <w:r>
        <w:rPr>
          <w:lang w:val="hi_IN" w:bidi="hi_IN"/>
        </w:rPr>
        <w:t xml:space="preserve"> हैं, उसी प्रकार वे भी </w:t>
      </w:r>
      <w:r>
        <w:rPr>
          <w:b/>
          <w:lang w:val="hi_IN" w:bidi="hi_IN"/>
        </w:rPr>
        <w:t>सिद्ध</w:t>
      </w:r>
      <w:r>
        <w:rPr>
          <w:lang w:val="hi_IN" w:bidi="hi_IN"/>
        </w:rPr>
        <w:t xml:space="preserve"> बनें। मूल भाषा में, इसका अर्थ है संपूर्ण, पूर्ण या परिपक्व। पूर्ण होने का अन्य अर्थ "परमेश्वर के मार्गों के प्रति पूरी तरह से समर्पित" या "परमेश्वर के प्रति पूरी तरह से विश्वासयोग्य होना" हो सकता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6:1–8</w:t>
      </w:r>
      <w:r>
        <w:rPr>
          <w:lang w:val="hi_IN" w:bidi="hi_IN"/>
        </w:rPr>
      </w:r>
    </w:p>
    <w:p>
      <w:pPr>
        <w:pStyle w:val="Heading3"/>
      </w:pPr>
      <w:r>
        <w:rPr>
          <w:lang w:val="hi_IN" w:bidi="hi_IN"/>
        </w:rPr>
        <w:t>सुने और मन में रखें</w:t>
      </w:r>
    </w:p>
    <w:p>
      <w:pPr/>
      <w:r>
        <w:rPr>
          <w:lang w:val="hi_IN" w:bidi="hi_IN"/>
        </w:rPr>
      </w:r>
      <w:r>
        <w:rPr>
          <w:lang w:val="hi_IN" w:bidi="hi_IN"/>
        </w:rPr>
        <w:t>मत्ती 6:1–8 को सुनें और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यीशु एक पहाड़ पर बैठा है, और वह अपने चेलों या करीबी अनुयायियों को शिक्षा दे रहा है। लोगों की भीड़ भी सुन रही है। यीशु चेलों को सिखा रहा है कि उन्हें फरीसियों और व्यवस्था के शिक्षकों से अधिक धर्मी कैसे होना चाहिए। यीशु ने हत्या, व्यभिचार, तलाक, शपथ लेने और बुराई का बदला देने के बारे में बात की है। अब, यीशु गरीबों को पैसे देने और प्रार्थना करने के बारे में सिखाता है।</w:t>
      </w:r>
    </w:p>
    <w:p>
      <w:pPr/>
      <w:r>
        <w:rPr>
          <w:lang w:val="hi_IN" w:bidi="hi_IN"/>
        </w:rPr>
      </w:r>
      <w:r>
        <w:rPr>
          <w:lang w:val="hi_IN" w:bidi="hi_IN"/>
        </w:rPr>
        <w:t>यीशु अपने चेलों को चेतावनी देता है कि उन्हें सावधान रहना चाहिए कि वे धार्मिकता के कामों को लोगों को दिखाने के लिए न करें। "धार्मिकता के काम" अच्छे या सही काम होते हैं जो लोग परमेश्वर का आदर करने या आराधना करने के लिए करते हैं। यीशु तीन मुख्य प्रकार के अच्छे काम करने के बारे में बात करता है वे हैं गरीब या जरूरतमंद लोगों को पैसे देना, प्रार्थना करना और उपवास करना। इस कहानी में, यीशु गरीबों को पैसे देने और प्रार्थना करने के बारे में सिखाता है। यीशु अपने चेलों से कहता है कि यदि वे केवल अच्छे काम करते हैं ताकि अन्य लोग उन्हें देखें और उनकी प्रशंसा करें, तो उनका स्वर्गीय पिता उन्हें कोई प्रतिफल नहीं देगा। प्रतिफल परमेश्वर की ओर से एक उपहार है।</w:t>
      </w:r>
    </w:p>
    <w:p>
      <w:pPr/>
      <w:r>
        <w:rPr>
          <w:lang w:val="hi_IN" w:bidi="hi_IN"/>
        </w:rPr>
      </w:r>
      <w:r>
        <w:rPr>
          <w:lang w:val="hi_IN" w:bidi="hi_IN"/>
        </w:rPr>
        <w:t>यीशु कहता है कि जब उनके चेले गरीबों को पैसे देते हैं, तो उन्हें तुरही नहीं बजानी चाहिए। कुछ लोग मानते हैं कि यीशु के समय में लोग गरीबों को पैसे देने की घोषणा करने के लिए सचमुच तुरही बजाते थे। तुरही एक संगीत वाद्य यंत्र है जो ऊँचा शोर करता है। इसे मेढ़े के सींग से बनाया जा सकता था। यहूदी महत्वपूर्ण धार्मिक दिनों के लिए तुरही बजाते थे, इसलिए यह सम्भव है कि वे लोगों का ध्यान आकर्षित करने के लिए भी तुरही बजाते थे। अन्य कहते हैं कि यह एक रूपक है जो यह दिखाता है कि लोगों को गरीबों को पैसे देने के लिए दिखावा नहीं करना चाहिए।</w:t>
      </w:r>
    </w:p>
    <w:p>
      <w:pPr/>
      <w:r>
        <w:rPr>
          <w:lang w:val="hi_IN" w:bidi="hi_IN"/>
        </w:rPr>
      </w:r>
      <w:r>
        <w:rPr>
          <w:lang w:val="hi_IN" w:bidi="hi_IN"/>
        </w:rPr>
        <w:t>रुकें और एक तुरही का चित्र दिखाएं।</w:t>
      </w:r>
    </w:p>
    <w:p>
      <w:pPr/>
      <w:r>
        <w:rPr>
          <w:lang w:val="hi_IN" w:bidi="hi_IN"/>
        </w:rPr>
      </w:r>
      <w:r>
        <w:rPr>
          <w:lang w:val="hi_IN" w:bidi="hi_IN"/>
        </w:rPr>
        <w:t>इसके अलावा, रुकें और चर्चा करें कि आपकी संस्कृति में लोग अपनी ओर कैसे ध्यान आकर्षित करते हैं। जब लोग चाहते हैं कि दूसरे लोग उनकी प्रशंसा करें, आदर करें, या उनकी सराहना करें, तो वे क्या करते हैं?</w:t>
      </w:r>
    </w:p>
    <w:p>
      <w:pPr/>
      <w:r>
        <w:rPr>
          <w:lang w:val="hi_IN" w:bidi="hi_IN"/>
        </w:rPr>
      </w:r>
      <w:r>
        <w:rPr>
          <w:lang w:val="hi_IN" w:bidi="hi_IN"/>
        </w:rPr>
        <w:t>यीशु ने कहा कि "कपटी" लोग गरीबों को पैसा देते हैं ताकि अन्य लोग उन्हें पैसा देते हुए देखें। कपटी वे लोग होते हैं जो बाहर से अच्छे होने का दिखावा करते हैं और परमेश्वर का अनुसरण करते हैं, लेकिन भीतर से वे परमेश्वर को खुश करना और जरूरतमंदों की देखभाल करना नहीं चाहते। कपटी केवल यह चाहते हैं कि अन्य लोग उनका आदर करें, उनकी प्रशंसा करें, और उन्हें सराहें।</w:t>
      </w:r>
    </w:p>
    <w:p>
      <w:pPr/>
      <w:r>
        <w:rPr>
          <w:lang w:val="hi_IN" w:bidi="hi_IN"/>
        </w:rPr>
      </w:r>
      <w:r>
        <w:rPr>
          <w:lang w:val="hi_IN" w:bidi="hi_IN"/>
        </w:rPr>
        <w:t>रुकें और एक अनुवादक समूह के रूप में अपनी संस्कृति में कपटी लोगों के कुछ उदाहरणों पर चर्चा करें। आप अपनी भाषा में उन लोगों के बारे में बात करने के लिए किन शब्दों का उपयोग करते हैं जो बाहर से एक तरह का व्यवहार करते हैं, लेकिन अंदर से अलग हैं? आपकी संस्कृति सामान्य रूप से कपटीयों को कैसे देखती है?</w:t>
      </w:r>
    </w:p>
    <w:p>
      <w:pPr/>
      <w:r>
        <w:rPr>
          <w:lang w:val="hi_IN" w:bidi="hi_IN"/>
        </w:rPr>
      </w:r>
      <w:r>
        <w:rPr>
          <w:lang w:val="hi_IN" w:bidi="hi_IN"/>
        </w:rPr>
        <w:t>यीशु कहता है कि कपटी लोग आराधनालयों में और सड़कों पर पैसे देते समय सम्मान चाहते हैं। आराधनालय वे इमारतें थीं जहाँ यहूदी प्रार्थना करने, पवित्रशास्त्र पढ़ने, शिक्षा देने और पवित्रशास्त्र का अध्ययन और आराधना करने के लिए एक साथ इकट्ठा होते थे। केवल एक ही मन्दिर था, लेकिन हर समुदाय में आराधनालय थे। "सड़कों" का अर्थ है शहर में सार्वजनिक स्थान।</w:t>
      </w:r>
    </w:p>
    <w:p>
      <w:pPr/>
      <w:r>
        <w:rPr>
          <w:lang w:val="hi_IN" w:bidi="hi_IN"/>
        </w:rPr>
      </w:r>
      <w:r>
        <w:rPr>
          <w:lang w:val="hi_IN" w:bidi="hi_IN"/>
        </w:rPr>
        <w:t>रुकें और एक आराधनालय की तस्वीर दिखाएं।</w:t>
      </w:r>
    </w:p>
    <w:p>
      <w:pPr/>
      <w:r>
        <w:rPr>
          <w:lang w:val="hi_IN" w:bidi="hi_IN"/>
        </w:rPr>
      </w:r>
      <w:r>
        <w:rPr>
          <w:lang w:val="hi_IN" w:bidi="hi_IN"/>
        </w:rPr>
        <w:t>फिर, यीशु आगे जो कहेगा उस पर ज़ोर देने के लिए कहता है, "मैं तुमसे सच कहता हूँ।" यीशु यह बात तब कहता है जब वह चाहता है कि उसके चेले ध्यान से सुनें क्योंकि अगली शिक्षा बहुत महत्वपूर्ण है। यीशु उनसे कहता है कि लोग कपटी लोगों की प्रशंसा करते हैं और उनका सम्मान करता है, लेकिन यही कपटी लोगों का एकमात्र प्रतिफल होगा। इसलिए परमेश्वर कपटियों को प्रतिफल नहीं देगा क्योंकि वे गरीबों को सार्वजनिक रूप से देते हैं।</w:t>
      </w:r>
    </w:p>
    <w:p>
      <w:pPr/>
      <w:r>
        <w:rPr>
          <w:lang w:val="hi_IN" w:bidi="hi_IN"/>
        </w:rPr>
      </w:r>
      <w:r>
        <w:rPr>
          <w:lang w:val="hi_IN" w:bidi="hi_IN"/>
        </w:rPr>
        <w:t>यीशु अपने चेलों को गरीबों को पैसे देने का एक नया तरीका बताता है। वह कहता है कि चेलों को अपने बाएँ हाथ को नहीं बताना चाहिए कि उनका दाहिना हाथ क्या कर रहा है। यीशु का यह अर्थ नहीं है कि एक हाथ सचमुच यह नहीं जानता कि दूसरा हाथ क्या कर रहा है। यह एक विशेष भाषा है जो यह दिखाने के लिए है कि देना गुप्त रूप से होना चाहिए, या लोगों की नजरों से अनदेखा होना चाहिए। यीशु का अर्थ है कि इसे गुप्त होना चाहिए ताकि आपके करीबी दोस्तों को भी यह पता न चल सके कि आपने गरीबों को पैसे दिए हैं। यीशु कहता है कि जब उनके चेले इस गुप्त तरीके से दान देते हैं, तो उनका पिता परमेश्वर उन्हें प्रतिफल देगा। परमेश्वर सभी अच्छे और बुरे कामों को गुप्त रूप से देखता है, और परमेश्वर चेलों को अच्छे काम करने के लिए प्रतिफल देगा।</w:t>
      </w:r>
    </w:p>
    <w:p>
      <w:pPr/>
      <w:r>
        <w:rPr>
          <w:lang w:val="hi_IN" w:bidi="hi_IN"/>
        </w:rPr>
      </w:r>
      <w:r>
        <w:rPr>
          <w:lang w:val="hi_IN" w:bidi="hi_IN"/>
        </w:rPr>
        <w:t>इसके बाद, यीशु अपने चेलों को सिखाता है कि उन्हें प्रार्थना कैसे करनी चाहिए। "प्रार्थना" का अर्थ है परमेश्वर से बात करना। यीशु नहीं चाहता कि उनके चेले इस तरह प्रार्थना करें कि अन्य लोग उन्हें देखें और उनका आदर करें। यीशु कहता है कि चेलों को कपटियों की तरह नहीं होना चाहिए जो आराधनालयों और सड़कों के कोनों पर प्रार्थना करते हैं। फिर से, कपटी वे लोग होते हैं जो ऐसे कार्य करते हैं जैसे कि वे परमेश्वर को प्रसन्न करना चाहते हैं, लेकिन वे केवल यह चाहते हैं कि लोग उन्हें आराधनालय, या सड़क के कोनों, सार्वजनिक स्थानों पर जहां सड़कें एक दूसरे को काटती हैं, सार्वजनिक रूप से प्रार्थना करते हुए देखें।</w:t>
      </w:r>
    </w:p>
    <w:p>
      <w:pPr/>
      <w:r>
        <w:rPr>
          <w:lang w:val="hi_IN" w:bidi="hi_IN"/>
        </w:rPr>
      </w:r>
      <w:r>
        <w:rPr>
          <w:lang w:val="hi_IN" w:bidi="hi_IN"/>
        </w:rPr>
        <w:t>यीशु अगली शिक्षा पर जोर देने के लिए फिर से कहता है "मैं तुमसे सच कहता हूँ। यीशु कहता है कि वे कपटी लोग जो दूसरों को दिखाने के लिए सार्वजनिक रूप से प्रार्थना करते हैं, उन्हें उनका पूरा प्रतिफल पहले ही मिल चुका है। परमेश्वर कपटियों को प्रतिफल नहीं देगा जो दिखावे के लिए सार्वजनिक रूप से प्रार्थना करते हैं। यीशु का यह अर्थ नहीं है कि कोई भी सार्वजनिक प्रार्थना गलत है। यीशु का अर्थ है कि दूसरों का ध्यान आकर्षित करने के लिए प्रार्थना करना गलत है।</w:t>
      </w:r>
    </w:p>
    <w:p>
      <w:pPr/>
      <w:r>
        <w:rPr>
          <w:lang w:val="hi_IN" w:bidi="hi_IN"/>
        </w:rPr>
      </w:r>
      <w:r>
        <w:rPr>
          <w:lang w:val="hi_IN" w:bidi="hi_IN"/>
        </w:rPr>
        <w:t>रुकें और अपने अनुवादक समूह से अपनी संस्कृति में प्रार्थना के बारे में बात करें। आप प्रार्थना कैसे करते हैं? आमतौर पर अन्य प्रार्थना कैसे करते हैं? अपनी संस्कृति में सार्वजनिक और निजी प्रार्थना दोनों का वर्णन करें।</w:t>
      </w:r>
    </w:p>
    <w:p>
      <w:pPr/>
      <w:r>
        <w:rPr>
          <w:lang w:val="hi_IN" w:bidi="hi_IN"/>
        </w:rPr>
      </w:r>
      <w:r>
        <w:rPr>
          <w:lang w:val="hi_IN" w:bidi="hi_IN"/>
        </w:rPr>
        <w:t>यीशु अपने चेलों को प्रार्थना करने का एक नया तरीका सिखाता है। वह उनसे कहता है कि वे अपने घर के अंदरूनी कमरे में चले जाएं दरवाजा बंद कर लें। यीशु के समय में, यह कमरा शायद एक छोटा भण्डारगृह था जिसे ताला लगाया जा सकता था। यह शायद एकमात्र कमरा था जो ताला लगाया जा सकता था। यीशु कहता है कि परमेश्वर उनका पिता देखता है कि वे गुप्त रूप से क्या करते हैं, जिसका अर्थ यह भी है कि केवल परमेश्वर ही चेलों को गुप्त कोठरी में देखेगा ।</w:t>
      </w:r>
    </w:p>
    <w:p>
      <w:pPr/>
      <w:r>
        <w:rPr>
          <w:lang w:val="hi_IN" w:bidi="hi_IN"/>
        </w:rPr>
      </w:r>
      <w:r>
        <w:rPr>
          <w:lang w:val="hi_IN" w:bidi="hi_IN"/>
        </w:rPr>
        <w:t>यीशु ने चेलों से कहा कि वे बहुत से व्यर्थ शब्द न कहें और अन्यजातियों की तरह एक ही बात को बार-बार न दोहराएँ। अन्यजाति वे मूर्तिपूजक थे जो परमेश्वर की आराधना नहीं करते थे और न ही उसे जानते थे। अन्यजातियों ने मानना था कि यदि वे लम्बी प्रार्थना करते हैं तो उनके देवता उनकी सुनेंगे और उनकी प्रार्थनाओं का उत्तर देंगे।</w:t>
      </w:r>
    </w:p>
    <w:p>
      <w:pPr/>
      <w:r>
        <w:rPr>
          <w:lang w:val="hi_IN" w:bidi="hi_IN"/>
        </w:rPr>
      </w:r>
      <w:r>
        <w:rPr>
          <w:lang w:val="hi_IN" w:bidi="hi_IN"/>
        </w:rPr>
        <w:t>यीशु नहीं चाहता था कि उनके चेले अपनी प्रार्थना में अन्यजातियों की तरह हों। यीशु ने चेलों को याद दिलाया कि उनका पिता परमेश्वर उनके माँगने से पहले ही जानता है कि उन्हें क्या चाहिए।</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कहानी के दृश्यों, परिवेश और पात्रों को परिभाषित करने में सहायता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अपने चेलों को गरीब या जरूरतमंद लोगों को पैसे देने के बारे में सिखाता है।</w:t>
      </w:r>
    </w:p>
    <w:p>
      <w:pPr/>
      <w:r>
        <w:rPr>
          <w:lang w:val="hi_IN" w:bidi="hi_IN"/>
        </w:rPr>
      </w:r>
      <w:r>
        <w:rPr>
          <w:b/>
          <w:lang w:val="hi_IN" w:bidi="hi_IN"/>
        </w:rPr>
        <w:t>दूसरा दृश्य:</w:t>
      </w:r>
      <w:r>
        <w:rPr>
          <w:lang w:val="hi_IN" w:bidi="hi_IN"/>
        </w:rPr>
        <w:t xml:space="preserve"> यीशु अपने चेलों को सिखाता है कि उन्हें परमेश्वर से कैसे प्रार्थना करनी चाहिए।</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 और भीड़</w:t>
      </w:r>
    </w:p>
    <w:p>
      <w:pPr>
        <w:pStyle w:val="ListBullet"/>
        <w:spacing w:line="240" w:lineRule="auto"/>
        <w:ind w:left="720"/>
      </w:pPr>
      <w:r>
        <w:rPr>
          <w:lang w:val="hi_IN" w:bidi="hi_IN"/>
        </w:rPr>
      </w:r>
      <w:r>
        <w:rPr>
          <w:lang w:val="hi_IN" w:bidi="hi_IN"/>
        </w:rPr>
        <w:t>गरीब लोग</w:t>
      </w:r>
    </w:p>
    <w:p>
      <w:pPr>
        <w:pStyle w:val="ListBullet"/>
        <w:spacing w:line="240" w:lineRule="auto"/>
        <w:ind w:left="720"/>
      </w:pPr>
      <w:r>
        <w:rPr>
          <w:lang w:val="hi_IN" w:bidi="hi_IN"/>
        </w:rPr>
      </w:r>
      <w:r>
        <w:rPr>
          <w:lang w:val="hi_IN" w:bidi="hi_IN"/>
        </w:rPr>
        <w:t>कपटी</w:t>
      </w:r>
    </w:p>
    <w:p>
      <w:pPr>
        <w:pStyle w:val="ListBullet"/>
        <w:spacing w:line="240" w:lineRule="auto"/>
        <w:ind w:left="720"/>
      </w:pPr>
      <w:r>
        <w:rPr>
          <w:lang w:val="hi_IN" w:bidi="hi_IN"/>
        </w:rPr>
      </w:r>
      <w:r>
        <w:rPr>
          <w:lang w:val="hi_IN" w:bidi="hi_IN"/>
        </w:rPr>
        <w:t>अन्य लोग देख रहे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अन्यजाति/मूर्तिपूजक</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यीशु अभी भी पहाड़ पर अपने चेलों को शिक्षा दे रहा है। उसने उन्हें सिखाया कि फरीसियों और व्यवस्था के शिक्षकों से अधिक धर्मी कैसे बनें। अब वह शिक्षा का एक नया भाग शुरू कर रहा है जिसमें चेलों को चेतावनी देता है कि वे अपने धर्म के काम दूसरों को दिखाने के लिए न करें। यीशु चेलों को दिखाता है कि परमेश्वर उनके अच्छे काम करने की प्रेरणा की परवाह करता है।</w:t>
      </w:r>
    </w:p>
    <w:p>
      <w:pPr/>
      <w:r>
        <w:rPr>
          <w:lang w:val="hi_IN" w:bidi="hi_IN"/>
        </w:rPr>
      </w:r>
      <w:r>
        <w:rPr>
          <w:lang w:val="hi_IN" w:bidi="hi_IN"/>
        </w:rPr>
        <w:t>पहले दृश्य में, यह याद रखना ज़रूरी है कि जब यीशु इस नई शिक्षा को शुरू करता है, तो वह पहले सभी धर्मी कामों का सारांश देता है। वह चेलों से कहता है कि वे दूसरे लोगों के सामने अपने धार्मिकता के काम न करें। चेलों को अपने अच्छे काम केवल परमेश्वर के लिए ही करने चाहिए।</w:t>
      </w:r>
    </w:p>
    <w:p>
      <w:pPr/>
      <w:r>
        <w:rPr>
          <w:lang w:val="hi_IN" w:bidi="hi_IN"/>
        </w:rPr>
      </w:r>
      <w:r>
        <w:rPr>
          <w:lang w:val="hi_IN" w:bidi="hi_IN"/>
        </w:rPr>
        <w:t>नीचे दी गई शिक्षा में तीन भाग हैं। यह भाग गरीबों को देने, परमेश्वर से प्रार्थना करने और उपवास करने से सम्बन्धित है। उपवास की शिक्षा अगले भाग में होगी। यीशु तीनों भागों के लिए एक ही तरीके का उपयोग करता है। हर भाग दिखाता है कि चेलों को अपने अच्छे काम केवल परमेश्वर के लिए ही करने चाहिए, न कि दूसरों की प्रशंसा के लिए।</w:t>
      </w:r>
    </w:p>
    <w:p>
      <w:pPr/>
      <w:r>
        <w:rPr>
          <w:lang w:val="hi_IN" w:bidi="hi_IN"/>
        </w:rPr>
      </w:r>
      <w:r>
        <w:rPr>
          <w:lang w:val="hi_IN" w:bidi="hi_IN"/>
        </w:rPr>
        <w:t>सबसे पहले, यीशु चेलों से कहता है कि वे सावधान रहें कि वे कपटियों के जैसे न बनें। यीशु नहीं चाहता कि चेले गरीब लोगों को पैसे देते समय लोगों का ध्यान अपनी ओर आकर्षित करें। सोचें कि आप किसी को तुरही फूंकते हुए या किसी और तरीके से अपनी ओर ध्यान आकर्षित करते हुए कैसे दिखा सकते हैं। यीशु यह ज़ोर देकर कहता है कि कपटी लोग अपना सारा प्रतिफल दूसरों से ही पा लेते हैं, और जो अपनी उदारता का दिखावा करते हैं, उन्हें परमेश्वर से कोई प्रतिफल नहीं मिलता।</w:t>
      </w:r>
    </w:p>
    <w:p>
      <w:pPr/>
      <w:r>
        <w:rPr>
          <w:lang w:val="hi_IN" w:bidi="hi_IN"/>
        </w:rPr>
      </w:r>
      <w:r>
        <w:rPr>
          <w:lang w:val="hi_IN" w:bidi="hi_IN"/>
        </w:rPr>
        <w:t>फिर, यीशु उन्हें गरीब लोगों को पैसे देने का सही तरीका बताता है। यीशु कहता है कि उनका देना गुप्त होना चाहिए और किसी को इसके बारे में पता नहीं होना चाहिए। यीशु चेलों से कहता है कि परमेश्वर जानता है कि गुप्त में क्या होता है, और परमेश्वर चेलों को गुप्त रूप से गरीब लोगों को पैसे देने के लिए प्रतिफल देगा।</w:t>
      </w:r>
    </w:p>
    <w:p>
      <w:pPr/>
      <w:r>
        <w:rPr>
          <w:lang w:val="hi_IN" w:bidi="hi_IN"/>
        </w:rPr>
      </w:r>
      <w:r>
        <w:rPr>
          <w:lang w:val="hi_IN" w:bidi="hi_IN"/>
        </w:rPr>
        <w:t>दूसरे दृश्य में भी यीशु वही ढंग अपनाता है जैसा पहले दृश्य में था। सबसे पहले, यीशु फिर से कहता है कि चेले कपटियों के जैसे न बनें। यीशु नहीं चाहता कि चेले दूसरों के सामने दिखावे के लिए सार्वजनिक रूप से प्रार्थना करें, ताकि लोग उन्हें प्रार्थना करते हुए देखें। सोचिए कि आप किसी ऐसे व्यक्ति को कैसे दिखा सकते हैं जो प्रार्थना इस तरह करता है कि लोग उस पर ध्यान दें। यीशु यह ज़ोर देकर कहता है कि कपटी लोगों को दूसरों से पूरा प्रतिफल मिल जाता है जो उन्हें कभी मिलेगा। कपटियों को अपने अच्छे कामों की ओर ध्यान आकर्षित करने के लिए प्रार्थना करने पर परमेश्वर से कोई प्रतिफल नहीं मिलेगा।</w:t>
      </w:r>
    </w:p>
    <w:p>
      <w:pPr/>
      <w:r>
        <w:rPr>
          <w:lang w:val="hi_IN" w:bidi="hi_IN"/>
        </w:rPr>
      </w:r>
      <w:r>
        <w:rPr>
          <w:lang w:val="hi_IN" w:bidi="hi_IN"/>
        </w:rPr>
        <w:t>इसके बाद, यीशु अपने चेलों को परमेश्वर से प्रार्थना करने का सही तरीका सिखाता है। यीशु कहता है कि चेलों को बंद कमरे में एकान्त में प्रार्थना करनी चाहिए ताकि कोई और उन्हें परमेश्वर से प्रार्थना करते हुए न देखे। फिर से, यीशु कहता है कि परमेश्वर जानता है कि गुप्त में क्या होता है। परमेश्वर चेलों को प्रतिफल देगा जो गुप्त रूप से परमेश्वर से प्रार्थना करते हैं।</w:t>
      </w:r>
    </w:p>
    <w:p>
      <w:pPr/>
      <w:r>
        <w:rPr>
          <w:lang w:val="hi_IN" w:bidi="hi_IN"/>
        </w:rPr>
      </w:r>
      <w:r>
        <w:rPr>
          <w:lang w:val="hi_IN" w:bidi="hi_IN"/>
        </w:rPr>
        <w:t>यह जानना ज़रूरी है कि दूसरे दृश्य का अन्तिम भाग परमेश्वर से प्रार्थना करने के तरीके को बढ़ावा देने में अतिरिक्त निर्देश देता है। सबसे पहले, यीशु प्रार्थना करने के गलत तरीके के बारे में और बताता है। यीशु चेलों से कहता है कि वे अन्यजातियों की तरह प्रार्थना न करें। यीशु अपने चेलों को याद दिलाता है कि उन्हें शब्दों को बार-बार नहीं दोहराना चाहिए और जो वे कह रहा है उसके बारे में सोचे बिना लम्बे समय तक प्रार्थना नहीं करनी चाहिए।</w:t>
      </w:r>
    </w:p>
    <w:p>
      <w:pPr/>
      <w:r>
        <w:rPr>
          <w:lang w:val="hi_IN" w:bidi="hi_IN"/>
        </w:rPr>
      </w:r>
      <w:r>
        <w:rPr>
          <w:lang w:val="hi_IN" w:bidi="hi_IN"/>
        </w:rPr>
        <w:t>यीशु चेलों को यह याद दिलाकर इस अन्तिम भाग को समाप्त करता है कि परमेश्वर पहले से ही जानता है कि चेले किस लिए प्रार्थना कर रहे हैं। चेलों के परमेश्वर से कुछ माँगने से पहले ही परमेश्वर उनकी आवश्यकताओं को जानता है। याद रखें कि यीशु प्रार्थना करने की प्रेरणा की परवाह करता है। यीशु चाहता है कि उनके चेले परमेश्वर से प्रार्थना करें बिना दूसरों का ध्यान आकर्षित किए, और बिना किसी अन्यजातियों की तरह प्रार्थना करें।</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इस कहानी में पात्र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 और भीड़</w:t>
      </w:r>
    </w:p>
    <w:p>
      <w:pPr>
        <w:pStyle w:val="ListBullet"/>
        <w:spacing w:line="240" w:lineRule="auto"/>
        <w:ind w:left="720"/>
      </w:pPr>
      <w:r>
        <w:rPr>
          <w:lang w:val="hi_IN" w:bidi="hi_IN"/>
        </w:rPr>
      </w:r>
      <w:r>
        <w:rPr>
          <w:lang w:val="hi_IN" w:bidi="hi_IN"/>
        </w:rPr>
        <w:t>गरीब लोग</w:t>
      </w:r>
    </w:p>
    <w:p>
      <w:pPr>
        <w:pStyle w:val="ListBullet"/>
        <w:spacing w:line="240" w:lineRule="auto"/>
        <w:ind w:left="720"/>
      </w:pPr>
      <w:r>
        <w:rPr>
          <w:lang w:val="hi_IN" w:bidi="hi_IN"/>
        </w:rPr>
      </w:r>
      <w:r>
        <w:rPr>
          <w:lang w:val="hi_IN" w:bidi="hi_IN"/>
        </w:rPr>
        <w:t>कपटी</w:t>
      </w:r>
    </w:p>
    <w:p>
      <w:pPr>
        <w:pStyle w:val="ListBullet"/>
        <w:spacing w:line="240" w:lineRule="auto"/>
        <w:ind w:left="720"/>
      </w:pPr>
      <w:r>
        <w:rPr>
          <w:lang w:val="hi_IN" w:bidi="hi_IN"/>
        </w:rPr>
      </w:r>
      <w:r>
        <w:rPr>
          <w:lang w:val="hi_IN" w:bidi="hi_IN"/>
        </w:rPr>
        <w:t>अन्य लोग देख रहे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अन्यजाति/मूर्तिपूजक</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पहले दृश्य में, यीशु बैठता है और अपने चेलों को शिक्षा देता है। चेले उसके पास बैठे हैं। यीशु अपने चेलों से कहता है कि उन्हें सावधान रहना चाहिए कि वे अन्य लोगों को दिखाने के लिए अपने भले काम न करें। यीशु कहता है कि यदि चेले केवल दूसरों से प्रशंसा पाने के लिए भले काम करते हैं, तो उन्हें परमेश्वर से कोई प्रतिफल नहीं मिलेगा।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चेलों से कहता है कि जब वे गरीब लोगों को पैसे दें तो कपटियों की तरह अपनी ओर लोगों का ध्यान आकर्षित करने के लिए ऐसा न करे। कपटी लोग आराधनालय और सार्वजनिक सड़कों पर तुरहियाँ बजाते हैं और अपने दान की घोषणा करते हैं। यीशु कहता है कि लोग कपटी को देखते हैं और धन देने के लिए उनका सम्मान करते हैं, और यही एकमात्र प्रतिफल है जो कपटियों को मिलेगा। इसलिए परमेश्वर कपटियों को प्रतिफल नहीं देंगे क्योंकि वे दूसरों से प्रशंसा पाने के लिए धन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कपटियों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चेलों को सिखाता है कि उन्हें गरीबों को पैसे कैसे देने चाहिए। यीशु कहता है कि यह एक रहस्य होना चाहिए। उनके दाहिने हाथ को यह नहीं पता होना चाहिए कि उनका बायाँ हाथ क्या कर रहा है। यहाँ तक कि उनके सबसे करीबी दोस्त भी यह न जानें कि उन्होंने गरीबों को पैसे दिए हैं। यीशु कहता है कि परमेश्वर चेलों को गुप्त रूप से उदारता के लिए प्रतिफल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गरीब लोगों का पात्र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दूसरे दृश्य में, यीशु अपने चेलों को परमेश्वर से प्रार्थना करने के बारे में सिखाता है। यीशु परमेश्वर से प्रार्थना करने के गलत तरीके से शुरू करता है। यीशु नहीं चाहता कि उनके चेले कपटियों की तरह प्रार्थना करें। कपटी दूसरों के सामने प्रार्थना करके अपनी प्रार्थनाओं की ओर ध्यान आकर्षित करते हैं। फिर से, यीशु कहता है कि अन्य लोगों की प्रशंसा ही एकमात्र प्रतिफल है जो कपटियों को मिलेगा। परमेश्वर कपटियों को प्रतिफल नहीं देगा जो केवल परमेश्वर से प्रार्थना करते हैं ताकि अन्य लोग उन्हें प्रार्थना करते देखें।</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जो लोग देख रहे हैं, उनका पात्र निभा रहे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फिर, यीशु अपने चेलों को परमेश्वर से प्रार्थना करने का सही तरीका सिखाता है। यीशु कहता है कि यह निजी और गुप्त प्रार्थना होनी चाहिए। यीशु कहता है कि चेलों को अकेले परमेश्वर से प्रार्थना करनी चाहिए, न कि अन्य लोगों के सामने। परमेश्वर देख सकता है कि लोग गुप्त रूप से क्या करते हैं, और परमेश्वर चेलों को गुप्त रूप से प्रार्थना करने के लिए प्रतिफल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अन्त में, यीशु कहता है कि चेलों को प्रार्थना करते समय एक ही शब्द को बार-बार नहीं कहना चाहिए। यीशु नहीं चाहता कि उनके चेले अन्यजातियों की तरह व्यर्थ शब्दों की प्रार्थना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अन्यजातियों की भूमिका निभाने वाले अभिनेताओं से पूछें, "आप कैसा महसूस कर रहे हैं?" आप ऐसी बातें सुन सकते हैं:</w:t>
      </w:r>
    </w:p>
    <w:p>
      <w:pPr/>
      <w:r>
        <w:rPr>
          <w:lang w:val="hi_IN" w:bidi="hi_IN"/>
        </w:rPr>
      </w:r>
      <w:r>
        <w:rPr>
          <w:lang w:val="hi_IN" w:bidi="hi_IN"/>
        </w:rPr>
        <w:t>यीशु कहता है कि उनके पिता परमेश्वर, चेलों के प्रार्थना करने से पहले ही जानते हैं कि वे क्या प्रार्थना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अभिनेता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चेलों से कहता है कि उन्हें अन्य लोगों के सामने अपने धार्मिकता के काम नहीं करने चाहिए। </w:t>
      </w:r>
      <w:r>
        <w:rPr>
          <w:b/>
          <w:lang w:val="hi_IN" w:bidi="hi_IN"/>
        </w:rPr>
        <w:t>धार्मिकता</w:t>
      </w:r>
      <w:r>
        <w:rPr>
          <w:lang w:val="hi_IN" w:bidi="hi_IN"/>
        </w:rPr>
        <w:t xml:space="preserve"> के काम अच्छे और सही काम हैं जो यीशु चाहता है कि उसके चेले करें। इस कहानी में, यीशु अच्छे कामों के दो सामान्य उदाहरण देता है: गरीबों को पैसे देना और परमेश्वर से प्रार्थना करना। इसका अनुवाद उसी तरह किया जाना चाहिए जैसे पिछले भागों में किया गया था। </w:t>
      </w:r>
      <w:r>
        <w:rPr>
          <w:b/>
          <w:lang w:val="hi_IN" w:bidi="hi_IN"/>
        </w:rPr>
        <w:t>धार्मिकता</w:t>
      </w:r>
      <w:r>
        <w:rPr>
          <w:lang w:val="hi_IN" w:bidi="hi_IN"/>
        </w:rPr>
        <w:t xml:space="preserve"> शब्द की अधिक पूर्ण परिभाषा के लिए मुख्य शब्दावली देखें।</w:t>
      </w:r>
    </w:p>
    <w:p>
      <w:pPr/>
      <w:r>
        <w:rPr>
          <w:lang w:val="hi_IN" w:bidi="hi_IN"/>
        </w:rPr>
      </w:r>
      <w:r>
        <w:rPr>
          <w:lang w:val="hi_IN" w:bidi="hi_IN"/>
        </w:rPr>
        <w:t xml:space="preserve">यीशु कहता है कि परमेश्वर दूसरों के सामने अच्छे काम करने वालों को प्रतिफल नहीं देगा। यह </w:t>
      </w:r>
      <w:r>
        <w:rPr>
          <w:b/>
          <w:lang w:val="hi_IN" w:bidi="hi_IN"/>
        </w:rPr>
        <w:t>प्रतिफल</w:t>
      </w:r>
      <w:r>
        <w:rPr>
          <w:lang w:val="hi_IN" w:bidi="hi_IN"/>
        </w:rPr>
        <w:t xml:space="preserve"> परमेश्वर की ओर से एक विशेष उपहार है जो वह स्वर्ग में अपने लोगों को देता है।</w:t>
      </w:r>
    </w:p>
    <w:p>
      <w:pPr/>
      <w:r>
        <w:rPr>
          <w:lang w:val="hi_IN" w:bidi="hi_IN"/>
        </w:rPr>
      </w:r>
      <w:r>
        <w:rPr>
          <w:lang w:val="hi_IN" w:bidi="hi_IN"/>
        </w:rPr>
        <w:t xml:space="preserve">यीशु परमेश्वर को उनका स्वर्गीय </w:t>
      </w:r>
      <w:r>
        <w:rPr>
          <w:b/>
          <w:lang w:val="hi_IN" w:bidi="hi_IN"/>
        </w:rPr>
        <w:t>पिता</w:t>
      </w:r>
      <w:r>
        <w:rPr>
          <w:lang w:val="hi_IN" w:bidi="hi_IN"/>
        </w:rPr>
        <w:t xml:space="preserve"> कहता है, जिसका अर्थ है कि परमेश्वर ने अपने लोगों को बनाया और उनकी देखभाल उसी प्रकार करता है जैसे एक पिता अपने बच्चों की देखभाल करता है। परमेश्वर यीशु का पिता भी है, इसलिए इसे दिखाने के लिए "तुम्हारा पिता" का अनुवाद करना सुनिश्चित करें। </w:t>
      </w:r>
      <w:r>
        <w:rPr>
          <w:b/>
          <w:lang w:val="hi_IN" w:bidi="hi_IN"/>
        </w:rPr>
        <w:t>स्वर्ग</w:t>
      </w:r>
      <w:r>
        <w:rPr>
          <w:lang w:val="hi_IN" w:bidi="hi_IN"/>
        </w:rPr>
        <w:t xml:space="preserve"> का अर्थ आसमान हो सकता है, या वह स्थान हो सकता है जहाँ परमेश्वर और उसके स्वर्गदूत रहते हैं, यह सन्दर्भ पर निर्भर करता है। इस सन्दर्भ में, स्वर्ग का अर्थ वह स्थान है जहाँ परमेश्वर रहता है। स्वर्ग का अनुवाद उसी तरह करें जैसा आपने पिछले भागों में किया है और </w:t>
      </w:r>
      <w:r>
        <w:rPr>
          <w:b/>
          <w:lang w:val="hi_IN" w:bidi="hi_IN"/>
        </w:rPr>
        <w:t>स्वर्ग</w:t>
      </w:r>
      <w:r>
        <w:rPr>
          <w:lang w:val="hi_IN" w:bidi="hi_IN"/>
        </w:rPr>
        <w:t xml:space="preserve"> शब्द की अधिक पूर्ण परिभाषा के लिए मुख्य शब्दावली देखें।</w:t>
      </w:r>
    </w:p>
    <w:p>
      <w:pPr/>
      <w:r>
        <w:rPr>
          <w:lang w:val="hi_IN" w:bidi="hi_IN"/>
        </w:rPr>
      </w:r>
      <w:r>
        <w:rPr>
          <w:lang w:val="hi_IN" w:bidi="hi_IN"/>
        </w:rPr>
        <w:t xml:space="preserve">यीशु नहीं चाहता कि जब उनके चेले गरीबों को पैसे देते समय तुरही फूँके। </w:t>
      </w:r>
      <w:r>
        <w:rPr>
          <w:b/>
          <w:lang w:val="hi_IN" w:bidi="hi_IN"/>
        </w:rPr>
        <w:t>तुरही</w:t>
      </w:r>
      <w:r>
        <w:rPr>
          <w:lang w:val="hi_IN" w:bidi="hi_IN"/>
        </w:rPr>
        <w:t xml:space="preserve"> एक संगीत वाद्य यंत्र है जिसे लोग संगीत बजाने या कुछ घोषणा करने के लिए फूंकते हैं। तुरहियाँ चाँदी, पीतल या मेढ़े के सींग से बनाई जा सकती हैं। लोगों ने ऊँची आवाज करने के लिए तुरही फूंकी। यहूदी लोग युद्ध में, सार्वजनिक उपवास या मन्दिर में बलिदान जैसे धार्मिक समारोहों में, और नए राजा की घोषणा के लिए तुरहियों का प्रयोग करते थे। यह सम्भव है कि यहूदियों ने गरीबों को बड़ी धनराशि देने की घोषणा करने के लिए तुरहियां फूँकी हों, लेकिन यीशु शायद तुरही का उपयोग विशेष भाषा के रूप में भी कर रहा था। यीशु नहीं चाहता था कि उनके चेले गरीबों को पैसे देकर लोगों का ध्यान अपनी ओर आकर्षित करें।</w:t>
      </w:r>
    </w:p>
    <w:p>
      <w:pPr/>
      <w:r>
        <w:rPr>
          <w:lang w:val="hi_IN" w:bidi="hi_IN"/>
        </w:rPr>
      </w:r>
      <w:r>
        <w:rPr>
          <w:lang w:val="hi_IN" w:bidi="hi_IN"/>
        </w:rPr>
        <w:t>रुकें और यदि आवश्यकता हो तो तुरही की तस्वीर फिर से दिखाएँ।</w:t>
      </w:r>
    </w:p>
    <w:p>
      <w:pPr/>
      <w:r>
        <w:rPr>
          <w:lang w:val="hi_IN" w:bidi="hi_IN"/>
        </w:rPr>
      </w:r>
      <w:r>
        <w:rPr>
          <w:lang w:val="hi_IN" w:bidi="hi_IN"/>
        </w:rPr>
        <w:t xml:space="preserve">यीशु ने कहा कि </w:t>
      </w:r>
      <w:r>
        <w:rPr>
          <w:b/>
          <w:lang w:val="hi_IN" w:bidi="hi_IN"/>
        </w:rPr>
        <w:t>कपटी</w:t>
      </w:r>
      <w:r>
        <w:rPr>
          <w:lang w:val="hi_IN" w:bidi="hi_IN"/>
        </w:rPr>
        <w:t xml:space="preserve"> लोग अपने दान की घोषणा सार्वजनिक रूप से करते हैं। मूल भाषा में कपटी शब्द का अर्थ है रंगमंच में एक ऐसा अभिनेता जो ऐसा व्यक्ति होने का दिखावा करता है जो वह नहीं है। इस सन्दर्भ में, कपटी का अर्थ है वह व्यक्ति जो बाहर से अच्छा दिखता है, लेकिन अन्दर से वह परमेश्वर से सच में प्रेम नहीं करता है। </w:t>
      </w:r>
      <w:r>
        <w:rPr>
          <w:b/>
          <w:lang w:val="hi_IN" w:bidi="hi_IN"/>
        </w:rPr>
        <w:t>कपटी</w:t>
      </w:r>
      <w:r>
        <w:rPr>
          <w:lang w:val="hi_IN" w:bidi="hi_IN"/>
        </w:rPr>
        <w:t xml:space="preserve"> शब्द की अधिक पूर्ण परिभाषा के लिए मुख्य शब्दावली देखें।</w:t>
      </w:r>
    </w:p>
    <w:p>
      <w:pPr/>
      <w:r>
        <w:rPr>
          <w:lang w:val="hi_IN" w:bidi="hi_IN"/>
        </w:rPr>
      </w:r>
      <w:r>
        <w:rPr>
          <w:lang w:val="hi_IN" w:bidi="hi_IN"/>
        </w:rPr>
        <w:t xml:space="preserve">कपटी चाहते हैं कि लोग उन्हें आराधनालयों में या सड़कों पर पैसे देते हुए देखें। </w:t>
      </w:r>
      <w:r>
        <w:rPr>
          <w:b/>
          <w:lang w:val="hi_IN" w:bidi="hi_IN"/>
        </w:rPr>
        <w:t>आराधनालय</w:t>
      </w:r>
      <w:r>
        <w:rPr>
          <w:lang w:val="hi_IN" w:bidi="hi_IN"/>
        </w:rPr>
        <w:t xml:space="preserve"> आराधना के लिए यहूदियों के स्थान थे, जहां यरूशलेम के मुख्य मन्दिर के बजाय गांवों में लोग मिल सकते थे। आराधनालय का अनुवाद उसी तरह करें जैसा आपने पिछले भागों में किया है। </w:t>
      </w:r>
      <w:r>
        <w:rPr>
          <w:b/>
          <w:lang w:val="hi_IN" w:bidi="hi_IN"/>
        </w:rPr>
        <w:t>आराधनालय</w:t>
      </w:r>
      <w:r>
        <w:rPr>
          <w:lang w:val="hi_IN" w:bidi="hi_IN"/>
        </w:rPr>
        <w:t xml:space="preserve"> शब्द की अधिक पूर्ण परिभाषा के लिए मुख्य शब्दावली देखें।</w:t>
      </w:r>
    </w:p>
    <w:p>
      <w:pPr/>
      <w:r>
        <w:rPr>
          <w:lang w:val="hi_IN" w:bidi="hi_IN"/>
        </w:rPr>
      </w:r>
      <w:r>
        <w:rPr>
          <w:lang w:val="hi_IN" w:bidi="hi_IN"/>
        </w:rPr>
        <w:t>यदि आवश्यक हो तो रुकें और आराधनालय का चित्र फिर से दिखाएं।</w:t>
      </w:r>
    </w:p>
    <w:p>
      <w:pPr/>
      <w:r>
        <w:rPr>
          <w:lang w:val="hi_IN" w:bidi="hi_IN"/>
        </w:rPr>
      </w:r>
      <w:r>
        <w:rPr>
          <w:lang w:val="hi_IN" w:bidi="hi_IN"/>
        </w:rPr>
        <w:t>यीशु कहता है, "मैं तुमसे सच कहता हूँ" ताकि चेलों को गरीबों को कैसे देना चाहिए, इस बारे में अगली शिक्षा पर जोर दिया जा सके। यीशु कहता है कि परमेश्वर चेलों को गुप्त रूप से गरीबों को देने के लिए प्रतिफल देगा।</w:t>
      </w:r>
    </w:p>
    <w:p>
      <w:pPr/>
      <w:r>
        <w:rPr>
          <w:lang w:val="hi_IN" w:bidi="hi_IN"/>
        </w:rPr>
      </w:r>
      <w:r>
        <w:rPr>
          <w:lang w:val="hi_IN" w:bidi="hi_IN"/>
        </w:rPr>
        <w:t>रुकें और अपने अनुवादक दल से बात करें कि आप अपनी भाषा में किसी बात पर जोर कैसे देते हैं। जब आप कुछ बहुत महत्वपूर्ण कहने वाले होते हैं तो आप किन शब्दों का उपयोग करते हैं?</w:t>
      </w:r>
    </w:p>
    <w:p>
      <w:pPr/>
      <w:r>
        <w:rPr>
          <w:lang w:val="hi_IN" w:bidi="hi_IN"/>
        </w:rPr>
      </w:r>
      <w:r>
        <w:rPr>
          <w:lang w:val="hi_IN" w:bidi="hi_IN"/>
        </w:rPr>
        <w:t xml:space="preserve">यीशु अपने चेलों को यह भी सिखाता है कि कैसे प्रार्थना करें। प्रार्थना करने का अर्थ है परमेश्वर से बात करना। </w:t>
      </w:r>
      <w:r>
        <w:rPr>
          <w:b/>
          <w:lang w:val="hi_IN" w:bidi="hi_IN"/>
        </w:rPr>
        <w:t>प्रार्थना</w:t>
      </w:r>
      <w:r>
        <w:rPr>
          <w:lang w:val="hi_IN" w:bidi="hi_IN"/>
        </w:rPr>
        <w:t xml:space="preserve"> का अनुवाद उसी तरह करें जैसे पिछले भागों में किया गया है और </w:t>
      </w:r>
      <w:r>
        <w:rPr>
          <w:b/>
          <w:lang w:val="hi_IN" w:bidi="hi_IN"/>
        </w:rPr>
        <w:t>प्रार्थना</w:t>
      </w:r>
      <w:r>
        <w:rPr>
          <w:lang w:val="hi_IN" w:bidi="hi_IN"/>
        </w:rPr>
        <w:t xml:space="preserve"> शब्द की अधिक पूर्ण परिभाषा के लिए मुख्य शब्दावली देखें।</w:t>
      </w:r>
    </w:p>
    <w:p>
      <w:pPr/>
      <w:r>
        <w:rPr>
          <w:lang w:val="hi_IN" w:bidi="hi_IN"/>
        </w:rPr>
      </w:r>
      <w:r>
        <w:rPr>
          <w:lang w:val="hi_IN" w:bidi="hi_IN"/>
        </w:rPr>
        <w:t xml:space="preserve">यीशु नहीं चाहता कि उसके चेले उन मूर्तिपूजक </w:t>
      </w:r>
      <w:r>
        <w:rPr>
          <w:b/>
          <w:lang w:val="hi_IN" w:bidi="hi_IN"/>
        </w:rPr>
        <w:t>अन्यजातियों</w:t>
      </w:r>
      <w:r>
        <w:rPr>
          <w:lang w:val="hi_IN" w:bidi="hi_IN"/>
        </w:rPr>
        <w:t xml:space="preserve"> की तरह प्रार्थना करें जो परमेश्वर का अनुसरण नहीं करते हैं। अन्यजाति लोग अपनी प्रार्थनाओं में शब्दों को बार-बार दोहराते थे। कुछ लोग सोचते हैं कि इसका अर्थ है कि अन्यजाति अपने देवताओं के लिए कई नाम कहते थे ताकि यह सुनिश्चित हो सके कि उन्होंने परमेश्वर के लिए सही नाम कहा। अन्यजातियों का अनुवाद उसी तरह करें जैसे पिछले भागों में किया गया है और </w:t>
      </w:r>
      <w:r>
        <w:rPr>
          <w:b/>
          <w:lang w:val="hi_IN" w:bidi="hi_IN"/>
        </w:rPr>
        <w:t>अन्यजातियों</w:t>
      </w:r>
      <w:r>
        <w:rPr>
          <w:lang w:val="hi_IN" w:bidi="hi_IN"/>
        </w:rPr>
        <w:t xml:space="preserve"> की अधिक पूर्ण परिभाषा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6:9–18</w:t>
      </w:r>
      <w:r>
        <w:rPr>
          <w:lang w:val="hi_IN" w:bidi="hi_IN"/>
        </w:rPr>
      </w:r>
    </w:p>
    <w:p>
      <w:pPr>
        <w:pStyle w:val="Heading3"/>
      </w:pPr>
      <w:r>
        <w:rPr>
          <w:lang w:val="hi_IN" w:bidi="hi_IN"/>
        </w:rPr>
        <w:t>सुने और मन में रखें</w:t>
      </w:r>
    </w:p>
    <w:p>
      <w:pPr/>
      <w:r>
        <w:rPr>
          <w:lang w:val="hi_IN" w:bidi="hi_IN"/>
        </w:rPr>
      </w:r>
      <w:r>
        <w:rPr>
          <w:lang w:val="hi_IN" w:bidi="hi_IN"/>
        </w:rPr>
        <w:t>मत्ती 6:9–18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यीशु एक पहाड़ पर बैठा है, और वह अपने चेलों या करीबी अनुयायियों को शिक्षा दे रहा है। लोगों की भीड़ भी सुन रही है। यीशु ने चेलों को सिखाया कि उन्हें फरीसियों और व्यवस्था के शिक्षकों से अधिक धर्मी कैसे होना चाहिए। यीशु ने उन्हें गरीबों को पैसे देने और प्रार्थना करने के बारे में भी सिखाया। अब, यीशु इस बारे में और बताता है कि कैसे प्रार्थना करें और वह उपवास के बारे में सिखाता है।</w:t>
      </w:r>
    </w:p>
    <w:p>
      <w:pPr/>
      <w:r>
        <w:rPr>
          <w:lang w:val="hi_IN" w:bidi="hi_IN"/>
        </w:rPr>
      </w:r>
      <w:r>
        <w:rPr>
          <w:lang w:val="hi_IN" w:bidi="hi_IN"/>
        </w:rPr>
        <w:t>यीशु इस भाग को परमेश्वर से प्रार्थना करके शुरू करता है। यीशु के समय में, यहूदी आमतौर पर प्रार्थना के विभिन्न रूपों का उपयोग करते थे, और लोग इस प्रार्थना को उसी तरह से कर सकते थे जैसे यीशु ने प्रार्थना की थी। चेले इस नीचे दी गई प्रार्थना का उपयोग अपनी प्रार्थना करने के लिए एक मार्गदर्शक के रूप में भी कर सकते थे।</w:t>
      </w:r>
    </w:p>
    <w:p>
      <w:pPr/>
      <w:r>
        <w:rPr>
          <w:lang w:val="hi_IN" w:bidi="hi_IN"/>
        </w:rPr>
      </w:r>
      <w:r>
        <w:rPr>
          <w:lang w:val="hi_IN" w:bidi="hi_IN"/>
        </w:rPr>
        <w:t>यीशु नहीं चाहता कि वे अन्यजातियों की तरह प्रार्थना करें, जो लम्बे, अर्थहीन शब्द कहते हैं। वह उन्हें दिखाता है कि वे साधारण शब्दों से परमेश्वर से प्रार्थना कर सकते हैं। प्रार्थना यीशु के यह कहने से शुरू होती है "हे हमारे पिता, तू जो स्वर्ग में है।" यीशु स्वर्ग में रहने वाले परमेश्वर से प्रार्थना कर रहा है। यीशु दिखा रहा है कि हम परमेश्वर से ऐसे बात कर सकते हैं जैसे हम एक पिता से करते हैं।</w:t>
      </w:r>
    </w:p>
    <w:p>
      <w:pPr/>
      <w:r>
        <w:rPr>
          <w:lang w:val="hi_IN" w:bidi="hi_IN"/>
        </w:rPr>
      </w:r>
      <w:r>
        <w:rPr>
          <w:lang w:val="hi_IN" w:bidi="hi_IN"/>
        </w:rPr>
        <w:t>प्रार्थना के पहले भाग में, यीशु स्वयं परमेश्वर पर ध्यान केंद्रित करता है। यीशु प्रार्थना करता है कि लोग परमेश्वर के पवित्र नाम का सम्मान करें या उसका आदर करें। यहूदी संस्कृति में, किसी व्यक्ति का नाम उस व्यक्ति का प्रतिनिधित्व करता था। अक्सर, यहूदी परमेश्वर के प्रति सम्मान दिखाने के लिए परमेश्वर का नाम नहीं लेना चाहते थे। इसके बजाय, उन्होंने "परमेश्वर का नाम" कहा। "परमेश्वर के पवित्र नाम का आदर करना" का अर्थ है स्वयं परमेश्वर का आदर करना। परमेश्वर लोगों को दिखाता है कि वह पवित्र, या सिद्ध और आराधना के योग्य है। यीशु प्रार्थना कर रहा है कि लोग भी परमेश्वर को पवित्र मानें, और लोग परमेश्वर का आदर करें।</w:t>
      </w:r>
    </w:p>
    <w:p>
      <w:pPr/>
      <w:r>
        <w:rPr>
          <w:lang w:val="hi_IN" w:bidi="hi_IN"/>
        </w:rPr>
      </w:r>
      <w:r>
        <w:rPr>
          <w:lang w:val="hi_IN" w:bidi="hi_IN"/>
        </w:rPr>
        <w:t>रुकें और अनुवादक समूह के रूप में चर्चा करें कि आपकी संस्कृति में लोग दूसरों का आदर कैसे करते हैं। आप अपनी संस्कृति में किसी सम्मानित व्यक्ति के बारे में कैसे बात करते हैं? आप सम्मानित लोगों के लिए किन विशेष शब्दों का उपयोग करते हैं? क्या आप उनके नाम लेते हैं? उस स्थिति के बारे में सोचें जब आपके किसी जानने वाले को सम्मानित किया गया हो।</w:t>
      </w:r>
    </w:p>
    <w:p>
      <w:pPr/>
      <w:r>
        <w:rPr>
          <w:lang w:val="hi_IN" w:bidi="hi_IN"/>
        </w:rPr>
      </w:r>
      <w:r>
        <w:rPr>
          <w:lang w:val="hi_IN" w:bidi="hi_IN"/>
        </w:rPr>
        <w:t>इसके बाद, यीशु प्रार्थना करता है कि परमेश्वर का राज्य आए। यीशु प्रार्थना कर रहा है कि परमेश्वर सभी लोगों पर अपना शासन स्थापित करे। यीशु प्रार्थना करता है कि परमेश्वर शासन करें और लोग परमेश्वर की इच्छा को पूरा करें, या पृथ्वी पर उनकी आज्ञा मानें, ठीक उसी तरह जैसे परमेश्वर स्वर्ग में शासन करता है और स्वर्ग में रहने वाले लोग परमेश्वर की इच्छा को पूरा करते हैं।</w:t>
      </w:r>
    </w:p>
    <w:p>
      <w:pPr/>
      <w:r>
        <w:rPr>
          <w:lang w:val="hi_IN" w:bidi="hi_IN"/>
        </w:rPr>
      </w:r>
      <w:r>
        <w:rPr>
          <w:lang w:val="hi_IN" w:bidi="hi_IN"/>
        </w:rPr>
        <w:t>यीशु ने परमेश्वर से यह भी कहा कि वह हमें हमारी "प्रतिदिन की रोटी" दे। यीशु के समय में रोटी एक सामान्य भोजन था। यीशु वह भोजन माँग रहा है जिसकी हमें एक दिन के लिए आवश्यकता है। यीशु जिन यहूदियों को शिक्षा दे रहा था वे पुराने नियम में परमेश्वर द्वारा अपने लोगों के लिए जिस तरह से प्रावधान किए गए थे, उससे परिचित थे।</w:t>
      </w:r>
    </w:p>
    <w:p>
      <w:pPr/>
      <w:r>
        <w:rPr>
          <w:lang w:val="hi_IN" w:bidi="hi_IN"/>
        </w:rPr>
      </w:r>
      <w:r>
        <w:rPr>
          <w:lang w:val="hi_IN" w:bidi="hi_IN"/>
        </w:rPr>
        <w:t>इसके बाद यीशु हमारे ऋणों या पापों की क्षमा के लिए प्रार्थना करता है। इस सन्दर्भ में "क्षमा" का अर्थ है कि जब हम कुछ गलत करते हैं या किसी के विरुद्ध ऋण या पाप करते हैं तो परमेश्वर हमें दण्ड नहीं देता है। यीशु पाप या परमेश्वर की अवज्ञा का वर्णन करने के लिए ऋण, या किसी के प्रति ऋणी होने के शब्द का प्रयोग करता है। हम दण्ड के योग्य हैं, लेकिन परमेश्वर हमारे साथ ऐसा व्यवहार करता है जैसे हमने कभी कुछ गलत नहीं किया हो। यीशु कहता है कि जैसे परमेश्वर हमें हमारे ऋणों को क्षमा करता है, उसी तरह हम अन्य लोगों को भी क्षमा करते हैं जो पाप करते हैं या हमारे साथ गलत काम करते हैं। हम उस व्यक्ति को क्षमा करते हैं जिसने पाप किया है, लेकिन हम ऋण को रद्द नहीं कर सकते। क्षमा का सबसे महत्वपूर्ण हिस्सा सम्बन्ध होता है।</w:t>
      </w:r>
    </w:p>
    <w:p>
      <w:pPr/>
      <w:r>
        <w:rPr>
          <w:lang w:val="hi_IN" w:bidi="hi_IN"/>
        </w:rPr>
      </w:r>
      <w:r>
        <w:rPr>
          <w:lang w:val="hi_IN" w:bidi="hi_IN"/>
        </w:rPr>
        <w:t>फिर, यीशु प्रार्थना करता है कि परमेश्वर हमें प्रलोभन से दूर रखे। यीशु का यह अर्थ नहीं है कि परमेश्वर हमें गलत काम करने के लिए प्रलोभित करता है। यीशु परमेश्वर से कह रहा है कि वह हमें ऐसी परिस्थितियों से बचाए जहाँ कोई व्यक्ति या कोई वस्तु हमें पाप करने के लिए प्रेरित करे। यीशु परमेश्वर से प्रार्थना करता है कि हमें बुराई से बचाए और प्रलोभन में न पड़ने दे। कुछ लोग सोचते हैं कि इसका अर्थ यह है कि यीशु परमेश्वर से हमें दुष्ट, अर्थात् शैतान से बचाने या सुरक्षा देने के लिए कह रहा है, क्योंकि शैतान ही वह है जो हमें पाप करने के लिए प्रलोभित करता है। अन्य लोग सोचते हैं कि यीशु परमेश्वर से हमें सामान्य बुराई से बचाने के लिए कह रहा है। इस भाग के बाद, कुछ लोग सोचते हैं कि यीशु ने यह भी कहा था "क्योंकि राज्य और पराक्रम और महिमा सदा तेरे ही है। आमीन।" ये अतिरिक्त वचन पवित्रशास्त्र के इस भाग का हिस्सा नहीं हैं, लेकिन कई कलीसियाएँ यीशु की प्रार्थना के अंत में यह डॉक्सोलॉजी, अर्थात् प्रार्थना का समापन वचन कहती हैं। यीशु के समय में यहूदी प्रार्थनाओं का इस तरह से समाप्त होना सामान्य था।</w:t>
      </w:r>
    </w:p>
    <w:p>
      <w:pPr/>
      <w:r>
        <w:rPr>
          <w:lang w:val="hi_IN" w:bidi="hi_IN"/>
        </w:rPr>
      </w:r>
      <w:r>
        <w:rPr>
          <w:lang w:val="hi_IN" w:bidi="hi_IN"/>
        </w:rPr>
        <w:t>इसके बाद, यीशु क्षमा के बारे में और बताता है। पृथ्वी पर यीशु का कार्य क्रूस पर अपनी मृत्यु और पुनरुत्थान के माध्यम से लोगों को क्षमा दिलाना था। यदि लोग इसे स्वीकार करते हैं और उसका अनुसरण करते हैं, तो उन्हें भी वैसा ही व्यवहार करना चाहिए जैसा उन्होंने उनके प्रति किया था। इसलिए, वह अपने चेलों से दूसरों को क्षमा करने की उम्मीद करते हैं।</w:t>
      </w:r>
    </w:p>
    <w:p>
      <w:pPr/>
      <w:r>
        <w:rPr>
          <w:lang w:val="hi_IN" w:bidi="hi_IN"/>
        </w:rPr>
      </w:r>
      <w:r>
        <w:rPr>
          <w:lang w:val="hi_IN" w:bidi="hi_IN"/>
        </w:rPr>
        <w:t>फिर, यीशु उपवास के बारे में सिखाता है। यीशु ने गरीबों को पैसे देने और प्रार्थना करने के बारे में बात करना समाप्त किया, और अब उपवास तीसरा तरीका है जिससे यीशु धर्मी होने के बारे में सिखाता है। उपवास का अर्थ है एक दिन या उससे अधिक समय तक भोजन न करना और कभी-कभी पानी भी न पीना, ताकि व्यक्ति परमेश्वर का सम्मान कर सके, परमेश्वर से प्रार्थना कर सके, या अपने पापों के लिए दुःख प्रकट कर सके। यीशु मानता है कि कभी-कभी उनके चेले इन कारणों से उपवास करना चुनेंगे। यीशु सिखाता है कि जब चेले उपवास करते हैं, तो उन्हें ऐसा करना चाहिए ताकि अन्य लोगों को उनके उपवास के बारे में पता न हो।</w:t>
      </w:r>
    </w:p>
    <w:p>
      <w:pPr/>
      <w:r>
        <w:rPr>
          <w:lang w:val="hi_IN" w:bidi="hi_IN"/>
        </w:rPr>
      </w:r>
      <w:r>
        <w:rPr>
          <w:lang w:val="hi_IN" w:bidi="hi_IN"/>
        </w:rPr>
        <w:t>रुकें और अपनी संस्कृति में उपवास के बारे में बात करें। सामान्य उपवास प्रथाएं क्या हैं? क्या लोग खाना खाना और पानी पीना बंद कर देते हैं, या केवल भोजन करना बंद कर देते हैं? क्या लोग कुछ खास दिनों पर उपवास रखते हैं? क्या आपकी संस्कृति में यह स्पष्ट है कि कोई व्यक्ति उपवास कर रहा है? लोग उपवास क्यों करना चुनते हैं?</w:t>
      </w:r>
    </w:p>
    <w:p>
      <w:pPr/>
      <w:r>
        <w:rPr>
          <w:lang w:val="hi_IN" w:bidi="hi_IN"/>
        </w:rPr>
      </w:r>
      <w:r>
        <w:rPr>
          <w:lang w:val="hi_IN" w:bidi="hi_IN"/>
        </w:rPr>
        <w:t>यीशु नहीं चाहता कि चेले दुखी दिखें या अपने चेहरे को धोना या अपने बालों में कंघी करना बंद कर दें जैसे कपटी करते हैं। यीशु ने पहले भी कपटीयों के बारे में बात की थी जब उन्होंने कहा था कि कपटीयों को केवल इतना चाहिए कि अन्य लोग गरीबों को पैसे देने के लिए उनकी प्रशंसा करें। बाहरी तौर पर, कपटी लोग उपवास करते समय अपना चेहरा उदास बनाए रखते हैं और अच्छा काम करने का दिखावा करते हैं। अंदर से, कपटी लोग केवल इसलिए उपवास करते हैं ताकि अन्य लोग उन्हें देखें और उनकी प्रशंसा करें। फिर, यीशु आगे जो कहेगा उस पर ज़ोर देने के लिए कहता है, "मैं तुमसे सच कहता हूँ।" यीशु यह बात तब कहता है जब वे चाहता है कि उनके चेले ध्यान से सुनें क्योंकि अगली शिक्षा बहुत महत्वपूर्ण है। यीशु उनसे कहता है कि जब लोग उपवास के लिए कपटियों की प्रशंसा करेंगे, तो यही कपटियों का एकमात्र प्रतिफल होगा। परमेश्वर कपटी लोगों को इनाम नहीं देगा जो केवल दूसरों को दिखाने के लिए उपवास करते हैं।</w:t>
      </w:r>
    </w:p>
    <w:p>
      <w:pPr/>
      <w:r>
        <w:rPr>
          <w:lang w:val="hi_IN" w:bidi="hi_IN"/>
        </w:rPr>
      </w:r>
      <w:r>
        <w:rPr>
          <w:lang w:val="hi_IN" w:bidi="hi_IN"/>
        </w:rPr>
        <w:t>अन्त में, यीशु चेलों को उपवास का सही तरीका सिखाता है। यीशु कहता है कि जब तुम, चेले, उपवास करो, तो तुम्हें अपना चेहरा धोना चाहिए और अपने सिर पर कंघी करनी चाहिए या तेल लगाना चाहिए। लोग अपने सिर का अभिषेक करते थे ताकि वह अच्छा दिखे या उससे सुगंध आए। यहां विचार यह है कि आपको अपना चेहरा धोना चाहिए और अपने बालों को अच्छा रखना चाहिए जैसे कि सब कुछ सामान्य है। अन्य लोगों को यह नहीं दिखना चाहिए कि चेले उपवास कर रहे हैं। चेलों द्वारा किए गए उपवास को परमेश्वर देखेगा क्योंकि परमेश्वर सब कुछ देखता है। परमेश्वर चेलों को गुप्त रूप से उपवास करते हुए देखता है, और परमेश्वर चेलों को गुप्त रूप से उपवास करने के लिए प्रतिफल देगा।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कहानी के दृश्यों, परिवेश और पात्रों को परिभाषित करने में सहायता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अपने चेलों को इस बारे में और सिखाता है कि परमेश्वर से प्रार्थना कैसे करें।</w:t>
      </w:r>
    </w:p>
    <w:p>
      <w:pPr/>
      <w:r>
        <w:rPr>
          <w:lang w:val="hi_IN" w:bidi="hi_IN"/>
        </w:rPr>
      </w:r>
      <w:r>
        <w:rPr>
          <w:b/>
          <w:lang w:val="hi_IN" w:bidi="hi_IN"/>
        </w:rPr>
        <w:t>दूसरा दृश्य:</w:t>
      </w:r>
      <w:r>
        <w:rPr>
          <w:lang w:val="hi_IN" w:bidi="hi_IN"/>
        </w:rPr>
        <w:t xml:space="preserve"> यीशु चेलों को सिखाता है कि उपवास कैसे करें।</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 और भीड़</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लोग जो चेलों के साथ गलत चीज़े करते हैं</w:t>
      </w:r>
    </w:p>
    <w:p>
      <w:pPr>
        <w:pStyle w:val="ListBullet"/>
        <w:spacing w:line="240" w:lineRule="auto"/>
        <w:ind w:left="720"/>
      </w:pPr>
      <w:r>
        <w:rPr>
          <w:lang w:val="hi_IN" w:bidi="hi_IN"/>
        </w:rPr>
      </w:r>
      <w:r>
        <w:rPr>
          <w:lang w:val="hi_IN" w:bidi="hi_IN"/>
        </w:rPr>
        <w:t>कपटी</w:t>
      </w:r>
    </w:p>
    <w:p>
      <w:pPr>
        <w:pStyle w:val="ListBullet"/>
        <w:spacing w:line="240" w:lineRule="auto"/>
        <w:ind w:left="720"/>
      </w:pPr>
      <w:r>
        <w:rPr>
          <w:lang w:val="hi_IN" w:bidi="hi_IN"/>
        </w:rPr>
      </w:r>
      <w:r>
        <w:rPr>
          <w:lang w:val="hi_IN" w:bidi="hi_IN"/>
        </w:rPr>
        <w:t>अन्य लोग कपटियों को देख रहे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यीशु अभी भी पहाड़ पर अपने चेलों को शिक्षा दे रहा है। उसने उन्हें सिखाया कि फरीसियों और व्यवस्था के शिक्षकों से अधिक धर्मी कैसे बनें। यीशु ने गरीबों को पैसे देने और प्रार्थना करने के बारे में सिखाया, और अब यीशु प्रार्थना का एक उदाहरण देकर और फिर उपवास के बारे में सिखाकर इस भाग को समाप्त करता है।</w:t>
      </w:r>
    </w:p>
    <w:p>
      <w:pPr/>
      <w:r>
        <w:rPr>
          <w:lang w:val="hi_IN" w:bidi="hi_IN"/>
        </w:rPr>
      </w:r>
      <w:r>
        <w:rPr>
          <w:lang w:val="hi_IN" w:bidi="hi_IN"/>
        </w:rPr>
        <w:t>पहले दृश्य में, यह याद रखना ज़रूरी है कि यह प्रार्थना से सम्बन्धित पहले भाग की निरंतरता है। यीशु ने चेलों को सिखाया कि वे कपटियों की तरह प्रार्थना न करें, और यह भी सिखाया कि उन्हें गुप्त रूप से परमेश्वर से कैसे प्रार्थना करनी चाहिए। अब यीशु एक उदाहरण प्रार्थना देता है कि चेलों को परमेश्वर से क्या कहना चाहिए। यीशु यह कहकर शुरू करता है कि "इस तरह प्रार्थना किया करो।" यह उदाहरण प्रार्थना सभी चेलों और सुनने वाली भीड़ के लिए कही जाती है, लेकिन चेले स्वयं भी इस तरह प्रार्थना कर सकते हैं। सोचें कि आप सभी चेलों को एक साथ मिलकर परमेश्वर से प्रार्थना करते हुए कैसे दिखा सकते हैं।</w:t>
      </w:r>
    </w:p>
    <w:p>
      <w:pPr/>
      <w:r>
        <w:rPr>
          <w:lang w:val="hi_IN" w:bidi="hi_IN"/>
        </w:rPr>
      </w:r>
      <w:r>
        <w:rPr>
          <w:lang w:val="hi_IN" w:bidi="hi_IN"/>
        </w:rPr>
        <w:t>याद रखें कि यीशु जानता है कि परमेश्वर पहले से ही पवित्र है, और वह प्रार्थना कर रहा है कि लोग पहचानें कि परमेश्वर पवित्र है। यह भी याद रखें कि यीशु चाहता है कि लोग प्रार्थना करें कि परमेश्वर शासन करे और लोग पृथ्वी पर भी परमेश्वर की इच्छा उसी तरह पूरी करें जैसे स्वर्ग में करते हैं। यीशु परमेश्वर से दैनिक रोटी या आवश्यक भोजन मांगने के लिए प्रार्थना करता है। उस रोटी को दर्शाने के लिए खिलौनों या अन्य वस्तुओं का उपयोग करने के बारे में सोचें, जिसकी लोगों को उस दिन के लिए आवश्यकता होती है।</w:t>
      </w:r>
    </w:p>
    <w:p>
      <w:pPr/>
      <w:r>
        <w:rPr>
          <w:lang w:val="hi_IN" w:bidi="hi_IN"/>
        </w:rPr>
      </w:r>
      <w:r>
        <w:rPr>
          <w:lang w:val="hi_IN" w:bidi="hi_IN"/>
        </w:rPr>
        <w:t>इसके बाद, यह याद रखना ज़रूरी है कि यीशु अपने चेलों को सिखाता है कि उन्हें परमेश्वर से क्षमा माँगने की आवश्यकता है। यीशु चाहता है कि चेले परमेश्वर से उसी तरह क्षमा मांगें जिस तरह चेले दूसरों को उनके प्रति किये गये गलत कार्यों के लिए क्षमा करते हैं।</w:t>
      </w:r>
    </w:p>
    <w:p>
      <w:pPr/>
      <w:r>
        <w:rPr>
          <w:lang w:val="hi_IN" w:bidi="hi_IN"/>
        </w:rPr>
      </w:r>
      <w:r>
        <w:rPr>
          <w:lang w:val="hi_IN" w:bidi="hi_IN"/>
        </w:rPr>
        <w:t>यीशु परमेश्वर से यह कहकर प्रार्थना समाप्त करता है कि वह हमें प्रलोभन से दूर रखें और हमें बुराई से बचाए।</w:t>
      </w:r>
    </w:p>
    <w:p>
      <w:pPr/>
      <w:r>
        <w:rPr>
          <w:lang w:val="hi_IN" w:bidi="hi_IN"/>
        </w:rPr>
      </w:r>
      <w:r>
        <w:rPr>
          <w:lang w:val="hi_IN" w:bidi="hi_IN"/>
        </w:rPr>
        <w:t>यीशु ने उदाहरण प्रार्थना समाप्त करने के बाद, क्षमा के बारे में और सिखाया। याद रखें कि यीशु ने पहले ही उदाहरण प्रार्थना में क्षमा के बारे में सिखाया था, और अब वह इस बारे में और बताता है कि दूसरों को क्षमा करना इतना महत्वपूर्ण क्यों है। यीशु क्षमा के महत्व पर जोर देने के लिए दो तरीकों से यह बात कहता है। पहले वह कहता है, "यदि तुम दूसरों के अपराध क्षमा करोगे, तो तुम्हारा स्वर्गीय पिता भी तुम्हें क्षमा करेगा।" फिर वह वही बात नकारात्मक तरीके से कहता है। "यदि तुम दूसरों के अपराध क्षमा न करोगे, तो तुम्हारा पिता भी तुम्हारे अपराध क्षमा नहीं करेगा।" सोचें कि आप खिलौनों या अन्य वस्तुओं का उपयोग करके दो लोगों को एक-दूसरे को क्षमा करते हुए कैसे दिखा सकते हैं।</w:t>
      </w:r>
    </w:p>
    <w:p>
      <w:pPr/>
      <w:r>
        <w:rPr>
          <w:lang w:val="hi_IN" w:bidi="hi_IN"/>
        </w:rPr>
      </w:r>
      <w:r>
        <w:rPr>
          <w:lang w:val="hi_IN" w:bidi="hi_IN"/>
        </w:rPr>
        <w:t>दूसरे दृश्य में, यीशु उपवास के बारे में सिखाता है। सबसे पहले, यीशु सिखाता है कि चेलों को उपवास कैसे नहीं करना चाहिए, और फिर यीशु उपवास का सही तरीका सिखाता है। यह वही प्रारूप है जिसका उपयोग यीशु ने इस कहानी से पहले वाले भाग में गरीबों को पैसा देने और प्रार्थना करने के बारे में सिखाते समय किया था। हर भाग दिखाता है कि चेलों को अपने अच्छे काम केवल परमेश्वर के लिए ही करने चाहिए, न कि दूसरों की प्रशंसा के लिए।</w:t>
      </w:r>
    </w:p>
    <w:p>
      <w:pPr/>
      <w:r>
        <w:rPr>
          <w:lang w:val="hi_IN" w:bidi="hi_IN"/>
        </w:rPr>
      </w:r>
      <w:r>
        <w:rPr>
          <w:lang w:val="hi_IN" w:bidi="hi_IN"/>
        </w:rPr>
        <w:t>यीशु चेलों से कहता है कि भोजन से उपवास करते समय, उन्हें कपटियों की तरह उपवास नहीं करना चाहिए। कपटियों के चेहरे उदास रहते हैं और वे उपवास के समय न तो नहाते हैं और न ही अपने बाहरी स्वरूप का ध्यान रखते हैं। सोचें कि आप कपटियों को बिना चेहरे साफ किए उपवास करते हुए कैसे दिखा सकते हैं। कपटी चाहते हैं कि दूसरे लोग उन्हें उपवास करते हुए देखें, और यीशु कहता है कि यही उनका एकमात्र प्रतिफल है। परमेश्वर कपटियों को दूसरों के सामने उपवास के लिए कोई प्रतिफल नहीं देगा।</w:t>
      </w:r>
    </w:p>
    <w:p>
      <w:pPr/>
      <w:r>
        <w:rPr>
          <w:lang w:val="hi_IN" w:bidi="hi_IN"/>
        </w:rPr>
      </w:r>
      <w:r>
        <w:rPr>
          <w:lang w:val="hi_IN" w:bidi="hi_IN"/>
        </w:rPr>
        <w:t>फिर, इस दृश्य के अन्तिम भाग में, यीशु चेलों को उपवास का सही तरीका सिखाता है। यीशु कहता है कि चेलों को अपने चेहरे को साफ करना चाहिए और अपने बालों में कंघी करनी चाहिए ताकि किसी को पता न चले कि वे उपवास कर रहे हैं। केवल परमेश्वर ही उनके उपवास के बारे में जानेगा, और परमेश्वर चेलों को गुप्त रूप से उपवास के लिए प्रतिफल देगा। याद रखें कि परमेश्वर उपवास की प्रेरणा की परवाह करता है। यीशु चेलों से कपटियों की तरह अपनी ओर ध्यान आकर्षित किए बिना उपवास करने के लिए कहता है। यह दृश्य गरीबों को पैसे देने, प्रार्थना करने और उपवास के बारे में यीशु की शिक्षाओं की इस श्रृंखला को समाप्त करता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अपने चेलों को इस बारे में और सिखाता है कि परमेश्वर से प्रार्थना कैसे करें।</w:t>
      </w:r>
    </w:p>
    <w:p>
      <w:pPr/>
      <w:r>
        <w:rPr>
          <w:lang w:val="hi_IN" w:bidi="hi_IN"/>
        </w:rPr>
      </w:r>
      <w:r>
        <w:rPr>
          <w:b/>
          <w:lang w:val="hi_IN" w:bidi="hi_IN"/>
        </w:rPr>
        <w:t>दूसरा दृश्य:</w:t>
      </w:r>
      <w:r>
        <w:rPr>
          <w:lang w:val="hi_IN" w:bidi="hi_IN"/>
        </w:rPr>
        <w:t xml:space="preserve"> यीशु चेलों को सिखाता है कि उपवास कैसे करें।</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 और भीड़</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लोग जो चेलों के साथ गलत चीज़े करते हैं</w:t>
      </w:r>
    </w:p>
    <w:p>
      <w:pPr>
        <w:pStyle w:val="ListBullet"/>
        <w:spacing w:line="240" w:lineRule="auto"/>
        <w:ind w:left="720"/>
      </w:pPr>
      <w:r>
        <w:rPr>
          <w:lang w:val="hi_IN" w:bidi="hi_IN"/>
        </w:rPr>
      </w:r>
      <w:r>
        <w:rPr>
          <w:lang w:val="hi_IN" w:bidi="hi_IN"/>
        </w:rPr>
        <w:t>कपटी</w:t>
      </w:r>
    </w:p>
    <w:p>
      <w:pPr>
        <w:pStyle w:val="ListBullet"/>
        <w:spacing w:line="240" w:lineRule="auto"/>
        <w:ind w:left="720"/>
      </w:pPr>
      <w:r>
        <w:rPr>
          <w:lang w:val="hi_IN" w:bidi="hi_IN"/>
        </w:rPr>
      </w:r>
      <w:r>
        <w:rPr>
          <w:lang w:val="hi_IN" w:bidi="hi_IN"/>
        </w:rPr>
        <w:t>अन्य लोग कपटीयों को देख रहे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पहले दृश्य में, यीशु बैठता है और अपने चेलों को शिक्षा देता है। चेले उसके पास बैठे हैं। एक भीड़ भी सुन रही है। यीशु चेलों से कहता है कि उन्हें इस प्रकार प्रार्थना करनी चाहिए, और फिर वह परमेश्वर से एक उदाहरण प्रार्थना करना शुरू कर देता है। यीशु प्रार्थना करता है, "हे हमारे पिता, तू जो स्वर्ग में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पात्र निभाने वाले लोगों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प्रार्थना करता है कि लोग पहचानें कि परमेश्वर का नाम पवित्र है। यीशु यह भी प्रार्थना करता है कि परमेश्वर का राज्य आए और लोग पृथ्वी पर परमेश्वर की इच्छा पूरी करें, ठीक उसी तरह जैसे परमेश्वर स्वर्ग में शासन करता है और उनकी इच्छा पूरी होती है। यीशु प्रार्थना करता है कि परमेश्वर उन्हें वह रोटी दे, जिसकी उन्हें आज आवश्यकता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पात्र निभाने वाले लोगों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परमेश्वर से पापों की क्षमा के लिए प्रार्थना करता है, उसी तरह चेले अन्य लोगों को क्षमा करते हैं जिन्होंने उनके साथ गलत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पात्र निभाने वाले लोगों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यह भी प्रार्थना करता है कि परमेश्वर हमें प्रलोभन से दूर रखें और हमें बुराई से बचाए।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सुनने वाले लोगों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फिर, यीशु क्षमा के बारे में और बताता है। यीशु चाहता है कि चेले जानें कि जब दूसरे लोग उनके साथ गलत करते हैं तो उन्हें क्षमा करना कितना महत्वपूर्ण है। यीशु चेलों को याद दिलाता है कि यदि वे उन लोगों को क्षमा करेंगे जिन्होंने उनके विरुद्ध पाप किए हैं, तो परमेश्वर भी उनके पापों को क्षमा करेगा जो उन्होंने परमेश्वर के विरुद्ध किए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साथ गलत करने वाले लोगों का पात्र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दूसरे दृश्य में, यीशु उपवास के बारे में सिखाता है। यीशु कहता है कि जब चेले उपवास करते हैं, तो उन्हें कपटियों की तरह उपवास नहीं करना चाहिए। कपटियों के चेहरे उदास रहते हैं और वे सामान्य तरीके से नहाते या साफ-सफाई नहीं करते हैं। कपटियों की इच्छा है कि अन्य लोग उन्हें उपवास करते हुए देखें ताकि अन्य लोग उन्हें उपवास के कारण उनकी प्रशंसा करें। कपटियों को उपवास के लिए एकमात्र प्रतिफल यह मिलता है कि अन्य लोग उनके उपवास पर ध्यान दें। यीशु कहता है कि परमेश्वर कपटी लोगों को अन्य लोगों के सामने उपवास करने के कारण कोई प्रतिफल नहीं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कपटियों का पात्र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इसके अलावा, कपटियों को देखने वाले लोगों का पात्र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फिर यीशु चेलों को उपवास का सही तरीका सिखाता है। यीशु कहता है कि चेलों को अपना चेहरा सामान्य तरीके से धोना चाहिए और साफ करना चाहिए ताकि किसी को पता न चले कि वे उपवास कर रहे हैं। यीशु कहता है कि परमेश्वर देख सकता है कि चेले उपवास कर रहे हैं, और परमेश्वर चेलों को गुप्त रूप से उपवास करने के लिए प्रतिफल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पात्र निभाने वाले अभिनेता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यीशु परमेश्वर को स्वर्ग में उनका </w:t>
      </w:r>
      <w:r>
        <w:rPr>
          <w:b/>
          <w:lang w:val="hi_IN" w:bidi="hi_IN"/>
        </w:rPr>
        <w:t>पिता</w:t>
      </w:r>
      <w:r>
        <w:rPr>
          <w:lang w:val="hi_IN" w:bidi="hi_IN"/>
        </w:rPr>
        <w:t xml:space="preserve"> कहकर अपनी उदाहरण प्रार्थना शुरू करता है, जिसका अर्थ है कि परमेश्वर ने अपने लोगों को बनाया और उनकी देखभाल उसी प्रकार करता है जैसे पिता अपने बच्चों की देखभाल करता है। परमेश्वर यीशु का पिता भी है, इसलिए इसे दिखाने के लिए "तुम्हारा पिता" का अनुवाद करना सुनिश्चित करें। </w:t>
      </w:r>
      <w:r>
        <w:rPr>
          <w:b/>
          <w:lang w:val="hi_IN" w:bidi="hi_IN"/>
        </w:rPr>
        <w:t>स्वर्ग</w:t>
      </w:r>
      <w:r>
        <w:rPr>
          <w:lang w:val="hi_IN" w:bidi="hi_IN"/>
        </w:rPr>
        <w:t xml:space="preserve"> का अर्थ आसमान हो सकता है, या वह स्थान हो सकता है जहाँ परमेश्वर और उसके स्वर्गदूत रहते हैं, यह सन्दर्भ पर निर्भर करता है। इस सन्दर्भ में, स्वर्ग का अर्थ वह स्थान है जहाँ परमेश्वर रहता है। स्वर्ग का अनुवाद उसी तरह करें जैसा आपने पिछले भागों में किया है और </w:t>
      </w:r>
      <w:r>
        <w:rPr>
          <w:lang w:val="hi_IN" w:bidi="hi_IN"/>
        </w:rPr>
        <w:t>स्वर्ग</w:t>
      </w:r>
      <w:r>
        <w:rPr>
          <w:lang w:val="hi_IN" w:bidi="hi_IN"/>
        </w:rPr>
        <w:t xml:space="preserve"> शब्द की अधिक पूर्ण परिभाषा के लिए मुख्य शब्दावली देखें। </w:t>
      </w:r>
    </w:p>
    <w:p>
      <w:pPr/>
      <w:r>
        <w:rPr>
          <w:lang w:val="hi_IN" w:bidi="hi_IN"/>
        </w:rPr>
      </w:r>
      <w:r>
        <w:rPr>
          <w:lang w:val="hi_IN" w:bidi="hi_IN"/>
        </w:rPr>
        <w:t xml:space="preserve">यीशु प्रार्थना करता है कि लोग पहचानें कि परमेश्वर का नाम </w:t>
      </w:r>
      <w:r>
        <w:rPr>
          <w:b/>
          <w:lang w:val="hi_IN" w:bidi="hi_IN"/>
        </w:rPr>
        <w:t>पवित्र</w:t>
      </w:r>
      <w:r>
        <w:rPr>
          <w:lang w:val="hi_IN" w:bidi="hi_IN"/>
        </w:rPr>
        <w:t xml:space="preserve"> है। पवित्र का अर्थ है पवित्र और सम्मानित, कुछ अनुवादों में इसका अनुवाद इसी प्रकार किया गया है। पवित्र का अर्थ है कि परमेश्वर सिद्ध है और अपनी सृष्टि से अलग है। पवित्र का अनुवाद उसी प्रकार करें जैसा आपने पिछले भागों में किया है और </w:t>
      </w:r>
      <w:r>
        <w:rPr>
          <w:lang w:val="hi_IN" w:bidi="hi_IN"/>
        </w:rPr>
        <w:t>पवित्र</w:t>
      </w:r>
      <w:r>
        <w:rPr>
          <w:lang w:val="hi_IN" w:bidi="hi_IN"/>
        </w:rPr>
        <w:t xml:space="preserve"> शब्द की अधिक पूर्ण परिभाषा के लिए मुख्य शब्दावली देखें।</w:t>
      </w:r>
    </w:p>
    <w:p>
      <w:pPr/>
      <w:r>
        <w:rPr>
          <w:lang w:val="hi_IN" w:bidi="hi_IN"/>
        </w:rPr>
      </w:r>
      <w:r>
        <w:rPr>
          <w:lang w:val="hi_IN" w:bidi="hi_IN"/>
        </w:rPr>
        <w:t xml:space="preserve">यीशु प्रार्थना करता है कि परमेश्वर का </w:t>
      </w:r>
      <w:r>
        <w:rPr>
          <w:b/>
          <w:lang w:val="hi_IN" w:bidi="hi_IN"/>
        </w:rPr>
        <w:t>राज्य</w:t>
      </w:r>
      <w:r>
        <w:rPr>
          <w:lang w:val="hi_IN" w:bidi="hi_IN"/>
        </w:rPr>
        <w:t xml:space="preserve"> आए। यीशु अक्सर </w:t>
      </w:r>
      <w:r>
        <w:rPr>
          <w:b/>
          <w:lang w:val="hi_IN" w:bidi="hi_IN"/>
        </w:rPr>
        <w:t>स्वर्ग का राज्य</w:t>
      </w:r>
      <w:r>
        <w:rPr>
          <w:lang w:val="hi_IN" w:bidi="hi_IN"/>
        </w:rPr>
        <w:t xml:space="preserve"> वाक्यांश का प्रयोग यह दर्शाने के लिए करता है कि स्वर्ग का राज्य किसी भौतिक स्थान पर नहीं बल्कि परमेश्वर का अपने लोगों के हृदयों में शासन करने के बारे में है। आपको पिछले कई भागों से "स्वर्ग का राज्य वाक्यांश" याद होगा। यहाँ भी उसी वाक्यांश का अनुवाद करें। </w:t>
      </w:r>
      <w:r>
        <w:rPr>
          <w:lang w:val="hi_IN" w:bidi="hi_IN"/>
        </w:rPr>
        <w:t>स्वर्ग का राज्य</w:t>
      </w:r>
      <w:r>
        <w:rPr>
          <w:lang w:val="hi_IN" w:bidi="hi_IN"/>
        </w:rPr>
        <w:t xml:space="preserve"> वाक्यांश की अधिक पूर्ण परिभाषा के लिए मुख्य शब्दावली देखें।</w:t>
      </w:r>
    </w:p>
    <w:p>
      <w:pPr/>
      <w:r>
        <w:rPr>
          <w:lang w:val="hi_IN" w:bidi="hi_IN"/>
        </w:rPr>
      </w:r>
      <w:r>
        <w:rPr>
          <w:lang w:val="hi_IN" w:bidi="hi_IN"/>
        </w:rPr>
        <w:t xml:space="preserve">यीशु प्रार्थना करता है कि परमेश्वर हमारे पापों को उसी प्रकार क्षमा करें जैसे हम दूसरों को उनके द्वारा हमारे प्रति किए गए </w:t>
      </w:r>
      <w:r>
        <w:rPr>
          <w:b/>
          <w:lang w:val="hi_IN" w:bidi="hi_IN"/>
        </w:rPr>
        <w:t>पापों</w:t>
      </w:r>
      <w:r>
        <w:rPr>
          <w:lang w:val="hi_IN" w:bidi="hi_IN"/>
        </w:rPr>
        <w:t xml:space="preserve"> या गलत कार्यों के लिए क्षमा करता है। इस भाग में पाप के लिए दो शब्दों का उपयोग किया गया है—ऋण और अपराध। ऋण का प्रयोग पाप के रूपक के रूप में किया जाता है, तथा अपराध का प्रयोग गम्भीर अवज्ञा या विद्रोह के रूप में किया जाता है। दोनों शब्दों का अर्थ पाप है और अक्सर इनका अनुवाद पाप ही किया जाता है। पाप का अनुवाद उसी तरह करें जैसा आपने पिछले भागों में किया है और </w:t>
      </w:r>
      <w:r>
        <w:rPr>
          <w:lang w:val="hi_IN" w:bidi="hi_IN"/>
        </w:rPr>
        <w:t>पाप</w:t>
      </w:r>
      <w:r>
        <w:rPr>
          <w:lang w:val="hi_IN" w:bidi="hi_IN"/>
        </w:rPr>
        <w:t xml:space="preserve"> शब्द की अधिक पूर्ण परिभाषा के लिए मुख्य शब्दावली देखें।</w:t>
      </w:r>
    </w:p>
    <w:p>
      <w:pPr/>
      <w:r>
        <w:rPr>
          <w:lang w:val="hi_IN" w:bidi="hi_IN"/>
        </w:rPr>
      </w:r>
      <w:r>
        <w:rPr>
          <w:b/>
          <w:lang w:val="hi_IN" w:bidi="hi_IN"/>
        </w:rPr>
        <w:t>क्षमा</w:t>
      </w:r>
      <w:r>
        <w:rPr>
          <w:lang w:val="hi_IN" w:bidi="hi_IN"/>
        </w:rPr>
        <w:t xml:space="preserve"> करने का अर्थ है किसी को उसके गलत कामों के लिए दण्ड नहीं देना है। </w:t>
      </w:r>
      <w:r>
        <w:rPr>
          <w:lang w:val="hi_IN" w:bidi="hi_IN"/>
        </w:rPr>
        <w:t>क्षमा</w:t>
      </w:r>
      <w:r>
        <w:rPr>
          <w:lang w:val="hi_IN" w:bidi="hi_IN"/>
        </w:rPr>
        <w:t xml:space="preserve"> शब्द की अधिक पूर्ण परिभाषा के लिए मुख्य शब्दावली देखें।</w:t>
      </w:r>
    </w:p>
    <w:p>
      <w:pPr/>
      <w:r>
        <w:rPr>
          <w:lang w:val="hi_IN" w:bidi="hi_IN"/>
        </w:rPr>
      </w:r>
      <w:r>
        <w:rPr>
          <w:lang w:val="hi_IN" w:bidi="hi_IN"/>
        </w:rPr>
        <w:t>रुकें और अनुवाद समूह के रूप में अपने जीवन या अपने समुदाय में क्षमा के कुछ उदाहरणों पर चर्चा करें। जब कोई व्यक्ति आपके या किसी अन्य के साथ कुछ गलत करता है तो उसे क्षमा करने के लिए आप किन शब्दों या विचारों का प्रयोग करते हैं?</w:t>
      </w:r>
    </w:p>
    <w:p>
      <w:pPr/>
      <w:r>
        <w:rPr>
          <w:lang w:val="hi_IN" w:bidi="hi_IN"/>
        </w:rPr>
      </w:r>
      <w:r>
        <w:rPr>
          <w:lang w:val="hi_IN" w:bidi="hi_IN"/>
        </w:rPr>
        <w:t xml:space="preserve">यीशु प्रार्थना करता है कि परमेश्वर हमें प्रलोभन से दूर रखें और हमें दुष्ट से बचाए। "दुष्ट" का अर्थ है बुरा। यह शायद स्वयं इब्लीस को दर्शाता है। </w:t>
      </w:r>
      <w:r>
        <w:rPr>
          <w:b/>
          <w:lang w:val="hi_IN" w:bidi="hi_IN"/>
        </w:rPr>
        <w:t>दुष्ट</w:t>
      </w:r>
      <w:r>
        <w:rPr>
          <w:lang w:val="hi_IN" w:bidi="hi_IN"/>
        </w:rPr>
        <w:t xml:space="preserve"> शब्द का अनुवाद उसी प्रकार करें जैसा आपने पिछले भागों में किया ह</w:t>
      </w:r>
      <w:r>
        <w:rPr>
          <w:lang w:val="hi_IN" w:bidi="hi_IN"/>
        </w:rPr>
        <w:t xml:space="preserve">ै और </w:t>
      </w:r>
      <w:r>
        <w:rPr>
          <w:lang w:val="hi_IN" w:bidi="hi_IN"/>
        </w:rPr>
        <w:t>दुष्ट शब्द की अधिक पूर्ण परिभाषा के लिए मुख्य शब्दावली देखें।</w:t>
      </w:r>
    </w:p>
    <w:p>
      <w:pPr/>
      <w:r>
        <w:rPr>
          <w:lang w:val="hi_IN" w:bidi="hi_IN"/>
        </w:rPr>
      </w:r>
      <w:r>
        <w:rPr>
          <w:lang w:val="hi_IN" w:bidi="hi_IN"/>
        </w:rPr>
        <w:t xml:space="preserve">यीशु ने अपने चेलों को उपवास के बारे में सिखाया। </w:t>
      </w:r>
      <w:r>
        <w:rPr>
          <w:b/>
          <w:lang w:val="hi_IN" w:bidi="hi_IN"/>
        </w:rPr>
        <w:t>उपवास</w:t>
      </w:r>
      <w:r>
        <w:rPr>
          <w:lang w:val="hi_IN" w:bidi="hi_IN"/>
        </w:rPr>
        <w:t xml:space="preserve"> का अर्थ है एक दिन या उससे अधिक समय तक भोजन नहीं खाना और कभी-कभी पानी भी न पीना ताकि कोई व्यक्ति परमेश्वर से प्रार्थना कर सके। यहूदियों के लिए, पारम्परिक रूप से यह 24 घंटे की अवधि थी जब वे सूर्यास्त से सूर्यास्त तक न खाते थे और न पीते थे। "उपवास" का अनुवाद उसी प्रकार करें जैसा आपने पिछले भागों में किया है और </w:t>
      </w:r>
      <w:r>
        <w:rPr>
          <w:lang w:val="hi_IN" w:bidi="hi_IN"/>
        </w:rPr>
        <w:t>उपवास</w:t>
      </w:r>
      <w:r>
        <w:rPr>
          <w:lang w:val="hi_IN" w:bidi="hi_IN"/>
        </w:rPr>
        <w:t xml:space="preserve"> शब्द की अधिक पूर्ण परिभाषा के लिए मुख्य शब्दावली देखें।</w:t>
      </w:r>
    </w:p>
    <w:p>
      <w:pPr/>
      <w:r>
        <w:rPr>
          <w:lang w:val="hi_IN" w:bidi="hi_IN"/>
        </w:rPr>
      </w:r>
      <w:r>
        <w:rPr>
          <w:lang w:val="hi_IN" w:bidi="hi_IN"/>
        </w:rPr>
        <w:t xml:space="preserve">यीशु नहीं चाहता था कि उनके चेले </w:t>
      </w:r>
      <w:r>
        <w:rPr>
          <w:b/>
          <w:lang w:val="hi_IN" w:bidi="hi_IN"/>
        </w:rPr>
        <w:t>कपटियों</w:t>
      </w:r>
      <w:r>
        <w:rPr>
          <w:lang w:val="hi_IN" w:bidi="hi_IN"/>
        </w:rPr>
        <w:t xml:space="preserve"> के समान उपवास करें। कपटी चाहते हैं कि लोग उनके उपवास पर ध्यान दें, इसलिए वे अपने चेहरे को साफ नहीं करते। मूल भाषा में कपटी शब्द का अर्थ है रंगमंच में एक ऐसा अभिनेता जो ऐसा व्यक्ति होने का दिखावा करता है जो वह नहीं है। इस सन्दर्भ में, कपटी का अर्थ है वह व्यक्ति जो बाहर से अच्छा दिखता है, लेकिन अन्दर से वह परमेश्वर से सच में प्रेम नहीं करता है। </w:t>
      </w:r>
      <w:r>
        <w:rPr>
          <w:lang w:val="hi_IN" w:bidi="hi_IN"/>
        </w:rPr>
        <w:t>कपटी</w:t>
      </w:r>
      <w:r>
        <w:rPr>
          <w:lang w:val="hi_IN" w:bidi="hi_IN"/>
        </w:rPr>
        <w:t xml:space="preserve"> शब्द की अधिक पूर्ण परिभाषा के लिए मुख्य शब्दावली देखें।</w:t>
      </w:r>
    </w:p>
    <w:p>
      <w:pPr/>
      <w:r>
        <w:rPr>
          <w:lang w:val="hi_IN" w:bidi="hi_IN"/>
        </w:rPr>
      </w:r>
      <w:r>
        <w:rPr>
          <w:lang w:val="hi_IN" w:bidi="hi_IN"/>
        </w:rPr>
        <w:t>यीशु कहता है, "मैं तुमसे सच कहता हूँ" इस बात पर जोर देने के लिए कि परमेश्वर कपटियों को दूसरों के सामने उपवास के लिए कोई प्रतिफल नहीं देगा।</w:t>
      </w:r>
    </w:p>
    <w:p>
      <w:pPr/>
      <w:r>
        <w:rPr>
          <w:lang w:val="hi_IN" w:bidi="hi_IN"/>
        </w:rPr>
      </w:r>
      <w:r>
        <w:rPr>
          <w:lang w:val="hi_IN" w:bidi="hi_IN"/>
        </w:rPr>
        <w:t>रुकें और अपने अनुवादक दल से बात करें कि आप अपनी भाषा में किसी बात पर जोर कैसे देते हैं। जब आप कुछ बहुत महत्वपूर्ण कहने वाले होते हैं तो आप किन शब्दों का उपयोग करते हैं?</w:t>
      </w:r>
    </w:p>
    <w:p>
      <w:pPr/>
      <w:r>
        <w:rPr>
          <w:lang w:val="hi_IN" w:bidi="hi_IN"/>
        </w:rPr>
      </w:r>
      <w:r>
        <w:rPr>
          <w:lang w:val="hi_IN" w:bidi="hi_IN"/>
        </w:rPr>
        <w:t xml:space="preserve">यीशु कहता है कि कपटी लोगों को दूसरों से मिला ध्यान ही उनका एकमात्र </w:t>
      </w:r>
      <w:r>
        <w:rPr>
          <w:b/>
          <w:lang w:val="hi_IN" w:bidi="hi_IN"/>
        </w:rPr>
        <w:t xml:space="preserve">प्रतिफल </w:t>
      </w:r>
      <w:r>
        <w:rPr>
          <w:lang w:val="hi_IN" w:bidi="hi_IN"/>
        </w:rPr>
        <w:t xml:space="preserve"> होगा। परमेश्वर लोगों को दूसरों के सामने उपवास करने के लिए प्रतिफल नहीं देगा। यह प्रतिफल परमेश्वर की ओर से एक विशेष उपहार है जो वह स्वर्ग में अपने लोगों को देता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6:19–34</w:t>
      </w:r>
      <w:r>
        <w:rPr>
          <w:lang w:val="hi_IN" w:bidi="hi_IN"/>
        </w:rPr>
      </w:r>
    </w:p>
    <w:p>
      <w:pPr>
        <w:pStyle w:val="Heading3"/>
      </w:pPr>
      <w:r>
        <w:rPr>
          <w:lang w:val="hi_IN" w:bidi="hi_IN"/>
        </w:rPr>
        <w:t>सुने और मन में रखें</w:t>
      </w:r>
    </w:p>
    <w:p>
      <w:pPr/>
      <w:r>
        <w:rPr>
          <w:lang w:val="hi_IN" w:bidi="hi_IN"/>
        </w:rPr>
      </w:r>
      <w:r>
        <w:rPr>
          <w:lang w:val="hi_IN" w:bidi="hi_IN"/>
        </w:rPr>
        <w:t>मत्ती 6:19–34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यीशु एक पहाड़ पर बैठा है, और वह अपने चेलों या करीबी अनुयायियों को शिक्षा दे रहा है। लोगों की भीड़ भी सुन रही है। यीशु ने उन्हें गरीबों को पैसे देने, प्रार्थना करने और उपवास करने के बारे में सिखाया। इन शिक्षाओं के दौरान, यीशु ने कहा कि यदि चेले इन अच्छे कामों को गुप्त रूप से करते हैं तो परमेश्वर उन्हें गरीबों को देने, प्रार्थना करने और उपवास करने के लिए स्वर्गीय प्रतिफल देगा। अब, यीशु इस स्वर्गीय प्रतिफल और सांसारिक खजाने के बारे में और सिखाता है। यीशु चिंता करने के बारे में और इस बारे में भी सिखाता है कि परमेश्वर चेलों की ज़रूरतों को पूरा करता है।</w:t>
      </w:r>
    </w:p>
    <w:p>
      <w:pPr/>
      <w:r>
        <w:rPr>
          <w:lang w:val="hi_IN" w:bidi="hi_IN"/>
        </w:rPr>
      </w:r>
      <w:r>
        <w:rPr>
          <w:lang w:val="hi_IN" w:bidi="hi_IN"/>
        </w:rPr>
        <w:t>यीशु धन, आँख और दासत्व पर तीन अलग-अलग कथन सिखाता है ताकि चेलों को यह दिखाया जा सके कि उन्हें परमेश्वर के प्रति पूरी तरह से समर्पित कैसे होना चाहिए और भौतिक सम्पत्ति के बारे में सही दृष्टिकोण कैसे रखना चाहिए। सबसे पहले, यीशु कहता है कि चेलों को पृथ्वी पर धन इकट्ठा नहीं करना चाहिए, जो धन, सम्पत्ति, भूमि, पशु, या कोई अन्य मूल्यवान चीज़ हो सकती है। यीशु के समय में, लोग अपना पैसा या धन घर में रखते थे। यीशु कहता है कि पृथ्वी का धन नाशवान है। कीड़े धन को नष्ट कर सकते हैं या खा सकते हैं। कीड़े उड़ने वाले कीट होते हैं, जिनके लार्वा कपड़ों में छेद कर देते हैं।</w:t>
      </w:r>
    </w:p>
    <w:p>
      <w:pPr/>
      <w:r>
        <w:rPr>
          <w:lang w:val="hi_IN" w:bidi="hi_IN"/>
        </w:rPr>
      </w:r>
      <w:r>
        <w:rPr>
          <w:lang w:val="hi_IN" w:bidi="hi_IN"/>
        </w:rPr>
        <w:t>रुकें और एक कीड़े की तस्वीर दिखाएं।</w:t>
      </w:r>
    </w:p>
    <w:p>
      <w:pPr/>
      <w:r>
        <w:rPr>
          <w:lang w:val="hi_IN" w:bidi="hi_IN"/>
        </w:rPr>
      </w:r>
      <w:r>
        <w:rPr>
          <w:lang w:val="hi_IN" w:bidi="hi_IN"/>
        </w:rPr>
        <w:t>इसके अलावा, जंग धन को नष्ट कर सकता है। मूल भाषा में "जंग" शब्द का अर्थ है "खाना।" इसका अर्थ धातु को नष्ट करना या अन्य प्रकार के धन को नष्ट करना भी हो सकता है। पृथ्वी पर धन इकट्ठा करना उचित नहीं है, क्योंकि चोर उसमें सेंध लगाकर उसे चुरा सकते हैं। मूल भाषा में "तोड़कर घुसना" के लिए प्रयुक्त शब्द का अर्थ है "खोदकर अंदर जाना।" यीशु के समय में, अधिकांश यहूदियों के घर सूखी मिट्टी की ईंटों से बने थे। चोरों को प्रवेश करने और धन को लेने के लिए मिट्टी की दीवार के किनारे एक गड्ढा खोदना पड़ता था।</w:t>
      </w:r>
    </w:p>
    <w:p>
      <w:pPr/>
      <w:r>
        <w:rPr>
          <w:lang w:val="hi_IN" w:bidi="hi_IN"/>
        </w:rPr>
      </w:r>
      <w:r>
        <w:rPr>
          <w:lang w:val="hi_IN" w:bidi="hi_IN"/>
        </w:rPr>
        <w:t>किसी धातु का चित्र दिखाएँ जिस पर जंग लगा हो।</w:t>
      </w:r>
    </w:p>
    <w:p>
      <w:pPr/>
      <w:r>
        <w:rPr>
          <w:lang w:val="hi_IN" w:bidi="hi_IN"/>
        </w:rPr>
      </w:r>
      <w:r>
        <w:rPr>
          <w:lang w:val="hi_IN" w:bidi="hi_IN"/>
        </w:rPr>
        <w:t>रुकें और अपने अनुवादक समूह के साथ चर्चा करें कि आपकी संस्कृति में लोग किस प्रकार के सांसारिक धन को महत्व देते हैं। इस बारे में बात करें कि लोग कैसे दिखाते हैं कि उनके लिए सबसे मूल्यवान क्या है, चाहे वह पैसा हो, सम्पत्ति, भूमि, पशु, कपड़े, गहने, या किसी अन्य प्रकार का धन हो।</w:t>
      </w:r>
    </w:p>
    <w:p>
      <w:pPr/>
      <w:r>
        <w:rPr>
          <w:lang w:val="hi_IN" w:bidi="hi_IN"/>
        </w:rPr>
      </w:r>
      <w:r>
        <w:rPr>
          <w:lang w:val="hi_IN" w:bidi="hi_IN"/>
        </w:rPr>
        <w:t>यीशु उन्हीं तीन वाक्यांशों का उपयोग यह दिखाने के लिए करता है कि स्वर्ग में धन इकट्ठा करने का अर्थ है कि धन हमेशा के लिए रहेगा। जब कोई चेला परमेश्वर के राज्य का हिस्सा होता है, तो वे अच्छे काम करते हैं, जैसे गरीबों को दान करना, प्रार्थना करना और उपवास करना, अपने लिए धन इकट्ठा करने जैसा होता है। कीड़े और जंग स्वर्ग के धन को नष्ट नहीं कर सकते, और चोर स्वर्ग के धन को चुरा नहीं सकते। यीशु इस भाग को यह कहकर समाप्त करता है कि किसी व्यक्ति के विचार और कार्य—यहूदी संस्कृति में उसका "मन"—उन चीजों पर केंद्रित होगा जिन्हें वह सबसे अधिक महत्व देता है।</w:t>
      </w:r>
    </w:p>
    <w:p>
      <w:pPr/>
      <w:r>
        <w:rPr>
          <w:lang w:val="hi_IN" w:bidi="hi_IN"/>
        </w:rPr>
      </w:r>
      <w:r>
        <w:rPr>
          <w:lang w:val="hi_IN" w:bidi="hi_IN"/>
        </w:rPr>
        <w:t>इसके बाद, यीशु ज्योति और अन्धकार के बारे में विशेष भाषा का उपयोग करता है। कई लोग मानते हैं कि यीशु परमेश्वर के प्रति समर्पित होने और दूसरों के प्रति उदारता के महत्व के बारे में सिखा रहा था। यीशु कहता है कि आँख शरीर के लिए दीपक की तरह है। किसी व्यक्ति की आँखें उन्हें परमेश्वर के बारे में आत्मिक बातों को समझने में मदद करती हैं। दीपक एक छोटा मिट्टी का पात्र होता था जिसमें तेल होता था। लोगों ने रोशनी देने के लिए दीपक में बाती जलाई। दीपक ने लोगों को अंधेरे में देखने में मदद की।</w:t>
      </w:r>
    </w:p>
    <w:p>
      <w:pPr/>
      <w:r>
        <w:rPr>
          <w:lang w:val="hi_IN" w:bidi="hi_IN"/>
        </w:rPr>
      </w:r>
      <w:r>
        <w:rPr>
          <w:lang w:val="hi_IN" w:bidi="hi_IN"/>
        </w:rPr>
        <w:t>रुकें और एक दीपक की तस्वीर दिखाएं।</w:t>
      </w:r>
    </w:p>
    <w:p>
      <w:pPr/>
      <w:r>
        <w:rPr>
          <w:lang w:val="hi_IN" w:bidi="hi_IN"/>
        </w:rPr>
      </w:r>
      <w:r>
        <w:rPr>
          <w:lang w:val="hi_IN" w:bidi="hi_IN"/>
        </w:rPr>
        <w:t>स्वस्थ आँख वाले व्यक्ति परमेश्वर के बारे में स्पष्ट रूप से सोच सकते हैं और यह उसके पूरे शरीर में ज्योति होने के समान होगा। यह व्यक्ति पैसे के बारे में भी स्पष्ट रूप से सोचता है और अन्य लोगों के साथ उदार होता है। यदि किसी व्यक्ति की आँखें बुरी हैं, तो ऐसा होगा जैसे उसका पूरा शरीर अंधेरे में है। इसका अर्थ है कि वह आत्मिक रूप से अच्छी तरह से देख नहीं सकता, और वह परमेश्वर के बारे में सत्य को नहीं समझ पाता। यीशु के समय में, बुरी आँखें अक्सर उस व्यक्ति का प्रतिनिधित्व करती थीं जो दूसरों के साथ उदार नहीं था। यीशु उनसे कहता है कि यदि वे जो ज्योति रखते हैं वह वास्तव में अन्धेरा है, तो उनका पूरा शरीर अन्धेरे में है। परमेश्वर के बारे में सत्य को समझना असम्भव होगा, और व्यक्ति आत्मिक अन्धकार में रहेगा।</w:t>
      </w:r>
    </w:p>
    <w:p>
      <w:pPr/>
      <w:r>
        <w:rPr>
          <w:lang w:val="hi_IN" w:bidi="hi_IN"/>
        </w:rPr>
      </w:r>
      <w:r>
        <w:rPr>
          <w:lang w:val="hi_IN" w:bidi="hi_IN"/>
        </w:rPr>
        <w:t>रुकें और अपने अनुवादक समूह के साथ चर्चा करें कि आपकी संस्कृति में लोग ज्योति और अन्धकार के बारे में कैसे बात करते हैं। आप समझ और सत्य के लिए किन अन्य प्रतीकों का उपयोग करते हैं? इसके अलावा, आपकी संस्कृति उदारता या स्वार्थी होने के लिए किन विचारों का उपयोग करती है, जैसे कि यहूदी संस्कृति में "बुरी आँखें"?</w:t>
      </w:r>
    </w:p>
    <w:p>
      <w:pPr/>
      <w:r>
        <w:rPr>
          <w:lang w:val="hi_IN" w:bidi="hi_IN"/>
        </w:rPr>
      </w:r>
      <w:r>
        <w:rPr>
          <w:lang w:val="hi_IN" w:bidi="hi_IN"/>
        </w:rPr>
        <w:t>इसके बाद, यीशु दिखाता है कि जो व्यक्ति परमेश्वर और धन दोनों से प्रेम करता है, वह एक दास की तरह है जो दो स्वामियों की सेवा करता है। यीशु के समय में, रोमियों के पास सेवक या दास थे और यह असम्भव था कि एक दास दूसरे स्वामी के स्वामित्व में हो। एक दास पूरी तरह से अपने एक स्वामी के प्रति समर्पित होता था, और मालिक उन्हें दूसरे स्वामी की सेवा करने की अनुमति नहीं देता था। मालिक जानता था कि दास दोनों के प्रति पूरी तरह से वफादार नहीं हो सकता है। यीशु दिखाता है कि चेलों को परमेश्वर के प्रति समर्पित होना चाहिए और सांसारिक धन और खजाने से विचलित नहीं होना चाहिए।</w:t>
      </w:r>
    </w:p>
    <w:p>
      <w:pPr/>
      <w:r>
        <w:rPr>
          <w:lang w:val="hi_IN" w:bidi="hi_IN"/>
        </w:rPr>
      </w:r>
      <w:r>
        <w:rPr>
          <w:lang w:val="hi_IN" w:bidi="hi_IN"/>
        </w:rPr>
        <w:t>यीशु ने अपने चेलों को यह सिखाना जारी रखा कि वे खाने, पीने या कपड़े के बारे में चिंता या व्याकुल न हों। वह दिखा रहा है कि जब वे परमेश्वर का अनुसरण करते हैं तो परमेश्वर उनकी आवश्यकताओं को कैसे पूरा करेगा। यीशु चेलों को दिखाता है कि जीवन में भोजन और कपड़ों से अधिक महत्वपूर्ण बातें हैं। यीशु पक्षियों और फूलों के उदाहरणों का उपयोग करके चेलों को दिखाता है कि परमेश्वर उनकी देखभाल करेगा।</w:t>
      </w:r>
    </w:p>
    <w:p>
      <w:pPr/>
      <w:r>
        <w:rPr>
          <w:lang w:val="hi_IN" w:bidi="hi_IN"/>
        </w:rPr>
      </w:r>
      <w:r>
        <w:rPr>
          <w:lang w:val="hi_IN" w:bidi="hi_IN"/>
        </w:rPr>
        <w:t>रुकें और अपने अनुवादक समूह से अपनी संस्कृति में चिंता के बारे में बात करें। लोग किस प्रकार की बातों के बारे में चिंता करते हैं? अपने जीवन या किसी मित्र के जीवन में एक स्थिति का वर्णन करें जहाँ आप खाने, पीने, कपड़े, या किसी और चीज़ को लेकर चिंतित थे।</w:t>
      </w:r>
    </w:p>
    <w:p>
      <w:pPr/>
      <w:r>
        <w:rPr>
          <w:lang w:val="hi_IN" w:bidi="hi_IN"/>
        </w:rPr>
      </w:r>
      <w:r>
        <w:rPr>
          <w:lang w:val="hi_IN" w:bidi="hi_IN"/>
        </w:rPr>
        <w:t>सबसे पहले, यीशु चाहता है कि चेले जानें कि परमेश्वर उनके लिए भोजन प्रदान करेगा। यीशु उन्हें दिखाता है कि पक्षी न तो बीज बोते हैं, न फसल काटते हैं, और न ही बाद के लिए भोजन इकट्ठा करके रखते हैं। हालाँकि, स्वर्ग में उनका पिता परमेश्वर तब भी पक्षियों को भोजन प्रदान करता है। यीशु दिखाता है कि यदि परमेश्वर कम महत्वपूर्ण पक्षियों की देखभाल करता है, तो निश्चित रूप से वह चेलों की भी देखभाल करता है क्योंकि वे पक्षियों से अधिक महत्वपूर्ण हैं। यीशु नहीं चाहता कि वे चिंता करें, क्योंकि चिंता किसी व्यक्ति के जीवन में एक दिन या एक घंटा भी नहीं बढ़ा सकती।</w:t>
      </w:r>
    </w:p>
    <w:p>
      <w:pPr/>
      <w:r>
        <w:rPr>
          <w:lang w:val="hi_IN" w:bidi="hi_IN"/>
        </w:rPr>
      </w:r>
      <w:r>
        <w:rPr>
          <w:lang w:val="hi_IN" w:bidi="hi_IN"/>
        </w:rPr>
        <w:t>दूसरे उदाहरण में, यीशु चाहता है कि चेले कपड़ों के बारे में चिंता न करें। यीशु खेत के फूलों का वर्णन करता है और बताता है कि वे अपने लिए वस्त्र बनाने के लिए परिश्रम नहीं करते। यीशु कहता है कि धनी राजा सुलैमान के पास भी इन फूलों के समान सुन्दर कपड़े नहीं थे। राजा सुलैमान इस्राएल के सभी राजाओं में सबसे अमीर था। राजा सुलैमान राजा दाऊद का पुत्र था। राजा सुलैमान बहुत धनी और बुद्धिमान था, और वह यीशु के समय से 900 साल पहले रहता था। यीशु की बातें सुन रहे चेले जानते थे कि सुलैमान कौन है।</w:t>
      </w:r>
    </w:p>
    <w:p>
      <w:pPr/>
      <w:r>
        <w:rPr>
          <w:lang w:val="hi_IN" w:bidi="hi_IN"/>
        </w:rPr>
      </w:r>
      <w:r>
        <w:rPr>
          <w:lang w:val="hi_IN" w:bidi="hi_IN"/>
        </w:rPr>
        <w:t>यीशु कहता है कि परमेश्वर फूलों को सुन्दर बनाते हैं, भले ही वे थोड़े समय के लिए जीवित रहते हैं और फिर मर जाते हैं, और लोग उन्हें जला देते हैं। लोग अक्सर ईंधन के लिए भट्टी में मृत घास और खरपतवार जलाते हैं। चूंकि परमेश्वर कम महत्वपूर्ण फूलों को कपड़े देता है, इसलिए निश्चित रूप से वह अपने लोगों के लिए कपड़े प्रदान करेंगे। फिर यीशु कहता है कि चेले परमेश्वर पर पर्याप्त भरोसा नहीं करते क्योंकि वे परमेश्वर पर भरोसा करने के बजाय इस बात की चिंता करते हैं कि वे क्या पहनेंगे।</w:t>
      </w:r>
    </w:p>
    <w:p>
      <w:pPr/>
      <w:r>
        <w:rPr>
          <w:lang w:val="hi_IN" w:bidi="hi_IN"/>
        </w:rPr>
      </w:r>
      <w:r>
        <w:rPr>
          <w:lang w:val="hi_IN" w:bidi="hi_IN"/>
        </w:rPr>
        <w:t>यीशु अपने चेलों को याद दिलाता है कि अन्यजाति या गैर-यहूदी लोग अपनी दैनिक आवश्यकताओं के बारे में चिंता करते हैं। लेकिन यीशु के चेलों का स्वर्ग में एक पिता है—स्वयं परमेश्वर—जो उनकी देखभाल करेगा। परमेश्वर चाहता है कि वे अपना समय और ऊर्जा अधिक भोजन और वस्त्र प्राप्त करने की कोशिश करने के बजाय, परमेश्वर के राज्य में उसके शासन के अधीन रहने में लगाएं। राजा के रूप में, परमेश्वर अपने चेलों को वह सब कुछ देगा जिसकी उन्हें आवश्यकता है, जब वे पूरी तरह से उसका अनुसरण करने पर ध्यान केंद्रित करेंगे।</w:t>
      </w:r>
    </w:p>
    <w:p>
      <w:pPr/>
      <w:r>
        <w:rPr>
          <w:lang w:val="hi_IN" w:bidi="hi_IN"/>
        </w:rPr>
      </w:r>
      <w:r>
        <w:rPr>
          <w:lang w:val="hi_IN" w:bidi="hi_IN"/>
        </w:rPr>
        <w:t>अन्त में, यीशु उनसे कहता है कि वे कल के बारे में चिंता न करें, जिसका अर्थ है कि वे इस बात की चिंता न करें कि भविष्य में उन्हें क्या चाहिए होगा या बाद में क्या समस्याएँ आएंगी। हमें आज की परेशानियों के साथ कल की चिंता भी नहीं जोड़नी चाहिए।</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कहानी के दृश्यों, परिवेश और पात्रों को परिभाषित करने में सहायता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चेलों को पूरी तरह से परमेश्वर के प्रति समर्पित होने और दूसरों के प्रति उदार होने के बारे में सिखाता है। वह पृथ्वी और स्वर्ग में धन, आँख, ज्योति और अन्धकार, और धन की नहीं बल्कि परमेश्वर की सेवा करने के उदाहरणों का उपयोग करता है।</w:t>
      </w:r>
    </w:p>
    <w:p>
      <w:pPr/>
      <w:r>
        <w:rPr>
          <w:lang w:val="hi_IN" w:bidi="hi_IN"/>
        </w:rPr>
      </w:r>
      <w:r>
        <w:rPr>
          <w:b/>
          <w:lang w:val="hi_IN" w:bidi="hi_IN"/>
        </w:rPr>
        <w:t>दूसरा दृश्य:</w:t>
      </w:r>
      <w:r>
        <w:rPr>
          <w:lang w:val="hi_IN" w:bidi="hi_IN"/>
        </w:rPr>
        <w:t xml:space="preserve"> यीशु खाने, पीने और कपड़ों के बारे में चिंता न करने के बारे में सिखाता है। वह पक्षियों और फूलों के उदाहरणों का उपयोग करता है ताकि यह दिखाया जा सके कि चेलों को चिंता क्यों नहीं करनी चाहिए।</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 और भीड़</w:t>
      </w:r>
    </w:p>
    <w:p>
      <w:pPr>
        <w:pStyle w:val="ListBullet"/>
        <w:spacing w:line="240" w:lineRule="auto"/>
        <w:ind w:left="720"/>
      </w:pPr>
      <w:r>
        <w:rPr>
          <w:lang w:val="hi_IN" w:bidi="hi_IN"/>
        </w:rPr>
      </w:r>
      <w:r>
        <w:rPr>
          <w:lang w:val="hi_IN" w:bidi="hi_IN"/>
        </w:rPr>
        <w:t>एक व्यक्ति अपने घर में खजाना जमा कर रहा है</w:t>
      </w:r>
    </w:p>
    <w:p>
      <w:pPr>
        <w:pStyle w:val="ListBullet"/>
        <w:spacing w:line="240" w:lineRule="auto"/>
        <w:ind w:left="720"/>
      </w:pPr>
      <w:r>
        <w:rPr>
          <w:lang w:val="hi_IN" w:bidi="hi_IN"/>
        </w:rPr>
      </w:r>
      <w:r>
        <w:rPr>
          <w:lang w:val="hi_IN" w:bidi="hi_IN"/>
        </w:rPr>
        <w:t>एक चोर</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एक दास और दो स्वामी</w:t>
      </w:r>
    </w:p>
    <w:p>
      <w:pPr>
        <w:pStyle w:val="ListBullet"/>
        <w:spacing w:line="240" w:lineRule="auto"/>
        <w:ind w:left="720"/>
      </w:pPr>
      <w:r>
        <w:rPr>
          <w:lang w:val="hi_IN" w:bidi="hi_IN"/>
        </w:rPr>
      </w:r>
      <w:r>
        <w:rPr>
          <w:lang w:val="hi_IN" w:bidi="hi_IN"/>
        </w:rPr>
        <w:t>मूर्तिपूजक या अविश्वासी</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यीशु अभी भी पहाड़ पर अपने चेलों को शिक्षा दे रहा है। यीशु ने पहले ही गरीबों को पैसा देने, प्रार्थना करने और उपवास करने के बारे में सिखाया था। अब, यीशु उस स्वर्गीय प्रतिफल के बारे में सिखाता है जो चेलों को इन अच्छे कामों के लिए मिलेगा। यीशु उन्हें चिंता न करने के बारे में भी सिखाता है।</w:t>
      </w:r>
    </w:p>
    <w:p>
      <w:pPr/>
      <w:r>
        <w:rPr>
          <w:lang w:val="hi_IN" w:bidi="hi_IN"/>
        </w:rPr>
      </w:r>
      <w:r>
        <w:rPr>
          <w:lang w:val="hi_IN" w:bidi="hi_IN"/>
        </w:rPr>
        <w:t>पहला दृश्य पूरी तरह से परमेश्वर के प्रति समर्पित होने और दूसरों के प्रति उदार होने के बारे में है। याद रखें कि पहले भाग में, यीशु चेलों से कहता है कि वे सांसारिक धन इकट्ठा न करें। वह तीन तरीकों से बताता है कि सांसारिक खजाना टिकेगा नहीं। कीड़े उसे खा जाएंगे, ज़ंग उसे खराब कर देगा, और चोर उसे चुरा लेंगे। सोचें कि आप उस व्यक्ति को कैसे दिखा सकते हैं जो पृथ्वी पर धन इकट्ठा करता है, और आप कैसे दिखा सकते हैं कि एक कीट उसे खा रहा है, जंग उसे नष्ट कर रहा है, और एक चोर उसे चुरा रहा है।</w:t>
      </w:r>
    </w:p>
    <w:p>
      <w:pPr/>
      <w:r>
        <w:rPr>
          <w:lang w:val="hi_IN" w:bidi="hi_IN"/>
        </w:rPr>
      </w:r>
      <w:r>
        <w:rPr>
          <w:lang w:val="hi_IN" w:bidi="hi_IN"/>
        </w:rPr>
        <w:t>फिर, यीशु स्वर्ग के धन और पृथ्वी के धन के बीच अन्तर बताता है। यीशु इन्हीं तीन तरीकों का उपयोग यह दिखाने के लिए करता है कि स्वर्ग में धन हमेशा बना रहेगा। कीड़े उसे नहीं खाएंगे, जंग उसे नष्ट नहीं करेगा, और चोर उसे चुरा नहीं पाएंगे। फिर यीशु कुछ बहुत महत्वपूर्ण कहता है—वह कारण बताता है कि चेलों को पृथ्वी पर धन इकट्ठा करने के बजाय स्वर्ग में धन इकट्ठा करना चाहिए। वह कहता है कि चेले अपना समय उस धन के बारे में सोचने में बिताएँगे जो उनके लिए सबसे मूल्यवान है।</w:t>
      </w:r>
    </w:p>
    <w:p>
      <w:pPr/>
      <w:r>
        <w:rPr>
          <w:lang w:val="hi_IN" w:bidi="hi_IN"/>
        </w:rPr>
      </w:r>
      <w:r>
        <w:rPr>
          <w:lang w:val="hi_IN" w:bidi="hi_IN"/>
        </w:rPr>
        <w:t>फिर, यीशु अच्छी आँखों और बुरी आँखों के बारे में सिखाता है। याद रखें कि यीशु विशेष भाषा का उपयोग करता है यह दिखाने के लिए अच्छी आँखें उस व्यक्ति को दर्शाती हैं जो परमेश्वर की सच्चाई को समझता है। सोचें कि आप अच्छी आँखें कैसे दिखा सकते हैं जो उस व्यक्ति के पूरे शरीर में दीपक की तरह चमकती हैं। यह भी सोचें कि आप बुरी आँखें कैसे दिखाएंगे जो किसी व्यक्ति पर ज्योति नहीं लातीं। वह व्यक्ति अन्धकार में रहता है, जिसका अर्थ है कि वह परमेश्वर के बारे में सच्चाई को नहीं समझता है। अच्छी आँखें जो ज्योति, समझ और उदारता लेकर आती हैं, और बुरी आँखें अन्धकार, समझ की कमी, और दूसरों के प्रति उदारता की कमी लाती हैं, इसका अंतर दिखाना याद रखें।</w:t>
      </w:r>
    </w:p>
    <w:p>
      <w:pPr/>
      <w:r>
        <w:rPr>
          <w:lang w:val="hi_IN" w:bidi="hi_IN"/>
        </w:rPr>
      </w:r>
      <w:r>
        <w:rPr>
          <w:lang w:val="hi_IN" w:bidi="hi_IN"/>
        </w:rPr>
        <w:t>पहले दृश्य के अन्तिम भाग में, यीशु परमेश्वर और धन की तुलना दो स्वामियों से करता है। यीशु अपने चेलों की तुलना दासों या सेवकों से करता है। याद रखें कि यीशु कहता है कि कोई भी दास दो स्वामियों की सेवा नहीं कर सकता। यदि दास दो स्वामियों की सेवा करने की कोशिश करता है, तो दास एक स्वामी से नफरत करता और दूसरे स्वामी से प्रेम करता था। मूल भाषा में, यीशु यह एक काव्यात्मक तरीके से कहता है। वह वही बातें फिर से कहता है ताकि यह जोर दिया जा सके कि दास एक स्वामी के प्रति समर्पित होगा और दूसरे स्वामी को तुच्छ समझेगा। यीशु यह कहकर इस दृश्य को समाप्त करता है कि किसी व्यक्ति को या तो परमेश्वर की सेवा करनी चाहिए या धन की। एक ही समय में धन से सर्वाधिक प्रेम करना और परमेश्वर से सर्वाधिक प्रेम करना सम्भव नहीं है।</w:t>
      </w:r>
    </w:p>
    <w:p>
      <w:pPr/>
      <w:r>
        <w:rPr>
          <w:lang w:val="hi_IN" w:bidi="hi_IN"/>
        </w:rPr>
      </w:r>
      <w:r>
        <w:rPr>
          <w:lang w:val="hi_IN" w:bidi="hi_IN"/>
        </w:rPr>
        <w:t>दूसरे दृश्य में, यीशु चेलों को सिखाना जारी रखता है कि उन्हें सांसारिक सम्पत्ति और धन के प्रति कैसा नज़रिया रखना चाहिए। यीशु नहीं चाहता है कि उनके चेले खाने, पीने, या कपड़ों की चिंता करें जैसे गैर-यहूदी जो परमेश्वर का अनुसरण नहीं करते, इन चीजों के बारे में चिंता करते हैं। इस दृश्य के तीन भाग हैं। सबसे पहले, यीशु पक्षियों के बारे में बात करता है और बताता है कि कैसे परमेश्वर पक्षियों के लिए भोजन प्रदान करता है। पक्षी बीज नहीं बोते, फसल नहीं काटते, या भोजन का भंडारण नहीं करते हैं, लेकिन उनके पास खाने के लिए पर्याप्त होता है। इस बारे में सोचें कि पक्षियों को जीवित रहने के लिए आवश्यक भोजन कैसे मिलता है। बेशक परमेश्वर चेलों के लिए खाना और पानी प्रदान करेगा, जो पक्षियों से अधिक महत्वपूर्ण हैं।</w:t>
      </w:r>
    </w:p>
    <w:p>
      <w:pPr/>
      <w:r>
        <w:rPr>
          <w:lang w:val="hi_IN" w:bidi="hi_IN"/>
        </w:rPr>
      </w:r>
      <w:r>
        <w:rPr>
          <w:lang w:val="hi_IN" w:bidi="hi_IN"/>
        </w:rPr>
        <w:t>इसके बाद, यीशु सुन्दर फूलों का उदाहरण देता है और बताता है कि कैसे वे अपने लिए कपड़े बनाने के लिए काम नहीं करते। यीशु कहता है कि राजा सुलैमान के पास भी फूलों जैसे सुन्दर कपड़े नहीं थे। फूल ज़्यादा समय तक जीवित नहीं रहते हैं, लेकिन परमेश्वर उनके लिए कपड़े देता है। बेशक परमेश्वर चेलों के लिए कपड़े प्रदान करेगा, जो फूलों से अधिक महत्वपूर्ण हैं। यीशु सीधे चेलों से बात करता है और उन्हें डांटता है। यीशु कहता है कि उनका विश्वास कम है क्योंकि वे परमेश्वर पर भरोसा नहीं करते कि वह उन्हें कपड़े देगा।</w:t>
      </w:r>
    </w:p>
    <w:p>
      <w:pPr/>
      <w:r>
        <w:rPr>
          <w:lang w:val="hi_IN" w:bidi="hi_IN"/>
        </w:rPr>
      </w:r>
      <w:r>
        <w:rPr>
          <w:lang w:val="hi_IN" w:bidi="hi_IN"/>
        </w:rPr>
        <w:t>यीशु पूछता है, "क्या जीवन भोजन से अधिक महत्वपूर्ण नहीं है, और शरीर कपड़ों से अधिक महत्वपूर्ण नहीं है?" यीशु इस प्रश्न का उत्तर नहीं चाहता है। यीशु यह दिखाने के लिए एक प्रश्न का उपयोग करता है कि भोजन और कपड़े हमारे जीवन का सबसे महत्वपूर्ण हिस्सा नहीं हैं।</w:t>
      </w:r>
    </w:p>
    <w:p>
      <w:pPr/>
      <w:r>
        <w:rPr>
          <w:lang w:val="hi_IN" w:bidi="hi_IN"/>
        </w:rPr>
      </w:r>
      <w:r>
        <w:rPr>
          <w:lang w:val="hi_IN" w:bidi="hi_IN"/>
        </w:rPr>
        <w:t>यहां रुकें और चर्चा करें कि आप अपनी भाषा में ऐसा कैसे कहेंगे। क्या आप यहाँ प्रश्न या किसी अन्य प्रकार का कथन प्रयोग करेंगे?</w:t>
      </w:r>
    </w:p>
    <w:p>
      <w:pPr/>
      <w:r>
        <w:rPr>
          <w:lang w:val="hi_IN" w:bidi="hi_IN"/>
        </w:rPr>
      </w:r>
      <w:r>
        <w:rPr>
          <w:lang w:val="hi_IN" w:bidi="hi_IN"/>
        </w:rPr>
        <w:t>यीशु चेलों से यह भी कहता है कि परमेश्वर मैदान के फूलों को कपड़े पहनाता है और उनकी देखभाल करता है। यीशु कहता है, "मैं तुमसे कहता हूँ" जो कुछ वह आगे कहेगा उस पर जोर देने के लिए। यीशु यह बात तब कहता है जब वह चाहता है कि उनके चेले ध्यान से सुनें क्योंकि अगली शिक्षा बहुत महत्वपूर्ण है।</w:t>
      </w:r>
    </w:p>
    <w:p>
      <w:pPr/>
      <w:r>
        <w:rPr>
          <w:lang w:val="hi_IN" w:bidi="hi_IN"/>
        </w:rPr>
      </w:r>
      <w:r>
        <w:rPr>
          <w:lang w:val="hi_IN" w:bidi="hi_IN"/>
        </w:rPr>
        <w:t>रुकें और अपने अनुवादक दल से बात करें कि आप अपनी भाषा में किसी बात पर जोर कैसे देते हैं। जब आप कुछ बहुत महत्वपूर्ण कहने वाले होते हैं तो आप किन शब्दों का उपयोग करते हैं?</w:t>
      </w:r>
    </w:p>
    <w:p>
      <w:pPr/>
      <w:r>
        <w:rPr>
          <w:lang w:val="hi_IN" w:bidi="hi_IN"/>
        </w:rPr>
      </w:r>
      <w:r>
        <w:rPr>
          <w:lang w:val="hi_IN" w:bidi="hi_IN"/>
        </w:rPr>
        <w:t>दूसरे दृश्य का अन्तिम भाग उस दृश्य का सारांश है। यीशु चेलों से कहता है कि क्योंकि परमेश्वर पक्षियों और फूलों से अधिक उनकी परवाह करता है, इसलिए चेलों को यह नहीं पूछना चाहिए कि उन्हें भोजन, पानी या कपड़े कहाँ से मिलेंगे। जो लोग परमेश्वर को नहीं जानते हैं, या जो अविश्वासी हैं, वे खाने, पीने और कपड़ों की तलाश करते हैं, लेकिन चेलों को उन अविश्वासियों की तरह चिंता करने की आवश्यकता नहीं है। परमेश्वर चेलों की आवश्यकताओं की देखभाल करेगा। यीशु कहता है कि चेलों को अविश्वासियों से अलग तरीके से जीना चाहिए। चेलों को परमेश्वर के राज्य की तलाश करनी चाहिए और भलाई की तलाश करनी चाहिए, और परमेश्वर उनकी हर जरूरत पूरी करेगा। सोचें कि आप अविश्वासियों के जीवन जीने के तरीके और चेलों को कैसे जीवन जीना चाहिए, के बीच अंतर कैसे दिखा सकते हैं।</w:t>
      </w:r>
    </w:p>
    <w:p>
      <w:pPr/>
      <w:r>
        <w:rPr>
          <w:lang w:val="hi_IN" w:bidi="hi_IN"/>
        </w:rPr>
      </w:r>
      <w:r>
        <w:rPr>
          <w:lang w:val="hi_IN" w:bidi="hi_IN"/>
        </w:rPr>
        <w:t>यीशु द्वारा बताया गया अन्तिम कथन इस भाग का निष्कर्ष है। यीशु चेलों को याद दिलाता है कि वे भविष्य में आने वाली समस्याओं के बारे में चिंता न करें। हर दिन की अपनी परेशानियाँ और समस्याएँ होगी, इसलिए चेलों को दूसरे दिनों की परेशानियाँ नहीं जोड़नी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 और भीड़</w:t>
      </w:r>
    </w:p>
    <w:p>
      <w:pPr>
        <w:pStyle w:val="ListBullet"/>
        <w:spacing w:line="240" w:lineRule="auto"/>
        <w:ind w:left="720"/>
      </w:pPr>
      <w:r>
        <w:rPr>
          <w:lang w:val="hi_IN" w:bidi="hi_IN"/>
        </w:rPr>
      </w:r>
      <w:r>
        <w:rPr>
          <w:lang w:val="hi_IN" w:bidi="hi_IN"/>
        </w:rPr>
        <w:t>एक व्यक्ति अपने घर में खजाना जमा कर रहा है</w:t>
      </w:r>
    </w:p>
    <w:p>
      <w:pPr>
        <w:pStyle w:val="ListBullet"/>
        <w:spacing w:line="240" w:lineRule="auto"/>
        <w:ind w:left="720"/>
      </w:pPr>
      <w:r>
        <w:rPr>
          <w:lang w:val="hi_IN" w:bidi="hi_IN"/>
        </w:rPr>
      </w:r>
      <w:r>
        <w:rPr>
          <w:lang w:val="hi_IN" w:bidi="hi_IN"/>
        </w:rPr>
        <w:t>एक चोर</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अच्छी आँखों वाला व्यक्ति</w:t>
      </w:r>
    </w:p>
    <w:p>
      <w:pPr>
        <w:pStyle w:val="ListBullet"/>
        <w:spacing w:line="240" w:lineRule="auto"/>
        <w:ind w:left="720"/>
      </w:pPr>
      <w:r>
        <w:rPr>
          <w:lang w:val="hi_IN" w:bidi="hi_IN"/>
        </w:rPr>
      </w:r>
      <w:r>
        <w:rPr>
          <w:lang w:val="hi_IN" w:bidi="hi_IN"/>
        </w:rPr>
        <w:t>बुरी आँखों वाला व्यक्ति</w:t>
      </w:r>
    </w:p>
    <w:p>
      <w:pPr>
        <w:pStyle w:val="ListBullet"/>
        <w:spacing w:line="240" w:lineRule="auto"/>
        <w:ind w:left="720"/>
      </w:pPr>
      <w:r>
        <w:rPr>
          <w:lang w:val="hi_IN" w:bidi="hi_IN"/>
        </w:rPr>
      </w:r>
      <w:r>
        <w:rPr>
          <w:lang w:val="hi_IN" w:bidi="hi_IN"/>
        </w:rPr>
        <w:t>एक दास और दो स्वामी</w:t>
      </w:r>
    </w:p>
    <w:p>
      <w:pPr>
        <w:pStyle w:val="ListBullet"/>
        <w:spacing w:line="240" w:lineRule="auto"/>
        <w:ind w:left="720"/>
      </w:pPr>
      <w:r>
        <w:rPr>
          <w:lang w:val="hi_IN" w:bidi="hi_IN"/>
        </w:rPr>
      </w:r>
      <w:r>
        <w:rPr>
          <w:lang w:val="hi_IN" w:bidi="hi_IN"/>
        </w:rPr>
        <w:t>मूर्तिपूजक या अविश्वासी</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पहले दृश्य में, यीशु बैठता है और अपने चेलों को शिक्षा देता है। चेले उसके पास बैठे हैं। एक भीड़ भी सुन रही है। यीशु चेलों को पृथ्वी पर धन इकट्ठा न करने के बारे में सिखाता है। यीशु कहता है कि पृथ्वी का धन नाशवान है। कीड़े उसे खा जाएंगे, ज़ंग उसे खराब कर देगा, और चोर उसे चुरा लेंगे। इसके बजाय, चेलों को स्वर्ग में धन इकट्ठा करना चाहिए। न कोई कीड़ा उसे खाएगा, न जंग उसे नष्ट करेगा, और न कोई चोर उसे चुरा सकेगा।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इसके बाद, यीशु आँख, ज्योति और अन्धकार के बारे में सिखाता है। वह कहता है कि अच्छी आँखों वाले व्यक्ति परमेश्वर के बारे में सत्य को समझते हैं, उसके पूरे शरीर में उजियाला होता है, और वह उदार है। बुरी आँखों वाला व्यक्ति परमेश्वर के बारे में सत्य को नहीं समझता, अन्धकार में रहता है, और उदार नहीं होता।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अच्छी आंखों वाले व्यक्ति का पात्र निभा रहे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इसके अलावा, बुरी आँखों वाले व्यक्ति का पात्र निभा रहे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दासों और स्वामियों के बारे में सिखाता है ताकि यह दिखाया जा सके कि चेलों को या तो परमेश्वर की सेवा करनी होगी या धन की। यीशु कहता है कि एक दास के लिए दो अलग-अलग स्वामियों की पूरी तरह से सेवा करना असम्भव है। दास एक स्वामी से प्रेम करेगा और उसके प्रति समर्पित रहेगा, तथा दूसरे स्वामी से घृणा करेगा और उसे तुच्छ समझेगा। यीशु चाहता है कि चेले पूरी तरह से परमेश्वर की सेवा करें और धन की नहीं।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दास का पात्र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इसके बाद, यीशु खाने, पीने और कपड़ों के बारे में चिंता न करने के बारे में सिखाता है। यीशु कहता है कि पक्षी बीज नहीं बोते, फसल नहीं काटते, या भोजन का भंडारण नहीं करते, परन्तु परमेश्वर पक्षियों को खाने के लिए भोजन प्रदान करता है। यीशु कहता है कि परमेश्वर निश्चित रूप से चेलों को खाना और पानी प्रदान करेगा क्योंकि परमेश्वर पक्षियों की तुलना में उनकी अधिक परवाह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यह भी कहता है कि मैदान के फूल कपड़े बनाने के लिए परिश्रम नहीं करते हैं, लेकिन वे इस्राएल के इतिहास के सबसे धनी राजा से अधिक सुंदर हैं। परमेश्वर फूलों को वस्त्र पहनाता है, भले ही वे थोड़े समय के लिए ही जीवित रहते हैं। यीशु कहता है कि परमेश्वर निश्चित रूप से चेलों के लिए कपड़े प्रदान करेगा क्योंकि परमेश्वर फूलों की तुलना में उनकी अधिक परवाह करता है। यीशु कहता है कि चेलों में विश्वास कम है क्योंकि वे इस बात की चिंता करते हैं कि वे क्या पहनेंगे।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चेलों से कहता है कि अन्यजाति या अविश्वासी लोग खाने, पीने और कपड़ों की चिंता करते हैं। यीशु चाहता है कि चेले खाने, पीने और कपड़ों की तलाश करने के बजाय परमेश्वर और परमेश्वर के राज्य को खोजें। यीशु कहता है कि परमेश्वर उन्हें वह देगा जिसकी उन्हें आवश्यकता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अविश्वासियों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कि चेलों को कल या भविष्य के बारे में चिंता नहीं करनी चाहिए। हर दिन की अपनी परेशानियाँ होती हैं, इसलिए हमें अगले दिन की चिंता पहले से नहीं करनी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पात्र निभाने वाले अभिनेता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यीशु कहता है कि चेलों को </w:t>
      </w:r>
      <w:r>
        <w:rPr>
          <w:b/>
          <w:lang w:val="hi_IN" w:bidi="hi_IN"/>
        </w:rPr>
        <w:t>स्वर्ग</w:t>
      </w:r>
      <w:r>
        <w:rPr>
          <w:lang w:val="hi_IN" w:bidi="hi_IN"/>
        </w:rPr>
        <w:t xml:space="preserve"> में धन इकट्ठा करना चाहिए, न कि पृथ्वी पर धन इकट्ठा करना चाहिए। स्वर्ग का अर्थ आसमान हो सकता है, या वह स्थान हो सकता है जहाँ परमेश्वर और उसके स्वर्गदूत रहते हैं, यह सन्दर्भ पर निर्भर करता है। इस संदर्भ में, स्वर्ग का अर्थ वह स्थान है जहाँ परमेश्वर रहता है। </w:t>
      </w:r>
      <w:r>
        <w:rPr>
          <w:b/>
          <w:lang w:val="hi_IN" w:bidi="hi_IN"/>
        </w:rPr>
        <w:t>स्वर्ग</w:t>
      </w:r>
      <w:r>
        <w:rPr>
          <w:lang w:val="hi_IN" w:bidi="hi_IN"/>
        </w:rPr>
        <w:t xml:space="preserve"> शब्द की अधिक पूर्ण परिभाषा के लिए मुख्य शब्दावली देखें।</w:t>
      </w:r>
    </w:p>
    <w:p>
      <w:pPr/>
      <w:r>
        <w:rPr>
          <w:lang w:val="hi_IN" w:bidi="hi_IN"/>
        </w:rPr>
      </w:r>
      <w:r>
        <w:rPr>
          <w:lang w:val="hi_IN" w:bidi="hi_IN"/>
        </w:rPr>
        <w:t>यीशु कहता है कि जहाँ किसी व्यक्ति का धन है, वहाँ उसका मन भी रहेगा। यहूदी संस्कृति में, "मन" वह शब्द था जो आंतरिक जीवन और विचारों को दिखाता था।</w:t>
      </w:r>
    </w:p>
    <w:p>
      <w:pPr/>
      <w:r>
        <w:rPr>
          <w:lang w:val="hi_IN" w:bidi="hi_IN"/>
        </w:rPr>
      </w:r>
      <w:r>
        <w:rPr>
          <w:lang w:val="hi_IN" w:bidi="hi_IN"/>
        </w:rPr>
        <w:t>रुकें और इस बारे में बात करें कि आपकी भाषा में कौन सा शब्द सबसे स्वाभाविक है जो आंतरिक जीवन और विचारों का प्रतिनिधित्व करता है। उसी शब्द का उपयोग करें जिसका अनुवाद आपने पहले किया था जब यीशु ने यह कहावत सिखाई थी, "धन्य हैं वे जिनका मन शुद्ध है।"</w:t>
      </w:r>
    </w:p>
    <w:p>
      <w:pPr/>
      <w:r>
        <w:rPr>
          <w:lang w:val="hi_IN" w:bidi="hi_IN"/>
        </w:rPr>
      </w:r>
      <w:r>
        <w:rPr>
          <w:lang w:val="hi_IN" w:bidi="hi_IN"/>
        </w:rPr>
        <w:t xml:space="preserve">यीशु कहता है कि किसी व्यक्ति की आँखें उसके शरीर के लिए </w:t>
      </w:r>
      <w:r>
        <w:rPr>
          <w:b/>
          <w:lang w:val="hi_IN" w:bidi="hi_IN"/>
        </w:rPr>
        <w:t>दीपक</w:t>
      </w:r>
      <w:r>
        <w:rPr>
          <w:lang w:val="hi_IN" w:bidi="hi_IN"/>
        </w:rPr>
        <w:t xml:space="preserve"> की तरह हैं। उनकी आँखें उनके पूरे शरीर के लिए या तो </w:t>
      </w:r>
      <w:r>
        <w:rPr>
          <w:b/>
          <w:lang w:val="hi_IN" w:bidi="hi_IN"/>
        </w:rPr>
        <w:t>ज्योति</w:t>
      </w:r>
      <w:r>
        <w:rPr>
          <w:lang w:val="hi_IN" w:bidi="hi_IN"/>
        </w:rPr>
        <w:t xml:space="preserve"> या अंधेरा लाती हैं। यदि कोई व्यक्ति "ज्योति से भरा हुआ" है, तो इसका अर्थ है कि वह परमेश्वर के बारे में सत्य को समझता है। ज्योति का अनुवाद उसी तरह करें जैसा आपने पहले किया था।</w:t>
      </w:r>
    </w:p>
    <w:p>
      <w:pPr/>
      <w:r>
        <w:rPr>
          <w:lang w:val="hi_IN" w:bidi="hi_IN"/>
        </w:rPr>
      </w:r>
      <w:r>
        <w:rPr>
          <w:lang w:val="hi_IN" w:bidi="hi_IN"/>
        </w:rPr>
        <w:t>रुकें और यदि आवश्यकता हो तो दीपक की तस्वीर फिर से दिखाएँ।</w:t>
      </w:r>
    </w:p>
    <w:p>
      <w:pPr/>
      <w:r>
        <w:rPr>
          <w:lang w:val="hi_IN" w:bidi="hi_IN"/>
        </w:rPr>
      </w:r>
      <w:r>
        <w:rPr>
          <w:lang w:val="hi_IN" w:bidi="hi_IN"/>
        </w:rPr>
        <w:t xml:space="preserve">यीशु कहता है कि कोई भी </w:t>
      </w:r>
      <w:r>
        <w:rPr>
          <w:b/>
          <w:lang w:val="hi_IN" w:bidi="hi_IN"/>
        </w:rPr>
        <w:t>सेवक</w:t>
      </w:r>
      <w:r>
        <w:rPr>
          <w:lang w:val="hi_IN" w:bidi="hi_IN"/>
        </w:rPr>
        <w:t xml:space="preserve">, या </w:t>
      </w:r>
      <w:r>
        <w:rPr>
          <w:b/>
          <w:lang w:val="hi_IN" w:bidi="hi_IN"/>
        </w:rPr>
        <w:t>दास</w:t>
      </w:r>
      <w:r>
        <w:rPr>
          <w:lang w:val="hi_IN" w:bidi="hi_IN"/>
        </w:rPr>
        <w:t xml:space="preserve">, दो स्वामियों की सेवा नहीं कर सकता। "दो स्वामियों की सेवा करने" का अर्थ यह नहीं है कि दो अलग-अलग मालिकों के लिए दो अलग-अलग काम करें। यीशु के समय में, लोग दास रखते थे और दास या सेवक पूरी तरह से उस स्वामी के नियंत्रण में थे जो उनका स्वामी था। दास या सेवा का अनुवाद उसी तरह करें जिस तरह आपने पहले किया है और </w:t>
      </w:r>
      <w:r>
        <w:rPr>
          <w:b/>
          <w:lang w:val="hi_IN" w:bidi="hi_IN"/>
        </w:rPr>
        <w:t>दास</w:t>
      </w:r>
      <w:r>
        <w:rPr>
          <w:lang w:val="hi_IN" w:bidi="hi_IN"/>
        </w:rPr>
        <w:t xml:space="preserve"> शब्द की अधिक पूर्ण परिभाषा के लिए मुख्य शब्दावली देखें।</w:t>
      </w:r>
    </w:p>
    <w:p>
      <w:pPr/>
      <w:r>
        <w:rPr>
          <w:lang w:val="hi_IN" w:bidi="hi_IN"/>
        </w:rPr>
      </w:r>
      <w:r>
        <w:rPr>
          <w:lang w:val="hi_IN" w:bidi="hi_IN"/>
        </w:rPr>
        <w:t xml:space="preserve">यीशु कहता है कि उनका </w:t>
      </w:r>
      <w:r>
        <w:rPr>
          <w:b/>
          <w:lang w:val="hi_IN" w:bidi="hi_IN"/>
        </w:rPr>
        <w:t>स्वर्गीय पिता</w:t>
      </w:r>
      <w:r>
        <w:rPr>
          <w:lang w:val="hi_IN" w:bidi="hi_IN"/>
        </w:rPr>
        <w:t xml:space="preserve"> पक्षियों की देखभाल करता है और उन्हें खिलाता है। यीशु परमेश्वर को उनका स्वर्गीय पिता कहता है क्योंकि परमेश्वर ने अपने लोगों को बनाया और उनकी देखभाल करता है जैसे पिता अपने बच्चों की देखभाल करता है। परमेश्वर यीशु का पिता भी है, इसलिए इसे दिखाने के लिए "तुम्हारा पिता" का अनुवाद करना सुनिश्चित करें।</w:t>
      </w:r>
    </w:p>
    <w:p>
      <w:pPr/>
      <w:r>
        <w:rPr>
          <w:lang w:val="hi_IN" w:bidi="hi_IN"/>
        </w:rPr>
      </w:r>
      <w:r>
        <w:rPr>
          <w:lang w:val="hi_IN" w:bidi="hi_IN"/>
        </w:rPr>
        <w:t xml:space="preserve">यीशु कहता है कि चिंता के कारण चेलों में "विश्वास कम" है। </w:t>
      </w:r>
      <w:r>
        <w:rPr>
          <w:b/>
          <w:lang w:val="hi_IN" w:bidi="hi_IN"/>
        </w:rPr>
        <w:t>विश्वास</w:t>
      </w:r>
      <w:r>
        <w:rPr>
          <w:lang w:val="hi_IN" w:bidi="hi_IN"/>
        </w:rPr>
        <w:t xml:space="preserve"> का अर्थ है परमेश्वर पर भरोसा और आत्मविश्वास रखना। "कम विश्वास" वाले व्यक्ति का अर्थ है कि वह परमेश्वर पर भरोसा नहीं करता कि वह उनकी आवश्यकताओं को पूरा करेगा। विश्वास का अनुवाद उसी तरह करें जैसे आपने पहले किया है और </w:t>
      </w:r>
      <w:r>
        <w:rPr>
          <w:b/>
          <w:lang w:val="hi_IN" w:bidi="hi_IN"/>
        </w:rPr>
        <w:t>विश्वास</w:t>
      </w:r>
      <w:r>
        <w:rPr>
          <w:lang w:val="hi_IN" w:bidi="hi_IN"/>
        </w:rPr>
        <w:t xml:space="preserve"> शब्द की अधिक पूर्ण परिभाषा के लिए मुख्य शब्दावली देखें।</w:t>
      </w:r>
    </w:p>
    <w:p>
      <w:pPr/>
      <w:r>
        <w:rPr>
          <w:lang w:val="hi_IN" w:bidi="hi_IN"/>
        </w:rPr>
      </w:r>
      <w:r>
        <w:rPr>
          <w:lang w:val="hi_IN" w:bidi="hi_IN"/>
        </w:rPr>
        <w:t xml:space="preserve">यीशु कहता है कि </w:t>
      </w:r>
      <w:r>
        <w:rPr>
          <w:b/>
          <w:lang w:val="hi_IN" w:bidi="hi_IN"/>
        </w:rPr>
        <w:t>अन्यजाति</w:t>
      </w:r>
      <w:r>
        <w:rPr>
          <w:lang w:val="hi_IN" w:bidi="hi_IN"/>
        </w:rPr>
        <w:t xml:space="preserve">, या मूर्तिपूजक अविश्वासी, खाने, पीने और कपड़ों की तलाश करते हैं। यहूदियों की अन्यजातियों के बारे में उच्च राय नहीं थी क्योंकि अन्यजातियाँ उनकी दृष्टि में परमेश्वर के परिवार का हिस्सा नहीं थीं। यहूदी परंपरागत रूप से अन्यजातियों को अनैतिक और अधर्मी मानते थे। अक्सर अन्यजाति शब्द रोमियों को दर्शाता है। मूल भाषा में, अन्यजातियों के शब्द का अनुवाद मूर्तिपूजक, विदेशियों या "वे जो परमेश्वर को नहीं जानते हैं" के रूप में किया गया है। यीशु चाहता है कि उसके चेले अन्यजातियों से अलग जीवन जिएं। अन्यजातियों का अनुवाद उसी तरह करें जैसे पिछले भागों में किया गया है और </w:t>
      </w:r>
      <w:r>
        <w:rPr>
          <w:b/>
          <w:lang w:val="hi_IN" w:bidi="hi_IN"/>
        </w:rPr>
        <w:t>अन्यजातियों</w:t>
      </w:r>
      <w:r>
        <w:rPr>
          <w:lang w:val="hi_IN" w:bidi="hi_IN"/>
        </w:rPr>
        <w:t xml:space="preserve"> शब्द की अधिक पूर्ण परिभाषा के लिए मुख्य शब्दावली देखें।</w:t>
      </w:r>
    </w:p>
    <w:p>
      <w:pPr/>
      <w:r>
        <w:rPr>
          <w:lang w:val="hi_IN" w:bidi="hi_IN"/>
        </w:rPr>
      </w:r>
      <w:r>
        <w:rPr>
          <w:lang w:val="hi_IN" w:bidi="hi_IN"/>
        </w:rPr>
        <w:t xml:space="preserve">यीशु कहता है कि चेलों को खाने, पीने और कपड़ों की तलाश करने के बजाय </w:t>
      </w:r>
      <w:r>
        <w:rPr>
          <w:b/>
          <w:lang w:val="hi_IN" w:bidi="hi_IN"/>
        </w:rPr>
        <w:t>परमेश्वर के राज्य</w:t>
      </w:r>
      <w:r>
        <w:rPr>
          <w:lang w:val="hi_IN" w:bidi="hi_IN"/>
        </w:rPr>
        <w:t xml:space="preserve"> की तलाश करनी चाहिए। परमेश्वर का राज्य </w:t>
      </w:r>
      <w:r>
        <w:rPr>
          <w:b/>
          <w:lang w:val="hi_IN" w:bidi="hi_IN"/>
        </w:rPr>
        <w:t>स्वर्ग के राज्य</w:t>
      </w:r>
      <w:r>
        <w:rPr>
          <w:lang w:val="hi_IN" w:bidi="hi_IN"/>
        </w:rPr>
        <w:t xml:space="preserve"> के समान है। स्वर्ग का राज्य किसी भौतिक स्थान पर नहीं बल्कि परमेश्वर का अपने लोगों के हृदयों में शासन करने के बारे में है। आपको पिछले कई भागों से स्वर्ग का राज्य वाक्यांश याद होगा। यहाँ भी उसी वाक्यांश का अनुवाद करें। </w:t>
      </w:r>
      <w:r>
        <w:rPr>
          <w:b/>
          <w:lang w:val="hi_IN" w:bidi="hi_IN"/>
        </w:rPr>
        <w:t>स्वर्ग का राज्य</w:t>
      </w:r>
      <w:r>
        <w:rPr>
          <w:lang w:val="hi_IN" w:bidi="hi_IN"/>
        </w:rPr>
        <w:t xml:space="preserve"> वाक्यांश की अधिक पूर्ण परिभाषा के लिए मुख्य शब्दावली देखें।</w:t>
      </w:r>
    </w:p>
    <w:p>
      <w:pPr/>
      <w:r>
        <w:rPr>
          <w:lang w:val="hi_IN" w:bidi="hi_IN"/>
        </w:rPr>
      </w:r>
      <w:r>
        <w:rPr>
          <w:lang w:val="hi_IN" w:bidi="hi_IN"/>
        </w:rPr>
        <w:t xml:space="preserve">यीशु यह भी कहता है कि चेलों को परमेश्वर की </w:t>
      </w:r>
      <w:r>
        <w:rPr>
          <w:b/>
          <w:lang w:val="hi_IN" w:bidi="hi_IN"/>
        </w:rPr>
        <w:t>धार्मिकता</w:t>
      </w:r>
      <w:r>
        <w:rPr>
          <w:lang w:val="hi_IN" w:bidi="hi_IN"/>
        </w:rPr>
        <w:t xml:space="preserve"> की तलाश करनी चाहिए। यीशु का अर्थ है कि चेलों को वह करना चाहिए जो परमेश्वर कहता है कि वह सही और अच्छा है। इसका अनुवाद उसी तरह किया जाना चाहिए जैसे पिछले भागों में किया गया था। </w:t>
      </w:r>
      <w:r>
        <w:rPr>
          <w:b/>
          <w:lang w:val="hi_IN" w:bidi="hi_IN"/>
        </w:rPr>
        <w:t>धार्मिकता</w:t>
      </w:r>
      <w:r>
        <w:rPr>
          <w:lang w:val="hi_IN" w:bidi="hi_IN"/>
        </w:rPr>
        <w:t xml:space="preserve"> शब्द की अधिक पूर्ण परिभाषा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7:1–12</w:t>
      </w:r>
      <w:r>
        <w:rPr>
          <w:lang w:val="hi_IN" w:bidi="hi_IN"/>
        </w:rPr>
      </w:r>
    </w:p>
    <w:p>
      <w:pPr>
        <w:pStyle w:val="Heading3"/>
      </w:pPr>
      <w:r>
        <w:rPr>
          <w:lang w:val="hi_IN" w:bidi="hi_IN"/>
        </w:rPr>
        <w:t>सुने और मन में रखें</w:t>
      </w:r>
    </w:p>
    <w:p>
      <w:pPr/>
      <w:r>
        <w:rPr>
          <w:lang w:val="hi_IN" w:bidi="hi_IN"/>
        </w:rPr>
      </w:r>
      <w:r>
        <w:rPr>
          <w:lang w:val="hi_IN" w:bidi="hi_IN"/>
        </w:rPr>
        <w:t>मत्ती 7:1–12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यीशु एक पहाड़ पर बैठा है, और वह अपने चेलों या करीबी अनुयायियों को शिक्षा दे रहा है। लोगों की भीड़ भी सुन रही है। यीशु ने उन्हें सिखाया कि फरीसियों और व्यवस्था के शिक्षकों से अधिक धर्मी कैसे हों। यीशु ने उन्हें स्वर्ग में धन के बारे में, चिंता के बारे में, और परमेश्वर द्वारा चेलों की ज़रूरतों को पूरा करने के बारे में भी सिखाया। अब, यीशु दूसरों पर दोष न लगाने और परमेश्वर से प्रार्थना में निरन्तर बने रहने के बारे में सिखाता है।</w:t>
      </w:r>
    </w:p>
    <w:p>
      <w:pPr/>
      <w:r>
        <w:rPr>
          <w:lang w:val="hi_IN" w:bidi="hi_IN"/>
        </w:rPr>
      </w:r>
      <w:r>
        <w:rPr>
          <w:lang w:val="hi_IN" w:bidi="hi_IN"/>
        </w:rPr>
        <w:t>यीशु शिक्षा के इस भाग को अपने चेलों से यह कहकर शुरू करता है कि वे दूसरों का न्याय न करें। "न्यायकर्ता" का अर्थ है किसी को दोषी घोषित करना या उसकी निंदा करना। यीशु चेलों के दूसरों के साथ दैनिक रिश्तों के बारे में बात कर रहा है। यीशु उस समय यह दिखाने के लिए एक सामान्य वाक्य का उपयोग करता है कि यदि चेले किसी का कठोर न्याय करते हैं, तो परमेश्वर उनका भी कठोर न्याय करेगा। यदि चेले दूसरों का न्याय निष्पक्षता से करते हैं, तो परमेश्वर चेलों का भी न्याय निष्पक्षता से करेगा। यीशु के समय में, लोग एक निश्चित मात्रा में अनाज बेचने के लिए मापने वाले प्याले का उपयोग करते थे, या किसी वस्तु की लम्बाई मापने के लिए मापने वाली लकड़ी का उपयोग करते थे। यदि आप दूसरों को कुछ बेचते समय प्याला भर देते हैं, तो अन्य लोग भी जब आपको कुछ बेचते हैं तो अपना प्याला भर देंगे। यदि आप दूसरों के साथ उदार होंगे, तो वे आपके साथ उदार होंगे। और यदि आप दूसरों के साथ उदार नहीं हैं, तो वे आपके साथ उदार नहीं होंगे। आप दूसरों के साथ जो मानक उपयोग करते हैं वही मानक परमेश्वर आपके साथ उपयोग करेगा।</w:t>
      </w:r>
    </w:p>
    <w:p>
      <w:pPr/>
      <w:r>
        <w:rPr>
          <w:lang w:val="hi_IN" w:bidi="hi_IN"/>
        </w:rPr>
      </w:r>
      <w:r>
        <w:rPr>
          <w:lang w:val="hi_IN" w:bidi="hi_IN"/>
        </w:rPr>
        <w:t>रुकें और यीशु के समय के मापने वाले प्याले और मापने वाली लकड़ी की तस्वीर दिखाएँ।</w:t>
      </w:r>
    </w:p>
    <w:p>
      <w:pPr/>
      <w:r>
        <w:rPr>
          <w:lang w:val="hi_IN" w:bidi="hi_IN"/>
        </w:rPr>
      </w:r>
      <w:r>
        <w:rPr>
          <w:lang w:val="hi_IN" w:bidi="hi_IN"/>
        </w:rPr>
        <w:t>इसके बाद, यीशु परमेश्वर के बारे में कुछ महत्वपूर्ण सिखाने के लिए एक छोटी कहानी सुनाता है। वह उनसे दो प्रश्न पूछता है, और वह उन प्रश्नों का उत्तर नहीं चाहता। वह दिखा रहा है कि जब उनकी आँख में लट्ठा है तो अपने भाई की आँख में मिट्टी के एक छोटे से तिनके पर अधिक ध्यान देना गलत है। तिनका भूसाल, मिट्टी या लकड़ी का एक छोटा टुकड़ा होता था, और लट्ठा लकड़ी का एक बड़ा, भारी टुकड़ा होता है जिसका उपयोग लोग घर बनाने के लिए करते थे। यहाँ भाई का अर्थ साथी चेला है, और खून के रिश्ते वाला भाई नहीं। यीशु के समय में एक तिनका और एक लट्ठा दोनों ही सामान्य थे।</w:t>
      </w:r>
    </w:p>
    <w:p>
      <w:pPr/>
      <w:r>
        <w:rPr>
          <w:lang w:val="hi_IN" w:bidi="hi_IN"/>
        </w:rPr>
      </w:r>
      <w:r>
        <w:rPr>
          <w:lang w:val="hi_IN" w:bidi="hi_IN"/>
        </w:rPr>
        <w:t>रुकें और एक लठ्ठे की तस्वीर दिखाएं।</w:t>
      </w:r>
    </w:p>
    <w:p>
      <w:pPr/>
      <w:r>
        <w:rPr>
          <w:lang w:val="hi_IN" w:bidi="hi_IN"/>
        </w:rPr>
      </w:r>
      <w:r>
        <w:rPr>
          <w:lang w:val="hi_IN" w:bidi="hi_IN"/>
        </w:rPr>
        <w:t>इसके अलावा, अपने अनुवाद दल के साथ उस समय के बारे में चर्चा करें जब आपकी आँख में धूल का तिनका चला गया हो या कल्पना करें कि आपको कैसा महसूस हुआ होगा। यदि सम्भव हो तो किसी ऐसे व्यक्ति के पास जाएं जो घर बनाता हो और देखें कि एक लकड़ी का लट्ठा एक छोटे से तिनके की तुलना में कितना बड़ा है। यदि आपके समुदाय में लोग घर बनाने के लिए लकड़ी का उपयोग नहीं करते हैं, तो उनके द्वारा उपयोग की जाने वाली अन्य बड़ी सामग्री ढूँढें और उनकी तुलना लकड़ी या धूल के तिनके से करें।</w:t>
      </w:r>
    </w:p>
    <w:p>
      <w:pPr/>
      <w:r>
        <w:rPr>
          <w:lang w:val="hi_IN" w:bidi="hi_IN"/>
        </w:rPr>
      </w:r>
      <w:r>
        <w:rPr>
          <w:lang w:val="hi_IN" w:bidi="hi_IN"/>
        </w:rPr>
        <w:t>तिनका चेले के जीवन में एक छोटे से पाप या समस्या का प्रतिनिधित्व करता है। एक लट्ठा चेले के जीवन में एक बड़े पाप या समस्या का प्रतिनिधित्व करता है। यीशु चाहता है कि चेले अपने साथी चेलों के जीवन में छोटे पापों की तुलना में अपने जीवन के बड़े पापों पर अधिक ध्यान दें। इसके अलावा, किसी भाई की आँख से तिनका या छोटा पाप निकालने में मदद करना तब तक असम्भव है, जब तक आप अपनी आँख में पड़े लट्ठे या बड़े पाप को नहीं निकाल लेते। यीशु चेलों को कपटी कहता है क्योंकि वे अपने लिए वही मानक नहीं अपनाते जो वे दूसरों के लिए अपनाते हैं। वह चाहता था कि चेले अपने भाइयों के छोटे-छोटे पापों में उनकी मदद करने से पहले अपने बड़े पापों का ध्यान रखें।</w:t>
      </w:r>
    </w:p>
    <w:p>
      <w:pPr/>
      <w:r>
        <w:rPr>
          <w:lang w:val="hi_IN" w:bidi="hi_IN"/>
        </w:rPr>
      </w:r>
      <w:r>
        <w:rPr>
          <w:lang w:val="hi_IN" w:bidi="hi_IN"/>
        </w:rPr>
        <w:t>इसके बाद, यीशु कुत्तों, सूअरों और मोतियों के बारे में विशेष भाषा का उपयोग करके एक बात सिखाता है। यीशु नहीं चाहता कि चेले कुत्तों को पवित्र चीजें दें या सूअरों को मोती डालें। कुत्ते और सूअर शायद उन लोगों को दर्शाते हैं जो यीशु की शिक्षाओं को अस्वीकार करते हैं। यहूदी संस्कृति में कुत्ते और सूअर दोनों अशुद्ध पशु थे। मोती छोटे, सुंदर मनके होते हैं जिनका उपयोग लोग गहने के लिए करते हैं। मोती और "जो पवित्र है" का अर्थ है परमेश्वर के बारे में सत्य।</w:t>
      </w:r>
    </w:p>
    <w:p>
      <w:pPr/>
      <w:r>
        <w:rPr>
          <w:lang w:val="hi_IN" w:bidi="hi_IN"/>
        </w:rPr>
      </w:r>
      <w:r>
        <w:rPr>
          <w:lang w:val="hi_IN" w:bidi="hi_IN"/>
        </w:rPr>
        <w:t>रुकें और एक मोती, एक कुत्ते और सुअर की तस्वीर दिखाएँ।</w:t>
      </w:r>
    </w:p>
    <w:p>
      <w:pPr/>
      <w:r>
        <w:rPr>
          <w:lang w:val="hi_IN" w:bidi="hi_IN"/>
        </w:rPr>
      </w:r>
      <w:r>
        <w:rPr>
          <w:lang w:val="hi_IN" w:bidi="hi_IN"/>
        </w:rPr>
        <w:t>यीशु कह रहा था कि चेलों को उन लोगों को परमेश्वर के बारे में पवित्र बातें सिखाना जारी नहीं रखना चाहिए जो इन शिक्षाओं को अस्वीकार करते रहते हैं। यह ऐसे होगा जैसे सूअर मूल्यवान मोतियों पर चलें, या जंगली कुत्ते मुड़कर अपने दांतों से उन पर हमला करें। यीशु चाहता था कि उनके चेले परमेश्वर के सत्य को उन लोगों के साथ साझा न करने में सावधान रहें जो उसको महत्व नहीं देतें।</w:t>
      </w:r>
    </w:p>
    <w:p>
      <w:pPr/>
      <w:r>
        <w:rPr>
          <w:lang w:val="hi_IN" w:bidi="hi_IN"/>
        </w:rPr>
      </w:r>
      <w:r>
        <w:rPr>
          <w:lang w:val="hi_IN" w:bidi="hi_IN"/>
        </w:rPr>
        <w:t>अगले भाग में, यीशु प्रार्थना के बारे में और सिखाता है। यीशु यह कहने के लिए तीन तरीकों का उपयोग करता है कि चेलों को अपनी आवश्यकता के लिए परमेश्वर से प्रार्थना करते रहना चाहिए। यीशु कहता है कि चेलों को प्रार्थना में परमेश्वर से चीजें मांगना चाहिए, जो उन्हें चाहिए उसे परमेश्वर से ढूंढना चाहिए, और दरवाजा खटखटाना चाहिए ताकि परमेश्वर उसे खोल दे। यीशु के समय में, लोग लकड़ी का दरवाजा खटखटाते थे, यह देखने के लिए कि अंदर वाला व्यक्ति दरवाजा खोलेगा या नहीं। हर मामले में, यीशु कहता है कि परमेश्वर चेलों के लिए दरवाजा खोलेगा, या जो वे माँगेंगे वह उन्हें देगा।</w:t>
      </w:r>
    </w:p>
    <w:p>
      <w:pPr/>
      <w:r>
        <w:rPr>
          <w:lang w:val="hi_IN" w:bidi="hi_IN"/>
        </w:rPr>
      </w:r>
      <w:r>
        <w:rPr>
          <w:lang w:val="hi_IN" w:bidi="hi_IN"/>
        </w:rPr>
        <w:t>यीशु प्रार्थना के बारे में और सिखाने के लिए पिता और पुत्र के उदाहरण का उपयोग करता है। यीशु कहता है कि परमेश्वर चेलों को अच्छी चीजें देगा जैसे कोई मानव पिता अपने बच्चों को अच्छी चीजें देता है। यीशु दो प्रश्न पूछता है, और वह उन प्रश्नों का उत्तर नहीं चाहता। वह दिखा रहा है कि यदि उनका पुत्र रोटी मांगे तो कोई भी मानवीय पिता उन्हें पत्थर नहीं देगा। रोटी वह सामान्य भोजन था जिसे यहूदी लोग हर दिन खाते थे, और पुत्र रोटी माँग रहा था क्योंकि वह भूखा था। पत्थर शायद रोटी के गोल टुकड़े की तरह दिखता था।</w:t>
      </w:r>
    </w:p>
    <w:p>
      <w:pPr/>
      <w:r>
        <w:rPr>
          <w:lang w:val="hi_IN" w:bidi="hi_IN"/>
        </w:rPr>
      </w:r>
      <w:r>
        <w:rPr>
          <w:lang w:val="hi_IN" w:bidi="hi_IN"/>
        </w:rPr>
        <w:t>रुकें और रोटी की एक तस्वीर दिखाएं।</w:t>
      </w:r>
    </w:p>
    <w:p>
      <w:pPr/>
      <w:r>
        <w:rPr>
          <w:lang w:val="hi_IN" w:bidi="hi_IN"/>
        </w:rPr>
      </w:r>
      <w:r>
        <w:rPr>
          <w:lang w:val="hi_IN" w:bidi="hi_IN"/>
        </w:rPr>
        <w:t>यीशु का दूसरा प्रश्न दिखाता है कि यदि उसका पुत्र मछली माँगता है तो कोई भी पिता अपने पुत्र को साँप नहीं देगा। मछली भी एक सामान्य भोजन था जिसे यहूदी लोग खाते थे, और पुत्र मछली माँग रहा था क्योंकि वह भूखा था। यहूदी व्यवस्था के अनुसार लोग साँप नहीं खा सकते थे, इसलिए कोई भी पिता अपने पुत्र को साँप नहीं दे सकता था। साँप शायद यीशु के क्षेत्र में पाई जाने वाली कुछ सामान्य मछलियों जैसा दिखता था, लेकिन साँप किसी को काट कर उसे चोट पहुँचा सकता था।</w:t>
      </w:r>
    </w:p>
    <w:p>
      <w:pPr/>
      <w:r>
        <w:rPr>
          <w:lang w:val="hi_IN" w:bidi="hi_IN"/>
        </w:rPr>
      </w:r>
      <w:r>
        <w:rPr>
          <w:lang w:val="hi_IN" w:bidi="hi_IN"/>
        </w:rPr>
        <w:t>रुकें और साँप और मछली की तस्वीरें दिखाएँ।</w:t>
      </w:r>
    </w:p>
    <w:p>
      <w:pPr/>
      <w:r>
        <w:rPr>
          <w:lang w:val="hi_IN" w:bidi="hi_IN"/>
        </w:rPr>
      </w:r>
      <w:r>
        <w:rPr>
          <w:lang w:val="hi_IN" w:bidi="hi_IN"/>
        </w:rPr>
        <w:t>रुकें और माता-पिता के अपने बच्चों को अच्छे उपहार देने के बारे में चर्चा करें। उस समय के बारे में एक कहानी सुनाएँ जब आपने या आपके किसी जानने वाले ने बच्चे को एक अच्छा उपहार दिया।</w:t>
      </w:r>
    </w:p>
    <w:p>
      <w:pPr/>
      <w:r>
        <w:rPr>
          <w:lang w:val="hi_IN" w:bidi="hi_IN"/>
        </w:rPr>
      </w:r>
      <w:r>
        <w:rPr>
          <w:lang w:val="hi_IN" w:bidi="hi_IN"/>
        </w:rPr>
        <w:t>यीशु लोगों और परमेश्वर की तुलना करता है और बताता है कि लोग और परमेश्वर किस प्रकार के उपहार देते हैं। यीशु कहता है कि लोग बुरे हैं, और फिर भी वे अपने बच्चों को रोटी और मछली जैसे अच्छे उपहार दे सकते हैं। यीशु की बात सुनने वाले सभी लोग जानते थे कि परमेश्वर अच्छा है, और इसलिए जब उनके बच्चे उनसे माँगेंगे तो वह उन्हें अवश्य ही अच्छी चीज़ें देगा। यीशु स्वर्ग के परमेश्वर को उनका पिता कहता है क्योंकि परमेश्वर अपने लोगों की देखभाल करता है जैसे पिता अपने बच्चों की देखभाल करता है।</w:t>
      </w:r>
    </w:p>
    <w:p>
      <w:pPr/>
      <w:r>
        <w:rPr>
          <w:lang w:val="hi_IN" w:bidi="hi_IN"/>
        </w:rPr>
      </w:r>
      <w:r>
        <w:rPr>
          <w:lang w:val="hi_IN" w:bidi="hi_IN"/>
        </w:rPr>
        <w:t xml:space="preserve">यीशु शिक्षा के इस भाग को एक महत्वपूर्ण कथन के साथ समाप्त करता है। यह परमेश्वर से प्रार्थना करने के बारे में पिछली शिक्षाओं का सारांश नहीं है क्योंकि यह कथन इस बारे में है कि अन्य लोगों के साथ कैसा व्यवहार करना चाहिए। इसके बजाय, यह यीशु द्वारा पहाड़ पर अब तक दी गई </w:t>
      </w:r>
      <w:r>
        <w:rPr>
          <w:b/>
          <w:lang w:val="hi_IN" w:bidi="hi_IN"/>
        </w:rPr>
        <w:t>सम्पूर्ण शिक्षा</w:t>
      </w:r>
      <w:r>
        <w:rPr>
          <w:lang w:val="hi_IN" w:bidi="hi_IN"/>
        </w:rPr>
        <w:t xml:space="preserve"> का निष्कर्ष है। यीशु चेलों से कहता है कि वे अन्य लोगों के साथ वैसा ही व्यवहार करें जैसा वे चाहते हैं कि दूसरे लोग उनके साथ व्यवहार करें। यह बात अन्य यहूदी शिक्षकों द्वारा सिखाई जाने वाली एक आम बात के समान थी। अन्य यहूदी शिक्षकों ने सिखाया, "दूसरों के साथ वैसा व्यवहार मत करो जैसा व्यवहार तुम अपने साथ होने से घृणा करते हो।" यीशु ने चेलों को एक उच्च मानक दिया जब उन्होंने कहा कि उन्हें दूसरों के साथ वैसा ही व्यवहार करना चाहिए जैसा वे चाहते हैं कि उनके साथ किया जाए। यीशु ने कहा कि जब चेले अन्य लोगों के साथ इस तरह का व्यवहार करते हैं, तो वे वह मुख्य काम कर रहे हैं जो मूसा की व्यवस्था और भविष्यद्वक्ताओं ने लोगों को सिखाया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कहानी के दृश्यों, परिवेश और पात्रों को परिभाषित करने में सहायता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अपने चेलों को दूसरों का न्याय न करना सिखाता है।</w:t>
      </w:r>
    </w:p>
    <w:p>
      <w:pPr/>
      <w:r>
        <w:rPr>
          <w:lang w:val="hi_IN" w:bidi="hi_IN"/>
        </w:rPr>
      </w:r>
      <w:r>
        <w:rPr>
          <w:b/>
          <w:lang w:val="hi_IN" w:bidi="hi_IN"/>
        </w:rPr>
        <w:t>दूसरा दृश्य:</w:t>
      </w:r>
      <w:r>
        <w:rPr>
          <w:lang w:val="hi_IN" w:bidi="hi_IN"/>
        </w:rPr>
        <w:t xml:space="preserve"> यीशु सिखाता है कि कैसे लगातार परमेश्वर से प्रार्थना करनी चाहिए।</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 और भीड़</w:t>
      </w:r>
    </w:p>
    <w:p>
      <w:pPr>
        <w:pStyle w:val="ListBullet"/>
        <w:spacing w:line="240" w:lineRule="auto"/>
        <w:ind w:left="720"/>
      </w:pPr>
      <w:r>
        <w:rPr>
          <w:lang w:val="hi_IN" w:bidi="hi_IN"/>
        </w:rPr>
      </w:r>
      <w:r>
        <w:rPr>
          <w:lang w:val="hi_IN" w:bidi="hi_IN"/>
        </w:rPr>
        <w:t>अन्य लोग</w:t>
      </w:r>
    </w:p>
    <w:p>
      <w:pPr>
        <w:pStyle w:val="ListBullet"/>
        <w:spacing w:line="240" w:lineRule="auto"/>
        <w:ind w:left="720"/>
      </w:pPr>
      <w:r>
        <w:rPr>
          <w:lang w:val="hi_IN" w:bidi="hi_IN"/>
        </w:rPr>
      </w:r>
      <w:r>
        <w:rPr>
          <w:lang w:val="hi_IN" w:bidi="hi_IN"/>
        </w:rPr>
        <w:t>एक भाई जिसकी आँख में लट्ठा है</w:t>
      </w:r>
    </w:p>
    <w:p>
      <w:pPr>
        <w:pStyle w:val="ListBullet"/>
        <w:spacing w:line="240" w:lineRule="auto"/>
        <w:ind w:left="720"/>
      </w:pPr>
      <w:r>
        <w:rPr>
          <w:lang w:val="hi_IN" w:bidi="hi_IN"/>
        </w:rPr>
      </w:r>
      <w:r>
        <w:rPr>
          <w:lang w:val="hi_IN" w:bidi="hi_IN"/>
        </w:rPr>
        <w:t>एक भाई जिसकी आँख में एक तिनका है</w:t>
      </w:r>
    </w:p>
    <w:p>
      <w:pPr>
        <w:pStyle w:val="ListBullet"/>
        <w:spacing w:line="240" w:lineRule="auto"/>
        <w:ind w:left="720"/>
      </w:pPr>
      <w:r>
        <w:rPr>
          <w:lang w:val="hi_IN" w:bidi="hi_IN"/>
        </w:rPr>
      </w:r>
      <w:r>
        <w:rPr>
          <w:lang w:val="hi_IN" w:bidi="hi_IN"/>
        </w:rPr>
        <w:t>जो लोग परमेश्वर की सच्चाई को अस्वीकार करते हैं</w:t>
      </w:r>
    </w:p>
    <w:p>
      <w:pPr>
        <w:pStyle w:val="ListBullet"/>
        <w:spacing w:line="240" w:lineRule="auto"/>
        <w:ind w:left="720"/>
      </w:pPr>
      <w:r>
        <w:rPr>
          <w:lang w:val="hi_IN" w:bidi="hi_IN"/>
        </w:rPr>
      </w:r>
      <w:r>
        <w:rPr>
          <w:lang w:val="hi_IN" w:bidi="hi_IN"/>
        </w:rPr>
        <w:t>एक पिता और एक पुत्र</w:t>
      </w:r>
    </w:p>
    <w:p>
      <w:pPr>
        <w:pStyle w:val="ListBullet"/>
        <w:spacing w:line="240" w:lineRule="auto"/>
        <w:ind w:left="720"/>
      </w:pPr>
      <w:r>
        <w:rPr>
          <w:lang w:val="hi_IN" w:bidi="hi_IN"/>
        </w:rPr>
      </w:r>
      <w:r>
        <w:rPr>
          <w:lang w:val="hi_IN" w:bidi="hi_IN"/>
        </w:rPr>
        <w:t>परमेश्वर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यीशु अभी भी पहाड़ पर अपने चेलों को शिक्षा दे रहा है। यीशु ने फरीसियों और व्यवस्था के शिक्षकों से अधिक धर्मी बनने के बारे में सिखाया। यीशु ने चिंता न करने के बारे में भी सिखाया। अब, यीशु दूसरों पर दोष न लगाने और परमेश्वर से प्रार्थना में निरन्तर बने रहने के बारे में सिखाता है।</w:t>
      </w:r>
    </w:p>
    <w:p>
      <w:pPr/>
      <w:r>
        <w:rPr>
          <w:lang w:val="hi_IN" w:bidi="hi_IN"/>
        </w:rPr>
      </w:r>
      <w:r>
        <w:rPr>
          <w:lang w:val="hi_IN" w:bidi="hi_IN"/>
        </w:rPr>
        <w:t>पहले दृश्य में, यह याद रखना महत्वपूर्ण है कि यीशु इस कथन से शुरू करता है कि चेलों को दूसरों का न्याय नहीं करना चाहिए। दूसरों का न्याय न करने का कारण यह है कि परमेश्वर भी चेलों का उसी प्रकार न्याय करेगा। यीशु इस विचार को कई तरीकों से वर्णित करता है। वह एक मापने के कटोरे या लकड़ी के बारे में बात करता है, और वह एक लठ्ठे और तिनके के बारे में एक कहानी सुनाता है। याद रखें कि परमेश्वर आपका न्याय करने के लिए उन्हीं मानकों और मापदंडों का उपयोग करेगा जिनका उपयोग आप दूसरों का न्याय करने के लिए करते हैं। इस बारे में सोचें कि आप इस विचार को एक चित्र या अनाज, पानी या किसी अन्य चीज़ से भरे वास्तविक कप का उपयोग करके कैसे दिखा सकते हैं।</w:t>
      </w:r>
    </w:p>
    <w:p>
      <w:pPr/>
      <w:r>
        <w:rPr>
          <w:lang w:val="hi_IN" w:bidi="hi_IN"/>
        </w:rPr>
      </w:r>
      <w:r>
        <w:rPr>
          <w:lang w:val="hi_IN" w:bidi="hi_IN"/>
        </w:rPr>
        <w:t>यीशु अपने चेलों से कई प्रश्न पूछता है ताकि वे इस बात पर जोर दे सकें कि उन्हें अपने भाई के पापों के बजाय अपने पापों पर ध्यान देना चाहिए। यीशु इन सवालों के कोई जवाब नहीं चाहता है। यीशु इस बात पर जोर देने के लिए सवालों का उपयोग करता है कि जब तक आप अपने जीवन से बड़े पाप को नहीं हटा देते तब तक किसी चेले के छोटे पाप में उसकी मदद करना असंभव है।</w:t>
      </w:r>
    </w:p>
    <w:p>
      <w:pPr/>
      <w:r>
        <w:rPr>
          <w:lang w:val="hi_IN" w:bidi="hi_IN"/>
        </w:rPr>
      </w:r>
      <w:r>
        <w:rPr>
          <w:lang w:val="hi_IN" w:bidi="hi_IN"/>
        </w:rPr>
        <w:t>यहां रुकें और चर्चा करें कि आप अपनी भाषा में ऐसा कैसे कहेंगे। क्या आप यहां प्रश्नों का प्रयोग करेंगे, या किसी अन्य प्रकार के कथन का?</w:t>
      </w:r>
    </w:p>
    <w:p>
      <w:pPr/>
      <w:r>
        <w:rPr>
          <w:lang w:val="hi_IN" w:bidi="hi_IN"/>
        </w:rPr>
      </w:r>
      <w:r>
        <w:rPr>
          <w:lang w:val="hi_IN" w:bidi="hi_IN"/>
        </w:rPr>
        <w:t>यह भी याद रखें कि जब यीशु अपने चेलों को “कपटी” कहता है तो वह कठोर भाषा का प्रयोग करता है। मत्ती की पुस्तक में यह एकमात्र ऐसा समय है जब यीशु ने अपने चेलों को "कपटी" कहा है। यीशु चाहते हैं कि उनके चेले दूसरों का न्याय जिस मापदण्ड से करते हैं, उसी मापदण्ड से अपना भी न्याय करें, और अपने लिए अलग मानक न रखें।</w:t>
      </w:r>
    </w:p>
    <w:p>
      <w:pPr/>
      <w:r>
        <w:rPr>
          <w:lang w:val="hi_IN" w:bidi="hi_IN"/>
        </w:rPr>
      </w:r>
      <w:r>
        <w:rPr>
          <w:lang w:val="hi_IN" w:bidi="hi_IN"/>
        </w:rPr>
        <w:t>दूसरों का न्याय करने के बारे में बात करने के लिए यीशु द्वारा दिया गया दूसरा उदाहरण तिनके और लट्ठे की कहानी है। याद रखें कि यीशु ने एक चेले की आँख में बहुत बड़े लट्ठे का उदाहरण दिया था ताकि यह दिखा सकें कि उसका पाप कितना बड़ा है, दूसरे चेले की आँख में पड़े छोटे से तिनके या धूल के कण की तुलना में। याद रखें कि यीशु ने दो प्रश्न पूछा था, यह दिखाने के लिए कि एक चेले के लिए, जिसकी आँख में लट्ठा हो उसका दूसरे चेले की आँख का तिनका निकालने में मदद करना कितना कठिन होगा। यीशु यह भी चाहता है कि प्रत्येक चेला दूसरे चेलों के पापों की अपेक्षा अपने पापों पर अधिक ध्यान दे।</w:t>
      </w:r>
    </w:p>
    <w:p>
      <w:pPr/>
      <w:r>
        <w:rPr>
          <w:lang w:val="hi_IN" w:bidi="hi_IN"/>
        </w:rPr>
      </w:r>
      <w:r>
        <w:rPr>
          <w:lang w:val="hi_IN" w:bidi="hi_IN"/>
        </w:rPr>
        <w:t>यहां रुकें और एक अनुवाद दल के रूप में चर्चा करें: अपने चेहरे के सामने धूल का एक छोटा सा टुकड़ा रखें, और फिर अपने चेहरे के सामने एक लकड़ी का टुकड़ा रखें। इनमें से कौन सा आपके दृष्टि को अधिक बाधित करता है? यह एक उदाहरण है कि बड़े पाप हम पर कैसे प्रभाव डालते हैं और हमें उनसे कैसे छुटकारा पाने की आवश्यकता है।</w:t>
      </w:r>
    </w:p>
    <w:p>
      <w:pPr/>
      <w:r>
        <w:rPr>
          <w:lang w:val="hi_IN" w:bidi="hi_IN"/>
        </w:rPr>
      </w:r>
      <w:r>
        <w:rPr>
          <w:lang w:val="hi_IN" w:bidi="hi_IN"/>
        </w:rPr>
        <w:t>पहले दृश्य के अन्तिम भाग में, याद रखें कि यीशु अपने चेलों को सिखाता है कि उन्हें सावधान रहना चाहिए कि वे किसको परमेश्वर का सत्य सिखाते हैं। यीशु परमेश्वर के सत्य की तुलना मोतियों से करता है। यीशु कहता है कि जो लोग बार बार परमेश्वर के सत्य को ठुकराते हैं, वे कुत्तों और सूअरों जैसे हैं, जो अशुद्ध पशु माने जाते हैं। यीशु कहता है कि सूअर मोतियों पर चलेंगे और कुत्ते तुम पर हमला करेंगे। मूल भाषा में, यीशु इन दोनों वाक्यांशों को विपरीत क्रम में कहता है, लेकिन ज्यादातर लोग मानते हैं कि मोतियों पर चलने वाले सूअर ही हैं, और कुत्ते हमला करेंगे। यीशु कहता है, "पवित्र वस्तु कुत्तों को मत दो, और अपने मोती सूअरों के आगे मत डालो।" वे, जिसका अर्थ है सूअर, मोतियों के ऊपर चलेंगे और वे, जिसका अर्थ है कुत्ते, तुम पर हमला करेंगे। यह मूल भाषा में काव्यात्मक रूप है। आपकी भाषा में काव्यात्मक रूप का प्रयोग करना अधिक स्वाभाविक हो सकता है, या कुत्तों के बारे में वाक्यांशों को एक साथ रखना और सूअरों के बारे में वाक्यांशों को एक साथ रखना बेहतर हो सकता है। सोचें कि आप उन लोगों का प्रतिनिधित्व कैसे कर सकते हैं जो परमेश्वर के सत्य की परवाह नहीं करते हैं। यीशु जिन "सूअरों" और "कुत्तों" की बात कर रहा है, उन्हें दर्शाने के लिए खिलौने वाले पशुओं का उपयोग करने का प्रयास करें।</w:t>
      </w:r>
    </w:p>
    <w:p>
      <w:pPr/>
      <w:r>
        <w:rPr>
          <w:lang w:val="hi_IN" w:bidi="hi_IN"/>
        </w:rPr>
      </w:r>
      <w:r>
        <w:rPr>
          <w:lang w:val="hi_IN" w:bidi="hi_IN"/>
        </w:rPr>
        <w:t>दूसरे दृश्य में, यीशु कहता है कि चेलों को चीजों के लिए परमेश्वर से प्रार्थना करनी चाहिए, और परमेश्वर उन्हें वह चीजें देगा जो वे माँगेंगे। याद रखें कि यीशु प्रार्थना करते रहने के तीन तरीके बताता है: मांगो, खोजो और खटखटाओ। यीशु एक ही बात कहने के लिए इन तीनों तरीकों का उपयोग करता है। यीशु चाहता है कि उसके चेले खोजते रहें, ढूँढते रहें, और खटखटाते रहें। यीशु कहता है कि जब चेले यह करेंगे, तो परमेश्वर उनकी प्रार्थनाओं का उत्तर देगा, और यह ऐसा होगा जैसे परमेश्वर वह दरवाजा खोल देगा जिसे वे खटखटा रहे हैं। इस बारे में सोचें कि आप कैसे एक चेले को परमेश्वर से प्रार्थना करते हुए और परमेश्वर से उत्तर पाने के लिए “दरवाज़ा खटखटाते हुए” दिखा सकते हैं। यदि "दरवाजा खटखटाने" और "उत्तर देने का कोई और, सांस्कृतिक रूप से अधिक उपयुक्त तरीका है, तो इसे किसी तस्वीर या खिलौनों का उपयोग करके दिखाने का प्रयास करें। उदाहरण के लिए, हो सकता है कि आपकी संस्कृति में लोग अपनी उपस्थिति की घोषणा करने के लिए ताली बजाते हों या चिल्लाते हों।</w:t>
      </w:r>
    </w:p>
    <w:p>
      <w:pPr/>
      <w:r>
        <w:rPr>
          <w:lang w:val="hi_IN" w:bidi="hi_IN"/>
        </w:rPr>
      </w:r>
      <w:r>
        <w:rPr>
          <w:lang w:val="hi_IN" w:bidi="hi_IN"/>
        </w:rPr>
        <w:t>इसके बाद, यीशु एक पिता और पुत्र के बारे में एक छोटा सा उदाहरण सिखाता है। यीशु दो प्रश्न पूछता है इस बात पर जोर देने के लिए कि यदि उसका पुत्र भूखा हो तो कोई भी पिता उसे रोटी या मछली देने से इंकार नहीं करेगा। कोई भी पिता अपने पुत्र को रोटी के बदले पत्थर और मछली के बदले साँप नहीं देगा।</w:t>
      </w:r>
    </w:p>
    <w:p>
      <w:pPr/>
      <w:r>
        <w:rPr>
          <w:lang w:val="hi_IN" w:bidi="hi_IN"/>
        </w:rPr>
      </w:r>
      <w:r>
        <w:rPr>
          <w:lang w:val="hi_IN" w:bidi="hi_IN"/>
        </w:rPr>
        <w:t>यहां रुकें और चर्चा करें कि आप अपनी भाषा में ऐसा कैसे कहेंगे। क्या आप यहां प्रश्नों का प्रयोग करेंगे, या किसी अन्य प्रकार के कथन का?</w:t>
      </w:r>
    </w:p>
    <w:p>
      <w:pPr/>
      <w:r>
        <w:rPr>
          <w:lang w:val="hi_IN" w:bidi="hi_IN"/>
        </w:rPr>
      </w:r>
      <w:r>
        <w:rPr>
          <w:lang w:val="hi_IN" w:bidi="hi_IN"/>
        </w:rPr>
        <w:t>भले ही लोग बुरे हैं, फिर भी वे अपने बच्चों को वे अच्छे उपहार देना जानते हैं जिनकी उन्हें आवश्यकता है। परमेश्‍वर भला है, इसलिए हम जानते हैं कि वह अपने बच्चों को ज़रूर अच्छी वस्तुएँ देगा। सोचें कि आप उस दृश्य को कैसे दिखा सकते हैं जिसमें एक पुत्र अपने पिता से रोटी और मछली माँगता है, और पिता उसे वह चीजें दे रहा है।</w:t>
      </w:r>
    </w:p>
    <w:p>
      <w:pPr/>
      <w:r>
        <w:rPr>
          <w:lang w:val="hi_IN" w:bidi="hi_IN"/>
        </w:rPr>
      </w:r>
      <w:r>
        <w:rPr>
          <w:lang w:val="hi_IN" w:bidi="hi_IN"/>
        </w:rPr>
        <w:t>यह याद रखना महत्वपूर्ण है कि दूसरे दृश्य का अन्तिम भाग यीशु ने अब तक पहाड़ पर जो कुछ सिखाया है उसका सारांश कथन है। फरीसियों और व्यवस्था के शिक्षकों से अधिक धर्मी बनने के बारे में सब कुछ, प्रार्थना करने, उपवास करने और गरीबों को देने की सारी शिक्षाएँ, और अन्य सभी शिक्षाओं को इस एक कथन में सारांश किया गया है: "जो कुछ तुम चाहते हो, कि मनुष्य तुम्हारे साथ करें, तुम भी उनके साथ वैसा ही करो।" याद रखें कि यह अन्तिम कथन मूसा की व्यवस्था और भविष्यद्वक्ताओं की शिक्षाओं की हर बात का सारांश भी है।</w:t>
      </w:r>
    </w:p>
    <w:p>
      <w:pPr/>
      <w:r>
        <w:rPr>
          <w:lang w:val="hi_IN" w:bidi="hi_IN"/>
        </w:rPr>
      </w:r>
      <w:r>
        <w:rPr>
          <w:lang w:val="hi_IN" w:bidi="hi_IN"/>
        </w:rPr>
        <w:t>रुकें और समूह के रूप में बात करें कि आप अपनी भाषा में कैसे दिखाते हैं कि कोई शिक्षा का मुख्य बिंदु दे रहा है। एक ऐसी कहानी बताने की कोशिश करें जिसका एक मुख्य बिन्दु हो। आप इसे कैसे कहते हैं? आप मुख्य बिन्दु के बारे में कैसे बात करते हैं? क्या आप अपनी बातचीत धीमी कर देते हैं? क्या आप अलग-अलग शब्दों का उपयोग करते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दो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 और भीड़</w:t>
      </w:r>
    </w:p>
    <w:p>
      <w:pPr>
        <w:pStyle w:val="ListBullet"/>
        <w:spacing w:line="240" w:lineRule="auto"/>
        <w:ind w:left="720"/>
      </w:pPr>
      <w:r>
        <w:rPr>
          <w:lang w:val="hi_IN" w:bidi="hi_IN"/>
        </w:rPr>
      </w:r>
      <w:r>
        <w:rPr>
          <w:lang w:val="hi_IN" w:bidi="hi_IN"/>
        </w:rPr>
        <w:t>अन्य लोग</w:t>
      </w:r>
    </w:p>
    <w:p>
      <w:pPr>
        <w:pStyle w:val="ListBullet"/>
        <w:spacing w:line="240" w:lineRule="auto"/>
        <w:ind w:left="720"/>
      </w:pPr>
      <w:r>
        <w:rPr>
          <w:lang w:val="hi_IN" w:bidi="hi_IN"/>
        </w:rPr>
      </w:r>
      <w:r>
        <w:rPr>
          <w:lang w:val="hi_IN" w:bidi="hi_IN"/>
        </w:rPr>
        <w:t>एक भाई जिसकी आँख में लट्ठा है</w:t>
      </w:r>
    </w:p>
    <w:p>
      <w:pPr>
        <w:pStyle w:val="ListBullet"/>
        <w:spacing w:line="240" w:lineRule="auto"/>
        <w:ind w:left="720"/>
      </w:pPr>
      <w:r>
        <w:rPr>
          <w:lang w:val="hi_IN" w:bidi="hi_IN"/>
        </w:rPr>
      </w:r>
      <w:r>
        <w:rPr>
          <w:lang w:val="hi_IN" w:bidi="hi_IN"/>
        </w:rPr>
        <w:t>एक भाई जिसकी आँख में एक तिनका है</w:t>
      </w:r>
    </w:p>
    <w:p>
      <w:pPr>
        <w:pStyle w:val="ListBullet"/>
        <w:spacing w:line="240" w:lineRule="auto"/>
        <w:ind w:left="720"/>
      </w:pPr>
      <w:r>
        <w:rPr>
          <w:lang w:val="hi_IN" w:bidi="hi_IN"/>
        </w:rPr>
      </w:r>
      <w:r>
        <w:rPr>
          <w:lang w:val="hi_IN" w:bidi="hi_IN"/>
        </w:rPr>
        <w:t>जो लोग परमेश्वर की सच्चाई को अस्वीकार करते हैं</w:t>
      </w:r>
    </w:p>
    <w:p>
      <w:pPr>
        <w:pStyle w:val="ListBullet"/>
        <w:spacing w:line="240" w:lineRule="auto"/>
        <w:ind w:left="720"/>
      </w:pPr>
      <w:r>
        <w:rPr>
          <w:lang w:val="hi_IN" w:bidi="hi_IN"/>
        </w:rPr>
      </w:r>
      <w:r>
        <w:rPr>
          <w:lang w:val="hi_IN" w:bidi="hi_IN"/>
        </w:rPr>
        <w:t>एक पिता और एक पुत्र</w:t>
      </w:r>
    </w:p>
    <w:p>
      <w:pPr>
        <w:pStyle w:val="ListBullet"/>
        <w:spacing w:line="240" w:lineRule="auto"/>
        <w:ind w:left="720"/>
      </w:pPr>
      <w:r>
        <w:rPr>
          <w:lang w:val="hi_IN" w:bidi="hi_IN"/>
        </w:rPr>
      </w:r>
      <w:r>
        <w:rPr>
          <w:lang w:val="hi_IN" w:bidi="hi_IN"/>
        </w:rPr>
        <w:t>परमेश्वर</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पहले दृश्य में, यीशु बैठता है और अपने चेलों को शिक्षा देता है। यीशु उन्हें सिखाता है कि वे दूसरों का न्याय न करें क्योंकि परमेश्वर चेलों का न्याय करेगा उसी तरह जैसे चेले दूसरों का न्याय करते हैं। यीशु कहता है कि परमेश्वर चेलों के लिए उसी मानक का उपयोग करेगा जिसका उपयोग चेले दूसरों के लिए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एक तिनके और लट्ठे के बारे में एक दृष्टान्त बताता है। यीशु कहता है कि एक चेले की आँख में तिनका होता है और दूसरे चेले की आँख में लट्ठा होता है। चेला जिसके पास लट्ठा है दूसरे चेले की आँख से तिनका निकालने की कोशिश करता है। निस्सन्देह, जिस चेले के पास लट्ठा है वह तिनके वाले चेले की मदद करने के लिए देख नहीं सकता। यीशु चाहता है कि चेले दूसरों की मदद करने से पहले अपने पाप पर ध्यान 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आँख में लट्ठा डले हुए चेले का पात्र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यीशु का पात्र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कि चेलों को सूअरों और कुत्तों को मोती नहीं देने चाहिए, क्योंकि वे मोतियों को रौंद देंगे और चेलों के टुकड़े-टुकड़े कर देंगे। यीशु का अर्थ है कि चेलों को परमेश्वर के सत्य को उन लोगों के साथ साझा करना जारी नहीं रखना चाहिए जो सत्य को अस्वीकार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सत्य को अस्वीकार करने वाले लोगों का पात्र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इसके अलावा, चेलों के पात्र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दूसरे दृश्य में, यीशु प्रार्थना के बारे में सिखाता है। यीशु कहता है कि चेलों को माँगना चाहिए, ढूँढना चाहिए, और खटखटाना चाहिए, और परमेश्वर उनकी प्रार्थनाओं का उत्तर देगा और उनके लिए दरवाजा खोल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पात्र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इसके बाद, यीशु एक पुत्र और पिता के बारे में एक कहानी सिखाता है। पुत्र भूखा है, और वह अपने पिता से रोटी माँगता है। निस्संदेह, पिता अपने बेटे को रोटी ही देगा, न कि कोई पत्थर। इसके अलावा, पुत्र मछली माँगता है, और निश्चित रूप से पिता पुत्र को खाने के लिए मछली देगा, न कि खतरनाक साँप। यीशु इस कहानी को यह दिखाने के लिए साझा करता है कि असिद्ध मानव पिता भी अपने बच्चों को अच्छे उपहार देना चाहते हैं। स्वर्ग में परमेश्वर सिद्ध और अच्छा है, और वह निश्चित रूप से अपने बच्चों को अच्छे उपहार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 का पात्र निभा रहे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अन्त में, यीशु इस शिक्षा को पहाड़ पर अपनी पूरी शिक्षा के सारांश कथन के साथ समाप्त करता है। यीशु कहता है कि चेलों को दूसरों के साथ उसी तरह का व्यवहार करना चाहिए जैसे वे चाहते हैं कि दूसरे उनके साथ व्यवहार करें। यीशु कहता है कि यह मूसा की सारी व्यवस्था और भविष्यद्वक्ताओं की शिक्षाओं का सारांश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अपने चेलों को </w:t>
      </w:r>
      <w:r>
        <w:rPr>
          <w:b/>
          <w:lang w:val="hi_IN" w:bidi="hi_IN"/>
        </w:rPr>
        <w:t>कपटी</w:t>
      </w:r>
      <w:r>
        <w:rPr>
          <w:lang w:val="hi_IN" w:bidi="hi_IN"/>
        </w:rPr>
        <w:t xml:space="preserve"> कहता है क्योंकि वे दूसरों का न्याय खुद के लिए अपनाए गए मानकों से भिन्न मानकों के आधार पर करते हैं। यीशु ने पहले कपटी शब्द का उपयोग उन लोगों का वर्णन करने के लिए किया था जो बाहर से तो उपवास करते हैं, प्रार्थना करते हैं, या गरीबों को पैसे देते हैं, लेकिन भीतर वे सच में परमेश्वर से प्रेम नहीं करते हैं। मूल भाषा में कपटी शब्द का अर्थ है रंगमंच में एक ऐसा अभिनेता जो ऐसा व्यक्ति होने का दिखावा करता है जो वह नहीं है। इस संदर्भ में, कपटी का अर्थ है कि कोई व्यक्ति जो दूसरों के लिए अपने से भिन्न मानकों का उपयोग करता है। यह कपटी उनके असंगत व्यवहार से अनजान है। कपटी का अनुवाद उसी तरह करें जैसा आपने पिछले भागों में किया है और </w:t>
      </w:r>
      <w:r>
        <w:rPr>
          <w:b/>
          <w:lang w:val="hi_IN" w:bidi="hi_IN"/>
        </w:rPr>
        <w:t>कपटी</w:t>
      </w:r>
      <w:r>
        <w:rPr>
          <w:lang w:val="hi_IN" w:bidi="hi_IN"/>
        </w:rPr>
        <w:t xml:space="preserve"> शब्द की अधिक पूर्ण परिभाषा के लिए मुख्य शब्दावली देखें।</w:t>
      </w:r>
    </w:p>
    <w:p>
      <w:pPr/>
      <w:r>
        <w:rPr>
          <w:lang w:val="hi_IN" w:bidi="hi_IN"/>
        </w:rPr>
      </w:r>
      <w:r>
        <w:rPr>
          <w:lang w:val="hi_IN" w:bidi="hi_IN"/>
        </w:rPr>
        <w:t xml:space="preserve">यीशु यह भी कहता है कि चेलों को जो </w:t>
      </w:r>
      <w:r>
        <w:rPr>
          <w:b/>
          <w:lang w:val="hi_IN" w:bidi="hi_IN"/>
        </w:rPr>
        <w:t>पवित्र</w:t>
      </w:r>
      <w:r>
        <w:rPr>
          <w:lang w:val="hi_IN" w:bidi="hi_IN"/>
        </w:rPr>
        <w:t xml:space="preserve"> है वह कुत्तों को नहीं देना चाहिए या मोती सूअरों को नहीं डालने चाहिए। जो पवित्र है वह एक ऐसी चीज़ है जो परमेश्वर के लिए एक विशेष उद्देश्य के लिए अलग से रखी गई है। पवित्र चीज़ों का मतलब यह सत्य हो सकता है कि परमेश्‍वर कौन है। यीशु नहीं चाहता था कि चेले परमेश्वर के बारे में पवित्र बातें उन लोगों के साथ साझा करें जो परमेश्वर के सत्य को अस्वीकार करते रहे हैं। पवित्र का अनुवाद उसी प्रकार करें जैसा आपने पिछले भागों में किया है और </w:t>
      </w:r>
      <w:r>
        <w:rPr>
          <w:b/>
          <w:lang w:val="hi_IN" w:bidi="hi_IN"/>
        </w:rPr>
        <w:t>पवित्र</w:t>
      </w:r>
      <w:r>
        <w:rPr>
          <w:lang w:val="hi_IN" w:bidi="hi_IN"/>
        </w:rPr>
        <w:t xml:space="preserve"> शब्द की अधिक पूर्ण परिभाषा के लिए मुख्य शब्दावली देखें।</w:t>
      </w:r>
    </w:p>
    <w:p>
      <w:pPr/>
      <w:r>
        <w:rPr>
          <w:lang w:val="hi_IN" w:bidi="hi_IN"/>
        </w:rPr>
      </w:r>
      <w:r>
        <w:rPr>
          <w:b/>
          <w:lang w:val="hi_IN" w:bidi="hi_IN"/>
        </w:rPr>
        <w:t>कुत्ते</w:t>
      </w:r>
      <w:r>
        <w:rPr>
          <w:lang w:val="hi_IN" w:bidi="hi_IN"/>
        </w:rPr>
        <w:t xml:space="preserve"> सड़कों पर रहते थे, जंगली थे, और अन्य पशुओं पर हमला करते थे। यीशु उन कुत्तों के बारे में बात नहीं कर रहा है जिन्हें लोग अपने घरों में रखते थे। यहूदी संस्कृति में, कुत्ते अशुद्ध पशु थे और बाहर रहते थे। कुत्ते उन लोगों का प्रतिनिधित्व करते हैं जो परमेश्वर के बारे में सत्य को अस्वीकार करना जारी रखते हैं।</w:t>
      </w:r>
    </w:p>
    <w:p>
      <w:pPr/>
      <w:r>
        <w:rPr>
          <w:lang w:val="hi_IN" w:bidi="hi_IN"/>
        </w:rPr>
      </w:r>
      <w:r>
        <w:rPr>
          <w:lang w:val="hi_IN" w:bidi="hi_IN"/>
        </w:rPr>
        <w:t>रुकें और यदि आवश्यकता हो तो एक कुत्ते की तस्वीर फिर से दिखाएँ।</w:t>
      </w:r>
    </w:p>
    <w:p>
      <w:pPr/>
      <w:r>
        <w:rPr>
          <w:lang w:val="hi_IN" w:bidi="hi_IN"/>
        </w:rPr>
      </w:r>
      <w:r>
        <w:rPr>
          <w:b/>
          <w:lang w:val="hi_IN" w:bidi="hi_IN"/>
        </w:rPr>
        <w:t>मोती</w:t>
      </w:r>
      <w:r>
        <w:rPr>
          <w:lang w:val="hi_IN" w:bidi="hi_IN"/>
        </w:rPr>
        <w:t xml:space="preserve"> बहुमूल्य रत्न हैं जो सीप नामक शंख मछली में पाए जाते हैं। मोती छोटे, गोल और सुंदर होते हैं। लोग अक्सर मोतियों को हार या अन्य आभूषणों में पहनते हैं। यीशु नहीं चाहता है कि चेले उन लोगों को मोती या परमेश्वर के बारे में मूल्यवान और पवित्र चीजें देते रहें, जो इस सत्य को अस्वीकार करते रहते हैं।</w:t>
      </w:r>
    </w:p>
    <w:p>
      <w:pPr/>
      <w:r>
        <w:rPr>
          <w:lang w:val="hi_IN" w:bidi="hi_IN"/>
        </w:rPr>
      </w:r>
      <w:r>
        <w:rPr>
          <w:lang w:val="hi_IN" w:bidi="hi_IN"/>
        </w:rPr>
        <w:t>रुकें और यदि आवश्यकता हो तो एक मोती की तस्वीर फिर से दिखाएँ।</w:t>
      </w:r>
    </w:p>
    <w:p>
      <w:pPr/>
      <w:r>
        <w:rPr>
          <w:lang w:val="hi_IN" w:bidi="hi_IN"/>
        </w:rPr>
      </w:r>
      <w:r>
        <w:rPr>
          <w:lang w:val="hi_IN" w:bidi="hi_IN"/>
        </w:rPr>
        <w:t xml:space="preserve">यीशु कहता है कि लोग </w:t>
      </w:r>
      <w:r>
        <w:rPr>
          <w:b/>
          <w:lang w:val="hi_IN" w:bidi="hi_IN"/>
        </w:rPr>
        <w:t>दुष्ट</w:t>
      </w:r>
      <w:r>
        <w:rPr>
          <w:lang w:val="hi_IN" w:bidi="hi_IN"/>
        </w:rPr>
        <w:t xml:space="preserve"> हैं, लेकिन फिर भी वे अपने भूखे बच्चों को अच्छी चीजें देना जानते हैं। इस मामले में, </w:t>
      </w:r>
      <w:r>
        <w:rPr>
          <w:b/>
          <w:lang w:val="hi_IN" w:bidi="hi_IN"/>
        </w:rPr>
        <w:t>दुष्ट</w:t>
      </w:r>
      <w:r>
        <w:rPr>
          <w:lang w:val="hi_IN" w:bidi="hi_IN"/>
        </w:rPr>
        <w:t xml:space="preserve"> का अर्थ है पापी या वह व्यक्ति जो बुरे काम करता है। यीशु पाप करने वाले लोगों और परमेश्वर जो भला है और कभी पाप नहीं करता, के बीच अन्तर दिखा रहा है। यहाँ तक कि जो लोग पाप करते हैं और गलत काम करते हैं वे अपने बच्चों को अच्छी चीजें देने में सक्षम हैं। दुष्ट का अनुवाद उसी तरह करें जैसा आपने पिछले भागों में किया है। </w:t>
      </w:r>
    </w:p>
    <w:p>
      <w:pPr/>
      <w:r>
        <w:rPr>
          <w:lang w:val="hi_IN" w:bidi="hi_IN"/>
        </w:rPr>
      </w:r>
      <w:r>
        <w:rPr>
          <w:lang w:val="hi_IN" w:bidi="hi_IN"/>
        </w:rPr>
        <w:t xml:space="preserve">यीशु कहता है कि "तुम्हारा स्वर्गीय पिता" चेलों को अच्छे उपहार देगा। परमेश्वर ने अपने लोगों को बनाया और उनकी देखभाल करता है जैसे </w:t>
      </w:r>
      <w:r>
        <w:rPr>
          <w:b/>
          <w:lang w:val="hi_IN" w:bidi="hi_IN"/>
        </w:rPr>
        <w:t>पिता</w:t>
      </w:r>
      <w:r>
        <w:rPr>
          <w:lang w:val="hi_IN" w:bidi="hi_IN"/>
        </w:rPr>
        <w:t xml:space="preserve"> अपने बच्चों की देखभाल करता है। परमेश्वर यीशु का पिता भी है, इसलिए इसे दिखाने के लिए "तुम्हारा पिता" का अनुवाद करना सुनिश्चित करें। </w:t>
      </w:r>
      <w:r>
        <w:rPr>
          <w:b/>
          <w:lang w:val="hi_IN" w:bidi="hi_IN"/>
        </w:rPr>
        <w:t>स्वर्ग</w:t>
      </w:r>
      <w:r>
        <w:rPr>
          <w:lang w:val="hi_IN" w:bidi="hi_IN"/>
        </w:rPr>
        <w:t xml:space="preserve"> का अर्थ आसमान हो सकता है, या वह स्थान हो सकता है जहाँ परमेश्वर और उसके स्वर्गदूत रहते हैं, यह सन्दर्भ पर निर्भर करता है। इस संदर्भ में, स्वर्ग का अर्थ वह स्थान है जहाँ परमेश्वर रहता है। स्वर्ग का अनुवाद उसी तरह करें जैसा आपने पिछले भागों में किया है और </w:t>
      </w:r>
      <w:r>
        <w:rPr>
          <w:b/>
          <w:lang w:val="hi_IN" w:bidi="hi_IN"/>
        </w:rPr>
        <w:t>स्वर्ग</w:t>
      </w:r>
      <w:r>
        <w:rPr>
          <w:lang w:val="hi_IN" w:bidi="hi_IN"/>
        </w:rPr>
        <w:t xml:space="preserve"> शब्द की अधिक पूर्ण परिभाषा के लिए मुख्य शब्दावली देखें।</w:t>
      </w:r>
    </w:p>
    <w:p>
      <w:pPr/>
      <w:r>
        <w:rPr>
          <w:lang w:val="hi_IN" w:bidi="hi_IN"/>
        </w:rPr>
      </w:r>
      <w:r>
        <w:rPr>
          <w:lang w:val="hi_IN" w:bidi="hi_IN"/>
        </w:rPr>
        <w:t xml:space="preserve">यीशु इस शिक्षा को यह कहकर समाप्त करता है कि चेलों को दूसरों के साथ वैसा ही व्यवहार करना चाहिए जैसा वे चाहते हैं कि दूसरे उनके साथ व्यवहार करें। यह मूसा की व्यवस्था और भविष्यद्वक्ताओं की शिक्षाओं में सिखाई गई हर चीज़ का सारांश है। </w:t>
      </w:r>
      <w:r>
        <w:rPr>
          <w:b/>
          <w:lang w:val="hi_IN" w:bidi="hi_IN"/>
        </w:rPr>
        <w:t>मूसा की व्यवस्था</w:t>
      </w:r>
      <w:r>
        <w:rPr>
          <w:lang w:val="hi_IN" w:bidi="hi_IN"/>
        </w:rPr>
        <w:t xml:space="preserve"> परमेश्वर की ओर से दिए गए नियम हैं जिन्हें मूसा ने यहूदी लोगों के साथ साझा किया ताकि उन्हें बताया जा सके कि उन्हें कैसे जीना चाहिए। कभी कभी अकेले </w:t>
      </w:r>
      <w:r>
        <w:rPr>
          <w:b/>
          <w:lang w:val="hi_IN" w:bidi="hi_IN"/>
        </w:rPr>
        <w:t>व्यवस्था</w:t>
      </w:r>
      <w:r>
        <w:rPr>
          <w:lang w:val="hi_IN" w:bidi="hi_IN"/>
        </w:rPr>
        <w:t xml:space="preserve"> शब्द का उल्लेख किया जाता है, लेकिन यह उस व्यवस्था को दर्शाता है जो परमेश्वर ने मूसा के द्वारा यहूदियों को दी थी। व्यवस्था का अनुवाद उसी तरह करें जैसे आपने पिछले भागों में किया है और </w:t>
      </w:r>
      <w:r>
        <w:rPr>
          <w:b/>
          <w:lang w:val="hi_IN" w:bidi="hi_IN"/>
        </w:rPr>
        <w:t>व्यवस्था</w:t>
      </w:r>
      <w:r>
        <w:rPr>
          <w:lang w:val="hi_IN" w:bidi="hi_IN"/>
        </w:rPr>
        <w:t xml:space="preserve"> शब्द की अधिक पूर्ण परिभाषा के लिए मुख्य शब्दावली देखें।</w:t>
      </w:r>
    </w:p>
    <w:p>
      <w:pPr/>
      <w:r>
        <w:rPr>
          <w:lang w:val="hi_IN" w:bidi="hi_IN"/>
        </w:rPr>
      </w:r>
      <w:r>
        <w:rPr>
          <w:lang w:val="hi_IN" w:bidi="hi_IN"/>
        </w:rPr>
        <w:t xml:space="preserve">यीशु ने यह भी कहा कि यह कथन </w:t>
      </w:r>
      <w:r>
        <w:rPr>
          <w:b/>
          <w:lang w:val="hi_IN" w:bidi="hi_IN"/>
        </w:rPr>
        <w:t>भविष्यद्वक्ताओं</w:t>
      </w:r>
      <w:r>
        <w:rPr>
          <w:lang w:val="hi_IN" w:bidi="hi_IN"/>
        </w:rPr>
        <w:t xml:space="preserve"> की शिक्षाओं का सारांश है। पुराने नियम में भविष्यद्वक्ता या दूत परमेश्वर का सन्देश सुनाते थे। भविष्यद्वक्ताओं का अनुवाद उसी तरह करें जैसे आपने पिछले भागों में किया है, और </w:t>
      </w:r>
      <w:r>
        <w:rPr>
          <w:b/>
          <w:lang w:val="hi_IN" w:bidi="hi_IN"/>
        </w:rPr>
        <w:t>भविष्यद्वक्ता</w:t>
      </w:r>
      <w:r>
        <w:rPr>
          <w:lang w:val="hi_IN" w:bidi="hi_IN"/>
        </w:rPr>
        <w:t xml:space="preserve"> शब्द की पूरी परिभाषा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7:13–29</w:t>
      </w:r>
      <w:r>
        <w:rPr>
          <w:lang w:val="hi_IN" w:bidi="hi_IN"/>
        </w:rPr>
      </w:r>
    </w:p>
    <w:p>
      <w:pPr>
        <w:pStyle w:val="Heading3"/>
      </w:pPr>
      <w:r>
        <w:rPr>
          <w:lang w:val="hi_IN" w:bidi="hi_IN"/>
        </w:rPr>
        <w:t>सुने और मन में रखें</w:t>
      </w:r>
    </w:p>
    <w:p>
      <w:pPr/>
      <w:r>
        <w:rPr>
          <w:lang w:val="hi_IN" w:bidi="hi_IN"/>
        </w:rPr>
      </w:r>
      <w:r>
        <w:rPr>
          <w:lang w:val="hi_IN" w:bidi="hi_IN"/>
        </w:rPr>
        <w:t>मत्ती 7:13–29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उस लम्बी शिक्षा का अन्तिम हिस्सा है जो यीशु ने अपने चेलों को दी थी। लोगों की भीड़ भी सुन रही है। यीशु ने दूसरों का दोष न लगाने और परमेश्वर से प्रार्थना कैसे करनी है इसके बारे में सिखाया। अपनी शिक्षा के इस अन्तिम भाग में, यीशु चेलों को चेतावनी देता है कि उन्हें उनके शिक्षा पर कैसे प्रतिक्रिया देनी चाहिए। यीशु चार कहानियाँ सुनाता है ताकि सही प्रतिक्रिया और गलत प्रतिक्रिया के बीच का अन्तर दिखाया जा सके।</w:t>
      </w:r>
    </w:p>
    <w:p>
      <w:pPr/>
      <w:r>
        <w:rPr>
          <w:lang w:val="hi_IN" w:bidi="hi_IN"/>
        </w:rPr>
      </w:r>
      <w:r>
        <w:rPr>
          <w:lang w:val="hi_IN" w:bidi="hi_IN"/>
        </w:rPr>
        <w:t>सबसे पहले, यीशु सिखाता है कि परमेश्वर के राज्य में कैसे प्रवेश करें। वह सड़कों और फाटकों का उपयोग करता है यह दिखाने के लिए कि लोग दो अलग-अलग जीवन जीने के तरीके चुनते हैं। यीशु के समय में, लोगों के बीच दो प्रकार के जीवन जीने के तरीकों का वर्णन करना आम बात थी। कुछ लोग संकरे फाटक से होकर और संकरे रास्ते पर चलते हैं, जो उन्हें स्वर्ग में अनन्त जीवन की ओर ले जाता है। फाटक एक दरवाजा या प्रवेश द्वार होता है। इस संकरी सड़क पर चलना मुश्किल है, और बहुत कम लोग ही इसे पार कर पाते हैं। परमेश्वर के संकरे मार्ग पर चलने का अर्थ है यीशु की शिक्षाओं का पालन करना। यीशु संकरे फाटक की तुलना चौड़े फाटक और चौड़ी सड़क से करता है, जो विनाश, मृत्यु और नरक की ओर ले जाती है। इस मार्ग का अनुसरण करना आसान है, और ज्यादातर लोग इसे पाते हैं। यीशु चेलों से कह रहा है कि उन्हें परमेश्वर के उस मार्ग का अनुसरण करना चाहिए जो जीवन की ओर ले जाता है। संसार का मार्ग मृत्यु की ओर ले जाता है।</w:t>
      </w:r>
    </w:p>
    <w:p>
      <w:pPr/>
      <w:r>
        <w:rPr>
          <w:lang w:val="hi_IN" w:bidi="hi_IN"/>
        </w:rPr>
      </w:r>
      <w:r>
        <w:rPr>
          <w:lang w:val="hi_IN" w:bidi="hi_IN"/>
        </w:rPr>
        <w:t>रुकें और एक फाटक की तस्वीर दिखाएं। उस समय के बारे में बताएं जब आप या आपका कोई परिचित किसी संकरी सड़क पर या किसी संकरे फाटक से गुजरा हो। एक चौड़ी सड़क पर या एक चौड़े द्वार से चलने के बारे में बात करें। वह अनुभव किस प्रकार भिन्न था?</w:t>
      </w:r>
    </w:p>
    <w:p>
      <w:pPr/>
      <w:r>
        <w:rPr>
          <w:lang w:val="hi_IN" w:bidi="hi_IN"/>
        </w:rPr>
      </w:r>
      <w:r>
        <w:rPr>
          <w:lang w:val="hi_IN" w:bidi="hi_IN"/>
        </w:rPr>
        <w:t>इसके बाद, यीशु चेलों को झूठे भविष्यद्वक्ताओं के बारे में चेतावनी देता है। झूठे भविष्यद्वक्ता वे धार्मिक शिक्षक होते हैं जो दावा करते हैं कि उनके पास परमेश्वर की ओर से संदेश हैं, लेकिन उनके पास परमेश्वर की ओर से वास्तविक संदेश नहीं होता। पुराने नियम में परमेश्वर के लोगों का वर्णन करने के लिए भेड़ एक सामान्य शब्द है। बाहर से, झूठे भविष्यद्वक्ता भेड़ों की तरह दिखने की कोशिश करते हैं, या परमेश्वर के लोगों की तरह दिखने की। वे हानिरहित और कोमल दिखने की कोशिश करते हैं। वे जानबूझकर लोगों को धोखा दे रहे हैं। अन्दर से, झूठे भविष्यद्वक्ता भूखे भेड़िये की तरह होते हैं जो भेड़ों पर हमला करके उन्हें खा जाना चाहते हैं। भेड़िये बड़े, जंगली कुत्तों की तरह होते हैं। झूठे भविष्यद्वक्ता भेड़ियों की तरह खतरनाक हैं क्योंकि वे सच्चे विश्वासी होने का दिखावा करते हैं, लेकिन उनकी झूठी शिक्षा भेड़ों या परमेश्वर के लोगों के लिए खतरनाक है।</w:t>
      </w:r>
    </w:p>
    <w:p>
      <w:pPr/>
      <w:r>
        <w:rPr>
          <w:lang w:val="hi_IN" w:bidi="hi_IN"/>
        </w:rPr>
      </w:r>
      <w:r>
        <w:rPr>
          <w:lang w:val="hi_IN" w:bidi="hi_IN"/>
        </w:rPr>
        <w:t>रुकें और एक भेड़ और एक भेड़िये की तस्वीरें दिखाएं।</w:t>
      </w:r>
    </w:p>
    <w:p>
      <w:pPr/>
      <w:r>
        <w:rPr>
          <w:lang w:val="hi_IN" w:bidi="hi_IN"/>
        </w:rPr>
      </w:r>
      <w:r>
        <w:rPr>
          <w:lang w:val="hi_IN" w:bidi="hi_IN"/>
        </w:rPr>
        <w:t>यीशु यह दिखाने के लिए विशेष भाषा का उपयोग करता है कि एक पेड़ का फल उन अच्छे या बुरे कामों के समान है जो एक भविष्यद्वक्ता करता है। यीशु इस बात पर जोर देने के लिए एक प्रश्न पूछता है कि कोई भी कांटों की झाड़ी से अंगूर या ऊँटकटारों से अंजीर नहीं तोड़ सकता। अंगूर एक फल है जिसे आप खा सकते हैं, और यह बिना कांटों वाली एक दाख पर उगता है। अंजीर भी एक ऐसा फल है जिसे आप खा सकते हैं और यह अंजीर के पेड़ों पर उगता है। कंटीली झाड़ियाँ और ऊँटकटारे दोनों ही काँटों वाली झाड़ियाँ हैं, और वे उपयोगी नहीं हैं। किसान अंगूर और अंजीर के पेड़ लगाते हैं ताकि वे अच्छे फल तोड़ सकें, लेकिन कंटीली झाड़ियों और ऊँटकटारों से खाने लायक कोई फल नहीं मिलता। किसान कंटीली झाड़ियों और ऊँटकटारे जैसे खराब पेड़ों को काटकर आग में जला देते हैं।</w:t>
      </w:r>
    </w:p>
    <w:p>
      <w:pPr/>
      <w:r>
        <w:rPr>
          <w:lang w:val="hi_IN" w:bidi="hi_IN"/>
        </w:rPr>
      </w:r>
      <w:r>
        <w:rPr>
          <w:lang w:val="hi_IN" w:bidi="hi_IN"/>
        </w:rPr>
        <w:t>रुकें और अंगूर और अंगूर की बेलों, अंजीर और अंजीर के पेड़ों, और कंटीली झाड़ियों और ऊँटकटारों के चित्र दिखाएं।</w:t>
      </w:r>
    </w:p>
    <w:p>
      <w:pPr/>
      <w:r>
        <w:rPr>
          <w:lang w:val="hi_IN" w:bidi="hi_IN"/>
        </w:rPr>
      </w:r>
      <w:r>
        <w:rPr>
          <w:lang w:val="hi_IN" w:bidi="hi_IN"/>
        </w:rPr>
        <w:t>इसके अलावा, इस बारे में बात करें कि आपके सन्दर्भ में किस प्रकार के फलों के पेड़ मौजूद हैं। यदि सम्भव हो, तो कुछ फलों के पेड़ ढूँढें और उसके फल की तुलना उस पेड़ से करें जिस पर वह उगता है। इसके अलावा, अपने संदर्भ में कुछ खरपतवार या कांटेदार झाड़ियाँ ढूँढें और इस बारे में बात करें कि किसान इन खरपतवार के साथ क्या करते हैं।</w:t>
      </w:r>
    </w:p>
    <w:p>
      <w:pPr/>
      <w:r>
        <w:rPr>
          <w:lang w:val="hi_IN" w:bidi="hi_IN"/>
        </w:rPr>
      </w:r>
      <w:r>
        <w:rPr>
          <w:lang w:val="hi_IN" w:bidi="hi_IN"/>
        </w:rPr>
        <w:t>अच्छे पेड़ और अच्छी झाड़ियाँ अच्छे फल देते हैं। चेले फल को, या किसी व्यक्ति के कार्यों को देखकर यह जान सकते हैं कि वह व्यक्ति परमेश्वर की ओर से सत्य सिखा रहा है या नहीं। यह वैसा ही है जैसे अंगूर या अंजीर को देखकर यह जानना कि यह फल किस पेड़ या झाड़ी पर लगा है।</w:t>
      </w:r>
    </w:p>
    <w:p>
      <w:pPr/>
      <w:r>
        <w:rPr>
          <w:lang w:val="hi_IN" w:bidi="hi_IN"/>
        </w:rPr>
      </w:r>
      <w:r>
        <w:rPr>
          <w:lang w:val="hi_IN" w:bidi="hi_IN"/>
        </w:rPr>
        <w:t>तीसरी कहानी में, यीशु उन लोगों के बारे में बात करता है, जो सोचते हैं कि वे यीशु को जानते हैं, लेकिन वास्तव में वे उसे नहीं जानते हैं। यीशु चेलों को चेतावनी देता है कि न्याय के दिन, कुछ लोग यीशु को "प्रभु, प्रभु" या "स्वामी, स्वामी" कहेंगे, लेकिन यीशु उनसे कहेगा, "मैंने तुम को कभी नहीं जाना।" ये लोग दावा करते हैं कि वे यीशु के अधिकार का पालन करते हैं। न्याय का दिन वह समय है जब यीशु कहेगा कि स्वर्ग के राज्य में कौन प्रवेश कर सकता है, जो कि परमेश्वर का शासन है। केवल वे ही लोग स्वर्ग के राज्य में प्रवेश करेंगे जो स्वर्ग में रहने वाले हमारे पिता परमेश्वर की इच्छा पर चलते हैं, अर्थात् वे जो परमेश्वर की आज्ञा मानते हैं।</w:t>
      </w:r>
    </w:p>
    <w:p>
      <w:pPr/>
      <w:r>
        <w:rPr>
          <w:lang w:val="hi_IN" w:bidi="hi_IN"/>
        </w:rPr>
      </w:r>
      <w:r>
        <w:rPr>
          <w:lang w:val="hi_IN" w:bidi="hi_IN"/>
        </w:rPr>
        <w:t>कुछ लोग जो "प्रभु, प्रभु" कहते हैं, उनका मानना है कि उन्होंने अच्छे काम किए थे जो उन्होंने यीशु के चेलों को करते देखा था, जैसे परमेश्वर का संदेश देना, बुरी आत्माओं को लोगों पर नियंत्रण करने से रोकना, और आश्चर्यकर्म करना। वे ये काम यीशु के नाम से, या उसकी सामर्थ्य और अधिकार से करते हैं। हालाँकि, यीशु कड़ी प्रतिक्रिया देता है और कहता है "चले जाओ!" वह उन लोगों को जो परमेश्वर के नियमों को तोड़ते हैं, व्यवस्था तोड़ने वाले या बुरे काम करने वाले लोग कहता है।</w:t>
      </w:r>
    </w:p>
    <w:p>
      <w:pPr/>
      <w:r>
        <w:rPr>
          <w:lang w:val="hi_IN" w:bidi="hi_IN"/>
        </w:rPr>
      </w:r>
      <w:r>
        <w:rPr>
          <w:lang w:val="hi_IN" w:bidi="hi_IN"/>
        </w:rPr>
        <w:t>यीशु द्वारा सुनाई गई आखिरी कहानी यीशु के करीबी लोगों के बारे में है—कुछ आज्ञा मानकर प्रतिक्रिया देंगे और कुछ नहीं। यीशु इन प्रतिक्रियाओं की तुलना दो पुरुषों से करता है जो अलग-अलग प्रकार के घर बनाते हैं। पुराने नियम में, व्यवस्था की कई पुस्तकें आशीषों और श्रापों के साथ समाप्त होती हैं, और यह अन्तिम कहानी पहाड़ पर यीशु की संपूर्ण शिक्षा को एक वादे और चेतावनी के साथ समाप्त करती है। यीशु कहता है कि दोनों पुरुष यीशु की शिक्षा को सुनते हैं। सबसे पहले, यीशु कहता है कि जो व्यक्ति उसकी शिक्षा को सुनता है और उसकी बात मानता है, वह उस बुद्धिमान व्यक्ति के समान है जो अपना घर चट्टान पर, अर्थात भूमि के नीचे की ठोस चट्टान की परत पर बनाता है। बुद्धिमान व्यक्ति जानता था कि लोग अक्सर अपने घरों को मजबूत बनाने के लिए इस चट्टान पर घर बनाते हैं। यीशु कहता है कि जब बारिश हुई, बाढ़ आई, और घर पर हवा चली, तो यह मजबूत घर नहीं गिरा क्योंकि उस व्यक्ति ने चट्टान पर घर बनाया था। बारिश, बाढ़ और हवा ये सभी कारक हैं जिनमें मौसम एक घर को नष्ट कर सकता है।</w:t>
      </w:r>
    </w:p>
    <w:p>
      <w:pPr/>
      <w:r>
        <w:rPr>
          <w:lang w:val="hi_IN" w:bidi="hi_IN"/>
        </w:rPr>
      </w:r>
      <w:r>
        <w:rPr>
          <w:lang w:val="hi_IN" w:bidi="hi_IN"/>
        </w:rPr>
        <w:t>यीशु बुद्धिमान व्यक्ति और मूर्ख व्यक्ति के बीच तुलना करता है। मूर्ख व्यक्ति ने भविष्य के बारे में नहीं सोचा। उसने अपना घर एक असुरक्षित स्थान में रेत पर बनाया। यीशु के समय में, रेत पर एक घर बनाना बुद्धिमानी नहीं थी क्योंकि उसके नीचे चट्टान की कोई परत नहीं थी। इस बार जब बारिश हुई, बाढ़ आई और घर के विरुद्ध हवा चली, तो घर गिर गया। घर पूरी तरह से नष्ट हो गया था क्योंकि घर की नींव मजबूत नहीं थी। अधिकांश लोग मानते हैं कि यीशु उस दिन के बारे में बात कर रहा है जब परमेश्वर लोगों का न्याय इस आधार पर करेगा कि वे उसका अनुसरण करते हैं या नहीं, और जो व्यक्ति चट्टान पर निर्माण करेगा वह परमेश्वर के राज्य में प्रवेश करेगा। जो व्यक्ति रेत पर निर्माण करता है वह परमेश्वर के राज्य में प्रवेश नहीं करेगा।</w:t>
      </w:r>
    </w:p>
    <w:p>
      <w:pPr/>
      <w:r>
        <w:rPr>
          <w:lang w:val="hi_IN" w:bidi="hi_IN"/>
        </w:rPr>
      </w:r>
      <w:r>
        <w:rPr>
          <w:lang w:val="hi_IN" w:bidi="hi_IN"/>
        </w:rPr>
        <w:t>रुकें और इस बारे में बात करें कि आपके समुदाय में लोग घर कैसे बनाते हैं। क्या वे चट्टान पर घर बनाते हैं, या अपने घरों की नींव मजबूत बनाने के लिए कुछ और करते हैं?</w:t>
      </w:r>
    </w:p>
    <w:p>
      <w:pPr/>
      <w:r>
        <w:rPr>
          <w:lang w:val="hi_IN" w:bidi="hi_IN"/>
        </w:rPr>
      </w:r>
      <w:r>
        <w:rPr>
          <w:lang w:val="hi_IN" w:bidi="hi_IN"/>
        </w:rPr>
        <w:t>यीशु ने अब इस लम्बे संदेश को सिखाना समाप्त कर दिया है। उनके चेलों और भीड़ ने पूरा समय सुना, और भीड़ आश्चर्यचकित हुई कि यीशु ने कैसे शिक्षा दी। मूल भाषा में, "आश्चर्यचकित" शब्द का अर्थ आश्चर्य और भय हो सकता है। कुछ लोग सोचते हैं कि भीड़ भी यीशु के वचनों से आश्चर्यचकित थी, लेकिन यह कहना अधिक सटीक होगा कि भीड़ यीशु के शिक्षा देने के तरीके से आश्चर्यचकित थी। यीशु ने सच्चे अधिकार और सामर्थ्य के साथ सिखाया। भीड़ अक्सर शास्त्रियों को मूसा की व्यवस्था सिखाते हुए सुनती थी। शास्त्री जब शिक्षा देते थे तो अन्य यहूदी शिक्षकों के उद्धरण देते थे, परन्तु यीशु ने दूसरों के उद्धरण दिए बिना शिक्षा दी। यीशु ने आत्मविश्वास के साथ सिखाया, और इससे लोगों की भीड़ आश्चर्यचकित हो गई।</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यीशु संकरे फाटक और चौड़े फाटक के बारे में सिखाता है।</w:t>
      </w:r>
    </w:p>
    <w:p>
      <w:pPr/>
      <w:r>
        <w:rPr>
          <w:lang w:val="hi_IN" w:bidi="hi_IN"/>
        </w:rPr>
      </w:r>
      <w:r>
        <w:rPr>
          <w:b/>
          <w:lang w:val="hi_IN" w:bidi="hi_IN"/>
        </w:rPr>
        <w:t>दूसरा दृश्य:</w:t>
      </w:r>
      <w:r>
        <w:rPr>
          <w:lang w:val="hi_IN" w:bidi="hi_IN"/>
        </w:rPr>
        <w:t xml:space="preserve"> यीशु झूठे भविष्यद्वक्ताओं के बारे में सिखाता है और उन्हें उनके बुरे फल से कैसे पहचाना जाए।</w:t>
      </w:r>
    </w:p>
    <w:p>
      <w:pPr/>
      <w:r>
        <w:rPr>
          <w:lang w:val="hi_IN" w:bidi="hi_IN"/>
        </w:rPr>
      </w:r>
      <w:r>
        <w:rPr>
          <w:b/>
          <w:lang w:val="hi_IN" w:bidi="hi_IN"/>
        </w:rPr>
        <w:t>तीसरा दृश्य:</w:t>
      </w:r>
      <w:r>
        <w:rPr>
          <w:lang w:val="hi_IN" w:bidi="hi_IN"/>
        </w:rPr>
        <w:t xml:space="preserve"> यीशु सिखाता है कि कौन स्वर्ग के राज्य में प्रवेश करेगा।</w:t>
      </w:r>
    </w:p>
    <w:p>
      <w:pPr/>
      <w:r>
        <w:rPr>
          <w:lang w:val="hi_IN" w:bidi="hi_IN"/>
        </w:rPr>
      </w:r>
      <w:r>
        <w:rPr>
          <w:b/>
          <w:lang w:val="hi_IN" w:bidi="hi_IN"/>
        </w:rPr>
        <w:t>चौथा दृश्य:</w:t>
      </w:r>
      <w:r>
        <w:rPr>
          <w:lang w:val="hi_IN" w:bidi="hi_IN"/>
        </w:rPr>
        <w:t xml:space="preserve"> यीशु एक ऐसे व्यक्ति के बारे में एक कहानी बताता है जो चट्टान पर अपना घर बनाता है और एक ऐसे व्यक्ति के बारे में जो रेत पर अपना घर बनाता है।</w:t>
      </w:r>
    </w:p>
    <w:p>
      <w:pPr/>
      <w:r>
        <w:rPr>
          <w:lang w:val="hi_IN" w:bidi="hi_IN"/>
        </w:rPr>
      </w:r>
      <w:r>
        <w:rPr>
          <w:b/>
          <w:lang w:val="hi_IN" w:bidi="hi_IN"/>
        </w:rPr>
        <w:t>पाँचवाँ दृश्य:</w:t>
      </w:r>
      <w:r>
        <w:rPr>
          <w:lang w:val="hi_IN" w:bidi="hi_IN"/>
        </w:rPr>
        <w:t xml:space="preserve"> यीशु पहाड़ पर दी गई लम्बी और महत्वपूर्ण शिक्षा को समाप्त करता है। यीशु जिस तरह सिखा रहा था उससे भीड़ आश्चर्यचकित थी।</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 और भीड़</w:t>
      </w:r>
    </w:p>
    <w:p>
      <w:pPr>
        <w:pStyle w:val="ListBullet"/>
        <w:spacing w:line="240" w:lineRule="auto"/>
        <w:ind w:left="720"/>
      </w:pPr>
      <w:r>
        <w:rPr>
          <w:lang w:val="hi_IN" w:bidi="hi_IN"/>
        </w:rPr>
      </w:r>
      <w:r>
        <w:rPr>
          <w:lang w:val="hi_IN" w:bidi="hi_IN"/>
        </w:rPr>
        <w:t>एक संकरी सड़क और एक चौड़ी सड़क पर चलते लोग</w:t>
      </w:r>
    </w:p>
    <w:p>
      <w:pPr>
        <w:pStyle w:val="ListBullet"/>
        <w:spacing w:line="240" w:lineRule="auto"/>
        <w:ind w:left="720"/>
      </w:pPr>
      <w:r>
        <w:rPr>
          <w:lang w:val="hi_IN" w:bidi="hi_IN"/>
        </w:rPr>
      </w:r>
      <w:r>
        <w:rPr>
          <w:lang w:val="hi_IN" w:bidi="hi_IN"/>
        </w:rPr>
        <w:t>झूठे भविष्यद्वक्ता</w:t>
      </w:r>
    </w:p>
    <w:p>
      <w:pPr>
        <w:pStyle w:val="ListBullet"/>
        <w:spacing w:line="240" w:lineRule="auto"/>
        <w:ind w:left="720"/>
      </w:pPr>
      <w:r>
        <w:rPr>
          <w:lang w:val="hi_IN" w:bidi="hi_IN"/>
        </w:rPr>
      </w:r>
      <w:r>
        <w:rPr>
          <w:lang w:val="hi_IN" w:bidi="hi_IN"/>
        </w:rPr>
        <w:t>जो लोग "प्रभु, प्रभु" कहते हैं, लेकिन यीशु को नहीं जानते</w:t>
      </w:r>
    </w:p>
    <w:p>
      <w:pPr>
        <w:pStyle w:val="ListBullet"/>
        <w:spacing w:line="240" w:lineRule="auto"/>
        <w:ind w:left="720"/>
      </w:pPr>
      <w:r>
        <w:rPr>
          <w:lang w:val="hi_IN" w:bidi="hi_IN"/>
        </w:rPr>
      </w:r>
      <w:r>
        <w:rPr>
          <w:lang w:val="hi_IN" w:bidi="hi_IN"/>
        </w:rPr>
        <w:t>एक बुद्धिमान व्यक्ति जो चट्टान पर अपना घर बनाता है</w:t>
      </w:r>
    </w:p>
    <w:p>
      <w:pPr>
        <w:pStyle w:val="ListBullet"/>
        <w:spacing w:line="240" w:lineRule="auto"/>
        <w:ind w:left="720"/>
      </w:pPr>
      <w:r>
        <w:rPr>
          <w:lang w:val="hi_IN" w:bidi="hi_IN"/>
        </w:rPr>
      </w:r>
      <w:r>
        <w:rPr>
          <w:lang w:val="hi_IN" w:bidi="hi_IN"/>
        </w:rPr>
        <w:t>एक मूर्ख व्यक्ति जो रेत पर अपना घर बनाता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यीशु अभी भी पहाड़ पर अपने चेलों को शिक्षा दे रहा है। यीशु ने फरीसियों और व्यवस्था के शिक्षकों से अधिक धर्मी बनने के बारे में सिखाया। यीशु दूसरों पर दोष न लगाने और परमेश्वर से प्रार्थना में निरन्तर बने रहने के बारे में भी सिखाता है।</w:t>
      </w:r>
    </w:p>
    <w:p>
      <w:pPr/>
      <w:r>
        <w:rPr>
          <w:lang w:val="hi_IN" w:bidi="hi_IN"/>
        </w:rPr>
      </w:r>
      <w:r>
        <w:rPr>
          <w:lang w:val="hi_IN" w:bidi="hi_IN"/>
        </w:rPr>
        <w:t>पहले चार दृश्यों में यह देखना महत्वपूर्ण है कि कहानियां चार अलग-अलग विरोधाभासों पर आधारित हैं, जो बचाए गए हैं या खो गए हैं। यह देखना महत्वपूर्ण है कि प्रत्येक दृश्य में यह स्पष्ट होता जाए कि स्वर्ग के राज्य में कौन प्रवेश करेगा।</w:t>
      </w:r>
    </w:p>
    <w:p>
      <w:pPr/>
      <w:r>
        <w:rPr>
          <w:lang w:val="hi_IN" w:bidi="hi_IN"/>
        </w:rPr>
      </w:r>
      <w:r>
        <w:rPr>
          <w:lang w:val="hi_IN" w:bidi="hi_IN"/>
        </w:rPr>
        <w:t>पहले दृश्य में, यह देखना महत्वपूर्ण है कि यहाँ केवल दो विकल्प हैं-संकरा फाटक या चौड़ा फाटक। कोई भी व्यक्ति आंशिक रूप से परमेश्वर के मार्गों का अनुसरण नहीं कर सकता। यीशु संकरे फाटक और मार्ग और चौड़े फाटक और मार्ग का वर्णन करते समय काव्यात्मक भाषा का उपयोग करता है। यीशु प्रत्येक फाटक और मार्ग का वर्णन विपरीत शब्दों और वाक्यांशों से करता है ताकि जीवन के दोनों तरीकों के बीच अन्तर दिखाया जा सके।</w:t>
      </w:r>
    </w:p>
    <w:p>
      <w:pPr/>
      <w:r>
        <w:rPr>
          <w:lang w:val="hi_IN" w:bidi="hi_IN"/>
        </w:rPr>
      </w:r>
      <w:r>
        <w:rPr>
          <w:lang w:val="hi_IN" w:bidi="hi_IN"/>
        </w:rPr>
        <w:t>दूसरे दृश्य में, याद रखें कि यीशु झूठे भविष्यद्वक्ताओं की तुलना भेड़ियों और बुरे फल वाले पेड़ों से करता है। सबसे पहले, यीशु दिखाता है कि झूठे भविष्यद्वक्ता बाहर से तो हानिरहित भेड़ों की तरह दिखते हैं, लेकिन अन्दर से वे अन्य भेड़ों पर हमला करना और उन्हें खा जाना चाहते हैं। झूठे भविष्यद्वक्ता खतरनाक हैं।</w:t>
      </w:r>
    </w:p>
    <w:p>
      <w:pPr/>
      <w:r>
        <w:rPr>
          <w:lang w:val="hi_IN" w:bidi="hi_IN"/>
        </w:rPr>
      </w:r>
      <w:r>
        <w:rPr>
          <w:lang w:val="hi_IN" w:bidi="hi_IN"/>
        </w:rPr>
        <w:t>इसके बाद, यीशु फल और फलों के पेड़ों के बारे में बात करता है। वह पूछता है कि क्या चेलों को कंटीली झाड़ियों से अंगूर या ऊँटकटारों से अंजीर मिल सकते हैं। यीशु इस प्रश्न का उत्तर नहीं चाहता। वह यह बात इस बात पर जोर देने के लिए कहता है कि बेशक किसी भी व्यक्ति को कांटेदार झाड़ियों से अंगूर या ऊँटकटारे से अंजीर नहीं मिल सकता।</w:t>
      </w:r>
    </w:p>
    <w:p>
      <w:pPr/>
      <w:r>
        <w:rPr>
          <w:lang w:val="hi_IN" w:bidi="hi_IN"/>
        </w:rPr>
      </w:r>
      <w:r>
        <w:rPr>
          <w:lang w:val="hi_IN" w:bidi="hi_IN"/>
        </w:rPr>
        <w:t>यहां रुकें और चर्चा करें कि आप अपनी भाषा में ऐसा कैसे कहेंगे। क्या आप यहाँ प्रश्न या किसी अन्य प्रकार के कथन का प्रयोग करेंगे?</w:t>
      </w:r>
    </w:p>
    <w:p>
      <w:pPr/>
      <w:r>
        <w:rPr>
          <w:lang w:val="hi_IN" w:bidi="hi_IN"/>
        </w:rPr>
      </w:r>
      <w:r>
        <w:rPr>
          <w:lang w:val="hi_IN" w:bidi="hi_IN"/>
        </w:rPr>
        <w:t>यीशु कहता है कि अंगूर या अंजीर जैसे अच्छे फल केवल अंगूर की बेल या अंजीर के पेड़ से ही मिल सकते हैं।</w:t>
      </w:r>
    </w:p>
    <w:p>
      <w:pPr/>
      <w:r>
        <w:rPr>
          <w:lang w:val="hi_IN" w:bidi="hi_IN"/>
        </w:rPr>
      </w:r>
      <w:r>
        <w:rPr>
          <w:lang w:val="hi_IN" w:bidi="hi_IN"/>
        </w:rPr>
        <w:t>यीशु यह कहकर भी उसी विचार को दोहराता है कि एक अच्छे पेड़ में बुरा फल नहीं हो सकता और एक बुरे पेड़ में अच्छा फल नहीं हो सकता। किसी विचार को विपरीत तरीके से दोहराना यीशु के समय में यहूदियों द्वारा सिखाया जाने वाला एक सामान्य तरीका था। यीशु दिखा रहा है कि चेले झूठे भविष्यद्वक्ताओं को कैसे पहचान सकते हैं। चेलों को किसी व्यक्ति के जीवन को देखना चाहिए ताकि यह देखा जा सके कि वह व्यक्ति परमेश्वर की ओर से सच्चाई सिखा रहा है या नहीं।</w:t>
      </w:r>
    </w:p>
    <w:p>
      <w:pPr/>
      <w:r>
        <w:rPr>
          <w:lang w:val="hi_IN" w:bidi="hi_IN"/>
        </w:rPr>
      </w:r>
      <w:r>
        <w:rPr>
          <w:lang w:val="hi_IN" w:bidi="hi_IN"/>
        </w:rPr>
        <w:t>तीसरे दृश्य में, याद रखें कि कुछ लोग जो यीशु को "प्रभु, प्रभु" कहते हैं, वे स्वर्ग के राज्य में प्रवेश नहीं करेंगे। कुछ लोगों का मानना है कि यह भाग झूठे भविष्यद्वक्ताओं वाले भाग से सम्बन्धित है, लेकिन इसे एक नए भाग के रूप में देखना बेहतर है क्योंकि "प्रभु, प्रभु" कहने वाले चेले भेड़ियों की तरह नहीं हैं। ये चेले मानते हैं कि वे सही कर रहे हैं, और वे किसी को धोखा देने की कोशिश नहीं कर रहे हैं। याद रखें कि यह इस बारे में है कि न्याय के दिन क्या होगा। यीशु कहता है कि लोग दो बार "प्रभु, प्रभु" कहेंगे, ताकि यह दिखाया जा सके कि लोग यीशु का सम्मान कर रहे थे। यीशु कहता है कि ये लोग पूछेंगे "क्या हमने तेरे नाम में कई अच्छे काम नहीं किए?" यह पूछने वाले लोगों ने इस बात पर जोर देने के लिए एक प्रश्न के रूप में कहा, कि उन्होंने यीशु के नाम पर कई अच्छे काम किए हैं। उन्होंने भविष्यद्वाणी की, दुष्टात्माओं को निकाला, और आश्चर्यकर्म किए।</w:t>
      </w:r>
    </w:p>
    <w:p>
      <w:pPr/>
      <w:r>
        <w:rPr>
          <w:lang w:val="hi_IN" w:bidi="hi_IN"/>
        </w:rPr>
      </w:r>
      <w:r>
        <w:rPr>
          <w:lang w:val="hi_IN" w:bidi="hi_IN"/>
        </w:rPr>
        <w:t>यहां रुकें और चर्चा करें कि आप अपनी भाषा में ऐसा कैसे कहेंगे। क्या आप यहाँ प्रश्न या किसी अन्य प्रकार के कथन का प्रयोग करेंगे?</w:t>
      </w:r>
    </w:p>
    <w:p>
      <w:pPr/>
      <w:r>
        <w:rPr>
          <w:lang w:val="hi_IN" w:bidi="hi_IN"/>
        </w:rPr>
      </w:r>
      <w:r>
        <w:rPr>
          <w:lang w:val="hi_IN" w:bidi="hi_IN"/>
        </w:rPr>
        <w:t>याद रखें कि किसी के नाम पर बात करने का अर्थ है कि आप उसके अधिकार के साथ कुछ कर रहे हैं।</w:t>
      </w:r>
    </w:p>
    <w:p>
      <w:pPr/>
      <w:r>
        <w:rPr>
          <w:lang w:val="hi_IN" w:bidi="hi_IN"/>
        </w:rPr>
      </w:r>
      <w:r>
        <w:rPr>
          <w:lang w:val="hi_IN" w:bidi="hi_IN"/>
        </w:rPr>
        <w:t>रुकें और इस बारे में बात करें कि किसी के अधिकार या शक्ति में कुछ करने का आपकी भाषा में क्या अर्थ है। क्या आप "उसके नाम में" वाक्यांश का उपयोग करते हैं, या कुछ और?</w:t>
      </w:r>
    </w:p>
    <w:p>
      <w:pPr/>
      <w:r>
        <w:rPr>
          <w:lang w:val="hi_IN" w:bidi="hi_IN"/>
        </w:rPr>
      </w:r>
      <w:r>
        <w:rPr>
          <w:lang w:val="hi_IN" w:bidi="hi_IN"/>
        </w:rPr>
        <w:t>चौथे दृश्य में, यीशु अन्तिम कहानी बताता है। याद रखें कि यह कहानी दो पुरुषों के बारे में है जिन्होंने यीशु की शिक्षा को सुना था। एक व्यक्ति ने शिक्षा का पालन किया, और दूसरे ने उसका पालन नहीं किया। याद रखें कि चट्टान पर बनाया गया घर जब खराब मौसम आया तो वह नहीं गिरा। इसके विपरीत, जब बारिश, बाढ़ और हवा आई तो रेत पर बनाया गया घर गिर गया। याद रखें कि यह सबसे विशिष्ट विवरण है कि कौन परमेश्वर के राज्य में प्रवेश करेगा। यह यीशु की शिक्षा का अन्तिम भाग भी है, और यह एक चेतावनी है कि जो लोग यीशु की शिक्षा का पालन नहीं करते वे परमेश्वर के राज्य में प्रवेश नहीं करेंगे।</w:t>
      </w:r>
    </w:p>
    <w:p>
      <w:pPr/>
      <w:r>
        <w:rPr>
          <w:lang w:val="hi_IN" w:bidi="hi_IN"/>
        </w:rPr>
      </w:r>
      <w:r>
        <w:rPr>
          <w:lang w:val="hi_IN" w:bidi="hi_IN"/>
        </w:rPr>
        <w:t>अन्त में, पाँचवें दृश्य में, हम यीशु की शिक्षा के प्रति भीड़ की प्रतिक्रिया को देखते हैं। याद रखें कि अपने उपदेश की शुरुआत में, यीशु पहाड़ पर बैठ गया था और चेले उसके पास बैठ गए थे, और भीड़ भी सुन रही थी। अब हम देखते हैं कि भीड़ यीशु के सिखाने के तरीके से कितनी चकित और आश्चर्यचकित है। यह मत्ती की पुस्तक में शिक्षा के पहले लम्बे भाग का अन्त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 और भीड़</w:t>
      </w:r>
    </w:p>
    <w:p>
      <w:pPr>
        <w:pStyle w:val="ListBullet"/>
        <w:spacing w:line="240" w:lineRule="auto"/>
        <w:ind w:left="720"/>
      </w:pPr>
      <w:r>
        <w:rPr>
          <w:lang w:val="hi_IN" w:bidi="hi_IN"/>
        </w:rPr>
      </w:r>
      <w:r>
        <w:rPr>
          <w:lang w:val="hi_IN" w:bidi="hi_IN"/>
        </w:rPr>
        <w:t>एक संकरी सड़क और एक चौड़ी सड़क पर चलते लोग</w:t>
      </w:r>
    </w:p>
    <w:p>
      <w:pPr>
        <w:pStyle w:val="ListBullet"/>
        <w:spacing w:line="240" w:lineRule="auto"/>
        <w:ind w:left="720"/>
      </w:pPr>
      <w:r>
        <w:rPr>
          <w:lang w:val="hi_IN" w:bidi="hi_IN"/>
        </w:rPr>
      </w:r>
      <w:r>
        <w:rPr>
          <w:lang w:val="hi_IN" w:bidi="hi_IN"/>
        </w:rPr>
        <w:t>झूठे भविष्यद्वक्ता</w:t>
      </w:r>
    </w:p>
    <w:p>
      <w:pPr>
        <w:pStyle w:val="ListBullet"/>
        <w:spacing w:line="240" w:lineRule="auto"/>
        <w:ind w:left="720"/>
      </w:pPr>
      <w:r>
        <w:rPr>
          <w:lang w:val="hi_IN" w:bidi="hi_IN"/>
        </w:rPr>
      </w:r>
      <w:r>
        <w:rPr>
          <w:lang w:val="hi_IN" w:bidi="hi_IN"/>
        </w:rPr>
        <w:t>जो लोग "प्रभु, प्रभु" कहते हैं, लेकिन यीशु को नहीं जानते</w:t>
      </w:r>
    </w:p>
    <w:p>
      <w:pPr>
        <w:pStyle w:val="ListBullet"/>
        <w:spacing w:line="240" w:lineRule="auto"/>
        <w:ind w:left="720"/>
      </w:pPr>
      <w:r>
        <w:rPr>
          <w:lang w:val="hi_IN" w:bidi="hi_IN"/>
        </w:rPr>
      </w:r>
      <w:r>
        <w:rPr>
          <w:lang w:val="hi_IN" w:bidi="hi_IN"/>
        </w:rPr>
        <w:t>एक बुद्धिमान व्यक्ति जो चट्टान पर अपना घर बनाता है</w:t>
      </w:r>
    </w:p>
    <w:p>
      <w:pPr>
        <w:pStyle w:val="ListBullet"/>
        <w:spacing w:line="240" w:lineRule="auto"/>
        <w:ind w:left="720"/>
      </w:pPr>
      <w:r>
        <w:rPr>
          <w:lang w:val="hi_IN" w:bidi="hi_IN"/>
        </w:rPr>
      </w:r>
      <w:r>
        <w:rPr>
          <w:lang w:val="hi_IN" w:bidi="hi_IN"/>
        </w:rPr>
        <w:t>एक मूर्ख व्यक्ति जो रेत पर अपना घर बनाता है</w:t>
      </w:r>
    </w:p>
    <w:p>
      <w:pPr/>
      <w:r>
        <w:rPr>
          <w:lang w:val="hi_IN" w:bidi="hi_IN"/>
        </w:rPr>
      </w:r>
      <w:r>
        <w:rPr>
          <w:lang w:val="hi_IN" w:bidi="hi_IN"/>
        </w:rPr>
        <w:t>समूह से कहें कि वे इस कहानी का अभिनय दो बार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दिखाता है,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करता है, तो उन्हें कुछ बिंदुओं पर रोक दें।</w:t>
      </w:r>
    </w:p>
    <w:p>
      <w:pPr/>
      <w:r>
        <w:rPr>
          <w:lang w:val="hi_IN" w:bidi="hi_IN"/>
        </w:rPr>
      </w:r>
      <w:r>
        <w:rPr>
          <w:lang w:val="hi_IN" w:bidi="hi_IN"/>
        </w:rPr>
        <w:t>पहले दृश्य में, यीशु बैठता है और अपने चेलों को शिक्षा देता है। यीशु उन्हें संकरे फाटक और चौड़े फाटक के बारे में सिखाता है। यीशु उनसे कहता है कि उन्हें संकरे फाटक और मार्ग में प्रवेश करना चाहिए क्योंकि यह जीवन की ओर ले जाता है। हालाँकि, यह चलने का एक कठिन रास्ता है, और इसे बहुत कम लोग ढूंढ पाते हैं। चौड़ा फाटक और मार्ग आसान हैं और ज्यादातर लोग इसे ढूंढ लेते हैं, लेकिन यह मृत्यु और विनाश की ओर ले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संकरे मार्ग पर चलने वाले लोगों का पात्र निभा रहे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इसके अलावा, चौड़े मार्ग पर चल रहे लोगों का पात्र निभा रहे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अगले दृश्य में, यीशु झूठे भविष्यद्वक्ताओं का वर्णन करता है। यीशु कहता है कि झूठे भविष्यद्वक्ता भेड़ियों के समान हैं जो भेड़ों के कपड़े पहनते हैं। वे हानिरहित दिखते हैं, लेकिन वे अन्य भेड़ों या चेलों पर हमला करना चाहते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झूठे भविष्यद्वक्ताओं का पात्र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झूठे भविष्यद्वक्ताओं की तुलना उन फलों के पेड़ों से भी करता है जिनमें बुरा फल होता है। यीशु कहता है कि कोई भी व्यक्ति बुरे पेड़ से अच्छे फल नहीं पा सकता, जैसे अंगूर या अंजीर, जैसे काँटेदार झाड़ियों या ऊँटकटारे से नहीं मिल सकते। आप अंगूर की बेल से ही अंगूर तोड़ सकते हैं और अंजीर के पेड़ से ही अंजीर मिल सकते हैं। उसी तरह, चेलों को झूठे भविष्यद्वक्ताओं को उनके कार्यों से पहचानना चाहिए। भविष्यद्वक्ता जो करते हैं वह उस अच्छे या बुरे फल के समान है जो एक पेड़ में 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पात्र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अगले दृश्य में, यीशु चेलों को उन लोगों के बारे में चेतावनी देता है जो सोचते हैं कि वे यीशु का अनुसरण कर रहे हैं, लेकिन वे वास्तव में वह नहीं करते जो परमेश्वर कहता है। ये लोग अच्छे काम करते हैं जैसे परमेश्वर की ओर से संदेश देना, दुष्टात्माओं को निकालना और आश्चर्यकर्म करना, लेकिन वे यीशु के सच्चे चेले नहीं हैं। यीशु उन्हें न्याय के दिन कहेगा कि वे उससे दूर चले जाएं क्योंकि वह उन्हें कभी नहीं जानता था। वे बुरे काम करने वाले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उन अभिनेताओं से पूछें जो "प्रभु, प्रभु" कहने वाले लोगों का पात्र निभा रहे हैं, "आप कैसा महसूस कर रहे हैं?" आप ऐसी बातें सुन सकते हैं:</w:t>
      </w:r>
    </w:p>
    <w:p>
      <w:pPr>
        <w:pStyle w:val="ListBullet"/>
        <w:spacing w:line="240" w:lineRule="auto"/>
        <w:ind w:left="720"/>
      </w:pPr>
      <w:r>
        <w:rPr>
          <w:lang w:val="hi_IN" w:bidi="hi_IN"/>
        </w:rPr>
      </w:r>
      <w:r>
        <w:rPr>
          <w:lang w:val="hi_IN" w:bidi="hi_IN"/>
        </w:rPr>
        <w:t>इसके अलावा, चेलों के पात्र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अगले दृश्य में, यीशु दो पुरुषों की तुलना करता है जो घर बनाते हैं। दोनों पुरुष यीशु की शिक्षा को सुनते हैं। बुद्धिमान व्यक्ति जो चट्टान पर अपना घर बनाता है वह उस व्यक्ति के समान है जो यीशु की शिक्षा को सुनता है और उसकी आज्ञा मानता है। जब बारिश, बाढ़ और हवा आती है, तब भी घर खड़ा रहता है क्योंकि यह एक मजबूत चट्टान पर बनाया गया है। मूर्ख व्यक्ति जो रेत पर अपना घर बनाता है वह उस व्यक्ति के समान है जो यीशु की शिक्षा को सुनता है लेकिन उसकी आज्ञा नहीं मानता। इस बार, जब खराब मौसम आया, तो घर पूरी तरह से गिर गया क्योंकि इसकी नींव मजबूत नहीं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चट्टान पर अपना घर बनाने वाले व्यक्ति का पात्र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इसके अलावा, रेत पर अपना घर बनाने वाले मूर्ख व्यक्ति का पात्र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ने अब अपनी लम्बी शिक्षा समाप्त कर दी है। अन्तिम दृश्य शिक्षा के प्रति भीड़ की प्रतिक्रिया का वर्णन है। भीड़ आश्चर्यचकित है कि यीशु ने कैसे सिखाया। भीड़ देखती है कि यीशु अधिकार और सामर्थ्य के साथ सिखाता है, जो उनके शास्त्रियों से अलग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भीड़ का पात्र निभा रहे अभिनेताओं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चेलों को झूठे </w:t>
      </w:r>
      <w:r>
        <w:rPr>
          <w:b/>
          <w:lang w:val="hi_IN" w:bidi="hi_IN"/>
        </w:rPr>
        <w:t>भविष्यद्वक्ताओं</w:t>
      </w:r>
      <w:r>
        <w:rPr>
          <w:lang w:val="hi_IN" w:bidi="hi_IN"/>
        </w:rPr>
        <w:t xml:space="preserve"> के बारे में चेतावनी देता है। पुराने नियम में भविष्यद्वक्ता संदेशवाहक थे, और वे परमेश्वर की ओर से सन्देश सुनाते थे, जिन्हें </w:t>
      </w:r>
      <w:r>
        <w:rPr>
          <w:b/>
          <w:lang w:val="hi_IN" w:bidi="hi_IN"/>
        </w:rPr>
        <w:t>भविष्यद्वाणी</w:t>
      </w:r>
      <w:r>
        <w:rPr>
          <w:lang w:val="hi_IN" w:bidi="hi_IN"/>
        </w:rPr>
        <w:t xml:space="preserve"> कहा जाता है। भविष्यद्वक्ताओं का अनुवाद उसी तरह करें जैसे आपने पिछले भागों में किया है, और </w:t>
      </w:r>
      <w:r>
        <w:rPr>
          <w:b/>
          <w:lang w:val="hi_IN" w:bidi="hi_IN"/>
        </w:rPr>
        <w:t>भविष्यद्वक्ता</w:t>
      </w:r>
      <w:r>
        <w:rPr>
          <w:lang w:val="hi_IN" w:bidi="hi_IN"/>
        </w:rPr>
        <w:t xml:space="preserve"> शब्द की पूरी परिभाषा के लिए मुख्य शब्दावली देखें।</w:t>
      </w:r>
    </w:p>
    <w:p>
      <w:pPr/>
      <w:r>
        <w:rPr>
          <w:lang w:val="hi_IN" w:bidi="hi_IN"/>
        </w:rPr>
      </w:r>
      <w:r>
        <w:rPr>
          <w:lang w:val="hi_IN" w:bidi="hi_IN"/>
        </w:rPr>
        <w:t xml:space="preserve">यीशु झूठे भविष्यद्वक्ताओं की तुलना भेड़ों की ऊन पहनने वाले </w:t>
      </w:r>
      <w:r>
        <w:rPr>
          <w:b/>
          <w:lang w:val="hi_IN" w:bidi="hi_IN"/>
        </w:rPr>
        <w:t>भेड़ियों</w:t>
      </w:r>
      <w:r>
        <w:rPr>
          <w:lang w:val="hi_IN" w:bidi="hi_IN"/>
        </w:rPr>
        <w:t xml:space="preserve"> से करता है। भेड़िये बड़े, जंगली कुत्ते होते हैं, और वे आमतौर पर रात में शिकार करते हैं। कभी-कभी वे झुण्ड या भेड़ियों के समूह में शिकार करते हैं, लेकिन अन्य समयों में वे अकेले शिकार करते हैं। भेड़ों की देखभाल करने वाले चरवाहों को भेड़ों पर हमला करने वाले भेड़ियों से अपनी भेड़ों की रक्षा करनी पड़ती थी।</w:t>
      </w:r>
    </w:p>
    <w:p>
      <w:pPr/>
      <w:r>
        <w:rPr>
          <w:lang w:val="hi_IN" w:bidi="hi_IN"/>
        </w:rPr>
      </w:r>
      <w:r>
        <w:rPr>
          <w:lang w:val="hi_IN" w:bidi="hi_IN"/>
        </w:rPr>
        <w:t>रुकें और यदि आवश्यक हो तो भेड़िये का चित्र फिर से दिखाएं।</w:t>
      </w:r>
    </w:p>
    <w:p>
      <w:pPr/>
      <w:r>
        <w:rPr>
          <w:lang w:val="hi_IN" w:bidi="hi_IN"/>
        </w:rPr>
      </w:r>
      <w:r>
        <w:rPr>
          <w:b/>
          <w:lang w:val="hi_IN" w:bidi="hi_IN"/>
        </w:rPr>
        <w:t>भेड़</w:t>
      </w:r>
      <w:r>
        <w:rPr>
          <w:lang w:val="hi_IN" w:bidi="hi_IN"/>
        </w:rPr>
        <w:t xml:space="preserve"> ऐसे पशु होते हैं जिनके शरीर पर मोटी ऊन की परत होती है, और वे आमतौर पर सफेद रंग की होती हैं। वे केवल घास खाते हैं, और जब भेड़ें एक खेत में सारी घास खाना समाप्त कर देती हैं, तो उनकी देखभाल करने वाले चरवाहों को झुण्ड या भेड़ों के समूह को नए घास पर स्थानांतरित करना पड़ता है। गर्मियों के महीनों के दौरान, चरवाहे भेड़ों की ऊनी परत काटते हैं और ऊन को बेच देते हैं। लोग कपड़े बनाने के लिए ऊन का उपयोग कर सकते हैं। भेड़ें चरवाहे की सहायता के बिना जीवित नहीं रह सकतीं।</w:t>
      </w:r>
    </w:p>
    <w:p>
      <w:pPr/>
      <w:r>
        <w:rPr>
          <w:lang w:val="hi_IN" w:bidi="hi_IN"/>
        </w:rPr>
      </w:r>
      <w:r>
        <w:rPr>
          <w:lang w:val="hi_IN" w:bidi="hi_IN"/>
        </w:rPr>
        <w:t>रुकें और यदि आवश्यक हो तो भेड़ का चित्र फिर से दिखाएं।</w:t>
      </w:r>
    </w:p>
    <w:p>
      <w:pPr/>
      <w:r>
        <w:rPr>
          <w:lang w:val="hi_IN" w:bidi="hi_IN"/>
        </w:rPr>
      </w:r>
      <w:r>
        <w:rPr>
          <w:lang w:val="hi_IN" w:bidi="hi_IN"/>
        </w:rPr>
        <w:t xml:space="preserve">यीशु चेलों को यह भी चेतावनी देता है कि वे झूठे भविष्यद्वक्ताओं को उनके फल से पहचान सकते हैं। अंगूर की बेलों पर </w:t>
      </w:r>
      <w:r>
        <w:rPr>
          <w:b/>
          <w:lang w:val="hi_IN" w:bidi="hi_IN"/>
        </w:rPr>
        <w:t>अंगूर</w:t>
      </w:r>
      <w:r>
        <w:rPr>
          <w:lang w:val="hi_IN" w:bidi="hi_IN"/>
        </w:rPr>
        <w:t xml:space="preserve"> उगते हैं, और अंजीर के पेड़ों पर अंजीर उगते हैं। यीशु के समय में यहूदियों के लिए अंगूर की बेल और अंजीर के पेड़ सबसे महत्वपूर्ण फलों के पेड़ थे। अंगूर छोटे गोल फल होते हैं जो अंगूर की बेल पर गुच्छों में उगते हैं। अंगूर की बेल में कांटे नहीं होते हैं। लोग अंगूर खाते थे या उनका उपयोग दाखमधु बनाने के लिए करते थे।</w:t>
      </w:r>
    </w:p>
    <w:p>
      <w:pPr/>
      <w:r>
        <w:rPr>
          <w:lang w:val="hi_IN" w:bidi="hi_IN"/>
        </w:rPr>
      </w:r>
      <w:r>
        <w:rPr>
          <w:b/>
          <w:lang w:val="hi_IN" w:bidi="hi_IN"/>
        </w:rPr>
        <w:t>अंजीर के पेड़ों</w:t>
      </w:r>
      <w:r>
        <w:rPr>
          <w:lang w:val="hi_IN" w:bidi="hi_IN"/>
        </w:rPr>
        <w:t xml:space="preserve"> से अंजीर निकलते थे, जो मध्यम आकार के फल होते थे जिन्हें लोग खाते हैं या केक में निचोड़ते थे जिन्हें वे बेच सकते थे। </w:t>
      </w:r>
      <w:r>
        <w:rPr>
          <w:b/>
          <w:lang w:val="hi_IN" w:bidi="hi_IN"/>
        </w:rPr>
        <w:t>अंजीर का पेड़</w:t>
      </w:r>
      <w:r>
        <w:rPr>
          <w:lang w:val="hi_IN" w:bidi="hi_IN"/>
        </w:rPr>
        <w:t xml:space="preserve"> वाक्यांश की पूरी परिभाषा के लिए मुख्य शब्दावली देखें।</w:t>
      </w:r>
    </w:p>
    <w:p>
      <w:pPr/>
      <w:r>
        <w:rPr>
          <w:lang w:val="hi_IN" w:bidi="hi_IN"/>
        </w:rPr>
      </w:r>
      <w:r>
        <w:rPr>
          <w:lang w:val="hi_IN" w:bidi="hi_IN"/>
        </w:rPr>
        <w:t xml:space="preserve">यीशु ने </w:t>
      </w:r>
      <w:r>
        <w:rPr>
          <w:b/>
          <w:lang w:val="hi_IN" w:bidi="hi_IN"/>
        </w:rPr>
        <w:t>कांटों की झाड़ियों</w:t>
      </w:r>
      <w:r>
        <w:rPr>
          <w:lang w:val="hi_IN" w:bidi="hi_IN"/>
        </w:rPr>
        <w:t xml:space="preserve"> और </w:t>
      </w:r>
      <w:r>
        <w:rPr>
          <w:b/>
          <w:lang w:val="hi_IN" w:bidi="hi_IN"/>
        </w:rPr>
        <w:t>कांटेदार पौधो</w:t>
      </w:r>
      <w:r>
        <w:rPr>
          <w:lang w:val="hi_IN" w:bidi="hi_IN"/>
        </w:rPr>
        <w:t xml:space="preserve"> दोनों का वर्णन किया। उनके पास सुंदर फूल हो सकते हैं, लेकिन वे कभी खाने के लिए अंगूर या अंजीर जैसे फल नहीं देते हैं। उनके पास तेज कांटे भी होते हैं जो खतरनाक हो सकते हैं। किसानों को अपनी फसलों से कांटों की झाड़ियों और कांटेदार पौधो को हटाने की आवश्यकता होती है।</w:t>
      </w:r>
    </w:p>
    <w:p>
      <w:pPr/>
      <w:r>
        <w:rPr>
          <w:lang w:val="hi_IN" w:bidi="hi_IN"/>
        </w:rPr>
      </w:r>
      <w:r>
        <w:rPr>
          <w:lang w:val="hi_IN" w:bidi="hi_IN"/>
        </w:rPr>
        <w:t>रुकें और यदि आवश्यकता हो तो अंगूर और अंगूर की बेल, अंजीर और अंजीर के पेड़, कांटों की झाड़ियों और कांटेदार पौधो के चित्र फिर से दिखाएँ।</w:t>
      </w:r>
    </w:p>
    <w:p>
      <w:pPr/>
      <w:r>
        <w:rPr>
          <w:lang w:val="hi_IN" w:bidi="hi_IN"/>
        </w:rPr>
      </w:r>
      <w:r>
        <w:rPr>
          <w:lang w:val="hi_IN" w:bidi="hi_IN"/>
        </w:rPr>
        <w:t xml:space="preserve">यीशु कहता है कि कुछ लोग उसे "प्रभु, प्रभु" कहेंगे। </w:t>
      </w:r>
      <w:r>
        <w:rPr>
          <w:b/>
          <w:lang w:val="hi_IN" w:bidi="hi_IN"/>
        </w:rPr>
        <w:t>प्रभु</w:t>
      </w:r>
      <w:r>
        <w:rPr>
          <w:lang w:val="hi_IN" w:bidi="hi_IN"/>
        </w:rPr>
        <w:t xml:space="preserve"> का अर्थ है स्वामी, मालिक, या अधिकार रखने वाला व्यक्ति। लोग आदर के लिए, परमेश्वर के बारे में बात करने और यीशु को संबोधित करने के लिए प्रभु शब्द का उपयोग करते थे। इस कहानी में, प्रभु का उपयोग यह दिखाने के लिए किया गया है कि यीशु का इन लोगों पर अधिकार है। पिछले भागों की तरह ही प्रभु का अनुवाद करें और </w:t>
      </w:r>
      <w:r>
        <w:rPr>
          <w:b/>
          <w:lang w:val="hi_IN" w:bidi="hi_IN"/>
        </w:rPr>
        <w:t>प्रभु</w:t>
      </w:r>
      <w:r>
        <w:rPr>
          <w:lang w:val="hi_IN" w:bidi="hi_IN"/>
        </w:rPr>
        <w:t xml:space="preserve"> शब्द की अधिक पूर्ण परिभाषा के लिए मुख्य शब्दावली देखें।</w:t>
      </w:r>
    </w:p>
    <w:p>
      <w:pPr/>
      <w:r>
        <w:rPr>
          <w:lang w:val="hi_IN" w:bidi="hi_IN"/>
        </w:rPr>
      </w:r>
      <w:r>
        <w:rPr>
          <w:lang w:val="hi_IN" w:bidi="hi_IN"/>
        </w:rPr>
        <w:t xml:space="preserve">यीशु कहता है कि केवल वे लोग जो परमेश्वर की आज्ञा मानते हैं वे </w:t>
      </w:r>
      <w:r>
        <w:rPr>
          <w:b/>
          <w:lang w:val="hi_IN" w:bidi="hi_IN"/>
        </w:rPr>
        <w:t>स्वर्ग के राज्य</w:t>
      </w:r>
      <w:r>
        <w:rPr>
          <w:lang w:val="hi_IN" w:bidi="hi_IN"/>
        </w:rPr>
        <w:t xml:space="preserve"> में प्रवेश करेंगे। स्वर्ग का राज्य किसी भौतिक स्थान पर नहीं बल्कि परमेश्वर का अपने लोगों के हृदयों में शासन करने के बारे में है। आपको पिछले कई भागों से स्वर्ग का राज्य वाक्यांश याद होगा। यहाँ भी उसी वाक्यांश का अनुवाद करें। </w:t>
      </w:r>
      <w:r>
        <w:rPr>
          <w:b/>
          <w:lang w:val="hi_IN" w:bidi="hi_IN"/>
        </w:rPr>
        <w:t>स्वर्ग का राज्य</w:t>
      </w:r>
      <w:r>
        <w:rPr>
          <w:lang w:val="hi_IN" w:bidi="hi_IN"/>
        </w:rPr>
        <w:t xml:space="preserve"> वाक्यांश की अधिक पूर्ण परिभाषा के लिए मुख्य शब्दावली देखें।</w:t>
      </w:r>
    </w:p>
    <w:p>
      <w:pPr/>
      <w:r>
        <w:rPr>
          <w:lang w:val="hi_IN" w:bidi="hi_IN"/>
        </w:rPr>
      </w:r>
      <w:r>
        <w:rPr>
          <w:lang w:val="hi_IN" w:bidi="hi_IN"/>
        </w:rPr>
        <w:t xml:space="preserve">यीशु कहता है कि जो लोग </w:t>
      </w:r>
      <w:r>
        <w:rPr>
          <w:b/>
          <w:lang w:val="hi_IN" w:bidi="hi_IN"/>
        </w:rPr>
        <w:t>स्वर्ग</w:t>
      </w:r>
      <w:r>
        <w:rPr>
          <w:lang w:val="hi_IN" w:bidi="hi_IN"/>
        </w:rPr>
        <w:t xml:space="preserve"> में उसके </w:t>
      </w:r>
      <w:r>
        <w:rPr>
          <w:b/>
          <w:lang w:val="hi_IN" w:bidi="hi_IN"/>
        </w:rPr>
        <w:t>पिता</w:t>
      </w:r>
      <w:r>
        <w:rPr>
          <w:lang w:val="hi_IN" w:bidi="hi_IN"/>
        </w:rPr>
        <w:t xml:space="preserve"> की आज्ञा मानते हैं वे स्वर्ग के राज्य में प्रवेश करेंगे। परमेश्वर ने अपने लोगों को बनाया और उनकी देखभाल करता है जैसे पिता अपने बच्चों की देखभाल करता है। स्वर्ग का अर्थ आसमान हो सकता है, या वह स्थान हो सकता है जहाँ परमेश्वर और उसके स्वर्गदूत रहते हैं, यह सन्दर्भ पर निर्भर करता है। इस संदर्भ में, स्वर्ग का अर्थ वह स्थान है जहाँ परमेश्वर रहता है। स्वर्ग का अनुवाद उसी तरह करें जैसा आपने पिछले भागों में किया है और </w:t>
      </w:r>
      <w:r>
        <w:rPr>
          <w:b/>
          <w:lang w:val="hi_IN" w:bidi="hi_IN"/>
        </w:rPr>
        <w:t>स्वर्ग</w:t>
      </w:r>
      <w:r>
        <w:rPr>
          <w:lang w:val="hi_IN" w:bidi="hi_IN"/>
        </w:rPr>
        <w:t xml:space="preserve"> शब्द की अधिक पूर्ण परिभाषा के लिए मुख्य शब्दावली देखें।</w:t>
      </w:r>
    </w:p>
    <w:p>
      <w:pPr/>
      <w:r>
        <w:rPr>
          <w:lang w:val="hi_IN" w:bidi="hi_IN"/>
        </w:rPr>
      </w:r>
      <w:r>
        <w:rPr>
          <w:lang w:val="hi_IN" w:bidi="hi_IN"/>
        </w:rPr>
        <w:t xml:space="preserve">जो लोग यीशु को "प्रभु, प्रभु" कहते हैं, लेकिन यीशु की आज्ञा नहीं मानते वे कहेंगे कि उन्होंने यीशु के नाम से </w:t>
      </w:r>
      <w:r>
        <w:rPr>
          <w:b/>
          <w:lang w:val="hi_IN" w:bidi="hi_IN"/>
        </w:rPr>
        <w:t>भविष्यद्वाणी</w:t>
      </w:r>
      <w:r>
        <w:rPr>
          <w:lang w:val="hi_IN" w:bidi="hi_IN"/>
        </w:rPr>
        <w:t xml:space="preserve"> की है, जिसका अर्थ है कि उन्होंने परमेश्वर की ओर से सन्देश दिए। </w:t>
      </w:r>
      <w:r>
        <w:rPr>
          <w:b/>
          <w:lang w:val="hi_IN" w:bidi="hi_IN"/>
        </w:rPr>
        <w:t>भविष्यद्वाणी</w:t>
      </w:r>
      <w:r>
        <w:rPr>
          <w:lang w:val="hi_IN" w:bidi="hi_IN"/>
        </w:rPr>
        <w:t xml:space="preserve"> शब्द की अधिक पूर्ण परिभाषा के लिए मुख्य शब्दावली देखें।</w:t>
      </w:r>
    </w:p>
    <w:p>
      <w:pPr/>
      <w:r>
        <w:rPr>
          <w:lang w:val="hi_IN" w:bidi="hi_IN"/>
        </w:rPr>
      </w:r>
      <w:r>
        <w:rPr>
          <w:lang w:val="hi_IN" w:bidi="hi_IN"/>
        </w:rPr>
        <w:t xml:space="preserve">वे यह भी कहेंगे कि उन्होंने यीशु के नाम पर </w:t>
      </w:r>
      <w:r>
        <w:rPr>
          <w:b/>
          <w:lang w:val="hi_IN" w:bidi="hi_IN"/>
        </w:rPr>
        <w:t>दुष्टात्माओं</w:t>
      </w:r>
      <w:r>
        <w:rPr>
          <w:lang w:val="hi_IN" w:bidi="hi_IN"/>
        </w:rPr>
        <w:t xml:space="preserve"> को निकाला है। दुष्टात्मा बुरी आत्माएँ होती हैं जो किसी व्यक्ति को नियंत्रित कर सकती हैं और उसे नुकसान पहुँचा सकती हैं। नए नियम में, दुष्टात्माएँ अक्सर कब्रों, मरुभूमि और उजाड़ स्थानों में रहते थे। दुष्टात्माओं को निकालने का अर्थ है दुष्टात्माओं से यह कहें कि वे किसी व्यक्ति को छोड़ दें और उस व्यक्ति को नियंत्रित न करें या उसे नुकसान न पहुंचाएँ। यीशु अक्सर लोगों से दुष्टात्माओं को निकालता था, और उसने अपने चेलों को भी उसके नाम पर दुष्टात्माओं को निकालने का अधिकार दिया था। दुष्टात्मा का अनुवाद उसी तरह करें जैसा आपने पिछले भागों में किया है और </w:t>
      </w:r>
      <w:r>
        <w:rPr>
          <w:b/>
          <w:lang w:val="hi_IN" w:bidi="hi_IN"/>
        </w:rPr>
        <w:t>दुष्टात्मा</w:t>
      </w:r>
      <w:r>
        <w:rPr>
          <w:lang w:val="hi_IN" w:bidi="hi_IN"/>
        </w:rPr>
        <w:t xml:space="preserve"> शब्द की अधिक पूर्ण परिभाषा के लिए मुख्य शब्दावली देखें।</w:t>
      </w:r>
    </w:p>
    <w:p>
      <w:pPr/>
      <w:r>
        <w:rPr>
          <w:lang w:val="hi_IN" w:bidi="hi_IN"/>
        </w:rPr>
      </w:r>
      <w:r>
        <w:rPr>
          <w:lang w:val="hi_IN" w:bidi="hi_IN"/>
        </w:rPr>
        <w:t xml:space="preserve">लोग यह भी कहेंगे कि उन्होंने यीशु के नाम पर </w:t>
      </w:r>
      <w:r>
        <w:rPr>
          <w:b/>
          <w:lang w:val="hi_IN" w:bidi="hi_IN"/>
        </w:rPr>
        <w:t>आश्चर्यकर्म</w:t>
      </w:r>
      <w:r>
        <w:rPr>
          <w:lang w:val="hi_IN" w:bidi="hi_IN"/>
        </w:rPr>
        <w:t xml:space="preserve"> किए हैं। आश्चर्यकर्म सामर्थशाली कार्य हैं जो केवल परमेश्वर कर सकता है। आश्चर्यकर्म का अनुवाद उसी तरह करें जैसा आपने पिछले भागों में किया है और </w:t>
      </w:r>
      <w:r>
        <w:rPr>
          <w:b/>
          <w:lang w:val="hi_IN" w:bidi="hi_IN"/>
        </w:rPr>
        <w:t>आश्चर्यकर्म</w:t>
      </w:r>
      <w:r>
        <w:rPr>
          <w:lang w:val="hi_IN" w:bidi="hi_IN"/>
        </w:rPr>
        <w:t xml:space="preserve"> शब्द की अधिक पूर्ण परिभाषा के लिए मुख्य शब्दावली देखें।</w:t>
      </w:r>
    </w:p>
    <w:p>
      <w:pPr/>
      <w:r>
        <w:rPr>
          <w:lang w:val="hi_IN" w:bidi="hi_IN"/>
        </w:rPr>
      </w:r>
      <w:r>
        <w:rPr>
          <w:lang w:val="hi_IN" w:bidi="hi_IN"/>
        </w:rPr>
        <w:t xml:space="preserve">यीशु कहता है कि ये लोग जो भविष्यद्वाणी करने का दावा करते हैं, दुष्टात्माओं को निकालते हैं, और उनके नाम पर आश्चर्यकर्म करते हैं, वे स्वर्ग के राज्य में नहीं आएंगे। यीशु उन्हें चले जाने के लिए कहेगा क्योंकि वह उन्हें कभी नहीं जानता था। यीशु इन लोगों को </w:t>
      </w:r>
      <w:r>
        <w:rPr>
          <w:b/>
          <w:lang w:val="hi_IN" w:bidi="hi_IN"/>
        </w:rPr>
        <w:t>व्यवस्था तोड़नेवाला</w:t>
      </w:r>
      <w:r>
        <w:rPr>
          <w:lang w:val="hi_IN" w:bidi="hi_IN"/>
        </w:rPr>
        <w:t xml:space="preserve"> कहेगा। मूल भाषा में “व्यवस्था तोड़नेवाला” का अर्थ है वह व्यक्ति जो अधर्म का आचरण करता है या परमेश्वर की </w:t>
      </w:r>
      <w:r>
        <w:rPr>
          <w:b/>
          <w:lang w:val="hi_IN" w:bidi="hi_IN"/>
        </w:rPr>
        <w:t>व्यवस्था</w:t>
      </w:r>
      <w:r>
        <w:rPr>
          <w:lang w:val="hi_IN" w:bidi="hi_IN"/>
        </w:rPr>
        <w:t xml:space="preserve"> का पालन नहीं करता। व्यवस्था का अर्थ है </w:t>
      </w:r>
      <w:r>
        <w:rPr>
          <w:b/>
          <w:lang w:val="hi_IN" w:bidi="hi_IN"/>
        </w:rPr>
        <w:t>मूसा की व्यवस्था</w:t>
      </w:r>
      <w:r>
        <w:rPr>
          <w:lang w:val="hi_IN" w:bidi="hi_IN"/>
        </w:rPr>
        <w:t xml:space="preserve"> जो मूसा ने यहूदी लोगों के साथ साझा किया ताकि उन्हें यह बताया जा सके कि उन्हें कैसे जीना चाहिए। यीशु की नई शिक्षा के अनुसार, अधर्म का अर्थ अपने पड़ोसी से अपने समान प्रेम न करना भी हो सकता है। व्यवस्था का अनुवाद उसी तरह करें जैसे आपने पिछले भागों में किया है और शब्द </w:t>
      </w:r>
      <w:r>
        <w:rPr>
          <w:b/>
          <w:lang w:val="hi_IN" w:bidi="hi_IN"/>
        </w:rPr>
        <w:t>व्यवस्था</w:t>
      </w:r>
      <w:r>
        <w:rPr>
          <w:lang w:val="hi_IN" w:bidi="hi_IN"/>
        </w:rPr>
        <w:t xml:space="preserve"> की अधिक पूर्ण परिभाषा के लिए मुख्य शब्दावली देखें।</w:t>
      </w:r>
    </w:p>
    <w:p>
      <w:pPr/>
      <w:r>
        <w:rPr>
          <w:lang w:val="hi_IN" w:bidi="hi_IN"/>
        </w:rPr>
      </w:r>
      <w:r>
        <w:rPr>
          <w:lang w:val="hi_IN" w:bidi="hi_IN"/>
        </w:rPr>
        <w:t xml:space="preserve">जो लोग यीशु की शिक्षा सुनते हैं और उसका पालन करते हैं, वे उस व्यक्ति के समान हैं जो अपना घर चट्टान की </w:t>
      </w:r>
      <w:r>
        <w:rPr>
          <w:b/>
          <w:lang w:val="hi_IN" w:bidi="hi_IN"/>
        </w:rPr>
        <w:t>नींव</w:t>
      </w:r>
      <w:r>
        <w:rPr>
          <w:lang w:val="hi_IN" w:bidi="hi_IN"/>
        </w:rPr>
        <w:t xml:space="preserve"> पर बनाता है। एक नींव एक घर के नीचे होती है। यह घर को मजबूत बनाती है ताकि जब खराब मौसम आता है तो वह गिरता नहीं है।</w:t>
      </w:r>
    </w:p>
    <w:p>
      <w:pPr/>
      <w:r>
        <w:rPr>
          <w:lang w:val="hi_IN" w:bidi="hi_IN"/>
        </w:rPr>
      </w:r>
      <w:r>
        <w:rPr>
          <w:lang w:val="hi_IN" w:bidi="hi_IN"/>
        </w:rPr>
        <w:t xml:space="preserve">जब यीशु ने शिक्षा देना समाप्त किया, तो भीड़ आश्चर्यचकित हुई कि यीशु ने उनके शास्त्रियों या </w:t>
      </w:r>
      <w:r>
        <w:rPr>
          <w:b/>
          <w:lang w:val="hi_IN" w:bidi="hi_IN"/>
        </w:rPr>
        <w:t>व्यवस्था के शिक्षकों</w:t>
      </w:r>
      <w:r>
        <w:rPr>
          <w:lang w:val="hi_IN" w:bidi="hi_IN"/>
        </w:rPr>
        <w:t xml:space="preserve"> से कैसे अलग तरीके से शिक्षा दी। उन्होंने मूसा की व्यवस्था को लिखा, और उन्होंने लोगों को यह भी सिखाया कि मूसा की व्यवस्था का पालन कैसे करें। व्यवस्था के शिक्षकों का अनुवाद उसी तरह करें जैसा आपने पिछले भागों में किया है और </w:t>
      </w:r>
      <w:r>
        <w:rPr>
          <w:b/>
          <w:lang w:val="hi_IN" w:bidi="hi_IN"/>
        </w:rPr>
        <w:t>व्यवस्था के शिक्षकों</w:t>
      </w:r>
      <w:r>
        <w:rPr>
          <w:lang w:val="hi_IN" w:bidi="hi_IN"/>
        </w:rPr>
        <w:t xml:space="preserve"> वाक्यांश की अधिक पूर्ण परिभाषा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आपको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8:1–17</w:t>
      </w:r>
      <w:r>
        <w:rPr>
          <w:lang w:val="hi_IN" w:bidi="hi_IN"/>
        </w:rPr>
      </w:r>
    </w:p>
    <w:p>
      <w:pPr>
        <w:pStyle w:val="Heading3"/>
      </w:pPr>
      <w:r>
        <w:rPr>
          <w:lang w:val="hi_IN" w:bidi="hi_IN"/>
        </w:rPr>
        <w:t>सुने और मन में रखें</w:t>
      </w:r>
    </w:p>
    <w:p>
      <w:pPr/>
      <w:r>
        <w:rPr>
          <w:lang w:val="hi_IN" w:bidi="hi_IN"/>
        </w:rPr>
      </w:r>
      <w:r>
        <w:rPr>
          <w:lang w:val="hi_IN" w:bidi="hi_IN"/>
        </w:rPr>
        <w:t>मत्ती 8:1–17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भाग से पहले, यीशु ने अपना "पहाड़ी उपदेश" समाप्त किया था। यीशु ने लम्बे समय तक भीड़ को शिक्षा दी। यह भाग घटनाओं की सच्ची कहानी है। मत्ती उन तरीकों के कुछ उदाहरण देता है जिनमें यीशु ने अपने अधिकार प्रदर्शित किए। कुछ लोग जिन्होंने यीशु के बारे में सुना, वे उसके पास गए ताकि वे चंगे हो सकें। यह दिखाता है कि परमेश्वर उन लोगों पर दया करता है जो यीशु मसीह पर विश्वास करते हैं।</w:t>
      </w:r>
    </w:p>
    <w:p>
      <w:pPr/>
      <w:r>
        <w:rPr>
          <w:lang w:val="hi_IN" w:bidi="hi_IN"/>
        </w:rPr>
      </w:r>
      <w:r>
        <w:rPr>
          <w:lang w:val="hi_IN" w:bidi="hi_IN"/>
        </w:rPr>
        <w:t>गलील की पहाड़ियों का चित्र दिखाएँ।</w:t>
      </w:r>
    </w:p>
    <w:p>
      <w:pPr/>
      <w:r>
        <w:rPr>
          <w:lang w:val="hi_IN" w:bidi="hi_IN"/>
        </w:rPr>
      </w:r>
      <w:r>
        <w:rPr>
          <w:lang w:val="hi_IN" w:bidi="hi_IN"/>
        </w:rPr>
        <w:t>यीशु उस पहाड़ी से नीचे आया जहाँ वह शिक्षा दे रहा था, और भीड़ उसके पीछे चल रही थी। अचानक, एक कोढ़ का रोगी उनके पास आया। कोढ़ का रोगी यहूदी व्यवस्था के अनुसार धार्मिक दृष्टि से अशुद्ध था। अशुद्ध का अर्थ है परमेश्वर की सेवा के योग्य नहीं है। इसलिए, कोढ़ी व्यक्ति को समुदाय में रहने की अनुमति नहीं दी जाती थी। सम्भावना है कि कोढ़ी व्यक्ति यीशु के पास तब आया जब भीड़ कुछ दूरी पर थी, क्योंकि वे एक अशुद्ध व्यक्ति की उपस्थिति बर्दाश्त नहीं करते थे। हालाँकि, वे फिर भी उस व्यक्ति के साथ यीशु की मुलाक़ात के गवाह रहे होंगे।</w:t>
      </w:r>
    </w:p>
    <w:p>
      <w:pPr/>
      <w:r>
        <w:rPr>
          <w:lang w:val="hi_IN" w:bidi="hi_IN"/>
        </w:rPr>
      </w:r>
      <w:r>
        <w:rPr>
          <w:lang w:val="hi_IN" w:bidi="hi_IN"/>
        </w:rPr>
        <w:t>रुकें और चर्चा करें: आपकी संस्कृति में, ऐसे कौन से कारण हैं जिनके कारण किसी व्यक्ति को समुदाय में रहने में असमर्थ माना जाता है? उन कारणों पर चर्चा करें कि आपके लिए या अन्य लोगों के लिए उनके साथ बातचीत करना क्यों कठिन है।</w:t>
      </w:r>
    </w:p>
    <w:p>
      <w:pPr/>
      <w:r>
        <w:rPr>
          <w:lang w:val="hi_IN" w:bidi="hi_IN"/>
        </w:rPr>
      </w:r>
      <w:r>
        <w:rPr>
          <w:lang w:val="hi_IN" w:bidi="hi_IN"/>
        </w:rPr>
        <w:t>वह व्यक्ति यीशु के सामने घुटने टेक कर बैठ गया। उस व्यक्ति ने यीशु को प्रभु कहा था। इस उदाहरण में, प्रभु एक सम्मानजनक शब्द है जिसका अर्थ है "स्वामी।" यह एक अगुवे को सम्बोधित करने का सम्मानजनक तरीका है। उस व्यक्ति ने पूछा कि क्या यीशु उसे शुद्ध करना चाहता है। इसका अर्थ है कि उसे उसकी त्वचा के रोग से चंगा करना। यीशु ने हाथ बढ़ाकर उस व्यक्ति को छुआ। वह व्यक्ति तुरन्त ही त्वचा रोग से ठीक हो गया। उस व्यक्ति के प्रति यीशु की प्रतिक्रिया अप्रत्याशित थी क्योंकि वह व्यक्ति अशुद्ध था। अन्य लोग उस व्यक्ति को अशुद्ध कहते और उससे दूर रहते थे। यीशु ने उस व्यक्ति को अशुद्ध नहीं कहा। यीशु ने उस व्यक्ति को चंगा करके उस पर दया दिखाई। उस व्यक्ति के चंगे होने के बाद, यीशु ने उसे निर्देश दिया कि वह जाकर याजक के सामने अपने आप को दिखाए। यहूदी व्यवस्था के अनुसार, याजक को शुद्धिकरण का अनुष्ठान करने और सार्वजनिक रूप से उस व्यक्ति को शुद्ध घोषित करने की आवश्यकता थी। फिर, वह व्यक्ति फिर से समुदाय में रह सकता था।</w:t>
      </w:r>
    </w:p>
    <w:p>
      <w:pPr/>
      <w:r>
        <w:rPr>
          <w:lang w:val="hi_IN" w:bidi="hi_IN"/>
        </w:rPr>
      </w:r>
      <w:r>
        <w:rPr>
          <w:lang w:val="hi_IN" w:bidi="hi_IN"/>
        </w:rPr>
        <w:t>यीशु कफरनहूम नामक नगर में गया। कफरनहूम गलील की झील के पास का शहर है। यीशु ने गलील के लिए अपनी सेवकाई कफरनहूम में ही शुरू की थी। तभी एक रोमी सूबेदार यीशु के पास आया। रोमी साम्राज्य ने इस भूमि पर कब्जा किया और सरकार को नियंत्रित किया। सूबेदार एक रोमी सैन्य अधिकारी होता है जो सौ सैनिकों के एक दल का नेतृत्व करता है। सूबेदार अपने बीमार सेवक के लिए चंगाई पाने के लिए यीशु के पास गया। सूबेदार अपने दास की बहुत देखभाल करता था। दास बिस्तर पर बीमार था और हिल नहीं सकता था। ऐसा माना जाता है कि दास केवल एक लड़का था, और वह लड़का मरने वाला था।</w:t>
      </w:r>
    </w:p>
    <w:p>
      <w:pPr/>
      <w:r>
        <w:rPr>
          <w:lang w:val="hi_IN" w:bidi="hi_IN"/>
        </w:rPr>
      </w:r>
      <w:r>
        <w:rPr>
          <w:lang w:val="hi_IN" w:bidi="hi_IN"/>
        </w:rPr>
        <w:t>एक सूबेदार का चित्र दिखाएँ।</w:t>
      </w:r>
    </w:p>
    <w:p>
      <w:pPr/>
      <w:r>
        <w:rPr>
          <w:lang w:val="hi_IN" w:bidi="hi_IN"/>
        </w:rPr>
      </w:r>
      <w:r>
        <w:rPr>
          <w:lang w:val="hi_IN" w:bidi="hi_IN"/>
        </w:rPr>
        <w:t>रुकें और उस समय के बारे में बात करें जब आपकी परवाह करने वाला कोई व्यक्ति बहुत बीमार था। आपने उस व्यक्ति की मदद करने के लिए क्या किया?</w:t>
      </w:r>
    </w:p>
    <w:p>
      <w:pPr/>
      <w:r>
        <w:rPr>
          <w:lang w:val="hi_IN" w:bidi="hi_IN"/>
        </w:rPr>
      </w:r>
      <w:r>
        <w:rPr>
          <w:lang w:val="hi_IN" w:bidi="hi_IN"/>
        </w:rPr>
        <w:t>यीशु ने कहा कि वह सूबेदार के घर जाने और दास को चंगा करने के लिए तैयार है। सूबेदार समझ गया कि यीशु के पास बड़ा अधिकार है। उसने यीशु को यह कहकर उत्तर दिया, “हे प्रभु, मैं इस योग्य नहीं, कि तू मेरी छत के तले आए, पर केवल मुँह से कह दे तो मेरा सेवक चंगा हो जाएगा।" सूबेदार ने शायद सोचा होगा कि यीशु इतने सम्मानीय हैं कि उनके घर नहीं आ सकते। यह भी सम्भव है कि सूबेदार ने यह कहा क्योंकि वह एक अन्यजाति था। अन्यजाति एक गैर-यहूदी होता है। यहूदियों को अन्यजातियों के घर में प्रवेश करने की अनुमति नहीं थी। सूबेदार को विश्वास था कि यीशु के केवल कुछ वचन कहने से उसका सेवक चंगा हो जाएगा। इससे पता चलता है कि उसमें विश्वास था।</w:t>
      </w:r>
    </w:p>
    <w:p>
      <w:pPr/>
      <w:r>
        <w:rPr>
          <w:lang w:val="hi_IN" w:bidi="hi_IN"/>
        </w:rPr>
      </w:r>
      <w:r>
        <w:rPr>
          <w:lang w:val="hi_IN" w:bidi="hi_IN"/>
        </w:rPr>
        <w:t>रुकें और चर्चा करें: आपके समुदाय में अधिकार वाले लोग कौन हैं? लोग उनके प्रति कैसे प्रतिक्रिया देते हैं? अधिकार वाले व्यक्ति और उसके अधिकार के अधीन लोगों के बीच के सम्बन्ध का वर्णन करें। उस समय की कहानी सुनाएँ जब किसी व्यक्ति ने किसी अधिकारी के अधिकारिक व्यक्ति की आज्ञा मानी या उसकी अवज्ञा की हो। उनके कार्यों के परिणाम क्या थे?</w:t>
      </w:r>
    </w:p>
    <w:p>
      <w:pPr/>
      <w:r>
        <w:rPr>
          <w:lang w:val="hi_IN" w:bidi="hi_IN"/>
        </w:rPr>
      </w:r>
      <w:r>
        <w:rPr>
          <w:lang w:val="hi_IN" w:bidi="hi_IN"/>
        </w:rPr>
        <w:t>यीशु ने सूबेदार को उत्तर देने से पहले भीड़ से बात की। यीशु ने रोमी के विश्वास के बारे में बहुत विस्तार से बात की। यीशु ने कहा कि इस्राएल में उनके अपने लोगों का विश्वास रोमी सूबेदार के विश्वास जितना मजबूत नहीं था। सूबेदार एक अन्यजाति था, एक गैर-यहूदी। यीशु ने कहा कि बहुत से लोग पूर्व और पश्चिम से आएंगे, जिसका अर्थ है पूरी दुनिया से आएंगे। इसमें अन्यजाति शामिल थे। यीशु ने कहा कि वे अब्राहम, इसहाक और याकूब के साथ मेज पर बैठेंगे। मेज पर बैठने का मतलब है साथ में भोजन करना। यह उस भोज को दर्शाता है जो स्वर्ग के राज्य में होगा। अब्राहम, इसहाक और याकूब इस्राएल जाति के पूर्वज हैं। एक राज्य एक ऐसा स्थान है जहां एक राजा लोगों के एक समूह पर शासन करता है। स्वर्ग वह स्थान है जहाँ परमेश्वर रहता है। यीशु मसीह के विश्वासियों का भी अन्तिम गंतव्य स्वर्ग है। यीशु ने यह भी कहा, "लेकिन बहुत से इस्राएली, जिनके लिए राज्य तैयार किया गया था, वे बाहरी अन्धकार में डाल दिए जाएँगे, जहाँ रोना और दाँत पीसना होगा।" बाहरी अन्धकार परमेश्वर से अनन्त अलगाव है, जो यीशु को अस्वीकार करने वाले सभी लोगों का इंतजार करता है। रोना उस तेज आवाज को कहते हैं जो लोग बहुत दुःख या पीड़ा होने पर निकालते हैं। दाँत पीसने का अर्थ है दर्द, क्रोध और कड़वाहट के कारण दाँत पीसना। जो लोग परमेश्वर से अलग हो जाते हैं वे शोक से भरे होंगे। उनका शोक उन्हें बेकाबू होकर रोने और दर्द से दाँत पीसने पर मजबूर कर देगा। यीशु ने यह बात दूर के भविष्य के बारे में कही।</w:t>
      </w:r>
    </w:p>
    <w:p>
      <w:pPr/>
      <w:r>
        <w:rPr>
          <w:lang w:val="hi_IN" w:bidi="hi_IN"/>
        </w:rPr>
      </w:r>
      <w:r>
        <w:rPr>
          <w:lang w:val="hi_IN" w:bidi="hi_IN"/>
        </w:rPr>
        <w:t>फिर यीशु ने सूबेदार से कहा, “अपने घर लौट जाओ। क्योंकि तुमने विश्वास किया है, वैसा ही हो गया है।” यीशु सूबेदार से खुश था। "जा" एक विनम्र आज्ञा थी। जब यीशु ने यह कहा, तो दास चंगा हो गया।</w:t>
      </w:r>
    </w:p>
    <w:p>
      <w:pPr/>
      <w:r>
        <w:rPr>
          <w:lang w:val="hi_IN" w:bidi="hi_IN"/>
        </w:rPr>
      </w:r>
      <w:r>
        <w:rPr>
          <w:lang w:val="hi_IN" w:bidi="hi_IN"/>
        </w:rPr>
        <w:t>फिर, यीशु पतरस के घर गया। पतरस भी कफरनहूम में रहता था। यीशु ने पतरस की सास को, जो पतरस की पत्नी की माँ थी, बुखार से बीमार पड़ी हुई देखा। यीशु ने पतरस की पत्नी की माँ को छुआ, फिर बुखार उतर गया। बुखार उतर जाने के बाद उस स्त्री ने यीशु की आवश्यकताओं का ध्यान रखना और उसे भोजन परोसना शुरू किया।</w:t>
      </w:r>
    </w:p>
    <w:p>
      <w:pPr/>
      <w:r>
        <w:rPr>
          <w:lang w:val="hi_IN" w:bidi="hi_IN"/>
        </w:rPr>
      </w:r>
      <w:r>
        <w:rPr>
          <w:lang w:val="hi_IN" w:bidi="hi_IN"/>
        </w:rPr>
        <w:t>उस नगर के लोग दुष्टात्माओं से ग्रस्त लोगों को सूर्यास्त के समय यीशु के पास लाए। उन्होंने ऐसा इसलिए किया क्योंकि सब्त का दिन सूर्यास्त के समय समाप्त होता था और वे चाहते थे कि यीशु चंगाई का काम करे। सब्त का दिन यहूदी आराम और आराधना का दिन है। सब्त के दिन काम करने की अनुमति नहीं है। दुष्टात्माएँ आत्मिक प्राणी हैं जो कभी स्वर्गदूत थे, लेकिन उन्होंने परमेश्वर के विरुद्ध बगावत की। वे अशुद्ध आत्माएँ हैं। दुष्टात्माओं से ग्रस्त लोग वे लोग होते हैं जो दुष्टात्माओं के नियंत्रण में थे। यीशु ने कुछ वचन कहे। इससे दुष्टात्माओं ने लोगों को छोड़कर उन्हें नियंत्रित करना बंद कर दिया।</w:t>
      </w:r>
    </w:p>
    <w:p>
      <w:pPr/>
      <w:r>
        <w:rPr>
          <w:lang w:val="hi_IN" w:bidi="hi_IN"/>
        </w:rPr>
      </w:r>
      <w:r>
        <w:rPr>
          <w:lang w:val="hi_IN" w:bidi="hi_IN"/>
        </w:rPr>
        <w:t>यीशु ने लोगों को चंगा किया। इससे पता चलता है कि यीशु ने उन बातों को पूरा किया जो भविष्यद्वक्ता या संदेशवाहक यशायाह ने लोगों से कही थीं। परमेश्वर ने यशायाह से बात की और यशायाह ने यहूदी लोगों से बहुत पहले कहा था कि परमेश्वर एक प्रतिज्ञा किए गए उद्धारकर्ता को भेजेगा। यह उद्धारकर्ता हमारी बीमारियों को दूर करेगा।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यीशु भीड़ को सिखाने के बाद पहाड़ से नीचे आता है। त्वचा की बीमारी से ग्रस्त एक व्यक्ति यीशु से कहता है कि वह उसे कोढ़ से शुद्ध करे। यीशु उस व्यक्ति को चंगा करता है।</w:t>
      </w:r>
    </w:p>
    <w:p>
      <w:pPr/>
      <w:r>
        <w:rPr>
          <w:lang w:val="hi_IN" w:bidi="hi_IN"/>
        </w:rPr>
      </w:r>
      <w:r>
        <w:rPr>
          <w:b/>
          <w:lang w:val="hi_IN" w:bidi="hi_IN"/>
        </w:rPr>
        <w:t>दूसरा दृश्य:</w:t>
      </w:r>
      <w:r>
        <w:rPr>
          <w:lang w:val="hi_IN" w:bidi="hi_IN"/>
        </w:rPr>
        <w:t xml:space="preserve"> यीशु कफरनहूम जाता है। एक रोमी सूबेदार यीशु से विनती करता है कि वह उसके दास को चंगा करे। यीशु बोलता है और दास चंगा हो जाता है।</w:t>
      </w:r>
    </w:p>
    <w:p>
      <w:pPr/>
      <w:r>
        <w:rPr>
          <w:lang w:val="hi_IN" w:bidi="hi_IN"/>
        </w:rPr>
      </w:r>
      <w:r>
        <w:rPr>
          <w:b/>
          <w:lang w:val="hi_IN" w:bidi="hi_IN"/>
        </w:rPr>
        <w:t>तीसरा दृश्य:</w:t>
      </w:r>
      <w:r>
        <w:rPr>
          <w:lang w:val="hi_IN" w:bidi="hi_IN"/>
        </w:rPr>
        <w:t xml:space="preserve"> यीशु पतरस के घर जाता है। पतरस की सास बीमार है और यीशु उसे चंगा करता है।</w:t>
      </w:r>
    </w:p>
    <w:p>
      <w:pPr/>
      <w:r>
        <w:rPr>
          <w:lang w:val="hi_IN" w:bidi="hi_IN"/>
        </w:rPr>
      </w:r>
      <w:r>
        <w:rPr>
          <w:b/>
          <w:lang w:val="hi_IN" w:bidi="hi_IN"/>
        </w:rPr>
        <w:t>चौथा दृश्य:</w:t>
      </w:r>
      <w:r>
        <w:rPr>
          <w:lang w:val="hi_IN" w:bidi="hi_IN"/>
        </w:rPr>
        <w:t xml:space="preserve"> उस शाम, लोग यीशु के पास आते हैं और उन लोगों को लाते हैं जिन्हें चंगाई की आवश्यकता है। यीशु कई लोगों को चंगा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लोगों की भीड़ जो यीशु को सुन रही थी और यीशु को दूसरों को सिखाते हुए और चंगा करते हुए देख रही थी</w:t>
      </w:r>
    </w:p>
    <w:p>
      <w:pPr>
        <w:pStyle w:val="ListBullet"/>
        <w:spacing w:line="240" w:lineRule="auto"/>
        <w:ind w:left="720"/>
      </w:pPr>
      <w:r>
        <w:rPr>
          <w:lang w:val="hi_IN" w:bidi="hi_IN"/>
        </w:rPr>
      </w:r>
      <w:r>
        <w:rPr>
          <w:lang w:val="hi_IN" w:bidi="hi_IN"/>
        </w:rPr>
        <w:t>एक कोढ़ी व्यक्ति</w:t>
      </w:r>
    </w:p>
    <w:p>
      <w:pPr>
        <w:pStyle w:val="ListBullet"/>
        <w:spacing w:line="240" w:lineRule="auto"/>
        <w:ind w:left="720"/>
      </w:pPr>
      <w:r>
        <w:rPr>
          <w:lang w:val="hi_IN" w:bidi="hi_IN"/>
        </w:rPr>
      </w:r>
      <w:r>
        <w:rPr>
          <w:lang w:val="hi_IN" w:bidi="hi_IN"/>
        </w:rPr>
        <w:t>एक रोमी सूबेदार</w:t>
      </w:r>
    </w:p>
    <w:p>
      <w:pPr>
        <w:pStyle w:val="ListBullet"/>
        <w:spacing w:line="240" w:lineRule="auto"/>
        <w:ind w:left="720"/>
      </w:pPr>
      <w:r>
        <w:rPr>
          <w:lang w:val="hi_IN" w:bidi="hi_IN"/>
        </w:rPr>
      </w:r>
      <w:r>
        <w:rPr>
          <w:lang w:val="hi_IN" w:bidi="hi_IN"/>
        </w:rPr>
        <w:t>रोमी सूबेदार का दास</w:t>
      </w:r>
    </w:p>
    <w:p>
      <w:pPr>
        <w:pStyle w:val="ListBullet"/>
        <w:spacing w:line="240" w:lineRule="auto"/>
        <w:ind w:left="720"/>
      </w:pPr>
      <w:r>
        <w:rPr>
          <w:lang w:val="hi_IN" w:bidi="hi_IN"/>
        </w:rPr>
      </w:r>
      <w:r>
        <w:rPr>
          <w:lang w:val="hi_IN" w:bidi="hi_IN"/>
        </w:rPr>
        <w:t>पतरस की सास</w:t>
      </w:r>
    </w:p>
    <w:p>
      <w:pPr>
        <w:pStyle w:val="ListBullet"/>
        <w:spacing w:line="240" w:lineRule="auto"/>
        <w:ind w:left="720"/>
      </w:pPr>
      <w:r>
        <w:rPr>
          <w:lang w:val="hi_IN" w:bidi="hi_IN"/>
        </w:rPr>
      </w:r>
      <w:r>
        <w:rPr>
          <w:lang w:val="hi_IN" w:bidi="hi_IN"/>
        </w:rPr>
        <w:t>दुष्टात्मा से ग्रस्त लोग</w:t>
      </w:r>
    </w:p>
    <w:p>
      <w:pPr/>
      <w:r>
        <w:rPr>
          <w:lang w:val="hi_IN" w:bidi="hi_IN"/>
        </w:rPr>
      </w:r>
      <w:r>
        <w:rPr>
          <w:lang w:val="hi_IN" w:bidi="hi_IN"/>
        </w:rPr>
        <w:t>इस सत्र में, समूह से कहें कि वे कहानी और उसके घटनाक्रम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याद रखें कि यीशु ने अभी-अभी पहाड़ पर एक बड़ी भीड़ को शिक्षा देना समाप्त किया है।</w:t>
      </w:r>
    </w:p>
    <w:p>
      <w:pPr/>
      <w:r>
        <w:rPr>
          <w:lang w:val="hi_IN" w:bidi="hi_IN"/>
        </w:rPr>
      </w:r>
      <w:r>
        <w:rPr>
          <w:lang w:val="hi_IN" w:bidi="hi_IN"/>
        </w:rPr>
        <w:t>याद रखें कि यहूदी लोग कोढ़ के रोगी को छूने से डरते थे क्योंकि ऐसा करने से वे धार्मिक रीति से अशुद्ध हो जाते थे।</w:t>
      </w:r>
    </w:p>
    <w:p>
      <w:pPr/>
      <w:r>
        <w:rPr>
          <w:lang w:val="hi_IN" w:bidi="hi_IN"/>
        </w:rPr>
      </w:r>
      <w:r>
        <w:rPr>
          <w:lang w:val="hi_IN" w:bidi="hi_IN"/>
        </w:rPr>
        <w:t>याद रखें कि रोमी सूबेदार ने यीशु में अपना विश्वास और भरोसा कैसे दिखाया।</w:t>
      </w:r>
    </w:p>
    <w:p>
      <w:pPr/>
      <w:r>
        <w:rPr>
          <w:lang w:val="hi_IN" w:bidi="hi_IN"/>
        </w:rPr>
      </w:r>
      <w:r>
        <w:rPr>
          <w:lang w:val="hi_IN" w:bidi="hi_IN"/>
        </w:rPr>
        <w:t>यह याद रखना महत्वपूर्ण है कि पतरस के घर में क्या हुआ था।</w:t>
      </w:r>
    </w:p>
    <w:p>
      <w:pPr/>
      <w:r>
        <w:rPr>
          <w:lang w:val="hi_IN" w:bidi="hi_IN"/>
        </w:rPr>
      </w:r>
      <w:r>
        <w:rPr>
          <w:lang w:val="hi_IN" w:bidi="hi_IN"/>
        </w:rPr>
        <w:t>यह ध्यान देना महत्वपूर्ण है कि यह कहानी यीशु के एक अशुद्ध व्यक्ति को चंगा करने से शुरू होती है और यह उस समय समाप्त होती है जब यीशु लोगों से दुष्टात्माओं यानी अशुद्ध आत्माओं को निकाल देता है जो उन्हें नियंत्रित कर रही थीं।</w:t>
      </w:r>
    </w:p>
    <w:p>
      <w:pPr/>
      <w:r>
        <w:rPr>
          <w:lang w:val="hi_IN" w:bidi="hi_IN"/>
        </w:rPr>
      </w:r>
      <w:r>
        <w:rPr>
          <w:lang w:val="hi_IN" w:bidi="hi_IN"/>
        </w:rPr>
        <w:t>यह कहानी बीमारों को चंगा करने और अशुद्ध को शुद्ध करने की यीशु की सामर्थ्य और अधिकार को दिखाती है, जो यह सिद्ध करता है कि यीशु पुराने नियम में प्रतिज्ञा किया गया मसीहा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एक बार फिर सबसे आसानी से समझ में आने वाले संस्करण में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लोगों की भीड़ जो यीशु को सुन रही थी और यीशु को दूसरों को सिखाते हुए और चंगा करते हुए देख रही थी</w:t>
      </w:r>
    </w:p>
    <w:p>
      <w:pPr>
        <w:pStyle w:val="ListBullet"/>
        <w:spacing w:line="240" w:lineRule="auto"/>
        <w:ind w:left="720"/>
      </w:pPr>
      <w:r>
        <w:rPr>
          <w:lang w:val="hi_IN" w:bidi="hi_IN"/>
        </w:rPr>
      </w:r>
      <w:r>
        <w:rPr>
          <w:lang w:val="hi_IN" w:bidi="hi_IN"/>
        </w:rPr>
        <w:t>एक कोढ़ी व्यक्ति</w:t>
      </w:r>
    </w:p>
    <w:p>
      <w:pPr>
        <w:pStyle w:val="ListBullet"/>
        <w:spacing w:line="240" w:lineRule="auto"/>
        <w:ind w:left="720"/>
      </w:pPr>
      <w:r>
        <w:rPr>
          <w:lang w:val="hi_IN" w:bidi="hi_IN"/>
        </w:rPr>
      </w:r>
      <w:r>
        <w:rPr>
          <w:lang w:val="hi_IN" w:bidi="hi_IN"/>
        </w:rPr>
        <w:t>एक रोमी सूबेदार</w:t>
      </w:r>
    </w:p>
    <w:p>
      <w:pPr>
        <w:pStyle w:val="ListBullet"/>
        <w:spacing w:line="240" w:lineRule="auto"/>
        <w:ind w:left="720"/>
      </w:pPr>
      <w:r>
        <w:rPr>
          <w:lang w:val="hi_IN" w:bidi="hi_IN"/>
        </w:rPr>
      </w:r>
      <w:r>
        <w:rPr>
          <w:lang w:val="hi_IN" w:bidi="hi_IN"/>
        </w:rPr>
        <w:t>रोमी सूबेदार का दास</w:t>
      </w:r>
    </w:p>
    <w:p>
      <w:pPr>
        <w:pStyle w:val="ListBullet"/>
        <w:spacing w:line="240" w:lineRule="auto"/>
        <w:ind w:left="720"/>
      </w:pPr>
      <w:r>
        <w:rPr>
          <w:lang w:val="hi_IN" w:bidi="hi_IN"/>
        </w:rPr>
      </w:r>
      <w:r>
        <w:rPr>
          <w:lang w:val="hi_IN" w:bidi="hi_IN"/>
        </w:rPr>
        <w:t>पतरस की सास</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“पहाड़ी उपदेश” देने के बाद यीशु उस पहाड़ी से नीचे उतरा जिस पर वह उपदेश दे रहा था। यीशु के पीछे उन लोगों की एक बड़ी भीड़ चल रही थी जो उसकी शिक्षा से प्रभावित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पात्र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एक कोढ़ से पीड़ित व्यक्ति यीशु के पास आया और उसके सामने घुटने टेके। वह व्यक्ति चाहता था कि यीशु उसे चंगा करे और उसे शुद्ध करे। यीशु ने उस व्यक्ति को छुआ, उसे कोढ़ से चंगा किया और उसे शुद्ध किया।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बीमार व्यक्ति का पात्र निभाने वाले से पूछें, "आप कैसा महसूस कर रहे हैं?" आप ऐसी बातें सुन सकते हैं:</w:t>
      </w:r>
    </w:p>
    <w:p>
      <w:pPr/>
      <w:r>
        <w:rPr>
          <w:lang w:val="hi_IN" w:bidi="hi_IN"/>
        </w:rPr>
      </w:r>
      <w:r>
        <w:rPr>
          <w:lang w:val="hi_IN" w:bidi="hi_IN"/>
        </w:rPr>
        <w:t>यीशु ने कफरनहूम के नगर की ओर यात्रा करना जारी रखा। एक रोमी सैनिक जो दूसरों का प्रधान था, यीशु के पास आया क्योंकि उसका दास बहुत बीमार था और चल नहीं सकता था। सैनिक यीशु पर बहुत विश्वास दिखाता है, क्योंकि उसे भरोसा है कि यीशु एक वचन बोलकर उसके सेवक को चंगा कर सकता है। यीशु उस सैनिक के विश्वास से प्रभावित हुआ। विश्वास की परिभाषा के लिए मुख्य शब्दावली देखें।</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रोमी सैनिक का पात्र निभाने वाले अभिनेता से पूछें, "आप कैसा महसूस कर रहे हैं?" आप ऐसी बातें सुन सकते हैं:</w:t>
      </w:r>
    </w:p>
    <w:p>
      <w:pPr/>
      <w:r>
        <w:rPr>
          <w:lang w:val="hi_IN" w:bidi="hi_IN"/>
        </w:rPr>
      </w:r>
      <w:r>
        <w:rPr>
          <w:lang w:val="hi_IN" w:bidi="hi_IN"/>
        </w:rPr>
        <w:t>यीशु पतरस के घर गया। जब यीशु देखता है कि पतरस की पत्नी की माँ बिस्तर पर बीमार है तो वह उसे चंगा करता है। पतरस की सास यीशु की ज़रूरतों का ध्यान रखकर दिखाती है कि वह उनके प्रति आभारी है। उसने शायद यीशु को भोजन परोसा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पात्र निभाने वाले अभिनेता से कहें, "उस स्त्री ने अभी आपको दिखाया है कि वह कितनी आभारी है, आप कैसा महसूस कर रहे हैं?" आप ऐसी बातें सुन सकते हैं:</w:t>
      </w:r>
    </w:p>
    <w:p>
      <w:pPr/>
      <w:r>
        <w:rPr>
          <w:lang w:val="hi_IN" w:bidi="hi_IN"/>
        </w:rPr>
      </w:r>
      <w:r>
        <w:rPr>
          <w:lang w:val="hi_IN" w:bidi="hi_IN"/>
        </w:rPr>
        <w:t>भीड़ दुष्टात्माओं से ग्रस्त लोगों को यीशु के पास लाने लगी। भीड़ चाहती थी कि यीशु दुष्टात्माओं से ग्रस्त लोगों को चंगा करे। यीशु ने कुछ वचन बोल कर दुष्टात्माओं को लोगों से बाहर निकाल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दुष्टात्माओं से ग्रस्त लोगों का पात्र निभाने वाले अभिनेताओं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उस पहाड़ी से नीचे आया जहाँ वह शिक्षा दे रहा था। एक </w:t>
      </w:r>
      <w:r>
        <w:rPr>
          <w:b/>
          <w:lang w:val="hi_IN" w:bidi="hi_IN"/>
        </w:rPr>
        <w:t>कोढ़ी</w:t>
      </w:r>
      <w:r>
        <w:rPr>
          <w:lang w:val="hi_IN" w:bidi="hi_IN"/>
        </w:rPr>
        <w:t xml:space="preserve"> आदमी यीशु के सामने घुटने टेक कर बैठ गया। कोढ़ विभिन्न प्रकार की त्वचा की बीमारियों को दर्शाता है। ये त्वचा रोग व्यक्ति को </w:t>
      </w:r>
      <w:r>
        <w:rPr>
          <w:b/>
          <w:lang w:val="hi_IN" w:bidi="hi_IN"/>
        </w:rPr>
        <w:t>अशुद्ध</w:t>
      </w:r>
      <w:r>
        <w:rPr>
          <w:lang w:val="hi_IN" w:bidi="hi_IN"/>
        </w:rPr>
        <w:t xml:space="preserve"> बनाते हैं। यहूदी कानून के अनुसार, कोढ़ के रोगी को फटे कपड़े पहनने पड़ते थे और "अशुद्ध! अशुद्ध!" चिल्लाना पड़ता था। सार्वजनिक रूप से। कोढ़ी व्यक्ति ने यीशु से कहा कि वह उसे </w:t>
      </w:r>
      <w:r>
        <w:rPr>
          <w:b/>
          <w:lang w:val="hi_IN" w:bidi="hi_IN"/>
        </w:rPr>
        <w:t>शुद्ध</w:t>
      </w:r>
      <w:r>
        <w:rPr>
          <w:lang w:val="hi_IN" w:bidi="hi_IN"/>
        </w:rPr>
        <w:t xml:space="preserve"> करे। </w:t>
      </w:r>
      <w:r>
        <w:rPr>
          <w:lang w:val="hi_IN" w:bidi="hi_IN"/>
        </w:rPr>
        <w:t>शुद्ध/अशुद्ध</w:t>
      </w:r>
      <w:r>
        <w:rPr>
          <w:lang w:val="hi_IN" w:bidi="hi_IN"/>
        </w:rPr>
        <w:t xml:space="preserve"> और </w:t>
      </w:r>
      <w:r>
        <w:rPr>
          <w:lang w:val="hi_IN" w:bidi="hi_IN"/>
        </w:rPr>
        <w:t>कोढ़</w:t>
      </w:r>
      <w:r>
        <w:rPr>
          <w:lang w:val="hi_IN" w:bidi="hi_IN"/>
        </w:rPr>
        <w:t xml:space="preserve"> की परिभाषा के लिए मुख्य शब्दावली को देखें। कोढ़, शुद्ध और अशुद्ध के लिए उन्हीं शब्दों का उपयोग करना याद रखें जो पहले उपयोग किए गए हैं।</w:t>
      </w:r>
    </w:p>
    <w:p>
      <w:pPr/>
      <w:r>
        <w:rPr>
          <w:lang w:val="hi_IN" w:bidi="hi_IN"/>
        </w:rPr>
      </w:r>
      <w:r>
        <w:rPr>
          <w:lang w:val="hi_IN" w:bidi="hi_IN"/>
        </w:rPr>
        <w:t xml:space="preserve">उस व्यक्ति ने यीशु को "प्रभु" कहा। </w:t>
      </w:r>
      <w:r>
        <w:rPr>
          <w:b/>
          <w:lang w:val="hi_IN" w:bidi="hi_IN"/>
        </w:rPr>
        <w:t>प्रभु</w:t>
      </w:r>
      <w:r>
        <w:rPr>
          <w:lang w:val="hi_IN" w:bidi="hi_IN"/>
        </w:rPr>
        <w:t xml:space="preserve"> एक सम्मान शब्द था जिसका उपयोग किसी व्यक्ति को सम्बोधित करते समय किया जाता था। उसी शब्द का उपयोग करें जिसका उपयोग आपने पिछले भागों में किया है। </w:t>
      </w:r>
      <w:r>
        <w:rPr>
          <w:lang w:val="hi_IN" w:bidi="hi_IN"/>
        </w:rPr>
        <w:t>प्रभु</w:t>
      </w:r>
      <w:r>
        <w:rPr>
          <w:lang w:val="hi_IN" w:bidi="hi_IN"/>
        </w:rPr>
        <w:t xml:space="preserve"> की अधिक पूर्ण परिभाषा के लिए मुख्य शब्दावली को देखें।</w:t>
      </w:r>
    </w:p>
    <w:p>
      <w:pPr/>
      <w:r>
        <w:rPr>
          <w:lang w:val="hi_IN" w:bidi="hi_IN"/>
        </w:rPr>
      </w:r>
      <w:r>
        <w:rPr>
          <w:lang w:val="hi_IN" w:bidi="hi_IN"/>
        </w:rPr>
        <w:t xml:space="preserve">एक रोमी </w:t>
      </w:r>
      <w:r>
        <w:rPr>
          <w:b/>
          <w:lang w:val="hi_IN" w:bidi="hi_IN"/>
        </w:rPr>
        <w:t>सूबेदार</w:t>
      </w:r>
      <w:r>
        <w:rPr>
          <w:lang w:val="hi_IN" w:bidi="hi_IN"/>
        </w:rPr>
        <w:t xml:space="preserve"> यीशु के पास आया। </w:t>
      </w:r>
      <w:r>
        <w:rPr>
          <w:lang w:val="hi_IN" w:bidi="hi_IN"/>
        </w:rPr>
        <w:t>सूबेदार</w:t>
      </w:r>
      <w:r>
        <w:rPr>
          <w:lang w:val="hi_IN" w:bidi="hi_IN"/>
        </w:rPr>
        <w:t xml:space="preserve"> की परिभाषा के लिए मुख्य शब्दावली देखें। सूबेदार एक रोमी सैन्य अधिकारी होता है जो सौ सैनिकों के एक दल का नेतृत्व करता है।</w:t>
      </w:r>
    </w:p>
    <w:p>
      <w:pPr/>
      <w:r>
        <w:rPr>
          <w:lang w:val="hi_IN" w:bidi="hi_IN"/>
        </w:rPr>
      </w:r>
      <w:r>
        <w:rPr>
          <w:lang w:val="hi_IN" w:bidi="hi_IN"/>
        </w:rPr>
        <w:t xml:space="preserve">सूबेदार एक </w:t>
      </w:r>
      <w:r>
        <w:rPr>
          <w:b/>
          <w:lang w:val="hi_IN" w:bidi="hi_IN"/>
        </w:rPr>
        <w:t>अन्यजाति</w:t>
      </w:r>
      <w:r>
        <w:rPr>
          <w:lang w:val="hi_IN" w:bidi="hi_IN"/>
        </w:rPr>
        <w:t xml:space="preserve"> था, एक गैर-यहूदी। उसी शब्द का उपयोग करें जिसका उपयोग आपने पिछले भागों में किया है। </w:t>
      </w:r>
      <w:r>
        <w:rPr>
          <w:lang w:val="hi_IN" w:bidi="hi_IN"/>
        </w:rPr>
        <w:t>अन्यजाति</w:t>
      </w:r>
      <w:r>
        <w:rPr>
          <w:lang w:val="hi_IN" w:bidi="hi_IN"/>
        </w:rPr>
        <w:t xml:space="preserve"> की अधिक पूर्ण परिभाषा के लिए मुख्य शब्दावली को देखें।</w:t>
      </w:r>
    </w:p>
    <w:p>
      <w:pPr/>
      <w:r>
        <w:rPr>
          <w:lang w:val="hi_IN" w:bidi="hi_IN"/>
        </w:rPr>
      </w:r>
      <w:r>
        <w:rPr>
          <w:lang w:val="hi_IN" w:bidi="hi_IN"/>
        </w:rPr>
        <w:t xml:space="preserve">यीशु ने सूबेदार के बारे में कहा कि "मैंने इस्राएल में कोई ऐसा व्यक्ति नहीं पाया जिसका </w:t>
      </w:r>
      <w:r>
        <w:rPr>
          <w:b/>
          <w:lang w:val="hi_IN" w:bidi="hi_IN"/>
        </w:rPr>
        <w:t>विश्वास</w:t>
      </w:r>
      <w:r>
        <w:rPr>
          <w:lang w:val="hi_IN" w:bidi="hi_IN"/>
        </w:rPr>
        <w:t xml:space="preserve"> इतना उच्च हो।" विश्वास परमेश्वर के प्रति लोगों की प्रतिक्रियाओं का वर्णन करता है। जिस व्यक्ति पर लोगों को विश्वास होता है, वे आमतौर पर उसकी बातों से सहमत होते हैं। वे उस व्यक्ति पर भरोसा करते हैं या उसमें विश्वास रखते हैं। विश्वास परमेश्वर की प्रतिज्ञाओं के प्रति लोगों की प्रतिक्रिया का वर्णन करता है। उसी शब्द का प्रयोग करें जो आपने पिछले भागों में प्रयोग किया है। </w:t>
      </w:r>
      <w:r>
        <w:rPr>
          <w:lang w:val="hi_IN" w:bidi="hi_IN"/>
        </w:rPr>
        <w:t>विश्वास</w:t>
      </w:r>
      <w:r>
        <w:rPr>
          <w:lang w:val="hi_IN" w:bidi="hi_IN"/>
        </w:rPr>
        <w:t xml:space="preserve"> की अधिक पूर्ण परिभाषाओं के लिए मुख्य शब्दावली को देखें।</w:t>
      </w:r>
    </w:p>
    <w:p>
      <w:pPr/>
      <w:r>
        <w:rPr>
          <w:lang w:val="hi_IN" w:bidi="hi_IN"/>
        </w:rPr>
      </w:r>
      <w:r>
        <w:rPr>
          <w:lang w:val="hi_IN" w:bidi="hi_IN"/>
        </w:rPr>
        <w:t xml:space="preserve">यीशु ने कहा, "बहुत से </w:t>
      </w:r>
      <w:r>
        <w:rPr>
          <w:b/>
          <w:lang w:val="hi_IN" w:bidi="hi_IN"/>
        </w:rPr>
        <w:t>पूर्व और पश्चिम से</w:t>
      </w:r>
      <w:r>
        <w:rPr>
          <w:lang w:val="hi_IN" w:bidi="hi_IN"/>
        </w:rPr>
        <w:t xml:space="preserve"> आकर </w:t>
      </w:r>
      <w:r>
        <w:rPr>
          <w:b/>
          <w:lang w:val="hi_IN" w:bidi="hi_IN"/>
        </w:rPr>
        <w:t>अब्राहम, इसहाक और याकूब</w:t>
      </w:r>
      <w:r>
        <w:rPr>
          <w:lang w:val="hi_IN" w:bidi="hi_IN"/>
        </w:rPr>
        <w:t xml:space="preserve"> के साथ </w:t>
      </w:r>
      <w:r>
        <w:rPr>
          <w:b/>
          <w:lang w:val="hi_IN" w:bidi="hi_IN"/>
        </w:rPr>
        <w:t>स्वर्ग के राज्य</w:t>
      </w:r>
      <w:r>
        <w:rPr>
          <w:lang w:val="hi_IN" w:bidi="hi_IN"/>
        </w:rPr>
        <w:t xml:space="preserve"> में भोज में बैठेंगे।"</w:t>
      </w:r>
    </w:p>
    <w:p>
      <w:pPr/>
      <w:r>
        <w:rPr>
          <w:lang w:val="hi_IN" w:bidi="hi_IN"/>
        </w:rPr>
      </w:r>
      <w:r>
        <w:rPr>
          <w:lang w:val="hi_IN" w:bidi="hi_IN"/>
        </w:rPr>
        <w:t>"पूर्व और पश्चिम से बहुत लोग आएंगे" का अर्थ है कि लोग दुनिया भर से आएंगे, जिनमें अन्यजाति (गैर-यहूदी) भी शामिल होंगे। अब्राहम, इसहाक और याकूब इस्राएल जाति के पूर्वज हैं।</w:t>
      </w:r>
    </w:p>
    <w:p>
      <w:pPr/>
      <w:r>
        <w:rPr>
          <w:lang w:val="hi_IN" w:bidi="hi_IN"/>
        </w:rPr>
      </w:r>
      <w:r>
        <w:rPr>
          <w:lang w:val="hi_IN" w:bidi="hi_IN"/>
        </w:rPr>
        <w:t xml:space="preserve">एक </w:t>
      </w:r>
      <w:r>
        <w:rPr>
          <w:b/>
          <w:lang w:val="hi_IN" w:bidi="hi_IN"/>
        </w:rPr>
        <w:t>राज्य</w:t>
      </w:r>
      <w:r>
        <w:rPr>
          <w:lang w:val="hi_IN" w:bidi="hi_IN"/>
        </w:rPr>
        <w:t xml:space="preserve"> एक ऐसा स्थान है जहां एक राजा लोगों के एक समूह पर शासन करता है। </w:t>
      </w:r>
      <w:r>
        <w:rPr>
          <w:b/>
          <w:lang w:val="hi_IN" w:bidi="hi_IN"/>
        </w:rPr>
        <w:t>स्वर्ग</w:t>
      </w:r>
      <w:r>
        <w:rPr>
          <w:lang w:val="hi_IN" w:bidi="hi_IN"/>
        </w:rPr>
        <w:t xml:space="preserve"> वह स्थान है जहाँ परमेश्वर रहता है। यीशु मसीह के विश्वासियों का अन्तिम गंतव्य स्वर्ग है। </w:t>
      </w:r>
      <w:r>
        <w:rPr>
          <w:b/>
          <w:lang w:val="hi_IN" w:bidi="hi_IN"/>
        </w:rPr>
        <w:t>स्वर्ग का राज्य</w:t>
      </w:r>
      <w:r>
        <w:rPr>
          <w:lang w:val="hi_IN" w:bidi="hi_IN"/>
        </w:rPr>
        <w:t xml:space="preserve"> परमेश्वर का राज्य है। उसी शब्द का उपयोग करें जिसका उपयोग आपने पिछले भागों में किया है। </w:t>
      </w:r>
      <w:r>
        <w:rPr>
          <w:lang w:val="hi_IN" w:bidi="hi_IN"/>
        </w:rPr>
        <w:t>स्वर्ग के राज्य</w:t>
      </w:r>
      <w:r>
        <w:rPr>
          <w:lang w:val="hi_IN" w:bidi="hi_IN"/>
        </w:rPr>
        <w:t xml:space="preserve"> की अधिक पूर्ण परिभाषा के लिए मुख्य शब्दावली देखें।</w:t>
      </w:r>
    </w:p>
    <w:p>
      <w:pPr/>
      <w:r>
        <w:rPr>
          <w:lang w:val="hi_IN" w:bidi="hi_IN"/>
        </w:rPr>
      </w:r>
      <w:r>
        <w:rPr>
          <w:lang w:val="hi_IN" w:bidi="hi_IN"/>
        </w:rPr>
        <w:t xml:space="preserve">यीशु ने कहा, "लेकिन बहुत से इस्राएली, जिनके लिए राज्य तैयार किया गया था, वे </w:t>
      </w:r>
      <w:r>
        <w:rPr>
          <w:b/>
          <w:lang w:val="hi_IN" w:bidi="hi_IN"/>
        </w:rPr>
        <w:t>बाहरी अन्धकार</w:t>
      </w:r>
      <w:r>
        <w:rPr>
          <w:lang w:val="hi_IN" w:bidi="hi_IN"/>
        </w:rPr>
        <w:t xml:space="preserve"> में डाल दिए जाएँगे, जहाँ </w:t>
      </w:r>
      <w:r>
        <w:rPr>
          <w:b/>
          <w:lang w:val="hi_IN" w:bidi="hi_IN"/>
        </w:rPr>
        <w:t>रोना और दाँत पीसना होगा</w:t>
      </w:r>
      <w:r>
        <w:rPr>
          <w:lang w:val="hi_IN" w:bidi="hi_IN"/>
        </w:rPr>
        <w:t>।"</w:t>
      </w:r>
    </w:p>
    <w:p>
      <w:pPr/>
      <w:r>
        <w:rPr>
          <w:lang w:val="hi_IN" w:bidi="hi_IN"/>
        </w:rPr>
      </w:r>
      <w:r>
        <w:rPr>
          <w:lang w:val="hi_IN" w:bidi="hi_IN"/>
        </w:rPr>
        <w:t xml:space="preserve">बाहरी अन्धकार परमेश्वर से अनन्त अलगाव है। बाहरी अन्धकार अनन्त पीड़ा और दण्ड है। बाहरी अन्धकार नरक है। उसी शब्द का उपयोग करें जिसका उपयोग आपने पिछले भागों में किया है। </w:t>
      </w:r>
      <w:r>
        <w:rPr>
          <w:lang w:val="hi_IN" w:bidi="hi_IN"/>
        </w:rPr>
        <w:t>नरक</w:t>
      </w:r>
      <w:r>
        <w:rPr>
          <w:lang w:val="hi_IN" w:bidi="hi_IN"/>
        </w:rPr>
        <w:t xml:space="preserve"> की अधिक पूर्ण परिभाषा के लिए मुख्य शब्दावली को देखें। बाहरी अन्धकार में लोग दुःख पा रहे हैं क्योंकि वे परमेश्वर से अलग हो गए हैं।</w:t>
      </w:r>
    </w:p>
    <w:p>
      <w:pPr/>
      <w:r>
        <w:rPr>
          <w:lang w:val="hi_IN" w:bidi="hi_IN"/>
        </w:rPr>
      </w:r>
      <w:r>
        <w:rPr>
          <w:lang w:val="hi_IN" w:bidi="hi_IN"/>
        </w:rPr>
        <w:t xml:space="preserve">रोना और दाँत पीसना: </w:t>
      </w:r>
      <w:r>
        <w:rPr>
          <w:b/>
          <w:lang w:val="hi_IN" w:bidi="hi_IN"/>
        </w:rPr>
        <w:t>रोना</w:t>
      </w:r>
      <w:r>
        <w:rPr>
          <w:lang w:val="hi_IN" w:bidi="hi_IN"/>
        </w:rPr>
        <w:t xml:space="preserve"> उस तेज आवाज को कहते हैं जो लोग बहुत दुःख या पीड़ा होने पर निकालते हैं। </w:t>
      </w:r>
      <w:r>
        <w:rPr>
          <w:b/>
          <w:lang w:val="hi_IN" w:bidi="hi_IN"/>
        </w:rPr>
        <w:t>दाँत पीसने</w:t>
      </w:r>
      <w:r>
        <w:rPr>
          <w:lang w:val="hi_IN" w:bidi="hi_IN"/>
        </w:rPr>
        <w:t xml:space="preserve"> का अर्थ है दर्द, क्रोध और कड़वाहट के कारण दाँत पीसना। उसी शब्द का उपयोग करें जिसका उपयोग आपने पिछले भागों में किया है।</w:t>
      </w:r>
    </w:p>
    <w:p>
      <w:pPr/>
      <w:r>
        <w:rPr>
          <w:lang w:val="hi_IN" w:bidi="hi_IN"/>
        </w:rPr>
      </w:r>
      <w:r>
        <w:rPr>
          <w:lang w:val="hi_IN" w:bidi="hi_IN"/>
        </w:rPr>
        <w:t xml:space="preserve">यीशु कफरनहूम में पतरस के घर गया। यीशु ने पतरस की </w:t>
      </w:r>
      <w:r>
        <w:rPr>
          <w:b/>
          <w:lang w:val="hi_IN" w:bidi="hi_IN"/>
        </w:rPr>
        <w:t>सास</w:t>
      </w:r>
      <w:r>
        <w:rPr>
          <w:lang w:val="hi_IN" w:bidi="hi_IN"/>
        </w:rPr>
        <w:t xml:space="preserve"> को चंगा किया, जो बुखार से बीमार थी। सास किसी व्यक्ति के जीवनसाथी की माँ होती है।</w:t>
      </w:r>
    </w:p>
    <w:p>
      <w:pPr/>
      <w:r>
        <w:rPr>
          <w:lang w:val="hi_IN" w:bidi="hi_IN"/>
        </w:rPr>
      </w:r>
      <w:r>
        <w:rPr>
          <w:lang w:val="hi_IN" w:bidi="hi_IN"/>
        </w:rPr>
        <w:t xml:space="preserve">उस शाम को, उस नगर के लोग </w:t>
      </w:r>
      <w:r>
        <w:rPr>
          <w:b/>
          <w:lang w:val="hi_IN" w:bidi="hi_IN"/>
        </w:rPr>
        <w:t>दुष्टात्माओं से ग्रस्त</w:t>
      </w:r>
      <w:r>
        <w:rPr>
          <w:lang w:val="hi_IN" w:bidi="hi_IN"/>
        </w:rPr>
        <w:t xml:space="preserve"> लोगों को यीशु के पास लाए ताकि वह उन्हें चंगा कर सके। </w:t>
      </w:r>
      <w:r>
        <w:rPr>
          <w:lang w:val="hi_IN" w:bidi="hi_IN"/>
        </w:rPr>
        <w:t>दुष्ट आत्माओं</w:t>
      </w:r>
      <w:r>
        <w:rPr>
          <w:lang w:val="hi_IN" w:bidi="hi_IN"/>
        </w:rPr>
        <w:t xml:space="preserve"> के लिए उसी शब्द का इस्तेमाल करें जैसा आपने पिछले भागों में इस्तेमाल किया है। पूर्ण परिभाषा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8:18–22</w:t>
      </w:r>
      <w:r>
        <w:rPr>
          <w:lang w:val="hi_IN" w:bidi="hi_IN"/>
        </w:rPr>
      </w:r>
    </w:p>
    <w:p>
      <w:pPr>
        <w:pStyle w:val="Heading3"/>
      </w:pPr>
      <w:r>
        <w:rPr>
          <w:lang w:val="hi_IN" w:bidi="hi_IN"/>
        </w:rPr>
        <w:t>सुने और मन में रखें</w:t>
      </w:r>
    </w:p>
    <w:p>
      <w:pPr/>
      <w:r>
        <w:rPr>
          <w:lang w:val="hi_IN" w:bidi="hi_IN"/>
        </w:rPr>
      </w:r>
      <w:r>
        <w:rPr>
          <w:lang w:val="hi_IN" w:bidi="hi_IN"/>
        </w:rPr>
        <w:t>मत्ती 8:18–22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समझ नहीं आया?</w:t>
      </w:r>
    </w:p>
    <w:p>
      <w:pPr>
        <w:pStyle w:val="ListBullet"/>
        <w:spacing w:line="240" w:lineRule="auto"/>
        <w:ind w:left="720"/>
      </w:pPr>
      <w:r>
        <w:rPr>
          <w:lang w:val="hi_IN" w:bidi="hi_IN"/>
        </w:rPr>
      </w:r>
      <w:r>
        <w:rPr>
          <w:lang w:val="hi_IN" w:bidi="hi_IN"/>
        </w:rPr>
        <w:t>यह कहानी हमें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यीशु ने अभी-अभी बहुत से लोगों को चंगा किया था और उसके चारों ओर भीड़ इकट्ठा हो गई थी। यीशु ने अपने बारह चेलों से कहा कि वे उसके साथ नाव में चलें। वे गलील की झील के दूसरी ओर जाने वाले थे।</w:t>
      </w:r>
    </w:p>
    <w:p>
      <w:pPr/>
      <w:r>
        <w:rPr>
          <w:lang w:val="hi_IN" w:bidi="hi_IN"/>
        </w:rPr>
      </w:r>
      <w:r>
        <w:rPr>
          <w:lang w:val="hi_IN" w:bidi="hi_IN"/>
        </w:rPr>
        <w:t xml:space="preserve">एक छोटी </w:t>
      </w:r>
      <w:r>
        <w:rPr>
          <w:b/>
          <w:lang w:val="hi_IN" w:bidi="hi_IN"/>
        </w:rPr>
        <w:t>मछली पकड़ने वाली नाव</w:t>
      </w:r>
      <w:r>
        <w:rPr>
          <w:lang w:val="hi_IN" w:bidi="hi_IN"/>
        </w:rPr>
        <w:t xml:space="preserve"> की तस्वीर दिखाएँ।</w:t>
      </w:r>
    </w:p>
    <w:p>
      <w:pPr/>
      <w:r>
        <w:rPr>
          <w:lang w:val="hi_IN" w:bidi="hi_IN"/>
        </w:rPr>
      </w:r>
      <w:r>
        <w:rPr>
          <w:lang w:val="hi_IN" w:bidi="hi_IN"/>
        </w:rPr>
        <w:t>रुकें और चर्चा करें कि छात्र अपने शिक्षक पर कैसे भरोसा करते हैं। वे अपने शिक्षक के बारे में कैसा महसूस करते हैं? वे अपने शिक्षक के लिए किस प्रकार के काम कर सकते हैं?</w:t>
      </w:r>
    </w:p>
    <w:p>
      <w:pPr/>
      <w:r>
        <w:rPr>
          <w:lang w:val="hi_IN" w:bidi="hi_IN"/>
        </w:rPr>
      </w:r>
      <w:r>
        <w:rPr>
          <w:lang w:val="hi_IN" w:bidi="hi_IN"/>
        </w:rPr>
        <w:t>इससे पहले कि यीशु और उनके चेले नाव पर चढ़ते, एक शास्त्री, धार्मिक व्यवस्था का शिक्षक, जो यीशु का चेला बनना चाहता था, यीशु के पास आया और बोला, "हे गुरु, जहाँ कहीं तू जाएगा, मैं तेरे पीछे-पीछे हो लूँगा।" शास्त्री ने यीशु को "गुरु" कहा। “शिक्षक” की उपाधि उस यहूदी व्यक्ति के लिए एक सम्मानजनक शब्द है जिसे परमेश्वर के विषय में शिक्षा देने का अधिकार था। शास्त्री, या व्यवस्था के शिक्षक, आमतौर पर यीशु की सेवकाई और शिक्षाओं का विरोध करते थे। लेकिन यह शास्त्री यीशु के पीछे चलना चाहता था। इसका अर्थ है कि वह यीशु के साथ जाना और उसके चेलों में से एक बनना चाहता था।</w:t>
      </w:r>
    </w:p>
    <w:p>
      <w:pPr/>
      <w:r>
        <w:rPr>
          <w:lang w:val="hi_IN" w:bidi="hi_IN"/>
        </w:rPr>
      </w:r>
      <w:r>
        <w:rPr>
          <w:lang w:val="hi_IN" w:bidi="hi_IN"/>
        </w:rPr>
        <w:t>यीशु ने शास्त्री को उत्तर देते हुए कहा, “लोमड़ियों के रहने के लिए माँद होती हैं और पक्षियों के घोंसले होते हैं, पर मनुष्य के पुत्र के पास सिर रखने तक की भी जगह नहीं है।” "अपना सिर रखना" एक अभिव्यक्ति है जिसका अर्थ है आराम करना या सोना। लोमड़ी एक प्रकार का छोटा कुत्ता है जो जंगल में रहता है। पक्षी भी जंगल में रहते हैं। यीशु और उसके चेलों के पास सोने के लिए कोई घर नहीं था, लेकिन पशुओं के पास था। यीशु ने अपने आप को "मनुष्य का पुत्र" कहा। बाइबल में, मनुष्य का पुत्र, वह व्यक्ति है जिसे परमेश्वर अपना सारा अधिकार और अपनी सारी सामर्थ्य देता है। दानिय्येल भविष्यद्वक्ता ने अपने दर्शन में मनुष्य के पुत्र का उल्लेख किया है। सभी यहूदी लोग दानिय्येल भविष्यद्वक्ता के बारे में और उसके दर्शन के बारे में जानते थे। यीशु अपने आप को मनुष्य का पुत्र कहता है क्योंकि वह मनुष्य था और सभी लोगों का प्रतिनिधित्व करता था। लेकिन यीशु में परमेश्वर का स्वभाव और अधिकार भी था।</w:t>
      </w:r>
    </w:p>
    <w:p>
      <w:pPr/>
      <w:r>
        <w:rPr>
          <w:lang w:val="hi_IN" w:bidi="hi_IN"/>
        </w:rPr>
      </w:r>
      <w:r>
        <w:rPr>
          <w:lang w:val="hi_IN" w:bidi="hi_IN"/>
        </w:rPr>
        <w:t>एक जंगली लोमड़ी और उसकी माँद की तस्वीर दिखाएँ।</w:t>
      </w:r>
    </w:p>
    <w:p>
      <w:pPr/>
      <w:r>
        <w:rPr>
          <w:lang w:val="hi_IN" w:bidi="hi_IN"/>
        </w:rPr>
      </w:r>
      <w:r>
        <w:rPr>
          <w:lang w:val="hi_IN" w:bidi="hi_IN"/>
        </w:rPr>
        <w:t>रुकें और इस पर चर्चा करें कि सुरक्षित स्थान पर सोना कैसा होता है और असुरक्षित स्थान पर सोना कैसा होता है। आप जहाँ सोते हैं वह स्थान आपके जीवन को कैसे प्रभावित करता है?</w:t>
      </w:r>
    </w:p>
    <w:p>
      <w:pPr/>
      <w:r>
        <w:rPr>
          <w:lang w:val="hi_IN" w:bidi="hi_IN"/>
        </w:rPr>
      </w:r>
      <w:r>
        <w:rPr>
          <w:lang w:val="hi_IN" w:bidi="hi_IN"/>
        </w:rPr>
        <w:t>एक और चेले ने, जो बारह चेलों में से एक नहीं था, यीशु से कहा, "हे प्रभु, पहले मुझे घर जाने दे कि मैं अपने पिता को गाड़ दूँ।" यहूदी रीति-रिवाजों के अनुसार, पिता की मृत्यु से कई वर्ष पहले तक पुत्र को अपने पिता के प्रति कर्तव्य निभाने होते थे। यीशु चाहता था कि वह व्यक्ति तुरन्त उसके पीछे चले, इसलिए यीशु ने कहा, "मेरे पीछे हो ले, और मुर्दों को अपने मुर्दे गाड़ने दे।" जब यीशु पहली बार “मुर्दों” शब्द कहता है, तो वह उन लोगों की बात करता है जो आत्मिक रूप से मर चुके हैं। आत्मिक रूप से मरे हुए व्यक्ति का अर्थ है वह व्यक्ति जिसके पास आत्मिक जीवन नहीं है और वह परमेश्वर को नहीं जानता है। यीशु कह रहा है कि जो लोग आत्मिक रूप से मरे हैं, उन्हें उन लोगों को दफनाना चाहिए जो शारीरिक रूप से मरे हैं। यीशु ने यह बात उस व्यक्ति को यह बताने के लिए कही कि उसे रीति-रिवाजों को यीशु के पीछे चलने में बाधा नहीं बनने देना चाहिए।</w:t>
      </w:r>
    </w:p>
    <w:p>
      <w:pPr/>
      <w:r>
        <w:rPr>
          <w:lang w:val="hi_IN" w:bidi="hi_IN"/>
        </w:rPr>
      </w:r>
      <w:r>
        <w:rPr>
          <w:lang w:val="hi_IN" w:bidi="hi_IN"/>
        </w:rPr>
        <w:t>रुकें और अपनी संस्कृति में अन्तिम संस्कार के महत्व पर चर्चा करें। आपकी परंपराएँ क्या हैं? आपकी परंपराएँ महत्वपूर्ण क्यों हैं?</w:t>
      </w:r>
    </w:p>
    <w:p>
      <w:pPr/>
      <w:r>
        <w:rPr>
          <w:lang w:val="hi_IN" w:bidi="hi_IN"/>
        </w:rPr>
      </w:r>
      <w:r>
        <w:rPr>
          <w:lang w:val="hi_IN" w:bidi="hi_IN"/>
        </w:rPr>
        <w:t>इन दोनों लोगों के लिए यीशु का उत्तर हमें दिखाता है कि यीशु का अनुसरण करने का कभी-कभी अर्थ होता है कि हमें अपने जीवन की उन चीजों को छोड़ देना पड़ता है जिनकी हमें परवाह है।</w:t>
      </w:r>
    </w:p>
    <w:p>
      <w:pPr/>
      <w:r>
        <w:rPr>
          <w:lang w:val="hi_IN" w:bidi="hi_IN"/>
        </w:rPr>
      </w:r>
      <w:r>
        <w:rPr>
          <w:lang w:val="hi_IN" w:bidi="hi_IN"/>
        </w:rPr>
        <w:t>रुकें और उस समय पर चर्चा करें जब आपको अपने जीवन में उन चीजों को छोड़ना पड़ा जिनकी आपको अपने या दूसरों के भले के लिए परवाह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और बारह चेलों के गलील की झील को पार करने से पहले, एक शास्त्री यीशु के पीछे चलना चाहता है।</w:t>
      </w:r>
    </w:p>
    <w:p>
      <w:pPr/>
      <w:r>
        <w:rPr>
          <w:lang w:val="hi_IN" w:bidi="hi_IN"/>
        </w:rPr>
      </w:r>
      <w:r>
        <w:rPr>
          <w:b/>
          <w:lang w:val="hi_IN" w:bidi="hi_IN"/>
        </w:rPr>
        <w:t>दूसरा दृश्य:</w:t>
      </w:r>
      <w:r>
        <w:rPr>
          <w:lang w:val="hi_IN" w:bidi="hi_IN"/>
        </w:rPr>
        <w:t xml:space="preserve"> यीशु और उसके बारह चेलों के गलील की झील पार करने से पहले, एक अन्य चेला यीशु के पीछे चलने से पहले जाकर अपने पिता को दफनाना चाहता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बारह सबसे करीबी चेले</w:t>
      </w:r>
    </w:p>
    <w:p>
      <w:pPr>
        <w:pStyle w:val="ListBullet"/>
        <w:spacing w:line="240" w:lineRule="auto"/>
        <w:ind w:left="720"/>
      </w:pPr>
      <w:r>
        <w:rPr>
          <w:lang w:val="hi_IN" w:bidi="hi_IN"/>
        </w:rPr>
      </w:r>
      <w:r>
        <w:rPr>
          <w:lang w:val="hi_IN" w:bidi="hi_IN"/>
        </w:rPr>
        <w:t>व्यवस्था का एक शिक्षक/शास्त्री</w:t>
      </w:r>
    </w:p>
    <w:p>
      <w:pPr>
        <w:pStyle w:val="ListBullet"/>
        <w:spacing w:line="240" w:lineRule="auto"/>
        <w:ind w:left="720"/>
      </w:pPr>
      <w:r>
        <w:rPr>
          <w:lang w:val="hi_IN" w:bidi="hi_IN"/>
        </w:rPr>
      </w:r>
      <w:r>
        <w:rPr>
          <w:lang w:val="hi_IN" w:bidi="hi_IN"/>
        </w:rPr>
        <w:t>एक और चेला</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यीशु और उसके चेले एक झील के किनारे पर हैं। उनके आसपास कई लोग हैं। यीशु अपने 12 चेलों से कहता है कि उन्हें झील के दूसरी ओर चले जाना चाहिए। लेकिन इससे पहले कि वे नाव में चढ़ें, धार्मिक व्यवस्था का एक शिक्षक यीशु को रोकता है और उससे एक प्रश्न पूछता है। फिर भीड़ में से एक और व्यक्ति यीशु से एक प्रश्न पूछता है।</w:t>
      </w:r>
    </w:p>
    <w:p>
      <w:pPr/>
      <w:r>
        <w:rPr>
          <w:lang w:val="hi_IN" w:bidi="hi_IN"/>
        </w:rPr>
      </w:r>
      <w:r>
        <w:rPr>
          <w:lang w:val="hi_IN" w:bidi="hi_IN"/>
        </w:rPr>
        <w:t>याद रखें कि यीशु के बारह सबसे करीबी चेले हैं जो हर जगह उसके साथ जाते हैं।</w:t>
      </w:r>
    </w:p>
    <w:p>
      <w:pPr/>
      <w:r>
        <w:rPr>
          <w:lang w:val="hi_IN" w:bidi="hi_IN"/>
        </w:rPr>
      </w:r>
      <w:r>
        <w:rPr>
          <w:lang w:val="hi_IN" w:bidi="hi_IN"/>
        </w:rPr>
        <w:t>याद रखें कि एक शास्त्री यहूदी व्यवस्था का शिक्षक होता है। शास्त्रियों को आमतौर पर यीशु की शिक्षा पसन्द नहीं थी, और वे उसके पीछे चलना नहीं चाहते थे।</w:t>
      </w:r>
    </w:p>
    <w:p>
      <w:pPr/>
      <w:r>
        <w:rPr>
          <w:lang w:val="hi_IN" w:bidi="hi_IN"/>
        </w:rPr>
      </w:r>
      <w:r>
        <w:rPr>
          <w:lang w:val="hi_IN" w:bidi="hi_IN"/>
        </w:rPr>
        <w:t>यह याद रखना महत्वपूर्ण है कि शास्त्री ने यीशु से क्या पूछा और यीशु ने उसे क्या उत्तर दिया।</w:t>
      </w:r>
    </w:p>
    <w:p>
      <w:pPr/>
      <w:r>
        <w:rPr>
          <w:lang w:val="hi_IN" w:bidi="hi_IN"/>
        </w:rPr>
      </w:r>
      <w:r>
        <w:rPr>
          <w:lang w:val="hi_IN" w:bidi="hi_IN"/>
        </w:rPr>
        <w:t>याद रखें कि यीशु और उसके चेले यात्रा कर रहे थे और उनके पास कोई स्थायी घर नहीं था।</w:t>
      </w:r>
    </w:p>
    <w:p>
      <w:pPr/>
      <w:r>
        <w:rPr>
          <w:lang w:val="hi_IN" w:bidi="hi_IN"/>
        </w:rPr>
      </w:r>
      <w:r>
        <w:rPr>
          <w:lang w:val="hi_IN" w:bidi="hi_IN"/>
        </w:rPr>
        <w:t>यहूदी रीति-रिवाज के अनुसार, पुत्र को अपने पिता के लिए कई सालों तक उसकी सेवा और जिम्मेदारियाँ निभानी होती थीं, जब तक कि पिता की मृत्यु नहीं हो जाती। यह याद रखना महत्वपूर्ण है कि यीशु ने उस अन्य चेले से क्या कहा जो उसके पीछे आना चाहता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व्यवस्था का एक शिक्षक/शास्त्री</w:t>
      </w:r>
    </w:p>
    <w:p>
      <w:pPr>
        <w:pStyle w:val="ListBullet"/>
        <w:spacing w:line="240" w:lineRule="auto"/>
        <w:ind w:left="720"/>
      </w:pPr>
      <w:r>
        <w:rPr>
          <w:lang w:val="hi_IN" w:bidi="hi_IN"/>
        </w:rPr>
      </w:r>
      <w:r>
        <w:rPr>
          <w:lang w:val="hi_IN" w:bidi="hi_IN"/>
        </w:rPr>
        <w:t>एक और चेला</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यीशु झील के किनारे पर है और वह अपने चारों ओर एक बड़ी भीड़ देखता है। वह अपने 12 करीबी चेलों से कहता है कि वे गलील की झील पार करें। नाव में चढ़ने से पहले, एक शास्त्री कहता है कि वह यीशु के पीछे आना चाहता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पात्र निभाने वाले अभिनेता से पूछें, "आप कैसा महसूस कर रहे हैं?" आप ऐसी बातें सुन सकते हैं, "क्या आप जानते हैं कि मेरे पीछे चलने की क्या कीमत है?" या "सावधान क्योंकि यह एक शास्त्री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ने कहा, “लोमड़ियों के रहने के लिए माँद होती हैं, और पक्षियों के घोंसले होते हैं, पर मनुष्य के पुत्र के पास सिर रखने तक की भी जगह नहीं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शास्त्री की भूमिका निभा रहे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और उसके चेलों के गलील की झील पार करने के लिए नाव में चढ़ने से पहले, एक और चेला यीशु के पीछे चलने से पहले जाकर अपने पिता को दफनाना चाहता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पात्र निभाने वाले अभिनेता से पूछें, "आप कैसा महसूस कर रहे हैं?" आप ऐसी बातें सुन सकते हैं, जैसे "मैं निराश हूँ कि मेरे लोग नहीं समझते कि मेरे पीछे चलने के लिए क्या करना चाहिए" या "मैं चाहता हूँ कि वे मुझे बेहतर ढंग से समझें।"</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ने कहा, “तू मेरे पीछे हो ले, और मुर्दों को अपने मुर्दे गाड़ने दे।”</w:t>
      </w:r>
    </w:p>
    <w:p>
      <w:pPr/>
      <w:r>
        <w:rPr>
          <w:lang w:val="hi_IN" w:bidi="hi_IN"/>
        </w:rPr>
      </w:r>
      <w:r>
        <w:rPr>
          <w:lang w:val="hi_IN" w:bidi="hi_IN"/>
        </w:rPr>
        <w:t>अभिनय को रोकें। दूसरे चेले की भूमिका निभा रहे अभिनेता से पूछें, "आप कैसा महसूस कर रहे हैं?" आप ऐसी बातें सुन सकते हैं, "निराश हूँ क्योंकि यीशु चाहता है कि मैं अपने पिता की देखभाल करने के बजाय अभी चला जाऊं," या "यीशु द्वारा ऐसा कहे जाने पर अपमानित महसूस कर रहा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फिर सबसे आसानी से समझ में आने वाले संस्करण में सुनें।</w:t>
      </w:r>
    </w:p>
    <w:p>
      <w:pPr/>
      <w:r>
        <w:rPr>
          <w:lang w:val="hi_IN" w:bidi="hi_IN"/>
        </w:rPr>
      </w:r>
      <w:r>
        <w:rPr>
          <w:lang w:val="hi_IN" w:bidi="hi_IN"/>
        </w:rPr>
        <w:t xml:space="preserve">यीशु ने अपने </w:t>
      </w:r>
      <w:r>
        <w:rPr>
          <w:b/>
          <w:lang w:val="hi_IN" w:bidi="hi_IN"/>
        </w:rPr>
        <w:t>चेलों</w:t>
      </w:r>
      <w:r>
        <w:rPr>
          <w:lang w:val="hi_IN" w:bidi="hi_IN"/>
        </w:rPr>
        <w:t xml:space="preserve"> से कहा कि वे उसके साथ नाव में चलें। चेले का अर्थ है "सीखने वाला।" चेले वे लोग थे जो यीशु के पीछे चलते थे। यीशु ने बारह लोगों को अपने चेले होने के लिए बुलाया। उसी शब्द का उपयोग करें जिसका उपयोग आपने पिछले भागों में किया है। </w:t>
      </w:r>
      <w:r>
        <w:rPr>
          <w:lang w:val="hi_IN" w:bidi="hi_IN"/>
        </w:rPr>
        <w:t>चेले</w:t>
      </w:r>
      <w:r>
        <w:rPr>
          <w:lang w:val="hi_IN" w:bidi="hi_IN"/>
        </w:rPr>
        <w:t xml:space="preserve"> की अधिक पूर्ण परिभाषा के लिए मुख्य शब्दावली को देखें।</w:t>
      </w:r>
    </w:p>
    <w:p>
      <w:pPr/>
      <w:r>
        <w:rPr>
          <w:lang w:val="hi_IN" w:bidi="hi_IN"/>
        </w:rPr>
      </w:r>
      <w:r>
        <w:rPr>
          <w:lang w:val="hi_IN" w:bidi="hi_IN"/>
        </w:rPr>
        <w:t xml:space="preserve">नाव में चढ़ने से पहले, वहाँ एक </w:t>
      </w:r>
      <w:r>
        <w:rPr>
          <w:b/>
          <w:lang w:val="hi_IN" w:bidi="hi_IN"/>
        </w:rPr>
        <w:t>व्यवस्था का शास्त्री/शिक्षक</w:t>
      </w:r>
      <w:r>
        <w:rPr>
          <w:lang w:val="hi_IN" w:bidi="hi_IN"/>
        </w:rPr>
        <w:t xml:space="preserve"> था। यह एक विद्वान और यहूदी व्यवस्था की व्याख्या का विशेषज्ञ है। इन व्याख्याओं को लिखा नहीं गया था, लेकिन इन्हें याद किया गया था और शिक्षकों द्वारा मौखिक रूप से सिखाया गया था। उसी शब्द का उपयोग करें जिसका उपयोग आपने पिछले भागों में किया है। </w:t>
      </w:r>
      <w:r>
        <w:rPr>
          <w:lang w:val="hi_IN" w:bidi="hi_IN"/>
        </w:rPr>
        <w:t>व्यवस्था के शास्त्री/शिक्षक</w:t>
      </w:r>
      <w:r>
        <w:rPr>
          <w:lang w:val="hi_IN" w:bidi="hi_IN"/>
        </w:rPr>
        <w:t xml:space="preserve"> की अधिक पूर्ण परिभाषा के लिए मुख्य शब्दावली को देखें। शास्त्री ने यीशु को "गुरु" कहा।</w:t>
      </w:r>
    </w:p>
    <w:p>
      <w:pPr/>
      <w:r>
        <w:rPr>
          <w:lang w:val="hi_IN" w:bidi="hi_IN"/>
        </w:rPr>
      </w:r>
      <w:r>
        <w:rPr>
          <w:b/>
          <w:lang w:val="hi_IN" w:bidi="hi_IN"/>
        </w:rPr>
        <w:t>शिक्षक</w:t>
      </w:r>
      <w:r>
        <w:rPr>
          <w:lang w:val="hi_IN" w:bidi="hi_IN"/>
        </w:rPr>
        <w:t xml:space="preserve"> की उपाधि: यह उस यहूदी व्यक्ति के लिए एक सम्मानजनक शब्द है जिसे परमेश्वर के विषय में शिक्षा देने का अधिकार था। उसी शब्द का उपयोग करें जिसका उपयोग आपने पिछले भागों में किया है। </w:t>
      </w:r>
      <w:r>
        <w:rPr>
          <w:lang w:val="hi_IN" w:bidi="hi_IN"/>
        </w:rPr>
        <w:t>गुरु</w:t>
      </w:r>
      <w:r>
        <w:rPr>
          <w:lang w:val="hi_IN" w:bidi="hi_IN"/>
        </w:rPr>
        <w:t xml:space="preserve"> की अधिक पूर्ण परिभाषा के लिए मुख्य शब्दावली को देखें।</w:t>
      </w:r>
    </w:p>
    <w:p>
      <w:pPr/>
      <w:r>
        <w:rPr>
          <w:lang w:val="hi_IN" w:bidi="hi_IN"/>
        </w:rPr>
      </w:r>
      <w:r>
        <w:rPr>
          <w:lang w:val="hi_IN" w:bidi="hi_IN"/>
        </w:rPr>
        <w:t xml:space="preserve">शास्त्री ने कहा कि वह यीशु के </w:t>
      </w:r>
      <w:r>
        <w:rPr>
          <w:b/>
          <w:lang w:val="hi_IN" w:bidi="hi_IN"/>
        </w:rPr>
        <w:t>पीछे चलना</w:t>
      </w:r>
      <w:r>
        <w:rPr>
          <w:lang w:val="hi_IN" w:bidi="hi_IN"/>
        </w:rPr>
        <w:t xml:space="preserve"> चाहता है। पीछे चलने का अर्थ है किसी के साथ चलना और उस व्यक्ति का चेला बनना। उसी शब्द का उपयोग करें जिसका उपयोग आपने पिछले भागों में किया है। यीशु ने शास्त्री से कहा, “लोमड़ियों के रहने के लिए माँद होती हैं और पक्षियों के घोंसले होते हैं, पर </w:t>
      </w:r>
      <w:r>
        <w:rPr>
          <w:b/>
          <w:lang w:val="hi_IN" w:bidi="hi_IN"/>
        </w:rPr>
        <w:t>मनुष्य के पुत्र</w:t>
      </w:r>
      <w:r>
        <w:rPr>
          <w:lang w:val="hi_IN" w:bidi="hi_IN"/>
        </w:rPr>
        <w:t xml:space="preserve"> के पास सिर रखने तक की भी जगह नहीं है।” </w:t>
      </w:r>
      <w:r>
        <w:rPr>
          <w:b/>
          <w:lang w:val="hi_IN" w:bidi="hi_IN"/>
        </w:rPr>
        <w:t>लोमड़ी</w:t>
      </w:r>
      <w:r>
        <w:rPr>
          <w:lang w:val="hi_IN" w:bidi="hi_IN"/>
        </w:rPr>
        <w:t xml:space="preserve"> एक प्रकार का छोटा कुत्ता है जो जंगल में रहता है। उनके नारंगी, लाल या भूरे रंग के बाल होते हैं। </w:t>
      </w:r>
      <w:r>
        <w:rPr>
          <w:b/>
          <w:lang w:val="hi_IN" w:bidi="hi_IN"/>
        </w:rPr>
        <w:t>हवा में उड़ने वाले पक्षी</w:t>
      </w:r>
      <w:r>
        <w:rPr>
          <w:lang w:val="hi_IN" w:bidi="hi_IN"/>
        </w:rPr>
        <w:t xml:space="preserve"> किसी भी प्रकार के पक्षी होते हैं।</w:t>
      </w:r>
    </w:p>
    <w:p>
      <w:pPr/>
      <w:r>
        <w:rPr>
          <w:lang w:val="hi_IN" w:bidi="hi_IN"/>
        </w:rPr>
      </w:r>
      <w:r>
        <w:rPr>
          <w:b/>
          <w:lang w:val="hi_IN" w:bidi="hi_IN"/>
        </w:rPr>
        <w:t>मनुष्य का पुत्र</w:t>
      </w:r>
      <w:r>
        <w:rPr>
          <w:lang w:val="hi_IN" w:bidi="hi_IN"/>
        </w:rPr>
        <w:t xml:space="preserve">: बाइबल में, मनुष्य का पुत्र वह व्यक्ति है जिसे परमेश्वर अपना सारा अधिकार और अपनी सारी सामर्थ देता है। मनुष्य का पुत्र एक साधारण व्यक्ति या एक अलौकिक मनुष्य को दर्शाता है। मनुष्य के पुत्र का उल्लेख भविष्यद्वक्ता दानिय्येल द्वारा, जो परमेश्वर का संदेशवाहक था, एक दर्शन में किया गया है। सभी यहूदी लोग भविष्यद्वक्ता दानिय्येल के दर्शन के बारे में जानते थे। यीशु अपने आप को मनुष्य का पुत्र कहता है क्योंकि वह मनुष्य था और सभी लोगों का प्रतिनिधित्व करता था। लेकिन यीशु में परमेश्वर का स्वभाव और अधिकार भी था। उसी शब्द का उपयोग करें जिसका उपयोग आपने पिछले भागों में किया है। </w:t>
      </w:r>
      <w:r>
        <w:rPr>
          <w:lang w:val="hi_IN" w:bidi="hi_IN"/>
        </w:rPr>
        <w:t>मनुष्य के पुत्र</w:t>
      </w:r>
      <w:r>
        <w:rPr>
          <w:lang w:val="hi_IN" w:bidi="hi_IN"/>
        </w:rPr>
        <w:t xml:space="preserve"> की अधिक पूर्ण परिभाषा के लिए मुख्य शब्दावली देखें।</w:t>
      </w:r>
    </w:p>
    <w:p>
      <w:pPr/>
      <w:r>
        <w:rPr>
          <w:lang w:val="hi_IN" w:bidi="hi_IN"/>
        </w:rPr>
      </w:r>
      <w:r>
        <w:rPr>
          <w:lang w:val="hi_IN" w:bidi="hi_IN"/>
        </w:rPr>
        <w:t>एक और चेले ने कहा, "</w:t>
      </w:r>
      <w:r>
        <w:rPr>
          <w:b/>
          <w:lang w:val="hi_IN" w:bidi="hi_IN"/>
        </w:rPr>
        <w:t>हे प्रभु</w:t>
      </w:r>
      <w:r>
        <w:rPr>
          <w:lang w:val="hi_IN" w:bidi="hi_IN"/>
        </w:rPr>
        <w:t xml:space="preserve">, पहले मुझे घर जाने दे कि मैं अपने </w:t>
      </w:r>
      <w:r>
        <w:rPr>
          <w:b/>
          <w:lang w:val="hi_IN" w:bidi="hi_IN"/>
        </w:rPr>
        <w:t>पिता को गाड़ दूँ</w:t>
      </w:r>
      <w:r>
        <w:rPr>
          <w:lang w:val="hi_IN" w:bidi="hi_IN"/>
        </w:rPr>
        <w:t xml:space="preserve">।" "एक और चेला" उस व्यक्ति को दर्शाता है जो यीशु के पीछे चलने वाले बड़े समूह में से एक था। वह बारह चेलों में से एक नहीं था। चेले का अनुवाद उसी तरह करें जैसे पहले किया था। इस उदाहरण में "प्रभु" एक आदर का शब्द है जिसका उपयोग किसी व्यक्ति को सम्बोधित करते समय किया जाता है। उसी शब्द का उपयोग करें जिसका उपयोग आपने पिछले भागों में किया है। </w:t>
      </w:r>
      <w:r>
        <w:rPr>
          <w:lang w:val="hi_IN" w:bidi="hi_IN"/>
        </w:rPr>
        <w:t>प्रभु</w:t>
      </w:r>
      <w:r>
        <w:rPr>
          <w:lang w:val="hi_IN" w:bidi="hi_IN"/>
        </w:rPr>
        <w:t xml:space="preserve"> की अधिक पूर्ण परिभाषा के लिए मुख्य शब्दावली को देखें।</w:t>
      </w:r>
    </w:p>
    <w:p>
      <w:pPr/>
      <w:r>
        <w:rPr>
          <w:lang w:val="hi_IN" w:bidi="hi_IN"/>
        </w:rPr>
      </w:r>
      <w:r>
        <w:rPr>
          <w:lang w:val="hi_IN" w:bidi="hi_IN"/>
        </w:rPr>
        <w:t xml:space="preserve">यीशु ने कहा, “तू मेरे पीछे हो ले, और </w:t>
      </w:r>
      <w:r>
        <w:rPr>
          <w:b/>
          <w:lang w:val="hi_IN" w:bidi="hi_IN"/>
        </w:rPr>
        <w:t>मुर्दों</w:t>
      </w:r>
      <w:r>
        <w:rPr>
          <w:lang w:val="hi_IN" w:bidi="hi_IN"/>
        </w:rPr>
        <w:t xml:space="preserve"> को अपने मुर्दे गाड़ने दे।”</w:t>
      </w:r>
    </w:p>
    <w:p>
      <w:pPr/>
      <w:r>
        <w:rPr>
          <w:lang w:val="hi_IN" w:bidi="hi_IN"/>
        </w:rPr>
      </w:r>
      <w:r>
        <w:rPr>
          <w:lang w:val="hi_IN" w:bidi="hi_IN"/>
        </w:rPr>
        <w:t xml:space="preserve">"मुर्दों" शब्द का प्रथम प्रयोग आत्मिक अर्थ में किया गया है। यह उन लोगों को दर्शाता है जो </w:t>
      </w:r>
      <w:r>
        <w:rPr>
          <w:b/>
          <w:lang w:val="hi_IN" w:bidi="hi_IN"/>
        </w:rPr>
        <w:t>आत्मिक रूप से मर गए</w:t>
      </w:r>
      <w:r>
        <w:rPr>
          <w:lang w:val="hi_IN" w:bidi="hi_IN"/>
        </w:rPr>
        <w:t xml:space="preserve"> हैं। "आत्मिक रूप से मरे हुए व्यक्ति" का अर्थ है वह व्यक्ति जिसके पास आत्मिक जीवन नहीं है और वह परमेश्वर को नहीं जानता है। उसी शब्द का उपयोग करें जिसका उपयोग आपने पिछले भागों में किया है। दूसरी बार जब "मुर्दे" शब्द आता है तो इसका प्रयोग सामान्य अर्थ में किया जाता है। यह शारीरिक रूप से मर गए लोगों को दर्शाता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8:23–27</w:t>
      </w:r>
      <w:r>
        <w:rPr>
          <w:lang w:val="hi_IN" w:bidi="hi_IN"/>
        </w:rPr>
      </w:r>
    </w:p>
    <w:p>
      <w:pPr>
        <w:pStyle w:val="Heading3"/>
      </w:pPr>
      <w:r>
        <w:rPr>
          <w:lang w:val="hi_IN" w:bidi="hi_IN"/>
        </w:rPr>
        <w:t>सुने और मन में रखें</w:t>
      </w:r>
    </w:p>
    <w:p>
      <w:pPr/>
      <w:r>
        <w:rPr>
          <w:lang w:val="hi_IN" w:bidi="hi_IN"/>
        </w:rPr>
      </w:r>
      <w:r>
        <w:rPr>
          <w:lang w:val="hi_IN" w:bidi="hi_IN"/>
        </w:rPr>
        <w:t>मत्ती 8:23–27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यह कहानी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सच्ची घटना में मत्ती यह उदाहरण देता है कि यीशु को प्रकृति पर सामर्थ्य प्राप्त है और क्यों हम यीशु के वचनों पर भरोसा कर सकते हैं।</w:t>
      </w:r>
    </w:p>
    <w:p>
      <w:pPr/>
      <w:r>
        <w:rPr>
          <w:lang w:val="hi_IN" w:bidi="hi_IN"/>
        </w:rPr>
      </w:r>
      <w:r>
        <w:rPr>
          <w:lang w:val="hi_IN" w:bidi="hi_IN"/>
        </w:rPr>
        <w:t>पिछले भाग में, यीशु ने कई लोगों को चंगा किया और उसके चारों ओर भीड़ इकट्ठा हो गई। यीशु ने अपने बारह चेलों से कहा कि वे उसके साथ नाव में चले जाएँ। वे नाव में सवार हुए और गलील की झील को पार करना शुरू किया। यह नाव लगभग 8 मीटर लंबी और 2 ½ मीटर चौड़ी थी। यह लगभग 1 1/4 मीटर गहरी थी। इस आकार की नाव में तेरह लोग आराम से बैठ सकते थे। गलील की झील पानी की एक बड़ी झील है, जो लगभग 21 किलोमीटर लम्बी और 10 किलोमीटर चौड़ी है। यह कहानी कफरनहूम के पास घटित हुई थी।</w:t>
      </w:r>
    </w:p>
    <w:p>
      <w:pPr/>
      <w:r>
        <w:rPr>
          <w:lang w:val="hi_IN" w:bidi="hi_IN"/>
        </w:rPr>
      </w:r>
      <w:r>
        <w:rPr>
          <w:lang w:val="hi_IN" w:bidi="hi_IN"/>
        </w:rPr>
        <w:t>समूह को गलील की झील का एक नक्शा दिखाएँ। दिखाएँ कि नक्शे पर कफरनहूम कहाँ है।</w:t>
      </w:r>
    </w:p>
    <w:p>
      <w:pPr/>
      <w:r>
        <w:rPr>
          <w:lang w:val="hi_IN" w:bidi="hi_IN"/>
        </w:rPr>
      </w:r>
      <w:r>
        <w:rPr>
          <w:lang w:val="hi_IN" w:bidi="hi_IN"/>
        </w:rPr>
        <w:t>यहाँ रुकें और चर्चा करें कि लोग उन लोगों के लिए किस प्रकार के काम करेंगे, जिन पर वे भरोसा करते हैं।</w:t>
      </w:r>
    </w:p>
    <w:p>
      <w:pPr/>
      <w:r>
        <w:rPr>
          <w:lang w:val="hi_IN" w:bidi="hi_IN"/>
        </w:rPr>
      </w:r>
      <w:r>
        <w:rPr>
          <w:b/>
          <w:lang w:val="hi_IN" w:bidi="hi_IN"/>
        </w:rPr>
        <w:t>मछली पकड़ने वाले जाल</w:t>
      </w:r>
      <w:r>
        <w:rPr>
          <w:lang w:val="hi_IN" w:bidi="hi_IN"/>
        </w:rPr>
        <w:t xml:space="preserve"> की एक तस्वीर दिखाएँ। संभावित गतिविधि: लगभग 8 मीटर लम्बी और 2½ मीटर चौड़ी एक छोटी मछली पकड़ने वाली नाव का चित्र बनाएँ। लोगों को रूपरेखा के बारे में बताएँ। नाव लगभग 1 1/4 मीटर गहरी थी।</w:t>
      </w:r>
    </w:p>
    <w:p>
      <w:pPr/>
      <w:r>
        <w:rPr>
          <w:lang w:val="hi_IN" w:bidi="hi_IN"/>
        </w:rPr>
      </w:r>
      <w:r>
        <w:rPr>
          <w:lang w:val="hi_IN" w:bidi="hi_IN"/>
        </w:rPr>
        <w:t>यीशु और चेले किनारे से दूरी पर थे। अचानक, गलील की झील में एक तूफान आ गया। "अचानक" या "देखो" एक शब्द है जिसका प्रयोग मत्ती हमें यह बताने के लिए करता है कि कोई अविश्वसनीय बात होने वाली है। गलील की झील पर अचानक तेज़ तूफ़ान अक्सर आते थे। ऐसा इसलिए है क्योंकि यह ऊँचे पहाड़ों से घिरी हुई थी और समुद्र के तल से नीचे थी। यीशु के कुछ चेले, जो मछुआरे थे, इन खतरनाक तूफानों की संभावना के बारे में जानते थे।</w:t>
      </w:r>
    </w:p>
    <w:p>
      <w:pPr/>
      <w:r>
        <w:rPr>
          <w:lang w:val="hi_IN" w:bidi="hi_IN"/>
        </w:rPr>
      </w:r>
      <w:r>
        <w:rPr>
          <w:lang w:val="hi_IN" w:bidi="hi_IN"/>
        </w:rPr>
        <w:t>अचानक आए तूफ़ान में बहुत तेज़ हवाएँ चल रही थीं। नाव पानी से भरती जा रही थी। भरती जा रही थी का अर्थ है कि हवाएँ इतनी तेज़ थीं कि उन्होंने पानी को बड़ी-बड़ी लहरों में बदल दिया। नाव बार-बार विशाल लहरों से टकरा रही थी और नाव पानी से भर रही थी। नाव डूबने के खतरे में थी, लेकिन यीशु नाव में सो रहा था।</w:t>
      </w:r>
    </w:p>
    <w:p>
      <w:pPr/>
      <w:r>
        <w:rPr>
          <w:lang w:val="hi_IN" w:bidi="hi_IN"/>
        </w:rPr>
      </w:r>
      <w:r>
        <w:rPr>
          <w:lang w:val="hi_IN" w:bidi="hi_IN"/>
        </w:rPr>
        <w:t>कुछ चेले अनुभवी मछुआरे थे। वे नावों से परिचित थे। चेले डर गए थे, यह सोचकर कि तूफान नाव को डूबा देगा। इसलिए उन्होंने यीशु को नींद से जगा दिया। चेलों ने उससे कहा, "प्रभु, हमें बचा! हम मरने वाले हैं!"</w:t>
      </w:r>
    </w:p>
    <w:p>
      <w:pPr/>
      <w:r>
        <w:rPr>
          <w:lang w:val="hi_IN" w:bidi="hi_IN"/>
        </w:rPr>
      </w:r>
      <w:r>
        <w:rPr>
          <w:lang w:val="hi_IN" w:bidi="hi_IN"/>
        </w:rPr>
        <w:t>गलील की झील की तस्वीर दिखाएँ। इसे नक्शे पर चिन्हित करें।</w:t>
      </w:r>
    </w:p>
    <w:p>
      <w:pPr/>
      <w:r>
        <w:rPr>
          <w:lang w:val="hi_IN" w:bidi="hi_IN"/>
        </w:rPr>
      </w:r>
      <w:r>
        <w:rPr>
          <w:lang w:val="hi_IN" w:bidi="hi_IN"/>
        </w:rPr>
        <w:t>कहानियाँ साझा करें कि तूफानों ने उस क्षेत्र को कैसे प्रभावित किया है जहाँ आप रहते हैं। चर्चा करें कि आप एक बुरे तूफान में क्या करते हैं।</w:t>
      </w:r>
    </w:p>
    <w:p>
      <w:pPr/>
      <w:r>
        <w:rPr>
          <w:lang w:val="hi_IN" w:bidi="hi_IN"/>
        </w:rPr>
      </w:r>
      <w:r>
        <w:rPr>
          <w:lang w:val="hi_IN" w:bidi="hi_IN"/>
        </w:rPr>
        <w:t>यीशु ने उनसे कहा, “तुम क्यों डरते हो? क्या तुम्हें मुझ पर विश्वास नहीं है?” यीशु चाहता था कि चेले समझें कि डरने का कोई कारण नहीं है। यीशु चाहता है कि जो लोग उसका अनुसरण करते हैं, वे उस पर विश्वास रखें, अर्थात् उस पर भरोसा करें। “विश्वास” मनुष्य की परमेश्वर के प्रति प्रतिक्रिया को दर्शाता है।</w:t>
      </w:r>
    </w:p>
    <w:p>
      <w:pPr/>
      <w:r>
        <w:rPr>
          <w:lang w:val="hi_IN" w:bidi="hi_IN"/>
        </w:rPr>
      </w:r>
      <w:r>
        <w:rPr>
          <w:lang w:val="hi_IN" w:bidi="hi_IN"/>
        </w:rPr>
        <w:t>यीशु ने आँधी और झील को डाँटकर आज्ञा दी। यीशु ने आँधी को तुरन्त रोक दिया, और झील शांत हो गई। यीशु ने यह केवल आँधी और झील से बात करके किया।</w:t>
      </w:r>
    </w:p>
    <w:p>
      <w:pPr/>
      <w:r>
        <w:rPr>
          <w:lang w:val="hi_IN" w:bidi="hi_IN"/>
        </w:rPr>
      </w:r>
      <w:r>
        <w:rPr>
          <w:lang w:val="hi_IN" w:bidi="hi_IN"/>
        </w:rPr>
        <w:t>चेले आश्चर्यचकित थे कि यीशु के पास आँधी और झील को आज्ञा देने की सामर्थ्य थी। उन्होंने एक दूसरे से पूछा, "यह कैसा मनुष्य है?" उन्होंने अपने प्रश्न का उत्तर दिया: "आँधी और झील भी उसकी आज्ञा मानते हैं!" यह प्रश्न उत्तर देने के लिए नहीं पूछा गया था। यह प्रश्न इसलिए पूछा गया था क्योंकि वे इतने आश्चर्यचकित थे कि यीशु का मौसम पर भी नियंत्रण है। आज्ञा मानने का अर्थ है कि आँधी और झील ने वही किया जो करने की यीशु ने उन्हें आज्ञा दी थी। चेलों को आश्चर्य हुआ, क्योंकि इस घटना से पहले वे नहीं जानते थे कि यीशु का अधिकार इतना महान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यीशु और उसके चेले गलील की झील को पार करने के लिए नाव में चढ़ते हैं।</w:t>
      </w:r>
    </w:p>
    <w:p>
      <w:pPr/>
      <w:r>
        <w:rPr>
          <w:lang w:val="hi_IN" w:bidi="hi_IN"/>
        </w:rPr>
      </w:r>
      <w:r>
        <w:rPr>
          <w:b/>
          <w:lang w:val="hi_IN" w:bidi="hi_IN"/>
        </w:rPr>
        <w:t>दूसरा दृश्य:</w:t>
      </w:r>
      <w:r>
        <w:rPr>
          <w:lang w:val="hi_IN" w:bidi="hi_IN"/>
        </w:rPr>
        <w:t xml:space="preserve"> गलील की झील में अचानक एक तूफान आ जाता है। यीशु नाव में सो रहा है। चेले नाव को डूबाने वाले तूफान से डर गए हैं। इसलिए, वे यीशु को नींद से जगा देते हैं।</w:t>
      </w:r>
    </w:p>
    <w:p>
      <w:pPr/>
      <w:r>
        <w:rPr>
          <w:lang w:val="hi_IN" w:bidi="hi_IN"/>
        </w:rPr>
      </w:r>
      <w:r>
        <w:rPr>
          <w:b/>
          <w:lang w:val="hi_IN" w:bidi="hi_IN"/>
        </w:rPr>
        <w:t>तीसरा दृश्य:</w:t>
      </w:r>
      <w:r>
        <w:rPr>
          <w:lang w:val="hi_IN" w:bidi="hi_IN"/>
        </w:rPr>
        <w:t xml:space="preserve"> यीशु जाग उठता है। वह आँधी और झील से बात करके तूफान को रोक देता है।</w:t>
      </w:r>
    </w:p>
    <w:p>
      <w:pPr/>
      <w:r>
        <w:rPr>
          <w:lang w:val="hi_IN" w:bidi="hi_IN"/>
        </w:rPr>
      </w:r>
      <w:r>
        <w:rPr>
          <w:b/>
          <w:lang w:val="hi_IN" w:bidi="hi_IN"/>
        </w:rPr>
        <w:t>चौथा दृश्य:</w:t>
      </w:r>
      <w:r>
        <w:rPr>
          <w:lang w:val="hi_IN" w:bidi="hi_IN"/>
        </w:rPr>
        <w:t xml:space="preserve"> चेले आश्चर्यचकित हैं कि आँधी और झील ने यीशु की आज्ञा का पालन किया।</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गलील की झील</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गलील की झील बहुत बड़ी है और अचानक से आने वाले तूफान सामान्य हैं।</w:t>
      </w:r>
    </w:p>
    <w:p>
      <w:pPr/>
      <w:r>
        <w:rPr>
          <w:lang w:val="hi_IN" w:bidi="hi_IN"/>
        </w:rPr>
      </w:r>
      <w:r>
        <w:rPr>
          <w:lang w:val="hi_IN" w:bidi="hi_IN"/>
        </w:rPr>
        <w:t>यह याद रखना महत्वपूर्ण है कि तूफान अचानक आया था। तूफान से नाव में पानी भर रहा था। यह याद रखना महत्वपूर्ण है कि यीशु नाव में सो रहा था।</w:t>
      </w:r>
    </w:p>
    <w:p>
      <w:pPr/>
      <w:r>
        <w:rPr>
          <w:lang w:val="hi_IN" w:bidi="hi_IN"/>
        </w:rPr>
      </w:r>
      <w:r>
        <w:rPr>
          <w:lang w:val="hi_IN" w:bidi="hi_IN"/>
        </w:rPr>
        <w:t>यह याद रखना महत्वपूर्ण है कि चेले डरते थे कि नाव डूबने वाली है। यह याद रखना महत्वपूर्ण है कि यीशु के कुछ चेले अनुभवी मछुआरे थे। वे पहले नावों में यात्रा कर चुके थे।</w:t>
      </w:r>
    </w:p>
    <w:p>
      <w:pPr/>
      <w:r>
        <w:rPr>
          <w:lang w:val="hi_IN" w:bidi="hi_IN"/>
        </w:rPr>
      </w:r>
      <w:r>
        <w:rPr>
          <w:lang w:val="hi_IN" w:bidi="hi_IN"/>
        </w:rPr>
        <w:t>यह याद रखना महत्वपूर्ण है कि चेलों ने उस समय यीशु से क्या कहा जब उन्होंने उसे नींद से जगा दिया।</w:t>
      </w:r>
    </w:p>
    <w:p>
      <w:pPr/>
      <w:r>
        <w:rPr>
          <w:lang w:val="hi_IN" w:bidi="hi_IN"/>
        </w:rPr>
      </w:r>
      <w:r>
        <w:rPr>
          <w:lang w:val="hi_IN" w:bidi="hi_IN"/>
        </w:rPr>
        <w:t>यह याद रखना महत्वपूर्ण है कि यीशु ने अपने चेलों से पूछा कि उन्होंने तूफान को डाँटने से पहले उस पर विश्वास क्यों नहीं किया।</w:t>
      </w:r>
    </w:p>
    <w:p>
      <w:pPr/>
      <w:r>
        <w:rPr>
          <w:lang w:val="hi_IN" w:bidi="hi_IN"/>
        </w:rPr>
      </w:r>
      <w:r>
        <w:rPr>
          <w:lang w:val="hi_IN" w:bidi="hi_IN"/>
        </w:rPr>
        <w:t>यह याद रखना महत्वपूर्ण है कि जब आँधी और झील ने यीशु की आज्ञा मानी, तो चेलों ने क्या कहा।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गलील का झील</w:t>
      </w:r>
    </w:p>
    <w:p>
      <w:pPr/>
      <w:r>
        <w:rPr>
          <w:lang w:val="hi_IN" w:bidi="hi_IN"/>
        </w:rPr>
      </w:r>
      <w:r>
        <w:rPr>
          <w:lang w:val="hi_IN" w:bidi="hi_IN"/>
        </w:rPr>
        <w:t>समूह से कहें कि वे इस कहानी को दो बार नाटक रूप में प्रस्तुत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पड़ावों पर रोकें।</w:t>
      </w:r>
    </w:p>
    <w:p>
      <w:pPr/>
      <w:r>
        <w:rPr>
          <w:lang w:val="hi_IN" w:bidi="hi_IN"/>
        </w:rPr>
      </w:r>
      <w:r>
        <w:rPr>
          <w:lang w:val="hi_IN" w:bidi="hi_IN"/>
        </w:rPr>
        <w:t>जब समूह पहली बार कहानी का अभिनय करे, तो संवाद, प्रवाह,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पहला दृश्य: यीशु और उसके चेले गलील की झील को पार करने के लिए नाव में चढ़ते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लोगों से पूछें, “आप कैसा महसूस कर रहे हैं?” आप ऐसी बातें सुन सकते हैं जैसे "मैं सोच रहा हूँ कि हम कहाँ जा रहे हैं" या "हम निश्चित रूप से बहुत यात्रा करते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और चेले किनारे से दूरी पर थे। अचानक, गलील की झील में एक तूफान आ गया, लेकिन यीशु नाव में सो रहा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से पूछें, "आप कैसा महसूस कर रहे हैं? आप ऐसी बातें सुन सकते हैं, जैसे "वह तूफान अचानक से आया," "यह डरावना है" या "मुझे आशा है कि यीशु हमें बचा लेगा।"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चेलों ने यीशु को नींद से जगा दिया। उन्होंने कहा, "हे प्रभु, हमें बचा! हम मरने वाले हैं!"</w:t>
      </w:r>
    </w:p>
    <w:p>
      <w:pPr/>
      <w:r>
        <w:rPr>
          <w:lang w:val="hi_IN" w:bidi="hi_IN"/>
        </w:rPr>
      </w:r>
      <w:r>
        <w:rPr>
          <w:lang w:val="hi_IN" w:bidi="hi_IN"/>
        </w:rPr>
        <w:t>चेलों से बात करते हुए यीशु कहता है, “तुम क्यों डरते हो? क्या तुम्हें मुझ पर विश्वास नहीं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भूमिका निभाने वाले व्यक्ति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फिर यीशु ने तूफान को डाँटा और सब कुछ शान्त हो गया।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लोगों से पूछें, “आप कैसा महसूस कर रहे हैं?” आप ऐसी बातें सुन सकते हैं, "हमने विश्वास क्यों नहीं किया?" या "यीशु हमेशा हमें बचाएगा।"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चेले आश्चर्यचकित हैं या अचम्भित हैं कि यीशु आँधी और झील को नियन्त्रित कर सकता है। उन्होंने कहा, "यह किस प्रकार का व्यक्ति है? हवा और झील भी उसकी आज्ञा मानते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लोगों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पाठ को सबसे सरल संस्करण में एक बार फिर से सुनें।</w:t>
      </w:r>
    </w:p>
    <w:p>
      <w:pPr/>
      <w:r>
        <w:rPr>
          <w:lang w:val="hi_IN" w:bidi="hi_IN"/>
        </w:rPr>
      </w:r>
      <w:r>
        <w:rPr>
          <w:lang w:val="hi_IN" w:bidi="hi_IN"/>
        </w:rPr>
        <w:t xml:space="preserve">यीशु ने अपने </w:t>
      </w:r>
      <w:r>
        <w:rPr>
          <w:b/>
          <w:lang w:val="hi_IN" w:bidi="hi_IN"/>
        </w:rPr>
        <w:t>चेलों</w:t>
      </w:r>
      <w:r>
        <w:rPr>
          <w:lang w:val="hi_IN" w:bidi="hi_IN"/>
        </w:rPr>
        <w:t xml:space="preserve"> से कहा कि वे उसके साथ </w:t>
      </w:r>
      <w:r>
        <w:rPr>
          <w:b/>
          <w:lang w:val="hi_IN" w:bidi="hi_IN"/>
        </w:rPr>
        <w:t>नाव</w:t>
      </w:r>
      <w:r>
        <w:rPr>
          <w:lang w:val="hi_IN" w:bidi="hi_IN"/>
        </w:rPr>
        <w:t xml:space="preserve"> में निकल पड़ें।</w:t>
      </w:r>
    </w:p>
    <w:p>
      <w:pPr/>
      <w:r>
        <w:rPr>
          <w:lang w:val="hi_IN" w:bidi="hi_IN"/>
        </w:rPr>
      </w:r>
      <w:r>
        <w:rPr>
          <w:b/>
          <w:lang w:val="hi_IN" w:bidi="hi_IN"/>
        </w:rPr>
        <w:t>चेले</w:t>
      </w:r>
      <w:r>
        <w:rPr>
          <w:lang w:val="hi_IN" w:bidi="hi_IN"/>
        </w:rPr>
        <w:t xml:space="preserve"> यीशु के सबसे करीबी अनुयायियों को दर्शाते हैं जो हर जगह उसके साथ जाते थे। उसी शब्द का प्रयोग करें जिसका प्रयोग आपने चेलों के लिए पिछले भागों में किया है। </w:t>
      </w:r>
      <w:r>
        <w:rPr>
          <w:b/>
          <w:lang w:val="hi_IN" w:bidi="hi_IN"/>
        </w:rPr>
        <w:t>चेले</w:t>
      </w:r>
      <w:r>
        <w:rPr>
          <w:lang w:val="hi_IN" w:bidi="hi_IN"/>
        </w:rPr>
        <w:t xml:space="preserve"> की अधिक पूर्ण परिभाषा के लिए मुख्य शब्दावली को देखें।</w:t>
      </w:r>
    </w:p>
    <w:p>
      <w:pPr/>
      <w:r>
        <w:rPr>
          <w:lang w:val="hi_IN" w:bidi="hi_IN"/>
        </w:rPr>
      </w:r>
      <w:r>
        <w:rPr>
          <w:b/>
          <w:lang w:val="hi_IN" w:bidi="hi_IN"/>
        </w:rPr>
        <w:t>नाव</w:t>
      </w:r>
      <w:r>
        <w:rPr>
          <w:lang w:val="hi_IN" w:bidi="hi_IN"/>
        </w:rPr>
        <w:t xml:space="preserve"> एक पालों वाली मछली पकड़ने वाली नाव थी। इसमें तेरह लोगों के लिए पर्याप्त जगह थी ताकि वे आराम से अंदर बैठ सकें। यह नाव लगभग 8 मीटर लम्बी और 2 ½ मीटर चौड़ी थी। यह लगभग 1 1/4 मीटर गहरी थी। उसी शब्द का प्रयोग करें जिसका प्रयोग आपने नाव के लिए पिछले भागों में किया है। </w:t>
      </w:r>
      <w:r>
        <w:rPr>
          <w:b/>
          <w:lang w:val="hi_IN" w:bidi="hi_IN"/>
        </w:rPr>
        <w:t>नाव</w:t>
      </w:r>
      <w:r>
        <w:rPr>
          <w:lang w:val="hi_IN" w:bidi="hi_IN"/>
        </w:rPr>
        <w:t xml:space="preserve"> की अधिक पूर्ण परिभाषा के लिए मुख्य शब्दावली को देखें।</w:t>
      </w:r>
    </w:p>
    <w:p>
      <w:pPr/>
      <w:r>
        <w:rPr>
          <w:lang w:val="hi_IN" w:bidi="hi_IN"/>
        </w:rPr>
      </w:r>
      <w:r>
        <w:rPr>
          <w:lang w:val="hi_IN" w:bidi="hi_IN"/>
        </w:rPr>
        <w:t xml:space="preserve">यदि आवश्यकता हो, तो अपने अनुवादकों को </w:t>
      </w:r>
      <w:r>
        <w:rPr>
          <w:b/>
          <w:lang w:val="hi_IN" w:bidi="hi_IN"/>
        </w:rPr>
        <w:t>नाव</w:t>
      </w:r>
      <w:r>
        <w:rPr>
          <w:lang w:val="hi_IN" w:bidi="hi_IN"/>
        </w:rPr>
        <w:t xml:space="preserve"> की तस्वीर दिखाएँ।</w:t>
      </w:r>
    </w:p>
    <w:p>
      <w:pPr/>
      <w:r>
        <w:rPr>
          <w:lang w:val="hi_IN" w:bidi="hi_IN"/>
        </w:rPr>
      </w:r>
      <w:r>
        <w:rPr>
          <w:b/>
          <w:lang w:val="hi_IN" w:bidi="hi_IN"/>
        </w:rPr>
        <w:t>देखो</w:t>
      </w:r>
      <w:r>
        <w:rPr>
          <w:lang w:val="hi_IN" w:bidi="hi_IN"/>
        </w:rPr>
        <w:t xml:space="preserve">, या अचानक से, </w:t>
      </w:r>
      <w:r>
        <w:rPr>
          <w:b/>
          <w:lang w:val="hi_IN" w:bidi="hi_IN"/>
        </w:rPr>
        <w:t>झील</w:t>
      </w:r>
      <w:r>
        <w:rPr>
          <w:lang w:val="hi_IN" w:bidi="hi_IN"/>
        </w:rPr>
        <w:t xml:space="preserve"> में एक </w:t>
      </w:r>
      <w:r>
        <w:rPr>
          <w:b/>
          <w:lang w:val="hi_IN" w:bidi="hi_IN"/>
        </w:rPr>
        <w:t>तूफान</w:t>
      </w:r>
      <w:r>
        <w:rPr>
          <w:lang w:val="hi_IN" w:bidi="hi_IN"/>
        </w:rPr>
        <w:t xml:space="preserve"> उठा। "देखो" या "अचानक" दर्शाता है कि कुछ अप्रत्याशित या अविश्वसनीय होने वाला है। तूफान में बहुत तेज़ हवाएँ और बड़ी लहरें उठ रही थीं। गलील की झील पर अक्सर अचानक और प्रचंड आँधियाँ आया करती थीं। ऐसा इसलिए है क्योंकि यह ऊँचे पहाड़ों से घिरी हुई थी और समुद्र के तल से निचे थी। यीशु के कुछ चेले, जो मछुआरे थे, इन खतरनाक तूफानों की संभावना के बारे में जानते थे।</w:t>
      </w:r>
    </w:p>
    <w:p>
      <w:pPr/>
      <w:r>
        <w:rPr>
          <w:lang w:val="hi_IN" w:bidi="hi_IN"/>
        </w:rPr>
      </w:r>
      <w:r>
        <w:rPr>
          <w:lang w:val="hi_IN" w:bidi="hi_IN"/>
        </w:rPr>
        <w:t xml:space="preserve">यीशु और चेले </w:t>
      </w:r>
      <w:r>
        <w:rPr>
          <w:b/>
          <w:lang w:val="hi_IN" w:bidi="hi_IN"/>
        </w:rPr>
        <w:t>गलील की झील</w:t>
      </w:r>
      <w:r>
        <w:rPr>
          <w:lang w:val="hi_IN" w:bidi="hi_IN"/>
        </w:rPr>
        <w:t xml:space="preserve"> में थे। गलील की झील पानी की एक बड़ी झील है, जो लगभग 21 किलोमीटर लम्बी और 10 किलोमीटर चौड़ी है। झील के लिए उसी शब्द का प्रयोग करें जिसका प्रयोग आपने पिछले भागों में किया है। </w:t>
      </w:r>
      <w:r>
        <w:rPr>
          <w:b/>
          <w:lang w:val="hi_IN" w:bidi="hi_IN"/>
        </w:rPr>
        <w:t>गलील की झील</w:t>
      </w:r>
      <w:r>
        <w:rPr>
          <w:lang w:val="hi_IN" w:bidi="hi_IN"/>
        </w:rPr>
        <w:t xml:space="preserve"> की अधिक पूर्ण परिभाषा के लिए मुख्य शब्दावली को देखें।</w:t>
      </w:r>
    </w:p>
    <w:p>
      <w:pPr/>
      <w:r>
        <w:rPr>
          <w:lang w:val="hi_IN" w:bidi="hi_IN"/>
        </w:rPr>
      </w:r>
      <w:r>
        <w:rPr>
          <w:lang w:val="hi_IN" w:bidi="hi_IN"/>
        </w:rPr>
        <w:t>यदि आपने अभी तक नहीं दिखाया है, तो अनुवादकों को झील का नक्शा और तस्वीरें दिखाएँ। आप इस जलाशय के लिए किस शब्द का प्रयोग करेंगे, इस बात पर चर्चा करें।</w:t>
      </w:r>
    </w:p>
    <w:p>
      <w:pPr/>
      <w:r>
        <w:rPr>
          <w:lang w:val="hi_IN" w:bidi="hi_IN"/>
        </w:rPr>
      </w:r>
      <w:r>
        <w:rPr>
          <w:lang w:val="hi_IN" w:bidi="hi_IN"/>
        </w:rPr>
        <w:t xml:space="preserve">नाव </w:t>
      </w:r>
      <w:r>
        <w:rPr>
          <w:b/>
          <w:lang w:val="hi_IN" w:bidi="hi_IN"/>
        </w:rPr>
        <w:t>पानी से भरती</w:t>
      </w:r>
      <w:r>
        <w:rPr>
          <w:lang w:val="hi_IN" w:bidi="hi_IN"/>
        </w:rPr>
        <w:t xml:space="preserve"> जा रही थी। “भर गई” का अर्थ है कि आँधी इतनी तेज़ थी कि उसने पानी को ऊँची लहरों में बदल दिया। नाव बार-बार ऊँची लहरों से टकरा रही थी और नाव पानी से भरी जा रही थी। नाव डूबने पर डूबने का खतरा मण्डरा रहा था। चेले जो अनुभवी मछुआरे थे, वे नावों में रहने से परिचित थे। चेले भयभीत थे, यह सोचकर कि तूफान नाव को डूबा देगा और वे मरने वाले हैं। इसलिए, वे यीशु को नींद से जगा देते हैं। उन्होंने उससे कहा, "</w:t>
      </w:r>
      <w:r>
        <w:rPr>
          <w:b/>
          <w:lang w:val="hi_IN" w:bidi="hi_IN"/>
        </w:rPr>
        <w:t>प्रभु</w:t>
      </w:r>
      <w:r>
        <w:rPr>
          <w:lang w:val="hi_IN" w:bidi="hi_IN"/>
        </w:rPr>
        <w:t xml:space="preserve">, हमें बचा! हम मरने वाले हैं!" इस उदाहरण में, "प्रभु" का अर्थ है स्वामी या वह व्यक्ति जिसके प्रति हम निष्ठावान हैं। उसी शब्द का प्रयोग करें जिसका प्रयोग आपने प्रभु के लिए पिछले भागों में किया है। </w:t>
      </w:r>
      <w:r>
        <w:rPr>
          <w:b/>
          <w:lang w:val="hi_IN" w:bidi="hi_IN"/>
        </w:rPr>
        <w:t>प्रभु</w:t>
      </w:r>
      <w:r>
        <w:rPr>
          <w:lang w:val="hi_IN" w:bidi="hi_IN"/>
        </w:rPr>
        <w:t xml:space="preserve"> की अधिक पूर्ण परिभाषा के लिए मुख्य शब्दावली को देखें।</w:t>
      </w:r>
    </w:p>
    <w:p>
      <w:pPr/>
      <w:r>
        <w:rPr>
          <w:lang w:val="hi_IN" w:bidi="hi_IN"/>
        </w:rPr>
      </w:r>
      <w:r>
        <w:rPr>
          <w:lang w:val="hi_IN" w:bidi="hi_IN"/>
        </w:rPr>
        <w:t xml:space="preserve">यीशु ने उनसे कहा, “तुम क्यों डरते हो? क्या तुम्हें मुझ पर विश्वास नहीं है?” यीशु चाहता है कि जो लोग उसका अनुसरण करते हैं, वे उस पर </w:t>
      </w:r>
      <w:r>
        <w:rPr>
          <w:b/>
          <w:lang w:val="hi_IN" w:bidi="hi_IN"/>
        </w:rPr>
        <w:t>विश्वास</w:t>
      </w:r>
      <w:r>
        <w:rPr>
          <w:lang w:val="hi_IN" w:bidi="hi_IN"/>
        </w:rPr>
        <w:t xml:space="preserve"> रखें, अर्थात् उस पर भरोसा करें। विश्वास परमेश्वर की प्रतिज्ञा के प्रति मनुष्य की प्रतिक्रिया का वर्णन करता है। यह शायद मानसिक समझौते से अधिक है, इसका अर्थ परमेश्वर पर पूर्ण विश्वास/भरोसा रखना है। इस मामले में, अनुयायियों को स्वयं यीशु पर भरोसा करना चाहिए। दूत के लिए उसी शब्द का प्रयोग करें जो आपने पिछले भागों में प्रयोग किया है। </w:t>
      </w:r>
      <w:r>
        <w:rPr>
          <w:b/>
          <w:lang w:val="hi_IN" w:bidi="hi_IN"/>
        </w:rPr>
        <w:t>विश्वास</w:t>
      </w:r>
      <w:r>
        <w:rPr>
          <w:lang w:val="hi_IN" w:bidi="hi_IN"/>
        </w:rPr>
        <w:t xml:space="preserve"> की पूर्ण परिभाषा के लिए मुख्य शब्दावली को देखें।</w:t>
      </w:r>
    </w:p>
    <w:p>
      <w:pPr/>
      <w:r>
        <w:rPr>
          <w:lang w:val="hi_IN" w:bidi="hi_IN"/>
        </w:rPr>
      </w:r>
      <w:r>
        <w:rPr>
          <w:lang w:val="hi_IN" w:bidi="hi_IN"/>
        </w:rPr>
        <w:t xml:space="preserve">यीशु ने आँधी और झील को </w:t>
      </w:r>
      <w:r>
        <w:rPr>
          <w:b/>
          <w:lang w:val="hi_IN" w:bidi="hi_IN"/>
        </w:rPr>
        <w:t>डाँटा</w:t>
      </w:r>
      <w:r>
        <w:rPr>
          <w:lang w:val="hi_IN" w:bidi="hi_IN"/>
        </w:rPr>
        <w:t xml:space="preserve">। "डाँटना" का अर्थ है धमकी के रूप में आज्ञा देना। आँधी और झील शान्त हो गए। चेले </w:t>
      </w:r>
      <w:r>
        <w:rPr>
          <w:b/>
          <w:lang w:val="hi_IN" w:bidi="hi_IN"/>
        </w:rPr>
        <w:t>आश्चर्यचकित</w:t>
      </w:r>
      <w:r>
        <w:rPr>
          <w:lang w:val="hi_IN" w:bidi="hi_IN"/>
        </w:rPr>
        <w:t xml:space="preserve"> थे क्योंकि यीशु ने तूफान को रोक दिया था। यहाँ "आश्चर्यचकित" का अर्थ है प्रभावित या चकित। आश्चर्यचकित के लिए उसी शब्द का प्रयोग करें जिसका प्रयोग आपने पिछले भाग में किया है।</w:t>
      </w:r>
    </w:p>
    <w:p>
      <w:pPr/>
      <w:r>
        <w:rPr>
          <w:lang w:val="hi_IN" w:bidi="hi_IN"/>
        </w:rPr>
      </w:r>
      <w:r>
        <w:rPr>
          <w:lang w:val="hi_IN" w:bidi="hi_IN"/>
        </w:rPr>
        <w:t xml:space="preserve">चेलों ने कहा, "यह किस प्रकार का व्यक्ति है? हवा और झील भी उसकी </w:t>
      </w:r>
      <w:r>
        <w:rPr>
          <w:b/>
          <w:lang w:val="hi_IN" w:bidi="hi_IN"/>
        </w:rPr>
        <w:t>आज्ञा मानते</w:t>
      </w:r>
      <w:r>
        <w:rPr>
          <w:lang w:val="hi_IN" w:bidi="hi_IN"/>
        </w:rPr>
        <w:t xml:space="preserve"> हैं!" आज्ञा मानने का अर्थ है कि आँधी और झील ने वही किया जो यीशु ने उन्हें करने की आज्ञा दी थी। यह प्रश्न उत्तर देने के लिए नहीं पूछा गया था। यह प्रश्न इसलिए पूछा गया था क्योंकि वे इतने आश्चर्यचकित थे कि मौसम भी यीशु के नियंत्रण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8:28–34</w:t>
      </w:r>
      <w:r>
        <w:rPr>
          <w:lang w:val="hi_IN" w:bidi="hi_IN"/>
        </w:rPr>
      </w:r>
    </w:p>
    <w:p>
      <w:pPr>
        <w:pStyle w:val="Heading3"/>
      </w:pPr>
      <w:r>
        <w:rPr>
          <w:lang w:val="hi_IN" w:bidi="hi_IN"/>
        </w:rPr>
        <w:t>सुने और मन में रखें</w:t>
      </w:r>
    </w:p>
    <w:p>
      <w:pPr/>
      <w:r>
        <w:rPr>
          <w:lang w:val="hi_IN" w:bidi="hi_IN"/>
        </w:rPr>
      </w:r>
      <w:r>
        <w:rPr>
          <w:lang w:val="hi_IN" w:bidi="hi_IN"/>
        </w:rPr>
        <w:t>मत्ती 8:28–34 को सुनें और इसे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सच्ची कहानी में मत्ती यीशु की शक्ति का एक और उदाहरण देता है, लेकिन इस बार यह दुष्ट आत्माओं के बारे में है।</w:t>
      </w:r>
    </w:p>
    <w:p>
      <w:pPr/>
      <w:r>
        <w:rPr>
          <w:lang w:val="hi_IN" w:bidi="hi_IN"/>
        </w:rPr>
      </w:r>
      <w:r>
        <w:rPr>
          <w:lang w:val="hi_IN" w:bidi="hi_IN"/>
        </w:rPr>
        <w:t>पिछले भाग में, यीशु और उसके चेले गलील की झील को पार कर रहे थे। अचानक से एक तूफान उनकी नाव को डूबाने वाला था, लेकिन यीशु ने तूफान को रुक जाने की आज्ञा दी और तूफान ने यीशु की आज्ञा मान ली।</w:t>
      </w:r>
    </w:p>
    <w:p>
      <w:pPr/>
      <w:r>
        <w:rPr>
          <w:lang w:val="hi_IN" w:bidi="hi_IN"/>
        </w:rPr>
      </w:r>
      <w:r>
        <w:rPr>
          <w:lang w:val="hi_IN" w:bidi="hi_IN"/>
        </w:rPr>
        <w:t>यीशु और चेले गदारा के नगर के पास गदरेनियों के प्रदेश में पहुँचे। गदारा में गैर-यहूदी लोग रहते थे। दो हिंसक मनुष्य थे जो दुष्टात्माओं से ग्रस्त थे। ये मनुष्य दूसरों को चोट पहुँचाना चाहते थे, और कोई भी उस क्षेत्र से होकर जा नहीं सकता था। झील के किनारे चट्टानें थीं। लोग चट्टानों को काटकर उनमें गुफाएँ बनाते थे और उनमें मृत शवों को दफनाया करते थे। ये मनुष्य गुफाओं में रहा करते थे। ये मनुष्य कब्रों से निकले और यीशु के पास आए।</w:t>
      </w:r>
    </w:p>
    <w:p>
      <w:pPr/>
      <w:r>
        <w:rPr>
          <w:lang w:val="hi_IN" w:bidi="hi_IN"/>
        </w:rPr>
      </w:r>
      <w:r>
        <w:rPr>
          <w:lang w:val="hi_IN" w:bidi="hi_IN"/>
        </w:rPr>
        <w:t>चट्टानों में बनी गुफाओं की तस्वीर दिखाएँ।</w:t>
      </w:r>
    </w:p>
    <w:p>
      <w:pPr/>
      <w:r>
        <w:rPr>
          <w:lang w:val="hi_IN" w:bidi="hi_IN"/>
        </w:rPr>
      </w:r>
      <w:r>
        <w:rPr>
          <w:lang w:val="hi_IN" w:bidi="hi_IN"/>
        </w:rPr>
        <w:t>एक नक्शा दिखाएँ जो झील के उत्तर-पश्चिम हिस्से में कफरनहूम से गदरेनियों की ओर जाता है।</w:t>
      </w:r>
    </w:p>
    <w:p>
      <w:pPr/>
      <w:r>
        <w:rPr>
          <w:lang w:val="hi_IN" w:bidi="hi_IN"/>
        </w:rPr>
      </w:r>
      <w:r>
        <w:rPr>
          <w:lang w:val="hi_IN" w:bidi="hi_IN"/>
        </w:rPr>
        <w:t>यहाँ रुकें और चर्चा करें कि हिंसक लोगों के आसपास कैसा लगता है। वे किस प्रकार की बातें कह सकते हैं या कर सकते हैं? हिंसक लोगों से अपनी मुलाकातों की कहानियाँ साझा करें।</w:t>
      </w:r>
    </w:p>
    <w:p>
      <w:pPr/>
      <w:r>
        <w:rPr>
          <w:lang w:val="hi_IN" w:bidi="hi_IN"/>
        </w:rPr>
      </w:r>
      <w:r>
        <w:rPr>
          <w:lang w:val="hi_IN" w:bidi="hi_IN"/>
        </w:rPr>
        <w:t>देखो, या अचानक: यह शब्द हमें बताता है कि कुछ अप्रत्याशित या अविश्वसनीय होने वाला है। दुष्टात्माएँ उन मनुष्यों के माध्यम से बात कर रही थीं। वे यीशु पर चिल्लाते हैं। "हे परमेश्वर के पुत्र, हमें दुःख न दे" दुष्टात्माएँ डरती थीं और नहीं चाहती थीं कि यीशु उन्हें मनुष्यों में से निकाल दे। दुष्टात्माएँ जानती थीं कि यीशु परमेश्वर का पुत्र है। परमेश्वर के पुत्र का स्वभाव और चरित्र परमेश्वर के समान है। दुष्टात्माओं ने चिल्लाकर यह भी कहा, "क्या तू हमारे समय से पहले हमें दुःख देने के लिए यहाँ आया है?" वे यह प्रश्न उत्तर के लिए नहीं पूछ रहे थे। वे नहीं चाहते थे कि परमेश्वर द्वारा दुष्टात्माओं को दण्ड देने के लिए ठहराए गए समय से पहले यीशु उन्हें दण्ड दे। इसलिए, दुष्टात्माओं ने यीशु से विनती की कि वह उन्हें सूअरों के झुण्ड में भेज दे। सूअर चर रहे थे। वे यीशु और उन दो मनुष्यों से काफी दूर थे, परन्तु सूअर फिर भी दिखाई दे रहे थे। सूअरों का झुंड सूअरों का एक बड़ा समूह था, जिन्हें बड़े सूअर भी कहा जाता था। यहूदी लोग सूअरों को अशुद्ध मानते थे। यह एक तरीका है जिससे हम जानते हैं कि इस क्षेत्र में गैर-यहूदी रहते थे।</w:t>
      </w:r>
    </w:p>
    <w:p>
      <w:pPr/>
      <w:r>
        <w:rPr>
          <w:lang w:val="hi_IN" w:bidi="hi_IN"/>
        </w:rPr>
      </w:r>
      <w:r>
        <w:rPr>
          <w:lang w:val="hi_IN" w:bidi="hi_IN"/>
        </w:rPr>
        <w:t>सूअरों के झुण्ड की तस्वीर दिखाएँ।</w:t>
      </w:r>
    </w:p>
    <w:p>
      <w:pPr/>
      <w:r>
        <w:rPr>
          <w:lang w:val="hi_IN" w:bidi="hi_IN"/>
        </w:rPr>
      </w:r>
      <w:r>
        <w:rPr>
          <w:lang w:val="hi_IN" w:bidi="hi_IN"/>
        </w:rPr>
        <w:t>यीशु ने दुष्टात्माओं को सूअरों में जाने की अनुमति दी और उन्हें चले जाने की आज्ञा दी। दुष्टात्माएँ मनुष्यों में से निकली और सूअरों में प्रवेश कर गई। इसलिए, दुष्टात्माओं का अब मनुष्यों पर नियंत्रित नहीं था। अचानक, सारे सूअरों का झुंड एक खड़ी ढलान से नीचे समुद्र में जा गिरा। सूअर पानी में डूब गए और मर गए।</w:t>
      </w:r>
    </w:p>
    <w:p>
      <w:pPr/>
      <w:r>
        <w:rPr>
          <w:lang w:val="hi_IN" w:bidi="hi_IN"/>
        </w:rPr>
      </w:r>
      <w:r>
        <w:rPr>
          <w:lang w:val="hi_IN" w:bidi="hi_IN"/>
        </w:rPr>
        <w:t>गलील की झील के पास एक खड़ी ढलान की तस्वीर दिखाएँ।</w:t>
      </w:r>
    </w:p>
    <w:p>
      <w:pPr/>
      <w:r>
        <w:rPr>
          <w:lang w:val="hi_IN" w:bidi="hi_IN"/>
        </w:rPr>
      </w:r>
      <w:r>
        <w:rPr>
          <w:lang w:val="hi_IN" w:bidi="hi_IN"/>
        </w:rPr>
        <w:t>चरवाहे जो पशुओं की देखभाल करते थे, नगर में दौड़े। चरवाहों ने सबको बताया कि उनके सूअरों और दुष्टात्माओं से ग्रस्त मनुष्यों के साथ क्या हुआ। उस नगर के लगभग सब लोग यीशु से मिलने गए और उससे विनती करने लगे कि वह वहाँ से चला जाए।</w:t>
      </w:r>
    </w:p>
    <w:p>
      <w:pPr/>
      <w:r>
        <w:rPr>
          <w:lang w:val="hi_IN" w:bidi="hi_IN"/>
        </w:rPr>
      </w:r>
      <w:r>
        <w:rPr>
          <w:lang w:val="hi_IN" w:bidi="hi_IN"/>
        </w:rPr>
        <w:t>मरकुस के सुसमाचार में हमें बताया गया है कि नगर के लोग डरे हुए थे। मत्ती हमें यह नहीं बताता कि लोगों ने यीशु को चले जाने के लिए क्यों कहा। एक संभावित कारण यह है कि लोग परेशान थे क्योंकि उन्होंने अपने सूअर खो दिए थे।</w:t>
      </w:r>
    </w:p>
    <w:p>
      <w:pPr/>
      <w:r>
        <w:rPr>
          <w:lang w:val="hi_IN" w:bidi="hi_IN"/>
        </w:rPr>
      </w:r>
      <w:r>
        <w:rPr>
          <w:lang w:val="hi_IN" w:bidi="hi_IN"/>
        </w:rPr>
        <w:t>यहाँ रुकें और चर्चा करें कि किसी ऐसी वस्तु को खो देना, जिसकी आप बहुत परवाह करते हैं, कैसा अनुभव होता है। उस समय के बारे में कहानियाँ साझा करें जब आपने कुछ खो दिया था या आपसे कुछ छीन लिया गया था। उस नुकसान के बाद आपने किस तरह की बातें कहीं या क्या किया?</w:t>
      </w:r>
    </w:p>
    <w:p>
      <w:pPr/>
      <w:r>
        <w:rPr>
          <w:lang w:val="hi_IN" w:bidi="hi_IN"/>
        </w:rPr>
      </w:r>
      <w:r>
        <w:rPr>
          <w:lang w:val="hi_IN" w:bidi="hi_IN"/>
        </w:rPr>
        <w:t>यह घटना उस परम अधिकार और शक्ति का एक अच्छा उदाहरण है जो यीशु के पास है क्योंकि वह परमेश्वर का पुत्र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यीशु झील के दूसरी ओर आया। दो दुष्टात्माग्रस्त मनुष्य कब्रों से निकलकर आते हैं। दोनों मनुष्य हिंसक थे और किसी को उनके पास से गुजरने नहीं देते थे। दुष्टात्माओं से ग्रस्त मनुष्य यीशु के पास आते हैं।</w:t>
      </w:r>
    </w:p>
    <w:p>
      <w:pPr/>
      <w:r>
        <w:rPr>
          <w:lang w:val="hi_IN" w:bidi="hi_IN"/>
        </w:rPr>
      </w:r>
      <w:r>
        <w:rPr>
          <w:b/>
          <w:lang w:val="hi_IN" w:bidi="hi_IN"/>
        </w:rPr>
        <w:t>दूसरा दृश्य:</w:t>
      </w:r>
      <w:r>
        <w:rPr>
          <w:lang w:val="hi_IN" w:bidi="hi_IN"/>
        </w:rPr>
        <w:t xml:space="preserve"> दुष्टात्माएँ दो मनुष्यों के माध्यम से बात करती हैं। अचानक, वे यीशु पर चिल्लाते हैं। दुष्टात्माएँ नहीं चाहती कि यीशु उन्हें दण्ड दे। इसलिए उन्होंने यीशु से विनती की कि वह उन्हें उन सूअरों के झुण्ड में भेज दे जो थोड़ी दूरी पर थे, पर दिखाई दे रहे थे। यीशु ने दुष्टात्माओं को आज्ञा दी कि वे उन दो मनुष्यों में से निकल जाएँ।</w:t>
      </w:r>
    </w:p>
    <w:p>
      <w:pPr/>
      <w:r>
        <w:rPr>
          <w:lang w:val="hi_IN" w:bidi="hi_IN"/>
        </w:rPr>
      </w:r>
      <w:r>
        <w:rPr>
          <w:b/>
          <w:lang w:val="hi_IN" w:bidi="hi_IN"/>
        </w:rPr>
        <w:t>तीसरा दृश्य:</w:t>
      </w:r>
      <w:r>
        <w:rPr>
          <w:lang w:val="hi_IN" w:bidi="hi_IN"/>
        </w:rPr>
        <w:t xml:space="preserve"> दुष्टात्माओं ने वही किया जैसी यीशु ने आज्ञा दी थी। वे उन मनुष्यों को छोड़कर सूअरों के झुण्ड में चले गए। अचानक, सूअर दौड़कर झील में जा पड़े और पानी में डूबकर मर गए।</w:t>
      </w:r>
    </w:p>
    <w:p>
      <w:pPr/>
      <w:r>
        <w:rPr>
          <w:lang w:val="hi_IN" w:bidi="hi_IN"/>
        </w:rPr>
      </w:r>
      <w:r>
        <w:rPr>
          <w:b/>
          <w:lang w:val="hi_IN" w:bidi="hi_IN"/>
        </w:rPr>
        <w:t>चौथा दृश्य:</w:t>
      </w:r>
      <w:r>
        <w:rPr>
          <w:lang w:val="hi_IN" w:bidi="hi_IN"/>
        </w:rPr>
        <w:t xml:space="preserve"> चरवाहे नगर की ओर दौड़े और लोगों को बताया कि क्या हुआ था। अचानक, लोग झील के किनारे जाते हैं और यीशु से विनती करते हैं कि वह वहाँ से चला जाए।</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दो दुष्टात्माग्रस्त मनुष्य।</w:t>
      </w:r>
    </w:p>
    <w:p>
      <w:pPr>
        <w:pStyle w:val="ListBullet"/>
        <w:spacing w:line="240" w:lineRule="auto"/>
        <w:ind w:left="720"/>
      </w:pPr>
      <w:r>
        <w:rPr>
          <w:lang w:val="hi_IN" w:bidi="hi_IN"/>
        </w:rPr>
      </w:r>
      <w:r>
        <w:rPr>
          <w:lang w:val="hi_IN" w:bidi="hi_IN"/>
        </w:rPr>
        <w:t>सूअरों का झुण्ड</w:t>
      </w:r>
    </w:p>
    <w:p>
      <w:pPr>
        <w:pStyle w:val="ListBullet"/>
        <w:spacing w:line="240" w:lineRule="auto"/>
        <w:ind w:left="720"/>
      </w:pPr>
      <w:r>
        <w:rPr>
          <w:lang w:val="hi_IN" w:bidi="hi_IN"/>
        </w:rPr>
      </w:r>
      <w:r>
        <w:rPr>
          <w:lang w:val="hi_IN" w:bidi="hi_IN"/>
        </w:rPr>
        <w:t>चरवाहे</w:t>
      </w:r>
    </w:p>
    <w:p>
      <w:pPr>
        <w:pStyle w:val="ListBullet"/>
        <w:spacing w:line="240" w:lineRule="auto"/>
        <w:ind w:left="720"/>
      </w:pPr>
      <w:r>
        <w:rPr>
          <w:lang w:val="hi_IN" w:bidi="hi_IN"/>
        </w:rPr>
      </w:r>
      <w:r>
        <w:rPr>
          <w:lang w:val="hi_IN" w:bidi="hi_IN"/>
        </w:rPr>
        <w:t>नगर के लोग</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यीशु अभी-अभी नाव में बैठकर गलील की झील पार करके आया था। यीशु ने अभी-अभी एक तूफान को शान्त किया था। याद रखें कि चेले यीशु के साथ हैं और वे एक गैर-यहूदी क्षेत्र में पहुँच जाते हैं। यह याद रखना महत्वपूर्ण है कि ये दुष्टात्माग्रस्त मनुष्य किनारे के पास कब्र वाली गुफाओं में रहा करते थे।</w:t>
      </w:r>
    </w:p>
    <w:p>
      <w:pPr/>
      <w:r>
        <w:rPr>
          <w:lang w:val="hi_IN" w:bidi="hi_IN"/>
        </w:rPr>
      </w:r>
      <w:r>
        <w:rPr>
          <w:lang w:val="hi_IN" w:bidi="hi_IN"/>
        </w:rPr>
        <w:t>यह याद रखना महत्वपूर्ण है कि दुष्टात्माएँ यीशु पर चिल्लाईं। याद रखें कि दुष्टात्माओं ने यीशु से क्या कहा।</w:t>
      </w:r>
    </w:p>
    <w:p>
      <w:pPr/>
      <w:r>
        <w:rPr>
          <w:lang w:val="hi_IN" w:bidi="hi_IN"/>
        </w:rPr>
      </w:r>
      <w:r>
        <w:rPr>
          <w:lang w:val="hi_IN" w:bidi="hi_IN"/>
        </w:rPr>
        <w:t>यह याद रखना महत्वपूर्ण है कि यीशु ने दुष्टात्माओं को निकल जाने की आज्ञा दी थी। फिर, दुष्टात्माएँ उन दोनों मनुष्यों को छोड़कर सूअरों में चली गई। यह याद रखना महत्वपूर्ण है कि जब दुष्टात्माएँ सूअरों के भीतर बैठ गईं, तो उन सूअरों ने क्या किया।</w:t>
      </w:r>
    </w:p>
    <w:p>
      <w:pPr/>
      <w:r>
        <w:rPr>
          <w:lang w:val="hi_IN" w:bidi="hi_IN"/>
        </w:rPr>
      </w:r>
      <w:r>
        <w:rPr>
          <w:lang w:val="hi_IN" w:bidi="hi_IN"/>
        </w:rPr>
        <w:t>यह याद रखना महत्वपूर्ण है कि चरवाहों ने यह देखा कि सूअरों के साथ क्या हुआ था। यह याद रखना महत्वपूर्ण है कि जब नगर के लोगों ने सूअरों और दुष्टात्माग्रस्त मनुष्यों के बारे में सुना, तो उन्होंने क्या किया।</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दो दुष्टात्माओं से ग्रस्त मनुष्य</w:t>
      </w:r>
    </w:p>
    <w:p>
      <w:pPr>
        <w:pStyle w:val="ListBullet"/>
        <w:spacing w:line="240" w:lineRule="auto"/>
        <w:ind w:left="720"/>
      </w:pPr>
      <w:r>
        <w:rPr>
          <w:lang w:val="hi_IN" w:bidi="hi_IN"/>
        </w:rPr>
      </w:r>
      <w:r>
        <w:rPr>
          <w:lang w:val="hi_IN" w:bidi="hi_IN"/>
        </w:rPr>
        <w:t>सूअरों का झुण्ड</w:t>
      </w:r>
    </w:p>
    <w:p>
      <w:pPr>
        <w:pStyle w:val="ListBullet"/>
        <w:spacing w:line="240" w:lineRule="auto"/>
        <w:ind w:left="720"/>
      </w:pPr>
      <w:r>
        <w:rPr>
          <w:lang w:val="hi_IN" w:bidi="hi_IN"/>
        </w:rPr>
      </w:r>
      <w:r>
        <w:rPr>
          <w:lang w:val="hi_IN" w:bidi="hi_IN"/>
        </w:rPr>
        <w:t>चरवाहे</w:t>
      </w:r>
    </w:p>
    <w:p>
      <w:pPr>
        <w:pStyle w:val="ListBullet"/>
        <w:spacing w:line="240" w:lineRule="auto"/>
        <w:ind w:left="720"/>
      </w:pPr>
      <w:r>
        <w:rPr>
          <w:lang w:val="hi_IN" w:bidi="hi_IN"/>
        </w:rPr>
      </w:r>
      <w:r>
        <w:rPr>
          <w:lang w:val="hi_IN" w:bidi="hi_IN"/>
        </w:rPr>
        <w:t>नगर के लोग</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घटनाओं के क्रम, कहानी की रूपरेखा और उसकी गति पर ध्यान दें। कहानी या भाग का अभिनय करते समय, यह ध्यान देना महत्वपूर्ण है कि कोई महत्वपूर्ण या कठिन भाग छूट न जाए। कहानी के भागों को याद करने में समूह की मदद करें।</w:t>
      </w:r>
    </w:p>
    <w:p>
      <w:pPr/>
      <w:r>
        <w:rPr>
          <w:lang w:val="hi_IN" w:bidi="hi_IN"/>
        </w:rPr>
      </w:r>
      <w:r>
        <w:rPr>
          <w:lang w:val="hi_IN" w:bidi="hi_IN"/>
        </w:rPr>
        <w:t>यीशु झील के दूसरी ओर आया। दुष्टात्माओं से ग्रस्त दो मनुष्य कब्रों से निकले और यीशु पर चिल्लाने लगे।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दुष्टात्माग्रस्त लोगों की भूमिका निभाने वाले अभिनेताओं से पूछें, "आप कैसा महसूस कर रहे हैं?" आप ऐसी बातें सुन सकते हैं, जैसे, “हम क्रोधित हैं कि परमेश्वर का पुत्र हमें परेशान कर रहा है,” या “हमें अपने भीतर की दुष्टात्माओं से डर लगता है,” या “हमें यीशु से डर लगता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दुष्टात्माओं ने यीशु से विनती की कि वह उन्हें सूअरों के झुण्ड में भेज दे और उन्हें दण्ड न दे।</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 "मैं इन दुष्टात्माओं से नहीं डरता," "मैं इन मनुष्यों से नहीं डरता" या "मुझे इन मनुष्यों पर तरस आता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ने दुष्टात्माओं को आज्ञा दी कि वे उन दो मनुष्यों में से निकल जाएँ। दुष्टात्माओं ने मनुष्यों को छोड़कर सूअरों के झुण्ड में प्रवेश करने की यीशु की आज्ञा मान ली। अचानक, सूअर दौड़कर झील में जा गिरे और पानी में डूबकर मर गए।</w:t>
      </w:r>
    </w:p>
    <w:p>
      <w:pPr/>
      <w:r>
        <w:rPr>
          <w:lang w:val="hi_IN" w:bidi="hi_IN"/>
        </w:rPr>
      </w:r>
      <w:r>
        <w:rPr>
          <w:lang w:val="hi_IN" w:bidi="hi_IN"/>
        </w:rPr>
        <w:t>चरवाहे नगर में दौड़े और लोगों को बताया कि क्या हुआ था। लोग उस झील के किनारे गए जहाँ यीशु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चरवाहों की भूमिका निभाने वाले अभिनेता से पूछें, "आप कैसा महसूस कर रहे हैं?" आप ऐसी बातें सुन सकते हैं, "अभी-अभी हमारे सूअरों के साथ क्या हुआ?" "यीशु ने यह कैसे किया?" या "हम अपने सूअरों के बिना क्या करेंगे?"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तुरन्त, उस नगर के लोग वहाँ चले गए जहाँ यीशु था। उन्होंने यीशु से विनती की कि वह चला जाए और उन्हें अकेला छोड़ दे।</w:t>
      </w:r>
    </w:p>
    <w:p>
      <w:pPr/>
      <w:r>
        <w:rPr>
          <w:lang w:val="hi_IN" w:bidi="hi_IN"/>
        </w:rPr>
      </w:r>
      <w:r>
        <w:rPr>
          <w:lang w:val="hi_IN" w:bidi="hi_IN"/>
        </w:rPr>
        <w:t>अभिनय को रोकें। लोगों की भूमिका निभाने वाले अभिनेताओं से पूछें, "आप कैसा महसूस कर रहे हैं?" आप ऐसी बातें सुन सकते हैं, "सूअर मर चुके हैं, अब हम भोजन के लिए क्या करेंगे?" "यीशु ने हमारे सूअरों को क्यों मारा?" या "दोनों मनुष्यों के साथ क्या हुआ?"</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फिर सबसे आसानी से समझ में आने वाले संस्करण में सुनें।</w:t>
      </w:r>
    </w:p>
    <w:p>
      <w:pPr/>
      <w:r>
        <w:rPr>
          <w:lang w:val="hi_IN" w:bidi="hi_IN"/>
        </w:rPr>
      </w:r>
      <w:r>
        <w:rPr>
          <w:lang w:val="hi_IN" w:bidi="hi_IN"/>
        </w:rPr>
        <w:t xml:space="preserve">यीशु </w:t>
      </w:r>
      <w:r>
        <w:rPr>
          <w:b/>
          <w:lang w:val="hi_IN" w:bidi="hi_IN"/>
        </w:rPr>
        <w:t>गदरेनियों</w:t>
      </w:r>
      <w:r>
        <w:rPr>
          <w:lang w:val="hi_IN" w:bidi="hi_IN"/>
        </w:rPr>
        <w:t xml:space="preserve"> के देश में पहुँचा। गदरेनियों शब्द गलील की झील के पूर्व की ओर स्थित देश को दर्शाता है। यह गदरा नगर के पास था जहाँ गैर-यहूदी रहा करते थे। </w:t>
      </w:r>
      <w:r>
        <w:rPr>
          <w:b/>
          <w:lang w:val="hi_IN" w:bidi="hi_IN"/>
        </w:rPr>
        <w:t>दुष्टात्माओं से ग्रस्त</w:t>
      </w:r>
      <w:r>
        <w:rPr>
          <w:lang w:val="hi_IN" w:bidi="hi_IN"/>
        </w:rPr>
        <w:t xml:space="preserve"> दो मनुष्य </w:t>
      </w:r>
      <w:r>
        <w:rPr>
          <w:b/>
          <w:lang w:val="hi_IN" w:bidi="hi_IN"/>
        </w:rPr>
        <w:t>कब्रों</w:t>
      </w:r>
      <w:r>
        <w:rPr>
          <w:lang w:val="hi_IN" w:bidi="hi_IN"/>
        </w:rPr>
        <w:t xml:space="preserve"> से निकलकर आए।</w:t>
      </w:r>
    </w:p>
    <w:p>
      <w:pPr/>
      <w:r>
        <w:rPr>
          <w:lang w:val="hi_IN" w:bidi="hi_IN"/>
        </w:rPr>
      </w:r>
      <w:r>
        <w:rPr>
          <w:b/>
          <w:lang w:val="hi_IN" w:bidi="hi_IN"/>
        </w:rPr>
        <w:t>दुष्टात्मा</w:t>
      </w:r>
      <w:r>
        <w:rPr>
          <w:lang w:val="hi_IN" w:bidi="hi_IN"/>
        </w:rPr>
        <w:t xml:space="preserve"> एक बुरी आत्मा होती है। दुष्टात्मा के लिए उसी शब्द का प्रयोग करें जिसका प्रयोग आपने पिछले भागों में किया है। </w:t>
      </w:r>
      <w:r>
        <w:rPr>
          <w:lang w:val="hi_IN" w:bidi="hi_IN"/>
        </w:rPr>
        <w:t>दुष्टात्मा</w:t>
      </w:r>
      <w:r>
        <w:rPr>
          <w:lang w:val="hi_IN" w:bidi="hi_IN"/>
        </w:rPr>
        <w:t xml:space="preserve"> की पूर्ण परिभाषा के लिए मुख्य शब्दावली को देखें।</w:t>
      </w:r>
    </w:p>
    <w:p>
      <w:pPr/>
      <w:r>
        <w:rPr>
          <w:lang w:val="hi_IN" w:bidi="hi_IN"/>
        </w:rPr>
      </w:r>
      <w:r>
        <w:rPr>
          <w:b/>
          <w:lang w:val="hi_IN" w:bidi="hi_IN"/>
        </w:rPr>
        <w:t>कब्रें</w:t>
      </w:r>
      <w:r>
        <w:rPr>
          <w:lang w:val="hi_IN" w:bidi="hi_IN"/>
        </w:rPr>
        <w:t xml:space="preserve">: झील के किनारे की ओर चट्टानें थीं। लोग चट्टानों को काटकर गुफाएँ बनाते थे और उनमें मृत शरीरों को दफनाया करते थे। </w:t>
      </w:r>
      <w:r>
        <w:rPr>
          <w:lang w:val="hi_IN" w:bidi="hi_IN"/>
        </w:rPr>
        <w:t>कब्र</w:t>
      </w:r>
      <w:r>
        <w:rPr>
          <w:lang w:val="hi_IN" w:bidi="hi_IN"/>
        </w:rPr>
        <w:t xml:space="preserve"> की अधिक पूर्ण परिभाषा के लिए मुख्य शब्दावली को देखें।</w:t>
      </w:r>
    </w:p>
    <w:p>
      <w:pPr/>
      <w:r>
        <w:rPr>
          <w:lang w:val="hi_IN" w:bidi="hi_IN"/>
        </w:rPr>
      </w:r>
      <w:r>
        <w:rPr>
          <w:b/>
          <w:lang w:val="hi_IN" w:bidi="hi_IN"/>
        </w:rPr>
        <w:t>देखो</w:t>
      </w:r>
      <w:r>
        <w:rPr>
          <w:lang w:val="hi_IN" w:bidi="hi_IN"/>
        </w:rPr>
        <w:t xml:space="preserve"> या </w:t>
      </w:r>
      <w:r>
        <w:rPr>
          <w:b/>
          <w:lang w:val="hi_IN" w:bidi="hi_IN"/>
        </w:rPr>
        <w:t>अचानक</w:t>
      </w:r>
      <w:r>
        <w:rPr>
          <w:lang w:val="hi_IN" w:bidi="hi_IN"/>
        </w:rPr>
        <w:t xml:space="preserve"> इसका अर्थ है कि कुछ अप्रत्याशित या अद्भुत होने वाला है।</w:t>
      </w:r>
    </w:p>
    <w:p>
      <w:pPr/>
      <w:r>
        <w:rPr>
          <w:lang w:val="hi_IN" w:bidi="hi_IN"/>
        </w:rPr>
      </w:r>
      <w:r>
        <w:rPr>
          <w:lang w:val="hi_IN" w:bidi="hi_IN"/>
        </w:rPr>
        <w:t xml:space="preserve">दुष्टात्माग्रस्त मनुष्य यीशु पर चिल्लाए। दुष्टात्माओं ने यीशु को </w:t>
      </w:r>
      <w:r>
        <w:rPr>
          <w:b/>
          <w:lang w:val="hi_IN" w:bidi="hi_IN"/>
        </w:rPr>
        <w:t>परमेश्वर का पुत्र</w:t>
      </w:r>
      <w:r>
        <w:rPr>
          <w:lang w:val="hi_IN" w:bidi="hi_IN"/>
        </w:rPr>
        <w:t xml:space="preserve"> कहा। परमेश्वर का पुत्र यीशु के लिए एक उपाधि है जो दर्शाती है कि यीशु का स्वभाव और चरित्र परमेश्वर के समान है। परमेश्वर का पुत्र यह दर्शाता है कि परमेश्वर पिता और उसके पुत्र यीशु के बीच का सम्बन्ध मानवीय पिताओं और पुत्रों के सम्बन्ध के समान है। परमेश्वर का पुत्र के लिए उसी शब्द का प्रयोग करें जिसका प्रयोग आपने पिछले भागों में किया है। </w:t>
      </w:r>
      <w:r>
        <w:rPr>
          <w:lang w:val="hi_IN" w:bidi="hi_IN"/>
        </w:rPr>
        <w:t>परमेश्वर का पुत्र</w:t>
      </w:r>
      <w:r>
        <w:rPr>
          <w:lang w:val="hi_IN" w:bidi="hi_IN"/>
        </w:rPr>
        <w:t xml:space="preserve"> की अधिक पूर्ण परिभाषा के लिए मुख्य शब्दावली देखें।</w:t>
      </w:r>
    </w:p>
    <w:p>
      <w:pPr/>
      <w:r>
        <w:rPr>
          <w:lang w:val="hi_IN" w:bidi="hi_IN"/>
        </w:rPr>
      </w:r>
      <w:r>
        <w:rPr>
          <w:lang w:val="hi_IN" w:bidi="hi_IN"/>
        </w:rPr>
        <w:t xml:space="preserve">दुष्टात्माओं ने यीशु से कहा कि वह उन्हें तंग न करे और </w:t>
      </w:r>
      <w:r>
        <w:rPr>
          <w:b/>
          <w:lang w:val="hi_IN" w:bidi="hi_IN"/>
        </w:rPr>
        <w:t>उन्हें समय से पहले दण्ड न दे</w:t>
      </w:r>
      <w:r>
        <w:rPr>
          <w:lang w:val="hi_IN" w:bidi="hi_IN"/>
        </w:rPr>
        <w:t>। “समय से पहले दण्ड देना” उस समय की ओर संकेत करता है जिसे परमेश्वर ने सारी बुराई और पाप को दण्ड देने के लिए ठहराया है। यहूदी लोग जानते थे कि एक दिन परमेश्वर आकर संसार का न्याय करेगा।</w:t>
      </w:r>
    </w:p>
    <w:p>
      <w:pPr/>
      <w:r>
        <w:rPr>
          <w:lang w:val="hi_IN" w:bidi="hi_IN"/>
        </w:rPr>
      </w:r>
      <w:r>
        <w:rPr>
          <w:lang w:val="hi_IN" w:bidi="hi_IN"/>
        </w:rPr>
        <w:t xml:space="preserve">दुष्टात्माओं ने यीशु से विनती की कि वह उन्हें सूअरों के झुण्ड में भेज दे जो इतने करीब थे कि उन्हें देखा जा सके। यीशु ने दुष्टात्माओं से कहा, "जाओ।" </w:t>
      </w:r>
      <w:r>
        <w:rPr>
          <w:b/>
          <w:lang w:val="hi_IN" w:bidi="hi_IN"/>
        </w:rPr>
        <w:t>जाओ</w:t>
      </w:r>
      <w:r>
        <w:rPr>
          <w:lang w:val="hi_IN" w:bidi="hi_IN"/>
        </w:rPr>
        <w:t xml:space="preserve"> यीशु द्वारा दी गई वह आज्ञा थी जिससे उसने दुष्टात्माओं को उन मनुष्यों में से निकल जाने को कहा।</w:t>
      </w:r>
    </w:p>
    <w:p>
      <w:pPr/>
      <w:r>
        <w:rPr>
          <w:lang w:val="hi_IN" w:bidi="hi_IN"/>
        </w:rPr>
      </w:r>
      <w:r>
        <w:rPr>
          <w:lang w:val="hi_IN" w:bidi="hi_IN"/>
        </w:rPr>
        <w:t>दुष्टात्माओं ने वही किया जैसा यीशु ने आज्ञा दी थी। फिर, दुष्टात्माएँ उन दोनों मनुष्यों को छोड़कर सूअरों में चली गई। तब सूअर पहाड़ी से नीचे दौड़े और झील में गिर पड़े। वे पानी में डूबकर मर गए।</w:t>
      </w:r>
    </w:p>
    <w:p>
      <w:pPr/>
      <w:r>
        <w:rPr>
          <w:lang w:val="hi_IN" w:bidi="hi_IN"/>
        </w:rPr>
      </w:r>
      <w:r>
        <w:rPr>
          <w:b/>
          <w:lang w:val="hi_IN" w:bidi="hi_IN"/>
        </w:rPr>
        <w:t>चरवाहे</w:t>
      </w:r>
      <w:r>
        <w:rPr>
          <w:lang w:val="hi_IN" w:bidi="hi_IN"/>
        </w:rPr>
        <w:t xml:space="preserve"> दौड़कर नगर में गए। चरवाहे वे पुरुष हैं जो पशुओं की देखभाल करते हैं। इस उदाहरण में, पशु सूअर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इस भाग को सामूहिक रूप से, अपनी भाषा में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9:1–8</w:t>
      </w:r>
      <w:r>
        <w:rPr>
          <w:lang w:val="hi_IN" w:bidi="hi_IN"/>
        </w:rPr>
      </w:r>
    </w:p>
    <w:p>
      <w:pPr>
        <w:pStyle w:val="Heading3"/>
      </w:pPr>
      <w:r>
        <w:rPr>
          <w:lang w:val="hi_IN" w:bidi="hi_IN"/>
        </w:rPr>
        <w:t>सुने और मन में रखें</w:t>
      </w:r>
    </w:p>
    <w:p>
      <w:pPr/>
      <w:r>
        <w:rPr>
          <w:lang w:val="hi_IN" w:bidi="hi_IN"/>
        </w:rPr>
      </w:r>
      <w:r>
        <w:rPr>
          <w:lang w:val="hi_IN" w:bidi="hi_IN"/>
        </w:rPr>
        <w:t>मत्ती 9:1–8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सच्ची कहानी में मत्ती यह उदाहरण देता है कि यीशु को मनुष्यों के विचारों को जानने और हमारे पापों को क्षमा करने का अधिकार है।</w:t>
      </w:r>
    </w:p>
    <w:p>
      <w:pPr/>
      <w:r>
        <w:rPr>
          <w:lang w:val="hi_IN" w:bidi="hi_IN"/>
        </w:rPr>
      </w:r>
      <w:r>
        <w:rPr>
          <w:lang w:val="hi_IN" w:bidi="hi_IN"/>
        </w:rPr>
        <w:t>पिछले भाग में यीशु गलील की झील के पूर्व की ओर था। उसने कई दुष्टात्माओं को आज्ञा दी कि वे दो मनुष्यों में से निकल जाएँ। यीशु ने नाव में प्रवेश किया। वह झील को पार करके वापस कफरनहूम में चला गया जहाँ यीशु रहा करता था।</w:t>
      </w:r>
    </w:p>
    <w:p>
      <w:pPr/>
      <w:r>
        <w:rPr>
          <w:lang w:val="hi_IN" w:bidi="hi_IN"/>
        </w:rPr>
      </w:r>
      <w:r>
        <w:rPr>
          <w:lang w:val="hi_IN" w:bidi="hi_IN"/>
        </w:rPr>
        <w:t>मत्ती एक ऐसे शब्द का प्रयोग करता है जिसका अनुवाद कई बार "देखो" किया जाता है। इसका अर्थ है कि कुछ अद्भुत या अप्रत्याशित होने वाला है। कहानी के इस भाग में जो अप्रत्याशित बात होती है, वह यह है: कुछ लोग यीशु के पास लकवे के रोगी मनुष्य को लाए। लकवे का रोगी मनुष्य अपने शरीर के अधिकांश हिस्सों को हिला नहीं सकता था। उस व्यक्ति को एक खाट पर लिटाकर यीशु के पास लाया गया था। खाट वह बिछौना है जिस पर लेटा जाता है। वह इतना हल्का होता था कि कोई व्यक्ति उस पर किसी को उठा कर ले जा सकता था। यीशु ने देखा कि जो लोग उस मनुष्य को लेकर आए थे, वे यीशु पर विश्वास अर्थात् भरोसा करते थे। यीशु ने लकवे के रोगी मनुष्यों से कहा, "हे मेरे पुत्र, तेरे पाप क्षमा हुए।" यीशु ने उस व्यक्ति को "हे मेरे पुत्र" कहा। इसका अर्थ यह नहीं है कि यीशु उस व्यक्ति का पिता था। यह उस व्यक्ति को संबोधित करने का एक दोस्ताना तरीका है। यीशु ने उस व्यक्ति के पाप को क्षमा या दूर कर दिया। व्यक्ति को उसके पाप के लिए दण्ड नहीं दिया जाएगा।</w:t>
      </w:r>
    </w:p>
    <w:p>
      <w:pPr/>
      <w:r>
        <w:rPr>
          <w:lang w:val="hi_IN" w:bidi="hi_IN"/>
        </w:rPr>
      </w:r>
      <w:r>
        <w:rPr>
          <w:lang w:val="hi_IN" w:bidi="hi_IN"/>
        </w:rPr>
        <w:t>एक बिस्तर या लेटने वाली खाट की तस्वीर दिखाएँ।</w:t>
      </w:r>
    </w:p>
    <w:p>
      <w:pPr/>
      <w:r>
        <w:rPr>
          <w:lang w:val="hi_IN" w:bidi="hi_IN"/>
        </w:rPr>
      </w:r>
      <w:r>
        <w:rPr>
          <w:lang w:val="hi_IN" w:bidi="hi_IN"/>
        </w:rPr>
        <w:t>यहाँ रुकें और ऐसे विभिन्न समयों और परिस्थितियों पर चर्चा करें जब आपने परमेश्वर पर विश्वास दिखाया हो।</w:t>
      </w:r>
    </w:p>
    <w:p>
      <w:pPr/>
      <w:r>
        <w:rPr>
          <w:lang w:val="hi_IN" w:bidi="hi_IN"/>
        </w:rPr>
      </w:r>
      <w:r>
        <w:rPr>
          <w:lang w:val="hi_IN" w:bidi="hi_IN"/>
        </w:rPr>
        <w:t>कुछ शास्त्रियों ने, जो यहूदी व्यवस्था के शिक्षक थे, अपने मन में कहा, "यह मनुष्य परमेश्वर की निन्दा कर रहा है।" अपने मन में कहा का मतलब है कि वे यह बात मन ही मन सोच रहे थे। निन्दा का अर्थ है जानबूझकर कुछ ऐसा कहना जो किसी व्यक्ति की प्रतिष्ठा को नुकसान पहुँचाता है। जब कोई व्यक्ति परमेश्वर के विरुद्ध निन्दा करता है, तो वह परमेश्वर का अपमान करता है और उसकी महिमा को घटाता है। निन्दा करना परमेश्वर का अपमान करना है।</w:t>
      </w:r>
    </w:p>
    <w:p>
      <w:pPr/>
      <w:r>
        <w:rPr>
          <w:lang w:val="hi_IN" w:bidi="hi_IN"/>
        </w:rPr>
      </w:r>
      <w:r>
        <w:rPr>
          <w:lang w:val="hi_IN" w:bidi="hi_IN"/>
        </w:rPr>
        <w:t>यीशु जानता था कि वे क्या सोच रहे हैं। उसने कहा, "तुम अपने मन में बुरा क्यों सोचते हो?" यीशु ने यह प्रश्न उत्तर के लिए नहीं पूछा था। उसने यह इसलिए कहा क्योंकि वह उनके विचारों से अत्यधिक असहमत था। केवल परमेश्वर ही हमारे पाप को दूर कर सकता है, लेकिन यीशु के पास परमेश्वर का अधिकार है। इसलिए, यीशु सारे पाप को क्षमा कर सकता है। यीशु ने शास्त्रियों को कड़ी चेतावनी दी कि वे इस विषय में गलतफहमी में है कि उसने परमेश्वर की निन्दा की है।</w:t>
      </w:r>
    </w:p>
    <w:p>
      <w:pPr/>
      <w:r>
        <w:rPr>
          <w:lang w:val="hi_IN" w:bidi="hi_IN"/>
        </w:rPr>
      </w:r>
      <w:r>
        <w:rPr>
          <w:lang w:val="hi_IN" w:bidi="hi_IN"/>
        </w:rPr>
        <w:t>यहाँ रुकें और दूसरों के उन शब्दों या कार्यों पर चर्चा करें जिनसे आप असहमत होंगे। आप उनसे किस प्रकार की बातें कह सकते हैं? आप किस प्रकार के काम कर सकते हैं?</w:t>
      </w:r>
    </w:p>
    <w:p>
      <w:pPr/>
      <w:r>
        <w:rPr>
          <w:lang w:val="hi_IN" w:bidi="hi_IN"/>
        </w:rPr>
      </w:r>
      <w:r>
        <w:rPr>
          <w:lang w:val="hi_IN" w:bidi="hi_IN"/>
        </w:rPr>
        <w:t>फिर यीशु ने कहा, "क्या कहना आसान है, यह कहना कि तेरे पाप क्षमा हुए, या यह कहना कि उठ और चल फिर?" यीशु ने यह प्रश्न उत्तर के लिए नहीं पूछा था। यीशु ने यह प्रश्न दो कथनों की तुलना करने के लिए पूछा था। "क्या किसी से यह कहना आसान है कि उसके पाप क्षमा हो गए हैं" या "क्या किसी से यह कहना आसान है कि वह उठकर चला जाए?" किसी से यह कहना आसान है, “तेरे पाप क्षमा हुए,” क्योंकि पापों की क्षमा दिखाई नहीं देती। लेकिन यदि वह व्यक्ति उठकर चलने लगता है, तो सभी लोग उसे स्पष्ट रूप से चलते हुए देखेंगे। यीशु ने फरीसियों से कहा, "इससे कि तुम जान लो कि मनुष्य के पुत्र को पृथ्वी पर पाप क्षमा करने का भी अधिकार है," फिर उसने लकवे के रोगी मनुष्य से कहा, "उठ, अपनी खाट उठाकर अपने घर चला जा।" परमेश्वर ने बहुत समय पहले भविष्यद्वक्ता दानिय्येल के दर्शन में मनुष्य के पुत्र को अधिकार दिया था। यीशु ने अपने आप को मनुष्य का पुत्र कहा ताकि यह दिखाया जा सके कि उसे परमेश्वर की ओर से अधिकार दिया गया है। वह व्यक्ति उठा, अपनी खाट उठाई, फिर अपने घर चला गया। यह दिखाता है कि यीशु ने उस व्यक्ति को चंगा किया था और उसके पापों को क्षमा किया था।</w:t>
      </w:r>
    </w:p>
    <w:p>
      <w:pPr/>
      <w:r>
        <w:rPr>
          <w:lang w:val="hi_IN" w:bidi="hi_IN"/>
        </w:rPr>
      </w:r>
      <w:r>
        <w:rPr>
          <w:lang w:val="hi_IN" w:bidi="hi_IN"/>
        </w:rPr>
        <w:t>यहाँ रुकें और अपने समूह के साथ चर्चा करें कि आप अपनी भाषा में दो कथनों की तुलना कैसे करेंगे।</w:t>
      </w:r>
    </w:p>
    <w:p>
      <w:pPr/>
      <w:r>
        <w:rPr>
          <w:lang w:val="hi_IN" w:bidi="hi_IN"/>
        </w:rPr>
      </w:r>
      <w:r>
        <w:rPr>
          <w:lang w:val="hi_IN" w:bidi="hi_IN"/>
        </w:rPr>
        <w:t>जब भीड़ ने देखा कि यीशु ने उस व्यक्ति को चंगा कर दिया है, तो वे डर गए। इस उदाहरण में भय का अर्थ है परमेश्वर का भय। इसका अर्थ है परमेश्वर के लिए आदर, मान और सम्मान रखना। लोगों ने इस तरह परमेश्वर का आदर किया। उन्होंने स्तुति की और महिमा की, जिसका अर्थ है कि उन्होंने परमेश्वर का आदर किया, क्योंकि परमेश्वर ने यीशु को यह अधिकार दिया था।</w:t>
      </w:r>
    </w:p>
    <w:p>
      <w:pPr/>
      <w:r>
        <w:rPr>
          <w:lang w:val="hi_IN" w:bidi="hi_IN"/>
        </w:rPr>
      </w:r>
      <w:r>
        <w:rPr>
          <w:lang w:val="hi_IN" w:bidi="hi_IN"/>
        </w:rPr>
        <w:t>यहाँ रुकें और एक ऐसे समय पर चर्चा करें जब आपके समुदाय के लोगों ने कुछ अद्भुत होते हुए देखा था। वर्णन करें कि लोगों ने कैसे प्रतिक्रिया दी।</w:t>
      </w:r>
    </w:p>
    <w:p>
      <w:pPr/>
      <w:r>
        <w:rPr>
          <w:lang w:val="hi_IN" w:bidi="hi_IN"/>
        </w:rPr>
      </w:r>
      <w:r>
        <w:rPr>
          <w:lang w:val="hi_IN" w:bidi="hi_IN"/>
        </w:rPr>
        <w:t>यह भाग हमें दिखाता है कि यीशु के पास पापों को क्षमा करने और बीमारी को ठीक करने का अधिकार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यीशु और उसके चेले झील को पार करते हैं और कफरनहूम में वापस चले जाते हैं। अप्रत्याशित रूप से, कुछ लोग एक लकवे के रोगी मनुष्य को यीशु के पास लाए। यीशु उस मनुष्य से बात करता है।</w:t>
      </w:r>
    </w:p>
    <w:p>
      <w:pPr/>
      <w:r>
        <w:rPr>
          <w:lang w:val="hi_IN" w:bidi="hi_IN"/>
        </w:rPr>
      </w:r>
      <w:r>
        <w:rPr>
          <w:b/>
          <w:lang w:val="hi_IN" w:bidi="hi_IN"/>
        </w:rPr>
        <w:t>दूसरा दृश्य:</w:t>
      </w:r>
      <w:r>
        <w:rPr>
          <w:lang w:val="hi_IN" w:bidi="hi_IN"/>
        </w:rPr>
        <w:t xml:space="preserve"> कुछ शास्त्री सोचते हैं कि यीशु का उस मनुष्य से यह कहना गलत है कि उसके पाप क्षमा हुए।</w:t>
      </w:r>
    </w:p>
    <w:p>
      <w:pPr/>
      <w:r>
        <w:rPr>
          <w:lang w:val="hi_IN" w:bidi="hi_IN"/>
        </w:rPr>
      </w:r>
      <w:r>
        <w:rPr>
          <w:b/>
          <w:lang w:val="hi_IN" w:bidi="hi_IN"/>
        </w:rPr>
        <w:t>तीसरा दृश्य:</w:t>
      </w:r>
      <w:r>
        <w:rPr>
          <w:lang w:val="hi_IN" w:bidi="hi_IN"/>
        </w:rPr>
        <w:t xml:space="preserve"> यीशु शास्त्रियों से बात करता है। फिर, यीशु लकवे के रोगी मनुष्य को चंगा करता है।</w:t>
      </w:r>
    </w:p>
    <w:p>
      <w:pPr/>
      <w:r>
        <w:rPr>
          <w:lang w:val="hi_IN" w:bidi="hi_IN"/>
        </w:rPr>
      </w:r>
      <w:r>
        <w:rPr>
          <w:b/>
          <w:lang w:val="hi_IN" w:bidi="hi_IN"/>
        </w:rPr>
        <w:t>चौथा दृश्य:</w:t>
      </w:r>
      <w:r>
        <w:rPr>
          <w:lang w:val="hi_IN" w:bidi="hi_IN"/>
        </w:rPr>
        <w:t xml:space="preserve"> वह मनुष्य अपनी खाट उठाकर चला जाता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उस क्षेत्र के लोग</w:t>
      </w:r>
    </w:p>
    <w:p>
      <w:pPr>
        <w:pStyle w:val="ListBullet"/>
        <w:spacing w:line="240" w:lineRule="auto"/>
        <w:ind w:left="720"/>
      </w:pPr>
      <w:r>
        <w:rPr>
          <w:lang w:val="hi_IN" w:bidi="hi_IN"/>
        </w:rPr>
      </w:r>
      <w:r>
        <w:rPr>
          <w:lang w:val="hi_IN" w:bidi="hi_IN"/>
        </w:rPr>
        <w:t>एक लकवे का रोगी मनुष्य</w:t>
      </w:r>
    </w:p>
    <w:p>
      <w:pPr>
        <w:pStyle w:val="ListBullet"/>
        <w:spacing w:line="240" w:lineRule="auto"/>
        <w:ind w:left="720"/>
      </w:pPr>
      <w:r>
        <w:rPr>
          <w:lang w:val="hi_IN" w:bidi="hi_IN"/>
        </w:rPr>
      </w:r>
      <w:r>
        <w:rPr>
          <w:lang w:val="hi_IN" w:bidi="hi_IN"/>
        </w:rPr>
        <w:t>शास्त्री/व्यवस्था के शिक्षक</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यीशु ने उन लोगों के विश्वास को देखा जो लकवे के रोगी मनुष्य को उसके पास लाए थे। याद रखें कि यीशु ने लकवे के रोगी मनुष्य से क्या कहा।</w:t>
      </w:r>
    </w:p>
    <w:p>
      <w:pPr/>
      <w:r>
        <w:rPr>
          <w:lang w:val="hi_IN" w:bidi="hi_IN"/>
        </w:rPr>
      </w:r>
      <w:r>
        <w:rPr>
          <w:lang w:val="hi_IN" w:bidi="hi_IN"/>
        </w:rPr>
        <w:t>यह याद रखना महत्वपूर्ण है कि शास्त्रियों ने तब यीशु के बारे में क्या सोचा जब उसने उस मनुष्य से कहा कि उसके पाप क्षमा हुए।</w:t>
      </w:r>
    </w:p>
    <w:p>
      <w:pPr/>
      <w:r>
        <w:rPr>
          <w:lang w:val="hi_IN" w:bidi="hi_IN"/>
        </w:rPr>
      </w:r>
      <w:r>
        <w:rPr>
          <w:lang w:val="hi_IN" w:bidi="hi_IN"/>
        </w:rPr>
        <w:t>यह याद रखना महत्वपूर्ण है कि यीशु जानता था कि शास्त्री क्या सोच रहे हैं और उसने उनसे क्या कहा। यह याद रखना महत्वपूर्ण है कि यीशु ने लकवे के रोगी मनुष्य से क्या कहा।</w:t>
      </w:r>
    </w:p>
    <w:p>
      <w:pPr/>
      <w:r>
        <w:rPr>
          <w:lang w:val="hi_IN" w:bidi="hi_IN"/>
        </w:rPr>
      </w:r>
      <w:r>
        <w:rPr>
          <w:lang w:val="hi_IN" w:bidi="hi_IN"/>
        </w:rPr>
        <w:t>याद रखें कि लकवे के रोगी मनुष्य के उठने और चलने के बाद लोगों ने कैसी प्रतिक्रिया दी।</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 क्षेत्र के लोग</w:t>
      </w:r>
    </w:p>
    <w:p>
      <w:pPr>
        <w:pStyle w:val="ListBullet"/>
        <w:spacing w:line="240" w:lineRule="auto"/>
        <w:ind w:left="720"/>
      </w:pPr>
      <w:r>
        <w:rPr>
          <w:lang w:val="hi_IN" w:bidi="hi_IN"/>
        </w:rPr>
      </w:r>
      <w:r>
        <w:rPr>
          <w:lang w:val="hi_IN" w:bidi="hi_IN"/>
        </w:rPr>
        <w:t>एक लकवे का रोगी मनुष्य</w:t>
      </w:r>
    </w:p>
    <w:p>
      <w:pPr>
        <w:pStyle w:val="ListBullet"/>
        <w:spacing w:line="240" w:lineRule="auto"/>
        <w:ind w:left="720"/>
      </w:pPr>
      <w:r>
        <w:rPr>
          <w:lang w:val="hi_IN" w:bidi="hi_IN"/>
        </w:rPr>
      </w:r>
      <w:r>
        <w:rPr>
          <w:lang w:val="hi_IN" w:bidi="hi_IN"/>
        </w:rPr>
        <w:t>शास्त्री</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दिखाते हैं, तो संवाद, उसकी गति, कहानी की रूपरेखा और घटनाओं के क्रम पर ध्यान दें। कहानी या भाग का अभिनय करते समय, यह ध्यान देना आवश्यक है कि कोई महत्वपूर्ण या कठिन भाग छूट न जाए। कहानी के भागों को याद करने में समूह की मदद करें।</w:t>
      </w:r>
    </w:p>
    <w:p>
      <w:pPr/>
      <w:r>
        <w:rPr>
          <w:lang w:val="hi_IN" w:bidi="hi_IN"/>
        </w:rPr>
      </w:r>
      <w:r>
        <w:rPr>
          <w:lang w:val="hi_IN" w:bidi="hi_IN"/>
        </w:rPr>
        <w:t>यीशु और उसके चेले झील को पार करते हैं और कफरनहूम में वापस चले जाते हैं। कफरनहूम वह स्थान है जहाँ यीशु रहता है। एक लकवे के रोगी मनुष्य को एक खाट पर यीशु के पास लाया जाता है क्योंकि उस क्षेत्र के लोग मानते हैं कि यीशु उस व्यक्ति को चंगा कर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लकवाग्रस्त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उस मनुष्य से कहता है कि उसके पाप क्षमा हुए। शास्त्री सोचते हैं कि यीशु ने परमेश्वर का अपमान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शास्त्री की भूमिका निभाने वालों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शास्त्रियों के विचारों को जानता है। उसने शास्त्रियों को कड़ी चेतावनी देते हुए कहा कि वे गलत थे। फिर यीशु ने लकवे के रोगी मनुष्य को चंगा किया।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लकवाग्रस्त मनुष्य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लोगों ने परमेश्वर के लिए भय और अत्यधिक आदर महसूस किया। उन्होंने परमेश्वर की स्तुति और महिमा की क्योंकि उसने यीशु को यह अधिकार दिया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उस क्षेत्र के लोगों की भूमिका निभाने वाले अभिनेताओं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"देखो," कुछ लोग एक </w:t>
      </w:r>
      <w:r>
        <w:rPr>
          <w:b/>
          <w:lang w:val="hi_IN" w:bidi="hi_IN"/>
        </w:rPr>
        <w:t>लकवाग्रस्त</w:t>
      </w:r>
      <w:r>
        <w:rPr>
          <w:lang w:val="hi_IN" w:bidi="hi_IN"/>
        </w:rPr>
        <w:t xml:space="preserve"> मनुष्य को यीशु के पास लाए। </w:t>
      </w:r>
      <w:r>
        <w:rPr>
          <w:b/>
          <w:lang w:val="hi_IN" w:bidi="hi_IN"/>
        </w:rPr>
        <w:t>देखो</w:t>
      </w:r>
      <w:r>
        <w:rPr>
          <w:lang w:val="hi_IN" w:bidi="hi_IN"/>
        </w:rPr>
        <w:t xml:space="preserve"> या </w:t>
      </w:r>
      <w:r>
        <w:rPr>
          <w:b/>
          <w:lang w:val="hi_IN" w:bidi="hi_IN"/>
        </w:rPr>
        <w:t>अचानक</w:t>
      </w:r>
      <w:r>
        <w:rPr>
          <w:lang w:val="hi_IN" w:bidi="hi_IN"/>
        </w:rPr>
        <w:t xml:space="preserve"> का अर्थ है कि कुछ असाधारण या अप्रत्याशित होने वाला है। यहाँ जो अप्रत्याशित बात होती है वह यह है: कुछ लोग एक लकवाग्रस्त मनुष्य को </w:t>
      </w:r>
      <w:r>
        <w:rPr>
          <w:b/>
          <w:lang w:val="hi_IN" w:bidi="hi_IN"/>
        </w:rPr>
        <w:t>खाट</w:t>
      </w:r>
      <w:r>
        <w:rPr>
          <w:lang w:val="hi_IN" w:bidi="hi_IN"/>
        </w:rPr>
        <w:t xml:space="preserve"> या </w:t>
      </w:r>
      <w:r>
        <w:rPr>
          <w:b/>
          <w:lang w:val="hi_IN" w:bidi="hi_IN"/>
        </w:rPr>
        <w:t>चटाई</w:t>
      </w:r>
      <w:r>
        <w:rPr>
          <w:lang w:val="hi_IN" w:bidi="hi_IN"/>
        </w:rPr>
        <w:t xml:space="preserve"> पर यीशु के पास लाए।</w:t>
      </w:r>
    </w:p>
    <w:p>
      <w:pPr/>
      <w:r>
        <w:rPr>
          <w:lang w:val="hi_IN" w:bidi="hi_IN"/>
        </w:rPr>
      </w:r>
      <w:r>
        <w:rPr>
          <w:b/>
          <w:lang w:val="hi_IN" w:bidi="hi_IN"/>
        </w:rPr>
        <w:t>लकवाग्रस्त</w:t>
      </w:r>
      <w:r>
        <w:rPr>
          <w:lang w:val="hi_IN" w:bidi="hi_IN"/>
        </w:rPr>
        <w:t xml:space="preserve"> मनुष्य ऐसा व्यक्ति होता है जो अपने पैर, या अपनी बाहों या दोनों को हिला नहीं सकता है। कभी-कभी लकवाग्रस्त मनुष्य बिल्कुल नहीं हिल सकता। लकवाग्रस्त के लिए उसी शब्द का प्रयोग करें जिसका प्रयोग आपने पिछले भागों में किया है।</w:t>
      </w:r>
    </w:p>
    <w:p>
      <w:pPr/>
      <w:r>
        <w:rPr>
          <w:lang w:val="hi_IN" w:bidi="hi_IN"/>
        </w:rPr>
      </w:r>
      <w:r>
        <w:rPr>
          <w:b/>
          <w:lang w:val="hi_IN" w:bidi="hi_IN"/>
        </w:rPr>
        <w:t>चटाई</w:t>
      </w:r>
      <w:r>
        <w:rPr>
          <w:lang w:val="hi_IN" w:bidi="hi_IN"/>
        </w:rPr>
        <w:t xml:space="preserve"> का संदर्भ सामान के किसी भी ऐसे हिस्से को संदर्भित करता है जिसका इस्तेमाल लेटने के लिए किया जाता है। वह इतनी हल्की थी कि कोई मनुष्य उस पर किसी को उठा कर ले जा सकता था। इस्राएल के अधिकांश गरीब लोग बुनी हुई चटाई पर सोया करते थे, जिसे लपेटा जा सकता था। कहानी में शायद इसी तरह की चटाई का उल्लेख किया गया है।</w:t>
      </w:r>
    </w:p>
    <w:p>
      <w:pPr/>
      <w:r>
        <w:rPr>
          <w:lang w:val="hi_IN" w:bidi="hi_IN"/>
        </w:rPr>
      </w:r>
      <w:r>
        <w:rPr>
          <w:lang w:val="hi_IN" w:bidi="hi_IN"/>
        </w:rPr>
        <w:t xml:space="preserve">यीशु ने देखा कि लोगों को </w:t>
      </w:r>
      <w:r>
        <w:rPr>
          <w:b/>
          <w:lang w:val="hi_IN" w:bidi="hi_IN"/>
        </w:rPr>
        <w:t>विश्वास</w:t>
      </w:r>
      <w:r>
        <w:rPr>
          <w:lang w:val="hi_IN" w:bidi="hi_IN"/>
        </w:rPr>
        <w:t xml:space="preserve"> था, वे उस पर भरोसा करते थे। जिन लोगों में विश्वास होता है, वे परमेश्वर पर भरोसा करते हैं और उसमें आत्मविश्वास रखते हैं। विश्वास के लिए उसी शब्द का प्रयोग करें जिसका प्रयोग आपने पिछले भागों में किया है। </w:t>
      </w:r>
      <w:r>
        <w:rPr>
          <w:lang w:val="hi_IN" w:bidi="hi_IN"/>
        </w:rPr>
        <w:t>विश्वास</w:t>
      </w:r>
      <w:r>
        <w:rPr>
          <w:lang w:val="hi_IN" w:bidi="hi_IN"/>
        </w:rPr>
        <w:t xml:space="preserve"> की अधिक पूर्ण परिभाषा के लिए मुख्य शब्दावली को देखें।</w:t>
      </w:r>
    </w:p>
    <w:p>
      <w:pPr/>
      <w:r>
        <w:rPr>
          <w:lang w:val="hi_IN" w:bidi="hi_IN"/>
        </w:rPr>
      </w:r>
      <w:r>
        <w:rPr>
          <w:lang w:val="hi_IN" w:bidi="hi_IN"/>
        </w:rPr>
        <w:t xml:space="preserve">यीशु ने लकवाग्रस्त मनुष्य से कहा, “ </w:t>
      </w:r>
      <w:r>
        <w:rPr>
          <w:b/>
          <w:lang w:val="hi_IN" w:bidi="hi_IN"/>
        </w:rPr>
        <w:t>हे पुत्र</w:t>
      </w:r>
      <w:r>
        <w:rPr>
          <w:lang w:val="hi_IN" w:bidi="hi_IN"/>
        </w:rPr>
        <w:t xml:space="preserve">, </w:t>
      </w:r>
      <w:r>
        <w:rPr>
          <w:b/>
          <w:lang w:val="hi_IN" w:bidi="hi_IN"/>
        </w:rPr>
        <w:t>ढाढस बांध</w:t>
      </w:r>
      <w:r>
        <w:rPr>
          <w:lang w:val="hi_IN" w:bidi="hi_IN"/>
        </w:rPr>
        <w:t xml:space="preserve"> या </w:t>
      </w:r>
      <w:r>
        <w:rPr>
          <w:b/>
          <w:lang w:val="hi_IN" w:bidi="hi_IN"/>
        </w:rPr>
        <w:t>हियाव रख</w:t>
      </w:r>
      <w:r>
        <w:rPr>
          <w:lang w:val="hi_IN" w:bidi="hi_IN"/>
        </w:rPr>
        <w:t xml:space="preserve">, तेरे </w:t>
      </w:r>
      <w:r>
        <w:rPr>
          <w:b/>
          <w:lang w:val="hi_IN" w:bidi="hi_IN"/>
        </w:rPr>
        <w:t>पाप क्षमा हुए</w:t>
      </w:r>
      <w:r>
        <w:rPr>
          <w:lang w:val="hi_IN" w:bidi="hi_IN"/>
        </w:rPr>
        <w:t>।”</w:t>
      </w:r>
    </w:p>
    <w:p>
      <w:pPr/>
      <w:r>
        <w:rPr>
          <w:lang w:val="hi_IN" w:bidi="hi_IN"/>
        </w:rPr>
      </w:r>
      <w:r>
        <w:rPr>
          <w:lang w:val="hi_IN" w:bidi="hi_IN"/>
        </w:rPr>
        <w:t>"</w:t>
      </w:r>
      <w:r>
        <w:rPr>
          <w:b/>
          <w:lang w:val="hi_IN" w:bidi="hi_IN"/>
        </w:rPr>
        <w:t>ढाढस बांध</w:t>
      </w:r>
      <w:r>
        <w:rPr>
          <w:lang w:val="hi_IN" w:bidi="hi_IN"/>
        </w:rPr>
        <w:t>" या "हियाव रख" का अर्थ है हौसला बढ़ाना या प्रोत्साहित करना।</w:t>
      </w:r>
    </w:p>
    <w:p>
      <w:pPr/>
      <w:r>
        <w:rPr>
          <w:lang w:val="hi_IN" w:bidi="hi_IN"/>
        </w:rPr>
      </w:r>
      <w:r>
        <w:rPr>
          <w:lang w:val="hi_IN" w:bidi="hi_IN"/>
        </w:rPr>
        <w:t>यीशु ने उस मनुष्य को "</w:t>
      </w:r>
      <w:r>
        <w:rPr>
          <w:b/>
          <w:lang w:val="hi_IN" w:bidi="hi_IN"/>
        </w:rPr>
        <w:t>मेरे पुत्र</w:t>
      </w:r>
      <w:r>
        <w:rPr>
          <w:lang w:val="hi_IN" w:bidi="hi_IN"/>
        </w:rPr>
        <w:t>" कहा। इसका अर्थ यह नहीं है कि यीशु उस मनुष्य का पिता था। यह उस मनुष्य को संबोधित करने का एक दोस्ताना तरीका है।</w:t>
      </w:r>
    </w:p>
    <w:p>
      <w:pPr/>
      <w:r>
        <w:rPr>
          <w:lang w:val="hi_IN" w:bidi="hi_IN"/>
        </w:rPr>
      </w:r>
      <w:r>
        <w:rPr>
          <w:lang w:val="hi_IN" w:bidi="hi_IN"/>
        </w:rPr>
        <w:t xml:space="preserve">“तेरे पाप क्षमा हुए” का अर्थ है कि यीशु ने उस मनुष्य के </w:t>
      </w:r>
      <w:r>
        <w:rPr>
          <w:b/>
          <w:lang w:val="hi_IN" w:bidi="hi_IN"/>
        </w:rPr>
        <w:t>पाप</w:t>
      </w:r>
      <w:r>
        <w:rPr>
          <w:lang w:val="hi_IN" w:bidi="hi_IN"/>
        </w:rPr>
        <w:t xml:space="preserve"> अर्थात् परमेश्वर की आज्ञा का उल्लंघन करने वाले उसके कामों को हटा दिया। </w:t>
      </w:r>
      <w:r>
        <w:rPr>
          <w:b/>
          <w:lang w:val="hi_IN" w:bidi="hi_IN"/>
        </w:rPr>
        <w:t>क्षमा</w:t>
      </w:r>
      <w:r>
        <w:rPr>
          <w:lang w:val="hi_IN" w:bidi="hi_IN"/>
        </w:rPr>
        <w:t xml:space="preserve"> में, जिसे ठेस पहुँची है, वह अपने अधिकारों को एक ओर रख देता है और दूसरे को उसके योग्य दण्ड नहीं देता। क्षमा और पाप के लिए उन्हीं शब्दों का प्रयोग करें जिसका प्रयोग आपने पिछले भागों में किया है। </w:t>
      </w:r>
      <w:r>
        <w:rPr>
          <w:lang w:val="hi_IN" w:bidi="hi_IN"/>
        </w:rPr>
        <w:t>क्षमा</w:t>
      </w:r>
      <w:r>
        <w:rPr>
          <w:lang w:val="hi_IN" w:bidi="hi_IN"/>
        </w:rPr>
        <w:t xml:space="preserve"> और </w:t>
      </w:r>
      <w:r>
        <w:rPr>
          <w:lang w:val="hi_IN" w:bidi="hi_IN"/>
        </w:rPr>
        <w:t>पाप</w:t>
      </w:r>
      <w:r>
        <w:rPr>
          <w:lang w:val="hi_IN" w:bidi="hi_IN"/>
        </w:rPr>
        <w:t xml:space="preserve"> की अधिक पूर्ण परिभाषाओं के लिए मुख्य शब्दावली को देखें।</w:t>
      </w:r>
    </w:p>
    <w:p>
      <w:pPr/>
      <w:r>
        <w:rPr>
          <w:lang w:val="hi_IN" w:bidi="hi_IN"/>
        </w:rPr>
      </w:r>
      <w:r>
        <w:rPr>
          <w:lang w:val="hi_IN" w:bidi="hi_IN"/>
        </w:rPr>
        <w:t xml:space="preserve">कुछ </w:t>
      </w:r>
      <w:r>
        <w:rPr>
          <w:b/>
          <w:lang w:val="hi_IN" w:bidi="hi_IN"/>
        </w:rPr>
        <w:t>शास्त्रियों</w:t>
      </w:r>
      <w:r>
        <w:rPr>
          <w:lang w:val="hi_IN" w:bidi="hi_IN"/>
        </w:rPr>
        <w:t xml:space="preserve"> ने, जो यहूदी व्यवस्था के शिक्षक थे, </w:t>
      </w:r>
      <w:r>
        <w:rPr>
          <w:b/>
          <w:lang w:val="hi_IN" w:bidi="hi_IN"/>
        </w:rPr>
        <w:t>अपने मन में कहा</w:t>
      </w:r>
      <w:r>
        <w:rPr>
          <w:lang w:val="hi_IN" w:bidi="hi_IN"/>
        </w:rPr>
        <w:t xml:space="preserve">, "यह मनुष्य </w:t>
      </w:r>
      <w:r>
        <w:rPr>
          <w:b/>
          <w:lang w:val="hi_IN" w:bidi="hi_IN"/>
        </w:rPr>
        <w:t>परमेश्वर की निन्दा कर रहा है</w:t>
      </w:r>
      <w:r>
        <w:rPr>
          <w:lang w:val="hi_IN" w:bidi="hi_IN"/>
        </w:rPr>
        <w:t>।"</w:t>
      </w:r>
    </w:p>
    <w:p>
      <w:pPr/>
      <w:r>
        <w:rPr>
          <w:lang w:val="hi_IN" w:bidi="hi_IN"/>
        </w:rPr>
      </w:r>
      <w:r>
        <w:rPr>
          <w:b/>
          <w:lang w:val="hi_IN" w:bidi="hi_IN"/>
        </w:rPr>
        <w:t>शास्त्री</w:t>
      </w:r>
      <w:r>
        <w:rPr>
          <w:lang w:val="hi_IN" w:bidi="hi_IN"/>
        </w:rPr>
        <w:t xml:space="preserve"> के लिए उसी शब्द का प्रयोग करें जिसका प्रयोग आपने पिछले भागों में किया है। </w:t>
      </w:r>
      <w:r>
        <w:rPr>
          <w:lang w:val="hi_IN" w:bidi="hi_IN"/>
        </w:rPr>
        <w:t>शास्त्री</w:t>
      </w:r>
      <w:r>
        <w:rPr>
          <w:lang w:val="hi_IN" w:bidi="hi_IN"/>
        </w:rPr>
        <w:t xml:space="preserve"> की अधिक पूर्ण परिभाषा के लिए मुख्य शब्दावली को देखें।</w:t>
      </w:r>
    </w:p>
    <w:p>
      <w:pPr/>
      <w:r>
        <w:rPr>
          <w:lang w:val="hi_IN" w:bidi="hi_IN"/>
        </w:rPr>
      </w:r>
      <w:r>
        <w:rPr>
          <w:lang w:val="hi_IN" w:bidi="hi_IN"/>
        </w:rPr>
        <w:t xml:space="preserve">जो कुछ उन्होंने </w:t>
      </w:r>
      <w:r>
        <w:rPr>
          <w:b/>
          <w:lang w:val="hi_IN" w:bidi="hi_IN"/>
        </w:rPr>
        <w:t>अपने मन में कहा</w:t>
      </w:r>
      <w:r>
        <w:rPr>
          <w:lang w:val="hi_IN" w:bidi="hi_IN"/>
        </w:rPr>
        <w:t xml:space="preserve"> था उसका अर्थ है कि वे अपने मन में सोच रहे थे। आपकी भाषा में, यह बताने के लिए कि कोई व्यक्ति कहाँ सोचता है, आपको किसी अलग अंग या अलग अभिव्यक्ति का उपयोग करना पड़ सकता है।</w:t>
      </w:r>
    </w:p>
    <w:p>
      <w:pPr/>
      <w:r>
        <w:rPr>
          <w:lang w:val="hi_IN" w:bidi="hi_IN"/>
        </w:rPr>
      </w:r>
      <w:r>
        <w:rPr>
          <w:b/>
          <w:lang w:val="hi_IN" w:bidi="hi_IN"/>
        </w:rPr>
        <w:t>परमेश्वर की निन्दा</w:t>
      </w:r>
      <w:r>
        <w:rPr>
          <w:lang w:val="hi_IN" w:bidi="hi_IN"/>
        </w:rPr>
        <w:t xml:space="preserve"> का अर्थ है जानबूझकर कुछ ऐसा कहना जो किसी मनुष्य की प्रतिष्ठा को नुकसान पहुँचाता है। जब कोई मनुष्य परमेश्वर के विरुद्ध निन्दा करता है, तो वह परमेश्वर का अपमान करता है और उसकी महिमा को घटाता है। परमेश्वर की निन्दा करना परमेश्वर का अपमान करना है। इस उदाहरण में, निन्दा उस मनुष्य को दर्शाती है जो लकवाग्रस्त मनुष्य के पापों को क्षमा करके परमेश्वर का वही अधिकार दिखा रहा है। </w:t>
      </w:r>
      <w:r>
        <w:rPr>
          <w:lang w:val="hi_IN" w:bidi="hi_IN"/>
        </w:rPr>
        <w:t>परमेश्वर की निन्दा</w:t>
      </w:r>
      <w:r>
        <w:rPr>
          <w:lang w:val="hi_IN" w:bidi="hi_IN"/>
        </w:rPr>
        <w:t xml:space="preserve"> की अधिक पूर्ण परिभाषा के लिए मुख्य शब्दावली को देखें।</w:t>
      </w:r>
    </w:p>
    <w:p>
      <w:pPr/>
      <w:r>
        <w:rPr>
          <w:lang w:val="hi_IN" w:bidi="hi_IN"/>
        </w:rPr>
      </w:r>
      <w:r>
        <w:rPr>
          <w:lang w:val="hi_IN" w:bidi="hi_IN"/>
        </w:rPr>
        <w:t>यीशु यह जानता था कि फरीसी क्या सोच रहे हैं। इसलिए, उसने उनसे कहा, "</w:t>
      </w:r>
      <w:r>
        <w:rPr>
          <w:b/>
          <w:lang w:val="hi_IN" w:bidi="hi_IN"/>
        </w:rPr>
        <w:t>मनुष्य के पुत्र</w:t>
      </w:r>
      <w:r>
        <w:rPr>
          <w:lang w:val="hi_IN" w:bidi="hi_IN"/>
        </w:rPr>
        <w:t xml:space="preserve"> के पास पाप क्षमा करने का अधिकार है।" यीशु अपने आप को मनुष्य का पुत्र कहता है क्योंकि वह मनुष्य था और सभी लोगों का प्रतिनिधित्व करता है। लेकिन यीशु में परमेश्वर का स्वभाव और अधिकार भी था। मनुष्य का पुत्र के लिए उसी शब्द का प्रयोग करें जिसका प्रयोग आपने पिछले भागों में किया है। </w:t>
      </w:r>
      <w:r>
        <w:rPr>
          <w:lang w:val="hi_IN" w:bidi="hi_IN"/>
        </w:rPr>
        <w:t>मनुष्य का पुत्र</w:t>
      </w:r>
      <w:r>
        <w:rPr>
          <w:lang w:val="hi_IN" w:bidi="hi_IN"/>
        </w:rPr>
        <w:t xml:space="preserve"> की अधिक पूर्ण परिभाषा के लिए मुख्य शब्दावली देखें।</w:t>
      </w:r>
    </w:p>
    <w:p>
      <w:pPr/>
      <w:r>
        <w:rPr>
          <w:lang w:val="hi_IN" w:bidi="hi_IN"/>
        </w:rPr>
      </w:r>
      <w:r>
        <w:rPr>
          <w:lang w:val="hi_IN" w:bidi="hi_IN"/>
        </w:rPr>
        <w:t xml:space="preserve">भीड़ ने देखा कि यीशु ने लकवाग्रस्त मनुष्य को चंगा किया और वे </w:t>
      </w:r>
      <w:r>
        <w:rPr>
          <w:b/>
          <w:lang w:val="hi_IN" w:bidi="hi_IN"/>
        </w:rPr>
        <w:t>भयभीत</w:t>
      </w:r>
      <w:r>
        <w:rPr>
          <w:lang w:val="hi_IN" w:bidi="hi_IN"/>
        </w:rPr>
        <w:t xml:space="preserve"> हो गए। इस उदाहरण में, "भयभीत" का अर्थ है "परमेश्वर का भय।" </w:t>
      </w:r>
      <w:r>
        <w:rPr>
          <w:b/>
          <w:lang w:val="hi_IN" w:bidi="hi_IN"/>
        </w:rPr>
        <w:t>परमेश्वर का भय</w:t>
      </w:r>
      <w:r>
        <w:rPr>
          <w:lang w:val="hi_IN" w:bidi="hi_IN"/>
        </w:rPr>
        <w:t xml:space="preserve"> का अर्थ है परमेश्वर के लिए भक्ति, आदर और सम्मान रखना। यह या तो पवित्र भक्ति या दण्ड का भय दिखाता है। शायद लोग परमेश्वर से सकारात्मक तरीके से डरे हुए हैं क्योंकि वे उसका बहुत सम्मान करते हैं और उसकी आज्ञा मानते हैं क्योंकि वह महिमावान है। शायद लोग परमेश्वर से नकारात्मक तरीके से डरे हुए हैं क्योंकि वे भयभीत हैं कि यदि वे उसकी आज्ञा का उल्लंघन करते हैं, तो वह उन्हें दण्ड देगा। </w:t>
      </w:r>
      <w:r>
        <w:rPr>
          <w:b/>
          <w:lang w:val="hi_IN" w:bidi="hi_IN"/>
        </w:rPr>
        <w:t>परमेश्वर का भय</w:t>
      </w:r>
      <w:r>
        <w:rPr>
          <w:lang w:val="hi_IN" w:bidi="hi_IN"/>
        </w:rPr>
        <w:t xml:space="preserve"> की अधिक पूर्ण परिभाषा के लिए मुख्य शब्दावली को देखें।</w:t>
      </w:r>
    </w:p>
    <w:p>
      <w:pPr/>
      <w:r>
        <w:rPr>
          <w:lang w:val="hi_IN" w:bidi="hi_IN"/>
        </w:rPr>
      </w:r>
      <w:r>
        <w:rPr>
          <w:lang w:val="hi_IN" w:bidi="hi_IN"/>
        </w:rPr>
        <w:t xml:space="preserve">भीड़ ने "परमेश्वर की स्तुति की और महिमा की।" यह परमेश्वर के प्रति उनके सकारात्मक भय की प्रतिक्रिया है। उन्होंने परमेश्वर का आदर किया क्योंकि परमेश्वर ने यीशु को यह अधिकार दिया था। </w:t>
      </w:r>
      <w:r>
        <w:rPr>
          <w:b/>
          <w:lang w:val="hi_IN" w:bidi="hi_IN"/>
        </w:rPr>
        <w:t>महिमा</w:t>
      </w:r>
      <w:r>
        <w:rPr>
          <w:lang w:val="hi_IN" w:bidi="hi_IN"/>
        </w:rPr>
        <w:t xml:space="preserve"> के लिए उसी शब्द का प्रयोग करें जिसका प्रयोग आपने पिछले भागों में किया है। </w:t>
      </w:r>
      <w:r>
        <w:rPr>
          <w:lang w:val="hi_IN" w:bidi="hi_IN"/>
        </w:rPr>
        <w:t>महिमा</w:t>
      </w:r>
      <w:r>
        <w:rPr>
          <w:lang w:val="hi_IN" w:bidi="hi_IN"/>
        </w:rPr>
        <w:t xml:space="preserve"> की अधिक पूर्ण परिभाषा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9:9–13</w:t>
      </w:r>
      <w:r>
        <w:rPr>
          <w:lang w:val="hi_IN" w:bidi="hi_IN"/>
        </w:rPr>
      </w:r>
    </w:p>
    <w:p>
      <w:pPr>
        <w:pStyle w:val="Heading3"/>
      </w:pPr>
      <w:r>
        <w:rPr>
          <w:lang w:val="hi_IN" w:bidi="hi_IN"/>
        </w:rPr>
        <w:t>सुने और मन में रखें</w:t>
      </w:r>
    </w:p>
    <w:p>
      <w:pPr/>
      <w:r>
        <w:rPr>
          <w:lang w:val="hi_IN" w:bidi="hi_IN"/>
        </w:rPr>
      </w:r>
      <w:r>
        <w:rPr>
          <w:lang w:val="hi_IN" w:bidi="hi_IN"/>
        </w:rPr>
        <w:t>मत्ती 9:9–13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यीशु ने कफरनहूम में एक लकवाग्रस्त व्यक्ति को चंगा किया था। जब लोगों ने उस चंगाई को देखा, तो उन्होंने परमेश्वर की स्तुति की और यीशु को ऐसा अधिकार देने के लिए उसकी महिमा की। इस भाग में, बाइबल की इस पुस्तक का लेखक मत्ती बताता है कि वह यीशु से कैसे मिला और यीशु के सबसे करीबी चेलों में से एक कैसे बन गया।</w:t>
      </w:r>
    </w:p>
    <w:p>
      <w:pPr/>
      <w:r>
        <w:rPr>
          <w:lang w:val="hi_IN" w:bidi="hi_IN"/>
        </w:rPr>
      </w:r>
      <w:r>
        <w:rPr>
          <w:lang w:val="hi_IN" w:bidi="hi_IN"/>
        </w:rPr>
        <w:t>इस सच्ची कहानी में, मत्ती यह उदाहरण देता है कि यीशु पापियों को पाप करना बंद करने और उसके पीछे हो लेने के लिए आमंत्रित करता है।</w:t>
      </w:r>
    </w:p>
    <w:p>
      <w:pPr/>
      <w:r>
        <w:rPr>
          <w:lang w:val="hi_IN" w:bidi="hi_IN"/>
        </w:rPr>
      </w:r>
      <w:r>
        <w:rPr>
          <w:lang w:val="hi_IN" w:bidi="hi_IN"/>
        </w:rPr>
        <w:t>यीशु वहाँ से आगे चला गया वह कफरनहूम से जा रहा था और शायद झील के किनारे चल रहा था। यीशु ने मत्ती को कर लेने वाली चौकी पर बैठे हुए देखा। मत्ती एक यहूदी व्यक्ति था जो रोमी सरकार के लिए कर वसूला करता था। कर वसूलने वाले शायद ऐसे व्यापारियों और मछुआरे से पैसे लिया करते थे जो बाजार में अपने सामानों को बेचते थे। कर लेने की चौकी शायद एक छोटी सी मेज़ हुआ करती थी जो किसी छत के नीचे रखी होती थी, जहाँ कर लेने वाले लोग लोगों से कर वसूला करते थे। यीशु ने मत्ती से कहा, "मेरे पीछे हो ले।" यीशु चाहता था कि मत्ती उसके साथ जाए और उसका चेला बने। मत्ती उठ खड़ा हुआ और यीशु के पीछे हो लिया।</w:t>
      </w:r>
    </w:p>
    <w:p>
      <w:pPr/>
      <w:r>
        <w:rPr>
          <w:lang w:val="hi_IN" w:bidi="hi_IN"/>
        </w:rPr>
      </w:r>
      <w:r>
        <w:rPr>
          <w:lang w:val="hi_IN" w:bidi="hi_IN"/>
        </w:rPr>
        <w:t>कर की चौकी की तस्वीर या चित्र दिखाएँ।</w:t>
      </w:r>
    </w:p>
    <w:p>
      <w:pPr/>
      <w:r>
        <w:rPr>
          <w:lang w:val="hi_IN" w:bidi="hi_IN"/>
        </w:rPr>
      </w:r>
      <w:r>
        <w:rPr>
          <w:lang w:val="hi_IN" w:bidi="hi_IN"/>
        </w:rPr>
        <w:t>यीशु और उसके चेले मेज पर बैठे। यहूदी संस्कृति में, लोग भोजन करते समय मेज़ के पास रखी नीची चारपाई या गद्दे पर एक ओर करवट करके लेटते थे। वे शायद एक कोहनी के सहारे अपना सिर टिकाए रखते थे। वे शायद मत्ती के घर में थे। जब वे खा रहे थे, तो "देखो," कई कर वसूलने वाले और पापी आए। देखो एक ऐसा शब्द है जिसका प्रयोग मत्ती ने यह दर्शाने के लिए किया कि कुछ अविश्वसनीय या अप्रत्याशित होने वाला है। इस उदाहरण में, यह अप्रत्याशित है कि यीशु और उसके चेले कई कर वसूलने वालों और पापियों के साथ भोजन कर रहे थे। कर वसूलने वालों को कोई पसंद नहीं करता था क्योंकि वे आमतौर पर बेईमान होते थे और लोगों से अपने हिस्से से अधिक पैसे लेते थे। कर लेने वाले लोगों को हत्यारों और चोरों की श्रेणी में समझा जाता था। पापी ऐसे लोग होते थे जो पापी या अनैतिक थे। यहूदी समाज में कर वसूलने वाले और पापियों को समाज से अलग माना जाता था या लोग उन्हें अपनाना नहीं चाहते थे।</w:t>
      </w:r>
    </w:p>
    <w:p>
      <w:pPr/>
      <w:r>
        <w:rPr>
          <w:lang w:val="hi_IN" w:bidi="hi_IN"/>
        </w:rPr>
      </w:r>
      <w:r>
        <w:rPr>
          <w:lang w:val="hi_IN" w:bidi="hi_IN"/>
        </w:rPr>
        <w:t>यहाँ रुकें और उन कारणों पर चर्चा करें कि आपकी संस्कृति में किसी व्यक्ति को समाज से अलग माना जाता है या लोग उसे अपनाना नहीं चाहते। वे किस प्रकार की गतिविधियाँ करते हैं? वे कहाँ जाएँगे? अन्य लोग उन्हें कैसे प्रतिक्रिया देंगे?</w:t>
      </w:r>
    </w:p>
    <w:p>
      <w:pPr/>
      <w:r>
        <w:rPr>
          <w:lang w:val="hi_IN" w:bidi="hi_IN"/>
        </w:rPr>
      </w:r>
      <w:r>
        <w:rPr>
          <w:lang w:val="hi_IN" w:bidi="hi_IN"/>
        </w:rPr>
        <w:t>कुछ फरीसियों ने जो वहाँ से गुजर रहे थे, यीशु को मत्ती के घर में देखा। उन्होंने यीशु के चेलों से कहा, "तुम्हारा शिक्षक कर वसूलने वालों और पापियों के साथ क्यों खाता है?" फरीसी इस्राएल में धार्मिक अगुवों के सबसे प्रभावशाली समूहों में से एक थे। फरीसी धार्मिक शुद्धता के उनके कड़े नियमों का पालन न करने वाले हर व्यक्ति को पापी मानते थे। फरीसियों का मानना था कि वे कर वसूलने वालों और पापियों के साथ संगति करके अशुद्ध हो जाएँगे। फरीसियों के विचार में, जो कोई कर वसूलने वालों और पापियों के साथ स्वेच्छा से भोजन करता था, वह उन्हें स्वीकार करता था। ऐसा करने से, यीशु ऐसा दिखाई दिया मानो वह उनमें से एक है। फरीसियों ने यह प्रश्न उत्तर के लिए नहीं पूछा था। वे यीशु की आलोचना कर रहे थे। फरीसी चाहते थे कि सब लोग यह सोचें कि समाज से अलग माने जाने वाले लोगों के साथ भोजन करने के कारण यीशु गलत था। फरीसी चाहते थे कि सभी लोग जान लें कि वे यीशु के कर वसूलने वालों और पापियों के साथ खाने से सहमत नहीं हैं।</w:t>
      </w:r>
    </w:p>
    <w:p>
      <w:pPr/>
      <w:r>
        <w:rPr>
          <w:lang w:val="hi_IN" w:bidi="hi_IN"/>
        </w:rPr>
      </w:r>
      <w:r>
        <w:rPr>
          <w:lang w:val="hi_IN" w:bidi="hi_IN"/>
        </w:rPr>
        <w:t>यहाँ रुकें और चर्चा करें कि आपकी संस्कृति में किसी के साथ भोजन करने का क्या अर्थ है। किसी के साथ भोजन करने का क्या महत्व है? क्या किसी के घर में आमंत्रित किए जाने का कोई विशेष अर्थ है? जब आप भोजन करते हैं तब किस तरह की बातें की जाती हैं?</w:t>
      </w:r>
    </w:p>
    <w:p>
      <w:pPr/>
      <w:r>
        <w:rPr>
          <w:lang w:val="hi_IN" w:bidi="hi_IN"/>
        </w:rPr>
      </w:r>
      <w:r>
        <w:rPr>
          <w:lang w:val="hi_IN" w:bidi="hi_IN"/>
        </w:rPr>
        <w:t>यीशु ने सुना कि फरीसियों ने उसके चेलों से क्या पूछा था। यीशु ने फरीसियों के प्रश्न का उत्तर एक नीतिवचन से दिया, जो एक बुद्धिमानी भरी कहावत होती है। उसने कहा, "जो लोग स्वस्थ हैं उन्हें चिकित्सक की आवश्यकता नहीं है, बल्कि उन्हें होती है जो बीमार हैं।" यीशु ने आत्मिक आवश्यकताओं का प्रतिनिधित्व करने के लिए शारीरिक बीमारी का उपयोग किया। एक पापी को अपनी आत्मिक आवश्यकताओं का ध्यान रखने के लिए यीशु की आवश्यकता है, जैसे एक बीमार व्यक्ति को अपनी बीमारी का इलाज करने के लिए चिकित्सक की आवश्यकता होती है। यीशु ने भविष्यद्वक्ता होशे का उद्धरण देते हुए कहा, “जाकर सीखो कि इसका अर्थ क्या है: मैं बलिदान नहीं, परन्तु दया चाहता हूँ।" "जाकर सीखो कि इसका अर्थ क्या है" आमतौर पर यहूदी शिक्षकों द्वारा प्रयोग किया जाता था। इसका अर्थ है कि विद्यार्थी को किसी भाग के सही अर्थ को बारीकी से देखना चाहिए। दया उन लोगों पर करुणा करना है जो पीड़ित या जरूरतमंद हैं। बलिदान वह चीज़ है जो परमेश्वर को धन्यवाद देने या क्षमा माँगने के लिए चढ़ाया जाता है। वह एक लहू की बलि हो सकती थी जैसे किसी पशु को मारकर जलाना या फिर एक बिना लहू की भेंट, जैसे अन्न बलि। यीशु होशे के शब्दों का प्रयोग यह दिखाने के लिए करता है कि परमेश्वर चाहता है कि लोग रीति-रिवाजों की शुद्धता या धार्मिक नियमों से अधिक प्रेम और दया को महत्व दें। यीशु ने यह भी कहा, "क्योंकि मैं धर्मी लोगों को नहीं, परन्तु पापियों को बुलाने आया हूँ।" धार्मिकता का अर्थ है सही स्थिति या दोष की कमी । बाइबल में यह स्पष्ट है कि मनुष्य अपने बल पर या बहुत से अच्छे काम करके कभी धर्मी नहीं ठहर सकता। केवल परमेश्वर के साथ सही सम्बन्ध ही किसी को धर्मी बना सकता है। यीशु चाहता था कि फरीसी और बाकी सभी लोग जान लें कि उसकी सेवकाई का उद्देश्य पापियों को पाप करना बंद करने और उसके चेलों में से एक बनने के लिए आमंत्रित करना है।</w:t>
      </w:r>
    </w:p>
    <w:p>
      <w:pPr/>
      <w:r>
        <w:rPr>
          <w:lang w:val="hi_IN" w:bidi="hi_IN"/>
        </w:rPr>
      </w:r>
      <w:r>
        <w:rPr>
          <w:lang w:val="hi_IN" w:bidi="hi_IN"/>
        </w:rPr>
        <w:t>रुकें और चर्चा करें कि करुणा दिखाने का क्या अर्थ है। ऐसे समय की कहानियाँ सुनाएँ जब आप या आपका कोई परिचित दुख में रहे हों या किसी आवश्यकता में रहे हों। किस प्रकार की चीजें दुख या आवश्यकता का कारण बन रही थीं? किसी ने पीड़ित व्यक्ति पर करुणा कैसे दिखाई? पीड़ित व्यक्ति ने करुणा के प्रति कैसे प्रतिक्रिया दी?</w:t>
      </w:r>
    </w:p>
    <w:p>
      <w:pPr/>
      <w:r>
        <w:rPr>
          <w:lang w:val="hi_IN" w:bidi="hi_IN"/>
        </w:rPr>
      </w:r>
      <w:r>
        <w:rPr>
          <w:lang w:val="hi_IN" w:bidi="hi_IN"/>
        </w:rPr>
        <w:t>यह घटना हमें सिखाती है कि यीशु चाहता है कि सभी लोग उसके पीछे चलें, यहाँ तक कि वे लोग भी जिन्हें समाज अपनाना नहीं चाहता।</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झील के किनारे चल रहा है। वह मत्ती को देखता है, और उससे कहता है, "मेरे पीछे हो ले।" मत्ती कर वसूलने वाली चौकी को छोड़कर यीशु के पीछे हो लिया।</w:t>
      </w:r>
    </w:p>
    <w:p>
      <w:pPr/>
      <w:r>
        <w:rPr>
          <w:lang w:val="hi_IN" w:bidi="hi_IN"/>
        </w:rPr>
      </w:r>
      <w:r>
        <w:rPr>
          <w:b/>
          <w:lang w:val="hi_IN" w:bidi="hi_IN"/>
        </w:rPr>
        <w:t>दूसरा दृश्य:</w:t>
      </w:r>
      <w:r>
        <w:rPr>
          <w:lang w:val="hi_IN" w:bidi="hi_IN"/>
        </w:rPr>
        <w:t xml:space="preserve"> यीशु और उसके चेले मत्ती के घर में भोजन कर रहे हैं। कुछ फरीसी कर वसूलने वालों और पापियों के साथ खाने के लिए यीशु की आलोचना करते हैं।</w:t>
      </w:r>
    </w:p>
    <w:p>
      <w:pPr/>
      <w:r>
        <w:rPr>
          <w:lang w:val="hi_IN" w:bidi="hi_IN"/>
        </w:rPr>
      </w:r>
      <w:r>
        <w:rPr>
          <w:b/>
          <w:lang w:val="hi_IN" w:bidi="hi_IN"/>
        </w:rPr>
        <w:t>तीसरा दृश्य:</w:t>
      </w:r>
      <w:r>
        <w:rPr>
          <w:lang w:val="hi_IN" w:bidi="hi_IN"/>
        </w:rPr>
        <w:t xml:space="preserve"> यीशु फरीसियों की आलोचना का उत्तर देता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मत्ती</w:t>
      </w:r>
    </w:p>
    <w:p>
      <w:pPr>
        <w:pStyle w:val="ListBullet"/>
        <w:spacing w:line="240" w:lineRule="auto"/>
        <w:ind w:left="720"/>
      </w:pPr>
      <w:r>
        <w:rPr>
          <w:lang w:val="hi_IN" w:bidi="hi_IN"/>
        </w:rPr>
      </w:r>
      <w:r>
        <w:rPr>
          <w:lang w:val="hi_IN" w:bidi="hi_IN"/>
        </w:rPr>
        <w:t>कर वसूलने वाले और पापी</w:t>
      </w:r>
    </w:p>
    <w:p>
      <w:pPr>
        <w:pStyle w:val="ListBullet"/>
        <w:spacing w:line="240" w:lineRule="auto"/>
        <w:ind w:left="720"/>
      </w:pPr>
      <w:r>
        <w:rPr>
          <w:lang w:val="hi_IN" w:bidi="hi_IN"/>
        </w:rPr>
      </w:r>
      <w:r>
        <w:rPr>
          <w:lang w:val="hi_IN" w:bidi="hi_IN"/>
        </w:rPr>
        <w:t xml:space="preserve">फरीसी </w:t>
      </w:r>
    </w:p>
    <w:p>
      <w:pPr>
        <w:pStyle w:val="ListBullet"/>
        <w:spacing w:line="240" w:lineRule="auto"/>
        <w:ind w:left="720"/>
      </w:pPr>
      <w:r>
        <w:rPr>
          <w:lang w:val="hi_IN" w:bidi="hi_IN"/>
        </w:rPr>
      </w:r>
      <w:r>
        <w:rPr>
          <w:lang w:val="hi_IN" w:bidi="hi_IN"/>
        </w:rPr>
        <w:t>यीशु के सबसे करीबी चेले</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याद रखें कि यीशु शायद गलील की झील के किनारे चल रहा था।</w:t>
      </w:r>
    </w:p>
    <w:p>
      <w:pPr/>
      <w:r>
        <w:rPr>
          <w:lang w:val="hi_IN" w:bidi="hi_IN"/>
        </w:rPr>
      </w:r>
      <w:r>
        <w:rPr>
          <w:lang w:val="hi_IN" w:bidi="hi_IN"/>
        </w:rPr>
        <w:t>यह याद रखना महत्वपूर्ण है कि मत्ती ने तब क्या किया जब यीशु ने कहा "मेरे पीछे हो ले।"</w:t>
      </w:r>
    </w:p>
    <w:p>
      <w:pPr/>
      <w:r>
        <w:rPr>
          <w:lang w:val="hi_IN" w:bidi="hi_IN"/>
        </w:rPr>
      </w:r>
      <w:r>
        <w:rPr>
          <w:lang w:val="hi_IN" w:bidi="hi_IN"/>
        </w:rPr>
        <w:t>यह याद रखना महत्वपूर्ण है कि मत्ती यह दिखाने के लिए "देखो" शब्द का प्रयोग करता है कि कुछ अप्रत्याशित या आश्चर्यजनक होगा। इस उदाहरण में, कई कर वसूलने वालों और पापियों का यीशु के साथ खाने के लिए आना अप्रत्याशित था।</w:t>
      </w:r>
    </w:p>
    <w:p>
      <w:pPr/>
      <w:r>
        <w:rPr>
          <w:lang w:val="hi_IN" w:bidi="hi_IN"/>
        </w:rPr>
      </w:r>
      <w:r>
        <w:rPr>
          <w:lang w:val="hi_IN" w:bidi="hi_IN"/>
        </w:rPr>
        <w:t>यह याद रखना महत्वपूर्ण है कि कर वसूलने वाले और पापी समाज से अलग माने जाते थे।</w:t>
      </w:r>
    </w:p>
    <w:p>
      <w:pPr/>
      <w:r>
        <w:rPr>
          <w:lang w:val="hi_IN" w:bidi="hi_IN"/>
        </w:rPr>
      </w:r>
      <w:r>
        <w:rPr>
          <w:lang w:val="hi_IN" w:bidi="hi_IN"/>
        </w:rPr>
        <w:t>यह याद रखना महत्वपूर्ण है कि फरीसी मत्ती के घर में भोजन नहीं खा रहे थे। यह याद रखना महत्वपूर्ण है कि फरीसी इस्राएल में धार्मिक अगुवों के सबसे प्रभावशाली समूहों में से एक हैं। याद रखें कि उन्होंने यीशु के चेलों से क्या कहा।</w:t>
      </w:r>
    </w:p>
    <w:p>
      <w:pPr/>
      <w:r>
        <w:rPr>
          <w:lang w:val="hi_IN" w:bidi="hi_IN"/>
        </w:rPr>
      </w:r>
      <w:r>
        <w:rPr>
          <w:lang w:val="hi_IN" w:bidi="hi_IN"/>
        </w:rPr>
        <w:t>याद रखें कि यीशु ने फरीसियों को एक नीतिवचन या बुद्धिमानी से भरी कहावत के साथ उत्तर दिया जिसमें एक शिक्षा है।</w:t>
      </w:r>
    </w:p>
    <w:p>
      <w:pPr/>
      <w:r>
        <w:rPr>
          <w:lang w:val="hi_IN" w:bidi="hi_IN"/>
        </w:rPr>
      </w:r>
      <w:r>
        <w:rPr>
          <w:lang w:val="hi_IN" w:bidi="hi_IN"/>
        </w:rPr>
        <w:t>यह याद रखना महत्वपूर्ण है कि यीशु ने धार्मिक अगुओं से कहा कि वे जाकर सीख लें कि इसका अर्थ क्या है कि परमेश्वर बलिदान नहीं, परन्तु दया चाहता है। "जाकर सीखो" एक सामान्य तरीका था जिसमें यहूदी शिक्षक छात्रों से किसी भाग के अर्थ को अधिक बारीकी से देखने के लिए कहते थे।</w:t>
      </w:r>
    </w:p>
    <w:p>
      <w:pPr/>
      <w:r>
        <w:rPr>
          <w:lang w:val="hi_IN" w:bidi="hi_IN"/>
        </w:rPr>
      </w:r>
      <w:r>
        <w:rPr>
          <w:lang w:val="hi_IN" w:bidi="hi_IN"/>
        </w:rPr>
        <w:t>यह याद रखना महत्वपूर्ण है कि जब यीशु ने कहा, "क्योंकि मैं धर्मी लोगों को नहीं, परन्तु पापियों को बुलाने आया हूँ।" यीशु यह दिखाना चाहता है कि वह होशे की भविष्यद्वाणी की बात को पूरा कर रहा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मत्ती</w:t>
      </w:r>
    </w:p>
    <w:p>
      <w:pPr>
        <w:pStyle w:val="ListBullet"/>
        <w:spacing w:line="240" w:lineRule="auto"/>
        <w:ind w:left="720"/>
      </w:pPr>
      <w:r>
        <w:rPr>
          <w:lang w:val="hi_IN" w:bidi="hi_IN"/>
        </w:rPr>
      </w:r>
      <w:r>
        <w:rPr>
          <w:lang w:val="hi_IN" w:bidi="hi_IN"/>
        </w:rPr>
        <w:t>कर वसूलने वाले और पापी</w:t>
      </w:r>
    </w:p>
    <w:p>
      <w:pPr>
        <w:pStyle w:val="ListBullet"/>
        <w:spacing w:line="240" w:lineRule="auto"/>
        <w:ind w:left="720"/>
      </w:pPr>
      <w:r>
        <w:rPr>
          <w:lang w:val="hi_IN" w:bidi="hi_IN"/>
        </w:rPr>
      </w:r>
      <w:r>
        <w:rPr>
          <w:lang w:val="hi_IN" w:bidi="hi_IN"/>
        </w:rPr>
        <w:t>फरीसी</w:t>
      </w:r>
    </w:p>
    <w:p>
      <w:pPr>
        <w:pStyle w:val="ListBullet"/>
        <w:spacing w:line="240" w:lineRule="auto"/>
        <w:ind w:left="720"/>
      </w:pPr>
      <w:r>
        <w:rPr>
          <w:lang w:val="hi_IN" w:bidi="hi_IN"/>
        </w:rPr>
      </w:r>
      <w:r>
        <w:rPr>
          <w:lang w:val="hi_IN" w:bidi="hi_IN"/>
        </w:rPr>
        <w:t>यीशु के सबसे करीबी चेले</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से कहें कि वे बिना रुके पूरी कहानी का अभिनय करें।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जब यीशु झील के किनारे चल रहा है, तो वह मत्ती को एक कर वसूलने की चौकी पर देखता है। यीशु मत्ती से कहता है, "मेरे पीछे हो ले।" इसलिए, मत्ती खड़ा होकर यीशु के पीछे चलने लगता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मत्ती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और उसके चेले रात के भोजन के लिए मत्ती के घर गए। कुछ फरीसी यीशु को कर वसूलने वालों और पापियों के साथ खाते हुए देखते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फरीसियों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फरीसी यीशु के चेलों से कहते हैं कि यीशु का कर वसूलने वालों और पापियों के साथ खाना गलत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फरीसियों को यह कहकर उत्तर देता है कि वे पवित्रशास्त्र का अध्ययन करें और जानें और यह कि वह कर वसूलने वालों और पापियों को बुलाने आया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फरीसियों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कर वसूलने वालों की भूमिका निभाने वाले अभिनेताओं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यीशु झील के किनारे चल रहा है और मत्ती को देखता है। </w:t>
      </w:r>
      <w:r>
        <w:rPr>
          <w:b/>
          <w:lang w:val="hi_IN" w:bidi="hi_IN"/>
        </w:rPr>
        <w:t>मत्ती</w:t>
      </w:r>
      <w:r>
        <w:rPr>
          <w:lang w:val="hi_IN" w:bidi="hi_IN"/>
        </w:rPr>
        <w:t xml:space="preserve"> बाइबल की इस पुस्तक का लेखक है। मत्ती उन बारह </w:t>
      </w:r>
      <w:r>
        <w:rPr>
          <w:lang w:val="hi_IN" w:bidi="hi_IN"/>
        </w:rPr>
        <w:t>चेलों</w:t>
      </w:r>
      <w:r>
        <w:rPr>
          <w:lang w:val="hi_IN" w:bidi="hi_IN"/>
        </w:rPr>
        <w:t xml:space="preserve"> में से एक है जो हर जगह यीशु के पीछे जाते थे। यीशु ने मत्ती से कहा, "मेरे पीछे हो ले।" मत्ती उठ कर यीशु के पीछे हो लिया। इसका अर्थ है कि मत्ती तुरन्त यीशु के चेलों में से एक बन गया। </w:t>
      </w:r>
      <w:r>
        <w:rPr>
          <w:b/>
          <w:lang w:val="hi_IN" w:bidi="hi_IN"/>
        </w:rPr>
        <w:t>पीछे हो ले</w:t>
      </w:r>
      <w:r>
        <w:rPr>
          <w:lang w:val="hi_IN" w:bidi="hi_IN"/>
        </w:rPr>
        <w:t xml:space="preserve"> के लिए उसी शब्द का प्रयोग करें जिसका प्रयोग आपने पिछले भागों में किया है।</w:t>
      </w:r>
    </w:p>
    <w:p>
      <w:pPr/>
      <w:r>
        <w:rPr>
          <w:lang w:val="hi_IN" w:bidi="hi_IN"/>
        </w:rPr>
      </w:r>
      <w:r>
        <w:rPr>
          <w:lang w:val="hi_IN" w:bidi="hi_IN"/>
        </w:rPr>
        <w:t>"देखो, कर वसूलने वाले और पापी आकर यीशु के साथ बैठ गए थे।"</w:t>
      </w:r>
    </w:p>
    <w:p>
      <w:pPr/>
      <w:r>
        <w:rPr>
          <w:lang w:val="hi_IN" w:bidi="hi_IN"/>
        </w:rPr>
      </w:r>
      <w:r>
        <w:rPr>
          <w:b/>
          <w:lang w:val="hi_IN" w:bidi="hi_IN"/>
        </w:rPr>
        <w:t>देखो</w:t>
      </w:r>
      <w:r>
        <w:rPr>
          <w:lang w:val="hi_IN" w:bidi="hi_IN"/>
        </w:rPr>
        <w:t xml:space="preserve"> यह दर्शाता है कि कुछ अविश्वसनीय या अप्रत्याशित हो रहा था। कर वसूलने वालों का यीशु के साथ बैठना अप्रत्याशित था।</w:t>
      </w:r>
    </w:p>
    <w:p>
      <w:pPr/>
      <w:r>
        <w:rPr>
          <w:lang w:val="hi_IN" w:bidi="hi_IN"/>
        </w:rPr>
      </w:r>
      <w:r>
        <w:rPr>
          <w:b/>
          <w:lang w:val="hi_IN" w:bidi="hi_IN"/>
        </w:rPr>
        <w:t>मेज पर बैठने</w:t>
      </w:r>
      <w:r>
        <w:rPr>
          <w:lang w:val="hi_IN" w:bidi="hi_IN"/>
        </w:rPr>
        <w:t xml:space="preserve"> का अर्थ है किसी के साथ भोजन करना। यहूदी संस्कृति में, लोग भोजन करते समय मेज़ के पास रखी नीची चारपाई या गद्दे पर एक ओर करवट लेकर लेटते थे। वे शायद अपना सिर एक कोहनी पर टिकाए रखते थे। इस स्थिति का उपयोग विशेष रूप से तब किया जाता था जब वे एक विशेष भोजन कर रहे होते थे। मेज पर बैठने के लिए उसी शब्द का प्रयोग करें जिसका प्रयोग आपने पिछले भागों में किया है।</w:t>
      </w:r>
    </w:p>
    <w:p>
      <w:pPr/>
      <w:r>
        <w:rPr>
          <w:lang w:val="hi_IN" w:bidi="hi_IN"/>
        </w:rPr>
      </w:r>
      <w:r>
        <w:rPr>
          <w:lang w:val="hi_IN" w:bidi="hi_IN"/>
        </w:rPr>
        <w:t xml:space="preserve">अन्य यहूदियों के दृष्टि में </w:t>
      </w:r>
      <w:r>
        <w:rPr>
          <w:b/>
          <w:lang w:val="hi_IN" w:bidi="hi_IN"/>
        </w:rPr>
        <w:t>कर वसूलने वाले व्यक्ति</w:t>
      </w:r>
      <w:r>
        <w:rPr>
          <w:lang w:val="hi_IN" w:bidi="hi_IN"/>
        </w:rPr>
        <w:t xml:space="preserve"> को गद्दार समझा जाता था, क्योंकि वह रोमी सरकार के लिए काम करता था। कर वसूलने वाले अदालत में न्यायाधीश या गवाह नहीं हो सकते थे, वे दूसरों के साथ आराधनाओं में आराधना नहीं कर सकते थे, और उन्हें उनके परिवारों के लिए अपमान या लज्जा का कारण समझा जाता था। कर वसूलने वाले और पापियों को अक्सर एक ही समूह में रखा जाता था क्योंकि कर वसूलने वाले भ्रष्ट थे, और पापी अनैतिक थे। कर वसूलने वाले के लिए उसी शब्द का प्रयोग करें जिसका प्रयोग आपने पिछले भागों में किया है।</w:t>
      </w:r>
    </w:p>
    <w:p>
      <w:pPr/>
      <w:r>
        <w:rPr>
          <w:lang w:val="hi_IN" w:bidi="hi_IN"/>
        </w:rPr>
      </w:r>
      <w:r>
        <w:rPr>
          <w:b/>
          <w:lang w:val="hi_IN" w:bidi="hi_IN"/>
        </w:rPr>
        <w:t>पापी</w:t>
      </w:r>
      <w:r>
        <w:rPr>
          <w:lang w:val="hi_IN" w:bidi="hi_IN"/>
        </w:rPr>
        <w:t xml:space="preserve"> शब्द उन यहूदियों को दर्शाता है जो अनैतिक थे और यहूदी व्यवस्था का पालन नहीं करते थे। इस कहानी में पापी वे हैं जो फरीसियों के औपचारिक शुद्धता से सम्बन्धित कड़े नियमों का पालन नहीं करते थे। फरीसी इसे पाप के रूप में देखते थे। पापियों के लिए उसी शब्द का प्रयोग करें जिसका प्रयोग आपने पिछले भागों में किया है। </w:t>
      </w:r>
      <w:r>
        <w:rPr>
          <w:lang w:val="hi_IN" w:bidi="hi_IN"/>
        </w:rPr>
        <w:t>पाप</w:t>
      </w:r>
      <w:r>
        <w:rPr>
          <w:lang w:val="hi_IN" w:bidi="hi_IN"/>
        </w:rPr>
        <w:t xml:space="preserve"> की पूर्ण परिभाषा के लिए मुख्य शब्दावली को देखें।</w:t>
      </w:r>
    </w:p>
    <w:p>
      <w:pPr/>
      <w:r>
        <w:rPr>
          <w:lang w:val="hi_IN" w:bidi="hi_IN"/>
        </w:rPr>
      </w:r>
      <w:r>
        <w:rPr>
          <w:b/>
          <w:lang w:val="hi_IN" w:bidi="hi_IN"/>
        </w:rPr>
        <w:t>फरीसियों</w:t>
      </w:r>
      <w:r>
        <w:rPr>
          <w:lang w:val="hi_IN" w:bidi="hi_IN"/>
        </w:rPr>
        <w:t xml:space="preserve"> ने यीशु के चेलों से कहा कि यीशु का कर वसूलने वालों और पापियों के साथ खाना गलत है। फरीसी इस्राएल में धार्मिक अगुवों का सबसे प्रभावशाली समूह था। वे लिखित और मौखिक दोनों ही प्रकार की धार्मिक परम्पराओं और व्यवस्था की समझ रखते थे। फरीसियों के लिए उसी शब्द का प्रयोग करें जिसका प्रयोग आपने पिछले भागों में किया है। </w:t>
      </w:r>
      <w:r>
        <w:rPr>
          <w:b/>
          <w:lang w:val="hi_IN" w:bidi="hi_IN"/>
        </w:rPr>
        <w:t>फरीसियों</w:t>
      </w:r>
      <w:r>
        <w:rPr>
          <w:lang w:val="hi_IN" w:bidi="hi_IN"/>
        </w:rPr>
        <w:t xml:space="preserve"> की अधिक पूर्ण परिभाषा के लिए मुख्य शब्दावली को देखें।</w:t>
      </w:r>
    </w:p>
    <w:p>
      <w:pPr/>
      <w:r>
        <w:rPr>
          <w:lang w:val="hi_IN" w:bidi="hi_IN"/>
        </w:rPr>
      </w:r>
      <w:r>
        <w:rPr>
          <w:lang w:val="hi_IN" w:bidi="hi_IN"/>
        </w:rPr>
        <w:t>"जाकर सीखो कि इसका अर्थ क्या है," इसका अर्थ है कि विद्यार्थी को किसी भाग के सही अर्थ को बारीकी से देखना चाहिए। इस उदाहरण में भविष्यद्वक्ता होशे ने पुराने नियम में यह लिखा था। "मैं बलिदान नहीं, परन्तु दया चाहता हूँ।"</w:t>
      </w:r>
    </w:p>
    <w:p>
      <w:pPr/>
      <w:r>
        <w:rPr>
          <w:lang w:val="hi_IN" w:bidi="hi_IN"/>
        </w:rPr>
      </w:r>
      <w:r>
        <w:rPr>
          <w:b/>
          <w:lang w:val="hi_IN" w:bidi="hi_IN"/>
        </w:rPr>
        <w:t>दया</w:t>
      </w:r>
      <w:r>
        <w:rPr>
          <w:lang w:val="hi_IN" w:bidi="hi_IN"/>
        </w:rPr>
        <w:t xml:space="preserve"> उन लोगों पर करुणा दिखाना है जो पीड़ित या जरूरतमंद हैं। दया के लिए उसी शब्द का प्रयोग करें जिसका प्रयोग आपने पिछले भागों में किया है। </w:t>
      </w:r>
      <w:r>
        <w:rPr>
          <w:lang w:val="hi_IN" w:bidi="hi_IN"/>
        </w:rPr>
        <w:t>दया</w:t>
      </w:r>
      <w:r>
        <w:rPr>
          <w:lang w:val="hi_IN" w:bidi="hi_IN"/>
        </w:rPr>
        <w:t xml:space="preserve"> की अधिक पूर्ण परिभाषा के लिए मुख्य शब्दावली को देखें।</w:t>
      </w:r>
    </w:p>
    <w:p>
      <w:pPr/>
      <w:r>
        <w:rPr>
          <w:lang w:val="hi_IN" w:bidi="hi_IN"/>
        </w:rPr>
      </w:r>
      <w:r>
        <w:rPr>
          <w:b/>
          <w:lang w:val="hi_IN" w:bidi="hi_IN"/>
        </w:rPr>
        <w:t>बलिदान</w:t>
      </w:r>
      <w:r>
        <w:rPr>
          <w:lang w:val="hi_IN" w:bidi="hi_IN"/>
        </w:rPr>
        <w:t xml:space="preserve"> वह चीज़ है जो परमेश्वर को धन्यवाद देने या क्षमा माँगने के लिए चढ़ाया जाता है। वह एक लहू बलि हो सकती थी जिसमें किसी पशु को मारकर जलाया जाता है। पुराने नियम में पशु बलि में एक सामान्य प्रथा थी। लहू के अलावा और बलिदान भी चढ़ाए जाते थे जैसे अन्न या धूप। बलिदान के लिए उसी शब्द का प्रयोग करें जिसका प्रयोग आपने पहले किया है। </w:t>
      </w:r>
      <w:r>
        <w:rPr>
          <w:lang w:val="hi_IN" w:bidi="hi_IN"/>
        </w:rPr>
        <w:t>बलिदानों</w:t>
      </w:r>
      <w:r>
        <w:rPr>
          <w:lang w:val="hi_IN" w:bidi="hi_IN"/>
        </w:rPr>
        <w:t xml:space="preserve"> की अधिक पूर्ण परिभाषा के लिए मुख्य शब्दावली को देखें।</w:t>
      </w:r>
    </w:p>
    <w:p>
      <w:pPr/>
      <w:r>
        <w:rPr>
          <w:lang w:val="hi_IN" w:bidi="hi_IN"/>
        </w:rPr>
      </w:r>
      <w:r>
        <w:rPr>
          <w:lang w:val="hi_IN" w:bidi="hi_IN"/>
        </w:rPr>
        <w:t>"क्योंकि मैं धर्मियों को नहीं, परन्तु पापियों को बुलाने आया हूँ।"</w:t>
      </w:r>
    </w:p>
    <w:p>
      <w:pPr/>
      <w:r>
        <w:rPr>
          <w:lang w:val="hi_IN" w:bidi="hi_IN"/>
        </w:rPr>
      </w:r>
      <w:r>
        <w:rPr>
          <w:lang w:val="hi_IN" w:bidi="hi_IN"/>
        </w:rPr>
        <w:t xml:space="preserve">पुराने नियम में, </w:t>
      </w:r>
      <w:r>
        <w:rPr>
          <w:b/>
          <w:lang w:val="hi_IN" w:bidi="hi_IN"/>
        </w:rPr>
        <w:t>धार्मिकता</w:t>
      </w:r>
      <w:r>
        <w:rPr>
          <w:lang w:val="hi_IN" w:bidi="hi_IN"/>
        </w:rPr>
        <w:t xml:space="preserve"> परमेश्वर और मनुष्य के बीच के सम्बन्ध पर आधारित थी। धार्मिकता परमेश्वर के साथ सही सम्बन्ध है। धार्मिकता का अर्थ है परमेश्वर के सामने सही स्थिति या निर्दोष अवस्था में होना। बाइबल में मनुष्य अपने बल पर या बहुत से अच्छे काम करके कभी धर्मी नहीं ठहर सकता। </w:t>
      </w:r>
      <w:r>
        <w:rPr>
          <w:lang w:val="hi_IN" w:bidi="hi_IN"/>
        </w:rPr>
        <w:t>धार्मिकता</w:t>
      </w:r>
      <w:r>
        <w:rPr>
          <w:lang w:val="hi_IN" w:bidi="hi_IN"/>
        </w:rPr>
        <w:t xml:space="preserve"> की अधिक पूर्ण परिभाषा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9:14–17</w:t>
      </w:r>
      <w:r>
        <w:rPr>
          <w:lang w:val="hi_IN" w:bidi="hi_IN"/>
        </w:rPr>
      </w:r>
    </w:p>
    <w:p>
      <w:pPr>
        <w:pStyle w:val="Heading3"/>
      </w:pPr>
      <w:r>
        <w:rPr>
          <w:lang w:val="hi_IN" w:bidi="hi_IN"/>
        </w:rPr>
        <w:t>सुने और मन में रखें</w:t>
      </w:r>
    </w:p>
    <w:p>
      <w:pPr/>
      <w:r>
        <w:rPr>
          <w:lang w:val="hi_IN" w:bidi="hi_IN"/>
        </w:rPr>
      </w:r>
      <w:r>
        <w:rPr>
          <w:lang w:val="hi_IN" w:bidi="hi_IN"/>
        </w:rPr>
        <w:t>मत्ती 9:14–17 को सुनें और अपने मन में रखे लें।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यीशु ने मत्ती को उसके पीछे हो लेने के लिए आमंत्रित किया था। फिर, यीशु और उसके चेले भोजन के लिए मत्ती के घर गए। कुछ फरीसियों ने यीशु को देखा और उसके चेलों से पूछा कि वह कर वसूलने वालों और पापियों के साथ क्यों खा रहा है।</w:t>
      </w:r>
    </w:p>
    <w:p>
      <w:pPr/>
      <w:r>
        <w:rPr>
          <w:lang w:val="hi_IN" w:bidi="hi_IN"/>
        </w:rPr>
      </w:r>
      <w:r>
        <w:rPr>
          <w:lang w:val="hi_IN" w:bidi="hi_IN"/>
        </w:rPr>
        <w:t>इस सच्ची कहानी में, यीशु ऐसी तुलनाओं का उपयोग करता है जो दिखाती हैं कि वह जो सिखा रहा है वह परमेश्वर के प्रति समर्पित होने का नया तरीका है।</w:t>
      </w:r>
    </w:p>
    <w:p>
      <w:pPr/>
      <w:r>
        <w:rPr>
          <w:lang w:val="hi_IN" w:bidi="hi_IN"/>
        </w:rPr>
      </w:r>
      <w:r>
        <w:rPr>
          <w:lang w:val="hi_IN" w:bidi="hi_IN"/>
        </w:rPr>
        <w:t>फरीसियों ने यीशु के चेलों से पूछताछ करने के बाद, यूहन्ना बपतिस्मा देने वाले के चेले यीशु के पास आए। उन्होंने पूछा, "हम और फरीसी उपवास क्यों करते हैं, लेकिन तेरे चेले उपवास क्यों नहीं करते हैं?" उपवास परमेश्वर के प्रति भक्ति दिखाने के लिए बिना भोजन के रहना है। लोग विनम्र बनने के लिए या पापों के लिए खेद को दर्शाने या परमेश्वर की खोज करने के लिए उपवास करते हैं। यूहन्ना बपतिस्मा देने वाले के चेले यीशु के चेलों पर परमेश्वर के प्रति भक्ति नहीं दिखाने का आरोप लगाते हैं। यीशु ने उन्हें तुलना के साथ उत्तर दिया। उसने कहा, “क्या बराती, जब तक दूल्हा उनके साथ है, शोक कर सकते हैं या दुःख मना सकते हैं?" यीशु ने अपना वर्णन उस व्यक्ति के रूप में किया जिसका विवाह होने वाला है, जो दूल्हा है। यीशु ने अपने चेलों का वर्णन उन बारातियों के रूप में किया जो उसके विवाह का उत्सव मना रहे हैं।</w:t>
      </w:r>
    </w:p>
    <w:p>
      <w:pPr/>
      <w:r>
        <w:rPr>
          <w:lang w:val="hi_IN" w:bidi="hi_IN"/>
        </w:rPr>
      </w:r>
      <w:r>
        <w:rPr>
          <w:lang w:val="hi_IN" w:bidi="hi_IN"/>
        </w:rPr>
        <w:t>यहाँ रुकें और अपनी संस्कृति में होने वाले विवाहों पर चर्चा करें। लोगों के विवाह का आनन्द मनाने के तरीकों के बारे में कहानियाँ सुनाएँ। क्या कोई ऐसी परंपराएँ हैं जिनका पालन करना महत्वपूर्ण है?</w:t>
      </w:r>
    </w:p>
    <w:p>
      <w:pPr/>
      <w:r>
        <w:rPr>
          <w:lang w:val="hi_IN" w:bidi="hi_IN"/>
        </w:rPr>
      </w:r>
      <w:r>
        <w:rPr>
          <w:lang w:val="hi_IN" w:bidi="hi_IN"/>
        </w:rPr>
        <w:t>यीशु अपने चेलों के साथ है। इसलिए, उन्हें उपवास करने की कोई आवश्यकता नहीं थी। यीशु ने यह भी कहा, "वे दिन आयेंगे जब दूल्हा उनसे अलग किया जाएगा, उस समय वे उपवास करेंगे।" इसका अर्थ है कि भविष्य में एक दिन यीशु उसके चेलों के पास से चला जाएगा। जब वह चला जाएगा तो उसके चेले अपनी उदासी दिखाने के लिए उपवास करेंगे।</w:t>
      </w:r>
    </w:p>
    <w:p>
      <w:pPr/>
      <w:r>
        <w:rPr>
          <w:lang w:val="hi_IN" w:bidi="hi_IN"/>
        </w:rPr>
      </w:r>
      <w:r>
        <w:rPr>
          <w:lang w:val="hi_IN" w:bidi="hi_IN"/>
        </w:rPr>
        <w:t>यहाँ रुकें और अपनी संस्कृति में उदासी दिखाने पर चर्चा करें। किस प्रकार की चीजें उदासी का कारण बनती हैं? उन तरीकों के बारे में कहानियाँ सुनाएँ जिनसे आप उदासी दिखाते हैं।</w:t>
      </w:r>
    </w:p>
    <w:p>
      <w:pPr/>
      <w:r>
        <w:rPr>
          <w:lang w:val="hi_IN" w:bidi="hi_IN"/>
        </w:rPr>
      </w:r>
      <w:r>
        <w:rPr>
          <w:lang w:val="hi_IN" w:bidi="hi_IN"/>
        </w:rPr>
        <w:t>यीशु ने दृष्टान्तों में बोल कर शिक्षा देना जारी रखा। दृष्टान्त यीशु द्वारा बताई गई एक विशेष कहानी है। वह परमेश्वर से सम्बन्धित गहरी बातों को समझाने के लिए दैनिक जीवन की बातों का उपयोग करता था। यीशु ने पुरानी शिक्षाओं और परमेश्वर के प्रति भक्ति दिखाने के पुराने तरीके की तुलना एक पुराने वस्त्र से की। उसने परमेश्वर के साथ सही जीवन के बारे में अपनी नई शिक्षा की तुलना नए वस्त्र से काटे हुए पैबन्द से की। जब कोई व्यक्ति किसी पुराने वस्त्र पर नया पैबन्द लगाकर उसे धोता था, तो वह नया पैबन्द सिकुड़ जाता था और पुराने वस्त्र से फटकर अलग हो जाता था। परन्तु पुराना पैबन्द धोने पर सिकुड़ता नहीं था। इस प्रकार, पुराना पैबन्द वस्त्र से जुड़ा रहता था।</w:t>
      </w:r>
    </w:p>
    <w:p>
      <w:pPr/>
      <w:r>
        <w:rPr>
          <w:lang w:val="hi_IN" w:bidi="hi_IN"/>
        </w:rPr>
      </w:r>
      <w:r>
        <w:rPr>
          <w:lang w:val="hi_IN" w:bidi="hi_IN"/>
        </w:rPr>
        <w:t>यीशु ने परमेश्वर के प्रति भक्ति दिखाने के पुराने तरीके और पुरानी शिक्षाओं की तुलना पुरानी दाखरस की मशकों से की। एक मशक पशु की खाल से बना एक ऐसा पात्र होता है जिसे लोग दाखरस के भंडारण के लिए इस्तेमाल किया करते थे। यीशु ने परमेश्वर के साथ सही जीवन के बारे में अपनी नई शिक्षा की तुलना नए दाखरस से की। दाखरस अंगूरों से बनाया गया एक किण्वित पेय होता है।</w:t>
      </w:r>
    </w:p>
    <w:p>
      <w:pPr/>
      <w:r>
        <w:rPr>
          <w:lang w:val="hi_IN" w:bidi="hi_IN"/>
        </w:rPr>
      </w:r>
      <w:r>
        <w:rPr>
          <w:lang w:val="hi_IN" w:bidi="hi_IN"/>
        </w:rPr>
        <w:t>यहूदी जानते थे कि जब नए दाखरस को पुराने दाखरस की मशकों में डाला जाता है, तो मशकें फट जाती है। नया दाखरस किण्वित होते ही फैलता है, और नया दाखरस फैलता है तो उसके साथ मशकें भी फैलती है। लेकिन पुराने दाखरस की मशकें पहले ही फैली हुई होती थी। इसलिए, नया दाखरस हमेशा फैलकर पुरानी मशकों को फाड़ देता है। यीशु पुराने जीवन के तरीकों की तुलना अपनी नई शिक्षाओं से कर रहा था, यह दिखाने के लिए कि दोनों हमेशा संगत या एक साथ कार्य करने योग्य नहीं होते हैं। ये तुलनाएँ हमें दिखाती हैं कि यीशु जो सिखा रहा था वह परमेश्वर के साथ भक्ति और सही जीवन का नया तरीका था। यीशु की शिक्षाएँ परमेश्वर के लिए मनोहर और स्वीकार्य हैं, लेकिन यीशु परमेश्वर के साथ सही जीवन के बारे में जो सिखाता है उसे उस व्यक्ति के पुराने जीवन के तरीके में नहीं जोड़ा जा सकता है।</w:t>
      </w:r>
    </w:p>
    <w:p>
      <w:pPr/>
      <w:r>
        <w:rPr>
          <w:lang w:val="hi_IN" w:bidi="hi_IN"/>
        </w:rPr>
      </w:r>
      <w:r>
        <w:rPr>
          <w:lang w:val="hi_IN" w:bidi="hi_IN"/>
        </w:rPr>
        <w:t>मशकों की तस्वीर दिखाएँ।</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यूहन्ना बपतिस्मा देने वाले के चेले यीशु से पूछते हैं कि उसके चेले अन्य लोगों की तरह उपवास क्यों नहीं करते हैं। यीशु उन्हें उपवास के बारे में सिखाना शुरू करता है।</w:t>
      </w:r>
    </w:p>
    <w:p>
      <w:pPr/>
      <w:r>
        <w:rPr>
          <w:lang w:val="hi_IN" w:bidi="hi_IN"/>
        </w:rPr>
      </w:r>
      <w:r>
        <w:rPr>
          <w:b/>
          <w:lang w:val="hi_IN" w:bidi="hi_IN"/>
        </w:rPr>
        <w:t>दूसरा दृश्य:</w:t>
      </w:r>
      <w:r>
        <w:rPr>
          <w:lang w:val="hi_IN" w:bidi="hi_IN"/>
        </w:rPr>
        <w:t xml:space="preserve"> यीशु यह समझाने के लिए कहानियाँ सुनाता है कि उसकी शिक्षाएँ पुरानी यहूदी परंपराओं से अलग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यूहन्ना बपतिस्मा देनेवाले के चेले</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एक दिन, यूहन्ना बपतिस्मा देने वाले के चेले यीशु के पास आए। उन्होंने यीशु से जो प्रश्न पूछा उसे याद रखना महत्वपूर्ण है।</w:t>
      </w:r>
    </w:p>
    <w:p>
      <w:pPr/>
      <w:r>
        <w:rPr>
          <w:lang w:val="hi_IN" w:bidi="hi_IN"/>
        </w:rPr>
      </w:r>
      <w:r>
        <w:rPr>
          <w:lang w:val="hi_IN" w:bidi="hi_IN"/>
        </w:rPr>
        <w:t>यह याद रखना महत्वपूर्ण है कि लोग विनम्र बनने के लिए उपवास करते हैं, या पापों के लिए उदासी दिखाने या परमेश्वर की खोज करने के लिए। जब बपतिस्मा देनेवाले यूहन्ना के चेलों ने यीशु के चेलों से पूछा कि वे उपवास क्यों नहीं करते, तो वे यह जानना चाहते थे कि क्या यीशु के चेले वास्तव में परमेश्वर के प्रति समर्पित हैं।</w:t>
      </w:r>
    </w:p>
    <w:p>
      <w:pPr/>
      <w:r>
        <w:rPr>
          <w:lang w:val="hi_IN" w:bidi="hi_IN"/>
        </w:rPr>
      </w:r>
      <w:r>
        <w:rPr>
          <w:lang w:val="hi_IN" w:bidi="hi_IN"/>
        </w:rPr>
        <w:t>यह याद रखना महत्वपूर्ण है कि यीशु ने अपनी तुलना एक ऐसे व्यक्ति से की जिसका विवाह होने वाला है, और अपने चेलों की तुलना बारातियों से की जो तब तक उत्सव मना रहे हैं जब तक यीशु उनके साथ है।</w:t>
      </w:r>
    </w:p>
    <w:p>
      <w:pPr/>
      <w:r>
        <w:rPr>
          <w:lang w:val="hi_IN" w:bidi="hi_IN"/>
        </w:rPr>
      </w:r>
      <w:r>
        <w:rPr>
          <w:lang w:val="hi_IN" w:bidi="hi_IN"/>
        </w:rPr>
        <w:t>यह याद रखना महत्वपूर्ण है कि यीशु सिखाने के लिए दृष्टान्तों का प्रयोग कर रहा है। दृष्टान्त यीशु द्वारा बताई गई एक विशेष कहानी है। वह परमेश्वर से सम्बन्धित गहरी बातों को समझाने के लिए दैनिक जीवन की बातों का प्रयोग किया करता था।</w:t>
      </w:r>
    </w:p>
    <w:p>
      <w:pPr/>
      <w:r>
        <w:rPr>
          <w:lang w:val="hi_IN" w:bidi="hi_IN"/>
        </w:rPr>
      </w:r>
      <w:r>
        <w:rPr>
          <w:lang w:val="hi_IN" w:bidi="hi_IN"/>
        </w:rPr>
        <w:t>यीशु पुराने जीवन के तरीकों की तुलना अपनी नई शिक्षाओं से कर रहा था, यह दिखाने के लिए कि दोनों हमेशा संगत या एक साथ कार्य करने योग्य नहीं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दो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यूहन्ना बपतिस्मा देनेवाले के चेले</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दिखाता है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यीशु के मत्ती को अपना चेला बनने के लिए आमंत्रित करने के बाद, यूहन्ना बपतिस्मा देने वाले के चेले यीशु के पास आए।</w:t>
      </w:r>
    </w:p>
    <w:p>
      <w:pPr/>
      <w:r>
        <w:rPr>
          <w:lang w:val="hi_IN" w:bidi="hi_IN"/>
        </w:rPr>
      </w:r>
      <w:r>
        <w:rPr>
          <w:lang w:val="hi_IN" w:bidi="hi_IN"/>
        </w:rPr>
        <w:t>उन्होंने यीशु से पूछा, "हम और फरीसी उपवास क्यों करते हैं, लेकिन तेरे चेले उपवास क्यों नहीं करते?"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यूहन्ना बपतिस्मा देने वाले के 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ने उनके प्रश्न का उत्तर एक प्रश्न से दिया कि वह अपनी तुलना एक दूल्हे से और उसके चेलों की तुलना बारातियों से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वस्त्र और दाखरस के बारे में दृष्टान्तों से सिखाना शुरू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यूहन्ना बपतिस्मा देने वाले के चेलों की भूमिका निभाने वाले अभिनेताओं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b/>
          <w:lang w:val="hi_IN" w:bidi="hi_IN"/>
        </w:rPr>
        <w:t>यूहन्ना बपतिस्मा देने वाले</w:t>
      </w:r>
      <w:r>
        <w:rPr>
          <w:lang w:val="hi_IN" w:bidi="hi_IN"/>
        </w:rPr>
        <w:t xml:space="preserve"> के </w:t>
      </w:r>
      <w:r>
        <w:rPr>
          <w:b/>
          <w:lang w:val="hi_IN" w:bidi="hi_IN"/>
        </w:rPr>
        <w:t>चेलों</w:t>
      </w:r>
      <w:r>
        <w:rPr>
          <w:lang w:val="hi_IN" w:bidi="hi_IN"/>
        </w:rPr>
        <w:t xml:space="preserve"> ने यीशु से पूछा कि उसके चेले उनकी और </w:t>
      </w:r>
      <w:r>
        <w:rPr>
          <w:b/>
          <w:lang w:val="hi_IN" w:bidi="hi_IN"/>
        </w:rPr>
        <w:t>फरीसियों</w:t>
      </w:r>
      <w:r>
        <w:rPr>
          <w:lang w:val="hi_IN" w:bidi="hi_IN"/>
        </w:rPr>
        <w:t xml:space="preserve"> की तरह </w:t>
      </w:r>
      <w:r>
        <w:rPr>
          <w:b/>
          <w:lang w:val="hi_IN" w:bidi="hi_IN"/>
        </w:rPr>
        <w:t>उपवास</w:t>
      </w:r>
      <w:r>
        <w:rPr>
          <w:lang w:val="hi_IN" w:bidi="hi_IN"/>
        </w:rPr>
        <w:t xml:space="preserve"> क्यों नहीं करते हैं।</w:t>
      </w:r>
    </w:p>
    <w:p>
      <w:pPr/>
      <w:r>
        <w:rPr>
          <w:lang w:val="hi_IN" w:bidi="hi_IN"/>
        </w:rPr>
      </w:r>
      <w:r>
        <w:rPr>
          <w:lang w:val="hi_IN" w:bidi="hi_IN"/>
        </w:rPr>
        <w:t xml:space="preserve">एक </w:t>
      </w:r>
      <w:r>
        <w:rPr>
          <w:b/>
          <w:lang w:val="hi_IN" w:bidi="hi_IN"/>
        </w:rPr>
        <w:t>चेला</w:t>
      </w:r>
      <w:r>
        <w:rPr>
          <w:lang w:val="hi_IN" w:bidi="hi_IN"/>
        </w:rPr>
        <w:t xml:space="preserve"> वह होता है जो किसी गुरु के पीछे चलता है और उससे सीखता है। चेले के लिए उसी शब्द का प्रयोग करें जिसका प्रयोग आपने पिछले भागों में किया है। </w:t>
      </w:r>
      <w:r>
        <w:rPr>
          <w:lang w:val="hi_IN" w:bidi="hi_IN"/>
        </w:rPr>
        <w:t>चेले</w:t>
      </w:r>
      <w:r>
        <w:rPr>
          <w:lang w:val="hi_IN" w:bidi="hi_IN"/>
        </w:rPr>
        <w:t xml:space="preserve"> शब्द की अधिक पूर्ण परिभाषा के लिए मुख्य शब्दावली देखें।</w:t>
      </w:r>
    </w:p>
    <w:p>
      <w:pPr/>
      <w:r>
        <w:rPr>
          <w:lang w:val="hi_IN" w:bidi="hi_IN"/>
        </w:rPr>
      </w:r>
      <w:r>
        <w:rPr>
          <w:b/>
          <w:lang w:val="hi_IN" w:bidi="hi_IN"/>
        </w:rPr>
        <w:t>यूहन्ना बपतिस्मा देने वाले</w:t>
      </w:r>
      <w:r>
        <w:rPr>
          <w:lang w:val="hi_IN" w:bidi="hi_IN"/>
        </w:rPr>
        <w:t xml:space="preserve"> ने यीशु से पहले प्रचार करना शुरू किया। </w:t>
      </w:r>
      <w:r>
        <w:rPr>
          <w:lang w:val="hi_IN" w:bidi="hi_IN"/>
        </w:rPr>
        <w:t>यूहन्ना बपतिस्मा देने वाले</w:t>
      </w:r>
      <w:r>
        <w:rPr>
          <w:lang w:val="hi_IN" w:bidi="hi_IN"/>
        </w:rPr>
        <w:t xml:space="preserve"> के चेले हैं जो उसके पीछे चलते हैं और उसकी शिक्षाओं के प्रति प्रतिबद्ध हैं।</w:t>
      </w:r>
    </w:p>
    <w:p>
      <w:pPr/>
      <w:r>
        <w:rPr>
          <w:lang w:val="hi_IN" w:bidi="hi_IN"/>
        </w:rPr>
      </w:r>
      <w:r>
        <w:rPr>
          <w:b/>
          <w:lang w:val="hi_IN" w:bidi="hi_IN"/>
        </w:rPr>
        <w:t>फरीसी</w:t>
      </w:r>
      <w:r>
        <w:rPr>
          <w:lang w:val="hi_IN" w:bidi="hi_IN"/>
        </w:rPr>
        <w:t xml:space="preserve"> इस्राएल में धार्मिक अगुवों के सबसे प्रभावशाली समूहों में से एक थे। फरीसियों के पास भी चेले थे। फरीसियों के लिए उसी शब्द का प्रयोग करें जिसका प्रयोग आपने पिछले भागों में किया है। </w:t>
      </w:r>
      <w:r>
        <w:rPr>
          <w:b/>
          <w:lang w:val="hi_IN" w:bidi="hi_IN"/>
        </w:rPr>
        <w:t>फरीसी</w:t>
      </w:r>
      <w:r>
        <w:rPr>
          <w:lang w:val="hi_IN" w:bidi="hi_IN"/>
        </w:rPr>
        <w:t xml:space="preserve"> की अधिक पूर्ण परिभाषा के लिए मुख्य शब्दावली देखें।</w:t>
      </w:r>
    </w:p>
    <w:p>
      <w:pPr/>
      <w:r>
        <w:rPr>
          <w:lang w:val="hi_IN" w:bidi="hi_IN"/>
        </w:rPr>
      </w:r>
      <w:r>
        <w:rPr>
          <w:b/>
          <w:lang w:val="hi_IN" w:bidi="hi_IN"/>
        </w:rPr>
        <w:t>उपवास</w:t>
      </w:r>
      <w:r>
        <w:rPr>
          <w:lang w:val="hi_IN" w:bidi="hi_IN"/>
        </w:rPr>
        <w:t xml:space="preserve"> परमेश्वर के प्रति भक्ति दिखाने के लिए बिना भोजन के रहना है। उपवास के लिए उसी शब्द का प्रयोग करें जिसका प्रयोग आपने पिछले भागों में किया है। </w:t>
      </w:r>
      <w:r>
        <w:rPr>
          <w:lang w:val="hi_IN" w:bidi="hi_IN"/>
        </w:rPr>
        <w:t>उपवास</w:t>
      </w:r>
      <w:r>
        <w:rPr>
          <w:lang w:val="hi_IN" w:bidi="hi_IN"/>
        </w:rPr>
        <w:t xml:space="preserve"> की अधिक पूर्ण परिभाषा के लिए मुख्य शब्दावली देखें।</w:t>
      </w:r>
    </w:p>
    <w:p>
      <w:pPr/>
      <w:r>
        <w:rPr>
          <w:lang w:val="hi_IN" w:bidi="hi_IN"/>
        </w:rPr>
      </w:r>
      <w:r>
        <w:rPr>
          <w:lang w:val="hi_IN" w:bidi="hi_IN"/>
        </w:rPr>
        <w:t>यीशु ने उस प्रश्न का उत्तर अपनी तुलना दूल्हे अर्थात् एक ऐसे व्यक्ति से की जो विवाह कर रहा है। यीशु ने अपने चेलों की तुलना उन बारातियों से की जो जब तक दूल्हा उनके साथ है तब तक उपवास करके उदासी नहीं दिखा सकते हैं।</w:t>
      </w:r>
    </w:p>
    <w:p>
      <w:pPr/>
      <w:r>
        <w:rPr>
          <w:lang w:val="hi_IN" w:bidi="hi_IN"/>
        </w:rPr>
      </w:r>
      <w:r>
        <w:rPr>
          <w:lang w:val="hi_IN" w:bidi="hi_IN"/>
        </w:rPr>
        <w:t xml:space="preserve">यीशु ने पुराने मार्गों और पुरानी शिक्षाओं की तुलना पुरानी </w:t>
      </w:r>
      <w:r>
        <w:rPr>
          <w:b/>
          <w:lang w:val="hi_IN" w:bidi="hi_IN"/>
        </w:rPr>
        <w:t>मशकों</w:t>
      </w:r>
      <w:r>
        <w:rPr>
          <w:lang w:val="hi_IN" w:bidi="hi_IN"/>
        </w:rPr>
        <w:t xml:space="preserve"> से की। एक मशक पशु की खाल से बना एक ऐसा पात्र होता है जिसे लोग दाखरस के भंडारण के लिए इस्तेमाल किया करते थे। जब मशकें नई होती है तो वह आसानी से फैल जाती है क्योंकि वह नरम होती है। जब मशकें पुरानी होती है तो वह कठोर हो जाती है और फैलती नहीं है। यीशु अपने नए मार्ग की तुलना नए </w:t>
      </w:r>
      <w:r>
        <w:rPr>
          <w:b/>
          <w:lang w:val="hi_IN" w:bidi="hi_IN"/>
        </w:rPr>
        <w:t>दाखरस</w:t>
      </w:r>
      <w:r>
        <w:rPr>
          <w:lang w:val="hi_IN" w:bidi="hi_IN"/>
        </w:rPr>
        <w:t xml:space="preserve"> से करता है। </w:t>
      </w:r>
      <w:r>
        <w:rPr>
          <w:b/>
          <w:lang w:val="hi_IN" w:bidi="hi_IN"/>
        </w:rPr>
        <w:t>दाखरस</w:t>
      </w:r>
      <w:r>
        <w:rPr>
          <w:lang w:val="hi_IN" w:bidi="hi_IN"/>
        </w:rPr>
        <w:t xml:space="preserve"> अंगूरों से बनाया गया एक किण्वित पेय होता है। दाखरस को </w:t>
      </w:r>
      <w:r>
        <w:rPr>
          <w:lang w:val="hi_IN" w:bidi="hi_IN"/>
        </w:rPr>
        <w:t>दाखरस के कुण्ड</w:t>
      </w:r>
      <w:r>
        <w:rPr>
          <w:lang w:val="hi_IN" w:bidi="hi_IN"/>
        </w:rPr>
        <w:t xml:space="preserve"> में बनाया जाता है। लोग चट्टान में गड्ढा खोदा करते थे। वे अंगूरों को उस गड्ढे में डालते थे, फिर उन पर चलकर उन्हें कुचलते थे। रस नीचे बने एक छेद से बाहर निकल जाता था और उसे तब तक नई मशकों में रखा जाता था, जब तक कि रस किण्वित नहीं हो जाता। नया दाखरस किण्वित होते ही फैलता है, और नया दाखरस फैलता है तो उसके साथ मशकें भी फैलती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9:18–26</w:t>
      </w:r>
      <w:r>
        <w:rPr>
          <w:lang w:val="hi_IN" w:bidi="hi_IN"/>
        </w:rPr>
      </w:r>
    </w:p>
    <w:p>
      <w:pPr>
        <w:pStyle w:val="Heading3"/>
      </w:pPr>
      <w:r>
        <w:rPr>
          <w:lang w:val="hi_IN" w:bidi="hi_IN"/>
        </w:rPr>
        <w:t>सुने और मन में रखें</w:t>
      </w:r>
    </w:p>
    <w:p>
      <w:pPr/>
      <w:r>
        <w:rPr>
          <w:lang w:val="hi_IN" w:bidi="hi_IN"/>
        </w:rPr>
      </w:r>
      <w:r>
        <w:rPr>
          <w:lang w:val="hi_IN" w:bidi="hi_IN"/>
        </w:rPr>
        <w:t>मत्ती 9:18–26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सच्ची कहानी में, मत्ती बीमारी और मृत्यु पर यीशु की शक्ति के उदाहरण देता है। यह भाग हमें यह भी दिखाता है कि विश्वास, अर्थात यीशु पर विश्वास करना महत्वपूर्ण है।</w:t>
      </w:r>
    </w:p>
    <w:p>
      <w:pPr/>
      <w:r>
        <w:rPr>
          <w:lang w:val="hi_IN" w:bidi="hi_IN"/>
        </w:rPr>
      </w:r>
      <w:r>
        <w:rPr>
          <w:lang w:val="hi_IN" w:bidi="hi_IN"/>
        </w:rPr>
        <w:t>पिछले भाग में, यीशु से पूछा गया था कि उसके चेले अन्य लोगों की तरह उपवास क्यों नहीं करते हैं। यीशु ने इस प्रश्न का उत्तर ऐसी तुलनाओं के साथ दिया जो दिखाती हैं कि उसकी शिक्षाएँ परमेश्वर के प्रति भक्ति दिखाने का एक नया तरीका थीं।</w:t>
      </w:r>
    </w:p>
    <w:p>
      <w:pPr/>
      <w:r>
        <w:rPr>
          <w:lang w:val="hi_IN" w:bidi="hi_IN"/>
        </w:rPr>
      </w:r>
      <w:r>
        <w:rPr>
          <w:lang w:val="hi_IN" w:bidi="hi_IN"/>
        </w:rPr>
        <w:t>जब यीशु यूहन्ना के चेलों से बात कर रहा था, तो अचानक एक यहूदी अधिकारी या शासक आकर यीशु के सामने घुटने टेकता है। "देखो" यह दर्शाता है कि कुछ अविश्वसनीय या अप्रत्याशित होने वाला है। यह अप्रत्याशित था कि एक यहूदी अधिकारी यीशु के पास आया। यहूदी अधिकारी शायद एक आराधनालय या यहूदी आराधनालय का प्रधान था। किसी के सामने घुटने टेकना उसे सम्मान देने का तरीका था। यह विनम्रता और अनुरोध स्वीकार किए जाने की इच्छा को भी दर्शाता है।</w:t>
      </w:r>
    </w:p>
    <w:p>
      <w:pPr/>
      <w:r>
        <w:rPr>
          <w:lang w:val="hi_IN" w:bidi="hi_IN"/>
        </w:rPr>
      </w:r>
      <w:r>
        <w:rPr>
          <w:lang w:val="hi_IN" w:bidi="hi_IN"/>
        </w:rPr>
        <w:t>रुकें और इस बात पर चर्चा करें कि आप अपनी संस्कृति में किसी का आदर या सम्मान किस प्रकार करते हैं। ऐसे कौन से कारण हैं जिनकी वजह से आप उनका सम्मान करते हैं?</w:t>
      </w:r>
    </w:p>
    <w:p>
      <w:pPr/>
      <w:r>
        <w:rPr>
          <w:lang w:val="hi_IN" w:bidi="hi_IN"/>
        </w:rPr>
      </w:r>
      <w:r>
        <w:rPr>
          <w:lang w:val="hi_IN" w:bidi="hi_IN"/>
        </w:rPr>
        <w:t>यहूदी अधिकार की बेटी जो मर गई थी, शायद वह यीशु के पास आने से कुछ ही मिनट पहले ही मरी थी। उसने यीशु से कहा, “मेरी पुत्री अभी मरी है, परन्तु चलकर अपना हाथ उस पर रख, तो वह जीवित हो जाएगी।” वह चाहता था कि यीशु उसकी बेटी को छुए और उसे फिर से जीवित करे। यीशु जहाँ वे थे वहाँ से उठकर यहूदी प्रधान के पीछे उसके घर तक चला गया।</w:t>
      </w:r>
    </w:p>
    <w:p>
      <w:pPr/>
      <w:r>
        <w:rPr>
          <w:lang w:val="hi_IN" w:bidi="hi_IN"/>
        </w:rPr>
      </w:r>
      <w:r>
        <w:rPr>
          <w:lang w:val="hi_IN" w:bidi="hi_IN"/>
        </w:rPr>
        <w:t>जब यीशु और उसके चेले उस व्यक्ति के साथ उसके घर की ओर जा रहे थे, तो बारह वर्ष से लहू बहने के रोग से पीड़ित एक स्त्री यीशु के इतने निकट गई कि वह उसके वस्त्र के छोर को छू सके। उसने उसके वस्त्र के नीचले छोर की डोरियों, या धागों को छू लिया। स्त्री का लहू निरन्तर बहता रहता था। यह लहू शायद उसके गर्भ से बहता था।</w:t>
      </w:r>
    </w:p>
    <w:p>
      <w:pPr/>
      <w:r>
        <w:rPr>
          <w:lang w:val="hi_IN" w:bidi="hi_IN"/>
        </w:rPr>
      </w:r>
      <w:r>
        <w:rPr>
          <w:lang w:val="hi_IN" w:bidi="hi_IN"/>
        </w:rPr>
        <w:t>रुकें और चर्चा करें कि आपकी संस्कृति में इस तरह के लहू बहने के रोग का वर्णन उचित तरीके से कैसे किया जाएगा।</w:t>
      </w:r>
    </w:p>
    <w:p>
      <w:pPr/>
      <w:r>
        <w:rPr>
          <w:lang w:val="hi_IN" w:bidi="hi_IN"/>
        </w:rPr>
      </w:r>
      <w:r>
        <w:rPr>
          <w:lang w:val="hi_IN" w:bidi="hi_IN"/>
        </w:rPr>
        <w:t>स्त्री ने अपने मन में कहा, या अपने मन में यह सोचा, "यदि मैं उसके वस्त्र को छू लूँगी, तो मैं चंगी हो जाऊँगी।" जब उसने उसके वस्त्र की डोरियों को छुआ तो यीशु ने उसकी ओर देखा, और कहा, "पुत्री, ढाँढ़स बाँध, या उत्साहित हो जा।" यीशु स्त्री का पिता नहीं था। स्त्री को "पुत्री" कहकर संबोधित करना उस स्त्री को संबोधित करने का एक विनम्र तरीका है। यीशु ने उससे कहा, "तेरे विश्वास ने तुझे चंगा किया है।" इससे पता चलता है कि वह यीशु पर विश्वास करने के कारण लहू बहने के रोग से चंगी हो गई थी। स्त्री उसी समय ठीक हो गई। यीशु के वस्त्रों को छूते ही वह चंगी हो गई। लहू बहने के रोग से पीड़ित स्त्री को धार्मिक या रीति-रिवाज के अनुसार अशुद्ध माना जाता था। अशुद्ध का अर्थ है वह परमेश्वर की सेवा करने या समुदाय में रहने के योग्य नहीं है। यहूदी संस्कृति में, जो कोई भी अशुद्ध व्यक्ति के संपर्क में आता है, वह अशुद्ध हो जाएगा। लेकिन यीशु ने उसे शुद्ध किया क्योंकि वह चंगी हो गई थी।</w:t>
      </w:r>
    </w:p>
    <w:p>
      <w:pPr/>
      <w:r>
        <w:rPr>
          <w:lang w:val="hi_IN" w:bidi="hi_IN"/>
        </w:rPr>
      </w:r>
      <w:r>
        <w:rPr>
          <w:lang w:val="hi_IN" w:bidi="hi_IN"/>
        </w:rPr>
        <w:t>एक पारंपरिक यहूदी बाहरी वस्त्र की तस्वीर दिखाएँ।</w:t>
      </w:r>
    </w:p>
    <w:p>
      <w:pPr/>
      <w:r>
        <w:rPr>
          <w:lang w:val="hi_IN" w:bidi="hi_IN"/>
        </w:rPr>
      </w:r>
      <w:r>
        <w:rPr>
          <w:lang w:val="hi_IN" w:bidi="hi_IN"/>
        </w:rPr>
        <w:t>रुकें और चर्चा करें कि आपकी संस्कृति में अशुद्ध होने का क्या अर्थ है। क्या ऐसे लोग हैं जो परमेश्वर की सेवा करने या समुदाय में रहने के योग्य नहीं हैं? आपके समुदाय में कौन सी बात किसी को अशुद्ध बनाती है? आपके समुदाय में लोग उनके साथ कैसा व्यवहार करते हैं?</w:t>
      </w:r>
    </w:p>
    <w:p>
      <w:pPr/>
      <w:r>
        <w:rPr>
          <w:lang w:val="hi_IN" w:bidi="hi_IN"/>
        </w:rPr>
      </w:r>
      <w:r>
        <w:rPr>
          <w:lang w:val="hi_IN" w:bidi="hi_IN"/>
        </w:rPr>
        <w:t>जब यीशु और उसके चेले यहूदी अधिकारी के घर पर पहुँचे, तब बाँसुरी बजाने वाले और शोर मचाती हुई भीड़ जो विलाप और शोक कर रही थी वहाँ मौजूद थे। बाँसुरी एक नली होती है जिसमें छेद होते हैं। लोग बाँसुरी के एक सिरे में फूँक मारते हैं ताकि संगीत बजा सकें। किसी की मृत्यु पर दुःखद संगीत बजाने के लिए बांसुरी बजाने वालों को पैसे दिए जाते थे। शोर मचाने वाली भीड़ उन लोगों का एक समूह था जिन्हें किसी की मृत्यु पर रोने और अन्य आवाजें करने के लिए भुगतान किया जाता था। यहूदी संस्कृति में लोग मरे हुए लोगों के लिए शोक करने का पारंपरिक तरीका यही था।</w:t>
      </w:r>
    </w:p>
    <w:p>
      <w:pPr/>
      <w:r>
        <w:rPr>
          <w:lang w:val="hi_IN" w:bidi="hi_IN"/>
        </w:rPr>
      </w:r>
      <w:r>
        <w:rPr>
          <w:lang w:val="hi_IN" w:bidi="hi_IN"/>
        </w:rPr>
        <w:t>बांसुरी का एक चित्र दिखाएँ। रुकें और चर्चा करें कि आपकी संस्कृति के लोग मृत्यु पर कैसे प्रतिक्रिया देते हैं। वे उदासी दिखाने के लिए किस प्रकार की बातें कह सकते हैं या कर सकते हैं?</w:t>
      </w:r>
    </w:p>
    <w:p>
      <w:pPr/>
      <w:r>
        <w:rPr>
          <w:lang w:val="hi_IN" w:bidi="hi_IN"/>
        </w:rPr>
      </w:r>
      <w:r>
        <w:rPr>
          <w:lang w:val="hi_IN" w:bidi="hi_IN"/>
        </w:rPr>
        <w:t>यीशु ने उन लोगों से कहा कि वे चले जाएँ क्योंकि लड़की केवल सो रही है और मरी नहीं है। यीशु जानता था कि लड़की मर गई है। उसने इसका शाब्दिक अर्थ नहीं लिया, पर शान्ति यीशु ने प्रतीकात्मक भाषा का प्रयोग किया, क्योंकि वह जानता था कि वह उसे फिर से जीवित करने वाला है। वे जब यीशु पर हँसे, तो यह उसका उपहास करने या मज़ाक उड़ाने के लिए था।</w:t>
      </w:r>
    </w:p>
    <w:p>
      <w:pPr/>
      <w:r>
        <w:rPr>
          <w:lang w:val="hi_IN" w:bidi="hi_IN"/>
        </w:rPr>
      </w:r>
      <w:r>
        <w:rPr>
          <w:lang w:val="hi_IN" w:bidi="hi_IN"/>
        </w:rPr>
        <w:t>रुकें और अपनी संस्कृति में प्रतीकात्मक भाषा के उपयोग पर चर्चा करें। ऐसे कुछ शब्द या वाक्यांश कौन से हैं जिनका प्रयोग मृत्यु का वर्णन करने या दर्शाने के लिए किया जाता है? कुछ अन्य स्थितियाँ क्या हैं जहाँ कोई प्रतीकात्मक भाषा का उपयोग कर सकता है?</w:t>
      </w:r>
    </w:p>
    <w:p>
      <w:pPr/>
      <w:r>
        <w:rPr>
          <w:lang w:val="hi_IN" w:bidi="hi_IN"/>
        </w:rPr>
      </w:r>
      <w:r>
        <w:rPr>
          <w:lang w:val="hi_IN" w:bidi="hi_IN"/>
        </w:rPr>
        <w:t>लोगों के घर से निकलने के बाद, यीशु वहाँ चला गया जहाँ लड़की लेटी हुई थी। उसने उसका हाथ पकड़ लिया। लड़की उठ गई, या वह खड़ी हो गई, क्योंकि वह जीवित हो गई थी। जो बेटी मर गई थी उसे अशुद्ध माना जाता था। यहूदी संस्कृति में, जो कोई भी अशुद्ध व्यक्ति के संपर्क में आता है, वह अशुद्ध हो जाएगा। लेकिन यीशु ने यहूदी अधिकारी की बेटी को छूकर और उसे जीवित करके शुद्ध कर दिया। इस घटना की सूचना या समाचार उस क्षेत्र के सब लोगों को बताया गया।</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एक यहूदी अधिकारी यीशु के पास आता है और उससे कहता है कि वह उसकी बेटी को मरे हुए लोगों में से जिलाए। यीशु और उसके चेले उसके घर जाते हैं।</w:t>
      </w:r>
    </w:p>
    <w:p>
      <w:pPr/>
      <w:r>
        <w:rPr>
          <w:lang w:val="hi_IN" w:bidi="hi_IN"/>
        </w:rPr>
      </w:r>
      <w:r>
        <w:rPr>
          <w:b/>
          <w:lang w:val="hi_IN" w:bidi="hi_IN"/>
        </w:rPr>
        <w:t>दूसरा दृश्य:</w:t>
      </w:r>
      <w:r>
        <w:rPr>
          <w:lang w:val="hi_IN" w:bidi="hi_IN"/>
        </w:rPr>
        <w:t xml:space="preserve"> गंभीर लहू के बहने के रोग वाली एक स्त्री यीशु के वस्त्रों को छूती है। वह चंगी हो जाती है। फिर, यीशु उससे बात करता है।</w:t>
      </w:r>
    </w:p>
    <w:p>
      <w:pPr/>
      <w:r>
        <w:rPr>
          <w:lang w:val="hi_IN" w:bidi="hi_IN"/>
        </w:rPr>
      </w:r>
      <w:r>
        <w:rPr>
          <w:b/>
          <w:lang w:val="hi_IN" w:bidi="hi_IN"/>
        </w:rPr>
        <w:t>तीसरा दृश्य:</w:t>
      </w:r>
      <w:r>
        <w:rPr>
          <w:lang w:val="hi_IN" w:bidi="hi_IN"/>
        </w:rPr>
        <w:t xml:space="preserve"> यीशु और उसके चेले यहूदी अधिकारी के घर पहुँचते हैं। लोग घर में संगीत बजा रहे हैं और रो रहे हैं। वह छोटी लड़की को फिर से जीवित करता है। लोगों इस घटना के समाचार को फैला देते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यहूदी अधिकारी</w:t>
      </w:r>
    </w:p>
    <w:p>
      <w:pPr>
        <w:pStyle w:val="ListBullet"/>
        <w:spacing w:line="240" w:lineRule="auto"/>
        <w:ind w:left="720"/>
      </w:pPr>
      <w:r>
        <w:rPr>
          <w:lang w:val="hi_IN" w:bidi="hi_IN"/>
        </w:rPr>
      </w:r>
      <w:r>
        <w:rPr>
          <w:lang w:val="hi_IN" w:bidi="hi_IN"/>
        </w:rPr>
        <w:t>लहू से सम्बन्धित बीमारी वाली एक स्त्री</w:t>
      </w:r>
    </w:p>
    <w:p>
      <w:pPr>
        <w:pStyle w:val="ListBullet"/>
        <w:spacing w:line="240" w:lineRule="auto"/>
        <w:ind w:left="720"/>
      </w:pPr>
      <w:r>
        <w:rPr>
          <w:lang w:val="hi_IN" w:bidi="hi_IN"/>
        </w:rPr>
      </w:r>
      <w:r>
        <w:rPr>
          <w:lang w:val="hi_IN" w:bidi="hi_IN"/>
        </w:rPr>
        <w:t>बांसुरी बजाने वाले लोग और शोक करने वाले लोग</w:t>
      </w:r>
    </w:p>
    <w:p>
      <w:pPr>
        <w:pStyle w:val="ListBullet"/>
        <w:spacing w:line="240" w:lineRule="auto"/>
        <w:ind w:left="720"/>
      </w:pPr>
      <w:r>
        <w:rPr>
          <w:lang w:val="hi_IN" w:bidi="hi_IN"/>
        </w:rPr>
      </w:r>
      <w:r>
        <w:rPr>
          <w:lang w:val="hi_IN" w:bidi="hi_IN"/>
        </w:rPr>
        <w:t>लड़की जिसकी मृत्यु हो गई थी</w:t>
      </w:r>
    </w:p>
    <w:p>
      <w:pPr>
        <w:pStyle w:val="ListBullet"/>
        <w:spacing w:line="240" w:lineRule="auto"/>
        <w:ind w:left="720"/>
      </w:pPr>
      <w:r>
        <w:rPr>
          <w:lang w:val="hi_IN" w:bidi="hi_IN"/>
        </w:rPr>
      </w:r>
      <w:r>
        <w:rPr>
          <w:lang w:val="hi_IN" w:bidi="hi_IN"/>
        </w:rPr>
        <w:t>समाचार फैलाने वाले लोग</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यीशु उस समय यूहन्ना के चेलों को सिखा रहा था जब यहूदी अधिकारी अप्रत्याशित रूप से आया। यह याद रखना महत्वपूर्ण है कि यहूदी अधिकारी ने यीशु के सामने घुटने टेके। यह याद रखना महत्वपूर्ण है कि यहूदी प्रधान की बेटी की मृत्यु शायद यीशु के पास आने से कुछ ही समय पहले ही हो गई थी। याद रखें कि उसने यीशु से क्या कहा। यीशु और उसके चेले उसके साथ उसके घर गया।</w:t>
      </w:r>
    </w:p>
    <w:p>
      <w:pPr/>
      <w:r>
        <w:rPr>
          <w:lang w:val="hi_IN" w:bidi="hi_IN"/>
        </w:rPr>
      </w:r>
      <w:r>
        <w:rPr>
          <w:lang w:val="hi_IN" w:bidi="hi_IN"/>
        </w:rPr>
        <w:t>यह याद रखना महत्वपूर्ण है कि यीशु और उसके चेले यहूदी अधिकारी के घर जा रहे थे। जब वे यहूदी अधिकारी के घर की ओर जा रहे थे, तो बारह वर्ष से लहू बहने के रोग से पीड़ित स्त्री ने अप्रत्याशित रूप से यीशु के वस्त्रों को छुआ। यह याद रखना महत्वपूर्ण है कि उसने यीशु के वस्त्र के नीचले छोर को छुआ। इसका अर्थ है कि वह नीचे झुकी हुई होगी। याद रखें कि वह यीशु के वस्त्रों को छूने से पहले क्या सोच रही थी। यह याद रखना महत्वपूर्ण है कि यीशु ने उससे क्या कहा। याद रखें कि यीशु के वस्त्रों को छूते ही वह चंगी हो गई।</w:t>
      </w:r>
    </w:p>
    <w:p>
      <w:pPr/>
      <w:r>
        <w:rPr>
          <w:lang w:val="hi_IN" w:bidi="hi_IN"/>
        </w:rPr>
      </w:r>
      <w:r>
        <w:rPr>
          <w:lang w:val="hi_IN" w:bidi="hi_IN"/>
        </w:rPr>
        <w:t>यह याद रखना महत्वपूर्ण है कि जब यीशु और उसके चेले पहुँचे, तब बाँसुरी बजाने वाले और भीड़ यहूदी अधिकारी के घर पर ही थी। परिवार लड़की की मृत्यु पर शोक कर रहा था। याद रखें कि यीशु ने उनसे चले जाने के लिए कहा और वे चले गए, लेकिन यीशु ने सोती हुई लड़की के बारे में जो कहा वह प्रतीकात्मक और अतिशयोक्ति थी। बांसुरी बजाने वाले लोगों और शोक करने वाले लोग उसकी बात के कारण उस पर हँसे। यह याद रखना महत्वपूर्ण है कि यीशु ने लड़की को फिर से जीवित करने से पहले उसका हाथ पकड़ लिया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यहूदी अधिकारी</w:t>
      </w:r>
    </w:p>
    <w:p>
      <w:pPr>
        <w:pStyle w:val="ListBullet"/>
        <w:spacing w:line="240" w:lineRule="auto"/>
        <w:ind w:left="720"/>
      </w:pPr>
      <w:r>
        <w:rPr>
          <w:lang w:val="hi_IN" w:bidi="hi_IN"/>
        </w:rPr>
      </w:r>
      <w:r>
        <w:rPr>
          <w:lang w:val="hi_IN" w:bidi="hi_IN"/>
        </w:rPr>
        <w:t>लहू बहने के रोग वाली एक स्त्री</w:t>
      </w:r>
    </w:p>
    <w:p>
      <w:pPr>
        <w:pStyle w:val="ListBullet"/>
        <w:spacing w:line="240" w:lineRule="auto"/>
        <w:ind w:left="720"/>
      </w:pPr>
      <w:r>
        <w:rPr>
          <w:lang w:val="hi_IN" w:bidi="hi_IN"/>
        </w:rPr>
      </w:r>
      <w:r>
        <w:rPr>
          <w:lang w:val="hi_IN" w:bidi="hi_IN"/>
        </w:rPr>
        <w:t>बांसुरी बजाने वाले लोग और शोक करने वाले लोग</w:t>
      </w:r>
    </w:p>
    <w:p>
      <w:pPr>
        <w:pStyle w:val="ListBullet"/>
        <w:spacing w:line="240" w:lineRule="auto"/>
        <w:ind w:left="720"/>
      </w:pPr>
      <w:r>
        <w:rPr>
          <w:lang w:val="hi_IN" w:bidi="hi_IN"/>
        </w:rPr>
      </w:r>
      <w:r>
        <w:rPr>
          <w:lang w:val="hi_IN" w:bidi="hi_IN"/>
        </w:rPr>
        <w:t>लड़की जिसकी मृत्यु हो गई थी</w:t>
      </w:r>
    </w:p>
    <w:p>
      <w:pPr>
        <w:pStyle w:val="ListBullet"/>
        <w:spacing w:line="240" w:lineRule="auto"/>
        <w:ind w:left="720"/>
      </w:pPr>
      <w:r>
        <w:rPr>
          <w:lang w:val="hi_IN" w:bidi="hi_IN"/>
        </w:rPr>
      </w:r>
      <w:r>
        <w:rPr>
          <w:lang w:val="hi_IN" w:bidi="hi_IN"/>
        </w:rPr>
        <w:t>समाचार फैलाने वाले लोग</w:t>
      </w:r>
    </w:p>
    <w:p>
      <w:pPr/>
      <w:r>
        <w:rPr>
          <w:lang w:val="hi_IN" w:bidi="hi_IN"/>
        </w:rPr>
      </w:r>
      <w:r>
        <w:rPr>
          <w:lang w:val="hi_IN" w:bidi="hi_IN"/>
        </w:rPr>
        <w:t>समूह से कहें कि वे इस कहानी को दो बार नाटक रूप में प्रस्तुत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महत्वपूर्ण है कि कोई महत्वपूर्ण या कठिन भाग छूट न जाए। कहानी के भागों को याद करने में समूह की मदद करें।</w:t>
      </w:r>
    </w:p>
    <w:p>
      <w:pPr/>
      <w:r>
        <w:rPr>
          <w:lang w:val="hi_IN" w:bidi="hi_IN"/>
        </w:rPr>
      </w:r>
      <w:r>
        <w:rPr>
          <w:lang w:val="hi_IN" w:bidi="hi_IN"/>
        </w:rPr>
        <w:t>एक यहूदी अधिकारी अप्रत्याशित रूप से यीशु के पास आता है। वह यीशु के सामने घुटने टेकता है और उससे कहता है कि वह उसकी बेटी को मरे हुओं में से जिलाए। यीशु और उसके चेले उसके घर की ओर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 अधिकारी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गंभीर लहू बहने के रोग से पीड़ित एक स्त्री यीशु के वस्त्रों को छूती है। वह तुरन्त चंगी हो जाती है। यीशु उसकी ओर देखता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स्त्री की भूमिका निभाने वाली अभिनेत्री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उससे कहता है, "बेटी, ढाँढ़स बान्ध, तेरे विश्वास ने तुझे चंगा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और उसके चेले यहूदी अधिकारी के घर की ओर चलते हैं। जब वे पहुँचते हैं तो, लोग घर में संगीत बजा रहे हैं और रो रहे हैं। यीशु कहता है, "हट जाओ, क्योंकि लड़की मरी नहीं है, बल्कि सो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बांसुरी बजाने वाले लोगों और शोक करने वाले लोगों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वे यीशु पर हँसते हैं, लेकिन फिर भी घर से निकल जाते हैं। यीशु लड़की का हाथ पकड़ता है और उसे फिर से जीवित कर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लड़की की भूमिका निभाने वाली अभिनेत्री से पूछें, "आप कैसा महसूस कर रही हैं?" आप ऐसी बातें सुन सकते हैं:</w:t>
      </w:r>
    </w:p>
    <w:p>
      <w:pPr>
        <w:pStyle w:val="ListBullet"/>
        <w:spacing w:line="240" w:lineRule="auto"/>
        <w:ind w:left="720"/>
      </w:pPr>
      <w:r>
        <w:rPr>
          <w:lang w:val="hi_IN" w:bidi="hi_IN"/>
        </w:rPr>
      </w:r>
      <w:r>
        <w:rPr>
          <w:lang w:val="hi_IN" w:bidi="hi_IN"/>
        </w:rPr>
        <w:t>यहूदी अधिकारी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लोगों ने घटना के बारे में समाचार को फैला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उस क्षेत्र में समाचार फैलाने वाले लोगों की भूमिका निभाने वाले अभिनेताओं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यीशु यूहन्ना के चेलों से बात कर रहा था और </w:t>
      </w:r>
      <w:r>
        <w:rPr>
          <w:b/>
          <w:lang w:val="hi_IN" w:bidi="hi_IN"/>
        </w:rPr>
        <w:t>देखो</w:t>
      </w:r>
      <w:r>
        <w:rPr>
          <w:lang w:val="hi_IN" w:bidi="hi_IN"/>
        </w:rPr>
        <w:t xml:space="preserve">, या अचानक, एक </w:t>
      </w:r>
      <w:r>
        <w:rPr>
          <w:b/>
          <w:lang w:val="hi_IN" w:bidi="hi_IN"/>
        </w:rPr>
        <w:t>यहूदी अधिकारी</w:t>
      </w:r>
      <w:r>
        <w:rPr>
          <w:lang w:val="hi_IN" w:bidi="hi_IN"/>
        </w:rPr>
        <w:t xml:space="preserve"> यीशु के सामने आकर </w:t>
      </w:r>
      <w:r>
        <w:rPr>
          <w:b/>
          <w:lang w:val="hi_IN" w:bidi="hi_IN"/>
        </w:rPr>
        <w:t>घुटने टेकता</w:t>
      </w:r>
      <w:r>
        <w:rPr>
          <w:lang w:val="hi_IN" w:bidi="hi_IN"/>
        </w:rPr>
        <w:t xml:space="preserve"> है।</w:t>
      </w:r>
    </w:p>
    <w:p>
      <w:pPr/>
      <w:r>
        <w:rPr>
          <w:lang w:val="hi_IN" w:bidi="hi_IN"/>
        </w:rPr>
      </w:r>
      <w:r>
        <w:rPr>
          <w:b/>
          <w:lang w:val="hi_IN" w:bidi="hi_IN"/>
        </w:rPr>
        <w:t>यहूदी अधिकारी</w:t>
      </w:r>
      <w:r>
        <w:rPr>
          <w:lang w:val="hi_IN" w:bidi="hi_IN"/>
        </w:rPr>
        <w:t xml:space="preserve"> या शासक उस क्षेत्र के प्रधानों में से एक था जिसका लोग आदर करते थे। वह शायद यहूदी आराधनालय का प्रधान था।</w:t>
      </w:r>
    </w:p>
    <w:p>
      <w:pPr/>
      <w:r>
        <w:rPr>
          <w:lang w:val="hi_IN" w:bidi="hi_IN"/>
        </w:rPr>
      </w:r>
      <w:r>
        <w:rPr>
          <w:lang w:val="hi_IN" w:bidi="hi_IN"/>
        </w:rPr>
        <w:t xml:space="preserve">यहाँ पर, </w:t>
      </w:r>
      <w:r>
        <w:rPr>
          <w:b/>
          <w:lang w:val="hi_IN" w:bidi="hi_IN"/>
        </w:rPr>
        <w:t>घुटने टेकने</w:t>
      </w:r>
      <w:r>
        <w:rPr>
          <w:lang w:val="hi_IN" w:bidi="hi_IN"/>
        </w:rPr>
        <w:t xml:space="preserve"> का अर्थ है अपना मुँह जमीन की ओर करना। यह स्थिति नम्रता और अपनी विनती के स्वीकार किए जाने की इच्छा को दिखाती थी। वह यीशु से विनती करता है कि वह उसकी बेटी को छूए और उसे फिर से जीवित करे।</w:t>
      </w:r>
    </w:p>
    <w:p>
      <w:pPr/>
      <w:r>
        <w:rPr>
          <w:lang w:val="hi_IN" w:bidi="hi_IN"/>
        </w:rPr>
      </w:r>
      <w:r>
        <w:rPr>
          <w:lang w:val="hi_IN" w:bidi="hi_IN"/>
        </w:rPr>
        <w:t xml:space="preserve">यीशु उठ खड़ा हुआ और अपने चेलों के साथ उसके पीछे हो लिया। यीशु और उसके चेले यहूदी अधिकारी के </w:t>
      </w:r>
      <w:r>
        <w:rPr>
          <w:b/>
          <w:lang w:val="hi_IN" w:bidi="hi_IN"/>
        </w:rPr>
        <w:t>पीछे चलते</w:t>
      </w:r>
      <w:r>
        <w:rPr>
          <w:lang w:val="hi_IN" w:bidi="hi_IN"/>
        </w:rPr>
        <w:t xml:space="preserve"> हैं। वे उस व्यक्ति के साथ उसके घर गए। यीशु के </w:t>
      </w:r>
      <w:r>
        <w:rPr>
          <w:b/>
          <w:lang w:val="hi_IN" w:bidi="hi_IN"/>
        </w:rPr>
        <w:t>चेले</w:t>
      </w:r>
      <w:r>
        <w:rPr>
          <w:lang w:val="hi_IN" w:bidi="hi_IN"/>
        </w:rPr>
        <w:t xml:space="preserve"> हर जगह यीशु के साथ गए। चेले के लिए उसी शब्द का प्रयोग करें जिसका प्रयोग आपने पिछले भागों में किया है। </w:t>
      </w:r>
      <w:r>
        <w:rPr>
          <w:lang w:val="hi_IN" w:bidi="hi_IN"/>
        </w:rPr>
        <w:t>चेले</w:t>
      </w:r>
      <w:r>
        <w:rPr>
          <w:lang w:val="hi_IN" w:bidi="hi_IN"/>
        </w:rPr>
        <w:t xml:space="preserve"> की पूर्ण परिभाषा के लिए मुख्य शब्दावली को देखें।</w:t>
      </w:r>
    </w:p>
    <w:p>
      <w:pPr/>
      <w:r>
        <w:rPr>
          <w:lang w:val="hi_IN" w:bidi="hi_IN"/>
        </w:rPr>
      </w:r>
      <w:r>
        <w:rPr>
          <w:lang w:val="hi_IN" w:bidi="hi_IN"/>
        </w:rPr>
        <w:t xml:space="preserve">जिस स्त्री ने यीशु के वस्त्र या कपड़ों को छुआ, वह बारह वर्ष से </w:t>
      </w:r>
      <w:r>
        <w:rPr>
          <w:b/>
          <w:lang w:val="hi_IN" w:bidi="hi_IN"/>
        </w:rPr>
        <w:t>लहू बहने के रोग से पीड़ित</w:t>
      </w:r>
      <w:r>
        <w:rPr>
          <w:lang w:val="hi_IN" w:bidi="hi_IN"/>
        </w:rPr>
        <w:t xml:space="preserve"> थी। “लहू बहने के रोग से पीड़ित थी” का अर्थ शायद यह है कि उसके गर्भाशय से ऐसे समय में लहू बह रहा था जो सामान्य नहीं था। वह शायद बारह वर्षों तक, यानी जब तक वह लहू बहने से पीड़ित रही, अधिकतर समय उसका लहू बहता रहता था। लूका का सुसमाचार हमें बताता है कि स्त्री ने अपना सारा पैसा चिकित्सकों पर खर्च कर दिया था और उनमें से कोई भी उसके </w:t>
      </w:r>
      <w:r>
        <w:rPr>
          <w:b/>
          <w:lang w:val="hi_IN" w:bidi="hi_IN"/>
        </w:rPr>
        <w:t>लहू के बहने</w:t>
      </w:r>
      <w:r>
        <w:rPr>
          <w:lang w:val="hi_IN" w:bidi="hi_IN"/>
        </w:rPr>
        <w:t xml:space="preserve"> को ठीक नहीं कर सका। यहूदी व्यवस्था कहती है कि किसी भी </w:t>
      </w:r>
      <w:r>
        <w:rPr>
          <w:b/>
          <w:lang w:val="hi_IN" w:bidi="hi_IN"/>
        </w:rPr>
        <w:t>शारीरिक द्रव के स्त्राव</w:t>
      </w:r>
      <w:r>
        <w:rPr>
          <w:lang w:val="hi_IN" w:bidi="hi_IN"/>
        </w:rPr>
        <w:t xml:space="preserve"> से व्यक्ति </w:t>
      </w:r>
      <w:r>
        <w:rPr>
          <w:lang w:val="hi_IN" w:bidi="hi_IN"/>
        </w:rPr>
        <w:t>अशुद्ध</w:t>
      </w:r>
      <w:r>
        <w:rPr>
          <w:lang w:val="hi_IN" w:bidi="hi_IN"/>
        </w:rPr>
        <w:t xml:space="preserve"> हो जाता है।</w:t>
      </w:r>
    </w:p>
    <w:p>
      <w:pPr/>
      <w:r>
        <w:rPr>
          <w:lang w:val="hi_IN" w:bidi="hi_IN"/>
        </w:rPr>
      </w:r>
      <w:r>
        <w:rPr>
          <w:lang w:val="hi_IN" w:bidi="hi_IN"/>
        </w:rPr>
        <w:t xml:space="preserve">यीशु ने स्त्री से कहा कि उसके </w:t>
      </w:r>
      <w:r>
        <w:rPr>
          <w:b/>
          <w:lang w:val="hi_IN" w:bidi="hi_IN"/>
        </w:rPr>
        <w:t>विश्वास</w:t>
      </w:r>
      <w:r>
        <w:rPr>
          <w:lang w:val="hi_IN" w:bidi="hi_IN"/>
        </w:rPr>
        <w:t xml:space="preserve"> ने उसे </w:t>
      </w:r>
      <w:r>
        <w:rPr>
          <w:b/>
          <w:lang w:val="hi_IN" w:bidi="hi_IN"/>
        </w:rPr>
        <w:t>चंगा</w:t>
      </w:r>
      <w:r>
        <w:rPr>
          <w:lang w:val="hi_IN" w:bidi="hi_IN"/>
        </w:rPr>
        <w:t xml:space="preserve"> किया है।</w:t>
      </w:r>
    </w:p>
    <w:p>
      <w:pPr/>
      <w:r>
        <w:rPr>
          <w:lang w:val="hi_IN" w:bidi="hi_IN"/>
        </w:rPr>
      </w:r>
      <w:r>
        <w:rPr>
          <w:b/>
          <w:lang w:val="hi_IN" w:bidi="hi_IN"/>
        </w:rPr>
        <w:t>विश्वास</w:t>
      </w:r>
      <w:r>
        <w:rPr>
          <w:lang w:val="hi_IN" w:bidi="hi_IN"/>
        </w:rPr>
        <w:t xml:space="preserve"> किसी व्यक्ति की परमेश्वर के प्रति प्रतिक्रिया है। विश्वास वाले व्यक्ति का परमेश्वर पर भरोसा और आत्मविश्वास होता है। विश्वास के लिए उसी शब्द का प्रयोग करें जिसका प्रयोग आपने पिछले भागों में किया है। </w:t>
      </w:r>
      <w:r>
        <w:rPr>
          <w:lang w:val="hi_IN" w:bidi="hi_IN"/>
        </w:rPr>
        <w:t>विश्वास</w:t>
      </w:r>
      <w:r>
        <w:rPr>
          <w:lang w:val="hi_IN" w:bidi="hi_IN"/>
        </w:rPr>
        <w:t xml:space="preserve"> की पूर्ण परिभाषा के लिए मुख्य शब्दावली को देखें।</w:t>
      </w:r>
    </w:p>
    <w:p>
      <w:pPr/>
      <w:r>
        <w:rPr>
          <w:lang w:val="hi_IN" w:bidi="hi_IN"/>
        </w:rPr>
      </w:r>
      <w:r>
        <w:rPr>
          <w:lang w:val="hi_IN" w:bidi="hi_IN"/>
        </w:rPr>
        <w:t xml:space="preserve">यहाँ </w:t>
      </w:r>
      <w:r>
        <w:rPr>
          <w:b/>
          <w:lang w:val="hi_IN" w:bidi="hi_IN"/>
        </w:rPr>
        <w:t>चंगा करना</w:t>
      </w:r>
      <w:r>
        <w:rPr>
          <w:lang w:val="hi_IN" w:bidi="hi_IN"/>
        </w:rPr>
        <w:t xml:space="preserve"> का अर्थ है किसी व्यक्ति को लम्बे समय तक बीमार रहने के बाद फिर से स्वस्थ कर देना। यह खतरे से बचाव और सुरक्षा के लिए छुटकारे को दर्शाता है। उसी शब्द का प्रयोग परमेश्वर के विश्वासियों को पाप से बचाने के संदर्भ में किया गया है।</w:t>
      </w:r>
    </w:p>
    <w:p>
      <w:pPr/>
      <w:r>
        <w:rPr>
          <w:lang w:val="hi_IN" w:bidi="hi_IN"/>
        </w:rPr>
      </w:r>
      <w:r>
        <w:rPr>
          <w:lang w:val="hi_IN" w:bidi="hi_IN"/>
        </w:rPr>
        <w:t xml:space="preserve">जब यीशु और उसके चेले यहूदी अधिकारी के घर पर पहुँचे, तब बाँसुरी बजाने वाले और शोर मचाती हुई भीड़ जो विलाप और शोक कर रहे थे वहाँ मौजूद थे। किसी की मृत्यु पर दुःखद संगीत बजाने के लिए </w:t>
      </w:r>
      <w:r>
        <w:rPr>
          <w:b/>
          <w:lang w:val="hi_IN" w:bidi="hi_IN"/>
        </w:rPr>
        <w:t>बांसुरी बजाने</w:t>
      </w:r>
      <w:r>
        <w:rPr>
          <w:lang w:val="hi_IN" w:bidi="hi_IN"/>
        </w:rPr>
        <w:t xml:space="preserve"> वालों को पैसे दिए जाते थे। </w:t>
      </w:r>
      <w:r>
        <w:rPr>
          <w:b/>
          <w:lang w:val="hi_IN" w:bidi="hi_IN"/>
        </w:rPr>
        <w:t>शोर मचाने वाली भीड़</w:t>
      </w:r>
      <w:r>
        <w:rPr>
          <w:lang w:val="hi_IN" w:bidi="hi_IN"/>
        </w:rPr>
        <w:t xml:space="preserve"> उन लोगों का एक समूह था जिन्हें किसी की मृत्यु पर रोने और अन्य शोर मचाने के लिए भुगतान किया जाता था। यीशु ने उन लोगों से कहा कि वे चले जाएँ।</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9:27–38</w:t>
      </w:r>
      <w:r>
        <w:rPr>
          <w:lang w:val="hi_IN" w:bidi="hi_IN"/>
        </w:rPr>
      </w:r>
    </w:p>
    <w:p>
      <w:pPr>
        <w:pStyle w:val="Heading3"/>
      </w:pPr>
      <w:r>
        <w:rPr>
          <w:lang w:val="hi_IN" w:bidi="hi_IN"/>
        </w:rPr>
        <w:t>सुने और मन में रखें</w:t>
      </w:r>
    </w:p>
    <w:p>
      <w:pPr/>
      <w:r>
        <w:rPr>
          <w:lang w:val="hi_IN" w:bidi="hi_IN"/>
        </w:rPr>
      </w:r>
      <w:r>
        <w:rPr>
          <w:lang w:val="hi_IN" w:bidi="hi_IN"/>
        </w:rPr>
        <w:t>मत्ती 9:27–38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यीशु ने एक स्त्री को चंगा किया जिसे लहू बहने का रोग था। उसने एक लड़की को भी फिर से जीवित किया। लड़की के बारे में समाचार पूरे क्षेत्र में फैल गया।</w:t>
      </w:r>
    </w:p>
    <w:p>
      <w:pPr/>
      <w:r>
        <w:rPr>
          <w:lang w:val="hi_IN" w:bidi="hi_IN"/>
        </w:rPr>
      </w:r>
      <w:r>
        <w:rPr>
          <w:lang w:val="hi_IN" w:bidi="hi_IN"/>
        </w:rPr>
        <w:t>इस सच्ची घटना में, मत्ती यीशु द्वारा विश्वास रखने वाले लोगों को चंगा करने के और उदाहरण देता है।</w:t>
      </w:r>
    </w:p>
    <w:p>
      <w:pPr/>
      <w:r>
        <w:rPr>
          <w:lang w:val="hi_IN" w:bidi="hi_IN"/>
        </w:rPr>
      </w:r>
      <w:r>
        <w:rPr>
          <w:lang w:val="hi_IN" w:bidi="hi_IN"/>
        </w:rPr>
        <w:t>यीशु वहाँ से चला गया। वह चला गया, और अधिकारी के घर से दूर जा रहा था। दो अंधे आदमी यीशु का पीछा करते हुए उसके पीछे चल रहे थे। चिल्लाने या जोर से रोने का अर्थ है कि वे यीशु को पुकार रहे थे। "हे दाऊद की संतान, हम पर दया कर।" दया का अर्थ है करुणा दिखाना। वे चाहते थे कि यीशु उन्हें चंगा करे। "दाऊद की संतान" एक उपाधि है जो दर्शाती है कि यीशु राजा दाऊद का वंशज है। यह उपाधि मसीहा, या प्रतिज्ञा किए गए उद्धारकर्ता को दर्शाता है। यीशु और अंधे मनुष्य उस घर में गए जहाँ यीशु रह रहा था।</w:t>
      </w:r>
    </w:p>
    <w:p>
      <w:pPr/>
      <w:r>
        <w:rPr>
          <w:lang w:val="hi_IN" w:bidi="hi_IN"/>
        </w:rPr>
      </w:r>
      <w:r>
        <w:rPr>
          <w:lang w:val="hi_IN" w:bidi="hi_IN"/>
        </w:rPr>
        <w:t>यीशु ने उन लोगों से पूछा, “क्या दोनों को विश्‍वास है कि मैं यह कर सकता हूँ, या तुम्हारी दृष्टि लौटा सकता हूँ?”</w:t>
      </w:r>
    </w:p>
    <w:p>
      <w:pPr/>
      <w:r>
        <w:rPr>
          <w:lang w:val="hi_IN" w:bidi="hi_IN"/>
        </w:rPr>
      </w:r>
      <w:r>
        <w:rPr>
          <w:lang w:val="hi_IN" w:bidi="hi_IN"/>
        </w:rPr>
        <w:t>वे उत्तर देते हैं, "हाँ, प्रभु।" प्रभु किसी व्यक्ति को संबोधित करने का एक विनम्र तरीका है।</w:t>
      </w:r>
    </w:p>
    <w:p>
      <w:pPr/>
      <w:r>
        <w:rPr>
          <w:lang w:val="hi_IN" w:bidi="hi_IN"/>
        </w:rPr>
      </w:r>
      <w:r>
        <w:rPr>
          <w:lang w:val="hi_IN" w:bidi="hi_IN"/>
        </w:rPr>
        <w:t>जब यीशु उन लोगों की आँखों को छू रहा था, तब उसने कहा, "तुम्हारे विश्‍वास के अनुसार तुम्हारे लिये हो।" यीशु के यह कहते ही, वे देखने लगे। यीशु ने उन्हें कड़ी चेतावनी दी, लेकिन क्रोध में नहीं, “सावधान, कोई इस बात को न जाने।” लेकिन उन मनुष्यों ने उसका यश, अर्थात् अपने चंगा होने का समाचार, आस-पास के सब गाँवों में फैला दिया। यह स्पष्ट नहीं है कि यीशु ने यह चेतावनी क्यों दी। शायद यीशु नहीं चाहता था कि वे लोगों को बताएँ कि वह दाऊद की संतान है, या प्रतिज्ञात मसीहा है।</w:t>
      </w:r>
    </w:p>
    <w:p>
      <w:pPr/>
      <w:r>
        <w:rPr>
          <w:lang w:val="hi_IN" w:bidi="hi_IN"/>
        </w:rPr>
      </w:r>
      <w:r>
        <w:rPr>
          <w:lang w:val="hi_IN" w:bidi="hi_IN"/>
        </w:rPr>
        <w:t>यहाँ रुकें और अपनी संस्कृति में अंधे लोगो पर चर्चा करें। वे किस प्रकार के काम नहीं कर सकते? किस प्रकार के काम करने के लिए उन्हें मदद की आवश्यकता पड़ सकती है? आपकी संस्कृति के लोग अंधे की देखभाल करने के लिए क्या करते हैं?</w:t>
      </w:r>
    </w:p>
    <w:p>
      <w:pPr/>
      <w:r>
        <w:rPr>
          <w:lang w:val="hi_IN" w:bidi="hi_IN"/>
        </w:rPr>
      </w:r>
      <w:r>
        <w:rPr>
          <w:lang w:val="hi_IN" w:bidi="hi_IN"/>
        </w:rPr>
        <w:t>जब वे लोग घर से निकल रहे थे, तो देखो, या अचानक कुछ लोग एक दुष्टात्माग्रस्त व्यक्ति को यीशु के पास लाए जो गूंगा था। "देखो" या "अचानक" दर्शाता है कि कुछ अविश्वसनीय या अप्रत्याशित होगा। एक दुष्टात्मा या अशुद्ध आत्मा, उस मनुष्य के विचारों और आचरण को नियंत्रित कर रही थी, जिससे वह गूंगा, अर्थात् बोलने में असमर्थ, हो गया था। यीशु ने शायद एक आज्ञा दी जिससे वह दुष्टात्मा निकल जाए, अर्थात् उसे वहाँ से जाने के लिए विवश किया। जैसे ही यीशु ने यह किया, वह व्यक्ति बोलने लगा। भीड़ अचम्भा करने लगी, या हैरान हो गई। "इस्राएल में इस तरह का कुछ कभी नहीं देखा गया।" इस प्रकार का आश्चर्यकर्म या सामर्थी काम जो केवल परमेश्वर ही कर सकता है, उनके देश में कभी नहीं हुआ था। लेकिन फरीसियों या धार्मिक अगुवों ने यीशु पर गलत आरोप लगाया कि वह दुष्टात्माओं के सरदार की शक्ति का इस्तेमाल करके दुष्टात्माओं को निकालता है। "सरदार" एक अगुवे या मुखिया को दर्शाता है। शैतान दुष्टात्माओं का सरदार है। शैतान एक आत्मिक प्राणी है जो दुष्ट आत्माओं का प्रधान है।</w:t>
      </w:r>
    </w:p>
    <w:p>
      <w:pPr/>
      <w:r>
        <w:rPr>
          <w:lang w:val="hi_IN" w:bidi="hi_IN"/>
        </w:rPr>
      </w:r>
      <w:r>
        <w:rPr>
          <w:lang w:val="hi_IN" w:bidi="hi_IN"/>
        </w:rPr>
        <w:t>रुकें और अपनी संस्कृति में दुष्टात्माओं के सरदार के बारे में चर्चा करें। अपनी संस्कृति से दुष्ट आत्माओं के प्रधान के बारे में एक कहानी सुनाएँ। यह आत्मिक प्राणी किस प्रकार के काम करने के लिए जिम्मेदार होगा?</w:t>
      </w:r>
    </w:p>
    <w:p>
      <w:pPr/>
      <w:r>
        <w:rPr>
          <w:lang w:val="hi_IN" w:bidi="hi_IN"/>
        </w:rPr>
      </w:r>
      <w:r>
        <w:rPr>
          <w:lang w:val="hi_IN" w:bidi="hi_IN"/>
        </w:rPr>
        <w:t>यीशु शायद गलील नामक देश के क्षेत्र के सभी नगरों और गाँवों में से होकर जा रहा था। यीशु ने आराधनालयों या यहूदी आराधना के स्थानों में उपदेश दिए। उसने राज्य के सुसमाचार की घोषणा की या प्रचार किया। सुसमाचार का अर्थ है शुभ सन्देश। यह शुभ सन्देश परमेश्वर के राज्य के बारे में था, जो लोगों के हृदयों में परमेश्वर का राज्य करना है। राज्य स्वर्ग का राज्य है। राज्य एक ऐसा स्थान है जहाँ एक राजा लोगों के एक समूह पर शासन करता है। यीशु ने हर बीमारी और पीड़ा, या हर प्रकार की बीमारी और शारीरिक समस्या को चंगा किया जो लोगों को हो सकती है। यह यीशु की उस सेवा का वर्णन करता है जब वह एक स्थान से दूसरे स्थान तक जाता था।</w:t>
      </w:r>
    </w:p>
    <w:p>
      <w:pPr/>
      <w:r>
        <w:rPr>
          <w:lang w:val="hi_IN" w:bidi="hi_IN"/>
        </w:rPr>
      </w:r>
      <w:r>
        <w:rPr>
          <w:lang w:val="hi_IN" w:bidi="hi_IN"/>
        </w:rPr>
        <w:t>गलील का नक्शा दिखाएँ। चर्चा करें कि आपकी भाषा और संस्कृति के कहानीकार एक बड़ी कहानी में घटनाओं का सारांश कैसे देते हैं। कहानी कहने की किन विशेष शब्दों या तकनीकों का उपयोग किया गया है?</w:t>
      </w:r>
    </w:p>
    <w:p>
      <w:pPr/>
      <w:r>
        <w:rPr>
          <w:lang w:val="hi_IN" w:bidi="hi_IN"/>
        </w:rPr>
      </w:r>
      <w:r>
        <w:rPr>
          <w:lang w:val="hi_IN" w:bidi="hi_IN"/>
        </w:rPr>
        <w:t>यीशु को लोगों की भीड़ पर तरस आया। उसने सहानुभूति महसूस की, या समझा और उनकी देखभाल की। वे परेशान और असहाय थे क्योंकि उनके पास कई कठिनाइयाँ थीं और उनकी मदद करने वाला कोई नहीं था। यीशु ने कहा कि लोग उन भेड़ों के समान हैं जिनका कोई चरवाहा नहीं है, क्योंकि उसने देखा कि वे ऐसी भेड़ों के समान हैं जिन्हें भोजन तक ले जाने वाला और जंगली जानवरों से रक्षा करने वाला कोई अगुवा नहीं है। चरवाहा वह व्यक्ति होता है जो भेड़ों की देखभाल करता है और उनकी रक्षा करता है।</w:t>
      </w:r>
    </w:p>
    <w:p>
      <w:pPr/>
      <w:r>
        <w:rPr>
          <w:lang w:val="hi_IN" w:bidi="hi_IN"/>
        </w:rPr>
      </w:r>
      <w:r>
        <w:rPr>
          <w:lang w:val="hi_IN" w:bidi="hi_IN"/>
        </w:rPr>
        <w:t>एक चरवाहे की तस्वीर दिखाएँ। आप अपनी भाषा में चरवाहे का अनुवाद कैसे करेंगे? भेड़ की तस्वीर दिखाएँ। रुकें और चर्चा करें कि एक चरवाहा क्या करता है और बिना चरवाहे के भेड़ों के साथ क्या हो सकता है।</w:t>
      </w:r>
    </w:p>
    <w:p>
      <w:pPr/>
      <w:r>
        <w:rPr>
          <w:lang w:val="hi_IN" w:bidi="hi_IN"/>
        </w:rPr>
      </w:r>
      <w:r>
        <w:rPr>
          <w:lang w:val="hi_IN" w:bidi="hi_IN"/>
        </w:rPr>
        <w:t>यीशु अपने चेलों से बात कर रहा था, अर्थात् उन बारह पुरुषों से जो हर जगह उसके साथ जाया करते थे। उसने दो अलग-अलग चीजों के बीच तुलना की। परमेश्वर के पास आने के लिए तैयार लोगों की तुलना ऐसी फसलों से की गई है, जो कटनी के लिए तैयार हैं। "पके खेत तो बहुत हैं" का अर्थ है कि फसल प्रचुर मात्रा में है और कटाई के लिए तैयार है। "मजदूर" वे लोग हैं जो फसलों की कटाई करते हैं। ईमानदारी से प्रार्थना करना व्यक्तिगत रूप से परमेश्वर के साथ बातचीत करना है। खेत का स्वामी परमेश्वर है। यीशु के चेले जिस बात के लिए प्रार्थना कर रहे हैं वह यह है कि परमेश्वर फसल काटने के लिए और लोगों को भेज दे।</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दो अंधे मनुष्य यीशु के पीछे-पीछे चल रहे हैं। वे यीशु को पुकारते हैं कि वह उन्हें चंगा कर दे। यीशु पूछता है कि क्या वे विश्वास करते हैं। वह उनकी आँखों को छूता है और उन्हें चंगा करता है।</w:t>
      </w:r>
    </w:p>
    <w:p>
      <w:pPr/>
      <w:r>
        <w:rPr>
          <w:lang w:val="hi_IN" w:bidi="hi_IN"/>
        </w:rPr>
      </w:r>
      <w:r>
        <w:rPr>
          <w:b/>
          <w:lang w:val="hi_IN" w:bidi="hi_IN"/>
        </w:rPr>
        <w:t>दूसरा दृश्य:</w:t>
      </w:r>
      <w:r>
        <w:rPr>
          <w:lang w:val="hi_IN" w:bidi="hi_IN"/>
        </w:rPr>
        <w:t xml:space="preserve"> एक दुष्टात्माग्रस्त व्यक्ति को यीशु के पास लाया जाता है। यीशु उसे चंगा करता है। सभी चकित हो जाते हैं।</w:t>
      </w:r>
    </w:p>
    <w:p>
      <w:pPr/>
      <w:r>
        <w:rPr>
          <w:lang w:val="hi_IN" w:bidi="hi_IN"/>
        </w:rPr>
      </w:r>
      <w:r>
        <w:rPr>
          <w:b/>
          <w:lang w:val="hi_IN" w:bidi="hi_IN"/>
        </w:rPr>
        <w:t>तीसरा दृश्य:</w:t>
      </w:r>
      <w:r>
        <w:rPr>
          <w:lang w:val="hi_IN" w:bidi="hi_IN"/>
        </w:rPr>
        <w:t xml:space="preserve"> यीशु नगरों और गाँवों में उपदेश दे रहा था और चंगा कर रहा था। उसके चेले उसके साथ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दो अंधे मनुष्य</w:t>
      </w:r>
    </w:p>
    <w:p>
      <w:pPr>
        <w:pStyle w:val="ListBullet"/>
        <w:spacing w:line="240" w:lineRule="auto"/>
        <w:ind w:left="720"/>
      </w:pPr>
      <w:r>
        <w:rPr>
          <w:lang w:val="hi_IN" w:bidi="hi_IN"/>
        </w:rPr>
      </w:r>
      <w:r>
        <w:rPr>
          <w:lang w:val="hi_IN" w:bidi="hi_IN"/>
        </w:rPr>
        <w:t>वे लोग जो दुष्टात्माग्रस्त व्यक्ति को लाते हैं</w:t>
      </w:r>
    </w:p>
    <w:p>
      <w:pPr>
        <w:pStyle w:val="ListBullet"/>
        <w:spacing w:line="240" w:lineRule="auto"/>
        <w:ind w:left="720"/>
      </w:pPr>
      <w:r>
        <w:rPr>
          <w:lang w:val="hi_IN" w:bidi="hi_IN"/>
        </w:rPr>
      </w:r>
      <w:r>
        <w:rPr>
          <w:lang w:val="hi_IN" w:bidi="hi_IN"/>
        </w:rPr>
        <w:t>एक दुष्टात्माग्रस्त व्यक्ति जो बोल नहीं सकता</w:t>
      </w:r>
    </w:p>
    <w:p>
      <w:pPr>
        <w:pStyle w:val="ListBullet"/>
        <w:spacing w:line="240" w:lineRule="auto"/>
        <w:ind w:left="720"/>
      </w:pPr>
      <w:r>
        <w:rPr>
          <w:lang w:val="hi_IN" w:bidi="hi_IN"/>
        </w:rPr>
      </w:r>
      <w:r>
        <w:rPr>
          <w:lang w:val="hi_IN" w:bidi="hi_IN"/>
        </w:rPr>
        <w:t>कुछ फरीसी</w:t>
      </w:r>
    </w:p>
    <w:p>
      <w:pPr>
        <w:pStyle w:val="ListBullet"/>
        <w:spacing w:line="240" w:lineRule="auto"/>
        <w:ind w:left="720"/>
      </w:pPr>
      <w:r>
        <w:rPr>
          <w:lang w:val="hi_IN" w:bidi="hi_IN"/>
        </w:rPr>
      </w:r>
      <w:r>
        <w:rPr>
          <w:lang w:val="hi_IN" w:bidi="hi_IN"/>
        </w:rPr>
        <w:t>कुछ लोग चंगे हो रहे हैं</w:t>
      </w:r>
    </w:p>
    <w:p>
      <w:pPr>
        <w:pStyle w:val="ListBullet"/>
        <w:spacing w:line="240" w:lineRule="auto"/>
        <w:ind w:left="720"/>
      </w:pPr>
      <w:r>
        <w:rPr>
          <w:lang w:val="hi_IN" w:bidi="hi_IN"/>
        </w:rPr>
      </w:r>
      <w:r>
        <w:rPr>
          <w:lang w:val="hi_IN" w:bidi="hi_IN"/>
        </w:rPr>
        <w:t>यीशु के चेले</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यीशु उस घर से दूर जा रहा था जहाँ उसने एक लड़की को फिर से जीवित किया था। याद रखें कि अंधे मनुष्य यीशु के पीछे चल रहे थे और यीशु को "दाऊद की संतान" कह रहे थे। उन्होंने यीशु से कहा कि वह उन पर दया करे। जब वे लोग यीशु के पीछे-पीछे घर के भीतर आए, तब यीशु ने उनसे पूछा, “क्या तुम विश्वास करते हो कि मैं तुम्हें चंगा कर सकता हूँ?”</w:t>
      </w:r>
    </w:p>
    <w:p>
      <w:pPr/>
      <w:r>
        <w:rPr>
          <w:lang w:val="hi_IN" w:bidi="hi_IN"/>
        </w:rPr>
      </w:r>
      <w:r>
        <w:rPr>
          <w:lang w:val="hi_IN" w:bidi="hi_IN"/>
        </w:rPr>
        <w:t>यह याद रखना महत्वपूर्ण है कि जब वे दो मनुष्य वहाँ से जा रहे थे, तभी कुछ लोग एक दुष्टात्मा-ग्रस्त मनुष्य को यीशु के पास लाए। याद रखें कि वह बोल नहीं सकता था। यह याद रखना महत्वपूर्ण है कि जब यीशु ने उस दुष्टात्मा को निकलने के लिए विवश किया, तब उस मनुष्य ने क्या किया। याद रखें कि भीड़ ने क्या कहा और फरीसियों ने क्या कहा।</w:t>
      </w:r>
    </w:p>
    <w:p>
      <w:pPr/>
      <w:r>
        <w:rPr>
          <w:lang w:val="hi_IN" w:bidi="hi_IN"/>
        </w:rPr>
      </w:r>
      <w:r>
        <w:rPr>
          <w:lang w:val="hi_IN" w:bidi="hi_IN"/>
        </w:rPr>
        <w:t>यह याद रखना महत्वपूर्ण है कि तीसरा दृश्य उन सभी कामों को दर्शाता है जो यीशु ने उस क्षेत्र में किए थे। याद रखें कि यीशु किस बात का प्रचार कर रहा था। यह याद रखना महत्वपूर्ण है कि यीशु को लोगों पर तरस क्यों आया।</w:t>
      </w:r>
    </w:p>
    <w:p>
      <w:pPr/>
      <w:r>
        <w:rPr>
          <w:lang w:val="hi_IN" w:bidi="hi_IN"/>
        </w:rPr>
      </w:r>
      <w:r>
        <w:rPr>
          <w:lang w:val="hi_IN" w:bidi="hi_IN"/>
        </w:rPr>
        <w:t>याद रखें कि यीशु परमेश्वर का अनुसरण करने के लिए तैयार लोगों का वर्णन उस फ़सल के रूप में किया है जो कटाई के लिए तैयार है। अपने समूह के साथ चर्चा करें कि आप इस तुलना का अनुवाद कैसे करेंगे जो यीशु ने की है ताकि लोग जान सकें कि यह एक तुलना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दो अंधे मनुष्य</w:t>
      </w:r>
    </w:p>
    <w:p>
      <w:pPr>
        <w:pStyle w:val="ListBullet"/>
        <w:spacing w:line="240" w:lineRule="auto"/>
        <w:ind w:left="720"/>
      </w:pPr>
      <w:r>
        <w:rPr>
          <w:lang w:val="hi_IN" w:bidi="hi_IN"/>
        </w:rPr>
      </w:r>
      <w:r>
        <w:rPr>
          <w:lang w:val="hi_IN" w:bidi="hi_IN"/>
        </w:rPr>
        <w:t>वे लोग जो एक दुष्टात्माग्रस्त व्यक्ति को लाए थे</w:t>
      </w:r>
    </w:p>
    <w:p>
      <w:pPr>
        <w:pStyle w:val="ListBullet"/>
        <w:spacing w:line="240" w:lineRule="auto"/>
        <w:ind w:left="720"/>
      </w:pPr>
      <w:r>
        <w:rPr>
          <w:lang w:val="hi_IN" w:bidi="hi_IN"/>
        </w:rPr>
      </w:r>
      <w:r>
        <w:rPr>
          <w:lang w:val="hi_IN" w:bidi="hi_IN"/>
        </w:rPr>
        <w:t>एक दुष्टात्माग्रस्त व्यक्ति जो बोलने में असमर्थ है</w:t>
      </w:r>
    </w:p>
    <w:p>
      <w:pPr>
        <w:pStyle w:val="ListBullet"/>
        <w:spacing w:line="240" w:lineRule="auto"/>
        <w:ind w:left="720"/>
      </w:pPr>
      <w:r>
        <w:rPr>
          <w:lang w:val="hi_IN" w:bidi="hi_IN"/>
        </w:rPr>
      </w:r>
      <w:r>
        <w:rPr>
          <w:lang w:val="hi_IN" w:bidi="hi_IN"/>
        </w:rPr>
        <w:t>कुछ फरीसी</w:t>
      </w:r>
    </w:p>
    <w:p>
      <w:pPr>
        <w:pStyle w:val="ListBullet"/>
        <w:spacing w:line="240" w:lineRule="auto"/>
        <w:ind w:left="720"/>
      </w:pPr>
      <w:r>
        <w:rPr>
          <w:lang w:val="hi_IN" w:bidi="hi_IN"/>
        </w:rPr>
      </w:r>
      <w:r>
        <w:rPr>
          <w:lang w:val="hi_IN" w:bidi="hi_IN"/>
        </w:rPr>
        <w:t>कुछ लोग जो चंगे हो रहे हैं</w:t>
      </w:r>
    </w:p>
    <w:p>
      <w:pPr>
        <w:pStyle w:val="ListBullet"/>
        <w:spacing w:line="240" w:lineRule="auto"/>
        <w:ind w:left="720"/>
      </w:pPr>
      <w:r>
        <w:rPr>
          <w:lang w:val="hi_IN" w:bidi="hi_IN"/>
        </w:rPr>
      </w:r>
      <w:r>
        <w:rPr>
          <w:lang w:val="hi_IN" w:bidi="hi_IN"/>
        </w:rPr>
        <w:t>यीशु के चेले</w:t>
      </w:r>
    </w:p>
    <w:p>
      <w:pPr/>
      <w:r>
        <w:rPr>
          <w:lang w:val="hi_IN" w:bidi="hi_IN"/>
        </w:rPr>
      </w:r>
      <w:r>
        <w:rPr>
          <w:lang w:val="hi_IN" w:bidi="hi_IN"/>
        </w:rPr>
        <w:t>समूह से कहें कि वे इस कहानी का दो बार नाटक रूप में अभ्यास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महत्वपूर्ण है कि कोई महत्वपूर्ण या कठिन भाग छूट न जाए। कहानी के भागों को याद करने में समूह की मदद करें।</w:t>
      </w:r>
    </w:p>
    <w:p>
      <w:pPr/>
      <w:r>
        <w:rPr>
          <w:lang w:val="hi_IN" w:bidi="hi_IN"/>
        </w:rPr>
      </w:r>
      <w:r>
        <w:rPr>
          <w:lang w:val="hi_IN" w:bidi="hi_IN"/>
        </w:rPr>
        <w:t>यीशु उस घर से निकल जाता है जहाँ उसने लड़की को फिर से जीवित किया था। दो अंधे मनुष्य उसके पीछे चल रहे हैं। वे यीशु से पुकारते हैं: "हे दाऊद की संतान, हम पर दया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 अंधे पुरुषों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घर में जाता है। अंधे व्यक्ति भी भीतर जाते हैं। यीशु उन लोगों से पूछता है, "क्या तुम (दोनों) विश्वास करते हो कि मैं तुम्हें चंगा कर सकता हूँ?" वे मनुष्य यीशु को उत्तर देते हैं, "हाँ, प्रभु।"</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उन लोगों की आँखों को छूता है और कहता है, “तुम्हारे विश्‍वास के अनुसार तुम्हारे लिये हो।" वे व्यक्ति चंगे हो गए हैं, और वे देखने लगते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 अंधे पुरुषों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वे मनुष्य घर से चले जाते हैं। अप्रत्याशित रूप से, कुछ लोग एक दुष्टात्माग्रस्त व्यक्ति को लाते हैं जो यीशु के साथ बात नहीं कर सकता था। यीशु दुष्टात्मा को निकल जाने की आज्ञा देता है। वह व्यक्ति बोलने लगता है। भीड़ आश्चर्यचकित है, वे कहते हैं, “इस्राएल में ऐसा कभी नहीं देखा गया।”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दुष्टात्माग्रस्त की भूमिका निभाने वाले से पूछें, "आप कैसा महसूस कर रहे हैं?" आप ऐसी बातें सुन सकते हैं:</w:t>
      </w:r>
    </w:p>
    <w:p>
      <w:pPr>
        <w:pStyle w:val="ListBullet"/>
        <w:spacing w:line="240" w:lineRule="auto"/>
        <w:ind w:left="720"/>
      </w:pPr>
      <w:r>
        <w:rPr>
          <w:lang w:val="hi_IN" w:bidi="hi_IN"/>
        </w:rPr>
      </w:r>
      <w:r>
        <w:rPr>
          <w:lang w:val="hi_IN" w:bidi="hi_IN"/>
        </w:rPr>
        <w:t>उस क्षेत्र के लोगों की भूमिका निभाने वाले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लेकिन फरीसी यीशु पर गलत आरोप लगाते हैं। वे कहते हैं, "यह तो दुष्‍टात्माओं के सरदार की सहायता से दुष्‍टात्माओं को निकालता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फरीसियों की भूमिका निभाने वाले अभिनेताओं से पूछें, "आप कैसा महसूस कर रहे हैं?" आप ऐसी बातें सुन सकते हैं:</w:t>
      </w:r>
    </w:p>
    <w:p>
      <w:pPr/>
      <w:r>
        <w:rPr>
          <w:lang w:val="hi_IN" w:bidi="hi_IN"/>
        </w:rPr>
      </w:r>
      <w:r>
        <w:rPr>
          <w:lang w:val="hi_IN" w:bidi="hi_IN"/>
        </w:rPr>
        <w:t>यीशु गलील के क्षेत्र के सभी नगरों और गाँवों में से होकर जा रहा था। यीशु ने आराधनालयों में राज्य के सुसमाचार का उपदेश दिया। उसने लोगों की हर प्रकार की बीमारी और शारीरिक समस्या को चंगा किया। यीशु को लोगों की भीड़ पर तरस आया। फिर यीशु अपने चेलों से कहता है, "पके खेत तो बहुत हैं पर मजदूर थोड़े हैं इसलिये परमेश्वर से विनती करो कि वह अपने खेत काटने के लिए मजदूर भेज 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 xml:space="preserve">यीशु उस घर से निकल गया, और दो अन्धे मनुष्य </w:t>
      </w:r>
      <w:r>
        <w:rPr>
          <w:b/>
          <w:lang w:val="hi_IN" w:bidi="hi_IN"/>
        </w:rPr>
        <w:t>ऊँचे स्वर में पुकारते हुए</w:t>
      </w:r>
      <w:r>
        <w:rPr>
          <w:lang w:val="hi_IN" w:bidi="hi_IN"/>
        </w:rPr>
        <w:t xml:space="preserve"> या </w:t>
      </w:r>
      <w:r>
        <w:rPr>
          <w:b/>
          <w:lang w:val="hi_IN" w:bidi="hi_IN"/>
        </w:rPr>
        <w:t>ज़ोर-ज़ोर से चिल्लाते हुए</w:t>
      </w:r>
      <w:r>
        <w:rPr>
          <w:lang w:val="hi_IN" w:bidi="hi_IN"/>
        </w:rPr>
        <w:t xml:space="preserve"> उसके पीछे-पीछे हो लिए। इसका मतलब यह नहीं है कि वे रो रहे थे, बल्कि वे चिल्ला रहे थे, ताकि यीशु उन्हें सुन सके। वे विनम्र तरीके से चिल्ला रहे थे, </w:t>
      </w:r>
      <w:r>
        <w:rPr>
          <w:b/>
          <w:lang w:val="hi_IN" w:bidi="hi_IN"/>
        </w:rPr>
        <w:t>"हे दाऊद की संतान,</w:t>
      </w:r>
      <w:r>
        <w:rPr>
          <w:lang w:val="hi_IN" w:bidi="hi_IN"/>
        </w:rPr>
        <w:t xml:space="preserve"> हम पर </w:t>
      </w:r>
      <w:r>
        <w:rPr>
          <w:b/>
          <w:lang w:val="hi_IN" w:bidi="hi_IN"/>
        </w:rPr>
        <w:t>दया कर</w:t>
      </w:r>
      <w:r>
        <w:rPr>
          <w:lang w:val="hi_IN" w:bidi="hi_IN"/>
        </w:rPr>
        <w:t>।"</w:t>
      </w:r>
    </w:p>
    <w:p>
      <w:pPr/>
      <w:r>
        <w:rPr>
          <w:lang w:val="hi_IN" w:bidi="hi_IN"/>
        </w:rPr>
      </w:r>
      <w:r>
        <w:rPr>
          <w:b/>
          <w:lang w:val="hi_IN" w:bidi="hi_IN"/>
        </w:rPr>
        <w:t>दया</w:t>
      </w:r>
      <w:r>
        <w:rPr>
          <w:lang w:val="hi_IN" w:bidi="hi_IN"/>
        </w:rPr>
        <w:t xml:space="preserve"> उन लोगों पर करुणा करना है जो पीड़ित हैं या आवश्यकता में हैं। दया के लिए उसी शब्द का प्रयोग करें जिसका प्रयोग आपने पिछले भागों में किया है। </w:t>
      </w:r>
      <w:r>
        <w:rPr>
          <w:lang w:val="hi_IN" w:bidi="hi_IN"/>
        </w:rPr>
        <w:t>दया</w:t>
      </w:r>
      <w:r>
        <w:rPr>
          <w:lang w:val="hi_IN" w:bidi="hi_IN"/>
        </w:rPr>
        <w:t xml:space="preserve"> की अधिक पूर्ण परिभाषा के लिए मुख्य शब्दावली देखें।</w:t>
      </w:r>
    </w:p>
    <w:p>
      <w:pPr/>
      <w:r>
        <w:rPr>
          <w:lang w:val="hi_IN" w:bidi="hi_IN"/>
        </w:rPr>
      </w:r>
      <w:r>
        <w:rPr>
          <w:b/>
          <w:lang w:val="hi_IN" w:bidi="hi_IN"/>
        </w:rPr>
        <w:t>दाऊद की संतान</w:t>
      </w:r>
      <w:r>
        <w:rPr>
          <w:lang w:val="hi_IN" w:bidi="hi_IN"/>
        </w:rPr>
        <w:t xml:space="preserve"> एक उपाधि है जो दर्शाती है कि यीशु राजा </w:t>
      </w:r>
      <w:r>
        <w:rPr>
          <w:b/>
          <w:lang w:val="hi_IN" w:bidi="hi_IN"/>
        </w:rPr>
        <w:t>दाऊद</w:t>
      </w:r>
      <w:r>
        <w:rPr>
          <w:lang w:val="hi_IN" w:bidi="hi_IN"/>
        </w:rPr>
        <w:t xml:space="preserve"> का वंशज है। </w:t>
      </w:r>
      <w:r>
        <w:rPr>
          <w:lang w:val="hi_IN" w:bidi="hi_IN"/>
        </w:rPr>
        <w:t>दाऊद</w:t>
      </w:r>
      <w:r>
        <w:rPr>
          <w:lang w:val="hi_IN" w:bidi="hi_IN"/>
        </w:rPr>
        <w:t xml:space="preserve"> पुराने नियम में इस्राएल का सबसे बड़ा राजा था। परमेश्वर ने प्रतिज्ञा की थी कि दाऊद के परिवार में से कोई इस्राएल को उनके शत्रुओं से बचाएगा और राजा होगा। यहूदी इस शीर्षक का प्रयोग मसीहा या मसीह को दर्शाने के लिए करते हैं। </w:t>
      </w:r>
      <w:r>
        <w:rPr>
          <w:lang w:val="hi_IN" w:bidi="hi_IN"/>
        </w:rPr>
        <w:t>दाऊद की संतान</w:t>
      </w:r>
      <w:r>
        <w:rPr>
          <w:lang w:val="hi_IN" w:bidi="hi_IN"/>
        </w:rPr>
        <w:t xml:space="preserve"> की अधिक पूर्ण परिभाषा के लिए मुख्य शब्दावली देखें।</w:t>
      </w:r>
    </w:p>
    <w:p>
      <w:pPr/>
      <w:r>
        <w:rPr>
          <w:lang w:val="hi_IN" w:bidi="hi_IN"/>
        </w:rPr>
      </w:r>
      <w:r>
        <w:rPr>
          <w:lang w:val="hi_IN" w:bidi="hi_IN"/>
        </w:rPr>
        <w:t xml:space="preserve">यीशु ने अंधे लोगों से कहा, “तुम्हारे </w:t>
      </w:r>
      <w:r>
        <w:rPr>
          <w:b/>
          <w:lang w:val="hi_IN" w:bidi="hi_IN"/>
        </w:rPr>
        <w:t>विश्‍वास</w:t>
      </w:r>
      <w:r>
        <w:rPr>
          <w:lang w:val="hi_IN" w:bidi="hi_IN"/>
        </w:rPr>
        <w:t xml:space="preserve"> के अनुसार तुम्हारे लिये हो।"</w:t>
      </w:r>
    </w:p>
    <w:p>
      <w:pPr/>
      <w:r>
        <w:rPr>
          <w:lang w:val="hi_IN" w:bidi="hi_IN"/>
        </w:rPr>
      </w:r>
      <w:r>
        <w:rPr>
          <w:b/>
          <w:lang w:val="hi_IN" w:bidi="hi_IN"/>
        </w:rPr>
        <w:t>विश्वास</w:t>
      </w:r>
      <w:r>
        <w:rPr>
          <w:lang w:val="hi_IN" w:bidi="hi_IN"/>
        </w:rPr>
        <w:t xml:space="preserve"> किसी व्यक्ति की परमेश्वर के प्रति प्रतिक्रिया है, जो दिखाती है कि वह उस पर भरोसा करता है। विश्वास के लिए उसी शब्द का प्रयोग करें जिसका प्रयोग आपने पिछले भागों में किया है। </w:t>
      </w:r>
      <w:r>
        <w:rPr>
          <w:lang w:val="hi_IN" w:bidi="hi_IN"/>
        </w:rPr>
        <w:t>विश्वास</w:t>
      </w:r>
      <w:r>
        <w:rPr>
          <w:lang w:val="hi_IN" w:bidi="hi_IN"/>
        </w:rPr>
        <w:t xml:space="preserve"> की अधिक पूर्ण परिभाषा के लिए मुख्य शब्दावली देखें।</w:t>
      </w:r>
    </w:p>
    <w:p>
      <w:pPr/>
      <w:r>
        <w:rPr>
          <w:lang w:val="hi_IN" w:bidi="hi_IN"/>
        </w:rPr>
      </w:r>
      <w:r>
        <w:rPr>
          <w:b/>
          <w:lang w:val="hi_IN" w:bidi="hi_IN"/>
        </w:rPr>
        <w:t>और उनकी आँखें खुल गईं</w:t>
      </w:r>
      <w:r>
        <w:rPr>
          <w:lang w:val="hi_IN" w:bidi="hi_IN"/>
        </w:rPr>
        <w:t>: यीशु के यह कहते ही, "उनकी आँखें खुल गईं।" इसका अर्थ यह नहीं है कि उन लोगों की आँखें बंद थीं। इसका अर्थ है कि वे अंधेपन से चंगे हो गए थे और देखने लगे थे।</w:t>
      </w:r>
    </w:p>
    <w:p>
      <w:pPr/>
      <w:r>
        <w:rPr>
          <w:lang w:val="hi_IN" w:bidi="hi_IN"/>
        </w:rPr>
      </w:r>
      <w:r>
        <w:rPr>
          <w:lang w:val="hi_IN" w:bidi="hi_IN"/>
        </w:rPr>
        <w:t xml:space="preserve">लोग एक </w:t>
      </w:r>
      <w:r>
        <w:rPr>
          <w:b/>
          <w:lang w:val="hi_IN" w:bidi="hi_IN"/>
        </w:rPr>
        <w:t>दुष्टात्माग्रस्त</w:t>
      </w:r>
      <w:r>
        <w:rPr>
          <w:lang w:val="hi_IN" w:bidi="hi_IN"/>
        </w:rPr>
        <w:t xml:space="preserve"> मनुष्य को यीशु के पास लाए जो </w:t>
      </w:r>
      <w:r>
        <w:rPr>
          <w:b/>
          <w:lang w:val="hi_IN" w:bidi="hi_IN"/>
        </w:rPr>
        <w:t>गूंगा</w:t>
      </w:r>
      <w:r>
        <w:rPr>
          <w:lang w:val="hi_IN" w:bidi="hi_IN"/>
        </w:rPr>
        <w:t xml:space="preserve"> था। </w:t>
      </w:r>
      <w:r>
        <w:rPr>
          <w:b/>
          <w:lang w:val="hi_IN" w:bidi="hi_IN"/>
        </w:rPr>
        <w:t>दुष्टात्मा</w:t>
      </w:r>
      <w:r>
        <w:rPr>
          <w:lang w:val="hi_IN" w:bidi="hi_IN"/>
        </w:rPr>
        <w:t xml:space="preserve"> एक </w:t>
      </w:r>
      <w:r>
        <w:rPr>
          <w:lang w:val="hi_IN" w:bidi="hi_IN"/>
        </w:rPr>
        <w:t>बुरी आत्मा</w:t>
      </w:r>
      <w:r>
        <w:rPr>
          <w:lang w:val="hi_IN" w:bidi="hi_IN"/>
        </w:rPr>
        <w:t xml:space="preserve"> होती है।</w:t>
      </w:r>
    </w:p>
    <w:p>
      <w:pPr/>
      <w:r>
        <w:rPr>
          <w:lang w:val="hi_IN" w:bidi="hi_IN"/>
        </w:rPr>
      </w:r>
      <w:r>
        <w:rPr>
          <w:b/>
          <w:lang w:val="hi_IN" w:bidi="hi_IN"/>
        </w:rPr>
        <w:t>गूँगा</w:t>
      </w:r>
      <w:r>
        <w:rPr>
          <w:lang w:val="hi_IN" w:bidi="hi_IN"/>
        </w:rPr>
        <w:t xml:space="preserve"> बोलने में असमर्थ है। </w:t>
      </w:r>
      <w:r>
        <w:rPr>
          <w:b/>
          <w:lang w:val="hi_IN" w:bidi="hi_IN"/>
        </w:rPr>
        <w:t>दुष्टात्मा</w:t>
      </w:r>
      <w:r>
        <w:rPr>
          <w:lang w:val="hi_IN" w:bidi="hi_IN"/>
        </w:rPr>
        <w:t xml:space="preserve"> के लिए उसी शब्द का प्रयोग करें जिसका प्रयोग आपने पिछले भागों में किया है। </w:t>
      </w:r>
      <w:r>
        <w:rPr>
          <w:lang w:val="hi_IN" w:bidi="hi_IN"/>
        </w:rPr>
        <w:t>दुष्टात्मा</w:t>
      </w:r>
      <w:r>
        <w:rPr>
          <w:lang w:val="hi_IN" w:bidi="hi_IN"/>
        </w:rPr>
        <w:t xml:space="preserve"> की अधिक पूर्ण परिभाषा के लिए मुख्य शब्दावली देखें।</w:t>
      </w:r>
    </w:p>
    <w:p>
      <w:pPr/>
      <w:r>
        <w:rPr>
          <w:lang w:val="hi_IN" w:bidi="hi_IN"/>
        </w:rPr>
      </w:r>
      <w:r>
        <w:rPr>
          <w:b/>
          <w:lang w:val="hi_IN" w:bidi="hi_IN"/>
        </w:rPr>
        <w:t>फरीसी</w:t>
      </w:r>
      <w:r>
        <w:rPr>
          <w:lang w:val="hi_IN" w:bidi="hi_IN"/>
        </w:rPr>
        <w:t xml:space="preserve"> कहते हैं, "वह </w:t>
      </w:r>
      <w:r>
        <w:rPr>
          <w:b/>
          <w:lang w:val="hi_IN" w:bidi="hi_IN"/>
        </w:rPr>
        <w:t>दुष्टात्माओं के सरदार</w:t>
      </w:r>
      <w:r>
        <w:rPr>
          <w:lang w:val="hi_IN" w:bidi="hi_IN"/>
        </w:rPr>
        <w:t xml:space="preserve"> की सहायता से दुष्टात्माओं को निकालता है।"</w:t>
      </w:r>
    </w:p>
    <w:p>
      <w:pPr/>
      <w:r>
        <w:rPr>
          <w:lang w:val="hi_IN" w:bidi="hi_IN"/>
        </w:rPr>
      </w:r>
      <w:r>
        <w:rPr>
          <w:b/>
          <w:lang w:val="hi_IN" w:bidi="hi_IN"/>
        </w:rPr>
        <w:t>फरीसी</w:t>
      </w:r>
      <w:r>
        <w:rPr>
          <w:lang w:val="hi_IN" w:bidi="hi_IN"/>
        </w:rPr>
        <w:t xml:space="preserve"> धार्मिक अगुवे हैं। फ़रीसियों के लिए उसी शब्द काप्रयोग करें जिसका प्रयोग आपने पिछले भागों में किया है। </w:t>
      </w:r>
      <w:r>
        <w:rPr>
          <w:b/>
          <w:lang w:val="hi_IN" w:bidi="hi_IN"/>
        </w:rPr>
        <w:t>फरीसियों</w:t>
      </w:r>
      <w:r>
        <w:rPr>
          <w:lang w:val="hi_IN" w:bidi="hi_IN"/>
        </w:rPr>
        <w:t xml:space="preserve"> की अधिक पूर्ण परिभाषा के लिए मुख्य शब्दावली देखें।</w:t>
      </w:r>
    </w:p>
    <w:p>
      <w:pPr/>
      <w:r>
        <w:rPr>
          <w:lang w:val="hi_IN" w:bidi="hi_IN"/>
        </w:rPr>
      </w:r>
      <w:r>
        <w:rPr>
          <w:b/>
          <w:lang w:val="hi_IN" w:bidi="hi_IN"/>
        </w:rPr>
        <w:t>"सरदार"</w:t>
      </w:r>
      <w:r>
        <w:rPr>
          <w:lang w:val="hi_IN" w:bidi="hi_IN"/>
        </w:rPr>
        <w:t xml:space="preserve"> एक प्रधान या मुखिया को दर्शाता है। </w:t>
      </w:r>
      <w:r>
        <w:rPr>
          <w:b/>
          <w:lang w:val="hi_IN" w:bidi="hi_IN"/>
        </w:rPr>
        <w:t>शैतान</w:t>
      </w:r>
      <w:r>
        <w:rPr>
          <w:lang w:val="hi_IN" w:bidi="hi_IN"/>
        </w:rPr>
        <w:t xml:space="preserve"> </w:t>
      </w:r>
      <w:r>
        <w:rPr>
          <w:b/>
          <w:lang w:val="hi_IN" w:bidi="hi_IN"/>
        </w:rPr>
        <w:t>दुष्टात्माओं का सरदार है</w:t>
      </w:r>
      <w:r>
        <w:rPr>
          <w:lang w:val="hi_IN" w:bidi="hi_IN"/>
        </w:rPr>
        <w:t xml:space="preserve">। शैतान एक आत्मिक प्राणी है जिसे परमेश्वर ने बनाया है। वह शैतान दुष्ट आत्मिक प्राणियों का अगुवा है, जिसने परमेश्वर के विरुद्ध विद्रोह करने का फैसला किया। शैतान के लिए उसी शब्द का प्रयोग करें जिसका प्रयोग आपने पिछले भागों में किया है। </w:t>
      </w:r>
      <w:r>
        <w:rPr>
          <w:lang w:val="hi_IN" w:bidi="hi_IN"/>
        </w:rPr>
        <w:t>शैतान</w:t>
      </w:r>
      <w:r>
        <w:rPr>
          <w:lang w:val="hi_IN" w:bidi="hi_IN"/>
        </w:rPr>
        <w:t xml:space="preserve"> की अधिक पूर्ण परिभाषा के लिए मुख्य शब्दावली देखें।</w:t>
      </w:r>
    </w:p>
    <w:p>
      <w:pPr/>
      <w:r>
        <w:rPr>
          <w:lang w:val="hi_IN" w:bidi="hi_IN"/>
        </w:rPr>
      </w:r>
      <w:r>
        <w:rPr>
          <w:lang w:val="hi_IN" w:bidi="hi_IN"/>
        </w:rPr>
        <w:t xml:space="preserve">यीशु </w:t>
      </w:r>
      <w:r>
        <w:rPr>
          <w:b/>
          <w:lang w:val="hi_IN" w:bidi="hi_IN"/>
        </w:rPr>
        <w:t>आराधनालयों</w:t>
      </w:r>
      <w:r>
        <w:rPr>
          <w:lang w:val="hi_IN" w:bidi="hi_IN"/>
        </w:rPr>
        <w:t xml:space="preserve"> में सिखा रहा था। आराधनालय आराधना के लिए यहूदियों के स्थान थे, जहाँ यरूशलेम के मुख्य मंदिर जाने के बजाय लोग गांवों में ही मिल सकते थे। आराधनालय के लिए उसी शब्द का प्रयोग करें जिसका प्रयोग आपने पिछले भागों में किया है। </w:t>
      </w:r>
      <w:r>
        <w:rPr>
          <w:lang w:val="hi_IN" w:bidi="hi_IN"/>
        </w:rPr>
        <w:t>आराधनालय</w:t>
      </w:r>
      <w:r>
        <w:rPr>
          <w:lang w:val="hi_IN" w:bidi="hi_IN"/>
        </w:rPr>
        <w:t xml:space="preserve"> शब्द की अधिक पूर्ण परिभाषा के लिए मुख्य शब्दावली देखें।</w:t>
      </w:r>
    </w:p>
    <w:p>
      <w:pPr/>
      <w:r>
        <w:rPr>
          <w:lang w:val="hi_IN" w:bidi="hi_IN"/>
        </w:rPr>
      </w:r>
      <w:r>
        <w:rPr>
          <w:lang w:val="hi_IN" w:bidi="hi_IN"/>
        </w:rPr>
        <w:t xml:space="preserve">यीशु </w:t>
      </w:r>
      <w:r>
        <w:rPr>
          <w:b/>
          <w:lang w:val="hi_IN" w:bidi="hi_IN"/>
        </w:rPr>
        <w:t>राज्य के सुसमाचार</w:t>
      </w:r>
      <w:r>
        <w:rPr>
          <w:lang w:val="hi_IN" w:bidi="hi_IN"/>
        </w:rPr>
        <w:t xml:space="preserve"> के बारे में सिखा रहा था।</w:t>
      </w:r>
    </w:p>
    <w:p>
      <w:pPr/>
      <w:r>
        <w:rPr>
          <w:lang w:val="hi_IN" w:bidi="hi_IN"/>
        </w:rPr>
      </w:r>
      <w:r>
        <w:rPr>
          <w:b/>
          <w:lang w:val="hi_IN" w:bidi="hi_IN"/>
        </w:rPr>
        <w:t>सुसमाचार</w:t>
      </w:r>
      <w:r>
        <w:rPr>
          <w:lang w:val="hi_IN" w:bidi="hi_IN"/>
        </w:rPr>
        <w:t xml:space="preserve">, या </w:t>
      </w:r>
      <w:r>
        <w:rPr>
          <w:b/>
          <w:lang w:val="hi_IN" w:bidi="hi_IN"/>
        </w:rPr>
        <w:t>शुभ संदेश</w:t>
      </w:r>
      <w:r>
        <w:rPr>
          <w:lang w:val="hi_IN" w:bidi="hi_IN"/>
        </w:rPr>
        <w:t xml:space="preserve">, परमेश्वर के राज्य के विषय में था, अर्थात् लोगों के हृदयों में परमेश्वर के राज्य के विषय में। सुसमाचार या शुभ संदेश के लिए उसी शब्द का प्रयोग करें जिसका प्रयोग आपने पिछले भागों में किया है। </w:t>
      </w:r>
      <w:r>
        <w:rPr>
          <w:lang w:val="hi_IN" w:bidi="hi_IN"/>
        </w:rPr>
        <w:t>सुसमाचार</w:t>
      </w:r>
      <w:r>
        <w:rPr>
          <w:lang w:val="hi_IN" w:bidi="hi_IN"/>
        </w:rPr>
        <w:t xml:space="preserve"> या </w:t>
      </w:r>
      <w:r>
        <w:rPr>
          <w:lang w:val="hi_IN" w:bidi="hi_IN"/>
        </w:rPr>
        <w:t>शुभ संदेश</w:t>
      </w:r>
      <w:r>
        <w:rPr>
          <w:lang w:val="hi_IN" w:bidi="hi_IN"/>
        </w:rPr>
        <w:t xml:space="preserve"> की अधिक पूर्ण परिभाषा के लिए मुख्य शब्दावली देखें।</w:t>
      </w:r>
    </w:p>
    <w:p>
      <w:pPr/>
      <w:r>
        <w:rPr>
          <w:lang w:val="hi_IN" w:bidi="hi_IN"/>
        </w:rPr>
      </w:r>
      <w:r>
        <w:rPr>
          <w:b/>
          <w:lang w:val="hi_IN" w:bidi="hi_IN"/>
        </w:rPr>
        <w:t>राज्य</w:t>
      </w:r>
      <w:r>
        <w:rPr>
          <w:lang w:val="hi_IN" w:bidi="hi_IN"/>
        </w:rPr>
        <w:t xml:space="preserve"> </w:t>
      </w:r>
      <w:r>
        <w:rPr>
          <w:b/>
          <w:lang w:val="hi_IN" w:bidi="hi_IN"/>
        </w:rPr>
        <w:t>स्वर्ग का राज्य</w:t>
      </w:r>
      <w:r>
        <w:rPr>
          <w:lang w:val="hi_IN" w:bidi="hi_IN"/>
        </w:rPr>
        <w:t xml:space="preserve"> है। </w:t>
      </w:r>
      <w:r>
        <w:rPr>
          <w:lang w:val="hi_IN" w:bidi="hi_IN"/>
        </w:rPr>
        <w:t>राज्य</w:t>
      </w:r>
      <w:r>
        <w:rPr>
          <w:lang w:val="hi_IN" w:bidi="hi_IN"/>
        </w:rPr>
        <w:t xml:space="preserve"> एक ऐसा स्थान है जहाँ एक </w:t>
      </w:r>
      <w:r>
        <w:rPr>
          <w:lang w:val="hi_IN" w:bidi="hi_IN"/>
        </w:rPr>
        <w:t>राजा</w:t>
      </w:r>
      <w:r>
        <w:rPr>
          <w:lang w:val="hi_IN" w:bidi="hi_IN"/>
        </w:rPr>
        <w:t xml:space="preserve"> लोगों के एक समूह पर राज्य करता है। </w:t>
      </w:r>
      <w:r>
        <w:rPr>
          <w:lang w:val="hi_IN" w:bidi="hi_IN"/>
        </w:rPr>
        <w:t>स्वर्ग</w:t>
      </w:r>
      <w:r>
        <w:rPr>
          <w:lang w:val="hi_IN" w:bidi="hi_IN"/>
        </w:rPr>
        <w:t xml:space="preserve"> वह स्थान है जहाँ परमेश्वर रहता है, और जहाँ पहुँचना यीशु मसीह पर विश्वास करने वालों का अंतिम गंतव्य है। परमेश्वर स्वर्ग का राजा है। "स्वर्ग के राज्य" के लिए उसी शब्द का प्रयोग करें जिसका प्रयोग आपने पिछले भागों में किया है। </w:t>
      </w:r>
      <w:r>
        <w:rPr>
          <w:lang w:val="hi_IN" w:bidi="hi_IN"/>
        </w:rPr>
        <w:t>स्वर्ग का राज्य</w:t>
      </w:r>
      <w:r>
        <w:rPr>
          <w:lang w:val="hi_IN" w:bidi="hi_IN"/>
        </w:rPr>
        <w:t xml:space="preserve"> वाक्यांश की अधिक पूर्ण परिभाषा के लिए मुख्य शब्दावली देखें।</w:t>
      </w:r>
    </w:p>
    <w:p>
      <w:pPr/>
      <w:r>
        <w:rPr>
          <w:lang w:val="hi_IN" w:bidi="hi_IN"/>
        </w:rPr>
      </w:r>
      <w:r>
        <w:rPr>
          <w:lang w:val="hi_IN" w:bidi="hi_IN"/>
        </w:rPr>
        <w:t xml:space="preserve">यीशु ने अपने </w:t>
      </w:r>
      <w:r>
        <w:rPr>
          <w:b/>
          <w:lang w:val="hi_IN" w:bidi="hi_IN"/>
        </w:rPr>
        <w:t>चेलों</w:t>
      </w:r>
      <w:r>
        <w:rPr>
          <w:lang w:val="hi_IN" w:bidi="hi_IN"/>
        </w:rPr>
        <w:t xml:space="preserve"> से तुलनात्मक बात की। चेले हर जगह यीशु के साथ जाया करते थे और उससे सीखते रहे। चेलों के लिए उसी शब्द का प्रयोग करें जिसका प्रयोग आपने पिछले भागों में किया है। </w:t>
      </w:r>
      <w:r>
        <w:rPr>
          <w:lang w:val="hi_IN" w:bidi="hi_IN"/>
        </w:rPr>
        <w:t>चेला</w:t>
      </w:r>
      <w:r>
        <w:rPr>
          <w:lang w:val="hi_IN" w:bidi="hi_IN"/>
        </w:rPr>
        <w:t xml:space="preserve"> शब्द की अधिक पूर्ण परिभाषा के लिए मुख्य शब्दावली देखें।</w:t>
      </w:r>
    </w:p>
    <w:p>
      <w:pPr/>
      <w:r>
        <w:rPr>
          <w:lang w:val="hi_IN" w:bidi="hi_IN"/>
        </w:rPr>
      </w:r>
      <w:r>
        <w:rPr>
          <w:lang w:val="hi_IN" w:bidi="hi_IN"/>
        </w:rPr>
        <w:t xml:space="preserve">“पके खेत तो बहुत हैं; परन्तु मजदूर थोड़े हैं इसलिए </w:t>
      </w:r>
      <w:r>
        <w:rPr>
          <w:b/>
          <w:lang w:val="hi_IN" w:bidi="hi_IN"/>
        </w:rPr>
        <w:t>खेत के स्वामी</w:t>
      </w:r>
      <w:r>
        <w:rPr>
          <w:lang w:val="hi_IN" w:bidi="hi_IN"/>
        </w:rPr>
        <w:t xml:space="preserve"> से </w:t>
      </w:r>
      <w:r>
        <w:rPr>
          <w:b/>
          <w:lang w:val="hi_IN" w:bidi="hi_IN"/>
        </w:rPr>
        <w:t>विनती करो</w:t>
      </w:r>
      <w:r>
        <w:rPr>
          <w:lang w:val="hi_IN" w:bidi="hi_IN"/>
        </w:rPr>
        <w:t xml:space="preserve">, कि वह अपने खेत काटने को मजदूर भेज दे” </w:t>
      </w:r>
    </w:p>
    <w:p>
      <w:pPr/>
      <w:r>
        <w:rPr>
          <w:lang w:val="hi_IN" w:bidi="hi_IN"/>
        </w:rPr>
      </w:r>
      <w:r>
        <w:rPr>
          <w:b/>
          <w:lang w:val="hi_IN" w:bidi="hi_IN"/>
        </w:rPr>
        <w:t>विनती</w:t>
      </w:r>
      <w:r>
        <w:rPr>
          <w:lang w:val="hi_IN" w:bidi="hi_IN"/>
        </w:rPr>
        <w:t xml:space="preserve"> करने का अर्थ है व्यक्तिगत रूप से परमेश्वर के साथ संवाद करना या बात करना। विनती के लिए उसी शब्द का प्रयोग करें जिसका प्रयोग आपने पिछले भागों में किया है। </w:t>
      </w:r>
      <w:r>
        <w:rPr>
          <w:b/>
          <w:lang w:val="hi_IN" w:bidi="hi_IN"/>
        </w:rPr>
        <w:t>विनती</w:t>
      </w:r>
      <w:r>
        <w:rPr>
          <w:lang w:val="hi_IN" w:bidi="hi_IN"/>
        </w:rPr>
        <w:t xml:space="preserve"> शब्द की अधिक पूर्ण परिभाषा के लिए मुख्य शब्दावली देखें।</w:t>
      </w:r>
    </w:p>
    <w:p>
      <w:pPr/>
      <w:r>
        <w:rPr>
          <w:lang w:val="hi_IN" w:bidi="hi_IN"/>
        </w:rPr>
      </w:r>
      <w:r>
        <w:rPr>
          <w:b/>
          <w:lang w:val="hi_IN" w:bidi="hi_IN"/>
        </w:rPr>
        <w:t>विनती</w:t>
      </w:r>
      <w:r>
        <w:rPr>
          <w:lang w:val="hi_IN" w:bidi="hi_IN"/>
        </w:rPr>
        <w:t xml:space="preserve"> का अर्थ है गिड़गिड़ाकर, विनती करके, या पूरी गंभीरता से माँगना।</w:t>
      </w:r>
    </w:p>
    <w:p>
      <w:pPr/>
      <w:r>
        <w:rPr>
          <w:lang w:val="hi_IN" w:bidi="hi_IN"/>
        </w:rPr>
      </w:r>
      <w:r>
        <w:rPr>
          <w:b/>
          <w:lang w:val="hi_IN" w:bidi="hi_IN"/>
        </w:rPr>
        <w:t>खेत का स्वामी</w:t>
      </w:r>
      <w:r>
        <w:rPr>
          <w:lang w:val="hi_IN" w:bidi="hi_IN"/>
        </w:rPr>
        <w:t xml:space="preserve"> स्वयं परमेश्वर है। यीशु चाहता है कि उसके चेले प्रार्थना करें कि परमेश्वर और लोगों को भेजे जो दूसरों को उसके बारे में सिखाएँ।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10:1–15</w:t>
      </w:r>
      <w:r>
        <w:rPr>
          <w:lang w:val="hi_IN" w:bidi="hi_IN"/>
        </w:rPr>
      </w:r>
    </w:p>
    <w:p>
      <w:pPr>
        <w:pStyle w:val="Heading3"/>
      </w:pPr>
      <w:r>
        <w:rPr>
          <w:lang w:val="hi_IN" w:bidi="hi_IN"/>
        </w:rPr>
        <w:t>सुने और मन में रखें</w:t>
      </w:r>
    </w:p>
    <w:p>
      <w:pPr/>
      <w:r>
        <w:rPr>
          <w:lang w:val="hi_IN" w:bidi="hi_IN"/>
        </w:rPr>
      </w:r>
      <w:r>
        <w:rPr>
          <w:lang w:val="hi_IN" w:bidi="hi_IN"/>
        </w:rPr>
        <w:t>मरकुस 10:1–15 को सुनें और इसे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यीशु गलील के आसपास यात्रा कर रहा है। वह लोगों को सिखा रहा था और बीमारों को चंगा कर रहा था।</w:t>
      </w:r>
    </w:p>
    <w:p>
      <w:pPr/>
      <w:r>
        <w:rPr>
          <w:lang w:val="hi_IN" w:bidi="hi_IN"/>
        </w:rPr>
      </w:r>
      <w:r>
        <w:rPr>
          <w:lang w:val="hi_IN" w:bidi="hi_IN"/>
        </w:rPr>
        <w:t>यीशु पहले ही 12 लोगों को चुन चुका है ताकि वे उसके विशेष चेले बनें। इस कहानी में मत्ती बताता है कि यीशु 12 चेलों को अपने पास बुलाता है, और वह उन्हें यह अधिकार देता है कि वे दुष्ट आत्माओं को निकालें, बीमार लोगों को ठीक करें और हर तरह की बीमारी को चंगा करें। यीशु के पास इन कामों को करने की सामर्थ्य हमेशा से थी अब वह 12 चेलों को यह अधिकार दे रहा है कि वे भी यीशु की तरह इसी सामर्थ्य का उपयोग करके ये काम करें।</w:t>
      </w:r>
    </w:p>
    <w:p>
      <w:pPr/>
      <w:r>
        <w:rPr>
          <w:lang w:val="hi_IN" w:bidi="hi_IN"/>
        </w:rPr>
      </w:r>
      <w:r>
        <w:rPr>
          <w:lang w:val="hi_IN" w:bidi="hi_IN"/>
        </w:rPr>
        <w:t>इस कहानी में, मत्ती हमें 12 चेलों के नामों की सूची देता है। यहाँ उन्हें प्रेरित भी कहा गया है मत्ती के सुसमाचार में यही एकमात्र जगह है जहाँ 12 चेलों को प्रेरित कहा गया है। प्रेरित वे पुरुष हैं जो यीशु के अधिकार के साथ भेजे गए थे। अन्य कहानियों में, जहाँ यीशु चेलो को स्वर्ग के राज्य के बारे में बताने के लिए भेजता है, वहाँ चेले दो-दो के समूह में यात्रा करते हैं। शायद इसी कारण इस सूची में नाम जोड़े में दिए गए हैं:</w:t>
      </w:r>
    </w:p>
    <w:p>
      <w:pPr>
        <w:pStyle w:val="ListBullet"/>
        <w:spacing w:line="240" w:lineRule="auto"/>
        <w:ind w:left="720"/>
      </w:pPr>
      <w:r>
        <w:rPr>
          <w:lang w:val="hi_IN" w:bidi="hi_IN"/>
        </w:rPr>
      </w:r>
      <w:r>
        <w:rPr>
          <w:lang w:val="hi_IN" w:bidi="hi_IN"/>
        </w:rPr>
        <w:t>शमौन और अन्द्रियास भाई हैं। हम नहीं जानते कि शमौन का नाम पहले क्यों रखा गया है। "शमौन" उसका यहूदी नाम है, लेकिन शमौन को "पतरस" भी कहा जाता है, जो उसका यूनानी नाम है।</w:t>
      </w:r>
    </w:p>
    <w:p>
      <w:pPr>
        <w:pStyle w:val="ListBullet"/>
        <w:spacing w:line="240" w:lineRule="auto"/>
        <w:ind w:left="720"/>
      </w:pPr>
      <w:r>
        <w:rPr>
          <w:lang w:val="hi_IN" w:bidi="hi_IN"/>
        </w:rPr>
      </w:r>
      <w:r>
        <w:rPr>
          <w:lang w:val="hi_IN" w:bidi="hi_IN"/>
        </w:rPr>
        <w:t>याकूब और यूहन्ना भाई हैं। उनका पिता जब्दी है।</w:t>
      </w:r>
    </w:p>
    <w:p>
      <w:pPr>
        <w:pStyle w:val="ListBullet"/>
        <w:spacing w:line="240" w:lineRule="auto"/>
        <w:ind w:left="720"/>
      </w:pPr>
      <w:r>
        <w:rPr>
          <w:lang w:val="hi_IN" w:bidi="hi_IN"/>
        </w:rPr>
      </w:r>
      <w:r>
        <w:rPr>
          <w:lang w:val="hi_IN" w:bidi="hi_IN"/>
        </w:rPr>
        <w:t>फिलिप्पुस और बरतुल्मै</w:t>
      </w:r>
    </w:p>
    <w:p>
      <w:pPr>
        <w:pStyle w:val="ListBullet"/>
        <w:spacing w:line="240" w:lineRule="auto"/>
        <w:ind w:left="720"/>
      </w:pPr>
      <w:r>
        <w:rPr>
          <w:lang w:val="hi_IN" w:bidi="hi_IN"/>
        </w:rPr>
      </w:r>
      <w:r>
        <w:rPr>
          <w:lang w:val="hi_IN" w:bidi="hi_IN"/>
        </w:rPr>
        <w:t>थोमा और "कर वसूलने वाला" मत्ती हैं। आपको पिछली कहानी से याद आएगा कि यीशु कर वसूलने के दौरान मत्ती को देखता है और मत्ती से कहता है कि वह उसके पीछे हो ले। मत्ती जब यीशु के पीछे चलने लगा तो शायद उसने कर वसूल करना छोड़ दिया था।</w:t>
      </w:r>
    </w:p>
    <w:p>
      <w:pPr>
        <w:pStyle w:val="ListBullet"/>
        <w:spacing w:line="240" w:lineRule="auto"/>
        <w:ind w:left="720"/>
      </w:pPr>
      <w:r>
        <w:rPr>
          <w:lang w:val="hi_IN" w:bidi="hi_IN"/>
        </w:rPr>
      </w:r>
      <w:r>
        <w:rPr>
          <w:lang w:val="hi_IN" w:bidi="hi_IN"/>
        </w:rPr>
        <w:t>याकूब और तद्दै। हलफई का पुत्र याकूब।</w:t>
      </w:r>
    </w:p>
    <w:p>
      <w:pPr>
        <w:pStyle w:val="ListBullet"/>
        <w:spacing w:line="240" w:lineRule="auto"/>
        <w:ind w:left="720"/>
      </w:pPr>
      <w:r>
        <w:rPr>
          <w:lang w:val="hi_IN" w:bidi="hi_IN"/>
        </w:rPr>
      </w:r>
      <w:r>
        <w:rPr>
          <w:lang w:val="hi_IN" w:bidi="hi_IN"/>
        </w:rPr>
        <w:t>शमौन जेलोतेस और यहूदा इस्करियोती शमौन को “जेलोतेस” कहा गया है, इसलिए हम जानते हैं कि वह शमौन पतरस से अलग है। जेलोतेस वह व्यक्ति होता है जो किसी चीज़ के बारे में बहुत उत्साहित या क्रोधित होता है। हम नहीं जानते कि शमौन "जेलोतेस" किस कारण उत्साहित या क्रोधित था, लेकिन इसका कारण यह हो सकता है कि उसे अच्छा नहीं लगता था कि रोमी उसके देश के अधिकारी थे। यीशु के जीवन की कहानी में आगे चलकर यहूदा “इस्करियोती” वही व्यक्ति है जो यीशु के शत्रुओं को उसे पकड़ने का अवसर प्रदान करेगा।</w:t>
      </w:r>
    </w:p>
    <w:p>
      <w:pPr/>
      <w:r>
        <w:rPr>
          <w:lang w:val="hi_IN" w:bidi="hi_IN"/>
        </w:rPr>
      </w:r>
      <w:r>
        <w:rPr>
          <w:lang w:val="hi_IN" w:bidi="hi_IN"/>
        </w:rPr>
        <w:t>कहानी के अगले भाग में, यीशु अपने 12 चेलो को भेजने वाला है ताकि वे वही काम करें जो यीशु आप करता रहा है स्वर्ग के राज्य के बारे में बताना, बीमार लोगों को चंगा करना, और दुष्ट आत्माओं को निकालना।</w:t>
      </w:r>
    </w:p>
    <w:p>
      <w:pPr/>
      <w:r>
        <w:rPr>
          <w:lang w:val="hi_IN" w:bidi="hi_IN"/>
        </w:rPr>
      </w:r>
      <w:r>
        <w:rPr>
          <w:lang w:val="hi_IN" w:bidi="hi_IN"/>
        </w:rPr>
        <w:t>सबसे पहले, यीशु उन्हें कुछ निर्देश देता है। 12 चेलों के द्वारा वास्तव में वह सब कुछ करने का कोई वर्णन नहीं मिलता जो यीशु ने उन्हें करने को कहा था। इसका अर्थ शायद है कि यीशु ने अपने 12 चेलों से जो करने के लिए कहा वह बहुत महत्वपूर्ण है, और आज हमारे लिए भी यह बहुत महत्वपूर्ण है। यीशु कहता है कि चेलों को उन क्षेत्रों में नहीं जाना चाहिए जहाँ अन्यजाति या सामरिया, जो गैर-यहूदी रहते हैं, बल्कि उन्हें जाकर यहूदियों से बात करनी है। अन्यजाति वे सभी लोग थे जो यहूदी नहीं थे। सामरी शुद्ध यहूदी नहीं थे, और इसलिए आंशिक रूप से अन्यजाति थे। सामरी लोग सामरिया में रहते थे वह प्रदेश गलील और यहूदिया के बीच में था। कई कारणों से यहूदी सामरियों को पसंद नहीं करते थे। सामरी कहते थे कि वे यूसुफ के वंशज हैं। यहूदियों ने यरूशलेम में अपना पहला मन्दिर बनाया था, लेकिन सामरी चाहते थे कि आराधना का केंद्र गिरिज्जीम पहाड़ पर हो, जहाँ यह पहले यहूदी अगुवों में से एक यहोशू के समय में था। यीशु से बहुत पहले, अश्शूरी कहलाने वाले कुछ विदेशियों ने सामरिया पर आक्रमण किया था और उसे जीत लिया था। अश्शूरी लोगों ने उस क्षेत्र में रहने वाले लोगों के साथ विवाह किया। इसलिए उनके वंशज सामरी जो उस क्षेत्र में रहते थे वे शुद्ध यहूदी नहीं थे।</w:t>
      </w:r>
    </w:p>
    <w:p>
      <w:pPr/>
      <w:r>
        <w:rPr>
          <w:lang w:val="hi_IN" w:bidi="hi_IN"/>
        </w:rPr>
      </w:r>
      <w:r>
        <w:rPr>
          <w:lang w:val="hi_IN" w:bidi="hi_IN"/>
        </w:rPr>
        <w:t>यीशु यहूदियों को "इस्राएल की खोई हुई भेड़ें" कहता है। यह यहूदी लोगों का ऐसी भेड़ों के झुंड के रूप में वर्णन करता है जो अपने चरवाहे से अलग हो गई हैं। परमेश्वर चरवाहे के समान है, और लोग उससे अलग हो गए हैं वे उसके पीछे नहीं चलते हैं।</w:t>
      </w:r>
    </w:p>
    <w:p>
      <w:pPr/>
      <w:r>
        <w:rPr>
          <w:lang w:val="hi_IN" w:bidi="hi_IN"/>
        </w:rPr>
      </w:r>
      <w:r>
        <w:rPr>
          <w:lang w:val="hi_IN" w:bidi="hi_IN"/>
        </w:rPr>
        <w:t>रुकें और अपने समूह को भेड़ों के झुण्ड और एक चरवाहे की तस्वीरें दिखाएँ।</w:t>
      </w:r>
    </w:p>
    <w:p>
      <w:pPr/>
      <w:r>
        <w:rPr>
          <w:lang w:val="hi_IN" w:bidi="hi_IN"/>
        </w:rPr>
      </w:r>
      <w:r>
        <w:rPr>
          <w:lang w:val="hi_IN" w:bidi="hi_IN"/>
        </w:rPr>
        <w:t>यीशु 12 चेलों से कहता है कि वे लोगों को स्वर्ग के राज्य के बारे में बताएँ। यीशु उनसे कहता है कि वे सब काम करें जो वह करता रहा है: बीमारों को चंगा करना, जिनमें कोढ़ी भी शामिल हैं। बाइबल में कोढ़ किसी भी ऐसी बीमारी को कहा जाता था जो किसी व्यक्ति की त्वचा को प्रभावित करती थी। कोढ़ से पीड़ित लोगों को "अशुद्ध" माना जाता था और उन्हें समुदाय का हिस्सा नहीं रहने दिया जाता था।</w:t>
      </w:r>
    </w:p>
    <w:p>
      <w:pPr/>
      <w:r>
        <w:rPr>
          <w:lang w:val="hi_IN" w:bidi="hi_IN"/>
        </w:rPr>
      </w:r>
      <w:r>
        <w:rPr>
          <w:lang w:val="hi_IN" w:bidi="hi_IN"/>
        </w:rPr>
        <w:t>यीशु 12 चेलो से यह भी कहता है कि वे मरे हुए लोगों को जीवित करें और दुष्ट आत्माओं को निकालें।</w:t>
      </w:r>
    </w:p>
    <w:p>
      <w:pPr/>
      <w:r>
        <w:rPr>
          <w:lang w:val="hi_IN" w:bidi="hi_IN"/>
        </w:rPr>
      </w:r>
      <w:r>
        <w:rPr>
          <w:lang w:val="hi_IN" w:bidi="hi_IN"/>
        </w:rPr>
        <w:t>रुकें और अपने समूह के साथ चर्चा करें: कोढ़ से पीड़ित लोग और दुष्ट आत्माओं वाले लोगों को उनके समुदायों से बाहर कर दिया गया था। यीशु अपने चेलों से कहता है कि वे कोढ़ के रोगियों को चंगा करें और दुष्ट आत्माओं को निकालें। यह केवल लोगों को चंगा करने के बारे में नहीं है, यह अशुद्ध व्यक्ति को "शुद्ध" करने के बारे में है। यह उनके लिए अपने परिवारों और समुदायों के साथ फिर से मिलना सम्भव बनाने के बारे में है। क्या आपकी संस्कृति में, क्या आपके पास ऐसे लोग हैं जो समुदाय का हिस्सा होने से अस्वीकार किए गए हैं, या बाहर निकाल दिए गए हैं? किसी ऐसे व्यक्ति के बारे में एक कहानी सुनाएँ जिसे उसके समुदाय से बाहर कर दिया गया था, परन्तु बाद में उसे फिर से अपने समुदाय में अपना लिया गया। क्या हुआ था?</w:t>
      </w:r>
    </w:p>
    <w:p>
      <w:pPr/>
      <w:r>
        <w:rPr>
          <w:lang w:val="hi_IN" w:bidi="hi_IN"/>
        </w:rPr>
      </w:r>
      <w:r>
        <w:rPr>
          <w:lang w:val="hi_IN" w:bidi="hi_IN"/>
        </w:rPr>
        <w:t>यीशु 12 चेलों से कहता है कि जब उसने उन्हें ये काम करने का अधिकार दिया, तब उसने उनसे बदले में कोई पैसा नहीं माँगा। इसलिए 12 चेलों को भी इन कामों को करते समय पैसे माँगने या पाने की उम्मीद नहीं करनी चाहिए।</w:t>
      </w:r>
    </w:p>
    <w:p>
      <w:pPr/>
      <w:r>
        <w:rPr>
          <w:lang w:val="hi_IN" w:bidi="hi_IN"/>
        </w:rPr>
      </w:r>
      <w:r>
        <w:rPr>
          <w:lang w:val="hi_IN" w:bidi="hi_IN"/>
        </w:rPr>
        <w:t>यीशु 12 चेलों से यह भी कहता है कि वे अपने साथ न पैसे लें और न अतिरिक्त कपड़े। यह दिखाता है कि 12 चेलों को अपनी हर आवश्यकता को पूरा करने के लिए परमेश्वर पर निर्भर रहना है।</w:t>
      </w:r>
    </w:p>
    <w:p>
      <w:pPr/>
      <w:r>
        <w:rPr>
          <w:lang w:val="hi_IN" w:bidi="hi_IN"/>
        </w:rPr>
      </w:r>
      <w:r>
        <w:rPr>
          <w:lang w:val="hi_IN" w:bidi="hi_IN"/>
        </w:rPr>
        <w:t>यीशु 12 चेलों से कहता है कि जब वे किसी नगर या गाँव में पहुँचें, तो वे ऐसे व्यक्ति को खोजें जो चेलों को अपने घर में स्वागत करने और नगर या गाँव में उनके ठहरने के पूरे समय उनकी देखभाल करने के लिए तैयार हो। जब चेले घर में प्रवेश करते हैं तो उन्हें घर के लोगों से कहना चाहिए, "परमेश्वर की शान्ति तुम्हारे साथ रहे।" यदि घर के लोग चेलों का स्वागत करते हैं और उनके साथ अच्छा व्यवहार करते हैं, तो परमेश्वर की शान्ति घर के लोगों के साथ बनी रहेगी। लेकिन यदि चेलों का स्वागत नहीं करते या अच्छा व्यवहार नहीं करते हैं, तो परमेश्वर की शान्ति घर के लोगों के साथ नहीं रहेगी।</w:t>
      </w:r>
    </w:p>
    <w:p>
      <w:pPr/>
      <w:r>
        <w:rPr>
          <w:lang w:val="hi_IN" w:bidi="hi_IN"/>
        </w:rPr>
      </w:r>
      <w:r>
        <w:rPr>
          <w:lang w:val="hi_IN" w:bidi="hi_IN"/>
        </w:rPr>
        <w:t>यदि 12 चेलों का स्वागत नहीं किया जाता है, तो यीशु ने अपने चेलों से कहा कि वे अपने पाँवों और जूतों की धूल झाड़ दें। वे शायद ऐसा अपने पाँव झाड़कर, या हाथ से धूल झटककर करते थे। यह एक सांस्कृतिक संकेत था जिसका प्रतीकात्मक अर्थ होता था। जब कोई यहूदी किसी स्थान की धूल अपने पाँवों से झाड़ देता था, तो इसका अर्थ यह होता था कि उस स्थान के लोगों से उसका कोई सम्बन्ध नहीं है। यह दिखाता था कि उसने उन लोगों को त्याग दिया है।</w:t>
      </w:r>
    </w:p>
    <w:p>
      <w:pPr/>
      <w:r>
        <w:rPr>
          <w:lang w:val="hi_IN" w:bidi="hi_IN"/>
        </w:rPr>
      </w:r>
      <w:r>
        <w:rPr>
          <w:lang w:val="hi_IN" w:bidi="hi_IN"/>
        </w:rPr>
        <w:t>रुकें और अपने समूह के साथ इस बात पर विचार-विमर्श करें कि आपकी संस्कृति में लोग किस प्रकार यह दर्शाते हैं कि वे किसी सम्बन्ध को समाप्त कर रहे हैं, या किसी को त्याग रहे हैं।</w:t>
      </w:r>
    </w:p>
    <w:p>
      <w:pPr/>
      <w:r>
        <w:rPr>
          <w:lang w:val="hi_IN" w:bidi="hi_IN"/>
        </w:rPr>
      </w:r>
      <w:r>
        <w:rPr>
          <w:lang w:val="hi_IN" w:bidi="hi_IN"/>
        </w:rPr>
        <w:t>यीशु एक बहुत महत्वपूर्ण बात कहता है। यीशु बहुत पहले के दो नगरों सदोम और गमोरा के बारे में बात करता है। इन नगरों के लोगों ने परमेश्वर की आज्ञा नहीं मानी और परमेश्वर ने उन्हें नष्ट कर दिया। अन्तिम दिनों में, जब परमेश्वर सभी लोगों को उनके कहे और किए गए कामों के लिए न्याय करेगा, तो परमेश्वर सदोम और गमोरा के लोगों पर दया नहीं करेगा। लेकिन उस दिन उन लोगों पर, जो चेलों की बात नहीं सुनते, परमेश्वर और भी कम दया करेगा।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मन में चित्रित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यीशु अपने 12 चेलों से कहता है कि वे उसके पास आएँ। वह 12 चेलों को उस सामर्थ्य का उपयोग करने का अधिकार देता है जो यीशु के पास है।</w:t>
      </w:r>
    </w:p>
    <w:p>
      <w:pPr/>
      <w:r>
        <w:rPr>
          <w:lang w:val="hi_IN" w:bidi="hi_IN"/>
        </w:rPr>
      </w:r>
      <w:r>
        <w:rPr>
          <w:b/>
          <w:lang w:val="hi_IN" w:bidi="hi_IN"/>
        </w:rPr>
        <w:t>दूसरा दृश्य:</w:t>
      </w:r>
      <w:r>
        <w:rPr>
          <w:lang w:val="hi_IN" w:bidi="hi_IN"/>
        </w:rPr>
        <w:t xml:space="preserve"> यीशु अपने चेलों को बाहर भेजता है। वह अपने चेलों को विशेष निर्देश देता है कि उन्हें कहाँ जाना है, क्या करना है, और जब वे जाते हैं तो उन्हें क्या लेना है।</w:t>
      </w:r>
    </w:p>
    <w:p>
      <w:pPr/>
      <w:r>
        <w:rPr>
          <w:lang w:val="hi_IN" w:bidi="hi_IN"/>
        </w:rPr>
      </w:r>
      <w:r>
        <w:rPr>
          <w:b/>
          <w:lang w:val="hi_IN" w:bidi="hi_IN"/>
        </w:rPr>
        <w:t>तीसरा दृश्य:</w:t>
      </w:r>
      <w:r>
        <w:rPr>
          <w:lang w:val="hi_IN" w:bidi="hi_IN"/>
        </w:rPr>
        <w:t xml:space="preserve"> यीशु अपने चेलों को निर्देश देता है कि उन्हें किसी नगर में प्रवेश करते समय क्या करना है।</w:t>
      </w:r>
    </w:p>
    <w:p>
      <w:pPr/>
      <w:r>
        <w:rPr>
          <w:lang w:val="hi_IN" w:bidi="hi_IN"/>
        </w:rPr>
      </w:r>
      <w:r>
        <w:rPr>
          <w:b/>
          <w:lang w:val="hi_IN" w:bidi="hi_IN"/>
        </w:rPr>
        <w:t>चौथा दृश्य:</w:t>
      </w:r>
      <w:r>
        <w:rPr>
          <w:lang w:val="hi_IN" w:bidi="hi_IN"/>
        </w:rPr>
        <w:t xml:space="preserve"> यीशु अपने चेलों से कहता है कि यदि नगर के लोग उन्हें अस्वीकार कर देते हैं तो उन्हें क्या करना चाहिए।</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12 चेले</w:t>
      </w:r>
    </w:p>
    <w:p>
      <w:pPr>
        <w:pStyle w:val="ListBullet"/>
        <w:spacing w:line="240" w:lineRule="auto"/>
        <w:ind w:left="720"/>
      </w:pPr>
      <w:r>
        <w:rPr>
          <w:lang w:val="hi_IN" w:bidi="hi_IN"/>
        </w:rPr>
      </w:r>
      <w:r>
        <w:rPr>
          <w:lang w:val="hi_IN" w:bidi="hi_IN"/>
        </w:rPr>
        <w:t>वे यहूदी जिनके पास 12 चेले जाते हैं और उनसे बात करते हैं</w:t>
      </w:r>
    </w:p>
    <w:p>
      <w:pPr>
        <w:pStyle w:val="ListBullet"/>
        <w:spacing w:line="240" w:lineRule="auto"/>
        <w:ind w:left="720"/>
      </w:pPr>
      <w:r>
        <w:rPr>
          <w:lang w:val="hi_IN" w:bidi="hi_IN"/>
        </w:rPr>
      </w:r>
      <w:r>
        <w:rPr>
          <w:lang w:val="hi_IN" w:bidi="hi_IN"/>
        </w:rPr>
        <w:t>कुछ लोग जो चेलों का स्वागत करते हैं और उनकी बात सुनते हैं</w:t>
      </w:r>
    </w:p>
    <w:p>
      <w:pPr>
        <w:pStyle w:val="ListBullet"/>
        <w:spacing w:line="240" w:lineRule="auto"/>
        <w:ind w:left="720"/>
      </w:pPr>
      <w:r>
        <w:rPr>
          <w:lang w:val="hi_IN" w:bidi="hi_IN"/>
        </w:rPr>
      </w:r>
      <w:r>
        <w:rPr>
          <w:lang w:val="hi_IN" w:bidi="hi_IN"/>
        </w:rPr>
        <w:t>कुछ लोग जो चेलों का स्वागत नहीं करते हैं या उनकी बात नहीं सुनते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कहानी यीशु के 12 चेलों को उसकी सामर्थ्य का उपयोग करने के लिए उसका अधिकार देने से शुरू होती है।</w:t>
      </w:r>
    </w:p>
    <w:p>
      <w:pPr/>
      <w:r>
        <w:rPr>
          <w:lang w:val="hi_IN" w:bidi="hi_IN"/>
        </w:rPr>
      </w:r>
      <w:r>
        <w:rPr>
          <w:lang w:val="hi_IN" w:bidi="hi_IN"/>
        </w:rPr>
        <w:t>यह ध्यान देना महत्वपूर्ण है कि इस कहानी के शेष भाग में यीशु 12 चेलों से बात कर रहा है। इस सूची में, कभी-कभी केवल चेले का नाम दिया गया है, कभी-कभी हमें चेले के बारे में कुछ और जानकारी दी गई है। 12 चेले यीशु को सुन रहे हैं। यीशु 12 चेलों को निर्देश देता है कि वे क्या करने जा रहे हैं।</w:t>
      </w:r>
    </w:p>
    <w:p>
      <w:pPr/>
      <w:r>
        <w:rPr>
          <w:lang w:val="hi_IN" w:bidi="hi_IN"/>
        </w:rPr>
      </w:r>
      <w:r>
        <w:rPr>
          <w:lang w:val="hi_IN" w:bidi="hi_IN"/>
        </w:rPr>
        <w:t>रुकें और अपने समूह के साथ चर्चा करें कि आप यह कैसे दर्शाते हैं कि आप जो कहने वाले हैं वह वास्तव में महत्वपूर्ण और सुनने योग्य है।</w:t>
      </w:r>
    </w:p>
    <w:p>
      <w:pPr/>
      <w:r>
        <w:rPr>
          <w:lang w:val="hi_IN" w:bidi="hi_IN"/>
        </w:rPr>
      </w:r>
      <w:r>
        <w:rPr>
          <w:lang w:val="hi_IN" w:bidi="hi_IN"/>
        </w:rPr>
        <w:t>यह ध्यान देना महत्वपूर्ण है कि 12 चेलों द्वारा वह करने का कोई वृत्तांत नहीं है जो यीशु उनसे करने को कहता है। ये निर्देश हैं जो यीशु अपने चेलों को देता है।</w:t>
      </w:r>
    </w:p>
    <w:p>
      <w:pPr/>
      <w:r>
        <w:rPr>
          <w:lang w:val="hi_IN" w:bidi="hi_IN"/>
        </w:rPr>
      </w:r>
      <w:r>
        <w:rPr>
          <w:lang w:val="hi_IN" w:bidi="hi_IN"/>
        </w:rPr>
        <w:t>अपने चेलों को निर्देश देने के बाद, यीशु कहता है, "मैं तुमसे सच कहता हूँ।" इसका अर्थ है कि वह आगे जो कहता है वह बहुत महत्वपूर्ण है। फिर यीशु कहता है कि जो नगर चेलों को अस्वीकार करेंगे, उनकी दशा बहुत पहले के सदोम और गमोरा के दुष्ट नगरों से भी अधिक बुरी होगी।</w:t>
      </w:r>
    </w:p>
    <w:p>
      <w:pPr/>
      <w:r>
        <w:rPr>
          <w:lang w:val="hi_IN" w:bidi="hi_IN"/>
        </w:rPr>
      </w:r>
      <w:r>
        <w:rPr>
          <w:lang w:val="hi_IN" w:bidi="hi_IN"/>
        </w:rPr>
        <w:t>यह याद रखना महत्वपूर्ण है कि यीशु इस कहानी के अन्त में 12 चेलों से बात करना बंद नहीं करता है। इस कहानी से आगे आने वाली कहानी में, यीशु अभी भी बोल रहा है और 12 चेलों को और निर्देश दे रहा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12 चेले</w:t>
      </w:r>
    </w:p>
    <w:p>
      <w:pPr>
        <w:pStyle w:val="ListBullet"/>
        <w:spacing w:line="240" w:lineRule="auto"/>
        <w:ind w:left="720"/>
      </w:pPr>
      <w:r>
        <w:rPr>
          <w:lang w:val="hi_IN" w:bidi="hi_IN"/>
        </w:rPr>
      </w:r>
      <w:r>
        <w:rPr>
          <w:lang w:val="hi_IN" w:bidi="hi_IN"/>
        </w:rPr>
        <w:t>वे यहूदी जिनके पास 12 चेले जाते हैं और उनसे बात करते हैं</w:t>
      </w:r>
    </w:p>
    <w:p>
      <w:pPr>
        <w:pStyle w:val="ListBullet"/>
        <w:spacing w:line="240" w:lineRule="auto"/>
        <w:ind w:left="720"/>
      </w:pPr>
      <w:r>
        <w:rPr>
          <w:lang w:val="hi_IN" w:bidi="hi_IN"/>
        </w:rPr>
      </w:r>
      <w:r>
        <w:rPr>
          <w:lang w:val="hi_IN" w:bidi="hi_IN"/>
        </w:rPr>
        <w:t>कुछ लोग जो चेलों का स्वागत करते हैं और उनकी बात सुनते हैं</w:t>
      </w:r>
    </w:p>
    <w:p>
      <w:pPr>
        <w:pStyle w:val="ListBullet"/>
        <w:spacing w:line="240" w:lineRule="auto"/>
        <w:ind w:left="720"/>
      </w:pPr>
      <w:r>
        <w:rPr>
          <w:lang w:val="hi_IN" w:bidi="hi_IN"/>
        </w:rPr>
      </w:r>
      <w:r>
        <w:rPr>
          <w:lang w:val="hi_IN" w:bidi="hi_IN"/>
        </w:rPr>
        <w:t>कुछ लोग जो चेलों का स्वागत नहीं करते हैं या उनकी बात नहीं सुनते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महत्वपूर्ण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पड़ावों पर रोक दें।</w:t>
      </w:r>
    </w:p>
    <w:p>
      <w:pPr/>
      <w:r>
        <w:rPr>
          <w:lang w:val="hi_IN" w:bidi="hi_IN"/>
        </w:rPr>
      </w:r>
      <w:r>
        <w:rPr>
          <w:lang w:val="hi_IN" w:bidi="hi_IN"/>
        </w:rPr>
        <w:t>यीशु 12 चेलों से कहता है कि वे उसके पास आएँ, यीशु उनसे कहता है कि वह उन्हें नगरों और गाँवों में भेज रहा है। फिर यीशु उन्हें यह निर्देश देता है कि उन्हें क्या कहना चाहिए और क्या करना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12 चेलों की भूमिका निभाने वाले कुछ अभिनेताओं से पूछें, "यीशु आपको अपनी सामर्थ्य का उपयोग करने का अधिकार दे रहे हैं इसके बारे में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12 चेलों को कुछ निर्देश देता है। यीशु कहता है कि चेलों को उन क्षेत्रों में नहीं जाना चाहिए जहाँ अन्यजाति या सामरी रहते हैं, बल्कि उन्हें जाकर यहूदियों से बात करनी है। यीशु कहता है, "इस्राएल की खोई हुई भेड़ों के पास जाओ।"</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"आप 12 चेलों से यह कहने के बारे में कैसा महसूस कर रहे हैं कि उन्हें अन्यजातियों से बात नहीं करनी चाहिए, और केवल यहूदियों से बात करनी चाहिए?"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12 चेलों से कहता है कि वे लोगों को स्वर्ग के राज्य के बारे में बताएँ। यीशु उनसे कहता है कि वे सब काम करें जो वह करता रहा है: बीमारों को चंगा करना, जिनमें कोढ़ी भी शामिल हैं।</w:t>
      </w:r>
    </w:p>
    <w:p>
      <w:pPr/>
      <w:r>
        <w:rPr>
          <w:lang w:val="hi_IN" w:bidi="hi_IN"/>
        </w:rPr>
      </w:r>
      <w:r>
        <w:rPr>
          <w:lang w:val="hi_IN" w:bidi="hi_IN"/>
        </w:rPr>
        <w:t>यीशु 12 चेलो से यह भी कहता है कि वे मरे हुए लोगों को जिलाएँ और दुष्ट आत्माओं को निकालें।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कुछ अभिनेताओं से पूछें, "यीशु जो आपसे करने के लिए कह रहा है उस काम के बारे में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12 चेलों से कहता है कि जब उसने उन्हें ये काम करने का अधिकार दिया, तो उसने इसके बदले में कोई पैसा नहीं माँगा। इसलिए 12 चेलों को भी इन कामों को करते समय पैसे माँगने या पाने की उम्मीद नहीं करनी चाहिए। यीशु 12 चेलों से यह भी कहता है कि वे अपने साथ न पैसे लें और न अतिरिक्त कपड़े।</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कुछ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12 चेलों से कहता है कि जब वे किसी नगर या गाँव में पहुँचें, तो वे ऐसे व्यक्ति को खोजें जो चेलों को अपने घर में स्वागत करने और नगर या गाँव में उनके ठहरने के पूरे समय उनकी देखभाल करने के लिए तैयार हो। जब चेले घर में प्रवेश करते हैं तो उन्हें घर के लोगों से कहना चाहिए, "परमेश्वर की शान्ति तुम्हारे साथ रहे।" लेकिन यदि चेलों का स्वागत नहीं करते या अच्छा व्यवहार नहीं करते हैं, तो परमेश्वर की शान्ति घर के लोगों के साथ नहीं रहेगी। यीशु ने अपने चेलों से कहा कि वे घर से निकलें और अपने पाँवों और जूतों की धूल झाड़ दें।</w:t>
      </w:r>
    </w:p>
    <w:p>
      <w:pPr/>
      <w:r>
        <w:rPr>
          <w:lang w:val="hi_IN" w:bidi="hi_IN"/>
        </w:rPr>
      </w:r>
      <w:r>
        <w:rPr>
          <w:lang w:val="hi_IN" w:bidi="hi_IN"/>
        </w:rPr>
        <w:t>यीशु जो महत्वपूर्ण बात कहता है वह यह है कि न्याय के अन्तिम दिन पर परमेश्वर सदोम और गमोरा के लोगों की तुलना में उन लोगों पर कम दया दिखाएगा जो 12 चेलों की नही सुनते हैं। न्याय का दिन वह दिन है जब परमेश्वर पृथ्वी पर लोगों के किए गए हर एक काम का न्याय करेगा। सदोम और गमोरा यीशु से पहले के समय के दो नगरों के नाम हैं। परमेश्वर ने इन दो नगरों और वहाँ रहने वाले लोगों को नष्ट कर दिया था क्योंकि उन्होंने परमेश्वर की आज्ञा नहीं मानी और परमेश्वर से अपना सम्बन्ध तोड़ दिया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कुछ अभिनेताओं से पूछें, "जब आप सुनते हैं कि परमेश्वर उन लोगों के साथ क्या करेगा जो आपका स्वागत नहीं करते और आपकी बात नहीं सुनते हैं?" आप ऐसी बातें सुन सकते हैं:</w:t>
      </w:r>
    </w:p>
    <w:p>
      <w:pPr/>
      <w:r>
        <w:rPr>
          <w:lang w:val="hi_IN" w:bidi="hi_IN"/>
        </w:rPr>
      </w:r>
      <w:r>
        <w:rPr>
          <w:lang w:val="hi_IN" w:bidi="hi_IN"/>
        </w:rPr>
        <w:t>यह कहानी यहाँ समाप्त होती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12 लोगों को पहले ही चुन चुका है कि वे उसके विशेष </w:t>
      </w:r>
      <w:r>
        <w:rPr>
          <w:b/>
          <w:lang w:val="hi_IN" w:bidi="hi_IN"/>
        </w:rPr>
        <w:t>चेले</w:t>
      </w:r>
      <w:r>
        <w:rPr>
          <w:lang w:val="hi_IN" w:bidi="hi_IN"/>
        </w:rPr>
        <w:t xml:space="preserve"> बनें। </w:t>
      </w:r>
      <w:r>
        <w:rPr>
          <w:lang w:val="hi_IN" w:bidi="hi_IN"/>
        </w:rPr>
        <w:t>चेलों</w:t>
      </w:r>
      <w:r>
        <w:rPr>
          <w:lang w:val="hi_IN" w:bidi="hi_IN"/>
        </w:rPr>
        <w:t xml:space="preserve"> की पूरी परिभाषा के लिए मुख्य शब्दावली देखें, और इसका अनुवाद उसी तरह करें जैसे आपने पहले किया है। इस कहानी में, मत्ती हमें 12 चेलों के नामों की सूची देता है।</w:t>
      </w:r>
    </w:p>
    <w:p>
      <w:pPr/>
      <w:r>
        <w:rPr>
          <w:lang w:val="hi_IN" w:bidi="hi_IN"/>
        </w:rPr>
      </w:r>
      <w:r>
        <w:rPr>
          <w:lang w:val="hi_IN" w:bidi="hi_IN"/>
        </w:rPr>
        <w:t xml:space="preserve">इस कहानी में मत्ती बताता है कि यीशु 12 चेलों को अपने पास बुलाता है, और वह उन्हें यह </w:t>
      </w:r>
      <w:r>
        <w:rPr>
          <w:b/>
          <w:lang w:val="hi_IN" w:bidi="hi_IN"/>
        </w:rPr>
        <w:t>अधिकार</w:t>
      </w:r>
      <w:r>
        <w:rPr>
          <w:lang w:val="hi_IN" w:bidi="hi_IN"/>
        </w:rPr>
        <w:t xml:space="preserve"> देता है कि वे </w:t>
      </w:r>
      <w:r>
        <w:rPr>
          <w:lang w:val="hi_IN" w:bidi="hi_IN"/>
        </w:rPr>
        <w:t>दुष्ट आत्माओं</w:t>
      </w:r>
      <w:r>
        <w:rPr>
          <w:lang w:val="hi_IN" w:bidi="hi_IN"/>
        </w:rPr>
        <w:t xml:space="preserve"> को निकालें, बीमार लोगों को अच्छा करें और हर तरह की बीमारी को चंगा करें। यीशु में तो यह सामर्थ्य हमेशा से थी; अब वह अपने बारह चेलों को यह अधिकार दे रहा है कि वे भी उसी सामर्थ्य का उपयोग करके वही कार्य करें। यीशु में आश्चर्यकर्म करने की </w:t>
      </w:r>
      <w:r>
        <w:rPr>
          <w:b/>
          <w:lang w:val="hi_IN" w:bidi="hi_IN"/>
        </w:rPr>
        <w:t>सामर्थ्य</w:t>
      </w:r>
      <w:r>
        <w:rPr>
          <w:lang w:val="hi_IN" w:bidi="hi_IN"/>
        </w:rPr>
        <w:t xml:space="preserve"> परमेश्वर की शक्ति है। जब किसी को </w:t>
      </w:r>
      <w:r>
        <w:rPr>
          <w:lang w:val="hi_IN" w:bidi="hi_IN"/>
        </w:rPr>
        <w:t>अधिकार</w:t>
      </w:r>
      <w:r>
        <w:rPr>
          <w:lang w:val="hi_IN" w:bidi="hi_IN"/>
        </w:rPr>
        <w:t xml:space="preserve"> दिया जाता है, तो उसे कार्य करने का अधिकार मिलता है—इस कहानी में, यह 12 चेलों को वही काम करने का अधिकार देता है जो यीशु करता था।</w:t>
      </w:r>
    </w:p>
    <w:p>
      <w:pPr/>
      <w:r>
        <w:rPr>
          <w:lang w:val="hi_IN" w:bidi="hi_IN"/>
        </w:rPr>
      </w:r>
      <w:r>
        <w:rPr>
          <w:lang w:val="hi_IN" w:bidi="hi_IN"/>
        </w:rPr>
        <w:t xml:space="preserve">इस कहानी में 12 चेलों को </w:t>
      </w:r>
      <w:r>
        <w:rPr>
          <w:b/>
          <w:lang w:val="hi_IN" w:bidi="hi_IN"/>
        </w:rPr>
        <w:t>प्रेरित</w:t>
      </w:r>
      <w:r>
        <w:rPr>
          <w:lang w:val="hi_IN" w:bidi="hi_IN"/>
        </w:rPr>
        <w:t xml:space="preserve"> भी कहा गया है—मत्ती रचित सुसमाचार में यही एकमात्र स्थान है जहाँ 12 चेलों को प्रेरित कहा गया है। </w:t>
      </w:r>
      <w:r>
        <w:rPr>
          <w:lang w:val="hi_IN" w:bidi="hi_IN"/>
        </w:rPr>
        <w:t>प्रेरित</w:t>
      </w:r>
      <w:r>
        <w:rPr>
          <w:lang w:val="hi_IN" w:bidi="hi_IN"/>
        </w:rPr>
        <w:t>, स्वयं यीशु द्वारा अपने प्रतिनिधि के रूप में नियुक्त किए गए हैं। उनका मुख्य कार्य यह था कि वे शुभ संदेश का प्रचार करें, कलीसिया की स्थापना करने वाले बनें, कलीसिया में आत्मिक अधिकार रखें, और इस सत्य के गवाह बनें कि यीशु मृतकों में से जी उठा है। यदि आपकी भाषा में प्रेरितों के लिए एक स्वीकृत शब्द है जो सभी के द्वारा आसानी से समझा जाता है, तो आप उस शब्द का यहाँ प्रयोग कर सकते हैं। तो भी, यदि आपके दर्शक कलीसिया विहीन या नए विश्वासी हैं, तो उन्हें और स्पष्टीकरण की आवश्यकता हो सकती है और एक अलग शब्द उनके लिए सहायक हो सकता है। कुछ सुझाव हैं:</w:t>
      </w:r>
    </w:p>
    <w:p>
      <w:pPr>
        <w:pStyle w:val="ListBullet"/>
        <w:spacing w:line="240" w:lineRule="auto"/>
        <w:ind w:left="720"/>
      </w:pPr>
      <w:r>
        <w:rPr>
          <w:lang w:val="hi_IN" w:bidi="hi_IN"/>
        </w:rPr>
      </w:r>
      <w:r>
        <w:rPr>
          <w:lang w:val="hi_IN" w:bidi="hi_IN"/>
        </w:rPr>
        <w:t>यीशु मसीह के प्रतिनिधि</w:t>
      </w:r>
    </w:p>
    <w:p>
      <w:pPr>
        <w:pStyle w:val="ListBullet"/>
        <w:spacing w:line="240" w:lineRule="auto"/>
        <w:ind w:left="720"/>
      </w:pPr>
      <w:r>
        <w:rPr>
          <w:lang w:val="hi_IN" w:bidi="hi_IN"/>
        </w:rPr>
      </w:r>
      <w:r>
        <w:rPr>
          <w:lang w:val="hi_IN" w:bidi="hi_IN"/>
        </w:rPr>
        <w:t>यीशु मसीह के विशेष दूत</w:t>
      </w:r>
    </w:p>
    <w:p>
      <w:pPr>
        <w:pStyle w:val="ListBullet"/>
        <w:spacing w:line="240" w:lineRule="auto"/>
        <w:ind w:left="720"/>
      </w:pPr>
      <w:r>
        <w:rPr>
          <w:lang w:val="hi_IN" w:bidi="hi_IN"/>
        </w:rPr>
      </w:r>
      <w:r>
        <w:rPr>
          <w:lang w:val="hi_IN" w:bidi="hi_IN"/>
        </w:rPr>
        <w:t>यीशु मसीह द्वारा भेजे गए लोग</w:t>
      </w:r>
    </w:p>
    <w:p>
      <w:pPr/>
      <w:r>
        <w:rPr>
          <w:lang w:val="hi_IN" w:bidi="hi_IN"/>
        </w:rPr>
      </w:r>
      <w:r>
        <w:rPr>
          <w:lang w:val="hi_IN" w:bidi="hi_IN"/>
        </w:rPr>
        <w:t>आप जो भी शब्द चुनते हैं उसका मतलब यह है कि ये लोग विश्वास और अधिकार की स्थिति में हैं।</w:t>
      </w:r>
    </w:p>
    <w:p>
      <w:pPr/>
      <w:r>
        <w:rPr>
          <w:lang w:val="hi_IN" w:bidi="hi_IN"/>
        </w:rPr>
      </w:r>
      <w:r>
        <w:rPr>
          <w:lang w:val="hi_IN" w:bidi="hi_IN"/>
        </w:rPr>
        <w:t xml:space="preserve">चेलों में से एक मत्ती को </w:t>
      </w:r>
      <w:r>
        <w:rPr>
          <w:b/>
          <w:lang w:val="hi_IN" w:bidi="hi_IN"/>
        </w:rPr>
        <w:t>कर वसूलने वाला</w:t>
      </w:r>
      <w:r>
        <w:rPr>
          <w:lang w:val="hi_IN" w:bidi="hi_IN"/>
        </w:rPr>
        <w:t xml:space="preserve"> कहा जाता है। "कर वसूलने वाला" का अनुवाद उसी तरह करें जैसा आपने पिछले भागों में किया है।</w:t>
      </w:r>
    </w:p>
    <w:p>
      <w:pPr/>
      <w:r>
        <w:rPr>
          <w:lang w:val="hi_IN" w:bidi="hi_IN"/>
        </w:rPr>
      </w:r>
      <w:r>
        <w:rPr>
          <w:lang w:val="hi_IN" w:bidi="hi_IN"/>
        </w:rPr>
        <w:t xml:space="preserve">एक और चेले को शमौन </w:t>
      </w:r>
      <w:r>
        <w:rPr>
          <w:b/>
          <w:lang w:val="hi_IN" w:bidi="hi_IN"/>
        </w:rPr>
        <w:t>जेलोतेस</w:t>
      </w:r>
      <w:r>
        <w:rPr>
          <w:lang w:val="hi_IN" w:bidi="hi_IN"/>
        </w:rPr>
        <w:t xml:space="preserve"> कहा जाता है। शमौन को “जेलोतेस” कहा गया है, इसलिए हम जानते हैं कि वह शमौन पतरस से अलग है। जेलोतेस वह व्यक्ति होता है जो किसी चीज़ के बारे में बहुत उत्साहित या क्रोधित होता है। हम नहीं जानते कि शमौन "जेलोतेस" किस कारण उत्साहित या क्रोधित था, लेकिन सम्भव है कि वह अपने देश पर रोमी शासन को नापसन्द करता था। यदि यह बात सच थी, तो शिमोन जेलोतेस के लिए मत्ती, जो रोमी अधिकारियों के लिए कर-वसूलने का काम करता था, उसका मित्र बनना अत्यन्त कठिन रहा होगा।</w:t>
      </w:r>
    </w:p>
    <w:p>
      <w:pPr/>
      <w:r>
        <w:rPr>
          <w:lang w:val="hi_IN" w:bidi="hi_IN"/>
        </w:rPr>
      </w:r>
      <w:r>
        <w:rPr>
          <w:lang w:val="hi_IN" w:bidi="hi_IN"/>
        </w:rPr>
        <w:t xml:space="preserve">यीशु 12 चेलों से कहता है कि वे उन क्षेत्रों में न जाएँ जहाँ </w:t>
      </w:r>
      <w:r>
        <w:rPr>
          <w:b/>
          <w:lang w:val="hi_IN" w:bidi="hi_IN"/>
        </w:rPr>
        <w:t>अन्यजाति</w:t>
      </w:r>
      <w:r>
        <w:rPr>
          <w:lang w:val="hi_IN" w:bidi="hi_IN"/>
        </w:rPr>
        <w:t xml:space="preserve"> या </w:t>
      </w:r>
      <w:r>
        <w:rPr>
          <w:b/>
          <w:lang w:val="hi_IN" w:bidi="hi_IN"/>
        </w:rPr>
        <w:t>सामरी</w:t>
      </w:r>
      <w:r>
        <w:rPr>
          <w:lang w:val="hi_IN" w:bidi="hi_IN"/>
        </w:rPr>
        <w:t xml:space="preserve"> रहते हैं। </w:t>
      </w:r>
      <w:r>
        <w:rPr>
          <w:lang w:val="hi_IN" w:bidi="hi_IN"/>
        </w:rPr>
        <w:t>अन्यजाति</w:t>
      </w:r>
      <w:r>
        <w:rPr>
          <w:lang w:val="hi_IN" w:bidi="hi_IN"/>
        </w:rPr>
        <w:t xml:space="preserve"> वे सभी लोग थे जो यहूदी नहीं थे। </w:t>
      </w:r>
      <w:r>
        <w:rPr>
          <w:b/>
          <w:lang w:val="hi_IN" w:bidi="hi_IN"/>
        </w:rPr>
        <w:t>सामरी</w:t>
      </w:r>
      <w:r>
        <w:rPr>
          <w:lang w:val="hi_IN" w:bidi="hi_IN"/>
        </w:rPr>
        <w:t xml:space="preserve"> शुद्ध यहूदी नहीं थे। शुद्ध यहूदी अन्यजातियों या सामरियों को पसंद नहीं करते थे। यहूदी </w:t>
      </w:r>
      <w:r>
        <w:rPr>
          <w:lang w:val="hi_IN" w:bidi="hi_IN"/>
        </w:rPr>
        <w:t>गलील</w:t>
      </w:r>
      <w:r>
        <w:rPr>
          <w:lang w:val="hi_IN" w:bidi="hi_IN"/>
        </w:rPr>
        <w:t xml:space="preserve"> और </w:t>
      </w:r>
      <w:r>
        <w:rPr>
          <w:lang w:val="hi_IN" w:bidi="hi_IN"/>
        </w:rPr>
        <w:t>यहूदिया</w:t>
      </w:r>
      <w:r>
        <w:rPr>
          <w:lang w:val="hi_IN" w:bidi="hi_IN"/>
        </w:rPr>
        <w:t xml:space="preserve"> में रहते थे।</w:t>
      </w:r>
    </w:p>
    <w:p>
      <w:pPr/>
      <w:r>
        <w:rPr>
          <w:lang w:val="hi_IN" w:bidi="hi_IN"/>
        </w:rPr>
      </w:r>
      <w:r>
        <w:rPr>
          <w:lang w:val="hi_IN" w:bidi="hi_IN"/>
        </w:rPr>
        <w:t xml:space="preserve">यीशु 12 चेलों से कहता है कि वे लोगों को </w:t>
      </w:r>
      <w:r>
        <w:rPr>
          <w:b/>
          <w:lang w:val="hi_IN" w:bidi="hi_IN"/>
        </w:rPr>
        <w:t>स्वर्ग के राज्य</w:t>
      </w:r>
      <w:r>
        <w:rPr>
          <w:lang w:val="hi_IN" w:bidi="hi_IN"/>
        </w:rPr>
        <w:t xml:space="preserve"> के बारे में बताएँ। स्वर्ग का राज्य को आप उसी तरह से अनुवादित करें जैसा आपने पिछले भागों में किया है और याद रखें कि </w:t>
      </w:r>
      <w:r>
        <w:rPr>
          <w:lang w:val="hi_IN" w:bidi="hi_IN"/>
        </w:rPr>
        <w:t>स्वर्ग का राज्य</w:t>
      </w:r>
      <w:r>
        <w:rPr>
          <w:lang w:val="hi_IN" w:bidi="hi_IN"/>
        </w:rPr>
        <w:t xml:space="preserve"> शब्द मुख्य शब्दावली में है।</w:t>
      </w:r>
    </w:p>
    <w:p>
      <w:pPr/>
      <w:r>
        <w:rPr>
          <w:lang w:val="hi_IN" w:bidi="hi_IN"/>
        </w:rPr>
      </w:r>
      <w:r>
        <w:rPr>
          <w:lang w:val="hi_IN" w:bidi="hi_IN"/>
        </w:rPr>
        <w:t xml:space="preserve">यीशु 12 चेलों से कहता है कि वे सब काम करें जो वह करता रहा है: बीमारों को चंगा करना, जिनमें </w:t>
      </w:r>
      <w:r>
        <w:rPr>
          <w:lang w:val="hi_IN" w:bidi="hi_IN"/>
        </w:rPr>
        <w:t>कोढ़</w:t>
      </w:r>
      <w:r>
        <w:rPr>
          <w:lang w:val="hi_IN" w:bidi="hi_IN"/>
        </w:rPr>
        <w:t xml:space="preserve"> वाले लोग भी शामिल हैं। बाइबल में इस शब्द का अभिप्राय कई तरह के त्वचा रोगों में से किसी से भी हो सकता है। ये रोग व्यक्ति को </w:t>
      </w:r>
      <w:r>
        <w:rPr>
          <w:lang w:val="hi_IN" w:bidi="hi_IN"/>
        </w:rPr>
        <w:t>अशुद्ध</w:t>
      </w:r>
      <w:r>
        <w:rPr>
          <w:lang w:val="hi_IN" w:bidi="hi_IN"/>
        </w:rPr>
        <w:t xml:space="preserve"> बना देते थे, या समुदाय में रहने लायक नहीं रहने देते थे। ऐसे लोग आराधनालय में केवल एक परदे के पीछे से ही आराधना कर सकते थे और यदि कोई उन्हें छू लेता था तो वह व्यक्ति भी अशुद्ध हो जाता था। पुराने नियम की व्यवस्था में कहा गया था कि उन्हें फटे कपड़े पहनने हैं, अपने बाल कंघी नहीं करना है, और "अशुद्ध!" चिल्लाना है। जब वे सार्वजनिक रूप से दूसरे स्थानों पर जाते थे।</w:t>
      </w:r>
    </w:p>
    <w:p>
      <w:pPr/>
      <w:r>
        <w:rPr>
          <w:lang w:val="hi_IN" w:bidi="hi_IN"/>
        </w:rPr>
      </w:r>
      <w:r>
        <w:rPr>
          <w:lang w:val="hi_IN" w:bidi="hi_IN"/>
        </w:rPr>
        <w:t xml:space="preserve">यीशु 12 चेलों से कहता है कि जब चेले घर में प्रवेश करते हैं तो उन्हें </w:t>
      </w:r>
      <w:r>
        <w:rPr>
          <w:b/>
          <w:lang w:val="hi_IN" w:bidi="hi_IN"/>
        </w:rPr>
        <w:t>शान्ति की आशीष</w:t>
      </w:r>
      <w:r>
        <w:rPr>
          <w:lang w:val="hi_IN" w:bidi="hi_IN"/>
        </w:rPr>
        <w:t xml:space="preserve"> देनी चाहिए, या घर के लोगों से कहना चाहिए, "परमेश्वर की शान्ति तुम्हारे साथ रहे।" </w:t>
      </w:r>
      <w:r>
        <w:rPr>
          <w:lang w:val="hi_IN" w:bidi="hi_IN"/>
        </w:rPr>
        <w:t>आशीष</w:t>
      </w:r>
      <w:r>
        <w:rPr>
          <w:lang w:val="hi_IN" w:bidi="hi_IN"/>
        </w:rPr>
        <w:t xml:space="preserve"> और </w:t>
      </w:r>
      <w:r>
        <w:rPr>
          <w:b/>
          <w:lang w:val="hi_IN" w:bidi="hi_IN"/>
        </w:rPr>
        <w:t>शांति</w:t>
      </w:r>
      <w:r>
        <w:rPr>
          <w:lang w:val="hi_IN" w:bidi="hi_IN"/>
        </w:rPr>
        <w:t xml:space="preserve"> की पूरी परिभाषाओं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10:16–25</w:t>
      </w:r>
      <w:r>
        <w:rPr>
          <w:lang w:val="hi_IN" w:bidi="hi_IN"/>
        </w:rPr>
      </w:r>
    </w:p>
    <w:p>
      <w:pPr>
        <w:pStyle w:val="Heading3"/>
      </w:pPr>
      <w:r>
        <w:rPr>
          <w:lang w:val="hi_IN" w:bidi="hi_IN"/>
        </w:rPr>
        <w:t>सुने और मन में रखें</w:t>
      </w:r>
    </w:p>
    <w:p>
      <w:pPr/>
      <w:r>
        <w:rPr>
          <w:lang w:val="hi_IN" w:bidi="hi_IN"/>
        </w:rPr>
      </w:r>
      <w:r>
        <w:rPr>
          <w:lang w:val="hi_IN" w:bidi="hi_IN"/>
        </w:rPr>
        <w:t>मत्ती 10:16–25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सच्ची कहानी में, मत्ती वे बातें साझा करता है जो यीशु ने चेलों को भविष्य में आने वाले सताव या क्लेश के बारे में सिखाई थीं।</w:t>
      </w:r>
    </w:p>
    <w:p>
      <w:pPr/>
      <w:r>
        <w:rPr>
          <w:lang w:val="hi_IN" w:bidi="hi_IN"/>
        </w:rPr>
      </w:r>
      <w:r>
        <w:rPr>
          <w:lang w:val="hi_IN" w:bidi="hi_IN"/>
        </w:rPr>
        <w:t>पिछले भाग में यीशु ने अपने बारह चेलों को इस संदेश के साथ मिशन पर भेजा था कि वे स्वर्ग के राज्य अर्थात् उस समय की घोषणा करें जब परमेश्वर इस्राएल के लोगों के बीच राज्य करने को आएगा। यीशु ने अपने चेलों को बीमारों को चंगा करने, मृतकों को जिलाने और दुष्टात्माओं को निकालने का अधिकार दिया।</w:t>
      </w:r>
    </w:p>
    <w:p>
      <w:pPr/>
      <w:r>
        <w:rPr>
          <w:lang w:val="hi_IN" w:bidi="hi_IN"/>
        </w:rPr>
      </w:r>
      <w:r>
        <w:rPr>
          <w:lang w:val="hi_IN" w:bidi="hi_IN"/>
        </w:rPr>
        <w:t>मत्ती यह दर्शाने के लिए कि कुछ महत्वपूर्ण या अविश्वसनीय होगा "देखो" जैसे शब्द का प्रयोग करता है। कहानी के इस भाग में, महत्वपूर्ण या अविश्वसनीय बात वह खतरा है जिसका सामना चेले करेंगे। यीशु ने प्रतीकात्मक रूप से अपने चेलों की तुलना भेड़ों से की। उनकी जिन लोगों से मुलाकात होगी, उसने उनकी तुलना भेड़ियों से की। भेड़ें तब खतरे में होती हैं जब वे भेड़ियों के बीच होती हैं। भेड़िया एक प्रकार का जंगली कुत्ता होता है। वे समूहों में रहते हैं ताकि वे भेड़ जैसे अन्य पशुओं पर हमला कर सकें और उन्हें खा सकें।</w:t>
      </w:r>
    </w:p>
    <w:p>
      <w:pPr/>
      <w:r>
        <w:rPr>
          <w:lang w:val="hi_IN" w:bidi="hi_IN"/>
        </w:rPr>
      </w:r>
      <w:r>
        <w:rPr>
          <w:lang w:val="hi_IN" w:bidi="hi_IN"/>
        </w:rPr>
        <w:t>भेडिये की तस्वीर दिखाएँ।</w:t>
      </w:r>
    </w:p>
    <w:p>
      <w:pPr/>
      <w:r>
        <w:rPr>
          <w:lang w:val="hi_IN" w:bidi="hi_IN"/>
        </w:rPr>
      </w:r>
      <w:r>
        <w:rPr>
          <w:lang w:val="hi_IN" w:bidi="hi_IN"/>
        </w:rPr>
        <w:t>इसके कारण, यीशु ने चेलों को दो आज्ञाएँ दी। उसने कहा, "इसलिये साँपों के समान बुद्धिमान और कबूतरों के समान भोले बनो।" यह प्रतीकात्मक भी है। बुद्धिमानी यह है कि कुछ करने से पहले ध्यान से सोचना है। यहूदी संस्कृति में, साँपों को सावधान और बुद्धिमान माना जाता था। निर्दोष या भोले का अर्थ अपने शत्रु को नुकसान न पहुंचाने से है। कबूतर एक छोटा पक्षी है। यहूदी संस्कृति में, कबूतर को निर्दोष या भोला माना जाता था।</w:t>
      </w:r>
    </w:p>
    <w:p>
      <w:pPr/>
      <w:r>
        <w:rPr>
          <w:lang w:val="hi_IN" w:bidi="hi_IN"/>
        </w:rPr>
      </w:r>
      <w:r>
        <w:rPr>
          <w:lang w:val="hi_IN" w:bidi="hi_IN"/>
        </w:rPr>
        <w:t>साँपों की तस्वीर दिखाएँ। कबूतरों की तस्वीर दिखाएँ। रुकें और चर्चा करें कि आपकी भाषा में मानवीय विशेषताओं या व्यवहार का वर्णन करने के लिए पशुओं या प्रकृति की अन्य चीजों का उपयोग कैसे किया जाता है। किन पशुओं को बुद्धिमान माना जाता है? किन पशुओं को शांत माना जाता है?</w:t>
      </w:r>
    </w:p>
    <w:p>
      <w:pPr/>
      <w:r>
        <w:rPr>
          <w:lang w:val="hi_IN" w:bidi="hi_IN"/>
        </w:rPr>
      </w:r>
      <w:r>
        <w:rPr>
          <w:lang w:val="hi_IN" w:bidi="hi_IN"/>
        </w:rPr>
        <w:t>“मनुष्यों से सावधान रहो” का अर्थ है लोगों के प्रति सतर्क रहना, न कि केवल पुरुषों के प्रति। यह उन लोगों के बारे में चेतावनी है जो यीशु के चेलों को पकड़ेंगे और उन्हें स्थानीय अधिकारियों के हवाले करेंगे। यीशु चेतावनी देता है, कि धार्मिक अगुवे चेलों को ले जाएँगे और उन्हें आराधनालयों या यहूदी आराधना के स्थानों के भीतर पीटेंगे।</w:t>
      </w:r>
    </w:p>
    <w:p>
      <w:pPr/>
      <w:r>
        <w:rPr>
          <w:lang w:val="hi_IN" w:bidi="hi_IN"/>
        </w:rPr>
      </w:r>
      <w:r>
        <w:rPr>
          <w:lang w:val="hi_IN" w:bidi="hi_IN"/>
        </w:rPr>
        <w:t>आराधनालय की तस्वीर दिखाएँ।</w:t>
      </w:r>
    </w:p>
    <w:p>
      <w:pPr/>
      <w:r>
        <w:rPr>
          <w:lang w:val="hi_IN" w:bidi="hi_IN"/>
        </w:rPr>
      </w:r>
      <w:r>
        <w:rPr>
          <w:lang w:val="hi_IN" w:bidi="hi_IN"/>
        </w:rPr>
        <w:t>यीशु अपने चेलों को चेतावनी देता है कि लोग उन्हें राज्यपालों और राजाओं के पास घसीट कर ले जाएँगे। ये शासक यीशु के चेलों का न्याय करेंगे। राज्यपाल उस क्षेत्र के सरकारी अगुवों को दर्शाते हैं। राजा उन लोगों को दर्शाता है जो पूरे देश पर शासन करते थे। यीशु ने कहा, "मेरे कारण" वह संकेत देता है कि परीक्षाएँ और न्याय होंगे क्योंकि चेले यीशु का अनुसरण करते हैं। "गवाही देना" या "गवाह बनना" यह दर्शाता है कि परमेश्वर चेलों को गिरफ्तार होने देगा। यह इसलिए है ताकि वे प्रधानों और अन्यजातियों को बता सकें कि यीशु संसार को बचाने के लिए आया था।</w:t>
      </w:r>
    </w:p>
    <w:p>
      <w:pPr/>
      <w:r>
        <w:rPr>
          <w:lang w:val="hi_IN" w:bidi="hi_IN"/>
        </w:rPr>
      </w:r>
      <w:r>
        <w:rPr>
          <w:lang w:val="hi_IN" w:bidi="hi_IN"/>
        </w:rPr>
        <w:t>यीशु ने कहा, "जब वे तुम्हें पकड़वाएँ, या तुम्हें दण्ड देने के लिए ले जाएँ, तो चिंता न करना कि हम क्या कहेंगे या कैसे कहेंगे।" उसने यह भी कहा, "तुम्हें कहने के लिए शब्द दिए जाएँगे।"</w:t>
      </w:r>
    </w:p>
    <w:p>
      <w:pPr/>
      <w:r>
        <w:rPr>
          <w:lang w:val="hi_IN" w:bidi="hi_IN"/>
        </w:rPr>
      </w:r>
      <w:r>
        <w:rPr>
          <w:lang w:val="hi_IN" w:bidi="hi_IN"/>
        </w:rPr>
        <w:t>"उस घड़ी में" का अर्थ है जब समय आएगा। तुम्हारे पिता की आत्मा का अर्थ उनके सांसारिक पिताओं से नहीं है। तुम्हारे पिता का आत्मा परमेश्वर का आत्मा या पवित्र आत्मा है। तुम्हारे पिता का आत्मा तुममें से होकर बातें करेगा, इसका अर्थ है कि परमेश्वर का पवित्र आत्मा तुमको बताएगा कि क्या कहना है। पवित्र आत्मा या परमेश्वर का आत्मा लोगों को कुछ करने के लिए सक्षम करता है। पवित्र आत्मा उस व्यक्ति को निर्देश देगा या उसे बताएगा कि उसे क्या करना है।</w:t>
      </w:r>
    </w:p>
    <w:p>
      <w:pPr/>
      <w:r>
        <w:rPr>
          <w:lang w:val="hi_IN" w:bidi="hi_IN"/>
        </w:rPr>
      </w:r>
      <w:r>
        <w:rPr>
          <w:lang w:val="hi_IN" w:bidi="hi_IN"/>
        </w:rPr>
        <w:t>यीशु चाहता था कि उसके चेले समझें कि उसके परिवार के सदस्य भी जो यीशु पर विश्वास नहीं करते उनका विरोध कर सकते हैं और उन्हें मार दिए जाने के लिए अधिकारियों के हवाले कर सकते हैं। "मेरे नाम के कारण सब तुमसे बैर रखेंगे" यह दर्शाता है कि लोग यीशु के चेलों से घृणा करेंगे क्योंकि वे यीशु के प्रति विश्वासयोग्य थे।</w:t>
      </w:r>
    </w:p>
    <w:p>
      <w:pPr/>
      <w:r>
        <w:rPr>
          <w:lang w:val="hi_IN" w:bidi="hi_IN"/>
        </w:rPr>
      </w:r>
      <w:r>
        <w:rPr>
          <w:lang w:val="hi_IN" w:bidi="hi_IN"/>
        </w:rPr>
        <w:t>यीशु ने कहा, "जो अन्त तक धीरज धरेगा, उसी का उद्धार होगा।" यह वह व्यक्ति है जो यीशु के प्रति विश्वासयोग्य रहता है, भले ही लोग उससे घृणा करते हैं। "अन्त तक" का अर्थ किसी व्यक्ति के जीवन के अन्त तक या सताव के अन्त तक हो सकता है। "उद्धार होगा" का अर्थ है खतरे या नुकसान से बचाया जाएगा। इस उदाहरण में, यह यीशु के एक चेले को दर्शाता है जिसे परमेश्वर ने अनन्त दण्ड से बचाया है। वे अपने सांसारिक जीवन के अन्त में परमेश्वर के साथ रहने के लिए स्वर्ग जाएंगे।</w:t>
      </w:r>
    </w:p>
    <w:p>
      <w:pPr/>
      <w:r>
        <w:rPr>
          <w:lang w:val="hi_IN" w:bidi="hi_IN"/>
        </w:rPr>
      </w:r>
      <w:r>
        <w:rPr>
          <w:lang w:val="hi_IN" w:bidi="hi_IN"/>
        </w:rPr>
        <w:t>रुकें और उस समय पर चर्चा करें जब परिवार के 2 सदस्य या करीबी दोस्त एक-दूसरे का विरोध कर रहे थे। असहमति का कारण क्या था? समुदाय या परिवार के अन्य सदस्यों ने इस स्थिति पर कैसे प्रतिक्रिया दी?</w:t>
      </w:r>
    </w:p>
    <w:p>
      <w:pPr/>
      <w:r>
        <w:rPr>
          <w:lang w:val="hi_IN" w:bidi="hi_IN"/>
        </w:rPr>
      </w:r>
      <w:r>
        <w:rPr>
          <w:lang w:val="hi_IN" w:bidi="hi_IN"/>
        </w:rPr>
        <w:t>यीशु ने कहा, "जब वे तुम्हें एक नगर में सताएँ, तो शीघ्रता से अगले नगर में भाग जाना।" यह उन नगरों या गाँवों में से किसी को दर्शाता है जहाँ चेले जाएँगे। जब यीशु कुछ महत्वपूर्ण कहने वाला है, तो कभी-कभी वह कहता, "सच में" या "मैं तुमसे सच कहता हूँ।"</w:t>
      </w:r>
    </w:p>
    <w:p>
      <w:pPr/>
      <w:r>
        <w:rPr>
          <w:lang w:val="hi_IN" w:bidi="hi_IN"/>
        </w:rPr>
      </w:r>
      <w:r>
        <w:rPr>
          <w:lang w:val="hi_IN" w:bidi="hi_IN"/>
        </w:rPr>
        <w:t>यीशु ने कहा, “तुम इस्राएल के सब नगरों में जाना पूरा नहीं कर पाओगे। इससे पता चलता है कि मनुष्य के पुत्र के आने से पहले चेलों के पास इस्राएल के सभी नगरों में संदेश पहुँचाने के लिए पर्याप्त समय नहीं होगा। मनुष्य का पुत्र यीशु अपनी मृत्यु और पुनरुत्थान के बाद अपने चेलों के पास वापस आएगा। वह स्वर्ग में अपने पिता के पास भी वापस जाएगा। और वह पृथ्वी के अन्त में अपने लोगों को इकट्ठा करने के लिए वापस आएगा। यीशु इनमें से किसी या सभी घटनाओं का उल्लेख कर रहा है। यहाँ महत्वपूर्ण बात यह है कि वह सब करने के लिए ज़्यादा समय नहीं है जो करने की आवश्यकता है। यीशु अपने आप को मनुष्य का पुत्र कहता है क्योंकि वह प्रतिज्ञा किया गया उद्धारकर्ता है।</w:t>
      </w:r>
    </w:p>
    <w:p>
      <w:pPr/>
      <w:r>
        <w:rPr>
          <w:lang w:val="hi_IN" w:bidi="hi_IN"/>
        </w:rPr>
      </w:r>
      <w:r>
        <w:rPr>
          <w:lang w:val="hi_IN" w:bidi="hi_IN"/>
        </w:rPr>
        <w:t>यीशु ने कहा, "चेला अपने गुरु से बड़ा नहीं है।" इस उदाहरण में "चेला" सामान्य रूप से छात्रों को दर्शाता है, न कि केवल यीशु के 12 करीबी चेलों को।</w:t>
      </w:r>
    </w:p>
    <w:p>
      <w:pPr/>
      <w:r>
        <w:rPr>
          <w:lang w:val="hi_IN" w:bidi="hi_IN"/>
        </w:rPr>
      </w:r>
      <w:r>
        <w:rPr>
          <w:lang w:val="hi_IN" w:bidi="hi_IN"/>
        </w:rPr>
        <w:t>यीशु ने यह भी कहा, "सेवक या दास अपने स्वामी से बड़ा नहीं है।" इस संदर्भ में सेवक या दास का अभिप्राय उस व्यक्ति से है जो किसी और के लिए सेवा करता है। यीशु का चेला यीशु का सेवक भी है। यीशु का चेला इस बात से संतुष्ट होना चाहिए कि वह यीशु जैसा बन जाए।</w:t>
      </w:r>
    </w:p>
    <w:p>
      <w:pPr/>
      <w:r>
        <w:rPr>
          <w:lang w:val="hi_IN" w:bidi="hi_IN"/>
        </w:rPr>
      </w:r>
      <w:r>
        <w:rPr>
          <w:lang w:val="hi_IN" w:bidi="hi_IN"/>
        </w:rPr>
        <w:t>यीशु ने यह भी कहा, "यदि उन्होंने घर के स्वामी को बालजबूल कहा है, तो वे उसके घर के सदस्यों को निन्दा करेंगे या उससे भी बुरी बातें कहेंगे।" घर का स्वामी वह व्यक्ति है जो घर में रहने वाले लोगों का प्रभारी है। इस उदाहरण में, यह यीशु को दर्शाता है। बालज़बूल शैतान का एक और नाम है। शैतान एक आत्मिक प्राणी है जो दुष्ट आत्माओं का प्रधान है। पिछले भाग में, यीशु पर शैतान की शक्ति से दुष्ट आत्माओं को निकालने का झूठा आरोप लगाया गया था। यीशु के चेले घर के सदस्य हैं। उन्हें यीशु से अधिक सम्मानित होने की उम्मीद नहीं करनी चाहिए। चूंकि यीशु को कठिनाइयों का सामना करना पड़ा था, इसलिए यीशु के चेलों को भी कठिनाइयों की उम्मीद करनी चाहिए।</w:t>
      </w:r>
    </w:p>
    <w:p>
      <w:pPr/>
      <w:r>
        <w:rPr>
          <w:lang w:val="hi_IN" w:bidi="hi_IN"/>
        </w:rPr>
      </w:r>
      <w:r>
        <w:rPr>
          <w:lang w:val="hi_IN" w:bidi="hi_IN"/>
        </w:rPr>
        <w:t>इस कहानी में हम सीखते हैं कि यदि यीशु के चेले हर परिस्थिति में यीशु के प्रति विश्वासयोग्य रहें, तो उन्हें कठिनाइयों का सामना करना पड़ेगा। लेकिन परमेश्वर स्वर्ग में यीशु के चेलों को प्रतिफल देगा।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यीशु अपने 12 चेलों को भेज रहा है। चेलों को उनके काम के बारे में निर्देश देने के बाद, यीशु उन्हें आने वाले सताव के बारे में चेतावनी देता है।</w:t>
      </w:r>
    </w:p>
    <w:p>
      <w:pPr/>
      <w:r>
        <w:rPr>
          <w:lang w:val="hi_IN" w:bidi="hi_IN"/>
        </w:rPr>
      </w:r>
      <w:r>
        <w:rPr>
          <w:b/>
          <w:lang w:val="hi_IN" w:bidi="hi_IN"/>
        </w:rPr>
        <w:t>दूसरा दृश्य:</w:t>
      </w:r>
      <w:r>
        <w:rPr>
          <w:lang w:val="hi_IN" w:bidi="hi_IN"/>
        </w:rPr>
        <w:t xml:space="preserve"> यीशु अपने चेलों को सताव के बारे में चेतावनी देना जारी रखता है। वह उन्हें निर्देश देता है कि यदि वे गिरफ्तार किए जाते हैं तो उन्हें क्या करना है।</w:t>
      </w:r>
    </w:p>
    <w:p>
      <w:pPr/>
      <w:r>
        <w:rPr>
          <w:lang w:val="hi_IN" w:bidi="hi_IN"/>
        </w:rPr>
      </w:r>
      <w:r>
        <w:rPr>
          <w:b/>
          <w:lang w:val="hi_IN" w:bidi="hi_IN"/>
        </w:rPr>
        <w:t>तीसरा दृश्य:</w:t>
      </w:r>
      <w:r>
        <w:rPr>
          <w:lang w:val="hi_IN" w:bidi="hi_IN"/>
        </w:rPr>
        <w:t xml:space="preserve"> यीशु अपने चेलों को चेतावनी देता है कि परिवार भी उनके विरुद्ध उठ खड़ा होगा; और वह उन्हें यह आश्वासन देता है कि मनुष्य के पुत्र के आने से पहले उनका सेवा कार्य समाप्त नहीं होगा।</w:t>
      </w:r>
    </w:p>
    <w:p>
      <w:pPr/>
      <w:r>
        <w:rPr>
          <w:lang w:val="hi_IN" w:bidi="hi_IN"/>
        </w:rPr>
      </w:r>
      <w:r>
        <w:rPr>
          <w:b/>
          <w:lang w:val="hi_IN" w:bidi="hi_IN"/>
        </w:rPr>
        <w:t>चौथा दृश्य:</w:t>
      </w:r>
      <w:r>
        <w:rPr>
          <w:lang w:val="hi_IN" w:bidi="hi_IN"/>
        </w:rPr>
        <w:t xml:space="preserve"> यीशु यह समझाता है कि भविष्यवाणी में बताया गया सताव क्यों होगा।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अधिकारी जो यीशु के चेलों को पकड़ेंगे, पीटेंगे, और मार डालेंगे</w:t>
      </w:r>
    </w:p>
    <w:p>
      <w:pPr>
        <w:pStyle w:val="ListBullet"/>
        <w:spacing w:line="240" w:lineRule="auto"/>
        <w:ind w:left="720"/>
      </w:pPr>
      <w:r>
        <w:rPr>
          <w:lang w:val="hi_IN" w:bidi="hi_IN"/>
        </w:rPr>
      </w:r>
      <w:r>
        <w:rPr>
          <w:lang w:val="hi_IN" w:bidi="hi_IN"/>
        </w:rPr>
        <w:t xml:space="preserve">अपने परिवार के सदस्यों को धोखे से पकड़वाने वाले परिवार </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यीशु अपने चेलों को इस्राएल के अन्य लोगों को यीशु और उनके आने के कारण के बारे में बताने के लिए भेज रहा है। याद रखें कि यीशु प्रतीकात्मक भाषा का उपयोग करता है। वह अपने चेलों की तुलना भेड़ों से और सताने वालों की तुलना भेड़ियों से करता है। यही कारण है कि यीशु ने अपने चेलों से कहा कि वे साँपों की तरह बुद्धिमान और कबूतरों की तरह भोले बनें। यह याद रखना महत्वपूर्ण है कि यीशु अपने चेलों को बुद्धिमान और भोले होने के लिए प्रतीकात्मक भाषा का उपयोग कर रहा है। वे खतरनाक वातावरण में मासूम पशुओं की तरह होंगे। यह याद रखना महत्वपूर्ण है कि चेले इसलिए पकड़े जाएँगे क्योंकि वे यीशु के पीछे चल रहे हैं। यह याद रखना महत्वपूर्ण है कि परमेश्वर किसी उद्देश्य के लिए कठिनाई आने देगा। चेलों के लिए उद्देश्य यह था कि वे अधिकारियों को यीशु के विषय में बताएँ।</w:t>
      </w:r>
    </w:p>
    <w:p>
      <w:pPr/>
      <w:r>
        <w:rPr>
          <w:lang w:val="hi_IN" w:bidi="hi_IN"/>
        </w:rPr>
      </w:r>
      <w:r>
        <w:rPr>
          <w:lang w:val="hi_IN" w:bidi="hi_IN"/>
        </w:rPr>
        <w:t>यह याद रखना महत्वपूर्ण है कि यीशु ने चेलों से कहा था कि वे इस बात की चिंता न करें कि वे अधिकारियों से क्या कहेंगे। यीशु ने कहा कि जब समय आएगा, तब परमेश्वर का आत्मा उन्हें बताएगा कि क्या कहना है, पर उससे पहले नहीं।</w:t>
      </w:r>
    </w:p>
    <w:p>
      <w:pPr/>
      <w:r>
        <w:rPr>
          <w:lang w:val="hi_IN" w:bidi="hi_IN"/>
        </w:rPr>
      </w:r>
      <w:r>
        <w:rPr>
          <w:lang w:val="hi_IN" w:bidi="hi_IN"/>
        </w:rPr>
        <w:t>यह याद रखना महत्वपूर्ण है कि यीशु ने कहा था कि अविश्वासी परिवार के सदस्य चेलों को पकड़वाकर अधिकारियों के हवाले कर देंगे, ताकि उन्हें मार डाला जाए। यह याद रखना महत्वपूर्ण है कि यीशु ने कहा, "मेरे पीछे चलने के कारण सब लोग तुम से बैर करेंगे।" याद रखें कि यीशु ने चेलों से कहा था कि जब वे एक नगर में सताए जाएँ तो उन्हें दूसरे नगर में भाग जाना चाहिए। यह याद रखना महत्वपूर्ण है कि यीशु ने जोर देकर कहा था कि मनुष्य के पुत्र के आने से पहले चेलों का सेवा-कार्य पूर्ण नहीं होगा।</w:t>
      </w:r>
    </w:p>
    <w:p>
      <w:pPr/>
      <w:r>
        <w:rPr>
          <w:lang w:val="hi_IN" w:bidi="hi_IN"/>
        </w:rPr>
      </w:r>
      <w:r>
        <w:rPr>
          <w:lang w:val="hi_IN" w:bidi="hi_IN"/>
        </w:rPr>
        <w:t>यह याद रखना महत्वपूर्ण है कि यीशु ने कहा, "चेला अपने गुरु से बड़ा नहीं होता।" यह याद रखना महत्वपूर्ण है कि धार्मिक अगुवों ने यीशु को बालजबूल कहा था। यीशु ने जो बातें लोग उसके विषय में कहते हैं, उनकी तुलना उन बातों से की जो वे उसके अनुयायियों के विषय में कहेंगे। उसने कहा कि यदि वे उसके विषय में झूठी बातें कहते हैं, तो उसके अनुयायियों के विषय में तो वे और भी अधिक झूठी बातें कहेंगे। इसका अर्थ है कि वे निश्चित रूप से चेलों के बारे में और अधिक बुरी बातें कहेंगे।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अधिकारी जो यीशु के चेलों को पकड़ेंगे, पीटेंगे, और मार डालेंगे</w:t>
      </w:r>
    </w:p>
    <w:p>
      <w:pPr>
        <w:pStyle w:val="ListBullet"/>
        <w:spacing w:line="240" w:lineRule="auto"/>
        <w:ind w:left="720"/>
      </w:pPr>
      <w:r>
        <w:rPr>
          <w:lang w:val="hi_IN" w:bidi="hi_IN"/>
        </w:rPr>
      </w:r>
      <w:r>
        <w:rPr>
          <w:lang w:val="hi_IN" w:bidi="hi_IN"/>
        </w:rPr>
        <w:t>परिवार के अन्य सदस्यों को धोखे से पकड़वाने वाले परिवार</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महत्वपूर्ण है कि कोई महत्वपूर्ण या कठिन भाग छूट न जाए। कहानी के भागों को याद करने में समूह की मदद करें।</w:t>
      </w:r>
    </w:p>
    <w:p>
      <w:pPr/>
      <w:r>
        <w:rPr>
          <w:lang w:val="hi_IN" w:bidi="hi_IN"/>
        </w:rPr>
      </w:r>
      <w:r>
        <w:rPr>
          <w:lang w:val="hi_IN" w:bidi="hi_IN"/>
        </w:rPr>
        <w:t>यीशु अपने 12 चेलों को भेज रहा है। चेलों को उनके कार्य के बारे में निर्देश देने के बाद, यीशु कहता है, “मैं तुम्हें भेड़ों के समान भेड़ियों के बीच में भेजता हूँ, इसलिये साँपों के समान बुद्धिमान और कबूतरों के समान भोले बनो।"</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अपने चेलों से कहता है कि वे उसके पीछे चलने के कारण पकड़वाए जाएंगे और पीटे जाएंगे। लेकिन वे अधिकारियों को उसके बारे में बताएँगे।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वह उन्हें निर्देश देता है कि यदि वे गिरफ्तार किए जाते हैं तो उन्हें क्या करना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अपने चेलों को चेतावनी देता है कि परिवार भी उनके विरुद्ध खड़ा हो जाएगा; और वह उन्हें यह आश्वासन देता है कि मनुष्य के पुत्र के आने से पहले उनका सेवा-कार्य समाप्त नहीं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बताता है कि चेलों को सताया क्यों जाएगा। वह उनसे कहता है कि चूंकि वह सताया गया था और उस पर गलत आरोप लगाया गया था, इसलिए यह उनके साथ भी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b/>
          <w:lang w:val="hi_IN" w:bidi="hi_IN"/>
        </w:rPr>
        <w:t>देखो</w:t>
      </w:r>
      <w:r>
        <w:rPr>
          <w:lang w:val="hi_IN" w:bidi="hi_IN"/>
        </w:rPr>
        <w:t xml:space="preserve"> एक शब्द है जिसका प्रयोग यह दर्शाने के लिए किया जाता है कि कुछ महत्वपूर्ण या अविश्वसनीय होगा। यीशु अपने चेलों को एक कार्य पर भेज रहा है। यीशु ने प्रतीकात्मक रूप से अपने चेलों की तुलना भेड़ों से की, और जिन लोगों से वे मिलेंगे, उनकी तुलना भेड़ियों से की। </w:t>
      </w:r>
      <w:r>
        <w:rPr>
          <w:b/>
          <w:lang w:val="hi_IN" w:bidi="hi_IN"/>
        </w:rPr>
        <w:t>भेड़िया</w:t>
      </w:r>
      <w:r>
        <w:rPr>
          <w:lang w:val="hi_IN" w:bidi="hi_IN"/>
        </w:rPr>
        <w:t xml:space="preserve"> एक प्रकार का जंगली कुत्ता है।</w:t>
      </w:r>
    </w:p>
    <w:p>
      <w:pPr/>
      <w:r>
        <w:rPr>
          <w:lang w:val="hi_IN" w:bidi="hi_IN"/>
        </w:rPr>
      </w:r>
      <w:r>
        <w:rPr>
          <w:lang w:val="hi_IN" w:bidi="hi_IN"/>
        </w:rPr>
        <w:t>यीशु ने कहा, "</w:t>
      </w:r>
      <w:r>
        <w:rPr>
          <w:b/>
          <w:lang w:val="hi_IN" w:bidi="hi_IN"/>
        </w:rPr>
        <w:t>सर्प</w:t>
      </w:r>
      <w:r>
        <w:rPr>
          <w:lang w:val="hi_IN" w:bidi="hi_IN"/>
        </w:rPr>
        <w:t xml:space="preserve"> की तरह चतुर या </w:t>
      </w:r>
      <w:r>
        <w:rPr>
          <w:b/>
          <w:lang w:val="hi_IN" w:bidi="hi_IN"/>
        </w:rPr>
        <w:t>बुद्धिमान</w:t>
      </w:r>
      <w:r>
        <w:rPr>
          <w:lang w:val="hi_IN" w:bidi="hi_IN"/>
        </w:rPr>
        <w:t xml:space="preserve"> बनो, और </w:t>
      </w:r>
      <w:r>
        <w:rPr>
          <w:b/>
          <w:lang w:val="hi_IN" w:bidi="hi_IN"/>
        </w:rPr>
        <w:t>कबूतर</w:t>
      </w:r>
      <w:r>
        <w:rPr>
          <w:lang w:val="hi_IN" w:bidi="hi_IN"/>
        </w:rPr>
        <w:t xml:space="preserve"> की तरह मासूम या भोले बनो।"</w:t>
      </w:r>
    </w:p>
    <w:p>
      <w:pPr/>
      <w:r>
        <w:rPr>
          <w:lang w:val="hi_IN" w:bidi="hi_IN"/>
        </w:rPr>
      </w:r>
      <w:r>
        <w:rPr>
          <w:b/>
          <w:lang w:val="hi_IN" w:bidi="hi_IN"/>
        </w:rPr>
        <w:t>बुद्धिमानी</w:t>
      </w:r>
      <w:r>
        <w:rPr>
          <w:lang w:val="hi_IN" w:bidi="hi_IN"/>
        </w:rPr>
        <w:t xml:space="preserve"> यह है कि कुछ करने से पहले ध्यान से सोचना है। बुद्धि कठिन परिस्थितियों में उत्तम निर्णय लेने की क्षमता को दर्शाती है। बुद्धि के लिए उसी शब्द का प्रयोग करें जिसका प्रयोग आपने पिछले भागों में किया है। </w:t>
      </w:r>
      <w:r>
        <w:rPr>
          <w:lang w:val="hi_IN" w:bidi="hi_IN"/>
        </w:rPr>
        <w:t>बुद्धि</w:t>
      </w:r>
      <w:r>
        <w:rPr>
          <w:lang w:val="hi_IN" w:bidi="hi_IN"/>
        </w:rPr>
        <w:t xml:space="preserve"> की पूर्ण परिभाषा के लिए मुख्य शब्दावली को देखें।</w:t>
      </w:r>
    </w:p>
    <w:p>
      <w:pPr/>
      <w:r>
        <w:rPr>
          <w:lang w:val="hi_IN" w:bidi="hi_IN"/>
        </w:rPr>
      </w:r>
      <w:r>
        <w:rPr>
          <w:b/>
          <w:lang w:val="hi_IN" w:bidi="hi_IN"/>
        </w:rPr>
        <w:t>सर्प</w:t>
      </w:r>
      <w:r>
        <w:rPr>
          <w:lang w:val="hi_IN" w:bidi="hi_IN"/>
        </w:rPr>
        <w:t xml:space="preserve"> एक साँप होता है। यहूदी संस्कृति में </w:t>
      </w:r>
      <w:r>
        <w:rPr>
          <w:b/>
          <w:lang w:val="hi_IN" w:bidi="hi_IN"/>
        </w:rPr>
        <w:t>साँपों</w:t>
      </w:r>
      <w:r>
        <w:rPr>
          <w:lang w:val="hi_IN" w:bidi="hi_IN"/>
        </w:rPr>
        <w:t xml:space="preserve"> को सतर्क या बुद्धिमान होने के अच्छे उदाहरण माना जाता था।</w:t>
      </w:r>
    </w:p>
    <w:p>
      <w:pPr/>
      <w:r>
        <w:rPr>
          <w:lang w:val="hi_IN" w:bidi="hi_IN"/>
        </w:rPr>
      </w:r>
      <w:r>
        <w:rPr>
          <w:b/>
          <w:lang w:val="hi_IN" w:bidi="hi_IN"/>
        </w:rPr>
        <w:t>पंडुक</w:t>
      </w:r>
      <w:r>
        <w:rPr>
          <w:lang w:val="hi_IN" w:bidi="hi_IN"/>
        </w:rPr>
        <w:t xml:space="preserve"> एक छोटा पक्षी है जो कबूतर की तरह होता है। यहूदी संस्कृति में, पंडुक या कबूतर को भोला, मासूम या हानिरहित होने का एक अच्छा उदाहरण माना जाता था।</w:t>
      </w:r>
    </w:p>
    <w:p>
      <w:pPr/>
      <w:r>
        <w:rPr>
          <w:lang w:val="hi_IN" w:bidi="hi_IN"/>
        </w:rPr>
      </w:r>
      <w:r>
        <w:rPr>
          <w:b/>
          <w:lang w:val="hi_IN" w:bidi="hi_IN"/>
        </w:rPr>
        <w:t>लोगों से सावधान रहना</w:t>
      </w:r>
      <w:r>
        <w:rPr>
          <w:lang w:val="hi_IN" w:bidi="hi_IN"/>
        </w:rPr>
        <w:t xml:space="preserve"> चेलों के लिए उन से सावधान रहने की चेतावनी है जो उन्हें नुकसान पहुँचाने की कोशिश कर रहे हैं।</w:t>
      </w:r>
    </w:p>
    <w:p>
      <w:pPr/>
      <w:r>
        <w:rPr>
          <w:lang w:val="hi_IN" w:bidi="hi_IN"/>
        </w:rPr>
      </w:r>
      <w:r>
        <w:rPr>
          <w:lang w:val="hi_IN" w:bidi="hi_IN"/>
        </w:rPr>
        <w:t xml:space="preserve">“वे तुम्हें न्यायालयों में पकड़वाएँगे और तुम्हें अपने </w:t>
      </w:r>
      <w:r>
        <w:rPr>
          <w:b/>
          <w:lang w:val="hi_IN" w:bidi="hi_IN"/>
        </w:rPr>
        <w:t>आराधनालयों</w:t>
      </w:r>
      <w:r>
        <w:rPr>
          <w:lang w:val="hi_IN" w:bidi="hi_IN"/>
        </w:rPr>
        <w:t xml:space="preserve"> में कोड़े मारेंगे।”</w:t>
      </w:r>
    </w:p>
    <w:p>
      <w:pPr/>
      <w:r>
        <w:rPr>
          <w:lang w:val="hi_IN" w:bidi="hi_IN"/>
        </w:rPr>
      </w:r>
      <w:r>
        <w:rPr>
          <w:lang w:val="hi_IN" w:bidi="hi_IN"/>
        </w:rPr>
        <w:t xml:space="preserve">लोग यीशु के चेलों को पकड़ेंगे या उन्हें गिरफ्तार करेंगे। उन्हें </w:t>
      </w:r>
      <w:r>
        <w:rPr>
          <w:b/>
          <w:lang w:val="hi_IN" w:bidi="hi_IN"/>
        </w:rPr>
        <w:t>आराधनालय</w:t>
      </w:r>
      <w:r>
        <w:rPr>
          <w:lang w:val="hi_IN" w:bidi="hi_IN"/>
        </w:rPr>
        <w:t xml:space="preserve"> के भीतर कोड़े से पीटा जाएगा। आराधनालय एक यहूदी आराधना का स्थान है। आराधनालय के लिए उसी शब्द का प्रयोग करें जिसका प्रयोग आपने पिछले भागों में किया है। </w:t>
      </w:r>
      <w:r>
        <w:rPr>
          <w:lang w:val="hi_IN" w:bidi="hi_IN"/>
        </w:rPr>
        <w:t>आराधनालय</w:t>
      </w:r>
      <w:r>
        <w:rPr>
          <w:lang w:val="hi_IN" w:bidi="hi_IN"/>
        </w:rPr>
        <w:t xml:space="preserve"> की परिभाषा के लिए मुख्य शब्दावली को देखें।</w:t>
      </w:r>
    </w:p>
    <w:p>
      <w:pPr/>
      <w:r>
        <w:rPr>
          <w:lang w:val="hi_IN" w:bidi="hi_IN"/>
        </w:rPr>
      </w:r>
      <w:r>
        <w:rPr>
          <w:lang w:val="hi_IN" w:bidi="hi_IN"/>
        </w:rPr>
        <w:t>यीशु के चेलों को इस बात की चेतावनी दी गई थी कि उन्हें “</w:t>
      </w:r>
      <w:r>
        <w:rPr>
          <w:b/>
          <w:lang w:val="hi_IN" w:bidi="hi_IN"/>
        </w:rPr>
        <w:t>राज्यपालों</w:t>
      </w:r>
      <w:r>
        <w:rPr>
          <w:lang w:val="hi_IN" w:bidi="hi_IN"/>
        </w:rPr>
        <w:t xml:space="preserve"> और </w:t>
      </w:r>
      <w:r>
        <w:rPr>
          <w:b/>
          <w:lang w:val="hi_IN" w:bidi="hi_IN"/>
        </w:rPr>
        <w:t>राजाओं</w:t>
      </w:r>
      <w:r>
        <w:rPr>
          <w:lang w:val="hi_IN" w:bidi="hi_IN"/>
        </w:rPr>
        <w:t xml:space="preserve"> के सामने </w:t>
      </w:r>
      <w:r>
        <w:rPr>
          <w:b/>
          <w:lang w:val="hi_IN" w:bidi="hi_IN"/>
        </w:rPr>
        <w:t>घसीट कर</w:t>
      </w:r>
      <w:r>
        <w:rPr>
          <w:lang w:val="hi_IN" w:bidi="hi_IN"/>
        </w:rPr>
        <w:t xml:space="preserve"> ले जाया जाएगा।"</w:t>
      </w:r>
    </w:p>
    <w:p>
      <w:pPr/>
      <w:r>
        <w:rPr>
          <w:lang w:val="hi_IN" w:bidi="hi_IN"/>
        </w:rPr>
      </w:r>
      <w:r>
        <w:rPr>
          <w:b/>
          <w:lang w:val="hi_IN" w:bidi="hi_IN"/>
        </w:rPr>
        <w:t>घसीटा</w:t>
      </w:r>
      <w:r>
        <w:rPr>
          <w:lang w:val="hi_IN" w:bidi="hi_IN"/>
        </w:rPr>
        <w:t xml:space="preserve"> जाना यह दर्शाता है कि उन्हें न्यायाधीश के सामने पेश होने के लिए मजबूर किया जाएगा।</w:t>
      </w:r>
    </w:p>
    <w:p>
      <w:pPr/>
      <w:r>
        <w:rPr>
          <w:lang w:val="hi_IN" w:bidi="hi_IN"/>
        </w:rPr>
      </w:r>
      <w:r>
        <w:rPr>
          <w:b/>
          <w:lang w:val="hi_IN" w:bidi="hi_IN"/>
        </w:rPr>
        <w:t>राज्यपाल</w:t>
      </w:r>
      <w:r>
        <w:rPr>
          <w:lang w:val="hi_IN" w:bidi="hi_IN"/>
        </w:rPr>
        <w:t xml:space="preserve"> वे शासक हैं जो राजाओं की तरह शक्तिशाली नहीं हैं।</w:t>
      </w:r>
    </w:p>
    <w:p>
      <w:pPr/>
      <w:r>
        <w:rPr>
          <w:lang w:val="hi_IN" w:bidi="hi_IN"/>
        </w:rPr>
      </w:r>
      <w:r>
        <w:rPr>
          <w:lang w:val="hi_IN" w:bidi="hi_IN"/>
        </w:rPr>
        <w:t>राजा</w:t>
      </w:r>
      <w:r>
        <w:rPr>
          <w:lang w:val="hi_IN" w:bidi="hi_IN"/>
        </w:rPr>
        <w:t xml:space="preserve"> देश के सर्वोच्च शासक होते हैं।</w:t>
      </w:r>
    </w:p>
    <w:p>
      <w:pPr/>
      <w:r>
        <w:rPr>
          <w:lang w:val="hi_IN" w:bidi="hi_IN"/>
        </w:rPr>
      </w:r>
      <w:r>
        <w:rPr>
          <w:lang w:val="hi_IN" w:bidi="hi_IN"/>
        </w:rPr>
        <w:t xml:space="preserve">यीशु ने कहा कि परमेश्वर उन बातों को होने देगा ताकि चेले सरदारों और </w:t>
      </w:r>
      <w:r>
        <w:rPr>
          <w:b/>
          <w:lang w:val="hi_IN" w:bidi="hi_IN"/>
        </w:rPr>
        <w:t>अन्यजातियों</w:t>
      </w:r>
      <w:r>
        <w:rPr>
          <w:lang w:val="hi_IN" w:bidi="hi_IN"/>
        </w:rPr>
        <w:t xml:space="preserve"> को </w:t>
      </w:r>
      <w:r>
        <w:rPr>
          <w:b/>
          <w:lang w:val="hi_IN" w:bidi="hi_IN"/>
        </w:rPr>
        <w:t>गवाही दे</w:t>
      </w:r>
      <w:r>
        <w:rPr>
          <w:lang w:val="hi_IN" w:bidi="hi_IN"/>
        </w:rPr>
        <w:t xml:space="preserve"> या </w:t>
      </w:r>
      <w:r>
        <w:rPr>
          <w:b/>
          <w:lang w:val="hi_IN" w:bidi="hi_IN"/>
        </w:rPr>
        <w:t>साक्षी</w:t>
      </w:r>
      <w:r>
        <w:rPr>
          <w:lang w:val="hi_IN" w:bidi="hi_IN"/>
        </w:rPr>
        <w:t xml:space="preserve"> दे सकें। इस उदाहरण में गवाह बनना या गवाही देने का अर्थ है गैर-विश्वासियों को यीशु के बारे में बताना। </w:t>
      </w:r>
      <w:r>
        <w:rPr>
          <w:b/>
          <w:lang w:val="hi_IN" w:bidi="hi_IN"/>
        </w:rPr>
        <w:t>अन्यजाति</w:t>
      </w:r>
      <w:r>
        <w:rPr>
          <w:lang w:val="hi_IN" w:bidi="hi_IN"/>
        </w:rPr>
        <w:t xml:space="preserve"> एक गैर-यहूदी होता है। अन्यजातियों के लिए उसी शब्द का प्रयोग करें जिसका प्रयोग आपने पिछले भागों में किया है। </w:t>
      </w:r>
      <w:r>
        <w:rPr>
          <w:lang w:val="hi_IN" w:bidi="hi_IN"/>
        </w:rPr>
        <w:t>अन्यजातियो</w:t>
      </w:r>
      <w:r>
        <w:rPr>
          <w:lang w:val="hi_IN" w:bidi="hi_IN"/>
        </w:rPr>
        <w:t xml:space="preserve"> की पूर्ण परिभाषा के लिए मुख्य शब्दावली को देखें।</w:t>
      </w:r>
    </w:p>
    <w:p>
      <w:pPr/>
      <w:r>
        <w:rPr>
          <w:lang w:val="hi_IN" w:bidi="hi_IN"/>
        </w:rPr>
      </w:r>
      <w:r>
        <w:rPr>
          <w:lang w:val="hi_IN" w:bidi="hi_IN"/>
        </w:rPr>
        <w:t xml:space="preserve">यीशु ने उनसे कहा कि वे इस बात की चिंता न करें कि वे अधिकारियों से क्या कहेंगे क्योंकि यह "तुम्हारे पिता का आत्मा तुम में बोलता है।" "तुम्हारे पिता का आत्मा" </w:t>
      </w:r>
      <w:r>
        <w:rPr>
          <w:b/>
          <w:lang w:val="hi_IN" w:bidi="hi_IN"/>
        </w:rPr>
        <w:t>पवित्र आत्मा</w:t>
      </w:r>
      <w:r>
        <w:rPr>
          <w:lang w:val="hi_IN" w:bidi="hi_IN"/>
        </w:rPr>
        <w:t xml:space="preserve"> है। पवित्र आत्मा स्वर्ग में परमेश्वर का आत्मा है। पवित्र आत्मा के लिए उसी शब्द का प्रयोग करें जिसका प्रयोग आपने पिछले भागों में किया है। </w:t>
      </w:r>
      <w:r>
        <w:rPr>
          <w:lang w:val="hi_IN" w:bidi="hi_IN"/>
        </w:rPr>
        <w:t>पवित्र आत्मा</w:t>
      </w:r>
      <w:r>
        <w:rPr>
          <w:lang w:val="hi_IN" w:bidi="hi_IN"/>
        </w:rPr>
        <w:t xml:space="preserve"> की पूर्ण परिभाषा के लिए मुख्य शब्दावली को देखें।</w:t>
      </w:r>
    </w:p>
    <w:p>
      <w:pPr/>
      <w:r>
        <w:rPr>
          <w:lang w:val="hi_IN" w:bidi="hi_IN"/>
        </w:rPr>
      </w:r>
      <w:r>
        <w:rPr>
          <w:lang w:val="hi_IN" w:bidi="hi_IN"/>
        </w:rPr>
        <w:t xml:space="preserve">यीशु ने कहा कि परिवार के सदस्यों के माध्यम से भी सताव या कठिनाई आएगी। यीशु ने उनसे कहा कि सभी लोग उनसे घृणा करेंगे क्योंकि वे उसके पीछे चलते हैं। यीशु ने कहा, "जो अन्त तक धीरज धरेगा, उसी का </w:t>
      </w:r>
      <w:r>
        <w:rPr>
          <w:b/>
          <w:lang w:val="hi_IN" w:bidi="hi_IN"/>
        </w:rPr>
        <w:t>उद्धार होगा</w:t>
      </w:r>
      <w:r>
        <w:rPr>
          <w:lang w:val="hi_IN" w:bidi="hi_IN"/>
        </w:rPr>
        <w:t xml:space="preserve">।" </w:t>
      </w:r>
      <w:r>
        <w:rPr>
          <w:b/>
          <w:lang w:val="hi_IN" w:bidi="hi_IN"/>
        </w:rPr>
        <w:t>उद्धार किए जाने</w:t>
      </w:r>
      <w:r>
        <w:rPr>
          <w:lang w:val="hi_IN" w:bidi="hi_IN"/>
        </w:rPr>
        <w:t xml:space="preserve"> का अर्थ है अनन्त दण्ड के खतरे से बचाया जाना। यह दर्शाता है कि यीशु पर विश्वास करने से </w:t>
      </w:r>
      <w:r>
        <w:rPr>
          <w:b/>
          <w:lang w:val="hi_IN" w:bidi="hi_IN"/>
        </w:rPr>
        <w:t>उद्धार</w:t>
      </w:r>
      <w:r>
        <w:rPr>
          <w:lang w:val="hi_IN" w:bidi="hi_IN"/>
        </w:rPr>
        <w:t xml:space="preserve"> मिलता है और उसका परिणाम यह होता है कि मनुष्य अनन्तकाल तक स्वर्ग में परमेश्वर के साथ रहेगा। उद्धार के लिए उसी शब्द का प्रयोग करें जिसका प्रयोग आपने पिछले भागों में किया है। </w:t>
      </w:r>
      <w:r>
        <w:rPr>
          <w:lang w:val="hi_IN" w:bidi="hi_IN"/>
        </w:rPr>
        <w:t>उद्धार</w:t>
      </w:r>
      <w:r>
        <w:rPr>
          <w:lang w:val="hi_IN" w:bidi="hi_IN"/>
        </w:rPr>
        <w:t xml:space="preserve"> की पूर्ण परिभाषा के लिए मुख्य शब्दावली को देखें।</w:t>
      </w:r>
    </w:p>
    <w:p>
      <w:pPr/>
      <w:r>
        <w:rPr>
          <w:lang w:val="hi_IN" w:bidi="hi_IN"/>
        </w:rPr>
      </w:r>
      <w:r>
        <w:rPr>
          <w:lang w:val="hi_IN" w:bidi="hi_IN"/>
        </w:rPr>
        <w:t xml:space="preserve">यीशु ने कहा, “मैं तुमसे सच कहता हूँ, मनुष्य के पुत्र के आने से पहले तुम इस्राएल के नगरों में जाना पूरा नहीं कर पाओगे।” इस वाक्यांश का सटीक अर्थ स्पष्ट नहीं है। यीशु अपनी मृत्यु और पुनरुत्थान के बाद अपने चेलों के पास वापस आएगा। वह स्वर्ग में अपने पिता के पास वापस जाएगा। वह पृथ्वी के अन्त के समय किसी दिन वापस आएगा। यीशु इनमें से किसी या सभी घटनाओं का उल्लेख कर रहा है। </w:t>
      </w:r>
      <w:r>
        <w:rPr>
          <w:b/>
          <w:lang w:val="hi_IN" w:bidi="hi_IN"/>
        </w:rPr>
        <w:t>मनुष्य का पुत्र</w:t>
      </w:r>
      <w:r>
        <w:rPr>
          <w:lang w:val="hi_IN" w:bidi="hi_IN"/>
        </w:rPr>
        <w:t xml:space="preserve"> शीर्षक यह दर्शाता है कि यीशु प्रतिज्ञा किया गया उद्धारकर्ता है। मनुष्य का पुत्र के लिए उसी शब्द का प्रयोग करें जिसका प्रयोग आपने पिछले भागों में किया है। </w:t>
      </w:r>
      <w:r>
        <w:rPr>
          <w:lang w:val="hi_IN" w:bidi="hi_IN"/>
        </w:rPr>
        <w:t>मनुष्य का पुत्र</w:t>
      </w:r>
      <w:r>
        <w:rPr>
          <w:lang w:val="hi_IN" w:bidi="hi_IN"/>
        </w:rPr>
        <w:t xml:space="preserve"> की पूर्ण परिभाषा के लिए मुख्य शब्दावली देखें।</w:t>
      </w:r>
    </w:p>
    <w:p>
      <w:pPr/>
      <w:r>
        <w:rPr>
          <w:lang w:val="hi_IN" w:bidi="hi_IN"/>
        </w:rPr>
      </w:r>
      <w:r>
        <w:rPr>
          <w:lang w:val="hi_IN" w:bidi="hi_IN"/>
        </w:rPr>
        <w:t>यीशु ने कहा, "</w:t>
      </w:r>
      <w:r>
        <w:rPr>
          <w:b/>
          <w:lang w:val="hi_IN" w:bidi="hi_IN"/>
        </w:rPr>
        <w:t>चेला</w:t>
      </w:r>
      <w:r>
        <w:rPr>
          <w:lang w:val="hi_IN" w:bidi="hi_IN"/>
        </w:rPr>
        <w:t xml:space="preserve"> अपने गुरु से बड़ा नहीं है, और न ही </w:t>
      </w:r>
      <w:r>
        <w:rPr>
          <w:b/>
          <w:lang w:val="hi_IN" w:bidi="hi_IN"/>
        </w:rPr>
        <w:t>सेवक</w:t>
      </w:r>
      <w:r>
        <w:rPr>
          <w:lang w:val="hi_IN" w:bidi="hi_IN"/>
        </w:rPr>
        <w:t xml:space="preserve"> या </w:t>
      </w:r>
      <w:r>
        <w:rPr>
          <w:b/>
          <w:lang w:val="hi_IN" w:bidi="hi_IN"/>
        </w:rPr>
        <w:t>दास</w:t>
      </w:r>
      <w:r>
        <w:rPr>
          <w:lang w:val="hi_IN" w:bidi="hi_IN"/>
        </w:rPr>
        <w:t xml:space="preserve"> अपने स्वामी से बड़ा है।"</w:t>
      </w:r>
    </w:p>
    <w:p>
      <w:pPr/>
      <w:r>
        <w:rPr>
          <w:lang w:val="hi_IN" w:bidi="hi_IN"/>
        </w:rPr>
      </w:r>
      <w:r>
        <w:rPr>
          <w:lang w:val="hi_IN" w:bidi="hi_IN"/>
        </w:rPr>
        <w:t xml:space="preserve">इस संदर्भ में </w:t>
      </w:r>
      <w:r>
        <w:rPr>
          <w:b/>
          <w:lang w:val="hi_IN" w:bidi="hi_IN"/>
        </w:rPr>
        <w:t>चेला</w:t>
      </w:r>
      <w:r>
        <w:rPr>
          <w:lang w:val="hi_IN" w:bidi="hi_IN"/>
        </w:rPr>
        <w:t xml:space="preserve"> किसी भी छात्र या अनुयायी को दर्शाता है, न कि केवल यीशु के 12 करीबी चेलों को। चेले के लिए उसी शब्द का प्रयोग करें जिसका प्रयोग आपने पिछले भागों में किया है। </w:t>
      </w:r>
      <w:r>
        <w:rPr>
          <w:lang w:val="hi_IN" w:bidi="hi_IN"/>
        </w:rPr>
        <w:t>चेले</w:t>
      </w:r>
      <w:r>
        <w:rPr>
          <w:lang w:val="hi_IN" w:bidi="hi_IN"/>
        </w:rPr>
        <w:t xml:space="preserve"> की पूर्ण परिभाषा के लिए मुख्य शब्दावली को देखें।</w:t>
      </w:r>
    </w:p>
    <w:p>
      <w:pPr/>
      <w:r>
        <w:rPr>
          <w:lang w:val="hi_IN" w:bidi="hi_IN"/>
        </w:rPr>
      </w:r>
      <w:r>
        <w:rPr>
          <w:lang w:val="hi_IN" w:bidi="hi_IN"/>
        </w:rPr>
        <w:t xml:space="preserve">इस उदाहरण में </w:t>
      </w:r>
      <w:r>
        <w:rPr>
          <w:b/>
          <w:lang w:val="hi_IN" w:bidi="hi_IN"/>
        </w:rPr>
        <w:t>सेवक</w:t>
      </w:r>
      <w:r>
        <w:rPr>
          <w:lang w:val="hi_IN" w:bidi="hi_IN"/>
        </w:rPr>
        <w:t xml:space="preserve"> या </w:t>
      </w:r>
      <w:r>
        <w:rPr>
          <w:b/>
          <w:lang w:val="hi_IN" w:bidi="hi_IN"/>
        </w:rPr>
        <w:t>दास</w:t>
      </w:r>
      <w:r>
        <w:rPr>
          <w:lang w:val="hi_IN" w:bidi="hi_IN"/>
        </w:rPr>
        <w:t xml:space="preserve"> उस व्यक्ति को दर्शाता है जो किसी और के लिए सेवा करता है। यीशु का चेला यीशु का सेवक भी है। सेवक या दास के लिए उसी शब्द का प्रयोग करें जिसका प्रयोग आपने पिछले भागों में किया है। </w:t>
      </w:r>
      <w:r>
        <w:rPr>
          <w:lang w:val="hi_IN" w:bidi="hi_IN"/>
        </w:rPr>
        <w:t>सेवक</w:t>
      </w:r>
      <w:r>
        <w:rPr>
          <w:lang w:val="hi_IN" w:bidi="hi_IN"/>
        </w:rPr>
        <w:t xml:space="preserve"> या </w:t>
      </w:r>
      <w:r>
        <w:rPr>
          <w:lang w:val="hi_IN" w:bidi="hi_IN"/>
        </w:rPr>
        <w:t>दास</w:t>
      </w:r>
      <w:r>
        <w:rPr>
          <w:lang w:val="hi_IN" w:bidi="hi_IN"/>
        </w:rPr>
        <w:t xml:space="preserve"> की अधिक पूर्ण परिभाषा के लिए मुख्य शब्दावली को देखें।</w:t>
      </w:r>
    </w:p>
    <w:p>
      <w:pPr/>
      <w:r>
        <w:rPr>
          <w:lang w:val="hi_IN" w:bidi="hi_IN"/>
        </w:rPr>
      </w:r>
      <w:r>
        <w:rPr>
          <w:lang w:val="hi_IN" w:bidi="hi_IN"/>
        </w:rPr>
        <w:t xml:space="preserve">यीशु ने यह भी कहा, "यदि उन्होंने घर के </w:t>
      </w:r>
      <w:r>
        <w:rPr>
          <w:b/>
          <w:lang w:val="hi_IN" w:bidi="hi_IN"/>
        </w:rPr>
        <w:t>स्वामी</w:t>
      </w:r>
      <w:r>
        <w:rPr>
          <w:lang w:val="hi_IN" w:bidi="hi_IN"/>
        </w:rPr>
        <w:t xml:space="preserve"> को </w:t>
      </w:r>
      <w:r>
        <w:rPr>
          <w:b/>
          <w:lang w:val="hi_IN" w:bidi="hi_IN"/>
        </w:rPr>
        <w:t>बालजबूल</w:t>
      </w:r>
      <w:r>
        <w:rPr>
          <w:lang w:val="hi_IN" w:bidi="hi_IN"/>
        </w:rPr>
        <w:t xml:space="preserve"> कहा है, तो वे उसके </w:t>
      </w:r>
      <w:r>
        <w:rPr>
          <w:b/>
          <w:lang w:val="hi_IN" w:bidi="hi_IN"/>
        </w:rPr>
        <w:t>घर के सदस्यों की</w:t>
      </w:r>
      <w:r>
        <w:rPr>
          <w:lang w:val="hi_IN" w:bidi="hi_IN"/>
        </w:rPr>
        <w:t xml:space="preserve"> </w:t>
      </w:r>
      <w:r>
        <w:rPr>
          <w:b/>
          <w:lang w:val="hi_IN" w:bidi="hi_IN"/>
        </w:rPr>
        <w:t>निन्दा</w:t>
      </w:r>
      <w:r>
        <w:rPr>
          <w:lang w:val="hi_IN" w:bidi="hi_IN"/>
        </w:rPr>
        <w:t xml:space="preserve"> क्यों न करेंगे या उससे भी बुरी बातें क्यों न कहेंगे।"</w:t>
      </w:r>
    </w:p>
    <w:p>
      <w:pPr/>
      <w:r>
        <w:rPr>
          <w:lang w:val="hi_IN" w:bidi="hi_IN"/>
        </w:rPr>
      </w:r>
      <w:r>
        <w:rPr>
          <w:b/>
          <w:lang w:val="hi_IN" w:bidi="hi_IN"/>
        </w:rPr>
        <w:t>घर का स्वामी</w:t>
      </w:r>
      <w:r>
        <w:rPr>
          <w:lang w:val="hi_IN" w:bidi="hi_IN"/>
        </w:rPr>
        <w:t xml:space="preserve"> वह व्यक्ति है जो घर में रहने वाले लोगों का प्रभारी है। यीशु अपने आप को घर का स्वामी कह रहा है क्योंकि वह चेलों और उन सभी का स्वामी या अगुवा है जो यीशु का अनुसरण करते हैं। स्वामी के लिए उसी शब्द का प्रयोग करें जिसका प्रयोग आपने पिछले भागों में किया है। </w:t>
      </w:r>
      <w:r>
        <w:rPr>
          <w:b/>
          <w:lang w:val="hi_IN" w:bidi="hi_IN"/>
        </w:rPr>
        <w:t>स्वामी</w:t>
      </w:r>
      <w:r>
        <w:rPr>
          <w:lang w:val="hi_IN" w:bidi="hi_IN"/>
        </w:rPr>
        <w:t xml:space="preserve"> की पूर्ण परिभाषा के लिए मुख्य शब्दावली को देखें।</w:t>
      </w:r>
    </w:p>
    <w:p>
      <w:pPr/>
      <w:r>
        <w:rPr>
          <w:lang w:val="hi_IN" w:bidi="hi_IN"/>
        </w:rPr>
      </w:r>
      <w:r>
        <w:rPr>
          <w:b/>
          <w:lang w:val="hi_IN" w:bidi="hi_IN"/>
        </w:rPr>
        <w:t>बालज़बूल</w:t>
      </w:r>
      <w:r>
        <w:rPr>
          <w:lang w:val="hi_IN" w:bidi="hi_IN"/>
        </w:rPr>
        <w:t xml:space="preserve"> शैतान का एक और नाम है। </w:t>
      </w:r>
      <w:r>
        <w:rPr>
          <w:b/>
          <w:lang w:val="hi_IN" w:bidi="hi_IN"/>
        </w:rPr>
        <w:t>शैतान</w:t>
      </w:r>
      <w:r>
        <w:rPr>
          <w:lang w:val="hi_IN" w:bidi="hi_IN"/>
        </w:rPr>
        <w:t xml:space="preserve"> एक आत्मिक प्राणी है जो दुष्ट आत्माओं का सरदार है। शैतान को परमेश्वर ने बनाया था, लेकिन उसने परमेश्वर के विरुद्ध विद्रोह किया। शैतान के लिए उसी शब्द का प्रयोग करें जिसका प्रयोग आपने पिछले भागों में किया है। </w:t>
      </w:r>
      <w:r>
        <w:rPr>
          <w:lang w:val="hi_IN" w:bidi="hi_IN"/>
        </w:rPr>
        <w:t>शैतान</w:t>
      </w:r>
      <w:r>
        <w:rPr>
          <w:lang w:val="hi_IN" w:bidi="hi_IN"/>
        </w:rPr>
        <w:t xml:space="preserve"> की पूर्ण परिभाषा के लिए मुख्य शब्दावली को देखें।</w:t>
      </w:r>
    </w:p>
    <w:p>
      <w:pPr/>
      <w:r>
        <w:rPr>
          <w:lang w:val="hi_IN" w:bidi="hi_IN"/>
        </w:rPr>
      </w:r>
      <w:r>
        <w:rPr>
          <w:b/>
          <w:lang w:val="hi_IN" w:bidi="hi_IN"/>
        </w:rPr>
        <w:t>निन्दा</w:t>
      </w:r>
      <w:r>
        <w:rPr>
          <w:lang w:val="hi_IN" w:bidi="hi_IN"/>
        </w:rPr>
        <w:t xml:space="preserve"> करने या उससे भी बुरी बातें कहने का अर्थ है किसी के बारे में अप्रिय और झूठी बातें कहना।</w:t>
      </w:r>
    </w:p>
    <w:p>
      <w:pPr/>
      <w:r>
        <w:rPr>
          <w:lang w:val="hi_IN" w:bidi="hi_IN"/>
        </w:rPr>
      </w:r>
      <w:r>
        <w:rPr>
          <w:b/>
          <w:lang w:val="hi_IN" w:bidi="hi_IN"/>
        </w:rPr>
        <w:t>उसके घर के सदस्य</w:t>
      </w:r>
      <w:r>
        <w:rPr>
          <w:lang w:val="hi_IN" w:bidi="hi_IN"/>
        </w:rPr>
        <w:t xml:space="preserve"> यीशु के चेले हैं। घर के लिए उसी शब्द का प्रयोग करें जिसका प्रयोग आपने पिछले भागों में किया है। </w:t>
      </w:r>
      <w:r>
        <w:rPr>
          <w:lang w:val="hi_IN" w:bidi="hi_IN"/>
        </w:rPr>
        <w:t>घर</w:t>
      </w:r>
      <w:r>
        <w:rPr>
          <w:lang w:val="hi_IN" w:bidi="hi_IN"/>
        </w:rPr>
        <w:t xml:space="preserve"> की पूर्ण परिभाषा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10:26–33</w:t>
      </w:r>
      <w:r>
        <w:rPr>
          <w:lang w:val="hi_IN" w:bidi="hi_IN"/>
        </w:rPr>
      </w:r>
    </w:p>
    <w:p>
      <w:pPr>
        <w:pStyle w:val="Heading3"/>
      </w:pPr>
      <w:r>
        <w:rPr>
          <w:lang w:val="hi_IN" w:bidi="hi_IN"/>
        </w:rPr>
        <w:t>सुने और मन में रखें</w:t>
      </w:r>
    </w:p>
    <w:p>
      <w:pPr/>
      <w:r>
        <w:rPr>
          <w:lang w:val="hi_IN" w:bidi="hi_IN"/>
        </w:rPr>
      </w:r>
      <w:r>
        <w:rPr>
          <w:lang w:val="hi_IN" w:bidi="hi_IN"/>
        </w:rPr>
        <w:t>मत्ती 10:26–33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सच्ची कहानी में, मत्ती उस शिक्षा और प्रोत्साहन की बातों को बताता है जो यीशु ने चेलों को बताई थीं। हम इस बारे में सीखते हैं कि यीशु के चेले परमेश्वर के लिए कितने मूल्यवान हैं।</w:t>
      </w:r>
    </w:p>
    <w:p>
      <w:pPr/>
      <w:r>
        <w:rPr>
          <w:lang w:val="hi_IN" w:bidi="hi_IN"/>
        </w:rPr>
      </w:r>
      <w:r>
        <w:rPr>
          <w:lang w:val="hi_IN" w:bidi="hi_IN"/>
        </w:rPr>
        <w:t>पिछले भाग में, यीशु अपने चेलों को सताव या कठिनाई के बारे में बताता है जिसे वे सार्वजनिक रूप से उसका अनुसरण करने के कारण अनुभव करेंगे।</w:t>
      </w:r>
    </w:p>
    <w:p>
      <w:pPr/>
      <w:r>
        <w:rPr>
          <w:lang w:val="hi_IN" w:bidi="hi_IN"/>
        </w:rPr>
      </w:r>
      <w:r>
        <w:rPr>
          <w:lang w:val="hi_IN" w:bidi="hi_IN"/>
        </w:rPr>
        <w:t>यीशु अपने 12 करीबी चेलों को उन लोगों के बारे में बता रहा है जो उन्हें सताएँगे। यीशु चेलों से कहता है कि वे उन लोगों से न डरें। जब यीशु कहता है, "कोई ऐसी बात नहीं छिपी हुई है जो प्रकट न हो, या कोई ऐसी बात नहीं है जो ज्ञात न हो," यीशु अपनी बात के महत्व को दिखाने के लिए अलग-अलग शब्दों का प्रयोग करके उसी विचार को दोहराता है। हम नहीं जानते कि इसका अर्थ क्या है: जो बातें छिपी हुई हैं वे शायद यीशु के चेलों को सताने वाले लोगों के गुप्त पाप हैं, या परमेश्वर के राज्य के बारे में समझने के लिए कठिन बातें हैं। यीशु ने कहा, "जो कुछ मैं तुमसे अंधेरे में कहता हूँ, वह उजाले में कहो, और जो कुछ तुम कानो कान सुनते हो, वह छतों पर से प्रचार करो।" उस समय के दौरान, यहूदी घरों की छत सपाट होती थी और सीढ़ियों से पहुँचने योग्य होती थी। लोग अपने घर की छत का प्रयोग कई उद्देश्यों के लिए करते थे। महत्वपूर्ण घोषणाएँ करने के लिए लोगों का छत पर खड़ा होना सामान्य था।</w:t>
      </w:r>
    </w:p>
    <w:p>
      <w:pPr/>
      <w:r>
        <w:rPr>
          <w:lang w:val="hi_IN" w:bidi="hi_IN"/>
        </w:rPr>
      </w:r>
      <w:r>
        <w:rPr>
          <w:lang w:val="hi_IN" w:bidi="hi_IN"/>
        </w:rPr>
        <w:t>एक घर की तस्वीर दिखाएँ जिसकी छत सपाट है।</w:t>
      </w:r>
    </w:p>
    <w:p>
      <w:pPr/>
      <w:r>
        <w:rPr>
          <w:lang w:val="hi_IN" w:bidi="hi_IN"/>
        </w:rPr>
      </w:r>
      <w:r>
        <w:rPr>
          <w:lang w:val="hi_IN" w:bidi="hi_IN"/>
        </w:rPr>
        <w:t>फिर से, यीशु अपनी बात के महत्व को दिखाने के लिए अलग-अलग शब्दों का प्रयोग करके उसी विचार को दोहराता है। इस बार, यीशु का शायद यह अर्थ है कि उसके अनुयायियों को सबको बताना चाहिए कि यीशु ने उन्हें क्या बताया है। यीशु अपने चेलों से कहता है कि वे उन लोगों से न डरें जो केवल उनके भौतिक शरीर को मार सकते हैं, लेकिन उनकी आत्मा या आंतरिक जीवन को नहीं मार सकते हैं। आत्मा उस व्यक्ति का वह हिस्सा है जो शरीर के मरने के बाद भी रहता है।</w:t>
      </w:r>
    </w:p>
    <w:p>
      <w:pPr/>
      <w:r>
        <w:rPr>
          <w:lang w:val="hi_IN" w:bidi="hi_IN"/>
        </w:rPr>
      </w:r>
      <w:r>
        <w:rPr>
          <w:lang w:val="hi_IN" w:bidi="hi_IN"/>
        </w:rPr>
        <w:t>यीशु ने कहा, "उससे डरो, या केवल परमेश्वर से डरो, जो नरक में आत्मा और शरीर दोनों को नष्ट कर सकता है।" इस उदाहरण में, डर का अर्थ है परमेश्वर के लिए भक्ति रखना। जब कोई वस्तु नष्ट हो जाती है, तो वह काम नहीं कर सकती और न ही उसकी मरम्मत हो सकती है। नरक अनन्त दण्ड का स्थान है। केवल परमेश्वर ही वह है जिसका लोगों की आत्माओं पर नियंत्रण है क्योंकि केवल वही है जो लोगों को हमेशा के लिए नष्ट कर सकता है या बचा सकता है।</w:t>
      </w:r>
    </w:p>
    <w:p>
      <w:pPr/>
      <w:r>
        <w:rPr>
          <w:lang w:val="hi_IN" w:bidi="hi_IN"/>
        </w:rPr>
      </w:r>
      <w:r>
        <w:rPr>
          <w:lang w:val="hi_IN" w:bidi="hi_IN"/>
        </w:rPr>
        <w:t>रुकें और एक कहानी बताएँ कि किसी व्यक्ति के मरने के बाद उसके साथ क्या होता है। आप आमतौर पर उस व्यक्ति के उस हिस्से को क्या कहते हैं जो मरने के बाद भी मौजूद रहता है?</w:t>
      </w:r>
    </w:p>
    <w:p>
      <w:pPr/>
      <w:r>
        <w:rPr>
          <w:lang w:val="hi_IN" w:bidi="hi_IN"/>
        </w:rPr>
      </w:r>
      <w:r>
        <w:rPr>
          <w:lang w:val="hi_IN" w:bidi="hi_IN"/>
        </w:rPr>
        <w:t>फिर यीशु एक दृष्टान्त का प्रयोग करके सिखाता है। दृष्टान्त एक विशेष कहानी है जो यीशु ने परमेश्वर की गहरी बातों का वर्णन करने के लिए दैनिक चीजों का प्रयोग करके बताई है। जब यीशु ने पूछा, “क्या दो गौरैया एक पैसे, या ताँबे के एक छोटे सिक्के में नहीं बिकतीं?” उसने यह प्रश्न उत्तर पाने के लिए नहीं पूछा। वह दिखा रहा था कि लोग गौरैयों की बहुत कम कीमत देते हैं। गौरैया एक छोटा पक्षी है। पैसा एक छोटा तांबे का सिक्का है जिसका बहुत कम मूल्य होता है।</w:t>
      </w:r>
    </w:p>
    <w:p>
      <w:pPr/>
      <w:r>
        <w:rPr>
          <w:lang w:val="hi_IN" w:bidi="hi_IN"/>
        </w:rPr>
      </w:r>
      <w:r>
        <w:rPr>
          <w:lang w:val="hi_IN" w:bidi="hi_IN"/>
        </w:rPr>
        <w:t>एक गोरैया की तस्वीर दिखाएँ। एक पैसा या छोटे ताँबे के सिक्के की तस्वीर दिखाएँ।</w:t>
      </w:r>
    </w:p>
    <w:p>
      <w:pPr/>
      <w:r>
        <w:rPr>
          <w:lang w:val="hi_IN" w:bidi="hi_IN"/>
        </w:rPr>
      </w:r>
      <w:r>
        <w:rPr>
          <w:lang w:val="hi_IN" w:bidi="hi_IN"/>
        </w:rPr>
        <w:t>यीशु ने कहा, तुम्हारे स्वर्गीय पिता की अनुमति के बिना एक गौरैया जमीन पर नहीं गिरती और न ही मरती है। यह एक तुलना है। यह हमें सिखाता है कि उसी तरह एक गौरैया तब तक नहीं मरती जब तक परमेश्वर इसकी अनुमति नहीं देगा, उसी तरह यीशु का चेला परमेश्वर की अनुमति दिए बिना कठिनाई का अनुभव नहीं करेगा। यीशु परमेश्वर को हमारा पिता कहता है ताकि यह दिखाया जा सके कि जो कोई यीशु पर विश्वास करता है वह परमेश्वर के राज्य का हिस्सा है। परमेश्वर हमारी देखभाल वैसे करता है जैसे पिता अपने बच्चों की देखभाल करता है। यीशु ने कहा, "तुम्हारे सिर के बाल भी गिने हुए हैं।" इसका अर्थ है कि परमेश्वर यह भी जानता है कि किसी व्यक्ति के सिर पर कितने बाल हैं। यह दिखाता है कि परमेश्वर किसी व्यक्ति के जीवन के सबसे छोटे विवरण की भी परवाह करता है। यही कारण है कि यीशु ने कहा, "मत डरो।" वह बताता है कि उसके चेले परमेश्वर के लिए कई गौरैयों से अधिक मूल्यवान हैं। यह दर्शाता है कि परमेश्वर यीशु के चेलों की देखभाल करेगा।</w:t>
      </w:r>
    </w:p>
    <w:p>
      <w:pPr/>
      <w:r>
        <w:rPr>
          <w:lang w:val="hi_IN" w:bidi="hi_IN"/>
        </w:rPr>
      </w:r>
      <w:r>
        <w:rPr>
          <w:lang w:val="hi_IN" w:bidi="hi_IN"/>
        </w:rPr>
        <w:t>रुकें और अपनी संस्कृति में करीबी व्यक्तिगत सम्बन्धों पर चर्चा करें। माता-पिता और उनके बच्चों के बीच विशेष लगाव का वर्णन करें। आपकी संस्कृति में इस प्रकार के व्यवहार का वर्णन करने के लिए किस प्रकार के शब्दों का प्रयोग किया जाता है?</w:t>
      </w:r>
    </w:p>
    <w:p>
      <w:pPr/>
      <w:r>
        <w:rPr>
          <w:lang w:val="hi_IN" w:bidi="hi_IN"/>
        </w:rPr>
      </w:r>
      <w:r>
        <w:rPr>
          <w:lang w:val="hi_IN" w:bidi="hi_IN"/>
        </w:rPr>
        <w:t>यीशु ने कहा, “इसलिए, जो कोई मनुष्यों के सामने मुझे मान लेगा, मैं भी उसे स्वर्गीय पिता के सामने मान लूँगा।” यीशु ने यह इसलिए कहा क्योंकि उसने अपने चेलों से कहा था कि वे उस कठिनाइयों से न डरें जिनका वे अनुभव करेंगे। इस उदाहरण में, मनुष्य लोगों को दर्शाते हैं, न कि केवल पुरुषों को। यीशु चाहता है कि उसके चेले सार्वजनिक रूप से उसके प्रति विश्वासयोग्य रहें। यहाँ तक कि उन लोगों के सामने भी जो उन्हें सताएँगे। यीशु पिता या परमेश्वर के सामने घोषणा करेगा कि यदि कोई व्यक्ति उसके प्रति विश्वासयोग्य रहता है तो वह स्वर्ग का है। लेकिन, यदि कोई व्यक्ति सार्वजनिक रूप से यीशु के प्रति विश्वासयोग्य नहीं है, तो यीशु इस बात से इनकार करेगा कि वह व्यक्ति उसका सच्चा चेला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अपने चेलों को उन लोगों के बारे में बताना जारी रखता है जो उन्हें सताएँगे। वह चेलों से कहता है कि वे उन लोगों से न डरें।</w:t>
      </w:r>
    </w:p>
    <w:p>
      <w:pPr/>
      <w:r>
        <w:rPr>
          <w:lang w:val="hi_IN" w:bidi="hi_IN"/>
        </w:rPr>
      </w:r>
      <w:r>
        <w:rPr>
          <w:b/>
          <w:lang w:val="hi_IN" w:bidi="hi_IN"/>
        </w:rPr>
        <w:t>दूसरा दृश्य:</w:t>
      </w:r>
      <w:r>
        <w:rPr>
          <w:lang w:val="hi_IN" w:bidi="hi_IN"/>
        </w:rPr>
        <w:t xml:space="preserve"> यीशु अपने चेलों को प्रोत्साहित करता है कि परमेश्वर उनकी बहुत परवाह करता है।</w:t>
      </w:r>
    </w:p>
    <w:p>
      <w:pPr/>
      <w:r>
        <w:rPr>
          <w:lang w:val="hi_IN" w:bidi="hi_IN"/>
        </w:rPr>
      </w:r>
      <w:r>
        <w:rPr>
          <w:b/>
          <w:lang w:val="hi_IN" w:bidi="hi_IN"/>
        </w:rPr>
        <w:t>तीसरा दृश्य:</w:t>
      </w:r>
      <w:r>
        <w:rPr>
          <w:lang w:val="hi_IN" w:bidi="hi_IN"/>
        </w:rPr>
        <w:t xml:space="preserve"> यीशु चेलों को सिखाता है कि दूसरों को उसके बारे में बताना कितना महत्वपूर्ण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वे लोग जो यीशु के चेलों को सताते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गोरैया</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पिछले भाग में, यीशु ने कठिनाई और सताव के बारे में बात की थी। यह भाग "इसलिए" या "तो" से शुरू होता है ताकि इसे उस बात से जोड़ा जा सके जो यीशु ने अभी उनसे कही है। यह याद रखना महत्वपूर्ण है कि यीशु उन लोगों के बारे में बात कर रहा है जो उसके चेलों को सताएँगे जब वह कहता है, "उनसे मत डरना।" याद रखें कि यीशु ने कहा, "कोई ऐसी बात नहीं छिपी हुई जो प्रकट न हो।"</w:t>
      </w:r>
    </w:p>
    <w:p>
      <w:pPr/>
      <w:r>
        <w:rPr>
          <w:lang w:val="hi_IN" w:bidi="hi_IN"/>
        </w:rPr>
      </w:r>
      <w:r>
        <w:rPr>
          <w:lang w:val="hi_IN" w:bidi="hi_IN"/>
        </w:rPr>
        <w:t>यह याद रखना महत्वपूर्ण है कि यीशु अपनी बात के महत्व को दिखाने के लिए अलग-अलग शब्दों का प्रयोग करके उसी विचार को दोहराता है। "कुछ भी ढका नहीं है" वही बात है जो "जो छिपी हुई हैं।" जो छिपी हुई हैं वे शायद यीशु के चेलों को सताने वाले लोगों के गुप्त पाप हैं, या परमेश्वर के राज्य के बारे में समझने के लिए कठिन बातें हैं।</w:t>
      </w:r>
    </w:p>
    <w:p>
      <w:pPr/>
      <w:r>
        <w:rPr>
          <w:lang w:val="hi_IN" w:bidi="hi_IN"/>
        </w:rPr>
      </w:r>
      <w:r>
        <w:rPr>
          <w:lang w:val="hi_IN" w:bidi="hi_IN"/>
        </w:rPr>
        <w:t>यीशु ने कहा, "जो कुछ मैं तुमसे अंधेरे में कहता हूँ, वह उजाले में कहो, और जो कुछ तुम कानो कान सुनते हो, वह छतों पर से प्रचार करो।" यीशु अपनी बात के महत्व को दिखाने के लिए अलग-अलग शब्दों का प्रयोग करके उसी विचार को दोहराता है। इस बार, "जो मैं तुमसे अंधेरे में कहता हूँ" और "जो तुम कानो कान सुनते हो" दोनों का अर्थ एक ही है। यीशु अपने चेलों को गुप्त में सिखाता है। "उजियाले में कहो" और "छत पर से प्रचार करो" दोनों का एक ही अर्थ है। यीशु चाहता है कि उसके चेले सबको बताएँ कि यीशु उन्हें क्या सिखाता है।</w:t>
      </w:r>
    </w:p>
    <w:p>
      <w:pPr/>
      <w:r>
        <w:rPr>
          <w:lang w:val="hi_IN" w:bidi="hi_IN"/>
        </w:rPr>
      </w:r>
      <w:r>
        <w:rPr>
          <w:lang w:val="hi_IN" w:bidi="hi_IN"/>
        </w:rPr>
        <w:t>याद रखें कि यीशु ने कहा, "जो शरीर को घात करते हैं, पर आत्मा को घात नहीं कर सकते, उनसे मत डरना।"</w:t>
      </w:r>
    </w:p>
    <w:p>
      <w:pPr/>
      <w:r>
        <w:rPr>
          <w:lang w:val="hi_IN" w:bidi="hi_IN"/>
        </w:rPr>
      </w:r>
      <w:r>
        <w:rPr>
          <w:lang w:val="hi_IN" w:bidi="hi_IN"/>
        </w:rPr>
        <w:t>यह याद रखना महत्वपूर्ण है कि दूसरे दृश्य में यीशु अपने चेलों को सिखाने के लिए एक दृष्टान्त का प्रयोग कर रहा है। दृष्टान्त एक विशेष कहानी है जो यीशु ने परमेश्वर की गहरी बातों का वर्णन करने के लिए दैनिक चीजों का प्रयोग करके बताई है। इस उदाहरण में यीशु गोरैयों के बारे में बात करता है जिनका मूल्य बहुत कम होता है। लेकिन परमेश्वर फिर भी गौरैयों के साथ होने वाली हर बात का ध्यान रखता है। याद रखें कि यीशु ने कहा, परमेश्वर यह भी जानता है कि तुम्हारे सिर पर कितने बाल हैं। यह याद रखना महत्वपूर्ण है कि यीशु ने इस भाग में अपने चेलों से तीन बार कहा था "डरो नहीं।"</w:t>
      </w:r>
    </w:p>
    <w:p>
      <w:pPr/>
      <w:r>
        <w:rPr>
          <w:lang w:val="hi_IN" w:bidi="hi_IN"/>
        </w:rPr>
      </w:r>
      <w:r>
        <w:rPr>
          <w:lang w:val="hi_IN" w:bidi="hi_IN"/>
        </w:rPr>
        <w:t>यह याद रखना महत्वपूर्ण है कि यीशु ने कहा, "जो कोई मनुष्यों के सामने मुझे मान लेगा, उसे मैं अपने पिता के सामने मान लूँगा।" यह याद रखना महत्वपूर्ण है कि यीशु चाहता है कि उसके चेले सार्वजनिक रूप से दूसरों को उसके बारे में बताएँ। याद रखें कि यीशु ने उन लोगों के बारे में क्या कहा जो सार्वजनिक रूप से दूसरों को उसके बारे में नहीं बताते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वे लोग जो यीशु के चेलों को सताते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गोरैया</w:t>
      </w:r>
    </w:p>
    <w:p>
      <w:pPr/>
      <w:r>
        <w:rPr>
          <w:lang w:val="hi_IN" w:bidi="hi_IN"/>
        </w:rPr>
      </w:r>
      <w:r>
        <w:rPr>
          <w:lang w:val="hi_IN" w:bidi="hi_IN"/>
        </w:rPr>
        <w:t>समूह से कहें कि वे इस कहानी का दो बार अभिनय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महत्वपूर्ण है कि कोई महत्वपूर्ण या कठिन भाग छूट न जाए। कहानी के भागों को याद करने में समूह की मदद करें।</w:t>
      </w:r>
    </w:p>
    <w:p>
      <w:pPr/>
      <w:r>
        <w:rPr>
          <w:lang w:val="hi_IN" w:bidi="hi_IN"/>
        </w:rPr>
      </w:r>
      <w:r>
        <w:rPr>
          <w:lang w:val="hi_IN" w:bidi="hi_IN"/>
        </w:rPr>
        <w:t>यीशु अपने चेलों को उन लोगों के बारे में बता रहा है जो उन्हें सताएँगे। वह चेलों से कहता है कि वे उन लोगों से न डरें। यीशु कहता है, “कुछ ढका नहीं जो खोला न जाएगा, और न कुछ छिपा है जो जाना न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ने कहा, "जो मैं तुम से अन्धियारे में कहता हूँ, उसे तुम उजियाले में कहो; और जो कानों कान सुनते हो, उसे छतों पर से प्रचार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अपने चेलों को प्रोत्साहित करता है कि परमेश्वर उनकी बहुत परवाह करता है। वह गोरैया के भूमि पर गिरने और परमेश्वर के ध्यान देने के बारे में एक दृष्टान्त बताता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गोरैया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फिर यीशु कहता है, "तुम्हारे सिर के बाल भी गिने हुए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अपने चेलों को सिखाता है कि दूसरों को उसके बारे में बताना कितना महत्वपूर्ण है। वह कहता है, "जो कोई मनुष्यों के सामने मुझे मान लेगा, उसे मैं भी अपने स्वर्गीय पिता के सामने मान लूँगा, पर जो कोई मनुष्यों के सामने मेरा इन्कार करेगा, उस से मैं भी अपने स्वर्गीय पिता के सामने इन्कार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 xml:space="preserve">यीशु ने कहा, "तुम जो कानों कान सुनते हो, उसे छतों पर से प्रचार करो।" </w:t>
      </w:r>
      <w:r>
        <w:rPr>
          <w:b/>
          <w:lang w:val="hi_IN" w:bidi="hi_IN"/>
        </w:rPr>
        <w:t>छत</w:t>
      </w:r>
      <w:r>
        <w:rPr>
          <w:lang w:val="hi_IN" w:bidi="hi_IN"/>
        </w:rPr>
        <w:t xml:space="preserve"> एक घर या अन्य इमारत के ऊपरी भाग को दर्शाता है जिस पर बाहर की सीढ़ियों से पहुँचा जा सकता है। छत का प्रयोग कई चीजों के लिए किया जाता था, न कि केवल आश्रय देने के लिए। घरों के ऊपर के चारों ओर एक मुंडेर बनाई जाती थी ताकि लोग नीचे गिर न जाएँ। </w:t>
      </w:r>
    </w:p>
    <w:p>
      <w:pPr/>
      <w:r>
        <w:rPr>
          <w:lang w:val="hi_IN" w:bidi="hi_IN"/>
        </w:rPr>
      </w:r>
      <w:r>
        <w:rPr>
          <w:lang w:val="hi_IN" w:bidi="hi_IN"/>
        </w:rPr>
        <w:t xml:space="preserve">यीशु कहता है कि उन लोगों से मत डरो जो शरीर को घात करते हैं, पर </w:t>
      </w:r>
      <w:r>
        <w:rPr>
          <w:b/>
          <w:lang w:val="hi_IN" w:bidi="hi_IN"/>
        </w:rPr>
        <w:t>आत्मा</w:t>
      </w:r>
      <w:r>
        <w:rPr>
          <w:lang w:val="hi_IN" w:bidi="hi_IN"/>
        </w:rPr>
        <w:t xml:space="preserve"> को घात नहीं कर सकते। आत्मा किसी व्यक्ति का आंतरिक जीवन और सोच होती है। आत्मा उस व्यक्ति का वह हिस्सा है जो शरीर के मरने के बाद भी रहता है। </w:t>
      </w:r>
      <w:r>
        <w:rPr>
          <w:b/>
          <w:lang w:val="hi_IN" w:bidi="hi_IN"/>
        </w:rPr>
        <w:t>आत्मा</w:t>
      </w:r>
      <w:r>
        <w:rPr>
          <w:lang w:val="hi_IN" w:bidi="hi_IN"/>
        </w:rPr>
        <w:t xml:space="preserve"> की परिभाषा के लिए मुख्य शब्दावली को देखें।</w:t>
      </w:r>
    </w:p>
    <w:p>
      <w:pPr/>
      <w:r>
        <w:rPr>
          <w:lang w:val="hi_IN" w:bidi="hi_IN"/>
        </w:rPr>
      </w:r>
      <w:r>
        <w:rPr>
          <w:lang w:val="hi_IN" w:bidi="hi_IN"/>
        </w:rPr>
        <w:t xml:space="preserve">यीशु ने कहा, "उससे डरो, या केवल परमेश्वर से डरो, जो </w:t>
      </w:r>
      <w:r>
        <w:rPr>
          <w:b/>
          <w:lang w:val="hi_IN" w:bidi="hi_IN"/>
        </w:rPr>
        <w:t>नरक</w:t>
      </w:r>
      <w:r>
        <w:rPr>
          <w:lang w:val="hi_IN" w:bidi="hi_IN"/>
        </w:rPr>
        <w:t xml:space="preserve"> में आत्मा और शरीर दोनों को </w:t>
      </w:r>
      <w:r>
        <w:rPr>
          <w:b/>
          <w:lang w:val="hi_IN" w:bidi="hi_IN"/>
        </w:rPr>
        <w:t>नष्ट</w:t>
      </w:r>
      <w:r>
        <w:rPr>
          <w:lang w:val="hi_IN" w:bidi="hi_IN"/>
        </w:rPr>
        <w:t xml:space="preserve"> कर सकता है।" </w:t>
      </w:r>
      <w:r>
        <w:rPr>
          <w:b/>
          <w:lang w:val="hi_IN" w:bidi="hi_IN"/>
        </w:rPr>
        <w:t>डर</w:t>
      </w:r>
      <w:r>
        <w:rPr>
          <w:lang w:val="hi_IN" w:bidi="hi_IN"/>
        </w:rPr>
        <w:t xml:space="preserve"> </w:t>
      </w:r>
      <w:r>
        <w:rPr>
          <w:b/>
          <w:lang w:val="hi_IN" w:bidi="hi_IN"/>
        </w:rPr>
        <w:t>परमेश्वर का भय</w:t>
      </w:r>
      <w:r>
        <w:rPr>
          <w:lang w:val="hi_IN" w:bidi="hi_IN"/>
        </w:rPr>
        <w:t xml:space="preserve"> है। "परमेश्वर का भय" का अर्थ है परमेश्वर के लिए भक्ति रखना। परमेश्वर का भय परमेश्वर पर भरोसे का एक आवश्यक घटक है। परमेश्वर का डर के लिए उसी शब्द का प्रयोग करें जिसका प्रयोग आपने पिछले भागों में किया है। </w:t>
      </w:r>
      <w:r>
        <w:rPr>
          <w:b/>
          <w:lang w:val="hi_IN" w:bidi="hi_IN"/>
        </w:rPr>
        <w:t>परमेश्वर का भय</w:t>
      </w:r>
      <w:r>
        <w:rPr>
          <w:lang w:val="hi_IN" w:bidi="hi_IN"/>
        </w:rPr>
        <w:t xml:space="preserve"> की अधिक पूर्ण परिभाषा के लिए मुख्य शब्दावली को देखें। जब किसी वस्तु का </w:t>
      </w:r>
      <w:r>
        <w:rPr>
          <w:b/>
          <w:lang w:val="hi_IN" w:bidi="hi_IN"/>
        </w:rPr>
        <w:t>नाश</w:t>
      </w:r>
      <w:r>
        <w:rPr>
          <w:lang w:val="hi_IN" w:bidi="hi_IN"/>
        </w:rPr>
        <w:t xml:space="preserve"> हो जाता है, तो वह काम नहीं कर सकती और न ही उसकी मरम्मत हो सकती है।</w:t>
      </w:r>
    </w:p>
    <w:p>
      <w:pPr/>
      <w:r>
        <w:rPr>
          <w:lang w:val="hi_IN" w:bidi="hi_IN"/>
        </w:rPr>
      </w:r>
      <w:r>
        <w:rPr>
          <w:lang w:val="hi_IN" w:bidi="hi_IN"/>
        </w:rPr>
        <w:t>रुकें और चर्चा करें कि आप अपनी भाषा में "नष्ट करें" का अनुवाद कैसे करेंगे। किस प्रकार की बातें किसी को नष्ट करने का कारण बनती हैं?</w:t>
      </w:r>
    </w:p>
    <w:p>
      <w:pPr/>
      <w:r>
        <w:rPr>
          <w:lang w:val="hi_IN" w:bidi="hi_IN"/>
        </w:rPr>
      </w:r>
      <w:r>
        <w:rPr>
          <w:b/>
          <w:lang w:val="hi_IN" w:bidi="hi_IN"/>
        </w:rPr>
        <w:t>नरक</w:t>
      </w:r>
      <w:r>
        <w:rPr>
          <w:lang w:val="hi_IN" w:bidi="hi_IN"/>
        </w:rPr>
        <w:t xml:space="preserve"> वह स्थान है जहाँ अविश्वासी संसार के अंत में दण्ड भोगने के लिए जाएँगे। नरक के लिए उसी शब्द का प्रयोग करें जिसका प्रयोग आपने पिछले भागों में किया है। </w:t>
      </w:r>
      <w:r>
        <w:rPr>
          <w:b/>
          <w:lang w:val="hi_IN" w:bidi="hi_IN"/>
        </w:rPr>
        <w:t>नरक</w:t>
      </w:r>
      <w:r>
        <w:rPr>
          <w:lang w:val="hi_IN" w:bidi="hi_IN"/>
        </w:rPr>
        <w:t xml:space="preserve"> की पूर्ण परिभाषा के लिए मुख्य शब्दावली को देखें।</w:t>
      </w:r>
    </w:p>
    <w:p>
      <w:pPr/>
      <w:r>
        <w:rPr>
          <w:lang w:val="hi_IN" w:bidi="hi_IN"/>
        </w:rPr>
      </w:r>
      <w:r>
        <w:rPr>
          <w:lang w:val="hi_IN" w:bidi="hi_IN"/>
        </w:rPr>
        <w:t xml:space="preserve">फिर यीशु एक दृष्टान्त का प्रयोग करके सिखाता है। दृष्टान्त एक विशेष कहानी है जो यीशु ने परमेश्वर की गहरी बातों का वर्णन करने के लिए दैनिक चीजों का प्रयोग करके बताई है। यीशु ने पूछा, "क्या एक </w:t>
      </w:r>
      <w:r>
        <w:rPr>
          <w:b/>
          <w:lang w:val="hi_IN" w:bidi="hi_IN"/>
        </w:rPr>
        <w:t>पैसे</w:t>
      </w:r>
      <w:r>
        <w:rPr>
          <w:lang w:val="hi_IN" w:bidi="hi_IN"/>
        </w:rPr>
        <w:t xml:space="preserve"> में दो </w:t>
      </w:r>
      <w:r>
        <w:rPr>
          <w:b/>
          <w:lang w:val="hi_IN" w:bidi="hi_IN"/>
        </w:rPr>
        <w:t>गौरैयें</w:t>
      </w:r>
      <w:r>
        <w:rPr>
          <w:lang w:val="hi_IN" w:bidi="hi_IN"/>
        </w:rPr>
        <w:t xml:space="preserve"> नहीं बिकतीं?" </w:t>
      </w:r>
      <w:r>
        <w:rPr>
          <w:b/>
          <w:lang w:val="hi_IN" w:bidi="hi_IN"/>
        </w:rPr>
        <w:t>गोरैया</w:t>
      </w:r>
      <w:r>
        <w:rPr>
          <w:lang w:val="hi_IN" w:bidi="hi_IN"/>
        </w:rPr>
        <w:t xml:space="preserve"> एक छोटा पक्षी है जिसे भोजन के लिए बेचा जाता था। गोरैया का मूल्य बहुत कम होता था। दो गोरैया को एक पैसे या छोटे सिक्के के बदले बेचा जाता था। एक </w:t>
      </w:r>
      <w:r>
        <w:rPr>
          <w:b/>
          <w:lang w:val="hi_IN" w:bidi="hi_IN"/>
        </w:rPr>
        <w:t>पैसा</w:t>
      </w:r>
      <w:r>
        <w:rPr>
          <w:lang w:val="hi_IN" w:bidi="hi_IN"/>
        </w:rPr>
        <w:t xml:space="preserve"> या छोटा सिक्का एक रोमी ताँबे के सिक्के को दर्शाता है जिसकी कीमत सिक्के का सोलहवाँ भाग है जिसका प्रयोग दैनिक मजदूरी का भुगतान करने के लिए किया जाता था।</w:t>
      </w:r>
    </w:p>
    <w:p>
      <w:pPr/>
      <w:r>
        <w:rPr>
          <w:lang w:val="hi_IN" w:bidi="hi_IN"/>
        </w:rPr>
      </w:r>
      <w:r>
        <w:rPr>
          <w:lang w:val="hi_IN" w:bidi="hi_IN"/>
        </w:rPr>
        <w:t>यदि आवश्यक हो तो एक गोरैया की तस्वीर दिखाएँ। एक पैसा या छोटे ताँबे के सिक्के की तस्वीर दिखाएँ।</w:t>
      </w:r>
    </w:p>
    <w:p>
      <w:pPr/>
      <w:r>
        <w:rPr>
          <w:lang w:val="hi_IN" w:bidi="hi_IN"/>
        </w:rPr>
      </w:r>
      <w:r>
        <w:rPr>
          <w:lang w:val="hi_IN" w:bidi="hi_IN"/>
        </w:rPr>
        <w:t xml:space="preserve">यीशु परमेश्वर को "तुम्हारा पिता" कहता है। यह इसलिए है क्योंकि परमेश्वर उन सबका स्वर्गीय पिता है जो यीशु का अनुसरण करते हैं। </w:t>
      </w:r>
      <w:r>
        <w:rPr>
          <w:b/>
          <w:lang w:val="hi_IN" w:bidi="hi_IN"/>
        </w:rPr>
        <w:t>पिता</w:t>
      </w:r>
      <w:r>
        <w:rPr>
          <w:lang w:val="hi_IN" w:bidi="hi_IN"/>
        </w:rPr>
        <w:t xml:space="preserve"> दिखाता है कि परमेश्वर यीशु के चेलों के साथ कैसा सम्बन्ध रखता है। यीशु परमेश्वर को हमारा पिता कहता है ताकि यह दर्शाया जा सके कि हमारा परमेश्वर के साथ करीबी व्यक्तिगत सम्बन्ध हो सकता है।</w:t>
      </w:r>
    </w:p>
    <w:p>
      <w:pPr/>
      <w:r>
        <w:rPr>
          <w:lang w:val="hi_IN" w:bidi="hi_IN"/>
        </w:rPr>
      </w:r>
      <w:r>
        <w:rPr>
          <w:lang w:val="hi_IN" w:bidi="hi_IN"/>
        </w:rPr>
        <w:t xml:space="preserve">यीशु ने कहा, "इसलिए, जो कोई मनुष्यों के सामने मुझे मान लेगा, मैं उसे अपने पिता के सामने मान लूँगा।" </w:t>
      </w:r>
      <w:r>
        <w:rPr>
          <w:b/>
          <w:lang w:val="hi_IN" w:bidi="hi_IN"/>
        </w:rPr>
        <w:t>स्वर्ग</w:t>
      </w:r>
      <w:r>
        <w:rPr>
          <w:lang w:val="hi_IN" w:bidi="hi_IN"/>
        </w:rPr>
        <w:t xml:space="preserve"> वह स्थान है जहाँ परमेश्वर रहता है, और यीशु पर विश्वास करनेवालों के लिए अन्त में पहुँचने का स्थान है। स्वर्ग के लिए उसी शब्द का प्रयोग करें जो आपने पिछले भागों में प्रयोग किया है। </w:t>
      </w:r>
      <w:r>
        <w:rPr>
          <w:b/>
          <w:lang w:val="hi_IN" w:bidi="hi_IN"/>
        </w:rPr>
        <w:t>स्वर्ग</w:t>
      </w:r>
      <w:r>
        <w:rPr>
          <w:lang w:val="hi_IN" w:bidi="hi_IN"/>
        </w:rPr>
        <w:t xml:space="preserve"> की पूर्ण परिभाषा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10:34–42</w:t>
      </w:r>
      <w:r>
        <w:rPr>
          <w:lang w:val="hi_IN" w:bidi="hi_IN"/>
        </w:rPr>
      </w:r>
    </w:p>
    <w:p>
      <w:pPr>
        <w:pStyle w:val="Heading3"/>
      </w:pPr>
      <w:r>
        <w:rPr>
          <w:lang w:val="hi_IN" w:bidi="hi_IN"/>
        </w:rPr>
        <w:t>सुने और मन में रखें</w:t>
      </w:r>
    </w:p>
    <w:p>
      <w:pPr/>
      <w:r>
        <w:rPr>
          <w:lang w:val="hi_IN" w:bidi="hi_IN"/>
        </w:rPr>
      </w:r>
      <w:r>
        <w:rPr>
          <w:lang w:val="hi_IN" w:bidi="hi_IN"/>
        </w:rPr>
        <w:t>मत्ती 10:34–42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यीशु अपने चेलों को उन क्लेशों के बारे में बताता है जिनका वे सामना करेंगे और उन्हें यह भी बताता है कि वे परमेश्वर के लिए कितने महत्वपूर्ण हैं। इस भाग में, मत्ती यीशु की शिक्षा को दोहराता है कि यदि हम यीशु के पीछे चलते हैं तो हमें क्या उम्मीद रखनी चाहिए।</w:t>
      </w:r>
    </w:p>
    <w:p>
      <w:pPr/>
      <w:r>
        <w:rPr>
          <w:lang w:val="hi_IN" w:bidi="hi_IN"/>
        </w:rPr>
      </w:r>
      <w:r>
        <w:rPr>
          <w:lang w:val="hi_IN" w:bidi="hi_IN"/>
        </w:rPr>
        <w:t>यीशु ने कहा, "यह न समझो कि मैं मेल-मिलाप कराने आया हूँ।" यीशु अपना स्वर्ग से पृथ्वी पर आने का उल्लेख कर रहा है। मेल मिलाप कराने का अर्थ है लोगों का बिना लड़ाई-झगड़े के अच्छे संबंधों में रहना। यीशु ने कहा कि वह मेल-मिलाप कराने नहीं, बल्कि तलवार चलवाने आया है। यीशु ने तलवार शब्द का उपयोग युद्ध या संघर्ष के प्रतीक के रूप में किया। तलवार एक लम्बे चाकू जैसी होती है जिसका इस्तेमाल लड़ने के लिए किया जाता है। यीशु कह रहा था कि उसकी शिक्षाएँ लोगों के बीच संघर्ष और मतभेद का कारण बनेंगी।</w:t>
      </w:r>
    </w:p>
    <w:p>
      <w:pPr/>
      <w:r>
        <w:rPr>
          <w:lang w:val="hi_IN" w:bidi="hi_IN"/>
        </w:rPr>
      </w:r>
      <w:r>
        <w:rPr>
          <w:lang w:val="hi_IN" w:bidi="hi_IN"/>
        </w:rPr>
        <w:t>तलवार की एक तस्वीर दिखाएँ। अपनी संस्कृति में संघर्ष का वर्णन करने के लिए इस्तेमाल किए गए प्रतीकात्मक वाक्यांशों या शब्दों की चर्चा करें।</w:t>
      </w:r>
    </w:p>
    <w:p>
      <w:pPr/>
      <w:r>
        <w:rPr>
          <w:lang w:val="hi_IN" w:bidi="hi_IN"/>
        </w:rPr>
      </w:r>
      <w:r>
        <w:rPr>
          <w:lang w:val="hi_IN" w:bidi="hi_IN"/>
        </w:rPr>
        <w:t>जब यीशु ने कहा कि जब परिवार का एक सदस्य यीशु पर विश्वास करता है और दूसरा नहीं, तब वे एक-दूसरे के विरोध में खड़े हो जाएँगे, तो उस समय वह भविष्यद्वक्ता मीका का उल्लेख कर रहा था। वे विद्रोह करेंगे, या एक-दूसरे के खिलाफ हो जाएँगे। एक अविश्वासी पुत्र अपने विश्वासी पिता के खिलाफ हो जाएगा। एक अविश्वासी बेटी अपनी विश्वासी माँ के खिलाफ हो जाएगी। एक अविश्वासी बहू अपनी विश्वासी सास के खिलाफ हो जाएगी। यीशु यह बताना शुरू कर रहा है कि उस पर विश्वास करने और उसकी शिक्षाओं का पालन करने से किस प्रकार के संघर्ष का सामना करना पड़ सकता है। यीशु पर विश्वास करने वालों के बीच अन्य रिश्तों के साथ-साथ करीबी पारिवारिक रिश्तों में भी संघर्ष होगा।</w:t>
      </w:r>
    </w:p>
    <w:p>
      <w:pPr/>
      <w:r>
        <w:rPr>
          <w:lang w:val="hi_IN" w:bidi="hi_IN"/>
        </w:rPr>
      </w:r>
      <w:r>
        <w:rPr>
          <w:lang w:val="hi_IN" w:bidi="hi_IN"/>
        </w:rPr>
        <w:t>रुकें और अपनी संस्कृति में इस बात पर चर्चा करें कि आप किसी ऐसे व्यक्ति के लिए कौन सा शब्द प्रयोग करेंगे जो विवाह के माध्यम से आपका रिश्तेदार है।</w:t>
      </w:r>
    </w:p>
    <w:p>
      <w:pPr/>
      <w:r>
        <w:rPr>
          <w:lang w:val="hi_IN" w:bidi="hi_IN"/>
        </w:rPr>
      </w:r>
      <w:r>
        <w:rPr>
          <w:lang w:val="hi_IN" w:bidi="hi_IN"/>
        </w:rPr>
        <w:t>यीशु ने कहा, "किसी व्यक्ति के शत्रु उसके अपने घर के ही लोग होंगे।" घर के लोग से मतलब उन लोगों से है जो किसी व्यक्ति के घर में रहते हैं, जैसे उसके रिश्तेदार या नौकर।</w:t>
      </w:r>
    </w:p>
    <w:p>
      <w:pPr/>
      <w:r>
        <w:rPr>
          <w:lang w:val="hi_IN" w:bidi="hi_IN"/>
        </w:rPr>
      </w:r>
      <w:r>
        <w:rPr>
          <w:lang w:val="hi_IN" w:bidi="hi_IN"/>
        </w:rPr>
        <w:t>अपने परिवार के दो सदस्यों के बीच हुए किसी झगड़े की कहानी बताएँ। झगड़े ने बाकी परिवार को कैसे प्रभावित किया?</w:t>
      </w:r>
    </w:p>
    <w:p>
      <w:pPr/>
      <w:r>
        <w:rPr>
          <w:lang w:val="hi_IN" w:bidi="hi_IN"/>
        </w:rPr>
      </w:r>
      <w:r>
        <w:rPr>
          <w:lang w:val="hi_IN" w:bidi="hi_IN"/>
        </w:rPr>
        <w:t>यीशु ने कहा, यदि कोई व्यक्ति अपने परिवार के सदस्यों से मुझसे अधिक प्रेम करता है, तो वह मेरे योग्य नहीं है। "योग्य नहीं" का अर्थ है कि वे यीशु के पीछे नहीं चल सकते हैं।</w:t>
      </w:r>
    </w:p>
    <w:p>
      <w:pPr/>
      <w:r>
        <w:rPr>
          <w:lang w:val="hi_IN" w:bidi="hi_IN"/>
        </w:rPr>
      </w:r>
      <w:r>
        <w:rPr>
          <w:lang w:val="hi_IN" w:bidi="hi_IN"/>
        </w:rPr>
        <w:t>यीशु ने कहा, "जो लोग अपना क्रूस उठाकर मेरे पीछे नहीं चलते, वे मेरे योग्य नहीं हैं।" रोमी सेना अपराधियों को मृत्युदंड देने के लिए क्रूस का इस्तेमाल करती थी। अपराधी को अपना क्रूस मृत्युदण्ड के स्थान तक खुद ले जाना पड़ता था। इसके बाद सैनिक अपराधी को क्रूस पर कीलों से ठोक देते थे, और उसे वहाँ मृत्यु होने तक लटकाकर रखते थे। यह मृत्यु के उस रूप का वर्णन करता है जो यीशु भुगतने वाला था। यीशु प्रतीकात्मक भाषा का इस्तेमाल कर रहा था। यीशु कह रहा था कि जो लोग उसके पीछे चलते हैं, या उसके चेले बनना चाहते हैं, उन्हें दु:ख उठाने के लिए तैयार रहना चाहिए, और कुछ स्थितियों में तो उस पर विश्वास करने के कारण मरने के लिए भी तैयार रहना चाहिए।</w:t>
      </w:r>
    </w:p>
    <w:p>
      <w:pPr/>
      <w:r>
        <w:rPr>
          <w:lang w:val="hi_IN" w:bidi="hi_IN"/>
        </w:rPr>
      </w:r>
      <w:r>
        <w:rPr>
          <w:lang w:val="hi_IN" w:bidi="hi_IN"/>
        </w:rPr>
        <w:t>एक क्रूस का चित्र दिखाएँ।</w:t>
      </w:r>
    </w:p>
    <w:p>
      <w:pPr/>
      <w:r>
        <w:rPr>
          <w:lang w:val="hi_IN" w:bidi="hi_IN"/>
        </w:rPr>
      </w:r>
      <w:r>
        <w:rPr>
          <w:lang w:val="hi_IN" w:bidi="hi_IN"/>
        </w:rPr>
        <w:t>यीशु ने कहा, "जो व्यक्ति अपना प्राण बचाता है, वह उसे खोएगा।" इसका अर्थ है कि यदि कोई व्यक्ति अपने प्राण बचाने की कोशिश करता है, या यीशु के लिए दुःख उठाने को तैयार नहीं है, तो वह परमेश्वर के साथ हमेशा के जीवन या अनन्त जीवन से वंचित हो जाएगा। यीशु ने कहा, "परन्तु जो व्यक्ति मेरे कारण अपना प्राण खोएगा, वह उसे पाएगा।" यह संकेत देता है कि जो व्यक्ति यीशु के पीछे चलने के कारण दुःख उठाने के लिए तैयार रहता है, वह परमेश्वर के साथ स्वर्ग में अनन्त जीवन प्राप्त करेगा।</w:t>
      </w:r>
    </w:p>
    <w:p>
      <w:pPr/>
      <w:r>
        <w:rPr>
          <w:lang w:val="hi_IN" w:bidi="hi_IN"/>
        </w:rPr>
      </w:r>
      <w:r>
        <w:rPr>
          <w:lang w:val="hi_IN" w:bidi="hi_IN"/>
        </w:rPr>
        <w:t>रुकें और चर्चा करें: आपकी संस्कृति में लोग इस बारे में क्या मानते हैं कि मृत्यु होने के बाद क्या होता है? यह यीशु द्वारा बताए गए अनन्त जीवन से किस प्रकार समान या अलग है?</w:t>
      </w:r>
    </w:p>
    <w:p>
      <w:pPr/>
      <w:r>
        <w:rPr>
          <w:lang w:val="hi_IN" w:bidi="hi_IN"/>
        </w:rPr>
      </w:r>
      <w:r>
        <w:rPr>
          <w:lang w:val="hi_IN" w:bidi="hi_IN"/>
        </w:rPr>
        <w:t>यीशु चेलों से अतिथि-सत्कार के बारे में बात करना शुरू करता है। जब यीशु ने कहा कि, "जो कोई तुम्हें ग्रहण करता है," तो वह यह कह रहा था कि जब कोई व्यक्ति चेलों का स्वागत या उनका अतिथि-सत्कार करता है, तो यह ऐसा है मानो वह यीशु का स्वागत कर रहा हो। चेले यीशु के संदेशवाहक हैं। यदि वे यीशु का स्वागत कर रहे हैं, तो यह ऐसा है मानो वे परमेश्वर का स्वागत कर रहे हैं, जिसने यीशु को भेजा है। यीशु ने उस व्यक्ति के बारे में भी बात की जो परमेश्वर के एक भविष्यद्वक्ता या संदेशवाहक को स्वीकार करता है। उस व्यक्ति को वही प्रतिफल दिया जाएगा जो एक भविष्यद्वक्ता को मिलता है। प्रतिफल वह उपहार या वेतन होता है जो किसी व्यक्ति को उसके कार्यों के लिए दिया जाता है। जो कोई धर्मी व्यक्ति या परमेश्वर के अनुसार जीवन जीने वाले व्यक्ति को स्वीकार करता है, उसे भी प्रतिफल मिलेगा। यदि कोई व्यक्ति परमेश्वर के पीछे चलने वालों को स्वीकार करता है, तो यह उसकी सेवा है। यीशु कहता है कि यदि कोई व्यक्ति, मेरा चेला होने के कारण “इन छोटों में से किसी एक” या "इनमें से सबसे छोटे" को एक कटोरा पानी दे, तो वह अपना प्रतिफल कभी नहीं खोएगा। एक कटोरा पानी देना अतिथि-सत्कार का एक छोटा-सा काम है। यह दिखाता है कि यीशु के किसी भी चेले की सेवा करना परमेश्वर के लिए महत्वपूर्ण है, चाहे वह चेला एक साधारण व्यक्ति ही क्यों न हो।</w:t>
      </w:r>
    </w:p>
    <w:p>
      <w:pPr/>
      <w:r>
        <w:rPr>
          <w:lang w:val="hi_IN" w:bidi="hi_IN"/>
        </w:rPr>
      </w:r>
      <w:r>
        <w:rPr>
          <w:lang w:val="hi_IN" w:bidi="hi_IN"/>
        </w:rPr>
        <w:t>रुकें और अपनी संस्कृति में अतिथि-सत्कार पर चर्चा करें। कोई व्यक्ति आपके घर आए मेहमान के लिए किस प्रकार की चीजें कर सकता है? आपकी संस्कृति में कोई व्यक्ति किन कारणों से किसी दूसरे व्यक्ति की जरूरतों का ध्यान रखता है? जब कोई व्यक्ति महत्वपूर्ण होता है, या किसी महत्वपूर्ण व्यक्ति का प्रतिनिधित्व कर रहा होता है, तो आपका अतिथि-सत्कार किस प्रकार बदल जाता है?</w:t>
      </w:r>
    </w:p>
    <w:p>
      <w:pPr/>
      <w:r>
        <w:rPr>
          <w:lang w:val="hi_IN" w:bidi="hi_IN"/>
        </w:rPr>
      </w:r>
      <w:r>
        <w:rPr>
          <w:lang w:val="hi_IN" w:bidi="hi_IN"/>
        </w:rPr>
        <w:t>"क्योंकि वह मेरा चेला है" यह दिखाता है कि व्यक्ति जानता था कि वह यीशु के एक चेले को पानी दे रहा है। जब यीशु कहता है, "मैं तुमसे सच कहता हूँ," या "सच में तुमसे कहता हूँ," तो इसका अर्थ है कि वह कोई महत्वपूर्ण बात कहनेवाला है और चाहता है कि उसके चेले उस पर विशेष ध्यान दें। यीशु ने कहा, "वह किसी भी तरह से अपना प्रतिफल नहीं खोएगा।" जो व्यक्ति उसके किसी चेले की सेवा करता है, वह निश्चय ही इसका प्रतिफल पाएगा।</w:t>
      </w:r>
    </w:p>
    <w:p>
      <w:pPr/>
      <w:r>
        <w:rPr>
          <w:lang w:val="hi_IN" w:bidi="hi_IN"/>
        </w:rPr>
      </w:r>
      <w:r>
        <w:rPr>
          <w:lang w:val="hi_IN" w:bidi="hi_IN"/>
        </w:rPr>
        <w:t>रुकें और उस समय के बारे में चर्चा करें जब आपको या आपके किसी परिचित व्यक्ति को कोई पुरस्कार मिला हो। वे कौन से खास मौके हैं जब किसी व्यक्ति को पुरस्कार मिल सकता है? क्या उस पुरस्कार से जुड़े कोई समारोह हैं? किस प्रकार के लोगों को पुरस्कार मिलता है?</w:t>
      </w:r>
    </w:p>
    <w:p>
      <w:pPr/>
      <w:r>
        <w:rPr>
          <w:lang w:val="hi_IN" w:bidi="hi_IN"/>
        </w:rPr>
      </w:r>
      <w:r>
        <w:rPr>
          <w:lang w:val="hi_IN" w:bidi="hi_IN"/>
        </w:rPr>
        <w:t>इस भाग में यीशु ने उसी मूल शिक्षा को आगे बढ़ाते हुए समझाना जारी रखा। यीशु के चेलों को उसके पीछे चलने के कारण संघर्ष और कठिनाइयों का सामना करने के लिए तैयार रहना चाहिए, और यहाँ तक कि मृत्यु का सामना करने के लिए भी। जो लोग यीशु के प्रति विश्वासयोग्य बने रहेंगे, उन्हें परमेश्वर के साथ स्वर्ग में हमेशा का जीवन मिलेगा।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उन मतभेदों के बारे में सिखाता है जो उसके कारण या इसलिए पैदा होंगे क्योंकि लोगों ने उसका अनुसरण करने का फैसला किया है।</w:t>
      </w:r>
    </w:p>
    <w:p>
      <w:pPr/>
      <w:r>
        <w:rPr>
          <w:lang w:val="hi_IN" w:bidi="hi_IN"/>
        </w:rPr>
      </w:r>
      <w:r>
        <w:rPr>
          <w:b/>
          <w:lang w:val="hi_IN" w:bidi="hi_IN"/>
        </w:rPr>
        <w:t>दूसरा दृश्य:</w:t>
      </w:r>
      <w:r>
        <w:rPr>
          <w:lang w:val="hi_IN" w:bidi="hi_IN"/>
        </w:rPr>
        <w:t xml:space="preserve"> यीशु अपने पीछे चलने की कीमत के बारे में सिखाता है।</w:t>
      </w:r>
    </w:p>
    <w:p>
      <w:pPr/>
      <w:r>
        <w:rPr>
          <w:lang w:val="hi_IN" w:bidi="hi_IN"/>
        </w:rPr>
      </w:r>
      <w:r>
        <w:rPr>
          <w:b/>
          <w:lang w:val="hi_IN" w:bidi="hi_IN"/>
        </w:rPr>
        <w:t>तीसरा दृश्य:</w:t>
      </w:r>
      <w:r>
        <w:rPr>
          <w:lang w:val="hi_IN" w:bidi="hi_IN"/>
        </w:rPr>
        <w:t xml:space="preserve"> यीशु अपने अनुयायियों का अतिथि सत्कार करने के परिणामों के बारे में सिखाता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परिवार के सदस्य</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ज़रूरी है कि यीशु अपने चेलों से बात कर रहा है, इससे पहले कि वह उन्हें दूसरों को उसके बारे में बताने के लिए भेजें। याद रखिए कि यीशु इस बारे में सिखा रहा है कि वह स्वर्ग से पृथ्वी पर क्यों आया है। वह भविष्यद्वक्ता मीका द्वारा कही गई बात को दोहरा रहा है।</w:t>
      </w:r>
    </w:p>
    <w:p>
      <w:pPr/>
      <w:r>
        <w:rPr>
          <w:lang w:val="hi_IN" w:bidi="hi_IN"/>
        </w:rPr>
      </w:r>
      <w:r>
        <w:rPr>
          <w:lang w:val="hi_IN" w:bidi="hi_IN"/>
        </w:rPr>
        <w:t>यह याद रखना ज़रूरी है कि तलवार, युद्ध और संघर्ष के लिए प्रतीकात्मक भाषा है। याद रखें, यीशु उनसे कह रहा था कि उस पर विश्वास करने से परिवारों में फूट पड़ सकती है। यह याद रखना ज़रूरी है कि कभी-कभी इंसान के अपने ही घर में रहने वाले लोग उसके शत्रु हो सकते हैं।</w:t>
      </w:r>
    </w:p>
    <w:p>
      <w:pPr/>
      <w:r>
        <w:rPr>
          <w:lang w:val="hi_IN" w:bidi="hi_IN"/>
        </w:rPr>
      </w:r>
      <w:r>
        <w:rPr>
          <w:lang w:val="hi_IN" w:bidi="hi_IN"/>
        </w:rPr>
        <w:t>यह याद रखना ज़रूरी है कि यीशु ने कहा, "यदि तुम अपने माता या पिता से मुझसे अधिक प्रेम करते हो, तो तुम मेरे योग्य नहीं हो।" यीशु यह नहीं कह रहा है कि हमें अपने माता-पिता या बच्चों से प्रेम नहीं करना चाहिए; वह चाहता है कि हम उस पर अपने परिवार से भी अधिक भरोसा करें। यह याद रखें कि क्रूस उठाना एक प्रतीकात्मक भाषा है, जो यह दर्शाती है कि यीशु पर विश्वास करने के कारण दुःख उठाने के लिए तैयार रहना। यह याद रखना ज़रूरी है कि यीशु कहता है कि जो लोग उसके पीछे चलने के कारण अपना प्राण खो देते हैं, वे परमेश्वर में अपना सच्चा जीवन पाएँगे।</w:t>
      </w:r>
    </w:p>
    <w:p>
      <w:pPr/>
      <w:r>
        <w:rPr>
          <w:lang w:val="hi_IN" w:bidi="hi_IN"/>
        </w:rPr>
      </w:r>
      <w:r>
        <w:rPr>
          <w:lang w:val="hi_IN" w:bidi="hi_IN"/>
        </w:rPr>
        <w:t>यह याद रखना ज़रूरी है कि जब कोई व्यक्ति यीशु के किसी अनुयायी का स्वागत करता है, तो वह प्रतीकात्मक रूप से यीशु का ही स्वागत कर रहा होता है। याद रखें कि "प्रतिफल" का मतलब उस उपहार या मजदूरी से है जो किसी व्यक्ति को उसके अच्छे काम या अच्छे व्यवहार के लिए दिया जाता है। यह याद रखना जरूरी है कि यीशु का अनुसरण करने वाले साधारण लोगों का भी अतिथि-सत्कार करना परमेश्वर की नज़र में महत्वपूर्ण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 xml:space="preserve">चेले </w:t>
      </w:r>
    </w:p>
    <w:p>
      <w:pPr>
        <w:pStyle w:val="ListBullet"/>
        <w:spacing w:line="240" w:lineRule="auto"/>
        <w:ind w:left="720"/>
      </w:pPr>
      <w:r>
        <w:rPr>
          <w:lang w:val="hi_IN" w:bidi="hi_IN"/>
        </w:rPr>
      </w:r>
      <w:r>
        <w:rPr>
          <w:lang w:val="hi_IN" w:bidi="hi_IN"/>
        </w:rPr>
        <w:t>परिवार के सदस्य</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यीशु संसार में होने वाले मतभेदों के बारे में सिखाता है। वह कहता है, "मैं मेल-मिलाप कराने नहीं, बल्कि तलवार चलवाने आया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“मैं आया हूँ ताकि मनुष्य को उसके पिता से, और बेटी को उसकी माँ से, और बहू को उसकी सास से अलग कर दूँ।”</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सिखाता है कि जो कोई उसके पीछे चलता है, उसके लिए सबसे महत्वपूर्ण क्या होना चाहिए।</w:t>
      </w:r>
    </w:p>
    <w:p>
      <w:pPr/>
      <w:r>
        <w:rPr>
          <w:lang w:val="hi_IN" w:bidi="hi_IN"/>
        </w:rPr>
      </w:r>
      <w:r>
        <w:rPr>
          <w:lang w:val="hi_IN" w:bidi="hi_IN"/>
        </w:rPr>
        <w:t>वह कहता है, “जो अपना क्रूस उठाकर मेरे पीछे नहीं चलता, वह मेरे योग्य नहीं है।” "जो कोई अपना प्राण बचाता है, वह उसे खोएगा, और जो कोई मेरे कारण अपना प्राण खोता है, वह उसे पाएगा।"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उन लोगों को मिलने वाले प्रतिफलों के बारे में सिखाना शुरू करता है जो उसका अनुसरण करते हैं। वह कहता है, "जो कोई तुम्हें ग्रहण करता है, वह मुझे ग्रहण करता है; और जो कोई मुझे ग्रहण करता है, वह मुझे भेजने वाले को ग्रहण करता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"जो कोई भविष्यद्वक्ता को इसलिए ग्रहण करता है क्योंकि वह भविष्यद्वक्ता है तो उसे भविष्यद्वक्ता का प्रतिफल मिलेगा, और जो कोई धर्मी व्यक्ति को ग्रहण करता है क्योंकि वह धर्मी है तो उसे धर्मी व्यक्ति का प्रतिफल मिलेगा।"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"यदि कोई मेरे पीछे चलनेवाले को एक कटोरा पानी दे, तो वह निश्चित रूप से इसका प्रतिफल पाएगा।"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ने कहा कि हमें यह उम्मीद नहीं करनी चाहिए कि उसकी शिक्षा हमेशा शांति लाएगी। </w:t>
      </w:r>
      <w:r>
        <w:rPr>
          <w:b/>
          <w:lang w:val="hi_IN" w:bidi="hi_IN"/>
        </w:rPr>
        <w:t>शांति</w:t>
      </w:r>
      <w:r>
        <w:rPr>
          <w:lang w:val="hi_IN" w:bidi="hi_IN"/>
        </w:rPr>
        <w:t xml:space="preserve"> का मतलब लोगों के बीच मेल-मिलाप और एकता से है। शांति के लिए उसी शब्द का उपयोग करें जिसका उपयोग आपने पिछले भागों में किया है। </w:t>
      </w:r>
      <w:r>
        <w:rPr>
          <w:b/>
          <w:lang w:val="hi_IN" w:bidi="hi_IN"/>
        </w:rPr>
        <w:t>शांति</w:t>
      </w:r>
      <w:r>
        <w:rPr>
          <w:lang w:val="hi_IN" w:bidi="hi_IN"/>
        </w:rPr>
        <w:t xml:space="preserve"> की अधिक पूर्ण परिभाषा के लिए मुख्य शब्दावली को देखें।</w:t>
      </w:r>
    </w:p>
    <w:p>
      <w:pPr/>
      <w:r>
        <w:rPr>
          <w:lang w:val="hi_IN" w:bidi="hi_IN"/>
        </w:rPr>
      </w:r>
      <w:r>
        <w:rPr>
          <w:lang w:val="hi_IN" w:bidi="hi_IN"/>
        </w:rPr>
        <w:t xml:space="preserve">यीशु ने अपनी शिक्षाओं की तुलना एक तलवार से की। इस उदाहरण में, </w:t>
      </w:r>
      <w:r>
        <w:rPr>
          <w:b/>
          <w:lang w:val="hi_IN" w:bidi="hi_IN"/>
        </w:rPr>
        <w:t>तलवार</w:t>
      </w:r>
      <w:r>
        <w:rPr>
          <w:lang w:val="hi_IN" w:bidi="hi_IN"/>
        </w:rPr>
        <w:t xml:space="preserve"> एक प्रतीकात्मक भाषा है, जो युद्ध और संघर्ष को दर्शाती है। उस समय इस्तेमाल होने वाली तलवारें 60 से 120 सेंटीमीटर लंबी होती थीं। यीशु ने कहा कि परिवार के सदस्य एक-दूसरे के </w:t>
      </w:r>
      <w:r>
        <w:rPr>
          <w:b/>
          <w:lang w:val="hi_IN" w:bidi="hi_IN"/>
        </w:rPr>
        <w:t>खिलाफ खड़े</w:t>
      </w:r>
      <w:r>
        <w:rPr>
          <w:lang w:val="hi_IN" w:bidi="hi_IN"/>
        </w:rPr>
        <w:t xml:space="preserve"> होंगे या </w:t>
      </w:r>
      <w:r>
        <w:rPr>
          <w:b/>
          <w:lang w:val="hi_IN" w:bidi="hi_IN"/>
        </w:rPr>
        <w:t>विद्रोह</w:t>
      </w:r>
      <w:r>
        <w:rPr>
          <w:lang w:val="hi_IN" w:bidi="hi_IN"/>
        </w:rPr>
        <w:t xml:space="preserve"> करेंगे। इसका मतलब है कि परिवार दो हिस्सों में बंट जाएँगे। उस पर विश्वास करने के कारण पैदा होने वाला संघर्ष, या "तलवार," परिवारों में विभाजन का कारण बनेगा, क्योंकि वे अलग-अलग बातों पर विश्वास करते हैं। इसीलिए यीशु ने कहा, “एक व्यक्ति के शत्रु उसके अपने ही </w:t>
      </w:r>
      <w:r>
        <w:rPr>
          <w:b/>
          <w:lang w:val="hi_IN" w:bidi="hi_IN"/>
        </w:rPr>
        <w:t>घर के लोग</w:t>
      </w:r>
      <w:r>
        <w:rPr>
          <w:lang w:val="hi_IN" w:bidi="hi_IN"/>
        </w:rPr>
        <w:t xml:space="preserve"> होंगे।” घराने के लिए उसी शब्द का उपयोग करें जिसका उपयोग आपने पिछले भागों में किया है। </w:t>
      </w:r>
      <w:r>
        <w:rPr>
          <w:lang w:val="hi_IN" w:bidi="hi_IN"/>
        </w:rPr>
        <w:t>घराने</w:t>
      </w:r>
      <w:r>
        <w:rPr>
          <w:lang w:val="hi_IN" w:bidi="hi_IN"/>
        </w:rPr>
        <w:t xml:space="preserve"> की पूर्ण परिभाषा के लिए मुख्य शब्दावली को देखें।</w:t>
      </w:r>
    </w:p>
    <w:p>
      <w:pPr/>
      <w:r>
        <w:rPr>
          <w:lang w:val="hi_IN" w:bidi="hi_IN"/>
        </w:rPr>
      </w:r>
      <w:r>
        <w:rPr>
          <w:lang w:val="hi_IN" w:bidi="hi_IN"/>
        </w:rPr>
        <w:t xml:space="preserve">यीशु ने कहा, "जो लोग </w:t>
      </w:r>
      <w:r>
        <w:rPr>
          <w:b/>
          <w:lang w:val="hi_IN" w:bidi="hi_IN"/>
        </w:rPr>
        <w:t>अपना क्रूस उठाकर</w:t>
      </w:r>
      <w:r>
        <w:rPr>
          <w:lang w:val="hi_IN" w:bidi="hi_IN"/>
        </w:rPr>
        <w:t xml:space="preserve"> मेरे पीछे नहीं चलते, वे मेरे योग्य नहीं हैं।"</w:t>
      </w:r>
    </w:p>
    <w:p>
      <w:pPr/>
      <w:r>
        <w:rPr>
          <w:lang w:val="hi_IN" w:bidi="hi_IN"/>
        </w:rPr>
      </w:r>
      <w:r>
        <w:rPr>
          <w:b/>
          <w:lang w:val="hi_IN" w:bidi="hi_IN"/>
        </w:rPr>
        <w:t>क्रूस</w:t>
      </w:r>
      <w:r>
        <w:rPr>
          <w:lang w:val="hi_IN" w:bidi="hi_IN"/>
        </w:rPr>
        <w:t xml:space="preserve"> रोमियों द्वारा मृत्युदंड देने का तरीका था। वे लकड़ी के दो टुकड़ों को जोड़कर क्रूस बनाते थे और उस पर अपराधी के हाथों और पैरों को फैलाकर कील ठोंक देते थे। </w:t>
      </w:r>
      <w:r>
        <w:rPr>
          <w:b/>
          <w:lang w:val="hi_IN" w:bidi="hi_IN"/>
        </w:rPr>
        <w:t>क्रूस उठाने वाला</w:t>
      </w:r>
      <w:r>
        <w:rPr>
          <w:lang w:val="hi_IN" w:bidi="hi_IN"/>
        </w:rPr>
        <w:t xml:space="preserve"> कैदी शायद उस लकड़ी का छोटा हिस्सा उठाता था, जिसे लंबी लकड़ी के ऊपर रखा जाता था। वे इस लकड़ी के टुकड़े को उस पहाड़ी तक ले जाते, जो शहर से काफी दूर होती थी। लकड़ी का छोटा टुकड़ा वह हिस्सा होता था जहाँ अपराधी के हाथ क्रूस पर कीलों से ठोंके जाते थे। यह महत्वपूर्ण है क्योंकि यह बताता है कि किस तरह से यीशु दु:ख उठाएगा और मारा जाएगा। क्रूस के लिए उसी शब्द का उपयोग करें जो आपने पिछले भागों में किया है। </w:t>
      </w:r>
      <w:r>
        <w:rPr>
          <w:lang w:val="hi_IN" w:bidi="hi_IN"/>
        </w:rPr>
        <w:t>क्रूस</w:t>
      </w:r>
      <w:r>
        <w:rPr>
          <w:lang w:val="hi_IN" w:bidi="hi_IN"/>
        </w:rPr>
        <w:t>की पूर्ण परिभाषा के लिए मुख्य शब्दावली को देखें।</w:t>
      </w:r>
    </w:p>
    <w:p>
      <w:pPr/>
      <w:r>
        <w:rPr>
          <w:lang w:val="hi_IN" w:bidi="hi_IN"/>
        </w:rPr>
      </w:r>
      <w:r>
        <w:rPr>
          <w:lang w:val="hi_IN" w:bidi="hi_IN"/>
        </w:rPr>
        <w:t>यीशु ने कहा, "जो कोई मेरे कारण अपना प्राण खोएगा, वह उसे पाएगा।"</w:t>
      </w:r>
    </w:p>
    <w:p>
      <w:pPr/>
      <w:r>
        <w:rPr>
          <w:lang w:val="hi_IN" w:bidi="hi_IN"/>
        </w:rPr>
      </w:r>
      <w:r>
        <w:rPr>
          <w:b/>
          <w:lang w:val="hi_IN" w:bidi="hi_IN"/>
        </w:rPr>
        <w:t>मेरे कारण</w:t>
      </w:r>
      <w:r>
        <w:rPr>
          <w:lang w:val="hi_IN" w:bidi="hi_IN"/>
        </w:rPr>
        <w:t xml:space="preserve"> का मतलब है यीशु पर विश्वास करना और वैसे ही जीवन जीना जैसा वह हमें जीने के लिए कहता है।</w:t>
      </w:r>
    </w:p>
    <w:p>
      <w:pPr/>
      <w:r>
        <w:rPr>
          <w:lang w:val="hi_IN" w:bidi="hi_IN"/>
        </w:rPr>
      </w:r>
      <w:r>
        <w:rPr>
          <w:b/>
          <w:lang w:val="hi_IN" w:bidi="hi_IN"/>
        </w:rPr>
        <w:t>पाएगा</w:t>
      </w:r>
      <w:r>
        <w:rPr>
          <w:lang w:val="hi_IN" w:bidi="hi_IN"/>
        </w:rPr>
        <w:t xml:space="preserve"> का मतलब है कि किसी व्यक्ति की आत्मा या </w:t>
      </w:r>
      <w:r>
        <w:rPr>
          <w:b/>
          <w:lang w:val="hi_IN" w:bidi="hi_IN"/>
        </w:rPr>
        <w:t>प्राण</w:t>
      </w:r>
      <w:r>
        <w:rPr>
          <w:lang w:val="hi_IN" w:bidi="hi_IN"/>
        </w:rPr>
        <w:t xml:space="preserve"> परमेश्वर के साथ स्वर्ग में हमेशा के लिए जीवित रहेगा। इसे ही अनन्त जीवन कहा जाता है। प्राण किसी व्यक्ति का आंतरिक जीवन और सोच-विचार है। </w:t>
      </w:r>
      <w:r>
        <w:rPr>
          <w:lang w:val="hi_IN" w:bidi="hi_IN"/>
        </w:rPr>
        <w:t>प्राण</w:t>
      </w:r>
      <w:r>
        <w:rPr>
          <w:lang w:val="hi_IN" w:bidi="hi_IN"/>
        </w:rPr>
        <w:t xml:space="preserve"> की अधिक पूर्ण परिभाषा के लिए मुख्य शब्दावली को देखें।</w:t>
      </w:r>
    </w:p>
    <w:p>
      <w:pPr/>
      <w:r>
        <w:rPr>
          <w:lang w:val="hi_IN" w:bidi="hi_IN"/>
        </w:rPr>
      </w:r>
      <w:r>
        <w:rPr>
          <w:lang w:val="hi_IN" w:bidi="hi_IN"/>
        </w:rPr>
        <w:t xml:space="preserve">यीशु कहता है, "जो कोई </w:t>
      </w:r>
      <w:r>
        <w:rPr>
          <w:b/>
          <w:lang w:val="hi_IN" w:bidi="hi_IN"/>
        </w:rPr>
        <w:t>भविष्यद्वक्ता</w:t>
      </w:r>
      <w:r>
        <w:rPr>
          <w:lang w:val="hi_IN" w:bidi="hi_IN"/>
        </w:rPr>
        <w:t xml:space="preserve"> को इसलिए ग्रहण करता है क्योंकि वह भविष्यद्वक्ता है, उसे भविष्यद्वक्ता का </w:t>
      </w:r>
      <w:r>
        <w:rPr>
          <w:b/>
          <w:lang w:val="hi_IN" w:bidi="hi_IN"/>
        </w:rPr>
        <w:t>प्रतिफल</w:t>
      </w:r>
      <w:r>
        <w:rPr>
          <w:lang w:val="hi_IN" w:bidi="hi_IN"/>
        </w:rPr>
        <w:t xml:space="preserve"> मिलेगा, और जो कोई </w:t>
      </w:r>
      <w:r>
        <w:rPr>
          <w:b/>
          <w:lang w:val="hi_IN" w:bidi="hi_IN"/>
        </w:rPr>
        <w:t>धर्मी</w:t>
      </w:r>
      <w:r>
        <w:rPr>
          <w:lang w:val="hi_IN" w:bidi="hi_IN"/>
        </w:rPr>
        <w:t xml:space="preserve"> व्यक्ति को ग्रहण करता है क्योंकि वह धर्मी है, उसे धर्मी व्यक्ति का </w:t>
      </w:r>
      <w:r>
        <w:rPr>
          <w:b/>
          <w:lang w:val="hi_IN" w:bidi="hi_IN"/>
        </w:rPr>
        <w:t>प्रतिफल</w:t>
      </w:r>
      <w:r>
        <w:rPr>
          <w:lang w:val="hi_IN" w:bidi="hi_IN"/>
        </w:rPr>
        <w:t xml:space="preserve"> मिलेगा।"</w:t>
      </w:r>
    </w:p>
    <w:p>
      <w:pPr/>
      <w:r>
        <w:rPr>
          <w:lang w:val="hi_IN" w:bidi="hi_IN"/>
        </w:rPr>
      </w:r>
      <w:r>
        <w:rPr>
          <w:b/>
          <w:lang w:val="hi_IN" w:bidi="hi_IN"/>
        </w:rPr>
        <w:t>भविष्यद्वक्ता</w:t>
      </w:r>
      <w:r>
        <w:rPr>
          <w:lang w:val="hi_IN" w:bidi="hi_IN"/>
        </w:rPr>
        <w:t xml:space="preserve"> परमेश्वर का संदेशवाहक होता है। भविष्यद्वक्ता के लिए उसी शब्द का उपयोग करें जिसका उपयोग आपने पिछले भागों में किया है। </w:t>
      </w:r>
      <w:r>
        <w:rPr>
          <w:b/>
          <w:lang w:val="hi_IN" w:bidi="hi_IN"/>
        </w:rPr>
        <w:t>भविष्यद्वक्ता</w:t>
      </w:r>
      <w:r>
        <w:rPr>
          <w:lang w:val="hi_IN" w:bidi="hi_IN"/>
        </w:rPr>
        <w:t xml:space="preserve"> की पूर्ण परिभाषा के लिए मुख्य शब्दावली को देखें।</w:t>
      </w:r>
    </w:p>
    <w:p>
      <w:pPr/>
      <w:r>
        <w:rPr>
          <w:lang w:val="hi_IN" w:bidi="hi_IN"/>
        </w:rPr>
      </w:r>
      <w:r>
        <w:rPr>
          <w:b/>
          <w:lang w:val="hi_IN" w:bidi="hi_IN"/>
        </w:rPr>
        <w:t>धार्मिकता</w:t>
      </w:r>
      <w:r>
        <w:rPr>
          <w:lang w:val="hi_IN" w:bidi="hi_IN"/>
        </w:rPr>
        <w:t xml:space="preserve"> का अर्थ है परमेश्वर के सामने सही स्थिति में होना या दोष की कमी होना। धार्मिकता के लिए उसी शब्द का उपयोग करें जिसका उपयोग आपने पिछले भागों में किया है। </w:t>
      </w:r>
      <w:r>
        <w:rPr>
          <w:lang w:val="hi_IN" w:bidi="hi_IN"/>
        </w:rPr>
        <w:t>धार्मिकता</w:t>
      </w:r>
      <w:r>
        <w:rPr>
          <w:lang w:val="hi_IN" w:bidi="hi_IN"/>
        </w:rPr>
        <w:t xml:space="preserve"> की पूर्ण परिभाषा के लिए मुख्य शब्दावली को देखें।</w:t>
      </w:r>
    </w:p>
    <w:p>
      <w:pPr/>
      <w:r>
        <w:rPr>
          <w:lang w:val="hi_IN" w:bidi="hi_IN"/>
        </w:rPr>
      </w:r>
      <w:r>
        <w:rPr>
          <w:b/>
          <w:lang w:val="hi_IN" w:bidi="hi_IN"/>
        </w:rPr>
        <w:t>प्रतिफल</w:t>
      </w:r>
      <w:r>
        <w:rPr>
          <w:lang w:val="hi_IN" w:bidi="hi_IN"/>
        </w:rPr>
        <w:t xml:space="preserve"> का अर्थ मेहनत के बदले दी जाने वाली चीज से है। जो व्यक्ति वफादारी से परमेश्वर की सेवा करता है, उसे मिलने वाला प्रतिफल या वेतन स्वर्ग में परमेश्वर के साथ हमेशा का जीवन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11:1–6</w:t>
      </w:r>
      <w:r>
        <w:rPr>
          <w:lang w:val="hi_IN" w:bidi="hi_IN"/>
        </w:rPr>
      </w:r>
    </w:p>
    <w:p>
      <w:pPr>
        <w:pStyle w:val="Heading3"/>
      </w:pPr>
      <w:r>
        <w:rPr>
          <w:lang w:val="hi_IN" w:bidi="hi_IN"/>
        </w:rPr>
        <w:t>सुने और मन में रखें</w:t>
      </w:r>
    </w:p>
    <w:p>
      <w:pPr/>
      <w:r>
        <w:rPr>
          <w:lang w:val="hi_IN" w:bidi="hi_IN"/>
        </w:rPr>
      </w:r>
      <w:r>
        <w:rPr>
          <w:lang w:val="hi_IN" w:bidi="hi_IN"/>
        </w:rPr>
        <w:t>मत्ती 11:1–6 को सुनें और अपने मन में रखें। पाठ को तीन बार सुनें (यदि संभव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यीशु अपने चेलों को आज्ञा देता है कि उन्हें कठिन समय में उसके प्रति वफादार रहना चाहिए। वह सिखाता है कि परमेश्वर चेलों को उनकी वफादारी के लिए प्रतिफल देगा। इस सच्ची कहानी में, मत्ती यूहन्ना बपतिस्मा देने वाले के चेलों के एक प्रश्न के जवाब में यीशु के उत्तर का उल्लेख करता है।</w:t>
      </w:r>
    </w:p>
    <w:p>
      <w:pPr/>
      <w:r>
        <w:rPr>
          <w:lang w:val="hi_IN" w:bidi="hi_IN"/>
        </w:rPr>
      </w:r>
      <w:r>
        <w:rPr>
          <w:lang w:val="hi_IN" w:bidi="hi_IN"/>
        </w:rPr>
        <w:t>यीशु अपने बारह करीबी चेलों को निर्देश या आज्ञा देने के बाद वहाँ से आगे बढ़ गया। यीशु उस स्थान से चला गया जहाँ वह बारह चेलों से बात कर रहा था। यह शायद गलील सागर के आसपास की पहाड़ियों जैसा था। यीशु गलील के कुछ नगरों में शिक्षा देने गया। आपको पिछले भागों से याद होगा कि यीशु ने अपनी शिक्षाओं का प्रचार करने के लिए बारह लोगों को भेजा था। हम नहीं जानते हैं कि इस भाग में यीशु के चेले उसके साथ हैं या वे पहले ही शिक्षा देने के लिए जा चुके थे।</w:t>
      </w:r>
    </w:p>
    <w:p>
      <w:pPr/>
      <w:r>
        <w:rPr>
          <w:lang w:val="hi_IN" w:bidi="hi_IN"/>
        </w:rPr>
      </w:r>
      <w:r>
        <w:rPr>
          <w:lang w:val="hi_IN" w:bidi="hi_IN"/>
        </w:rPr>
        <w:t>गलील का एक नक्शा दिखाएँ जिसमें गलील सागर भी शामिल हो।</w:t>
      </w:r>
    </w:p>
    <w:p>
      <w:pPr/>
      <w:r>
        <w:rPr>
          <w:lang w:val="hi_IN" w:bidi="hi_IN"/>
        </w:rPr>
      </w:r>
      <w:r>
        <w:rPr>
          <w:lang w:val="hi_IN" w:bidi="hi_IN"/>
        </w:rPr>
        <w:t>परमेश्वर का संदेशवाहक, यूहन्ना बपतिस्मा देनेवाला जेल में था, क्योंकि राजा उसकी शिक्षाओं से नाराज़ था। यूहन्ना ने कोई कानून नहीं तोड़ा था। हम लूका के सुसमाचार से जानते हैं कि यूहन्ना यीशु का चचेरा भाई है। यूहन्ना ने परमेश्वर के अद्भुत कामों के बारे में सुना जो यीशु मसीह कर रहा था। यूहन्ना ने अपने चेलों या अनुयायियों को यीशु के पास यह पूछने के लिए भेजा कि क्या वह वही प्रतिज्ञा किया हुआ उद्धारकर्ता, मसीह है, जिसका वे इंतज़ार कर रहे थे। सभी यहूदी परमेश्वर द्वारा प्रतिज्ञा किए गए उद्धारकर्ता के आने की प्रतीक्षा कर रहे थे। उनमें से बहुत से लोग यह उम्मीद कर रहे थे कि मसीह रोमी सरकार को उखाड़ फेंकेगा। यीशु ने यूहन्ना के चेलों को उत्तर दिया: "जो कुछ तुम सुनते और देखते हो जाकर यूहन्ना को बता दो।"</w:t>
      </w:r>
    </w:p>
    <w:p>
      <w:pPr/>
      <w:r>
        <w:rPr>
          <w:lang w:val="hi_IN" w:bidi="hi_IN"/>
        </w:rPr>
      </w:r>
      <w:r>
        <w:rPr>
          <w:lang w:val="hi_IN" w:bidi="hi_IN"/>
        </w:rPr>
        <w:t>बहुत समय पहले भविष्यद्वक्ता यशायाह ने यहूदी लोगों को बताया था कि जब मसीह आएगा तो वह क्या-क्या करेगा। यीशु ने यूहन्ना के चेलों के प्रश्न का उत्तर, यशायाह से उद्धृत करके दिया और उनसे कहा कि वह वही सब काम करता है जिनके बारे में यशायाह ने कहा था कि मसीह करेगा। यीशु ने जो एक काम किया, वह था कोढ़ियों को चंगा करना या उन्हें शुद्ध करना। कोढ़ी वे लोग होते हैं जिन्हें चमड़ी की बीमारी होती है, जो उन्हें अशुद्ध बना देती है या परमेश्वर की सेवा के अयोग्य बना देती है। यीशु ने उन्हें चंगा किया, इसलिए वे फिर से शुद्ध हो गए। फिर यीशु कहता है कि परमेश्वर उस व्यक्ति को आशीष देता है या खुश रखता है जो यीशु से ठोकर नहीं खाता या उस पर संदेह नहीं करता। यीशु जानता है कि वह ऐसे काम कर रहा है जिनकी लोगों ने मसीह से उम्मीद नहीं की थी। वह कहता है, फिर भी जो लोग उस पर विश्वास करते हैं, वे धन्य हैं।</w:t>
      </w:r>
    </w:p>
    <w:p>
      <w:pPr/>
      <w:r>
        <w:rPr>
          <w:lang w:val="hi_IN" w:bidi="hi_IN"/>
        </w:rPr>
      </w:r>
      <w:r>
        <w:rPr>
          <w:lang w:val="hi_IN" w:bidi="hi_IN"/>
        </w:rPr>
        <w:t>रुकें और चर्चा करें: लोगों द्वारा किए गए भलाई और अद्भुत् कामों के बारे में कहानियाँ सुनाएँ, जिससे दूसरे लोग उन पर ध्यान दें। लोग उनके बारे में क्या-क्या बातें कहते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ने अपने चेलों को सिखाना समाप्त कर दिया। इसलिए, वह आस-पास के शहरों में सेवा करता है।</w:t>
      </w:r>
    </w:p>
    <w:p>
      <w:pPr/>
      <w:r>
        <w:rPr>
          <w:lang w:val="hi_IN" w:bidi="hi_IN"/>
        </w:rPr>
      </w:r>
      <w:r>
        <w:rPr>
          <w:b/>
          <w:lang w:val="hi_IN" w:bidi="hi_IN"/>
        </w:rPr>
        <w:t>दूसरा दृश्य:</w:t>
      </w:r>
      <w:r>
        <w:rPr>
          <w:lang w:val="hi_IN" w:bidi="hi_IN"/>
        </w:rPr>
        <w:t xml:space="preserve"> यूहन्ना बपतिस्मा देने वाला अपने चेलों को यीशु से एक प्रश्न पूछने के लिए भेजता है। यीशु सवाल का जवाब देता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यूहन्ना बपतिस्मा देनेवाला</w:t>
      </w:r>
    </w:p>
    <w:p>
      <w:pPr>
        <w:pStyle w:val="ListBullet"/>
        <w:spacing w:line="240" w:lineRule="auto"/>
        <w:ind w:left="720"/>
      </w:pPr>
      <w:r>
        <w:rPr>
          <w:lang w:val="hi_IN" w:bidi="hi_IN"/>
        </w:rPr>
      </w:r>
      <w:r>
        <w:rPr>
          <w:lang w:val="hi_IN" w:bidi="hi_IN"/>
        </w:rPr>
        <w:t>यूहन्ना बपतिस्मा देने वाले के चेले</w:t>
      </w:r>
    </w:p>
    <w:p>
      <w:pPr>
        <w:pStyle w:val="ListBullet"/>
        <w:spacing w:line="240" w:lineRule="auto"/>
        <w:ind w:left="720"/>
      </w:pPr>
      <w:r>
        <w:rPr>
          <w:lang w:val="hi_IN" w:bidi="hi_IN"/>
        </w:rPr>
      </w:r>
      <w:r>
        <w:rPr>
          <w:lang w:val="hi_IN" w:bidi="hi_IN"/>
        </w:rPr>
        <w:t>वे लोग जिन्हें यीशु ने चंगा किया</w:t>
      </w:r>
    </w:p>
    <w:p>
      <w:pPr>
        <w:pStyle w:val="ListBullet"/>
        <w:spacing w:line="240" w:lineRule="auto"/>
        <w:ind w:left="720"/>
      </w:pPr>
      <w:r>
        <w:rPr>
          <w:lang w:val="hi_IN" w:bidi="hi_IN"/>
        </w:rPr>
      </w:r>
      <w:r>
        <w:rPr>
          <w:lang w:val="hi_IN" w:bidi="hi_IN"/>
        </w:rPr>
        <w:t>लोगों की भीड़ (वे जो वहाँ मौजूद हैं, लेकिन इस कहानी में अभिनय नहीं करते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जरूरी है कि यीशु ने अपने चेलों को निर्देश देना समाप्त कर दिया था। अब वह गलील के नगरों में शिक्षा दे रहा है। याद रखें कि इस भाग में यीशु के बारह चेले शायद उसके साथ नहीं है।</w:t>
      </w:r>
    </w:p>
    <w:p>
      <w:pPr/>
      <w:r>
        <w:rPr>
          <w:lang w:val="hi_IN" w:bidi="hi_IN"/>
        </w:rPr>
      </w:r>
      <w:r>
        <w:rPr>
          <w:lang w:val="hi_IN" w:bidi="hi_IN"/>
        </w:rPr>
        <w:t>जब यह घटना होती है, उस समय यूहन्ना बपतिस्मा देने वाला गलील में राजा के महल में जेल में था। यूहन्ना ने उन सभी कामों के बारे में सुना जो यीशु कर रहा था। इसलिए यूहन्ना ने अपने चेलों को यीशु से यह पूछने के लिए भेजा कि क्या वह परमेश्वर द्वारा प्रतिज्ञा किया हुआ उद्धारकर्ता है। इन चेलों ने यीशु को खोजने के लिए एक लम्बी यात्रा की।</w:t>
      </w:r>
    </w:p>
    <w:p>
      <w:pPr/>
      <w:r>
        <w:rPr>
          <w:lang w:val="hi_IN" w:bidi="hi_IN"/>
        </w:rPr>
      </w:r>
      <w:r>
        <w:rPr>
          <w:lang w:val="hi_IN" w:bidi="hi_IN"/>
        </w:rPr>
        <w:t>यह याद रखना जरूरी है कि यूहन्ना बपतिस्मा देने वाला परमेश्वर द्वारा भेजा गया एक संदेशवाहक है। याद रखें कि यूहन्ना के चेलों ने यीशु से क्या पूछा था। यह याद रखना जरूरी है कि यीशु ही मसीह है, परमेश्वर का प्रतिज्ञा किया हुआ उद्धारकर्ता। याद रखें कि यीशु ने यूहन्ना के चेलों से कहा कि अंधे देखते हैं, लँगड़े चलने लगे हैं, कोढ़ी शुद्ध किए जाते हैं, बहरे सुनते हैं, और गरीबों को परमेश्वर के राज्य का सुसमाचार सुनाया गया है। यह याद रखना ज़रूरी है कि ये वही काम हैं जो भविष्यद्वक्ता यशायाह ने कहा था कि मसीह करेगा।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यूहन्ना बपतिस्मा देनेवाला</w:t>
      </w:r>
    </w:p>
    <w:p>
      <w:pPr>
        <w:pStyle w:val="ListBullet"/>
        <w:spacing w:line="240" w:lineRule="auto"/>
        <w:ind w:left="720"/>
      </w:pPr>
      <w:r>
        <w:rPr>
          <w:lang w:val="hi_IN" w:bidi="hi_IN"/>
        </w:rPr>
      </w:r>
      <w:r>
        <w:rPr>
          <w:lang w:val="hi_IN" w:bidi="hi_IN"/>
        </w:rPr>
        <w:t>यूहन्ना बपतिस्मा देने वाले के चेले</w:t>
      </w:r>
    </w:p>
    <w:p>
      <w:pPr>
        <w:pStyle w:val="ListBullet"/>
        <w:spacing w:line="240" w:lineRule="auto"/>
        <w:ind w:left="720"/>
      </w:pPr>
      <w:r>
        <w:rPr>
          <w:lang w:val="hi_IN" w:bidi="hi_IN"/>
        </w:rPr>
      </w:r>
      <w:r>
        <w:rPr>
          <w:lang w:val="hi_IN" w:bidi="hi_IN"/>
        </w:rPr>
        <w:t>वे लोग जिन्हें यीशु ने चंगा किया</w:t>
      </w:r>
    </w:p>
    <w:p>
      <w:pPr>
        <w:pStyle w:val="ListBullet"/>
        <w:spacing w:line="240" w:lineRule="auto"/>
        <w:ind w:left="720"/>
      </w:pPr>
      <w:r>
        <w:rPr>
          <w:lang w:val="hi_IN" w:bidi="hi_IN"/>
        </w:rPr>
      </w:r>
      <w:r>
        <w:rPr>
          <w:lang w:val="hi_IN" w:bidi="hi_IN"/>
        </w:rPr>
        <w:t>लोगों की भीड़</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यीशु ने अपने शिष्यों को निर्देश देना समाप्त कर दिया है। इसलिए, वह पास के नगरों के लोगों में सेवा करना शुरू करता है। आप ऐसा अभिनय कर सकते हैं कि यीशु अंधों को दृष्टि दे रहा है। वह कोढ़ियों को शुद्ध कर रहा है। वह बहरे लोगों को सुनने योग्य और जो चल नहीं सकते, उन्हें चलने योग्य बना रहा है। वह मरे हुए लोगों को फिर से जीवित कर रहा है।</w:t>
      </w:r>
    </w:p>
    <w:p>
      <w:pPr/>
      <w:r>
        <w:rPr>
          <w:lang w:val="hi_IN" w:bidi="hi_IN"/>
        </w:rPr>
      </w:r>
      <w:r>
        <w:rPr>
          <w:lang w:val="hi_IN" w:bidi="hi_IN"/>
        </w:rPr>
        <w:t>यूहन्ना बपतिस्मा देनेवाला जेल में है और यीशु जो कर रहा है उसके बारे में सुनता है। वह अपने चेलों को यीशु से एक प्रश्न पूछने के लिए भेजता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यूहन्ना बपतिस्मा देने वाले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यूहन्ना के चेलों ने यीशु से पूछा, “क्या आनेवाला तू ही है, या हम दूसरे की प्रतीक्षा करें?”</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यूहन्ना बपतिस्मा देने वाले के 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यह कहकर प्रश्न का उत्तर देता है, "जो कुछ तुम सुनते और देखते हो जाकर यूहन्ना को बता दो।" फिर यीशु उन्हें बताता है कि उसने अंधों को दृष्टि दी है, कोढ़ियों को चंगा किया है, और लंगड़ों को चलाया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यूहन्ना बपतिस्मा देने वाले के 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यीशु द्वारा चंगे किए गए लोगों की भूमिका निभा रहे अभिनेताओं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ने बारह </w:t>
      </w:r>
      <w:r>
        <w:rPr>
          <w:b/>
          <w:lang w:val="hi_IN" w:bidi="hi_IN"/>
        </w:rPr>
        <w:t>चेलों</w:t>
      </w:r>
      <w:r>
        <w:rPr>
          <w:lang w:val="hi_IN" w:bidi="hi_IN"/>
        </w:rPr>
        <w:t xml:space="preserve"> को आज्ञा दी। चेलों के लिए उसी शब्द का उपयोग करें जिसका उपयोग आपने पिछले भागों में किया है। </w:t>
      </w:r>
      <w:r>
        <w:rPr>
          <w:lang w:val="hi_IN" w:bidi="hi_IN"/>
        </w:rPr>
        <w:t>चेलों</w:t>
      </w:r>
      <w:r>
        <w:rPr>
          <w:lang w:val="hi_IN" w:bidi="hi_IN"/>
        </w:rPr>
        <w:t xml:space="preserve"> की अधिक पूर्ण परिभाषा के लिए मुख्य शब्दावली को देखें।</w:t>
      </w:r>
    </w:p>
    <w:p>
      <w:pPr/>
      <w:r>
        <w:rPr>
          <w:lang w:val="hi_IN" w:bidi="hi_IN"/>
        </w:rPr>
      </w:r>
      <w:r>
        <w:rPr>
          <w:b/>
          <w:lang w:val="hi_IN" w:bidi="hi_IN"/>
        </w:rPr>
        <w:t>यूहन्ना</w:t>
      </w:r>
      <w:r>
        <w:rPr>
          <w:lang w:val="hi_IN" w:bidi="hi_IN"/>
        </w:rPr>
        <w:t xml:space="preserve"> ने जेल में </w:t>
      </w:r>
      <w:r>
        <w:rPr>
          <w:b/>
          <w:lang w:val="hi_IN" w:bidi="hi_IN"/>
        </w:rPr>
        <w:t>मसीह</w:t>
      </w:r>
      <w:r>
        <w:rPr>
          <w:lang w:val="hi_IN" w:bidi="hi_IN"/>
        </w:rPr>
        <w:t xml:space="preserve"> के कामों के बारे में सुना। </w:t>
      </w:r>
      <w:r>
        <w:rPr>
          <w:lang w:val="hi_IN" w:bidi="hi_IN"/>
        </w:rPr>
        <w:t>यूहन्ना बपतिस्मा देनेवाला</w:t>
      </w:r>
      <w:r>
        <w:rPr>
          <w:lang w:val="hi_IN" w:bidi="hi_IN"/>
        </w:rPr>
        <w:t xml:space="preserve"> परमेश्वर का संदेशवाहक है जिसने यीशु से पहले शिक्षा देना शुरू किया। यूहन्ना बपतिस्मा देने वाला यीशु का रिश्तेदार है। राजा हेरोदेस द्वारा अपने ही भाई की पत्नी से विवाह करने का विरोध करने के कारण यूहन्ना जेल में था। यीशु की उपाधियों में से एक उपाधि मसीह है, क्योंकि वह परमेश्वर द्वारा प्रतिज्ञा किया हुआ उद्धारकर्ता है। मसीह के लिए उसी शब्द का उपयोग करें जिसका उपयोग आपने पिछले भागों में किया है। </w:t>
      </w:r>
      <w:r>
        <w:rPr>
          <w:lang w:val="hi_IN" w:bidi="hi_IN"/>
        </w:rPr>
        <w:t>मसीह</w:t>
      </w:r>
      <w:r>
        <w:rPr>
          <w:lang w:val="hi_IN" w:bidi="hi_IN"/>
        </w:rPr>
        <w:t xml:space="preserve"> की अधिक पूर्ण परिभाषा के लिए मुख्य शब्दावली को देखें।</w:t>
      </w:r>
    </w:p>
    <w:p>
      <w:pPr/>
      <w:r>
        <w:rPr>
          <w:lang w:val="hi_IN" w:bidi="hi_IN"/>
        </w:rPr>
      </w:r>
      <w:r>
        <w:rPr>
          <w:lang w:val="hi_IN" w:bidi="hi_IN"/>
        </w:rPr>
        <w:t xml:space="preserve">इन कामों में </w:t>
      </w:r>
      <w:r>
        <w:rPr>
          <w:b/>
          <w:lang w:val="hi_IN" w:bidi="hi_IN"/>
        </w:rPr>
        <w:t>लंगड़ों</w:t>
      </w:r>
      <w:r>
        <w:rPr>
          <w:lang w:val="hi_IN" w:bidi="hi_IN"/>
        </w:rPr>
        <w:t xml:space="preserve"> को चलाना और </w:t>
      </w:r>
      <w:r>
        <w:rPr>
          <w:b/>
          <w:lang w:val="hi_IN" w:bidi="hi_IN"/>
        </w:rPr>
        <w:t xml:space="preserve">कोढ़ियों </w:t>
      </w:r>
      <w:r>
        <w:rPr>
          <w:lang w:val="hi_IN" w:bidi="hi_IN"/>
        </w:rPr>
        <w:t xml:space="preserve"> को </w:t>
      </w:r>
      <w:r>
        <w:rPr>
          <w:b/>
          <w:lang w:val="hi_IN" w:bidi="hi_IN"/>
        </w:rPr>
        <w:t>शुद्ध</w:t>
      </w:r>
      <w:r>
        <w:rPr>
          <w:lang w:val="hi_IN" w:bidi="hi_IN"/>
        </w:rPr>
        <w:t xml:space="preserve"> करना शामिल है। </w:t>
      </w:r>
      <w:r>
        <w:rPr>
          <w:b/>
          <w:lang w:val="hi_IN" w:bidi="hi_IN"/>
        </w:rPr>
        <w:t>लँगड़ा</w:t>
      </w:r>
      <w:r>
        <w:rPr>
          <w:lang w:val="hi_IN" w:bidi="hi_IN"/>
        </w:rPr>
        <w:t xml:space="preserve"> उस व्यक्ति को कहा जाता है जिसके पैर खराब या लकवाग्रस्त हो, और जो चलने में असमर्थ हो। लँगड़े के लिए उसी शब्द का उपयोग करें जिसका उपयोग आपने पिछले भागों में किया है। </w:t>
      </w:r>
      <w:r>
        <w:rPr>
          <w:b/>
          <w:lang w:val="hi_IN" w:bidi="hi_IN"/>
        </w:rPr>
        <w:t>कोढ़ी</w:t>
      </w:r>
      <w:r>
        <w:rPr>
          <w:lang w:val="hi_IN" w:bidi="hi_IN"/>
        </w:rPr>
        <w:t xml:space="preserve"> वे लोग होते हैं जो चमड़ी की कई बिमारियों में से एक से पीड़ित होते हैं, जिसे कोढ़ कहते हैं। कोढ़ होने पर व्यक्ति धार्मिक रूप से </w:t>
      </w:r>
      <w:r>
        <w:rPr>
          <w:b/>
          <w:lang w:val="hi_IN" w:bidi="hi_IN"/>
        </w:rPr>
        <w:t>अशुद्ध</w:t>
      </w:r>
      <w:r>
        <w:rPr>
          <w:lang w:val="hi_IN" w:bidi="hi_IN"/>
        </w:rPr>
        <w:t xml:space="preserve"> माना जाता था। जो व्यक्ति अशुद्ध होता है, वह परमेश्वर की सेवा करने या समुदाय में रहने के योग्य नहीं माना जाता। </w:t>
      </w:r>
      <w:r>
        <w:rPr>
          <w:b/>
          <w:lang w:val="hi_IN" w:bidi="hi_IN"/>
        </w:rPr>
        <w:t>शुद्ध</w:t>
      </w:r>
      <w:r>
        <w:rPr>
          <w:lang w:val="hi_IN" w:bidi="hi_IN"/>
        </w:rPr>
        <w:t xml:space="preserve"> होने का मतलब है कि यीशु ने उनके कोढ़ को ठीक किया, जिसका अर्थ था कि वे फिर से परमेश्वर की सेवा कर सकते थे और समुदाय में रह सकते थे। कोढ़ और शुद्ध होने के लिए उसी शब्द का उपयोग करें जिसका उपयोग आपने पिछले भागों में किया है। </w:t>
      </w:r>
      <w:r>
        <w:rPr>
          <w:lang w:val="hi_IN" w:bidi="hi_IN"/>
        </w:rPr>
        <w:t>कोढ़</w:t>
      </w:r>
      <w:r>
        <w:rPr>
          <w:lang w:val="hi_IN" w:bidi="hi_IN"/>
        </w:rPr>
        <w:t xml:space="preserve"> और </w:t>
      </w:r>
      <w:r>
        <w:rPr>
          <w:lang w:val="hi_IN" w:bidi="hi_IN"/>
        </w:rPr>
        <w:t>शुद्ध</w:t>
      </w:r>
      <w:r>
        <w:rPr>
          <w:lang w:val="hi_IN" w:bidi="hi_IN"/>
        </w:rPr>
        <w:t xml:space="preserve"> होने की अधिक पूर्ण परिभाषा के लिए मुख्य शब्दावली को देखें।</w:t>
      </w:r>
    </w:p>
    <w:p>
      <w:pPr/>
      <w:r>
        <w:rPr>
          <w:lang w:val="hi_IN" w:bidi="hi_IN"/>
        </w:rPr>
      </w:r>
      <w:r>
        <w:rPr>
          <w:lang w:val="hi_IN" w:bidi="hi_IN"/>
        </w:rPr>
        <w:t xml:space="preserve">यीशु गरीबों को यह </w:t>
      </w:r>
      <w:r>
        <w:rPr>
          <w:b/>
          <w:lang w:val="hi_IN" w:bidi="hi_IN"/>
        </w:rPr>
        <w:t>शुभ सन्देश</w:t>
      </w:r>
      <w:r>
        <w:rPr>
          <w:lang w:val="hi_IN" w:bidi="hi_IN"/>
        </w:rPr>
        <w:t xml:space="preserve"> या समाचार सुनाता है कि परमेश्वर अपने लोगों के दिलों में राज्य करने के लिए आ रहा है। </w:t>
      </w:r>
      <w:r>
        <w:rPr>
          <w:lang w:val="hi_IN" w:bidi="hi_IN"/>
        </w:rPr>
        <w:t>शुभ सन्देश</w:t>
      </w:r>
      <w:r>
        <w:rPr>
          <w:lang w:val="hi_IN" w:bidi="hi_IN"/>
        </w:rPr>
        <w:t xml:space="preserve"> या </w:t>
      </w:r>
      <w:r>
        <w:rPr>
          <w:lang w:val="hi_IN" w:bidi="hi_IN"/>
        </w:rPr>
        <w:t>सुसमाचार</w:t>
      </w:r>
      <w:r>
        <w:rPr>
          <w:lang w:val="hi_IN" w:bidi="hi_IN"/>
        </w:rPr>
        <w:t xml:space="preserve"> की अधिक पूर्ण परिभाषा के लिए मुख्य शब्दावली को देखें।</w:t>
      </w:r>
    </w:p>
    <w:p>
      <w:pPr/>
      <w:r>
        <w:rPr>
          <w:lang w:val="hi_IN" w:bidi="hi_IN"/>
        </w:rPr>
      </w:r>
      <w:r>
        <w:rPr>
          <w:lang w:val="hi_IN" w:bidi="hi_IN"/>
        </w:rPr>
        <w:t>यीशु ने कहा, "</w:t>
      </w:r>
      <w:r>
        <w:rPr>
          <w:b/>
          <w:lang w:val="hi_IN" w:bidi="hi_IN"/>
        </w:rPr>
        <w:t>धन्य</w:t>
      </w:r>
      <w:r>
        <w:rPr>
          <w:lang w:val="hi_IN" w:bidi="hi_IN"/>
        </w:rPr>
        <w:t xml:space="preserve"> है वह जो मेरे कारण ठोकर नहीं खाता।" धन्य है का अनुवाद कभी-कभी "कितना आनंदित है" किया जाता है। धन्य का अर्थ है, परमेश्वर द्वारा किसी की सहायता करना, या किसी के लिए भलाई करना। यह भाग्य जैसा नहीं है। धन्य होना मतलब परमेश्वर का अनुग्रह प्राप्त होना। धन्य के लिए उसी शब्द का उपयोग करें जिसका उपयोग आपने पिछले भागों में किया है। </w:t>
      </w:r>
      <w:r>
        <w:rPr>
          <w:lang w:val="hi_IN" w:bidi="hi_IN"/>
        </w:rPr>
        <w:t>धन्य</w:t>
      </w:r>
      <w:r>
        <w:rPr>
          <w:lang w:val="hi_IN" w:bidi="hi_IN"/>
        </w:rPr>
        <w:t xml:space="preserve"> की अधिक पूर्ण परिभाषा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11:7–19</w:t>
      </w:r>
      <w:r>
        <w:rPr>
          <w:lang w:val="hi_IN" w:bidi="hi_IN"/>
        </w:rPr>
      </w:r>
    </w:p>
    <w:p>
      <w:pPr>
        <w:pStyle w:val="Heading3"/>
      </w:pPr>
      <w:r>
        <w:rPr>
          <w:lang w:val="hi_IN" w:bidi="hi_IN"/>
        </w:rPr>
        <w:t>सुने और मन में रखें</w:t>
      </w:r>
    </w:p>
    <w:p>
      <w:pPr/>
      <w:r>
        <w:rPr>
          <w:lang w:val="hi_IN" w:bidi="hi_IN"/>
        </w:rPr>
      </w:r>
      <w:r>
        <w:rPr>
          <w:lang w:val="hi_IN" w:bidi="hi_IN"/>
        </w:rPr>
        <w:t>मत्ती 11:7–19 को सुनें और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फिर सबसे आसानी से समझ में आने वाले संस्करण में सुनें।</w:t>
      </w:r>
    </w:p>
    <w:p>
      <w:pPr/>
      <w:r>
        <w:rPr>
          <w:lang w:val="hi_IN" w:bidi="hi_IN"/>
        </w:rPr>
      </w:r>
      <w:r>
        <w:rPr>
          <w:lang w:val="hi_IN" w:bidi="hi_IN"/>
        </w:rPr>
        <w:t>पिछले भाग में यूहन्ना बपतिस्मा देने वाले के चेले यीशु के पास आए। उन्होंने यीशु से पूछा कि क्या वह परमेश्वर द्वारा प्रतिज्ञा किया हुआ उद्धारकर्ता या मसीहा है। यीशु ने उत्तर देते हुए उन बातों को उद्धृत किया जो भविष्यद्वक्ताओं ने बहुत पहले मसीह के बारे में कही थीं। यूहन्ना के चेले यीशु का जवाब यूहन्ना को बताने के लिए चल दिए। इस सच्ची कहानी में, यीशु उन लोगों को सिखा रहा है जिन्होंने वे बातें सुनी जो उसने यूहन्ना के चेलों से कही थी।</w:t>
      </w:r>
    </w:p>
    <w:p>
      <w:pPr/>
      <w:r>
        <w:rPr>
          <w:lang w:val="hi_IN" w:bidi="hi_IN"/>
        </w:rPr>
      </w:r>
      <w:r>
        <w:rPr>
          <w:lang w:val="hi_IN" w:bidi="hi_IN"/>
        </w:rPr>
        <w:t>जैसे ही यूहन्ना के चेले चले गए, तब यीशु यूहन्ना पर ध्यान देने लगा। यीशु उस समय का उल्लेख करता है जब यूहन्ना जंगल या रेगिस्तान में शिक्षा दे रहा था। उसने तीन सवाल पूछें ताकि यह दिखाया जा सके कि लोग यूहन्ना को देखने के लिए जंगल में जाते थे, क्योंकि वे सोचते थे कि वह एक भविष्यवक्ता है।</w:t>
      </w:r>
    </w:p>
    <w:p>
      <w:pPr/>
      <w:r>
        <w:rPr>
          <w:lang w:val="hi_IN" w:bidi="hi_IN"/>
        </w:rPr>
      </w:r>
      <w:r>
        <w:rPr>
          <w:lang w:val="hi_IN" w:bidi="hi_IN"/>
        </w:rPr>
        <w:t>रुकें और चर्चा करें: आपकी संस्कृति में, किस तरह के व्यक्ति को देखने के लिए लोग बड़ी संख्या में इकट्ठा होते हैं? वे कैसे कपड़े पहनते हैं या कैसे बोलते हैं?</w:t>
      </w:r>
    </w:p>
    <w:p>
      <w:pPr/>
      <w:r>
        <w:rPr>
          <w:lang w:val="hi_IN" w:bidi="hi_IN"/>
        </w:rPr>
      </w:r>
      <w:r>
        <w:rPr>
          <w:lang w:val="hi_IN" w:bidi="hi_IN"/>
        </w:rPr>
        <w:t>यीशु ने परमेश्वर द्वारा यूहन्ना के बारे कही गई बात का उल्लेख किया। भविष्यद्वक्ता मलाकी के माध्यम से परमेश्वर ने कहा, "देख, मैं अपने दूत को तेरे आगे भेजता हूँ, जो तेरे आगे तेरा मार्ग तैयार करेगा।" यहूदी संस्कृति में, राजा एक दूत चुनता था ताकि लोगों को बताया जा सके कि वह आ रहा है। यीशु कह रहा है कि यूहन्ना ही वह दूत है। यूहन्ना ने लोगों को पश्चाताप करने या परमेश्वर की ओर लौटने के लिए कहकर परमेश्वर के प्रतिज्ञा किए हुए उद्धारकर्ता के लिए तैयार किया। यूहन्ना ने लोगों को बपतिस्मा दिया ताकि यह दर्शाया जा सके कि उन्होंने पाप से मन फिराकर परमेश्वर की आज्ञा मानने का निर्णय लिया है।</w:t>
      </w:r>
    </w:p>
    <w:p>
      <w:pPr/>
      <w:r>
        <w:rPr>
          <w:lang w:val="hi_IN" w:bidi="hi_IN"/>
        </w:rPr>
      </w:r>
      <w:r>
        <w:rPr>
          <w:lang w:val="hi_IN" w:bidi="hi_IN"/>
        </w:rPr>
        <w:t>रुकें और चर्चा करें: आपकी संस्कृति में, महत्वपूर्ण लोगों के आने की घोषणा कैसे की जाती है? लोग उनके आने की तैयारी के लिए कौन-कौन से तरीके अपनाते हैं? यह दिखाने के लिए कि वे पहुँच गए हैं, किस प्रकार के विशेष संकेत या चिह्न दिए जाते हैं?</w:t>
      </w:r>
    </w:p>
    <w:p>
      <w:pPr/>
      <w:r>
        <w:rPr>
          <w:lang w:val="hi_IN" w:bidi="hi_IN"/>
        </w:rPr>
      </w:r>
      <w:r>
        <w:rPr>
          <w:lang w:val="hi_IN" w:bidi="hi_IN"/>
        </w:rPr>
        <w:t>मलाकी का उल्लेख करने के बाद, यीशु एक बार फिर उसी बात पर सबका ध्यान आकर्षित करता है, जिसे वह कहना चाहता है। यीशु कहता है कि अब तक जितने भी लोग जन्मे हैं, उनमें यूहन्ना बपतिस्मा देने वाले की भूमिका सबसे बड़ी थी। ऐसा इसलिए है क्योंकि यूहन्ना ने लोगों को सिखाकर परमेश्वर के प्रतिज्ञा किए हुए उद्धारकर्ता के लिए मार्ग तैयार किया था। यीशु ने कहा, “तौभी स्वर्ग के राज्य में जो सबसे छोटा है, वह भी उससे बड़ा है।” इसका अर्थ है कि परमेश्वर के राज्य का नागरिक बनना, जहाँ स्वयं परमेश्वर राज्य करता है, पृथ्वी के सबसे महान भविष्यद्वक्ता होने से भी अधिक अद्भुत है। यह दर्शाता है कि परमेश्वर अब एक नई और पहले से कहीं अधिक अच्छी रीति से लोगों पर राज्य कर रहा है और उनकी देखभाल कर रहा है। “जो सबसे छोटा है” का अर्थ उस व्यक्ति से है, जो सबसे निचले स्थान या पद पर है।</w:t>
      </w:r>
    </w:p>
    <w:p>
      <w:pPr/>
      <w:r>
        <w:rPr>
          <w:lang w:val="hi_IN" w:bidi="hi_IN"/>
        </w:rPr>
      </w:r>
      <w:r>
        <w:rPr>
          <w:lang w:val="hi_IN" w:bidi="hi_IN"/>
        </w:rPr>
        <w:t>यीशु ने कहा, “यूहन्ना बपतिस्मा देनेवाले के दिनों से” अर्थात जब से यूहन्ना ने प्रचार करना शुरू किया, तब से अब तक स्वर्ग के राज्य में संघर्ष होता आया है। हिंसक और दुष्ट लोगों ने स्वर्ग के राज्य पर आक्रमण किया है और उसे बलपूर्वक अपने नियंत्रण में लेने या जबरन उसमें घुसने की कोशिश की है। भविष्यद्वक्ता और व्यवस्था वे पुस्तकें हैं, जिन्हें भविष्यद्वक्ताओं ने लिखा और जिनमें वे नियम शामिल हैं, जो परमेश्वर ने अपने लोगों के लिए मूसा को दिए थे। इन पुस्तकों ने राज्य के विषय में भविष्यवाणी की या परमेश्वर का संदेश लोगों तक पहुँचाया। उन्होंने भी यूहन्ना बपतिस्मा देने वाले के आने के बारे में बताया। यीशु ने कहा, चाहो तो मानो, एलिय्याह जो आनेवाला था, वह यही है।" भविष्यद्वक्ता मलाकी ने कहा था कि एलिय्याह फिर से आएगा। एलिय्याह वह भविष्यद्वक्ता था जो मलाकी से पहले रहता था, और जिसे परमेश्वर ने स्वर्ग में उठा लिया था। यीशु लोगों को यह बता रहा था कि यूहन्ना मलाकी की भविष्यवाणी के पूरा होने का सबूत है। यूहन्ना वास्तव में एलिय्याह नहीं था, परन्तु वह एलिय्याह के समान एक महान भविष्यद्वक्ता था। जब यीशु कहता है, “जिसके कान हों, वह सुन ले,” तो वह लोगों से आग्रह कर रहा है कि वे उसके द्वारा कही गई बातों पर ध्यान से सोचें।</w:t>
      </w:r>
    </w:p>
    <w:p>
      <w:pPr/>
      <w:r>
        <w:rPr>
          <w:lang w:val="hi_IN" w:bidi="hi_IN"/>
        </w:rPr>
      </w:r>
      <w:r>
        <w:rPr>
          <w:lang w:val="hi_IN" w:bidi="hi_IN"/>
        </w:rPr>
        <w:t>यीशु ने एक ऐसा प्रश्न पूछा जिसका उत्तर वह उनसे नहीं चाहता था—उसने कहा, "मैं इस पीढ़ी की तुलना किससे करूँ?" वह चाहता था कि वे उसकी बात पर ध्यान लगाएँ कि जो वह कह रहा था। यीशु ने अपने ही प्रश्न का उत्तर दिया: “वे उन बच्चों के समान हैं जो बाजार या किसी सार्वजनिक स्थान पर बैठे अपने साथियों को पुकारते हैं।” यीशु ने इस पीढ़ी या इस समय के लोगों की तुलना बाज़ार में खेलने वाले बच्चों से की। बच्चों का एक समूह दूसरे समूह पर चिल्लाया, जिसने उनके साथ खेलने से मना कर दिया, चाहे वे खुशी का संगीत बजा रहे थे या शोक का। यहूदी लोग भोज और अन्य खुशी के अवसरों पर बांसुरी बजाते थे ताकि लोग खुशी से नाचें। लोग आमतौर पर शोकगीत अंतिम संस्कार या दफनाने के समय गाते थे।</w:t>
      </w:r>
    </w:p>
    <w:p>
      <w:pPr/>
      <w:r>
        <w:rPr>
          <w:lang w:val="hi_IN" w:bidi="hi_IN"/>
        </w:rPr>
      </w:r>
      <w:r>
        <w:rPr>
          <w:lang w:val="hi_IN" w:bidi="hi_IN"/>
        </w:rPr>
        <w:t>किसी यहूदी बाजार का चित्र दिखाएँ। बाँसुरी का एक चित्र दिखाएँ। आपकी संस्कृति में बच्चों द्वारा खेले जाने वाले खेलों के बारे में चर्चा करें।</w:t>
      </w:r>
    </w:p>
    <w:p>
      <w:pPr/>
      <w:r>
        <w:rPr>
          <w:lang w:val="hi_IN" w:bidi="hi_IN"/>
        </w:rPr>
      </w:r>
      <w:r>
        <w:rPr>
          <w:lang w:val="hi_IN" w:bidi="hi_IN"/>
        </w:rPr>
        <w:t>जैसा कि बच्चों ने कहा कि उनके साथी न तो खुशी के गीतों पर नाचे और न ही शोक के गीतों पर, उसी तरह लोगों ने यूहन्ना और यीशु दोनों की आलोचना की। यीशु ने कहा कि यूहन्ना ने परमेश्वर के प्रति अपना समर्पण इसलिए दिखाया, क्योंकि उसने साधारण भोजन नहीं किया और न ही नशीला पेय पदार्थ पिया। लोगों ने कहा कि यूहन्ना में दुष्ट आत्मा है। वे विश्वास नहीं करते थे कि यूहन्ना परमेश्वर का संदेशवाहक था। वे सोचते थे कि कोई शैतान या दुष्टात्मा उसके कामों को नियंत्रित कर रही थी, क्योंकि उसने सामान्य लोगों की तरह व्यवहार नहीं किया। यीशु ने स्वयं को “मनुष्य का पुत्र” कहा, क्योंकि यीशु ही मसीह या प्रतिज्ञा किया हुआ उद्धारकर्ता है। यीशु ने अन्य यहूदियों की तरह रोटी खाई और दाखमधु पीया। लेकिन लोगों ने उसे पेटू या एक ऐसा व्यक्ति कहा जो बहुत अधिक भोजन खाता है। उन्होंने उसे पियक्कड़ या बहुत अधिक दाखमधु पीने वाला व्यक्ति कहा।</w:t>
      </w:r>
    </w:p>
    <w:p>
      <w:pPr/>
      <w:r>
        <w:rPr>
          <w:lang w:val="hi_IN" w:bidi="hi_IN"/>
        </w:rPr>
      </w:r>
      <w:r>
        <w:rPr>
          <w:lang w:val="hi_IN" w:bidi="hi_IN"/>
        </w:rPr>
        <w:t>यीशु कर वसूलने वालों और पापियों का दोस्त था। यहूदी लोग कर वसूलने वालों को देशद्रोही मानते थे, क्योंकि वे रोमी सरकार के लिए कर वसूलते थे। पापी शब्द उन यहूदियों को दर्शाता है जो अनैतिक थे, और साथ ही वे यहूदी भी जो धार्मिक अगुवों के सख्त नियमों का पालन नहीं करते थे। यीशु ने खुद का और यूहन्ना का बचाव एक कहावत या बुद्धिमानी कथन के द्वारा किया। उसने कहा, “ज्ञान या समझ अपने कामों में सच्चा ठहराया गया है।” इसका अर्थ यह है कि जो लोग वास्तव में बुद्धिमान हैं, वे अपने जीवन जीने के तरीकों से अच्छे परिणाम प्राप्त करके अपनी बुद्धि का परिचय देंगे।</w:t>
      </w:r>
    </w:p>
    <w:p>
      <w:pPr/>
      <w:r>
        <w:rPr>
          <w:lang w:val="hi_IN" w:bidi="hi_IN"/>
        </w:rPr>
      </w:r>
      <w:r>
        <w:rPr>
          <w:lang w:val="hi_IN" w:bidi="hi_IN"/>
        </w:rPr>
        <w:t>रुकें और उन लोगों के बारे में चर्चा करें जो आपकी संस्कृति में समाज से बाहर कर दिए गए हैं। लोग ऐसी कौन सी चीजें करते हैं जिनके कारण उन्हें समाज से बाहर कर दिया जाता है? उन कामों के बारे में बात करें, जिन्हें करने के कारण आपकी संस्कृति में लोग बहिष्कृत माने जा सकते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ने यूहन्ना बपतिस्मा देनेवाले के चेलों से बात करना समाप्त किया। जब यूहन्ना के चेले जाने लगे, तब यीशु यूहन्ना की सेवकाई के महत्व और स्वर्ग के राज्य से उसके संबंध के बारे में सिखाने लगा।</w:t>
      </w:r>
    </w:p>
    <w:p>
      <w:pPr/>
      <w:r>
        <w:rPr>
          <w:lang w:val="hi_IN" w:bidi="hi_IN"/>
        </w:rPr>
      </w:r>
      <w:r>
        <w:rPr>
          <w:b/>
          <w:lang w:val="hi_IN" w:bidi="hi_IN"/>
        </w:rPr>
        <w:t>दूसरा दृश्य:</w:t>
      </w:r>
      <w:r>
        <w:rPr>
          <w:lang w:val="hi_IN" w:bidi="hi_IN"/>
        </w:rPr>
        <w:t xml:space="preserve"> यीशु लोगों के बारे में एक तुलना करता है। यीशु बताता है कि लोगों ने उसके और यूहन्ना के बारे में क्या कहा।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यूहन्ना बपतिस्मा देनेवाले के चेले</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खेलते हुए और गाते और बाँसुरी बजाते हुए बच्चे</w:t>
      </w:r>
    </w:p>
    <w:p>
      <w:pPr>
        <w:pStyle w:val="ListBullet"/>
        <w:spacing w:line="240" w:lineRule="auto"/>
        <w:ind w:left="720"/>
      </w:pPr>
      <w:r>
        <w:rPr>
          <w:lang w:val="hi_IN" w:bidi="hi_IN"/>
        </w:rPr>
      </w:r>
      <w:r>
        <w:rPr>
          <w:lang w:val="hi_IN" w:bidi="hi_IN"/>
        </w:rPr>
        <w:t>कर वसूलने वाले</w:t>
      </w:r>
    </w:p>
    <w:p>
      <w:pPr>
        <w:pStyle w:val="ListBullet"/>
        <w:spacing w:line="240" w:lineRule="auto"/>
        <w:ind w:left="720"/>
      </w:pPr>
      <w:r>
        <w:rPr>
          <w:lang w:val="hi_IN" w:bidi="hi_IN"/>
        </w:rPr>
      </w:r>
      <w:r>
        <w:rPr>
          <w:lang w:val="hi_IN" w:bidi="hi_IN"/>
        </w:rPr>
        <w:t>इस पीढ़ी के लोग</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ध्यान रखना जरूरी है कि जब यूहन्ना के चेले जा रहे हैं, तब यीशु लोगों की भीड़ से बात करना शुरू करता है। याद रखें कि यीशु ने लोगों की भीड़ से पूछा, "तुम जंगल में क्या देखने गए थे?" उसने यह प्रश्न तीन बार पूछा, लेकिन हर बार यीशु ने दूसरा प्रश्न पूछकर इसका उत्तर दिया। पहली बार, यीशु ने कहा, "क्या हवा से हिलते हुए सरकण्डे को?" सरकंडा एक लम्बी घास का पौधा होता है। हवा में इधर उधर लहराते हुए सरकंडे का चित्र शायद उस व्यक्ति को दिखाता है जो अक्सर अपने विचारों को बदलता रहता है।</w:t>
      </w:r>
    </w:p>
    <w:p>
      <w:pPr/>
      <w:r>
        <w:rPr>
          <w:lang w:val="hi_IN" w:bidi="hi_IN"/>
        </w:rPr>
      </w:r>
      <w:r>
        <w:rPr>
          <w:lang w:val="hi_IN" w:bidi="hi_IN"/>
        </w:rPr>
        <w:t>सरकंडे के पौधे का एक चित्र दिखाएँ।</w:t>
      </w:r>
    </w:p>
    <w:p>
      <w:pPr/>
      <w:r>
        <w:rPr>
          <w:lang w:val="hi_IN" w:bidi="hi_IN"/>
        </w:rPr>
      </w:r>
      <w:r>
        <w:rPr>
          <w:lang w:val="hi_IN" w:bidi="hi_IN"/>
        </w:rPr>
        <w:t>दूसरी बार, यीशु ने कहा, "क्या कोमल वस्त्र पहने हुए मनुष्य को?" कोमल वस्त्र का अर्थ है महँगे या अच्छी तरह से बने हुए वस्त्र। कोमल वस्त्र पहनने वाले लोग जंगल में नहीं रहते या वहाँ नहीं जाते हैं। इसके बजाय, वे महँगे घरों में रहते हैं, जहाँ वे अपने धनी होने का आनंद उठाते हैं। जब अंतिम बार यीशु ने प्रश्न पूछा, तो उसने सही उत्तर दिया। एक भविष्यद्वक्ता। यह याद रखना ज़रूरी है कि यीशु ने कहा था कि पृथ्वी पर यूहन्ना से बड़ा कोई नहीं है। लेकिन यीशु ने यह भी कहा, "स्वर्ग के राज्य में जो सबसे छोटा है वह यूहन्ना से बड़ा है।" यह याद रखना जरूरी है कि यीशु ने कहा था कि यूहन्ना उस बात को पूरा करता है, जिसके बारे में बहुत पहले भविष्यद्वक्ता ने कहा था। यीशु ने भविष्यद्वक्ता मलाकी के शब्दों को बिल्कुल वैसे ही दोहराया।</w:t>
      </w:r>
    </w:p>
    <w:p>
      <w:pPr/>
      <w:r>
        <w:rPr>
          <w:lang w:val="hi_IN" w:bidi="hi_IN"/>
        </w:rPr>
      </w:r>
      <w:r>
        <w:rPr>
          <w:lang w:val="hi_IN" w:bidi="hi_IN"/>
        </w:rPr>
        <w:t>अनुवादक दल से इस बारें में चर्चा करें कि वे यह कैसे दर्शाते हैं कि कोई व्यक्ति भविष्यद्वक्ता या अन्य किसी महत्वपूर्ण व्यक्ति के शब्दों को दोहरा रहा है।</w:t>
      </w:r>
    </w:p>
    <w:p>
      <w:pPr/>
      <w:r>
        <w:rPr>
          <w:lang w:val="hi_IN" w:bidi="hi_IN"/>
        </w:rPr>
      </w:r>
      <w:r>
        <w:rPr>
          <w:lang w:val="hi_IN" w:bidi="hi_IN"/>
        </w:rPr>
        <w:t>यह याद रखना ज़रूरी है कि जब यीशु कहता है, "सच में" या "मैं तुमसे सच कहता हूँ," तो वह लोगों से ध्यान देकर सुनने के लिए कह रहा है। याद रखें कि जब यीशु कहता है, ''जिसके कान हों, वह सुन ले," तो उस समय यीशु चाहता है कि लोग उसकी कही हुई बातों पर ध्यान से सोचें।</w:t>
      </w:r>
    </w:p>
    <w:p>
      <w:pPr/>
      <w:r>
        <w:rPr>
          <w:lang w:val="hi_IN" w:bidi="hi_IN"/>
        </w:rPr>
      </w:r>
      <w:r>
        <w:rPr>
          <w:lang w:val="hi_IN" w:bidi="hi_IN"/>
        </w:rPr>
        <w:t>यीशु इस पीढ़ी की तुलना बाजार में खेल रहे बच्चों से करता है। यह याद रखना जरूरी है कि जिन लोगों की तुलना यीशु कर रहा है, उन्होंने झूठा दावा किया था कि यूहन्ना में दुष्टात्मा है। यह याद रखना ज़रूरी है कि लोगों ने यीशु को कई नामों से पुकारा था। याद रखें कि यीशु कर वसूलने वालों और पापियों का दोस्त था। याद रखें कि यीशु ने बुद्धि के बारे में जो कुछ कहा, वह एक कहावत या बुद्धिमानी की बात थी।</w:t>
      </w:r>
    </w:p>
    <w:p>
      <w:pPr/>
      <w:r>
        <w:rPr>
          <w:lang w:val="hi_IN" w:bidi="hi_IN"/>
        </w:rPr>
      </w:r>
      <w:r>
        <w:rPr>
          <w:lang w:val="hi_IN" w:bidi="hi_IN"/>
        </w:rPr>
        <w:t>रुकें और समूह में चर्चा करें: आपकी संस्कृति में लोग शिक्षा के बीच में कहावत के बारे में कैसे बात करते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यूहन्ना बपतिस्मा देनेवाले के चेले</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खेलते हुए और गाते हुए और बाँसुरी बजाते हुए बच्चे</w:t>
      </w:r>
    </w:p>
    <w:p>
      <w:pPr>
        <w:pStyle w:val="ListBullet"/>
        <w:spacing w:line="240" w:lineRule="auto"/>
        <w:ind w:left="720"/>
      </w:pPr>
      <w:r>
        <w:rPr>
          <w:lang w:val="hi_IN" w:bidi="hi_IN"/>
        </w:rPr>
      </w:r>
      <w:r>
        <w:rPr>
          <w:lang w:val="hi_IN" w:bidi="hi_IN"/>
        </w:rPr>
        <w:t>कर वसूलने वाले</w:t>
      </w:r>
    </w:p>
    <w:p>
      <w:pPr>
        <w:pStyle w:val="ListBullet"/>
        <w:spacing w:line="240" w:lineRule="auto"/>
        <w:ind w:left="720"/>
      </w:pPr>
      <w:r>
        <w:rPr>
          <w:lang w:val="hi_IN" w:bidi="hi_IN"/>
        </w:rPr>
      </w:r>
      <w:r>
        <w:rPr>
          <w:lang w:val="hi_IN" w:bidi="hi_IN"/>
        </w:rPr>
        <w:t>इस पीढ़ी के लोग</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यह कहानी यूहन्ना के चेलों के चले जाने से शुरू होती है।</w:t>
      </w:r>
    </w:p>
    <w:p>
      <w:pPr/>
      <w:r>
        <w:rPr>
          <w:lang w:val="hi_IN" w:bidi="hi_IN"/>
        </w:rPr>
      </w:r>
      <w:r>
        <w:rPr>
          <w:lang w:val="hi_IN" w:bidi="hi_IN"/>
        </w:rPr>
        <w:t>यीशु ने लोगों की भीड़ से यूहन्ना के बारे में बात की। यीशु उनसे पूछता है, "तुम जंगल में किस तरह के व्यक्ति को देखने गए थे? क्या किसी ऐसे व्यक्ति को जो सरकंडे की तरह एक ओर से दूसरी ओर झूलता रहता हो?" यीशु कहता है, "नहीं।" यीशु आगे पूछता है: "क्या कोई ऐसा व्यक्ति जो धनवान की तरह कपड़े पहनता हो?" यीशु ने उत्तर दिया, "नहीं।" तब यीशु ने फिर पूछा, "क्या किसी भविष्यद्वक्ता को देखने?" यीशु कहता है, "हाँ।" वह कहता है कि यूहन्ना एक भविष्यद्वक्ता से भी बढ़कर है। यूहन्ना परमेश्वर के वचन में कही गई बातों को पूरा करता है। कोई भी यूहन्ना से बड़ा नहीं है, लेकिन स्वर्ग के राज्य में सबसे छोटा भी यूहन्ना से बड़ा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लोगों की भीड़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ने पूछा, वह इस पीढ़ी के लोगों की तुलना किससे कर सकता है? यीशु उनकी तुलना खेल रहे बच्चों से करता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बच्चों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कि यूहन्ना ने न तो रोटी खाई और न दाखमधु पिया और लोगों ने कहा कि उस में दुष्टात्मा है। यीशु खाता-पीता है और लोग कहते हैं कि वह पेटू और पियक्कड़ है, वह कर वसूलने वालों और पापियों का दोस्त है। यीशु कहता है, "पर ज्ञान अपने कामों में सच्चा ठहराया गया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इस पीढ़ी के लोगों की भूमिका निभाने वाले अभिनेताओं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ने पूछा, "तुम </w:t>
      </w:r>
      <w:r>
        <w:rPr>
          <w:b/>
          <w:lang w:val="hi_IN" w:bidi="hi_IN"/>
        </w:rPr>
        <w:t>जंगल</w:t>
      </w:r>
      <w:r>
        <w:rPr>
          <w:lang w:val="hi_IN" w:bidi="hi_IN"/>
        </w:rPr>
        <w:t xml:space="preserve"> में क्या देखने गए थे? एक </w:t>
      </w:r>
      <w:r>
        <w:rPr>
          <w:b/>
          <w:lang w:val="hi_IN" w:bidi="hi_IN"/>
        </w:rPr>
        <w:t>भविष्यद्वक्ता</w:t>
      </w:r>
      <w:r>
        <w:rPr>
          <w:lang w:val="hi_IN" w:bidi="hi_IN"/>
        </w:rPr>
        <w:t xml:space="preserve"> को?" एक भविष्यद्वक्ता परमेश्वर का संदेशवाहक होता है। यूहन्ना विशेष रूप से एक महत्वपूर्ण भविष्यद्वक्ता था क्योंकि उसने लोगों को पश्चात्ताप करने और परमेश्वर की ओर मन फिराने के लिए कहकर, मसीह के लिए तैयार किया। भविष्यद्वक्ता और जंगल के लिए उसी शब्द का उपयोग करें जिसका उपयोग आपने पिछले भागों में किया है। </w:t>
      </w:r>
      <w:r>
        <w:rPr>
          <w:b/>
          <w:lang w:val="hi_IN" w:bidi="hi_IN"/>
        </w:rPr>
        <w:t>भविष्यद्वक्ता</w:t>
      </w:r>
      <w:r>
        <w:rPr>
          <w:lang w:val="hi_IN" w:bidi="hi_IN"/>
        </w:rPr>
        <w:t xml:space="preserve"> और </w:t>
      </w:r>
      <w:r>
        <w:rPr>
          <w:lang w:val="hi_IN" w:bidi="hi_IN"/>
        </w:rPr>
        <w:t>जंगल</w:t>
      </w:r>
      <w:r>
        <w:rPr>
          <w:lang w:val="hi_IN" w:bidi="hi_IN"/>
        </w:rPr>
        <w:t xml:space="preserve"> की अधिक पूर्ण परिभाषा के लिए मुख्य शब्दावली को देखें।</w:t>
      </w:r>
    </w:p>
    <w:p>
      <w:pPr/>
      <w:r>
        <w:rPr>
          <w:lang w:val="hi_IN" w:bidi="hi_IN"/>
        </w:rPr>
      </w:r>
      <w:r>
        <w:rPr>
          <w:lang w:val="hi_IN" w:bidi="hi_IN"/>
        </w:rPr>
        <w:t xml:space="preserve">यीशु कहता है कि </w:t>
      </w:r>
      <w:r>
        <w:rPr>
          <w:b/>
          <w:lang w:val="hi_IN" w:bidi="hi_IN"/>
        </w:rPr>
        <w:t>पवित्र शास्त्र</w:t>
      </w:r>
      <w:r>
        <w:rPr>
          <w:lang w:val="hi_IN" w:bidi="hi_IN"/>
        </w:rPr>
        <w:t xml:space="preserve"> यूहन्ना के बारे में बात करते हैं। यीशु कहता है कि यूहन्ना के बारे में "यह लिखा है।" यह यहूदी शास्त्रों को दर्शाता है। यदि आप यहाँ यहूदी शास्त्र के लिए कोई शब्द उपयोग करते हैं, तो पवित्र शास्त्र के लिए उसी शब्द का उपयोग करें जो आपने पिछले भागों में उपयोग किया है, याद रखें कि </w:t>
      </w:r>
      <w:r>
        <w:rPr>
          <w:lang w:val="hi_IN" w:bidi="hi_IN"/>
        </w:rPr>
        <w:t>पवित्र शास्त्र</w:t>
      </w:r>
      <w:r>
        <w:rPr>
          <w:lang w:val="hi_IN" w:bidi="hi_IN"/>
        </w:rPr>
        <w:t xml:space="preserve"> मुख्य शब्दावली में है।</w:t>
      </w:r>
    </w:p>
    <w:p>
      <w:pPr/>
      <w:r>
        <w:rPr>
          <w:lang w:val="hi_IN" w:bidi="hi_IN"/>
        </w:rPr>
      </w:r>
      <w:r>
        <w:rPr>
          <w:lang w:val="hi_IN" w:bidi="hi_IN"/>
        </w:rPr>
        <w:t xml:space="preserve">यीशु ने कहा कि </w:t>
      </w:r>
      <w:r>
        <w:rPr>
          <w:b/>
          <w:lang w:val="hi_IN" w:bidi="hi_IN"/>
        </w:rPr>
        <w:t>जो स्त्रियों से जन्मे हैं</w:t>
      </w:r>
      <w:r>
        <w:rPr>
          <w:lang w:val="hi_IN" w:bidi="hi_IN"/>
        </w:rPr>
        <w:t xml:space="preserve">, उनमें से कोई भी </w:t>
      </w:r>
      <w:r>
        <w:rPr>
          <w:lang w:val="hi_IN" w:bidi="hi_IN"/>
        </w:rPr>
        <w:t>यूहन्ना बपतिस्मा देने वाले</w:t>
      </w:r>
      <w:r>
        <w:rPr>
          <w:lang w:val="hi_IN" w:bidi="hi_IN"/>
        </w:rPr>
        <w:t xml:space="preserve"> से बड़ा नहीं है। लेकिन जो </w:t>
      </w:r>
      <w:r>
        <w:rPr>
          <w:b/>
          <w:lang w:val="hi_IN" w:bidi="hi_IN"/>
        </w:rPr>
        <w:t>स्वर्ग के राज्य</w:t>
      </w:r>
      <w:r>
        <w:rPr>
          <w:lang w:val="hi_IN" w:bidi="hi_IN"/>
        </w:rPr>
        <w:t xml:space="preserve"> में सबसे छोटा है, वह यूहन्ना बपतिस्मा देने वाले से बड़ा है। “स्त्रियों से जन्मे” कहने का एक और तरीका है कि हर वह व्यक्ति जो जीवित है या कभी जीवित था। स्वर्ग का राज्य वह स्थान है जहाँ परमेश्वर रहता है और राज्य करता है। स्वर्ग के राज्य के लिए उसी शब्द का उपयोग करें जिसका उपयोग आपने पिछले भागों में किया है। </w:t>
      </w:r>
      <w:r>
        <w:rPr>
          <w:lang w:val="hi_IN" w:bidi="hi_IN"/>
        </w:rPr>
        <w:t>स्वर्ग के राज्य</w:t>
      </w:r>
      <w:r>
        <w:rPr>
          <w:lang w:val="hi_IN" w:bidi="hi_IN"/>
        </w:rPr>
        <w:t>की अधिक पूर्ण परिभाषा के लिए मुख्य शब्दावली देखें।</w:t>
      </w:r>
    </w:p>
    <w:p>
      <w:pPr/>
      <w:r>
        <w:rPr>
          <w:lang w:val="hi_IN" w:bidi="hi_IN"/>
        </w:rPr>
      </w:r>
      <w:r>
        <w:rPr>
          <w:lang w:val="hi_IN" w:bidi="hi_IN"/>
        </w:rPr>
        <w:t xml:space="preserve">यीशु ने कहा कि </w:t>
      </w:r>
      <w:r>
        <w:rPr>
          <w:b/>
          <w:lang w:val="hi_IN" w:bidi="hi_IN"/>
        </w:rPr>
        <w:t>भविष्यद्वक्ताओं</w:t>
      </w:r>
      <w:r>
        <w:rPr>
          <w:lang w:val="hi_IN" w:bidi="hi_IN"/>
        </w:rPr>
        <w:t xml:space="preserve"> और </w:t>
      </w:r>
      <w:r>
        <w:rPr>
          <w:b/>
          <w:lang w:val="hi_IN" w:bidi="hi_IN"/>
        </w:rPr>
        <w:t>व्यवस्था</w:t>
      </w:r>
      <w:r>
        <w:rPr>
          <w:lang w:val="hi_IN" w:bidi="hi_IN"/>
        </w:rPr>
        <w:t xml:space="preserve"> ने प्रतिज्ञा किए गए उद्धारकर्ता के आने के बारे में बताया है। भविष्यद्वक्ताओं से तात्पर्य यहूदी भविष्यद्वक्ताओं के लेखों से है, और व्यवस्था उन लिखित नियमों को दर्शाती है जो परमेश्वर ने मूसा के माध्यम से अपने लोगों के लिए दिए थे। भविष्यद्वक्ताओं और व्यवस्था के लिए उन्हीं शब्दों का उपयोग करें जो आपने पिछले भागों में उपयोग किए हैं, और याद रखें कि </w:t>
      </w:r>
      <w:r>
        <w:rPr>
          <w:b/>
          <w:lang w:val="hi_IN" w:bidi="hi_IN"/>
        </w:rPr>
        <w:t>भविष्यद्वक्ता</w:t>
      </w:r>
      <w:r>
        <w:rPr>
          <w:lang w:val="hi_IN" w:bidi="hi_IN"/>
        </w:rPr>
        <w:t xml:space="preserve"> और </w:t>
      </w:r>
      <w:r>
        <w:rPr>
          <w:lang w:val="hi_IN" w:bidi="hi_IN"/>
        </w:rPr>
        <w:t>व्यवस्था</w:t>
      </w:r>
      <w:r>
        <w:rPr>
          <w:lang w:val="hi_IN" w:bidi="hi_IN"/>
        </w:rPr>
        <w:t xml:space="preserve"> मुख्य शब्दावली में हैं।</w:t>
      </w:r>
    </w:p>
    <w:p>
      <w:pPr/>
      <w:r>
        <w:rPr>
          <w:lang w:val="hi_IN" w:bidi="hi_IN"/>
        </w:rPr>
      </w:r>
      <w:r>
        <w:rPr>
          <w:lang w:val="hi_IN" w:bidi="hi_IN"/>
        </w:rPr>
        <w:t xml:space="preserve">यीशु ने उस </w:t>
      </w:r>
      <w:r>
        <w:rPr>
          <w:b/>
          <w:lang w:val="hi_IN" w:bidi="hi_IN"/>
        </w:rPr>
        <w:t>पीढ़ी</w:t>
      </w:r>
      <w:r>
        <w:rPr>
          <w:lang w:val="hi_IN" w:bidi="hi_IN"/>
        </w:rPr>
        <w:t xml:space="preserve"> या अपने समय में रहने वाले लोगों की तुलना </w:t>
      </w:r>
      <w:r>
        <w:rPr>
          <w:b/>
          <w:lang w:val="hi_IN" w:bidi="hi_IN"/>
        </w:rPr>
        <w:t>बाज़ार</w:t>
      </w:r>
      <w:r>
        <w:rPr>
          <w:lang w:val="hi_IN" w:bidi="hi_IN"/>
        </w:rPr>
        <w:t xml:space="preserve"> में बैठे बच्चों से की जो अपने मित्रों को पुकार रहे थे।</w:t>
      </w:r>
    </w:p>
    <w:p>
      <w:pPr/>
      <w:r>
        <w:rPr>
          <w:lang w:val="hi_IN" w:bidi="hi_IN"/>
        </w:rPr>
      </w:r>
      <w:r>
        <w:rPr>
          <w:b/>
          <w:lang w:val="hi_IN" w:bidi="hi_IN"/>
        </w:rPr>
        <w:t>पीढ़ी</w:t>
      </w:r>
      <w:r>
        <w:rPr>
          <w:lang w:val="hi_IN" w:bidi="hi_IN"/>
        </w:rPr>
        <w:t xml:space="preserve"> के लिए उसी शब्द का उपयोग करें जिसका उपयोग आपने पिछले भागों में किया है। </w:t>
      </w:r>
      <w:r>
        <w:rPr>
          <w:lang w:val="hi_IN" w:bidi="hi_IN"/>
        </w:rPr>
        <w:t>पीढ़ी</w:t>
      </w:r>
      <w:r>
        <w:rPr>
          <w:lang w:val="hi_IN" w:bidi="hi_IN"/>
        </w:rPr>
        <w:t xml:space="preserve"> की अधिक पूर्ण परिभाषा के लिए मुख्य शब्दावली को देखें।</w:t>
      </w:r>
    </w:p>
    <w:p>
      <w:pPr/>
      <w:r>
        <w:rPr>
          <w:lang w:val="hi_IN" w:bidi="hi_IN"/>
        </w:rPr>
      </w:r>
      <w:r>
        <w:rPr>
          <w:b/>
          <w:lang w:val="hi_IN" w:bidi="hi_IN"/>
        </w:rPr>
        <w:t>बाज़ार</w:t>
      </w:r>
      <w:r>
        <w:rPr>
          <w:lang w:val="hi_IN" w:bidi="hi_IN"/>
        </w:rPr>
        <w:t xml:space="preserve"> एक सार्वजनिक स्थान या गाँव का चौक होता है।</w:t>
      </w:r>
    </w:p>
    <w:p>
      <w:pPr/>
      <w:r>
        <w:rPr>
          <w:lang w:val="hi_IN" w:bidi="hi_IN"/>
        </w:rPr>
      </w:r>
      <w:r>
        <w:rPr>
          <w:lang w:val="hi_IN" w:bidi="hi_IN"/>
        </w:rPr>
        <w:t xml:space="preserve">यहूदी लोग भोज और अन्य खुशी के अवसरों पर </w:t>
      </w:r>
      <w:r>
        <w:rPr>
          <w:b/>
          <w:lang w:val="hi_IN" w:bidi="hi_IN"/>
        </w:rPr>
        <w:t>बाँसुरी</w:t>
      </w:r>
      <w:r>
        <w:rPr>
          <w:lang w:val="hi_IN" w:bidi="hi_IN"/>
        </w:rPr>
        <w:t xml:space="preserve"> बजाते थे ताकि लोग नाच सकें। बाँसुरी एक संगीत वाद्ययंत्र है। यह एक नली के समान होती है, जिसका एक सिरा बंद होता है और इसकी लंबाई के साथ छोटे-छोटे छेद बने होते हैं। लोग संगीत बजाने के लिए बाँसुरी के बंद सिरे में फूँक मारते हैं।</w:t>
      </w:r>
    </w:p>
    <w:p>
      <w:pPr/>
      <w:r>
        <w:rPr>
          <w:lang w:val="hi_IN" w:bidi="hi_IN"/>
        </w:rPr>
      </w:r>
      <w:r>
        <w:rPr>
          <w:b/>
          <w:lang w:val="hi_IN" w:bidi="hi_IN"/>
        </w:rPr>
        <w:t>शोकगीत</w:t>
      </w:r>
      <w:r>
        <w:rPr>
          <w:lang w:val="hi_IN" w:bidi="hi_IN"/>
        </w:rPr>
        <w:t xml:space="preserve"> एक दुःख भरा गीत होता है जिसे लोग आमतौर पर अंतिम संस्कार या दफनाने के समय गाते हैं।</w:t>
      </w:r>
    </w:p>
    <w:p>
      <w:pPr/>
      <w:r>
        <w:rPr>
          <w:lang w:val="hi_IN" w:bidi="hi_IN"/>
        </w:rPr>
      </w:r>
      <w:r>
        <w:rPr>
          <w:lang w:val="hi_IN" w:bidi="hi_IN"/>
        </w:rPr>
        <w:t xml:space="preserve">लोगों ने यूहन्ना बपतिस्मा देने वाले को ठुकरा दिया और कहा कि उसमें </w:t>
      </w:r>
      <w:r>
        <w:rPr>
          <w:b/>
          <w:lang w:val="hi_IN" w:bidi="hi_IN"/>
        </w:rPr>
        <w:t>शैतान</w:t>
      </w:r>
      <w:r>
        <w:rPr>
          <w:lang w:val="hi_IN" w:bidi="hi_IN"/>
        </w:rPr>
        <w:t xml:space="preserve"> है। इससे पता चलता है कि उनका मानना था कि यूहन्ना के कामों को एक </w:t>
      </w:r>
      <w:r>
        <w:rPr>
          <w:lang w:val="hi_IN" w:bidi="hi_IN"/>
        </w:rPr>
        <w:t>दुष्टात्मा</w:t>
      </w:r>
      <w:r>
        <w:rPr>
          <w:lang w:val="hi_IN" w:bidi="hi_IN"/>
        </w:rPr>
        <w:t xml:space="preserve"> या बुरी आत्मा नियंत्रित कर रही थी। बुरी आत्मा एक आत्मिक प्राणी है जिसने परमेश्वर के खिलाफ विद्रोह किया है। बुरी आत्मा के लिए उसी शब्द का उपयोग करें जिसका उपयोग आपने पिछले भागों में किया है। </w:t>
      </w:r>
      <w:r>
        <w:rPr>
          <w:lang w:val="hi_IN" w:bidi="hi_IN"/>
        </w:rPr>
        <w:t>बुरी आत्मा</w:t>
      </w:r>
      <w:r>
        <w:rPr>
          <w:lang w:val="hi_IN" w:bidi="hi_IN"/>
        </w:rPr>
        <w:t xml:space="preserve"> की अधिक पूर्ण परिभाषा के लिए मुख्य शब्दावली को देखें।</w:t>
      </w:r>
    </w:p>
    <w:p>
      <w:pPr/>
      <w:r>
        <w:rPr>
          <w:lang w:val="hi_IN" w:bidi="hi_IN"/>
        </w:rPr>
      </w:r>
      <w:r>
        <w:rPr>
          <w:lang w:val="hi_IN" w:bidi="hi_IN"/>
        </w:rPr>
        <w:t xml:space="preserve">लोगों ने यीशु को भी ठुकरा दिया। यीशु स्वयं को </w:t>
      </w:r>
      <w:r>
        <w:rPr>
          <w:b/>
          <w:lang w:val="hi_IN" w:bidi="hi_IN"/>
        </w:rPr>
        <w:t>मनुष्य का पुत्र</w:t>
      </w:r>
      <w:r>
        <w:rPr>
          <w:lang w:val="hi_IN" w:bidi="hi_IN"/>
        </w:rPr>
        <w:t xml:space="preserve"> कहता है। बाइबल में, मनुष्य का पुत्र वह व्यक्ति है जिसे परमेश्वर अपना सारा अधिकार और सारी सामर्थ देता है। मनुष्य का पुत्र, प्रतिज्ञा किए हुए उद्धारकर्ता का दूसरा नाम है। मनुष्य के पुत्र के लिए उसी शब्द का उपयोग करें जिसका उपयोग आपने पिछले भागों में किया है। </w:t>
      </w:r>
      <w:r>
        <w:rPr>
          <w:lang w:val="hi_IN" w:bidi="hi_IN"/>
        </w:rPr>
        <w:t>मनुष्य का पुत्र</w:t>
      </w:r>
      <w:r>
        <w:rPr>
          <w:lang w:val="hi_IN" w:bidi="hi_IN"/>
        </w:rPr>
        <w:t xml:space="preserve"> की अधिक पूर्ण परिभाषा के लिए मुख्य शब्दावली देखें।</w:t>
      </w:r>
    </w:p>
    <w:p>
      <w:pPr/>
      <w:r>
        <w:rPr>
          <w:lang w:val="hi_IN" w:bidi="hi_IN"/>
        </w:rPr>
      </w:r>
      <w:r>
        <w:rPr>
          <w:lang w:val="hi_IN" w:bidi="hi_IN"/>
        </w:rPr>
        <w:t xml:space="preserve">यीशु को ठुकरा दिया गया, क्योंकि वह </w:t>
      </w:r>
      <w:r>
        <w:rPr>
          <w:b/>
          <w:lang w:val="hi_IN" w:bidi="hi_IN"/>
        </w:rPr>
        <w:t>कर वसूलने वालों</w:t>
      </w:r>
      <w:r>
        <w:rPr>
          <w:lang w:val="hi_IN" w:bidi="hi_IN"/>
        </w:rPr>
        <w:t xml:space="preserve"> और </w:t>
      </w:r>
      <w:r>
        <w:rPr>
          <w:b/>
          <w:lang w:val="hi_IN" w:bidi="hi_IN"/>
        </w:rPr>
        <w:t>पापियों</w:t>
      </w:r>
      <w:r>
        <w:rPr>
          <w:lang w:val="hi_IN" w:bidi="hi_IN"/>
        </w:rPr>
        <w:t xml:space="preserve"> का दोस्त था।</w:t>
      </w:r>
    </w:p>
    <w:p>
      <w:pPr/>
      <w:r>
        <w:rPr>
          <w:lang w:val="hi_IN" w:bidi="hi_IN"/>
        </w:rPr>
      </w:r>
      <w:r>
        <w:rPr>
          <w:b/>
          <w:lang w:val="hi_IN" w:bidi="hi_IN"/>
        </w:rPr>
        <w:t>कर वसूलने वाले</w:t>
      </w:r>
      <w:r>
        <w:rPr>
          <w:lang w:val="hi_IN" w:bidi="hi_IN"/>
        </w:rPr>
        <w:t xml:space="preserve"> रोमी सरकार के लिए यहूदियों से कर वसूल करते थे। यहूदी कर वसूलने वालों को अपने लोगों का विरोधी मानते थे।</w:t>
      </w:r>
    </w:p>
    <w:p>
      <w:pPr/>
      <w:r>
        <w:rPr>
          <w:lang w:val="hi_IN" w:bidi="hi_IN"/>
        </w:rPr>
      </w:r>
      <w:r>
        <w:rPr>
          <w:b/>
          <w:lang w:val="hi_IN" w:bidi="hi_IN"/>
        </w:rPr>
        <w:t>पापी</w:t>
      </w:r>
      <w:r>
        <w:rPr>
          <w:lang w:val="hi_IN" w:bidi="hi_IN"/>
        </w:rPr>
        <w:t xml:space="preserve"> शब्द उन यहूदियों को दर्शाता है जो अनैतिक जीवन जीते थे, और जो धार्मिक अगुवों के नियमों का सख्ती से पालन नहीं करते थे। </w:t>
      </w:r>
      <w:r>
        <w:rPr>
          <w:b/>
          <w:lang w:val="hi_IN" w:bidi="hi_IN"/>
        </w:rPr>
        <w:t>पाप</w:t>
      </w:r>
      <w:r>
        <w:rPr>
          <w:lang w:val="hi_IN" w:bidi="hi_IN"/>
        </w:rPr>
        <w:t xml:space="preserve"> के लिए उसी शब्द का उपयोग करें जिसका उपयोग आपने पिछले भागों में किया है। </w:t>
      </w:r>
      <w:r>
        <w:rPr>
          <w:lang w:val="hi_IN" w:bidi="hi_IN"/>
        </w:rPr>
        <w:t>पाप</w:t>
      </w:r>
      <w:r>
        <w:rPr>
          <w:lang w:val="hi_IN" w:bidi="hi_IN"/>
        </w:rPr>
        <w:t xml:space="preserve"> की अधिक पूर्ण परिभाषा के लिए मुख्य शब्दावली को देखें।</w:t>
      </w:r>
    </w:p>
    <w:p>
      <w:pPr/>
      <w:r>
        <w:rPr>
          <w:lang w:val="hi_IN" w:bidi="hi_IN"/>
        </w:rPr>
      </w:r>
      <w:r>
        <w:rPr>
          <w:lang w:val="hi_IN" w:bidi="hi_IN"/>
        </w:rPr>
        <w:t>यीशु ने एक कहावत या बुद्धिमानी के कथन से खुद का और यूहन्ना का बचाव किया। उसने कहा, "</w:t>
      </w:r>
      <w:r>
        <w:rPr>
          <w:b/>
          <w:lang w:val="hi_IN" w:bidi="hi_IN"/>
        </w:rPr>
        <w:t>ज्ञान</w:t>
      </w:r>
      <w:r>
        <w:rPr>
          <w:lang w:val="hi_IN" w:bidi="hi_IN"/>
        </w:rPr>
        <w:t xml:space="preserve"> अपने कामों से सच्चा ठहराया जाता है।" ज्ञान, समझने और उस समझ के अनुसार कार्य करने की क्षमता है। ज्ञान के लिए उसी शब्द का उपयोग करें जिसका उपयोग आपने पिछले भागों में किया है। </w:t>
      </w:r>
      <w:r>
        <w:rPr>
          <w:lang w:val="hi_IN" w:bidi="hi_IN"/>
        </w:rPr>
        <w:t>ज्ञान</w:t>
      </w:r>
      <w:r>
        <w:rPr>
          <w:lang w:val="hi_IN" w:bidi="hi_IN"/>
        </w:rPr>
        <w:t xml:space="preserve"> की अधिक पूर्ण परिभाषा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11:20–24</w:t>
      </w:r>
      <w:r>
        <w:rPr>
          <w:lang w:val="hi_IN" w:bidi="hi_IN"/>
        </w:rPr>
      </w:r>
    </w:p>
    <w:p>
      <w:pPr>
        <w:pStyle w:val="Heading3"/>
      </w:pPr>
      <w:r>
        <w:rPr>
          <w:lang w:val="hi_IN" w:bidi="hi_IN"/>
        </w:rPr>
        <w:t>सुने और मन में रखें</w:t>
      </w:r>
    </w:p>
    <w:p>
      <w:pPr/>
      <w:r>
        <w:rPr>
          <w:lang w:val="hi_IN" w:bidi="hi_IN"/>
        </w:rPr>
      </w:r>
      <w:r>
        <w:rPr>
          <w:lang w:val="hi_IN" w:bidi="hi_IN"/>
        </w:rPr>
        <w:t>मत्ती 11:20–24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यीशु पुष्टि करता है कि वह परमेश्वर द्वारा प्रतिज्ञा किया हुआ उद्धारकर्ता है और यूहन्ना परमेश्वर द्वारा भेजा गया एक महान संदेशवाहक है। इस सच्ची कहानी में, मत्ती यह दर्ज करता है यीशु उन नगरों के लोगों से नाखुश हैं जिन्होंने अपने पापों से फिरना नही चाहा।</w:t>
      </w:r>
    </w:p>
    <w:p>
      <w:pPr/>
      <w:r>
        <w:rPr>
          <w:lang w:val="hi_IN" w:bidi="hi_IN"/>
        </w:rPr>
      </w:r>
      <w:r>
        <w:rPr>
          <w:lang w:val="hi_IN" w:bidi="hi_IN"/>
        </w:rPr>
        <w:t>यीशु ने ये बातें शायद पिछले भाग के तुरन्त बाद कहना शुरू की थी। यीशु ने उन कुछ नगरों के लोगों को उलाहना देना या उनकी आलोचना करनी शुरू कर दी जहाँ उसने महान कार्य या चमत्कार किए थे जो केवल परमेश्वर ही कर सकता है। चमत्कार देखने के बावजूद भी लोगों ने पापों से मन नहीं फिराया, या न तो पाप करना छोड़ा और न ही परमेश्वर की आज्ञा मानी।</w:t>
      </w:r>
    </w:p>
    <w:p>
      <w:pPr/>
      <w:r>
        <w:rPr>
          <w:lang w:val="hi_IN" w:bidi="hi_IN"/>
        </w:rPr>
      </w:r>
      <w:r>
        <w:rPr>
          <w:lang w:val="hi_IN" w:bidi="hi_IN"/>
        </w:rPr>
        <w:t>यीशु नगरों के लोगों को संबोधित करते हुए कहता है "हाय तुम पर"। बाइबल में, हाय शब्द का उपयोग परमेश्वर के आने वाले और न टाले जाने वाले न्याय को दिखाने के लिए किया गया है।</w:t>
      </w:r>
    </w:p>
    <w:p>
      <w:pPr/>
      <w:r>
        <w:rPr>
          <w:lang w:val="hi_IN" w:bidi="hi_IN"/>
        </w:rPr>
      </w:r>
      <w:r>
        <w:rPr>
          <w:lang w:val="hi_IN" w:bidi="hi_IN"/>
        </w:rPr>
        <w:t>एक नक्शा दिखाएँ जिसमें खुराजीन और बैतसैदा शामिल हो।</w:t>
      </w:r>
    </w:p>
    <w:p>
      <w:pPr/>
      <w:r>
        <w:rPr>
          <w:lang w:val="hi_IN" w:bidi="hi_IN"/>
        </w:rPr>
      </w:r>
      <w:r>
        <w:rPr>
          <w:lang w:val="hi_IN" w:bidi="hi_IN"/>
        </w:rPr>
        <w:t>अपनी संस्कृति में चेतावनियों पर चर्चा करें। दूसरों को किसी खतरे की चेतावनी देने के लिए कौन-कौन से शब्द इस्तेमाल किए जाते हैं?" किस प्रकार के कामों से ऐसी चेतावनी मिल सकती है?</w:t>
      </w:r>
    </w:p>
    <w:p>
      <w:pPr/>
      <w:r>
        <w:rPr>
          <w:lang w:val="hi_IN" w:bidi="hi_IN"/>
        </w:rPr>
      </w:r>
      <w:r>
        <w:rPr>
          <w:lang w:val="hi_IN" w:bidi="hi_IN"/>
        </w:rPr>
        <w:t>खुराजीन और बैतसैदा दोनों ही ऐसे हैं, जहाँ उत्तरी गलील में यहूदी रहते थे। खुराजीन और बैतसैदा दोनों ने यीशु के चमत्कारों को देखा था। इसलिए, यीशु उनसे कहता है कि यदि ये सामर्थ के काम सूर और सैदा में किए जाते तो वे लोग टाट ओढ़कर और राख में बैठकर अपने पापों से मन फिरा लेते। यीशु ने यहाँ ऐसी बात का उल्लेख किया जो वास्तव में नहीं हुई थी, ताकि वह अपनी बात को सिद्ध कर सकें।</w:t>
      </w:r>
    </w:p>
    <w:p>
      <w:pPr/>
      <w:r>
        <w:rPr>
          <w:lang w:val="hi_IN" w:bidi="hi_IN"/>
        </w:rPr>
      </w:r>
      <w:r>
        <w:rPr>
          <w:lang w:val="hi_IN" w:bidi="hi_IN"/>
        </w:rPr>
        <w:t>सूर और सैदा, भूमध्य सागर के तट पर स्थित वे नगर थे जहाँ गैर-यहूदी रहते थे। सैदा, सूर से लगभग चालीस किलोमीटर दक्षिण में था। यहूदी लोग सूर और सैदा की अवज्ञा के बारे में जानते होंगे। परमेश्वर ने सैकड़ों वर्ष पहले सूर और सैदा को आज्ञा नहीं मानने के कारण दण्ड दिया था। जब यीशु ये बातें कह रहा था, सूर और सैदा उस समय भी नगर थे। परंतु उन्होंने अनेक कठिनाइयों और युद्धों का सामना किया था। इसलिए, सूर और सैदा अब पहले जैसे शक्तिशाली और सामर्थी नगर नहीं रहे थे।</w:t>
      </w:r>
    </w:p>
    <w:p>
      <w:pPr/>
      <w:r>
        <w:rPr>
          <w:lang w:val="hi_IN" w:bidi="hi_IN"/>
        </w:rPr>
      </w:r>
      <w:r>
        <w:rPr>
          <w:lang w:val="hi_IN" w:bidi="hi_IN"/>
        </w:rPr>
        <w:t>यीशु के समय का अश्शूर का एक नक्शा दिखाएँ जिसमें सूर और सैदा शामिल हो।</w:t>
      </w:r>
    </w:p>
    <w:p>
      <w:pPr/>
      <w:r>
        <w:rPr>
          <w:lang w:val="hi_IN" w:bidi="hi_IN"/>
        </w:rPr>
      </w:r>
      <w:r>
        <w:rPr>
          <w:lang w:val="hi_IN" w:bidi="hi_IN"/>
        </w:rPr>
        <w:t>लोग मन फिराव को दिखाने के लिए टाट के कपड़े पहनते थे, जो जानवरों के बालों से बना एक खुरदुरा और असुविधाजनक वस्त्र होता था। वे राख में बैठते थे या अपने सिर पर राख डालते थे। जब कोई मन फिराव करता है, तो वह अपने पाप के लिए दुखी होता है और पछतावा करता है।</w:t>
      </w:r>
    </w:p>
    <w:p>
      <w:pPr/>
      <w:r>
        <w:rPr>
          <w:lang w:val="hi_IN" w:bidi="hi_IN"/>
        </w:rPr>
      </w:r>
      <w:r>
        <w:rPr>
          <w:lang w:val="hi_IN" w:bidi="hi_IN"/>
        </w:rPr>
        <w:t>टाट के वस्त्र की एक तस्वीर दिखाएँ। आपकी संस्कृति में लोगों द्वारा शोक और पछतावे को व्यक्त करने के तरीकों पर चर्चा करें।</w:t>
      </w:r>
    </w:p>
    <w:p>
      <w:pPr/>
      <w:r>
        <w:rPr>
          <w:lang w:val="hi_IN" w:bidi="hi_IN"/>
        </w:rPr>
      </w:r>
      <w:r>
        <w:rPr>
          <w:lang w:val="hi_IN" w:bidi="hi_IN"/>
        </w:rPr>
        <w:t>यीशु जो कहने वाला था, उसका महत्त्व दिखाने के लिए वह कहता है, "लेकिन मैं तुम से कहता हूँ"। यीशु ने कहा कि "न्याय के दिन सूर और सैदा की दशा तुमसे अधिक सहने योग्य होगी।" वह सूर और सैदा के गैर-यहूदियों के दु:खों की तुलना खुराजीन और बैतसैदा के यहूदियों के दु:खों से करता है। न्याय का दिन वह दिन है जब परमेश्वर पृथ्वी पर लोगों द्वारा कही गई बातों और किए गए हर एक काम का न्याय करेगा। न्याय के दिन, परमेश्वर सूर और सैदा के लोगों को खुराजीन और बैतसैदा के लोगों की तुलना में कम सज़ा देगा। यह तुलना बताती है कि अन्यजाति लोग यहूदियों की तुलना में मन फिराने और उस पर विश्वास करने के लिए अधिक तैयार थे। यीशु चाहता था कि खोराज़ीन और बैतसैदा के लोग मन फिराएँ और उस पर विश्वास करने लगें।</w:t>
      </w:r>
    </w:p>
    <w:p>
      <w:pPr/>
      <w:r>
        <w:rPr>
          <w:lang w:val="hi_IN" w:bidi="hi_IN"/>
        </w:rPr>
      </w:r>
      <w:r>
        <w:rPr>
          <w:lang w:val="hi_IN" w:bidi="hi_IN"/>
        </w:rPr>
        <w:t>जब यीशु ने खुराजीन और बैतसैदा की बात समाप्त की तो उसने कफरनहूम की बात शुरू की। जब यीशु उस क्षेत्र में लोगों को शिक्षा दे रहा था और चंगा कर रहा था, तब वह गलील की झील के पास स्थित कफरनहूम नगर में ठहरा करता था। वह वहाँ के लोगों से कहता है, "क्या तुम स्वर्ग तक ऊँचे किए जाओगे?" जो व्यक्ति ऊँचे पद पर होता है उसे सम्मान मिलता है या उसका दर्जा ऊँचा होता है। इस प्रश्न का निहित उत्तर "नहीं" है। यही कारण है कि यीशु ने कहा, "तुझे तो अधोलोक या नरक तक नीचे किया जाएगा"। यह दर्शाता है कि उन्हें बलपूर्वक उस स्थान पर नीचे गिराया जाएगा जहाँ अविश्वासियों को सज़ा भुगतने के लिए डाला जाता है। यीशु एक बार फिर ऐसी बात का उल्लेख करता है जो वास्तव में नहीं हुई थी। वह उनसे कहता है कि यदि सदोम के लोगों ने उसके चमत्कार देखे होते, तो वे मन फिरा लेते। सदोम एक ऐसा नगर था जहाँ गैर-यहूदी रहते थे। सदोम अपने बुरे कामों और दुराचार के लिए जाना जाता था। परमेश्वर ने सैकड़ों वर्ष पहले आकाश से आग और बड़े-बड़े पत्थरों को गिरा कर सदोम का पूरी तरह से नाश कर दिया था।</w:t>
      </w:r>
    </w:p>
    <w:p>
      <w:pPr/>
      <w:r>
        <w:rPr>
          <w:lang w:val="hi_IN" w:bidi="hi_IN"/>
        </w:rPr>
      </w:r>
      <w:r>
        <w:rPr>
          <w:lang w:val="hi_IN" w:bidi="hi_IN"/>
        </w:rPr>
        <w:t>इस्राएल का एक नक्शा दिखाएँ जिसमें यरदन भी शामिल हो ताकि यह दिखाया जा सके कि सदोम कहाँ स्थित था।</w:t>
      </w:r>
    </w:p>
    <w:p>
      <w:pPr/>
      <w:r>
        <w:rPr>
          <w:lang w:val="hi_IN" w:bidi="hi_IN"/>
        </w:rPr>
      </w:r>
      <w:r>
        <w:rPr>
          <w:lang w:val="hi_IN" w:bidi="hi_IN"/>
        </w:rPr>
        <w:t>यीशु सदोम के गैर-यहूदियों के दुःख की तुलना कफरनहूम के यहूदियों के दुःख से करता है। न्याय के दिन, परमेश्वर सदोम के लोगों को कफरनहूम के लोगों की तुलना में कम सज़ा देगा।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उन नगरों के लोगों से बात करना शुरू करता है जिन्होंने उसके चमत्कार देखे और उसकी शिक्षाएँ सुनी लेकिन फिर भी अपने पापों से मन नहीं फिराया। यीशु खुराजीन और बैतसैदा के लोगों से बात करता है।</w:t>
      </w:r>
    </w:p>
    <w:p>
      <w:pPr/>
      <w:r>
        <w:rPr>
          <w:lang w:val="hi_IN" w:bidi="hi_IN"/>
        </w:rPr>
      </w:r>
      <w:r>
        <w:rPr>
          <w:b/>
          <w:lang w:val="hi_IN" w:bidi="hi_IN"/>
        </w:rPr>
        <w:t>दूसरा दृश्य:</w:t>
      </w:r>
      <w:r>
        <w:rPr>
          <w:lang w:val="hi_IN" w:bidi="hi_IN"/>
        </w:rPr>
        <w:t xml:space="preserve"> यीशु कफरनहूम के लोगों से बात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खुराजीन और बैतसैदा के लोग</w:t>
      </w:r>
    </w:p>
    <w:p>
      <w:pPr>
        <w:pStyle w:val="ListBullet"/>
        <w:spacing w:line="240" w:lineRule="auto"/>
        <w:ind w:left="720"/>
      </w:pPr>
      <w:r>
        <w:rPr>
          <w:lang w:val="hi_IN" w:bidi="hi_IN"/>
        </w:rPr>
      </w:r>
      <w:r>
        <w:rPr>
          <w:lang w:val="hi_IN" w:bidi="hi_IN"/>
        </w:rPr>
        <w:t>सूर और सैदा के लोग</w:t>
      </w:r>
    </w:p>
    <w:p>
      <w:pPr>
        <w:pStyle w:val="ListBullet"/>
        <w:spacing w:line="240" w:lineRule="auto"/>
        <w:ind w:left="720"/>
      </w:pPr>
      <w:r>
        <w:rPr>
          <w:lang w:val="hi_IN" w:bidi="hi_IN"/>
        </w:rPr>
      </w:r>
      <w:r>
        <w:rPr>
          <w:lang w:val="hi_IN" w:bidi="hi_IN"/>
        </w:rPr>
        <w:t>कफरनहूम के लोग</w:t>
      </w:r>
    </w:p>
    <w:p>
      <w:pPr>
        <w:pStyle w:val="ListBullet"/>
        <w:spacing w:line="240" w:lineRule="auto"/>
        <w:ind w:left="720"/>
      </w:pPr>
      <w:r>
        <w:rPr>
          <w:lang w:val="hi_IN" w:bidi="hi_IN"/>
        </w:rPr>
      </w:r>
      <w:r>
        <w:rPr>
          <w:lang w:val="hi_IN" w:bidi="hi_IN"/>
        </w:rPr>
        <w:t>सदोम के लोग</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यीशु ने शायद ये बातें पिछले भाग के तुरन्त बाद कहना शुरू की। यीशु ने इस कहानी में एक नए विषय पर बोलना शुरू किया। यह याद रखना जरूरी है कि यीशु नगरों के लोगों से बात कर रहा है, क्योंकि उन्होंने अपने पापों से मन फिराकर परमेश्वर की आज्ञा नहीं मानी थी। याद रखें कि अद्भुत काम, चमत्कार या परमेश्वर के सामर्थी काम हैं जो यीशु ने किए थे।</w:t>
      </w:r>
    </w:p>
    <w:p>
      <w:pPr/>
      <w:r>
        <w:rPr>
          <w:lang w:val="hi_IN" w:bidi="hi_IN"/>
        </w:rPr>
      </w:r>
      <w:r>
        <w:rPr>
          <w:lang w:val="hi_IN" w:bidi="hi_IN"/>
        </w:rPr>
        <w:t>यह याद रखना ज़रूरी है कि यीशु ने इन नगरों के लोगों पर आने वाले परमेश्वर के न्याय को दर्शाने के लिए “हाय” शब्द का उपयोग किया था। याद रखें कि सूर और सैदा गैर-यहूदी नगर थे जिन्हें परमेश्वर ने सैकड़ों वर्ष पहले उनके पापों के लिए सज़ा दी थी। यह याद रखना महत्वपूर्ण है कि यीशु ने कहा था कि यदि सूर और सैदा के लोगों ने वे चमत्कार देखे होते, तो वे टाट ओढ़कर और राख में बैठकर मन फिरा लेते।</w:t>
      </w:r>
    </w:p>
    <w:p>
      <w:pPr/>
      <w:r>
        <w:rPr>
          <w:lang w:val="hi_IN" w:bidi="hi_IN"/>
        </w:rPr>
      </w:r>
      <w:r>
        <w:rPr>
          <w:lang w:val="hi_IN" w:bidi="hi_IN"/>
        </w:rPr>
        <w:t>याद रखें यीशु जो कुछ कहने वाला था उसका महत्त्व बताने के लिए वह कहता है, "लेकिन मैं तुम से कहता हूँ"।</w:t>
      </w:r>
    </w:p>
    <w:p>
      <w:pPr/>
      <w:r>
        <w:rPr>
          <w:lang w:val="hi_IN" w:bidi="hi_IN"/>
        </w:rPr>
      </w:r>
      <w:r>
        <w:rPr>
          <w:lang w:val="hi_IN" w:bidi="hi_IN"/>
        </w:rPr>
        <w:t>यह याद रखना जरूरी है कि कफरनहूम वह नगर है जहाँ यीशु ने अपनी अधिकांश सेवकाई की थी। यीशु ने कफरनहूम से पूछा, "क्या तुझे स्वर्ग तक ऊँचा किया जाएगा?" यीशु ने यह प्रश्न उत्तर पाने के लिए नहीं पूछा था। यीशु लोगों के बारे में एक बात कह रहा था। यीशु ने कहा कि कफरनहूम के लोगों को अधोलोक, अर्थात् नरक तक नीचे ले जाया जाएगा।</w:t>
      </w:r>
    </w:p>
    <w:p>
      <w:pPr/>
      <w:r>
        <w:rPr>
          <w:lang w:val="hi_IN" w:bidi="hi_IN"/>
        </w:rPr>
      </w:r>
      <w:r>
        <w:rPr>
          <w:lang w:val="hi_IN" w:bidi="hi_IN"/>
        </w:rPr>
        <w:t>यह याद रखना ज़रूरी है कि सदोम एक ऐसा नगर था जो अपने बुरे कामों के लिए जाना जाता था। याद रखें कि परमेश्वर ने सैकड़ों वर्ष पहले सदोम को सजा दी थी। याद रखें कि यीशु ने कहा था कि यदि सदोम के लोगों ने वे चमत्कार देखे होते, तो वे मन फिरा लेते।</w:t>
      </w:r>
    </w:p>
    <w:p>
      <w:pPr/>
      <w:r>
        <w:rPr>
          <w:lang w:val="hi_IN" w:bidi="hi_IN"/>
        </w:rPr>
      </w:r>
      <w:r>
        <w:rPr>
          <w:lang w:val="hi_IN" w:bidi="hi_IN"/>
        </w:rPr>
        <w:t>यीशु इस कहानी में दो अलग-अलग बार “पर मैं तुमसे कहता हूँ” वाक्य का उपयोग करता है। उसने ऐसा यह समझाने के लिए किया कि इन नगरों की सज़ा कितनी कठोर होने वाली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खुराजीन और बैतसैदा के लोग</w:t>
      </w:r>
    </w:p>
    <w:p>
      <w:pPr>
        <w:pStyle w:val="ListBullet"/>
        <w:spacing w:line="240" w:lineRule="auto"/>
        <w:ind w:left="720"/>
      </w:pPr>
      <w:r>
        <w:rPr>
          <w:lang w:val="hi_IN" w:bidi="hi_IN"/>
        </w:rPr>
      </w:r>
      <w:r>
        <w:rPr>
          <w:lang w:val="hi_IN" w:bidi="hi_IN"/>
        </w:rPr>
        <w:t>सूर और सैदा के लोग</w:t>
      </w:r>
    </w:p>
    <w:p>
      <w:pPr>
        <w:pStyle w:val="ListBullet"/>
        <w:spacing w:line="240" w:lineRule="auto"/>
        <w:ind w:left="720"/>
      </w:pPr>
      <w:r>
        <w:rPr>
          <w:lang w:val="hi_IN" w:bidi="hi_IN"/>
        </w:rPr>
      </w:r>
      <w:r>
        <w:rPr>
          <w:lang w:val="hi_IN" w:bidi="hi_IN"/>
        </w:rPr>
        <w:t>कफरनहूम के लोग</w:t>
      </w:r>
    </w:p>
    <w:p>
      <w:pPr>
        <w:pStyle w:val="ListBullet"/>
        <w:spacing w:line="240" w:lineRule="auto"/>
        <w:ind w:left="720"/>
      </w:pPr>
      <w:r>
        <w:rPr>
          <w:lang w:val="hi_IN" w:bidi="hi_IN"/>
        </w:rPr>
      </w:r>
      <w:r>
        <w:rPr>
          <w:lang w:val="hi_IN" w:bidi="hi_IN"/>
        </w:rPr>
        <w:t>सदोम के लोग</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यीशु उन नगरों के लोगों से बात करना शुरू करता है जिन्होंने उसके चमत्कार देखने और उसकी शिक्षाएँ सुनने के बाद भी अपने पापों से मन नहीं फिराया।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खुराजीन और बैतसैदा के लोगों से बात करता है। वह कहता है, "हाय खुराजीन! हाय बैतसैदा! जो सामर्थ्य के काम तुमने देखे हैं, यदि वे सूर और सैदा में किए गए होते, तो वे बहुत पहले ही टाट ओढ़कर और राख में बैठकर मन फिरा लेते।"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खुराजीन और बैतसैदा के लोगों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सूर और सैदा के लोगों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“लेकिन मैं तुमसे कहता हूँ, कि न्याय के दिन सूर और सैदा की दशा तुमसे अधिक सहने योग्य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खुराजीन और बैतसैदा के लोगों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कफरनहूम के लोगों से बात करता है। वह उनसे कहता है, “स्वर्ग में तुम्हारा आदर नहीं होगा।” तुम्हें अधोलोक तक नीचे किया जाएगा। जो सामर्थी काम तुम्हारे बीच किए गए, यदि वे सदोम में किए गए होते, तो वह आज तक बना रहता।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कफरनहूम के लोगों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“पर मैं तुमसे कहता हूँ कि न्याय के दिन सदोम देश की दशा तुमसे अधिक सहने योग्य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कफरनहूम के लोगों की भूमिका निभाने वाले अभिनेताओं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ने उन नगरों के लोगों को </w:t>
      </w:r>
      <w:r>
        <w:rPr>
          <w:b/>
          <w:lang w:val="hi_IN" w:bidi="hi_IN"/>
        </w:rPr>
        <w:t>उलाहना</w:t>
      </w:r>
      <w:r>
        <w:rPr>
          <w:lang w:val="hi_IN" w:bidi="hi_IN"/>
        </w:rPr>
        <w:t xml:space="preserve"> देना शुरू किया जहाँ उसने </w:t>
      </w:r>
      <w:r>
        <w:rPr>
          <w:b/>
          <w:lang w:val="hi_IN" w:bidi="hi_IN"/>
        </w:rPr>
        <w:t>सामर्थी काम</w:t>
      </w:r>
      <w:r>
        <w:rPr>
          <w:lang w:val="hi_IN" w:bidi="hi_IN"/>
        </w:rPr>
        <w:t xml:space="preserve"> किए थे।</w:t>
      </w:r>
    </w:p>
    <w:p>
      <w:pPr/>
      <w:r>
        <w:rPr>
          <w:lang w:val="hi_IN" w:bidi="hi_IN"/>
        </w:rPr>
      </w:r>
      <w:r>
        <w:rPr>
          <w:lang w:val="hi_IN" w:bidi="hi_IN"/>
        </w:rPr>
        <w:t xml:space="preserve">इस उदाहरण में, </w:t>
      </w:r>
      <w:r>
        <w:rPr>
          <w:b/>
          <w:lang w:val="hi_IN" w:bidi="hi_IN"/>
        </w:rPr>
        <w:t>उलाहना</w:t>
      </w:r>
      <w:r>
        <w:rPr>
          <w:lang w:val="hi_IN" w:bidi="hi_IN"/>
        </w:rPr>
        <w:t xml:space="preserve"> देने का अर्थ, यह कहना है कि किसी ने कुछ गलत या बुरा किया है।</w:t>
      </w:r>
    </w:p>
    <w:p>
      <w:pPr/>
      <w:r>
        <w:rPr>
          <w:lang w:val="hi_IN" w:bidi="hi_IN"/>
        </w:rPr>
      </w:r>
      <w:r>
        <w:rPr>
          <w:b/>
          <w:lang w:val="hi_IN" w:bidi="hi_IN"/>
        </w:rPr>
        <w:t>सामर्थी काम</w:t>
      </w:r>
      <w:r>
        <w:rPr>
          <w:lang w:val="hi_IN" w:bidi="hi_IN"/>
        </w:rPr>
        <w:t xml:space="preserve"> यीशु द्वारा किए गए </w:t>
      </w:r>
      <w:r>
        <w:rPr>
          <w:b/>
          <w:lang w:val="hi_IN" w:bidi="hi_IN"/>
        </w:rPr>
        <w:t>आश्चर्यकर्मों</w:t>
      </w:r>
      <w:r>
        <w:rPr>
          <w:lang w:val="hi_IN" w:bidi="hi_IN"/>
        </w:rPr>
        <w:t xml:space="preserve"> को दर्शाते हैं। आश्चर्यकाम वह शक्तिशाली काम है जो केवल परमेश्वर ही कर सकता है। आश्चर्यकर्म के लिए उसी शब्द का उपयोग करें जिसका उपयोग आपने पिछले भागों में किया है। </w:t>
      </w:r>
      <w:r>
        <w:rPr>
          <w:lang w:val="hi_IN" w:bidi="hi_IN"/>
        </w:rPr>
        <w:t>आश्चर्यकर्म</w:t>
      </w:r>
      <w:r>
        <w:rPr>
          <w:lang w:val="hi_IN" w:bidi="hi_IN"/>
        </w:rPr>
        <w:t xml:space="preserve"> की अधिक पूर्ण परिभाषा के लिए मुख्य शब्दावली को देखें।</w:t>
      </w:r>
    </w:p>
    <w:p>
      <w:pPr/>
      <w:r>
        <w:rPr>
          <w:lang w:val="hi_IN" w:bidi="hi_IN"/>
        </w:rPr>
      </w:r>
      <w:r>
        <w:rPr>
          <w:lang w:val="hi_IN" w:bidi="hi_IN"/>
        </w:rPr>
        <w:t xml:space="preserve">यीशु उन नगरों को उलाहना दे रहा था क्योंकि उन्होंने उसके आश्चर्यकर्मों को देखने के बाद भी </w:t>
      </w:r>
      <w:r>
        <w:rPr>
          <w:b/>
          <w:lang w:val="hi_IN" w:bidi="hi_IN"/>
        </w:rPr>
        <w:t>मन नहीं फिराया</w:t>
      </w:r>
      <w:r>
        <w:rPr>
          <w:lang w:val="hi_IN" w:bidi="hi_IN"/>
        </w:rPr>
        <w:t xml:space="preserve"> था। जो व्यक्ति मन फिराता है, वह अपने पाप और अनाज्ञाकारिता से मुड़कर परमेश्वर की ओर लौटता है। मन फिराना के लिए उसी शब्द का उपयोग करें जिसका उपयोग आपने पिछले भागों में किया है। </w:t>
      </w:r>
      <w:r>
        <w:rPr>
          <w:lang w:val="hi_IN" w:bidi="hi_IN"/>
        </w:rPr>
        <w:t>मन फिराव</w:t>
      </w:r>
      <w:r>
        <w:rPr>
          <w:lang w:val="hi_IN" w:bidi="hi_IN"/>
        </w:rPr>
        <w:t xml:space="preserve"> की अधिक पूर्ण परिभाषा के लिए मुख्य शब्दावली को देखें।</w:t>
      </w:r>
    </w:p>
    <w:p>
      <w:pPr/>
      <w:r>
        <w:rPr>
          <w:lang w:val="hi_IN" w:bidi="hi_IN"/>
        </w:rPr>
      </w:r>
      <w:r>
        <w:rPr>
          <w:lang w:val="hi_IN" w:bidi="hi_IN"/>
        </w:rPr>
        <w:t xml:space="preserve">बाइबल में परमेश्वर के आने वाले न्याय की चेतावनी देने के लिए इस्तेमाल किया गया शब्द </w:t>
      </w:r>
      <w:r>
        <w:rPr>
          <w:b/>
          <w:lang w:val="hi_IN" w:bidi="hi_IN"/>
        </w:rPr>
        <w:t>हाय</w:t>
      </w:r>
      <w:r>
        <w:rPr>
          <w:lang w:val="hi_IN" w:bidi="hi_IN"/>
        </w:rPr>
        <w:t xml:space="preserve"> है। कई मामलों में “हाय” यह संकेत देता है कि यह न्याय टाला या रोका नहीं जा सकता। इसमें गहरी पीड़ा या आपदा की स्थिति भी शामिल हो सकती है।</w:t>
      </w:r>
    </w:p>
    <w:p>
      <w:pPr/>
      <w:r>
        <w:rPr>
          <w:lang w:val="hi_IN" w:bidi="hi_IN"/>
        </w:rPr>
      </w:r>
      <w:r>
        <w:rPr>
          <w:b/>
          <w:lang w:val="hi_IN" w:bidi="hi_IN"/>
        </w:rPr>
        <w:t>न्याय का दिन</w:t>
      </w:r>
      <w:r>
        <w:rPr>
          <w:lang w:val="hi_IN" w:bidi="hi_IN"/>
        </w:rPr>
        <w:t xml:space="preserve"> वह दिन है जब परमेश्वर पृथ्वी पर सभी लोगों द्वारा कही गई बातों और किए गए हर एक काम का न्याय करेगा। न्याय का दिन संसार के अंत में आता है।</w:t>
      </w:r>
    </w:p>
    <w:p>
      <w:pPr/>
      <w:r>
        <w:rPr>
          <w:lang w:val="hi_IN" w:bidi="hi_IN"/>
        </w:rPr>
      </w:r>
      <w:r>
        <w:rPr>
          <w:lang w:val="hi_IN" w:bidi="hi_IN"/>
        </w:rPr>
        <w:t xml:space="preserve">यीशु ने कफरनहूम के लोगों से कहा कि उन्हें </w:t>
      </w:r>
      <w:r>
        <w:rPr>
          <w:b/>
          <w:lang w:val="hi_IN" w:bidi="hi_IN"/>
        </w:rPr>
        <w:t>अधोलोक</w:t>
      </w:r>
      <w:r>
        <w:rPr>
          <w:lang w:val="hi_IN" w:bidi="hi_IN"/>
        </w:rPr>
        <w:t xml:space="preserve"> या </w:t>
      </w:r>
      <w:r>
        <w:rPr>
          <w:b/>
          <w:lang w:val="hi_IN" w:bidi="hi_IN"/>
        </w:rPr>
        <w:t>नरक</w:t>
      </w:r>
      <w:r>
        <w:rPr>
          <w:lang w:val="hi_IN" w:bidi="hi_IN"/>
        </w:rPr>
        <w:t xml:space="preserve"> तक नीचे किया जाएगा। नरक वह स्थान है, जहाँ अविश्वासी संसार के अंत में सज़ा भुगतने के लिए जाएँगे। अधोलोक, उस स्थान के लिए अधिक आम शब्द है, जहाँ दुष्ट मृतकों को सज़ा दी जाती है। नरक के लिए उसी शब्द का उपयोग करें जिसका उपयोग आपने पिछले भागों में किया है। </w:t>
      </w:r>
      <w:r>
        <w:rPr>
          <w:b/>
          <w:lang w:val="hi_IN" w:bidi="hi_IN"/>
        </w:rPr>
        <w:t>अधोलोक</w:t>
      </w:r>
      <w:r>
        <w:rPr>
          <w:lang w:val="hi_IN" w:bidi="hi_IN"/>
        </w:rPr>
        <w:t xml:space="preserve"> और </w:t>
      </w:r>
      <w:r>
        <w:rPr>
          <w:lang w:val="hi_IN" w:bidi="hi_IN"/>
        </w:rPr>
        <w:t>नरक</w:t>
      </w:r>
      <w:r>
        <w:rPr>
          <w:lang w:val="hi_IN" w:bidi="hi_IN"/>
        </w:rPr>
        <w:t xml:space="preserve"> दोनों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11:25–30</w:t>
      </w:r>
      <w:r>
        <w:rPr>
          <w:lang w:val="hi_IN" w:bidi="hi_IN"/>
        </w:rPr>
      </w:r>
    </w:p>
    <w:p>
      <w:pPr>
        <w:pStyle w:val="Heading3"/>
      </w:pPr>
      <w:r>
        <w:rPr>
          <w:lang w:val="hi_IN" w:bidi="hi_IN"/>
        </w:rPr>
        <w:t>सुने और मन में रखें</w:t>
      </w:r>
    </w:p>
    <w:p>
      <w:pPr/>
      <w:r>
        <w:rPr>
          <w:lang w:val="hi_IN" w:bidi="hi_IN"/>
        </w:rPr>
      </w:r>
      <w:r>
        <w:rPr>
          <w:lang w:val="hi_IN" w:bidi="hi_IN"/>
        </w:rPr>
        <w:t>मत्ती 11:25–30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यीशु ने उन नगरों के लोगों पर आने वाले न्याय की घोषणा की जिन्होंने उसके चमत्कार देखने के बाद भी मन नहीं फिराया। इस सच्ची कहानी में, मत्ती यीशु की पिता से की गई प्रार्थना और उन लोगों को दिए गए निमंत्रण को दर्ज करता है जो थके हुए हैं और विश्राम चाहते हैं।</w:t>
      </w:r>
    </w:p>
    <w:p>
      <w:pPr/>
      <w:r>
        <w:rPr>
          <w:lang w:val="hi_IN" w:bidi="hi_IN"/>
        </w:rPr>
      </w:r>
      <w:r>
        <w:rPr>
          <w:lang w:val="hi_IN" w:bidi="hi_IN"/>
        </w:rPr>
        <w:t>परमेश्वर के आने वाले न्याय की घोषणा करने के थोड़े ही समय बाद, यीशु प्रार्थना करने या परमेश्वर से बात करने लगा। शायद यीशु ने वह स्थान नहीं छोड़ा जहाँ उसने घोषणा की थी। उन नगरों के लोगों ने यीशु का अनुसरण नहीं किया क्योंकि वे सोचते थे कि वे उससे अधिक जानते हैं। जब यीशु ने परमेश्वर को स्वर्ग और पृथ्वी का प्रभु, पिता कहकर संबोधित किया, तो वह आभारी था। यहूदी प्रार्थनाओं में परमेश्वर को संबोधित करने का यह एक सामान्य तरीका है। हालाँकि, इस कहानी में हम देखते हैं कि यीशु अपने पीछे चलने वालों को यह दिखाना शुरू करता है कि जिस तरीके से वह परमेश्वर को व्यक्तिगत रूप से पिता कहकर संबोधित करता है उस प्रकार एक सामान्य यहूदी व्यक्ति नहीं करता। यीशु का अपने पिता के साथ एक विशेष रिश्ता है। परमेश्वर पिता, पूरे जगत में सब लोगों और सब वस्तुओं का प्रभु या शासक है। परमेश्वर ने यीशु की सिखाई हुई बातों को उन लोगों से छिपाए रखा जो अपने आप को बुद्धिमान और समझदार समझते थे। परमेश्वर की अनुग्रहकारी इच्छा ही वह चीज है जो परमेश्वर को प्रसन्न करती है। यीशु के चमत्कारों और शिक्षाओं का अर्थ बुद्धिमान और समझदार लोगों से छिपाना परमेश्वर को प्रसन्न करने वाला था। यीशु ने नम्र विश्वासियों की तुलना छोटे बच्चों से की। जैसे छोटे बच्चे, जो जीवन के बारे में अधिक नहीं जानते और अपने माता-पिता पर भरोसा करते हैं, वैसे ही विनम्र विश्वासी यह मानते हैं कि परमेश्वर उनसे अधिक जानता है। बच्चों की तरह, विनम्र विश्वासी, परमेश्वर से सीखने के लिए तैयार रहते हैं और उस पर उसी प्रकार भरोसा करते हैं जैसे बच्चे अपने पिता पर करते हैं।</w:t>
      </w:r>
    </w:p>
    <w:p>
      <w:pPr/>
      <w:r>
        <w:rPr>
          <w:lang w:val="hi_IN" w:bidi="hi_IN"/>
        </w:rPr>
      </w:r>
      <w:r>
        <w:rPr>
          <w:lang w:val="hi_IN" w:bidi="hi_IN"/>
        </w:rPr>
        <w:t>उस समय के बारे में बताएँ जब आप बच्चे थे और आपको कोई काम पूरा करने के लिए माता-पिता या रिश्तेदार से मदद मिली थी।</w:t>
      </w:r>
    </w:p>
    <w:p>
      <w:pPr/>
      <w:r>
        <w:rPr>
          <w:lang w:val="hi_IN" w:bidi="hi_IN"/>
        </w:rPr>
      </w:r>
      <w:r>
        <w:rPr>
          <w:lang w:val="hi_IN" w:bidi="hi_IN"/>
        </w:rPr>
        <w:t>यीशु ने प्रार्थना समाप्त की। वह अपने आसपास खड़े लोगों की भीड़ से बात करना शुरू करता है। जब यीशु ने कहा, “मेरे पिता ने मुझे सब कुछ दे दिया है,” तब वह इस बारे में बात कर रहा था कि परमेश्वर पिता ने उसे अपना सारा अधिकार, सामर्थ्य और ज्ञान दिया है। इसीलिए यीशु ने कहा, "पिता के अलावा कोई भी पुत्र को नहीं जानता, और पुत्र के अलावा कोई भी पिता को नहीं जानता।" इस उदाहरण में, “जानने” का मतलब है, किसी व्यक्ति के बारे में सब कुछ एक अनोखे तरीके से जानना जो कोई और नहीं जान सकता। यीशु ने अपने आप को पुत्र कहा। परमेश्वर का पुत्र, यीशु के लिए एक उपाधि है जो दिखाता है कि यीशु का स्वभाव और अधिकार परमेश्वर जैसा ही है। यीशु यह बता रहा था कि उसका और परमेश्वर पिता के बीच का विशेष रिश्ता, मानवीय पिता और पुत्र के रिश्ते के जैसा ही है। यीशु ने कहा कि वह जिस पर चाहे, पिता को प्रकट करने या दिखाने का चुनाव कर सकता है।</w:t>
      </w:r>
    </w:p>
    <w:p>
      <w:pPr/>
      <w:r>
        <w:rPr>
          <w:lang w:val="hi_IN" w:bidi="hi_IN"/>
        </w:rPr>
      </w:r>
      <w:r>
        <w:rPr>
          <w:lang w:val="hi_IN" w:bidi="hi_IN"/>
        </w:rPr>
        <w:t xml:space="preserve">रुकें और माता-पिता और उनके बच्चों के बीच के रिश्ते पर चर्चा करें। इस तरह का रिश्ता बाकी रिश्तों से किस तरह अलग है? यह किस तरह समान है? अगर कोई आपको सच में जानता है, तो वह आपके बारे में क्या जानता है? आपकी संस्कृति में किस प्रकार के लोग वास्तव में एक-दूसरे को जानते हैं? </w:t>
      </w:r>
    </w:p>
    <w:p>
      <w:pPr/>
      <w:r>
        <w:rPr>
          <w:lang w:val="hi_IN" w:bidi="hi_IN"/>
        </w:rPr>
      </w:r>
      <w:r>
        <w:rPr>
          <w:lang w:val="hi_IN" w:bidi="hi_IN"/>
        </w:rPr>
        <w:t>अब यीशु लोगों को अपने पीछे चलने के लिए बुलाना शुरू करता है। जो कोई कड़ी मेहनत करता है, या थका हुआ है और भारी बोझ उठाता है, शायद यहूदी व्यवस्था के नियमों को मानने के बोझ को दर्शाता है। इस उदाहरण में, विश्राम का मतलब है कि यीशु हमें हमारे बोझ से मुक्ति देगा।</w:t>
      </w:r>
    </w:p>
    <w:p>
      <w:pPr/>
      <w:r>
        <w:rPr>
          <w:lang w:val="hi_IN" w:bidi="hi_IN"/>
        </w:rPr>
      </w:r>
      <w:r>
        <w:rPr>
          <w:lang w:val="hi_IN" w:bidi="hi_IN"/>
        </w:rPr>
        <w:t>यीशु अपने अनुयायियों में से एक होने की तुलना जूआ उठाने से करता है। जूआ लकड़ी का एक टुकड़ा होता है, जिसे पशुओं के कंधों पर डालने के लिए बनाया जाता है। एक व्यक्ति पशु पर जूआ रखता है ताकि वह गाड़ी या हल खींच सके। एक चेले को यीशु के पीछे चलने के लिए उसके अधीन होना पड़ता है, जैसे किसी पशु को अपने स्वामी के अधीन रहकर अपना काम करना पड़ता है।</w:t>
      </w:r>
    </w:p>
    <w:p>
      <w:pPr/>
      <w:r>
        <w:rPr>
          <w:lang w:val="hi_IN" w:bidi="hi_IN"/>
        </w:rPr>
      </w:r>
      <w:r>
        <w:rPr>
          <w:lang w:val="hi_IN" w:bidi="hi_IN"/>
        </w:rPr>
        <w:t>किसी पशु पर रखे हुए जूए की तस्वीर या चित्र दिखाएँ।</w:t>
      </w:r>
    </w:p>
    <w:p>
      <w:pPr/>
      <w:r>
        <w:rPr>
          <w:lang w:val="hi_IN" w:bidi="hi_IN"/>
        </w:rPr>
      </w:r>
      <w:r>
        <w:rPr>
          <w:lang w:val="hi_IN" w:bidi="hi_IN"/>
        </w:rPr>
        <w:t>यीशु उनसे कहता है, वे उसका जूआ अपने ऊपर उठा सकते हैं और उससे सीख सकते हैं, क्योंकि वह नम्र है, और मन में दीन है और अपने चेलों के साथ जबरदस्ती नहीं करता। यीशु नम्र और मन में दीन है जिसका अर्थ है कि वह घमण्डी स्वभाव का नहीं है। यीशु ने कहा कि अगर वे ऐसा करेंगे तो उन्हें अपनी आत्मा या अपने मन में विश्राम मिलेगा। फिर से, यीशु ने जूए का उपयोग करके तुलना की है। यीशु ऐसा जूआ देता है जो चलाने में आसान है। यीशु ऐसा बोझ देता है जो उठाने में हल्का है। इसका मतलब है कि यीशु के अधीन रहना आसान है और वह जो काम देता है वह कठिन नहीं है।</w:t>
      </w:r>
    </w:p>
    <w:p>
      <w:pPr/>
      <w:r>
        <w:rPr>
          <w:lang w:val="hi_IN" w:bidi="hi_IN"/>
        </w:rPr>
      </w:r>
      <w:r>
        <w:rPr>
          <w:lang w:val="hi_IN" w:bidi="hi_IN"/>
        </w:rPr>
        <w:t>यीशु सभी लोगों को बुलाता है कि वे आएँ और उससे सीखें। लेकिन उन्हें यह समझना होगा कि उन्हें उसकी मदद की जरूरत है। यह यीशु द्वारा पहले बताई गई बात को आगे बढ़ाता है कि जो लोग छोटे बच्चों के समान हैं, वे यह सोचने की अधिक संभावना रखते हैं कि उन्हें यीशु की मदद की जरूरत है।</w:t>
      </w:r>
    </w:p>
    <w:p>
      <w:pPr/>
      <w:r>
        <w:rPr>
          <w:lang w:val="hi_IN" w:bidi="hi_IN"/>
        </w:rPr>
      </w:r>
      <w:r>
        <w:rPr>
          <w:lang w:val="hi_IN" w:bidi="hi_IN"/>
        </w:rPr>
        <w:t>उस समय की कहानियाँ सुनाएँ जब आपको कड़ी मेहनत करनी पड़ी हो। उस काम के लिए किस तरह के औजारों की ज़रूरत पड़ी? अगर आपके पास गलत औज़ार होते, तो क्या होता? सही प्रकार की मदद मिलने से काम के नतीजे पर किस तरह से प्रभाव पड़ता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जो लोग मन नहीं फिराएँगे, उन पर परमेश्वर के आनेवाले न्याय की बात कहने के थोड़े समय बाद, यीशु पिता से प्रार्थना करता है और धन्यवाद देता है कि उसने सच्चाई साधारण लोगों पर प्रकट की है।</w:t>
      </w:r>
    </w:p>
    <w:p>
      <w:pPr/>
      <w:r>
        <w:rPr>
          <w:lang w:val="hi_IN" w:bidi="hi_IN"/>
        </w:rPr>
      </w:r>
      <w:r>
        <w:rPr>
          <w:b/>
          <w:lang w:val="hi_IN" w:bidi="hi_IN"/>
        </w:rPr>
        <w:t>दूसरा दृश्य:</w:t>
      </w:r>
      <w:r>
        <w:rPr>
          <w:lang w:val="hi_IN" w:bidi="hi_IN"/>
        </w:rPr>
        <w:t xml:space="preserve"> यीशु ने प्रार्थना समाप्त की। वह भीड़ को अपने और पिता के बीच के रिश्ते के बारे में सिखाता है।</w:t>
      </w:r>
    </w:p>
    <w:p>
      <w:pPr/>
      <w:r>
        <w:rPr>
          <w:lang w:val="hi_IN" w:bidi="hi_IN"/>
        </w:rPr>
      </w:r>
      <w:r>
        <w:rPr>
          <w:b/>
          <w:lang w:val="hi_IN" w:bidi="hi_IN"/>
        </w:rPr>
        <w:t>तीसरा दृश्य:</w:t>
      </w:r>
      <w:r>
        <w:rPr>
          <w:lang w:val="hi_IN" w:bidi="hi_IN"/>
        </w:rPr>
        <w:t xml:space="preserve"> यीशु उन सबको अपने पास बुलाता है कि वे उसमें विश्राम पाएँ जो यहूदी व्यवस्था का पालन करने से थक गए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w:t>
      </w:r>
    </w:p>
    <w:p>
      <w:pPr>
        <w:pStyle w:val="ListBullet"/>
        <w:spacing w:line="240" w:lineRule="auto"/>
        <w:ind w:left="720"/>
      </w:pPr>
      <w:r>
        <w:rPr>
          <w:lang w:val="hi_IN" w:bidi="hi_IN"/>
        </w:rPr>
      </w:r>
      <w:r>
        <w:rPr>
          <w:lang w:val="hi_IN" w:bidi="hi_IN"/>
        </w:rPr>
        <w:t>बुद्धिमान और समझदार लोग</w:t>
      </w:r>
    </w:p>
    <w:p>
      <w:pPr>
        <w:pStyle w:val="ListBullet"/>
        <w:spacing w:line="240" w:lineRule="auto"/>
        <w:ind w:left="720"/>
      </w:pPr>
      <w:r>
        <w:rPr>
          <w:lang w:val="hi_IN" w:bidi="hi_IN"/>
        </w:rPr>
      </w:r>
      <w:r>
        <w:rPr>
          <w:lang w:val="hi_IN" w:bidi="hi_IN"/>
        </w:rPr>
        <w:t>यीशु के विनम्र विश्वासी</w:t>
      </w:r>
    </w:p>
    <w:p>
      <w:pPr>
        <w:pStyle w:val="ListBullet"/>
        <w:spacing w:line="240" w:lineRule="auto"/>
        <w:ind w:left="720"/>
      </w:pPr>
      <w:r>
        <w:rPr>
          <w:lang w:val="hi_IN" w:bidi="hi_IN"/>
        </w:rPr>
      </w:r>
      <w:r>
        <w:rPr>
          <w:lang w:val="hi_IN" w:bidi="hi_IN"/>
        </w:rPr>
        <w:t>थके हुए लोग</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यीशु द्वारा उन यहूदियों पर आने वाले न्याय के बारे में कहे जाने के तुरंत बाद शुरू होता है, जिन्होंने उसके चमत्कारों को देखने के बाद भी मन नहीं फिराया। यह दृश्य भी उसी स्थान पर घटित होता है। यह याद रखना ज़रूरी है कि यीशु परमेश्वर पिता से प्रार्थना या बात कर रहा है, जो पूरी सृष्टि का शासक है। यह याद रखना ज़रूरी है कि परमेश्वर ने यीशु के चमत्कारों के गहरे अर्थ को उसके विनम्र विश्वासियों पर प्रकट करना चुना। याद रखें कि यीशु अपने चेलों की तुलना बच्चों से करता है जो अपने माता-पिता पर भरोसा करते हैं।</w:t>
      </w:r>
    </w:p>
    <w:p>
      <w:pPr/>
      <w:r>
        <w:rPr>
          <w:lang w:val="hi_IN" w:bidi="hi_IN"/>
        </w:rPr>
      </w:r>
      <w:r>
        <w:rPr>
          <w:lang w:val="hi_IN" w:bidi="hi_IN"/>
        </w:rPr>
        <w:t>यह याद रखना ज़रूरी है कि यीशु ने कहा, “हाँ, हे पिता! क्योंकि तुझे यही अच्छा लगा!" यीशु यह बता रहा है कि परमेश्वर उन बातों को प्रकट करने में प्रसन्न है जो यीशु सिखाता है, उन लोगों को जो जानते हैं कि उन्हें इसकी आवश्यकता है।</w:t>
      </w:r>
    </w:p>
    <w:p>
      <w:pPr/>
      <w:r>
        <w:rPr>
          <w:lang w:val="hi_IN" w:bidi="hi_IN"/>
        </w:rPr>
      </w:r>
      <w:r>
        <w:rPr>
          <w:lang w:val="hi_IN" w:bidi="hi_IN"/>
        </w:rPr>
        <w:t>दूसरे दृश्य में, यीशु अब प्रार्थना नहीं कर रहा है। यह याद रखना ज़रूरी है कि जब यीशु प्रार्थना करना बंद करता है तो वह अपने आसपास की भीड़ से बात कर रहा होता है। वह अपने पीछे चलने वालों को परमेश्वर के साथ अपने रिश्ते के बारे में बताता है। याद रखें कि परमेश्वर पिता ने यीशु, या परमेश्वर के पुत्र को सारा अधिकार, सामर्थ और ज्ञान दिया है। यह याद रखना ज़रूरी है कि यीशु अपनी मर्जी से किसी को भी परमेश्वर की सच्चाई प्रकट कर सकता है।</w:t>
      </w:r>
    </w:p>
    <w:p>
      <w:pPr/>
      <w:r>
        <w:rPr>
          <w:lang w:val="hi_IN" w:bidi="hi_IN"/>
        </w:rPr>
      </w:r>
      <w:r>
        <w:rPr>
          <w:lang w:val="hi_IN" w:bidi="hi_IN"/>
        </w:rPr>
        <w:t>तीसरे दृश्य में, यीशु लोगों को उसमें विश्राम पाने के लिए बुलाता है, क्योंकि यीशु ही उन्हें उनके बोझ और परेशानियों से छुटकारा दिला सकता है। याद रखें कि यहूदी व्यवस्था के नियम एक भारी बोझ थे। इससे वे लोग थक गए जो व्यवस्था की हर बात का पालन करने की कोशिश कर रहे थे। याद रखें कि यीशु ने अपना चेला होने की तुलना एक हल्के जूए को उठाने से की है। यह याद रखना ज़रूरी है कि यीशु एक शिक्षक के पीछे चलने की तुलना जूआ उठा कर चलने वाले पशु से करता है। यीशु कहता है कि उसका जूआ हल्का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w:t>
      </w:r>
    </w:p>
    <w:p>
      <w:pPr>
        <w:pStyle w:val="ListBullet"/>
        <w:spacing w:line="240" w:lineRule="auto"/>
        <w:ind w:left="720"/>
      </w:pPr>
      <w:r>
        <w:rPr>
          <w:lang w:val="hi_IN" w:bidi="hi_IN"/>
        </w:rPr>
      </w:r>
      <w:r>
        <w:rPr>
          <w:lang w:val="hi_IN" w:bidi="hi_IN"/>
        </w:rPr>
        <w:t>बुद्धिमान और समझदार लोग</w:t>
      </w:r>
    </w:p>
    <w:p>
      <w:pPr>
        <w:pStyle w:val="ListBullet"/>
        <w:spacing w:line="240" w:lineRule="auto"/>
        <w:ind w:left="720"/>
      </w:pPr>
      <w:r>
        <w:rPr>
          <w:lang w:val="hi_IN" w:bidi="hi_IN"/>
        </w:rPr>
      </w:r>
      <w:r>
        <w:rPr>
          <w:lang w:val="hi_IN" w:bidi="hi_IN"/>
        </w:rPr>
        <w:t>यीशु के विनम्र विश्वासी</w:t>
      </w:r>
    </w:p>
    <w:p>
      <w:pPr>
        <w:pStyle w:val="ListBullet"/>
        <w:spacing w:line="240" w:lineRule="auto"/>
        <w:ind w:left="720"/>
      </w:pPr>
      <w:r>
        <w:rPr>
          <w:lang w:val="hi_IN" w:bidi="hi_IN"/>
        </w:rPr>
      </w:r>
      <w:r>
        <w:rPr>
          <w:lang w:val="hi_IN" w:bidi="hi_IN"/>
        </w:rPr>
        <w:t>थके हुए लोग</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यीशु पिता से प्रार्थना करते हुए कहता है, “हे पिता, स्वर्ग और पृथ्वी के प्रभु, मैं तेरा धन्यवाद करता हूँ, कि तूने इन बातों को बुद्धिमानों और समझदारों से छिपा रखा है, और उन्हें विनम्र विश्वासियों पर प्रकट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p>
    <w:p>
      <w:pPr/>
      <w:r>
        <w:rPr>
          <w:lang w:val="hi_IN" w:bidi="hi_IN"/>
        </w:rPr>
      </w:r>
      <w:r>
        <w:rPr>
          <w:lang w:val="hi_IN" w:bidi="hi_IN"/>
        </w:rPr>
        <w:t>यीशु कहता है कि परमेश्वर को यह अच्छा लगा है कि विनम्र विश्वासी उसके चमत्कारों के गहरे अर्थ को समझ पाए।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बुद्धिमान और समझदार लोगों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यीशु के विनम्र विश्वासी लोगों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ने प्रार्थना समाप्त की। फिर वह भीड़ को अपने और पिता के बीच के रिश्ते के बारे में सिखाने लगता है। यीशु प्रकट करता है कि परमेश्वर पिता ने उसे सारा अधिकार, सामर्थ और ज्ञान दिया है। यीशु ने कहा कि वह जिस पर चाहे उस पर पिता को प्रकट कर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उन सभी लोगों को उसमें विश्राम पाने के लिए बुलाता है जो यहूदी व्यवस्था का पालन करने के लिए की जाने वाली कड़ी मेहनत से थक गए हैं। यीशु कहता है, "मेरा जूआ अपने ऊपर उठा लो और मुझ से सीखो।" वह उनसे कहता है कि वह उन्हें सिखाएगा और उन्हें उनके बोझ से छुटकारा दिलाएगा। यीशु उनसे कहता है कि वह नम्र और मन में दीन है। फिर वह कहता है, "मेरा जूआ सहज और मेरा बोझ हल्का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थके हुए लोगों की भूमिका निभाने वाले अभिनेताओं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ने परमेश्वर से घोषणा की कि वह उसका आभारी है। उसने </w:t>
      </w:r>
      <w:r>
        <w:rPr>
          <w:b/>
          <w:lang w:val="hi_IN" w:bidi="hi_IN"/>
        </w:rPr>
        <w:t>परमेश्वर</w:t>
      </w:r>
      <w:r>
        <w:rPr>
          <w:lang w:val="hi_IN" w:bidi="hi_IN"/>
        </w:rPr>
        <w:t xml:space="preserve"> को पिता कहकर संबोधित किया। परमेश्वर उन सबका स्वर्गीय पिता है जो यीशु के पीछे चलते हैं। पिता दिखाता है कि यीशु के चेलों के साथ परमेश्वर का कैसा संबंध है।</w:t>
      </w:r>
    </w:p>
    <w:p>
      <w:pPr/>
      <w:r>
        <w:rPr>
          <w:lang w:val="hi_IN" w:bidi="hi_IN"/>
        </w:rPr>
      </w:r>
      <w:r>
        <w:rPr>
          <w:lang w:val="hi_IN" w:bidi="hi_IN"/>
        </w:rPr>
        <w:t xml:space="preserve">यीशु पिता को </w:t>
      </w:r>
      <w:r>
        <w:rPr>
          <w:b/>
          <w:lang w:val="hi_IN" w:bidi="hi_IN"/>
        </w:rPr>
        <w:t>स्वर्ग और पृथ्वी का प्रभु</w:t>
      </w:r>
      <w:r>
        <w:rPr>
          <w:lang w:val="hi_IN" w:bidi="hi_IN"/>
        </w:rPr>
        <w:t xml:space="preserve"> कहकर भी संबोधित करता है। यहूदी लोग अक्सर प्रार्थना करते समय परमेश्वर को इसी नाम से पुकारते थे। परमेश्वर पिता सब लोगों और पूरे जगत की हर चीज़ का </w:t>
      </w:r>
      <w:r>
        <w:rPr>
          <w:b/>
          <w:lang w:val="hi_IN" w:bidi="hi_IN"/>
        </w:rPr>
        <w:t>प्रभु</w:t>
      </w:r>
      <w:r>
        <w:rPr>
          <w:lang w:val="hi_IN" w:bidi="hi_IN"/>
        </w:rPr>
        <w:t xml:space="preserve"> और शासक है। प्रभु के लिए उसी शब्द का उपयोग करें जो आपने पिछले भागों में उपयोग किया है। </w:t>
      </w:r>
      <w:r>
        <w:rPr>
          <w:b/>
          <w:lang w:val="hi_IN" w:bidi="hi_IN"/>
        </w:rPr>
        <w:t>प्रभु</w:t>
      </w:r>
      <w:r>
        <w:rPr>
          <w:lang w:val="hi_IN" w:bidi="hi_IN"/>
        </w:rPr>
        <w:t xml:space="preserve"> की अधिक पूर्ण परिभाषा के लिए मुख्य शब्दावली को देखें।</w:t>
      </w:r>
    </w:p>
    <w:p>
      <w:pPr/>
      <w:r>
        <w:rPr>
          <w:lang w:val="hi_IN" w:bidi="hi_IN"/>
        </w:rPr>
      </w:r>
      <w:r>
        <w:rPr>
          <w:b/>
          <w:lang w:val="hi_IN" w:bidi="hi_IN"/>
        </w:rPr>
        <w:t>स्वर्ग</w:t>
      </w:r>
      <w:r>
        <w:rPr>
          <w:lang w:val="hi_IN" w:bidi="hi_IN"/>
        </w:rPr>
        <w:t xml:space="preserve"> वह स्थान है जहाँ परमेश्वर रहता है और जहाँ यीशु पर विश्वास करने वाले अन्त में पहुँचेंगे। स्वर्ग के लिए उसी शब्द का उपयोग करें जो आपने पिछले भागों में उपयोग किया है। </w:t>
      </w:r>
      <w:r>
        <w:rPr>
          <w:b/>
          <w:lang w:val="hi_IN" w:bidi="hi_IN"/>
        </w:rPr>
        <w:t>स्वर्ग</w:t>
      </w:r>
      <w:r>
        <w:rPr>
          <w:lang w:val="hi_IN" w:bidi="hi_IN"/>
        </w:rPr>
        <w:t xml:space="preserve"> शब्द की अधिक पूर्ण परिभाषा के लिए मुख्य शब्दावली को देखें।</w:t>
      </w:r>
    </w:p>
    <w:p>
      <w:pPr/>
      <w:r>
        <w:rPr>
          <w:lang w:val="hi_IN" w:bidi="hi_IN"/>
        </w:rPr>
      </w:r>
      <w:r>
        <w:rPr>
          <w:lang w:val="hi_IN" w:bidi="hi_IN"/>
        </w:rPr>
        <w:t xml:space="preserve">परमेश्वर ने यीशु के कामों का गहरा अर्थ </w:t>
      </w:r>
      <w:r>
        <w:rPr>
          <w:b/>
          <w:lang w:val="hi_IN" w:bidi="hi_IN"/>
        </w:rPr>
        <w:t>बुद्धिमान और समझदार</w:t>
      </w:r>
      <w:r>
        <w:rPr>
          <w:lang w:val="hi_IN" w:bidi="hi_IN"/>
        </w:rPr>
        <w:t xml:space="preserve"> लोगों से छिपाए रखा। ये वे अधिक पढ़े-लिखे लोग हैं, जिन्होंने यीशु को परमेश्वर के खास काम करते हुए देखा पर फिर भी उस पर विश्वास नहीं किया। इस मामले में </w:t>
      </w:r>
      <w:r>
        <w:rPr>
          <w:b/>
          <w:lang w:val="hi_IN" w:bidi="hi_IN"/>
        </w:rPr>
        <w:t>बुद्धिमान</w:t>
      </w:r>
      <w:r>
        <w:rPr>
          <w:lang w:val="hi_IN" w:bidi="hi_IN"/>
        </w:rPr>
        <w:t xml:space="preserve"> का अर्थ, परमेश्वर से मिलने वाली बुद्धि से अलग है। यहाँ बुद्धि से मतलब </w:t>
      </w:r>
      <w:r>
        <w:rPr>
          <w:b/>
          <w:lang w:val="hi_IN" w:bidi="hi_IN"/>
        </w:rPr>
        <w:t>मनुष्य की बुद्धि</w:t>
      </w:r>
      <w:r>
        <w:rPr>
          <w:lang w:val="hi_IN" w:bidi="hi_IN"/>
        </w:rPr>
        <w:t xml:space="preserve"> से है। मनुष्य की बुद्धि, परमेश्वर की बुद्धि के सामने कुछ भी नहीं है।</w:t>
      </w:r>
    </w:p>
    <w:p>
      <w:pPr/>
      <w:r>
        <w:rPr>
          <w:lang w:val="hi_IN" w:bidi="hi_IN"/>
        </w:rPr>
      </w:r>
      <w:r>
        <w:rPr>
          <w:lang w:val="hi_IN" w:bidi="hi_IN"/>
        </w:rPr>
        <w:t xml:space="preserve">यीशु के कामों का गहरा अर्थ </w:t>
      </w:r>
      <w:r>
        <w:rPr>
          <w:b/>
          <w:lang w:val="hi_IN" w:bidi="hi_IN"/>
        </w:rPr>
        <w:t>छोटे बच्चों</w:t>
      </w:r>
      <w:r>
        <w:rPr>
          <w:lang w:val="hi_IN" w:bidi="hi_IN"/>
        </w:rPr>
        <w:t xml:space="preserve"> पर प्रकट किया गया है। इसका मतलब उन लोगों से नहीं है जो वयस्क नहीं हैं। "छोटे बच्चों" का मतलब साधारण लोगों से है, जो यीशु के विनम्र विश्वासी हैं। वे परमेश्वर, या यीशु पर उसी तरह भरोसा करते हैं, जैसे एक बच्चा अपने माता-पिता पर भरोसा करता है।</w:t>
      </w:r>
    </w:p>
    <w:p>
      <w:pPr/>
      <w:r>
        <w:rPr>
          <w:lang w:val="hi_IN" w:bidi="hi_IN"/>
        </w:rPr>
      </w:r>
      <w:r>
        <w:rPr>
          <w:lang w:val="hi_IN" w:bidi="hi_IN"/>
        </w:rPr>
        <w:t xml:space="preserve">यीशु ने अपने आसपास की भीड़ से कहा, "मेरे पिता ने मुझे </w:t>
      </w:r>
      <w:r>
        <w:rPr>
          <w:b/>
          <w:lang w:val="hi_IN" w:bidi="hi_IN"/>
        </w:rPr>
        <w:t>सब कुछ</w:t>
      </w:r>
      <w:r>
        <w:rPr>
          <w:lang w:val="hi_IN" w:bidi="hi_IN"/>
        </w:rPr>
        <w:t xml:space="preserve"> दिया है।" </w:t>
      </w:r>
    </w:p>
    <w:p>
      <w:pPr/>
      <w:r>
        <w:rPr>
          <w:lang w:val="hi_IN" w:bidi="hi_IN"/>
        </w:rPr>
      </w:r>
      <w:r>
        <w:rPr>
          <w:b/>
          <w:lang w:val="hi_IN" w:bidi="hi_IN"/>
        </w:rPr>
        <w:t>सब कुछ</w:t>
      </w:r>
      <w:r>
        <w:rPr>
          <w:lang w:val="hi_IN" w:bidi="hi_IN"/>
        </w:rPr>
        <w:t xml:space="preserve"> का मतलब परमेश्वर के अधिकार और सामर्थ से है। "सब कुछ" में परमेश्वर की पूरी समझ और ज्ञान भी शामिल है। </w:t>
      </w:r>
    </w:p>
    <w:p>
      <w:pPr/>
      <w:r>
        <w:rPr>
          <w:lang w:val="hi_IN" w:bidi="hi_IN"/>
        </w:rPr>
      </w:r>
      <w:r>
        <w:rPr>
          <w:lang w:val="hi_IN" w:bidi="hi_IN"/>
        </w:rPr>
        <w:t xml:space="preserve">यीशु ने अपने आप को </w:t>
      </w:r>
      <w:r>
        <w:rPr>
          <w:b/>
          <w:lang w:val="hi_IN" w:bidi="hi_IN"/>
        </w:rPr>
        <w:t>पुत्र</w:t>
      </w:r>
      <w:r>
        <w:rPr>
          <w:lang w:val="hi_IN" w:bidi="hi_IN"/>
        </w:rPr>
        <w:t xml:space="preserve"> कहकर संबोधित किया है। </w:t>
      </w:r>
      <w:r>
        <w:rPr>
          <w:b/>
          <w:lang w:val="hi_IN" w:bidi="hi_IN"/>
        </w:rPr>
        <w:t>परमेश्वर का पुत्र</w:t>
      </w:r>
      <w:r>
        <w:rPr>
          <w:lang w:val="hi_IN" w:bidi="hi_IN"/>
        </w:rPr>
        <w:t xml:space="preserve"> यीशु के लिए एक उपाधि है जो यह दिखाती है कि यीशु का स्वभाव और अधिकार परमेश्वर जैसा ही है। पुत्र बताता है कि यीशु का सच्चे परमेश्वर के साथ एक अनोखा और विशेष संबंध है। परमेश्वर के पुत्र के लिए उसी शब्द का उपयोग करें जिसका उपयोग आपने पिछले भागों में किया है। </w:t>
      </w:r>
      <w:r>
        <w:rPr>
          <w:b/>
          <w:lang w:val="hi_IN" w:bidi="hi_IN"/>
        </w:rPr>
        <w:t>परमेश्वर के पुत्र</w:t>
      </w:r>
      <w:r>
        <w:rPr>
          <w:lang w:val="hi_IN" w:bidi="hi_IN"/>
        </w:rPr>
        <w:t xml:space="preserve"> की अधिक पूर्ण परिभाषा के लिए मुख्य शब्दावली देखें।</w:t>
      </w:r>
    </w:p>
    <w:p>
      <w:pPr/>
      <w:r>
        <w:rPr>
          <w:lang w:val="hi_IN" w:bidi="hi_IN"/>
        </w:rPr>
      </w:r>
      <w:r>
        <w:rPr>
          <w:lang w:val="hi_IN" w:bidi="hi_IN"/>
        </w:rPr>
        <w:t xml:space="preserve">यीशु ने कहा, "मेरा </w:t>
      </w:r>
      <w:r>
        <w:rPr>
          <w:b/>
          <w:lang w:val="hi_IN" w:bidi="hi_IN"/>
        </w:rPr>
        <w:t>जूआ</w:t>
      </w:r>
      <w:r>
        <w:rPr>
          <w:lang w:val="hi_IN" w:bidi="hi_IN"/>
        </w:rPr>
        <w:t xml:space="preserve"> अपने ऊपर उठा लो, और तुम अपनी </w:t>
      </w:r>
      <w:r>
        <w:rPr>
          <w:b/>
          <w:lang w:val="hi_IN" w:bidi="hi_IN"/>
        </w:rPr>
        <w:t>आत्मा</w:t>
      </w:r>
      <w:r>
        <w:rPr>
          <w:lang w:val="hi_IN" w:bidi="hi_IN"/>
        </w:rPr>
        <w:t xml:space="preserve"> में विश्राम पाओगे।”</w:t>
      </w:r>
    </w:p>
    <w:p>
      <w:pPr/>
      <w:r>
        <w:rPr>
          <w:lang w:val="hi_IN" w:bidi="hi_IN"/>
        </w:rPr>
      </w:r>
      <w:r>
        <w:rPr>
          <w:b/>
          <w:lang w:val="hi_IN" w:bidi="hi_IN"/>
        </w:rPr>
        <w:t>जूआ</w:t>
      </w:r>
      <w:r>
        <w:rPr>
          <w:lang w:val="hi_IN" w:bidi="hi_IN"/>
        </w:rPr>
        <w:t xml:space="preserve"> लकड़ी का वह टुकड़ा है जिसे पशु के कंधों पर रखा जाता है ताकि वह गाड़ी या हल खींच सके।</w:t>
      </w:r>
    </w:p>
    <w:p>
      <w:pPr/>
      <w:r>
        <w:rPr>
          <w:lang w:val="hi_IN" w:bidi="hi_IN"/>
        </w:rPr>
      </w:r>
      <w:r>
        <w:rPr>
          <w:lang w:val="hi_IN" w:bidi="hi_IN"/>
        </w:rPr>
        <w:t>यदि ज़रूरत हो तो किसी पशु पर रखे हुए जूए का चित्र या तस्वीर दिखाएँ।</w:t>
      </w:r>
    </w:p>
    <w:p>
      <w:pPr/>
      <w:r>
        <w:rPr>
          <w:lang w:val="hi_IN" w:bidi="hi_IN"/>
        </w:rPr>
      </w:r>
      <w:r>
        <w:rPr>
          <w:b/>
          <w:lang w:val="hi_IN" w:bidi="hi_IN"/>
        </w:rPr>
        <w:t>आत्मा</w:t>
      </w:r>
      <w:r>
        <w:rPr>
          <w:lang w:val="hi_IN" w:bidi="hi_IN"/>
        </w:rPr>
        <w:t xml:space="preserve"> मनुष्य का असली स्वरूप है, जो मृत्यु के बाद भी अस्तित्व में बना रहता है। आत्मा के लिए उसी शब्द का उपयोग करें जिसका उपयोग आपने पिछले भागों में किया है। </w:t>
      </w:r>
      <w:r>
        <w:rPr>
          <w:b/>
          <w:lang w:val="hi_IN" w:bidi="hi_IN"/>
        </w:rPr>
        <w:t>आत्मा</w:t>
      </w:r>
      <w:r>
        <w:rPr>
          <w:lang w:val="hi_IN" w:bidi="hi_IN"/>
        </w:rPr>
        <w:t xml:space="preserve"> की अधिक पूर्ण परिभाषा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12:1–14</w:t>
      </w:r>
      <w:r>
        <w:rPr>
          <w:lang w:val="hi_IN" w:bidi="hi_IN"/>
        </w:rPr>
      </w:r>
    </w:p>
    <w:p>
      <w:pPr>
        <w:pStyle w:val="Heading3"/>
      </w:pPr>
      <w:r>
        <w:rPr>
          <w:lang w:val="hi_IN" w:bidi="hi_IN"/>
        </w:rPr>
        <w:t>सुने और मन में रखें</w:t>
      </w:r>
    </w:p>
    <w:p>
      <w:pPr/>
      <w:r>
        <w:rPr>
          <w:lang w:val="hi_IN" w:bidi="hi_IN"/>
        </w:rPr>
      </w:r>
      <w:r>
        <w:rPr>
          <w:lang w:val="hi_IN" w:bidi="hi_IN"/>
        </w:rPr>
        <w:t>मत्ती 12:1–14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पिछले भाग में, यीशु ने परमेश्वर पिता के साथ अपने संबंध के बारे में बात की। उसने उन यहूदियों को भी अपने पीछे चलने के लिए बुलाया जो व्यवस्था के नियमों से थक गए थे। इस सच्ची कहानी में, मत्ती एक उदाहरण देता है कि कैसे यीशु के पास यहूदी व्यवस्था में दिए गए सब्त, विश्राम दिन पर भी अधिकार है जो लोगों के लिए एक बोझ बन गया था। </w:t>
      </w:r>
    </w:p>
    <w:p>
      <w:pPr/>
      <w:r>
        <w:rPr>
          <w:lang w:val="hi_IN" w:bidi="hi_IN"/>
        </w:rPr>
      </w:r>
      <w:r>
        <w:rPr>
          <w:lang w:val="hi_IN" w:bidi="hi_IN"/>
        </w:rPr>
        <w:t>इस भाग की शुरुआत शायद कुछ दिनों बाद होती है, जब यीशु ने व्यवस्था मानने वाले सब लोगों को अपने पीछे चलने के लिए बुलाया था। यीशु और उसके बारह चेले सब्त के दिन एक खेत में से होकर जा रहे थे। सब्त का दिन सप्ताह का अन्तिम दिन होता था। यह वह दिन है जब यहूदी लोग विश्राम और परमेश्वर की उपासना करते। यहूदी व्यवस्था के अनुसार इस दिन लोगों को कोई काम करने की अनुमति नहीं थी। चेले बालें तोड़कर खा रहे थे। यहूदी रीति के अनुसार किसानों को अपने खेतों में एक रास्ता छोड़ना होता था। वहाँ से गुजरने वालों को रास्ते में उगने वाले अनाज को खाने की अनुमति थी। कुछ फरीसियों या धार्मिक अगुओं ने उन्हें ऐसा करते हुए देख लिया। उन्होंने यीशु से कहा, "देख" क्योंकि वे जो देख रहे थे उससे आश्चर्यचकित थे। फरीसियों ने कहा, "तेरे चेले सब्त के नियम को तोड़ रहे हैं।"</w:t>
      </w:r>
    </w:p>
    <w:p>
      <w:pPr/>
      <w:r>
        <w:rPr>
          <w:lang w:val="hi_IN" w:bidi="hi_IN"/>
        </w:rPr>
      </w:r>
      <w:r>
        <w:rPr>
          <w:lang w:val="hi_IN" w:bidi="hi_IN"/>
        </w:rPr>
        <w:t>अनाज के एक खेत और कच्चे अनाज का चित्र दिखाएँ।</w:t>
      </w:r>
    </w:p>
    <w:p>
      <w:pPr/>
      <w:r>
        <w:rPr>
          <w:lang w:val="hi_IN" w:bidi="hi_IN"/>
        </w:rPr>
      </w:r>
      <w:r>
        <w:rPr>
          <w:lang w:val="hi_IN" w:bidi="hi_IN"/>
        </w:rPr>
        <w:t>आपकी संस्कृति में वे कौन से खास दिन हैं जब चीजें अलग तरीके से की जाती है? ऐसे समय की कहानियाँ सुनाएँ, जब किसी ने उन खास दिनों में अलग तरीके से काम नहीं किया हो। किस तरह की चीजें अलग तरीके से की जाती हैं? इस कारण दूसरे लोग क्या कहेंगे या क्या करेंगे?</w:t>
      </w:r>
    </w:p>
    <w:p>
      <w:pPr/>
      <w:r>
        <w:rPr>
          <w:lang w:val="hi_IN" w:bidi="hi_IN"/>
        </w:rPr>
      </w:r>
      <w:r>
        <w:rPr>
          <w:lang w:val="hi_IN" w:bidi="hi_IN"/>
        </w:rPr>
        <w:t>यीशु फ़रीसियों को दो ऐसे सवाल पूछकर जवाब देता है, जिनके जवाब की वह उनसे उम्मीद नहीं करता। पहले सवाल में, यीशु उन्हें बहुत पहले की एक घटना याद दिलाता है। दाऊद इस्राएल का अगला राजा बनने वाला था। वह और उसके कुछ सैनिक शत्रु से भाग रहे थे। वे परमेश्वर के घर, या आराधना के एक खास स्थान पर आए। वे भूखे थे। याजकों ने उन्हें खाने के लिए उपस्थिति की रोटी दी। रोटी यहूदियों का मुख्य भोजन था। उपस्थिति की रोटी वह रोटी थी जो परमेश्वर को भेंट के रूप में दी जाती थी। केवल याजकों को ही यह खास रोटी खाने की अनुमति थी।</w:t>
      </w:r>
    </w:p>
    <w:p>
      <w:pPr/>
      <w:r>
        <w:rPr>
          <w:lang w:val="hi_IN" w:bidi="hi_IN"/>
        </w:rPr>
      </w:r>
      <w:r>
        <w:rPr>
          <w:lang w:val="hi_IN" w:bidi="hi_IN"/>
        </w:rPr>
        <w:t>एक यहूदी रोटी की तस्वीर दिखाएँ।</w:t>
      </w:r>
    </w:p>
    <w:p>
      <w:pPr/>
      <w:r>
        <w:rPr>
          <w:lang w:val="hi_IN" w:bidi="hi_IN"/>
        </w:rPr>
      </w:r>
      <w:r>
        <w:rPr>
          <w:lang w:val="hi_IN" w:bidi="hi_IN"/>
        </w:rPr>
        <w:t>दूसरे प्रश्न में, यीशु ने फरीसियों को उस काम के बारे में याद दिलाया जो याजक विश्राम के दिन करते हैं। यहूदी धर्म में याजक, लोगों की ओर से परमेश्वर को बलिदान चढ़ाकर उन्हें परमेश्वर से जोड़ते थे। बलिदान का अर्थ एक पशु को मारना और पकाना था। इसे एक काम की तरह समझा जाता था। मूसा की व्यवस्था के एक अन्य नियम के अनुसार, याजकों को सब्त के दिन बलिदान चढ़ाना ज़रूरी था। व्यवस्था के एक नियम को पूरा करने के लिए याजक व्यवस्था के दूसरे नियम को तोड़ रहे थे। याजकों ने सब्त के नियम को अपवित्र किया, उसका अनादर किया या उसे तोड़ा। लेकिन याजकों को दोषी नहीं माना गया, क्योंकि वे परमेश्वर की आज्ञा मान रहे थे।</w:t>
      </w:r>
    </w:p>
    <w:p>
      <w:pPr/>
      <w:r>
        <w:rPr>
          <w:lang w:val="hi_IN" w:bidi="hi_IN"/>
        </w:rPr>
      </w:r>
      <w:r>
        <w:rPr>
          <w:lang w:val="hi_IN" w:bidi="hi_IN"/>
        </w:rPr>
        <w:t>यह काम मन्दिर में किया गया था। मन्दिर सबसे महत्वपूर्ण स्थान था जहाँ यहूदी लोग परमेश्वर की आराधना करते थे। जब यीशु ने कहा, "यहाँ वह है जो मन्दिर से भी बड़ा है," तो वह अपने ही बारे में बात कर रहा था।</w:t>
      </w:r>
    </w:p>
    <w:p>
      <w:pPr/>
      <w:r>
        <w:rPr>
          <w:lang w:val="hi_IN" w:bidi="hi_IN"/>
        </w:rPr>
      </w:r>
      <w:r>
        <w:rPr>
          <w:lang w:val="hi_IN" w:bidi="hi_IN"/>
        </w:rPr>
        <w:t>मन्दिर के आँगन की तस्वीर दिखाएँ। बलिदान के लिए उपयोग की जाने वाली वेदी की तस्वीर दिखाएँ।</w:t>
      </w:r>
    </w:p>
    <w:p>
      <w:pPr/>
      <w:r>
        <w:rPr>
          <w:lang w:val="hi_IN" w:bidi="hi_IN"/>
        </w:rPr>
      </w:r>
      <w:r>
        <w:rPr>
          <w:lang w:val="hi_IN" w:bidi="hi_IN"/>
        </w:rPr>
        <w:t>यीशु फरीसियों की निंदा कर रहा था जब उसने कहा, "यदि तुम इसका अर्थ जानते।" वे उस बात का अर्थ नहीं समझ पाए जो परमेश्वर ने बहुत पहले भविष्यद्वक्ता के द्वारा कही थी। "मैं दया से प्रसन्न होता हूँ, बलिदान से नहीं," यह दिखाता है कि परमेश्वर के लिए दूसरों पर की गई दया या करुणा, धार्मिक अनुष्ठानों का सख्ती से पालन करने से ज़्यादा महत्वपूर्ण है। चेले सब्त की व्यवस्था तोड़ने में दोषी नहीं ठहरे क्योंकि मनुष्य का पुत्र या यीशु, सब्त के दिन का भी प्रभु है। इस उदाहरण में, प्रभु का मतलब यीशु से है जिसके पास यह तय करने का अधिकार है कि सब्त के दिन क्या करना और क्या नहीं करना है।</w:t>
      </w:r>
    </w:p>
    <w:p>
      <w:pPr/>
      <w:r>
        <w:rPr>
          <w:lang w:val="hi_IN" w:bidi="hi_IN"/>
        </w:rPr>
      </w:r>
      <w:r>
        <w:rPr>
          <w:lang w:val="hi_IN" w:bidi="hi_IN"/>
        </w:rPr>
        <w:t>रुकें और दूसरों के लिए करुणा या प्रेम पर चर्चा करें: किस तरह के काम दूसरों के प्रति करुणा या प्रेम दिखाते हैं? ऐसे समय की कहानियाँ बताएँ जब आपने या आपके किसी जानने वाले ने कुछ और करने के बजाय किसी के प्रति करुणा दिखाई हो।</w:t>
      </w:r>
    </w:p>
    <w:p>
      <w:pPr/>
      <w:r>
        <w:rPr>
          <w:lang w:val="hi_IN" w:bidi="hi_IN"/>
        </w:rPr>
      </w:r>
      <w:r>
        <w:rPr>
          <w:lang w:val="hi_IN" w:bidi="hi_IN"/>
        </w:rPr>
        <w:t>इसके बाद, यीशु और उसके चेले यहूदियों के स्थानीय आराधनालय में गए। वहाँ एक सूखे हाथ वाला व्यक्ति था। “सूखा हुआ” लकवाग्रस्त कहने का एक और तरीका था, या वह व्यक्ति अपने हाथ का उपयोग नहीं कर सकता था। यह स्पष्ट नहीं है कि उस व्यक्ति का हाथ क्यों सूख गया था। यह किसी चोट का नतीजा हो सकता है, या फिर यह कुछ ऐसा हो सकता है जिसके साथ वह व्यक्ति पैदा हुआ हो।</w:t>
      </w:r>
    </w:p>
    <w:p>
      <w:pPr/>
      <w:r>
        <w:rPr>
          <w:lang w:val="hi_IN" w:bidi="hi_IN"/>
        </w:rPr>
      </w:r>
      <w:r>
        <w:rPr>
          <w:lang w:val="hi_IN" w:bidi="hi_IN"/>
        </w:rPr>
        <w:t>फरीसियों ने जरूर सोचा होगा कि यीशु इस व्यक्ति को चंगा करेगा। इसलिए उन्होंने यीशु से पूछा, “क्या व्यवस्था के अनुसार सब्त के दिन चंगा करना उचित है?” वे चाहते थे कि यीशु हाँ कहे, क्योंकि फरीसी मानते थे कि किसी को चंगा करना भी एक काम है। फरीसी यीशु पर यहूदी व्यवस्था को तोड़ने का दोष लगाना चाहते थे। यीशु ने उन्हें एक ऐसा प्रश्न पूछकर जवाब दिया जिसका उत्तर पाने की वह उनसे उम्मीद नहीं कर रहा था। सब्त के दिन गड्डे में गिरी हुई भेड़ को निकालना और उसकी देखभाल करना सही माना जाता था, क्योंकि भेड़ें अपने मालिकों के लिए कीमती होती थी। यीशु ने उनसे कहा कि परमेश्वर के लिए मनुष्य, भेड़ों से अधिक मूल्यवान हैं। फिर यीशु ने कहा, "सब्त के दिन भलाई करना उचित है।"</w:t>
      </w:r>
    </w:p>
    <w:p>
      <w:pPr/>
      <w:r>
        <w:rPr>
          <w:lang w:val="hi_IN" w:bidi="hi_IN"/>
        </w:rPr>
      </w:r>
      <w:r>
        <w:rPr>
          <w:lang w:val="hi_IN" w:bidi="hi_IN"/>
        </w:rPr>
        <w:t>आराधनालय की एक तस्वीर दिखाएँ। गड्ढे में गिरी हुई एक भेड़ की तस्वीर दिखाएँ।</w:t>
      </w:r>
    </w:p>
    <w:p>
      <w:pPr/>
      <w:r>
        <w:rPr>
          <w:lang w:val="hi_IN" w:bidi="hi_IN"/>
        </w:rPr>
      </w:r>
      <w:r>
        <w:rPr>
          <w:lang w:val="hi_IN" w:bidi="hi_IN"/>
        </w:rPr>
        <w:t>फिर यीशु ने लकवाग्रस्त हाथ वाले व्यक्ति को अपना हाथ बढ़ाने की आज्ञा दी। उस व्यक्ति ने यीशु की आज्ञा मानी और यीशु ने उस व्यक्ति के हाथ को चंगा कर दिया या पहले जैसा ही कर दिया। फिर फरीसियों ने ऐसी प्रतिक्रिया दी, जिसकी कोई उम्मीद नहीं थी। कहानी बताती है, "लेकिन फरीसी वहाँ से बाहर चले गए।" परमेश्वर की स्तुति करने के बजाय, उन्होंने मिलकर षड्यंत्र रचा या योजना बनाई कि वे किस प्रकार से यीशु को नष्ट कर सकते हैं, या उसे मार सकते हैं।</w:t>
      </w:r>
    </w:p>
    <w:p>
      <w:pPr/>
      <w:r>
        <w:rPr>
          <w:lang w:val="hi_IN" w:bidi="hi_IN"/>
        </w:rPr>
      </w:r>
      <w:r>
        <w:rPr>
          <w:lang w:val="hi_IN" w:bidi="hi_IN"/>
        </w:rPr>
        <w:t>यह भाग दिखाता है कि यीशु के पास हमें यह बताने का अधिकार है कि सब्त के दिन कौन-से काम करना सही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यह दृश्य शायद कुछ दिनों बाद घटित होता है जब यीशु ने यहूदी व्यवस्था मानने वालों लोगों को अपने पीछे हो लेने के लिए बुलाया। यीशु और उसके चेले खेत से गुजरते हुए सब्त के दिन अनाज के बालें खा रहे थे।</w:t>
      </w:r>
    </w:p>
    <w:p>
      <w:pPr/>
      <w:r>
        <w:rPr>
          <w:lang w:val="hi_IN" w:bidi="hi_IN"/>
        </w:rPr>
      </w:r>
      <w:r>
        <w:rPr>
          <w:b/>
          <w:lang w:val="hi_IN" w:bidi="hi_IN"/>
        </w:rPr>
        <w:t>दूसरा दृश्य:</w:t>
      </w:r>
      <w:r>
        <w:rPr>
          <w:lang w:val="hi_IN" w:bidi="hi_IN"/>
        </w:rPr>
        <w:t xml:space="preserve"> यीशु ने फरीसियों को जवाब दिया क्योंकि वे उससे कह रहे थे कि उसके चेले सब्त के नियम को तोड़ रहे हैं। यीशु बहुत पहले लिखी गई बातों के बारे में सिखाता है।</w:t>
      </w:r>
    </w:p>
    <w:p>
      <w:pPr/>
      <w:r>
        <w:rPr>
          <w:lang w:val="hi_IN" w:bidi="hi_IN"/>
        </w:rPr>
      </w:r>
      <w:r>
        <w:rPr>
          <w:b/>
          <w:lang w:val="hi_IN" w:bidi="hi_IN"/>
        </w:rPr>
        <w:t>तीसरा दृश्य:</w:t>
      </w:r>
      <w:r>
        <w:rPr>
          <w:lang w:val="hi_IN" w:bidi="hi_IN"/>
        </w:rPr>
        <w:t xml:space="preserve"> जैसे ही यीशु ने दूसरे दृश्य में बोलना समाप्त किया, यीशु और उसके चेले एक आराधनालय में गए। फरीसियों ने यीशु पर सब्त के नियम को तोड़ने का आरोप लगाया। यीशु ने अपने आरोप लगाने वालों को एक तुलना के द्वारा सिखाकर जवाब दिया।</w:t>
      </w:r>
    </w:p>
    <w:p>
      <w:pPr/>
      <w:r>
        <w:rPr>
          <w:lang w:val="hi_IN" w:bidi="hi_IN"/>
        </w:rPr>
      </w:r>
      <w:r>
        <w:rPr>
          <w:b/>
          <w:lang w:val="hi_IN" w:bidi="hi_IN"/>
        </w:rPr>
        <w:t>चौथा दृश्य:</w:t>
      </w:r>
      <w:r>
        <w:rPr>
          <w:lang w:val="hi_IN" w:bidi="hi_IN"/>
        </w:rPr>
        <w:t xml:space="preserve"> फिर, यीशु एक सूखे हाथ वाले व्यक्ति को चंगा करता है। इसके बाद, फरीसी चले गए। वे यीशु को मारने की योजना बनाने लगे।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कुछ फरीसी</w:t>
      </w:r>
    </w:p>
    <w:p>
      <w:pPr>
        <w:pStyle w:val="ListBullet"/>
        <w:spacing w:line="240" w:lineRule="auto"/>
        <w:ind w:left="720"/>
      </w:pPr>
      <w:r>
        <w:rPr>
          <w:lang w:val="hi_IN" w:bidi="hi_IN"/>
        </w:rPr>
      </w:r>
      <w:r>
        <w:rPr>
          <w:lang w:val="hi_IN" w:bidi="hi_IN"/>
        </w:rPr>
        <w:t>दाऊद और उसके साथी</w:t>
      </w:r>
    </w:p>
    <w:p>
      <w:pPr>
        <w:pStyle w:val="ListBullet"/>
        <w:spacing w:line="240" w:lineRule="auto"/>
        <w:ind w:left="720"/>
      </w:pPr>
      <w:r>
        <w:rPr>
          <w:lang w:val="hi_IN" w:bidi="hi_IN"/>
        </w:rPr>
      </w:r>
      <w:r>
        <w:rPr>
          <w:lang w:val="hi_IN" w:bidi="hi_IN"/>
        </w:rPr>
        <w:t>याजक जिसने दाऊद को रोटी दी</w:t>
      </w:r>
    </w:p>
    <w:p>
      <w:pPr>
        <w:pStyle w:val="ListBullet"/>
        <w:spacing w:line="240" w:lineRule="auto"/>
        <w:ind w:left="720"/>
      </w:pPr>
      <w:r>
        <w:rPr>
          <w:lang w:val="hi_IN" w:bidi="hi_IN"/>
        </w:rPr>
      </w:r>
      <w:r>
        <w:rPr>
          <w:lang w:val="hi_IN" w:bidi="hi_IN"/>
        </w:rPr>
        <w:t>एक सूखे हाथ वाला व्यक्ति</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ज़रूरी है कि पहला दृश्य उस घटना के कुछ दिनों बाद घटित होता है, जब यीशु ने यहूदी व्यवस्था मानने वाले यहूदियों से कहा कि मेरे पीछे चलो, मैं तुम्हें विश्राम दूँगा। याद रखें कि यीशु के चेले भूखे थे। यह याद रखना ज़रूरी है कि यह सब्त का दिन था, यहूदियों का विश्राम दिन। सब्त के दिन काम करने की अनुमति नहीं थी। यह याद रखना ज़रूरी है कि फरीसी यहूदियों के धार्मिक अगुवे हैं। वे आश्चर्यचकित थे क्योंकि उन्होंने चेलों को वह करते देखा जिसे वे सब्त के दिन काम मानते थे। याद रखें कि फरीसियों ने यीशु से क्या कहा।</w:t>
      </w:r>
    </w:p>
    <w:p>
      <w:pPr/>
      <w:r>
        <w:rPr>
          <w:lang w:val="hi_IN" w:bidi="hi_IN"/>
        </w:rPr>
      </w:r>
      <w:r>
        <w:rPr>
          <w:lang w:val="hi_IN" w:bidi="hi_IN"/>
        </w:rPr>
        <w:t>यह याद रखना ज़रूरी है कि यीशु फरीसियों की बात का जवाब दे रहा था क्योंकि चेलों ने सब्त के दिन काम किया था। याद रखें कि यीशु ने उन्हें एक सवाल पूछकर जवाब दिया जिसके उत्तर की उसने उनसे उम्मीद नहीं की। उनका प्रश्न बहुत पुरानी एक कहानी का संदर्भ था जिसे फरीसी जानते थे। यह कहानी इस्राएल के एक सम्मानित राजा दाऊद के बारे में थी, जिसने वह रोटी खाई थी जिसे सिर्फ़ याजकों को खाने की अनुमति थी। यह याद रखना ज़रूरी है कि यीशु ने फरीसियों से पूछा, “क्या तुमने याजकों द्वारा सब्त के दिन किए जाने वाले कामों के बारे में नहीं पढ़ा?” यीशु चाहता था कि वे उसकी बात पर ध्यान से सोचे कि वह क्या कह रहा है। यीशु ने उनसे इस सवाल के उत्तर की उम्मीद नहीं की। यीशु फरीसियों की निंदा कर रहा था जब उसने कहा, "यदि तुम इसका अर्थ जानते, कि ‘मैं दया से प्रसन्न होता हूँ, बलिदान से नहीं।'" परमेश्वर के लिए दूसरों पर की गई दया या करुणा, धार्मिक रीति-रिवाज़ों के कठोरता से पालन करने से भी ज़्यादा महत्वपूर्ण है। यीशु ने समझाया कि वह इन बातों को क्यों कह सकता है। वह कहता है कि मनुष्य का पुत्र, सब्त के दिन का भी प्रभु है।</w:t>
      </w:r>
    </w:p>
    <w:p>
      <w:pPr/>
      <w:r>
        <w:rPr>
          <w:lang w:val="hi_IN" w:bidi="hi_IN"/>
        </w:rPr>
      </w:r>
      <w:r>
        <w:rPr>
          <w:lang w:val="hi_IN" w:bidi="hi_IN"/>
        </w:rPr>
        <w:t>यह याद रखना ज़रूरी है कि आराधनालय, यहूदियों का स्थानीय आराधना का स्थान है। याद रखें कि फरीसियों ने यीशु से पूछा था कि क्या सब्त के दिन चंगा करना उचित है। फरीसी चाहते हैं कि यीशु यह कहे कि सब्त के दिन चंगा करना उचित है, क्योंकि वे उस पर नियम तोड़ने का आरोप लगाना चाहते थे। यह याद रखना ज़रूरी है कि यीशु ने उनसे पूछा, "तुम में ऐसा कौन है जिसकी एक भेड़ हो, यदि वह सब्त के दिन एक गड्ढे में गिर जाए, तो वह उसे पकड़कर बाहर न निकाले?" यीशु नहीं चाहता था कि वे इस प्रश्न का उत्तर दें। यीशु इस सवाल का जवाब जानता था कि वे सब सब्त के दिन अपनी भेड़ की देखभाल करेंगे, क्योंकि यह काम होने के बावजूद भी सब्त के दिन करने की अनुमति थी। यीशु फरीसियों के समान ही शब्दों का उपयोग करता है, लेकिन एक विरोधाभास के साथ। वे पूछते हैं कि क्या सब्त के दिन काम करना उचित है। यीशु ने एक सवाल पूछकर जवाब दिया कि क्या सब्त के दिन भलाई करना उचित है।</w:t>
      </w:r>
    </w:p>
    <w:p>
      <w:pPr/>
      <w:r>
        <w:rPr>
          <w:lang w:val="hi_IN" w:bidi="hi_IN"/>
        </w:rPr>
      </w:r>
      <w:r>
        <w:rPr>
          <w:lang w:val="hi_IN" w:bidi="hi_IN"/>
        </w:rPr>
        <w:t>यह याद रखना ज़रूरी है कि यीशु ने उस व्यक्ति से क्या कहा जो अपने हाथ का उपयोग नहीं कर सकता था। याद रखें कि उस व्यक्ति ने यीशु की आज्ञा मानी। यह याद रखना ज़रूरी है कि उस व्यक्ति ने यीशु की आज्ञा मानी और उसी समय वह चंगा हो गया। फरीसियों ने यीशु के अच्छे काम के लिए परमेश्वर का धन्यवाद नहीं किया। इसके बजाय, वे यीशु को मारने की योजना बनाने लगे।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कुछ फरीसी</w:t>
      </w:r>
    </w:p>
    <w:p>
      <w:pPr>
        <w:pStyle w:val="ListBullet"/>
        <w:spacing w:line="240" w:lineRule="auto"/>
        <w:ind w:left="720"/>
      </w:pPr>
      <w:r>
        <w:rPr>
          <w:lang w:val="hi_IN" w:bidi="hi_IN"/>
        </w:rPr>
      </w:r>
      <w:r>
        <w:rPr>
          <w:lang w:val="hi_IN" w:bidi="hi_IN"/>
        </w:rPr>
        <w:t>दाऊद और उसके साथी</w:t>
      </w:r>
    </w:p>
    <w:p>
      <w:pPr>
        <w:pStyle w:val="ListBullet"/>
        <w:spacing w:line="240" w:lineRule="auto"/>
        <w:ind w:left="720"/>
      </w:pPr>
      <w:r>
        <w:rPr>
          <w:lang w:val="hi_IN" w:bidi="hi_IN"/>
        </w:rPr>
      </w:r>
      <w:r>
        <w:rPr>
          <w:lang w:val="hi_IN" w:bidi="hi_IN"/>
        </w:rPr>
        <w:t>याजक जिसने दाऊद को रोटी दी</w:t>
      </w:r>
    </w:p>
    <w:p>
      <w:pPr>
        <w:pStyle w:val="ListBullet"/>
        <w:spacing w:line="240" w:lineRule="auto"/>
        <w:ind w:left="720"/>
      </w:pPr>
      <w:r>
        <w:rPr>
          <w:lang w:val="hi_IN" w:bidi="hi_IN"/>
        </w:rPr>
      </w:r>
      <w:r>
        <w:rPr>
          <w:lang w:val="hi_IN" w:bidi="hi_IN"/>
        </w:rPr>
        <w:t>एक सूखे हाथ वाला व्यक्ति</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लोगों को अपने पीछे चलने का बुलावा देने के कुछ दिनों बाद, यीशु और उसके चेले खेत से गुजरते हुए अनाज के दाने खा रहे थे। यह विश्राम के दिन हुआ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कुछ फरीसियों ने चेलों को सब्त के दिन काम करते देखा। इसलिए, उन्होंने यीशु से कहा, "तेरे चेले वह कर रहे हैं जो सब्त के दिन करना उचित नहीं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फरीसियों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ने फरीसियों को बहुत पहले की लिखी हुई घटना की याद दिलाई, दो ऐसे सवाल पूछकर जिनके जवाब की उसने उम्मीद नहीं की। वह फरीसियों से कहता है, "क्या तुमने नहीं पढ़ा कि दाऊद और उसके साथियों ने परमेश्वर के भवन में जाकर परमेश्वर की उपस्थिति की रोटियाँ खाई? जिन्हें केवल याजकों को ही खाने की अनुमति थी।" यीशु ने उनसे यह भी पूछा कि क्या उन्हें याद है कि उन्होंने पढ़ा है कि याजक सब्त के दिन भी काम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ने फरीसियों से बात करना समाप्त किया। यीशु और उसके चेले एक आराधनालय में गए। वहाँ एक ऐसा व्यक्ति भी था जो अपने हाथ का उपयोग नहीं कर सकता था। फरीसी यीशु से पूछते हैं, "क्या सब्त के दिन चंगा करना उचित है?" उन्होंने ऐसा इसलिए किया ताकि वे यीशु पर सब्त के नियम को तोड़ने का आरोप लगा सकें।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फरीसियों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फरीसी यीशु से सवाल पूछते हैं और कहते हैं, "क्या सब्त के दिन चंगा करना उचित है?" यीशु उनसे एक और प्रश्न पूछता है जिसके उत्तर की उसने उनसे उम्मीद नहीं की। यीशु कहता है, “अगर तुम्हारी भेड़ सब्त के दिन किसी गड्ढे में गिर जाए, तो क्या तुम उसे निकालने का काम करोगे?” उसके बाद, यीशु ने सूखे हाथ वाले व्यक्ति को आज्ञा दी कि वह अपना हाथ आगे बढ़ाए। उस व्यक्ति ने यीशु की आज्ञा मानी।</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सूखे हाथ वाले व्यक्ति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ने उस व्यक्ति को चंगा किया। लेकिन फरीसी वहाँ से चले गए और यीशु को मारने की योजना बनाने लगे।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फरीसियों की भूमिका निभाने वाले अभिनेताओं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और उसके बारह </w:t>
      </w:r>
      <w:r>
        <w:rPr>
          <w:b/>
          <w:lang w:val="hi_IN" w:bidi="hi_IN"/>
        </w:rPr>
        <w:t>चेले</w:t>
      </w:r>
      <w:r>
        <w:rPr>
          <w:lang w:val="hi_IN" w:bidi="hi_IN"/>
        </w:rPr>
        <w:t xml:space="preserve"> </w:t>
      </w:r>
      <w:r>
        <w:rPr>
          <w:b/>
          <w:lang w:val="hi_IN" w:bidi="hi_IN"/>
        </w:rPr>
        <w:t>सब्त</w:t>
      </w:r>
      <w:r>
        <w:rPr>
          <w:lang w:val="hi_IN" w:bidi="hi_IN"/>
        </w:rPr>
        <w:t xml:space="preserve"> के दिन एक खेत में से होकर जा रहे थे।</w:t>
      </w:r>
    </w:p>
    <w:p>
      <w:pPr/>
      <w:r>
        <w:rPr>
          <w:lang w:val="hi_IN" w:bidi="hi_IN"/>
        </w:rPr>
      </w:r>
      <w:r>
        <w:rPr>
          <w:b/>
          <w:lang w:val="hi_IN" w:bidi="hi_IN"/>
        </w:rPr>
        <w:t>चेले</w:t>
      </w:r>
      <w:r>
        <w:rPr>
          <w:lang w:val="hi_IN" w:bidi="hi_IN"/>
        </w:rPr>
        <w:t xml:space="preserve"> हर जगह यीशु के साथ गए और उसकी शिक्षाओं से सीखते रहे। चेलों के लिए उसी शब्द का उपयोग करें जिसका उपयोग आपने पिछले भागों में किया है। </w:t>
      </w:r>
      <w:r>
        <w:rPr>
          <w:lang w:val="hi_IN" w:bidi="hi_IN"/>
        </w:rPr>
        <w:t>चेलों</w:t>
      </w:r>
      <w:r>
        <w:rPr>
          <w:lang w:val="hi_IN" w:bidi="hi_IN"/>
        </w:rPr>
        <w:t xml:space="preserve"> की अधिक पूर्ण परिभाषा के लिए मुख्य शब्दावली को देखें।</w:t>
      </w:r>
    </w:p>
    <w:p>
      <w:pPr/>
      <w:r>
        <w:rPr>
          <w:lang w:val="hi_IN" w:bidi="hi_IN"/>
        </w:rPr>
      </w:r>
      <w:r>
        <w:rPr>
          <w:b/>
          <w:lang w:val="hi_IN" w:bidi="hi_IN"/>
        </w:rPr>
        <w:t>सब्त</w:t>
      </w:r>
      <w:r>
        <w:rPr>
          <w:lang w:val="hi_IN" w:bidi="hi_IN"/>
        </w:rPr>
        <w:t xml:space="preserve"> का दिन सप्ताह का अन्तिम दिन होता था। सब्त वह दिन है जब यहूदियों को विश्राम और परमेश्वर की आराधना करनी होती है। यहूदी व्यवस्था के अनुसार लोगों को सब्त के दिन कोई काम करने की अनुमति नहीं थी। सब्त के लिए उसी शब्द का उपयोग करें जिसका उपयोग आपने पिछले भागों में किया है। </w:t>
      </w:r>
      <w:r>
        <w:rPr>
          <w:lang w:val="hi_IN" w:bidi="hi_IN"/>
        </w:rPr>
        <w:t>सब्त</w:t>
      </w:r>
      <w:r>
        <w:rPr>
          <w:lang w:val="hi_IN" w:bidi="hi_IN"/>
        </w:rPr>
        <w:t xml:space="preserve"> की अधिक पूर्ण परिभाषा के लिए मुख्य शब्दावली को देखें।</w:t>
      </w:r>
    </w:p>
    <w:p>
      <w:pPr/>
      <w:r>
        <w:rPr>
          <w:lang w:val="hi_IN" w:bidi="hi_IN"/>
        </w:rPr>
      </w:r>
      <w:r>
        <w:rPr>
          <w:lang w:val="hi_IN" w:bidi="hi_IN"/>
        </w:rPr>
        <w:t xml:space="preserve">कुछ </w:t>
      </w:r>
      <w:r>
        <w:rPr>
          <w:b/>
          <w:lang w:val="hi_IN" w:bidi="hi_IN"/>
        </w:rPr>
        <w:t>फरीसियों</w:t>
      </w:r>
      <w:r>
        <w:rPr>
          <w:lang w:val="hi_IN" w:bidi="hi_IN"/>
        </w:rPr>
        <w:t xml:space="preserve"> ने चेलों को खेत से अनाज तोड़ते और खाते देखा। फरीसियों ने यीशु से कहा, "तेरे चेले सब्त के नियम को तोड़ रहे हैं।" फरीसी, धार्मिक अगुओं का सबसे प्रभावशाली समूह था। फरीसियों के लिए उसी शब्द का उपयोग करें जिसका उपयोग आपने पिछले भागों में किया है। </w:t>
      </w:r>
      <w:r>
        <w:rPr>
          <w:b/>
          <w:lang w:val="hi_IN" w:bidi="hi_IN"/>
        </w:rPr>
        <w:t>फरीसियों</w:t>
      </w:r>
      <w:r>
        <w:rPr>
          <w:lang w:val="hi_IN" w:bidi="hi_IN"/>
        </w:rPr>
        <w:t xml:space="preserve"> की अधिक पूर्ण परिभाषा के लिए मुख्य शब्दावली को देखें।</w:t>
      </w:r>
    </w:p>
    <w:p>
      <w:pPr/>
      <w:r>
        <w:rPr>
          <w:lang w:val="hi_IN" w:bidi="hi_IN"/>
        </w:rPr>
      </w:r>
      <w:r>
        <w:rPr>
          <w:lang w:val="hi_IN" w:bidi="hi_IN"/>
        </w:rPr>
        <w:t xml:space="preserve">यीशु बहुत पहले की एक सच्ची घटना बताता है कि दाऊद और उसके साथियों ने वह रोटी खाई थी जिसे खाना सिर्फ </w:t>
      </w:r>
      <w:r>
        <w:rPr>
          <w:b/>
          <w:lang w:val="hi_IN" w:bidi="hi_IN"/>
        </w:rPr>
        <w:t>याजकों</w:t>
      </w:r>
      <w:r>
        <w:rPr>
          <w:lang w:val="hi_IN" w:bidi="hi_IN"/>
        </w:rPr>
        <w:t xml:space="preserve"> के लिए ही उचित था।</w:t>
      </w:r>
    </w:p>
    <w:p>
      <w:pPr/>
      <w:r>
        <w:rPr>
          <w:lang w:val="hi_IN" w:bidi="hi_IN"/>
        </w:rPr>
      </w:r>
      <w:r>
        <w:rPr>
          <w:lang w:val="hi_IN" w:bidi="hi_IN"/>
        </w:rPr>
        <w:t xml:space="preserve">यहूदी धर्म में एक </w:t>
      </w:r>
      <w:r>
        <w:rPr>
          <w:b/>
          <w:lang w:val="hi_IN" w:bidi="hi_IN"/>
        </w:rPr>
        <w:t>याजक</w:t>
      </w:r>
      <w:r>
        <w:rPr>
          <w:lang w:val="hi_IN" w:bidi="hi_IN"/>
        </w:rPr>
        <w:t xml:space="preserve"> लोगों को परमेश्वर से और परमेश्वर को लोगों से जोड़ता था। याजक परमेश्वर के भवन में सेवा करते, अनुष्ठानों को पूरा करते और लोगों को परमेश्वर के बारे में सिखाते थे। याजक के लिए उसी शब्द का उपयोग करें जिसका उपयोग आपने पिछले भागों में किया है। </w:t>
      </w:r>
      <w:r>
        <w:rPr>
          <w:b/>
          <w:lang w:val="hi_IN" w:bidi="hi_IN"/>
        </w:rPr>
        <w:t>याजक</w:t>
      </w:r>
      <w:r>
        <w:rPr>
          <w:lang w:val="hi_IN" w:bidi="hi_IN"/>
        </w:rPr>
        <w:t xml:space="preserve"> की अधिक पूर्ण परिभाषा के लिए मुख्य शब्दावली को देखें।</w:t>
      </w:r>
    </w:p>
    <w:p>
      <w:pPr/>
      <w:r>
        <w:rPr>
          <w:lang w:val="hi_IN" w:bidi="hi_IN"/>
        </w:rPr>
      </w:r>
      <w:r>
        <w:rPr>
          <w:lang w:val="hi_IN" w:bidi="hi_IN"/>
        </w:rPr>
        <w:t xml:space="preserve">यीशु ने फरीसियों को बताया कि याजक सब्त के दिन भी </w:t>
      </w:r>
      <w:r>
        <w:rPr>
          <w:b/>
          <w:lang w:val="hi_IN" w:bidi="hi_IN"/>
        </w:rPr>
        <w:t>मन्दिर</w:t>
      </w:r>
      <w:r>
        <w:rPr>
          <w:lang w:val="hi_IN" w:bidi="hi_IN"/>
        </w:rPr>
        <w:t xml:space="preserve"> में काम करते थे। मन्दिर एक बड़ी इमारत थी जिसमें कई कमरे और परमेश्वर को बलिदान चढ़ाने के लिए एक वेदी थी। यीशु के समय में मन्दिर परमेश्वर का घर था। मंदिर के लिए उसी शब्द का उपयोग करें जिसका उपयोग आपने पिछले भागों में किया है। </w:t>
      </w:r>
      <w:r>
        <w:rPr>
          <w:lang w:val="hi_IN" w:bidi="hi_IN"/>
        </w:rPr>
        <w:t>मंदिर</w:t>
      </w:r>
      <w:r>
        <w:rPr>
          <w:lang w:val="hi_IN" w:bidi="hi_IN"/>
        </w:rPr>
        <w:t xml:space="preserve"> की अधिक पूर्ण परिभाषा के लिए मुख्य शब्दावली को देखें।</w:t>
      </w:r>
    </w:p>
    <w:p>
      <w:pPr/>
      <w:r>
        <w:rPr>
          <w:lang w:val="hi_IN" w:bidi="hi_IN"/>
        </w:rPr>
      </w:r>
      <w:r>
        <w:rPr>
          <w:lang w:val="hi_IN" w:bidi="hi_IN"/>
        </w:rPr>
        <w:t xml:space="preserve">यीशु ने कहा कि फरीसी उस बात का अर्थ नहीं समझ पाए जो परमेश्वर ने बहुत पहले भविष्यद्वक्ता के द्वारा कही थी: “मैं </w:t>
      </w:r>
      <w:r>
        <w:rPr>
          <w:b/>
          <w:lang w:val="hi_IN" w:bidi="hi_IN"/>
        </w:rPr>
        <w:t>दया</w:t>
      </w:r>
      <w:r>
        <w:rPr>
          <w:lang w:val="hi_IN" w:bidi="hi_IN"/>
        </w:rPr>
        <w:t xml:space="preserve"> से प्रसन्न होता हूँ, </w:t>
      </w:r>
      <w:r>
        <w:rPr>
          <w:b/>
          <w:lang w:val="hi_IN" w:bidi="hi_IN"/>
        </w:rPr>
        <w:t>बलिदान</w:t>
      </w:r>
      <w:r>
        <w:rPr>
          <w:lang w:val="hi_IN" w:bidi="hi_IN"/>
        </w:rPr>
        <w:t xml:space="preserve"> से नहीं।” </w:t>
      </w:r>
    </w:p>
    <w:p>
      <w:pPr/>
      <w:r>
        <w:rPr>
          <w:lang w:val="hi_IN" w:bidi="hi_IN"/>
        </w:rPr>
      </w:r>
      <w:r>
        <w:rPr>
          <w:b/>
          <w:lang w:val="hi_IN" w:bidi="hi_IN"/>
        </w:rPr>
        <w:t>दया</w:t>
      </w:r>
      <w:r>
        <w:rPr>
          <w:lang w:val="hi_IN" w:bidi="hi_IN"/>
        </w:rPr>
        <w:t xml:space="preserve"> का अर्थ है करुणा दिखाना। </w:t>
      </w:r>
      <w:r>
        <w:rPr>
          <w:b/>
          <w:lang w:val="hi_IN" w:bidi="hi_IN"/>
        </w:rPr>
        <w:t>बलिदान</w:t>
      </w:r>
      <w:r>
        <w:rPr>
          <w:lang w:val="hi_IN" w:bidi="hi_IN"/>
        </w:rPr>
        <w:t xml:space="preserve"> वह चीज़ है जिसे परमेश्वर को धन्यवाद देने या क्षमा माँगने के लिए चढ़ाया जाता है। दया और बलिदान के लिए उसी शब्द का उपयोग करें जिसका उपयोग आपने पिछले भागों में किया है। </w:t>
      </w:r>
      <w:r>
        <w:rPr>
          <w:lang w:val="hi_IN" w:bidi="hi_IN"/>
        </w:rPr>
        <w:t>दया</w:t>
      </w:r>
      <w:r>
        <w:rPr>
          <w:lang w:val="hi_IN" w:bidi="hi_IN"/>
        </w:rPr>
        <w:t xml:space="preserve"> और </w:t>
      </w:r>
      <w:r>
        <w:rPr>
          <w:lang w:val="hi_IN" w:bidi="hi_IN"/>
        </w:rPr>
        <w:t>बलिदान</w:t>
      </w:r>
      <w:r>
        <w:rPr>
          <w:lang w:val="hi_IN" w:bidi="hi_IN"/>
        </w:rPr>
        <w:t xml:space="preserve"> की अधिक पूर्ण परिभाषा के लिए मुख्य शब्दावली को देखें।</w:t>
      </w:r>
    </w:p>
    <w:p>
      <w:pPr/>
      <w:r>
        <w:rPr>
          <w:lang w:val="hi_IN" w:bidi="hi_IN"/>
        </w:rPr>
      </w:r>
      <w:r>
        <w:rPr>
          <w:lang w:val="hi_IN" w:bidi="hi_IN"/>
        </w:rPr>
        <w:t xml:space="preserve">चेले सब्त का नियम तोड़ने पर भी दोषी नहीं ठहरे क्योंकि </w:t>
      </w:r>
      <w:r>
        <w:rPr>
          <w:b/>
          <w:lang w:val="hi_IN" w:bidi="hi_IN"/>
        </w:rPr>
        <w:t>मनुष्य का पुत्र</w:t>
      </w:r>
      <w:r>
        <w:rPr>
          <w:lang w:val="hi_IN" w:bidi="hi_IN"/>
        </w:rPr>
        <w:t xml:space="preserve"> सब्त के दिन का भी </w:t>
      </w:r>
      <w:r>
        <w:rPr>
          <w:b/>
          <w:lang w:val="hi_IN" w:bidi="hi_IN"/>
        </w:rPr>
        <w:t>प्रभु</w:t>
      </w:r>
      <w:r>
        <w:rPr>
          <w:lang w:val="hi_IN" w:bidi="hi_IN"/>
        </w:rPr>
        <w:t xml:space="preserve"> है।</w:t>
      </w:r>
    </w:p>
    <w:p>
      <w:pPr/>
      <w:r>
        <w:rPr>
          <w:lang w:val="hi_IN" w:bidi="hi_IN"/>
        </w:rPr>
      </w:r>
      <w:r>
        <w:rPr>
          <w:b/>
          <w:lang w:val="hi_IN" w:bidi="hi_IN"/>
        </w:rPr>
        <w:t>मनुष्य का पुत्र</w:t>
      </w:r>
      <w:r>
        <w:rPr>
          <w:lang w:val="hi_IN" w:bidi="hi_IN"/>
        </w:rPr>
        <w:t xml:space="preserve"> यीशु की एक उपाधि है जो दिखाती है कि वह परमेश्वर का प्रतिज्ञा किया हुआ उद्धारकर्ता है। मनुष्य के पुत्र के लिए उसी शब्द का उपयोग करें जिसका उपयोग आपने पिछले भागों में किया है। </w:t>
      </w:r>
      <w:r>
        <w:rPr>
          <w:lang w:val="hi_IN" w:bidi="hi_IN"/>
        </w:rPr>
        <w:t>मनुष्य के पुत्र</w:t>
      </w:r>
      <w:r>
        <w:rPr>
          <w:lang w:val="hi_IN" w:bidi="hi_IN"/>
        </w:rPr>
        <w:t xml:space="preserve"> की अधिक पूर्ण परिभाषा के लिए मुख्य शब्दावली देखें।</w:t>
      </w:r>
    </w:p>
    <w:p>
      <w:pPr/>
      <w:r>
        <w:rPr>
          <w:lang w:val="hi_IN" w:bidi="hi_IN"/>
        </w:rPr>
      </w:r>
      <w:r>
        <w:rPr>
          <w:lang w:val="hi_IN" w:bidi="hi_IN"/>
        </w:rPr>
        <w:t xml:space="preserve">इस उदाहरण में, </w:t>
      </w:r>
      <w:r>
        <w:rPr>
          <w:b/>
          <w:lang w:val="hi_IN" w:bidi="hi_IN"/>
        </w:rPr>
        <w:t>प्रभु</w:t>
      </w:r>
      <w:r>
        <w:rPr>
          <w:lang w:val="hi_IN" w:bidi="hi_IN"/>
        </w:rPr>
        <w:t xml:space="preserve"> का मतलब यीशु से है जिसके पास यह तय करने का अधिकार है कि सब्त के दिन क्या सही है और क्या नहीं। प्रभु के लिए उसी शब्द का उपयोग करें जिसका उपयोग आपने पिछले भागों में किया है। </w:t>
      </w:r>
      <w:r>
        <w:rPr>
          <w:lang w:val="hi_IN" w:bidi="hi_IN"/>
        </w:rPr>
        <w:t>प्रभु</w:t>
      </w:r>
      <w:r>
        <w:rPr>
          <w:lang w:val="hi_IN" w:bidi="hi_IN"/>
        </w:rPr>
        <w:t xml:space="preserve"> की अधिक पूर्ण परिभाषा के लिए मुख्य शब्दावली को देखें।</w:t>
      </w:r>
    </w:p>
    <w:p>
      <w:pPr/>
      <w:r>
        <w:rPr>
          <w:lang w:val="hi_IN" w:bidi="hi_IN"/>
        </w:rPr>
      </w:r>
      <w:r>
        <w:rPr>
          <w:lang w:val="hi_IN" w:bidi="hi_IN"/>
        </w:rPr>
        <w:t xml:space="preserve">इसके बाद, यीशु और उसके चेले </w:t>
      </w:r>
      <w:r>
        <w:rPr>
          <w:b/>
          <w:lang w:val="hi_IN" w:bidi="hi_IN"/>
        </w:rPr>
        <w:t>आराधनालय</w:t>
      </w:r>
      <w:r>
        <w:rPr>
          <w:lang w:val="hi_IN" w:bidi="hi_IN"/>
        </w:rPr>
        <w:t xml:space="preserve"> में गए। आराधनालय, यहूदियों का आराधना करने का एक स्थान था। आराधनालय के लिए उसी शब्द का उपयोग करें जिसका उपयोग आपने पिछले भागों में किया है। </w:t>
      </w:r>
      <w:r>
        <w:rPr>
          <w:lang w:val="hi_IN" w:bidi="hi_IN"/>
        </w:rPr>
        <w:t>आराधनालय</w:t>
      </w:r>
      <w:r>
        <w:rPr>
          <w:lang w:val="hi_IN" w:bidi="hi_IN"/>
        </w:rPr>
        <w:t xml:space="preserve"> की अधिक पूर्ण परिभाषा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12:15–21</w:t>
      </w:r>
      <w:r>
        <w:rPr>
          <w:lang w:val="hi_IN" w:bidi="hi_IN"/>
        </w:rPr>
      </w:r>
    </w:p>
    <w:p>
      <w:pPr>
        <w:pStyle w:val="Heading3"/>
      </w:pPr>
      <w:r>
        <w:rPr>
          <w:lang w:val="hi_IN" w:bidi="hi_IN"/>
        </w:rPr>
        <w:t>सुने और मन में रखें</w:t>
      </w:r>
    </w:p>
    <w:p>
      <w:pPr/>
      <w:r>
        <w:rPr>
          <w:lang w:val="hi_IN" w:bidi="hi_IN"/>
        </w:rPr>
      </w:r>
      <w:r>
        <w:rPr>
          <w:lang w:val="hi_IN" w:bidi="hi_IN"/>
        </w:rPr>
        <w:t>मत्ती 12:15–21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सच्ची कहानी में, मत्ती बताता है कि यीशु ने बहुत से लोगों को चंगा किया। फिर मत्ती उस बात को दोहराता है जो यशायाह भविष्यद्वक्ता ने बहुत पहले प्रतिज्ञा किए हुए उद्धारकर्ता के बारे में कही थी।</w:t>
      </w:r>
    </w:p>
    <w:p>
      <w:pPr/>
      <w:r>
        <w:rPr>
          <w:lang w:val="hi_IN" w:bidi="hi_IN"/>
        </w:rPr>
      </w:r>
      <w:r>
        <w:rPr>
          <w:lang w:val="hi_IN" w:bidi="hi_IN"/>
        </w:rPr>
        <w:t>पिछले भाग में, यीशु ने कहा था कि उसके पास यहूदी व्यवस्था पर भी अधिकार है। फिर उसने यहूदी विश्राम दिन पर एक सूखे हाथ वाले व्यक्ति को चंगा किया। जिन फरीसियों ने यीशु को ऐसा करते देखा वे वहाँ से चले गए। वे यीशु को मारने की योजना बनाने लगे।</w:t>
      </w:r>
    </w:p>
    <w:p>
      <w:pPr/>
      <w:r>
        <w:rPr>
          <w:lang w:val="hi_IN" w:bidi="hi_IN"/>
        </w:rPr>
      </w:r>
      <w:r>
        <w:rPr>
          <w:lang w:val="hi_IN" w:bidi="hi_IN"/>
        </w:rPr>
        <w:t>यीशु जानता था कि धार्मिक अगुवे, फरीसी क्या कर रहे थे। यीशु खतरे से दूर चला गया। यीशु वहाँ से इसलिए नहीं गया क्योंकि वह डर गया था। यीशु वहाँ से इसलिए चला गया क्योंकि अभी उसकी मृत्यु का समय नहीं आया था। लोगों की भीड़ यीशु के पीछे वहाँ तक गई जहाँ वह जा रहा था। इसलिए, यीशु ने उन सभी को चंगा किया, जो बीमार थे। उन्हें चंगा करने के बाद, यीशु ने लोगों को आज्ञा दी कि वे दूसरों को न बताएँ कि उसने क्या किया है। यह इसलिए हुआ ताकि भविष्यद्वक्ता यशायाह ने परमेश्वर के प्रतिज्ञा किए हुए उद्धारकर्ता, मसीह के बारे में जो कहा, वह पूरा हो जाए।</w:t>
      </w:r>
    </w:p>
    <w:p>
      <w:pPr/>
      <w:r>
        <w:rPr>
          <w:lang w:val="hi_IN" w:bidi="hi_IN"/>
        </w:rPr>
      </w:r>
      <w:r>
        <w:rPr>
          <w:lang w:val="hi_IN" w:bidi="hi_IN"/>
        </w:rPr>
        <w:t>मत्ती हमें बताता है कि यीशु ने जो कुछ भी किया, वह परमेश्वर के संदेशवाहक यशायाह भविष्यद्वक्ता द्वारा बहुत समय पहले कही हुई बात को पूरा करने के लिए था। उसके बाद, मत्ती भविष्यद्वक्ता यशायाह के माध्यम से परमेश्वर द्वारा कही हुई बात को बताता है। यशायाह उनका ध्यान खींचने के लिए “ध्यान से देखो” या "देखो" बोलकर शुरूआत करता है। परमेश्वर ने प्रतिज्ञा किए हुए उद्धारकर्ता या मसीह को अपना सेवक चुना। एक सेवक किसी और के लिए काम करता है और उसकी इच्छा के अधीन रहता है। परमेश्वर ने कहा कि वह अपने प्रतिज्ञा किए हुए उद्धारकर्ता, उसके सेवक से प्रेम करता है, और उसका मन उससे बहुत प्रसन्न है। मन का अर्थ किसी व्यक्ति के आंतरिक अस्तित्व, विचार और उसकी भावनाओं से है। कभी-कभी लोग किसी व्यक्ति के मन को हृदय भी कहते हैं।</w:t>
      </w:r>
    </w:p>
    <w:p>
      <w:pPr/>
      <w:r>
        <w:rPr>
          <w:lang w:val="hi_IN" w:bidi="hi_IN"/>
        </w:rPr>
      </w:r>
      <w:r>
        <w:rPr>
          <w:lang w:val="hi_IN" w:bidi="hi_IN"/>
        </w:rPr>
        <w:t>रुकें और चर्चा करें: एक दूसरे के साथ उस समय की कहानियाँ साझा करें जब आप किसी दूसरे से बहुत खुश थे। उनके कामों में ऐसा क्या था जिससे आपको खुशी मिली?</w:t>
      </w:r>
    </w:p>
    <w:p>
      <w:pPr/>
      <w:r>
        <w:rPr>
          <w:lang w:val="hi_IN" w:bidi="hi_IN"/>
        </w:rPr>
      </w:r>
      <w:r>
        <w:rPr>
          <w:lang w:val="hi_IN" w:bidi="hi_IN"/>
        </w:rPr>
        <w:t>परमेश्वर ने कहा कि वह अपना आत्मा अपने प्रतिज्ञा किए हुए उद्धारकर्ता पर डालेगा। इसका अर्थ है कि परमेश्वर अपने सेवक को अपनी सामर्थ से भरेगा। इसके बाद, प्रतिज्ञा किया हुआ उद्धारकर्ता अन्यजातियों को प्रचार करेगा या बताएगा कि वे परमेश्वर का न्याय कैसे प्राप्त करेंगे। इस उदाहरण में, अन्यजातियों का मतलब हर देश के सभी लोगों से है। न्याय का मतलब है जब किसी व्यक्ति को उसके कामों के लिए दण्ड या प्रतिफल मिलता है। परमेश्वर का न्याय, उसका निर्णय है कि वह उसे मानने वालों को प्रतिफल और बुराई करने वालों को दण्ड दें। परमेश्वर के फैसले हमेशा सच्चे और निष्पक्ष होते हैं।</w:t>
      </w:r>
    </w:p>
    <w:p>
      <w:pPr/>
      <w:r>
        <w:rPr>
          <w:lang w:val="hi_IN" w:bidi="hi_IN"/>
        </w:rPr>
      </w:r>
      <w:r>
        <w:rPr>
          <w:lang w:val="hi_IN" w:bidi="hi_IN"/>
        </w:rPr>
        <w:t>किसी ऐसे व्यक्ति की कहानी सुनाएँ जिसने किसी दूसरे का न्याय किया हो। क्या हुआ था? आपकी संस्कृति में न्याय करने की जिम्मेदारी किसकी होती है? यह किस तरीके से किया जाता है?</w:t>
      </w:r>
    </w:p>
    <w:p>
      <w:pPr/>
      <w:r>
        <w:rPr>
          <w:lang w:val="hi_IN" w:bidi="hi_IN"/>
        </w:rPr>
      </w:r>
      <w:r>
        <w:rPr>
          <w:lang w:val="hi_IN" w:bidi="hi_IN"/>
        </w:rPr>
        <w:t>परमेश्वर का प्रतिज्ञा किया हुआ उद्धारकर्ता लोगों से झगड़ा या बहस नहीं करेगा। वह न तो जोर से चिल्लाएगा और न ही पुकारेगा। प्रतिज्ञा किया हुआ उद्धारकर्ता सड़कों पर ऊँची आवाज में बातें नहीं करेगा। यीशु के समय में, बहुत से लोग सड़कों पर इकट्ठा होते थे। ये शोरगुल वाले सार्वजनिक क्षेत्र थे, जहाँ लोग भाषण देने या सिखाने की कोशिश करते थे।</w:t>
      </w:r>
    </w:p>
    <w:p>
      <w:pPr/>
      <w:r>
        <w:rPr>
          <w:lang w:val="hi_IN" w:bidi="hi_IN"/>
        </w:rPr>
      </w:r>
      <w:r>
        <w:rPr>
          <w:lang w:val="hi_IN" w:bidi="hi_IN"/>
        </w:rPr>
        <w:t>परमेश्वर ने कहा कि प्रतिज्ञा किया हुआ उद्धारकर्ता कुचले हुए सरकण्डे को नहीं तोड़ेगा और धूआँ देती हुई बत्ती को नहीं बुझाएगा। सरकण्डा एक लम्बी घास का पौधा होता है जो रेगिस्तान में उगता है। यहूदी लोग वस्तुओं की लम्बाई मापने के लिए सरकण्डे के पौधे का उपयोग करते थे। कुचला हुआ सरकंडा वह होता है जो मुड़ गया हो और अब चीज़ों को नापने के लिए उपयोगी न रहा हो। इसलिए, उस सरकंडे को फेंक दिया जाएगा। बत्ती दीपक का वह हिस्सा है जो जलता है। यदि बत्ती धुआँ दे रही है तो लौ बुझ चुकी है, पर बत्ती अभी भी जलती है, और धुआँ छोड़ती है। धुआँ देती हुई बत्ती को बुझाने का अर्थ है आग को पूरी तरह से बुझा देना। यशायाह उसी प्रतीकात्मक तुलना को करने के लिए सरकण्डे और बत्ती का उपयोग कर रहा है। कुचला हुआ सरकंडा और धूआँ देती बत्ती उस व्यक्ति का प्रतीक है जो किसी वजह से दु:खी है या आत्मिक रूप से कमजोर है। यीशु, जो परमेश्वर का सेवक और प्रतिज्ञा किया हुआ उद्धारकर्ता है, निर्बल और जरूरतमंद लोगों के प्रति दयालु रहेगा। यीशु ऐसे लोगों के प्रति दयालु बना रहेगा। यह उन तरीकों में से एक है जिनसे वह यह सुनिश्चित करता है कि परमेश्वर का न्याय पूरा हो या परमेश्वर का न्याय बुराई पर विजय पाए।</w:t>
      </w:r>
    </w:p>
    <w:p>
      <w:pPr/>
      <w:r>
        <w:rPr>
          <w:lang w:val="hi_IN" w:bidi="hi_IN"/>
        </w:rPr>
      </w:r>
      <w:r>
        <w:rPr>
          <w:lang w:val="hi_IN" w:bidi="hi_IN"/>
        </w:rPr>
        <w:t>सरकंडे के पौधे का चित्र दिखाएँ। एक दीये की तस्वीर दिखाएँ जिसमें बत्ती हो।</w:t>
      </w:r>
    </w:p>
    <w:p>
      <w:pPr/>
      <w:r>
        <w:rPr>
          <w:lang w:val="hi_IN" w:bidi="hi_IN"/>
        </w:rPr>
      </w:r>
      <w:r>
        <w:rPr>
          <w:lang w:val="hi_IN" w:bidi="hi_IN"/>
        </w:rPr>
        <w:t>परमेश्वर ने कहा कि अन्यजाति, या सभी लोग, परमेश्वर के प्रतिज्ञा किए हुए उद्धारकर्ता के नाम पर आशा रखेंगे, या भरोसा रखेंगे और विश्वास करेंगे। नए नियम में "अन्यजाति" शब्द कभी-कभी सब जातियों के लिए इस्तेमाल होता है। इस उदाहरण में, किसी व्यक्ति का नाम, वह व्यक्ति स्वयं ही होता है। यीशु के नाम पर भरोसा करने का अर्थ, यीशु में आत्म-विश्वास होना और उस पर विश्वास रखने से है।</w:t>
      </w:r>
    </w:p>
    <w:p>
      <w:pPr/>
      <w:r>
        <w:rPr>
          <w:lang w:val="hi_IN" w:bidi="hi_IN"/>
        </w:rPr>
      </w:r>
      <w:r>
        <w:rPr>
          <w:lang w:val="hi_IN" w:bidi="hi_IN"/>
        </w:rPr>
        <w:t>यहाँ रुकें और अपनी संस्कृति में भरोसे पर चर्चा करें। लोग ऐसी कौन सी चीजें कर सकते हैं जिससे आप उन पर भरोसा करने लगें? लोग ऐसी कौन सी चीजें कर सकते हैं जिससे आप उन पर भरोसा नहीं कर पाएँगे? किसी ऐसे समय की कहानियाँ सुनाएँ जब किसी ने कुछ ऐसा किया हो जिसके कारण आप उस पर भरोसा करने लगे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जानता था कि फरीसी उसे मारने की योजना बना रहे थे। इसलिए वह कहीं ओर चला गया। यीशु ने अपने साथ चल रहे लोगों में से कुछ बीमारों को चंगा किया। यीशु ने उनसे कहा कि वे दूसरों को उसके बारे में न बताएँ। उसने ऐसा इसलिए किया ताकि जो बात परमेश्वर ने यशायाह भविष्यद्वक्ता के द्वारा कही थी वह पूरी हो जाए।</w:t>
      </w:r>
    </w:p>
    <w:p>
      <w:pPr/>
      <w:r>
        <w:rPr>
          <w:lang w:val="hi_IN" w:bidi="hi_IN"/>
        </w:rPr>
      </w:r>
      <w:r>
        <w:rPr>
          <w:b/>
          <w:lang w:val="hi_IN" w:bidi="hi_IN"/>
        </w:rPr>
        <w:t>दूसरा दृश्य:</w:t>
      </w:r>
      <w:r>
        <w:rPr>
          <w:lang w:val="hi_IN" w:bidi="hi_IN"/>
        </w:rPr>
        <w:t xml:space="preserve"> मत्ती ने भविष्यद्वक्ता यशायाह की कही हुई बातों को दोहराया।</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पीछे चलने वाली भीड़</w:t>
      </w:r>
    </w:p>
    <w:p>
      <w:pPr>
        <w:pStyle w:val="ListBullet"/>
        <w:spacing w:line="240" w:lineRule="auto"/>
        <w:ind w:left="720"/>
      </w:pPr>
      <w:r>
        <w:rPr>
          <w:lang w:val="hi_IN" w:bidi="hi_IN"/>
        </w:rPr>
      </w:r>
      <w:r>
        <w:rPr>
          <w:lang w:val="hi_IN" w:bidi="hi_IN"/>
        </w:rPr>
        <w:t>भविष्यद्वक्ता यशायाह</w:t>
      </w:r>
    </w:p>
    <w:p>
      <w:pPr>
        <w:pStyle w:val="ListBullet"/>
        <w:spacing w:line="240" w:lineRule="auto"/>
        <w:ind w:left="720"/>
      </w:pPr>
      <w:r>
        <w:rPr>
          <w:lang w:val="hi_IN" w:bidi="hi_IN"/>
        </w:rPr>
      </w:r>
      <w:r>
        <w:rPr>
          <w:lang w:val="hi_IN" w:bidi="hi_IN"/>
        </w:rPr>
        <w:t>सरकण्डे या बत्ती के रूप में दर्शाए गए निर्बल और दु:खी लोग</w:t>
      </w:r>
    </w:p>
    <w:p>
      <w:pPr>
        <w:pStyle w:val="ListBullet"/>
        <w:spacing w:line="240" w:lineRule="auto"/>
        <w:ind w:left="720"/>
      </w:pPr>
      <w:r>
        <w:rPr>
          <w:lang w:val="hi_IN" w:bidi="hi_IN"/>
        </w:rPr>
      </w:r>
      <w:r>
        <w:rPr>
          <w:lang w:val="hi_IN" w:bidi="hi_IN"/>
        </w:rPr>
        <w:t>अन्यजातियाँ, या सभी जातियाँ</w:t>
      </w:r>
    </w:p>
    <w:p>
      <w:pPr>
        <w:pStyle w:val="ListBullet"/>
        <w:spacing w:line="240" w:lineRule="auto"/>
        <w:ind w:left="720"/>
      </w:pPr>
      <w:r>
        <w:rPr>
          <w:lang w:val="hi_IN" w:bidi="hi_IN"/>
        </w:rPr>
      </w:r>
      <w:r>
        <w:rPr>
          <w:lang w:val="hi_IN" w:bidi="hi_IN"/>
        </w:rPr>
        <w:t>मत्ती</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यीशु जानता था कि धार्मिक अगुवे उसे मारने की योजना बना रहे थे। यीशु वहाँ से इसलिए चला गया क्योंकि अभी उसके मरने का समय नहीं आया था, न कि इसलिए कि वह डर गया था। बहुत से लोग यीशु के साथ चल दिए। याद रखें कि यीशु ने हर बीमार व्यक्ति को चंगा किया था। लेकिन यीशु ने उनसे कहा कि वे इसके बारे में दूसरों को न बताएँ।</w:t>
      </w:r>
    </w:p>
    <w:p>
      <w:pPr/>
      <w:r>
        <w:rPr>
          <w:lang w:val="hi_IN" w:bidi="hi_IN"/>
        </w:rPr>
      </w:r>
      <w:r>
        <w:rPr>
          <w:lang w:val="hi_IN" w:bidi="hi_IN"/>
        </w:rPr>
        <w:t>यह याद रखना ज़रूरी है कि ऐसा करने से यीशु उन बातों को पूरा कर रहा है जो बहुत पहले ही परमेश्वर के प्रतिज्ञा किए हुए उद्धारकर्ता के बारे में कही गई थी।</w:t>
      </w:r>
    </w:p>
    <w:p>
      <w:pPr/>
      <w:r>
        <w:rPr>
          <w:lang w:val="hi_IN" w:bidi="hi_IN"/>
        </w:rPr>
      </w:r>
      <w:r>
        <w:rPr>
          <w:lang w:val="hi_IN" w:bidi="hi_IN"/>
        </w:rPr>
        <w:t>यह याद रखना ज़रूरी है कि मत्ती, भविष्यद्वक्ता यशायाह द्वारा कही गयी बातों को ही बता रहा है। परमेश्वर ने यीशु को अपना सेवक होने, या प्रतिज्ञा किए गए उद्धारकर्ता के रूप में चुना। याद रखें कि परमेश्वर ने यीशु को अपनी सामर्थ या आत्मा से भरा था। और यीशु अन्यजातियों को, या हर जाति के सब लोगों को, यह बताता है कि वे परमेश्वर का न्याय कैसे प्राप्त करेंगे।</w:t>
      </w:r>
    </w:p>
    <w:p>
      <w:pPr/>
      <w:r>
        <w:rPr>
          <w:lang w:val="hi_IN" w:bidi="hi_IN"/>
        </w:rPr>
      </w:r>
      <w:r>
        <w:rPr>
          <w:lang w:val="hi_IN" w:bidi="hi_IN"/>
        </w:rPr>
        <w:t>यह याद रखना ज़रूरी है कि परमेश्वर का प्रतिज्ञा किया हुआ उद्धारकर्ता, लोगों से झगड़ा करके या सार्वजनिक स्थानों पर ऊँची आवाज़ में भाषण देकर लोगों का ध्यान अपनी ओर नहीं खींचेगा। याद रखें कि परमेश्वर का प्रतिज्ञा किया हुआ उद्धारकर्ता वह है जो कुचले हुए सरकंडे को नहीं तोड़ेगा या धूआँ देती हुई बत्ती को नहीं बुझाएगा। याद रखें कि यशायाह एक दु:खी और आत्मिक रूप से कमजोर व्यक्ति की तुलना एक कुचले हुए सरकंडे या धूआँ देती हुई बत्ती से कर रहा है। यह दिखाता है कि यीशु द्वारा परमेश्वर के न्याय को सुनिश्चित करने के तरीकों में से एक तरीका यह है कि उन लोगों के साथ नरमी से पेश आना जो कमजोर और जरूरतमंद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पीछे चलने वाली भीड़</w:t>
      </w:r>
    </w:p>
    <w:p>
      <w:pPr>
        <w:pStyle w:val="ListBullet"/>
        <w:spacing w:line="240" w:lineRule="auto"/>
        <w:ind w:left="720"/>
      </w:pPr>
      <w:r>
        <w:rPr>
          <w:lang w:val="hi_IN" w:bidi="hi_IN"/>
        </w:rPr>
      </w:r>
      <w:r>
        <w:rPr>
          <w:lang w:val="hi_IN" w:bidi="hi_IN"/>
        </w:rPr>
        <w:t xml:space="preserve">भविष्यद्वक्ता यशायाह </w:t>
      </w:r>
    </w:p>
    <w:p>
      <w:pPr>
        <w:pStyle w:val="ListBullet"/>
        <w:spacing w:line="240" w:lineRule="auto"/>
        <w:ind w:left="720"/>
      </w:pPr>
      <w:r>
        <w:rPr>
          <w:lang w:val="hi_IN" w:bidi="hi_IN"/>
        </w:rPr>
      </w:r>
      <w:r>
        <w:rPr>
          <w:lang w:val="hi_IN" w:bidi="hi_IN"/>
        </w:rPr>
        <w:t>सरकंडे या बत्ती के रूप में दर्शाए गए निर्बल और दु:खी लोग</w:t>
      </w:r>
    </w:p>
    <w:p>
      <w:pPr>
        <w:pStyle w:val="ListBullet"/>
        <w:spacing w:line="240" w:lineRule="auto"/>
        <w:ind w:left="720"/>
      </w:pPr>
      <w:r>
        <w:rPr>
          <w:lang w:val="hi_IN" w:bidi="hi_IN"/>
        </w:rPr>
      </w:r>
      <w:r>
        <w:rPr>
          <w:lang w:val="hi_IN" w:bidi="hi_IN"/>
        </w:rPr>
        <w:t>अन्यजातियाँ, या सभी राष्ट्र</w:t>
      </w:r>
    </w:p>
    <w:p>
      <w:pPr>
        <w:pStyle w:val="ListBullet"/>
        <w:spacing w:line="240" w:lineRule="auto"/>
        <w:ind w:left="720"/>
      </w:pPr>
      <w:r>
        <w:rPr>
          <w:lang w:val="hi_IN" w:bidi="hi_IN"/>
        </w:rPr>
      </w:r>
      <w:r>
        <w:rPr>
          <w:lang w:val="hi_IN" w:bidi="hi_IN"/>
        </w:rPr>
        <w:t>मत्ती</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 xml:space="preserve">यीशु जानता था कि फरीसी उसे मारने की योजना बना रहे थे। इसलिए वह कहीं ओर चला गया। यीशु ने अपने साथ चल रहे कुछ लोगों को चंगा किया क्योंकि वे बीमार थे।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पीछे चलने वाली भीड़ का अभिनय करने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ने उनसे कहा कि वे उसके बारे में दूसरों को न बताएँ। उसने ऐसा इसलिए किया ताकि जो बात परमेश्वर ने यशायाह भविष्यद्वक्ता के द्वारा कही थी वह पूरी हो जाए।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भविष्यद्वक्ता यशायाह की भूमिका निभाने वाले अभिनेता से पूछें, यदि आप अभी यह सब होते हुए देख रहे होते, तो "आप कैसा महसूस करते?"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मत्ती ठीक वे ही शब्द कहता है जो परमेश्वर के सन्देशवाहक यशायाह ने बहुत समय पहले कहे थे। वह कहता है, "ध्यान दो, मैंने अपना सेवक चुन लिया है। मैं उससे प्रेम करता हूँ और वह मुझे प्रसन्न करता है।" मैं उसे अपनी सामर्थ से भरूँगा और वह अन्यजातियों को मेरे न्याय के बारे में बताएगा।"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अन्यजातियों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मत्ती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मत्ती आगे भी उन शब्दों को दोहराता है जो यशायाह ने बहुत समय पहले कहे थे। वह कहता है, "मेरा सेवक दूसरों से लड़कर या सार्वजनिक स्थानों पर ऊँची आवाज में भाषण देकर अपनी ओर ध्यान आकर्षित नहीं करेगा। वह यह सुनिश्चित करेगा कि कमजोर और जरूरतमंद लोगों के साथ दयालु व्यवहार करके न्याय किया जाए। अन्यजातियाँ उस पर भरोसा करेंगी और उस पर आशा रखेंगी।"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निर्बल और दु:खी लोगों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अन्यजातियों की भूमिका निभाने वाले अभिनेताओं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ने अपने साथ चलने वाले बहुत से लोगों को चंगा किया। उसने उन्हें आज्ञा दी कि वे उसके बारे में दूसरों को न बताएँ। ऐसा इसलिए हुआ ताकि यशायाह </w:t>
      </w:r>
      <w:r>
        <w:rPr>
          <w:b/>
          <w:lang w:val="hi_IN" w:bidi="hi_IN"/>
        </w:rPr>
        <w:t>भविष्यद्वक्ता</w:t>
      </w:r>
      <w:r>
        <w:rPr>
          <w:lang w:val="hi_IN" w:bidi="hi_IN"/>
        </w:rPr>
        <w:t xml:space="preserve"> की कही हुई बात पूरी हो। भविष्यद्वक्ता वह व्यक्ति होता है जो परमेश्वर का सन्देश लोगों तक पहुँचाता है। भविष्यद्वक्ता के लिए उसी शब्द का उपयोग करें जिसका उपयोग आपने पिछले भागों में किया है। </w:t>
      </w:r>
      <w:r>
        <w:rPr>
          <w:b/>
          <w:lang w:val="hi_IN" w:bidi="hi_IN"/>
        </w:rPr>
        <w:t>भविष्यद्वक्ता</w:t>
      </w:r>
      <w:r>
        <w:rPr>
          <w:lang w:val="hi_IN" w:bidi="hi_IN"/>
        </w:rPr>
        <w:t xml:space="preserve"> की अधिक पूर्ण परिभाषा के लिए मुख्य शब्दावली को देखें।</w:t>
      </w:r>
    </w:p>
    <w:p>
      <w:pPr/>
      <w:r>
        <w:rPr>
          <w:lang w:val="hi_IN" w:bidi="hi_IN"/>
        </w:rPr>
      </w:r>
      <w:r>
        <w:rPr>
          <w:lang w:val="hi_IN" w:bidi="hi_IN"/>
        </w:rPr>
        <w:t xml:space="preserve">मत्ती वहाँ मौजूद लोगों के सामने यशायाह के शब्दों को ही कहता है। "परमेश्वर का </w:t>
      </w:r>
      <w:r>
        <w:rPr>
          <w:b/>
          <w:lang w:val="hi_IN" w:bidi="hi_IN"/>
        </w:rPr>
        <w:t>सेवक</w:t>
      </w:r>
      <w:r>
        <w:rPr>
          <w:lang w:val="hi_IN" w:bidi="hi_IN"/>
        </w:rPr>
        <w:t xml:space="preserve"> जिसे उसने </w:t>
      </w:r>
      <w:r>
        <w:rPr>
          <w:b/>
          <w:lang w:val="hi_IN" w:bidi="hi_IN"/>
        </w:rPr>
        <w:t>चुना</w:t>
      </w:r>
      <w:r>
        <w:rPr>
          <w:lang w:val="hi_IN" w:bidi="hi_IN"/>
        </w:rPr>
        <w:t xml:space="preserve"> है" परमेश्वर के </w:t>
      </w:r>
      <w:r>
        <w:rPr>
          <w:b/>
          <w:lang w:val="hi_IN" w:bidi="hi_IN"/>
        </w:rPr>
        <w:t>प्रतिज्ञा किए हुए उद्धारकर्ता</w:t>
      </w:r>
      <w:r>
        <w:rPr>
          <w:lang w:val="hi_IN" w:bidi="hi_IN"/>
        </w:rPr>
        <w:t xml:space="preserve"> या </w:t>
      </w:r>
      <w:r>
        <w:rPr>
          <w:lang w:val="hi_IN" w:bidi="hi_IN"/>
        </w:rPr>
        <w:t>मसीह</w:t>
      </w:r>
      <w:r>
        <w:rPr>
          <w:lang w:val="hi_IN" w:bidi="hi_IN"/>
        </w:rPr>
        <w:t xml:space="preserve"> को संदर्भित करता है। एक सेवक किसी और व्यक्ति के लिए काम करता और उसकी इच्छा के अधीन रहता है। सेवक के लिए उसी शब्द का प्रयोग करें जिसका प्रयोग आपने पिछले भागों में किया है। </w:t>
      </w:r>
      <w:r>
        <w:rPr>
          <w:lang w:val="hi_IN" w:bidi="hi_IN"/>
        </w:rPr>
        <w:t>सेवक</w:t>
      </w:r>
      <w:r>
        <w:rPr>
          <w:lang w:val="hi_IN" w:bidi="hi_IN"/>
        </w:rPr>
        <w:t xml:space="preserve"> की अधिक पूर्ण परिभाषा के लिए मुख्य शब्दावली को देखें।</w:t>
      </w:r>
    </w:p>
    <w:p>
      <w:pPr/>
      <w:r>
        <w:rPr>
          <w:lang w:val="hi_IN" w:bidi="hi_IN"/>
        </w:rPr>
      </w:r>
      <w:r>
        <w:rPr>
          <w:lang w:val="hi_IN" w:bidi="hi_IN"/>
        </w:rPr>
        <w:t xml:space="preserve">परमेश्वर ने कहा कि वह अपने सेवक से प्रेम करता है और उसका </w:t>
      </w:r>
      <w:r>
        <w:rPr>
          <w:b/>
          <w:lang w:val="hi_IN" w:bidi="hi_IN"/>
        </w:rPr>
        <w:t>मन</w:t>
      </w:r>
      <w:r>
        <w:rPr>
          <w:lang w:val="hi_IN" w:bidi="hi_IN"/>
        </w:rPr>
        <w:t xml:space="preserve"> उससे प्रसन्न है। मन का अर्थ किसी व्यक्ति के आंतरिक स्वरूप, उसकी सोच और उसकी भावनाओं से है। मन के लिए उसी शब्द का उपयोग करें जिसका उपयोग आपने पिछले भागों में किया है। </w:t>
      </w:r>
      <w:r>
        <w:rPr>
          <w:lang w:val="hi_IN" w:bidi="hi_IN"/>
        </w:rPr>
        <w:t>मन</w:t>
      </w:r>
      <w:r>
        <w:rPr>
          <w:lang w:val="hi_IN" w:bidi="hi_IN"/>
        </w:rPr>
        <w:t xml:space="preserve"> की अधिक पूर्ण परिभाषा के लिए मुख्य शब्दावली को देखें।</w:t>
      </w:r>
    </w:p>
    <w:p>
      <w:pPr/>
      <w:r>
        <w:rPr>
          <w:lang w:val="hi_IN" w:bidi="hi_IN"/>
        </w:rPr>
      </w:r>
      <w:r>
        <w:rPr>
          <w:lang w:val="hi_IN" w:bidi="hi_IN"/>
        </w:rPr>
        <w:t xml:space="preserve">परमेश्वर ने अपने सेवक पर भी अपना </w:t>
      </w:r>
      <w:r>
        <w:rPr>
          <w:b/>
          <w:lang w:val="hi_IN" w:bidi="hi_IN"/>
        </w:rPr>
        <w:t>आत्मा</w:t>
      </w:r>
      <w:r>
        <w:rPr>
          <w:lang w:val="hi_IN" w:bidi="hi_IN"/>
        </w:rPr>
        <w:t xml:space="preserve"> डाला। और उसका सेवक </w:t>
      </w:r>
      <w:r>
        <w:rPr>
          <w:b/>
          <w:lang w:val="hi_IN" w:bidi="hi_IN"/>
        </w:rPr>
        <w:t>अन्य–जातियों</w:t>
      </w:r>
      <w:r>
        <w:rPr>
          <w:lang w:val="hi_IN" w:bidi="hi_IN"/>
        </w:rPr>
        <w:t xml:space="preserve"> को न्याय का समाचार देगा।</w:t>
      </w:r>
    </w:p>
    <w:p>
      <w:pPr/>
      <w:r>
        <w:rPr>
          <w:lang w:val="hi_IN" w:bidi="hi_IN"/>
        </w:rPr>
      </w:r>
      <w:r>
        <w:rPr>
          <w:b/>
          <w:lang w:val="hi_IN" w:bidi="hi_IN"/>
        </w:rPr>
        <w:t>आत्मा</w:t>
      </w:r>
      <w:r>
        <w:rPr>
          <w:lang w:val="hi_IN" w:bidi="hi_IN"/>
        </w:rPr>
        <w:t xml:space="preserve"> का अर्थ </w:t>
      </w:r>
      <w:r>
        <w:rPr>
          <w:b/>
          <w:lang w:val="hi_IN" w:bidi="hi_IN"/>
        </w:rPr>
        <w:t>पवित्र आत्मा</w:t>
      </w:r>
      <w:r>
        <w:rPr>
          <w:lang w:val="hi_IN" w:bidi="hi_IN"/>
        </w:rPr>
        <w:t xml:space="preserve"> से है। इस उदाहरण में, पवित्र आत्मा, परमेश्वर की सामर्थ को दिखाता है। पवित्र आत्मा के लिए उसी शब्द का उपयोग करें जिसका उपयोग आपने पिछले भागों में किया है। </w:t>
      </w:r>
      <w:r>
        <w:rPr>
          <w:lang w:val="hi_IN" w:bidi="hi_IN"/>
        </w:rPr>
        <w:t>पवित्र आत्मा</w:t>
      </w:r>
      <w:r>
        <w:rPr>
          <w:lang w:val="hi_IN" w:bidi="hi_IN"/>
        </w:rPr>
        <w:t xml:space="preserve"> की अधिक पूर्ण परिभाषा के लिए मुख्य शब्दावली को देखें।</w:t>
      </w:r>
    </w:p>
    <w:p>
      <w:pPr/>
      <w:r>
        <w:rPr>
          <w:lang w:val="hi_IN" w:bidi="hi_IN"/>
        </w:rPr>
      </w:r>
      <w:r>
        <w:rPr>
          <w:lang w:val="hi_IN" w:bidi="hi_IN"/>
        </w:rPr>
        <w:t xml:space="preserve">इस भाग में </w:t>
      </w:r>
      <w:r>
        <w:rPr>
          <w:b/>
          <w:lang w:val="hi_IN" w:bidi="hi_IN"/>
        </w:rPr>
        <w:t>अन्यजाति</w:t>
      </w:r>
      <w:r>
        <w:rPr>
          <w:lang w:val="hi_IN" w:bidi="hi_IN"/>
        </w:rPr>
        <w:t xml:space="preserve"> शब्द का उपयोग सामान्य रूप में किया गया है, जिसका मतलब है सभी जातियाँ। अन्यजाति के लिए उसी शब्द का उपयोग करें जिसका उपयोग आपने पिछले भागों में किया है। </w:t>
      </w:r>
      <w:r>
        <w:rPr>
          <w:lang w:val="hi_IN" w:bidi="hi_IN"/>
        </w:rPr>
        <w:t>अन्यजाति</w:t>
      </w:r>
      <w:r>
        <w:rPr>
          <w:lang w:val="hi_IN" w:bidi="hi_IN"/>
        </w:rPr>
        <w:t xml:space="preserve"> की अधिक पूर्ण परिभाषा के लिए मुख्य शब्दावली को देखें।</w:t>
      </w:r>
    </w:p>
    <w:p>
      <w:pPr/>
      <w:r>
        <w:rPr>
          <w:lang w:val="hi_IN" w:bidi="hi_IN"/>
        </w:rPr>
      </w:r>
      <w:r>
        <w:rPr>
          <w:lang w:val="hi_IN" w:bidi="hi_IN"/>
        </w:rPr>
        <w:t xml:space="preserve">परमेश्वर का प्रतिज्ञा किया हुआ उद्धारकर्ता कमजोर और जरूरतमंद लोगों के प्रति दयावान रहेगा और उनकी मदद करेगा, </w:t>
      </w:r>
      <w:r>
        <w:rPr>
          <w:b/>
          <w:lang w:val="hi_IN" w:bidi="hi_IN"/>
        </w:rPr>
        <w:t>जब तक कि वह न्याय को स्थिर न करे</w:t>
      </w:r>
      <w:r>
        <w:rPr>
          <w:lang w:val="hi_IN" w:bidi="hi_IN"/>
        </w:rPr>
        <w:t xml:space="preserve"> और अन्यजातियाँ </w:t>
      </w:r>
      <w:r>
        <w:rPr>
          <w:b/>
          <w:lang w:val="hi_IN" w:bidi="hi_IN"/>
        </w:rPr>
        <w:t>उसके नाम पर आशा</w:t>
      </w:r>
      <w:r>
        <w:rPr>
          <w:lang w:val="hi_IN" w:bidi="hi_IN"/>
        </w:rPr>
        <w:t xml:space="preserve"> रखेंगी। इसका मतलब यह नहीं है कि परमेश्वर का न्याय पूरा हो जाने के बाद वह दयावान नहीं रहेगा। इसका मतलब यह है कि दयावान होना, यह सुनिश्चित करने का एक तरीका है कि परमेश्वर का न्याय पूरा हो। यीशु ही वह व्यक्ति है जो इस विजय को संभव करता है, क्योंकि वह एक सच्चा न्यायी है। यीशु यह सुनिश्चित करेगा कि बुरे लोगों को दण्ड दिया जाए और धर्मी या भले लोगों को प्रतिफल दिया जाए। इसी अर्थ में यीशु परमेश्वर के न्याय को बुराई पर विजयी करेगा।</w:t>
      </w:r>
    </w:p>
    <w:p>
      <w:pPr/>
      <w:r>
        <w:rPr>
          <w:lang w:val="hi_IN" w:bidi="hi_IN"/>
        </w:rPr>
      </w:r>
      <w:r>
        <w:rPr>
          <w:lang w:val="hi_IN" w:bidi="hi_IN"/>
        </w:rPr>
        <w:t xml:space="preserve">इस उदाहरण में </w:t>
      </w:r>
      <w:r>
        <w:rPr>
          <w:b/>
          <w:lang w:val="hi_IN" w:bidi="hi_IN"/>
        </w:rPr>
        <w:t>उसके नाम पर आशा रखना</w:t>
      </w:r>
      <w:r>
        <w:rPr>
          <w:lang w:val="hi_IN" w:bidi="hi_IN"/>
        </w:rPr>
        <w:t xml:space="preserve"> का अर्थ है, यीशु पर भरोसा करना, आत्म-विश्वास रखना और उस पर यकीन करना, क्योंकि यीशु परमेश्वर का प्रतिज्ञा किया हुआ उद्धारकर्ता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12:22–32</w:t>
      </w:r>
      <w:r>
        <w:rPr>
          <w:lang w:val="hi_IN" w:bidi="hi_IN"/>
        </w:rPr>
      </w:r>
    </w:p>
    <w:p>
      <w:pPr>
        <w:pStyle w:val="Heading3"/>
      </w:pPr>
      <w:r>
        <w:rPr>
          <w:lang w:val="hi_IN" w:bidi="hi_IN"/>
        </w:rPr>
        <w:t>सुने और मन में रखें</w:t>
      </w:r>
    </w:p>
    <w:p>
      <w:pPr/>
      <w:r>
        <w:rPr>
          <w:lang w:val="hi_IN" w:bidi="hi_IN"/>
        </w:rPr>
      </w:r>
      <w:r>
        <w:rPr>
          <w:lang w:val="hi_IN" w:bidi="hi_IN"/>
        </w:rPr>
        <w:t>मत्ती 12:22–32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सच्ची कहानी में, लोगों की भीड़ एक दुष्टात्मा ग्रस्त व्यक्ति को यीशु के पास लाती है। इसलिए, यीशु उस व्यक्ति को चंगा करता है। लेकिन कुछ फरीसी सोचते हैं कि यीशु शैतान की शक्ति का इस्तेमाल कर रहा है। फिर, यीशु पवित्र आत्मा के बारे में सिखाता है। पिछली कहानी में, यीशु ने बहुत से लोगों को चंगा किया था। उसके बाद, मत्ती ने उस बात को बताया जो भविष्यद्वक्ताओं ने बहुत पहले प्रतिज्ञा किए गए उद्धारकर्ता के बारे में कही थी। मत्ती ने जो बातें कही, वे सब वे काम थे जिन्हें यीशु कर रहा था।</w:t>
      </w:r>
    </w:p>
    <w:p>
      <w:pPr/>
      <w:r>
        <w:rPr>
          <w:lang w:val="hi_IN" w:bidi="hi_IN"/>
        </w:rPr>
      </w:r>
      <w:r>
        <w:rPr>
          <w:lang w:val="hi_IN" w:bidi="hi_IN"/>
        </w:rPr>
        <w:t>मत्ती हमें यह नहीं बताता कि यह कहानी कब या कहाँ घटित होती है। लोगों की भीड़ यीशु के पास एक दुष्टात्माग्रस्त व्यक्ति को लाती है। एक शैतान या दुष्ट आत्मा ने उस व्यक्ति को अपने वश में कर रखा था, जिससे वह व्यक्ति अंधा और गूँगा हो गया या बोलने में असमर्थ हो गया। यीशु ने उस व्यक्ति से दुष्टात्मा को बाहर निकालकर उसे चंगा किया। उसके बाद, वह व्यक्ति देखने और बोलने लगा। भीड़ में मौजूद लोग चकित होकर कहने लगे, “यह क्या दाऊद की सन्तान है?” दाऊद का पुत्र, एक उपाधि थी जिसे यहूदी लोग अक्सर मसीह, यानी प्रतिज्ञा किए गए उद्धारकर्ता के लिए इस्तेमाल करते थे। भीड़ का यह सवाल उनके आश्चर्य और अनिश्चितता, दोनों को दिखा रहा था। उन्होंने अपने सवाल के जवाब की उम्मीद नहीं की। लेकिन कुछ फरीसियों या धार्मिक अगुओं ने लोगों की बातें सुन ली थी। इसलिए, फरीसियों ने कहा कि यीशु बालजबूल की शक्ति के द्वारा दुष्टात्माओं को निकालता है। बालज़बूल वह नाम था, जिस नाम से वे दुष्टात्माओं के सरदार को बुलाते थे, जिसे शैतान के नाम से भी जाना जाता है। इसका मतलब यह है कि यीशु झूठा भविष्यद्वक्ता या झूठा शिक्षक है, और वह परमेश्वर की सामर्थ का इस्तेमाल नहीं कर रहा है।</w:t>
      </w:r>
    </w:p>
    <w:p>
      <w:pPr/>
      <w:r>
        <w:rPr>
          <w:lang w:val="hi_IN" w:bidi="hi_IN"/>
        </w:rPr>
      </w:r>
      <w:r>
        <w:rPr>
          <w:lang w:val="hi_IN" w:bidi="hi_IN"/>
        </w:rPr>
        <w:t>यीशु ने फरीसियों की बात नहीं सुनी, लेकिन यीशु जानता था कि वे क्या सोच रहे थे। यीशु यह कहकर अपना बचाव करता है कि यदि वह शैतान की शक्ति का इस्तेमाल कर रहा होता तो इसका मतलब कि शैतान खुद ही अपने राज्य या अपने घर का विरोधी हो जाता। शैतान अपनी ही दुष्टात्माओं से लड़ेगा जबकि वही सब बुरी आत्माओं का प्रधान है। यह विभाजन शैतान के राज्य को नष्ट कर देगा। जब यीशु पूछता है, "शैतान का राज्य कैसे बना रहेगा?" यीशु पूछ रहा है कि शैतान का राज्य कैसे बना रह सकता है। यीशु ने अपने प्रश्न का उत्तर पाने की उम्मीद नहीं की। वह चाहता था कि जो लोग उसे सुन रहे हैं वे उसकी बातों पर ध्यान से विचार करें।</w:t>
      </w:r>
    </w:p>
    <w:p>
      <w:pPr/>
      <w:r>
        <w:rPr>
          <w:lang w:val="hi_IN" w:bidi="hi_IN"/>
        </w:rPr>
      </w:r>
      <w:r>
        <w:rPr>
          <w:lang w:val="hi_IN" w:bidi="hi_IN"/>
        </w:rPr>
        <w:t>रुकें और चर्चा करें: आपकी संस्कृति में, आत्मिक संसार में सबसे शक्तिशाली कौन है? किस तरह के लोगों के पास दुष्ट आत्माओं पर अधिकार होता है?</w:t>
      </w:r>
    </w:p>
    <w:p>
      <w:pPr/>
      <w:r>
        <w:rPr>
          <w:lang w:val="hi_IN" w:bidi="hi_IN"/>
        </w:rPr>
      </w:r>
      <w:r>
        <w:rPr>
          <w:lang w:val="hi_IN" w:bidi="hi_IN"/>
        </w:rPr>
        <w:t xml:space="preserve">यीशु कहता है कि यदि वह दुष्टात्माओं को निकालने के लिए शैतान की शक्ति का इस्तेमाल कर रहा था तो फरीसियों को यह बताने की आवश्यकता है कि वे अपने चेलों पर भी ऐसा ही करने का आरोप क्यों नहीं लगा रहे हैं। यीशु यह नहीं कह रहा है कि उसने शैतान की शक्ति का इस्तेमाल किया है। यीशु फिर से यह चाहता है कि वे उसकी बात पर ध्यान से सोचें कि वह क्या कह रहा है। यीशु ने फरीसियों के चेलों को उनका वंश कहा। इसका मतलब यह नहीं है कि उनके चेले फरीसियों के वास्तविक बच्चे थे। इसका मतलब यह है कि उनके चेले धार्मिक अगुवों के एक ही समूह के सदस्य थे। </w:t>
      </w:r>
    </w:p>
    <w:p>
      <w:pPr/>
      <w:r>
        <w:rPr>
          <w:lang w:val="hi_IN" w:bidi="hi_IN"/>
        </w:rPr>
      </w:r>
      <w:r>
        <w:rPr>
          <w:lang w:val="hi_IN" w:bidi="hi_IN"/>
        </w:rPr>
        <w:t>रुकें और चर्चा करें: आपकी संस्कृति में उस व्यक्ति का वर्णन करने के लिए किस तरह के शब्दों का उपयोग किया जाता है जो दूसरे व्यक्ति का अनुसरण करता है और उससे सीखता है? वे जिस व्यक्ति का अनुसरण कर रहे थे, उसके लिए वे कौन-कौन से काम करते? उनसे किन बातों की उम्मीद रहती होगी?</w:t>
      </w:r>
    </w:p>
    <w:p>
      <w:pPr/>
      <w:r>
        <w:rPr>
          <w:lang w:val="hi_IN" w:bidi="hi_IN"/>
        </w:rPr>
      </w:r>
      <w:r>
        <w:rPr>
          <w:lang w:val="hi_IN" w:bidi="hi_IN"/>
        </w:rPr>
        <w:t>फरीसियों का मानना था कि उनके चेले परमेश्वर की सामर्थ के द्वारा दुष्टात्माओं को निकालते हैं। इसलिए, यीशु यह कह रहा था कि फरीसी यह नहीं कह सकते थे कि वह शैतान की शक्ति के द्वारा दुष्टात्माओं को निकाल रहा है। फरीसियों के पीछे चलने वाले लोग यह साबित करके न्यायी बन जाएँगे कि फरीसियों ने यीशु के बारे में जो कुछ कहा था वह सच नहीं था।</w:t>
      </w:r>
    </w:p>
    <w:p>
      <w:pPr/>
      <w:r>
        <w:rPr>
          <w:lang w:val="hi_IN" w:bidi="hi_IN"/>
        </w:rPr>
      </w:r>
      <w:r>
        <w:rPr>
          <w:lang w:val="hi_IN" w:bidi="hi_IN"/>
        </w:rPr>
        <w:t>यीशु कहता है कि अगर वह परमेश्वर के आत्मा की सामर्थ से दुष्टात्माएँ निकाल रहा है, तो परमेश्‍वर का राज्य लोगों के पास आ पहुँचा है। परमेश्वर का आत्मा, पवित्र आत्मा है। इस उदाहरण में इसका अर्थ, परमेश्वर की सक्रिय सामर्थ्य से है। यीशु कह रहा था कि परमेश्वर ने उन लोगों के दिलों में राज्य करना शुरू कर दिया है, जिनसे वह बात कर रहा था। परमेश्वर यीशु के द्वारा अपनी सामर्थ और अधिकार का उपयोग कर रहा था और इसी कारण यीशु दुष्टात्मा को निकाल सका।</w:t>
      </w:r>
    </w:p>
    <w:p>
      <w:pPr/>
      <w:r>
        <w:rPr>
          <w:lang w:val="hi_IN" w:bidi="hi_IN"/>
        </w:rPr>
      </w:r>
      <w:r>
        <w:rPr>
          <w:lang w:val="hi_IN" w:bidi="hi_IN"/>
        </w:rPr>
        <w:t>इसके बाद, यीशु एक सवाल पूछकर परमेश्वर की सामर्थ, शैतान की शक्ति से कहीं अधिक होने के बारे में गहराई से सिखाता है। यह प्रश्न यीशु द्वारा एक कहानी कहने का एक तरीका था। कहानी में, बलवन्त व्यक्ति शैतान है। बलवन्त व्यक्ति का घर शैतान का राज्य है। और बलवन्त व्यक्ति की संपत्ति वे लोग हैं जिन पर शैतान का नियंत्रण है। लेकिन यीशु ही वह है जो उस बलवन्त को बाँध सकता है और उन लोगों को छुड़ा सकता है। यीशु यह दिखा रहा है कि वह शैतान से अधिक शक्तिशाली है क्योंकि यीशु शैतान को लोगों पर नियंत्रण करने से रोक सकता है।</w:t>
      </w:r>
    </w:p>
    <w:p>
      <w:pPr/>
      <w:r>
        <w:rPr>
          <w:lang w:val="hi_IN" w:bidi="hi_IN"/>
        </w:rPr>
      </w:r>
      <w:r>
        <w:rPr>
          <w:lang w:val="hi_IN" w:bidi="hi_IN"/>
        </w:rPr>
        <w:t>रुकें और अपनी संस्कृति में आत्मिक संसार से जुड़ी कहानियों पर चर्चा करें। आपकी संस्कृति में अच्छी और बुरी आत्माओं के बीच संघर्ष के बारे में कुछ कहानियाँ क्या हैं? यह दिखाने के लिए किस प्रकार की तुलनाओं का उपयोग किया जाता है कि अच्छाई बुरी आत्माओं पर विजय पा रही है?</w:t>
      </w:r>
    </w:p>
    <w:p>
      <w:pPr/>
      <w:r>
        <w:rPr>
          <w:lang w:val="hi_IN" w:bidi="hi_IN"/>
        </w:rPr>
      </w:r>
      <w:r>
        <w:rPr>
          <w:lang w:val="hi_IN" w:bidi="hi_IN"/>
        </w:rPr>
        <w:t>तुलना करने बाद, यीशु ने कहा कि जो उसके साथ नहीं है, या उसका मित्र नहीं है, वह उसका शत्रु है। यीशु यहाँ इकट्ठा करने और बिखेरने का भी एक उदाहरण देता है। यीशु शायद यह कह रहा है कि जो अपनी भेड़ों को इकट्ठा नहीं करता, वह उन्हें दूर करता है। यीशु यह भी कह सकता है कि जो कोई फसल काटने के बाद उसे इकट्ठा नहीं करता, वह उसे बिखेर देता है। किसी भी तरह से, जो लोग लोगों को परमेश्वर के पास लाने में उसकी मदद नहीं करते, वे वास्तव में उन्हें परमेश्वर से दूर कर रहे हैं। यीशु ने कहा, “इसलिए, परमेश्वर हर पाप और लोगों की कही हुई बुरी बातों को माफ कर देगा, लेकिन परमेश्वर, पवित्र आत्मा के बारे में की गई निंदा, या बुरी बातों को माफ नहीं करेगा।” परमेश्वर की आज्ञा न मानना ही पाप है। ईशनिंदा एक प्रकार का पाप है जिसका अर्थ है ईश्वर के बारे में बुरी बातें बोलना। फरीसियों ने परमेश्वर के पवित्र आत्मा के बारे में बुरी बातें कही थी। इसलिए, वे इस पाप के दोषी थे।</w:t>
      </w:r>
    </w:p>
    <w:p>
      <w:pPr/>
      <w:r>
        <w:rPr>
          <w:lang w:val="hi_IN" w:bidi="hi_IN"/>
        </w:rPr>
      </w:r>
      <w:r>
        <w:rPr>
          <w:lang w:val="hi_IN" w:bidi="hi_IN"/>
        </w:rPr>
        <w:t>रुकें और अपनी संस्कृति में दूसरों के बारे में बुरी बातें बोलने पर चर्चा करें। लोग एक-दूसरे से किस तरह की अपमानजनक या बुरी बातें कह सकते हैं? वे बुरी बातें लोगों के मन में कौन-कौन सी भावनाएँ पैदा कर सकती हैं? आपकी संस्कृति में, लोग कैसे प्रतिक्रिया देते हैं जब कोई उन्हें या उनके बारे में बुरी बातें बोलता है?</w:t>
      </w:r>
    </w:p>
    <w:p>
      <w:pPr/>
      <w:r>
        <w:rPr>
          <w:lang w:val="hi_IN" w:bidi="hi_IN"/>
        </w:rPr>
      </w:r>
      <w:r>
        <w:rPr>
          <w:lang w:val="hi_IN" w:bidi="hi_IN"/>
        </w:rPr>
        <w:t>यीशु ने कहा कि परमेश्वर मनुष्य के पुत्र, या प्रतिज्ञा किए गए उद्धारकर्ता के खिलाफ बोले गए शब्दों के लिए लोगों को माफ कर सकता है। आप याद रखें कि मनुष्य का पुत्र, एक उपाधि है जिसे यीशु अक्सर अपने लिए इस्तेमाल करता था। इसके बाद यीशु दोहराता है कि परमेश्वर पवित्र आत्मा की निन्दा को माफ नहीं करेगा। लेकिन इस बार यीशु और जोड़ कर कहता है, "न तो इस युग में न आने वाले युग में।" उस समय के धार्मिक शिक्षक दो युगों की बात करते थे। पहला युग वर्तमान जीवन के समय को दिखाता है। इस युग में बुराई और पाप मौजूद हैं। आने वाला युग भविष्य में स्वर्ग में रहने के समय को दिखाता है। परमेश्वर हर चीज़ पर राज्य करेगा और वहाँ न बुराई होगी और न ही पाप।</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भीड़ यीशु के पास एक दुष्टात्माग्रस्त व्यक्ति को लेकर आई। यीशु ने उस व्यक्ति को चंगा किया। भीड़ के लोग चकित हो गए। लेकिन कुछ फरीसी सोचते हैं कि यीशु शैतान की सहायता से दुष्टात्मा निकाल रहा है। </w:t>
      </w:r>
    </w:p>
    <w:p>
      <w:pPr/>
      <w:r>
        <w:rPr>
          <w:lang w:val="hi_IN" w:bidi="hi_IN"/>
        </w:rPr>
      </w:r>
      <w:r>
        <w:rPr>
          <w:b/>
          <w:lang w:val="hi_IN" w:bidi="hi_IN"/>
        </w:rPr>
        <w:t>दूसरा दृश्य:</w:t>
      </w:r>
      <w:r>
        <w:rPr>
          <w:lang w:val="hi_IN" w:bidi="hi_IN"/>
        </w:rPr>
        <w:t xml:space="preserve"> यीशु फरीसियों के मन की बात को जान जाता है। यीशु सिखाता है कि उसकी सामर्थ परमेश्वर के आत्मा से आती है।</w:t>
      </w:r>
    </w:p>
    <w:p>
      <w:pPr/>
      <w:r>
        <w:rPr>
          <w:lang w:val="hi_IN" w:bidi="hi_IN"/>
        </w:rPr>
      </w:r>
      <w:r>
        <w:rPr>
          <w:b/>
          <w:lang w:val="hi_IN" w:bidi="hi_IN"/>
        </w:rPr>
        <w:t>तीसरा दृश्य:</w:t>
      </w:r>
      <w:r>
        <w:rPr>
          <w:lang w:val="hi_IN" w:bidi="hi_IN"/>
        </w:rPr>
        <w:t xml:space="preserve"> यीशु उस पाप के बारे में सिखाता है जिसे कभी क्षमा नहीं किया जा सकता।</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 xml:space="preserve">एक दुष्टात्मा-ग्रस्त व्यक्ति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कुछ फरीसी</w:t>
      </w:r>
    </w:p>
    <w:p>
      <w:pPr>
        <w:pStyle w:val="ListBullet"/>
        <w:spacing w:line="240" w:lineRule="auto"/>
        <w:ind w:left="720"/>
      </w:pPr>
      <w:r>
        <w:rPr>
          <w:lang w:val="hi_IN" w:bidi="hi_IN"/>
        </w:rPr>
      </w:r>
      <w:r>
        <w:rPr>
          <w:lang w:val="hi_IN" w:bidi="hi_IN"/>
        </w:rPr>
        <w:t>फरीसियों के कुछ चेले</w:t>
      </w:r>
    </w:p>
    <w:p>
      <w:pPr>
        <w:pStyle w:val="ListBullet"/>
        <w:spacing w:line="240" w:lineRule="auto"/>
        <w:ind w:left="720"/>
      </w:pPr>
      <w:r>
        <w:rPr>
          <w:lang w:val="hi_IN" w:bidi="hi_IN"/>
        </w:rPr>
      </w:r>
      <w:r>
        <w:rPr>
          <w:lang w:val="hi_IN" w:bidi="hi_IN"/>
        </w:rPr>
        <w:t>अपने घर में एक बलवान आदमी</w:t>
      </w:r>
    </w:p>
    <w:p>
      <w:pPr>
        <w:pStyle w:val="ListBullet"/>
        <w:spacing w:line="240" w:lineRule="auto"/>
        <w:ind w:left="720"/>
      </w:pPr>
      <w:r>
        <w:rPr>
          <w:lang w:val="hi_IN" w:bidi="hi_IN"/>
        </w:rPr>
      </w:r>
      <w:r>
        <w:rPr>
          <w:lang w:val="hi_IN" w:bidi="hi_IN"/>
        </w:rPr>
        <w:t>वे लोग जो उस बलवान आदमी से मुक्त हो गए</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मत्ती हमें यह नहीं बताता कि यह कहानी कब और कहाँ घटित होती है। लेकिन हम यह जानते हैं कि यह घटना उसके बाद घटती है जब मत्ती बहुत पहले प्रतिज्ञा किए गए उद्धारकर्ता की बात को दोबारा बताता है। याद रखें कि दुष्टात्माग्रस्त व्यक्ति न तो देख सकता था और न ही बोल सकता था जब तक कि यीशु ने दुष्टात्मा को बाहर नहीं निकाला। यह याद रखना ज़रूरी है कि दुष्टात्माग्रस्त व्यक्ति को लाने वाली भीड़ चकित हो गई थी और सोचने लगी थी कि क्या यीशु ही प्रतिज्ञा किया हुआ उद्धारकर्ता है।</w:t>
      </w:r>
    </w:p>
    <w:p>
      <w:pPr/>
      <w:r>
        <w:rPr>
          <w:lang w:val="hi_IN" w:bidi="hi_IN"/>
        </w:rPr>
      </w:r>
      <w:r>
        <w:rPr>
          <w:lang w:val="hi_IN" w:bidi="hi_IN"/>
        </w:rPr>
        <w:t>जब फरीसी एक-दूसरे से और लोगों से बात कर रहे थे तो वे कहने लगे कि यीशु बालजबूल या शैतान की शक्ति के द्वारा दुष्टात्माओं को निकालता है। यह याद रखना जरूरी है कि यीशु ने उन्हें यह कहते हुए नहीं सुना था। वह जानता था कि उन्होंने क्या कहा, क्योंकि उसे पता है कि वे क्या सोच रहे थे।</w:t>
      </w:r>
    </w:p>
    <w:p>
      <w:pPr/>
      <w:r>
        <w:rPr>
          <w:lang w:val="hi_IN" w:bidi="hi_IN"/>
        </w:rPr>
      </w:r>
      <w:r>
        <w:rPr>
          <w:lang w:val="hi_IN" w:bidi="hi_IN"/>
        </w:rPr>
        <w:t>यीशु समझाता है कि कोई राज्य या घर अपने ही खिलाफ खड़ा नहीं रह सकता अगर ऐसा होगा तो वह उजड़ जाएगा, या नष्ट हो जाएगा। यीशु यह भी कहा कि शैतान अपने आप को बाहर नहीं निकाल सकता, नहीं तो वह अपने ही राज्य को नष्ट कर देगा। याद रखें, जब यीशु पूछता है, "शैतान का राज्य कैसे बना रह सकता है?" उसने किसी उत्तर की उम्मीद नहीं की। वह चाहता था कि वह जो भी कह रहा है, लोग उसकी बात को ध्यान से सोचें।</w:t>
      </w:r>
    </w:p>
    <w:p>
      <w:pPr/>
      <w:r>
        <w:rPr>
          <w:lang w:val="hi_IN" w:bidi="hi_IN"/>
        </w:rPr>
      </w:r>
      <w:r>
        <w:rPr>
          <w:lang w:val="hi_IN" w:bidi="hi_IN"/>
        </w:rPr>
        <w:t xml:space="preserve">यीशु कहता है कि यदि वह दुष्टात्माओं को निकालने के लिए शैतान की शक्ति का इस्तेमाल कर रहा था तो फरीसियों को यह स्पष्ट करना होगा कि वे अपने चेलों पर भी यह आरोप क्यों नहीं लगाते जो ऐसा ही कर रहे हैं। यीशु यह नहीं कह रहा है कि उसने शैतान की शक्ति का इस्तेमाल किया। एक बार फिर से यीशु चाहता है कि वह जो कुछ भी कह रहा है, वे उसकी बात पर ध्यान से। यीशु ने फरीसियों के चेलों को उनका वंश कहा। इसका मतलब यह नहीं है कि फरीसियों के चेले उनके वास्तविक बच्चे थे। इसका मतलब यह है कि उनके चेले धार्मिक अगुवों के एक ही समूह के सदस्य थे। </w:t>
      </w:r>
    </w:p>
    <w:p>
      <w:pPr/>
      <w:r>
        <w:rPr>
          <w:lang w:val="hi_IN" w:bidi="hi_IN"/>
        </w:rPr>
      </w:r>
      <w:r>
        <w:rPr>
          <w:lang w:val="hi_IN" w:bidi="hi_IN"/>
        </w:rPr>
        <w:t>यह याद रखना ज़रूरी है कि यीशु परमेश्वर की सामर्थ से दुष्टात्माएँ निकाल रहा था, इसलिए परमेश्वर ने पहले ही लोगों के दिलों में राज्य करना शुरू कर दिया था।</w:t>
      </w:r>
    </w:p>
    <w:p>
      <w:pPr/>
      <w:r>
        <w:rPr>
          <w:lang w:val="hi_IN" w:bidi="hi_IN"/>
        </w:rPr>
      </w:r>
      <w:r>
        <w:rPr>
          <w:lang w:val="hi_IN" w:bidi="hi_IN"/>
        </w:rPr>
        <w:t>तीसरे दृश्य में यीशु एक दृष्टान्त का उपयोग करके सिखाता है। दृष्टान्त एक ऐसी कहानी है जो दैनिक जीवन की चीजों का उपयोग करके परमेश्वर की गहरी बातों को समझाती है। यीशु ने एक सवाल पूछा क्योंकि वह चाहता था कि वे उसकी बात पर ध्यान से सोचें। उसने पूछा, “कौन इतना सामर्थी है कि एक बलवन्त व्यक्ति के घर में घुसकर उसका सामान लूट ले या ले जाए?” कहानी में बलवन्त व्यक्ति शैतान है। बलवन्त व्यक्ति का घर शैतान का राज्य है। और बलवन्त व्यक्ति का सामान वे लोग हैं जिन पर शैतान का नियंत्रण है। लेकिन यीशु ही वह है जो उस बलवन्त को बाँध सकता है और उन लोगों को छुड़ा सकता है। यह दिखाता है कि यीशु शैतान से कहीं अधिक सामर्थी है। इससे यह भी पता चलता है कि यीशु शैतान के खिलाफ लड़ रहा है।</w:t>
      </w:r>
    </w:p>
    <w:p>
      <w:pPr/>
      <w:r>
        <w:rPr>
          <w:lang w:val="hi_IN" w:bidi="hi_IN"/>
        </w:rPr>
      </w:r>
      <w:r>
        <w:rPr>
          <w:lang w:val="hi_IN" w:bidi="hi_IN"/>
        </w:rPr>
        <w:t>यह याद रखना ज़रूरी है कि यीशु ने कहा था कि जो कोई उसका मित्र नहीं है, वह उसका शत्रु है। उसने यह भी कहा कि परमेश्वर लोगों के पाप, दूसरों के बारे में बुरी बातें बोलना, और यहाँ तक कि मनुष्य के पुत्र या यीशु के बारे में बुरी बातें बोलना भी माफ कर देगा। लेकिन परमेश्वर ईशनिन्दा या पवित्र आत्मा के खिलाफ बुरी बातों का बोलना माफ नहीं करेगा। यह याद रखना ज़रूरी है कि यीशु ने कहा था कि उन्हें न तो इस युग में और न ही आने वाले युग में माफ किया जाएगा।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 xml:space="preserve">एक दुष्टात्मा-ग्रस्त व्यक्ति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कुछ फरीसी</w:t>
      </w:r>
    </w:p>
    <w:p>
      <w:pPr>
        <w:pStyle w:val="ListBullet"/>
        <w:spacing w:line="240" w:lineRule="auto"/>
        <w:ind w:left="720"/>
      </w:pPr>
      <w:r>
        <w:rPr>
          <w:lang w:val="hi_IN" w:bidi="hi_IN"/>
        </w:rPr>
      </w:r>
      <w:r>
        <w:rPr>
          <w:lang w:val="hi_IN" w:bidi="hi_IN"/>
        </w:rPr>
        <w:t>फरीसियों के कुछ चेले</w:t>
      </w:r>
    </w:p>
    <w:p>
      <w:pPr>
        <w:pStyle w:val="ListBullet"/>
        <w:spacing w:line="240" w:lineRule="auto"/>
        <w:ind w:left="720"/>
      </w:pPr>
      <w:r>
        <w:rPr>
          <w:lang w:val="hi_IN" w:bidi="hi_IN"/>
        </w:rPr>
      </w:r>
      <w:r>
        <w:rPr>
          <w:lang w:val="hi_IN" w:bidi="hi_IN"/>
        </w:rPr>
        <w:t>घर का एक बलवन्त व्यक्ति</w:t>
      </w:r>
    </w:p>
    <w:p>
      <w:pPr>
        <w:pStyle w:val="ListBullet"/>
        <w:spacing w:line="240" w:lineRule="auto"/>
        <w:ind w:left="720"/>
      </w:pPr>
      <w:r>
        <w:rPr>
          <w:lang w:val="hi_IN" w:bidi="hi_IN"/>
        </w:rPr>
      </w:r>
      <w:r>
        <w:rPr>
          <w:lang w:val="hi_IN" w:bidi="hi_IN"/>
        </w:rPr>
        <w:t>वे लोग जो बलवन्त व्यक्ति से छुड़ाए गए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बिन्दुओं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लोग एक दुष्टात्माग्रस्त व्यक्ति को यीशु के पास लाए जो न देख सकता था और न बोल सकता था। यीशु ने उस व्यक्ति को चंगा किया जिससे वह व्यक्ति फिर से देखने और बोलने लगा। भीड़ इससे चकित हो गई। उन्होंने कहा, “क्या यह दाऊद की सन्तान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दुष्टात्माग्रस्त व्यक्ति की भूमिका निभाने वाले व्यक्ति से पूछें, “आप कैसा महसूस कर रहे हैं?” आप ऐसी बातें सुन सकते हैं:</w:t>
      </w:r>
    </w:p>
    <w:p>
      <w:pPr>
        <w:pStyle w:val="ListBullet"/>
        <w:spacing w:line="240" w:lineRule="auto"/>
        <w:ind w:left="720"/>
      </w:pPr>
      <w:r>
        <w:rPr>
          <w:lang w:val="hi_IN" w:bidi="hi_IN"/>
        </w:rPr>
      </w:r>
      <w:r>
        <w:rPr>
          <w:lang w:val="hi_IN" w:bidi="hi_IN"/>
        </w:rPr>
        <w:t>भीड़ के लोगों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लेकिन कुछ फरीसी सोचते हैं कि यीशु शैतान की शक्ति का इस्तेमाल कर रहा है। इसलिए वे लोगों से कहते हैं कि यीशु शैतान की शक्ति का इस्तेमाल करके दुष्टात्माओं को निकाल रहा था। यीशु जानता है कि फरीसियों ने क्या कहा, भले ही उसने उनकी बातें नहीं सुनी।</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फरीसियों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ऐसा अभिनय करें जिसमें यीशु अपना बचाव करते हुए कहता है कि, यदि किसी घर के लोग आपस में झगड़ते हैं, तो वह घर बना नहीं रह सकता। यीशु कहता है कि शैतान का अपनी ही दुष्टात्माओं के खिलाफ लड़कर अपने राज्य को बाँटना, कोई समझदारी की बात नहीं है। फिर यीशु उनसे कहता है कि जब वह परमेश्वर की शक्ति से दुष्टात्माएँ निकाल रहा है, तो इसका अर्थ है कि परमेश्वर ने लोगों के दिलों में राज्य करना शुरू कर दिया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भीड़ के लोगों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प्रश्न करता है कि फरीसी अपने चेलों पर शैतान की शक्ति का इस्तेमाल करके दुष्टात्माओं को निकालने का आरोप क्यों नहीं लगाते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फरीसियों के चेलों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द्वारा बताई गई कहानी का अभिनय करें जिसमें एक बलवन्त व्यक्ति के घर में घुसकर उसे बाँध दिया जाता है, ताकि उन लोगों को छुड़ा सकें, जिन्हें वह नियंत्रित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उन अभिनेताओं से पूछें जो बलवंत के कब्ज़े से छुड़ाए गए लोगों की भूमिका निभा रहे हैं।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सिखाता है कि जो कोई उसका मित्र नहीं है, वह उसका शत्रु है। वह यह भी कहता है कि परमेश्वर लोगों के पाप, दूसरों के बारे में बोली गई बुरी बातें, यहाँ तक कि मनुष्य के पुत्र की निंदा को भी माफ कर देगा। लेकिन परमेश्वर ईशनिन्दा या पवित्र आत्मा के विरुद्ध की गई बुराई को कभी माफ नहीं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भीड़ के लोगों की भूमिका निभाने वाले अभिनेताओं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लोगों की भीड़ यीशु के पास एक </w:t>
      </w:r>
      <w:r>
        <w:rPr>
          <w:b/>
          <w:lang w:val="hi_IN" w:bidi="hi_IN"/>
        </w:rPr>
        <w:t>दुष्टात्मा-ग्रस्त</w:t>
      </w:r>
      <w:r>
        <w:rPr>
          <w:lang w:val="hi_IN" w:bidi="hi_IN"/>
        </w:rPr>
        <w:t xml:space="preserve"> व्यक्ति को लाई। </w:t>
      </w:r>
      <w:r>
        <w:rPr>
          <w:b/>
          <w:lang w:val="hi_IN" w:bidi="hi_IN"/>
        </w:rPr>
        <w:t>दुष्टात्मा</w:t>
      </w:r>
      <w:r>
        <w:rPr>
          <w:lang w:val="hi_IN" w:bidi="hi_IN"/>
        </w:rPr>
        <w:t xml:space="preserve"> एक </w:t>
      </w:r>
      <w:r>
        <w:rPr>
          <w:lang w:val="hi_IN" w:bidi="hi_IN"/>
        </w:rPr>
        <w:t>बुरी आत्मा</w:t>
      </w:r>
      <w:r>
        <w:rPr>
          <w:lang w:val="hi_IN" w:bidi="hi_IN"/>
        </w:rPr>
        <w:t xml:space="preserve"> होती है। जब कोई </w:t>
      </w:r>
      <w:r>
        <w:rPr>
          <w:lang w:val="hi_IN" w:bidi="hi_IN"/>
        </w:rPr>
        <w:t>दुष्टात्माग्रस्त</w:t>
      </w:r>
      <w:r>
        <w:rPr>
          <w:lang w:val="hi_IN" w:bidi="hi_IN"/>
        </w:rPr>
        <w:t xml:space="preserve"> होता है, तो बुरी आत्मा उसके कामों को नियंत्रित करती है। इस उदाहरण में दुष्टात्मा ने उस आदमी को अँधा कर दिया था, जिससे वह देख नहीं सकता था, और गूँगा कर दिया था, जिससे वह बोल नहीं सकता था। दुष्टात्मा के लिए उसी शब्द का उपयोग करें जिसका उपयोग आपने पिछले भागों में किया है। </w:t>
      </w:r>
      <w:r>
        <w:rPr>
          <w:lang w:val="hi_IN" w:bidi="hi_IN"/>
        </w:rPr>
        <w:t>दुष्टात्मा</w:t>
      </w:r>
      <w:r>
        <w:rPr>
          <w:lang w:val="hi_IN" w:bidi="hi_IN"/>
        </w:rPr>
        <w:t xml:space="preserve"> की अधिक पूर्ण परिभाषा के लिए मुख्य शब्दावली को देखें।</w:t>
      </w:r>
    </w:p>
    <w:p>
      <w:pPr/>
      <w:r>
        <w:rPr>
          <w:lang w:val="hi_IN" w:bidi="hi_IN"/>
        </w:rPr>
      </w:r>
      <w:r>
        <w:rPr>
          <w:lang w:val="hi_IN" w:bidi="hi_IN"/>
        </w:rPr>
        <w:t xml:space="preserve">यीशु ने उस व्यक्ति से दुष्टात्मा को बाहर निकाल दिया और लोगों की भीड़ आश्चर्यचकित हो गई। उन्होंने कहा, “क्या यह </w:t>
      </w:r>
      <w:r>
        <w:rPr>
          <w:b/>
          <w:lang w:val="hi_IN" w:bidi="hi_IN"/>
        </w:rPr>
        <w:t>दाऊद की सन्तान</w:t>
      </w:r>
      <w:r>
        <w:rPr>
          <w:lang w:val="hi_IN" w:bidi="hi_IN"/>
        </w:rPr>
        <w:t xml:space="preserve"> है?” यह उपाधि </w:t>
      </w:r>
      <w:r>
        <w:rPr>
          <w:lang w:val="hi_IN" w:bidi="hi_IN"/>
        </w:rPr>
        <w:t>मसीह</w:t>
      </w:r>
      <w:r>
        <w:rPr>
          <w:lang w:val="hi_IN" w:bidi="hi_IN"/>
        </w:rPr>
        <w:t xml:space="preserve"> या </w:t>
      </w:r>
      <w:r>
        <w:rPr>
          <w:b/>
          <w:lang w:val="hi_IN" w:bidi="hi_IN"/>
        </w:rPr>
        <w:t>प्रतिज्ञा किए गए उद्धारकर्ता</w:t>
      </w:r>
      <w:r>
        <w:rPr>
          <w:lang w:val="hi_IN" w:bidi="hi_IN"/>
        </w:rPr>
        <w:t xml:space="preserve"> के लिए दी गई है, क्योंकि परमेश्वर ने कहा था कि दाऊद के वंश में से कोई इस्राएल को बचाएगा और राजा बनेगा। दाऊद की सन्तान के लिए उसी शब्द का उपयोग करें जिसका उपयोग आपने पिछले भागों में किया है। </w:t>
      </w:r>
      <w:r>
        <w:rPr>
          <w:lang w:val="hi_IN" w:bidi="hi_IN"/>
        </w:rPr>
        <w:t>दाऊद की सन्तान</w:t>
      </w:r>
      <w:r>
        <w:rPr>
          <w:lang w:val="hi_IN" w:bidi="hi_IN"/>
        </w:rPr>
        <w:t xml:space="preserve"> की अधिक पूर्ण परिभाषा के लिए मुख्य शब्दावली देखें।</w:t>
      </w:r>
    </w:p>
    <w:p>
      <w:pPr/>
      <w:r>
        <w:rPr>
          <w:lang w:val="hi_IN" w:bidi="hi_IN"/>
        </w:rPr>
      </w:r>
      <w:r>
        <w:rPr>
          <w:lang w:val="hi_IN" w:bidi="hi_IN"/>
        </w:rPr>
        <w:t xml:space="preserve">कुछ </w:t>
      </w:r>
      <w:r>
        <w:rPr>
          <w:b/>
          <w:lang w:val="hi_IN" w:bidi="hi_IN"/>
        </w:rPr>
        <w:t>फरीसियों</w:t>
      </w:r>
      <w:r>
        <w:rPr>
          <w:lang w:val="hi_IN" w:bidi="hi_IN"/>
        </w:rPr>
        <w:t xml:space="preserve"> ने यह सुना और कहा कि यीशु </w:t>
      </w:r>
      <w:r>
        <w:rPr>
          <w:b/>
          <w:lang w:val="hi_IN" w:bidi="hi_IN"/>
        </w:rPr>
        <w:t>दुष्टात्माओं के सरदार, बालजबूल</w:t>
      </w:r>
      <w:r>
        <w:rPr>
          <w:lang w:val="hi_IN" w:bidi="hi_IN"/>
        </w:rPr>
        <w:t xml:space="preserve"> की शक्ति के द्वारा दुष्टात्माओं को निकालता है। उस समय में इस्राएल में फरीसी, धार्मिक अगुओं का मुख्य समूह थे। बालजबूल </w:t>
      </w:r>
      <w:r>
        <w:rPr>
          <w:b/>
          <w:lang w:val="hi_IN" w:bidi="hi_IN"/>
        </w:rPr>
        <w:t>शैतान</w:t>
      </w:r>
      <w:r>
        <w:rPr>
          <w:lang w:val="hi_IN" w:bidi="hi_IN"/>
        </w:rPr>
        <w:t xml:space="preserve"> का एक और नाम है, जो आत्मिक प्राणी है और दुष्ट आत्माओं का प्रधान है। फरीसी और शैतान के लिए उसी शब्द का उपयोग करें जिसका उपयोग आपने पिछले भागों में किया है। </w:t>
      </w:r>
      <w:r>
        <w:rPr>
          <w:b/>
          <w:lang w:val="hi_IN" w:bidi="hi_IN"/>
        </w:rPr>
        <w:t>फरीसी</w:t>
      </w:r>
      <w:r>
        <w:rPr>
          <w:lang w:val="hi_IN" w:bidi="hi_IN"/>
        </w:rPr>
        <w:t xml:space="preserve"> और </w:t>
      </w:r>
      <w:r>
        <w:rPr>
          <w:lang w:val="hi_IN" w:bidi="hi_IN"/>
        </w:rPr>
        <w:t>शैतान</w:t>
      </w:r>
      <w:r>
        <w:rPr>
          <w:lang w:val="hi_IN" w:bidi="hi_IN"/>
        </w:rPr>
        <w:t xml:space="preserve"> की अधिक पूर्ण परिभाषा के लिए मुख्य शब्दावली को देखें।</w:t>
      </w:r>
    </w:p>
    <w:p>
      <w:pPr/>
      <w:r>
        <w:rPr>
          <w:lang w:val="hi_IN" w:bidi="hi_IN"/>
        </w:rPr>
      </w:r>
      <w:r>
        <w:rPr>
          <w:lang w:val="hi_IN" w:bidi="hi_IN"/>
        </w:rPr>
        <w:t xml:space="preserve">यीशु ने अपना बचाव करते हुए कहा, "जिस </w:t>
      </w:r>
      <w:r>
        <w:rPr>
          <w:b/>
          <w:lang w:val="hi_IN" w:bidi="hi_IN"/>
        </w:rPr>
        <w:t>राज्य</w:t>
      </w:r>
      <w:r>
        <w:rPr>
          <w:lang w:val="hi_IN" w:bidi="hi_IN"/>
        </w:rPr>
        <w:t xml:space="preserve"> में अपने ही विरुद्ध फूट हो, वह उजड़ जाता है या नष्ट हो जाता है।" राज्य एक क्षेत्र होता है जिस पर </w:t>
      </w:r>
      <w:r>
        <w:rPr>
          <w:lang w:val="hi_IN" w:bidi="hi_IN"/>
        </w:rPr>
        <w:t>राजा</w:t>
      </w:r>
      <w:r>
        <w:rPr>
          <w:lang w:val="hi_IN" w:bidi="hi_IN"/>
        </w:rPr>
        <w:t xml:space="preserve"> का शासन होता है। राज्य के लिए उसी शब्द का उपयोग करें जिसका उपयोग आपने पिछले भागों में किया है। </w:t>
      </w:r>
      <w:r>
        <w:rPr>
          <w:lang w:val="hi_IN" w:bidi="hi_IN"/>
        </w:rPr>
        <w:t>राज्य</w:t>
      </w:r>
      <w:r>
        <w:rPr>
          <w:lang w:val="hi_IN" w:bidi="hi_IN"/>
        </w:rPr>
        <w:t xml:space="preserve"> की अधिक पूर्ण परिभाषा के लिए मुख्य शब्दावली को देखें।</w:t>
      </w:r>
    </w:p>
    <w:p>
      <w:pPr/>
      <w:r>
        <w:rPr>
          <w:lang w:val="hi_IN" w:bidi="hi_IN"/>
        </w:rPr>
      </w:r>
      <w:r>
        <w:rPr>
          <w:lang w:val="hi_IN" w:bidi="hi_IN"/>
        </w:rPr>
        <w:t xml:space="preserve">यीशु ने यह भी कहा क्योंकि वह </w:t>
      </w:r>
      <w:r>
        <w:rPr>
          <w:b/>
          <w:lang w:val="hi_IN" w:bidi="hi_IN"/>
        </w:rPr>
        <w:t>परमेश्वर के आत्मा</w:t>
      </w:r>
      <w:r>
        <w:rPr>
          <w:lang w:val="hi_IN" w:bidi="hi_IN"/>
        </w:rPr>
        <w:t xml:space="preserve"> की सामर्थ से दुष्टात्माएँ निकाल रहा था, इसलिए </w:t>
      </w:r>
      <w:r>
        <w:rPr>
          <w:b/>
          <w:lang w:val="hi_IN" w:bidi="hi_IN"/>
        </w:rPr>
        <w:t>परमेश्वर का राज्य</w:t>
      </w:r>
      <w:r>
        <w:rPr>
          <w:lang w:val="hi_IN" w:bidi="hi_IN"/>
        </w:rPr>
        <w:t xml:space="preserve"> लोगों के बीच आ चुका था। परमेश्वर का आत्मा, </w:t>
      </w:r>
      <w:r>
        <w:rPr>
          <w:b/>
          <w:lang w:val="hi_IN" w:bidi="hi_IN"/>
        </w:rPr>
        <w:t>पवित्र आत्मा</w:t>
      </w:r>
      <w:r>
        <w:rPr>
          <w:lang w:val="hi_IN" w:bidi="hi_IN"/>
        </w:rPr>
        <w:t xml:space="preserve"> है। पवित्र आत्मा परमेश्वर की सामर्थ है। परमेश्वर का राज्य, परमेश्वर का शासन है। परमेश्वर के राज्य का अर्थ, परमेश्वर द्वारा लोगों के दिल में राज करना है, न कि किसी भौतिक स्थान पर। हालाँकि, यीशु के समय के यहूदी लोग परमेश्वर का सिद्ध राज्य, तुरंत और भौतिक रूप से देखना चाहते थे। </w:t>
      </w:r>
      <w:r>
        <w:rPr>
          <w:b/>
          <w:lang w:val="hi_IN" w:bidi="hi_IN"/>
        </w:rPr>
        <w:t>परमेश्वर का राज्य</w:t>
      </w:r>
      <w:r>
        <w:rPr>
          <w:lang w:val="hi_IN" w:bidi="hi_IN"/>
        </w:rPr>
        <w:t xml:space="preserve"> और </w:t>
      </w:r>
      <w:r>
        <w:rPr>
          <w:b/>
          <w:lang w:val="hi_IN" w:bidi="hi_IN"/>
        </w:rPr>
        <w:t>स्वर्ग का राज्य</w:t>
      </w:r>
      <w:r>
        <w:rPr>
          <w:lang w:val="hi_IN" w:bidi="hi_IN"/>
        </w:rPr>
        <w:t xml:space="preserve"> दोनों एक ही बात को दर्शाते हैं। पवित्र आत्मा और परमेश्वर के राज्य के लिए उसी शब्द का उपयोग करें जिसका उपयोग आपने पिछले भागों में किया है। </w:t>
      </w:r>
      <w:r>
        <w:rPr>
          <w:lang w:val="hi_IN" w:bidi="hi_IN"/>
        </w:rPr>
        <w:t>पवित्र आत्मा</w:t>
      </w:r>
      <w:r>
        <w:rPr>
          <w:lang w:val="hi_IN" w:bidi="hi_IN"/>
        </w:rPr>
        <w:t xml:space="preserve"> और </w:t>
      </w:r>
      <w:r>
        <w:rPr>
          <w:lang w:val="hi_IN" w:bidi="hi_IN"/>
        </w:rPr>
        <w:t>परमेश्वर के राज्य</w:t>
      </w:r>
      <w:r>
        <w:rPr>
          <w:lang w:val="hi_IN" w:bidi="hi_IN"/>
        </w:rPr>
        <w:t xml:space="preserve"> की अधिक पूर्ण परिभाषा के लिए मुख्य शब्दावली को देखें।</w:t>
      </w:r>
    </w:p>
    <w:p>
      <w:pPr/>
      <w:r>
        <w:rPr>
          <w:lang w:val="hi_IN" w:bidi="hi_IN"/>
        </w:rPr>
      </w:r>
      <w:r>
        <w:rPr>
          <w:lang w:val="hi_IN" w:bidi="hi_IN"/>
        </w:rPr>
        <w:t xml:space="preserve">यीशु ने कहा कि परमेश्वर हर </w:t>
      </w:r>
      <w:r>
        <w:rPr>
          <w:b/>
          <w:lang w:val="hi_IN" w:bidi="hi_IN"/>
        </w:rPr>
        <w:t>पाप</w:t>
      </w:r>
      <w:r>
        <w:rPr>
          <w:lang w:val="hi_IN" w:bidi="hi_IN"/>
        </w:rPr>
        <w:t xml:space="preserve"> और </w:t>
      </w:r>
      <w:r>
        <w:rPr>
          <w:b/>
          <w:lang w:val="hi_IN" w:bidi="hi_IN"/>
        </w:rPr>
        <w:t>निन्दा</w:t>
      </w:r>
      <w:r>
        <w:rPr>
          <w:lang w:val="hi_IN" w:bidi="hi_IN"/>
        </w:rPr>
        <w:t xml:space="preserve"> को माफ करेगा, लेकिन परमेश्वर पवित्र आत्मा के विरुद्ध की गई निन्दा को माफ नहीं करेगा। परमेश्वर की आज्ञा न मानना, पाप है। ईशनिंदा एक प्रकार का पाप है जिसका अर्थ है परमेश्वर के बारे में बुरी बातें कहना। पाप और ईशनिंदा के लिए उसी शब्द का उपयोग करें जिसका उपयोग आपने पिछले भागों में किया है। </w:t>
      </w:r>
      <w:r>
        <w:rPr>
          <w:lang w:val="hi_IN" w:bidi="hi_IN"/>
        </w:rPr>
        <w:t>पाप</w:t>
      </w:r>
      <w:r>
        <w:rPr>
          <w:lang w:val="hi_IN" w:bidi="hi_IN"/>
        </w:rPr>
        <w:t xml:space="preserve"> और </w:t>
      </w:r>
      <w:r>
        <w:rPr>
          <w:lang w:val="hi_IN" w:bidi="hi_IN"/>
        </w:rPr>
        <w:t>ईशनिंदा</w:t>
      </w:r>
      <w:r>
        <w:rPr>
          <w:lang w:val="hi_IN" w:bidi="hi_IN"/>
        </w:rPr>
        <w:t xml:space="preserve"> की अधिक पूर्ण परिभाषा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12:33–37</w:t>
      </w:r>
      <w:r>
        <w:rPr>
          <w:lang w:val="hi_IN" w:bidi="hi_IN"/>
        </w:rPr>
      </w:r>
    </w:p>
    <w:p>
      <w:pPr>
        <w:pStyle w:val="Heading3"/>
      </w:pPr>
      <w:r>
        <w:rPr>
          <w:lang w:val="hi_IN" w:bidi="hi_IN"/>
        </w:rPr>
        <w:t>सुने और मन में रखें</w:t>
      </w:r>
    </w:p>
    <w:p>
      <w:pPr/>
      <w:r>
        <w:rPr>
          <w:lang w:val="hi_IN" w:bidi="hi_IN"/>
        </w:rPr>
      </w:r>
      <w:r>
        <w:rPr>
          <w:lang w:val="hi_IN" w:bidi="hi_IN"/>
        </w:rPr>
        <w:t>मत्ती 12:33–37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कहानी में यीशु पेड़ों के बारे में तुलना करके यह बताता है कि एक व्यक्ति के शब्दों से यह पता चलता है कि वह व्यक्ति अच्छा है या बुरा। पिछली कहानी में, कुछ फरीसियों ने यीशु पर शैतान की शक्ति के द्वारा दुष्टात्माओं को निकालने का आरोप लगाया था। लेकिन यीशु सिखाता है कि वह शैतान के खिलाफ काम कर रहा है। उसने यह भी कहा कि परमेश्वर के पवित्र आत्मा के विरुद्ध बोलना एक ऐसा पाप है जिसे कभी माफ नहीं किया जाएगा।</w:t>
      </w:r>
    </w:p>
    <w:p>
      <w:pPr/>
      <w:r>
        <w:rPr>
          <w:lang w:val="hi_IN" w:bidi="hi_IN"/>
        </w:rPr>
      </w:r>
      <w:r>
        <w:rPr>
          <w:lang w:val="hi_IN" w:bidi="hi_IN"/>
        </w:rPr>
        <w:t>यह कहानी शायद पिछली कहानी के ठीक बाद घटित होती है। यहाँ महत्वपूर्ण बात यह है कि यीशु क्या सिखाता है। लोग जो कहते और करते हैं, उससे परमेश्‍वर के साथ उनके रिश्ते का सच्चा स्वरूप पता चलता है। इस उदाहरण में, यीशु एक कहावत या बुद्धिमानी कथन के द्वारा सिखाता है। यीशु लोगों की तुलना पेड़ों से कर रहा है, और उनके शब्दों और कामों की तुलना फल से कर रहा है। यीशु फरीसियों से कह रहा था कि उन्हें निर्णय लेने की ज़रूरत है। यीशु चाहता था कि वे विचार करें कि पेड़ और उसका फल अच्छा है, या पेड़ और उसका फल बुरा है। आप यह नहीं कह सकते कि किसी व्यक्ति के काम अच्छे हैं, लेकिन वह व्यक्ति बुरा है। आपको पिछली कहानियों से याद होगा कि यीशु ने लोगों के कामों के बारे में बात करने के लिए इसी तुलना का इस्तेमाल किया था।</w:t>
      </w:r>
    </w:p>
    <w:p>
      <w:pPr/>
      <w:r>
        <w:rPr>
          <w:lang w:val="hi_IN" w:bidi="hi_IN"/>
        </w:rPr>
      </w:r>
      <w:r>
        <w:rPr>
          <w:lang w:val="hi_IN" w:bidi="hi_IN"/>
        </w:rPr>
        <w:t>यीशु ने फरीसियों की तुलना विषैले साँपों के बच्चों से की है। विषैले साँप, ऐसे सभी जहरीले साँप को कहा जाता है जिसके काटने से मौत हो सकती है। शैतान को भी अक्सर साँप के द्वारा दर्शाया जाता है। "साँप के बच्चों” एक सामान्य नाम है जिसका उपयोग लोग एक-दूसरे को बुरा कहने के लिए करते थे। यीशु और यूहन्ना बपतिस्मा देने वाले, दोनों ने अलग-अलग समय पर धार्मिक अगुवों को “साँप के बच्चों” कहा था शायद इसलिए कि फरीसी जहरीले साँपों के समान थे, क्योंकि जहरीले साँप बुरे और खतरनाक होते हैं।</w:t>
      </w:r>
    </w:p>
    <w:p>
      <w:pPr/>
      <w:r>
        <w:rPr>
          <w:lang w:val="hi_IN" w:bidi="hi_IN"/>
        </w:rPr>
      </w:r>
      <w:r>
        <w:rPr>
          <w:lang w:val="hi_IN" w:bidi="hi_IN"/>
        </w:rPr>
        <w:t>यीशु ने फरीसियों से पूछा, “तुम बुरे होकर कैसे अच्छी बातें कह सकते हो?” वह नहीं चाहता था कि वे जवाब दें। वह सिखा रहा था कि किसी व्यक्ति के शब्द उसके सच्चे आंतरिक विचारों और भावनाओं को दिखाते हैं। यीशु यह देखकर हैरान है कि वे सोचते हैं कि वे अपने बुरे कामों को अच्छी बातों से छिपा सकते हैं।</w:t>
      </w:r>
    </w:p>
    <w:p>
      <w:pPr/>
      <w:r>
        <w:rPr>
          <w:lang w:val="hi_IN" w:bidi="hi_IN"/>
        </w:rPr>
      </w:r>
      <w:r>
        <w:rPr>
          <w:lang w:val="hi_IN" w:bidi="hi_IN"/>
        </w:rPr>
        <w:t>एक जहरीले साँप की तस्वीर या चित्रण दिखाएँ।</w:t>
      </w:r>
    </w:p>
    <w:p>
      <w:pPr/>
      <w:r>
        <w:rPr>
          <w:lang w:val="hi_IN" w:bidi="hi_IN"/>
        </w:rPr>
      </w:r>
      <w:r>
        <w:rPr>
          <w:lang w:val="hi_IN" w:bidi="hi_IN"/>
        </w:rPr>
        <w:t>यीशु ने कहा कि एक व्यक्ति जो कुछ बोलता है, वह उसके मन में उमड़ने वाली बातों से बाहर आता है। यहूदी संस्कृति में, किसी व्यक्ति का मन उसका आंतरिक मनुष्यत्व होता है। यह दर्शाता है कि एक व्यक्ति क्या सोचता है, क्या महसूस करता है, और कैसे निर्णय लेता है। फिर यीशु उसी बात पर ज़ोर देते हुए एक व्यक्ति के शब्दों की तुलना खज़ाने या मूल्यवान चीजों से करता है जिन्हें वह बाहर निकालता है। यह दिखाता है कि किसी व्यक्ति के शब्द बताते हैं कि उसके लिए क्या महत्वपूर्ण है।</w:t>
      </w:r>
    </w:p>
    <w:p>
      <w:pPr/>
      <w:r>
        <w:rPr>
          <w:lang w:val="hi_IN" w:bidi="hi_IN"/>
        </w:rPr>
      </w:r>
      <w:r>
        <w:rPr>
          <w:lang w:val="hi_IN" w:bidi="hi_IN"/>
        </w:rPr>
        <w:t>रुकें और अपनी संस्कृति में किसी व्यक्ति के आंतरिक विचारों पर चर्चा करें: आपकी भाषा में, आप किसी व्यक्ति के आंतरिक जीवन का वर्णन कैसे करते हैं?" आप किसी व्यक्ति को अच्छा या बुरा बताने के लिए कौनसी तुलना या किन चीज़ों का इस्तेमाल करते हैं?</w:t>
      </w:r>
    </w:p>
    <w:p>
      <w:pPr/>
      <w:r>
        <w:rPr>
          <w:lang w:val="hi_IN" w:bidi="hi_IN"/>
        </w:rPr>
      </w:r>
      <w:r>
        <w:rPr>
          <w:lang w:val="hi_IN" w:bidi="hi_IN"/>
        </w:rPr>
        <w:t>यीशु कहता है, “मैं तुमसे कहता हूँ,” क्योंकि वह चाहता है कि लोग उसकी बात पर ध्यान दें, जो वह कहने वाला है। फिर यीशु कहता है कि न्याय के दिन, या जब परमेश्वर सबका न्याय करेगा, हर व्यक्ति को अपने द्वारा बिना सोचे-समझे बोले गए शब्दों का हिसाब देना होगा। इस मामले में, "बिना सोचे-समझे" या "बेकार" शब्द का अर्थ है, जब किसी ने कुछ करने के लिए कहा, लेकिन बाद में अपनी बात से मुकर गया। परमेश्वर व्यक्ति के कहे हुए शब्दों के आधार पर यह घोषणा करेगा कि वह गलत कामों में दोषी है या गलत कामों में निर्दोष है।</w:t>
      </w:r>
    </w:p>
    <w:p>
      <w:pPr/>
      <w:r>
        <w:rPr>
          <w:lang w:val="hi_IN" w:bidi="hi_IN"/>
        </w:rPr>
      </w:r>
      <w:r>
        <w:rPr>
          <w:lang w:val="hi_IN" w:bidi="hi_IN"/>
        </w:rPr>
        <w:t>यह कहानी हमें दिखाती है कि शब्द परमेश्वर के लिए कितने महत्वपूर्ण हैं, चाहे वे हमें अर्थहीन या बेकार क्यों न लगें। हमारे शब्द दिखाते हैं कि हम क्या सोच रहे हैं, क्या महसूस कर रहे हैं, और क्या करने का इरादा रखते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पेड़ और उसके फल की तुलना करके समझाता है कि कैसे एक अच्छा व्यक्ति अच्छी बातें कहेगा और अच्छा काम करेगा, लेकिन एक बुरा व्यक्ति बुरी बातें कहेगा और बुराई करेगा।</w:t>
      </w:r>
    </w:p>
    <w:p>
      <w:pPr/>
      <w:r>
        <w:rPr>
          <w:lang w:val="hi_IN" w:bidi="hi_IN"/>
        </w:rPr>
      </w:r>
      <w:r>
        <w:rPr>
          <w:b/>
          <w:lang w:val="hi_IN" w:bidi="hi_IN"/>
        </w:rPr>
        <w:t>दूसरा दृश्य:</w:t>
      </w:r>
      <w:r>
        <w:rPr>
          <w:lang w:val="hi_IN" w:bidi="hi_IN"/>
        </w:rPr>
        <w:t xml:space="preserve"> यीशु लोगों द्वारा कहे जाने वाले शब्दों के महत्व के बारे में सिखाता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पेड़ों द्वारा दर्शाए गए लोग</w:t>
      </w:r>
    </w:p>
    <w:p>
      <w:pPr>
        <w:pStyle w:val="ListBullet"/>
        <w:spacing w:line="240" w:lineRule="auto"/>
        <w:ind w:left="720"/>
      </w:pPr>
      <w:r>
        <w:rPr>
          <w:lang w:val="hi_IN" w:bidi="hi_IN"/>
        </w:rPr>
      </w:r>
      <w:r>
        <w:rPr>
          <w:lang w:val="hi_IN" w:bidi="hi_IN"/>
        </w:rPr>
        <w:t>कुछ फरीसी</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ज़रूरी है कि यीशु ने अभी-अभी फ़रीसियों और लोगों की भीड़ को यह बताना समाप्त किया कि परमेश्वर के पवित्र आत्मा के विरुद्ध बोलना ऐसा पाप है जिसे कभी माफ नहीं किया जाएगा। यीशु एक कहावत या बुद्धिमानी कथन के द्वारा सिखाता है। इस कहावत में, ऐसा लग सकता है कि यीशु लोगों को एक पेड़ को अच्छा या बुरा बनाने का आदेश दे रहा है। यीशु लोगों को आज्ञा नहीं दे रहा है। वह यह तुलना इस तरह से बता रहा है जैसे लोग कहावत कहते हैं। पेड़ लोगों का प्रतिनिधित्व करते हैं, और पेड़ों के फल लोगों के कहे गए शब्दों और उनके कामों का प्रतिनिधित्व करते हैं।</w:t>
      </w:r>
    </w:p>
    <w:p>
      <w:pPr/>
      <w:r>
        <w:rPr>
          <w:lang w:val="hi_IN" w:bidi="hi_IN"/>
        </w:rPr>
      </w:r>
      <w:r>
        <w:rPr>
          <w:lang w:val="hi_IN" w:bidi="hi_IN"/>
        </w:rPr>
        <w:t>याद रखें कि यीशु फरीसियों को साँप के बच्चे कहकर पुकारता है। यीशु एक ऐसे साँप के बारे में बात कर रहा है जो अपना ज़हर अपने होंठों में रखता है। जब यीशु फरीसियों से पूछता है, “तुम बुरे होकर कैसे अच्छी बातें कह सकते हो?” वह नहीं चाहता था कि वे कोई उत्तर दें। वह यह सिखा रहा था कि एक व्यक्ति जो कुछ बोलता है उससे उसके अन्दर के विचारों और भावनाओं का पता चलता है।</w:t>
      </w:r>
    </w:p>
    <w:p>
      <w:pPr/>
      <w:r>
        <w:rPr>
          <w:lang w:val="hi_IN" w:bidi="hi_IN"/>
        </w:rPr>
      </w:r>
      <w:r>
        <w:rPr>
          <w:lang w:val="hi_IN" w:bidi="hi_IN"/>
        </w:rPr>
        <w:t>रुकें और चर्चा करें कि आपकी भाषा में लोग कहावतों का उपयोग कैसे करते हैं: जितने बुद्धिमानी कथन या कहावतें आपको याद हों, उन्हें बताएँ।</w:t>
      </w:r>
    </w:p>
    <w:p>
      <w:pPr/>
      <w:r>
        <w:rPr>
          <w:lang w:val="hi_IN" w:bidi="hi_IN"/>
        </w:rPr>
      </w:r>
      <w:r>
        <w:rPr>
          <w:lang w:val="hi_IN" w:bidi="hi_IN"/>
        </w:rPr>
        <w:t>यह याद रखना ज़रूरी है कि जब यीशु ने एक व्यक्ति द्वारा अच्छे या बुरे खजाने को बाहर लाने की बात कही, तो उसने उसी बात पर अधिक ज़ोर देने के लिए अलग-अलग तुलनाओं का इस्तेमाल किया। अच्छा मन उस भण्डारघर की तरह है जिसमें खजाना भरा होता है। लेकिन बुरा मन उस भण्डार घर की तरह है जिसमें बुरी चीज़ें भरी होती हैं।</w:t>
      </w:r>
    </w:p>
    <w:p>
      <w:pPr/>
      <w:r>
        <w:rPr>
          <w:lang w:val="hi_IN" w:bidi="hi_IN"/>
        </w:rPr>
      </w:r>
      <w:r>
        <w:rPr>
          <w:lang w:val="hi_IN" w:bidi="hi_IN"/>
        </w:rPr>
        <w:t>दूसरे दृश्य में, यीशु यह कहकर सिखाना जारी रखता है, "मैं तुमसे कहता हूँ।" यीशु ऐसा इसलिए कहता है क्योंकि वह जो आगे बोलने वाला है वह महत्वपूर्ण है, और वह चाहता है कि लोग उस पर ध्यान दें। यह याद रखना ज़रूरी है कि न्याय का दिन भविष्य में वह समय होगा, जब परमेश्वर सभी लोगों का उनके कहे हुए शब्दों और किए हुए कामों के अनुसार न्याय करेगा। यह याद रखना ज़रूरी है कि परमेश्वर व्यक्ति के कहे गए शब्दों के आधार पर न्याय करके घोषित करेगा कि या तो वह गलत कामों में निर्दोष है या गलत कामों का दोषी है। यीशु कहता है कि यदि किसी व्यक्ति के शब्द सच्चे और अच्छे हैं, तो न्यायी उसे निर्दोष ठहराएगा; और यदि उसके शब्द बुरे हैं, तो वह उसे दोषी ठहराएगा। यीशु “तुम” शब्द का एकवचन रूप का इस्तेमाल कर रहा है, क्योंकि वह चाहता है कि उसके श्रोताओं में हर व्यक्ति को ऐसा लगे कि वह सीधे उसी से बात कर रहा है। वह चाहता है कि हर व्यक्ति यह सोचें कि उनके अपने जीवन में किस प्रकार के बदलाव की ज़रूरत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पेड़ों द्वारा दर्शाए गए लोग</w:t>
      </w:r>
    </w:p>
    <w:p>
      <w:pPr>
        <w:pStyle w:val="ListBullet"/>
        <w:spacing w:line="240" w:lineRule="auto"/>
        <w:ind w:left="720"/>
      </w:pPr>
      <w:r>
        <w:rPr>
          <w:lang w:val="hi_IN" w:bidi="hi_IN"/>
        </w:rPr>
      </w:r>
      <w:r>
        <w:rPr>
          <w:lang w:val="hi_IN" w:bidi="hi_IN"/>
        </w:rPr>
        <w:t>कुछ फरीसी</w:t>
      </w:r>
    </w:p>
    <w:p>
      <w:pPr/>
      <w:r>
        <w:rPr>
          <w:lang w:val="hi_IN" w:bidi="hi_IN"/>
        </w:rPr>
      </w:r>
      <w:r>
        <w:rPr>
          <w:lang w:val="hi_IN" w:bidi="hi_IN"/>
        </w:rPr>
        <w:t>समूह से कहें कि वे इस कहानी का अभिनय दो बार करें। जिस भाषा में वे अनुवाद कर रहे हैं, उन्हें उसे उसी भाषा में अभिनय करना चाहिए। सबसे पहले, समूह को बिना रुके पूरी कहानी का अभिनय करने दें। जब समूह दूसरी बार कहानी का अभिनय करता है तो उन्हें कहानी के विभिन्न बिन्दुओं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लोगों का प्रतिनिधित्व करने वाले पेड़ों के बारे में यीशु द्वारा की गई तुलना का अभिनय करें। यीशु ने कहा कि लोगों के शब्द और उनके कार्य पेड़ों पर लगने वाले फलों के समान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पेड़ों से तुलना किए गए लोगों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अब यीशु कहता है कि फरीसी जहरीले साँप के बच्चों के समान हैं, क्योंकि उनके शब्द खतरनाक हैं। वह उनसे कहता है कि उनके शब्दों से पता चलता है कि उनके आंतरिक विचार और भावनाएँ बुरी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फरीसियों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कि एक व्यक्ति जो कुछ कहता है, उससे पता चलता है कि उसके लिए क्या महत्वपूर्ण है। फिर यीशु सिखाता है कि परमेश्वर लोगों का न्याय उनके कहे हुए शब्दों के अनुसार करेगा, भले ही वे अच्छी बातें बोलें, परन्तु वैसा नहीं करते।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भीड़ के लोगों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यीशु की भूमिका निभाने वाले व्यक्ति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लोगों की तुलना पेड़ों और पेड़ों के फल की तुलना लोगों के कहे गए शब्दों से करता है। वह </w:t>
      </w:r>
      <w:r>
        <w:rPr>
          <w:b/>
          <w:lang w:val="hi_IN" w:bidi="hi_IN"/>
        </w:rPr>
        <w:t>फरीसियों</w:t>
      </w:r>
      <w:r>
        <w:rPr>
          <w:lang w:val="hi_IN" w:bidi="hi_IN"/>
        </w:rPr>
        <w:t xml:space="preserve"> या धार्मिक अगुओं को </w:t>
      </w:r>
      <w:r>
        <w:rPr>
          <w:b/>
          <w:lang w:val="hi_IN" w:bidi="hi_IN"/>
        </w:rPr>
        <w:t>साँप के बच्चों</w:t>
      </w:r>
      <w:r>
        <w:rPr>
          <w:lang w:val="hi_IN" w:bidi="hi_IN"/>
        </w:rPr>
        <w:t xml:space="preserve"> कहकर पुकारता है।</w:t>
      </w:r>
    </w:p>
    <w:p>
      <w:pPr/>
      <w:r>
        <w:rPr>
          <w:lang w:val="hi_IN" w:bidi="hi_IN"/>
        </w:rPr>
      </w:r>
      <w:r>
        <w:rPr>
          <w:b/>
          <w:lang w:val="hi_IN" w:bidi="hi_IN"/>
        </w:rPr>
        <w:t>बच्चों</w:t>
      </w:r>
      <w:r>
        <w:rPr>
          <w:lang w:val="hi_IN" w:bidi="hi_IN"/>
        </w:rPr>
        <w:t xml:space="preserve"> का अर्थ संतान या वंश से है। </w:t>
      </w:r>
      <w:r>
        <w:rPr>
          <w:b/>
          <w:lang w:val="hi_IN" w:bidi="hi_IN"/>
        </w:rPr>
        <w:t>साँप</w:t>
      </w:r>
      <w:r>
        <w:rPr>
          <w:lang w:val="hi_IN" w:bidi="hi_IN"/>
        </w:rPr>
        <w:t xml:space="preserve"> एक प्रकार का जहरीला जीव होता है जिसके काटने पर व्यक्ति मर सकता है। बाइबल में </w:t>
      </w:r>
      <w:r>
        <w:rPr>
          <w:lang w:val="hi_IN" w:bidi="hi_IN"/>
        </w:rPr>
        <w:t>शैतान</w:t>
      </w:r>
      <w:r>
        <w:rPr>
          <w:lang w:val="hi_IN" w:bidi="hi_IN"/>
        </w:rPr>
        <w:t xml:space="preserve"> को अक्सर साँप कहा गया है।</w:t>
      </w:r>
    </w:p>
    <w:p>
      <w:pPr/>
      <w:r>
        <w:rPr>
          <w:lang w:val="hi_IN" w:bidi="hi_IN"/>
        </w:rPr>
      </w:r>
      <w:r>
        <w:rPr>
          <w:lang w:val="hi_IN" w:bidi="hi_IN"/>
        </w:rPr>
        <w:t xml:space="preserve">यीशु ने कहा कि </w:t>
      </w:r>
      <w:r>
        <w:rPr>
          <w:b/>
          <w:lang w:val="hi_IN" w:bidi="hi_IN"/>
        </w:rPr>
        <w:t>बुरी</w:t>
      </w:r>
      <w:r>
        <w:rPr>
          <w:lang w:val="hi_IN" w:bidi="hi_IN"/>
        </w:rPr>
        <w:t xml:space="preserve"> बातें करने वाले धार्मिक अगुवे अच्छे नहीं हो सकते। बुराई का मतलब हर उस चीज से है जो परमेश्वर के विरुद्ध होती है। बुराई भलाई के विपरीत है क्योंकि यह सही नहीं है—इसे करना एक गलत काम या बुरी बात है। बुराई के लिए उसी शब्द का उपयोग करें जिसका उपयोग आपने पिछले भागों में किया है। </w:t>
      </w:r>
      <w:r>
        <w:rPr>
          <w:lang w:val="hi_IN" w:bidi="hi_IN"/>
        </w:rPr>
        <w:t>बुराई</w:t>
      </w:r>
      <w:r>
        <w:rPr>
          <w:lang w:val="hi_IN" w:bidi="hi_IN"/>
        </w:rPr>
        <w:t xml:space="preserve"> की अधिक पूर्ण परिभाषा के लिए मुख्य शब्दावली को देखें।</w:t>
      </w:r>
    </w:p>
    <w:p>
      <w:pPr/>
      <w:r>
        <w:rPr>
          <w:lang w:val="hi_IN" w:bidi="hi_IN"/>
        </w:rPr>
      </w:r>
      <w:r>
        <w:rPr>
          <w:lang w:val="hi_IN" w:bidi="hi_IN"/>
        </w:rPr>
        <w:t xml:space="preserve">यीशु ने कहा कि व्यक्ति अपने मन के </w:t>
      </w:r>
      <w:r>
        <w:rPr>
          <w:b/>
          <w:lang w:val="hi_IN" w:bidi="hi_IN"/>
        </w:rPr>
        <w:t>भण्डार</w:t>
      </w:r>
      <w:r>
        <w:rPr>
          <w:lang w:val="hi_IN" w:bidi="hi_IN"/>
        </w:rPr>
        <w:t xml:space="preserve"> से अच्छी या बुरी चीज़ें निकालेगा। भण्डार का मतलब उस चीज़ से है जो किसी व्यक्ति के लिए बहुत मूल्यवान होती है। इस स्थिति में, व्यक्ति या तो अच्छी चीज़ों को महत्व दे सकता है या बुरी चीज़ों को।</w:t>
      </w:r>
    </w:p>
    <w:p>
      <w:pPr/>
      <w:r>
        <w:rPr>
          <w:lang w:val="hi_IN" w:bidi="hi_IN"/>
        </w:rPr>
      </w:r>
      <w:r>
        <w:rPr>
          <w:lang w:val="hi_IN" w:bidi="hi_IN"/>
        </w:rPr>
        <w:t xml:space="preserve">यीशु कहता है कि </w:t>
      </w:r>
      <w:r>
        <w:rPr>
          <w:b/>
          <w:lang w:val="hi_IN" w:bidi="hi_IN"/>
        </w:rPr>
        <w:t>न्याय के दिन</w:t>
      </w:r>
      <w:r>
        <w:rPr>
          <w:lang w:val="hi_IN" w:bidi="hi_IN"/>
        </w:rPr>
        <w:t xml:space="preserve"> लोगों को उनके द्वारा बिना सोचे-समझे बोले गए शब्दों का </w:t>
      </w:r>
      <w:r>
        <w:rPr>
          <w:b/>
          <w:lang w:val="hi_IN" w:bidi="hi_IN"/>
        </w:rPr>
        <w:t>हिसाब देना</w:t>
      </w:r>
      <w:r>
        <w:rPr>
          <w:lang w:val="hi_IN" w:bidi="hi_IN"/>
        </w:rPr>
        <w:t xml:space="preserve"> होगा।</w:t>
      </w:r>
    </w:p>
    <w:p>
      <w:pPr/>
      <w:r>
        <w:rPr>
          <w:lang w:val="hi_IN" w:bidi="hi_IN"/>
        </w:rPr>
      </w:r>
      <w:r>
        <w:rPr>
          <w:lang w:val="hi_IN" w:bidi="hi_IN"/>
        </w:rPr>
        <w:t xml:space="preserve">इस उदाहरण में, </w:t>
      </w:r>
      <w:r>
        <w:rPr>
          <w:b/>
          <w:lang w:val="hi_IN" w:bidi="hi_IN"/>
        </w:rPr>
        <w:t>हिसाब देने</w:t>
      </w:r>
      <w:r>
        <w:rPr>
          <w:lang w:val="hi_IN" w:bidi="hi_IN"/>
        </w:rPr>
        <w:t xml:space="preserve"> का मतलब यह है कि लोगों को परमेश्वर को यह बताना पड़ेगा कि उन्होंने जो बातें कहीं, वे क्यों कहीं। </w:t>
      </w:r>
      <w:r>
        <w:rPr>
          <w:b/>
          <w:lang w:val="hi_IN" w:bidi="hi_IN"/>
        </w:rPr>
        <w:t>न्याय का दिन</w:t>
      </w:r>
      <w:r>
        <w:rPr>
          <w:lang w:val="hi_IN" w:bidi="hi_IN"/>
        </w:rPr>
        <w:t xml:space="preserve"> भविष्य का वह समय है जब परमेश्वर सभी लोगों द्वारा कही गई बातों और किए गए कामों का न्याय करेगा। यीशु ने कहा कि मनुष्य अपने ही शब्दों के कारण </w:t>
      </w:r>
      <w:r>
        <w:rPr>
          <w:b/>
          <w:lang w:val="hi_IN" w:bidi="hi_IN"/>
        </w:rPr>
        <w:t>निर्दोष</w:t>
      </w:r>
      <w:r>
        <w:rPr>
          <w:lang w:val="hi_IN" w:bidi="hi_IN"/>
        </w:rPr>
        <w:t xml:space="preserve"> या अपने ही शब्दों के कारण </w:t>
      </w:r>
      <w:r>
        <w:rPr>
          <w:b/>
          <w:lang w:val="hi_IN" w:bidi="hi_IN"/>
        </w:rPr>
        <w:t>दोषी ठहराया</w:t>
      </w:r>
      <w:r>
        <w:rPr>
          <w:lang w:val="hi_IN" w:bidi="hi_IN"/>
        </w:rPr>
        <w:t xml:space="preserve"> जाएगा। जब किसी व्यक्ति को निर्दोष या सही ठहराया जाता है, तो परमेश्वर उसे गलत कामों से निर्दोष मानता है। जब किसी व्यक्ति को दोषी ठहराया जाता है, तो परमेश्वर उसे उसके किए गए गलत कामों का दोषी मानता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12:38–45</w:t>
      </w:r>
      <w:r>
        <w:rPr>
          <w:lang w:val="hi_IN" w:bidi="hi_IN"/>
        </w:rPr>
      </w:r>
    </w:p>
    <w:p>
      <w:pPr>
        <w:pStyle w:val="Heading3"/>
      </w:pPr>
      <w:r>
        <w:rPr>
          <w:lang w:val="hi_IN" w:bidi="hi_IN"/>
        </w:rPr>
        <w:t>सुने और मन में रखें</w:t>
      </w:r>
    </w:p>
    <w:p>
      <w:pPr/>
      <w:r>
        <w:rPr>
          <w:lang w:val="hi_IN" w:bidi="hi_IN"/>
        </w:rPr>
      </w:r>
      <w:r>
        <w:rPr>
          <w:lang w:val="hi_IN" w:bidi="hi_IN"/>
        </w:rPr>
        <w:t>मत्ती 12:38–45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कहानी में, यीशु और धार्मिक अगुओं के बीच बातचीत जारी है। यीशु और फरीसियों के बीच बातचीत तब शुरू हुई जब यीशु ने एक ऐसे व्यक्ति को चंगा किया जो न देख सकता था और न बोल सकता था। एक बुरी आत्मा उस व्यक्ति को नियंत्रित कर रही थी। फरीसियों ने यीशु के पास शैतान की शक्ति होने का आरोप लगाया। उसके बाद, यीशु ने समझाया कि फरीसी एक बहुत भयानक और पापपूर्ण बात कह रहे थे। यीशु ने समझाया कि एक व्यक्ति जो कहता है, उससे पता चलता है कि उसके दिल में क्या है। उसके बाद, शास्त्रियों, या यहूदी व्यवस्था के शिक्षकों, और फरीसियों ने यीशु से एक चिन्ह माँगा जो यह साबित करे कि यीशु के पास शिक्षा देने और जो कार्य वह करता है, करने का अधिकार है।</w:t>
      </w:r>
    </w:p>
    <w:p>
      <w:pPr/>
      <w:r>
        <w:rPr>
          <w:lang w:val="hi_IN" w:bidi="hi_IN"/>
        </w:rPr>
      </w:r>
      <w:r>
        <w:rPr>
          <w:lang w:val="hi_IN" w:bidi="hi_IN"/>
        </w:rPr>
        <w:t>धार्मिक अगुवे यीशु को "गुरु" कहकर बुलाते थे, जो बाहरी लोगों का, जो यीशु के अनुयायी नहीं थे, कहने का एक तरीका था। धार्मिक अगुवों ने यीशु को कई चमत्कार या परमेश्वर के काम करते हुए देखा था। लेकिन वे चाहते थे कि यीशु उन्हें एक चिन्ह या विशेष चमत्कार दिखाए, जिससे यह साबित हो सके कि यीशु वही है, जो वह स्वयं के बारे में कहता है और उसका अधिकार परमेश्वर की ओर से है। इससे पता चलता है कि वे अब भी यह विश्वास नहीं करते थे कि यीशु परमेश्वर की ओर से है। इसलिए यीशु ने उन्हें “बुरी और व्यभिचारी पीढ़ी” कहा। व्यभिचारी वह होता है जो अपने जीवनसाथी के प्रति विश्वासयोग्य नहीं रहता। यह यीशु का यह कहने का एक सांकेतिक तरीका है कि उसके समय के लोग, या उस पीढ़ी के लोग, परमेश्वर के प्रति विश्वासयोग्य नहीं थे।</w:t>
      </w:r>
    </w:p>
    <w:p>
      <w:pPr/>
      <w:r>
        <w:rPr>
          <w:lang w:val="hi_IN" w:bidi="hi_IN"/>
        </w:rPr>
      </w:r>
      <w:r>
        <w:rPr>
          <w:lang w:val="hi_IN" w:bidi="hi_IN"/>
        </w:rPr>
        <w:t>यीशु कहता है कि वे योना का चिन्ह देखेंगे। योना परमेश्वर का भविष्यद्वक्ता था, जो यीशु से बहुत समय पहले था। परमेश्वर ने योना से कहा था कि वह जाकर नीनवे के लोगों से कहे कि वे परमेश्वर की ओर फिरें। लेकिन योना नीनवे नहीं जाना चाहता था। इसलिए, वह कहीं ओर जाने के लिए एक नाव में चढ़ गया। नाव पर सवार अन्य लोगों ने योना को पानी में फेंक दिया। उसी समय एक बड़ी मछली ने उसे निगल लिया, लेकिन तीन दिन बाद, परमेश्वर ने उस मछली से योना को जमीन पर उगलवा दिया। योना का अनुभव इस बात की तुलना है कि भविष्य में मनुष्य के पुत्र, या परमेश्वर के प्रतिज्ञा किए हुए उद्धारकर्ता, के साथ क्या होगा। यीशु कहता है कि मनुष्य का पुत्र, या प्रतिज्ञा किया हुआ उद्धारकर्ता, तीन दिन और तीन रात “पृथ्वी के भीतर,” या कब्र में रहेगा। यीशु इस बारे में बात कर रहा है कि कैसे उसकी मृत्यु होगी, और जी उठने से पहले तीन दिन तक वह दफ़न रहेगा।</w:t>
      </w:r>
    </w:p>
    <w:p>
      <w:pPr/>
      <w:r>
        <w:rPr>
          <w:lang w:val="hi_IN" w:bidi="hi_IN"/>
        </w:rPr>
      </w:r>
      <w:r>
        <w:rPr>
          <w:lang w:val="hi_IN" w:bidi="hi_IN"/>
        </w:rPr>
        <w:t>यीशु योना की तुलना अपने आप से करता है, क्योंकि परमेश्वर ने योना को मृत्यु से बचाया था, और परमेश्वर यीशु को भी फिर से जीवित करके बचाएगा। जिस दिन परमेश्वर सभी लोगों का उनके शब्दों और कामों के अनुसार न्याय करेगा, तब नीनवे के लोग खड़े होकर यह बताएँगे कि यीशु के समय के लोगों ने कैसे पाप किया था।</w:t>
      </w:r>
    </w:p>
    <w:p>
      <w:pPr/>
      <w:r>
        <w:rPr>
          <w:lang w:val="hi_IN" w:bidi="hi_IN"/>
        </w:rPr>
      </w:r>
      <w:r>
        <w:rPr>
          <w:lang w:val="hi_IN" w:bidi="hi_IN"/>
        </w:rPr>
        <w:t>योना नीनवे के लोगों के पास गया और उन्हें परमेश्वर की ओर फिरने के लिए मनाया। इसलिए, उन्होंने पश्चाताप किया, और परमेश्वर की ओर फिरे। यीशु ने अपने कहे हुए पर ध्यान देने के लिए “ध्यान से देखो” या "देखो" जैसे शब्दों का उपयोग किया। उसने कहा, "यहाँ वह है जो योना से भी बड़ा है।" यीशु योना से भी अधिक महत्वपूर्ण है, क्योंकि यीशु प्रतिज्ञा किया हुआ उद्धारकर्ता है।</w:t>
      </w:r>
    </w:p>
    <w:p>
      <w:pPr/>
      <w:r>
        <w:rPr>
          <w:lang w:val="hi_IN" w:bidi="hi_IN"/>
        </w:rPr>
      </w:r>
      <w:r>
        <w:rPr>
          <w:lang w:val="hi_IN" w:bidi="hi_IN"/>
        </w:rPr>
        <w:t>यीशु ने धार्मिक अगुवों से कहा कि नीनवे के लोगों की तरह, शेबा की रानी भी उनका न्याय करेगी। बहुत साल पहले, शेबा की रानी इस्राएल से बहुत दूर दक्षिण में एक देश से आई थी। वह राजा सुलैमान के शब्द सुनना चाहती थी। बहुत समय पहले, सुलैमान अपनी बुद्धि के लिए जाना जाता था। यीशु ने अपनी बात पर जोर देते हुए उन्हें बताया कि वह सुलैमान से भी बड़ा है।</w:t>
      </w:r>
    </w:p>
    <w:p>
      <w:pPr/>
      <w:r>
        <w:rPr>
          <w:lang w:val="hi_IN" w:bidi="hi_IN"/>
        </w:rPr>
      </w:r>
      <w:r>
        <w:rPr>
          <w:lang w:val="hi_IN" w:bidi="hi_IN"/>
        </w:rPr>
        <w:t>इस्राएल, नीनवे और शेबा का एक नक्शा दिखाएँ।</w:t>
      </w:r>
    </w:p>
    <w:p>
      <w:pPr/>
      <w:r>
        <w:rPr>
          <w:lang w:val="hi_IN" w:bidi="hi_IN"/>
        </w:rPr>
      </w:r>
      <w:r>
        <w:rPr>
          <w:lang w:val="hi_IN" w:bidi="hi_IN"/>
        </w:rPr>
        <w:t>रुकें और चर्चा करें: वह समय बताएँ जब आप, या आपका कोई परिचित, अदालत में किसी के सामने न्याय के लिए गया हो। न्यायी से बात करने की अनुमति किसे दी गई थी और क्यों? किसको न्यायी से बात करने की अनुमति नहीं दी गई थी और क्यों?</w:t>
      </w:r>
    </w:p>
    <w:p>
      <w:pPr/>
      <w:r>
        <w:rPr>
          <w:lang w:val="hi_IN" w:bidi="hi_IN"/>
        </w:rPr>
      </w:r>
      <w:r>
        <w:rPr>
          <w:lang w:val="hi_IN" w:bidi="hi_IN"/>
        </w:rPr>
        <w:t>इसके बाद, यीशु ने उन लोगों के बारे में बात की जिन्हें अशुद्ध या दुष्ट आत्माओं से छुटकारा मिला। जब दुष्टात्मा को किसी व्यक्ति से बाहर निकाला जाता है, तो वह सूखे या सुनसान जगहों में फिरती है और कहीं टिकना नहीं चाहती। इसके बजाय, वह बुरी आत्मा फिर से उसी व्यक्ति के पास लौटना चाहती है जिसे वह पहले नियंत्रित कर रही थी। यीशु एक साफ घर की तुलना ऐसे व्यक्ति से करता है जो आत्मिक रूप से खाली है, और अच्छी या बुरी आत्मा के लिए उपलब्ध है। जब दुष्ट आत्मा उस व्यक्ति के पास लौटती है जिसमें वह पहले रहती थी और उसे आत्मिक रूप से खाली पाती है, तो वह जाकर अपने से भी ज्यादा बुरी सात और आत्माएँ साथ ले आती है। सभी आठ आत्माएँ उस व्यक्ति पर नियंत्रण कर लेती हैं, या उस घर में रहने लगती हैं, और वे उस व्यक्ति के साथ पहले से भी ज्यादा बुरा करती हैं।</w:t>
      </w:r>
    </w:p>
    <w:p>
      <w:pPr/>
      <w:r>
        <w:rPr>
          <w:lang w:val="hi_IN" w:bidi="hi_IN"/>
        </w:rPr>
      </w:r>
      <w:r>
        <w:rPr>
          <w:lang w:val="hi_IN" w:bidi="hi_IN"/>
        </w:rPr>
        <w:t>रुकें और चर्चा करें: आपकी संस्कृति में लोग आत्माओं के बारे में क्या विश्वास करते हैं? आत्माएँ कहाँ रहती हैं? किस तरह की आत्माएँ होती हैं और वे लोगों से क्या-क्या करवाती हैं?</w:t>
      </w:r>
    </w:p>
    <w:p>
      <w:pPr/>
      <w:r>
        <w:rPr>
          <w:lang w:val="hi_IN" w:bidi="hi_IN"/>
        </w:rPr>
      </w:r>
      <w:r>
        <w:rPr>
          <w:lang w:val="hi_IN" w:bidi="hi_IN"/>
        </w:rPr>
        <w:t>यीशु ने यह तुलना यह दिखाने के लिए की कि उसकी पीढ़ी के लोगों के लिए जीवन का अंत, जीवन की शुरुआत से भी ज्यादा बुरा होगा। उसने ऐसा इसलिए कहा क्योंकि उन लोगों ने यीशु को कई काम करते देखा था, जो यह दिखाते हैं कि वह प्रतिज्ञा किया हुआ उद्धारकर्ता है। लेकिन अगर लोग यीशु के किए हुए चमत्कार देखते, जो साबित करते हैं कि वह प्रतिज्ञा किया हुआ उद्धारकर्ता है, और फिर भी वे यीशु का अनुसरण नहीं करते, तो उन्हें अंत में और भी ज्यादा दुःख उठाना पड़ता। उन्हें बुरी बातों को निकाल देना होगा और उनकी जगह यीशु के द्वारा लाई गई परमेश्वर की सामर्थ को लाना होगा।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ने अभी-अभी यह सिखाया था कि व्यक्ति जो कुछ बोलता है उससे उसके मन में चल रहे विचारों का पता चलता है। फिर, कुछ धार्मिक अगुवों ने यह सुनकर यीशु से कहा कि वे चाहते हैं कि वह उन्हें कोई चिन्ह दिखाए जिससे पता चले कि वह परमेश्वर की ओर से है। यीशु उन्हें योना का चिन्ह देता है।</w:t>
      </w:r>
    </w:p>
    <w:p>
      <w:pPr/>
      <w:r>
        <w:rPr>
          <w:lang w:val="hi_IN" w:bidi="hi_IN"/>
        </w:rPr>
      </w:r>
      <w:r>
        <w:rPr>
          <w:b/>
          <w:lang w:val="hi_IN" w:bidi="hi_IN"/>
        </w:rPr>
        <w:t>दूसरा दृश्य:</w:t>
      </w:r>
      <w:r>
        <w:rPr>
          <w:lang w:val="hi_IN" w:bidi="hi_IN"/>
        </w:rPr>
        <w:t xml:space="preserve"> यीशु बीते समय की कई घटनाओं के बारे में बात करता है ताकि वह दिखा सके कि वह उन लोगों से बड़ा है जो पहले आए थे।</w:t>
      </w:r>
    </w:p>
    <w:p>
      <w:pPr/>
      <w:r>
        <w:rPr>
          <w:lang w:val="hi_IN" w:bidi="hi_IN"/>
        </w:rPr>
      </w:r>
      <w:r>
        <w:rPr>
          <w:b/>
          <w:lang w:val="hi_IN" w:bidi="hi_IN"/>
        </w:rPr>
        <w:t>तीसरा दृश्‍य:</w:t>
      </w:r>
      <w:r>
        <w:rPr>
          <w:lang w:val="hi_IN" w:bidi="hi_IN"/>
        </w:rPr>
        <w:t xml:space="preserve"> यीशु यह सिखाता है कि उसके समय के बुरे लोगों के साथ भविष्य में क्या होगा।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व्यवस्था के कुछ शिक्षक और फरीसी</w:t>
      </w:r>
    </w:p>
    <w:p>
      <w:pPr>
        <w:pStyle w:val="ListBullet"/>
        <w:spacing w:line="240" w:lineRule="auto"/>
        <w:ind w:left="720"/>
      </w:pPr>
      <w:r>
        <w:rPr>
          <w:lang w:val="hi_IN" w:bidi="hi_IN"/>
        </w:rPr>
      </w:r>
      <w:r>
        <w:rPr>
          <w:lang w:val="hi_IN" w:bidi="hi_IN"/>
        </w:rPr>
        <w:t>भविष्यद्वक्ता योना</w:t>
      </w:r>
    </w:p>
    <w:p>
      <w:pPr>
        <w:pStyle w:val="ListBullet"/>
        <w:spacing w:line="240" w:lineRule="auto"/>
        <w:ind w:left="720"/>
      </w:pPr>
      <w:r>
        <w:rPr>
          <w:lang w:val="hi_IN" w:bidi="hi_IN"/>
        </w:rPr>
      </w:r>
      <w:r>
        <w:rPr>
          <w:lang w:val="hi_IN" w:bidi="hi_IN"/>
        </w:rPr>
        <w:t>एक बड़ी मछली</w:t>
      </w:r>
    </w:p>
    <w:p>
      <w:pPr>
        <w:pStyle w:val="ListBullet"/>
        <w:spacing w:line="240" w:lineRule="auto"/>
        <w:ind w:left="720"/>
      </w:pPr>
      <w:r>
        <w:rPr>
          <w:lang w:val="hi_IN" w:bidi="hi_IN"/>
        </w:rPr>
      </w:r>
      <w:r>
        <w:rPr>
          <w:lang w:val="hi_IN" w:bidi="hi_IN"/>
        </w:rPr>
        <w:t>नीनवे के लोग</w:t>
      </w:r>
    </w:p>
    <w:p>
      <w:pPr>
        <w:pStyle w:val="ListBullet"/>
        <w:spacing w:line="240" w:lineRule="auto"/>
        <w:ind w:left="720"/>
      </w:pPr>
      <w:r>
        <w:rPr>
          <w:lang w:val="hi_IN" w:bidi="hi_IN"/>
        </w:rPr>
      </w:r>
      <w:r>
        <w:rPr>
          <w:lang w:val="hi_IN" w:bidi="hi_IN"/>
        </w:rPr>
        <w:t>शेबा की रानी</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आठ दुष्ट आत्माएँ</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यीशु और फरीसियों की यह बातचीत तब शुरू हुई जब यीशु ने एक ऐसे व्यक्ति को चंगा किया जो न बोल सकता और न देख सकता था। यीशु ने अभी-अभी यह सिखाया था कि अच्छे लोग अच्छी बातें कहेंगे और अच्छे काम करेंगे, और बुरे लोग बुरी बातें कहेंगे और बुरे काम करेंगे। यहूदी व्यवस्था के शिक्षकों और फरीसियों ने यीशु को गुरु कहा, लेकिन वे उसके अनुयायी नहीं थे। याद रखें कि धार्मिक अगुवों ने यीशु को बहुत चमत्कार करते हुए देखा, लेकिन फिर भी उन्होंने उस पर विश्वास नहीं किया। उन्होंने एक चिन्ह या विशेष चमत्कार की माँग की ताकि यह साबित हो सके कि यीशु सच में परमेश्वर की ओर से है। यह याद रखना ज़रूरी है कि यीशु ने उन्हें “बुरी और व्यभिचारी पीढ़ी” कहा था, यह बताने के लिए कि वे परमेश्वर के प्रति विश्वासयोग्य नहीं हैं।</w:t>
      </w:r>
    </w:p>
    <w:p>
      <w:pPr/>
      <w:r>
        <w:rPr>
          <w:lang w:val="hi_IN" w:bidi="hi_IN"/>
        </w:rPr>
      </w:r>
      <w:r>
        <w:rPr>
          <w:lang w:val="hi_IN" w:bidi="hi_IN"/>
        </w:rPr>
        <w:t>दूसरे दृश्य में, यीशु समझाता है कि वह उन्हें योना का चिन्ह क्यों दे रहा है। यह याद रखना ज़रूरी है कि योना परमेश्वर का एक भविष्यद्वक्ता था, जो यीशु के आने से बहुत पहले रहता था। एक बड़ी मछली ने उसे निगल लिया, लेकिन तीन दिन बाद, परमेश्वर ने उस मछली से योना को जमीन पर उगलवा दिया। योना का अनुभव इस बात की तुलना है कि भविष्य में यीशु के साथ क्या होगा।</w:t>
      </w:r>
    </w:p>
    <w:p>
      <w:pPr/>
      <w:r>
        <w:rPr>
          <w:lang w:val="hi_IN" w:bidi="hi_IN"/>
        </w:rPr>
      </w:r>
      <w:r>
        <w:rPr>
          <w:lang w:val="hi_IN" w:bidi="hi_IN"/>
        </w:rPr>
        <w:t>याद रखें कि योना की बातों के कारण नीनवे के लोगों ने अपने पापों से मन फिराया और परमेश्वर की ओर लौट आए। यह याद रखना ज़रूरी है कि जब यीशु “ध्यान से देखो” या "देखो" शब्द का इस्तेमाल करता है तो वह चाहता है कि हमें उसकी आगे आने वाली बात पर बहुत ध्यान देना चाहिए। याद रखें कि यीशु ने कहा था कि यहाँ वह है जो योना से भी बड़ा है।</w:t>
      </w:r>
    </w:p>
    <w:p>
      <w:pPr/>
      <w:r>
        <w:rPr>
          <w:lang w:val="hi_IN" w:bidi="hi_IN"/>
        </w:rPr>
      </w:r>
      <w:r>
        <w:rPr>
          <w:lang w:val="hi_IN" w:bidi="hi_IN"/>
        </w:rPr>
        <w:t>यह याद रखना ज़रूरी है कि न्याय के समय नीनवे के लोग, यीशु के समय के लोगों को दोषी ठहराएँगे। यीशु ने कहा कि वह योना से अधिक महान या अधिक महत्वपूर्ण है। यीशु ने धार्मिक अगुओं को यह भी याद दिलाया कि शेबा की रानी एक ऐसे देश से आई थी, जो इस्राएल से बहुत दूर था। वह राजा सुलैमान की वाणी सुनना चाहती थी। बहुत समय पहले, सुलैमान नाम का एक यहूदी राजा था, जो अपनी बुद्धि के लिए जाना जाता था। यह याद रखना ज़रूरी है कि यीशु ने कहा था कि न्याय के दिन, शेबा की रानी भी यीशु के समय के लोगों को दोषी ठहराएगी।</w:t>
      </w:r>
    </w:p>
    <w:p>
      <w:pPr/>
      <w:r>
        <w:rPr>
          <w:lang w:val="hi_IN" w:bidi="hi_IN"/>
        </w:rPr>
      </w:r>
      <w:r>
        <w:rPr>
          <w:lang w:val="hi_IN" w:bidi="hi_IN"/>
        </w:rPr>
        <w:t>यीशु ने कहा कि वह योना और राजा सुलैमान से भी बड़ा है। यह बात यीशु को सुनने वाले लोगों के लिए बहुत चौंकाने वाली रही होगी, क्योंकि योना और सुलैमान यहूदियों के बीच बहुत सम्मानित व्यक्ति थे। लेकिन चूँकि यीशु जो मनुष्य का पुत्र, या परमेश्वर का प्रतिज्ञा किया हुआ उद्धारकर्ता है, इसलिए वह उन दोनों से कहीं अधिक महत्वपूर्ण है।</w:t>
      </w:r>
    </w:p>
    <w:p>
      <w:pPr/>
      <w:r>
        <w:rPr>
          <w:lang w:val="hi_IN" w:bidi="hi_IN"/>
        </w:rPr>
      </w:r>
      <w:r>
        <w:rPr>
          <w:lang w:val="hi_IN" w:bidi="hi_IN"/>
        </w:rPr>
        <w:t>तीसरे दृश्य में, यीशु तुलना करने के लिए एक कहानी कहता है। इसका अर्थ यह नहीं है कि यह कहानी एक वास्तविक घटना थी। यह याद रखना ज़रूरी है कि यीशु किसी व्यक्ति के आंतरिक मन की तुलना एक घर से करता है। यदि कोई व्यक्ति परमेश्वर के आत्मा का घर नहीं है, तो वह व्यक्ति दुष्ट आत्माओं का घर बन सकता है। जिन लोगों से यीशु बात कर रहा था, उन्हें अपने जीवन में मौजूद बुराई को परमेश्वर की सामर्थ से बदलने की जरूरत थी।</w:t>
      </w:r>
    </w:p>
    <w:p>
      <w:pPr/>
      <w:r>
        <w:rPr>
          <w:lang w:val="hi_IN" w:bidi="hi_IN"/>
        </w:rPr>
      </w:r>
      <w:r>
        <w:rPr>
          <w:lang w:val="hi_IN" w:bidi="hi_IN"/>
        </w:rPr>
        <w:t>यीशु इस भाग को एक सारांश के साथ समाप्त करता है। वह कहता है कि यदि उसके समय के लोग अपना मन नहीं फिराते हैं तो वे उस घर की तरह हो जाएँगे जो दुष्ट आत्माओं से भरा हुआ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व्यवस्था के कुछ शिक्षक और फरीसी</w:t>
      </w:r>
    </w:p>
    <w:p>
      <w:pPr>
        <w:pStyle w:val="ListBullet"/>
        <w:spacing w:line="240" w:lineRule="auto"/>
        <w:ind w:left="720"/>
      </w:pPr>
      <w:r>
        <w:rPr>
          <w:lang w:val="hi_IN" w:bidi="hi_IN"/>
        </w:rPr>
      </w:r>
      <w:r>
        <w:rPr>
          <w:lang w:val="hi_IN" w:bidi="hi_IN"/>
        </w:rPr>
        <w:t>भविष्यद्वक्ता योना</w:t>
      </w:r>
    </w:p>
    <w:p>
      <w:pPr>
        <w:pStyle w:val="ListBullet"/>
        <w:spacing w:line="240" w:lineRule="auto"/>
        <w:ind w:left="720"/>
      </w:pPr>
      <w:r>
        <w:rPr>
          <w:lang w:val="hi_IN" w:bidi="hi_IN"/>
        </w:rPr>
      </w:r>
      <w:r>
        <w:rPr>
          <w:lang w:val="hi_IN" w:bidi="hi_IN"/>
        </w:rPr>
        <w:t>एक बड़ी मछली</w:t>
      </w:r>
    </w:p>
    <w:p>
      <w:pPr>
        <w:pStyle w:val="ListBullet"/>
        <w:spacing w:line="240" w:lineRule="auto"/>
        <w:ind w:left="720"/>
      </w:pPr>
      <w:r>
        <w:rPr>
          <w:lang w:val="hi_IN" w:bidi="hi_IN"/>
        </w:rPr>
      </w:r>
      <w:r>
        <w:rPr>
          <w:lang w:val="hi_IN" w:bidi="hi_IN"/>
        </w:rPr>
        <w:t>नीनवे के लोग</w:t>
      </w:r>
    </w:p>
    <w:p>
      <w:pPr>
        <w:pStyle w:val="ListBullet"/>
        <w:spacing w:line="240" w:lineRule="auto"/>
        <w:ind w:left="720"/>
      </w:pPr>
      <w:r>
        <w:rPr>
          <w:lang w:val="hi_IN" w:bidi="hi_IN"/>
        </w:rPr>
      </w:r>
      <w:r>
        <w:rPr>
          <w:lang w:val="hi_IN" w:bidi="hi_IN"/>
        </w:rPr>
        <w:t>शेबा की रानी</w:t>
      </w:r>
    </w:p>
    <w:p>
      <w:pPr>
        <w:pStyle w:val="ListBullet"/>
        <w:spacing w:line="240" w:lineRule="auto"/>
        <w:ind w:left="720"/>
      </w:pPr>
      <w:r>
        <w:rPr>
          <w:lang w:val="hi_IN" w:bidi="hi_IN"/>
        </w:rPr>
      </w:r>
      <w:r>
        <w:rPr>
          <w:lang w:val="hi_IN" w:bidi="hi_IN"/>
        </w:rPr>
        <w:t>राजा सुलैमान</w:t>
      </w:r>
    </w:p>
    <w:p>
      <w:pPr>
        <w:pStyle w:val="ListBullet"/>
        <w:spacing w:line="240" w:lineRule="auto"/>
        <w:ind w:left="720"/>
      </w:pPr>
      <w:r>
        <w:rPr>
          <w:lang w:val="hi_IN" w:bidi="hi_IN"/>
        </w:rPr>
      </w:r>
      <w:r>
        <w:rPr>
          <w:lang w:val="hi_IN" w:bidi="hi_IN"/>
        </w:rPr>
        <w:t>आठ दुष्ट आत्माएँ</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यीशु ने अभी-अभी यह सिखाना समाप्त किया कि व्यक्ति जो कुछ बोलता है उससे उसके मन में चल रहे विचारों का पता चलता है। उसके बाद, व्यवस्था के शिक्षक और फरीसी यीशु से कहते हैं, “हम चाहते हैं कि तू हमें कोई चमत्कारी चिन्ह दिखाए, ताकि यह सिद्ध हो कि तू परमेश्वर की ओर से है।” यीशु ने उनसे कहा कि वे दुष्ट और परमेश्वर के प्रति अविश्वासयोग्य हैं। यीशु उन्हें बताता है कि योना का चिन्ह ही एकमात्र चिन्ह है जो उन्हें मिलेगा।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व्यवस्था के शिक्षकों और फरीसियों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योना को एक बड़ी मछली द्वारा निगल लिए जाने का अभिनय करें। योना तीन दिन तक मछली के पेट में रहता है, और वह परमेश्वर से उसे बचाने की प्रार्थना करता है। उसके बाद, परमेश्वर मछली से योना को जमीन पर उगलवा देता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योना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उसके बाद, परमेश्वर मछली से योना को जमीन पर उगलवा देता है। फिर योना नीनवे की ओर आगे बढ़ता है और वहाँ के लोगों को परमेश्वर की ओर फिरने का प्रचार करता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नीनवे के लोगों की भूमिका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चूँकि धार्मिक अगुवे यीशु पर विश्वास नहीं करते थे, इसलिए यीशु उनसे कहता है कि न्याय के दिन नीनवे के लोग उन पर दोष लगाने के लिए खड़े होंगे। यीशु ने धार्मिक अगुवों को उस समय की भी याद दिलाई जब शेबा की रानी सुलैमान की वाणी को सुनना चाहती थी। यीशु ने कहा कि न्याय के दिन शेबा की रानी उन पर दोष लगाएगी। यीशु धार्मिक अगुवों से कहता है कि वह योना और सुलैमान से भी अधिक महत्वपूर्ण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शेबा की रानी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सुलैमान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यीशु सिखाता है कि उसके समय के दुष्ट लोगों के साथ क्या होगा, और इसके लिए वह एक व्यक्ति के भीतर की तुलना ऐसे घर से करता है, जिसमें से दुष्टात्मा को निकाल दिया गया हो। यदि कोई व्यक्ति परमेश्वर की आत्मा का घर नहीं है, तो वह व्यक्ति दुष्ट आत्माओं का घर बन सकता है।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कुछ </w:t>
      </w:r>
      <w:r>
        <w:rPr>
          <w:b/>
          <w:lang w:val="hi_IN" w:bidi="hi_IN"/>
        </w:rPr>
        <w:t>शास्त्री</w:t>
      </w:r>
      <w:r>
        <w:rPr>
          <w:lang w:val="hi_IN" w:bidi="hi_IN"/>
        </w:rPr>
        <w:t xml:space="preserve">, या </w:t>
      </w:r>
      <w:r>
        <w:rPr>
          <w:b/>
          <w:lang w:val="hi_IN" w:bidi="hi_IN"/>
        </w:rPr>
        <w:t>व्यवस्था के शिक्षक</w:t>
      </w:r>
      <w:r>
        <w:rPr>
          <w:lang w:val="hi_IN" w:bidi="hi_IN"/>
        </w:rPr>
        <w:t xml:space="preserve">, और </w:t>
      </w:r>
      <w:r>
        <w:rPr>
          <w:b/>
          <w:lang w:val="hi_IN" w:bidi="hi_IN"/>
        </w:rPr>
        <w:t>फरीसी</w:t>
      </w:r>
      <w:r>
        <w:rPr>
          <w:lang w:val="hi_IN" w:bidi="hi_IN"/>
        </w:rPr>
        <w:t xml:space="preserve"> यीशु से कहते हैं, “</w:t>
      </w:r>
      <w:r>
        <w:rPr>
          <w:b/>
          <w:lang w:val="hi_IN" w:bidi="hi_IN"/>
        </w:rPr>
        <w:t>गुरु</w:t>
      </w:r>
      <w:r>
        <w:rPr>
          <w:lang w:val="hi_IN" w:bidi="hi_IN"/>
        </w:rPr>
        <w:t xml:space="preserve">, हमें कोई </w:t>
      </w:r>
      <w:r>
        <w:rPr>
          <w:b/>
          <w:lang w:val="hi_IN" w:bidi="hi_IN"/>
        </w:rPr>
        <w:t>चिन्ह</w:t>
      </w:r>
      <w:r>
        <w:rPr>
          <w:lang w:val="hi_IN" w:bidi="hi_IN"/>
        </w:rPr>
        <w:t xml:space="preserve"> दिखा।”</w:t>
      </w:r>
    </w:p>
    <w:p>
      <w:pPr/>
      <w:r>
        <w:rPr>
          <w:lang w:val="hi_IN" w:bidi="hi_IN"/>
        </w:rPr>
      </w:r>
      <w:r>
        <w:rPr>
          <w:b/>
          <w:lang w:val="hi_IN" w:bidi="hi_IN"/>
        </w:rPr>
        <w:t>शास्त्री</w:t>
      </w:r>
      <w:r>
        <w:rPr>
          <w:lang w:val="hi_IN" w:bidi="hi_IN"/>
        </w:rPr>
        <w:t xml:space="preserve"> वह व्यक्ति होता था जो यहूदी व्यवस्था का गहराई से अध्ययन करता था, और लोग उसे बहुत सम्मान देते थे क्योंकि उसे बहुत ज्ञान होता था। </w:t>
      </w:r>
      <w:r>
        <w:rPr>
          <w:b/>
          <w:lang w:val="hi_IN" w:bidi="hi_IN"/>
        </w:rPr>
        <w:t>फरीसी</w:t>
      </w:r>
      <w:r>
        <w:rPr>
          <w:lang w:val="hi_IN" w:bidi="hi_IN"/>
        </w:rPr>
        <w:t xml:space="preserve"> धार्मिक अगुवों का सबसे प्रभावशाली समूह था। शास्त्रियों और फरीसियों के लिए उसी शब्द का उपयोग करें जिसका उपयोग आपने पिछले भागों में किया है। </w:t>
      </w:r>
      <w:r>
        <w:rPr>
          <w:lang w:val="hi_IN" w:bidi="hi_IN"/>
        </w:rPr>
        <w:t>व्यवस्था के शिक्षक</w:t>
      </w:r>
      <w:r>
        <w:rPr>
          <w:lang w:val="hi_IN" w:bidi="hi_IN"/>
        </w:rPr>
        <w:t xml:space="preserve"> और </w:t>
      </w:r>
      <w:r>
        <w:rPr>
          <w:b/>
          <w:lang w:val="hi_IN" w:bidi="hi_IN"/>
        </w:rPr>
        <w:t>फरीसी</w:t>
      </w:r>
      <w:r>
        <w:rPr>
          <w:lang w:val="hi_IN" w:bidi="hi_IN"/>
        </w:rPr>
        <w:t xml:space="preserve"> दोनों मुख्य शब्दावली में हैं।</w:t>
      </w:r>
    </w:p>
    <w:p>
      <w:pPr/>
      <w:r>
        <w:rPr>
          <w:lang w:val="hi_IN" w:bidi="hi_IN"/>
        </w:rPr>
      </w:r>
      <w:r>
        <w:rPr>
          <w:b/>
          <w:lang w:val="hi_IN" w:bidi="hi_IN"/>
        </w:rPr>
        <w:t>गुरु</w:t>
      </w:r>
      <w:r>
        <w:rPr>
          <w:lang w:val="hi_IN" w:bidi="hi_IN"/>
        </w:rPr>
        <w:t xml:space="preserve"> उस व्यक्ति को बुलाने का विनम्र तरीका था जो परमेश्वर की बातों को सिखाता था। मत्ती की पुस्तक में, केवल वे लोग ही उसे गुरु कहते थे, जो यीशु के पीछे नहीं चलते थे। गुरु के लिए उसी शब्द का उपयोग करें जिसका उपयोग आपने पिछले भागों में किया है। </w:t>
      </w:r>
      <w:r>
        <w:rPr>
          <w:lang w:val="hi_IN" w:bidi="hi_IN"/>
        </w:rPr>
        <w:t>गुरु</w:t>
      </w:r>
      <w:r>
        <w:rPr>
          <w:lang w:val="hi_IN" w:bidi="hi_IN"/>
        </w:rPr>
        <w:t>की अधिक पूर्ण परिभाषा के लिए मुख्य शब्दावली को देखें।</w:t>
      </w:r>
    </w:p>
    <w:p>
      <w:pPr/>
      <w:r>
        <w:rPr>
          <w:lang w:val="hi_IN" w:bidi="hi_IN"/>
        </w:rPr>
      </w:r>
      <w:r>
        <w:rPr>
          <w:lang w:val="hi_IN" w:bidi="hi_IN"/>
        </w:rPr>
        <w:t xml:space="preserve">बाइबल में </w:t>
      </w:r>
      <w:r>
        <w:rPr>
          <w:b/>
          <w:lang w:val="hi_IN" w:bidi="hi_IN"/>
        </w:rPr>
        <w:t>चिन्ह</w:t>
      </w:r>
      <w:r>
        <w:rPr>
          <w:lang w:val="hi_IN" w:bidi="hi_IN"/>
        </w:rPr>
        <w:t xml:space="preserve"> एक संकेत या इशारा है कि कोई घटना सच है या होने वाली है। </w:t>
      </w:r>
      <w:r>
        <w:rPr>
          <w:lang w:val="hi_IN" w:bidi="hi_IN"/>
        </w:rPr>
        <w:t>चिन्ह</w:t>
      </w:r>
      <w:r>
        <w:rPr>
          <w:lang w:val="hi_IN" w:bidi="hi_IN"/>
        </w:rPr>
        <w:t xml:space="preserve"> की अधिक पूर्ण परिभाषा के लिए मुख्य शब्दावली को देखें।</w:t>
      </w:r>
    </w:p>
    <w:p>
      <w:pPr/>
      <w:r>
        <w:rPr>
          <w:lang w:val="hi_IN" w:bidi="hi_IN"/>
        </w:rPr>
      </w:r>
      <w:r>
        <w:rPr>
          <w:lang w:val="hi_IN" w:bidi="hi_IN"/>
        </w:rPr>
        <w:t xml:space="preserve">यीशु ने धार्मिक अगुवों को उत्तर देते हुए कहा कि वे बुरे और व्यभिचारी </w:t>
      </w:r>
      <w:r>
        <w:rPr>
          <w:b/>
          <w:lang w:val="hi_IN" w:bidi="hi_IN"/>
        </w:rPr>
        <w:t>पीढ़ी</w:t>
      </w:r>
      <w:r>
        <w:rPr>
          <w:lang w:val="hi_IN" w:bidi="hi_IN"/>
        </w:rPr>
        <w:t xml:space="preserve"> हैं क्योंकि उन्होंने चिन्ह माँगा था। उसने यह भी कहा कि उन्हें केवल </w:t>
      </w:r>
      <w:r>
        <w:rPr>
          <w:b/>
          <w:lang w:val="hi_IN" w:bidi="hi_IN"/>
        </w:rPr>
        <w:t>भविष्यद्वक्ता</w:t>
      </w:r>
      <w:r>
        <w:rPr>
          <w:lang w:val="hi_IN" w:bidi="hi_IN"/>
        </w:rPr>
        <w:t xml:space="preserve"> योना का चिन्ह ही दिया जाएगा। इस उदाहरण में, </w:t>
      </w:r>
      <w:r>
        <w:rPr>
          <w:b/>
          <w:lang w:val="hi_IN" w:bidi="hi_IN"/>
        </w:rPr>
        <w:t>पीढ़ी</w:t>
      </w:r>
      <w:r>
        <w:rPr>
          <w:lang w:val="hi_IN" w:bidi="hi_IN"/>
        </w:rPr>
        <w:t xml:space="preserve"> का अर्थ उन लोगों से है जो एक ही समय में एक साथ रहते हैं। </w:t>
      </w:r>
      <w:r>
        <w:rPr>
          <w:b/>
          <w:lang w:val="hi_IN" w:bidi="hi_IN"/>
        </w:rPr>
        <w:t>भविष्यद्वक्ता</w:t>
      </w:r>
      <w:r>
        <w:rPr>
          <w:lang w:val="hi_IN" w:bidi="hi_IN"/>
        </w:rPr>
        <w:t xml:space="preserve"> परमेश्वर द्वारा भेजा गया संदेशवाहक है। पीढ़ी और भविष्यद्वक्ता के लिए उसी शब्द का उपयोग करें जिसका उपयोग आपने पिछले भागों में किया है। </w:t>
      </w:r>
      <w:r>
        <w:rPr>
          <w:lang w:val="hi_IN" w:bidi="hi_IN"/>
        </w:rPr>
        <w:t>पीढ़ी</w:t>
      </w:r>
      <w:r>
        <w:rPr>
          <w:lang w:val="hi_IN" w:bidi="hi_IN"/>
        </w:rPr>
        <w:t xml:space="preserve"> और </w:t>
      </w:r>
      <w:r>
        <w:rPr>
          <w:b/>
          <w:lang w:val="hi_IN" w:bidi="hi_IN"/>
        </w:rPr>
        <w:t>भविष्यद्वक्ता</w:t>
      </w:r>
      <w:r>
        <w:rPr>
          <w:lang w:val="hi_IN" w:bidi="hi_IN"/>
        </w:rPr>
        <w:t xml:space="preserve"> दोनों ही मुख्य शब्दावली में हैं।</w:t>
      </w:r>
    </w:p>
    <w:p>
      <w:pPr/>
      <w:r>
        <w:rPr>
          <w:lang w:val="hi_IN" w:bidi="hi_IN"/>
        </w:rPr>
      </w:r>
      <w:r>
        <w:rPr>
          <w:lang w:val="hi_IN" w:bidi="hi_IN"/>
        </w:rPr>
        <w:t xml:space="preserve">यीशु कहता है कि </w:t>
      </w:r>
      <w:r>
        <w:rPr>
          <w:b/>
          <w:lang w:val="hi_IN" w:bidi="hi_IN"/>
        </w:rPr>
        <w:t>मनुष्य का पुत्र</w:t>
      </w:r>
      <w:r>
        <w:rPr>
          <w:lang w:val="hi_IN" w:bidi="hi_IN"/>
        </w:rPr>
        <w:t xml:space="preserve"> तीन दिन और तीन रात “पृथ्वी के हृदय में” या कब्र में रहेगा। मनुष्य का पुत्र, यीशु के लिए एक उपाधि है जो दिखाती है कि वह प्रतिज्ञा किया हुआ उद्धारकर्ता है और उसमें परमेश्वर के समान ही स्वभाव और अधिकार है। मनुष्य के पुत्र के लिए उसी शब्द का उपयोग करें जिसका उपयोग आपने पिछले भागों में किया है। </w:t>
      </w:r>
      <w:r>
        <w:rPr>
          <w:lang w:val="hi_IN" w:bidi="hi_IN"/>
        </w:rPr>
        <w:t>मनुष्य के पुत्र</w:t>
      </w:r>
      <w:r>
        <w:rPr>
          <w:lang w:val="hi_IN" w:bidi="hi_IN"/>
        </w:rPr>
        <w:t xml:space="preserve"> की अधिक पूर्ण परिभाषा के लिए मुख्य शब्दावली देखें।</w:t>
      </w:r>
    </w:p>
    <w:p>
      <w:pPr/>
      <w:r>
        <w:rPr>
          <w:lang w:val="hi_IN" w:bidi="hi_IN"/>
        </w:rPr>
      </w:r>
      <w:r>
        <w:rPr>
          <w:lang w:val="hi_IN" w:bidi="hi_IN"/>
        </w:rPr>
        <w:t xml:space="preserve">यीशु ने कहा कि नीनवे के लोग </w:t>
      </w:r>
      <w:r>
        <w:rPr>
          <w:b/>
          <w:lang w:val="hi_IN" w:bidi="hi_IN"/>
        </w:rPr>
        <w:t>न्याय</w:t>
      </w:r>
      <w:r>
        <w:rPr>
          <w:lang w:val="hi_IN" w:bidi="hi_IN"/>
        </w:rPr>
        <w:t xml:space="preserve"> के दिन उसकी पीढ़ी के लोगों पर दोष लगाएँगे। न्याय वह समय है जब दुनिया के अंत में, परमेश्वर सभी लोगों का उनके कहे हुए शब्दों और किए हुए कामों के अनुसार न्याय करेगा। इस कहानी से सैकड़ों वर्ष पहले योना को नीनवे में भेजा गया था। परमेश्वर चाहता था कि योना नीनवे के लोगों को उसके बारे में सिखाए। जब योना ने नीनवे के लोगों को परमेश्वर के बारे में बताया, तो उन्होंने अपने पापों के लिए पश्चाताप किया। </w:t>
      </w:r>
      <w:r>
        <w:rPr>
          <w:b/>
          <w:lang w:val="hi_IN" w:bidi="hi_IN"/>
        </w:rPr>
        <w:t>पश्चाताप</w:t>
      </w:r>
      <w:r>
        <w:rPr>
          <w:lang w:val="hi_IN" w:bidi="hi_IN"/>
        </w:rPr>
        <w:t xml:space="preserve"> का अर्थ है पाप से दूर होना और परमेश्वर की ओर मुड़ना। </w:t>
      </w:r>
      <w:r>
        <w:rPr>
          <w:b/>
          <w:lang w:val="hi_IN" w:bidi="hi_IN"/>
        </w:rPr>
        <w:t>पाप</w:t>
      </w:r>
      <w:r>
        <w:rPr>
          <w:lang w:val="hi_IN" w:bidi="hi_IN"/>
        </w:rPr>
        <w:t xml:space="preserve"> वह हर कार्य है जो परमेश्वर की आज्ञा का उल्लंघन करता है। पश्चाताप और पाप के लिए उसी शब्द का उपयोग करें जिसका उपयोग आपने पिछले भागों में किया है। </w:t>
      </w:r>
      <w:r>
        <w:rPr>
          <w:lang w:val="hi_IN" w:bidi="hi_IN"/>
        </w:rPr>
        <w:t>पश्चाताप</w:t>
      </w:r>
      <w:r>
        <w:rPr>
          <w:lang w:val="hi_IN" w:bidi="hi_IN"/>
        </w:rPr>
        <w:t xml:space="preserve"> और </w:t>
      </w:r>
      <w:r>
        <w:rPr>
          <w:lang w:val="hi_IN" w:bidi="hi_IN"/>
        </w:rPr>
        <w:t>पाप</w:t>
      </w:r>
      <w:r>
        <w:rPr>
          <w:lang w:val="hi_IN" w:bidi="hi_IN"/>
        </w:rPr>
        <w:t xml:space="preserve"> की अधिक पूर्ण परिभाषा के लिए मुख्य शब्दावली को देखें।</w:t>
      </w:r>
    </w:p>
    <w:p>
      <w:pPr/>
      <w:r>
        <w:rPr>
          <w:lang w:val="hi_IN" w:bidi="hi_IN"/>
        </w:rPr>
      </w:r>
      <w:r>
        <w:rPr>
          <w:lang w:val="hi_IN" w:bidi="hi_IN"/>
        </w:rPr>
        <w:t xml:space="preserve">यीशु ने उनसे यह भी कहा कि दक्षिण की रानी न्याय के दिन उन्हें दोषी ठहराएगी। दक्षिण की रानी शेबा की रानी है। इस कहानी से सैकड़ों वर्ष पहले, उसने राजा सुलैमान की </w:t>
      </w:r>
      <w:r>
        <w:rPr>
          <w:b/>
          <w:lang w:val="hi_IN" w:bidi="hi_IN"/>
        </w:rPr>
        <w:t>बुद्धि</w:t>
      </w:r>
      <w:r>
        <w:rPr>
          <w:lang w:val="hi_IN" w:bidi="hi_IN"/>
        </w:rPr>
        <w:t xml:space="preserve"> की बातें सुनने के लिए इस्राएल की यात्रा की थी। बुद्धि का मतलब यह है कि सच्ची बातों के बारे में सोचना और अच्छे कामों को करना। बुद्धि के लिए उसी शब्द का उपयोग करें जिसका उपयोग आपने पिछले भागों में किया है। </w:t>
      </w:r>
      <w:r>
        <w:rPr>
          <w:lang w:val="hi_IN" w:bidi="hi_IN"/>
        </w:rPr>
        <w:t>बुद्धि</w:t>
      </w:r>
      <w:r>
        <w:rPr>
          <w:lang w:val="hi_IN" w:bidi="hi_IN"/>
        </w:rPr>
        <w:t xml:space="preserve"> की अधिक पूर्ण परिभाषा के लिए मुख्य शब्दावली को देखें।</w:t>
      </w:r>
    </w:p>
    <w:p>
      <w:pPr/>
      <w:r>
        <w:rPr>
          <w:lang w:val="hi_IN" w:bidi="hi_IN"/>
        </w:rPr>
      </w:r>
      <w:r>
        <w:rPr>
          <w:lang w:val="hi_IN" w:bidi="hi_IN"/>
        </w:rPr>
        <w:t xml:space="preserve">इसके बाद, यीशु ने उन लोगों के बारे में बात की जिन्होंने अशुद्ध या दुष्ट आत्माओं से छुटकारा पाया था। जब </w:t>
      </w:r>
      <w:r>
        <w:rPr>
          <w:b/>
          <w:lang w:val="hi_IN" w:bidi="hi_IN"/>
        </w:rPr>
        <w:t>अशुद्ध आत्मा</w:t>
      </w:r>
      <w:r>
        <w:rPr>
          <w:lang w:val="hi_IN" w:bidi="hi_IN"/>
        </w:rPr>
        <w:t xml:space="preserve"> किसी व्यक्ति से निकलती है, तो वह </w:t>
      </w:r>
      <w:r>
        <w:rPr>
          <w:b/>
          <w:lang w:val="hi_IN" w:bidi="hi_IN"/>
        </w:rPr>
        <w:t>सूखी जगहों</w:t>
      </w:r>
      <w:r>
        <w:rPr>
          <w:lang w:val="hi_IN" w:bidi="hi_IN"/>
        </w:rPr>
        <w:t xml:space="preserve"> या </w:t>
      </w:r>
      <w:r>
        <w:rPr>
          <w:b/>
          <w:lang w:val="hi_IN" w:bidi="hi_IN"/>
        </w:rPr>
        <w:t>रेगिस्तान</w:t>
      </w:r>
      <w:r>
        <w:rPr>
          <w:lang w:val="hi_IN" w:bidi="hi_IN"/>
        </w:rPr>
        <w:t xml:space="preserve"> की ओर जाती है। </w:t>
      </w:r>
      <w:r>
        <w:rPr>
          <w:b/>
          <w:lang w:val="hi_IN" w:bidi="hi_IN"/>
        </w:rPr>
        <w:t>अशुद्ध</w:t>
      </w:r>
      <w:r>
        <w:rPr>
          <w:lang w:val="hi_IN" w:bidi="hi_IN"/>
        </w:rPr>
        <w:t xml:space="preserve"> का मतलब ऐसे व्यक्ति या ऐसी चीज़ से है जो परमेश्वर द्वारा उपयोग किए जाने के योग्य नहीं है। सभी </w:t>
      </w:r>
      <w:r>
        <w:rPr>
          <w:b/>
          <w:lang w:val="hi_IN" w:bidi="hi_IN"/>
        </w:rPr>
        <w:t>दुष्ट आत्माएँ</w:t>
      </w:r>
      <w:r>
        <w:rPr>
          <w:lang w:val="hi_IN" w:bidi="hi_IN"/>
        </w:rPr>
        <w:t xml:space="preserve"> अशुद्ध हैं। रेगिस्तान या </w:t>
      </w:r>
      <w:r>
        <w:rPr>
          <w:b/>
          <w:lang w:val="hi_IN" w:bidi="hi_IN"/>
        </w:rPr>
        <w:t>जंगल</w:t>
      </w:r>
      <w:r>
        <w:rPr>
          <w:lang w:val="hi_IN" w:bidi="hi_IN"/>
        </w:rPr>
        <w:t xml:space="preserve"> उस स्थान को कहा जाता है जहाँ लोग नहीं रहते और जहाँ बहुत कम चीज़ें उगती हैं। अशुद्ध, दुष्टात्मा और रेगिस्तान के लिए उसी शब्द का उपयोग करें जिसका उपयोग आपने पिछले भागों में किया है। अशुद्ध या </w:t>
      </w:r>
      <w:r>
        <w:rPr>
          <w:lang w:val="hi_IN" w:bidi="hi_IN"/>
        </w:rPr>
        <w:t>दुष्टात्मा</w:t>
      </w:r>
      <w:r>
        <w:rPr>
          <w:lang w:val="hi_IN" w:bidi="hi_IN"/>
        </w:rPr>
        <w:t xml:space="preserve"> और </w:t>
      </w:r>
      <w:r>
        <w:rPr>
          <w:lang w:val="hi_IN" w:bidi="hi_IN"/>
        </w:rPr>
        <w:t>रेगिस्तान</w:t>
      </w:r>
      <w:r>
        <w:rPr>
          <w:lang w:val="hi_IN" w:bidi="hi_IN"/>
        </w:rPr>
        <w:t xml:space="preserve"> की अधिक पूर्ण परिभाषा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12:46–50</w:t>
      </w:r>
      <w:r>
        <w:rPr>
          <w:lang w:val="hi_IN" w:bidi="hi_IN"/>
        </w:rPr>
      </w:r>
    </w:p>
    <w:p>
      <w:pPr>
        <w:pStyle w:val="Heading3"/>
      </w:pPr>
      <w:r>
        <w:rPr>
          <w:lang w:val="hi_IN" w:bidi="hi_IN"/>
        </w:rPr>
        <w:t>सुने और मन में रखें</w:t>
      </w:r>
    </w:p>
    <w:p>
      <w:pPr/>
      <w:r>
        <w:rPr>
          <w:lang w:val="hi_IN" w:bidi="hi_IN"/>
        </w:rPr>
      </w:r>
      <w:r>
        <w:rPr>
          <w:lang w:val="hi_IN" w:bidi="hi_IN"/>
        </w:rPr>
        <w:t>मत्ती 12:46–50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कहानी में, मत्ती ने यीशु की एक व्यक्ति के साथ हुई बातचीत को लिखा है, जिसमें यीशु ने बताया कि वह किन लोगों को अपना सच्चा परिवार मानता है। पिछली कहानी में, कुछ धार्मिक अगुवों ने यीशु से उन्हें कोई विशेष आश्चर्यकर्म दिखाने के लिए कहा ताकि यह साबित हो सके कि उसके काम परमेश्वर की ओर से थे। यीशु ने उन्हें याद दिलाया कि भविष्यद्वक्ता योना और राजा सुलैमान यहूदी लोगों के लिए कितने महत्वपूर्ण थे। लेकिन यीशु ने उनसे कहा कि वह उन दोनों से ही कहीं अधिक महत्वपूर्ण है। उसने एक दुष्ट आत्मा की तुलना का उदाहरण भी दिया, जिसे घर से निकाल दिया गया था लेकिन वह घर खाली होने से वह वापस आ गई। यीशु ने यह तुलना इसलिए की ताकि उन्हें सिखाया जा सके कि उन्हें अपने जीवन की बुराई को हटाकर उसकी जगह परमेश्वर की सामर्थ को आने देना है, और पूरी तरह से यीशु के पीछे हो लेना है।</w:t>
      </w:r>
    </w:p>
    <w:p>
      <w:pPr/>
      <w:r>
        <w:rPr>
          <w:lang w:val="hi_IN" w:bidi="hi_IN"/>
        </w:rPr>
      </w:r>
      <w:r>
        <w:rPr>
          <w:lang w:val="hi_IN" w:bidi="hi_IN"/>
        </w:rPr>
        <w:t>अन्य लोगों ने भी वे बातें सुनी, जो यीशु धार्मिक अगुओं से कह रहा था। मत्ती “देखो” शब्द का इस्तेमाल यह दिखाने के लिए करता है कि इस बात की उम्मीद नहीं थी कि यीशु की माता और उसके भाई उस घर के बाहर खड़े थे, जहाँ वह बोल रहा था। यीशु की माता मरियम और उसके भाई उसे देखने और उससे बात करने आए थे। “भाइयों” के लिए इस्तेमाल किया गया शब्द यीशु के सगे छोटे भाइयों के लिए भी हो सकता है, या यह उसके अन्य रिश्तेदार भाइयों के लिए भी हो सकता है। लूका के सुसमाचार से हमें पता चलता है कि यीशु के परिवार के लोग उससे नहीं मिल पाए क्योंकि उसके चारों ओर बहुत भीड़ थी।</w:t>
      </w:r>
    </w:p>
    <w:p>
      <w:pPr/>
      <w:r>
        <w:rPr>
          <w:lang w:val="hi_IN" w:bidi="hi_IN"/>
        </w:rPr>
      </w:r>
      <w:r>
        <w:rPr>
          <w:lang w:val="hi_IN" w:bidi="hi_IN"/>
        </w:rPr>
        <w:t>रुकें और चर्चा करें: आमतौर पर रिश्तेदार, परिवार के अन्य लोगों से मिलने कितनी बार जाते हैं? क्या कारण है कि रिश्तेदार एक-दूसरे से मिलने जाते हैं?</w:t>
      </w:r>
    </w:p>
    <w:p>
      <w:pPr/>
      <w:r>
        <w:rPr>
          <w:lang w:val="hi_IN" w:bidi="hi_IN"/>
        </w:rPr>
      </w:r>
      <w:r>
        <w:rPr>
          <w:lang w:val="hi_IN" w:bidi="hi_IN"/>
        </w:rPr>
        <w:t>भीड़ में से एक व्यक्ति ने यीशु से कहा कि उसका परिवार उससे बात करना चाहता है। हमें नहीं पता कि यह व्यक्ति कौन था। उसके बाद, यीशु ने उस व्यक्ति से पूछा, "मेरी माता कौन है और मेरे भाई कौन हैं?" यीशु नहीं चाहता था कि वह व्यक्ति इस प्रश्न का उत्तर दे। यीशु चाहता था कि वह व्यक्ति और अन्य लोग उस बात पर सावधानी से सोचें, जो यीशु कह रहा था। यीशु ने अपने करीबी बारह चेलों की ओर इशारा करके भीड़ को दिखाया कि वह किसके बारे में बात कर रहा है। फिर यीशु ने भीड़ से कहा, “ये लोग ही मेरी माता और मेरे भाई हैं।” इससे पता चलता है कि यीशु अपने चेलों से प्रेम करता है और वे उसके परिवार का हिस्सा बन गए हैं।</w:t>
      </w:r>
    </w:p>
    <w:p>
      <w:pPr/>
      <w:r>
        <w:rPr>
          <w:lang w:val="hi_IN" w:bidi="hi_IN"/>
        </w:rPr>
      </w:r>
      <w:r>
        <w:rPr>
          <w:lang w:val="hi_IN" w:bidi="hi_IN"/>
        </w:rPr>
        <w:t>यीशु ने इसका अर्थ समझाते हुए कहा, "क्योंकि जो कोई मेरे स्वर्गीय पिता की इच्छा पर चले, वही मेरा भाई, और बहन, और माता है"। यीशु ने परमेश्वर को अपना पिता कहा, जो इस बात पर जोर देता है कि जो लोग यीशु का अनुसरण करते हैं, वे परमेश्वर के सच्चे परिवार का हिस्सा बन जाते हैं। जो लोग परमेश्वर की इच्छा का पालन करते हैं, वे वही करते हैं जो परमेश्वर उनसे करवाना चाहता है। यीशु के लिए किसी को उसका परिवार मानने के लिए उसका रिश्तेदार होना जरूरी नहीं था। उन्हें केवल वही करना है जो वह उन्हें सिखाता है। यीशु ने यहाँ बहन शब्द भी जोड़ दिया जबकि उससे मिलने केवल उसकी माता और भाई ही आए थे। इससे पता चलता है कि यीशु के पीछे चलने वाली महिलाएँ भी उसकी शिष्याएँ थीं और परमेश्वर के सच्चे परिवार का हिस्सा थी।</w:t>
      </w:r>
    </w:p>
    <w:p>
      <w:pPr/>
      <w:r>
        <w:rPr>
          <w:lang w:val="hi_IN" w:bidi="hi_IN"/>
        </w:rPr>
      </w:r>
      <w:r>
        <w:rPr>
          <w:lang w:val="hi_IN" w:bidi="hi_IN"/>
        </w:rPr>
        <w:t>रुकें और चर्चा करें: अपने परिवार का वर्णन करें। आप किसी व्यक्ति की पहचान कैसे करते हैं कि वह आपके करीबी परिवार का सदस्य है या दूर के परिवार का सदस्य है? किसी बाहरी व्यक्ति को परिवार का हिस्सा कैसे माना जा सकता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लोगों की भीड़ को सिखा रहा था। अचानक, एक व्यक्ति ने यीशु से कहा कि उसकी माता और भाई उससे बात करना चाहते हैं।</w:t>
      </w:r>
    </w:p>
    <w:p>
      <w:pPr/>
      <w:r>
        <w:rPr>
          <w:lang w:val="hi_IN" w:bidi="hi_IN"/>
        </w:rPr>
      </w:r>
      <w:r>
        <w:rPr>
          <w:b/>
          <w:lang w:val="hi_IN" w:bidi="hi_IN"/>
        </w:rPr>
        <w:t>दूसरा दृश्य:</w:t>
      </w:r>
      <w:r>
        <w:rPr>
          <w:lang w:val="hi_IN" w:bidi="hi_IN"/>
        </w:rPr>
        <w:t xml:space="preserve"> यीशु ने उस व्यक्ति को उत्तर दिया। यीशु ने कहा कि जो कोई उसके पिता की इच्छा के अनुसार कार्य करता है, वही उसके परिवार का हिस्सा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भीड़ के लोग</w:t>
      </w:r>
    </w:p>
    <w:p>
      <w:pPr>
        <w:pStyle w:val="ListBullet"/>
        <w:spacing w:line="240" w:lineRule="auto"/>
        <w:ind w:left="720"/>
      </w:pPr>
      <w:r>
        <w:rPr>
          <w:lang w:val="hi_IN" w:bidi="hi_IN"/>
        </w:rPr>
      </w:r>
      <w:r>
        <w:rPr>
          <w:lang w:val="hi_IN" w:bidi="hi_IN"/>
        </w:rPr>
        <w:t>यीशु की माता और भाई</w:t>
      </w:r>
    </w:p>
    <w:p>
      <w:pPr>
        <w:pStyle w:val="ListBullet"/>
        <w:spacing w:line="240" w:lineRule="auto"/>
        <w:ind w:left="720"/>
      </w:pPr>
      <w:r>
        <w:rPr>
          <w:lang w:val="hi_IN" w:bidi="hi_IN"/>
        </w:rPr>
      </w:r>
      <w:r>
        <w:rPr>
          <w:lang w:val="hi_IN" w:bidi="hi_IN"/>
        </w:rPr>
        <w:t>एक व्यक्ति जो यीशु के साथ बात कर रहा है</w:t>
      </w:r>
    </w:p>
    <w:p>
      <w:pPr>
        <w:pStyle w:val="ListBullet"/>
        <w:spacing w:line="240" w:lineRule="auto"/>
        <w:ind w:left="720"/>
      </w:pPr>
      <w:r>
        <w:rPr>
          <w:lang w:val="hi_IN" w:bidi="hi_IN"/>
        </w:rPr>
      </w:r>
      <w:r>
        <w:rPr>
          <w:lang w:val="hi_IN" w:bidi="hi_IN"/>
        </w:rPr>
        <w:t>यीशु के बारह चेले</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ज़रूरी है कि पिछली कहानी में यीशु ने एक दुष्टात्मा की तुलना की थी जिसे एक घर से निकाल दिया गया था लेकिन वह वापस आ गई क्योंकि वह घर खाली था। यीशु ने यह तुलना इसलिए की ताकि उन्हें सिखाया जा सकें कि उन्हें अपने जीवन की बुराई को हटाकर उसकी जगह परमेश्वर की सामर्थ को आने देना है, और पूरी तरह से यीशु के पीछे हो लेना है, या फिर उन्हें दुःख भोगना होगा।</w:t>
      </w:r>
    </w:p>
    <w:p>
      <w:pPr/>
      <w:r>
        <w:rPr>
          <w:lang w:val="hi_IN" w:bidi="hi_IN"/>
        </w:rPr>
      </w:r>
      <w:r>
        <w:rPr>
          <w:lang w:val="hi_IN" w:bidi="hi_IN"/>
        </w:rPr>
        <w:t>यीशु अब भी उन्हीं लोगों से बात कर रहा था और वह एक घर के अंदर ही था। मत्ती ने “देखो” शब्द का उपयोग यह दिखाने के लिए किया कि यीशु के परिवार की, घर के बाहर खड़े होने की उम्मीद नहीं थी। वहाँ मौजूद एक व्यक्ति ने यीशु से कहा कि उसकी माता और उसके भाई घर के बाहर खड़े हैं।</w:t>
      </w:r>
    </w:p>
    <w:p>
      <w:pPr/>
      <w:r>
        <w:rPr>
          <w:lang w:val="hi_IN" w:bidi="hi_IN"/>
        </w:rPr>
      </w:r>
      <w:r>
        <w:rPr>
          <w:lang w:val="hi_IN" w:bidi="hi_IN"/>
        </w:rPr>
        <w:t>दूसरे दृश्य में, यीशु ने पूछा, "मेरी माता कौन है और मेरे भाई कौन हैं?" वह नहीं चाहता था कि वह व्यक्ति जवाब दे। यीशु चाहता था कि वह व्यक्ति और अन्य लोग उस बात पर ध्यानपूर्वक सोचें, जो यीशु कह रहा था।</w:t>
      </w:r>
    </w:p>
    <w:p>
      <w:pPr/>
      <w:r>
        <w:rPr>
          <w:lang w:val="hi_IN" w:bidi="hi_IN"/>
        </w:rPr>
      </w:r>
      <w:r>
        <w:rPr>
          <w:lang w:val="hi_IN" w:bidi="hi_IN"/>
        </w:rPr>
        <w:t>फिर यीशु ने अपने बारह चेलों की ओर इशारा किया और कहा कि वे ही उसका परिवार हैं। यह याद रखना ज़रूरी है कि यीशु ने कहा, “जो कोई मेरे स्वर्गीय पिता की इच्छा पर चले, वही मेरा भाई, और मेरी बहन, और मेरी माता है।” याद रखें कि इस उदाहरण में यीशु एक छोटे भाई या बहन की ओर इशारा कर रहा है।</w:t>
      </w:r>
    </w:p>
    <w:p>
      <w:pPr/>
      <w:r>
        <w:rPr>
          <w:lang w:val="hi_IN" w:bidi="hi_IN"/>
        </w:rPr>
      </w:r>
      <w:r>
        <w:rPr>
          <w:lang w:val="hi_IN" w:bidi="hi_IN"/>
        </w:rPr>
        <w:t>रुकें और चर्चा करें: आपकी भाषा में कौन से शब्द छोटे भाई या छोटी बहन का वर्णन करते हैं?</w:t>
      </w:r>
    </w:p>
    <w:p>
      <w:pPr/>
      <w:r>
        <w:rPr>
          <w:lang w:val="hi_IN" w:bidi="hi_IN"/>
        </w:rPr>
      </w:r>
      <w:r>
        <w:rPr>
          <w:lang w:val="hi_IN" w:bidi="hi_IN"/>
        </w:rPr>
        <w:t>यह याद रखना ज़रूरी है कि यीशु ने बहन शब्द भी जोड़ा जबकि उसकी बहन उससे मिलने नहीं आई थी क्योंकि महिलाएँ भी यीशु का अनुसरण करती थीं। यह याद रखें कि जो लोग परमेश्वर की इच्छा पूरी करते हैं, वे वही करते हैं जो परमेश्वर उनसे करवाना चाहता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भीड़ के लोग</w:t>
      </w:r>
    </w:p>
    <w:p>
      <w:pPr>
        <w:pStyle w:val="ListBullet"/>
        <w:spacing w:line="240" w:lineRule="auto"/>
        <w:ind w:left="720"/>
      </w:pPr>
      <w:r>
        <w:rPr>
          <w:lang w:val="hi_IN" w:bidi="hi_IN"/>
        </w:rPr>
      </w:r>
      <w:r>
        <w:rPr>
          <w:lang w:val="hi_IN" w:bidi="hi_IN"/>
        </w:rPr>
        <w:t>यीशु की माता और भाई</w:t>
      </w:r>
    </w:p>
    <w:p>
      <w:pPr>
        <w:pStyle w:val="ListBullet"/>
        <w:spacing w:line="240" w:lineRule="auto"/>
        <w:ind w:left="720"/>
      </w:pPr>
      <w:r>
        <w:rPr>
          <w:lang w:val="hi_IN" w:bidi="hi_IN"/>
        </w:rPr>
      </w:r>
      <w:r>
        <w:rPr>
          <w:lang w:val="hi_IN" w:bidi="hi_IN"/>
        </w:rPr>
        <w:t>एक व्यक्ति जो यीशु के साथ बात कर रहा है</w:t>
      </w:r>
    </w:p>
    <w:p>
      <w:pPr>
        <w:pStyle w:val="ListBullet"/>
        <w:spacing w:line="240" w:lineRule="auto"/>
        <w:ind w:left="720"/>
      </w:pPr>
      <w:r>
        <w:rPr>
          <w:lang w:val="hi_IN" w:bidi="hi_IN"/>
        </w:rPr>
      </w:r>
      <w:r>
        <w:rPr>
          <w:lang w:val="hi_IN" w:bidi="hi_IN"/>
        </w:rPr>
        <w:t>यीशु के बारह चेले</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बिन्दुओं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ज़रूरी है कि कोई महत्वपूर्ण या कठिन भाग छूट न जाए। कहानी के भागों को याद करने में समूह की मदद करें।</w:t>
      </w:r>
    </w:p>
    <w:p>
      <w:pPr/>
      <w:r>
        <w:rPr>
          <w:lang w:val="hi_IN" w:bidi="hi_IN"/>
        </w:rPr>
      </w:r>
      <w:r>
        <w:rPr>
          <w:lang w:val="hi_IN" w:bidi="hi_IN"/>
        </w:rPr>
        <w:t>यीशु लोगों की भीड़ को सिखा रहा था। अचानक, एक व्यक्ति ने यीशु से कहा कि उसकी माता और उसके भाई उससे बात करना चाहते हैं।</w:t>
      </w:r>
    </w:p>
    <w:p>
      <w:pPr/>
      <w:r>
        <w:rPr>
          <w:lang w:val="hi_IN" w:bidi="hi_IN"/>
        </w:rPr>
      </w:r>
      <w:r>
        <w:rPr>
          <w:lang w:val="hi_IN" w:bidi="hi_IN"/>
        </w:rPr>
        <w:t>अभिनय करें कि यीशु की माता और उसके भाई भीड़ के कुछ लोगों के साथ घर के बाहर खड़े हैं और वे एक आदमी से कह रहे हैं कि वह जाकर यीशु को बताए कि वे उसे देखना चाहते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माता और उसके भाई की भूमिका निभाने वाले अभिनेताओं से पूछें, "आप कैसा महसूस कर रहे हैं?" आप ऐसी बातें सुन सकते हैं: "मैं सच में अपने पुत्र से बात करना चाहती हूँ।" "हमने बहुत समय से यीशु को नहीं देखा है। हम उसके साथ समय बिताना चाहते हैं।" या "यहाँ बहुत से लोग हैं। मुझे आशा है कि हम यीशु से बात कर पाएँगे।" यीशु की भूमिका निभाने वाले अभिनेता से पूछें, "आप कैसा महसूस कर रहे है?" आप ऐसी बातें सुन सकते हैं: "मैं अपने परिवार से प्रेम करता हूँ। लेकिन मुझे लोगों को यह सिखाने की जरूरत है कि वास्तव में परमेश्वर के परिवार का हिस्सा होने का क्या अर्थ है", या "मैं खुश हूँ कि मेरा परिवार यहाँ है।” उन्हें ये बातें भी सुनने की जरूरत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एक प्रश्न पूछता है ताकि लोग उस बात पर ध्यान से सोचें, जो वह कह रहा था। वह पूछता है, "मेरी माता कौन है और मेरे भाई कौन हैं?" फिर यीशु ने चेलों की ओर इशारा किया और कहा कि वे ही उसका परिवार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उस व्यक्ति की भूमिका निभाने वाले अभिनेता से पूछें, "आप कैसा महसूस कर रहे हैं?" आप ऐसी बातें सुन सकते हैं: "यीशु ने यह प्रश्न क्यों पूछा? सच में वह जानता है कि उसकी माता और उसके भाई कौन हैं।" "मैंने सोचा कि यीशु यह जानकर बहुत खुश होगा कि उसका परिवार यहाँ है।" या "यीशु हमें हमेशा कुछ नया सिखाता है। यह सीखना ज़रूरी है।" भीड़ के लोगों की भूमिका निभाने वाले अभिनेताओं से पूछें, "आप कैसा महसूस कर रहे हैं?" आप ऐसी बातें सुन सकते हैं: "यीशु चाहता है कि हम उस बात पर ध्यान से सोचें जो वह कह रहा है," या "इसका अर्थ यह है कि केवल परमेश्वर की आज्ञा मानने से ही हम यीशु के परिवार का हिस्सा बन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ने कहा कि जो कोई उसके पिता की इच्छा के अनुसार कार्य करता है, वही उसके परिवार का हिस्सा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 "यीशु हमें अपना परिवार मानता है। यह एक सम्मान की बात है!" “परमेश्वर की इच्छानुसार काम करना हमेशा आसान नहीं होता, लेकिन यह ज़रूरी है कि हम ऐसा करें।” या “मैं परमेश्वर के परिवार का हिस्सा बनकर आभारी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शिक्षा दे रहा था और उसकी माता और उसके भाई उस घर के बाहर खड़े थे जहाँ वह था। एक व्यक्ति ने यीशु को बताया कि उसका परिवार यहाँ है, लेकिन यीशु ने कहा कि उसके </w:t>
      </w:r>
      <w:r>
        <w:rPr>
          <w:b/>
          <w:lang w:val="hi_IN" w:bidi="hi_IN"/>
        </w:rPr>
        <w:t>चेले</w:t>
      </w:r>
      <w:r>
        <w:rPr>
          <w:lang w:val="hi_IN" w:bidi="hi_IN"/>
        </w:rPr>
        <w:t xml:space="preserve"> ही उसका परिवार है।</w:t>
      </w:r>
    </w:p>
    <w:p>
      <w:pPr/>
      <w:r>
        <w:rPr>
          <w:lang w:val="hi_IN" w:bidi="hi_IN"/>
        </w:rPr>
      </w:r>
      <w:r>
        <w:rPr>
          <w:lang w:val="hi_IN" w:bidi="hi_IN"/>
        </w:rPr>
        <w:t xml:space="preserve">एक चेला वह होता है जो किसी गुरु के पीछे चलता है और उससे सीखता है। यीशु के बारह सबसे करीबी चेले थे। चेले के लिए उसी शब्द का उपयोग करें जिसका उपयोग आपने पिछले भागों में किया है। </w:t>
      </w:r>
      <w:r>
        <w:rPr>
          <w:lang w:val="hi_IN" w:bidi="hi_IN"/>
        </w:rPr>
        <w:t>चेले</w:t>
      </w:r>
      <w:r>
        <w:rPr>
          <w:lang w:val="hi_IN" w:bidi="hi_IN"/>
        </w:rPr>
        <w:t xml:space="preserve"> की अधिक पूर्ण परिभाषा के लिए मुख्य शब्दावली को देखें।</w:t>
      </w:r>
    </w:p>
    <w:p>
      <w:pPr/>
      <w:r>
        <w:rPr>
          <w:lang w:val="hi_IN" w:bidi="hi_IN"/>
        </w:rPr>
      </w:r>
      <w:r>
        <w:rPr>
          <w:lang w:val="hi_IN" w:bidi="hi_IN"/>
        </w:rPr>
        <w:t xml:space="preserve">यीशु ने कहा, “जो कोई मेरे </w:t>
      </w:r>
      <w:r>
        <w:rPr>
          <w:b/>
          <w:lang w:val="hi_IN" w:bidi="hi_IN"/>
        </w:rPr>
        <w:t>स्वर्गीय पिता</w:t>
      </w:r>
      <w:r>
        <w:rPr>
          <w:lang w:val="hi_IN" w:bidi="hi_IN"/>
        </w:rPr>
        <w:t xml:space="preserve"> की इच्छा पर चले, वही मेरा </w:t>
      </w:r>
      <w:r>
        <w:rPr>
          <w:b/>
          <w:lang w:val="hi_IN" w:bidi="hi_IN"/>
        </w:rPr>
        <w:t>भाई और मेरी बहन</w:t>
      </w:r>
      <w:r>
        <w:rPr>
          <w:lang w:val="hi_IN" w:bidi="hi_IN"/>
        </w:rPr>
        <w:t xml:space="preserve"> और मेरी माता है।”</w:t>
      </w:r>
    </w:p>
    <w:p>
      <w:pPr/>
      <w:r>
        <w:rPr>
          <w:lang w:val="hi_IN" w:bidi="hi_IN"/>
        </w:rPr>
      </w:r>
      <w:r>
        <w:rPr>
          <w:lang w:val="hi_IN" w:bidi="hi_IN"/>
        </w:rPr>
        <w:t xml:space="preserve">यीशु स्वर्ग के परमेश्वर को अपना </w:t>
      </w:r>
      <w:r>
        <w:rPr>
          <w:b/>
          <w:lang w:val="hi_IN" w:bidi="hi_IN"/>
        </w:rPr>
        <w:t>पिता</w:t>
      </w:r>
      <w:r>
        <w:rPr>
          <w:lang w:val="hi_IN" w:bidi="hi_IN"/>
        </w:rPr>
        <w:t xml:space="preserve"> कहकर बुलाता है। यह यीशु के सांसारिक पिता नहीं है। परमेश्वर पिता, यीशु के पीछे चलने वाले हर व्यक्ति का आत्मिक पिता है। </w:t>
      </w:r>
      <w:r>
        <w:rPr>
          <w:b/>
          <w:lang w:val="hi_IN" w:bidi="hi_IN"/>
        </w:rPr>
        <w:t>स्वर्ग</w:t>
      </w:r>
      <w:r>
        <w:rPr>
          <w:lang w:val="hi_IN" w:bidi="hi_IN"/>
        </w:rPr>
        <w:t xml:space="preserve"> वह स्थान है जहाँ परमेश्वर रहता है और राज्य करता है। स्वर्ग के लिए उसी शब्द का उपयोग करें, जिसका उपयोग आपने पिछले भागों में किया है। </w:t>
      </w:r>
      <w:r>
        <w:rPr>
          <w:lang w:val="hi_IN" w:bidi="hi_IN"/>
        </w:rPr>
        <w:t>स्वर्ग</w:t>
      </w:r>
      <w:r>
        <w:rPr>
          <w:lang w:val="hi_IN" w:bidi="hi_IN"/>
        </w:rPr>
        <w:t xml:space="preserve"> की अधिक पूर्ण परिभाषा के लिए मुख्य शब्दावली को देखें।</w:t>
      </w:r>
    </w:p>
    <w:p>
      <w:pPr/>
      <w:r>
        <w:rPr>
          <w:lang w:val="hi_IN" w:bidi="hi_IN"/>
        </w:rPr>
      </w:r>
      <w:r>
        <w:rPr>
          <w:lang w:val="hi_IN" w:bidi="hi_IN"/>
        </w:rPr>
        <w:t xml:space="preserve">इस उदाहरण में, </w:t>
      </w:r>
      <w:r>
        <w:rPr>
          <w:b/>
          <w:lang w:val="hi_IN" w:bidi="hi_IN"/>
        </w:rPr>
        <w:t>भाई और बहन</w:t>
      </w:r>
      <w:r>
        <w:rPr>
          <w:lang w:val="hi_IN" w:bidi="hi_IN"/>
        </w:rPr>
        <w:t xml:space="preserve"> का मतलब छोटे भाई-बहन से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13:1–9</w:t>
      </w:r>
      <w:r>
        <w:rPr>
          <w:lang w:val="hi_IN" w:bidi="hi_IN"/>
        </w:rPr>
      </w:r>
    </w:p>
    <w:p>
      <w:pPr>
        <w:pStyle w:val="Heading3"/>
      </w:pPr>
      <w:r>
        <w:rPr>
          <w:lang w:val="hi_IN" w:bidi="hi_IN"/>
        </w:rPr>
        <w:t>सुने और मन में रखें</w:t>
      </w:r>
    </w:p>
    <w:p>
      <w:pPr/>
      <w:r>
        <w:rPr>
          <w:lang w:val="hi_IN" w:bidi="hi_IN"/>
        </w:rPr>
      </w:r>
      <w:r>
        <w:rPr>
          <w:lang w:val="hi_IN" w:bidi="hi_IN"/>
        </w:rPr>
        <w:t>मत्ती 13:1–9 को सुनें और इसे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यह भाग पिछले भाग वाले दिन ही घटित हुआ है। पिछले भाग में, यीशु एक घर में शिक्षा दे रहा है। वह घर से निकलकर झील के किनारे बैठ जाता है। यह गलील की झील है। यीशु उसी तरह बैठ गया, जैसे उस संस्कृति में धार्मिक शिक्षक शिक्षा देने के लिए बैठते थे। यीशु के चारों ओर लोगों की एक बड़ी भीड़ इकट्ठा होती है, और वह उन्हें शिक्षा देने के लिए तैयार है। यीशु एक नाव पर चढ़कर बैठ गया जो पानी में थी। पानी यीशु की आवाज़ को बढ़ा देता है ताकि सब लोग उनकी बात सुन सकें। फिर यीशु किनारे पर खड़े लोगों के एक बड़े समूह को उपदेश देना शुरू करता है।</w:t>
      </w:r>
    </w:p>
    <w:p>
      <w:pPr/>
      <w:r>
        <w:rPr>
          <w:lang w:val="hi_IN" w:bidi="hi_IN"/>
        </w:rPr>
      </w:r>
      <w:r>
        <w:rPr>
          <w:lang w:val="hi_IN" w:bidi="hi_IN"/>
        </w:rPr>
        <w:t>रुकें और चर्चा करें: आपकी संस्कृति में धार्मिक शिक्षक उपदेश कैसे देते हैं? क्या वे बैठते हैं या खड़े होते हैं? जब वे उपदेश देते हैं तो वे कहाँ होते हैं? उस समय के बारे में बात करें जब आप एक धार्मिक शिक्षक का उपदेश सुनने गए थे।</w:t>
      </w:r>
    </w:p>
    <w:p>
      <w:pPr/>
      <w:r>
        <w:rPr>
          <w:lang w:val="hi_IN" w:bidi="hi_IN"/>
        </w:rPr>
      </w:r>
      <w:r>
        <w:rPr>
          <w:lang w:val="hi_IN" w:bidi="hi_IN"/>
        </w:rPr>
        <w:t>रुकें और अपने समूह को गलील की झील का नक्शा दिखाएँ। यीशु इस कहानी में कफरनहूम के पास है। नक्शे पर समूह को कफरनहूम दिखाएँ।</w:t>
      </w:r>
    </w:p>
    <w:p>
      <w:pPr/>
      <w:r>
        <w:rPr>
          <w:lang w:val="hi_IN" w:bidi="hi_IN"/>
        </w:rPr>
      </w:r>
      <w:r>
        <w:rPr>
          <w:lang w:val="hi_IN" w:bidi="hi_IN"/>
        </w:rPr>
        <w:t>यीशु ने दृष्टान्त नामक कहानियों का प्रयोग करके भीड़ को उपदेश देना शुरू किया। मत्ती में यह पहली बार है कि दृष्टान्त शब्द का उल्लेख किया गया है। हालाँकि, यीशु ने अपने पिछले उपदेशों में दृष्टान्तों का प्रयोग किया है। दृष्टान्त दैनिक परिस्थितियों के द्वारा उस बात का गहरा अर्थ प्रकट करते हैं जिसे यीशु कहना चाहता था। दृष्टान्तों को समझना आसान नहीं होता जब तक सुनने वाले उनके सही अर्थ को सोचकर समझने की कोशिश न करें। हर कोई इस दृष्टान्त को नहीं समझेगा। इस भाग का दृष्टान्त यीशु द्वारा सुनाए गए सात दृष्टान्तों में से पहला है।</w:t>
      </w:r>
    </w:p>
    <w:p>
      <w:pPr/>
      <w:r>
        <w:rPr>
          <w:lang w:val="hi_IN" w:bidi="hi_IN"/>
        </w:rPr>
      </w:r>
      <w:r>
        <w:rPr>
          <w:lang w:val="hi_IN" w:bidi="hi_IN"/>
        </w:rPr>
        <w:t>यहाँ रुकें और अपने समूह के साथ चर्चा करें कि आपकी संस्कृति में लोग कहानियों का इस्तेमाल कैसे करते हैं। कोई ऐसी कहानी साझा करें जिसका प्रयोग आपकी संस्कृति के लोग बच्चों को कोई महत्वपूर्ण सबक सिखाने के लिए कर सकें।</w:t>
      </w:r>
    </w:p>
    <w:p>
      <w:pPr/>
      <w:r>
        <w:rPr>
          <w:lang w:val="hi_IN" w:bidi="hi_IN"/>
        </w:rPr>
      </w:r>
      <w:r>
        <w:rPr>
          <w:lang w:val="hi_IN" w:bidi="hi_IN"/>
        </w:rPr>
        <w:t>मत्ती ने शायद यह दृष्टान्त यहाँ इसलिए लिखा कि यह दिखाए कि पिछली कहानियों में लोगों ने यीशु पर अलग-अलग तरह से क्यों प्रतिक्रिया दी। यह दृष्टान्त खेती का एक उदाहरण देता है, क्योंकि इस्राएल के उस हिस्से के लोग इसे अच्छी तरह से समझ सकते हैं। किसान एक खेत के सम्पूर्ण भाग में बीज बोता है। बीज बोना एक तरीका है जिसमें बीज मिट्टी पर बिखेरे जाते हैं और बाद में उन्हें मिट्टी में जोत दिया जाता है। किसान ने बीज बिखेरते समय लापरवाही नहीं की। वह यह नहीं जान पाता कि वहाँ किस प्रकार की अलग-अलग मिट्टियाँ थीं, जब तक कि उसने बाद में जुताई नहीं कर लेता। बीज चार क्षेत्रों में गिरा और इसके चार अलग-अलग परिणाम निकलते हैं। कुछ बीज मार्ग के किनारे गिरते हैं, कुछ पत्थर की भूमि पर जिसके ऊपर थोड़ी मिट्टी होती है, कुछ कांटेदार क्षेत्रों में और कुछ अच्छी मिट्टी में गिरते हैं। यीशु का ध्यान बीज या किसान पर नहीं है, बल्कि उन क्षेत्रों पर है जहाँ बीज गिरता है।</w:t>
      </w:r>
    </w:p>
    <w:p>
      <w:pPr/>
      <w:r>
        <w:rPr>
          <w:lang w:val="hi_IN" w:bidi="hi_IN"/>
        </w:rPr>
      </w:r>
      <w:r>
        <w:rPr>
          <w:lang w:val="hi_IN" w:bidi="hi_IN"/>
        </w:rPr>
        <w:t>रुकें और उन चार अलग-अलग प्रकार की भूमि के चित्रों को देखें जहाँ बीज गिरे थे।</w:t>
      </w:r>
    </w:p>
    <w:p>
      <w:pPr/>
      <w:r>
        <w:rPr>
          <w:lang w:val="hi_IN" w:bidi="hi_IN"/>
        </w:rPr>
      </w:r>
      <w:r>
        <w:rPr>
          <w:lang w:val="hi_IN" w:bidi="hi_IN"/>
        </w:rPr>
        <w:t>किसान के बीज बोते हुए चित्र को देखें, और खेत जोतने के बाद का चित्र भी देखें।</w:t>
      </w:r>
    </w:p>
    <w:p>
      <w:pPr/>
      <w:r>
        <w:rPr>
          <w:lang w:val="hi_IN" w:bidi="hi_IN"/>
        </w:rPr>
      </w:r>
      <w:r>
        <w:rPr>
          <w:lang w:val="hi_IN" w:bidi="hi_IN"/>
        </w:rPr>
        <w:t>खेत के पहले तीन क्षेत्र बीज के लिए लाभदायक नहीं हैं। पक्षी मार्ग के किनारे गिरने वाले सभी बीजों को खा जाते हैं। पथरीली भूमि पर गिरने वाले बीज गर्म धूप और थोड़ी मिट्टी के कारण उग जाते हैं। "उग आए" वाक्यांश का अर्थ है जल्दी से बढ़ना। हालाँकि, वही धूप उस छोटे पौधे को सुखा देती है और वह मुरझा जाता है क्योंकि उसकी जड़ों के फैलने की जगह नहीं है। बहुत से लोग मानते हैं कि तीसरा क्षेत्र, कांटों वाला, पूरी तरह बड़े कांटेदार झाड़ियों से भरा नहीं था। दृष्टान्त कहता है कि कांटे उग आए, इसलिए सम्भव है कि उस स्थान में कांटेदार झाड़ियों के बीज या जड़ें थीं जो उगने वाली थीं। जब कांटे और बीज दोनों उग जाते हैं, तो कांटे छोटे पौधों को दबा देते हैं। दबा शब्द का अर्थ है कि कांटों के कारण छोटे पौधे बढ़ नहीं सके। अन्त में जहाँ बीज गिरते हैं, वह अच्छी मिट्टी है जो बीजों को फल देने के लिए तैयार करती है। ये बीज एक बड़ी फसल बन जाते हैं, जो लगाए गए पेड़ से सौ गुना ज्यादा होती है, जो लगाए गए पेड़ से साठ गुना ज्यादा होती है, और जो लगाए गए पेड़ से तीस गुना ज्यादा होती है।</w:t>
      </w:r>
    </w:p>
    <w:p>
      <w:pPr/>
      <w:r>
        <w:rPr>
          <w:lang w:val="hi_IN" w:bidi="hi_IN"/>
        </w:rPr>
      </w:r>
      <w:r>
        <w:rPr>
          <w:lang w:val="hi_IN" w:bidi="hi_IN"/>
        </w:rPr>
        <w:t>रुकें और अपने समूह के साथ चर्चा करें: आपके खेती करने वाले समुदायों के किन क्षेत्रों में बीज गिर सकते हैं जिनसे अच्छी फसल नहीं होगी? चर्चा करें कि अच्छी मिट्टी को अच्छी फसल देने के लिए क्या करना चाहिए। बाहर जाकर विभिन्न प्रकार की मिट्टी को देखने के लिए समय निकालें। एक खेत की तस्वीर को देखें जो अनाज से भरपूर कटाई के लिए तैयार है।</w:t>
      </w:r>
    </w:p>
    <w:p>
      <w:pPr/>
      <w:r>
        <w:rPr>
          <w:lang w:val="hi_IN" w:bidi="hi_IN"/>
        </w:rPr>
      </w:r>
      <w:r>
        <w:rPr>
          <w:lang w:val="hi_IN" w:bidi="hi_IN"/>
        </w:rPr>
        <w:t>यीशु इस दृष्टान्त को इस वाक्यांश से समाप्त करता है, "जिसके पास कान हो, वह सुन ले।" वाक्यांश "जिसके पास कान हैं" का अर्थ उन लोगों से नहीं है जिनके सिर पर सचमुच कान हैं। यह वाक्यांश उन लोगों को दर्शाता है जो कहा गया था उसे सुनने और समझने की कोशिश करने के लिए तैयार हैं। यीशु चाहता है कि लोग उस बात को समझें जो यीशु कह रहा है। यीशु यह भी चाहता है कि जब लोग उसके अर्थ को समझ जाएँ तो वे उसका पालन करें। हम ध्यान देते हैं कि इस भाग में, दृष्टान्त को भीड़ के सामने नहीं समझाया गया है। जब बात साफ नहीं बताई जाती तो लोग इसका मतलब समझने की कोशिश में अलग-अलग प्रतिक्रिया दे सकते हैं।</w:t>
      </w:r>
    </w:p>
    <w:p>
      <w:pPr/>
      <w:r>
        <w:rPr>
          <w:lang w:val="hi_IN" w:bidi="hi_IN"/>
        </w:rPr>
      </w:r>
      <w:r>
        <w:rPr>
          <w:lang w:val="hi_IN" w:bidi="hi_IN"/>
        </w:rPr>
        <w:t>अपने समूह के साथ चर्चा करें कि जब इसे समझाया नहीं गया तो इस दृष्टान्त को सुनकर आप कैसा महसूस करेंगे।</w:t>
      </w:r>
      <w:r>
        <w:rPr>
          <w:lang w:val="hi_IN" w:bidi="hi_IN"/>
        </w:rPr>
      </w:r>
    </w:p>
    <w:p>
      <w:pPr>
        <w:pStyle w:val="Heading3"/>
      </w:pPr>
      <w:r>
        <w:rPr>
          <w:lang w:val="hi_IN" w:bidi="hi_IN"/>
        </w:rPr>
        <w:t>घटनाओं को समझाना</w:t>
      </w:r>
    </w:p>
    <w:p>
      <w:pPr/>
      <w:r>
        <w:rPr>
          <w:lang w:val="hi_IN" w:bidi="hi_IN"/>
        </w:rPr>
      </w:r>
      <w:r>
        <w:rPr>
          <w:lang w:val="hi_IN" w:bidi="hi_IN"/>
        </w:rPr>
        <w:t>पाठ को सबसे सरल संस्करण में एक बार फिर से सुनें।</w:t>
      </w:r>
    </w:p>
    <w:p>
      <w:pPr/>
      <w:r>
        <w:rPr>
          <w:lang w:val="hi_IN" w:bidi="hi_IN"/>
        </w:rPr>
      </w:r>
      <w:r>
        <w:rPr>
          <w:lang w:val="hi_IN" w:bidi="hi_IN"/>
        </w:rPr>
        <w:t>इस सत्र में आप इस कहानी के दृश्य कल्पांकित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घर से निकलकर झील के किनारे बैठने के लिए जाता है। लोगों की एक बड़ी भीड़ यीशु के उपदेश को सुनने के लिए आती है। यीशु नाव में बैठा और लोगों को कहानियाँ सुनाने लगा।</w:t>
      </w:r>
    </w:p>
    <w:p>
      <w:pPr/>
      <w:r>
        <w:rPr>
          <w:lang w:val="hi_IN" w:bidi="hi_IN"/>
        </w:rPr>
      </w:r>
      <w:r>
        <w:rPr>
          <w:b/>
          <w:lang w:val="hi_IN" w:bidi="hi_IN"/>
        </w:rPr>
        <w:t>दूसरा दृश्य:</w:t>
      </w:r>
      <w:r>
        <w:rPr>
          <w:lang w:val="hi_IN" w:bidi="hi_IN"/>
        </w:rPr>
        <w:t xml:space="preserve"> यीशु एक दृष्टान्त सुनता है यह दृष्टान्त एक किसान के बारे में है जो बीज बिखेरता है। बीज चार अलग-अलग स्थानों पर गिरते हैं और चार अलग-अलग परिणाम उत्पन्न करते हैं। यीशु इस दृष्टान्त को इस वाक्यांश से समाप्त करता है, "जिसके पास सुनने के लिए कान हों, वह सुन ले।"</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लोगों की भीड़</w:t>
      </w:r>
    </w:p>
    <w:p>
      <w:pPr/>
      <w:r>
        <w:rPr>
          <w:lang w:val="hi_IN" w:bidi="hi_IN"/>
        </w:rPr>
      </w:r>
      <w:r>
        <w:rPr>
          <w:lang w:val="hi_IN" w:bidi="hi_IN"/>
        </w:rPr>
        <w:t>दृष्टान्त के पात्रों में शामिल हैं:</w:t>
      </w:r>
    </w:p>
    <w:p>
      <w:pPr>
        <w:pStyle w:val="ListBullet"/>
        <w:spacing w:line="240" w:lineRule="auto"/>
        <w:ind w:left="720"/>
      </w:pPr>
      <w:r>
        <w:rPr>
          <w:lang w:val="hi_IN" w:bidi="hi_IN"/>
        </w:rPr>
      </w:r>
      <w:r>
        <w:rPr>
          <w:lang w:val="hi_IN" w:bidi="hi_IN"/>
        </w:rPr>
        <w:t>वह व्यक्ति जो बीज बिखेरता है</w:t>
      </w:r>
    </w:p>
    <w:p>
      <w:pPr>
        <w:pStyle w:val="ListBullet"/>
        <w:spacing w:line="240" w:lineRule="auto"/>
        <w:ind w:left="720"/>
      </w:pPr>
      <w:r>
        <w:rPr>
          <w:lang w:val="hi_IN" w:bidi="hi_IN"/>
        </w:rPr>
      </w:r>
      <w:r>
        <w:rPr>
          <w:lang w:val="hi_IN" w:bidi="hi_IN"/>
        </w:rPr>
        <w:t>बीज</w:t>
      </w:r>
    </w:p>
    <w:p>
      <w:pPr>
        <w:pStyle w:val="ListBullet"/>
        <w:spacing w:line="240" w:lineRule="auto"/>
        <w:ind w:left="720"/>
      </w:pPr>
      <w:r>
        <w:rPr>
          <w:lang w:val="hi_IN" w:bidi="hi_IN"/>
        </w:rPr>
      </w:r>
      <w:r>
        <w:rPr>
          <w:lang w:val="hi_IN" w:bidi="hi_IN"/>
        </w:rPr>
        <w:t>पक्षी</w:t>
      </w:r>
    </w:p>
    <w:p>
      <w:pPr>
        <w:pStyle w:val="ListBullet"/>
        <w:spacing w:line="240" w:lineRule="auto"/>
        <w:ind w:left="720"/>
      </w:pPr>
      <w:r>
        <w:rPr>
          <w:lang w:val="hi_IN" w:bidi="hi_IN"/>
        </w:rPr>
      </w:r>
      <w:r>
        <w:rPr>
          <w:lang w:val="hi_IN" w:bidi="hi_IN"/>
        </w:rPr>
        <w:t>सूरज</w:t>
      </w:r>
    </w:p>
    <w:p>
      <w:pPr>
        <w:pStyle w:val="ListBullet"/>
        <w:spacing w:line="240" w:lineRule="auto"/>
        <w:ind w:left="720"/>
      </w:pPr>
      <w:r>
        <w:rPr>
          <w:lang w:val="hi_IN" w:bidi="hi_IN"/>
        </w:rPr>
      </w:r>
      <w:r>
        <w:rPr>
          <w:lang w:val="hi_IN" w:bidi="hi_IN"/>
        </w:rPr>
        <w:t>छोटे पौधे</w:t>
      </w:r>
    </w:p>
    <w:p>
      <w:pPr>
        <w:pStyle w:val="ListBullet"/>
        <w:spacing w:line="240" w:lineRule="auto"/>
        <w:ind w:left="720"/>
      </w:pPr>
      <w:r>
        <w:rPr>
          <w:lang w:val="hi_IN" w:bidi="hi_IN"/>
        </w:rPr>
      </w:r>
      <w:r>
        <w:rPr>
          <w:lang w:val="hi_IN" w:bidi="hi_IN"/>
        </w:rPr>
        <w:t xml:space="preserve">कंटीली झाड़ियाँ </w:t>
      </w:r>
    </w:p>
    <w:p>
      <w:pPr>
        <w:pStyle w:val="ListBullet"/>
        <w:spacing w:line="240" w:lineRule="auto"/>
        <w:ind w:left="720"/>
      </w:pPr>
      <w:r>
        <w:rPr>
          <w:lang w:val="hi_IN" w:bidi="hi_IN"/>
        </w:rPr>
      </w:r>
      <w:r>
        <w:rPr>
          <w:lang w:val="hi_IN" w:bidi="hi_IN"/>
        </w:rPr>
        <w:t>फसलें जो अच्छी तरह से बढ़ती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कहानी दिन में घटित होती है। यीशु एक घर से निकलकर झील किनारे गया और वहाँ बैठ गया। गलील की झील लगभग इक्कीस किलोमीटर लंबा और तेरह किलोमीटर चौड़ा एक विशाल जलाशय है। लोगों की एक बड़ी भीड़ यीशु के पीछे हो लेती है। यीशु उस नाव में बैठा जो झील पर थी। इससे बड़ी भीड़ को यीशु की बातें सुनने में सहायता मिलती है। यीशु उपदेश देने के लिए बैठ जाता है। भीड़ यीशु को सुनने के लिए किनारे पर खड़ी है।</w:t>
      </w:r>
    </w:p>
    <w:p>
      <w:pPr/>
      <w:r>
        <w:rPr>
          <w:lang w:val="hi_IN" w:bidi="hi_IN"/>
        </w:rPr>
      </w:r>
      <w:r>
        <w:rPr>
          <w:lang w:val="hi_IN" w:bidi="hi_IN"/>
        </w:rPr>
        <w:t>यीशु एक ही खेत में विभिन्न प्रकार की मिट्टी पर बोए गए बीज के बारे में दृष्टान्त बताता है। बीज चार अलग-अलग प्रकार की मिट्टी पर गिरता है। कुछ बीज खेत में एक मार्ग के किनारे गिरते हैं। लेकिन जल्दी पक्षी आकर उन्हें खा जाते हैं। कुछ बीज चट्टानी क्षेत्र के पास गिरते हैं। बीज जल्दी उगने लगते हैं, लेकिन धूप छोटे पौधों को सुखा देती है क्योंकि जड़ों को उगने के लिए जगह नहीं मिलती। कुछ बीज उस क्षेत्र में गिरते हैं जहाँ उनके साथ कांटेदार झाड़ियाँ उगती हैं। जब दोनों एक साथ बढ़ते हैं, तो काँटेदार झाड़ियाँ छोटे पौधों को बढ़ने नहीं देतीं। कुछ बीज अच्छी मिट्टी पर गिरते हैं और वह इतनी अच्छी फसल देते हैं कि जो बोए गए बीज से सौ गुना, साठ गुना और तीस गुना अधिक होती है।</w:t>
      </w:r>
    </w:p>
    <w:p>
      <w:pPr/>
      <w:r>
        <w:rPr>
          <w:lang w:val="hi_IN" w:bidi="hi_IN"/>
        </w:rPr>
      </w:r>
      <w:r>
        <w:rPr>
          <w:lang w:val="hi_IN" w:bidi="hi_IN"/>
        </w:rPr>
        <w:t>बाहर विभिन्न प्रकार की भूमि और मिट्टी को देखने में समय बिताएँ। चर्चा करें कि पौधे को अच्छी तरह से बढ़ने के लिए क्या करना चाहिए।</w:t>
      </w:r>
    </w:p>
    <w:p>
      <w:pPr/>
      <w:r>
        <w:rPr>
          <w:lang w:val="hi_IN" w:bidi="hi_IN"/>
        </w:rPr>
      </w:r>
      <w:r>
        <w:rPr>
          <w:lang w:val="hi_IN" w:bidi="hi_IN"/>
        </w:rPr>
        <w:t>यीशु ने दृष्टान्त समाप्त किया और लोगों से कहा कि वे इसे समझने के लिए ध्यान से सोचें। यीशु लोगों को कोई व्याख्या नहीं देता।</w:t>
      </w:r>
      <w:r>
        <w:rPr>
          <w:lang w:val="hi_IN" w:bidi="hi_IN"/>
        </w:rPr>
      </w:r>
    </w:p>
    <w:p>
      <w:pPr>
        <w:pStyle w:val="Heading3"/>
      </w:pPr>
      <w:r>
        <w:rPr>
          <w:lang w:val="hi_IN" w:bidi="hi_IN"/>
        </w:rPr>
        <w:t>पाठ को नाटकीय रूप देना</w:t>
      </w:r>
    </w:p>
    <w:p>
      <w:pPr/>
      <w:r>
        <w:rPr>
          <w:lang w:val="hi_IN" w:bidi="hi_IN"/>
        </w:rPr>
      </w:r>
      <w:r>
        <w:rPr>
          <w:lang w:val="hi_IN" w:bidi="hi_IN"/>
        </w:rPr>
        <w:t>पाठ को सबसे सरल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लोगों की भीड़</w:t>
      </w:r>
    </w:p>
    <w:p>
      <w:pPr/>
      <w:r>
        <w:rPr>
          <w:lang w:val="hi_IN" w:bidi="hi_IN"/>
        </w:rPr>
      </w:r>
      <w:r>
        <w:rPr>
          <w:lang w:val="hi_IN" w:bidi="hi_IN"/>
        </w:rPr>
        <w:t>दृष्टान्त के पात्रों में शामिल हैं:</w:t>
      </w:r>
    </w:p>
    <w:p>
      <w:pPr>
        <w:pStyle w:val="ListBullet"/>
        <w:spacing w:line="240" w:lineRule="auto"/>
        <w:ind w:left="720"/>
      </w:pPr>
      <w:r>
        <w:rPr>
          <w:lang w:val="hi_IN" w:bidi="hi_IN"/>
        </w:rPr>
      </w:r>
      <w:r>
        <w:rPr>
          <w:lang w:val="hi_IN" w:bidi="hi_IN"/>
        </w:rPr>
        <w:t>वह व्यक्ति जो बीज बिखेरता है</w:t>
      </w:r>
    </w:p>
    <w:p>
      <w:pPr>
        <w:pStyle w:val="ListBullet"/>
        <w:spacing w:line="240" w:lineRule="auto"/>
        <w:ind w:left="720"/>
      </w:pPr>
      <w:r>
        <w:rPr>
          <w:lang w:val="hi_IN" w:bidi="hi_IN"/>
        </w:rPr>
      </w:r>
      <w:r>
        <w:rPr>
          <w:lang w:val="hi_IN" w:bidi="hi_IN"/>
        </w:rPr>
        <w:t>बीज</w:t>
      </w:r>
    </w:p>
    <w:p>
      <w:pPr>
        <w:pStyle w:val="ListBullet"/>
        <w:spacing w:line="240" w:lineRule="auto"/>
        <w:ind w:left="720"/>
      </w:pPr>
      <w:r>
        <w:rPr>
          <w:lang w:val="hi_IN" w:bidi="hi_IN"/>
        </w:rPr>
      </w:r>
      <w:r>
        <w:rPr>
          <w:lang w:val="hi_IN" w:bidi="hi_IN"/>
        </w:rPr>
        <w:t>पक्षी</w:t>
      </w:r>
    </w:p>
    <w:p>
      <w:pPr>
        <w:pStyle w:val="ListBullet"/>
        <w:spacing w:line="240" w:lineRule="auto"/>
        <w:ind w:left="720"/>
      </w:pPr>
      <w:r>
        <w:rPr>
          <w:lang w:val="hi_IN" w:bidi="hi_IN"/>
        </w:rPr>
      </w:r>
      <w:r>
        <w:rPr>
          <w:lang w:val="hi_IN" w:bidi="hi_IN"/>
        </w:rPr>
        <w:t>सूरज</w:t>
      </w:r>
    </w:p>
    <w:p>
      <w:pPr>
        <w:pStyle w:val="ListBullet"/>
        <w:spacing w:line="240" w:lineRule="auto"/>
        <w:ind w:left="720"/>
      </w:pPr>
      <w:r>
        <w:rPr>
          <w:lang w:val="hi_IN" w:bidi="hi_IN"/>
        </w:rPr>
      </w:r>
      <w:r>
        <w:rPr>
          <w:lang w:val="hi_IN" w:bidi="hi_IN"/>
        </w:rPr>
        <w:t>छोटे पौधे</w:t>
      </w:r>
    </w:p>
    <w:p>
      <w:pPr>
        <w:pStyle w:val="ListBullet"/>
        <w:spacing w:line="240" w:lineRule="auto"/>
        <w:ind w:left="720"/>
      </w:pPr>
      <w:r>
        <w:rPr>
          <w:lang w:val="hi_IN" w:bidi="hi_IN"/>
        </w:rPr>
      </w:r>
      <w:r>
        <w:rPr>
          <w:lang w:val="hi_IN" w:bidi="hi_IN"/>
        </w:rPr>
        <w:t>कँटीली झाड़ियाँ</w:t>
      </w:r>
    </w:p>
    <w:p>
      <w:pPr>
        <w:pStyle w:val="ListBullet"/>
        <w:spacing w:line="240" w:lineRule="auto"/>
        <w:ind w:left="720"/>
      </w:pPr>
      <w:r>
        <w:rPr>
          <w:lang w:val="hi_IN" w:bidi="hi_IN"/>
        </w:rPr>
      </w:r>
      <w:r>
        <w:rPr>
          <w:lang w:val="hi_IN" w:bidi="hi_IN"/>
        </w:rPr>
        <w:t>फसलें जो अच्छी तरह से बढ़ती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पड़ावों पर रोक दें।</w:t>
      </w:r>
    </w:p>
    <w:p>
      <w:pPr/>
      <w:r>
        <w:rPr>
          <w:lang w:val="hi_IN" w:bidi="hi_IN"/>
        </w:rPr>
      </w:r>
      <w:r>
        <w:rPr>
          <w:lang w:val="hi_IN" w:bidi="hi_IN"/>
        </w:rPr>
        <w:t>यह कहानी दिन में होती है। यीशु एक घर से निकलकर झील किनारे गया और वहाँ बैठ गया। लोगों की एक बड़ी भीड़ यीशु के पीछे चलती है। यीशु उस नाव में बैठा जो झील पर थी। यीशु शिक्षा देने के लिए बैठता है। भीड़ यीशु को सुनने के लिए किनारे पर खड़ी है।</w:t>
      </w:r>
    </w:p>
    <w:p>
      <w:pPr/>
      <w:r>
        <w:rPr>
          <w:lang w:val="hi_IN" w:bidi="hi_IN"/>
        </w:rPr>
      </w:r>
      <w:r>
        <w:rPr>
          <w:lang w:val="hi_IN" w:bidi="hi_IN"/>
        </w:rPr>
        <w:t>अभिनय को रोकें। भीड़ का अभिनय करने वाले कुछ लोगों से पूछें कि वे कैसा महसूस कर रहे हैं। ऐसी बातें सुनें: "उत्साहित हूँ," "उत्सुक," "किसी बड़ी बात की आशा कर रहा हूँ।"</w:t>
      </w:r>
    </w:p>
    <w:p>
      <w:pPr/>
      <w:r>
        <w:rPr>
          <w:lang w:val="hi_IN" w:bidi="hi_IN"/>
        </w:rPr>
      </w:r>
      <w:r>
        <w:rPr>
          <w:lang w:val="hi_IN" w:bidi="hi_IN"/>
        </w:rPr>
        <w:t>यीशु एक ही खेत में विभिन्न प्रकार की मिट्टी पर बोए गए बीज के बारे में दृष्टान्त बताते हैं। बीज चार अलग-अलग प्रकार की मिट्टी पर गिरता है। कुछ बीज खेत में एक मार्ग के किनारे गिरते हैं। लेकिन पक्षी आकर इसे जल्दी से खा जाते हैं।</w:t>
      </w:r>
    </w:p>
    <w:p>
      <w:pPr/>
      <w:r>
        <w:rPr>
          <w:lang w:val="hi_IN" w:bidi="hi_IN"/>
        </w:rPr>
      </w:r>
      <w:r>
        <w:rPr>
          <w:lang w:val="hi_IN" w:bidi="hi_IN"/>
        </w:rPr>
        <w:t>कुछ बीज चट्टानी क्षेत्र के पास गिरते हैं। बीज जल्दी उगने लगते हैं, लेकिन धूप छोटे पौधों को सुखा देती है क्योंकि जड़ों को उगने के लिए जगह नहीं मिलती।</w:t>
      </w:r>
    </w:p>
    <w:p>
      <w:pPr/>
      <w:r>
        <w:rPr>
          <w:lang w:val="hi_IN" w:bidi="hi_IN"/>
        </w:rPr>
      </w:r>
      <w:r>
        <w:rPr>
          <w:lang w:val="hi_IN" w:bidi="hi_IN"/>
        </w:rPr>
        <w:t>कुछ बीज उस क्षेत्र में गिरते हैं जहाँ उनके साथ कांटेदार झाड़ियाँ उगती हैं। जब दोनों एक साथ बढ़ते हैं, तो काँटेदार झाड़ियाँ छोटे पौधों को बढ़ने नहीं देतीं।</w:t>
      </w:r>
    </w:p>
    <w:p>
      <w:pPr/>
      <w:r>
        <w:rPr>
          <w:lang w:val="hi_IN" w:bidi="hi_IN"/>
        </w:rPr>
      </w:r>
      <w:r>
        <w:rPr>
          <w:lang w:val="hi_IN" w:bidi="hi_IN"/>
        </w:rPr>
        <w:t>अभिनय को रोकें। बोने वाले व्यक्ति की भूमिका निभाने वाले व्यक्ति से पूछें कि वह कैसा महसूस करता है। ऐसे शब्दों को सुनें: "निराश," "हताश," "असंतुष्ट।"</w:t>
      </w:r>
    </w:p>
    <w:p>
      <w:pPr/>
      <w:r>
        <w:rPr>
          <w:lang w:val="hi_IN" w:bidi="hi_IN"/>
        </w:rPr>
      </w:r>
      <w:r>
        <w:rPr>
          <w:lang w:val="hi_IN" w:bidi="hi_IN"/>
        </w:rPr>
        <w:t>कुछ बीज अच्छी मिट्टी पर गिरते हैं और वह इतनी अच्छी फसल देते हैं कि जो बोई गई थी, उससे सौ, साठ और तीस गुना अधिक होती है।</w:t>
      </w:r>
    </w:p>
    <w:p>
      <w:pPr/>
      <w:r>
        <w:rPr>
          <w:lang w:val="hi_IN" w:bidi="hi_IN"/>
        </w:rPr>
      </w:r>
      <w:r>
        <w:rPr>
          <w:lang w:val="hi_IN" w:bidi="hi_IN"/>
        </w:rPr>
        <w:t>अभिनय को रोकें। बोने वाले व्यक्ति की भूमिका निभाने वाले व्यक्ति से पूछें कि वह कैसा महसूस करता है। ऐसी बातें सुनें: "उत्साहित हूँ," "प्रोत्साहित हूँ," "आशावादी हूँ।"</w:t>
      </w:r>
    </w:p>
    <w:p>
      <w:pPr/>
      <w:r>
        <w:rPr>
          <w:lang w:val="hi_IN" w:bidi="hi_IN"/>
        </w:rPr>
      </w:r>
      <w:r>
        <w:rPr>
          <w:lang w:val="hi_IN" w:bidi="hi_IN"/>
        </w:rPr>
        <w:t>यीशु ने दृष्टान्त समाप्त किया और लोगों से कहा कि वे इसे समझने के लिए ध्यान से सोचें। यीशु लोगों को कोई व्याख्या नहीं देता।</w:t>
      </w:r>
    </w:p>
    <w:p>
      <w:pPr/>
      <w:r>
        <w:rPr>
          <w:lang w:val="hi_IN" w:bidi="hi_IN"/>
        </w:rPr>
      </w:r>
      <w:r>
        <w:rPr>
          <w:lang w:val="hi_IN" w:bidi="hi_IN"/>
        </w:rPr>
        <w:t>अभिनय को रोकें। भीड़ की भूमिका निभाने वाले अभिनेताओं से पूछें कि वे अब कैसा महसूस कर रहे हैं। ऐसे शब्दों को सुनें: "उलझन," "उत्सुक," "अनिश्चित।"</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यह कहानी दिन में घटित होती है। यीशु एक घर से निकलकर झील किनारे गया और वहाँ बैठ गया। यह झील </w:t>
      </w:r>
      <w:r>
        <w:rPr>
          <w:b/>
          <w:lang w:val="hi_IN" w:bidi="hi_IN"/>
        </w:rPr>
        <w:t>गलील की झील</w:t>
      </w:r>
      <w:r>
        <w:rPr>
          <w:lang w:val="hi_IN" w:bidi="hi_IN"/>
        </w:rPr>
        <w:t xml:space="preserve"> है। उसी अनुवाद का प्रयोग करें जिसका प्रयोग आपने मत्ती के पिछले भागों में किया है। </w:t>
      </w:r>
      <w:r>
        <w:rPr>
          <w:lang w:val="hi_IN" w:bidi="hi_IN"/>
        </w:rPr>
        <w:t>गलील की झील</w:t>
      </w:r>
      <w:r>
        <w:rPr>
          <w:lang w:val="hi_IN" w:bidi="hi_IN"/>
        </w:rPr>
        <w:t xml:space="preserve"> शब्द मुख्य शब्दावली में भी है।</w:t>
      </w:r>
    </w:p>
    <w:p>
      <w:pPr/>
      <w:r>
        <w:rPr>
          <w:lang w:val="hi_IN" w:bidi="hi_IN"/>
        </w:rPr>
      </w:r>
      <w:r>
        <w:rPr>
          <w:lang w:val="hi_IN" w:bidi="hi_IN"/>
        </w:rPr>
        <w:t xml:space="preserve">यीशु की शिक्षा सुनने के लिए लोगों की एक बड़ी भीड़ यीशु के पीछे-पीछे आती है। यीशु उस </w:t>
      </w:r>
      <w:r>
        <w:rPr>
          <w:b/>
          <w:lang w:val="hi_IN" w:bidi="hi_IN"/>
        </w:rPr>
        <w:t>नाव</w:t>
      </w:r>
      <w:r>
        <w:rPr>
          <w:lang w:val="hi_IN" w:bidi="hi_IN"/>
        </w:rPr>
        <w:t xml:space="preserve"> में जा बैठा जो झील पर थी। नाव का अनुवाद उसी तरह करें जैसा आपने पिछले भागों में किया है। </w:t>
      </w:r>
      <w:r>
        <w:rPr>
          <w:lang w:val="hi_IN" w:bidi="hi_IN"/>
        </w:rPr>
        <w:t>नाव</w:t>
      </w:r>
      <w:r>
        <w:rPr>
          <w:lang w:val="hi_IN" w:bidi="hi_IN"/>
        </w:rPr>
        <w:t xml:space="preserve"> शब्द मुख्य शब्दावली में भी है। यीशु उपदेश देने के लिए बैठ जाता है। भीड़ यीशु को सुनने के लिए किनारे पर खड़ी है।</w:t>
      </w:r>
    </w:p>
    <w:p>
      <w:pPr/>
      <w:r>
        <w:rPr>
          <w:lang w:val="hi_IN" w:bidi="hi_IN"/>
        </w:rPr>
      </w:r>
      <w:r>
        <w:rPr>
          <w:lang w:val="hi_IN" w:bidi="hi_IN"/>
        </w:rPr>
        <w:t xml:space="preserve">यीशु एक ही खेत में विभिन्न प्रकार की मिट्टी पर बोए गए बीज के बारे में </w:t>
      </w:r>
      <w:r>
        <w:rPr>
          <w:b/>
          <w:lang w:val="hi_IN" w:bidi="hi_IN"/>
        </w:rPr>
        <w:t>दृष्टान्त</w:t>
      </w:r>
      <w:r>
        <w:rPr>
          <w:lang w:val="hi_IN" w:bidi="hi_IN"/>
        </w:rPr>
        <w:t xml:space="preserve"> बताता है। </w:t>
      </w:r>
      <w:r>
        <w:rPr>
          <w:lang w:val="hi_IN" w:bidi="hi_IN"/>
        </w:rPr>
        <w:t>दृष्टान्त</w:t>
      </w:r>
      <w:r>
        <w:rPr>
          <w:lang w:val="hi_IN" w:bidi="hi_IN"/>
        </w:rPr>
        <w:t xml:space="preserve"> की परिभाषा के लिए मुख्य शब्दावली को देखें।</w:t>
      </w:r>
    </w:p>
    <w:p>
      <w:pPr/>
      <w:r>
        <w:rPr>
          <w:lang w:val="hi_IN" w:bidi="hi_IN"/>
        </w:rPr>
      </w:r>
      <w:r>
        <w:rPr>
          <w:lang w:val="hi_IN" w:bidi="hi_IN"/>
        </w:rPr>
        <w:t xml:space="preserve">बीज चार अलग-अलग प्रकार की मिट्टी पर गिरता है। </w:t>
      </w:r>
      <w:r>
        <w:rPr>
          <w:b/>
          <w:lang w:val="hi_IN" w:bidi="hi_IN"/>
        </w:rPr>
        <w:t>बीज</w:t>
      </w:r>
      <w:r>
        <w:rPr>
          <w:lang w:val="hi_IN" w:bidi="hi_IN"/>
        </w:rPr>
        <w:t xml:space="preserve"> शब्द मूल भाषा में एकवचन में है, लेकिन इसका अर्थ है एक ही प्रकार के पौधे के कई अलग-अलग बीज। </w:t>
      </w:r>
      <w:r>
        <w:rPr>
          <w:lang w:val="hi_IN" w:bidi="hi_IN"/>
        </w:rPr>
        <w:t>बीज</w:t>
      </w:r>
      <w:r>
        <w:rPr>
          <w:lang w:val="hi_IN" w:bidi="hi_IN"/>
        </w:rPr>
        <w:t xml:space="preserve"> शब्द मुख्य शब्दावली में है।</w:t>
      </w:r>
    </w:p>
    <w:p>
      <w:pPr/>
      <w:r>
        <w:rPr>
          <w:lang w:val="hi_IN" w:bidi="hi_IN"/>
        </w:rPr>
      </w:r>
      <w:r>
        <w:rPr>
          <w:lang w:val="hi_IN" w:bidi="hi_IN"/>
        </w:rPr>
        <w:t xml:space="preserve">यीशु ने भीड़ से यह कहकर दृष्टान्त समाप्त किया, </w:t>
      </w:r>
      <w:r>
        <w:rPr>
          <w:b/>
          <w:lang w:val="hi_IN" w:bidi="hi_IN"/>
        </w:rPr>
        <w:t>"जिसके पास कान हों</w:t>
      </w:r>
      <w:r>
        <w:rPr>
          <w:lang w:val="hi_IN" w:bidi="hi_IN"/>
        </w:rPr>
        <w:t>, वह सुन ले।" यह शाब्दिक अनुवाद नहीं है कि वे लोग जिनके पास सचमुच कान हैं। इसे उन लोगों के लिए समझा जाना चाहिए जो यह समझने के लिए तैयार हैं कि यीशु क्या कहना चाहता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13:10–17</w:t>
      </w:r>
      <w:r>
        <w:rPr>
          <w:lang w:val="hi_IN" w:bidi="hi_IN"/>
        </w:rPr>
      </w:r>
    </w:p>
    <w:p>
      <w:pPr>
        <w:pStyle w:val="Heading3"/>
      </w:pPr>
      <w:r>
        <w:rPr>
          <w:lang w:val="hi_IN" w:bidi="hi_IN"/>
        </w:rPr>
        <w:t>सुने और मन में रखें</w:t>
      </w:r>
    </w:p>
    <w:p>
      <w:pPr/>
      <w:r>
        <w:rPr>
          <w:lang w:val="hi_IN" w:bidi="hi_IN"/>
        </w:rPr>
      </w:r>
      <w:r>
        <w:rPr>
          <w:lang w:val="hi_IN" w:bidi="hi_IN"/>
        </w:rPr>
        <w:t>मत्ती 13:10–17 को सुनें और इसे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कई लोग सवाल करते हैं कि इस भाग में घटनाएँ किस क्रम में हुईं। यदि यह भाग पिछले भाग के बाद का है, तो यीशु अब भी नाव में था और कम से कम कुछ चेले भी उसके साथ नाव में थे। यदि मत्ती ने यह भाग इसलिए रखा कि यह समझाया जा सके कि यीशु दृष्टान्तों में क्यों बोल रहा था, तो सम्भव है कि यीशु तब तक नाव से उतरकर भीड़ से कुछ दूर जा चुका था। बहुत से लोग मानते हैं और यह भाग वास्तव में उस समय का है, जब बाद में यीशु ने राई के दाने का दृष्टान्त सुनाया था। चेले यीशु से पूछते हैं कि यीशु बहुवचन में दृष्टान्तों में क्यों बोलता है, हालाँकि इस समय यीशु ने अब तक केवल एक ही दृष्टान्त बताया था।</w:t>
      </w:r>
    </w:p>
    <w:p>
      <w:pPr/>
      <w:r>
        <w:rPr>
          <w:lang w:val="hi_IN" w:bidi="hi_IN"/>
        </w:rPr>
      </w:r>
      <w:r>
        <w:rPr>
          <w:lang w:val="hi_IN" w:bidi="hi_IN"/>
        </w:rPr>
        <w:t>चेले या यीशु के अनुयायी यीशु के पास आते हैं। चेले यीशु से पूछते हैं कि यीशु लोगों से दृष्टान्तों का प्रयोग करके क्यों बात कर रहा है। याद रखें कि दृष्टान्त ऐसी कहानियाँ हैं जो दैनिक घटनाओं का प्रयोग करके एक गहरा अर्थ सिखाती हैं।</w:t>
      </w:r>
    </w:p>
    <w:p>
      <w:pPr/>
      <w:r>
        <w:rPr>
          <w:lang w:val="hi_IN" w:bidi="hi_IN"/>
        </w:rPr>
      </w:r>
      <w:r>
        <w:rPr>
          <w:lang w:val="hi_IN" w:bidi="hi_IN"/>
        </w:rPr>
        <w:t>यीशु चेलों को उत्तर देता है। यीशु बताता है कि चेलों को स्वर्ग के राज्य के रहस्यों को समझने की क्षमता दी गई है। यीशु यह अर्थ दे रहा है कि परमेश्वर ही है जो चेलों को समझने की क्षमता दे रहा है। स्वर्ग के राज्य के रहस्य वे छिपे हुए सत्य हैं, जिन्हें हर कोई नहीं जानता, ये परमेश्वर की इच्छा और उसके संसार पर शासन के बारे में बताते हैं। यीशु कहता है कि ये छिपी बातें सबको नहीं दिखाई जातीं, बल्कि केवल उन्हें जो उसका अनुसरण करते हैं। यीशु कहता है कि जो लोग दृष्टान्तों को सुन रहे हैं उन सभी को गहरे अर्थ को समझने की क्षमता नहीं दी गई है।</w:t>
      </w:r>
    </w:p>
    <w:p>
      <w:pPr/>
      <w:r>
        <w:rPr>
          <w:lang w:val="hi_IN" w:bidi="hi_IN"/>
        </w:rPr>
      </w:r>
      <w:r>
        <w:rPr>
          <w:lang w:val="hi_IN" w:bidi="hi_IN"/>
        </w:rPr>
        <w:t>रुकें और समूह के साथ चर्चा करें: क्या आपकी संस्कृति में कुछ ऐसे लोग हैं जिनके पास आत्मिक बातों के बारे में ज्ञान और समझ है? इस बारे में बात करें कि आपकी संस्कृति इन लोगों के बारे में क्या मानती है। उस समय के बारे में बताएँ जब आप में से किसी ने ऐसे किसी व्यक्ति का सामना किया हो, और वे आपको कैसे लगे।</w:t>
      </w:r>
    </w:p>
    <w:p>
      <w:pPr/>
      <w:r>
        <w:rPr>
          <w:lang w:val="hi_IN" w:bidi="hi_IN"/>
        </w:rPr>
      </w:r>
      <w:r>
        <w:rPr>
          <w:lang w:val="hi_IN" w:bidi="hi_IN"/>
        </w:rPr>
        <w:t>यीशु अपने चेलों को बताता है कि विभिन्न प्रकार के लोग हैं जो दृष्टान्तों को सुनते हैं: जिनके पास समझ है और जिनके पास समझ नहीं है। शायद यीशु का मतलब यह है कि जो चेले उस पर विश्वास करते हैं, और ध्यान देनेवाले हैं, उन्हें और अधिक समझ दी जाएगी। यीशु का यह भी मतलब है कि अन्य लोग, जिनमें विश्वास की कमी है, परमेश्वर की सच्चाई के प्रति और अधिक अंधे हो जाएँगे। कुछ लोग यीशु की बातों पर विश्वास नहीं करेंगे, और इसलिए, यीशु उन्हें स्वर्ग के राज्य के रहस्यों के बारे में और नहीं बताएगा।</w:t>
      </w:r>
    </w:p>
    <w:p>
      <w:pPr/>
      <w:r>
        <w:rPr>
          <w:lang w:val="hi_IN" w:bidi="hi_IN"/>
        </w:rPr>
      </w:r>
      <w:r>
        <w:rPr>
          <w:lang w:val="hi_IN" w:bidi="hi_IN"/>
        </w:rPr>
        <w:t>इसलिए यीशु इन वाक्यांशों का प्रयोग करता है, "वे देखते हुए भी नहीं देखते, और सुनते हुए भी नहीं सुनते, न ही समझते हैं।" यीशु कह रहा है कि ये लोग देख और सुन तो सकते हैं, लेकिन परमेश्वर की बातों के गहरे अर्थ को न पहचान पाते हैं, न समझ पाते हैं।</w:t>
      </w:r>
    </w:p>
    <w:p>
      <w:pPr/>
      <w:r>
        <w:rPr>
          <w:lang w:val="hi_IN" w:bidi="hi_IN"/>
        </w:rPr>
      </w:r>
      <w:r>
        <w:rPr>
          <w:lang w:val="hi_IN" w:bidi="hi_IN"/>
        </w:rPr>
        <w:t>इसके ठीक बाद, यीशु एक प्रसिद्ध भविष्यद्वक्ता या परमेश्वर के संदेशवाहक की एक भविष्यद्वाणी को दोहराता है। भविष्यद्वाणी परमेश्वर का एक प्रेरित संदेश है जो एक भविष्यद्वक्ता द्वारा बोला या लिखा जाता है। यह भविष्यद्वक्ता यशायाह था।</w:t>
      </w:r>
    </w:p>
    <w:p>
      <w:pPr/>
      <w:r>
        <w:rPr>
          <w:lang w:val="hi_IN" w:bidi="hi_IN"/>
        </w:rPr>
      </w:r>
      <w:r>
        <w:rPr>
          <w:lang w:val="hi_IN" w:bidi="hi_IN"/>
        </w:rPr>
        <w:t>यीशु कहता है कि यशायाह ने जो बातें कही थीं वे अब पूरी हो रही हैं जब मैं तुमसे बात कर रहा हूँ। यशायाह का यह भाग "तुम" शब्द के बहुवचन रूप से शुरू होता है, जो लोगों के समूह से जुड़ा है। फिर यह "ये लोग" में बदल जाता है। दोनों शब्द एक ही समूह के लोगों को दर्शाते हैं।</w:t>
      </w:r>
    </w:p>
    <w:p>
      <w:pPr/>
      <w:r>
        <w:rPr>
          <w:lang w:val="hi_IN" w:bidi="hi_IN"/>
        </w:rPr>
      </w:r>
      <w:r>
        <w:rPr>
          <w:lang w:val="hi_IN" w:bidi="hi_IN"/>
        </w:rPr>
        <w:t>देखने के पहले संदर्भ का मतलब किसी व्यक्ति या वस्तु की तरह कुछ देखने से है। देखने के दूसरे संदर्भ का अर्थ न केवल देखने से है बल्कि जो भी देखा जा रहा है उसका अर्थ समझने से है। यही बात सुनने पर भी लागू होती है। पहले संदर्भ का मतलब शारीरिक सुनने के कार्य से है, जबकि सुनने के दूसरे संदर्भ का अर्थ जो सुना गया, उसे समझने से है। जो लोग सुनते और देखते हैं वे न तो समझते हैं और न ही पहचानते हैं क्योंकि उनका मन कठोर हो गया है। यहाँ "मन" शब्द भौतिक मन नहीं है। बाइबिल में, मन वह स्थान है जहाँ किसी व्यक्ति की भावनाएँ और निर्णय उत्पन्न होते हैं। "सुस्त" शब्द का अर्थ सत्य को न पहचानना भी हो सकता है। यीशु इस भविष्यद्वाणी का प्रयोग यह बताने के लिए कर रहा है कि लोग परमेश्वर की सच्चाई से दूर हो रहे हैं। नहीं तो वे समझ जाएँगे और परमेश्वर की ओर लौट आएँगे, और परमेश्वर उन्हें अपने साथ सही संबंध में फिर से स्थापित कर देगा।</w:t>
      </w:r>
    </w:p>
    <w:p>
      <w:pPr/>
      <w:r>
        <w:rPr>
          <w:lang w:val="hi_IN" w:bidi="hi_IN"/>
        </w:rPr>
      </w:r>
      <w:r>
        <w:rPr>
          <w:lang w:val="hi_IN" w:bidi="hi_IN"/>
        </w:rPr>
        <w:t>रुकें और अपनी संस्कृति के लोगों के समूहों से चर्चा करें जो परमेश्वर के सत्य से भटक गए हैं। उन लोगों के बारे में बताएँ जिन्हें आप जानते हैं जिनके मन परमेश्वर की दृष्टि में कठोर हैं। रुकें और एक साथ उनके लिए प्रार्थना करें।</w:t>
      </w:r>
    </w:p>
    <w:p>
      <w:pPr/>
      <w:r>
        <w:rPr>
          <w:lang w:val="hi_IN" w:bidi="hi_IN"/>
        </w:rPr>
      </w:r>
      <w:r>
        <w:rPr>
          <w:lang w:val="hi_IN" w:bidi="hi_IN"/>
        </w:rPr>
        <w:t>यीशु चेलों की देखने और सुनने और समझने की क्षमता की तुलना करता है, और इसके कारण चेलों को धन्य कहता है। धन्य होने का अर्थ है परमेश्वर की ओर से अनुग्रह पाना। कई भविष्यद्वक्ता, जो परमेश्वर के वचन को परमेश्वर के लोगों तक पहुँचाने वाले थे, और धर्मी पुरुष या परमेश्वर के उद्देश्यों के लिए अलग किए गए थे, मसीह के समय को देखने के लिए जीवित रहना चाहते थे। लेकिन वे पुरुष इसे देखने के लिए जीवित नहीं रहे। चेले धन्य हैं, क्योंकि उन्होंने यीशु में परमेश्वर की प्रतिज्ञा को पूरा होते देखा, और यीशु की शिक्षाओं को सुना और समझा।</w:t>
      </w:r>
      <w:r>
        <w:rPr>
          <w:lang w:val="hi_IN" w:bidi="hi_IN"/>
        </w:rPr>
      </w:r>
    </w:p>
    <w:p>
      <w:pPr>
        <w:pStyle w:val="Heading3"/>
      </w:pPr>
      <w:r>
        <w:rPr>
          <w:lang w:val="hi_IN" w:bidi="hi_IN"/>
        </w:rPr>
        <w:t>घटनाओं को समझाना</w:t>
      </w:r>
    </w:p>
    <w:p>
      <w:pPr/>
      <w:r>
        <w:rPr>
          <w:lang w:val="hi_IN" w:bidi="hi_IN"/>
        </w:rPr>
      </w:r>
      <w:r>
        <w:rPr>
          <w:lang w:val="hi_IN" w:bidi="hi_IN"/>
        </w:rPr>
        <w:t>पाठ को सबसे सरल संस्करण में एक बार फिर से सुनें।</w:t>
      </w:r>
    </w:p>
    <w:p>
      <w:pPr/>
      <w:r>
        <w:rPr>
          <w:lang w:val="hi_IN" w:bidi="hi_IN"/>
        </w:rPr>
      </w:r>
      <w:r>
        <w:rPr>
          <w:lang w:val="hi_IN" w:bidi="hi_IN"/>
        </w:rPr>
        <w:t>इस सत्र में आप इस कहानी के दृश्य कल्पांकित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एक दृश्य है।</w:t>
      </w:r>
    </w:p>
    <w:p>
      <w:pPr/>
      <w:r>
        <w:rPr>
          <w:lang w:val="hi_IN" w:bidi="hi_IN"/>
        </w:rPr>
      </w:r>
      <w:r>
        <w:rPr>
          <w:b/>
          <w:lang w:val="hi_IN" w:bidi="hi_IN"/>
        </w:rPr>
        <w:t>पहला दृश्य:</w:t>
      </w:r>
      <w:r>
        <w:rPr>
          <w:lang w:val="hi_IN" w:bidi="hi_IN"/>
        </w:rPr>
        <w:t xml:space="preserve"> चेले यीशु के पास आकर दृष्टान्तों के बारे में पूछते हैं। यीशु ने उन्हें समझाया, और यशायाह 6:9–10 का सन्दर्भ दिया।</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कहानी की शुरुआत में यह विचार करते हुए आगे बढ़ें कि क्या यीशु अभी भी नाव में था या यीशु पहले ही नाव से उतर चुका था। हर परिवेश में चेले कहाँ रहे होंगे? आपको क्या लगता है यह हर तरह से कैसे होगा?</w:t>
      </w:r>
    </w:p>
    <w:p>
      <w:pPr/>
      <w:r>
        <w:rPr>
          <w:lang w:val="hi_IN" w:bidi="hi_IN"/>
        </w:rPr>
      </w:r>
      <w:r>
        <w:rPr>
          <w:lang w:val="hi_IN" w:bidi="hi_IN"/>
        </w:rPr>
        <w:t>यीशु के चेले यीशु के पास आते हैं। वे यीशु से पूछते हैं कि वह बताए कि यीशु दृष्टान्तों का प्रयोग क्यों करता है। यीशु कहता है, "तुमको परमेश्वर के भेदों की समझ दी गई है। दूसरों को समझने की क्षमता नहीं दी गई है।" यीशु उन लोगों के बीच अंतर बता रहा है जो समझते हैं और जो नहीं समझते।</w:t>
      </w:r>
    </w:p>
    <w:p>
      <w:pPr/>
      <w:r>
        <w:rPr>
          <w:lang w:val="hi_IN" w:bidi="hi_IN"/>
        </w:rPr>
      </w:r>
      <w:r>
        <w:rPr>
          <w:lang w:val="hi_IN" w:bidi="hi_IN"/>
        </w:rPr>
        <w:t>यहाँ रुकें और समूह में बात करें कि आप कहानियाँ सुनाते समय अलग-अलग लोगों के समूहों के बीच अंतर कैसे दिखाते हैं।</w:t>
      </w:r>
    </w:p>
    <w:p>
      <w:pPr/>
      <w:r>
        <w:rPr>
          <w:lang w:val="hi_IN" w:bidi="hi_IN"/>
        </w:rPr>
      </w:r>
      <w:r>
        <w:rPr>
          <w:lang w:val="hi_IN" w:bidi="hi_IN"/>
        </w:rPr>
        <w:t>यीशु यशायाह की बात का उल्लेख करके समझाता है कि वह दृष्टान्त क्यों बताता है—ताकि जो लोग आत्मिक बातों पर ध्यान नहीं देते, वे उसे समझ न सकें।</w:t>
      </w:r>
    </w:p>
    <w:p>
      <w:pPr/>
      <w:r>
        <w:rPr>
          <w:lang w:val="hi_IN" w:bidi="hi_IN"/>
        </w:rPr>
      </w:r>
      <w:r>
        <w:rPr>
          <w:lang w:val="hi_IN" w:bidi="hi_IN"/>
        </w:rPr>
        <w:t xml:space="preserve">समूह से कहें कि वे इस चर्चा की कल्पना करें। इस दृश्य में यीशु कहाँ हैं और चेले कहाँ हैं? यीशु उन्हें क्या समझाने का प्रयास कर रहा है? </w:t>
      </w:r>
    </w:p>
    <w:p>
      <w:pPr/>
      <w:r>
        <w:rPr>
          <w:lang w:val="hi_IN" w:bidi="hi_IN"/>
        </w:rPr>
      </w:r>
      <w:r>
        <w:rPr>
          <w:lang w:val="hi_IN" w:bidi="hi_IN"/>
        </w:rPr>
        <w:t>यीशु इस भाग को वाक्यांश से शुरू करता है, "मैं तुमसे सच कहता हूँ।" यह वाक्यांश दिखाता है कि यीशु कुछ बहुत महत्वपूर्ण कहने वाला है। यीशु चेलों को धन्य कहता है क्योंकि वे मसीह को देख और सुन रहे हैं जो पृथ्वी पर स्वर्ग का राज्य लाया है। बहुत से प्राचीन भविष्यद्वक्ता और परमेश्वर के चुने हुए लोग यह चाहते थे कि वे उन बातों को देख और सुन सकें जो चेले अब देख और सुन रहे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एक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पड़ावों पर रोकें।</w:t>
      </w:r>
    </w:p>
    <w:p>
      <w:pPr/>
      <w:r>
        <w:rPr>
          <w:lang w:val="hi_IN" w:bidi="hi_IN"/>
        </w:rPr>
      </w:r>
      <w:r>
        <w:rPr>
          <w:lang w:val="hi_IN" w:bidi="hi_IN"/>
        </w:rPr>
        <w:t>जब समूह पहली बार कहानी का अभिनय करे, तो संवाद, प्रवाह,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पड़ावों पर रोक दें।</w:t>
      </w:r>
    </w:p>
    <w:p>
      <w:pPr/>
      <w:r>
        <w:rPr>
          <w:lang w:val="hi_IN" w:bidi="hi_IN"/>
        </w:rPr>
      </w:r>
      <w:r>
        <w:rPr>
          <w:lang w:val="hi_IN" w:bidi="hi_IN"/>
        </w:rPr>
        <w:t>चेले यीशु के पास आये। वे उससे पूछते हैं कि यीशु लोगों से बात करने के लिए दृष्टान्तों का प्रयोग क्यों करता है। यीशु उत्तर देता है, "तुमको तो परमेश्वर के राज्य के रहस्यों को समझने की अनुमति दी गई है। अन्य लोग समझ नहीं पा रहे हैं। लेकिन मैं बाहर के लोगों से बात करते समय दृष्टान्तों में कहता हूँ ताकि यशायाह की कही हुई भविष्यद्वाणी पूरी हो। भविष्यद्वाणी कहती है, 'देखते हुए देखें और उन्हें सुझाई न पड़े और सुनते हुए सुनें भी और न समझें; ऐसा न हो कि वे फिरें, और क्षमा किए जाएँ।'"</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से पूछें, "आपको क्या लगता है कि यीशु यहाँ क्या कहने की कोशिश कर रहा है?" आप ऐसी बातें सुन सकते हैं: "यीशु ये कहानियाँ इसलिए बता रहा ताकि जो लोग सच में उसका अनुसरण करना चाहते हैं, वे उसे समझ सकें; लेकिन जो लोग सच्चे मन से उनका अनुसरण नहीं करना चाहते, वे उन्हें न तो समझ पाएँगे और न ही समझने की कोशिश करेंगे, " या "ऐसे लोग हैं जो अंदर के लोग और बाहरी लोग हैं।" यदि यह स्पष्ट न हो कि यीशु का क्या अर्थ था, तो आप कुछ समय यह विचार करने में लगाना चाहेंगे कि इस कहानि के इस भाग में यीशु क्या कर रहा था।</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फिर यीशु चेलों से कहता है, "तुम धन्य हो क्योंकि परमेश्वर ने तुम्हें समझ दी है। तुम धन्य हो क्योंकि तुम वह देख और सुन रहे हो जिसे भविष्यद्वक्ता देखने और सुनने की आशा करते थे।"</w:t>
      </w:r>
    </w:p>
    <w:p>
      <w:pPr/>
      <w:r>
        <w:rPr>
          <w:lang w:val="hi_IN" w:bidi="hi_IN"/>
        </w:rPr>
      </w:r>
      <w:r>
        <w:rPr>
          <w:lang w:val="hi_IN" w:bidi="hi_IN"/>
        </w:rPr>
        <w:t>अभिनय को रोकें। चेलों की भूमिका निभाने वालों से पूछें, "आप यह सुनकर कैसा महसूस कर रहे हैं कि आप धन्य हैं?" आप ऐसी बातें सुन सकते हैं: "सम्मानित," "विशेष," "अलग" क्योंकि उन्हें एक क्षमता दी गई है जो हर किसी के पास नहीं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b/>
          <w:lang w:val="hi_IN" w:bidi="hi_IN"/>
        </w:rPr>
        <w:t>चेले</w:t>
      </w:r>
      <w:r>
        <w:rPr>
          <w:lang w:val="hi_IN" w:bidi="hi_IN"/>
        </w:rPr>
        <w:t xml:space="preserve"> यीशु के पास यह पूछने के लिए आए कि वह लोगों से </w:t>
      </w:r>
      <w:r>
        <w:rPr>
          <w:b/>
          <w:lang w:val="hi_IN" w:bidi="hi_IN"/>
        </w:rPr>
        <w:t>दृष्टान्तों</w:t>
      </w:r>
      <w:r>
        <w:rPr>
          <w:lang w:val="hi_IN" w:bidi="hi_IN"/>
        </w:rPr>
        <w:t xml:space="preserve"> में क्यों बात करता है।</w:t>
      </w:r>
    </w:p>
    <w:p>
      <w:pPr/>
      <w:r>
        <w:rPr>
          <w:lang w:val="hi_IN" w:bidi="hi_IN"/>
        </w:rPr>
      </w:r>
      <w:r>
        <w:rPr>
          <w:b/>
          <w:lang w:val="hi_IN" w:bidi="hi_IN"/>
        </w:rPr>
        <w:t>चेले</w:t>
      </w:r>
      <w:r>
        <w:rPr>
          <w:lang w:val="hi_IN" w:bidi="hi_IN"/>
        </w:rPr>
        <w:t xml:space="preserve"> वे लोग थे जो यीशु के सबसे करीबी अनुयायी थे वे उसकी सार्वजनिक सेवा के अधिकांश समय उसके साथ रहे, हर जगह उसके साथ यात्रा की, उससे सीखते रहे, और कभी-कभी यीशु उन्हें परमेश्वर के राज्य का शुभ समाचार सुनाने और बीमारों को चंगा करने के लिए भेजता था। </w:t>
      </w:r>
      <w:r>
        <w:rPr>
          <w:lang w:val="hi_IN" w:bidi="hi_IN"/>
        </w:rPr>
        <w:t>चेले</w:t>
      </w:r>
      <w:r>
        <w:rPr>
          <w:lang w:val="hi_IN" w:bidi="hi_IN"/>
        </w:rPr>
        <w:t xml:space="preserve"> की परिभाषा मुख्य शब्दावली में बताई गई है।</w:t>
      </w:r>
    </w:p>
    <w:p>
      <w:pPr/>
      <w:r>
        <w:rPr>
          <w:lang w:val="hi_IN" w:bidi="hi_IN"/>
        </w:rPr>
      </w:r>
      <w:r>
        <w:rPr>
          <w:b/>
          <w:lang w:val="hi_IN" w:bidi="hi_IN"/>
        </w:rPr>
        <w:t>दृष्टान्त</w:t>
      </w:r>
      <w:r>
        <w:rPr>
          <w:lang w:val="hi_IN" w:bidi="hi_IN"/>
        </w:rPr>
        <w:t xml:space="preserve"> ऐसी कहानियाँ हैं जो दैनिक घटनाओं का प्रयोग करके एक गहरा अर्थ समझाती हैं। </w:t>
      </w:r>
      <w:r>
        <w:rPr>
          <w:lang w:val="hi_IN" w:bidi="hi_IN"/>
        </w:rPr>
        <w:t>दृष्टान्तों</w:t>
      </w:r>
      <w:r>
        <w:rPr>
          <w:lang w:val="hi_IN" w:bidi="hi_IN"/>
        </w:rPr>
        <w:t xml:space="preserve"> की परिभाषा के लिए मुख्य शब्दावली को देखें।</w:t>
      </w:r>
    </w:p>
    <w:p>
      <w:pPr/>
      <w:r>
        <w:rPr>
          <w:lang w:val="hi_IN" w:bidi="hi_IN"/>
        </w:rPr>
      </w:r>
      <w:r>
        <w:rPr>
          <w:lang w:val="hi_IN" w:bidi="hi_IN"/>
        </w:rPr>
        <w:t xml:space="preserve">यीशु चेलों से कहता है कि उन्हें </w:t>
      </w:r>
      <w:r>
        <w:rPr>
          <w:b/>
          <w:lang w:val="hi_IN" w:bidi="hi_IN"/>
        </w:rPr>
        <w:t>स्वर्ग के राज्य</w:t>
      </w:r>
      <w:r>
        <w:rPr>
          <w:lang w:val="hi_IN" w:bidi="hi_IN"/>
        </w:rPr>
        <w:t xml:space="preserve"> के </w:t>
      </w:r>
      <w:r>
        <w:rPr>
          <w:b/>
          <w:lang w:val="hi_IN" w:bidi="hi_IN"/>
        </w:rPr>
        <w:t>रहस्यों</w:t>
      </w:r>
      <w:r>
        <w:rPr>
          <w:lang w:val="hi_IN" w:bidi="hi_IN"/>
        </w:rPr>
        <w:t xml:space="preserve"> की समझ दी गई है, लेकिन हर किसी को नहीं। यहाँ यह रहस्य </w:t>
      </w:r>
      <w:r>
        <w:rPr>
          <w:b/>
          <w:lang w:val="hi_IN" w:bidi="hi_IN"/>
        </w:rPr>
        <w:t>परमेश्वर के राज्य</w:t>
      </w:r>
      <w:r>
        <w:rPr>
          <w:lang w:val="hi_IN" w:bidi="hi_IN"/>
        </w:rPr>
        <w:t>, यानी स्वर्ग के राज्य के बारे में है। क्योंकि राज्य किसी भी व्यक्ति की कल्पना या उम्मीद से इतना अलग दिखेगा, इसका भेद कुछ ऐसा है जो केवल परमेश्वर ही दे सकता है। आपको रहस्य के लिए ऐसे शब्द का इस्तेमाल नहीं करना चाहिए जिसका नकारात्मक अर्थ हो या जो दुष्ट व्यवहार से संबंधित हो।</w:t>
      </w:r>
    </w:p>
    <w:p>
      <w:pPr/>
      <w:r>
        <w:rPr>
          <w:lang w:val="hi_IN" w:bidi="hi_IN"/>
        </w:rPr>
      </w:r>
      <w:r>
        <w:rPr>
          <w:lang w:val="hi_IN" w:bidi="hi_IN"/>
        </w:rPr>
        <w:t xml:space="preserve">मत्ती </w:t>
      </w:r>
      <w:r>
        <w:rPr>
          <w:b/>
          <w:lang w:val="hi_IN" w:bidi="hi_IN"/>
        </w:rPr>
        <w:t>परमेश्वर के राज्य</w:t>
      </w:r>
      <w:r>
        <w:rPr>
          <w:lang w:val="hi_IN" w:bidi="hi_IN"/>
        </w:rPr>
        <w:t xml:space="preserve"> के बजाय </w:t>
      </w:r>
      <w:r>
        <w:rPr>
          <w:b/>
          <w:lang w:val="hi_IN" w:bidi="hi_IN"/>
        </w:rPr>
        <w:t>स्वर्ग के राज्य</w:t>
      </w:r>
      <w:r>
        <w:rPr>
          <w:lang w:val="hi_IN" w:bidi="hi_IN"/>
        </w:rPr>
        <w:t xml:space="preserve"> को दर्शाता है ताकि उसे परमेश्वर का नाम लेना न पड़े। </w:t>
      </w:r>
      <w:r>
        <w:rPr>
          <w:lang w:val="hi_IN" w:bidi="hi_IN"/>
        </w:rPr>
        <w:t>राज्य</w:t>
      </w:r>
      <w:r>
        <w:rPr>
          <w:lang w:val="hi_IN" w:bidi="hi_IN"/>
        </w:rPr>
        <w:t xml:space="preserve"> एक ऐसा स्थान है जहाँ एक </w:t>
      </w:r>
      <w:r>
        <w:rPr>
          <w:lang w:val="hi_IN" w:bidi="hi_IN"/>
        </w:rPr>
        <w:t>राजा</w:t>
      </w:r>
      <w:r>
        <w:rPr>
          <w:lang w:val="hi_IN" w:bidi="hi_IN"/>
        </w:rPr>
        <w:t xml:space="preserve"> लोगों के एक समूह पर शासन करता है। पुराने नियम में, परमेश्वर का राज्य उसके लोग इस्राएल थे। लेकिन इस्राएल के लोग हमेशा परमेश्वर की आज्ञा नहीं मानते थे। परमेश्वर का राज्य उन सभी लोगों को दर्शाता है, जो उसका अनुसरण करते हैं, लेकिन हम जानते हैं कि हर कोई अभी भी परमेश्वर की आज्ञा नहीं मानता और उसका राज्य अभी तक पूर्ण नहीं हुआ है। लेकिन यीशु भी परमेश्वर के राज्य का हिस्सा लाने के लिए आया था। आज परमेश्वर का राज्य उन लोगों में है जो यीशु को अपना राजा मानकर उसके पीछे चलते हैं, एक-दूसरे की मदद करते हैं, और दूसरों तक यीशु का प्रेम पहुँचाते हैं। बाद में परमेश्वर एक सिद्ध राज्य लाएगा। परमेश्वर अपने लोगों पर पूरी तरह से राज्य करेगा, इसके बाद, कोई और दुःख या बुराई नहीं होगी और सभी लोग उसकी बात मानेंगे। परमेश्वर आएगा, बुरे लोगों का न्याय करेगा, और संसार परिपूर्ण हो जाएगा।</w:t>
      </w:r>
    </w:p>
    <w:p>
      <w:pPr/>
      <w:r>
        <w:rPr>
          <w:lang w:val="hi_IN" w:bidi="hi_IN"/>
        </w:rPr>
      </w:r>
      <w:r>
        <w:rPr>
          <w:lang w:val="hi_IN" w:bidi="hi_IN"/>
        </w:rPr>
        <w:t>जब यीशु ने परमेश्वर के राज्य के बारे में बात की, तो लोगों को यह समझ में नहीं आया, इसलिए यह उन्हें एक रहस्य जैसा लगा। उन्हें सच में यीशु की बात सुनने की ज़रूरत थी, ताकि वे समझ सकें कि वह क्या कहना चाहता है। यीशु ने परमेश्वर के राज्य के इस रहस्य को अपने दृष्टान्तों के माध्यम से समझाया।</w:t>
      </w:r>
    </w:p>
    <w:p>
      <w:pPr/>
      <w:r>
        <w:rPr>
          <w:lang w:val="hi_IN" w:bidi="hi_IN"/>
        </w:rPr>
      </w:r>
      <w:r>
        <w:rPr>
          <w:lang w:val="hi_IN" w:bidi="hi_IN"/>
        </w:rPr>
        <w:t xml:space="preserve">नए नियम में परमेश्वर का राज्य उस समय को दर्शाता है जब परमेश्वर राज्य करने आता है—उसका शासन और अधिकार पृथ्वी पर यीशु की सेवा और लोगों के उसे स्वीकार करने के साथ पूरा होना शुरू होता है। बाद में, सिद्ध राज्य आएगा। जब हम यीशु के पीछे चलते हैं और परमेश्वर को सुन कर उसकी आज्ञा का पालन करते हैं तो हम परमेश्वर के राज्य का अभी अनुभव करते हैं। </w:t>
      </w:r>
      <w:r>
        <w:rPr>
          <w:lang w:val="hi_IN" w:bidi="hi_IN"/>
        </w:rPr>
        <w:t>परमेश्वर के राज्य</w:t>
      </w:r>
      <w:r>
        <w:rPr>
          <w:lang w:val="hi_IN" w:bidi="hi_IN"/>
        </w:rPr>
        <w:t xml:space="preserve"> की परिभाषा के लिए मुख्य शब्दावली को देखें।</w:t>
      </w:r>
    </w:p>
    <w:p>
      <w:pPr/>
      <w:r>
        <w:rPr>
          <w:lang w:val="hi_IN" w:bidi="hi_IN"/>
        </w:rPr>
      </w:r>
      <w:r>
        <w:rPr>
          <w:lang w:val="hi_IN" w:bidi="hi_IN"/>
        </w:rPr>
        <w:t xml:space="preserve">यीशु यह भी कहता है कि वह </w:t>
      </w:r>
      <w:r>
        <w:rPr>
          <w:b/>
          <w:lang w:val="hi_IN" w:bidi="hi_IN"/>
        </w:rPr>
        <w:t>भविष्यद्वक्ता</w:t>
      </w:r>
      <w:r>
        <w:rPr>
          <w:lang w:val="hi_IN" w:bidi="hi_IN"/>
        </w:rPr>
        <w:t xml:space="preserve"> यशायाह द्वारा कही गई </w:t>
      </w:r>
      <w:r>
        <w:rPr>
          <w:b/>
          <w:lang w:val="hi_IN" w:bidi="hi_IN"/>
        </w:rPr>
        <w:t>भविष्यद्वाणी</w:t>
      </w:r>
      <w:r>
        <w:rPr>
          <w:lang w:val="hi_IN" w:bidi="hi_IN"/>
        </w:rPr>
        <w:t xml:space="preserve"> को पूरा करने के लिए दृष्टान्तों में बोलता है।</w:t>
      </w:r>
    </w:p>
    <w:p>
      <w:pPr/>
      <w:r>
        <w:rPr>
          <w:lang w:val="hi_IN" w:bidi="hi_IN"/>
        </w:rPr>
      </w:r>
      <w:r>
        <w:rPr>
          <w:b/>
          <w:lang w:val="hi_IN" w:bidi="hi_IN"/>
        </w:rPr>
        <w:t>भविष्यद्वाणी</w:t>
      </w:r>
      <w:r>
        <w:rPr>
          <w:lang w:val="hi_IN" w:bidi="hi_IN"/>
        </w:rPr>
        <w:t xml:space="preserve"> एक प्रेरित संदेश है जो परमेश्वर के लोगों के लिए परमेश्वर की इच्छा को बताता है। </w:t>
      </w:r>
      <w:r>
        <w:rPr>
          <w:b/>
          <w:lang w:val="hi_IN" w:bidi="hi_IN"/>
        </w:rPr>
        <w:t>भविष्यद्वक्ता</w:t>
      </w:r>
      <w:r>
        <w:rPr>
          <w:lang w:val="hi_IN" w:bidi="hi_IN"/>
        </w:rPr>
        <w:t xml:space="preserve"> वह व्यक्ति होता है जो परमेश्वर का संदेश पाता है और परमेश्वर के लोगों तक पहुँचाता है। </w:t>
      </w:r>
      <w:r>
        <w:rPr>
          <w:b/>
          <w:lang w:val="hi_IN" w:bidi="hi_IN"/>
        </w:rPr>
        <w:t>भविष्यद्वक्ता</w:t>
      </w:r>
      <w:r>
        <w:rPr>
          <w:lang w:val="hi_IN" w:bidi="hi_IN"/>
        </w:rPr>
        <w:t xml:space="preserve"> और </w:t>
      </w:r>
      <w:r>
        <w:rPr>
          <w:lang w:val="hi_IN" w:bidi="hi_IN"/>
        </w:rPr>
        <w:t>भविष्यद्वाणी</w:t>
      </w:r>
      <w:r>
        <w:rPr>
          <w:lang w:val="hi_IN" w:bidi="hi_IN"/>
        </w:rPr>
        <w:t xml:space="preserve"> की परिभाषा के लिए मुख्य शब्दावली देखें।</w:t>
      </w:r>
    </w:p>
    <w:p>
      <w:pPr/>
      <w:r>
        <w:rPr>
          <w:lang w:val="hi_IN" w:bidi="hi_IN"/>
        </w:rPr>
      </w:r>
      <w:r>
        <w:rPr>
          <w:lang w:val="hi_IN" w:bidi="hi_IN"/>
        </w:rPr>
        <w:t>यीशु भविष्यद्वक्ता यशायाह का उल्लेख उन लोगों के बारे में करता है जिनके पास आँखें और कान हैं, लेकिन सच में सत्य को नहीं देख सकते हैं और न सुन सकते हैं। इसका अर्थ है कि वे समझ नहीं पा रहे हैं कि उनसे क्या कहा जा रहा है। भविष्यद्वक्ता ने यह भी कहा कि लोगों के मन सुस्त हो गए हैं, नहीं तो वे सत्य को समझते और परमेश्वर की ओर लौट आते। जिस व्यक्ति का मन सुस्त हो गया है, वह ऐसा व्यक्ति है जो सत्य को समझने का प्रयास करने को तैयार नहीं है।</w:t>
      </w:r>
    </w:p>
    <w:p>
      <w:pPr/>
      <w:r>
        <w:rPr>
          <w:lang w:val="hi_IN" w:bidi="hi_IN"/>
        </w:rPr>
      </w:r>
      <w:r>
        <w:rPr>
          <w:lang w:val="hi_IN" w:bidi="hi_IN"/>
        </w:rPr>
        <w:t xml:space="preserve">यीशु चेलों से कहता है कि वे </w:t>
      </w:r>
      <w:r>
        <w:rPr>
          <w:b/>
          <w:lang w:val="hi_IN" w:bidi="hi_IN"/>
        </w:rPr>
        <w:t>धन्य</w:t>
      </w:r>
      <w:r>
        <w:rPr>
          <w:lang w:val="hi_IN" w:bidi="hi_IN"/>
        </w:rPr>
        <w:t xml:space="preserve"> हैं, क्योंकि वे वह सब देख और सुन रहे हैं जिसे भविष्यद्वक्ता और </w:t>
      </w:r>
      <w:r>
        <w:rPr>
          <w:b/>
          <w:lang w:val="hi_IN" w:bidi="hi_IN"/>
        </w:rPr>
        <w:t>धर्मी</w:t>
      </w:r>
      <w:r>
        <w:rPr>
          <w:lang w:val="hi_IN" w:bidi="hi_IN"/>
        </w:rPr>
        <w:t xml:space="preserve"> लोग देखना और सुनना चाहते थे। जब परमेश्वर किसी पर अनुग्रह करता है तब वह उन्हें आशीष देता है। </w:t>
      </w:r>
      <w:r>
        <w:rPr>
          <w:lang w:val="hi_IN" w:bidi="hi_IN"/>
        </w:rPr>
        <w:t>आशीष</w:t>
      </w:r>
      <w:r>
        <w:rPr>
          <w:lang w:val="hi_IN" w:bidi="hi_IN"/>
        </w:rPr>
        <w:t xml:space="preserve"> की परिभाषा के लिए मुख्य शब्दावली देखें। धर्मी लोग वे हैं जिन्हें परमेश्वर ने स्वीकार किया है। </w:t>
      </w:r>
      <w:r>
        <w:rPr>
          <w:lang w:val="hi_IN" w:bidi="hi_IN"/>
        </w:rPr>
        <w:t>धर्मी</w:t>
      </w:r>
      <w:r>
        <w:rPr>
          <w:lang w:val="hi_IN" w:bidi="hi_IN"/>
        </w:rPr>
        <w:t xml:space="preserve"> की परिभाषा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13:18–23</w:t>
      </w:r>
      <w:r>
        <w:rPr>
          <w:lang w:val="hi_IN" w:bidi="hi_IN"/>
        </w:rPr>
      </w:r>
    </w:p>
    <w:p>
      <w:pPr>
        <w:pStyle w:val="Heading3"/>
      </w:pPr>
      <w:r>
        <w:rPr>
          <w:lang w:val="hi_IN" w:bidi="hi_IN"/>
        </w:rPr>
        <w:t>सुने और मन में रखें</w:t>
      </w:r>
    </w:p>
    <w:p>
      <w:pPr/>
      <w:r>
        <w:rPr>
          <w:lang w:val="hi_IN" w:bidi="hi_IN"/>
        </w:rPr>
      </w:r>
      <w:r>
        <w:rPr>
          <w:lang w:val="hi_IN" w:bidi="hi_IN"/>
        </w:rPr>
        <w:t>मत्ती 13:18–23 को सुनें और इसे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यीशु अपने चेलों को दृष्टान्त समझाता है। कुछ संस्करणों में पाठ से ऐसा प्रतीत होता है कि जैसे यीशु यह दृष्टान्त फिर से बताने वाला है, जब वह कहता है, "बीज बोने वाले का दृष्टान्त सुनो।" लेकिन बेहतर समझ यह है कि यीशु चाहता है कि चेले इस दृष्टान्त की व्याख्या सुनें। इस दृष्टान्त की मूल व्याख्या यह है कि बीज परमेश्वर के वचन का प्रतीक हैं, बुआई करना लोगों तक वह वचन पहुँचाने का कार्य है, और अलग-अलग प्रकार की मिट्टी उन भिन्न लोगों को दिखाती है, जो वचन को अलग-अलग तरीकों से सुनते और ग्रहण करते हैं।</w:t>
      </w:r>
    </w:p>
    <w:p>
      <w:pPr/>
      <w:r>
        <w:rPr>
          <w:lang w:val="hi_IN" w:bidi="hi_IN"/>
        </w:rPr>
      </w:r>
      <w:r>
        <w:rPr>
          <w:lang w:val="hi_IN" w:bidi="hi_IN"/>
        </w:rPr>
        <w:t>यीशु समझाता है कि पथरीले मार्ग पर जो बीज गिरते हैं उन्हें लोग समझ नहीं पाते। फिर दुष्ट आकर बीज ले जाता है। दुष्ट शैतान या उसकी दुष्टात्माएँ हैं। वाक्यांश "जो उसके मन में बोया गया है" का अर्थ है परमेश्वर के बारे में वह संदेश जो उसने सुना है। फिर यीशु बताता है कि पथरीली मिट्टी उन लोगों का अर्थ है जो संदेश को तुरन्त आनन्द से स्वीकार करते हैं, पर थोड़े ही समय तक टिकते हैं, क्योंकि वे वास्तव में उस पर चलते नहीं हैं। संदेश के कारण सताव या संकट के समय में, वे परमेश्वर का अनुसरण करना बंद कर देते हैं। सताव तब होता है जब लोग परमेश्वर के लोगों को चोट पहुँचाते हैं या उन्हें दुख देते हैं। मत्ती में यही एक स्थान है जहाँ सताव शब्द आता है। यह मिट्टी शुरू में तो अच्छी होती है, लेकिन अन्त में यह "उपजाऊ साबित नहीं होती।" इसका मतलब यह है कि समय के साथ इस बीज से कोई उपयोगी वस्तु उत्पन्न नहीं होती।</w:t>
      </w:r>
    </w:p>
    <w:p>
      <w:pPr/>
      <w:r>
        <w:rPr>
          <w:lang w:val="hi_IN" w:bidi="hi_IN"/>
        </w:rPr>
      </w:r>
      <w:r>
        <w:rPr>
          <w:lang w:val="hi_IN" w:bidi="hi_IN"/>
        </w:rPr>
        <w:t>यहाँ रुकें और अपने समूह के साथ चर्चा करें। आपकी संस्कृति में लोग परमेश्वर के वचन के कारण किस प्रकार के सताव या परेशानी का सामना करते हैं? किसी ऐसे व्यक्ति की कहानी सुनाएँ जिसे आप जानते हैं जिसने सताव का सामना किया हो।</w:t>
      </w:r>
    </w:p>
    <w:p>
      <w:pPr/>
      <w:r>
        <w:rPr>
          <w:lang w:val="hi_IN" w:bidi="hi_IN"/>
        </w:rPr>
      </w:r>
      <w:r>
        <w:rPr>
          <w:lang w:val="hi_IN" w:bidi="hi_IN"/>
        </w:rPr>
        <w:t>फिर यीशु बताता है कि जो बीज काँटों के बीच गिरते हैं वे उन लोगों को दर्शाते हैं जो संदेश सुनते हैं लेकिन चिंताओं और धन से अभिभूत हैं, और इसलिए उनके मन में वचन नहीं रहता।</w:t>
      </w:r>
    </w:p>
    <w:p>
      <w:pPr/>
      <w:r>
        <w:rPr>
          <w:lang w:val="hi_IN" w:bidi="hi_IN"/>
        </w:rPr>
      </w:r>
      <w:r>
        <w:rPr>
          <w:lang w:val="hi_IN" w:bidi="hi_IN"/>
        </w:rPr>
        <w:t>यहाँ रुकें और अपने समूह के साथ चर्चा करें। आपकी संस्कृति में आप धन का वर्णन किस तरह करेंगे? आपकी संस्कृति में किस तरह की स्थितियाँ लोगों की चिंता का कारण बनती हैं?</w:t>
      </w:r>
    </w:p>
    <w:p>
      <w:pPr/>
      <w:r>
        <w:rPr>
          <w:lang w:val="hi_IN" w:bidi="hi_IN"/>
        </w:rPr>
      </w:r>
      <w:r>
        <w:rPr>
          <w:lang w:val="hi_IN" w:bidi="hi_IN"/>
        </w:rPr>
        <w:t>फिर यीशु बताता है कि अच्छी मिट्टी वे लोग हैं जो संदेश को सुनते हैं, समझते हैं, और परिणामस्वरूप उनका जीवन एक फसल देने वाले पौधे की तरह है।</w:t>
      </w:r>
    </w:p>
    <w:p>
      <w:pPr/>
      <w:r>
        <w:rPr>
          <w:lang w:val="hi_IN" w:bidi="hi_IN"/>
        </w:rPr>
      </w:r>
      <w:r>
        <w:rPr>
          <w:lang w:val="hi_IN" w:bidi="hi_IN"/>
        </w:rPr>
        <w:t>रुकें और किसान के बीज बोते हुए की तस्वीरें, अलग-अलग प्रकार की मिट्टी की तस्वीरें, और कटाई के लिए तैयार फसल की तस्वीरें देखें।</w:t>
      </w:r>
    </w:p>
    <w:p>
      <w:pPr/>
      <w:r>
        <w:rPr>
          <w:lang w:val="hi_IN" w:bidi="hi_IN"/>
        </w:rPr>
      </w:r>
      <w:r>
        <w:rPr>
          <w:lang w:val="hi_IN" w:bidi="hi_IN"/>
        </w:rPr>
        <w:t>यह ध्यान देना ज़रूरी है कि बोए जाने के बाद बीजों के अर्थ को लेकर कई अलग-अलग व्याख्याएँ हैं। कुछ विद्वानों का मानना है कि बीज को परमेश्वर के संदेश का प्रतीक बताया गया है, और मिट्टी उन चार अलग-अलग प्रकार के लोगों को दर्शाती है जो परमेश्वर के संदेश को सुनते हैं और उस पर प्रतिक्रिया देते हैं। अन्य विद्वान मानते हैं कि यह मिट्टी अलग-अलग प्रकार के लोगों को दर्शाती है।</w:t>
      </w:r>
    </w:p>
    <w:p>
      <w:pPr/>
      <w:r>
        <w:rPr>
          <w:lang w:val="hi_IN" w:bidi="hi_IN"/>
        </w:rPr>
      </w:r>
      <w:r>
        <w:rPr>
          <w:lang w:val="hi_IN" w:bidi="hi_IN"/>
        </w:rPr>
        <w:t>इस दृष्टान्त में यीशु बताता है कि किसान बीज कैसे बोता है। लेकिन जब यीशु इस दृष्टांत को समझाता है, तो ध्यान ज़्यादा बीज और उसके साथ क्या हुआ, इस पर होता है। "चार प्रकार की मिट्टी का दृष्टान्त" या "बीज का दृष्टान्त" एक अधिक उपयुक्त शीर्षक हो सकता है।</w:t>
      </w:r>
    </w:p>
    <w:p>
      <w:pPr/>
      <w:r>
        <w:rPr>
          <w:lang w:val="hi_IN" w:bidi="hi_IN"/>
        </w:rPr>
      </w:r>
      <w:r>
        <w:rPr>
          <w:lang w:val="hi_IN" w:bidi="hi_IN"/>
        </w:rPr>
        <w:t>यीशु के इस दृष्टान्त की व्याख्या केवल उसमें दिए गए प्रतीकों का अर्थ बताती है, पर यह नहीं बताती कि बोने वाला कौन है, मिट्टियाँ अलग-अलग क्यों हैं, या फसल कैसी दिखाई देती है। यीशु यह स्पष्ट नहीं करता कि वे उन मसीहियों की बात कर रहा है जिन्हें आत्मिक रूप से बढ़ने की आवश्यकता है, या उन गैर-मसीहियों की, जो परमेश्वर का वचन सुनते और उसे स्वीकार करते हैं। दृष्टान्तों का अक्सर एक विशिष्ट स्थिति या समय अवधि की तुलना में अधिक व्यापक अर्थ होता है। ऐसे दृष्टान्त का अर्थ या व्याख्या उस तरह न करें जैसे पवित्रशास्त्र में नहीं दी गई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एक दृश्य है।</w:t>
      </w:r>
    </w:p>
    <w:p>
      <w:pPr/>
      <w:r>
        <w:rPr>
          <w:lang w:val="hi_IN" w:bidi="hi_IN"/>
        </w:rPr>
      </w:r>
      <w:r>
        <w:rPr>
          <w:b/>
          <w:lang w:val="hi_IN" w:bidi="hi_IN"/>
        </w:rPr>
        <w:t>पहला दृश्य:</w:t>
      </w:r>
      <w:r>
        <w:rPr>
          <w:lang w:val="hi_IN" w:bidi="hi_IN"/>
        </w:rPr>
        <w:t xml:space="preserve"> यीशु बताता है कि बीज बोने वाला किसान ऐसा है जैसे वह लोगों को परमेश्वर का संदेश दे रहा हो। बीज परमेश्वर के संदेश को दर्शाते हैं, और विभिन्न मिट्टियाँ उस संदेश के प्रति लोगों की अलग-अलग प्रतिक्रिया को दर्शाती हैं।</w:t>
      </w:r>
    </w:p>
    <w:p>
      <w:pPr/>
      <w:r>
        <w:rPr>
          <w:lang w:val="hi_IN" w:bidi="hi_IN"/>
        </w:rPr>
      </w:r>
      <w:r>
        <w:rPr>
          <w:lang w:val="hi_IN" w:bidi="hi_IN"/>
        </w:rPr>
        <w:t>जो बीज पथरीले मार्ग पर गिरते हैं, वे परमेश्वर की बात सुनने वाले लोगों को दर्शाते हैं, लेकिन इससे पहले कि वे इसे समझ पाएँ, शैतान उन्हें दूर ले जाता है।</w:t>
      </w:r>
    </w:p>
    <w:p>
      <w:pPr/>
      <w:r>
        <w:rPr>
          <w:lang w:val="hi_IN" w:bidi="hi_IN"/>
        </w:rPr>
      </w:r>
      <w:r>
        <w:rPr>
          <w:lang w:val="hi_IN" w:bidi="hi_IN"/>
        </w:rPr>
        <w:t>नीचे चट्टानों वाली मिट्टी पर जो बीज गिरते हैं, वे परमेश्वर के संदेश को जल्दी स्वीकार करने वाले लोगों के समान हैं, लेकिन उनका विश्वास जड़ नहीं पकड़ता। जब परेशानी आती है, तो वे परमेश्वर से दूर हो जाते हैं।</w:t>
      </w:r>
    </w:p>
    <w:p>
      <w:pPr/>
      <w:r>
        <w:rPr>
          <w:lang w:val="hi_IN" w:bidi="hi_IN"/>
        </w:rPr>
      </w:r>
      <w:r>
        <w:rPr>
          <w:lang w:val="hi_IN" w:bidi="hi_IN"/>
        </w:rPr>
        <w:t>जो बीज झाड़ियों के बीच उगते हैं, वे उन लोगों जैसे हैं जो परमेश्वर का संदेश स्वीकार करते हैं, लेकिन फिर जीवन की चिंताओं और दूसरी बातों में उलझ जाते हैं। वे धन का पीछा करने लगते हैं। वे कोई फसल नहीं पैदा करते।</w:t>
      </w:r>
    </w:p>
    <w:p>
      <w:pPr/>
      <w:r>
        <w:rPr>
          <w:lang w:val="hi_IN" w:bidi="hi_IN"/>
        </w:rPr>
      </w:r>
      <w:r>
        <w:rPr>
          <w:lang w:val="hi_IN" w:bidi="hi_IN"/>
        </w:rPr>
        <w:t>परन्तु जो बीज अच्छी भूमि पर गिरते हैं वे उन लोगों के समान हैं जो परमेश्वर का वचन सुनकर उसे स्वीकार करते हैं और जड़ पकड़ते हैं। वे ऐसे लोग हैं जो परमेश्वर के वचन पर मन लगाते हैं और उसे अपने जीवन में लागू करते हैं। वे लोग हैं जो तीस, साठ या सौ गुना फल पैदा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r>
        <w:rPr>
          <w:lang w:val="hi_IN" w:bidi="hi_IN"/>
        </w:rPr>
      </w:r>
      <w:r>
        <w:rPr>
          <w:lang w:val="hi_IN" w:bidi="hi_IN"/>
        </w:rPr>
        <w:t>दृष्टान्त की व्याख्या में ये पात्र शामिल हैं:</w:t>
      </w:r>
    </w:p>
    <w:p>
      <w:pPr>
        <w:pStyle w:val="ListBullet"/>
        <w:spacing w:line="240" w:lineRule="auto"/>
        <w:ind w:left="720"/>
      </w:pPr>
      <w:r>
        <w:rPr>
          <w:lang w:val="hi_IN" w:bidi="hi_IN"/>
        </w:rPr>
      </w:r>
      <w:r>
        <w:rPr>
          <w:lang w:val="hi_IN" w:bidi="hi_IN"/>
        </w:rPr>
        <w:t>मार्ग का प्रतिनिधित्व करने वाला व्यक्ति</w:t>
      </w:r>
    </w:p>
    <w:p>
      <w:pPr>
        <w:pStyle w:val="ListBullet"/>
        <w:spacing w:line="240" w:lineRule="auto"/>
        <w:ind w:left="720"/>
      </w:pPr>
      <w:r>
        <w:rPr>
          <w:lang w:val="hi_IN" w:bidi="hi_IN"/>
        </w:rPr>
      </w:r>
      <w:r>
        <w:rPr>
          <w:lang w:val="hi_IN" w:bidi="hi_IN"/>
        </w:rPr>
        <w:t>चट्टानों के साथ क्षेत्र का प्रतिनिधित्व करने वाला व्यक्ति</w:t>
      </w:r>
    </w:p>
    <w:p>
      <w:pPr>
        <w:pStyle w:val="ListBullet"/>
        <w:spacing w:line="240" w:lineRule="auto"/>
        <w:ind w:left="720"/>
      </w:pPr>
      <w:r>
        <w:rPr>
          <w:lang w:val="hi_IN" w:bidi="hi_IN"/>
        </w:rPr>
      </w:r>
      <w:r>
        <w:rPr>
          <w:lang w:val="hi_IN" w:bidi="hi_IN"/>
        </w:rPr>
        <w:t>कँटीले क्षेत्र का प्रतिनिधित्व करने वाला व्यक्ति</w:t>
      </w:r>
    </w:p>
    <w:p>
      <w:pPr>
        <w:pStyle w:val="ListBullet"/>
        <w:spacing w:line="240" w:lineRule="auto"/>
        <w:ind w:left="720"/>
      </w:pPr>
      <w:r>
        <w:rPr>
          <w:lang w:val="hi_IN" w:bidi="hi_IN"/>
        </w:rPr>
      </w:r>
      <w:r>
        <w:rPr>
          <w:lang w:val="hi_IN" w:bidi="hi_IN"/>
        </w:rPr>
        <w:t>उपजाऊ मिट्टी वाले क्षेत्र का प्रतिनिधित्व करने वाला व्यक्ति</w:t>
      </w:r>
    </w:p>
    <w:p>
      <w:pPr>
        <w:pStyle w:val="ListBullet"/>
        <w:spacing w:line="240" w:lineRule="auto"/>
        <w:ind w:left="720"/>
      </w:pPr>
      <w:r>
        <w:rPr>
          <w:lang w:val="hi_IN" w:bidi="hi_IN"/>
        </w:rPr>
      </w:r>
      <w:r>
        <w:rPr>
          <w:lang w:val="hi_IN" w:bidi="hi_IN"/>
        </w:rPr>
        <w:t>शैतान</w:t>
      </w:r>
    </w:p>
    <w:p>
      <w:pPr/>
      <w:r>
        <w:rPr>
          <w:lang w:val="hi_IN" w:bidi="hi_IN"/>
        </w:rPr>
      </w:r>
      <w:r>
        <w:rPr>
          <w:lang w:val="hi_IN" w:bidi="hi_IN"/>
        </w:rPr>
        <w:t>इस सत्र में, समूह से कहें कि वे कहानी और उसके घटनाक्रम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अपने समूह से कहें कि वे एक बीज ढूँढें और इस बारे में बात करें कि बीज परमेश्वर के वचन के समान है। अपने समूह के साथ बाहर जाएँ और आसपास की अलग-अलग प्रकार की मिट्टी को देखें। जब बीज खराब मिट्टी पर गिरते हैं तो क्या होता है? यह बीज कहाँ सबसे अच्छी तरह से बढ़ता है? यदि समय हो, तो अपने समूह से कहें कि वे एक स्थानीय किसान से इन प्रश्नों के बारे में बात करें। किसान से पूछें कि क्या वह बता सकता है कि बीज बोए जाने के बाद कैसे बढ़ते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एक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r>
        <w:rPr>
          <w:lang w:val="hi_IN" w:bidi="hi_IN"/>
        </w:rPr>
      </w:r>
      <w:r>
        <w:rPr>
          <w:lang w:val="hi_IN" w:bidi="hi_IN"/>
        </w:rPr>
        <w:t>दृष्टान्त की व्याख्या में ये पात्र शामिल हैं:</w:t>
      </w:r>
    </w:p>
    <w:p>
      <w:pPr>
        <w:pStyle w:val="ListBullet"/>
        <w:spacing w:line="240" w:lineRule="auto"/>
        <w:ind w:left="720"/>
      </w:pPr>
      <w:r>
        <w:rPr>
          <w:lang w:val="hi_IN" w:bidi="hi_IN"/>
        </w:rPr>
      </w:r>
      <w:r>
        <w:rPr>
          <w:lang w:val="hi_IN" w:bidi="hi_IN"/>
        </w:rPr>
        <w:t>मार्ग का प्रतिनिधित्व करने वाला व्यक्ति</w:t>
      </w:r>
    </w:p>
    <w:p>
      <w:pPr>
        <w:pStyle w:val="ListBullet"/>
        <w:spacing w:line="240" w:lineRule="auto"/>
        <w:ind w:left="720"/>
      </w:pPr>
      <w:r>
        <w:rPr>
          <w:lang w:val="hi_IN" w:bidi="hi_IN"/>
        </w:rPr>
      </w:r>
      <w:r>
        <w:rPr>
          <w:lang w:val="hi_IN" w:bidi="hi_IN"/>
        </w:rPr>
        <w:t>चट्टानों के साथ क्षेत्र का प्रतिनिधित्व करने वाला व्यक्ति</w:t>
      </w:r>
    </w:p>
    <w:p>
      <w:pPr>
        <w:pStyle w:val="ListBullet"/>
        <w:spacing w:line="240" w:lineRule="auto"/>
        <w:ind w:left="720"/>
      </w:pPr>
      <w:r>
        <w:rPr>
          <w:lang w:val="hi_IN" w:bidi="hi_IN"/>
        </w:rPr>
      </w:r>
      <w:r>
        <w:rPr>
          <w:lang w:val="hi_IN" w:bidi="hi_IN"/>
        </w:rPr>
        <w:t>कँटीले क्षेत्र का प्रतिनिधित्व करने वाला व्यक्ति</w:t>
      </w:r>
    </w:p>
    <w:p>
      <w:pPr>
        <w:pStyle w:val="ListBullet"/>
        <w:spacing w:line="240" w:lineRule="auto"/>
        <w:ind w:left="720"/>
      </w:pPr>
      <w:r>
        <w:rPr>
          <w:lang w:val="hi_IN" w:bidi="hi_IN"/>
        </w:rPr>
      </w:r>
      <w:r>
        <w:rPr>
          <w:lang w:val="hi_IN" w:bidi="hi_IN"/>
        </w:rPr>
        <w:t>उपजाऊ मिट्टी के साथ क्षेत्र का प्रतिनिधित्व करने वाला व्यक्ति</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दूसरा संभावित व्यक्ति संदेश बताने के लिए</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पड़ावों पर रोक दें।</w:t>
      </w:r>
    </w:p>
    <w:p>
      <w:pPr/>
      <w:r>
        <w:rPr>
          <w:lang w:val="hi_IN" w:bidi="hi_IN"/>
        </w:rPr>
      </w:r>
      <w:r>
        <w:rPr>
          <w:lang w:val="hi_IN" w:bidi="hi_IN"/>
        </w:rPr>
        <w:t>यीशु समझाता है कि इस कहानी में किसान उस व्यक्ति को दर्शाता है जो परमेश्वर का संदेश (या वचन) लोगों तक पहुँचाता है, और बीज परमेश्वर का संदेश हैं। जब बीज पथरीले मार्ग पर गिरते हैं और पक्षी उसे चुग जाते हैं, वे ऐसे लोग हैं जो परमेश्वर का संदेश सुनते हैं, लेकिन दुष्ट आकर, उठा ले जाता है। वैसे ही चट्टान के ऊपर उथली मिट्टी पर जो बीज बोए जाते हैं, जिनके पौधे धूप से झुलस गए हैं, वे ऐसे लोगों का प्रतिनिधित्व करते हैं, जो संदेश प्राप्त करते हैं, लेकिन विश्वास में उनकी जड़ें गहरी नहीं हैं। जब उन पर अत्याचार किया जाता है तो वे लंबे समय तक नहीं टिक पाते।</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समूह से पूछें: क्या आप उन लोगों के बारे में सोच सकते हैं जो शायद पथरीले मार्ग पर थे? क्या आप ऐसे लोगों के बारे में सोच सकते हैं जो उथली मिट्टी पर हो सकते हैं? उनका वर्णन करें।</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जंगली झाड़ियों के बीच गिरे बीज उन लोगों को दर्शाते हैं, जो परमेश्वर के संदेश को सुनते हैं, लेकिन संसार की चिंता, वस्तुओं की इच्छा और धन का लोभ उनमें समाकर उस संदेश को दबा देता है। ऐसे बीज फलवन्त नहीं होते।</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इन बीजों का अभिनय करने वाले व्यक्ति या लोगों से पूछें, "आप कैसा महसूस कर रहे हैं? आपके जीवन या आपकी फसल को क्या दबा रहा है? यीशु की भूमिका निभाने वाले व्यक्ति से पूछें कि वह उस मिट्टी के बारे में कैसा महसूस कर रहा है जो कुछ भी उपज नहीं देती। ऐसी बातों पर ध्यान दें:</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अच्छी भूमि में गिरा हुआ बीज उन लोगों को दिखाता है जो परमेश्वर का वचन सुनते हैं और उसे मान लेते हैं। वे बोए गए बीजों से तीस, साठ, और सौ गुना तक फसल पैदा करते हैं। समूह से पूछें, "जो लोग अच्छी मिट्टी की तरह हैं वे क्या करते हैं? क्या आप ऐसे लोगों को जानते हैं जो अच्छी मिट्टी जैसे हैं?”</w:t>
      </w:r>
      <w:r>
        <w:rPr>
          <w:lang w:val="hi_IN" w:bidi="hi_IN"/>
        </w:rPr>
      </w:r>
    </w:p>
    <w:p>
      <w:pPr>
        <w:pStyle w:val="Heading3"/>
      </w:pPr>
      <w:r>
        <w:rPr>
          <w:lang w:val="hi_IN" w:bidi="hi_IN"/>
        </w:rPr>
        <w:t>आवश्यक जानकारी</w:t>
      </w:r>
    </w:p>
    <w:p>
      <w:pPr/>
      <w:r>
        <w:rPr>
          <w:lang w:val="hi_IN" w:bidi="hi_IN"/>
        </w:rPr>
      </w:r>
      <w:r>
        <w:rPr>
          <w:lang w:val="hi_IN" w:bidi="hi_IN"/>
        </w:rPr>
        <w:t>पाठ को सबसे सरल अनुवाद में एक बार फिर से सुनें।</w:t>
      </w:r>
    </w:p>
    <w:p>
      <w:pPr/>
      <w:r>
        <w:rPr>
          <w:lang w:val="hi_IN" w:bidi="hi_IN"/>
        </w:rPr>
      </w:r>
      <w:r>
        <w:rPr>
          <w:lang w:val="hi_IN" w:bidi="hi_IN"/>
        </w:rPr>
        <w:t xml:space="preserve">यीशु उस बीज बोने वाले के दृष्टान्त को बताता है जिसने चार विभिन्न प्रकार की मिट्टी में बीज बिखेरा था। </w:t>
      </w:r>
      <w:r>
        <w:rPr>
          <w:b/>
          <w:lang w:val="hi_IN" w:bidi="hi_IN"/>
        </w:rPr>
        <w:t>दृष्टान्त</w:t>
      </w:r>
      <w:r>
        <w:rPr>
          <w:lang w:val="hi_IN" w:bidi="hi_IN"/>
        </w:rPr>
        <w:t xml:space="preserve"> एक विशेष प्रकार की कहानी थी, जिसे यीशु सुनाता था। इसे रोज़मर्रा की बातों का इस्तेमाल करके परमेश्वर के बारे में गहरी बातें समझाने के लिए बताया गया था। दृष्टान्त अक्सर समझ में नहीं आते थे, जब तक लोग सच में सुनने की कोशिश न करें। </w:t>
      </w:r>
      <w:r>
        <w:rPr>
          <w:lang w:val="hi_IN" w:bidi="hi_IN"/>
        </w:rPr>
        <w:t>दृष्टान्त</w:t>
      </w:r>
      <w:r>
        <w:rPr>
          <w:lang w:val="hi_IN" w:bidi="hi_IN"/>
        </w:rPr>
        <w:t xml:space="preserve"> की परिभाषा के लिए मुख्य शब्दावली को देखें।</w:t>
      </w:r>
    </w:p>
    <w:p>
      <w:pPr/>
      <w:r>
        <w:rPr>
          <w:lang w:val="hi_IN" w:bidi="hi_IN"/>
        </w:rPr>
      </w:r>
      <w:r>
        <w:rPr>
          <w:lang w:val="hi_IN" w:bidi="hi_IN"/>
        </w:rPr>
        <w:t xml:space="preserve">जहाँ बीज गिरा, वह कठोर भूमि उन लोगों को दर्शाती है जो परमेश्वर के संदेश को नहीं समझते। मूल भाषा में </w:t>
      </w:r>
      <w:r>
        <w:rPr>
          <w:b/>
          <w:lang w:val="hi_IN" w:bidi="hi_IN"/>
        </w:rPr>
        <w:t>बीज</w:t>
      </w:r>
      <w:r>
        <w:rPr>
          <w:lang w:val="hi_IN" w:bidi="hi_IN"/>
        </w:rPr>
        <w:t xml:space="preserve"> एकवचन में है, लेकिन इसका मतलब एक ही प्रकार के पौधे के बहुत से अलग-अलग बीजों से है। </w:t>
      </w:r>
      <w:r>
        <w:rPr>
          <w:lang w:val="hi_IN" w:bidi="hi_IN"/>
        </w:rPr>
        <w:t>बीज</w:t>
      </w:r>
      <w:r>
        <w:rPr>
          <w:lang w:val="hi_IN" w:bidi="hi_IN"/>
        </w:rPr>
        <w:t xml:space="preserve"> की परिभाषा के लिए मुख्य शब्दावली को देखें।</w:t>
      </w:r>
    </w:p>
    <w:p>
      <w:pPr/>
      <w:r>
        <w:rPr>
          <w:lang w:val="hi_IN" w:bidi="hi_IN"/>
        </w:rPr>
      </w:r>
      <w:r>
        <w:rPr>
          <w:b/>
          <w:lang w:val="hi_IN" w:bidi="hi_IN"/>
        </w:rPr>
        <w:t>वचन</w:t>
      </w:r>
      <w:r>
        <w:rPr>
          <w:lang w:val="hi_IN" w:bidi="hi_IN"/>
        </w:rPr>
        <w:t xml:space="preserve"> या </w:t>
      </w:r>
      <w:r>
        <w:rPr>
          <w:b/>
          <w:lang w:val="hi_IN" w:bidi="hi_IN"/>
        </w:rPr>
        <w:t>राज्य का संदेश</w:t>
      </w:r>
      <w:r>
        <w:rPr>
          <w:lang w:val="hi_IN" w:bidi="hi_IN"/>
        </w:rPr>
        <w:t xml:space="preserve"> परमेश्वर के राज्य के बारे में शिक्षा को बताता है, और यह भी बताता है कि जब हम यीशु का अनुसरण करते हैं, तब हम उसका हिस्सा बन सकते हैं। </w:t>
      </w:r>
      <w:r>
        <w:rPr>
          <w:lang w:val="hi_IN" w:bidi="hi_IN"/>
        </w:rPr>
        <w:t>परमेश्वर के राज्य</w:t>
      </w:r>
      <w:r>
        <w:rPr>
          <w:lang w:val="hi_IN" w:bidi="hi_IN"/>
        </w:rPr>
        <w:t xml:space="preserve"> की परिभाषा के लिए मुख्य शब्दावली को देखें।</w:t>
      </w:r>
    </w:p>
    <w:p>
      <w:pPr/>
      <w:r>
        <w:rPr>
          <w:lang w:val="hi_IN" w:bidi="hi_IN"/>
        </w:rPr>
      </w:r>
      <w:r>
        <w:rPr>
          <w:lang w:val="hi_IN" w:bidi="hi_IN"/>
        </w:rPr>
        <w:t xml:space="preserve">जो लोग संदेश को नहीं समझते, उनके भीतर बोया गया बीज दुष्ट जल्दी ही छीन लेता है। </w:t>
      </w:r>
      <w:r>
        <w:rPr>
          <w:b/>
          <w:lang w:val="hi_IN" w:bidi="hi_IN"/>
        </w:rPr>
        <w:t>दुष्ट</w:t>
      </w:r>
      <w:r>
        <w:rPr>
          <w:lang w:val="hi_IN" w:bidi="hi_IN"/>
        </w:rPr>
        <w:t xml:space="preserve"> </w:t>
      </w:r>
      <w:r>
        <w:rPr>
          <w:lang w:val="hi_IN" w:bidi="hi_IN"/>
        </w:rPr>
        <w:t>शैतान</w:t>
      </w:r>
      <w:r>
        <w:rPr>
          <w:lang w:val="hi_IN" w:bidi="hi_IN"/>
        </w:rPr>
        <w:t xml:space="preserve"> या उसकी </w:t>
      </w:r>
      <w:r>
        <w:rPr>
          <w:lang w:val="hi_IN" w:bidi="hi_IN"/>
        </w:rPr>
        <w:t>दुष्ट आत्माओं</w:t>
      </w:r>
      <w:r>
        <w:rPr>
          <w:lang w:val="hi_IN" w:bidi="hi_IN"/>
        </w:rPr>
        <w:t xml:space="preserve"> को दर्शाता है। दुष्ट के लिए उसी अनुवाद का प्रयोग करें जो आपने मत्ती के पिछले भागों में प्रयोग किया है।</w:t>
      </w:r>
    </w:p>
    <w:p>
      <w:pPr/>
      <w:r>
        <w:rPr>
          <w:lang w:val="hi_IN" w:bidi="hi_IN"/>
        </w:rPr>
      </w:r>
      <w:r>
        <w:rPr>
          <w:lang w:val="hi_IN" w:bidi="hi_IN"/>
        </w:rPr>
        <w:t xml:space="preserve">जो बीज पथरीली भूमि पर गिरता है, वे वे लोग हैं जो उसे तुरन्त स्वीकार तो करते हैं, लेकिन जब परमेश्वर के वचन के कारण परेशानी या सताव होता है तो वे परमेश्वर से दूर हो जाते हैं। </w:t>
      </w:r>
      <w:r>
        <w:rPr>
          <w:b/>
          <w:lang w:val="hi_IN" w:bidi="hi_IN"/>
        </w:rPr>
        <w:t>सताव</w:t>
      </w:r>
      <w:r>
        <w:rPr>
          <w:lang w:val="hi_IN" w:bidi="hi_IN"/>
        </w:rPr>
        <w:t xml:space="preserve"> वह है जब दूसरे लोग परमेश्वर के लोगों को चोट पहुँचाते हैं या उन्हें दुःख देते हैं, क्योंकि वे परमेश्वर और यीशु का अनुसरण करते हैं। इस सन्दर्भ में सताव इसलिए होता है क्योंकि लोग सन्देश को सुनते हैं और उसे स्वीकार करते हैं। धार्मिक या अलग-अलग विश्वासों के कारण सताव कई तरह से हो सकता है। </w:t>
      </w:r>
      <w:r>
        <w:rPr>
          <w:b/>
          <w:lang w:val="hi_IN" w:bidi="hi_IN"/>
        </w:rPr>
        <w:t>सताव</w:t>
      </w:r>
      <w:r>
        <w:rPr>
          <w:lang w:val="hi_IN" w:bidi="hi_IN"/>
        </w:rPr>
        <w:t xml:space="preserve"> की परिभाषा के लिए मुख्य शब्दावली को देखें।</w:t>
      </w:r>
    </w:p>
    <w:p>
      <w:pPr/>
      <w:r>
        <w:rPr>
          <w:lang w:val="hi_IN" w:bidi="hi_IN"/>
        </w:rPr>
      </w:r>
      <w:r>
        <w:rPr>
          <w:b/>
          <w:lang w:val="hi_IN" w:bidi="hi_IN"/>
        </w:rPr>
        <w:t>परमेश्वर का वचन</w:t>
      </w:r>
      <w:r>
        <w:rPr>
          <w:lang w:val="hi_IN" w:bidi="hi_IN"/>
        </w:rPr>
        <w:t xml:space="preserve"> वे बातें और शिक्षाएँ हैं जो यीशु और उस शुभ समाचार के बारे में हैं कि परमेश्वर का राज्य पृथ्वी पर आ गया है।</w:t>
      </w:r>
    </w:p>
    <w:p>
      <w:pPr/>
      <w:r>
        <w:rPr>
          <w:lang w:val="hi_IN" w:bidi="hi_IN"/>
        </w:rPr>
      </w:r>
      <w:r>
        <w:rPr>
          <w:lang w:val="hi_IN" w:bidi="hi_IN"/>
        </w:rPr>
        <w:t xml:space="preserve">यदि यह रूपक आपके श्रोताओं को समझ में नहीं आता, तो “लोग अच्छी मिट्टी की तरह </w:t>
      </w:r>
      <w:r>
        <w:rPr>
          <w:b/>
          <w:lang w:val="hi_IN" w:bidi="hi_IN"/>
        </w:rPr>
        <w:t>फल या फसल देते</w:t>
      </w:r>
      <w:r>
        <w:rPr>
          <w:lang w:val="hi_IN" w:bidi="hi_IN"/>
        </w:rPr>
        <w:t xml:space="preserve"> हैं” इस विचार को समझना उनके लिए कठिन हो सकता है। इसका मतलब परमेश्वर के राज्य के मार्गों पर चलना है। आपको कुछ ऐसा कहना पड़ सकता है जैसे कि "परिणाम उत्पन्न करें, परमेश्वर के राज्य के अनुसार जीएँ, या आशीष का कारण बनें।"</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13:24–35</w:t>
      </w:r>
      <w:r>
        <w:rPr>
          <w:lang w:val="hi_IN" w:bidi="hi_IN"/>
        </w:rPr>
      </w:r>
    </w:p>
    <w:p>
      <w:pPr>
        <w:pStyle w:val="Heading3"/>
      </w:pPr>
      <w:r>
        <w:rPr>
          <w:lang w:val="hi_IN" w:bidi="hi_IN"/>
        </w:rPr>
        <w:t>सुने और मन में रखें</w:t>
      </w:r>
    </w:p>
    <w:p>
      <w:pPr/>
      <w:r>
        <w:rPr>
          <w:lang w:val="hi_IN" w:bidi="hi_IN"/>
        </w:rPr>
      </w:r>
      <w:r>
        <w:rPr>
          <w:lang w:val="hi_IN" w:bidi="hi_IN"/>
        </w:rPr>
        <w:t>मत्ती 13:24–35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यीशु ने बिना समझाए भीड़ को स्वर्ग के राज्य के बारे में तीन और दृष्टान्त सुनाने शुरू किए। याद रखें कि स्वर्ग का राज्य परमेश्वर के राज्य के बजाय प्रयोग किया जाता था ताकि मत्ती को परमेश्वर का नाम लेने की आवश्यकता न पड़े। स्वर्ग का राज्य संसार में परमेश्वर के राज्य और अधिकार को दर्शाता है।</w:t>
      </w:r>
    </w:p>
    <w:p>
      <w:pPr/>
      <w:r>
        <w:rPr>
          <w:lang w:val="hi_IN" w:bidi="hi_IN"/>
        </w:rPr>
      </w:r>
      <w:r>
        <w:rPr>
          <w:lang w:val="hi_IN" w:bidi="hi_IN"/>
        </w:rPr>
        <w:t>पहला दृष्टान्त केवल मत्ती की पुस्तक में होता है। यह दृष्टान्त स्वर्ग के राज्य की तुलना एक किसान के खेत में अच्छे बीज बोने से करता है। दृष्टान्त की शुरुआत में जो व्यक्ति या किसान होता है वह भूमि का स्वामी या घर का स्वामी भी होता है। विचार यह है कि यह व्यक्ति उस खेत का स्वामी है जिसमें उसने अच्छे बीज बोए थे। याद रखें कि बीज बोना मतलब खेत में बीज लगाना या उन्हें बिखेरना है।</w:t>
      </w:r>
    </w:p>
    <w:p>
      <w:pPr/>
      <w:r>
        <w:rPr>
          <w:lang w:val="hi_IN" w:bidi="hi_IN"/>
        </w:rPr>
      </w:r>
      <w:r>
        <w:rPr>
          <w:lang w:val="hi_IN" w:bidi="hi_IN"/>
        </w:rPr>
        <w:t>जब वे सो रहे थे, तब उसके शत्रु ने आकर गेहूँ के बीच में जंगली घास बो दी। यह शायद एक खास जंगली झाड़ियाँ थीं जो जब छोटी होती हैं, तब गेहूँ जैसी दिखाई देती हैं। हालाँकि, जब वे बढ़ते हैं और बालियाँ निकल आती हैं, तब उन्हें पहचानना आसान हो जाता है।</w:t>
      </w:r>
    </w:p>
    <w:p>
      <w:pPr/>
      <w:r>
        <w:rPr>
          <w:lang w:val="hi_IN" w:bidi="hi_IN"/>
        </w:rPr>
      </w:r>
      <w:r>
        <w:rPr>
          <w:lang w:val="hi_IN" w:bidi="hi_IN"/>
        </w:rPr>
        <w:t>कई अनुवाद खेत के काम करने वालों को दास, सेवक या बंधुआ दास कहते हैं। वे घर के स्वामी से पूछते हैं, "हे प्रभु, क्या आपने अपने खेत में अच्छे बीज नहीं बोए?" उन्होंने उत्तर की उम्मीद नहीं की क्योंकि वे पहले से ही इस प्रश्न का उत्तर जानते हैं। उनका असली प्रश्न यह है, कि जंगली झाड़ियाँ कहाँ से आईं? क्या हुआ था? भूमि का स्वामी कहता है कि उसका शत्रु था जिसने जंगली झाड़ियाँ बो दीं।</w:t>
      </w:r>
    </w:p>
    <w:p>
      <w:pPr/>
      <w:r>
        <w:rPr>
          <w:lang w:val="hi_IN" w:bidi="hi_IN"/>
        </w:rPr>
      </w:r>
      <w:r>
        <w:rPr>
          <w:lang w:val="hi_IN" w:bidi="hi_IN"/>
        </w:rPr>
        <w:t>रुकें और चर्चा करें, अपनी संस्कृति में, किसी का शत्रु समस्याओं का कारण बनने के लिए किस प्रकार के छिपे हुए काम कर सकता है? किसी ऐसे व्यक्ति की कहानी सुनाएँ जिसे आप जानते हैं, और जिसके शत्रु के कारण उसे परेशानी हुई हो।</w:t>
      </w:r>
    </w:p>
    <w:p>
      <w:pPr/>
      <w:r>
        <w:rPr>
          <w:lang w:val="hi_IN" w:bidi="hi_IN"/>
        </w:rPr>
      </w:r>
      <w:r>
        <w:rPr>
          <w:lang w:val="hi_IN" w:bidi="hi_IN"/>
        </w:rPr>
        <w:t>जब मजदूर पूछते हैं कि क्या उन्हें जंगली झाड़ियाँ को उखाड़ लेना चाहिए, तो किसान कहता है कि नहीं। वह उन्हें फसल के तैयार होने तक बढ़ने देना चाहता है ताकि वे दोनों को उचित रूप से अलग कर सके। उस जंगली झाड़ी की जड़ें गेहूँ से ज़्यादा मज़बूत थीं, इसलिए अगर उसे जल्दी उखाड़ा जाता, तो जो गेहूँ अभी बढ़ ही रहा था, वह भी शायद साथ में उखड़ जाता। इसलिए गेहूँ के जमीन से बाहर निकालने के लिए तैयार होने का इंतजार करने से गेहूँ स्वस्थ और अच्छा रहेगा।</w:t>
      </w:r>
    </w:p>
    <w:p>
      <w:pPr/>
      <w:r>
        <w:rPr>
          <w:lang w:val="hi_IN" w:bidi="hi_IN"/>
        </w:rPr>
      </w:r>
      <w:r>
        <w:rPr>
          <w:lang w:val="hi_IN" w:bidi="hi_IN"/>
        </w:rPr>
        <w:t>रुकें और उस खेत की तस्वीर देखें जिसमें अच्छी फसल और जंगली झाड़ियाँ साथ-साथ उग रही हैं।</w:t>
      </w:r>
    </w:p>
    <w:p>
      <w:pPr/>
      <w:r>
        <w:rPr>
          <w:lang w:val="hi_IN" w:bidi="hi_IN"/>
        </w:rPr>
      </w:r>
      <w:r>
        <w:rPr>
          <w:lang w:val="hi_IN" w:bidi="hi_IN"/>
        </w:rPr>
        <w:t>भूमि का स्वामी मजदूरों से कहता है कि वह उन लोगों से कहेगा जो फसल काटते हैं या फसल इकट्ठा करते हैं, कि वे जंगली झाड़ियाँ को इकट्ठा करें और उन्हें जलाएँ, और फिर गेहूँ को अपने खलिहान या भण्डारण घर में लाएँ। कुछ लोग मानते थे कि उद्धारकर्ता उन्हें उन रोमियों से छुड़ाएगा जो उन पर अत्याचार करते थे। यीशु ने यह दृष्टान्त उन्हें यह समझने में सहायता के लिए सुनाया कि जो लोग विश्वास करते हैं और यीशु का अनुसरण करते हैं, और जो लोग यीशु का अनुसरण नहीं करते वे एक साथ बढ़ेंगे। जब परमेश्वर संसार का न्याय करने के लिए आता है तो उसकी तुलना कटनी के समय से की जाती है। यीशु कह रहा है कि जब परमेश्वर न्याय करने के लिए आएगा, तो वह निर्धारित करेगा कि कौन यीशु का अनुसरण कर रहा है और कौन नहीं।</w:t>
      </w:r>
    </w:p>
    <w:p>
      <w:pPr/>
      <w:r>
        <w:rPr>
          <w:lang w:val="hi_IN" w:bidi="hi_IN"/>
        </w:rPr>
      </w:r>
      <w:r>
        <w:rPr>
          <w:lang w:val="hi_IN" w:bidi="hi_IN"/>
        </w:rPr>
        <w:t>अब दो दृष्टान्त हैं जो इस बारे में बताते हैं कि स्वर्ग का राज्य कैसे बढ़ता है। स्वर्ग का राज्य यीशु और उसके चेलों से इस तरह शुरू हो रहा है। शायद इसका ध्यान नहीं हो या कई लोग इसकी सराहना भी न करें। लेकिन यीशु ने पुरुषों के एक छोटे से समूह से शुरुआत की और राज्य पूरे क्षेत्र और पूरे संसार में बढ़ता गया। घोंसला बनाने के लिए आने वाले पक्षी पेड़ की छाया में आराम, सुख और सुरक्षा पाते हैं। लोग हर जगह से स्वर्ग के राज्य में आराम और सुरक्षा पाने के लिए आएंगे।</w:t>
      </w:r>
    </w:p>
    <w:p>
      <w:pPr/>
      <w:r>
        <w:rPr>
          <w:lang w:val="hi_IN" w:bidi="hi_IN"/>
        </w:rPr>
      </w:r>
      <w:r>
        <w:rPr>
          <w:lang w:val="hi_IN" w:bidi="hi_IN"/>
        </w:rPr>
        <w:t>राई के दाने का दृष्टान्त इस बात की व्याख्या करता है कि परमेश्वर कैसे एक छोटी राशि से बड़ी फसल बनाते हैं। राई सबसे छोटा बीज नहीं है, लेकिन इसका प्रयोग उन चीजों के बारे में बात करने के लिए किया जाता था जो सबसे छोटी होती हैं या जिनकी मात्रा सबसे छोटी होती है। यह छोटा सा बीज बढ़ते-बढ़ते एक बड़ी झाड़ी बन जाता है, और फिर आखिर में आठ से दस फीट ऊँचा पेड़ हो जाता है, जिसकी डालियों में पक्षी आकर घोंसले बनाते हैं।</w:t>
      </w:r>
    </w:p>
    <w:p>
      <w:pPr/>
      <w:r>
        <w:rPr>
          <w:lang w:val="hi_IN" w:bidi="hi_IN"/>
        </w:rPr>
      </w:r>
      <w:r>
        <w:rPr>
          <w:lang w:val="hi_IN" w:bidi="hi_IN"/>
        </w:rPr>
        <w:t>रुकें और एक राई के बीज के साथ-साथ एक राई के पेड़ की तस्वीर देखें। आपकी संस्कृति में सबसे छोटे बीजों में से एक कौन सा है? क्या आपके पास सबसे छोटी चीज़ का वर्णन करने का कोई तरीका है? चर्चा करें कि आपकी संस्कृति में कौन-सी चीज़ की शुरुआत छोटी होती है और समय के साथ बहुत बड़ी बन जाती है।</w:t>
      </w:r>
    </w:p>
    <w:p>
      <w:pPr/>
      <w:r>
        <w:rPr>
          <w:lang w:val="hi_IN" w:bidi="hi_IN"/>
        </w:rPr>
      </w:r>
      <w:r>
        <w:rPr>
          <w:lang w:val="hi_IN" w:bidi="hi_IN"/>
        </w:rPr>
        <w:t>इस भाग में बताया गया तीसरा दृष्टान्त यह है कि स्वर्ग के राज्य की तुलना एक स्त्री से की गई है जिसने थोड़ा खमीर लेकर उसे अच्छी तरह से मिलाकर एक बड़ा आटा बना दिया। खमीर वह कारण है जो आटे को फैलाता है। कहा जाता है कि यह बड़ी मात्रा लगभग पचास पाउंड या तेईस किलोग्राम आटे के बराबर है। खमीर तब होता है जब सारा आटा फूल जाता है।</w:t>
      </w:r>
    </w:p>
    <w:p>
      <w:pPr/>
      <w:r>
        <w:rPr>
          <w:lang w:val="hi_IN" w:bidi="hi_IN"/>
        </w:rPr>
      </w:r>
      <w:r>
        <w:rPr>
          <w:lang w:val="hi_IN" w:bidi="hi_IN"/>
        </w:rPr>
        <w:t>रुकें और उस स्त्री की तस्वीर को देखें जो खमीर को आटे में मिला रही है। अपने समूह के साथ चर्चा करें कि आपकी संस्कृति में लोग आटा कैसे बनाते हैं। क्या आपकी संस्कृति में खमीर का प्रयोग किया जाता है, या क्या कोई और कारण है जो आटे और पानी को फूलने का कारण बनती है?</w:t>
      </w:r>
    </w:p>
    <w:p>
      <w:pPr/>
      <w:r>
        <w:rPr>
          <w:lang w:val="hi_IN" w:bidi="hi_IN"/>
        </w:rPr>
      </w:r>
      <w:r>
        <w:rPr>
          <w:lang w:val="hi_IN" w:bidi="hi_IN"/>
        </w:rPr>
        <w:t>यीशु ने ये सभी बातें भीड़ को दृष्टान्तों में बताई। यह यीशु की रीति थी। इस वाक्यांश का अर्थ यह नहीं है कि उसने उनसे दृष्टान्तों का प्रयोग किए बिना बात की, इसका अर्थ यह है कि उसने उन्हें दृष्टान्तों के अलावा कुछ नहीं बताया। इसका अर्थ है कि यीशु ने लोगों से स्वर्ग के राज्य के बारे में एक दृष्टान्त का प्रयोग किए बिना बात नहीं की। यह भजन की उस भविष्यद्वाणी को पूरा करने के लिए था जो यीशु दृष्टान्तों में बोलता था और उन बातों को समझाता था जो संसार के आरम्भ से छिपी हुई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यीशु भीड़ को स्वर्ग के राज्य के बारे में एक दृष्टान्त बताना शुरू करता है जो उस व्यक्ति के समान है जो अपने खेत में अच्छे बीज बोता है। उस व्यक्ति का शत्रु आधी रात को आता है और खेत में गेहूँ के बीच जंगली झाड़ियाँ बो देता है।</w:t>
      </w:r>
    </w:p>
    <w:p>
      <w:pPr/>
      <w:r>
        <w:rPr>
          <w:lang w:val="hi_IN" w:bidi="hi_IN"/>
        </w:rPr>
      </w:r>
      <w:r>
        <w:rPr>
          <w:b/>
          <w:lang w:val="hi_IN" w:bidi="hi_IN"/>
        </w:rPr>
        <w:t>दूसरा दृश्य:</w:t>
      </w:r>
      <w:r>
        <w:rPr>
          <w:lang w:val="hi_IN" w:bidi="hi_IN"/>
        </w:rPr>
        <w:t xml:space="preserve"> गेहूँ और जंगली झाड़ियाँ बढ़ने लगे और उस व्यक्ति के मजदूरों ने देखा कि गेहूँ के बीच में जंगली झाड़ियाँ थी। वे अपने स्वामी के पास गए और उससे पूछा कि यह कैसे हुआ। स्वामी ने कहा कि एक शत्रु ने यह किया है। इसके बाद जंगली झाड़ियों का क्या किया जाए, इस पर बातचीत जारी रहती है।</w:t>
      </w:r>
    </w:p>
    <w:p>
      <w:pPr/>
      <w:r>
        <w:rPr>
          <w:lang w:val="hi_IN" w:bidi="hi_IN"/>
        </w:rPr>
      </w:r>
      <w:r>
        <w:rPr>
          <w:b/>
          <w:lang w:val="hi_IN" w:bidi="hi_IN"/>
        </w:rPr>
        <w:t>तीसरा दृश्य:</w:t>
      </w:r>
      <w:r>
        <w:rPr>
          <w:lang w:val="hi_IN" w:bidi="hi_IN"/>
        </w:rPr>
        <w:t xml:space="preserve"> यीशु भीड़ को यह दृष्टान्त बताता है कि स्वर्ग का राज्य राई के दाने के समान है, जो बहुत छोटा होता है, लेकिन बढ़कर एक बड़ा पेड़ बन जाता है, जहाँ पक्षी आकर घोंसले बनाते हैं। यीशु एक और दृष्टान्त बताता है कि स्वर्ग का राज्य एक ऐसी स्त्री के समान है जो बहुत सारे आटे में थोड़ा सा खमीर मिला देती है और अन्त में सारा आटा फूल जाता है।</w:t>
      </w:r>
    </w:p>
    <w:p>
      <w:pPr/>
      <w:r>
        <w:rPr>
          <w:lang w:val="hi_IN" w:bidi="hi_IN"/>
        </w:rPr>
      </w:r>
      <w:r>
        <w:rPr>
          <w:b/>
          <w:lang w:val="hi_IN" w:bidi="hi_IN"/>
        </w:rPr>
        <w:t>चौथा दृश्य:</w:t>
      </w:r>
      <w:r>
        <w:rPr>
          <w:lang w:val="hi_IN" w:bidi="hi_IN"/>
        </w:rPr>
        <w:t xml:space="preserve"> यह मत्ती की व्याख्या है कि यीशु ने भीड़ को दृष्टान्त क्यों सुनाए, और उसने उन्हें कितनी बार दृष्टान्तों के द्वारा सिखाया।</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लोगों की बड़ी भीड़</w:t>
      </w:r>
    </w:p>
    <w:p>
      <w:pPr/>
      <w:r>
        <w:rPr>
          <w:lang w:val="hi_IN" w:bidi="hi_IN"/>
        </w:rPr>
      </w:r>
      <w:r>
        <w:rPr>
          <w:lang w:val="hi_IN" w:bidi="hi_IN"/>
        </w:rPr>
        <w:t>दृष्टान्त के पात्रों में शामिल हैं:</w:t>
      </w:r>
    </w:p>
    <w:p>
      <w:pPr>
        <w:pStyle w:val="ListBullet"/>
        <w:spacing w:line="240" w:lineRule="auto"/>
        <w:ind w:left="720"/>
      </w:pPr>
      <w:r>
        <w:rPr>
          <w:lang w:val="hi_IN" w:bidi="hi_IN"/>
        </w:rPr>
      </w:r>
      <w:r>
        <w:rPr>
          <w:lang w:val="hi_IN" w:bidi="hi_IN"/>
        </w:rPr>
        <w:t>भूमि का स्वामी</w:t>
      </w:r>
    </w:p>
    <w:p>
      <w:pPr>
        <w:pStyle w:val="ListBullet"/>
        <w:spacing w:line="240" w:lineRule="auto"/>
        <w:ind w:left="720"/>
      </w:pPr>
      <w:r>
        <w:rPr>
          <w:lang w:val="hi_IN" w:bidi="hi_IN"/>
        </w:rPr>
      </w:r>
      <w:r>
        <w:rPr>
          <w:lang w:val="hi_IN" w:bidi="hi_IN"/>
        </w:rPr>
        <w:t>भूमि के स्वामी के दास</w:t>
      </w:r>
    </w:p>
    <w:p>
      <w:pPr>
        <w:pStyle w:val="ListBullet"/>
        <w:spacing w:line="240" w:lineRule="auto"/>
        <w:ind w:left="720"/>
      </w:pPr>
      <w:r>
        <w:rPr>
          <w:lang w:val="hi_IN" w:bidi="hi_IN"/>
        </w:rPr>
      </w:r>
      <w:r>
        <w:rPr>
          <w:lang w:val="hi_IN" w:bidi="hi_IN"/>
        </w:rPr>
        <w:t>शत्रु</w:t>
      </w:r>
    </w:p>
    <w:p>
      <w:pPr>
        <w:pStyle w:val="ListBullet"/>
        <w:spacing w:line="240" w:lineRule="auto"/>
        <w:ind w:left="720"/>
      </w:pPr>
      <w:r>
        <w:rPr>
          <w:lang w:val="hi_IN" w:bidi="hi_IN"/>
        </w:rPr>
      </w:r>
      <w:r>
        <w:rPr>
          <w:lang w:val="hi_IN" w:bidi="hi_IN"/>
        </w:rPr>
        <w:t>गेहूँ</w:t>
      </w:r>
    </w:p>
    <w:p>
      <w:pPr>
        <w:pStyle w:val="ListBullet"/>
        <w:spacing w:line="240" w:lineRule="auto"/>
        <w:ind w:left="720"/>
      </w:pPr>
      <w:r>
        <w:rPr>
          <w:lang w:val="hi_IN" w:bidi="hi_IN"/>
        </w:rPr>
      </w:r>
      <w:r>
        <w:rPr>
          <w:lang w:val="hi_IN" w:bidi="hi_IN"/>
        </w:rPr>
        <w:t>जंगली झाड़ियाँ</w:t>
      </w:r>
    </w:p>
    <w:p>
      <w:pPr>
        <w:pStyle w:val="ListBullet"/>
        <w:spacing w:line="240" w:lineRule="auto"/>
        <w:ind w:left="720"/>
      </w:pPr>
      <w:r>
        <w:rPr>
          <w:lang w:val="hi_IN" w:bidi="hi_IN"/>
        </w:rPr>
      </w:r>
      <w:r>
        <w:rPr>
          <w:lang w:val="hi_IN" w:bidi="hi_IN"/>
        </w:rPr>
        <w:t>कटाई करने वाले</w:t>
      </w:r>
    </w:p>
    <w:p>
      <w:pPr>
        <w:pStyle w:val="ListBullet"/>
        <w:spacing w:line="240" w:lineRule="auto"/>
        <w:ind w:left="720"/>
      </w:pPr>
      <w:r>
        <w:rPr>
          <w:lang w:val="hi_IN" w:bidi="hi_IN"/>
        </w:rPr>
      </w:r>
      <w:r>
        <w:rPr>
          <w:lang w:val="hi_IN" w:bidi="hi_IN"/>
        </w:rPr>
        <w:t>राई का बीज</w:t>
      </w:r>
    </w:p>
    <w:p>
      <w:pPr>
        <w:pStyle w:val="ListBullet"/>
        <w:spacing w:line="240" w:lineRule="auto"/>
        <w:ind w:left="720"/>
      </w:pPr>
      <w:r>
        <w:rPr>
          <w:lang w:val="hi_IN" w:bidi="hi_IN"/>
        </w:rPr>
      </w:r>
      <w:r>
        <w:rPr>
          <w:lang w:val="hi_IN" w:bidi="hi_IN"/>
        </w:rPr>
        <w:t>एक पक्षी</w:t>
      </w:r>
    </w:p>
    <w:p>
      <w:pPr>
        <w:pStyle w:val="ListBullet"/>
        <w:spacing w:line="240" w:lineRule="auto"/>
        <w:ind w:left="720"/>
      </w:pPr>
      <w:r>
        <w:rPr>
          <w:lang w:val="hi_IN" w:bidi="hi_IN"/>
        </w:rPr>
      </w:r>
      <w:r>
        <w:rPr>
          <w:lang w:val="hi_IN" w:bidi="hi_IN"/>
        </w:rPr>
        <w:t>खमीर वाली स्त्री</w:t>
      </w:r>
    </w:p>
    <w:p>
      <w:pPr/>
      <w:r>
        <w:rPr>
          <w:lang w:val="hi_IN" w:bidi="hi_IN"/>
        </w:rPr>
      </w:r>
      <w:r>
        <w:rPr>
          <w:lang w:val="hi_IN" w:bidi="hi_IN"/>
        </w:rPr>
        <w:t>इस सत्र में, समूह से कहें कि वे कहानी और उसके घटनाक्रम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यीशु भीड़ को स्वर्ग के राज्य के बारे में दृष्टान्त बता रहा है। स्वर्ग का राज्य इस संसार में परमेश्वर के राज्य और प्रभुत्व को दिखाता है। अन्तिम भाग के आधार पर, यीशु अभी भी नाव में है ताकि भीड़ यीशु को सुन सके। हालाँकि, हम यह निश्चित रूप से नहीं जानते। यीशु गेहूँ और जंगली झाड़ियों के दृष्टान्त से शुरू करता है।</w:t>
      </w:r>
    </w:p>
    <w:p>
      <w:pPr/>
      <w:r>
        <w:rPr>
          <w:lang w:val="hi_IN" w:bidi="hi_IN"/>
        </w:rPr>
      </w:r>
      <w:r>
        <w:rPr>
          <w:lang w:val="hi_IN" w:bidi="hi_IN"/>
        </w:rPr>
        <w:t>इस बारे में बात करें कि आपको एक जंगली झाड़ी का वर्णन करने के लिए किस प्रकार का शब्द चाहिए जो गेहूँ या फसल के समान है।</w:t>
      </w:r>
    </w:p>
    <w:p>
      <w:pPr/>
      <w:r>
        <w:rPr>
          <w:lang w:val="hi_IN" w:bidi="hi_IN"/>
        </w:rPr>
      </w:r>
      <w:r>
        <w:rPr>
          <w:lang w:val="hi_IN" w:bidi="hi_IN"/>
        </w:rPr>
        <w:t>दृष्टान्त इस बारे में बात करता है कि स्वर्ग का राज्य गेहूँ और जंगली झाड़ियों के समान हो गया है जो कटाई के लिए तैयार होने तक एक साथ बढ़ते हैं।</w:t>
      </w:r>
    </w:p>
    <w:p>
      <w:pPr/>
      <w:r>
        <w:rPr>
          <w:lang w:val="hi_IN" w:bidi="hi_IN"/>
        </w:rPr>
      </w:r>
      <w:r>
        <w:rPr>
          <w:lang w:val="hi_IN" w:bidi="hi_IN"/>
        </w:rPr>
        <w:t>इस भाग में यीशु दूसरा दृष्टान्त सुनाता है, जिसमें वह बताता है कि स्वर्ग का राज्य राई के दाने के समान है।</w:t>
      </w:r>
    </w:p>
    <w:p>
      <w:pPr/>
      <w:r>
        <w:rPr>
          <w:lang w:val="hi_IN" w:bidi="hi_IN"/>
        </w:rPr>
      </w:r>
      <w:r>
        <w:rPr>
          <w:lang w:val="hi_IN" w:bidi="hi_IN"/>
        </w:rPr>
        <w:t>राई के बीज के चित्र को फिर से देखें।</w:t>
      </w:r>
    </w:p>
    <w:p>
      <w:pPr/>
      <w:r>
        <w:rPr>
          <w:lang w:val="hi_IN" w:bidi="hi_IN"/>
        </w:rPr>
      </w:r>
      <w:r>
        <w:rPr>
          <w:lang w:val="hi_IN" w:bidi="hi_IN"/>
        </w:rPr>
        <w:t>स्वर्ग का राज्य शुरुआत में छोटा सा था लेकिन यह बहुत बड़ा हो गया।</w:t>
      </w:r>
    </w:p>
    <w:p>
      <w:pPr/>
      <w:r>
        <w:rPr>
          <w:lang w:val="hi_IN" w:bidi="hi_IN"/>
        </w:rPr>
      </w:r>
      <w:r>
        <w:rPr>
          <w:lang w:val="hi_IN" w:bidi="hi_IN"/>
        </w:rPr>
        <w:t>तीसरा दृष्टान्त यह है कि स्वर्ग का राज्य उस खमीर के समान है जो बहुत सारे आटे को फुला देता है। यह इस भाग के दूसरे दृष्टान्त के समान है, क्योंकि एक छोटी बात का बड़ा प्रभाव पड़ता है।</w:t>
      </w:r>
    </w:p>
    <w:p>
      <w:pPr/>
      <w:r>
        <w:rPr>
          <w:lang w:val="hi_IN" w:bidi="hi_IN"/>
        </w:rPr>
      </w:r>
      <w:r>
        <w:rPr>
          <w:lang w:val="hi_IN" w:bidi="hi_IN"/>
        </w:rPr>
        <w:t>फिर मत्ती बताता है कि यीशु ने भीड़ से दृष्टान्तों में अक्सर बात की थी, और यह एक भविष्यद्वाणी को पूरा करना था: "मैं तुझ से दृष्टान्तों में बात करूँगा। मैं संसार की सृष्टि के समय से छिपी हुई बातों को समझाऊँगा।"</w:t>
      </w:r>
    </w:p>
    <w:p>
      <w:pPr/>
      <w:r>
        <w:rPr>
          <w:lang w:val="hi_IN" w:bidi="hi_IN"/>
        </w:rPr>
      </w:r>
      <w:r>
        <w:rPr>
          <w:lang w:val="hi_IN" w:bidi="hi_IN"/>
        </w:rPr>
        <w:t>एक समूह में चर्चा करें कि आप अपनी कहानी में भविष्यद्वाणी की बातें कैसे शामिल करेंगे।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लोगों की बड़ी भीड़</w:t>
      </w:r>
    </w:p>
    <w:p>
      <w:pPr/>
      <w:r>
        <w:rPr>
          <w:lang w:val="hi_IN" w:bidi="hi_IN"/>
        </w:rPr>
      </w:r>
      <w:r>
        <w:rPr>
          <w:lang w:val="hi_IN" w:bidi="hi_IN"/>
        </w:rPr>
        <w:t>दृष्टान्त के पात्रों में शामिल हैं:</w:t>
      </w:r>
    </w:p>
    <w:p>
      <w:pPr>
        <w:pStyle w:val="ListBullet"/>
        <w:spacing w:line="240" w:lineRule="auto"/>
        <w:ind w:left="720"/>
      </w:pPr>
      <w:r>
        <w:rPr>
          <w:lang w:val="hi_IN" w:bidi="hi_IN"/>
        </w:rPr>
      </w:r>
      <w:r>
        <w:rPr>
          <w:lang w:val="hi_IN" w:bidi="hi_IN"/>
        </w:rPr>
        <w:t>भूमि का स्वामी</w:t>
      </w:r>
    </w:p>
    <w:p>
      <w:pPr>
        <w:pStyle w:val="ListBullet"/>
        <w:spacing w:line="240" w:lineRule="auto"/>
        <w:ind w:left="720"/>
      </w:pPr>
      <w:r>
        <w:rPr>
          <w:lang w:val="hi_IN" w:bidi="hi_IN"/>
        </w:rPr>
      </w:r>
      <w:r>
        <w:rPr>
          <w:lang w:val="hi_IN" w:bidi="hi_IN"/>
        </w:rPr>
        <w:t>भूमि के स्वामी के दास</w:t>
      </w:r>
    </w:p>
    <w:p>
      <w:pPr>
        <w:pStyle w:val="ListBullet"/>
        <w:spacing w:line="240" w:lineRule="auto"/>
        <w:ind w:left="720"/>
      </w:pPr>
      <w:r>
        <w:rPr>
          <w:lang w:val="hi_IN" w:bidi="hi_IN"/>
        </w:rPr>
      </w:r>
      <w:r>
        <w:rPr>
          <w:lang w:val="hi_IN" w:bidi="hi_IN"/>
        </w:rPr>
        <w:t>शत्रु</w:t>
      </w:r>
    </w:p>
    <w:p>
      <w:pPr>
        <w:pStyle w:val="ListBullet"/>
        <w:spacing w:line="240" w:lineRule="auto"/>
        <w:ind w:left="720"/>
      </w:pPr>
      <w:r>
        <w:rPr>
          <w:lang w:val="hi_IN" w:bidi="hi_IN"/>
        </w:rPr>
      </w:r>
      <w:r>
        <w:rPr>
          <w:lang w:val="hi_IN" w:bidi="hi_IN"/>
        </w:rPr>
        <w:t>गेहूँ</w:t>
      </w:r>
    </w:p>
    <w:p>
      <w:pPr>
        <w:pStyle w:val="ListBullet"/>
        <w:spacing w:line="240" w:lineRule="auto"/>
        <w:ind w:left="720"/>
      </w:pPr>
      <w:r>
        <w:rPr>
          <w:lang w:val="hi_IN" w:bidi="hi_IN"/>
        </w:rPr>
      </w:r>
      <w:r>
        <w:rPr>
          <w:lang w:val="hi_IN" w:bidi="hi_IN"/>
        </w:rPr>
        <w:t>जंगली झाड़ियाँ</w:t>
      </w:r>
    </w:p>
    <w:p>
      <w:pPr>
        <w:pStyle w:val="ListBullet"/>
        <w:spacing w:line="240" w:lineRule="auto"/>
        <w:ind w:left="720"/>
      </w:pPr>
      <w:r>
        <w:rPr>
          <w:lang w:val="hi_IN" w:bidi="hi_IN"/>
        </w:rPr>
      </w:r>
      <w:r>
        <w:rPr>
          <w:lang w:val="hi_IN" w:bidi="hi_IN"/>
        </w:rPr>
        <w:t>कटाई करने वाले</w:t>
      </w:r>
    </w:p>
    <w:p>
      <w:pPr>
        <w:pStyle w:val="ListBullet"/>
        <w:spacing w:line="240" w:lineRule="auto"/>
        <w:ind w:left="720"/>
      </w:pPr>
      <w:r>
        <w:rPr>
          <w:lang w:val="hi_IN" w:bidi="hi_IN"/>
        </w:rPr>
      </w:r>
      <w:r>
        <w:rPr>
          <w:lang w:val="hi_IN" w:bidi="hi_IN"/>
        </w:rPr>
        <w:t>राई का बीज</w:t>
      </w:r>
    </w:p>
    <w:p>
      <w:pPr>
        <w:pStyle w:val="ListBullet"/>
        <w:spacing w:line="240" w:lineRule="auto"/>
        <w:ind w:left="720"/>
      </w:pPr>
      <w:r>
        <w:rPr>
          <w:lang w:val="hi_IN" w:bidi="hi_IN"/>
        </w:rPr>
      </w:r>
      <w:r>
        <w:rPr>
          <w:lang w:val="hi_IN" w:bidi="hi_IN"/>
        </w:rPr>
        <w:t>एक पक्षी</w:t>
      </w:r>
    </w:p>
    <w:p>
      <w:pPr>
        <w:pStyle w:val="ListBullet"/>
        <w:spacing w:line="240" w:lineRule="auto"/>
        <w:ind w:left="720"/>
      </w:pPr>
      <w:r>
        <w:rPr>
          <w:lang w:val="hi_IN" w:bidi="hi_IN"/>
        </w:rPr>
      </w:r>
      <w:r>
        <w:rPr>
          <w:lang w:val="hi_IN" w:bidi="hi_IN"/>
        </w:rPr>
        <w:t>खमीर वाली स्त्री</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दिखाता है,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पड़ावों पर रोक दें।</w:t>
      </w:r>
    </w:p>
    <w:p>
      <w:pPr/>
      <w:r>
        <w:rPr>
          <w:lang w:val="hi_IN" w:bidi="hi_IN"/>
        </w:rPr>
      </w:r>
      <w:r>
        <w:rPr>
          <w:lang w:val="hi_IN" w:bidi="hi_IN"/>
        </w:rPr>
        <w:t>यीशु इस दृष्टान्त को एक व्यक्ति के बारे में बताता है जो अपने खेत में बीज बोता है और फिर शत्रु रात में आकर खेत में जंगली झाड़ियाँ बो देता है। जब जंगली झाड़ियाँ दिखने लगती हैं, तो मजदूर इस पर ध्यान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मजदूरों की भूमिका निभाने वाले अभिनेताओं से पूछें, "जब आप फसल के साथ जंगली झाड़ियों को बढ़ते हुए देखते हैं तो आप कैसा महसूस कर रहे हैं?" ऐसी बातों पर ध्यान दें:</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मजदूर उस व्यक्ति या भूमि के स्वामी के पास आते हैं और उससे पूछते हैं कि यह कैसे हुआ। भूमि का स्वामी कहता है कि यह उसके शत्रुओं में से एक ने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भूमि के स्वामी की भूमिका निभाने वाले अभिनेता से पूछें, "आप यह जानकर कैसा महसूस कर रहे हैं कि एक शत्रु ने आपकी अच्छी फसल में जंगली झाड़ियाँ बो दी हैं?" ऐसी बातों पर ध्यान दें:</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मजदूर पूछते हैं कि क्या उन्हें अब जंगली झाड़ियों को उखाड़ देना चाहिए और भूमि का स्वामी कहता है कि नहीं, बल्कि फसल के तैयार होने तक इंतजार करना चाहिए। फिर जंगली झाड़ियों को जला दिया जाएगा और फसल को खलिहान में ले जाया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भीड़ और चेलों की भूमिका निभाने वाले अभिनेताओं से पूछें, "आप कैसा महसूस कर रहे हैं?" आप चेलों से यह बातें सुन सकते हैं: "उलझन में हूँ," "खुशी है कि यीशु शायद मुझे बाद में यह समझाएगा।" शायद भीड़, "इस बात को लेकर चिंतित थी कि यीशु क्या कहना चाहता है। क्या मैं जंगली झाड़ी हूँ या मैं गेहूँ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ने राई के बीज के बारे में एक और दृष्टान्त सुनाया और एक स्त्री के बारे में जो आटे में खमीर मिलाती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चेलों की भूमिका निभाने वाले अभिनेताओं से पूछें, कि वे कैसा महसूस कर रहे हैं। आप ऐसी बातें सुन सकते हैं:</w:t>
      </w:r>
    </w:p>
    <w:p>
      <w:pPr/>
      <w:r>
        <w:rPr>
          <w:lang w:val="hi_IN" w:bidi="hi_IN"/>
        </w:rPr>
      </w:r>
      <w:r>
        <w:rPr>
          <w:lang w:val="hi_IN" w:bidi="hi_IN"/>
        </w:rPr>
        <w:t>फिर मत्ती बताता है कि यीशु के दृष्टान्तों का कारण एक भविष्यद्वाणी को पूरा करना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यीशु भीड़ को </w:t>
      </w:r>
      <w:r>
        <w:rPr>
          <w:b/>
          <w:lang w:val="hi_IN" w:bidi="hi_IN"/>
        </w:rPr>
        <w:t>दृष्टान्त</w:t>
      </w:r>
      <w:r>
        <w:rPr>
          <w:lang w:val="hi_IN" w:bidi="hi_IN"/>
        </w:rPr>
        <w:t xml:space="preserve"> बताता है। दृष्टान्त वे कहानियाँ हैं जो परमेश्वर और परमेश्वर के वचन के गहरे अर्थों को समझाने के लिए दैनिक स्थितियों का प्रयोग करती हैं। उसी शब्द का प्रयोग करें जिसका प्रयोग आपने दृष्टान्तों के लिए किया है। </w:t>
      </w:r>
      <w:r>
        <w:rPr>
          <w:lang w:val="hi_IN" w:bidi="hi_IN"/>
        </w:rPr>
        <w:t>दृष्टान्तों</w:t>
      </w:r>
      <w:r>
        <w:rPr>
          <w:lang w:val="hi_IN" w:bidi="hi_IN"/>
        </w:rPr>
        <w:t xml:space="preserve"> की परिभाषा के लिए मुख्य शब्दावली देखें। यीशु जो दृष्टान्त बताता है वे स्वर्ग के राज्य के बारे में हैं।</w:t>
      </w:r>
    </w:p>
    <w:p>
      <w:pPr/>
      <w:r>
        <w:rPr>
          <w:lang w:val="hi_IN" w:bidi="hi_IN"/>
        </w:rPr>
      </w:r>
      <w:r>
        <w:rPr>
          <w:lang w:val="hi_IN" w:bidi="hi_IN"/>
        </w:rPr>
        <w:t xml:space="preserve">मत्ती परमेश्वर के राज्य के बजाय </w:t>
      </w:r>
      <w:r>
        <w:rPr>
          <w:b/>
          <w:lang w:val="hi_IN" w:bidi="hi_IN"/>
        </w:rPr>
        <w:t>स्वर्ग के राज्य</w:t>
      </w:r>
      <w:r>
        <w:rPr>
          <w:lang w:val="hi_IN" w:bidi="hi_IN"/>
        </w:rPr>
        <w:t xml:space="preserve"> को दर्शाता है ताकि उसे परमेश्वर का नाम लेना न पड़े। </w:t>
      </w:r>
      <w:r>
        <w:rPr>
          <w:lang w:val="hi_IN" w:bidi="hi_IN"/>
        </w:rPr>
        <w:t>राज्य</w:t>
      </w:r>
      <w:r>
        <w:rPr>
          <w:lang w:val="hi_IN" w:bidi="hi_IN"/>
        </w:rPr>
        <w:t xml:space="preserve"> एक ऐसा स्थान है जहाँ एक </w:t>
      </w:r>
      <w:r>
        <w:rPr>
          <w:lang w:val="hi_IN" w:bidi="hi_IN"/>
        </w:rPr>
        <w:t>राजा</w:t>
      </w:r>
      <w:r>
        <w:rPr>
          <w:lang w:val="hi_IN" w:bidi="hi_IN"/>
        </w:rPr>
        <w:t xml:space="preserve"> लोगों के एक समूह पर शासन करता है। नए नियम में स्वर्ग का राज्य या परमेश्वर का राज्य उस समय को दर्शाता है जब परमेश्वर राज्य करने आता है—यानी उसका शासन और अधिकार, जो पृथ्वी पर यीशु की सेवा और लोगों के उसे स्वीकार करने के साथ पूरा होना शुरू होता है। बाद में, परमेश्वर का राज्य पूरी रीति से आएगा। जब हम यीशु का अनुसरण करते हैं और परमेश्वर को सुन कर उसकी आज्ञा का पालन करते हैं तो हम परमेश्वर के राज्य का इसी समय अनुभव करते हैं। स्वर्ग के राज्य के लिए उसी वाक्यांश का प्रयोग करें जिसका आपने पहले प्रयोग किया है। </w:t>
      </w:r>
      <w:r>
        <w:rPr>
          <w:lang w:val="hi_IN" w:bidi="hi_IN"/>
        </w:rPr>
        <w:t>स्वर्ग के राज्य</w:t>
      </w:r>
      <w:r>
        <w:rPr>
          <w:lang w:val="hi_IN" w:bidi="hi_IN"/>
        </w:rPr>
        <w:t xml:space="preserve"> की परिभाषा के लिए मुख्य शब्दावली को देखें।</w:t>
      </w:r>
    </w:p>
    <w:p>
      <w:pPr/>
      <w:r>
        <w:rPr>
          <w:lang w:val="hi_IN" w:bidi="hi_IN"/>
        </w:rPr>
      </w:r>
      <w:r>
        <w:rPr>
          <w:lang w:val="hi_IN" w:bidi="hi_IN"/>
        </w:rPr>
        <w:t xml:space="preserve">पहला दृष्टान्त </w:t>
      </w:r>
      <w:r>
        <w:rPr>
          <w:b/>
          <w:lang w:val="hi_IN" w:bidi="hi_IN"/>
        </w:rPr>
        <w:t>गेहूँ</w:t>
      </w:r>
      <w:r>
        <w:rPr>
          <w:lang w:val="hi_IN" w:bidi="hi_IN"/>
        </w:rPr>
        <w:t xml:space="preserve"> और जंगली </w:t>
      </w:r>
      <w:r>
        <w:rPr>
          <w:b/>
          <w:lang w:val="hi_IN" w:bidi="hi_IN"/>
        </w:rPr>
        <w:t>झाड़ियों</w:t>
      </w:r>
      <w:r>
        <w:rPr>
          <w:lang w:val="hi_IN" w:bidi="hi_IN"/>
        </w:rPr>
        <w:t xml:space="preserve"> के बारे में है। गेहूँ किसी प्रकार का खाने योग्य अनाज है जिसे खेत में बोया जाता है। यह जौ हो सकता है। जंगली झाड़ियाँ वे पौधे हैं जो गेहूँ के समान बढ़ते हैं पर जब समय आता है तो वे खाने योग्य अनाज नहीं देते। तब दोनों में फर्क करना आसान हो जाता है।</w:t>
      </w:r>
    </w:p>
    <w:p>
      <w:pPr/>
      <w:r>
        <w:rPr>
          <w:lang w:val="hi_IN" w:bidi="hi_IN"/>
        </w:rPr>
      </w:r>
      <w:r>
        <w:rPr>
          <w:lang w:val="hi_IN" w:bidi="hi_IN"/>
        </w:rPr>
        <w:t xml:space="preserve">दूसरा दृष्टान्त इस बारे में है कि स्वर्ग का राज्य </w:t>
      </w:r>
      <w:r>
        <w:rPr>
          <w:b/>
          <w:lang w:val="hi_IN" w:bidi="hi_IN"/>
        </w:rPr>
        <w:t>राई के दाने</w:t>
      </w:r>
      <w:r>
        <w:rPr>
          <w:lang w:val="hi_IN" w:bidi="hi_IN"/>
        </w:rPr>
        <w:t xml:space="preserve"> के समान है, जो शुरू में छोटा होता है, लेकिन बढ़ते-बढ़ते काफी बड़ा हो जाता है। कहा जाता है कि यह बीज सबसे छोटा है, लेकिन यह बड़ी झाड़ी या पेड़ में बढ़कर आठ से दस फीट या ढाई से तीन मीटर ऊँचा हो सकता है।</w:t>
      </w:r>
    </w:p>
    <w:p>
      <w:pPr/>
      <w:r>
        <w:rPr>
          <w:lang w:val="hi_IN" w:bidi="hi_IN"/>
        </w:rPr>
      </w:r>
      <w:r>
        <w:rPr>
          <w:lang w:val="hi_IN" w:bidi="hi_IN"/>
        </w:rPr>
        <w:t xml:space="preserve">तीसरा दृष्टान्त जो यीशु ने राज्य के बारे में बताया वह एक स्त्री के बारे में है जो अपने आटे में </w:t>
      </w:r>
      <w:r>
        <w:rPr>
          <w:b/>
          <w:lang w:val="hi_IN" w:bidi="hi_IN"/>
        </w:rPr>
        <w:t>खमीर</w:t>
      </w:r>
      <w:r>
        <w:rPr>
          <w:lang w:val="hi_IN" w:bidi="hi_IN"/>
        </w:rPr>
        <w:t xml:space="preserve"> मिलाती है जब तक कि पूरा आटा फूल न जाए। खमीर आटे में हवा पैदा करता है, जिससे आटा फूलता और उठता है।</w:t>
      </w:r>
    </w:p>
    <w:p>
      <w:pPr/>
      <w:r>
        <w:rPr>
          <w:lang w:val="hi_IN" w:bidi="hi_IN"/>
        </w:rPr>
      </w:r>
      <w:r>
        <w:rPr>
          <w:lang w:val="hi_IN" w:bidi="hi_IN"/>
        </w:rPr>
        <w:t xml:space="preserve">मत्ती कहता है कि यीशु एक </w:t>
      </w:r>
      <w:r>
        <w:rPr>
          <w:b/>
          <w:lang w:val="hi_IN" w:bidi="hi_IN"/>
        </w:rPr>
        <w:t>भविष्यद्वाणी</w:t>
      </w:r>
      <w:r>
        <w:rPr>
          <w:lang w:val="hi_IN" w:bidi="hi_IN"/>
        </w:rPr>
        <w:t xml:space="preserve"> को पूरा करने के लिए दृष्टान्तों में बोलता है। भविष्यद्वाणी एक प्रेरित संदेश है जो परमेश्वर के लोगों के लिए परमेश्वर की इच्छा को बताती है। उसी शब्द का प्रयोग करें जिसका प्रयोग आपने भविष्यद्वाणी के लिए किया है। </w:t>
      </w:r>
      <w:r>
        <w:rPr>
          <w:lang w:val="hi_IN" w:bidi="hi_IN"/>
        </w:rPr>
        <w:t>भविष्यद्वाणी</w:t>
      </w:r>
      <w:r>
        <w:rPr>
          <w:lang w:val="hi_IN" w:bidi="hi_IN"/>
        </w:rPr>
        <w:t xml:space="preserve"> की परिभाषा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13:36–43</w:t>
      </w:r>
      <w:r>
        <w:rPr>
          <w:lang w:val="hi_IN" w:bidi="hi_IN"/>
        </w:rPr>
      </w:r>
    </w:p>
    <w:p>
      <w:pPr>
        <w:pStyle w:val="Heading3"/>
      </w:pPr>
      <w:r>
        <w:rPr>
          <w:lang w:val="hi_IN" w:bidi="hi_IN"/>
        </w:rPr>
        <w:t>सुने और मन में रखें</w:t>
      </w:r>
    </w:p>
    <w:p>
      <w:pPr/>
      <w:r>
        <w:rPr>
          <w:lang w:val="hi_IN" w:bidi="hi_IN"/>
        </w:rPr>
      </w:r>
      <w:r>
        <w:rPr>
          <w:lang w:val="hi_IN" w:bidi="hi_IN"/>
        </w:rPr>
        <w:t>मत्ती 13:36–43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यीशु भीड़ से दृष्टान्तों में बात कर रहा है। याद रखें कि दृष्टान्त एक ऐसी कहानी होती है जो दैनिक बातों के माध्यम से परमेश्वर के विषय में गहरी बातें सिखाती है। यीशु के चेले यीशु के साथ हैं। इस भाग में, यीशु भीड़ को गलील की झील के किनारे छोड़ देता है। यीशु के चेले यीशु के पीछे-पीछे एक घर में जाते हैं। यह घर शायद वह स्थान है जहाँ यीशु कफरनहूम में रहा था। चेले यीशु से कहते हैं कि वह उन्हें खेत की जंगली झाड़ियों का दृष्टान्त समझाए। इसलिए यीशु इसे समझाता है।</w:t>
      </w:r>
    </w:p>
    <w:p>
      <w:pPr/>
      <w:r>
        <w:rPr>
          <w:lang w:val="hi_IN" w:bidi="hi_IN"/>
        </w:rPr>
      </w:r>
      <w:r>
        <w:rPr>
          <w:lang w:val="hi_IN" w:bidi="hi_IN"/>
        </w:rPr>
        <w:t>उस खेत के चित्र को देखें जिसमें फसल और जंगली झाड़ियाँ हैं।</w:t>
      </w:r>
    </w:p>
    <w:p>
      <w:pPr/>
      <w:r>
        <w:rPr>
          <w:lang w:val="hi_IN" w:bidi="hi_IN"/>
        </w:rPr>
      </w:r>
      <w:r>
        <w:rPr>
          <w:lang w:val="hi_IN" w:bidi="hi_IN"/>
        </w:rPr>
        <w:t>यीशु भीड़ को छोड़कर चला गया। इस वाक्य में "छोड़ दिया" शब्द का अर्थ है कि यीशु न केवल लोगों से दूर जा रहा है, बल्कि वह भीड़ को विदा कर रहा है और उन्हें दूर कर रहा है। चूँकि यीशु पहले नाव में बैठकर लोगों से बातें कर रहा था, इसलिए हम मानते हैं कि अब यीशु नाव से उतरकर उस घर में गया जहाँ वह नाव में चढ़ने से पहले था। यह शायद शमौन पतरस का घर है जहाँ यीशु कफरनहूम में रहता था।</w:t>
      </w:r>
    </w:p>
    <w:p>
      <w:pPr/>
      <w:r>
        <w:rPr>
          <w:lang w:val="hi_IN" w:bidi="hi_IN"/>
        </w:rPr>
      </w:r>
      <w:r>
        <w:rPr>
          <w:lang w:val="hi_IN" w:bidi="hi_IN"/>
        </w:rPr>
        <w:t>यीशु के चेले यीशु के पीछे घर में जाते हैं और यीशु से कहते हैं कि वह खेत में बोई गई जंगली झाड़ियों का दृष्टान्त समझाए। यीशु इस भाग में जंगली झाड़ियों की व्याख्या पर ध्यान केंद्रित करता है।</w:t>
      </w:r>
    </w:p>
    <w:p>
      <w:pPr/>
      <w:r>
        <w:rPr>
          <w:lang w:val="hi_IN" w:bidi="hi_IN"/>
        </w:rPr>
      </w:r>
      <w:r>
        <w:rPr>
          <w:lang w:val="hi_IN" w:bidi="hi_IN"/>
        </w:rPr>
        <w:t>यीशु इस दृष्टान्त में सात मुख्य पात्रों को समझाने से शुरू करता है। भूमि का स्वामी, जो अपने खेत में बीज बोता है, वह मनुष्य के पुत्र या स्वयं को दर्शाता है। यह खेत स्वयं संसार, या पृथ्वी का प्रतीक है। चेलों के लिए यह आश्चर्य की बात हो सकती है, क्योंकि यीशु इस टिप्पणी में न केवल इस्राएलियों को बल्कि पूरे संसार को शामिल कर रहा है। अच्छा बीज राज्य के पुत्रों को दर्शाता है। राज्य के पुत्र वे हैं जो यीशु के पीछे चलते हैं और यीशु के राज्य के हैं। जंगली झाड़ियाँ उन लोगों को दर्शाती हैं जो दुष्ट से सम्बन्ध रखते हैं। दुष्ट वह है जिसे शैतान कहते हैं। फसल वर्तमान बुरे युग का अन्त है। "युग का अन्त" वाक्यांश का प्रयोग इसलिए किया गया है क्योंकि उस समय यह माना जाता था कि दो युग हैं: एक वर्तमान बुराई का युग जो पृथ्वी पर है, और दूसरा आनेवाला युग जो महिमा और आशीष से भरा होगा। यहूदी और मसीही दोनों इस बात पर विश्वास करते थे, लेकिन मसीही जानते थे कि अगला युग वह समय था जब यीशु हमेशा के लिए राजा होगा। कटनी करने वाले या फसल काटने वाले परमेश्वर के स्वर्गदूत हैं। स्वर्गदूत स्वर्गीय सेवक या परमेश्वर के दूत हैं जो परमेश्वर की इच्छा को पूरा करते हैं।</w:t>
      </w:r>
    </w:p>
    <w:p>
      <w:pPr/>
      <w:r>
        <w:rPr>
          <w:lang w:val="hi_IN" w:bidi="hi_IN"/>
        </w:rPr>
      </w:r>
      <w:r>
        <w:rPr>
          <w:lang w:val="hi_IN" w:bidi="hi_IN"/>
        </w:rPr>
        <w:t>यीशु बताता है कि समय के अन्त में क्या होगा। मनुष्य के पुत्र का काम यह है कि वह दुष्ट लोगों और धर्मी लोगों का न्याय करे। यीशु मनुष्य का पुत्र है। यीशु अपने राज्य में शासन करता है। समय के अन्त में, यीशु बताता है कि जैसे किसान फसल के समय गेहूँ से जंगली झाड़ियों को अलग करता है, उसी तरह परमेश्वर लोगों को उन लोगों में अलग करेगा जो बुरे काम करते हैं और धर्मी हैं, या परमेश्वर का अनुसरण करते हैं। मनुष्य का पुत्र यीशु अपने स्वर्गदूतों को भेजेगा, जो उसके राज्य में से सब दुष्टों और पाप कराने वालों को इकट्ठा करेंगे, और उन्हें दण्ड के लिए भेज देंगे। इन दुष्ट लोगों को कभी-कभी “ठोकर का कारण” कहा जाता है। "ठोकर का कारण" वे बाधाएँ हैं जो लोगों को आगे बढ़ने से रोकती हैं। इस मामले में ठोकर के कारण लोग यीशु से दूर हो जाते हैं और वे परमेश्वर की आज्ञा नहीं मानते। जो लोग अधर्म करते हैं वे परमेश्वर की किसी भी व्यवस्था का पालन करने से इनकार करते हैं।</w:t>
      </w:r>
    </w:p>
    <w:p>
      <w:pPr/>
      <w:r>
        <w:rPr>
          <w:lang w:val="hi_IN" w:bidi="hi_IN"/>
        </w:rPr>
      </w:r>
      <w:r>
        <w:rPr>
          <w:lang w:val="hi_IN" w:bidi="hi_IN"/>
        </w:rPr>
        <w:t>रुकें और अपने समूह के साथ चर्चा करें: आपकी संस्कृति में जिन लोगों को "बुरा" माना जाता है, वे क्या करते हैं? आपकी संस्कृति के लोग मानते हैं कि समय के अन्त में उन लोगों के साथ क्या होगा?</w:t>
      </w:r>
    </w:p>
    <w:p>
      <w:pPr/>
      <w:r>
        <w:rPr>
          <w:lang w:val="hi_IN" w:bidi="hi_IN"/>
        </w:rPr>
      </w:r>
      <w:r>
        <w:rPr>
          <w:lang w:val="hi_IN" w:bidi="hi_IN"/>
        </w:rPr>
        <w:t>स्वर्गदूत उन्हें आग की एक भट्ठी में फेंक देंगे जहाँ रोना और दाँत पीसना होगा। ऐसा माना जाता है कि आग का भट्ठा नरक या अनन्त दण्ड को दर्शाता है। वाक्यांश "दाँत पीसना" का प्रयोग क्रोध, पीड़ा या दर्द की अभिव्यक्ति के रूप में किया गया है।</w:t>
      </w:r>
    </w:p>
    <w:p>
      <w:pPr/>
      <w:r>
        <w:rPr>
          <w:lang w:val="hi_IN" w:bidi="hi_IN"/>
        </w:rPr>
      </w:r>
      <w:r>
        <w:rPr>
          <w:lang w:val="hi_IN" w:bidi="hi_IN"/>
        </w:rPr>
        <w:t>रुकें और अपने समूह के साथ चर्चा करें कि क्या आपकी संस्कृति में नरक का कोई विचार है और आपकी संस्कृति में नरक का अर्थ क्या है। अपनी संस्कृति में लोगों को सही काम करने के लिए प्रेरित करने की कोशिश करने वाली कहानियाँ साझा करें। आपकी संस्कृति में कोई व्यक्ति ऐसी कौन सी चीजें करता है जिससे दूसरे लोग सोचते हैं कि वह "नरक में जायेगा"?</w:t>
      </w:r>
    </w:p>
    <w:p>
      <w:pPr/>
      <w:r>
        <w:rPr>
          <w:lang w:val="hi_IN" w:bidi="hi_IN"/>
        </w:rPr>
      </w:r>
      <w:r>
        <w:rPr>
          <w:lang w:val="hi_IN" w:bidi="hi_IN"/>
        </w:rPr>
        <w:t>यीशु ने चेलों से कहा कि धर्मी लोग या जो परमेश्वर की इच्छा को पूरा करते हैं, वे अपने पिता या परमेश्वर के राज्य में सूरज की तरह चमकते हैं। इसका अर्थ है कि इन धर्मी लोगों को परमेश्वर की ओर से सम्मान और प्रशंसा मिलेगी और हर कोई इसे देखेगा। लोग उन्हें वैसे ही देखेंगे जैसे लोग चमकते सूरज को देखते हैं। पिता का यह राज्य यीशु के राज्य के समान है। पिता के इस राज्य का अर्थ पिता का नया संसार या वह स्थान हो सकता है जहाँ परमेश्वर का शासन हमेशा के लिए स्थापित किया गया है।</w:t>
      </w:r>
    </w:p>
    <w:p>
      <w:pPr/>
      <w:r>
        <w:rPr>
          <w:lang w:val="hi_IN" w:bidi="hi_IN"/>
        </w:rPr>
      </w:r>
      <w:r>
        <w:rPr>
          <w:lang w:val="hi_IN" w:bidi="hi_IN"/>
        </w:rPr>
        <w:t>रुकें और अपने समूह के साथ चर्चा करें कि आपकी संस्कृति उन लोगों के बीच कैसे अंतर करती है जो उन्हें लगता है कि स्वर्ग जाएँगे, और उन लोगों के बीच जो नरक जाएँगे।</w:t>
      </w:r>
    </w:p>
    <w:p>
      <w:pPr/>
      <w:r>
        <w:rPr>
          <w:lang w:val="hi_IN" w:bidi="hi_IN"/>
        </w:rPr>
      </w:r>
      <w:r>
        <w:rPr>
          <w:lang w:val="hi_IN" w:bidi="hi_IN"/>
        </w:rPr>
        <w:t>यीशु इस व्याख्या को इस वाक्यांश के साथ समाप्त करता है, "जिसके पास कान हो, वह सुन ले।" याद रखें कि वाक्यांश "जिसके पास कान हैं" का अर्थ उन लोगों का नहीं है जिनके सिर पर सचमुच कान हैं। यह वाक्यांश उन लोगों को दर्शाता है जो सुनने के लिए तैयार हैं और जो कहा गया है उसे समझने की कोशिश करते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एक दृश्य है।</w:t>
      </w:r>
    </w:p>
    <w:p>
      <w:pPr/>
      <w:r>
        <w:rPr>
          <w:lang w:val="hi_IN" w:bidi="hi_IN"/>
        </w:rPr>
      </w:r>
      <w:r>
        <w:rPr>
          <w:b/>
          <w:lang w:val="hi_IN" w:bidi="hi_IN"/>
        </w:rPr>
        <w:t>पहला दृश्य:</w:t>
      </w:r>
      <w:r>
        <w:rPr>
          <w:lang w:val="hi_IN" w:bidi="hi_IN"/>
        </w:rPr>
        <w:t xml:space="preserve"> यीशु झील के किनारे से निकलकर एक घर में जाता है। चेले यीशु के पीछे चलते हैं और यीशु से कहते हैं कि वह गेहूँ और जंगली झाड़ियों का दृष्टान्त समझाए। यीशु ने अपने चेलों को दृष्टान्त का अर्थ समझाया।</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r>
        <w:rPr>
          <w:lang w:val="hi_IN" w:bidi="hi_IN"/>
        </w:rPr>
      </w:r>
      <w:r>
        <w:rPr>
          <w:lang w:val="hi_IN" w:bidi="hi_IN"/>
        </w:rPr>
        <w:t>दृष्टान्त के पात्र हैं:</w:t>
      </w:r>
    </w:p>
    <w:p>
      <w:pPr>
        <w:pStyle w:val="ListBullet"/>
        <w:spacing w:line="240" w:lineRule="auto"/>
        <w:ind w:left="720"/>
      </w:pPr>
      <w:r>
        <w:rPr>
          <w:lang w:val="hi_IN" w:bidi="hi_IN"/>
        </w:rPr>
      </w:r>
      <w:r>
        <w:rPr>
          <w:lang w:val="hi_IN" w:bidi="hi_IN"/>
        </w:rPr>
        <w:t>मनुष्य का पुत्र</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राज्य की सन्तान</w:t>
      </w:r>
    </w:p>
    <w:p>
      <w:pPr>
        <w:pStyle w:val="ListBullet"/>
        <w:spacing w:line="240" w:lineRule="auto"/>
        <w:ind w:left="720"/>
      </w:pPr>
      <w:r>
        <w:rPr>
          <w:lang w:val="hi_IN" w:bidi="hi_IN"/>
        </w:rPr>
      </w:r>
      <w:r>
        <w:rPr>
          <w:lang w:val="hi_IN" w:bidi="hi_IN"/>
        </w:rPr>
        <w:t>दुष्ट की सन्तान</w:t>
      </w:r>
    </w:p>
    <w:p>
      <w:pPr>
        <w:pStyle w:val="ListBullet"/>
        <w:spacing w:line="240" w:lineRule="auto"/>
        <w:ind w:left="720"/>
      </w:pPr>
      <w:r>
        <w:rPr>
          <w:lang w:val="hi_IN" w:bidi="hi_IN"/>
        </w:rPr>
      </w:r>
      <w:r>
        <w:rPr>
          <w:lang w:val="hi_IN" w:bidi="hi_IN"/>
        </w:rPr>
        <w:t>स्वर्गदूत</w:t>
      </w:r>
    </w:p>
    <w:p>
      <w:pPr/>
      <w:r>
        <w:rPr>
          <w:lang w:val="hi_IN" w:bidi="hi_IN"/>
        </w:rPr>
      </w:r>
      <w:r>
        <w:rPr>
          <w:lang w:val="hi_IN" w:bidi="hi_IN"/>
        </w:rPr>
        <w:t>इस सत्र में, समूह से कहें कि वे कहानी और उसके घटनाक्रम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यीशु भीड़ को विदा करता है और एक घर में चला जाता है। चेले यीशु के पीछे चलते हैं और उसके पास जंगली झाड़ियों के दृष्टान्त की व्याख्या माँगते हैं। उस खेत के चित्रों को फिर से देखें जिसमें फसल और जंगली झाड़ियाँ हैं।</w:t>
      </w:r>
    </w:p>
    <w:p>
      <w:pPr/>
      <w:r>
        <w:rPr>
          <w:lang w:val="hi_IN" w:bidi="hi_IN"/>
        </w:rPr>
      </w:r>
      <w:r>
        <w:rPr>
          <w:lang w:val="hi_IN" w:bidi="hi_IN"/>
        </w:rPr>
        <w:t>यीशु उन्हें उत्तर देता है और बताता है कि इस दृष्टान्त के प्रमुख शब्द क्या दर्शाते हैं। फिर यीशु ने उन्हें समझाया कि यह दृष्टान्त यह समझा रहा है कि अन्त समय में क्या होगा। यीशु स्वर्गदूतों को भेजेगा, और वे दुष्टों को इकट्ठा करके उन्हें आग में डाल देंगे, जहाँ रोना और कष्ट होगा।</w:t>
      </w:r>
    </w:p>
    <w:p>
      <w:pPr/>
      <w:r>
        <w:rPr>
          <w:lang w:val="hi_IN" w:bidi="hi_IN"/>
        </w:rPr>
      </w:r>
      <w:r>
        <w:rPr>
          <w:lang w:val="hi_IN" w:bidi="hi_IN"/>
        </w:rPr>
        <w:t>यदि समय हो, तो बाहर जाएँ और कुछ जंगली झाड़ियाँ ढूँढें। बाहर किसी सुरक्षित स्थान पर, या चिमनी में आग जलाएँ, और जंगली झाड़ियों को जला दें। अपने समूह में चर्चा करें कि आग में जलती हुई जंगली झाड़ियों को देखकर आपको कैसा महसूस होता है।</w:t>
      </w:r>
    </w:p>
    <w:p>
      <w:pPr/>
      <w:r>
        <w:rPr>
          <w:lang w:val="hi_IN" w:bidi="hi_IN"/>
        </w:rPr>
      </w:r>
      <w:r>
        <w:rPr>
          <w:lang w:val="hi_IN" w:bidi="hi_IN"/>
        </w:rPr>
        <w:t>यीशु अपने चेलों से कहता है कि जो लोग यीशु का अनुसरण करेंगे वे अपने पिता के राज्य में सूरज की तरह चमकेंगे। फिर यीशु उन लोगों से कहता है जो सुनने और समझने की कोशिश करने के लिए तैयार हैं, वे ऐसा करें।</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एक दृश्य है।</w:t>
      </w:r>
    </w:p>
    <w:p>
      <w:pPr/>
      <w:r>
        <w:rPr>
          <w:lang w:val="hi_IN" w:bidi="hi_IN"/>
        </w:rPr>
      </w:r>
      <w:r>
        <w:rPr>
          <w:b/>
          <w:lang w:val="hi_IN" w:bidi="hi_IN"/>
        </w:rPr>
        <w:t>पहला दृश्य:</w:t>
      </w:r>
      <w:r>
        <w:rPr>
          <w:lang w:val="hi_IN" w:bidi="hi_IN"/>
        </w:rPr>
        <w:t xml:space="preserve"> यीशु झील के किनारे से निकलकर एक घर में जाता है। चेले यीशु के पीछे चलते हैं और यीशु से कहते हैं कि वह गेहूँ और झाड़ियों का दृष्टान्त समझाए। यीशु ने अपने चेलों को दृष्टान्त का अर्थ समझाया।</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r>
        <w:rPr>
          <w:lang w:val="hi_IN" w:bidi="hi_IN"/>
        </w:rPr>
      </w:r>
      <w:r>
        <w:rPr>
          <w:lang w:val="hi_IN" w:bidi="hi_IN"/>
        </w:rPr>
        <w:t>दृष्टान्त के पात्र हैं:</w:t>
      </w:r>
    </w:p>
    <w:p>
      <w:pPr>
        <w:pStyle w:val="ListBullet"/>
        <w:spacing w:line="240" w:lineRule="auto"/>
        <w:ind w:left="720"/>
      </w:pPr>
      <w:r>
        <w:rPr>
          <w:lang w:val="hi_IN" w:bidi="hi_IN"/>
        </w:rPr>
      </w:r>
      <w:r>
        <w:rPr>
          <w:lang w:val="hi_IN" w:bidi="hi_IN"/>
        </w:rPr>
        <w:t>मनुष्य का पुत्र</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राज्य की सन्तान</w:t>
      </w:r>
    </w:p>
    <w:p>
      <w:pPr>
        <w:pStyle w:val="ListBullet"/>
        <w:spacing w:line="240" w:lineRule="auto"/>
        <w:ind w:left="720"/>
      </w:pPr>
      <w:r>
        <w:rPr>
          <w:lang w:val="hi_IN" w:bidi="hi_IN"/>
        </w:rPr>
      </w:r>
      <w:r>
        <w:rPr>
          <w:lang w:val="hi_IN" w:bidi="hi_IN"/>
        </w:rPr>
        <w:t>दुष्ट की सन्तान</w:t>
      </w:r>
    </w:p>
    <w:p>
      <w:pPr>
        <w:pStyle w:val="ListBullet"/>
        <w:spacing w:line="240" w:lineRule="auto"/>
        <w:ind w:left="720"/>
      </w:pPr>
      <w:r>
        <w:rPr>
          <w:lang w:val="hi_IN" w:bidi="hi_IN"/>
        </w:rPr>
      </w:r>
      <w:r>
        <w:rPr>
          <w:lang w:val="hi_IN" w:bidi="hi_IN"/>
        </w:rPr>
        <w:t>स्वर्गदूत</w:t>
      </w:r>
    </w:p>
    <w:p>
      <w:pPr/>
      <w:r>
        <w:rPr>
          <w:lang w:val="hi_IN" w:bidi="hi_IN"/>
        </w:rPr>
      </w:r>
      <w:r>
        <w:rPr>
          <w:lang w:val="hi_IN" w:bidi="hi_IN"/>
        </w:rPr>
        <w:t>समूह से कहें कि वे इस कहानी का अभिनय दो बार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पड़ावों पर रोक दें। यीशु इस दृष्टान्त को जैसे बताता है, वैसे ही उसके भागों का अभिनय करें।</w:t>
      </w:r>
    </w:p>
    <w:p>
      <w:pPr/>
      <w:r>
        <w:rPr>
          <w:lang w:val="hi_IN" w:bidi="hi_IN"/>
        </w:rPr>
      </w:r>
      <w:r>
        <w:rPr>
          <w:lang w:val="hi_IN" w:bidi="hi_IN"/>
        </w:rPr>
        <w:t>यीशु के चेले यीशु के पीछे घर में जाते हैं और यीशु से कहते हैं कि वह उन्हें खेत में बोई गई झाड़ियों का दृष्टान्त समझा दे। यीशु उन्हें इस दृष्टान्त के प्रमुख बातों को समझाते हुए उत्तर देता है। फिर यीशु उनसे कहता है कि जो लोग यीशु के पीछे नहीं चलेंगे, उन्हें कैसे इकट्ठा किया जाएगा और आग के भट्ठे में डाल दिया जाएगा।</w:t>
      </w:r>
    </w:p>
    <w:p>
      <w:pPr/>
      <w:r>
        <w:rPr>
          <w:lang w:val="hi_IN" w:bidi="hi_IN"/>
        </w:rPr>
      </w:r>
      <w:r>
        <w:rPr>
          <w:lang w:val="hi_IN" w:bidi="hi_IN"/>
        </w:rPr>
        <w:t>अभिनय को रोकें: यीशु की भूमिका निभाने वाले अभिनेता से पूछें कि वह कैसा महसूस करता है। ऐसी बातें सुनें, जैसे "मुझे दुख है क्योंकि उन्होंने मेरे पीछे आने से इनकार कर दिया और इसलिए अब वे पीड़ा सह रहे हैं।" यीशु के चेलों की भूमिका निभाने वाले अभिनेताओं से पूछें, कि वे कैसा महसूस कर रहे हैं। ऐसी बातें सुनें, जैसे "डरे हुए हैं, चिंतित हैं, और अब समझने लगे हैं कि प्रभु यीशु का उद्देश्य कितना महत्वपूर्ण है।"</w:t>
      </w:r>
    </w:p>
    <w:p>
      <w:pPr/>
      <w:r>
        <w:rPr>
          <w:lang w:val="hi_IN" w:bidi="hi_IN"/>
        </w:rPr>
      </w:r>
      <w:r>
        <w:rPr>
          <w:lang w:val="hi_IN" w:bidi="hi_IN"/>
        </w:rPr>
        <w:t>फिर यीशु चेलों से कहता है कि इसके बाद, जो लोग उसकी आज्ञा मानते हैं, वे परमेश्वर के राज्य में चमकेंगे। जो लोग सुनने के लिए तैयार हैं, वे सुनें और आज्ञा मानें।</w:t>
      </w:r>
    </w:p>
    <w:p>
      <w:pPr/>
      <w:r>
        <w:rPr>
          <w:lang w:val="hi_IN" w:bidi="hi_IN"/>
        </w:rPr>
      </w:r>
      <w:r>
        <w:rPr>
          <w:lang w:val="hi_IN" w:bidi="hi_IN"/>
        </w:rPr>
        <w:t>अभिनय को रोकें: यीशु के चेलों की भूमिका निभाने वाले अभिनेताओं से पूछें, कि वे कैसा महसूस कर रहे हैं। ऐसी बातें सुनें, जैसे "उत्साहित हूँ," "हर किसी को वह बताने के लिए तैयार जो उन्हें सुनने की आवश्यकता है," "मुझे चिंता है कि हर कोई यीशु का अनुसरण नहीं करेगा।"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यीशु भीड़ को विदा करता है और एक घर में चला जाता है। यीशु के </w:t>
      </w:r>
      <w:r>
        <w:rPr>
          <w:b/>
          <w:lang w:val="hi_IN" w:bidi="hi_IN"/>
        </w:rPr>
        <w:t>चेले</w:t>
      </w:r>
      <w:r>
        <w:rPr>
          <w:lang w:val="hi_IN" w:bidi="hi_IN"/>
        </w:rPr>
        <w:t xml:space="preserve"> उसके पीछे आते हैं। चेले यीशु के करीबी अनुयायी हैं। </w:t>
      </w:r>
      <w:r>
        <w:rPr>
          <w:lang w:val="hi_IN" w:bidi="hi_IN"/>
        </w:rPr>
        <w:t>चेले</w:t>
      </w:r>
      <w:r>
        <w:rPr>
          <w:lang w:val="hi_IN" w:bidi="hi_IN"/>
        </w:rPr>
        <w:t xml:space="preserve"> की परिभाषा के लिए मुख्य शब्दावली देखें। इस शब्द का अनुवाद उसी तरह करें जैसे आपने अन्य भागों में किया है।</w:t>
      </w:r>
    </w:p>
    <w:p>
      <w:pPr/>
      <w:r>
        <w:rPr>
          <w:lang w:val="hi_IN" w:bidi="hi_IN"/>
        </w:rPr>
      </w:r>
      <w:r>
        <w:rPr>
          <w:lang w:val="hi_IN" w:bidi="hi_IN"/>
        </w:rPr>
        <w:t xml:space="preserve">चेले यीशु के पास आते हैं और यीशु से कहते हैं कि वह जंगली झाड़ियों का </w:t>
      </w:r>
      <w:r>
        <w:rPr>
          <w:b/>
          <w:lang w:val="hi_IN" w:bidi="hi_IN"/>
        </w:rPr>
        <w:t>दृष्टान्त</w:t>
      </w:r>
      <w:r>
        <w:rPr>
          <w:lang w:val="hi_IN" w:bidi="hi_IN"/>
        </w:rPr>
        <w:t xml:space="preserve"> समझाए। दृष्टान्त एक ऐसी कहानी है जो दैनिक बातों का प्रयोग करके परमेश्वर के बारे में गहरी बात को बताती है। </w:t>
      </w:r>
      <w:r>
        <w:rPr>
          <w:lang w:val="hi_IN" w:bidi="hi_IN"/>
        </w:rPr>
        <w:t>दृष्टान्त</w:t>
      </w:r>
      <w:r>
        <w:rPr>
          <w:lang w:val="hi_IN" w:bidi="hi_IN"/>
        </w:rPr>
        <w:t xml:space="preserve"> की परिभाषा के लिए मुख्य शब्दावली को देखें।</w:t>
      </w:r>
    </w:p>
    <w:p>
      <w:pPr/>
      <w:r>
        <w:rPr>
          <w:lang w:val="hi_IN" w:bidi="hi_IN"/>
        </w:rPr>
      </w:r>
      <w:r>
        <w:rPr>
          <w:lang w:val="hi_IN" w:bidi="hi_IN"/>
        </w:rPr>
        <w:t xml:space="preserve">यीशु इस दृष्टान्त के मुख्य घटकों को समझाता है। भूमि का स्वामी, जो अपने खेत में बीज बोता है, वह </w:t>
      </w:r>
      <w:r>
        <w:rPr>
          <w:b/>
          <w:lang w:val="hi_IN" w:bidi="hi_IN"/>
        </w:rPr>
        <w:t>मनुष्य के पुत्र</w:t>
      </w:r>
      <w:r>
        <w:rPr>
          <w:lang w:val="hi_IN" w:bidi="hi_IN"/>
        </w:rPr>
        <w:t xml:space="preserve"> या यीशु को दर्शाता है। भूमि का स्वामी और मनुष्य के पुत्र का अनुवाद उसी तरह करें जैसा आपने पिछले भागों में किया है। </w:t>
      </w:r>
      <w:r>
        <w:rPr>
          <w:lang w:val="hi_IN" w:bidi="hi_IN"/>
        </w:rPr>
        <w:t>मनुष्य का पुत्र</w:t>
      </w:r>
      <w:r>
        <w:rPr>
          <w:lang w:val="hi_IN" w:bidi="hi_IN"/>
        </w:rPr>
        <w:t xml:space="preserve"> एक ऐसा शब्द है जिसका प्रयोग यीशु अक्सर अपने आप का वर्णन करने के लिए करता है। यीशु ने </w:t>
      </w:r>
      <w:r>
        <w:rPr>
          <w:lang w:val="hi_IN" w:bidi="hi_IN"/>
        </w:rPr>
        <w:t>मसीह</w:t>
      </w:r>
      <w:r>
        <w:rPr>
          <w:lang w:val="hi_IN" w:bidi="hi_IN"/>
        </w:rPr>
        <w:t xml:space="preserve"> शब्द के स्थान पर यह शब्द इसलिए प्रयोग किया ताकि लोग उन्हें एक सैन्य प्रधान समझने की भूल न करें। मनुष्य का पुत्र आदम के वंशज होने का सन्दर्भ है। यह वचन यीशु की मानवीयता को भी दिखाता है और यह भी कि यीशु अद्वितीय है वह पूरी तरह परमेश्वर भी है और पूरी तरह मनुष्य भी।</w:t>
      </w:r>
    </w:p>
    <w:p>
      <w:pPr/>
      <w:r>
        <w:rPr>
          <w:lang w:val="hi_IN" w:bidi="hi_IN"/>
        </w:rPr>
      </w:r>
      <w:r>
        <w:rPr>
          <w:lang w:val="hi_IN" w:bidi="hi_IN"/>
        </w:rPr>
        <w:t xml:space="preserve">जंगली झाड़ियाँ उन लोगों को दर्शाती हैं जो </w:t>
      </w:r>
      <w:r>
        <w:rPr>
          <w:b/>
          <w:lang w:val="hi_IN" w:bidi="hi_IN"/>
        </w:rPr>
        <w:t>दुष्ट</w:t>
      </w:r>
      <w:r>
        <w:rPr>
          <w:lang w:val="hi_IN" w:bidi="hi_IN"/>
        </w:rPr>
        <w:t xml:space="preserve"> के हैं। दुष्ट वही है जिसे </w:t>
      </w:r>
      <w:r>
        <w:rPr>
          <w:b/>
          <w:lang w:val="hi_IN" w:bidi="hi_IN"/>
        </w:rPr>
        <w:t>शैतान</w:t>
      </w:r>
      <w:r>
        <w:rPr>
          <w:lang w:val="hi_IN" w:bidi="hi_IN"/>
        </w:rPr>
        <w:t xml:space="preserve"> या </w:t>
      </w:r>
      <w:r>
        <w:rPr>
          <w:b/>
          <w:lang w:val="hi_IN" w:bidi="hi_IN"/>
        </w:rPr>
        <w:t>इबलीस</w:t>
      </w:r>
      <w:r>
        <w:rPr>
          <w:lang w:val="hi_IN" w:bidi="hi_IN"/>
        </w:rPr>
        <w:t xml:space="preserve"> कहा जाता है। इसका अनुवाद उसी तरह करें जैसा आपने पिछले भागों में किया है। </w:t>
      </w:r>
      <w:r>
        <w:rPr>
          <w:lang w:val="hi_IN" w:bidi="hi_IN"/>
        </w:rPr>
        <w:t>शैतान</w:t>
      </w:r>
      <w:r>
        <w:rPr>
          <w:lang w:val="hi_IN" w:bidi="hi_IN"/>
        </w:rPr>
        <w:t xml:space="preserve"> की परिभाषा के लिए मुख्य शब्दावली देखें।</w:t>
      </w:r>
    </w:p>
    <w:p>
      <w:pPr/>
      <w:r>
        <w:rPr>
          <w:lang w:val="hi_IN" w:bidi="hi_IN"/>
        </w:rPr>
      </w:r>
      <w:r>
        <w:rPr>
          <w:lang w:val="hi_IN" w:bidi="hi_IN"/>
        </w:rPr>
        <w:t xml:space="preserve">कटनी इस </w:t>
      </w:r>
      <w:r>
        <w:rPr>
          <w:b/>
          <w:lang w:val="hi_IN" w:bidi="hi_IN"/>
        </w:rPr>
        <w:t>युग का अन्त</w:t>
      </w:r>
      <w:r>
        <w:rPr>
          <w:lang w:val="hi_IN" w:bidi="hi_IN"/>
        </w:rPr>
        <w:t xml:space="preserve"> है। युग का अन्त समय के अन्त को दर्शाता है, या उस समय को जब यीशु वापस आकर सब कुछ नया कर देगा।</w:t>
      </w:r>
    </w:p>
    <w:p>
      <w:pPr/>
      <w:r>
        <w:rPr>
          <w:lang w:val="hi_IN" w:bidi="hi_IN"/>
        </w:rPr>
      </w:r>
      <w:r>
        <w:rPr>
          <w:lang w:val="hi_IN" w:bidi="hi_IN"/>
        </w:rPr>
        <w:t xml:space="preserve">फसल और गेहूँ को काटने वाले लोग परमेश्वर के </w:t>
      </w:r>
      <w:r>
        <w:rPr>
          <w:b/>
          <w:lang w:val="hi_IN" w:bidi="hi_IN"/>
        </w:rPr>
        <w:t>स्वर्गदूत</w:t>
      </w:r>
      <w:r>
        <w:rPr>
          <w:lang w:val="hi_IN" w:bidi="hi_IN"/>
        </w:rPr>
        <w:t xml:space="preserve"> हैं। दूत एक अलौकिक प्राणी है जो परमेश्वर का संदेशवाहक है। उसी शब्द का प्रयोग करें जिसका प्रयोग आपने पहले स्वर्गदूतों के लिए किया है। </w:t>
      </w:r>
      <w:r>
        <w:rPr>
          <w:lang w:val="hi_IN" w:bidi="hi_IN"/>
        </w:rPr>
        <w:t>स्वर्गदूतों</w:t>
      </w:r>
      <w:r>
        <w:rPr>
          <w:lang w:val="hi_IN" w:bidi="hi_IN"/>
        </w:rPr>
        <w:t xml:space="preserve"> की परिभाषा के लिए मुख्य शब्दावली को देखें।</w:t>
      </w:r>
    </w:p>
    <w:p>
      <w:pPr/>
      <w:r>
        <w:rPr>
          <w:lang w:val="hi_IN" w:bidi="hi_IN"/>
        </w:rPr>
      </w:r>
      <w:r>
        <w:rPr>
          <w:lang w:val="hi_IN" w:bidi="hi_IN"/>
        </w:rPr>
        <w:t xml:space="preserve">यीशु चेलों से कहता है कि जैसे युग के अन्त में जंगली झाड़ियों को जला दिया गया था, उसी तरह अन्त समय में, स्वर्गदूत उन लोगों को जो यीशु का अनुसरण नहीं करते और उन सब बातों को जो </w:t>
      </w:r>
      <w:r>
        <w:rPr>
          <w:b/>
          <w:lang w:val="hi_IN" w:bidi="hi_IN"/>
        </w:rPr>
        <w:t>पाप</w:t>
      </w:r>
      <w:r>
        <w:rPr>
          <w:lang w:val="hi_IN" w:bidi="hi_IN"/>
        </w:rPr>
        <w:t xml:space="preserve"> का कारण बनती हैं इकट्ठा करेंगे। पाप करना परमेश्वर की आज्ञा न मानना है। उसी शब्द का प्रयोग करें जिसका प्रयोग आपने पहले पाप के लिए किया है। </w:t>
      </w:r>
      <w:r>
        <w:rPr>
          <w:lang w:val="hi_IN" w:bidi="hi_IN"/>
        </w:rPr>
        <w:t>पाप</w:t>
      </w:r>
      <w:r>
        <w:rPr>
          <w:lang w:val="hi_IN" w:bidi="hi_IN"/>
        </w:rPr>
        <w:t xml:space="preserve"> की परिभाषा के लिए मुख्य शब्दावली देखें। फिर स्वर्गदूत उन सबको आग की भट्टी में फेंक देंगे। यह नरक या अनन्त दण्ड को दर्शाता है।</w:t>
      </w:r>
    </w:p>
    <w:p>
      <w:pPr/>
      <w:r>
        <w:rPr>
          <w:lang w:val="hi_IN" w:bidi="hi_IN"/>
        </w:rPr>
      </w:r>
      <w:r>
        <w:rPr>
          <w:lang w:val="hi_IN" w:bidi="hi_IN"/>
        </w:rPr>
        <w:t xml:space="preserve">फिर यीशु चेलों से कहता है कि जो लोग धर्मी हैं, या जो परमेश्वर द्वारा यीशु का अनुसरण करके स्वीकार किये गये हैं, वे </w:t>
      </w:r>
      <w:r>
        <w:rPr>
          <w:b/>
          <w:lang w:val="hi_IN" w:bidi="hi_IN"/>
        </w:rPr>
        <w:t>पिता के राज्य</w:t>
      </w:r>
      <w:r>
        <w:rPr>
          <w:lang w:val="hi_IN" w:bidi="hi_IN"/>
        </w:rPr>
        <w:t xml:space="preserve"> में चमकेंगे। इसका अनुवाद परमेश्वर का राज्य भी किया जा सकता है। पिता के राज्य के लिए उसी शब्द का प्रयोग करें जो आपने पहले </w:t>
      </w:r>
      <w:r>
        <w:rPr>
          <w:b/>
          <w:lang w:val="hi_IN" w:bidi="hi_IN"/>
        </w:rPr>
        <w:t>स्वर्ग के राज्य</w:t>
      </w:r>
      <w:r>
        <w:rPr>
          <w:lang w:val="hi_IN" w:bidi="hi_IN"/>
        </w:rPr>
        <w:t xml:space="preserve"> या </w:t>
      </w:r>
      <w:r>
        <w:rPr>
          <w:b/>
          <w:lang w:val="hi_IN" w:bidi="hi_IN"/>
        </w:rPr>
        <w:t>परमेश्वर के राज्य</w:t>
      </w:r>
      <w:r>
        <w:rPr>
          <w:lang w:val="hi_IN" w:bidi="hi_IN"/>
        </w:rPr>
        <w:t xml:space="preserve"> के लिए प्रयोग किया है। </w:t>
      </w:r>
      <w:r>
        <w:rPr>
          <w:lang w:val="hi_IN" w:bidi="hi_IN"/>
        </w:rPr>
        <w:t>परमेश्वर के राज्य</w:t>
      </w:r>
      <w:r>
        <w:rPr>
          <w:lang w:val="hi_IN" w:bidi="hi_IN"/>
        </w:rPr>
        <w:t xml:space="preserve"> की परिभाषा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13:44–53</w:t>
      </w:r>
      <w:r>
        <w:rPr>
          <w:lang w:val="hi_IN" w:bidi="hi_IN"/>
        </w:rPr>
      </w:r>
    </w:p>
    <w:p>
      <w:pPr>
        <w:pStyle w:val="Heading3"/>
      </w:pPr>
      <w:r>
        <w:rPr>
          <w:lang w:val="hi_IN" w:bidi="hi_IN"/>
        </w:rPr>
        <w:t>सुने और मन में रखें</w:t>
      </w:r>
    </w:p>
    <w:p>
      <w:pPr/>
      <w:r>
        <w:rPr>
          <w:lang w:val="hi_IN" w:bidi="hi_IN"/>
        </w:rPr>
      </w:r>
      <w:r>
        <w:rPr>
          <w:lang w:val="hi_IN" w:bidi="hi_IN"/>
        </w:rPr>
        <w:t>मत्ती 13:44–53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यीशु अपने चेलों से दृष्टान्तों में बात करना जारी रखता है। यीशु और उसके चेले अभी भी कफरनहूम के क्षेत्र में एक घर में हैं। यीशु चेलों को स्वर्ग के राज्य को समझने में सहायता के लिए दृष्टान्त बताता है। यीशु खेत में छिपे हुए खजाने का दृष्टान्त और अनमोल मोती का दृष्टान्त एक साथ जोड़ता है। यीशु एक महत्वपूर्ण बात पर जोर देने के लिए अक्सर एक साथ दो समान दृष्टान्त बताता है।</w:t>
      </w:r>
    </w:p>
    <w:p>
      <w:pPr/>
      <w:r>
        <w:rPr>
          <w:lang w:val="hi_IN" w:bidi="hi_IN"/>
        </w:rPr>
      </w:r>
      <w:r>
        <w:rPr>
          <w:lang w:val="hi_IN" w:bidi="hi_IN"/>
        </w:rPr>
        <w:t>खेत में खजाने का दृष्टान्त और मोती का दृष्टान्त यह दिखाते हैं कि स्वर्ग का राज्य कितना बहुमूल्य है। यीशु दोनों दृष्टान्तों को इस वाक्यांश से शुरू करता है, "स्वर्ग का राज्य ऐसा है..." यीशु बताता है कि राज्य की तुलना किसी स्थिति से की जानी चाहिए, न कि किसी वस्तु से। स्वर्ग का राज्य उस स्थिति के समान है जहाँ किसी ने खेत में खजाना छिपा दिया हो। उस समय की संस्कृति में बहुमूल्य वस्तुओं को दफनाना या छिपाना बहुत सामान्य था। जिस व्यक्ति को खेत में खजाना मिला उसे शायद गलती से मिला हो। हालांकि, यदि किसी को खेत में कोई खजाना मिलता और उसे खेत से बाहर या भूमि से उठा ले, तो वह उस व्यक्ति का हो जाता जो वर्तमान में खेत का स्वामी है। इसलिए यह सम्भावना है कि जिस व्यक्ति को खजाना मिला उसने उसे नहीं उठाया। उसने शायद अभी-अभी यह खजाना निकाला है। फिर उस व्यक्ति ने इसे फिर से छिपा दिया और बहुत आनन्द के साथ चला गया। उस व्यक्ति ने खेत को खरीदने के लिए अपना सब कुछ बेच दिया ताकि वह उस खजाने को अपना कह सके।</w:t>
      </w:r>
    </w:p>
    <w:p>
      <w:pPr/>
      <w:r>
        <w:rPr>
          <w:lang w:val="hi_IN" w:bidi="hi_IN"/>
        </w:rPr>
      </w:r>
      <w:r>
        <w:rPr>
          <w:lang w:val="hi_IN" w:bidi="hi_IN"/>
        </w:rPr>
        <w:t>समूह के रूप में चर्चा करें: क्या आपकी संस्कृति में कोई बहुमूल्य वस्तु है जिनके लिए कुछ लोग अपनी सारी सम्पत्ति छोड़ने को तैयार हों? क्या आप किसी ऐसे व्यक्ति को जानते हैं जिसने कुछ पाने के लिए बहुत कुछ दिया हो?</w:t>
      </w:r>
    </w:p>
    <w:p>
      <w:pPr/>
      <w:r>
        <w:rPr>
          <w:lang w:val="hi_IN" w:bidi="hi_IN"/>
        </w:rPr>
      </w:r>
      <w:r>
        <w:rPr>
          <w:lang w:val="hi_IN" w:bidi="hi_IN"/>
        </w:rPr>
        <w:t>फिर यीशु मोती का दृष्टान्त बताता है। मोती एक चमकदार सफेद गोल रत्न है जिसे समुद्र की विशेष मछलियों द्वारा बनाया जाता है। उस संस्कृति के लोग मोती को सोने से अधिक बहुमूल्य मानते थे। इस दृष्टान्त का व्यापारी मोती की तलाश में जाता है। वह गलती से वहाँ नहीं पहुँचता। वह बहुत बहुमूल्य मोती को पाने के लिए अपना सब कुछ बेच देता है। कुछ लोग सोचते हैं कि स्वर्ग का राज्य व्यापारी के समान है और परमेश्वर के लोग मोती हैं क्योंकि यीशु ने हमें खरीदने के लिए सब कुछ दिया है। हर कोई इस बात से सहमत नहीं है। चूँकि यह दृष्टान्त खेत के खजाने के साथ जोड़ा गया है, इसलिए अधिकांश विद्वान मानते हैं कि यीशु इस दृष्टान्त में स्वर्ग का राज्य मोती के समान बहुमूल्य दिखा रहा है।</w:t>
      </w:r>
    </w:p>
    <w:p>
      <w:pPr/>
      <w:r>
        <w:rPr>
          <w:lang w:val="hi_IN" w:bidi="hi_IN"/>
        </w:rPr>
      </w:r>
      <w:r>
        <w:rPr>
          <w:lang w:val="hi_IN" w:bidi="hi_IN"/>
        </w:rPr>
        <w:t>रुकें और मोती के चित्र को देखें। क्या आपकी संस्कृति में कोई ऐसा रत्न है जिसका बहुत मूल्य हो? एक कहानी सुनाएँ कि लोगों ने उस रत्न को पाने के लिए क्या किया है।</w:t>
      </w:r>
    </w:p>
    <w:p>
      <w:pPr/>
      <w:r>
        <w:rPr>
          <w:lang w:val="hi_IN" w:bidi="hi_IN"/>
        </w:rPr>
      </w:r>
      <w:r>
        <w:rPr>
          <w:lang w:val="hi_IN" w:bidi="hi_IN"/>
        </w:rPr>
        <w:t>यीशु एक और दृष्टान्त बताता है कि स्वर्ग का राज्य उस समय के समान है जब एक मछली पकड़ने का जाल पानी में डाला जाता है और सभी प्रकार की मछलियों को पकड़ लेता है। फिर जब जाल भर जाता है, तो मछुआरे उसे किनारे पर लाते हैं और जो मछली खाने के लिए अच्छी हैं उन्हें टोकरों या बाल्टियों में रख देते हैं। वे बुरी मछली को बाहर फेंक देते हैं। यीशु बताता है कि युग के अन्त में ऐसा ही होगा। वाक्यांश "इसलिए यह युग के अन्त में होगा" निम्नलिखित कथन से सम्बन्धित है। यह इस तरह पढ़ा जा सकता है, "जैसे मछली के साथ हुआ, उसी तरह स्वर्गदूत आकर दुष्ट को धर्मी से अलग करेंगे।" यीशु कहता है कि अच्छी और बुरी मछली धर्मी और दुष्ट लोगों की तरह हैं। स्वर्गदूत दुष्ट लोगों को आग की एक भट्टी में फेंक देंगे जहाँ रोना और दाँत पीसना होगा। आग की भट्टी शायद नरक या अनन्त दण्ड को दर्शाती है। वाक्यांश "दाँत पीसना" का प्रयोग क्रोध, पीड़ा या दर्द दिखाने का एक तरीका है।</w:t>
      </w:r>
    </w:p>
    <w:p>
      <w:pPr/>
      <w:r>
        <w:rPr>
          <w:lang w:val="hi_IN" w:bidi="hi_IN"/>
        </w:rPr>
      </w:r>
      <w:r>
        <w:rPr>
          <w:lang w:val="hi_IN" w:bidi="hi_IN"/>
        </w:rPr>
        <w:t>रुकें और जाल में फंसी सभी मछलियों का चित्र देखें। क्या आपकी संस्कृति के लोग मछली खाते हैं? यदि हाँ, तो लोग उन्हें कैसे पकड़ते हैं?</w:t>
      </w:r>
    </w:p>
    <w:p>
      <w:pPr/>
      <w:r>
        <w:rPr>
          <w:lang w:val="hi_IN" w:bidi="hi_IN"/>
        </w:rPr>
      </w:r>
      <w:r>
        <w:rPr>
          <w:lang w:val="hi_IN" w:bidi="hi_IN"/>
        </w:rPr>
        <w:t>अपनी संस्कृति में किसी ऐसी फसल पर चर्चा करें जिसमें सभी को एक साथ उखाड़ दिया जाता है, और फिर अच्छे और बुरे को अलग कर दिया जाता है।</w:t>
      </w:r>
    </w:p>
    <w:p>
      <w:pPr/>
      <w:r>
        <w:rPr>
          <w:lang w:val="hi_IN" w:bidi="hi_IN"/>
        </w:rPr>
      </w:r>
      <w:r>
        <w:rPr>
          <w:lang w:val="hi_IN" w:bidi="hi_IN"/>
        </w:rPr>
        <w:t>यीशु अपने चेलों से पूछता है कि क्या वे सभी शिक्षाओं को समझते हैं। वे हाँ कहते हैं। यीशु कहता है, "इसलिए" जो नीचे दिए गए विचार को यीशु के पूछे गए प्रश्न और चेलों के उत्तर से जोड़ता है। फिर यीशु उन्हें उन शास्त्रियों के बारे में बताता है जो स्वर्ग के राज्य के बारे में सीखते हैं। कुछ अनुवादों में "सीखना" शब्द को "प्रशिक्षित होना" के रूप में लिखा गया है। शास्त्री शब्द का अर्थ है व्यवस्थापक। इसका प्रयोग मत्ती में कई बार किया गया है। हालाँकि, यह एकमात्र समय है जब यह किसी ऐसे शास्त्री को दर्शाता है जो यीशु पर विश्वास करता है क्योंकि वह स्वर्ग के राज्य के बारे में सीख रहा है। व्यवस्था के वे शिक्षक एक घर के स्वामी के समान हैं जो अपने खजाने में नई और पुरानी चीजें निकालता है। हम नहीं जानते कि नई और पुरानी क्या हैं, इसलिए अपने अनुवाद में इस बात को अस्पष्ट रखें।</w:t>
      </w:r>
    </w:p>
    <w:p>
      <w:pPr/>
      <w:r>
        <w:rPr>
          <w:lang w:val="hi_IN" w:bidi="hi_IN"/>
        </w:rPr>
      </w:r>
      <w:r>
        <w:rPr>
          <w:lang w:val="hi_IN" w:bidi="hi_IN"/>
        </w:rPr>
        <w:t>यीशु के इन दृष्टान्तों के साथ समाप्त करने के बाद, यीशु देश के किसी दूसरे भाग को चला गया।</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यीशु खेत में गाड़े गए धन का दृष्टान्त बताता है।</w:t>
      </w:r>
    </w:p>
    <w:p>
      <w:pPr/>
      <w:r>
        <w:rPr>
          <w:lang w:val="hi_IN" w:bidi="hi_IN"/>
        </w:rPr>
      </w:r>
      <w:r>
        <w:rPr>
          <w:b/>
          <w:lang w:val="hi_IN" w:bidi="hi_IN"/>
        </w:rPr>
        <w:t>दूसरा दृश्य:</w:t>
      </w:r>
      <w:r>
        <w:rPr>
          <w:lang w:val="hi_IN" w:bidi="hi_IN"/>
        </w:rPr>
        <w:t xml:space="preserve"> यीशु मोती का दृष्टान्त बताता है।</w:t>
      </w:r>
    </w:p>
    <w:p>
      <w:pPr/>
      <w:r>
        <w:rPr>
          <w:lang w:val="hi_IN" w:bidi="hi_IN"/>
        </w:rPr>
      </w:r>
      <w:r>
        <w:rPr>
          <w:b/>
          <w:lang w:val="hi_IN" w:bidi="hi_IN"/>
        </w:rPr>
        <w:t>तीसरा दृश्य:</w:t>
      </w:r>
      <w:r>
        <w:rPr>
          <w:lang w:val="hi_IN" w:bidi="hi_IN"/>
        </w:rPr>
        <w:t xml:space="preserve"> यीशु मछली पकड़ने के जाल का दृष्टान्त बताता है।</w:t>
      </w:r>
    </w:p>
    <w:p>
      <w:pPr/>
      <w:r>
        <w:rPr>
          <w:lang w:val="hi_IN" w:bidi="hi_IN"/>
        </w:rPr>
      </w:r>
      <w:r>
        <w:rPr>
          <w:b/>
          <w:lang w:val="hi_IN" w:bidi="hi_IN"/>
        </w:rPr>
        <w:t>चौथा दृश्य:</w:t>
      </w:r>
      <w:r>
        <w:rPr>
          <w:lang w:val="hi_IN" w:bidi="hi_IN"/>
        </w:rPr>
        <w:t xml:space="preserve"> यीशु अपने चेलों से उनकी समझ के बारे में बात करता है।</w:t>
      </w:r>
    </w:p>
    <w:p>
      <w:pPr/>
      <w:r>
        <w:rPr>
          <w:lang w:val="hi_IN" w:bidi="hi_IN"/>
        </w:rPr>
      </w:r>
      <w:r>
        <w:rPr>
          <w:b/>
          <w:lang w:val="hi_IN" w:bidi="hi_IN"/>
        </w:rPr>
        <w:t>पाँचवाँ दृश्य:</w:t>
      </w:r>
      <w:r>
        <w:rPr>
          <w:lang w:val="hi_IN" w:bidi="hi_IN"/>
        </w:rPr>
        <w:t xml:space="preserve"> यीशु देश के दूसरे भाग की ओर चल पड़ा।</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w:t>
      </w:r>
    </w:p>
    <w:p>
      <w:pPr/>
      <w:r>
        <w:rPr>
          <w:lang w:val="hi_IN" w:bidi="hi_IN"/>
        </w:rPr>
      </w:r>
      <w:r>
        <w:rPr>
          <w:lang w:val="hi_IN" w:bidi="hi_IN"/>
        </w:rPr>
        <w:t>दृष्टान्त के पात्रों में शामिल हैं:</w:t>
      </w:r>
    </w:p>
    <w:p>
      <w:pPr>
        <w:pStyle w:val="ListBullet"/>
        <w:spacing w:line="240" w:lineRule="auto"/>
        <w:ind w:left="720"/>
      </w:pPr>
      <w:r>
        <w:rPr>
          <w:lang w:val="hi_IN" w:bidi="hi_IN"/>
        </w:rPr>
      </w:r>
      <w:r>
        <w:rPr>
          <w:lang w:val="hi_IN" w:bidi="hi_IN"/>
        </w:rPr>
        <w:t>वह व्यक्ति जिसे गड़ा हुआ धन मिलता है</w:t>
      </w:r>
    </w:p>
    <w:p>
      <w:pPr>
        <w:pStyle w:val="ListBullet"/>
        <w:spacing w:line="240" w:lineRule="auto"/>
        <w:ind w:left="720"/>
      </w:pPr>
      <w:r>
        <w:rPr>
          <w:lang w:val="hi_IN" w:bidi="hi_IN"/>
        </w:rPr>
      </w:r>
      <w:r>
        <w:rPr>
          <w:lang w:val="hi_IN" w:bidi="hi_IN"/>
        </w:rPr>
        <w:t>व्यापारी जो मोती की खोज करता है</w:t>
      </w:r>
    </w:p>
    <w:p>
      <w:pPr>
        <w:pStyle w:val="ListBullet"/>
        <w:spacing w:line="240" w:lineRule="auto"/>
        <w:ind w:left="720"/>
      </w:pPr>
      <w:r>
        <w:rPr>
          <w:lang w:val="hi_IN" w:bidi="hi_IN"/>
        </w:rPr>
      </w:r>
      <w:r>
        <w:rPr>
          <w:lang w:val="hi_IN" w:bidi="hi_IN"/>
        </w:rPr>
        <w:t>मछुआरा (हालाँकि वास्तव में उल्लेख नहीं किया गया है)</w:t>
      </w:r>
    </w:p>
    <w:p>
      <w:pPr>
        <w:pStyle w:val="ListBullet"/>
        <w:spacing w:line="240" w:lineRule="auto"/>
        <w:ind w:left="720"/>
      </w:pPr>
      <w:r>
        <w:rPr>
          <w:lang w:val="hi_IN" w:bidi="hi_IN"/>
        </w:rPr>
      </w:r>
      <w:r>
        <w:rPr>
          <w:lang w:val="hi_IN" w:bidi="hi_IN"/>
        </w:rPr>
        <w:t>बुरी मछली</w:t>
      </w:r>
    </w:p>
    <w:p>
      <w:pPr>
        <w:pStyle w:val="ListBullet"/>
        <w:spacing w:line="240" w:lineRule="auto"/>
        <w:ind w:left="720"/>
      </w:pPr>
      <w:r>
        <w:rPr>
          <w:lang w:val="hi_IN" w:bidi="hi_IN"/>
        </w:rPr>
      </w:r>
      <w:r>
        <w:rPr>
          <w:lang w:val="hi_IN" w:bidi="hi_IN"/>
        </w:rPr>
        <w:t>अच्छी मछली</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दुष्ट लोग</w:t>
      </w:r>
    </w:p>
    <w:p>
      <w:pPr>
        <w:pStyle w:val="ListBullet"/>
        <w:spacing w:line="240" w:lineRule="auto"/>
        <w:ind w:left="720"/>
      </w:pPr>
      <w:r>
        <w:rPr>
          <w:lang w:val="hi_IN" w:bidi="hi_IN"/>
        </w:rPr>
      </w:r>
      <w:r>
        <w:rPr>
          <w:lang w:val="hi_IN" w:bidi="hi_IN"/>
        </w:rPr>
        <w:t>धर्मी लोग</w:t>
      </w:r>
    </w:p>
    <w:p>
      <w:pPr>
        <w:pStyle w:val="ListBullet"/>
        <w:spacing w:line="240" w:lineRule="auto"/>
        <w:ind w:left="720"/>
      </w:pPr>
      <w:r>
        <w:rPr>
          <w:lang w:val="hi_IN" w:bidi="hi_IN"/>
        </w:rPr>
      </w:r>
      <w:r>
        <w:rPr>
          <w:lang w:val="hi_IN" w:bidi="hi_IN"/>
        </w:rPr>
        <w:t>व्यवस्था के शास्त्री</w:t>
      </w:r>
    </w:p>
    <w:p>
      <w:pPr>
        <w:pStyle w:val="ListBullet"/>
        <w:spacing w:line="240" w:lineRule="auto"/>
        <w:ind w:left="720"/>
      </w:pPr>
      <w:r>
        <w:rPr>
          <w:lang w:val="hi_IN" w:bidi="hi_IN"/>
        </w:rPr>
      </w:r>
      <w:r>
        <w:rPr>
          <w:lang w:val="hi_IN" w:bidi="hi_IN"/>
        </w:rPr>
        <w:t>घर का स्वामी</w:t>
      </w:r>
    </w:p>
    <w:p>
      <w:pPr/>
      <w:r>
        <w:rPr>
          <w:lang w:val="hi_IN" w:bidi="hi_IN"/>
        </w:rPr>
      </w:r>
      <w:r>
        <w:rPr>
          <w:lang w:val="hi_IN" w:bidi="hi_IN"/>
        </w:rPr>
        <w:t>इस सत्र में, समूह से कहें कि वे कहानी और उसके घटनाक्रम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जब यह कहानी शुरू होती है तो यीशु अभी भी घर में चेलों को शिक्षा दे रहा है। यीशु उस व्यक्ति का दृष्टान्त बताता है जिसे खेत में गड़ा हुआ धन मिलता है और खेत को खरीदने के लिए अपनी सारी सम्पत्ति बेच देता है। हर दृष्टान्त की शुरुआत में, यीशु “फिर” या “एक बार फिर” कहकर बात शुरू करता है। यीशु ऐसा करता है ताकि वह उसी विषय अर्थात् स्वर्ग के राज्य पर एक नया दृष्टान्त बता सके। फिर यीशु उस व्यापारी का दृष्टान्त बताता है जिसे बहुत बहुमूल्य मोती मिलता है और वह उसे खरीदने के लिए अपनी सारी सम्पत्ति बेच देता है।</w:t>
      </w:r>
    </w:p>
    <w:p>
      <w:pPr/>
      <w:r>
        <w:rPr>
          <w:lang w:val="hi_IN" w:bidi="hi_IN"/>
        </w:rPr>
      </w:r>
      <w:r>
        <w:rPr>
          <w:lang w:val="hi_IN" w:bidi="hi_IN"/>
        </w:rPr>
        <w:t>मोती के चित्र को फिर से देखें। क्या आप बता सकते हैं कि कौन सा एक दूसरे से अधिक बहुमूल्य है? आपके अनुसार एक मोती दूसरे मोती से अधिक मूल्यवान क्यों है?</w:t>
      </w:r>
    </w:p>
    <w:p>
      <w:pPr/>
      <w:r>
        <w:rPr>
          <w:lang w:val="hi_IN" w:bidi="hi_IN"/>
        </w:rPr>
      </w:r>
      <w:r>
        <w:rPr>
          <w:lang w:val="hi_IN" w:bidi="hi_IN"/>
        </w:rPr>
        <w:t>चर्चा करें कि आप अपनी भाषा में एक नया दृष्टान्त कैसे प्रस्तुत करेंगे।</w:t>
      </w:r>
    </w:p>
    <w:p>
      <w:pPr/>
      <w:r>
        <w:rPr>
          <w:lang w:val="hi_IN" w:bidi="hi_IN"/>
        </w:rPr>
      </w:r>
      <w:r>
        <w:rPr>
          <w:lang w:val="hi_IN" w:bidi="hi_IN"/>
        </w:rPr>
        <w:t>यीशु मछली पकड़ने के जाल का दृष्टान्त बताता है।</w:t>
      </w:r>
    </w:p>
    <w:p>
      <w:pPr/>
      <w:r>
        <w:rPr>
          <w:lang w:val="hi_IN" w:bidi="hi_IN"/>
        </w:rPr>
      </w:r>
      <w:r>
        <w:rPr>
          <w:lang w:val="hi_IN" w:bidi="hi_IN"/>
        </w:rPr>
        <w:t>जाल में फँसी हुई मछली के चित्र को फिर से देखें। क्या आप बता सकते हैं कि कौन सी मछली अच्छी है और कौन सी बुरी है? अच्छी और बुरी मछली के बीच क्या अंतर हैं?</w:t>
      </w:r>
    </w:p>
    <w:p>
      <w:pPr/>
      <w:r>
        <w:rPr>
          <w:lang w:val="hi_IN" w:bidi="hi_IN"/>
        </w:rPr>
      </w:r>
      <w:r>
        <w:rPr>
          <w:lang w:val="hi_IN" w:bidi="hi_IN"/>
        </w:rPr>
        <w:t>यदि समय और क्षमता है, तो पास की फसल में से कुछ ले आए। इस बारे में बात करें कि कौन सी खाने के लिए अच्छी है और कौन सी नहीं। क्या आप हमेशा बाहर से देखकर बता सकते हैं कि यह अच्छा है या बुरा?</w:t>
      </w:r>
    </w:p>
    <w:p>
      <w:pPr/>
      <w:r>
        <w:rPr>
          <w:lang w:val="hi_IN" w:bidi="hi_IN"/>
        </w:rPr>
      </w:r>
      <w:r>
        <w:rPr>
          <w:lang w:val="hi_IN" w:bidi="hi_IN"/>
        </w:rPr>
        <w:t>यीशु अपने चेलों से पूछता है कि क्या वे समझते हैं कि यीशु ने उन्हें क्या सिखाया है। वे कहते हैं कि वे समझते हैं। फिर यीशु बताता है कि यीशु के पीछे चलने वाले व्यवस्था के शिक्षक एक घर के स्वामी के समान हैं जो नए और पुराने धन को निकालता है।</w:t>
      </w:r>
    </w:p>
    <w:p>
      <w:pPr/>
      <w:r>
        <w:rPr>
          <w:lang w:val="hi_IN" w:bidi="hi_IN"/>
        </w:rPr>
      </w:r>
      <w:r>
        <w:rPr>
          <w:lang w:val="hi_IN" w:bidi="hi_IN"/>
        </w:rPr>
        <w:t>यीशु देश के दूसरे भाग की ओर चल पड़ा।</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w:t>
      </w:r>
    </w:p>
    <w:p>
      <w:pPr/>
      <w:r>
        <w:rPr>
          <w:lang w:val="hi_IN" w:bidi="hi_IN"/>
        </w:rPr>
      </w:r>
      <w:r>
        <w:rPr>
          <w:lang w:val="hi_IN" w:bidi="hi_IN"/>
        </w:rPr>
        <w:t>दृष्टान्त के पात्रों में शामिल हैं:</w:t>
      </w:r>
    </w:p>
    <w:p>
      <w:pPr>
        <w:pStyle w:val="ListBullet"/>
        <w:spacing w:line="240" w:lineRule="auto"/>
        <w:ind w:left="720"/>
      </w:pPr>
      <w:r>
        <w:rPr>
          <w:lang w:val="hi_IN" w:bidi="hi_IN"/>
        </w:rPr>
      </w:r>
      <w:r>
        <w:rPr>
          <w:lang w:val="hi_IN" w:bidi="hi_IN"/>
        </w:rPr>
        <w:t>वह व्यक्ति जिसे खजाना मिलता है</w:t>
      </w:r>
    </w:p>
    <w:p>
      <w:pPr>
        <w:pStyle w:val="ListBullet"/>
        <w:spacing w:line="240" w:lineRule="auto"/>
        <w:ind w:left="720"/>
      </w:pPr>
      <w:r>
        <w:rPr>
          <w:lang w:val="hi_IN" w:bidi="hi_IN"/>
        </w:rPr>
      </w:r>
      <w:r>
        <w:rPr>
          <w:lang w:val="hi_IN" w:bidi="hi_IN"/>
        </w:rPr>
        <w:t>व्यापारी जो मोती की खोज करता है</w:t>
      </w:r>
    </w:p>
    <w:p>
      <w:pPr>
        <w:pStyle w:val="ListBullet"/>
        <w:spacing w:line="240" w:lineRule="auto"/>
        <w:ind w:left="720"/>
      </w:pPr>
      <w:r>
        <w:rPr>
          <w:lang w:val="hi_IN" w:bidi="hi_IN"/>
        </w:rPr>
      </w:r>
      <w:r>
        <w:rPr>
          <w:lang w:val="hi_IN" w:bidi="hi_IN"/>
        </w:rPr>
        <w:t>मछुआरा (हालाँकि वास्तव में उल्लेख नहीं किया गया है)</w:t>
      </w:r>
    </w:p>
    <w:p>
      <w:pPr>
        <w:pStyle w:val="ListBullet"/>
        <w:spacing w:line="240" w:lineRule="auto"/>
        <w:ind w:left="720"/>
      </w:pPr>
      <w:r>
        <w:rPr>
          <w:lang w:val="hi_IN" w:bidi="hi_IN"/>
        </w:rPr>
      </w:r>
      <w:r>
        <w:rPr>
          <w:lang w:val="hi_IN" w:bidi="hi_IN"/>
        </w:rPr>
        <w:t>बुरी मछली</w:t>
      </w:r>
    </w:p>
    <w:p>
      <w:pPr>
        <w:pStyle w:val="ListBullet"/>
        <w:spacing w:line="240" w:lineRule="auto"/>
        <w:ind w:left="720"/>
      </w:pPr>
      <w:r>
        <w:rPr>
          <w:lang w:val="hi_IN" w:bidi="hi_IN"/>
        </w:rPr>
      </w:r>
      <w:r>
        <w:rPr>
          <w:lang w:val="hi_IN" w:bidi="hi_IN"/>
        </w:rPr>
        <w:t>अच्छी मछली</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दुष्ट लोग</w:t>
      </w:r>
    </w:p>
    <w:p>
      <w:pPr>
        <w:pStyle w:val="ListBullet"/>
        <w:spacing w:line="240" w:lineRule="auto"/>
        <w:ind w:left="720"/>
      </w:pPr>
      <w:r>
        <w:rPr>
          <w:lang w:val="hi_IN" w:bidi="hi_IN"/>
        </w:rPr>
      </w:r>
      <w:r>
        <w:rPr>
          <w:lang w:val="hi_IN" w:bidi="hi_IN"/>
        </w:rPr>
        <w:t>धर्मी लोग</w:t>
      </w:r>
    </w:p>
    <w:p>
      <w:pPr>
        <w:pStyle w:val="ListBullet"/>
        <w:spacing w:line="240" w:lineRule="auto"/>
        <w:ind w:left="720"/>
      </w:pPr>
      <w:r>
        <w:rPr>
          <w:lang w:val="hi_IN" w:bidi="hi_IN"/>
        </w:rPr>
      </w:r>
      <w:r>
        <w:rPr>
          <w:lang w:val="hi_IN" w:bidi="hi_IN"/>
        </w:rPr>
        <w:t>व्यवस्थापक</w:t>
      </w:r>
    </w:p>
    <w:p>
      <w:pPr>
        <w:pStyle w:val="ListBullet"/>
        <w:spacing w:line="240" w:lineRule="auto"/>
        <w:ind w:left="720"/>
      </w:pPr>
      <w:r>
        <w:rPr>
          <w:lang w:val="hi_IN" w:bidi="hi_IN"/>
        </w:rPr>
      </w:r>
      <w:r>
        <w:rPr>
          <w:lang w:val="hi_IN" w:bidi="hi_IN"/>
        </w:rPr>
        <w:t>घर का स्वामी</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महत्वपूर्ण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का अभिनय करे, तो उन्हें कुछ पड़ावों पर रोक दें। निश्चित रूप से उस दृष्टान्त का अभिनय करें जिसे यीशु बता रहा है।</w:t>
      </w:r>
    </w:p>
    <w:p>
      <w:pPr/>
      <w:r>
        <w:rPr>
          <w:lang w:val="hi_IN" w:bidi="hi_IN"/>
        </w:rPr>
      </w:r>
      <w:r>
        <w:rPr>
          <w:lang w:val="hi_IN" w:bidi="hi_IN"/>
        </w:rPr>
        <w:t>यीशु उस व्यक्ति का दृष्टान्त बताता है जिसे छिपा हुआ खजाना मिलता है, और उस खेत को खरीदने के लिए सब कुछ बेच देता है। फिर यीशु उस व्यापारी के बारे में बताता है जिसे बहुमूल्य मोती मिलता है और वह उसे खरीदने के लिए सब कुछ बेच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चेलों की भूमिका निभाने वाले अभिनेताओं से पूछें, कि वे कैसा महसूस कर रहे हैं। ऐसी बातों को ध्यान से सुनें:</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उस जाल के दृष्टान्त को बताता है जिसमें मछलियाँ पकड़ी जाती हैं और फिर अच्छी मछलियों को बुरी से अलग किया जाता है। फिर यीशु बताता है कि युग के अन्त में यही होगा। स्वर्गदूत दुष्ट को धर्मी से अलग करेंगे और दुष्ट को आग की भट्टी में फेंक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उसे कैसा महसूस हो रहा है। ऐसी बातों को ध्यान से सुनें:</w:t>
      </w:r>
    </w:p>
    <w:p>
      <w:pPr>
        <w:pStyle w:val="ListBullet"/>
        <w:spacing w:line="240" w:lineRule="auto"/>
        <w:ind w:left="720"/>
      </w:pPr>
      <w:r>
        <w:rPr>
          <w:lang w:val="hi_IN" w:bidi="hi_IN"/>
        </w:rPr>
      </w:r>
      <w:r>
        <w:rPr>
          <w:lang w:val="hi_IN" w:bidi="hi_IN"/>
        </w:rPr>
        <w:t>बुरी मछली की भूमिका निभाने वाले अभिनेताओ से पूछें, कि वे कैसा महसूस कर रहे हैं। ऐसी बातों को ध्यान से सुनें:</w:t>
      </w:r>
    </w:p>
    <w:p>
      <w:pPr>
        <w:pStyle w:val="ListBullet"/>
        <w:spacing w:line="240" w:lineRule="auto"/>
        <w:ind w:left="720"/>
      </w:pPr>
      <w:r>
        <w:rPr>
          <w:lang w:val="hi_IN" w:bidi="hi_IN"/>
        </w:rPr>
      </w:r>
      <w:r>
        <w:rPr>
          <w:lang w:val="hi_IN" w:bidi="hi_IN"/>
        </w:rPr>
        <w:t>चेलों और अच्छी मछली की भूमिका निभाने वाले अभिनेताओं से पूछें कि वे कैसा महसूस कर रहे हैं। ऐसी बातों को ध्यान से सुनें:</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चेलों से पूछता है कि क्या वे समझते हैं और वे हाँ कहते हैं। फिर यीशु उन लोगों के बारे में बताता है जो व्यवस्थापक हैं जो चेले बन जाते हैं और वे उस घर के स्वामी की तरह हैं जो अपने घर से पुराने और नए खजाने निकालता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चेलों की भूमिका निभाने वाले लोगों से पूछें कि वे अब कैसा महसूस कर रहे हैं। ऐसी बातों को ध्यान से सुनें:</w:t>
      </w:r>
    </w:p>
    <w:p>
      <w:pPr/>
      <w:r>
        <w:rPr>
          <w:lang w:val="hi_IN" w:bidi="hi_IN"/>
        </w:rPr>
      </w:r>
      <w:r>
        <w:rPr>
          <w:lang w:val="hi_IN" w:bidi="hi_IN"/>
        </w:rPr>
        <w:t>यीशु देश के उस भाग को छोड़कर चला जाता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यीशु कफरनहूम के एक घर में है। यीशु अपने </w:t>
      </w:r>
      <w:r>
        <w:rPr>
          <w:b/>
          <w:lang w:val="hi_IN" w:bidi="hi_IN"/>
        </w:rPr>
        <w:t>चेलों</w:t>
      </w:r>
      <w:r>
        <w:rPr>
          <w:lang w:val="hi_IN" w:bidi="hi_IN"/>
        </w:rPr>
        <w:t xml:space="preserve"> को </w:t>
      </w:r>
      <w:r>
        <w:rPr>
          <w:b/>
          <w:lang w:val="hi_IN" w:bidi="hi_IN"/>
        </w:rPr>
        <w:t>स्वर्ग के राज्य</w:t>
      </w:r>
      <w:r>
        <w:rPr>
          <w:lang w:val="hi_IN" w:bidi="hi_IN"/>
        </w:rPr>
        <w:t xml:space="preserve"> के बारे में कई </w:t>
      </w:r>
      <w:r>
        <w:rPr>
          <w:b/>
          <w:lang w:val="hi_IN" w:bidi="hi_IN"/>
        </w:rPr>
        <w:t>दृष्टान्त</w:t>
      </w:r>
      <w:r>
        <w:rPr>
          <w:lang w:val="hi_IN" w:bidi="hi_IN"/>
        </w:rPr>
        <w:t xml:space="preserve"> बताता है।</w:t>
      </w:r>
    </w:p>
    <w:p>
      <w:pPr/>
      <w:r>
        <w:rPr>
          <w:lang w:val="hi_IN" w:bidi="hi_IN"/>
        </w:rPr>
      </w:r>
      <w:r>
        <w:rPr>
          <w:b/>
          <w:lang w:val="hi_IN" w:bidi="hi_IN"/>
        </w:rPr>
        <w:t>चेले</w:t>
      </w:r>
      <w:r>
        <w:rPr>
          <w:lang w:val="hi_IN" w:bidi="hi_IN"/>
        </w:rPr>
        <w:t xml:space="preserve"> यीशु के अनुयायी हैं। उसी शब्द का प्रयोग करें जिसे आपने </w:t>
      </w:r>
      <w:r>
        <w:rPr>
          <w:lang w:val="hi_IN" w:bidi="hi_IN"/>
        </w:rPr>
        <w:t>चेलों</w:t>
      </w:r>
      <w:r>
        <w:rPr>
          <w:lang w:val="hi_IN" w:bidi="hi_IN"/>
        </w:rPr>
        <w:t xml:space="preserve"> के लिए प्रयोग किया है। </w:t>
      </w:r>
    </w:p>
    <w:p>
      <w:pPr/>
      <w:r>
        <w:rPr>
          <w:lang w:val="hi_IN" w:bidi="hi_IN"/>
        </w:rPr>
      </w:r>
      <w:r>
        <w:rPr>
          <w:b/>
          <w:lang w:val="hi_IN" w:bidi="hi_IN"/>
        </w:rPr>
        <w:t>दृष्टान्त</w:t>
      </w:r>
      <w:r>
        <w:rPr>
          <w:lang w:val="hi_IN" w:bidi="hi_IN"/>
        </w:rPr>
        <w:t xml:space="preserve"> एक ऐसी कहानी है जो दैनिक स्थितियों का प्रयोग करके एक गहरे अर्थ को समझाती है। </w:t>
      </w:r>
      <w:r>
        <w:rPr>
          <w:lang w:val="hi_IN" w:bidi="hi_IN"/>
        </w:rPr>
        <w:t>दृष्टान्त</w:t>
      </w:r>
      <w:r>
        <w:rPr>
          <w:lang w:val="hi_IN" w:bidi="hi_IN"/>
        </w:rPr>
        <w:t xml:space="preserve"> की परिभाषा के लिए मुख्य शब्दावली को देखें।</w:t>
      </w:r>
    </w:p>
    <w:p>
      <w:pPr/>
      <w:r>
        <w:rPr>
          <w:lang w:val="hi_IN" w:bidi="hi_IN"/>
        </w:rPr>
      </w:r>
      <w:r>
        <w:rPr>
          <w:b/>
          <w:lang w:val="hi_IN" w:bidi="hi_IN"/>
        </w:rPr>
        <w:t>स्वर्ग का राज्य</w:t>
      </w:r>
      <w:r>
        <w:rPr>
          <w:lang w:val="hi_IN" w:bidi="hi_IN"/>
        </w:rPr>
        <w:t xml:space="preserve"> वह स्थिति है जहाँ परमेश्वर सब वस्तुओं पर राज्य और प्रभुता करता है। उसी शब्द का प्रयोग करें जिसका प्रयोग आपने मत्ती की पुस्तक में स्वर्ग के राज्य के लिए किया है। </w:t>
      </w:r>
      <w:r>
        <w:rPr>
          <w:lang w:val="hi_IN" w:bidi="hi_IN"/>
        </w:rPr>
        <w:t>स्वर्ग के राज्य</w:t>
      </w:r>
      <w:r>
        <w:rPr>
          <w:lang w:val="hi_IN" w:bidi="hi_IN"/>
        </w:rPr>
        <w:t xml:space="preserve"> की परिभाषा के लिए मुख्य शब्दावली को देखें।</w:t>
      </w:r>
    </w:p>
    <w:p>
      <w:pPr/>
      <w:r>
        <w:rPr>
          <w:lang w:val="hi_IN" w:bidi="hi_IN"/>
        </w:rPr>
      </w:r>
      <w:r>
        <w:rPr>
          <w:lang w:val="hi_IN" w:bidi="hi_IN"/>
        </w:rPr>
        <w:t xml:space="preserve">यीशु स्वर्ग के राज्य के मूल्य के बारे में दो दृष्टान्त बताता है कि उसे पाने के लिए अपना सब कुछ त्याग देना योग्य है। यीशु इन दृष्टान्तों में दो बहुमूल्य वस्तुओं का प्रयोग करता है: एक खजाने से भरा संदूक और एक </w:t>
      </w:r>
      <w:r>
        <w:rPr>
          <w:b/>
          <w:lang w:val="hi_IN" w:bidi="hi_IN"/>
        </w:rPr>
        <w:t>मोती</w:t>
      </w:r>
      <w:r>
        <w:rPr>
          <w:lang w:val="hi_IN" w:bidi="hi_IN"/>
        </w:rPr>
        <w:t>। मोती एक बहुमूल्य रत्न है जिसे समुद्र की विशेष मछलियाँ बनाती हैं।</w:t>
      </w:r>
    </w:p>
    <w:p>
      <w:pPr/>
      <w:r>
        <w:rPr>
          <w:lang w:val="hi_IN" w:bidi="hi_IN"/>
        </w:rPr>
      </w:r>
      <w:r>
        <w:rPr>
          <w:lang w:val="hi_IN" w:bidi="hi_IN"/>
        </w:rPr>
        <w:t xml:space="preserve">फिर यीशु एक दृष्टान्त बताता है कि </w:t>
      </w:r>
      <w:r>
        <w:rPr>
          <w:b/>
          <w:lang w:val="hi_IN" w:bidi="hi_IN"/>
        </w:rPr>
        <w:t>युग के अन्त</w:t>
      </w:r>
      <w:r>
        <w:rPr>
          <w:lang w:val="hi_IN" w:bidi="hi_IN"/>
        </w:rPr>
        <w:t xml:space="preserve"> में राज्य कैसा होगा। युग का अन्त समय के अन्त को दर्शाता है, या उस समय को जब यीशु वापस आकर सब कुछ नया कर देगा।</w:t>
      </w:r>
    </w:p>
    <w:p>
      <w:pPr/>
      <w:r>
        <w:rPr>
          <w:lang w:val="hi_IN" w:bidi="hi_IN"/>
        </w:rPr>
      </w:r>
      <w:r>
        <w:rPr>
          <w:b/>
          <w:lang w:val="hi_IN" w:bidi="hi_IN"/>
        </w:rPr>
        <w:t>स्वर्गदूत</w:t>
      </w:r>
      <w:r>
        <w:rPr>
          <w:lang w:val="hi_IN" w:bidi="hi_IN"/>
        </w:rPr>
        <w:t xml:space="preserve"> दुष्ट लोगों को उन लोगों से अलग करेंगे जिन्हें परमेश्वर ने ग्रहण किया है क्योंकि वे यीशु का अनुसरण करते हैं। स्वर्गदूत अलौकिक प्राणी हैं जो परमेश्वर के सन्देशवाहक और सेवक हैं। उसी शब्द का प्रयोग करें जिसका प्रयोग आपने पहले स्वर्गदूतों के लिए किया है। </w:t>
      </w:r>
      <w:r>
        <w:rPr>
          <w:lang w:val="hi_IN" w:bidi="hi_IN"/>
        </w:rPr>
        <w:t>स्वर्गदूतों</w:t>
      </w:r>
      <w:r>
        <w:rPr>
          <w:lang w:val="hi_IN" w:bidi="hi_IN"/>
        </w:rPr>
        <w:t xml:space="preserve"> की परिभाषा के लिए मुख्य शब्दावली को देखें।</w:t>
      </w:r>
    </w:p>
    <w:p>
      <w:pPr/>
      <w:r>
        <w:rPr>
          <w:lang w:val="hi_IN" w:bidi="hi_IN"/>
        </w:rPr>
      </w:r>
      <w:r>
        <w:rPr>
          <w:lang w:val="hi_IN" w:bidi="hi_IN"/>
        </w:rPr>
        <w:t xml:space="preserve">फिर स्वर्गदूत सभी दुष्ट लोगों को आग की भट्टी में फेंक देंगे। यह </w:t>
      </w:r>
      <w:r>
        <w:rPr>
          <w:b/>
          <w:lang w:val="hi_IN" w:bidi="hi_IN"/>
        </w:rPr>
        <w:t>नरक</w:t>
      </w:r>
      <w:r>
        <w:rPr>
          <w:lang w:val="hi_IN" w:bidi="hi_IN"/>
        </w:rPr>
        <w:t xml:space="preserve">, या अनन्त दण्ड को दर्शाता है। </w:t>
      </w:r>
      <w:r>
        <w:rPr>
          <w:lang w:val="hi_IN" w:bidi="hi_IN"/>
        </w:rPr>
        <w:t>नरक</w:t>
      </w:r>
      <w:r>
        <w:rPr>
          <w:lang w:val="hi_IN" w:bidi="hi_IN"/>
        </w:rPr>
        <w:t xml:space="preserve"> की परिभाषा के लिए मुख्य शब्दावली देखें।</w:t>
      </w:r>
    </w:p>
    <w:p>
      <w:pPr/>
      <w:r>
        <w:rPr>
          <w:lang w:val="hi_IN" w:bidi="hi_IN"/>
        </w:rPr>
      </w:r>
      <w:r>
        <w:rPr>
          <w:lang w:val="hi_IN" w:bidi="hi_IN"/>
        </w:rPr>
        <w:t>यीशु अपने चेलों से पूछता है कि क्या वे उसकी कही हुई सब बातों को समझ गए हैं।</w:t>
      </w:r>
      <w:r>
        <w:rPr>
          <w:lang w:val="hi_IN" w:bidi="hi_IN"/>
        </w:rPr>
      </w:r>
    </w:p>
    <w:p>
      <w:pPr>
        <w:pStyle w:val="Heading3"/>
      </w:pPr>
      <w:r>
        <w:rPr>
          <w:lang w:val="hi_IN" w:bidi="hi_IN"/>
        </w:rPr>
        <w:t>वचन बोलना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13:54–58</w:t>
      </w:r>
      <w:r>
        <w:rPr>
          <w:lang w:val="hi_IN" w:bidi="hi_IN"/>
        </w:rPr>
      </w:r>
    </w:p>
    <w:p>
      <w:pPr>
        <w:pStyle w:val="Heading3"/>
      </w:pPr>
      <w:r>
        <w:rPr>
          <w:lang w:val="hi_IN" w:bidi="hi_IN"/>
        </w:rPr>
        <w:t>सुने और मन में रखें</w:t>
      </w:r>
    </w:p>
    <w:p>
      <w:pPr/>
      <w:r>
        <w:rPr>
          <w:lang w:val="hi_IN" w:bidi="hi_IN"/>
        </w:rPr>
      </w:r>
      <w:r>
        <w:rPr>
          <w:lang w:val="hi_IN" w:bidi="hi_IN"/>
        </w:rPr>
        <w:t>मत्ती 13:54–58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उन दृष्टान्तों की श्रृंखला का अन्त है, जो यीशु भीड़ और अपने चेलों को सुना रहा था। दृष्टान्त सुनाने के बाद, यीशु कफरनहूम छोड़कर अपने नगर चला जाता है।</w:t>
      </w:r>
    </w:p>
    <w:p>
      <w:pPr/>
      <w:r>
        <w:rPr>
          <w:lang w:val="hi_IN" w:bidi="hi_IN"/>
        </w:rPr>
      </w:r>
      <w:r>
        <w:rPr>
          <w:lang w:val="hi_IN" w:bidi="hi_IN"/>
        </w:rPr>
        <w:t>यीशु अपने नगर में पहुँचता है। कुछ संस्करण यह जोड़ते हैं कि यीशु अपने नगर नासरत में पहुँचा है। हालाँकि यह नासरत के आसपास का क्षेत्र हो सकता है।</w:t>
      </w:r>
    </w:p>
    <w:p>
      <w:pPr/>
      <w:r>
        <w:rPr>
          <w:lang w:val="hi_IN" w:bidi="hi_IN"/>
        </w:rPr>
      </w:r>
      <w:r>
        <w:rPr>
          <w:lang w:val="hi_IN" w:bidi="hi_IN"/>
        </w:rPr>
        <w:t>रुकें और गलील का वह नक्शा देखें जिस पर कफरनहूम और नासरत चिन्हित किए गए हैं।</w:t>
      </w:r>
    </w:p>
    <w:p>
      <w:pPr/>
      <w:r>
        <w:rPr>
          <w:lang w:val="hi_IN" w:bidi="hi_IN"/>
        </w:rPr>
      </w:r>
      <w:r>
        <w:rPr>
          <w:lang w:val="hi_IN" w:bidi="hi_IN"/>
        </w:rPr>
        <w:t>यीशु आराधनालय में लोगों को सिखाने लगा, जो यहूदियों का स्थानीय आराधना स्थान था। यीशु ने इस आराधनालय में कई बार सिखाया होगा। यह केवल एक शिक्षा नहीं थी। जो लोग यीशु की शिक्षा सुन रहे थे, वे उसकी बुद्धि से चकित थे। वे एक-दूसरे से पूछने लगे कि यीशु को बुद्धि और आश्चर्यकर्म करने की सामर्थ्य कहाँ से मिली। आश्चर्यकर्म वे सामर्थी काम हैं जो केवल परमेश्वर करता है, ताकि लोग उसके प्रति आदर और आश्चर्य महसूस करें।</w:t>
      </w:r>
    </w:p>
    <w:p>
      <w:pPr/>
      <w:r>
        <w:rPr>
          <w:lang w:val="hi_IN" w:bidi="hi_IN"/>
        </w:rPr>
      </w:r>
      <w:r>
        <w:rPr>
          <w:lang w:val="hi_IN" w:bidi="hi_IN"/>
        </w:rPr>
        <w:t>आराधनालय के लोग यीशु के परिवार के बारे में कई प्रश्न पूछते हैं। ये प्रश्न केवल कहने के लिए हैं, जिनके उत्तर की आवश्यकता नहीं है। इन सब प्रश्नों का अर्थ यह दिखाता है कि वे यीशु को ऐसा व्यक्ति मानते हैं जिसे वे भली-भाँति जानते हैं। इन प्रश्नों से पता चलता है कि वे यीशु के परिवार के साथ पले-बढ़े हैं और यीशु को लम्बे समय से जानते हैं। लोग यीशु के परिवार को जानते हैं: यीशु के पिता, माता, भाई और बहनें। वे यीशु को बढ़ई का पुत्र कहते हैं, जिसका अर्थ है कि वे जानते हैं कि यीशु अशिक्षित है, और अपने पिता के व्यवसाय को ही करता है। दुर्भाग्य से, यीशु को अच्छी तरह जानने के बाद भी वे उस पर विश्वास नहीं करते। इसके बजाय, वे उससे ठोकर खाते हैं। ठोकर खाने का अर्थ किसी बात के कहने या किए गए काम पर क्रोध या ठेस पहुँचना है। कुछ संस्करणों में कहा गया है कि लोगों ने यीशु को अस्वीकार कर दिया या उनका उनसे कोई लेना-देना नहीं था।</w:t>
      </w:r>
    </w:p>
    <w:p>
      <w:pPr/>
      <w:r>
        <w:rPr>
          <w:lang w:val="hi_IN" w:bidi="hi_IN"/>
        </w:rPr>
      </w:r>
      <w:r>
        <w:rPr>
          <w:lang w:val="hi_IN" w:bidi="hi_IN"/>
        </w:rPr>
        <w:t>समूह के साथ चर्चा करें: क्या आपकी संस्कृति, आपके नगर या गाँव में कोई ऐसा परिवार है जो उस क्षेत्र से कभी बाहर नहीं जाता है? क्या आप परिवारों को अच्छी तरह से जानते हैं? किसी ऐसे परिवार की कहानी सुनाएँ जिसे आपने वर्षों से बढ़ते देखा है।</w:t>
      </w:r>
    </w:p>
    <w:p>
      <w:pPr/>
      <w:r>
        <w:rPr>
          <w:lang w:val="hi_IN" w:bidi="hi_IN"/>
        </w:rPr>
      </w:r>
      <w:r>
        <w:rPr>
          <w:lang w:val="hi_IN" w:bidi="hi_IN"/>
        </w:rPr>
        <w:t>इस बात पर कुछ बहस है कि इस भाग में यीशु के भाई-बहन मरियम और यूसुफ की संतान हैं या नहीं, जो यीशु के बाद उत्पन्न हुए थे। बहुत से लोग मानते हैं कि ऐसा ही था, लेकिन कुछ लोग मानते हैं कि वे यीशु के रिश्तेदार थे। किसी भी स्थिति में, वे यीशु के करीबी रिश्तेदार थे। लोगों का यीशु के परिवार के बारे में पूछना यह दिखाता है कि वे उसके परिवार को जानते थे और उनके बीच ही रहते थे।</w:t>
      </w:r>
    </w:p>
    <w:p>
      <w:pPr/>
      <w:r>
        <w:rPr>
          <w:lang w:val="hi_IN" w:bidi="hi_IN"/>
        </w:rPr>
      </w:r>
      <w:r>
        <w:rPr>
          <w:lang w:val="hi_IN" w:bidi="hi_IN"/>
        </w:rPr>
        <w:t>यीशु उनसे कहता है कि एक भविष्यद्वक्ता को हर जगह आदर मिलता है, लेकिन अपने नगर और अपने परिवार में नहीं। लोग सोचते थे कि यीशु केवल एक भविष्यद्वक्ता है। नासरत के लोगों ने यीशु का आदर नहीं किया, क्योंकि वे उससे ठोकर खाते थे। इसलिए यीशु ने लोगों के अविश्वास के कारण वहाँ केवल कुछ आश्चर्यकर्म किए। यह वह एकमात्र स्थान है जहाँ मत्ती ने "अविश्वास" शब्द का प्रयोग किया है। इसका अर्थ है यीशु पर उनका अविश्वास। उन्होंने यीशु की बुद्धि और आश्चर्यकर्मों को साफ़-साफ़ देखने के बाद भी उस पर विश्वास करने से इनकार कर दिया।</w:t>
      </w:r>
    </w:p>
    <w:p>
      <w:pPr/>
      <w:r>
        <w:rPr>
          <w:lang w:val="hi_IN" w:bidi="hi_IN"/>
        </w:rPr>
      </w:r>
      <w:r>
        <w:rPr>
          <w:lang w:val="hi_IN" w:bidi="hi_IN"/>
        </w:rPr>
        <w:t>अपने समूह के साथ चर्चा करें: आपकी संस्कृति में, वे लोग कौन हैं जिन्हें बुद्धिमान माना जाता है, और उन्हें बुद्धिमान क्यों माना जाता है? क्या इन लोगों को उनके नगर में सम्मान दिया जाता है? क्या कोई ऐसा व्यक्ति है जो बुद्धिमान लोगों का सम्मान नहीं करता है? यदि हाँ, तो क्यों नहीं?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अपने नगर में पहुँचता है। यीशु आराधनालय में शिक्षा देता है और लोग चकित हो जाते हैं।</w:t>
      </w:r>
    </w:p>
    <w:p>
      <w:pPr/>
      <w:r>
        <w:rPr>
          <w:lang w:val="hi_IN" w:bidi="hi_IN"/>
        </w:rPr>
      </w:r>
      <w:r>
        <w:rPr>
          <w:b/>
          <w:lang w:val="hi_IN" w:bidi="hi_IN"/>
        </w:rPr>
        <w:t>दूसरा दृश्य:</w:t>
      </w:r>
      <w:r>
        <w:rPr>
          <w:lang w:val="hi_IN" w:bidi="hi_IN"/>
        </w:rPr>
        <w:t xml:space="preserve"> लोग यीशु की बुद्धि और सामर्थ्य के स्रोत पर सवाल उठाते हैं। लोग यीशु से प्रश्न पूछते हैं क्योंकि वे यीशु के परिवार को जानते हैं और लंबे समय से उनके बीच रहे हैं। यीशु ने उनसे कहा, एक भविष्यद्वक्ता का अनादर उसके अपने नगर को छोड़कर कहीं और नहीं होता। यीशु केवल कुछ आश्चर्यकर्म करता है क्योंकि वे उस पर विश्वास नहीं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आराधनालय में मौजूद लोग</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कफरनहूम से नासरत तक के नक्शे को फिर से देखें।</w:t>
      </w:r>
    </w:p>
    <w:p>
      <w:pPr/>
      <w:r>
        <w:rPr>
          <w:lang w:val="hi_IN" w:bidi="hi_IN"/>
        </w:rPr>
      </w:r>
      <w:r>
        <w:rPr>
          <w:lang w:val="hi_IN" w:bidi="hi_IN"/>
        </w:rPr>
        <w:t>"अपने नगर को लौटना" का अर्थ है कि यीशु अपने नगर में पहुँचा या अपने नगर में लौट गया। यह वह नगर था जहाँ यीशु पला-बढ़ा था। यीशु ने आराधनालय में उपदेश देना शुरू किया, शायद यही वह स्थान था जहाँ वह बचपन में जाया करता था। यीशु की बात सुनकर लोग चकित हो गए।</w:t>
      </w:r>
    </w:p>
    <w:p>
      <w:pPr/>
      <w:r>
        <w:rPr>
          <w:lang w:val="hi_IN" w:bidi="hi_IN"/>
        </w:rPr>
      </w:r>
      <w:r>
        <w:rPr>
          <w:lang w:val="hi_IN" w:bidi="hi_IN"/>
        </w:rPr>
        <w:t>लोग पूछने लगे कि यीशु को उसकी बुद्धि और सामर्थ्य कहाँ से मिली। ये वे लोग थे जो यीशु को तब से जानते थे जब वह छोटा था, और उसके परिवार को भी जानते थे। यह मान लेना अनुचित नहीं है कि यीशु के आराधनालय में उपदेश देने से पहले ही उन्होंने यीशु का अपने घर में स्वागत किया होगा। अब ये वे लोग हैं जो यीशु को अस्वीकार कर रहे हैं और यीशु के कारण ठेस खाए हुए हैं।</w:t>
      </w:r>
    </w:p>
    <w:p>
      <w:pPr/>
      <w:r>
        <w:rPr>
          <w:lang w:val="hi_IN" w:bidi="hi_IN"/>
        </w:rPr>
      </w:r>
      <w:r>
        <w:rPr>
          <w:lang w:val="hi_IN" w:bidi="hi_IN"/>
        </w:rPr>
        <w:t>यीशु आराधनालय में लोगों से कहता है कि भविष्यद्वक्ता का आदर हर जगह होता है, पर अपने नगर और अपने परिवार में नहीं। यीशु ने बहुत आश्चर्यकर्म नहीं किए क्योंकि लोगों को उस पर विश्वास नहीं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आराधनालय में मौजूद लोग</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पड़ावों पर रोक दें।</w:t>
      </w:r>
    </w:p>
    <w:p>
      <w:pPr/>
      <w:r>
        <w:rPr>
          <w:lang w:val="hi_IN" w:bidi="hi_IN"/>
        </w:rPr>
      </w:r>
      <w:r>
        <w:rPr>
          <w:lang w:val="hi_IN" w:bidi="hi_IN"/>
        </w:rPr>
        <w:t>यीशु अपने नगर में पहुँचता है। यीशु आराधनालय में उपदेश देना शुरू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कि वह कैसा महसूस कर रहा है। ऐसी बातों पर ध्यान दें:</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आराधनालय में गया और लोगों को शिक्षा दी। लोग चकित हो गए और पूछने लगे, "इस व्यक्ति को यह बुद्धि और सामर्थ्य कहाँ से मिली? क्या यह हमारे ही यहाँ का नहीं है, जो यहीं पला-बढ़ा है? क्या ये उसके परिवार के सदस्य नहीं हैं?" उन्होंने यीशु के कारण ठोकर खाई।</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लोगों की भूमिका निभाने वाले अभिनेताओं से पूछें, "आप यीशु से इतने नाराज़ क्यों हैं?" ऐसी बातों पर ध्यान दें:</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उनसे कहता है कि एक भविष्यद्वक्ता का अपने नगर और अपने घर को छोड़कर कहीं और अनादर नहीं होता। यीशु ने वहाँ बहुत आश्चर्यकर्म नहीं किए क्योंकि वे उस पर विश्वास नहीं करते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कि वह कैसा महसूस कर रहा है। ऐसी बातों पर ध्यान दें:</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अपने नगर में पहुँचता है। यीशु </w:t>
      </w:r>
      <w:r>
        <w:rPr>
          <w:b/>
          <w:lang w:val="hi_IN" w:bidi="hi_IN"/>
        </w:rPr>
        <w:t>आराधनालय</w:t>
      </w:r>
      <w:r>
        <w:rPr>
          <w:lang w:val="hi_IN" w:bidi="hi_IN"/>
        </w:rPr>
        <w:t xml:space="preserve"> में लोगों को उपदेश देता है। आराधनालय यहूदियों के लिए आराधना का स्थान है। उसी शब्द का प्रयोग करें जिसका प्रयोग आपने आराधनालय के लिए किया है। </w:t>
      </w:r>
      <w:r>
        <w:rPr>
          <w:lang w:val="hi_IN" w:bidi="hi_IN"/>
        </w:rPr>
        <w:t>आराधनालय</w:t>
      </w:r>
      <w:r>
        <w:rPr>
          <w:lang w:val="hi_IN" w:bidi="hi_IN"/>
        </w:rPr>
        <w:t xml:space="preserve"> की परिभाषा के लिए मुख्य शब्दावली को देखें।</w:t>
      </w:r>
    </w:p>
    <w:p>
      <w:pPr/>
      <w:r>
        <w:rPr>
          <w:lang w:val="hi_IN" w:bidi="hi_IN"/>
        </w:rPr>
      </w:r>
      <w:r>
        <w:rPr>
          <w:lang w:val="hi_IN" w:bidi="hi_IN"/>
        </w:rPr>
        <w:t xml:space="preserve">सब लोग चकित हो गए और यीशु की </w:t>
      </w:r>
      <w:r>
        <w:rPr>
          <w:b/>
          <w:lang w:val="hi_IN" w:bidi="hi_IN"/>
        </w:rPr>
        <w:t>बुद्धि</w:t>
      </w:r>
      <w:r>
        <w:rPr>
          <w:lang w:val="hi_IN" w:bidi="hi_IN"/>
        </w:rPr>
        <w:t xml:space="preserve"> और </w:t>
      </w:r>
      <w:r>
        <w:rPr>
          <w:b/>
          <w:lang w:val="hi_IN" w:bidi="hi_IN"/>
        </w:rPr>
        <w:t>आश्चर्यकर्म</w:t>
      </w:r>
      <w:r>
        <w:rPr>
          <w:lang w:val="hi_IN" w:bidi="hi_IN"/>
        </w:rPr>
        <w:t xml:space="preserve"> करने की सामर्थ्य के बारे में सवाल पूछने लगे।</w:t>
      </w:r>
    </w:p>
    <w:p>
      <w:pPr/>
      <w:r>
        <w:rPr>
          <w:lang w:val="hi_IN" w:bidi="hi_IN"/>
        </w:rPr>
      </w:r>
      <w:r>
        <w:rPr>
          <w:b/>
          <w:lang w:val="hi_IN" w:bidi="hi_IN"/>
        </w:rPr>
        <w:t>बुद्धि</w:t>
      </w:r>
      <w:r>
        <w:rPr>
          <w:lang w:val="hi_IN" w:bidi="hi_IN"/>
        </w:rPr>
        <w:t xml:space="preserve"> का मतलब है सच्ची बातों को सोचना और भले काम करना। </w:t>
      </w:r>
      <w:r>
        <w:rPr>
          <w:lang w:val="hi_IN" w:bidi="hi_IN"/>
        </w:rPr>
        <w:t>बुद्धि</w:t>
      </w:r>
      <w:r>
        <w:rPr>
          <w:lang w:val="hi_IN" w:bidi="hi_IN"/>
        </w:rPr>
        <w:t>की परिभाषा के लिए मुख्य शब्दावली देखें।</w:t>
      </w:r>
    </w:p>
    <w:p>
      <w:pPr/>
      <w:r>
        <w:rPr>
          <w:lang w:val="hi_IN" w:bidi="hi_IN"/>
        </w:rPr>
      </w:r>
      <w:r>
        <w:rPr>
          <w:b/>
          <w:lang w:val="hi_IN" w:bidi="hi_IN"/>
        </w:rPr>
        <w:t>आश्चर्यकर्म</w:t>
      </w:r>
      <w:r>
        <w:rPr>
          <w:lang w:val="hi_IN" w:bidi="hi_IN"/>
        </w:rPr>
        <w:t xml:space="preserve"> वे सामर्थी काम हैं जो केवल परमेश्वर ही करता है, ताकि लोग उसके प्रति आदर और आश्चर्य महसूस करें। </w:t>
      </w:r>
      <w:r>
        <w:rPr>
          <w:lang w:val="hi_IN" w:bidi="hi_IN"/>
        </w:rPr>
        <w:t>आश्चर्यकर्म</w:t>
      </w:r>
      <w:r>
        <w:rPr>
          <w:lang w:val="hi_IN" w:bidi="hi_IN"/>
        </w:rPr>
        <w:t xml:space="preserve"> की परिभाषा के लिए मुख्य शब्दावली को देखें।</w:t>
      </w:r>
    </w:p>
    <w:p>
      <w:pPr/>
      <w:r>
        <w:rPr>
          <w:lang w:val="hi_IN" w:bidi="hi_IN"/>
        </w:rPr>
      </w:r>
      <w:r>
        <w:rPr>
          <w:lang w:val="hi_IN" w:bidi="hi_IN"/>
        </w:rPr>
        <w:t xml:space="preserve">लोग यीशु के परिवार को जानते थे और यीशु को "बढ़ई का पुत्र" कहते थे। </w:t>
      </w:r>
      <w:r>
        <w:rPr>
          <w:b/>
          <w:lang w:val="hi_IN" w:bidi="hi_IN"/>
        </w:rPr>
        <w:t>बढ़ई</w:t>
      </w:r>
      <w:r>
        <w:rPr>
          <w:lang w:val="hi_IN" w:bidi="hi_IN"/>
        </w:rPr>
        <w:t xml:space="preserve"> वह व्यक्ति होता है जो लकड़ी और पत्थर का प्रयोग करके निर्माण करता है।</w:t>
      </w:r>
    </w:p>
    <w:p>
      <w:pPr/>
      <w:r>
        <w:rPr>
          <w:lang w:val="hi_IN" w:bidi="hi_IN"/>
        </w:rPr>
      </w:r>
      <w:r>
        <w:rPr>
          <w:lang w:val="hi_IN" w:bidi="hi_IN"/>
        </w:rPr>
        <w:t xml:space="preserve">लोगों ने यीशु को </w:t>
      </w:r>
      <w:r>
        <w:rPr>
          <w:b/>
          <w:lang w:val="hi_IN" w:bidi="hi_IN"/>
        </w:rPr>
        <w:t>अपमानित</w:t>
      </w:r>
      <w:r>
        <w:rPr>
          <w:lang w:val="hi_IN" w:bidi="hi_IN"/>
        </w:rPr>
        <w:t xml:space="preserve"> किया। अपमान वह है जब किसी की कही या की हुई बात से मन में क्रोध या ठेस पहुँचती है। उन्होंने यीशु को अस्वीकार कर दिया और यीशु पर कोई विश्वास नहीं था। उनके विश्वास की कमी के कारण, यीशु ने बहुत आश्चर्यकर्म नहीं किए।</w:t>
      </w:r>
    </w:p>
    <w:p>
      <w:pPr/>
      <w:r>
        <w:rPr>
          <w:lang w:val="hi_IN" w:bidi="hi_IN"/>
        </w:rPr>
      </w:r>
      <w:r>
        <w:rPr>
          <w:lang w:val="hi_IN" w:bidi="hi_IN"/>
        </w:rPr>
        <w:t xml:space="preserve">यीशु ने कहा कि </w:t>
      </w:r>
      <w:r>
        <w:rPr>
          <w:b/>
          <w:lang w:val="hi_IN" w:bidi="hi_IN"/>
        </w:rPr>
        <w:t>भविष्यद्वक्ता</w:t>
      </w:r>
      <w:r>
        <w:rPr>
          <w:lang w:val="hi_IN" w:bidi="hi_IN"/>
        </w:rPr>
        <w:t xml:space="preserve"> को केवल अपने नगर में सम्मान नहीं दिया जाता है। भविष्यद्वक्ता परमेश्वर का संदेशवाहक है जो परमेश्वर का वचन लोगों तक पहुँचाता है। उसी शब्द का प्रयोग करें जिसका प्रयोग आपने पहले भविष्यद्वक्ता के लिए किया था। </w:t>
      </w:r>
      <w:r>
        <w:rPr>
          <w:b/>
          <w:lang w:val="hi_IN" w:bidi="hi_IN"/>
        </w:rPr>
        <w:t>भविष्यद्वक्ता</w:t>
      </w:r>
      <w:r>
        <w:rPr>
          <w:lang w:val="hi_IN" w:bidi="hi_IN"/>
        </w:rPr>
        <w:t xml:space="preserve"> की परिभाषा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14:1–12</w:t>
      </w:r>
      <w:r>
        <w:rPr>
          <w:lang w:val="hi_IN" w:bidi="hi_IN"/>
        </w:rPr>
      </w:r>
    </w:p>
    <w:p>
      <w:pPr>
        <w:pStyle w:val="Heading3"/>
      </w:pPr>
      <w:r>
        <w:rPr>
          <w:lang w:val="hi_IN" w:bidi="hi_IN"/>
        </w:rPr>
        <w:t>सुने और मन में रखें</w:t>
      </w:r>
    </w:p>
    <w:p>
      <w:pPr/>
      <w:r>
        <w:rPr>
          <w:lang w:val="hi_IN" w:bidi="hi_IN"/>
        </w:rPr>
      </w:r>
      <w:r>
        <w:rPr>
          <w:lang w:val="hi_IN" w:bidi="hi_IN"/>
        </w:rPr>
        <w:t>मत्ती 14:1–12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कहानी उन घटनाओं के पहले के वर्णन या स्पष्टीकरण का प्रयोग करती है जो पहले हुई थीं। हेरोदेस यीशु के बारे में सुनी हुई बातों पर और यूहन्ना बपतिस्मा देने वाले के साथ अपने किए हुए काम पर प्रतिक्रिया कर रहा है। यूहन्ना बपतिस्मा देने वाला यीशु का रिश्तेदार था, और वह एलीशिबा का पुत्र था। यूहन्ना वही था जिसने यीशु के लिए मार्ग तैयार किया, जो मसीह, अर्थात् प्रतिज्ञा किया हुआ उद्धारकर्ता है।</w:t>
      </w:r>
    </w:p>
    <w:p>
      <w:pPr/>
      <w:r>
        <w:rPr>
          <w:lang w:val="hi_IN" w:bidi="hi_IN"/>
        </w:rPr>
      </w:r>
      <w:r>
        <w:rPr>
          <w:lang w:val="hi_IN" w:bidi="hi_IN"/>
        </w:rPr>
        <w:t>यह भाग "उस समय" से शुरू होता है। इसे शाब्दिक रूप से नहीं लिया जाना चाहिए, लेकिन ऐसा कहा जा सकता है कि यह "उस समय के आसपास" हुआ था जब यीशु को नासरत में अस्वीकार कर दिया गया था। हेरोदेस चौथाई देश का शासक, हेरोदेस महान का पुत्र था, हेरोदेस महान वही राजा था जो यीशु के जन्म के समय राजा था। “चौथाई देश का शासक” इस पदवी का मतलब था कि हेरोदेस उस क्षेत्र के चौथे भाग, अर्थात् गलील के आसपास के क्षेत्र पर शासन करता था। हेरोदेस चौथाई देश का शासक, हेरोदेस अन्तिपास के नाम से भी जाना जाता है।</w:t>
      </w:r>
    </w:p>
    <w:p>
      <w:pPr/>
      <w:r>
        <w:rPr>
          <w:lang w:val="hi_IN" w:bidi="hi_IN"/>
        </w:rPr>
      </w:r>
      <w:r>
        <w:rPr>
          <w:lang w:val="hi_IN" w:bidi="hi_IN"/>
        </w:rPr>
        <w:t>हेरोदेस ने यीशु की चर्चा सुनी। हेरोदेस का शासन क्षेत्र गलील की झील के पास से लेकर मृत सागर के पास स्थित पीरिया, यानी यरदन पार के क्षेत्र तक फैला हुआ था। गलील में लोगों के बीच यीशु की चर्चा बढ़ रही थी, इसलिए हेरोदेस ने यीशु के बारे में कहानियाँ सुनी होगी।</w:t>
      </w:r>
    </w:p>
    <w:p>
      <w:pPr/>
      <w:r>
        <w:rPr>
          <w:lang w:val="hi_IN" w:bidi="hi_IN"/>
        </w:rPr>
      </w:r>
      <w:r>
        <w:rPr>
          <w:lang w:val="hi_IN" w:bidi="hi_IN"/>
        </w:rPr>
        <w:t>रुकें और गलील से पीरिया, यानी यरदन पार के क्षेत्र तक का नक्शा देखें।</w:t>
      </w:r>
    </w:p>
    <w:p>
      <w:pPr/>
      <w:r>
        <w:rPr>
          <w:lang w:val="hi_IN" w:bidi="hi_IN"/>
        </w:rPr>
      </w:r>
      <w:r>
        <w:rPr>
          <w:lang w:val="hi_IN" w:bidi="hi_IN"/>
        </w:rPr>
        <w:t>हेरोदेस ने अपने सेवकों या अपने दरबार में अपने कर्मचारियों से कहा कि यीशु यूहन्ना बपतिस्मा देने वाला है वह मरे हुओं में से जी उठा है। उस संस्कृति में फरीसी भी मानते थे कि भविष्यद्वक्ता मरे हुए लोगों में से जी सकते हैं और उनके पास आश्चर्यकर्म करने की विशेष शक्तियाँ होती हैं। हेरोदेस का विश्वास कि यीशु वही यूहन्ना बपतिस्मा देने वाला है जो मरे हुओं में से जी उठा है यह बात हेरोदेस के कर्मचारियों को समझ में आ गई। यहीं पर हमें पहली बार पता चलता है कि यूहन्ना बपतिस्मा देने वाला मर चुका है। यहाँ अब हमें यूहन्ना की मृत्यु कैसे हुई इसकी कहानी मिलती है। जब हेरोदेस ने यीशु के बारे में कहानियाँ सुनी तो उसे यूहन्ना बपतिस्मा देने वाले के बारे में याद आया क्योंकि उसने पहले यूहन्ना को गिरफ्तार किया था और बन्दीगृह में डाल दिया था।</w:t>
      </w:r>
    </w:p>
    <w:p>
      <w:pPr/>
      <w:r>
        <w:rPr>
          <w:lang w:val="hi_IN" w:bidi="hi_IN"/>
        </w:rPr>
      </w:r>
      <w:r>
        <w:rPr>
          <w:lang w:val="hi_IN" w:bidi="hi_IN"/>
        </w:rPr>
        <w:t>फिर कहानी पहले की घटनाओं पर वापस जाती है। यूहन्ना बपतिस्मा देने वाले को कैद किए जाने और उसकी मृत्यु की घटना हेरोदेस के यीशु के बारे में खबरें सुनने से पहले की है। यूहन्ना बपतिस्मा देने वाला हेरोदियास से अपने विवाह पर कई बार हेरोदेस का सामना करता है। हेरोदियास हेरोदेस की भाभी थी। हेरोदेस का भाई फिलिप्पुस अभी भी जीवित था और फिर भी हेरोदेस ने अभी भी फिलिप्पुस की पूर्व पत्नी हेरोदियास से विवाह किया। यूहन्ना ने यह सुनिश्चित किया कि हेरोदेस जानता है कि यह परमेश्वर की व्यवस्था के विरुद्ध है। हेरोदेस ने यूहन्ना को बाँध दिया और उसे बन्दीगृह में डाल दिया। इसका मतलब यह नहीं है कि हेरोदेस ने यह काम किया। इसका मतलब है कि हेरोदेस ने यूहन्ना को पकड़वाकर बाँध दिया और कैद में डलवा दिया।</w:t>
      </w:r>
    </w:p>
    <w:p>
      <w:pPr/>
      <w:r>
        <w:rPr>
          <w:lang w:val="hi_IN" w:bidi="hi_IN"/>
        </w:rPr>
      </w:r>
      <w:r>
        <w:rPr>
          <w:lang w:val="hi_IN" w:bidi="hi_IN"/>
        </w:rPr>
        <w:t>रुकें और समूह के रूप में चर्चा करें: क्या आपकी संस्कृति में कोई धार्मिक नियम हैं जिन्हें सरकारी अधिकारी तोड़ते हैं? जब आप सरकारी कर्मचारियों के गलत काम की ओर इशारा करते हैं तो क्या होता है?</w:t>
      </w:r>
    </w:p>
    <w:p>
      <w:pPr/>
      <w:r>
        <w:rPr>
          <w:lang w:val="hi_IN" w:bidi="hi_IN"/>
        </w:rPr>
      </w:r>
      <w:r>
        <w:rPr>
          <w:lang w:val="hi_IN" w:bidi="hi_IN"/>
        </w:rPr>
        <w:t>पुराने नियम की जिस व्यवस्था का यूहन्ना ने उल्लेख किया था, वह केवल हेरोदियास के तलाक लेकर फिर से विवाह करने के बारे में नहीं थी। लेकिन लेवीय व्यवस्था में यह भी लिखा है कि भाई की पत्नी के तन को उगाढ़ना पाप है और ऐसा करने वाला अशुद्ध ठहरता है। हेरोदेस अन्तिपास कहता था कि वह एक सच्चा यहूदी है। यह उम्मीद थी कि यूहन्ना इस विवाह के विरुद्ध बोलेगा। कुछ संस्करण कहते हैं कि यूहन्ना ने कहा, "तेरे लिए उसे अपनी पत्नी बनाना उचित नहीं है।" इसका अर्थ है कि हेरोदेस के लिए हेरोदियास से विवाह करना उचित नहीं था।</w:t>
      </w:r>
    </w:p>
    <w:p>
      <w:pPr/>
      <w:r>
        <w:rPr>
          <w:lang w:val="hi_IN" w:bidi="hi_IN"/>
        </w:rPr>
      </w:r>
      <w:r>
        <w:rPr>
          <w:lang w:val="hi_IN" w:bidi="hi_IN"/>
        </w:rPr>
        <w:t>रुकें और समूह के रूप में चर्चा करें: आपकी संस्कृति में विवाह के नियम क्या हैं? जब लोग आपकी संस्कृति में विवाह के नियमों को तोड़ते हैं तो लोग कैसे प्रतिक्रिया देते हैं?</w:t>
      </w:r>
    </w:p>
    <w:p>
      <w:pPr/>
      <w:r>
        <w:rPr>
          <w:lang w:val="hi_IN" w:bidi="hi_IN"/>
        </w:rPr>
      </w:r>
      <w:r>
        <w:rPr>
          <w:lang w:val="hi_IN" w:bidi="hi_IN"/>
        </w:rPr>
        <w:t>हेरोदेस को डर था कि यदि वह यूहन्ना बपतिस्मा देने वाले को मरवा देता, तो लोग विरोध करने लगते। हेरोदेस जानता था कि यहूदी लोग यूहन्ना को एक भविष्यद्वक्ता मानते हैं। भविष्यद्वक्ता वह व्यक्ति होता है जो परमेश्वर का सन्देश लोगों तक पहुँचाता है।</w:t>
      </w:r>
    </w:p>
    <w:p>
      <w:pPr/>
      <w:r>
        <w:rPr>
          <w:lang w:val="hi_IN" w:bidi="hi_IN"/>
        </w:rPr>
      </w:r>
      <w:r>
        <w:rPr>
          <w:lang w:val="hi_IN" w:bidi="hi_IN"/>
        </w:rPr>
        <w:t>समय में एक और बदलाव आता है। हमें यह नहीं बताया गया है कि हेरोदेस के जन्मदिन के उत्सव से पहले यूहन्ना कितने समय तक कैद में रहा। कुछ संस्करण कहानी के इस भाग को "लेकिन" शब्द से शुरू करते हैं। यह एक भिन्नता दिखाता है। हेरोदेस यूहन्ना को मारने से डरता था क्योंकि यहूदी लोगों का विश्वास है कि यूहन्ना एक भविष्यद्वक्ता है। लेकिन, हेरोदेस ने उसे फिर भी मरवा दिया, और हम यह जानते हैं कि यह कैसे हुआ जब हम हेरोदेस के जन्मदिन की कहानी पढ़ते हैं।</w:t>
      </w:r>
    </w:p>
    <w:p>
      <w:pPr/>
      <w:r>
        <w:rPr>
          <w:lang w:val="hi_IN" w:bidi="hi_IN"/>
        </w:rPr>
      </w:r>
      <w:r>
        <w:rPr>
          <w:lang w:val="hi_IN" w:bidi="hi_IN"/>
        </w:rPr>
        <w:t>हेरोदेस के जन्मदिन के उत्सव में, हेरोदियास की बेटी ने नृत्य किया और हेरोदेस और सभी मेहमानों का मनोरंजन किया। इससे हेरोदेस इतना प्रसन्न हुआ कि हेरोदेस ने सभी लोगों के सामने शपथ खाई। हेरोदेस ने हेरोदियास की बेटी से कहा कि वह जो भी माँगेगी वह उसे दे देगा। यह शपथ केवल एक प्रतिज्ञा नहीं थी, बल्कि इसमें परमेश्वर को साक्षी मानकर यह कहा गया था कि यदि हेरोदेस अपनी प्रतिज्ञा पूरी न करे, तो परमेश्वर उसे दण्ड दे।</w:t>
      </w:r>
    </w:p>
    <w:p>
      <w:pPr/>
      <w:r>
        <w:rPr>
          <w:lang w:val="hi_IN" w:bidi="hi_IN"/>
        </w:rPr>
      </w:r>
      <w:r>
        <w:rPr>
          <w:lang w:val="hi_IN" w:bidi="hi_IN"/>
        </w:rPr>
        <w:t>रुकें और चर्चा करें: अपनी संस्कृति में किसी को शपथ या प्रतिज्ञा करने के क्या तरीके हैं? उस समय की कहानी बताएँ जब आपने शपथ ली थी और फिर उसे निभाना नहीं चाहते थे। क्या हुआ था?</w:t>
      </w:r>
    </w:p>
    <w:p>
      <w:pPr/>
      <w:r>
        <w:rPr>
          <w:lang w:val="hi_IN" w:bidi="hi_IN"/>
        </w:rPr>
      </w:r>
      <w:r>
        <w:rPr>
          <w:lang w:val="hi_IN" w:bidi="hi_IN"/>
        </w:rPr>
        <w:t>हेरोदियास ने अपनी बेटी को यह कहकर निर्देश दिया कि वह यूहन्ना बपतिस्मा देने वाले का सिर एक थाली में माँगे। थाली भोजन परोसने के लिए बर्तन होती है। हम नहीं जानते कि उत्सव के दौरान हेरोदियास कहाँ है। नाच और मनोरंजन मुख्य रूप से पुरुषों के लिए था यह सम्भव नहीं लगता कि महिलाएँ वहाँ थीं, परन्तु इस भाग में यह स्पष्ट नहीं है। यह सम्भव है कि बेटी अपनी माँ से सलाह लेने के लिए निकली हो और फिर उत्सव में वापस आई हो। या हेरोदियास ने उत्सव से पहले उसे बताया था। यह हेरोदियास के कारण ही था कि उसकी बेटी ने यूहन्ना का सिर माँगा।</w:t>
      </w:r>
    </w:p>
    <w:p>
      <w:pPr/>
      <w:r>
        <w:rPr>
          <w:lang w:val="hi_IN" w:bidi="hi_IN"/>
        </w:rPr>
      </w:r>
      <w:r>
        <w:rPr>
          <w:lang w:val="hi_IN" w:bidi="hi_IN"/>
        </w:rPr>
        <w:t>भले ही हेरोदेस एक राजा नहीं था, बल्कि एक शासक था, फिर भी इस भाग में उसे राजा कहा गया है। हेरोदेस दुखी था, या तो उस प्रार्थना से, या इसलिए कि हेरोदेस ने शपथ ली थी और अब उसे वह पूरी करनी पड़ी। इसलिए हेरोदेस ने मेहमानों के सामने ली अपनी शपथ पूरी की और युहन्ना बपतिस्मा देने वाले का सिर कटवा दिया। यहूदी संस्कृति में सिर कटवाना गैर-कानूनी था। यहूदी संस्कृति में किसी व्यक्ति को बिना मुक़द्दमे के मार डालना भी उचित नहीं था।</w:t>
      </w:r>
    </w:p>
    <w:p>
      <w:pPr/>
      <w:r>
        <w:rPr>
          <w:lang w:val="hi_IN" w:bidi="hi_IN"/>
        </w:rPr>
      </w:r>
      <w:r>
        <w:rPr>
          <w:lang w:val="hi_IN" w:bidi="hi_IN"/>
        </w:rPr>
        <w:t>रुकें और चर्चा करें: आपकी संस्कृति में कैदियों को मृत्युदण्ड देने के बारे में क्या नियम हैं? क्या कोई विशेष अपराध हैं जिनके लिए मृत्युदण्ड दिया जाता है? जब कोई व्यक्ति मुकद्दमे के योग्य होता है तो उसके बारे में क्या नियम हैं? क्या आपकी संस्कृति में किसी ऐसे व्यक्ति को मार डालना उचित है जिसका मुकद्दमा प्रस्तुत नहीं हुआ हो?</w:t>
      </w:r>
    </w:p>
    <w:p>
      <w:pPr/>
      <w:r>
        <w:rPr>
          <w:lang w:val="hi_IN" w:bidi="hi_IN"/>
        </w:rPr>
      </w:r>
      <w:r>
        <w:rPr>
          <w:lang w:val="hi_IN" w:bidi="hi_IN"/>
        </w:rPr>
        <w:t>यूहन्ना का सिर एक थाली में लाकर उस लड़की को दिया गया, और लड़की ने उसे अपनी माँ को दे दिया। यूहन्ना के चेलों ने यूहन्ना के शरीर को दफनाया और फिर यीशु को यूहन्ना की मृत्यु के बारे में बताया।</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हेरोदेस यीशु के बारे में समाचार को सुनता है। हेरोदेस अपने सेवकों से कहता है कि उसका मानना है कि यूहन्ना बपतिस्मा देने वाला ही है जो मरे हुओं में से जी उठा है—यही कारण है कि यीशु आश्चर्यकर्म कर सकता है।</w:t>
      </w:r>
    </w:p>
    <w:p>
      <w:pPr/>
      <w:r>
        <w:rPr>
          <w:lang w:val="hi_IN" w:bidi="hi_IN"/>
        </w:rPr>
      </w:r>
      <w:r>
        <w:rPr>
          <w:b/>
          <w:lang w:val="hi_IN" w:bidi="hi_IN"/>
        </w:rPr>
        <w:t>दूसरा दृश्य:</w:t>
      </w:r>
      <w:r>
        <w:rPr>
          <w:lang w:val="hi_IN" w:bidi="hi_IN"/>
        </w:rPr>
        <w:t xml:space="preserve"> हेरोदेस ने यूहन्ना को बंदीगृह में रखा था, लेकिन वह यूहन्ना को मारना नहीं चाहता था। यूहन्ना ने हेरोदेस के हेरोदियास से विवाह के विरुद्ध बात की।</w:t>
      </w:r>
    </w:p>
    <w:p>
      <w:pPr/>
      <w:r>
        <w:rPr>
          <w:lang w:val="hi_IN" w:bidi="hi_IN"/>
        </w:rPr>
      </w:r>
      <w:r>
        <w:rPr>
          <w:b/>
          <w:lang w:val="hi_IN" w:bidi="hi_IN"/>
        </w:rPr>
        <w:t>तीसरा दृश्य:</w:t>
      </w:r>
      <w:r>
        <w:rPr>
          <w:lang w:val="hi_IN" w:bidi="hi_IN"/>
        </w:rPr>
        <w:t xml:space="preserve"> लेकिन, हेरोदेस के उत्सव में, हेरोदियास की बेटी नाची और सभी का मनोरंजन किया। हेरोदेस ने शपथ खाई कि वह उसे जो कुछ भी माँगेगी वह दे देगा, क्योंकि हेरोदेस उससे बहुत खुश था। हेरोदियास ने लड़की से कहा कि वह यूहन्ना बपतिस्मा देने वाले का सिर एक थाली में माँगे। हेरोदेस दुखी था, लेकिन उसने अपनी शपथ पूरी की और यूहन्ना का सिर कटवा देने की आज्ञा दी। सिर उस लड़की के पास लाया गया, और उसने उसे अपनी माँ को दे दिया।</w:t>
      </w:r>
    </w:p>
    <w:p>
      <w:pPr/>
      <w:r>
        <w:rPr>
          <w:lang w:val="hi_IN" w:bidi="hi_IN"/>
        </w:rPr>
      </w:r>
      <w:r>
        <w:rPr>
          <w:b/>
          <w:lang w:val="hi_IN" w:bidi="hi_IN"/>
        </w:rPr>
        <w:t>चौथा दृश्य:</w:t>
      </w:r>
      <w:r>
        <w:rPr>
          <w:lang w:val="hi_IN" w:bidi="hi_IN"/>
        </w:rPr>
        <w:t xml:space="preserve"> यूहन्ना के चेलों ने उसके शरीर के शेष भाग को दफनाया। फिर वे यीशु को यह बताने गए कि क्या हुआ था।</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हेरोदेस अन्तिपास (चौथाई देश का शासक)</w:t>
      </w:r>
    </w:p>
    <w:p>
      <w:pPr>
        <w:pStyle w:val="ListBullet"/>
        <w:spacing w:line="240" w:lineRule="auto"/>
        <w:ind w:left="720"/>
      </w:pPr>
      <w:r>
        <w:rPr>
          <w:lang w:val="hi_IN" w:bidi="hi_IN"/>
        </w:rPr>
      </w:r>
      <w:r>
        <w:rPr>
          <w:lang w:val="hi_IN" w:bidi="hi_IN"/>
        </w:rPr>
        <w:t>यीशु का उल्लेख किया गया है</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हेरोदेस के सेवक/कर्मचारी</w:t>
      </w:r>
    </w:p>
    <w:p>
      <w:pPr>
        <w:pStyle w:val="ListBullet"/>
        <w:spacing w:line="240" w:lineRule="auto"/>
        <w:ind w:left="720"/>
      </w:pPr>
      <w:r>
        <w:rPr>
          <w:lang w:val="hi_IN" w:bidi="hi_IN"/>
        </w:rPr>
      </w:r>
      <w:r>
        <w:rPr>
          <w:lang w:val="hi_IN" w:bidi="hi_IN"/>
        </w:rPr>
        <w:t>हेरोदियास</w:t>
      </w:r>
    </w:p>
    <w:p>
      <w:pPr>
        <w:pStyle w:val="ListBullet"/>
        <w:spacing w:line="240" w:lineRule="auto"/>
        <w:ind w:left="720"/>
      </w:pPr>
      <w:r>
        <w:rPr>
          <w:lang w:val="hi_IN" w:bidi="hi_IN"/>
        </w:rPr>
      </w:r>
      <w:r>
        <w:rPr>
          <w:lang w:val="hi_IN" w:bidi="hi_IN"/>
        </w:rPr>
        <w:t>हेरोदियास की बेटी</w:t>
      </w:r>
    </w:p>
    <w:p>
      <w:pPr>
        <w:pStyle w:val="ListBullet"/>
        <w:spacing w:line="240" w:lineRule="auto"/>
        <w:ind w:left="720"/>
      </w:pPr>
      <w:r>
        <w:rPr>
          <w:lang w:val="hi_IN" w:bidi="hi_IN"/>
        </w:rPr>
      </w:r>
      <w:r>
        <w:rPr>
          <w:lang w:val="hi_IN" w:bidi="hi_IN"/>
        </w:rPr>
        <w:t>उत्सव के मेहमान</w:t>
      </w:r>
    </w:p>
    <w:p>
      <w:pPr>
        <w:pStyle w:val="ListBullet"/>
        <w:spacing w:line="240" w:lineRule="auto"/>
        <w:ind w:left="720"/>
      </w:pPr>
      <w:r>
        <w:rPr>
          <w:lang w:val="hi_IN" w:bidi="hi_IN"/>
        </w:rPr>
      </w:r>
      <w:r>
        <w:rPr>
          <w:lang w:val="hi_IN" w:bidi="hi_IN"/>
        </w:rPr>
        <w:t>यूहन्ना के चेले</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याद रखें कि यह कहानी बाइबल में क्रम अनुसार नहीं बताई गई है। इस कहानी में अधिकांश भाग हेरोदेस के महल में घटित होता है। यह सम्भावना है कि जहाँ यूहन्ना को रखा गया था वह स्थान बहुत दूर था। माना जाता था कि हेरोदेस अन्तिपास अपना अधिकतर समय गलील की झील के पास स्थित तिबिरियास में बिताता था। हेरोदेस का क्षेत्र गलील से लेकर मृत सागर के पास स्थित यरदन पार के क्षेत्र तक फैला हुआ था, और इस प्रकार यीशु की सेवकाई हेरोदेस के क्षेत्र में घटित हुई। यह माना जाता है कि यूहन्ना का बंदीगृह मृत सागर के पूर्व में था।</w:t>
      </w:r>
    </w:p>
    <w:p>
      <w:pPr/>
      <w:r>
        <w:rPr>
          <w:lang w:val="hi_IN" w:bidi="hi_IN"/>
        </w:rPr>
      </w:r>
      <w:r>
        <w:rPr>
          <w:lang w:val="hi_IN" w:bidi="hi_IN"/>
        </w:rPr>
        <w:t>रुकें और तिबिरियास और पीरिया, यानी यरदन पार के क्षेत्र का नक्शा देखें, साथ ही मखरूस के किले को भी देखें। मखरूस का किला हेरोदेस के दक्षिणी क्षेत्र में था। यह वह बंदीगृह था जहाँ यूहन्ना को रखा गया था।</w:t>
      </w:r>
    </w:p>
    <w:p>
      <w:pPr/>
      <w:r>
        <w:rPr>
          <w:lang w:val="hi_IN" w:bidi="hi_IN"/>
        </w:rPr>
      </w:r>
      <w:r>
        <w:rPr>
          <w:lang w:val="hi_IN" w:bidi="hi_IN"/>
        </w:rPr>
        <w:t>हेरोदेस ने अपने भाई की पूर्व पत्नी हेरोदियास से विवाह किया। हेरोदियास हेरोदेस की भाभी थी और उसके दूसरे भाई की बेटी भी थी। हेरोदेस एक भक्त यहूदी होने का दावा करता है। यूहन्ना बपतिस्मा देने वाला इस विवाह के बारे में सुनता है और हेरोदेस का सामना करता है, और उससे कई बार कहता है कि हेरोदेस के लिए हेरोदियास का विवाह करना उचित नहीं है। हेरोदियास ने हेरोदेस से कहा कि वह यूहन्ना को बंदीगृह में डाल दे। हेरोदेस ने अपनी पत्नी के कहने पर यूहन्ना को पकड़ लिया, उसे बाँध दिया, और उसे बंदीगृह में डाल दिया। हेरोदेस यूहन्ना को मारना चाहता है, लेकिन हेरोदेस यहूदी लोगों से डरता है क्योंकि वे मानते हैं कि यूहन्ना एक भविष्यद्वक्ता है।</w:t>
      </w:r>
    </w:p>
    <w:p>
      <w:pPr/>
      <w:r>
        <w:rPr>
          <w:lang w:val="hi_IN" w:bidi="hi_IN"/>
        </w:rPr>
      </w:r>
      <w:r>
        <w:rPr>
          <w:lang w:val="hi_IN" w:bidi="hi_IN"/>
        </w:rPr>
        <w:t>हालाँकि, कुछ समय बाद, हेरोदेस के जन्मदिन के उत्सव के दौरान, हेरोदियास की बेटी नाचती है और हेरोदेस और उसके मेहमानों का मनोरंजन करती है। हेरोदेस बहुत खुश है, उसने शपथ खाकर कहा कि लड़की जो माँगेगी, वह उसे दे देगा। हेरोदियास ने लड़की से कहा कि वह यूहन्ना बपतिस्मा देने वाले का सिर एक थाली में माँगे। लड़की यह माँगती है। लड़की चाहती थी कि हेरोदेस उसकी माँग सुनकर चकित हो जाए, इसलिए वह पूछते समय थोड़ी देर लगाती है। वह कहती है, "मुझे थाली में यूहन्ना बपतिस्मा देने वाले का सिर दो।" वह यूहन्ना बपतिस्मा देने वाले का नाम सबसे अन्त में लेती है, ताकि हेरोदेस को आखिर तक यह न पता चले कि वह किसकी माँग कर रही है।</w:t>
      </w:r>
    </w:p>
    <w:p>
      <w:pPr/>
      <w:r>
        <w:rPr>
          <w:lang w:val="hi_IN" w:bidi="hi_IN"/>
        </w:rPr>
      </w:r>
      <w:r>
        <w:rPr>
          <w:lang w:val="hi_IN" w:bidi="hi_IN"/>
        </w:rPr>
        <w:t>रुकें और अनुवाद समूह के रूप में चर्चा करें: क्या आपके पास ऐसा कोई तरीका है जिससे आप किसी चीज़ को माँग भी सकें और वही चीज़ एक आश्चर्य भी बनी रहे?</w:t>
      </w:r>
    </w:p>
    <w:p>
      <w:pPr/>
      <w:r>
        <w:rPr>
          <w:lang w:val="hi_IN" w:bidi="hi_IN"/>
        </w:rPr>
      </w:r>
      <w:r>
        <w:rPr>
          <w:lang w:val="hi_IN" w:bidi="hi_IN"/>
        </w:rPr>
        <w:t>हेरोदेस दुखी है, लेकिन अपने मेहमानों के सामने अपनी शपथ पूरी करने के लिए, हेरोदेस ने यूहन्ना का सिर कटवा देने की आज्ञा दी। यूहन्ना का सिर एक थाली में लाकर लड़की को दिया जाता है। ये उत्सव कई दिनों तक चलते रहते थे। क्षेत्र के नक्शे को फिर से देखें। यह सम्भव है कि यूहन्ना का सिर तब पहुँचा हो जब उत्सव अभी भी चल रहा था, चाहे वह कुछ दिनों बाद ही क्यों न हुआ हो।</w:t>
      </w:r>
    </w:p>
    <w:p>
      <w:pPr/>
      <w:r>
        <w:rPr>
          <w:lang w:val="hi_IN" w:bidi="hi_IN"/>
        </w:rPr>
      </w:r>
      <w:r>
        <w:rPr>
          <w:lang w:val="hi_IN" w:bidi="hi_IN"/>
        </w:rPr>
        <w:t>लड़की अपनी माँ को सिर दे देती है। बाद में, यूहन्ना के चेले उसके शव को दफनाते हैं। फिर वे जाकर यीशु को यूहन्ना की मृत्यु के बारे में बताते हैं।</w:t>
      </w:r>
    </w:p>
    <w:p>
      <w:pPr/>
      <w:r>
        <w:rPr>
          <w:lang w:val="hi_IN" w:bidi="hi_IN"/>
        </w:rPr>
      </w:r>
      <w:r>
        <w:rPr>
          <w:lang w:val="hi_IN" w:bidi="hi_IN"/>
        </w:rPr>
        <w:t>जब हेरोदेस यीशु और उसके आश्चर्यकर्मों के बारे में सुनता है, तो वह अपने सेवकों से कहता है कि यह वही यूहन्ना बपतिस्मा देने वाला है, जो मरे हुओं में से जी उठा है। हेरोदेस का मानना है कि यही कारण है कि यीशु इतने सारे आश्चर्यकर्म कर रहा है। यह उस समय के आसपास था जब यीशु को नासरत में अस्वीकार कर दिया गया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एक बार फिर सबसे आसानी से समझ में आने वाले संस्करण में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हेरोदेस अन्तिपास (चौथाई देश का शासक)</w:t>
      </w:r>
    </w:p>
    <w:p>
      <w:pPr>
        <w:pStyle w:val="ListBullet"/>
        <w:spacing w:line="240" w:lineRule="auto"/>
        <w:ind w:left="720"/>
      </w:pPr>
      <w:r>
        <w:rPr>
          <w:lang w:val="hi_IN" w:bidi="hi_IN"/>
        </w:rPr>
      </w:r>
      <w:r>
        <w:rPr>
          <w:lang w:val="hi_IN" w:bidi="hi_IN"/>
        </w:rPr>
        <w:t>यीशु का उल्लेख किया गया है</w:t>
      </w:r>
    </w:p>
    <w:p>
      <w:pPr>
        <w:pStyle w:val="ListBullet"/>
        <w:spacing w:line="240" w:lineRule="auto"/>
        <w:ind w:left="720"/>
      </w:pPr>
      <w:r>
        <w:rPr>
          <w:lang w:val="hi_IN" w:bidi="hi_IN"/>
        </w:rPr>
      </w:r>
      <w:r>
        <w:rPr>
          <w:lang w:val="hi_IN" w:bidi="hi_IN"/>
        </w:rPr>
        <w:t>यूहन्ना बपतिस्मा देने वाला</w:t>
      </w:r>
    </w:p>
    <w:p>
      <w:pPr>
        <w:pStyle w:val="ListBullet"/>
        <w:spacing w:line="240" w:lineRule="auto"/>
        <w:ind w:left="720"/>
      </w:pPr>
      <w:r>
        <w:rPr>
          <w:lang w:val="hi_IN" w:bidi="hi_IN"/>
        </w:rPr>
      </w:r>
      <w:r>
        <w:rPr>
          <w:lang w:val="hi_IN" w:bidi="hi_IN"/>
        </w:rPr>
        <w:t>हेरोदेस के सेवक/कर्मचारी</w:t>
      </w:r>
    </w:p>
    <w:p>
      <w:pPr>
        <w:pStyle w:val="ListBullet"/>
        <w:spacing w:line="240" w:lineRule="auto"/>
        <w:ind w:left="720"/>
      </w:pPr>
      <w:r>
        <w:rPr>
          <w:lang w:val="hi_IN" w:bidi="hi_IN"/>
        </w:rPr>
      </w:r>
      <w:r>
        <w:rPr>
          <w:lang w:val="hi_IN" w:bidi="hi_IN"/>
        </w:rPr>
        <w:t>हेरोदियास</w:t>
      </w:r>
    </w:p>
    <w:p>
      <w:pPr>
        <w:pStyle w:val="ListBullet"/>
        <w:spacing w:line="240" w:lineRule="auto"/>
        <w:ind w:left="720"/>
      </w:pPr>
      <w:r>
        <w:rPr>
          <w:lang w:val="hi_IN" w:bidi="hi_IN"/>
        </w:rPr>
      </w:r>
      <w:r>
        <w:rPr>
          <w:lang w:val="hi_IN" w:bidi="hi_IN"/>
        </w:rPr>
        <w:t>हेरोदियास की बेटी</w:t>
      </w:r>
    </w:p>
    <w:p>
      <w:pPr>
        <w:pStyle w:val="ListBullet"/>
        <w:spacing w:line="240" w:lineRule="auto"/>
        <w:ind w:left="720"/>
      </w:pPr>
      <w:r>
        <w:rPr>
          <w:lang w:val="hi_IN" w:bidi="hi_IN"/>
        </w:rPr>
      </w:r>
      <w:r>
        <w:rPr>
          <w:lang w:val="hi_IN" w:bidi="hi_IN"/>
        </w:rPr>
        <w:t>उत्सव के मेहमान</w:t>
      </w:r>
    </w:p>
    <w:p>
      <w:pPr>
        <w:pStyle w:val="ListBullet"/>
        <w:spacing w:line="240" w:lineRule="auto"/>
        <w:ind w:left="720"/>
      </w:pPr>
      <w:r>
        <w:rPr>
          <w:lang w:val="hi_IN" w:bidi="hi_IN"/>
        </w:rPr>
      </w:r>
      <w:r>
        <w:rPr>
          <w:lang w:val="hi_IN" w:bidi="hi_IN"/>
        </w:rPr>
        <w:t>यूहन्ना के चेले</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पड़ावों पर रोक दें।</w:t>
      </w:r>
    </w:p>
    <w:p>
      <w:pPr/>
      <w:r>
        <w:rPr>
          <w:lang w:val="hi_IN" w:bidi="hi_IN"/>
        </w:rPr>
      </w:r>
      <w:r>
        <w:rPr>
          <w:lang w:val="hi_IN" w:bidi="hi_IN"/>
        </w:rPr>
        <w:t>उस समय, हेरोदेस ने यीशु की खबर सुनी, और उसने अपने सेवकों से कहा, "यह यूहन्ना बपतिस्मा देने वाला है, जो मरे हुओं में से जी उठा है। यही कारण है कि वह इतने सारे आश्चर्यकर्म कर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हेरोदेस की भूमिका निभाने वाले अभिनेता से पूछें कि वह कैसा महसूस कर रहा है। ऐसी बातों पर ध्यान दें:</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हेरोदेस ने यूहन्ना को बंदीगृह में डाल दिया था। हेरोदेस यूहन्ना को मारना चाहता था, लेकिन ऐसा नहीं कर पाया क्योंकि यहूदी लोग मानते थे कि यूहन्ना एक भविष्यद्वक्ता है। भविष्यद्वक्ता परमेश्वर का संदेशवाहक होता है।</w:t>
      </w:r>
    </w:p>
    <w:p>
      <w:pPr/>
      <w:r>
        <w:rPr>
          <w:lang w:val="hi_IN" w:bidi="hi_IN"/>
        </w:rPr>
      </w:r>
      <w:r>
        <w:rPr>
          <w:lang w:val="hi_IN" w:bidi="hi_IN"/>
        </w:rPr>
        <w:t>हेरोदेस के जन्मदिन का उत्सव बीती घटनाओं पर पीछे मुड़कर देखने के साथ शुरू होता है।</w:t>
      </w:r>
    </w:p>
    <w:p>
      <w:pPr/>
      <w:r>
        <w:rPr>
          <w:lang w:val="hi_IN" w:bidi="hi_IN"/>
        </w:rPr>
      </w:r>
      <w:r>
        <w:rPr>
          <w:lang w:val="hi_IN" w:bidi="hi_IN"/>
        </w:rPr>
        <w:t>आप बीती हुई घटना को फिर से कैसे दिखाएँगे?</w:t>
      </w:r>
    </w:p>
    <w:p>
      <w:pPr/>
      <w:r>
        <w:rPr>
          <w:lang w:val="hi_IN" w:bidi="hi_IN"/>
        </w:rPr>
      </w:r>
      <w:r>
        <w:rPr>
          <w:lang w:val="hi_IN" w:bidi="hi_IN"/>
        </w:rPr>
        <w:t>लेकिन जब हेरोदेस का जन्मदिन आया, तो हेरोदियास की बेटी उसके सामने नाची। हेरोदेस इतना खुश था कि उसने उससे प्रतिज्ञा की कि वह जो चाहे माँग सकती है। उसकी माँ ने उससे कहा कि वह यूहन्ना का सिर एक थाली में माँगे। लड़की ने वैसा ही किया।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लड़की की भूमिका निभाने वाली अभिनेत्री से पूछें कि वह कैसा महसूस कर रही है। ऐसी बातों पर ध्यान दें:</w:t>
      </w:r>
    </w:p>
    <w:p>
      <w:pPr>
        <w:pStyle w:val="ListBullet"/>
        <w:spacing w:line="240" w:lineRule="auto"/>
        <w:ind w:left="720"/>
      </w:pPr>
      <w:r>
        <w:rPr>
          <w:lang w:val="hi_IN" w:bidi="hi_IN"/>
        </w:rPr>
      </w:r>
      <w:r>
        <w:rPr>
          <w:lang w:val="hi_IN" w:bidi="hi_IN"/>
        </w:rPr>
        <w:t>हेरोदेस की भूमिका निभाने वाले अभिनेता से पूछें कि वह कैसा महसूस कर रहा है। ऐसी बातों पर ध्यान दें:</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यूहन्ना के चेलों ने यूहन्ना के शव को लेकर उसे दफनाया और यीशु को जाकर बताया कि क्या हुआ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कि वह कैसा महसूस कर रहा है। ऐसी बातों के लिए ध्यान से सुनें, जैसे “मैं दुखी हूँ,” या “यूहन्ना मेरा रिश्तेदार था, इसलिए मुझे बहुत दुःख है,” या “मैं परेशान हूँ क्योंकि यूहन्ना को मरना नहीं चाहिए था।</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फिर सबसे आसानी से समझ आने वाले संस्करण में सुनें।</w:t>
      </w:r>
    </w:p>
    <w:p>
      <w:pPr/>
      <w:r>
        <w:rPr>
          <w:lang w:val="hi_IN" w:bidi="hi_IN"/>
        </w:rPr>
      </w:r>
      <w:r>
        <w:rPr>
          <w:lang w:val="hi_IN" w:bidi="hi_IN"/>
        </w:rPr>
        <w:t xml:space="preserve">गलील के शासक हेरोदेस ने, जिसे </w:t>
      </w:r>
      <w:r>
        <w:rPr>
          <w:b/>
          <w:lang w:val="hi_IN" w:bidi="hi_IN"/>
        </w:rPr>
        <w:t>चौथाई देश का शासक</w:t>
      </w:r>
      <w:r>
        <w:rPr>
          <w:lang w:val="hi_IN" w:bidi="hi_IN"/>
        </w:rPr>
        <w:t xml:space="preserve"> कहा जाता था, यीशु की प्रसिद्धि के बारे में सुना। चौथाई देश का शासक, जो कुछ हद तक राज्यपाल के समान होता है, राजा से नीचे का शासक होता है, लेकिन उसे रोमियों की मंज़ूरी मिली होती है।</w:t>
      </w:r>
    </w:p>
    <w:p>
      <w:pPr/>
      <w:r>
        <w:rPr>
          <w:lang w:val="hi_IN" w:bidi="hi_IN"/>
        </w:rPr>
      </w:r>
      <w:r>
        <w:rPr>
          <w:lang w:val="hi_IN" w:bidi="hi_IN"/>
        </w:rPr>
        <w:t>चर्चा करें कि शासक या चौथाई देश के शासक के लिए आप किस शब्द का इस्तेमाल करेंगे।</w:t>
      </w:r>
    </w:p>
    <w:p>
      <w:pPr/>
      <w:r>
        <w:rPr>
          <w:lang w:val="hi_IN" w:bidi="hi_IN"/>
        </w:rPr>
      </w:r>
      <w:r>
        <w:rPr>
          <w:lang w:val="hi_IN" w:bidi="hi_IN"/>
        </w:rPr>
        <w:t xml:space="preserve">हेरोदेस को विश्वास रहा होगा कि जो लोग मरे हुओं में से जीवित होते हैं उनके पास आश्चर्यकर्म करने की विशेष शक्तियाँ होती हैं। हेरोदेस ने यीशु के </w:t>
      </w:r>
      <w:r>
        <w:rPr>
          <w:b/>
          <w:lang w:val="hi_IN" w:bidi="hi_IN"/>
        </w:rPr>
        <w:t>आश्चर्यकर्मों</w:t>
      </w:r>
      <w:r>
        <w:rPr>
          <w:lang w:val="hi_IN" w:bidi="hi_IN"/>
        </w:rPr>
        <w:t xml:space="preserve"> के बारे में सुना था। आश्चर्यकर्म ऐसे अलौकिक कार्य हैं जिन्हें केवल परमेश्वर ही कर सकता है। उसी शब्द का प्रयोग करें जिसका प्रयोग आपने पहले आश्चर्यकर्मों के लिए किया है। </w:t>
      </w:r>
      <w:r>
        <w:rPr>
          <w:lang w:val="hi_IN" w:bidi="hi_IN"/>
        </w:rPr>
        <w:t>आश्चर्यकर्म</w:t>
      </w:r>
      <w:r>
        <w:rPr>
          <w:lang w:val="hi_IN" w:bidi="hi_IN"/>
        </w:rPr>
        <w:t xml:space="preserve"> की परिभाषा के लिए मुख्य शब्दावली को देखें।</w:t>
      </w:r>
    </w:p>
    <w:p>
      <w:pPr/>
      <w:r>
        <w:rPr>
          <w:lang w:val="hi_IN" w:bidi="hi_IN"/>
        </w:rPr>
      </w:r>
      <w:r>
        <w:rPr>
          <w:lang w:val="hi_IN" w:bidi="hi_IN"/>
        </w:rPr>
        <w:t xml:space="preserve">हेरोदेस ने सोचा कि यीशु यूहन्ना </w:t>
      </w:r>
      <w:r>
        <w:rPr>
          <w:lang w:val="hi_IN" w:bidi="hi_IN"/>
        </w:rPr>
        <w:t>बपतिस्मा देने वाला</w:t>
      </w:r>
      <w:r>
        <w:rPr>
          <w:lang w:val="hi_IN" w:bidi="hi_IN"/>
        </w:rPr>
        <w:t xml:space="preserve"> है जो मरे हुओं में से जी उठा है। यूहन्ना यीशु का रिश्तेदार था, जिसने लोगों को पापों से मन फिराने और बपतिस्मा लेने के लिए प्रेरित किया, और इस तरह यीशु के लिए मार्ग तैयार किया। यूहन्ना के लिए उसी नाम का प्रयोग करें जो आपने पहले के भागों में यूहन्ना बपतिस्मा देने वाले के लिए किया था।</w:t>
      </w:r>
    </w:p>
    <w:p>
      <w:pPr/>
      <w:r>
        <w:rPr>
          <w:lang w:val="hi_IN" w:bidi="hi_IN"/>
        </w:rPr>
      </w:r>
      <w:r>
        <w:rPr>
          <w:lang w:val="hi_IN" w:bidi="hi_IN"/>
        </w:rPr>
        <w:t xml:space="preserve">इस से पहले हेरोदेस ने यूहन्ना को बन्दीगृह में डाल दिया था, क्योंकि यूहन्ना ने हेरोदेस के अपने भाई की पत्नी हेरोदियास से विवाह करने के विरुद्ध बोला था। हेरोदेस यूहन्ना को मारना चाहता था, लेकिन यहूदी मानते थे कि यूहन्ना एक </w:t>
      </w:r>
      <w:r>
        <w:rPr>
          <w:b/>
          <w:lang w:val="hi_IN" w:bidi="hi_IN"/>
        </w:rPr>
        <w:t>भविष्यद्वक्ता</w:t>
      </w:r>
      <w:r>
        <w:rPr>
          <w:lang w:val="hi_IN" w:bidi="hi_IN"/>
        </w:rPr>
        <w:t xml:space="preserve"> है। भविष्यद्वक्ता वह संदेशवाहक होता है जिसे परमेश्वर भेजता है। भविष्यद्वक्ता के लिए उसी शब्द का प्रयोग करें जिसका प्रयोग आपने पहले किया है। </w:t>
      </w:r>
      <w:r>
        <w:rPr>
          <w:b/>
          <w:lang w:val="hi_IN" w:bidi="hi_IN"/>
        </w:rPr>
        <w:t>भविष्यद्वक्ता</w:t>
      </w:r>
      <w:r>
        <w:rPr>
          <w:lang w:val="hi_IN" w:bidi="hi_IN"/>
        </w:rPr>
        <w:t xml:space="preserve"> शब्द के लिए मुख्य शब्दावली को देखें।</w:t>
      </w:r>
    </w:p>
    <w:p>
      <w:pPr/>
      <w:r>
        <w:rPr>
          <w:lang w:val="hi_IN" w:bidi="hi_IN"/>
        </w:rPr>
      </w:r>
      <w:r>
        <w:rPr>
          <w:lang w:val="hi_IN" w:bidi="hi_IN"/>
        </w:rPr>
        <w:t xml:space="preserve">हेरोदेस के जन्मदिन के उत्सव के समय, हेरोदियास की पुत्री ने नृत्य किया और हेरोदेस को प्रसन्न किया। हेरोदेस ने </w:t>
      </w:r>
      <w:r>
        <w:rPr>
          <w:b/>
          <w:lang w:val="hi_IN" w:bidi="hi_IN"/>
        </w:rPr>
        <w:t>शपथ</w:t>
      </w:r>
      <w:r>
        <w:rPr>
          <w:lang w:val="hi_IN" w:bidi="hi_IN"/>
        </w:rPr>
        <w:t xml:space="preserve"> खाई कि वह उसे उसकी इच्छा की हर वस्तु देगा। शपथ इस बात को पक्का करने का एक तरीका है कि कोई अपना वादा निभाए। </w:t>
      </w:r>
      <w:r>
        <w:rPr>
          <w:lang w:val="hi_IN" w:bidi="hi_IN"/>
        </w:rPr>
        <w:t>शपथ</w:t>
      </w:r>
      <w:r>
        <w:rPr>
          <w:lang w:val="hi_IN" w:bidi="hi_IN"/>
        </w:rPr>
        <w:t xml:space="preserve"> शब्द के लिए मुख्य शब्दावली को देखें।</w:t>
      </w:r>
    </w:p>
    <w:p>
      <w:pPr/>
      <w:r>
        <w:rPr>
          <w:lang w:val="hi_IN" w:bidi="hi_IN"/>
        </w:rPr>
      </w:r>
      <w:r>
        <w:rPr>
          <w:lang w:val="hi_IN" w:bidi="hi_IN"/>
        </w:rPr>
        <w:t xml:space="preserve">हेरोदेस ने अपनी शपथ पूरी की और यूहन्ना का सिर कटवा दिया। फिर बाद में, यूहन्ना के </w:t>
      </w:r>
      <w:r>
        <w:rPr>
          <w:b/>
          <w:lang w:val="hi_IN" w:bidi="hi_IN"/>
        </w:rPr>
        <w:t>चेलों</w:t>
      </w:r>
      <w:r>
        <w:rPr>
          <w:lang w:val="hi_IN" w:bidi="hi_IN"/>
        </w:rPr>
        <w:t xml:space="preserve"> ने उसके शव को लेकर उसे दफनाया। </w:t>
      </w:r>
      <w:r>
        <w:rPr>
          <w:lang w:val="hi_IN" w:bidi="hi_IN"/>
        </w:rPr>
        <w:t>चेले</w:t>
      </w:r>
      <w:r>
        <w:rPr>
          <w:lang w:val="hi_IN" w:bidi="hi_IN"/>
        </w:rPr>
        <w:t xml:space="preserve"> किसी विशेष व्यक्ति के अनुयायी होते हैं। उसी शब्द का प्रयोग करें जिसका प्रयोग आपने चेलों के लिए किया है। परिभाषा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14:13–21</w:t>
      </w:r>
      <w:r>
        <w:rPr>
          <w:lang w:val="hi_IN" w:bidi="hi_IN"/>
        </w:rPr>
      </w:r>
    </w:p>
    <w:p>
      <w:pPr>
        <w:pStyle w:val="Heading3"/>
      </w:pPr>
      <w:r>
        <w:rPr>
          <w:lang w:val="hi_IN" w:bidi="hi_IN"/>
        </w:rPr>
        <w:t>सुने और मन में रखें</w:t>
      </w:r>
    </w:p>
    <w:p>
      <w:pPr/>
      <w:r>
        <w:rPr>
          <w:lang w:val="hi_IN" w:bidi="hi_IN"/>
        </w:rPr>
      </w:r>
      <w:r>
        <w:rPr>
          <w:lang w:val="hi_IN" w:bidi="hi_IN"/>
        </w:rPr>
        <w:t>मत्ती 14:13–21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फिर सबसे आसानी से समझ आने वाले संस्करण में सुनें।</w:t>
      </w:r>
    </w:p>
    <w:p>
      <w:pPr/>
      <w:r>
        <w:rPr>
          <w:lang w:val="hi_IN" w:bidi="hi_IN"/>
        </w:rPr>
      </w:r>
      <w:r>
        <w:rPr>
          <w:lang w:val="hi_IN" w:bidi="hi_IN"/>
        </w:rPr>
        <w:t>अधिकांश बाइबिल विद्वान मानते हैं कि यह कहानी वहाँ से जारी है जहाँ से यूहन्ना बपतिस्मा देने वाले की मृत्यु की पिछली कहानी खत्म हुई थी। यूहन्ना बपतिस्मा देने वाला यीशु का रिश्तेदार था, और उसी ने लोगों से मन फिराने और बपतिस्मा लेने को कहकर यीशु के लिए मार्ग तैयार किया। यूहन्ना बपतिस्मा देने वाले की मृत्यु की कहानी एक पिछली घटना का वर्णन है, या बीती बातों की एक झलक है। हम यूहन्ना की मृत्यु की कहानी सुनते हैं क्योंकि हेरोदेस ने पूछा कि क्या यीशु यूहन्ना बपतिस्मा देने वाला है, जो मरे हुओं में से जी उठा था। कुछ लोग मानते हैं कि यीशु एक सुनसान और दूर स्थान पर इसलिए गया क्योंकि हेरोदेस यीशु के बारे में प्रश्न पूछ रहा था। कुछ लोग मानते हैं कि यीशु यूहन्ना की मृत्यु का शोक मनाने के लिए एक सुनसान स्थान पर चला गया। किसी भी तरह हम यह जानते हैं कि यीशु एक सुनसान स्थान पर चला गया। जब यीशु ने यह समाचार सुना तब सम्भव है कि वह फिर से कफरनहूम में था।</w:t>
      </w:r>
    </w:p>
    <w:p>
      <w:pPr/>
      <w:r>
        <w:rPr>
          <w:lang w:val="hi_IN" w:bidi="hi_IN"/>
        </w:rPr>
      </w:r>
      <w:r>
        <w:rPr>
          <w:lang w:val="hi_IN" w:bidi="hi_IN"/>
        </w:rPr>
        <w:t>रुकें, गलील के क्षेत्र का नक्शा देखें, और जानें कि नासरत और कफरनहूम कहाँ हैं। गलील की झील के ऊपरी चित्र को देखें।</w:t>
      </w:r>
    </w:p>
    <w:p>
      <w:pPr/>
      <w:r>
        <w:rPr>
          <w:lang w:val="hi_IN" w:bidi="hi_IN"/>
        </w:rPr>
      </w:r>
      <w:r>
        <w:rPr>
          <w:lang w:val="hi_IN" w:bidi="hi_IN"/>
        </w:rPr>
        <w:t>यीशु नाव में बैठकर एक सुनसान स्थान की ओर चले गया ताकि वह अकेला रह सके। उस समय की नावें लगभग आठ मीटर लंबी होती थीं और उनमें तेरह लोग आसानी से बैठ सकते थे। कई विद्वान मानते हैं कि यीशु गलील की झील के पूर्वोत्तर किनारे पर वापस चला गया। गलील की झील यरूशलेम के उत्तर में है और लगभग इक्कीस किलोमीटर लंबी और तेरह किलोमीटर चौड़ी है। यीशु खतरे में पड़ सकता था क्योंकि हेरोदेस यीशु के बारे में प्रश्न पूछ रहा था। जब यीशु नाव से झील के दूसरी ओर गया, तो वह हेरोदेस के क्षेत्र से बाहर आ गया होगा और कुछ समय के लिए सुरक्षित रहा होगा। यीशु को झील के उस पार और भी सुनसान जगह मिल सकती थी।</w:t>
      </w:r>
    </w:p>
    <w:p>
      <w:pPr/>
      <w:r>
        <w:rPr>
          <w:lang w:val="hi_IN" w:bidi="hi_IN"/>
        </w:rPr>
      </w:r>
      <w:r>
        <w:rPr>
          <w:lang w:val="hi_IN" w:bidi="hi_IN"/>
        </w:rPr>
        <w:t>रुकें और हेरोदेस अन्तिपास के क्षेत्र के नक्शे को फिर से देखें।</w:t>
      </w:r>
    </w:p>
    <w:p>
      <w:pPr/>
      <w:r>
        <w:rPr>
          <w:lang w:val="hi_IN" w:bidi="hi_IN"/>
        </w:rPr>
      </w:r>
      <w:r>
        <w:rPr>
          <w:lang w:val="hi_IN" w:bidi="hi_IN"/>
        </w:rPr>
        <w:t>हालाँकि, लोगों की बड़ी भीड़ या तो यह सुनकर कि यीशु कहाँ जा रहा है वहाँ पहुँच गई, या फिर वे किनारे-किनारे चलते हुए उसे देखते रहे। फिर भीड़ अपने नगरों को छोड़कर किनारे के चारों ओर दौड़कर दूर के स्थान पर गई। लोग यीशु के आने से पहले ही आ गए थे। जब यीशु नाव से बाहर निकला, तो यीशु ने भीड़ को देखा और उन पर तरस खाया और बीमारों को ठीक किया। तरस किसी के लिए गहरा प्रेम या स्नेह है।</w:t>
      </w:r>
    </w:p>
    <w:p>
      <w:pPr/>
      <w:r>
        <w:rPr>
          <w:lang w:val="hi_IN" w:bidi="hi_IN"/>
        </w:rPr>
      </w:r>
      <w:r>
        <w:rPr>
          <w:lang w:val="hi_IN" w:bidi="hi_IN"/>
        </w:rPr>
        <w:t>रुकें और अपने समूह के साथ चर्चा करें: आपकी संस्कृति में, लोग कहाँ जाते हैं, या लोग अकेले समय बिताने के लिए क्या करते हैं? क्या आपके क्षेत्र में कोई ऐसा स्थान है जहाँ अकेले रहना आसान हो? उस समय के बारे में बात करें जब आप अकेले रहना चाहते थे, लेकिन अकेले नहीं रह सकते थे।</w:t>
      </w:r>
    </w:p>
    <w:p>
      <w:pPr/>
      <w:r>
        <w:rPr>
          <w:lang w:val="hi_IN" w:bidi="hi_IN"/>
        </w:rPr>
      </w:r>
      <w:r>
        <w:rPr>
          <w:lang w:val="hi_IN" w:bidi="hi_IN"/>
        </w:rPr>
        <w:t>उस शाम को, चेले यीशु के पास आए। यीशु के चेले वे हैं जो यीशु के करीबी अनुयायी हैं। यह अधिक सम्भावना है कि चेले पहले से ही यीशु के साथ उस क्षेत्र में थे। इसकी अधिक सम्भावना है कि चेले यीशु के साथ नाव पर आए थे। यह कहा जा सकता है, फिर चेले यीशु के पास आए। अभी पूरी तरह अंधेरा नहीं हुआ था। एक बार अंधेरा होने के बाद लोगों को भोजन ढूँढने जाने के लिए बहुत देर हो गई थी। चेलों ने देखा कि देर हो चुकी है और वे यीशु के पास गए। चेलों ने यीशु से कहा कि वह लोगों को पास के गाँवों में भेज दे, जो उनके अपने गाँव नहीं थे।</w:t>
      </w:r>
    </w:p>
    <w:p>
      <w:pPr/>
      <w:r>
        <w:rPr>
          <w:lang w:val="hi_IN" w:bidi="hi_IN"/>
        </w:rPr>
      </w:r>
      <w:r>
        <w:rPr>
          <w:lang w:val="hi_IN" w:bidi="hi_IN"/>
        </w:rPr>
        <w:t>यीशु की चेलों से की गई बातचीत काफी सरल है। यीशु के उत्तर से चेले अवश्य ही चकित हुए होंगे, क्योंकि उनका उत्तर ऐसा था मानो उनमें विश्वास की कमी हो। इसे इस तरह भी पढ़ा जा सकता है, "जब हमारे पास केवल पाँच रोटियाँ और दो मछलियाँ हैं, तो हम उन्हें खाने के लिए कुछ कैसे दे सकते हैं?" रोटी और मछली गरीब लोगों का बहुत साधारण भोजन था। रोटियाँ छोटी थीं। तीन रोटियों से एक व्यक्ति को भोजन दिया जा सकता था। इसलिए भोजन की यह मात्रा मुश्किल से दो लोगों के लिए पर्याप्त थी।</w:t>
      </w:r>
    </w:p>
    <w:p>
      <w:pPr/>
      <w:r>
        <w:rPr>
          <w:lang w:val="hi_IN" w:bidi="hi_IN"/>
        </w:rPr>
      </w:r>
      <w:r>
        <w:rPr>
          <w:lang w:val="hi_IN" w:bidi="hi_IN"/>
        </w:rPr>
        <w:t>यीशु ने अपने चेलों से कहा कि वे रोटियों और मछलियों को यीशु के पास लाएँ। फिर यीशु ने उनसे कहा कि वे लोगों को घास पर बैठा दें। यहाँ “बैठने” के लिए उस शब्द का प्रयोग हुआ है, जो भोज में टेक लगाकर बैठने के लिए किया जाता था। यीशु ने रोटियाँ और मछलियाँ उठाईं, स्वर्ग की ओर देखा, और भोजन को आशीष दी, रोटी तोड़ी और चेलों को दी, ताकि वे भीड़ को बाँट सकें। जब लोग किसी बात पर आशीष देते हैं, तो आमतौर पर इसका अर्थ है कि वे उसके लिए धन्यवाद देते हैं। यीशु ने शायद पारंपरिक आशीष दी थी, "धन्य है तू, हे प्रभु परमेश्वर, जो पृथ्वी से रोटी उत्पन्न करता है।"</w:t>
      </w:r>
    </w:p>
    <w:p>
      <w:pPr/>
      <w:r>
        <w:rPr>
          <w:lang w:val="hi_IN" w:bidi="hi_IN"/>
        </w:rPr>
      </w:r>
      <w:r>
        <w:rPr>
          <w:lang w:val="hi_IN" w:bidi="hi_IN"/>
        </w:rPr>
        <w:t>मत्ती ने उस आश्चर्यकर्म का एक भी विवरण शामिल नहीं किया केवल उस बात को जिसमें पूरी भीड़ ने भरपेट भोजन किया था। मत्ती यह भी कहता है कि बचे हुए भोजन से भरी बारह टोकरियों के लिए पर्याप्त थी। भीड़ पाँच हज़ार पुरुषों की थी, साथ ही महिलाएँ और बच्चे भी थे। टोकरियाँ टहनी से बुनी हुई टोकरियों थीं जो रोज़ का भोजन ले जाने के लिए इस्तेमाल होती थीं।</w:t>
      </w:r>
    </w:p>
    <w:p>
      <w:pPr/>
      <w:r>
        <w:rPr>
          <w:lang w:val="hi_IN" w:bidi="hi_IN"/>
        </w:rPr>
      </w:r>
      <w:r>
        <w:rPr>
          <w:lang w:val="hi_IN" w:bidi="hi_IN"/>
        </w:rPr>
        <w:t>रुकें और बुनी हुई टोकरियों के चित्रों को देखें।</w:t>
      </w:r>
    </w:p>
    <w:p>
      <w:pPr/>
      <w:r>
        <w:rPr>
          <w:lang w:val="hi_IN" w:bidi="hi_IN"/>
        </w:rPr>
      </w:r>
      <w:r>
        <w:rPr>
          <w:lang w:val="hi_IN" w:bidi="hi_IN"/>
        </w:rPr>
        <w:t>रुकें और अपने समूह के साथ चर्चा करें: आपकी संस्कृति में पाँच छोटी रोटियाँ और दो मछलियाँ कितने लोगों का पेट भर सकती हैं? आपकी संस्कृति में पाँच हज़ार पुरुषों और स्त्रियों और बच्चों को खिलाने और पेट भरने के लिए कितना भोजन चाहिए?</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यीशु ने यूहन्ना की मृत्यु का समाचार सुना। यीशु नाव में अकेले रहने के लिए एक स्थान ढूँढने के लिए गया। लोग पैदल यीशु के पीछे चलते हैं।</w:t>
      </w:r>
    </w:p>
    <w:p>
      <w:pPr/>
      <w:r>
        <w:rPr>
          <w:lang w:val="hi_IN" w:bidi="hi_IN"/>
        </w:rPr>
      </w:r>
      <w:r>
        <w:rPr>
          <w:b/>
          <w:lang w:val="hi_IN" w:bidi="hi_IN"/>
        </w:rPr>
        <w:t>दूसरा दृश्य:</w:t>
      </w:r>
      <w:r>
        <w:rPr>
          <w:lang w:val="hi_IN" w:bidi="hi_IN"/>
        </w:rPr>
        <w:t xml:space="preserve"> यीशु नाव से बाहर निकलता है और देखता है कि भीड़ पहले से ही वहाँ है। यीशु को उन पर तरस आता है। यीशु बीमार को चंगा करता है।</w:t>
      </w:r>
    </w:p>
    <w:p>
      <w:pPr/>
      <w:r>
        <w:rPr>
          <w:lang w:val="hi_IN" w:bidi="hi_IN"/>
        </w:rPr>
      </w:r>
      <w:r>
        <w:rPr>
          <w:b/>
          <w:lang w:val="hi_IN" w:bidi="hi_IN"/>
        </w:rPr>
        <w:t>तीसरा दृश्य:</w:t>
      </w:r>
      <w:r>
        <w:rPr>
          <w:lang w:val="hi_IN" w:bidi="hi_IN"/>
        </w:rPr>
        <w:t xml:space="preserve"> चेले यीशु के पास आए और उससे कहा कि काफ़ी देर हो गई है, इसलिए लोगों को भोजन लेने के लिए जाना चाहिए। यीशु ने अपने चेलों से कहा कि भीड़ को जाने की आवश्यकता नहीं है। यीशु ने अपने चेलों से कहा कि तुम ही इन्हें खाने को दो। चेलों ने उत्तर दिया कि उनके पास पर्याप्त भोजन नहीं है, उनके पास केवल दो मछलियाँ और पाँच रोटियाँ हैं।</w:t>
      </w:r>
    </w:p>
    <w:p>
      <w:pPr/>
      <w:r>
        <w:rPr>
          <w:lang w:val="hi_IN" w:bidi="hi_IN"/>
        </w:rPr>
      </w:r>
      <w:r>
        <w:rPr>
          <w:b/>
          <w:lang w:val="hi_IN" w:bidi="hi_IN"/>
        </w:rPr>
        <w:t>चौथा दृश्य:</w:t>
      </w:r>
      <w:r>
        <w:rPr>
          <w:lang w:val="hi_IN" w:bidi="hi_IN"/>
        </w:rPr>
        <w:t xml:space="preserve"> यीशु ने कहा कि भोजन को मेरे पास ले आओ। यीशु ने भीड़ से बैठने को कहा। यीशु ने भोजन को आशीष दी, रोटियाँ तोड़ी, और चेलों को भोजन दिया। फिर चेलों ने इसे भीड़ को दिया। भीड़ खाती है और तृप्त हो जाती है। चेलों ने भोजन से भरी बची हुई बारह टोकरियाँ उठा लीं।</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भीड़ (जिसमें बीमार लोग भी शामिल हैं)</w:t>
      </w:r>
    </w:p>
    <w:p>
      <w:pPr>
        <w:pStyle w:val="ListBullet"/>
        <w:spacing w:line="240" w:lineRule="auto"/>
        <w:ind w:left="720"/>
      </w:pPr>
      <w:r>
        <w:rPr>
          <w:lang w:val="hi_IN" w:bidi="hi_IN"/>
        </w:rPr>
      </w:r>
      <w:r>
        <w:rPr>
          <w:lang w:val="hi_IN" w:bidi="hi_IN"/>
        </w:rPr>
        <w:t>चेले</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भाग शुरू होता है, "अब जब यीशु ने यह सुना..." "अब" शब्द एक अवस्था परिवर्तन वाला शब्द है। इसका अर्थ यहाँ और अभी नहीं है। इसका सही अर्थ यह है कि जब यीशु ने अपने रिश्तेदार यूहन्ना की मृत्यु के बारे में सुना, तो वह अकेले रहने के लिए गलील की झील पर नाव से एक सुनसान जगह चला गया। हम नहीं जानते कि यीशु कहाँ गया, लेकिन हमें लगता है कि यीशु कफरनहूम से गलील की झील के पूर्वोत्तर की ओर गया होगा। इससे पता चलता है कि यीशु एक सुनसान स्थान पर गया और हेरोदेस अन्तिपास के क्षेत्र से बाहर चला गया। भीड़ ने सुना कि यीशु जा रहा है, और इसलिए वे पैदल ही यीशु के पीछे चल पड़े। भीड़ किनारे से यीशु को देख रही थी और इस पर नज़र रखे हुए थी कि उसकी नाव कहाँ जा रही है। यह ध्यान देना महत्वपूर्ण है कि अधिकांश पात्र भूमि पर हैं और यीशु और चेले गलील की झील पर नाव पर हैं।</w:t>
      </w:r>
    </w:p>
    <w:p>
      <w:pPr/>
      <w:r>
        <w:rPr>
          <w:lang w:val="hi_IN" w:bidi="hi_IN"/>
        </w:rPr>
      </w:r>
      <w:r>
        <w:rPr>
          <w:lang w:val="hi_IN" w:bidi="hi_IN"/>
        </w:rPr>
        <w:t>गलील को नक्शे और गलील की झील के उत्तर-पश्चिम की ओर का चित्र फिर से देखें।</w:t>
      </w:r>
    </w:p>
    <w:p>
      <w:pPr/>
      <w:r>
        <w:rPr>
          <w:lang w:val="hi_IN" w:bidi="hi_IN"/>
        </w:rPr>
      </w:r>
      <w:r>
        <w:rPr>
          <w:lang w:val="hi_IN" w:bidi="hi_IN"/>
        </w:rPr>
        <w:t>जब यीशु नाव से किनारे पर उतरा, तो उसने लोगों की एक बड़ी भीड़ देखी: पाँच हज़ार पुरुष, साथ ही स्त्रियाँ और बच्चे। यीशु को उनके लिए बहुत प्रेम महसूस हुआ और उसने बीमारों को चंगा किया।</w:t>
      </w:r>
    </w:p>
    <w:p>
      <w:pPr/>
      <w:r>
        <w:rPr>
          <w:lang w:val="hi_IN" w:bidi="hi_IN"/>
        </w:rPr>
      </w:r>
      <w:r>
        <w:rPr>
          <w:lang w:val="hi_IN" w:bidi="hi_IN"/>
        </w:rPr>
        <w:t>रुकें और बात करें कि यह कैसा दिखता होगा। क्या लोग यीशु के आसपास इकट्ठा हुए? क्या वे एक पंक्ति में आए थे? क्या रिश्तेदार अपने प्रियजनों को यीशु के पास लाए थे? क्या लोग खुद ही आए थे?</w:t>
      </w:r>
    </w:p>
    <w:p>
      <w:pPr/>
      <w:r>
        <w:rPr>
          <w:lang w:val="hi_IN" w:bidi="hi_IN"/>
        </w:rPr>
      </w:r>
      <w:r>
        <w:rPr>
          <w:lang w:val="hi_IN" w:bidi="hi_IN"/>
        </w:rPr>
        <w:t>यीशु पूरे दिन भर शाम होने तक लोगों की सेवा कर रहा है। जब सूरज डूबने वाला था, तो चेलों ने यीशु के पास आकर कहा कि वह भीड़ को भेज दे ताकि वे भोजन खरीद सकें। इतनी बड़ी भीड़ को किसी सुनसान या दूर के स्थान पर भोजन मिलने में कठिनाई होती।</w:t>
      </w:r>
    </w:p>
    <w:p>
      <w:pPr/>
      <w:r>
        <w:rPr>
          <w:lang w:val="hi_IN" w:bidi="hi_IN"/>
        </w:rPr>
      </w:r>
      <w:r>
        <w:rPr>
          <w:lang w:val="hi_IN" w:bidi="hi_IN"/>
        </w:rPr>
        <w:t>यीशु ने पाँच रोटियाँ और दो मछलियाँ अपने पास लाने के लिए कहा। फिर यीशु ने लोगों से बैठने के लिए कहा, और यीशु ने भोजन को आशीष दी। फिर यीशु ने रोटियाँ तोड़कर चेलों को दी। चेलों ने इसे बड़ी भीड़ को दिया। पूरी भीड़ खाती है और तृप्त हो जाती है। बाद में, चेले बचे हुए खाने से भरी बारह टोकरियाँ उठाते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एक बार फिर सबसे आसानी से समझ में आने वाले संस्करण में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भीड़ (जिसमें बीमार लोग भी शामिल हैं)</w:t>
      </w:r>
    </w:p>
    <w:p>
      <w:pPr>
        <w:pStyle w:val="ListBullet"/>
        <w:spacing w:line="240" w:lineRule="auto"/>
        <w:ind w:left="720"/>
      </w:pPr>
      <w:r>
        <w:rPr>
          <w:lang w:val="hi_IN" w:bidi="hi_IN"/>
        </w:rPr>
      </w:r>
      <w:r>
        <w:rPr>
          <w:lang w:val="hi_IN" w:bidi="hi_IN"/>
        </w:rPr>
        <w:t>चेले</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पड़ावों पर रोक दें।</w:t>
      </w:r>
    </w:p>
    <w:p>
      <w:pPr/>
      <w:r>
        <w:rPr>
          <w:lang w:val="hi_IN" w:bidi="hi_IN"/>
        </w:rPr>
      </w:r>
      <w:r>
        <w:rPr>
          <w:lang w:val="hi_IN" w:bidi="hi_IN"/>
        </w:rPr>
        <w:t>यीशु ने यूहन्ना की मृत्यु की खबर सुनी। यीशु अकेले रहने के लिए एक सुनसान जगह ढूँढ़ने नाव में गया।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कि वह कैसा महसूस कर रहा है। ऐसी बातों पर ध्यान दें:</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भीड़ नाव में मौजूद यीशु के पीछे जाने के लिए किनारे पर दौड़ती है। जब यीशु नाव से बाहर निकलता है और भीड़ को देखता है, तो यीशु को उन पर दया आती है। यीशु ने शाम तक बीमारों को चंगा करना शुरू किया।</w:t>
      </w:r>
    </w:p>
    <w:p>
      <w:pPr/>
      <w:r>
        <w:rPr>
          <w:lang w:val="hi_IN" w:bidi="hi_IN"/>
        </w:rPr>
      </w:r>
      <w:r>
        <w:rPr>
          <w:lang w:val="hi_IN" w:bidi="hi_IN"/>
        </w:rPr>
        <w:t>चेले यीशु के पास आकर कहने लगे, काफ़ी देर हो गई है, लोगों को जाने दें ताकि वे भोजन ले सकें। यीशु ने चेलों से कहा कि भीड़ को जाने की ज़रूरत नहीं है। यीशु ने अपने चेलों से कहा कि तुम ही इन्हें खाने को दो। चेलों ने उत्तर दिया कि उनके पास पर्याप्त भोजन नहीं है, उनके पास केवल दो मछलियाँ और पाँच रोटियाँ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चेलों की भूमिका निभाने वाले अभिनेताओं से पूछें, कि वे कैसा महसूस कर रहे हैं। ऐसी बातों पर ध्यान दें:</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ने कहा कि भोजन मेरे पास ले आओ। यीशु ने भीड़ से बैठने को कहा। यीशु ने भोजन को आशीष दी, रोटियाँ तोड़ी, और चेलों को भोजन दिया। फिर चेलों ने इसे भीड़ को दिया। भीड़ खाती है और संतुष्ट हो जाती है। चेलों ने भोजन से भरी बची हुई बारह टोकरियाँ उठा 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चेलों की भूमिका निभाने वाले अभिनेताओं से पूछें, कि वे कैसा महसूस कर रहे हैं। ऐसी बातों पर ध्यान दें:</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फिर सबसे आसानी से समझ आने वाले संस्करण में सुनें।</w:t>
      </w:r>
    </w:p>
    <w:p>
      <w:pPr/>
      <w:r>
        <w:rPr>
          <w:lang w:val="hi_IN" w:bidi="hi_IN"/>
        </w:rPr>
      </w:r>
      <w:r>
        <w:rPr>
          <w:lang w:val="hi_IN" w:bidi="hi_IN"/>
        </w:rPr>
        <w:t xml:space="preserve">यीशु किसी </w:t>
      </w:r>
      <w:r>
        <w:rPr>
          <w:b/>
          <w:lang w:val="hi_IN" w:bidi="hi_IN"/>
        </w:rPr>
        <w:t>दूर</w:t>
      </w:r>
      <w:r>
        <w:rPr>
          <w:lang w:val="hi_IN" w:bidi="hi_IN"/>
        </w:rPr>
        <w:t xml:space="preserve"> या </w:t>
      </w:r>
      <w:r>
        <w:rPr>
          <w:b/>
          <w:lang w:val="hi_IN" w:bidi="hi_IN"/>
        </w:rPr>
        <w:t>सुनसान</w:t>
      </w:r>
      <w:r>
        <w:rPr>
          <w:lang w:val="hi_IN" w:bidi="hi_IN"/>
        </w:rPr>
        <w:t xml:space="preserve"> क्षेत्र में अकेले रहने के लिए नाव में चढ़ा। दूर या सुनसान का अर्थ है ऐसी जगह जहाँ लोग न हों और पेड़-पौधे भी बहुत कम हों।</w:t>
      </w:r>
    </w:p>
    <w:p>
      <w:pPr/>
      <w:r>
        <w:rPr>
          <w:lang w:val="hi_IN" w:bidi="hi_IN"/>
        </w:rPr>
      </w:r>
      <w:r>
        <w:rPr>
          <w:lang w:val="hi_IN" w:bidi="hi_IN"/>
        </w:rPr>
        <w:t xml:space="preserve">जिस झील पर यीशु था वह </w:t>
      </w:r>
      <w:r>
        <w:rPr>
          <w:b/>
          <w:lang w:val="hi_IN" w:bidi="hi_IN"/>
        </w:rPr>
        <w:t>गलील की झील</w:t>
      </w:r>
      <w:r>
        <w:rPr>
          <w:lang w:val="hi_IN" w:bidi="hi_IN"/>
        </w:rPr>
        <w:t xml:space="preserve"> थी। गलील की झील इक्कीस किलोमीटर लम्बी और तेरह किलोमीटर चौड़ी है। इसी समुद्र के आसपास ही यीशु ने अपनी अधिकांश सेवकाई की। उसी शब्द का प्रयोग करें जिसका प्रयोग आपने पहले गलील की झील के लिए किया है। </w:t>
      </w:r>
      <w:r>
        <w:rPr>
          <w:lang w:val="hi_IN" w:bidi="hi_IN"/>
        </w:rPr>
        <w:t>गलील की झील</w:t>
      </w:r>
      <w:r>
        <w:rPr>
          <w:lang w:val="hi_IN" w:bidi="hi_IN"/>
        </w:rPr>
        <w:t xml:space="preserve"> की परिभाषा के लिए मुख्य शब्दावली को देखें।</w:t>
      </w:r>
    </w:p>
    <w:p>
      <w:pPr/>
      <w:r>
        <w:rPr>
          <w:lang w:val="hi_IN" w:bidi="hi_IN"/>
        </w:rPr>
      </w:r>
      <w:r>
        <w:rPr>
          <w:lang w:val="hi_IN" w:bidi="hi_IN"/>
        </w:rPr>
        <w:t xml:space="preserve">जब यीशु नाव से बाहर निकला, तो यीशु ने बड़ी भीड़ को देखा और उसे उन पर </w:t>
      </w:r>
      <w:r>
        <w:rPr>
          <w:b/>
          <w:lang w:val="hi_IN" w:bidi="hi_IN"/>
        </w:rPr>
        <w:t>तरस</w:t>
      </w:r>
      <w:r>
        <w:rPr>
          <w:lang w:val="hi_IN" w:bidi="hi_IN"/>
        </w:rPr>
        <w:t xml:space="preserve"> आया। तरस प्रेम और स्नेह की गहरी भावना है। </w:t>
      </w:r>
      <w:r>
        <w:rPr>
          <w:lang w:val="hi_IN" w:bidi="hi_IN"/>
        </w:rPr>
        <w:t>तरस</w:t>
      </w:r>
      <w:r>
        <w:rPr>
          <w:lang w:val="hi_IN" w:bidi="hi_IN"/>
        </w:rPr>
        <w:t xml:space="preserve"> की परिभाषा के लिए मुख्य शब्दावली को देखें। यीशु ने बीमारों को चंगा किया।</w:t>
      </w:r>
    </w:p>
    <w:p>
      <w:pPr/>
      <w:r>
        <w:rPr>
          <w:lang w:val="hi_IN" w:bidi="hi_IN"/>
        </w:rPr>
      </w:r>
      <w:r>
        <w:rPr>
          <w:lang w:val="hi_IN" w:bidi="hi_IN"/>
        </w:rPr>
        <w:t xml:space="preserve">जब सूरज डूबने लगा, तो </w:t>
      </w:r>
      <w:r>
        <w:rPr>
          <w:b/>
          <w:lang w:val="hi_IN" w:bidi="hi_IN"/>
        </w:rPr>
        <w:t>चेले</w:t>
      </w:r>
      <w:r>
        <w:rPr>
          <w:lang w:val="hi_IN" w:bidi="hi_IN"/>
        </w:rPr>
        <w:t xml:space="preserve"> यीशु के पास आए और उनसे कहा कि वह लोगों को भोजन लेने के लिए भेज दे। चेले यीशु के करीबी अनुयायी हैं। उसी शब्द का प्रयोग करें जिसका प्रयोग आपने पहले चेलों के लिए किया था। </w:t>
      </w:r>
      <w:r>
        <w:rPr>
          <w:lang w:val="hi_IN" w:bidi="hi_IN"/>
        </w:rPr>
        <w:t>चेलों</w:t>
      </w:r>
      <w:r>
        <w:rPr>
          <w:lang w:val="hi_IN" w:bidi="hi_IN"/>
        </w:rPr>
        <w:t xml:space="preserve"> की परिभाषा के लिए मुख्य शब्दावली को देखें।</w:t>
      </w:r>
    </w:p>
    <w:p>
      <w:pPr/>
      <w:r>
        <w:rPr>
          <w:lang w:val="hi_IN" w:bidi="hi_IN"/>
        </w:rPr>
      </w:r>
      <w:r>
        <w:rPr>
          <w:lang w:val="hi_IN" w:bidi="hi_IN"/>
        </w:rPr>
        <w:t xml:space="preserve">यीशु ने कहा कि भीड़ को जाने की आवश्यकता नहीं है और चेले उन्हें भोजन दे सकते हैं। चेलों ने कहा कि उनके पास केवल थोड़ा सा भोजन है। यीशु ने भोजन माँगा और सबको बैठने के लिए कहा। यीशु ने भोजन को </w:t>
      </w:r>
      <w:r>
        <w:rPr>
          <w:b/>
          <w:lang w:val="hi_IN" w:bidi="hi_IN"/>
        </w:rPr>
        <w:t>आशीष</w:t>
      </w:r>
      <w:r>
        <w:rPr>
          <w:lang w:val="hi_IN" w:bidi="hi_IN"/>
        </w:rPr>
        <w:t xml:space="preserve"> दी, रोटी तोड़ी, और बाँट दी। जब लोग किसी चीज़ को </w:t>
      </w:r>
      <w:r>
        <w:rPr>
          <w:lang w:val="hi_IN" w:bidi="hi_IN"/>
        </w:rPr>
        <w:t>आशीष</w:t>
      </w:r>
      <w:r>
        <w:rPr>
          <w:lang w:val="hi_IN" w:bidi="hi_IN"/>
        </w:rPr>
        <w:t xml:space="preserve"> देते हैं, तो इसका अर्थ है कि वे उस चीज़ के लिए परमेश्वर का धन्यवाद करते हैं। सभी ने खाया और तृप्त हो गए। चेलों ने बचे हुए भोजन से भरी हुई बारह टोकरियाँ उठाईं।</w:t>
      </w:r>
      <w:r>
        <w:rPr>
          <w:lang w:val="hi_IN" w:bidi="hi_IN"/>
        </w:rPr>
      </w:r>
    </w:p>
    <w:p>
      <w:pPr>
        <w:pStyle w:val="Heading3"/>
      </w:pPr>
      <w:r>
        <w:rPr>
          <w:lang w:val="hi_IN" w:bidi="hi_IN"/>
        </w:rPr>
        <w:t>वचन बोलना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14:22–36</w:t>
      </w:r>
      <w:r>
        <w:rPr>
          <w:lang w:val="hi_IN" w:bidi="hi_IN"/>
        </w:rPr>
      </w:r>
    </w:p>
    <w:p>
      <w:pPr>
        <w:pStyle w:val="Heading3"/>
      </w:pPr>
      <w:r>
        <w:rPr>
          <w:lang w:val="hi_IN" w:bidi="hi_IN"/>
        </w:rPr>
        <w:t>सुने और मन में रखें</w:t>
      </w:r>
    </w:p>
    <w:p>
      <w:pPr/>
      <w:r>
        <w:rPr>
          <w:lang w:val="hi_IN" w:bidi="hi_IN"/>
        </w:rPr>
      </w:r>
      <w:r>
        <w:rPr>
          <w:lang w:val="hi_IN" w:bidi="hi_IN"/>
        </w:rPr>
        <w:t>मत्ती 14:22–36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कहानी उस घटना के बाद की है जब यीशु ने केवल पाँच रोटियों और दो मछलियों से पाँच हज़ार से भी अधिक लोगों को भोजन कराया था। लोग यीशु की शक्ति को देखकर हैरान रह गए।</w:t>
      </w:r>
    </w:p>
    <w:p>
      <w:pPr/>
      <w:r>
        <w:rPr>
          <w:lang w:val="hi_IN" w:bidi="hi_IN"/>
        </w:rPr>
      </w:r>
      <w:r>
        <w:rPr>
          <w:lang w:val="hi_IN" w:bidi="hi_IN"/>
        </w:rPr>
        <w:t>लोगों के बड़े समूह को भोजन कराने के तुरन्त बाद, यीशु उनसे अपने घर जाने के लिए कहता है। यीशु ने अपने चेलों से कहा कि वे नाव में बैठकर गलील की झील के उस पार चले जाएँ। फिर यीशु लोगों से दूर होकर अकेले एक पहाड़ी जगह पर प्रार्थना करने, या परमेश्वर से बात करने जाता है।</w:t>
      </w:r>
    </w:p>
    <w:p>
      <w:pPr/>
      <w:r>
        <w:rPr>
          <w:lang w:val="hi_IN" w:bidi="hi_IN"/>
        </w:rPr>
      </w:r>
      <w:r>
        <w:rPr>
          <w:lang w:val="hi_IN" w:bidi="hi_IN"/>
        </w:rPr>
        <w:t xml:space="preserve">यहाँ रुकें और गलील की झील के चित्र को दिखाएँ। और एक </w:t>
      </w:r>
      <w:r>
        <w:rPr>
          <w:b/>
          <w:lang w:val="hi_IN" w:bidi="hi_IN"/>
        </w:rPr>
        <w:t>नाव</w:t>
      </w:r>
      <w:r>
        <w:rPr>
          <w:lang w:val="hi_IN" w:bidi="hi_IN"/>
        </w:rPr>
        <w:t xml:space="preserve"> का चित्र भी दिखाएँ जिसमें चप्पू हों।</w:t>
      </w:r>
    </w:p>
    <w:p>
      <w:pPr/>
      <w:r>
        <w:rPr>
          <w:lang w:val="hi_IN" w:bidi="hi_IN"/>
        </w:rPr>
      </w:r>
      <w:r>
        <w:rPr>
          <w:lang w:val="hi_IN" w:bidi="hi_IN"/>
        </w:rPr>
        <w:t>जब अंधेरा हो गया, तब यीशु अभी भी परमेश्वर से बात कर रहा था, और नाव में चेले भूमि से दूर झील पार करने के लिए संघर्ष कर रहे थे। तेज़ हवा चल रही थी, और लहरें नाव से टकरा रही थीं। झील की स्थिति के कारण वहाँ अचानक तेज तूफ़ान उठ सकते थे।</w:t>
      </w:r>
    </w:p>
    <w:p>
      <w:pPr/>
      <w:r>
        <w:rPr>
          <w:lang w:val="hi_IN" w:bidi="hi_IN"/>
        </w:rPr>
      </w:r>
      <w:r>
        <w:rPr>
          <w:lang w:val="hi_IN" w:bidi="hi_IN"/>
        </w:rPr>
        <w:t>अपने जीवन में आए उस कठिन समय के बारे में बताएँ जब चीजें इतनी कठिन थीं कि आपको नहीं पता था कि क्या करना है।</w:t>
      </w:r>
    </w:p>
    <w:p>
      <w:pPr/>
      <w:r>
        <w:rPr>
          <w:lang w:val="hi_IN" w:bidi="hi_IN"/>
        </w:rPr>
      </w:r>
      <w:r>
        <w:rPr>
          <w:lang w:val="hi_IN" w:bidi="hi_IN"/>
        </w:rPr>
        <w:t>फिर रात के "चौथे पहर" के दौरान जो सुबह तीन से छह बजे के बीच था, यीशु पानी की सतह पर चलते हुए चेलों के पास गया! "रात के चौथे पहर में" रोमियों की रीति को दर्शाता है कि वे शाम छह बजे से सुबह छह बजे तक के समय को तीन-तीन घंटे के चार पहरों में बाँटते थे। इन सभी समय की अवधियों को पहर कहा जाता था।</w:t>
      </w:r>
    </w:p>
    <w:p>
      <w:pPr/>
      <w:r>
        <w:rPr>
          <w:lang w:val="hi_IN" w:bidi="hi_IN"/>
        </w:rPr>
      </w:r>
      <w:r>
        <w:rPr>
          <w:lang w:val="hi_IN" w:bidi="hi_IN"/>
        </w:rPr>
        <w:t>चेलों ने यीशु को तूफान के बीच में अपनी ओर आते देखा। वे बहुत डर गए थे और चिल्लाए, "यह एक भूत है!" चेलों का यह कथन शायद एक अंधविश्वास को दर्शाता है, यह उस आम मान्यता को भी दिखाता है कि दुष्ट आत्माएँ समुद्र में रहती थीं, या जो लोग डूब गए थे उनकी आत्माएँ पानी में भटकती थीं।</w:t>
      </w:r>
    </w:p>
    <w:p>
      <w:pPr/>
      <w:r>
        <w:rPr>
          <w:lang w:val="hi_IN" w:bidi="hi_IN"/>
        </w:rPr>
      </w:r>
      <w:r>
        <w:rPr>
          <w:lang w:val="hi_IN" w:bidi="hi_IN"/>
        </w:rPr>
        <w:t>यीशु ने तुरन्त चेलों से बात की और कहा, "डरो मत; मैं हूँ।" कुछ संस्करणों में "धैर्य रखो" शब्दों का प्रयोग किया गया है, जिसका अनुवाद "हिम्मत रखना" भी किया जा सकता है! मैं यीशु हूँ। डरो मत!" या "शान्त हो जाओ, यह मैं हूँ। डरो मत!"</w:t>
      </w:r>
    </w:p>
    <w:p>
      <w:pPr/>
      <w:r>
        <w:rPr>
          <w:lang w:val="hi_IN" w:bidi="hi_IN"/>
        </w:rPr>
      </w:r>
      <w:r>
        <w:rPr>
          <w:lang w:val="hi_IN" w:bidi="hi_IN"/>
        </w:rPr>
        <w:t>फिर पतरस ने यीशु से कहा जो अभी भी पानी की सतह पर था, "प्रभु, यदि सच में तू है, आज्ञा दे कि मैं पानी पर चलकर तेरे पास आऊँ।" इस संदर्भ में "प्रभु" शब्द का अनुवाद "श्रीमान," "स्वामी," या "मालिक" हो सकता है। पतरस चाहता था कि यीशु उसे यह निश्चित कर दे कि पानी पर जो व्यक्ति है, वह सचमुच वही है। अंधेरा था और आँधी-तूफ़ान चल रहा था, इसलिए चेले ठीक से देख नहीं पा रहे थे। लेकिन उन्होंने यीशु की आवाज सुनी थी। पतरस मानता था कि यदि यह सचमुच यीशु है, तो वह उसे पानी पर चलकर यीशु के पास आने में सक्षम करेगा। तब यीशु ने पतरस से कहा कि वह उसके पास आए!</w:t>
      </w:r>
    </w:p>
    <w:p>
      <w:pPr/>
      <w:r>
        <w:rPr>
          <w:lang w:val="hi_IN" w:bidi="hi_IN"/>
        </w:rPr>
      </w:r>
      <w:r>
        <w:rPr>
          <w:lang w:val="hi_IN" w:bidi="hi_IN"/>
        </w:rPr>
        <w:t>पतरस नाव से उतरा और पानी की सतह पर यीशु के पास जाने लगा। लेकिन पतरस को अपने आस-पास तेज़ हवा और लहरों का एहसास हुआ और वह पानी में डूबने लगा। पतरस ने तुरन्त चिल्लाकर कहा, "प्रभु, मुझे डूबने से बचा!"</w:t>
      </w:r>
    </w:p>
    <w:p>
      <w:pPr/>
      <w:r>
        <w:rPr>
          <w:lang w:val="hi_IN" w:bidi="hi_IN"/>
        </w:rPr>
      </w:r>
      <w:r>
        <w:rPr>
          <w:lang w:val="hi_IN" w:bidi="hi_IN"/>
        </w:rPr>
        <w:t>तुरन्त यीशु ने अपना हाथ बढ़ाकर पतरस को थाम लिया और उससे कहा, "तूने मुझ पर भरोसा क्यों नहीं किया कि मैं पानी पर चलने में तेरी सहायता करूँगा!" फिर यीशु और पतरस नाव में चढ़े और आँधी रुक गई। जो चेले नाव में थे वे जो हुआ था उसे देखकर आश्चर्यचकित हुए और यीशु की आराधना की, और कहा कि वह परमेश्वर का पुत्र है। वाक्यांश "परमेश्वर का पुत्र" यीशु के लिए एक उपाधि है। यह उपाधि दिखाती है कि चेले यीशु को परमेश्वर के समान स्वभाव और चरित्र वाला मानते हैं।</w:t>
      </w:r>
    </w:p>
    <w:p>
      <w:pPr/>
      <w:r>
        <w:rPr>
          <w:lang w:val="hi_IN" w:bidi="hi_IN"/>
        </w:rPr>
      </w:r>
      <w:r>
        <w:rPr>
          <w:lang w:val="hi_IN" w:bidi="hi_IN"/>
        </w:rPr>
        <w:t>चेले पहचानते हैं कि यीशु कोई साधारण व्यक्ति नहीं है। चेले आश्चर्य से भर गए कि यीशु ने क्या किया। वे इतने भावनाओं से भर गए कि वे समझ गए कि यीशु अवश्य ही ईश्वरीय है और वे उसे परमेश्वर का पुत्र कहते हैं। पानी पर एक तूफान की अंतिम कहानी में, उन्होंने यह पूछकर समाप्त किया, "यह व्यक्ति कौन है?" अब वे उसे परमेश्वर का पुत्र कहते हैं।</w:t>
      </w:r>
    </w:p>
    <w:p>
      <w:pPr/>
      <w:r>
        <w:rPr>
          <w:lang w:val="hi_IN" w:bidi="hi_IN"/>
        </w:rPr>
      </w:r>
      <w:r>
        <w:rPr>
          <w:lang w:val="hi_IN" w:bidi="hi_IN"/>
        </w:rPr>
        <w:t xml:space="preserve">यीशु और उसके चेले झील के पार पहुँचे और गन्नेसरत नाम की जगह पर नाव से उतर गए। गन्नेसरत एक गाँव था जो गलील की झील के उत्तर-पश्चिम किनारे पर स्थित था। यह नाम गलील की झील के पश्चिम में और कफरनहूम के दक्षिण में स्थित उपजाऊ और घनी आबादी वाले मैदान के लिए भी प्रयोग किया जाता था। गन्नेसरत के लिए स्थान शब्द के प्रयोग से यह सम्भव है कि यह किसी गाँव के बजाय गन्नेसरत के मैदान या क्षेत्र को दर्शाता है। </w:t>
      </w:r>
    </w:p>
    <w:p>
      <w:pPr/>
      <w:r>
        <w:rPr>
          <w:lang w:val="hi_IN" w:bidi="hi_IN"/>
        </w:rPr>
      </w:r>
      <w:r>
        <w:rPr>
          <w:lang w:val="hi_IN" w:bidi="hi_IN"/>
        </w:rPr>
        <w:t>एक नक्शा दिखाएँ जिसमें बैतसैदा और गन्नेसरत शामिल हैं, जहाँ यीशु और चेले उतरे थे।</w:t>
      </w:r>
    </w:p>
    <w:p>
      <w:pPr/>
      <w:r>
        <w:rPr>
          <w:lang w:val="hi_IN" w:bidi="hi_IN"/>
        </w:rPr>
      </w:r>
      <w:r>
        <w:rPr>
          <w:lang w:val="hi_IN" w:bidi="hi_IN"/>
        </w:rPr>
        <w:t>लोगों ने देखा कि यह यीशु है और उन्होंने लोगों को उस क्षेत्र में सभी को यह बताने के लिए भेजा कि यीशु वहाँ है। लोग बीमार लोगों को यीशु के पास लाए और यीशु से विनती की कि वह उन्हें अपने वस्त्र के छोर को छूने दे। और यीशु ने उन सभी बीमार लोगों को चंगा किया जिन्होंने उसे छुआ था, और उन सबको चंगा कर दिया। लोग मानते थे कि यीशु की चंगाई की शक्ति उसके वस्त्र के छोर तक बहती थी। छोर "निचला हिस्सा" या "पाँव" या "किनारा" हो सकता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छह दृश्य हैं।</w:t>
      </w:r>
    </w:p>
    <w:p>
      <w:pPr/>
      <w:r>
        <w:rPr>
          <w:lang w:val="hi_IN" w:bidi="hi_IN"/>
        </w:rPr>
      </w:r>
      <w:r>
        <w:rPr>
          <w:b/>
          <w:lang w:val="hi_IN" w:bidi="hi_IN"/>
        </w:rPr>
        <w:t>पहला दृश्य:</w:t>
      </w:r>
      <w:r>
        <w:rPr>
          <w:lang w:val="hi_IN" w:bidi="hi_IN"/>
        </w:rPr>
        <w:t xml:space="preserve"> यीशु चेलों से कहता है कि वे नाव में चढ़कर झील के दूसरी ओर चलें। वह भीड़ को उनके घर भेज देता है। फिर यीशु प्रार्थना करने और परमेश्वर से बात करने के लिए एक पहाड़ी स्थान पर चला गया। यीशु प्रार्थना कर रहा था और इसी बीच रात हो गई।</w:t>
      </w:r>
    </w:p>
    <w:p>
      <w:pPr/>
      <w:r>
        <w:rPr>
          <w:lang w:val="hi_IN" w:bidi="hi_IN"/>
        </w:rPr>
      </w:r>
      <w:r>
        <w:rPr>
          <w:b/>
          <w:lang w:val="hi_IN" w:bidi="hi_IN"/>
        </w:rPr>
        <w:t>दूसरा दृश्य:</w:t>
      </w:r>
      <w:r>
        <w:rPr>
          <w:lang w:val="hi_IN" w:bidi="hi_IN"/>
        </w:rPr>
        <w:t xml:space="preserve"> चेले तेज़ हवा और बड़ी लहरों के कारण अपनी नाव में संघर्ष करते हैं। सुबह तीन बजे से छह बजे के बीच, यीशु पानी की सतह पर चलते हुए चेलों के पास गया। चेलों ने सोचा कि क्या यह कोई भूत है!</w:t>
      </w:r>
    </w:p>
    <w:p>
      <w:pPr/>
      <w:r>
        <w:rPr>
          <w:lang w:val="hi_IN" w:bidi="hi_IN"/>
        </w:rPr>
      </w:r>
      <w:r>
        <w:rPr>
          <w:b/>
          <w:lang w:val="hi_IN" w:bidi="hi_IN"/>
        </w:rPr>
        <w:t>तीसरा दृश्य:</w:t>
      </w:r>
      <w:r>
        <w:rPr>
          <w:lang w:val="hi_IN" w:bidi="hi_IN"/>
        </w:rPr>
        <w:t xml:space="preserve"> यीशु उनसे बात करता है, उन्हें हिम्मत देता है और कहता है, डरो मत; यह मैं ही हूँ जो पानी पर चल रहा हूँ। उसने कहा, "डरो मत; यह मैं हूँ।" पतरस यीशु से बात करता है और कहता है, "प्रभु, यदि सच में तू है, तो मुझे आज्ञा दे कि मैं पानी पर चलकर तेरे पास आऊँ।" फिर यीशु ने पतरस से कहा कि वह उसके पास आए!</w:t>
      </w:r>
    </w:p>
    <w:p>
      <w:pPr/>
      <w:r>
        <w:rPr>
          <w:lang w:val="hi_IN" w:bidi="hi_IN"/>
        </w:rPr>
      </w:r>
      <w:r>
        <w:rPr>
          <w:b/>
          <w:lang w:val="hi_IN" w:bidi="hi_IN"/>
        </w:rPr>
        <w:t>चौथा दृश्य</w:t>
      </w:r>
      <w:r>
        <w:rPr>
          <w:lang w:val="hi_IN" w:bidi="hi_IN"/>
        </w:rPr>
        <w:t>: पतरस नाव से बाहर निकलता है और पानी की सतह पर चलता है और डूबने लगता है। वह डर जाता है और डूबने से बचाने के लिए यीशु को पुकारता है। यीशु ने पतरस का हाथ पकड़ा और उसे बचाया। यीशु ने पतरस से पूछा कि उसे इतना कम विश्वास और संदेह क्यों है।</w:t>
      </w:r>
    </w:p>
    <w:p>
      <w:pPr/>
      <w:r>
        <w:rPr>
          <w:lang w:val="hi_IN" w:bidi="hi_IN"/>
        </w:rPr>
      </w:r>
      <w:r>
        <w:rPr>
          <w:b/>
          <w:lang w:val="hi_IN" w:bidi="hi_IN"/>
        </w:rPr>
        <w:t>पाँचवाँ दृश्य:</w:t>
      </w:r>
      <w:r>
        <w:rPr>
          <w:lang w:val="hi_IN" w:bidi="hi_IN"/>
        </w:rPr>
        <w:t xml:space="preserve"> यीशु और पतरस नाव में वापस जाते हैं और आँधी रुक जाती है। चेले आश्चर्यचकित हुए और महसूस किया कि यीशु परमेश्वर का पुत्र है और वे उसकी आराधना करते हैं।</w:t>
      </w:r>
    </w:p>
    <w:p>
      <w:pPr/>
      <w:r>
        <w:rPr>
          <w:lang w:val="hi_IN" w:bidi="hi_IN"/>
        </w:rPr>
      </w:r>
      <w:r>
        <w:rPr>
          <w:b/>
          <w:lang w:val="hi_IN" w:bidi="hi_IN"/>
        </w:rPr>
        <w:t>छठा दृश्य:</w:t>
      </w:r>
      <w:r>
        <w:rPr>
          <w:lang w:val="hi_IN" w:bidi="hi_IN"/>
        </w:rPr>
        <w:t xml:space="preserve"> यीशु और चेले गन्नेसरत की झील को पार करते हैं। उस क्षेत्र के लोग जानते थे कि यह यीशु है और जल्द ही यह खबर कई लोगों में फैल गई कि यीशु वहाँ है। ये लोग बीमार लोगों को लाए और यीशु से विनती की कि वह उन्हें उसके वस्त्र के छोर को छूने दे। यीशु ने उन सभी को चंगा किया जिन्होंने उसे छुआ था।</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पिछले आश्चर्यकर्म की वही भीड़, जब पाँच हज़ार लोगों को भोजन दिया गया था</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आँधी और लहरें</w:t>
      </w:r>
    </w:p>
    <w:p>
      <w:pPr>
        <w:pStyle w:val="ListBullet"/>
        <w:spacing w:line="240" w:lineRule="auto"/>
        <w:ind w:left="720"/>
      </w:pPr>
      <w:r>
        <w:rPr>
          <w:lang w:val="hi_IN" w:bidi="hi_IN"/>
        </w:rPr>
      </w:r>
      <w:r>
        <w:rPr>
          <w:lang w:val="hi_IN" w:bidi="hi_IN"/>
        </w:rPr>
        <w:t>गन्नेसरत के लोग, स्वस्थ और बीमार लोग</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w:t>
      </w:r>
    </w:p>
    <w:p>
      <w:pPr/>
      <w:r>
        <w:rPr>
          <w:lang w:val="hi_IN" w:bidi="hi_IN"/>
        </w:rPr>
      </w:r>
      <w:r>
        <w:rPr>
          <w:lang w:val="hi_IN" w:bidi="hi_IN"/>
        </w:rPr>
        <w:t>यीशु ने अभी दो मछलियों और पाँच रोटियों से लोगों को खाना खिलाया है। वह अपने चेलों को नाव में वापस भेज देता है, और भीड़ को दूर भेज देता है। फिर वह प्रार्थना करने के लिए एक पहाड़ी पर जाता है। अब तक, रात और अंधेरा हो गया है।</w:t>
      </w:r>
    </w:p>
    <w:p>
      <w:pPr/>
      <w:r>
        <w:rPr>
          <w:lang w:val="hi_IN" w:bidi="hi_IN"/>
        </w:rPr>
      </w:r>
      <w:r>
        <w:rPr>
          <w:lang w:val="hi_IN" w:bidi="hi_IN"/>
        </w:rPr>
        <w:t>यह समझना महत्वपूर्ण है कि भले ही यीशु चेलों के साथ नहीं था, वह प्रार्थना कर रहा था, और उसे पता रहा होगा कि चेले नाव में संघर्ष कर रहे हैं, क्योंकि आगे जो होता है उससे यह स्पष्ट होता है।</w:t>
      </w:r>
    </w:p>
    <w:p>
      <w:pPr/>
      <w:r>
        <w:rPr>
          <w:lang w:val="hi_IN" w:bidi="hi_IN"/>
        </w:rPr>
      </w:r>
      <w:r>
        <w:rPr>
          <w:lang w:val="hi_IN" w:bidi="hi_IN"/>
        </w:rPr>
        <w:t>क्योंकि यह एक बड़ी झील है, इसलिए हवा और लहरें चेलों को डरा रही थीं, शायद वे सोच रहे थे कि क्या वे तूफान से बच सकेंगे। हवा और लहरें नाव के विरुद्ध जोर से चलें।</w:t>
      </w:r>
    </w:p>
    <w:p>
      <w:pPr/>
      <w:r>
        <w:rPr>
          <w:lang w:val="hi_IN" w:bidi="hi_IN"/>
        </w:rPr>
      </w:r>
      <w:r>
        <w:rPr>
          <w:lang w:val="hi_IN" w:bidi="hi_IN"/>
        </w:rPr>
        <w:t>यीशु पानी पर चलते हुए चेलों के पास आता है। चेलों की प्रतिक्रिया और यीशु की प्रतिक्रिया को याद रखना महत्वपूर्ण है।</w:t>
      </w:r>
    </w:p>
    <w:p>
      <w:pPr/>
      <w:r>
        <w:rPr>
          <w:lang w:val="hi_IN" w:bidi="hi_IN"/>
        </w:rPr>
      </w:r>
      <w:r>
        <w:rPr>
          <w:lang w:val="hi_IN" w:bidi="hi_IN"/>
        </w:rPr>
        <w:t>यीशु का यह कथन हिम्मत देने के लिए है, और इस वाक्यांश का सामान्य अनुवाद “शान्त रहो” या “डरो मत” किया जाता है।</w:t>
      </w:r>
    </w:p>
    <w:p>
      <w:pPr/>
      <w:r>
        <w:rPr>
          <w:lang w:val="hi_IN" w:bidi="hi_IN"/>
        </w:rPr>
      </w:r>
      <w:r>
        <w:rPr>
          <w:lang w:val="hi_IN" w:bidi="hi_IN"/>
        </w:rPr>
        <w:t>पतरस की यीशु को दी गई प्रतिक्रिया को याद रखना महत्वपूर्ण है।</w:t>
      </w:r>
    </w:p>
    <w:p>
      <w:pPr/>
      <w:r>
        <w:rPr>
          <w:lang w:val="hi_IN" w:bidi="hi_IN"/>
        </w:rPr>
      </w:r>
      <w:r>
        <w:rPr>
          <w:lang w:val="hi_IN" w:bidi="hi_IN"/>
        </w:rPr>
        <w:t>यह ध्यान देना सहायक है कि पतरस जल्दी ही यीशु से अपनी नजर हटा देता है और तूफान की ओर देखने लगता है। यह वह समय है जब पतरस डूबना शुरू करता है।</w:t>
      </w:r>
    </w:p>
    <w:p>
      <w:pPr/>
      <w:r>
        <w:rPr>
          <w:lang w:val="hi_IN" w:bidi="hi_IN"/>
        </w:rPr>
      </w:r>
      <w:r>
        <w:rPr>
          <w:lang w:val="hi_IN" w:bidi="hi_IN"/>
        </w:rPr>
        <w:t>यीशु और पतरस के नाव में वापस आने के बाद, चेले यीशु की आराधना करते हैं। फिर, कुछ समय बाद, नाव झील के दूसरी तरफ के किनारे पर ठहरती है। लोगों की बड़ी भीड़ सुनती है कि यीशु उतरा है, और वे उसे देखने आते हैं। यीशु सभी बीमारों को चंगा करके अपनी शक्ति दिखाता है। लोग यीशु के पास यह विश्वास करते हुए आए, कि यदि वे उसके वस्त्र के छोर को छू लें, तो यीशु उन्हें चंगा कर देगा।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छह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पिछले आश्चर्यकर्म की वही भीड़ (जब पाँच हज़ार लोगों को भोजन दिया गया था)</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आँधी और लहरें</w:t>
      </w:r>
    </w:p>
    <w:p>
      <w:pPr>
        <w:pStyle w:val="ListBullet"/>
        <w:spacing w:line="240" w:lineRule="auto"/>
        <w:ind w:left="720"/>
      </w:pPr>
      <w:r>
        <w:rPr>
          <w:lang w:val="hi_IN" w:bidi="hi_IN"/>
        </w:rPr>
      </w:r>
      <w:r>
        <w:rPr>
          <w:lang w:val="hi_IN" w:bidi="hi_IN"/>
        </w:rPr>
        <w:t>गन्नेसरत के लोग (स्वस्थ और बीमार लोग)</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पड़ावों पर रोक दें।</w:t>
      </w:r>
    </w:p>
    <w:p>
      <w:pPr/>
      <w:r>
        <w:rPr>
          <w:lang w:val="hi_IN" w:bidi="hi_IN"/>
        </w:rPr>
      </w:r>
      <w:r>
        <w:rPr>
          <w:lang w:val="hi_IN" w:bidi="hi_IN"/>
        </w:rPr>
        <w:t>यीशु का भीड़ को घर भेजने, चेलों को झील के पार भेजने और प्रार्थना करने के लिए पहाड़ी पर जाने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से पूछें, "आप कैसा महसूस कर रहे हैं?" आप ऐसी बातें सुन सकते हैं: "यीशु हमारे साथ क्यों नहीं आएगा?" या "यीशु बाद में हमसे कैसे मिलेगा?"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नाव में संघर्ष करते हुए, आँधी और लहरों से लड़ने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 “हम डरे हुए हैं, थके हुए हैं और बहुत निराश हैं,” या “हम उलझन में हैं कि यीशु ने हमें झील के पार क्यों भेजा और वह हमारी मदद करने के लिए यहाँ नहीं है,” या “हमें डर है कि हम इस तूफ़ान से बच नहीं पाएँगे!”</w:t>
      </w:r>
    </w:p>
    <w:p>
      <w:pPr>
        <w:pStyle w:val="ListBullet"/>
        <w:spacing w:line="240" w:lineRule="auto"/>
        <w:ind w:left="720"/>
      </w:pPr>
      <w:r>
        <w:rPr>
          <w:lang w:val="hi_IN" w:bidi="hi_IN"/>
        </w:rPr>
      </w:r>
      <w:r>
        <w:rPr>
          <w:lang w:val="hi_IN" w:bidi="hi_IN"/>
        </w:rPr>
        <w:t>इसके अलावा, यीशु की भूमिका निभाने वाले अभिनेता से पूछें कि जब वह पहाड़ी पर प्रार्थना कर रहा है तो वह कैसा महसूस कर रहा है जब चेले पानी पर संघर्ष कर रहे हैं। आप कुछ ऐसा सुन सकते हैं: "मैं उन्हें देखता हूँ, उनका रोना सुनता हूँ, और उनके लिए दुखी होता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 पानी की सतह पर चलने का अभिनय करें, चेले उसे भूत समझते हैं, और यीशु उनसे कहता है, डरो मत। यह अभिनय भी करें कि पतरस यीशु से यह कहता है, "प्रभु, यदि तू है, तो मुझे पानी पर अपने पास आने के लिए आज्ञा दे," और फिर यीशु को यह कहते हुए सुना, "आ।"</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और पतरस से पूछें कि वे कैसा महसूस कर रहे हैं। आप ऐसी बातें सुन सकते हैं: “हम भूत जैसी दिखने वाली आकृति को देखकर बहुत डर गए हैं!” या “हमें राहत मिली है, क्योंकि भले ही हमने किसी भूत जैसी आकृति देखी, फिर भी हमने यीशु की आवाज़ सुनी है!” या पतरस कह सकता है, "मैं पानी पर यीशु के पास जाने से डरता हूँ, लेकिन मैं इतना उत्साहित हूँ कि मैं नाव से बाहर निकलने के लिए यीशु पर भरोसा करने के लिए भी तैयार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पतरस का अभिनय करें कि वह पानी की सतह पर यीशु के पास जाने के लिए नाव से बाहर निकलकर पानी की सतह पर चलता है, फिर आँधी और लहरों को देखते हुए डूब जाता है, और आखिर में यीशु उसकी सहायता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की भूमिका निभाने वाले अभिनेता से पूछें, "आप कैसा महसूस कर रहे हैं?" आप ऐसी बातें सुन सकते हैं: "मैं आश्चर्यचकित था कि मैं एक पल के लिए पानी पर चल सकता था!" या "जब मैं यीशु से दूर हो गया और पानी में डूबने लगा तो मैं बहुत डर गया!" या "जब यीशु ने मुझे बचाने के लिए अपना हाथ बढ़ाया तो मुझे बहुत राहत मिली!"</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 "मुझे खुशी है कि पतरस ने पानी पर चलने के लिए मुझ पर भरोसा किया" या "मैं चाहता हूँ कि वह मुझ पर भरोसा करना सीखे, तब भी जब उनके आस-पास तूफ़ान बहुत तेज़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चेलों का अभिनय करें कि वे यीशु और पतरस नाव में वापस जाते हैं और आँधी और लहरें शान्त हो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से पूछें, "आप कैसा महसूस कर रहे हैं?" आप ऐसी बातें सुन सकते हैं: “तूफ़ान से हमारा डर अब यीशु के प्रति आदरभरे भय में बदल गया है, क्योंकि हम जानते हैं कि वह परमेश्वर का पुत्र है!” या "हम आश्चर्यचकित हैं कि यीशु में तूफान को शान्त करने की शक्ति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चेलों को झील के दूसरी तरफ पहुँचते ही जो बीमार लोग यीशु को छूते ही चंगे हो जाते हैं उनका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चंगा हो रहे लोगों से पूछें कि वे कैसा महसूस कर रहे हैं। आप ऐसा सुन सकते हैं: "मुझे बहुत राहत है कि मुझे दर्द नहीं हो रहा है!" या "यह कोई साधारण व्यक्ति नहीं हो सकता कि मेरी बीमारी और दुखों को चंगा कर सके!"</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लोगों की बड़ी भीड़ को भोजन कराने की घटना के तुरन्त बाद, यीशु ने अपने </w:t>
      </w:r>
      <w:r>
        <w:rPr>
          <w:b/>
          <w:lang w:val="hi_IN" w:bidi="hi_IN"/>
        </w:rPr>
        <w:t>चेलों</w:t>
      </w:r>
      <w:r>
        <w:rPr>
          <w:lang w:val="hi_IN" w:bidi="hi_IN"/>
        </w:rPr>
        <w:t xml:space="preserve"> से, अर्थात् उन बारह पुरुषों से जिन्हें उसने अपने पीछे चलने के लिए चुना था, कहा कि वे </w:t>
      </w:r>
      <w:r>
        <w:rPr>
          <w:b/>
          <w:lang w:val="hi_IN" w:bidi="hi_IN"/>
        </w:rPr>
        <w:t>नाव</w:t>
      </w:r>
      <w:r>
        <w:rPr>
          <w:lang w:val="hi_IN" w:bidi="hi_IN"/>
        </w:rPr>
        <w:t xml:space="preserve"> में चढ़कर </w:t>
      </w:r>
      <w:r>
        <w:rPr>
          <w:b/>
          <w:lang w:val="hi_IN" w:bidi="hi_IN"/>
        </w:rPr>
        <w:t>गलील की झील</w:t>
      </w:r>
      <w:r>
        <w:rPr>
          <w:lang w:val="hi_IN" w:bidi="hi_IN"/>
        </w:rPr>
        <w:t xml:space="preserve"> के दूसरी ओर जाएँ। चेलों, नाव और गलील की झील के लिए उसी शब्द का प्रयोग करें जिसका प्रयोग आपने पिछले भागों में किया है। </w:t>
      </w:r>
      <w:r>
        <w:rPr>
          <w:b/>
          <w:lang w:val="hi_IN" w:bidi="hi_IN"/>
        </w:rPr>
        <w:t>चेले</w:t>
      </w:r>
      <w:r>
        <w:rPr>
          <w:lang w:val="hi_IN" w:bidi="hi_IN"/>
        </w:rPr>
        <w:t xml:space="preserve">, </w:t>
      </w:r>
      <w:r>
        <w:rPr>
          <w:b/>
          <w:lang w:val="hi_IN" w:bidi="hi_IN"/>
        </w:rPr>
        <w:t>नाव</w:t>
      </w:r>
      <w:r>
        <w:rPr>
          <w:lang w:val="hi_IN" w:bidi="hi_IN"/>
        </w:rPr>
        <w:t xml:space="preserve"> और </w:t>
      </w:r>
      <w:r>
        <w:rPr>
          <w:b/>
          <w:lang w:val="hi_IN" w:bidi="hi_IN"/>
        </w:rPr>
        <w:t>गलील की झील</w:t>
      </w:r>
      <w:r>
        <w:rPr>
          <w:lang w:val="hi_IN" w:bidi="hi_IN"/>
        </w:rPr>
        <w:t xml:space="preserve"> के बारे में अधिक जानकारी के लिए मुख्य शब्दावली को देखें।</w:t>
      </w:r>
    </w:p>
    <w:p>
      <w:pPr/>
      <w:r>
        <w:rPr>
          <w:lang w:val="hi_IN" w:bidi="hi_IN"/>
        </w:rPr>
      </w:r>
      <w:r>
        <w:rPr>
          <w:lang w:val="hi_IN" w:bidi="hi_IN"/>
        </w:rPr>
        <w:t>यदि आपके समूह को इसे देखने की आवश्यकता है, तो गलील की झील और आसपास के क्षेत्र का चित्र दिखाएँ।</w:t>
      </w:r>
    </w:p>
    <w:p>
      <w:pPr/>
      <w:r>
        <w:rPr>
          <w:lang w:val="hi_IN" w:bidi="hi_IN"/>
        </w:rPr>
      </w:r>
      <w:r>
        <w:rPr>
          <w:lang w:val="hi_IN" w:bidi="hi_IN"/>
        </w:rPr>
        <w:t xml:space="preserve">जब अंधेरा हुआ, तो यीशु अभी भी </w:t>
      </w:r>
      <w:r>
        <w:rPr>
          <w:b/>
          <w:lang w:val="hi_IN" w:bidi="hi_IN"/>
        </w:rPr>
        <w:t>प्रार्थना</w:t>
      </w:r>
      <w:r>
        <w:rPr>
          <w:lang w:val="hi_IN" w:bidi="hi_IN"/>
        </w:rPr>
        <w:t xml:space="preserve"> कर रहा था, परमेश्वर से बात कर रहा था, और चेले भूमि से दूर झील को पार करने के लिए संघर्ष कर रहे थे। प्रार्थना के लिए उसी शब्द का प्रयोग करें जिसका प्रयोग आपने पिछले भागों में किया है। </w:t>
      </w:r>
      <w:r>
        <w:rPr>
          <w:b/>
          <w:lang w:val="hi_IN" w:bidi="hi_IN"/>
        </w:rPr>
        <w:t>प्रार्थना</w:t>
      </w:r>
      <w:r>
        <w:rPr>
          <w:lang w:val="hi_IN" w:bidi="hi_IN"/>
        </w:rPr>
        <w:t xml:space="preserve"> के बारे में अधिक जानकारी के लिए, मुख्य शब्दावली को देखें।</w:t>
      </w:r>
    </w:p>
    <w:p>
      <w:pPr/>
      <w:r>
        <w:rPr>
          <w:lang w:val="hi_IN" w:bidi="hi_IN"/>
        </w:rPr>
      </w:r>
      <w:r>
        <w:rPr>
          <w:lang w:val="hi_IN" w:bidi="hi_IN"/>
        </w:rPr>
        <w:t xml:space="preserve">फिर, रात के </w:t>
      </w:r>
      <w:r>
        <w:rPr>
          <w:b/>
          <w:lang w:val="hi_IN" w:bidi="hi_IN"/>
        </w:rPr>
        <w:t>चौथे पहर</w:t>
      </w:r>
      <w:r>
        <w:rPr>
          <w:lang w:val="hi_IN" w:bidi="hi_IN"/>
        </w:rPr>
        <w:t xml:space="preserve"> के दौरान, जो सुबह तीन बजे से छह बजे के बीच था, यीशु पानी की सतह पर चलते हुए चेलों के पास गया! रात का चौथा पहर: रोमी रीति के अनुसार, शाम छह बजे से सुबह छह बजे तक के समय को तीन-तीन घंटे के चार समान भागों में बाँटा जाता था। इन सभी समय की अवधि को घड़ी कहा जाता था।</w:t>
      </w:r>
    </w:p>
    <w:p>
      <w:pPr/>
      <w:r>
        <w:rPr>
          <w:lang w:val="hi_IN" w:bidi="hi_IN"/>
        </w:rPr>
      </w:r>
      <w:r>
        <w:rPr>
          <w:lang w:val="hi_IN" w:bidi="hi_IN"/>
        </w:rPr>
        <w:t xml:space="preserve">चेलों ने यीशु को तूफान के बीच में अपनी ओर आते देखा। वे बहुत डर गए और चिल्लाए, "यह एक </w:t>
      </w:r>
      <w:r>
        <w:rPr>
          <w:b/>
          <w:lang w:val="hi_IN" w:bidi="hi_IN"/>
        </w:rPr>
        <w:t>भूत</w:t>
      </w:r>
      <w:r>
        <w:rPr>
          <w:lang w:val="hi_IN" w:bidi="hi_IN"/>
        </w:rPr>
        <w:t xml:space="preserve"> है!" यीशु ने तुरन्त चेलों को ढांढ़स बंधाते हुए कहा, "डरो मत; यह मैं हूँ।" यहाँ भूत वह है जिसे वे "आत्मा" मानते हैं।</w:t>
      </w:r>
    </w:p>
    <w:p>
      <w:pPr/>
      <w:r>
        <w:rPr>
          <w:lang w:val="hi_IN" w:bidi="hi_IN"/>
        </w:rPr>
      </w:r>
      <w:r>
        <w:rPr>
          <w:lang w:val="hi_IN" w:bidi="hi_IN"/>
        </w:rPr>
        <w:t>फिर पतरस ने यीशु से कहा जो अभी भी पानी की सतह पर था, "</w:t>
      </w:r>
      <w:r>
        <w:rPr>
          <w:b/>
          <w:lang w:val="hi_IN" w:bidi="hi_IN"/>
        </w:rPr>
        <w:t>प्रभु</w:t>
      </w:r>
      <w:r>
        <w:rPr>
          <w:lang w:val="hi_IN" w:bidi="hi_IN"/>
        </w:rPr>
        <w:t xml:space="preserve">, यदि सच में तू है, तो मुझे आज्ञा दे कि मैं पानी पर चलकर तेरे पास आऊँ।" फिर यीशु ने पतरस से कहा कि वह उसके पास आए! इस मामले में, प्रभु शायद "स्वामी" या "प्रधान" के लिए एक विनम्र शब्द है। इसका अनुवाद उसी तरह करें जैसा आपने पहले किया है। </w:t>
      </w:r>
      <w:r>
        <w:rPr>
          <w:b/>
          <w:lang w:val="hi_IN" w:bidi="hi_IN"/>
        </w:rPr>
        <w:t>प्रभु</w:t>
      </w:r>
      <w:r>
        <w:rPr>
          <w:lang w:val="hi_IN" w:bidi="hi_IN"/>
        </w:rPr>
        <w:t xml:space="preserve"> शब्द के बारे में अधिक जानकारी के लिए, मुख्य शब्दावली को देखें।</w:t>
      </w:r>
    </w:p>
    <w:p>
      <w:pPr/>
      <w:r>
        <w:rPr>
          <w:lang w:val="hi_IN" w:bidi="hi_IN"/>
        </w:rPr>
      </w:r>
      <w:r>
        <w:rPr>
          <w:lang w:val="hi_IN" w:bidi="hi_IN"/>
        </w:rPr>
        <w:t>पतरस नाव से उतरा और पानी की सतह पर चलकर यीशु के पास जाने लगा। लेकिन पतरस को जल्द ही तेज़ हवा और अपने आस-पास लहरों का एहसास हुआ और वह पानी में डूबने लगा। पतरस ने तुरन्त चिल्लाकर कहा, "प्रभु, मुझे डूबने से बचा!"</w:t>
      </w:r>
    </w:p>
    <w:p>
      <w:pPr/>
      <w:r>
        <w:rPr>
          <w:lang w:val="hi_IN" w:bidi="hi_IN"/>
        </w:rPr>
      </w:r>
      <w:r>
        <w:rPr>
          <w:lang w:val="hi_IN" w:bidi="hi_IN"/>
        </w:rPr>
        <w:t xml:space="preserve">तुरन्त यीशु ने अपना हाथ बढ़ाकर पतरस को थाम लिया और उससे कहा, "तूने मुझ पर भरोसा क्यों नहीं किया कि मैं पानी पर चलने में तेरी सहायता करूँगा!" </w:t>
      </w:r>
      <w:r>
        <w:rPr>
          <w:b/>
          <w:lang w:val="hi_IN" w:bidi="hi_IN"/>
        </w:rPr>
        <w:t>विश्वास</w:t>
      </w:r>
      <w:r>
        <w:rPr>
          <w:lang w:val="hi_IN" w:bidi="hi_IN"/>
        </w:rPr>
        <w:t xml:space="preserve"> या भरोसा इस कहानी में महत्वपूर्ण है, क्योंकि हम देखते हैं कि पतरस में यीशु पर भरोसे की कमी है। इस शब्द की बेहतर समझ के लिए, मुख्य शब्दावली में </w:t>
      </w:r>
      <w:r>
        <w:rPr>
          <w:b/>
          <w:lang w:val="hi_IN" w:bidi="hi_IN"/>
        </w:rPr>
        <w:t>विश्वास</w:t>
      </w:r>
      <w:r>
        <w:rPr>
          <w:lang w:val="hi_IN" w:bidi="hi_IN"/>
        </w:rPr>
        <w:t xml:space="preserve"> शब्द को देखें।</w:t>
      </w:r>
    </w:p>
    <w:p>
      <w:pPr/>
      <w:r>
        <w:rPr>
          <w:lang w:val="hi_IN" w:bidi="hi_IN"/>
        </w:rPr>
      </w:r>
      <w:r>
        <w:rPr>
          <w:lang w:val="hi_IN" w:bidi="hi_IN"/>
        </w:rPr>
        <w:t xml:space="preserve">फिर यीशु और पतरस नाव में चढ़े और आँधी थम गई। जो चेले नाव में थे वे जो हुआ था उसे देखकर आश्चर्यचकित हुए और यीशु की </w:t>
      </w:r>
      <w:r>
        <w:rPr>
          <w:b/>
          <w:lang w:val="hi_IN" w:bidi="hi_IN"/>
        </w:rPr>
        <w:t>आराधना</w:t>
      </w:r>
      <w:r>
        <w:rPr>
          <w:lang w:val="hi_IN" w:bidi="hi_IN"/>
        </w:rPr>
        <w:t xml:space="preserve"> की, और कहा कि वह </w:t>
      </w:r>
      <w:r>
        <w:rPr>
          <w:b/>
          <w:lang w:val="hi_IN" w:bidi="hi_IN"/>
        </w:rPr>
        <w:t>परमेश्वर का पुत्र</w:t>
      </w:r>
      <w:r>
        <w:rPr>
          <w:lang w:val="hi_IN" w:bidi="hi_IN"/>
        </w:rPr>
        <w:t xml:space="preserve"> है। यीशु को </w:t>
      </w:r>
      <w:r>
        <w:rPr>
          <w:b/>
          <w:lang w:val="hi_IN" w:bidi="hi_IN"/>
        </w:rPr>
        <w:t>परमेश्वर का पुत्र</w:t>
      </w:r>
      <w:r>
        <w:rPr>
          <w:lang w:val="hi_IN" w:bidi="hi_IN"/>
        </w:rPr>
        <w:t xml:space="preserve"> कहा जाने की पदवी को समझने के लिए, मुख्य शब्दावली को देखें।</w:t>
      </w:r>
    </w:p>
    <w:p>
      <w:pPr/>
      <w:r>
        <w:rPr>
          <w:lang w:val="hi_IN" w:bidi="hi_IN"/>
        </w:rPr>
      </w:r>
      <w:r>
        <w:rPr>
          <w:b/>
          <w:lang w:val="hi_IN" w:bidi="hi_IN"/>
        </w:rPr>
        <w:t>आराधना</w:t>
      </w:r>
      <w:r>
        <w:rPr>
          <w:lang w:val="hi_IN" w:bidi="hi_IN"/>
        </w:rPr>
        <w:t xml:space="preserve"> का अर्थ केवल यीशु का सम्मान करने से कहीं अधिक है। चेलों ने यह जान लिया कि यीशु परमेश्वर का पुत्र है। हम तब आराधना करते हैं जब हम उसके अद्भुत कामों को देखकर आश्चर्य और भक्ति महसूस करते हैं। इस शब्द का अनुवाद उसी तरह करें जैसे आपने पिछले भागों में किया है। </w:t>
      </w:r>
      <w:r>
        <w:rPr>
          <w:b/>
          <w:lang w:val="hi_IN" w:bidi="hi_IN"/>
        </w:rPr>
        <w:t>आराधना</w:t>
      </w:r>
      <w:r>
        <w:rPr>
          <w:lang w:val="hi_IN" w:bidi="hi_IN"/>
        </w:rPr>
        <w:t xml:space="preserve"> शब्द की बेहतर समझ के लिए, मुख्य शब्दावली देखें।</w:t>
      </w:r>
    </w:p>
    <w:p>
      <w:pPr/>
      <w:r>
        <w:rPr>
          <w:lang w:val="hi_IN" w:bidi="hi_IN"/>
        </w:rPr>
      </w:r>
      <w:r>
        <w:rPr>
          <w:lang w:val="hi_IN" w:bidi="hi_IN"/>
        </w:rPr>
        <w:t xml:space="preserve">जब यीशु झील के दूसरी ओर पहुँचा, तो लोग बीमारों को उसके पास लाए और उससे विनती की कि वह उन्हें उसके वस्त्र के </w:t>
      </w:r>
      <w:r>
        <w:rPr>
          <w:b/>
          <w:lang w:val="hi_IN" w:bidi="hi_IN"/>
        </w:rPr>
        <w:t>छोर</w:t>
      </w:r>
      <w:r>
        <w:rPr>
          <w:lang w:val="hi_IN" w:bidi="hi_IN"/>
        </w:rPr>
        <w:t>, यानी किनारे को छूने दे। और यीशु ने उन सभी बीमार लोगों को चंगा किया जिन्होंने उसे छुआ था, और उन्हें चंगा कर दिया।</w:t>
      </w:r>
    </w:p>
    <w:p>
      <w:pPr/>
      <w:r>
        <w:rPr>
          <w:lang w:val="hi_IN" w:bidi="hi_IN"/>
        </w:rPr>
      </w:r>
      <w:r>
        <w:rPr>
          <w:lang w:val="hi_IN" w:bidi="hi_IN"/>
        </w:rPr>
        <w:t xml:space="preserve">छोर उस </w:t>
      </w:r>
      <w:r>
        <w:rPr>
          <w:b/>
          <w:lang w:val="hi_IN" w:bidi="hi_IN"/>
        </w:rPr>
        <w:t>वस्त्र</w:t>
      </w:r>
      <w:r>
        <w:rPr>
          <w:lang w:val="hi_IN" w:bidi="hi_IN"/>
        </w:rPr>
        <w:t xml:space="preserve"> का वह भाग है जो पैरों तक पहुँचता था। यदि कोई व्यक्ति यीशु के वस्त्र के छोर को छूता है तो उसे विश्वास करना चाहिए कि यीशु उसे चंगा कर सकता है। लोगों द्वारा पहने जाने वाले </w:t>
      </w:r>
      <w:r>
        <w:rPr>
          <w:b/>
          <w:lang w:val="hi_IN" w:bidi="hi_IN"/>
        </w:rPr>
        <w:t>वस्त्रों</w:t>
      </w:r>
      <w:r>
        <w:rPr>
          <w:lang w:val="hi_IN" w:bidi="hi_IN"/>
        </w:rPr>
        <w:t xml:space="preserve"> के बारे में अधिक समझने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15:1–20</w:t>
      </w:r>
      <w:r>
        <w:rPr>
          <w:lang w:val="hi_IN" w:bidi="hi_IN"/>
        </w:rPr>
      </w:r>
    </w:p>
    <w:p>
      <w:pPr>
        <w:pStyle w:val="Heading3"/>
      </w:pPr>
      <w:r>
        <w:rPr>
          <w:lang w:val="hi_IN" w:bidi="hi_IN"/>
        </w:rPr>
        <w:t>सुने और मन में रखें</w:t>
      </w:r>
    </w:p>
    <w:p>
      <w:pPr/>
      <w:r>
        <w:rPr>
          <w:lang w:val="hi_IN" w:bidi="hi_IN"/>
        </w:rPr>
      </w:r>
      <w:r>
        <w:rPr>
          <w:lang w:val="hi_IN" w:bidi="hi_IN"/>
        </w:rPr>
        <w:t>मत्ती 15:1–20 को सुनें और अपने मन में रखें। पाठ को तीन बार सुनें (यदि संभव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यीशु और उसके चेले गलील की झील को पार कर गन्नेसरत नाम के क्षेत्र में आए थे। यीशु ने वहाँ कई बीमार लोगों को चंगा किया। यह नई कहानी इसके कुछ समय बाद हुई; मत्ती यह नहीं कहता कि इसके बीच कितना समय बीत गया।</w:t>
      </w:r>
    </w:p>
    <w:p>
      <w:pPr/>
      <w:r>
        <w:rPr>
          <w:lang w:val="hi_IN" w:bidi="hi_IN"/>
        </w:rPr>
      </w:r>
      <w:r>
        <w:rPr>
          <w:lang w:val="hi_IN" w:bidi="hi_IN"/>
        </w:rPr>
        <w:t xml:space="preserve">फरीसी और व्यवस्था के शिक्षक धार्मिक अगुवों के समूह थे। हमने पहले की कहानियों में भी सुना है कि उन्होंने यीशु से उसके कहे और किए गए कार्यों के बारे में प्रश्न पूछे। इस कहानी में, शायद यीशु को और अधिक जानने के लिए वे यरूशलेम से इतनी दूर आये हैं। </w:t>
      </w:r>
    </w:p>
    <w:p>
      <w:pPr/>
      <w:r>
        <w:rPr>
          <w:lang w:val="hi_IN" w:bidi="hi_IN"/>
        </w:rPr>
      </w:r>
      <w:r>
        <w:rPr>
          <w:lang w:val="hi_IN" w:bidi="hi_IN"/>
        </w:rPr>
        <w:t>लोगों को एक नक्शा दिखाएँ और यरूशलेम और गन्नेसरत की ओर इशारा करें।</w:t>
      </w:r>
    </w:p>
    <w:p>
      <w:pPr/>
      <w:r>
        <w:rPr>
          <w:lang w:val="hi_IN" w:bidi="hi_IN"/>
        </w:rPr>
      </w:r>
      <w:r>
        <w:rPr>
          <w:lang w:val="hi_IN" w:bidi="hi_IN"/>
        </w:rPr>
        <w:t>धार्मिक अगुवों के ये समूह परमेश्वर की हर आज्ञा का पालन करने में बहुत सावधान थे। सैकड़ों वर्षों से, इस समूह के लोग परमेश्वर के उन नियमों पर चर्चा करते रहे थे जो परमेश्वर ने मूसा के द्वारा इस्राएलियों को दिए थे। क्योंकि उन्हें डर था कि कहीं वे किसी तरह परमेश्वर की आज्ञा का उल्लंघन न कर दें, इसलिए उन्होंने स्वयं और अधिक नियम जोड़ दिए। ये नियम उनकी परम्परा का हिस्सा बन गए, और उनके लिए उतने ही महत्वपूर्ण थे जितने कि परमेश्वर द्वारा दिये गए नियम। अब तक इतने सारे नियम हो गए थे, कि लोगों के लिए उन सभी का पालन करना बहुत कठिन हो गया था!</w:t>
      </w:r>
    </w:p>
    <w:p>
      <w:pPr/>
      <w:r>
        <w:rPr>
          <w:lang w:val="hi_IN" w:bidi="hi_IN"/>
        </w:rPr>
      </w:r>
      <w:r>
        <w:rPr>
          <w:lang w:val="hi_IN" w:bidi="hi_IN"/>
        </w:rPr>
        <w:t>यहाँ रुकें और अनुवाद समूह के रूप में चर्चा करें: आपके समुदाय में, कौन ऐसे नियम बनाता है जिनका पालन लोगों को करना पड़ता है? क्या आप उन नियमों के कुछ उदाहरण दे सकते हैं जिनका पालन लोग पीढ़ियों से करते आ रहे हैं? क्या आप किसी ऐसे व्यक्ति की कहानी बता सकते हैं जो इन नियमों में से एक को तोड़ता है?</w:t>
      </w:r>
    </w:p>
    <w:p>
      <w:pPr/>
      <w:r>
        <w:rPr>
          <w:lang w:val="hi_IN" w:bidi="hi_IN"/>
        </w:rPr>
      </w:r>
      <w:r>
        <w:rPr>
          <w:lang w:val="hi_IN" w:bidi="hi_IN"/>
        </w:rPr>
        <w:t>उनके द्वारा बनाये गये अनेक नियमों में से एक नियम एक विशेष प्रकार के धोने से सम्बन्धित था, जो लोगों को भोजन करने से पहले करना होता था। धार्मिक अगुवों ने देखा कि यीशु के चेले खाना खाने से पहले इस विशेष तरीके से हाथ नहीं धोते थे। इसका शायद अर्थ है कि यीशु स्वयं भी ऐसा नहीं कर रहा था। शायद धार्मिक अगुवे सीधे यीशु के बारे में शिकायत नहीं करना चाहते थे, और इसलिए वे उससे उसके चेलों के बारे में शिकायत कर रहे हैं।</w:t>
      </w:r>
    </w:p>
    <w:p>
      <w:pPr/>
      <w:r>
        <w:rPr>
          <w:lang w:val="hi_IN" w:bidi="hi_IN"/>
        </w:rPr>
      </w:r>
      <w:r>
        <w:rPr>
          <w:lang w:val="hi_IN" w:bidi="hi_IN"/>
        </w:rPr>
        <w:t>धार्मिक अगुवे यीशु से पूछते हैं कि उसके चेले इस तरह से अपने हाथ क्यों नहीं धो रहे हैं। वे यीशु से स्पष्टीकरण देने की उम्मीद नहीं कर रहे हैं। यह यीशु को यह बताने का उनका तरीका है कि वे इसके बारे में नाराज़ हैं।</w:t>
      </w:r>
    </w:p>
    <w:p>
      <w:pPr/>
      <w:r>
        <w:rPr>
          <w:lang w:val="hi_IN" w:bidi="hi_IN"/>
        </w:rPr>
      </w:r>
      <w:r>
        <w:rPr>
          <w:lang w:val="hi_IN" w:bidi="hi_IN"/>
        </w:rPr>
        <w:t>यीशु उनसे एक प्रश्न पूछता है। वह उनसे पूछता है कि वे स्वयं परमेश्वर की आज्ञा क्यों नहीं मानते हैं। वह उनसे उत्तर देने की उम्मीद नहीं कर रहा है; यह उसका यह बताने का तरीका है कि वे परमेश्वर की आज्ञा नहीं मानते हैं। वह उन्हें चेतावनी देता है कि उनकी परम्परा—यानि वे सारे नियम जो उन्होंने और उनके पूर्वजों ने खुद बनाए हैं—उनके लिए इतनी ज़्यादा महत्वपूर्ण हो गई है कि वे सच में परमेश्वर की आज्ञा नहीं मान रहे हैं। फिर इसे साबित करने के लिए, यीशु उन कामों का उदाहरण देता है जो धार्मिक अगुवे कर रहे हैं। परमेश्वर ने लोगों को यह व्यवस्था दी थी कि उन्हें अपने पिता और माता का आदर करना चाहिए। लोगों के लिए अपने पिता और माता का आदर करने का एक महत्वपूर्ण तरीका यह है कि वे बूढ़े होने के बाद उनकी देखभाल करें। लेकिन धार्मिक अगुवों ने कहा कि यदि कोई अपने माता-पिता की मदद नहीं करना चाहता है, तो वह कह सकता है कि वह अपना पैसा या सम्पत्ति परमेश्वर को देना चाहता है। क्योंकि फिर उसका पैसा परमेश्वर का था, इसलिए उसे इसमें से कुछ भी अपने माता-पिता की सहायता करने के लिए खर्च करने की आवश्यकता नहीं थी। यह वह नियम था जो धार्मिक अगुवों ने बनाया था, और निश्चित रूप से यह एक अच्छा नियम नहीं था!</w:t>
      </w:r>
    </w:p>
    <w:p>
      <w:pPr/>
      <w:r>
        <w:rPr>
          <w:lang w:val="hi_IN" w:bidi="hi_IN"/>
        </w:rPr>
      </w:r>
      <w:r>
        <w:rPr>
          <w:lang w:val="hi_IN" w:bidi="hi_IN"/>
        </w:rPr>
        <w:t>यीशु उन्हें दिखाता है कि लोगों के नियमों और परम्पराओं को परमेश्वर की व्यवस्था से ज़्यादा महत्वपूर्ण मानना कितना बुरा है। वह धार्मिक अगुवों को कपटी कहता है। कपटी वह होता है जो अच्छा होने का दिखावा करता है, पर असल में अच्छा नहीं होता।</w:t>
      </w:r>
    </w:p>
    <w:p>
      <w:pPr/>
      <w:r>
        <w:rPr>
          <w:lang w:val="hi_IN" w:bidi="hi_IN"/>
        </w:rPr>
      </w:r>
      <w:r>
        <w:rPr>
          <w:lang w:val="hi_IN" w:bidi="hi_IN"/>
        </w:rPr>
        <w:t xml:space="preserve">यीशु कहता है कि धार्मिक अगुवे उन लोगों के समान हैं जिनके बारे में यशायाह भविष्यद्वक्ता ने बहुत समय पहले बात की थी। यशायाह ने कहा था कि इस्राएल के लोग केवल परमेश्वर का आदर करने का दिखावा कर रहे हैं। वे मानवीय नियमों को परमेश्वर की व्यवस्था से ज़्यादा महत्वपूर्ण बना रहे थे। इससे उनकी आराधना व्यर्थ हो गई। आप परमेश्वर की आराधना और उसकी आज्ञा का उल्लंघन साथ में नहीं कर सकते! </w:t>
      </w:r>
    </w:p>
    <w:p>
      <w:pPr/>
      <w:r>
        <w:rPr>
          <w:lang w:val="hi_IN" w:bidi="hi_IN"/>
        </w:rPr>
      </w:r>
      <w:r>
        <w:rPr>
          <w:lang w:val="hi_IN" w:bidi="hi_IN"/>
        </w:rPr>
        <w:t>यीशु धार्मिक अगुवों से कहता है कि यह वही है जो वे स्वयं भी कर रहे हैं!</w:t>
      </w:r>
    </w:p>
    <w:p>
      <w:pPr/>
      <w:r>
        <w:rPr>
          <w:lang w:val="hi_IN" w:bidi="hi_IN"/>
        </w:rPr>
      </w:r>
      <w:r>
        <w:rPr>
          <w:lang w:val="hi_IN" w:bidi="hi_IN"/>
        </w:rPr>
        <w:t>धार्मिक अगुवों से यह कहने के बाद यीशु भीड़ से बात करता है। ये लोग यीशु और धार्मिक अगुवों के बीच बातचीत को सुन रहे होंगे। धार्मिक अगुवों ने शिकायत की थी कि चेले किसी विशेष तरीके से हाथ धोए बिना खा रहे हैं। धार्मिक अगुवों के अनुसार, यह चेलों को अशुद्ध कर देता। बाइबल में शुद्ध और अशुद्ध शब्दों का हमारे शरीर के शुद्ध या अशुद्ध होने से कोई लेना-देना नहीं है। बाइबल में जो व्यक्ति शुद्ध है, वह वह व्यक्ति है जो परमेश्वर की सेवा के लिए योग्य है, जो परमेश्वर के लिए स्वीकार्य है। जो व्यक्ति अशुद्ध है वह परमेश्वर की सेवा के लिए अयोग्य है।</w:t>
      </w:r>
    </w:p>
    <w:p>
      <w:pPr/>
      <w:r>
        <w:rPr>
          <w:lang w:val="hi_IN" w:bidi="hi_IN"/>
        </w:rPr>
      </w:r>
      <w:r>
        <w:rPr>
          <w:lang w:val="hi_IN" w:bidi="hi_IN"/>
        </w:rPr>
        <w:t xml:space="preserve">यीशु अब उन लोगों को बताता है जो सुन रहे हैं कि धार्मिक अगुवे गलत थे। चेले केवल इसलिए परमेश्वर के सामने अस्वीकार्य नहीं हुए क्योंकि उन्होंने पहले अपने हाथ एक निश्चित तरीके से धोए बिना भोजन अपने मुँह में डाल लिया। यीशु लोगों से कहता है कि जो </w:t>
      </w:r>
      <w:r>
        <w:rPr>
          <w:b/>
          <w:lang w:val="hi_IN" w:bidi="hi_IN"/>
        </w:rPr>
        <w:t>कुछ</w:t>
      </w:r>
      <w:r>
        <w:rPr>
          <w:lang w:val="hi_IN" w:bidi="hi_IN"/>
        </w:rPr>
        <w:t xml:space="preserve"> भी आप अपने मुँह में डालें, वह आपको परमेश्वर के सामने अस्वीकार्य नहीं बना सकेगा। लेकिन जो बातें आपके मुँह से </w:t>
      </w:r>
      <w:r>
        <w:rPr>
          <w:b/>
          <w:lang w:val="hi_IN" w:bidi="hi_IN"/>
        </w:rPr>
        <w:t>निकलती</w:t>
      </w:r>
      <w:r>
        <w:rPr>
          <w:lang w:val="hi_IN" w:bidi="hi_IN"/>
        </w:rPr>
        <w:t xml:space="preserve"> हैं, वे आपको परमेश्वर के सामने अस्वीकार्य बना सकती हैं!</w:t>
      </w:r>
    </w:p>
    <w:p>
      <w:pPr/>
      <w:r>
        <w:rPr>
          <w:lang w:val="hi_IN" w:bidi="hi_IN"/>
        </w:rPr>
      </w:r>
      <w:r>
        <w:rPr>
          <w:lang w:val="hi_IN" w:bidi="hi_IN"/>
        </w:rPr>
        <w:t>यहाँ रुकें और अनुवाद समूह के रूप में चर्चा करें: क्या आपके समुदाय में भोजन के बारे में कोई नियम है? क्या आप उन लोगों के बारे में एक कहानी बता सकते हैं जिन्हें धार्मिक कारणों से कुछ चीजें नहीं खानी चाहिए?</w:t>
      </w:r>
    </w:p>
    <w:p>
      <w:pPr/>
      <w:r>
        <w:rPr>
          <w:lang w:val="hi_IN" w:bidi="hi_IN"/>
        </w:rPr>
      </w:r>
      <w:r>
        <w:rPr>
          <w:lang w:val="hi_IN" w:bidi="hi_IN"/>
        </w:rPr>
        <w:t>चेले समझ नहीं पा रहे हैं कि यीशु क्या कह रहा है, और बाद में वे उससे पूछेंगे कि उसका क्या अर्थ है। लेकिन सबसे पहले, चेले यीशु को बताते हैं कि धार्मिक अगुवे नाराज थे। धार्मिक अगुवे इस बात से क्रोधित होंगे कि यीशु ने उन्हें कपटी कहा था और उन्हें कहा था कि वे परमेश्वर के नियमों की आज्ञा नहीं मानते हैं। चेले शायद घबराए हुए और डरे हुए थे क्योंकि यीशु ने धार्मिक अगुवों को नाराज किया था। धार्मिक अगुवों के पास काफी शक्ति थी और वे यीशु का जीवन कठिन बना सकते थे। यीशु ने चेलों से कहा कि उन्हें डरना नहीं चाहिए। उन्हें धार्मिक अगुवों के बारे में चिन्ता करने की आवश्यकता नहीं है। वह धार्मिक अगुवों की तुलना एक ऐसे पौधे से करता है जो बगीचे का नहीं है। यीशु परमेश्वर की तुलना एक माली से करता है, जो उन पौधों को उखाड़ देता है जिन्हें उसने स्वयं नहीं लगाया। जैसे एक माली जंगली पौधों को उखाड़ देता है, वैसे ही परमेश्वर इन धार्मिक अगुवों को हटा देगा। यीशु इसके द्वारा स्पष्ट करता है कि धार्मिक अगुवों को परमेश्वर ने नहीं भेजा है। उनकी शक्ति अधिक समय तक नहीं रहेगी।</w:t>
      </w:r>
    </w:p>
    <w:p>
      <w:pPr/>
      <w:r>
        <w:rPr>
          <w:lang w:val="hi_IN" w:bidi="hi_IN"/>
        </w:rPr>
      </w:r>
      <w:r>
        <w:rPr>
          <w:lang w:val="hi_IN" w:bidi="hi_IN"/>
        </w:rPr>
        <w:t>यीशु धार्मिक अगुवों की तुलना अंधे लोगों से भी करता है। एक अंधा व्यक्ति दूसरे अंधे व्यक्ति का मार्गदर्शन नहीं कर सकता; वे दोनों रास्ता भटक जाएँगे और सड़क से गिर सकते हैं या किसी गड्ढे में गिर सकते हैं। धार्मिक अगुवे सोचते हैं कि वे लोगों के अगुवे हैं, लेकिन वे स्वयं अंधे हैं। वे वास्तव में शारीरिक रूप से अंधे नहीं हैं, लेकिन वे आत्मिक रूप से अंधे हैं। इसलिए वे लोगों के अच्छे अगुवे नहीं हो सकते हैं।</w:t>
      </w:r>
    </w:p>
    <w:p>
      <w:pPr/>
      <w:r>
        <w:rPr>
          <w:lang w:val="hi_IN" w:bidi="hi_IN"/>
        </w:rPr>
      </w:r>
      <w:r>
        <w:rPr>
          <w:lang w:val="hi_IN" w:bidi="hi_IN"/>
        </w:rPr>
        <w:t>इसके बाद, पतरस चेला यीशु से कहता है कि वह बताए कि यीशु ने भीड़ से क्या कहा था कि एक व्यक्ति को शुद्ध या अशुद्ध क्या बनाता है। यह थोड़ा समझ में आने योग्य है कि पतरस उलझन में है, क्योंकि स्वयं परमेश्वर ने इस्राएलियों को कुछ खाद्य पदार्थों के बारे में कुछ व्यवस्था दी थी जिन्हें उन्हें खाना नहीं था।</w:t>
      </w:r>
    </w:p>
    <w:p>
      <w:pPr/>
      <w:r>
        <w:rPr>
          <w:lang w:val="hi_IN" w:bidi="hi_IN"/>
        </w:rPr>
      </w:r>
      <w:r>
        <w:rPr>
          <w:lang w:val="hi_IN" w:bidi="hi_IN"/>
        </w:rPr>
        <w:t xml:space="preserve">फिर भी, यीशु चेलों को थोड़ा डाँटता है कि वे समझ नहीं पा रहे हैं। वे अब कुछ समय से यीशु के साथ हैं, उन्हें समझना चाहिए! लेकिन यीशु फिर भी उन्हें समझाता है। भोजन लोगों को परमेश्वर के सामने अस्वीकार्य नहीं बनाता; पाप बनाता है! यीशु कहता है कि जो बातें हमारे मुँह से निकलती हैं वे हमें अशुद्ध करती हैं: इसका अर्थ है वे बातें जो हम कहते हैं। यीशु का यह अर्थ नहीं है कि केवल बुरी बातें </w:t>
      </w:r>
      <w:r>
        <w:rPr>
          <w:b/>
          <w:lang w:val="hi_IN" w:bidi="hi_IN"/>
        </w:rPr>
        <w:t>कहने</w:t>
      </w:r>
      <w:r>
        <w:rPr>
          <w:lang w:val="hi_IN" w:bidi="hi_IN"/>
        </w:rPr>
        <w:t xml:space="preserve"> से हम अशुद्ध हो जाते हैं, और यह कि कुछ बुरा सोचना ठीक है लेकिन उसे कहना नहीं। बोलना केवल एक उदाहरण है। यीशु के कहने का अर्थ यह है कि उन चीजों के बारे में चिन्ता करना व्यर्थ है जिनका सम्बन्ध केवल बाहरी शरीर से है। हमें इस बारे में चिंतित होना चाहिए कि हम कैसे सोचते हैं, क्योंकि गलत बातों को सोचने से पाप हो जाता है।</w:t>
      </w:r>
    </w:p>
    <w:p>
      <w:pPr/>
      <w:r>
        <w:rPr>
          <w:lang w:val="hi_IN" w:bidi="hi_IN"/>
        </w:rPr>
      </w:r>
      <w:r>
        <w:rPr>
          <w:lang w:val="hi_IN" w:bidi="hi_IN"/>
        </w:rPr>
        <w:t>यीशु पाप के उदाहरण देता है। उसका यह अर्थ नहीं है कि केवल ये चीजें पाप हैं, और अन्य चीजें नहीं हैं। यहाँ यीशु ने जो उदाहरण दिए हैं वे सब उस व्यवस्था में पाए जा सकते हैं जो परमेश्वर ने मूसा के द्वारा इस्राएलियों को दी थी।</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 में</w:t>
      </w:r>
      <w:r>
        <w:rPr>
          <w:lang w:val="hi_IN" w:bidi="hi_IN"/>
        </w:rPr>
        <w:t>, यीशु और धार्मिक अगुवे एक साथ बात कर रहे हैं। इस दृश्य में दो भाग हैं:</w:t>
      </w:r>
    </w:p>
    <w:p>
      <w:pPr/>
      <w:r>
        <w:rPr>
          <w:lang w:val="hi_IN" w:bidi="hi_IN"/>
        </w:rPr>
      </w:r>
      <w:r>
        <w:rPr>
          <w:lang w:val="hi_IN" w:bidi="hi_IN"/>
        </w:rPr>
        <w:t>भाग 1: यीशु और धार्मिक अगुवे एक साथ बात कर रहे हैं। धार्मिक अगुवे इस बारे में शिकायत कर रहे हैं कि चेले अपने हाथ उचित तरीके से नहीं धो रहे हैं।</w:t>
      </w:r>
    </w:p>
    <w:p>
      <w:pPr/>
      <w:r>
        <w:rPr>
          <w:lang w:val="hi_IN" w:bidi="hi_IN"/>
        </w:rPr>
      </w:r>
      <w:r>
        <w:rPr>
          <w:lang w:val="hi_IN" w:bidi="hi_IN"/>
        </w:rPr>
        <w:t>भाग 2: यीशु यह कहकर उत्तर देता है कि धार्मिक अगुवे मनुष्य द्वारा बनाए गए नियमों का पालन करने के लिए इतने उत्सुक हैं, जिसके परिणामस्वरूप वे परमेश्वर द्वारा बनाए गए नियमों की आज्ञा नहीं मानते हैं।</w:t>
      </w:r>
    </w:p>
    <w:p>
      <w:pPr/>
      <w:r>
        <w:rPr>
          <w:lang w:val="hi_IN" w:bidi="hi_IN"/>
        </w:rPr>
      </w:r>
      <w:r>
        <w:rPr>
          <w:b/>
          <w:lang w:val="hi_IN" w:bidi="hi_IN"/>
        </w:rPr>
        <w:t>दूसरा दृश्य:</w:t>
      </w:r>
      <w:r>
        <w:rPr>
          <w:lang w:val="hi_IN" w:bidi="hi_IN"/>
        </w:rPr>
        <w:t xml:space="preserve"> यीशु भीड़ से बात कर रहा है। वह उन्हें बताता है कि जो कुछ किसी व्यक्ति के मुँह में जाता है वह उसे अशुद्ध नहीं बनाता है, बल्कि जो कुछ उसके मुँह से निकलता है वह उसे अशुद्ध करता है।</w:t>
      </w:r>
    </w:p>
    <w:p>
      <w:pPr/>
      <w:r>
        <w:rPr>
          <w:lang w:val="hi_IN" w:bidi="hi_IN"/>
        </w:rPr>
      </w:r>
      <w:r>
        <w:rPr>
          <w:b/>
          <w:lang w:val="hi_IN" w:bidi="hi_IN"/>
        </w:rPr>
        <w:t>तीसरे दृश्य में दो भाग हैं।</w:t>
      </w:r>
    </w:p>
    <w:p>
      <w:pPr/>
      <w:r>
        <w:rPr>
          <w:lang w:val="hi_IN" w:bidi="hi_IN"/>
        </w:rPr>
      </w:r>
      <w:r>
        <w:rPr>
          <w:lang w:val="hi_IN" w:bidi="hi_IN"/>
        </w:rPr>
        <w:t>भाग 1: यीशु और चेले बात कर रहे हैं। चेले यीशु को बताते हैं कि धार्मिक अगुवे उसकी बात से नाराज हैं, और यीशु उनकी तुलना ऐसे जंगली पौधे से करता है जिसे उखाड़ दिया जाएगा, और अंधे मार्गदर्शकों से भी।</w:t>
      </w:r>
    </w:p>
    <w:p>
      <w:pPr/>
      <w:r>
        <w:rPr>
          <w:lang w:val="hi_IN" w:bidi="hi_IN"/>
        </w:rPr>
      </w:r>
      <w:r>
        <w:rPr>
          <w:lang w:val="hi_IN" w:bidi="hi_IN"/>
        </w:rPr>
        <w:t>भाग 2: पतरस यीशु से पूछता है कि यीशु ने भीड़ को शुद्ध और अशुद्ध होने के बारे में क्या बताया था। यीशु पतरस को डाँटता है कि वह समझ नहीं पा रहा है, और फिर समझाता है कि एक व्यक्ति जो खाता है वह शरीर से फिर से बाहर निकल जाता है। यह किसी व्यक्ति को अशुद्ध नहीं करेगा। लेकिन किसी व्यक्ति के मन में पाप उसे अशुद्ध कर देगा।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w:t>
      </w:r>
    </w:p>
    <w:p>
      <w:pPr>
        <w:pStyle w:val="ListBullet"/>
        <w:spacing w:line="240" w:lineRule="auto"/>
        <w:ind w:left="720"/>
      </w:pPr>
      <w:r>
        <w:rPr>
          <w:lang w:val="hi_IN" w:bidi="hi_IN"/>
        </w:rPr>
      </w:r>
      <w:r>
        <w:rPr>
          <w:lang w:val="hi_IN" w:bidi="hi_IN"/>
        </w:rPr>
        <w:t>फरीसी और व्यवस्था के शिक्षक (धार्मिक अगुवे)</w:t>
      </w:r>
    </w:p>
    <w:p>
      <w:pPr>
        <w:pStyle w:val="ListBullet"/>
        <w:spacing w:line="240" w:lineRule="auto"/>
        <w:ind w:left="720"/>
      </w:pPr>
      <w:r>
        <w:rPr>
          <w:lang w:val="hi_IN" w:bidi="hi_IN"/>
        </w:rPr>
      </w:r>
      <w:r>
        <w:rPr>
          <w:lang w:val="hi_IN" w:bidi="hi_IN"/>
        </w:rPr>
        <w:t>एक व्यक्ति और उसके माता-पिता</w:t>
      </w:r>
    </w:p>
    <w:p>
      <w:pPr>
        <w:pStyle w:val="ListBullet"/>
        <w:spacing w:line="240" w:lineRule="auto"/>
        <w:ind w:left="720"/>
      </w:pPr>
      <w:r>
        <w:rPr>
          <w:lang w:val="hi_IN" w:bidi="hi_IN"/>
        </w:rPr>
      </w:r>
      <w:r>
        <w:rPr>
          <w:lang w:val="hi_IN" w:bidi="hi_IN"/>
        </w:rPr>
        <w:t>भविष्यद्वक्ता यशायाह</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परमेश्वर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कहानी में, यीशु अभी भी गन्नेसरत नाम के क्षेत्र में है।</w:t>
      </w:r>
    </w:p>
    <w:p>
      <w:pPr/>
      <w:r>
        <w:rPr>
          <w:lang w:val="hi_IN" w:bidi="hi_IN"/>
        </w:rPr>
      </w:r>
      <w:r>
        <w:rPr>
          <w:lang w:val="hi_IN" w:bidi="hi_IN"/>
        </w:rPr>
        <w:t>यीशु कई लोगों को चंगा कर रहा था, और कई लोग यीशु के पास आए थे। शायद पूरे समय यीशु के आसपास लोगों की भीड़ थी। धार्मिक अगुवे यरूशलेम से आए—यह काफ़ी लंबी पैदल यात्रा थी। इस यात्रा में कई दिन लगे होंगे। धार्मिक अगुवों ने शायद सुना है कि यीशु बहुत ध्यान आकर्षित कर रहा था, और वे उसे देखना चाहते थे।</w:t>
      </w:r>
    </w:p>
    <w:p>
      <w:pPr/>
      <w:r>
        <w:rPr>
          <w:lang w:val="hi_IN" w:bidi="hi_IN"/>
        </w:rPr>
      </w:r>
      <w:r>
        <w:rPr>
          <w:lang w:val="hi_IN" w:bidi="hi_IN"/>
        </w:rPr>
        <w:t>धार्मिक अगुवों को यीशु के उत्तर को याद करने के लिए, उस उदाहरण की कल्पना करना सहायक हो सकता है जो वह देता है। तीन लोगों का उपयोग करें: एक व्यक्ति और उसके माता-पिता। उस व्यक्ति के पास कुछ ऐसा हो सकता है जो उसके धन को दिखाए: जैसे बटुआ, डिब्बा, भरी हुई थैली, या आपके समुदाय में धन को दर्शाने वाली कोई चीज़।</w:t>
      </w:r>
    </w:p>
    <w:p>
      <w:pPr/>
      <w:r>
        <w:rPr>
          <w:lang w:val="hi_IN" w:bidi="hi_IN"/>
        </w:rPr>
      </w:r>
      <w:r>
        <w:rPr>
          <w:lang w:val="hi_IN" w:bidi="hi_IN"/>
        </w:rPr>
        <w:t>आप पहले उस स्थिति का अभिनय कर सकते हैं जो परमेश्वर ने चाही थी: वह व्यक्ति अपने माता-पिता के प्रति आदरपूर्वक व्यवहार कर रहा है, और अपनी सम्पत्ति उनके साथ साझा कर रहा है; वे सभी खुश हैं।</w:t>
      </w:r>
    </w:p>
    <w:p>
      <w:pPr/>
      <w:r>
        <w:rPr>
          <w:lang w:val="hi_IN" w:bidi="hi_IN"/>
        </w:rPr>
      </w:r>
      <w:r>
        <w:rPr>
          <w:lang w:val="hi_IN" w:bidi="hi_IN"/>
        </w:rPr>
        <w:t>फिर आप उस स्थिति का अभिनय कर सकते हैं जिसे धार्मिक अगुवों ने सम्भव बनाया था: वह व्यक्ति अपने पैसे को कसकर पकड़ता है, उसे परमेश्वर के सामने उठाता है मानो वह पैसा दे रहा हो, और फिर अपने माता-पिता से दूर हो जाता है (अभी भी उसका पैसा पकड़े हुए हैं)। उसके माता-पिता भूखे और असहाय छोड़ दिए गए हैं।</w:t>
      </w:r>
    </w:p>
    <w:p>
      <w:pPr/>
      <w:r>
        <w:rPr>
          <w:lang w:val="hi_IN" w:bidi="hi_IN"/>
        </w:rPr>
      </w:r>
      <w:r>
        <w:rPr>
          <w:lang w:val="hi_IN" w:bidi="hi_IN"/>
        </w:rPr>
        <w:t>हो सकता है कि आपके पास एक व्यक्ति हो जो यशायाह ने जो कहा था उसे बोल रहा हो। यशायाह उन लोगों के बारे में बात करता है जो केवल अपने होंठों से परमेश्वर का आदर करते हैं। क्या आप कोई ऐसी वस्तु ढूँढ सकते हैं जिसका होंठ या मुँह से सम्बन्ध है, जो आपको इस भाग को याद करने में सहायता करे?</w:t>
      </w:r>
    </w:p>
    <w:p>
      <w:pPr/>
      <w:r>
        <w:rPr>
          <w:lang w:val="hi_IN" w:bidi="hi_IN"/>
        </w:rPr>
      </w:r>
      <w:r>
        <w:rPr>
          <w:lang w:val="hi_IN" w:bidi="hi_IN"/>
        </w:rPr>
        <w:t>जब यीशु धार्मिक अगुवों को उत्तर देना समाप्त कर देता है, तो वह भीड़ को अपने पास बुलाता है। लोग पहले से ही यीशु के साथ थे, लेकिन जब धार्मिक अगुवों ने यीशु से शिकायत करना शुरू किया तो वे शायद थोड़ा दूर चले गए होंगे। जब यीशु भीड़ से बात कर रहा है, तो धार्मिक अगुवे अभी भी वहाँ हो सकते हैं, लेकिन यीशु उन्हें नहीं देख रहा है।</w:t>
      </w:r>
    </w:p>
    <w:p>
      <w:pPr/>
      <w:r>
        <w:rPr>
          <w:lang w:val="hi_IN" w:bidi="hi_IN"/>
        </w:rPr>
      </w:r>
      <w:r>
        <w:rPr>
          <w:lang w:val="hi_IN" w:bidi="hi_IN"/>
        </w:rPr>
        <w:t>यीशु के भीड़ से बात करने के बाद, चेले यीशु के पास आते हैं। चेले पूरे समय यीशु के साथ थे; लेकिन ऐसा लगता है कि अब कुछ समय बीत गया है, भीड़ और धार्मिक अगुवे दूर चले गए हैं, और चेले अब यीशु के साथ अकेले हैं।</w:t>
      </w:r>
    </w:p>
    <w:p>
      <w:pPr/>
      <w:r>
        <w:rPr>
          <w:lang w:val="hi_IN" w:bidi="hi_IN"/>
        </w:rPr>
      </w:r>
      <w:r>
        <w:rPr>
          <w:lang w:val="hi_IN" w:bidi="hi_IN"/>
        </w:rPr>
        <w:t>यदि आस-पास कोई बगीचा है, तो आप बाहर जाकर उसे देख सकते हैं। क्या बगीचे में कोई ऐसा पौधा है जिसे वहाँ नहीं होना चाहिए, जिसे बगीचे के स्वामी ने नहीं लगाया था? आप चाहें तो यीशु के बोलने का अभ्यास कर सकते हैं, जब वह बगीचे में खड़ा हो और ऐसा पौधा उखाड़ दे जो वहाँ का नहीं है! पौधे को अपने पास रखें, क्योंकि आप बाद में इसका उपयोग कहानी के क्रम को याद करने के लिए कर सकते हैं।</w:t>
      </w:r>
    </w:p>
    <w:p>
      <w:pPr/>
      <w:r>
        <w:rPr>
          <w:lang w:val="hi_IN" w:bidi="hi_IN"/>
        </w:rPr>
      </w:r>
      <w:r>
        <w:rPr>
          <w:lang w:val="hi_IN" w:bidi="hi_IN"/>
        </w:rPr>
        <w:t>आप एक खेल खेल सकते हैं और दो लोगों की आँखों पर पट्टी बाँध सकते हैं, और देख सकते हैं कि क्या वे एक साथ एक निश्चित दूरी तक सुरक्षित रूप से चल सकते हैं या नहीं! आँखों पर पट्टी रखें; आप बाद में इसका उपयोग कहानी के क्रम को याद करने में सहायता के लिए कर सकते हैं।</w:t>
      </w:r>
    </w:p>
    <w:p>
      <w:pPr/>
      <w:r>
        <w:rPr>
          <w:lang w:val="hi_IN" w:bidi="hi_IN"/>
        </w:rPr>
      </w:r>
      <w:r>
        <w:rPr>
          <w:lang w:val="hi_IN" w:bidi="hi_IN"/>
        </w:rPr>
        <w:t>भोजन खाने के बाद उसके साथ क्या होता है, इस बारे में बात करें। आपकी भाषा में लोग कौन से उपयुक्त शब्द प्रयोग करते हैं? क्या आप यीशु के इस भाग का अभ्यास स्नान कक्ष या शौचालय के पास खड़े होकर कर सकते हैं? जब आप फिर से अंदर जाएँ, तो एक वस्तु अपने साथ ले जाएँ जो शौचालय की हो, ताकि आपको कहानी के क्रम को याद करने में सहायता मिल सके।</w:t>
      </w:r>
    </w:p>
    <w:p>
      <w:pPr/>
      <w:r>
        <w:rPr>
          <w:lang w:val="hi_IN" w:bidi="hi_IN"/>
        </w:rPr>
      </w:r>
      <w:r>
        <w:rPr>
          <w:lang w:val="hi_IN" w:bidi="hi_IN"/>
        </w:rPr>
        <w:t>यीशु पाप के उदाहरणों की सूची देता है जो लोगों के मन से निकलते हैं।</w:t>
      </w:r>
    </w:p>
    <w:p>
      <w:pPr/>
      <w:r>
        <w:rPr>
          <w:lang w:val="hi_IN" w:bidi="hi_IN"/>
        </w:rPr>
      </w:r>
      <w:r>
        <w:rPr>
          <w:lang w:val="hi_IN" w:bidi="hi_IN"/>
        </w:rPr>
        <w:t>क्या आप इन उदाहरणों के लिए किसी वस्तु के बारे में सोच सकते हैं या चित्र बना सकते हैं ताकि आपको उन्हें याद करने में सहायता मिल सके? हो सकता है कि आप एक छोटा सा नाटक कर सकें, जिसमें आप यह दिखाएँ कि एक व्यक्ति इन चित्रों या वस्तुओं को उगल रहा है। इससे आपको यह समझने में सहायता मिलेगी कि ये चीजें मन से आती हैं। फिर चित्रों को उस व्यक्ति के कपड़े पर चिपकाएँ, या उस व्यक्ति को एक थैली उठाने के लिए कहें जिसमें सारी वस्तुएँ हों। फिर ऐसा अभिनय करें कि परमेश्वर उस व्यक्ति को अस्वीकार कर रहा है!</w:t>
      </w:r>
    </w:p>
    <w:p>
      <w:pPr/>
      <w:r>
        <w:rPr>
          <w:lang w:val="hi_IN" w:bidi="hi_IN"/>
        </w:rPr>
      </w:r>
      <w:r>
        <w:rPr>
          <w:lang w:val="hi_IN" w:bidi="hi_IN"/>
        </w:rPr>
        <w:t>कहानी में अलग-अलग बातचीत हो रही है, और ऐसा लगता है कि विषय बदल रहा है। कहानी के प्रवाह का पता लगाने के लिए, आप एक रेखा बना सकते हैं जिसमें वस्तुएँ हों, प्रत्येक वस्तु कहानी के एक भाग को दर्शाती हो:</w:t>
      </w:r>
    </w:p>
    <w:p>
      <w:pPr/>
      <w:r>
        <w:rPr>
          <w:lang w:val="hi_IN" w:bidi="hi_IN"/>
        </w:rPr>
      </w:r>
      <w:r>
        <w:rPr>
          <w:lang w:val="hi_IN" w:bidi="hi_IN"/>
        </w:rPr>
        <w:t>पहले दृश्य का पहला भाग हाथ धोने से सम्बन्धित है: इसे याद करने के लिए साबुन या पानी के पात्र का उपयोग करें।</w:t>
      </w:r>
    </w:p>
    <w:p>
      <w:pPr/>
      <w:r>
        <w:rPr>
          <w:lang w:val="hi_IN" w:bidi="hi_IN"/>
        </w:rPr>
      </w:r>
      <w:r>
        <w:rPr>
          <w:lang w:val="hi_IN" w:bidi="hi_IN"/>
        </w:rPr>
        <w:t>पहले दृश्य का दूसरा भाग: यीशु धार्मिक अगुवों को उत्तर देता है। इस भाग को याद करने के लिए एक बटुआ और तीन वस्तुओं का उपयोग करें जो वह व्यक्ति और उसके माता-पिता हो सकते हैं। होठों या मुँह की याद दिलाने के लिए किसी वस्तु का प्रयोग करें, या किसी ऐसी वस्तु का प्रयोग करें जिसका उपयोग आप आराधना के लिए करते हैं ताकि आपको यशायाह के शब्दों की याद दिला सकें।</w:t>
      </w:r>
    </w:p>
    <w:p>
      <w:pPr/>
      <w:r>
        <w:rPr>
          <w:lang w:val="hi_IN" w:bidi="hi_IN"/>
        </w:rPr>
      </w:r>
      <w:r>
        <w:rPr>
          <w:lang w:val="hi_IN" w:bidi="hi_IN"/>
        </w:rPr>
        <w:t>दूसरा दृश्य: यीशु भीड़ को बताता है कि एक व्यक्ति को शुद्ध या अशुद्ध क्या बनाता है। फिर से, उसी वस्तु का उपयोग करें जिसका उपयोग आपने हाथ धोने के लिए किया था।</w:t>
      </w:r>
    </w:p>
    <w:p>
      <w:pPr/>
      <w:r>
        <w:rPr>
          <w:lang w:val="hi_IN" w:bidi="hi_IN"/>
        </w:rPr>
      </w:r>
      <w:r>
        <w:rPr>
          <w:lang w:val="hi_IN" w:bidi="hi_IN"/>
        </w:rPr>
        <w:t>तीसरे दृश्य का पहला भाग: धार्मिक अगुवों के बारे में यीशु के शब्दों को याद करने के लिए बगीचे के एक पौधे या पत्ते का उपयोग करें। आप आँखों पर पट्टी या एक जोड़ी चश्मा भी शामिल कर सकते हैं।</w:t>
      </w:r>
    </w:p>
    <w:p>
      <w:pPr/>
      <w:r>
        <w:rPr>
          <w:lang w:val="hi_IN" w:bidi="hi_IN"/>
        </w:rPr>
      </w:r>
      <w:r>
        <w:rPr>
          <w:lang w:val="hi_IN" w:bidi="hi_IN"/>
        </w:rPr>
        <w:t>तीसरे दृश्य का दूसरा भाग: यीशु आगे बताता है कि किसी व्यक्ति को शुद्ध या अशुद्ध क्या बनाता है। फिर से हाथ धोने के लिए वस्तु का उपयोग करें, साथ ही उन वस्तुओं या चित्रों का उपयोग करें जो आपको पापों की सूची को याद करने में सहायता करते हैं।</w:t>
      </w:r>
    </w:p>
    <w:p>
      <w:pPr/>
      <w:r>
        <w:rPr>
          <w:lang w:val="hi_IN" w:bidi="hi_IN"/>
        </w:rPr>
      </w:r>
      <w:r>
        <w:rPr>
          <w:lang w:val="hi_IN" w:bidi="hi_IN"/>
        </w:rPr>
        <w:t>इससे आपको यह समझने में सहायता मिलेगी कि बातचीत को एक साथ जोड़ने वाली बात शुद्ध या अशुद्ध होने की चर्चा है। बेशक आप अन्य वस्तुएँ भी चुन सकते हैं, बस वे आपकी मदद करें!</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एक बार फिर सबसे आसानी से समझ में आने वाले संस्करण में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w:t>
      </w:r>
    </w:p>
    <w:p>
      <w:pPr>
        <w:pStyle w:val="ListBullet"/>
        <w:spacing w:line="240" w:lineRule="auto"/>
        <w:ind w:left="720"/>
      </w:pPr>
      <w:r>
        <w:rPr>
          <w:lang w:val="hi_IN" w:bidi="hi_IN"/>
        </w:rPr>
      </w:r>
      <w:r>
        <w:rPr>
          <w:lang w:val="hi_IN" w:bidi="hi_IN"/>
        </w:rPr>
        <w:t>फरीसी और व्यवस्था के शिक्षक (धार्मिक अगुवे)</w:t>
      </w:r>
    </w:p>
    <w:p>
      <w:pPr>
        <w:pStyle w:val="ListBullet"/>
        <w:spacing w:line="240" w:lineRule="auto"/>
        <w:ind w:left="720"/>
      </w:pPr>
      <w:r>
        <w:rPr>
          <w:lang w:val="hi_IN" w:bidi="hi_IN"/>
        </w:rPr>
      </w:r>
      <w:r>
        <w:rPr>
          <w:lang w:val="hi_IN" w:bidi="hi_IN"/>
        </w:rPr>
        <w:t>एक व्यक्ति और उसके माता-पिता</w:t>
      </w:r>
    </w:p>
    <w:p>
      <w:pPr>
        <w:pStyle w:val="ListBullet"/>
        <w:spacing w:line="240" w:lineRule="auto"/>
        <w:ind w:left="720"/>
      </w:pPr>
      <w:r>
        <w:rPr>
          <w:lang w:val="hi_IN" w:bidi="hi_IN"/>
        </w:rPr>
      </w:r>
      <w:r>
        <w:rPr>
          <w:lang w:val="hi_IN" w:bidi="hi_IN"/>
        </w:rPr>
        <w:t>भविष्यद्वक्ता यशायाह</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परमेश्वर</w:t>
      </w:r>
    </w:p>
    <w:p>
      <w:pPr/>
      <w:r>
        <w:rPr>
          <w:lang w:val="hi_IN" w:bidi="hi_IN"/>
        </w:rPr>
      </w:r>
      <w:r>
        <w:rPr>
          <w:lang w:val="hi_IN" w:bidi="hi_IN"/>
        </w:rPr>
        <w:t>समूह से कहें कि वे इस कहानी का दो बार नाटक रूप में अभ्यास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पहले पिछली कहानी के अन्तिम भाग का अभिनय करना सहायक होगा, जहाँ बहुत से लोग यीशु के पास आकर चंगे हो रहे हैं।</w:t>
      </w:r>
    </w:p>
    <w:p>
      <w:pPr/>
      <w:r>
        <w:rPr>
          <w:lang w:val="hi_IN" w:bidi="hi_IN"/>
        </w:rPr>
      </w:r>
      <w:r>
        <w:rPr>
          <w:lang w:val="hi_IN" w:bidi="hi_IN"/>
        </w:rPr>
        <w:t>यरूशलेम से गन्नेसरत तक यात्रा करने वाले धार्मिक अगुवों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धार्मिक अगुवों का पात्र निभाने वाले अभिनेताओं से पूछें: "आप वहाँ क्यों जा रहे हैं? आप गन्नेसरत में क्या देखने की उम्मीद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धार्मिक अगुवों का अभिनय करें, जो यीशु के आस-पास हो रही बातों को ध्यान से देख रहे हैं। आपको क्या लगता है वे कैसा व्यवहार कर रहे थे? क्या आपको लगता है कि वे भीड़ में पीछे खड़े होकर चुपचाप देख रहे थे, या आगे की ओर बढ़ रहे थे?</w:t>
      </w:r>
    </w:p>
    <w:p>
      <w:pPr/>
      <w:r>
        <w:rPr>
          <w:lang w:val="hi_IN" w:bidi="hi_IN"/>
        </w:rPr>
      </w:r>
      <w:r>
        <w:rPr>
          <w:lang w:val="hi_IN" w:bidi="hi_IN"/>
        </w:rPr>
        <w:t>चेलों को एक विशेष तरीके से बिना हाथ धोए भोजन करते हुए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धार्मिक अगुवों का पात्र निभाने वाले अभिनेताओं से पूछें: "अब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धार्मिक अगुवों का अभिनय करें जो यीशु से चेलों के बारे में शिकायत करते हैं। यीशु द्वारा उन्हें उत्तर देने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पात्र निभा रहे अभिनेता से पूछें: "आप कैसा महसूस कर रहे हैं?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 अभिनय करें जब वह धार्मिक अगुवों को उत्तर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धार्मिक अगुवों का पात्र निभाने वाले अभिनेताओं से पूछें: "यीशु द्वारा इस तरह से बात करने के बारे में आप कैसा महसूस कर रहे हैं?" आप ऐसी बातें सुन सकते हैं:</w:t>
      </w:r>
    </w:p>
    <w:p>
      <w:pPr>
        <w:pStyle w:val="ListBullet"/>
        <w:spacing w:line="240" w:lineRule="auto"/>
        <w:ind w:left="720"/>
      </w:pPr>
      <w:r>
        <w:rPr>
          <w:lang w:val="hi_IN" w:bidi="hi_IN"/>
        </w:rPr>
      </w:r>
      <w:r>
        <w:rPr>
          <w:lang w:val="hi_IN" w:bidi="hi_IN"/>
        </w:rPr>
        <w:t>भीड़ की भूमिका निभा रहे अभिनेताओं से पूछें: "यीशु द्वारा धार्मिक अगुवों से इस तरह बात करने के बारे में आप क्या सोचते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अब यीशु द्वारा भीड़ को सम्बोधित करने का अभिनय करें। इस बारे में सोचें कि इस समय धार्मिक अगुवे क्या कर रहे हैं: क्या आपको लगता है कि वे चले गए, या क्या आपको लगता है कि वे अभी भी वहाँ खड़े हैं? यदि वे अभी भी वहाँ हैं, तो आपको क्या लगता है कि वे कैसे दिख रहे होंगे? उनके चेहरे पर क्या भाव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पात्र निभाने वाले अभिनेताओं से पूछें: "यीशु ने भीड़ से जो कहा, उसके बारे में आप क्या सोचते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चेलों का यीशु को धार्मिक अगुवों के नाराज होने के बारे में बताने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पात्र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 उत्तर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पात्र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पतरस का अभिनय करें, जब वह यीशु से उन बातों के बारे में समझाने को कहता है जो उसने पहले भीड़ से कही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पात्र निभाने वाले अभिनेता से पूछें: "पतरस द्वारा आपसे यह प्रश्न पूछने के बारे में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 उत्तर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पात्र निभाने वाले अभिनेताओं से पूछें: "अब आप क्या सोच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b/>
          <w:lang w:val="hi_IN" w:bidi="hi_IN"/>
        </w:rPr>
        <w:t>फरीसी</w:t>
      </w:r>
      <w:r>
        <w:rPr>
          <w:lang w:val="hi_IN" w:bidi="hi_IN"/>
        </w:rPr>
        <w:t xml:space="preserve"> और </w:t>
      </w:r>
      <w:r>
        <w:rPr>
          <w:lang w:val="hi_IN" w:bidi="hi_IN"/>
        </w:rPr>
        <w:t>शास्त्री</w:t>
      </w:r>
      <w:r>
        <w:rPr>
          <w:lang w:val="hi_IN" w:bidi="hi_IN"/>
        </w:rPr>
        <w:t xml:space="preserve"> या व्यवस्था के विशेषज्ञ धार्मिक अगुवों के दो समूह थे। उसी शब्द का प्रयोग करें जो आपने पिछले भागों में प्रयोग किया है। ये शब्द मुख्य शब्दावली में भी हैं।</w:t>
      </w:r>
    </w:p>
    <w:p>
      <w:pPr/>
      <w:r>
        <w:rPr>
          <w:lang w:val="hi_IN" w:bidi="hi_IN"/>
        </w:rPr>
      </w:r>
      <w:r>
        <w:rPr>
          <w:b/>
          <w:lang w:val="hi_IN" w:bidi="hi_IN"/>
        </w:rPr>
        <w:t>चेलों</w:t>
      </w:r>
      <w:r>
        <w:rPr>
          <w:lang w:val="hi_IN" w:bidi="hi_IN"/>
        </w:rPr>
        <w:t xml:space="preserve"> के लिए वही शब्द प्रयोग करें जो आपने पिछले भागों में प्रयोग किया है। </w:t>
      </w:r>
      <w:r>
        <w:rPr>
          <w:lang w:val="hi_IN" w:bidi="hi_IN"/>
        </w:rPr>
        <w:t>चेले</w:t>
      </w:r>
      <w:r>
        <w:rPr>
          <w:lang w:val="hi_IN" w:bidi="hi_IN"/>
        </w:rPr>
        <w:t xml:space="preserve"> शब्द मुख्य शब्दावली में है।</w:t>
      </w:r>
    </w:p>
    <w:p>
      <w:pPr/>
      <w:r>
        <w:rPr>
          <w:lang w:val="hi_IN" w:bidi="hi_IN"/>
        </w:rPr>
      </w:r>
      <w:r>
        <w:rPr>
          <w:lang w:val="hi_IN" w:bidi="hi_IN"/>
        </w:rPr>
        <w:t xml:space="preserve">धार्मिक अगुवे शिकायत करते हैं कि चेले </w:t>
      </w:r>
      <w:r>
        <w:rPr>
          <w:b/>
          <w:lang w:val="hi_IN" w:bidi="hi_IN"/>
        </w:rPr>
        <w:t>प्राचीनों की परम्परा</w:t>
      </w:r>
      <w:r>
        <w:rPr>
          <w:lang w:val="hi_IN" w:bidi="hi_IN"/>
        </w:rPr>
        <w:t xml:space="preserve"> का पालन नहीं करते। इस सन्दर्भ में "प्राचीनों" का अर्थ है उनके पूर्वज। "प्राचीनों की परम्परा" का अर्थ है वे नियम और रीति-रिवाज जो पूर्वजों ने स्थापित किए थे।</w:t>
      </w:r>
    </w:p>
    <w:p>
      <w:pPr/>
      <w:r>
        <w:rPr>
          <w:lang w:val="hi_IN" w:bidi="hi_IN"/>
        </w:rPr>
      </w:r>
      <w:r>
        <w:rPr>
          <w:lang w:val="hi_IN" w:bidi="hi_IN"/>
        </w:rPr>
        <w:t xml:space="preserve">धार्मिक अगुवों की शिकायत है कि चेले खाना खाने से पहले </w:t>
      </w:r>
      <w:r>
        <w:rPr>
          <w:b/>
          <w:lang w:val="hi_IN" w:bidi="hi_IN"/>
        </w:rPr>
        <w:t>अपने हाथ नहीं धोते</w:t>
      </w:r>
      <w:r>
        <w:rPr>
          <w:lang w:val="hi_IN" w:bidi="hi_IN"/>
        </w:rPr>
        <w:t xml:space="preserve"> हैं। इसका स्वच्छता से कोई लेना-देना नहीं था, बल्कि केवल रिवाजों से था। आप कुछ ऐसा कह सकते हैं, जैसे "चेले अपने हाथ सही तरीके से नहीं धो रहे हैं" या "वे हमारे पूर्वजों के द्वारा दिए गए नियमों के अनुसार अपने हाथ नहीं धो रहे हैं।"</w:t>
      </w:r>
    </w:p>
    <w:p>
      <w:pPr/>
      <w:r>
        <w:rPr>
          <w:lang w:val="hi_IN" w:bidi="hi_IN"/>
        </w:rPr>
      </w:r>
      <w:r>
        <w:rPr>
          <w:lang w:val="hi_IN" w:bidi="hi_IN"/>
        </w:rPr>
        <w:t xml:space="preserve">यीशु धार्मिक अगुवों से कहता है कि वे </w:t>
      </w:r>
      <w:r>
        <w:rPr>
          <w:b/>
          <w:lang w:val="hi_IN" w:bidi="hi_IN"/>
        </w:rPr>
        <w:t>परमेश्वर की आज्ञाओं</w:t>
      </w:r>
      <w:r>
        <w:rPr>
          <w:lang w:val="hi_IN" w:bidi="hi_IN"/>
        </w:rPr>
        <w:t xml:space="preserve"> को तोड़ रहे हैं। आज्ञाएँ परमेश्वर की व्यवस्था हैं। उसी शब्द का प्रयोग करें जो आपने पिछले भागों में प्रयोग किया है। </w:t>
      </w:r>
      <w:r>
        <w:rPr>
          <w:b/>
          <w:lang w:val="hi_IN" w:bidi="hi_IN"/>
        </w:rPr>
        <w:t>आज्ञा</w:t>
      </w:r>
      <w:r>
        <w:rPr>
          <w:lang w:val="hi_IN" w:bidi="hi_IN"/>
        </w:rPr>
        <w:t xml:space="preserve"> या </w:t>
      </w:r>
      <w:r>
        <w:rPr>
          <w:lang w:val="hi_IN" w:bidi="hi_IN"/>
        </w:rPr>
        <w:t>व्यवस्था</w:t>
      </w:r>
      <w:r>
        <w:rPr>
          <w:lang w:val="hi_IN" w:bidi="hi_IN"/>
        </w:rPr>
        <w:t xml:space="preserve"> शब्द मुख्य शब्दावली में है।</w:t>
      </w:r>
    </w:p>
    <w:p>
      <w:pPr/>
      <w:r>
        <w:rPr>
          <w:lang w:val="hi_IN" w:bidi="hi_IN"/>
        </w:rPr>
      </w:r>
      <w:r>
        <w:rPr>
          <w:lang w:val="hi_IN" w:bidi="hi_IN"/>
        </w:rPr>
        <w:t xml:space="preserve">अपने पिता और माता का </w:t>
      </w:r>
      <w:r>
        <w:rPr>
          <w:b/>
          <w:lang w:val="hi_IN" w:bidi="hi_IN"/>
        </w:rPr>
        <w:t>आदर</w:t>
      </w:r>
      <w:r>
        <w:rPr>
          <w:lang w:val="hi_IN" w:bidi="hi_IN"/>
        </w:rPr>
        <w:t xml:space="preserve"> करने का अर्थ है उनके साथ सम्मान से व्यवहार करना। उनका </w:t>
      </w:r>
      <w:r>
        <w:rPr>
          <w:b/>
          <w:lang w:val="hi_IN" w:bidi="hi_IN"/>
        </w:rPr>
        <w:t>अपमान करना</w:t>
      </w:r>
      <w:r>
        <w:rPr>
          <w:lang w:val="hi_IN" w:bidi="hi_IN"/>
        </w:rPr>
        <w:t xml:space="preserve"> इसके विपरीत है। किसी का अपमान करने का अर्थ है किसी के विरुद्ध बुरी बातें कहना या इस तरह से व्यवहार करना जिससे व्यक्ति बहुत लज्जित हो।</w:t>
      </w:r>
    </w:p>
    <w:p>
      <w:pPr/>
      <w:r>
        <w:rPr>
          <w:lang w:val="hi_IN" w:bidi="hi_IN"/>
        </w:rPr>
      </w:r>
      <w:r>
        <w:rPr>
          <w:lang w:val="hi_IN" w:bidi="hi_IN"/>
        </w:rPr>
        <w:t xml:space="preserve">यीशु कहता है कि धार्मिक अगुवों ने अपने बनाए हुए नियमों के कारण परमेश्वर के वचन को निष्फल, अर्थात् </w:t>
      </w:r>
      <w:r>
        <w:rPr>
          <w:b/>
          <w:lang w:val="hi_IN" w:bidi="hi_IN"/>
        </w:rPr>
        <w:t>रद्द</w:t>
      </w:r>
      <w:r>
        <w:rPr>
          <w:lang w:val="hi_IN" w:bidi="hi_IN"/>
        </w:rPr>
        <w:t xml:space="preserve"> कर दिया है। इसका अर्थ है कि उन्होंने परमेश्वर के वचन की आज्ञा नहीं मानी और उसे नजरअंदाज किया।</w:t>
      </w:r>
    </w:p>
    <w:p>
      <w:pPr/>
      <w:r>
        <w:rPr>
          <w:lang w:val="hi_IN" w:bidi="hi_IN"/>
        </w:rPr>
      </w:r>
      <w:r>
        <w:rPr>
          <w:lang w:val="hi_IN" w:bidi="hi_IN"/>
        </w:rPr>
        <w:t xml:space="preserve">यीशु कहता है कि यशायाह ने धार्मिक अगुवों के बारे में </w:t>
      </w:r>
      <w:r>
        <w:rPr>
          <w:b/>
          <w:lang w:val="hi_IN" w:bidi="hi_IN"/>
        </w:rPr>
        <w:t>भविष्यवाणी</w:t>
      </w:r>
      <w:r>
        <w:rPr>
          <w:lang w:val="hi_IN" w:bidi="hi_IN"/>
        </w:rPr>
        <w:t xml:space="preserve"> की थी। इसका अर्थ है कि यशायाह ने बहुत पहले अपने समय के लोगों के बारे में जो कहा था, वही बात अब धार्मिक अगुवों के लिए भी सच है। यीशु ने ऐसा कहा मानो यशायाह ने ये शब्द विशेष रूप से धार्मिक अगुवों के बारे में कहे थे। </w:t>
      </w:r>
      <w:r>
        <w:rPr>
          <w:b/>
          <w:lang w:val="hi_IN" w:bidi="hi_IN"/>
        </w:rPr>
        <w:t>भविष्यवाणी</w:t>
      </w:r>
      <w:r>
        <w:rPr>
          <w:lang w:val="hi_IN" w:bidi="hi_IN"/>
        </w:rPr>
        <w:t xml:space="preserve"> करना मुख्य शब्दावली में है। इस कहानी में आप यशायाह ने भविष्यवाणी की शब्द की जगह "बोला" भी कह सकते हैं।</w:t>
      </w:r>
    </w:p>
    <w:p>
      <w:pPr/>
      <w:r>
        <w:rPr>
          <w:lang w:val="hi_IN" w:bidi="hi_IN"/>
        </w:rPr>
      </w:r>
      <w:r>
        <w:rPr>
          <w:lang w:val="hi_IN" w:bidi="hi_IN"/>
        </w:rPr>
        <w:t xml:space="preserve">यशायाह ने कहा था कि लोग अपने </w:t>
      </w:r>
      <w:r>
        <w:rPr>
          <w:b/>
          <w:lang w:val="hi_IN" w:bidi="hi_IN"/>
        </w:rPr>
        <w:t>होंठों</w:t>
      </w:r>
      <w:r>
        <w:rPr>
          <w:lang w:val="hi_IN" w:bidi="hi_IN"/>
        </w:rPr>
        <w:t xml:space="preserve"> से परमेश्वर का आदर करते हैं। इसका अर्थ है कि लोग ऐसे बात करते थे जैसे वे परमेश्वर का आदर कर रहे थे। आप यह भी कह सकते हैं कि उन्होंने अपने मुँह या अपने वचनों से परमेश्वर का आदर किया था।</w:t>
      </w:r>
    </w:p>
    <w:p>
      <w:pPr/>
      <w:r>
        <w:rPr>
          <w:lang w:val="hi_IN" w:bidi="hi_IN"/>
        </w:rPr>
      </w:r>
      <w:r>
        <w:rPr>
          <w:lang w:val="hi_IN" w:bidi="hi_IN"/>
        </w:rPr>
        <w:t xml:space="preserve">लेकिन यशायाह ने कहा कि उनका </w:t>
      </w:r>
      <w:r>
        <w:rPr>
          <w:b/>
          <w:lang w:val="hi_IN" w:bidi="hi_IN"/>
        </w:rPr>
        <w:t>मन</w:t>
      </w:r>
      <w:r>
        <w:rPr>
          <w:lang w:val="hi_IN" w:bidi="hi_IN"/>
        </w:rPr>
        <w:t xml:space="preserve"> परमेश्वर से दूर है। बाइबिल में, मन वह स्थान है जहाँ किसी व्यक्ति की भावनाएँ और निर्णय उत्पन्न होते हैं। यदि मन परमेश्वर से दूर हैं, तो इसका अर्थ है कि लोग परमेश्वर से प्रेम के कारण व्यवहार नहीं करते हैं। मन के लिए वही शब्द प्रयोग करें जो आपने पिछले भागों में प्रयोग किया है। </w:t>
      </w:r>
      <w:r>
        <w:rPr>
          <w:lang w:val="hi_IN" w:bidi="hi_IN"/>
        </w:rPr>
        <w:t>मन</w:t>
      </w:r>
      <w:r>
        <w:rPr>
          <w:lang w:val="hi_IN" w:bidi="hi_IN"/>
        </w:rPr>
        <w:t xml:space="preserve"> शब्द मुख्य शब्दावली में है।</w:t>
      </w:r>
    </w:p>
    <w:p>
      <w:pPr/>
      <w:r>
        <w:rPr>
          <w:lang w:val="hi_IN" w:bidi="hi_IN"/>
        </w:rPr>
      </w:r>
      <w:r>
        <w:rPr>
          <w:lang w:val="hi_IN" w:bidi="hi_IN"/>
        </w:rPr>
        <w:t xml:space="preserve">यीशु भीड़ से कहता है कि जो कुछ लोग अपने मुँह में डालते हैं, वह उन्हें </w:t>
      </w:r>
      <w:r>
        <w:rPr>
          <w:b/>
          <w:lang w:val="hi_IN" w:bidi="hi_IN"/>
        </w:rPr>
        <w:t>अशुद्ध</w:t>
      </w:r>
      <w:r>
        <w:rPr>
          <w:lang w:val="hi_IN" w:bidi="hi_IN"/>
        </w:rPr>
        <w:t xml:space="preserve"> या </w:t>
      </w:r>
      <w:r>
        <w:rPr>
          <w:b/>
          <w:lang w:val="hi_IN" w:bidi="hi_IN"/>
        </w:rPr>
        <w:t>अपवित्र</w:t>
      </w:r>
      <w:r>
        <w:rPr>
          <w:lang w:val="hi_IN" w:bidi="hi_IN"/>
        </w:rPr>
        <w:t xml:space="preserve"> नहीं बनाता। जो व्यक्ति अशुद्ध है वह परमेश्वर को स्वीकार्य नहीं है। उसी शब्द का प्रयोग करें जो आपने पिछले भागों में प्रयोग किया है। </w:t>
      </w:r>
      <w:r>
        <w:rPr>
          <w:lang w:val="hi_IN" w:bidi="hi_IN"/>
        </w:rPr>
        <w:t>शुद्ध और अशुद्ध</w:t>
      </w:r>
      <w:r>
        <w:rPr>
          <w:lang w:val="hi_IN" w:bidi="hi_IN"/>
        </w:rPr>
        <w:t xml:space="preserve"> शब्द मुख्य शब्दावली में हैं।</w:t>
      </w:r>
    </w:p>
    <w:p>
      <w:pPr/>
      <w:r>
        <w:rPr>
          <w:lang w:val="hi_IN" w:bidi="hi_IN"/>
        </w:rPr>
      </w:r>
      <w:r>
        <w:rPr>
          <w:lang w:val="hi_IN" w:bidi="hi_IN"/>
        </w:rPr>
        <w:t xml:space="preserve">जब एक अंधा व्यक्ति दूसरे अंधे व्यक्ति की अगुवाई करता है, तो वे दोनों </w:t>
      </w:r>
      <w:r>
        <w:rPr>
          <w:b/>
          <w:lang w:val="hi_IN" w:bidi="hi_IN"/>
        </w:rPr>
        <w:t>खाई</w:t>
      </w:r>
      <w:r>
        <w:rPr>
          <w:lang w:val="hi_IN" w:bidi="hi_IN"/>
        </w:rPr>
        <w:t xml:space="preserve"> में या </w:t>
      </w:r>
      <w:r>
        <w:rPr>
          <w:b/>
          <w:lang w:val="hi_IN" w:bidi="hi_IN"/>
        </w:rPr>
        <w:t>गड्ढे</w:t>
      </w:r>
      <w:r>
        <w:rPr>
          <w:lang w:val="hi_IN" w:bidi="hi_IN"/>
        </w:rPr>
        <w:t xml:space="preserve"> में गिर सकते हैं। आप किसी भी ऐसे गड्ढे के लिए एक शब्द का प्रयोग कर सकते हैं जिसमें कोई व्यक्ति गिर सकता है।</w:t>
      </w:r>
    </w:p>
    <w:p>
      <w:pPr/>
      <w:r>
        <w:rPr>
          <w:lang w:val="hi_IN" w:bidi="hi_IN"/>
        </w:rPr>
      </w:r>
      <w:r>
        <w:rPr>
          <w:b/>
          <w:lang w:val="hi_IN" w:bidi="hi_IN"/>
        </w:rPr>
        <w:t>बुरे विचारों</w:t>
      </w:r>
      <w:r>
        <w:rPr>
          <w:lang w:val="hi_IN" w:bidi="hi_IN"/>
        </w:rPr>
        <w:t xml:space="preserve"> का अर्थ है सामान्य रूप से बुरी बातों को सोचना। कुछ बुरा सोचने से अक्सर बुरे काम हो जाते हैं।</w:t>
      </w:r>
    </w:p>
    <w:p>
      <w:pPr/>
      <w:r>
        <w:rPr>
          <w:lang w:val="hi_IN" w:bidi="hi_IN"/>
        </w:rPr>
      </w:r>
      <w:r>
        <w:rPr>
          <w:b/>
          <w:lang w:val="hi_IN" w:bidi="hi_IN"/>
        </w:rPr>
        <w:t>हत्या</w:t>
      </w:r>
      <w:r>
        <w:rPr>
          <w:lang w:val="hi_IN" w:bidi="hi_IN"/>
        </w:rPr>
        <w:t xml:space="preserve"> का अर्थ है किसी को मारना, उदाहरण के लिए नफरत या जलन के कारण। युद्ध के दौरान किसी को मारना, या यदि सरकार किसी को उचित अदालती मुकदमा चलाने के बाद मार डालती है, तो यह हत्या नहीं है।</w:t>
      </w:r>
    </w:p>
    <w:p>
      <w:pPr/>
      <w:r>
        <w:rPr>
          <w:lang w:val="hi_IN" w:bidi="hi_IN"/>
        </w:rPr>
      </w:r>
      <w:r>
        <w:rPr>
          <w:lang w:val="hi_IN" w:bidi="hi_IN"/>
        </w:rPr>
        <w:t>व्यभिचार</w:t>
      </w:r>
      <w:r>
        <w:rPr>
          <w:lang w:val="hi_IN" w:bidi="hi_IN"/>
        </w:rPr>
        <w:t xml:space="preserve"> तब होता है जब कोई व्यक्ति एक व्यक्ति से विवाहित होता है, लेकिन फिर किसी अन्य व्यक्ति के साथ यौन सम्बन्ध बनाता है।</w:t>
      </w:r>
    </w:p>
    <w:p>
      <w:pPr/>
      <w:r>
        <w:rPr>
          <w:lang w:val="hi_IN" w:bidi="hi_IN"/>
        </w:rPr>
      </w:r>
      <w:r>
        <w:rPr>
          <w:b/>
          <w:lang w:val="hi_IN" w:bidi="hi_IN"/>
        </w:rPr>
        <w:t>यौन अनैतिकता</w:t>
      </w:r>
      <w:r>
        <w:rPr>
          <w:lang w:val="hi_IN" w:bidi="hi_IN"/>
        </w:rPr>
        <w:t xml:space="preserve"> का अर्थ है हर प्रकार के पाप जो यौन सम्बन्धों से सम्बन्धित हैं, उदाहरण के लिए, वेश्यावृत्ति या बलात्कार, अश्लील फिल्मों को देखना, या किसी ऐसे व्यक्ति के साथ यौन सम्बन्ध बनाना, जिसके साथ आपका विवाह नहीं हुआ है।</w:t>
      </w:r>
    </w:p>
    <w:p>
      <w:pPr/>
      <w:r>
        <w:rPr>
          <w:lang w:val="hi_IN" w:bidi="hi_IN"/>
        </w:rPr>
      </w:r>
      <w:r>
        <w:rPr>
          <w:b/>
          <w:lang w:val="hi_IN" w:bidi="hi_IN"/>
        </w:rPr>
        <w:t>चोरी</w:t>
      </w:r>
      <w:r>
        <w:rPr>
          <w:lang w:val="hi_IN" w:bidi="hi_IN"/>
        </w:rPr>
        <w:t xml:space="preserve"> का अर्थ है कुछ ऐसा ले लेना जो आपका नहीं है।</w:t>
      </w:r>
    </w:p>
    <w:p>
      <w:pPr/>
      <w:r>
        <w:rPr>
          <w:lang w:val="hi_IN" w:bidi="hi_IN"/>
        </w:rPr>
      </w:r>
      <w:r>
        <w:rPr>
          <w:b/>
          <w:lang w:val="hi_IN" w:bidi="hi_IN"/>
        </w:rPr>
        <w:t>झूठी गवाही देने</w:t>
      </w:r>
      <w:r>
        <w:rPr>
          <w:lang w:val="hi_IN" w:bidi="hi_IN"/>
        </w:rPr>
        <w:t xml:space="preserve"> का अर्थ है अदालती मामले में किसी बात पर झूठ बोलना।</w:t>
      </w:r>
    </w:p>
    <w:p>
      <w:pPr/>
      <w:r>
        <w:rPr>
          <w:lang w:val="hi_IN" w:bidi="hi_IN"/>
        </w:rPr>
      </w:r>
      <w:r>
        <w:rPr>
          <w:b/>
          <w:lang w:val="hi_IN" w:bidi="hi_IN"/>
        </w:rPr>
        <w:t>निन्दा</w:t>
      </w:r>
      <w:r>
        <w:rPr>
          <w:lang w:val="hi_IN" w:bidi="hi_IN"/>
        </w:rPr>
        <w:t xml:space="preserve"> का अर्थ है किसी दूसरे व्यक्ति के बारे में बुरी बातें कहना।</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15:21–28</w:t>
      </w:r>
      <w:r>
        <w:rPr>
          <w:lang w:val="hi_IN" w:bidi="hi_IN"/>
        </w:rPr>
      </w:r>
    </w:p>
    <w:p>
      <w:pPr>
        <w:pStyle w:val="Heading3"/>
      </w:pPr>
      <w:r>
        <w:rPr>
          <w:lang w:val="hi_IN" w:bidi="hi_IN"/>
        </w:rPr>
        <w:t>सुने और मन में रखें</w:t>
      </w:r>
    </w:p>
    <w:p>
      <w:pPr/>
      <w:r>
        <w:rPr>
          <w:lang w:val="hi_IN" w:bidi="hi_IN"/>
        </w:rPr>
      </w:r>
      <w:r>
        <w:rPr>
          <w:lang w:val="hi_IN" w:bidi="hi_IN"/>
        </w:rPr>
        <w:t>मत्ती 15:21–28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यह कहानी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अब तक, यीशु ने प्रचार शुरू करने के बाद जो कुछ भी किया, वह सब देश के गलील नामक भाग में हुआ। अब, पहली बार, यीशु अपने देश को छोड़ रहा है। अपने चेलों के साथ वह फीनीकिया नाम के देश में जाता है जो इस्राएल के उत्तर में है। इस देश के दो नगर सैदा और सूर हैं। इस क्षेत्र में रहने वाले लोग यहूदी नहीं हैं।</w:t>
      </w:r>
    </w:p>
    <w:p>
      <w:pPr/>
      <w:r>
        <w:rPr>
          <w:lang w:val="hi_IN" w:bidi="hi_IN"/>
        </w:rPr>
      </w:r>
      <w:r>
        <w:rPr>
          <w:lang w:val="hi_IN" w:bidi="hi_IN"/>
        </w:rPr>
        <w:t>लोगों को इस्राएल और फीनीकिया का नक्शा दिखाएँ। यह बताएँ कि गन्नेसरत कहाँ है, पिछली कहानी में यीशु कहाँ था, और सूर और सैदा कहाँ हैं।</w:t>
      </w:r>
    </w:p>
    <w:p>
      <w:pPr/>
      <w:r>
        <w:rPr>
          <w:lang w:val="hi_IN" w:bidi="hi_IN"/>
        </w:rPr>
      </w:r>
      <w:r>
        <w:rPr>
          <w:lang w:val="hi_IN" w:bidi="hi_IN"/>
        </w:rPr>
        <w:t>यहूदियों का मानना था कि यदि वे गैर-यहूदियों से कुछ संबंध रखेंगे तो वे अशुद्ध हो जाएँगे। लेकिन पिछली कहानी में यीशु लोगों को यह सिखा रहा था कि भोजन या किसी व्यक्ति के बाहर की कोई भी चीज़ उसे परमेश्वर के सामने अशुद्ध या अस्वीकार्य नहीं बनाती। केवल पाप ही व्यक्ति को अशुद्ध बनाता है। और इसलिए, गैर-यहूदियों से मिलने से कोई व्यक्ति अशुद्ध नहीं होता है! यीशु शायद इस क्षेत्र में विशेष रूप से इस बात को स्पष्ट करने के लिए जा रहा है।</w:t>
      </w:r>
    </w:p>
    <w:p>
      <w:pPr/>
      <w:r>
        <w:rPr>
          <w:lang w:val="hi_IN" w:bidi="hi_IN"/>
        </w:rPr>
      </w:r>
      <w:r>
        <w:rPr>
          <w:lang w:val="hi_IN" w:bidi="hi_IN"/>
        </w:rPr>
        <w:t>क्या आप एक समूह के लोगों की एक कहानी बता सकते हैं जो दूसरे समूह के लोगों के साथ बातचीत नहीं करना चाहते हैं?</w:t>
      </w:r>
    </w:p>
    <w:p>
      <w:pPr/>
      <w:r>
        <w:rPr>
          <w:lang w:val="hi_IN" w:bidi="hi_IN"/>
        </w:rPr>
      </w:r>
      <w:r>
        <w:rPr>
          <w:lang w:val="hi_IN" w:bidi="hi_IN"/>
        </w:rPr>
        <w:t>यीशु के पास आने वाली स्त्री एक कनानी थी। पुराने नियम में, कनानी इस्राएलियों के शत्रु हैं। वे पहले उस देश में रहते थे जो परमेश्वर ने अब्राहम के वंशजों को देने की प्रतिज्ञा की थी। कनानी कई अलग-अलग देवताओं की उपासना कर रहे थे और कई ऐसे काम कर रहे थे जो परमेश्वर की व्यवस्था के अनुसार पाप थे। परमेश्वर ने इस्राएलियों से कहा था कि वे कनानियों को इस देश से निकाल दें।</w:t>
      </w:r>
    </w:p>
    <w:p>
      <w:pPr/>
      <w:r>
        <w:rPr>
          <w:lang w:val="hi_IN" w:bidi="hi_IN"/>
        </w:rPr>
      </w:r>
      <w:r>
        <w:rPr>
          <w:lang w:val="hi_IN" w:bidi="hi_IN"/>
        </w:rPr>
        <w:t>स्त्री की बेटी की हालत ठीक नहीं है। एक दुष्टात्मा उसे परेशान कर रहा है। कुछ दुष्टात्माओं ने लोगों को बहरे बना दिया, या बोलने में असमर्थ बना दिया, या लोगों को ऐसे दौरे पड़ने लगते थे जिनसे वे गिर जाते और उन्हें चोट लगती थी। स्त्री यह नहीं कहती कि दुष्टात्मा उसकी बेटी के साथ क्या कर रहा है, लेकिन वह स्पष्ट करती है कि उसकी बेटी बहुत कष्ट झेल रही है।</w:t>
      </w:r>
    </w:p>
    <w:p>
      <w:pPr/>
      <w:r>
        <w:rPr>
          <w:lang w:val="hi_IN" w:bidi="hi_IN"/>
        </w:rPr>
      </w:r>
      <w:r>
        <w:rPr>
          <w:lang w:val="hi_IN" w:bidi="hi_IN"/>
        </w:rPr>
        <w:t>वह स्त्री यीशु के पास आती है, और भले ही वह यहूदी नहीं है, फिर भी वह यीशु को "प्रभु" और "दाऊद का पुत्र" कहती है। दाऊद के पुत्र का मतलब दाऊद के वंशज से है। दाऊद यहूदियों का सबसे प्रिय राजा था, जो बहुत समय पहले रहता था। परमेश्वर ने यहूदियों से कहा था कि विशेष राजा और उद्धारकर्ता मसीहा, दाऊद का वंशज होगा। यह बहुत आश्चर्य की बात है कि यह स्त्री, जो यहूदी नहीं है, मसीहा के बारे में जानती है। यीशु को "प्रभु" और "दाऊद का पुत्र" कहकर वह स्पष्ट करती है कि वह मानती है कि यीशु ही मसीहा है। यह और भी आश्चर्यजनक है! यहूदियों के धार्मिक अगुवों को यह विश्वास नहीं था कि यीशु मसीहा है, लेकिन यह विदेशी स्त्री विश्वास करती है।</w:t>
      </w:r>
    </w:p>
    <w:p>
      <w:pPr/>
      <w:r>
        <w:rPr>
          <w:lang w:val="hi_IN" w:bidi="hi_IN"/>
        </w:rPr>
      </w:r>
      <w:r>
        <w:rPr>
          <w:lang w:val="hi_IN" w:bidi="hi_IN"/>
        </w:rPr>
        <w:t>स्त्री लगातार पुकारती रहती है, यीशु उसकी ओर ध्यान नहीं देता, और कुछ समय बाद चेले उस स्त्री के पुकारने से परेशान हो जाते हैं। वे चाहते हैं कि यीशु उसे दूर भेज दे। हम नहीं जानते कि उनका मतलब यह है कि यीशु उसे बस भेज देगा, या वह उसकी इच्छा पूरी करेगा ताकि वह चली जाए।</w:t>
      </w:r>
    </w:p>
    <w:p>
      <w:pPr/>
      <w:r>
        <w:rPr>
          <w:lang w:val="hi_IN" w:bidi="hi_IN"/>
        </w:rPr>
      </w:r>
      <w:r>
        <w:rPr>
          <w:lang w:val="hi_IN" w:bidi="hi_IN"/>
        </w:rPr>
        <w:t>यीशु यह कहकर उत्तर देता है कि उसे केवल इस्राएल के घराने की खोई हुई भेड़ों के पास भेजा गया है। इसका अर्थ है कि यीशु को केवल इस्राएल के लोगों के पास भेजा गया है। यीशु उनकी तुलना खोई हुई भेड़ों से करता है क्योंकि इस्राएल के लोगों को एक उद्धारकर्ता की आवश्यकता है, जैसे उन भेड़ों की तरह जो अपना रास्ता भटक गई हैं और उन्हें मदद की आवश्यकता है।</w:t>
      </w:r>
    </w:p>
    <w:p>
      <w:pPr/>
      <w:r>
        <w:rPr>
          <w:lang w:val="hi_IN" w:bidi="hi_IN"/>
        </w:rPr>
      </w:r>
      <w:r>
        <w:rPr>
          <w:lang w:val="hi_IN" w:bidi="hi_IN"/>
        </w:rPr>
        <w:t>यीशु यहाँ जो कह रहा है, वह चेलों को बहुत जाना-पहचाना लगा होगा, क्योंकि कुछ समय पहले जब यीशु ने उन्हें यह निर्देश दिया था कि वे जाकर लोगों को स्वर्ग के राज्य के बारे में बताएँ, तब उसने उनसे कहा था कि वे गैर-यहूदियों के पास न जाएँ, बल्कि केवल इस्राएल की खोई हुई भेड़ों के पास जाएँ! (आप इसे मत्ती 10:5–8 में फिर से सुन सकते हैं)।</w:t>
      </w:r>
    </w:p>
    <w:p>
      <w:pPr/>
      <w:r>
        <w:rPr>
          <w:lang w:val="hi_IN" w:bidi="hi_IN"/>
        </w:rPr>
      </w:r>
      <w:r>
        <w:rPr>
          <w:lang w:val="hi_IN" w:bidi="hi_IN"/>
        </w:rPr>
        <w:t>लेकिन स्त्री हार नहीं मानती है। वह सामने आती है और यीशु के सामने घुटने टेकती है। वह उससे फिर से उसकी मदद के लिए विनती कर रही है। यीशु एक बहुत कठोर उत्तर देता है। वह कहता है कि जो भोजन बच्चों के लिए होना चाहिए वह कुत्तों को देना गलत है। वह यहाँ चित्र भाषा का उपयोग कर रहा है। बच्चों के भोजन का अर्थ है वह अच्छी चीजें जो परमेश्वर यहूदियों को देना चाहता है। फिर कुत्तों का अर्थ वह व्यक्ति है जो यहूदी नहीं है। कुत्तों को अशुद्ध पशु माना जाता था—ठीक उसी तरह जैसे गैर-यहूदियों को अशुद्ध माना जाता था। यीशु स्त्री से कह रहा है कि वह इस योग्य नहीं है कि यीशु उसके लिए कुछ अच्छा करे, क्योंकि वह यहूदी नहीं है।</w:t>
      </w:r>
    </w:p>
    <w:p>
      <w:pPr/>
      <w:r>
        <w:rPr>
          <w:lang w:val="hi_IN" w:bidi="hi_IN"/>
        </w:rPr>
      </w:r>
      <w:r>
        <w:rPr>
          <w:lang w:val="hi_IN" w:bidi="hi_IN"/>
        </w:rPr>
        <w:t xml:space="preserve">लेकिन स्त्री बहुत बहादुर है! वह इस बात पर क्रोधित नहीं होती कि यीशु ने उसका अपमान किया, और वह हार भी नहीं मानती। वह बहुत बुद्धिमानी से उत्तर देती है: “लेकिन कुत्ते भी मेज़ से गिरने वाले टुकड़े खाते हैं!” उसका अर्थ है कि यह सच है कि वह इस योग्य नहीं है कि यीशु उसके लिए कुछ अच्छा करे, लेकिन वह यह भी जानती है कि यीशु के पास सभी यहूदियों और उसके बाद गैर-यहूदियों की भी मदद करने की पर्याप्त शक्ति है। </w:t>
      </w:r>
    </w:p>
    <w:p>
      <w:pPr/>
      <w:r>
        <w:rPr>
          <w:lang w:val="hi_IN" w:bidi="hi_IN"/>
        </w:rPr>
      </w:r>
      <w:r>
        <w:rPr>
          <w:lang w:val="hi_IN" w:bidi="hi_IN"/>
        </w:rPr>
        <w:t>इससे यीशु को विश्वास हो जाता है: यीशु उससे कहता है कि उसका विश्वास बहुत बड़ा है, और कहता है कि वह वही करेगा जो वह चाहती है। तुरन्त, घर पर, उसकी बेटी चंगी हो जाती है, भले ही स्त्री अभी तक यह पूरी तरह से नहीं जानती थी!</w:t>
      </w:r>
    </w:p>
    <w:p>
      <w:pPr/>
      <w:r>
        <w:rPr>
          <w:lang w:val="hi_IN" w:bidi="hi_IN"/>
        </w:rPr>
      </w:r>
      <w:r>
        <w:rPr>
          <w:lang w:val="hi_IN" w:bidi="hi_IN"/>
        </w:rPr>
        <w:t>इस कहानी में स्त्री के प्रति यीशु की प्रतिक्रिया थोड़ी अजीब लगती है। यीशु पहले कनानी स्त्री को वैसे ही जवाब दे रहा है जैसे कोई भी यहूदी देता—बहुत दोस्ताना नहीं है! लेकिन ऐसा लगता है कि यीशु उसकी परीक्षा लेना चाहता था, यह देखने के लिए कि वह उस पर कितना विश्वास करती है। यीशु का यह अर्थ चेलों के लिए एक सबक के रूप में भी हो सकता है। यीशु चेलों को यह सिखाना शुरू कर रहा था कि वह केवल इस्राएल के लोगों के लिए नहीं आया था। यह छोटी कहानी एक बड़े परिवर्तन को चिह्नित कर रही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कहानी के दृश्यों, माहौल और पात्रों को परिभाषित करने में मदद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गन्नेसरत के क्षेत्र को छोड़कर सूर और सैदा के क्षेत्र में जाता है।</w:t>
      </w:r>
    </w:p>
    <w:p>
      <w:pPr/>
      <w:r>
        <w:rPr>
          <w:lang w:val="hi_IN" w:bidi="hi_IN"/>
        </w:rPr>
      </w:r>
      <w:r>
        <w:rPr>
          <w:b/>
          <w:lang w:val="hi_IN" w:bidi="hi_IN"/>
        </w:rPr>
        <w:t>दूसरा दृश्य:</w:t>
      </w:r>
      <w:r>
        <w:rPr>
          <w:lang w:val="hi_IN" w:bidi="hi_IN"/>
        </w:rPr>
        <w:t xml:space="preserve"> यीशु और कनानी स्त्री के बीच बातचीत।</w:t>
      </w:r>
    </w:p>
    <w:p>
      <w:pPr/>
      <w:r>
        <w:rPr>
          <w:lang w:val="hi_IN" w:bidi="hi_IN"/>
        </w:rPr>
      </w:r>
      <w:r>
        <w:rPr>
          <w:lang w:val="hi_IN" w:bidi="hi_IN"/>
        </w:rPr>
        <w:t>दूसरे दृश्य में चार भाग हैं।</w:t>
      </w:r>
    </w:p>
    <w:p>
      <w:pPr/>
      <w:r>
        <w:rPr>
          <w:lang w:val="hi_IN" w:bidi="hi_IN"/>
        </w:rPr>
      </w:r>
      <w:r>
        <w:rPr>
          <w:lang w:val="hi_IN" w:bidi="hi_IN"/>
        </w:rPr>
        <w:t>भाग 1: स्त्री दूर से यीशु को पुकार रही है; यीशु उसे अनदेखा करता है।</w:t>
      </w:r>
    </w:p>
    <w:p>
      <w:pPr/>
      <w:r>
        <w:rPr>
          <w:lang w:val="hi_IN" w:bidi="hi_IN"/>
        </w:rPr>
      </w:r>
      <w:r>
        <w:rPr>
          <w:lang w:val="hi_IN" w:bidi="hi_IN"/>
        </w:rPr>
        <w:t>भाग 2: चेले स्त्री के बारे में शिकायत करते हैं; यीशु कहता है कि उसे केवल इस्राएल की खोई हुई भेड़ों के पास भेजा गया था।</w:t>
      </w:r>
    </w:p>
    <w:p>
      <w:pPr/>
      <w:r>
        <w:rPr>
          <w:lang w:val="hi_IN" w:bidi="hi_IN"/>
        </w:rPr>
      </w:r>
      <w:r>
        <w:rPr>
          <w:lang w:val="hi_IN" w:bidi="hi_IN"/>
        </w:rPr>
        <w:t>भाग 3: स्त्री यीशु के सामने झुकती है; यीशु कहता है कि बच्चों का भोजन कुत्तों को देना सही नहीं है।</w:t>
      </w:r>
    </w:p>
    <w:p>
      <w:pPr/>
      <w:r>
        <w:rPr>
          <w:lang w:val="hi_IN" w:bidi="hi_IN"/>
        </w:rPr>
      </w:r>
      <w:r>
        <w:rPr>
          <w:lang w:val="hi_IN" w:bidi="hi_IN"/>
        </w:rPr>
        <w:t>भाग 4: स्त्री उत्तर देती है: "कुत्ते भी टुकड़े खाते हैं!" फिर यीशु कहता है कि उसका विश्वास बहुत बड़ा है और जो वह चाहती है वह हो जाएगा।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w:t>
      </w:r>
    </w:p>
    <w:p>
      <w:pPr>
        <w:pStyle w:val="ListBullet"/>
        <w:spacing w:line="240" w:lineRule="auto"/>
        <w:ind w:left="720"/>
      </w:pPr>
      <w:r>
        <w:rPr>
          <w:lang w:val="hi_IN" w:bidi="hi_IN"/>
        </w:rPr>
      </w:r>
      <w:r>
        <w:rPr>
          <w:lang w:val="hi_IN" w:bidi="hi_IN"/>
        </w:rPr>
        <w:t>कनानी स्त्री</w:t>
      </w:r>
    </w:p>
    <w:p>
      <w:pPr>
        <w:pStyle w:val="ListBullet"/>
        <w:spacing w:line="240" w:lineRule="auto"/>
        <w:ind w:left="720"/>
      </w:pPr>
      <w:r>
        <w:rPr>
          <w:lang w:val="hi_IN" w:bidi="hi_IN"/>
        </w:rPr>
      </w:r>
      <w:r>
        <w:rPr>
          <w:lang w:val="hi_IN" w:bidi="hi_IN"/>
        </w:rPr>
        <w:t>उसकी बेटी</w:t>
      </w:r>
    </w:p>
    <w:p>
      <w:pPr>
        <w:pStyle w:val="ListBullet"/>
        <w:spacing w:line="240" w:lineRule="auto"/>
        <w:ind w:left="720"/>
      </w:pPr>
      <w:r>
        <w:rPr>
          <w:lang w:val="hi_IN" w:bidi="hi_IN"/>
        </w:rPr>
      </w:r>
      <w:r>
        <w:rPr>
          <w:lang w:val="hi_IN" w:bidi="hi_IN"/>
        </w:rPr>
        <w:t>यहूदी, इस्राएल के लोग</w:t>
      </w:r>
    </w:p>
    <w:p>
      <w:pPr>
        <w:pStyle w:val="ListBullet"/>
        <w:spacing w:line="240" w:lineRule="auto"/>
        <w:ind w:left="720"/>
      </w:pPr>
      <w:r>
        <w:rPr>
          <w:lang w:val="hi_IN" w:bidi="hi_IN"/>
        </w:rPr>
      </w:r>
      <w:r>
        <w:rPr>
          <w:lang w:val="hi_IN" w:bidi="hi_IN"/>
        </w:rPr>
        <w:t>जो लोग यहूदी नहीं हैं, उन्हें “कुत्ते” कहा गया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कहानी मत्ती के यह कहने से शुरू होती है कि यीशु वहाँ से दूर चला गया। "वहाँ से" का अर्थ है गन्नेसरत के क्षेत्र से। यीशु और उसके चेले सूर और सैदा के नगरों के आसपास के क्षेत्र में पहुँचने से पहले कई दिनों या शायद कई सप्ताह तक पैदल चले होंगे।</w:t>
      </w:r>
    </w:p>
    <w:p>
      <w:pPr/>
      <w:r>
        <w:rPr>
          <w:lang w:val="hi_IN" w:bidi="hi_IN"/>
        </w:rPr>
      </w:r>
      <w:r>
        <w:rPr>
          <w:lang w:val="hi_IN" w:bidi="hi_IN"/>
        </w:rPr>
        <w:t>मत्ती यह कहकर कनानी स्त्री का परिचय देता है कि "देखो, एक कनानी स्त्री निकली!" यह स्पष्ट करता है कि यह अप्रत्याशित या अद्भुत था।</w:t>
      </w:r>
    </w:p>
    <w:p>
      <w:pPr/>
      <w:r>
        <w:rPr>
          <w:lang w:val="hi_IN" w:bidi="hi_IN"/>
        </w:rPr>
      </w:r>
      <w:r>
        <w:rPr>
          <w:lang w:val="hi_IN" w:bidi="hi_IN"/>
        </w:rPr>
        <w:t>मत्ती कहता है कि कनानी स्त्री निकलकर उसके पास आई। इसका मतलब यह है कि वह अपना घर, शायद अपना गाँव भी छोड़कर, यीशु के पास आई थी। ऐसा लगता है कि इस देश के लोगों ने यीशु और गलील में किए गए कामों के बारे में कहानियाँ सुनी थी। किसी तरह, उसे पता चला कि यीशु कहाँ है और उसके पास गई।</w:t>
      </w:r>
    </w:p>
    <w:p>
      <w:pPr/>
      <w:r>
        <w:rPr>
          <w:lang w:val="hi_IN" w:bidi="hi_IN"/>
        </w:rPr>
      </w:r>
      <w:r>
        <w:rPr>
          <w:lang w:val="hi_IN" w:bidi="hi_IN"/>
        </w:rPr>
        <w:t>आप बच्चों और कुत्तों के बारे में छोटी कहानी का अभिनय कर सकते हैं।</w:t>
      </w:r>
    </w:p>
    <w:p>
      <w:pPr/>
      <w:r>
        <w:rPr>
          <w:lang w:val="hi_IN" w:bidi="hi_IN"/>
        </w:rPr>
      </w:r>
      <w:r>
        <w:rPr>
          <w:lang w:val="hi_IN" w:bidi="hi_IN"/>
        </w:rPr>
        <w:t>यीशु कहता है कि बच्चों की रोटी लेकर कुत्तों के सामने फेंक देना सही नहीं है। वह एक परिवार के उदाहरण का उपयोग कर रहा है। एक परिवार का पिता अपने बच्चों से खाना छीनकर उसे ऐसी जगह नहीं फेंकेगा जहाँ कुत्ते उसे खा सकें।</w:t>
      </w:r>
    </w:p>
    <w:p>
      <w:pPr/>
      <w:r>
        <w:rPr>
          <w:lang w:val="hi_IN" w:bidi="hi_IN"/>
        </w:rPr>
      </w:r>
      <w:r>
        <w:rPr>
          <w:lang w:val="hi_IN" w:bidi="hi_IN"/>
        </w:rPr>
        <w:t>स्त्री यीशु की इस छोटी सी कहानी को आगे बढ़ाती है और कहती है कि कुत्ते भी अपने स्वामी की मेज़ से गिरे हुए टुकड़े या बचा हुआ भोजन खा लेते हैं। हालाँकि यीशु की इस छोटी सी कहानी में कुत्ते शायद आवारा थे, जो इधर-उधर घूमते थे और लोगों से ठोकर खाते थे, लेकिन वह स्त्री उन्हें ऐसे प्यारे पालतू जानवरों की तरह बताती है, जो परिवार के साथ घर के अंदर रहते हैं और जब परिवार खाना खाता है, तो मेज़ के नीचे बैठे रहते हैं।</w:t>
      </w:r>
    </w:p>
    <w:p>
      <w:pPr/>
      <w:r>
        <w:rPr>
          <w:lang w:val="hi_IN" w:bidi="hi_IN"/>
        </w:rPr>
      </w:r>
      <w:r>
        <w:rPr>
          <w:lang w:val="hi_IN" w:bidi="hi_IN"/>
        </w:rPr>
        <w:t>किसी को कुत्ता कहना एक अपमान था। कहानी में वह स्त्री कुत्ते को घर के कुत्ते में बदल देती है, इस तरह वह बुद्धिमानी से उस अपमान को नरम कर देती है और कुत्ते के लिए—यानी अपने लिए सहानुभूति पैदा करती है। क्या आप देखते हैं कि वह कितनी बुद्धिमान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एक बार फिर सबसे आसानी से समझ में आने वाले संस्करण में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दो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w:t>
      </w:r>
    </w:p>
    <w:p>
      <w:pPr>
        <w:pStyle w:val="ListBullet"/>
        <w:spacing w:line="240" w:lineRule="auto"/>
        <w:ind w:left="720"/>
      </w:pPr>
      <w:r>
        <w:rPr>
          <w:lang w:val="hi_IN" w:bidi="hi_IN"/>
        </w:rPr>
      </w:r>
      <w:r>
        <w:rPr>
          <w:lang w:val="hi_IN" w:bidi="hi_IN"/>
        </w:rPr>
        <w:t>कनानी स्त्री</w:t>
      </w:r>
    </w:p>
    <w:p>
      <w:pPr>
        <w:pStyle w:val="ListBullet"/>
        <w:spacing w:line="240" w:lineRule="auto"/>
        <w:ind w:left="720"/>
      </w:pPr>
      <w:r>
        <w:rPr>
          <w:lang w:val="hi_IN" w:bidi="hi_IN"/>
        </w:rPr>
      </w:r>
      <w:r>
        <w:rPr>
          <w:lang w:val="hi_IN" w:bidi="hi_IN"/>
        </w:rPr>
        <w:t>उसकी बेटी</w:t>
      </w:r>
    </w:p>
    <w:p>
      <w:pPr>
        <w:pStyle w:val="ListBullet"/>
        <w:spacing w:line="240" w:lineRule="auto"/>
        <w:ind w:left="720"/>
      </w:pPr>
      <w:r>
        <w:rPr>
          <w:lang w:val="hi_IN" w:bidi="hi_IN"/>
        </w:rPr>
      </w:r>
      <w:r>
        <w:rPr>
          <w:lang w:val="hi_IN" w:bidi="hi_IN"/>
        </w:rPr>
        <w:t>यहूदी, इस्राएल के लोग</w:t>
      </w:r>
    </w:p>
    <w:p>
      <w:pPr>
        <w:pStyle w:val="ListBullet"/>
        <w:spacing w:line="240" w:lineRule="auto"/>
        <w:ind w:left="720"/>
      </w:pPr>
      <w:r>
        <w:rPr>
          <w:lang w:val="hi_IN" w:bidi="hi_IN"/>
        </w:rPr>
      </w:r>
      <w:r>
        <w:rPr>
          <w:lang w:val="hi_IN" w:bidi="hi_IN"/>
        </w:rPr>
        <w:t>जो लोग यहूदी नहीं हैं, उन्हें “कुत्ते” कहा गया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इस कहानी में हम यीशु और कनानी स्त्री को एक दूसरे के करीब आते हुए देख सकते हैं।</w:t>
      </w:r>
    </w:p>
    <w:p>
      <w:pPr>
        <w:pStyle w:val="ListBullet"/>
        <w:spacing w:line="240" w:lineRule="auto"/>
        <w:ind w:left="720"/>
      </w:pPr>
      <w:r>
        <w:rPr>
          <w:lang w:val="hi_IN" w:bidi="hi_IN"/>
        </w:rPr>
      </w:r>
      <w:r>
        <w:rPr>
          <w:lang w:val="hi_IN" w:bidi="hi_IN"/>
        </w:rPr>
        <w:t>सबसे पहले, शायद यीशु के पीछे कुछ दूरी से वह यीशु को पुकार रही है।</w:t>
      </w:r>
    </w:p>
    <w:p>
      <w:pPr>
        <w:pStyle w:val="ListBullet"/>
        <w:spacing w:line="240" w:lineRule="auto"/>
        <w:ind w:left="720"/>
      </w:pPr>
      <w:r>
        <w:rPr>
          <w:lang w:val="hi_IN" w:bidi="hi_IN"/>
        </w:rPr>
      </w:r>
      <w:r>
        <w:rPr>
          <w:lang w:val="hi_IN" w:bidi="hi_IN"/>
        </w:rPr>
        <w:t>फिर, चेले और यीशु उसके बारे में बात कर रहे हैं; वह सुनने के लिए पर्याप्त करीब है, लेकिन यीशु उससे सीधे बात नहीं कर रहा है।</w:t>
      </w:r>
    </w:p>
    <w:p>
      <w:pPr>
        <w:pStyle w:val="ListBullet"/>
        <w:spacing w:line="240" w:lineRule="auto"/>
        <w:ind w:left="720"/>
      </w:pPr>
      <w:r>
        <w:rPr>
          <w:lang w:val="hi_IN" w:bidi="hi_IN"/>
        </w:rPr>
      </w:r>
      <w:r>
        <w:rPr>
          <w:lang w:val="hi_IN" w:bidi="hi_IN"/>
        </w:rPr>
        <w:t>फिर, स्त्री यीशु के बहुत पास आती है और उसके सामने झुकती है। ऐसा करने से, वह उसके रास्ते में बाधा डाल रही है, ताकि वह रुकने के लिए मजबूर हो! यीशु अब उससे सीधे बात करता है, लेकिन उसके शब्द कठोर हैं।</w:t>
      </w:r>
    </w:p>
    <w:p>
      <w:pPr>
        <w:pStyle w:val="ListBullet"/>
        <w:spacing w:line="240" w:lineRule="auto"/>
        <w:ind w:left="720"/>
      </w:pPr>
      <w:r>
        <w:rPr>
          <w:lang w:val="hi_IN" w:bidi="hi_IN"/>
        </w:rPr>
      </w:r>
      <w:r>
        <w:rPr>
          <w:lang w:val="hi_IN" w:bidi="hi_IN"/>
        </w:rPr>
        <w:t>स्त्री यीशु से फिर से बात करती है। यीशु ने उस स्त्री के विश्वास की प्रशंसा करते हुए उसे उत्तर दिया, और कहा कि उसकी बेटी चंगी हो जाएगी।</w:t>
      </w:r>
    </w:p>
    <w:p>
      <w:pPr/>
      <w:r>
        <w:rPr>
          <w:lang w:val="hi_IN" w:bidi="hi_IN"/>
        </w:rPr>
      </w:r>
      <w:r>
        <w:rPr>
          <w:lang w:val="hi_IN" w:bidi="hi_IN"/>
        </w:rPr>
        <w:t>आप स्त्री और यीशु को शारीरिक रूप से करीब आते हुए देख सकते हैं, लेकिन उनका रिश्ता भी बेहतर होता जा रहा है। इस बारे में सोचें कि आप इसे कैसे दिखा सकते हैं। हो सकता है कि यीशु अपना चेहरा उस स्त्री से मोड़ ले, और अंत में उसकी ओर मुड़े। या क्या आपको लगता है कि शायद यीशु अपने चेहरे पर मुस्कान छिपाने की कोशिश कर रहा था, क्योंकि उसे बातचीत में मज़ा आया, लेकिन कठोर होने की कोशिश कर रहा था? यीशु स्त्री के बुद्धिमानी से दिए गए उत्तर के बाद कैसे प्रतिक्रिया देता है? क्या आपको लगता है कि यीशु मुस्कुराया, बहुत खुश दिखा, या शायद ज़ोर से हंस पड़ा?</w:t>
      </w:r>
    </w:p>
    <w:p>
      <w:pPr/>
      <w:r>
        <w:rPr>
          <w:lang w:val="hi_IN" w:bidi="hi_IN"/>
        </w:rPr>
      </w:r>
      <w:r>
        <w:rPr>
          <w:lang w:val="hi_IN" w:bidi="hi_IN"/>
        </w:rPr>
        <w:t>आपको यह सोचने की ज़रूरत है कि कहानी में यीशु की आवाज़ का लहजा कैसा है। कहानी सुनाने का अभ्यास करें, कभी यीशु की गुस्से वाली आवाज़ में, कभी दोस्ताना आवाज़ में, और कभी साधारण आवाज़ में। यदि आप ऐसा करते हैं तो यह आपके लिए कहानी को कैसे बदल देता है?</w:t>
      </w:r>
    </w:p>
    <w:p>
      <w:pPr/>
      <w:r>
        <w:rPr>
          <w:lang w:val="hi_IN" w:bidi="hi_IN"/>
        </w:rPr>
      </w:r>
      <w:r>
        <w:rPr>
          <w:lang w:val="hi_IN" w:bidi="hi_IN"/>
        </w:rPr>
        <w:t>इस बारे में सोचें कि कहानी में चेले कहाँ खड़े हैं। जब वे यीशु और स्त्री के बीच बातचीत को सुनते हैं तो उनके चेहरे के भाव कैसे बदल जाते हैं?</w:t>
      </w:r>
    </w:p>
    <w:p>
      <w:pPr/>
      <w:r>
        <w:rPr>
          <w:lang w:val="hi_IN" w:bidi="hi_IN"/>
        </w:rPr>
      </w:r>
      <w:r>
        <w:rPr>
          <w:lang w:val="hi_IN" w:bidi="hi_IN"/>
        </w:rPr>
        <w:t>यीशु और चेलों को गन्नेसरत के क्षेत्र से निकलकर सूर और सैदा के क्षेत्र की ओर लम्बे रास्ते से यात्रा करते हुए दिखाएँ।</w:t>
      </w:r>
    </w:p>
    <w:p>
      <w:pPr/>
      <w:r>
        <w:rPr>
          <w:lang w:val="hi_IN" w:bidi="hi_IN"/>
        </w:rPr>
      </w:r>
      <w:r>
        <w:rPr>
          <w:lang w:val="hi_IN" w:bidi="hi_IN"/>
        </w:rPr>
        <w:t>आप कनानी स्त्री और उसकी बेटी को अपने घर में होने का अभिनय कर सकते हैं। बेटी की स्थिति कैसी रही होगी?</w:t>
      </w:r>
    </w:p>
    <w:p>
      <w:pPr/>
      <w:r>
        <w:rPr>
          <w:lang w:val="hi_IN" w:bidi="hi_IN"/>
        </w:rPr>
      </w:r>
      <w:r>
        <w:rPr>
          <w:lang w:val="hi_IN" w:bidi="hi_IN"/>
        </w:rPr>
        <w:t>यीशु से मिलने के लिए निकल रही स्त्री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स्त्री का पात्र निभाने वाली अभिनेत्री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उस स्त्री का अभिनय करें जो यीशु और चेलों के पीछे-पीछे चल रही है और उसे पुकार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पात्र निभा रहे अभिनेता से पूछें: "आप क्या सोच रहे हैं?" आप ऐसी बातें सुन सकते हैं:</w:t>
      </w:r>
    </w:p>
    <w:p>
      <w:pPr>
        <w:pStyle w:val="ListBullet"/>
        <w:spacing w:line="240" w:lineRule="auto"/>
        <w:ind w:left="720"/>
      </w:pPr>
      <w:r>
        <w:rPr>
          <w:lang w:val="hi_IN" w:bidi="hi_IN"/>
        </w:rPr>
      </w:r>
      <w:r>
        <w:rPr>
          <w:lang w:val="hi_IN" w:bidi="hi_IN"/>
        </w:rPr>
        <w:t>चेलों का पात्र निभाने वाले अभिनेताओं से पूछें: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चेलों का अभिनय करें जो यीशु के पास आकर उस स्त्री की शिकायत कर रहे हैं। यीशु का अभिनय करें, जब वह चेलों को उत्तर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स्त्री का पात्र निभाने वाली अभिनेत्री से पूछें: “जब आप यीशु को यह कहते हुए सुनती हैं, तो आप क्या सोच रही हैं?” आप ऐसी बातें सुन सकते हैं:</w:t>
      </w:r>
    </w:p>
    <w:p>
      <w:pPr>
        <w:pStyle w:val="ListBullet"/>
        <w:spacing w:line="240" w:lineRule="auto"/>
        <w:ind w:left="720"/>
      </w:pPr>
      <w:r>
        <w:rPr>
          <w:lang w:val="hi_IN" w:bidi="hi_IN"/>
        </w:rPr>
      </w:r>
      <w:r>
        <w:rPr>
          <w:lang w:val="hi_IN" w:bidi="hi_IN"/>
        </w:rPr>
        <w:t>चेलों का पात्र निभाने वाले अभिनेताओं से पूछें: "आप क्या सोच रहे हैं?" आप ऐसी बातें सुन सकते हैं:</w:t>
      </w:r>
    </w:p>
    <w:p>
      <w:pPr>
        <w:pStyle w:val="ListBullet"/>
        <w:spacing w:line="240" w:lineRule="auto"/>
        <w:ind w:left="720"/>
      </w:pPr>
      <w:r>
        <w:rPr>
          <w:lang w:val="hi_IN" w:bidi="hi_IN"/>
        </w:rPr>
      </w:r>
      <w:r>
        <w:rPr>
          <w:lang w:val="hi_IN" w:bidi="hi_IN"/>
        </w:rPr>
        <w:t>यीशु का पात्र निभा रहे अभिनेता से पूछें: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स्त्री का यीशु के पैरों पर गिरने का अभिनय करें। वह उसके सामने घुटने टेकती है और अपना सिर ज़मीन से छूती है। वह उसके सामने अपने आप को अपमानित कर रही है और उससे दया के लिए विनती कर रही है।</w:t>
      </w:r>
    </w:p>
    <w:p>
      <w:pPr/>
      <w:r>
        <w:rPr>
          <w:lang w:val="hi_IN" w:bidi="hi_IN"/>
        </w:rPr>
      </w:r>
      <w:r>
        <w:rPr>
          <w:lang w:val="hi_IN" w:bidi="hi_IN"/>
        </w:rPr>
        <w:t>बाकी बातचीत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पात्र निभा रहे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स्त्री का पात्र निभाने वाली अभिनेत्री से पूछें, "आप कैसा महसूस कर रही हैं?" आप ऐसी बातें सुन सकते हैं:</w:t>
      </w:r>
    </w:p>
    <w:p>
      <w:pPr>
        <w:pStyle w:val="ListBullet"/>
        <w:spacing w:line="240" w:lineRule="auto"/>
        <w:ind w:left="720"/>
      </w:pPr>
      <w:r>
        <w:rPr>
          <w:lang w:val="hi_IN" w:bidi="hi_IN"/>
        </w:rPr>
      </w:r>
      <w:r>
        <w:rPr>
          <w:lang w:val="hi_IN" w:bidi="hi_IN"/>
        </w:rPr>
        <w:t>चेलों का पात्र निभाने वाले अभिनेताओं से पूछें: "आप क्या सोच रहे हैं?" आप ऐसी बातें सुन सकते हैं:</w:t>
      </w:r>
    </w:p>
    <w:p>
      <w:pPr/>
      <w:r>
        <w:rPr>
          <w:lang w:val="hi_IN" w:bidi="hi_IN"/>
        </w:rPr>
      </w:r>
      <w:r>
        <w:rPr>
          <w:lang w:val="hi_IN" w:bidi="hi_IN"/>
        </w:rPr>
        <w:t>आप शायद यह अभिनय करना चाहें कि माँ घर लौटती है और अपनी बेटी को ठीक पाती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सबसे आसानी से समझ आने वाले संस्करण में सुनें।</w:t>
      </w:r>
    </w:p>
    <w:p>
      <w:pPr/>
      <w:r>
        <w:rPr>
          <w:lang w:val="hi_IN" w:bidi="hi_IN"/>
        </w:rPr>
      </w:r>
      <w:r>
        <w:rPr>
          <w:lang w:val="hi_IN" w:bidi="hi_IN"/>
        </w:rPr>
        <w:t xml:space="preserve">कनानी स्त्री यीशु को "प्रभु, </w:t>
      </w:r>
      <w:r>
        <w:rPr>
          <w:b/>
          <w:lang w:val="hi_IN" w:bidi="hi_IN"/>
        </w:rPr>
        <w:t>दाऊद का पुत्र</w:t>
      </w:r>
      <w:r>
        <w:rPr>
          <w:lang w:val="hi_IN" w:bidi="hi_IN"/>
        </w:rPr>
        <w:t xml:space="preserve">" कहती है। </w:t>
      </w:r>
      <w:r>
        <w:rPr>
          <w:lang w:val="hi_IN" w:bidi="hi_IN"/>
        </w:rPr>
        <w:t>दाऊद</w:t>
      </w:r>
      <w:r>
        <w:rPr>
          <w:lang w:val="hi_IN" w:bidi="hi_IN"/>
        </w:rPr>
        <w:t xml:space="preserve"> यहूदियों का सबसे प्रिय राजा था, जो बहुत समय पहले रहता था। आपने अब तक उसका नाम कई बार सुना है। स्त्री यह नहीं सोचती कि यीशु राजा दाऊद का सीधा पुत्र है: यहाँ "दाऊद का पुत्र" का अर्थ है "दाऊद का वंशज।" उन्हीं शब्दों का प्रयोग करें जो आपने पिछली कहानियों में प्रयोग किए हैं। </w:t>
      </w:r>
      <w:r>
        <w:rPr>
          <w:lang w:val="hi_IN" w:bidi="hi_IN"/>
        </w:rPr>
        <w:t>दाऊद का पुत्र</w:t>
      </w:r>
      <w:r>
        <w:rPr>
          <w:lang w:val="hi_IN" w:bidi="hi_IN"/>
        </w:rPr>
        <w:t xml:space="preserve"> वाक्यांश मुख्य शब्दावली में है।</w:t>
      </w:r>
    </w:p>
    <w:p>
      <w:pPr/>
      <w:r>
        <w:rPr>
          <w:lang w:val="hi_IN" w:bidi="hi_IN"/>
        </w:rPr>
      </w:r>
      <w:r>
        <w:rPr>
          <w:b/>
          <w:lang w:val="hi_IN" w:bidi="hi_IN"/>
        </w:rPr>
        <w:t>प्रभु</w:t>
      </w:r>
      <w:r>
        <w:rPr>
          <w:lang w:val="hi_IN" w:bidi="hi_IN"/>
        </w:rPr>
        <w:t xml:space="preserve"> का अर्थ "स्वामी" या "आदरणीय महोदय" हो सकता है। बाइबल में, इसका उपयोग अक्सर परमेश्वर को सम्बोधित करने के लिए किया जाता है। इस कहानी में, स्त्री इस शब्द का उपयोग केवल एक सम्मानजनक शब्द के रूप में कर रही है। </w:t>
      </w:r>
      <w:r>
        <w:rPr>
          <w:lang w:val="hi_IN" w:bidi="hi_IN"/>
        </w:rPr>
        <w:t>प्रभु</w:t>
      </w:r>
      <w:r>
        <w:rPr>
          <w:lang w:val="hi_IN" w:bidi="hi_IN"/>
        </w:rPr>
        <w:t xml:space="preserve"> शब्द मुख्य शब्दावली में है।</w:t>
      </w:r>
    </w:p>
    <w:p>
      <w:pPr/>
      <w:r>
        <w:rPr>
          <w:lang w:val="hi_IN" w:bidi="hi_IN"/>
        </w:rPr>
      </w:r>
      <w:r>
        <w:rPr>
          <w:lang w:val="hi_IN" w:bidi="hi_IN"/>
        </w:rPr>
        <w:t xml:space="preserve">स्त्री ने यीशु से कहा कि उसकी बेटी </w:t>
      </w:r>
      <w:r>
        <w:rPr>
          <w:b/>
          <w:lang w:val="hi_IN" w:bidi="hi_IN"/>
        </w:rPr>
        <w:t>बुरी तरह से दुष्टात्मा से ग्रस्त</w:t>
      </w:r>
      <w:r>
        <w:rPr>
          <w:lang w:val="hi_IN" w:bidi="hi_IN"/>
        </w:rPr>
        <w:t xml:space="preserve"> है। इसका अर्थ है कि उसकी बेटी को एक दुष्टात्मा द्वारा नियंत्रित किया गया है। थोड़ा सा नहीं, बल्कि बहुत ज्यादा! दुष्टात्मा बेटी को बहुत दुख पहुँचा रहा है।</w:t>
      </w:r>
    </w:p>
    <w:p>
      <w:pPr/>
      <w:r>
        <w:rPr>
          <w:lang w:val="hi_IN" w:bidi="hi_IN"/>
        </w:rPr>
      </w:r>
      <w:r>
        <w:rPr>
          <w:lang w:val="hi_IN" w:bidi="hi_IN"/>
        </w:rPr>
        <w:t>दुष्ट</w:t>
      </w:r>
      <w:r>
        <w:rPr>
          <w:lang w:val="hi_IN" w:bidi="hi_IN"/>
        </w:rPr>
        <w:t xml:space="preserve"> आत्मा शब्द मुख्य शब्दावली में है। वही शब्द प्रयोग करें जो आपने पिछली कहानियों में प्रयोग किया है।</w:t>
      </w:r>
    </w:p>
    <w:p>
      <w:pPr/>
      <w:r>
        <w:rPr>
          <w:lang w:val="hi_IN" w:bidi="hi_IN"/>
        </w:rPr>
      </w:r>
      <w:r>
        <w:rPr>
          <w:b/>
          <w:lang w:val="hi_IN" w:bidi="hi_IN"/>
        </w:rPr>
        <w:t>बेटी</w:t>
      </w:r>
      <w:r>
        <w:rPr>
          <w:lang w:val="hi_IN" w:bidi="hi_IN"/>
        </w:rPr>
        <w:t xml:space="preserve"> के लिए ऐसे शब्द का प्रयोग करें जिसका अर्थ छोटी लड़की हो, जिसकी अभी शादी नहीं हुई हो।</w:t>
      </w:r>
    </w:p>
    <w:p>
      <w:pPr/>
      <w:r>
        <w:rPr>
          <w:lang w:val="hi_IN" w:bidi="hi_IN"/>
        </w:rPr>
      </w:r>
      <w:r>
        <w:rPr>
          <w:lang w:val="hi_IN" w:bidi="hi_IN"/>
        </w:rPr>
        <w:t xml:space="preserve">स्त्री यीशु को </w:t>
      </w:r>
      <w:r>
        <w:rPr>
          <w:b/>
          <w:lang w:val="hi_IN" w:bidi="hi_IN"/>
        </w:rPr>
        <w:t>पुकार रही</w:t>
      </w:r>
      <w:r>
        <w:rPr>
          <w:lang w:val="hi_IN" w:bidi="hi_IN"/>
        </w:rPr>
        <w:t xml:space="preserve"> है। इसका अर्थ है कि वह जोर से पुकार रही है।</w:t>
      </w:r>
    </w:p>
    <w:p>
      <w:pPr/>
      <w:r>
        <w:rPr>
          <w:lang w:val="hi_IN" w:bidi="hi_IN"/>
        </w:rPr>
      </w:r>
      <w:r>
        <w:rPr>
          <w:lang w:val="hi_IN" w:bidi="hi_IN"/>
        </w:rPr>
        <w:t xml:space="preserve">यीशु कहता है कि बच्चों की </w:t>
      </w:r>
      <w:r>
        <w:rPr>
          <w:b/>
          <w:lang w:val="hi_IN" w:bidi="hi_IN"/>
        </w:rPr>
        <w:t>रोटी</w:t>
      </w:r>
      <w:r>
        <w:rPr>
          <w:lang w:val="hi_IN" w:bidi="hi_IN"/>
        </w:rPr>
        <w:t xml:space="preserve"> लेकर कुत्तों के सामने फेंक देना सही नहीं है। यदि आपके क्षेत्र में लोग आमतौर पर रोटी नहीं खाते हैं, तो आप रोटी शब्द के बजाय "भोजन" का उपयोग कर सकते हैं।</w:t>
      </w:r>
    </w:p>
    <w:p>
      <w:pPr/>
      <w:r>
        <w:rPr>
          <w:lang w:val="hi_IN" w:bidi="hi_IN"/>
        </w:rPr>
      </w:r>
      <w:r>
        <w:rPr>
          <w:lang w:val="hi_IN" w:bidi="hi_IN"/>
        </w:rPr>
        <w:t>अन्त में, यीशु स्त्री से कहता है, "</w:t>
      </w:r>
      <w:r>
        <w:rPr>
          <w:b/>
          <w:lang w:val="hi_IN" w:bidi="hi_IN"/>
        </w:rPr>
        <w:t>हे स्त्री</w:t>
      </w:r>
      <w:r>
        <w:rPr>
          <w:lang w:val="hi_IN" w:bidi="hi_IN"/>
        </w:rPr>
        <w:t>!"</w:t>
      </w:r>
    </w:p>
    <w:p>
      <w:pPr/>
      <w:r>
        <w:rPr>
          <w:lang w:val="hi_IN" w:bidi="hi_IN"/>
        </w:rPr>
      </w:r>
      <w:r>
        <w:rPr>
          <w:lang w:val="hi_IN" w:bidi="hi_IN"/>
        </w:rPr>
        <w:t>"स्त्री" किसी स्त्री को सम्बोधित करने का एक सामान्य और विनम्र तरीका था। "हे" का अर्थ है कि यीशु भावनाओं के साथ बात कर रहा है।</w:t>
      </w:r>
    </w:p>
    <w:p>
      <w:pPr/>
      <w:r>
        <w:rPr>
          <w:lang w:val="hi_IN" w:bidi="hi_IN"/>
        </w:rPr>
      </w:r>
      <w:r>
        <w:rPr>
          <w:lang w:val="hi_IN" w:bidi="hi_IN"/>
        </w:rPr>
        <w:t xml:space="preserve">यीशु स्त्री से कहता है कि उसका </w:t>
      </w:r>
      <w:r>
        <w:rPr>
          <w:b/>
          <w:lang w:val="hi_IN" w:bidi="hi_IN"/>
        </w:rPr>
        <w:t>विश्वास बहुत बड़ा</w:t>
      </w:r>
      <w:r>
        <w:rPr>
          <w:lang w:val="hi_IN" w:bidi="hi_IN"/>
        </w:rPr>
        <w:t xml:space="preserve"> है। इसका अर्थ है कि यीशु देखता है कि वह उस पर बहुत विश्वास करती है। </w:t>
      </w:r>
      <w:r>
        <w:rPr>
          <w:lang w:val="hi_IN" w:bidi="hi_IN"/>
        </w:rPr>
        <w:t>विश्वास</w:t>
      </w:r>
      <w:r>
        <w:rPr>
          <w:lang w:val="hi_IN" w:bidi="hi_IN"/>
        </w:rPr>
        <w:t xml:space="preserve"> शब्द मुख्य शब्दावली में है।</w:t>
      </w:r>
    </w:p>
    <w:p>
      <w:pPr/>
      <w:r>
        <w:rPr>
          <w:lang w:val="hi_IN" w:bidi="hi_IN"/>
        </w:rPr>
      </w:r>
      <w:r>
        <w:rPr>
          <w:lang w:val="hi_IN" w:bidi="hi_IN"/>
        </w:rPr>
        <w:t>यीशु कहता है "</w:t>
      </w:r>
      <w:r>
        <w:rPr>
          <w:b/>
          <w:lang w:val="hi_IN" w:bidi="hi_IN"/>
        </w:rPr>
        <w:t>जो तू चाहती है वह तेरे साथ हो</w:t>
      </w:r>
      <w:r>
        <w:rPr>
          <w:lang w:val="hi_IN" w:bidi="hi_IN"/>
        </w:rPr>
        <w:t xml:space="preserve">।" इसका अर्थ यह नहीं है कि यीशु को आशा है कि ऐसा होगा; उसका मतलब है कि ऐसा ज़रूर </w:t>
      </w:r>
      <w:r>
        <w:rPr>
          <w:b/>
          <w:lang w:val="hi_IN" w:bidi="hi_IN"/>
        </w:rPr>
        <w:t>होगा</w:t>
      </w:r>
      <w:r>
        <w:rPr>
          <w:lang w:val="hi_IN" w:bidi="hi_IN"/>
        </w:rPr>
        <w:t>। इसे कहने का एक और तरीका यह है कि "मैं वही करूँगा जो तुम चाहो।"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15:29–39</w:t>
      </w:r>
      <w:r>
        <w:rPr>
          <w:lang w:val="hi_IN" w:bidi="hi_IN"/>
        </w:rPr>
      </w:r>
    </w:p>
    <w:p>
      <w:pPr>
        <w:pStyle w:val="Heading3"/>
      </w:pPr>
      <w:r>
        <w:rPr>
          <w:lang w:val="hi_IN" w:bidi="hi_IN"/>
        </w:rPr>
        <w:t>सुने और मन में रखें</w:t>
      </w:r>
    </w:p>
    <w:p>
      <w:pPr/>
      <w:r>
        <w:rPr>
          <w:lang w:val="hi_IN" w:bidi="hi_IN"/>
        </w:rPr>
      </w:r>
      <w:r>
        <w:rPr>
          <w:lang w:val="hi_IN" w:bidi="hi_IN"/>
        </w:rPr>
        <w:t>मत्ती 15:29–39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यह कहानी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सबसे आसानी से समझ आने वाले संस्करण में सुनें।</w:t>
      </w:r>
    </w:p>
    <w:p>
      <w:pPr/>
      <w:r>
        <w:rPr>
          <w:lang w:val="hi_IN" w:bidi="hi_IN"/>
        </w:rPr>
      </w:r>
      <w:r>
        <w:rPr>
          <w:lang w:val="hi_IN" w:bidi="hi_IN"/>
        </w:rPr>
        <w:t>पिछले भाग में, यीशु सोर और सीदोन के क्षेत्र में था, जो एक अलग देश में था। इस भाग में, वह गलील में वापस आ रहा है।</w:t>
      </w:r>
    </w:p>
    <w:p>
      <w:pPr/>
      <w:r>
        <w:rPr>
          <w:lang w:val="hi_IN" w:bidi="hi_IN"/>
        </w:rPr>
      </w:r>
      <w:r>
        <w:rPr>
          <w:lang w:val="hi_IN" w:bidi="hi_IN"/>
        </w:rPr>
        <w:t>यदि आप चाहें तो नक़्शे को दोबारा देखकर इन स्थानों को इंगित कर सकते हैं।</w:t>
      </w:r>
    </w:p>
    <w:p>
      <w:pPr/>
      <w:r>
        <w:rPr>
          <w:lang w:val="hi_IN" w:bidi="hi_IN"/>
        </w:rPr>
      </w:r>
      <w:r>
        <w:rPr>
          <w:lang w:val="hi_IN" w:bidi="hi_IN"/>
        </w:rPr>
        <w:t>उसके गलील से निकलने के बाद कई सप्ताह या शायद महीने बीत गए होंगे। लेकिन लोग उसे भूले नहीं थे, और जल्द ही उसके चारों ओर फिर से लोगों की एक बड़ी भीड़ जमा हो गई! लोग बहुत सी बीमारियों से ग्रस्त लोगों को उसके पास लाते हैं, और यीशु उन सभी को चंगा करता है।</w:t>
      </w:r>
    </w:p>
    <w:p>
      <w:pPr/>
      <w:r>
        <w:rPr>
          <w:lang w:val="hi_IN" w:bidi="hi_IN"/>
        </w:rPr>
      </w:r>
      <w:r>
        <w:rPr>
          <w:lang w:val="hi_IN" w:bidi="hi_IN"/>
        </w:rPr>
        <w:t>लोग इन चंगाईयों के कारण बहुत आश्चर्यचकित हैं, और वे इस्राएल के परमेश्वर की स्तुति कर रहे हैं। लोग परमेश्वर की स्तुति कर रहे हैं क्योंकि वे पहचानते हैं कि यीशु जो कर रहा है वह परमेश्वर की ओर से आता है। यह दिलचस्प है कि मत्ती कहता है कि वे "इस्राएल के परमेश्वर" की स्तुति कर रहे हैं, न कि केवल "परमेश्वर" की। इसका शायद अर्थ है कि ये लोग यहूदी नहीं हैं। मत्ती यह नहीं कहता कि यह कहानी गलील में कहाँ हो रही है, लेकिन सबसे अधिक सम्भावना है कि यह गलील की झील के पूर्व की ओर कहीं हो रही है। वहाँ बहुत से लोग रहते थे जो यहूदी नहीं थे।</w:t>
      </w:r>
    </w:p>
    <w:p>
      <w:pPr/>
      <w:r>
        <w:rPr>
          <w:lang w:val="hi_IN" w:bidi="hi_IN"/>
        </w:rPr>
      </w:r>
      <w:r>
        <w:rPr>
          <w:lang w:val="hi_IN" w:bidi="hi_IN"/>
        </w:rPr>
        <w:t>क्या आप बीमारी से चंगा होने वाले किसी व्यक्ति के बारे में एक कहानी बता सकते हैं? क्या हुआ था?</w:t>
      </w:r>
    </w:p>
    <w:p>
      <w:pPr/>
      <w:r>
        <w:rPr>
          <w:lang w:val="hi_IN" w:bidi="hi_IN"/>
        </w:rPr>
      </w:r>
      <w:r>
        <w:rPr>
          <w:lang w:val="hi_IN" w:bidi="hi_IN"/>
        </w:rPr>
        <w:t>यीशु अपने चेलों से जो कह रहा है उससे हमें पता चलता है कि लोग तीन दिन तक यीशु के साथ रहे। चेलों द्वारा दिए गए उत्तर से, हमें पता चलता है कि यह एक अलग स्थान है। आसपास कोई गाँव नहीं है और कोई दुकानें नहीं हैं। जो भी भोजन लोग अपने साथ लाए हों वह अब तक समाप्त हो गया है।</w:t>
      </w:r>
    </w:p>
    <w:p>
      <w:pPr/>
      <w:r>
        <w:rPr>
          <w:lang w:val="hi_IN" w:bidi="hi_IN"/>
        </w:rPr>
      </w:r>
      <w:r>
        <w:rPr>
          <w:lang w:val="hi_IN" w:bidi="hi_IN"/>
        </w:rPr>
        <w:t xml:space="preserve">यीशु चेलों से कहता है कि उसे लोगों पर दया आती है। उसे उनके लिए तरस आता है क्योंकि उनके पास भोजन समाप्त हो गया है। यदि वह उन्हें अभी घर भेज देता है, तो उन्हें भोजन पाने के लिए काफी दूर तक पैदल चलना पड़ेगा। वे बहुत कमजोर महसूस कर सकते हैं और चलते समय गिर सकते हैं। </w:t>
      </w:r>
    </w:p>
    <w:p>
      <w:pPr/>
      <w:r>
        <w:rPr>
          <w:lang w:val="hi_IN" w:bidi="hi_IN"/>
        </w:rPr>
      </w:r>
      <w:r>
        <w:rPr>
          <w:lang w:val="hi_IN" w:bidi="hi_IN"/>
        </w:rPr>
        <w:t>यीशु अपने चेलों से यह नहीं पूछता कि वे स्थिति के बारे में क्या करें, लेकिन यह स्पष्ट है कि वह सुनना चाहता है कि वे क्या सोच रहे हैं। चेले याद करेंगे कि बहुत समय पहले ऐसी ही स्थिति थी, जहाँ यीशु ने पाँच हज़ार लोगों को खाने के लिए भोजन दिया था! लेकिन चेलों को या तो याद नहीं है, या उन्हें नहीं लगता कि यीशु फिर से इस तरह का कुछ कर सकता है। इसके बजाय, वे यीशु से पूछते हैं कि उन्हें इस दूरस्थ स्थान में इतने सारे लोगों को खिलाने के लिए पर्याप्त रोटी कहाँ से मिलेगी। वे वास्तव में यह नहीं पूछ रहे हैं; उनका कहना है कि वे जहाँ हैं, वहाँ इतने सारे लोगों के लिए पर्याप्त भोजन मिलना असम्भव है।</w:t>
      </w:r>
    </w:p>
    <w:p>
      <w:pPr/>
      <w:r>
        <w:rPr>
          <w:lang w:val="hi_IN" w:bidi="hi_IN"/>
        </w:rPr>
      </w:r>
      <w:r>
        <w:rPr>
          <w:lang w:val="hi_IN" w:bidi="hi_IN"/>
        </w:rPr>
        <w:t>यीशु उनसे पूछता है कि उनके पास कितनी रोटियाँ हैं, और चेले यीशु से कहते हैं कि उनके पास सात रोटियाँ और कुछ छोटी मछलियाँ हैं। यीशु ने लोगों से ज़मीन पर बैठने को कहा। "बैठने" के लिए उपयोग किया गया शब्द एक ऐसा शब्द है जिसका अर्थ है "खाने के लिए आराम से बैठना।" इसका अर्थ है कि लोग अच्छे भोजन को पाने की उम्मीद कर सकते हैं!</w:t>
      </w:r>
    </w:p>
    <w:p>
      <w:pPr/>
      <w:r>
        <w:rPr>
          <w:lang w:val="hi_IN" w:bidi="hi_IN"/>
        </w:rPr>
      </w:r>
      <w:r>
        <w:rPr>
          <w:lang w:val="hi_IN" w:bidi="hi_IN"/>
        </w:rPr>
        <w:t>यीशु रोटियों और मछलियों को अपने हाथों में लेकर इस भोजन के लिए परमेश्वर का धन्यवाद करता है। फिर यीशु रोटियों और मछलियों को छोटे टुकड़ों में तोड़ता है और टुकड़े अपने चेलों को देता है। भोजन के लिए परमेश्वर का धन्यवाद करना और रोटी को टुकड़ों में तोड़ना वही था जो हर यहूदी पिता हर भोजन की शुरुआत में करता था।</w:t>
      </w:r>
    </w:p>
    <w:p>
      <w:pPr/>
      <w:r>
        <w:rPr>
          <w:lang w:val="hi_IN" w:bidi="hi_IN"/>
        </w:rPr>
      </w:r>
      <w:r>
        <w:rPr>
          <w:lang w:val="hi_IN" w:bidi="hi_IN"/>
        </w:rPr>
        <w:t>अपने समूह को रोटी की तस्वीर दिखाएँ, और एक टूटी हुई रोटी भी दिखाएँ। यदि आवश्यकता हो, तो अपने समूह को एक मछली की तस्वीर दिखाएँ।</w:t>
      </w:r>
    </w:p>
    <w:p>
      <w:pPr/>
      <w:r>
        <w:rPr>
          <w:lang w:val="hi_IN" w:bidi="hi_IN"/>
        </w:rPr>
      </w:r>
      <w:r>
        <w:rPr>
          <w:lang w:val="hi_IN" w:bidi="hi_IN"/>
        </w:rPr>
        <w:t>चेले टुकड़ों को लेकर उन्हें लोगों को देना शुरू करते हैं। यीशु रोटियों और मछलियों को तोड़ता रहता है, और चेले उसके पास से टुकड़े लेते और लोगों को देते रहते हैं, और उनके पास टुकड़े खत्म नहीं होते! सभी को खाने के लिए पर्याप्त मिलता है, और यहाँ तक कि बहुत सारा बचा है। भोजन की सात बड़ी टोकरियाँ बिना खाए रह गईं!</w:t>
      </w:r>
    </w:p>
    <w:p>
      <w:pPr/>
      <w:r>
        <w:rPr>
          <w:lang w:val="hi_IN" w:bidi="hi_IN"/>
        </w:rPr>
      </w:r>
      <w:r>
        <w:rPr>
          <w:lang w:val="hi_IN" w:bidi="hi_IN"/>
        </w:rPr>
        <w:t>मत्ती हमें बताता है कि चार हज़ार पुरुष थे। लेकिन स्त्रियाँ और बच्चे भी थे। इसलिए शायद दस हज़ार लोग एक साथ इकट्ठा हुए होंगे।</w:t>
      </w:r>
    </w:p>
    <w:p>
      <w:pPr/>
      <w:r>
        <w:rPr>
          <w:lang w:val="hi_IN" w:bidi="hi_IN"/>
        </w:rPr>
      </w:r>
      <w:r>
        <w:rPr>
          <w:lang w:val="hi_IN" w:bidi="hi_IN"/>
        </w:rPr>
        <w:t>क्या आप कल्पना कर सकते हैं कि एक स्थान पर इतने सारे लोगों का होना कैसा दिखता है? आपके गाँव या शहर में कितने लोग रहते हैं? रविवार को आपकी कलीसिया में कितने लोग आते हैं? सबसे बड़ी भीड़ क्या है जिसमें आप रहे हैं?</w:t>
      </w:r>
    </w:p>
    <w:p>
      <w:pPr/>
      <w:r>
        <w:rPr>
          <w:lang w:val="hi_IN" w:bidi="hi_IN"/>
        </w:rPr>
      </w:r>
      <w:r>
        <w:rPr>
          <w:lang w:val="hi_IN" w:bidi="hi_IN"/>
        </w:rPr>
        <w:t>यदि यह सहायक है, तो लोगों को लोगों की एक बड़ी भीड़ की तस्वीर दिखाएँ।</w:t>
      </w:r>
    </w:p>
    <w:p>
      <w:pPr/>
      <w:r>
        <w:rPr>
          <w:lang w:val="hi_IN" w:bidi="hi_IN"/>
        </w:rPr>
      </w:r>
      <w:r>
        <w:rPr>
          <w:lang w:val="hi_IN" w:bidi="hi_IN"/>
        </w:rPr>
        <w:t>भोजन के बाद, यीशु लोगों से घर जाने के लिए कहता है। फिर यीशु स्वयं नाव में बैठकर दूसरे स्थान पर चले जाता है। नाव शायद उसके एक चेले की थी। यीशु के चेले शायद उसके साथ नाव में भी जाते हैं, भले ही मत्ती विशेष रूप से यह नहीं कहता है।</w:t>
      </w:r>
    </w:p>
    <w:p>
      <w:pPr/>
      <w:r>
        <w:rPr>
          <w:lang w:val="hi_IN" w:bidi="hi_IN"/>
        </w:rPr>
      </w:r>
      <w:r>
        <w:rPr>
          <w:lang w:val="hi_IN" w:bidi="hi_IN"/>
        </w:rPr>
        <w:t>फिर यीशु मगदन में जाता है। यह गलील में कहीं और था, लेकिन हम नहीं जानते कि वास्तव में कहाँ।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यीशु सोर और सीदोन के क्षेत्र को छोड़कर गलील में वापस आता है।</w:t>
      </w:r>
    </w:p>
    <w:p>
      <w:pPr/>
      <w:r>
        <w:rPr>
          <w:lang w:val="hi_IN" w:bidi="hi_IN"/>
        </w:rPr>
      </w:r>
      <w:r>
        <w:rPr>
          <w:b/>
          <w:lang w:val="hi_IN" w:bidi="hi_IN"/>
        </w:rPr>
        <w:t>दूसरा दृश्य:</w:t>
      </w:r>
      <w:r>
        <w:rPr>
          <w:lang w:val="hi_IN" w:bidi="hi_IN"/>
        </w:rPr>
        <w:t xml:space="preserve"> यीशु बहुत से लोगों को सिखा रहा है और चंगा कर रहा है।</w:t>
      </w:r>
    </w:p>
    <w:p>
      <w:pPr/>
      <w:r>
        <w:rPr>
          <w:lang w:val="hi_IN" w:bidi="hi_IN"/>
        </w:rPr>
      </w:r>
      <w:r>
        <w:rPr>
          <w:b/>
          <w:lang w:val="hi_IN" w:bidi="hi_IN"/>
        </w:rPr>
        <w:t>तीसरा दृश्य:</w:t>
      </w:r>
      <w:r>
        <w:rPr>
          <w:lang w:val="hi_IN" w:bidi="hi_IN"/>
        </w:rPr>
        <w:t xml:space="preserve"> यीशु अपने चेलों से बात करता है।</w:t>
      </w:r>
    </w:p>
    <w:p>
      <w:pPr/>
      <w:r>
        <w:rPr>
          <w:lang w:val="hi_IN" w:bidi="hi_IN"/>
        </w:rPr>
      </w:r>
      <w:r>
        <w:rPr>
          <w:b/>
          <w:lang w:val="hi_IN" w:bidi="hi_IN"/>
        </w:rPr>
        <w:t>चौथा दृश्य:</w:t>
      </w:r>
      <w:r>
        <w:rPr>
          <w:lang w:val="hi_IN" w:bidi="hi_IN"/>
        </w:rPr>
        <w:t xml:space="preserve"> यीशु लोगों को खाने के लिए भोजन देता है।</w:t>
      </w:r>
    </w:p>
    <w:p>
      <w:pPr/>
      <w:r>
        <w:rPr>
          <w:lang w:val="hi_IN" w:bidi="hi_IN"/>
        </w:rPr>
      </w:r>
      <w:r>
        <w:rPr>
          <w:b/>
          <w:lang w:val="hi_IN" w:bidi="hi_IN"/>
        </w:rPr>
        <w:t>पाँचवाँ दृश्य:</w:t>
      </w:r>
      <w:r>
        <w:rPr>
          <w:lang w:val="hi_IN" w:bidi="hi_IN"/>
        </w:rPr>
        <w:t xml:space="preserve"> सभी लोग चले जाते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सभी प्रकार की बीमारियों से ग्रस्त लोग</w:t>
      </w:r>
    </w:p>
    <w:p>
      <w:pPr/>
      <w:r>
        <w:rPr>
          <w:lang w:val="hi_IN" w:bidi="hi_IN"/>
        </w:rPr>
      </w:r>
      <w:r>
        <w:rPr>
          <w:lang w:val="hi_IN" w:bidi="hi_IN"/>
        </w:rPr>
        <w:t>इस सत्र में, समूह से कहें कि वे कहानी और उसके घटनाक्रम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भाग "यीशु वहाँ से चला गया" से शुरू होता है। इसका अर्थ है कि यीशु ने सोर और सीदोन के क्षेत्र को छोड़ दिया। फिर यीशु कुछ समय के लिए गलील की झील के पास चलता है। फिर वह पास के एक पहाड़ पर चढ़ता है।</w:t>
      </w:r>
    </w:p>
    <w:p>
      <w:pPr/>
      <w:r>
        <w:rPr>
          <w:lang w:val="hi_IN" w:bidi="hi_IN"/>
        </w:rPr>
      </w:r>
      <w:r>
        <w:rPr>
          <w:lang w:val="hi_IN" w:bidi="hi_IN"/>
        </w:rPr>
        <w:t>जब यीशु पहाड़ पर है तो भीड़ उसके पास आ रही है। शायद यीशु इस पहाड़ पर जाने के दौरान गाँवों से होकर गुजरा था, और लोग उसके पीछे चलने लगे। जल्द ही, पड़ोस के लोगों ने सुना कि यीशु कहाँ है। बहुत से लोग उसके पास आए। लोगों ने बीमार लोगों को यीशु के चरणों में लिटा दिया। इसका अर्थ है कि वे बीमार लोगों को यीशु के पास लाते हैं। इसका मतलब यह नहीं है कि उन्होंने सभी लोगों को लिटा दिया, यहाँ तक कि उन बीमार लोगों को भी जो खड़े होने में सक्षम थे। बीमार लोगों को यीशु के पास लाने में बहुत मेहनत लगी होगी। कल्पना करें कि आपको किसी ऐसे व्यक्ति को लम्बी दूरी तक ले जाना है जो चल नहीं सकता, या किसी अंधे व्यक्ति को रास्ता दिखाना है! वहाँ परिवार, बच्चे और नवजात शिशुओं को लेकर चलने वाले लोग भी होंगे।</w:t>
      </w:r>
    </w:p>
    <w:p>
      <w:pPr/>
      <w:r>
        <w:rPr>
          <w:lang w:val="hi_IN" w:bidi="hi_IN"/>
        </w:rPr>
      </w:r>
      <w:r>
        <w:rPr>
          <w:lang w:val="hi_IN" w:bidi="hi_IN"/>
        </w:rPr>
        <w:t>यीशु, उसके चेले और भीड़ तीन दिन तक इस पहाड़ पर रहे। भले ही मत्ती यह विशेष रूप से नहीं कहता है, फिर भी यीशु न केवल लोगों को चंगा कर रहा है, बल्कि उन्हें सिखा रहा है। आपको क्या लगता है वे रात को कैसे सोते होंगे? आपको क्या लगता है कि वहाँ दिन और रात में कौन सी आवाजें सुनाई देंगी? क्या लोग रात में रोशनी के लिए आग जलाते थे? शायद उनके पास जो खाना बचा है उसे थोड़ा पकाने के लिए? आग के चारों ओर बैठते समय उन्होंने एक साथ कौन सी बातचीत की? आप क्यों सोचते हैं कि लोग अपने घरों में क्यों नहीं जा रहे हैं, भले ही उनके पास भोजन समाप्त हो गया हो?</w:t>
      </w:r>
    </w:p>
    <w:p>
      <w:pPr/>
      <w:r>
        <w:rPr>
          <w:lang w:val="hi_IN" w:bidi="hi_IN"/>
        </w:rPr>
      </w:r>
      <w:r>
        <w:rPr>
          <w:lang w:val="hi_IN" w:bidi="hi_IN"/>
        </w:rPr>
        <w:t>तीन दिन के बाद यीशु अपने चेलों को अपने पास बुलाता है। उस विशेष क्षण पर चेले शायद भीड़ के बीच कहीं थे, शायद बीमार लोगों को उठा रहे थे, या भीड़ को संभालने में मदद कर रहे थे। लेकिन अब यीशु उन्हें अपने पास बुलाता है। शायद उसने उनमें से एक को दूसरे को बुलाने के लिए भेजा।</w:t>
      </w:r>
    </w:p>
    <w:p>
      <w:pPr/>
      <w:r>
        <w:rPr>
          <w:lang w:val="hi_IN" w:bidi="hi_IN"/>
        </w:rPr>
      </w:r>
      <w:r>
        <w:rPr>
          <w:lang w:val="hi_IN" w:bidi="hi_IN"/>
        </w:rPr>
        <w:t>जब यीशु रोटी तोड़ना शुरू करता है, तो आप चेलों द्वारा भीड़ को भोजन देने की कल्पना किस प्रकार करते हैं? चेले शायद टोकरियों में रोटी और मछलियों को ले रहे थे। चेलों को आगे-पीछे चलकर यह सुनिश्चित करने में काफी समय लगा होगा कि सभी को पर्याप्त भोजन मिल गया है। शायद अन्य लोगों ने भी मदद करना शुरू किया?</w:t>
      </w:r>
    </w:p>
    <w:p>
      <w:pPr/>
      <w:r>
        <w:rPr>
          <w:lang w:val="hi_IN" w:bidi="hi_IN"/>
        </w:rPr>
      </w:r>
      <w:r>
        <w:rPr>
          <w:lang w:val="hi_IN" w:bidi="hi_IN"/>
        </w:rPr>
        <w:t>जब लोगों ने देखा कि चेले भोजन बाँट रहे हैं, तो आप क्या कल्पना करते हैं कि वे एक-दूसरे से क्या कहने लगे?</w:t>
      </w:r>
    </w:p>
    <w:p>
      <w:pPr/>
      <w:r>
        <w:rPr>
          <w:lang w:val="hi_IN" w:bidi="hi_IN"/>
        </w:rPr>
      </w:r>
      <w:r>
        <w:rPr>
          <w:lang w:val="hi_IN" w:bidi="hi_IN"/>
        </w:rPr>
        <w:t>इस कहानी को उस कहानी से भ्रमित करना आसान हो सकता है जहाँ यीशु पाँच हज़ार लोगों को खिलाता है। उस कहानी में जहाँ यीशु पाँच हज़ार लोगों को खिलाता है, उसमें बारह टोकरियाँ बची हैं; इस कहानी में सात टोकरियाँ बची हैं। उस कहानी में जहाँ यीशु पाँच हज़ार लोगों को खिलाता है, यीशु को पाँच रोटियाँ और दो मछलियाँ मिलती हैं; इस कहानी में उसे सात रोटियाँ और कुछ छोटी मछलियाँ मिलती हैं - मत्ती यह नहीं कहता कि कितनी हैं।</w:t>
      </w:r>
    </w:p>
    <w:p>
      <w:pPr/>
      <w:r>
        <w:rPr>
          <w:lang w:val="hi_IN" w:bidi="hi_IN"/>
        </w:rPr>
      </w:r>
      <w:r>
        <w:rPr>
          <w:lang w:val="hi_IN" w:bidi="hi_IN"/>
        </w:rPr>
        <w:t>कहानी के अन्त में, यीशु और उसके चेले नाव में वापस चढ़कर किसी और स्थान पर जा रहे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एक बार फिर सबसे आसानी से समझ में आने वाले संस्करण में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सभी प्रकार की बीमारियों से ग्रस्त लोग</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अभिनय करे तो उन्हें कहानी के विभिन्न पड़ावों पर रोकें।</w:t>
      </w:r>
    </w:p>
    <w:p>
      <w:pPr/>
      <w:r>
        <w:rPr>
          <w:lang w:val="hi_IN" w:bidi="hi_IN"/>
        </w:rPr>
      </w:r>
      <w:r>
        <w:rPr>
          <w:lang w:val="hi_IN" w:bidi="hi_IN"/>
        </w:rPr>
        <w:t>जब समूह पहली बार कहानी को नाटक रूप में दिखाए,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यीशु के सोर और सीदोन के आसपास के क्षेत्र से लौटने का अभिनय करें। अभिनय करें कि गलील के लोगों को यह पता चलता है कि वह वापस आ गया है, और वे उसका पीछा करते हुए पहाड़ पर चले जाते हैं।</w:t>
      </w:r>
    </w:p>
    <w:p>
      <w:pPr/>
      <w:r>
        <w:rPr>
          <w:lang w:val="hi_IN" w:bidi="hi_IN"/>
        </w:rPr>
      </w:r>
      <w:r>
        <w:rPr>
          <w:lang w:val="hi_IN" w:bidi="hi_IN"/>
        </w:rPr>
        <w:t>यीशु को पहाड़ पर बैठे और शिक्षा देना शुरू करते हुए अभिनय करें।</w:t>
      </w:r>
    </w:p>
    <w:p>
      <w:pPr/>
      <w:r>
        <w:rPr>
          <w:lang w:val="hi_IN" w:bidi="hi_IN"/>
        </w:rPr>
      </w:r>
      <w:r>
        <w:rPr>
          <w:lang w:val="hi_IN" w:bidi="hi_IN"/>
        </w:rPr>
        <w:t>लोगों का बीमार लोगों को उसके पास लाने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बीमार व्यक्ति का पात्र निभाने वाले व्यक्ति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 लोगों को चंगा करने का अभिनय करें। आपको क्या लगता है कि यीशु ने यह कैसे किया? क्या आपको लगता है कि यीशु लोगों को छू रहा था, या क्या उसने केवल उनसे कहा कि वे चंगे हो गए हैं? आपको क्या लगता है यीशु कैसा दिखता होगा? उसकी अभिव्यक्ति क्या थी? क्या उसने लोगों से बात करने, उनके नाम पूछने, उन्हें जानने के लिए समय निकाला, या वह बहुत व्यस्त था? जब वह कुछ लोगों को चंगा कर रहा था, तो क्या अन्य लोग अपने बीमार लोगों के लिए उसका ध्यान आकर्षित करने पर दबाव डाल रहे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भीड़ का पात्र निभाने वाले अभिनेताओं से पूछें: "जब आप इन सभी लोगों को चंगा होते हुए देखते हैं तो आप क्या सोच रहे हैं?" आप ऐसी बातें सुन सकते हैं:</w:t>
      </w:r>
    </w:p>
    <w:p>
      <w:pPr>
        <w:pStyle w:val="ListBullet"/>
        <w:spacing w:line="240" w:lineRule="auto"/>
        <w:ind w:left="720"/>
      </w:pPr>
      <w:r>
        <w:rPr>
          <w:lang w:val="hi_IN" w:bidi="hi_IN"/>
        </w:rPr>
      </w:r>
      <w:r>
        <w:rPr>
          <w:lang w:val="hi_IN" w:bidi="hi_IN"/>
        </w:rPr>
        <w:t>यीशु का पात्र निभा रहे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यह सब तीन दिन तक चला। चेलों का पात्र निभाने वाले अभिनेताओं से पूछें: "जैसे ही समय बीतता गया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और चेलों के बीच बातचीत का अभिनय करें। यीशु चेलों से कहता है कि उसे लोगों पर दया आती है और चेले सोचते हैं कि उन्हें पर्याप्त भोजन कहाँ से मिलेगा।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पात्र निभाने वाले अभिनेता से पूछें: "आप चेलों को यह क्यों बता रहे हैं?" आप ऐसी बातें सुन सकते हैं:</w:t>
      </w:r>
    </w:p>
    <w:p>
      <w:pPr>
        <w:pStyle w:val="ListBullet"/>
        <w:spacing w:line="240" w:lineRule="auto"/>
        <w:ind w:left="720"/>
      </w:pPr>
      <w:r>
        <w:rPr>
          <w:lang w:val="hi_IN" w:bidi="hi_IN"/>
        </w:rPr>
      </w:r>
      <w:r>
        <w:rPr>
          <w:lang w:val="hi_IN" w:bidi="hi_IN"/>
        </w:rPr>
        <w:t>चेलों का पात्र निभाने वाले अभिनेताओं से पूछें: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उस दृश्य का अभिनय करें जहाँ यीशु पूछता है, "तुम्हारे पास कितनी रोटियाँ हैं?" और चेले उसका उत्तर देते हैं। यीशु को भीड़ में लोगों से बैठने के लिए कहने का अभिनय करें। सभी को यह सुनने और बैठने में कुछ समय लगेगा! कुछ लोग शायद पहले से ही पहाड़ के किनारे पर बैठे हुए होंगे। लेकिन अब उन्हें बैठकर खाना खाने को कहा जा रहा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भीड़ में लोगों का पात्र निभाने वाले अभिनेताओं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 द्वारा रोटियों और मछलियों को लेने का अभिनय करें। यीशु के द्वारा भोजन के लिए परमेश्वर का धन्यवाद करने का अभिनय करें। यीशु के द्वारा भोजन तोड़ने शुरू करने का अभिनय करें। हो सकता है कि वह यह काम एक टोकरी के ऊपर कर रहा हो, और हर बार जब वह एक टोकरी भरता है, तो चेले टोकरी ले लेते हैं और बाँटना शुरू कर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पात्र निभाने वाले अभिनेताओं से पूछें: "आप क्या सोच रहे हैं?" आप ऐसी बातें सुन सकते हैं:</w:t>
      </w:r>
    </w:p>
    <w:p>
      <w:pPr>
        <w:pStyle w:val="ListBullet"/>
        <w:spacing w:line="240" w:lineRule="auto"/>
        <w:ind w:left="720"/>
      </w:pPr>
      <w:r>
        <w:rPr>
          <w:lang w:val="hi_IN" w:bidi="hi_IN"/>
        </w:rPr>
      </w:r>
      <w:r>
        <w:rPr>
          <w:lang w:val="hi_IN" w:bidi="hi_IN"/>
        </w:rPr>
        <w:t>भीड़ का पात्र निभाने वाले अभिनेताओं से पूछें: "आप क्या सोच रहे हैं?" आप ऐसी बातें सुन सकते हैं:</w:t>
      </w:r>
    </w:p>
    <w:p>
      <w:pPr>
        <w:pStyle w:val="ListBullet"/>
        <w:spacing w:line="240" w:lineRule="auto"/>
        <w:ind w:left="720"/>
      </w:pPr>
      <w:r>
        <w:rPr>
          <w:lang w:val="hi_IN" w:bidi="hi_IN"/>
        </w:rPr>
      </w:r>
      <w:r>
        <w:rPr>
          <w:lang w:val="hi_IN" w:bidi="hi_IN"/>
        </w:rPr>
        <w:t>यीशु का पात्र निभा रहे अभिनेता से पूछें: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सब लोग पर्याप्त खा चुके हैं और अभी भी भोजन बाकी है! आप अभिनय कर सकते हैं कि चेले अपनी टोकरियाँ लेकर इधर-उधर घूम रहे हैं, लेकिन लोग उन्हें बता रहे हैं कि उनका पेट भर गया है। अन्त में उनके पास सात टोकरियाँ बची हैं!</w:t>
      </w:r>
    </w:p>
    <w:p>
      <w:pPr>
        <w:pStyle w:val="ListBullet"/>
        <w:spacing w:line="240" w:lineRule="auto"/>
        <w:ind w:left="720"/>
      </w:pPr>
      <w:r>
        <w:rPr>
          <w:lang w:val="hi_IN" w:bidi="hi_IN"/>
        </w:rPr>
      </w:r>
      <w:r>
        <w:rPr>
          <w:lang w:val="hi_IN" w:bidi="hi_IN"/>
        </w:rPr>
        <w:t>चेलों का पात्र निभाने वाले अभिनेताओं से पूछें: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सभी लोग पर्याप्त खा चुके हों, तो यीशु उनसे कहता है कि वे घर जाएँ। क्या आपको लगता है कि यीशु ने भीड़ में सभी बीमार लोगों को चंगा किया, या क्या अभी भी कुछ लोग निराश होकर घर जा रहे हैं? जब चंगे हो चुके लोग घर आए, तो आपको क्या लगता है कि क्या हुआ?</w:t>
      </w:r>
    </w:p>
    <w:p>
      <w:pPr/>
      <w:r>
        <w:rPr>
          <w:lang w:val="hi_IN" w:bidi="hi_IN"/>
        </w:rPr>
      </w:r>
      <w:r>
        <w:rPr>
          <w:lang w:val="hi_IN" w:bidi="hi_IN"/>
        </w:rPr>
        <w:t>यीशु और चेलों को नाव में चढ़कर किसी अलग स्थान पर जाने का अभिनय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फिर सबसे आसानी से समझ आने वाले संस्करण में सुनें।</w:t>
      </w:r>
    </w:p>
    <w:p>
      <w:pPr/>
      <w:r>
        <w:rPr>
          <w:lang w:val="hi_IN" w:bidi="hi_IN"/>
        </w:rPr>
      </w:r>
      <w:r>
        <w:rPr>
          <w:lang w:val="hi_IN" w:bidi="hi_IN"/>
        </w:rPr>
        <w:t xml:space="preserve">यह कहानी एक </w:t>
      </w:r>
      <w:r>
        <w:rPr>
          <w:b/>
          <w:lang w:val="hi_IN" w:bidi="hi_IN"/>
        </w:rPr>
        <w:t>पहाड़</w:t>
      </w:r>
      <w:r>
        <w:rPr>
          <w:lang w:val="hi_IN" w:bidi="hi_IN"/>
        </w:rPr>
        <w:t xml:space="preserve"> पर घटित होती है। पहाड़ प्रकृति में एक ऐसा स्थान है जो ऊँचा है। कुछ पहाड़ बहुत ऊँचे और चट्टानी हैं, और वहाँ कुछ भी नहीं उगेगा। ऐसे पहाड़ की ढलानें बहुत अधिक खड़ी हो सकती हैं, और चोटी तक पैदल चलना कठिन हो सकता है। अन्य पहाड़ इतने ऊँचे नहीं हैं, और वे घास से ढके हुए हो सकते हैं। इस्राएल के पहाड़ इन पहाड़ों के समान हैं। उसी शब्द का उपयोग करें जिसका उपयोग आपने पिछले भागों में किया है।</w:t>
      </w:r>
    </w:p>
    <w:p>
      <w:pPr/>
      <w:r>
        <w:rPr>
          <w:lang w:val="hi_IN" w:bidi="hi_IN"/>
        </w:rPr>
      </w:r>
      <w:r>
        <w:rPr>
          <w:lang w:val="hi_IN" w:bidi="hi_IN"/>
        </w:rPr>
        <w:t>समूह को गलील की झील के आसपास के पहाड़ों की तस्वीर दिखाएँ।</w:t>
      </w:r>
    </w:p>
    <w:p>
      <w:pPr/>
      <w:r>
        <w:rPr>
          <w:lang w:val="hi_IN" w:bidi="hi_IN"/>
        </w:rPr>
      </w:r>
      <w:r>
        <w:rPr>
          <w:b/>
          <w:lang w:val="hi_IN" w:bidi="hi_IN"/>
        </w:rPr>
        <w:t>लंगड़े</w:t>
      </w:r>
      <w:r>
        <w:rPr>
          <w:lang w:val="hi_IN" w:bidi="hi_IN"/>
        </w:rPr>
        <w:t xml:space="preserve"> लोग न चल सकते हैं और न ही अपनी टाँगें हिला सकते हैं; कभी-कभी वे अपनी बाहों का भी उपयोग नहीं कर सकते। </w:t>
      </w:r>
      <w:r>
        <w:rPr>
          <w:b/>
          <w:lang w:val="hi_IN" w:bidi="hi_IN"/>
        </w:rPr>
        <w:t>अंधे</w:t>
      </w:r>
      <w:r>
        <w:rPr>
          <w:lang w:val="hi_IN" w:bidi="hi_IN"/>
        </w:rPr>
        <w:t xml:space="preserve"> लोग नहीं देख सकते। जो व्यक्ति </w:t>
      </w:r>
      <w:r>
        <w:rPr>
          <w:b/>
          <w:lang w:val="hi_IN" w:bidi="hi_IN"/>
        </w:rPr>
        <w:t>अपंग</w:t>
      </w:r>
      <w:r>
        <w:rPr>
          <w:lang w:val="hi_IN" w:bidi="hi_IN"/>
        </w:rPr>
        <w:t xml:space="preserve"> है वह चल तो सकता है, लेकिन कठिनाई के साथ। जो </w:t>
      </w:r>
      <w:r>
        <w:rPr>
          <w:b/>
          <w:lang w:val="hi_IN" w:bidi="hi_IN"/>
        </w:rPr>
        <w:t>गूँगा</w:t>
      </w:r>
      <w:r>
        <w:rPr>
          <w:lang w:val="hi_IN" w:bidi="hi_IN"/>
        </w:rPr>
        <w:t xml:space="preserve"> है वह बोल नहीं सकता। ये केवल उन कई प्रकार की बीमारियों के उदाहरण हैं जो लोगों को थी।</w:t>
      </w:r>
    </w:p>
    <w:p>
      <w:pPr/>
      <w:r>
        <w:rPr>
          <w:lang w:val="hi_IN" w:bidi="hi_IN"/>
        </w:rPr>
      </w:r>
      <w:r>
        <w:rPr>
          <w:lang w:val="hi_IN" w:bidi="hi_IN"/>
        </w:rPr>
        <w:t xml:space="preserve">भीड़ में मौजूद लोग यह देखकर बहुत हैरान हो जाते हैं कि जो लोग पहले लंगड़े थे, वे अब चलने लगे हैं, और वे लोग भी ठीक हो गए हैं जो अन्य सभी बीमारियों से पीड़ित थे। जब लोग इसे देखते हैं तो वे </w:t>
      </w:r>
      <w:r>
        <w:rPr>
          <w:b/>
          <w:lang w:val="hi_IN" w:bidi="hi_IN"/>
        </w:rPr>
        <w:t>इस्राएल के परमेश्वर</w:t>
      </w:r>
      <w:r>
        <w:rPr>
          <w:lang w:val="hi_IN" w:bidi="hi_IN"/>
        </w:rPr>
        <w:t xml:space="preserve"> की स्तुति करते हैं। इसका अर्थ है कि वे उस परमेश्वर की स्तुति करते हैं जिसकी आराधना इस्राएल के लोग करते हैं।</w:t>
      </w:r>
    </w:p>
    <w:p>
      <w:pPr/>
      <w:r>
        <w:rPr>
          <w:lang w:val="hi_IN" w:bidi="hi_IN"/>
        </w:rPr>
      </w:r>
      <w:r>
        <w:rPr>
          <w:lang w:val="hi_IN" w:bidi="hi_IN"/>
        </w:rPr>
        <w:t xml:space="preserve">यहूदियों के लिए </w:t>
      </w:r>
      <w:r>
        <w:rPr>
          <w:b/>
          <w:lang w:val="hi_IN" w:bidi="hi_IN"/>
        </w:rPr>
        <w:t>रोटी</w:t>
      </w:r>
      <w:r>
        <w:rPr>
          <w:lang w:val="hi_IN" w:bidi="hi_IN"/>
        </w:rPr>
        <w:t xml:space="preserve"> एक सामान्य भोजन था। यह अनाज से बनाया जाता है, अनाज के आटे को गूंथकर पकाया जाता था। एक रोटी—यानि एक पूरी रोटी—गोल और थोड़ी चपटी थी। इसे तोड़ना आसान था। एक व्यक्ति एक बार के भोजन में तीन या चार रोटियाँ खा सकता है। रोटी के लिए उसी शब्द का इस्तेमाल करें जो आपने पिछले भाग में इस्तेमाल किया है। </w:t>
      </w:r>
    </w:p>
    <w:p>
      <w:pPr/>
      <w:r>
        <w:rPr>
          <w:lang w:val="hi_IN" w:bidi="hi_IN"/>
        </w:rPr>
      </w:r>
      <w:r>
        <w:rPr>
          <w:lang w:val="hi_IN" w:bidi="hi_IN"/>
        </w:rPr>
        <w:t xml:space="preserve">यीशु रोटियों और मछलियों को </w:t>
      </w:r>
      <w:r>
        <w:rPr>
          <w:b/>
          <w:lang w:val="hi_IN" w:bidi="hi_IN"/>
        </w:rPr>
        <w:t>तोड़ता है</w:t>
      </w:r>
      <w:r>
        <w:rPr>
          <w:lang w:val="hi_IN" w:bidi="hi_IN"/>
        </w:rPr>
        <w:t>। इसका अर्थ है कि वह उन्हें छोटे टुकड़ों में तोड़ता है।</w:t>
      </w:r>
    </w:p>
    <w:p>
      <w:pPr/>
      <w:r>
        <w:rPr>
          <w:lang w:val="hi_IN" w:bidi="hi_IN"/>
        </w:rPr>
      </w:r>
      <w:r>
        <w:rPr>
          <w:lang w:val="hi_IN" w:bidi="hi_IN"/>
        </w:rPr>
        <w:t>अपने समूह को रोटी की तस्वीर दिखाएँ, और एक टूटी हुई रोटी भी दिखाएँ।</w:t>
      </w:r>
    </w:p>
    <w:p>
      <w:pPr/>
      <w:r>
        <w:rPr>
          <w:lang w:val="hi_IN" w:bidi="hi_IN"/>
        </w:rPr>
      </w:r>
      <w:r>
        <w:rPr>
          <w:lang w:val="hi_IN" w:bidi="hi_IN"/>
        </w:rPr>
        <w:t>यदि आवश्यकता हो, तो अपने समूह को एक मछली की तस्वीर दिखाएँ।</w:t>
      </w:r>
    </w:p>
    <w:p>
      <w:pPr/>
      <w:r>
        <w:rPr>
          <w:lang w:val="hi_IN" w:bidi="hi_IN"/>
        </w:rPr>
      </w:r>
      <w:r>
        <w:rPr>
          <w:lang w:val="hi_IN" w:bidi="hi_IN"/>
        </w:rPr>
        <w:t xml:space="preserve">लोग खाते हैं और </w:t>
      </w:r>
      <w:r>
        <w:rPr>
          <w:b/>
          <w:lang w:val="hi_IN" w:bidi="hi_IN"/>
        </w:rPr>
        <w:t>संतुष्ट</w:t>
      </w:r>
      <w:r>
        <w:rPr>
          <w:lang w:val="hi_IN" w:bidi="hi_IN"/>
        </w:rPr>
        <w:t xml:space="preserve"> हैं। इसका मतलब यह है कि वे तब तक खाते हैं जब तक उनका पेट भर नहीं जाता और उन्हें और कुछ खाने की इच्छा नहीं होती।</w:t>
      </w:r>
    </w:p>
    <w:p>
      <w:pPr/>
      <w:r>
        <w:rPr>
          <w:lang w:val="hi_IN" w:bidi="hi_IN"/>
        </w:rPr>
      </w:r>
      <w:r>
        <w:rPr>
          <w:lang w:val="hi_IN" w:bidi="hi_IN"/>
        </w:rPr>
        <w:t>सात बड़ी टोकरियाँ बची हैं जिनमें रोटी और मछलियों के टुकड़े हैं। कुछ अनुवादों में कहा गया है कि चेले बचे हुए भोजन के टुकड़े उठा रहे थे, लेकिन यह कहना बेहतर होगा कि भोजन से भरी सात टोकरियाँ बच गयी थीं। यह अभी भी अच्छा भोजन था और खाने के लिए उपयुक्त था, ऐसा भोजन नहीं था जिसे लोगों ने छुआ हो और फिर गिरा दिया हो या जमीन पर छोड़ दिया हो।</w:t>
      </w:r>
    </w:p>
    <w:p>
      <w:pPr/>
      <w:r>
        <w:rPr>
          <w:lang w:val="hi_IN" w:bidi="hi_IN"/>
        </w:rPr>
      </w:r>
      <w:r>
        <w:rPr>
          <w:lang w:val="hi_IN" w:bidi="hi_IN"/>
        </w:rPr>
        <w:t xml:space="preserve">लोग टहनियों या अन्य प्राकृतिक सामग्री को एक साथ बुनकर </w:t>
      </w:r>
      <w:r>
        <w:rPr>
          <w:b/>
          <w:lang w:val="hi_IN" w:bidi="hi_IN"/>
        </w:rPr>
        <w:t>टोकरियाँ</w:t>
      </w:r>
      <w:r>
        <w:rPr>
          <w:lang w:val="hi_IN" w:bidi="hi_IN"/>
        </w:rPr>
        <w:t xml:space="preserve"> बनाते थे। लोग चीजें ले जाने के लिए </w:t>
      </w:r>
      <w:r>
        <w:rPr>
          <w:b/>
          <w:lang w:val="hi_IN" w:bidi="hi_IN"/>
        </w:rPr>
        <w:t>टोकरियों</w:t>
      </w:r>
      <w:r>
        <w:rPr>
          <w:lang w:val="hi_IN" w:bidi="hi_IN"/>
        </w:rPr>
        <w:t xml:space="preserve"> का उपयोग करते थे। इस कहानी में टोकरियों के लिए जिस शब्द का प्रयोग किया गया है, उससे यह स्पष्ट होता है कि ये टोकरियाँ उन टोकरियों से बड़ी हैं, जिनका प्रयोग यीशु द्वारा पाँच हजार लोगों को भोजन कराने की कहानी में किया गया था। यदि आपके पास टोकरियों के लिए अलग शब्द हैं, तो ऐसे शब्द का प्रयोग करें जिसका अर्थ दूसरी कहानी में बताई गई टोकरियों से बड़ी टोकरियाँ हो। अन्यथा, आप कह सकते हैं "बड़ी टोकरियाँ।"</w:t>
      </w:r>
    </w:p>
    <w:p>
      <w:pPr/>
      <w:r>
        <w:rPr>
          <w:lang w:val="hi_IN" w:bidi="hi_IN"/>
        </w:rPr>
      </w:r>
      <w:r>
        <w:rPr>
          <w:lang w:val="hi_IN" w:bidi="hi_IN"/>
        </w:rPr>
        <w:t>अपने समूह को उस प्रकार की टोकरियों की तस्वीर दिखाएँ जो इस्राएल के लोग उपयोग करते थे—बड़ी और छोटी।</w:t>
      </w:r>
    </w:p>
    <w:p>
      <w:pPr/>
      <w:r>
        <w:rPr>
          <w:lang w:val="hi_IN" w:bidi="hi_IN"/>
        </w:rPr>
      </w:r>
      <w:r>
        <w:rPr>
          <w:lang w:val="hi_IN" w:bidi="hi_IN"/>
        </w:rPr>
        <w:t xml:space="preserve">यीशु भीड़ को </w:t>
      </w:r>
      <w:r>
        <w:rPr>
          <w:b/>
          <w:lang w:val="hi_IN" w:bidi="hi_IN"/>
        </w:rPr>
        <w:t>दूर भेज देता है</w:t>
      </w:r>
      <w:r>
        <w:rPr>
          <w:lang w:val="hi_IN" w:bidi="hi_IN"/>
        </w:rPr>
        <w:t>। इसका मतलब यह है कि वह उन्हें दोस्ताना तरीके से घर जाने के लिए कहता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16:1–12</w:t>
      </w:r>
      <w:r>
        <w:rPr>
          <w:lang w:val="hi_IN" w:bidi="hi_IN"/>
        </w:rPr>
      </w:r>
    </w:p>
    <w:p>
      <w:pPr>
        <w:pStyle w:val="Heading3"/>
      </w:pPr>
      <w:r>
        <w:rPr>
          <w:lang w:val="hi_IN" w:bidi="hi_IN"/>
        </w:rPr>
        <w:t>सुने और मन में रखें</w:t>
      </w:r>
    </w:p>
    <w:p>
      <w:pPr/>
      <w:r>
        <w:rPr>
          <w:lang w:val="hi_IN" w:bidi="hi_IN"/>
        </w:rPr>
      </w:r>
      <w:r>
        <w:rPr>
          <w:lang w:val="hi_IN" w:bidi="hi_IN"/>
        </w:rPr>
        <w:t>मत्ती 16:1–12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पिछली कहानी में, यीशु ने चार हज़ार से अधिक लोगों को एक अच्छा भोजन दिया। इसके बाद, वह और उसके चेले नाव में सवार होकर मगदन नाम के स्थान पर गए। हम नहीं जानते कि यह स्थान कहाँ है, लेकिन यह गलील में कहीं है। ऐसा लगता है कि जब यीशु उस स्थान पर है, तो धार्मिक शिक्षकों के दो अलग-अलग समूहों के लोग उसके पास आ रहे हैं। ये फरीसी और सदूकी हैं।</w:t>
      </w:r>
    </w:p>
    <w:p>
      <w:pPr/>
      <w:r>
        <w:rPr>
          <w:lang w:val="hi_IN" w:bidi="hi_IN"/>
        </w:rPr>
      </w:r>
      <w:r>
        <w:rPr>
          <w:lang w:val="hi_IN" w:bidi="hi_IN"/>
        </w:rPr>
        <w:t>फरीसी और सदूकी कई बातों पर एक-दूसरे से सहमत नहीं हैं, लेकिन वे यीशु को पसंद नहीं करने के बारे में एक-दूसरे से सहमत हैं। यह पहली बार है कि सदूकी फरीसियों के साथ मिलकर यीशु के साथ चर्चा कर रहे हैं। फरीसियों का यीशु के साथ पहले ही कई बार विवाद हो चुका था, और वे यह सोचना भी शुरू कर चुके थे कि वे यीशु को कैसे मार सकते हैं (मत्ती 12:14)। इसलिए, हम जानते हैं कि वे अच्छे इरादे के साथ यीशु के पास नहीं आते हैं! वे यीशु की परीक्षा लेने के लिए आ रहे हैं, और वे आशा कर रहे हैं कि वह परीक्षा में विफल रहेगा।</w:t>
      </w:r>
    </w:p>
    <w:p>
      <w:pPr/>
      <w:r>
        <w:rPr>
          <w:lang w:val="hi_IN" w:bidi="hi_IN"/>
        </w:rPr>
      </w:r>
      <w:r>
        <w:rPr>
          <w:lang w:val="hi_IN" w:bidi="hi_IN"/>
        </w:rPr>
        <w:t>धार्मिक अगुवे यीशु से स्वर्ग से कोई चिन्ह माँगते हैं। इसका मतलब यह है कि वे चाहते हैं कि यीशु परमेश्वर से कुछ बहुत विशेष कार्य करने के लिए कहे—शायद आकाश से कुछ रोशनियाँ चमका दे, या ज़मीन को हिला दे, या कुछ और ऐसा करे जो बहुत ही शानदार और अचानक हो। यह इस बात का प्रमाण होगा कि यीशु को परमेश्वर ने भेजा था। वे सोचते हैं कि यीशु ऐसा कुछ नहीं कर सकेगा, और फिर लोग यीशु का अनुसरण करना बंद कर देंगे।</w:t>
      </w:r>
    </w:p>
    <w:p>
      <w:pPr/>
      <w:r>
        <w:rPr>
          <w:lang w:val="hi_IN" w:bidi="hi_IN"/>
        </w:rPr>
      </w:r>
      <w:r>
        <w:rPr>
          <w:lang w:val="hi_IN" w:bidi="hi_IN"/>
        </w:rPr>
        <w:t>लेकिन यीशु उन्हें कोई चिन्ह देने से मना कर देता है। यीशु को अपने आप को साबित करने की आवश्यकता नहीं है! यीशु धार्मिक अगुवों को डाँटता है। वह कहता है कि धार्मिक अगुवे आसमान को देखकर मौसम का पूर्वानुमान लगाने में अच्छे हैं। वे जानते हैं कि जब सूर्यास्त के समय शाम का आकाश लाल हो जाता है, तो इसका मतलब आमतौर पर यह होता है कि अगले दिन मौसम अच्छा रहेगा। लेकिन यदि सुबह सूर्योदय के समय आकाश लाल और गहरे रंग का है, तो इसका आमतौर पर अर्थ है कि उस दिन मौसम खराब होगा। जबकि धार्मिक अगुवे यह पहचानने में अच्छे हैं कि मौसम कैसा रहेगा, परन्तु वे यह पहचानने में अच्छे नहीं हैं कि परमेश्वर क्या कर रहा है!</w:t>
      </w:r>
    </w:p>
    <w:p>
      <w:pPr/>
      <w:r>
        <w:rPr>
          <w:lang w:val="hi_IN" w:bidi="hi_IN"/>
        </w:rPr>
      </w:r>
      <w:r>
        <w:rPr>
          <w:lang w:val="hi_IN" w:bidi="hi_IN"/>
        </w:rPr>
        <w:t>यहाँ रुकें और अनुवाद के समूह के रूप में चर्चा करें: अलग-अलग संस्कृतियों और देशों के लोग आकाश के रंग के आधार पर मौसम के बारे में अलग-अलग भविष्यवाणी कर सकते हैं। आपके समुदाय में, आकाश के अलग-अलग रंगों का लोगों के लिए क्या अर्थ है? लोग मौसम के बारे में भविष्यवाणी कैसे करते हैं?</w:t>
      </w:r>
    </w:p>
    <w:p>
      <w:pPr/>
      <w:r>
        <w:rPr>
          <w:lang w:val="hi_IN" w:bidi="hi_IN"/>
        </w:rPr>
      </w:r>
      <w:r>
        <w:rPr>
          <w:lang w:val="hi_IN" w:bidi="hi_IN"/>
        </w:rPr>
        <w:t>यीशु धार्मिक अगुवों को दुष्ट और व्यभिचारी पीढ़ी कहता है। “पीढ़ी” का अर्थ उन लोगों से है जो एक ही समय में जीवित रहते हैं। यीशु धार्मिक अगुवों को व्यभिचारी कहता है क्योंकि वे परमेश्वर के प्रति विश्वासघाती हैं। जिस प्रकार शादी तोड़ने वाले पति-पत्नी व्यभिचारी होते हैं, उसी प्रकार धार्मिक अगुवों ने भी परमेश्वर के साथ अपना रिश्ता तोड़ दिया है।</w:t>
      </w:r>
    </w:p>
    <w:p>
      <w:pPr/>
      <w:r>
        <w:rPr>
          <w:lang w:val="hi_IN" w:bidi="hi_IN"/>
        </w:rPr>
      </w:r>
      <w:r>
        <w:rPr>
          <w:lang w:val="hi_IN" w:bidi="hi_IN"/>
        </w:rPr>
        <w:t>यीशु उनसे कहता है कि वह उन्हें कोई विशेष चिन्ह नहीं देगा। एकमात्र चिन्ह जो वह देगा वह योना का चिन्ह है। कुछ समय पहले हमारे पास एक और कहानी थी जहाँ धार्मिक अगुवे यीशु से एक विशेष चिन्ह माँग रहे थे। उस समय, यीशु ने वही उत्तर दिया। आप इस कहानी को मत्ती 12:38–45 में फिर से सुन सकते हैं। आज की कहानी में यीशु यह नहीं समझाता कि योना के चिन्ह से उसका क्या तात्पर्य है, परन्तु पिछली कहानी में उसने ऐसा बताया था। योना एक भविष्यद्वक्ता था जो यीशु से बहुत समय पहले रहता था। योना ने एक बार परमेश्वर की आज्ञा का उल्लंघन किया, और इस वजह से उसे एक बड़ी मुसीबत का सामना करना पड़ा! अन्त में वह एक बड़ी मछली के पेट में तीन दिन तक लगभग मृत अवस्था में रहा, लेकिन मछली ने तीन दिन बाद योना को सूखी भूमि पर उगल दिया। यीशु जानता है कि वह स्वयं मरने वाला है और 3 दिन तक कब्र में रहेगा। लेकिन 3 दिन के बाद वह फिर से जीवित होगा—जैसे योना 3 दिन के बाद मछली में से बाहर आया था।</w:t>
      </w:r>
    </w:p>
    <w:p>
      <w:pPr/>
      <w:r>
        <w:rPr>
          <w:lang w:val="hi_IN" w:bidi="hi_IN"/>
        </w:rPr>
      </w:r>
      <w:r>
        <w:rPr>
          <w:lang w:val="hi_IN" w:bidi="hi_IN"/>
        </w:rPr>
        <w:t>बेशक, यीशु का यह कहना नहीं है कि उसने परमेश्वर की आज्ञा नहीं मानी है, जैसा कि योना ने किया था!</w:t>
      </w:r>
    </w:p>
    <w:p>
      <w:pPr/>
      <w:r>
        <w:rPr>
          <w:lang w:val="hi_IN" w:bidi="hi_IN"/>
        </w:rPr>
      </w:r>
      <w:r>
        <w:rPr>
          <w:lang w:val="hi_IN" w:bidi="hi_IN"/>
        </w:rPr>
        <w:t>इसलिए, यीशु अब धार्मिक अगुवों को कोई चिन्ह नहीं देगा, लेकिन अपनी मृत्यु के बाद वह मरे हुए लोगों में से जी उठेगा, और यह उनके लिए एक चिन्ह होगा! यह उन्हें इस बात का प्रमाण देगा कि वह वास्तव में परमेश्वर की ओर से आया था।</w:t>
      </w:r>
    </w:p>
    <w:p>
      <w:pPr/>
      <w:r>
        <w:rPr>
          <w:lang w:val="hi_IN" w:bidi="hi_IN"/>
        </w:rPr>
      </w:r>
      <w:r>
        <w:rPr>
          <w:lang w:val="hi_IN" w:bidi="hi_IN"/>
        </w:rPr>
        <w:t>इसके बाद, यीशु और उसके चेले नाव में वापस जाकर कहीं और जा रहे हैं। नाव में, चेलों को पता चलता है कि वे रोटी लाना भूल गए हैं, और वे इसके बारे में सोचने में व्यस्त हैं। लेकिन यीशु धार्मिक अगुवों के बारे में सोचने में व्यस्त है। यीशु अपने चेलों से कहता है कि उन्हें फरीसियों और सदूकियों के खमीर से बहुत सावधान रहना है।</w:t>
      </w:r>
    </w:p>
    <w:p>
      <w:pPr/>
      <w:r>
        <w:rPr>
          <w:lang w:val="hi_IN" w:bidi="hi_IN"/>
        </w:rPr>
      </w:r>
      <w:r>
        <w:rPr>
          <w:lang w:val="hi_IN" w:bidi="hi_IN"/>
        </w:rPr>
        <w:t>खमीर कुछ ऐसा था जिसका उपयोग यहूदी रोटी बनाने के लिए करते हैं। रोटी बनाने के लिए आटा और पानी को मिलाकर आटा गूंथ लिया जाता है और फिर उस आटे को पकाया जाता है। हर बार जब कोई रोटी बनाता था, तो वह अगली बार के लिए थोड़ा सा गूँथा हुआ आटा अलग रख देता था। कुछ दिनों के बाद, आटे का यह छोटा सा टुकड़ा बुलबुलेदार और खट्टा हो जाता था। अपनी अगली रोटी बनाते समय, वे इस खट्टे मिश्रण में से कुछ लेकर नए आटे के साथ मिलाते थे। इससे आटे के अंदर हवा के बुलबुले बन जाएँगे और रोटी बड़ी और हल्की हो जाएगी।</w:t>
      </w:r>
    </w:p>
    <w:p>
      <w:pPr/>
      <w:r>
        <w:rPr>
          <w:lang w:val="hi_IN" w:bidi="hi_IN"/>
        </w:rPr>
      </w:r>
      <w:r>
        <w:rPr>
          <w:lang w:val="hi_IN" w:bidi="hi_IN"/>
        </w:rPr>
        <w:t>खट्टे आटे की तस्वीर दिखाएँ जो बुलबुलेदार हो और ताजा आटे में डालने के लिए तैयार हो। खट्टे आटे से बनी रोटी की तस्वीर दिखाएँ।</w:t>
      </w:r>
    </w:p>
    <w:p>
      <w:pPr/>
      <w:r>
        <w:rPr>
          <w:lang w:val="hi_IN" w:bidi="hi_IN"/>
        </w:rPr>
      </w:r>
      <w:r>
        <w:rPr>
          <w:lang w:val="hi_IN" w:bidi="hi_IN"/>
        </w:rPr>
        <w:t>क्या आपके समुदाय में लोगों के पास ऐसा कोई भोजन है जिसे वे स्वादिष्ट बनाने के लिए जानबूझकर खराब होने देते हैं या खट्टा होने देते हैं? आप इसके बारे में क्या बता सकते हैं?</w:t>
      </w:r>
    </w:p>
    <w:p>
      <w:pPr/>
      <w:r>
        <w:rPr>
          <w:lang w:val="hi_IN" w:bidi="hi_IN"/>
        </w:rPr>
      </w:r>
      <w:r>
        <w:rPr>
          <w:lang w:val="hi_IN" w:bidi="hi_IN"/>
        </w:rPr>
        <w:t>इसलिए यीशु अपने चेलों से कहता है कि उन्हें धार्मिक अगुवों के खमीर से बहुत सावधान रहना है। चेलों को पता नहीं है कि यीशु किस बारे में बात कर रहा है! शायद वे वास्तव में नहीं सुन रहे हैं, क्योंकि वे इस बारे में चिंतित हैं कि वे आज क्या खाएँगे। वे सोचते हैं कि शायद यीशु ऐसा इसलिए कह रहा है क्योंकि वे रोटी लाना भूल गए थे।</w:t>
      </w:r>
    </w:p>
    <w:p>
      <w:pPr/>
      <w:r>
        <w:rPr>
          <w:lang w:val="hi_IN" w:bidi="hi_IN"/>
        </w:rPr>
      </w:r>
      <w:r>
        <w:rPr>
          <w:lang w:val="hi_IN" w:bidi="hi_IN"/>
        </w:rPr>
        <w:t>लेकिन यीशु उन्हें ऐसा सोचने के लिए डाँटता है। वह उनसे कहता है कि उनके पास विश्वास बहुत कम है। वह उनसे कुछ प्रश्न पूछता है: "तुम रोटी न होने की बात क्यों कर रहे हो? क्या तुम नहीं समझते? क्या तुम्हें याद नहीं है कि जब मैंने पाँच हज़ार लोगों को केवल 5 रोटियों से और चार हज़ार लोगों को केवल 7 रोटियों से खिलाया था? तुम कैसे समझ नहीं सकते कि मैं किस बारे में बात कर रहा हूँ?" यीशु उनसे इन प्रश्नों के उत्तर देने की उम्मीद नहीं कर रहा है; उसका यह कहने का अर्थ है कि उनकी सोच गलत है। यह मूर्खता है कि वे इस बात को लेकर चिंतित हैं कि वे क्या खाएँगे, जबकि उन्होंने यीशु को इतने सारे लोगों को भोजन कराते देखा है। जब यीशु इन सभी लोगों को भोजन करा रहा था तो बहुत सारा भोजन बच भी गया था! इसलिए, उन्हें अन्य बातों पर ध्यान केंद्रित करना चाहिए—जैसे कि उन बातों पर जो यीशु उन्हें सिखा रहा है!</w:t>
      </w:r>
    </w:p>
    <w:p>
      <w:pPr/>
      <w:r>
        <w:rPr>
          <w:lang w:val="hi_IN" w:bidi="hi_IN"/>
        </w:rPr>
      </w:r>
      <w:r>
        <w:rPr>
          <w:lang w:val="hi_IN" w:bidi="hi_IN"/>
        </w:rPr>
        <w:t>फिर यीशु ने वही बात दोहराई जो उसने कही थी: "फरीसियों और सदूकियों के खमीर से बहुत सावधान रहो।" और अब चेले समझते हैं! वे समझ जाते हैं कि यीशु चित्र भाषा का उपयोग कर रहा था। यीशु असली खमीर और वास्तविक रोटी के बारे में बात नहीं कर रहा था। यीशु का यह कहने का अर्थ है कि धार्मिक अगुवे जो बातें सिखा रहे हैं वे रोटी के आटे में खमीर की तरह हैं। थोड़ा सा खमीर बहुत सारी रोटी को बदलने के लिए पर्याप्त है। इसी तरह, धार्मिक अगुवों की शिक्षा कई लोगों की सोच बदल सकती है—लेकिन अच्छे तरीके से नहीं! चेलों को धार्मिक अगुवों की शिक्षा से प्रभावित नहीं होना चाहिए।</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धार्मिक अगुवे यीशु से चिन्ह माँग रहे हैं, और यीशु उनसे कहता है कि वह उन्हें केवल योना का चिन्ह देगा।</w:t>
      </w:r>
    </w:p>
    <w:p>
      <w:pPr/>
      <w:r>
        <w:rPr>
          <w:lang w:val="hi_IN" w:bidi="hi_IN"/>
        </w:rPr>
      </w:r>
      <w:r>
        <w:rPr>
          <w:b/>
          <w:lang w:val="hi_IN" w:bidi="hi_IN"/>
        </w:rPr>
        <w:t>दूसरा दृश्य:</w:t>
      </w:r>
      <w:r>
        <w:rPr>
          <w:lang w:val="hi_IN" w:bidi="hi_IN"/>
        </w:rPr>
        <w:t xml:space="preserve"> यीशु चेलों से कह रहा है कि वे धार्मिक अगुवों की शिक्षा से सावधान रहें।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कुछ फरीसी और सदूकी</w:t>
      </w:r>
    </w:p>
    <w:p>
      <w:pPr>
        <w:pStyle w:val="ListBullet"/>
        <w:spacing w:line="240" w:lineRule="auto"/>
        <w:ind w:left="720"/>
      </w:pPr>
      <w:r>
        <w:rPr>
          <w:lang w:val="hi_IN" w:bidi="hi_IN"/>
        </w:rPr>
      </w:r>
      <w:r>
        <w:rPr>
          <w:lang w:val="hi_IN" w:bidi="hi_IN"/>
        </w:rPr>
        <w:t>योना</w:t>
      </w:r>
    </w:p>
    <w:p>
      <w:pPr>
        <w:pStyle w:val="ListBullet"/>
        <w:spacing w:line="240" w:lineRule="auto"/>
        <w:ind w:left="720"/>
      </w:pPr>
      <w:r>
        <w:rPr>
          <w:lang w:val="hi_IN" w:bidi="hi_IN"/>
        </w:rPr>
      </w:r>
      <w:r>
        <w:rPr>
          <w:lang w:val="hi_IN" w:bidi="hi_IN"/>
        </w:rPr>
        <w:t>चेले</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मत्ती इस भाग को "अब" कहकर शुरू करता है। इसका अर्थ है कि वह एक नई कहानी शुरू कर रहा है।</w:t>
      </w:r>
    </w:p>
    <w:p>
      <w:pPr/>
      <w:r>
        <w:rPr>
          <w:lang w:val="hi_IN" w:bidi="hi_IN"/>
        </w:rPr>
      </w:r>
      <w:r>
        <w:rPr>
          <w:lang w:val="hi_IN" w:bidi="hi_IN"/>
        </w:rPr>
        <w:t>पिछली कहानी यीशु और चेलों के नाव में जाने के साथ समाप्त हुई थी। यह कहानी भी यीशु और चेलों के नाव में होने के साथ समाप्त होती है। ऐसा लगता है कि यीशु और चेले कहानी की शुरुआत में नाव से बाहर आते हैं, फिर धार्मिक अगुवे झील के किनारे कहीं उनके पास आते हैं, और फिर यीशु और उसके चेले नाव में वापस चले जाते हैं।</w:t>
      </w:r>
    </w:p>
    <w:p>
      <w:pPr/>
      <w:r>
        <w:rPr>
          <w:lang w:val="hi_IN" w:bidi="hi_IN"/>
        </w:rPr>
      </w:r>
      <w:r>
        <w:rPr>
          <w:lang w:val="hi_IN" w:bidi="hi_IN"/>
        </w:rPr>
        <w:t>फरीसी और सदूकी यीशु के पास आए। सभी फरीसी और सदूकी नहीं आए; लेकिन कुछ लोग जो इन समूहों से थे। हम नहीं जानते कि वे कितने थे। फरीसी शायद गलील से थे, या वे यहूदिया से आये थे; लेकिन सदूकी तो यहूदिया के यरूशलेम में रहते थे। इसलिए वे यीशु की परीक्षा लेने के लिए लंबी दूरी तय करके आये हैं।</w:t>
      </w:r>
    </w:p>
    <w:p>
      <w:pPr/>
      <w:r>
        <w:rPr>
          <w:lang w:val="hi_IN" w:bidi="hi_IN"/>
        </w:rPr>
      </w:r>
      <w:r>
        <w:rPr>
          <w:lang w:val="hi_IN" w:bidi="hi_IN"/>
        </w:rPr>
        <w:t>हो सकता है कि आप बाहर जाकर आकाश की ओर देखें और धार्मिक अगुवों को दिए गए यीशु के उत्तर के बारे में सोचें।</w:t>
      </w:r>
    </w:p>
    <w:p>
      <w:pPr/>
      <w:r>
        <w:rPr>
          <w:lang w:val="hi_IN" w:bidi="hi_IN"/>
        </w:rPr>
      </w:r>
      <w:r>
        <w:rPr>
          <w:lang w:val="hi_IN" w:bidi="hi_IN"/>
        </w:rPr>
        <w:t>क्या आप योना को एक बड़ी मछली द्वारा निगले जाने और तीन दिन बाद बाहर थूके जाने की कहानी का अभिनय कर सकते हैं, ताकि आपको याद रहे कि यीशु ने योना के चिन्ह के बारे में क्यों बात की थी? शायद उसी समय आप यीशु को कब्र में डालने और 3 दिन के बाद फिर से जीवित होने का अभिनय कर सकते हैं। यह आपको सम्बन्ध समझने में मदद कर सकता है! लेकिन याद रखें कि यीशु अभी मरा नहीं है; यह केवल कुछ समय के बाद होने वाला है।</w:t>
      </w:r>
    </w:p>
    <w:p>
      <w:pPr/>
      <w:r>
        <w:rPr>
          <w:lang w:val="hi_IN" w:bidi="hi_IN"/>
        </w:rPr>
      </w:r>
      <w:r>
        <w:rPr>
          <w:lang w:val="hi_IN" w:bidi="hi_IN"/>
        </w:rPr>
        <w:t>जब यीशु ने धार्मिक अगुवों को उत्तर दिया, तो वह उन्हें छोड़कर चला गया। धार्मिक अगुवे अभी भी कहीं खड़े हैं, लेकिन यीशु दूर चला जाता है।</w:t>
      </w:r>
    </w:p>
    <w:p>
      <w:pPr/>
      <w:r>
        <w:rPr>
          <w:lang w:val="hi_IN" w:bidi="hi_IN"/>
        </w:rPr>
      </w:r>
      <w:r>
        <w:rPr>
          <w:lang w:val="hi_IN" w:bidi="hi_IN"/>
        </w:rPr>
        <w:t>मत्ती ने ऐसा नहीं कहा, लेकिन इसके बाद यीशु और उसके चेले नाव में सवार हुए होंगे। मत्ती केवल यह उल्लेख करता है कि चेले झील के दूसरी तरफ गए, लेकिन यीशु भी उनके साथ रहा होगा। यीशु और चेलों के बीच बातचीत तब हो सकती है जब वे नाव में बैठे हैं।</w:t>
      </w:r>
    </w:p>
    <w:p>
      <w:pPr/>
      <w:r>
        <w:rPr>
          <w:lang w:val="hi_IN" w:bidi="hi_IN"/>
        </w:rPr>
      </w:r>
      <w:r>
        <w:rPr>
          <w:lang w:val="hi_IN" w:bidi="hi_IN"/>
        </w:rPr>
        <w:t>कहानी के अन्त में वे शायद अपने गंतव्य पर पहुँचे हों और नाव से बाहर निकल गए होंगे, लेकिन मत्ती हमें यह नहीं बताता है। यह महत्वपूर्ण नहीं था कि वे कहाँ जा रहे थे, केवल रास्ते में जो बातचीत हुई थी वह महत्वपूर्ण थी। अगली कहानी यीशु और उसके चेलों के कहीं पहुँचने से शुरू होती है, इसलिए आप इस कहानी का अंत उनके नाव में ही होने के साथ कर सकते हैं।</w:t>
      </w:r>
    </w:p>
    <w:p>
      <w:pPr/>
      <w:r>
        <w:rPr>
          <w:lang w:val="hi_IN" w:bidi="hi_IN"/>
        </w:rPr>
      </w:r>
      <w:r>
        <w:rPr>
          <w:lang w:val="hi_IN" w:bidi="hi_IN"/>
        </w:rPr>
        <w:t>यीशु चेलों को फरीसियों के खमीर के बारे में बहुत दृढ़ता से चेतावनी देता है। वह उनसे कहता है कि वे सावधान रहें और सतर्क रहें। इसका मतलब लगभग एक ही है। यह बात दो बार कहकर यीशु स्पष्ट करता है कि उन्हें सचमुच बहुत सावधान रहना है।</w:t>
      </w:r>
    </w:p>
    <w:p>
      <w:pPr/>
      <w:r>
        <w:rPr>
          <w:lang w:val="hi_IN" w:bidi="hi_IN"/>
        </w:rPr>
      </w:r>
      <w:r>
        <w:rPr>
          <w:lang w:val="hi_IN" w:bidi="hi_IN"/>
        </w:rPr>
        <w:t>यदि आपके समुदाय में लोग रोटी जैसे उत्पाद खाते हैं, या उनके पास ऐसा कोई भोजन है जिसे लोग जानबूझकर खट्टा होने के लिए छोड़ देते हैं, तो शायद आप इस कहानी को सीखते समय उसका नमूना अपने पास रख सकते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में दो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कुछ फरीसी और सदूकी</w:t>
      </w:r>
    </w:p>
    <w:p>
      <w:pPr>
        <w:pStyle w:val="ListBullet"/>
        <w:spacing w:line="240" w:lineRule="auto"/>
        <w:ind w:left="720"/>
      </w:pPr>
      <w:r>
        <w:rPr>
          <w:lang w:val="hi_IN" w:bidi="hi_IN"/>
        </w:rPr>
      </w:r>
      <w:r>
        <w:rPr>
          <w:lang w:val="hi_IN" w:bidi="hi_IN"/>
        </w:rPr>
        <w:t>योना</w:t>
      </w:r>
    </w:p>
    <w:p>
      <w:pPr>
        <w:pStyle w:val="ListBullet"/>
        <w:spacing w:line="240" w:lineRule="auto"/>
        <w:ind w:left="720"/>
      </w:pPr>
      <w:r>
        <w:rPr>
          <w:lang w:val="hi_IN" w:bidi="hi_IN"/>
        </w:rPr>
      </w:r>
      <w:r>
        <w:rPr>
          <w:lang w:val="hi_IN" w:bidi="hi_IN"/>
        </w:rPr>
        <w:t>चेले</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अभिनय करना चाहिए। सबसे पहले, समूह को बिना रुके पूरी कहानी को नाटक रूप में दिखाने दें। जब समूह दूसरी बार कहानी का अभिनय करे तो उन्हें कहानी के विभिन्न बिन्दुओं पर रोकें।</w:t>
      </w:r>
    </w:p>
    <w:p>
      <w:pPr/>
      <w:r>
        <w:rPr>
          <w:lang w:val="hi_IN" w:bidi="hi_IN"/>
        </w:rPr>
      </w:r>
      <w:r>
        <w:rPr>
          <w:lang w:val="hi_IN" w:bidi="hi_IN"/>
        </w:rPr>
        <w:t>जब समूह पहली बार कहानी का अभिनय करे,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यीशु और उसके चेलों को नाव से उस स्थान पर जाते हुए दिखाएँ जहाँ यीशु ने चार हजार से अधिक लोगों को भोजन कराया था, और वे किसी अन्य स्थान पर पहुँचते हैं।</w:t>
      </w:r>
    </w:p>
    <w:p>
      <w:pPr/>
      <w:r>
        <w:rPr>
          <w:lang w:val="hi_IN" w:bidi="hi_IN"/>
        </w:rPr>
      </w:r>
      <w:r>
        <w:rPr>
          <w:lang w:val="hi_IN" w:bidi="hi_IN"/>
        </w:rPr>
        <w:t>जहाँ यीशु था वहाँ फरीसी और सदूकी आते हैं, उसका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फरीसियों और सदूकियों का पात्र निभाने वाले अभिनेताओं से पूछें: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धार्मिक अगुवों द्वारा यीशु से परमेश्वर की ओर से कोई चिन्ह माँगने का अभिनय करें। यीशु द्वारा उन्हें दिए गए उत्तर का अभिनय करें कि वे मौसम की भविष्यवाणी करने में तो अच्छे हैं, परन्तु यह जानने में अच्छे नहीं हैं कि परमेश्वर क्या कर रहा है। अभिनय करें कि यीशु उन्हें डाँटते हुए कहे कि वे दुष्ट और अविश्वासी हैं, और वह उन्हें योना के चिन्ह के अलावा कोई चिन्ह नहीं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पात्र निभा रहे अभिनेता से पूछें: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धार्मिक अगुवों को वहीं खड़ा छोड़कर यीशु के जाने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धार्मिक अगुवों का पात्र निभाने वाले अभिनेताओं से पूछें: "आप कैसा महसूस कर रहे हैं?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अभिनय करें कि यीशु और चेले फिर से नाव में जा रहे हैं। चेलों को पता चलता है कि वे रोटी लाना भूल गए हैं, ऐसा अभिनय करें। यीशु ने उन्हें धार्मिक अगुवों के खमीर से सावधान रहने के लिए कहा, उसका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पात्र निभाने वाले अभिनेताओं से पूछें: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ने जो कहा उसके बारे में चेलों द्वारा चर्चा करने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पात्र निभा रहे अभिनेता से पूछें: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द्वारा अपने चेलों को डाँटने का अभिनय करें क्योंकि वे उस पर इतना कम विश्वास करते हैं। यीशु द्वारा अपने चेलों को उन दो चमत्कारों की याद दिलाने का अभिनय करें जिनमें उसने बहुत से लोगों को भोजन कराया था। यीशु को फरीसियों और सदूकियों के खमीर के बारे में अपनी चेतावनी दोहराने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पात्र निभाने वाले अभिनेताओं से पूछें: "आप क्या सोच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b/>
          <w:lang w:val="hi_IN" w:bidi="hi_IN"/>
        </w:rPr>
        <w:t>फरीसी</w:t>
      </w:r>
      <w:r>
        <w:rPr>
          <w:lang w:val="hi_IN" w:bidi="hi_IN"/>
        </w:rPr>
        <w:t xml:space="preserve"> और </w:t>
      </w:r>
      <w:r>
        <w:rPr>
          <w:b/>
          <w:lang w:val="hi_IN" w:bidi="hi_IN"/>
        </w:rPr>
        <w:t>सदूकी</w:t>
      </w:r>
      <w:r>
        <w:rPr>
          <w:lang w:val="hi_IN" w:bidi="hi_IN"/>
        </w:rPr>
        <w:t xml:space="preserve"> धार्मिक अगुवों या शिक्षकों के दो अलग-अलग समूह थे। उसी शब्द का प्रयोग करें जो आपने पिछले भागों में प्रयोग किया है। ये शब्द मुख्य शब्दावली में भी हैं।</w:t>
      </w:r>
    </w:p>
    <w:p>
      <w:pPr/>
      <w:r>
        <w:rPr>
          <w:lang w:val="hi_IN" w:bidi="hi_IN"/>
        </w:rPr>
      </w:r>
      <w:r>
        <w:rPr>
          <w:lang w:val="hi_IN" w:bidi="hi_IN"/>
        </w:rPr>
        <w:t xml:space="preserve">फरीसी और सदूकी यीशु की </w:t>
      </w:r>
      <w:r>
        <w:rPr>
          <w:b/>
          <w:lang w:val="hi_IN" w:bidi="hi_IN"/>
        </w:rPr>
        <w:t>परीक्षा</w:t>
      </w:r>
      <w:r>
        <w:rPr>
          <w:lang w:val="hi_IN" w:bidi="hi_IN"/>
        </w:rPr>
        <w:t xml:space="preserve"> लेने के लिए आते हैं। इसका अर्थ है कि वे यीशु से कुछ ऐसा करने के लिए कहना चाहते हैं जो उन्हें असंभव लगता है। इसे कहने का एक और तरीका यह है कि वे यीशु को धोखा देना चाहते हैं।</w:t>
      </w:r>
    </w:p>
    <w:p>
      <w:pPr/>
      <w:r>
        <w:rPr>
          <w:lang w:val="hi_IN" w:bidi="hi_IN"/>
        </w:rPr>
      </w:r>
      <w:r>
        <w:rPr>
          <w:lang w:val="hi_IN" w:bidi="hi_IN"/>
        </w:rPr>
        <w:t xml:space="preserve">धार्मिक अगुवे </w:t>
      </w:r>
      <w:r>
        <w:rPr>
          <w:b/>
          <w:lang w:val="hi_IN" w:bidi="hi_IN"/>
        </w:rPr>
        <w:t>स्वर्ग से कोई चिन्ह</w:t>
      </w:r>
      <w:r>
        <w:rPr>
          <w:lang w:val="hi_IN" w:bidi="hi_IN"/>
        </w:rPr>
        <w:t xml:space="preserve"> माँगते हैं। इसका अर्थ है परमेश्वर की ओर से एक चिन्ह। यहूदी अक्सर परमेश्वर के बजाय "स्वर्ग" कहते थे। </w:t>
      </w:r>
      <w:r>
        <w:rPr>
          <w:b/>
          <w:lang w:val="hi_IN" w:bidi="hi_IN"/>
        </w:rPr>
        <w:t>स्वर्ग</w:t>
      </w:r>
      <w:r>
        <w:rPr>
          <w:lang w:val="hi_IN" w:bidi="hi_IN"/>
        </w:rPr>
        <w:t xml:space="preserve"> शब्द मुख्य शब्दावली में है। उसी शब्द का उपयोग करें जिसका उपयोग आपने पिछले भागों में किया है जब स्वर्ग का अर्थ परमेश्वर था। </w:t>
      </w:r>
      <w:r>
        <w:rPr>
          <w:b/>
          <w:lang w:val="hi_IN" w:bidi="hi_IN"/>
        </w:rPr>
        <w:t>चिन्ह</w:t>
      </w:r>
      <w:r>
        <w:rPr>
          <w:lang w:val="hi_IN" w:bidi="hi_IN"/>
        </w:rPr>
        <w:t xml:space="preserve"> का अर्थ है वह आश्चर्यकर्म जो लोगों को कुछ महत्वपूर्ण दिखाने के लिए होता है। </w:t>
      </w:r>
      <w:r>
        <w:rPr>
          <w:b/>
          <w:lang w:val="hi_IN" w:bidi="hi_IN"/>
        </w:rPr>
        <w:t>आश्चर्यकर्म</w:t>
      </w:r>
      <w:r>
        <w:rPr>
          <w:lang w:val="hi_IN" w:bidi="hi_IN"/>
        </w:rPr>
        <w:t xml:space="preserve"> शब्द मुख्य शब्दावली में है। उसी शब्द का उपयोग करें जिसका उपयोग आपने पिछले भागों में किया है।</w:t>
      </w:r>
    </w:p>
    <w:p>
      <w:pPr/>
      <w:r>
        <w:rPr>
          <w:lang w:val="hi_IN" w:bidi="hi_IN"/>
        </w:rPr>
      </w:r>
      <w:r>
        <w:rPr>
          <w:lang w:val="hi_IN" w:bidi="hi_IN"/>
        </w:rPr>
        <w:t xml:space="preserve">यीशु प्रकृति से एक उदाहरण का उपयोग करता है। वह इस बारे में बात करता है कि जब सुबह या शाम को </w:t>
      </w:r>
      <w:r>
        <w:rPr>
          <w:b/>
          <w:lang w:val="hi_IN" w:bidi="hi_IN"/>
        </w:rPr>
        <w:t>आकाश</w:t>
      </w:r>
      <w:r>
        <w:rPr>
          <w:lang w:val="hi_IN" w:bidi="hi_IN"/>
        </w:rPr>
        <w:t xml:space="preserve"> लाल होगा तो क्या होगा। यहाँ आकाश का मतलब वह है जो हम बाहर ऊपर देखते समय देखते हैं; इसका अर्थ यह नहीं है कि यह वह स्थान है जहाँ परमेश्वर रहता है।</w:t>
      </w:r>
    </w:p>
    <w:p>
      <w:pPr/>
      <w:r>
        <w:rPr>
          <w:lang w:val="hi_IN" w:bidi="hi_IN"/>
        </w:rPr>
      </w:r>
      <w:r>
        <w:rPr>
          <w:lang w:val="hi_IN" w:bidi="hi_IN"/>
        </w:rPr>
        <w:t xml:space="preserve">यीशु ने धार्मिक अगुवों से कहा कि वे </w:t>
      </w:r>
      <w:r>
        <w:rPr>
          <w:b/>
          <w:lang w:val="hi_IN" w:bidi="hi_IN"/>
        </w:rPr>
        <w:t>समय के चिन्हों</w:t>
      </w:r>
      <w:r>
        <w:rPr>
          <w:lang w:val="hi_IN" w:bidi="hi_IN"/>
        </w:rPr>
        <w:t xml:space="preserve"> को नहीं पहचानते। इसका अर्थ है कि वे नहीं पहचानते कि इस समय परमेश्वर क्या कर रहा है।</w:t>
      </w:r>
    </w:p>
    <w:p>
      <w:pPr/>
      <w:r>
        <w:rPr>
          <w:lang w:val="hi_IN" w:bidi="hi_IN"/>
        </w:rPr>
      </w:r>
      <w:r>
        <w:rPr>
          <w:lang w:val="hi_IN" w:bidi="hi_IN"/>
        </w:rPr>
        <w:t xml:space="preserve">यीशु धार्मिक अगुवों को </w:t>
      </w:r>
      <w:r>
        <w:rPr>
          <w:b/>
          <w:lang w:val="hi_IN" w:bidi="hi_IN"/>
        </w:rPr>
        <w:t>दुष्ट और व्यभिचारी पीढ़ी</w:t>
      </w:r>
      <w:r>
        <w:rPr>
          <w:lang w:val="hi_IN" w:bidi="hi_IN"/>
        </w:rPr>
        <w:t xml:space="preserve"> कहता है।</w:t>
      </w:r>
    </w:p>
    <w:p>
      <w:pPr/>
      <w:r>
        <w:rPr>
          <w:lang w:val="hi_IN" w:bidi="hi_IN"/>
        </w:rPr>
      </w:r>
      <w:r>
        <w:rPr>
          <w:b/>
          <w:lang w:val="hi_IN" w:bidi="hi_IN"/>
        </w:rPr>
        <w:t>दुष्ट</w:t>
      </w:r>
      <w:r>
        <w:rPr>
          <w:lang w:val="hi_IN" w:bidi="hi_IN"/>
        </w:rPr>
        <w:t xml:space="preserve"> का अर्थ है बुरा और पापी। </w:t>
      </w:r>
      <w:r>
        <w:rPr>
          <w:b/>
          <w:lang w:val="hi_IN" w:bidi="hi_IN"/>
        </w:rPr>
        <w:t>दुष्ट</w:t>
      </w:r>
      <w:r>
        <w:rPr>
          <w:lang w:val="hi_IN" w:bidi="hi_IN"/>
        </w:rPr>
        <w:t xml:space="preserve"> शब्द मुख्य शब्दावली में है। जो व्यक्ति व्यभिचारी है, वह अपने पति या पत्नी के प्रति विश्वासघात करता है। पुराने नियम में भविष्यद्वक्ता अक्सर इस्राएल के लोगों को व्यभिचारी कहा करते थे क्योंकि वे परमेश्वर के प्रति विश्वासघाती थे।</w:t>
      </w:r>
    </w:p>
    <w:p>
      <w:pPr/>
      <w:r>
        <w:rPr>
          <w:lang w:val="hi_IN" w:bidi="hi_IN"/>
        </w:rPr>
      </w:r>
      <w:r>
        <w:rPr>
          <w:lang w:val="hi_IN" w:bidi="hi_IN"/>
        </w:rPr>
        <w:t xml:space="preserve">यीशु धार्मिक अगुवों को व्यभिचारी </w:t>
      </w:r>
      <w:r>
        <w:rPr>
          <w:b/>
          <w:lang w:val="hi_IN" w:bidi="hi_IN"/>
        </w:rPr>
        <w:t>पीढ़ी</w:t>
      </w:r>
      <w:r>
        <w:rPr>
          <w:lang w:val="hi_IN" w:bidi="hi_IN"/>
        </w:rPr>
        <w:t xml:space="preserve"> कहता है। </w:t>
      </w:r>
      <w:r>
        <w:rPr>
          <w:b/>
          <w:lang w:val="hi_IN" w:bidi="hi_IN"/>
        </w:rPr>
        <w:t>पीढ़ी</w:t>
      </w:r>
      <w:r>
        <w:rPr>
          <w:lang w:val="hi_IN" w:bidi="hi_IN"/>
        </w:rPr>
        <w:t xml:space="preserve"> का मतलब है वे लोग जो एक ही समय में रह रहे हैं। यीशु का यह कहने का अर्थ है कि धार्मिक अगुवे दुष्ट और विश्वासघाती लोग हैं।</w:t>
      </w:r>
    </w:p>
    <w:p>
      <w:pPr/>
      <w:r>
        <w:rPr>
          <w:lang w:val="hi_IN" w:bidi="hi_IN"/>
        </w:rPr>
      </w:r>
      <w:r>
        <w:rPr>
          <w:b/>
          <w:lang w:val="hi_IN" w:bidi="hi_IN"/>
        </w:rPr>
        <w:t>व्यभिचारी</w:t>
      </w:r>
      <w:r>
        <w:rPr>
          <w:lang w:val="hi_IN" w:bidi="hi_IN"/>
        </w:rPr>
        <w:t xml:space="preserve"> शब्द मुख्य शब्दावली में है। अपने समूह के साथ मिलकर निर्णय लें कि क्या आप शाब्दिक शब्द "व्यभिचारी" का उपयोग करना चाहते हैं या "विश्वासघात" जैसे वर्णनात्मक शब्द का उपयोग करना चाहते हैं।</w:t>
      </w:r>
    </w:p>
    <w:p>
      <w:pPr/>
      <w:r>
        <w:rPr>
          <w:lang w:val="hi_IN" w:bidi="hi_IN"/>
        </w:rPr>
      </w:r>
      <w:r>
        <w:rPr>
          <w:lang w:val="hi_IN" w:bidi="hi_IN"/>
        </w:rPr>
        <w:t xml:space="preserve">यीशु ने धार्मिक अगुवों से कहा कि वह उनके लिए कोई विशेष चिन्ह नहीं करेगा। उन्हें केवल </w:t>
      </w:r>
      <w:r>
        <w:rPr>
          <w:b/>
          <w:lang w:val="hi_IN" w:bidi="hi_IN"/>
        </w:rPr>
        <w:t>योना का चिन्ह</w:t>
      </w:r>
      <w:r>
        <w:rPr>
          <w:lang w:val="hi_IN" w:bidi="hi_IN"/>
        </w:rPr>
        <w:t xml:space="preserve"> मिलेगा। इसका सम्बन्ध उस विशेष चमत्कार से है जो परमेश्वर ने योना के लिए किया था, जब उसने तीन दिन बाद उसे मछली के पेट से बचाया था। परमेश्वर यीशु के लिए कुछ ऐसा करने वाला है, और यह लोगों के लिए चिन्ह होगा कि यीशु को परमेश्वर ने भेजा है।</w:t>
      </w:r>
    </w:p>
    <w:p>
      <w:pPr/>
      <w:r>
        <w:rPr>
          <w:lang w:val="hi_IN" w:bidi="hi_IN"/>
        </w:rPr>
      </w:r>
      <w:r>
        <w:rPr>
          <w:lang w:val="hi_IN" w:bidi="hi_IN"/>
        </w:rPr>
        <w:t xml:space="preserve">यीशु अपने चेलों को फरीसियों और सदूकियों के </w:t>
      </w:r>
      <w:r>
        <w:rPr>
          <w:b/>
          <w:lang w:val="hi_IN" w:bidi="hi_IN"/>
        </w:rPr>
        <w:t>खमीर</w:t>
      </w:r>
      <w:r>
        <w:rPr>
          <w:lang w:val="hi_IN" w:bidi="hi_IN"/>
        </w:rPr>
        <w:t xml:space="preserve"> या </w:t>
      </w:r>
      <w:r>
        <w:rPr>
          <w:b/>
          <w:lang w:val="hi_IN" w:bidi="hi_IN"/>
        </w:rPr>
        <w:t>किण्व</w:t>
      </w:r>
      <w:r>
        <w:rPr>
          <w:lang w:val="hi_IN" w:bidi="hi_IN"/>
        </w:rPr>
        <w:t xml:space="preserve"> से सावधान रहने की चेतावनी देता है।</w:t>
      </w:r>
    </w:p>
    <w:p>
      <w:pPr/>
      <w:r>
        <w:rPr>
          <w:lang w:val="hi_IN" w:bidi="hi_IN"/>
        </w:rPr>
      </w:r>
      <w:r>
        <w:rPr>
          <w:lang w:val="hi_IN" w:bidi="hi_IN"/>
        </w:rPr>
        <w:t>खमीर कुछ ऐसा था जिसका उपयोग यहूदी रोटी बनाने के लिए करते हैं। हर बार जब कोई रोटी बनाता था, तो वे अगली बार के लिए थोड़ा सा कच्चा आटा अलग रख देते थे। कुछ दिनों के बाद, आटे का यह छोटा सा टुकड़ा बुलबुलेदार और खट्टा हो जाता था। अपनी अगली रोटी बनाते समय, वे इस खट्टे मिश्रण में से कुछ लेकर नए आटे के साथ मिलाते थे। इससे आटे के अंदर हवा के बुलबुले बन जाएँगे और रोटी बड़ी और हल्की हो जाएगी।</w:t>
      </w:r>
    </w:p>
    <w:p>
      <w:pPr/>
      <w:r>
        <w:rPr>
          <w:lang w:val="hi_IN" w:bidi="hi_IN"/>
        </w:rPr>
      </w:r>
      <w:r>
        <w:rPr>
          <w:lang w:val="hi_IN" w:bidi="hi_IN"/>
        </w:rPr>
        <w:t>यदि आवश्यकता हो, तो अपने समूह को आटे और रोटी की अलग-अलग तस्वीरें फिर से दिखाएँ।</w:t>
      </w:r>
    </w:p>
    <w:p>
      <w:pPr/>
      <w:r>
        <w:rPr>
          <w:lang w:val="hi_IN" w:bidi="hi_IN"/>
        </w:rPr>
      </w:r>
      <w:r>
        <w:rPr>
          <w:lang w:val="hi_IN" w:bidi="hi_IN"/>
        </w:rPr>
        <w:t xml:space="preserve">चर्चा करें कि आप अपनी भाषा में यह कैसे कहने वाले हैं। कुछ संभावित बातें हैं: "खट्टा आटा जिसका उपयोग फरीसियों और सदूकियों ने रोटी पकाने के लिए किया है" या "जिसका उपयोग फरीसी और सदूकियों ने रोटी फुलाने या बड़ा करने के लिए किया है।" </w:t>
      </w:r>
      <w:r>
        <w:rPr>
          <w:b/>
          <w:lang w:val="hi_IN" w:bidi="hi_IN"/>
        </w:rPr>
        <w:t>रोटी</w:t>
      </w:r>
      <w:r>
        <w:rPr>
          <w:lang w:val="hi_IN" w:bidi="hi_IN"/>
        </w:rPr>
        <w:t xml:space="preserve"> के लिए वही शब्द प्रयोग करें जो आपने पिछली कहानियों में प्रयोग किया है।</w:t>
      </w:r>
    </w:p>
    <w:p>
      <w:pPr/>
      <w:r>
        <w:rPr>
          <w:lang w:val="hi_IN" w:bidi="hi_IN"/>
        </w:rPr>
      </w:r>
      <w:r>
        <w:rPr>
          <w:lang w:val="hi_IN" w:bidi="hi_IN"/>
        </w:rPr>
        <w:t xml:space="preserve">यीशु अपने चेलों को उन चमत्कारों के बारे में याद दिलाता है जो उसने पाँच हज़ार और चार हज़ार लोगों को खिलाते समय किए थे। वह उन्हें याद दिलाता है कि उन्होंने बाद में कितनी </w:t>
      </w:r>
      <w:r>
        <w:rPr>
          <w:b/>
          <w:lang w:val="hi_IN" w:bidi="hi_IN"/>
        </w:rPr>
        <w:t>टोकरियाँ</w:t>
      </w:r>
      <w:r>
        <w:rPr>
          <w:lang w:val="hi_IN" w:bidi="hi_IN"/>
        </w:rPr>
        <w:t xml:space="preserve"> उठा ली थीं। उसका मतलब है वे </w:t>
      </w:r>
      <w:r>
        <w:rPr>
          <w:b/>
          <w:lang w:val="hi_IN" w:bidi="hi_IN"/>
        </w:rPr>
        <w:t>टोकरियाँ</w:t>
      </w:r>
      <w:r>
        <w:rPr>
          <w:lang w:val="hi_IN" w:bidi="hi_IN"/>
        </w:rPr>
        <w:t xml:space="preserve"> जो बचे हुए, अतिरिक्त भोजन से भरी हुई थीं। टोकरियों के लिए वही शब्द प्रयोग करें जो आपने इन कहानियों में प्रयोग किया है। पाँच हजार लोगों को भोजन कराने की कहानी के लिए एक मध्यम आकार की टोकरी, और चार हजार लोगों को भोजन कराने की कहानी के लिए एक बड़ी आकार की टोकरी।</w:t>
      </w:r>
    </w:p>
    <w:p>
      <w:pPr/>
      <w:r>
        <w:rPr>
          <w:lang w:val="hi_IN" w:bidi="hi_IN"/>
        </w:rPr>
      </w:r>
      <w:r>
        <w:rPr>
          <w:lang w:val="hi_IN" w:bidi="hi_IN"/>
        </w:rPr>
        <w:t xml:space="preserve">फरीसी और सदूकी की </w:t>
      </w:r>
      <w:r>
        <w:rPr>
          <w:b/>
          <w:lang w:val="hi_IN" w:bidi="hi_IN"/>
        </w:rPr>
        <w:t>शिक्षा</w:t>
      </w:r>
      <w:r>
        <w:rPr>
          <w:lang w:val="hi_IN" w:bidi="hi_IN"/>
        </w:rPr>
        <w:t xml:space="preserve"> का अर्थ है वे बातें जो फरीसी और सदूकी लोगों को परमेश्वर के विषय में बता रहे हैं, और जो वे लोगों को करने के लिए कह रहे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16:13–20</w:t>
      </w:r>
      <w:r>
        <w:rPr>
          <w:lang w:val="hi_IN" w:bidi="hi_IN"/>
        </w:rPr>
      </w:r>
    </w:p>
    <w:p>
      <w:pPr>
        <w:pStyle w:val="Heading3"/>
      </w:pPr>
      <w:r>
        <w:rPr>
          <w:lang w:val="hi_IN" w:bidi="hi_IN"/>
        </w:rPr>
        <w:t>सुने और मन में रखें</w:t>
      </w:r>
    </w:p>
    <w:p>
      <w:pPr/>
      <w:r>
        <w:rPr>
          <w:lang w:val="hi_IN" w:bidi="hi_IN"/>
        </w:rPr>
      </w:r>
      <w:r>
        <w:rPr>
          <w:lang w:val="hi_IN" w:bidi="hi_IN"/>
        </w:rPr>
        <w:t>मत्ती 16:13–20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कहानी "कैसरिया फिलिप्पी के क्षेत्र" में घटित हो रही है। कैसरिया फिलिप्पी गलील की झील से लगभग 40 किलोमीटर उत्तर में स्थित एक शहर था। कहानी इस शहर के आसपास के क्षेत्र में कहीं घटित होती है। इस जगह में रहने वाले लोग यहूदी नहीं थे। यीशु शायद भीड़ से घिरे होने और यहूदी धार्मिक अगुवों की निगरानी से बचने के लिए इस स्थान पर आराम करने गया था। अब यीशु के पास अपने चेलों के साथ एक महत्वपूर्ण बातचीत के लिए कुछ समय है!</w:t>
      </w:r>
    </w:p>
    <w:p>
      <w:pPr/>
      <w:r>
        <w:rPr>
          <w:lang w:val="hi_IN" w:bidi="hi_IN"/>
        </w:rPr>
      </w:r>
      <w:r>
        <w:rPr>
          <w:lang w:val="hi_IN" w:bidi="hi_IN"/>
        </w:rPr>
        <w:t>अपने समूह को एक नक्शे पर दिखाएँ कि कैसरिया फिलिप्पी कहाँ है।</w:t>
      </w:r>
    </w:p>
    <w:p>
      <w:pPr/>
      <w:r>
        <w:rPr>
          <w:lang w:val="hi_IN" w:bidi="hi_IN"/>
        </w:rPr>
      </w:r>
      <w:r>
        <w:rPr>
          <w:lang w:val="hi_IN" w:bidi="hi_IN"/>
        </w:rPr>
        <w:t>जब यीशु अपने बारे में बात करता था, तो वह अक्सर अपने आप को "मनुष्य का पुत्र" कहता था। बाइबल में, मनुष्य के पुत्र का अर्थ वह व्यक्ति है जिसे परमेश्वर ने सारा अधिकार और सामर्थ्य दिया है। इसलिए यीशु अपने चेलों से पूछता है: "लोग मेरे बारे में क्या कह रहे हैं? लोग क्या सोचते हैं कि मैं कौन हूँ?"</w:t>
      </w:r>
    </w:p>
    <w:p>
      <w:pPr/>
      <w:r>
        <w:rPr>
          <w:lang w:val="hi_IN" w:bidi="hi_IN"/>
        </w:rPr>
      </w:r>
      <w:r>
        <w:rPr>
          <w:lang w:val="hi_IN" w:bidi="hi_IN"/>
        </w:rPr>
        <w:t>चेले यीशु को कुछ बातें बताते हैं जो लोग यीशु के बारे में कह रहे हैं। कुछ लोग सोचते हैं कि यीशु यूहन्ना बपतिस्मा देने वाला था, जो फिर से जीवित हुआ था, या एक भविष्यद्वक्ता था जो बहुत समय पहले जीवित था। एलिय्याह और यिर्मयाह दोनों महत्वपूर्ण भविष्यद्वक्ता हैं जो यीशु से बहुत समय पहले रहते थे। यहूदी लोग आमतौर पर विश्वास नहीं करते थे कि मरे हुए लोग फिर से जीवित होंगे, लेकिन वे यह ज़रूर सोचते थे कि भविष्य में, जब परमेश्वर सम्पूर्ण दुनिया का न्याय करेगा, तो एलिय्याह भविष्यद्वक्ता या कोई और भविष्यद्वक्ता फिर से वापस आएगा।</w:t>
      </w:r>
    </w:p>
    <w:p>
      <w:pPr/>
      <w:r>
        <w:rPr>
          <w:lang w:val="hi_IN" w:bidi="hi_IN"/>
        </w:rPr>
      </w:r>
      <w:r>
        <w:rPr>
          <w:lang w:val="hi_IN" w:bidi="hi_IN"/>
        </w:rPr>
        <w:t xml:space="preserve">फिर यीशु चेलों से पूछता है: </w:t>
      </w:r>
      <w:r>
        <w:rPr>
          <w:b/>
          <w:lang w:val="hi_IN" w:bidi="hi_IN"/>
        </w:rPr>
        <w:t>"लोग</w:t>
      </w:r>
      <w:r>
        <w:rPr>
          <w:lang w:val="hi_IN" w:bidi="hi_IN"/>
        </w:rPr>
        <w:t xml:space="preserve"> यही मानते हैं कि मैं हूँ। लेकिन </w:t>
      </w:r>
      <w:r>
        <w:rPr>
          <w:b/>
          <w:lang w:val="hi_IN" w:bidi="hi_IN"/>
        </w:rPr>
        <w:t>तुम</w:t>
      </w:r>
      <w:r>
        <w:rPr>
          <w:lang w:val="hi_IN" w:bidi="hi_IN"/>
        </w:rPr>
        <w:t xml:space="preserve"> क्या मानते हो कि मैं कौन हूँ?" शमौन, जिसे पतरस भी कहा जाता है, उत्तर देता है। वह कहता है कि यीशु मसीहा है—वादा किया गया राजा और उद्धारकर्ता—और उसके साथ-साथ जीवित परमेश्वर का पुत्र भी है। यीशु परमेश्वर का पुत्र है, इसका अर्थ है कि यीशु परमेश्वर से आता है, और वह स्वयं भी परमेश्वर है। पतरस यीशु को जीवित परमेश्वर का पुत्र कहता है, क्योंकि परमेश्वर ही सच्चा परमेश्वर है। परमेश्वर उन निर्जीव मूर्तियों की तरह नहीं है जिनकी आराधना गैर-यहूदी लोग करते थे!</w:t>
      </w:r>
    </w:p>
    <w:p>
      <w:pPr/>
      <w:r>
        <w:rPr>
          <w:lang w:val="hi_IN" w:bidi="hi_IN"/>
        </w:rPr>
      </w:r>
      <w:r>
        <w:rPr>
          <w:lang w:val="hi_IN" w:bidi="hi_IN"/>
        </w:rPr>
        <w:t>पतरस जो कहता है वह बहुत महत्वपूर्ण है! यह दिखाता है कि पतरस ने महसूस किया है कि यीशु एक भविष्यद्वक्ता से बहुत अधिक है। यीशु पतरस के उत्तर से खुश है। वह पतरस से कहता है कि वह धन्य है, जिसका अर्थ है कि परमेश्वर ने पतरस को यह सिखाकर उसके प्रति भलाई की है। पतरस ने किसी व्यक्ति से नहीं सीखा है कि यीशु कौन है, बल्कि उसने सीधे परमेश्वर से सीखा है।</w:t>
      </w:r>
    </w:p>
    <w:p>
      <w:pPr/>
      <w:r>
        <w:rPr>
          <w:lang w:val="hi_IN" w:bidi="hi_IN"/>
        </w:rPr>
      </w:r>
      <w:r>
        <w:rPr>
          <w:lang w:val="hi_IN" w:bidi="hi_IN"/>
        </w:rPr>
        <w:t>यीशु पतरस को “शमौन बर-योना,” अर्थात् “योना का पुत्र शमौन,” कहकर संबोधित करता है। यह शमौन का असली नाम था। लेकिन पहले यीशु ने शमौन को पतरस नाम भी दिया था। अब हम सुनने जा रहे हैं कि यीशु ने यह क्यों किया!</w:t>
      </w:r>
    </w:p>
    <w:p>
      <w:pPr/>
      <w:r>
        <w:rPr>
          <w:lang w:val="hi_IN" w:bidi="hi_IN"/>
        </w:rPr>
      </w:r>
      <w:r>
        <w:rPr>
          <w:lang w:val="hi_IN" w:bidi="hi_IN"/>
        </w:rPr>
        <w:t>जिस भाषा में नया नियम लिखा गया था, उस भाषा में पतरस शब्द का अर्थ चट्टान है। यीशु पतरस से कहता है: "तू, पतरस, तू एक चट्टान है! और इस चट्टान पर मैं अपनी कलीसिया बनाऊँगा।" जब इस्राएली एक मजबूत घर बनाना चाहते थे, तो वे एक स्थान ढूँढते थे जहाँ ज़मीन बहुत ठोस और चट्टानी हो। फिर वे इस चट्टान में कुछ छेद कर देते थे ताकि वे चट्टान में घर की दीवारें लगा सकें। इसे नींव बनाना कहा जाता है। घर चट्टान से जुड़ा होगा, और इसलिए यह बहुत मजबूत होगा: भले ही बहुत बारिश हो या हवा हो, घर खड़ा रहेगा, क्योंकि इसकी नींव मजबूत होगी।</w:t>
      </w:r>
    </w:p>
    <w:p>
      <w:pPr/>
      <w:r>
        <w:rPr>
          <w:lang w:val="hi_IN" w:bidi="hi_IN"/>
        </w:rPr>
      </w:r>
      <w:r>
        <w:rPr>
          <w:lang w:val="hi_IN" w:bidi="hi_IN"/>
        </w:rPr>
        <w:t>अपने समूह को एक घर की तस्वीर दिखाएँ जो एक चट्टान पर बनाया जा रहा है। आपके समुदाय में लोग घर कैसे बनाते हैं? यहाँ रुकें और एक कहानी सुनाएँ कि लोग कैसे एक घर को मजबूत बनाते हैं।</w:t>
      </w:r>
    </w:p>
    <w:p>
      <w:pPr/>
      <w:r>
        <w:rPr>
          <w:lang w:val="hi_IN" w:bidi="hi_IN"/>
        </w:rPr>
      </w:r>
      <w:r>
        <w:rPr>
          <w:lang w:val="hi_IN" w:bidi="hi_IN"/>
        </w:rPr>
        <w:t xml:space="preserve">यीशु कलीसिया के बारे में बात करने के लिए घर बनाने का एक उदाहरण इस्तेमाल कर रहा है। जिस इमारत की नींव अच्छी होगी वह मजबूत होगी। उसी तरह, कलीसिया भी मजबूत होगी क्योंकि उसकी नींव अच्छी है। लेकिन यीशु का यह मतलब नहीं है कि </w:t>
      </w:r>
      <w:r>
        <w:rPr>
          <w:b/>
          <w:lang w:val="hi_IN" w:bidi="hi_IN"/>
        </w:rPr>
        <w:t>कलीसिया की इमारत</w:t>
      </w:r>
      <w:r>
        <w:rPr>
          <w:lang w:val="hi_IN" w:bidi="hi_IN"/>
        </w:rPr>
        <w:t xml:space="preserve"> मजबूत होगी, लेकिन यह कहना है कि विश्वासियों का समुदाय मजबूत होगा। जब बाइबल किसी कलीसिया के बारे में बात करती है, तो इसका मतलब हमेशा लोगों से होता है, इमारत से नहीं।</w:t>
      </w:r>
    </w:p>
    <w:p>
      <w:pPr/>
      <w:r>
        <w:rPr>
          <w:lang w:val="hi_IN" w:bidi="hi_IN"/>
        </w:rPr>
      </w:r>
      <w:r>
        <w:rPr>
          <w:lang w:val="hi_IN" w:bidi="hi_IN"/>
        </w:rPr>
        <w:t>कुछ लोग सोचते हैं कि यीशु का यह कहना था कि पतरस विश्वासियों के समुदाय के लिए एक चट्टान की तरह होगा। पतरस इस समुदाय को बहुत मजबूत होने में मदद करेगा।</w:t>
      </w:r>
    </w:p>
    <w:p>
      <w:pPr/>
      <w:r>
        <w:rPr>
          <w:lang w:val="hi_IN" w:bidi="hi_IN"/>
        </w:rPr>
      </w:r>
      <w:r>
        <w:rPr>
          <w:lang w:val="hi_IN" w:bidi="hi_IN"/>
        </w:rPr>
        <w:t>अन्य लोग सोचते हैं कि पतरस नहीं, बल्कि पतरस ने यीशु के बारे में जो कहा वह चट्टान के समान है। यदि कलीसिया विश्वास करती है कि यीशु वादा किया गया उद्धारकर्ता और परमेश्वर का पुत्र है, तो कलीसिया बहुत मजबूत होगी। दोनों ही विकल्प संभव हैं, क्योंकि यीशु कहता है, “</w:t>
      </w:r>
      <w:r>
        <w:rPr>
          <w:b/>
          <w:lang w:val="hi_IN" w:bidi="hi_IN"/>
        </w:rPr>
        <w:t>इस चट्टान</w:t>
      </w:r>
      <w:r>
        <w:rPr>
          <w:lang w:val="hi_IN" w:bidi="hi_IN"/>
        </w:rPr>
        <w:t xml:space="preserve"> पर मैं अपनी कलीसिया बनाऊँगा।” “इस चट्टान” का अर्थ पतरस हो सकता है, या यह उस बात को दर्शा सकता है जो पतरस ने कही थी।</w:t>
      </w:r>
    </w:p>
    <w:p>
      <w:pPr/>
      <w:r>
        <w:rPr>
          <w:lang w:val="hi_IN" w:bidi="hi_IN"/>
        </w:rPr>
      </w:r>
      <w:r>
        <w:rPr>
          <w:lang w:val="hi_IN" w:bidi="hi_IN"/>
        </w:rPr>
        <w:t>यीशु कहता है कि नरक के फाटक या अधोलोक के फाटक कलीसिया से नहीं जीत सकेंगे। नरक के फाटक मृत्यु के बारे में बात करने का एक और तरीका है। यीशु ने नरक के लिए जो शब्द प्रयोग किया है उसका अर्थ है वह स्थान जहाँ मरे हुए लोग हैं। एक बार जब कोई व्यक्ति मर जाता है, तो वह फिर से जीवित नहीं हो सकता। ऐसा लगता है जैसे जीवन और मृत्यु के बीच एक मजबूत द्वार है: यह द्वार लोगों को मृतकों के इस स्थान में बंद कर रहा है। मृत्यु इतनी शक्तिशाली है। लेकिन भले ही मृत्यु बहुत शक्तिशाली है, लेकिन कलीसिया और भी शक्तिशाली होगी! यीशु की कलीसिया, जो विश्वासियों का यह समुदाय, इतनी मजबूत होगी कि वह मर नहीं सकेगी। कुछ भी कलीसिया को नष्ट नहीं कर सकेगा।</w:t>
      </w:r>
    </w:p>
    <w:p>
      <w:pPr/>
      <w:r>
        <w:rPr>
          <w:lang w:val="hi_IN" w:bidi="hi_IN"/>
        </w:rPr>
      </w:r>
      <w:r>
        <w:rPr>
          <w:lang w:val="hi_IN" w:bidi="hi_IN"/>
        </w:rPr>
        <w:t>यीशु ने पतरस से कहा कि वह उसे स्वर्ग के राज्य की कुँजियाँ देगा। स्वर्ग के राज्य का अर्थ है परमेश्वर का राज्य। यीशु फिर से चित्र भाषा का उपयोग कर रहा है। जिस व्यक्ति के पास इमारत की कुँजियाँ हैं, उसके पास बहुत सी जिम्मेदारी और अधिकार है। जिस व्यक्ति के पास कुँजियाँ हैं वह दरवाजे खोल और बंद कर सकता है।</w:t>
      </w:r>
    </w:p>
    <w:p>
      <w:pPr/>
      <w:r>
        <w:rPr>
          <w:lang w:val="hi_IN" w:bidi="hi_IN"/>
        </w:rPr>
      </w:r>
      <w:r>
        <w:rPr>
          <w:lang w:val="hi_IN" w:bidi="hi_IN"/>
        </w:rPr>
        <w:t>यदि आवश्यकता हो, तो अपने लोगों को एक ताला और चाबी की तस्वीर दिखाएँ। आपके समुदाय में लोग एक इमारत को कैसे बंद करते हैं, या उसमें मौजूद चीज़ों की सुरक्षा कैसे करते हैं?</w:t>
      </w:r>
    </w:p>
    <w:p>
      <w:pPr/>
      <w:r>
        <w:rPr>
          <w:lang w:val="hi_IN" w:bidi="hi_IN"/>
        </w:rPr>
      </w:r>
      <w:r>
        <w:rPr>
          <w:lang w:val="hi_IN" w:bidi="hi_IN"/>
        </w:rPr>
        <w:t>इसलिए कुछ लोग सोचते हैं कि यीशु का यह अर्थ है कि पतरस यह निर्णय ले सकता है कि कोई व्यक्ति परमेश्वर के राज्य में प्रवेश कर सकता है या नहीं। लेकिन यीशु ने पतरस से यह भी कहा कि जो कुछ वह पृथ्वी पर बाँधेगा या खोलेगा, वह स्वर्ग में भी बाँधा या खोला जाएगा। जब यहूदी धार्मिक शिक्षक किसी चीज़ को “बाँधने” के बारे में बात करते हैं, तो उनका मतलब यह होता है कि उस चीज़ की अनुमति नहीं है। जो चीज़ “खुली” हुई है उसे अनुमति दी जाती है। इसलिए यीशु शायद पतरस से कह रहा है: “मैं तुझे अधिकार दे रहा हूँ कि तू यह तय कर सके, कि लोगों को क्या करने की अनुमति है और क्या नहीं।”</w:t>
      </w:r>
    </w:p>
    <w:p>
      <w:pPr/>
      <w:r>
        <w:rPr>
          <w:lang w:val="hi_IN" w:bidi="hi_IN"/>
        </w:rPr>
      </w:r>
      <w:r>
        <w:rPr>
          <w:lang w:val="hi_IN" w:bidi="hi_IN"/>
        </w:rPr>
        <w:t>यीशु कहता है कि जो कुछ पतरस बाँधेगा या खोलेगा, वह स्वर्ग में बाँधा और खोला जाएगा। इसका अर्थ यह हो सकता है कि परमेश्वर पतरस द्वारा किए गए निर्णयों को स्वीकार करेगा। लेकिन इसका यह भी अर्थ हो सकता है कि परमेश्वर ने ये निर्णय पहले ही ले लिए हैं, और पतरस भी वही निर्णय लेगा जो परमेश्वर ने पहले लिए थे।</w:t>
      </w:r>
    </w:p>
    <w:p>
      <w:pPr/>
      <w:r>
        <w:rPr>
          <w:lang w:val="hi_IN" w:bidi="hi_IN"/>
        </w:rPr>
      </w:r>
      <w:r>
        <w:rPr>
          <w:lang w:val="hi_IN" w:bidi="hi_IN"/>
        </w:rPr>
        <w:t>किसी भी तरह से, इस जिम्मेदारी का मतलब यह होगा कि पतरस—और अन्य चेले भी—बाद में अन्य विश्वासियों को उनके जीवन की हर स्थिति में यीशु की शिक्षा को लागू करने में मदद करेंगे। वास्तव में यह बहुत बड़ी जिम्मेदारी है!</w:t>
      </w:r>
    </w:p>
    <w:p>
      <w:pPr/>
      <w:r>
        <w:rPr>
          <w:lang w:val="hi_IN" w:bidi="hi_IN"/>
        </w:rPr>
      </w:r>
      <w:r>
        <w:rPr>
          <w:lang w:val="hi_IN" w:bidi="hi_IN"/>
        </w:rPr>
        <w:t>आपके समुदाय में, कौन यह निर्णय लेता है कि लोगों को क्या करने की अनुमति है? क्या आप किसी ऐसे व्यक्ति के बारे में एक कहानी बता सकते हैं जिसके पास ऐसे निर्णय लेने का अधिकार है?</w:t>
      </w:r>
    </w:p>
    <w:p>
      <w:pPr/>
      <w:r>
        <w:rPr>
          <w:lang w:val="hi_IN" w:bidi="hi_IN"/>
        </w:rPr>
      </w:r>
      <w:r>
        <w:rPr>
          <w:lang w:val="hi_IN" w:bidi="hi_IN"/>
        </w:rPr>
        <w:t>चेलों के साथ अपनी बातचीत के अन्त में यीशु चेलों को कड़ी चेतावनी देता है कि वे दूसरों को न बताएँ कि यीशु ही मसीहा है। जैसा कि हम अगली कहानी में जानेंगे, चेलों को अभी भी इस बारे में बहुत कुछ सीखना बाकी था कि यीशु ही मसीहा है, इसका क्या अर्थ है!</w:t>
      </w:r>
      <w:r>
        <w:rPr>
          <w:lang w:val="hi_IN" w:bidi="hi_IN"/>
        </w:rPr>
      </w:r>
    </w:p>
    <w:p>
      <w:pPr>
        <w:pStyle w:val="Heading3"/>
      </w:pPr>
      <w:r>
        <w:rPr>
          <w:lang w:val="hi_IN" w:bidi="hi_IN"/>
        </w:rPr>
        <w:t>घटनाओं को समझाना</w:t>
      </w:r>
    </w:p>
    <w:p>
      <w:pPr/>
      <w:r>
        <w:rPr>
          <w:lang w:val="hi_IN" w:bidi="hi_IN"/>
        </w:rPr>
      </w:r>
      <w:r>
        <w:rPr>
          <w:lang w:val="hi_IN" w:bidi="hi_IN"/>
        </w:rPr>
        <w:t>पाठ को सबसे सरल संस्करण में एक बार फिर से सुनें।</w:t>
      </w:r>
    </w:p>
    <w:p>
      <w:pPr/>
      <w:r>
        <w:rPr>
          <w:lang w:val="hi_IN" w:bidi="hi_IN"/>
        </w:rPr>
      </w:r>
      <w:r>
        <w:rPr>
          <w:lang w:val="hi_IN" w:bidi="hi_IN"/>
        </w:rPr>
        <w:t>इस सत्र में, आप समूह को इस कहानी की कल्पना करने में मदद करेंगे। आप समूह को इस कहानी के दृश्यों, पात्रों और परिवेश को परिभाषित करने में सहायता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और उसके चेले कैसरिया फिलिप्पी के क्षेत्र में पहुँचते हैं।</w:t>
      </w:r>
    </w:p>
    <w:p>
      <w:pPr/>
      <w:r>
        <w:rPr>
          <w:lang w:val="hi_IN" w:bidi="hi_IN"/>
        </w:rPr>
      </w:r>
      <w:r>
        <w:rPr>
          <w:b/>
          <w:lang w:val="hi_IN" w:bidi="hi_IN"/>
        </w:rPr>
        <w:t>दूसरा दृश्य:</w:t>
      </w:r>
      <w:r>
        <w:rPr>
          <w:lang w:val="hi_IN" w:bidi="hi_IN"/>
        </w:rPr>
        <w:t xml:space="preserve"> यीशु और उसके चेले इस बारे में बात कर रहे हैं कि वह कौन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 और विशेष रूप से पतरस</w:t>
      </w:r>
    </w:p>
    <w:p>
      <w:pPr>
        <w:pStyle w:val="ListBullet"/>
        <w:spacing w:line="240" w:lineRule="auto"/>
        <w:ind w:left="720"/>
      </w:pPr>
      <w:r>
        <w:rPr>
          <w:lang w:val="hi_IN" w:bidi="hi_IN"/>
        </w:rPr>
      </w:r>
      <w:r>
        <w:rPr>
          <w:lang w:val="hi_IN" w:bidi="hi_IN"/>
        </w:rPr>
        <w:t>भविष्यद्वक्ता: यूहन्ना बपतिस्मा देने वाला, एलिय्याह, यिर्मयाह और अन्य भविष्यद्वक्ता</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पिछली कहानी में, यीशु और उसके चेले फीनीके की यात्रा करने के बाद गलील में वापस आए थे। इस कहानी में, वे फिर से गलील को छोड़ रहे हैं और उस प्रान्त में जा रहे हैं जो गलील के उत्तर में है। मत्ती इस कहानी को “अब” कहकर शुरू करता है। इसका अर्थ है कि वह एक नई कहानी सुनाने जा रहा है। वह यह नहीं बताता कि पिछली कहानी के बाद से कितना समय बीत चुका है।</w:t>
      </w:r>
    </w:p>
    <w:p>
      <w:pPr/>
      <w:r>
        <w:rPr>
          <w:lang w:val="hi_IN" w:bidi="hi_IN"/>
        </w:rPr>
      </w:r>
      <w:r>
        <w:rPr>
          <w:lang w:val="hi_IN" w:bidi="hi_IN"/>
        </w:rPr>
        <w:t xml:space="preserve">मत्ती हमें केवल इतना बताता है कि </w:t>
      </w:r>
      <w:r>
        <w:rPr>
          <w:b/>
          <w:lang w:val="hi_IN" w:bidi="hi_IN"/>
        </w:rPr>
        <w:t>यीशु</w:t>
      </w:r>
      <w:r>
        <w:rPr>
          <w:lang w:val="hi_IN" w:bidi="hi_IN"/>
        </w:rPr>
        <w:t xml:space="preserve"> कैसरिया फिलिप्पी के क्षेत्र में आया था, लेकिन कहानी से यह स्पष्ट है कि उसके चेले उसके साथ थे।</w:t>
      </w:r>
    </w:p>
    <w:p>
      <w:pPr/>
      <w:r>
        <w:rPr>
          <w:lang w:val="hi_IN" w:bidi="hi_IN"/>
        </w:rPr>
      </w:r>
      <w:r>
        <w:rPr>
          <w:lang w:val="hi_IN" w:bidi="hi_IN"/>
        </w:rPr>
        <w:t>यदि आपके समुदाय में लोग कुँजियों का उपयोग करते हैं, तो आप इस कहानी के अंतिम भाग को याद करने में आपकी सहायता के लिए कुछ वास्तविक चाबियाँ ले सकते हैं। शायद आप यह कहानी किसी मजबूत फाटक या दरवाजे के पास खड़े होकर सुना सकते हैं? या फिर, कहानी सुनाते हुए किसी अंतिम संस्कार स्थल पर जाएँ, ताकि आपको याद रहे कि मृत्यु कलीसिया को नहीं रोक सकती!</w:t>
      </w:r>
    </w:p>
    <w:p>
      <w:pPr/>
      <w:r>
        <w:rPr>
          <w:lang w:val="hi_IN" w:bidi="hi_IN"/>
        </w:rPr>
      </w:r>
      <w:r>
        <w:rPr>
          <w:lang w:val="hi_IN" w:bidi="hi_IN"/>
        </w:rPr>
        <w:t>शायद आप कुछ रस्सियों का उपयोग कर सकते हैं और कुछ चीजों को एक साथ बाँध सकते हैं और उन्हें फिर से खोल सकते हैं ताकि आपको यीशु के भाषण को याद करने में सहायता मिल सके। या क्या कोई ऐसी वस्तु है जिसका उपयोग आप कर सकें जो यह तय कर सकें कि किसी चीज़ की अनुमति है या नहीं?</w:t>
      </w:r>
    </w:p>
    <w:p>
      <w:pPr/>
      <w:r>
        <w:rPr>
          <w:lang w:val="hi_IN" w:bidi="hi_IN"/>
        </w:rPr>
      </w:r>
      <w:r>
        <w:rPr>
          <w:lang w:val="hi_IN" w:bidi="hi_IN"/>
        </w:rPr>
        <w:t>अंत में चेलों को दी गई यीशु की चेतावनी को जोड़ना न भूलें!</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में दो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चेले, और विशेष रूप से पतरस</w:t>
      </w:r>
    </w:p>
    <w:p>
      <w:pPr>
        <w:pStyle w:val="ListBullet"/>
        <w:spacing w:line="240" w:lineRule="auto"/>
        <w:ind w:left="720"/>
      </w:pPr>
      <w:r>
        <w:rPr>
          <w:lang w:val="hi_IN" w:bidi="hi_IN"/>
        </w:rPr>
      </w:r>
      <w:r>
        <w:rPr>
          <w:lang w:val="hi_IN" w:bidi="hi_IN"/>
        </w:rPr>
        <w:t>भविष्यद्वक्ता: यूहन्ना बपतिस्मा देने वाला, एलिय्याह, यिर्मयाह और अन्य भविष्यद्वक्ता</w:t>
      </w:r>
    </w:p>
    <w:p>
      <w:pPr/>
      <w:r>
        <w:rPr>
          <w:lang w:val="hi_IN" w:bidi="hi_IN"/>
        </w:rPr>
      </w:r>
      <w:r>
        <w:rPr>
          <w:lang w:val="hi_IN" w:bidi="hi_IN"/>
        </w:rPr>
        <w:t>समूह से कहें कि वे इस कहानी का दो बार अभिनय करें। जिस भाषा में वे अनुवाद कर रहे हैं, उन्हें उसी भाषा में अभिनय करना चाहिए। सबसे पहले, समूह बिना रुके पूरी कहानी का अभिनय करे।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यीशु और उसके चेलों के कैसरिया फिलिप्पी क्षेत्र में पहुँचने का अभिनय करें।</w:t>
      </w:r>
    </w:p>
    <w:p>
      <w:pPr/>
      <w:r>
        <w:rPr>
          <w:lang w:val="hi_IN" w:bidi="hi_IN"/>
        </w:rPr>
      </w:r>
      <w:r>
        <w:rPr>
          <w:lang w:val="hi_IN" w:bidi="hi_IN"/>
        </w:rPr>
        <w:t>यीशु द्वारा अपने चेलों से पूछे गए प्रश्न का अभिनय करें कि लोग उसे क्या समझते हैं।</w:t>
      </w:r>
    </w:p>
    <w:p>
      <w:pPr/>
      <w:r>
        <w:rPr>
          <w:lang w:val="hi_IN" w:bidi="hi_IN"/>
        </w:rPr>
      </w:r>
      <w:r>
        <w:rPr>
          <w:lang w:val="hi_IN" w:bidi="hi_IN"/>
        </w:rPr>
        <w:t>चेलों की प्रतिक्रिया का अभिनय करें।</w:t>
      </w:r>
    </w:p>
    <w:p>
      <w:pPr/>
      <w:r>
        <w:rPr>
          <w:lang w:val="hi_IN" w:bidi="hi_IN"/>
        </w:rPr>
      </w:r>
      <w:r>
        <w:rPr>
          <w:lang w:val="hi_IN" w:bidi="hi_IN"/>
        </w:rPr>
        <w:t xml:space="preserve">यीशु द्वारा अपने चेलों से पूछे गए प्रश्न का अभिनय करें कि </w:t>
      </w:r>
      <w:r>
        <w:rPr>
          <w:b/>
          <w:lang w:val="hi_IN" w:bidi="hi_IN"/>
        </w:rPr>
        <w:t>वे</w:t>
      </w:r>
      <w:r>
        <w:rPr>
          <w:lang w:val="hi_IN" w:bidi="hi_IN"/>
        </w:rPr>
        <w:t xml:space="preserve"> उसे कौन समझते हैं।</w:t>
      </w:r>
    </w:p>
    <w:p>
      <w:pPr/>
      <w:r>
        <w:rPr>
          <w:lang w:val="hi_IN" w:bidi="hi_IN"/>
        </w:rPr>
      </w:r>
      <w:r>
        <w:rPr>
          <w:lang w:val="hi_IN" w:bidi="hi_IN"/>
        </w:rPr>
        <w:t>पतरस का उत्तर देने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पात्र निभा रहे अभिनेता से पूछें: "जब आपने पतरस को यह कहते सुना तो आप क्या सोच रहे थे?"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ने पतरस को जो जवाब दिया उसका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का पात्र निभाने वाले अभिनेता से पूछें: "आप क्या सोच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द्वारा चेलों से यह कहने का अभिनय करें कि वे किसी को यह न बताएँ कि वह प्रतिज्ञा किया हुआ राजा और उद्धारकर्ता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पात्र निभाने वाले अभिनेताओं से पूछें: "आप क्या सोच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यीशु ने अपने चेलों से पूछा, "लोग </w:t>
      </w:r>
      <w:r>
        <w:rPr>
          <w:b/>
          <w:lang w:val="hi_IN" w:bidi="hi_IN"/>
        </w:rPr>
        <w:t>मनुष्य के पुत्र</w:t>
      </w:r>
      <w:r>
        <w:rPr>
          <w:lang w:val="hi_IN" w:bidi="hi_IN"/>
        </w:rPr>
        <w:t xml:space="preserve"> को क्या कहते हैं?" उसी शब्द का प्रयोग करें जो आपने पिछले भागों में प्रयोग किया है। </w:t>
      </w:r>
      <w:r>
        <w:rPr>
          <w:b/>
          <w:lang w:val="hi_IN" w:bidi="hi_IN"/>
        </w:rPr>
        <w:t>मनुष्य का पुत्र</w:t>
      </w:r>
      <w:r>
        <w:rPr>
          <w:lang w:val="hi_IN" w:bidi="hi_IN"/>
        </w:rPr>
        <w:t xml:space="preserve"> शब्द मुख्य शब्दावली में है।</w:t>
      </w:r>
    </w:p>
    <w:p>
      <w:pPr/>
      <w:r>
        <w:rPr>
          <w:lang w:val="hi_IN" w:bidi="hi_IN"/>
        </w:rPr>
      </w:r>
      <w:r>
        <w:rPr>
          <w:b/>
          <w:lang w:val="hi_IN" w:bidi="hi_IN"/>
        </w:rPr>
        <w:t>यूहन्ना बपतिस्मा देने वाला</w:t>
      </w:r>
      <w:r>
        <w:rPr>
          <w:lang w:val="hi_IN" w:bidi="hi_IN"/>
        </w:rPr>
        <w:t xml:space="preserve">, या </w:t>
      </w:r>
      <w:r>
        <w:rPr>
          <w:b/>
          <w:lang w:val="hi_IN" w:bidi="hi_IN"/>
        </w:rPr>
        <w:t>बपतिस्मा देने वाला</w:t>
      </w:r>
      <w:r>
        <w:rPr>
          <w:lang w:val="hi_IN" w:bidi="hi_IN"/>
        </w:rPr>
        <w:t xml:space="preserve">, वह व्यक्ति था जिसने यीशु की सेवकाई शुरू होने से कुछ समय पहले लोगों से कहा कि वे अपने पापों से मन फिराएँ और उसके चिन्ह के रूप में बपतिस्मा नाम का एक विशेष स्नान लें। बाद में उसे राजा हेरोदेस अन्तिपास ने मार डाला। उसी शब्द का प्रयोग करें जो आपने पिछले भागों में प्रयोग किया है। यूहन्ना </w:t>
      </w:r>
      <w:r>
        <w:rPr>
          <w:b/>
          <w:lang w:val="hi_IN" w:bidi="hi_IN"/>
        </w:rPr>
        <w:t>बपतिस्मा देने वाला</w:t>
      </w:r>
      <w:r>
        <w:rPr>
          <w:lang w:val="hi_IN" w:bidi="hi_IN"/>
        </w:rPr>
        <w:t xml:space="preserve"> शब्द मुख्य शब्दावली में है।</w:t>
      </w:r>
    </w:p>
    <w:p>
      <w:pPr/>
      <w:r>
        <w:rPr>
          <w:lang w:val="hi_IN" w:bidi="hi_IN"/>
        </w:rPr>
      </w:r>
      <w:r>
        <w:rPr>
          <w:b/>
          <w:lang w:val="hi_IN" w:bidi="hi_IN"/>
        </w:rPr>
        <w:t>एलिय्याह</w:t>
      </w:r>
      <w:r>
        <w:rPr>
          <w:lang w:val="hi_IN" w:bidi="hi_IN"/>
        </w:rPr>
        <w:t xml:space="preserve"> एक </w:t>
      </w:r>
      <w:r>
        <w:rPr>
          <w:b/>
          <w:lang w:val="hi_IN" w:bidi="hi_IN"/>
        </w:rPr>
        <w:t>भविष्यवक्ता</w:t>
      </w:r>
      <w:r>
        <w:rPr>
          <w:lang w:val="hi_IN" w:bidi="hi_IN"/>
        </w:rPr>
        <w:t xml:space="preserve"> था जो यीशु से लगभग 800 वर्ष पहले जीवित था। </w:t>
      </w:r>
      <w:r>
        <w:rPr>
          <w:b/>
          <w:lang w:val="hi_IN" w:bidi="hi_IN"/>
        </w:rPr>
        <w:t>यिर्मयाह</w:t>
      </w:r>
      <w:r>
        <w:rPr>
          <w:lang w:val="hi_IN" w:bidi="hi_IN"/>
        </w:rPr>
        <w:t xml:space="preserve"> एक भविष्यद्वक्ता था जो यीशु से लगभग 600 साल पहले रहता था। भविष्यद्वक्ता वह होता है जो परमेश्वर की ओर से लोगों को सन्देश देता है। उसी शब्द का प्रयोग करें जो आपने पिछले भागों में प्रयोग किया है। </w:t>
      </w:r>
      <w:r>
        <w:rPr>
          <w:b/>
          <w:lang w:val="hi_IN" w:bidi="hi_IN"/>
        </w:rPr>
        <w:t>भविष्यद्वक्ता</w:t>
      </w:r>
      <w:r>
        <w:rPr>
          <w:lang w:val="hi_IN" w:bidi="hi_IN"/>
        </w:rPr>
        <w:t xml:space="preserve"> शब्द मुख्य शब्दावली में है।</w:t>
      </w:r>
    </w:p>
    <w:p>
      <w:pPr/>
      <w:r>
        <w:rPr>
          <w:lang w:val="hi_IN" w:bidi="hi_IN"/>
        </w:rPr>
      </w:r>
      <w:r>
        <w:rPr>
          <w:b/>
          <w:lang w:val="hi_IN" w:bidi="hi_IN"/>
        </w:rPr>
        <w:t>शमौन पतरस</w:t>
      </w:r>
      <w:r>
        <w:rPr>
          <w:lang w:val="hi_IN" w:bidi="hi_IN"/>
        </w:rPr>
        <w:t xml:space="preserve"> यीशु के चेलों में से एक है। अन्य भागों में उसे अक्सर केवल पतरस कहा जाता है।</w:t>
      </w:r>
    </w:p>
    <w:p>
      <w:pPr/>
      <w:r>
        <w:rPr>
          <w:lang w:val="hi_IN" w:bidi="hi_IN"/>
        </w:rPr>
      </w:r>
      <w:r>
        <w:rPr>
          <w:lang w:val="hi_IN" w:bidi="hi_IN"/>
        </w:rPr>
        <w:t>शमौन बर-योना का अर्थ है “शमौन, योना का पुत्र।” कुछ अनुवादों में कहा गया है कि “यूहन्ना का पुत्र।” यूहन्ना और योना एक ही नाम है।</w:t>
      </w:r>
    </w:p>
    <w:p>
      <w:pPr/>
      <w:r>
        <w:rPr>
          <w:lang w:val="hi_IN" w:bidi="hi_IN"/>
        </w:rPr>
      </w:r>
      <w:r>
        <w:rPr>
          <w:lang w:val="hi_IN" w:bidi="hi_IN"/>
        </w:rPr>
        <w:t xml:space="preserve">पतरस कहता है कि यीशु ही </w:t>
      </w:r>
      <w:r>
        <w:rPr>
          <w:b/>
          <w:lang w:val="hi_IN" w:bidi="hi_IN"/>
        </w:rPr>
        <w:t>मसीह</w:t>
      </w:r>
      <w:r>
        <w:rPr>
          <w:lang w:val="hi_IN" w:bidi="hi_IN"/>
        </w:rPr>
        <w:t xml:space="preserve"> है। </w:t>
      </w:r>
      <w:r>
        <w:rPr>
          <w:b/>
          <w:lang w:val="hi_IN" w:bidi="hi_IN"/>
        </w:rPr>
        <w:t>मसीह</w:t>
      </w:r>
      <w:r>
        <w:rPr>
          <w:lang w:val="hi_IN" w:bidi="hi_IN"/>
        </w:rPr>
        <w:t xml:space="preserve"> और </w:t>
      </w:r>
      <w:r>
        <w:rPr>
          <w:b/>
          <w:lang w:val="hi_IN" w:bidi="hi_IN"/>
        </w:rPr>
        <w:t>मसीहा</w:t>
      </w:r>
      <w:r>
        <w:rPr>
          <w:lang w:val="hi_IN" w:bidi="hi_IN"/>
        </w:rPr>
        <w:t xml:space="preserve"> का अर्थ एक ही है। वे उस विशेष राजा और उद्धारकर्ता का उल्लेख कर रहे हैं जिसे परमेश्वर ने भेजने की प्रतिज्ञा की थी। उसी शब्द का प्रयोग करें जो आपने पिछले भागों में प्रयोग किया है। ये शब्द मुख्य शब्दावली में हैं। </w:t>
      </w:r>
    </w:p>
    <w:p>
      <w:pPr/>
      <w:r>
        <w:rPr>
          <w:lang w:val="hi_IN" w:bidi="hi_IN"/>
        </w:rPr>
      </w:r>
      <w:r>
        <w:rPr>
          <w:lang w:val="hi_IN" w:bidi="hi_IN"/>
        </w:rPr>
        <w:t xml:space="preserve">पतरस यीशु को </w:t>
      </w:r>
      <w:r>
        <w:rPr>
          <w:b/>
          <w:lang w:val="hi_IN" w:bidi="hi_IN"/>
        </w:rPr>
        <w:t>जीवित परमेश्वर का पुत्र</w:t>
      </w:r>
      <w:r>
        <w:rPr>
          <w:lang w:val="hi_IN" w:bidi="hi_IN"/>
        </w:rPr>
        <w:t xml:space="preserve"> भी कहता है। हमने पहले भी “परमेश्वर का पुत्र” वाक्यांश सुना है, लेकिन यह पहली बार है कि हमने “जीवित परमेश्वर का पुत्र” सुना है। यहूदियों ने "जीवित परमेश्वर" शब्दों का प्रयोग यह स्पष्ट करने के लिए किया कि परमेश्वर ही एकमात्र सच्चा परमेश्वर है, एकमात्र परमेश्वर जो वास्तव में जीवित था और अस्तित्व में था।</w:t>
      </w:r>
    </w:p>
    <w:p>
      <w:pPr/>
      <w:r>
        <w:rPr>
          <w:lang w:val="hi_IN" w:bidi="hi_IN"/>
        </w:rPr>
      </w:r>
      <w:r>
        <w:rPr>
          <w:lang w:val="hi_IN" w:bidi="hi_IN"/>
        </w:rPr>
        <w:t xml:space="preserve">यीशु पतरस को </w:t>
      </w:r>
      <w:r>
        <w:rPr>
          <w:b/>
          <w:lang w:val="hi_IN" w:bidi="hi_IN"/>
        </w:rPr>
        <w:t>धन्य</w:t>
      </w:r>
      <w:r>
        <w:rPr>
          <w:lang w:val="hi_IN" w:bidi="hi_IN"/>
        </w:rPr>
        <w:t xml:space="preserve"> कहता है। जिस व्यक्ति को आशीष मिली है उसे परमेश्वर से अच्छी चीजें मिलती है। परमेश्वर ने पतरस के लिए कुछ अच्छा किया है। परमेश्वर ने पतरस को यह बताकर कि यीशु कौन है, दिखाया कि वह उससे खुश है। उसी शब्द का प्रयोग करें जो आपने पिछले भागों में प्रयोग किया है। </w:t>
      </w:r>
      <w:r>
        <w:rPr>
          <w:b/>
          <w:lang w:val="hi_IN" w:bidi="hi_IN"/>
        </w:rPr>
        <w:t>धन्य</w:t>
      </w:r>
      <w:r>
        <w:rPr>
          <w:lang w:val="hi_IN" w:bidi="hi_IN"/>
        </w:rPr>
        <w:t xml:space="preserve"> शब्द मुख्य शब्दावली में है।</w:t>
      </w:r>
    </w:p>
    <w:p>
      <w:pPr/>
      <w:r>
        <w:rPr>
          <w:lang w:val="hi_IN" w:bidi="hi_IN"/>
        </w:rPr>
      </w:r>
      <w:r>
        <w:rPr>
          <w:lang w:val="hi_IN" w:bidi="hi_IN"/>
        </w:rPr>
        <w:t xml:space="preserve">यीशु ने पतरस से कहा कि </w:t>
      </w:r>
      <w:r>
        <w:rPr>
          <w:b/>
          <w:lang w:val="hi_IN" w:bidi="hi_IN"/>
        </w:rPr>
        <w:t>माँस और लहू</w:t>
      </w:r>
      <w:r>
        <w:rPr>
          <w:lang w:val="hi_IN" w:bidi="hi_IN"/>
        </w:rPr>
        <w:t xml:space="preserve"> ने यह नहीं बताया है, बल्कि “मेरे पिता ने जो स्वर्ग में है।” माँस और लहू किसी मनुष्य के बारे में बात करने का एक यहूदी तरीका था। “मेरा </w:t>
      </w:r>
      <w:r>
        <w:rPr>
          <w:b/>
          <w:lang w:val="hi_IN" w:bidi="hi_IN"/>
        </w:rPr>
        <w:t>पिता जो स्वर्ग में है</w:t>
      </w:r>
      <w:r>
        <w:rPr>
          <w:lang w:val="hi_IN" w:bidi="hi_IN"/>
        </w:rPr>
        <w:t xml:space="preserve">” का अर्थ है परमेश्वर। यीशु का अर्थ यह है कि पतरस ने किसी मनुष्य से नहीं सीखा कि यीशु कौन है, बल्कि उसने सीधे परमेश्वर से सीखा है। उसी शब्द स्वर्ग का उपयोग करें जो आपने पिछली कहानियों में उपयोग किया है। </w:t>
      </w:r>
      <w:r>
        <w:rPr>
          <w:b/>
          <w:lang w:val="hi_IN" w:bidi="hi_IN"/>
        </w:rPr>
        <w:t>स्वर्ग</w:t>
      </w:r>
      <w:r>
        <w:rPr>
          <w:lang w:val="hi_IN" w:bidi="hi_IN"/>
        </w:rPr>
        <w:t xml:space="preserve"> शब्द मुख्य शब्दावली में है। </w:t>
      </w:r>
    </w:p>
    <w:p>
      <w:pPr/>
      <w:r>
        <w:rPr>
          <w:lang w:val="hi_IN" w:bidi="hi_IN"/>
        </w:rPr>
      </w:r>
      <w:r>
        <w:rPr>
          <w:lang w:val="hi_IN" w:bidi="hi_IN"/>
        </w:rPr>
        <w:t xml:space="preserve">यीशु पतरस से कहता है, “इस </w:t>
      </w:r>
      <w:r>
        <w:rPr>
          <w:b/>
          <w:lang w:val="hi_IN" w:bidi="hi_IN"/>
        </w:rPr>
        <w:t>चट्टान</w:t>
      </w:r>
      <w:r>
        <w:rPr>
          <w:lang w:val="hi_IN" w:bidi="hi_IN"/>
        </w:rPr>
        <w:t xml:space="preserve"> पर मैं अपनी कलीसिया बनाऊँगा।” चट्टान एक बहुत बड़ा पत्थर है। इस कहानी में, इसका अर्थ एक चट्टान है जो जमीन में है। यह कुछ हद तक समतल है और घर बनाने के लिए एक अच्छी जगह है।</w:t>
      </w:r>
    </w:p>
    <w:p>
      <w:pPr/>
      <w:r>
        <w:rPr>
          <w:lang w:val="hi_IN" w:bidi="hi_IN"/>
        </w:rPr>
      </w:r>
      <w:r>
        <w:rPr>
          <w:lang w:val="hi_IN" w:bidi="hi_IN"/>
        </w:rPr>
        <w:t>यदि आवश्यकता हो, तो अपने समूह को एक पत्थर की तस्वीर दिखाएँ।</w:t>
      </w:r>
    </w:p>
    <w:p>
      <w:pPr/>
      <w:r>
        <w:rPr>
          <w:lang w:val="hi_IN" w:bidi="hi_IN"/>
        </w:rPr>
      </w:r>
      <w:r>
        <w:rPr>
          <w:lang w:val="hi_IN" w:bidi="hi_IN"/>
        </w:rPr>
        <w:t xml:space="preserve">सावधान रहें कि आप </w:t>
      </w:r>
      <w:r>
        <w:rPr>
          <w:b/>
          <w:lang w:val="hi_IN" w:bidi="hi_IN"/>
        </w:rPr>
        <w:t>कलीसिया</w:t>
      </w:r>
      <w:r>
        <w:rPr>
          <w:lang w:val="hi_IN" w:bidi="hi_IN"/>
        </w:rPr>
        <w:t xml:space="preserve"> शब्द का अनुवाद ऐसे न करें जैसे यह एक इमारत है। नए नियम में कलीसिया शब्द का अर्थ हमेशा विश्वासियों का समुदाय होता है। यह किसी विशेष स्थान पर विश्वास करने वालों का समुदाय हो सकता है, या इसका अर्थ पूरे विश्व में विश्वास करने वालों का सम्पूर्ण समुदाय हो सकता है। इस कहानी में, यीशु पूरी दुनिया के सभी विश्वासियों के बारे में बात कर रहा है। उसी शब्द का प्रयोग करें जो आपने पिछले भागों में प्रयोग किया है। </w:t>
      </w:r>
      <w:r>
        <w:rPr>
          <w:b/>
          <w:lang w:val="hi_IN" w:bidi="hi_IN"/>
        </w:rPr>
        <w:t>कलीसिया</w:t>
      </w:r>
      <w:r>
        <w:rPr>
          <w:lang w:val="hi_IN" w:bidi="hi_IN"/>
        </w:rPr>
        <w:t xml:space="preserve"> शब्द मुख्य शब्दावली में है।</w:t>
      </w:r>
    </w:p>
    <w:p>
      <w:pPr/>
      <w:r>
        <w:rPr>
          <w:lang w:val="hi_IN" w:bidi="hi_IN"/>
        </w:rPr>
      </w:r>
      <w:r>
        <w:rPr>
          <w:lang w:val="hi_IN" w:bidi="hi_IN"/>
        </w:rPr>
        <w:t xml:space="preserve">यीशु कहता है कि </w:t>
      </w:r>
      <w:r>
        <w:rPr>
          <w:b/>
          <w:lang w:val="hi_IN" w:bidi="hi_IN"/>
        </w:rPr>
        <w:t>नरक के द्वार</w:t>
      </w:r>
      <w:r>
        <w:rPr>
          <w:lang w:val="hi_IN" w:bidi="hi_IN"/>
        </w:rPr>
        <w:t xml:space="preserve"> उनकी कलीसिया पर </w:t>
      </w:r>
      <w:r>
        <w:rPr>
          <w:b/>
          <w:lang w:val="hi_IN" w:bidi="hi_IN"/>
        </w:rPr>
        <w:t>प्रबल</w:t>
      </w:r>
      <w:r>
        <w:rPr>
          <w:lang w:val="hi_IN" w:bidi="hi_IN"/>
        </w:rPr>
        <w:t xml:space="preserve"> नहीं होंगे। प्रबल होना का अर्थ है किसी पर विजय पाना। नरक के फाटक मृत्यु के बारे में बात करने का एक और तरीका है। यीशु का यह कहना है कि मृत्यु कलीसिया से नहीं जीत सकती। इसका अर्थ है कि कलीसिया हमेशा जीवित रहेगी। यीशु में विश्वास करने वाले लोग हमेशा रहेंगे; यह कभी नहीं रुकेगा। भले ही पहले विश्वासी मर जाएँ, फिर भी नए-नए विश्वासी आते रहेंगे, और यह सिलसिला सभी पीढ़ियों तक चलता रहेगा! अन्य लोग, और यहाँ तक कि शैतान भी कलीसिया को रोकने की कोशिश कर सकते हैं, लेकिन वे कभी सफल नहीं होंगे।</w:t>
      </w:r>
    </w:p>
    <w:p>
      <w:pPr/>
      <w:r>
        <w:rPr>
          <w:lang w:val="hi_IN" w:bidi="hi_IN"/>
        </w:rPr>
      </w:r>
      <w:r>
        <w:rPr>
          <w:lang w:val="hi_IN" w:bidi="hi_IN"/>
        </w:rPr>
        <w:t xml:space="preserve">अपने अनुवाद में आप कह सकते हैं “नरक के फाटक” या आप कह सकते हैं “मृत्यु।” </w:t>
      </w:r>
      <w:r>
        <w:rPr>
          <w:b/>
          <w:lang w:val="hi_IN" w:bidi="hi_IN"/>
        </w:rPr>
        <w:t>नरक</w:t>
      </w:r>
      <w:r>
        <w:rPr>
          <w:lang w:val="hi_IN" w:bidi="hi_IN"/>
        </w:rPr>
        <w:t xml:space="preserve"> शब्द मुख्य शब्दावली में है।</w:t>
      </w:r>
    </w:p>
    <w:p>
      <w:pPr/>
      <w:r>
        <w:rPr>
          <w:lang w:val="hi_IN" w:bidi="hi_IN"/>
        </w:rPr>
      </w:r>
      <w:r>
        <w:rPr>
          <w:lang w:val="hi_IN" w:bidi="hi_IN"/>
        </w:rPr>
        <w:t xml:space="preserve">यीशु कहता है कि वह पतरस को </w:t>
      </w:r>
      <w:r>
        <w:rPr>
          <w:b/>
          <w:lang w:val="hi_IN" w:bidi="hi_IN"/>
        </w:rPr>
        <w:t>स्वर्ग के राज्य</w:t>
      </w:r>
      <w:r>
        <w:rPr>
          <w:lang w:val="hi_IN" w:bidi="hi_IN"/>
        </w:rPr>
        <w:t xml:space="preserve"> की कुँजियाँ देगा। स्वर्ग के राज्य का अर्थ है परमेश्वर का राज्य। उसी शब्द का उपयोग करें जिसका उपयोग आपने पिछले भागों में किया है। </w:t>
      </w:r>
      <w:r>
        <w:rPr>
          <w:b/>
          <w:lang w:val="hi_IN" w:bidi="hi_IN"/>
        </w:rPr>
        <w:t>स्वर्ग का राज्य</w:t>
      </w:r>
      <w:r>
        <w:rPr>
          <w:lang w:val="hi_IN" w:bidi="hi_IN"/>
        </w:rPr>
        <w:t xml:space="preserve"> मुख्य शब्दावली में है।</w:t>
      </w:r>
    </w:p>
    <w:p>
      <w:pPr/>
      <w:r>
        <w:rPr>
          <w:lang w:val="hi_IN" w:bidi="hi_IN"/>
        </w:rPr>
      </w:r>
      <w:r>
        <w:rPr>
          <w:lang w:val="hi_IN" w:bidi="hi_IN"/>
        </w:rPr>
        <w:t xml:space="preserve">यीशु कहता है, "जो कुछ तुम पृथ्वी पर </w:t>
      </w:r>
      <w:r>
        <w:rPr>
          <w:b/>
          <w:lang w:val="hi_IN" w:bidi="hi_IN"/>
        </w:rPr>
        <w:t>बाँधोगे</w:t>
      </w:r>
      <w:r>
        <w:rPr>
          <w:lang w:val="hi_IN" w:bidi="hi_IN"/>
        </w:rPr>
        <w:t xml:space="preserve"> वह स्वर्ग में भी बंधेगा; और जो कुछ तुम पृथ्वी पर </w:t>
      </w:r>
      <w:r>
        <w:rPr>
          <w:b/>
          <w:lang w:val="hi_IN" w:bidi="hi_IN"/>
        </w:rPr>
        <w:t>खोलोगे</w:t>
      </w:r>
      <w:r>
        <w:rPr>
          <w:lang w:val="hi_IN" w:bidi="hi_IN"/>
        </w:rPr>
        <w:t xml:space="preserve"> वह स्वर्ग में भी खुलेगा।" बाँधने का अर्थ है किसी चीज़ को बाँधना। कुछ खोलने का अर्थ है कुछ छुड़ाना। यहूदी धार्मिक शिक्षक इन शब्दों का उपयोग या तो किसी चीज़ को मना करने या अनुमति देने के लिए करते थे। आप ऐसे शब्दों का प्रयोग कर सकते हैं जिनका अर्थ बाँधना या खोलना हो, या आप ऐसे शब्दों का प्रयोग कर सकते हैं जिनका अर्थ "मना करना" और "अनुमति देना" हो।</w:t>
      </w:r>
    </w:p>
    <w:p>
      <w:pPr/>
      <w:r>
        <w:rPr>
          <w:lang w:val="hi_IN" w:bidi="hi_IN"/>
        </w:rPr>
      </w:r>
      <w:r>
        <w:rPr>
          <w:lang w:val="hi_IN" w:bidi="hi_IN"/>
        </w:rPr>
        <w:t xml:space="preserve">यीशु कहता है, “जो कुछ तुम पृथ्वी पर बाँधोगे, वह </w:t>
      </w:r>
      <w:r>
        <w:rPr>
          <w:b/>
          <w:lang w:val="hi_IN" w:bidi="hi_IN"/>
        </w:rPr>
        <w:t>स्वर्ग में</w:t>
      </w:r>
      <w:r>
        <w:rPr>
          <w:lang w:val="hi_IN" w:bidi="hi_IN"/>
        </w:rPr>
        <w:t xml:space="preserve"> भी बँधेगा।” इसका अर्थ है कि स्वर्ग में परमेश्वर इसे बाँधेगा।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16:21–28</w:t>
      </w:r>
      <w:r>
        <w:rPr>
          <w:lang w:val="hi_IN" w:bidi="hi_IN"/>
        </w:rPr>
      </w:r>
    </w:p>
    <w:p>
      <w:pPr>
        <w:pStyle w:val="Heading3"/>
      </w:pPr>
      <w:r>
        <w:rPr>
          <w:lang w:val="hi_IN" w:bidi="hi_IN"/>
        </w:rPr>
        <w:t>सुने और मन में रखें</w:t>
      </w:r>
    </w:p>
    <w:p>
      <w:pPr/>
      <w:r>
        <w:rPr>
          <w:lang w:val="hi_IN" w:bidi="hi_IN"/>
        </w:rPr>
      </w:r>
      <w:r>
        <w:rPr>
          <w:lang w:val="hi_IN" w:bidi="hi_IN"/>
        </w:rPr>
        <w:t>मत्ती 16:21–28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यीशु ने चेलों से पूछा, "तुम मुझे क्या कहते हो?" पतरस ने उत्तर दिया, "तू मसीह है, जीवित परमेश्वर का पुत्र है।" फिर यीशु ने अपने चेलों से कहा कि वे किसी को यह न बताएँ कि वह मसीह या प्रतिज्ञा किया गया उद्धारकर्ता है।</w:t>
      </w:r>
    </w:p>
    <w:p>
      <w:pPr/>
      <w:r>
        <w:rPr>
          <w:lang w:val="hi_IN" w:bidi="hi_IN"/>
        </w:rPr>
      </w:r>
      <w:r>
        <w:rPr>
          <w:lang w:val="hi_IN" w:bidi="hi_IN"/>
        </w:rPr>
        <w:t>आपको याद होगा कि यीशु और उसके चेले गलील से यरूशलेम की यात्रा कर रहे हैं।</w:t>
      </w:r>
    </w:p>
    <w:p>
      <w:pPr/>
      <w:r>
        <w:rPr>
          <w:lang w:val="hi_IN" w:bidi="hi_IN"/>
        </w:rPr>
      </w:r>
      <w:r>
        <w:rPr>
          <w:lang w:val="hi_IN" w:bidi="hi_IN"/>
        </w:rPr>
        <w:t>इस भाग में, यीशु कहता है कि उसे यरूशलेम जाना होगा, पुरनियों, प्रधान याजक और शास्त्रियों द्वारा अस्वीकार किया जाना होगा, मार डाला जाना होगा, और मरे हुए लोगों में से फिर जीवित होना होगा। इससे पहले, यीशु शिक्षा देता था, चंगाई करता था और चमत्कार करता था। अब, वह अपनी मृत्यु और पुनरुत्थान के बारे में गंभीरता से बात कर रहा है।</w:t>
      </w:r>
    </w:p>
    <w:p>
      <w:pPr/>
      <w:r>
        <w:rPr>
          <w:lang w:val="hi_IN" w:bidi="hi_IN"/>
        </w:rPr>
      </w:r>
      <w:r>
        <w:rPr>
          <w:lang w:val="hi_IN" w:bidi="hi_IN"/>
        </w:rPr>
        <w:t>जब यीशु कहता है कि उसे यरूशलेम जाना अवश्य है, तो उसका अर्थ है कि यह ऐसी चीज़ है जिसकी परमेश्वर को आवश्यकता है। कभी-कभी इसका अनुवाद अंग्रेजी में किया जाता है "यह आवश्यक है।"</w:t>
      </w:r>
    </w:p>
    <w:p>
      <w:pPr/>
      <w:r>
        <w:rPr>
          <w:lang w:val="hi_IN" w:bidi="hi_IN"/>
        </w:rPr>
      </w:r>
      <w:r>
        <w:rPr>
          <w:lang w:val="hi_IN" w:bidi="hi_IN"/>
        </w:rPr>
        <w:t>वाक्यांश, "उस समय से, यीशु ने आरम्भ किया..." एक संकेत है कि मत्ती अपने दर्शकों को यह दिखाना चाहता है कि यीशु मरेगा, दफनाया जाएगा और फिर से जी उठेगा। यीशु इन घटनाओं के लिए अपने चेलों को तैयार कर रहा था। मत्ती भी अपने पाठकों का ध्यान उनकी ओर दिलाता है। इन भविष्यवाणियों के बावजूद, चेले अभी भी इस घटना के लिए तैयार नहीं थे। उनके मन में पुनरुत्थान की बजाय पीड़ा और मृत्यु की बात ही रही।</w:t>
      </w:r>
    </w:p>
    <w:p>
      <w:pPr/>
      <w:r>
        <w:rPr>
          <w:lang w:val="hi_IN" w:bidi="hi_IN"/>
        </w:rPr>
      </w:r>
      <w:r>
        <w:rPr>
          <w:lang w:val="hi_IN" w:bidi="hi_IN"/>
        </w:rPr>
        <w:t>अब रुकें और अपने समूह के साथ इस्राएल के नक्शे को देखें। गलील के उत्तरी क्षेत्र और यरूशलेम को देश के बाकी हिस्सों के संदर्भ में दिखाएँ। यीशु और उसके चेले अब यरूशलेम की ओर यात्रा कर रहे थे।</w:t>
      </w:r>
    </w:p>
    <w:p>
      <w:pPr/>
      <w:r>
        <w:rPr>
          <w:lang w:val="hi_IN" w:bidi="hi_IN"/>
        </w:rPr>
      </w:r>
      <w:r>
        <w:rPr>
          <w:lang w:val="hi_IN" w:bidi="hi_IN"/>
        </w:rPr>
        <w:t>इसके बाद, पतरस यीशु को एक तरफ ले गया। इसका अर्थ है कि पतरस यीशु को अन्य चेलों से थोड़ी दूरी पर ले गया। उसने यह इसलिए किया ताकि वे अकेले में बात कर सकें। पतरस यीशु को डाँटते हुए कहने लगा, “हे प्रभु, ऐसा न हो! यह तुम्हारे साथ कभी नहीं होगा।" पतरस यह विश्वास नहीं करता था कि यीशु, जो मसीह है, उसे यहूदी अगुवों के हाथों दुख उठाना होगा या वह मार डाला जाएगा, जैसा कि यीशु ने अभी-अभी कहा था। पतरस ने सोचा कि यीशु एक शासक बनेगा और कोई भी यीशु मसीहा को नहीं मारेगा। पतरस ने अपने कथन में दो बार एक ही बात कही। वह उन बातों से हैरान और दुखी है जो यीशु ने कही थीं कि वे होंगी।</w:t>
      </w:r>
    </w:p>
    <w:p>
      <w:pPr/>
      <w:r>
        <w:rPr>
          <w:lang w:val="hi_IN" w:bidi="hi_IN"/>
        </w:rPr>
      </w:r>
      <w:r>
        <w:rPr>
          <w:lang w:val="hi_IN" w:bidi="hi_IN"/>
        </w:rPr>
        <w:t>यीशु ने पतरस को और भी कठोर शब्दों में डाँटा। पतरस ने यीशु को एक तरफ ले जाकर अकेले में उसे उसकी कही बातों के लिए डाँटने का प्रयास किया। परन्तु यीशु ने "उसकी ओर मुड़कर" शायद सार्वजनिक रूप से उसे डाँटा। फिर यीशु ने वही वाक्य कहा जब शैतान ने उसे प्रलोभित किया: "हे शैतान, मेरे पीछे हट जा!" यह यीशु के वफादार चेलों में से एक पतरस से कहना बहुत ही हैरानी की बात थी। पतरस ने पिछले भाग में कहा कि यीशु, "मसीह, जीवते परमेश्वर का पुत्र" था। पतरस स्पष्ट रूप से यीशु का एक प्रेमी, समर्पित चेला था। लेकिन अब यीशु उसे "शैतान" कहता है। यीशु पतरस के इस सुझाव के लिए डाँट रहा था कि ये बातें मसीहा के साथ कभी नहीं होंगी। पतरस गलत था, और यीशु ने उसे स्पष्ट रूप से बताया। "शैतान, मेरे पीछे हट जा" का अर्थ है कि यीशु चाहता है कि शैतान का विचार पूरी तरह से दूर हो जाए।</w:t>
      </w:r>
    </w:p>
    <w:p>
      <w:pPr/>
      <w:r>
        <w:rPr>
          <w:lang w:val="hi_IN" w:bidi="hi_IN"/>
        </w:rPr>
      </w:r>
      <w:r>
        <w:rPr>
          <w:lang w:val="hi_IN" w:bidi="hi_IN"/>
        </w:rPr>
        <w:t>रुकें और अपने समूह के साथ इन प्रश्नों पर चर्चा करें: उस समय की एक कहानी सुनाएँ जब आपके समुदाय का एक अगुवा अपने चेलों के लिए अपना जीवन देने को तैयार था। यीशु किस प्रकार के मसीह होने की योजना बना रहा था? पतरस किस प्रकार के मसीह की उम्मीद कर रहा था?</w:t>
      </w:r>
    </w:p>
    <w:p>
      <w:pPr/>
      <w:r>
        <w:rPr>
          <w:lang w:val="hi_IN" w:bidi="hi_IN"/>
        </w:rPr>
      </w:r>
      <w:r>
        <w:rPr>
          <w:lang w:val="hi_IN" w:bidi="hi_IN"/>
        </w:rPr>
        <w:t>इसके बाद, यीशु ने चेलों के बड़े समूह को संबोधित किया और उनसे कहा कि उसके पीछे चलने पर सब कुछ खोना पड़ेगा, लेकिन अंत में यह सब पूरी तरह सार्थक होगा। उसने इसे सिखाने के लिए कई अलग-अलग विचारों का उपयोग किया।</w:t>
      </w:r>
    </w:p>
    <w:p>
      <w:pPr/>
      <w:r>
        <w:rPr>
          <w:lang w:val="hi_IN" w:bidi="hi_IN"/>
        </w:rPr>
      </w:r>
      <w:r>
        <w:rPr>
          <w:lang w:val="hi_IN" w:bidi="hi_IN"/>
        </w:rPr>
        <w:t>यीशु कहता है कि संभावित अनुयायियों को अपना क्रूस उठाना चाहिए। एक क्रूस कीलों से साथ जुड़ी हुई लकड़ी की दो शहतीरें होती हैं। रोमन संस्कृति में एक दोषी अपराधी को लकड़ी के क्रूस को उठाकर उस स्थान पर ले जाना होता था जहाँ उसे मारा जाना नियत था। उसके बाद रोमी लोग अपराधी को क्रूस पर कीलों से जड़ देते थे ताकि वह मर जाए। यीशु वास्तव में यह कह रहा था कि जो कोई उसका अनुसरण करना चाहता है, उसे हर रोज़ अपने आप को नकारना होगा। यीशु की शिक्षाओं का पालन करने के लिए उन्हें कष्ट सहने के लिए तैयार रहना होगा।</w:t>
      </w:r>
    </w:p>
    <w:p>
      <w:pPr/>
      <w:r>
        <w:rPr>
          <w:lang w:val="hi_IN" w:bidi="hi_IN"/>
        </w:rPr>
      </w:r>
      <w:r>
        <w:rPr>
          <w:lang w:val="hi_IN" w:bidi="hi_IN"/>
        </w:rPr>
        <w:t>रुकें और अपने समूह को एक ऐसे व्यक्ति का चित्र दिखाएँ जो लकड़ी का क्रूस उठा कर ले जा रहा है, जिसका उपयोग रोमी क्रूस पर चढ़ाने के लिए किया जाता था। आपके समुदाय में अपराधियों को किस तरह सज़ा दी जाती है? इन प्रकार की सज़ाओं में से कौन सा दंड सार्वजनिक तौर पर किया जाता है?</w:t>
      </w:r>
    </w:p>
    <w:p>
      <w:pPr/>
      <w:r>
        <w:rPr>
          <w:lang w:val="hi_IN" w:bidi="hi_IN"/>
        </w:rPr>
      </w:r>
      <w:r>
        <w:rPr>
          <w:lang w:val="hi_IN" w:bidi="hi_IN"/>
        </w:rPr>
        <w:t>यीशु कहता है, "जो कोई अपने जीवन को बचाना चाहता है वह उसे खो देगा, लेकिन जो कोई मेरे कारण अपना जीवन खो देगा, वह उसे बचाएगा।" जो व्यक्ति यीशु के लिए अपना प्राण खोता है, वह अपने तरीके से जीने का अधिकार त्याग देता है और उसके बजाय यीशु का अनुसरण करता है। अगर कोई “अपना जीवन बचाता है,” या यीशु के लिए दुख उठाने को तैयार नहीं होता, तो वह अंत में मर जाएगा और पृथ्वी पर या स्वर्ग में परमेश्वर के साथ सच्चा जीवन पाने का अवसर खो देगा।</w:t>
      </w:r>
    </w:p>
    <w:p>
      <w:pPr/>
      <w:r>
        <w:rPr>
          <w:lang w:val="hi_IN" w:bidi="hi_IN"/>
        </w:rPr>
      </w:r>
      <w:r>
        <w:rPr>
          <w:lang w:val="hi_IN" w:bidi="hi_IN"/>
        </w:rPr>
        <w:t>फिर यीशु पूछता है, “यदि कोई पूरी दुनिया पा ले, लेकिन अपने आप को ही खो दे या गँवा दे, तो उसे क्या लाभ है?” पूरी दुनिया पाने का शाब्दिक अर्थ है वह सब कुछ पा लेना जो कोई कभी चाहता था। यह बहुत सफल होने और बहुत धन कमाने को संदर्भित करता है, ताकि किसी व्यक्ति के पास कई भौतिक वस्तुएं हों। अगर कोई व्यक्ति अपने आप को खो देता है, तो इसका मतलब है कि वह अपने प्राण या अपने व्यक्तित्व का ऐसा हिस्सा खो देता है, जो कभी मरता नहीं। यीशु यह प्रश्न इस बात पर ज़ोर देने के लिए पूछता है कि परमेश्वर के साथ हमेशा के जीवन को छोड़ने की तुलना में पूरी दुनिया पर्याप्त रूप से मूल्यवान नहीं है। यीशु को इस प्रश्न का जवाब पाने की उम्मीद नहीं थी।</w:t>
      </w:r>
    </w:p>
    <w:p>
      <w:pPr/>
      <w:r>
        <w:rPr>
          <w:lang w:val="hi_IN" w:bidi="hi_IN"/>
        </w:rPr>
      </w:r>
      <w:r>
        <w:rPr>
          <w:lang w:val="hi_IN" w:bidi="hi_IN"/>
        </w:rPr>
        <w:t>फिर यीशु ने चेलों से कहा कि मनुष्य का पुत्र स्वर्गदूतों के साथ आएगा, ताकि वह हर व्यक्ति को उसके जीवन में किए गए कामों का बदला दे। यीशु भविष्यवक्ता दानिय्येल की भविष्यवाणी का उल्लेख कर रहा है कि मनुष्य का पुत्र स्वर्गदूतों के साथ पृथ्वी का न्याय करने के लिए वापस आएगा। यीशु कह रहा है कि वह मनुष्य का पुत्र है।</w:t>
      </w:r>
    </w:p>
    <w:p>
      <w:pPr/>
      <w:r>
        <w:rPr>
          <w:lang w:val="hi_IN" w:bidi="hi_IN"/>
        </w:rPr>
      </w:r>
      <w:r>
        <w:rPr>
          <w:lang w:val="hi_IN" w:bidi="hi_IN"/>
        </w:rPr>
        <w:t>यीशु ने अपने चेलों से कहा कि जब वह फिर से आएगा तो वह अपने राज्य में होगा। एक दिन यीशु वापस आएगा और परमेश्वर के सिद्ध राज्य में सम्पूर्ण संसार और सृष्टि पर शासन करेगा। परमेश्वर के उत्तम राज्य में न तो कोई दुख होगा और न ही कोई बुराई, और सभी लोग और सारी सृष्टि उसकी आज्ञा मानेंगे।</w:t>
      </w:r>
    </w:p>
    <w:p>
      <w:pPr/>
      <w:r>
        <w:rPr>
          <w:lang w:val="hi_IN" w:bidi="hi_IN"/>
        </w:rPr>
      </w:r>
      <w:r>
        <w:rPr>
          <w:lang w:val="hi_IN" w:bidi="hi_IN"/>
        </w:rPr>
        <w:t>उसने यह भी कहा कि उसके साथ खड़े कुछ लोग तब तक नहीं मरेंगे जब तक वे उसे उसके राज्य में आते न देख लें। मुद्दा यह है कि उनमें से कुछ जब अभी भी जीवित हैं—उन्होंने अभी तक मृत्यु का स्वाद नहीं चखा है—यह स्पष्ट होगा कि मनुष्य का पुत्र यीशु राजा के रूप में राज्य कर रहा है। परमेश्वर दिखाता है कि चेलों के मरने से पहले ही यीशु राजा है। हम जल्द ही यीशु के पहाड़ पर मूसा और एलिय्याह से बात करने की कहानी देखेंगे। हम यह भी देखेंगे कि यीशु अपने चेलों से यह कहता है कि मरे हुए लोगों में से जी उठने के बाद "स्वर्ग और पृथ्वी का सारा अधिकार मुझे दिया गया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यीशु अपने चेलों से अपने आने वाले दुख, मृत्यु और पुनरुत्थान के बारे में बात करता है।</w:t>
      </w:r>
    </w:p>
    <w:p>
      <w:pPr/>
      <w:r>
        <w:rPr>
          <w:lang w:val="hi_IN" w:bidi="hi_IN"/>
        </w:rPr>
      </w:r>
      <w:r>
        <w:rPr>
          <w:b/>
          <w:lang w:val="hi_IN" w:bidi="hi_IN"/>
        </w:rPr>
        <w:t>दूसरा दृश्य:</w:t>
      </w:r>
      <w:r>
        <w:rPr>
          <w:lang w:val="hi_IN" w:bidi="hi_IN"/>
        </w:rPr>
        <w:t xml:space="preserve"> पतरस और यीशु के बीच एक निजी बातचीत होती है।</w:t>
      </w:r>
    </w:p>
    <w:p>
      <w:pPr/>
      <w:r>
        <w:rPr>
          <w:lang w:val="hi_IN" w:bidi="hi_IN"/>
        </w:rPr>
      </w:r>
      <w:r>
        <w:rPr>
          <w:b/>
          <w:lang w:val="hi_IN" w:bidi="hi_IN"/>
        </w:rPr>
        <w:t>तीसरा दृश्य:</w:t>
      </w:r>
      <w:r>
        <w:rPr>
          <w:lang w:val="hi_IN" w:bidi="hi_IN"/>
        </w:rPr>
        <w:t xml:space="preserve"> यीशु सभी चेलों को संबोधित करता है, जिसमें पतरस भी शामिल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अन्य 11 चेले</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क्योंकि पवित्रशास्त्र का यह भाग यीशु की कई शिक्षाओं का संकलन है, इसलिए हम ठीक-ठीक नहीं जानते कि वे कब और कहाँ घटित हुईं। हम केवल इतना जानते हैं कि ये घटनाएँ तब घटित हुईं जब यीशु अपने चेलों को यरूशलेम में अपनी गिरफ्तारी, मृत्यु और पुनरुत्थान के लिए तैयार कर रहा था। मत्ती ने इन्हें एक साथ इसलिए लिखा है क्योंकि इससे पाठकों को यह समझने में मदद मिलती है कि यीशु ने उस समय क्या कहा और क्या किया।</w:t>
      </w:r>
    </w:p>
    <w:p>
      <w:pPr/>
      <w:r>
        <w:rPr>
          <w:lang w:val="hi_IN" w:bidi="hi_IN"/>
        </w:rPr>
      </w:r>
      <w:r>
        <w:rPr>
          <w:lang w:val="hi_IN" w:bidi="hi_IN"/>
        </w:rPr>
        <w:t>वाक्यांश, "उस समय से, यीशु ने आरम्भ किया..." एक संकेत है जिसके माध्यम से मत्ती अपने पाठकों को दिखाना चाहता है कि यीशु मरेगा, दफनाया जाएगा, और फिर से जी उठेगा। यीशु इन घटनाओं के लिए अपने चेलों को तैयार कर रहा था।</w:t>
      </w:r>
    </w:p>
    <w:p>
      <w:pPr/>
      <w:r>
        <w:rPr>
          <w:lang w:val="hi_IN" w:bidi="hi_IN"/>
        </w:rPr>
      </w:r>
      <w:r>
        <w:rPr>
          <w:lang w:val="hi_IN" w:bidi="hi_IN"/>
        </w:rPr>
        <w:t>पहले दृश्य में, यीशु अपने चेलों से बात कर रहा है। वह उनसे कहता है कि परमेश्वर की इच्छा है कि वह यरूशलेम जाए, दुख उठाए, मार डाला जाए, और तीसरे दिन फिर जी उठे।</w:t>
      </w:r>
    </w:p>
    <w:p>
      <w:pPr/>
      <w:r>
        <w:rPr>
          <w:lang w:val="hi_IN" w:bidi="hi_IN"/>
        </w:rPr>
      </w:r>
      <w:r>
        <w:rPr>
          <w:lang w:val="hi_IN" w:bidi="hi_IN"/>
        </w:rPr>
        <w:t>फिर दूसरे दृश्य में, पतरस यीशु को चेलों से दूर एक तरफ ले जाता है और इन बातों के बारे में यीशु को डाँटता है। पतरस ने यीशु से जोर देकर कहा कि यह कभी नहीं होगा। फिर यीशु पतरस की ओर मुड़ा और उसे बहुत कठोर रूप से डाँटा। वह कहता है कि पतरस इस बारे में परमेश्वर के नजरिए से नहीं, बल्कि शैतान के नजरिए से सोच रहा है। यह एक बहुत कठोर डाँट है।</w:t>
      </w:r>
    </w:p>
    <w:p>
      <w:pPr/>
      <w:r>
        <w:rPr>
          <w:lang w:val="hi_IN" w:bidi="hi_IN"/>
        </w:rPr>
      </w:r>
      <w:r>
        <w:rPr>
          <w:lang w:val="hi_IN" w:bidi="hi_IN"/>
        </w:rPr>
        <w:t>फिर तीसरे दृश्य में, यीशु चेलों के बड़े समूह की ओर वापस मुड़ता है। वह उनसे कहता है कि उसका चेला बनने के लिए उन्हें कठिन काम करने के लिए तैयार रहना चाहिए। उसके चेलों को भी वैसे ही कष्ट सहना पड़ेगा जैसे स्वयं यीशु को सहना होगा।</w:t>
      </w:r>
    </w:p>
    <w:p>
      <w:pPr/>
      <w:r>
        <w:rPr>
          <w:lang w:val="hi_IN" w:bidi="hi_IN"/>
        </w:rPr>
      </w:r>
      <w:r>
        <w:rPr>
          <w:lang w:val="hi_IN" w:bidi="hi_IN"/>
        </w:rPr>
        <w:t>यीशु ने कहा कि यीशु का अनुसरण करना अपने ऊपर क्रूस उठाने के समान है। यह बहुत कठिन होगा। पर आने वाले कठिन समय भी सार्थक सिद्ध होंगे। यीशु पूछता है, "सारी दुनिया को प्राप्त करने से क्या लाभ है, यदि तुम खो जाओ या नष्ट हो जाओ?" यह याद रखना महत्वपूर्ण है कि जब यीशु इस प्रश्न को पूछते हैं, तो इसका उपयोग इस बात पर जोर देने के लिए किया जाता है कि परमेश्वर के साथ शाश्वत जीवन को पूरी दुनिया की वस्तुओं को हासिल करने से बेहतर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अन्य 11 चेले</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घटनाओं के क्रम, कहानी की रूपरेखा और उसकी गति पर ध्यान दें। कहानी या भाग का अभिनय करते समय, यह ध्यान देना महत्वपूर्ण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कहानी के उस हिस्से का अभिनय करें जहाँ यीशु चेलों से कहता है कि वह यरूशलेम जाएगा। पुरनिए, प्रधान याजक और शास्त्री उसे दुख देंगे।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पात्र निभाने वाले अभिनेताओं से पूछें, “आप कैसा महसूस कर रहे हैं?” आप ऐसी बातें सुन सकते हैं, "यीशु किस बारे में बात कर रहा है?" "आश्चर्यचकित हूँ," "मैं उलझन में हूँ" और "हम क्रोधित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कहानी के उस हिस्से का अभिनय करें जहाँ पतरस यीशु को डाँटने के लिए एक तरफ ले जाता है। पतरस द्वारा यीशु को डाँटने के बाद,</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पतरस का पात्र निभाने वाले अभिनेता से पूछें, "आप कैसा महसूस कर रहे हैं?" आप ऐसी बातें सुन सकते हैं: "मैं क्रोधित हूँ," "यह असंभव है" और "मैं यह सुनिश्चित करूँगा कि ऐसा कभी न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कहानी के उस हिस्से का अभिनय करें जहाँ यीशु पतरस को डाँटता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पतरस का पात्र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कहानी के उस हिस्से का अभिनय करें जब यीशु ने अपने चेलों से कहा कि उन्हें कठिन काम करने के लिए तैयार रहना चाहिए। वह बताता है कि यीशु का अनुसरण करना अपने ऊपर क्रूस उठाने जैसा है। यह बहुत कठिन होगा। पर आने वाले कठिन समय भी सार्थक सिद्ध होंगे। यीशु पूछता है, "सारी दुनिया को प्राप्त करने से क्या लाभ है, यदि तुम खो जाओ या नष्ट हो जाओ?"</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पात्र निभाने वाले कुछ अभिनेताओं से पूछें, "आप कैसा महसूस कर रहे हैं?" आप ऐसी बातें सुन सकते हैं, "उलझन में हूँ," "निराश हूँ," "डर गया" या "शायद अब यीशु को छोड़ने का समय आ गया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कहानी के उस भाग का अभिनय करें जहाँ यीशु बताता है कि वे स्वर्गदूतों के साथ आएगा और प्रत्येक व्यक्ति को उसके जीवन में किए गए कार्यों का प्रतिफल देगा। यीशु ने उनसे कहा कि तब वह परमेश्वर के सिद्ध राज्य में होगा। अब कोई दुख या बुराई नहीं होगी, और सभी लोग और सारी सृष्टि उसकी आज्ञा मानेंगी। उसने यह भी कहा कि उसके साथ खड़े कुछ लोग उसे उसके राज्य में आते देखने से पहले नहीं मरेंगे। यीशु ने यह भी कहा कि उनमें से कुछ लोग तब तक “मृत्यु का स्वाद नहीं चखेंगे” जब तक वे उसे उसके राज्य में आते हुए न देख लें।</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चेलों की भूमिका निभाने वाले अभिनेताओं में से किसी एक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अपने चेलों या करीबी चेलों के साथ </w:t>
      </w:r>
      <w:r>
        <w:rPr>
          <w:b/>
          <w:lang w:val="hi_IN" w:bidi="hi_IN"/>
        </w:rPr>
        <w:t>यरूशलेम</w:t>
      </w:r>
      <w:r>
        <w:rPr>
          <w:lang w:val="hi_IN" w:bidi="hi_IN"/>
        </w:rPr>
        <w:t xml:space="preserve"> की ओर यात्रा कर रहा था। </w:t>
      </w:r>
      <w:r>
        <w:rPr>
          <w:b/>
          <w:lang w:val="hi_IN" w:bidi="hi_IN"/>
        </w:rPr>
        <w:t>चेलों</w:t>
      </w:r>
      <w:r>
        <w:rPr>
          <w:lang w:val="hi_IN" w:bidi="hi_IN"/>
        </w:rPr>
        <w:t xml:space="preserve"> के लिए उसी शब्द का उपयोग करें जो पहले उपयोग किया गया था। </w:t>
      </w:r>
      <w:r>
        <w:rPr>
          <w:lang w:val="hi_IN" w:bidi="hi_IN"/>
        </w:rPr>
        <w:t>चेलों</w:t>
      </w:r>
      <w:r>
        <w:rPr>
          <w:lang w:val="hi_IN" w:bidi="hi_IN"/>
        </w:rPr>
        <w:t xml:space="preserve"> और </w:t>
      </w:r>
      <w:r>
        <w:rPr>
          <w:lang w:val="hi_IN" w:bidi="hi_IN"/>
        </w:rPr>
        <w:t>यरूशलेम</w:t>
      </w:r>
      <w:r>
        <w:rPr>
          <w:lang w:val="hi_IN" w:bidi="hi_IN"/>
        </w:rPr>
        <w:t xml:space="preserve"> की पूर्ण परिभाषा के लिए मुख्य शब्दावली को देखें।</w:t>
      </w:r>
    </w:p>
    <w:p>
      <w:pPr/>
      <w:r>
        <w:rPr>
          <w:lang w:val="hi_IN" w:bidi="hi_IN"/>
        </w:rPr>
      </w:r>
      <w:r>
        <w:rPr>
          <w:lang w:val="hi_IN" w:bidi="hi_IN"/>
        </w:rPr>
        <w:t xml:space="preserve">इस भाग की शुरुआत में “उस समय से” इस वाक्यांश के साथ यीशु अपने चेलों को बताना शुरू करता है कि उसे यरूशलेम जाना </w:t>
      </w:r>
      <w:r>
        <w:rPr>
          <w:b/>
          <w:lang w:val="hi_IN" w:bidi="hi_IN"/>
        </w:rPr>
        <w:t>होगा</w:t>
      </w:r>
      <w:r>
        <w:rPr>
          <w:lang w:val="hi_IN" w:bidi="hi_IN"/>
        </w:rPr>
        <w:t xml:space="preserve">, जहाँ उसे </w:t>
      </w:r>
      <w:r>
        <w:rPr>
          <w:b/>
          <w:lang w:val="hi_IN" w:bidi="hi_IN"/>
        </w:rPr>
        <w:t>पुरनियों</w:t>
      </w:r>
      <w:r>
        <w:rPr>
          <w:lang w:val="hi_IN" w:bidi="hi_IN"/>
        </w:rPr>
        <w:t xml:space="preserve">, </w:t>
      </w:r>
      <w:r>
        <w:rPr>
          <w:b/>
          <w:lang w:val="hi_IN" w:bidi="hi_IN"/>
        </w:rPr>
        <w:t>प्रधान याजकों</w:t>
      </w:r>
      <w:r>
        <w:rPr>
          <w:lang w:val="hi_IN" w:bidi="hi_IN"/>
        </w:rPr>
        <w:t xml:space="preserve"> और </w:t>
      </w:r>
      <w:r>
        <w:rPr>
          <w:b/>
          <w:lang w:val="hi_IN" w:bidi="hi_IN"/>
        </w:rPr>
        <w:t>शास्त्रियों</w:t>
      </w:r>
      <w:r>
        <w:rPr>
          <w:lang w:val="hi_IN" w:bidi="hi_IN"/>
        </w:rPr>
        <w:t xml:space="preserve"> द्वारा अस्वीकार किया जाएगा, उनके हाथों मार डाला जाएगा, और मरे हुओं में से </w:t>
      </w:r>
      <w:r>
        <w:rPr>
          <w:b/>
          <w:lang w:val="hi_IN" w:bidi="hi_IN"/>
        </w:rPr>
        <w:t>फिर जी उठेगा</w:t>
      </w:r>
      <w:r>
        <w:rPr>
          <w:lang w:val="hi_IN" w:bidi="hi_IN"/>
        </w:rPr>
        <w:t>। यह यीशु की शिक्षा के स्वर और ज़ोर में परिवर्तन है।</w:t>
      </w:r>
    </w:p>
    <w:p>
      <w:pPr/>
      <w:r>
        <w:rPr>
          <w:lang w:val="hi_IN" w:bidi="hi_IN"/>
        </w:rPr>
      </w:r>
      <w:r>
        <w:rPr>
          <w:b/>
          <w:lang w:val="hi_IN" w:bidi="hi_IN"/>
        </w:rPr>
        <w:t>पुरनियों</w:t>
      </w:r>
      <w:r>
        <w:rPr>
          <w:lang w:val="hi_IN" w:bidi="hi_IN"/>
        </w:rPr>
        <w:t xml:space="preserve">, </w:t>
      </w:r>
      <w:r>
        <w:rPr>
          <w:b/>
          <w:lang w:val="hi_IN" w:bidi="hi_IN"/>
        </w:rPr>
        <w:t>याजक</w:t>
      </w:r>
      <w:r>
        <w:rPr>
          <w:lang w:val="hi_IN" w:bidi="hi_IN"/>
        </w:rPr>
        <w:t xml:space="preserve"> और </w:t>
      </w:r>
      <w:r>
        <w:rPr>
          <w:b/>
          <w:lang w:val="hi_IN" w:bidi="hi_IN"/>
        </w:rPr>
        <w:t>शास्त्रियों</w:t>
      </w:r>
      <w:r>
        <w:rPr>
          <w:lang w:val="hi_IN" w:bidi="hi_IN"/>
        </w:rPr>
        <w:t xml:space="preserve"> के अनुवाद के लिए उन्हीं शब्दों का उपयोग करें जो आपने पहले उपयोग किए हैं। </w:t>
      </w:r>
      <w:r>
        <w:rPr>
          <w:lang w:val="hi_IN" w:bidi="hi_IN"/>
        </w:rPr>
        <w:t>पुरनियों</w:t>
      </w:r>
      <w:r>
        <w:rPr>
          <w:lang w:val="hi_IN" w:bidi="hi_IN"/>
        </w:rPr>
        <w:t xml:space="preserve"> के लिए मुख्य शब्दावली को देखें, </w:t>
      </w:r>
      <w:r>
        <w:rPr>
          <w:b/>
          <w:lang w:val="hi_IN" w:bidi="hi_IN"/>
        </w:rPr>
        <w:t>याजक</w:t>
      </w:r>
      <w:r>
        <w:rPr>
          <w:lang w:val="hi_IN" w:bidi="hi_IN"/>
        </w:rPr>
        <w:t xml:space="preserve"> और </w:t>
      </w:r>
      <w:r>
        <w:rPr>
          <w:lang w:val="hi_IN" w:bidi="hi_IN"/>
        </w:rPr>
        <w:t>शास्त्रियों</w:t>
      </w:r>
      <w:r>
        <w:rPr>
          <w:lang w:val="hi_IN" w:bidi="hi_IN"/>
        </w:rPr>
        <w:t xml:space="preserve"> की पूरी परिभाषा के लिए मुख्य शब्दावली को देखें।</w:t>
      </w:r>
    </w:p>
    <w:p>
      <w:pPr/>
      <w:r>
        <w:rPr>
          <w:lang w:val="hi_IN" w:bidi="hi_IN"/>
        </w:rPr>
      </w:r>
      <w:r>
        <w:rPr>
          <w:lang w:val="hi_IN" w:bidi="hi_IN"/>
        </w:rPr>
        <w:t>यहाँ रुकें और चर्चा करें कि आप अपनी संस्कृति में धार्मिक अगुवों के लिए किस प्रकार के शब्दों का प्रयोग करते हैं और उन्हीं शब्दों का प्रयोग करें जिनका प्रयोग आप मत्ती की पुस्तक में करते आए हैं।</w:t>
      </w:r>
    </w:p>
    <w:p>
      <w:pPr/>
      <w:r>
        <w:rPr>
          <w:lang w:val="hi_IN" w:bidi="hi_IN"/>
        </w:rPr>
      </w:r>
      <w:r>
        <w:rPr>
          <w:b/>
          <w:lang w:val="hi_IN" w:bidi="hi_IN"/>
        </w:rPr>
        <w:t>जी उठना, पुनरुत्थान</w:t>
      </w:r>
      <w:r>
        <w:rPr>
          <w:lang w:val="hi_IN" w:bidi="hi_IN"/>
        </w:rPr>
        <w:t>: पुनरुत्थान का अर्थ है मृतकों में से उसी व्यक्ति के रूप में उठना। परमेश्वर वह समय चुनेगा जब मरने वाले सभी लोग मरे हुए लोगों में से जी उठेंगे। यीशु यहाँ अपने चेलों से कह रहा था कि वह मर जाएगा, लेकिन मरे हुए लोगों में से फिर से जी उठेगा।</w:t>
      </w:r>
    </w:p>
    <w:p>
      <w:pPr/>
      <w:r>
        <w:rPr>
          <w:lang w:val="hi_IN" w:bidi="hi_IN"/>
        </w:rPr>
      </w:r>
      <w:r>
        <w:rPr>
          <w:lang w:val="hi_IN" w:bidi="hi_IN"/>
        </w:rPr>
        <w:t>इसके बाद, पतरस और यीशु के बीच एक बहुत दिलचस्प बातचीत है। पतरस विश्वास नहीं करता था कि यीशु को यहूदी अगुवों द्वारा दुख उठाना या मार डाला जाना होगा जैसा कि यीशु ने अभी कहा था। वह कहता है, "हे प्रभु, ऐसा न हो! यह तुम्हारे साथ कभी नहीं होगा।" पतरस ने शायद सोचा कि यीशु एक शासक या राजनीतिक मसीह बनेगा, और उस स्थिति में कोई भी यीशु मसीह को नहीं मारेगा। पतरस ने अपने कथन में दो बार एक ही बात कही। वह इस बात पर ज़ोर दे रहा है कि यीशु ने जो कहा था कि वह घटित होगा, उससे वह कितना हैरान और दुखी है।</w:t>
      </w:r>
    </w:p>
    <w:p>
      <w:pPr/>
      <w:r>
        <w:rPr>
          <w:lang w:val="hi_IN" w:bidi="hi_IN"/>
        </w:rPr>
      </w:r>
      <w:r>
        <w:rPr>
          <w:lang w:val="hi_IN" w:bidi="hi_IN"/>
        </w:rPr>
        <w:t xml:space="preserve">यीशु ने पतरस को डाँटकर कहा, "हे </w:t>
      </w:r>
      <w:r>
        <w:rPr>
          <w:b/>
          <w:lang w:val="hi_IN" w:bidi="hi_IN"/>
        </w:rPr>
        <w:t>शैतान</w:t>
      </w:r>
      <w:r>
        <w:rPr>
          <w:lang w:val="hi_IN" w:bidi="hi_IN"/>
        </w:rPr>
        <w:t xml:space="preserve"> मेरे पीछे हट जा!"</w:t>
      </w:r>
    </w:p>
    <w:p>
      <w:pPr/>
      <w:r>
        <w:rPr>
          <w:lang w:val="hi_IN" w:bidi="hi_IN"/>
        </w:rPr>
      </w:r>
      <w:r>
        <w:rPr>
          <w:b/>
          <w:lang w:val="hi_IN" w:bidi="hi_IN"/>
        </w:rPr>
        <w:t>शैतान</w:t>
      </w:r>
      <w:r>
        <w:rPr>
          <w:lang w:val="hi_IN" w:bidi="hi_IN"/>
        </w:rPr>
        <w:t xml:space="preserve"> उस आत्मिक प्राणी को सन्दर्भित करता है, जिसे परमेश्वर ने बनाया है, जो उन दुष्ट आत्मिक प्राणियों का अगुवा है जिन्होंने परमेश्वर के विरुद्ध विद्रोह करने का निर्णय लिया है। शैतान के लिए उसी शब्द का उपयोग करें जिसका उपयोग आपने पहले किया है। </w:t>
      </w:r>
      <w:r>
        <w:rPr>
          <w:lang w:val="hi_IN" w:bidi="hi_IN"/>
        </w:rPr>
        <w:t>शैतान</w:t>
      </w:r>
      <w:r>
        <w:rPr>
          <w:lang w:val="hi_IN" w:bidi="hi_IN"/>
        </w:rPr>
        <w:t xml:space="preserve"> की पूर्ण परिभाषा के लिए मुख्य शब्दावली को देखें।</w:t>
      </w:r>
    </w:p>
    <w:p>
      <w:pPr/>
      <w:r>
        <w:rPr>
          <w:lang w:val="hi_IN" w:bidi="hi_IN"/>
        </w:rPr>
      </w:r>
      <w:r>
        <w:rPr>
          <w:lang w:val="hi_IN" w:bidi="hi_IN"/>
        </w:rPr>
        <w:t>"शैतान, मेरे पीछे हट जा" का अर्थ है कि यीशु चाहता है कि शैतान का विचार पूरी तरह से दूर हो जाए।</w:t>
      </w:r>
    </w:p>
    <w:p>
      <w:pPr/>
      <w:r>
        <w:rPr>
          <w:lang w:val="hi_IN" w:bidi="hi_IN"/>
        </w:rPr>
      </w:r>
      <w:r>
        <w:rPr>
          <w:lang w:val="hi_IN" w:bidi="hi_IN"/>
        </w:rPr>
        <w:t>इसके बाद, यीशु ने चेलों के बड़े समूह को संबोधित किया और उनसे कहा कि उसके पीछे चलने पर सब कुछ खोना पड़ेगा, लेकिन अंत में यह सब पूरी तरह सार्थक होगा। उसने इसे सिखाने के लिए कई अलग-अलग विचारों का उपयोग किया।</w:t>
      </w:r>
    </w:p>
    <w:p>
      <w:pPr/>
      <w:r>
        <w:rPr>
          <w:lang w:val="hi_IN" w:bidi="hi_IN"/>
        </w:rPr>
      </w:r>
      <w:r>
        <w:rPr>
          <w:lang w:val="hi_IN" w:bidi="hi_IN"/>
        </w:rPr>
        <w:t xml:space="preserve">यदि तुम यीशु के पीछे चलोगे, तो तुम्हें अपने मार्गों, इच्छाओं और योजनाओं को अस्वीकार करना होगा और यीशु के पीछे चलने के लिए "अपना क्रूस उठाना होगा" "अपना </w:t>
      </w:r>
      <w:r>
        <w:rPr>
          <w:b/>
          <w:lang w:val="hi_IN" w:bidi="hi_IN"/>
        </w:rPr>
        <w:t>क्रूस</w:t>
      </w:r>
      <w:r>
        <w:rPr>
          <w:lang w:val="hi_IN" w:bidi="hi_IN"/>
        </w:rPr>
        <w:t xml:space="preserve"> उठाने” का अर्थ है यीशु का अनुसरण करते हुए कठिन समय से गुजरने के लिए तैयार रहना। क्रूस के लिए वही शब्द प्रयोग करें जो आपने पहले प्रयोग किया है। </w:t>
      </w:r>
      <w:r>
        <w:rPr>
          <w:lang w:val="hi_IN" w:bidi="hi_IN"/>
        </w:rPr>
        <w:t>क्रूस</w:t>
      </w:r>
      <w:r>
        <w:rPr>
          <w:lang w:val="hi_IN" w:bidi="hi_IN"/>
        </w:rPr>
        <w:t xml:space="preserve"> की पूर्ण परिभाषा के लिए मुख्य शब्दावली को देखें।</w:t>
      </w:r>
    </w:p>
    <w:p>
      <w:pPr/>
      <w:r>
        <w:rPr>
          <w:lang w:val="hi_IN" w:bidi="hi_IN"/>
        </w:rPr>
      </w:r>
      <w:r>
        <w:rPr>
          <w:lang w:val="hi_IN" w:bidi="hi_IN"/>
        </w:rPr>
        <w:t xml:space="preserve">यीशु कहता है, “यदि तुम पूरी दुनिया पा लो, लेकिन अपने </w:t>
      </w:r>
      <w:r>
        <w:rPr>
          <w:b/>
          <w:lang w:val="hi_IN" w:bidi="hi_IN"/>
        </w:rPr>
        <w:t>प्राण</w:t>
      </w:r>
      <w:r>
        <w:rPr>
          <w:lang w:val="hi_IN" w:bidi="hi_IN"/>
        </w:rPr>
        <w:t xml:space="preserve"> खो दो, तो तुम्हें क्या लाभ?” जब यीशु ने "प्राण" का उल्लेख किया, तो वह व्यक्ति के भौतिक जीवन के साथ-साथ उसके आंतरिक जीवन और सोच की ओर संकेत कर रहा था। </w:t>
      </w:r>
      <w:r>
        <w:rPr>
          <w:lang w:val="hi_IN" w:bidi="hi_IN"/>
        </w:rPr>
        <w:t>प्राण</w:t>
      </w:r>
      <w:r>
        <w:rPr>
          <w:lang w:val="hi_IN" w:bidi="hi_IN"/>
        </w:rPr>
        <w:t xml:space="preserve"> की पूर्ण परिभाषा के लिए मुख्य शब्दावली देखें। आप इस शब्द का अनुवाद "जीवन" भी कर सकते हैं, यदि आपके लोग समझते हैं कि जीवन हमारे विचारों और भावनाओं का भी प्रतिनिधित्व करता है।</w:t>
      </w:r>
    </w:p>
    <w:p>
      <w:pPr/>
      <w:r>
        <w:rPr>
          <w:lang w:val="hi_IN" w:bidi="hi_IN"/>
        </w:rPr>
      </w:r>
      <w:r>
        <w:rPr>
          <w:lang w:val="hi_IN" w:bidi="hi_IN"/>
        </w:rPr>
        <w:t xml:space="preserve">यीशु ने अपने चेलों से कहा कि वह, </w:t>
      </w:r>
      <w:r>
        <w:rPr>
          <w:b/>
          <w:lang w:val="hi_IN" w:bidi="hi_IN"/>
        </w:rPr>
        <w:t>मनुष्य का पुत्र</w:t>
      </w:r>
      <w:r>
        <w:rPr>
          <w:lang w:val="hi_IN" w:bidi="hi_IN"/>
        </w:rPr>
        <w:t xml:space="preserve">, परमेश्वर की सामर्थ्य और स्वर्गदूतों के साथ आएगा और प्रत्येक व्यक्ति को उसका उचित प्रतिफल देगा। यहूदी लोग समझ गए कि मनुष्य का पुत्र अच्छे और बुरे लोगों का न्याय करने के लिए आएगा और परमेश्वर उसे हमेशा के लिए राजा बनाएगा। मनुष्य के पुत्र के लिए उसी वाक्यांश का प्रयोग करें जो आपने पिछले भागों में किया है, और याद रखें कि </w:t>
      </w:r>
      <w:r>
        <w:rPr>
          <w:lang w:val="hi_IN" w:bidi="hi_IN"/>
        </w:rPr>
        <w:t>मनुष्य का पुत्र</w:t>
      </w:r>
      <w:r>
        <w:rPr>
          <w:lang w:val="hi_IN" w:bidi="hi_IN"/>
        </w:rPr>
        <w:t xml:space="preserve"> मुख्य शब्दावली में है।</w:t>
      </w:r>
    </w:p>
    <w:p>
      <w:pPr/>
      <w:r>
        <w:rPr>
          <w:lang w:val="hi_IN" w:bidi="hi_IN"/>
        </w:rPr>
      </w:r>
      <w:r>
        <w:rPr>
          <w:lang w:val="hi_IN" w:bidi="hi_IN"/>
        </w:rPr>
        <w:t>पुराने नियम में, "मनुष्य का पुत्र" वाक्यांश का अर्थ केवल मनुष्य था। यीशु इस शब्द का इस्तेमाल अपने बारे में बात करने के लिए अपने पसंदीदा तरीके के रूप में करता है। "मनुष्य का पुत्र" वह व्यक्ति है जिसे दानिय्येल 7 में, परमेश्वर ने सभी अधिकार और शक्ति दी है। यीशु को शायद यह शब्द इसलिए पसंद है क्योंकि शीर्षक एक सामान्य इंसान या एक अलौकिक प्राणी को संदर्भित कर सकता है जैसे कि यह दानिय्येल 7 में है। मनुष्य का पुत्र शब्द लोगों को यह फैसला करने के लिए मजबूर करता है कि यीशु, इंसान हैं या परमेश्वर। इसमें मसीहा जैसे राजनीतिक शब्द का भी प्रयोग नहीं किया गया—वह व्यक्ति जिसे लोग राजा बनाना चाहते थे।</w:t>
      </w:r>
    </w:p>
    <w:p>
      <w:pPr/>
      <w:r>
        <w:rPr>
          <w:lang w:val="hi_IN" w:bidi="hi_IN"/>
        </w:rPr>
      </w:r>
      <w:r>
        <w:rPr>
          <w:lang w:val="hi_IN" w:bidi="hi_IN"/>
        </w:rPr>
        <w:t>जब यीशु स्वयं को यह उपाधि देता है तो वे स्वयं को तीसरे पुरुष के रूप में बताता है। यह सुनिश्चित करें कि आपके अनुवाद से स्पष्ट हो कि यीशु अपने बारे में ही बात कर रहा है। यह सुनिश्चित करें कि आपके श्रोतागण यह समझें कि जब यीशु “मनुष्य का पुत्र” कहता है तो वह अपने बारे में ही बात कर रहा है। इसे स्पष्ट करने के लिए आपको एक छोटा वाक्यांश जोड़ने की आवश्यकता हो सकती है।</w:t>
      </w:r>
    </w:p>
    <w:p>
      <w:pPr/>
      <w:r>
        <w:rPr>
          <w:lang w:val="hi_IN" w:bidi="hi_IN"/>
        </w:rPr>
      </w:r>
      <w:r>
        <w:rPr>
          <w:b/>
          <w:lang w:val="hi_IN" w:bidi="hi_IN"/>
        </w:rPr>
        <w:t>स्वर्गदूत</w:t>
      </w:r>
      <w:r>
        <w:rPr>
          <w:lang w:val="hi_IN" w:bidi="hi_IN"/>
        </w:rPr>
        <w:t xml:space="preserve"> अलौकिक और आत्मिक प्राणी हैं। वे अक्सर परमेश्वर के संदेशवाहक होते हैं। यहाँ स्वर्गदूतों के लिए वही शब्द प्रयोग करें जो आपने पहले प्रयोग किया है। </w:t>
      </w:r>
      <w:r>
        <w:rPr>
          <w:lang w:val="hi_IN" w:bidi="hi_IN"/>
        </w:rPr>
        <w:t>स्वर्गदूतों</w:t>
      </w:r>
      <w:r>
        <w:rPr>
          <w:lang w:val="hi_IN" w:bidi="hi_IN"/>
        </w:rPr>
        <w:t xml:space="preserve"> की परिभाषा के लिए मुख्य शब्दावली को देखें।</w:t>
      </w:r>
    </w:p>
    <w:p>
      <w:pPr/>
      <w:r>
        <w:rPr>
          <w:lang w:val="hi_IN" w:bidi="hi_IN"/>
        </w:rPr>
      </w:r>
      <w:r>
        <w:rPr>
          <w:b/>
          <w:lang w:val="hi_IN" w:bidi="hi_IN"/>
        </w:rPr>
        <w:t>महिमा</w:t>
      </w:r>
      <w:r>
        <w:rPr>
          <w:lang w:val="hi_IN" w:bidi="hi_IN"/>
        </w:rPr>
        <w:t xml:space="preserve"> परमेश्वर की सामर्थ्य और महिमा को दर्शाती है। महिमा के लिए वही शब्द प्रयोग करें जो आपने पहले प्रयोग किया था। </w:t>
      </w:r>
      <w:r>
        <w:rPr>
          <w:lang w:val="hi_IN" w:bidi="hi_IN"/>
        </w:rPr>
        <w:t>महिमा</w:t>
      </w:r>
      <w:r>
        <w:rPr>
          <w:lang w:val="hi_IN" w:bidi="hi_IN"/>
        </w:rPr>
        <w:t xml:space="preserve"> की सम्पूर्ण परिभाषा के लिए मुख्य शब्दावली देखें।</w:t>
      </w:r>
    </w:p>
    <w:p>
      <w:pPr/>
      <w:r>
        <w:rPr>
          <w:lang w:val="hi_IN" w:bidi="hi_IN"/>
        </w:rPr>
      </w:r>
      <w:r>
        <w:rPr>
          <w:lang w:val="hi_IN" w:bidi="hi_IN"/>
        </w:rPr>
        <w:t xml:space="preserve">नए नियम में </w:t>
      </w:r>
      <w:r>
        <w:rPr>
          <w:b/>
          <w:lang w:val="hi_IN" w:bidi="hi_IN"/>
        </w:rPr>
        <w:t>परमेश्वर का राज्य</w:t>
      </w:r>
      <w:r>
        <w:rPr>
          <w:lang w:val="hi_IN" w:bidi="hi_IN"/>
        </w:rPr>
        <w:t xml:space="preserve"> उस समय को संदर्भित करता है जब परमेश्वर शासन करने के लिए आता है—उसका शासन और अधिकार जो पृथ्वी पर यीशु की सेवकाई और लोगों द्वारा उसे स्वीकार करने के साथ अपनी पूर्णता शुरू करता है। जब हम उसकी सुनते हैं और यीशु का अनुसरण करते हुए उसकी आज्ञा मानते हैं, तब हम अभी से ही परमेश्वर के राज्य का अनुभव करते हैं। ध्यान रखें कि आप परमेश्वर के राज्य के लिए वही शब्द प्रयोग करें जो आपने अन्य भागों में किया है। </w:t>
      </w:r>
      <w:r>
        <w:rPr>
          <w:lang w:val="hi_IN" w:bidi="hi_IN"/>
        </w:rPr>
        <w:t>राज्य</w:t>
      </w:r>
      <w:r>
        <w:rPr>
          <w:lang w:val="hi_IN" w:bidi="hi_IN"/>
        </w:rPr>
        <w:t xml:space="preserve"> और </w:t>
      </w:r>
      <w:r>
        <w:rPr>
          <w:lang w:val="hi_IN" w:bidi="hi_IN"/>
        </w:rPr>
        <w:t>परमेश्वर के राज्य</w:t>
      </w:r>
      <w:r>
        <w:rPr>
          <w:lang w:val="hi_IN" w:bidi="hi_IN"/>
        </w:rPr>
        <w:t xml:space="preserve"> की पूरी परिभाषा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17:1–13</w:t>
      </w:r>
      <w:r>
        <w:rPr>
          <w:lang w:val="hi_IN" w:bidi="hi_IN"/>
        </w:rPr>
      </w:r>
    </w:p>
    <w:p>
      <w:pPr>
        <w:pStyle w:val="Heading3"/>
      </w:pPr>
      <w:r>
        <w:rPr>
          <w:lang w:val="hi_IN" w:bidi="hi_IN"/>
        </w:rPr>
        <w:t>सुने और मन में रखें</w:t>
      </w:r>
    </w:p>
    <w:p>
      <w:pPr/>
      <w:r>
        <w:rPr>
          <w:lang w:val="hi_IN" w:bidi="hi_IN"/>
        </w:rPr>
      </w:r>
      <w:r>
        <w:rPr>
          <w:lang w:val="hi_IN" w:bidi="hi_IN"/>
        </w:rPr>
        <w:t>मत्ती 17:1–13 को सुनें और अपने मन में रखें। पाठ को तीन बार सुनें (यदि संभव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कहानी यीशु द्वारा चेलों से यह कहने के छह दिन बाद घटित होती है कि जो लोग उसके साथ खड़े हैं, वे मनुष्य के पुत्र को "अपने राज्य में आते हुए" देखने से पहले नहीं मरेंगे। वह कह रहा है कि कुछ चेले मरने से पहले देखेंगे कि यीशु राजा के रूप में शासन कर रहा है। यीशु और उसके चेलों ने यरूशलेम की यात्रा शुरू कर दी है जहाँ यीशु दुःख उठाएगा और मरेगा, और परमेश्वर यीशु को मृतकों में से जीवित करेगा।</w:t>
      </w:r>
    </w:p>
    <w:p>
      <w:pPr/>
      <w:r>
        <w:rPr>
          <w:lang w:val="hi_IN" w:bidi="hi_IN"/>
        </w:rPr>
      </w:r>
      <w:r>
        <w:rPr>
          <w:lang w:val="hi_IN" w:bidi="hi_IN"/>
        </w:rPr>
        <w:t>आप शायद कैसरिया फिलिप्पी और यरूशलेम तथा उनके बीच के पहाड़ों को दर्शाने वाले मानचित्र को देख सकते हैं ताकि आप यीशु और उसके चेलों की यात्रा को देख सकें।</w:t>
      </w:r>
    </w:p>
    <w:p>
      <w:pPr/>
      <w:r>
        <w:rPr>
          <w:lang w:val="hi_IN" w:bidi="hi_IN"/>
        </w:rPr>
      </w:r>
      <w:r>
        <w:rPr>
          <w:lang w:val="hi_IN" w:bidi="hi_IN"/>
        </w:rPr>
        <w:t>चेले यह जानकर हैरान थे कि यीशु मरने वाला है। वे शायद सोच रहे होंगे कि क्या वह सच में प्रतिज्ञा किया गया मसीहा या प्रतिज्ञा किया गया उद्धारकर्ता है। यह कहानी इस बात पर जोर देती है कि यीशु मसीहा है।</w:t>
      </w:r>
    </w:p>
    <w:p>
      <w:pPr/>
      <w:r>
        <w:rPr>
          <w:lang w:val="hi_IN" w:bidi="hi_IN"/>
        </w:rPr>
      </w:r>
      <w:r>
        <w:rPr>
          <w:lang w:val="hi_IN" w:bidi="hi_IN"/>
        </w:rPr>
        <w:t>यीशु पतरस और याकूब और याकूब के छोटे भाई यूहन्ना को अन्य लोगों से दूर एक ऊँचे पहाड़ पर ले जाता है। चेलों के देखते-देखते यीशु का रूप बदल गया। वह कोई अलग प्राणी नहीं बना, लेकिन उसका चेहरा सूरज की तरह चमकदार हो गया और उसके कपड़े प्रकाश की तरह सफेद हो गए। परमेश्वर की उपस्थिति को अक्सर ज्योति के रूप में भी वर्णित किया जाता है। यह दिखाता है कि यीशु परमेश्वर की महिमा को साझा करता है। यीशु इस क्षण एक अलग व्यक्ति नहीं बना। वह हमेशा परमेश्वर की महिमा को साझा करता है, लेकिन यहाँ वह अपने चेलों को अपनी महिमा दिखाता है ताकि वे जान सकें कि वह मसीहा और राजा है।</w:t>
      </w:r>
    </w:p>
    <w:p>
      <w:pPr/>
      <w:r>
        <w:rPr>
          <w:lang w:val="hi_IN" w:bidi="hi_IN"/>
        </w:rPr>
      </w:r>
      <w:r>
        <w:rPr>
          <w:lang w:val="hi_IN" w:bidi="hi_IN"/>
        </w:rPr>
        <w:t>आप दक्षिणी गलील में ताबोर पर्वत का चित्र दिखा सकते हैं। यह वह पहाड़ हो सकता है जहाँ यह कहानी होती है।</w:t>
      </w:r>
    </w:p>
    <w:p>
      <w:pPr/>
      <w:r>
        <w:rPr>
          <w:lang w:val="hi_IN" w:bidi="hi_IN"/>
        </w:rPr>
      </w:r>
      <w:r>
        <w:rPr>
          <w:lang w:val="hi_IN" w:bidi="hi_IN"/>
        </w:rPr>
        <w:t>चर्चा करें कि आपकी संस्कृति में ज्योति किस प्रकार का प्रतिनिधित्व करती है।</w:t>
      </w:r>
    </w:p>
    <w:p>
      <w:pPr/>
      <w:r>
        <w:rPr>
          <w:lang w:val="hi_IN" w:bidi="hi_IN"/>
        </w:rPr>
      </w:r>
      <w:r>
        <w:rPr>
          <w:lang w:val="hi_IN" w:bidi="hi_IN"/>
        </w:rPr>
        <w:t>अचानक चेले वहाँ मूसा और एलिय्याह को यीशु के साथ देखते हैं। मूसा यहूदी इतिहास में एक प्रसिद्ध अगुवा था जो इस्राएलियों को मिस्र की गुलामी से बाहर निकाला। परमेश्वर ने मूसा को अपनी व्यवस्था दी और मूसा ने इस्राएलियों को दी। यहूदी लोग एक मसीहा का इंतजार कर रहे थे जो उन्हें बचाएगा और "मूसा की तरह भविष्यद्वक्ता होगा।" एलिय्याह यहूदी इतिहास में एक प्रसिद्ध भविष्यद्वक्ता था। यहूदी लोग उम्मीद कर रहे थे कि एलिय्याह लौटेगा और मसीहा के लिए मार्ग तैयार करेगा।</w:t>
      </w:r>
    </w:p>
    <w:p>
      <w:pPr/>
      <w:r>
        <w:rPr>
          <w:lang w:val="hi_IN" w:bidi="hi_IN"/>
        </w:rPr>
      </w:r>
      <w:r>
        <w:rPr>
          <w:lang w:val="hi_IN" w:bidi="hi_IN"/>
        </w:rPr>
        <w:t>आपकी संस्कृति के इतिहास में ऐसे कौन-कौन से लोग हैं जिनके बारे में सब जानते हैं? वे प्रसिद्ध क्यों हैं?</w:t>
      </w:r>
    </w:p>
    <w:p>
      <w:pPr/>
      <w:r>
        <w:rPr>
          <w:lang w:val="hi_IN" w:bidi="hi_IN"/>
        </w:rPr>
      </w:r>
      <w:r>
        <w:rPr>
          <w:lang w:val="hi_IN" w:bidi="hi_IN"/>
        </w:rPr>
        <w:t>जब पतरस मूसा और एलिय्याह को यीशु के साथ बात करते हुए देखता है, तो वह कहता है कि यह अच्छा है कि चेले वहाँ हैं, इसलिए वह उनकी सेवा कर सकता है। वह तीनों पुरुषों के लिए डालियों और पत्तियों के तीन आश्रय बनाने की पेशकश करता है। जब वह बात कर रहा है, तो एक चमकदार बादल उन्हें ढक रहा है और बादल से एक आवाज कहती है, "यह मेरा प्रिय पुत्र है, जिससे मैं बहुत प्रसन्न हूँ।" जब परमेश्वर इस्राएलियों से बात करता है, तो वह अक्सर बादल में से आग और महिमा के साथ बात करता है। जब यीशु का बपतिस्मा हुआ तो परमेश्वर ने बादल से यही शब्द कहे थे। इस बार, वह यह भी कहता है, "</w:t>
      </w:r>
      <w:r>
        <w:rPr>
          <w:b/>
          <w:lang w:val="hi_IN" w:bidi="hi_IN"/>
        </w:rPr>
        <w:t>यीशु</w:t>
      </w:r>
      <w:r>
        <w:rPr>
          <w:lang w:val="hi_IN" w:bidi="hi_IN"/>
        </w:rPr>
        <w:t xml:space="preserve"> की बात सुनो।" अतीत में, इस्राएलियों को मूसा और भविष्यद्वक्ताओं के माध्यम से परमेश्वर द्वारा दी गई व्यवस्था का पालन करना या सुनना था। व्यवस्था और भविष्यद्वक्ताओं दोनों ने इस्राएलियों को यीशु के बारे में बताया। अब उन्हें यीशु की बात सुननी चाहिए।</w:t>
      </w:r>
    </w:p>
    <w:p>
      <w:pPr/>
      <w:r>
        <w:rPr>
          <w:lang w:val="hi_IN" w:bidi="hi_IN"/>
        </w:rPr>
      </w:r>
      <w:r>
        <w:rPr>
          <w:lang w:val="hi_IN" w:bidi="hi_IN"/>
        </w:rPr>
        <w:t>यहाँ रुकें और एक छवि दिखाएँ कि अस्थायी आश्रय कैसे दिखते होंगे।</w:t>
      </w:r>
    </w:p>
    <w:p>
      <w:pPr/>
      <w:r>
        <w:rPr>
          <w:lang w:val="hi_IN" w:bidi="hi_IN"/>
        </w:rPr>
      </w:r>
      <w:r>
        <w:rPr>
          <w:lang w:val="hi_IN" w:bidi="hi_IN"/>
        </w:rPr>
        <w:t>जब चेले बादल से आवाज सुनते हैं, तो वे मुँह के बल ज़मीन पर गिर पड़ते हैं, क्योंकि वे जानते हैं कि यह परमेश्वर की आवाज है और वे बहुत डर जाते हैं। फिर यीशु ने उन पर हाथ रखा और उनसे कहा कि वे खड़े हो जाएँ और डरें नहीं। जब वे ऊपर देखते हैं, तो वे केवल यीशु को वहाँ खड़े देखते हैं। मूसा ने मूसा के माध्यम से परमेश्वर द्वारा दी गई व्यवस्था का प्रतिनिधित्व किया। एलिय्याह उन सभी भविष्यद्वक्ताओं का प्रतिनिधित्व करता है जिनका उपयोग परमेश्वर अपने लोगों से बात करने के लिए करता था। परमेश्वर की व्यवस्था और उसके भविष्यद्वक्ताओं का प्रतिनिधित्व करने वाले दो व्यक्ति चले गए हैं। अब यीशु मसीहा आया है।</w:t>
      </w:r>
    </w:p>
    <w:p>
      <w:pPr/>
      <w:r>
        <w:rPr>
          <w:lang w:val="hi_IN" w:bidi="hi_IN"/>
        </w:rPr>
      </w:r>
      <w:r>
        <w:rPr>
          <w:lang w:val="hi_IN" w:bidi="hi_IN"/>
        </w:rPr>
        <w:t>आप चाहें तो ऐसे लोगों की तस्वीर दिखा सकते हैं जो घुटनों के बल बैठे हों या मुँह के बल ज़मीन पर लेटे हों। चेले मुँह के बल गिर पड़े, क्योंकि वे परमेश्वर से डरते थे और उसका आदर करते थे। आपकी संस्कृति में सम्मान कैसे दिखाया जाता है?</w:t>
      </w:r>
    </w:p>
    <w:p>
      <w:pPr/>
      <w:r>
        <w:rPr>
          <w:lang w:val="hi_IN" w:bidi="hi_IN"/>
        </w:rPr>
      </w:r>
      <w:r>
        <w:rPr>
          <w:lang w:val="hi_IN" w:bidi="hi_IN"/>
        </w:rPr>
        <w:t>जब वे पहाड़ से नीचे उतर रहे थे, तब यीशु चेलों को चेतावनी देता है कि वे जो कुछ उन्होंने देखा है, उसे किसी को न बताएँ, जब तक परमेश्वर मनुष्य के पुत्र को मृत्यु के बाद फिर जीवित न कर दे। यीशु अक्सर अपने आप को मनुष्य का पुत्र कहता है, और यह एक शीर्षक है जो मसीहा को दर्शाता है। चेले जानते हैं कि वह अपने आप को मसीहा कह रहा है। यीशु जानता है कि कुछ लोग उसे मारे जाने से रोकना चाहेंगे क्योंकि उन्हें आशा है कि वह इस्राएल के देश को रोमियों के शासन से मुक्त करेगा। वह नहीं चाहता कि लोग उसे वह काम करने से रोकें जिसके लिए वह आया है।</w:t>
      </w:r>
    </w:p>
    <w:p>
      <w:pPr/>
      <w:r>
        <w:rPr>
          <w:lang w:val="hi_IN" w:bidi="hi_IN"/>
        </w:rPr>
      </w:r>
      <w:r>
        <w:rPr>
          <w:lang w:val="hi_IN" w:bidi="hi_IN"/>
        </w:rPr>
        <w:t>आपकी संस्कृति में, यदि लोग जानते हैं कि कोई उनके अगुवे को मारने की कोशिश कर रहा है, तो वे कैसे प्रतिक्रिया देंगे?</w:t>
      </w:r>
    </w:p>
    <w:p>
      <w:pPr/>
      <w:r>
        <w:rPr>
          <w:lang w:val="hi_IN" w:bidi="hi_IN"/>
        </w:rPr>
      </w:r>
      <w:r>
        <w:rPr>
          <w:lang w:val="hi_IN" w:bidi="hi_IN"/>
        </w:rPr>
        <w:t>तब चेलों ने यीशु से पूछा कि शास्त्री, या धार्मिक व्यवस्था के शिक्षक, यह क्यों सिखाते हैं कि मसीहा के आने से पहले एलिय्याह का आना ज़रूरी है। वे सोच रहे हैं कि क्या पहाड़ पर एलिय्याह की उपस्थिति ने उस भविष्यवाणी को पूरा किया। यीशु कहता है कि भविष्यद्वक्ता सही थे जब उन्होंने कहा कि एलिय्याह पहले आएगा और सब कुछ वैसा ही बना देगा। वह उनसे कहता है कि एलिय्याह पहले ही आ चुका है, लेकिन लोगों को यह महसूस नहीं हुआ कि वह कौन है। उन्होंने उसके साथ बुरा व्यवहार करना चुना। यीशु कहता है कि लोग उसके साथ भी बुरा व्यवहार करेंगे। जब वे यह सुनते हैं, तो चेलों को महसूस होता है कि यीशु यूहन्ना बपतिस्मा देने वाले के बारे में बात कर रहा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4 दृश्य हैं।</w:t>
      </w:r>
    </w:p>
    <w:p>
      <w:pPr/>
      <w:r>
        <w:rPr>
          <w:lang w:val="hi_IN" w:bidi="hi_IN"/>
        </w:rPr>
      </w:r>
      <w:r>
        <w:rPr>
          <w:b/>
          <w:lang w:val="hi_IN" w:bidi="hi_IN"/>
        </w:rPr>
        <w:t>पहला दृश्य:</w:t>
      </w:r>
      <w:r>
        <w:rPr>
          <w:lang w:val="hi_IN" w:bidi="hi_IN"/>
        </w:rPr>
        <w:t xml:space="preserve"> यीशु चेलों को लोगों से दूर एक ऊँचे पहाड़ पर ले जाता है।</w:t>
      </w:r>
    </w:p>
    <w:p>
      <w:pPr/>
      <w:r>
        <w:rPr>
          <w:lang w:val="hi_IN" w:bidi="hi_IN"/>
        </w:rPr>
      </w:r>
      <w:r>
        <w:rPr>
          <w:b/>
          <w:lang w:val="hi_IN" w:bidi="hi_IN"/>
        </w:rPr>
        <w:t>दूसरा दृश्य:</w:t>
      </w:r>
      <w:r>
        <w:rPr>
          <w:lang w:val="hi_IN" w:bidi="hi_IN"/>
        </w:rPr>
        <w:t xml:space="preserve"> चेलों के देखते-देखते यीशु का रूप बदल जाता है। मूसा और एलिय्याह यीशु के साथ प्रकट होते हैं। पतरस यीशु, मूसा और एलिय्याह के लिए आश्रय बनाने की पेशकश करता है। परमेश्वर एक चमकदार बादल से चेलों से बात करता है। वे मुँह के बल ज़मीन पर गिर पड़ते हैं।</w:t>
      </w:r>
    </w:p>
    <w:p>
      <w:pPr/>
      <w:r>
        <w:rPr>
          <w:lang w:val="hi_IN" w:bidi="hi_IN"/>
        </w:rPr>
      </w:r>
      <w:r>
        <w:rPr>
          <w:b/>
          <w:lang w:val="hi_IN" w:bidi="hi_IN"/>
        </w:rPr>
        <w:t>तीसरा दृश्य:</w:t>
      </w:r>
      <w:r>
        <w:rPr>
          <w:lang w:val="hi_IN" w:bidi="hi_IN"/>
        </w:rPr>
        <w:t xml:space="preserve"> यीशु चेलों पर अपना हाथ रखता है और उनसे कहता है कि वे उठ खड़े हों। चेले वहाँ केवल यीशु को ही खड़ा देखते हैं।</w:t>
      </w:r>
    </w:p>
    <w:p>
      <w:pPr/>
      <w:r>
        <w:rPr>
          <w:lang w:val="hi_IN" w:bidi="hi_IN"/>
        </w:rPr>
      </w:r>
      <w:r>
        <w:rPr>
          <w:b/>
          <w:lang w:val="hi_IN" w:bidi="hi_IN"/>
        </w:rPr>
        <w:t>चौथा दृश्य:</w:t>
      </w:r>
      <w:r>
        <w:rPr>
          <w:lang w:val="hi_IN" w:bidi="hi_IN"/>
        </w:rPr>
        <w:t xml:space="preserve"> यीशु और चेले पहाड़ से नीचे आते हैं, और यीशु चेलों को चेतावनी देता है कि वे जो कुछ उन्होंने देखा है, उसे किसी को न बताएँ, जब तक परमेश्वर उसे मरे हुओं में से न जिला दे। चेले यीशु से पूछते हैं कि शास्त्री क्यों कहते हैं कि मसीहा के आने से पहले एलिय्याह का आना ज़रूरी है। यीशु उनसे कहता है कि एलिय्याह पहले ही आ चुका है। उन्हें महसूस होता है कि वह यूहन्ना बपतिस्मा देने वाले के बारे में बात कर रहा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एलिय्याह</w:t>
      </w:r>
    </w:p>
    <w:p>
      <w:pPr>
        <w:pStyle w:val="ListBullet"/>
        <w:spacing w:line="240" w:lineRule="auto"/>
        <w:ind w:left="720"/>
      </w:pPr>
      <w:r>
        <w:rPr>
          <w:lang w:val="hi_IN" w:bidi="hi_IN"/>
        </w:rPr>
      </w:r>
      <w:r>
        <w:rPr>
          <w:lang w:val="hi_IN" w:bidi="hi_IN"/>
        </w:rPr>
        <w:t>परमेश्वर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कहानी अंतिम घटना के 6 दिन बाद शुरू होती है।</w:t>
      </w:r>
    </w:p>
    <w:p>
      <w:pPr/>
      <w:r>
        <w:rPr>
          <w:lang w:val="hi_IN" w:bidi="hi_IN"/>
        </w:rPr>
      </w:r>
      <w:r>
        <w:rPr>
          <w:lang w:val="hi_IN" w:bidi="hi_IN"/>
        </w:rPr>
        <w:t>यीशु पतरस, याकूब और यूहन्ना को एक ऊँचे पहाड़ पर ले जाता है, इसलिए वह उनके सामने ऊपर चल रहा है जब वे पहाड़ पर चढ़ते हैं। वे सपाट भूमि पर नहीं चल रहे हैं।</w:t>
      </w:r>
    </w:p>
    <w:p>
      <w:pPr/>
      <w:r>
        <w:rPr>
          <w:lang w:val="hi_IN" w:bidi="hi_IN"/>
        </w:rPr>
      </w:r>
      <w:r>
        <w:rPr>
          <w:lang w:val="hi_IN" w:bidi="hi_IN"/>
        </w:rPr>
        <w:t xml:space="preserve">जब यीशु का रूप बदलता है, तब चेले जाग रहे होते हैं और उसे देख रहे होते हैं। चेलों के लिए सीधे यीशु को देखना कठिन हो सकता है क्योंकि वह बहुत चमकदार है। "और देखो" मूसा और एलिय्याह यीशु के साथ अचानक प्रकट होते हैं। यह चेलों के लिए आश्चर्य की बात है। मूसा और एलिय्याह यीशु के साथ बात कर रहे हैं, लेकिन मत्ती हमें यह नहीं बताता कि वे किस बारे में बात कर रहे थे। चेलों ने शायद नहीं सुना होगा कि वे क्या कह रहे हैं। </w:t>
      </w:r>
    </w:p>
    <w:p>
      <w:pPr/>
      <w:r>
        <w:rPr>
          <w:lang w:val="hi_IN" w:bidi="hi_IN"/>
        </w:rPr>
      </w:r>
      <w:r>
        <w:rPr>
          <w:lang w:val="hi_IN" w:bidi="hi_IN"/>
        </w:rPr>
        <w:t>पतरस कहता है कि यह अच्छा है कि वे सभी वहाँ हैं। वह यीशु, मूसा और एलिय्याह के लिए कुछ आश्रय बनाने की पेशकश करता है। ये आश्रय पहाड़ पर पाई जाने वाली किसी भी चीज़ से बनाए जाते थे, जैसे शाखाएँ और पत्तियाँ। जब वह बात कर रहा है, तो एक चमकदार बादल उन सभी को ढक रहा है और परमेश्वर की आवाज बादल से बात करती है। जब चेले उसे सुनते हैं तो वे नीचे गिर जाते हैं और अपना चेहरा भूमि पर टिका देते हैं। वे खड़े होने या अपनी आँखें खुली रखने से बहुत डरते हैं।</w:t>
      </w:r>
    </w:p>
    <w:p>
      <w:pPr/>
      <w:r>
        <w:rPr>
          <w:lang w:val="hi_IN" w:bidi="hi_IN"/>
        </w:rPr>
      </w:r>
      <w:r>
        <w:rPr>
          <w:lang w:val="hi_IN" w:bidi="hi_IN"/>
        </w:rPr>
        <w:t>यीशु चेलों पर हाथ रखता है और उनसे कहता है कि वे खड़े हो जाएँ और डरें नहीं। जब वे खड़े होते हैं और देखते हैं, तो मूसा और एलिय्याह अब वहाँ नहीं हैं। यीशु ही वहाँ एकमात्र व्यक्ति है।</w:t>
      </w:r>
    </w:p>
    <w:p>
      <w:pPr/>
      <w:r>
        <w:rPr>
          <w:lang w:val="hi_IN" w:bidi="hi_IN"/>
        </w:rPr>
      </w:r>
      <w:r>
        <w:rPr>
          <w:lang w:val="hi_IN" w:bidi="hi_IN"/>
        </w:rPr>
        <w:t>उसके बाद वे पहाड़ से नीचे उतरते हैं। वे सपाट भूमि पर नहीं चल रहे हैं। जब वे पहाड़ से नीचे उतर रहे थे, तब यीशु ने चेलों को चेतावनी दी कि वे जो कुछ उन्होंने देखा है, उसे किसी को न बताएँ, जब तक कि वह मर न जाए और परमेश्वर उसे फिर से जीवित न कर दे।</w:t>
      </w:r>
    </w:p>
    <w:p>
      <w:pPr/>
      <w:r>
        <w:rPr>
          <w:lang w:val="hi_IN" w:bidi="hi_IN"/>
        </w:rPr>
      </w:r>
      <w:r>
        <w:rPr>
          <w:lang w:val="hi_IN" w:bidi="hi_IN"/>
        </w:rPr>
        <w:t>फिर चेले उससे पूछते हैं कि शास्त्री क्यों सिखाते हैं कि मसीहा के आने से पहले एलिय्याह का आना ज़रूरी है। यीशु उनसे कहता है कि यह सच है कि एलिय्याह आकर सब कुछ सही करेगा, "लेकिन मैं तुमसे कहता हूँ" एलिय्याह पहले ही आ चुका है और लोगों ने उसके साथ बुरा व्यवहार किया। जब वह कहता है, "लेकिन मैं तुमसे कहता हूँ" यह महत्वपूर्ण है क्योंकि यीशु शास्त्रियों से अधिक जानता है। लोगों को पता ही नहीं चला कि एलिय्याह कब आया। जब वह चेलों से इसका वर्णन करता है, तो वे समझ जाते हैं कि वह यूहन्ना बपतिस्मा देने वाले के बारे में बात कर रहा है। वह यीशु से पहले आया था, ताकि लोगों को पाप करना छोड़ने और मसीहा के लिए तैयार होने की चेतावनी देकर सब कुछ ठीक करे। यीशु उनसे यह भी कहता है कि वह यूहन्ना बपतिस्मा देने वाले की तरह कष्ट उठाएगा।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याकूब</w:t>
      </w:r>
    </w:p>
    <w:p>
      <w:pPr>
        <w:pStyle w:val="ListBullet"/>
        <w:spacing w:line="240" w:lineRule="auto"/>
        <w:ind w:left="720"/>
      </w:pPr>
      <w:r>
        <w:rPr>
          <w:lang w:val="hi_IN" w:bidi="hi_IN"/>
        </w:rPr>
      </w:r>
      <w:r>
        <w:rPr>
          <w:lang w:val="hi_IN" w:bidi="hi_IN"/>
        </w:rPr>
        <w:t>यूहन्ना</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एलिय्याह</w:t>
      </w:r>
    </w:p>
    <w:p>
      <w:pPr>
        <w:pStyle w:val="ListBullet"/>
        <w:spacing w:line="240" w:lineRule="auto"/>
        <w:ind w:left="720"/>
      </w:pPr>
      <w:r>
        <w:rPr>
          <w:lang w:val="hi_IN" w:bidi="hi_IN"/>
        </w:rPr>
      </w:r>
      <w:r>
        <w:rPr>
          <w:lang w:val="hi_IN" w:bidi="hi_IN"/>
        </w:rPr>
        <w:t xml:space="preserve">परमेश्वर </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दिखाता है, तो संवाद, उसकी गति, कहानी की रूपरेखा और घटनाओं के क्रम पर ध्यान दें। कहानी या भाग का अभिनय करते समय, यह ध्यान देना आवश्यक है कि कोई महत्वपूर्ण या कठिन भाग छूट न जाए। कहानी के भागों को याद करने में समूह की मदद करें।</w:t>
      </w:r>
    </w:p>
    <w:p>
      <w:pPr/>
      <w:r>
        <w:rPr>
          <w:lang w:val="hi_IN" w:bidi="hi_IN"/>
        </w:rPr>
      </w:r>
      <w:r>
        <w:rPr>
          <w:lang w:val="hi_IN" w:bidi="hi_IN"/>
        </w:rPr>
        <w:t>यीशु के पीछे पहाड़ पर आने वाले चेलों का अभिनय करें। जब आप यह अभिनय करते हैं, तो याद रखें कि यीशु चेलों को पहाड़ पर ले जा रहा है, इसलिए वह उनके सामने चल रहा है और वे सपाट भूमि पर नहीं चल रहे हैं।</w:t>
      </w:r>
    </w:p>
    <w:p>
      <w:pPr>
        <w:pStyle w:val="ListBullet"/>
        <w:spacing w:line="240" w:lineRule="auto"/>
        <w:ind w:left="720"/>
      </w:pPr>
      <w:r>
        <w:rPr>
          <w:lang w:val="hi_IN" w:bidi="hi_IN"/>
        </w:rPr>
      </w:r>
      <w:r>
        <w:rPr>
          <w:lang w:val="hi_IN" w:bidi="hi_IN"/>
        </w:rPr>
        <w:t>अभिनय को रोक दें।</w:t>
      </w:r>
    </w:p>
    <w:p>
      <w:pPr>
        <w:pStyle w:val="ListBullet"/>
        <w:spacing w:line="240" w:lineRule="auto"/>
        <w:ind w:left="720"/>
      </w:pPr>
      <w:r>
        <w:rPr>
          <w:lang w:val="hi_IN" w:bidi="hi_IN"/>
        </w:rPr>
      </w:r>
      <w:r>
        <w:rPr>
          <w:lang w:val="hi_IN" w:bidi="hi_IN"/>
        </w:rPr>
        <w:t>चेलों का पात्र निभाने वाले अभिनेताओं से पूछें, “आप कैसा महसूस कर रहे हैं?” आप ऐसी बातें सुन सकते हैं: "मैं आभारी हूँ कि यीशु ने अपने सभी चेलों में से मुझे चुना" या "मैं सोच रहा हूँ कि यीशु हमें इस पर्वत पर क्यों ले जा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 रूप बदलने का अभिनय करें। जब यीशु का रूप बदलता है, तब चेलों को अपनी आँखें खुली रखनी चाहिए। उसका चेहरा और कपड़े इतने चमकीले थे कि चेले शायद आँखें सिकोड़ लेते थे या अपने हाथों से अपनी आँखें ढक लेते थे।</w:t>
      </w:r>
    </w:p>
    <w:p>
      <w:pPr>
        <w:pStyle w:val="ListBullet"/>
        <w:spacing w:line="240" w:lineRule="auto"/>
        <w:ind w:left="720"/>
      </w:pPr>
      <w:r>
        <w:rPr>
          <w:lang w:val="hi_IN" w:bidi="hi_IN"/>
        </w:rPr>
      </w:r>
      <w:r>
        <w:rPr>
          <w:lang w:val="hi_IN" w:bidi="hi_IN"/>
        </w:rPr>
        <w:t>अभिनय को रोक दें।</w:t>
      </w:r>
    </w:p>
    <w:p>
      <w:pPr>
        <w:pStyle w:val="ListBullet"/>
        <w:spacing w:line="240" w:lineRule="auto"/>
        <w:ind w:left="720"/>
      </w:pPr>
      <w:r>
        <w:rPr>
          <w:lang w:val="hi_IN" w:bidi="hi_IN"/>
        </w:rPr>
      </w:r>
      <w:r>
        <w:rPr>
          <w:lang w:val="hi_IN" w:bidi="hi_IN"/>
        </w:rPr>
        <w:t>चेलों का पात्र निभाने वाले अभिनेताओं से पूछें, “आप कैसा महसूस कर रहे हैं?” आप ऐसी बातें सुन सकते हैं, "यीशु सच में मसीहा है!" या "मैं आश्चर्यचकित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मूसा और एलिय्याह का यीशु के साथ अचानक खड़े होने का अभिनय करें। चेले उन्हें देखकर हैरान थे।</w:t>
      </w:r>
    </w:p>
    <w:p>
      <w:pPr>
        <w:pStyle w:val="ListBullet"/>
        <w:spacing w:line="240" w:lineRule="auto"/>
        <w:ind w:left="720"/>
      </w:pPr>
      <w:r>
        <w:rPr>
          <w:lang w:val="hi_IN" w:bidi="hi_IN"/>
        </w:rPr>
      </w:r>
      <w:r>
        <w:rPr>
          <w:lang w:val="hi_IN" w:bidi="hi_IN"/>
        </w:rPr>
        <w:t>अभिनय को रोक दें।</w:t>
      </w:r>
    </w:p>
    <w:p>
      <w:pPr>
        <w:pStyle w:val="ListBullet"/>
        <w:spacing w:line="240" w:lineRule="auto"/>
        <w:ind w:left="720"/>
      </w:pPr>
      <w:r>
        <w:rPr>
          <w:lang w:val="hi_IN" w:bidi="hi_IN"/>
        </w:rPr>
      </w:r>
      <w:r>
        <w:rPr>
          <w:lang w:val="hi_IN" w:bidi="hi_IN"/>
        </w:rPr>
        <w:t>चेलों का पात्र निभाने वाले अभिनेताओं से पूछें, “आप कैसा महसूस कर रहे हैं?” आप ऐसी बातें सुन सकते हैं: "मैं उलझन में हूँ," "वे यहाँ क्यों हैं?" "मुझे नहीं पता कि इन महान पुरुषों की उपस्थिति में क्या करना है," या "यीशु सच में मसीहा हो सकता है! देखो! यहाँ एलिय्याह है, जैसा कि भविष्यवाणियों में कहा गया था कि वह मसीहा के आने से पहले आएगा!"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पतरस का यह कहने का अभिनय करें, "प्रभु, यह अच्छा है कि हम यहाँ हैं। यदि तू चाहे, तो मैं यहाँ तीन आश्रय बनाऊँगा, एक तेरे लिए और एक मूसा के लिए और एक एलिय्याह के लिए।" जब पतरस अभी भी बात कर रहा है, तो चमकदार बादल उन सभी पर उतरता है। चेले इसलिए गिर पड़े क्योंकि वे बहुत डरे हुए थे और इसलिए भी कि वे परमेश्वर का आदर करते थे। वे शायद घुटनों के बल या सीधे लेटे हुए थे। वे मुँह के बल ज़मीन पर गिरे हुए थे।</w:t>
      </w:r>
    </w:p>
    <w:p>
      <w:pPr>
        <w:pStyle w:val="ListBullet"/>
        <w:spacing w:line="240" w:lineRule="auto"/>
        <w:ind w:left="720"/>
      </w:pPr>
      <w:r>
        <w:rPr>
          <w:lang w:val="hi_IN" w:bidi="hi_IN"/>
        </w:rPr>
      </w:r>
      <w:r>
        <w:rPr>
          <w:lang w:val="hi_IN" w:bidi="hi_IN"/>
        </w:rPr>
        <w:t>अभिनय को रोक दें।</w:t>
      </w:r>
    </w:p>
    <w:p>
      <w:pPr>
        <w:pStyle w:val="ListBullet"/>
        <w:spacing w:line="240" w:lineRule="auto"/>
        <w:ind w:left="720"/>
      </w:pPr>
      <w:r>
        <w:rPr>
          <w:lang w:val="hi_IN" w:bidi="hi_IN"/>
        </w:rPr>
      </w:r>
      <w:r>
        <w:rPr>
          <w:lang w:val="hi_IN" w:bidi="hi_IN"/>
        </w:rPr>
        <w:t>चेलों का पात्र निभाने वाले अभिनेताओं से पूछें, “आप कैसा महसूस कर रहे हैं?” आप शायद ऐसी बातें सुनें, "मुझे बहुत डर लग रहा है!" "मैं नहीं देख सकता!" "मेरे साथ क्या होगा?" या "यीशु सच में परमेश्वर का पुत्र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यीशु अपने चेलों को खड़े होने के लिए कहता है तो वह अपने हाथ उनके ऊपर रखता है, ऐसा अभिनय करें। वे चारों ओर देखते हैं। वे शायद मूसा और एलिय्याह को ढूँढ रहे हैं, लेकिन वे अब उन्हें नहीं देख पा रहे हैं।</w:t>
      </w:r>
    </w:p>
    <w:p>
      <w:pPr>
        <w:pStyle w:val="ListBullet"/>
        <w:spacing w:line="240" w:lineRule="auto"/>
        <w:ind w:left="720"/>
      </w:pPr>
      <w:r>
        <w:rPr>
          <w:lang w:val="hi_IN" w:bidi="hi_IN"/>
        </w:rPr>
      </w:r>
      <w:r>
        <w:rPr>
          <w:lang w:val="hi_IN" w:bidi="hi_IN"/>
        </w:rPr>
        <w:t>अभिनय को रोक दें।</w:t>
      </w:r>
    </w:p>
    <w:p>
      <w:pPr>
        <w:pStyle w:val="ListBullet"/>
        <w:spacing w:line="240" w:lineRule="auto"/>
        <w:ind w:left="720"/>
      </w:pPr>
      <w:r>
        <w:rPr>
          <w:lang w:val="hi_IN" w:bidi="hi_IN"/>
        </w:rPr>
      </w:r>
      <w:r>
        <w:rPr>
          <w:lang w:val="hi_IN" w:bidi="hi_IN"/>
        </w:rPr>
        <w:t>चेलों का पात्र निभाने वाले अभिनेताओं से पूछें, “आप कैसा महसूस कर रहे हैं?” आप ऐसी बातें सुन सकते हैं, "मूसा और एलिय्याह कहाँ गए?" "यीशु ही वह अधिकारी है जिसकी बात हमें अब सुननी चाहिए।"</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अभिनय करें कि चेले पूछ रहे हैं कि शास्त्री क्यों कह रहे हैं कि एलिय्याह पहले आएगा और यीशु चेलों से कह रहा है कि एलिय्याह पहले ही आ चुका है।</w:t>
      </w:r>
    </w:p>
    <w:p>
      <w:pPr>
        <w:pStyle w:val="ListBullet"/>
        <w:spacing w:line="240" w:lineRule="auto"/>
        <w:ind w:left="720"/>
      </w:pPr>
      <w:r>
        <w:rPr>
          <w:lang w:val="hi_IN" w:bidi="hi_IN"/>
        </w:rPr>
      </w:r>
      <w:r>
        <w:rPr>
          <w:lang w:val="hi_IN" w:bidi="hi_IN"/>
        </w:rPr>
        <w:t>अभिनय को रोक दें।</w:t>
      </w:r>
    </w:p>
    <w:p>
      <w:pPr>
        <w:pStyle w:val="ListBullet"/>
        <w:spacing w:line="240" w:lineRule="auto"/>
        <w:ind w:left="720"/>
      </w:pPr>
      <w:r>
        <w:rPr>
          <w:lang w:val="hi_IN" w:bidi="hi_IN"/>
        </w:rPr>
      </w:r>
      <w:r>
        <w:rPr>
          <w:lang w:val="hi_IN" w:bidi="hi_IN"/>
        </w:rPr>
        <w:t xml:space="preserve">चेलों का पात्र निभाने वाले अभिनेताओं से पूछें, “आप कैसा महसूस कर रहे हैं?” आप ऐसी बातें सुन सकते हैं, "मैं उलझन में हूँ," "मुझे समझ नहीं आ रहा है," "अगर एलिय्याह पहले ही आ चुका है, तो मैंने उसे क्यों नहीं देखा?" या "ओह! यूहन्ना बपतिस्मा देने वाला एलिय्याह </w:t>
      </w:r>
      <w:r>
        <w:rPr>
          <w:b/>
          <w:lang w:val="hi_IN" w:bidi="hi_IN"/>
        </w:rPr>
        <w:t>था</w:t>
      </w:r>
      <w:r>
        <w:rPr>
          <w:lang w:val="hi_IN" w:bidi="hi_IN"/>
        </w:rPr>
        <w:t>! अब मैं देख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और चेलों का पहाड़ से नीचे उतरते समय एक-दूसरे से बात करने का अभिनय करें। यीशु चेलों से कह रहा है कि उसके साथ बुरा व्यवहार किया जाएगा जैसे यूहन्ना बपतिस्मा देने वाले के साथ बुरा व्यवहार किया गया था।</w:t>
      </w:r>
    </w:p>
    <w:p>
      <w:pPr>
        <w:pStyle w:val="ListBullet"/>
        <w:spacing w:line="240" w:lineRule="auto"/>
        <w:ind w:left="720"/>
      </w:pPr>
      <w:r>
        <w:rPr>
          <w:lang w:val="hi_IN" w:bidi="hi_IN"/>
        </w:rPr>
      </w:r>
      <w:r>
        <w:rPr>
          <w:lang w:val="hi_IN" w:bidi="hi_IN"/>
        </w:rPr>
        <w:t>अभिनय को रोक दें।</w:t>
      </w:r>
    </w:p>
    <w:p>
      <w:pPr>
        <w:pStyle w:val="ListBullet"/>
        <w:spacing w:line="240" w:lineRule="auto"/>
        <w:ind w:left="720"/>
      </w:pPr>
      <w:r>
        <w:rPr>
          <w:lang w:val="hi_IN" w:bidi="hi_IN"/>
        </w:rPr>
      </w:r>
      <w:r>
        <w:rPr>
          <w:lang w:val="hi_IN" w:bidi="hi_IN"/>
        </w:rPr>
        <w:t>चेलों का पात्र निभाने वाले अभिनेताओं से पूछें, “आप कैसा महसूस कर रहे हैं?” आप ऐसी बातें सुन सकते हैं: "मुझे समझ नहीं आ रहा कि यदि मसीहा मर जाता है तो हमें कैसे बचा सकता है," या "मैं बहुत दुखी हूँ कि यीशु मारा जाने वाला है," "यीशु मरने के बाद कैसे वापस जीवित होगा?"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जब यीशु का रूप बदल गया, तो </w:t>
      </w:r>
      <w:r>
        <w:rPr>
          <w:b/>
          <w:lang w:val="hi_IN" w:bidi="hi_IN"/>
        </w:rPr>
        <w:t>उसका चेहरा सूरज की तरह चमक उठा</w:t>
      </w:r>
      <w:r>
        <w:rPr>
          <w:lang w:val="hi_IN" w:bidi="hi_IN"/>
        </w:rPr>
        <w:t xml:space="preserve"> और </w:t>
      </w:r>
      <w:r>
        <w:rPr>
          <w:b/>
          <w:lang w:val="hi_IN" w:bidi="hi_IN"/>
        </w:rPr>
        <w:t>उसके कपड़े प्रकाश के समान सफेद हो गए</w:t>
      </w:r>
      <w:r>
        <w:rPr>
          <w:lang w:val="hi_IN" w:bidi="hi_IN"/>
        </w:rPr>
        <w:t xml:space="preserve">। चेलों ने इसका अर्थ यह समझा होगा कि यीशु परमेश्वर की </w:t>
      </w:r>
      <w:r>
        <w:rPr>
          <w:b/>
          <w:lang w:val="hi_IN" w:bidi="hi_IN"/>
        </w:rPr>
        <w:t>महिमा</w:t>
      </w:r>
      <w:r>
        <w:rPr>
          <w:lang w:val="hi_IN" w:bidi="hi_IN"/>
        </w:rPr>
        <w:t xml:space="preserve"> में भागीदार था।</w:t>
      </w:r>
    </w:p>
    <w:p>
      <w:pPr/>
      <w:r>
        <w:rPr>
          <w:lang w:val="hi_IN" w:bidi="hi_IN"/>
        </w:rPr>
      </w:r>
      <w:r>
        <w:rPr>
          <w:b/>
          <w:lang w:val="hi_IN" w:bidi="hi_IN"/>
        </w:rPr>
        <w:t>महिमा</w:t>
      </w:r>
      <w:r>
        <w:rPr>
          <w:lang w:val="hi_IN" w:bidi="hi_IN"/>
        </w:rPr>
        <w:t xml:space="preserve"> का अर्थ है परमेश्वर की राजसी सुंदरता और वैभव। </w:t>
      </w:r>
      <w:r>
        <w:rPr>
          <w:lang w:val="hi_IN" w:bidi="hi_IN"/>
        </w:rPr>
        <w:t>महिमा</w:t>
      </w:r>
      <w:r>
        <w:rPr>
          <w:lang w:val="hi_IN" w:bidi="hi_IN"/>
        </w:rPr>
        <w:t xml:space="preserve"> शब्द मुख्य शब्दावली में है।</w:t>
      </w:r>
    </w:p>
    <w:p>
      <w:pPr/>
      <w:r>
        <w:rPr>
          <w:lang w:val="hi_IN" w:bidi="hi_IN"/>
        </w:rPr>
      </w:r>
      <w:r>
        <w:rPr>
          <w:b/>
          <w:lang w:val="hi_IN" w:bidi="hi_IN"/>
        </w:rPr>
        <w:t>मूसा</w:t>
      </w:r>
      <w:r>
        <w:rPr>
          <w:lang w:val="hi_IN" w:bidi="hi_IN"/>
        </w:rPr>
        <w:t xml:space="preserve"> यीशु के साथ प्रकट होता है। मूसा इब्रानियों का एक महान अगुवा था जो उन्हें मिस्र की गुलामी से बाहर लाया और सीनाई पर्वत पर उन्हें परमेश्वर की व्यवस्था दी। मूसा ने भविष्यवाणी की कि एक दिन परमेश्वर अपने लोगों के लिए मूसा की तरह एक और भविष्यद्वक्ता भेजेगा।</w:t>
      </w:r>
    </w:p>
    <w:p>
      <w:pPr/>
      <w:r>
        <w:rPr>
          <w:lang w:val="hi_IN" w:bidi="hi_IN"/>
        </w:rPr>
      </w:r>
      <w:r>
        <w:rPr>
          <w:b/>
          <w:lang w:val="hi_IN" w:bidi="hi_IN"/>
        </w:rPr>
        <w:t>एलिय्याह</w:t>
      </w:r>
      <w:r>
        <w:rPr>
          <w:lang w:val="hi_IN" w:bidi="hi_IN"/>
        </w:rPr>
        <w:t xml:space="preserve"> यीशु के साथ प्रकट होता है। </w:t>
      </w:r>
      <w:r>
        <w:rPr>
          <w:lang w:val="hi_IN" w:bidi="hi_IN"/>
        </w:rPr>
        <w:t>एलिय्याह</w:t>
      </w:r>
      <w:r>
        <w:rPr>
          <w:lang w:val="hi_IN" w:bidi="hi_IN"/>
        </w:rPr>
        <w:t xml:space="preserve"> इस्राएल में एक महान </w:t>
      </w:r>
      <w:r>
        <w:rPr>
          <w:b/>
          <w:lang w:val="hi_IN" w:bidi="hi_IN"/>
        </w:rPr>
        <w:t>भविष्यद्वक्ता</w:t>
      </w:r>
      <w:r>
        <w:rPr>
          <w:lang w:val="hi_IN" w:bidi="hi_IN"/>
        </w:rPr>
        <w:t xml:space="preserve"> या </w:t>
      </w:r>
      <w:r>
        <w:rPr>
          <w:b/>
          <w:lang w:val="hi_IN" w:bidi="hi_IN"/>
        </w:rPr>
        <w:t>परमेश्वर का संदेशवाहक</w:t>
      </w:r>
      <w:r>
        <w:rPr>
          <w:lang w:val="hi_IN" w:bidi="hi_IN"/>
        </w:rPr>
        <w:t xml:space="preserve"> था, जो यीशु के जन्म से 500 से अधिक वर्ष पहले ही जीवित था। एलिय्याह कभी नहीं मरा। परमेश्वर उसे तेज हवा में रथ और आग के घोड़ों के साथ स्वर्ग में ले गया। भविष्यद्वक्ता मलाकी ने कहा कि मसीहा के आने से पहले एलिय्याह फिर से आएगा, और वह “पिताओं के मन उनके बच्चों की ओर और बच्चों के मन उनके पिताओं की ओर मोड़ेगा।”</w:t>
      </w:r>
    </w:p>
    <w:p>
      <w:pPr/>
      <w:r>
        <w:rPr>
          <w:lang w:val="hi_IN" w:bidi="hi_IN"/>
        </w:rPr>
      </w:r>
      <w:r>
        <w:rPr>
          <w:lang w:val="hi_IN" w:bidi="hi_IN"/>
        </w:rPr>
        <w:t xml:space="preserve">पतरस यीशु को </w:t>
      </w:r>
      <w:r>
        <w:rPr>
          <w:b/>
          <w:lang w:val="hi_IN" w:bidi="hi_IN"/>
        </w:rPr>
        <w:t>प्रभु</w:t>
      </w:r>
      <w:r>
        <w:rPr>
          <w:lang w:val="hi_IN" w:bidi="hi_IN"/>
        </w:rPr>
        <w:t xml:space="preserve"> या स्वामी कहता है। "प्रभु" का अनुवाद उसी तरह करें जैसे आपने पहले किया है, और याद रखें कि </w:t>
      </w:r>
      <w:r>
        <w:rPr>
          <w:lang w:val="hi_IN" w:bidi="hi_IN"/>
        </w:rPr>
        <w:t>प्रभु</w:t>
      </w:r>
      <w:r>
        <w:rPr>
          <w:lang w:val="hi_IN" w:bidi="hi_IN"/>
        </w:rPr>
        <w:t xml:space="preserve"> मुख्य शब्दावली में है।</w:t>
      </w:r>
    </w:p>
    <w:p>
      <w:pPr/>
      <w:r>
        <w:rPr>
          <w:lang w:val="hi_IN" w:bidi="hi_IN"/>
        </w:rPr>
      </w:r>
      <w:r>
        <w:rPr>
          <w:lang w:val="hi_IN" w:bidi="hi_IN"/>
        </w:rPr>
        <w:t xml:space="preserve">परमेश्वर </w:t>
      </w:r>
      <w:r>
        <w:rPr>
          <w:b/>
          <w:lang w:val="hi_IN" w:bidi="hi_IN"/>
        </w:rPr>
        <w:t>बादल से आवाज</w:t>
      </w:r>
      <w:r>
        <w:rPr>
          <w:lang w:val="hi_IN" w:bidi="hi_IN"/>
        </w:rPr>
        <w:t xml:space="preserve"> में </w:t>
      </w:r>
      <w:r>
        <w:rPr>
          <w:b/>
          <w:lang w:val="hi_IN" w:bidi="hi_IN"/>
        </w:rPr>
        <w:t>चेलों</w:t>
      </w:r>
      <w:r>
        <w:rPr>
          <w:lang w:val="hi_IN" w:bidi="hi_IN"/>
        </w:rPr>
        <w:t xml:space="preserve"> से बात करता है। यह पहली बार नहीं है कि परमेश्वर ने बादल से बात की है। यीशु के बपतिस्मा की कहानी में भी उसने बादल से यही शब्द कहे थे। इस बार परमेश्वर आगे कहता है, "उसकी सुनो।" चेलों का अनुवाद उसी तरह करें जैसे आपने पहले किया है। </w:t>
      </w:r>
      <w:r>
        <w:rPr>
          <w:lang w:val="hi_IN" w:bidi="hi_IN"/>
        </w:rPr>
        <w:t>चेले</w:t>
      </w:r>
      <w:r>
        <w:rPr>
          <w:lang w:val="hi_IN" w:bidi="hi_IN"/>
        </w:rPr>
        <w:t xml:space="preserve"> मुख्य शब्दावली में है।</w:t>
      </w:r>
    </w:p>
    <w:p>
      <w:pPr/>
      <w:r>
        <w:rPr>
          <w:lang w:val="hi_IN" w:bidi="hi_IN"/>
        </w:rPr>
      </w:r>
      <w:r>
        <w:rPr>
          <w:lang w:val="hi_IN" w:bidi="hi_IN"/>
        </w:rPr>
        <w:t xml:space="preserve">यीशु ने अपने चेलों से कहा कि वे जो </w:t>
      </w:r>
      <w:r>
        <w:rPr>
          <w:b/>
          <w:lang w:val="hi_IN" w:bidi="hi_IN"/>
        </w:rPr>
        <w:t>दर्शन</w:t>
      </w:r>
      <w:r>
        <w:rPr>
          <w:lang w:val="hi_IN" w:bidi="hi_IN"/>
        </w:rPr>
        <w:t xml:space="preserve"> उन्होंने देखा है, उसे किसी को न बताएँ, जब तक परमेश्वर </w:t>
      </w:r>
      <w:r>
        <w:rPr>
          <w:b/>
          <w:lang w:val="hi_IN" w:bidi="hi_IN"/>
        </w:rPr>
        <w:t>मनुष्य के पुत्र</w:t>
      </w:r>
      <w:r>
        <w:rPr>
          <w:lang w:val="hi_IN" w:bidi="hi_IN"/>
        </w:rPr>
        <w:t xml:space="preserve"> को मृतकों में से जीवित न कर दे।</w:t>
      </w:r>
    </w:p>
    <w:p>
      <w:pPr/>
      <w:r>
        <w:rPr>
          <w:lang w:val="hi_IN" w:bidi="hi_IN"/>
        </w:rPr>
      </w:r>
      <w:r>
        <w:rPr>
          <w:b/>
          <w:lang w:val="hi_IN" w:bidi="hi_IN"/>
        </w:rPr>
        <w:t>दर्शन</w:t>
      </w:r>
      <w:r>
        <w:rPr>
          <w:lang w:val="hi_IN" w:bidi="hi_IN"/>
        </w:rPr>
        <w:t xml:space="preserve"> एक ऐसा अनुभव है जिसमें परमेश्वर किसी व्यक्ति को जागी हुई अवस्था में कुछ दिखा कर उसे कुछ प्रकट करता है। </w:t>
      </w:r>
      <w:r>
        <w:rPr>
          <w:b/>
          <w:lang w:val="hi_IN" w:bidi="hi_IN"/>
        </w:rPr>
        <w:t>दर्शन</w:t>
      </w:r>
      <w:r>
        <w:rPr>
          <w:lang w:val="hi_IN" w:bidi="hi_IN"/>
        </w:rPr>
        <w:t xml:space="preserve"> शब्द मुख्य शब्दावली में है।</w:t>
      </w:r>
    </w:p>
    <w:p>
      <w:pPr/>
      <w:r>
        <w:rPr>
          <w:lang w:val="hi_IN" w:bidi="hi_IN"/>
        </w:rPr>
      </w:r>
      <w:r>
        <w:rPr>
          <w:b/>
          <w:lang w:val="hi_IN" w:bidi="hi_IN"/>
        </w:rPr>
        <w:t>मनुष्य का पुत्र</w:t>
      </w:r>
      <w:r>
        <w:rPr>
          <w:lang w:val="hi_IN" w:bidi="hi_IN"/>
        </w:rPr>
        <w:t xml:space="preserve"> मसीहा के लिए एक शीर्षक है, जो यीशु है। यह उस सच्चाई को दर्शाता है कि वह स्वर्ग से है, कि पृथ्वी पर उसका एक उद्देश्य है, और वह महिमा के साथ फिर आएगा। मनुष्य के पुत्र का अनुवाद उसी तरह करें जैसे आपने पहले इसका अनुवाद किया है। </w:t>
      </w:r>
      <w:r>
        <w:rPr>
          <w:lang w:val="hi_IN" w:bidi="hi_IN"/>
        </w:rPr>
        <w:t>मनुष्य का पुत्र</w:t>
      </w:r>
      <w:r>
        <w:rPr>
          <w:lang w:val="hi_IN" w:bidi="hi_IN"/>
        </w:rPr>
        <w:t xml:space="preserve"> मुख्य शब्दावली में है।</w:t>
      </w:r>
    </w:p>
    <w:p>
      <w:pPr/>
      <w:r>
        <w:rPr>
          <w:lang w:val="hi_IN" w:bidi="hi_IN"/>
        </w:rPr>
      </w:r>
      <w:r>
        <w:rPr>
          <w:lang w:val="hi_IN" w:bidi="hi_IN"/>
        </w:rPr>
        <w:t xml:space="preserve">तब चेलों ने यीशु से पूछा कि </w:t>
      </w:r>
      <w:r>
        <w:rPr>
          <w:b/>
          <w:lang w:val="hi_IN" w:bidi="hi_IN"/>
        </w:rPr>
        <w:t>शास्त्री</w:t>
      </w:r>
      <w:r>
        <w:rPr>
          <w:lang w:val="hi_IN" w:bidi="hi_IN"/>
        </w:rPr>
        <w:t xml:space="preserve">, या </w:t>
      </w:r>
      <w:r>
        <w:rPr>
          <w:b/>
          <w:lang w:val="hi_IN" w:bidi="hi_IN"/>
        </w:rPr>
        <w:t>धार्मिक व्यवस्था के शिक्षक</w:t>
      </w:r>
      <w:r>
        <w:rPr>
          <w:lang w:val="hi_IN" w:bidi="hi_IN"/>
        </w:rPr>
        <w:t xml:space="preserve">, यह क्यों सिखाते हैं कि </w:t>
      </w:r>
      <w:r>
        <w:rPr>
          <w:b/>
          <w:lang w:val="hi_IN" w:bidi="hi_IN"/>
        </w:rPr>
        <w:t>मसीहा</w:t>
      </w:r>
      <w:r>
        <w:rPr>
          <w:lang w:val="hi_IN" w:bidi="hi_IN"/>
        </w:rPr>
        <w:t xml:space="preserve"> के आने से पहले एलिय्याह का आना ज़रूरी है। शास्त्री वे लोग थे जो पुराने नियम के शास्त्र का अध्ययन करते थे और हाथ से उनकी प्रतिलिपियाँ बनाते थे। शास्त्रियों और मसीहा का अनुवाद उसी तरह करें जैसे आपने पहले उनका अनुवाद किया था। </w:t>
      </w:r>
      <w:r>
        <w:rPr>
          <w:lang w:val="hi_IN" w:bidi="hi_IN"/>
        </w:rPr>
        <w:t>शास्त्री</w:t>
      </w:r>
      <w:r>
        <w:rPr>
          <w:lang w:val="hi_IN" w:bidi="hi_IN"/>
        </w:rPr>
        <w:t xml:space="preserve"> और </w:t>
      </w:r>
      <w:r>
        <w:rPr>
          <w:lang w:val="hi_IN" w:bidi="hi_IN"/>
        </w:rPr>
        <w:t>मसीहा</w:t>
      </w:r>
      <w:r>
        <w:rPr>
          <w:lang w:val="hi_IN" w:bidi="hi_IN"/>
        </w:rPr>
        <w:t xml:space="preserve"> मुख्य शब्दावली में हैं।</w:t>
      </w:r>
    </w:p>
    <w:p>
      <w:pPr/>
      <w:r>
        <w:rPr>
          <w:lang w:val="hi_IN" w:bidi="hi_IN"/>
        </w:rPr>
      </w:r>
      <w:r>
        <w:rPr>
          <w:lang w:val="hi_IN" w:bidi="hi_IN"/>
        </w:rPr>
        <w:t>यूहन्ना बपतिस्मा देने वाला</w:t>
      </w:r>
      <w:r>
        <w:rPr>
          <w:lang w:val="hi_IN" w:bidi="hi_IN"/>
        </w:rPr>
        <w:t xml:space="preserve"> यीशु से छह महीने पहले पैदा हुआ था। आपको याद होगा कि उसने लोगों से पाप करना छोड़ने के लिए कहकर उन्हें यीशु के आगमन के लिए तैयार किया था। उसने उस भविष्यवाणी को पूरा किया कि मसीहा के आने से पहले एलिय्याह आएगा।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17:14–21</w:t>
      </w:r>
      <w:r>
        <w:rPr>
          <w:lang w:val="hi_IN" w:bidi="hi_IN"/>
        </w:rPr>
      </w:r>
    </w:p>
    <w:p>
      <w:pPr>
        <w:pStyle w:val="Heading3"/>
      </w:pPr>
      <w:r>
        <w:rPr>
          <w:lang w:val="hi_IN" w:bidi="hi_IN"/>
        </w:rPr>
        <w:t>सुने और मन में रखें</w:t>
      </w:r>
    </w:p>
    <w:p>
      <w:pPr/>
      <w:r>
        <w:rPr>
          <w:lang w:val="hi_IN" w:bidi="hi_IN"/>
        </w:rPr>
      </w:r>
      <w:r>
        <w:rPr>
          <w:lang w:val="hi_IN" w:bidi="hi_IN"/>
        </w:rPr>
        <w:t>मत्ती 17:14–21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कहानी से पहले, यीशु ने अपने बारह करीबी चेलों को दुष्टात्माओं को निकालने और लोगों को चंगा करने का अधिकार दिया था, और फिर उसने उन्हें जोड़ियों में भेजा और उन्होंने दुष्टात्माओं को निकाला और लोगों को चंगा किया। आपको याद होगा कि चेला वह व्यक्ति है जो यीशु के पीछे चलता है।</w:t>
      </w:r>
    </w:p>
    <w:p>
      <w:pPr/>
      <w:r>
        <w:rPr>
          <w:lang w:val="hi_IN" w:bidi="hi_IN"/>
        </w:rPr>
      </w:r>
      <w:r>
        <w:rPr>
          <w:lang w:val="hi_IN" w:bidi="hi_IN"/>
        </w:rPr>
        <w:t>यह कहानी उस समय के तुरन्त बाद की है जब पहाड़ पर यीशु का रूप बदल गया था और पतरस, याकूब और यूहन्ना यह सब देख रहे थे। पहाड़ पर, लोगों से दूर, चेलों ने देखा कि परमेश्वर कहता है कि यीशु वास्तव में कौन है, लेकिन अब वे लोगों की भीड़ के पास लौट गए और यीशु फिर से एक साधारण व्यक्ति की तरह दिखता है।</w:t>
      </w:r>
    </w:p>
    <w:p>
      <w:pPr/>
      <w:r>
        <w:rPr>
          <w:lang w:val="hi_IN" w:bidi="hi_IN"/>
        </w:rPr>
      </w:r>
      <w:r>
        <w:rPr>
          <w:lang w:val="hi_IN" w:bidi="hi_IN"/>
        </w:rPr>
        <w:t>वे शायद इस समय गलील में हैं, और वे अभी भी यरूशलेम की ओर यात्रा कर रहे हैं। जब यीशु, पतरस, याकूब और यूहन्ना पहाड़ के नीचे पहुँचते हैं, तो वे एक ऐसी भीड़ के पास जाते हैं जो पहले से ही उनका इंतजार कर रही है। एक व्यक्ति यीशु के पास आता है, उसके सामने घुटने टेकता है, और उसे "प्रभु" कहता है, जिसका अर्थ है स्वामी। वह ये काम नम्रता और सम्मान दिखाने के लिए करता है।</w:t>
      </w:r>
    </w:p>
    <w:p>
      <w:pPr/>
      <w:r>
        <w:rPr>
          <w:lang w:val="hi_IN" w:bidi="hi_IN"/>
        </w:rPr>
      </w:r>
      <w:r>
        <w:rPr>
          <w:lang w:val="hi_IN" w:bidi="hi_IN"/>
        </w:rPr>
        <w:t>यहाँ रुकें और ताबोर पर्वत के नीचे का चित्र दिखाएँ।</w:t>
      </w:r>
    </w:p>
    <w:p>
      <w:pPr/>
      <w:r>
        <w:rPr>
          <w:lang w:val="hi_IN" w:bidi="hi_IN"/>
        </w:rPr>
      </w:r>
      <w:r>
        <w:rPr>
          <w:lang w:val="hi_IN" w:bidi="hi_IN"/>
        </w:rPr>
        <w:t>वह व्यक्ति यीशु से अपने पुत्र पर दया करने की विनती करता है, क्योंकि उसका पुत्र अक्सर बेकाबू होकर काँपता रहता है। यहूदी लोग उस लड़के के व्यवहार को पागलपन समझते थे और मानते थे कि किसी दुष्टात्मा के कारण वह अपने होश खो बैठता है और उसका सारा शरीर काँपने लगता है। लड़का बहुत कष्ट उठाता है, क्योंकि जब वह अपने होश में नहीं रहता, तो वह बार-बार कभी आग में, तो कभी पानी में गिर पड़ता है। जिस पानी में वह गिरता था, वह इतना गहरा था कि उसमें गिरने पर उसकी जान को खतरा हो जाता था। आपको याद होगा कि दुष्टात्मा एक बुरी आत्मा होती है।</w:t>
      </w:r>
    </w:p>
    <w:p>
      <w:pPr/>
      <w:r>
        <w:rPr>
          <w:lang w:val="hi_IN" w:bidi="hi_IN"/>
        </w:rPr>
      </w:r>
      <w:r>
        <w:rPr>
          <w:lang w:val="hi_IN" w:bidi="hi_IN"/>
        </w:rPr>
        <w:t>वह व्यक्ति कहता है कि वह पहले अपने पुत्र को चेलों के पास लाया था, लेकिन वे उसे चंगा नहीं कर सके। वह शायद अपने पुत्र को उन नौ चेलों के पास ले गया जो पहाड़ पर नहीं गए, जबकि पतरस, याकूब और यूहन्ना यीशु के साथ पहाड़ पर गए थे।</w:t>
      </w:r>
    </w:p>
    <w:p>
      <w:pPr/>
      <w:r>
        <w:rPr>
          <w:lang w:val="hi_IN" w:bidi="hi_IN"/>
        </w:rPr>
      </w:r>
      <w:r>
        <w:rPr>
          <w:lang w:val="hi_IN" w:bidi="hi_IN"/>
        </w:rPr>
        <w:t>जब यीशु उत्तर देता है, तो वह भीड़ और अपने चेलों से बात करता है। वह कहता है कि लोग "विश्वासहीन और भ्रष्ट हैं।" उसका अर्थ है कि वे परमेश्वर पर विश्वास नहीं करते और वे सही और गलत को समझने की कोशिश नहीं करते हैं। वह पूरी पीढ़ी के बारे में भी बात कर रहा है, उस समय रहने वाले सभी लोगों के बारे में भी।</w:t>
      </w:r>
    </w:p>
    <w:p>
      <w:pPr/>
      <w:r>
        <w:rPr>
          <w:lang w:val="hi_IN" w:bidi="hi_IN"/>
        </w:rPr>
      </w:r>
      <w:r>
        <w:rPr>
          <w:lang w:val="hi_IN" w:bidi="hi_IN"/>
        </w:rPr>
        <w:t>जब यीशु कहता है, "मुझे तुम्हारे साथ कब तक रहना होगा?" वह यह उम्मीद नहीं करता कि भीड़ उसके प्रश्न का उत्तर देगी। वह कह रहा है कि उसे आशा है कि उसे अब उनके साथ अधिक समय तक नहीं रहना पड़ेगा।</w:t>
      </w:r>
    </w:p>
    <w:p>
      <w:pPr/>
      <w:r>
        <w:rPr>
          <w:lang w:val="hi_IN" w:bidi="hi_IN"/>
        </w:rPr>
      </w:r>
      <w:r>
        <w:rPr>
          <w:lang w:val="hi_IN" w:bidi="hi_IN"/>
        </w:rPr>
        <w:t>वह यह भी पूछता है, “मैं तुम्हें कब तक सहूँ?” फिर से, वह यह उम्मीद नहीं करता कि भीड़ उसे उत्तर देगी। वह कह रहा है कि उसे आशा है कि उसे अब उनके अविश्वास को बहुत समय तक नहीं सहना पड़ेगा।</w:t>
      </w:r>
    </w:p>
    <w:p>
      <w:pPr/>
      <w:r>
        <w:rPr>
          <w:lang w:val="hi_IN" w:bidi="hi_IN"/>
        </w:rPr>
      </w:r>
      <w:r>
        <w:rPr>
          <w:lang w:val="hi_IN" w:bidi="hi_IN"/>
        </w:rPr>
        <w:t>यीशु कहता है कि लड़के को उसके पास ले आओ, इसलिए वे लड़के को उसके पास ले आए। फिर वह लड़के के भीतर की दुष्टात्मा को कड़ी आज्ञा देता है कि वह उससे निकल जाए, और दुष्टात्मा उसकी आज्ञा मानती है और उसे छोड़ देती है। तुरन्त लड़का चंगा हो जाता है। लड़के के व्यवहार से हर कोई देख सकता है कि दुष्टात्मा का अब उस पर अधिकार नहीं रहा।</w:t>
      </w:r>
    </w:p>
    <w:p>
      <w:pPr/>
      <w:r>
        <w:rPr>
          <w:lang w:val="hi_IN" w:bidi="hi_IN"/>
        </w:rPr>
      </w:r>
      <w:r>
        <w:rPr>
          <w:lang w:val="hi_IN" w:bidi="hi_IN"/>
        </w:rPr>
        <w:t>कुछ समय बाद, सभी 12 चेले अकेले में यीशु से बात करते हैं और पूछते हैं कि वे दुष्टात्मा को लड़के से क्यों नहीं निकाल पाए।</w:t>
      </w:r>
    </w:p>
    <w:p>
      <w:pPr/>
      <w:r>
        <w:rPr>
          <w:lang w:val="hi_IN" w:bidi="hi_IN"/>
        </w:rPr>
      </w:r>
      <w:r>
        <w:rPr>
          <w:lang w:val="hi_IN" w:bidi="hi_IN"/>
        </w:rPr>
        <w:t>यीशु ने चेलों को उत्तर देते हुए कहा कि वे दुष्टात्मा को लड़के से नहीं निकाल सके, क्योंकि उनका विश्वास बहुत कम था। उन्हें विश्वास नहीं था कि परमेश्वर सच में लड़के को चंगा करेगा। यीशु ने पहले ही अपने चेलों को दुष्टात्माओं को निकालने का अधिकार दे दिया था, लेकिन यहाँ उन्हें पता चलता है कि उन्हें परमेश्वर पर भी विश्वास करना चाहिए।</w:t>
      </w:r>
    </w:p>
    <w:p>
      <w:pPr/>
      <w:r>
        <w:rPr>
          <w:lang w:val="hi_IN" w:bidi="hi_IN"/>
        </w:rPr>
      </w:r>
      <w:r>
        <w:rPr>
          <w:lang w:val="hi_IN" w:bidi="hi_IN"/>
        </w:rPr>
        <w:t>अब यीशु अपने चेलों को कुछ बहुत महत्वपूर्ण बताता है। उसने उनसे कहा कि यदि उनका विश्वास किसी राई के पौधे के बीज जितना भी छोटा है तो वे उस पहाड़ से कह सकते हैं, "यहाँ से वहाँ हट जाओ" और पहाड़ हट जाएगा। वह शायद उस पहाड़ के बारे में बात कर रहा था जहाँ उसने पतरस, याकूब और यूहन्ना को अपनी महिमा दिखाई थी, क्योंकि वे इस समय अभी भी उस पहाड़ के पास हैं।</w:t>
      </w:r>
    </w:p>
    <w:p>
      <w:pPr/>
      <w:r>
        <w:rPr>
          <w:lang w:val="hi_IN" w:bidi="hi_IN"/>
        </w:rPr>
      </w:r>
      <w:r>
        <w:rPr>
          <w:lang w:val="hi_IN" w:bidi="hi_IN"/>
        </w:rPr>
        <w:t>उस समय राई के पौधे का बीज दुनिया के उस हिस्से में सबसे छोटा बीज था। यीशु कह रहा है कि किसी व्यक्ति के विश्वास का आकार परिणाम नहीं लाता। परमेश्‍वर की सामर्थ्य ही परिणाम लाती है। जो व्यक्ति परमेश्वर पर थोड़ा भी विश्वास करता है, वह परमेश्वर की सामर्थ पर भरोसा कर सकता है। उस समय यहूदी लोग किसी असंभव कार्य को करने के लिए "पहाड़ हिलाना" कहावत का प्रयोग करते थे।</w:t>
      </w:r>
    </w:p>
    <w:p>
      <w:pPr/>
      <w:r>
        <w:rPr>
          <w:lang w:val="hi_IN" w:bidi="hi_IN"/>
        </w:rPr>
      </w:r>
      <w:r>
        <w:rPr>
          <w:lang w:val="hi_IN" w:bidi="hi_IN"/>
        </w:rPr>
        <w:t>यीशु कहता है कि यदि वे परमेश्वर पर थोड़ा भी विश्वास करते हैं तो वे कुछ भी कर सकते हैं।</w:t>
      </w:r>
    </w:p>
    <w:p>
      <w:pPr/>
      <w:r>
        <w:rPr>
          <w:lang w:val="hi_IN" w:bidi="hi_IN"/>
        </w:rPr>
      </w:r>
      <w:r>
        <w:rPr>
          <w:lang w:val="hi_IN" w:bidi="hi_IN"/>
        </w:rPr>
        <w:t>यहाँ रुकें और एक राई के बीज के चित्र को देखें।</w:t>
      </w:r>
    </w:p>
    <w:p>
      <w:pPr/>
      <w:r>
        <w:rPr>
          <w:lang w:val="hi_IN" w:bidi="hi_IN"/>
        </w:rPr>
      </w:r>
      <w:r>
        <w:rPr>
          <w:lang w:val="hi_IN" w:bidi="hi_IN"/>
        </w:rPr>
        <w:t>चर्चा करें कि आपकी संस्कृति में सबसे छोटा बीज कौन सा है।</w:t>
      </w:r>
    </w:p>
    <w:p>
      <w:pPr/>
      <w:r>
        <w:rPr>
          <w:lang w:val="hi_IN" w:bidi="hi_IN"/>
        </w:rPr>
      </w:r>
      <w:r>
        <w:rPr>
          <w:lang w:val="hi_IN" w:bidi="hi_IN"/>
        </w:rPr>
        <w:t>चर्चा करें कि आपकी संस्कृति किसी ऐसी चीज़ के बारे में कैसे बात करती है जो करना असंभव है।</w:t>
      </w:r>
    </w:p>
    <w:p>
      <w:pPr/>
      <w:r>
        <w:rPr>
          <w:lang w:val="hi_IN" w:bidi="hi_IN"/>
        </w:rPr>
      </w:r>
      <w:r>
        <w:rPr>
          <w:lang w:val="hi_IN" w:bidi="hi_IN"/>
        </w:rPr>
        <w:t xml:space="preserve">कुछ बाइबल अनुवादों में यहाँ एक अतिरिक्त वचन है। उन अनुवादों में, यीशु ने चेलों से कहा कि इस प्रकार की दुष्टात्मा केवल प्रार्थना और उपवास से निकलती है। आपको याद होगा कि प्रार्थना का अर्थ है परमेश्वर से संवाद करना और उपवास का अर्थ है कुछ समय तक बिना खाए-पिए रहना। </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यीशु, पतरस, याकूब और यूहन्ना पहाड़ के नीचे पहुँचते हैं और एक भीड़ उनका इंतजार कर रही है। एक व्यक्ति आता है, यीशु के सामने घुटने टेकता है, और उससे अपने उस पुत्र को ठीक करने की विनती करता है जो दुष्टात्मा से ग्रस्त है। वह व्यक्ति कहता है कि उसने पहले ही यीशु के चेलों से मदद माँगी थी, लेकिन वे उसके पुत्र में से दुष्टात्मा को बाहर नहीं निकाल सके। यीशु पूरी भीड़ से बात करता है। वह उनसे कहता है कि उनमें विश्वास नहीं है।</w:t>
      </w:r>
    </w:p>
    <w:p>
      <w:pPr/>
      <w:r>
        <w:rPr>
          <w:lang w:val="hi_IN" w:bidi="hi_IN"/>
        </w:rPr>
      </w:r>
      <w:r>
        <w:rPr>
          <w:b/>
          <w:lang w:val="hi_IN" w:bidi="hi_IN"/>
        </w:rPr>
        <w:t>दूसरा दृश्य:</w:t>
      </w:r>
      <w:r>
        <w:rPr>
          <w:lang w:val="hi_IN" w:bidi="hi_IN"/>
        </w:rPr>
        <w:t xml:space="preserve"> यीशु सीधे लड़के के भीतर दुष्टात्मा से बात करता है और दुष्टात्मा को लड़के में से निकल जाने की आज्ञा देता है। तुरंत ही दुष्टात्मा निकल जाती है और लड़का ठीक हो जाता है।</w:t>
      </w:r>
    </w:p>
    <w:p>
      <w:pPr/>
      <w:r>
        <w:rPr>
          <w:lang w:val="hi_IN" w:bidi="hi_IN"/>
        </w:rPr>
      </w:r>
      <w:r>
        <w:rPr>
          <w:b/>
          <w:lang w:val="hi_IN" w:bidi="hi_IN"/>
        </w:rPr>
        <w:t>तीसरा दृश्य:</w:t>
      </w:r>
      <w:r>
        <w:rPr>
          <w:lang w:val="hi_IN" w:bidi="hi_IN"/>
        </w:rPr>
        <w:t xml:space="preserve"> कुछ समय बाद चेले यीशु से अकेले में बात करते हैं और उनसे पूछते हैं कि वे दुष्टात्मा को लड़के से क्यों नहीं निकाल पाए। यीशु चेलों से कहता है कि वे परमेश्वर पर पर्याप्त विश्वास नहीं करते थे। यदि वे परमेश्वर पर थोड़ा भी विश्वास करते तो वे कुछ भी कर सकते थे।</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12 चेले</w:t>
      </w:r>
    </w:p>
    <w:p>
      <w:pPr>
        <w:pStyle w:val="ListBullet"/>
        <w:spacing w:line="240" w:lineRule="auto"/>
        <w:ind w:left="720"/>
      </w:pPr>
      <w:r>
        <w:rPr>
          <w:lang w:val="hi_IN" w:bidi="hi_IN"/>
        </w:rPr>
      </w:r>
      <w:r>
        <w:rPr>
          <w:lang w:val="hi_IN" w:bidi="hi_IN"/>
        </w:rPr>
        <w:t>वह व्यक्ति जो यीशु के सामने घुटने टेकता है</w:t>
      </w:r>
    </w:p>
    <w:p>
      <w:pPr>
        <w:pStyle w:val="ListBullet"/>
        <w:spacing w:line="240" w:lineRule="auto"/>
        <w:ind w:left="720"/>
      </w:pPr>
      <w:r>
        <w:rPr>
          <w:lang w:val="hi_IN" w:bidi="hi_IN"/>
        </w:rPr>
      </w:r>
      <w:r>
        <w:rPr>
          <w:lang w:val="hi_IN" w:bidi="hi_IN"/>
        </w:rPr>
        <w:t>उस व्यक्ति का पुत्र</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पिछली कहानी में, यीशु पतरस, याकूब और यूहन्ना के साथ पहाड़ पर था। जब वे वहाँ थे, तब एक व्यक्ति अपने पुत्र को चंगाई के लिए अन्य नौ चेलों के पास लाया।</w:t>
      </w:r>
    </w:p>
    <w:p>
      <w:pPr/>
      <w:r>
        <w:rPr>
          <w:lang w:val="hi_IN" w:bidi="hi_IN"/>
        </w:rPr>
      </w:r>
      <w:r>
        <w:rPr>
          <w:lang w:val="hi_IN" w:bidi="hi_IN"/>
        </w:rPr>
        <w:t>इस कहानी में, यीशु और पतरस, याकूब और यूहन्ना अभी पहाड़ से उतरे हैं। वे भीड़ की ओर चलते हैं, जो पहले से ही उनका इंतजार कर रही है।</w:t>
      </w:r>
    </w:p>
    <w:p>
      <w:pPr/>
      <w:r>
        <w:rPr>
          <w:lang w:val="hi_IN" w:bidi="hi_IN"/>
        </w:rPr>
      </w:r>
      <w:r>
        <w:rPr>
          <w:lang w:val="hi_IN" w:bidi="hi_IN"/>
        </w:rPr>
        <w:t>तुरन्त, एक व्यक्ति यीशु के पास आता है और उसके सामने घुटने टेकता है। वह उसे "प्रभु" कहता है, जिसका अर्थ है स्वामी। वह व्यक्ति यीशु का सम्मान करता है और वह मदद चाहता है।</w:t>
      </w:r>
    </w:p>
    <w:p>
      <w:pPr/>
      <w:r>
        <w:rPr>
          <w:lang w:val="hi_IN" w:bidi="hi_IN"/>
        </w:rPr>
      </w:r>
      <w:r>
        <w:rPr>
          <w:lang w:val="hi_IN" w:bidi="hi_IN"/>
        </w:rPr>
        <w:t>उस व्यक्ति का कहना है कि उसके पुत्र का शरीर अक्सर काँपता रहता है और वह अक्सर आग और पानी में गिर जाता है। जब यीशु, पतरस, याकूब और यूहन्ना पहाड़ पर थे, तब वह अपने पुत्र को बाकी नौ चेलों के पास ले आया, लेकिन वे उसे चंगा नहीं कर सके।</w:t>
      </w:r>
    </w:p>
    <w:p>
      <w:pPr/>
      <w:r>
        <w:rPr>
          <w:lang w:val="hi_IN" w:bidi="hi_IN"/>
        </w:rPr>
      </w:r>
      <w:r>
        <w:rPr>
          <w:lang w:val="hi_IN" w:bidi="hi_IN"/>
        </w:rPr>
        <w:t>यीशु पूरी भीड़ से बात करता है। वह क्रोधित है क्योंकि वे परमेश्वर पर विश्वास नहीं करते और सही और गलत को नहीं पहचानते। वह ऐसे लोगों के साथ रहकर थक गया है जो परमेश्वर पर विश्वास नहीं करते। वह प्रश्नों का उपयोग करता है, "मुझे तुम्हारे साथ कब तक रहना होगा?" और "मैं तुम्हारे साथ कब तक सहता रहूँ?" अपनी निराशा दिखाने के लिए।</w:t>
      </w:r>
    </w:p>
    <w:p>
      <w:pPr/>
      <w:r>
        <w:rPr>
          <w:lang w:val="hi_IN" w:bidi="hi_IN"/>
        </w:rPr>
      </w:r>
      <w:r>
        <w:rPr>
          <w:lang w:val="hi_IN" w:bidi="hi_IN"/>
        </w:rPr>
        <w:t>यहाँ रुकें और चर्चा करें कि आपकी संस्कृति के लोग अपनी निराशा के बारे में कैसे दिखाते हैं या बात करते हैं। आपकी संस्कृति में इस तरह के प्रश्नों का उपयोग कैसे किया जाता है?</w:t>
      </w:r>
    </w:p>
    <w:p>
      <w:pPr/>
      <w:r>
        <w:rPr>
          <w:lang w:val="hi_IN" w:bidi="hi_IN"/>
        </w:rPr>
      </w:r>
      <w:r>
        <w:rPr>
          <w:lang w:val="hi_IN" w:bidi="hi_IN"/>
        </w:rPr>
        <w:t>यीशु कहता है कि लड़के को उसके पास ले आओ। यह स्पष्ट नहीं है कि वह किससे बात कर रहा है, लेकिन वह एक से अधिक व्यक्तियों से बात कर रहा है, इसलिए वह शायद भीड़ या अपने चेलों से बात कर रहा है। लड़के को यीशु के पास लाने के लिए एक से अधिक लोगों की आवश्यकता हो सकती है क्योंकि उसे नियंत्रित करना शायद कठिन है।</w:t>
      </w:r>
    </w:p>
    <w:p>
      <w:pPr/>
      <w:r>
        <w:rPr>
          <w:lang w:val="hi_IN" w:bidi="hi_IN"/>
        </w:rPr>
      </w:r>
      <w:r>
        <w:rPr>
          <w:lang w:val="hi_IN" w:bidi="hi_IN"/>
        </w:rPr>
        <w:t>जब यीशु दुष्टात्मा को निकलने की आज्ञा देता है, तो यह तुरन्त सभी के लिए स्पष्ट हो जाता है कि लड़का चंगा हो गया है। हर कोई देख सकता है कि दुष्टात्मा के जाने के बाद लड़का अलग है।</w:t>
      </w:r>
    </w:p>
    <w:p>
      <w:pPr/>
      <w:r>
        <w:rPr>
          <w:lang w:val="hi_IN" w:bidi="hi_IN"/>
        </w:rPr>
      </w:r>
      <w:r>
        <w:rPr>
          <w:lang w:val="hi_IN" w:bidi="hi_IN"/>
        </w:rPr>
        <w:t>कुछ समय बाद, चेले यीशु से अकेले में बात करते हैं। यह स्पष्ट नहीं है कि वे इस समय कहाँ हैं। केवल यीशु और उसके 12 चेले एक साथ होते हैं जब वे उससे पूछते हैं कि वे दुष्टात्मा को लड़के से क्यों नहीं निकाल पाए।</w:t>
      </w:r>
    </w:p>
    <w:p>
      <w:pPr/>
      <w:r>
        <w:rPr>
          <w:lang w:val="hi_IN" w:bidi="hi_IN"/>
        </w:rPr>
      </w:r>
      <w:r>
        <w:rPr>
          <w:lang w:val="hi_IN" w:bidi="hi_IN"/>
        </w:rPr>
        <w:t>जब यीशु कहता है, "मैं तुमसे सच कहता हूँ" चेले समझते हैं कि वह चाहता है कि वे उस बात को ध्यान से सुनें। वह चाहता है कि वे उन शब्दों को याद रखें जो वह आगे कहने वाला है।</w:t>
      </w:r>
    </w:p>
    <w:p>
      <w:pPr/>
      <w:r>
        <w:rPr>
          <w:lang w:val="hi_IN" w:bidi="hi_IN"/>
        </w:rPr>
      </w:r>
      <w:r>
        <w:rPr>
          <w:lang w:val="hi_IN" w:bidi="hi_IN"/>
        </w:rPr>
        <w:t>चर्चा करें कि आपकी संस्कृति के लोग क्या कहते हैं या क्या करते हैं ताकि दूसरे लोग ध्यानपूर्वक सुन सकें कि वे आगे क्या कहने वाले हैं।</w:t>
      </w:r>
    </w:p>
    <w:p>
      <w:pPr/>
      <w:r>
        <w:rPr>
          <w:lang w:val="hi_IN" w:bidi="hi_IN"/>
        </w:rPr>
      </w:r>
      <w:r>
        <w:rPr>
          <w:lang w:val="hi_IN" w:bidi="hi_IN"/>
        </w:rPr>
        <w:t>यीशु कहता है कि यदि उनमें राई के बीज के बराबर भी विश्वास होता, जो कि उनकी भूमि का सबसे छोटा बीज होता, तो वे उस पहाड़ को भी कह सकते थे कि "यहाँ से वहाँ चला जा।" वह शायद उस पहाड़ के बारे में बात कर रहा था जहाँ उसने पतरस, याकूब और यूहन्ना को अपनी महिमा दिखाई थी, और वे अभी भी उसे देख सकते हैं, जहाँ वे हैं। वह कह रहे हैं कि यदि उनमें परमेश्वर पर थोड़ा भी विश्वास होता तो वे कुछ भी कर सकते थे। कुछ भी असंभव नहीं होता।</w:t>
      </w:r>
    </w:p>
    <w:p>
      <w:pPr/>
      <w:r>
        <w:rPr>
          <w:lang w:val="hi_IN" w:bidi="hi_IN"/>
        </w:rPr>
      </w:r>
      <w:r>
        <w:rPr>
          <w:lang w:val="hi_IN" w:bidi="hi_IN"/>
        </w:rPr>
        <w:t>कुछ अनुवादों में इस बिन्दु पर एक और वचन शामिल है। उस वचन में यीशु अपने चेलों से कहता है कि इस प्रकार का दुष्टात्मा केवल प्रार्थना और उपवास से ही निकलता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12 चेले</w:t>
      </w:r>
    </w:p>
    <w:p>
      <w:pPr>
        <w:pStyle w:val="ListBullet"/>
        <w:spacing w:line="240" w:lineRule="auto"/>
        <w:ind w:left="720"/>
      </w:pPr>
      <w:r>
        <w:rPr>
          <w:lang w:val="hi_IN" w:bidi="hi_IN"/>
        </w:rPr>
      </w:r>
      <w:r>
        <w:rPr>
          <w:lang w:val="hi_IN" w:bidi="hi_IN"/>
        </w:rPr>
        <w:t>वह व्यक्ति जो यीशु के सामने घुटने टेकता है</w:t>
      </w:r>
    </w:p>
    <w:p>
      <w:pPr>
        <w:pStyle w:val="ListBullet"/>
        <w:spacing w:line="240" w:lineRule="auto"/>
        <w:ind w:left="720"/>
      </w:pPr>
      <w:r>
        <w:rPr>
          <w:lang w:val="hi_IN" w:bidi="hi_IN"/>
        </w:rPr>
      </w:r>
      <w:r>
        <w:rPr>
          <w:lang w:val="hi_IN" w:bidi="hi_IN"/>
        </w:rPr>
        <w:t>उस व्यक्ति का पुत्र</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महत्वपूर्ण है कि कोई महत्वपूर्ण या कठिन भाग छूट न जाए। कहानी के भागों को याद करने में समूह की मदद करें।</w:t>
      </w:r>
    </w:p>
    <w:p>
      <w:pPr/>
      <w:r>
        <w:rPr>
          <w:lang w:val="hi_IN" w:bidi="hi_IN"/>
        </w:rPr>
      </w:r>
      <w:r>
        <w:rPr>
          <w:lang w:val="hi_IN" w:bidi="hi_IN"/>
        </w:rPr>
        <w:t>याद रखें कि भीड़ पहले से ही यीशु, पतरस, याकूब और यूहन्ना का इंतजार कर रही है। यीशु और उसके चेले भीड़ के पास जाते हैं और भीड़ में से एक व्यक्ति यीशु के पास आता है, उसके सामने घुटने टेकता है, और कहता है, "प्रभु" जिसका अर्थ है स्वामी।</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उस व्यक्ति का पात्र निभा रहे अभिनेता से पूछें, "आप कैसा महसूस कर रहे हैं?" आप ऐसी बातें सुन सकते हैं, "यीशु में मेरे पुत्र को चंगा करने की सामर्थ्य है!" या "केवल यीशु ही मेरे पुत्र की मदद कर सकता है!" या "मैं निराश महसूस कर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उस व्यक्ति ने यीशु को बताया कि कभी-कभी उसके पुत्र का पूरा शरीर काँपता रहता है और वह खतरे में है क्योंकि वह अक्सर आग या पानी में गिर जाता है। वह कहता है कि वह अपने पुत्र को पहले चेलों के पास लाया था, लेकिन वे उसके पुत्र को चंगा नहीं कर सके।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भीड़ का पात्र निभाने वाले अभिनेताओं से पूछें, "आप कैसा महसूस कर रहे हैं?" आप ऐसी बातें सुन सकते हैं, "मैं इस व्यक्ति और उसके पुत्र के लिए बहुत दुखी हूँ!" या "मुझे आशा है कि यीशु इस व्यक्ति के पुत्र को चंगा करेगा" या "मैं एक चमत्कार देखना चाहता हूँ।"</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 "मुझे शर्म आती है कि हम दुष्टात्मा को लड़के से नहीं निकाल सके" या "मैं सोच रहा हूँ कि क्या अब यीशु हमसे नाराज़ हैं?" या "मैं उलझन में हूँ कि हम दुष्टात्मा को लड़के से क्यों नहीं निकाल पाए।"</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उत्तर देता है, पूरी भीड़ से बात करते हुए, जिसमें उसके चेले भी शामिल हैं। वह कहता है, "हे अविश्वासी और भ्रष्ट लोगों! मैं कब तक तुम्हारी सहूंगा? वह कह रहा है कि उनमें विश्वास नहीं है और वे सही और गलत को नहीं जानते। वह उनके साथ रहकर थक गया है, और उसे आशा है कि उसे अब उनके साथ बहुत समय नहीं रहना पड़ेगा।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पात्र निभाने वाले अभिनेता से पूछें, "आप कैसा महसूस कर रहे हैं?" आप शायद ऐसी बातें सुनें, "मैं थक गया हूँ!" "मैं क्रोधित हूँ कि लोग परमेश्वर की सामर्थ्य पर विश्वास नहीं करते हैं!" या "मैं जल्द ही अपने स्वर्ग में पिता के पास वापस जाना चाहता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कि लड़के को उसके पास ले आओ। वह एक से अधिक व्यक्तियों से बात कर रहा है, इसलिए वह शायद भीड़ या अपने चेलों से कह रहा था कि वे लड़के को उसके पास ले आएँ। जब वह दुष्टात्मा को निकल जाने की आज्ञा देता है, तो दुष्टात्मा तुरंत आज्ञा मान लेती है। हर कोई देख सकता है कि लड़का चंगा हो गया है क्योंकि दुष्टात्मा के जाने के बाद वह अलग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लड़के के पिता का पात्र निभा रहे अभिनेता से पूछें, "आप कैसा महसूस कर रहे हैं?" आप ऐसी बातें सुन सकते हैं, "मैं यीशु का बहुत धन्यवाद करता हूँ कि उसने मेरे पुत्र को चंगा किया है!" या "मुझे बहुत राहत है कि मेरा पुत्र चंगा हो गया है!" या "मुझे पता था कि यीशु हमारी मदद कर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बाद में यीशु अपने चेलों के साथ अकेला है। यह स्पष्ट नहीं है कि वे उसी स्थान पर रुके और भीड़ चली गई या यीशु और उसके चेले भीड़ से अलग होकर किसी अन्य स्थान पर चले गए। जब चेले यीशु के साथ अकेले होते हैं, तो वे उससे पूछते हैं कि वे लड़के में से दुष्टात्मा को क्यों नहीं निकाल सके। यीशु चेलों से कहता है कि उनका परमेश्वर पर बहुत कम विश्वास था। यदि उनमें राई के बीज के बराबर भी विश्वास होता, तो वे उस पर्वत को यहाँ से वहाँ जाने के लिए कह सकते थे और वह हिल जाता। यदि उनके पास थोड़ा भी विश्वास होता, तो वे कुछ भी कर सकते थे। कुछ भी असंभव नहीं होता। ऐसा कहते समय यीशु शायद उस पहाड़ की ओर इशारा कर रहा था जहाँ उसने पतरस, याकूब और यूहन्ना को अपनी महिमा दिखाई थी। उस समय वे शायद अभी भी उसी पहाड़ के पास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 "मुझे शर्म आती है कि परमेश्वर पर मेरा विश्वास बहुत कम है" या "मैं हैरान हूँ कि परमेश्वर में थोड़े से विश्वास के साथ मैं कुछ असंभव कार्य कर सकता हूँ!" या "मैं उलझन में हूँ। क्या इतनी आश्चर्यजनक बात सच हो सकती है? या "मैं परमेश्वर में अधिक विश्वास रखना चाहता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जब वह व्यक्ति यीशु के पास आता है, तो वह उसे "</w:t>
      </w:r>
      <w:r>
        <w:rPr>
          <w:b/>
          <w:lang w:val="hi_IN" w:bidi="hi_IN"/>
        </w:rPr>
        <w:t>प्रभु</w:t>
      </w:r>
      <w:r>
        <w:rPr>
          <w:lang w:val="hi_IN" w:bidi="hi_IN"/>
        </w:rPr>
        <w:t xml:space="preserve">" कहता है। आपको याद होगा कि प्रभु का अर्थ है स्वामी। प्रभु के लिए वही शब्द प्रयोग करें जो आपने पहले प्रयोग किया है। </w:t>
      </w:r>
      <w:r>
        <w:rPr>
          <w:lang w:val="hi_IN" w:bidi="hi_IN"/>
        </w:rPr>
        <w:t>प्रभु</w:t>
      </w:r>
      <w:r>
        <w:rPr>
          <w:lang w:val="hi_IN" w:bidi="hi_IN"/>
        </w:rPr>
        <w:t xml:space="preserve"> शब्द मुख्य शब्दावली में है।</w:t>
      </w:r>
    </w:p>
    <w:p>
      <w:pPr/>
      <w:r>
        <w:rPr>
          <w:lang w:val="hi_IN" w:bidi="hi_IN"/>
        </w:rPr>
      </w:r>
      <w:r>
        <w:rPr>
          <w:lang w:val="hi_IN" w:bidi="hi_IN"/>
        </w:rPr>
        <w:t xml:space="preserve">वह व्यक्ति कहता है कि उसके पुत्र को </w:t>
      </w:r>
      <w:r>
        <w:rPr>
          <w:b/>
          <w:lang w:val="hi_IN" w:bidi="hi_IN"/>
        </w:rPr>
        <w:t>दौरे</w:t>
      </w:r>
      <w:r>
        <w:rPr>
          <w:lang w:val="hi_IN" w:bidi="hi_IN"/>
        </w:rPr>
        <w:t xml:space="preserve"> पड़ते हैं। जब किसी व्यक्ति का पूरा शरीर कुछ समय तक बेकाबू होकर काँपता रहता है, तो उसे दौरा कहते हैं। कभी-कभी किसी बीमारी के कारण भी व्यक्ति का पूरा शरीर काँपने लगता है, लेकिन इस व्यक्ति के पुत्र के मामले में ये दौरे एक दुष्टात्मा के कारण पड़ते हैं।</w:t>
      </w:r>
    </w:p>
    <w:p>
      <w:pPr/>
      <w:r>
        <w:rPr>
          <w:lang w:val="hi_IN" w:bidi="hi_IN"/>
        </w:rPr>
      </w:r>
      <w:r>
        <w:rPr>
          <w:lang w:val="hi_IN" w:bidi="hi_IN"/>
        </w:rPr>
        <w:t xml:space="preserve">वह व्यक्ति कहता है कि वह पहले अपने पुत्र को यीशु के </w:t>
      </w:r>
      <w:r>
        <w:rPr>
          <w:b/>
          <w:lang w:val="hi_IN" w:bidi="hi_IN"/>
        </w:rPr>
        <w:t>चेलों</w:t>
      </w:r>
      <w:r>
        <w:rPr>
          <w:lang w:val="hi_IN" w:bidi="hi_IN"/>
        </w:rPr>
        <w:t xml:space="preserve"> के पास लाया था, लेकिन वे उसके पुत्र में से दुष्टात्मा को नहीं निकाल सके। आपको याद होगा कि चेला वह व्यक्ति है जो यीशु के पीछे चलता है। चेले का अनुवाद उसी तरह करें जैसे आपने पहले इसका अनुवाद किया है। </w:t>
      </w:r>
      <w:r>
        <w:rPr>
          <w:lang w:val="hi_IN" w:bidi="hi_IN"/>
        </w:rPr>
        <w:t>चेला</w:t>
      </w:r>
      <w:r>
        <w:rPr>
          <w:lang w:val="hi_IN" w:bidi="hi_IN"/>
        </w:rPr>
        <w:t xml:space="preserve"> शब्द मुख्य शब्दावली में है।</w:t>
      </w:r>
    </w:p>
    <w:p>
      <w:pPr/>
      <w:r>
        <w:rPr>
          <w:lang w:val="hi_IN" w:bidi="hi_IN"/>
        </w:rPr>
      </w:r>
      <w:r>
        <w:rPr>
          <w:lang w:val="hi_IN" w:bidi="hi_IN"/>
        </w:rPr>
        <w:t xml:space="preserve">याद रखें कि </w:t>
      </w:r>
      <w:r>
        <w:rPr>
          <w:b/>
          <w:lang w:val="hi_IN" w:bidi="hi_IN"/>
        </w:rPr>
        <w:t>दुष्टात्मा</w:t>
      </w:r>
      <w:r>
        <w:rPr>
          <w:lang w:val="hi_IN" w:bidi="hi_IN"/>
        </w:rPr>
        <w:t xml:space="preserve"> एक बुरी आत्मा है, जो पहले एक स्वर्गदूत था, लेकिन उसने परमेश्वर के विरुद्ध विद्रोह किया। दुष्टात्मा के लिए उसी शब्द का उपयोग करें जो आपने पहले उपयोग किया है। </w:t>
      </w:r>
      <w:r>
        <w:rPr>
          <w:lang w:val="hi_IN" w:bidi="hi_IN"/>
        </w:rPr>
        <w:t>दुष्टात्मा</w:t>
      </w:r>
      <w:r>
        <w:rPr>
          <w:lang w:val="hi_IN" w:bidi="hi_IN"/>
        </w:rPr>
        <w:t xml:space="preserve"> शब्द मुख्य शब्दावली में है।</w:t>
      </w:r>
    </w:p>
    <w:p>
      <w:pPr/>
      <w:r>
        <w:rPr>
          <w:lang w:val="hi_IN" w:bidi="hi_IN"/>
        </w:rPr>
      </w:r>
      <w:r>
        <w:rPr>
          <w:lang w:val="hi_IN" w:bidi="hi_IN"/>
        </w:rPr>
        <w:t xml:space="preserve">वह व्यक्ति कहता है कि जब उसके पुत्र को दौरा पड़ता है, तो वह </w:t>
      </w:r>
      <w:r>
        <w:rPr>
          <w:b/>
          <w:lang w:val="hi_IN" w:bidi="hi_IN"/>
        </w:rPr>
        <w:t>पानी में गिर पड़ता है</w:t>
      </w:r>
      <w:r>
        <w:rPr>
          <w:lang w:val="hi_IN" w:bidi="hi_IN"/>
        </w:rPr>
        <w:t>। वह पानी इतना गहरा है कि उसमें गिरने पर लड़का खतरे में पड़ जाता है। यदि आपको आवश्यकता हो तो आप पानी के बजाय नदी या झील के लिए अपने शब्द का उपयोग कर सकते हैं।</w:t>
      </w:r>
    </w:p>
    <w:p>
      <w:pPr/>
      <w:r>
        <w:rPr>
          <w:lang w:val="hi_IN" w:bidi="hi_IN"/>
        </w:rPr>
      </w:r>
      <w:r>
        <w:rPr>
          <w:lang w:val="hi_IN" w:bidi="hi_IN"/>
        </w:rPr>
        <w:t xml:space="preserve">यीशु भीड़ को </w:t>
      </w:r>
      <w:r>
        <w:rPr>
          <w:b/>
          <w:lang w:val="hi_IN" w:bidi="hi_IN"/>
        </w:rPr>
        <w:t>अविश्वासी</w:t>
      </w:r>
      <w:r>
        <w:rPr>
          <w:lang w:val="hi_IN" w:bidi="hi_IN"/>
        </w:rPr>
        <w:t xml:space="preserve"> या विश्वास न करने वाले कहता है। आपको याद होगा कि </w:t>
      </w:r>
      <w:r>
        <w:rPr>
          <w:b/>
          <w:lang w:val="hi_IN" w:bidi="hi_IN"/>
        </w:rPr>
        <w:t>विश्वास</w:t>
      </w:r>
      <w:r>
        <w:rPr>
          <w:lang w:val="hi_IN" w:bidi="hi_IN"/>
        </w:rPr>
        <w:t xml:space="preserve"> का अर्थ है किसी से सहमत होना और उस पर भरोसा करना। अविश्वास विश्वास होने के विपरीत है। यीशु कह रहा है कि लोगों को परमेश्वर पर विश्वास नहीं है। </w:t>
      </w:r>
      <w:r>
        <w:rPr>
          <w:lang w:val="hi_IN" w:bidi="hi_IN"/>
        </w:rPr>
        <w:t>विश्वास</w:t>
      </w:r>
      <w:r>
        <w:rPr>
          <w:lang w:val="hi_IN" w:bidi="hi_IN"/>
        </w:rPr>
        <w:t xml:space="preserve"> शब्द मुख्य शब्दावली में है।</w:t>
      </w:r>
    </w:p>
    <w:p>
      <w:pPr/>
      <w:r>
        <w:rPr>
          <w:lang w:val="hi_IN" w:bidi="hi_IN"/>
        </w:rPr>
      </w:r>
      <w:r>
        <w:rPr>
          <w:lang w:val="hi_IN" w:bidi="hi_IN"/>
        </w:rPr>
        <w:t xml:space="preserve">यीशु ने भीड़ से पूछा, "मुझे तुम्हारे साथ </w:t>
      </w:r>
      <w:r>
        <w:rPr>
          <w:b/>
          <w:lang w:val="hi_IN" w:bidi="hi_IN"/>
        </w:rPr>
        <w:t>कब तक</w:t>
      </w:r>
      <w:r>
        <w:rPr>
          <w:lang w:val="hi_IN" w:bidi="hi_IN"/>
        </w:rPr>
        <w:t xml:space="preserve"> रहना होगा?" लेकिन वह भीड़ से जवाब की उम्मीद नहीं करता। वह कह रहा है कि वह लोगों के साथ बहुत समय नहीं रहना चाहता है।</w:t>
      </w:r>
    </w:p>
    <w:p>
      <w:pPr/>
      <w:r>
        <w:rPr>
          <w:lang w:val="hi_IN" w:bidi="hi_IN"/>
        </w:rPr>
      </w:r>
      <w:r>
        <w:rPr>
          <w:lang w:val="hi_IN" w:bidi="hi_IN"/>
        </w:rPr>
        <w:t xml:space="preserve">यीशु ने भीड़ से पूछा, "मैं </w:t>
      </w:r>
      <w:r>
        <w:rPr>
          <w:b/>
          <w:lang w:val="hi_IN" w:bidi="hi_IN"/>
        </w:rPr>
        <w:t>कब तक</w:t>
      </w:r>
      <w:r>
        <w:rPr>
          <w:lang w:val="hi_IN" w:bidi="hi_IN"/>
        </w:rPr>
        <w:t xml:space="preserve"> तुम्हें सहन करूँगा?" लेकिन वह भीड़ से जवाब की उम्मीद नहीं करता। वह कह रहा है कि वह लोगों को अब अधिक सहन नहीं करना चाहता क्योंकि उनका परमेश्वर में विश्वास नहीं है।</w:t>
      </w:r>
    </w:p>
    <w:p>
      <w:pPr/>
      <w:r>
        <w:rPr>
          <w:lang w:val="hi_IN" w:bidi="hi_IN"/>
        </w:rPr>
      </w:r>
      <w:r>
        <w:rPr>
          <w:lang w:val="hi_IN" w:bidi="hi_IN"/>
        </w:rPr>
        <w:t xml:space="preserve">यीशु चेलों से कहता है कि उनका </w:t>
      </w:r>
      <w:r>
        <w:rPr>
          <w:b/>
          <w:lang w:val="hi_IN" w:bidi="hi_IN"/>
        </w:rPr>
        <w:t>विश्वास थोड़ा</w:t>
      </w:r>
      <w:r>
        <w:rPr>
          <w:lang w:val="hi_IN" w:bidi="hi_IN"/>
        </w:rPr>
        <w:t xml:space="preserve"> है। मत्ती की पुस्तक में पानी पर चलने की कहानी में भी उसने "थोड़े विश्वास" की बात कही है। "थोड़े विश्वास" का अनुवाद उसी तरह करें जैसे आपने उस कहानी में किया है।</w:t>
      </w:r>
    </w:p>
    <w:p>
      <w:pPr/>
      <w:r>
        <w:rPr>
          <w:lang w:val="hi_IN" w:bidi="hi_IN"/>
        </w:rPr>
      </w:r>
      <w:r>
        <w:rPr>
          <w:lang w:val="hi_IN" w:bidi="hi_IN"/>
        </w:rPr>
        <w:t xml:space="preserve">यीशु कहता है कि यदि चेलों को </w:t>
      </w:r>
      <w:r>
        <w:rPr>
          <w:b/>
          <w:lang w:val="hi_IN" w:bidi="hi_IN"/>
        </w:rPr>
        <w:t>राई के बीज</w:t>
      </w:r>
      <w:r>
        <w:rPr>
          <w:lang w:val="hi_IN" w:bidi="hi_IN"/>
        </w:rPr>
        <w:t xml:space="preserve"> के बराबर भी विश्वास होता तो वे पहाड़ को यहाँ से वहाँ जाने के लिए कह सकते थे और वह चला जाता। उस क्षेत्र में राई का बीज सबसे छोटा बीज था। यीशु कह रहा है कि भले ही परमेश्वर पर उनका विश्वास बहुत कम हो, फिर भी वे कुछ भी कर सकते हैं। कुछ भी असंभव नहीं होता।</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17:22–27</w:t>
      </w:r>
      <w:r>
        <w:rPr>
          <w:lang w:val="hi_IN" w:bidi="hi_IN"/>
        </w:rPr>
      </w:r>
    </w:p>
    <w:p>
      <w:pPr>
        <w:pStyle w:val="Heading3"/>
      </w:pPr>
      <w:r>
        <w:rPr>
          <w:lang w:val="hi_IN" w:bidi="hi_IN"/>
        </w:rPr>
        <w:t>सुने और मन में रखें</w:t>
      </w:r>
    </w:p>
    <w:p>
      <w:pPr/>
      <w:r>
        <w:rPr>
          <w:lang w:val="hi_IN" w:bidi="hi_IN"/>
        </w:rPr>
      </w:r>
      <w:r>
        <w:rPr>
          <w:lang w:val="hi_IN" w:bidi="hi_IN"/>
        </w:rPr>
        <w:t>मत्ती 17:22–27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कहानी यीशु और उसके चेलों के "गलील में फिर से इकट्ठा होने के बाद होती है। गलील इस्राएल के उत्तरी क्षेत्र को दर्शाता है।</w:t>
      </w:r>
    </w:p>
    <w:p>
      <w:pPr/>
      <w:r>
        <w:rPr>
          <w:lang w:val="hi_IN" w:bidi="hi_IN"/>
        </w:rPr>
      </w:r>
      <w:r>
        <w:rPr>
          <w:lang w:val="hi_IN" w:bidi="hi_IN"/>
        </w:rPr>
        <w:t xml:space="preserve">यहाँ रुकें और अपने समूह को गलील क्षेत्र का नक्शा दिखाएँ। </w:t>
      </w:r>
    </w:p>
    <w:p>
      <w:pPr/>
      <w:r>
        <w:rPr>
          <w:lang w:val="hi_IN" w:bidi="hi_IN"/>
        </w:rPr>
      </w:r>
      <w:r>
        <w:rPr>
          <w:lang w:val="hi_IN" w:bidi="hi_IN"/>
        </w:rPr>
        <w:t>चेले यीशु के साथ इकट्ठे होते हैं और यीशु उनसे कहता है कि वह, मनुष्य का पुत्र, "उन मनुष्यों के हाथों में" सौंपा जाएगा, जो उसे मार डालेंगे। "उन मनुष्यों के हाथों में" एक इब्रानी अभिव्यक्ति है जिसका अर्थ है "लोगों की सामर्थ्य में।" यीशु कह रहा है कि कोई उसे उन लोगों के हाथ पकड़वाएगा जो उसे मार डालेंगे।</w:t>
      </w:r>
    </w:p>
    <w:p>
      <w:pPr/>
      <w:r>
        <w:rPr>
          <w:lang w:val="hi_IN" w:bidi="hi_IN"/>
        </w:rPr>
      </w:r>
      <w:r>
        <w:rPr>
          <w:lang w:val="hi_IN" w:bidi="hi_IN"/>
        </w:rPr>
        <w:t>यह दूसरी बार यीशु ने भविष्यवाणी की है कि वह मरेगा और परमेश्वर उसे तीसरे दिन मरे हुए लोगों में से जिलाएगा, लेकिन इस बार वह यह जोड़ता है कि उसे धोखा दिया जाएगा। जब चेले यह सुनते हैं, तो वे "शोक से भर जाते हैं" या बहुत दुखी होते हैं।</w:t>
      </w:r>
    </w:p>
    <w:p>
      <w:pPr/>
      <w:r>
        <w:rPr>
          <w:lang w:val="hi_IN" w:bidi="hi_IN"/>
        </w:rPr>
      </w:r>
      <w:r>
        <w:rPr>
          <w:lang w:val="hi_IN" w:bidi="hi_IN"/>
        </w:rPr>
        <w:t>अपने समूह के साथ चर्चा करें कि आपकी संस्कृति में लोग कैसे दिखाते हैं और कहते हैं कि वे "शोक से भरे हुए हैं" या बहुत दुखी हैं।</w:t>
      </w:r>
    </w:p>
    <w:p>
      <w:pPr/>
      <w:r>
        <w:rPr>
          <w:lang w:val="hi_IN" w:bidi="hi_IN"/>
        </w:rPr>
      </w:r>
      <w:r>
        <w:rPr>
          <w:lang w:val="hi_IN" w:bidi="hi_IN"/>
        </w:rPr>
        <w:t>अगली कहानी एक अन्य समय पर घटित होती है जब यीशु और उसके चेले कफरनहूम नगर में थे। पतरस बाहर है जब दो कर वसूलने वाले उससे पूछते हैं कि क्या उसका गुरु, यीशु, मंदिर का कर देता है। पतरस उनसे कहता है हाँ, यीशु कर देता है।</w:t>
      </w:r>
    </w:p>
    <w:p>
      <w:pPr/>
      <w:r>
        <w:rPr>
          <w:lang w:val="hi_IN" w:bidi="hi_IN"/>
        </w:rPr>
      </w:r>
      <w:r>
        <w:rPr>
          <w:lang w:val="hi_IN" w:bidi="hi_IN"/>
        </w:rPr>
        <w:t>मन्दिर कर रोमी कर नहीं था। फरीसी, जो धार्मिक अगुवों का एक समूह थे, उन्होंने मन्दिर कर की प्रथा शुरू की। सभी यहूदी पुरुष मन्दिर के लिए यह कर चुकाते थे।</w:t>
      </w:r>
    </w:p>
    <w:p>
      <w:pPr/>
      <w:r>
        <w:rPr>
          <w:lang w:val="hi_IN" w:bidi="hi_IN"/>
        </w:rPr>
      </w:r>
      <w:r>
        <w:rPr>
          <w:lang w:val="hi_IN" w:bidi="hi_IN"/>
        </w:rPr>
        <w:t>आपको याद होगा कि मन्दिर परमेश्वर का घर था जहाँ यहूदी लोग यरूशलेम में उसकी आराधना करते थे। जो लोग फसह के लिए यरूशलेम जाते थे, वे मन्दिर में कर चुकाते थे; लेकिन कर वसूलने वाले फसह से पहले के महीने में कर वसूलने के लिए देश के बाकी हिस्सों में भी जाते थे। फसह एक धार्मिक छुट्टी थी जिसे यहूदी लोग हर साल मनाते हैं ताकि यह याद किया जा सके कि परमेश्वर ने उनके पूर्वजों को मिस्र की गुलामी से निकाला था।</w:t>
      </w:r>
    </w:p>
    <w:p>
      <w:pPr/>
      <w:r>
        <w:rPr>
          <w:lang w:val="hi_IN" w:bidi="hi_IN"/>
        </w:rPr>
      </w:r>
      <w:r>
        <w:rPr>
          <w:lang w:val="hi_IN" w:bidi="hi_IN"/>
        </w:rPr>
        <w:t>यहाँ रुकें और समूह को यरूशलेम के मन्दिर की तस्वीर दिखाएँ।</w:t>
      </w:r>
    </w:p>
    <w:p>
      <w:pPr/>
      <w:r>
        <w:rPr>
          <w:lang w:val="hi_IN" w:bidi="hi_IN"/>
        </w:rPr>
      </w:r>
      <w:r>
        <w:rPr>
          <w:lang w:val="hi_IN" w:bidi="hi_IN"/>
        </w:rPr>
        <w:t>फिर पतरस उस घर में प्रवेश करता है जहाँ यीशु रह रहा है। अन्य चेले इस समय कहीं कफरनहूम में हैं, लेकिन उनका उल्लेख घर के अंदर नहीं किया गया है। इससे पहले कि पतरस को बोलने का मौका मिले, यीशु उससे पूछता है, "हे शमौन, तू क्या सोचता है? क्या मानव राजा अपने पुत्रों से कर लेते हैं या दूसरों से कर लेते हैं?" आपको याद होगा कि पतरस को शमौन भी कहा जाता है। यीशु जानते थे कि उन लोगों ने पतरस से पूछा कि क्या यीशु ने मन्दिर के करों का भुगतान किया, हालांकि पतरस ने उसे नहीं बताया था।</w:t>
      </w:r>
    </w:p>
    <w:p>
      <w:pPr/>
      <w:r>
        <w:rPr>
          <w:lang w:val="hi_IN" w:bidi="hi_IN"/>
        </w:rPr>
      </w:r>
      <w:r>
        <w:rPr>
          <w:lang w:val="hi_IN" w:bidi="hi_IN"/>
        </w:rPr>
        <w:t>पतरस उत्तर देता है कि मनुष्य के राजा अपने पुत्रों से कर नहीं लेते, बल्कि दूसरों से लेते हैं। यीशु कहता है, "तो पुत्र स्वतंत्र हैं।" यह कर मन्दिर के लिए इकट्ठा किया जाता है और परमेश्वर मन्दिर का राजा है, इसलिए परमेश्वर के पुत्रों को यह कर नहीं देना चाहिए। यीशु कह रहा है कि वह और पतरस परमेश्वर के पुत्र हैं, इसलिए उन्हें मन्दिर कर नहीं देना चाहिए।</w:t>
      </w:r>
    </w:p>
    <w:p>
      <w:pPr/>
      <w:r>
        <w:rPr>
          <w:lang w:val="hi_IN" w:bidi="hi_IN"/>
        </w:rPr>
      </w:r>
      <w:r>
        <w:rPr>
          <w:lang w:val="hi_IN" w:bidi="hi_IN"/>
        </w:rPr>
        <w:t>अपने समूह के साथ इस बात पर चर्चा करें कि आपकी संस्कृति में लोग अपने परिवार के सदस्यों के साथ बाहर के लोगों से किस प्रकार अलग व्यवहार करते हैं। आपकी संस्कृति में पुत्र होने के क्या-क्या विशेष अधिकार हैं?</w:t>
      </w:r>
    </w:p>
    <w:p>
      <w:pPr/>
      <w:r>
        <w:rPr>
          <w:lang w:val="hi_IN" w:bidi="hi_IN"/>
        </w:rPr>
      </w:r>
      <w:r>
        <w:rPr>
          <w:lang w:val="hi_IN" w:bidi="hi_IN"/>
        </w:rPr>
        <w:t>फिर यीशु ने कहा कि वह कर वसूलने वालों को नाराज़ नहीं करना चाहता, इसलिए उसने पतरस से कहा कि वह झील में मछली पकड़ने की रस्सी डाले और मछली पकड़ ले। वह पतरस को निर्देश देता है कि वह पहली मछली पकड़े और उसका मुँह खोले, और उसमें उसे एक चाँदी का सिक्का, यानी एक शेकेल मिलेगा। एक शेकेल चार द्राखामा था, और मन्दिर कर दो द्राखामा था, इसलिए उन दोनों के लिए चार पर्याप्त होंगे। फिर पतरस को वह सिक्का कर वसूलने वालों को देना चाहिए ताकि वे यीशु और पतरस दोनों के लिए कर चुका सकें।</w:t>
      </w:r>
    </w:p>
    <w:p>
      <w:pPr/>
      <w:r>
        <w:rPr>
          <w:lang w:val="hi_IN" w:bidi="hi_IN"/>
        </w:rPr>
      </w:r>
      <w:r>
        <w:rPr>
          <w:lang w:val="hi_IN" w:bidi="hi_IN"/>
        </w:rPr>
        <w:t>इस स्थिति में यीशु कर वसूलने वालों को क्रोधित नहीं करना चाहता था, क्योंकि वह अपनी व्यक्तिगत स्वतंत्रता छोड़ने को तैयार था, लेकिन ऐसे और भी समय थे जब यीशु लोगों को क्रोधित करने को तैयार था, यदि वे दूसरों को नुकसान पहुँचा रहे थे।</w:t>
      </w:r>
    </w:p>
    <w:p>
      <w:pPr/>
      <w:r>
        <w:rPr>
          <w:lang w:val="hi_IN" w:bidi="hi_IN"/>
        </w:rPr>
      </w:r>
      <w:r>
        <w:rPr>
          <w:lang w:val="hi_IN" w:bidi="hi_IN"/>
        </w:rPr>
        <w:t>यहाँ रुकें और अपने समूह को एक शेकेल की तस्वीर दिखाएँ।</w:t>
      </w:r>
    </w:p>
    <w:p>
      <w:pPr/>
      <w:r>
        <w:rPr>
          <w:lang w:val="hi_IN" w:bidi="hi_IN"/>
        </w:rPr>
      </w:r>
      <w:r>
        <w:rPr>
          <w:lang w:val="hi_IN" w:bidi="hi_IN"/>
        </w:rPr>
        <w:t>यहाँ रुकें और अपने समूह को मछली पकड़ने की डोरी और काँटे की तस्वीर दिखाएँ।</w:t>
      </w:r>
    </w:p>
    <w:p>
      <w:pPr/>
      <w:r>
        <w:rPr>
          <w:lang w:val="hi_IN" w:bidi="hi_IN"/>
        </w:rPr>
      </w:r>
      <w:r>
        <w:rPr>
          <w:lang w:val="hi_IN" w:bidi="hi_IN"/>
        </w:rPr>
        <w:t>अपने समूह के साथ चर्चा करें: आपकी संस्कृति में लोग धार्मिक अगुवों को नाराज न करने के लिए क्या करते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यीशु और उसके चेले गलील में एक साथ हैं, और यीशु चेलों से फिर से कहता है कि वह मर जाएगा। वह यह भी कहता है कि कोई उसे धोखा देगा। चेले इस समाचार से बहुत दुखी हैं।</w:t>
      </w:r>
    </w:p>
    <w:p>
      <w:pPr/>
      <w:r>
        <w:rPr>
          <w:lang w:val="hi_IN" w:bidi="hi_IN"/>
        </w:rPr>
      </w:r>
      <w:r>
        <w:rPr>
          <w:b/>
          <w:lang w:val="hi_IN" w:bidi="hi_IN"/>
        </w:rPr>
        <w:t>दूसरा दृश्य:</w:t>
      </w:r>
      <w:r>
        <w:rPr>
          <w:lang w:val="hi_IN" w:bidi="hi_IN"/>
        </w:rPr>
        <w:t xml:space="preserve"> पतरस कफ़रनहुम के बाहर है और कुछ कर वसूलने वाले उससे पूछते हैं कि क्या यीशु मंदिर कर देता है। पतरस कहता है हाँ, वह देता है।</w:t>
      </w:r>
    </w:p>
    <w:p>
      <w:pPr/>
      <w:r>
        <w:rPr>
          <w:lang w:val="hi_IN" w:bidi="hi_IN"/>
        </w:rPr>
      </w:r>
      <w:r>
        <w:rPr>
          <w:b/>
          <w:lang w:val="hi_IN" w:bidi="hi_IN"/>
        </w:rPr>
        <w:t>तीसरा दृश्य:</w:t>
      </w:r>
      <w:r>
        <w:rPr>
          <w:lang w:val="hi_IN" w:bidi="hi_IN"/>
        </w:rPr>
        <w:t xml:space="preserve"> पतरस घर में जाता है और यीशु उससे पूछता है कि सांसारिक राजा किससे अपने कर लेते हैं, अपने पुत्रों से या अन्य लोगों से। यीशु कहता है कि क्योंकि परमेश्वर मन्दिर का राजा है, इसलिए उसके पुत्र, जैसे यीशु और पतरस को मन्दिर कर नहीं देना चाहिए। लेकिन यीशु कर वसूलने वालों को परेशान नहीं करना चाहता है, इसलिए वह पतरस से कहता है कि वह मछली पकड़े और उसे मछली के मुँह में चाँदी का एक सिक्का मिलेगा जो उसे कर वसूलने वालों को देना चाहिए ताकि वह यीशु और पतरस दोनों के मन्दिर कर का भुगतान कर सके।</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12 चेले, जिनमें शमौन पतरस भी शामिल है</w:t>
      </w:r>
    </w:p>
    <w:p>
      <w:pPr>
        <w:pStyle w:val="ListBullet"/>
        <w:spacing w:line="240" w:lineRule="auto"/>
        <w:ind w:left="720"/>
      </w:pPr>
      <w:r>
        <w:rPr>
          <w:lang w:val="hi_IN" w:bidi="hi_IN"/>
        </w:rPr>
      </w:r>
      <w:r>
        <w:rPr>
          <w:lang w:val="hi_IN" w:bidi="hi_IN"/>
        </w:rPr>
        <w:t>मन्दिर में कर वसूलने वाले</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यीशु और उसके चेले इस्राएल के उत्तरी क्षेत्र गलील में कहीं एक साथ हैं। यीशु और उसके चेले एक साथ मिले और यीशु ने उन्हें दूसरी बार कहा कि वह मार दिया जाएगा। इस बार वह यह भी जोड़ता है कि उसे "मनुष्यों के हाथों में सौंप दिया जाएगा," जिसका अर्थ है कि कोई उसे धोखा देगा। जब चेले यह समाचार सुनते हैं तो वे बहुत दुखी होते हैं।</w:t>
      </w:r>
    </w:p>
    <w:p>
      <w:pPr/>
      <w:r>
        <w:rPr>
          <w:lang w:val="hi_IN" w:bidi="hi_IN"/>
        </w:rPr>
      </w:r>
      <w:r>
        <w:rPr>
          <w:lang w:val="hi_IN" w:bidi="hi_IN"/>
        </w:rPr>
        <w:t>दूसरे दृश्य में, "वे" गलील के एक नगर कफरनहूम में आए हैं। इसका शायद अर्थ है कि यीशु और उसके 12 चेले सभी कफरनहूम में एक साथ रह रहे थे। पतरस बाहर है, तभी मन्दिर कर के कुछ वसूलने वाले उससे पूछते हैं कि क्या यीशु मन्दिर कर देता है। मन्दिर कर फरीसियों ने बनाया था, जो उस समय इस्राएल में एक धार्मिक समूह थे। सभी वयस्क यहूदी पुरुष यरूशलेम के मन्दिर के खर्च के लिए मन्दिर कर चुकाते थे। पतरस उत्तर देता है, "हाँ।"</w:t>
      </w:r>
    </w:p>
    <w:p>
      <w:pPr/>
      <w:r>
        <w:rPr>
          <w:lang w:val="hi_IN" w:bidi="hi_IN"/>
        </w:rPr>
      </w:r>
      <w:r>
        <w:rPr>
          <w:lang w:val="hi_IN" w:bidi="hi_IN"/>
        </w:rPr>
        <w:t>तीसरे दृश्य में, पतरस उस घर में प्रवेश करता है जहाँ यीशु रह रहा है। अन्य चेले भी कफरनहूम में हैं, लेकिन इस दृश्य में उनका उल्लेख नहीं किया गया है। इससे पहले कि पतरस को बोलने का मौका मिले, यीशु उससे पूछता है, "हे शमौन, तू क्या सोचता है? क्या पृथ्वी के राजा अपना कर अपने पुत्रों से लेते हैं या दूसरों से? यीशु पहले से ही जानता था कि कर वसूलने वालों ने पतरस से क्या पूछा था, हालांकि पतरस ने उसे नहीं बताया था। यीशु पतरस से पूछता है, "हे शमौन, तू क्या सोचता है?" वह पहले से ही प्रश्न का उत्तर जानता है, लेकिन वह चाहता है कि पतरस उत्तर के बारे में सोचे ताकि यीशु उसे कुछ सिखा सके। यीशु पूछता है कि क्या "पृथ्वी के राजा" या मानव राजा, अपने पुत्रों से कर लेते हैं या अन्य लोगों से जो उनके पुत्र नहीं हैं। वह पृथ्वी के राजाओं की तुलना मन्दिर के राजा से कर रहा है, जो परमेश्वर है।</w:t>
      </w:r>
    </w:p>
    <w:p>
      <w:pPr/>
      <w:r>
        <w:rPr>
          <w:lang w:val="hi_IN" w:bidi="hi_IN"/>
        </w:rPr>
      </w:r>
      <w:r>
        <w:rPr>
          <w:lang w:val="hi_IN" w:bidi="hi_IN"/>
        </w:rPr>
        <w:t>पतरस उत्तर देता है, "दूसरों से।" यीशु कहता है, "तो पुत्र स्वतंत्र हैं," जिसका अर्थ है कि पुत्रों को कर नहीं देना चाहिए। हालाँकि उन्हें कर नहीं देना चाहिए था, फिर भी यीशु कर वसूलने वालों को परेशान नहीं करना चाहता था, इसलिए उन्होंने पतरस से कहा कि वह मछली पकड़ने के लिए समुद्र में "अपना जाल डाले" या "अपना कांटा डाले"। वह शायद गलील की झील के बारे में बात कर रहा है, क्योंकि कफरनहूम गलील की झील के पास है। वह पतरस से कहता है कि वह पहली मछली का मुँह खोले जिसे वह पकड़ेगा, और उसे उस मछली के मुँह में एक चाँदी का सिक्का मिलेगा। यह सिक्का इतना मूल्यवान होगा कि वह यीशु और पतरस के मन्दिर कर दोनों का भुगतान कर सके, और पतरस को वह कर वसूलने वालों को देना चाहिए।</w:t>
      </w:r>
    </w:p>
    <w:p>
      <w:pPr/>
      <w:r>
        <w:rPr>
          <w:lang w:val="hi_IN" w:bidi="hi_IN"/>
        </w:rPr>
      </w:r>
      <w:r>
        <w:rPr>
          <w:lang w:val="hi_IN" w:bidi="hi_IN"/>
        </w:rPr>
        <w:t>यहाँ रुकें और अपने समूह को गलील की झील का चित्र दिखाएँ।</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12 चेले, जिनमें शमौन पतरस भी शामिल है</w:t>
      </w:r>
    </w:p>
    <w:p>
      <w:pPr>
        <w:pStyle w:val="ListBullet"/>
        <w:spacing w:line="240" w:lineRule="auto"/>
        <w:ind w:left="720"/>
      </w:pPr>
      <w:r>
        <w:rPr>
          <w:lang w:val="hi_IN" w:bidi="hi_IN"/>
        </w:rPr>
      </w:r>
      <w:r>
        <w:rPr>
          <w:lang w:val="hi_IN" w:bidi="hi_IN"/>
        </w:rPr>
        <w:t>मन्दिर में कर वसूलने वाले</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अभिनय करना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तब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यीशु और उसके 12 चेले एक साथ मिलते हैं और यीशु चेलों से कहता है, "मनुष्य का पुत्र मनुष्यों के हाथों में सौंप दिया जाएगा, और वे उसे मार देंगे, और परमेश्वर उसे तीसरे दिन जिला देगा।"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पात्र निभाने वाले अभिनेताओं से पूछें, "आप कैसा महसूस कर रहे हैं?" आप ऐसी बातें सुन सकते हैं: "मैं बहुत दुखी हूँ! मैं नहीं चाहता कि यीशु मर जाए!"</w:t>
      </w:r>
    </w:p>
    <w:p>
      <w:pPr>
        <w:pStyle w:val="ListBullet"/>
        <w:spacing w:line="240" w:lineRule="auto"/>
        <w:ind w:left="720"/>
      </w:pPr>
      <w:r>
        <w:rPr>
          <w:lang w:val="hi_IN" w:bidi="hi_IN"/>
        </w:rPr>
      </w:r>
      <w:r>
        <w:rPr>
          <w:lang w:val="hi_IN" w:bidi="hi_IN"/>
        </w:rPr>
        <w:t>यीशु का पात्र निभाने वाले अभिनेता से पूछें, "आप कैसा महसूस कर रहे हैं? आप ऐसी बातें सुन सकते हैं: "क्या वे अभी भी पूरी कहानी नहीं सुन रहे हैं?" या "वे कब समझेंगे कि परमेश्वर मुझे तीसरे दिन मृत्यु से जिलाएगा?"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और चेले कफरनहूम में हैं। पतरस बाहर है, जब कर वसूलने वाले उससे पूछते हैं कि क्या यीशु वह मन्दिर कर देता है, जिसे सभी यहूदी पुरुष यरूशलेम के मन्दिर के खर्च के लिए चुकाते हैं। पतरस उत्तर देता है, "हाँ।"</w:t>
      </w:r>
    </w:p>
    <w:p>
      <w:pPr/>
      <w:r>
        <w:rPr>
          <w:lang w:val="hi_IN" w:bidi="hi_IN"/>
        </w:rPr>
      </w:r>
      <w:r>
        <w:rPr>
          <w:lang w:val="hi_IN" w:bidi="hi_IN"/>
        </w:rPr>
        <w:t xml:space="preserve">फिर पतरस उस घर में प्रवेश करता है जहाँ यीशु रह रहा है। अन्य चेले कफरनहूम में हैं, लेकिन इस दृश्य में उनका उल्लेख नहीं किया गया है। इससे पहले कि पतरस को बोलने का मौका मिले, यीशु उससे पूछता है, "हे शमौन, तू क्या सोचता है? क्या पृथ्वी के राजा अपना कर अपने पुत्रों से लेते हैं या दूसरों से? पतरस कहता है कि वे दूसरों से कर लेते हैं। यीशु कहता है, "तो पुत्र स्वतंत्र हैं।"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पतरस का पात्र निभाने वाले अभिनेता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यीशु पतरस से कहता है कि वह कर वसूलने वालों को परेशान नहीं करना चाहता है, इसलिए पतरस को झील में जाकर मछली पकड़नी चाहिए। वह शायद गलील की झील के बारे में बात कर रहा है, जो कफरनहूम के पास एक बड़ी झील है। मछली पकड़ने के लिए पतरस को “डोरी डालना” या “काँटा डालना” चाहिए। वह उससे कहता है कि वह पहली मछली को खोले और उसे चाँदी का एक सिक्का मिलेगा जो यीशु और पतरस दोनों के लिए मन्दिर कर का भुगतान करने के लिए पर्याप्त है। फिर उसे वह सिक्का कर वसूलने वालों को देना चाहिए ताकि वे अपना कर चुका सकें।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पतरस का पात्र निभाने वाले अभिनेता से पूछें, "आप कैसा महसूस कर रहे हैं?" आप शायद ऐसी बातें सुनें: "मैं इस आश्चर्यकर्म को देखने के लिए इंतजार नहीं कर सकता!" "यीशु चाहता है कि मैं कर का भुगतान करूँ, भले ही मैं परमेश्वर का पुत्र हूँ। कभी-कभी मुझे शांति बनाए रखनी पड़ती है, भले ही इसके लिए मुझे अपनी कुछ व्यक्तिगत स्वतंत्रताएँ छोड़नी पड़ें। यह कठिन है,” “यीशु नहीं चाहता कि हम मन्दिर कर वसूलने वालों को नाराज़ करें,” या “यीशु के पास यह सामर्थ्य है कि वह मेरे द्वारा पकड़ी गई मछली के मुँह में मेरी ज़रूरत का पैसा डाल दे!”</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यह कहानी तब होती है जब चेले </w:t>
      </w:r>
      <w:r>
        <w:rPr>
          <w:b/>
          <w:lang w:val="hi_IN" w:bidi="hi_IN"/>
        </w:rPr>
        <w:t>गलील</w:t>
      </w:r>
      <w:r>
        <w:rPr>
          <w:lang w:val="hi_IN" w:bidi="hi_IN"/>
        </w:rPr>
        <w:t xml:space="preserve"> में यीशु के साथ फिर से मिलते हैं। आपको याद होगा कि गलील उत्तरी इस्राएल का क्षेत्र है। </w:t>
      </w:r>
      <w:r>
        <w:rPr>
          <w:lang w:val="hi_IN" w:bidi="hi_IN"/>
        </w:rPr>
        <w:t>गलील</w:t>
      </w:r>
      <w:r>
        <w:rPr>
          <w:lang w:val="hi_IN" w:bidi="hi_IN"/>
        </w:rPr>
        <w:t xml:space="preserve"> शब्द मुख्य शब्दावली में है।</w:t>
      </w:r>
    </w:p>
    <w:p>
      <w:pPr/>
      <w:r>
        <w:rPr>
          <w:lang w:val="hi_IN" w:bidi="hi_IN"/>
        </w:rPr>
      </w:r>
      <w:r>
        <w:rPr>
          <w:lang w:val="hi_IN" w:bidi="hi_IN"/>
        </w:rPr>
        <w:t xml:space="preserve">यीशु कहता है कि </w:t>
      </w:r>
      <w:r>
        <w:rPr>
          <w:b/>
          <w:lang w:val="hi_IN" w:bidi="hi_IN"/>
        </w:rPr>
        <w:t>मनुष्य का पुत्र</w:t>
      </w:r>
      <w:r>
        <w:rPr>
          <w:lang w:val="hi_IN" w:bidi="hi_IN"/>
        </w:rPr>
        <w:t xml:space="preserve"> </w:t>
      </w:r>
      <w:r>
        <w:rPr>
          <w:b/>
          <w:lang w:val="hi_IN" w:bidi="hi_IN"/>
        </w:rPr>
        <w:t>मनुष्यों के हाथों में</w:t>
      </w:r>
      <w:r>
        <w:rPr>
          <w:lang w:val="hi_IN" w:bidi="hi_IN"/>
        </w:rPr>
        <w:t xml:space="preserve"> सौंप दिया जाएगा और वे उसे मार डालेंगे। आपको याद होगा कि यीशु अक्सर अपने आप को दर्शाने के लिए </w:t>
      </w:r>
      <w:r>
        <w:rPr>
          <w:b/>
          <w:lang w:val="hi_IN" w:bidi="hi_IN"/>
        </w:rPr>
        <w:t>मनुष्य का पुत्र</w:t>
      </w:r>
      <w:r>
        <w:rPr>
          <w:lang w:val="hi_IN" w:bidi="hi_IN"/>
        </w:rPr>
        <w:t xml:space="preserve"> शीर्षक का उपयोग करता है क्योंकि इसका अर्थ है मसीहा। मनुष्य का पुत्र के लिए उसी वाक्यांश का उपयोग करें जो आपने पहले उपयोग किया था। </w:t>
      </w:r>
      <w:r>
        <w:rPr>
          <w:lang w:val="hi_IN" w:bidi="hi_IN"/>
        </w:rPr>
        <w:t>मनुष्य का पुत्र</w:t>
      </w:r>
      <w:r>
        <w:rPr>
          <w:lang w:val="hi_IN" w:bidi="hi_IN"/>
        </w:rPr>
        <w:t xml:space="preserve"> शब्द मुख्य शब्दावली में है। "मनुष्यों के हाथों में सौंप दिया जाना" एक इब्रानी अभिव्यक्ति है जिसका अर्थ है "मनुष्यों की शक्ति में।" यीशु कह रहा है कि कोई उसे उन लोगों के हाथ पकड़वाएगा जो उसे मार डालेंगे।</w:t>
      </w:r>
    </w:p>
    <w:p>
      <w:pPr/>
      <w:r>
        <w:rPr>
          <w:lang w:val="hi_IN" w:bidi="hi_IN"/>
        </w:rPr>
      </w:r>
      <w:r>
        <w:rPr>
          <w:b/>
          <w:lang w:val="hi_IN" w:bidi="hi_IN"/>
        </w:rPr>
        <w:t>चेले</w:t>
      </w:r>
      <w:r>
        <w:rPr>
          <w:lang w:val="hi_IN" w:bidi="hi_IN"/>
        </w:rPr>
        <w:t xml:space="preserve"> </w:t>
      </w:r>
      <w:r>
        <w:rPr>
          <w:b/>
          <w:lang w:val="hi_IN" w:bidi="hi_IN"/>
        </w:rPr>
        <w:t>शोक से भरे</w:t>
      </w:r>
      <w:r>
        <w:rPr>
          <w:lang w:val="hi_IN" w:bidi="hi_IN"/>
        </w:rPr>
        <w:t xml:space="preserve"> हुए थे। आपको याद होगा कि चेला वह व्यक्ति है जो यीशु के पीछे चलता है। चेलों के लिए उसी शब्द का उपयोग करें जिसका उपयोग आपने पहले किया है। </w:t>
      </w:r>
      <w:r>
        <w:rPr>
          <w:lang w:val="hi_IN" w:bidi="hi_IN"/>
        </w:rPr>
        <w:t>चेला</w:t>
      </w:r>
      <w:r>
        <w:rPr>
          <w:lang w:val="hi_IN" w:bidi="hi_IN"/>
        </w:rPr>
        <w:t xml:space="preserve"> शब्द मुख्य शब्दावली में है। "शोक से भरे हुए" का अर्थ है कि वे बहुत दुखी हैं।</w:t>
      </w:r>
    </w:p>
    <w:p>
      <w:pPr/>
      <w:r>
        <w:rPr>
          <w:lang w:val="hi_IN" w:bidi="hi_IN"/>
        </w:rPr>
      </w:r>
      <w:r>
        <w:rPr>
          <w:lang w:val="hi_IN" w:bidi="hi_IN"/>
        </w:rPr>
        <w:t xml:space="preserve">कर वसूलने वाले पतरस से पूछते हैं कि क्या यीशु दो द्राख्मा मंदिर कर का भुगतान करता है। </w:t>
      </w:r>
      <w:r>
        <w:rPr>
          <w:b/>
          <w:lang w:val="hi_IN" w:bidi="hi_IN"/>
        </w:rPr>
        <w:t>द्राख्मा</w:t>
      </w:r>
      <w:r>
        <w:rPr>
          <w:lang w:val="hi_IN" w:bidi="hi_IN"/>
        </w:rPr>
        <w:t xml:space="preserve"> पैसे की एक इकाई है। यह लगभग दो दिन की मजदूरी के बराबर था।</w:t>
      </w:r>
    </w:p>
    <w:p>
      <w:pPr/>
      <w:r>
        <w:rPr>
          <w:lang w:val="hi_IN" w:bidi="hi_IN"/>
        </w:rPr>
      </w:r>
      <w:r>
        <w:rPr>
          <w:lang w:val="hi_IN" w:bidi="hi_IN"/>
        </w:rPr>
        <w:t xml:space="preserve">यीशु कहता है कि वह किसी को </w:t>
      </w:r>
      <w:r>
        <w:rPr>
          <w:b/>
          <w:lang w:val="hi_IN" w:bidi="hi_IN"/>
        </w:rPr>
        <w:t>ठेस पहुँचाना</w:t>
      </w:r>
      <w:r>
        <w:rPr>
          <w:lang w:val="hi_IN" w:bidi="hi_IN"/>
        </w:rPr>
        <w:t xml:space="preserve"> या </w:t>
      </w:r>
      <w:r>
        <w:rPr>
          <w:b/>
          <w:lang w:val="hi_IN" w:bidi="hi_IN"/>
        </w:rPr>
        <w:t>ठोकर का कारण बनना</w:t>
      </w:r>
      <w:r>
        <w:rPr>
          <w:lang w:val="hi_IN" w:bidi="hi_IN"/>
        </w:rPr>
        <w:t xml:space="preserve"> नहीं चाहता। उसका मतलब यह है कि वह कर वसूलने वालों को नाराज या परेशान नहीं करना चाहता। </w:t>
      </w:r>
    </w:p>
    <w:p>
      <w:pPr/>
      <w:r>
        <w:rPr>
          <w:lang w:val="hi_IN" w:bidi="hi_IN"/>
        </w:rPr>
      </w:r>
      <w:r>
        <w:rPr>
          <w:lang w:val="hi_IN" w:bidi="hi_IN"/>
        </w:rPr>
        <w:t xml:space="preserve">यीशु ने जिस </w:t>
      </w:r>
      <w:r>
        <w:rPr>
          <w:b/>
          <w:lang w:val="hi_IN" w:bidi="hi_IN"/>
        </w:rPr>
        <w:t>झील</w:t>
      </w:r>
      <w:r>
        <w:rPr>
          <w:lang w:val="hi_IN" w:bidi="hi_IN"/>
        </w:rPr>
        <w:t xml:space="preserve"> का उल्लेख किया है वह शायद </w:t>
      </w:r>
      <w:r>
        <w:rPr>
          <w:lang w:val="hi_IN" w:bidi="hi_IN"/>
        </w:rPr>
        <w:t>गलील की झील है</w:t>
      </w:r>
      <w:r>
        <w:rPr>
          <w:lang w:val="hi_IN" w:bidi="hi_IN"/>
        </w:rPr>
        <w:t>, जो कफरनहूम के पास एक बड़ी झील है।</w:t>
      </w:r>
    </w:p>
    <w:p>
      <w:pPr/>
      <w:r>
        <w:rPr>
          <w:lang w:val="hi_IN" w:bidi="hi_IN"/>
        </w:rPr>
      </w:r>
      <w:r>
        <w:rPr>
          <w:lang w:val="hi_IN" w:bidi="hi_IN"/>
        </w:rPr>
        <w:t xml:space="preserve">यीशु कहता है कि पतरस को मछली के मुँह में चाँदी का </w:t>
      </w:r>
      <w:r>
        <w:rPr>
          <w:b/>
          <w:lang w:val="hi_IN" w:bidi="hi_IN"/>
        </w:rPr>
        <w:t>सिक्का</w:t>
      </w:r>
      <w:r>
        <w:rPr>
          <w:lang w:val="hi_IN" w:bidi="hi_IN"/>
        </w:rPr>
        <w:t xml:space="preserve"> या एक शेकेल मिलेगा। एक शेकेल एक सिक्का था जिसकी कीमत यीशु और पतरस दोनों के लिए कर का भुगतान करने के लिए पर्याप्त था।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18:1–9</w:t>
      </w:r>
      <w:r>
        <w:rPr>
          <w:lang w:val="hi_IN" w:bidi="hi_IN"/>
        </w:rPr>
      </w:r>
    </w:p>
    <w:p>
      <w:pPr>
        <w:pStyle w:val="Heading3"/>
      </w:pPr>
      <w:r>
        <w:rPr>
          <w:lang w:val="hi_IN" w:bidi="hi_IN"/>
        </w:rPr>
        <w:t>सुने और मन में रखें</w:t>
      </w:r>
    </w:p>
    <w:p>
      <w:pPr/>
      <w:r>
        <w:rPr>
          <w:lang w:val="hi_IN" w:bidi="hi_IN"/>
        </w:rPr>
      </w:r>
      <w:r>
        <w:rPr>
          <w:lang w:val="hi_IN" w:bidi="hi_IN"/>
        </w:rPr>
        <w:t>मत्ती 18:1–9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कहानी मन्दिर कर की कहानी के समय के करीब या उसके तुरन्त बाद होती है। यीशु ने कहा कि राजा अपने पुत्रों से कर नहीं लेते, इसलिए यीशु और पतरस को मन्दिर का कर नहीं देना चाहिए। यह चर्चा चेलों को आश्चर्य कर सकती है कि क्या वे परमेश्वर के राज्य में महत्वपूर्ण लोग हैं।</w:t>
      </w:r>
    </w:p>
    <w:p>
      <w:pPr/>
      <w:r>
        <w:rPr>
          <w:lang w:val="hi_IN" w:bidi="hi_IN"/>
        </w:rPr>
      </w:r>
      <w:r>
        <w:rPr>
          <w:lang w:val="hi_IN" w:bidi="hi_IN"/>
        </w:rPr>
        <w:t>इस समय यीशु और उसके चेले शायद अभी भी कफरनहूम में हैं। चेले यीशु के पास आते हैं और पूछते हैं "स्वर्ग के राज्य में सबसे बड़ा कौन है?" आपको याद होगा कि "स्वर्ग का राज्य" परमेश्वर के राज्य को दर्शाता है। वे जानना चाहते हैं कि परमेश्वर के राज्य में सबसे महत्वपूर्ण या सबसे सम्मानित व्यक्ति कौन है। यीशु एक छोटे बच्चे को अपने पास आने के लिए कहता है, और वह उस बच्चे को अपने और अपने चेलों के बीच में खड़ा कर देता है, जहाँ से वे सभी उसे देख सकते हैं। वह कहता है, "मैं तुमसे सच कहता हूँ" जिसका अर्थ है कि वह चाहता है कि चेले ध्यानपूर्वक सुनें कि वह आगे क्या कहता है।</w:t>
      </w:r>
    </w:p>
    <w:p>
      <w:pPr/>
      <w:r>
        <w:rPr>
          <w:lang w:val="hi_IN" w:bidi="hi_IN"/>
        </w:rPr>
      </w:r>
      <w:r>
        <w:rPr>
          <w:lang w:val="hi_IN" w:bidi="hi_IN"/>
        </w:rPr>
        <w:t>यीशु ने उनसे कहा कि यदि वे नहीं फिरते, या अपनी सोच नहीं बदलते, और छोटे बच्चों के समान नहीं बनते, तो वे स्वर्ग के राज्य के सदस्य बिलकुल नहीं बन सकते। इसलिए जो कोई अपने आप को उस छोटे बच्चे की तरह नम्र करता है, या छोटा करता है, वही स्वर्ग के राज्य में सबसे बड़ा है। उस समय यहूदी समाज में बच्चे सबसे निम्न स्तर के लोग थे। उनका केवल शरीर ही छोटा नहीं था, बल्कि उनके पास अधिकार, शक्ति या कोई विशेष अधिकार भी नहीं था। यह दिखाता है कि स्वर्ग का राज्य पृथ्वी के राज्यों से अलग है।</w:t>
      </w:r>
    </w:p>
    <w:p>
      <w:pPr/>
      <w:r>
        <w:rPr>
          <w:lang w:val="hi_IN" w:bidi="hi_IN"/>
        </w:rPr>
      </w:r>
      <w:r>
        <w:rPr>
          <w:lang w:val="hi_IN" w:bidi="hi_IN"/>
        </w:rPr>
        <w:t>फिर यीशु कहता है कि जो कोई ऐसे बच्चे को “उसके नाम में,” अर्थात उसके कारण, ग्रहण करता है या उसका स्वागत करता है, वह यीशु को ग्रहण करता है।</w:t>
      </w:r>
    </w:p>
    <w:p>
      <w:pPr/>
      <w:r>
        <w:rPr>
          <w:lang w:val="hi_IN" w:bidi="hi_IN"/>
        </w:rPr>
      </w:r>
      <w:r>
        <w:rPr>
          <w:lang w:val="hi_IN" w:bidi="hi_IN"/>
        </w:rPr>
        <w:t>अपने समूह के साथ चर्चा करें कि आप कैसे जानते हैं कि आपकी संस्कृति में कौन से लोग सबसे महान हैं। वो कैसे दिखते हैं? वे कैसे व्यवहार करते हैं? उनके साथ अन्य लोगों की तुलना में किस प्रकार अलग व्यवहार किया जाता है?</w:t>
      </w:r>
    </w:p>
    <w:p>
      <w:pPr/>
      <w:r>
        <w:rPr>
          <w:lang w:val="hi_IN" w:bidi="hi_IN"/>
        </w:rPr>
      </w:r>
      <w:r>
        <w:rPr>
          <w:lang w:val="hi_IN" w:bidi="hi_IN"/>
        </w:rPr>
        <w:t>अपने समूह के साथ चर्चा करें कि आप कैसे जानते हैं कि आपकी संस्कृति में कौन से लोग सबसे निम्न स्तर के हैं। वो कैसे दिखते हैं? वे कैसे व्यवहार करते हैं? लोग सबसे निम्न स्तर के लोगों के साथ अन्य लोगों की तुलना में किस प्रकार अलग व्यवहार करते हैं? आपकी संस्कृति स्वर्ग के राज्य से किस तरह अलग है जिसका वर्णन यीशु कर रहा है?</w:t>
      </w:r>
    </w:p>
    <w:p>
      <w:pPr/>
      <w:r>
        <w:rPr>
          <w:lang w:val="hi_IN" w:bidi="hi_IN"/>
        </w:rPr>
      </w:r>
      <w:r>
        <w:rPr>
          <w:lang w:val="hi_IN" w:bidi="hi_IN"/>
        </w:rPr>
        <w:t>परन्तु यीशु कहता है कि यदि कोई विश्वासियों में से किसी को, जो छोटे बच्चों के समान हैं, पाप करने के लिए उकसाता है, तो बेहतर होगा कि कोई उस व्यक्ति के गले में एक बड़ी चक्की का पाट बाँध दे और उसे समुद्र की गहराई में डुबो दे। चक्की का पाट एक बड़ा, भारी पत्थर होता था जिसका उपयोग अनाज पीसने के लिए किया जाता था। यदि किसी व्यक्ति के गले में चक्की का पाट बाँध दिया जाए तो वह तैर नहीं पाएगा और डूब जाएगा। यीशु कह रहा है कि जो कोई उन पर भरोसा करता है, उसे पाप करने के लिए उकसाने की सज़ा, आपके गले में चक्की का पाट बाँधकर समुद्र की गहराई में फेंक दिए जाने से भी कहीं अधिक बुरी होगी। यीशु अपने चेलों को यह समझाने के लिए इस चौंकाने वाले चित्र का उपयोग करता है कि यह कितना महत्वपूर्ण है कि उसके किसी भी अनुयायी का उस पर से विश्वास न उठ जाए। यीशु के अनुयायी संसार के शक्तिशाली लोग नहीं हैं, परन्तु परमेश्वर शक्तिशाली है और जो कोई उन्हें पाप करने के लिए प्रलोभित करेगा, उसे दण्ड देगा।</w:t>
      </w:r>
    </w:p>
    <w:p>
      <w:pPr/>
      <w:r>
        <w:rPr>
          <w:lang w:val="hi_IN" w:bidi="hi_IN"/>
        </w:rPr>
      </w:r>
      <w:r>
        <w:rPr>
          <w:lang w:val="hi_IN" w:bidi="hi_IN"/>
        </w:rPr>
        <w:t>यहाँ रुकें और अपने समूह को एक चक्की के पाट की तस्वीर दिखाएँ।</w:t>
      </w:r>
    </w:p>
    <w:p>
      <w:pPr/>
      <w:r>
        <w:rPr>
          <w:lang w:val="hi_IN" w:bidi="hi_IN"/>
        </w:rPr>
      </w:r>
      <w:r>
        <w:rPr>
          <w:lang w:val="hi_IN" w:bidi="hi_IN"/>
        </w:rPr>
        <w:t>जब यीशु कहता है, "संसार पर हाय" तो उसका मतलब है "संसार के लोगों के लिए कितना भयानक और कितना दुखद है" क्योंकि वे विश्वासियों को पाप करने के लिए प्रलोभित करते हैं। लोग हमेशा दूसरों को पाप करने के लिए प्रलोभित करेंगे, लेकिन जो व्यक्ति दूसरों को पाप करने के लिए प्रलोभित करता है, उस पर "हाय" या दुःख और पीड़ा। परमेश्वर उस व्यक्ति को सजा देगा।</w:t>
      </w:r>
    </w:p>
    <w:p>
      <w:pPr/>
      <w:r>
        <w:rPr>
          <w:lang w:val="hi_IN" w:bidi="hi_IN"/>
        </w:rPr>
      </w:r>
      <w:r>
        <w:rPr>
          <w:lang w:val="hi_IN" w:bidi="hi_IN"/>
        </w:rPr>
        <w:t>अपने समूह के साथ चर्चा करें कि आपकी संस्कृति के लोग दूसरों को खतरे की चेतावनी कैसे देते हैं।</w:t>
      </w:r>
    </w:p>
    <w:p>
      <w:pPr/>
      <w:r>
        <w:rPr>
          <w:lang w:val="hi_IN" w:bidi="hi_IN"/>
        </w:rPr>
      </w:r>
      <w:r>
        <w:rPr>
          <w:lang w:val="hi_IN" w:bidi="hi_IN"/>
        </w:rPr>
        <w:t>यीशु कहता है कि यदि किसी का हाथ या पाँव उसे पाप करने के लिए उकसाता है, तो उसे काटकर अलग कर देना चाहिए। किसी व्यक्ति के लिए एक हाथ या एक पैर के साथ अनन्त जीवन में प्रवेश करना बेहतर है, बजाय इसके कि दोनों हाथ और दोनों पैर होते हुए भी परमेश्वर उसे नरक की अनन्त आग में फेंक दे। यीशु लोगों से अपने हाथ और पाँव काटने के लिए नहीं कह रहा है। वह यह दिखाने के लिए एक दृष्टान्त बता रहा है कि पाप कितना खतरनाक है। लोगों को पाप से बचने के लिए अपनी ओर से हर संभव प्रयास करना चाहिए, चाहे प्रलोभन का विरोध करने के लिए उन्हें कई चीज़ें छोड़नी ही क्यों न पड़ें।</w:t>
      </w:r>
    </w:p>
    <w:p>
      <w:pPr/>
      <w:r>
        <w:rPr>
          <w:lang w:val="hi_IN" w:bidi="hi_IN"/>
        </w:rPr>
      </w:r>
      <w:r>
        <w:rPr>
          <w:lang w:val="hi_IN" w:bidi="hi_IN"/>
        </w:rPr>
        <w:t>अपने समूह के साथ चर्चा करें कि आपकी संस्कृति उन लोगों के बारे में क्या सोचती है जिनके शरीर के कुछ अंग नहीं हैं।</w:t>
      </w:r>
    </w:p>
    <w:p>
      <w:pPr/>
      <w:r>
        <w:rPr>
          <w:lang w:val="hi_IN" w:bidi="hi_IN"/>
        </w:rPr>
      </w:r>
      <w:r>
        <w:rPr>
          <w:lang w:val="hi_IN" w:bidi="hi_IN"/>
        </w:rPr>
        <w:t>वह यह भी कहता है कि यदि किसी व्यक्ति की आँख उसे पाप करने पर उकसाती है, तो उसे अपनी आँख निकालकर फेंक देनी चाहिए। एक आँख के साथ परमेश्वर के साथ अनन्त जीवन पाना बेहतर है, बजाय इसके कि दोनों आँखें रखते हुए भी परमेश्वर उसे नरक में फेंक दे, जहाँ आग हमेशा जलती रहती है। फिर से, यीशु उन्हें अपनी आँखें निकालने के लिए नहीं कहता, बल्कि वह दिखाता है कि पाप कितना खतरनाक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चेले यीशु के पास आते हैं और उससे पूछते हैं कि स्वर्ग के राज्य में सबसे बड़ा या सबसे सम्मानित व्यक्ति कौन है। यीशु एक बच्चे को अपने और अपने चेलों के बीच खड़ा होने के लिए कहता है और कहता है कि स्वर्ग के राज्य में सबसे बड़ा वह है जो एक छोटे बच्चे की तरह विनम्र और शक्तिहीन है। चेलों को अपनी सोच बदलनी होगी और एक छोटे बच्चे की तरह विनम्र बनना होगा वरना वे स्वर्ग के राज्य में प्रवेश नहीं कर सकेंगे।</w:t>
      </w:r>
    </w:p>
    <w:p>
      <w:pPr/>
      <w:r>
        <w:rPr>
          <w:lang w:val="hi_IN" w:bidi="hi_IN"/>
        </w:rPr>
      </w:r>
      <w:r>
        <w:rPr>
          <w:b/>
          <w:lang w:val="hi_IN" w:bidi="hi_IN"/>
        </w:rPr>
        <w:t>दूसरा दृश्य:</w:t>
      </w:r>
      <w:r>
        <w:rPr>
          <w:lang w:val="hi_IN" w:bidi="hi_IN"/>
        </w:rPr>
        <w:t xml:space="preserve"> यदि कोई यीशु के अनुयायियों का, जो छोटे बच्चों के समान हैं, यीशु के नाम पर स्वागत करता है, तो वह यीशु का स्वागत करता है। लेकिन यह उस व्यक्ति के लिए भयानक होगा जो उसके किसी विनम्र अनुयायी को पाप करने के लिए प्रलोभित करता है। उस व्यक्ति के लिए बेहतर होगा कि उसके गले में चक्की का पाट बाँध दिया जाए और कोई उसे समुद्र के सबसे गहरे हिस्से में फेंक दे। अपने अनुयायियों को पाप करने के लिए प्रलोभित करने पर परमेश्वर की सज़ा इससे भी अधिक कठोर होगी।</w:t>
      </w:r>
    </w:p>
    <w:p>
      <w:pPr/>
      <w:r>
        <w:rPr>
          <w:lang w:val="hi_IN" w:bidi="hi_IN"/>
        </w:rPr>
      </w:r>
      <w:r>
        <w:rPr>
          <w:b/>
          <w:lang w:val="hi_IN" w:bidi="hi_IN"/>
        </w:rPr>
        <w:t>तीसरा दृश्य:</w:t>
      </w:r>
      <w:r>
        <w:rPr>
          <w:lang w:val="hi_IN" w:bidi="hi_IN"/>
        </w:rPr>
        <w:t xml:space="preserve"> यीशु पाप के प्रलोभनों के खिलाफ कड़ी चेतावनी देता है। उसका कहना है कि जो लोग उसके अनुयायियों को पाप करने के लिए प्रलोभित करते हैं, उनके लिए बहुत दुःख और पीड़ा इंतज़ार कर रहे हैं। भले ही हमेशा कुछ लोग होंगे जो दूसरों को पाप करने के लिए प्रलोभित करेंगे, लेकिन जो लोग दूसरों को पाप करने के लिए प्रलोभित करेंगे, उन्हें कड़ी सजा दी जाएगी। पाप इतना खतरनाक है कि यदि आपका अपना हाथ, पैर या आँख भी आपको पाप करने के लिए उकसाए, तो आपको उससे छुटकारा पा लेना चाहिए। अपने एक हाथ, एक पैर, या एक आँख के बिना अनन्त जीवन में प्रवेश करना इससे बेहतर है कि आपका पूरा शरीर बना रहे, फिर भी परमेश्वर आपको नरक की अनन्त आग में डाल दे।</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सभी 12 चेले</w:t>
      </w:r>
    </w:p>
    <w:p>
      <w:pPr>
        <w:pStyle w:val="ListBullet"/>
        <w:spacing w:line="240" w:lineRule="auto"/>
        <w:ind w:left="720"/>
      </w:pPr>
      <w:r>
        <w:rPr>
          <w:lang w:val="hi_IN" w:bidi="hi_IN"/>
        </w:rPr>
      </w:r>
      <w:r>
        <w:rPr>
          <w:lang w:val="hi_IN" w:bidi="hi_IN"/>
        </w:rPr>
        <w:t>एक छोटा बच्चा</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इस कहानी में, चेले यीशु को दृष्टान्तों जैसी कई कहानियाँ सुनाते हुए सुन रहे हैं। परिवेश वही रहता है, लेकिन यीशु अलग-अलग दृष्टान्त सुनाता है।</w:t>
      </w:r>
    </w:p>
    <w:p>
      <w:pPr/>
      <w:r>
        <w:rPr>
          <w:lang w:val="hi_IN" w:bidi="hi_IN"/>
        </w:rPr>
      </w:r>
      <w:r>
        <w:rPr>
          <w:b/>
          <w:lang w:val="hi_IN" w:bidi="hi_IN"/>
        </w:rPr>
        <w:t>पहला दृश्य:</w:t>
      </w:r>
      <w:r>
        <w:rPr>
          <w:lang w:val="hi_IN" w:bidi="hi_IN"/>
        </w:rPr>
        <w:t xml:space="preserve"> चेले यीशु से पूछते हैं, "स्वर्ग के राज्य में सबसे बड़ा कौन है?" वे जानना चाहते हैं कि परमेश्वर के राज्य में सबसे सम्मानित कौन है। जब यीशु उन्हें उत्तर देता है, तो वे उन्हीं शब्दों का प्रयोग करता है: जो कोई इस बच्चे के समान अपने आप को नम्र बनाता है, वह “स्वर्ग के राज्य में सबसे बड़ा है।”</w:t>
      </w:r>
    </w:p>
    <w:p>
      <w:pPr/>
      <w:r>
        <w:rPr>
          <w:lang w:val="hi_IN" w:bidi="hi_IN"/>
        </w:rPr>
      </w:r>
      <w:r>
        <w:rPr>
          <w:lang w:val="hi_IN" w:bidi="hi_IN"/>
        </w:rPr>
        <w:t xml:space="preserve">बच्चा पहले से ही इतना करीब खड़ा था कि यीशु आसानी से बच्चे को अपने और अपने चेलों के बीच खड़ा होने के लिए कह सकता था, जहाँ वे सभी यीशु के बोलते समय बच्चे को देख सकते थे। इस पूरी कहानी में बच्चा उनके बीच खड़ा रहा। </w:t>
      </w:r>
    </w:p>
    <w:p>
      <w:pPr/>
      <w:r>
        <w:rPr>
          <w:lang w:val="hi_IN" w:bidi="hi_IN"/>
        </w:rPr>
      </w:r>
      <w:r>
        <w:rPr>
          <w:lang w:val="hi_IN" w:bidi="hi_IN"/>
        </w:rPr>
        <w:t>यीशु ने चेलों से कहा कि उन्हें “फिरना” होगा, अर्थात अपनी सोच बदलनी होगी, और एक छोटे बच्चे की तरह विनम्र बनना होगा; नहीं तो वे स्वर्ग के राज्य में प्रवेश नहीं कर सकेंगे। यहूदी समाज में बच्चे सबसे निम्न स्तर के थे, लेकिन स्वर्ग के राज्य में, जो लोग विनम्र हैं वे सबसे महान हैं।</w:t>
      </w:r>
    </w:p>
    <w:p>
      <w:pPr/>
      <w:r>
        <w:rPr>
          <w:lang w:val="hi_IN" w:bidi="hi_IN"/>
        </w:rPr>
      </w:r>
      <w:r>
        <w:rPr>
          <w:b/>
          <w:lang w:val="hi_IN" w:bidi="hi_IN"/>
        </w:rPr>
        <w:t>दूसरा दृश्य:</w:t>
      </w:r>
      <w:r>
        <w:rPr>
          <w:lang w:val="hi_IN" w:bidi="hi_IN"/>
        </w:rPr>
        <w:t xml:space="preserve"> यीशु अभी भी बच्चे के बारे में बात कर रहा है, लेकिन यह स्पष्ट है कि बच्चा उसके अनुयायियों के लिए एक प्रतीक है जो छोटे बच्चों की तरह खुद को विनम्र रखते हैं। यीशु कहता है कि जो कोई उसके विनम्र अनुयायियों में से एक को "उसके नाम में" या उसके कारण स्वागत करता है, वह स्वयं यीशु का स्वागत करता है। परन्तु यदि कोई अपने किसी विनम्र अनुयायी से पाप करवाता है तो उसके लिए यह बेहतर होगा कि कोई उसके गले में एक बड़ी, भारी चक्की का पाट बाँध दे और उसे समुद्र की गहराई में फेंक दे। यीशु इस चौंकाने वाली तस्वीर का उपयोग करता है यह दिखाने के लिए कि उसके विनम्र अनुयायियों में से किसी को उसका विश्वास खोने पर मजबूर करना बहुत बड़ा पाप है।</w:t>
      </w:r>
    </w:p>
    <w:p>
      <w:pPr/>
      <w:r>
        <w:rPr>
          <w:lang w:val="hi_IN" w:bidi="hi_IN"/>
        </w:rPr>
      </w:r>
      <w:r>
        <w:rPr>
          <w:b/>
          <w:lang w:val="hi_IN" w:bidi="hi_IN"/>
        </w:rPr>
        <w:t>तीसरा दृश्य:</w:t>
      </w:r>
      <w:r>
        <w:rPr>
          <w:lang w:val="hi_IN" w:bidi="hi_IN"/>
        </w:rPr>
        <w:t xml:space="preserve"> यीशु कड़ी चेतावनी देते हुए कहता है, "संसार पर हाय," क्योंकि संसार लोगों को पाप करने के लिए लुभाता है। फिर वह दूसरी कड़ी चेतावनी देता है, कहता है, "हाय, उस व्यक्ति के लिए जो दूसरों को पाप करने के लिए प्रलोभित करता है।" फिर वह तीसरी चेतावनी देता है। पाप इतना खतरनाक है कि यीशु कहता है, यदि तेरा अपना हाथ या पैर तुझे पाप में गिराता है, तो तेरे लिए उस हाथ या पैर को काटकर शरीर के एक अंग के बिना अनन्त जीवन में प्रवेश करना बेहतर है, बजाय इसके कि तेरा पूरा शरीर सही-सलामत रहे और परमेश्वर तुझे नरक की अनन्त आग में डाल दे। और अन्त में, वह चौथी चेतावनी देता है। यदि आपकी अपनी आँख आपको पाप करने पर उकसाती है, तो उसे निकाल फेंकें। केवल एक आँख के साथ अनन्त जीवन में प्रवेश करना बेहतर है, बजाय इसके कि दोनों आँखें होते हुए भी परमेश्वर आपको नरक की अनन्त आग में फेंक दे। यीशु इन चौंकाने वाले उदाहरणों का उपयोग यह दिखाने के लिए करता है कि पाप के प्रलोभन के आगे झुकना कितना खतरनाक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सभी 12 चेले</w:t>
      </w:r>
    </w:p>
    <w:p>
      <w:pPr>
        <w:pStyle w:val="ListBullet"/>
        <w:spacing w:line="240" w:lineRule="auto"/>
        <w:ind w:left="720"/>
      </w:pPr>
      <w:r>
        <w:rPr>
          <w:lang w:val="hi_IN" w:bidi="hi_IN"/>
        </w:rPr>
      </w:r>
      <w:r>
        <w:rPr>
          <w:lang w:val="hi_IN" w:bidi="hi_IN"/>
        </w:rPr>
        <w:t>एक छोटा बच्चा</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इस कहानी में, चेले यीशु को दृष्टान्तों जैसी कई कहानियाँ सुनाते हुए सुन रहे हैं। परिवेश वही रहता है, लेकिन यीशु अलग-अलग दृष्टान्त सुनाता है।</w:t>
      </w:r>
    </w:p>
    <w:p>
      <w:pPr/>
      <w:r>
        <w:rPr>
          <w:lang w:val="hi_IN" w:bidi="hi_IN"/>
        </w:rPr>
      </w:r>
      <w:r>
        <w:rPr>
          <w:lang w:val="hi_IN" w:bidi="hi_IN"/>
        </w:rPr>
        <w:t>यीशु के चेले उसके पास आए और पूछते हैं "स्वर्ग के राज्य में सबसे बड़ा कौन है?" यीशु एक बच्चे को अपने और अपने चेलों के बीच खड़ा होने के लिए कहता है और उनसे कहता है कि उन्हें अपनी सोच बदलनी होगी और एक छोटे बच्चे की तरह विनम्र बनना होगा अन्यथा वे स्वर्ग के राज्य में प्रवेश नहीं कर पाएँगे। स्वर्ग के राज्य में सबसे बड़े वे हैं जो छोटे बच्चों की तरह खुद को विनम्र रखते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पात्र निभाने वाले अभिनेताओं से पूछें, "आप कैसा महसूस कर रहे हैं?" आप ऐसी बातें सुन सकते हैं: "बच्चे शक्तिहीन हैं; यदि उनके पास कोई शक्ति नहीं है तो कोई महान कैसे हो सकता है?" या "मुझे चिंता है कि यदि मैं एक छोटे बच्चे की तरह विनम्र बन गया, तो कोई मुझे चोट पहुँचा सकता है" या "स्वर्ग का राज्य पृथ्वी के राज्यों से बहुत अलग है!"</w:t>
      </w:r>
    </w:p>
    <w:p>
      <w:pPr/>
      <w:r>
        <w:rPr>
          <w:lang w:val="hi_IN" w:bidi="hi_IN"/>
        </w:rPr>
      </w:r>
      <w:r>
        <w:rPr>
          <w:lang w:val="hi_IN" w:bidi="hi_IN"/>
        </w:rPr>
        <w:t>यीशु कहता है कि जो कोई उसके नाम पर छोटे बच्चे के समान किसी का स्वागत करता है, वह उसका स्वागत करता है। लेकिन यदि कोई छोटे बच्चे जैसे किसी व्यक्ति को पाप में गिराता है, तो उसके लिए अच्छा होता कि उसके गले में चक्की का भारी पाट बाँधकर उसे समुद्र की गहराई में डुबो दिया जाता।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पात्र निभाने वाले अभिनेताओं से पूछें, "आप कैसा महसूस कर रहे हैं?" आप शायद ऐसी बातें सुनें, "मैं हैरान हूँ!" इस सजा से बदतर क्या हो सकता है?" या “मुझे डर लग रहा है। मुझे आशा है कि मुझे कभी इस तरह की सज़ा का सामना नहीं करना पड़ेगा,” या “जो लोग दूसरों को पाप करने के लिए उकसाते हैं, उनके लिए परमेश्वर की सज़ा बहुत कठोर होती होगी!” मुझे यीशु के दूसरे अनुयायियों का स्वागत इस तरह करना चाहिए मानो वे स्वयं यीशु हैं,” या “जो लोग यीशु का अनुसरण करते हैं, उन्हें बच्चों की तरह नम्र बनना चाहिए, लेकिन जो कोई उनकी नम्रता के कारण उन्हें चोट पहुँचाने की कोशिश करेगा, परमेश्वर उसे दण्ड देगा।”</w:t>
      </w:r>
    </w:p>
    <w:p>
      <w:pPr/>
      <w:r>
        <w:rPr>
          <w:lang w:val="hi_IN" w:bidi="hi_IN"/>
        </w:rPr>
      </w:r>
      <w:r>
        <w:rPr>
          <w:lang w:val="hi_IN" w:bidi="hi_IN"/>
        </w:rPr>
        <w:t>यीशु ने उन लोगों के विरुद्ध कई चेतावनियाँ दीं जो दूसरों को पाप करने के लिए उकसाते हैं: “संसार पर हाय,” “उस व्यक्ति पर हाय जो दूसरों को पाप करने के लिए उकसाता है,” और “यदि तुम्हारा हाथ, पैर, या आँख तुम्हें पाप करने के लिए उकसाए, तो उसे काटकर अलग कर 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पात्र निभाने वाले अभिनेताओं से पूछें, "आप कैसा महसूस कर रहे हैं?" आप ऐसी बातें सुन सकते हैं, “मैं परमेश्वर का धन्यवाद करता हूँ कि वह उन लोगों को दण्ड देगा जो मुझे पाप करने के लिए उकसाते हैं,” या “मुझे सावधान रहना होगा कि मैं कभी दूसरों को पाप करने के लिए न उकसाऊँ,” या “पाप इतना गंभीर है कि प्रलोभन के आगे झुकने से बेहतर है कि मैं अपने शरीर के कुछ अंग खो दूँ। मुझे अपने आप को पाप से बचाना होगा।”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b/>
          <w:lang w:val="hi_IN" w:bidi="hi_IN"/>
        </w:rPr>
        <w:t>चेले</w:t>
      </w:r>
      <w:r>
        <w:rPr>
          <w:lang w:val="hi_IN" w:bidi="hi_IN"/>
        </w:rPr>
        <w:t xml:space="preserve"> यीशु से पूछते हैं, "</w:t>
      </w:r>
      <w:r>
        <w:rPr>
          <w:b/>
          <w:lang w:val="hi_IN" w:bidi="hi_IN"/>
        </w:rPr>
        <w:t>स्वर्ग के राज्य में सबसे बड़ा</w:t>
      </w:r>
      <w:r>
        <w:rPr>
          <w:lang w:val="hi_IN" w:bidi="hi_IN"/>
        </w:rPr>
        <w:t xml:space="preserve"> कौन है" और यीशु उत्तर देता है कि जो लोग छोटे बच्चों की तरह खुद को विनम्र रखते हैं, वे "स्वर्ग के राज्य में सबसे बड़े हैं।" दोनों स्थानों पर "स्वर्ग के राज्य में सबसे बड़ा" का अनुवाद करने के लिए एक ही शब्दों का उपयोग करें। आपको याद होगा कि "स्वर्ग का राज्य" "परमेश्वर का राज्य" के समान है। </w:t>
      </w:r>
      <w:r>
        <w:rPr>
          <w:b/>
          <w:lang w:val="hi_IN" w:bidi="hi_IN"/>
        </w:rPr>
        <w:t>स्वर्ग का राज्य</w:t>
      </w:r>
      <w:r>
        <w:rPr>
          <w:lang w:val="hi_IN" w:bidi="hi_IN"/>
        </w:rPr>
        <w:t xml:space="preserve"> मुख्य शब्दावली में है। जब चेले कहते हैं कि </w:t>
      </w:r>
      <w:r>
        <w:rPr>
          <w:b/>
          <w:lang w:val="hi_IN" w:bidi="hi_IN"/>
        </w:rPr>
        <w:t>सबसे बड़ा</w:t>
      </w:r>
      <w:r>
        <w:rPr>
          <w:lang w:val="hi_IN" w:bidi="hi_IN"/>
        </w:rPr>
        <w:t xml:space="preserve">, तो उनका मतलब है कि जो सबसे अधिक सम्मानित या सबसे शक्तिशाली है। चेलों का अनुवाद उसी तरह करना न भूलें जैसा आपने पिछले भागों में किया है, और याद रखें कि </w:t>
      </w:r>
      <w:r>
        <w:rPr>
          <w:b/>
          <w:lang w:val="hi_IN" w:bidi="hi_IN"/>
        </w:rPr>
        <w:t>चेले</w:t>
      </w:r>
      <w:r>
        <w:rPr>
          <w:lang w:val="hi_IN" w:bidi="hi_IN"/>
        </w:rPr>
        <w:t xml:space="preserve"> मुख्य शब्दावली में है।</w:t>
      </w:r>
    </w:p>
    <w:p>
      <w:pPr/>
      <w:r>
        <w:rPr>
          <w:lang w:val="hi_IN" w:bidi="hi_IN"/>
        </w:rPr>
      </w:r>
      <w:r>
        <w:rPr>
          <w:lang w:val="hi_IN" w:bidi="hi_IN"/>
        </w:rPr>
        <w:t>याद रखें कि जब यीशु कहता है, "</w:t>
      </w:r>
      <w:r>
        <w:rPr>
          <w:b/>
          <w:lang w:val="hi_IN" w:bidi="hi_IN"/>
        </w:rPr>
        <w:t>मैं तुमसे सच सच कहता हूँ</w:t>
      </w:r>
      <w:r>
        <w:rPr>
          <w:lang w:val="hi_IN" w:bidi="hi_IN"/>
        </w:rPr>
        <w:t>" या "</w:t>
      </w:r>
      <w:r>
        <w:rPr>
          <w:b/>
          <w:lang w:val="hi_IN" w:bidi="hi_IN"/>
        </w:rPr>
        <w:t>मैं तुमसे सच कहता हूँ</w:t>
      </w:r>
      <w:r>
        <w:rPr>
          <w:lang w:val="hi_IN" w:bidi="hi_IN"/>
        </w:rPr>
        <w:t>," तो वह चेलों से कह रहा है कि वे आगे जो कहता है उसे ध्यान से सुनें। उन्हीं शब्दों का उपयोग करें जिनका उपयोग आपने पहले इस वाक्यांश का अनुवाद करने के लिए किया है।</w:t>
      </w:r>
    </w:p>
    <w:p>
      <w:pPr/>
      <w:r>
        <w:rPr>
          <w:lang w:val="hi_IN" w:bidi="hi_IN"/>
        </w:rPr>
      </w:r>
      <w:r>
        <w:rPr>
          <w:lang w:val="hi_IN" w:bidi="hi_IN"/>
        </w:rPr>
        <w:t xml:space="preserve">जब यीशु कहता है कि चेलों को अपने </w:t>
      </w:r>
      <w:r>
        <w:rPr>
          <w:b/>
          <w:lang w:val="hi_IN" w:bidi="hi_IN"/>
        </w:rPr>
        <w:t>पाप</w:t>
      </w:r>
      <w:r>
        <w:rPr>
          <w:lang w:val="hi_IN" w:bidi="hi_IN"/>
        </w:rPr>
        <w:t xml:space="preserve"> से फिरकर </w:t>
      </w:r>
      <w:r>
        <w:rPr>
          <w:b/>
          <w:lang w:val="hi_IN" w:bidi="hi_IN"/>
        </w:rPr>
        <w:t>छोटे बच्चों के समान</w:t>
      </w:r>
      <w:r>
        <w:rPr>
          <w:lang w:val="hi_IN" w:bidi="hi_IN"/>
        </w:rPr>
        <w:t xml:space="preserve"> बनना चाहिए, तो वह कह रहा है कि उन्हें स्वयं को नीचा और विनम्र बनाना चाहिए, क्योंकि यहूदी समाज में बच्चे सबसे निम्न स्तर के थे। उनके पास कोई शक्ति, अधिकार या विशेषाधिकार नहीं था। इसका अनुवाद उसी तरह करें जैसा आपने पिछले भागों में किया है। </w:t>
      </w:r>
      <w:r>
        <w:rPr>
          <w:b/>
          <w:lang w:val="hi_IN" w:bidi="hi_IN"/>
        </w:rPr>
        <w:t>पाप</w:t>
      </w:r>
      <w:r>
        <w:rPr>
          <w:lang w:val="hi_IN" w:bidi="hi_IN"/>
        </w:rPr>
        <w:t xml:space="preserve"> शब्द मुख्य शब्दावली में है।</w:t>
      </w:r>
    </w:p>
    <w:p>
      <w:pPr/>
      <w:r>
        <w:rPr>
          <w:lang w:val="hi_IN" w:bidi="hi_IN"/>
        </w:rPr>
      </w:r>
      <w:r>
        <w:rPr>
          <w:b/>
          <w:lang w:val="hi_IN" w:bidi="hi_IN"/>
        </w:rPr>
        <w:t>चक्की का पाट</w:t>
      </w:r>
      <w:r>
        <w:rPr>
          <w:lang w:val="hi_IN" w:bidi="hi_IN"/>
        </w:rPr>
        <w:t xml:space="preserve"> एक बड़ा, भारी पत्थर होता था जिसका उपयोग अनाज पीसने के लिए किया जाता था। यह इतना बड़ा था कि इसे हिलाने के लिए आमतौर पर एक गधे को इससे बाँधा जाता था। यदि इस तरह का बड़ा पत्थर किसी व्यक्ति से बाँध दिया जाए और उसे गहरे पानी में फेंक दिया जाए, तो वह तैर नहीं सकेगा और वह डूब जाएगा।</w:t>
      </w:r>
    </w:p>
    <w:p>
      <w:pPr/>
      <w:r>
        <w:rPr>
          <w:lang w:val="hi_IN" w:bidi="hi_IN"/>
        </w:rPr>
      </w:r>
      <w:r>
        <w:rPr>
          <w:lang w:val="hi_IN" w:bidi="hi_IN"/>
        </w:rPr>
        <w:t>यहाँ रुकें और अपने समूह को एक चक्की के पाट की तस्वीर दिखाएँ।</w:t>
      </w:r>
    </w:p>
    <w:p>
      <w:pPr/>
      <w:r>
        <w:rPr>
          <w:lang w:val="hi_IN" w:bidi="hi_IN"/>
        </w:rPr>
      </w:r>
      <w:r>
        <w:rPr>
          <w:lang w:val="hi_IN" w:bidi="hi_IN"/>
        </w:rPr>
        <w:t xml:space="preserve">यीशु कहता है "संसार पर </w:t>
      </w:r>
      <w:r>
        <w:rPr>
          <w:b/>
          <w:lang w:val="hi_IN" w:bidi="hi_IN"/>
        </w:rPr>
        <w:t>हाय</w:t>
      </w:r>
      <w:r>
        <w:rPr>
          <w:lang w:val="hi_IN" w:bidi="hi_IN"/>
        </w:rPr>
        <w:t>" और "</w:t>
      </w:r>
      <w:r>
        <w:rPr>
          <w:b/>
          <w:lang w:val="hi_IN" w:bidi="hi_IN"/>
        </w:rPr>
        <w:t>हाय</w:t>
      </w:r>
      <w:r>
        <w:rPr>
          <w:lang w:val="hi_IN" w:bidi="hi_IN"/>
        </w:rPr>
        <w:t xml:space="preserve"> उस पर..." ये कड़ी चेतावनियाँ हैं। इसका अर्थ है कि जो लोग दूसरों को पाप करने के लिए उकसाते हैं, उनके लिए और सारी दुनिया के लिए बहुत दुख और पीड़ा इंतज़ार कर रही है।</w:t>
      </w:r>
    </w:p>
    <w:p>
      <w:pPr/>
      <w:r>
        <w:rPr>
          <w:lang w:val="hi_IN" w:bidi="hi_IN"/>
        </w:rPr>
      </w:r>
      <w:r>
        <w:rPr>
          <w:lang w:val="hi_IN" w:bidi="hi_IN"/>
        </w:rPr>
        <w:t xml:space="preserve">यीशु कहता है कि </w:t>
      </w:r>
      <w:r>
        <w:rPr>
          <w:b/>
          <w:lang w:val="hi_IN" w:bidi="hi_IN"/>
        </w:rPr>
        <w:t>अपंग</w:t>
      </w:r>
      <w:r>
        <w:rPr>
          <w:lang w:val="hi_IN" w:bidi="hi_IN"/>
        </w:rPr>
        <w:t xml:space="preserve"> या </w:t>
      </w:r>
      <w:r>
        <w:rPr>
          <w:b/>
          <w:lang w:val="hi_IN" w:bidi="hi_IN"/>
        </w:rPr>
        <w:t>लंगड़ा</w:t>
      </w:r>
      <w:r>
        <w:rPr>
          <w:lang w:val="hi_IN" w:bidi="hi_IN"/>
        </w:rPr>
        <w:t xml:space="preserve"> होकर अनन्त जीवन में प्रवेश करना बेहतर है। अपंग उस व्यक्ति को कहते हैं जिसका कोई हाथ या पैर विकृत हो या गायब हो। लंगड़ा उस व्यक्ति को दर्शाता है जिसे चलने में कठिनाई होती है क्योंकि एक या दोनों टाँग गायब हैं या विकृत हैं।</w:t>
      </w:r>
    </w:p>
    <w:p>
      <w:pPr/>
      <w:r>
        <w:rPr>
          <w:lang w:val="hi_IN" w:bidi="hi_IN"/>
        </w:rPr>
      </w:r>
      <w:r>
        <w:rPr>
          <w:lang w:val="hi_IN" w:bidi="hi_IN"/>
        </w:rPr>
        <w:t xml:space="preserve">यीशु कहता है कि अपंग या लंगड़े होकर अनन्त जीवन में प्रवेश करना बेहतर है, बजाय इसके कि आप अपने शरीर को स्वस्थ रखें और परमेश्वर आपको </w:t>
      </w:r>
      <w:r>
        <w:rPr>
          <w:b/>
          <w:lang w:val="hi_IN" w:bidi="hi_IN"/>
        </w:rPr>
        <w:t>नरक</w:t>
      </w:r>
      <w:r>
        <w:rPr>
          <w:lang w:val="hi_IN" w:bidi="hi_IN"/>
        </w:rPr>
        <w:t xml:space="preserve"> में फेंक दे, जहाँ आग हमेशा जलती रहती है। नरक के लिए उसी शब्द का इस्तेमाल करें जो आपने पिछले भागों में इस्तेमाल किया है। </w:t>
      </w:r>
      <w:r>
        <w:rPr>
          <w:b/>
          <w:lang w:val="hi_IN" w:bidi="hi_IN"/>
        </w:rPr>
        <w:t>नरक</w:t>
      </w:r>
      <w:r>
        <w:rPr>
          <w:lang w:val="hi_IN" w:bidi="hi_IN"/>
        </w:rPr>
        <w:t xml:space="preserve">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18:10–14</w:t>
      </w:r>
      <w:r>
        <w:rPr>
          <w:lang w:val="hi_IN" w:bidi="hi_IN"/>
        </w:rPr>
      </w:r>
    </w:p>
    <w:p>
      <w:pPr>
        <w:pStyle w:val="Heading3"/>
      </w:pPr>
      <w:r>
        <w:rPr>
          <w:lang w:val="hi_IN" w:bidi="hi_IN"/>
        </w:rPr>
        <w:t>सुने और मन में रखें</w:t>
      </w:r>
    </w:p>
    <w:p>
      <w:pPr/>
      <w:r>
        <w:rPr>
          <w:lang w:val="hi_IN" w:bidi="hi_IN"/>
        </w:rPr>
      </w:r>
      <w:r>
        <w:rPr>
          <w:lang w:val="hi_IN" w:bidi="hi_IN"/>
        </w:rPr>
        <w:t>मत्ती 18:10–14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कहानी में, यीशु अपने चेलों से बात करना जारी रखता है। पिछली कहानी की तरह, इस कहानी का परिवेश भी कफरनहूम में ही है।</w:t>
      </w:r>
    </w:p>
    <w:p>
      <w:pPr/>
      <w:r>
        <w:rPr>
          <w:lang w:val="hi_IN" w:bidi="hi_IN"/>
        </w:rPr>
      </w:r>
      <w:r>
        <w:rPr>
          <w:lang w:val="hi_IN" w:bidi="hi_IN"/>
        </w:rPr>
        <w:t>यीशु कहता है, "देखो तुम इन छोटे बच्चों में से किसी को तुच्छ न समझो।" वह अभी भी चेलों की तुलना छोटे बच्चों से कर रहा है। वह कह रहा है कि उन्हें इस बात का ध्यान रखना चाहिए कि वे यीशु के विनम्र अनुयायियों को महत्वहीन न समझें। वह उनसे कह रहा है कि वे अपने आसपास की दुनिया के लोगों से अलग हों, क्योंकि संसार उन लोगों को तुच्छ समझता है जो छोटे या महत्वहीन हैं, लेकिन परमेश्वर उन्हें बहुमूल्य मानता है।</w:t>
      </w:r>
    </w:p>
    <w:p>
      <w:pPr/>
      <w:r>
        <w:rPr>
          <w:lang w:val="hi_IN" w:bidi="hi_IN"/>
        </w:rPr>
      </w:r>
      <w:r>
        <w:rPr>
          <w:lang w:val="hi_IN" w:bidi="hi_IN"/>
        </w:rPr>
        <w:t>रुकें और अपने समूह के साथ इस बात पर चर्चा करें कि आपकी संस्कृति उन लोगों के बारे में कैसे सोचती है जिन्हें महत्वहीन माना जाता है।</w:t>
      </w:r>
    </w:p>
    <w:p>
      <w:pPr/>
      <w:r>
        <w:rPr>
          <w:lang w:val="hi_IN" w:bidi="hi_IN"/>
        </w:rPr>
      </w:r>
      <w:r>
        <w:rPr>
          <w:lang w:val="hi_IN" w:bidi="hi_IN"/>
        </w:rPr>
        <w:t>यीशु कहता है, "क्योंकि मैं तुमसे कहता हूँ..." यह वाक्यांश, “मैं तुमसे कहता हूँ,” मत्ती की पुस्तक में यीशु कई बार दोहराता है। यीशु दिखा रहा है कि उसके पास परमेश्वर का अधिकार है। वह कहता है कि स्वर्ग में, उसके विनम्र अनुयायियों की रक्षा करने वाले या उनका प्रतिनिधित्व करने वाले स्वर्गदूत हमेशा परमेश्वर का चेहरा देखते हैं। उस समय यहूदियों का मानना था कि केवल प्रधान स्वर्गदूतों को ही परमेश्वर की उपस्थिति में प्रवेश करने की अनुमति थी। यह दिखाता है कि हर विनम्र विश्वासी परमेश्वर के लिए महत्वपूर्ण है।</w:t>
      </w:r>
    </w:p>
    <w:p>
      <w:pPr/>
      <w:r>
        <w:rPr>
          <w:lang w:val="hi_IN" w:bidi="hi_IN"/>
        </w:rPr>
      </w:r>
      <w:r>
        <w:rPr>
          <w:lang w:val="hi_IN" w:bidi="hi_IN"/>
        </w:rPr>
        <w:t>रुकें और अपने समूह के साथ उस समय पर चर्चा करें जब उन्होंने किसी दूत को देखा या उसके साथ बातचीत की हो।</w:t>
      </w:r>
    </w:p>
    <w:p>
      <w:pPr/>
      <w:r>
        <w:rPr>
          <w:lang w:val="hi_IN" w:bidi="hi_IN"/>
        </w:rPr>
      </w:r>
      <w:r>
        <w:rPr>
          <w:lang w:val="hi_IN" w:bidi="hi_IN"/>
        </w:rPr>
        <w:t>यीशु पूछता है, "तुम क्या सोचते हो?" वह चाहता है कि वे विचार करें।</w:t>
      </w:r>
    </w:p>
    <w:p>
      <w:pPr/>
      <w:r>
        <w:rPr>
          <w:lang w:val="hi_IN" w:bidi="hi_IN"/>
        </w:rPr>
      </w:r>
      <w:r>
        <w:rPr>
          <w:lang w:val="hi_IN" w:bidi="hi_IN"/>
        </w:rPr>
        <w:t>फिर वह एक उदाहरण का उपयोग करके उन्हें बताता है कि उन्हें क्या सोचना चाहिए, "यदि किसी व्यक्ति के पास सौ भेड़ें हों" और एक भेड़ झुण्ड से भटक जाती है। वह पूछता है, “क्या वह निन्यानवे को पहाड़ों पर, या ढलान पर, छोड़कर उस एक की खोज में नहीं जाता जो भटक गई थी?” उसे विश्वास है कि सुनने वाले लोग समझेंगे कि यदि कोई भेड़ भटक जाए, तो चरवाहा खोई हुई एक भेड़ को ढूँढने जाएगा। उस समय यहूदी संस्कृति में, 100 भेड़ें एक सामान्य आकार का झुण्ड था। यह सामान्य होगा कि अन्य चरवाहे 99 भेड़ों की देखभाल करते थे, जब उनका साथी चरवाहा अपनी एक खोई हुई भेड़ को ढूँढता था, इसलिए चेलों ने मान लिया होगा कि कोई दूसरा चरवाहा 99 भेड़ों की देखभाल करेगा। परमेश्वर उन धार्मिक अगुवों को अस्वीकार करता है जो टूटे हुए और कमजोर लोगों की परवाह नहीं करते हैं, और परमेश्वर स्वयं ऐसे टूटे हुए और कमजोर व्यक्ति को ढूँढता है जो बाकी झुण्ड से दूर भटक गया हो।</w:t>
      </w:r>
    </w:p>
    <w:p>
      <w:pPr/>
      <w:r>
        <w:rPr>
          <w:lang w:val="hi_IN" w:bidi="hi_IN"/>
        </w:rPr>
      </w:r>
      <w:r>
        <w:rPr>
          <w:lang w:val="hi_IN" w:bidi="hi_IN"/>
        </w:rPr>
        <w:t>यीशु फिर से कहता है, "मैं तुमसे सच कहता हूँ," जो वह अक्सर कहता है जब वह चाहता है कि चेले ध्यान से सुनें। जब उस व्यक्ति को अपनी भेड़ मिल जाती है, तो वह खोई हुई भेड़ के मिलने पर उन निन्यानवें भेड़ों की तुलना में अधिक आनन्द करता है जो कभी भटकी ही नहीं। यीशु यहाँ बढ़ा-चढ़ाकर कहने का तरीका उपयोग कर रहा है, जैसे उसने तब किया था जब उसने कहा था कि यदि तुम्हारे हाथ या पाँव या आँखें तुम्हें पाप करने पर उकसाएँ, तो उन्हें काट कर दूर कर दो। वह कह रहा है कि एक चरवाहा उन निन्यानवे भेड़ों के लिए खुश होगा जो एक साथ रही, लेकिन जब वह खोई हुई भेड़ों को बचाता है तो वह और भी खुश होता है। यहूदी लोग भेड़ों को मूर्ख पशु मानते थे। चरवाहों को भेड़ों पर बहुत सावधानी से नज़र रखनी पड़ती थी, क्योंकि अन्य जंगली जानवर उन्हें खाने की कोशिश करते थे, और भेड़ें अक्सर चरवाहे की सुरक्षा से दूर भटक जाती थीं जहाँ वे खतरे में पड़ जाती थीं। भेड़ों के पास शिकारियों से खुद को बचाने का कोई तरीका नहीं था। वे अपनी सुरक्षा के लिए अपने चरवाहे पर निर्भर थी। बाइबल में परमेश्वर के लोगों की तुलना अक्सर भेड़ों से की जाती है।</w:t>
      </w:r>
    </w:p>
    <w:p>
      <w:pPr/>
      <w:r>
        <w:rPr>
          <w:lang w:val="hi_IN" w:bidi="hi_IN"/>
        </w:rPr>
      </w:r>
      <w:r>
        <w:rPr>
          <w:lang w:val="hi_IN" w:bidi="hi_IN"/>
        </w:rPr>
        <w:t>रुकें और अपने समूह को भेड़ों के साथ एक चरवाहे की तस्वीर दिखाएँ।</w:t>
      </w:r>
    </w:p>
    <w:p>
      <w:pPr/>
      <w:r>
        <w:rPr>
          <w:lang w:val="hi_IN" w:bidi="hi_IN"/>
        </w:rPr>
      </w:r>
      <w:r>
        <w:rPr>
          <w:lang w:val="hi_IN" w:bidi="hi_IN"/>
        </w:rPr>
        <w:t>रुकें और अपने समूह के साथ चर्चा करें कि आपकी संस्कृति में कौन इस कहानी के चरवाहे की तरह होगा? क्या आपकी संस्कृति में ऐसे पशु हैं जिनकी आप बहुत ध्यान से देखभाल करते हैं?</w:t>
      </w:r>
    </w:p>
    <w:p>
      <w:pPr/>
      <w:r>
        <w:rPr>
          <w:lang w:val="hi_IN" w:bidi="hi_IN"/>
        </w:rPr>
      </w:r>
      <w:r>
        <w:rPr>
          <w:lang w:val="hi_IN" w:bidi="hi_IN"/>
        </w:rPr>
        <w:t>यीशु कहता है कि जैसे एक चरवाहा अपनी खोई हुई भेड़ को पाकर खुश होता है, वैसे ही यीशु का पिता परमेश्वर भी अपने भटके हुए अनुयायी को बचाकर खुश होता है। वह नहीं चाहता कि उसके छोटे से छोटे, विनम्र अनुयायियों में से कोई भी हमेशा के लिए उससे बिछड़ जाए।</w:t>
      </w:r>
    </w:p>
    <w:p>
      <w:pPr/>
      <w:r>
        <w:rPr>
          <w:lang w:val="hi_IN" w:bidi="hi_IN"/>
        </w:rPr>
      </w:r>
      <w:r>
        <w:rPr>
          <w:lang w:val="hi_IN" w:bidi="hi_IN"/>
        </w:rPr>
        <w:t>अपने समूह से चर्चा करें: किस प्रकार की घटनाओं में आपका समुदाय एक साथ मिलकर आनन्द मनाता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पात्रों और परिवेश को परिभाषित करने में सहायता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और उसके चेले कफरनहूम में हैं। उसने अभी-अभी चेलों से कहा कि स्वर्ग के राज्य में सबसे महान लोग वे हैं जो छोटे बच्चों की तरह बन जाते हैं। अब वह चेलों को चेतावनी देता है कि वे उन लोगों को तुच्छ न जाने जो छोटे बच्चों की तरह बन जाते हैं।</w:t>
      </w:r>
    </w:p>
    <w:p>
      <w:pPr/>
      <w:r>
        <w:rPr>
          <w:lang w:val="hi_IN" w:bidi="hi_IN"/>
        </w:rPr>
      </w:r>
      <w:r>
        <w:rPr>
          <w:b/>
          <w:lang w:val="hi_IN" w:bidi="hi_IN"/>
        </w:rPr>
        <w:t>दूसरा दृश्य:</w:t>
      </w:r>
      <w:r>
        <w:rPr>
          <w:lang w:val="hi_IN" w:bidi="hi_IN"/>
        </w:rPr>
        <w:t xml:space="preserve"> वह एक ऐसे चरवाहे की कहानी बताता है जिसके पास 100 भेड़ें हैं। जब एक भेड़ भटक जाती है, तो चरवाहा 99 भेड़ों को छोड़कर उस खोई हुई भेड़ को ढूँढता है। वह कहता है कि परमेश्वर उस चरवाहे के समान है। परमेश्वर का हर एक छोटा बच्चा उसके लिए अनमोल है, इसलिए यदि वे झुंड से दूर भटक जाएँ, तो वह उन्हें ढूँढ़ेगा।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सभी 12 चेले</w:t>
      </w:r>
    </w:p>
    <w:p>
      <w:pPr>
        <w:pStyle w:val="ListBullet"/>
        <w:spacing w:line="240" w:lineRule="auto"/>
        <w:ind w:left="720"/>
      </w:pPr>
      <w:r>
        <w:rPr>
          <w:lang w:val="hi_IN" w:bidi="hi_IN"/>
        </w:rPr>
      </w:r>
      <w:r>
        <w:rPr>
          <w:lang w:val="hi_IN" w:bidi="hi_IN"/>
        </w:rPr>
        <w:t>एक छोटा बच्चा</w:t>
      </w:r>
    </w:p>
    <w:p>
      <w:pPr>
        <w:pStyle w:val="ListBullet"/>
        <w:spacing w:line="240" w:lineRule="auto"/>
        <w:ind w:left="720"/>
      </w:pPr>
      <w:r>
        <w:rPr>
          <w:lang w:val="hi_IN" w:bidi="hi_IN"/>
        </w:rPr>
      </w:r>
      <w:r>
        <w:rPr>
          <w:lang w:val="hi_IN" w:bidi="hi_IN"/>
        </w:rPr>
        <w:t>एक चरवाहा</w:t>
      </w:r>
    </w:p>
    <w:p>
      <w:pPr>
        <w:pStyle w:val="ListBullet"/>
        <w:spacing w:line="240" w:lineRule="auto"/>
        <w:ind w:left="720"/>
      </w:pPr>
      <w:r>
        <w:rPr>
          <w:lang w:val="hi_IN" w:bidi="hi_IN"/>
        </w:rPr>
      </w:r>
      <w:r>
        <w:rPr>
          <w:lang w:val="hi_IN" w:bidi="hi_IN"/>
        </w:rPr>
        <w:t>100 भेड़ें (99 और 1)</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यीशु अपने चेलों से बात कर रहा है। यह दृश्य पिछली कहानी के समान है। पिछली कहानी का बच्चा शायद अभी भी उनके बीच खड़ा है, क्योंकि यीशु कहता है, "इन छोटे बच्चों में से एक।" यीशु अपने चेलों को चेतावनी देता है कि वे छोटे बच्चे जैसे लोगों को महत्वहीन न समझें। जो स्वर्गदूत यीशु के नम्र अनुयायियों की देखभाल करते हैं, वे स्वर्ग में हमेशा परमेश्वर का चेहरा देखते हैं, क्योंकि परमेश्वर उनकी बहुत परवाह करता है।</w:t>
      </w:r>
    </w:p>
    <w:p>
      <w:pPr/>
      <w:r>
        <w:rPr>
          <w:lang w:val="hi_IN" w:bidi="hi_IN"/>
        </w:rPr>
      </w:r>
      <w:r>
        <w:rPr>
          <w:lang w:val="hi_IN" w:bidi="hi_IN"/>
        </w:rPr>
        <w:t>दूसरे दृश्य में, यीशु उन्हें एक कहानी बताता है जो इस बात का उदाहरण है कि उसके चेले परमेश्वर के लिए कितने महत्वपूर्ण हैं। एक चरवाहे के पास 99 भेड़ें हैं, और 1 भेड़ भटक गई है। हो सकता है कि सौ भेड़ों के रूप में सौ वस्तुएँ या सौ लोगों को ढूँढना कठिन हो, लेकिन यीशु जो बात बताना चाहता है वह यह है कि एक बड़ा झुण्ड एक साथ रहता है और सिर्फ एक ही भेड़ भटकती है। एक साथ रहने वाली भेड़ों का समूह बड़ा होना चाहिए। केवल एक ही भेड़ होनी चाहिए जो भटकती है।</w:t>
      </w:r>
    </w:p>
    <w:p>
      <w:pPr/>
      <w:r>
        <w:rPr>
          <w:lang w:val="hi_IN" w:bidi="hi_IN"/>
        </w:rPr>
      </w:r>
      <w:r>
        <w:rPr>
          <w:lang w:val="hi_IN" w:bidi="hi_IN"/>
        </w:rPr>
        <w:t>चरवाहा भेड़ों के बड़े समूह को वहीं छोड़कर खोई हुई भेड़ को ढूँढने जाता है क्योंकि हर भेड़ उसके लिए महत्वपूर्ण है। जब वह भेड़ को ढूँढ लेता है, तो वह आनन्द करता है। यीशु “उसी प्रकार” या “वैसे ही” — यह दिखाने के लिए कहता है कि परमेश्वर भी उस चरवाहे की तरह काम करता है ताकि उन लोगों को वापस ले आए जो उससे भटक जाते हैं।</w:t>
      </w:r>
    </w:p>
    <w:p>
      <w:pPr/>
      <w:r>
        <w:rPr>
          <w:lang w:val="hi_IN" w:bidi="hi_IN"/>
        </w:rPr>
      </w:r>
      <w:r>
        <w:rPr>
          <w:lang w:val="hi_IN" w:bidi="hi_IN"/>
        </w:rPr>
        <w:t>रुकें और अपने समूह के साथ चर्चा करें कि आप अपनी भाषा में इस तरह की तुलना कैसे करते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उसके सभी 12 चेले</w:t>
      </w:r>
    </w:p>
    <w:p>
      <w:pPr>
        <w:pStyle w:val="ListBullet"/>
        <w:spacing w:line="240" w:lineRule="auto"/>
        <w:ind w:left="720"/>
      </w:pPr>
      <w:r>
        <w:rPr>
          <w:lang w:val="hi_IN" w:bidi="hi_IN"/>
        </w:rPr>
      </w:r>
      <w:r>
        <w:rPr>
          <w:lang w:val="hi_IN" w:bidi="hi_IN"/>
        </w:rPr>
        <w:t>एक छोटा बच्चा</w:t>
      </w:r>
    </w:p>
    <w:p>
      <w:pPr>
        <w:pStyle w:val="ListBullet"/>
        <w:spacing w:line="240" w:lineRule="auto"/>
        <w:ind w:left="720"/>
      </w:pPr>
      <w:r>
        <w:rPr>
          <w:lang w:val="hi_IN" w:bidi="hi_IN"/>
        </w:rPr>
      </w:r>
      <w:r>
        <w:rPr>
          <w:lang w:val="hi_IN" w:bidi="hi_IN"/>
        </w:rPr>
        <w:t>एक चरवाहा</w:t>
      </w:r>
    </w:p>
    <w:p>
      <w:pPr>
        <w:pStyle w:val="ListBullet"/>
        <w:spacing w:line="240" w:lineRule="auto"/>
        <w:ind w:left="720"/>
      </w:pPr>
      <w:r>
        <w:rPr>
          <w:lang w:val="hi_IN" w:bidi="hi_IN"/>
        </w:rPr>
      </w:r>
      <w:r>
        <w:rPr>
          <w:lang w:val="hi_IN" w:bidi="hi_IN"/>
        </w:rPr>
        <w:t>100 भेड़ें (99 और 1)</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बिन्दुओं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पहले दृश्य में, यीशु अपने 12 चेलों से बात कर रहा है और छोटा बच्चा उनके बीच में खड़ा है। वह चेलों से कहता है कि वे सावधान रहें, वे छोटे बच्चे जैसे लोगों को महत्वहीन न समझें। जो स्वर्गदूत यीशु के नम्र अनुयायियों की देखभाल करते हैं, वे हमेशा स्वर्ग में परमेश्वर का चेहरा देखते हैं क्योंकि परमेश्वर उनकी बहुत परवाह करता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 "परमेश्वर का राज्य, मानवीय राज्य के विपरीत है। मुझे इस बारे में सोचने का तरीका बदलना होगा कि कौन महत्वपूर्ण है और कौन महत्वहीन है" या "बिना शक्ति या प्रभाव वाले लोग, परमेश्वर के राज्य में सबसे महत्वपूर्ण कैसे हो सकते हैं? यह एक रहस्य है" या "परमेश्वर को यीशु के अनुयायियों की सच में बहुत परवाह है, यदि उनके स्वर्गदूत हमेशा उसके साथ रहते हैं!"</w:t>
      </w:r>
    </w:p>
    <w:p>
      <w:pPr/>
      <w:r>
        <w:rPr>
          <w:lang w:val="hi_IN" w:bidi="hi_IN"/>
        </w:rPr>
      </w:r>
      <w:r>
        <w:rPr>
          <w:lang w:val="hi_IN" w:bidi="hi_IN"/>
        </w:rPr>
        <w:t>दूसरे दृश्य में, यीशु अपने चेलों को एक ऐसे चरवाहे की कहानी सुनाता है जिसके पास 100 भेड़ें हैं। निन्यानबे भेड़ें एक साथ रहती हैं, लेकिन 1 भेड़ दूर भटक जाती है। चरवाहा अपनी हर भेड़ की इतनी परवाह करता है कि वह 99 को छोड़कर उस भेड़ को ढूँढता है जो भटक गई है। जब उसे अपनी खोई हुई भेड़ मिलती है तो वह आनन्द करता है। यीशु कहता है कि परमेश्वर उस चरवाहे के समान है। परमेश्वर यीशु के सभी अनुयायियों के लिए आनन्दित होता है, लेकिन वह सबसे अधिक तब प्रसन्न होता है जब वह भटके हुए अनुयायी को बचाता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 "मैं अब देखता हूँ कि यीशु के अनुयायी परमेश्वर के लिए बहुत मूल्यवान हैं!" या "मुझे आश्चर्य है कि परमेश्वर यीशु के अनुयायियों से इतना प्रेम करता है कि वह भटकने वाले एक अनुयायी को भी ढूँढने निकल जाता है!"</w:t>
      </w:r>
    </w:p>
    <w:p>
      <w:pPr>
        <w:pStyle w:val="ListBullet"/>
        <w:spacing w:line="240" w:lineRule="auto"/>
        <w:ind w:left="720"/>
      </w:pPr>
      <w:r>
        <w:rPr>
          <w:lang w:val="hi_IN" w:bidi="hi_IN"/>
        </w:rPr>
      </w:r>
      <w:r>
        <w:rPr>
          <w:lang w:val="hi_IN" w:bidi="hi_IN"/>
        </w:rPr>
        <w:t>चरवाहे की भूमिका निभाने वाले अभिनेता से पूछें, "आप कैसा महसूस कर रहे हैं?" आप ऐसी बातें सुन सकते हैं: "मेरी भेड़ खतरे में है। मुझे उसे ढूँढना चाहिए" या "मेरी खोई हुई भेड़ मेरे लिए बहुमूल्य है। “मुझे आशा है कि उसे कुछ हो जाने से पहले ही मैं उसे ढूँढ लूँगा,” या “भले ही वह सिर्फ एक ही भेड़ हो, फिर भी मैं उसे ढूँढने जाऊँगा, क्योंकि हर भेड़ मेरे लिए अनमोल है।”</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 "मुझे आशा है कि मेरे चेले समझेंगे कि वे परमेश्वर के लिए कितने अनमोल हैं" या "मुझे आशा है कि मेरे चेले अपने पाप से फिरेंगे और वे छोटे लोगों को महत्व देंगे।"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ने चेलों से कहा कि वे सावधान रहें कि वे इन </w:t>
      </w:r>
      <w:r>
        <w:rPr>
          <w:b/>
          <w:lang w:val="hi_IN" w:bidi="hi_IN"/>
        </w:rPr>
        <w:t>छोटे</w:t>
      </w:r>
      <w:r>
        <w:rPr>
          <w:lang w:val="hi_IN" w:bidi="hi_IN"/>
        </w:rPr>
        <w:t xml:space="preserve"> में से किसी को तुच्छ न समझे या उन्हें नीची दृष्टि से न देखें। "छोटे” का मतलब उस छोटे बच्चे से है जो यीशु के चेलों का प्रतीक है, ऐसे चेले जिन्हें छोटे बच्चों की तरह नम्र होना चाहिए।</w:t>
      </w:r>
    </w:p>
    <w:p>
      <w:pPr/>
      <w:r>
        <w:rPr>
          <w:lang w:val="hi_IN" w:bidi="hi_IN"/>
        </w:rPr>
      </w:r>
      <w:r>
        <w:rPr>
          <w:lang w:val="hi_IN" w:bidi="hi_IN"/>
        </w:rPr>
        <w:t xml:space="preserve">यीशु कहता है कि उनके </w:t>
      </w:r>
      <w:r>
        <w:rPr>
          <w:b/>
          <w:lang w:val="hi_IN" w:bidi="hi_IN"/>
        </w:rPr>
        <w:t>स्वर्गदूत</w:t>
      </w:r>
      <w:r>
        <w:rPr>
          <w:lang w:val="hi_IN" w:bidi="hi_IN"/>
        </w:rPr>
        <w:t xml:space="preserve"> </w:t>
      </w:r>
      <w:r>
        <w:rPr>
          <w:b/>
          <w:lang w:val="hi_IN" w:bidi="hi_IN"/>
        </w:rPr>
        <w:t>स्वर्ग</w:t>
      </w:r>
      <w:r>
        <w:rPr>
          <w:lang w:val="hi_IN" w:bidi="hi_IN"/>
        </w:rPr>
        <w:t xml:space="preserve"> में उसके </w:t>
      </w:r>
      <w:r>
        <w:rPr>
          <w:b/>
          <w:lang w:val="hi_IN" w:bidi="hi_IN"/>
        </w:rPr>
        <w:t>पिता</w:t>
      </w:r>
      <w:r>
        <w:rPr>
          <w:lang w:val="hi_IN" w:bidi="hi_IN"/>
        </w:rPr>
        <w:t xml:space="preserve"> का चेहरा हमेशा देखते हैं।</w:t>
      </w:r>
    </w:p>
    <w:p>
      <w:pPr/>
      <w:r>
        <w:rPr>
          <w:lang w:val="hi_IN" w:bidi="hi_IN"/>
        </w:rPr>
      </w:r>
      <w:r>
        <w:rPr>
          <w:b/>
          <w:lang w:val="hi_IN" w:bidi="hi_IN"/>
        </w:rPr>
        <w:t>स्वर्गदूतों</w:t>
      </w:r>
      <w:r>
        <w:rPr>
          <w:lang w:val="hi_IN" w:bidi="hi_IN"/>
        </w:rPr>
        <w:t xml:space="preserve"> के लिए उसी शब्द का उपयोग करें जिसका उपयोग आपने पिछले भागों में किया है। याद रखें, </w:t>
      </w:r>
      <w:r>
        <w:rPr>
          <w:b/>
          <w:lang w:val="hi_IN" w:bidi="hi_IN"/>
        </w:rPr>
        <w:t>स्वर्गदूत</w:t>
      </w:r>
      <w:r>
        <w:rPr>
          <w:lang w:val="hi_IN" w:bidi="hi_IN"/>
        </w:rPr>
        <w:t xml:space="preserve"> शब्द मुख्य शब्दावली में है।</w:t>
      </w:r>
    </w:p>
    <w:p>
      <w:pPr/>
      <w:r>
        <w:rPr>
          <w:lang w:val="hi_IN" w:bidi="hi_IN"/>
        </w:rPr>
      </w:r>
      <w:r>
        <w:rPr>
          <w:b/>
          <w:lang w:val="hi_IN" w:bidi="hi_IN"/>
        </w:rPr>
        <w:t>पिता</w:t>
      </w:r>
      <w:r>
        <w:rPr>
          <w:lang w:val="hi_IN" w:bidi="hi_IN"/>
        </w:rPr>
        <w:t xml:space="preserve"> का अर्थ परमेश्वर है। </w:t>
      </w:r>
      <w:r>
        <w:rPr>
          <w:b/>
          <w:lang w:val="hi_IN" w:bidi="hi_IN"/>
        </w:rPr>
        <w:t>पिता</w:t>
      </w:r>
      <w:r>
        <w:rPr>
          <w:lang w:val="hi_IN" w:bidi="hi_IN"/>
        </w:rPr>
        <w:t xml:space="preserve"> के लिए उसी शब्द का उपयोग करें जिसका उपयोग आपने पिछले भागों में किया है।</w:t>
      </w:r>
    </w:p>
    <w:p>
      <w:pPr/>
      <w:r>
        <w:rPr>
          <w:lang w:val="hi_IN" w:bidi="hi_IN"/>
        </w:rPr>
      </w:r>
      <w:r>
        <w:rPr>
          <w:lang w:val="hi_IN" w:bidi="hi_IN"/>
        </w:rPr>
        <w:t xml:space="preserve">इस कहानी में, </w:t>
      </w:r>
      <w:r>
        <w:rPr>
          <w:b/>
          <w:lang w:val="hi_IN" w:bidi="hi_IN"/>
        </w:rPr>
        <w:t>स्वर्ग</w:t>
      </w:r>
      <w:r>
        <w:rPr>
          <w:lang w:val="hi_IN" w:bidi="hi_IN"/>
        </w:rPr>
        <w:t xml:space="preserve"> उस स्थान को कहते हैं जहाँ परमेश्वर और उसके स्वर्गदूत रहते हैं, और जहाँ यीशु पर विश्वास करने वाले एक दिन सदा के लिए रहेंगे। यहाँ स्वर्ग के लिए उसी शब्द का उपयोग करें जिसका उपयोग आपने पहले उस स्थान का उल्लेख करते समय किया है जहाँ परमेश्वर और उसके स्वर्गदूत रहते हैं। </w:t>
      </w:r>
      <w:r>
        <w:rPr>
          <w:b/>
          <w:lang w:val="hi_IN" w:bidi="hi_IN"/>
        </w:rPr>
        <w:t>स्वर्ग</w:t>
      </w:r>
      <w:r>
        <w:rPr>
          <w:lang w:val="hi_IN" w:bidi="hi_IN"/>
        </w:rPr>
        <w:t xml:space="preserve"> शब्द मुख्य शब्दावली में है।</w:t>
      </w:r>
    </w:p>
    <w:p>
      <w:pPr/>
      <w:r>
        <w:rPr>
          <w:lang w:val="hi_IN" w:bidi="hi_IN"/>
        </w:rPr>
      </w:r>
      <w:r>
        <w:rPr>
          <w:lang w:val="hi_IN" w:bidi="hi_IN"/>
        </w:rPr>
        <w:t>जब यीशु अपने चेलों से पूछता है, "</w:t>
      </w:r>
      <w:r>
        <w:rPr>
          <w:b/>
          <w:lang w:val="hi_IN" w:bidi="hi_IN"/>
        </w:rPr>
        <w:t>तुम क्या सोचते हो</w:t>
      </w:r>
      <w:r>
        <w:rPr>
          <w:lang w:val="hi_IN" w:bidi="hi_IN"/>
        </w:rPr>
        <w:t>?" वह उनसे कुछ विचार करने के लिए कह रहा है। वह पहले से ही जानता है कि वे क्या सोचेंगे, लेकिन वह जानता है कि यदि वह यह प्रश्न पूछता है तो वे अधिक ध्यान से सोचेंगे।</w:t>
      </w:r>
    </w:p>
    <w:p>
      <w:pPr/>
      <w:r>
        <w:rPr>
          <w:lang w:val="hi_IN" w:bidi="hi_IN"/>
        </w:rPr>
      </w:r>
      <w:r>
        <w:rPr>
          <w:lang w:val="hi_IN" w:bidi="hi_IN"/>
        </w:rPr>
        <w:t>जब यीशु पूछता है, "</w:t>
      </w:r>
      <w:r>
        <w:rPr>
          <w:b/>
          <w:lang w:val="hi_IN" w:bidi="hi_IN"/>
        </w:rPr>
        <w:t>यदि</w:t>
      </w:r>
      <w:r>
        <w:rPr>
          <w:lang w:val="hi_IN" w:bidi="hi_IN"/>
        </w:rPr>
        <w:t xml:space="preserve"> किसी व्यक्ति के पास सौ भेड़ें हों... क्या वह नहीं...?" वह पहले से ही प्रश्न का उत्तर जानता है, लेकिन वह चेलों को केवल कुछ बताने के बजाय एक प्रश्न पूछकर अधिक ध्यान से सुनने में मदद कर रहा है।</w:t>
      </w:r>
    </w:p>
    <w:p>
      <w:pPr/>
      <w:r>
        <w:rPr>
          <w:lang w:val="hi_IN" w:bidi="hi_IN"/>
        </w:rPr>
      </w:r>
      <w:r>
        <w:rPr>
          <w:lang w:val="hi_IN" w:bidi="hi_IN"/>
        </w:rPr>
        <w:t xml:space="preserve">यीशु अपनी </w:t>
      </w:r>
      <w:r>
        <w:rPr>
          <w:b/>
          <w:lang w:val="hi_IN" w:bidi="hi_IN"/>
        </w:rPr>
        <w:t>भेड़ों</w:t>
      </w:r>
      <w:r>
        <w:rPr>
          <w:lang w:val="hi_IN" w:bidi="hi_IN"/>
        </w:rPr>
        <w:t xml:space="preserve"> के साथ एक </w:t>
      </w:r>
      <w:r>
        <w:rPr>
          <w:b/>
          <w:lang w:val="hi_IN" w:bidi="hi_IN"/>
        </w:rPr>
        <w:t>चरवाहे</w:t>
      </w:r>
      <w:r>
        <w:rPr>
          <w:lang w:val="hi_IN" w:bidi="hi_IN"/>
        </w:rPr>
        <w:t xml:space="preserve"> का उदाहरण देकर यह सिखाता है कि परमेश्वर यीशु के चेलों से कैसे प्रेम करता है और उनकी देखभाल करता है। भेड़ें मूर्ख जानवर होती हैं जो अक्सर अपने </w:t>
      </w:r>
      <w:r>
        <w:rPr>
          <w:b/>
          <w:lang w:val="hi_IN" w:bidi="hi_IN"/>
        </w:rPr>
        <w:t>चरवाहे</w:t>
      </w:r>
      <w:r>
        <w:rPr>
          <w:lang w:val="hi_IN" w:bidi="hi_IN"/>
        </w:rPr>
        <w:t xml:space="preserve"> से दूर भटककर खतरे में पड़ जाती हैं। भेड़ों के पास शिकारियों से खुद को बचाने का कोई तरीका नहीं है। चरवाहों को अपनी भेड़ों को सुरक्षित रखने के लिए बहुत सावधानी से उनकी निगरानी करनी पड़ती थी। </w:t>
      </w:r>
    </w:p>
    <w:p>
      <w:pPr/>
      <w:r>
        <w:rPr>
          <w:lang w:val="hi_IN" w:bidi="hi_IN"/>
        </w:rPr>
      </w:r>
      <w:r>
        <w:rPr>
          <w:lang w:val="hi_IN" w:bidi="hi_IN"/>
        </w:rPr>
        <w:t>अपने समूह को एक भेड़ और चरवाहे की तस्वीर दिखाएँ।</w:t>
      </w:r>
    </w:p>
    <w:p>
      <w:pPr/>
      <w:r>
        <w:rPr>
          <w:lang w:val="hi_IN" w:bidi="hi_IN"/>
        </w:rPr>
      </w:r>
      <w:r>
        <w:rPr>
          <w:lang w:val="hi_IN" w:bidi="hi_IN"/>
        </w:rPr>
        <w:t xml:space="preserve">जब यीशु कहता है कि चरवाहा खोई हुई </w:t>
      </w:r>
      <w:r>
        <w:rPr>
          <w:b/>
          <w:lang w:val="hi_IN" w:bidi="hi_IN"/>
        </w:rPr>
        <w:t>एक भेड़ के मिलने पर उन 99 भेड़ों से अधिक आनन्दित होता है</w:t>
      </w:r>
      <w:r>
        <w:rPr>
          <w:lang w:val="hi_IN" w:bidi="hi_IN"/>
        </w:rPr>
        <w:t xml:space="preserve"> जो कभी भटकी ही नहीं थीं, तो वह यह नहीं कह रहा कि चरवाहा, अर्थात परमेश्वर, उन 99 भेड़ों पर आनन्दित नहीं होता जो नहीं भटकी थीं। वह इस बात पर जोर दे रहा है कि चरवाहा, यानी परमेश्वर हर भेड़ को कितना महत्व देता है और खोई हुई भेड़ को बचाने में वह कितना आनन्द करता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18:15–20</w:t>
      </w:r>
      <w:r>
        <w:rPr>
          <w:lang w:val="hi_IN" w:bidi="hi_IN"/>
        </w:rPr>
      </w:r>
    </w:p>
    <w:p>
      <w:pPr>
        <w:pStyle w:val="Heading3"/>
      </w:pPr>
      <w:r>
        <w:rPr>
          <w:lang w:val="hi_IN" w:bidi="hi_IN"/>
        </w:rPr>
        <w:t>सुने और मन में रखें</w:t>
      </w:r>
    </w:p>
    <w:p>
      <w:pPr/>
      <w:r>
        <w:rPr>
          <w:lang w:val="hi_IN" w:bidi="hi_IN"/>
        </w:rPr>
      </w:r>
      <w:r>
        <w:rPr>
          <w:lang w:val="hi_IN" w:bidi="hi_IN"/>
        </w:rPr>
        <w:t>मत्ती 18:15–20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बातचीत उस पिछली बात से आगे बढ़ती है, जो उस भेड़ के बारे में है जो झुंड से भटक जाती है। यीशु चेलों को यह बता रहा है कि जब कोई भाई पाप करके बाकी विश्वासियों से भटक जाता है, तो उसे वापस कैसे लाया जाए। इस भाग में भाई शब्द का उपयोग ऐसे व्यक्ति के लिए किया गया है जो चेलों की तरह यीशु पर विश्वास करता है। यहाँ भाई शब्द का उपयोग पुरुष या महिला दोनों के लिए है, कुछ अनुवादों में "भाई या बहन" कहा गया है।</w:t>
      </w:r>
    </w:p>
    <w:p>
      <w:pPr/>
      <w:r>
        <w:rPr>
          <w:lang w:val="hi_IN" w:bidi="hi_IN"/>
        </w:rPr>
      </w:r>
      <w:r>
        <w:rPr>
          <w:lang w:val="hi_IN" w:bidi="hi_IN"/>
        </w:rPr>
        <w:t>रुकें और समूह के रूप में चर्चा करें कि आपकी संस्कृति उन लोगों का वर्णन कैसे करती है जो परमेश्वर के बारे में समान विश्वास रखते हैं।</w:t>
      </w:r>
    </w:p>
    <w:p>
      <w:pPr/>
      <w:r>
        <w:rPr>
          <w:lang w:val="hi_IN" w:bidi="hi_IN"/>
        </w:rPr>
      </w:r>
      <w:r>
        <w:rPr>
          <w:lang w:val="hi_IN" w:bidi="hi_IN"/>
        </w:rPr>
        <w:t xml:space="preserve">कुछ अनुवाद कहते हैं, "यदि तेरा भाई पाप करता है" और अन्य कहते हैं, "यदि तेरा भाई </w:t>
      </w:r>
      <w:r>
        <w:rPr>
          <w:b/>
          <w:lang w:val="hi_IN" w:bidi="hi_IN"/>
        </w:rPr>
        <w:t>तेरे विरुद्ध</w:t>
      </w:r>
      <w:r>
        <w:rPr>
          <w:lang w:val="hi_IN" w:bidi="hi_IN"/>
        </w:rPr>
        <w:t xml:space="preserve"> पाप करता है।" यहाँ "तेरे" शब्द केवल एक व्यक्ति को बताता है। जब केवल इतना कहा जाता है, “यदि तेरा भाई पाप करता है,” तो सुनने वाला समझ जाता है कि वह भाई परमेश्वर के विरुद्ध पाप करता है, या उसकी आज्ञा नहीं मानता। जब यह कहा जाता है, "यदि तेरा भाई </w:t>
      </w:r>
      <w:r>
        <w:rPr>
          <w:b/>
          <w:lang w:val="hi_IN" w:bidi="hi_IN"/>
        </w:rPr>
        <w:t>तेरे विरुद्ध</w:t>
      </w:r>
      <w:r>
        <w:rPr>
          <w:lang w:val="hi_IN" w:bidi="hi_IN"/>
        </w:rPr>
        <w:t xml:space="preserve"> पाप करता है" तो सुनने वाला समझता है कि भाई अपने साथी मसीही के विरुद्ध भी पाप कर रहा है। यहाँ "पाप" या "तेरे विरुद्ध पाप" का उपयोग करना ठीक है। यहाँ मुख्य उद्देश्य पाप कर रहे भाई की मदद करना है।</w:t>
      </w:r>
    </w:p>
    <w:p>
      <w:pPr/>
      <w:r>
        <w:rPr>
          <w:lang w:val="hi_IN" w:bidi="hi_IN"/>
        </w:rPr>
      </w:r>
      <w:r>
        <w:rPr>
          <w:lang w:val="hi_IN" w:bidi="hi_IN"/>
        </w:rPr>
        <w:t>रुकें और अपने समूह के साथ चर्चा करें, परमेश्वर के विरुद्ध पाप करने और किसी ऐसे व्यक्ति के विरुद्ध पाप करने में क्या अंतर है जो आपके समान परमेश्वर पर विश्वास करता है?</w:t>
      </w:r>
    </w:p>
    <w:p>
      <w:pPr/>
      <w:r>
        <w:rPr>
          <w:lang w:val="hi_IN" w:bidi="hi_IN"/>
        </w:rPr>
      </w:r>
      <w:r>
        <w:rPr>
          <w:lang w:val="hi_IN" w:bidi="hi_IN"/>
        </w:rPr>
        <w:t>यीशु कहता है कि जब ऐसा हो, तो उसके अनुयायी अपने भाई के पास अकेले में जाकर उसे समझाए कि उसने कैसे पाप किया है। यीशु यहाँ केवल अगुवों के बारे में नहीं, बल्कि किसी ऐसे अनुयायी के बारे में बात कर रहा है जो यह देखता है कि उसका भाई पाप कर रहा है। यीशु के सभी अनुयायी बालक समान हैं, जिन्हें एक-दूसरे की देखभाल करनी चाहिए। वह कहता है कि यदि भाई तेरी बात सुनता है, तो तुम फिर से एक-दूसरे को भाई कहकर बुला सकोगे। यदि भाई बात सुनता है, तो वह उन भेड़ों की तरह है जिन्हें चरवाहा ढूँढता है और झुण्ड में वापस लाता है। भाई आपकी बात सुनने से भी बढ़कर करता है। वह यह भी देखता है कि तू सही है और अपने पाप को स्वीकार करता है।</w:t>
      </w:r>
    </w:p>
    <w:p>
      <w:pPr/>
      <w:r>
        <w:rPr>
          <w:lang w:val="hi_IN" w:bidi="hi_IN"/>
        </w:rPr>
      </w:r>
      <w:r>
        <w:rPr>
          <w:lang w:val="hi_IN" w:bidi="hi_IN"/>
        </w:rPr>
        <w:t>रुकें और समूह के रूप में चर्चा करें: जब दो लोग एक-दूसरे से अकेले में बात कर रहे हों और कोई तीसरा उनकी बात न सुन रहा हो, तो आप इसका वर्णन कैसे करेंगे?</w:t>
      </w:r>
    </w:p>
    <w:p>
      <w:pPr/>
      <w:r>
        <w:rPr>
          <w:lang w:val="hi_IN" w:bidi="hi_IN"/>
        </w:rPr>
      </w:r>
      <w:r>
        <w:rPr>
          <w:lang w:val="hi_IN" w:bidi="hi_IN"/>
        </w:rPr>
        <w:t>आपकी संस्कृति में, लोग आमतौर पर दूसरों को कैसे बताते हैं कि उन्होंने परमेश्वर या किसी व्यक्ति के विरुद्ध पाप किया है या जब वे गलत काम कर रहे होते हैं? आप इसके बारे में इस तरह से क्यों बात करते हैं?</w:t>
      </w:r>
    </w:p>
    <w:p>
      <w:pPr/>
      <w:r>
        <w:rPr>
          <w:lang w:val="hi_IN" w:bidi="hi_IN"/>
        </w:rPr>
      </w:r>
      <w:r>
        <w:rPr>
          <w:lang w:val="hi_IN" w:bidi="hi_IN"/>
        </w:rPr>
        <w:t>आपकी संस्कृति में, आप कैसे दिखाते हैं कि कोई व्यक्ति न केवल अपने कानों से सुनता है, बल्कि सामने वाले की बात से सहमत भी होता है?</w:t>
      </w:r>
    </w:p>
    <w:p>
      <w:pPr/>
      <w:r>
        <w:rPr>
          <w:lang w:val="hi_IN" w:bidi="hi_IN"/>
        </w:rPr>
      </w:r>
      <w:r>
        <w:rPr>
          <w:lang w:val="hi_IN" w:bidi="hi_IN"/>
        </w:rPr>
        <w:t>फिर यीशु कहता है कि अगर वह भाई न माने कि तू सही है और अपना पाप स्वीकार न करे, तो तू फिर उसके पास जा और अपने साथ एक-दो और मसीही भाइयों को ले जा। बाइबल के अन्य भागों में यहूदी लोगों को सिखाया गया था कि यदि कोई किसी व्यक्ति पर पाप का आरोप लगाता है, तो उस व्यक्ति को दोषी ठहराने के लिए दो या अधिक गवाहों की आवश्यकता होती है। इस स्थिति में, भाई यह मानने से मना करता है कि उसने पाप किया है, इसलिए यीशु कहता है कि तुझे उसके साथ फिर बात करनी चाहिए और अपने साथ एक या दो लोग और ले जाने चाहिए जो तुम्हारी बातचीत के गवाह बन सकें।</w:t>
      </w:r>
    </w:p>
    <w:p>
      <w:pPr/>
      <w:r>
        <w:rPr>
          <w:lang w:val="hi_IN" w:bidi="hi_IN"/>
        </w:rPr>
      </w:r>
      <w:r>
        <w:rPr>
          <w:lang w:val="hi_IN" w:bidi="hi_IN"/>
        </w:rPr>
        <w:t>रुकें और समूह में चर्चा करें कि जब कोई व्यक्ति किसी पर पाप का आरोप लगाता है तो आपकी संस्कृति कैसे निर्धारित करती है कि वह दोषी है या नहीं। किसी व्यक्ति को दोषी ठहराने के लिए कितने लोगों को पाप का गवाह बनने की आवश्यकता है?</w:t>
      </w:r>
    </w:p>
    <w:p>
      <w:pPr/>
      <w:r>
        <w:rPr>
          <w:lang w:val="hi_IN" w:bidi="hi_IN"/>
        </w:rPr>
      </w:r>
      <w:r>
        <w:rPr>
          <w:lang w:val="hi_IN" w:bidi="hi_IN"/>
        </w:rPr>
        <w:t>यदि गवाहों के आपकी बात से सहमत होने के बावजूद भी भाई आपकी बात सुनने से मना कर देता है, तो आपको यह समस्या कलीसिया या उन विश्वासियों के समूह को बतानी चाहिए जो एक ही स्थान पर एक साथ आराधना करते हैं। और अन्त में, यदि वह कलीसिया की बात भी सुनने से मना करे, तो आपको उसके साथ वैसा ही व्यवहार करना चाहिए जैसा आप किसी अन्यजाति या विश्वासियों के समुदाय के बाहर के व्यक्ति और कर वसूलने वालों के साथ करते हैं। अन्यजाति शब्द का अर्थ है परदेशी, लेकिन यहूदी इसका उपयोग उन लोगों के लिए करते थे जो सच्चे परमेश्वर पर विश्वास नहीं करते हैं। जब यीशु कहता है कि "तू" उसके साथ अन्यजातियों की तरह व्यवहार कर, तो वह "तू" शब्द का उपयोग करता है जो केवल एक व्यक्ति को बताता है। यह आज्ञा पूरी कलीसिया के लिए नहीं है।</w:t>
      </w:r>
    </w:p>
    <w:p>
      <w:pPr/>
      <w:r>
        <w:rPr>
          <w:lang w:val="hi_IN" w:bidi="hi_IN"/>
        </w:rPr>
      </w:r>
      <w:r>
        <w:rPr>
          <w:lang w:val="hi_IN" w:bidi="hi_IN"/>
        </w:rPr>
        <w:t>यहूदी लोगों का मानना था कि कर वसूलने वाले समाज के सबसे पापी लोगों में माने जाते थे, क्योंकि वे अक्सर यहूदी ही होते थे जो इस्राएल में यहूदियों पर अत्याचार करने वाले रोमियों के लिए कर इकट्ठा करते थे। उस समय यहूदी लोग अन्यजातियों या कर वसूलने वालों के साथ वैसा व्यवहार नहीं करते थे जैसा वे अपने समुदाय में साथी विश्वासियों के साथ करते थे।</w:t>
      </w:r>
    </w:p>
    <w:p>
      <w:pPr/>
      <w:r>
        <w:rPr>
          <w:lang w:val="hi_IN" w:bidi="hi_IN"/>
        </w:rPr>
      </w:r>
      <w:r>
        <w:rPr>
          <w:lang w:val="hi_IN" w:bidi="hi_IN"/>
        </w:rPr>
        <w:t>रुकें और अपने समूह के साथ चर्चा करें: आपकी संस्कृति में किन लोगों को सबसे अधिक पापी माना जाता है? उन्हें सबसे अधिक पापी क्यों माना जाता है? लोग उनके साथ कैसा व्यवहार करते हैं या उन्हें किस तरह से देखते हैं?</w:t>
      </w:r>
    </w:p>
    <w:p>
      <w:pPr/>
      <w:r>
        <w:rPr>
          <w:lang w:val="hi_IN" w:bidi="hi_IN"/>
        </w:rPr>
      </w:r>
      <w:r>
        <w:rPr>
          <w:lang w:val="hi_IN" w:bidi="hi_IN"/>
        </w:rPr>
        <w:t>यीशु कहता है, "मैं तुमसे सच कहता हूँ" जिसका अर्थ है कि वह चाहता है कि चेले उसकी आगे की बात ध्यान से सुनें। इस बार "तुम" शब्द यीशु के सभी अनुयायियों को दर्शाता है, न कि केवल एक व्यक्ति को। वह कहता है कि वे जो कुछ पृथ्वी पर बाँधेंगे, परमेश्वर स्वर्ग में बाँधेगा, और वे जो कुछ पृथ्वी पर खोलेंगे, परमेश्वर स्वर्ग में खोलेगा। ये शब्द उन शब्दों से बहुत मिलते-जुलते हैं जो उसने पतरस से कहे थे जब उसने मत्ती की पुस्तक के पिछले भाग में कहा था कि वह इस पत्थर पर अपनी कलीसिया बनाएगा। इस बार, यीशु कह रहा है कि ये शब्द केवल पतरस के लिए ही नहीं, बल्कि उसके सभी अनुयायियों के लिए सच हैं। बाँधने और खोलने का मतलब यह है कि यीशु के अनुयायी कलीसिया के रूप में मिलकर यह निर्धारित करें कि क्या सही है और क्या गलत। बाँधना शब्द का अर्थ है किसी बात को मना करना, और खोलना शब्द का अर्थ है किसी बात की अनुमति देना।</w:t>
      </w:r>
    </w:p>
    <w:p>
      <w:pPr/>
      <w:r>
        <w:rPr>
          <w:lang w:val="hi_IN" w:bidi="hi_IN"/>
        </w:rPr>
      </w:r>
      <w:r>
        <w:rPr>
          <w:lang w:val="hi_IN" w:bidi="hi_IN"/>
        </w:rPr>
        <w:t>फिर यीशु आगे कहता है कि जब पृथ्वी पर उसके दो अनुयायी किसी बात के लिए एक मन होकर परमेश्वर से कुछ माँगते हैं, तो स्वर्ग में उनका पिता वह बात पूरी करेगा। इस स्थिति में, यीशु एक ऐसे भाई की मदद करने के बारे में बुद्धि प्राप्त करने की बात कर रहा है जिसने पाप किया है, लेकिन "कुछ भी" शब्द का अर्थ आमतौर पर कुछ भी होता है, इसलिए एक ऐसे शब्द का उपयोग करना सबसे अच्छा है जो उस विशाल अर्थ को बनाए रखे। यीशु समझाता है कि ऐसा इसलिए है क्योंकि, जब उसके दो या तीन अनुयायी उसके नाम में, या उसके अनुयायी होने के नाते, एक साथ इकट्ठे होते हैं, तो वह भी उनके साथ वहाँ उपस्थित रहता है। जब यीशु कहता है "दो या तीन" तो उसका अर्थ दो या उससे अधिक से है। जब वह कहता है कि "वहाँ मैं उनके बीच में होता हूँ" तो वह उनके साथ आत्मिक रूप से होने की बात कर रहा है, इसलिए जब उसने यह कहा तो यह सच था और उसके मरने और परमेश्वर द्वारा उसे फिर से जिलाने के बाद भी सच होगा।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यीशु अपने चेलों से कहता है कि यदि वे किसी मसीही भाई को पाप करते हुए देखें, तो उन्हें अकेले में उसके पास जाकर उसे उसके पाप के बारे में बताना चाहिए। यदि भाई सुनता है और अपना पाप स्वीकार करता है तो तुम फिर से एक-दूसरे को भाई कह सकते हो।</w:t>
      </w:r>
    </w:p>
    <w:p>
      <w:pPr/>
      <w:r>
        <w:rPr>
          <w:lang w:val="hi_IN" w:bidi="hi_IN"/>
        </w:rPr>
      </w:r>
      <w:r>
        <w:rPr>
          <w:b/>
          <w:lang w:val="hi_IN" w:bidi="hi_IN"/>
        </w:rPr>
        <w:t>दूसरा दृश्य:</w:t>
      </w:r>
      <w:r>
        <w:rPr>
          <w:lang w:val="hi_IN" w:bidi="hi_IN"/>
        </w:rPr>
        <w:t xml:space="preserve"> यीशु कहता है कि अगर भाई न सुने, तो आप दो और मसीही भाइयों को गवाहों के रूप में अपने साथ लेकर उसके पास फिर से जाएँ और उससे बात करें।</w:t>
      </w:r>
    </w:p>
    <w:p>
      <w:pPr/>
      <w:r>
        <w:rPr>
          <w:lang w:val="hi_IN" w:bidi="hi_IN"/>
        </w:rPr>
      </w:r>
      <w:r>
        <w:rPr>
          <w:b/>
          <w:lang w:val="hi_IN" w:bidi="hi_IN"/>
        </w:rPr>
        <w:t>तीसरा दृश्य:</w:t>
      </w:r>
      <w:r>
        <w:rPr>
          <w:lang w:val="hi_IN" w:bidi="hi_IN"/>
        </w:rPr>
        <w:t xml:space="preserve"> यीशु कहता है कि यदि भाई अभी भी नहीं सुनता है, तो तुम्हें उसके पाप के बारे में कलीसिया को बताना चाहिए। यदि वह कलीसिया की बात भी नहीं सुनता है, तो आपको उसके साथ वैसा ही व्यवहार करना चाहिए जैसे आप किसी अविश्वासी और कर वसूलने वाले के साथ करते हैं। यीशु कहता है कि जो कुछ वे पृथ्वी पर बाँधेंगे, वह स्वर्ग में बाँधेगा; और जो कुछ वे पृथ्वी पर खोलेंगे, वह स्वर्ग में खुलेगा। वह यह भी कहता है कि जब उनमें से दो लोग पृथ्वी पर किसी बात के लिए सहमत होकर माँगते हैं तो उनका स्वर्गीय पिता उन्हें वह दे देता है जो वे माँगते हैं। और जब भी उनमें से दो या दो से अधिक लोग उसके अनुयायियों के रूप में एक साथ इकट्ठा होते हैं, तो वह उनके साथ होता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 (एक से अधिक)</w:t>
      </w:r>
    </w:p>
    <w:p>
      <w:pPr>
        <w:pStyle w:val="ListBullet"/>
        <w:spacing w:line="240" w:lineRule="auto"/>
        <w:ind w:left="720"/>
      </w:pPr>
      <w:r>
        <w:rPr>
          <w:lang w:val="hi_IN" w:bidi="hi_IN"/>
        </w:rPr>
      </w:r>
      <w:r>
        <w:rPr>
          <w:lang w:val="hi_IN" w:bidi="hi_IN"/>
        </w:rPr>
        <w:t>1 पापी भाई</w:t>
      </w:r>
    </w:p>
    <w:p>
      <w:pPr>
        <w:pStyle w:val="ListBullet"/>
        <w:spacing w:line="240" w:lineRule="auto"/>
        <w:ind w:left="720"/>
      </w:pPr>
      <w:r>
        <w:rPr>
          <w:lang w:val="hi_IN" w:bidi="hi_IN"/>
        </w:rPr>
      </w:r>
      <w:r>
        <w:rPr>
          <w:lang w:val="hi_IN" w:bidi="hi_IN"/>
        </w:rPr>
        <w:t>2 मसीही गवाह</w:t>
      </w:r>
    </w:p>
    <w:p>
      <w:pPr>
        <w:pStyle w:val="ListBullet"/>
        <w:spacing w:line="240" w:lineRule="auto"/>
        <w:ind w:left="720"/>
      </w:pPr>
      <w:r>
        <w:rPr>
          <w:lang w:val="hi_IN" w:bidi="hi_IN"/>
        </w:rPr>
      </w:r>
      <w:r>
        <w:rPr>
          <w:lang w:val="hi_IN" w:bidi="hi_IN"/>
        </w:rPr>
        <w:t>विश्वासियों का समूह जो एक ही स्थान पर एक साथ आराधना करता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यीशु अपने चेलों के साथ पिछली बातचीत के ठीक बाद बातचीत आगे बढ़ा रहा है, इसलिए वह बोल रहा है और वे सुन रहे हैं। परिवेश नहीं बदलता है, लेकिन लोगों को उसके द्वारा दी जा रही सलाह की कल्पना करने में मदद मिल सकती है।</w:t>
      </w:r>
    </w:p>
    <w:p>
      <w:pPr/>
      <w:r>
        <w:rPr>
          <w:lang w:val="hi_IN" w:bidi="hi_IN"/>
        </w:rPr>
      </w:r>
      <w:r>
        <w:rPr>
          <w:lang w:val="hi_IN" w:bidi="hi_IN"/>
        </w:rPr>
        <w:t>जब यीशु कहता है "तेरा भाई" तो वह उस व्यक्ति के बारे में बता रहा है जो यीशु पर उसके समान विश्वास रखता है। वह व्यक्ति एक पुरुष या एक महिला हो सकता है। जब वह कहता है "तेरे विरुद्ध पाप" तो "तेरे" शब्द केवल एक व्यक्ति को बताता है। यीशु कहता है कि जब तुम पहली बार उससे उसके पाप के बारे में बात करो, तो अकेले जाओ। उस बातचीत में कोई और शामिल न हो, केवल तुम और वह भाई जिसने पाप किया है। भाई न केवल आपकी बात सुनेगा, बल्कि अपने पाप को भी मान लेगा।</w:t>
      </w:r>
    </w:p>
    <w:p>
      <w:pPr/>
      <w:r>
        <w:rPr>
          <w:lang w:val="hi_IN" w:bidi="hi_IN"/>
        </w:rPr>
      </w:r>
      <w:r>
        <w:rPr>
          <w:lang w:val="hi_IN" w:bidi="hi_IN"/>
        </w:rPr>
        <w:t>जब यीशु कहता है कि तूने अपने भाई को पा लिया है, या तूने उसे वापस जीता है, तो इसका अर्थ है कि भाई फिर से विश्वासियों के समूह में से एक है, जैसे चरवाहा उस भेड़ को ढूँढता है और झुण्ड में वापस लाता है।</w:t>
      </w:r>
    </w:p>
    <w:p>
      <w:pPr/>
      <w:r>
        <w:rPr>
          <w:lang w:val="hi_IN" w:bidi="hi_IN"/>
        </w:rPr>
      </w:r>
      <w:r>
        <w:rPr>
          <w:lang w:val="hi_IN" w:bidi="hi_IN"/>
        </w:rPr>
        <w:t>अगर भाई नहीं सुनता है, तो उस बातचीत को वहीं खत्म करके आप उसे छोड़ दे और गवाहों के रूप में दो अन्य मसीही भाइयों को साथ लेकर उसके पास वापस जाएँ, उसके पाप के बारे में फिर उससे बात करें। इस बातचीत में चार लोग होंगे: आप, वह भाई जिसने पाप किया, और दो मसीही गवाह।</w:t>
      </w:r>
    </w:p>
    <w:p>
      <w:pPr/>
      <w:r>
        <w:rPr>
          <w:lang w:val="hi_IN" w:bidi="hi_IN"/>
        </w:rPr>
      </w:r>
      <w:r>
        <w:rPr>
          <w:lang w:val="hi_IN" w:bidi="hi_IN"/>
        </w:rPr>
        <w:t>यदि भाई अभी भी नहीं सुनता है, तो आप सभी उसे छोड़ दें और कलीसिया को स्थिति के बारे में बताएँ: अर्थात् उन विश्वासियों के समूह को जो एक स्थान पर एक साथ आराधना करते हैं। यह स्पष्ट नहीं है कि जब आप कलीसिया से बात करेंगे तो वह भाई आपके साथ आएगा या नहीं, लेकिन यीशु कहता है कि अगर वह भाई कलीसिया की भी न माने, तो आपको उसके साथ अन्यजाति या कर वसूलने वाले की तरह व्यवहार करना चाहिए। इसलिए शायद वह भाई उस समय उपस्थित होगा जब कलीसिया अपना निर्णय सुनाती है। यदि भाई नहीं सुनता है तो इसका अर्थ है कि उसने कलीसिया की बात सुनी है, लेकिन फिर भी वह अपने पाप को स्वीकार नहीं करेगा।</w:t>
      </w:r>
    </w:p>
    <w:p>
      <w:pPr/>
      <w:r>
        <w:rPr>
          <w:lang w:val="hi_IN" w:bidi="hi_IN"/>
        </w:rPr>
      </w:r>
      <w:r>
        <w:rPr>
          <w:lang w:val="hi_IN" w:bidi="hi_IN"/>
        </w:rPr>
        <w:t>यीशु कहता है, "मैं तुमसे सच कहता हूँ कि विश्वास करने वाले पृथ्वी पर जो कुछ बाँधेंगे, वह स्वर्ग में बँधेगा; और जो कुछ वे पृथ्वी पर खोलेंगे, वह स्वर्ग में खुलेगा।" यीशु मत्ती की पुस्तक में कई बार "मैं तुमसे सच कहता हूँ" वाक्यांश का उपयोग करता है ताकि यह जोर दिया जा सके कि वह आगे जो कहता है वह बहुत महत्वपूर्ण है। इसका मतलब यह है कि जो कुछ भी कलीसिया पृथ्वी पर करने के लिए मना करेगी, परमेश्वर भी उसके लिए मना करेगा और जिसकी भी अनुमति देगी, परमेश्वर भी उसकी अनुमति देगा, क्योंकि जहाँ कहीं भी दो या दो से अधिक विश्वासी यीशु के अनुयायी के रूप में इकट्ठे होते हैं, वहाँ यीशु का आत्मा उनके साथ होता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 (एक से अधिक)</w:t>
      </w:r>
    </w:p>
    <w:p>
      <w:pPr>
        <w:pStyle w:val="ListBullet"/>
        <w:spacing w:line="240" w:lineRule="auto"/>
        <w:ind w:left="720"/>
      </w:pPr>
      <w:r>
        <w:rPr>
          <w:lang w:val="hi_IN" w:bidi="hi_IN"/>
        </w:rPr>
      </w:r>
      <w:r>
        <w:rPr>
          <w:lang w:val="hi_IN" w:bidi="hi_IN"/>
        </w:rPr>
        <w:t>1 पापी भाई</w:t>
      </w:r>
    </w:p>
    <w:p>
      <w:pPr>
        <w:pStyle w:val="ListBullet"/>
        <w:spacing w:line="240" w:lineRule="auto"/>
        <w:ind w:left="720"/>
      </w:pPr>
      <w:r>
        <w:rPr>
          <w:lang w:val="hi_IN" w:bidi="hi_IN"/>
        </w:rPr>
      </w:r>
      <w:r>
        <w:rPr>
          <w:lang w:val="hi_IN" w:bidi="hi_IN"/>
        </w:rPr>
        <w:t>2 मसीही गवाह</w:t>
      </w:r>
    </w:p>
    <w:p>
      <w:pPr>
        <w:pStyle w:val="ListBullet"/>
        <w:spacing w:line="240" w:lineRule="auto"/>
        <w:ind w:left="720"/>
      </w:pPr>
      <w:r>
        <w:rPr>
          <w:lang w:val="hi_IN" w:bidi="hi_IN"/>
        </w:rPr>
      </w:r>
      <w:r>
        <w:rPr>
          <w:lang w:val="hi_IN" w:bidi="hi_IN"/>
        </w:rPr>
        <w:t>विश्वासियों का समूह जो एक ही स्थान पर एक साथ आराधना करता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यीशु कहता है कि यदि तेरा भाई तेरे विरुद्ध पाप करता है, तो उसके पास अकेले में जाकर उसे बता कि उसने कैसे पाप किया है। यदि वह अपना पाप स्वीकार करता है, तो तू और वह फिर से एक-दूसरे को भाई कह सकेंगे। वह उस भेड़ की तरह होगा जिसे चरवाहा ढूँढकर झुंड में वापस ले आया।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अभिनेता से पूछें, "आप कैसा महसूस कर रहे हैं?" आप ऐसी बातें सुन सकते हैं: "मुझे अपने भाई के लिए चिन्ता है, क्योंकि उसका पाप उसे अन्य विश्वासियों और परमेश्वर से दूर कर रहा है" या "मैं अपने भाई की मदद करना चाहता हूँ कि वह फिर से विश्वासियों के समूह का हिस्सा बन जाए" या "मुझे उम्मीद है कि जब मैं अपने भाई से उसके पाप के बारे में बात करूँगा तो वह पश्चाताप करेगा।"</w:t>
      </w:r>
    </w:p>
    <w:p>
      <w:pPr>
        <w:pStyle w:val="ListBullet"/>
        <w:spacing w:line="240" w:lineRule="auto"/>
        <w:ind w:left="720"/>
      </w:pPr>
      <w:r>
        <w:rPr>
          <w:lang w:val="hi_IN" w:bidi="hi_IN"/>
        </w:rPr>
      </w:r>
      <w:r>
        <w:rPr>
          <w:lang w:val="hi_IN" w:bidi="hi_IN"/>
        </w:rPr>
        <w:t>पापी भाई की भूमिका निभाने वाले अभिनेता से पूछें, "आप कैसा महसूस कर रहे हैं?" आप ऐसी बातें सुन सकते हैं: “क्या मेरा भाई अपने आप को मुझसे बेहतर समझता है कि वह मुझे मेरे पाप के बारे में बताए? मैं उसकी बात नहीं सुनूँगा,” या “मैं जिस तरह जी रहा हूँ, उसी तरह जीना चाहता हूँ; मैं अपने भाई से सहमत नहीं हूँ कि मैं पाप कर रहा हूँ,” या “शायद यही भाई अकेला है जो सोचता है कि मैं पाप कर रहा हूँ। मैं उसकी बात नहीं सुनूँगा।”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कि यदि भाई तेरी बात न सुने, तो जाकर दो और मसीही भाइयों को साथ ले आ और उससे फिर बात कर, ताकि वे तेरी बातचीत के गवाह बनें।</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मसीही गवाह की भूमिका निभाने वाले किसी एक अभिनेता से पूछें, "आप कैसा महसूस कर रहे हैं?" आप सुन सकते हैं: "मुझे लगता है कि मेरा भाई पाप कर रहा है, लेकिन मुझे जाकर सुनने दें कि वह अपना बचाव करने के लिए क्या कहता है" या "मुझे लगता है कि मेरा भाई पाप कर रहा है, मुझे जाकर उसे पाप करने से रोकने में मदद करने दें" या "मुझे लगता है कि मेरा भाई पाप कर रहा है। शायद जब वह देखता है कि हम में से एक से अधिक लोग इस बारे में सहमत हैं, तो वह अपने पाप को स्वीकार करेगा।"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कि यदि दो या अधिक गवाहों को ले जाने के बाद भी भाई नहीं सुने, तो इस बात को कलीसिया के पास ले जा, जो एक साथ आराधना करती है। यदि वह फिर भी उनकी बात नहीं सुनता है, तो उसके साथ वैसा ही व्यवहार करो जैसा तुम किसी अविश्वासी या कर वसूलने वाले के साथ करते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कलीसिया के विश्वासी की भूमिका निभाने वाले अभिनेताों में से एक से पूछें, "आप कैसा महसूस कर रहे हैं?" आप ऐसी बातें सुन सकते हैं: "मुझे सच में उम्मीद है कि मेरा भाई अपना पाप स्वीकार करेगा। मैं अपने भाई से प्रेम करता हूँ और मैं चाहता हूँ कि वह हम सभी के साथ और परमेश्वर के साथ शान्ति में रहे" या "मैं प्रार्थना करता हूँ कि परमेश्वर हमें बुद्धि दे। हम अपने भाई को पाप करते रहने नहीं दे सकते, इसलिए हमें यह जानने के लिए परमेश्वर की मदद की आवश्यकता है कि उसे क्या कहना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"मैं तुमसे सच कहता हूँ कि जो कुछ तुम पृथ्वी पर बाँधोगे, वह स्वर्ग में भी बँधेगा; और जो कुछ तुम पृथ्वी पर खोलोगे, वह स्वर्ग में भी खुलेगा।"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रुकें और चेलों में से एक की भूमिका निभाने वाले अभिनेता से पूछें, "आप कैसा महसूस कर रहे हैं?" आप ऐसी बातें सुन सकते हैं, "इसका क्या अर्थ है? क्या हमारे पास सच में इतना अधिकार है कि परमेश्वर हमारे निर्णयों को बनाए रखेगा?" या "यह एक बहुत बड़ी जिम्मेदारी है। हमें बहुत सावधान रहना चाहिए कि हमारे निर्णय बुद्धिमानी से हों क्योंकि उनके गंभीर परिणाम होंगे" या "हमें प्रार्थना करनी चाहिए कि परमेश्वर हमें बुद्धि दे ताकि हम सही निर्णय ले सकें, क्योंकि हमारे निर्णयों का कलीसिया पर बहुत प्रभाव पड़ता है।"</w:t>
      </w:r>
    </w:p>
    <w:p>
      <w:pPr/>
      <w:r>
        <w:rPr>
          <w:lang w:val="hi_IN" w:bidi="hi_IN"/>
        </w:rPr>
      </w:r>
      <w:r>
        <w:rPr>
          <w:lang w:val="hi_IN" w:bidi="hi_IN"/>
        </w:rPr>
        <w:t>यीशु कहता है कि जब भी उसके दो या दो से अधिक चेले एक साथ इकट्ठे होते हैं, तो वह आत्मा में उनके साथ वहाँ होता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अभिनेताों में से किसी एक से पूछें, "आप कैसा महसूस कर रहे हैं?" आप ऐसी बातें सुन सकते हैं, "यीशु हमेशा हमारे साथ कैसे रह सकता है? उसके अनुयायियों के समूह एक ही समय में अलग-अलग स्थानों पर होते हैं!" या "क्या इसका मतलब यह है कि वह मरने के बाद भी हमारे साथ रहेगा?" या "यह बहुत बड़ी सांत्वना है! मैं यीशु का धन्यवाद करता हूँ कि हम जब भी इकट्ठे होते हैं तो वह हमेशा हमारे साथ है, क्योंकि उसने हमें बड़ी जिम्मेदारियाँ दी हैं और हमें उसकी मदद की जरूरत होगी।"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कहता है कि यदि तुम्हारा </w:t>
      </w:r>
      <w:r>
        <w:rPr>
          <w:b/>
          <w:lang w:val="hi_IN" w:bidi="hi_IN"/>
        </w:rPr>
        <w:t>भाई</w:t>
      </w:r>
      <w:r>
        <w:rPr>
          <w:lang w:val="hi_IN" w:bidi="hi_IN"/>
        </w:rPr>
        <w:t xml:space="preserve"> तुम्हारे विरुद्ध </w:t>
      </w:r>
      <w:r>
        <w:rPr>
          <w:b/>
          <w:lang w:val="hi_IN" w:bidi="hi_IN"/>
        </w:rPr>
        <w:t>पाप</w:t>
      </w:r>
      <w:r>
        <w:rPr>
          <w:lang w:val="hi_IN" w:bidi="hi_IN"/>
        </w:rPr>
        <w:t xml:space="preserve"> करे, तो तुम अकेले में उसके पास जाओ।</w:t>
      </w:r>
    </w:p>
    <w:p>
      <w:pPr/>
      <w:r>
        <w:rPr>
          <w:lang w:val="hi_IN" w:bidi="hi_IN"/>
        </w:rPr>
      </w:r>
      <w:r>
        <w:rPr>
          <w:lang w:val="hi_IN" w:bidi="hi_IN"/>
        </w:rPr>
        <w:t>"</w:t>
      </w:r>
      <w:r>
        <w:rPr>
          <w:b/>
          <w:lang w:val="hi_IN" w:bidi="hi_IN"/>
        </w:rPr>
        <w:t>भाई</w:t>
      </w:r>
      <w:r>
        <w:rPr>
          <w:lang w:val="hi_IN" w:bidi="hi_IN"/>
        </w:rPr>
        <w:t>" शब्द का अर्थ ऐसा पुरुष है, जिसका माता या पिता वही हो जो आपका है, लेकिन यहाँ यह उस व्यक्ति को दर्शाता है जो यीशु के बारे में चेलों जैसा ही विश्वास रखता हो। इस संदर्भ में, भाई का अर्थ ऐसे पुरुष या महिला से है जो यीशु के बारे में चेलों जैसा ही विश्वास रखता हो।</w:t>
      </w:r>
    </w:p>
    <w:p>
      <w:pPr/>
      <w:r>
        <w:rPr>
          <w:lang w:val="hi_IN" w:bidi="hi_IN"/>
        </w:rPr>
      </w:r>
      <w:r>
        <w:rPr>
          <w:b/>
          <w:lang w:val="hi_IN" w:bidi="hi_IN"/>
        </w:rPr>
        <w:t>पाप</w:t>
      </w:r>
      <w:r>
        <w:rPr>
          <w:lang w:val="hi_IN" w:bidi="hi_IN"/>
        </w:rPr>
        <w:t xml:space="preserve"> शब्द का अर्थ परमेश्वर के प्रति अनाज्ञाकारिता है। </w:t>
      </w:r>
      <w:r>
        <w:rPr>
          <w:lang w:val="hi_IN" w:bidi="hi_IN"/>
        </w:rPr>
        <w:t>पाप</w:t>
      </w:r>
      <w:r>
        <w:rPr>
          <w:lang w:val="hi_IN" w:bidi="hi_IN"/>
        </w:rPr>
        <w:t xml:space="preserve"> शब्द मुख्य शब्दावली में है।</w:t>
      </w:r>
    </w:p>
    <w:p>
      <w:pPr/>
      <w:r>
        <w:rPr>
          <w:lang w:val="hi_IN" w:bidi="hi_IN"/>
        </w:rPr>
      </w:r>
      <w:r>
        <w:rPr>
          <w:lang w:val="hi_IN" w:bidi="hi_IN"/>
        </w:rPr>
        <w:t xml:space="preserve">यदि आपके साथ दो और गवाह होने के बावजूद भी आपका भाई आपकी बात नहीं सुनता है, तब यीशु कहता है कि इस मामले को </w:t>
      </w:r>
      <w:r>
        <w:rPr>
          <w:b/>
          <w:lang w:val="hi_IN" w:bidi="hi_IN"/>
        </w:rPr>
        <w:t>कलीसिया</w:t>
      </w:r>
      <w:r>
        <w:rPr>
          <w:lang w:val="hi_IN" w:bidi="hi_IN"/>
        </w:rPr>
        <w:t xml:space="preserve"> के सामने लाओ। कलीसिया उन विश्वासियों के समूह को दर्शाती है जो एक साथ यीशु की आराधना करने के लिए इकट्ठे होते हैं। </w:t>
      </w:r>
      <w:r>
        <w:rPr>
          <w:b/>
          <w:lang w:val="hi_IN" w:bidi="hi_IN"/>
        </w:rPr>
        <w:t>कलीसिया</w:t>
      </w:r>
      <w:r>
        <w:rPr>
          <w:lang w:val="hi_IN" w:bidi="hi_IN"/>
        </w:rPr>
        <w:t xml:space="preserve"> शब्द मुख्य शब्दावली में है।</w:t>
      </w:r>
    </w:p>
    <w:p>
      <w:pPr/>
      <w:r>
        <w:rPr>
          <w:lang w:val="hi_IN" w:bidi="hi_IN"/>
        </w:rPr>
      </w:r>
      <w:r>
        <w:rPr>
          <w:lang w:val="hi_IN" w:bidi="hi_IN"/>
        </w:rPr>
        <w:t xml:space="preserve">यीशु कहता है कि यदि वह भाई कलीसिया की भी न सुने, तो उसे ऐसा समझो जैसे किसी </w:t>
      </w:r>
      <w:r>
        <w:rPr>
          <w:b/>
          <w:lang w:val="hi_IN" w:bidi="hi_IN"/>
        </w:rPr>
        <w:t>अन्यजाति</w:t>
      </w:r>
      <w:r>
        <w:rPr>
          <w:lang w:val="hi_IN" w:bidi="hi_IN"/>
        </w:rPr>
        <w:t xml:space="preserve"> या </w:t>
      </w:r>
      <w:r>
        <w:rPr>
          <w:b/>
          <w:lang w:val="hi_IN" w:bidi="hi_IN"/>
        </w:rPr>
        <w:t>कर वसूलने वाले</w:t>
      </w:r>
      <w:r>
        <w:rPr>
          <w:lang w:val="hi_IN" w:bidi="hi_IN"/>
        </w:rPr>
        <w:t xml:space="preserve"> को समझते हो।</w:t>
      </w:r>
    </w:p>
    <w:p>
      <w:pPr/>
      <w:r>
        <w:rPr>
          <w:lang w:val="hi_IN" w:bidi="hi_IN"/>
        </w:rPr>
      </w:r>
      <w:r>
        <w:rPr>
          <w:b/>
          <w:lang w:val="hi_IN" w:bidi="hi_IN"/>
        </w:rPr>
        <w:t>अन्यजाति</w:t>
      </w:r>
      <w:r>
        <w:rPr>
          <w:lang w:val="hi_IN" w:bidi="hi_IN"/>
        </w:rPr>
        <w:t xml:space="preserve"> वह व्यक्ति था जो यहूदी नहीं था और परमेश्वर के परिवार का हिस्सा नहीं था। यहूदी लोग अन्यजातियों को अनैतिक और अधर्मी मानते थे, इसलिए वे उनके साथ वैसा व्यवहार नहीं करते थे जैसा वे यहूदियों के साथ करते थे। </w:t>
      </w:r>
      <w:r>
        <w:rPr>
          <w:lang w:val="hi_IN" w:bidi="hi_IN"/>
        </w:rPr>
        <w:t>अन्यजाति</w:t>
      </w:r>
      <w:r>
        <w:rPr>
          <w:lang w:val="hi_IN" w:bidi="hi_IN"/>
        </w:rPr>
        <w:t xml:space="preserve"> शब्द मुख्य शब्दावली में है।</w:t>
      </w:r>
    </w:p>
    <w:p>
      <w:pPr/>
      <w:r>
        <w:rPr>
          <w:lang w:val="hi_IN" w:bidi="hi_IN"/>
        </w:rPr>
      </w:r>
      <w:r>
        <w:rPr>
          <w:lang w:val="hi_IN" w:bidi="hi_IN"/>
        </w:rPr>
        <w:t xml:space="preserve">यहूदी लोग </w:t>
      </w:r>
      <w:r>
        <w:rPr>
          <w:b/>
          <w:lang w:val="hi_IN" w:bidi="hi_IN"/>
        </w:rPr>
        <w:t>कर वसूलने वालों</w:t>
      </w:r>
      <w:r>
        <w:rPr>
          <w:lang w:val="hi_IN" w:bidi="hi_IN"/>
        </w:rPr>
        <w:t xml:space="preserve"> को समाज के सबसे पापी लोगों में से एक मानते थे। कर वसूलने वाले या तो अन्यजाति होते थे या यहूदी, जो रोमी सरकार के लिए यहूदी लोगों से कर वसूलते थे।</w:t>
      </w:r>
    </w:p>
    <w:p>
      <w:pPr/>
      <w:r>
        <w:rPr>
          <w:lang w:val="hi_IN" w:bidi="hi_IN"/>
        </w:rPr>
      </w:r>
      <w:r>
        <w:rPr>
          <w:b/>
          <w:lang w:val="hi_IN" w:bidi="hi_IN"/>
        </w:rPr>
        <w:t>मैं तुम से सच कहता हूँ</w:t>
      </w:r>
      <w:r>
        <w:rPr>
          <w:lang w:val="hi_IN" w:bidi="hi_IN"/>
        </w:rPr>
        <w:t xml:space="preserve"> वही वाक्यांश है, जो मत्ती की पुस्तक में कई बार इस्तेमाल किया गया है। इस वाक्यांश का अनुवाद उसी तरह करें जैसे आपने पहले किया है। इस संदर्भ में, "तुम" शब्द एक से अधिक व्यक्तियों को दर्शाता है।</w:t>
      </w:r>
    </w:p>
    <w:p>
      <w:pPr/>
      <w:r>
        <w:rPr>
          <w:lang w:val="hi_IN" w:bidi="hi_IN"/>
        </w:rPr>
      </w:r>
      <w:r>
        <w:rPr>
          <w:b/>
          <w:lang w:val="hi_IN" w:bidi="hi_IN"/>
        </w:rPr>
        <w:t>जो कुछ तुम पृथ्वी पर बाँधोगे वह स्वर्ग में भी बाँधेगा और जो कुछ पृथ्वी पर खोलोगे वह स्वर्ग में भी खुलेगा</w:t>
      </w:r>
      <w:r>
        <w:rPr>
          <w:lang w:val="hi_IN" w:bidi="hi_IN"/>
        </w:rPr>
        <w:t xml:space="preserve">: ये वही शब्द हैं जो यीशु ने पहले पतरस से कहे थे कि वह इस पत्थर पर अपनी कलीसिया बनाएगा। इन शब्दों का अनुवाद उसी तरह करें जैसे आपने उस भाग में किया था, लेकिन इस भाग में "तुम" शब्द एक से अधिक व्यक्तियों को दर्शाता है। यीशु </w:t>
      </w:r>
      <w:r>
        <w:rPr>
          <w:b/>
          <w:lang w:val="hi_IN" w:bidi="hi_IN"/>
        </w:rPr>
        <w:t>बाँधने</w:t>
      </w:r>
      <w:r>
        <w:rPr>
          <w:lang w:val="hi_IN" w:bidi="hi_IN"/>
        </w:rPr>
        <w:t xml:space="preserve"> शब्द का उपयोग, मना करने के अर्थ में करता है और </w:t>
      </w:r>
      <w:r>
        <w:rPr>
          <w:b/>
          <w:lang w:val="hi_IN" w:bidi="hi_IN"/>
        </w:rPr>
        <w:t>खोलना</w:t>
      </w:r>
      <w:r>
        <w:rPr>
          <w:lang w:val="hi_IN" w:bidi="hi_IN"/>
        </w:rPr>
        <w:t xml:space="preserve"> शब्द का उपयोग, अनुमति देने के अर्थ में करता है।</w:t>
      </w:r>
    </w:p>
    <w:p>
      <w:pPr/>
      <w:r>
        <w:rPr>
          <w:lang w:val="hi_IN" w:bidi="hi_IN"/>
        </w:rPr>
      </w:r>
      <w:r>
        <w:rPr>
          <w:lang w:val="hi_IN" w:bidi="hi_IN"/>
        </w:rPr>
        <w:t xml:space="preserve">यीशु कहता है कि जब भी उसके दो या तीन या अधिक चेले उसके नाम में इकट्ठे होते हैं, तो </w:t>
      </w:r>
      <w:r>
        <w:rPr>
          <w:b/>
          <w:lang w:val="hi_IN" w:bidi="hi_IN"/>
        </w:rPr>
        <w:t>वह वहाँ उनके बीच में</w:t>
      </w:r>
      <w:r>
        <w:rPr>
          <w:lang w:val="hi_IN" w:bidi="hi_IN"/>
        </w:rPr>
        <w:t xml:space="preserve"> होता है। उसका अर्थ यह है कि वह आत्मा में उनके बीच उपस्थित होता है, इसलिए जब उसने यह बात कही तब भी यह सत्य थी और हमेशा सत्य रहेगी, यहाँ तक कि उसके मरने और परमेश्वर द्वारा उसे मृत्यु से जिलाने के बाद भी—जब भी उसके चेले उसके नाम में इकट्ठे होंगे, वह आत्मा में उनके साथ रहेगा।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18:21–35</w:t>
      </w:r>
      <w:r>
        <w:rPr>
          <w:lang w:val="hi_IN" w:bidi="hi_IN"/>
        </w:rPr>
      </w:r>
    </w:p>
    <w:p>
      <w:pPr>
        <w:pStyle w:val="Heading3"/>
      </w:pPr>
      <w:r>
        <w:rPr>
          <w:lang w:val="hi_IN" w:bidi="hi_IN"/>
        </w:rPr>
        <w:t>सुने और मन में रखें</w:t>
      </w:r>
    </w:p>
    <w:p>
      <w:pPr/>
      <w:r>
        <w:rPr>
          <w:lang w:val="hi_IN" w:bidi="hi_IN"/>
        </w:rPr>
      </w:r>
      <w:r>
        <w:rPr>
          <w:lang w:val="hi_IN" w:bidi="hi_IN"/>
        </w:rPr>
        <w:t>मत्ती 18:21–35 को सुनें और अपने मन में रखें। पाठ को तीन बार सुनें (यदि संभव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कहानी पिछली कहानी के ठीक बाद आती है। परिवेश शायद अब भी कफरनहूम में ही है। पतरस यीशु से पूछता है कि उसे कितनी बार अपने भाई को माफ करना चाहिए जो उसके विरुद्ध बार-बार पाप करता है। यह स्पष्ट नहीं है कि अन्य चेले भी पतरस के साथ हैं या नहीं, लेकिन अन्तिम पद में यीशु कहता है, "तुम में से हर एक" या "तुम सब" इसलिए शायद वे सब भी सुन रहे हैं। पिछली कहानी में, यीशु ने चेलों को बताया कि किसी भाई के पाप के बाद उसे वापस कलीसिया में कैसे जोड़ा जाए। इस बार, पतरस एक भाई के द्वारा दूसरे को माफ करने के बारे में पूछ रहा है। फिर से इस संदर्भ में, भाई शब्द का अर्थ एक पुरुष या महिला से है जो साथी मसीही है।</w:t>
      </w:r>
    </w:p>
    <w:p>
      <w:pPr/>
      <w:r>
        <w:rPr>
          <w:lang w:val="hi_IN" w:bidi="hi_IN"/>
        </w:rPr>
      </w:r>
      <w:r>
        <w:rPr>
          <w:lang w:val="hi_IN" w:bidi="hi_IN"/>
        </w:rPr>
        <w:t>पिछली कहानी में, यीशु ने इस बात पर ध्यान केंद्रित किया कि पाप कर रहे भाई की मदद कैसे की जाए। इस कहानी में, यीशु इस बात पर ध्यान केंद्रित करता है कि जिस भाई के विरुद्ध पाप किया गया है, उसे कैसे जवाब देना चाहिए।</w:t>
      </w:r>
    </w:p>
    <w:p>
      <w:pPr/>
      <w:r>
        <w:rPr>
          <w:lang w:val="hi_IN" w:bidi="hi_IN"/>
        </w:rPr>
      </w:r>
      <w:r>
        <w:rPr>
          <w:lang w:val="hi_IN" w:bidi="hi_IN"/>
        </w:rPr>
        <w:t>जब पतरस पूछता है कि क्या उसे सात बार माफ करना चाहिए, तो यह संख्या सुनने वाले सभी लोगों को बहुत बड़ी लगी होगी। धार्मिक अगुवों ने सिखाया था कि उन्हें तीन बार माफ करना चाहिए। सात संख्या पूर्णता का प्रतीक थी, इसलिए शायद लोगों को लगता था कि कोई व्यक्ति अधिकतम सात बार ही माफ कर सकता है।</w:t>
      </w:r>
    </w:p>
    <w:p>
      <w:pPr/>
      <w:r>
        <w:rPr>
          <w:lang w:val="hi_IN" w:bidi="hi_IN"/>
        </w:rPr>
      </w:r>
      <w:r>
        <w:rPr>
          <w:lang w:val="hi_IN" w:bidi="hi_IN"/>
        </w:rPr>
        <w:t>रुकें और समूह के रूप में चर्चा करें, आपकी संस्कृति में लोगों से कितनी बार यह उम्मीद की जाती है कि वे अपने विरुद्ध पाप करने वालों को क्षमा करें?</w:t>
      </w:r>
    </w:p>
    <w:p>
      <w:pPr/>
      <w:r>
        <w:rPr>
          <w:lang w:val="hi_IN" w:bidi="hi_IN"/>
        </w:rPr>
      </w:r>
      <w:r>
        <w:rPr>
          <w:lang w:val="hi_IN" w:bidi="hi_IN"/>
        </w:rPr>
        <w:t>कुछ अनुवादों में, यीशु कहता है, "मैं तुमसे कहता हूँ" ताकि यह दिखाया जा सके कि वह एक नई आज्ञा दे रहा है जो शास्त्रियों और फरीसियों द्वारा चेलों को दी गई आज्ञाओं से कहीं अधिक बड़ी है। दूसरे अनुवादों में यीशु कहता है, "मैं तुझ से यह नहीं कहता", ताकि यह दिखाया जाए कि पतरस गलत सोच रहा है कि सात बार माफ करना काफी है। यीशु कहता है कि पतरस को सतहत्तर बार माफ करना चाहिए, या कुछ अनुवादों में "सात बार का सत्तर गुणा" या 490 बार। यह बात यीशु के सुनने वालों को चौंकाने वाली लगी होगी। यीशु यह सुझाव नहीं दे रहा है कि सतहत्तर या "सत्तर गुना सात" किसी को माफ करने की शाब्दिक संख्या है। वह कह रहा है कि उसके अनुयायियों के लिए अपने खिलाफ पाप करने वाले भाई को माफ करने की संख्या की कोई सीमा नहीं है।</w:t>
      </w:r>
    </w:p>
    <w:p>
      <w:pPr/>
      <w:r>
        <w:rPr>
          <w:lang w:val="hi_IN" w:bidi="hi_IN"/>
        </w:rPr>
      </w:r>
      <w:r>
        <w:rPr>
          <w:lang w:val="hi_IN" w:bidi="hi_IN"/>
        </w:rPr>
        <w:t>यीशु अपनी बात को समझाने के लिए एक कहानी सुनाता है। उसकी कहानी दिखाती है कि परमेश्वर का राज्य कैसा है। एक राजा यह जाँच कर रहा था कि उसके सेवकों पर कितना कर्ज है, और उसे पता चला कि उसके एक सेवक पर उसका दस हज़ार तोड़े का कर्ज है। यह किसी दास द्वारा राजा को चुकाने के लिए धन की अविश्वसनीय राशि है। उस समय की संस्कृति में दस हज़ार उपयोग में आने वाली सबसे बड़ी संख्या थी, और तोड़ा (टैलेंट) धन की सबसे बड़ी इकाई थी। भले ही दास के पास बहुत अधिकार हो, जैसा कि शायद इस दास के पास था, फिर भी वह इतनी बड़ी रकम का कर्जदार नहीं हो सकता था। एक तोड़ा वह राशि थी जिसे कमाने के लिए किसी दास की आधी ज़िन्दगी बीत जाती थी, इसलिए दस हज़ार तोड़े का कर्ज़ उसके लिए बहुत ज़्यादा है जो शायद ही कभी राजा को चुका पाए। इसका अर्थ है कि उस दास पर राजा का बहुत बड़ा कर्ज था।</w:t>
      </w:r>
    </w:p>
    <w:p>
      <w:pPr/>
      <w:r>
        <w:rPr>
          <w:lang w:val="hi_IN" w:bidi="hi_IN"/>
        </w:rPr>
      </w:r>
      <w:r>
        <w:rPr>
          <w:lang w:val="hi_IN" w:bidi="hi_IN"/>
        </w:rPr>
        <w:t>रुकें और अपने समूह को एक तोड़े की तस्वीर दिखाएँ।</w:t>
      </w:r>
    </w:p>
    <w:p>
      <w:pPr/>
      <w:r>
        <w:rPr>
          <w:lang w:val="hi_IN" w:bidi="hi_IN"/>
        </w:rPr>
      </w:r>
      <w:r>
        <w:rPr>
          <w:lang w:val="hi_IN" w:bidi="hi_IN"/>
        </w:rPr>
        <w:t>राजा अपने अधिकारियों को आज्ञा देता है कि वे कर्ज की वसूली के लिए दास के साथ-साथ उसकी पत्नी, बच्चे और सम्पत्ति को भी बेच दें। यहूदी व्यवस्था के अनुसार कोई व्यक्ति किसी पुरुष को तभी बेच सकता था जब उसने कुछ चुराया हो, और उसकी पत्नी को बेचा नहीं जा सकता था। इसलिए यीशु यहाँ गैर-यहूदी संस्कृति के उदाहरण का उपयोग कर रहा है। दास का कर्ज़ इतना बड़ा था कि अगर राजा उसे, उसके पूरे परिवार और उसकी सारी संपत्ति को भी बेच देता, तब भी कर्ज की वसूली के लिए पैसा काफी नहीं होता।</w:t>
      </w:r>
    </w:p>
    <w:p>
      <w:pPr/>
      <w:r>
        <w:rPr>
          <w:lang w:val="hi_IN" w:bidi="hi_IN"/>
        </w:rPr>
      </w:r>
      <w:r>
        <w:rPr>
          <w:lang w:val="hi_IN" w:bidi="hi_IN"/>
        </w:rPr>
        <w:t>रुकें और अपने समूह के साथ चर्चा करें: आपकी संस्कृति ऐसी स्थिति का वर्णन कैसे करती है जहाँ एक व्यक्ति दूसरे व्यक्ति को पैसे देता है और यह उम्मीद करता है कि वह व्यक्ति बाद में उसे वापस कर देगा? आपकी संस्कृति में, जब कोई व्यक्ति अपना कर्ज चुकाने में असमर्थ होता है, तो उसे आमतौर पर क्या सजा दी जाती है?</w:t>
      </w:r>
    </w:p>
    <w:p>
      <w:pPr/>
      <w:r>
        <w:rPr>
          <w:lang w:val="hi_IN" w:bidi="hi_IN"/>
        </w:rPr>
      </w:r>
      <w:r>
        <w:rPr>
          <w:lang w:val="hi_IN" w:bidi="hi_IN"/>
        </w:rPr>
        <w:t>दास राजा के सामने गिर पड़ा और दण्डवत् करके विनती करने लगा कि कर्ज चुकाने के लिए उसे थोड़ा और समय दे। सभी सुनने वाले यह अच्छी तरह जानते थे कि दास का राजा से यह कहना कि वह इतना सारा कर्ज़ चुका देगा, बिल्कुल बेतुकी और नामुमकिन बात थी। लोगों के पाप दास के कर्ज के समान हैं; वे इतने बड़े हैं कि वे कितनी ही कोशिश करें, कोई संभावना नहीं है कि वे परमेश्वर से माफ़ी पा सके। यीशु की कहानी में, राजा न केवल दास को और समय देता है, बल्कि वह उसका पूरा कर्ज माफ कर देता है क्योंकि वह अपने दास पर दया करता है या उस पर तरस खाता है।</w:t>
      </w:r>
    </w:p>
    <w:p>
      <w:pPr/>
      <w:r>
        <w:rPr>
          <w:lang w:val="hi_IN" w:bidi="hi_IN"/>
        </w:rPr>
      </w:r>
      <w:r>
        <w:rPr>
          <w:lang w:val="hi_IN" w:bidi="hi_IN"/>
        </w:rPr>
        <w:t>रुकें और समूह में चर्चा करें: यदि कोई महत्वपूर्ण अगुवा किसी बड़े कर्ज को माफ करने का फैसला करता है तो आपकी संस्कृति के लोग कैसी प्रतिक्रिया देंगे?</w:t>
      </w:r>
    </w:p>
    <w:p>
      <w:pPr/>
      <w:r>
        <w:rPr>
          <w:lang w:val="hi_IN" w:bidi="hi_IN"/>
        </w:rPr>
      </w:r>
      <w:r>
        <w:rPr>
          <w:lang w:val="hi_IN" w:bidi="hi_IN"/>
        </w:rPr>
        <w:t>यीशु की कहानी का स्थान यहाँ से उस क्षेत्र में बदल जाता है जहाँ दास इकट्ठे होते हैं। जिस दास को राजा ने अभी-अभी माफ कर दिया था, वह उसे ढूँढता है और एक ऐसे साथी दास को ढूँढता है जिस पर उसका सौ दीनार का कर्ज है। यह एक दीनार से अधिक राशि है। एक सौ दीनार लगभग तीन-चार महीने की मज़दूरी के बराबर होते थे, यह एक बड़ी रकम थी, लेकिन पहले दास पर राजा के कर्ज़ की तुलना में बहुत छोटी थी। जिस दास को अभी-अभी माफ किया गया था, उसने उदारता दिखाने के बजाय, अपने साथी दास का गला पकड़ लिया और उसे दबाना शुरू कर दिया और उससे उसका कर्ज चुकाने की मांग करने लगा। साथी दास लगभग उन्हीं शब्दों का उपयोग करता है जिनका उपयोग माफ़ी पाने वाले दास ने दया की विनती के लिए किए थे, लेकिन वह स्वयं दया नहीं दिखाता। इसके बजाय, वह उसे जेल में डालता है। ऐसा करना उसके अधिकार में था, लेकिन राजा ने पहले दास से अपने अधिकारों की मांग नहीं की, और इसलिए पहले दास को दूसरे दास से अपने अधिकारों की मांग नहीं करनी चाहिए थी। यीशु की कहानी चेलों को यह दिखाती है कि उन्हें अपने अधिकारों की मांग नहीं करनी चाहिए। परमेश्वर ने अपने अधिकारों की मांग नहीं की, बल्कि बहुत उदार रहा है। वह चाहता है कि उसके बच्चे भी उसके जैसे उदार बनें।</w:t>
      </w:r>
    </w:p>
    <w:p>
      <w:pPr/>
      <w:r>
        <w:rPr>
          <w:lang w:val="hi_IN" w:bidi="hi_IN"/>
        </w:rPr>
      </w:r>
      <w:r>
        <w:rPr>
          <w:lang w:val="hi_IN" w:bidi="hi_IN"/>
        </w:rPr>
        <w:t>रुकें और समूह में चर्चा करें कि आपकी संस्कृति के लोग उस व्यक्ति के प्रति कैसी प्रतिक्रिया देंगे जिसका बहुत बड़ा कर्ज माफ किया गया हो, लेकिन उसने उसके विरुद्ध एक छोटा कर्ज माफ करने से मना कर दिया हो।</w:t>
      </w:r>
    </w:p>
    <w:p>
      <w:pPr/>
      <w:r>
        <w:rPr>
          <w:lang w:val="hi_IN" w:bidi="hi_IN"/>
        </w:rPr>
      </w:r>
      <w:r>
        <w:rPr>
          <w:lang w:val="hi_IN" w:bidi="hi_IN"/>
        </w:rPr>
        <w:t>अपने समूह को यीशु के समय में इस्राएल के आसपास के क्षेत्र में स्थित एक जेल की तस्वीर दिखाएँ।</w:t>
      </w:r>
    </w:p>
    <w:p>
      <w:pPr/>
      <w:r>
        <w:rPr>
          <w:lang w:val="hi_IN" w:bidi="hi_IN"/>
        </w:rPr>
      </w:r>
      <w:r>
        <w:rPr>
          <w:lang w:val="hi_IN" w:bidi="hi_IN"/>
        </w:rPr>
        <w:t>जब अन्य दास राजा को बताते हैं कि क्या हुआ, तो राजा क्रोधित हो जाता है। चूँकि पहला दास दयालु नहीं था और उसने अपने अधिकारों की मांग की, इसलिए राजा पहले दास से अपनी दया हटा लेता है और उससे अपने अधिकारों की मांग करता है। अब राजा उसे बेचने के बजाय, जेल के दण्ड देने वालों के हाथों में सौंप देता है ताकि उसे तब तक यातनाएँ दी जाए जब तक कि वह पूरा कर्ज न चुका दे। यह वही सजा है जो पहले सेवक ने अपने साथी सेवक को दी थी, लेकिन उसके पास अपना कर्ज चुकाने की कोई उम्मीद नहीं है, इसलिए उसकी सजा का कभी अन्त न होगा।</w:t>
      </w:r>
    </w:p>
    <w:p>
      <w:pPr/>
      <w:r>
        <w:rPr>
          <w:lang w:val="hi_IN" w:bidi="hi_IN"/>
        </w:rPr>
      </w:r>
      <w:r>
        <w:rPr>
          <w:lang w:val="hi_IN" w:bidi="hi_IN"/>
        </w:rPr>
        <w:t>यीशु अपने चेलों से यह कहकर समाप्त करता है कि यदि वे अपने भाइयों को पूरे मन की उदारता से या ईमानदारी से और पूरी तरह से माफ नहीं करते हैं तो उसका स्वर्गीय पिता भी उनके साथ ऐसा ही व्यवहार करेगा।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4 दृश्य हैं।</w:t>
      </w:r>
    </w:p>
    <w:p>
      <w:pPr/>
      <w:r>
        <w:rPr>
          <w:lang w:val="hi_IN" w:bidi="hi_IN"/>
        </w:rPr>
      </w:r>
      <w:r>
        <w:rPr>
          <w:b/>
          <w:lang w:val="hi_IN" w:bidi="hi_IN"/>
        </w:rPr>
        <w:t>पहला दृश्य:</w:t>
      </w:r>
      <w:r>
        <w:rPr>
          <w:lang w:val="hi_IN" w:bidi="hi_IN"/>
        </w:rPr>
        <w:t xml:space="preserve"> पतरस यीशु से पूछता है कि उसे कितनी बार अपने भाई को माफ करना चाहिए जो उसके विरुद्ध पाप करता है। वह सात बार तक का सुझाव देता है। यीशु उससे कहता है कि नहीं, उसे अपने भाई को सतहत्तर बार या सत्तर गुणा सात बार माफ करना चाहिए। शायद अन्य चेले भी सुन रहे हैं।</w:t>
      </w:r>
    </w:p>
    <w:p>
      <w:pPr/>
      <w:r>
        <w:rPr>
          <w:lang w:val="hi_IN" w:bidi="hi_IN"/>
        </w:rPr>
      </w:r>
      <w:r>
        <w:rPr>
          <w:b/>
          <w:lang w:val="hi_IN" w:bidi="hi_IN"/>
        </w:rPr>
        <w:t>दूसरा दृश्य:</w:t>
      </w:r>
      <w:r>
        <w:rPr>
          <w:lang w:val="hi_IN" w:bidi="hi_IN"/>
        </w:rPr>
        <w:t xml:space="preserve"> यीशु एक कहानी के द्वारा अपने उत्तर को समझाता है। वह कहता है कि उसकी कहानी यह दिखाती है कि परमेश्वर का राज्य कैसा है। वह एक ऐसे दास के बारे में बताता है जिसने राजा से इतना अधिक धन उधार ले लिया था कि वह पूरी उम्र भर उसे नहीं चुका सकता था, इसलिए वह राजा से विनती करता है कि उसे धन चुकाने के लिए और समय दिया जाए। इसके बजाय राजा उदारता से पूरा कर्ज माफ कर देता है।</w:t>
      </w:r>
    </w:p>
    <w:p>
      <w:pPr/>
      <w:r>
        <w:rPr>
          <w:lang w:val="hi_IN" w:bidi="hi_IN"/>
        </w:rPr>
      </w:r>
      <w:r>
        <w:rPr>
          <w:b/>
          <w:lang w:val="hi_IN" w:bidi="hi_IN"/>
        </w:rPr>
        <w:t>तीसरा दृश्य:</w:t>
      </w:r>
      <w:r>
        <w:rPr>
          <w:lang w:val="hi_IN" w:bidi="hi_IN"/>
        </w:rPr>
        <w:t xml:space="preserve"> फिर दास को एक साथी दास मिलता है जिस पर उसका बहुत ही कम कर्ज बाकी है। वह दास दया के लिए विनती करता है, लेकिन माफ किया गया दास दया दिखाने से मना कर देता है और उसे जेल में डाल देता है। जब अन्य दास राजा को घटना के बारे में बताते हैं, तो राजा अपना मन बदल देता है और पहले दास को जेल में भेज देता है जब तक कि वह अपना कर्ज़ न चुका दे, जिसका अर्थ है कि उसे जीवन भर यातनाएँ दी जाएँगी क्योंकि उसका कर्ज़ इतना बड़ा है कि वह इसे कभी भी चुका नहीं पाएगा।</w:t>
      </w:r>
    </w:p>
    <w:p>
      <w:pPr/>
      <w:r>
        <w:rPr>
          <w:lang w:val="hi_IN" w:bidi="hi_IN"/>
        </w:rPr>
      </w:r>
      <w:r>
        <w:rPr>
          <w:b/>
          <w:lang w:val="hi_IN" w:bidi="hi_IN"/>
        </w:rPr>
        <w:t>चौथा दृश्य:</w:t>
      </w:r>
      <w:r>
        <w:rPr>
          <w:lang w:val="hi_IN" w:bidi="hi_IN"/>
        </w:rPr>
        <w:t xml:space="preserve"> यीशु अपने चेलों से यह कहकर अपनी बात समाप्त करता है कि यदि वे अपने भाइयों को माफ करने से मना करते हैं, जबकि परमेश्वर ने उन्हें इतनी उदारता से माफ किया है, तो परमेश्वर उनके साथ वैसा ही व्यवहार करेगा जैसा राजा ने पहले दास के साथ किया था।</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बहुत से चेले या केवल पतरस</w:t>
      </w:r>
    </w:p>
    <w:p>
      <w:pPr>
        <w:pStyle w:val="ListBullet"/>
        <w:spacing w:line="240" w:lineRule="auto"/>
        <w:ind w:left="720"/>
      </w:pPr>
      <w:r>
        <w:rPr>
          <w:lang w:val="hi_IN" w:bidi="hi_IN"/>
        </w:rPr>
      </w:r>
      <w:r>
        <w:rPr>
          <w:lang w:val="hi_IN" w:bidi="hi_IN"/>
        </w:rPr>
        <w:t>एक राजा</w:t>
      </w:r>
    </w:p>
    <w:p>
      <w:pPr>
        <w:pStyle w:val="ListBullet"/>
        <w:spacing w:line="240" w:lineRule="auto"/>
        <w:ind w:left="720"/>
      </w:pPr>
      <w:r>
        <w:rPr>
          <w:lang w:val="hi_IN" w:bidi="hi_IN"/>
        </w:rPr>
      </w:r>
      <w:r>
        <w:rPr>
          <w:lang w:val="hi_IN" w:bidi="hi_IN"/>
        </w:rPr>
        <w:t>2 दास</w:t>
      </w:r>
    </w:p>
    <w:p>
      <w:pPr>
        <w:pStyle w:val="ListBullet"/>
        <w:spacing w:line="240" w:lineRule="auto"/>
        <w:ind w:left="720"/>
      </w:pPr>
      <w:r>
        <w:rPr>
          <w:lang w:val="hi_IN" w:bidi="hi_IN"/>
        </w:rPr>
      </w:r>
      <w:r>
        <w:rPr>
          <w:lang w:val="hi_IN" w:bidi="hi_IN"/>
        </w:rPr>
        <w:t>अन्य दासों का समूह</w:t>
      </w:r>
    </w:p>
    <w:p>
      <w:pPr>
        <w:pStyle w:val="ListBullet"/>
        <w:spacing w:line="240" w:lineRule="auto"/>
        <w:ind w:left="720"/>
      </w:pPr>
      <w:r>
        <w:rPr>
          <w:lang w:val="hi_IN" w:bidi="hi_IN"/>
        </w:rPr>
      </w:r>
      <w:r>
        <w:rPr>
          <w:lang w:val="hi_IN" w:bidi="hi_IN"/>
        </w:rPr>
        <w:t>2 या अधिक जेल अधिकारी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कहानी पिछली कहानी के बाद घटित होती है, लेकिन यह स्पष्ट नहीं है कि यह तुरन्त बाद होती है या कुछ समय बीतने के बाद। यह शायद अभी भी कफरनहूम में है। पतरस यीशु से पूछता है कि उसे अपने भाई को कितनी बार माफ करना चाहिए जो उसके विरुद्ध बार-बार पाप करता है। यहाँ यह स्पष्ट नहीं है कि अन्य चेले पतरस और यीशु के साथ हैं या नहीं।</w:t>
      </w:r>
    </w:p>
    <w:p>
      <w:pPr/>
      <w:r>
        <w:rPr>
          <w:lang w:val="hi_IN" w:bidi="hi_IN"/>
        </w:rPr>
      </w:r>
      <w:r>
        <w:rPr>
          <w:lang w:val="hi_IN" w:bidi="hi_IN"/>
        </w:rPr>
        <w:t>पतरस ने पूछा कि क्या उसे अपने भाई को सात बार तक माफ करना चाहिए, क्योंकि ऐसा लगता है कि सात एक उदार संख्या है। यीशु उसे उत्तर देता है नहीं, उसे सात बार नहीं, बल्कि सतहत्तर बार या सत्तर गुना सात बार (490 बार) माफ करना चाहिए। उसका मतलब यह है कि पतरस को बार-बार माफ करते रहना चाहिए, चाहे उसका भाई कितनी ही बार उसके विरुद्ध पाप करे।</w:t>
      </w:r>
    </w:p>
    <w:p>
      <w:pPr/>
      <w:r>
        <w:rPr>
          <w:lang w:val="hi_IN" w:bidi="hi_IN"/>
        </w:rPr>
      </w:r>
      <w:r>
        <w:rPr>
          <w:lang w:val="hi_IN" w:bidi="hi_IN"/>
        </w:rPr>
        <w:t>फिर यीशु अपने उत्तर को समझाने के लिए एक कहानी सुनाता है। उसका कहना है कि यह कहानी दिखाती है कि परमेश्वर का राज्य कैसा है। परिवेश नहीं बदलता, लेकिन यीशु द्वारा बताई गई कहानी का अभिनय करना मददगार हो सकता है।</w:t>
      </w:r>
    </w:p>
    <w:p>
      <w:pPr/>
      <w:r>
        <w:rPr>
          <w:lang w:val="hi_IN" w:bidi="hi_IN"/>
        </w:rPr>
      </w:r>
      <w:r>
        <w:rPr>
          <w:lang w:val="hi_IN" w:bidi="hi_IN"/>
        </w:rPr>
        <w:t>यीशु कहता है कि एक राजा था जो यह जाँच कर रहा था कि उसके दासों पर उसका कितना कर्ज बाकी है। राजा शायद अपने सिंहासन के कमरे में अपने सिंहासन पर बैठा था और उसके चारों ओर उसके दास मौजूद थे। कुछ दास एक ऐसे व्यक्ति को लाते हैं जिस पर राजा का इतना कर्जा बाकी था कि वह अपने पूरे जीवनकाल में कभी इसे चुका नहीं पाएगा। राजा अपने दासों से कहता है कि वे उस व्यक्ति, उसकी पत्नी, बच्चे और उसकी सारी संपत्ति को बेच दें, ताकि कर्ज़ का कुछ हिस्सा तो वापस मिल जाए, हालाँकि उन्हें बेचने से भी पूरा कर्ज वसूल होना नामुमकिन था। पद कहता है कि दास अपने घुटनों के बल "गिरा", लेकिन वह दुर्घटना से नहीं गिरा था। दास राजा के सामने नम्रता से घुटने टेककर विनती करता है कि उसे और समय दिया जाए और वह उसका सारा कर्ज चुका देगा, हालाँकि सभी जानते हैं कि वह इतना बड़ा कर्ज कभी चुका ही नहीं सकता। राजा को दास पर दया आ जाती है और वह उसे और समय देने के बजाय उसका सारा कर्ज माफ कर देता है और उसको आजादी के साथ जाने देता है।</w:t>
      </w:r>
    </w:p>
    <w:p>
      <w:pPr/>
      <w:r>
        <w:rPr>
          <w:lang w:val="hi_IN" w:bidi="hi_IN"/>
        </w:rPr>
      </w:r>
      <w:r>
        <w:rPr>
          <w:lang w:val="hi_IN" w:bidi="hi_IN"/>
        </w:rPr>
        <w:t>फिर वह दास राजा के सिंहासन के कमरे से बाहर निकलता है और अपने साथी दास को पाता है जिस पर उसका बहुत कम कर्ज है। वह उसका गला पकड़ लेता है और उससे अपना बकाया कर्ज चुकाने के लिए कहता है। फिर से कहा गया है कि दास अपने घुटनों के बल "गिरा", लेकिन वह दुर्घटना से नहीं गिरा। साथी दास नम्रता से घुटने टेककर दया के लिए विनती करता है और लगभग उन्हीं शब्दों का उपयोग करता है जिनका उपयोग पहले दास ने राजा के सामने किया था। लेकिन माफ किया गया दास दया दिखाने से मना कर देता है। इसके बजाय, वह अपने साथी दास को जेल में डाल देता है। शायद वहाँ अन्य दास भी मौजूद थे जो यह सब होते हुए देख रहे थे।</w:t>
      </w:r>
    </w:p>
    <w:p>
      <w:pPr/>
      <w:r>
        <w:rPr>
          <w:lang w:val="hi_IN" w:bidi="hi_IN"/>
        </w:rPr>
      </w:r>
      <w:r>
        <w:rPr>
          <w:lang w:val="hi_IN" w:bidi="hi_IN"/>
        </w:rPr>
        <w:t>आप अपने समूह को एक ऐसे व्यक्ति की तस्वीर दिखा सकते हैं जो विनम्रता से दूसरे व्यक्ति के सामने झुक रहा है।</w:t>
      </w:r>
    </w:p>
    <w:p>
      <w:pPr/>
      <w:r>
        <w:rPr>
          <w:lang w:val="hi_IN" w:bidi="hi_IN"/>
        </w:rPr>
      </w:r>
      <w:r>
        <w:rPr>
          <w:lang w:val="hi_IN" w:bidi="hi_IN"/>
        </w:rPr>
        <w:t>अन्य दास, जिन्होंने यह सब होते हुए देखा या इसके बारे में सुना, राजा के पास जाते हैं और उसे पूरी घटना बताते हैं। राजा बहुत क्रोधित होता है और पहले दास को अपने पास बुलवाता है। वह उसे दुष्ट दास कहता है और उससे पूछता है, "क्या तुझे अपने साथी दास पर दया नहीं करनी चाहिए थी, जैसे मैंने तुझ पर दया की थी?" वह मानता है कि उसके प्रश्न का उत्तर दास के लिए स्पष्ट है। दास को अपने साथी दास पर दया करनी आनी चाहिए, जैसे उसे राजा से दया मिली थी।</w:t>
      </w:r>
    </w:p>
    <w:p>
      <w:pPr/>
      <w:r>
        <w:rPr>
          <w:lang w:val="hi_IN" w:bidi="hi_IN"/>
        </w:rPr>
      </w:r>
      <w:r>
        <w:rPr>
          <w:lang w:val="hi_IN" w:bidi="hi_IN"/>
        </w:rPr>
        <w:t>फिर यीशु पतरस से कहता है कि यदि उसके अनुयायी अपने भाइयों के पापों को पूरी तरह, दिल से माफ करने से मना करते हैं, तो उसका स्वर्गीय पिता उनके साथ वैसा ही व्यवहार करेगा जैसा राजा ने पहले दास के साथ किया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बहुत से चेले या केवल पतरस</w:t>
      </w:r>
    </w:p>
    <w:p>
      <w:pPr>
        <w:pStyle w:val="ListBullet"/>
        <w:spacing w:line="240" w:lineRule="auto"/>
        <w:ind w:left="720"/>
      </w:pPr>
      <w:r>
        <w:rPr>
          <w:lang w:val="hi_IN" w:bidi="hi_IN"/>
        </w:rPr>
      </w:r>
      <w:r>
        <w:rPr>
          <w:lang w:val="hi_IN" w:bidi="hi_IN"/>
        </w:rPr>
        <w:t>एक राजा</w:t>
      </w:r>
    </w:p>
    <w:p>
      <w:pPr>
        <w:pStyle w:val="ListBullet"/>
        <w:spacing w:line="240" w:lineRule="auto"/>
        <w:ind w:left="720"/>
      </w:pPr>
      <w:r>
        <w:rPr>
          <w:lang w:val="hi_IN" w:bidi="hi_IN"/>
        </w:rPr>
      </w:r>
      <w:r>
        <w:rPr>
          <w:lang w:val="hi_IN" w:bidi="hi_IN"/>
        </w:rPr>
        <w:t>2 दास</w:t>
      </w:r>
    </w:p>
    <w:p>
      <w:pPr>
        <w:pStyle w:val="ListBullet"/>
        <w:spacing w:line="240" w:lineRule="auto"/>
        <w:ind w:left="720"/>
      </w:pPr>
      <w:r>
        <w:rPr>
          <w:lang w:val="hi_IN" w:bidi="hi_IN"/>
        </w:rPr>
      </w:r>
      <w:r>
        <w:rPr>
          <w:lang w:val="hi_IN" w:bidi="hi_IN"/>
        </w:rPr>
        <w:t>अन्य दासों का समूह</w:t>
      </w:r>
    </w:p>
    <w:p>
      <w:pPr>
        <w:pStyle w:val="ListBullet"/>
        <w:spacing w:line="240" w:lineRule="auto"/>
        <w:ind w:left="720"/>
      </w:pPr>
      <w:r>
        <w:rPr>
          <w:lang w:val="hi_IN" w:bidi="hi_IN"/>
        </w:rPr>
      </w:r>
      <w:r>
        <w:rPr>
          <w:lang w:val="hi_IN" w:bidi="hi_IN"/>
        </w:rPr>
        <w:t>2 या अधिक जेल अधिकारी</w:t>
      </w:r>
    </w:p>
    <w:p>
      <w:pPr/>
      <w:r>
        <w:rPr>
          <w:lang w:val="hi_IN" w:bidi="hi_IN"/>
        </w:rPr>
      </w:r>
      <w:r>
        <w:rPr>
          <w:lang w:val="hi_IN" w:bidi="hi_IN"/>
        </w:rPr>
        <w:t>समूह से कहें कि वे इस कहानी का अभिनय दो बार करें। जिस भाषा में वे अनुवाद कर रहे हैं, उन्हें उसे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पतरस यीशु के पास आता है और उससे पूछता है, "प्रभु, कितनी बार मेरा भाई मेरे विरुद्ध पाप करेगा, और मैं उसे माफ करूँ? सात बार तक?" और यीशु उत्तर देता है, "मैं तुझे सात बार नहीं, बल्कि सतहत्तर बार के लिए कहता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 “मैं जानता हूँ कि पतरस सात बार कहकर खुद को उदार सोच रहा है, लेकिन मेरे अनुयायियों को एक-दूसरे को जितनी बार क्षमा करना चाहिए, उसके सामने यह संख्या बहुत छोटी है” या “मैं जानता हूँ कि इस सवाल का मेरा जवाब सुनकर पतरस हैरान हो जाएगा।” मैं चाहता हूँ कि वह और मेरे सभी अनुयायी यह जान लें कि उन्हें अपने विरुद्ध पाप करने वालों को माफ करने में कितना उदार होना चाहिए।"</w:t>
      </w:r>
    </w:p>
    <w:p>
      <w:pPr>
        <w:pStyle w:val="ListBullet"/>
        <w:spacing w:line="240" w:lineRule="auto"/>
        <w:ind w:left="720"/>
      </w:pPr>
      <w:r>
        <w:rPr>
          <w:lang w:val="hi_IN" w:bidi="hi_IN"/>
        </w:rPr>
      </w:r>
      <w:r>
        <w:rPr>
          <w:lang w:val="hi_IN" w:bidi="hi_IN"/>
        </w:rPr>
        <w:t>पतरस की भूमिका निभाने वाले अभिनेता से पूछें, "आप कैसा महसूस कर रहे हैं?" आप ऐसी बातें सुन सकते हैं: “क्या यीशु का सच में यह मतलब है कि मुझे इतनी बार माफ करना होगा?” यह असंभव लगता है!" या "ऐसा लगता है कि जैसे यीशु कह रहा है कि जब भी मेरा भाई मेरे विरुद्ध पाप करता है तो मुझे हर बार माफ करना चाहिए। यह बहुत कठिन होगा!" या "मुझे अपने भाई को इतनी बार माफ क्यों करना चाहिए?"</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राजा अपने सिंहासन के कमरे में सिंहासन पर बैठा है, तभी उसके दास उसके पास एक और दास को लाते हैं जिस पर राजा का दस हज़ार तोड़े का कर्ज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राजा की भूमिका निभाने वाले अभिनेता से पूछें, "आप कैसा महसूस कर रहे हैं?" आप कुछ ऐसा सुन सकते हैं: "यह दास मुझे कभी भुगतान नहीं कर पाएगा, लेकिन यदि मैं उसको, उसके परिवार और उसकी सारी संपत्ति को बेच दूँ, तो कम से कम मुझे अपने कुछ पैसे तो मिल सकते हैं।"</w:t>
      </w:r>
    </w:p>
    <w:p>
      <w:pPr>
        <w:pStyle w:val="ListBullet"/>
        <w:spacing w:line="240" w:lineRule="auto"/>
        <w:ind w:left="720"/>
      </w:pPr>
      <w:r>
        <w:rPr>
          <w:lang w:val="hi_IN" w:bidi="hi_IN"/>
        </w:rPr>
      </w:r>
      <w:r>
        <w:rPr>
          <w:lang w:val="hi_IN" w:bidi="hi_IN"/>
        </w:rPr>
        <w:t>दास की भूमिका निभाने वाले अभिनेता से पूछें, "आप कैसा महसूस कर रहे हैं?" आप कुछ ऐसी बातें सुन सकते हैं: "मुझे बेच दिया जाना चाहिए, क्योंकि इस रकम को चुकाने का कोई उपाय नहीं है, लेकिन यदि मैं राजा से वादा करूँ कि मैं सारा धन वापस कर दूँगा तो शायद वह मुझ पर दया करेगा" या "मैं जानता हूँ कि यह रकम चुकाना मेरे बस की बात नहीं, फिर भी मैं राजा से दया की विनती करूँगा क्योंकि यही मेरे लिए खुद को और अपने परिवार को बिकने से बचाने की एकमात्र उम्मीद है।"</w:t>
      </w:r>
    </w:p>
    <w:p>
      <w:pPr>
        <w:pStyle w:val="ListBullet"/>
        <w:spacing w:line="240" w:lineRule="auto"/>
        <w:ind w:left="720"/>
      </w:pPr>
      <w:r>
        <w:rPr>
          <w:lang w:val="hi_IN" w:bidi="hi_IN"/>
        </w:rPr>
      </w:r>
      <w:r>
        <w:rPr>
          <w:lang w:val="hi_IN" w:bidi="hi_IN"/>
        </w:rPr>
        <w:t>पतरस की भूमिका निभाने वाले अभिनेता से पूछें, "आप कैसा महसूस कर रहे हैं?" शायद आप कुछ ऐसा सुन सकते हैं: "यह एक अविश्वसनीय रकम है! ऐसा कोई रास्ता नहीं है जिससे दास राजा का पैसा वापस कर सकें" या "दास राजा से अधिक समय क्यों माँग रहा है ताकि वह सारा पैसा लौटा सकें? भले ही वह अपनी पूरी जिंदगी भर काम करे तौभी उस धन को वापस करने का कोई तरीका नहीं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राजा को दास पर दया आ जाती है और उसका पूरा कर्ज माफ कर देता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दास की भूमिका निभाने वाले अभिनेता से पूछें, "आप कैसा महसूस कर रहे हैं?" आप कुछ ऐसी बातें सुन सकते हैं: "मुझे बहुत राहत महसूस हो रही है और मैं बहुत आभारी हूँ कि राजा ने मेरा बहुत बड़ा कर्जा माफ कर दिया जिसे मैं कभी नहीं चुका पाता!" या "मैं बहुत आभारी हूँ कि मेरी पत्नी, बच्चे और मैं बिकेंगे नहीं! राजा के पास हमें बेचने का पूरा अधिकार था, लेकिन उसने मुझ पर दया दिखाई!</w:t>
      </w:r>
    </w:p>
    <w:p>
      <w:pPr>
        <w:pStyle w:val="ListBullet"/>
        <w:spacing w:line="240" w:lineRule="auto"/>
        <w:ind w:left="720"/>
      </w:pPr>
      <w:r>
        <w:rPr>
          <w:lang w:val="hi_IN" w:bidi="hi_IN"/>
        </w:rPr>
      </w:r>
      <w:r>
        <w:rPr>
          <w:lang w:val="hi_IN" w:bidi="hi_IN"/>
        </w:rPr>
        <w:t>पतरस की भूमिका निभाने वाले अभिनेता से पूछें, "आप कैसा महसूस कर रहे हैं?" आप कुछ ऐसा सुन सकते हैं: "मुझे विश्वास नहीं हो रहा कि राजा ने इतना बड़ा कर्ज पूरी तरह से माफ कर दिया!" या "उस दास को राजा से इतनी दया मिली; मैं हैरान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पहला दास जाकर अपने उस साथी दास को ढूँढता है जिस पर उसका एक सौ दीनार का कर्ज था, और उसका गला पकड़कर उससे अपना कर्ज चुकाने की माँग करता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पहले दास की भूमिका निभाने वाले अभिनेता से पूछें, "आप कैसा महसूस कर रहे हैं?" आप कुछ ऐसा सुन सकते हैं: इस दास पर मेरी कई महीनों की मज़दूरी का कर्ज है। मैं उससे बहुत क्रोधित हूँ क्योंकि उसने अभी तक मुझे भुगतान नहीं किया है!" या "यह व्यक्ति मुझसे ऐसे धन का कर्जदार है जो मेरा है। उसे अभी के अभी मुझे भुगतान करना चाहिए!"</w:t>
      </w:r>
    </w:p>
    <w:p>
      <w:pPr>
        <w:pStyle w:val="ListBullet"/>
        <w:spacing w:line="240" w:lineRule="auto"/>
        <w:ind w:left="720"/>
      </w:pPr>
      <w:r>
        <w:rPr>
          <w:lang w:val="hi_IN" w:bidi="hi_IN"/>
        </w:rPr>
      </w:r>
      <w:r>
        <w:rPr>
          <w:lang w:val="hi_IN" w:bidi="hi_IN"/>
        </w:rPr>
        <w:t>आस-पास मौजूद अन्य दासों की भूमिका निभाने वाले अभिनेता से पूछें, "आप कैसा महसूस कर रहे हैं?" आप कुछ ऐसा सुन सकते हैं: "मुझे विश्वास नहीं हो रहा कि यह दास अपना कर्ज चुकाने की मांग कर रहा है, जबकि उसका अभी-अभी इससे बहुत बड़ा कर्ज माफ किया गया था!" या "यह दास इतना कंजूस कैसे हो सकता है जब राजा उसके साथ इतना उदार था?"</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दूसरा दास नम्रता से पहले दास के सामने घुटने टेककर अपना कर्ज चुकाने के लिए और समय की विनती करता है, वह लगभग वही शब्द कहता है, जो पहले दास ने राजा से और समय माँगते समय कहे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पहले दास की भूमिका निभाने वाले अभिनेता से पूछें, "आप कैसा महसूस कर रहे हैं?" आप कुछ ऐसा सुन सकते हैं: "मैं पहले ही अपने पैसों के लिए काफी समय तक इंतजार कर चुका हूँ, मुझे और इंतजार क्यों करना चाहिए?" या "मैं अपने पैसे के लिए इंतजार नहीं करना चाहता और मुझे इंतजार करने की जरूरत नहीं है! यह मेरा अधिकार है कि अब मुझे भुगतान किया जाए"</w:t>
      </w:r>
    </w:p>
    <w:p>
      <w:pPr>
        <w:pStyle w:val="ListBullet"/>
        <w:spacing w:line="240" w:lineRule="auto"/>
        <w:ind w:left="720"/>
      </w:pPr>
      <w:r>
        <w:rPr>
          <w:lang w:val="hi_IN" w:bidi="hi_IN"/>
        </w:rPr>
      </w:r>
      <w:r>
        <w:rPr>
          <w:lang w:val="hi_IN" w:bidi="hi_IN"/>
        </w:rPr>
        <w:t>देख रहे अन्य दासों में से एक की भूमिका निभाने वाले अभिनेता से पूछें, "आप कैसा महसूस कर रहे हैं?" आप कुछ ऐसा सुन सकते हैं: "शायद पहला दास दूसरे दास पर दया करेगा क्योंकि उसने भी कुछ देर पहले इसी तरह दया के लिए विनती की थी" या "शायद अब पहले दास को दया आएगी और उसे एहसास होगा कि जैसे राजा ने उस पर दया की थी, उसे भी ऐसी ही दया करनी चाहिए।"</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पहला दास दया करने से मना कर देता है और इसके बजाय दूसरे दास को जेल में डाल देता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देख रहे दासों में से एक की भूमिका निभाने वाले अभिनेता से पूछें, "आप कैसा महसूस कर रहे हैं?" आप कुछ ऐसा सुन सकते हैं: "मुझे विश्वास नहीं हो रहा कि पहले दास ने दया करने से मना कर दिया जबकि उस पर राजा द्वारा इतनी दया की गई थी!" या "मैं अपने साथी दास के लिए बहुत दु:खी हूँ जिसे अभी-अभी जेल भेजा गया है। पहले दास को भी अपना कर्ज उसी तरह माफ कर देना चाहिए था जैसे उसका कर्ज माफ किया गया था!" या "मैं बहुत हैरान हूँ! मैंने सोचा कि राजा से इतनी बड़ी दया पाने के बाद पहला दास निश्चित रूप से दया दिखाएगा!"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अन्य दासों ने राजा को घटना के बारे में बताया और राजा ने पहले सेवक को अपने पास बुलवाया। वह उसे दुष्ट दास कहता है और उसे याद दिलाता है कि जब उसने दया के लिए विनती की तो उसने उस पर दया की थी। वह उससे पूछता है, "क्या तुझे अपने साथी दास पर दया नहीं करनी चाहिए थी, जैसे मैंने तुझ पर दया की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राजा की भूमिका निभाने वाले अभिनेता से पूछें, "आप कैसा महसूस कर रहे हैं?" आप कुछ ऐसा सुन सकते हैं: "मुझे विश्वास नहीं हो रहा कि मेरा दास अपने साथी दास के साथ इतना कठोर व्यवहार कर रहा था जबकि मैंने उसके साथ इतनी उदारता की थी!" या “स्पष्ट है कि मेरा दास मेरी दया के लिए आभारी नहीं है, इसलिए मैं अपनी दया वापस ले लूँगा और इसके बजाय उसे वही दूँगा जिसका वह हकदार है!” या "चूँकि मेरा दास दया से प्रेम नहीं करता है, इसलिए मैं उस पर दया नहीं दिखाऊँगा। वह अपने साथी दास से न्याय चाहता था, इसलिए मैं भी उसे न्याय दूँगा और आखिरकार उसे एहसास होगा कि मैं कितना बड़ा कर्ज माफ करने को तैयार था, पर तब तक बहुत देर हो चुकी होगी।"</w:t>
      </w:r>
    </w:p>
    <w:p>
      <w:pPr>
        <w:pStyle w:val="ListBullet"/>
        <w:spacing w:line="240" w:lineRule="auto"/>
        <w:ind w:left="720"/>
      </w:pPr>
      <w:r>
        <w:rPr>
          <w:lang w:val="hi_IN" w:bidi="hi_IN"/>
        </w:rPr>
      </w:r>
      <w:r>
        <w:rPr>
          <w:lang w:val="hi_IN" w:bidi="hi_IN"/>
        </w:rPr>
        <w:t>पतरस की भूमिका निभाने वाले अभिनेता से पूछें, "आप कैसा महसूस कर रहे हैं?" आप कुछ ऐसा सुन सकते हैं: "मैं राजा के गुस्से को समझ सकता हूँ" या "मैं वह कंजूस दास नहीं बनना चाहूँगा!"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पतरस से कहता है कि उसका स्वर्गीय पिता उसके उन सभी अनुयायियों के साथ ऐसा ही व्यवहार करेगा जो अपने भाइयों के पापों को सच्चे दिल से माफ करने के लिए तैयार नहीं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पतरस की भूमिका निभाने वाले अभिनेता से पूछें, "आप कैसा महसूस कर रहे हैं?" आप कुछ ऐसा सुन सकते हैं: "मैंने पहले इसके बारे में इस तरह नहीं सोचा था, लेकिन अब मैं देखता हूँ कि मेरे भाइयों के मेरे विरुद्ध किए गए पाप, परमेश्वर के विरुद्ध मेरे पापों की तुलना में बहुत छोटे हैं" या "यह कहानी सच में मुझे अपने भाइयों के पापों को माफ करने के लिए तैयार होने में मदद करती है। मैं देख सकता हूँ कि कंजूस दास मूर्ख था, और मैं उसके जैसा नहीं बनना चाहता हूँ" या "मैं परमेश्वर के क्रोध का सामना नहीं करना चाहता जैसे उस दास को राजा के क्रोध का सामना करना पड़ा था। मैं अपने भाइयों के पापों को अपने दिल से माफ करूँगा जैसा कि यीशु ने आज्ञा दी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पतरस कहता है, "</w:t>
      </w:r>
      <w:r>
        <w:rPr>
          <w:b/>
          <w:lang w:val="hi_IN" w:bidi="hi_IN"/>
        </w:rPr>
        <w:t>प्रभु</w:t>
      </w:r>
      <w:r>
        <w:rPr>
          <w:lang w:val="hi_IN" w:bidi="hi_IN"/>
        </w:rPr>
        <w:t xml:space="preserve">, कितनी बार मेरा </w:t>
      </w:r>
      <w:r>
        <w:rPr>
          <w:b/>
          <w:lang w:val="hi_IN" w:bidi="hi_IN"/>
        </w:rPr>
        <w:t>भाई</w:t>
      </w:r>
      <w:r>
        <w:rPr>
          <w:lang w:val="hi_IN" w:bidi="hi_IN"/>
        </w:rPr>
        <w:t xml:space="preserve"> मेरे विरुद्ध पाप करे और मैं उसे </w:t>
      </w:r>
      <w:r>
        <w:rPr>
          <w:b/>
          <w:lang w:val="hi_IN" w:bidi="hi_IN"/>
        </w:rPr>
        <w:t>माफ</w:t>
      </w:r>
      <w:r>
        <w:rPr>
          <w:lang w:val="hi_IN" w:bidi="hi_IN"/>
        </w:rPr>
        <w:t xml:space="preserve"> करूँ?"</w:t>
      </w:r>
    </w:p>
    <w:p>
      <w:pPr/>
      <w:r>
        <w:rPr>
          <w:lang w:val="hi_IN" w:bidi="hi_IN"/>
        </w:rPr>
      </w:r>
      <w:r>
        <w:rPr>
          <w:lang w:val="hi_IN" w:bidi="hi_IN"/>
        </w:rPr>
        <w:t xml:space="preserve">यहाँ </w:t>
      </w:r>
      <w:r>
        <w:rPr>
          <w:b/>
          <w:lang w:val="hi_IN" w:bidi="hi_IN"/>
        </w:rPr>
        <w:t>प्रभु</w:t>
      </w:r>
      <w:r>
        <w:rPr>
          <w:lang w:val="hi_IN" w:bidi="hi_IN"/>
        </w:rPr>
        <w:t xml:space="preserve"> शब्द का अर्थ है स्वामी। यहाँ उसी शब्द का उपयोग करें जिसका उपयोग आपने पहले किया है जब प्रभु का अर्थ स्वामी था। </w:t>
      </w:r>
      <w:r>
        <w:rPr>
          <w:b/>
          <w:lang w:val="hi_IN" w:bidi="hi_IN"/>
        </w:rPr>
        <w:t>प्रभु</w:t>
      </w:r>
      <w:r>
        <w:rPr>
          <w:lang w:val="hi_IN" w:bidi="hi_IN"/>
        </w:rPr>
        <w:t xml:space="preserve"> शब्द मुख्य शब्दावली में है।</w:t>
      </w:r>
    </w:p>
    <w:p>
      <w:pPr/>
      <w:r>
        <w:rPr>
          <w:lang w:val="hi_IN" w:bidi="hi_IN"/>
        </w:rPr>
      </w:r>
      <w:r>
        <w:rPr>
          <w:lang w:val="hi_IN" w:bidi="hi_IN"/>
        </w:rPr>
        <w:t>यहाँ "</w:t>
      </w:r>
      <w:r>
        <w:rPr>
          <w:b/>
          <w:lang w:val="hi_IN" w:bidi="hi_IN"/>
        </w:rPr>
        <w:t>भाई</w:t>
      </w:r>
      <w:r>
        <w:rPr>
          <w:lang w:val="hi_IN" w:bidi="hi_IN"/>
        </w:rPr>
        <w:t>" का अर्थ यीशु में विश्वास करने वाले साथी से है, और यह पुरुष या महिला दोनों को दर्शाता है।</w:t>
      </w:r>
    </w:p>
    <w:p>
      <w:pPr/>
      <w:r>
        <w:rPr>
          <w:lang w:val="hi_IN" w:bidi="hi_IN"/>
        </w:rPr>
      </w:r>
      <w:r>
        <w:rPr>
          <w:lang w:val="hi_IN" w:bidi="hi_IN"/>
        </w:rPr>
        <w:t xml:space="preserve">यह समझने के लिए कि पतरस क्या पूछ रहा है, आप मुख्य शब्दावली में </w:t>
      </w:r>
      <w:r>
        <w:rPr>
          <w:b/>
          <w:lang w:val="hi_IN" w:bidi="hi_IN"/>
        </w:rPr>
        <w:t>क्षमा</w:t>
      </w:r>
      <w:r>
        <w:rPr>
          <w:lang w:val="hi_IN" w:bidi="hi_IN"/>
        </w:rPr>
        <w:t xml:space="preserve"> के बारे में देख सकते हैं।</w:t>
      </w:r>
    </w:p>
    <w:p>
      <w:pPr/>
      <w:r>
        <w:rPr>
          <w:lang w:val="hi_IN" w:bidi="hi_IN"/>
        </w:rPr>
      </w:r>
      <w:r>
        <w:rPr>
          <w:lang w:val="hi_IN" w:bidi="hi_IN"/>
        </w:rPr>
        <w:t xml:space="preserve">यीशु की कहानी में वह </w:t>
      </w:r>
      <w:r>
        <w:rPr>
          <w:b/>
          <w:lang w:val="hi_IN" w:bidi="hi_IN"/>
        </w:rPr>
        <w:t>दासों</w:t>
      </w:r>
      <w:r>
        <w:rPr>
          <w:lang w:val="hi_IN" w:bidi="hi_IN"/>
        </w:rPr>
        <w:t xml:space="preserve"> के बारे में बात करता है, पर जो शब्द वह उपयोग करता है उसका अर्थ </w:t>
      </w:r>
      <w:r>
        <w:rPr>
          <w:b/>
          <w:lang w:val="hi_IN" w:bidi="hi_IN"/>
        </w:rPr>
        <w:t>गुलाम</w:t>
      </w:r>
      <w:r>
        <w:rPr>
          <w:lang w:val="hi_IN" w:bidi="hi_IN"/>
        </w:rPr>
        <w:t xml:space="preserve"> भी हो सकता है। कहानी के दास राजा के स्वामित्व में हैं, लेकिन उनमें से कुछ, जैसे पहला दास, राजा के लिए बहुत महत्वपूर्ण काम करते थे। </w:t>
      </w:r>
      <w:r>
        <w:rPr>
          <w:b/>
          <w:lang w:val="hi_IN" w:bidi="hi_IN"/>
        </w:rPr>
        <w:t>दास</w:t>
      </w:r>
      <w:r>
        <w:rPr>
          <w:lang w:val="hi_IN" w:bidi="hi_IN"/>
        </w:rPr>
        <w:t xml:space="preserve"> और </w:t>
      </w:r>
      <w:r>
        <w:rPr>
          <w:b/>
          <w:lang w:val="hi_IN" w:bidi="hi_IN"/>
        </w:rPr>
        <w:t>गुलाम</w:t>
      </w:r>
      <w:r>
        <w:rPr>
          <w:lang w:val="hi_IN" w:bidi="hi_IN"/>
        </w:rPr>
        <w:t xml:space="preserve"> दोनों शब्द मुख्य शब्दावली में हैं। क्योंकि इस कहानी में दास राजा के स्वामित्व में हैं, इसलिए यहाँ भी वही शब्द इस्तेमाल करें जो आपने पहले गुलाम के लिए इस्तेमाल किया था।</w:t>
      </w:r>
    </w:p>
    <w:p>
      <w:pPr/>
      <w:r>
        <w:rPr>
          <w:lang w:val="hi_IN" w:bidi="hi_IN"/>
        </w:rPr>
      </w:r>
      <w:r>
        <w:rPr>
          <w:lang w:val="hi_IN" w:bidi="hi_IN"/>
        </w:rPr>
        <w:t xml:space="preserve">पहले सेवक पर राजा के दस हजार </w:t>
      </w:r>
      <w:r>
        <w:rPr>
          <w:b/>
          <w:lang w:val="hi_IN" w:bidi="hi_IN"/>
        </w:rPr>
        <w:t>तोड़े</w:t>
      </w:r>
      <w:r>
        <w:rPr>
          <w:lang w:val="hi_IN" w:bidi="hi_IN"/>
        </w:rPr>
        <w:t xml:space="preserve"> का कर्ज है। तोड़ा सोने या चाँदी के वजन का एक नाप था जिसको पैसे के रूप में बदला जाता था। इस कहानी के समय पैसे को मापने के लिए उपयोग किया जाने वाला सबसे बड़ा वजन एक तोड़ा था। यह एक मजदूर की बीस वर्ष की मजदूरी के बराबर था।</w:t>
      </w:r>
    </w:p>
    <w:p>
      <w:pPr/>
      <w:r>
        <w:rPr>
          <w:lang w:val="hi_IN" w:bidi="hi_IN"/>
        </w:rPr>
      </w:r>
      <w:r>
        <w:rPr>
          <w:lang w:val="hi_IN" w:bidi="hi_IN"/>
        </w:rPr>
        <w:t xml:space="preserve">यीशु की कहानी में, दोनों दास घुटनों के बल </w:t>
      </w:r>
      <w:r>
        <w:rPr>
          <w:b/>
          <w:lang w:val="hi_IN" w:bidi="hi_IN"/>
        </w:rPr>
        <w:t>गिर</w:t>
      </w:r>
      <w:r>
        <w:rPr>
          <w:lang w:val="hi_IN" w:bidi="hi_IN"/>
        </w:rPr>
        <w:t xml:space="preserve"> गए, लेकिन इसका अर्थ यह नहीं है कि वे गलती से गिरे थे। दोनों ही मामलों में, उन पुरुषों ने विनम्रता दिखाने के लिए जानबूझकर घुटने टेके थे।</w:t>
      </w:r>
    </w:p>
    <w:p>
      <w:pPr/>
      <w:r>
        <w:rPr>
          <w:lang w:val="hi_IN" w:bidi="hi_IN"/>
        </w:rPr>
      </w:r>
      <w:r>
        <w:rPr>
          <w:lang w:val="hi_IN" w:bidi="hi_IN"/>
        </w:rPr>
        <w:t>आप अपने समूह को एक ऐसे व्यक्ति की तस्वीर दिखा सकते हैं जो दूसरे व्यक्ति के सामने नम्रता से झुक रहा है।</w:t>
      </w:r>
    </w:p>
    <w:p>
      <w:pPr/>
      <w:r>
        <w:rPr>
          <w:lang w:val="hi_IN" w:bidi="hi_IN"/>
        </w:rPr>
      </w:r>
      <w:r>
        <w:rPr>
          <w:lang w:val="hi_IN" w:bidi="hi_IN"/>
        </w:rPr>
        <w:t xml:space="preserve">राजा दास का </w:t>
      </w:r>
      <w:r>
        <w:rPr>
          <w:b/>
          <w:lang w:val="hi_IN" w:bidi="hi_IN"/>
        </w:rPr>
        <w:t>कर्ज़</w:t>
      </w:r>
      <w:r>
        <w:rPr>
          <w:lang w:val="hi_IN" w:bidi="hi_IN"/>
        </w:rPr>
        <w:t xml:space="preserve"> माफ कर देता है। कर्ज शब्द का अनुवाद </w:t>
      </w:r>
      <w:r>
        <w:rPr>
          <w:b/>
          <w:lang w:val="hi_IN" w:bidi="hi_IN"/>
        </w:rPr>
        <w:t>ऋण</w:t>
      </w:r>
      <w:r>
        <w:rPr>
          <w:lang w:val="hi_IN" w:bidi="hi_IN"/>
        </w:rPr>
        <w:t xml:space="preserve"> के रूप में भी किया जा सकता है। ऋण वह पैसा होता है जो एक व्यक्ति दूसरे व्यक्ति को इस उम्मीद से देता है कि वह व्यक्ति बाद में उसे चुकाएगा।</w:t>
      </w:r>
    </w:p>
    <w:p>
      <w:pPr/>
      <w:r>
        <w:rPr>
          <w:lang w:val="hi_IN" w:bidi="hi_IN"/>
        </w:rPr>
      </w:r>
      <w:r>
        <w:rPr>
          <w:b/>
          <w:lang w:val="hi_IN" w:bidi="hi_IN"/>
        </w:rPr>
        <w:t>दीनार</w:t>
      </w:r>
      <w:r>
        <w:rPr>
          <w:lang w:val="hi_IN" w:bidi="hi_IN"/>
        </w:rPr>
        <w:t xml:space="preserve"> का अर्थ है एक से अधिक </w:t>
      </w:r>
      <w:r>
        <w:rPr>
          <w:b/>
          <w:lang w:val="hi_IN" w:bidi="hi_IN"/>
        </w:rPr>
        <w:t>दीनार</w:t>
      </w:r>
      <w:r>
        <w:rPr>
          <w:lang w:val="hi_IN" w:bidi="hi_IN"/>
        </w:rPr>
        <w:t xml:space="preserve"> है जो इस कहानी के समय एक रोमी सिक्का था। एक दीनार किसी व्यक्ति को एक दिन के काम के बदले में दिया जाने वाला सामान्य वेतन था। </w:t>
      </w:r>
      <w:r>
        <w:rPr>
          <w:b/>
          <w:lang w:val="hi_IN" w:bidi="hi_IN"/>
        </w:rPr>
        <w:t>दीनार</w:t>
      </w:r>
      <w:r>
        <w:rPr>
          <w:lang w:val="hi_IN" w:bidi="hi_IN"/>
        </w:rPr>
        <w:t xml:space="preserve"> शब्द मुख्य शब्दावली में है।</w:t>
      </w:r>
    </w:p>
    <w:p>
      <w:pPr/>
      <w:r>
        <w:rPr>
          <w:lang w:val="hi_IN" w:bidi="hi_IN"/>
        </w:rPr>
      </w:r>
      <w:r>
        <w:rPr>
          <w:lang w:val="hi_IN" w:bidi="hi_IN"/>
        </w:rPr>
        <w:t>आप अपने समूह को एक दीनार की तस्वीर दिखा सकते हैं।</w:t>
      </w:r>
    </w:p>
    <w:p>
      <w:pPr/>
      <w:r>
        <w:rPr>
          <w:lang w:val="hi_IN" w:bidi="hi_IN"/>
        </w:rPr>
      </w:r>
      <w:r>
        <w:rPr>
          <w:lang w:val="hi_IN" w:bidi="hi_IN"/>
        </w:rPr>
        <w:t xml:space="preserve">राजा पहले दास को </w:t>
      </w:r>
      <w:r>
        <w:rPr>
          <w:b/>
          <w:lang w:val="hi_IN" w:bidi="hi_IN"/>
        </w:rPr>
        <w:t>दुष्ट</w:t>
      </w:r>
      <w:r>
        <w:rPr>
          <w:lang w:val="hi_IN" w:bidi="hi_IN"/>
        </w:rPr>
        <w:t xml:space="preserve"> कहता है। दुष्टता वह है जब कोई व्यक्ति जानबूझकर दूसरे व्यक्ति के खिलाफ हानिकारक काम करता है। </w:t>
      </w:r>
      <w:r>
        <w:rPr>
          <w:b/>
          <w:lang w:val="hi_IN" w:bidi="hi_IN"/>
        </w:rPr>
        <w:t>दुष्टता</w:t>
      </w:r>
      <w:r>
        <w:rPr>
          <w:lang w:val="hi_IN" w:bidi="hi_IN"/>
        </w:rPr>
        <w:t xml:space="preserve"> शब्द मुख्य शब्दावली में है। दुष्ट शब्द उस व्यक्ति का वर्णन करता है जिसने दुष्टता की है।</w:t>
      </w:r>
    </w:p>
    <w:p>
      <w:pPr/>
      <w:r>
        <w:rPr>
          <w:lang w:val="hi_IN" w:bidi="hi_IN"/>
        </w:rPr>
      </w:r>
      <w:r>
        <w:rPr>
          <w:lang w:val="hi_IN" w:bidi="hi_IN"/>
        </w:rPr>
        <w:t xml:space="preserve">राजा पहले दास से पूछता है, "क्या तुझे अपने साथी दास पर </w:t>
      </w:r>
      <w:r>
        <w:rPr>
          <w:b/>
          <w:lang w:val="hi_IN" w:bidi="hi_IN"/>
        </w:rPr>
        <w:t>दया</w:t>
      </w:r>
      <w:r>
        <w:rPr>
          <w:lang w:val="hi_IN" w:bidi="hi_IN"/>
        </w:rPr>
        <w:t xml:space="preserve"> नहीं करनी चाहिए थी जैसे मैंने तुझ पर दया की थी?" </w:t>
      </w:r>
      <w:r>
        <w:rPr>
          <w:b/>
          <w:lang w:val="hi_IN" w:bidi="hi_IN"/>
        </w:rPr>
        <w:t>दया</w:t>
      </w:r>
      <w:r>
        <w:rPr>
          <w:lang w:val="hi_IN" w:bidi="hi_IN"/>
        </w:rPr>
        <w:t xml:space="preserve">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19:1–12</w:t>
      </w:r>
      <w:r>
        <w:rPr>
          <w:lang w:val="hi_IN" w:bidi="hi_IN"/>
        </w:rPr>
      </w:r>
    </w:p>
    <w:p>
      <w:pPr>
        <w:pStyle w:val="Heading3"/>
      </w:pPr>
      <w:r>
        <w:rPr>
          <w:lang w:val="hi_IN" w:bidi="hi_IN"/>
        </w:rPr>
        <w:t>सुने और मन में रखें</w:t>
      </w:r>
    </w:p>
    <w:p>
      <w:pPr/>
      <w:r>
        <w:rPr>
          <w:lang w:val="hi_IN" w:bidi="hi_IN"/>
        </w:rPr>
      </w:r>
      <w:r>
        <w:rPr>
          <w:lang w:val="hi_IN" w:bidi="hi_IN"/>
        </w:rPr>
        <w:t>मत्ती 19:1–12 को सुनें और अपने मन में रखें। पाठ को तीन बार सुनें (यदि संभव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 xml:space="preserve">यह कहानी हमें यीशु के बारे में क्या बताती है? </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यीशु क्षमा के बारे में सिखा रहा था। मत्ती "अब" शब्द का उपयोग यह बताने के लिए करता है कि वह एक नई कहानी शुरू कर रहा है।</w:t>
      </w:r>
    </w:p>
    <w:p>
      <w:pPr/>
      <w:r>
        <w:rPr>
          <w:lang w:val="hi_IN" w:bidi="hi_IN"/>
        </w:rPr>
      </w:r>
      <w:r>
        <w:rPr>
          <w:lang w:val="hi_IN" w:bidi="hi_IN"/>
        </w:rPr>
        <w:t>चर्चा के लिए प्रश्न: आपकी संस्कृति में, आप एक कहानी को कैसे समाप्त करते हैं और एक नई कहानी को कैसे शुरू करते हैं?</w:t>
      </w:r>
    </w:p>
    <w:p>
      <w:pPr/>
      <w:r>
        <w:rPr>
          <w:lang w:val="hi_IN" w:bidi="hi_IN"/>
        </w:rPr>
      </w:r>
      <w:r>
        <w:rPr>
          <w:lang w:val="hi_IN" w:bidi="hi_IN"/>
        </w:rPr>
        <w:t>यीशु अपने चेलों को गलील के देश से बाहर ले गया और यरदन नदी के पार यात्रा कर के यहूदिया के देश में आया। क्योंकि यीशु एक यहूदी है, इसलिए अन्य गलील के यहूदियों की तरह वह सामरिया से होकर जाने से बचता है। और बहुत से लोग या बड़ी भीड़, यीशु के चेले बनने के उद्देश्य से गलील के देश से यहूदिया के देश तक उसके साथ यात्रा करते थे, जबकि कुछ लोग केवल यह देखने के लिए उसके साथ चलते थे कि वह क्या कर रहा है। और यीशु के साथ यात्रा कर रही बड़ी भीड़ ने देखा कि उसने उनके बीच के बीमार लोगों को चंगा किया।</w:t>
      </w:r>
    </w:p>
    <w:p>
      <w:pPr/>
      <w:r>
        <w:rPr>
          <w:lang w:val="hi_IN" w:bidi="hi_IN"/>
        </w:rPr>
      </w:r>
      <w:r>
        <w:rPr>
          <w:lang w:val="hi_IN" w:bidi="hi_IN"/>
        </w:rPr>
        <w:t>यरदन नदी के उस पार गलील के देश का नक्शा दिखाएँ जो यहूदिया के देश में है।</w:t>
      </w:r>
    </w:p>
    <w:p>
      <w:pPr/>
      <w:r>
        <w:rPr>
          <w:lang w:val="hi_IN" w:bidi="hi_IN"/>
        </w:rPr>
      </w:r>
      <w:r>
        <w:rPr>
          <w:lang w:val="hi_IN" w:bidi="hi_IN"/>
        </w:rPr>
        <w:t>हालाँकि, कुछ फरीसियों ने यीशु के पास आकर तलाक के बारे में एक प्रश्न पूछा। फरीसी यीशु के समय के धार्मिक अगुवों के महत्वपूर्ण सदस्य हैं जो मूसा द्वारा दी गई यहूदी धार्मिक व्यवस्था का सख्ती से पालन करते थे। और तलाक का अर्थ है पत्नी या पति को अलग करके विवाह को औपचारिक रूप से समाप्त करना।</w:t>
      </w:r>
    </w:p>
    <w:p>
      <w:pPr/>
      <w:r>
        <w:rPr>
          <w:lang w:val="hi_IN" w:bidi="hi_IN"/>
        </w:rPr>
      </w:r>
      <w:r>
        <w:rPr>
          <w:lang w:val="hi_IN" w:bidi="hi_IN"/>
        </w:rPr>
        <w:t>चर्चा करें: आपकी संस्कृति में, नियम या कानून-व्यवस्था बनाने वाले लोग कौन होते हैं? साथ ही, यह भी चर्चा करें कि वे लोग कौन होते हैं जो उन व्यवस्थाओं का पालन करते हैं और यह सुनिश्चित करते हैं कि आपके समुदाय के सदस्य उनका पालन करें?</w:t>
      </w:r>
    </w:p>
    <w:p>
      <w:pPr/>
      <w:r>
        <w:rPr>
          <w:lang w:val="hi_IN" w:bidi="hi_IN"/>
        </w:rPr>
      </w:r>
      <w:r>
        <w:rPr>
          <w:lang w:val="hi_IN" w:bidi="hi_IN"/>
        </w:rPr>
        <w:t>फिर फरीसियों ने यीशु से पूछा, "क्या मूसा की व्यवस्था किसी व्यक्ति को किसी भी कारण से अपनी पत्नी को तलाक देने की अनुमति देती है?" कुछ धार्मिक अगुवों ने सिखाया कि यदि पत्नी शादी के बाद यौन रूप से विश्वासघाती हो जाए, तो पुरुष उसे छोड़ सकता है। लेकिन कुछ धार्मिक अगुवों ने सिखाया कि कोई पुरुष विवाह के बाद अपनी पत्नी को छोड़ सकता है, यदि उसके बारे में कुछ भी ऐसा हो जो उसे पसंद न हो—यहाँ तक कि उसका भोजन पकाने का तरीका भी! ये फरीसी उम्मीद कर रहे थे कि यीशु यह कहेगा कि एक पुरुष अपनी पत्नी को तभी तलाक दे सकता है जब वह यौन रूप से विश्वासघाती हो। यीशु जिस भी तरह से उत्तर देगा, फरीसी उससे असहमत होंगे और सोचेंगे कि यह मूसा की व्यवस्था के विरुद्ध है और यीशु पर आरोप लगाएँगे। इस प्रश्न ने फरीसियों को शास्त्र के ज्ञान पर गर्व महसूस कराया। लेकिन यीशु ने पवित्रशास्त्र के आधार पर तलाक के बारे में सिखाया और एक आलंकारिक प्रश्न के साथ उत्तर दिया। यीशु ने कहा, "तुम फरीसियों ने वास्तव में पवित्र शास्त्र को समझ के साथ नहीं पढ़ा। निश्चित रूप से तुमने पवित्रशास्त्र में पढ़ा है कि जब परमेश्वर ने संसार को बनाया तो उसने लोगों को नर और नारी करके बनाया। इससे यह स्पष्ट होता है कि मनुष्य अपने पिता और माता को छोड़कर अपनी पत्नी के साथ रहता है और दोनों एक देह बन जाते हैं, या एक व्यक्ति की तरह एक हो जाते हैं। देह शब्द का अर्थ है कि पुरुष और उसकी पत्नी एक हो जाते हैं। इसलिए, यीशु चाहता था कि सुनने वाले लोग समझें कि जिस जोड़े को परमेश्वर ने एक साथ जोड़ा है या एक कर दिया है, किसी को भी उनके तलाक का कारण नहीं बनना चाहिए।</w:t>
      </w:r>
    </w:p>
    <w:p>
      <w:pPr/>
      <w:r>
        <w:rPr>
          <w:lang w:val="hi_IN" w:bidi="hi_IN"/>
        </w:rPr>
      </w:r>
      <w:r>
        <w:rPr>
          <w:lang w:val="hi_IN" w:bidi="hi_IN"/>
        </w:rPr>
        <w:t>चर्चा करें: आपकी संस्कृति में पुरुषों द्वारा अपनी पत्नियों को तलाक देने के क्या कारण हैं? आपकी संस्कृति में विवाह के कौन से नियम और कानून हैं जिनका उल्लंघन करने पर तलाक हो सकता है? कोई व्यक्ति अपनी पत्नी को क्या देता है या क्या करता है जो यह दर्शाता है कि उसने उसे तलाक दे दिया है?</w:t>
      </w:r>
    </w:p>
    <w:p>
      <w:pPr/>
      <w:r>
        <w:rPr>
          <w:lang w:val="hi_IN" w:bidi="hi_IN"/>
        </w:rPr>
      </w:r>
      <w:r>
        <w:rPr>
          <w:lang w:val="hi_IN" w:bidi="hi_IN"/>
        </w:rPr>
        <w:t xml:space="preserve">फिर फरीसियों ने यीशु से पूछा, "मूसा ने एक पुरुष को अपनी पत्नी को तलाक का प्रमाण-पत्र देने की आज्ञा क्यों दी?" फरीसी मूसा की व्यवस्था के एक भाग का उल्लेख कर रहे थे जिसमें कहा गया था कि कोई व्यक्ति अपनी पत्नी को केवल इसलिए तलाक दे सकता है क्योंकि वह उसे खुश नहीं करती है। पुरुष को बस उसे तलाक का प्रमाण-पत्र देना पड़ता था, जो एक कानूनी दस्तावेज था जो पुरुष और स्त्री के बीच अलगाव और विवाह के समाप्त होने को दर्ज करता था, और यह भी घोषित करता था कि स्त्री अब फिर से विवाह करने के लिए स्वतंत्र है। फरीसियों को यह समझ नहीं आया कि परमेश्वर ने पुरुषों को अपनी पत्नियों को तलाक देने की केवल </w:t>
      </w:r>
      <w:r>
        <w:rPr>
          <w:b/>
          <w:lang w:val="hi_IN" w:bidi="hi_IN"/>
        </w:rPr>
        <w:t>अनुमति</w:t>
      </w:r>
      <w:r>
        <w:rPr>
          <w:lang w:val="hi_IN" w:bidi="hi_IN"/>
        </w:rPr>
        <w:t xml:space="preserve"> दी थी, लेकिन उन्हें ऐसा करने का </w:t>
      </w:r>
      <w:r>
        <w:rPr>
          <w:b/>
          <w:lang w:val="hi_IN" w:bidi="hi_IN"/>
        </w:rPr>
        <w:t>आदेश</w:t>
      </w:r>
      <w:r>
        <w:rPr>
          <w:lang w:val="hi_IN" w:bidi="hi_IN"/>
        </w:rPr>
        <w:t xml:space="preserve"> नहीं दिया था। फिर भी, यीशु ने फरीसियों से कहा, "मूसा को परमेश्वर से मिली व्यवस्था में, जिसे उसने बहुत पहले लिखा था, तुम्हें तलाक लेने की अनुमति इसलिए दी गई थी, क्योंकि तुम्हारे हृदय कठोर हो चुके थे।" कठोर हृदय का अर्थ है कोई ऐसा व्यक्ति जो हठी है, पापी है या परमेश्वर की शिक्षा को स्वीकार करने में अनाज्ञाकारी रवैया रखता है।</w:t>
      </w:r>
    </w:p>
    <w:p>
      <w:pPr/>
      <w:r>
        <w:rPr>
          <w:lang w:val="hi_IN" w:bidi="hi_IN"/>
        </w:rPr>
      </w:r>
      <w:r>
        <w:rPr>
          <w:lang w:val="hi_IN" w:bidi="hi_IN"/>
        </w:rPr>
        <w:t>अपनी संस्कृति में, आप एक कठोर हृदय वाले व्यक्ति का वर्णन कैसे करते हैं? जो व्यक्ति नैतिक नियमों और व्यवस्था को नहीं मानता है, उसे आप क्या नाम देते हैं?</w:t>
      </w:r>
    </w:p>
    <w:p>
      <w:pPr/>
      <w:r>
        <w:rPr>
          <w:lang w:val="hi_IN" w:bidi="hi_IN"/>
        </w:rPr>
      </w:r>
      <w:r>
        <w:rPr>
          <w:lang w:val="hi_IN" w:bidi="hi_IN"/>
        </w:rPr>
        <w:t>इसलिए, यीशु ने फरीसियों से कहा, "लेकिन जब संसार के आरम्भ में परमेश्वर ने पुरुष और स्त्री को बनाया तो तलाक देने की अनुमति नहीं थी।" यीशु ने इस बात पर जोर दिया कि तलाक का कारण पाप है। तलाक का एकमात्र स्वीकार्य कारण यौन अनैतिकता या वैवाहिक जीवन में विश्वासघात है। और यदि पुरुष किसी अन्य स्त्री से विवाह करता है तो वह व्यभिचार करता है। यौन अनैतिकता का अर्थ है विवाह के बाहर किसी भी प्रकार के अस्वीकार्य यौन सम्बन्ध। यीशु ने यह स्पष्ट किया कि व्यभिचार किसी ऐसे व्यक्ति के साथ यौन सम्बन्ध बनाना है जो आपका जीवनसाथी नहीं है। इसलिए, मूसा की व्यवस्था में, व्यभिचार की पूरी तरह से निन्दा की गई है।</w:t>
      </w:r>
    </w:p>
    <w:p>
      <w:pPr/>
      <w:r>
        <w:rPr>
          <w:lang w:val="hi_IN" w:bidi="hi_IN"/>
        </w:rPr>
      </w:r>
      <w:r>
        <w:rPr>
          <w:lang w:val="hi_IN" w:bidi="hi_IN"/>
        </w:rPr>
        <w:t>चर्चा करें: आपकी संस्कृति में, यौन सम्बन्धों के कुछ अस्वीकार्य रूप क्या हैं?</w:t>
      </w:r>
    </w:p>
    <w:p>
      <w:pPr/>
      <w:r>
        <w:rPr>
          <w:lang w:val="hi_IN" w:bidi="hi_IN"/>
        </w:rPr>
      </w:r>
      <w:r>
        <w:rPr>
          <w:lang w:val="hi_IN" w:bidi="hi_IN"/>
        </w:rPr>
        <w:t>ध्यान दें कि इस भाग का विषय तलाक से बदल कर विवाह हो गया है। फिर चेलों ने यीशु से कहा, "यदि एक पति और पत्नी के बीच यह स्थिति है, तो विवाह न करना बेहतर है।" लेकिन यीशु ने अपने चेलों से कहा, "तुम जो सुझाव देते हो वह सब नहीं कर सकते," या हर कोई अविवाहित रहने को स्वीकार नहीं करेगा, केवल वे ही जो विवाह न करने की क्षमता या शक्ति प्राप्त कर चुके हैं।</w:t>
      </w:r>
    </w:p>
    <w:p>
      <w:pPr/>
      <w:r>
        <w:rPr>
          <w:lang w:val="hi_IN" w:bidi="hi_IN"/>
        </w:rPr>
      </w:r>
      <w:r>
        <w:rPr>
          <w:lang w:val="hi_IN" w:bidi="hi_IN"/>
        </w:rPr>
        <w:t>चर्चा करें: आपकी संस्कृति में, ऐसे कौन से कारण हैं जिनकी वजह से पुरुष विवाह नहीं करते?</w:t>
      </w:r>
    </w:p>
    <w:p>
      <w:pPr/>
      <w:r>
        <w:rPr>
          <w:lang w:val="hi_IN" w:bidi="hi_IN"/>
        </w:rPr>
      </w:r>
      <w:r>
        <w:rPr>
          <w:lang w:val="hi_IN" w:bidi="hi_IN"/>
        </w:rPr>
        <w:t>फिर यीशु ने कहा, "मनुष्य के विवाह नहीं करने के कई अलग-अलग कारण होते हैं।" उदाहरण के लिए, कुछ नपुंसक होते हैं। नपुंसक का अर्थ है वे पुरुष जो जन्म से ही यौन अंगों के बिना पैदा होते हैं। ये लोग किसी स्त्री के साथ यौन सम्बन्ध बनाने में असमर्थ हैं। दूसरा कारण यह है कि कुछ नपुंसकों के यौन अंगों को अन्य पुरुषों द्वारा काट दिया जाता है, या उन्हें निष्क्रिय कर दिया जाता है। जब मत्ती यह कहानी बता रहा था तो उस समय की गैर-यहूदी संस्कृतियों में, एक राजा या शासक ऐसे पुरुष चाहता था जो उसकी पत्नियों की देखभाल सुरक्षित रूप से कर सकें। राजा या शासक अपने किसी सेवक को उन पुरुषों के अंडकोष हटाने के लिए कहता है। इससे वे पुरुष नपुंसक बन जाते थे। तब शासक या राजा अपनी पत्नियों की देखभाल के लिए ऐसे पुरुषों को नियुक्त करता था।</w:t>
      </w:r>
    </w:p>
    <w:p>
      <w:pPr/>
      <w:r>
        <w:rPr>
          <w:lang w:val="hi_IN" w:bidi="hi_IN"/>
        </w:rPr>
      </w:r>
      <w:r>
        <w:rPr>
          <w:lang w:val="hi_IN" w:bidi="hi_IN"/>
        </w:rPr>
        <w:t>चर्चा करें: आपकी संस्कृति में क्या ऐसे लोगों के उदाहरण हैं जो जन्म से ही यौन अंगों के बिना पैदा हुए हैं? चर्चा करें आपकी संस्कृति में क्या ऐसे पुरुष हैं जिनके यौन अंग निष्क्रिय किए गए हो?</w:t>
      </w:r>
    </w:p>
    <w:p>
      <w:pPr/>
      <w:r>
        <w:rPr>
          <w:lang w:val="hi_IN" w:bidi="hi_IN"/>
        </w:rPr>
      </w:r>
      <w:r>
        <w:rPr>
          <w:lang w:val="hi_IN" w:bidi="hi_IN"/>
        </w:rPr>
        <w:t>हालाँकि, यीशु ने कहा, "कुछ नपुंसक वास्तव में ऐसे पुरुष होते हैं जो नपुंसकों की तरह जीना पसंद करते हैं।" इसका अर्थ है कि वे परमेश्वर के राज्य के लिए या परमेश्वर की बेहतर सेवा करने के लिए किसी स्त्री के साथ यौन सम्बन्ध नहीं बनाने का चुनाव करते हैं। "परमेश्वर का राज्य" का अर्थ है वह स्थान जहाँ परमेश्वर सृष्टि और मनुष्यों पर अपने अधिकार का प्रयोग करता है। फिर यीशु ने यह कहकर अपनी बात समाप्त की, "जो व्यक्ति नपुंसक होने की इस जीवनशैली को स्वीकार करने में सक्षम है, उसे इसे स्वीकार करना चाहिए।"</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यीशु और उसके चेलों ने गलील से यहूदिया की ओर यात्रा की और यीशु ने यहूदिया में बीमारों को चंगा किया।</w:t>
      </w:r>
    </w:p>
    <w:p>
      <w:pPr/>
      <w:r>
        <w:rPr>
          <w:lang w:val="hi_IN" w:bidi="hi_IN"/>
        </w:rPr>
      </w:r>
      <w:r>
        <w:rPr>
          <w:b/>
          <w:lang w:val="hi_IN" w:bidi="hi_IN"/>
        </w:rPr>
        <w:t>दूसरा दृश्य:</w:t>
      </w:r>
      <w:r>
        <w:rPr>
          <w:lang w:val="hi_IN" w:bidi="hi_IN"/>
        </w:rPr>
        <w:t xml:space="preserve"> फरीसी तलाक के बारे में बात करने के लिए यीशु के पास आए।</w:t>
      </w:r>
    </w:p>
    <w:p>
      <w:pPr/>
      <w:r>
        <w:rPr>
          <w:lang w:val="hi_IN" w:bidi="hi_IN"/>
        </w:rPr>
      </w:r>
      <w:r>
        <w:rPr>
          <w:b/>
          <w:lang w:val="hi_IN" w:bidi="hi_IN"/>
        </w:rPr>
        <w:t>तीसरा दृश्य:</w:t>
      </w:r>
      <w:r>
        <w:rPr>
          <w:lang w:val="hi_IN" w:bidi="hi_IN"/>
        </w:rPr>
        <w:t xml:space="preserve"> फरीसियों ने आगे यीशु से तलाक के प्रमाण पत्र के बारे में पूछा।</w:t>
      </w:r>
    </w:p>
    <w:p>
      <w:pPr/>
      <w:r>
        <w:rPr>
          <w:lang w:val="hi_IN" w:bidi="hi_IN"/>
        </w:rPr>
      </w:r>
      <w:r>
        <w:rPr>
          <w:b/>
          <w:lang w:val="hi_IN" w:bidi="hi_IN"/>
        </w:rPr>
        <w:t>चौथा दृश्य:</w:t>
      </w:r>
      <w:r>
        <w:rPr>
          <w:lang w:val="hi_IN" w:bidi="hi_IN"/>
        </w:rPr>
        <w:t xml:space="preserve"> यीशु और उसके चेले उन लोगों के बारे में बात करते हैं जो विवाह नहीं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 xml:space="preserve">फरीसी </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मत्ती हमें बताता है कि जब यीशु ने निर्दयी दास के दृष्टान्त के बारे में बात करना समाप्त किया, तो वह अपने चेलों को गलील के देश से बाहर ले गया और यरदन नदी के पार यात्रा कर के यहूदिया के देश में आया। और बहुत से लोगों ने यीशु के साथ यात्रा की, और यीशु ने उनमें से बीमार लोगों को चंगा किया।</w:t>
      </w:r>
    </w:p>
    <w:p>
      <w:pPr/>
      <w:r>
        <w:rPr>
          <w:lang w:val="hi_IN" w:bidi="hi_IN"/>
        </w:rPr>
      </w:r>
      <w:r>
        <w:rPr>
          <w:lang w:val="hi_IN" w:bidi="hi_IN"/>
        </w:rPr>
        <w:t>मत्ती हमें इस दूसरे दृश्य में बताता है कि कुछ फरीसी यीशु के पास आए और उन्होंने यह प्रश्न पूछा कि क्या मूसा की व्यवस्था किसी पुरुष को शादी के बाद अपनी पत्नी को तलाक देने की अनुमति देती है यदि वह यौन रूप से विश्वासघाती हो। मत्ती हमें आगे बताता है कि फरीसी उम्मीद कर रहे थे कि यीशु यह कहेगा कि उसकी पत्नी यौन रूप से विश्वासघाती थी, ताकि वे मूसा की व्यवस्था के विरुद्ध यीशु से असहमति जाता सकें और यीशु पर आरोप लगा सकें। लेकिन यीशु ने शास्त्र के आधार पर तलाक के बारे में जो सिखाया, उसी अनुसार उत्तर दिया और फरीसियों से कहा, तुमने निश्चय ही शास्त्रों में पढ़ा होगा कि जब परमेश्वर ने संसार बनाया, तब उसने लोगों को नर और नारी के रूप में बनाया। इससे यह सपष्ट होता है कि क्यों एक पुरुष अपने माता-पिता को छोड़कर अपनी पत्नी के साथ रहता है और दोनों एक देह बन जाते हैं। इसलिए, यीशु चाहता था कि सुनने वाले लोग समझें कि जिसे परमेश्वर ने एक जोड़े के रूप में जोड़ दिया है या एक कर दिया है, किसी को भी उनके तलाक का कारण नहीं बनना चाहिए।</w:t>
      </w:r>
    </w:p>
    <w:p>
      <w:pPr/>
      <w:r>
        <w:rPr>
          <w:lang w:val="hi_IN" w:bidi="hi_IN"/>
        </w:rPr>
      </w:r>
      <w:r>
        <w:rPr>
          <w:lang w:val="hi_IN" w:bidi="hi_IN"/>
        </w:rPr>
        <w:t>इस तीसरे दृश्य में, फरीसियों ने यीशु से आगे मूसा की व्यवस्था में तलाक के प्रमाण पत्र के बारे में पूछा। मत्ती हमें बताता है कि फरीसियों ने मूसा की व्यवस्था में क्या लिखा है, यह समझे बिना ही ऐसा प्रश्न पूछा था। तब यीशु ने फरीसियों को उत्तर देते हुए कहा, "मूसा को परमेश्वर से जो व्यवस्था मिली और जिसे उसने बहुत समय पहले लिखा, उसमें तलाक की अनुमति इसलिए दी क्योंकि तुम्हारे मन कठोर थे।" मत्ती आगे हमें बताता है कि फरीसी जिद्दी, पापी और परमेश्वर की शिक्षा को स्वीकार करने में अनाज्ञाकारी रवैया दिखा रहे हैं, और मूसा की व्यवस्था में तलाक का केवल एक स्वीकार्य कारण तब है जब यौन अनैतिकता की गई हो। और यदि पुरुष किसी अन्य स्त्री से विवाह करता है तो वह व्यभिचार करता है। और यीशु के चेलों को यह समझ में आया कि विवाह को समाप्त करना बहुत कठिन है, जब तक कि व्यभिचार न किया गया हो, अन्यथा आप विवाह में बने रहते हैं भले ही आप विवाह से खुश न हो।</w:t>
      </w:r>
    </w:p>
    <w:p>
      <w:pPr/>
      <w:r>
        <w:rPr>
          <w:lang w:val="hi_IN" w:bidi="hi_IN"/>
        </w:rPr>
      </w:r>
      <w:r>
        <w:rPr>
          <w:lang w:val="hi_IN" w:bidi="hi_IN"/>
        </w:rPr>
        <w:t>इस अन्तिम दृश्य में, यीशु ने चेलों को यह बताया कि पुरुषों के विवाह नहीं करने के अलग-अलग कारण हैं, और उसने उन पुरुषों की तुलना नपुंसकों से की जो विवाह नहीं करते हैं। कुछ लोग सच में नपुंसक होते हैं क्योंकि वे बिना यौन अंगों के पैदा होते हैं और किसी स्त्री के साथ यौन सम्बन्ध बनाने में असमर्थ होते हैं। कुछ पुरुष तब नपुंसक बन जाते हैं जब उनके यौन अंगों को अन्य पुरुषों द्वारा काट दिया जाता है या उन्हें निष्क्रिय कर दिया जाता है। कुछ पुरुष नपुंसकों की तरह जीने का फैसला करते हैं, वे विवाह नहीं करते हैं या किसी स्त्री के साथ कोई यौन सम्बन्ध नहीं बनाने का चुनाव करते हैं क्योंकि उन्हें लगता है कि इससे उन्हें परमेश्वर के राज्य की बेहतर सेवा करने में मदद मिलेगी।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4 दृश्य हैं।</w:t>
      </w:r>
    </w:p>
    <w:p>
      <w:pPr/>
      <w:r>
        <w:rPr>
          <w:lang w:val="hi_IN" w:bidi="hi_IN"/>
        </w:rPr>
      </w:r>
      <w:r>
        <w:rPr>
          <w:b/>
          <w:lang w:val="hi_IN" w:bidi="hi_IN"/>
        </w:rPr>
        <w:t>पहला दृश्य:</w:t>
      </w:r>
      <w:r>
        <w:rPr>
          <w:lang w:val="hi_IN" w:bidi="hi_IN"/>
        </w:rPr>
        <w:t xml:space="preserve"> यीशु और उसके चेले गलील से यहूदिया गए और यीशु ने यहूदिया में बीमारों को चंगा किया।</w:t>
      </w:r>
    </w:p>
    <w:p>
      <w:pPr/>
      <w:r>
        <w:rPr>
          <w:lang w:val="hi_IN" w:bidi="hi_IN"/>
        </w:rPr>
      </w:r>
      <w:r>
        <w:rPr>
          <w:b/>
          <w:lang w:val="hi_IN" w:bidi="hi_IN"/>
        </w:rPr>
        <w:t>दूसरा दृश्य:</w:t>
      </w:r>
      <w:r>
        <w:rPr>
          <w:lang w:val="hi_IN" w:bidi="hi_IN"/>
        </w:rPr>
        <w:t xml:space="preserve"> फरीसी यीशु के पास तलाक के बारे में बात करने आए।</w:t>
      </w:r>
    </w:p>
    <w:p>
      <w:pPr/>
      <w:r>
        <w:rPr>
          <w:lang w:val="hi_IN" w:bidi="hi_IN"/>
        </w:rPr>
      </w:r>
      <w:r>
        <w:rPr>
          <w:b/>
          <w:lang w:val="hi_IN" w:bidi="hi_IN"/>
        </w:rPr>
        <w:t>तीसरा दृश्य:</w:t>
      </w:r>
      <w:r>
        <w:rPr>
          <w:lang w:val="hi_IN" w:bidi="hi_IN"/>
        </w:rPr>
        <w:t xml:space="preserve"> फरीसियों ने यीशु से आगे तलाक के प्रमाण पत्र के बारे में पूछा। </w:t>
      </w:r>
    </w:p>
    <w:p>
      <w:pPr/>
      <w:r>
        <w:rPr>
          <w:lang w:val="hi_IN" w:bidi="hi_IN"/>
        </w:rPr>
      </w:r>
      <w:r>
        <w:rPr>
          <w:b/>
          <w:lang w:val="hi_IN" w:bidi="hi_IN"/>
        </w:rPr>
        <w:t>चौथा दृश्य:</w:t>
      </w:r>
      <w:r>
        <w:rPr>
          <w:lang w:val="hi_IN" w:bidi="hi_IN"/>
        </w:rPr>
        <w:t xml:space="preserve"> यीशु उन लोगों के बारे में बात करता है जो विवाह नहीं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फरीसी</w:t>
      </w:r>
    </w:p>
    <w:p>
      <w:pPr/>
      <w:r>
        <w:rPr>
          <w:lang w:val="hi_IN" w:bidi="hi_IN"/>
        </w:rPr>
      </w:r>
      <w:r>
        <w:rPr>
          <w:lang w:val="hi_IN" w:bidi="hi_IN"/>
        </w:rPr>
        <w:t>समूह से कहें कि वे इस कहानी का अभिनय दो बार करें। जिस भाषा में वे अनुवाद कर रहे हैं, उन्हें उसे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यह कहानी यीशु द्वारा निर्दयी दास के बारे में एक दृष्टांत सुनाने के बाद शुरू होती है। वह अपने चेलों के साथ गलील के देश से यरदन नदी पार करके यहूदिया के देश गया और बड़ी भीड़ यीशु के साथ यात्रा कर रही थी। यहूदिया में, यीशु ने भीड़ के बीमार लोगों को चंगा किया।</w:t>
      </w:r>
    </w:p>
    <w:p>
      <w:pPr/>
      <w:r>
        <w:rPr>
          <w:lang w:val="hi_IN" w:bidi="hi_IN"/>
        </w:rPr>
      </w:r>
      <w:r>
        <w:rPr>
          <w:lang w:val="hi_IN" w:bidi="hi_IN"/>
        </w:rPr>
        <w:t>अभिनय करें कि यीशु अपने चेलों के साथ यात्रा कर रहा है और गलील से यहूदिया तक बड़ी भीड़ उसके पीछे चल रही है और भीड़ में बीमार लोग ठीक हो रहे हैं।</w:t>
      </w:r>
    </w:p>
    <w:p>
      <w:pPr>
        <w:pStyle w:val="ListBullet"/>
        <w:spacing w:line="240" w:lineRule="auto"/>
        <w:ind w:left="720"/>
      </w:pPr>
      <w:r>
        <w:rPr>
          <w:lang w:val="hi_IN" w:bidi="hi_IN"/>
        </w:rPr>
      </w:r>
      <w:r>
        <w:rPr>
          <w:lang w:val="hi_IN" w:bidi="hi_IN"/>
        </w:rPr>
        <w:t>अभिनय को रोक दें।</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 "मैं चंगा करने वाले यीशु की भूमिका निभाकर खुश हूँ," "लोगों के प्रति दया और करुणा महसूस कर रहा हूँ।"</w:t>
      </w:r>
    </w:p>
    <w:p>
      <w:pPr>
        <w:pStyle w:val="ListBullet"/>
        <w:spacing w:line="240" w:lineRule="auto"/>
        <w:ind w:left="720"/>
      </w:pPr>
      <w:r>
        <w:rPr>
          <w:lang w:val="hi_IN" w:bidi="hi_IN"/>
        </w:rPr>
      </w:r>
      <w:r>
        <w:rPr>
          <w:lang w:val="hi_IN" w:bidi="hi_IN"/>
        </w:rPr>
        <w:t>चेलों की भूमिका निभाने वाले अभिनेताों से पूछें, “आप कैसा महसूस कर रहे हैं?” आप ऐसी बातें सुन सकते हैं, "दिलचस्प है।"</w:t>
      </w:r>
    </w:p>
    <w:p>
      <w:pPr>
        <w:pStyle w:val="ListBullet"/>
        <w:spacing w:line="240" w:lineRule="auto"/>
        <w:ind w:left="720"/>
      </w:pPr>
      <w:r>
        <w:rPr>
          <w:lang w:val="hi_IN" w:bidi="hi_IN"/>
        </w:rPr>
      </w:r>
      <w:r>
        <w:rPr>
          <w:lang w:val="hi_IN" w:bidi="hi_IN"/>
        </w:rPr>
        <w:t>साथ ही चंगी होने वाली बड़ी भीड़ की भूमिका निभाने वाले अभिनेताों से भी पूछें, "आप कैसा महसूस कर रहे हैं?" आप ऐसी बातें सुन सकते हैं, "मैं अब बीमार नहीं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दूसरे दृश्य में, कुछ फरीसी यीशु के पास आए और उससे पूछा कि क्या मूसा की व्यवस्था किसी पुरुष को विवाह के बाद अपनी पत्नी को तलाक देने की अनुमति देती है यदि वह यौन रूप से धोखेबाज़ हो। लेकिन यीशु ने पवित्रशास्त्र के आधार पर तलाक के बारे में जो सिखाया उससे उत्तर दिया। जब परमेश्वर ने संसार को बनाया तो उसने लोगों को नर और नारी करके बनाया। यह बताता है कि क्यों एक पुरुष अपने माता-पिता को छोड़कर अपनी पत्नी के साथ मिल जाता है और दोनों एक शरीर बन जाते हैं।</w:t>
      </w:r>
    </w:p>
    <w:p>
      <w:pPr>
        <w:pStyle w:val="ListBullet"/>
        <w:spacing w:line="240" w:lineRule="auto"/>
        <w:ind w:left="720"/>
      </w:pPr>
      <w:r>
        <w:rPr>
          <w:lang w:val="hi_IN" w:bidi="hi_IN"/>
        </w:rPr>
      </w:r>
      <w:r>
        <w:rPr>
          <w:lang w:val="hi_IN" w:bidi="hi_IN"/>
        </w:rPr>
        <w:t>अभिनय को रोकें। यीशु के पास आने वाले कुछ फरीसियों की भूमिका निभाने वाले अभिनेताओं से पूछें, "आप कैसा महसूस कर रहे हैं?" आप ऐसी बातें सुन सकते हैं, "मैं यीशु को कुछ ऐसा कहते हुए पकड़ना चाहता हूँ जो उसे मुसीबत में डाल दे।"</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 "मुझे उनके लिए अफसोस है," "मुझे उन पर दया आती है," "मुझे लगता है कि मुझे उन्हें और शिक्षित करने की आवश्यकता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तब फरीसी यीशु के पास एक और प्रश्न के साथ फिर से आए: "मूसा ने एक पुरुष को अपनी पत्नी को तलाक का प्रमाण पत्र देने का आदेश क्यों दिया?" और यीशु ने यह कहकर उत्तर दिया, "मूसा को परमेश्वर से जो व्यवस्था मिली और जिसे उसने बहुत पहले लिखा था, उसमें तुम्हें तलाक देने की अनुमति इसलिए दी गई थी क्योंकि तुम्हारे हृदय कठोर हो गए थे।" फरीसी जिद्दी, पापी और परमेश्वर की शिक्षा को स्वीकार करने में अनाज्ञाकारी रवैया दिखाते हैं, और मूसा की व्यवस्था में तलाक का केवल एक स्वीकार्य कारण है जब यौन अनैतिकता की गई हो। और यदि कोई पुरुष किसी अन्य स्त्री से विवाह करता है तो वह व्यभिचार करता है। इसलिए यीशु के चेलों ने समझा कि विवाह को यूँ ही समाप्त करना बहुत कठिन है; केवल व्यभिचार की स्थिति में ही ऐसा हो सकता है, अन्यथा व्यक्ति को विवाह निभाना पड़ता है, भले ही वह उससे खुश न हो।</w:t>
      </w:r>
    </w:p>
    <w:p>
      <w:pPr>
        <w:pStyle w:val="ListBullet"/>
        <w:spacing w:line="240" w:lineRule="auto"/>
        <w:ind w:left="720"/>
      </w:pPr>
      <w:r>
        <w:rPr>
          <w:lang w:val="hi_IN" w:bidi="hi_IN"/>
        </w:rPr>
      </w:r>
      <w:r>
        <w:rPr>
          <w:lang w:val="hi_IN" w:bidi="hi_IN"/>
        </w:rPr>
        <w:t>अभिनय को रोक दें।</w:t>
      </w:r>
    </w:p>
    <w:p>
      <w:pPr>
        <w:pStyle w:val="ListBullet"/>
        <w:spacing w:line="240" w:lineRule="auto"/>
        <w:ind w:left="720"/>
      </w:pPr>
      <w:r>
        <w:rPr>
          <w:lang w:val="hi_IN" w:bidi="hi_IN"/>
        </w:rPr>
      </w:r>
      <w:r>
        <w:rPr>
          <w:lang w:val="hi_IN" w:bidi="hi_IN"/>
        </w:rPr>
        <w:t>फरीसियों की भूमिका निभाने वाले अभिनेताों से पूछें, "आप कैसा महसूस कर रहे हैं?" आप ऐसी बातें सुन सकते हैं, "मुझे लगता है कि मैं असभ्य हूँ," "मुझे लगता है कि इस बार उसे जाल में फँस जाना चाहिए।"</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 "मुझे अपमानित महसूस हुआ है," "मुझे लगता है कि फरीसी मुझ से बदला ले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इस अन्तिम दृश्य में, यीशु के चेलों ने सोचा और यीशु से कहा, "विवाह न करना बेहतर है।" लेकिन यीशु ने चेलों को बताया कि पुरुषों के विवाह न करने और नपुंसक बने रहने के कई अलग-अलग कारण हैं। कुछ लोग नपुंसक होते हैं क्योंकि वे बिना यौन अंगों के पैदा होते हैं और किसी स्त्री के साथ यौन सम्बन्ध बनाने में असमर्थ होते हैं। जबकि कुछ नपुंसकों के यौन अंग अन्य पुरुषों द्वारा काट दिए जाते हैं या उनको निष्क्रिय कर दिया जाता है, यीशु ने निष्कर्ष निकाला कि ऐसे नपुंसक भी हैं जिन्होंने परमेश्वर के राज्य के लिए या परमेश्वर की बेहतर सेवा करने के लिए विवाह न करने या किसी स्त्री के साथ यौन संबंध न रखने का निर्णय लिया।</w:t>
      </w:r>
    </w:p>
    <w:p>
      <w:pPr>
        <w:pStyle w:val="ListBullet"/>
        <w:spacing w:line="240" w:lineRule="auto"/>
        <w:ind w:left="720"/>
      </w:pPr>
      <w:r>
        <w:rPr>
          <w:lang w:val="hi_IN" w:bidi="hi_IN"/>
        </w:rPr>
      </w:r>
      <w:r>
        <w:rPr>
          <w:lang w:val="hi_IN" w:bidi="hi_IN"/>
        </w:rPr>
        <w:t>अभिनय को रोक दें।</w:t>
      </w:r>
    </w:p>
    <w:p>
      <w:pPr>
        <w:pStyle w:val="ListBullet"/>
        <w:spacing w:line="240" w:lineRule="auto"/>
        <w:ind w:left="720"/>
      </w:pPr>
      <w:r>
        <w:rPr>
          <w:lang w:val="hi_IN" w:bidi="hi_IN"/>
        </w:rPr>
      </w:r>
      <w:r>
        <w:rPr>
          <w:lang w:val="hi_IN" w:bidi="hi_IN"/>
        </w:rPr>
        <w:t>चेलों की भूमिका निभाने वाले अभिनेताों से पूछें, “आप कैसा महसूस कर रहे हैं?” आप ऐसी बातें सुन सकते हैं, "मैं विवाह से डरता हूँ," "मैं एक नपुंसक नहीं बनना चाहता।"</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 "मुझे खुशी है कि उन्हें सच्चाई को सुनने और जानने का मौका मिलता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मत्ती हमें बताता है कि जब यीशु ने निर्दयी दास के इस दृष्टान्त के बारे में बात करना समाप्त किया, तो यीशु अपने चेलों को </w:t>
      </w:r>
      <w:r>
        <w:rPr>
          <w:lang w:val="hi_IN" w:bidi="hi_IN"/>
        </w:rPr>
        <w:t>गलील</w:t>
      </w:r>
      <w:r>
        <w:rPr>
          <w:lang w:val="hi_IN" w:bidi="hi_IN"/>
        </w:rPr>
        <w:t xml:space="preserve"> के देश से बाहर ले गया और </w:t>
      </w:r>
      <w:r>
        <w:rPr>
          <w:lang w:val="hi_IN" w:bidi="hi_IN"/>
        </w:rPr>
        <w:t>यरदन</w:t>
      </w:r>
      <w:r>
        <w:rPr>
          <w:lang w:val="hi_IN" w:bidi="hi_IN"/>
        </w:rPr>
        <w:t xml:space="preserve"> नदी के पार यात्रा कर के </w:t>
      </w:r>
      <w:r>
        <w:rPr>
          <w:lang w:val="hi_IN" w:bidi="hi_IN"/>
        </w:rPr>
        <w:t>यहूदिया</w:t>
      </w:r>
      <w:r>
        <w:rPr>
          <w:lang w:val="hi_IN" w:bidi="hi_IN"/>
        </w:rPr>
        <w:t xml:space="preserve"> के देश में आया।</w:t>
      </w:r>
    </w:p>
    <w:p>
      <w:pPr/>
      <w:r>
        <w:rPr>
          <w:lang w:val="hi_IN" w:bidi="hi_IN"/>
        </w:rPr>
      </w:r>
      <w:r>
        <w:rPr>
          <w:lang w:val="hi_IN" w:bidi="hi_IN"/>
        </w:rPr>
        <w:t xml:space="preserve">फिर कुछ </w:t>
      </w:r>
      <w:r>
        <w:rPr>
          <w:b/>
          <w:lang w:val="hi_IN" w:bidi="hi_IN"/>
        </w:rPr>
        <w:t>फरीसी</w:t>
      </w:r>
      <w:r>
        <w:rPr>
          <w:lang w:val="hi_IN" w:bidi="hi_IN"/>
        </w:rPr>
        <w:t xml:space="preserve"> यीशु के पास आए और </w:t>
      </w:r>
      <w:r>
        <w:rPr>
          <w:b/>
          <w:lang w:val="hi_IN" w:bidi="hi_IN"/>
        </w:rPr>
        <w:t>तलाक</w:t>
      </w:r>
      <w:r>
        <w:rPr>
          <w:lang w:val="hi_IN" w:bidi="hi_IN"/>
        </w:rPr>
        <w:t xml:space="preserve"> के बारे में एक प्रश्न पूछा। फरीसी एक प्रकार के धार्मिक अगुवे थे। फरीसी का अनुवाद उसी तरह करें जैसे आपने पिछले भागों में किया है, और याद रखें कि </w:t>
      </w:r>
      <w:r>
        <w:rPr>
          <w:b/>
          <w:lang w:val="hi_IN" w:bidi="hi_IN"/>
        </w:rPr>
        <w:t>फरीसी</w:t>
      </w:r>
      <w:r>
        <w:rPr>
          <w:lang w:val="hi_IN" w:bidi="hi_IN"/>
        </w:rPr>
        <w:t xml:space="preserve"> मुख्य शब्दावली में है और </w:t>
      </w:r>
      <w:r>
        <w:rPr>
          <w:lang w:val="hi_IN" w:bidi="hi_IN"/>
        </w:rPr>
        <w:t>तलाक</w:t>
      </w:r>
      <w:r>
        <w:rPr>
          <w:lang w:val="hi_IN" w:bidi="hi_IN"/>
        </w:rPr>
        <w:t xml:space="preserve"> का अर्थ है पति और पत्नी का स्थायी रूप से अलग होना।</w:t>
      </w:r>
    </w:p>
    <w:p>
      <w:pPr/>
      <w:r>
        <w:rPr>
          <w:lang w:val="hi_IN" w:bidi="hi_IN"/>
        </w:rPr>
      </w:r>
      <w:r>
        <w:rPr>
          <w:lang w:val="hi_IN" w:bidi="hi_IN"/>
        </w:rPr>
        <w:t xml:space="preserve">जब यीशु ने कहा, "क्या तुमने नहीं पढ़ा," तो वह उनसे पूछ रहा है कि क्या उन्होंने अपना पवित्रशास्त्र पढ़ा है, जो परमेश्वर ने मूसा को दिया था। </w:t>
      </w:r>
      <w:r>
        <w:rPr>
          <w:b/>
          <w:lang w:val="hi_IN" w:bidi="hi_IN"/>
        </w:rPr>
        <w:t>मूसा की व्यवस्था</w:t>
      </w:r>
      <w:r>
        <w:rPr>
          <w:lang w:val="hi_IN" w:bidi="hi_IN"/>
        </w:rPr>
        <w:t xml:space="preserve"> परमेश्वर के वे नियम हैं जो मूसा ने यहूदी लोगों के साथ साझा किए थे ताकि उन्हें बताया जा सके कि उन्हें कैसे जीना है। कभी-कभी केवल व्यवस्था शब्द का उल्लेख किया जाता है, लेकिन यह उस व्यवस्था को दर्शाता है जो परमेश्वर ने मूसा के माध्यम से यहूदी लोगों को दी थी। ध्यान दें कि यहूदियों की व्यवस्था और रोमियों की व्यवस्था के बीच एक अंतर है। आप </w:t>
      </w:r>
      <w:r>
        <w:rPr>
          <w:lang w:val="hi_IN" w:bidi="hi_IN"/>
        </w:rPr>
        <w:t>व्यवस्था</w:t>
      </w:r>
      <w:r>
        <w:rPr>
          <w:lang w:val="hi_IN" w:bidi="hi_IN"/>
        </w:rPr>
        <w:t xml:space="preserve"> शब्द को मुख्य शब्दावली में देख सकते हैं।</w:t>
      </w:r>
    </w:p>
    <w:p>
      <w:pPr/>
      <w:r>
        <w:rPr>
          <w:lang w:val="hi_IN" w:bidi="hi_IN"/>
        </w:rPr>
      </w:r>
      <w:r>
        <w:rPr>
          <w:b/>
          <w:lang w:val="hi_IN" w:bidi="hi_IN"/>
        </w:rPr>
        <w:t>व्यभिचार</w:t>
      </w:r>
      <w:r>
        <w:rPr>
          <w:lang w:val="hi_IN" w:bidi="hi_IN"/>
        </w:rPr>
        <w:t xml:space="preserve"> तब होता है जब एक पति या पत्नी अपने पति या पत्नी के अलावा किसी अन्य व्यक्ति के साथ यौन सम्बन्ध बनाते हैं। यदि कोई पुरुष किसी दूसरे पुरुष की पत्नी के साथ यौन संबंध रखता था, तो उसे व्यभिचार करना माना जाता था, और यह पाप उस स्त्री के पति के विरुद्ध माना जाता था, न कि उस स्त्री के विरुद्ध। जब कोई पुरुष किसी अविवाहित महिला के साथ यौन संबंध बनाता था, तो व्यभिचार के लिए इस शब्द का प्रयोग नहीं किया जाता था। हालाँकि, जब भी कोई महिला किसी ऐसे पुरुष के साथ यौन सम्बन्ध बनाती थी जो उसका पति नहीं था, तो उसे व्यभिचार माना जाता था। लेकिन यीशु का यह मानना था कि यदि कोई पुरुष या स्त्री, दोनों ही अपने विवाह के बाहर किसी के साथ यौन सम्बन्ध रखते हैं, तो वे दोनों व्यभिचार के दोषी होते हैं। </w:t>
      </w:r>
      <w:r>
        <w:rPr>
          <w:lang w:val="hi_IN" w:bidi="hi_IN"/>
        </w:rPr>
        <w:t>व्यभिचार</w:t>
      </w:r>
      <w:r>
        <w:rPr>
          <w:lang w:val="hi_IN" w:bidi="hi_IN"/>
        </w:rPr>
        <w:t xml:space="preserve"> शब्द की पूर्ण परिभाषा के लिए मुख्य शब्दावली को देखें।</w:t>
      </w:r>
    </w:p>
    <w:p>
      <w:pPr/>
      <w:r>
        <w:rPr>
          <w:lang w:val="hi_IN" w:bidi="hi_IN"/>
        </w:rPr>
      </w:r>
      <w:r>
        <w:rPr>
          <w:b/>
          <w:lang w:val="hi_IN" w:bidi="hi_IN"/>
        </w:rPr>
        <w:t>चेलों</w:t>
      </w:r>
      <w:r>
        <w:rPr>
          <w:lang w:val="hi_IN" w:bidi="hi_IN"/>
        </w:rPr>
        <w:t xml:space="preserve"> का अर्थ है किसी शिक्षक के समर्पित चेले। यीशु के सबसे करीबी चेले उसकी सार्वजनिक सेवकाई के अधिकतर समय में उसके साथ थे। चेलों का अनुवाद उसी तरह करें जैसे आपने पिछले भागों में किया है। </w:t>
      </w:r>
      <w:r>
        <w:rPr>
          <w:lang w:val="hi_IN" w:bidi="hi_IN"/>
        </w:rPr>
        <w:t>चेले</w:t>
      </w:r>
      <w:r>
        <w:rPr>
          <w:lang w:val="hi_IN" w:bidi="hi_IN"/>
        </w:rPr>
        <w:t xml:space="preserve">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19:13–30</w:t>
      </w:r>
      <w:r>
        <w:rPr>
          <w:lang w:val="hi_IN" w:bidi="hi_IN"/>
        </w:rPr>
      </w:r>
    </w:p>
    <w:p>
      <w:pPr>
        <w:pStyle w:val="Heading3"/>
      </w:pPr>
      <w:r>
        <w:rPr>
          <w:lang w:val="hi_IN" w:bidi="hi_IN"/>
        </w:rPr>
        <w:t>सुने और मन में रखें</w:t>
      </w:r>
    </w:p>
    <w:p>
      <w:pPr/>
      <w:r>
        <w:rPr>
          <w:lang w:val="hi_IN" w:bidi="hi_IN"/>
        </w:rPr>
      </w:r>
      <w:r>
        <w:rPr>
          <w:lang w:val="hi_IN" w:bidi="hi_IN"/>
        </w:rPr>
        <w:t>मत्ती 19:13–30 को सुनें और अपने मन में रखें। पाठ को तीन बार सुनें (यदि संभव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 xml:space="preserve">यह कहानी हमें यीशु के बारे में क्या बताती है? </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यीशु के विवाह और तलाक के बारे में शिक्षा समाप्त करने के बाद, कुछ माता-पिता अपने छोटे बच्चों को यीशु के पास लाए, ताकि यीशु बच्चों पर हाथ रखकर परमेश्वर से बच्चों को आशीष देने के लिए कहे। यीशु के समय में, किसी धार्मिक गुरु के लिए किसी के सिर पर हाथ रखकर उसे आशीष देना सामान्य था। लेकिन यीशु के चेलों या करीबी अनुयायियों ने माता-पिता से कहा कि वे यीशु को परेशान करना बंद करें और माता-पिता को बच्चों को यीशु के पास लाने से रोकना चाहते थे। लेकिन यीशु ने अपने चेलों से कहा, "छोटे बच्चों को मेरे पास आने दो, और बच्चों को आने से मत रोको, क्योंकि जो लोग इन बच्चों के जैसे हैं, वे स्वर्ग के राज्य के हैं।" यीशु कह रहा है कि लोगों को अपने आप को बच्चों की तरह छोटा समझना चाहिए, या परमेश्वर पर वैसे ही निर्भर रहना चाहिए जैसे बच्चे अपने माता-पिता पर निर्भर रहते हैं। जब लोग इस तरह अपने आप को बच्चों के समान बनाते हैं, तो वे सच में परमेश्वर को अपने राजा के रूप में उन पर शासन करने की अनुमति दे सकते हैं। इसका अर्थ है कि परमेश्वर का राज्य सच में उन्हीं का है—वे इसका हिस्सा हैं। इसलिए, यीशु ने बच्चों के सिरों पर हाथ रखकर उन्हें आशीष दी, फिर यीशु वहाँ से चला गया।</w:t>
      </w:r>
    </w:p>
    <w:p>
      <w:pPr/>
      <w:r>
        <w:rPr>
          <w:lang w:val="hi_IN" w:bidi="hi_IN"/>
        </w:rPr>
      </w:r>
      <w:r>
        <w:rPr>
          <w:lang w:val="hi_IN" w:bidi="hi_IN"/>
        </w:rPr>
        <w:t>रुकें और अपनी संस्कृति में इस पर चर्चा करें: छोटे बच्चे आशीष कैसे प्राप्त करते हैं? साथ ही आपकी संस्कृति में उन परिस्थितियों पर भी चर्चा करें जहाँ लोगों ने छोटे बच्चों को किसी धार्मिक शिक्षक से आशीष प्राप्त करने के अवसरों से वंचित कर दिया हो।</w:t>
      </w:r>
    </w:p>
    <w:p>
      <w:pPr/>
      <w:r>
        <w:rPr>
          <w:lang w:val="hi_IN" w:bidi="hi_IN"/>
        </w:rPr>
      </w:r>
      <w:r>
        <w:rPr>
          <w:lang w:val="hi_IN" w:bidi="hi_IN"/>
        </w:rPr>
        <w:t>अब यीशु किसी उच्च पद वाले व्यक्ति से बात कर रहा है—जो बच्चों के विपरीत है। एक धनी युवक यीशु के पास आकर बोला, "गुरु, अनन्त जीवन को पाने के लिए मुझे कौन से भले काम करने चाहिए?" धनी युवक का मानना था कि यीशु एक धार्मिक गुरु था। हम जानते हैं कि ऐसा इसलिए है, क्योंकि उसने उसे "गुरु" कहा, यह एक ऐसी पदवी है जो एक धार्मिक शिक्षक को दर्शाती है जिसके पास परमेश्वर के बारे में सिखाने का अधिकार है। धनी युवक जानना चाहता है कि उसे अनंत जीवन पाने के लिए या परमेश्वर के साथ हमेशा का जीवन पाने के लिए क्या करने की आवश्यकता है। और यीशु ने उस धनी युवक को उत्तर देते हुए कहा, "तू मुझसे भले काम के बारे में क्यों पूछता है? परमेश्वर ही एकमात्र है जो भला है। और यदि तू अनन्त जीवन पाना चाहता है, तो परमेश्वर की आज्ञाओं का पालन कर।" यीशु उन आज्ञाओं का उल्लेख कर रहा था जो परमेश्वर ने मूसा के द्वारा अपने लोगों को दी थी। युवक ने यीशु से फिर पूछा, "मुझे कौन सी आज्ञाओं का पालन करना चाहिए?" यीशु ने उन आज्ञाओं को सूचीबद्ध किया जो दूसरों के साथ अच्छे रिश्ते बनाए रखने के बारे में हैं। यीशु ने कहा, "जानबूझकर हत्या मत कर, किसी ऐसी महिला के साथ यौन संबंध मत रख जो तेरी पत्नी न हो, चोरी मत कर, वह मत बोल जो तेरे पड़ोसी के बारे में सच नहीं है, वही बोल और कर जो तेरे माता-पिता को सम्मानित करें और अपने चारों ओर के लोगों के प्रति वैसा ही स्वभाव रख जैसे तू अपने प्रति रखता है।</w:t>
      </w:r>
    </w:p>
    <w:p>
      <w:pPr/>
      <w:r>
        <w:rPr>
          <w:lang w:val="hi_IN" w:bidi="hi_IN"/>
        </w:rPr>
      </w:r>
      <w:r>
        <w:rPr>
          <w:lang w:val="hi_IN" w:bidi="hi_IN"/>
        </w:rPr>
        <w:t>यहाँ रुकें और अपनी संस्कृति में दूसरों के साथ रिश्तों के बारे में महत्वपूर्ण नियमों और व्यवस्थाओं पर चर्चा करें जिन्हें तोड़ना नहीं चाहिए।</w:t>
      </w:r>
    </w:p>
    <w:p>
      <w:pPr/>
      <w:r>
        <w:rPr>
          <w:lang w:val="hi_IN" w:bidi="hi_IN"/>
        </w:rPr>
      </w:r>
      <w:r>
        <w:rPr>
          <w:lang w:val="hi_IN" w:bidi="hi_IN"/>
        </w:rPr>
        <w:t>फिर धनी युवक ने यीशु से कहा, "मैंने इन सभी आज्ञाओं का पालन किया है, मुझे अपने जीवन में और क्या करने की आवश्यकता है?" अब यीशु उस युवक को इससे भी कठिन काम करने के लिए देता है। वह कहता है कि मनुष्य को परमेश्वर के साथ अपने सम्बन्ध में सिद्ध या पूरी तरह परिपक्व और पूर्ण होना चाहिए। फिर उस व्यक्ति को अपनी सारी सम्पत्ति बेच देनी चाहिए और सारा पैसा गरीबों को दे देना चाहिए। यदि मनुष्य ऐसा करता है, तो उसे स्वर्ग में धन या परमेश्वर के साथ अनन्त जीवन मिलेगा। लेकिन फिर यीशु उसे गरीबों के प्रति केवल दयालु होने से कहीं अधिक करने के लिए कहता है—यीशु कहता है कि उसे अपने विश्वास के अनुसार चलना चाहिए और आकर यीशु के पीछे चलना चाहिए। जब धनी युवक ने यह सुना, तो वह दु:खी हो गया और चला गया क्योंकि वह बहुत धनी था, और वह अपनी सारी सम्पत्ति नहीं बेच सकता था।</w:t>
      </w:r>
    </w:p>
    <w:p>
      <w:pPr/>
      <w:r>
        <w:rPr>
          <w:lang w:val="hi_IN" w:bidi="hi_IN"/>
        </w:rPr>
      </w:r>
      <w:r>
        <w:rPr>
          <w:lang w:val="hi_IN" w:bidi="hi_IN"/>
        </w:rPr>
        <w:t>यहाँ रुकें और आपकी संस्कृति में उन चीज़ों पर चर्चा करें जो धनी लोग गरीबों को देने में कठिनाई महसूस करते हैं।</w:t>
      </w:r>
    </w:p>
    <w:p>
      <w:pPr/>
      <w:r>
        <w:rPr>
          <w:lang w:val="hi_IN" w:bidi="hi_IN"/>
        </w:rPr>
      </w:r>
      <w:r>
        <w:rPr>
          <w:lang w:val="hi_IN" w:bidi="hi_IN"/>
        </w:rPr>
        <w:t>इसलिए, यीशु ने अपने चेलों से कहा, "मैं तुमसे सच कहता हूँ," या "बहुत ध्यान से सुनो," धनी लोगों के लिए स्वर्ग के राज्य में प्रवेश करना बहुत कठिन होगा।" तब यीशु ने अपने चेलों से फिर से कहा, "परमेश्वर के राज्य में धनवान के प्रवेश करने से ऊँट का सूई के छेद में से निकल जाना ज्यादा आसान है जब यीशु के चेलों ने यह सुना, तो वे बहुत चकित हो गए और कहा, "ऐसे में कोई भी व्यक्ति उद्धार नहीं पा सकता," या अनन्त जीवन प्राप्त करके स्वर्ग के राज्य में प्रवेश नहीं कर सकता है। ऐसा लगता है कि यीशु कह रहा है कि यदि कोई धनी व्यक्ति है तो उसके लिए परमेश्वर के राज्य में प्रवेश करना असंभव है। यीशु के चेले शायद चकित हो गए, क्योंकि यहूदी परंपरा में लोग सोचते थे कि यदि कोई धनी है तो उन्हें परमेश्वर के चेले होना चाहिए। इसलिए, यीशु ने अपने चेलों की ओर देखा और कहा, "लोगों के लिए अपने आप को बचाना सम्भव नहीं है, लेकिन परमेश्वर के लिए सब कुछ सम्भव है, जिसमें लोगों को बचाना भी शामिल है।"</w:t>
      </w:r>
    </w:p>
    <w:p>
      <w:pPr/>
      <w:r>
        <w:rPr>
          <w:lang w:val="hi_IN" w:bidi="hi_IN"/>
        </w:rPr>
      </w:r>
      <w:r>
        <w:rPr>
          <w:lang w:val="hi_IN" w:bidi="hi_IN"/>
        </w:rPr>
        <w:t>यहाँ रुकें और अनुवाद समूह को एक ऊँट और सुई के छेद का चित्र दिखाएँ।</w:t>
      </w:r>
    </w:p>
    <w:p>
      <w:pPr/>
      <w:r>
        <w:rPr>
          <w:lang w:val="hi_IN" w:bidi="hi_IN"/>
        </w:rPr>
      </w:r>
      <w:r>
        <w:rPr>
          <w:lang w:val="hi_IN" w:bidi="hi_IN"/>
        </w:rPr>
        <w:t>चेलों में से एक, पतरस ने यीशु को याद दिलाया कि चेले इस धनी युवक से अलग हैं। पतरस कहता है, "हमने तेरे चेले बनने के लिए अपना सब कुछ छोड़ दिया है, तो हमारा प्रतिफल क्या होगा?" यीशु ने अपने चेलों से कहा, "मैं तुम्हें विश्वास दिलाता हूँ कि जब परमेश्वर इस पृथ्वी के अंतिम दिनों में संसार को फिर से नया बनाएगा, तो मैं, मनुष्य का पुत्र, परमेश्वर के राज्य में राजा के रूप में शासन करूँगा।" यीशु शासन करने के लिए सिंहासन पर बैठे राजा के चित्र का उपयोग करता है। फिर यीशु कहता है कि उसके बारह चेले इस्राएल पर शासन करेंगे या इस्राएल के लोगों के कार्यों के बारे में न्याय करेंगे।</w:t>
      </w:r>
    </w:p>
    <w:p>
      <w:pPr/>
      <w:r>
        <w:rPr>
          <w:lang w:val="hi_IN" w:bidi="hi_IN"/>
        </w:rPr>
      </w:r>
      <w:r>
        <w:rPr>
          <w:lang w:val="hi_IN" w:bidi="hi_IN"/>
        </w:rPr>
        <w:t>यहाँ रुकें और चर्चा करें: आपकी संस्कृति में, कोई धार्मिक अगुवा उसका अनुसरण करने के लिए पुरस्कार के रूप में समाज में कौन सा पद देता है?</w:t>
      </w:r>
    </w:p>
    <w:p>
      <w:pPr/>
      <w:r>
        <w:rPr>
          <w:lang w:val="hi_IN" w:bidi="hi_IN"/>
        </w:rPr>
      </w:r>
      <w:r>
        <w:rPr>
          <w:lang w:val="hi_IN" w:bidi="hi_IN"/>
        </w:rPr>
        <w:t>और यीशु ने अपने चेलों से कहा, "सभी विश्वासी जिन्होंने मेरे लिए घर, भाइयों या बहनों, पिता या माता, पत्नी या बच्चों को छोड़ दिया है, उन्हें सौ गुना अधिक मिलेगा और अनन्त जीवन के वारिस होंगे। लेकिन जिन लोगों का सम्मान अभी कम किया जाता है, भविष्य में उनका सम्मान अधिक किया जाएगा।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माता-पिता अपने बच्चों को यीशु के पास आशीष देने के लिए लाए।</w:t>
      </w:r>
    </w:p>
    <w:p>
      <w:pPr/>
      <w:r>
        <w:rPr>
          <w:lang w:val="hi_IN" w:bidi="hi_IN"/>
        </w:rPr>
      </w:r>
      <w:r>
        <w:rPr>
          <w:b/>
          <w:lang w:val="hi_IN" w:bidi="hi_IN"/>
        </w:rPr>
        <w:t>दूसरा दृश्य:</w:t>
      </w:r>
      <w:r>
        <w:rPr>
          <w:lang w:val="hi_IN" w:bidi="hi_IN"/>
        </w:rPr>
        <w:t xml:space="preserve"> धनी युवक यीशु के पास आया।</w:t>
      </w:r>
    </w:p>
    <w:p>
      <w:pPr/>
      <w:r>
        <w:rPr>
          <w:lang w:val="hi_IN" w:bidi="hi_IN"/>
        </w:rPr>
      </w:r>
      <w:r>
        <w:rPr>
          <w:b/>
          <w:lang w:val="hi_IN" w:bidi="hi_IN"/>
        </w:rPr>
        <w:t>तीसरा दृश्य:</w:t>
      </w:r>
      <w:r>
        <w:rPr>
          <w:lang w:val="hi_IN" w:bidi="hi_IN"/>
        </w:rPr>
        <w:t xml:space="preserve"> यीशु ने अपने चेलों से स्वर्ग के राज्य के बारे में बात की।</w:t>
      </w:r>
    </w:p>
    <w:p>
      <w:pPr/>
      <w:r>
        <w:rPr>
          <w:lang w:val="hi_IN" w:bidi="hi_IN"/>
        </w:rPr>
      </w:r>
      <w:r>
        <w:rPr>
          <w:b/>
          <w:lang w:val="hi_IN" w:bidi="hi_IN"/>
        </w:rPr>
        <w:t>चौथा दृश्य:</w:t>
      </w:r>
      <w:r>
        <w:rPr>
          <w:lang w:val="hi_IN" w:bidi="hi_IN"/>
        </w:rPr>
        <w:t xml:space="preserve"> पतरस ने यीशु से पूछा कि यीशु के पीछे चलने का प्रतिफल क्या होगा।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माता-पिता</w:t>
      </w:r>
    </w:p>
    <w:p>
      <w:pPr>
        <w:pStyle w:val="ListBullet"/>
        <w:spacing w:line="240" w:lineRule="auto"/>
        <w:ind w:left="720"/>
      </w:pPr>
      <w:r>
        <w:rPr>
          <w:lang w:val="hi_IN" w:bidi="hi_IN"/>
        </w:rPr>
      </w:r>
      <w:r>
        <w:rPr>
          <w:lang w:val="hi_IN" w:bidi="hi_IN"/>
        </w:rPr>
        <w:t>छोटे बच्चे</w:t>
      </w:r>
    </w:p>
    <w:p>
      <w:pPr>
        <w:pStyle w:val="ListBullet"/>
        <w:spacing w:line="240" w:lineRule="auto"/>
        <w:ind w:left="720"/>
      </w:pPr>
      <w:r>
        <w:rPr>
          <w:lang w:val="hi_IN" w:bidi="hi_IN"/>
        </w:rPr>
      </w:r>
      <w:r>
        <w:rPr>
          <w:lang w:val="hi_IN" w:bidi="hi_IN"/>
        </w:rPr>
        <w:t>धनी युवक</w:t>
      </w:r>
    </w:p>
    <w:p>
      <w:pPr>
        <w:pStyle w:val="ListBullet"/>
        <w:spacing w:line="240" w:lineRule="auto"/>
        <w:ind w:left="720"/>
      </w:pPr>
      <w:r>
        <w:rPr>
          <w:lang w:val="hi_IN" w:bidi="hi_IN"/>
        </w:rPr>
      </w:r>
      <w:r>
        <w:rPr>
          <w:lang w:val="hi_IN" w:bidi="hi_IN"/>
        </w:rPr>
        <w:t>चेले</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हमें नहीं पता कि यह यीशु की अंतिम शिक्षा के कितने समय बाद हुआ। मत्ती हमें बताता है कि कुछ माता-पिता अपने बच्चों को यीशु के पास लाए ताकि यीशु अपने हाथ बच्चों पर रखकर उन्हें आशीष दे या उनके लिए अच्छी चीजों की कामना करे। यीशु के चेले माता-पिता और उनके बच्चों को यीशु से आशीष पाने से रोकना चाहते थे। लेकिन यीशु ने चेलों से कहा कि वे बच्चों को उसके पास आने दें, क्योंकि स्वर्ग का राज्य उन लोगों का है जो बच्चों के समान हैं।</w:t>
      </w:r>
    </w:p>
    <w:p>
      <w:pPr/>
      <w:r>
        <w:rPr>
          <w:lang w:val="hi_IN" w:bidi="hi_IN"/>
        </w:rPr>
      </w:r>
      <w:r>
        <w:rPr>
          <w:lang w:val="hi_IN" w:bidi="hi_IN"/>
        </w:rPr>
        <w:t>दूसरे दृश्य में, यीशु दूर चला जाता है, और फिर कुछ समय बाद, एक धनी युवक यीशु के पास यह जानने के लिए आता है कि उसे अनन्त जीवन पाने के लिए कौन से भले काम करने की आवश्यकता है। यीशु ने एक प्रश्न पूछा: "तू मुझसे भले काम के बारे में क्यों पूछता है?" यीशु ने इस प्रश्न का उत्तर पाने की उम्मीद नहीं की। इसके बजाय यीशु उस मनुष्य को डाँट रहा है क्योंकि उसने परमेश्वर के अलावा किसी और को अच्छा कहा। परमेश्वर ही वास्तव में एकमात्र अच्छा है। फिर यीशु के चेलों ने अपना आश्चर्य दिखाने के लिए एक प्रश्न का उपयोग किया। वे कहते हैं: "फिर किसका उद्धार हो सकता है?" वे उत्तर की उम्मीद नहीं करते हैं; इसके बजाय, वे कह रहे हैं कि उन्हें लगता है कि किसी का उद्धार नहीं हो सकता है। यीशु ने उस धनी व्यक्ति से कहा कि यदि वह अनंत जीवन पाना चाहता है, तो उसे परमेश्वर की आज्ञाओं का पालन करना चाहिए जैसे कि, जानबूझकर हत्या मत कर, किसी ऐसी महिला के साथ यौन संबंध मत रख जो तेरी पत्नी न हो, चोरी मत कर, वह मत बोल जो तेरे पड़ोसी के बारे में सत्य नहीं है, वही बोल और कर जो तेरे माता पिता को सम्मानित करें और अपने चारों ओर के लोगों के प्रति वैसा ही स्वभाव रख जैसे तू अपने प्रति रखता है। ये सभी आज्ञाएँ इस बात का उल्लेख करती हैं कि लोग अपने चारों ओर के लोगों के साथ कैसे व्यवहार करें। शायद यही कारण है कि यीशु ने कई यहूदी नियमों में से इन आज्ञाओं को चुना। धनी युवक ने यीशु से कहा कि उसने उल्लेख की गई सभी आज्ञाओं का पालन किया है। फिर यीशु ने उस धनी युवक से कहा कि वह अपनी सारी संपत्ति बेच दे और पैसे गरीबों को दे दे ताकि उसे स्वर्ग में धन प्राप्त हो। धनी युवक दु:खी हो गया और चला गया।</w:t>
      </w:r>
    </w:p>
    <w:p>
      <w:pPr/>
      <w:r>
        <w:rPr>
          <w:lang w:val="hi_IN" w:bidi="hi_IN"/>
        </w:rPr>
      </w:r>
      <w:r>
        <w:rPr>
          <w:lang w:val="hi_IN" w:bidi="hi_IN"/>
        </w:rPr>
        <w:t>फिर तीसरे दृश्य में यीशु ने अपने चेलों से कहा कि धनी लोगों के लिए स्वर्ग के राज्य में प्रवेश करना बहुत कठिन होगा। और यह कि ऊँट का सुई के छेद से गुजरना, एक धनी व्यक्ति के स्वर्ग के राज्य में प्रवेश करने से कहीं अधिक आसन होगा। यीशु जोर देने के लिए यह दो बार कहता है। पहले वह कहता है कि एक धनी मनुष्य के लिए स्वर्ग के राज्य में प्रवेश करना कठिन होगा, और फिर वह इसे समझाने के लिए एक शब्द चित्र देता है। जब वह कहता है कि ऊँट का सुई के छेद से होकर जाना आसान होगा, तो वह कहता है कि एक धनी व्यक्ति के लिए परमेश्वर के राज्य में प्रवेश करने की तुलना में ऐसा करना आसान होगा। यहाँ, स्वर्ग का राज्य और परमेश्वर का राज्य एक ही बात को दर्शाते हैं। यीशु के चेलों ने अपना आश्चर्य दिखाने के लिए एक प्रश्न का उपयोग किया। वे कहते हैं: "फिर किसका उद्धार हो सकता है?" वे उत्तर की उम्मीद नहीं करते हैं; इसके बजाय, वे कह रहे हैं कि उन्हें लगता है कि किसी का उद्धार नहीं हो सकता है। लेकिन यीशु ने अपने चेलों से कहा कि, लोगों के लिए अपने आप को बचाना सम्भव नहीं है, लेकिन परमेश्वर के लिए सब कुछ सम्भव है, जिसमें लोगों को बचाना भी शामिल है।</w:t>
      </w:r>
    </w:p>
    <w:p>
      <w:pPr/>
      <w:r>
        <w:rPr>
          <w:lang w:val="hi_IN" w:bidi="hi_IN"/>
        </w:rPr>
      </w:r>
      <w:r>
        <w:rPr>
          <w:lang w:val="hi_IN" w:bidi="hi_IN"/>
        </w:rPr>
        <w:t>चौथे दृश्य में, यीशु के चेलों में से एक पतरस ने यीशु से पूछा, "सब कुछ छोड़कर तेरे पीछे चलने का हमें क्या प्रतिफल मिलेगा?" यीशु ने अपने चेलों से कहा, जब परमेश्वर संसार को फिर से नया बनाएगा, तो चेले यीशु के महिमामय सिंहासन के पास अपने सिंहासन पर बैठकर इस्राएल के गोत्रों का न्याय करेंगे। फिर यीशु ने अपने चेलों से आगे कहा, "वे सभी विश्वासी जिन्होंने मेरे लिए घर, भाइयों या बहनों, पिता या माता, पत्नी या बच्चों को छोड़ दिया है, उन्हें सौ गुना अधिक मिलेगा और अनन्त जीवन के वारिस होंगे।"</w:t>
      </w:r>
    </w:p>
    <w:p>
      <w:pPr/>
      <w:r>
        <w:rPr>
          <w:lang w:val="hi_IN" w:bidi="hi_IN"/>
        </w:rPr>
      </w:r>
      <w:r>
        <w:rPr>
          <w:lang w:val="hi_IN" w:bidi="hi_IN"/>
        </w:rPr>
        <w:t>फिर यीशु अपनी शिक्षा का सारांश देता है। वह कहता है कि बहुत से लोग जो अपने आप को महत्वपूर्ण समझते हैं, परमेश्वर के राज्य में सबसे कम महत्वपूर्ण होंगे। और बहुत से लोग जो अभी सबसे कम महत्वपूर्ण हैं, परमेश्वर के राज्य में सबसे अधिक महत्वपूर्ण होंगे। यह इस भाग में यीशु द्वारा कही गई सभी बातों का सारांश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माता-पिता</w:t>
      </w:r>
    </w:p>
    <w:p>
      <w:pPr>
        <w:pStyle w:val="ListBullet"/>
        <w:spacing w:line="240" w:lineRule="auto"/>
        <w:ind w:left="720"/>
      </w:pPr>
      <w:r>
        <w:rPr>
          <w:lang w:val="hi_IN" w:bidi="hi_IN"/>
        </w:rPr>
      </w:r>
      <w:r>
        <w:rPr>
          <w:lang w:val="hi_IN" w:bidi="hi_IN"/>
        </w:rPr>
        <w:t>छोटे बच्चे</w:t>
      </w:r>
    </w:p>
    <w:p>
      <w:pPr>
        <w:pStyle w:val="ListBullet"/>
        <w:spacing w:line="240" w:lineRule="auto"/>
        <w:ind w:left="720"/>
      </w:pPr>
      <w:r>
        <w:rPr>
          <w:lang w:val="hi_IN" w:bidi="hi_IN"/>
        </w:rPr>
      </w:r>
      <w:r>
        <w:rPr>
          <w:lang w:val="hi_IN" w:bidi="hi_IN"/>
        </w:rPr>
        <w:t>धनी युवक</w:t>
      </w:r>
    </w:p>
    <w:p>
      <w:pPr>
        <w:pStyle w:val="ListBullet"/>
        <w:spacing w:line="240" w:lineRule="auto"/>
        <w:ind w:left="720"/>
      </w:pPr>
      <w:r>
        <w:rPr>
          <w:lang w:val="hi_IN" w:bidi="hi_IN"/>
        </w:rPr>
      </w:r>
      <w:r>
        <w:rPr>
          <w:lang w:val="hi_IN" w:bidi="hi_IN"/>
        </w:rPr>
        <w:t>चेले</w:t>
      </w:r>
    </w:p>
    <w:p>
      <w:pPr/>
      <w:r>
        <w:rPr>
          <w:lang w:val="hi_IN" w:bidi="hi_IN"/>
        </w:rPr>
      </w:r>
      <w:r>
        <w:rPr>
          <w:lang w:val="hi_IN" w:bidi="hi_IN"/>
        </w:rPr>
        <w:t>समूह से कहें कि वे इस कहानी का अभिनय दो बार करें। जिस भाषा में वे अनुवाद कर रहे हैं, उन्हें उसे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 दूसरी बार जब समूह इस कहानी पर अभिनय करे, तो उन्हें कुछ बिंदुओं पर रोक दें।</w:t>
      </w:r>
    </w:p>
    <w:p>
      <w:pPr/>
      <w:r>
        <w:rPr>
          <w:lang w:val="hi_IN" w:bidi="hi_IN"/>
        </w:rPr>
      </w:r>
      <w:r>
        <w:rPr>
          <w:lang w:val="hi_IN" w:bidi="hi_IN"/>
        </w:rPr>
        <w:t>यह कहानी कुछ ऐसे माता-पिता से शुरू हुई जो अपने छोटे बच्चों को यीशु के पास लाए ताकि यीशु बच्चों पर हाथ रखकर बच्चों को आशीष दे सके। लेकिन यीशु के चेलों ने माता-पिता से कहा कि वे यीशु को परेशान करना बंद करें और वे माता-पिता को बच्चों को यीशु के पास लाने से रोकना चाहते थे। फिर यीशु ने अपने चेलों से कहा, "छोटे बच्चों को मेरे पास आने दो, और बच्चों को आने से न रोको, क्योंकि जो लोग इन बच्चों के समान हैं, वे स्वर्ग के राज्य के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माता-पिता की भूमिका निभाने वाले लोगों से पूछें, "आप कैसा महसूस कर रहे हैं?" आप ऐसी बातें सुन सकते हैं, "हम खुश हैं और हमें पूरी उम्मीदें हैं कि हमारे बच्चे आशीष पाएँगे।"</w:t>
      </w:r>
    </w:p>
    <w:p>
      <w:pPr>
        <w:pStyle w:val="ListBullet"/>
        <w:spacing w:line="240" w:lineRule="auto"/>
        <w:ind w:left="720"/>
      </w:pPr>
      <w:r>
        <w:rPr>
          <w:lang w:val="hi_IN" w:bidi="hi_IN"/>
        </w:rPr>
      </w:r>
      <w:r>
        <w:rPr>
          <w:lang w:val="hi_IN" w:bidi="hi_IN"/>
        </w:rPr>
        <w:t>कुछ चेलों की भूमिका निभाने वाले लोगों से पूछें, "आप कैसा महसूस कर रहे हैं?" आप ऐसी बातें सुन सकते हैं, "हम हैरान थे और हमें लगा कि हम केवल यीशु की मदद करना चाहते थे। वह इतना व्यस्त है कि हम नहीं चाहते थे कि छोटे बच्चे उसे परेशान करें, क्योंकि वे महत्वपूर्ण नहीं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समूह को अभिनय जारी रखना चाहिए। दूसरे दृश्य में एक धनी युवक ने यीशु के पास आकर कहा, "गुरु, अनन्त जीवन का वारिस होने के लिए मुझे कौन से भले काम करने चाहिए?" यीशु ने उस धनी युवक से कहा, "तू मुझसे क्यों पूछता है कि भले काम करने के लिए क्या करना है? परमेश्वर ही एकमात्र है जो भला है। और यदि तू अनन्त जीवन पाना चाहता है, तो परमेश्वर की आज्ञाओं का पालन कर।" फिर युवक ने यीशु से पूछा, "मुझे कौन सी आज्ञाओं का पालन करना चाहिए?" और यीशु ने उस धनी युवक से कहा, "जानबूझकर हत्या न कर, किसी ऐसी महिला के साथ यौन संबंध न बना, जो तेरी पत्नी न हो, चोरी मत कर, अपने पड़ोसी के बारे में ऐसी बात न कह, जो सच न हो, अपने माता-पिता का सम्मान करने वाली बात कह और कर और अपने आस-पास के लोगों के प्रति वैसा ही स्वभाव रख जैसा तू अपने प्रति रखता है।" फिर धनी युवक ने यीशु से कहा, "मैंने इन सभी आज्ञाओं का पालन किया है, मुझे अनन्त जीवन का वारिस होने के लिए अपने जीवन में और क्या करने की जरूरत है?" यीशु ने उस धनी युवक से कहा, "यदि तू सिद्ध होना चाहता है, तो जाकर अपनी सारी संपत्ति बेच दे और पैसा गरीबों में बाँट दे और तुझे स्वर्ग में धन मिलेगा। फिर आकर मेरा चेला बन जा।" जब धनी युवक ने यह सुना, तो वह दु:खी हो गया और चला गया।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धनी व्यक्ति की भूमिका निभाने वाले अभिनेता से पूछें, "आप कैसा महसूस कर रहे हैं?" आप ऐसी बातें सुन सकते हैं, "मैं बहुत निराश हूँ और मुझे अपनी सम्पत्ति को बाँटना कठिन लग रहा है।"</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 "मैं धनी युवक के लिए बहुत दया से भरा हुआ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तीसरे दृश्य में यीशु ने अपने चेलों से कहा, "बहुत ध्यान से सुनो, अमीर लोगों के लिए स्वर्ग के राज्य में प्रवेश करना बहुत कठिन होगा और एक अमीर व्यक्ति के स्वर्ग के राज्य में प्रवेश करने की तुलना में एक ऊँट का सुई के छेद से निकल जाना आसान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 "मैं अपने चेलों से खुश हूँ, वे समझ को प्राप्त कर रहे हैं।"</w:t>
      </w:r>
    </w:p>
    <w:p>
      <w:pPr>
        <w:pStyle w:val="ListBullet"/>
        <w:spacing w:line="240" w:lineRule="auto"/>
        <w:ind w:left="720"/>
      </w:pPr>
      <w:r>
        <w:rPr>
          <w:lang w:val="hi_IN" w:bidi="hi_IN"/>
        </w:rPr>
      </w:r>
      <w:r>
        <w:rPr>
          <w:lang w:val="hi_IN" w:bidi="hi_IN"/>
        </w:rPr>
        <w:t>चेलों की भूमिका निभाने वाले अभिनेताों से पूछें, "आप कैसा महसूस कर रहे हैं?" आप ऐसी बातें सुन सकते हैं, "हमें बहुत आश्चर्य हुआ कि धनी लोगों के लिए स्वर्ग के राज्य में प्रवेश करना कितना कठिन होगा," "हमने सोचा था कि धन यह दर्शाता है कि मनुष्य परमेश्वर का चेला है! हम हैरान हैं कि ऐसा नहीं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इस चौथे दृश्य में, दृश्य का अभिनय करना जारी रखें। पतरस ने यीशु से कहा, "हमने तेरे चेले बनने के लिए अपना सब कुछ छोड़ दिया है, तो हमारा प्रतिफल क्या होगा?" यीशु ने अपने चेलों से कहा, "मैं तुम्हें विश्वास दिलाता हूँ कि जब परमेश्वर संसार या पृथ्वी को फिर से नया बनाएगा, तो मनुष्य का पुत्र महिमामय सिंहासन पर बैठेगा। तुम, मेरे बारह चेले भी बारह सिंहासनों पर बैठकर इस्राएल के बारह गोत्रों का न्याय करोगे। और सभी विश्वासी जिन्होंने मेरे लिए घर, भाइयों या बहनों, पिता या माता, पत्नी या बच्चों को छोड़ दिया है, उन्हें सौ गुना अधिक मिलेगा और अनन्त जीवन के वारिस होंगे। लेकिन आज जिन लोगों का सम्मान कम है, भविष्य में उनका सम्मान बहुत अधिक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की भूमिका निभाने वाले अभिनेता से पूछें, "आप कैसा महसूस कर रहे हैं?" आप ऐसी बातें सुन सकते हैं, "मैं बहुत प्रोत्साहित हूँ और खुश हूँ कि हमें प्रतिफल मिलेगा।"</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 "मुझे चेलों को भरोसा देते हुए ख़ुशी हो रही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लेकिन यीशु के </w:t>
      </w:r>
      <w:r>
        <w:rPr>
          <w:b/>
          <w:lang w:val="hi_IN" w:bidi="hi_IN"/>
        </w:rPr>
        <w:t>चेलों</w:t>
      </w:r>
      <w:r>
        <w:rPr>
          <w:lang w:val="hi_IN" w:bidi="hi_IN"/>
        </w:rPr>
        <w:t xml:space="preserve"> ने माता-पिता से कहा कि वे यीशु को परेशान करना बंद करें और वे माता-पिता को बच्चों को यीशु के पास लाने से रोकना चाहते थे। "चेले" का अर्थ यीशु के सबसे करीबी अनुयायियों से है जो यीशु के साथ यात्रा करते हैं, यीशु से सीखते हैं और कभी-कभी उन्हें सुसमाचार का प्रचार करने के लिए भेजा जाता है। चेलों शब्द का अनुवाद उसी तरह करें जैसे आपने पहले किया है, और याद रखें कि </w:t>
      </w:r>
      <w:r>
        <w:rPr>
          <w:lang w:val="hi_IN" w:bidi="hi_IN"/>
        </w:rPr>
        <w:t>चेले</w:t>
      </w:r>
      <w:r>
        <w:rPr>
          <w:lang w:val="hi_IN" w:bidi="hi_IN"/>
        </w:rPr>
        <w:t xml:space="preserve"> शब्द मुख्य शब्दावली में है। </w:t>
      </w:r>
    </w:p>
    <w:p>
      <w:pPr/>
      <w:r>
        <w:rPr>
          <w:lang w:val="hi_IN" w:bidi="hi_IN"/>
        </w:rPr>
      </w:r>
      <w:r>
        <w:rPr>
          <w:lang w:val="hi_IN" w:bidi="hi_IN"/>
        </w:rPr>
        <w:t xml:space="preserve">परन्तु यीशु ने अपने चेलों से कहा, “छोटे बच्चों को मेरे पास आने दो और उन्हें मत रोको, क्योंकि </w:t>
      </w:r>
      <w:r>
        <w:rPr>
          <w:b/>
          <w:lang w:val="hi_IN" w:bidi="hi_IN"/>
        </w:rPr>
        <w:t>स्वर्ग का राज्य</w:t>
      </w:r>
      <w:r>
        <w:rPr>
          <w:lang w:val="hi_IN" w:bidi="hi_IN"/>
        </w:rPr>
        <w:t xml:space="preserve"> ऐसे ही लोगों का है।” स्वर्ग का राज्य वह स्थान है, जहाँ परमेश्वर लोगों पर शासन करता है। स्वर्ग के राज्य का अनुवाद उसी तरह करें जैसे आपने पहले किया है, और याद रखें कि </w:t>
      </w:r>
      <w:r>
        <w:rPr>
          <w:lang w:val="hi_IN" w:bidi="hi_IN"/>
        </w:rPr>
        <w:t>स्वर्ग का राज्य</w:t>
      </w:r>
      <w:r>
        <w:rPr>
          <w:lang w:val="hi_IN" w:bidi="hi_IN"/>
        </w:rPr>
        <w:t xml:space="preserve"> शब्द मुख्य शब्दावली में है।</w:t>
      </w:r>
    </w:p>
    <w:p>
      <w:pPr/>
      <w:r>
        <w:rPr>
          <w:lang w:val="hi_IN" w:bidi="hi_IN"/>
        </w:rPr>
      </w:r>
      <w:r>
        <w:rPr>
          <w:lang w:val="hi_IN" w:bidi="hi_IN"/>
        </w:rPr>
        <w:t>यीशु के उस स्थान से चले जाने के बाद, एक धनी युवक यीशु के पास आया और बोला, "</w:t>
      </w:r>
      <w:r>
        <w:rPr>
          <w:b/>
          <w:lang w:val="hi_IN" w:bidi="hi_IN"/>
        </w:rPr>
        <w:t>गुरु</w:t>
      </w:r>
      <w:r>
        <w:rPr>
          <w:lang w:val="hi_IN" w:bidi="hi_IN"/>
        </w:rPr>
        <w:t xml:space="preserve">, </w:t>
      </w:r>
      <w:r>
        <w:rPr>
          <w:b/>
          <w:lang w:val="hi_IN" w:bidi="hi_IN"/>
        </w:rPr>
        <w:t>अनन्त जीवन</w:t>
      </w:r>
      <w:r>
        <w:rPr>
          <w:lang w:val="hi_IN" w:bidi="hi_IN"/>
        </w:rPr>
        <w:t xml:space="preserve"> को पाने के लिए मुझे कौन से भले काम करने चाहिए?" गुरु शब्द एक धार्मिक शिक्षक को दर्शाता है जिसके पास परमेश्वर के बारे में बातें सिखाने का अधिकार है, और अनन्त जीवन शब्द का अर्थ है स्वर्ग के राज्य में ऐसा जीवन जिसका अन्त न हो। गुरु और अनन्त जीवन का अनुवाद उसी तरह करें जैसे आपने पहले किया है, और याद रखें कि </w:t>
      </w:r>
      <w:r>
        <w:rPr>
          <w:lang w:val="hi_IN" w:bidi="hi_IN"/>
        </w:rPr>
        <w:t>गुरु</w:t>
      </w:r>
      <w:r>
        <w:rPr>
          <w:lang w:val="hi_IN" w:bidi="hi_IN"/>
        </w:rPr>
        <w:t xml:space="preserve"> और </w:t>
      </w:r>
      <w:r>
        <w:rPr>
          <w:lang w:val="hi_IN" w:bidi="hi_IN"/>
        </w:rPr>
        <w:t>अनन्त जीवन</w:t>
      </w:r>
      <w:r>
        <w:rPr>
          <w:lang w:val="hi_IN" w:bidi="hi_IN"/>
        </w:rPr>
        <w:t xml:space="preserve"> शब्द मुख्य शब्दावली में हैं।</w:t>
      </w:r>
    </w:p>
    <w:p>
      <w:pPr/>
      <w:r>
        <w:rPr>
          <w:lang w:val="hi_IN" w:bidi="hi_IN"/>
        </w:rPr>
      </w:r>
      <w:r>
        <w:rPr>
          <w:lang w:val="hi_IN" w:bidi="hi_IN"/>
        </w:rPr>
        <w:t xml:space="preserve">"यदि तू अनन्त जीवन पाना चाहता है, तो </w:t>
      </w:r>
      <w:r>
        <w:rPr>
          <w:b/>
          <w:lang w:val="hi_IN" w:bidi="hi_IN"/>
        </w:rPr>
        <w:t>परमेश्वर की आज्ञाओं</w:t>
      </w:r>
      <w:r>
        <w:rPr>
          <w:lang w:val="hi_IN" w:bidi="hi_IN"/>
        </w:rPr>
        <w:t xml:space="preserve"> का पालन कर।" परमेश्वर की </w:t>
      </w:r>
      <w:r>
        <w:rPr>
          <w:b/>
          <w:lang w:val="hi_IN" w:bidi="hi_IN"/>
        </w:rPr>
        <w:t>आज्ञाएँ</w:t>
      </w:r>
      <w:r>
        <w:rPr>
          <w:lang w:val="hi_IN" w:bidi="hi_IN"/>
        </w:rPr>
        <w:t xml:space="preserve"> शब्द का अर्थ है, वे नियम जो परमेश्वर ने मूसा के द्वारा अपने लोगों को दिए थे।</w:t>
      </w:r>
    </w:p>
    <w:p>
      <w:pPr/>
      <w:r>
        <w:rPr>
          <w:lang w:val="hi_IN" w:bidi="hi_IN"/>
        </w:rPr>
      </w:r>
      <w:r>
        <w:rPr>
          <w:lang w:val="hi_IN" w:bidi="hi_IN"/>
        </w:rPr>
        <w:t xml:space="preserve">यीशु कहता है कि ऊँट का सुई के छेद से होकर गुजरना, एक धनी व्यक्ति के </w:t>
      </w:r>
      <w:r>
        <w:rPr>
          <w:b/>
          <w:lang w:val="hi_IN" w:bidi="hi_IN"/>
        </w:rPr>
        <w:t>परमेश्वर के राज्य</w:t>
      </w:r>
      <w:r>
        <w:rPr>
          <w:lang w:val="hi_IN" w:bidi="hi_IN"/>
        </w:rPr>
        <w:t xml:space="preserve"> में प्रवेश करने की तुलना में आसान है। परमेश्वर के राज्य का अर्थ, स्वर्ग के राज्य के समान ही है। स्वर्ग शब्द का उपयोग अक्सर तब किया जाता था जब लोग परमेश्वर का नाम नहीं लेना चाहते थे। हालाँकि, यहाँ यीशु परमेश्वर का नाम लेता है और स्वर्ग के राज्य के बजाय परमेश्वर का राज्य कहता है।</w:t>
      </w:r>
    </w:p>
    <w:p>
      <w:pPr/>
      <w:r>
        <w:rPr>
          <w:lang w:val="hi_IN" w:bidi="hi_IN"/>
        </w:rPr>
      </w:r>
      <w:r>
        <w:rPr>
          <w:lang w:val="hi_IN" w:bidi="hi_IN"/>
        </w:rPr>
        <w:t xml:space="preserve">"मैं तुम्हें विश्वास दिलाता हूँ कि जब परमेश्वर संसार या पृथ्वी को फिर से नया बनाएगा, तो </w:t>
      </w:r>
      <w:r>
        <w:rPr>
          <w:b/>
          <w:lang w:val="hi_IN" w:bidi="hi_IN"/>
        </w:rPr>
        <w:t>मनुष्य का पुत्र</w:t>
      </w:r>
      <w:r>
        <w:rPr>
          <w:lang w:val="hi_IN" w:bidi="hi_IN"/>
        </w:rPr>
        <w:t xml:space="preserve"> </w:t>
      </w:r>
      <w:r>
        <w:rPr>
          <w:b/>
          <w:lang w:val="hi_IN" w:bidi="hi_IN"/>
        </w:rPr>
        <w:t>महिमामय सिंहासन</w:t>
      </w:r>
      <w:r>
        <w:rPr>
          <w:lang w:val="hi_IN" w:bidi="hi_IN"/>
        </w:rPr>
        <w:t xml:space="preserve"> पर बैठेगा।" "मनुष्य का पुत्र" वाक्यांश स्वयं यीशु को दिखाता है और "महिमामय सिंहासन" का अर्थ है शासन करने के लिए राजा की कुर्सी या यीशु के साथ शासन करना। </w:t>
      </w:r>
      <w:r>
        <w:rPr>
          <w:lang w:val="hi_IN" w:bidi="hi_IN"/>
        </w:rPr>
        <w:t>मनुष्य का पुत्र</w:t>
      </w:r>
      <w:r>
        <w:rPr>
          <w:lang w:val="hi_IN" w:bidi="hi_IN"/>
        </w:rPr>
        <w:t xml:space="preserve"> और </w:t>
      </w:r>
      <w:r>
        <w:rPr>
          <w:lang w:val="hi_IN" w:bidi="hi_IN"/>
        </w:rPr>
        <w:t>महिमा</w:t>
      </w:r>
      <w:r>
        <w:rPr>
          <w:lang w:val="hi_IN" w:bidi="hi_IN"/>
        </w:rPr>
        <w:t xml:space="preserve"> शब्द मुख्य शब्दावली में हैं।</w:t>
      </w:r>
    </w:p>
    <w:p>
      <w:pPr/>
      <w:r>
        <w:rPr>
          <w:lang w:val="hi_IN" w:bidi="hi_IN"/>
        </w:rPr>
      </w:r>
      <w:r>
        <w:rPr>
          <w:lang w:val="hi_IN" w:bidi="hi_IN"/>
        </w:rPr>
        <w:t xml:space="preserve">"मेरे बारह चेले, तुम भी बारह सिंहासनों पर बैठकर इस्राएल के बारह गोत्रों का </w:t>
      </w:r>
      <w:r>
        <w:rPr>
          <w:b/>
          <w:lang w:val="hi_IN" w:bidi="hi_IN"/>
        </w:rPr>
        <w:t>न्याय</w:t>
      </w:r>
      <w:r>
        <w:rPr>
          <w:lang w:val="hi_IN" w:bidi="hi_IN"/>
        </w:rPr>
        <w:t xml:space="preserve"> करोगे।" न्याय शब्द का अर्थ है शासन करना या यह निर्णय लेना कि लोग यीशु के सामने दोषी हैं या निर्दोष हैं।</w:t>
      </w:r>
    </w:p>
    <w:p>
      <w:pPr/>
      <w:r>
        <w:rPr>
          <w:lang w:val="hi_IN" w:bidi="hi_IN"/>
        </w:rPr>
      </w:r>
      <w:r>
        <w:rPr>
          <w:lang w:val="hi_IN" w:bidi="hi_IN"/>
        </w:rPr>
        <w:t xml:space="preserve">"सभी विश्वासी जिन्होंने मेरे लिए घर, भाइयों या बहनों, पिता या माता, पत्नी या बच्चों को छोड़ दिया है, उन्हें सौ गुना अधिक मिलेगा और </w:t>
      </w:r>
      <w:r>
        <w:rPr>
          <w:b/>
          <w:lang w:val="hi_IN" w:bidi="hi_IN"/>
        </w:rPr>
        <w:t>अनन्त जीवन</w:t>
      </w:r>
      <w:r>
        <w:rPr>
          <w:lang w:val="hi_IN" w:bidi="hi_IN"/>
        </w:rPr>
        <w:t xml:space="preserve"> के वारिस होंगे।" </w:t>
      </w:r>
      <w:r>
        <w:rPr>
          <w:lang w:val="hi_IN" w:bidi="hi_IN"/>
        </w:rPr>
        <w:t>अनन्त जीवन</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20:1–16</w:t>
      </w:r>
      <w:r>
        <w:rPr>
          <w:lang w:val="hi_IN" w:bidi="hi_IN"/>
        </w:rPr>
      </w:r>
    </w:p>
    <w:p>
      <w:pPr>
        <w:pStyle w:val="Heading3"/>
      </w:pPr>
      <w:r>
        <w:rPr>
          <w:lang w:val="hi_IN" w:bidi="hi_IN"/>
        </w:rPr>
        <w:t>सुने और मन में रखें</w:t>
      </w:r>
    </w:p>
    <w:p>
      <w:pPr/>
      <w:r>
        <w:rPr>
          <w:lang w:val="hi_IN" w:bidi="hi_IN"/>
        </w:rPr>
      </w:r>
      <w:r>
        <w:rPr>
          <w:lang w:val="hi_IN" w:bidi="hi_IN"/>
        </w:rPr>
        <w:t>मत्ती 20:1–16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 xml:space="preserve">यह कहानी हमें यीशु के बारे में क्या बताती है? </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मत्ती यह कहानी बताता है कि कैसे एक धनी युवक को यह उम्मीद नहीं थी कि यीशु का अनुसरण करने के लिए उसे सब कुछ छोड़ना पड़ेगा। इस कहानी में, यीशु अपने चेलों को एक कहानी या दृष्टान्त बताता है, जो यह स्पष्ट करता है कि परमेश्वर का राज्य हमारी उम्मीद से किस प्रकार अलग तरीके से काम करता है। यीशु चाहता है कि उसके चेले समझें कि स्वर्ग का राज्य कैसे काम करता है।</w:t>
      </w:r>
    </w:p>
    <w:p>
      <w:pPr/>
      <w:r>
        <w:rPr>
          <w:lang w:val="hi_IN" w:bidi="hi_IN"/>
        </w:rPr>
      </w:r>
      <w:r>
        <w:rPr>
          <w:lang w:val="hi_IN" w:bidi="hi_IN"/>
        </w:rPr>
        <w:t>एक राज्य में, एक राजा लोगों के समूह पर शासन करता है। परमेश्वर के राज्य में, परमेश्वर अपने लोगों पर शासन करता है। परमेश्वर का शासन न्यायी और निष्पक्ष और प्रेमपूर्ण है। इस दृष्टान्त में यीशु कहता है कि स्वर्ग का राज्य एक जमींदार के समान है जो सुबह-सुबह जल्दी अपने शहर के सार्वजनिक क्षेत्र में गया। वह कुछ पुरुषों की तलाश कर रहा था ताकि वे उसकी दाख की बारी में काम कर सके। दाख की बारी वह खेत होता है जहाँ अंगूर की बेलें लगाई जाती हैं। दाख की बेलें लंबी, लकड़ी की बेलें होती हैं जो अंगूर नाम का फल देती हैं। इस कहानी में, दाख की बारी का स्वामी परमेश्वर की तरह है। दाख की बारी, परमेश्वर के राज्य की तरह है। यह जमींदार और मजदूर इस बात पर सहमत थे कि वह उनमें से प्रत्येक को एक दिन के काम के लिए सामान्य दीनार का भुगतान करेगा। दीनार चाँदी से बने रोमी सिक्के को दर्शाता है, और यह एक दिन की कड़ी मेहनत का भुगतान है। और जमींदार ने मजदूरों को काम करने के लिए दाख की बारी में भेज दिया। फिर लगभग सुबह 9 बजे जमींदार वापस सार्वजनिक चौक पर गया और उसने अन्य पुरुषों को बिना काम के खड़े देखा। जमींदार ने मजदूरों से कहा, "तुम भी मेरी दाख की बारी में जाकर काम कर सकते हो, और जो कुछ तुम्हारी मजदूरी के लिए उचित है, मैं तुम्हें दूँगा। इसलिए, वे पुरुष सहमत हुए और दाख की बारी में काम करने चले गए। इस कहानी में, एक दिन के लिए मजदूरों को काम पर रखने की समय अवधि सूर्योदय से सूर्यास्त तक है।</w:t>
      </w:r>
    </w:p>
    <w:p>
      <w:pPr/>
      <w:r>
        <w:rPr>
          <w:lang w:val="hi_IN" w:bidi="hi_IN"/>
        </w:rPr>
      </w:r>
      <w:r>
        <w:rPr>
          <w:lang w:val="hi_IN" w:bidi="hi_IN"/>
        </w:rPr>
        <w:t>यहाँ रुकें और एक दाख की बारी की तस्वीर दिखाएँ।</w:t>
      </w:r>
    </w:p>
    <w:p>
      <w:pPr/>
      <w:r>
        <w:rPr>
          <w:lang w:val="hi_IN" w:bidi="hi_IN"/>
        </w:rPr>
      </w:r>
      <w:r>
        <w:rPr>
          <w:lang w:val="hi_IN" w:bidi="hi_IN"/>
        </w:rPr>
        <w:t>यहाँ रुकें और चर्चा करें कि आप अपनी संस्कृति में किस प्रकार के लोगों को दैनिक काम की तलाश में पा सकते हैं।</w:t>
      </w:r>
    </w:p>
    <w:p>
      <w:pPr/>
      <w:r>
        <w:rPr>
          <w:lang w:val="hi_IN" w:bidi="hi_IN"/>
        </w:rPr>
      </w:r>
      <w:r>
        <w:rPr>
          <w:lang w:val="hi_IN" w:bidi="hi_IN"/>
        </w:rPr>
        <w:t>जमींदार दोपहर में करीब 12 बजे और करीब 3 बजे फिर से बाहर गया और अपनी दाख की बारी में काम करने के लिए और भी मजदूरों को लाया। और दोपहर बाद लगभग 5 बजे, जमींदार सार्वजनिक चौक में गया और वहाँ उसने देखा कि अभी भी कुछ लोग खड़े हैं। जमींदार ने उनसे पूछा, "तुम यहाँ पूरे दिन कुछ काम किए बिना क्यों खड़े हो?" चारों ओर खड़े लोगों ने कहा, "क्योंकि किसी ने हमें कोई काम नहीं दिया।" ये लोग शायद सबसे बाद में काम पर रखे गए, क्योंकि वे सबसे ज्यादा माँग वाले मजदूर नहीं थे। ये सच में सभी मजदूरों में सबसे निचले स्तर के थे। फिर जमींदार ने खड़े लोगों से कहा, "तुम भी मेरी दाख की बारी में जाकर काम कर सकते हो।" और जब शाम हुई, तो दाख की बारी के स्वामी ने अपने भण्डारी से कहा, "सभी मजदूरों को बुलाओ और उन्हें उनकी मजदूरी दे, सबसे अंत में रखे गए मज़दूरों से शुरू करके सबसे पहले रखे गए मज़दूरों पर समाप्त करते हुए।"</w:t>
      </w:r>
    </w:p>
    <w:p>
      <w:pPr/>
      <w:r>
        <w:rPr>
          <w:lang w:val="hi_IN" w:bidi="hi_IN"/>
        </w:rPr>
      </w:r>
      <w:r>
        <w:rPr>
          <w:lang w:val="hi_IN" w:bidi="hi_IN"/>
        </w:rPr>
        <w:t>यहाँ रुकें और चर्चा करें: आपकी संस्कृति में, उन लोगों को कितनी राशि का भुगतान किया जाता है जो दैनिक वेतन पर काम करते हैं या दैनिक मजदूरी करते हैं?</w:t>
      </w:r>
    </w:p>
    <w:p>
      <w:pPr/>
      <w:r>
        <w:rPr>
          <w:lang w:val="hi_IN" w:bidi="hi_IN"/>
        </w:rPr>
      </w:r>
      <w:r>
        <w:rPr>
          <w:lang w:val="hi_IN" w:bidi="hi_IN"/>
        </w:rPr>
        <w:t>इसलिए, जब शाम को लगभग 5 बजे काम शुरू करने वाले लोग आए, तो हर एक मजदूर को एक दीनार मिला। जब पहले काम पर रखे गए मजदूर अपना वेतन पाने के लिए आए, तो उन्हें उम्मीद थी कि उन्हें बाद में आने वाले मजदूरों से अधिक वेतन मिलेगा, लेकिन हर मजदूर को समान वेतन मिला। हालाँकि, जब पहले रखे गए मजदूरों को अपना दीनार मिला, तो वे जमींदार के विरुद्ध कुड़कुड़ाने लगे और कहा, "जिन लोगों को तूने आखिरी में काम पर रखा उन्होंने केवल एक ही घंटा काम किया था और तूने इन अंतिम मजदूरों को भी वही मजदूरी दी जो तूने हमें दी। हम जो पहले काम पर रखे गए, हमने पूरे दिन और कड़ी धूप में सारी कठिन मेहनत की है।" लेकिन जमींदार ने पहले रखे गए मजदूरों में से एक से कहा, "मेरे मित्र, मैंने तेरे साथ कोई धोखा नहीं किया, याद कर, तू और मैं इस बात पर सहमत हुए थे कि मैं तुझे एक सामान्य दिन की मजदूरी, दीनार दूँगा। अब अपना वेतन ले और घर जा। यह मेरी इच्छा है कि मैं इन अंतिम मजदूरों को वही वेतन दूँ जो मैंने पहले रखे गए मजदूरों को दिया। मुझे यह अधिकार है कि मैं अपने धन के साथ जो चाहूँ वह करूँ और तू इस बात से मत जल कि मैं इन आखिरी में रखे गए मजदूरों के साथ भला हूँ।" फिर यीशु ने अपने चेलों से कहा, जो लोग अभी नीचे हैं वे ऊँचे होंगे और जो लोग अभी महान हैं वे नम्र किए जाएँगे। यीशु अपने चेलों को फिर से याद दिलाता है कि परमेश्वर के राज्य में, भूमिकाएँ वैसी नहीं हैं जैसी हम सभी उम्मीद करते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जमींदार ने सुबह में बहुत जल्दी मजदूरों को काम पर रख लिया।</w:t>
      </w:r>
    </w:p>
    <w:p>
      <w:pPr/>
      <w:r>
        <w:rPr>
          <w:lang w:val="hi_IN" w:bidi="hi_IN"/>
        </w:rPr>
      </w:r>
      <w:r>
        <w:rPr>
          <w:b/>
          <w:lang w:val="hi_IN" w:bidi="hi_IN"/>
        </w:rPr>
        <w:t>दूसरा दृश्य:</w:t>
      </w:r>
      <w:r>
        <w:rPr>
          <w:lang w:val="hi_IN" w:bidi="hi_IN"/>
        </w:rPr>
        <w:t xml:space="preserve"> सुबह लगभग 9 बजे, दाख की बारी के स्वामी ने मजदूरों को दाख की बारी में भेजा।</w:t>
      </w:r>
    </w:p>
    <w:p>
      <w:pPr/>
      <w:r>
        <w:rPr>
          <w:lang w:val="hi_IN" w:bidi="hi_IN"/>
        </w:rPr>
      </w:r>
      <w:r>
        <w:rPr>
          <w:b/>
          <w:lang w:val="hi_IN" w:bidi="hi_IN"/>
        </w:rPr>
        <w:t>तीसरा दृश्य:</w:t>
      </w:r>
      <w:r>
        <w:rPr>
          <w:lang w:val="hi_IN" w:bidi="hi_IN"/>
        </w:rPr>
        <w:t xml:space="preserve"> दोपहर 12 बजे, 3 और 5 बजे, दाख की बारी के स्वामी ने दाख की बारी में और भी मजदूरों को भेजा।</w:t>
      </w:r>
    </w:p>
    <w:p>
      <w:pPr/>
      <w:r>
        <w:rPr>
          <w:lang w:val="hi_IN" w:bidi="hi_IN"/>
        </w:rPr>
      </w:r>
      <w:r>
        <w:rPr>
          <w:b/>
          <w:lang w:val="hi_IN" w:bidi="hi_IN"/>
        </w:rPr>
        <w:t>चौथा दृश्य:</w:t>
      </w:r>
      <w:r>
        <w:rPr>
          <w:lang w:val="hi_IN" w:bidi="hi_IN"/>
        </w:rPr>
        <w:t xml:space="preserve"> भण्डारी ने सभी मजदूरों को समान वेतन दिया।</w:t>
      </w:r>
    </w:p>
    <w:p>
      <w:pPr/>
      <w:r>
        <w:rPr>
          <w:lang w:val="hi_IN" w:bidi="hi_IN"/>
        </w:rPr>
      </w:r>
      <w:r>
        <w:rPr>
          <w:b/>
          <w:lang w:val="hi_IN" w:bidi="hi_IN"/>
        </w:rPr>
        <w:t>पाँचवाँ दृश्य:</w:t>
      </w:r>
      <w:r>
        <w:rPr>
          <w:lang w:val="hi_IN" w:bidi="hi_IN"/>
        </w:rPr>
        <w:t xml:space="preserve"> जमींदार ने कुड़कुड़ाने वाले मजदूरों को जवाब दिया।</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काम पर रखे गए मजदूर</w:t>
      </w:r>
    </w:p>
    <w:p>
      <w:pPr>
        <w:pStyle w:val="ListBullet"/>
        <w:spacing w:line="240" w:lineRule="auto"/>
        <w:ind w:left="720"/>
      </w:pPr>
      <w:r>
        <w:rPr>
          <w:lang w:val="hi_IN" w:bidi="hi_IN"/>
        </w:rPr>
      </w:r>
      <w:r>
        <w:rPr>
          <w:lang w:val="hi_IN" w:bidi="hi_IN"/>
        </w:rPr>
        <w:t>जमींदार</w:t>
      </w:r>
    </w:p>
    <w:p>
      <w:pPr>
        <w:pStyle w:val="ListBullet"/>
        <w:spacing w:line="240" w:lineRule="auto"/>
        <w:ind w:left="720"/>
      </w:pPr>
      <w:r>
        <w:rPr>
          <w:lang w:val="hi_IN" w:bidi="hi_IN"/>
        </w:rPr>
      </w:r>
      <w:r>
        <w:rPr>
          <w:lang w:val="hi_IN" w:bidi="hi_IN"/>
        </w:rPr>
        <w:t>काम देखने वाला या भंडारी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यीशु ने कहा कि स्वर्ग का राज्य एक भूमि के स्वामी के समान है जो सुबह बहुत जल्दी सार्वजनिक चौक में गया था। सार्वजनिक चौक उसके नगर का सार्वजनिक क्षेत्र है। इसलिए, जमींदार सुबह बहुत जल्दी सार्वजनिक क्षेत्र में गया जब सूरज उदय हो रहा था और अपनी दाख की बारी में काम करने के लिए पुरुषों को रखा। इसलिए, काम पर रखे गए लोग जमींदार की दाख की बारी में दैनिक मजदूरी पर काम करने के लिए सहमत हुए।</w:t>
      </w:r>
    </w:p>
    <w:p>
      <w:pPr/>
      <w:r>
        <w:rPr>
          <w:lang w:val="hi_IN" w:bidi="hi_IN"/>
        </w:rPr>
      </w:r>
      <w:r>
        <w:rPr>
          <w:lang w:val="hi_IN" w:bidi="hi_IN"/>
        </w:rPr>
        <w:t>इसके बाद, दूसरे दृश्य में मत्ती बताता है कि जमींदार सुबह लगभग 9 बजे सार्वजनिक चौक में वापस गया और उसने देखा कि कुछ लोग बिना काम के खड़े थे। और वहाँ खड़े हुए लोग उचित मजदूरी पर दाख की बारी में काम करने के लिए सहमत हुए।</w:t>
      </w:r>
    </w:p>
    <w:p>
      <w:pPr/>
      <w:r>
        <w:rPr>
          <w:lang w:val="hi_IN" w:bidi="hi_IN"/>
        </w:rPr>
      </w:r>
      <w:r>
        <w:rPr>
          <w:lang w:val="hi_IN" w:bidi="hi_IN"/>
        </w:rPr>
        <w:t>तीसरे दृश्य में, जमींदार दोपहर 12 बजे, दोपहर 3 और 5 बजे फिर सार्वजनिक चौक में गया और अपनी दाख की बारी में काम करने के लिए और भी मजदूरों को लाया। जमींदार यह देखकर हैरान हुआ कि कुछ लोग अभी भी खड़े हैं और उसने उनसे पूछा, "तुम यहाँ पूरे दिन कुछ किए बिना क्यों खड़े हो?" फिर खड़े हुए लोगों ने कहा, "क्योंकि किसी ने हमें कोई काम नहीं दिया। फिर, जमींदार ने उन्हें काम करने के लिए अपनी दाख की बारी में भेज दिया।</w:t>
      </w:r>
    </w:p>
    <w:p>
      <w:pPr/>
      <w:r>
        <w:rPr>
          <w:lang w:val="hi_IN" w:bidi="hi_IN"/>
        </w:rPr>
      </w:r>
      <w:r>
        <w:rPr>
          <w:lang w:val="hi_IN" w:bidi="hi_IN"/>
        </w:rPr>
        <w:t>चौथे दृश्य में, जब शाम का समय हुआ, तो दाख की बारी के स्वामी ने अपने भंडारी को सभी मजदूरों को बुलाने के लिए कहा और उसने मजदूरों को उनकी मजदूरी दी, जिसकी शुरुआत आखिरी में आने वाले मजदूरों से होकर पहले आने वाले मजदूरों पर समाप्त होती है। फिर पहले रखे गए मजदूर भूमि स्वामी के विरुद्ध कुड़कुड़ाने लगे: "उसने सभी मज़दूरों को एक समान मज़दूरी क्यों दी, जबकि हम, पहले बुलाए गए मज़दूरों ने, धूप में सारा काम किया?"</w:t>
      </w:r>
    </w:p>
    <w:p>
      <w:pPr/>
      <w:r>
        <w:rPr>
          <w:lang w:val="hi_IN" w:bidi="hi_IN"/>
        </w:rPr>
      </w:r>
      <w:r>
        <w:rPr>
          <w:lang w:val="hi_IN" w:bidi="hi_IN"/>
        </w:rPr>
        <w:t>पाँचवें दृश्य में, पहले नियुक्त किए गए मजदूर नाराज हो गए क्योंकि जमींदार ने सभी को एक समान राशि का भुगतान किया था। भूमि स्वामी ने पूछा, "मित्र, क्या तू सामान्य मजदूरी पर पूरे दिन काम करने के लिए सहमत नहीं हुआ था?" जमींदार उम्मीद करता है कि वे यहाँ "हाँ" कहेंगे। जमींदार काम पर रखे गए मजदूरों को विनम्रतापूर्वक संबोधित करने के लिए "मित्र" शब्द का प्रयोग करता है। "तू सामान्य मजदूरी पर पूरे दिन काम करने के लिए सहमत हुआ।" फिर जमींदार पूछता है, "क्या मेरे लिए अपने पैसे के साथ जो मैं चाहूँ वह करना नियम के विरुद्ध है?" क्या तुझे इस बात से जलन होनी चाहिए क्योंकि मैं दूसरों के प्रति दयालु हूँ?" जमींदार का कहने का मतलब है कि वह अपने पैसों से जो चाहें, वह कर सकता है। लोगों को दूसरों के प्रति उसकी दयालुता से जलन नहीं होनी चाहिए। जमींदार मजदूरों को याद दिला रहा है कि वह जो चाहे, उसे करने का उसके पास अधिकार है। फिर यीशु कहानी के मुख्य बिन्दु के एक कथन के साथ कहानी को समाप्त करता है। यीशु परमेश्वर के राज्य के बारे में लोगों के सोचने के तरीके को बदल रहा है। यह इस संसार के राज्यों से अलग है। यीशु कहता है कि जो सबसे आखिरी में है, या जो लोग महत्वहीन लगते हैं, वे ही सबसे पहले या सबसे महत्वपूर्ण होंगे। जो लोग अभी आगे हैं या महत्वपूर्ण लगते हैं, परमेश्वर के राज्य में वे अंतिम या कम महत्वपूर्ण होंगे।</w:t>
      </w:r>
    </w:p>
    <w:p>
      <w:pPr/>
      <w:r>
        <w:rPr>
          <w:lang w:val="hi_IN" w:bidi="hi_IN"/>
        </w:rPr>
      </w:r>
      <w:r>
        <w:rPr>
          <w:lang w:val="hi_IN" w:bidi="hi_IN"/>
        </w:rPr>
        <w:t>यहाँ रुकें और समूह के रूप में चर्चा करें: आप किसी कहानी के मुख्य बिन्दु का सारांश कैसे देते हैं? क्या यह आपकी कहानी के अन्त में आता है या शुरुआत में? लोगों को कैसे पता चलता है कि यही मुख्य बिन्दु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काम पर रखे गए मजदूर</w:t>
      </w:r>
    </w:p>
    <w:p>
      <w:pPr>
        <w:pStyle w:val="ListBullet"/>
        <w:spacing w:line="240" w:lineRule="auto"/>
        <w:ind w:left="720"/>
      </w:pPr>
      <w:r>
        <w:rPr>
          <w:lang w:val="hi_IN" w:bidi="hi_IN"/>
        </w:rPr>
      </w:r>
      <w:r>
        <w:rPr>
          <w:lang w:val="hi_IN" w:bidi="hi_IN"/>
        </w:rPr>
        <w:t>जमींदार</w:t>
      </w:r>
    </w:p>
    <w:p>
      <w:pPr>
        <w:pStyle w:val="ListBullet"/>
        <w:spacing w:line="240" w:lineRule="auto"/>
        <w:ind w:left="720"/>
      </w:pPr>
      <w:r>
        <w:rPr>
          <w:lang w:val="hi_IN" w:bidi="hi_IN"/>
        </w:rPr>
      </w:r>
      <w:r>
        <w:rPr>
          <w:lang w:val="hi_IN" w:bidi="hi_IN"/>
        </w:rPr>
        <w:t>भंडारी या काम देखने वाला</w:t>
      </w:r>
    </w:p>
    <w:p>
      <w:pPr/>
      <w:r>
        <w:rPr>
          <w:lang w:val="hi_IN" w:bidi="hi_IN"/>
        </w:rPr>
      </w:r>
      <w:r>
        <w:rPr>
          <w:lang w:val="hi_IN" w:bidi="hi_IN"/>
        </w:rPr>
        <w:t>समूह से कहें कि वे इस कहानी का अभिनय दो बार करें। जिस भाषा में वे अनुवाद कर रहे हैं, उन्हें उसे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 xml:space="preserve">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 दूसरी बार जब समूह इस कहानी पर अभिनय करे, तो उन्हें कुछ बिंदुओं पर रोक दें। </w:t>
      </w:r>
    </w:p>
    <w:p>
      <w:pPr/>
      <w:r>
        <w:rPr>
          <w:lang w:val="hi_IN" w:bidi="hi_IN"/>
        </w:rPr>
      </w:r>
      <w:r>
        <w:rPr>
          <w:lang w:val="hi_IN" w:bidi="hi_IN"/>
        </w:rPr>
        <w:t>यह कहानी उस जमींदार से शुरू हुई जो सुबह सुबह जल्दी सार्वजनिक चौक में कुछ पुरुषों को अपनी दाख की बारी में काम पर रखने के लिए तलाशने गया। जमींदार और मजदूर इस बात पर सहमत हुए कि भुगतान एक दिन के काम के लिए सामान्य मजदूरी के बराबर होगा। और जमींदार ने काम करने के लिए मजदूरों को अपनी दाख की बारी में भेज दिया।</w:t>
      </w:r>
    </w:p>
    <w:p>
      <w:pPr>
        <w:pStyle w:val="ListBullet"/>
        <w:spacing w:line="240" w:lineRule="auto"/>
        <w:ind w:left="720"/>
      </w:pPr>
      <w:r>
        <w:rPr>
          <w:lang w:val="hi_IN" w:bidi="hi_IN"/>
        </w:rPr>
      </w:r>
      <w:r>
        <w:rPr>
          <w:lang w:val="hi_IN" w:bidi="hi_IN"/>
        </w:rPr>
        <w:t>अभिनय को रोक दें।</w:t>
      </w:r>
    </w:p>
    <w:p>
      <w:pPr>
        <w:pStyle w:val="ListBullet"/>
        <w:spacing w:line="240" w:lineRule="auto"/>
        <w:ind w:left="720"/>
      </w:pPr>
      <w:r>
        <w:rPr>
          <w:lang w:val="hi_IN" w:bidi="hi_IN"/>
        </w:rPr>
      </w:r>
      <w:r>
        <w:rPr>
          <w:lang w:val="hi_IN" w:bidi="hi_IN"/>
        </w:rPr>
        <w:t>जमींदार की भूमिका निभाने वाले अभिनेता से पूछें, "आप कैसा महसूस कर रहे हैं?" आप ऐसी बातें सुन सकते हैं, “मैं बहुत खुश हूँ कि मुझे ऐसे मजदूर मिले हैं, जो मेरी दाख की बारी का काम पूरा करेंगे।”</w:t>
      </w:r>
    </w:p>
    <w:p>
      <w:pPr>
        <w:pStyle w:val="ListBullet"/>
        <w:spacing w:line="240" w:lineRule="auto"/>
        <w:ind w:left="720"/>
      </w:pPr>
      <w:r>
        <w:rPr>
          <w:lang w:val="hi_IN" w:bidi="hi_IN"/>
        </w:rPr>
      </w:r>
      <w:r>
        <w:rPr>
          <w:lang w:val="hi_IN" w:bidi="hi_IN"/>
        </w:rPr>
        <w:t>काम पर रखे गए मजदूरों की भूमिका निभाने वाले लोगों से पूछें, "आप कैसा महसूस कर रहे हैं?" आप ऐसी बातें सुन सकते हैं, "हम काम पाकर बहुत खुश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दूसरे दृश्य का अभिनय करें। फिर सुबह लगभग 9 बजे, जमींदार वापस सार्वजनिक चौक में गया और उसने अन्य पुरुषों को खड़े देखा जिनके पास कोई काम नहीं था। इसलिए जमींदार ने मजदूरों से कहा, "तुम भी मेरी दाख की बारी में जाकर काम कर सकते हो, और जो कुछ तुम्हारी मजदूरी के लिए उचित है, मैं तुम्हें दूँगा। इसलिए, वे पुरुष सहमत हुए और दाख की बारी में काम करने चले गए।</w:t>
      </w:r>
    </w:p>
    <w:p>
      <w:pPr>
        <w:pStyle w:val="ListBullet"/>
        <w:spacing w:line="240" w:lineRule="auto"/>
        <w:ind w:left="720"/>
      </w:pPr>
      <w:r>
        <w:rPr>
          <w:lang w:val="hi_IN" w:bidi="hi_IN"/>
        </w:rPr>
      </w:r>
      <w:r>
        <w:rPr>
          <w:lang w:val="hi_IN" w:bidi="hi_IN"/>
        </w:rPr>
        <w:t>अभिनय को रोक दें।</w:t>
      </w:r>
    </w:p>
    <w:p>
      <w:pPr>
        <w:pStyle w:val="ListBullet"/>
        <w:spacing w:line="240" w:lineRule="auto"/>
        <w:ind w:left="720"/>
      </w:pPr>
      <w:r>
        <w:rPr>
          <w:lang w:val="hi_IN" w:bidi="hi_IN"/>
        </w:rPr>
      </w:r>
      <w:r>
        <w:rPr>
          <w:lang w:val="hi_IN" w:bidi="hi_IN"/>
        </w:rPr>
        <w:t>जमींदार की भूमिका निभाने वाले अभिनेता से पूछें, "आप कैसा महसूस कर रहे हैं?" आप ऐसी बातें सुन सकते हैं, "मैं काम के लिए तैयार मजदूर पाकर बहुत खुश हूँ।"</w:t>
      </w:r>
    </w:p>
    <w:p>
      <w:pPr>
        <w:pStyle w:val="ListBullet"/>
        <w:spacing w:line="240" w:lineRule="auto"/>
        <w:ind w:left="720"/>
      </w:pPr>
      <w:r>
        <w:rPr>
          <w:lang w:val="hi_IN" w:bidi="hi_IN"/>
        </w:rPr>
      </w:r>
      <w:r>
        <w:rPr>
          <w:lang w:val="hi_IN" w:bidi="hi_IN"/>
        </w:rPr>
        <w:t>काम पर रखे गए मजदूरों की भूमिका निभाने वाले लोगों से पूछें, "आप कैसा महसूस कर रहे हैं?" आप ऐसी बातें सुन सकते हैं, "हम काम पाकर बहुत खुश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अभिनेता तीसरे दृश्य को जारी रखें, जमींदार लगभग 12 बजे और फिर लगभग 3 बजे फिर से बाहर गया और अपनी दाख की बारी में काम करने के लिए और भी मजदूरों को रखा। और दोपहर लगभग 5 बजे, जमींदार सार्वजनिक चौक में गया और पाया कि अभी भी अन्य लोग खड़े हैं। जमींदार ने उनसे पूछा, "तुम यहाँ पूरे दिन कुछ किए बिना क्यों खड़े हो?" चारों ओर खड़े लोगों ने कहा, "क्योंकि किसी ने हमें कोई काम नहीं दिया।" फिर जमींदार ने खड़े हुए लोगों से कहा, "तुम भी मेरी दाख की बारी में जाकर काम कर सकते हो।"</w:t>
      </w:r>
    </w:p>
    <w:p>
      <w:pPr>
        <w:pStyle w:val="ListBullet"/>
        <w:spacing w:line="240" w:lineRule="auto"/>
        <w:ind w:left="720"/>
      </w:pPr>
      <w:r>
        <w:rPr>
          <w:lang w:val="hi_IN" w:bidi="hi_IN"/>
        </w:rPr>
      </w:r>
      <w:r>
        <w:rPr>
          <w:lang w:val="hi_IN" w:bidi="hi_IN"/>
        </w:rPr>
        <w:t>अभिनय को रोक दें।</w:t>
      </w:r>
    </w:p>
    <w:p>
      <w:pPr>
        <w:pStyle w:val="ListBullet"/>
        <w:spacing w:line="240" w:lineRule="auto"/>
        <w:ind w:left="720"/>
      </w:pPr>
      <w:r>
        <w:rPr>
          <w:lang w:val="hi_IN" w:bidi="hi_IN"/>
        </w:rPr>
      </w:r>
      <w:r>
        <w:rPr>
          <w:lang w:val="hi_IN" w:bidi="hi_IN"/>
        </w:rPr>
        <w:t>जमींदार की भूमिका निभाने वाले अभिनेता से पूछें, "आप कैसा महसूस कर रहे हैं?" आप ऐसी बातें सुन सकते हैं, "मेरी दाख की बारी में काम करने के लिए तैयार लोगों को पाना बहुत दिलचस्प है।"</w:t>
      </w:r>
    </w:p>
    <w:p>
      <w:pPr>
        <w:pStyle w:val="ListBullet"/>
        <w:spacing w:line="240" w:lineRule="auto"/>
        <w:ind w:left="720"/>
      </w:pPr>
      <w:r>
        <w:rPr>
          <w:lang w:val="hi_IN" w:bidi="hi_IN"/>
        </w:rPr>
      </w:r>
      <w:r>
        <w:rPr>
          <w:lang w:val="hi_IN" w:bidi="hi_IN"/>
        </w:rPr>
        <w:t>काम पर रखे गए मजदूरों की भूमिका निभाने वाले लोगों से पूछें, "आप कैसा महसूस कर रहे हैं?" आप ऐसी बातें सुन सकते हैं, "हम बहुत भाग्यशाली और खुश हैं कि कोई ऐसा व्यक्ति मिला जो हमें काम देने के लिए तैयार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चौथे दृश्य में, दृश्य का अभिनय करना जारी रखें और जब शाम हुई, दाख की बारी के स्वामी ने अपने भंडारी को सभी मजदूरों को बुलाने और सबसे आखिरी में काम पर रखे गए मजदूरों से शुरू करके सबसे पहले काम पर रखे गए मजदूरों को उनकी मजदूरी देने के लिए कहा। फिर जब वे लोग आए जिन्होंने शाम 5 बजे काम शुरू किया था, तो हर एक मजदूर को समान मजदूरी मिली। इसलिए, जब पहले काम पर रखे गए मजदूर अपना वेतन लेने के लिए आए, तो उम्मीद कर रहे थे कि उन्हें बाद में आने वाले मजदूरों से अधिक वेतन मिलेगा, लेकिन हर मजदूर को समान वेतन मिला। इसलिए, जब पहले रखे गए मजदूरों को अपनी मजदूरी मिली, तो वे जमींदार के विरुद्ध कुड़कुड़ाने लगे और बोले, "जिन लोगों को तूने आखिरी में काम पर रखा, उन्होंने केवल एक घंटा ही काम किया और तूने इन मजदूरों को वही मजदूरी दी जो तूने हमें पहले काम पर रखे गए मजदूरों को दी। हम पहले काम पर रखे गए लोगों ने दिन भर और कड़ी धूप में सारी मेहनत की है।"</w:t>
      </w:r>
    </w:p>
    <w:p>
      <w:pPr>
        <w:pStyle w:val="ListBullet"/>
        <w:spacing w:line="240" w:lineRule="auto"/>
        <w:ind w:left="720"/>
      </w:pPr>
      <w:r>
        <w:rPr>
          <w:lang w:val="hi_IN" w:bidi="hi_IN"/>
        </w:rPr>
      </w:r>
      <w:r>
        <w:rPr>
          <w:lang w:val="hi_IN" w:bidi="hi_IN"/>
        </w:rPr>
        <w:t>अभिनय को रोक दें।</w:t>
      </w:r>
    </w:p>
    <w:p>
      <w:pPr>
        <w:pStyle w:val="ListBullet"/>
        <w:spacing w:line="240" w:lineRule="auto"/>
        <w:ind w:left="720"/>
      </w:pPr>
      <w:r>
        <w:rPr>
          <w:lang w:val="hi_IN" w:bidi="hi_IN"/>
        </w:rPr>
      </w:r>
      <w:r>
        <w:rPr>
          <w:lang w:val="hi_IN" w:bidi="hi_IN"/>
        </w:rPr>
        <w:t>जमींदार की भूमिका निभाने वाले अभिनेता से पूछें, "आप कैसा महसूस कर रहे हैं?" आप ऐसी बातें सुन सकते हैं, "मैं सोचता हूँ कि हम पहले से ही भुगतान पर एक समझौता कर चुके हैं।"</w:t>
      </w:r>
    </w:p>
    <w:p>
      <w:pPr>
        <w:pStyle w:val="ListBullet"/>
        <w:spacing w:line="240" w:lineRule="auto"/>
        <w:ind w:left="720"/>
      </w:pPr>
      <w:r>
        <w:rPr>
          <w:lang w:val="hi_IN" w:bidi="hi_IN"/>
        </w:rPr>
      </w:r>
      <w:r>
        <w:rPr>
          <w:lang w:val="hi_IN" w:bidi="hi_IN"/>
        </w:rPr>
        <w:t>काम पर रखे गए मजदूरों की भूमिका निभाने वाले लोगों से पूछें, "आप कैसा महसूस कर रहे हैं?" आप ऐसी बातें सुन सकते हैं, "तेज धूप में इतना काम करने के बाद यह एक अनुचित भुगतान है। इस दाख की बारी का स्वामी तो बिल्कुल ही धोखेबाज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अंतिम दृश्य में, जमींदार ने पहले काम पर रखे गए मजदूरों में से एक से कहा, "मेरे मित्र, मैंने तेरे साथ कोई धोखा नहीं किया। याद रख, तू और मैं इस बात पर सहमत हुए कि मैं तुझे एक सामान्य दिन की मजदूरी दूँगा। अब अपना वेतन ले और घर जा। यह मेरी इच्छा है कि इन आखिरी में काम पर रखे गए मजदूरों को वही वेतन दिया जाए जो मैंने पहले काम पर रखे गए मजदूरों को दिया। मुझे यह अधिकार है कि मैं अपने धन के साथ जो चाहूँ वह कर सकूँ और इस बात से जल मत कि मैं इन आखिरी में काम पर रखे गए मजदूरों के साथ भला हूँ।"</w:t>
      </w:r>
    </w:p>
    <w:p>
      <w:pPr>
        <w:pStyle w:val="ListBullet"/>
        <w:spacing w:line="240" w:lineRule="auto"/>
        <w:ind w:left="720"/>
      </w:pPr>
      <w:r>
        <w:rPr>
          <w:lang w:val="hi_IN" w:bidi="hi_IN"/>
        </w:rPr>
      </w:r>
      <w:r>
        <w:rPr>
          <w:lang w:val="hi_IN" w:bidi="hi_IN"/>
        </w:rPr>
        <w:t>अभिनय को रोक दें।</w:t>
      </w:r>
    </w:p>
    <w:p>
      <w:pPr>
        <w:pStyle w:val="ListBullet"/>
        <w:spacing w:line="240" w:lineRule="auto"/>
        <w:ind w:left="720"/>
      </w:pPr>
      <w:r>
        <w:rPr>
          <w:lang w:val="hi_IN" w:bidi="hi_IN"/>
        </w:rPr>
      </w:r>
      <w:r>
        <w:rPr>
          <w:lang w:val="hi_IN" w:bidi="hi_IN"/>
        </w:rPr>
        <w:t>जमींदार की भूमिका निभाने वाले अभिनेता से पूछें, "आप कैसा महसूस कर रहे हैं?" आप ऐसी बातें सुन सकते हैं, "मुझे लगता है कि मैं अपने भुगतान के साथ न्यायपूर्ण और निष्पक्ष हूँ क्योंकि हमारा एक समझौता हुआ था।"</w:t>
      </w:r>
    </w:p>
    <w:p>
      <w:pPr>
        <w:pStyle w:val="ListBullet"/>
        <w:spacing w:line="240" w:lineRule="auto"/>
        <w:ind w:left="720"/>
      </w:pPr>
      <w:r>
        <w:rPr>
          <w:lang w:val="hi_IN" w:bidi="hi_IN"/>
        </w:rPr>
      </w:r>
      <w:r>
        <w:rPr>
          <w:lang w:val="hi_IN" w:bidi="hi_IN"/>
        </w:rPr>
        <w:t>काम पर रखे गए मजदूरों की भूमिका निभाने वाले अभिनेताों से पूछें, "आप कैसा महसूस कर रहे हैं?" आप ऐसी बातें सुन सकते हैं, "यह एक अनुचित भुगतान है, और क्या आप समय के अंतर को नहीं समझ सकते? धूप में जलने के बाद किसी को समान वेतन कैसे दिया जा सकता है? कोई भी हमारी कड़ी मेहनत की प्रशंसा नहीं करता है!"</w:t>
      </w:r>
    </w:p>
    <w:p>
      <w:pPr>
        <w:pStyle w:val="ListBullet"/>
        <w:spacing w:line="240" w:lineRule="auto"/>
        <w:ind w:left="720"/>
      </w:pPr>
      <w:r>
        <w:rPr>
          <w:lang w:val="hi_IN" w:bidi="hi_IN"/>
        </w:rPr>
      </w:r>
      <w:r>
        <w:rPr>
          <w:lang w:val="hi_IN" w:bidi="hi_IN"/>
        </w:rPr>
        <w:t>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ने कहा कि </w:t>
      </w:r>
      <w:r>
        <w:rPr>
          <w:b/>
          <w:lang w:val="hi_IN" w:bidi="hi_IN"/>
        </w:rPr>
        <w:t>स्वर्ग का राज्य</w:t>
      </w:r>
      <w:r>
        <w:rPr>
          <w:lang w:val="hi_IN" w:bidi="hi_IN"/>
        </w:rPr>
        <w:t xml:space="preserve"> एक जमींदार के समान है जो सुबह बहुत जल्दी सार्वजनिक चौक में गया था ताकि अपनी </w:t>
      </w:r>
      <w:r>
        <w:rPr>
          <w:b/>
          <w:lang w:val="hi_IN" w:bidi="hi_IN"/>
        </w:rPr>
        <w:t>दाख की बारी</w:t>
      </w:r>
      <w:r>
        <w:rPr>
          <w:lang w:val="hi_IN" w:bidi="hi_IN"/>
        </w:rPr>
        <w:t xml:space="preserve"> में काम करने के लिए कुछ पुरुषों को ढूँढ सके।</w:t>
      </w:r>
    </w:p>
    <w:p>
      <w:pPr/>
      <w:r>
        <w:rPr>
          <w:lang w:val="hi_IN" w:bidi="hi_IN"/>
        </w:rPr>
      </w:r>
      <w:r>
        <w:rPr>
          <w:b/>
          <w:lang w:val="hi_IN" w:bidi="hi_IN"/>
        </w:rPr>
        <w:t>स्वर्ग का राज्य</w:t>
      </w:r>
      <w:r>
        <w:rPr>
          <w:lang w:val="hi_IN" w:bidi="hi_IN"/>
        </w:rPr>
        <w:t xml:space="preserve"> उस स्थान को दर्शाता है जहाँ एक राजा लोगों के समूह पर शासन करता है। </w:t>
      </w:r>
      <w:r>
        <w:rPr>
          <w:b/>
          <w:lang w:val="hi_IN" w:bidi="hi_IN"/>
        </w:rPr>
        <w:t>परमेश्वर का राज्य</w:t>
      </w:r>
      <w:r>
        <w:rPr>
          <w:lang w:val="hi_IN" w:bidi="hi_IN"/>
        </w:rPr>
        <w:t xml:space="preserve"> अब वे लोग हैं जो यीशु को अपना राजा मानकर उसका अनुसरण करते हैं, एक-दूसरे की मदद करते हैं, और यीशु के प्रेम को दूसरों में फैलाते हैं। स्वर्ग का राज्य या परमेश्वर के राज्य का अनुवाद उसी तरह करें जैसे आपने पिछले भागों में किया है, और याद रखें कि </w:t>
      </w:r>
      <w:r>
        <w:rPr>
          <w:lang w:val="hi_IN" w:bidi="hi_IN"/>
        </w:rPr>
        <w:t>स्वर्ग का राज्य</w:t>
      </w:r>
      <w:r>
        <w:rPr>
          <w:lang w:val="hi_IN" w:bidi="hi_IN"/>
        </w:rPr>
        <w:t xml:space="preserve"> या परमेश्वर का राज्य मुख्य शब्दावली में है।</w:t>
      </w:r>
    </w:p>
    <w:p>
      <w:pPr/>
      <w:r>
        <w:rPr>
          <w:lang w:val="hi_IN" w:bidi="hi_IN"/>
        </w:rPr>
      </w:r>
      <w:r>
        <w:rPr>
          <w:b/>
          <w:lang w:val="hi_IN" w:bidi="hi_IN"/>
        </w:rPr>
        <w:t>दाख की बारी</w:t>
      </w:r>
      <w:r>
        <w:rPr>
          <w:lang w:val="hi_IN" w:bidi="hi_IN"/>
        </w:rPr>
        <w:t xml:space="preserve"> वह खेत होता है जहाँ दाख की बेलें लगाई जाती हैं। दाख की बेलें लंबी, लकड़ी की बेलें होती हैं जो अंगूर नाम का फल देती हैं। लोग बेलों को ज़मीन से ऊपर उठाने के लिए डंडों का उपयोग करते थे ताकि फल नीचे लटकें और ज़मीन को न छूएँ। </w:t>
      </w:r>
      <w:r>
        <w:rPr>
          <w:lang w:val="hi_IN" w:bidi="hi_IN"/>
        </w:rPr>
        <w:t>दाख की बारी</w:t>
      </w:r>
      <w:r>
        <w:rPr>
          <w:lang w:val="hi_IN" w:bidi="hi_IN"/>
        </w:rPr>
        <w:t xml:space="preserve"> की पूरी परिभाषा के लिए मुख्य शब्दावली को देखें।</w:t>
      </w:r>
    </w:p>
    <w:p>
      <w:pPr/>
      <w:r>
        <w:rPr>
          <w:lang w:val="hi_IN" w:bidi="hi_IN"/>
        </w:rPr>
      </w:r>
      <w:r>
        <w:rPr>
          <w:lang w:val="hi_IN" w:bidi="hi_IN"/>
        </w:rPr>
        <w:t xml:space="preserve">यह जमींदार और मजदूर इस बात पर सहमत थे कि वह उनमें से प्रत्येक को एक दिन के काम के लिए सामान्य </w:t>
      </w:r>
      <w:r>
        <w:rPr>
          <w:b/>
          <w:lang w:val="hi_IN" w:bidi="hi_IN"/>
        </w:rPr>
        <w:t>दीनार</w:t>
      </w:r>
      <w:r>
        <w:rPr>
          <w:lang w:val="hi_IN" w:bidi="hi_IN"/>
        </w:rPr>
        <w:t xml:space="preserve"> का भुगतान करेगा। दीनार चाँदी से बने रोमी सिक्के को दर्शाता है, और यह एक दिन की कड़ी मेहनत का भुगतान है। </w:t>
      </w:r>
      <w:r>
        <w:rPr>
          <w:lang w:val="hi_IN" w:bidi="hi_IN"/>
        </w:rPr>
        <w:t>दीनार</w:t>
      </w:r>
      <w:r>
        <w:rPr>
          <w:lang w:val="hi_IN" w:bidi="hi_IN"/>
        </w:rPr>
        <w:t xml:space="preserve"> की पूर्ण परिभाषा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20:17–28</w:t>
      </w:r>
      <w:r>
        <w:rPr>
          <w:lang w:val="hi_IN" w:bidi="hi_IN"/>
        </w:rPr>
      </w:r>
    </w:p>
    <w:p>
      <w:pPr>
        <w:pStyle w:val="Heading3"/>
      </w:pPr>
      <w:r>
        <w:rPr>
          <w:lang w:val="hi_IN" w:bidi="hi_IN"/>
        </w:rPr>
        <w:t>सुने और मन में रखें</w:t>
      </w:r>
    </w:p>
    <w:p>
      <w:pPr/>
      <w:r>
        <w:rPr>
          <w:lang w:val="hi_IN" w:bidi="hi_IN"/>
        </w:rPr>
      </w:r>
      <w:r>
        <w:rPr>
          <w:lang w:val="hi_IN" w:bidi="hi_IN"/>
        </w:rPr>
        <w:t>मत्ती 20:17–28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 xml:space="preserve">यह कहानी हमें यीशु के बारे में क्या बताती है? </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कहानी यीशु द्वारा अपने चेलों को दाख की बारी के मजदूरों का दृष्टान्त बताने के बाद घटित होती है। इस समय फसह का पर्व निकट है, जो यहूदियों का महत्वपूर्ण त्योहार है, जिसमें यहूदी लोग उस समय को याद करते हैं जब परमेश्वर ने उन्हें मिस्र में गुलामी से छुड़ाया था। कई लोग त्योहार मनाने के लिए यरूशलेम जा रहे हैं। यीशु और उसके बारह चेले तीर्थयात्रियों की एक बड़ी भीड़ के साथ यात्रा कर रहे हैं। वे यरूशलेम की ओर “ऊपर” जा रहे हैं क्योंकि यरूशलेम उस स्थान से ऊँचाई पर है जहाँ वे हैं। यीशु अपने चेलों से अकेले में बात करने के लिए उन्हें एक तरफ ले जाता है। वह उन्हें इस बारे में चेतावनी देना चाहता है कि उसके साथ क्या होने वाला है। यीशु कहता है कि मनुष्य का पुत्र प्रधान याजकों और शास्त्रियों के हवाले किया जाएगा या उसके साथ विश्वासघात किया जाएगा। चेले जानते हैं कि यीशु अपने आप को मनुष्य का पुत्र या प्रतिज्ञा किया हुआ उद्धारकर्ता के रूप में बताता है, जिसका इंतजार यहूदी कर रहे हैं। यीशु इस बारे में बहुत विस्तार से बताता है कि क्या होगा। यहूदी अधिकारी यह तय करेंगे कि यीशु दोषी है, और फिर वे उसे मृत्युदण्ड देने के लिए अन्यजातियों के हाथों में "सौंप देंगे" या उसे दे देंगे। उन दिनों में, यहूदियों के देश और आसपास के क्षेत्रों पर रोमी साम्राज्य का शासन था। केवल रोमियों को ही अपराधियों को मृत्युदण्ड देने की अनुमति थी। यीशु अपने चेलों से कहता है कि ये अन्यजाति या गैर-यहूदी लोग उसका उपहास करेंगे, उसे कोड़े मारेंगे और उसे क्रूस पर चढ़ाएँगे। छोटे अपराधियों को क्रूस पर चढ़ाना, मृत्युदण्ड देने का एक सामान्य तरीका था। इसमें अपराधियों को लकड़ी के दो टुकड़ों पर कीलों से ठोककर तब तक लटकाया जाता था जब तक उनकी मृत्यु न हो जाए। फिर यीशु अपने चेलों को याद दिलाता है कि वह फिर से जी उठेगा।</w:t>
      </w:r>
    </w:p>
    <w:p>
      <w:pPr/>
      <w:r>
        <w:rPr>
          <w:lang w:val="hi_IN" w:bidi="hi_IN"/>
        </w:rPr>
      </w:r>
      <w:r>
        <w:rPr>
          <w:lang w:val="hi_IN" w:bidi="hi_IN"/>
        </w:rPr>
        <w:t>यहाँ रुकें और यरीहो से यरूशलेम तक जाने वाले मार्ग का नक्शा दिखाएँ।</w:t>
      </w:r>
    </w:p>
    <w:p>
      <w:pPr/>
      <w:r>
        <w:rPr>
          <w:lang w:val="hi_IN" w:bidi="hi_IN"/>
        </w:rPr>
      </w:r>
      <w:r>
        <w:rPr>
          <w:lang w:val="hi_IN" w:bidi="hi_IN"/>
        </w:rPr>
        <w:t>आपकी संस्कृति में चर्चा करें कि यदि किसी व्यक्ति को किसी अपराध का दोषी पाया जाए, तो सत्ता में बैठे लोग उसे किस प्रकार मृत्यु दण्ड देते हैं।</w:t>
      </w:r>
    </w:p>
    <w:p>
      <w:pPr/>
      <w:r>
        <w:rPr>
          <w:lang w:val="hi_IN" w:bidi="hi_IN"/>
        </w:rPr>
      </w:r>
      <w:r>
        <w:rPr>
          <w:lang w:val="hi_IN" w:bidi="hi_IN"/>
        </w:rPr>
        <w:t>याकूब और यूहन्ना यीशु के दो चेले थे। उनका पिता जब्दी था। उनकी माता यीशु के पास आई और झुककर यीशु को प्रणाम किया और उससे एक निवेदन किया। "तू क्या चाहती है?" यीशु ने याकूब और यूहन्ना की माँ से पूछा। उसने कहा, "यह कि मेरे इन दोनों पुत्रों में से तेरे राज्य में एक तेरे दाहिनी ओर और दूसरा तेरे बाएँ ओर बैठे।" यह पूछने के बाद हम याकूब और यूहन्ना की माँ के बारे में फिर कभी नहीं सुनते हैं। राजा के दाहिनी और बाएँ ओर वाले स्थान परंपरागत रूप से वे स्थान हैं जहाँ उच्च पदधारी और अधिकार प्राप्त लोग बैठते हैं। फिर यीशु ने याकूब और यूहन्ना से कहा, "तुम नहीं जानते कि तुम क्या माँग रहे हो। जो कटोरा मैं पीने वाला हूँ, क्या तुम उसे पी सकते हो?" यीशु कटोरे का उपयोग दु:ख के प्रतीक के रूप में करता है। यहाँ यीशु पूछ रहा है कि क्या याकूब और यूहन्ना के पास ऐसे दु:ख उठाने की शक्ति या बल है जैसे कि यीशु जल्द ही दु:ख सहेगा। यीशु जानता है कि वह क्रूस पर दु:ख उठाने के द्वारा राजा बनेगा। याकूब और यूहन्ना ने उत्तर दिया, "हम कर सकते हैं।" इसलिए यीशु ने उनसे कहा, तुम सचमुच मेरे कटोरे में से पियोगे, पर मेरे दाहिने या बाएँ किसी को बैठाना मेरा काम नहीं है। ये स्थान उन लोगों के लिए हैं जिनके लिए मेरे पिता ने इन्हें तैयार किया है।" यीशु यहाँ केवल इतना ही कह रहा है कि केवल परमेश्वर, उसका पिता ही यह निर्णय लेगा कि परमेश्वर के राज्य में आदर और अधिकार के स्थान किसको मिलेंगे। हम नहीं जानते कि वह किसको चुनेगा या परमेश्वर यह निर्णय कैसे लेगा कि वहाँ कौन बैठेगा। हम यह जानते हैं कि यीशु वह व्यक्ति नहीं है जो यह निर्णय लेगा।</w:t>
      </w:r>
    </w:p>
    <w:p>
      <w:pPr/>
      <w:r>
        <w:rPr>
          <w:lang w:val="hi_IN" w:bidi="hi_IN"/>
        </w:rPr>
      </w:r>
      <w:r>
        <w:rPr>
          <w:lang w:val="hi_IN" w:bidi="hi_IN"/>
        </w:rPr>
        <w:t>यहाँ रुकें और चर्चा करें: आपकी संस्कृति में, उच्च सम्मान या शक्ति प्राप्त व्यक्ति में कौन से गुण होते हैं, या वह व्यक्ति क्या करता है?</w:t>
      </w:r>
    </w:p>
    <w:p>
      <w:pPr/>
      <w:r>
        <w:rPr>
          <w:lang w:val="hi_IN" w:bidi="hi_IN"/>
        </w:rPr>
      </w:r>
      <w:r>
        <w:rPr>
          <w:lang w:val="hi_IN" w:bidi="hi_IN"/>
        </w:rPr>
        <w:t>इसलिए, जब अन्य दस चेलों ने याकूब और यूहन्ना की विनती के बारे में सुना, तो वे दोनों भाइयों से क्रोधित हो गए। अन्य चेले शायद इसलिए क्रोधित थे क्योंकि वे भी परमेश्वर के राज्य में उच्च आदर के स्थान चाहते थे। यीशु ने अपने चेलों को एक साथ बुलाया। अब वह दुनिया में अधिकारी द्वारा अपनी शक्ति का प्रयोग करने के तरीके और परमेश्वर के राज्य के काम करने के तरीके के बीच अंतर को बताता है। यीशु कहता है कि अन्यजातियों या गैर-यहूदियों के शासक अपने लोगों पर कठोरता से शासन करते हैं। फिर यीशु एक आज्ञा देता है: "तुम्हें अलग तरीके से व्यवहार करना चाहिए।" यीशु के उन चेलों को दूसरों की सेवा करनी चाहिए, जो अगुवा बनना चाहते हैं। उसके वे चेले, जो सर्वोच्च पद प्राप्त करना चाहते हैं, उन्हें एक दास की तरह, समाज में सबसे निचले स्तर के व्यक्ति के समान होना चाहिए। यह उसके बिल्कुल विपरीत है जो दुनिया के शासक करते हैं। लेकिन यीशु हमें दूसरों की सेवा करने का एक उदाहरण दिखाता है। भले ही यीशु मनुष्य का पुत्र या प्रतिज्ञा किया हुआ उद्धारकर्ता है, फिर भी यीशु लोगों को उनके पाप से मुक्त करने के लिए अपनी जान देकर लोगों की सेवा करता है।</w:t>
      </w:r>
    </w:p>
    <w:p>
      <w:pPr/>
      <w:r>
        <w:rPr>
          <w:lang w:val="hi_IN" w:bidi="hi_IN"/>
        </w:rPr>
      </w:r>
      <w:r>
        <w:rPr>
          <w:lang w:val="hi_IN" w:bidi="hi_IN"/>
        </w:rPr>
        <w:t>यहाँ रुकें और चर्चा करें: आपकी संस्कृति में, लोग समुदाय में सबसे महत्वपूर्ण व्यक्ति बनने के लिए क्या करते हैं? साथ ही, आपकी संस्कृति में इस बात पर चर्चा करें कि शासक और उनकी प्रजा एक साथ कैसे काम करते हैं। इस बारे में बात करें कि कौन किसकी सेवा करता है? शक्ति किसके पास है? एक ऐसे समय के बारे में एक कहानी सुनाएँ जब एक शासक ने अपने क्षेत्र के लोगों में से किसी की सेवा करने के लिए कुछ किया हो। क्या शासक अपनी प्रजा की सेवा करते हैं या प्रजा अपने शासकों की सेवा करती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यीशु और उसके बारह चेले यरूशलेम की ओर जा रहे थे और यीशु उनसे फिर से कहता है कि वहाँ उसकी मृत्यु होगी।</w:t>
      </w:r>
    </w:p>
    <w:p>
      <w:pPr/>
      <w:r>
        <w:rPr>
          <w:lang w:val="hi_IN" w:bidi="hi_IN"/>
        </w:rPr>
      </w:r>
      <w:r>
        <w:rPr>
          <w:b/>
          <w:lang w:val="hi_IN" w:bidi="hi_IN"/>
        </w:rPr>
        <w:t>दूसरा दृश्य:</w:t>
      </w:r>
      <w:r>
        <w:rPr>
          <w:lang w:val="hi_IN" w:bidi="hi_IN"/>
        </w:rPr>
        <w:t xml:space="preserve"> याकूब और यूहन्ना की माँ यीशु के पास आई और यीशु से कहा कि वह उसके पुत्रों को अपने राज्य में अपने पास सम्मानित स्थानों पर बिठाए।</w:t>
      </w:r>
    </w:p>
    <w:p>
      <w:pPr/>
      <w:r>
        <w:rPr>
          <w:lang w:val="hi_IN" w:bidi="hi_IN"/>
        </w:rPr>
      </w:r>
      <w:r>
        <w:rPr>
          <w:b/>
          <w:lang w:val="hi_IN" w:bidi="hi_IN"/>
        </w:rPr>
        <w:t>तीसरा दृश्य:</w:t>
      </w:r>
      <w:r>
        <w:rPr>
          <w:lang w:val="hi_IN" w:bidi="hi_IN"/>
        </w:rPr>
        <w:t xml:space="preserve"> शेष दस चेले याकूब और यूहन्ना से क्रोधित हो गए।</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बारह चेले, जिनमें याकूब और यूहन्ना भी शामिल हैं</w:t>
      </w:r>
    </w:p>
    <w:p>
      <w:pPr>
        <w:pStyle w:val="ListBullet"/>
        <w:spacing w:line="240" w:lineRule="auto"/>
        <w:ind w:left="720"/>
      </w:pPr>
      <w:r>
        <w:rPr>
          <w:lang w:val="hi_IN" w:bidi="hi_IN"/>
        </w:rPr>
      </w:r>
      <w:r>
        <w:rPr>
          <w:lang w:val="hi_IN" w:bidi="hi_IN"/>
        </w:rPr>
        <w:t>याकूब और यूहन्ना की माँ</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यीशु और उसके बारह चेले और एक बड़ी भीड़ यरूशलेम की ओर जा रही थी। यरूशलेम आसपास के ग्रामीण क्षेत्रों की तुलना में अधिक ऊँचाई पर था, इसलिए जब लोग वहाँ यात्रा करते थे तो वे कहते थे कि वे यरूशलेम में "ऊपर" जा रहे हैं। यरूशलेम यहूदी धार्मिक गतिविधियों का केंद्र था, इसलिए बहुत से लोग सड़क से पैदल यरूशलेम जा रहे हैं। किसी समय पर, यीशु अपने बारह चेलों को एक तरफ ले जाता है और उनसे अकेले में बात करता है। वह उन्हें चेतावनी देता है कि वह, मनुष्य का पुत्र, यरूशलेम में मारा जाएगा। यह याद रखना महत्वपूर्ण है कि कोई न कोई धोखे से यीशु को प्रधान याजकों और शास्त्रियों के हाथ पकड़वाएगा। फिर प्रधान याजक और शास्त्री यीशु को रोमी सरकार के अधिकारियों के पास भेज देंगे। फिर सरकारी अधिकारी यीशु का मजाक उड़ाएँगे, कोड़े मारेंगे और क्रूस पर चढ़ाएँगे। यीशु इसे बहुत विस्तार से समझाता है।</w:t>
      </w:r>
    </w:p>
    <w:p>
      <w:pPr/>
      <w:r>
        <w:rPr>
          <w:lang w:val="hi_IN" w:bidi="hi_IN"/>
        </w:rPr>
      </w:r>
      <w:r>
        <w:rPr>
          <w:lang w:val="hi_IN" w:bidi="hi_IN"/>
        </w:rPr>
        <w:t>दूसरे दृश्य में, याकूब और यूहन्ना की माँ अपने पुत्रों के साथ यीशु के पास आई। माँ घुटनों पर झुककर प्रणाम करके यीशु को सम्मान दिखाती है। यीशु उससे पूछता है कि वह क्या चाहती है, और वह उत्तर देती है। वह यीशु से कहती है कि वह उसके पुत्रों को यीशु के दाहिनी और बाएँ ओर बिठाए — ये दो महान आदर के स्थान हैं। फिर यीशु ने याकूब और यूहन्ना से कहा, "तुम नहीं जानते कि तुम क्या माँग रहे हो। क्या तुम्हारे पास यीशु के जैसे दु:ख उठाने की शक्ति या बल है जैसा कि वह जल्दी ही उठाएगा?" यह याद रखना महत्वपूर्ण है कि कटोरा दु:ख का प्रतीक था। आपको यह कहने की आवश्यकता हो सकती है, "क्या तुम उसी दु:ख के कटोरे में से पी सकते हो जिसे मैं पीता हूँ?" या "क्या तुम मेरे साथ उसी प्रकार दुःख उठा सकते हो मानो हम दोनों ने एक ही कटोरे से पीया हो?" यीशु इस बात पर जोर देने के लिए एक प्रश्न का प्रयोग करता है कि लोग उसके राज्य में उन सामान्य तरीकों से उच्च पदों पर नहीं पहुँच सकते जिनसे लोग संसार के राज्यों में उच्च पदों पर पहुँच जाते हैं। याकूब और यूहन्ना ने उत्तर दिया, "हम कर सकते हैं।" इसलिए यीशु ने उनसे कहा, तुम सचमुच मेरे कटोरे में से पियोगे, पर मेरे दाहिने या बाएँ बैठने का अधिकार देना मेरा काम नहीं है। ये स्थान उन लोगों के लिए हैं जिनके लिए मेरे पिता ने इन्हें तैयार किया है।"</w:t>
      </w:r>
    </w:p>
    <w:p>
      <w:pPr/>
      <w:r>
        <w:rPr>
          <w:lang w:val="hi_IN" w:bidi="hi_IN"/>
        </w:rPr>
      </w:r>
      <w:r>
        <w:rPr>
          <w:lang w:val="hi_IN" w:bidi="hi_IN"/>
        </w:rPr>
        <w:t>तीसरे दृश्य में, जब दस चेलों ने सुना कि याकूब और यूहन्ना सम्मान के पद माँग रहे हैं, तो वे याकूब और यूहन्ना पर क्रोधित हो गए। लेकिन यीशु ने अपने बारह चेलों को अपने चारों ओर इकट्ठा होने के लिए बुलाया। यीशु ने संसार की सरकारों में शासकों द्वारा अपनी शक्ति दिखाने के तरीके और यीशु के चेलों को कैसे व्यवहार करना चाहिए, उसके बीच एक गहरा विरोधाभास दिखाया। यीशु सबसे पहले अपने चेलों से कहता है कि वे जानते हैं कि संसार के अगुवे कैसा व्यवहार करते हैं। यह हर जगह स्पष्ट है। फिर यीशु संसार में जो होता है उस पर जोर देने के लिए दो समान बातें कहता है। वह कहता है कि संसार के शासक लोगों पर अपना प्रभुत्व जमाते हैं या अधिकार थोपते हैं, और अधिकारी अपने लोगों पर बड़ा अधिकार दिखाते हैं। फिर यीशु एक मजबूत विरोधाभास प्रस्तुत करता है। वह एक आज्ञा देता है: "</w:t>
      </w:r>
      <w:r>
        <w:rPr>
          <w:b/>
          <w:lang w:val="hi_IN" w:bidi="hi_IN"/>
        </w:rPr>
        <w:t>तुम</w:t>
      </w:r>
      <w:r>
        <w:rPr>
          <w:lang w:val="hi_IN" w:bidi="hi_IN"/>
        </w:rPr>
        <w:t xml:space="preserve"> उस तरह से व्यवहार न करना।" वह फिर से दो समान बातें कहता है ताकि यह जोर दिया जा सके कि उसके चेलों को क्या करना चाहिए: यदि वे अगुवा बनना चाहते हैं, तो उन्हें दूसरों की सेवा और देखभाल करनी चाहिए। यदि वे सर्वोच्च पद पर या "प्रथम" स्थान पर रहना चाहते हैं, तो उन्हें एक दास की तरह, सबसे निचले पद पर बैठे व्यक्ति की तरह होना चाहिए। फिर यीशु एक उदाहरण देता है। वह कहता है कि वह भी उसी तरह से है: यीशु स्वयं दूसरों की सेवा करता है। वह मनुष्य का पुत्र है, लेकिन उसने आकर दु:ख उठाया ताकि बहुत से लोग अपने पापों के दण्ड से मुक्त हो जाएँ।</w:t>
      </w:r>
    </w:p>
    <w:p>
      <w:pPr/>
      <w:r>
        <w:rPr>
          <w:lang w:val="hi_IN" w:bidi="hi_IN"/>
        </w:rPr>
      </w:r>
      <w:r>
        <w:rPr>
          <w:lang w:val="hi_IN" w:bidi="hi_IN"/>
        </w:rPr>
        <w:t>यहाँ रुकें और अनुवाद समूह के रूप में चर्चा करें: एक कहानी सुनाएँ जहाँ आप एक व्यक्ति या लोगों के समूह के व्यवहार के तरीकों और दूसरे व्यक्ति या समूह के व्यवहार के तरीकों के बीच एक मजबूत विरोधाभास दिखा रहे हों। आप इस कहानी को बताने के तरीके पर ध्यान दें। आप किस बात पर जोर देते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यीशु और उसके बारह चेले यरूशलेम की ओर जा रहे थे।</w:t>
      </w:r>
    </w:p>
    <w:p>
      <w:pPr/>
      <w:r>
        <w:rPr>
          <w:lang w:val="hi_IN" w:bidi="hi_IN"/>
        </w:rPr>
      </w:r>
      <w:r>
        <w:rPr>
          <w:b/>
          <w:lang w:val="hi_IN" w:bidi="hi_IN"/>
        </w:rPr>
        <w:t>दूसरा दृश्य:</w:t>
      </w:r>
      <w:r>
        <w:rPr>
          <w:lang w:val="hi_IN" w:bidi="hi_IN"/>
        </w:rPr>
        <w:t xml:space="preserve"> याकूब और यूहन्ना की माँ यीशु के पास आई और कृपा के लिए विनती की।</w:t>
      </w:r>
    </w:p>
    <w:p>
      <w:pPr/>
      <w:r>
        <w:rPr>
          <w:lang w:val="hi_IN" w:bidi="hi_IN"/>
        </w:rPr>
      </w:r>
      <w:r>
        <w:rPr>
          <w:b/>
          <w:lang w:val="hi_IN" w:bidi="hi_IN"/>
        </w:rPr>
        <w:t>तीसरा दृश्य:</w:t>
      </w:r>
      <w:r>
        <w:rPr>
          <w:lang w:val="hi_IN" w:bidi="hi_IN"/>
        </w:rPr>
        <w:t xml:space="preserve"> शेष दस चेले याकूब और यूहन्ना पर क्रोधित हो गए।</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बारह चेले</w:t>
      </w:r>
    </w:p>
    <w:p>
      <w:pPr>
        <w:pStyle w:val="ListBullet"/>
        <w:spacing w:line="240" w:lineRule="auto"/>
        <w:ind w:left="720"/>
      </w:pPr>
      <w:r>
        <w:rPr>
          <w:lang w:val="hi_IN" w:bidi="hi_IN"/>
        </w:rPr>
      </w:r>
      <w:r>
        <w:rPr>
          <w:lang w:val="hi_IN" w:bidi="hi_IN"/>
        </w:rPr>
        <w:t>याकूब और यूहन्ना की माँ</w:t>
      </w:r>
    </w:p>
    <w:p>
      <w:pPr>
        <w:pStyle w:val="ListBullet"/>
        <w:spacing w:line="240" w:lineRule="auto"/>
        <w:ind w:left="720"/>
      </w:pPr>
      <w:r>
        <w:rPr>
          <w:lang w:val="hi_IN" w:bidi="hi_IN"/>
        </w:rPr>
      </w:r>
      <w:r>
        <w:rPr>
          <w:lang w:val="hi_IN" w:bidi="hi_IN"/>
        </w:rPr>
        <w:t>याकूब और यूहन्ना</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 दूसरी बार जब समूह इस कहानी पर अभिनय करे, तो उन्हें कुछ बिंदुओं पर रोक दें।</w:t>
      </w:r>
    </w:p>
    <w:p>
      <w:pPr/>
      <w:r>
        <w:rPr>
          <w:lang w:val="hi_IN" w:bidi="hi_IN"/>
        </w:rPr>
      </w:r>
      <w:r>
        <w:rPr>
          <w:lang w:val="hi_IN" w:bidi="hi_IN"/>
        </w:rPr>
        <w:t>इस कहानी में, उस समय से अभिनय करना शुरू करें जब यीशु और उसके बारह चेले फसह के पर्व के दौरान यरूशलेम जा रहे थे। यीशु और उसके बारह चेले लोगों की एक बड़ी भीड़ के साथ यात्रा कर रहे हैं, जो त्योहार में जा रहे हैं। यीशु अपने चेलों से अकेले में बात करता है। वह कहता है कि लोग मनुष्य के पुत्र को प्रधान याजकों और शास्त्रियों के हाथ पकड़वाएँगे। वे उसे मृत्यु की सजा देंगे। वे उसे गैर-यहूदी अधिकारियों के हाथ में सौंप देंगे जो यीशु का मजाक उड़ाएँगे, कोड़े मारेंगे और क्रूस पर चढ़ाएँगे। फिर तीसरे दिन यीशु फिर से जीवित हो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 "मुझे विश्वास नहीं हो रहा कि मेरे चेलों में से एक मुझे धोखा देगा और मुझे मारने के लिए सौंप देगा।"</w:t>
      </w:r>
    </w:p>
    <w:p>
      <w:pPr>
        <w:pStyle w:val="ListBullet"/>
        <w:spacing w:line="240" w:lineRule="auto"/>
        <w:ind w:left="720"/>
      </w:pPr>
      <w:r>
        <w:rPr>
          <w:lang w:val="hi_IN" w:bidi="hi_IN"/>
        </w:rPr>
      </w:r>
      <w:r>
        <w:rPr>
          <w:lang w:val="hi_IN" w:bidi="hi_IN"/>
        </w:rPr>
        <w:t>बारह चेलों की भूमिका निभाने वाले अभिनेताओं से पूछें, "आप कैसा महसूस कर रहे हैं?" आप ऐसी बातें सुन सकते हैं, "अरे नहीं! यह बहुत ही चौंकाने वाली और अविश्वसनीय बात है कि हमारे बीच में से कोई यीशु को पकड़वाएगा।"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दूसरे दृश्य में, याकूब और यूहन्ना की माँ अपने पुत्रों के साथ यीशु के पास आई। वह यीशु के सामने प्रणाम करती है और एक वरदान माँगती है। "तू क्या चाहती है?" यीशु ने याकूब और यूहन्ना की माँ से पूछा। उसने कहा, "कृपा करके मेरे इन दो पुत्रों में से एक को तेरे दाहिनी ओर और दूसरे को तेरे बायीं ओर बैठने की अनुमति दे।" फिर यीशु ने याकूब और यूहन्ना से कहा, "तुम नहीं जानते कि तुम क्या माँग रहे हो। क्या तुम उस कटोरे में से पी सकते हो, जो मैं पीने वाला हूँ?" याकूब और यूहन्ना ने उत्तर दिया, "हम कर सकते हैं।" इसलिए यीशु ने उनसे कहा, तुम सचमुच मेरे कटोरे में से पियोगे, पर मेरे दाहिने या बाएँ बैठने का अधिकार देना मेरा काम नहीं है। ये स्थान उन लोगों के लिए रखे गए हैं जिनके लिए मेरे पिता परमेश्वर ने इन्हें तैयार किया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 "याकूब और यूहन्ना की यह माँ एक स्वार्थी स्त्री है जो चाहती है कि उसका परिवार महत्वपूर्ण हो।"</w:t>
      </w:r>
    </w:p>
    <w:p>
      <w:pPr>
        <w:pStyle w:val="ListBullet"/>
        <w:spacing w:line="240" w:lineRule="auto"/>
        <w:ind w:left="720"/>
      </w:pPr>
      <w:r>
        <w:rPr>
          <w:lang w:val="hi_IN" w:bidi="hi_IN"/>
        </w:rPr>
      </w:r>
      <w:r>
        <w:rPr>
          <w:lang w:val="hi_IN" w:bidi="hi_IN"/>
        </w:rPr>
        <w:t>याकूब और यूहन्ना की माँ की भूमिका निभाने वाले अभिनेता से पूछें, "आप कैसा महसूस कर रहे हैं?" आप ऐसी बातें सुन सकते हैं, "मुझे आशा है कि यीशु मेरे पुत्रों के लिए कुछ विचार करेगा। मैं अपने परिवार पर गर्व करना चाहती हूँ।"</w:t>
      </w:r>
    </w:p>
    <w:p>
      <w:pPr>
        <w:pStyle w:val="ListBullet"/>
        <w:spacing w:line="240" w:lineRule="auto"/>
        <w:ind w:left="720"/>
      </w:pPr>
      <w:r>
        <w:rPr>
          <w:lang w:val="hi_IN" w:bidi="hi_IN"/>
        </w:rPr>
      </w:r>
      <w:r>
        <w:rPr>
          <w:lang w:val="hi_IN" w:bidi="hi_IN"/>
        </w:rPr>
        <w:t>याकूब और यूहन्ना की भूमिका निभाने वाले अभिनेता से पूछें, "आप कैसा महसूस कर रहे हैं?" आप ऐसी बातें सुन सकते हैं, "हमारी माँ एक अच्छी योद्धा है। हम खुश हैं कि उसने यीशु से बात की। हम लम्बे समय से यीशु के साथ हैं। हमने कड़ी मेहनत की है। हम परमेश्वर के राज्य में अच्छा व्यवहार पाने के योग्य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तीसरे दृश्य में, अभिनय को जारी रखते हुए, जब अन्य दस चेलों ने यह सुना कि याकूब और यूहन्ना ने क्या माँगा है तो वे दोनों भाइयों से क्रोधित हो गए। फिर यीशु ने बारह चेलों को एक साथ बुलाया और कहा, "तुम जानते हो कि अन्यजातियों के शासक अपने लोगों पर प्रभुता करते हैं, और उनके उच्च अधिकारी उन पर अधिकार जमाते हैं। तुम्हें ऐसा नहीं करना है। इसके बजाय, जो कोई तुम में महान बनना चाहता है उसे तुम्हारा सेवक बनना चाहिए, और जो कोई आगे आना चाहता है उसे तुम्हारा दास बनना चाहिए। जैसे मनुष्य का पुत्र सेवा करवाने के लिए नहीं, परन्तु सेवा करने और कई लोगों को उनके पाप से छुड़ाने के लिए अपने प्राणों को फिरौती के रूप में देने के लिए आया।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दस चेलों की भूमिका निभाने वाले अभिनेताओं से पूछें, "आप कैसा महसूस कर रहे हैं?" आप ऐसी बातें सुन सकते हैं, "एक माँ अपने परिवार के बाहर के मामलों में कैसे दखल दे सकती है?"</w:t>
      </w:r>
    </w:p>
    <w:p>
      <w:pPr>
        <w:pStyle w:val="ListBullet"/>
        <w:spacing w:line="240" w:lineRule="auto"/>
        <w:ind w:left="720"/>
      </w:pPr>
      <w:r>
        <w:rPr>
          <w:lang w:val="hi_IN" w:bidi="hi_IN"/>
        </w:rPr>
      </w:r>
      <w:r>
        <w:rPr>
          <w:lang w:val="hi_IN" w:bidi="hi_IN"/>
        </w:rPr>
        <w:t>याकूब और यूहन्ना की भूमिका निभाने वाले अभिनेताओं से पूछें, "आप कैसा महसूस कर रहे हैं?" आप ऐसी बातें सुन सकते हैं, "मेरे साथी चेलों कृपया शान्त हो जाओ। कृपया हमारी माँ को इस मामले से दूर रखो और हम पर और हमारी माँ पर क्रोध मत करो।" यीशु की भूमिका निभाने वाले अभिनेता से पूछें, "आप कैसा महसूस कर रहे हैं?" आप ऐसी बातें सुन सकते हैं, जैसे, कृपया अब बस करो, ये आसान मामले हैं जिनका मैं आसानी से उत्तर दे सकता हूँ, और तुम सबको एक अच्छा उत्तर मिलेगा। मैं बहुत दु:खी हूँ कि मेरे चेले अभी भी नहीं समझ पाए हैं कि मेरा राज्य दुनिया से कैसे अलग है।"</w:t>
      </w:r>
    </w:p>
    <w:p>
      <w:pPr>
        <w:pStyle w:val="ListBullet"/>
        <w:spacing w:line="240" w:lineRule="auto"/>
        <w:ind w:left="720"/>
      </w:pPr>
      <w:r>
        <w:rPr>
          <w:lang w:val="hi_IN" w:bidi="hi_IN"/>
        </w:rPr>
      </w:r>
      <w:r>
        <w:rPr>
          <w:lang w:val="hi_IN" w:bidi="hi_IN"/>
        </w:rPr>
        <w:t>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अब यीशु और उसके बारह </w:t>
      </w:r>
      <w:r>
        <w:rPr>
          <w:b/>
          <w:lang w:val="hi_IN" w:bidi="hi_IN"/>
        </w:rPr>
        <w:t>चेले</w:t>
      </w:r>
      <w:r>
        <w:rPr>
          <w:lang w:val="hi_IN" w:bidi="hi_IN"/>
        </w:rPr>
        <w:t xml:space="preserve"> यरूशलेम की सड़क पर थे। चेले यीशु के सबसे करीबी अनुयायी हैं, जो उससे सीखते हैं और यीशु की शिक्षा के प्रति समर्पित हैं। चेलों का अनुवाद उसी तरह करें जैसे आपने पिछले भागों में किया है, और याद रखें कि </w:t>
      </w:r>
      <w:r>
        <w:rPr>
          <w:lang w:val="hi_IN" w:bidi="hi_IN"/>
        </w:rPr>
        <w:t>चेले</w:t>
      </w:r>
      <w:r>
        <w:rPr>
          <w:lang w:val="hi_IN" w:bidi="hi_IN"/>
        </w:rPr>
        <w:t xml:space="preserve"> मुख्य शब्दावली में है। कुछ अनुवादों में केवल "बारह" कहा गया है, लेकिन यह बारह चेलों को दर्शाता है।</w:t>
      </w:r>
    </w:p>
    <w:p>
      <w:pPr/>
      <w:r>
        <w:rPr>
          <w:lang w:val="hi_IN" w:bidi="hi_IN"/>
        </w:rPr>
      </w:r>
      <w:r>
        <w:rPr>
          <w:lang w:val="hi_IN" w:bidi="hi_IN"/>
        </w:rPr>
        <w:t xml:space="preserve">फिर यीशु कहता है कि कोई उसे अर्थात् </w:t>
      </w:r>
      <w:r>
        <w:rPr>
          <w:b/>
          <w:lang w:val="hi_IN" w:bidi="hi_IN"/>
        </w:rPr>
        <w:t>मनुष्य के पुत्र</w:t>
      </w:r>
      <w:r>
        <w:rPr>
          <w:lang w:val="hi_IN" w:bidi="hi_IN"/>
        </w:rPr>
        <w:t xml:space="preserve"> को </w:t>
      </w:r>
      <w:r>
        <w:rPr>
          <w:b/>
          <w:lang w:val="hi_IN" w:bidi="hi_IN"/>
        </w:rPr>
        <w:t>प्रधान याजकों</w:t>
      </w:r>
      <w:r>
        <w:rPr>
          <w:lang w:val="hi_IN" w:bidi="hi_IN"/>
        </w:rPr>
        <w:t xml:space="preserve"> और </w:t>
      </w:r>
      <w:r>
        <w:rPr>
          <w:b/>
          <w:lang w:val="hi_IN" w:bidi="hi_IN"/>
        </w:rPr>
        <w:t>शास्त्रियों</w:t>
      </w:r>
      <w:r>
        <w:rPr>
          <w:lang w:val="hi_IN" w:bidi="hi_IN"/>
        </w:rPr>
        <w:t xml:space="preserve"> के हाथ पकड़वाएगा। याद रखें कि "मनुष्य का पुत्र" यीशु द्वारा अपने बारे में बात करने के पसंदीदा तरीकों में से एक है। भविष्यद्वक्ता दानिय्येल की पुस्तक में परमेश्वर सारा अधिकार और सामर्थ मनुष्य के पुत्र को दे देता है। यीशु शायद यह शब्द पसंद करता है, क्योंकि यह उपाधि एक साधारण मनुष्य या अलौकिक प्राणी को दर्शा सकती है। </w:t>
      </w:r>
      <w:r>
        <w:rPr>
          <w:lang w:val="hi_IN" w:bidi="hi_IN"/>
        </w:rPr>
        <w:t>मनुष्य का पुत्र</w:t>
      </w:r>
      <w:r>
        <w:rPr>
          <w:lang w:val="hi_IN" w:bidi="hi_IN"/>
        </w:rPr>
        <w:t xml:space="preserve">, </w:t>
      </w:r>
      <w:r>
        <w:rPr>
          <w:b/>
          <w:lang w:val="hi_IN" w:bidi="hi_IN"/>
        </w:rPr>
        <w:t>प्रधान याजकों</w:t>
      </w:r>
      <w:r>
        <w:rPr>
          <w:lang w:val="hi_IN" w:bidi="hi_IN"/>
        </w:rPr>
        <w:t xml:space="preserve"> और </w:t>
      </w:r>
      <w:r>
        <w:rPr>
          <w:lang w:val="hi_IN" w:bidi="hi_IN"/>
        </w:rPr>
        <w:t>शास्त्रियों</w:t>
      </w:r>
      <w:r>
        <w:rPr>
          <w:lang w:val="hi_IN" w:bidi="hi_IN"/>
        </w:rPr>
        <w:t xml:space="preserve"> का अनुवाद उसी तरह करें जैसा आपने पिछले भागों में किया है, और याद रखें कि ये शब्द मुख्य शब्दावली में हैं।</w:t>
      </w:r>
    </w:p>
    <w:p>
      <w:pPr/>
      <w:r>
        <w:rPr>
          <w:lang w:val="hi_IN" w:bidi="hi_IN"/>
        </w:rPr>
      </w:r>
      <w:r>
        <w:rPr>
          <w:lang w:val="hi_IN" w:bidi="hi_IN"/>
        </w:rPr>
        <w:t xml:space="preserve">याकूब और यूहन्ना की माँ यीशु के पास आकर कहती है, "मुझसे प्रतिज्ञा कर कि तेरे </w:t>
      </w:r>
      <w:r>
        <w:rPr>
          <w:b/>
          <w:lang w:val="hi_IN" w:bidi="hi_IN"/>
        </w:rPr>
        <w:t>राज्य</w:t>
      </w:r>
      <w:r>
        <w:rPr>
          <w:lang w:val="hi_IN" w:bidi="hi_IN"/>
        </w:rPr>
        <w:t xml:space="preserve"> में मेरे इन दो पुत्रों में से एक तेरे दाहिने हाथ और दूसरा तेरे बाएँ हाथ बैठेगा।" वह जानती है कि यीशु परमेश्वर के राज्य में राजा बनेगा, वह समय और स्थान जहाँ परमेश्वर अपने लोगों पर शासन करता है। याद रखें कि </w:t>
      </w:r>
      <w:r>
        <w:rPr>
          <w:lang w:val="hi_IN" w:bidi="hi_IN"/>
        </w:rPr>
        <w:t>राज्य</w:t>
      </w:r>
      <w:r>
        <w:rPr>
          <w:lang w:val="hi_IN" w:bidi="hi_IN"/>
        </w:rPr>
        <w:t xml:space="preserve"> या </w:t>
      </w:r>
      <w:r>
        <w:rPr>
          <w:lang w:val="hi_IN" w:bidi="hi_IN"/>
        </w:rPr>
        <w:t>परमेश्वर का राज्य</w:t>
      </w:r>
      <w:r>
        <w:rPr>
          <w:lang w:val="hi_IN" w:bidi="hi_IN"/>
        </w:rPr>
        <w:t xml:space="preserve"> मुख्य शब्दावली में है।</w:t>
      </w:r>
    </w:p>
    <w:p>
      <w:pPr/>
      <w:r>
        <w:rPr>
          <w:lang w:val="hi_IN" w:bidi="hi_IN"/>
        </w:rPr>
      </w:r>
      <w:r>
        <w:rPr>
          <w:lang w:val="hi_IN" w:bidi="hi_IN"/>
        </w:rPr>
        <w:t xml:space="preserve">लेकिन यीशु ने अपने बारह चेलों को अपने चारों ओर इकट्ठा होने के लिए बुलाया और कहा, "तुम जानते हो कि </w:t>
      </w:r>
      <w:r>
        <w:rPr>
          <w:b/>
          <w:lang w:val="hi_IN" w:bidi="hi_IN"/>
        </w:rPr>
        <w:t>अन्यजातियों</w:t>
      </w:r>
      <w:r>
        <w:rPr>
          <w:lang w:val="hi_IN" w:bidi="hi_IN"/>
        </w:rPr>
        <w:t xml:space="preserve"> या </w:t>
      </w:r>
      <w:r>
        <w:rPr>
          <w:b/>
          <w:lang w:val="hi_IN" w:bidi="hi_IN"/>
        </w:rPr>
        <w:t>गैर-यहूदियों</w:t>
      </w:r>
      <w:r>
        <w:rPr>
          <w:lang w:val="hi_IN" w:bidi="hi_IN"/>
        </w:rPr>
        <w:t xml:space="preserve"> के हाकिम लोगों पर शासन करते हैं और जो उच्च पद पर बैठे हैं वे भी अपने लोगों पर शासन करते हैं।" अन्यजाति का मतलब किसी भी गैर-यहूदी व्यक्ति से है। अधिकांश सुसमाचारों में "अन्यजाति" रोमियों को दर्शाता है। अन्यजाति का अनुवाद उसी तरह करें जैसे आपने पिछले भागों में किया है, और याद रखें कि </w:t>
      </w:r>
      <w:r>
        <w:rPr>
          <w:lang w:val="hi_IN" w:bidi="hi_IN"/>
        </w:rPr>
        <w:t>अन्यजाति</w:t>
      </w:r>
      <w:r>
        <w:rPr>
          <w:lang w:val="hi_IN" w:bidi="hi_IN"/>
        </w:rPr>
        <w:t xml:space="preserve"> या गैर-यहूदी मुख्य शब्दावली में है।</w:t>
      </w:r>
    </w:p>
    <w:p>
      <w:pPr/>
      <w:r>
        <w:rPr>
          <w:lang w:val="hi_IN" w:bidi="hi_IN"/>
        </w:rPr>
      </w:r>
      <w:r>
        <w:rPr>
          <w:lang w:val="hi_IN" w:bidi="hi_IN"/>
        </w:rPr>
        <w:t xml:space="preserve">यीशु कहता है कि जो कोई महान बनना चाहता है उसे </w:t>
      </w:r>
      <w:r>
        <w:rPr>
          <w:b/>
          <w:lang w:val="hi_IN" w:bidi="hi_IN"/>
        </w:rPr>
        <w:t>सेवक</w:t>
      </w:r>
      <w:r>
        <w:rPr>
          <w:lang w:val="hi_IN" w:bidi="hi_IN"/>
        </w:rPr>
        <w:t xml:space="preserve">, या ऐसा व्यक्ति बनना चाहिए जो दूसरों के लिए काम करता है। और जो कोई सबसे महत्वपूर्ण बनना चाहता है, उसे </w:t>
      </w:r>
      <w:r>
        <w:rPr>
          <w:b/>
          <w:lang w:val="hi_IN" w:bidi="hi_IN"/>
        </w:rPr>
        <w:t>दास</w:t>
      </w:r>
      <w:r>
        <w:rPr>
          <w:lang w:val="hi_IN" w:bidi="hi_IN"/>
        </w:rPr>
        <w:t xml:space="preserve"> बनना चाहिए, या उस व्यक्ति की तरह होना चाहिए जिस पर किसी और का स्वामित्व हो और जिसे अपने लिए कोई निर्णय लेने की आज़ादी न हो। सेवक और दास का अनुवाद उसी तरह करें जैसे आपने पिछले भागों में किया है, और याद रखें कि </w:t>
      </w:r>
      <w:r>
        <w:rPr>
          <w:lang w:val="hi_IN" w:bidi="hi_IN"/>
        </w:rPr>
        <w:t>सेवक</w:t>
      </w:r>
      <w:r>
        <w:rPr>
          <w:lang w:val="hi_IN" w:bidi="hi_IN"/>
        </w:rPr>
        <w:t xml:space="preserve"> और </w:t>
      </w:r>
      <w:r>
        <w:rPr>
          <w:lang w:val="hi_IN" w:bidi="hi_IN"/>
        </w:rPr>
        <w:t>दास</w:t>
      </w:r>
      <w:r>
        <w:rPr>
          <w:lang w:val="hi_IN" w:bidi="hi_IN"/>
        </w:rPr>
        <w:t xml:space="preserve"> दोनों मुख्य शब्दावली में हैं।</w:t>
      </w:r>
    </w:p>
    <w:p>
      <w:pPr/>
      <w:r>
        <w:rPr>
          <w:lang w:val="hi_IN" w:bidi="hi_IN"/>
        </w:rPr>
      </w:r>
      <w:r>
        <w:rPr>
          <w:lang w:val="hi_IN" w:bidi="hi_IN"/>
        </w:rPr>
        <w:t xml:space="preserve">यीशु कहता है कि मनुष्य का पुत्र कई लोगों के लिए </w:t>
      </w:r>
      <w:r>
        <w:rPr>
          <w:b/>
          <w:lang w:val="hi_IN" w:bidi="hi_IN"/>
        </w:rPr>
        <w:t>छुड़ौती</w:t>
      </w:r>
      <w:r>
        <w:rPr>
          <w:lang w:val="hi_IN" w:bidi="hi_IN"/>
        </w:rPr>
        <w:t xml:space="preserve"> के रूप में आया है। यहाँ यीशु कहता है कि वह लोगों को उनके पापों के दण्ड का भुगतान करने से बचाकर उनकी सेवा करता है। यीशु ऐसा क्रूस पर जान देकर करता है। सुनिश्चित करें कि आप जिस शब्द का उपयोग छुड़ौती के लिए करते हैं उसका अर्थ यह न हो कि यीशु ने पैसे दिए थे। </w:t>
      </w:r>
      <w:r>
        <w:rPr>
          <w:lang w:val="hi_IN" w:bidi="hi_IN"/>
        </w:rPr>
        <w:t>छुड़ौती</w:t>
      </w:r>
      <w:r>
        <w:rPr>
          <w:lang w:val="hi_IN" w:bidi="hi_IN"/>
        </w:rPr>
        <w:t xml:space="preserve"> के लिए इस शब्द का अर्थ है कि यीशु ने एक ऐसा कार्य किया जिसने लोगों को स्वतंत्रता दी।</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20:29–34</w:t>
      </w:r>
      <w:r>
        <w:rPr>
          <w:lang w:val="hi_IN" w:bidi="hi_IN"/>
        </w:rPr>
      </w:r>
    </w:p>
    <w:p>
      <w:pPr>
        <w:pStyle w:val="Heading3"/>
      </w:pPr>
      <w:r>
        <w:rPr>
          <w:lang w:val="hi_IN" w:bidi="hi_IN"/>
        </w:rPr>
        <w:t>सुने और मन में रखें</w:t>
      </w:r>
    </w:p>
    <w:p>
      <w:pPr/>
      <w:r>
        <w:rPr>
          <w:lang w:val="hi_IN" w:bidi="hi_IN"/>
        </w:rPr>
      </w:r>
      <w:r>
        <w:rPr>
          <w:lang w:val="hi_IN" w:bidi="hi_IN"/>
        </w:rPr>
        <w:t>मत्ती 20:29–34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 xml:space="preserve">यह कहानी हमें यीशु के बारे में क्या बताती है? </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यीशु ने अपने चेलों को चुनौती दी कि जो कोई सबसे बड़ा बनना चाहता है, उसे पहले एक सेवक की तरह बनना चाहिए। यीशु और उसके चेले फसह के पर्व के लिए यरूशलेम जा रहे हैं। फसह यहूदियों का एक बड़ा धार्मिक त्योहार है, इसलिए इस समय बहुत से लोग यरूशलेम की ओर उसी सड़क पर यात्रा कर रहे थे। कुछ समय बाद, यीशु और उसके चेले यरीहो नाम के एक शहर में पहुँचे और जब वे वहाँ से निकल रहे थे तो एक बड़ी भीड़ उनके पीछे हो ली। याद रखें कि यरीहो वह अंतिम गाँव या शहर था जिससे होकर यरूशलेम जाने वाला यात्री गुजरता था। पूर्व से यरूशलेम जाने वाला कोई भी व्यक्ति यरीहो से होकर ही गुजरेगा।</w:t>
      </w:r>
    </w:p>
    <w:p>
      <w:pPr/>
      <w:r>
        <w:rPr>
          <w:lang w:val="hi_IN" w:bidi="hi_IN"/>
        </w:rPr>
      </w:r>
      <w:r>
        <w:rPr>
          <w:lang w:val="hi_IN" w:bidi="hi_IN"/>
        </w:rPr>
        <w:t>रुकें और यरीहो से यरूशलेम तक का नक्शा दिखाएँ।</w:t>
      </w:r>
    </w:p>
    <w:p>
      <w:pPr/>
      <w:r>
        <w:rPr>
          <w:lang w:val="hi_IN" w:bidi="hi_IN"/>
        </w:rPr>
      </w:r>
      <w:r>
        <w:rPr>
          <w:lang w:val="hi_IN" w:bidi="hi_IN"/>
        </w:rPr>
        <w:t>तब सड़क के किनारे दो अंधे लोग बैठे हुए थे। जब उन्होंने सुना कि यीशु वहाँ से गुजर रहा है, तो दोनों अंधे लोग चिल्लाए, "हे प्रभु, दाऊद की संतान, हम पर दया कर!" दाऊद की संतान, एक उपाधि है जिसका अर्थ है कि यीशु प्रसिद्ध यहूदी राजा दाऊद का वंशज था। यहूदी इस उपाधि का उपयोग मसीहा या वादा किए गए उद्धारकर्ता को दर्शाने के लिए करते थे, क्योंकि परमेश्वर ने प्रतिज्ञा की थी कि मसीहा दाऊद का वंशज होगा। दाऊद इस्राएल का दूसरा राजा बना। उसने इस्राएल के शत्रुओं को हराने के बाद इस्राएल को एकजुट किया और यरूशलेम में परमेश्वर की आराधना को फिर से स्थापित किया। वे दोनों अंधे लोग यीशु को प्रभु या स्वामी कहकर उसके लिए बहुत सम्मान दिखा रहे थे। उन्होंने उसे दाऊद की संतान कहकर यह दिखाया कि उन्हें भरोसा है कि यीशु उन्हें चंगा कर सकता है। इसका अर्थ है कि वे मानते थे कि वह वादा किया हुआ उद्धारकर्ता या मसीहा हो सकता है।</w:t>
      </w:r>
    </w:p>
    <w:p>
      <w:pPr/>
      <w:r>
        <w:rPr>
          <w:lang w:val="hi_IN" w:bidi="hi_IN"/>
        </w:rPr>
      </w:r>
      <w:r>
        <w:rPr>
          <w:lang w:val="hi_IN" w:bidi="hi_IN"/>
        </w:rPr>
        <w:t>यह यरूशलेम में एक संस्कृति थी कि लोग फसह के पर्व के दौरान गरीबों को दान देते थे या उनकी मदद करते थे। इसका अर्थ यह था कि फसह का पर्व सड़क के किनारे बैठे अंधे लोगों के लिए यीशु से मदद के लिए विनती करने का एक अच्छा समय था। अंधे लोग यह जानते थे कि यीशु कौन है, उन्हें उम्मीद थी कि वह उन्हें चंगा कर सकता है, और उन्हें लगा कि यीशु को दाऊद की संतान कहना उचित है। भीड़ नहीं चाहती थी कि अंधे लोग यीशु को परेशान करें। उन्होंने दोनों अंधे लोगों को चुप रहने के लिए चेतावनी देने का बहुत प्रयास किया, लेकिन दोनों अंधे लोगों ने चुप रहने से मना कर दिया। दोनों अंधे लोग और भी जोर से चिल्लाने लगे, "हे प्रभु, दाऊद की संतान, हम पर दया कर।"</w:t>
      </w:r>
    </w:p>
    <w:p>
      <w:pPr/>
      <w:r>
        <w:rPr>
          <w:lang w:val="hi_IN" w:bidi="hi_IN"/>
        </w:rPr>
      </w:r>
      <w:r>
        <w:rPr>
          <w:lang w:val="hi_IN" w:bidi="hi_IN"/>
        </w:rPr>
        <w:t>यहाँ रुकें और चर्चा करें: आपकी संस्कृति में बीमार या अलग लोगों के साथ अगुवे और लोग कैसा व्यवहार करते हैं। जब ये बीमार लोग सार्वजनिक स्थान पर किसी मदद के लिए पुकारते हैं तो क्या होता है? लोग उनके साथ कैसा व्यवहार करते हैं?</w:t>
      </w:r>
    </w:p>
    <w:p>
      <w:pPr/>
      <w:r>
        <w:rPr>
          <w:lang w:val="hi_IN" w:bidi="hi_IN"/>
        </w:rPr>
      </w:r>
      <w:r>
        <w:rPr>
          <w:lang w:val="hi_IN" w:bidi="hi_IN"/>
        </w:rPr>
        <w:t>यीशु उनकी आवाज़ सुनकर रुक गया। जैसे ही यीशु ने उन दोनों अंधे लोगों को सुना, वह रुक गया और दोनों अंधे लोगों पर ध्यान दिया और उनकी विनती का उत्तर दिया। यह फिर से दिखाता है कि स्वर्ग के राज्य में, परमेश्वर उन लोगों को ज्यादा महत्व देता है जिन्हें अन्य लोग पृथ्वी पर मूल्यवान नहीं मानते हैं। और स्वर्ग में बहुत से लोग यह देखकर हैरान होंगे कि मनुष्य जिस चीज़ को सबसे कम महत्व या सम्मान देता है, परमेश्वर उसी चीज़ को सबसे अधिक महत्व और सम्मान देता है। इसलिए, यीशु ने दोनों अंधे लोगों को बुलाया और यीशु ने उनसे कहा, "तुम क्या चाहते हो कि मैं तुम्हारे लिए करूँ?" दोनों अंधे लोगों ने यीशु से कहा, "प्रभु, हमारी आँखें खुल जाएँ, या हम फिर से देखने लगें।" यहाँ अंधे लोग यीशु से सम्मानजनक तरीके से बात करते हैं जब वे उसे प्रभु कहते हैं। यीशु ने उन पर दया की और उनकी आँखें छूई। तुरन्त वे फिर से देखने लग गए और यीशु के पीछे हो लिए। शायद ये दोनों अंधे व्यक्ति यीशु के चेलों के रूप में उसके पीछे चलने लगे। इस समय, यीशु को शायद यरूशलेम में अपने आगमन और अपनी मृत्यु की चिंता हो, लेकिन फिर भी उसके पास मदद माँगने वाले उन दो अंधे लोगों की मदद करने के लिए करुणा है। बहुत से लोग यीशु की चंगा करने की शक्ति पर विश्वास नहीं करते। लेकिन अब, यीशु द्वारा दोनों अंधों को चंगा करने के बाद, इन लोगों को अब कोई संदेह नहीं है कि यीशु के पास चंगा करने की शक्ति है।</w:t>
      </w:r>
    </w:p>
    <w:p>
      <w:pPr/>
      <w:r>
        <w:rPr>
          <w:lang w:val="hi_IN" w:bidi="hi_IN"/>
        </w:rPr>
      </w:r>
      <w:r>
        <w:rPr>
          <w:lang w:val="hi_IN" w:bidi="hi_IN"/>
        </w:rPr>
        <w:t>यहाँ रुकें और अपनी संस्कृति में चर्चा करें: किसी जरूरतमंद व्यक्ति को किसी अधिकारी या शक्तिशाली व्यक्ति से मदद प्राप्त करने के लिए क्या कहना या करना चाहिए?</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यीशु और उसके चेले यरीहो से निकल रहे हैं।</w:t>
      </w:r>
    </w:p>
    <w:p>
      <w:pPr/>
      <w:r>
        <w:rPr>
          <w:lang w:val="hi_IN" w:bidi="hi_IN"/>
        </w:rPr>
      </w:r>
      <w:r>
        <w:rPr>
          <w:b/>
          <w:lang w:val="hi_IN" w:bidi="hi_IN"/>
        </w:rPr>
        <w:t>दूसरा दृश्य:</w:t>
      </w:r>
      <w:r>
        <w:rPr>
          <w:lang w:val="hi_IN" w:bidi="hi_IN"/>
        </w:rPr>
        <w:t xml:space="preserve"> अंधे लोग यीशु को पुकारते हैं और भीड़ उन्हें डाँटती है।</w:t>
      </w:r>
    </w:p>
    <w:p>
      <w:pPr/>
      <w:r>
        <w:rPr>
          <w:lang w:val="hi_IN" w:bidi="hi_IN"/>
        </w:rPr>
      </w:r>
      <w:r>
        <w:rPr>
          <w:b/>
          <w:lang w:val="hi_IN" w:bidi="hi_IN"/>
        </w:rPr>
        <w:t>तीसरा दृश्य:</w:t>
      </w:r>
      <w:r>
        <w:rPr>
          <w:lang w:val="hi_IN" w:bidi="hi_IN"/>
        </w:rPr>
        <w:t xml:space="preserve"> यीशु को अंधे लोगों पर तरस आया।</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दो अंधे लोग।</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यीशु और उसके चेले यरीहो नाम के एक शहर में पहुँचे। फिर वे शहर से चले गए, और जब वे जा रहे थे तो एक बड़ी भीड़ उनके पीछे हो ली। फिर दो अंधे लोग सड़क के किनारे बैठे थे तभी उन्होंने सुना कि यीशु वहाँ से गुजर रहा है। दोनों अंधे लोगों ने चिल्लाकर कहा, "हे प्रभु, दाऊद की संतान, हम पर दया कर।"</w:t>
      </w:r>
    </w:p>
    <w:p>
      <w:pPr/>
      <w:r>
        <w:rPr>
          <w:lang w:val="hi_IN" w:bidi="hi_IN"/>
        </w:rPr>
      </w:r>
      <w:r>
        <w:rPr>
          <w:lang w:val="hi_IN" w:bidi="hi_IN"/>
        </w:rPr>
        <w:t>दूसरा दृश्य: फिर भीड़ ने दोनों अंधे लोगों को डाँटा। उन्होंने उनसे कहा, "चुप रहो!" लेकिन दोनों अंधे लोग और भी जोर से चिल्लाए, "हे प्रभु, दाऊद की संतान, हम पर दया कर!"</w:t>
      </w:r>
    </w:p>
    <w:p>
      <w:pPr/>
      <w:r>
        <w:rPr>
          <w:lang w:val="hi_IN" w:bidi="hi_IN"/>
        </w:rPr>
      </w:r>
      <w:r>
        <w:rPr>
          <w:lang w:val="hi_IN" w:bidi="hi_IN"/>
        </w:rPr>
        <w:t>तीसरे दृश्य में, यीशु ने उनको सुना और रुक गया। इसलिए, यीशु ने दोनों अंधे लोगों को अपने पास बुलाया। शायद कोई उन दोनों अंधे लोगों को यीशु के पास लाया। यीशु ने उनसे कहा, "तुम क्या चाहते हो कि मैं तुम्हारे लिए करूँ?" दोनों अंधे लोगों ने यीशु से कहा, "प्रभु, हमारी आँखें खुल जाए।" यीशु ने उन पर तरस खाया और उनकी आँखें छूई। तुरन्त वे फिर से देखने लगे और वे यीशु के पीछे हो लिए।</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यीशु और उसके चेले यरीहो से निकल रहे हैं।</w:t>
      </w:r>
    </w:p>
    <w:p>
      <w:pPr/>
      <w:r>
        <w:rPr>
          <w:lang w:val="hi_IN" w:bidi="hi_IN"/>
        </w:rPr>
      </w:r>
      <w:r>
        <w:rPr>
          <w:b/>
          <w:lang w:val="hi_IN" w:bidi="hi_IN"/>
        </w:rPr>
        <w:t>दूसरा दृश्य:</w:t>
      </w:r>
      <w:r>
        <w:rPr>
          <w:lang w:val="hi_IN" w:bidi="hi_IN"/>
        </w:rPr>
        <w:t xml:space="preserve"> अंधे लोग यीशु को पुकारते हैं और भीड़ उन्हें डाँटती है।</w:t>
      </w:r>
    </w:p>
    <w:p>
      <w:pPr/>
      <w:r>
        <w:rPr>
          <w:lang w:val="hi_IN" w:bidi="hi_IN"/>
        </w:rPr>
      </w:r>
      <w:r>
        <w:rPr>
          <w:b/>
          <w:lang w:val="hi_IN" w:bidi="hi_IN"/>
        </w:rPr>
        <w:t>तीसरा दृश्य:</w:t>
      </w:r>
      <w:r>
        <w:rPr>
          <w:lang w:val="hi_IN" w:bidi="hi_IN"/>
        </w:rPr>
        <w:t xml:space="preserve"> यीशु को अंधे लोगों पर दया आती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दो अंधे लोग</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बिन्दुओं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 दूसरी बार जब समूह इस कहानी का अभिनय करे, तो उन्हें कुछ बिंदुओं पर रोक दें।</w:t>
      </w:r>
    </w:p>
    <w:p>
      <w:pPr/>
      <w:r>
        <w:rPr>
          <w:lang w:val="hi_IN" w:bidi="hi_IN"/>
        </w:rPr>
      </w:r>
      <w:r>
        <w:rPr>
          <w:lang w:val="hi_IN" w:bidi="hi_IN"/>
        </w:rPr>
        <w:t>पहले दृश्य में, यीशु और उसके चेले यरीहो नाम के एक शहर में पहुँचे। फिर वे शहर से चले गए, और जब वे निकल रहे थे तो एक बड़ी भीड़ उनके पीछे हो ली। फिर दो अंधे लोग सड़क के किनारे बैठे थे। जब उन्होंने सुना कि यीशु वहाँ से गुजर रहा है, तो दोनों अंधे लोग चिल्लाए, "हे प्रभु, दाऊद की संतान, हम पर दया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पूछें, "आप कैसा महसूस कर रहे हैं?" आप ऐसी बातें सुन सकते हैं: जब मैंने उन दो अंधे लोगों को मेरा ध्यान आकर्षित करने के लिए जोर-जोर से चिल्लाते हुए सुना, तो मुझे उन पर बहुत दया आई।"</w:t>
      </w:r>
    </w:p>
    <w:p>
      <w:pPr>
        <w:pStyle w:val="ListBullet"/>
        <w:spacing w:line="240" w:lineRule="auto"/>
        <w:ind w:left="720"/>
      </w:pPr>
      <w:r>
        <w:rPr>
          <w:lang w:val="hi_IN" w:bidi="hi_IN"/>
        </w:rPr>
      </w:r>
      <w:r>
        <w:rPr>
          <w:lang w:val="hi_IN" w:bidi="hi_IN"/>
        </w:rPr>
        <w:t>अंधे लोगों की भूमिका निभाने वाले अभिनेताओं से पूछें, "आप कैसा महसूस कर रहे हैं?" आप ऐसी बातें सुन सकते हैं: "हमने यीशु के चमत्कारों के बारे में सुना है और अब हमारे लिए भी अपनी दृष्टि प्राप्त करने के चमत्कार का अनुभव करने का समय आ गया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दूसरे दृश्य में, अभिनय करना जारी रखें। फिर भीड़ ने दोनों अंधे लोगों को डाँटा, और उनसे चुप रहने के लिए कहा। दोनों अंधे लोग और भी जोर से चिल्लाए, "हे प्रभु, दाऊद की संतान, हम पर दया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अंधे लोगों की भूमिका निभाने वाले अभिनेताओं से पूछें, "आप कैसा महसूस कर रहे हैं?" आप ऐसी बातें सुन सकते हैं: "हमें अभी पूरी कोशिश करनी होगी, नहीं तो हम यीशु से अपना चमत्कार कभी नहीं पा सकेंगे। जोर-जोर से चिल्लाना ही हमारा पलटवार करने का तरीका है।"</w:t>
      </w:r>
    </w:p>
    <w:p>
      <w:pPr>
        <w:pStyle w:val="ListBullet"/>
        <w:spacing w:line="240" w:lineRule="auto"/>
        <w:ind w:left="720"/>
      </w:pPr>
      <w:r>
        <w:rPr>
          <w:lang w:val="hi_IN" w:bidi="hi_IN"/>
        </w:rPr>
      </w:r>
      <w:r>
        <w:rPr>
          <w:lang w:val="hi_IN" w:bidi="hi_IN"/>
        </w:rPr>
        <w:t>भीड़ की भूमिका निभाने वाले अभिनेताओं से पूछें, "आप कैसा महसूस कर रहे हैं?" आप ऐसी बातें सुन सकते हैं: "हमने सोचा कि अंधे लोग कम महत्वपूर्ण लोग हैं जो यीशु का ध्यान आकर्षित करने और ध्यान भटकाने की कोशिश कर रहे हैं। हम नहीं जानते थे कि वे यीशु का ध्यान आकर्षित करने के लिए पलटवार कर सकते हैं। और वे सफल हो गए!"</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तीसरे दृश्य में, यीशु उनको सुनकर रुक गया। इसलिए, यीशु ने दोनों अंधे लोगों को बुलाया और यीशु ने उनसे कहा, "तुम क्या चाहते हो कि मैं तुम्हारे लिए करूँ?" दोनों अंधे लोगों ने यीशु से कहा, "प्रभु, हमारी आँखें खुल जाएँ।" यीशु ने उन पर तरस खाया और उनकी आँखें छूई। तुरन्त वे फिर से देखने लगे और वे यीशु के पीछे हो लिए।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 "अंधे लोगों को ऊँची आवाज में चिल्लाते हुए सुनना, मुझ पर उनके विश्वास को दिखाता है और मैं उनकी जरूरतों का जवाब देने के लिए प्रेरित हुआ।"</w:t>
      </w:r>
    </w:p>
    <w:p>
      <w:pPr>
        <w:pStyle w:val="ListBullet"/>
        <w:spacing w:line="240" w:lineRule="auto"/>
        <w:ind w:left="720"/>
      </w:pPr>
      <w:r>
        <w:rPr>
          <w:lang w:val="hi_IN" w:bidi="hi_IN"/>
        </w:rPr>
      </w:r>
      <w:r>
        <w:rPr>
          <w:lang w:val="hi_IN" w:bidi="hi_IN"/>
        </w:rPr>
        <w:t>अंधे लोगों की भूमिका निभाने वाले अभिनेताओं से पूछें, "आप कैसा महसूस कर रहे हैं?" आप ऐसी बातें सुन सकते हैं: "हम नहीं जानते कि यीशु के प्रति अपनी ख़ुशी और धन्यवाद कैसे व्यक्त करें। अब हमारी देखने की क्षमता, हमारे जीवन को अधिक सार्थक बनाती है। हमें अंत तक यीशु के पीछे चलते रहना चाहिए।"</w:t>
      </w:r>
    </w:p>
    <w:p>
      <w:pPr>
        <w:pStyle w:val="ListBullet"/>
        <w:spacing w:line="240" w:lineRule="auto"/>
        <w:ind w:left="720"/>
      </w:pPr>
      <w:r>
        <w:rPr>
          <w:lang w:val="hi_IN" w:bidi="hi_IN"/>
        </w:rPr>
      </w:r>
      <w:r>
        <w:rPr>
          <w:lang w:val="hi_IN" w:bidi="hi_IN"/>
        </w:rPr>
        <w:t>अभिनय को फिर से शुरू करें।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दो अंधे लोग सड़क के किनारे बैठे थे जब उन्होंने सुना कि यीशु वहाँ से गुजर रहा है। दोनों अंधे चिल्लाए, "हे </w:t>
      </w:r>
      <w:r>
        <w:rPr>
          <w:b/>
          <w:lang w:val="hi_IN" w:bidi="hi_IN"/>
        </w:rPr>
        <w:t>प्रभु</w:t>
      </w:r>
      <w:r>
        <w:rPr>
          <w:lang w:val="hi_IN" w:bidi="hi_IN"/>
        </w:rPr>
        <w:t xml:space="preserve">, </w:t>
      </w:r>
      <w:r>
        <w:rPr>
          <w:b/>
          <w:lang w:val="hi_IN" w:bidi="hi_IN"/>
        </w:rPr>
        <w:t>दाऊद की संतान</w:t>
      </w:r>
      <w:r>
        <w:rPr>
          <w:lang w:val="hi_IN" w:bidi="hi_IN"/>
        </w:rPr>
        <w:t xml:space="preserve">, हम पर </w:t>
      </w:r>
      <w:r>
        <w:rPr>
          <w:b/>
          <w:lang w:val="hi_IN" w:bidi="hi_IN"/>
        </w:rPr>
        <w:t>दया</w:t>
      </w:r>
      <w:r>
        <w:rPr>
          <w:lang w:val="hi_IN" w:bidi="hi_IN"/>
        </w:rPr>
        <w:t xml:space="preserve"> कर।"</w:t>
      </w:r>
    </w:p>
    <w:p>
      <w:pPr/>
      <w:r>
        <w:rPr>
          <w:lang w:val="hi_IN" w:bidi="hi_IN"/>
        </w:rPr>
      </w:r>
      <w:r>
        <w:rPr>
          <w:b/>
          <w:lang w:val="hi_IN" w:bidi="hi_IN"/>
        </w:rPr>
        <w:t>प्रभु</w:t>
      </w:r>
      <w:r>
        <w:rPr>
          <w:lang w:val="hi_IN" w:bidi="hi_IN"/>
        </w:rPr>
        <w:t xml:space="preserve"> कहने का एक सम्मानजनक तरीका है कि कोई आपका स्वामी है, या आप पर अधिकार रखता है। प्रभु का अनुवाद उसी तरह करें जैसे आपने पहले किया है, और याद रखें कि </w:t>
      </w:r>
      <w:r>
        <w:rPr>
          <w:lang w:val="hi_IN" w:bidi="hi_IN"/>
        </w:rPr>
        <w:t>प्रभु</w:t>
      </w:r>
      <w:r>
        <w:rPr>
          <w:lang w:val="hi_IN" w:bidi="hi_IN"/>
        </w:rPr>
        <w:t xml:space="preserve"> मुख्य शब्दावली में है।</w:t>
      </w:r>
    </w:p>
    <w:p>
      <w:pPr/>
      <w:r>
        <w:rPr>
          <w:lang w:val="hi_IN" w:bidi="hi_IN"/>
        </w:rPr>
      </w:r>
      <w:r>
        <w:rPr>
          <w:lang w:val="hi_IN" w:bidi="hi_IN"/>
        </w:rPr>
        <w:t xml:space="preserve">उन लोगों ने यीशु को </w:t>
      </w:r>
      <w:r>
        <w:rPr>
          <w:b/>
          <w:lang w:val="hi_IN" w:bidi="hi_IN"/>
        </w:rPr>
        <w:t>दाऊद की संतान</w:t>
      </w:r>
      <w:r>
        <w:rPr>
          <w:lang w:val="hi_IN" w:bidi="hi_IN"/>
        </w:rPr>
        <w:t xml:space="preserve"> कहा! यह वाक्यांश एक उपाधि है जिसका अर्थ है कि यीशु राजा दाऊद का वंशज था। यहूदी इस उपाधि का उपयोग </w:t>
      </w:r>
      <w:r>
        <w:rPr>
          <w:lang w:val="hi_IN" w:bidi="hi_IN"/>
        </w:rPr>
        <w:t>मसीहा</w:t>
      </w:r>
      <w:r>
        <w:rPr>
          <w:lang w:val="hi_IN" w:bidi="hi_IN"/>
        </w:rPr>
        <w:t xml:space="preserve"> या प्रतिज्ञा किए गए उद्धारकर्ता को दर्शाने के लिए करते थे, क्योंकि परमेश्वर ने प्रतिज्ञा की थी कि मसीहा दाऊद का वंशज होगा। दाऊद की संतान का अनुवाद उसी तरह करें जैसे आपने पहले किया है, और याद रखें कि </w:t>
      </w:r>
      <w:r>
        <w:rPr>
          <w:lang w:val="hi_IN" w:bidi="hi_IN"/>
        </w:rPr>
        <w:t>दाऊद की संतान</w:t>
      </w:r>
      <w:r>
        <w:rPr>
          <w:lang w:val="hi_IN" w:bidi="hi_IN"/>
        </w:rPr>
        <w:t xml:space="preserve"> मुख्य शब्दावली में है।</w:t>
      </w:r>
    </w:p>
    <w:p>
      <w:pPr/>
      <w:r>
        <w:rPr>
          <w:lang w:val="hi_IN" w:bidi="hi_IN"/>
        </w:rPr>
      </w:r>
      <w:r>
        <w:rPr>
          <w:lang w:val="hi_IN" w:bidi="hi_IN"/>
        </w:rPr>
        <w:t xml:space="preserve">उन लोगों ने यीशु से कहा कि वह उन पर </w:t>
      </w:r>
      <w:r>
        <w:rPr>
          <w:b/>
          <w:lang w:val="hi_IN" w:bidi="hi_IN"/>
        </w:rPr>
        <w:t>दया</w:t>
      </w:r>
      <w:r>
        <w:rPr>
          <w:lang w:val="hi_IN" w:bidi="hi_IN"/>
        </w:rPr>
        <w:t xml:space="preserve"> करे, या उनके प्रति करुणा दिखाए। दया का अनुवाद उसी तरह करें जैसे आपने पहले किया है, और याद रखें कि </w:t>
      </w:r>
      <w:r>
        <w:rPr>
          <w:lang w:val="hi_IN" w:bidi="hi_IN"/>
        </w:rPr>
        <w:t>दया</w:t>
      </w:r>
      <w:r>
        <w:rPr>
          <w:lang w:val="hi_IN" w:bidi="hi_IN"/>
        </w:rPr>
        <w:t xml:space="preserve">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21:1–11</w:t>
      </w:r>
      <w:r>
        <w:rPr>
          <w:lang w:val="hi_IN" w:bidi="hi_IN"/>
        </w:rPr>
      </w:r>
    </w:p>
    <w:p>
      <w:pPr>
        <w:pStyle w:val="Heading3"/>
      </w:pPr>
      <w:r>
        <w:rPr>
          <w:lang w:val="hi_IN" w:bidi="hi_IN"/>
        </w:rPr>
        <w:t>सुने और मन में रखें</w:t>
      </w:r>
    </w:p>
    <w:p>
      <w:pPr/>
      <w:r>
        <w:rPr>
          <w:lang w:val="hi_IN" w:bidi="hi_IN"/>
        </w:rPr>
      </w:r>
      <w:r>
        <w:rPr>
          <w:lang w:val="hi_IN" w:bidi="hi_IN"/>
        </w:rPr>
        <w:t>मत्ती 21:1–11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भाग एक ऐसी कहानी बताता है जो मत्ती की पुस्तक के एक नए भाग की शुरुआत करती है। यह भाग यीशु के क्रूस पर मरने से पहले यरूशलेम में बिताए गए आखरी कुछ दिनों के बारे में होगा। यीशु और उसके चेले यहूदिया की राजधानी यरूशलेम की यात्रा कर रहे हैं, ताकि वे फसह के पर्व में भाग ले सकें। पुराने नियम में, परमेश्वर ने सभी यहूदी लोगों से कहा कि वे साल में तीन बार यरूशलेम में इकट्ठा होकर परमेश्वर के सम्मान में त्योहार मनाएँ। इसलिए यीशु और उसके चेले लोगों की बड़ी भीड़ का हिस्सा थे जो सभी यरूशलेम में इकट्ठा हो रहे थे।</w:t>
      </w:r>
    </w:p>
    <w:p>
      <w:pPr/>
      <w:r>
        <w:rPr>
          <w:lang w:val="hi_IN" w:bidi="hi_IN"/>
        </w:rPr>
      </w:r>
      <w:r>
        <w:rPr>
          <w:lang w:val="hi_IN" w:bidi="hi_IN"/>
        </w:rPr>
        <w:t>फसह का पर्व वह समय था जब यहूदी इस बात को याद करते थे कि जब वे मिस्र में गुलामी में थे तो परमेश्वर ने उन्हें कैसे बचाया था। उस समय, मिस्रियों के सभी पहले पुत्रों की मृत्यु हो गई, लेकिन परमेश्वर ने अपने लोगों से कहा कि वे एक मेमना बलिदान करें ताकि उनके पुत्र न मरें। परमेश्वर के लोगों के पहले पुत्रों के बजाय मेमने की मृत्यु हुई। मत्ती के इस भाग में, यीशु फसह का पर्व मनाने के लिए यरूशलेम आ रहा है। लेकिन वह फसह को पूरा करने के लिए भी आ रहा है। वह उस मेमने की तरह होगा जो परमेश्वर के लोगों के स्थान पर मरता है।</w:t>
      </w:r>
    </w:p>
    <w:p>
      <w:pPr/>
      <w:r>
        <w:rPr>
          <w:lang w:val="hi_IN" w:bidi="hi_IN"/>
        </w:rPr>
      </w:r>
      <w:r>
        <w:rPr>
          <w:lang w:val="hi_IN" w:bidi="hi_IN"/>
        </w:rPr>
        <w:t>यह कहानी हमें यह बताकर शुरू होती है कि यीशु और उसके चेले अब यरूशलेम के बहुत करीब हैं। वे बैतफगे नाम के एक गाँव में पहुँच गए हैं, जो यरूशलेम शहर के बाहर था, लेकिन इतना करीब था कि कोई भी व्यक्ति एक घंटे से भी कम समय में पैदल शहर में पहुँच सकता था। मत्ती उल्लेख करता है कि बैतफगे, जैतून पर्वत पर स्थित था जो कि यरूशलेम के पूर्व में एक पहाड़ था।</w:t>
      </w:r>
    </w:p>
    <w:p>
      <w:pPr/>
      <w:r>
        <w:rPr>
          <w:lang w:val="hi_IN" w:bidi="hi_IN"/>
        </w:rPr>
      </w:r>
      <w:r>
        <w:rPr>
          <w:lang w:val="hi_IN" w:bidi="hi_IN"/>
        </w:rPr>
        <w:t>समूह को यीशु के गलील से यरूशलेम तक के मार्ग का नक्शा दिखाएँ। नक्शे पर बैतफगे और जैतून के पहाड़ को इंगित करें।</w:t>
      </w:r>
    </w:p>
    <w:p>
      <w:pPr/>
      <w:r>
        <w:rPr>
          <w:lang w:val="hi_IN" w:bidi="hi_IN"/>
        </w:rPr>
      </w:r>
      <w:r>
        <w:rPr>
          <w:lang w:val="hi_IN" w:bidi="hi_IN"/>
        </w:rPr>
        <w:t>यीशु और उसके चेले गलील से इस स्थान तक पैदल चले हैं। लेकिन जिस समय वह यरूशलेम में प्रवेश करता है, उस समय यीशु चलने के बजाय एक गधे पर सवारी करना चुनता है। वह दो चेलों को भेजता है कि वे दो पशु खोलकर उसके पास लाएँ: एक वयस्क गधी और उसका बच्चा। यदि कोई उनसे पूछे कि वे पशुओं को क्यों ले जा रहे हैं, तो यीशु अपने चेलों से कहता है कि वे केवल यह कहें कि प्रभु को उनकी जरूरत है।</w:t>
      </w:r>
    </w:p>
    <w:p>
      <w:pPr/>
      <w:r>
        <w:rPr>
          <w:lang w:val="hi_IN" w:bidi="hi_IN"/>
        </w:rPr>
      </w:r>
      <w:r>
        <w:rPr>
          <w:lang w:val="hi_IN" w:bidi="hi_IN"/>
        </w:rPr>
        <w:t>समूह को एक गधी और उसके बच्चे की एक तस्वीर दिखाएँ।</w:t>
      </w:r>
    </w:p>
    <w:p>
      <w:pPr/>
      <w:r>
        <w:rPr>
          <w:lang w:val="hi_IN" w:bidi="hi_IN"/>
        </w:rPr>
      </w:r>
      <w:r>
        <w:rPr>
          <w:lang w:val="hi_IN" w:bidi="hi_IN"/>
        </w:rPr>
        <w:t>इस तरह यरूशलेम में आना यह कहने जैसा था, "मैं तुम्हारा राजा और उद्धारकर्ता हूँ," हालाँकि यीशु ने ये शब्द नहीं कहे थे। यह लोगों को पुराने नियम के राजा दाऊद की याद दिलाता जब वह उसके विरुद्ध विद्रोह करने वाले लोगों के खिलाफ युद्ध जीतने के बाद यरूशलेम लौटता है। भले ही दाऊद ने लड़ाई जीत ली, फिर भी वह शांति से वापस आया। उसने अपने खिलाफ लड़ने वाले लोगों से बदला नहीं लिया। यीशु का गधे पर सवार होकर यरूशलेम में प्रवेश करना लोगों को भविष्यद्वक्ता जकर्याह के एक भाग की याद दिलाता है। मत्ती अपने संदेश को अधिक स्पष्ट करने के लिए इस भाग को उद्धृत करता है। यह भाग, "सिय्योन की बेटी से कह" या "सिय्योन पुत्री से कह," से शुरू होता है, यह इस बात पर निर्भर करता है कि आप कौन सा अनुवाद पढ़ रहे हैं। "सिय्योन की बेटी" पुराने नियम में एक आम वाक्यांश है जिसका अर्थ है यरूशलेम के लोग। अपनी भविष्यवाणी में, जकर्याह ने प्रतिज्ञा की कि यरूशलेम का राजा एक गधे पर सवार होकर यरूशलेम आएगा। राजा दीन या विनम्र होगा। गधा एक शांत स्वभाव का जानवर है, जो उन शक्तिशाली घोड़ों के समान नहीं, जिन पर राजा सवार होकर अन्य गोत्रों या लोगों के खिलाफ लड़ने जाते थे। इसलिए यीशु यह दिखा रहा है कि वह राजा और मसीहा या उद्धारकर्ता है, लेकिन वह उन मानवीय राजाओं की तरह नहीं है जो लोगों को कुचलना और उन पर प्रभुता करना चाहते हैं।</w:t>
      </w:r>
    </w:p>
    <w:p>
      <w:pPr/>
      <w:r>
        <w:rPr>
          <w:lang w:val="hi_IN" w:bidi="hi_IN"/>
        </w:rPr>
      </w:r>
      <w:r>
        <w:rPr>
          <w:lang w:val="hi_IN" w:bidi="hi_IN"/>
        </w:rPr>
        <w:t>रुकें और अपने समूह के साथ नीचे दिए गए प्रश्नों पर चर्चा करें: आपकी संस्कृति में, एक अगुवा कैसा दिखता है और वह कैसे व्यवहार करता है? आप कैसे देख या जान सकते हैं कि कोई व्यक्ति अगुवा है? यह कैसे दिखता है जब कोई अगुवा एक स्थान से दूसरे स्थान पर यात्रा करता है?</w:t>
      </w:r>
    </w:p>
    <w:p>
      <w:pPr/>
      <w:r>
        <w:rPr>
          <w:lang w:val="hi_IN" w:bidi="hi_IN"/>
        </w:rPr>
      </w:r>
      <w:r>
        <w:rPr>
          <w:lang w:val="hi_IN" w:bidi="hi_IN"/>
        </w:rPr>
        <w:t>जकर्याह से यह उद्धरण देने के बाद, मत्ती हमें बताता है कि दोनों चेलों ने वही किया जो यीशु ने उन्हें करने के लिए कहा था। वे माँ और बच्चे को लाए, और उन्होंने यीशु के बैठने के लिए उसकी पीठ पर कपड़े डाल दिए। मत्ती हमें यह नहीं बताता कि यीशु वास्तव में किस गधे पर सवार हुआ। मरकुस और लूका के सुसमाचार हमें बताते हैं कि यीशु ने गधी के बच्चे पर सवारी की थी जिस पर पहले कभी कोई नहीं बैठा था। इसका मतलब यह होगा कि बड़ी भीड़ में गधा आसानी से डर सकता है और घबरा सकता है। इसलिए यह सम्भव है कि यीशु ने उनसे माँ को भी लाने के लिए कहा ताकि इससे छोटे गधे को शान्त रहने में मदद मिलेगी।</w:t>
      </w:r>
    </w:p>
    <w:p>
      <w:pPr/>
      <w:r>
        <w:rPr>
          <w:lang w:val="hi_IN" w:bidi="hi_IN"/>
        </w:rPr>
      </w:r>
      <w:r>
        <w:rPr>
          <w:lang w:val="hi_IN" w:bidi="hi_IN"/>
        </w:rPr>
        <w:t>यीशु गधे पर बैठता है और पहाड़ की चोटी से नीचे उतरते हुए दूसरी ओर यरूशलेम शहर की ओर बढ़ने लगता है। यीशु के साथ एक बहुत बड़ी भीड़ भी है। वे अन्य यहूदी हैं जो फसह के पर्व के लिए यरूशलेम की यात्रा कर रहे हैं। उनमें से बहुत से लोग यीशु की तरह गलील से आए होंगे। भीड़ में शायद कई लोग हो सकते थे जो यीशु का अनुसरण कर रहे थे और कुछ समय से उसकी शिक्षाओं को सुन रहे थे। वे उसे अपना राजा और मसीहा मानकर उसका सम्मान करते हैं और जिस रास्ते से वह आने वाला होता है उस रास्ते में वे कपड़े और पेड़ों की डालियाँ बिछा देते हैं। वे भजनसंहिता से लिए गए शब्दों को लेकर ऊँचे स्वर से स्तुति करते हैं: “होशाना” और “धन्य है वह जो प्रभु के नाम से आता है।” वे यीशु को "दाऊद की संतान" कहते हैं, एक ऐसी उपाधि जिसे लोग दाऊद के परिवार के उस राजा के रूप में समझते थे, जिसके बारे में परमेश्वर ने वादा किया था कि वह इस्राएल को बचाएगा।</w:t>
      </w:r>
    </w:p>
    <w:p>
      <w:pPr/>
      <w:r>
        <w:rPr>
          <w:lang w:val="hi_IN" w:bidi="hi_IN"/>
        </w:rPr>
      </w:r>
      <w:r>
        <w:rPr>
          <w:lang w:val="hi_IN" w:bidi="hi_IN"/>
        </w:rPr>
        <w:t>समूह को यरूशलेम से दिखाई देने वाले जैतून के पहाड़ की तस्वीर दिखाएँ।</w:t>
      </w:r>
    </w:p>
    <w:p>
      <w:pPr/>
      <w:r>
        <w:rPr>
          <w:lang w:val="hi_IN" w:bidi="hi_IN"/>
        </w:rPr>
      </w:r>
      <w:r>
        <w:rPr>
          <w:lang w:val="hi_IN" w:bidi="hi_IN"/>
        </w:rPr>
        <w:t>इस समय, यीशु यरूशलेम के शहर में प्रवेश करता है। प्राचीन इस्राएल के अन्य शहरों की तरह, यरूशलेम के चारों ओर एक बड़ी दीवार थी ताकि दुश्मन शहर में प्रवेश न कर सकें। शहर में अलग-अलग जगहों पर ऐसे द्वार थे जिन्हें शहर के लोग दुश्मन के आने की सूचना मिलने पर बंद कर सकते थे। यीशु और अन्य यात्रियों को शहर में प्रवेश करने के लिए इन्हीं फाटकों में से एक से होकर गुजरना पड़ा।</w:t>
      </w:r>
    </w:p>
    <w:p>
      <w:pPr/>
      <w:r>
        <w:rPr>
          <w:lang w:val="hi_IN" w:bidi="hi_IN"/>
        </w:rPr>
      </w:r>
      <w:r>
        <w:rPr>
          <w:lang w:val="hi_IN" w:bidi="hi_IN"/>
        </w:rPr>
        <w:t>समूह को शहर की दीवारों की एक तस्वीर दिखाएँ जिसमें एक द्वार हो, जहाँ से लोग प्रवेश कर सकते हैं।</w:t>
      </w:r>
    </w:p>
    <w:p>
      <w:pPr/>
      <w:r>
        <w:rPr>
          <w:lang w:val="hi_IN" w:bidi="hi_IN"/>
        </w:rPr>
      </w:r>
      <w:r>
        <w:rPr>
          <w:lang w:val="hi_IN" w:bidi="hi_IN"/>
        </w:rPr>
        <w:t>शहर के द्वारों में प्रवेश करने के बाद, मत्ती हमें यरूशलेम में रहने वाले लोगों की प्रतिक्रिया के बारे में बताता है। वहाँ एक बड़ी हलचल मच गई थी, और लोग सोचने लगे, "यह कौन है?" लोगों को शायद इस बात की चिंता रही होगी कि शहर में राजा के रूप में आने वाला कोई व्यक्ति यरूशलेम के मौजूदा शासकों के साथ परेशानी खड़ी कर सकता है। लोगों को यीशु पर संदेह इसलिए भी हो सकता था क्योंकि वह गलील से आया एक बाहरी व्यक्ति था, न कि उनकी तरह यरूशलेम का मूल निवासी।</w:t>
      </w:r>
    </w:p>
    <w:p>
      <w:pPr/>
      <w:r>
        <w:rPr>
          <w:lang w:val="hi_IN" w:bidi="hi_IN"/>
        </w:rPr>
      </w:r>
      <w:r>
        <w:rPr>
          <w:lang w:val="hi_IN" w:bidi="hi_IN"/>
        </w:rPr>
        <w:t>यीशु के साथ आई यात्रियों की भीड़, यरूशलेम के लोगों द्वारा पूछे जा रहे प्रश्न का उत्तर देती है। वे कहते हैं, "यह गलील के नासरत का भविष्यद्वक्ता यीशु है।" वे उसे भविष्यद्वक्ता कहकर यह दर्शाते हैं कि वे मानते हैं कि परमेश्वर ने उसे भेजा है। उसके गाँव और प्रान्त का नाम बताकर, वे दिखाते हैं कि यरूशलेम उसका घर नहीं है। इससे लोगों और विशेष रूप से यरूशलेम के अगुवों में तनाव बढ़ जाता है जो इसके बाद आने वाली कहानियों में लगातार बढ़ता रहेगा।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3 दृश्य हैं।</w:t>
      </w:r>
    </w:p>
    <w:p>
      <w:pPr/>
      <w:r>
        <w:rPr>
          <w:lang w:val="hi_IN" w:bidi="hi_IN"/>
        </w:rPr>
      </w:r>
      <w:r>
        <w:rPr>
          <w:b/>
          <w:lang w:val="hi_IN" w:bidi="hi_IN"/>
        </w:rPr>
        <w:t>पहला दृश्य:</w:t>
      </w:r>
      <w:r>
        <w:rPr>
          <w:lang w:val="hi_IN" w:bidi="hi_IN"/>
        </w:rPr>
        <w:t xml:space="preserve"> यीशु और उसके चेले कुछ समय से यात्रा कर रहे हैं, और अब वे यरूशलेम के करीब हैं। वे बैतफगे नाम के गाँव में पहुँचते हैं। यीशु अपने दो चेलों को यरूशलेम में प्रवेश करते समय सवारी के लिए एक गधा लाने के लिए भेजता है।</w:t>
      </w:r>
    </w:p>
    <w:p>
      <w:pPr/>
      <w:r>
        <w:rPr>
          <w:lang w:val="hi_IN" w:bidi="hi_IN"/>
        </w:rPr>
      </w:r>
      <w:r>
        <w:rPr>
          <w:b/>
          <w:lang w:val="hi_IN" w:bidi="hi_IN"/>
        </w:rPr>
        <w:t>दूसरा दृश्य:</w:t>
      </w:r>
      <w:r>
        <w:rPr>
          <w:lang w:val="hi_IN" w:bidi="hi_IN"/>
        </w:rPr>
        <w:t xml:space="preserve"> जब यीशु गधे पर बैठ कर जैतून के पहाड़ से यरूशलेम की ओर जाता है तो उसके साथ यात्रा करने वाली भीड़ अपने वस्त्र और डालियाँ सड़क पर बिछा देती है। वे चलते-चलते परमेश्वर की स्तुति करते हैं।</w:t>
      </w:r>
    </w:p>
    <w:p>
      <w:pPr/>
      <w:r>
        <w:rPr>
          <w:lang w:val="hi_IN" w:bidi="hi_IN"/>
        </w:rPr>
      </w:r>
      <w:r>
        <w:rPr>
          <w:b/>
          <w:lang w:val="hi_IN" w:bidi="hi_IN"/>
        </w:rPr>
        <w:t>तीसरा दृश्य:</w:t>
      </w:r>
      <w:r>
        <w:rPr>
          <w:lang w:val="hi_IN" w:bidi="hi_IN"/>
        </w:rPr>
        <w:t xml:space="preserve"> यीशु गधे पर सवार होकर और अपने चारों ओर बड़ी भीड़ के साथ यरूशलेम शहर में प्रवेश करता है। यरूशलेम के लोग परेशान होकर पूछते हैं कि वह कौन है। यात्रियों की भीड़ में शामिल यात्री उत्तर देते हैं, "यह गलील के नासरत का भविष्यद्वक्ता, यीशु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दो चेले</w:t>
      </w:r>
    </w:p>
    <w:p>
      <w:pPr>
        <w:pStyle w:val="ListBullet"/>
        <w:spacing w:line="240" w:lineRule="auto"/>
        <w:ind w:left="720"/>
      </w:pPr>
      <w:r>
        <w:rPr>
          <w:lang w:val="hi_IN" w:bidi="hi_IN"/>
        </w:rPr>
      </w:r>
      <w:r>
        <w:rPr>
          <w:lang w:val="hi_IN" w:bidi="hi_IN"/>
        </w:rPr>
        <w:t>यीशु के 12 सबसे करीबी चेलों में से बाकी के 10</w:t>
      </w:r>
    </w:p>
    <w:p>
      <w:pPr>
        <w:pStyle w:val="ListBullet"/>
        <w:spacing w:line="240" w:lineRule="auto"/>
        <w:ind w:left="720"/>
      </w:pPr>
      <w:r>
        <w:rPr>
          <w:lang w:val="hi_IN" w:bidi="hi_IN"/>
        </w:rPr>
      </w:r>
      <w:r>
        <w:rPr>
          <w:lang w:val="hi_IN" w:bidi="hi_IN"/>
        </w:rPr>
        <w:t>त्योहार के लिए यरूशलेम की यात्रा करने वाले लोग</w:t>
      </w:r>
    </w:p>
    <w:p>
      <w:pPr>
        <w:pStyle w:val="ListBullet"/>
        <w:spacing w:line="240" w:lineRule="auto"/>
        <w:ind w:left="720"/>
      </w:pPr>
      <w:r>
        <w:rPr>
          <w:lang w:val="hi_IN" w:bidi="hi_IN"/>
        </w:rPr>
      </w:r>
      <w:r>
        <w:rPr>
          <w:lang w:val="hi_IN" w:bidi="hi_IN"/>
        </w:rPr>
        <w:t>यरूशलेम के लोग</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जब कहानी शुरू होती है, तब यीशु और उसके चेले गलील से यरूशलेम पहुँचने के लिए शायद एक सप्ताह से यात्रा कर रहे होते हैं। वे यरूशलेम से पहले अंतिम गाँव में पहुँचते हैं, जो यरूशलेम के पास एक पहाड़ के किनारे पर स्थित है। उनके स्थान और यरूशलेम के बीच में एक घाटी है।</w:t>
      </w:r>
    </w:p>
    <w:p>
      <w:pPr/>
      <w:r>
        <w:rPr>
          <w:lang w:val="hi_IN" w:bidi="hi_IN"/>
        </w:rPr>
      </w:r>
      <w:r>
        <w:rPr>
          <w:lang w:val="hi_IN" w:bidi="hi_IN"/>
        </w:rPr>
        <w:t>यह याद रखना महत्वपूर्ण है कि सभी यहूदी लोगों से फसह के पर्व के लिए यरूशलेम की यात्रा करने की उम्मीद की जाती थी। इसलिए सड़कें बहुत भीड़-भाड़ वाली होती थी। यरूशलेम में सभी आने वाले लोगों के लिए रहने की पर्याप्त जगह नहीं थी, इसलिए लोग त्योहार के दौरान पूरे शहर में तम्बू में सोते थे। मत्ती कहता है कि यीशु के चारों ओर "बड़ी भीड़" अब "विशाल भीड़" बन गई है।</w:t>
      </w:r>
    </w:p>
    <w:p>
      <w:pPr/>
      <w:r>
        <w:rPr>
          <w:lang w:val="hi_IN" w:bidi="hi_IN"/>
        </w:rPr>
      </w:r>
      <w:r>
        <w:rPr>
          <w:lang w:val="hi_IN" w:bidi="hi_IN"/>
        </w:rPr>
        <w:t>जब वे बैतफगे गाँव में पहुँचते हैं, तो यीशु अपने दो चेलों को गाँव में भेजता है। बैतफगे एक गाँव था, जहाँ 50 से 150 लोग रहते थे। यीशु चेलों को निर्देश देता है कि दो गधे, एक माँ और बछड़े को कहाँ से लेकर आना है। वह कहता है कि उन्हें खोल कर उसके पास ले आना। यदि कोई उनसे कुछ कहे, तो वह उनसे कहने के लिए कहता है कि "प्रभु को उनकी आवश्यकता है।"</w:t>
      </w:r>
    </w:p>
    <w:p>
      <w:pPr/>
      <w:r>
        <w:rPr>
          <w:lang w:val="hi_IN" w:bidi="hi_IN"/>
        </w:rPr>
      </w:r>
      <w:r>
        <w:rPr>
          <w:lang w:val="hi_IN" w:bidi="hi_IN"/>
        </w:rPr>
        <w:t>फिर इस भाग में भविष्यद्वक्ता जकर्याह का उद्धरण शामिल है। यीशु जकर्याह की भविष्यवाणी को पूरा कर रहा है कि एक शांतिप्रिय राजा यरूशलेम में एक गधे पर बैठकर आएगा, न कि किसी शक्तिशाली युद्ध के घोड़े पर। जब यीशु यरूशलेम में पहुँचा होगा तो लोग शायद इस भाग के बारे में सोच रहे होंगे, क्योंकि यह उनके लिए परिचित था।</w:t>
      </w:r>
    </w:p>
    <w:p>
      <w:pPr/>
      <w:r>
        <w:rPr>
          <w:lang w:val="hi_IN" w:bidi="hi_IN"/>
        </w:rPr>
      </w:r>
      <w:r>
        <w:rPr>
          <w:lang w:val="hi_IN" w:bidi="hi_IN"/>
        </w:rPr>
        <w:t>दोनों चेले गधों को लाते हैं, और यीशु के चेले, यीशु के बैठने के लिए उसकी पीठ पर वस्त्र बिछाते हैं। फिर वे यरूशलेम की अपनी यात्रा के अंतिम 1 या 2 मील की दूरी तय करना शुरू करते हैं। वे शायद जैतून के पहाड़ की चोटी पर जाएँगे, और पहाड़ी पर आने के बाद, वे बैतफगे और यरूशलेम के बीच की घाटी में नीचे उतरेंगे। फिर वे यरूशलेम के शहर के द्वारों की ओर फिर से ऊपर चढ़ेंगे। यीशु के साथ चलने वाली भीड़ बहुत विशाल थी। वे चलते-चलते स्तुति कर रहे थे। और उन्होंने उसके सामने भूमि पर अपने कपड़े बिछा दिए, ताकि यह दिखाया जा सके कि उन्होंने उसे राजा की तरह सम्मान दिया है। वे सड़क पर खजूर के पेड़ों की डालियाँ भी बिछा देते हैं। हर कोई निश्चित रूप से इस बड़े जुलूस और शोर पर ध्यान देगा।</w:t>
      </w:r>
    </w:p>
    <w:p>
      <w:pPr/>
      <w:r>
        <w:rPr>
          <w:lang w:val="hi_IN" w:bidi="hi_IN"/>
        </w:rPr>
      </w:r>
      <w:r>
        <w:rPr>
          <w:lang w:val="hi_IN" w:bidi="hi_IN"/>
        </w:rPr>
        <w:t>जब यीशु और उसके चेले आखिरकार शहर के फाटकों में प्रवेश करते हैं, तो वे यरूशलेम में हलचल पैदा कर देते हैं। शहर के लोग पूछने लगते हैं, "यह कौन है?" और यीशु के साथ मौजूद भीड़ उत्तर देती है, "यह गलील के नासरत का भविष्यद्वक्ता, यीशु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दो चेले</w:t>
      </w:r>
    </w:p>
    <w:p>
      <w:pPr>
        <w:pStyle w:val="ListBullet"/>
        <w:spacing w:line="240" w:lineRule="auto"/>
        <w:ind w:left="720"/>
      </w:pPr>
      <w:r>
        <w:rPr>
          <w:lang w:val="hi_IN" w:bidi="hi_IN"/>
        </w:rPr>
      </w:r>
      <w:r>
        <w:rPr>
          <w:lang w:val="hi_IN" w:bidi="hi_IN"/>
        </w:rPr>
        <w:t>यीशु के 12 सबसे करीबी चेलों में से अन्य 10</w:t>
      </w:r>
    </w:p>
    <w:p>
      <w:pPr>
        <w:pStyle w:val="ListBullet"/>
        <w:spacing w:line="240" w:lineRule="auto"/>
        <w:ind w:left="720"/>
      </w:pPr>
      <w:r>
        <w:rPr>
          <w:lang w:val="hi_IN" w:bidi="hi_IN"/>
        </w:rPr>
      </w:r>
      <w:r>
        <w:rPr>
          <w:lang w:val="hi_IN" w:bidi="hi_IN"/>
        </w:rPr>
        <w:t>त्योहार के लिए यरूशलेम की यात्रा करने वाली एक बड़ी भीड़</w:t>
      </w:r>
    </w:p>
    <w:p>
      <w:pPr>
        <w:pStyle w:val="ListBullet"/>
        <w:spacing w:line="240" w:lineRule="auto"/>
        <w:ind w:left="720"/>
      </w:pPr>
      <w:r>
        <w:rPr>
          <w:lang w:val="hi_IN" w:bidi="hi_IN"/>
        </w:rPr>
      </w:r>
      <w:r>
        <w:rPr>
          <w:lang w:val="hi_IN" w:bidi="hi_IN"/>
        </w:rPr>
        <w:t>यरूशलेम के लोग</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बिन्दुओं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सुनिश्चित करें कि समूह कहानी में विभिन्न स्थानों को समझता है। यह यरूशलेम के पूर्व में स्थित जैतून के पहाड़ से शुरू होता है, जो बैतफगे नामक गाँव के पास है। यीशु दो चेलों को गाँव में भेजता है और उन्हें बताता है कि दो गधे कहाँ पर मिलेंगे। वह कहता है कि गधों को खोलकर उसके पास ले आओ।</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दोनों चेलों की भूमिका निभाने वाले अभिनेताों से पूछें, "जब यीशु आपसे इन दो गधों को लाने के लिए कहता है तो आपको कैसा महसूस होता है?" आप ऐसे उत्तर सुन सकते हैं, "अजीब है," "मुझे डर है कि कोई हम पर चोरी का आरोप लगा देगा," या "मुझे अजीब लगता है, लेकिन मुझे यीशु पर भरोसा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यीशु गधे पर बैठकर, यरूशलेम की ओर अपनी अंतिम यात्रा शुरू करता है, तो यीशु के साथ यात्रियों की बहुत बड़ी भीड़ होती है। यह पहले से ही एक रोमांचक समय है क्योंकि वे त्योहार के लिए यरूशलेम में पहुँच रहे हैं। समूह यह अभिनय कर सकता है कि लोगों की इतनी बड़ी भीड़ में यात्रा करना कैसा रहा होगा। भीड़ के बीच में यीशु है, जो गधे पर सवार है, जैसा जकर्याह ने मसीह के बारे में प्रतिज्ञा की थी। मत्ती हमें बताता है कि अधिकांश लोगों ने अपने वस्त्र उतारकर यीशु के सामने भूमि पर बिछा दिए। कल्पना करें कि वहाँ कितने वस्त्र होंगे! लोग स्तुति कर रहे हैं और यीशु को "दाऊद की संतान" कह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यात्रियों की भीड़ की भूमिका निभाने वाले अभिनेताों से पूछें, "आप अभी कैसा महसूस कर रहे हैं?" आप ऐसे उत्तर सुन सकते हैं, "मैं बहुत खुश हूँ!" "मैं उत्साहित हूँ कि हमारा राजा आखिरकार हमें बचाने के लिए यहाँ है।" "मैं सम्मानित महसूस करता हूँ कि मुझे यह देखने का अवसर मिला।"</w:t>
      </w:r>
    </w:p>
    <w:p>
      <w:pPr>
        <w:pStyle w:val="ListBullet"/>
        <w:spacing w:line="240" w:lineRule="auto"/>
        <w:ind w:left="720"/>
      </w:pPr>
      <w:r>
        <w:rPr>
          <w:lang w:val="hi_IN" w:bidi="hi_IN"/>
        </w:rPr>
      </w:r>
      <w:r>
        <w:rPr>
          <w:lang w:val="hi_IN" w:bidi="hi_IN"/>
        </w:rPr>
        <w:t>यीशु की भूमिका निभाने वाले अभिनेता से पूछें, "आप अभी कैसा महसूस कर रहे हैं?" आप ऐसे उत्तर सुन सकते हैं, "मैं इन लोगों से प्रेम करता हूँ," या "मुझे उन्हें परमेश्वर की स्तुति करते हुए सुनकर खुशी है," या "मैं थोड़ा दु:खी हूँ क्योंकि मुझे पता है कि जब मुझे गिरफ्तार किया जाएगा तो वे सब भाग जाएँगे।"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भीड़ पहाड़ी की चोटी पर ऊपर जाती है, फिर घाटी में नीचे उतरती है, और फिर यरूशलेम शहर की ओर दोबारा ऊपर चढ़ती है। शायद यरूशलेम के लोग देख रहे थे। वे पूरा जुलूस देख सकेंगे।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यरूशलेम के लोगों की भूमिका निभाने वाले अभिनेताों से पूछें, "जब आप यीशु और बड़ी भीड़ को आते हुए देखते हैं तो आप क्या सोचते हैं?" आप ऐसे उत्तर सुन सकते हैं, "उलझन में हूँ," "चिंतित हूँ" या "मुझे नहीं पता कि क्या हो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सुनिश्चित करें कि समूह उस क्षण का अभिनय करें जब यीशु शहर के फाटकों से होकर यरूशलेम शहर में पहुँचता है। अब यरूशलेम की भीड़ और यात्रियों की भीड़ एक साथ आती है। मत्ती कहता है कि शहर में अफरा-तफरी मची हुई थी। यह कैसा दिखता होगा? यरूशलेम के लोग पूछने लगे, "यह कौन है?" यात्रियों की भीड़ उत्तर देती है, "यह गलील के नासरत का भविष्यद्वक्ता, यीशु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यरूशलेम के लोगों की भूमिका निभाने वाले अभिनेताों से पूछें, "आप अभी क्या सोच रहे हैं?" आप ऐसे उत्तर सुन सकते हैं, "मुझे इस यीशु के बारे में पक्का नहीं पता," या "ये बाहरी लोग बहुत बवाल कर रहे हैं" या "मैं जानना चाहता हूँ।"</w:t>
      </w:r>
    </w:p>
    <w:p>
      <w:pPr>
        <w:pStyle w:val="ListBullet"/>
        <w:spacing w:line="240" w:lineRule="auto"/>
        <w:ind w:left="720"/>
      </w:pPr>
      <w:r>
        <w:rPr>
          <w:lang w:val="hi_IN" w:bidi="hi_IN"/>
        </w:rPr>
      </w:r>
      <w:r>
        <w:rPr>
          <w:lang w:val="hi_IN" w:bidi="hi_IN"/>
        </w:rPr>
        <w:t>यात्रियों की भीड़ की भूमिका निभाने वाले अभिनेताों से पूछें, "आप क्या सोच रहे हैं?" आप ऐसे उत्तर सुन सकते हैं, "मुझे इस बात की चिंता है कि आगे क्या होगा" या "मुझे गर्व है कि इतना महान भविष्यद्वक्ता गलील से आया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कई अन्य यात्रियों के साथ </w:t>
      </w:r>
      <w:r>
        <w:rPr>
          <w:b/>
          <w:lang w:val="hi_IN" w:bidi="hi_IN"/>
        </w:rPr>
        <w:t>यरूशलेम</w:t>
      </w:r>
      <w:r>
        <w:rPr>
          <w:lang w:val="hi_IN" w:bidi="hi_IN"/>
        </w:rPr>
        <w:t xml:space="preserve"> पहुँचने के बहुत करीब है। यरूशलेम इस्राएल की राजधानी शहर था। </w:t>
      </w:r>
      <w:r>
        <w:rPr>
          <w:lang w:val="hi_IN" w:bidi="hi_IN"/>
        </w:rPr>
        <w:t>यरूशलेम</w:t>
      </w:r>
      <w:r>
        <w:rPr>
          <w:lang w:val="hi_IN" w:bidi="hi_IN"/>
        </w:rPr>
        <w:t xml:space="preserve"> के बारे में अधिक जानकारी के लिए मुख्य शब्दावली देखें।</w:t>
      </w:r>
    </w:p>
    <w:p>
      <w:pPr/>
      <w:r>
        <w:rPr>
          <w:lang w:val="hi_IN" w:bidi="hi_IN"/>
        </w:rPr>
      </w:r>
      <w:r>
        <w:rPr>
          <w:lang w:val="hi_IN" w:bidi="hi_IN"/>
        </w:rPr>
        <w:t xml:space="preserve">यात्री </w:t>
      </w:r>
      <w:r>
        <w:rPr>
          <w:b/>
          <w:lang w:val="hi_IN" w:bidi="hi_IN"/>
        </w:rPr>
        <w:t>जैतून पहाड़</w:t>
      </w:r>
      <w:r>
        <w:rPr>
          <w:lang w:val="hi_IN" w:bidi="hi_IN"/>
        </w:rPr>
        <w:t xml:space="preserve"> पर पहुँचते हैं, जहाँ बैतफगे नाम का एक गाँव है। जैतून पहाड़ यरूशलेम के पास स्थित एक बड़ी पहाड़ी का नाम था जहाँ जैतून के पेड़ उगते थे। यीशु अपने दो </w:t>
      </w:r>
      <w:r>
        <w:rPr>
          <w:b/>
          <w:lang w:val="hi_IN" w:bidi="hi_IN"/>
        </w:rPr>
        <w:t>चेलों</w:t>
      </w:r>
      <w:r>
        <w:rPr>
          <w:lang w:val="hi_IN" w:bidi="hi_IN"/>
        </w:rPr>
        <w:t xml:space="preserve"> को गाँव में भेजता है और उनसे कहता है कि वहाँ उन्हें दो गधे दिखाई देंगे, उन्हें उसके पास लाएँ। </w:t>
      </w:r>
      <w:r>
        <w:rPr>
          <w:lang w:val="hi_IN" w:bidi="hi_IN"/>
        </w:rPr>
        <w:t>चेले</w:t>
      </w:r>
      <w:r>
        <w:rPr>
          <w:lang w:val="hi_IN" w:bidi="hi_IN"/>
        </w:rPr>
        <w:t xml:space="preserve"> यीशु के सबसे करीबी अनुयायी थे, जो उसकी सार्वजनिक सेवकाई के अधिकतर समय में उसके साथ थे। इस शब्द के पूर्ण विवरण के लिए मुख्य शब्दावली देखें। उसी शब्द का उपयोग करें जिसका उपयोग आपने सुसमाचारों में अन्य स्थानों पर किया है।</w:t>
      </w:r>
    </w:p>
    <w:p>
      <w:pPr/>
      <w:r>
        <w:rPr>
          <w:lang w:val="hi_IN" w:bidi="hi_IN"/>
        </w:rPr>
      </w:r>
      <w:r>
        <w:rPr>
          <w:lang w:val="hi_IN" w:bidi="hi_IN"/>
        </w:rPr>
        <w:t>यीशु दोनों चेलों से यह भी कहता है कि यदि कोई उनसे जानवरों को ले जाने के बारे में सवाल पूछे, तो उन्हें कहना है कि "</w:t>
      </w:r>
      <w:r>
        <w:rPr>
          <w:b/>
          <w:lang w:val="hi_IN" w:bidi="hi_IN"/>
        </w:rPr>
        <w:t>प्रभु</w:t>
      </w:r>
      <w:r>
        <w:rPr>
          <w:lang w:val="hi_IN" w:bidi="hi_IN"/>
        </w:rPr>
        <w:t xml:space="preserve"> को उनकी आवश्यकता है," और फिर वह व्यक्ति उन्हें तुरन्त भेज देगा। </w:t>
      </w:r>
      <w:r>
        <w:rPr>
          <w:lang w:val="hi_IN" w:bidi="hi_IN"/>
        </w:rPr>
        <w:t>प्रभु</w:t>
      </w:r>
      <w:r>
        <w:rPr>
          <w:lang w:val="hi_IN" w:bidi="hi_IN"/>
        </w:rPr>
        <w:t xml:space="preserve"> का अर्थ स्वामी, सर्वोच्च प्रमुख या मालिक हो सकता है। जमीनी तौर पर देखा जाए तो यह एक सम्मानित व्यक्ति के लिए इस्तेमाल होने वाली उपाधि है, जैसे कि 'सर'। पूर्ण परिभाषा के लिए मुख्य शब्दावली देखें। कुछ लोग मानते हैं कि इस वाक्य को समझने का एक और तरीका यह है, "उनके स्वामी को उनकी आवश्यकता है।" यदि आप "प्रभु" शब्द का उपयोग करते हैं, तो उसी शब्द का उपयोग करना सुनिश्चित करें जिसका उपयोग आपने अन्य स्थानों पर किया है।</w:t>
      </w:r>
    </w:p>
    <w:p>
      <w:pPr/>
      <w:r>
        <w:rPr>
          <w:lang w:val="hi_IN" w:bidi="hi_IN"/>
        </w:rPr>
      </w:r>
      <w:r>
        <w:rPr>
          <w:lang w:val="hi_IN" w:bidi="hi_IN"/>
        </w:rPr>
        <w:t xml:space="preserve">फिर कहानी हमें बताती है कि इन घटनाओं के माध्यम से यीशु ने </w:t>
      </w:r>
      <w:r>
        <w:rPr>
          <w:b/>
          <w:lang w:val="hi_IN" w:bidi="hi_IN"/>
        </w:rPr>
        <w:t>भविष्यद्वक्ता</w:t>
      </w:r>
      <w:r>
        <w:rPr>
          <w:lang w:val="hi_IN" w:bidi="hi_IN"/>
        </w:rPr>
        <w:t xml:space="preserve"> जकर्याह की वाणी को </w:t>
      </w:r>
      <w:r>
        <w:rPr>
          <w:b/>
          <w:lang w:val="hi_IN" w:bidi="hi_IN"/>
        </w:rPr>
        <w:t>पूरा किया</w:t>
      </w:r>
      <w:r>
        <w:rPr>
          <w:lang w:val="hi_IN" w:bidi="hi_IN"/>
        </w:rPr>
        <w:t>।</w:t>
      </w:r>
    </w:p>
    <w:p>
      <w:pPr/>
      <w:r>
        <w:rPr>
          <w:lang w:val="hi_IN" w:bidi="hi_IN"/>
        </w:rPr>
      </w:r>
      <w:r>
        <w:rPr>
          <w:b/>
          <w:lang w:val="hi_IN" w:bidi="hi_IN"/>
        </w:rPr>
        <w:t>पूरा करने</w:t>
      </w:r>
      <w:r>
        <w:rPr>
          <w:lang w:val="hi_IN" w:bidi="hi_IN"/>
        </w:rPr>
        <w:t xml:space="preserve"> का अर्थ है किसी कार्य को समाप्त करना। जकर्याह ने कई वर्ष पहले जो बातें कही थी वे अब सच हो रही हैं।</w:t>
      </w:r>
    </w:p>
    <w:p>
      <w:pPr/>
      <w:r>
        <w:rPr>
          <w:lang w:val="hi_IN" w:bidi="hi_IN"/>
        </w:rPr>
      </w:r>
      <w:r>
        <w:rPr>
          <w:b/>
          <w:lang w:val="hi_IN" w:bidi="hi_IN"/>
        </w:rPr>
        <w:t>भविष्यद्वक्ता</w:t>
      </w:r>
      <w:r>
        <w:rPr>
          <w:lang w:val="hi_IN" w:bidi="hi_IN"/>
        </w:rPr>
        <w:t xml:space="preserve"> का अर्थ है वह व्यक्ति जो परमेश्वर से सन्देश प्राप्त करता है और उन्हें लोगों तक पहुँचाता है। पूर्ण परिभाषा के लिए मुख्य शब्दावली देखें। भविष्यद्वक्ता के लिए उसी शब्द का उपयोग करें जिसका उपयोग आपने अन्य स्थानों पर किया है।</w:t>
      </w:r>
    </w:p>
    <w:p>
      <w:pPr/>
      <w:r>
        <w:rPr>
          <w:lang w:val="hi_IN" w:bidi="hi_IN"/>
        </w:rPr>
      </w:r>
      <w:r>
        <w:rPr>
          <w:lang w:val="hi_IN" w:bidi="hi_IN"/>
        </w:rPr>
        <w:t>मत्ती अब भविष्यवाणी को उद्धृत करता है। इसकी शुरुआत इस वाक्य से होती है, "</w:t>
      </w:r>
      <w:r>
        <w:rPr>
          <w:b/>
          <w:lang w:val="hi_IN" w:bidi="hi_IN"/>
        </w:rPr>
        <w:t>सिय्योन की बेटी</w:t>
      </w:r>
      <w:r>
        <w:rPr>
          <w:lang w:val="hi_IN" w:bidi="hi_IN"/>
        </w:rPr>
        <w:t xml:space="preserve"> से कहो।" </w:t>
      </w:r>
      <w:r>
        <w:rPr>
          <w:b/>
          <w:lang w:val="hi_IN" w:bidi="hi_IN"/>
        </w:rPr>
        <w:t>सिय्योन</w:t>
      </w:r>
      <w:r>
        <w:rPr>
          <w:lang w:val="hi_IN" w:bidi="hi_IN"/>
        </w:rPr>
        <w:t xml:space="preserve"> यरूशलेम शहर का दूसरा नाम है। "सिय्योन की बेटी" पुराने नियम में एक सामान्य वाक्यांश है। इसका अर्थ है यरूशलेम के सभी लोग, न कि केवल युवतियाँ या एक लड़की।</w:t>
      </w:r>
    </w:p>
    <w:p>
      <w:pPr/>
      <w:r>
        <w:rPr>
          <w:lang w:val="hi_IN" w:bidi="hi_IN"/>
        </w:rPr>
      </w:r>
      <w:r>
        <w:rPr>
          <w:lang w:val="hi_IN" w:bidi="hi_IN"/>
        </w:rPr>
        <w:t>भविष्यवाणी की अगली पंक्ति कहती है, "</w:t>
      </w:r>
      <w:r>
        <w:rPr>
          <w:b/>
          <w:lang w:val="hi_IN" w:bidi="hi_IN"/>
        </w:rPr>
        <w:t>ध्यान से देखो</w:t>
      </w:r>
      <w:r>
        <w:rPr>
          <w:lang w:val="hi_IN" w:bidi="hi_IN"/>
        </w:rPr>
        <w:t xml:space="preserve"> या देखो!" यह शब्द दिखाता है कि अगले शब्द बहुत महत्वपूर्ण हैं और लोगों को उन पर ध्यान देने की आवश्यकता है। उन्हें ध्यान देने की आवश्यकता इसलिए है क्योंकि राजा आ रहा है। वह </w:t>
      </w:r>
      <w:r>
        <w:rPr>
          <w:b/>
          <w:lang w:val="hi_IN" w:bidi="hi_IN"/>
        </w:rPr>
        <w:t>नम्र</w:t>
      </w:r>
      <w:r>
        <w:rPr>
          <w:lang w:val="hi_IN" w:bidi="hi_IN"/>
        </w:rPr>
        <w:t xml:space="preserve"> है, जिसका अनुवाद "कोमल" या "सौम्य" के रूप में भी किया जा सकता है। फिर यह कहता है कि वह "एक </w:t>
      </w:r>
      <w:r>
        <w:rPr>
          <w:b/>
          <w:lang w:val="hi_IN" w:bidi="hi_IN"/>
        </w:rPr>
        <w:t>गधे</w:t>
      </w:r>
      <w:r>
        <w:rPr>
          <w:lang w:val="hi_IN" w:bidi="hi_IN"/>
        </w:rPr>
        <w:t xml:space="preserve"> पर सवार है," जिसका अर्थ है एक वयस्क मादा गधा। और अन्त में यह कहता है कि वह "एक गधे के बच्चे पर अर्थात् लादू के बच्चे पर।" </w:t>
      </w:r>
      <w:r>
        <w:rPr>
          <w:b/>
          <w:lang w:val="hi_IN" w:bidi="hi_IN"/>
        </w:rPr>
        <w:t>बच्चे</w:t>
      </w:r>
      <w:r>
        <w:rPr>
          <w:lang w:val="hi_IN" w:bidi="hi_IN"/>
        </w:rPr>
        <w:t xml:space="preserve"> शब्द का अर्थ है एक छोटा नर गधा। "लादू" का अर्थ भी एक छोटा घोड़ा या गधा है।</w:t>
      </w:r>
    </w:p>
    <w:p>
      <w:pPr/>
      <w:r>
        <w:rPr>
          <w:lang w:val="hi_IN" w:bidi="hi_IN"/>
        </w:rPr>
      </w:r>
      <w:r>
        <w:rPr>
          <w:lang w:val="hi_IN" w:bidi="hi_IN"/>
        </w:rPr>
        <w:t>कहानी आगे बढ़ती है जब दोनों चेले यीशु के निर्देशों का पालन करते हुए जानवरों को ले आते हैं। वे अपने कपड़े जानवर की पीठ पर रखते हैं और यीशु "उन पर" बैठता है।</w:t>
      </w:r>
    </w:p>
    <w:p>
      <w:pPr/>
      <w:r>
        <w:rPr>
          <w:lang w:val="hi_IN" w:bidi="hi_IN"/>
        </w:rPr>
      </w:r>
      <w:r>
        <w:rPr>
          <w:lang w:val="hi_IN" w:bidi="hi_IN"/>
        </w:rPr>
        <w:t>"उन पर" के तीन अलग-अलग अर्थ हो सकते हैं। इसका अर्थ यह हो सकता है कि वह यरूशलेम जाते समय बारी-बारी से दोनों जानवरों पर सवार हुआ। इसका अर्थ यह भी हो सकता है कि वह उन कपड़ों पर बैठा था, जो जानवरों में से एक की पीठ पर डाले गए थे। या इसका अर्थ यह हो सकता है कि वह केवल छोटे गधे पर बैठा था, लेकिन चूंकि माँ भी पास में थी, इसलिए पाठ कहता है कि "वह उन पर बैठा था" ताकि यह दिखाया जा सके कि यीशु एक गधे और उसके बछड़े के बारे में जकर्याह की भविष्यवाणी को पूरा कर रहा था। ज्यादातर विद्वानों का मानना है कि "वह उन पर बैठा गया" को समझने का यह अंतिम तरीका ही सही है।</w:t>
      </w:r>
    </w:p>
    <w:p>
      <w:pPr/>
      <w:r>
        <w:rPr>
          <w:lang w:val="hi_IN" w:bidi="hi_IN"/>
        </w:rPr>
      </w:r>
      <w:r>
        <w:rPr>
          <w:lang w:val="hi_IN" w:bidi="hi_IN"/>
        </w:rPr>
        <w:t>कहानी आगे कहती है कि "अधिकांश भीड़" ने यीशु के आगे सड़क पर अपने वस्त्र बिछा दिए, और फिर उन्होंने पेड़ों से डालियाँ काटकर उसके सामने बिछा दी। उन्होंने ऐसा इसलिए किया ताकि वे यह दिखा सकें कि वे उसे राजा के रूप में सम्मान दे रहे थे। यरूशलेम में उसके आगे और पीछे चलने वाली भीड़ "</w:t>
      </w:r>
      <w:r>
        <w:rPr>
          <w:b/>
          <w:lang w:val="hi_IN" w:bidi="hi_IN"/>
        </w:rPr>
        <w:t>होशाना</w:t>
      </w:r>
      <w:r>
        <w:rPr>
          <w:lang w:val="hi_IN" w:bidi="hi_IN"/>
        </w:rPr>
        <w:t xml:space="preserve"> चिल्ला रही थी!" </w:t>
      </w:r>
      <w:r>
        <w:rPr>
          <w:lang w:val="hi_IN" w:bidi="hi_IN"/>
        </w:rPr>
        <w:t>होशाना</w:t>
      </w:r>
      <w:r>
        <w:rPr>
          <w:lang w:val="hi_IN" w:bidi="hi_IN"/>
        </w:rPr>
        <w:t xml:space="preserve"> शब्द एक इब्रानी शब्द से आया है जिसका अर्थ है "अभी बचाओ," लेकिन ऐसा लगता है कि उस समय लोग इसका उपयोग परमेश्वर की स्तुति करने के तरीके के रूप में करते थे।</w:t>
      </w:r>
    </w:p>
    <w:p>
      <w:pPr/>
      <w:r>
        <w:rPr>
          <w:lang w:val="hi_IN" w:bidi="hi_IN"/>
        </w:rPr>
      </w:r>
      <w:r>
        <w:rPr>
          <w:lang w:val="hi_IN" w:bidi="hi_IN"/>
        </w:rPr>
        <w:t>दाऊद की संतान</w:t>
      </w:r>
      <w:r>
        <w:rPr>
          <w:lang w:val="hi_IN" w:bidi="hi_IN"/>
        </w:rPr>
        <w:t xml:space="preserve"> एक वाक्यांश है जिसका उपयोग लोग दाऊद के परिवार के उस राजा के बारे में बात करने के लिए करते थे जिसके बारे में परमेश्वर ने प्रतिज्ञा की थी कि वह इस्राएल को बचाएगा। </w:t>
      </w:r>
      <w:r>
        <w:rPr>
          <w:lang w:val="hi_IN" w:bidi="hi_IN"/>
        </w:rPr>
        <w:t>दाऊद</w:t>
      </w:r>
      <w:r>
        <w:rPr>
          <w:lang w:val="hi_IN" w:bidi="hi_IN"/>
        </w:rPr>
        <w:t xml:space="preserve"> पुराने नियम में इस्राएल का सबसे बड़ा राजा था, और परमेश्वर ने प्रतिज्ञा की थी कि उसके वंशजों में से एक इस्राएल को बचाएगा। पूर्ण परिभाषा के लिए मुख्य शब्दावली देखें। यहाँ उसी वाक्यांश का उपयोग करें जिसका उपयोग आपने दो अंधे लोगों की कहानी में किया था।</w:t>
      </w:r>
    </w:p>
    <w:p>
      <w:pPr/>
      <w:r>
        <w:rPr>
          <w:lang w:val="hi_IN" w:bidi="hi_IN"/>
        </w:rPr>
      </w:r>
      <w:r>
        <w:rPr>
          <w:lang w:val="hi_IN" w:bidi="hi_IN"/>
        </w:rPr>
        <w:t>लोग यह भी चिल्लाते हैं, "</w:t>
      </w:r>
      <w:r>
        <w:rPr>
          <w:b/>
          <w:lang w:val="hi_IN" w:bidi="hi_IN"/>
        </w:rPr>
        <w:t>धन्य</w:t>
      </w:r>
      <w:r>
        <w:rPr>
          <w:lang w:val="hi_IN" w:bidi="hi_IN"/>
        </w:rPr>
        <w:t xml:space="preserve"> है वह जो </w:t>
      </w:r>
      <w:r>
        <w:rPr>
          <w:b/>
          <w:lang w:val="hi_IN" w:bidi="hi_IN"/>
        </w:rPr>
        <w:t>प्रभु के नाम</w:t>
      </w:r>
      <w:r>
        <w:rPr>
          <w:lang w:val="hi_IN" w:bidi="hi_IN"/>
        </w:rPr>
        <w:t xml:space="preserve"> से आता है!"</w:t>
      </w:r>
    </w:p>
    <w:p>
      <w:pPr/>
      <w:r>
        <w:rPr>
          <w:lang w:val="hi_IN" w:bidi="hi_IN"/>
        </w:rPr>
      </w:r>
      <w:r>
        <w:rPr>
          <w:lang w:val="hi_IN" w:bidi="hi_IN"/>
        </w:rPr>
        <w:t>धन्य</w:t>
      </w:r>
      <w:r>
        <w:rPr>
          <w:lang w:val="hi_IN" w:bidi="hi_IN"/>
        </w:rPr>
        <w:t xml:space="preserve"> का अर्थ है जब परमेश्वर किसी व्यक्ति या वस्तु की मदद करता है, उसकी भलाई करता है, या उस पर कृपा करता है। पूर्ण विवरण के लिए मुख्य शब्दावली देखें। यहाँ उसी शब्द का उपयोग करें जिसका उपयोग आपने अन्य स्थानों पर किया है।</w:t>
      </w:r>
    </w:p>
    <w:p>
      <w:pPr/>
      <w:r>
        <w:rPr>
          <w:lang w:val="hi_IN" w:bidi="hi_IN"/>
        </w:rPr>
      </w:r>
      <w:r>
        <w:rPr>
          <w:b/>
          <w:lang w:val="hi_IN" w:bidi="hi_IN"/>
        </w:rPr>
        <w:t>प्रभु के नाम में</w:t>
      </w:r>
      <w:r>
        <w:rPr>
          <w:lang w:val="hi_IN" w:bidi="hi_IN"/>
        </w:rPr>
        <w:t xml:space="preserve"> एक सामान्य अभिव्यक्ति थी जिसका अर्थ है कि कोई व्यक्ति "प्रभु" का प्रतिनिधित्व कर रहा है, जो परमेश्वर के लिए एक उपाधि है, या परमेश्वर से अधिकार प्राप्त करके कुछ कर रहा है।</w:t>
      </w:r>
    </w:p>
    <w:p>
      <w:pPr/>
      <w:r>
        <w:rPr>
          <w:lang w:val="hi_IN" w:bidi="hi_IN"/>
        </w:rPr>
      </w:r>
      <w:r>
        <w:rPr>
          <w:lang w:val="hi_IN" w:bidi="hi_IN"/>
        </w:rPr>
        <w:t>अन्त में, लोग यह भी कहते हैं, "</w:t>
      </w:r>
      <w:r>
        <w:rPr>
          <w:b/>
          <w:lang w:val="hi_IN" w:bidi="hi_IN"/>
        </w:rPr>
        <w:t>आकाश में</w:t>
      </w:r>
      <w:r>
        <w:rPr>
          <w:lang w:val="hi_IN" w:bidi="hi_IN"/>
        </w:rPr>
        <w:t xml:space="preserve"> होशाना!" "आकाश में" कहने का अर्थ स्वर्ग से है, जहाँ परमेश्वर रहता है। यह परमेश्वर का नाम लिए बिना उसकी स्तुति करने का एक तरीका था। यहूदी परमेश्वर का नाम लेना अनादरपूर्ण मानते थे, इसलिए वे उसके बारे में बात करने के लिए कई अन्य वाक्यांशों का उपयोग करते थे।</w:t>
      </w:r>
    </w:p>
    <w:p>
      <w:pPr/>
      <w:r>
        <w:rPr>
          <w:lang w:val="hi_IN" w:bidi="hi_IN"/>
        </w:rPr>
      </w:r>
      <w:r>
        <w:rPr>
          <w:lang w:val="hi_IN" w:bidi="hi_IN"/>
        </w:rPr>
        <w:t xml:space="preserve">कहानी आगे हमें बताती है कि जब यीशु ने यरूशलेम में प्रवेश किया, तो पूरे शहर में </w:t>
      </w:r>
      <w:r>
        <w:rPr>
          <w:b/>
          <w:lang w:val="hi_IN" w:bidi="hi_IN"/>
        </w:rPr>
        <w:t>हलचल</w:t>
      </w:r>
      <w:r>
        <w:rPr>
          <w:lang w:val="hi_IN" w:bidi="hi_IN"/>
        </w:rPr>
        <w:t xml:space="preserve"> थी या कोलाहल था या उसमें हंगामा मचा हुआ था। इसका अर्थ है कि बड़ी संख्या में लोग यह देखने के लिए आ रहे थे कि क्या हो रहा था, और यह बहुत शोरगुल भरा और अव्यवस्थित था। यरूशलेम के लोग पूछ रहे हैं, "यह कौन है?" और यीशु के साथ यात्रा कर रही लोगों की भीड़, यीशु का नाम, उसके गाँव का नाम, </w:t>
      </w:r>
      <w:r>
        <w:rPr>
          <w:b/>
          <w:lang w:val="hi_IN" w:bidi="hi_IN"/>
        </w:rPr>
        <w:t>नासरत</w:t>
      </w:r>
      <w:r>
        <w:rPr>
          <w:lang w:val="hi_IN" w:bidi="hi_IN"/>
        </w:rPr>
        <w:t xml:space="preserve"> और उसके प्रान्त को बताकर और यह कहकर कि वह एक भविष्यद्वक्ता है, उत्तर देती है। </w:t>
      </w:r>
      <w:r>
        <w:rPr>
          <w:lang w:val="hi_IN" w:bidi="hi_IN"/>
        </w:rPr>
        <w:t>नासरत</w:t>
      </w:r>
      <w:r>
        <w:rPr>
          <w:lang w:val="hi_IN" w:bidi="hi_IN"/>
        </w:rPr>
        <w:t xml:space="preserve"> </w:t>
      </w:r>
      <w:r>
        <w:rPr>
          <w:lang w:val="hi_IN" w:bidi="hi_IN"/>
        </w:rPr>
        <w:t xml:space="preserve">गलील </w:t>
      </w:r>
      <w:r>
        <w:rPr>
          <w:lang w:val="hi_IN" w:bidi="hi_IN"/>
        </w:rPr>
        <w:t xml:space="preserve"> के क्षेत्र में स्थित एक छोटा सा गाँव था।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21:12–22</w:t>
      </w:r>
      <w:r>
        <w:rPr>
          <w:lang w:val="hi_IN" w:bidi="hi_IN"/>
        </w:rPr>
      </w:r>
    </w:p>
    <w:p>
      <w:pPr>
        <w:pStyle w:val="Heading3"/>
      </w:pPr>
      <w:r>
        <w:rPr>
          <w:lang w:val="hi_IN" w:bidi="hi_IN"/>
        </w:rPr>
        <w:t>सुने और मन में रखें</w:t>
      </w:r>
    </w:p>
    <w:p>
      <w:pPr/>
      <w:r>
        <w:rPr>
          <w:lang w:val="hi_IN" w:bidi="hi_IN"/>
        </w:rPr>
      </w:r>
      <w:r>
        <w:rPr>
          <w:lang w:val="hi_IN" w:bidi="hi_IN"/>
        </w:rPr>
        <w:t>मत्ती 21:12–22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कहानी उन कहानियों के क्रम में पहली है जो यीशु और यरूशलेम में धार्मिक अगुवों के बीच संघर्ष के बारे में बात करती है। इस कहानी और इसके बाद आने वाली कहानियों में, यीशु यरूशलेम के यहूदी मंदिर में है। वह बहुत सी ऐसी बातें कहता और करता है जो धार्मिक अगुओं को पसंद नहीं आती हैं। आखिरकार, ये झगड़े की कहानियाँ आगे चलकर धार्मिक अगुवाओं को यीशु को पकड़वाने का कारण बनेंगी।</w:t>
      </w:r>
    </w:p>
    <w:p>
      <w:pPr/>
      <w:r>
        <w:rPr>
          <w:lang w:val="hi_IN" w:bidi="hi_IN"/>
        </w:rPr>
      </w:r>
      <w:r>
        <w:rPr>
          <w:lang w:val="hi_IN" w:bidi="hi_IN"/>
        </w:rPr>
        <w:t>यीशु अभी-अभी फसह के पर्व के लिए यरूशलेम पहुँचा है, साथ ही कई अन्य यहूदी भी जो अन्य प्रांतों और देशों से परमेश्वर की आराधना करने और उत्सव मनाने के लिए आए थे। यहूदी विश्वास में, केवल एक ही मंदिर था जहाँ लोग परमेश्वर को बलिदान चढ़ा सकते थे। परमेश्वर ने सभी यहूदियों को एक साल में तीन बार त्योहारों के लिए यरूशलेम में आने की आज्ञा दी थी। उन त्योहारों के दौरान मंदिर में परमेश्वर की आराधना करने वाले लोगों की बड़ी भीड़ होती थी।</w:t>
      </w:r>
    </w:p>
    <w:p>
      <w:pPr/>
      <w:r>
        <w:rPr>
          <w:lang w:val="hi_IN" w:bidi="hi_IN"/>
        </w:rPr>
      </w:r>
      <w:r>
        <w:rPr>
          <w:lang w:val="hi_IN" w:bidi="hi_IN"/>
        </w:rPr>
        <w:t>मत्ती हमें बताता है कि जब यीशु यरूशलेम में पहुँचता है तो वह मंदिर में जाता है। मंदिर की इमारत कई क्षेत्रों से घिरी थी जो मंदिर की छत के नीचे नहीं थे, बल्कि फिर भी मंदिर परिसर की दीवारों के भीतर थे। इन क्षेत्रों में से एक को अन्यजातियों का आँगन कहा जाता था, क्योंकि यह एक ऐसा क्षेत्र था जहाँ गैर-यहूदी लोगों को भी आने की अनुमति थी।</w:t>
      </w:r>
    </w:p>
    <w:p>
      <w:pPr/>
      <w:r>
        <w:rPr>
          <w:lang w:val="hi_IN" w:bidi="hi_IN"/>
        </w:rPr>
      </w:r>
      <w:r>
        <w:rPr>
          <w:lang w:val="hi_IN" w:bidi="hi_IN"/>
        </w:rPr>
        <w:t>समूह को यीशु के समय में मंदिर की संरचना की एक तस्वीर दिखाएँ।</w:t>
      </w:r>
    </w:p>
    <w:p>
      <w:pPr/>
      <w:r>
        <w:rPr>
          <w:lang w:val="hi_IN" w:bidi="hi_IN"/>
        </w:rPr>
      </w:r>
      <w:r>
        <w:rPr>
          <w:lang w:val="hi_IN" w:bidi="hi_IN"/>
        </w:rPr>
        <w:t>इस क्षेत्र में, कई लोग ऐसे थे जो पशुओं को बेच रहे थे। लोग इन पशुओं को खरीदते थे और उन्हें परमेश्वर को बलिदान के रूप में चढ़ाते थे। यह पाठ विशेष रूप से कबूतरों का उल्लेख करता है। यदि गरीब लोग बड़े पशु को खरीदने में असमर्थ होते थे तो वे कबूतरों की भेंट चढ़ाते थे। बलिदान के लिए इस्तेमाल किए जाने वाले अन्य जानवर भेड़, बकरियाँ और बैल थे। कुछ विद्वान मानते हैं कि मंदिर परिसर की दीवारों के भीतर पशुओं को खरीदने और बेचने की प्रथा, इस समय से कुछ वर्ष पहले ही शुरू हुई थी, और महायाजक ने इसकी अनुमति दी थी, जबकि अन्य पुरनिए इस बात से सहमत नहीं थे कि इसकी अनुमति दी जानी चाहिए।</w:t>
      </w:r>
    </w:p>
    <w:p>
      <w:pPr/>
      <w:r>
        <w:rPr>
          <w:lang w:val="hi_IN" w:bidi="hi_IN"/>
        </w:rPr>
      </w:r>
      <w:r>
        <w:rPr>
          <w:lang w:val="hi_IN" w:bidi="hi_IN"/>
        </w:rPr>
        <w:t>समूह को मंदिर में बलिदान के लिए उपयोग किए जाने वाले पाँच प्रकार के पशुओं की तस्वीर दिखाएँ: एक कबूतर, एक पंडुक, एक बैल, एक भेड़ और एक बकरी।</w:t>
      </w:r>
    </w:p>
    <w:p>
      <w:pPr/>
      <w:r>
        <w:rPr>
          <w:lang w:val="hi_IN" w:bidi="hi_IN"/>
        </w:rPr>
      </w:r>
      <w:r>
        <w:rPr>
          <w:lang w:val="hi_IN" w:bidi="hi_IN"/>
        </w:rPr>
        <w:t>वहाँ कुछ लोग सामान्यतः इस्तेमाल किए जाने वाले पैसों को उस मुद्रा में बदल रहे थे जो मंदिर में इस्तेमाल होती थी। सभी यहूदी लोगों को हर साल मंदिर की मरम्मत और रखरखाव में मदद करने के लिए कर देना पड़ता था। वे मंदिर कर का भुगतान करने के लिए केवल इसी विशेष प्रकार की मुद्रा का उपयोग कर सकते थे। यीशु के समय के आसपास लिखी गई कुछ पुस्तकें हमें बताती हैं कि मंदिर क्षेत्र के भीतर पशु बेचने वाले व्यापारी उनके लिए सामान्य से बहुत अधिक कीमत वसूलते थे। पैसे बदलने वाले लोग अपनी सेवा के लिए शुल्क लेकर मुनाफा भी कमाते थे।</w:t>
      </w:r>
    </w:p>
    <w:p>
      <w:pPr/>
      <w:r>
        <w:rPr>
          <w:lang w:val="hi_IN" w:bidi="hi_IN"/>
        </w:rPr>
      </w:r>
      <w:r>
        <w:rPr>
          <w:lang w:val="hi_IN" w:bidi="hi_IN"/>
        </w:rPr>
        <w:t>जब यीशु मंदिर परिसर में पहुँचता है, तो वह पशु बेच रहे व्यापारियों को निकाल देता है और पैसे बदलने वालों की मेजों को उलट देता है। वह इन कार्यों की व्याख्या करते हुए कहता है, "लिखा है, ‘मेरा घर प्रार्थना का घर कहलाएगा’, परन्तु तुमने इसे ‘डाकुओं की खोह’ बना दिया है।'"</w:t>
      </w:r>
    </w:p>
    <w:p>
      <w:pPr/>
      <w:r>
        <w:rPr>
          <w:lang w:val="hi_IN" w:bidi="hi_IN"/>
        </w:rPr>
      </w:r>
      <w:r>
        <w:rPr>
          <w:lang w:val="hi_IN" w:bidi="hi_IN"/>
        </w:rPr>
        <w:t>यीशु जो कहता है उसका पहला भाग यशायाह 56:7 का एक उद्धरण है, "उनको मैं अपने पवित्र पर्वत पर ले आकर अपने प्रार्थना के भवन में आनन्दित करूँगा। उनके होमबलि और मेलबलि मेरी वेदी पर ग्रहण किए जाएँगे; क्योंकि मेरा भवन सब देशों के लोगों के लिये प्रार्थना का घर कहलाएगा।" इस भाग में, परमेश्वर इस्राएल को बचाने का वादा करता है और साथ ही यह भी कि सब देशों के लोगों का स्वागत करेगा ताकि वे उसकी आराधना करें। यशायाह के शब्दों, "मेरा घर प्रार्थना का घर कहलाएगा", का उपयोग करके यीशु लोगों से कह रहा है कि मंदिर का उद्देश्य एक ऐसा स्थान प्रदान करना है जहाँ लोग परमेश्वर से मिले और उससे प्रार्थना कर सकें। जब लोग मंदिर परिसर के अंदर पशु खरीद और बेच रहे थे, तब वहाँ बहुत शोर होता होगा और जिससे लोगों का ध्यान परमेश्वर की उपासना और प्रार्थना से आसानी से भटक सकता था।</w:t>
      </w:r>
    </w:p>
    <w:p>
      <w:pPr/>
      <w:r>
        <w:rPr>
          <w:lang w:val="hi_IN" w:bidi="hi_IN"/>
        </w:rPr>
      </w:r>
      <w:r>
        <w:rPr>
          <w:lang w:val="hi_IN" w:bidi="hi_IN"/>
        </w:rPr>
        <w:t>यीशु जो कहता है उसका दूसरा भाग यिर्मयाह 7:11 से आता है: “क्या यह भवन जो मेरा कहलाता है, तुम्हारी दृष्टि में डाकुओं की गुफा हो गया है?” इस भाग में, यिर्मयाह इस्राएल के लोगों को चेतावनी दे रहा था कि वे यह न सोचें कि वे हर प्रकार के पाप कर सकते हैं और परमेश्वर उन्हें दण्ड नहीं देगा, सिर्फ इसलिए क्योंकि परमेश्वर का मंदिर उनके शहर में है। यिर्मयाह लोगों से कहता है कि उनके द्वारा किए जा रहे सभी बुरे कामों के कारण, मंदिर स्वयं एक ऐसा स्थान बन गया है जहाँ डाकू पकड़े जाने से बचने के लिए छिपते हैं। लेकिन परमेश्वर लोगों को उनके पापों के लिए दण्ड देगा, भले ही उसे अपने मंदिर को भी नष्ट करना पड़े।</w:t>
      </w:r>
    </w:p>
    <w:p>
      <w:pPr/>
      <w:r>
        <w:rPr>
          <w:lang w:val="hi_IN" w:bidi="hi_IN"/>
        </w:rPr>
      </w:r>
      <w:r>
        <w:rPr>
          <w:lang w:val="hi_IN" w:bidi="hi_IN"/>
        </w:rPr>
        <w:t>पुराने नियम के दो भागों को उद्धृत करके, यीशु लोगों से कह रहा है कि वे परमेश्वर के मंदिर का सम्मान नहीं कर रहे हैं, जैसे पुराने नियम के समय में लोग इसका सम्मान नहीं करते थे। वे इसका उपयोग परमेश्वर से मिलने और आराधना करने के स्थान के रूप में नहीं कर रहे हैं। इसके बजाय वे पैसे और पशु जैसी चीज़ों को परमेश्वर से ध्यान भटकाने का कारण बना रहे हैं, जबकि इनका उपयोग परमेश्वर के साथ लोगों के रिश्ते को मजबूत करने के लिए किया जाना था। वे उन चीजों पर ध्यान केंद्रित कर रहे हैं जिन्हें वे देख और छू सकते हैं, न कि परमेश्वर पर। यह परमेश्वर का अपमान है, क्योंकि परमेश्वर चाहता है कि लोग उसे गहराई से जानें, और उसने इसी उद्देश्य से लोगों को मंदिर दिया।</w:t>
      </w:r>
    </w:p>
    <w:p>
      <w:pPr/>
      <w:r>
        <w:rPr>
          <w:lang w:val="hi_IN" w:bidi="hi_IN"/>
        </w:rPr>
      </w:r>
      <w:r>
        <w:rPr>
          <w:lang w:val="hi_IN" w:bidi="hi_IN"/>
        </w:rPr>
        <w:t>यीशु का मंदिर से व्यापारियों को निकालने का कार्य दिखाता है कि वह मसीहा के अधिकार के साथ कार्य कर रहा है। पुराने नियम में, भविष्यद्वक्ता जकर्याह ने कहा कि जब परमेश्वर अपने लोगों को छुड़ाएगा, तो "प्रभु के घर में कोई व्यापारी नहीं होगा।"</w:t>
      </w:r>
    </w:p>
    <w:p>
      <w:pPr/>
      <w:r>
        <w:rPr>
          <w:lang w:val="hi_IN" w:bidi="hi_IN"/>
        </w:rPr>
      </w:r>
      <w:r>
        <w:rPr>
          <w:lang w:val="hi_IN" w:bidi="hi_IN"/>
        </w:rPr>
        <w:t>फिर यीशु मंदिर परिसर में उसके पास आने वाले अंधे और लंगड़े लोगों को चंगा करके मसीहा के रूप में अपना कार्य जारी रखता है। कुछ बच्चे उन शब्दों को चिल्लाना शुरू करते हैं जो उन्होंने यीशु के शहर में प्रवेश के समय लोगों को कहते हुए सुना था। बच्चे पुकारते हैं, "दाऊद की संतान को होशाना!" जब धार्मिक अगुवें ये शब्द सुनते हैं, तो वे बहुत क्रोधित हो जाते हैं। वे समझ जाते हैं कि बच्चे यीशु को मसीहा मानकर स्तुति कर रहे हैं। इसलिए वे यीशु से पूछते हैं, "क्या तू सुनता है कि ये बच्चे क्या कह रहे हैं?"</w:t>
      </w:r>
    </w:p>
    <w:p>
      <w:pPr/>
      <w:r>
        <w:rPr>
          <w:lang w:val="hi_IN" w:bidi="hi_IN"/>
        </w:rPr>
      </w:r>
      <w:r>
        <w:rPr>
          <w:lang w:val="hi_IN" w:bidi="hi_IN"/>
        </w:rPr>
        <w:t>यीशु एक साधारण उत्तर देता है, "हाँ" जिसका अर्थ है कि वह सुनता है, और वह बच्चों की स्तुति को स्वीकार करता है। फिर वह एक भजन के शब्दों को उद्धृत करता है जो कहता है, "बालकों और दूध पीते बच्चों के मुँह से तूने स्तुति सिद्ध कराई।" यीशु भजन का अगला भाग उद्धृत नहीं करता, लेकिन धार्मिक अगुवों को अवश्य याद होगा कि भजन के अगले शब्द हैं “ताकि तू शत्रु और पलटा लेनेवालों को रोक रखे।”</w:t>
      </w:r>
    </w:p>
    <w:p>
      <w:pPr/>
      <w:r>
        <w:rPr>
          <w:lang w:val="hi_IN" w:bidi="hi_IN"/>
        </w:rPr>
      </w:r>
      <w:r>
        <w:rPr>
          <w:lang w:val="hi_IN" w:bidi="hi_IN"/>
        </w:rPr>
        <w:t>धार्मिक अगुवों के साथ इस पहले टकराव के बाद, यीशु मंदिर से निकला और यरूशलेम के पास एक गाँव बैतनिय्याह में रात बिताने के लिए गया। जब यीशु और चेले अगली सुबह जल्दी शहर में लौटते हैं, तो यीशु एक अंजीर का पेड़ देखता है जिस पर पत्ते हैं। फसह के समय अंजीर के पेड़ों पर अभी पूरी तरह पत्ते आ जाना सामान्य नहीं था। फसह समाप्त होने के बाद भी पत्ते बढ़ते रहेंगे, और उस समय फल लगेंगे। लेकिन इस अंजीर के पेड़ पर पहले से ही बहुत सारे बड़े पत्ते थे, इसलिए यीशु यह देखने गया कि क्या उस पर जल्दी फल भी लगा होगा, क्योंकि वह भूखा था। लेकिन पेड़ पर कोई अंजीर नहीं थे।</w:t>
      </w:r>
    </w:p>
    <w:p>
      <w:pPr/>
      <w:r>
        <w:rPr>
          <w:lang w:val="hi_IN" w:bidi="hi_IN"/>
        </w:rPr>
      </w:r>
      <w:r>
        <w:rPr>
          <w:lang w:val="hi_IN" w:bidi="hi_IN"/>
        </w:rPr>
        <w:t>अनुवाद समूह को एक अंजीर के पेड़ की तस्वीर दिखाएँ जिस पर पत्ते और अंजीर लगे हो।</w:t>
      </w:r>
    </w:p>
    <w:p>
      <w:pPr/>
      <w:r>
        <w:rPr>
          <w:lang w:val="hi_IN" w:bidi="hi_IN"/>
        </w:rPr>
      </w:r>
      <w:r>
        <w:rPr>
          <w:lang w:val="hi_IN" w:bidi="hi_IN"/>
        </w:rPr>
        <w:t>इस कहानी में मत्ती द्वारा उपयोग किए गए शब्द पुराने नियम के भविष्यद्वक्ता मीका द्वारा लिखे शब्दों से बहुत मिलते-जुलते हैं: "मेरी भूख संतुष्ट करने के लिए न तो अंगूर का एक गुच्छा मिला और न ही पहला अंजीर मिला है।" इस भाग में, मीका इस बारे में बात कर रहा है कि इस्राएल के लोग कितने दुष्ट हैं। जो कोई अच्छा और सही चाहता है उसे ऐसा कोई नहीं मिलता जो उसकी इच्छा पूरी कर सकें, ठीक वैसे ही जैसे कोई भूखा हो और फसल कटने के बाद अंजीर के पेड़ पर कोई फल नहीं मिलता। पेड़ पर कोई फल नहीं है। उसी तरह, यरूशलेम और विशेष रूप से धार्मिक अगुवें परमेश्वर की आज्ञाकारिता और उसका अनुसरण करने का फल उसे नहीं दे रहे हैं।</w:t>
      </w:r>
    </w:p>
    <w:p>
      <w:pPr/>
      <w:r>
        <w:rPr>
          <w:lang w:val="hi_IN" w:bidi="hi_IN"/>
        </w:rPr>
      </w:r>
      <w:r>
        <w:rPr>
          <w:lang w:val="hi_IN" w:bidi="hi_IN"/>
        </w:rPr>
        <w:t>फिर यीशु कुछ बहुत ही असामान्य काम करता है। वह अंजीर के पेड़ से कहता है, "तुझ में फिर कभी फल ना लगे!" अंजीर का पेड़ तुरन्त सुख गया। यह यीशु के जीवन में एकमात्र ऐसा समय है जब वह ऐसा चमत्कार करता है जिससे जीवन और चंगाई के बजाय मृत्यु होती है। यह चमत्कार इस बात का प्रतीक और चेतावनी है कि यदि लोग परमेश्वर की आज्ञाकारिता का फल नहीं लाते हैं तो परमेश्वर अपने लोगों का न्याय कैसे करेगा।</w:t>
      </w:r>
    </w:p>
    <w:p>
      <w:pPr/>
      <w:r>
        <w:rPr>
          <w:lang w:val="hi_IN" w:bidi="hi_IN"/>
        </w:rPr>
      </w:r>
      <w:r>
        <w:rPr>
          <w:lang w:val="hi_IN" w:bidi="hi_IN"/>
        </w:rPr>
        <w:t>अंजीर के पेड़ को इतनी जल्दी सूखते हुए देखकर शिष्य चकित रह जाते हैं। यीशु इस अवसर का उपयोग उन्हें विश्वास के बारे में सिखाने के लिए करता है। वह कहता है, "मैं तुमसे सच कहता हूँ, यदि तुम विश्वास रखो, और सन्देह न करो... तो यदि इस पहाड़ से भी कहोगे, कि 'उखड़ जा, और समुद्र में जा पड़', तो यह हो जाएगा।" यीशु अपनी बात समझाने के लिए एक बहुत जीवंत चित्र का उपयोग कर रहा है। बेशक, चेलों को वास्तव में पहाड़ को समुद्र में गिराने की जरूरत नहीं है। लेकिन यीशु का कहना यह है कि जब लोग एक साथ प्रार्थना करते हुए परमेश्वर पर भरोसा करते हैं, तब परमेश्वर क्या कर सकता है इसकी कोई सीमा नहीं होती।</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5 दृश्य हैं।</w:t>
      </w:r>
    </w:p>
    <w:p>
      <w:pPr/>
      <w:r>
        <w:rPr>
          <w:lang w:val="hi_IN" w:bidi="hi_IN"/>
        </w:rPr>
      </w:r>
      <w:r>
        <w:rPr>
          <w:b/>
          <w:lang w:val="hi_IN" w:bidi="hi_IN"/>
        </w:rPr>
        <w:t>पहला दृश्य:</w:t>
      </w:r>
      <w:r>
        <w:rPr>
          <w:lang w:val="hi_IN" w:bidi="hi_IN"/>
        </w:rPr>
        <w:t xml:space="preserve"> यीशु फसह के पर्व के समय के आसपास मंदिर में पहुँचता है। वह लोगों को मंदिर परिसर में पशु खरीदते और बेचते हुए और पैसे का आदान-प्रदान करते हुए देखता हैं, और वह उन्हें वहाँ से बाहर निकाल देता है। वह यह समझाता है कि वह ऐसा कहकर क्या कर रहा है, "लिखा है, 'मेरा घर प्रार्थना का घर कहलाएगा,' परन्तु तुमने इसे ‘डाकुओं की खोह’ बना दिया है।"</w:t>
      </w:r>
    </w:p>
    <w:p>
      <w:pPr/>
      <w:r>
        <w:rPr>
          <w:lang w:val="hi_IN" w:bidi="hi_IN"/>
        </w:rPr>
      </w:r>
      <w:r>
        <w:rPr>
          <w:b/>
          <w:lang w:val="hi_IN" w:bidi="hi_IN"/>
        </w:rPr>
        <w:t>दूसरा दृश्य:</w:t>
      </w:r>
      <w:r>
        <w:rPr>
          <w:lang w:val="hi_IN" w:bidi="hi_IN"/>
        </w:rPr>
        <w:t xml:space="preserve"> यीशु द्वारा मंदिर में चल रही धंधे की गतिविधियों को हटाने के बाद, अंधे और लंगड़े लोग उसके पास आँगन में आते हैं और वह उन्हें चंगा करता है। बच्चे उसे मसीहा मानकर उसकी स्तुति करते हुए कहते हैं, "दाऊद की संतान को होशाना!"</w:t>
      </w:r>
    </w:p>
    <w:p>
      <w:pPr/>
      <w:r>
        <w:rPr>
          <w:lang w:val="hi_IN" w:bidi="hi_IN"/>
        </w:rPr>
      </w:r>
      <w:r>
        <w:rPr>
          <w:b/>
          <w:lang w:val="hi_IN" w:bidi="hi_IN"/>
        </w:rPr>
        <w:t>तीसरा दृश्य:</w:t>
      </w:r>
      <w:r>
        <w:rPr>
          <w:lang w:val="hi_IN" w:bidi="hi_IN"/>
        </w:rPr>
        <w:t xml:space="preserve"> जब धार्मिक अगुवें बच्चों की स्तुति सुनते हैं तो बहुत क्रोधित हो जाते हैं। वे यीशु से शिकायत करते हैं। लेकिन यीशु स्तुति को स्वीकार करता है और धार्मिक अगुवों को पुराने नियम के एक और उद्धरण के साथ उत्तर देता है। फिर यीशु उस दिन मंदिर से निकलता है और बैतनिय्याह के गाँव में रहने के लिए जाता है।</w:t>
      </w:r>
    </w:p>
    <w:p>
      <w:pPr/>
      <w:r>
        <w:rPr>
          <w:lang w:val="hi_IN" w:bidi="hi_IN"/>
        </w:rPr>
      </w:r>
      <w:r>
        <w:rPr>
          <w:b/>
          <w:lang w:val="hi_IN" w:bidi="hi_IN"/>
        </w:rPr>
        <w:t>चौथा दृश्य:</w:t>
      </w:r>
      <w:r>
        <w:rPr>
          <w:lang w:val="hi_IN" w:bidi="hi_IN"/>
        </w:rPr>
        <w:t xml:space="preserve"> यीशु अपने चेलों के साथ अगले दिन शहर में वापस आ रहा है। वह भूखा है और उसे एक अंजीर का पेड़ दिखाई देता है जिस पर बहुत सारे पत्ते हैं। ऐसा लगता है कि इसमें फल भी हो सकता है। लेकिन जब वह देखता है कि वहाँ कोई फल नहीं है, तो वह अंजीर के पेड़ से कहता है और वह तुरन्त मुरझा जाता है।</w:t>
      </w:r>
    </w:p>
    <w:p>
      <w:pPr/>
      <w:r>
        <w:rPr>
          <w:lang w:val="hi_IN" w:bidi="hi_IN"/>
        </w:rPr>
      </w:r>
      <w:r>
        <w:rPr>
          <w:b/>
          <w:lang w:val="hi_IN" w:bidi="hi_IN"/>
        </w:rPr>
        <w:t>पाँचवाँ दृश्य:</w:t>
      </w:r>
      <w:r>
        <w:rPr>
          <w:lang w:val="hi_IN" w:bidi="hi_IN"/>
        </w:rPr>
        <w:t xml:space="preserve"> चेले अंजीर के पेड़ को इतनी जल्दी मुरझाते हुए देखकर हैरान हो गए। यीशु चेलों को सिखाने के लिए इस अवसर का लाभ उठाता है कि परमेश्वर पर भरोसा करना कितना महत्वपूर्ण है। वह प्रतिज्ञा करता है कि यदि हम परमेश्वर पर भरोसा रखें और संदेह न करें, तो जो उसने अंजीर के पेड़ के साथ किया वैसे ही चमत्कार होंगे, और इससे भी बड़े चमत्कार होंगे।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12 चेले (हम मान सकते हैं कि वे इस पूरी कहानी के दौरान मौजूद हैं, हालाँकि मंदिर वाले हिस्से में उनका उल्लेख नहीं किया गया है)</w:t>
      </w:r>
    </w:p>
    <w:p>
      <w:pPr>
        <w:pStyle w:val="ListBullet"/>
        <w:spacing w:line="240" w:lineRule="auto"/>
        <w:ind w:left="720"/>
      </w:pPr>
      <w:r>
        <w:rPr>
          <w:lang w:val="hi_IN" w:bidi="hi_IN"/>
        </w:rPr>
      </w:r>
      <w:r>
        <w:rPr>
          <w:lang w:val="hi_IN" w:bidi="hi_IN"/>
        </w:rPr>
        <w:t>लोग, जो मंदिर परिसर में पशु बेच रहे थे</w:t>
      </w:r>
    </w:p>
    <w:p>
      <w:pPr>
        <w:pStyle w:val="ListBullet"/>
        <w:spacing w:line="240" w:lineRule="auto"/>
        <w:ind w:left="720"/>
      </w:pPr>
      <w:r>
        <w:rPr>
          <w:lang w:val="hi_IN" w:bidi="hi_IN"/>
        </w:rPr>
      </w:r>
      <w:r>
        <w:rPr>
          <w:lang w:val="hi_IN" w:bidi="hi_IN"/>
        </w:rPr>
        <w:t>लोग, जो बलिदान के लिए पशु खरीद रहे हैं</w:t>
      </w:r>
    </w:p>
    <w:p>
      <w:pPr>
        <w:pStyle w:val="ListBullet"/>
        <w:spacing w:line="240" w:lineRule="auto"/>
        <w:ind w:left="720"/>
      </w:pPr>
      <w:r>
        <w:rPr>
          <w:lang w:val="hi_IN" w:bidi="hi_IN"/>
        </w:rPr>
      </w:r>
      <w:r>
        <w:rPr>
          <w:lang w:val="hi_IN" w:bidi="hi_IN"/>
        </w:rPr>
        <w:t>पशु, जिन्हें बलिदान के लिए बेचा जा रहा है</w:t>
      </w:r>
    </w:p>
    <w:p>
      <w:pPr>
        <w:pStyle w:val="ListBullet"/>
        <w:spacing w:line="240" w:lineRule="auto"/>
        <w:ind w:left="720"/>
      </w:pPr>
      <w:r>
        <w:rPr>
          <w:lang w:val="hi_IN" w:bidi="hi_IN"/>
        </w:rPr>
      </w:r>
      <w:r>
        <w:rPr>
          <w:lang w:val="hi_IN" w:bidi="hi_IN"/>
        </w:rPr>
        <w:t>लोग, जो मेज पर बैठे हैं और पैसों को बदल रहे हैं</w:t>
      </w:r>
    </w:p>
    <w:p>
      <w:pPr>
        <w:pStyle w:val="ListBullet"/>
        <w:spacing w:line="240" w:lineRule="auto"/>
        <w:ind w:left="720"/>
      </w:pPr>
      <w:r>
        <w:rPr>
          <w:lang w:val="hi_IN" w:bidi="hi_IN"/>
        </w:rPr>
      </w:r>
      <w:r>
        <w:rPr>
          <w:lang w:val="hi_IN" w:bidi="hi_IN"/>
        </w:rPr>
        <w:t>अंधे और लँगड़े लोग</w:t>
      </w:r>
    </w:p>
    <w:p>
      <w:pPr>
        <w:pStyle w:val="ListBullet"/>
        <w:spacing w:line="240" w:lineRule="auto"/>
        <w:ind w:left="720"/>
      </w:pPr>
      <w:r>
        <w:rPr>
          <w:lang w:val="hi_IN" w:bidi="hi_IN"/>
        </w:rPr>
      </w:r>
      <w:r>
        <w:rPr>
          <w:lang w:val="hi_IN" w:bidi="hi_IN"/>
        </w:rPr>
        <w:t>बच्चे</w:t>
      </w:r>
    </w:p>
    <w:p>
      <w:pPr>
        <w:pStyle w:val="ListBullet"/>
        <w:spacing w:line="240" w:lineRule="auto"/>
        <w:ind w:left="720"/>
      </w:pPr>
      <w:r>
        <w:rPr>
          <w:lang w:val="hi_IN" w:bidi="hi_IN"/>
        </w:rPr>
      </w:r>
      <w:r>
        <w:rPr>
          <w:lang w:val="hi_IN" w:bidi="hi_IN"/>
        </w:rPr>
        <w:t>प्रधान याजक और शास्त्री</w:t>
      </w:r>
    </w:p>
    <w:p>
      <w:pPr>
        <w:pStyle w:val="ListBullet"/>
        <w:spacing w:line="240" w:lineRule="auto"/>
        <w:ind w:left="720"/>
      </w:pPr>
      <w:r>
        <w:rPr>
          <w:lang w:val="hi_IN" w:bidi="hi_IN"/>
        </w:rPr>
      </w:r>
      <w:r>
        <w:rPr>
          <w:lang w:val="hi_IN" w:bidi="hi_IN"/>
        </w:rPr>
        <w:t>एक अंजीर का पेड़</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कहानी फसह के पर्व से कुछ दिन पहले यीशु के मंदिर परिसर में प्रवेश करने से शुरू होती है। यह समझना महत्वपूर्ण है कि मन्दिर का परिसर बहुत बड़ा था और उसमें कई अलग-अलग भाग थे। जब लोग मंदिर परिसर में प्रवेश करते थे, तो सबसे पहले वे अन्यजातियों के आँगन में आते थे, और संभवतः यही वह स्थान था जहाँ यह घटना हुई।</w:t>
      </w:r>
    </w:p>
    <w:p>
      <w:pPr/>
      <w:r>
        <w:rPr>
          <w:lang w:val="hi_IN" w:bidi="hi_IN"/>
        </w:rPr>
      </w:r>
      <w:r>
        <w:rPr>
          <w:lang w:val="hi_IN" w:bidi="hi_IN"/>
        </w:rPr>
        <w:t>यीशु देखता है कि लोग इस क्षेत्र में बलिदान के लिए पशु खरीदने और बेचने और पैसों को बदलने में व्यस्त हैं। यीशु इन गतिविधियों को रोकता है और मसीहा के रूप में अपना अधिकार दिखाता है। वह खरीदने और बेचने वाले लगों को बाहर निकाल देता है और पैसे बदलने वालों की मेजों को उलट देता है। यह समझना महत्वपूर्ण है कि यीशु यहाँ हिंसक नहीं है। उसने किसी को चोट नहीं पहुँचाई। उसने अपने चेलों या अन्य लोगों को उसकी मदद करने के लिए नहीं लिया। लेकिन यीशु चाहता है कि लोग जानें कि वे मंदिर का उपयोग उस तरीके से नहीं कर रहे हैं जिससे परमेश्वर की महिमा हो।</w:t>
      </w:r>
    </w:p>
    <w:p>
      <w:pPr/>
      <w:r>
        <w:rPr>
          <w:lang w:val="hi_IN" w:bidi="hi_IN"/>
        </w:rPr>
      </w:r>
      <w:r>
        <w:rPr>
          <w:lang w:val="hi_IN" w:bidi="hi_IN"/>
        </w:rPr>
        <w:t>फिर अंधे और लँगड़े लोग चंगाई पाने के लिए यीशु के पास आते हैं। पाठ यह नहीं बताता है कि यीशु द्वारा व्यापारियों को निकालने और अंधे और लंगड़ों के उसके पास आने के बीच कितना समय बीत गया। कहानी का यह हिस्सा शायद कुछ समय बाद घटित हुआ होगा। अंधे और लंगड़े लोगों को मंदिर के अंदरूनी आँगन में जाने की अनुमति नहीं थी, लेकिन उन्हें इस बाहरी क्षेत्र में आने की अनुमति थी।</w:t>
      </w:r>
    </w:p>
    <w:p>
      <w:pPr/>
      <w:r>
        <w:rPr>
          <w:lang w:val="hi_IN" w:bidi="hi_IN"/>
        </w:rPr>
      </w:r>
      <w:r>
        <w:rPr>
          <w:lang w:val="hi_IN" w:bidi="hi_IN"/>
        </w:rPr>
        <w:t>भीड़ में बहुत से बच्चे भी हैं, और उनमें से कुछ ने उन शब्दों को दोहराना शुरू किया कि जब यीशु शहर में प्रवेश कर रहा था तो उन्होंने लोगों को उसके बारे में कहते हुए सुना होगा: "दाऊद की संतान को होशाना।" वे सम्भवतः यह पूरी तरह नहीं समझ पाए कि इसका क्या अर्थ था।</w:t>
      </w:r>
    </w:p>
    <w:p>
      <w:pPr/>
      <w:r>
        <w:rPr>
          <w:lang w:val="hi_IN" w:bidi="hi_IN"/>
        </w:rPr>
      </w:r>
      <w:r>
        <w:rPr>
          <w:lang w:val="hi_IN" w:bidi="hi_IN"/>
        </w:rPr>
        <w:t>प्रधान याजक और शास्त्री बच्चों के शब्दों से बहुत क्रोधित हो जाते हैं, क्योंकि बच्चों के शब्द दिखाते हैं कि लोग यीशु को मसीहा बता रहे हैं। वे यीशु से पूछते हैं, "क्या तू सुनता है कि वे क्या कह रहे हैं?" यीशु कहता है, "हाँ।" फिर वह एक भजन का उद्धरण देकर धार्मिक अगुवों को उत्तर देता है जिसमें बच्चों द्वारा परमेश्वर की स्तुति करने की बात कही गई है।</w:t>
      </w:r>
    </w:p>
    <w:p>
      <w:pPr/>
      <w:r>
        <w:rPr>
          <w:lang w:val="hi_IN" w:bidi="hi_IN"/>
        </w:rPr>
      </w:r>
      <w:r>
        <w:rPr>
          <w:lang w:val="hi_IN" w:bidi="hi_IN"/>
        </w:rPr>
        <w:t>इसके बाद, यीशु उस दिन के लिए मंदिर से निकलता है और रात के लिए बैतनिय्याह के गाँव में जाता है। यीशु और उसके चेलों को मंदिर से बैतनिय्याह तक पैदल पहुँचने में लगभग एक घंटे का समय लगा होगा।</w:t>
      </w:r>
    </w:p>
    <w:p>
      <w:pPr/>
      <w:r>
        <w:rPr>
          <w:lang w:val="hi_IN" w:bidi="hi_IN"/>
        </w:rPr>
      </w:r>
      <w:r>
        <w:rPr>
          <w:lang w:val="hi_IN" w:bidi="hi_IN"/>
        </w:rPr>
        <w:t>अगली सुबह यीशु और उसके चेले वापस शहर की ओर निकल पड़े। ऐसा लगता है कि उन्होंने अभी तक नाश्ता नहीं किया है, क्योंकि यीशु भूखा है। रास्ते में, वे एक अंजीर का पेड़ देखते हैं जिसमें बड़े पत्ते हैं। यीशु यह देखने जाता है कि पेड़ पर कोई अंजीर हैं या नहीं। जब वह कोई फल नहीं देखता, तो वह कहता है, “अब से तुझ में फिर कभी फल न लगे,” और तुरंत अंजीर का पेड़ सूख जाता है। चेले अचंभित हो गए। यीशु उनसे कहता है कि जब हम बिना संदेह किए परमेश्वर पर भरोसा रखते हैं, तो हम भी ऐसे और इससे भी बड़े चमत्कार देख सकते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12 चेले (हम मान सकते हैं कि वे इस पूरी कहानी के दौरान मौजूद हैं, हालाँकि मंदिर वाले हिस्से में उनका उल्लेख नहीं किया गया है)</w:t>
      </w:r>
    </w:p>
    <w:p>
      <w:pPr>
        <w:pStyle w:val="ListBullet"/>
        <w:spacing w:line="240" w:lineRule="auto"/>
        <w:ind w:left="720"/>
      </w:pPr>
      <w:r>
        <w:rPr>
          <w:lang w:val="hi_IN" w:bidi="hi_IN"/>
        </w:rPr>
      </w:r>
      <w:r>
        <w:rPr>
          <w:lang w:val="hi_IN" w:bidi="hi_IN"/>
        </w:rPr>
        <w:t>लोग, जो मंदिर परिसर में पशु बेच रहे थे</w:t>
      </w:r>
    </w:p>
    <w:p>
      <w:pPr>
        <w:pStyle w:val="ListBullet"/>
        <w:spacing w:line="240" w:lineRule="auto"/>
        <w:ind w:left="720"/>
      </w:pPr>
      <w:r>
        <w:rPr>
          <w:lang w:val="hi_IN" w:bidi="hi_IN"/>
        </w:rPr>
      </w:r>
      <w:r>
        <w:rPr>
          <w:lang w:val="hi_IN" w:bidi="hi_IN"/>
        </w:rPr>
        <w:t>लोग, जो बलिदान के लिए पशु खरीद रहे हैं</w:t>
      </w:r>
    </w:p>
    <w:p>
      <w:pPr>
        <w:pStyle w:val="ListBullet"/>
        <w:spacing w:line="240" w:lineRule="auto"/>
        <w:ind w:left="720"/>
      </w:pPr>
      <w:r>
        <w:rPr>
          <w:lang w:val="hi_IN" w:bidi="hi_IN"/>
        </w:rPr>
      </w:r>
      <w:r>
        <w:rPr>
          <w:lang w:val="hi_IN" w:bidi="hi_IN"/>
        </w:rPr>
        <w:t>पशु, जैसे कबूतर, भेड़ और बकरियाँ</w:t>
      </w:r>
    </w:p>
    <w:p>
      <w:pPr>
        <w:pStyle w:val="ListBullet"/>
        <w:spacing w:line="240" w:lineRule="auto"/>
        <w:ind w:left="720"/>
      </w:pPr>
      <w:r>
        <w:rPr>
          <w:lang w:val="hi_IN" w:bidi="hi_IN"/>
        </w:rPr>
      </w:r>
      <w:r>
        <w:rPr>
          <w:lang w:val="hi_IN" w:bidi="hi_IN"/>
        </w:rPr>
        <w:t>लोग, जो मेज पर बैठे हैं और पैसे बदल रहे हैं</w:t>
      </w:r>
    </w:p>
    <w:p>
      <w:pPr>
        <w:pStyle w:val="ListBullet"/>
        <w:spacing w:line="240" w:lineRule="auto"/>
        <w:ind w:left="720"/>
      </w:pPr>
      <w:r>
        <w:rPr>
          <w:lang w:val="hi_IN" w:bidi="hi_IN"/>
        </w:rPr>
      </w:r>
      <w:r>
        <w:rPr>
          <w:lang w:val="hi_IN" w:bidi="hi_IN"/>
        </w:rPr>
        <w:t>अंधे और लँगड़े लोग</w:t>
      </w:r>
    </w:p>
    <w:p>
      <w:pPr>
        <w:pStyle w:val="ListBullet"/>
        <w:spacing w:line="240" w:lineRule="auto"/>
        <w:ind w:left="720"/>
      </w:pPr>
      <w:r>
        <w:rPr>
          <w:lang w:val="hi_IN" w:bidi="hi_IN"/>
        </w:rPr>
      </w:r>
      <w:r>
        <w:rPr>
          <w:lang w:val="hi_IN" w:bidi="hi_IN"/>
        </w:rPr>
        <w:t>बच्चे</w:t>
      </w:r>
    </w:p>
    <w:p>
      <w:pPr>
        <w:pStyle w:val="ListBullet"/>
        <w:spacing w:line="240" w:lineRule="auto"/>
        <w:ind w:left="720"/>
      </w:pPr>
      <w:r>
        <w:rPr>
          <w:lang w:val="hi_IN" w:bidi="hi_IN"/>
        </w:rPr>
      </w:r>
      <w:r>
        <w:rPr>
          <w:lang w:val="hi_IN" w:bidi="hi_IN"/>
        </w:rPr>
        <w:t>प्रधान याजक और शास्त्री</w:t>
      </w:r>
    </w:p>
    <w:p>
      <w:pPr>
        <w:pStyle w:val="ListBullet"/>
        <w:spacing w:line="240" w:lineRule="auto"/>
        <w:ind w:left="720"/>
      </w:pPr>
      <w:r>
        <w:rPr>
          <w:lang w:val="hi_IN" w:bidi="hi_IN"/>
        </w:rPr>
      </w:r>
      <w:r>
        <w:rPr>
          <w:lang w:val="hi_IN" w:bidi="hi_IN"/>
        </w:rPr>
        <w:t>एक अंजीर का पेड़</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बिन्दुओं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 यीशु द्वारा अपने चेलों के साथ यरूशलेम के मंदिर परिसर में प्रवेश करने का अभिनय करें। जब वे अंदर आते हैं, तो वे कई लोगों को पशु खरीदते और बेचते हुए देखते हैं। लोग शायद कीमतों के बारे में बहस कर रहे हैं। पशु शोर कर रहे हैं। ऐसे लोग भी हैं जो मेज पर बैठे हैं और पैसे बदल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"आप अभी कैसा महसूस कर रहे हैं?" आप ऐसे उत्तर सुन सकते हैं, "मैं क्रोधित हूँ कि लोग मेरे पिता के मंदिर के साथ क्या कर रहे हैं" या "मैं दु:खी हूँ कि लोग परमेश्वर से भटक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द्वारा लोगों को बाहर निकालने, पैसे बदलने वालों की मेज़ों को उलटने, और कबूतर बेचने वालों की कुर्सियों को पलट देने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व्यापारियों और पैसे बदलने वालों की भूमिका निभाने वाले लोगों से पूछें, "आप अभी कैसा महसूस कर रहे हैं?" आप ऐसी बातें सुन सकते हैं, "मैं क्रोधित हूँ!" "मैं हैरान हूँ!" "मुझे नहीं पता कि यह व्यक्ति कौन है—उसकी हिम्मत कैसे हुई हमारा व्यापार बंद करने की!"</w:t>
      </w:r>
    </w:p>
    <w:p>
      <w:pPr>
        <w:pStyle w:val="ListBullet"/>
        <w:spacing w:line="240" w:lineRule="auto"/>
        <w:ind w:left="720"/>
      </w:pPr>
      <w:r>
        <w:rPr>
          <w:lang w:val="hi_IN" w:bidi="hi_IN"/>
        </w:rPr>
      </w:r>
      <w:r>
        <w:rPr>
          <w:lang w:val="hi_IN" w:bidi="hi_IN"/>
        </w:rPr>
        <w:t>प्रधान याजक और शास्त्रियों की भूमिका निभाने वाले लोगों से पूछें, "आप अभी कैसा महसूस कर रहे हैं?" आप ऐसे उत्तर सुन सकते हैं, "मैं बहुत क्रोधित हूँ" या "मुझे विश्वास नहीं हो रहा कि उसने ऐसा किया!"</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याजकों और शास्त्रियों जैसे प्रधानों से कहता है, "लिखा है, 'मेरे पिता का घर प्रार्थना का घर होगा, परन्तु तुमने इसे डाकुओं की खोह' बना दिया है।" अब लोग द्वारा फिर से प्रार्थना और आराधना करने का अभिनय करें। शायद धार्मिक अगुवें आपस में उस बारे में बात करना शुरू करते हैं जो अभी हुई थी। यीशु और उसके चेले मंदिर में ही हैं, और कुछ लोग जो अंधे और लँगड़े हैं, चंगाई पाने के लिए यीशु के पास आने लगते हैं। भीड़ में से कुछ बच्चों को यीशु को देखते हुए, "दाऊद की संतान को होशाना" कहते हुए अभिनय में दिखाएँ!"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बच्चों की भूमिका निभाने वाले अभिनेता से पूछें, "आप अभी कैसा महसूस कर रहे हैं?" आप ऐसे उत्तर सुन सकते हैं, "हम उत्साहित हैं कि यीशु यहाँ है" या "यह व्यक्ति महत्वपूर्ण लगता है और वह दयालु भी है।"</w:t>
      </w:r>
    </w:p>
    <w:p>
      <w:pPr>
        <w:pStyle w:val="ListBullet"/>
        <w:spacing w:line="240" w:lineRule="auto"/>
        <w:ind w:left="720"/>
      </w:pPr>
      <w:r>
        <w:rPr>
          <w:lang w:val="hi_IN" w:bidi="hi_IN"/>
        </w:rPr>
      </w:r>
      <w:r>
        <w:rPr>
          <w:lang w:val="hi_IN" w:bidi="hi_IN"/>
        </w:rPr>
        <w:t>प्रधान याजकों और शास्त्रियों की भूमिका निभाने वाले लोगों से पूछें, "आप अभी कैसा महसूस कर रहे हैं?" आप ऐसे उत्तर सुन सकते हैं, "मैं बहुत क्रोधित हूँ कि वह बच्चों को उसे मसीहा कहने दे रहा है!" या "यह और भी बदतर होता जा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बहुत क्रोधित होकर, प्रधान याजक और शास्त्री यीशु से पूछते हैं, "क्या तू सुनता है कि ये बच्चे क्या कह रहे हैं?" यीशु बस इतना ही कहता है, "हाँ।" फिर वह एक प्रश्न पूछता है, "क्या तुमने यह कभी नहीं पढ़ा, 'बालकों और दूध पीते बच्चों के मुँह से तूने स्तुति सिद्ध कराई?' अब यीशु और उसके चेलों के मंदिर से निकलने का अभिनय करें। वे शहर से बाहर निकलते हैं और लगभग एक घंटे तक चलना जारी रखते हैं जब तक कि वे बैतनिय्याह गाँव में नहीं पहुँच जाते, जहाँ वे रात बिताएँगे।</w:t>
      </w:r>
    </w:p>
    <w:p>
      <w:pPr/>
      <w:r>
        <w:rPr>
          <w:lang w:val="hi_IN" w:bidi="hi_IN"/>
        </w:rPr>
      </w:r>
      <w:r>
        <w:rPr>
          <w:lang w:val="hi_IN" w:bidi="hi_IN"/>
        </w:rPr>
        <w:t>अब अगली सुबह यीशु और चेलों द्वारा वापस मंदिर जाने का अभिनय करें। वे उसी रास्ते पर चल रहे हैं, और वे भूखे हैं। वे सड़क के किनारे एक अकेला अंजीर का पेड़ देखते हैं जिस पर कई बड़े पत्ते लगे हुए हैं। यीशु यह देखने जाता है कि क्या अभी तक कोई फल आया है, लेकिन उसे केवल पत्ते ही मिलते हैं। यीशु कहता है, "तुझ में फिर कभी फल न लगे!" तुरन्त, अंजीर का पेड़ सूख जाता है और मर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 से पूछें, "आप अभी कैसा महसूस कर रहे हैं?" आप ऐसे उत्तर सुन सकते हैं, "मैं नि:शब्द हूँ" या "मैं हैरान हूँ" या "मैं थोड़ा डरता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चेले आश्चर्य से पूछते हैं, "अंजीर का पेड़ इतनी जल्दी कैसे सूख गया?" और यीशु उनसे कहता है, "मैं तुमसे सच कहता हूँ, यदि तुम विश्वास रखो और संदेह न करो, तो तुम ऐसे काम और इससे भी कहीं अधिक काम कर सकते हो।" यीशु ने एक शक्तिशाली छवि के साथ इस बात पर जोर दिया। यीशु की भूमिका निभाने वाला अभिनेता अगली बात को अभिनय के साथ दिखाने के लिए हाथ के इशारों या शरीर की हरकतों का उपयोग करना चाह सकता है: "यदि इस पहाड़ से भी कहोगे, कि 'उखड़ जा, और समुद्र में जा पड़', तो यह हो जाएगा। “तुम किसी भी बात के लिए प्रार्थना कर सकते हो, और यदि तुम्हें विश्वास है, तो तुम्हें वह मिल जाएगा।'”</w:t>
      </w:r>
    </w:p>
    <w:p>
      <w:pPr/>
      <w:r>
        <w:rPr>
          <w:lang w:val="hi_IN" w:bidi="hi_IN"/>
        </w:rPr>
      </w:r>
      <w:r>
        <w:rPr>
          <w:lang w:val="hi_IN" w:bidi="hi_IN"/>
        </w:rPr>
        <w:t>अभिनय को रोकें। चेलों की भूमिका निभाने वाले अभिनेताों से पूछें, "आप अभी कैसा महसूस कर रहे हैं?" आप ऐसे उत्तर सुन सकते हैं, "मैं अभी भी उलझन में हूँ" या "यह अद्भुत लगता है, लेकिन यह कैसे सम्भव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इस कहानी में, यीशु और उसके चेले अभी-अभी </w:t>
      </w:r>
      <w:r>
        <w:rPr>
          <w:b/>
          <w:lang w:val="hi_IN" w:bidi="hi_IN"/>
        </w:rPr>
        <w:t>यरूशलेम</w:t>
      </w:r>
      <w:r>
        <w:rPr>
          <w:lang w:val="hi_IN" w:bidi="hi_IN"/>
        </w:rPr>
        <w:t xml:space="preserve"> में पहुँचे हैं और </w:t>
      </w:r>
      <w:r>
        <w:rPr>
          <w:b/>
          <w:lang w:val="hi_IN" w:bidi="hi_IN"/>
        </w:rPr>
        <w:t>मंदिर</w:t>
      </w:r>
      <w:r>
        <w:rPr>
          <w:lang w:val="hi_IN" w:bidi="hi_IN"/>
        </w:rPr>
        <w:t xml:space="preserve"> जाते हैं।</w:t>
      </w:r>
    </w:p>
    <w:p>
      <w:pPr/>
      <w:r>
        <w:rPr>
          <w:lang w:val="hi_IN" w:bidi="hi_IN"/>
        </w:rPr>
      </w:r>
      <w:r>
        <w:rPr>
          <w:b/>
          <w:lang w:val="hi_IN" w:bidi="hi_IN"/>
        </w:rPr>
        <w:t>यरूशलेम</w:t>
      </w:r>
      <w:r>
        <w:rPr>
          <w:lang w:val="hi_IN" w:bidi="hi_IN"/>
        </w:rPr>
        <w:t xml:space="preserve"> इस्राएल की राजधानी थी। साल में तीन बार, सभी यहूदी लोगों को विशेष त्योहारों के दौरान आराधना करने के लिए यरूशलेम आना होता था। पूर्ण विवरण के लिए मुख्य शब्दावली देखें।</w:t>
      </w:r>
    </w:p>
    <w:p>
      <w:pPr/>
      <w:r>
        <w:rPr>
          <w:lang w:val="hi_IN" w:bidi="hi_IN"/>
        </w:rPr>
      </w:r>
      <w:r>
        <w:rPr>
          <w:b/>
          <w:lang w:val="hi_IN" w:bidi="hi_IN"/>
        </w:rPr>
        <w:t>मंदिर</w:t>
      </w:r>
      <w:r>
        <w:rPr>
          <w:lang w:val="hi_IN" w:bidi="hi_IN"/>
        </w:rPr>
        <w:t xml:space="preserve"> वह स्थान था जहाँ लोग परमेश्वर को बलिदान चढ़ाने के साथ-साथ प्रार्थना करने और उसकी आराधना करने के लिए आते थे। इस्राएल में केवल एक ही मंदिर था। </w:t>
      </w:r>
      <w:r>
        <w:rPr>
          <w:b/>
          <w:lang w:val="hi_IN" w:bidi="hi_IN"/>
        </w:rPr>
        <w:t>मंदिर</w:t>
      </w:r>
      <w:r>
        <w:rPr>
          <w:lang w:val="hi_IN" w:bidi="hi_IN"/>
        </w:rPr>
        <w:t xml:space="preserve"> के पूर्ण विवरण के लिए मुख्य शब्दावली देखें, और अपने अनुवाद में उसी शब्द का उपयोग करना सुनिश्चित करें जिसका उपयोग आपने अन्य भागों में किया है।</w:t>
      </w:r>
    </w:p>
    <w:p>
      <w:pPr/>
      <w:r>
        <w:rPr>
          <w:lang w:val="hi_IN" w:bidi="hi_IN"/>
        </w:rPr>
      </w:r>
      <w:r>
        <w:rPr>
          <w:lang w:val="hi_IN" w:bidi="hi_IN"/>
        </w:rPr>
        <w:t xml:space="preserve">जब वह मंदिर में पहुँचता है, तो यीशु उन लोगों को बाहर निकालना शुरू करता है जो </w:t>
      </w:r>
      <w:r>
        <w:rPr>
          <w:b/>
          <w:lang w:val="hi_IN" w:bidi="hi_IN"/>
        </w:rPr>
        <w:t>बलिदान</w:t>
      </w:r>
      <w:r>
        <w:rPr>
          <w:lang w:val="hi_IN" w:bidi="hi_IN"/>
        </w:rPr>
        <w:t xml:space="preserve"> के लिए पशुओं को खरीद और बेच रहे हैं। </w:t>
      </w:r>
      <w:r>
        <w:rPr>
          <w:b/>
          <w:lang w:val="hi_IN" w:bidi="hi_IN"/>
        </w:rPr>
        <w:t>बलिदान</w:t>
      </w:r>
      <w:r>
        <w:rPr>
          <w:lang w:val="hi_IN" w:bidi="hi_IN"/>
        </w:rPr>
        <w:t xml:space="preserve"> वह वस्तु है जो परमेश्वर को धन्यवाद देने या उससे क्षमा मांगने के लिए अर्पित की जाती है। यह रक्त बलिदान हो सकता है, जिसमें किसी जानवर को मारना और जलाना शामिल है, या गैर-रक्त बलिदान जैसे कि परमेश्वर को धूप या अन्न बलि देना। पूर्ण विवरण के लिए मुख्य शब्दावली देखें, और सुनिश्चित करें कि आप अपने अनुवाद में उसी शब्द का उपयोग करें जिसका उपयोग आपने पहले "बलिदान" के लिए किया है।</w:t>
      </w:r>
    </w:p>
    <w:p>
      <w:pPr/>
      <w:r>
        <w:rPr>
          <w:lang w:val="hi_IN" w:bidi="hi_IN"/>
        </w:rPr>
      </w:r>
      <w:r>
        <w:rPr>
          <w:lang w:val="hi_IN" w:bidi="hi_IN"/>
        </w:rPr>
        <w:t xml:space="preserve">यीशु ने </w:t>
      </w:r>
      <w:r>
        <w:rPr>
          <w:b/>
          <w:lang w:val="hi_IN" w:bidi="hi_IN"/>
        </w:rPr>
        <w:t>पैसे बदलने वाले</w:t>
      </w:r>
      <w:r>
        <w:rPr>
          <w:lang w:val="hi_IN" w:bidi="hi_IN"/>
        </w:rPr>
        <w:t xml:space="preserve"> लोगों की मेज़ें भी उलट दीं, जो मंदिर कर चुकाने के लिए इस्तेमाल होने वाले सिक्कों के बदले सभी प्रकार के सिक्के बदल रहे थे। उसने उन लोगों की कुर्सियाँ भी उलट दीं जो बलि के लिए कबूतर बेच रहे थे।</w:t>
      </w:r>
    </w:p>
    <w:p>
      <w:pPr/>
      <w:r>
        <w:rPr>
          <w:lang w:val="hi_IN" w:bidi="hi_IN"/>
        </w:rPr>
      </w:r>
      <w:r>
        <w:rPr>
          <w:lang w:val="hi_IN" w:bidi="hi_IN"/>
        </w:rPr>
        <w:t xml:space="preserve">यीशु ने कहा, "लिखा है, 'मेरा घर </w:t>
      </w:r>
      <w:r>
        <w:rPr>
          <w:b/>
          <w:lang w:val="hi_IN" w:bidi="hi_IN"/>
        </w:rPr>
        <w:t>प्रार्थना</w:t>
      </w:r>
      <w:r>
        <w:rPr>
          <w:lang w:val="hi_IN" w:bidi="hi_IN"/>
        </w:rPr>
        <w:t xml:space="preserve"> का घर कहलाएगा,' परन्तु तुमने इसे </w:t>
      </w:r>
      <w:r>
        <w:rPr>
          <w:b/>
          <w:lang w:val="hi_IN" w:bidi="hi_IN"/>
        </w:rPr>
        <w:t>डाकुओं की खोह</w:t>
      </w:r>
      <w:r>
        <w:rPr>
          <w:lang w:val="hi_IN" w:bidi="hi_IN"/>
        </w:rPr>
        <w:t>' बना दिया है।"</w:t>
      </w:r>
    </w:p>
    <w:p>
      <w:pPr/>
      <w:r>
        <w:rPr>
          <w:lang w:val="hi_IN" w:bidi="hi_IN"/>
        </w:rPr>
      </w:r>
      <w:r>
        <w:rPr>
          <w:lang w:val="hi_IN" w:bidi="hi_IN"/>
        </w:rPr>
        <w:t xml:space="preserve">नए नियम में </w:t>
      </w:r>
      <w:r>
        <w:rPr>
          <w:b/>
          <w:lang w:val="hi_IN" w:bidi="hi_IN"/>
        </w:rPr>
        <w:t>प्रार्थना</w:t>
      </w:r>
      <w:r>
        <w:rPr>
          <w:lang w:val="hi_IN" w:bidi="hi_IN"/>
        </w:rPr>
        <w:t xml:space="preserve"> का मतलब परमेश्वर के साथ बातचीत करना है। यह सुनिश्चित करें कि आप यहाँ जिस शब्द का इस्तेमाल करते हैं, वह केवल औपचारिक बातचीत का ही नहीं बल्कि कुछ अधिक व्यक्तिगत बात का अर्थ रखता हो। पूर्ण विवरण के लिए मुख्य शब्दावली देखें, और उसी शब्द का उपयोग करना सुनिश्चित करें जिसका उपयोग आपने कहीं और किया है।</w:t>
      </w:r>
    </w:p>
    <w:p>
      <w:pPr/>
      <w:r>
        <w:rPr>
          <w:lang w:val="hi_IN" w:bidi="hi_IN"/>
        </w:rPr>
      </w:r>
      <w:r>
        <w:rPr>
          <w:b/>
          <w:lang w:val="hi_IN" w:bidi="hi_IN"/>
        </w:rPr>
        <w:t>खोह</w:t>
      </w:r>
      <w:r>
        <w:rPr>
          <w:lang w:val="hi_IN" w:bidi="hi_IN"/>
        </w:rPr>
        <w:t xml:space="preserve"> शब्द का अर्थ है एक गुफा जैसी जगह से है, जहाँ शेर जैसे खतरनाक जानवर रहते थे। “डाकुओं की खोह” का अर्थ है, एक ऐसा स्थान जहाँ डाकू छिपने के लिए आते हैं ताकि वे पकड़े न जाएँ और दण्डित न हों।</w:t>
      </w:r>
    </w:p>
    <w:p>
      <w:pPr/>
      <w:r>
        <w:rPr>
          <w:lang w:val="hi_IN" w:bidi="hi_IN"/>
        </w:rPr>
      </w:r>
      <w:r>
        <w:rPr>
          <w:lang w:val="hi_IN" w:bidi="hi_IN"/>
        </w:rPr>
        <w:t xml:space="preserve">यीशु द्वारा व्यापारियों का धंधा बंद कराने के बाद, कुछ अंधे और लँगड़े लोग मंदिर के आँगन में उसके पास आए और उसने उन्हें </w:t>
      </w:r>
      <w:r>
        <w:rPr>
          <w:b/>
          <w:lang w:val="hi_IN" w:bidi="hi_IN"/>
        </w:rPr>
        <w:t>चंगा किया</w:t>
      </w:r>
      <w:r>
        <w:rPr>
          <w:lang w:val="hi_IN" w:bidi="hi_IN"/>
        </w:rPr>
        <w:t xml:space="preserve">। </w:t>
      </w:r>
      <w:r>
        <w:rPr>
          <w:b/>
          <w:lang w:val="hi_IN" w:bidi="hi_IN"/>
        </w:rPr>
        <w:t>चंगे होने</w:t>
      </w:r>
      <w:r>
        <w:rPr>
          <w:lang w:val="hi_IN" w:bidi="hi_IN"/>
        </w:rPr>
        <w:t xml:space="preserve"> का अर्थ है कि उसने उन्हें उनकी बीमारी या विकलांगताओं से ठीक किया ताकि अब वे अपने शरीर के उस हिस्से का उपयोग कर सकें जो पहले काम नहीं कर रहा था। उसी शब्द का उपयोग करें जिसका उपयोग आपने अन्य भागों में किया है जहाँ यीशु द्वारा विकलांग लोगों को चंगा करने के बारे में बताया गया है।</w:t>
      </w:r>
    </w:p>
    <w:p>
      <w:pPr/>
      <w:r>
        <w:rPr>
          <w:lang w:val="hi_IN" w:bidi="hi_IN"/>
        </w:rPr>
      </w:r>
      <w:r>
        <w:rPr>
          <w:b/>
          <w:lang w:val="hi_IN" w:bidi="hi_IN"/>
        </w:rPr>
        <w:t>प्रधान याजक</w:t>
      </w:r>
      <w:r>
        <w:rPr>
          <w:lang w:val="hi_IN" w:bidi="hi_IN"/>
        </w:rPr>
        <w:t xml:space="preserve"> और </w:t>
      </w:r>
      <w:r>
        <w:rPr>
          <w:b/>
          <w:lang w:val="hi_IN" w:bidi="hi_IN"/>
        </w:rPr>
        <w:t>शास्त्री</w:t>
      </w:r>
      <w:r>
        <w:rPr>
          <w:lang w:val="hi_IN" w:bidi="hi_IN"/>
        </w:rPr>
        <w:t xml:space="preserve"> उन चमत्कारों को देखते हैं जो यीशु कर रहा है। "प्रधान याजक" का अर्थ शायद सबसे पुराने और सबसे शक्तिशाली याजकों से है। </w:t>
      </w:r>
      <w:r>
        <w:rPr>
          <w:b/>
          <w:lang w:val="hi_IN" w:bidi="hi_IN"/>
        </w:rPr>
        <w:t>याजक</w:t>
      </w:r>
      <w:r>
        <w:rPr>
          <w:lang w:val="hi_IN" w:bidi="hi_IN"/>
        </w:rPr>
        <w:t xml:space="preserve"> के पूर्ण विवरण के लिए मुख्य शब्दावली देखें। यह सुनिश्चित करें कि आप "याजक" के लिए उसी शब्द का उपयोग करें जिसका उपयोग आपने पहले किया है। </w:t>
      </w:r>
      <w:r>
        <w:rPr>
          <w:b/>
          <w:lang w:val="hi_IN" w:bidi="hi_IN"/>
        </w:rPr>
        <w:t>शास्त्री</w:t>
      </w:r>
      <w:r>
        <w:rPr>
          <w:lang w:val="hi_IN" w:bidi="hi_IN"/>
        </w:rPr>
        <w:t xml:space="preserve"> वे लोग थे जो पुराने नियम के शास्त्र का अध्ययन करते थे और हाथ से उनकी नई प्रतियाँ बनाते थे। वे विशेषज्ञ थे जिनका लोग सम्मान करते थे क्योंकि वे पवित्रशास्त्र के बारे में बहुत कुछ जानते थे। "शास्त्री" के लिए उसी शब्द का उपयोग करें जिसका उपयोग आपने अन्य भागों में किया है।</w:t>
      </w:r>
    </w:p>
    <w:p>
      <w:pPr/>
      <w:r>
        <w:rPr>
          <w:lang w:val="hi_IN" w:bidi="hi_IN"/>
        </w:rPr>
      </w:r>
      <w:r>
        <w:rPr>
          <w:lang w:val="hi_IN" w:bidi="hi_IN"/>
        </w:rPr>
        <w:t>प्रधान याजक और शास्त्री भी भीड़ में कुछ बच्चों को "</w:t>
      </w:r>
      <w:r>
        <w:rPr>
          <w:b/>
          <w:lang w:val="hi_IN" w:bidi="hi_IN"/>
        </w:rPr>
        <w:t xml:space="preserve">दाऊद की संतान </w:t>
      </w:r>
      <w:r>
        <w:rPr>
          <w:lang w:val="hi_IN" w:bidi="hi_IN"/>
        </w:rPr>
        <w:t xml:space="preserve"> को </w:t>
      </w:r>
      <w:r>
        <w:rPr>
          <w:b/>
          <w:lang w:val="hi_IN" w:bidi="hi_IN"/>
        </w:rPr>
        <w:t>होशाना</w:t>
      </w:r>
      <w:r>
        <w:rPr>
          <w:lang w:val="hi_IN" w:bidi="hi_IN"/>
        </w:rPr>
        <w:t>" चिल्लाते हुए सुनते हैं!</w:t>
      </w:r>
    </w:p>
    <w:p>
      <w:pPr/>
      <w:r>
        <w:rPr>
          <w:lang w:val="hi_IN" w:bidi="hi_IN"/>
        </w:rPr>
      </w:r>
      <w:r>
        <w:rPr>
          <w:b/>
          <w:lang w:val="hi_IN" w:bidi="hi_IN"/>
        </w:rPr>
        <w:t>होशाना</w:t>
      </w:r>
      <w:r>
        <w:rPr>
          <w:lang w:val="hi_IN" w:bidi="hi_IN"/>
        </w:rPr>
        <w:t xml:space="preserve"> एक इब्रानी शब्द से आया है जिसका अर्थ है "अब बचाओ," लेकिन ऐसा लगता है कि उस समय लोग इसका उपयोग परमेश्वर की स्तुति करने के तरीके के रूप में करते थे। इसे यहाँ उसी तरह अनुवादित करें जैसा आपने यीशु के यरूशलेम में प्रवेश करने वाले भाग में किया था।</w:t>
      </w:r>
    </w:p>
    <w:p>
      <w:pPr/>
      <w:r>
        <w:rPr>
          <w:lang w:val="hi_IN" w:bidi="hi_IN"/>
        </w:rPr>
      </w:r>
      <w:r>
        <w:rPr>
          <w:b/>
          <w:lang w:val="hi_IN" w:bidi="hi_IN"/>
        </w:rPr>
        <w:t>दाऊद की संतान</w:t>
      </w:r>
      <w:r>
        <w:rPr>
          <w:lang w:val="hi_IN" w:bidi="hi_IN"/>
        </w:rPr>
        <w:t xml:space="preserve"> एक वाक्यांश है जिसका उपयोग लोग दाऊद के परिवार के उस राजा के बारे में बात करने के लिए करते थे जिसके बारे में परमेश्वर ने प्रतिज्ञा की थी कि वह इस्राएल को बचाएगा। </w:t>
      </w:r>
      <w:r>
        <w:rPr>
          <w:b/>
          <w:lang w:val="hi_IN" w:bidi="hi_IN"/>
        </w:rPr>
        <w:t>दाऊद</w:t>
      </w:r>
      <w:r>
        <w:rPr>
          <w:lang w:val="hi_IN" w:bidi="hi_IN"/>
        </w:rPr>
        <w:t xml:space="preserve"> पुराने नियम में इस्राएल का सबसे महान राजा था, और परमेश्वर ने प्रतिज्ञा की थी कि उसके वंशजों में से एक इस्राएल को बचाएगा। </w:t>
      </w:r>
      <w:r>
        <w:rPr>
          <w:b/>
          <w:lang w:val="hi_IN" w:bidi="hi_IN"/>
        </w:rPr>
        <w:t>दाऊद की संतान</w:t>
      </w:r>
      <w:r>
        <w:rPr>
          <w:lang w:val="hi_IN" w:bidi="hi_IN"/>
        </w:rPr>
        <w:t xml:space="preserve"> की पूर्ण परिभाषा के लिए मुख्य शब्दावली देखें। यहाँ उसी वाक्यांश का उपयोग करें जिसका उपयोग आपने पहले किया था।</w:t>
      </w:r>
    </w:p>
    <w:p>
      <w:pPr/>
      <w:r>
        <w:rPr>
          <w:lang w:val="hi_IN" w:bidi="hi_IN"/>
        </w:rPr>
      </w:r>
      <w:r>
        <w:rPr>
          <w:lang w:val="hi_IN" w:bidi="hi_IN"/>
        </w:rPr>
        <w:t xml:space="preserve">प्रधान याजक और शास्त्री बहुत क्रोधित हो जाते हैं, और वे यीशु से पूछते हैं, "क्या तू सुनता है कि ये बच्चे क्या कह रहे हैं?" यीशु भजनसंहिता से एक उद्धरण के साथ उत्तर देता है: "बालकों और दूध पीते बच्चों के मुँह से तूने </w:t>
      </w:r>
      <w:r>
        <w:rPr>
          <w:b/>
          <w:lang w:val="hi_IN" w:bidi="hi_IN"/>
        </w:rPr>
        <w:t>स्तुति</w:t>
      </w:r>
      <w:r>
        <w:rPr>
          <w:lang w:val="hi_IN" w:bidi="hi_IN"/>
        </w:rPr>
        <w:t xml:space="preserve"> सिद्ध कराई है।"</w:t>
      </w:r>
    </w:p>
    <w:p>
      <w:pPr/>
      <w:r>
        <w:rPr>
          <w:lang w:val="hi_IN" w:bidi="hi_IN"/>
        </w:rPr>
      </w:r>
      <w:r>
        <w:rPr>
          <w:lang w:val="hi_IN" w:bidi="hi_IN"/>
        </w:rPr>
        <w:t>"के मुँह से" का अर्थ "से" कहने का एक काव्यात्मक तरीका है।</w:t>
      </w:r>
    </w:p>
    <w:p>
      <w:pPr/>
      <w:r>
        <w:rPr>
          <w:lang w:val="hi_IN" w:bidi="hi_IN"/>
        </w:rPr>
      </w:r>
      <w:r>
        <w:rPr>
          <w:lang w:val="hi_IN" w:bidi="hi_IN"/>
        </w:rPr>
        <w:t>"बालकों और दूध पीते बच्चों" का अनुवाद "बच्चे और बालक" के रूप में भी किया जा सकता है।</w:t>
      </w:r>
    </w:p>
    <w:p>
      <w:pPr/>
      <w:r>
        <w:rPr>
          <w:lang w:val="hi_IN" w:bidi="hi_IN"/>
        </w:rPr>
      </w:r>
      <w:r>
        <w:rPr>
          <w:b/>
          <w:lang w:val="hi_IN" w:bidi="hi_IN"/>
        </w:rPr>
        <w:t>स्तुति</w:t>
      </w:r>
      <w:r>
        <w:rPr>
          <w:lang w:val="hi_IN" w:bidi="hi_IN"/>
        </w:rPr>
        <w:t xml:space="preserve"> का अर्थ है किसी के बारे में अच्छा कहना या उसके बारे में अच्छी बातें कहना या शब्दों के माध्यम से किसी का सम्मान करना। यहाँ "स्तुति" के लिए उसी शब्द का उपयोग करें जिसका उपयोग आपने अन्य भागों में किया है।</w:t>
      </w:r>
    </w:p>
    <w:p>
      <w:pPr/>
      <w:r>
        <w:rPr>
          <w:lang w:val="hi_IN" w:bidi="hi_IN"/>
        </w:rPr>
      </w:r>
      <w:r>
        <w:rPr>
          <w:lang w:val="hi_IN" w:bidi="hi_IN"/>
        </w:rPr>
        <w:t xml:space="preserve">यीशु मंदिर से निकलता है और रात के लिए </w:t>
      </w:r>
      <w:r>
        <w:rPr>
          <w:b/>
          <w:lang w:val="hi_IN" w:bidi="hi_IN"/>
        </w:rPr>
        <w:t>बैतनिय्याह</w:t>
      </w:r>
      <w:r>
        <w:rPr>
          <w:lang w:val="hi_IN" w:bidi="hi_IN"/>
        </w:rPr>
        <w:t xml:space="preserve"> के गाँव में जाता है। बैतनिय्याह यरूशलेम के पूर्व में लगभग एक घंटे की पैदल दूरी पर स्थित था। अगली सुबह जब वह अपने चेलों के साथ शहर की ओर वापस जा रहा है, तब वह सड़क के किनारे एक </w:t>
      </w:r>
      <w:r>
        <w:rPr>
          <w:b/>
          <w:lang w:val="hi_IN" w:bidi="hi_IN"/>
        </w:rPr>
        <w:t>अंजीर</w:t>
      </w:r>
      <w:r>
        <w:rPr>
          <w:lang w:val="hi_IN" w:bidi="hi_IN"/>
        </w:rPr>
        <w:t xml:space="preserve"> का पेड़ देखता है। </w:t>
      </w:r>
      <w:r>
        <w:rPr>
          <w:b/>
          <w:lang w:val="hi_IN" w:bidi="hi_IN"/>
        </w:rPr>
        <w:t>अंजीर का पेड़</w:t>
      </w:r>
      <w:r>
        <w:rPr>
          <w:lang w:val="hi_IN" w:bidi="hi_IN"/>
        </w:rPr>
        <w:t xml:space="preserve"> एक प्रकार के फल का पेड़ है जो इस्राएल में उगता है। यह 10 मीटर तक ऊँचा और इसका तना 1 मीटर तक हो सकता है। पत्ते अप्रैल या मई में आते हैं, और फल आमतौर पर जून में पकते हैं। यीशु जिस अंजीर के पेड़ को देखता है उस पर बहुत सारे बड़े पत्ते लगे हुए हैं। यीशु यह देखने के लिए जाता है कि क्या कोई फल लगा है, क्योंकि वह भूखा है। परन्तु इस पर कोई फल नहीं है, केवल पत्ते हैं। यीशु पेड़ से कहता है, "अब से तुझ में फिर कभी फल न लगे," और पेड़ तुरन्त सूख जाता है और मर जाता है। चेले आश्चर्यचकित हैं, और वे पूछते हैं, "पेड़ इतना जल्दी कैसे सूख गया?"</w:t>
      </w:r>
    </w:p>
    <w:p>
      <w:pPr/>
      <w:r>
        <w:rPr>
          <w:lang w:val="hi_IN" w:bidi="hi_IN"/>
        </w:rPr>
      </w:r>
      <w:r>
        <w:rPr>
          <w:lang w:val="hi_IN" w:bidi="hi_IN"/>
        </w:rPr>
        <w:t>समूह को एक अंजीर के पेड़ की तस्वीर दिखाएँ।</w:t>
      </w:r>
    </w:p>
    <w:p>
      <w:pPr/>
      <w:r>
        <w:rPr>
          <w:lang w:val="hi_IN" w:bidi="hi_IN"/>
        </w:rPr>
      </w:r>
      <w:r>
        <w:rPr>
          <w:lang w:val="hi_IN" w:bidi="hi_IN"/>
        </w:rPr>
        <w:t>यीशु उत्तर देता है, "</w:t>
      </w:r>
      <w:r>
        <w:rPr>
          <w:b/>
          <w:lang w:val="hi_IN" w:bidi="hi_IN"/>
        </w:rPr>
        <w:t>मैं तुमसे सच कहता हूँ</w:t>
      </w:r>
      <w:r>
        <w:rPr>
          <w:lang w:val="hi_IN" w:bidi="hi_IN"/>
        </w:rPr>
        <w:t xml:space="preserve">, यदि तुम </w:t>
      </w:r>
      <w:r>
        <w:rPr>
          <w:b/>
          <w:lang w:val="hi_IN" w:bidi="hi_IN"/>
        </w:rPr>
        <w:t>विश्वास</w:t>
      </w:r>
      <w:r>
        <w:rPr>
          <w:lang w:val="hi_IN" w:bidi="hi_IN"/>
        </w:rPr>
        <w:t xml:space="preserve"> रखो और </w:t>
      </w:r>
      <w:r>
        <w:rPr>
          <w:b/>
          <w:lang w:val="hi_IN" w:bidi="hi_IN"/>
        </w:rPr>
        <w:t>संदेह</w:t>
      </w:r>
      <w:r>
        <w:rPr>
          <w:lang w:val="hi_IN" w:bidi="hi_IN"/>
        </w:rPr>
        <w:t xml:space="preserve"> न करो, तो तुम ऐसे काम और इससे भी कहीं अधिक कर सकते हो।"</w:t>
      </w:r>
    </w:p>
    <w:p>
      <w:pPr/>
      <w:r>
        <w:rPr>
          <w:lang w:val="hi_IN" w:bidi="hi_IN"/>
        </w:rPr>
      </w:r>
      <w:r>
        <w:rPr>
          <w:lang w:val="hi_IN" w:bidi="hi_IN"/>
        </w:rPr>
        <w:t>"मैं तुमसे सच कहता हूँ" एक वाक्यांश है जिसका उपयोग यीशु अपनी शिक्षाओं में अक्सर लोगों को यह दिखाने के लिए करता है कि कही गई बात कितनी महत्वपूर्ण है। इसका अर्थ है, लोगों को उस बात पर विशेष ध्यान देना है जो वह कहने वाला है। इस वाक्यांश का अनुवाद उसी तरह करें जैसे आपने अन्य भागों में इसका अनुवाद किया है।</w:t>
      </w:r>
    </w:p>
    <w:p>
      <w:pPr/>
      <w:r>
        <w:rPr>
          <w:lang w:val="hi_IN" w:bidi="hi_IN"/>
        </w:rPr>
      </w:r>
      <w:r>
        <w:rPr>
          <w:b/>
          <w:lang w:val="hi_IN" w:bidi="hi_IN"/>
        </w:rPr>
        <w:t>विश्वास</w:t>
      </w:r>
      <w:r>
        <w:rPr>
          <w:lang w:val="hi_IN" w:bidi="hi_IN"/>
        </w:rPr>
        <w:t xml:space="preserve"> परमेश्वर की प्रतिज्ञा के प्रति लोगों के जवाब का वर्णन करता है। पूर्ण परिभाषा के लिए मुख्य शब्दावली देखें। उसी शब्द का उपयोग करें जिसका उपयोग आपने अन्य भागों में किया है जिनमें परमेश्वर पर विश्वास करने या उस पर भरोसा रखने के बारे में बात की है।</w:t>
      </w:r>
    </w:p>
    <w:p>
      <w:pPr/>
      <w:r>
        <w:rPr>
          <w:lang w:val="hi_IN" w:bidi="hi_IN"/>
        </w:rPr>
      </w:r>
      <w:r>
        <w:rPr>
          <w:b/>
          <w:lang w:val="hi_IN" w:bidi="hi_IN"/>
        </w:rPr>
        <w:t>संदेह</w:t>
      </w:r>
      <w:r>
        <w:rPr>
          <w:lang w:val="hi_IN" w:bidi="hi_IN"/>
        </w:rPr>
        <w:t xml:space="preserve"> विश्वास का विपरीत है। इसका अर्थ है किसी बात के बारे में अनिश्चित होना, किसी पर भरोसा नहीं करना, या यह तय न कर पाना कि क्या करना है।</w:t>
      </w:r>
    </w:p>
    <w:p>
      <w:pPr/>
      <w:r>
        <w:rPr>
          <w:lang w:val="hi_IN" w:bidi="hi_IN"/>
        </w:rPr>
      </w:r>
      <w:r>
        <w:rPr>
          <w:lang w:val="hi_IN" w:bidi="hi_IN"/>
        </w:rPr>
        <w:t xml:space="preserve">यीशु अपनी शिक्षा जारी रखते हुए कहता है, "यदि इस पहाड़ से भी कहोगे, कि 'उखड़ जा, और समुद्र में जा पड़', तो यह हो जाएगा। तुम किसी भी बात के लिए </w:t>
      </w:r>
      <w:r>
        <w:rPr>
          <w:b/>
          <w:lang w:val="hi_IN" w:bidi="hi_IN"/>
        </w:rPr>
        <w:t>प्रार्थना</w:t>
      </w:r>
      <w:r>
        <w:rPr>
          <w:lang w:val="hi_IN" w:bidi="hi_IN"/>
        </w:rPr>
        <w:t xml:space="preserve"> कर सकते हो, और यदि तुम्हें </w:t>
      </w:r>
      <w:r>
        <w:rPr>
          <w:b/>
          <w:lang w:val="hi_IN" w:bidi="hi_IN"/>
        </w:rPr>
        <w:t>विश्वास</w:t>
      </w:r>
      <w:r>
        <w:rPr>
          <w:lang w:val="hi_IN" w:bidi="hi_IN"/>
        </w:rPr>
        <w:t xml:space="preserve"> है, तो तुम उसे पाओगे।” यह समझना महत्वपूर्ण है कि इस भाग में, "तुम" का अर्थ कई लोग हैं, न कि केवल एक व्यक्ति: यीशु मुख्य रूप से एक साथ प्रार्थना करने वाले लोगों के बारे में बात कर रहा है, न कि अकेले प्रार्थना करने वाले एक व्यक्ति के बारे में। यहाँ "प्रार्थना" और "विश्वास" के लिए उन्हीं शब्दों का उपयोग करें जिनका उपयोग आपने इस भाग में पहले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21:23–32</w:t>
      </w:r>
      <w:r>
        <w:rPr>
          <w:lang w:val="hi_IN" w:bidi="hi_IN"/>
        </w:rPr>
      </w:r>
    </w:p>
    <w:p>
      <w:pPr>
        <w:pStyle w:val="Heading3"/>
      </w:pPr>
      <w:r>
        <w:rPr>
          <w:lang w:val="hi_IN" w:bidi="hi_IN"/>
        </w:rPr>
        <w:t>सुने और मन में रखें</w:t>
      </w:r>
    </w:p>
    <w:p>
      <w:pPr/>
      <w:r>
        <w:rPr>
          <w:lang w:val="hi_IN" w:bidi="hi_IN"/>
        </w:rPr>
      </w:r>
      <w:r>
        <w:rPr>
          <w:lang w:val="hi_IN" w:bidi="hi_IN"/>
        </w:rPr>
        <w:t>मत्ती 21:23–32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यह कहानी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यह भाग यरूशलेम में धार्मिक अगुवों और यीशु के बीच चल रहे विवाद की एक और घटना बताता हैै। इन कहानियों में, यीशु यरूशलेम के यहूदी मंदिर में हैं। वह बहुत सी बातें करता और कहता है जो धार्मिक अगुवों को पसंद नहीं आती हैं। यही विवाद की बातें आगे चलकर धार्मिक अगुवों को यीशु को पकड़वाने तक ले जाती हैं। </w:t>
      </w:r>
    </w:p>
    <w:p>
      <w:pPr/>
      <w:r>
        <w:rPr>
          <w:lang w:val="hi_IN" w:bidi="hi_IN"/>
        </w:rPr>
      </w:r>
      <w:r>
        <w:rPr>
          <w:lang w:val="hi_IN" w:bidi="hi_IN"/>
        </w:rPr>
        <w:t>हमें पिछले भागों से याद है कि इस समय फसह के पर्व के दौरान परमेश्वर की आराधना करने के लिए बहुत-से लोग यरूशलेम में इकट्ठा होते हैं। यीशु और उसके चेले पास के एक गाँव में रात बिताने के बाद मंदिर में लौट आए हैं। यीशु मंदिर में शिक्षा देना शुरू करता है। चूँकि इस समय मंदिर में बहुत भीड़ थी, इसलिए शायद बहुत से लोग यीशु की बात सुन रहे थे। जब यीशु सिखा रहा है, तो प्रधान याजक और पुरनियों का एक समूह आकर उन्हें चुनौती देते हैं। वे पूछते हैं, "तू ये काम किसके अधिकार से करता है, और तुझे यह अधिकार किसने दिया है?"</w:t>
      </w:r>
    </w:p>
    <w:p>
      <w:pPr/>
      <w:r>
        <w:rPr>
          <w:lang w:val="hi_IN" w:bidi="hi_IN"/>
        </w:rPr>
      </w:r>
      <w:r>
        <w:rPr>
          <w:lang w:val="hi_IN" w:bidi="hi_IN"/>
        </w:rPr>
        <w:t>"ये काम" का मतलब शायद पिछले एक या दो दिनों में हुई बातें हैं: यीशु एक शाही जुलूस के साथ यरूशलेम में दाखिल हुआ और व्यापारियों को मंदिर में बेचने से बाहर निकाल दिया। प्रधान याजक और पुरनिए उससे लोगों को शिक्षा देने के उसके अधिकार के बारे में भी पूछ रहे होंगे। प्रधान याजक और पुरनिए मन्दिर की देखभाल करने वाले अगुवे थे। उन्होंने यीशु को अधिकार नहीं दिया था। इसलिए वे पूछ रहे हैं कि यह अधिकार उसे किसने दिया था।</w:t>
      </w:r>
    </w:p>
    <w:p>
      <w:pPr/>
      <w:r>
        <w:rPr>
          <w:lang w:val="hi_IN" w:bidi="hi_IN"/>
        </w:rPr>
      </w:r>
      <w:r>
        <w:rPr>
          <w:lang w:val="hi_IN" w:bidi="hi_IN"/>
        </w:rPr>
        <w:t>रुकें और अपने समूह के साथ नीचे दिए गए प्रश्नों पर चर्चा करें: आपकी संस्कृति में, लोगों को आत्मिक अगुवा बनने का अधिकार कौन देता है? लोग किसी अगुवे का सम्मान क्यों करते हैं? इस बारे में बात करें कि जब लोग इस बात पर सहमत नहीं होते कि किसी को आत्मिक अगुवा होना चाहिए या नहीं, तब क्या होता है।</w:t>
      </w:r>
    </w:p>
    <w:p>
      <w:pPr/>
      <w:r>
        <w:rPr>
          <w:lang w:val="hi_IN" w:bidi="hi_IN"/>
        </w:rPr>
      </w:r>
      <w:r>
        <w:rPr>
          <w:lang w:val="hi_IN" w:bidi="hi_IN"/>
        </w:rPr>
        <w:t>यीशु उनके प्रश्न का उत्तर एक और प्रश्न पूछकर देता है। प्राचीन इस्राएल में रब्बी या आत्मिक शिक्षक अक्सर प्रश्न का उत्तर एक और प्रश्न से देते थे। यह प्रश्न लोगों को यह बात और अच्छे से समझने में मदद करता था कि वे किस विषय पर चर्चा कर रहे हैं। यह उन्हें उस बात के बारे में नए तरीके से सोचने पर मजबूर करता है। यह उन्हें उत्तर को बेहतर तरीके से समझने के लिए तैयार भी कर देता है, बजाय इसके कि रब्बी तुरंत उत्तर दे दे। यीशु कहता है, "मैं भी तुम से एक बात पूछता हूँ। यदि वह मुझे बताओगे, तो मैं भी तुम्हें बताऊँगा कि ये काम किस अधिकार से करता हूँ।"</w:t>
      </w:r>
    </w:p>
    <w:p>
      <w:pPr/>
      <w:r>
        <w:rPr>
          <w:lang w:val="hi_IN" w:bidi="hi_IN"/>
        </w:rPr>
      </w:r>
      <w:r>
        <w:rPr>
          <w:lang w:val="hi_IN" w:bidi="hi_IN"/>
        </w:rPr>
        <w:t>फिर यीशु पूछता है, "यूहन्ना का बपतिस्मा, स्वर्ग की ओर से या मनुष्यों की ओर से था?” यीशु अगुवों का ध्यान फिर से यूहन्ना बपतिस्मा देने वाले की ओर ले जाता है, क्योंकि यूहन्ना और यीशु ने एक ही संदेश का प्रचार किया था: "मन फिराओ, या परमेश्वर की ओर लौट आओ, क्योंकि स्वर्ग का राज्य निकट आ गया है।" यूहन्ना को परमेश्वर ने भेजा था कि वह लोगों को तैयार करे ताकि वे यीशु मसीहा, यानी प्रतिज्ञा किए हुए उद्धारकर्ता, को स्वीकार करें।</w:t>
      </w:r>
    </w:p>
    <w:p>
      <w:pPr/>
      <w:r>
        <w:rPr>
          <w:lang w:val="hi_IN" w:bidi="hi_IN"/>
        </w:rPr>
      </w:r>
      <w:r>
        <w:rPr>
          <w:lang w:val="hi_IN" w:bidi="hi_IN"/>
        </w:rPr>
        <w:t>प्रधान याजक और पुरनियों को नहीं पता कि यीशु के प्रश्न का उत्तर कैसे दें। वे पहले से ही जानते हैं कि वे यूहन्ना बपतिस्मा देने वाले के बारे में क्या सोचते हैं। जब यूहन्ना जीवित था तो उन्होंने उसके संदेश पर ध्यान नहीं दिया। उन्हें नहीं लगता था कि वह सच में परमेश्वर का भविष्यद्वक्ता था। लेकिन, बातचीत सुनने के लिए लोगों की बहुत बड़ी भीड़ है। प्रधान याजक और पुरनिए जानते हैं कि लोग यूहन्‍ना को बहुत मानते हैं और उसे परमेश्वर का भविष्यद्वक्ता मानते हैं। यदि वे कहते हैं कि उसका अधिकार परमेश्वर की ओर से नहीं था, तो लोग क्रोधित हो सकते हैं। अगर प्रधान याजक और पुरनिए खुले तौर पर कह दें कि यूहन्‍ना सचमुच भविष्यद्वक्ता नहीं था, तो लोग शायद उनका आदर करना छोड़ दें। लोग इतने ग़ुस्से में भी आ सकते हैं कि वे हिंसक हो जाएँ। इसलिए याजक और पुरनिए लोगों से डरते हैं।</w:t>
      </w:r>
    </w:p>
    <w:p>
      <w:pPr/>
      <w:r>
        <w:rPr>
          <w:lang w:val="hi_IN" w:bidi="hi_IN"/>
        </w:rPr>
      </w:r>
      <w:r>
        <w:rPr>
          <w:lang w:val="hi_IN" w:bidi="hi_IN"/>
        </w:rPr>
        <w:t>यीशु के प्रश्न का उत्तर कैसे दें, यह तय करने के लिए मिलकर बात करने के बाद, प्रधान याजक और पुरनिए अन्त में कहते हैं, "हम नहीं जानते।" चूँकि उन्होंने सार्वजनिक रूप से कहा कि वे नहीं जानते कि यूहन्ना को अधिकार किसने दिया, इसलिए उन्हें भी यह पूछने का अधिकार नहीं है कि यीशु को अधिकार किसने दिया। यीशु उनसे कहता है कि वह इस प्रश्न का उत्तर नहीं देगा। सीधा उत्तर न देकर यीशु ने अगुवों को यह मौका नहीं दिया कि वे उस पर झूठा भविष्यद्वक्ता होने का आरोप लगा सकें। विशेष रूप से यह पूछकर कि क्या यूहन्ना का अधिकार "स्वर्ग से" आया था, जिसका मतलब है परमेश्वर से, यीशु परोक्ष रूप से यह बता रहा है कि परमेश्वर ने यूहन्ना को भेजा था ताकि वह लोगों को मसीह के लिए तैयार करे, और परमेश्वर ने यीशु को भी मसीहा के रूप में भेजा।</w:t>
      </w:r>
    </w:p>
    <w:p>
      <w:pPr/>
      <w:r>
        <w:rPr>
          <w:lang w:val="hi_IN" w:bidi="hi_IN"/>
        </w:rPr>
      </w:r>
      <w:r>
        <w:rPr>
          <w:lang w:val="hi_IN" w:bidi="hi_IN"/>
        </w:rPr>
        <w:t>फिर यीशु अलग तरीके से उत्तर देता है: वह एक दृष्टान्त या शिक्षा देने वाली कहानी बताता है। वह कहकर शुरू करता है, "तुम क्या समझते हो?" वह उन्हें एक घटना दिखा रहा है और कह रहा है कि वह चाहता है कि वे उसके बारे में अपना फैसला दें। फिर वह दो पुत्रों के बारे में एक कहानी बताता है। एक पुत्र पहले कहता है कि वह पिता की बात नहीं मानेगा, पर बाद में उसका मन बदल जाता है, वह पछताता है, और वह पिता की बात मान लेता है। दूसरा पुत्र कहता है कि वह मानेगा, लेकिन वह वास्तव में वह काम नहीं करता जो पिता ने कहा था। यीशु प्रधान याजक और पुरनियों से पूछता है कि कौन से पुत्र ने सच में अपने पिता का आज्ञा पालन किया। उन्होंने कहा, "जिसने कहा था कि वह ऐसा नहीं करेगा, लेकिन बाद में उसने अपना मन बदल लिया और इच्छा पूरी की।"</w:t>
      </w:r>
    </w:p>
    <w:p>
      <w:pPr/>
      <w:r>
        <w:rPr>
          <w:lang w:val="hi_IN" w:bidi="hi_IN"/>
        </w:rPr>
      </w:r>
      <w:r>
        <w:rPr>
          <w:lang w:val="hi_IN" w:bidi="hi_IN"/>
        </w:rPr>
        <w:t>यीशु इस बात से सहमत है कि प्रधान याजक और पुरनियों ने सही जवाब दिया है। जिस पुत्र ने पहले मना किया, पर बाद में पछताकर मान गया वही सच में आज्ञा मानने वाला था। इसके बाद यीशु प्रधान याजक और पुरनियों के अपने ही उत्तर को उनके विरुद्ध इस्तेमाल करता है। वे उस दूसरे पुत्र की तरह हैं, जिसने कहा तो था कि वह अपने पिता की बात मानेगा, पर उसने वास्तव में नहीं माना। फिर यीशु एक चौंकाने वाली बात कहता है: "कि चुंगी लेनेवाले और वेश्या तुम से पहले परमेश्वर के राज्य में प्रवेश करेंगे।"</w:t>
      </w:r>
    </w:p>
    <w:p>
      <w:pPr/>
      <w:r>
        <w:rPr>
          <w:lang w:val="hi_IN" w:bidi="hi_IN"/>
        </w:rPr>
      </w:r>
      <w:r>
        <w:rPr>
          <w:lang w:val="hi_IN" w:bidi="hi_IN"/>
        </w:rPr>
        <w:t>इस्राएल में धार्मिक लोग चुंगी लेने वालों को सबसे बुरा पापी मानते थे, क्योंकि वे रोमी सरकार की सेवा करने के लिए अपने ही लोगों पर ज़ुल्म करते थे और उन्हें धोखा देते थे। लेकिन, सम्भव हो तो, व्यभिचारिणियों को चुंगी लेने वालों से भी ज्यादा बुरा माना जाता था। धार्मिक लोग सोचते थे कि ये दोनों तरह के लोग परमेश्वर और समाज दोनों के लायक नहीं हैं। लेकिन यीशु कह रहा है कि अगर ये लोग मन फिराएँ, तो परमेश्वर उन्हें बचाएगा, जैसा कि बहुतों ने यूहन्ना के संदेश को सुनकर किया था। ये लोग परमेश्वर की सहायता और उद्धार को पाने का मार्ग दिखाएँगे। धार्मिक लोगों को या तो नम्र होकर इन्हीं के पीछे चलना पड़ेगा, नहीं तो शायद वे स्वयं वहाँ तक पहुँच ही नहीं पाएँगे।</w:t>
      </w:r>
    </w:p>
    <w:p>
      <w:pPr/>
      <w:r>
        <w:rPr>
          <w:lang w:val="hi_IN" w:bidi="hi_IN"/>
        </w:rPr>
      </w:r>
      <w:r>
        <w:rPr>
          <w:lang w:val="hi_IN" w:bidi="hi_IN"/>
        </w:rPr>
        <w:t>अब यीशु फिर से बात को यूहन्ना बपतिस्मा देने वाले की ओर ले जाता है। वह कहता है कि यूहन्ना ने "धार्मिकता का मार्ग" या "सही मार्ग" का प्रचार किया था। इसका अर्थ है कि यूहन्ना लोगों को यह दिखा रहा था कि वे अपने पाप से मन फिराकर और परमेश्वर पर भरोसा करके, परमेश्वर के साथ सही संबंध में कैसे जी सकते हैं। प्रधान याजक और पुरनियों ने उसके संदेश को अस्वीकार कर दिया। लेकिन बहुत से चुंगी लेने वालों और वेश्याओं ने इसे स्वीकार किया और अपने पापों से पश्चाताप किया। धार्मिक अगुवे यह देखकर अपना मन बदल सकते थे कि यूहन्ना के संदेश ने इन लोगों के जीवन को कितना बदल दिया है। लेकिन फिर भी उन्होंने मन नहीं फिराया। इसलिए वे स्वयं ही अपने-आप को उद्धार और परमेश्वर के साथ रिश्ते से दूर कर रहे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और उसके चेले पास के एक गाँव में रात बिताने के बाद मंदिर वापस आते हैं। यीशु मंदिर के आंगन में लोगों की भीड़ को सिखाना शुरू करता है।</w:t>
      </w:r>
    </w:p>
    <w:p>
      <w:pPr/>
      <w:r>
        <w:rPr>
          <w:lang w:val="hi_IN" w:bidi="hi_IN"/>
        </w:rPr>
      </w:r>
      <w:r>
        <w:rPr>
          <w:b/>
          <w:lang w:val="hi_IN" w:bidi="hi_IN"/>
        </w:rPr>
        <w:t>दूसरा दृश्य:</w:t>
      </w:r>
      <w:r>
        <w:rPr>
          <w:lang w:val="hi_IN" w:bidi="hi_IN"/>
        </w:rPr>
        <w:t xml:space="preserve"> प्रधान याजक और पुरनिए यीशु के सामने आते हैं और उससे पूछते हैं कि उसे उसका अधिकार किसने दिया। यीशु प्रधान याजक और पुरनियों को उत्तर देता है कि उन्हें एक और प्रश्न पूछता है: "यूहन्ना बपतिस्मा देने वाले को अधिकार किसने दिया?" अगुवों को नहीं पता कि कैसे उत्तर दें, और अन्त में वे कहते हैं, "हम नहीं जानते।" फिर यीशु उनके शुरुआती प्रश्नों के उत्तर देने से मना कर देता है।</w:t>
      </w:r>
    </w:p>
    <w:p>
      <w:pPr/>
      <w:r>
        <w:rPr>
          <w:lang w:val="hi_IN" w:bidi="hi_IN"/>
        </w:rPr>
      </w:r>
      <w:r>
        <w:rPr>
          <w:b/>
          <w:lang w:val="hi_IN" w:bidi="hi_IN"/>
        </w:rPr>
        <w:t>तीसरा दृश्य:</w:t>
      </w:r>
      <w:r>
        <w:rPr>
          <w:lang w:val="hi_IN" w:bidi="hi_IN"/>
        </w:rPr>
        <w:t xml:space="preserve"> यीशु एक ऐसे व्यक्ति के बारे में एक कहानी बताता है जिसके दो पुत्र हैं। यह कहानी दो तरह के लोगों को दिखाती है। कुछ लोग कहते हैं कि वे धर्मी हैं, लेकिन सच में परमेश्वर का अनुसरण नहीं करते हैं, और कुछ लोग जानते हैं कि वे पापी हैं, लेकिन अपने पापों से पश्चाताप करते हैं और फिर परमेश्वर के अनुसरण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12 चेले</w:t>
      </w:r>
    </w:p>
    <w:p>
      <w:pPr>
        <w:pStyle w:val="ListBullet"/>
        <w:spacing w:line="240" w:lineRule="auto"/>
        <w:ind w:left="720"/>
      </w:pPr>
      <w:r>
        <w:rPr>
          <w:lang w:val="hi_IN" w:bidi="hi_IN"/>
        </w:rPr>
      </w:r>
      <w:r>
        <w:rPr>
          <w:lang w:val="hi_IN" w:bidi="hi_IN"/>
        </w:rPr>
        <w:t>मंदिर के आंगन में भीड़</w:t>
      </w:r>
    </w:p>
    <w:p>
      <w:pPr>
        <w:pStyle w:val="ListBullet"/>
        <w:spacing w:line="240" w:lineRule="auto"/>
        <w:ind w:left="720"/>
      </w:pPr>
      <w:r>
        <w:rPr>
          <w:lang w:val="hi_IN" w:bidi="hi_IN"/>
        </w:rPr>
      </w:r>
      <w:r>
        <w:rPr>
          <w:lang w:val="hi_IN" w:bidi="hi_IN"/>
        </w:rPr>
        <w:t>प्रधान याजक</w:t>
      </w:r>
    </w:p>
    <w:p>
      <w:pPr>
        <w:pStyle w:val="ListBullet"/>
        <w:spacing w:line="240" w:lineRule="auto"/>
        <w:ind w:left="720"/>
      </w:pPr>
      <w:r>
        <w:rPr>
          <w:lang w:val="hi_IN" w:bidi="hi_IN"/>
        </w:rPr>
      </w:r>
      <w:r>
        <w:rPr>
          <w:lang w:val="hi_IN" w:bidi="hi_IN"/>
        </w:rPr>
        <w:t>पुरनिए</w:t>
      </w:r>
    </w:p>
    <w:p>
      <w:pPr/>
      <w:r>
        <w:rPr>
          <w:lang w:val="hi_IN" w:bidi="hi_IN"/>
        </w:rPr>
      </w:r>
      <w:r>
        <w:rPr>
          <w:lang w:val="hi_IN" w:bidi="hi_IN"/>
        </w:rPr>
        <w:t>दृष्टान्त के पात्रों में शामिल हैं:</w:t>
      </w:r>
    </w:p>
    <w:p>
      <w:pPr>
        <w:pStyle w:val="ListBullet"/>
        <w:spacing w:line="240" w:lineRule="auto"/>
        <w:ind w:left="720"/>
      </w:pPr>
      <w:r>
        <w:rPr>
          <w:lang w:val="hi_IN" w:bidi="hi_IN"/>
        </w:rPr>
      </w:r>
      <w:r>
        <w:rPr>
          <w:lang w:val="hi_IN" w:bidi="hi_IN"/>
        </w:rPr>
        <w:t>एक पिता</w:t>
      </w:r>
    </w:p>
    <w:p>
      <w:pPr>
        <w:pStyle w:val="ListBullet"/>
        <w:spacing w:line="240" w:lineRule="auto"/>
        <w:ind w:left="720"/>
      </w:pPr>
      <w:r>
        <w:rPr>
          <w:lang w:val="hi_IN" w:bidi="hi_IN"/>
        </w:rPr>
      </w:r>
      <w:r>
        <w:rPr>
          <w:lang w:val="hi_IN" w:bidi="hi_IN"/>
        </w:rPr>
        <w:t>दो पुत्र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कहानी तब शुरू होती है जब यीशु और उनके चेले पास के एक गाँव में रात बिताने के बाद यरूशलेम के मंदिर लौटते हैं। कहानी की घटनाएँ शायद मंदिर के बाहरी आंगन, अन्यजातियों के आँगन में होती हैं।</w:t>
      </w:r>
    </w:p>
    <w:p>
      <w:pPr/>
      <w:r>
        <w:rPr>
          <w:lang w:val="hi_IN" w:bidi="hi_IN"/>
        </w:rPr>
      </w:r>
      <w:r>
        <w:rPr>
          <w:lang w:val="hi_IN" w:bidi="hi_IN"/>
        </w:rPr>
        <w:t>अगर आपने अभी तक नहीं दिखाया है, तो अपनी समूह को मन्दिर का एक चित्र दिखाएँ, जिसमें अन्यजातियों का आँगन भी शामिल हो।</w:t>
      </w:r>
    </w:p>
    <w:p>
      <w:pPr/>
      <w:r>
        <w:rPr>
          <w:lang w:val="hi_IN" w:bidi="hi_IN"/>
        </w:rPr>
      </w:r>
      <w:r>
        <w:rPr>
          <w:lang w:val="hi_IN" w:bidi="hi_IN"/>
        </w:rPr>
        <w:t>यह समझना ज़रूरी है कि इस समय मंदिर लोगों से भरा हुआ होगा। इनमें से बहुत से लोग गलील से आए थे, जैसे यीशु या अन्य स्थानों से जो यरूशलेम से दूर थे। मत्ती का सुसमाचार दिखाता है कि गलील से बहुत से लोग यीशु के पीछे आए लेकिन यरूशलेम के लोगों, खासकर धार्मिक अगुवों ने उसे मसीहा के रूप में स्वीकार नहीं किया। चूँकि अभी मंदिर में बहुत से लोग यरूशलेम के बाहर से आए हैं, इसलिए भीड़ यीशु के बहुत पक्ष में है।</w:t>
      </w:r>
    </w:p>
    <w:p>
      <w:pPr/>
      <w:r>
        <w:rPr>
          <w:lang w:val="hi_IN" w:bidi="hi_IN"/>
        </w:rPr>
      </w:r>
      <w:r>
        <w:rPr>
          <w:lang w:val="hi_IN" w:bidi="hi_IN"/>
        </w:rPr>
        <w:t>जब यीशु सिखा रहा है, तो मंदिर के कुछ अगुवे, कुछ प्रधान याजक और पुरनिए आकर यीशु से भिड़ जाते हैं। ये यरूशलेम के सबसे शक्तिशाली लोगों में से कुछ थे। वे वरिष्ठ धार्मिक अगुवे थे जिनका बहुत सम्मान किया जाता था। वे यीशु से दो प्रश्न पूछते हैं: उसके पास क्या अधिकार है और उसे अधिकार किसने दिया।</w:t>
      </w:r>
    </w:p>
    <w:p>
      <w:pPr/>
      <w:r>
        <w:rPr>
          <w:lang w:val="hi_IN" w:bidi="hi_IN"/>
        </w:rPr>
      </w:r>
      <w:r>
        <w:rPr>
          <w:lang w:val="hi_IN" w:bidi="hi_IN"/>
        </w:rPr>
        <w:t>यह याद रखना ज़रूरी है कि पिछले एक या दो दिन में, यीशु ने कई विवादास्पद काम किया है। वह एक गधे पर बैठकर यरूशलेम में दाख़िल हुआ, ठीक वैसे ही जैसे पुराने नियम के भविष्यद्वक्ता ज़कर्याह ने कहा था कि मसीहा आएगा। उसने व्यापारियों और पैसे के आदान-प्रदान करने वालों को मंदिर से बाहर निकाल दिया, भले ही उन्हें वहाँ व्यापार करने की अनुमति महायाजक से मिली हुई थी। अब वह मंदिर में लोगों को सिखा रहा है। प्रधान याजक और पुरनिए यीशु को चुनौती दे रहे हैं और यह दिखाने की कोशिश कर रहे हैं कि उसे इन कामों को करने का कोई अधिकार नहीं है। उन्हें आशा है कि वह ऐसा कुछ कहेगा जिससे वे उस पर झूठा भविष्यवक्ता होने का आरोप लगा सकें। पुराने नियम की व्यवस्था के अनुसार, लोग झूठे भविष्यद्वक्ताओं को मृत्यु की सजा देते थे।</w:t>
      </w:r>
    </w:p>
    <w:p>
      <w:pPr/>
      <w:r>
        <w:rPr>
          <w:lang w:val="hi_IN" w:bidi="hi_IN"/>
        </w:rPr>
      </w:r>
      <w:r>
        <w:rPr>
          <w:lang w:val="hi_IN" w:bidi="hi_IN"/>
        </w:rPr>
        <w:t>प्रधान याजक और पुरनियों के दो प्रश्नों के उत्तर में यीशु कहता है, "मैं भी तुम से एक बात पूछता हूँ।" उन्हें उत्तर देने से पहले, वह चाहता है कि वे उसके एक सवाल का उत्तर दें। वह उनसे यह पूछते हैं कि यूहन्ना बपतिस्मा देनेवाले को उसका अधिकार "स्वर्ग से" (मतलब परमेश्वर से) मिला था या "मनुष्यों से।" अब यीशु ने स्थिति को बदल दिया है। धार्मिक अगुवे अपने सवाल से यीशु को फंसाने की आशा कर रहे थे, लेकिन अब यीशु ने उन्हें फंसा दिया है। उन्हें नहीं लगता कि यूहन्ना को परमेश्वर ने भेजा था। लेकिन उनके आस-पास उपस्थित लोगों की बड़ी भीड़ को लगता है कि यूहन्ना को परमेश्वर ने भेजा था। यदि धार्मिक अगुवे खुले तौर पर कहते हैं कि यूहन्ना वास्तव में एक भविष्यद्वक्ता नहीं था, तो लोग गुस्सा हो जाएँगे। वे आपस में बात करके तय करते हैं कि उन्हें क्या कहना चाहिए। अन्त में, वे एक सुरक्षित लेकिन कमजोर उत्तर देते हैं: "हम नहीं जानते।"</w:t>
      </w:r>
    </w:p>
    <w:p>
      <w:pPr/>
      <w:r>
        <w:rPr>
          <w:lang w:val="hi_IN" w:bidi="hi_IN"/>
        </w:rPr>
      </w:r>
      <w:r>
        <w:rPr>
          <w:lang w:val="hi_IN" w:bidi="hi_IN"/>
        </w:rPr>
        <w:t>यह कहकर कि उन्हें नहीं पता कि यूहन्ना बपतिस्मा देने वाला एक सच्चा भविष्यद्वक्ता था या झूठा भविष्यद्वक्ता, प्रधान याजक और पुरनिए यह स्वीकार कर रहे हैं कि वे सच्चे और झूठे भविष्यद्वक्ताओं के बीच अंतर नहीं कर सकते। इसलिए यीशु को उन्हें यह बताने की आवश्यकता नहीं रह जाती कि उसका अधिकार कहाँ से आता है। वह कहता है, "तो मैं भी तुम्हें नहीं बताता, कि ये काम किस अधिकार से करता हूँ।"</w:t>
      </w:r>
    </w:p>
    <w:p>
      <w:pPr/>
      <w:r>
        <w:rPr>
          <w:lang w:val="hi_IN" w:bidi="hi_IN"/>
        </w:rPr>
      </w:r>
      <w:r>
        <w:rPr>
          <w:lang w:val="hi_IN" w:bidi="hi_IN"/>
        </w:rPr>
        <w:t>इसके बाद यीशु एक कहानी बताता है। पूरी कहानी में, यीशु सीधे प्रधान याजक और पुरनियों से बात कर रहा है। लेकिन उनके चेले और मंदिर में उपस्थित भीड़ अभी भी सुन रही है। वास्तव में, यह कल्पना करना आसान है कि जब वे यीशु को मंदिर में सबसे शक्तिशाली अगुवों से बात करते हुए देखेंगे तो अधिक से अधिक लोग इस दृश्य को देखने के लिए इकट्ठा होंगे।</w:t>
      </w:r>
    </w:p>
    <w:p>
      <w:pPr/>
      <w:r>
        <w:rPr>
          <w:lang w:val="hi_IN" w:bidi="hi_IN"/>
        </w:rPr>
      </w:r>
      <w:r>
        <w:rPr>
          <w:lang w:val="hi_IN" w:bidi="hi_IN"/>
        </w:rPr>
        <w:t>यीशु कहानी को एक प्रश्न के साथ शुरू करता है: "तुम क्या समझते हो?" वह दो पुत्रों के बारे में बताता है। एक पुत्र कहता है कि वह अपने पिता की आज्ञा नहीं मानेगा, लेकिन अन्त में वह उसकी आज्ञा मानता है। दूसरा पुत्र कहता है कि वह आज्ञा मानेगा, लेकिन वह वास्तव में नहीं मानता। यीशु कहानी को एक और प्रश्न के साथ समाप्त करता है: "इन दोनों में से किसने पिता की इच्छा पूरी की?" प्रधान याजक और पुरनियों ने उत्तर दिया, "पहले ने।" यह सही उत्तर है। लेकिन यह दिखाता है कि प्रधान याजक और पुरनिए गलत हैं। यीशु का मतलब है कि वे दूसरे बेटे की तरह हैं, जिसने कहा कि वह आज्ञा मान रहा है, लेकिन असल में वह अपने पिता की आज्ञा नहीं मान रहा था। पहला पुत्र उन लोगों के समान था जो परमेश्वर की आज्ञा नहीं मानते थे, लेकिन जब यूहन्ना बपतिस्मा देने वाले ने उनसे कहा कि वे पश्चाताप करें, तो उन्होंने अपना मन बदल लिया और उसकी आज्ञा मानने लगे।</w:t>
      </w:r>
    </w:p>
    <w:p>
      <w:pPr/>
      <w:r>
        <w:rPr>
          <w:lang w:val="hi_IN" w:bidi="hi_IN"/>
        </w:rPr>
      </w:r>
      <w:r>
        <w:rPr>
          <w:lang w:val="hi_IN" w:bidi="hi_IN"/>
        </w:rPr>
        <w:t>यीशु प्रधान याजक और पुरनियों से कहता है कि भ्रष्ट चुंगी लेनेवाले और वेश्या, सबसे बड़े पापी, धार्मिक अगुवों से पहले स्वर्ग के राज्य में प्रवेश करेंगे। इन पापी लोगों ने यूहन्ना बपतिस्मा देने वाले की बात सुनी और पश्चाताप किया, और वे परमेश्वर की आज्ञा मानने लगे। लेकिन धार्मिक अगुवों ने न तो सुना और न ही पश्चाताप किया। वे कहते हैं कि वे परमेश्वर की आज्ञा मान रहे हैं, लेकिन परमेश्वर ने उनके पास एक भविष्यद्वक्ता भेजा जिसने कहा कि उन्हें पश्चाताप करना चाहिए, लेकिन उन्होंने नहीं किया। बहुत से लोगों को पश्चाताप करते हुए और एक नया जीवन जीने के बाद भी धार्मिक अगुवों ने फिर भी पश्चाताप नहीं किया।</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12 चेले</w:t>
      </w:r>
    </w:p>
    <w:p>
      <w:pPr>
        <w:pStyle w:val="ListBullet"/>
        <w:spacing w:line="240" w:lineRule="auto"/>
        <w:ind w:left="720"/>
      </w:pPr>
      <w:r>
        <w:rPr>
          <w:lang w:val="hi_IN" w:bidi="hi_IN"/>
        </w:rPr>
      </w:r>
      <w:r>
        <w:rPr>
          <w:lang w:val="hi_IN" w:bidi="hi_IN"/>
        </w:rPr>
        <w:t>मंदिर के आंगन में भीड़</w:t>
      </w:r>
    </w:p>
    <w:p>
      <w:pPr>
        <w:pStyle w:val="ListBullet"/>
        <w:spacing w:line="240" w:lineRule="auto"/>
        <w:ind w:left="720"/>
      </w:pPr>
      <w:r>
        <w:rPr>
          <w:lang w:val="hi_IN" w:bidi="hi_IN"/>
        </w:rPr>
      </w:r>
      <w:r>
        <w:rPr>
          <w:lang w:val="hi_IN" w:bidi="hi_IN"/>
        </w:rPr>
        <w:t>प्रधान याजक</w:t>
      </w:r>
    </w:p>
    <w:p>
      <w:pPr>
        <w:pStyle w:val="ListBullet"/>
        <w:spacing w:line="240" w:lineRule="auto"/>
        <w:ind w:left="720"/>
      </w:pPr>
      <w:r>
        <w:rPr>
          <w:lang w:val="hi_IN" w:bidi="hi_IN"/>
        </w:rPr>
      </w:r>
      <w:r>
        <w:rPr>
          <w:lang w:val="hi_IN" w:bidi="hi_IN"/>
        </w:rPr>
        <w:t>पुरनिए</w:t>
      </w:r>
    </w:p>
    <w:p>
      <w:pPr/>
      <w:r>
        <w:rPr>
          <w:lang w:val="hi_IN" w:bidi="hi_IN"/>
        </w:rPr>
      </w:r>
      <w:r>
        <w:rPr>
          <w:lang w:val="hi_IN" w:bidi="hi_IN"/>
        </w:rPr>
        <w:t>दृष्टान्त के पात्रों में शामिल हैं:</w:t>
      </w:r>
    </w:p>
    <w:p>
      <w:pPr>
        <w:pStyle w:val="ListBullet"/>
        <w:spacing w:line="240" w:lineRule="auto"/>
        <w:ind w:left="720"/>
      </w:pPr>
      <w:r>
        <w:rPr>
          <w:lang w:val="hi_IN" w:bidi="hi_IN"/>
        </w:rPr>
      </w:r>
      <w:r>
        <w:rPr>
          <w:lang w:val="hi_IN" w:bidi="hi_IN"/>
        </w:rPr>
        <w:t>एक पिता</w:t>
      </w:r>
    </w:p>
    <w:p>
      <w:pPr>
        <w:pStyle w:val="ListBullet"/>
        <w:spacing w:line="240" w:lineRule="auto"/>
        <w:ind w:left="720"/>
      </w:pPr>
      <w:r>
        <w:rPr>
          <w:lang w:val="hi_IN" w:bidi="hi_IN"/>
        </w:rPr>
      </w:r>
      <w:r>
        <w:rPr>
          <w:lang w:val="hi_IN" w:bidi="hi_IN"/>
        </w:rPr>
        <w:t>दो पुत्र</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उसकी गति, कहानी की रूपरेखा और घटनाओं के क्रम पर ध्यान दें। कहानी या भाग का अभिनय करते समय, यह ध्यान देना महत्वपूर्ण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 कहानी मन्दिर से शुरू होती है, जब यीशु और उसके 12 चेले लौटते हैं और यीशु मन्दिर के आँगन में लोगों की भीड़ को सिखाना शुरू करता है। जब वह सिखा रहा है, तो प्रधान याजक और पुरनियों का एक समूह उससे बात करने के लिए आता है। वे पूछते हैं, "तू ये काम किसके अधिकार से करता है? तुझे यह अधिकार किसने दिया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12 चेलों की भूमिका निभाने वाले लोगों से पूछें, "आप अभी कैसा महसूस कर रहे हैं?" आप ऐसे उत्तर सुन सकते हैं, "मुझे डर लग रहा हैै," या "इस बारे में चिंतित हूँ कि यीशु क्या कहने वाला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उनको उत्तर देता है, “मैं भी तुम से एक बात पूछता हूँ यदि वह मुझे बताओगे, तो मैं भी तुम्हें बताऊँगा कि ये काम किस अधिकार से करता हूँ। यूहन्ना को बपतिस्मा देने का अधिकार स्वर्ग से मिला था या मनुष्यों की ओर से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प्रधान याजक और पुरनियों की भूमिका निभाने वाले लोगों से पूछें, "आप अभी कैसा महसूस कर रहे हैं?" आप ऐसे उत्तर सुन सकते हैं, "मुझे गुस्सा आ रहा है," या "मैं समझ नहीं पा रहा हूँ," या "मुझे डर है कि अगर हमने इस सवाल का जवाब दिया तो लोग क्या करेंगे।"</w:t>
      </w:r>
    </w:p>
    <w:p>
      <w:pPr>
        <w:pStyle w:val="ListBullet"/>
        <w:spacing w:line="240" w:lineRule="auto"/>
        <w:ind w:left="720"/>
      </w:pPr>
      <w:r>
        <w:rPr>
          <w:lang w:val="hi_IN" w:bidi="hi_IN"/>
        </w:rPr>
      </w:r>
      <w:r>
        <w:rPr>
          <w:lang w:val="hi_IN" w:bidi="hi_IN"/>
        </w:rPr>
        <w:t>भीड़ की भूमिका निभाने वालों से पूछें, "आप अभी कैसा महसूस कर रहे हैं?" आप ऐसे उत्तर सुन सकते हैं, "मैं यीशु की बुद्धि से प्रभावित हूँ," या, "मैं यह देखने के लिए उत्साहित हूँ कि अब आगे क्या होने वाला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प्रधान याजक और पुरनिए आपस में चुपचाप बात करने लगते हैं। वे कहते हैं, "यदि हम कहें ‘स्वर्ग की ओर से’, तो वह हम से कहेगा की, ‘फिर तुम ने उसका विश्वास क्यों न किया?' लेकिन यदि हम कहें की ‘मनुष्यों की ओर से’, तो हमें भीड़ का डर है, क्योंकि वे सब यूहन्ना को भविष्यद्वक्ता मानते हैं।" अन्त में वे एक उत्तर पर सहमत होते हैं और कहते हैं, "हम नहीं जानते।"</w:t>
      </w:r>
    </w:p>
    <w:p>
      <w:pPr/>
      <w:r>
        <w:rPr>
          <w:lang w:val="hi_IN" w:bidi="hi_IN"/>
        </w:rPr>
      </w:r>
      <w:r>
        <w:rPr>
          <w:lang w:val="hi_IN" w:bidi="hi_IN"/>
        </w:rPr>
        <w:t>यीशु ने उत्तर दिया, "तो मैं भी तुम्हें नहीं बताता, कि ये काम किस अधिकार से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किरदार निभाने वाले लोगों से पूछें, "अब आप कैसा महसूस कर रहे हैं?" आप ऐसे उत्तर सुन सकते हैं, "राहत मिली," "खुश हूँ," या "यीशु पर गर्व है।"</w:t>
      </w:r>
    </w:p>
    <w:p>
      <w:pPr/>
      <w:r>
        <w:rPr>
          <w:lang w:val="hi_IN" w:bidi="hi_IN"/>
        </w:rPr>
      </w:r>
      <w:r>
        <w:rPr>
          <w:lang w:val="hi_IN" w:bidi="hi_IN"/>
        </w:rPr>
        <w:t>अब यीशु एक कहानी बताता है जो यह दिखाने के लिए कि धार्मिक अगुवों को यूहन्ना बपतिस्मा देने वाले की बात सुननी चाहिए थी। यीशु पूछता है, "तुम क्या समझते हो?" फिर वह कहानी बताता है: "एक व्यक्ति के दो पुत्र हैं और वह बड़े पुत्र से कहता है, 'हे पुत्र, आज दाख की बारी में काम कर।' पुत्र ने उत्तर दिया, 'मैं नहीं जाऊँगा’, परन्तु बाद में उसने अपना मन बदल दिया और चला गया। फिर पिता ने दूसरे पुत्र से कहा, 'तू जा,' और उसने कहा, 'जी हाँ जाता हूँ।' परन्तु वह नहीं गया।" इस कहानी को बताने के बाद, यीशु प्रधान याजक और पुरनियों से पूछता है, "इन दोनों में से किसने पिता की इच्छा पूरी की?" उन्होंने कहा, "पहले ने।"</w:t>
      </w:r>
    </w:p>
    <w:p>
      <w:pPr/>
      <w:r>
        <w:rPr>
          <w:lang w:val="hi_IN" w:bidi="hi_IN"/>
        </w:rPr>
      </w:r>
      <w:r>
        <w:rPr>
          <w:lang w:val="hi_IN" w:bidi="hi_IN"/>
        </w:rPr>
        <w:t>अब यीशु कहानी की शिक्षा देता है। वह प्रधान याजक और पुरनियों से कहता है, "मैं तुम से सच कहता हूँ, कि भ्रष्ट चुंगी लेनेवाले और वेश्या तुम से पहले परमेश्वर के राज्य में प्रवेश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प्रधान याजक और पुरनियों की भूमिका निभाने वाले लोगों से पूछें, "आप अभी कैसा महसूस कर रहे हैं?" आपको ऐसे जवाब सुनने को मिल सकते हैं, "मैं हैरान हूँ," "मैं गुस्से में हूँ," या "मैं बोल नहीं पा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समझाता है: "यूहन्ना बपतिस्मा देने वाला आया और उसने तुम्हें धार्मिकता का मार्ग दिखाया, लेकिन तुमने उस पर विश्वास नहीं किया, पर चुंगी लेनेवालों और वेश्याओं ने उसका विश्वास किया। और जब तुमने यह सब होते देखा, तब भी तुमने उस पर विश्वास करने और अपने पापों का पश्चाताप करने से इनकार कर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से पूछें, "आप कैसा महसूस कर रहे है?" आपको ऐसे जवाब सुनने को मिल सकते हैं, "मुझे क्रोध है कि वे लोगों की अच्छी तरह से नेतृत्व नहीं कर रहे हैं" या "मुझे दुख है कि वे अभी भी विश्वास नहीं करते हैं।"</w:t>
      </w:r>
    </w:p>
    <w:p>
      <w:pPr>
        <w:pStyle w:val="ListBullet"/>
        <w:spacing w:line="240" w:lineRule="auto"/>
        <w:ind w:left="720"/>
      </w:pPr>
      <w:r>
        <w:rPr>
          <w:lang w:val="hi_IN" w:bidi="hi_IN"/>
        </w:rPr>
      </w:r>
      <w:r>
        <w:rPr>
          <w:lang w:val="hi_IN" w:bidi="hi_IN"/>
        </w:rPr>
        <w:t>भीड़ की भूमिका निभाने वालों से पूछें, "आप अभी कैसा महसूस कर रहे हैं?" आप ऐसे उत्तर सुन सकते हैं, "मुझे आशा है कि सामान्य लोगों का उद्धार किया जा सकता है" या "यीशु जो कह रहा है, उससे मैं हैरान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यह कहानी </w:t>
      </w:r>
      <w:r>
        <w:rPr>
          <w:b/>
          <w:lang w:val="hi_IN" w:bidi="hi_IN"/>
        </w:rPr>
        <w:t>मन्दिर</w:t>
      </w:r>
      <w:r>
        <w:rPr>
          <w:lang w:val="hi_IN" w:bidi="hi_IN"/>
        </w:rPr>
        <w:t xml:space="preserve"> में होती है। मंदिर वह स्थान था जहाँ परमेश्वर अपने लोगों के बीच रहते थे। मंदिर इसलिए बनाया गया था ताकि लोग परमेश्वर की आराधना कर सकें और विशेष याजक परमेश्वर को बलिदान चढ़ा सकें। पूरा विवरण देखने के लिए मुख्य शब्दकोश देखें। </w:t>
      </w:r>
      <w:r>
        <w:rPr>
          <w:lang w:val="hi_IN" w:bidi="hi_IN"/>
        </w:rPr>
        <w:t>मन्दिर</w:t>
      </w:r>
      <w:r>
        <w:rPr>
          <w:lang w:val="hi_IN" w:bidi="hi_IN"/>
        </w:rPr>
        <w:t xml:space="preserve"> का अनुवाद उसी तरह करें जैसे आपने इसका अनुवाद अन्य भागों में किया है।</w:t>
      </w:r>
    </w:p>
    <w:p>
      <w:pPr/>
      <w:r>
        <w:rPr>
          <w:lang w:val="hi_IN" w:bidi="hi_IN"/>
        </w:rPr>
      </w:r>
      <w:r>
        <w:rPr>
          <w:lang w:val="hi_IN" w:bidi="hi_IN"/>
        </w:rPr>
        <w:t xml:space="preserve">यीशु एक भीड़ को सिखा रहा होता है तभी कुछ </w:t>
      </w:r>
      <w:r>
        <w:rPr>
          <w:b/>
          <w:lang w:val="hi_IN" w:bidi="hi_IN"/>
        </w:rPr>
        <w:t>प्रधान याजक</w:t>
      </w:r>
      <w:r>
        <w:rPr>
          <w:lang w:val="hi_IN" w:bidi="hi_IN"/>
        </w:rPr>
        <w:t xml:space="preserve"> और </w:t>
      </w:r>
      <w:r>
        <w:rPr>
          <w:b/>
          <w:lang w:val="hi_IN" w:bidi="hi_IN"/>
        </w:rPr>
        <w:t>पुरनिए</w:t>
      </w:r>
      <w:r>
        <w:rPr>
          <w:lang w:val="hi_IN" w:bidi="hi_IN"/>
        </w:rPr>
        <w:t xml:space="preserve"> आते हैं और उससे एक प्रश्न पूछते हैं। </w:t>
      </w:r>
      <w:r>
        <w:rPr>
          <w:b/>
          <w:lang w:val="hi_IN" w:bidi="hi_IN"/>
        </w:rPr>
        <w:t>प्रधान याजक</w:t>
      </w:r>
      <w:r>
        <w:rPr>
          <w:lang w:val="hi_IN" w:bidi="hi_IN"/>
        </w:rPr>
        <w:t xml:space="preserve"> और </w:t>
      </w:r>
      <w:r>
        <w:rPr>
          <w:lang w:val="hi_IN" w:bidi="hi_IN"/>
        </w:rPr>
        <w:t>पुरनियों</w:t>
      </w:r>
      <w:r>
        <w:rPr>
          <w:lang w:val="hi_IN" w:bidi="hi_IN"/>
        </w:rPr>
        <w:t xml:space="preserve"> के पूर्ण विवरण के लिए मुख्य शब्दावली देखें। उसी शब्द का उपयोग करना सुनिश्चित करें जिसका उपयोग आपने पहले "याजक" या "प्रधान याजक" के लिए किया था। पुरनिए समुदाय के गैर-धार्मिक अगुवे थे। वे आमतौर पर बुजुर्ग लोग थे जो समुदाय को अच्छी तरह से साथ में रहने में मदद करते थे। शब्द "पुरनियों" का अनुवाद वैसा ही करें जैसा आपने अन्य भागों में किया है।</w:t>
      </w:r>
    </w:p>
    <w:p>
      <w:pPr/>
      <w:r>
        <w:rPr>
          <w:lang w:val="hi_IN" w:bidi="hi_IN"/>
        </w:rPr>
      </w:r>
      <w:r>
        <w:rPr>
          <w:lang w:val="hi_IN" w:bidi="hi_IN"/>
        </w:rPr>
        <w:t xml:space="preserve">प्रधान याजक और पुरनिए यीशु से पूछते हैं कि उसे अपना अधिकार कहाँ से मिलता है। यीशु उनसे एक प्रश्न पूछकर उत्तर देता है। यूहन्ना के </w:t>
      </w:r>
      <w:r>
        <w:rPr>
          <w:b/>
          <w:lang w:val="hi_IN" w:bidi="hi_IN"/>
        </w:rPr>
        <w:t>बपतिस्मा</w:t>
      </w:r>
      <w:r>
        <w:rPr>
          <w:lang w:val="hi_IN" w:bidi="hi_IN"/>
        </w:rPr>
        <w:t xml:space="preserve"> का अधिकार "</w:t>
      </w:r>
      <w:r>
        <w:rPr>
          <w:b/>
          <w:lang w:val="hi_IN" w:bidi="hi_IN"/>
        </w:rPr>
        <w:t>स्वर्ग</w:t>
      </w:r>
      <w:r>
        <w:rPr>
          <w:lang w:val="hi_IN" w:bidi="hi_IN"/>
        </w:rPr>
        <w:t xml:space="preserve"> की ओर से" था या "मनुष्यों की ओर से?" इस संदर्भ में, 'स्वर्ग से" कहना, "परमेश्वर से" कहने का एक सम्मानजनक तरीका है। "मनुष्यों से" का अर्थ है मनुष्य द्वारा दिया गया अधिकार। ये दोनों विचार एक दूसरे से अलग हैं। यूहन्ना का बपतिस्मा यह दिखाने के लिए किया गया था कि एक व्यक्ति पाप करना छोड़कर परमेश्वर की आज्ञा मानना चाहता है। </w:t>
      </w:r>
      <w:r>
        <w:rPr>
          <w:lang w:val="hi_IN" w:bidi="hi_IN"/>
        </w:rPr>
        <w:t>बपतिस्मा</w:t>
      </w:r>
      <w:r>
        <w:rPr>
          <w:lang w:val="hi_IN" w:bidi="hi_IN"/>
        </w:rPr>
        <w:t xml:space="preserve"> की पूरी परिभाषा के लिए मुख्य शब्दावली देखें। यहाँ वही शब्द इस्तेमाल करें जो आपने दूसरे भागों में इस्तेमाल किया है।</w:t>
      </w:r>
    </w:p>
    <w:p>
      <w:pPr/>
      <w:r>
        <w:rPr>
          <w:lang w:val="hi_IN" w:bidi="hi_IN"/>
        </w:rPr>
      </w:r>
      <w:r>
        <w:rPr>
          <w:lang w:val="hi_IN" w:bidi="hi_IN"/>
        </w:rPr>
        <w:t xml:space="preserve">अब प्रधान याजक और पुरनियों के सामने एक समस्या है। यदि वे कहते हैं कि यूहन्ना बपतिस्मा देने वाले का अधिकार परमेश्वर की ओर से था, तो उन्हें जिस प्रश्न का उत्तर देना होगा वह यह है, "फिर तुम ने उसका </w:t>
      </w:r>
      <w:r>
        <w:rPr>
          <w:b/>
          <w:lang w:val="hi_IN" w:bidi="hi_IN"/>
        </w:rPr>
        <w:t>विश्वास</w:t>
      </w:r>
      <w:r>
        <w:rPr>
          <w:lang w:val="hi_IN" w:bidi="hi_IN"/>
        </w:rPr>
        <w:t xml:space="preserve"> क्यों न किया?" विश्वास परमेश्वर की प्रतिज्ञा के प्रति लोगों की प्रतिक्रिया को बताता है। यह केवल किसी से सहमत होने की बात नहीं है, बल्कि परमेश्वर में अपना भरोसा और विश्वास रखना है। यहाँ उसी शब्द का इस्तेमाल करें जो आपने दूसरे भाग में "विश्वास" और "विश्वास" का अनुवाद करने के लिए इस्तेमाल किया है। </w:t>
      </w:r>
      <w:r>
        <w:rPr>
          <w:lang w:val="hi_IN" w:bidi="hi_IN"/>
        </w:rPr>
        <w:t>विश्वास</w:t>
      </w:r>
      <w:r>
        <w:rPr>
          <w:lang w:val="hi_IN" w:bidi="hi_IN"/>
        </w:rPr>
        <w:t xml:space="preserve"> मुख्य शब्दावली में है। यदि प्रधान याजक और पुरनिए कहते हैं कि यूहन्ना बपतिस्मा देने वाले का अधिकार केवल मनुष्य से था, तो उन्हें डर है कि भीड़ क्या सोचेगी और क्या करेगी। इसलिए वे कहते हैं, "हम नहीं जानते।"</w:t>
      </w:r>
    </w:p>
    <w:p>
      <w:pPr/>
      <w:r>
        <w:rPr>
          <w:lang w:val="hi_IN" w:bidi="hi_IN"/>
        </w:rPr>
      </w:r>
      <w:r>
        <w:rPr>
          <w:lang w:val="hi_IN" w:bidi="hi_IN"/>
        </w:rPr>
        <w:t xml:space="preserve">यीशु उत्तर देता है, “तो मैं भी तुम्हें नहीं बताता, कि ये काम किस अधिकार से करता हूँ।" फिर वह एक कहानी बताता है। "एक व्यक्ति के दो पुत्र हैं और उसने बड़े पुत्र से कहा, 'हे पुत्र, आज </w:t>
      </w:r>
      <w:r>
        <w:rPr>
          <w:b/>
          <w:lang w:val="hi_IN" w:bidi="hi_IN"/>
        </w:rPr>
        <w:t>दाख की बारी</w:t>
      </w:r>
      <w:r>
        <w:rPr>
          <w:lang w:val="hi_IN" w:bidi="hi_IN"/>
        </w:rPr>
        <w:t xml:space="preserve"> में काम कर।" </w:t>
      </w:r>
      <w:r>
        <w:rPr>
          <w:lang w:val="hi_IN" w:bidi="hi_IN"/>
        </w:rPr>
        <w:t>दाख की बारी</w:t>
      </w:r>
      <w:r>
        <w:rPr>
          <w:lang w:val="hi_IN" w:bidi="hi_IN"/>
        </w:rPr>
        <w:t xml:space="preserve"> वह खेत होता है जहाँ दाख की बेलें फल देते हैं, जिसे अंगूर कहा जाता है। यीशु कहानी को आगे बढ़ाता है, "पुत्र ने उत्तर दिया, 'नहीं, मैं नहीं जाऊँगा’, परन्तु बाद में उसने </w:t>
      </w:r>
      <w:r>
        <w:rPr>
          <w:b/>
          <w:lang w:val="hi_IN" w:bidi="hi_IN"/>
        </w:rPr>
        <w:t>अपना मन बदल दिया</w:t>
      </w:r>
      <w:r>
        <w:rPr>
          <w:lang w:val="hi_IN" w:bidi="hi_IN"/>
        </w:rPr>
        <w:t xml:space="preserve"> और चला गया।" "उसने अपना मन बदल लिया" शब्द उसी यूनानी शब्द से आया है जिसे "मन फिराया" के रूप में अनुवादित किया गया है। तो यीशु इस पुत्र की तुलना उन लोगों से कर रहा है जिन्होंने यूहन्ना बपतिस्मा देने वाले का संदेश सुना और अपने पापों, यानी परमेश्वर की आज्ञा न मानने के लिए मन फिराया। तब यीशु कहता है, "फिर पिता ने दूसरे पुत्र से कहा, 'तू जा,' और उसने कहा, 'जी हाँ जाता हूँ।' परन्तु वह नहीं गया। इन दोनों में से किसने पिता की इच्छा पूरी की?" प्रधान याजक और पुरनियों ने उत्तर दिया, "पहले ने।"</w:t>
      </w:r>
    </w:p>
    <w:p>
      <w:pPr/>
      <w:r>
        <w:rPr>
          <w:lang w:val="hi_IN" w:bidi="hi_IN"/>
        </w:rPr>
      </w:r>
      <w:r>
        <w:rPr>
          <w:lang w:val="hi_IN" w:bidi="hi_IN"/>
        </w:rPr>
        <w:t>यीशु ने उनसे कहा, "</w:t>
      </w:r>
      <w:r>
        <w:rPr>
          <w:b/>
          <w:lang w:val="hi_IN" w:bidi="hi_IN"/>
        </w:rPr>
        <w:t>मैं तुम से सच कहता हूँ</w:t>
      </w:r>
      <w:r>
        <w:rPr>
          <w:lang w:val="hi_IN" w:bidi="hi_IN"/>
        </w:rPr>
        <w:t xml:space="preserve">, </w:t>
      </w:r>
      <w:r>
        <w:rPr>
          <w:b/>
          <w:lang w:val="hi_IN" w:bidi="hi_IN"/>
        </w:rPr>
        <w:t>चुंगी लेनेवाले</w:t>
      </w:r>
      <w:r>
        <w:rPr>
          <w:lang w:val="hi_IN" w:bidi="hi_IN"/>
        </w:rPr>
        <w:t xml:space="preserve"> और वेश्या तुम से पहले </w:t>
      </w:r>
      <w:r>
        <w:rPr>
          <w:b/>
          <w:lang w:val="hi_IN" w:bidi="hi_IN"/>
        </w:rPr>
        <w:t>परमेश्वर के राज्य</w:t>
      </w:r>
      <w:r>
        <w:rPr>
          <w:lang w:val="hi_IN" w:bidi="hi_IN"/>
        </w:rPr>
        <w:t xml:space="preserve"> में प्रवेश करेंगे।"</w:t>
      </w:r>
    </w:p>
    <w:p>
      <w:pPr/>
      <w:r>
        <w:rPr>
          <w:lang w:val="hi_IN" w:bidi="hi_IN"/>
        </w:rPr>
      </w:r>
      <w:r>
        <w:rPr>
          <w:lang w:val="hi_IN" w:bidi="hi_IN"/>
        </w:rPr>
        <w:t>"मैं तुमसे सच कहता हूँ" एक वाक्यांश है जिसका उपयोग यीशु अक्सर एक महत्वपूर्ण शिक्षा को पेश करने के लिए करता है। यहाँ वही शब्द इस्तेमाल करें जो आपने दूसरे भागों में इस्तेमाल किया है।</w:t>
      </w:r>
    </w:p>
    <w:p>
      <w:pPr/>
      <w:r>
        <w:rPr>
          <w:lang w:val="hi_IN" w:bidi="hi_IN"/>
        </w:rPr>
      </w:r>
      <w:r>
        <w:rPr>
          <w:lang w:val="hi_IN" w:bidi="hi_IN"/>
        </w:rPr>
        <w:t xml:space="preserve">यहूदी समाज में </w:t>
      </w:r>
      <w:r>
        <w:rPr>
          <w:b/>
          <w:lang w:val="hi_IN" w:bidi="hi_IN"/>
        </w:rPr>
        <w:t>चुंगी लेने वालों</w:t>
      </w:r>
      <w:r>
        <w:rPr>
          <w:lang w:val="hi_IN" w:bidi="hi_IN"/>
        </w:rPr>
        <w:t xml:space="preserve"> को सबसे बड़े पापी माना जाता था, क्योंकि वे परमेश्वर की प्रजा को छोड़कर एक भ्रष्ट विदेशी सरकार के लिए काम करते थे।</w:t>
      </w:r>
    </w:p>
    <w:p>
      <w:pPr/>
      <w:r>
        <w:rPr>
          <w:lang w:val="hi_IN" w:bidi="hi_IN"/>
        </w:rPr>
      </w:r>
      <w:r>
        <w:rPr>
          <w:lang w:val="hi_IN" w:bidi="hi_IN"/>
        </w:rPr>
        <w:t xml:space="preserve">इस भाग में, </w:t>
      </w:r>
      <w:r>
        <w:rPr>
          <w:b/>
          <w:lang w:val="hi_IN" w:bidi="hi_IN"/>
        </w:rPr>
        <w:t>परमेश्वर का राज्य</w:t>
      </w:r>
      <w:r>
        <w:rPr>
          <w:lang w:val="hi_IN" w:bidi="hi_IN"/>
        </w:rPr>
        <w:t xml:space="preserve"> परमेश्वर द्वारा उद्धार और स्वीकार किए जाने को दिखाता है। इसका अर्थ है परमेश्वर की इच्छा के अधीन रहना और उसके साथ करीबी रिश्ते का आनंद लेना। </w:t>
      </w:r>
      <w:r>
        <w:rPr>
          <w:lang w:val="hi_IN" w:bidi="hi_IN"/>
        </w:rPr>
        <w:t>परमेश्वर का राज्य</w:t>
      </w:r>
      <w:r>
        <w:rPr>
          <w:lang w:val="hi_IN" w:bidi="hi_IN"/>
        </w:rPr>
        <w:t xml:space="preserve"> मुख्य शब्दावली में है।</w:t>
      </w:r>
    </w:p>
    <w:p>
      <w:pPr/>
      <w:r>
        <w:rPr>
          <w:lang w:val="hi_IN" w:bidi="hi_IN"/>
        </w:rPr>
      </w:r>
      <w:r>
        <w:rPr>
          <w:lang w:val="hi_IN" w:bidi="hi_IN"/>
        </w:rPr>
        <w:t xml:space="preserve">यीशु यह भी कहता है, "यूहन्ना </w:t>
      </w:r>
      <w:r>
        <w:rPr>
          <w:b/>
          <w:lang w:val="hi_IN" w:bidi="hi_IN"/>
        </w:rPr>
        <w:t>धार्मिकता का मार्ग</w:t>
      </w:r>
      <w:r>
        <w:rPr>
          <w:lang w:val="hi_IN" w:bidi="hi_IN"/>
        </w:rPr>
        <w:t xml:space="preserve"> दिखाने के लिए तुम्हारे पास आया, और तुम ने उस पर विश्वास नहीं किया, पर चुंगी लेनेवालों और वेश्याओं ने उसका विश्वास किया। और यह देखने के बाद भी, तुमने </w:t>
      </w:r>
      <w:r>
        <w:rPr>
          <w:b/>
          <w:lang w:val="hi_IN" w:bidi="hi_IN"/>
        </w:rPr>
        <w:t>पश्चाताप नहीं किया</w:t>
      </w:r>
      <w:r>
        <w:rPr>
          <w:lang w:val="hi_IN" w:bidi="hi_IN"/>
        </w:rPr>
        <w:t xml:space="preserve"> और उस पर विश्वास नहीं किया।" "धार्मिकता का मार्ग" का अर्थ है "सही मार्ग" और यह जीवन जीने के ऐसे तरीके के बारे में बात करता है जिसमें लोग परमेश्वर के साथ रिश्ते में रहते हैं और उसकी इच्छा के अनुसार काम करते हैं। मन फिराना, यूहन्ना बपतिस्मा देने वाले के संदेश के साथ-साथ यीशु के संदेश का भी मुख्य हिस्सा था। मन फिराने का मतलब है पापों से मुँह मोड़कर परमेश्वर की ओर मुड़ना, और परमेश्वर के मार्गों पर चलते हुए एक नया जीवन जीना शुरू करना। </w:t>
      </w:r>
      <w:r>
        <w:rPr>
          <w:lang w:val="hi_IN" w:bidi="hi_IN"/>
        </w:rPr>
        <w:t>धार्मिकता</w:t>
      </w:r>
      <w:r>
        <w:rPr>
          <w:lang w:val="hi_IN" w:bidi="hi_IN"/>
        </w:rPr>
        <w:t xml:space="preserve"> और </w:t>
      </w:r>
      <w:r>
        <w:rPr>
          <w:lang w:val="hi_IN" w:bidi="hi_IN"/>
        </w:rPr>
        <w:t>मन फिराना</w:t>
      </w:r>
      <w:r>
        <w:rPr>
          <w:lang w:val="hi_IN" w:bidi="hi_IN"/>
        </w:rPr>
        <w:t xml:space="preserve"> दोनों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21:33–46</w:t>
      </w:r>
      <w:r>
        <w:rPr>
          <w:lang w:val="hi_IN" w:bidi="hi_IN"/>
        </w:rPr>
      </w:r>
    </w:p>
    <w:p>
      <w:pPr>
        <w:pStyle w:val="Heading3"/>
      </w:pPr>
      <w:r>
        <w:rPr>
          <w:lang w:val="hi_IN" w:bidi="hi_IN"/>
        </w:rPr>
        <w:t>सुने और मन में रखें</w:t>
      </w:r>
    </w:p>
    <w:p>
      <w:pPr/>
      <w:r>
        <w:rPr>
          <w:lang w:val="hi_IN" w:bidi="hi_IN"/>
        </w:rPr>
      </w:r>
      <w:r>
        <w:rPr>
          <w:lang w:val="hi_IN" w:bidi="hi_IN"/>
        </w:rPr>
        <w:t>मत्ती 21:33–46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भाग यरूशलेम में धार्मिक अगुवों और यीशु के बीच चल रहे विवाद की एक और घटना बताता है। इन कहानियों में, यीशु यरूशलेम के यहूदी मंदिर में है। वह बहुत सी बातें करता और कहता है जो धार्मिक अगुवों को पसंद नहीं आती हैं। यही विवाद की बातें आगे चलकर धार्मिक अगुवों को यीशु को पकड़वाने तक ले जाती हैं।</w:t>
      </w:r>
    </w:p>
    <w:p>
      <w:pPr/>
      <w:r>
        <w:rPr>
          <w:lang w:val="hi_IN" w:bidi="hi_IN"/>
        </w:rPr>
      </w:r>
      <w:r>
        <w:rPr>
          <w:lang w:val="hi_IN" w:bidi="hi_IN"/>
        </w:rPr>
        <w:t>पिछली कहानी में, धार्मिक अगुवों ने यीशु से पूछा कि उसे अधिकार किसने दिया। यीशु ने यूहन्ना बपतिस्मा देने वाले की ओर इशारा करके उत्तर दिया, जिसने लोगों को यीशु को मसीहा या प्रतिज्ञा किए हुए उद्धारकर्ता के रूप में स्वीकार करने के लिए तैयार किया। इस भाग में, यीशु अभी भी धार्मिक अगुवों से बात कर रहा है। एक बड़ी भीड़ भी सुन रही है।</w:t>
      </w:r>
    </w:p>
    <w:p>
      <w:pPr/>
      <w:r>
        <w:rPr>
          <w:lang w:val="hi_IN" w:bidi="hi_IN"/>
        </w:rPr>
      </w:r>
      <w:r>
        <w:rPr>
          <w:lang w:val="hi_IN" w:bidi="hi_IN"/>
        </w:rPr>
        <w:t>यीशु कहता है, "एक और दृष्टान्त सुनो।" फिर उसने एक जमींदार के बारे में एक दृष्टान्त कथा बताई जिसने एक दाख की बारी लगाई, एक ऐसा खेत जहाँ लोग अंगूर उगाते हैं, और उसे किरायेदारों को देकर चला गया। इस समय यह आम बात थी कि अगर कोई जमीन का मालिक दूसरी जगह रहता था, तो वह अपनी जमीन किराए पर दे देता था। जब फसल आती, तो जमीन पर काम करने वाले लोग, यानी किसान, उसे जमीन इस्तेमाल करने के अधिकार के बदले में फल का कुछ हिस्सा देते थे। यीशु बताता है कि जमीन के मालिक ने इस नई दाख की बारी को लगाने के लिए कैसे समय और पैसा खर्च किया। जमीन के मालिक ने इसके चारों ओर एक घेरा बना दिया, ताकि जानवर या लोग जो फल चुराना चाहते थे, उन्हें बाहर रखा जा सके; एक मीनार बनाया, एक ऐसी जगह जहाँ कोई बैठकर दाख की बारी को देख सके ताकि उसे चोरों या जानवरों से बचाया जा सके; और एक दाखरस का कुण्ड खोदा, एक ऐसी जगह जहाँ लोग अंगूर रखकर उनका रस निकालते थे।</w:t>
      </w:r>
    </w:p>
    <w:p>
      <w:pPr/>
      <w:r>
        <w:rPr>
          <w:lang w:val="hi_IN" w:bidi="hi_IN"/>
        </w:rPr>
      </w:r>
      <w:r>
        <w:rPr>
          <w:lang w:val="hi_IN" w:bidi="hi_IN"/>
        </w:rPr>
        <w:t>समूह को एक दाखरस कुण्ड और एक दाख की बारी की तस्वीर दिखाएँ जिसमें घेरा और पहरे की मिनार है।</w:t>
      </w:r>
    </w:p>
    <w:p>
      <w:pPr/>
      <w:r>
        <w:rPr>
          <w:lang w:val="hi_IN" w:bidi="hi_IN"/>
        </w:rPr>
      </w:r>
      <w:r>
        <w:rPr>
          <w:lang w:val="hi_IN" w:bidi="hi_IN"/>
        </w:rPr>
        <w:t>अपने समूह के साथ नीचे दिए गए प्रश्नों पर चर्चा करें: आपके क्षेत्र में, लोगों को नई जमीन पर खेती करने के लिए क्या करना पड़ता है? फसल तैयार होने में उन्हें कितना समय लगता है? अगर लोगों की जमीन उनके रहने की जगह से अलग जगह पर है तो वे क्या करते हैं?</w:t>
      </w:r>
    </w:p>
    <w:p>
      <w:pPr/>
      <w:r>
        <w:rPr>
          <w:lang w:val="hi_IN" w:bidi="hi_IN"/>
        </w:rPr>
      </w:r>
      <w:r>
        <w:rPr>
          <w:lang w:val="hi_IN" w:bidi="hi_IN"/>
        </w:rPr>
        <w:t>कहानी की शुरुआत में जमीन का मालिक जो सभी कार्य करता है वह दिखाता है कि वह अच्छी फसल की उम्मीद कर रहा है। ये सारी बातें उस कहानी से भी सीधी ली गई हैं जिसे भविष्यद्वक्ता यशायाह ने एक दाख की बारी के बारे में कही थी। यशायाह की कहानी में, जमीन के मालिक ने, जो परमेश्वर का प्रतिनिधित्व करता है, एक दाख की बारी लगाई, एक दीवार बनाई, एक दाखरस का कुण्ड खोदी और एक गुम्मट बनाई। वह अपनी सारी कड़ी मेहनत के बाद अच्छी फसल पाने की उम्मीद करता था। लेकिन दाख की बारी, जो यशायाह की कहानी में इस्राएल के लोगों का प्रतिनिधित्व करती थी, अच्छे अंगूरों के स्थान पर खट्टे अंगूर उत्पन्न करती रही। दाख की बारी अच्छे फल देने में नाकाम रही, ठीक वैसे ही जैसे इस्राएल के लोग परमेश्वर की आज्ञा मानने और उसके साथ रिश्ता बनाए रखने में नाकाम रहे। वे लगातार उसकी आज्ञा को तोड़ते रहे, इसलिए परमेश्वर ने दाख की बारी को नष्ट कर दिया, जो इस्राएल पर परमेश्वर के न्याय को दिखाता है।</w:t>
      </w:r>
    </w:p>
    <w:p>
      <w:pPr/>
      <w:r>
        <w:rPr>
          <w:lang w:val="hi_IN" w:bidi="hi_IN"/>
        </w:rPr>
      </w:r>
      <w:r>
        <w:rPr>
          <w:lang w:val="hi_IN" w:bidi="hi_IN"/>
        </w:rPr>
        <w:t>यीशु के समय के धार्मिक अगुवे निश्चित रूप से इस कहानी को यशायाह की पुस्तक से जानते थे। जब यीशु ने ऐसी कहानी सुनाई जो इसी तरह से शुरू होती है, तो वे समझ गए कि दाख की बारी इस्राएल को दिखती है। लेकिन यीशु की कहानी में, ध्यान फल पर नहीं, बल्कि किसानों पर है, जो दाख की बारी को किराए पर ले रहे हैं। यीशु की कहानी में, किसाने इस्राएल के अगुवों का प्रतिनिधित्व करते हैं।</w:t>
      </w:r>
    </w:p>
    <w:p>
      <w:pPr/>
      <w:r>
        <w:rPr>
          <w:lang w:val="hi_IN" w:bidi="hi_IN"/>
        </w:rPr>
      </w:r>
      <w:r>
        <w:rPr>
          <w:lang w:val="hi_IN" w:bidi="hi_IN"/>
        </w:rPr>
        <w:t>यीशु की कहानी में, आखिरकार फसल का समय आता है, और जमीन का मालिक कुछ दासों को फसल का वह हिस्सा इकट्ठा करने के लिए भेजता है जो किसानों को जमीन के मालिक को देना था। परन्तु फल देने के बजाय, उन किसानों ने एक दास को पीटा, दूसरे को मार डाला, और तीसरे को पत्थरवाह किया, मतलब उसे पत्थरों से मारने का प्रयास किया। फिर जमीन का मालिक दासों के एक और बड़े समूह को भेजता है। लेकिन किसान उनके साथ वैसा ही व्यवहार करते हैं। यीशु की कहानी में, जमीन के मालिक के सेवक पुराने नियम के भविष्यद्वक्ताओं का प्रतिनिधित्व करते हैं जिन्हें परमेश्वर ने इस्राएल के लोगों को सन्देश देने के लिए भेजा था। ये भविष्यद्वक्ता इस्राएल के लोगों से परमेश्वर को प्रेम और आज्ञाकारिता का फल देने के लिए कह रहे थे। लेकिन इस्राएल के लोगों ने भविष्यद्वक्ताओं को अनदेखा किया और यहाँ तक कि उन पर हमला किया और मार डाला।</w:t>
      </w:r>
    </w:p>
    <w:p>
      <w:pPr/>
      <w:r>
        <w:rPr>
          <w:lang w:val="hi_IN" w:bidi="hi_IN"/>
        </w:rPr>
      </w:r>
      <w:r>
        <w:rPr>
          <w:lang w:val="hi_IN" w:bidi="hi_IN"/>
        </w:rPr>
        <w:t>अब यीशु कहानी के महत्वपूर्ण पल पर आता है। जमीन का मालिक अपने पुत्र को किसानों से फल इकट्ठा करने के लिए भेजता है। जमीन का मालिक सोचता है कि किसान उसके पुत्र का जरूर आदर करेंगे, जो अपने पिता के अधिकार से काम करता है। लेकिन इसके बजाय किसान सोचते हैं कि यदि वे पुत्र को मार देते हैं, तो जमीन के मालिक की मौत के बाद जमीन का मालिक कौन होगा, वे जमीन अपने लिए ले सकते हैं। वे पुत्र को पकड़ते हैं, उसे दाख की बारी से बाहर घसीटते हैं, और उसे मार देते हैं। कहानी में, जमीन के मालिक का पुत्र परमेश्वर के पुत्र, मतलब यीशु को दिखाता है। परमेश्वर ने उसे अपने लोगों के पास आखिरी और सबसे अच्छे संदेशवाहक के रूप में भेजा, लेकिन लोगों ने उसे इंकार कर दिया और उसके साथ वैसा ही व्यवहार किया जैसे उन्होंने भविष्यद्वक्ताओं के साथ किया था। विशेष रूप से, यीशु दिखाता है कि वह जानता है कि धार्मिक अगुवे उसे शहर के बाहर ले जाएँगे और उसे वहाँ मार देंगे।</w:t>
      </w:r>
    </w:p>
    <w:p>
      <w:pPr/>
      <w:r>
        <w:rPr>
          <w:lang w:val="hi_IN" w:bidi="hi_IN"/>
        </w:rPr>
      </w:r>
      <w:r>
        <w:rPr>
          <w:lang w:val="hi_IN" w:bidi="hi_IN"/>
        </w:rPr>
        <w:t>अब यीशु धार्मिक अगुवों से पूछता है कि जमीन का मालिक क्या करेगा। वे उत्तर देते हैं, "वह उन बुरे लोगों को बुरी रीति से नाश करेगा और दाख की बारी का ठेका उन किसानों को देगा जो उसे फसल का हिस्सा देंगे।" धार्मिक अगुवों का उत्तर सही है। लेकिन अब यीशु उनके ही शब्दों का इस्तेमाल उनके खिलाफ करेंगे। कहानी की शिक्षा देने से पहले, यीशु यहूदी पवित्रशास्त्र के भजन-सहिंता के एक भाग को उद्धृत करता है। यीशु धार्मिक अगुवों से पूछता है, "क्या तुम ने कभी पवित्रशास्त्र में यह नहीं पढ़ा? 'जिस पत्थर को राजमिस्त्रियों ने बेकार समझा था, वही कोने के सिरे का पत्थर हो गया।'" भले ही अगुवे यीशु को अस्वीकार कर दें, फिर भी परमेश्वर उसे सबसे ऊंचे सम्मान के स्थान पर रखेगा। कोने के सिरे का पत्थर या कोने में लगा मुख्य पत्थर, शायद सबसे ऊंचा पत्थर होता है जिसे किसी इमारत के मेहराब में लगाया जाता था। यह पत्थर अन्य सभी पत्थरों को गिरने से रोकता था।</w:t>
      </w:r>
    </w:p>
    <w:p>
      <w:pPr/>
      <w:r>
        <w:rPr>
          <w:lang w:val="hi_IN" w:bidi="hi_IN"/>
        </w:rPr>
      </w:r>
      <w:r>
        <w:rPr>
          <w:lang w:val="hi_IN" w:bidi="hi_IN"/>
        </w:rPr>
        <w:t>समूह को किसी पुरानी इमारत के कोने के सिरे का पत्थर या मुख्य कोना-पत्थर की तस्वीर दिखाएँ।</w:t>
      </w:r>
    </w:p>
    <w:p>
      <w:pPr/>
      <w:r>
        <w:rPr>
          <w:lang w:val="hi_IN" w:bidi="hi_IN"/>
        </w:rPr>
      </w:r>
      <w:r>
        <w:rPr>
          <w:lang w:val="hi_IN" w:bidi="hi_IN"/>
        </w:rPr>
        <w:t>फिर यीशु कहानी के बारे में अपना निष्कर्ष देता है: "की परमेश्वर का राज्य तुम से ले लिया जाएगा और ऐसी जाति को जो उसका फल लाए, दिया जाएगा।" यहाँ यीशु इस बारे में बात कर रहा है कि परमेश्वर अपने लोगों को फिर से बनाने वाला है। अब परमेश्वर के लोग सिर्फ़ इस्राएली नहीं होंगे। वे किसी भी जाति के लोग होंगे जो यीशु पर भरोसा करते हैं। परमेश्‍वर की यह नयी प्रजा आखिरी में परमेश्‍वर को धर्ममय जीवन और उन्हें सच्चे रूप में जानने का फल देगी।</w:t>
      </w:r>
    </w:p>
    <w:p>
      <w:pPr/>
      <w:r>
        <w:rPr>
          <w:lang w:val="hi_IN" w:bidi="hi_IN"/>
        </w:rPr>
      </w:r>
      <w:r>
        <w:rPr>
          <w:lang w:val="hi_IN" w:bidi="hi_IN"/>
        </w:rPr>
        <w:t>यीशु ने उस दृष्टांत के अन्तिम शब्दों में पत्थर की छवि पर लौटकर कहा। जो कोई भी उस पत्थर पर ठोकर खाएगा जिसे परमेश्वर ने कोने के सिरे का पत्थर बनाया है, वह टुकड़े-टुकड़े हो जाएगा, और जो कोई भी उस पर गिरेगा वह कुचला जाएगा। यीशु शायद भविष्यवक्ता दानिय्येल की एक भाग का उल्लेख कर सकता है, जहाँ दानिय्येल एक पत्थर के बारे में बात करता है जो एक नए राज्य का प्रतीक है। वह पत्थर पहले के सभी इंसानी राज्यों को कुचल देगा और यह हमेशा के लिए बना रहेगा। यीशु यह चेतावनी दे रहा है कि परमेश्वर के सबसे बड़े सेवक, उसके पुत्र को अस्वीकार करने से इस्राएल के अगुवों के लिए मुसीबत खड़ी हो जाएगी।</w:t>
      </w:r>
    </w:p>
    <w:p>
      <w:pPr/>
      <w:r>
        <w:rPr>
          <w:lang w:val="hi_IN" w:bidi="hi_IN"/>
        </w:rPr>
      </w:r>
      <w:r>
        <w:rPr>
          <w:lang w:val="hi_IN" w:bidi="hi_IN"/>
        </w:rPr>
        <w:t>धार्मिक अगुवे यीशु की कही हर बात समझ गए हैं, और वे बहुत गुस्से में हैं। वे यीशु को गिरफ्तार करना चाहते हैं, लेकिन वे जानते हैं कि भीड़ में मौजूद ज़्यादातर लोग उसका समर्थन करते हैं और सोचते हैं कि वह एक भविष्यद्वक्ता है। इसलिए जब तक भीड़ यीशु के चारों ओर होती है तो वे कुछ भी करने से बहुत डरते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छह दृश्य हैं।</w:t>
      </w:r>
    </w:p>
    <w:p>
      <w:pPr/>
      <w:r>
        <w:rPr>
          <w:lang w:val="hi_IN" w:bidi="hi_IN"/>
        </w:rPr>
      </w:r>
      <w:r>
        <w:rPr>
          <w:b/>
          <w:lang w:val="hi_IN" w:bidi="hi_IN"/>
        </w:rPr>
        <w:t>पहला दृश्य:</w:t>
      </w:r>
      <w:r>
        <w:rPr>
          <w:lang w:val="hi_IN" w:bidi="hi_IN"/>
        </w:rPr>
        <w:t xml:space="preserve"> यीशु धार्मिक अगुवों से बात करना जारी रखता है और उनसे एक और दृष्टान्त सुनने के लिए कहता है। वह एक जमीन के मालिक के बारे में बताता है जिसने एक नई दाख की बारी लगाई और किसानों को उसका ठेका देकर परदेश चला गया।</w:t>
      </w:r>
    </w:p>
    <w:p>
      <w:pPr/>
      <w:r>
        <w:rPr>
          <w:lang w:val="hi_IN" w:bidi="hi_IN"/>
        </w:rPr>
      </w:r>
      <w:r>
        <w:rPr>
          <w:b/>
          <w:lang w:val="hi_IN" w:bidi="hi_IN"/>
        </w:rPr>
        <w:t>दूसरा दृश्य:</w:t>
      </w:r>
      <w:r>
        <w:rPr>
          <w:lang w:val="hi_IN" w:bidi="hi_IN"/>
        </w:rPr>
        <w:t xml:space="preserve"> इस दृष्टान्त में, फसल का समय आ गया है, और जमीन का मालिक किसानों से किराया वसूलने के लिए दासों को भेजता है। लेकिन किसान दासों को पीटते हैं और मार देते हैं।</w:t>
      </w:r>
    </w:p>
    <w:p>
      <w:pPr/>
      <w:r>
        <w:rPr>
          <w:lang w:val="hi_IN" w:bidi="hi_IN"/>
        </w:rPr>
      </w:r>
      <w:r>
        <w:rPr>
          <w:b/>
          <w:lang w:val="hi_IN" w:bidi="hi_IN"/>
        </w:rPr>
        <w:t>तीसरा दृश्य:</w:t>
      </w:r>
      <w:r>
        <w:rPr>
          <w:lang w:val="hi_IN" w:bidi="hi_IN"/>
        </w:rPr>
        <w:t xml:space="preserve"> जमीन का मालिक दासों के एक बड़े समूह को भेजता है। लेकिन किसान उन्हें भी पीटते हैं और मार देते हैं।</w:t>
      </w:r>
    </w:p>
    <w:p>
      <w:pPr/>
      <w:r>
        <w:rPr>
          <w:lang w:val="hi_IN" w:bidi="hi_IN"/>
        </w:rPr>
      </w:r>
      <w:r>
        <w:rPr>
          <w:b/>
          <w:lang w:val="hi_IN" w:bidi="hi_IN"/>
        </w:rPr>
        <w:t>चौथा दृश्य:</w:t>
      </w:r>
      <w:r>
        <w:rPr>
          <w:lang w:val="hi_IN" w:bidi="hi_IN"/>
        </w:rPr>
        <w:t xml:space="preserve"> जमीन का मालिक अन्त में अपने पुत्र को किराया लेने के लिए भेजने का फैसला करता है। किसान एक साथ साजिश करते हैं और पुत्र को मारने का फैसला करते हैं। वे पुत्र को पकड़ते हैं, उसे दाख की बारी से बाहर खींच लाते हैं और उसकी हत्या कर देते हैं।</w:t>
      </w:r>
    </w:p>
    <w:p>
      <w:pPr/>
      <w:r>
        <w:rPr>
          <w:lang w:val="hi_IN" w:bidi="hi_IN"/>
        </w:rPr>
      </w:r>
      <w:r>
        <w:rPr>
          <w:b/>
          <w:lang w:val="hi_IN" w:bidi="hi_IN"/>
        </w:rPr>
        <w:t>पाँचवाँ दृश्य:</w:t>
      </w:r>
      <w:r>
        <w:rPr>
          <w:lang w:val="hi_IN" w:bidi="hi_IN"/>
        </w:rPr>
        <w:t xml:space="preserve"> यीशु धार्मिक अगुवों से एक प्रश्न पूछकर समाप्त करता है: "इसलिए जब दाख की बारी का स्वामी आएगा, तो उन किसानों के साथ क्या करेगा?" यीशु धार्मिक अगुवों से कहता है कि परमेश्वर अपना राज्य उन नए लोगों को देगा जो उसे फल देंगे।</w:t>
      </w:r>
    </w:p>
    <w:p>
      <w:pPr/>
      <w:r>
        <w:rPr>
          <w:lang w:val="hi_IN" w:bidi="hi_IN"/>
        </w:rPr>
      </w:r>
      <w:r>
        <w:rPr>
          <w:b/>
          <w:lang w:val="hi_IN" w:bidi="hi_IN"/>
        </w:rPr>
        <w:t>छठा दृश्य:</w:t>
      </w:r>
      <w:r>
        <w:rPr>
          <w:lang w:val="hi_IN" w:bidi="hi_IN"/>
        </w:rPr>
        <w:t xml:space="preserve"> धार्मिक अगुवे यीशु पर बहुत क्रोधित हैं और उसे गिरफ्तार करना चाहते हैं। लेकिन वे भीड़ से डरते हैं, जो यीशु का समर्थन करती है। इसलिए वे अभी उसके साथ कुछ नहीं करते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 (इस भाग में उनका ज़िक्र नहीं है, लेकिन वे अभी भी यहाँ हैं)</w:t>
      </w:r>
    </w:p>
    <w:p>
      <w:pPr>
        <w:pStyle w:val="ListBullet"/>
        <w:spacing w:line="240" w:lineRule="auto"/>
        <w:ind w:left="720"/>
      </w:pPr>
      <w:r>
        <w:rPr>
          <w:lang w:val="hi_IN" w:bidi="hi_IN"/>
        </w:rPr>
      </w:r>
      <w:r>
        <w:rPr>
          <w:lang w:val="hi_IN" w:bidi="hi_IN"/>
        </w:rPr>
        <w:t>धार्मिक अगुवे (पहले प्रधान याजक और पुरनियों के तौर पर पहचाने जाते थे; बाद में फरीसियों का भी ज़िक्र मिलता है)</w:t>
      </w:r>
    </w:p>
    <w:p>
      <w:pPr>
        <w:pStyle w:val="ListBullet"/>
        <w:spacing w:line="240" w:lineRule="auto"/>
        <w:ind w:left="720"/>
      </w:pPr>
      <w:r>
        <w:rPr>
          <w:lang w:val="hi_IN" w:bidi="hi_IN"/>
        </w:rPr>
      </w:r>
      <w:r>
        <w:rPr>
          <w:lang w:val="hi_IN" w:bidi="hi_IN"/>
        </w:rPr>
        <w:t>मंदिर में लोगों की बड़ी भीड़</w:t>
      </w:r>
    </w:p>
    <w:p>
      <w:pPr/>
      <w:r>
        <w:rPr>
          <w:lang w:val="hi_IN" w:bidi="hi_IN"/>
        </w:rPr>
      </w:r>
      <w:r>
        <w:rPr>
          <w:lang w:val="hi_IN" w:bidi="hi_IN"/>
        </w:rPr>
        <w:t>दृष्टान्त के पात्रों में शामिल हैं:</w:t>
      </w:r>
    </w:p>
    <w:p>
      <w:pPr>
        <w:pStyle w:val="ListBullet"/>
        <w:spacing w:line="240" w:lineRule="auto"/>
        <w:ind w:left="720"/>
      </w:pPr>
      <w:r>
        <w:rPr>
          <w:lang w:val="hi_IN" w:bidi="hi_IN"/>
        </w:rPr>
      </w:r>
      <w:r>
        <w:rPr>
          <w:lang w:val="hi_IN" w:bidi="hi_IN"/>
        </w:rPr>
        <w:t>एक जमीन का मालिक</w:t>
      </w:r>
    </w:p>
    <w:p>
      <w:pPr>
        <w:pStyle w:val="ListBullet"/>
        <w:spacing w:line="240" w:lineRule="auto"/>
        <w:ind w:left="720"/>
      </w:pPr>
      <w:r>
        <w:rPr>
          <w:lang w:val="hi_IN" w:bidi="hi_IN"/>
        </w:rPr>
      </w:r>
      <w:r>
        <w:rPr>
          <w:lang w:val="hi_IN" w:bidi="hi_IN"/>
        </w:rPr>
        <w:t>किसान</w:t>
      </w:r>
    </w:p>
    <w:p>
      <w:pPr>
        <w:pStyle w:val="ListBullet"/>
        <w:spacing w:line="240" w:lineRule="auto"/>
        <w:ind w:left="720"/>
      </w:pPr>
      <w:r>
        <w:rPr>
          <w:lang w:val="hi_IN" w:bidi="hi_IN"/>
        </w:rPr>
      </w:r>
      <w:r>
        <w:rPr>
          <w:lang w:val="hi_IN" w:bidi="hi_IN"/>
        </w:rPr>
        <w:t>जमीन के मालिक के दासों का समूह</w:t>
      </w:r>
    </w:p>
    <w:p>
      <w:pPr>
        <w:pStyle w:val="ListBullet"/>
        <w:spacing w:line="240" w:lineRule="auto"/>
        <w:ind w:left="720"/>
      </w:pPr>
      <w:r>
        <w:rPr>
          <w:lang w:val="hi_IN" w:bidi="hi_IN"/>
        </w:rPr>
      </w:r>
      <w:r>
        <w:rPr>
          <w:lang w:val="hi_IN" w:bidi="hi_IN"/>
        </w:rPr>
        <w:t>जमीन के मालिक के दासों का एक बड़ा समूह</w:t>
      </w:r>
    </w:p>
    <w:p>
      <w:pPr>
        <w:pStyle w:val="ListBullet"/>
        <w:spacing w:line="240" w:lineRule="auto"/>
        <w:ind w:left="720"/>
      </w:pPr>
      <w:r>
        <w:rPr>
          <w:lang w:val="hi_IN" w:bidi="hi_IN"/>
        </w:rPr>
      </w:r>
      <w:r>
        <w:rPr>
          <w:lang w:val="hi_IN" w:bidi="hi_IN"/>
        </w:rPr>
        <w:t>जमीन मालिक का पुत्र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यीशु कहता है, "एक कहानी सुनो।" इस तरह वह एक नई कहानी शुरू करता है। यह कहानी यशायाह की पुस्तक की एक कहानी की तरह लगता है। कहानी में, एक जमीन का मालिक एक नई दाख की बारी लगाता है। वह दाख की बारी को जानवरों और चोरों से बचाने के लिए एक घेरा और एक पहरे की मिनार बनाता है। जब अंगूर पक जाते हैं तो वह दाखरस बनाने के लिए एक दाख कुण्ड खोदता है। जमीन का मालिक इस दाख की बारी में बहुत समय और पैसा लगा रहा है। अंगूर की फसल पहले चार साल तक नहीं होती, इसलिए उसे अपने निवेश से कोई फल मिलने में कुछ समय लगेगा। इसका मतलब है कि वह ज़रूर अमीर आदमी होगा। हालाँकि यीशु भविष्यद्वक्ता यशायाह का उल्लेख नहीं करता है, फिर भी धार्मिक अगुवों को यशायाह की कहानी तुरन्त याद आ गई। यशायाह ने वह कहानी यह दिखाने के लिए सुनाई कि परमेश्वर इस्राएल के लोगों से इतना दुखी क्यों थे। धार्मिक अगुवे शायद जानते हैं कि इस कहानी का अंत सुखद नहीं होगा।</w:t>
      </w:r>
    </w:p>
    <w:p>
      <w:pPr/>
      <w:r>
        <w:rPr>
          <w:lang w:val="hi_IN" w:bidi="hi_IN"/>
        </w:rPr>
      </w:r>
      <w:r>
        <w:rPr>
          <w:lang w:val="hi_IN" w:bidi="hi_IN"/>
        </w:rPr>
        <w:t>अपने समूह के साथ नीचे दिए गए प्रश्न पर चर्चा करें: आपकी संस्कृति में, लोग एक कहानी कैसे शुरू करते हैं जिसका एक गहरा अर्थ है?</w:t>
      </w:r>
    </w:p>
    <w:p>
      <w:pPr/>
      <w:r>
        <w:rPr>
          <w:lang w:val="hi_IN" w:bidi="hi_IN"/>
        </w:rPr>
      </w:r>
      <w:r>
        <w:rPr>
          <w:lang w:val="hi_IN" w:bidi="hi_IN"/>
        </w:rPr>
        <w:t>कहानी में, जमीन का मालिक किसानों को जमीन किराए पर देकर चला जाता है। फसल का समय आने पर किसान जमीन मालिक को फल का एक निश्चित हिस्सा देने के लिए सहमत होते हैं। ऐसा लगता है कि जमीन का मालिक किसी अन्य देश में रहता है, या किसी ऐसे स्थान पर जो दाख की बारी से बहुत दूर है। कुछ समय बीत जाता है, और किसान जमीन पर काम करते हैं। आखिरकार फसल का समय आ गया। जमीन का मालिक अपनी दाख की बारी से कुछ फल पाने का इंतजार कर रहा है। वह कुछ दासों को किसानों से प्राप्त करने के लिए भेजता है। लेकिन किसान दासों को पीटते हैं, पत्थर मारते हैं, और मार भी देते हैं।</w:t>
      </w:r>
    </w:p>
    <w:p>
      <w:pPr/>
      <w:r>
        <w:rPr>
          <w:lang w:val="hi_IN" w:bidi="hi_IN"/>
        </w:rPr>
      </w:r>
      <w:r>
        <w:rPr>
          <w:lang w:val="hi_IN" w:bidi="hi_IN"/>
        </w:rPr>
        <w:t>जमीन का मालिक अपने दासों का एक बड़ा समूह भेजता है, लेकिन किसान फिर भी उन्हें फल नहीं देते। उन्होंने दासों को वैसे ही पीटा और मार डाला जैसे पहली बार किया था।</w:t>
      </w:r>
    </w:p>
    <w:p>
      <w:pPr/>
      <w:r>
        <w:rPr>
          <w:lang w:val="hi_IN" w:bidi="hi_IN"/>
        </w:rPr>
      </w:r>
      <w:r>
        <w:rPr>
          <w:lang w:val="hi_IN" w:bidi="hi_IN"/>
        </w:rPr>
        <w:t>जमीन का मालिक अपने पुत्र को भेजने का फैसला करता है, क्योंकि उसे लगता है कि किसान उसके पुत्र का सम्मान करेंगे। कहानी का यह हिस्सा यीशु की कहानी सुनने वाले लोगों के लिए बहुत हैरान करने वाला होगा। वे समझते हैं कि जमीन के मालिक के दास भविष्यद्वक्ताओं को प्रतिनिधित्व करते हैं। लेकिन यहूदियों को विश्वास नहीं था कि परमेश्वर का एक पुत्र है। यीशु की धार्मिक अगुवों के साथ अन्य बातचीत के बाद, यह भी स्पष्ट है कि कहानी में "पुत्र" का अर्थ यीशु है। इसलिए, यीशु लोगों को अप्रत्यक्ष रूप से बता रहा है कि वह परमेश्वर का पुत्र है, जो धार्मिक अगुवों के लिए बहुत आपत्तिजनक होगा।</w:t>
      </w:r>
    </w:p>
    <w:p>
      <w:pPr/>
      <w:r>
        <w:rPr>
          <w:lang w:val="hi_IN" w:bidi="hi_IN"/>
        </w:rPr>
      </w:r>
      <w:r>
        <w:rPr>
          <w:lang w:val="hi_IN" w:bidi="hi_IN"/>
        </w:rPr>
        <w:t>कहानी में, किसान जमीन के मालिक के पुत्र को मारने का फैसला करते हैं ताकि वे जमीन अपने नाम कर सकें। वे पुत्र को पकड़ते हैं, उसे दाख की बारी से बाहर घसीट लाते हैं, और उसे मार देते हैं। यीशु धार्मिक अगुवों से पूछता है कि जब जमीन का मालिक जमीन पर वापस आएगा तो वह किसानों के साथ क्या करेगा। धार्मिक अगुवे उत्तर देते हैं कि वह अपने पुत्र की हत्या के लिए किसानों को मृत्यु की सजा देगा और दाख की बारी नए किसानों को ठेका पर दे देगा।</w:t>
      </w:r>
    </w:p>
    <w:p>
      <w:pPr/>
      <w:r>
        <w:rPr>
          <w:lang w:val="hi_IN" w:bidi="hi_IN"/>
        </w:rPr>
      </w:r>
      <w:r>
        <w:rPr>
          <w:lang w:val="hi_IN" w:bidi="hi_IN"/>
        </w:rPr>
        <w:t>कहानी का मतलब बताने से पहले, यीशु धार्मिक अगुवों से एक और सवाल पूछता है और भजन संहिता से कुछ कहता है: "क्या तुम ने कभी पवित्रशास्त्र में यह नहीं पढ़ा? ‘जिस पत्थर को राजमिस्त्रियों ने बेकार समझा था, वही कोने के सिरे का पत्थर हो गया। यह प्रभु की ओर से हुआ, और हमारे देखने में अद्भुत है।" यीशु इस तथ्य की ओर इशारा कर रहा है कि भले ही धार्मिक अगुवे उन्हें मसीहा के रूप में अस्वीकार कर देते हैं, फिर भी परमेश्वर उन्हें अन्त में आदर के स्थान पर रखेगा।</w:t>
      </w:r>
    </w:p>
    <w:p>
      <w:pPr/>
      <w:r>
        <w:rPr>
          <w:lang w:val="hi_IN" w:bidi="hi_IN"/>
        </w:rPr>
      </w:r>
      <w:r>
        <w:rPr>
          <w:lang w:val="hi_IN" w:bidi="hi_IN"/>
        </w:rPr>
        <w:t>फिर यीशु उनसे कहता है कि परमेश्वर सच में उनका राज्य उनसे (इस्राएल के अगुवों) छीन लेगा और "एक नई जाति" को दे देगा जो फल लाएगी। दूसरे शब्दों में, परमेश्वर यहूदियों और दूसरे देशों के लोगों से अपने लिए एक नई प्रजा बना रहा है जो यीशु पर भरोसा करते हैं। यीशु पत्थर की छवि पर लौटता है और चेतावनी देता है: "जो इस पत्थर पर गिरेगा, वह चकनाचूर हो जाएगा।" दूसरे शब्दों में, जो लोग परमेश्वर के चुने हुए व्यक्ति को अस्वीकार करते रहते हैं, वे अपने आप को नष्ट कर देंगे। धार्मिक अगुवे यीशु से बहुत क्रोधित हैं, लेकिन जब वह अपने पीछे आने वाले लोगों की भीड़ से घिरा हुआ है, तो वे उसे गिरफ्तार करने से डरते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छह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चेले (इस भाग में उनका ज़िक्र नहीं है, लेकिन वे अभी भी यहाँ हैं)</w:t>
      </w:r>
    </w:p>
    <w:p>
      <w:pPr>
        <w:pStyle w:val="ListBullet"/>
        <w:spacing w:line="240" w:lineRule="auto"/>
        <w:ind w:left="720"/>
      </w:pPr>
      <w:r>
        <w:rPr>
          <w:lang w:val="hi_IN" w:bidi="hi_IN"/>
        </w:rPr>
      </w:r>
      <w:r>
        <w:rPr>
          <w:lang w:val="hi_IN" w:bidi="hi_IN"/>
        </w:rPr>
        <w:t>धार्मिक अगुवे (पहले प्रधान याजक और पुरनियों के तौर पर पहचाने जाते थे; बाद में फरीसियों का भी ज़िक्र मिलता है)</w:t>
      </w:r>
    </w:p>
    <w:p>
      <w:pPr>
        <w:pStyle w:val="ListBullet"/>
        <w:spacing w:line="240" w:lineRule="auto"/>
        <w:ind w:left="720"/>
      </w:pPr>
      <w:r>
        <w:rPr>
          <w:lang w:val="hi_IN" w:bidi="hi_IN"/>
        </w:rPr>
      </w:r>
      <w:r>
        <w:rPr>
          <w:lang w:val="hi_IN" w:bidi="hi_IN"/>
        </w:rPr>
        <w:t>मंदिर में लोगों की बड़ी भीड़</w:t>
      </w:r>
    </w:p>
    <w:p>
      <w:pPr/>
      <w:r>
        <w:rPr>
          <w:lang w:val="hi_IN" w:bidi="hi_IN"/>
        </w:rPr>
      </w:r>
      <w:r>
        <w:rPr>
          <w:lang w:val="hi_IN" w:bidi="hi_IN"/>
        </w:rPr>
        <w:t>दृष्टान्त के पात्रों में शामिल हैं:</w:t>
      </w:r>
    </w:p>
    <w:p>
      <w:pPr>
        <w:pStyle w:val="ListBullet"/>
        <w:spacing w:line="240" w:lineRule="auto"/>
        <w:ind w:left="720"/>
      </w:pPr>
      <w:r>
        <w:rPr>
          <w:lang w:val="hi_IN" w:bidi="hi_IN"/>
        </w:rPr>
      </w:r>
      <w:r>
        <w:rPr>
          <w:lang w:val="hi_IN" w:bidi="hi_IN"/>
        </w:rPr>
        <w:t>एक जमीन का मालिक</w:t>
      </w:r>
    </w:p>
    <w:p>
      <w:pPr>
        <w:pStyle w:val="ListBullet"/>
        <w:spacing w:line="240" w:lineRule="auto"/>
        <w:ind w:left="720"/>
      </w:pPr>
      <w:r>
        <w:rPr>
          <w:lang w:val="hi_IN" w:bidi="hi_IN"/>
        </w:rPr>
      </w:r>
      <w:r>
        <w:rPr>
          <w:lang w:val="hi_IN" w:bidi="hi_IN"/>
        </w:rPr>
        <w:t>किसान</w:t>
      </w:r>
    </w:p>
    <w:p>
      <w:pPr>
        <w:pStyle w:val="ListBullet"/>
        <w:spacing w:line="240" w:lineRule="auto"/>
        <w:ind w:left="720"/>
      </w:pPr>
      <w:r>
        <w:rPr>
          <w:lang w:val="hi_IN" w:bidi="hi_IN"/>
        </w:rPr>
      </w:r>
      <w:r>
        <w:rPr>
          <w:lang w:val="hi_IN" w:bidi="hi_IN"/>
        </w:rPr>
        <w:t>जमीन के मालिक के दासों का समूह</w:t>
      </w:r>
    </w:p>
    <w:p>
      <w:pPr>
        <w:pStyle w:val="ListBullet"/>
        <w:spacing w:line="240" w:lineRule="auto"/>
        <w:ind w:left="720"/>
      </w:pPr>
      <w:r>
        <w:rPr>
          <w:lang w:val="hi_IN" w:bidi="hi_IN"/>
        </w:rPr>
      </w:r>
      <w:r>
        <w:rPr>
          <w:lang w:val="hi_IN" w:bidi="hi_IN"/>
        </w:rPr>
        <w:t>जमीन के मालिक के दासों का एक बड़ा समूह</w:t>
      </w:r>
    </w:p>
    <w:p>
      <w:pPr>
        <w:pStyle w:val="ListBullet"/>
        <w:spacing w:line="240" w:lineRule="auto"/>
        <w:ind w:left="720"/>
      </w:pPr>
      <w:r>
        <w:rPr>
          <w:lang w:val="hi_IN" w:bidi="hi_IN"/>
        </w:rPr>
      </w:r>
      <w:r>
        <w:rPr>
          <w:lang w:val="hi_IN" w:bidi="hi_IN"/>
        </w:rPr>
        <w:t>जमीन मालिक का पुत्र</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पड़ावों पर रोकें।</w:t>
      </w:r>
    </w:p>
    <w:p>
      <w:pPr/>
      <w:r>
        <w:rPr>
          <w:lang w:val="hi_IN" w:bidi="hi_IN"/>
        </w:rPr>
      </w:r>
      <w:r>
        <w:rPr>
          <w:lang w:val="hi_IN" w:bidi="hi_IN"/>
        </w:rPr>
        <w:t>जब समूह पहली बार कहानी का अभिनय करे, तो संवाद, उसकी गति, कहानी की रूपरेखा और घटनाओं के क्रम पर ध्यान दें। कहानी या भाग का अभिनय करते समय, यह ध्यान देना महत्वपूर्ण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 यीशु ने दृष्टान्त सुनाना शुरू किया, ऐसा करके अभिनय शुरू करें। वह धार्मिक अगुवों से सुनने के लिए कहता है। फिर वह जमीन के मालिक का वर्णन करता है जिसने एक नई दाख की बारी लगाई और उसके लिए एक दिवार, एक पहरेदार मीनार, और दाखरस निकालने का कुण्ड भी बनाया। वह दाख की बारी को उन किसानों को किराए पर देता है जो उसे फल का एक हिस्सा देने के लिए सहमत होते हैं। फिर वह किसी और स्थान पर चला जाता है।</w:t>
      </w:r>
    </w:p>
    <w:p>
      <w:pPr/>
      <w:r>
        <w:rPr>
          <w:lang w:val="hi_IN" w:bidi="hi_IN"/>
        </w:rPr>
      </w:r>
      <w:r>
        <w:rPr>
          <w:lang w:val="hi_IN" w:bidi="hi_IN"/>
        </w:rPr>
        <w:t>फिर फसल का समय आता है, जब दाखलताएँ पूरी तरह पक जाती हैं और फल देने लगती हैं। तब जमीन का मालिक अपने कुछ दासों को भेजता है ताकि वे किसानों से उसका फल का हिस्सा ले आएँ।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जमीन के मालिक का किरदार निभाने वाले कलाकार से पूछें, "आप अभी कैसा महसूस कर रहे हैं?" आप ऐसे उत्तर सुन सकते हैं, "खुश हूँ" या "अपनी दाख की बारी से फल पाने का इंतजार कर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दास आते हैं और जमीन के मालिक का हिस्सा माँगते हैं, तो किसान न केवल उन्हें कुछ देने से मना कर देते हैं। परन्तु वे एक दास को पीटते हैं, दूसरे को मार देते हैं, और औरों को पत्थर मारते हैं। तब जमीन के मालिक को पता चलता है कि क्या हुआ।</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जमीन के मालिक का किरदार निभाने वाले कलाकार से पूछें, "आप अभी कैसा महसूस कर रहे हैं?" आप ऐसे उत्तर सुन सकते हैं, "मुझे बहुत गुस्सा आ रहा है," या "मुझे यकीन नहीं हो रहा!"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जमीन का मालिक दासों के एक और समूह को भेजता है। इस बार पहले से अधिक दास हैं। वे जमीन के मालिक के फल का हिस्सा भी माँगते हैं। लेकिन किसान उन्हें भी पीटते हैं और मार देते हैं।</w:t>
      </w:r>
    </w:p>
    <w:p>
      <w:pPr/>
      <w:r>
        <w:rPr>
          <w:lang w:val="hi_IN" w:bidi="hi_IN"/>
        </w:rPr>
      </w:r>
      <w:r>
        <w:rPr>
          <w:lang w:val="hi_IN" w:bidi="hi_IN"/>
        </w:rPr>
        <w:t>अन्त में, जमीन का मालिक अपने पुत्र को भेजता है। वह सोचता है कि किसान निश्चित रूप से उसके पुत्र का आदर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धार्मिक अगुवों का किरदार निभाने वाले कलाकारों से पूछें, "आप अभी कैसा महसूस कर रहे हैं?" आप ऐसे उत्तर सुन सकते हैं, "मैं हैरान हूँ," "चकित हूँ" या "गुस्सा हूँ।"</w:t>
      </w:r>
    </w:p>
    <w:p>
      <w:pPr/>
      <w:r>
        <w:rPr>
          <w:lang w:val="hi_IN" w:bidi="hi_IN"/>
        </w:rPr>
      </w:r>
      <w:r>
        <w:rPr>
          <w:lang w:val="hi_IN" w:bidi="hi_IN"/>
        </w:rPr>
        <w:t>जब जमीन के मालिक का पुत्र रास्ते में आ रहा होता है, तो किसान उसे आते हुए देख लेते हैं। वे आपस में बात करना शुरू करते हैं। वे यह तय करते हैं कि यदि वे पुत्र को, जो उस जमीन का वारिस है, मार डालेंगे, तो वे उस जमीन पर अपना अधिकार कर लेंगे। और जब पुत्र वहाँ पहुँचा, तब उन्होंने उसे पकड़कर दाख की बारी से बाहर ले जाकर मार डालते हैं।</w:t>
      </w:r>
    </w:p>
    <w:p>
      <w:pPr/>
      <w:r>
        <w:rPr>
          <w:lang w:val="hi_IN" w:bidi="hi_IN"/>
        </w:rPr>
      </w:r>
      <w:r>
        <w:rPr>
          <w:lang w:val="hi_IN" w:bidi="hi_IN"/>
        </w:rPr>
        <w:t>अब यीशु धार्मिक अगुवों से एक प्रश्न पूछता है: "इसलिए जब दाख की बारी का स्वामी आएगा, तो उन किसानों के साथ क्या करेगा?" धार्मिक अगुवे उत्तर देते हैं, "वह उन बुरे लोगों को बुरी रीति से नाश करेगा; और दाख की बारी का ठेका और किसानों को देगा।"</w:t>
      </w:r>
    </w:p>
    <w:p>
      <w:pPr/>
      <w:r>
        <w:rPr>
          <w:lang w:val="hi_IN" w:bidi="hi_IN"/>
        </w:rPr>
      </w:r>
      <w:r>
        <w:rPr>
          <w:lang w:val="hi_IN" w:bidi="hi_IN"/>
        </w:rPr>
        <w:t>यीशु भजन संहिता से उद्धृत करते हुए पूछता है, "क्या तुम ने कभी पवित्रशास्त्र में यह नहीं पढ़ा: ‘जिस पत्थर को राजमिस्त्रियों ने बेकार समझा था, वही कोने के सिरे का पत्थर हो गया?’"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धार्मिक अगुवों का किरदार निभाने वाले कलाकारों से पूछें, "आप अभी कैसा महसूस कर रहे हैं?" आप ऐसे उत्तर सुन सकते हैं, "परेशान हैं," "गुस्से में हैं" या "अपमानित महसूस कर रहे हैं।"</w:t>
      </w:r>
    </w:p>
    <w:p>
      <w:pPr/>
      <w:r>
        <w:rPr>
          <w:lang w:val="hi_IN" w:bidi="hi_IN"/>
        </w:rPr>
      </w:r>
      <w:r>
        <w:rPr>
          <w:lang w:val="hi_IN" w:bidi="hi_IN"/>
        </w:rPr>
        <w:t>यीशु धार्मिक अगुवों से कहता है कि कहानी में जमीन के मालिक की तरह, परमेश्वर अपने अनाज्ञाकारी किसानों (इस्राएल के अगुवों) से परमेश्वर का राज्य छीन लेंगे और ऐसी जाति को दिया जाएगा जो उसका फल लाएगी। वह यह कहकर समाप्त करता है, "जो इस पत्थर पर गिरेगा, वह चकनाचूर हो जाएगा, और जिस पर वह गिरेगा, उसको पीस डालेगा।"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भीड़ का किरदार निभाने वाले कलाकारों से पूछें, "आप कैसा महसूस कर रहे हैं?" आप ऐसे उत्तर सुन सकते हैं, "हम हैरान हैं," "हम प्रभावित हैं" या "हम उत्साहित हैं।"</w:t>
      </w:r>
    </w:p>
    <w:p>
      <w:pPr>
        <w:pStyle w:val="ListBullet"/>
        <w:spacing w:line="240" w:lineRule="auto"/>
        <w:ind w:left="720"/>
      </w:pPr>
      <w:r>
        <w:rPr>
          <w:lang w:val="hi_IN" w:bidi="hi_IN"/>
        </w:rPr>
      </w:r>
      <w:r>
        <w:rPr>
          <w:lang w:val="hi_IN" w:bidi="hi_IN"/>
        </w:rPr>
        <w:t>धार्मिक अगुवों का किरदार निभाने वाले कलाकारों से पूछें, "आप कैसा महसूस कर रहे हैं?" आप ऐसे उत्तर सुन सकते हैं, "हुम गुस्से में हैं" या "हम नाराज़ हैं।"</w:t>
      </w:r>
    </w:p>
    <w:p>
      <w:pPr/>
      <w:r>
        <w:rPr>
          <w:lang w:val="hi_IN" w:bidi="hi_IN"/>
        </w:rPr>
      </w:r>
      <w:r>
        <w:rPr>
          <w:lang w:val="hi_IN" w:bidi="hi_IN"/>
        </w:rPr>
        <w:t>धार्मिक अगुवे यीशु को तुरन्त गिरफ्तार करना चाहते हैं। लेकिन उन्हें डर है कि अगर भीड़ के सामने उन्होंने उसे गिरफ्तार कर लिया तो लोग क्या करेंगे। इसलिए वे अभी कोई कार्रवाई नहीं करते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कहानी की शुरुआत यीशु द्वारा धार्मिक अगुवों से एक और </w:t>
      </w:r>
      <w:r>
        <w:rPr>
          <w:b/>
          <w:lang w:val="hi_IN" w:bidi="hi_IN"/>
        </w:rPr>
        <w:t>दृष्टान्त</w:t>
      </w:r>
      <w:r>
        <w:rPr>
          <w:lang w:val="hi_IN" w:bidi="hi_IN"/>
        </w:rPr>
        <w:t xml:space="preserve"> सुनने के लिए कहने से शुरू होती है। </w:t>
      </w:r>
      <w:r>
        <w:rPr>
          <w:b/>
          <w:lang w:val="hi_IN" w:bidi="hi_IN"/>
        </w:rPr>
        <w:t>दृष्टान्त</w:t>
      </w:r>
      <w:r>
        <w:rPr>
          <w:lang w:val="hi_IN" w:bidi="hi_IN"/>
        </w:rPr>
        <w:t xml:space="preserve"> एक ऐसी विशेष प्रकार की कहानी थे जो यीशु ने सुनाई थी। रोजमर्रा की बातों का इस्तेमाल करके परमेश्वर के बारे में गहरी बातें बतायी गयीं। पूर्ण परिभाषा के लिए मुख्य शब्दावली देखें। दृष्टान्त के लिए वही शब्द इस्तेमाल करें जो आपने पिछले भाग में इस्तेमाल किया है।</w:t>
      </w:r>
    </w:p>
    <w:p>
      <w:pPr/>
      <w:r>
        <w:rPr>
          <w:lang w:val="hi_IN" w:bidi="hi_IN"/>
        </w:rPr>
      </w:r>
      <w:r>
        <w:rPr>
          <w:lang w:val="hi_IN" w:bidi="hi_IN"/>
        </w:rPr>
        <w:t xml:space="preserve">इस दृष्टान्त में, यीशु एक जमीन के मालिक के बारे में बताता है जिसने एक </w:t>
      </w:r>
      <w:r>
        <w:rPr>
          <w:b/>
          <w:lang w:val="hi_IN" w:bidi="hi_IN"/>
        </w:rPr>
        <w:t>दाख की बारी</w:t>
      </w:r>
      <w:r>
        <w:rPr>
          <w:lang w:val="hi_IN" w:bidi="hi_IN"/>
        </w:rPr>
        <w:t xml:space="preserve"> लगाई थी, एक ऐसा खेत जहाँ दाख की बारी फल देते हैं जिसे अंगूर कहा जाता है। प्राचीन इस्राएल में अंगूर एक बहुत ही आम फसल थी। जमीन के मालिक ने दाख की रक्षा के लिए एक घेरा और एक </w:t>
      </w:r>
      <w:r>
        <w:rPr>
          <w:b/>
          <w:lang w:val="hi_IN" w:bidi="hi_IN"/>
        </w:rPr>
        <w:t>पहरे की मिनार</w:t>
      </w:r>
      <w:r>
        <w:rPr>
          <w:lang w:val="hi_IN" w:bidi="hi_IN"/>
        </w:rPr>
        <w:t xml:space="preserve"> बनाई। </w:t>
      </w:r>
      <w:r>
        <w:rPr>
          <w:b/>
          <w:lang w:val="hi_IN" w:bidi="hi_IN"/>
        </w:rPr>
        <w:t>पहरे की मीनार</w:t>
      </w:r>
      <w:r>
        <w:rPr>
          <w:lang w:val="hi_IN" w:bidi="hi_IN"/>
        </w:rPr>
        <w:t xml:space="preserve"> के विवरण के लिए मुख्य शब्दावली देखें। उसने एक </w:t>
      </w:r>
      <w:r>
        <w:rPr>
          <w:b/>
          <w:lang w:val="hi_IN" w:bidi="hi_IN"/>
        </w:rPr>
        <w:t>दाखरस का कुण्ड</w:t>
      </w:r>
      <w:r>
        <w:rPr>
          <w:lang w:val="hi_IN" w:bidi="hi_IN"/>
        </w:rPr>
        <w:t xml:space="preserve"> भी खोदा। </w:t>
      </w:r>
      <w:r>
        <w:rPr>
          <w:b/>
          <w:lang w:val="hi_IN" w:bidi="hi_IN"/>
        </w:rPr>
        <w:t>दाखरस का कुण्ड</w:t>
      </w:r>
      <w:r>
        <w:rPr>
          <w:lang w:val="hi_IN" w:bidi="hi_IN"/>
        </w:rPr>
        <w:t xml:space="preserve"> वह स्थान होता था जहाँ लोग अंगूर रखते और उन पर पैरों से चलकर उनका रस निकालते थे। पूर्ण विवरण के लिए मुख्य शब्दावली देखें।</w:t>
      </w:r>
    </w:p>
    <w:p>
      <w:pPr/>
      <w:r>
        <w:rPr>
          <w:lang w:val="hi_IN" w:bidi="hi_IN"/>
        </w:rPr>
      </w:r>
      <w:r>
        <w:rPr>
          <w:lang w:val="hi_IN" w:bidi="hi_IN"/>
        </w:rPr>
        <w:t>समूह को एक दाख की बारी और एक दाखरस कुण्ड की तस्वीर दिखाएँ।</w:t>
      </w:r>
    </w:p>
    <w:p>
      <w:pPr/>
      <w:r>
        <w:rPr>
          <w:lang w:val="hi_IN" w:bidi="hi_IN"/>
        </w:rPr>
      </w:r>
      <w:r>
        <w:rPr>
          <w:lang w:val="hi_IN" w:bidi="hi_IN"/>
        </w:rPr>
        <w:t xml:space="preserve">जमीन का मालिक दाख की बारी को </w:t>
      </w:r>
      <w:r>
        <w:rPr>
          <w:b/>
          <w:lang w:val="hi_IN" w:bidi="hi_IN"/>
        </w:rPr>
        <w:t>किसानों</w:t>
      </w:r>
      <w:r>
        <w:rPr>
          <w:lang w:val="hi_IN" w:bidi="hi_IN"/>
        </w:rPr>
        <w:t xml:space="preserve">, या किरायेदारों को किराए पर देता है – वे लोग जो दाख की बारी पर काम करते थे और कुछ फल मालिक को भेजते थे। जब जमीन का मालिक अपने हिस्से का फल लेने के लिए कुछ दासों को भेजता है, तो किसान एक दास को पीटते हैं, दूसरे को मार देते हैं और तीसरे पर </w:t>
      </w:r>
      <w:r>
        <w:rPr>
          <w:b/>
          <w:lang w:val="hi_IN" w:bidi="hi_IN"/>
        </w:rPr>
        <w:t>पथराव</w:t>
      </w:r>
      <w:r>
        <w:rPr>
          <w:lang w:val="hi_IN" w:bidi="hi_IN"/>
        </w:rPr>
        <w:t xml:space="preserve"> करते हैं। पथराव का अर्थ है किसी को मारने के लिए उस पर पत्थर फेंकना।</w:t>
      </w:r>
    </w:p>
    <w:p>
      <w:pPr/>
      <w:r>
        <w:rPr>
          <w:lang w:val="hi_IN" w:bidi="hi_IN"/>
        </w:rPr>
      </w:r>
      <w:r>
        <w:rPr>
          <w:lang w:val="hi_IN" w:bidi="hi_IN"/>
        </w:rPr>
        <w:t xml:space="preserve">दासों के एक और समूह को भेजने के बाद, जमीन का मालिक अन्त में अपने पुत्र को फल प्राप्त करने के लिए भेजता है। जब किसान जमीन के मालिक के पुत्र को आते हुए देखते हैं, तो वे आपस में कहते हैं, "यही </w:t>
      </w:r>
      <w:r>
        <w:rPr>
          <w:b/>
          <w:lang w:val="hi_IN" w:bidi="hi_IN"/>
        </w:rPr>
        <w:t>वारिस</w:t>
      </w:r>
      <w:r>
        <w:rPr>
          <w:lang w:val="hi_IN" w:bidi="hi_IN"/>
        </w:rPr>
        <w:t xml:space="preserve"> है।" किसी व्यक्ति का </w:t>
      </w:r>
      <w:r>
        <w:rPr>
          <w:b/>
          <w:lang w:val="hi_IN" w:bidi="hi_IN"/>
        </w:rPr>
        <w:t>वारिस</w:t>
      </w:r>
      <w:r>
        <w:rPr>
          <w:lang w:val="hi_IN" w:bidi="hi_IN"/>
        </w:rPr>
        <w:t xml:space="preserve"> वह व्यक्ति होता है जिसे उसकी मृत्यु के बाद उसकी धन-संपत्ति या जमीन मिलेगी। इस मामले में, पुत्र मालिक का वारिस है। जब जमीन के मालिक की मौत हो जाएगी तो जमीन का मालिक वही होगा। इसलिए किसानों ने पुत्र को मारने और "उसकी </w:t>
      </w:r>
      <w:r>
        <w:rPr>
          <w:b/>
          <w:lang w:val="hi_IN" w:bidi="hi_IN"/>
        </w:rPr>
        <w:t>विरासत</w:t>
      </w:r>
      <w:r>
        <w:rPr>
          <w:lang w:val="hi_IN" w:bidi="hi_IN"/>
        </w:rPr>
        <w:t>," यानी वह जमीन लेने का फैसला किया जो उसे उसके पिता की मौत के बाद मिलने वाली थी।</w:t>
      </w:r>
    </w:p>
    <w:p>
      <w:pPr/>
      <w:r>
        <w:rPr>
          <w:lang w:val="hi_IN" w:bidi="hi_IN"/>
        </w:rPr>
      </w:r>
      <w:r>
        <w:rPr>
          <w:lang w:val="hi_IN" w:bidi="hi_IN"/>
        </w:rPr>
        <w:t>यीशु धार्मिक अगुवों से पूछता है, "इसलिए जब दाख की बारी का स्वामी आएगा, तो वह उन किसानों के साथ क्या करेगा?" धार्मिक अगुवे कहते हैं, "वह उन बुरे लोगों को बुरी रीति से नाश करेगा।" बुरा या बुराई के लिए एक ही यूनानी शब्द का उपयोग दो बार किया गया है। वे यह भी कहते हैं, "वह दाख की बारी का ठेका और किसानों को देगा, जो समय पर उसे फल का हिस्सा दिया करेंगे।"</w:t>
      </w:r>
    </w:p>
    <w:p>
      <w:pPr/>
      <w:r>
        <w:rPr>
          <w:lang w:val="hi_IN" w:bidi="hi_IN"/>
        </w:rPr>
      </w:r>
      <w:r>
        <w:rPr>
          <w:lang w:val="hi_IN" w:bidi="hi_IN"/>
        </w:rPr>
        <w:t xml:space="preserve">फिर यीशु पूछता है, "क्या तुम ने कभी </w:t>
      </w:r>
      <w:r>
        <w:rPr>
          <w:b/>
          <w:lang w:val="hi_IN" w:bidi="hi_IN"/>
        </w:rPr>
        <w:t>पवित्रशास्त्र</w:t>
      </w:r>
      <w:r>
        <w:rPr>
          <w:lang w:val="hi_IN" w:bidi="hi_IN"/>
        </w:rPr>
        <w:t xml:space="preserve"> में यह नहीं पढ़ा, 'जिस पत्थर को राजमिस्त्रियों ने बेकार समझा था, वही </w:t>
      </w:r>
      <w:r>
        <w:rPr>
          <w:b/>
          <w:lang w:val="hi_IN" w:bidi="hi_IN"/>
        </w:rPr>
        <w:t>कोने के सिरे का पत्थर</w:t>
      </w:r>
      <w:r>
        <w:rPr>
          <w:lang w:val="hi_IN" w:bidi="hi_IN"/>
        </w:rPr>
        <w:t xml:space="preserve"> हो गया?'"</w:t>
      </w:r>
    </w:p>
    <w:p>
      <w:pPr/>
      <w:r>
        <w:rPr>
          <w:lang w:val="hi_IN" w:bidi="hi_IN"/>
        </w:rPr>
      </w:r>
      <w:r>
        <w:rPr>
          <w:lang w:val="hi_IN" w:bidi="hi_IN"/>
        </w:rPr>
        <w:t xml:space="preserve">नए नियम में </w:t>
      </w:r>
      <w:r>
        <w:rPr>
          <w:b/>
          <w:lang w:val="hi_IN" w:bidi="hi_IN"/>
        </w:rPr>
        <w:t>पवित्रशास्त्र</w:t>
      </w:r>
      <w:r>
        <w:rPr>
          <w:lang w:val="hi_IN" w:bidi="hi_IN"/>
        </w:rPr>
        <w:t xml:space="preserve"> शब्द का उपयोग यहूदी पवित्र लेखों के लिए किया गया है, और यह आम तौर पर उस पूरे भाग को दिखाता है जिसे हम आज पुराना नियम कहते हैं। पूरा विवरण देखने के लिए मुख्य शब्दकोश देखें। "पवित्र शास्त्र" के लिए जिस शब्द का आपने अन्य भागों में इस्तिमाल किया है, वही शब्द यहाँ भी प्रयोग करें।</w:t>
      </w:r>
    </w:p>
    <w:p>
      <w:pPr/>
      <w:r>
        <w:rPr>
          <w:lang w:val="hi_IN" w:bidi="hi_IN"/>
        </w:rPr>
      </w:r>
      <w:r>
        <w:rPr>
          <w:b/>
          <w:lang w:val="hi_IN" w:bidi="hi_IN"/>
        </w:rPr>
        <w:t>कोने के पत्थर</w:t>
      </w:r>
      <w:r>
        <w:rPr>
          <w:lang w:val="hi_IN" w:bidi="hi_IN"/>
        </w:rPr>
        <w:t xml:space="preserve"> के दो सम्भावित अर्थ होते हैं। एक अर्थ यह है कि यह वह आखिरी पत्थर था जिसे मेहराब के बीचों-बीच लगाया जाता था। यह पत्थर पूरी इमारत के उस हिस्से को गिरने से संभाले रखता था। दूसरा अर्थ यह है कि यह वह पहला पत्थर होता था जिसे नींव में रखा जाता था। अन्य सभी पत्थर कोने के पत्थर के पास या उसके ऊपर रखे जाते थे। किसी भी तरह से, यह स्पष्ट है कि "कोने के पत्थर" का अर्थ है इमारत का सबसे महत्वपूर्ण पत्थर।</w:t>
      </w:r>
    </w:p>
    <w:p>
      <w:pPr/>
      <w:r>
        <w:rPr>
          <w:lang w:val="hi_IN" w:bidi="hi_IN"/>
        </w:rPr>
      </w:r>
      <w:r>
        <w:rPr>
          <w:lang w:val="hi_IN" w:bidi="hi_IN"/>
        </w:rPr>
        <w:t>समूह को किसी प्राचीन इमारत में लगे शीर्ष-पत्थर की तस्वीर दिखाएँ।</w:t>
      </w:r>
    </w:p>
    <w:p>
      <w:pPr/>
      <w:r>
        <w:rPr>
          <w:lang w:val="hi_IN" w:bidi="hi_IN"/>
        </w:rPr>
      </w:r>
      <w:r>
        <w:rPr>
          <w:lang w:val="hi_IN" w:bidi="hi_IN"/>
        </w:rPr>
        <w:t xml:space="preserve">यीशु भजन के अगले भाग को उद्धृत करता है: "यह </w:t>
      </w:r>
      <w:r>
        <w:rPr>
          <w:b/>
          <w:lang w:val="hi_IN" w:bidi="hi_IN"/>
        </w:rPr>
        <w:t>प्रभु</w:t>
      </w:r>
      <w:r>
        <w:rPr>
          <w:lang w:val="hi_IN" w:bidi="hi_IN"/>
        </w:rPr>
        <w:t xml:space="preserve"> की ओर से हुआ, और </w:t>
      </w:r>
      <w:r>
        <w:rPr>
          <w:b/>
          <w:lang w:val="hi_IN" w:bidi="hi_IN"/>
        </w:rPr>
        <w:t>हमारे देखने में</w:t>
      </w:r>
      <w:r>
        <w:rPr>
          <w:lang w:val="hi_IN" w:bidi="hi_IN"/>
        </w:rPr>
        <w:t xml:space="preserve"> अद्भुत है।" इस सन्दर्भ में, </w:t>
      </w:r>
      <w:r>
        <w:rPr>
          <w:b/>
          <w:lang w:val="hi_IN" w:bidi="hi_IN"/>
        </w:rPr>
        <w:t>प्रभु</w:t>
      </w:r>
      <w:r>
        <w:rPr>
          <w:lang w:val="hi_IN" w:bidi="hi_IN"/>
        </w:rPr>
        <w:t xml:space="preserve"> परमेश्वर को दर्शाता है। यह वह तरीका है जिससे यहूदी लोग परमेश्वर का जिक्र तब करते थे जब वे उनका नाम इसलिए नहीं पुकारना चाहते थे क्योंकि वे उनका बहुत सम्मान करते थे। "प्रभु" का अनुवाद उसी तरह करें जैसे आपने अन्य भागों में किया है, जहाँ इसका अर्थ "परमेश्वर" है। </w:t>
      </w:r>
      <w:r>
        <w:rPr>
          <w:b/>
          <w:lang w:val="hi_IN" w:bidi="hi_IN"/>
        </w:rPr>
        <w:t>हमारे देखने में</w:t>
      </w:r>
      <w:r>
        <w:rPr>
          <w:lang w:val="hi_IN" w:bidi="hi_IN"/>
        </w:rPr>
        <w:t xml:space="preserve"> एक मुहावरा है जिसका अर्थ है "हमारे लिए।" दूसरे शब्दों में, भजन यह बताता है कि लोग इस बात से हैरान हैं कि परमेश्वर ने ठुकराए हुए पत्थर को लेकर उसे सबसे ज़रूरी जगह पर रखकर क्या किया है।</w:t>
      </w:r>
    </w:p>
    <w:p>
      <w:pPr/>
      <w:r>
        <w:rPr>
          <w:lang w:val="hi_IN" w:bidi="hi_IN"/>
        </w:rPr>
      </w:r>
      <w:r>
        <w:rPr>
          <w:lang w:val="hi_IN" w:bidi="hi_IN"/>
        </w:rPr>
        <w:t xml:space="preserve">अब यीशु कहानी का संदेश देता है: "इसलिए मैं तुम से कहता हूँ, कि </w:t>
      </w:r>
      <w:r>
        <w:rPr>
          <w:b/>
          <w:lang w:val="hi_IN" w:bidi="hi_IN"/>
        </w:rPr>
        <w:t>परमेश्वर का राज्य</w:t>
      </w:r>
      <w:r>
        <w:rPr>
          <w:lang w:val="hi_IN" w:bidi="hi_IN"/>
        </w:rPr>
        <w:t xml:space="preserve"> तुम से ले लिया जाएगा।" नए नियम में </w:t>
      </w:r>
      <w:r>
        <w:rPr>
          <w:b/>
          <w:lang w:val="hi_IN" w:bidi="hi_IN"/>
        </w:rPr>
        <w:t>परमेश्वर का राज्य</w:t>
      </w:r>
      <w:r>
        <w:rPr>
          <w:lang w:val="hi_IN" w:bidi="hi_IN"/>
        </w:rPr>
        <w:t xml:space="preserve"> उस समय को दर्शाता है जब परमेश्वर स्वयं शासन करने आते हैं—उनका राज्य और अधिकार, जिसकी शुरुआत पृथ्वी पर यीशु की सेवकाई और लोगों द्वारा उनके स्वीकार करने से होती है। पूर्ण विवरण के लिए मुख्य शब्दावली देखें। यहाँ भी वही वाक्यांश प्रयोग करें जो आपने अन्य भागों में "परमेश्वर का राज्य" के लिए उपयोग किया है।</w:t>
      </w:r>
    </w:p>
    <w:p>
      <w:pPr/>
      <w:r>
        <w:rPr>
          <w:lang w:val="hi_IN" w:bidi="hi_IN"/>
        </w:rPr>
      </w:r>
      <w:r>
        <w:rPr>
          <w:lang w:val="hi_IN" w:bidi="hi_IN"/>
        </w:rPr>
        <w:t xml:space="preserve">यीशु धार्मिक अगुवों से कहता है कि परमेश्वर का राज्य "ऐसी </w:t>
      </w:r>
      <w:r>
        <w:rPr>
          <w:b/>
          <w:lang w:val="hi_IN" w:bidi="hi_IN"/>
        </w:rPr>
        <w:t>जाति</w:t>
      </w:r>
      <w:r>
        <w:rPr>
          <w:lang w:val="hi_IN" w:bidi="hi_IN"/>
        </w:rPr>
        <w:t xml:space="preserve"> को जो </w:t>
      </w:r>
      <w:r>
        <w:rPr>
          <w:b/>
          <w:lang w:val="hi_IN" w:bidi="hi_IN"/>
        </w:rPr>
        <w:t>उसका फल लाए</w:t>
      </w:r>
      <w:r>
        <w:rPr>
          <w:lang w:val="hi_IN" w:bidi="hi_IN"/>
        </w:rPr>
        <w:t xml:space="preserve">, दिया जाएगा।" यहाँ </w:t>
      </w:r>
      <w:r>
        <w:rPr>
          <w:b/>
          <w:lang w:val="hi_IN" w:bidi="hi_IN"/>
        </w:rPr>
        <w:t>जाति</w:t>
      </w:r>
      <w:r>
        <w:rPr>
          <w:lang w:val="hi_IN" w:bidi="hi_IN"/>
        </w:rPr>
        <w:t xml:space="preserve"> शब्द का अर्थ एक ऐसे समुदाय से है जो समान पहचान रखने वाले लोगों का समूह होता है। यीशु परमेश्वर के नए लोगों के बारे में बात कर रहा है जो सारी जातियों में से उठकर, उस पर विश्वास करने पर एक साथ आएँंगे। ऐसी जाति "को जो उसका फल लाए" का अर्थ यह है कि ये लोग पहले के किसानों के विपरीत परमेश्वर का सम्मान करेंगे—जो जमीन के मालिक है—और उसकी आज्ञा मानेंगे—उसे दाख की बारी का फल देंगे।</w:t>
      </w:r>
    </w:p>
    <w:p>
      <w:pPr/>
      <w:r>
        <w:rPr>
          <w:lang w:val="hi_IN" w:bidi="hi_IN"/>
        </w:rPr>
      </w:r>
      <w:r>
        <w:rPr>
          <w:b/>
          <w:lang w:val="hi_IN" w:bidi="hi_IN"/>
        </w:rPr>
        <w:t>प्रधान याजक</w:t>
      </w:r>
      <w:r>
        <w:rPr>
          <w:lang w:val="hi_IN" w:bidi="hi_IN"/>
        </w:rPr>
        <w:t xml:space="preserve"> और </w:t>
      </w:r>
      <w:r>
        <w:rPr>
          <w:b/>
          <w:lang w:val="hi_IN" w:bidi="hi_IN"/>
        </w:rPr>
        <w:t>फरीसी</w:t>
      </w:r>
      <w:r>
        <w:rPr>
          <w:lang w:val="hi_IN" w:bidi="hi_IN"/>
        </w:rPr>
        <w:t xml:space="preserve"> समझते हैं कि यह दृष्टान्त उनके बारे में कह रहा है। </w:t>
      </w:r>
      <w:r>
        <w:rPr>
          <w:b/>
          <w:lang w:val="hi_IN" w:bidi="hi_IN"/>
        </w:rPr>
        <w:t>याजक</w:t>
      </w:r>
      <w:r>
        <w:rPr>
          <w:lang w:val="hi_IN" w:bidi="hi_IN"/>
        </w:rPr>
        <w:t xml:space="preserve"> की परिभाषा के लिए मुख्य शब्दावली देखें। जिस शब्द का आपने पहले "प्रधान याजक" के लिए उपयोग किया है, वही यहाँ भी इस्तेमाल करें। </w:t>
      </w:r>
      <w:r>
        <w:rPr>
          <w:b/>
          <w:lang w:val="hi_IN" w:bidi="hi_IN"/>
        </w:rPr>
        <w:t>फरीसी</w:t>
      </w:r>
      <w:r>
        <w:rPr>
          <w:lang w:val="hi_IN" w:bidi="hi_IN"/>
        </w:rPr>
        <w:t xml:space="preserve"> यहूदियों का एक समूह या संप्रदाय था जो कुछ खास शिक्षाओं को मानते थे। वे सोचते थे कि परमेश्वर के सामने सही होने का तरीका यह है कि वे साधारण लोगों से अलग रहें और शुद्ध रहने के लिए सैकड़ों नियमों का पालन करें। वे उन लोगों को तुच्छ समझते थे जो उनके नियमों का पालन नहीं करते थे। यीशु के समय में, यरूशलेम के धार्मिक अगुवों में से अधिकांश – लेकिन सभी नहीं – फरीसी संप्रदाय के थे। पूरा विवरण देखने के लिए मुख्य शब्दकोश देखें। फरीसी के लिए उसी शब्द का इस्तेमाल करें जो आपने अन्य भाग में इस्तेमाल किया है।</w:t>
      </w:r>
    </w:p>
    <w:p>
      <w:pPr/>
      <w:r>
        <w:rPr>
          <w:lang w:val="hi_IN" w:bidi="hi_IN"/>
        </w:rPr>
      </w:r>
      <w:r>
        <w:rPr>
          <w:lang w:val="hi_IN" w:bidi="hi_IN"/>
        </w:rPr>
        <w:t xml:space="preserve">प्रधान याजक और फरीसी यीशु को गिरफ्तार करने का तरीका ढूँढते हैं। लेकिन उन्हें एहसास होता है कि यह बहुत जोखिम भरा है क्योंकि उसके आसपास की भीड़ मानती है कि वह एक </w:t>
      </w:r>
      <w:r>
        <w:rPr>
          <w:b/>
          <w:lang w:val="hi_IN" w:bidi="hi_IN"/>
        </w:rPr>
        <w:t>भविष्यद्वक्ता</w:t>
      </w:r>
      <w:r>
        <w:rPr>
          <w:lang w:val="hi_IN" w:bidi="hi_IN"/>
        </w:rPr>
        <w:t xml:space="preserve"> है। </w:t>
      </w:r>
      <w:r>
        <w:rPr>
          <w:b/>
          <w:lang w:val="hi_IN" w:bidi="hi_IN"/>
        </w:rPr>
        <w:t>भविष्यद्वक्ता</w:t>
      </w:r>
      <w:r>
        <w:rPr>
          <w:lang w:val="hi_IN" w:bidi="hi_IN"/>
        </w:rPr>
        <w:t xml:space="preserve"> वह व्यक्ति होता है जो परमेश्वर से सन्देश प्राप्त करता है और उसे लोगों तक पहुँचाता है। पूर्ण विवरण के लिए मुख्य शब्दावली देखें। जिस शब्द को आपने दूसरे स्थानों में भविष्यद्वक्ता के लिए उपयोग किया है, वही इस्तेमाल करें।</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22:1–14</w:t>
      </w:r>
      <w:r>
        <w:rPr>
          <w:lang w:val="hi_IN" w:bidi="hi_IN"/>
        </w:rPr>
      </w:r>
    </w:p>
    <w:p>
      <w:pPr>
        <w:pStyle w:val="Heading3"/>
      </w:pPr>
      <w:r>
        <w:rPr>
          <w:lang w:val="hi_IN" w:bidi="hi_IN"/>
        </w:rPr>
        <w:t>सुने और मन में रखें</w:t>
      </w:r>
    </w:p>
    <w:p>
      <w:pPr/>
      <w:r>
        <w:rPr>
          <w:lang w:val="hi_IN" w:bidi="hi_IN"/>
        </w:rPr>
      </w:r>
      <w:r>
        <w:rPr>
          <w:lang w:val="hi_IN" w:bidi="hi_IN"/>
        </w:rPr>
        <w:t>मत्ती 22:1–14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भाग यरूशलेम में धार्मिक अगुवों और यीशु के बीच चल रहे विवाद की एक और घटना बताता है। इन कहानियों में, यीशु यरूशलेम के यहूदी मंदिर में है। वह बहुत सी बातें करता और कहता है जो धार्मिक अगुवों को पसंद नहीं आती हैं। यही विवाद की बातें आगे चलकर धार्मिक अगुवों को यीशु को पकड़वाने तक ले जाती हैं।</w:t>
      </w:r>
    </w:p>
    <w:p>
      <w:pPr/>
      <w:r>
        <w:rPr>
          <w:lang w:val="hi_IN" w:bidi="hi_IN"/>
        </w:rPr>
      </w:r>
      <w:r>
        <w:rPr>
          <w:lang w:val="hi_IN" w:bidi="hi_IN"/>
        </w:rPr>
        <w:t>इस कहानी में, यीशु धार्मिक अगुवों को अपनी बात समझाने के लिए एक दृष्टान्त, एक शिक्षा देने वाली कहानी सुनाता है। यह लगातार तीसरा दृष्टान्त है जो वह सुनाता है। बाकी दो दृष्टान्तों की तरह, यह दृष्टान्त भी चेतावनी देता है कि जो लोग परमेश्वर की बुलाहट को नहीं सुनते, वे उसके राज्य से बाहर रह जाएँगे, जबकि दूसरे लोग अंदर आ जाएँगे। यह दृष्टान्त यीशु और अगुवों के बीच टकराव के एक चरण के अन्त को चिह्नित करता है।</w:t>
      </w:r>
    </w:p>
    <w:p>
      <w:pPr/>
      <w:r>
        <w:rPr>
          <w:lang w:val="hi_IN" w:bidi="hi_IN"/>
        </w:rPr>
      </w:r>
      <w:r>
        <w:rPr>
          <w:lang w:val="hi_IN" w:bidi="hi_IN"/>
        </w:rPr>
        <w:t>यीशु इस दृष्टान्त को उसी तरह शुरू करता है जैसे उसने अपने पहले के कई दृष्टान्तों को शुरू किया है: "स्वर्ग का राज्य उस राजा के समान है..." यह एक ऐसा वाक्यांश है जिसका उपयोग यीशु बार-बार करता है जब वे आत्मिक अर्थ वाली कहानी सुनाना शुरू करता है। इसका मतलब है कि यह कहानी इस बारे में है कि परमेश्वर दुनिया पर कैसे शासन करता है।</w:t>
      </w:r>
    </w:p>
    <w:p>
      <w:pPr/>
      <w:r>
        <w:rPr>
          <w:lang w:val="hi_IN" w:bidi="hi_IN"/>
        </w:rPr>
      </w:r>
      <w:r>
        <w:rPr>
          <w:lang w:val="hi_IN" w:bidi="hi_IN"/>
        </w:rPr>
        <w:t>कहानी इस प्रकार शुरू होती है कि एक राजा अपने पुत्र के लिए विवाह भोज देता है। प्राचीन इस्राएल में दूल्हे का पिता विवाह भोज का आयोजन करता था। यह उसके घर में होगा। यीशु अक्सर विवाह उत्सव की तस्वीर का उपयोग करता है, जिसमें स्वयं यीशु दूल्हे के रूप में होता है, यह बताने के लिए कि वह समय कब आएगा जब परमेश्वर और उसके लोग अंततः हमेशा के लिए एक साथ होंगे।</w:t>
      </w:r>
    </w:p>
    <w:p>
      <w:pPr/>
      <w:r>
        <w:rPr>
          <w:lang w:val="hi_IN" w:bidi="hi_IN"/>
        </w:rPr>
      </w:r>
      <w:r>
        <w:rPr>
          <w:lang w:val="hi_IN" w:bidi="hi_IN"/>
        </w:rPr>
        <w:t>इस दृष्टान्त में, राजा दासों को भेजता है ताकि वे विवाह के मेहमानों को यह बताएँ कि भोज तैयार है। पुराने ज़माने में, राजा के दास बहुत ऊँचे पदों पर होते थे और राज्य चलाने में उसकी मदद करते थे। ज़रूरी नहीं कि वे लोग ही उसके घर की सफ़ाई करते हों। किसी राजकुमार के विवाह में बुलाया जाना एक बहुत बड़ा सम्मान था जिसे कोई मना नहीं करता था। हालाँकि, हैरानी की बात है कि सभी मेहमान "आने के लिए तैयार नहीं थे।" यह राजा का बहुत बड़ा अपमान है। इस दृष्टान्त में, मेहमान इस्राएल के अगुवों का प्रतिनिधित्व करते हैं जिन्हें परमेश्वर अपने राज्य में आमंत्रित कर रहा है। दास परमेश्वर के संदेशवाहक हैं, भविष्यद्वक्ता हैं। लेकिन अगुवे निमंत्रण को अनदेखा करते हैं और आने से मना कर देते हैं।</w:t>
      </w:r>
    </w:p>
    <w:p>
      <w:pPr/>
      <w:r>
        <w:rPr>
          <w:lang w:val="hi_IN" w:bidi="hi_IN"/>
        </w:rPr>
      </w:r>
      <w:r>
        <w:rPr>
          <w:lang w:val="hi_IN" w:bidi="hi_IN"/>
        </w:rPr>
        <w:t>अपने समूह के साथ नीचे दिए गए प्रश्नों पर चर्चा करें: आपके समाज में, विवाह उत्सव की व्यवस्था कौन करता है? वे लोगों को विवाह में कैसे आमंत्रित करते हैं? जब लोगों को आमंत्रित किया जाता है तो वे कैसा महसूस करते हैं? विवाह से पहले और विवाह के दौरान मेहमानों से क्या उम्मीद की जाती है?</w:t>
      </w:r>
    </w:p>
    <w:p>
      <w:pPr/>
      <w:r>
        <w:rPr>
          <w:lang w:val="hi_IN" w:bidi="hi_IN"/>
        </w:rPr>
      </w:r>
      <w:r>
        <w:rPr>
          <w:lang w:val="hi_IN" w:bidi="hi_IN"/>
        </w:rPr>
        <w:t>मेहमानों के आने से मना करने के बाद, राजा मेहमानों के पास दासों का एक और समूह भेजता है। इस बार, वह दासों से कहता है कि वे कहें कि उसने भोज के लिए "बैल और पले हुए पशु" पहले ही मार दिए हैं। ये प्राचीन इस्राएल में सबसे अच्छे प्रकार के भोजन थे।</w:t>
      </w:r>
    </w:p>
    <w:p>
      <w:pPr/>
      <w:r>
        <w:rPr>
          <w:lang w:val="hi_IN" w:bidi="hi_IN"/>
        </w:rPr>
      </w:r>
      <w:r>
        <w:rPr>
          <w:lang w:val="hi_IN" w:bidi="hi_IN"/>
        </w:rPr>
        <w:t>समूह को एक बैल और एक पले हुए पशु की तस्वीर दिखाएँ।</w:t>
      </w:r>
    </w:p>
    <w:p>
      <w:pPr/>
      <w:r>
        <w:rPr>
          <w:lang w:val="hi_IN" w:bidi="hi_IN"/>
        </w:rPr>
      </w:r>
      <w:r>
        <w:rPr>
          <w:lang w:val="hi_IN" w:bidi="hi_IN"/>
        </w:rPr>
        <w:t>लेकिन मेहमान निमंत्रण को अनदेखा करते रहते हैं। कोई "अपने खेत" को और कोई "अपने व्यापार" को चल दिया। उन्हें राजा का सम्मान करने से ज़्यादा अपने काम में दिलचस्पी है। कुछ मेहमान राजा के दासों का अपमान करते हैं और उन्हें मार देते हैं। यीशु यह नहीं समझाता कि मेहमान ऐसा क्यों करते हैं। कुछ लोग सोचते हैं कि मेहमानों को लगता है कि दास उन्हें धोखा दे रहे हैं। इस दृष्टान्त के इस भाग का अर्थ सबसे जरूरी है: परमेश्वर ने इस्राएल के अगुवों को अपने पास बुलाने के लिए बार-बार अपने भविष्यद्वक्ताओं को भेजा, परन्तु अगुवों ने उलटे परमेश्वर के भविष्यद्वक्ताओं का अपमान किया और उन्हें मार डाला।</w:t>
      </w:r>
    </w:p>
    <w:p>
      <w:pPr/>
      <w:r>
        <w:rPr>
          <w:lang w:val="hi_IN" w:bidi="hi_IN"/>
        </w:rPr>
      </w:r>
      <w:r>
        <w:rPr>
          <w:lang w:val="hi_IN" w:bidi="hi_IN"/>
        </w:rPr>
        <w:t>राजा इस बात से बहुत गुस्सा है कि मेहमानों ने उसके दासों के साथ क्या किया। अब वह अपने सैनिकों को हत्यारों को मारने और उनके शहर को जलाने के लिए भेजता है। क्योंकि यह कहानी एक दृष्टान्त है, इसलिए यह ज़रूरी नहीं है कि कहानी में शामिल लोग ठीक वही करें जो उस स्थिति में कोई असली इंसान करता। इस दृष्टान्त का लक्ष्य एक स्पष्ट संदेश सिखाना है। दृष्टान्त का यह भाग लोगों को उस समय की याद दिलाता है जब पुराने नियम के दिनों में, लोगों द्वारा बार-बार परमेश्वर का अपमान करने के कारण, अंत में परमेश्वर ने विदेशी सेनाओं को यरूशलेम नष्ट करने की अनुमति दे दी थी। मत्ती के सन्दर्भ में, यीशु यह भी चेतावनी दे रहा है कि यदि अगुवे पश्चाताप नहीं करते हैं, तो परमेश्वर यरूशलेम को फिर से एक विदेशी सेना द्वारा नष्ट होने देगा। यह बात करीब चालीस साल बाद, सच में पूरी हो गई। रोमी सेना ने यरूशलेम पर हमला किया और उसे जला दिया।</w:t>
      </w:r>
    </w:p>
    <w:p>
      <w:pPr/>
      <w:r>
        <w:rPr>
          <w:lang w:val="hi_IN" w:bidi="hi_IN"/>
        </w:rPr>
      </w:r>
      <w:r>
        <w:rPr>
          <w:lang w:val="hi_IN" w:bidi="hi_IN"/>
        </w:rPr>
        <w:t>अब राजा दासों के एक और समूह को बाहर भेजता है। वह उनसे कहता है, "विवाह का भोज तो तैयार है, परन्तु निमंत्रित लोग योग्य न ठहरे।" इसलिए वह दासों से कहता है कि वे सड़कों पर जाकर जिस को भी वे देखें, उसे भोज में आमंत्रित करें। दास सबको बुलाते हैं, "अच्छे लोगों को भी और बुरे लोगों को भी" जब तक कि विवाह का घर मेहमानों से पूरा भर नहीं जाता। दृष्टान्त का यह भाग यह दर्शाता है कि परमेश्वर सभी को यीशु पर भरोसा करके अपने राज्य में आने के लिए स्वतंत्र रूप से आमंत्रित करता है। सड़कों से बुलाए गए लोग शायद उन्हीं लोगों का चित्र हैं जिन्हें धार्मिक अगुवे तुच्छ समझते थे: आम साधारण लोग, और वे बदनाम पापी जिनका यीशु ने पहले ज़िक्र किया था, जैसे चुंगी लेने वाले और वेश्याएँ। इन लोगों की कोई खास सामाजिक हैसियत नहीं है। वे राजा के विवाह के भोज में आने के योग्य नहीं हैं। पर कम-से-कम, पहले वाले मेहमानों के विपरीत, ये लोग तो खुशी से आ जाते हैं।</w:t>
      </w:r>
    </w:p>
    <w:p>
      <w:pPr/>
      <w:r>
        <w:rPr>
          <w:lang w:val="hi_IN" w:bidi="hi_IN"/>
        </w:rPr>
      </w:r>
      <w:r>
        <w:rPr>
          <w:lang w:val="hi_IN" w:bidi="hi_IN"/>
        </w:rPr>
        <w:t>भोज के किसी समय राजा अपने मेहमानों को देखने के लिए घूमते हुए आता है। वह देखता है कि एक व्यक्ति ने विवाह के लिए उचित कपड़े नहीं पहने हैं। प्राचीन इस्राएल में, विवाह के मेहमान अपने सबसे अच्छे सफेद सनदी के वस्त्र पहनते थे। लोग इन कपड़ों को साफ और तैयार रखते थे और उन्हें केवल विशेष समय पर इस्तेमाल करते थे। पर ऐसा लगता है कि उस व्यक्ति ने राजा के पुत्र के विवाह के लिए अपने सबसे अच्छे वस्त्र पहनना महत्वपूर्ण नहीं समझा। उस व्यक्ति का लापरवाह रवैया यह दिखाता है कि वह न तो राजा का सम्मान करता है और न ही उस अद्भुत अवसर की कद्र करता है जो राजा ने उसे अपने पुत्र के विवाह में बुलाकर दिया था।</w:t>
      </w:r>
    </w:p>
    <w:p>
      <w:pPr/>
      <w:r>
        <w:rPr>
          <w:lang w:val="hi_IN" w:bidi="hi_IN"/>
        </w:rPr>
      </w:r>
      <w:r>
        <w:rPr>
          <w:lang w:val="hi_IN" w:bidi="hi_IN"/>
        </w:rPr>
        <w:t>रुकें और अपने समूह के साथ नीचे दिए गए प्रश्न पर चर्चा करें: किसी खास मौके पर, मेहमान यह दिखाने के लिए क्या करते हैं कि वे उस व्यक्ति का सम्मान करते हैं जिसने उन्हें बुलाया है?</w:t>
      </w:r>
    </w:p>
    <w:p>
      <w:pPr/>
      <w:r>
        <w:rPr>
          <w:lang w:val="hi_IN" w:bidi="hi_IN"/>
        </w:rPr>
      </w:r>
      <w:r>
        <w:rPr>
          <w:lang w:val="hi_IN" w:bidi="hi_IN"/>
        </w:rPr>
        <w:t>राजा अपने दासों को आज्ञा देता है कि वे उस व्यक्ति को बाँधकर उसे "बाहर अंधियारे में डाल दें, जहाँ रोना और दाँत पीसना होगा।" यह अन्तिम वाक्यांश मत्ती में यीशु के कई दृष्टान्तों में दिखाई देता है। यह नरक या परमेश्वर से हमेशा के लिए अलग होने का उल्लेख है और उन सभी अच्छी चीजों से भी जो परमेश्वर से आती हैं। यह कहानी का एक और हिस्सा है जहाँ किरदारों के कामों का कहानी में असली होना जरूरी नहीं है। इसके बजाय वे कहानी के मतलब की ओर इशारा करते हैं। विवाह में सभी को बुलाया गया है, ठीक वैसे ही जैसे यीशु के द्वारा सभी को परमेश्वर के राज्य में बुलाया गया है। लेकिन इसका यह मतलब नहीं है कि लोग परमेश्वर के प्रति लापरवाह हो जाएँ, या यह सोचते रहें कि वे गन्दे या पाप से भरे जीवन में ही चलते रह सकते हैं।</w:t>
      </w:r>
    </w:p>
    <w:p>
      <w:pPr/>
      <w:r>
        <w:rPr>
          <w:lang w:val="hi_IN" w:bidi="hi_IN"/>
        </w:rPr>
      </w:r>
      <w:r>
        <w:rPr>
          <w:lang w:val="hi_IN" w:bidi="hi_IN"/>
        </w:rPr>
        <w:t>यीशु इस दृष्टान्त का अन्त एक चेतावनी के साथ करता है: "बुलाए हुए तो बहुत है परन्तु चुने हुए थोड़े हैं।" पुराने नियम में, परमेश्वर के चुने हुए लोग इस्राएल थे। यीशु यह कह रहा है कि अब परमेश्वर के चुने हुए नए लोग होंगे: ऐसे लोग जो उसका निमंत्रण स्वीकार करेंगे—वे दुनिया में कहीं से भी हो सकते हैं—और उसके प्रति सम्मान या आदर दिखाएँगे।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3 दृश्य हैं।</w:t>
      </w:r>
    </w:p>
    <w:p>
      <w:pPr/>
      <w:r>
        <w:rPr>
          <w:lang w:val="hi_IN" w:bidi="hi_IN"/>
        </w:rPr>
      </w:r>
      <w:r>
        <w:rPr>
          <w:b/>
          <w:lang w:val="hi_IN" w:bidi="hi_IN"/>
        </w:rPr>
        <w:t>पहला दृष्य:</w:t>
      </w:r>
      <w:r>
        <w:rPr>
          <w:lang w:val="hi_IN" w:bidi="hi_IN"/>
        </w:rPr>
        <w:t xml:space="preserve"> यीशु एक दृष्टान्त सुनाता है जिसमें एक राजा अपने पुत्र के विवाह के भोज का आयोजन करता है। विवाह के मेहमान बार-बार आने से मना कर देते हैं और अन्त में राजा के दासों को मार देते हैं। राजा क्रोधित हो जाता है और हत्यारों और उनके शहर को नष्ट कर देता है।</w:t>
      </w:r>
    </w:p>
    <w:p>
      <w:pPr/>
      <w:r>
        <w:rPr>
          <w:lang w:val="hi_IN" w:bidi="hi_IN"/>
        </w:rPr>
      </w:r>
      <w:r>
        <w:rPr>
          <w:b/>
          <w:lang w:val="hi_IN" w:bidi="hi_IN"/>
        </w:rPr>
        <w:t>दूसरा दृश्य:</w:t>
      </w:r>
      <w:r>
        <w:rPr>
          <w:lang w:val="hi_IN" w:bidi="hi_IN"/>
        </w:rPr>
        <w:t xml:space="preserve"> राजा उन मेहमानों की जगह जो आना नहीं चाहते थे, सड़कों से हर प्रकार के लोगों को बुलाता है। ये लोग भोज में अपनी इच्छा से आते हैं।</w:t>
      </w:r>
    </w:p>
    <w:p>
      <w:pPr/>
      <w:r>
        <w:rPr>
          <w:lang w:val="hi_IN" w:bidi="hi_IN"/>
        </w:rPr>
      </w:r>
      <w:r>
        <w:rPr>
          <w:b/>
          <w:lang w:val="hi_IN" w:bidi="hi_IN"/>
        </w:rPr>
        <w:t>तीसरा दृश्य:</w:t>
      </w:r>
      <w:r>
        <w:rPr>
          <w:lang w:val="hi_IN" w:bidi="hi_IN"/>
        </w:rPr>
        <w:t xml:space="preserve"> राजा मेहमानों को देखने के लिए अंदर आता है, और एक ऐसे व्यक्ति को देखता है जिसने ठीक कपड़े नहीं पहने हैं। वह अपने दासों को आज्ञा देता है कि वे उस व्यक्ति को भोज से बाहर फेंक दें। यीशु समझाता है, "बुलाए गए तो बहुत ही हैं, परन्तु चुने हुए थोड़े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12 चेले (जिसका उल्लेख पहले इस भाग में किया गया है)</w:t>
      </w:r>
    </w:p>
    <w:p>
      <w:pPr>
        <w:pStyle w:val="ListBullet"/>
        <w:spacing w:line="240" w:lineRule="auto"/>
        <w:ind w:left="720"/>
      </w:pPr>
      <w:r>
        <w:rPr>
          <w:lang w:val="hi_IN" w:bidi="hi_IN"/>
        </w:rPr>
      </w:r>
      <w:r>
        <w:rPr>
          <w:lang w:val="hi_IN" w:bidi="hi_IN"/>
        </w:rPr>
        <w:t>मंदिर में लोगों की भीड़</w:t>
      </w:r>
    </w:p>
    <w:p>
      <w:pPr>
        <w:pStyle w:val="ListBullet"/>
        <w:spacing w:line="240" w:lineRule="auto"/>
        <w:ind w:left="720"/>
      </w:pPr>
      <w:r>
        <w:rPr>
          <w:lang w:val="hi_IN" w:bidi="hi_IN"/>
        </w:rPr>
      </w:r>
      <w:r>
        <w:rPr>
          <w:lang w:val="hi_IN" w:bidi="hi_IN"/>
        </w:rPr>
        <w:t>धार्मिक अगुवे (प्रधान याजक, पुरनिए और फरीसी)</w:t>
      </w:r>
    </w:p>
    <w:p>
      <w:pPr/>
      <w:r>
        <w:rPr>
          <w:lang w:val="hi_IN" w:bidi="hi_IN"/>
        </w:rPr>
      </w:r>
      <w:r>
        <w:rPr>
          <w:lang w:val="hi_IN" w:bidi="hi_IN"/>
        </w:rPr>
        <w:t>दृष्टान्त के पात्रों में शामिल हैं:</w:t>
      </w:r>
    </w:p>
    <w:p>
      <w:pPr>
        <w:pStyle w:val="ListBullet"/>
        <w:spacing w:line="240" w:lineRule="auto"/>
        <w:ind w:left="720"/>
      </w:pPr>
      <w:r>
        <w:rPr>
          <w:lang w:val="hi_IN" w:bidi="hi_IN"/>
        </w:rPr>
      </w:r>
      <w:r>
        <w:rPr>
          <w:lang w:val="hi_IN" w:bidi="hi_IN"/>
        </w:rPr>
        <w:t>एक राजा</w:t>
      </w:r>
    </w:p>
    <w:p>
      <w:pPr>
        <w:pStyle w:val="ListBullet"/>
        <w:spacing w:line="240" w:lineRule="auto"/>
        <w:ind w:left="720"/>
      </w:pPr>
      <w:r>
        <w:rPr>
          <w:lang w:val="hi_IN" w:bidi="hi_IN"/>
        </w:rPr>
      </w:r>
      <w:r>
        <w:rPr>
          <w:lang w:val="hi_IN" w:bidi="hi_IN"/>
        </w:rPr>
        <w:t>राजा के दास</w:t>
      </w:r>
    </w:p>
    <w:p>
      <w:pPr>
        <w:pStyle w:val="ListBullet"/>
        <w:spacing w:line="240" w:lineRule="auto"/>
        <w:ind w:left="720"/>
      </w:pPr>
      <w:r>
        <w:rPr>
          <w:lang w:val="hi_IN" w:bidi="hi_IN"/>
        </w:rPr>
      </w:r>
      <w:r>
        <w:rPr>
          <w:lang w:val="hi_IN" w:bidi="hi_IN"/>
        </w:rPr>
        <w:t>विवाह में बुलाए गए लोग</w:t>
      </w:r>
    </w:p>
    <w:p>
      <w:pPr>
        <w:pStyle w:val="ListBullet"/>
        <w:spacing w:line="240" w:lineRule="auto"/>
        <w:ind w:left="720"/>
      </w:pPr>
      <w:r>
        <w:rPr>
          <w:lang w:val="hi_IN" w:bidi="hi_IN"/>
        </w:rPr>
      </w:r>
      <w:r>
        <w:rPr>
          <w:lang w:val="hi_IN" w:bidi="hi_IN"/>
        </w:rPr>
        <w:t>राजा के सैनिक</w:t>
      </w:r>
    </w:p>
    <w:p>
      <w:pPr>
        <w:pStyle w:val="ListBullet"/>
        <w:spacing w:line="240" w:lineRule="auto"/>
        <w:ind w:left="720"/>
      </w:pPr>
      <w:r>
        <w:rPr>
          <w:lang w:val="hi_IN" w:bidi="hi_IN"/>
        </w:rPr>
      </w:r>
      <w:r>
        <w:rPr>
          <w:lang w:val="hi_IN" w:bidi="hi_IN"/>
        </w:rPr>
        <w:t>सड़कों पर मिलने वाले लोग</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ज़रूरी है कि यह उन दृष्टान्तों में तीसरा है जिन्हें यीशु धार्मिक अगुवों को सुना रहा है। धार्मिक अगुवों ने अभी-अभी यीशु को चुनौती दी थी और उससे पूछा था कि उसे यह अधिकार किसने दिया। यीशु कई दृष्टान्तों के द्वारा यह प्रकट करता है कि यद्यपि उसका अधिकार परमेश्वर से आता है, फिर भी धार्मिक अगुवे उसे अस्वीकार कर रहे हैं, ठीक वैसे ही जैसे पुराने नियम के समय के अगुवों ने किया था। वह चेतावनी दे रहा है कि इसका परिणाम यह है कि वे परमेश्वर के लोगों से अलग कर दिए जाएँगे। यीशु के चेले और मंदिर में कई अन्य लोग उनकी शिक्षा को सुन रहे हैं।</w:t>
      </w:r>
    </w:p>
    <w:p>
      <w:pPr/>
      <w:r>
        <w:rPr>
          <w:lang w:val="hi_IN" w:bidi="hi_IN"/>
        </w:rPr>
      </w:r>
      <w:r>
        <w:rPr>
          <w:lang w:val="hi_IN" w:bidi="hi_IN"/>
        </w:rPr>
        <w:t>यीशु यह कहकर शुरू करता है, "स्वर्ग का राज्य ... समान है" ये वे शब्द हैं जो वह अक्सर दृष्टान्त की शुरुआत में इस्तेमाल करता है।</w:t>
      </w:r>
    </w:p>
    <w:p>
      <w:pPr/>
      <w:r>
        <w:rPr>
          <w:lang w:val="hi_IN" w:bidi="hi_IN"/>
        </w:rPr>
      </w:r>
      <w:r>
        <w:rPr>
          <w:lang w:val="hi_IN" w:bidi="hi_IN"/>
        </w:rPr>
        <w:t>रुकें और अपने समूह के साथ नीचे दिए गए प्रश्नों पर चर्चा करें: आपकी संस्कृति में, लोग कहानी शुरू करने के लिए किन शब्दों का इस्तेमाल करते हैं, खासकर ऐसी कहानी जो कुछ सिखाती हो? अगर लोग चाहते हैं कि कहानी लोगों को यह समझने में मदद करे कि परमेश्वर का शासन (परमेश्वर का राज्य) कैसा है, तो वे कहानी कैसे शुरू करेंगे?</w:t>
      </w:r>
    </w:p>
    <w:p>
      <w:pPr/>
      <w:r>
        <w:rPr>
          <w:lang w:val="hi_IN" w:bidi="hi_IN"/>
        </w:rPr>
      </w:r>
      <w:r>
        <w:rPr>
          <w:lang w:val="hi_IN" w:bidi="hi_IN"/>
        </w:rPr>
        <w:t>इस दृष्टान्त में, यीशु एक राजा के बारे में बताता है जिसने अपने पुत्र के लिए विवाह का भोज तैयार किया है। वह मेहमानों को भोज में बुलाने के लिए दासों को भेजता है। बहुत से लोग सोचते हैं कि इन मेहमानों ने राजा का निमंत्रण पहले ही स्वीकार कर लिया है, लेकिन अब राजा दासों को यह बताने के लिए भेज रहा है कि भोज का समय आ गया है। कुछ विद्वानों का मानना है कि यह पहली बार है कि मेहमानों को निमंत्रण मिल रहा है। यह समझना ज़रूरी है कि राजा के पुत्र के विवाह में भाग लेना ऐसा मौका होता था जो लोगों को अपने पूरे जीवन में एक बार मिलता था। राज्य में हर कोई इसमें शामिल नहीं हो सकता था, इसलिए राजा सिर्फ़ सबसे खास लोगों को बुलाकर उन्हें सम्मान देता था। वहाँ एक अच्छा और शानदार भोज होगा, और हाँ, यह सब मेहमानों के लिए मुफ़्त होगा। लेकिन किसी कारण से, जब दास मेहमानों को बताते हैं कि भोज तैयार है, तो मेहमान उन्हें अनदेखा कर देते हैं!</w:t>
      </w:r>
    </w:p>
    <w:p>
      <w:pPr/>
      <w:r>
        <w:rPr>
          <w:lang w:val="hi_IN" w:bidi="hi_IN"/>
        </w:rPr>
      </w:r>
      <w:r>
        <w:rPr>
          <w:lang w:val="hi_IN" w:bidi="hi_IN"/>
        </w:rPr>
        <w:t>राजा दासों के एक और समूह को भेजता है। ये दास मेहमानों को समझाने की कोशिश करते हैं। राजा उनसे कहता है कि वे कहें, "मेरे बैल और पले हुए पशु मारे गए हैं और सब कुछ तैयार है। विवाह के भोज में आओ!" दूसरे शब्दों में कहें तो, एक शानदार उत्सव के लिए सारी तैयारियाँ कर ली गई हैं। प्राचीन इस्राएल में बैल और पले हुए पशुओं से मिलने वाले मांस को सबसे कीमती और स्वादिष्ट भोजन माना जाता था।</w:t>
      </w:r>
    </w:p>
    <w:p>
      <w:pPr/>
      <w:r>
        <w:rPr>
          <w:lang w:val="hi_IN" w:bidi="hi_IN"/>
        </w:rPr>
      </w:r>
      <w:r>
        <w:rPr>
          <w:lang w:val="hi_IN" w:bidi="hi_IN"/>
        </w:rPr>
        <w:t>एक बार फिर, मेहमानों का जवाब हैरान करने वाला और राजा के लिए बेइज्ज़ती वाला है! वे राजा के दासों को अनदेखा करते हैं। कुछ अपने खेतों पर जाते हैं, और कुछ अपने व्यवसाय पर जाते हैं। कुछ मेहमान तो राजा के दासों को पकड़ लेते हैं, उनकी बेइज्ज़ती और बुरा बर्ताव करने लगते हैं और उन्हें मार देते हैं। याद रखें कि इन दासों का राज्य में एक उच्च पद था। लोग आमतौर पर उन्हें नीची नज़र से नहीं देखते थे। मेहमानों के चौंकाने वाले काम दिखाते हैं कि लोगों का परमेश्वर के राज्य के लिए उसके निमंत्रण को ठुकराना कितना पागलपन है।</w:t>
      </w:r>
    </w:p>
    <w:p>
      <w:pPr/>
      <w:r>
        <w:rPr>
          <w:lang w:val="hi_IN" w:bidi="hi_IN"/>
        </w:rPr>
      </w:r>
      <w:r>
        <w:rPr>
          <w:lang w:val="hi_IN" w:bidi="hi_IN"/>
        </w:rPr>
        <w:t>राजा को पता चलता है कि क्या हुआ। पहले वह बहुत शांत और दयालु था, लेकिन अब वह बहुत गुस्से में है। वह हत्यारों और उनके शहर को नष्ट करने के लिए सैनिकों को भेजता है। फिर वह अपने दासों से कहता है, "विवाह का भोज तो तैयार है, परन्तु निमंत्रित लोग योग्य न ठहरे।।" वह उनसे कहता है कि वे सड़कों से लोगों को इकट्ठा करें ताकि वे विवाह में मेहमान बन सकें। वे सड़कों पर जाते हैं और सभी प्रकार के लोगों को इकट्ठा करते हैं जब तक कि विवाह का घर मेहमानों से भर नहीं जाता। ये आम लोग हैं, पहले वाले मेहमानों के उलटा, जो राज्य में उच्च पदों वाले लोग थे। वे कभी उम्मीद नहीं करेंगे कि उन्हें राजा के पुत्र की विवाह में बुलाया जाएगा, हालाँकि उन्हें यह ज़रूर पता होगा कि ऐसा हो रहा है। अब राजा उन्हें वह अचानक मिलने वाला मौका देता है।</w:t>
      </w:r>
    </w:p>
    <w:p>
      <w:pPr/>
      <w:r>
        <w:rPr>
          <w:lang w:val="hi_IN" w:bidi="hi_IN"/>
        </w:rPr>
      </w:r>
      <w:r>
        <w:rPr>
          <w:lang w:val="hi_IN" w:bidi="hi_IN"/>
        </w:rPr>
        <w:t>भोज के किसी भी समय भोज देने वाले का मेहमानों को देखने आना सामान्य था। वह खुद तो कुछ नहीं खाते थे, लेकिन देखते थे कि कौन-कौन आया है और मेहमानों से बात करते थे। यह भोज शुरू होने के कुछ समय बाद हो सकता है। राजा एक ऐसे व्यक्ति को देखता है जिसने ठीक कपड़े नहीं पहने थे। यह समझना ज़रूरी है कि विवाह में आए मेहमानों से यह उम्मीद की जाती थी कि वे अपने सबसे अच्छे सफेद सनदी के कपड़े पहनें। लेकिन विवाह में आए लोगों में से एक अपने सबसे अच्छे कपड़े न पहनने का फैसला करता है। वह उस व्यक्ति से विनम्रता से पूछता है, "हे मित्र, तू विवाह का वस्त्र पहने बिना यहाँ क्यों आ गया?" उस व्यक्ति के पास कोई उत्तर नहीं है, क्योंकि वह जानता है कि उसने राजा का अपमान किया है। फिर राजा भोज में सेवा करने वाले लोगों से कहता है, "इसके हाथ-पाँव बाँधकर उसे बाहर अंधियारे में डाल दो, वहाँ रोना, और दाँत पीसना होगा।"</w:t>
      </w:r>
    </w:p>
    <w:p>
      <w:pPr/>
      <w:r>
        <w:rPr>
          <w:lang w:val="hi_IN" w:bidi="hi_IN"/>
        </w:rPr>
      </w:r>
      <w:r>
        <w:rPr>
          <w:lang w:val="hi_IN" w:bidi="hi_IN"/>
        </w:rPr>
        <w:t>यीशु कहानी को चेतावनी के साथ समाप्त करता है, "बुलाए हुए तो बहुत है परन्तु चुने हुए थोड़े हैं।" यीशु अक्सर अपने दृष्टान्तों का अंत कुछ शब्द कहकर करता है, ताकि लोग यह समझ सकें कि वह कहानी से क्या सिखाना चाहता है।</w:t>
      </w:r>
    </w:p>
    <w:p>
      <w:pPr/>
      <w:r>
        <w:rPr>
          <w:lang w:val="hi_IN" w:bidi="hi_IN"/>
        </w:rPr>
      </w:r>
      <w:r>
        <w:rPr>
          <w:lang w:val="hi_IN" w:bidi="hi_IN"/>
        </w:rPr>
        <w:t>अपने समूह के साथ नीचे दिए गए प्रश्नों पर चर्चा करें: आपकी संस्कृति में लोग कहानियों का अंत कैसे करते हैं, खासकर उन कहानियों का जो सिखाने के लिए होती हैं? क्या वे कभी कहानी के अर्थ के बारे में एक छोटा सा बयान देते हैं? लोगों को कैसे पता चलता है कि कहानी क्या सिखा रही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12 चेले (जिसका उल्लेख पहले इस भाग में किया गया है)</w:t>
      </w:r>
    </w:p>
    <w:p>
      <w:pPr>
        <w:pStyle w:val="ListBullet"/>
        <w:spacing w:line="240" w:lineRule="auto"/>
        <w:ind w:left="720"/>
      </w:pPr>
      <w:r>
        <w:rPr>
          <w:lang w:val="hi_IN" w:bidi="hi_IN"/>
        </w:rPr>
      </w:r>
      <w:r>
        <w:rPr>
          <w:lang w:val="hi_IN" w:bidi="hi_IN"/>
        </w:rPr>
        <w:t>मंदिर में लोगों की भीड़ (जिसका उल्लेख पहले किया गया है)</w:t>
      </w:r>
    </w:p>
    <w:p>
      <w:pPr>
        <w:pStyle w:val="ListBullet"/>
        <w:spacing w:line="240" w:lineRule="auto"/>
        <w:ind w:left="720"/>
      </w:pPr>
      <w:r>
        <w:rPr>
          <w:lang w:val="hi_IN" w:bidi="hi_IN"/>
        </w:rPr>
      </w:r>
      <w:r>
        <w:rPr>
          <w:lang w:val="hi_IN" w:bidi="hi_IN"/>
        </w:rPr>
        <w:t>धार्मिक अगुवे (प्रधान याजक, पुरनिए और फरीसी)</w:t>
      </w:r>
    </w:p>
    <w:p>
      <w:pPr/>
      <w:r>
        <w:rPr>
          <w:lang w:val="hi_IN" w:bidi="hi_IN"/>
        </w:rPr>
      </w:r>
      <w:r>
        <w:rPr>
          <w:lang w:val="hi_IN" w:bidi="hi_IN"/>
        </w:rPr>
        <w:t>दृष्टान्त के पात्रों में शामिल हैं:</w:t>
      </w:r>
    </w:p>
    <w:p>
      <w:pPr>
        <w:pStyle w:val="ListBullet"/>
        <w:spacing w:line="240" w:lineRule="auto"/>
        <w:ind w:left="720"/>
      </w:pPr>
      <w:r>
        <w:rPr>
          <w:lang w:val="hi_IN" w:bidi="hi_IN"/>
        </w:rPr>
      </w:r>
      <w:r>
        <w:rPr>
          <w:lang w:val="hi_IN" w:bidi="hi_IN"/>
        </w:rPr>
        <w:t>एक राजा</w:t>
      </w:r>
    </w:p>
    <w:p>
      <w:pPr>
        <w:pStyle w:val="ListBullet"/>
        <w:spacing w:line="240" w:lineRule="auto"/>
        <w:ind w:left="720"/>
      </w:pPr>
      <w:r>
        <w:rPr>
          <w:lang w:val="hi_IN" w:bidi="hi_IN"/>
        </w:rPr>
      </w:r>
      <w:r>
        <w:rPr>
          <w:lang w:val="hi_IN" w:bidi="hi_IN"/>
        </w:rPr>
        <w:t>राजा के दास</w:t>
      </w:r>
    </w:p>
    <w:p>
      <w:pPr>
        <w:pStyle w:val="ListBullet"/>
        <w:spacing w:line="240" w:lineRule="auto"/>
        <w:ind w:left="720"/>
      </w:pPr>
      <w:r>
        <w:rPr>
          <w:lang w:val="hi_IN" w:bidi="hi_IN"/>
        </w:rPr>
      </w:r>
      <w:r>
        <w:rPr>
          <w:lang w:val="hi_IN" w:bidi="hi_IN"/>
        </w:rPr>
        <w:t>विवाह में बुलाए गए लोग</w:t>
      </w:r>
    </w:p>
    <w:p>
      <w:pPr>
        <w:pStyle w:val="ListBullet"/>
        <w:spacing w:line="240" w:lineRule="auto"/>
        <w:ind w:left="720"/>
      </w:pPr>
      <w:r>
        <w:rPr>
          <w:lang w:val="hi_IN" w:bidi="hi_IN"/>
        </w:rPr>
      </w:r>
      <w:r>
        <w:rPr>
          <w:lang w:val="hi_IN" w:bidi="hi_IN"/>
        </w:rPr>
        <w:t>राजा के सैनिक</w:t>
      </w:r>
    </w:p>
    <w:p>
      <w:pPr>
        <w:pStyle w:val="ListBullet"/>
        <w:spacing w:line="240" w:lineRule="auto"/>
        <w:ind w:left="720"/>
      </w:pPr>
      <w:r>
        <w:rPr>
          <w:lang w:val="hi_IN" w:bidi="hi_IN"/>
        </w:rPr>
      </w:r>
      <w:r>
        <w:rPr>
          <w:lang w:val="hi_IN" w:bidi="hi_IN"/>
        </w:rPr>
        <w:t>सड़कों पर मिलने वाले लोग</w:t>
      </w:r>
    </w:p>
    <w:p>
      <w:pPr>
        <w:pStyle w:val="ListBullet"/>
        <w:spacing w:line="240" w:lineRule="auto"/>
        <w:ind w:left="720"/>
      </w:pPr>
      <w:r>
        <w:rPr>
          <w:lang w:val="hi_IN" w:bidi="hi_IN"/>
        </w:rPr>
      </w:r>
      <w:r>
        <w:rPr>
          <w:lang w:val="hi_IN" w:bidi="hi_IN"/>
        </w:rPr>
        <w:t>भोज में परोसने वाले सेवक या परिचारक (वेटर)</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यीशु एक और दृष्टान्त बताना शुरू करता है। वह वही शुरूआती वाक्यांश इस्तेमाल करता है जो वह अक्सर दृष्टान्तों में करता है: "स्वर्ग का राज्य… के समान है" वह एक राजा के बारे में बताता है जिसने अपने पुत्र के लिए विवाह भोज तैयार किया था। जब भोज तैयार हो गया, तो उसने अपने दासों को भेजा, ताकि वे मेहमानों को बुलाएँ या मेहमानों को यह याद दिलाएँ कि सब कुछ तैयार है। लेकिन सभी मेहमानों ने उसके दासों को अनदेखा कर दिया और वे नहीं आए!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बुलाए गए मेहमानों की भूमिका निभाने वाले कलाकारों से पूछें, "आप कैसा महसूस कर रहे हैं?" आप ऐसे उत्तर सुन सकते हैं, "मैं व्यस्त हूँ" या "मुझे इस विवाह की परवाह नहीं है।"</w:t>
      </w:r>
    </w:p>
    <w:p>
      <w:pPr>
        <w:pStyle w:val="ListBullet"/>
        <w:spacing w:line="240" w:lineRule="auto"/>
        <w:ind w:left="720"/>
      </w:pPr>
      <w:r>
        <w:rPr>
          <w:lang w:val="hi_IN" w:bidi="hi_IN"/>
        </w:rPr>
      </w:r>
      <w:r>
        <w:rPr>
          <w:lang w:val="hi_IN" w:bidi="hi_IN"/>
        </w:rPr>
        <w:t>राजा के दासों की भूमिका निभाने वाले कलाकारों से पूछें, "आप कैसा महसूस कर रहे हैं?" आप ऐसी बातें सुन सकते हैं, "मैं हैरान हूँ" या "ये लोग पागल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दासों ने ज़रूर राजा को मेहमानों के जवाब के बारे में बताया होगा, इसलिए अब वह दासों के एक और समूह को भेजता है। वह उनसे कहता है कि वे मेहमानों को यह संदेश दें: "मेरे बैल और पले हुए पशु मारे गए हैं, और सब कुछ तैयार है। विवाह के भोज में आओ।" लेकिन मेहमान इस संदेश को भी अनदेखा कर देते हैं। मेहमानों में से एक अपने खेत की ओर जाता है। कोई अपने व्यापार पर चला जाता है। फिर कुछ मेहमान राजा के दासों को पकड़ते हैं, उनके साथ बुरा व्यवहार करते हैं, और उन्हें मार डालते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राजा का किरदार निभाने वाले कलाकार से पूछें, "आप कैसा महसूस कर रहे हैं?" आप ऐसे उत्तर सुन सकते हैं, "मुझे बहुत गुस्सा आ रहा है!" "हैरान हूँ," या "बोल नहीं पा रहा।"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राजा अपनी सेना को बुलाता है और उन्हें वहाँ भेज देता है जहाँ हत्या की गई थी। वे उन हत्यारों को मार देते हैं और उनके शहर को आग लगा देते हैं। फिर राजा अपने अन्य दासों से कहता है, "विवाह का भोज तैयार है, और जिन मेहमानों को मैंने बुलाया था, वे सम्मान के योग्य नहीं हैं। इसलिए चौराहों में जाओ, और जितने लोग तुम्हें मिलें, सब को विवाह के भोज में बुला लाओ।"</w:t>
      </w:r>
    </w:p>
    <w:p>
      <w:pPr/>
      <w:r>
        <w:rPr>
          <w:lang w:val="hi_IN" w:bidi="hi_IN"/>
        </w:rPr>
      </w:r>
      <w:r>
        <w:rPr>
          <w:lang w:val="hi_IN" w:bidi="hi_IN"/>
        </w:rPr>
        <w:t>दास सड़क-चौराहों पर जाते हैं और जिसे भी पाते हैं सबको राजा के पुत्र के विवाह भोज में आने के लिए बुलाते हैं। वे विवाह के घर में तब तक आते हैं जब तक वह मेहमानों से भर नहीं जाता।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सड़क पर के लोगों की भूमिका निभाने वाले कलाकारों से पूछें, "आप कैसा महसूस कर रहे हैं?" आप ऐसी बातें सुन सकते हैं, "अचंभित हूँ," "बहुत आनन्दित हूँ" या "मुझे अपनी किस्मत पर यकीन नहीं हो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राजा मेहमानों को देखने के लिए विवाह के घर में आता है। वह देखता है कि एक मेहमान ने विवाह के लिए सही कपड़े नहीं पहने हैं। वह पूछता है, "हे मित्र, तूने विवाह के वस्त्र क्यों नहीं पहने हैं?" उस व्यक्ति के पास अपने बचाव में कहने के लिए कुछ नहीं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राजा का किरदार निभाने वाले कलाकार से पूछें, "आप कैसा महसूस कर रहे हैं?" आप ऐसे उत्तर सुन सकते हैं, "परेशान हूँ," "गुस्सा में हूँ" या "लोग अभी भी मेरा आदर नहीं कर रहे हैं।"</w:t>
      </w:r>
    </w:p>
    <w:p>
      <w:pPr/>
      <w:r>
        <w:rPr>
          <w:lang w:val="hi_IN" w:bidi="hi_IN"/>
        </w:rPr>
      </w:r>
      <w:r>
        <w:rPr>
          <w:lang w:val="hi_IN" w:bidi="hi_IN"/>
        </w:rPr>
        <w:t>राजा भोज में सेवा करने वाले लोगों से कहता है, "इसके हाथ-पाँव बाँधकर उसे बाहर अंधियारे में डाल दो, वहाँ रोना, और दाँत पीसना होगा।" दास उनकी बात मानते हैं। फिर यीशु इस दृष्टान्त को यह कहकर समाप्त करता है, "बुलाए हुए तो बहुत है परन्तु चुने हुए थोड़े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भाग यह कहकर शुरू होता है कि यीशु "</w:t>
      </w:r>
      <w:r>
        <w:rPr>
          <w:b/>
          <w:lang w:val="hi_IN" w:bidi="hi_IN"/>
        </w:rPr>
        <w:t>फिर</w:t>
      </w:r>
      <w:r>
        <w:rPr>
          <w:lang w:val="hi_IN" w:bidi="hi_IN"/>
        </w:rPr>
        <w:t xml:space="preserve"> </w:t>
      </w:r>
      <w:r>
        <w:rPr>
          <w:b/>
          <w:lang w:val="hi_IN" w:bidi="hi_IN"/>
        </w:rPr>
        <w:t>उनसे</w:t>
      </w:r>
      <w:r>
        <w:rPr>
          <w:lang w:val="hi_IN" w:bidi="hi_IN"/>
        </w:rPr>
        <w:t xml:space="preserve"> </w:t>
      </w:r>
      <w:r>
        <w:rPr>
          <w:b/>
          <w:lang w:val="hi_IN" w:bidi="hi_IN"/>
        </w:rPr>
        <w:t>दृष्टान्तों</w:t>
      </w:r>
      <w:r>
        <w:rPr>
          <w:lang w:val="hi_IN" w:bidi="hi_IN"/>
        </w:rPr>
        <w:t xml:space="preserve"> में कहने लगा।"</w:t>
      </w:r>
    </w:p>
    <w:p>
      <w:pPr/>
      <w:r>
        <w:rPr>
          <w:lang w:val="hi_IN" w:bidi="hi_IN"/>
        </w:rPr>
      </w:r>
      <w:r>
        <w:rPr>
          <w:lang w:val="hi_IN" w:bidi="hi_IN"/>
        </w:rPr>
        <w:t>"फिर" का यह भी अर्थ हो सकता है कि उसने बोलना जारी रखा या उन्हें एक और दृष्टान्त बताया।</w:t>
      </w:r>
    </w:p>
    <w:p>
      <w:pPr/>
      <w:r>
        <w:rPr>
          <w:lang w:val="hi_IN" w:bidi="hi_IN"/>
        </w:rPr>
      </w:r>
      <w:r>
        <w:rPr>
          <w:lang w:val="hi_IN" w:bidi="hi_IN"/>
        </w:rPr>
        <w:t>इस भाग के पहले आने वाले भागों से हम जानते हैं कि "उनसे" का अर्थ धार्मिक अगुवे है—</w:t>
      </w:r>
      <w:r>
        <w:rPr>
          <w:b/>
          <w:lang w:val="hi_IN" w:bidi="hi_IN"/>
        </w:rPr>
        <w:t>प्रधान याजक</w:t>
      </w:r>
      <w:r>
        <w:rPr>
          <w:lang w:val="hi_IN" w:bidi="hi_IN"/>
        </w:rPr>
        <w:t xml:space="preserve">, </w:t>
      </w:r>
      <w:r>
        <w:rPr>
          <w:lang w:val="hi_IN" w:bidi="hi_IN"/>
        </w:rPr>
        <w:t>पुरनिए</w:t>
      </w:r>
      <w:r>
        <w:rPr>
          <w:lang w:val="hi_IN" w:bidi="hi_IN"/>
        </w:rPr>
        <w:t xml:space="preserve"> और </w:t>
      </w:r>
      <w:r>
        <w:rPr>
          <w:b/>
          <w:lang w:val="hi_IN" w:bidi="hi_IN"/>
        </w:rPr>
        <w:t>फरीसी</w:t>
      </w:r>
      <w:r>
        <w:rPr>
          <w:lang w:val="hi_IN" w:bidi="hi_IN"/>
        </w:rPr>
        <w:t>।</w:t>
      </w:r>
    </w:p>
    <w:p>
      <w:pPr/>
      <w:r>
        <w:rPr>
          <w:lang w:val="hi_IN" w:bidi="hi_IN"/>
        </w:rPr>
      </w:r>
      <w:r>
        <w:rPr>
          <w:lang w:val="hi_IN" w:bidi="hi_IN"/>
        </w:rPr>
        <w:t xml:space="preserve">दृष्टान्त एक ऐसी विशेष प्रकार की कहानी थी जो यीशु ने सुनाई थी। रोजमर्रा की बातों का इस्तेमाल करके परमेश्वर के बारे में गहरी बातें बतायी गयीं। </w:t>
      </w:r>
      <w:r>
        <w:rPr>
          <w:lang w:val="hi_IN" w:bidi="hi_IN"/>
        </w:rPr>
        <w:t>दृष्टान्त</w:t>
      </w:r>
      <w:r>
        <w:rPr>
          <w:lang w:val="hi_IN" w:bidi="hi_IN"/>
        </w:rPr>
        <w:t xml:space="preserve"> के लिए उसी शब्द का उपयोग करें जो आपने अन्य भागों में उपयोग किया है, और सम्पूर्ण परिभाषा के लिए मुख्य शब्दावली देखें।</w:t>
      </w:r>
    </w:p>
    <w:p>
      <w:pPr/>
      <w:r>
        <w:rPr>
          <w:lang w:val="hi_IN" w:bidi="hi_IN"/>
        </w:rPr>
      </w:r>
      <w:r>
        <w:rPr>
          <w:lang w:val="hi_IN" w:bidi="hi_IN"/>
        </w:rPr>
        <w:t>यीशु यह कहकर दृष्टांत शुरू करता है, "</w:t>
      </w:r>
      <w:r>
        <w:rPr>
          <w:b/>
          <w:lang w:val="hi_IN" w:bidi="hi_IN"/>
        </w:rPr>
        <w:t>स्वर्ग का राज्य</w:t>
      </w:r>
      <w:r>
        <w:rPr>
          <w:lang w:val="hi_IN" w:bidi="hi_IN"/>
        </w:rPr>
        <w:t xml:space="preserve"> ... समान है"</w:t>
      </w:r>
    </w:p>
    <w:p>
      <w:pPr/>
      <w:r>
        <w:rPr>
          <w:lang w:val="hi_IN" w:bidi="hi_IN"/>
        </w:rPr>
      </w:r>
      <w:r>
        <w:rPr>
          <w:lang w:val="hi_IN" w:bidi="hi_IN"/>
        </w:rPr>
        <w:t xml:space="preserve">"स्वर्ग का राज्य" "परमेश्वर का राज्य" के लिए एक और शब्द है जिसका उपयोग मत्ती अक्सर अपने सुसमाचार में करता है। नए नियम में </w:t>
      </w:r>
      <w:r>
        <w:rPr>
          <w:lang w:val="hi_IN" w:bidi="hi_IN"/>
        </w:rPr>
        <w:t>परमेश्वर का राज्य</w:t>
      </w:r>
      <w:r>
        <w:rPr>
          <w:lang w:val="hi_IN" w:bidi="hi_IN"/>
        </w:rPr>
        <w:t xml:space="preserve"> उस समय को दर्शाता है जब परमेश्वर स्वयं शासन करने आते हैं—उनका राज्य और अधिकार, जिसकी शुरुआत पृथ्वी पर यीशु की सेवकाई और लोगों द्वारा उनके स्वीकार करने से होती है। पूर्ण विवरण के लिए मुख्य शब्दावली देखें। जब यीशु किसी दृष्टान्त की शुरुआत "स्वर्ग का राज्य के समान है" से करता है, तो इसका मतलब है कि वह दुनिया की ऐसी स्थिति के बारे में बता रहा है जो एक आत्मिक सच्चाई को दिखाती है। वह कहानी में स्वर्ग के राज्य की तुलना राजा से नहीं कर रहा है। वह स्वर्ग के राज्य की तुलना कहानी में घटी घटना से कर रहा है। "स्वर्ग का राज्य ... के समान है" के लिए उसी वाक्यांश का उपयोग करें जो आपने अन्य भागों में उपयोग किया है।</w:t>
      </w:r>
    </w:p>
    <w:p>
      <w:pPr/>
      <w:r>
        <w:rPr>
          <w:lang w:val="hi_IN" w:bidi="hi_IN"/>
        </w:rPr>
      </w:r>
      <w:r>
        <w:rPr>
          <w:lang w:val="hi_IN" w:bidi="hi_IN"/>
        </w:rPr>
        <w:t xml:space="preserve">इस दृष्टान्त में, राजा ने अपने पुत्र के लिए विवाह का भोज तैयार किया है। इसका मतलब यह नहीं है कि राजा ने खुद खाना पकाया, बल्कि उसने भोज का सारा इंतज़ाम किया। राजा अपने </w:t>
      </w:r>
      <w:r>
        <w:rPr>
          <w:b/>
          <w:lang w:val="hi_IN" w:bidi="hi_IN"/>
        </w:rPr>
        <w:t>दासों</w:t>
      </w:r>
      <w:r>
        <w:rPr>
          <w:lang w:val="hi_IN" w:bidi="hi_IN"/>
        </w:rPr>
        <w:t xml:space="preserve"> को विवाह में आने वाले मेहमानों को यह बताने के लिए भेजता है कि सब कुछ तैयार है। इस भाग में </w:t>
      </w:r>
      <w:r>
        <w:rPr>
          <w:lang w:val="hi_IN" w:bidi="hi_IN"/>
        </w:rPr>
        <w:t>दास</w:t>
      </w:r>
      <w:r>
        <w:rPr>
          <w:lang w:val="hi_IN" w:bidi="hi_IN"/>
        </w:rPr>
        <w:t xml:space="preserve"> का शाब्दिक अनुवाद </w:t>
      </w:r>
      <w:r>
        <w:rPr>
          <w:b/>
          <w:lang w:val="hi_IN" w:bidi="hi_IN"/>
        </w:rPr>
        <w:t>गुलाम</w:t>
      </w:r>
      <w:r>
        <w:rPr>
          <w:lang w:val="hi_IN" w:bidi="hi_IN"/>
        </w:rPr>
        <w:t xml:space="preserve"> है, लेकिन इसका मतलब यह नहीं है कि वे लोग किसी छोटे या नीच दर्जे के थे। राजा के </w:t>
      </w:r>
      <w:r>
        <w:rPr>
          <w:lang w:val="hi_IN" w:bidi="hi_IN"/>
        </w:rPr>
        <w:t>गुलाम</w:t>
      </w:r>
      <w:r>
        <w:rPr>
          <w:lang w:val="hi_IN" w:bidi="hi_IN"/>
        </w:rPr>
        <w:t xml:space="preserve"> राज्य में बहुत ऊँचे पदों पर रह सकते थे।</w:t>
      </w:r>
    </w:p>
    <w:p>
      <w:pPr/>
      <w:r>
        <w:rPr>
          <w:lang w:val="hi_IN" w:bidi="hi_IN"/>
        </w:rPr>
      </w:r>
      <w:r>
        <w:rPr>
          <w:lang w:val="hi_IN" w:bidi="hi_IN"/>
        </w:rPr>
        <w:t>अधिकतर बाइबल के जानकार मानते हैं कि राजा अपने गुलामों को इसलिए भेज रहा है कि वे उन मेहमानों को याद दिलाएँ या उन्हें ठीक‑ठीक बात बता दें, जिन्हें पहले ही बुलाया जा चुका है और जिन्होंने कहा था कि वे विवाह भोज में आएँगे। प्राचीन इस्राएल में, लोग कई महीनों तक यह योजना बनाते थे कि विवाह होने वाला है, लेकिन दूल्हे का पिता आखिर में सही समय आने पर फैसला करता था। इसलिए मेहमान उस समय का इंतजार करते थे जब उन्हें पिता की ओर से बुलावा मिले कि वे विवाह‑भोज में आएं। हालाँकि, कुछ जानकारों का मानना है कि यह पहली बार है जब राजा मेहमानों को बुला रहा है। जिस भी तरह से हो, राजा इन लोगों को विवाह में बुलाकर उनका सम्मान कर रहा है।</w:t>
      </w:r>
    </w:p>
    <w:p>
      <w:pPr/>
      <w:r>
        <w:rPr>
          <w:lang w:val="hi_IN" w:bidi="hi_IN"/>
        </w:rPr>
      </w:r>
      <w:r>
        <w:rPr>
          <w:lang w:val="hi_IN" w:bidi="hi_IN"/>
        </w:rPr>
        <w:t>लेकिन सभी मेहमान विवाह में आने से मना कर देते हैं। फिर राजा अन्य दासों को यह कहने के लिए भेजता है, "मेरे बैल और पले हुए पशु मारे गए हैं और सब कुछ तैयार है।" इसका मतलब राजा ने लोगों के सोचने से बढ़कर सबसे अच्छा भोज तैयार कर लिया है, इसमें वे जानवर भी मारे गए जो खास तौर पर सबसे अच्छा मांस देने के लिए पाले गए थे। लेकिन एक बार फिर, मेहमान आने से मना कर देते हैं।</w:t>
      </w:r>
    </w:p>
    <w:p>
      <w:pPr/>
      <w:r>
        <w:rPr>
          <w:lang w:val="hi_IN" w:bidi="hi_IN"/>
        </w:rPr>
      </w:r>
      <w:r>
        <w:rPr>
          <w:lang w:val="hi_IN" w:bidi="hi_IN"/>
        </w:rPr>
        <w:t>राजा गुस्सा हो जाता है और वह हत्यारों को नष्ट करने और उनके शहर को जलाने के लिए अपनी सेना भेजता है। फिर वह दोबारा लोगों को बुलाने के लिए दासों को भेजता है, लेकिन इस बार वह कहता है कि पहले वाले मेहमान इस भोज में आने के लायक नहीं थे, या इस सम्मान के हकदार नहीं थे। वह उन्हें कहता है कि वे “सड़कों के चौराहों” पर जाएँ, जहाँ दो सड़कें एक-दूसरे से मिलती हैं, और जो कोई भी वहाँ मिले, उसे विवाह में आमंत्रित करें। वह उन्हें नगर के उस स्थान पर भेज रहा है, जहाँ बहुत से लोगों के मिलने की सबसे अधिक संभावना है। गुलाम वही करते हैं जो राजा कहता है। वे जिनसे भी मिलते हैं, “बुरे और अच्छे,” सभी को आमंत्रित करते हैं, और विवाह का घर मेहमानों से भर जाता है।</w:t>
      </w:r>
    </w:p>
    <w:p>
      <w:pPr/>
      <w:r>
        <w:rPr>
          <w:lang w:val="hi_IN" w:bidi="hi_IN"/>
        </w:rPr>
      </w:r>
      <w:r>
        <w:rPr>
          <w:lang w:val="hi_IN" w:bidi="hi_IN"/>
        </w:rPr>
        <w:t xml:space="preserve">जब राजा मेहमानों को देखने के लिए अंदर आता है, जैसा कि एक अच्छा मेजबान करता है, तो वह एक ऐसे व्यक्ति को देखता है जिसने </w:t>
      </w:r>
      <w:r>
        <w:rPr>
          <w:b/>
          <w:lang w:val="hi_IN" w:bidi="hi_IN"/>
        </w:rPr>
        <w:t>विवाह का वस्त्र</w:t>
      </w:r>
      <w:r>
        <w:rPr>
          <w:lang w:val="hi_IN" w:bidi="hi_IN"/>
        </w:rPr>
        <w:t xml:space="preserve"> नहीं पहने हैं, अर्थात् उस तरह के कपड़े जो विवाह में आने वाले किसी व्यक्ति के लिए उपयुक्त माना जाता था। इसका मतलब यह नहीं है कि वे महंगे या असामान्य कपड़े थे। आम लोगों के पास ज़रूर सही कपड़े होंगे। बिना ऐसे वस्त्र पहने विवाह में आना अत्यंत अनादरपूर्ण माना जाएगा।</w:t>
      </w:r>
    </w:p>
    <w:p>
      <w:pPr/>
      <w:r>
        <w:rPr>
          <w:lang w:val="hi_IN" w:bidi="hi_IN"/>
        </w:rPr>
      </w:r>
      <w:r>
        <w:rPr>
          <w:lang w:val="hi_IN" w:bidi="hi_IN"/>
        </w:rPr>
        <w:t>राजा इस व्यक्ति को “मित्र” या “साथी” कहकर संबोधित करता है, यह शब्द किसी दूसरे व्यक्ति से प्यार से बात करते समय इस्तेमाल होता था। राजा पूछता है, "तू विवाह का वस्त्र पहने बिना यहाँ कैसे आ गया?" राजा वास्तव में यह नहीं पूछ रहा है कि वह व्यक्ति कैसे अंदर आया। बल्कि यह कह रहा है कि जिस प्रकार के वस्त्र वह पहने हुए है, उस रूप में यहाँ उपस्थित होना उचित नहीं है। वह व्यक्ति निशब्द है; उसके पास राजा को देने के लिए कोई बहाना नहीं है।</w:t>
      </w:r>
    </w:p>
    <w:p>
      <w:pPr/>
      <w:r>
        <w:rPr>
          <w:lang w:val="hi_IN" w:bidi="hi_IN"/>
        </w:rPr>
      </w:r>
      <w:r>
        <w:rPr>
          <w:lang w:val="hi_IN" w:bidi="hi_IN"/>
        </w:rPr>
        <w:t xml:space="preserve">फिर राजा अपने </w:t>
      </w:r>
      <w:r>
        <w:rPr>
          <w:b/>
          <w:lang w:val="hi_IN" w:bidi="hi_IN"/>
        </w:rPr>
        <w:t>सेवकों</w:t>
      </w:r>
      <w:r>
        <w:rPr>
          <w:lang w:val="hi_IN" w:bidi="hi_IN"/>
        </w:rPr>
        <w:t xml:space="preserve"> या दासों से बात करता है। इसका अर्थ यह भी हो सकता है कि ये वही सेवक हैं, जिनका उल्लेख इस दृष्टांत में पहले किया गया है। या, चूंकि यहाँ एक अलग शब्द का उपयोग किया गया है, इसलिए इसका अर्थ घर के दास भी हो सकता है, यानी वे लोग जो मेहमानों को भोजन परोस रहे हैं। राजा ने उन्हें आज्ञा दी कि वे उस व्यक्ति के हाथ और पैर बाँधकर उसे बाहर फेंक दें। इसका मतलब यह नहीं है कि उन्होंने सचमुच उस व्यक्ति को उठाकर फेंक दिया। "बाहर फेंक" शब्द का अर्थ "बाहर निकालना," या "बाहर भेजना" या "बाहर फेंकना" भी हो सकता है। राजा कहता है कि उस व्यक्ति को "अंधियारे में डाल दो, वहाँ रोना, और दाँत पीसना होगा," या "वहाँ लोग रोएँगे और दाँत पीसेंगे।" यह एक सामान्य वाक्यांश है जो यीशु उन लोगों का उल्लेख करने के लिए दृष्टान्तों में उपयोग करता है जो परमेश्वर के राज्य में प्रवेश नहीं करेंगे। यह नरक में दर्द सह रहे लोगों का वर्णन करता है। “दाँत पीसना” का अर्थ है दर्द या बहुत दुःख में दाँतों को आपस में पीसना। यहाँ उसी वाक्यांश का उपयोग करें जो आपने अन्य भागों में उपयोग किया है जहाँ यीशु ने इस अभिव्यक्ति का उपयोग किया है।</w:t>
      </w:r>
    </w:p>
    <w:p>
      <w:pPr/>
      <w:r>
        <w:rPr>
          <w:lang w:val="hi_IN" w:bidi="hi_IN"/>
        </w:rPr>
      </w:r>
      <w:r>
        <w:rPr>
          <w:lang w:val="hi_IN" w:bidi="hi_IN"/>
        </w:rPr>
        <w:t>फिर यीशु इस दृष्टान्त को यह कहकर समाप्त करता है, "बुलाए हुए तो बहुत है परन्तु चुने हुए थोड़े हैं।" परमेश्वर सभी को अपने राज्य में आमंत्रित करता है। लेकिन बहुत से लोग राज्य में नहीं जा पाते, जैसे कि विवाह में आए पहले मेहमान जिन्होंने आने से मना कर दिया था या वह व्यक्ति जो आया तो था लेकिन सही तरीके से नहीं आया था। जो लोग निमंत्रण को स्वीकार करते हैं उस पर खरे उतरते हैं, वे ही परमेश्वर के सच्चे चुने हुए लोग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22:15–22</w:t>
      </w:r>
      <w:r>
        <w:rPr>
          <w:lang w:val="hi_IN" w:bidi="hi_IN"/>
        </w:rPr>
      </w:r>
    </w:p>
    <w:p>
      <w:pPr>
        <w:pStyle w:val="Heading3"/>
      </w:pPr>
      <w:r>
        <w:rPr>
          <w:lang w:val="hi_IN" w:bidi="hi_IN"/>
        </w:rPr>
        <w:t>सुने और मन में रखें</w:t>
      </w:r>
    </w:p>
    <w:p>
      <w:pPr/>
      <w:r>
        <w:rPr>
          <w:lang w:val="hi_IN" w:bidi="hi_IN"/>
        </w:rPr>
      </w:r>
      <w:r>
        <w:rPr>
          <w:lang w:val="hi_IN" w:bidi="hi_IN"/>
        </w:rPr>
        <w:t>मत्ती 22:15–22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भाग यरूशलेम में परमेश्वर के मंदिर के आंगन में धार्मिक अगुवों से यीशु की बातचीत की कहानी को आगे बढ़ाता है। इस कहानी के कुछ दिनों बाद, धार्मिक अगुवे यीशु को गिरफ्तार कर लेंगे और उसे मार डालेंगे। यीशु ने अभी-अभी तीन दृष्टान्त बताया है जो दिखाते हैं कि कैसे फरीसी परमेश्वर और उसके भविष्यद्वक्ताओं की बात सुनने में असफल हो रहे हैं, भले ही उन्हें लगता है कि वे किसी और से बेहतर परमेश्वर की आज्ञा मानते हैं।</w:t>
      </w:r>
    </w:p>
    <w:p>
      <w:pPr/>
      <w:r>
        <w:rPr>
          <w:lang w:val="hi_IN" w:bidi="hi_IN"/>
        </w:rPr>
      </w:r>
      <w:r>
        <w:rPr>
          <w:lang w:val="hi_IN" w:bidi="hi_IN"/>
        </w:rPr>
        <w:t>यह कहानी तीन नई घटनाओं के एक और क्रम की शुरुआत करती है: अलग-अलग समूह के धार्मिक अगुवे यीशु के पास आकर कठिन प्रश्न पूछेंगे ताकि उसे ऐसा कुछ कहने के लिए उकसाएँ जो उसे मुसीबत में डाल दे। यीशु इन सवालों के जो जवाब देगा, उनसे न सिर्फ़ यह पता चलेगा कि वह कितना बुद्धिमान है, बल्कि यह भी पता चलेगा कि उसके लिए कोई भी सवाल बहुत कठिन नहीं है। बल्कि वे यीशु के अनुयायियों के लिए अत्यंत महत्वपूर्ण शिक्षाएँ भी प्रदान करते हैं।</w:t>
      </w:r>
    </w:p>
    <w:p>
      <w:pPr/>
      <w:r>
        <w:rPr>
          <w:lang w:val="hi_IN" w:bidi="hi_IN"/>
        </w:rPr>
      </w:r>
      <w:r>
        <w:rPr>
          <w:lang w:val="hi_IN" w:bidi="hi_IN"/>
        </w:rPr>
        <w:t>इस भाग में, यीशु को चुनौती देने वाला पहला समूह फरीसियों का है, जिनके साथ हेरोदेस के समर्थक भी आते हैं। ये दो समूह के लोग बहुत अलग थे। फरीसी सबसे ज़्यादा इस बात को लेकर फिक्र करते थे कि वे परमेश्वर के किसी भी व्यवस्था को न तोड़ें। वे परमेश्वर के सामने सही होना चाहते थे कि उन्होंने अपने आप को परमेश्वर के सामने और अधिक स्वीकार्य बनाने के लिए कई नियम जोड़ दिए। हेरोदेस के समर्थक बहुत अलग थे। वे पवित्र और परमेश्वर के लिए स्वीकार्य होने के बारे में फिक्र नहीं करते थे। वे ऐसे लोग थे जो हेरोदेस के वफादार रहकर सत्ता और प्रभाव पाना चाहते थे, जो उस समय इस्राएल के कुछ हिस्सों का शासक था। वह रोमी सम्राट कैसर के अधिकार के तहत शासन करता था। हेरोदेस ने बहुत ही अपवित्र जीवन जिया।</w:t>
      </w:r>
    </w:p>
    <w:p>
      <w:pPr/>
      <w:r>
        <w:rPr>
          <w:lang w:val="hi_IN" w:bidi="hi_IN"/>
        </w:rPr>
      </w:r>
      <w:r>
        <w:rPr>
          <w:lang w:val="hi_IN" w:bidi="hi_IN"/>
        </w:rPr>
        <w:t>इन दो अलग-अलग समूहों के लोगों में एक बात समान थी। वे दोनों यीशु से डरते थे और इस बात से कि लोग उससे कितना प्रेम करते थे। वे उसे गिरफ्तार करके मार डालना चाहते थे। इसलिए वे एक साथ मिलकर ऐसा सवाल ढूंढने लगे जिससे वह व्यवस्था के खिलाफ कुछ कहने पर मजबूर हो जाए।</w:t>
      </w:r>
    </w:p>
    <w:p>
      <w:pPr/>
      <w:r>
        <w:rPr>
          <w:lang w:val="hi_IN" w:bidi="hi_IN"/>
        </w:rPr>
      </w:r>
      <w:r>
        <w:rPr>
          <w:lang w:val="hi_IN" w:bidi="hi_IN"/>
        </w:rPr>
        <w:t>फरीसियों के चेले और हेरोदेस के समर्थकों ने यीशु से एक ऐसा सवाल पूछा जिस पर उस समय लोग बहुत बहस करते थे। लेकिन सवाल पूछने से पहले, वे यीशु की तारीफ़ करते हैं। वे कहते हैं कि वह हमेशा सच बोलता है और किसी भी समूह को खुश करने की कोशिश नहीं करता है। उन्हें शायद उम्मीद थी कि ये अच्छे शब्द उसे कुछ साहसी कहने के लिए उकसा देंगे जिससे वह खतरे में पड़ जाए। फिर वे उससे अपना प्रश्न पूछते हैं: "क्या कैसर को कर देना सही है या नहीं?"</w:t>
      </w:r>
    </w:p>
    <w:p>
      <w:pPr/>
      <w:r>
        <w:rPr>
          <w:lang w:val="hi_IN" w:bidi="hi_IN"/>
        </w:rPr>
      </w:r>
      <w:r>
        <w:rPr>
          <w:lang w:val="hi_IN" w:bidi="hi_IN"/>
        </w:rPr>
        <w:t>इस समय के लगभग 15 साल पहले रोमी सरकार ने इस्राएल की यहूदी भूमि पर पूरा नियंत्रण ले लिया था और यहूदी लोगों को रोम के राजा या कैसर को कर का भुगतान करने को विवश किया था। इसका अर्थ यह था कि लोगों को रोमी राजा के अधिकारियों को एक निश्चित राशि देनी होगी, और उस पैसे का उपयोग राजा की सरकार के लिए किया जाएगा। बहुत से यहूदी लोगों का मानना था कि कर देना गलत है जो कैसर के बुरे शासन का समर्थन करता था, क्योंकि कैसर न तो परमेश्वर की आज्ञा मानता था और न ही उसके नियमों का पालन करता था। उन्हें कर देने के लिए इस्तेमाल होने वाले सिक्के भी पसंद नहीं थे, क्योंकि उन सिक्कों पर राजा की तस्वीर होती थी, जो कहता था कि वह देवता है। कुछ विद्रोहियों ने कर देने से इनकार कर दिया, क्योंकि उनके विश्वास में कर देना परमेश्वर का अपमान था।</w:t>
      </w:r>
    </w:p>
    <w:p>
      <w:pPr/>
      <w:r>
        <w:rPr>
          <w:lang w:val="hi_IN" w:bidi="hi_IN"/>
        </w:rPr>
      </w:r>
      <w:r>
        <w:rPr>
          <w:lang w:val="hi_IN" w:bidi="hi_IN"/>
        </w:rPr>
        <w:t>फरीसियों ने सोचा कि यह सवाल यीशु को मुसीबत में डालने का एक बढ़िया तरीका होगा, चाहे वह हाँ में जवाब दें या नहीं में। अगर यीशु कहते हैं कि हाँ, उन्हें कर देना चाहिए, तो वह यहूदी लोगों की दृष्टि में दोषी ठहरते। अगर यीशु कहता है की नहीं, उन्हें कर नहीं देना चाहिए, तो वह रोमी सरकार का अपराधी बन जाता। लूका का सुसमाचार बताता है कि फरीसियों ने यह योजना बनाई थी कि यदि यीशु कहता है कि लोगों को कर नहीं देना चाहिए, तो वे रोमी लोगों के पास उनकी शिकायत कर देंगे।</w:t>
      </w:r>
    </w:p>
    <w:p>
      <w:pPr/>
      <w:r>
        <w:rPr>
          <w:lang w:val="hi_IN" w:bidi="hi_IN"/>
        </w:rPr>
      </w:r>
      <w:r>
        <w:rPr>
          <w:lang w:val="hi_IN" w:bidi="hi_IN"/>
        </w:rPr>
        <w:t>रुकें और अपने समूह के साथ इस प्रश्न पर चर्चा करें: आपके क्षेत्र में कौन से ऐसे काम हैं जो अधिकारी चाहते हैं कि लोग करें, लेकिन मसीहियों को लगता है कि वे गलत हैं?</w:t>
      </w:r>
    </w:p>
    <w:p>
      <w:pPr/>
      <w:r>
        <w:rPr>
          <w:lang w:val="hi_IN" w:bidi="hi_IN"/>
        </w:rPr>
      </w:r>
      <w:r>
        <w:rPr>
          <w:lang w:val="hi_IN" w:bidi="hi_IN"/>
        </w:rPr>
        <w:t>यीशु तुरन्त जान जाता है कि फरीसी क्या योजना बना रहे हैं, और वह पूरी भीड़ के सामने ऐसा कहता है। यीशु उनसे पूछता है कि वे उसे फँसाने की कोशिश क्यों कर रहे हैं। वह उन्हें कहता है, "हे कपटियों!" कपटी एक ऐसा शब्द है जिसका अर्थ है "अभिनेता", ऐसा व्यक्ति जो सच नहीं बोल रहा होता। कपटी एक बात कहता है, लेकिन वास्तव में वह कुछ और ही सोच रहा होता है। इस सवाल का उत्तर देने से पहले, यीशु फरीसियों के चेलों और हेरोदेस के समर्थकों से कहता है कि वे उसे उस सिक्के को दिखाएँ जो कर देने के लिए इस्तेमाल किया जाएगा।</w:t>
      </w:r>
    </w:p>
    <w:p>
      <w:pPr/>
      <w:r>
        <w:rPr>
          <w:lang w:val="hi_IN" w:bidi="hi_IN"/>
        </w:rPr>
      </w:r>
      <w:r>
        <w:rPr>
          <w:lang w:val="hi_IN" w:bidi="hi_IN"/>
        </w:rPr>
        <w:t>कोई एक यीशु को कर देने का सिक्का दिखाता है। उस सिक्के पर रोमी राजा की तस्वीर होती है।</w:t>
      </w:r>
    </w:p>
    <w:p>
      <w:pPr/>
      <w:r>
        <w:rPr>
          <w:lang w:val="hi_IN" w:bidi="hi_IN"/>
        </w:rPr>
      </w:r>
      <w:r>
        <w:rPr>
          <w:lang w:val="hi_IN" w:bidi="hi_IN"/>
        </w:rPr>
        <w:t>समूह को पहली शताब्दी के एक दीनार की तस्वीर दिखाएँ।</w:t>
      </w:r>
    </w:p>
    <w:p>
      <w:pPr/>
      <w:r>
        <w:rPr>
          <w:lang w:val="hi_IN" w:bidi="hi_IN"/>
        </w:rPr>
      </w:r>
      <w:r>
        <w:rPr>
          <w:lang w:val="hi_IN" w:bidi="hi_IN"/>
        </w:rPr>
        <w:t>यीशु पूछता है, "यह चित्र किसका है?" वे उससे कहते हैं कि यह राजा का है। फिर यीशु अपना उत्तर देता है: "इसलिए जो राजा का है, उसे राजा को दो, और जो परमेश्वर का है, उसे परमेश्वर को दो।" दूसरे शब्दों में, यीशु कह रहा है कि इंसानी सरकार की बात मानना मुमकिन है, भले ही वह सरकार परमेश्वर के नियमों पर आधारित न हो, और परमेश्वर की बात मानना भी मुमकिन है। यह लोगों के लिए एक बहुत नया विचार था। "जो परमेश्वर का है, उसे परमेश्वर को दो" शब्द हमें उस दृष्टान्त की याद दिलाता है जो यीशु ने उन लोगों के बारे में बताया था जिन्होंने एक अंगूर का बाग किराए पर लिया और फिर किराया चुकाने, यानी "वापस देने" से इनकार कर दिया। ऐसा लगता है कि वह फरीसियों से कह रहा है कि वे परमेश्वर को वह नहीं दे रहे हैं जो वह वास्तव में चाहता है और जिसका वह हकदार है। पिछले भागों में जब यीशु धार्मिक अगुवों से बात कर रहा था, तब वह उन्हें बता रहा था कि उन्हें यूहन्ना बपतिस्मा देने वाले के संदेश को सुनकर पश्चाताप करना चाहिए था, या परमेश्वर की ओर लौटना चाहिए था। तो ऐसा हो सकता है कि वह यहाँ उसी विचार पर लौट रहा हो। परमेश्वर के साथ सही रिश्ता बनाने के लिए, लोगों को अपने पापों से दूर होना होगा। परमेश्वर सिर्फ़ लोगों के पैसे ही नहीं, बल्कि उनके दिल और पूरे इंसान का भी हकदार है।</w:t>
      </w:r>
    </w:p>
    <w:p>
      <w:pPr/>
      <w:r>
        <w:rPr>
          <w:lang w:val="hi_IN" w:bidi="hi_IN"/>
        </w:rPr>
      </w:r>
      <w:r>
        <w:rPr>
          <w:lang w:val="hi_IN" w:bidi="hi_IN"/>
        </w:rPr>
        <w:t>यह भाग यह कहकर समाप्त होता है कि जिन लोगों ने यह प्रश्न पूछा था वे यीशु के उत्तर से चकित हो गए। उन्हें उम्मीद नहीं थी कि वह ऐसा कुछ कहेगा। उन्होंने सोचा कि वे निश्चित रूप से उसे फँसाने का कोई तरीका ढूँढ लेंगे, लेकिन वह उस जाल में नहीं फँसा। इसलिए वे चले जाते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कल्पना करने में समूह की मदद करे।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फरीसियों के समूह के कुछ सदस्य यीशु को फँसाने का तरीका खोजने के लिए एक बैठक करते हैं।</w:t>
      </w:r>
    </w:p>
    <w:p>
      <w:pPr/>
      <w:r>
        <w:rPr>
          <w:lang w:val="hi_IN" w:bidi="hi_IN"/>
        </w:rPr>
      </w:r>
      <w:r>
        <w:rPr>
          <w:b/>
          <w:lang w:val="hi_IN" w:bidi="hi_IN"/>
        </w:rPr>
        <w:t>दूसरा दृश्य:</w:t>
      </w:r>
      <w:r>
        <w:rPr>
          <w:lang w:val="hi_IN" w:bidi="hi_IN"/>
        </w:rPr>
        <w:t xml:space="preserve"> फरीसी जो एक साथ इकट्ठा हुए थे, उन्होंने अपने कुछ शिष्यों को, हेरोदेस के कुछ समर्थकों के साथ, यीशु से बात करने के लिए भेजा। शिष्यों ने और हेरोदेस के समर्थकों ने यीशु से पूछा कि क्या रोमी सम्राट को कर देना सही है या नहीं।</w:t>
      </w:r>
    </w:p>
    <w:p>
      <w:pPr/>
      <w:r>
        <w:rPr>
          <w:lang w:val="hi_IN" w:bidi="hi_IN"/>
        </w:rPr>
      </w:r>
      <w:r>
        <w:rPr>
          <w:b/>
          <w:lang w:val="hi_IN" w:bidi="hi_IN"/>
        </w:rPr>
        <w:t>तीसरा दृश्य:</w:t>
      </w:r>
      <w:r>
        <w:rPr>
          <w:lang w:val="hi_IN" w:bidi="hi_IN"/>
        </w:rPr>
        <w:t xml:space="preserve"> यीशु कर चुकाने में इस्तेमाल होने वाले सिक्कों में से एक को देखने के लिए कहता है। वह उनसे कहता है कि जो चीज़ें रोमी सम्राट की हैं, उन्हें सम्राट को दो, और जो चीज़ें परमेश्वर की हैं, उन्हें परमेश्वर को दो।</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फरीसी</w:t>
      </w:r>
    </w:p>
    <w:p>
      <w:pPr>
        <w:pStyle w:val="ListBullet"/>
        <w:spacing w:line="240" w:lineRule="auto"/>
        <w:ind w:left="720"/>
      </w:pPr>
      <w:r>
        <w:rPr>
          <w:lang w:val="hi_IN" w:bidi="hi_IN"/>
        </w:rPr>
      </w:r>
      <w:r>
        <w:rPr>
          <w:lang w:val="hi_IN" w:bidi="hi_IN"/>
        </w:rPr>
        <w:t>फरीसियों के कुछ शिष्य</w:t>
      </w:r>
    </w:p>
    <w:p>
      <w:pPr>
        <w:pStyle w:val="ListBullet"/>
        <w:spacing w:line="240" w:lineRule="auto"/>
        <w:ind w:left="720"/>
      </w:pPr>
      <w:r>
        <w:rPr>
          <w:lang w:val="hi_IN" w:bidi="hi_IN"/>
        </w:rPr>
      </w:r>
      <w:r>
        <w:rPr>
          <w:lang w:val="hi_IN" w:bidi="hi_IN"/>
        </w:rPr>
        <w:t>राजा हेरोदेस के समर्थक</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मन्दिर में लोगों की भीड़</w:t>
      </w:r>
    </w:p>
    <w:p>
      <w:pPr>
        <w:pStyle w:val="ListBullet"/>
        <w:spacing w:line="240" w:lineRule="auto"/>
        <w:ind w:left="720"/>
      </w:pPr>
      <w:r>
        <w:rPr>
          <w:lang w:val="hi_IN" w:bidi="hi_IN"/>
        </w:rPr>
      </w:r>
      <w:r>
        <w:rPr>
          <w:lang w:val="hi_IN" w:bidi="hi_IN"/>
        </w:rPr>
        <w:t>यीशु के चेले (हम मान सकते हैं कि वे अभी भी वहाँ हैं, हालाँकि यह भाग विशेष रूप से उनके बारे में बात नहीं करता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लेकिन ध्यान दें कि इस कहानी की शुरुआत में, कुछ फरीसी अकेले में (यीशु और मंदिर में भीड़ से दूर) मिलते हैं और यीशु को फंसाने का तरीका सोचते हैं। उनका लक्ष्य यीशु को गिरफ्तार करने और मारने का बहाना बनाना है।</w:t>
      </w:r>
    </w:p>
    <w:p>
      <w:pPr/>
      <w:r>
        <w:rPr>
          <w:lang w:val="hi_IN" w:bidi="hi_IN"/>
        </w:rPr>
      </w:r>
      <w:r>
        <w:rPr>
          <w:lang w:val="hi_IN" w:bidi="hi_IN"/>
        </w:rPr>
        <w:t>जो फरीसी यह योजना बना रहे हैं वे लोगों के एक और समूह को यीशु के पास भेजते हैं, जिन्हें "उनके चेले" कहा जाता है। फरीसियों के शिष्य शायद जवान लोग होंगे जो पुराने फरीसियों से पवित्रशास्त्र और फरीसी जीवन जीने के तरीके के बारे में सीख रहे होंगे। उन्होंने राजा हेरोदेस के कुछ समर्थकों को भी भेजा, और लोगों के दोनों समूह एक साथ यीशु के पास आए।</w:t>
      </w:r>
    </w:p>
    <w:p>
      <w:pPr/>
      <w:r>
        <w:rPr>
          <w:lang w:val="hi_IN" w:bidi="hi_IN"/>
        </w:rPr>
      </w:r>
      <w:r>
        <w:rPr>
          <w:lang w:val="hi_IN" w:bidi="hi_IN"/>
        </w:rPr>
        <w:t>मत्ती द्वारा बताई गई पिछली कहानियों से, हम यह मान सकते हैं कि यीशु अभी भी मन्दिर के आंगन में है, वह क्षेत्र जहाँ स्त्रियों और विदेशियों सहित सभी लोगों को आने की अनुमति थी। मंदिर में बहुत भीड़ रही होगी, और बहुत से लोग यीशु और धार्मिक अगुवों की बातें सुन रहे होंगे।</w:t>
      </w:r>
    </w:p>
    <w:p>
      <w:pPr/>
      <w:r>
        <w:rPr>
          <w:lang w:val="hi_IN" w:bidi="hi_IN"/>
        </w:rPr>
      </w:r>
      <w:r>
        <w:rPr>
          <w:lang w:val="hi_IN" w:bidi="hi_IN"/>
        </w:rPr>
        <w:t>लोगों के दो समूह, एक जो रोमी सरकार के प्रति वफादार था और दूसरा जो उससे नफरत करता था, एक साथ यीशु के पास आते हैं। वे उसे "गुरु" कहते हैं, जो सम्मान की उपाधि है, और फिर उसके बारे में कई अच्छी बातें कहते हैं। "हम जानते हैं, कि तू कितने सच्चा है। तू परमेश्वर का मार्ग सच्चाई से सिखाता है। तू निष्पक्ष है और किसी का पक्ष नहीं लेता।" फिर वे उससे पूछते हैं कि वह उन्हें बताए कि वह इस बहुत कठिन प्रश्न के बारे में क्या सोचता है: "क्या कैसर को कर देना सही है या नहीं?"</w:t>
      </w:r>
    </w:p>
    <w:p>
      <w:pPr/>
      <w:r>
        <w:rPr>
          <w:lang w:val="hi_IN" w:bidi="hi_IN"/>
        </w:rPr>
      </w:r>
      <w:r>
        <w:rPr>
          <w:lang w:val="hi_IN" w:bidi="hi_IN"/>
        </w:rPr>
        <w:t>यीशु का उत्तर दिखाता है कि वह उनकी उम्मीद से बहुत अधिक बुद्धिमान है। उन्होंने झूठ बोला जब उन्होंने कहा कि वे जानते हैं कि वह सच्चा है, क्योंकि वे कुछ ऐसा कह रहे थे जिस पर उन्हें सच में विश्वास नहीं था। अब यीशु सच बताता है, और वह उन्हें झूठा कहता है। "हे कपटियों! तुम मुझे क्यों फँसाने की कोशिश कर रहे हो?" फिर वह कुछ ऐसा करता है जिसकी उन्हें उम्मीद नहीं थी। वह उनसे कहता है कि वे उसे एक सिक्का दिखाएँ जिसका इस्तेमाल कैसर को कर देने के लिए किया जाएगा। सिक्के को एक दीनार कहा जाता था। किसी ने यीशु को इनमें से एक चांदी का सिक्का दिया, और यीशु ने उनसे पूछा, "इस सिक्के पर किसकी तस्वीर और नाम है?" वे कहते हैं, "कैसर का।" सिक्के पर मुद्रित तस्वीर और नाम दिखाते हैं कि यह कैसर था जिसने सिक्का बनाया था। यीशु लोगों से कहता है, "इसलिए जो चीजें कैसर की हैं, उसे कैसर को दो, और जो चीजें परमेश्वर की हैं, उसे परमेश्वर को दो।"</w:t>
      </w:r>
    </w:p>
    <w:p>
      <w:pPr/>
      <w:r>
        <w:rPr>
          <w:lang w:val="hi_IN" w:bidi="hi_IN"/>
        </w:rPr>
      </w:r>
      <w:r>
        <w:rPr>
          <w:lang w:val="hi_IN" w:bidi="hi_IN"/>
        </w:rPr>
        <w:t>वे लोग जो यीशु से प्रश्न पूछने आए थे उसके उत्तर पर पूरी तरह आश्चर्यचकित हो गए, और उनके पास कहने को कुछ और नहीं बचा। इसलिए वे चले जाते हैं। शायद वे उन फरीसियों के पास वापस जाएँ जिन्होंने उन्हें प्रश्न पूछने के लिए भेजा था, और वे फरीसियों को बता सकते हैं कि यीशु ने क्या कहा।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फरीसी</w:t>
      </w:r>
    </w:p>
    <w:p>
      <w:pPr>
        <w:pStyle w:val="ListBullet"/>
        <w:spacing w:line="240" w:lineRule="auto"/>
        <w:ind w:left="720"/>
      </w:pPr>
      <w:r>
        <w:rPr>
          <w:lang w:val="hi_IN" w:bidi="hi_IN"/>
        </w:rPr>
      </w:r>
      <w:r>
        <w:rPr>
          <w:lang w:val="hi_IN" w:bidi="hi_IN"/>
        </w:rPr>
        <w:t>फरीसियों के कुछ शिष्य</w:t>
      </w:r>
    </w:p>
    <w:p>
      <w:pPr>
        <w:pStyle w:val="ListBullet"/>
        <w:spacing w:line="240" w:lineRule="auto"/>
        <w:ind w:left="720"/>
      </w:pPr>
      <w:r>
        <w:rPr>
          <w:lang w:val="hi_IN" w:bidi="hi_IN"/>
        </w:rPr>
      </w:r>
      <w:r>
        <w:rPr>
          <w:lang w:val="hi_IN" w:bidi="hi_IN"/>
        </w:rPr>
        <w:t>राजा हेरोदेस के समर्थक</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मन्दिर में लोगों की भीड़</w:t>
      </w:r>
    </w:p>
    <w:p>
      <w:pPr>
        <w:pStyle w:val="ListBullet"/>
        <w:spacing w:line="240" w:lineRule="auto"/>
        <w:ind w:left="720"/>
      </w:pPr>
      <w:r>
        <w:rPr>
          <w:lang w:val="hi_IN" w:bidi="hi_IN"/>
        </w:rPr>
      </w:r>
      <w:r>
        <w:rPr>
          <w:lang w:val="hi_IN" w:bidi="hi_IN"/>
        </w:rPr>
        <w:t>यीशु के चेले (हम मान सकते हैं कि वे अभी भी वहाँ हैं, हालाँकि यह भाग विशेष रूप से उनके बारे में बात नहीं करता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पड़ावों पर रोकें।</w:t>
      </w:r>
    </w:p>
    <w:p>
      <w:pPr/>
      <w:r>
        <w:rPr>
          <w:lang w:val="hi_IN" w:bidi="hi_IN"/>
        </w:rPr>
      </w:r>
      <w:r>
        <w:rPr>
          <w:lang w:val="hi_IN" w:bidi="hi_IN"/>
        </w:rPr>
        <w:t>जब समूह पहली बार कहानी का अभिनय करे, तो संवाद, प्रबाह,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पड़ावों पर रोक दें। कहानी की शुरुआत तब होती है जब फरीसियों का एक समूह इस बात पर विचार करने के लिए इकट्ठा होता है कि वे यीशु को कैसे फँसा सकते हैं। वे उसे गिरफ्तार करने का कोई कारण ढूंढना चाहते हैं। वे एक योजना बनाते हैं और फिर अपने कुछ चेलों को, साथ ही शासक हेरोदेस के कुछ समर्थकों को, यीशु के पास एक कठिन प्रश्न पूछने के लिए भेजते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फरीसियों की भूमिका निभाने वाले कलाकारों से पूछें, "आप कैसा महसूस कर रहे हैं?" आप ऐसी बातें सुन सकते हैं, जैसे, "हम जलन महसूस कर रहे हैं," या "हम यीशु से चिढ़े हुए हैं," या "हम खुश हैं कि आखिरकार हमें यीशु से छुटकारा पाने का तरीका मिल गया।"</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फरीसी चेले और हेरोदेस के समर्थक मंदिर के आंगन में यीशु के पास पहुँचते हैं। वे उसके बारे में बहुत-सी अच्छी बातें कहकर शुरुआत करते हैं। वे आदर के साथ उसे "गुरु" कहते हैं और कहते हैं, "हम जानते हैं कि तू सच्चा है। तू परमेश्वर की इच्छा के बारे में सत्य सिखाता है कि लोगों को क्या करना चाहिए। और तू हर किसी के साथ समान आदर से बर्ताव करता है, चाहे वे कोई भी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फरीसी चेलों और हेरोदेस के समर्थकों की भूमिका निभाने वाले कलाकारों से पूछें, "आप कैसा महसूस कर रहे हैं?" आप ऐसे उत्तर सुन सकते हैं, जैसे, "मुझे खुशी हो रही है कि हमें यीशु को धोखा देने का इतना अच्छा तरीका मिल गया,” या “मुझे बुरा लग रहा है कि हम वास्तव में सत्य नहीं बोल रहे।"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फरीसी चेले और हेरोदेस के समर्थक अब कठिन प्रश्न पूछते हैं: "हमें बता कि तू क्या सोचता है: क्या हमें कैसर को कर देना चाहिए या नहीं?"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मंदिर में भीड़ के किरदार निभा रहे कलाकारों से पूछें, "आप कैसा महसूस कर रहे हैं?" आप ऐसी बातें सुन सकते हैं, "मैं चिंतित हूँ—यीशु कैसे उत्तर देगा?" या "मुझे खुशी है कि मुझे इस प्रश्न का उत्तर नहीं देना पड़ रहा," या "मुझे गुस्सा आ रहा है कि वे यीशु को फँसाने की कोशिश कर रहे हैं।"</w:t>
      </w:r>
    </w:p>
    <w:p>
      <w:pPr>
        <w:pStyle w:val="ListBullet"/>
        <w:spacing w:line="240" w:lineRule="auto"/>
        <w:ind w:left="720"/>
      </w:pPr>
      <w:r>
        <w:rPr>
          <w:lang w:val="hi_IN" w:bidi="hi_IN"/>
        </w:rPr>
      </w:r>
      <w:r>
        <w:rPr>
          <w:lang w:val="hi_IN" w:bidi="hi_IN"/>
        </w:rPr>
        <w:t>यीशु का पात्र निभाने वाले अभिनेता से पूछें, "आप कैसा महसूस कर रहे है?" आप ऐसे उत्तर सुन सकते हैं, "मुझे दुःख हो रहा है कि वे मुझे स्वीकार नहीं करते,” या “मुझे गुस्सा आ रहा है कि वे मुझे फँसाने की कोशिश कर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तुरंत समझ जाता है कि वे क्या करने की कोशिश कर रहे हैं, और वह ऐसा कहते भी हैं। वह कहता है, “हे कपटियों!” तुम मुझे क्यों फँसाने की कोशिश कर रहे हो?" फिर वह उनसे कहता है कि वे उसे एक सिक्का दिखाएँ जिसका इस्तेमाल कैसर को कर देने के लिए किया जाएगा। कोई एक चांदी का सिक्का लाता है और उसे यीशु को दे देता है। यीशु सिक्का ऊपर उठाता है और प्रश्न पूछने वालों से पूछता है, "इस सिक्के पर किसकी तस्वीर और नाम अंकित है?" वे कहते हैं, "वे कैसर के हैं।" यीशु उनसे कहता है, "इसलिए जो चीजें कैसर की हैं, उसे कैसर को दो, और जो चीजें परमेश्वर की हैं, उसे परमेश्वर को 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मन्दिर में भीड़ के किरदार निभा रहे कलाकारों से पूछें, "अब आप कैसा महसूस कर रहे हैं?" आप ऐसी बातें सुन सकते हैं, "मुझे खुशी और राहत हो रही है," या "मैं यीशु की बुद्धिमत्ता से प्रभावित हूँ।"</w:t>
      </w:r>
    </w:p>
    <w:p>
      <w:pPr>
        <w:pStyle w:val="ListBullet"/>
        <w:spacing w:line="240" w:lineRule="auto"/>
        <w:ind w:left="720"/>
      </w:pPr>
      <w:r>
        <w:rPr>
          <w:lang w:val="hi_IN" w:bidi="hi_IN"/>
        </w:rPr>
      </w:r>
      <w:r>
        <w:rPr>
          <w:lang w:val="hi_IN" w:bidi="hi_IN"/>
        </w:rPr>
        <w:t>फरीसी चेलों और हेरोदेस के समर्थकों की भूमिका निभाने वाले कलाकारों से पूछें, "आप कैसा महसूस कर रहे हैं?" आप ऐसी बातें सुन सकते हैं, "मुझे शर्मिंदगी हो रही है," "मुझे गुस्सा आ रहा है," या "मुझे आश्चर्य हो रहा है कि उसने उत्तर ढूँढ लिया।"</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और फरीसी चेलों और हेरोदेस के समर्थकों को बिना कुछ और कहे जाते हुए दिखाओ।</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कहानी की शुरुआत इस बात से होती है कि </w:t>
      </w:r>
      <w:r>
        <w:rPr>
          <w:b/>
          <w:lang w:val="hi_IN" w:bidi="hi_IN"/>
        </w:rPr>
        <w:t>फरीसी</w:t>
      </w:r>
      <w:r>
        <w:rPr>
          <w:lang w:val="hi_IN" w:bidi="hi_IN"/>
        </w:rPr>
        <w:t xml:space="preserve"> इकट्ठा होकर योजना बनाते हैं कि वे यीशु को कैसे फँसा सकते हैं। यह इस बात का अर्थ नहीं है कि फरीसी समूह के सभी लोग इस बैठक में थे। </w:t>
      </w:r>
      <w:r>
        <w:rPr>
          <w:b/>
          <w:lang w:val="hi_IN" w:bidi="hi_IN"/>
        </w:rPr>
        <w:t>फरीसी</w:t>
      </w:r>
      <w:r>
        <w:rPr>
          <w:lang w:val="hi_IN" w:bidi="hi_IN"/>
        </w:rPr>
        <w:t xml:space="preserve"> यहूदियों का एक समूह थे जो शुद्ध रहने के सैकड़ों नियमों का सावधानीपूर्वक पालन करके खुद को परमेश्वर के लिए स्वीकार्य बनाने की कोशिश करते थे। पूर्ण परिभाषा के लिए मुख्य शब्दावली देखें। "फरीसी" शब्द का अनुवाद करने के लिए उसी शब्द का उपयोग करें जिसका उपयोग आपने अन्य भागों में किया है।</w:t>
      </w:r>
    </w:p>
    <w:p>
      <w:pPr/>
      <w:r>
        <w:rPr>
          <w:lang w:val="hi_IN" w:bidi="hi_IN"/>
        </w:rPr>
      </w:r>
      <w:r>
        <w:rPr>
          <w:lang w:val="hi_IN" w:bidi="hi_IN"/>
        </w:rPr>
        <w:t xml:space="preserve">इस बैठक में मौजूद फरीसियों ने अपने कुछ </w:t>
      </w:r>
      <w:r>
        <w:rPr>
          <w:b/>
          <w:lang w:val="hi_IN" w:bidi="hi_IN"/>
        </w:rPr>
        <w:t>चेलों</w:t>
      </w:r>
      <w:r>
        <w:rPr>
          <w:lang w:val="hi_IN" w:bidi="hi_IN"/>
        </w:rPr>
        <w:t xml:space="preserve"> को और </w:t>
      </w:r>
      <w:r>
        <w:rPr>
          <w:b/>
          <w:lang w:val="hi_IN" w:bidi="hi_IN"/>
        </w:rPr>
        <w:t>हेरोदेस के कुछ समर्थकों</w:t>
      </w:r>
      <w:r>
        <w:rPr>
          <w:lang w:val="hi_IN" w:bidi="hi_IN"/>
        </w:rPr>
        <w:t xml:space="preserve"> को यीशु से प्रश्न पूछने के लिए भेजा। </w:t>
      </w:r>
      <w:r>
        <w:rPr>
          <w:b/>
          <w:lang w:val="hi_IN" w:bidi="hi_IN"/>
        </w:rPr>
        <w:t>चेले</w:t>
      </w:r>
      <w:r>
        <w:rPr>
          <w:lang w:val="hi_IN" w:bidi="hi_IN"/>
        </w:rPr>
        <w:t xml:space="preserve"> वे लोग थे जो धार्मिक गुरु का अनुसरण करते थे और उनसे सीखते थे। "फरीसियों के चेलो" का अनुवाद करने के लिए अपने अनुवाद में उसी शब्द का उपयोग करें जिसका उपयोग आपने अन्य भागों में किया है। हेरोदेस के समर्थक, जिन्हें कभी-कभी </w:t>
      </w:r>
      <w:r>
        <w:rPr>
          <w:b/>
          <w:lang w:val="hi_IN" w:bidi="hi_IN"/>
        </w:rPr>
        <w:t>हेरोदी</w:t>
      </w:r>
      <w:r>
        <w:rPr>
          <w:lang w:val="hi_IN" w:bidi="hi_IN"/>
        </w:rPr>
        <w:t xml:space="preserve"> कहते हैं, यहूदियों का एक समूह थे जो हेरोदेस के परिवार का समर्थन करते थे और रोम के प्रति वफादार थे।</w:t>
      </w:r>
    </w:p>
    <w:p>
      <w:pPr/>
      <w:r>
        <w:rPr>
          <w:lang w:val="hi_IN" w:bidi="hi_IN"/>
        </w:rPr>
      </w:r>
      <w:r>
        <w:rPr>
          <w:lang w:val="hi_IN" w:bidi="hi_IN"/>
        </w:rPr>
        <w:t>ये दो समूह के लोग यीशु के पास आते हैं और कहते हैं, "</w:t>
      </w:r>
      <w:r>
        <w:rPr>
          <w:b/>
          <w:lang w:val="hi_IN" w:bidi="hi_IN"/>
        </w:rPr>
        <w:t>गुरु</w:t>
      </w:r>
      <w:r>
        <w:rPr>
          <w:lang w:val="hi_IN" w:bidi="hi_IN"/>
        </w:rPr>
        <w:t>," जो वह शब्द है जिसका अर्थ है कोई ऐसा व्यक्ति जो परमेश्वर और विश्वास के बारे में सिखाता है। पूरी जानकारी के लिए मुख्य शब्दावली देखें, और उसी शब्द का उपयोग करें जिसका उपयोग आपने अन्य भागों में किया है जहाँ लोग यीशु को "गुरु" कहते हैं।</w:t>
      </w:r>
    </w:p>
    <w:p>
      <w:pPr/>
      <w:r>
        <w:rPr>
          <w:lang w:val="hi_IN" w:bidi="hi_IN"/>
        </w:rPr>
      </w:r>
      <w:r>
        <w:rPr>
          <w:lang w:val="hi_IN" w:bidi="hi_IN"/>
        </w:rPr>
        <w:t xml:space="preserve">फिर फरीसियों के चेले और हेरोदेस के समर्थक यीशु से पूछते हैं, "तू क्या सोचता है, क्या </w:t>
      </w:r>
      <w:r>
        <w:rPr>
          <w:b/>
          <w:lang w:val="hi_IN" w:bidi="hi_IN"/>
        </w:rPr>
        <w:t>कैसर</w:t>
      </w:r>
      <w:r>
        <w:rPr>
          <w:lang w:val="hi_IN" w:bidi="hi_IN"/>
        </w:rPr>
        <w:t xml:space="preserve"> को कर देना </w:t>
      </w:r>
      <w:r>
        <w:rPr>
          <w:b/>
          <w:lang w:val="hi_IN" w:bidi="hi_IN"/>
        </w:rPr>
        <w:t>उचित</w:t>
      </w:r>
      <w:r>
        <w:rPr>
          <w:lang w:val="hi_IN" w:bidi="hi_IN"/>
        </w:rPr>
        <w:t xml:space="preserve"> है या नहीं?" "उचित" शब्द का अनुवाद सही, ठीक या स्वीकार्य के रूप में भी किया जा सकता है। यह ऐसे काम को बताता है जिसे परमेश्वर ने अनुमति दी हो या मंजूरी दी हो। </w:t>
      </w:r>
      <w:r>
        <w:rPr>
          <w:b/>
          <w:lang w:val="hi_IN" w:bidi="hi_IN"/>
        </w:rPr>
        <w:t>कैसर</w:t>
      </w:r>
      <w:r>
        <w:rPr>
          <w:lang w:val="hi_IN" w:bidi="hi_IN"/>
        </w:rPr>
        <w:t xml:space="preserve"> रोमी साम्राज्य का सम्राट या राजा था, जो एक बड़ा देश था जिसमें कई देश और लोगों के समूह शामिल थे। पूरी जानकारी के लिए मुख्य शब्दावली देखें, और "कैसर" के लिए उसी शब्द का उपयोग करें जो आपने अन्य भागों में उपयोग किया है।</w:t>
      </w:r>
    </w:p>
    <w:p>
      <w:pPr/>
      <w:r>
        <w:rPr>
          <w:lang w:val="hi_IN" w:bidi="hi_IN"/>
        </w:rPr>
      </w:r>
      <w:r>
        <w:rPr>
          <w:lang w:val="hi_IN" w:bidi="hi_IN"/>
        </w:rPr>
        <w:t xml:space="preserve">लेकिन यीशु </w:t>
      </w:r>
      <w:r>
        <w:rPr>
          <w:b/>
          <w:lang w:val="hi_IN" w:bidi="hi_IN"/>
        </w:rPr>
        <w:t>उनकी दुष्टता</w:t>
      </w:r>
      <w:r>
        <w:rPr>
          <w:lang w:val="hi_IN" w:bidi="hi_IN"/>
        </w:rPr>
        <w:t xml:space="preserve"> को जानता था, या यह प्रश्न पूछने के उनके बुरे कारणों को जानता था। उसने उत्तर दिया, "हे </w:t>
      </w:r>
      <w:r>
        <w:rPr>
          <w:b/>
          <w:lang w:val="hi_IN" w:bidi="hi_IN"/>
        </w:rPr>
        <w:t>कपटियों</w:t>
      </w:r>
      <w:r>
        <w:rPr>
          <w:lang w:val="hi_IN" w:bidi="hi_IN"/>
        </w:rPr>
        <w:t xml:space="preserve">, तुम मुझे क्यों </w:t>
      </w:r>
      <w:r>
        <w:rPr>
          <w:b/>
          <w:lang w:val="hi_IN" w:bidi="hi_IN"/>
        </w:rPr>
        <w:t>परखते</w:t>
      </w:r>
      <w:r>
        <w:rPr>
          <w:lang w:val="hi_IN" w:bidi="hi_IN"/>
        </w:rPr>
        <w:t xml:space="preserve"> हो?" इस सन्दर्भ में "परखते" शब्द का अर्थ है "प्रलोभन देना," या किसी को गलत काम करने के लिए मजबूर करने का तरीका खोजने की कोशिश करना। यीशु को इन लोगों से अपने सवाल का जवाब मिलने की उम्मीद नहीं थी। वह प्रश्न का उपयोग केवल यह दिखाने के लिए कर रहा है कि वे उसे फँसाने की कोशिश कर रहे हैं। </w:t>
      </w:r>
      <w:r>
        <w:rPr>
          <w:b/>
          <w:lang w:val="hi_IN" w:bidi="hi_IN"/>
        </w:rPr>
        <w:t>कपटी</w:t>
      </w:r>
      <w:r>
        <w:rPr>
          <w:lang w:val="hi_IN" w:bidi="hi_IN"/>
        </w:rPr>
        <w:t xml:space="preserve"> का अर्थ है अभिनेता या कोई ऐसा व्यक्ति जो नकली व्यवहार कर रहा हो; कपटी वह कहता है जिसे वह वास्तव में सत्य नहीं मानता।</w:t>
      </w:r>
    </w:p>
    <w:p>
      <w:pPr/>
      <w:r>
        <w:rPr>
          <w:lang w:val="hi_IN" w:bidi="hi_IN"/>
        </w:rPr>
      </w:r>
      <w:r>
        <w:rPr>
          <w:lang w:val="hi_IN" w:bidi="hi_IN"/>
        </w:rPr>
        <w:t xml:space="preserve">फिर यीशु कहता है, "मुझे कर देने के लिए इस्तेमाल किया जाने वाला सिक्का दिखाओ।" कोई एक </w:t>
      </w:r>
      <w:r>
        <w:rPr>
          <w:b/>
          <w:lang w:val="hi_IN" w:bidi="hi_IN"/>
        </w:rPr>
        <w:t>दीनार</w:t>
      </w:r>
      <w:r>
        <w:rPr>
          <w:lang w:val="hi_IN" w:bidi="hi_IN"/>
        </w:rPr>
        <w:t xml:space="preserve"> लाता है, जो एक रोमी चाँदी का सिक्का है।</w:t>
      </w:r>
    </w:p>
    <w:p>
      <w:pPr/>
      <w:r>
        <w:rPr>
          <w:lang w:val="hi_IN" w:bidi="hi_IN"/>
        </w:rPr>
      </w:r>
      <w:r>
        <w:rPr>
          <w:lang w:val="hi_IN" w:bidi="hi_IN"/>
        </w:rPr>
        <w:t>समूह को एक दीनार की तस्वीर दिखाएँ।</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अनुच्छेद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22:23–33</w:t>
      </w:r>
      <w:r>
        <w:rPr>
          <w:lang w:val="hi_IN" w:bidi="hi_IN"/>
        </w:rPr>
      </w:r>
    </w:p>
    <w:p>
      <w:pPr>
        <w:pStyle w:val="Heading3"/>
      </w:pPr>
      <w:r>
        <w:rPr>
          <w:lang w:val="hi_IN" w:bidi="hi_IN"/>
        </w:rPr>
        <w:t>सुने और मन में रखें</w:t>
      </w:r>
    </w:p>
    <w:p>
      <w:pPr/>
      <w:r>
        <w:rPr>
          <w:lang w:val="hi_IN" w:bidi="hi_IN"/>
        </w:rPr>
      </w:r>
      <w:r>
        <w:rPr>
          <w:lang w:val="hi_IN" w:bidi="hi_IN"/>
        </w:rPr>
        <w:t>मत्ती 22:23–33 को सुनें और अपने मन में रख लें।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कहानी में, यीशु यरूशलेम के यहूदी मन्दिर में है। यह मत्ती द्वारा बताई जाने वाली तीन कहानियों में से दूसरी है, जिसमें यीशु धार्मिक शिक्षकों के प्रश्नों का उत्तर देता है। ये शिक्षक यीशु को लज्जित करने की कोशिश कर रहे हैं और यहाँ तक कि उसे मार डालने का कोई कारण ढूँढ रहे हैं। धार्मिक शिक्षक यीशु के लोकप्रिय होने से जलन करते हैं, इसलिए वे उससे छुटकारा पाने की कोशिश कर रहे हैं। ये तीन प्रश्न यीशु और धार्मिक अगुवों के बीच लम्बी बातचीत का हिस्सा हैं।</w:t>
      </w:r>
    </w:p>
    <w:p>
      <w:pPr/>
      <w:r>
        <w:rPr>
          <w:lang w:val="hi_IN" w:bidi="hi_IN"/>
        </w:rPr>
      </w:r>
      <w:r>
        <w:rPr>
          <w:lang w:val="hi_IN" w:bidi="hi_IN"/>
        </w:rPr>
        <w:t>इन तीन कहानियों में से पहली में, फरीसियों के संप्रदाय के कुछ सदस्यों ने यीशु से एक कठिन प्रश्न पूछा जिसका वे सोचते थे कि वह उत्तर नहीं दे पाएगा। इस कहानी में, जिसे मत्ती ने हमें उसी दिन घटित बताया है, सदूकी वे हैं जो यीशु से प्रश्न पूछते हैं। फरीसी और सदूकी यहूदियों के दो अलग-अलग समूह थे जिनके पास परमेश्वर, विश्वास और जीवन के बारे में अपने शिक्षक और उनकी शिक्षाएँ थीं।</w:t>
      </w:r>
    </w:p>
    <w:p>
      <w:pPr/>
      <w:r>
        <w:rPr>
          <w:lang w:val="hi_IN" w:bidi="hi_IN"/>
        </w:rPr>
      </w:r>
      <w:r>
        <w:rPr>
          <w:lang w:val="hi_IN" w:bidi="hi_IN"/>
        </w:rPr>
        <w:t>एक प्रश्न जिस पर फरीसी और सदूकी असहमत थे, वह यह था कि क्या लोग मरने के बाद फिर से जीवित होंगे या नहीं। पुराने नियम में मृत्यु के बाद के जीवन के बारे में अधिकांश संदर्भ उन पुस्तकों से आते हैं जो पुराने नियम के इतिहास के अंत में लिखी गई थीं। यीशु पृथ्वी पर आने से ठीक पहले के 200 वर्षों के दौरान लोगों ने इस विश्वास को अधिक दृढ़ता से अपनाया कि मरने के बाद लोग फिर से जी उठेंगे। लेकिन सदूकी मानते थे कि बाइबल की सिर्फ़ पहली पाँच किताबें, यानी मूसा द्वारा लिखी गई किताबें ही परमेश्वर का वचन हैं। और उन्होंने कहा कि एक बार जब लोग मर जाते हैं, तो वे फिर से ज़िंदा नहीं होंगे। फरीसी मानते थे कि पूरा पुराना नियम परमेश्वर का वचन है। वे यह भी मानते थे कि परमेश्वर लोगों को मरने के बाद फिर से जीवित करेंगे।</w:t>
      </w:r>
    </w:p>
    <w:p>
      <w:pPr/>
      <w:r>
        <w:rPr>
          <w:lang w:val="hi_IN" w:bidi="hi_IN"/>
        </w:rPr>
      </w:r>
      <w:r>
        <w:rPr>
          <w:lang w:val="hi_IN" w:bidi="hi_IN"/>
        </w:rPr>
        <w:t>रुकें और अपने समूह में नीचे दिए गए प्रश्नों पर चर्चा करें: आपके क्षेत्र में, लोग क्या मानते हैं कि मरने के बाद लोगों के साथ क्या होता है? इस प्रश्न के बारे में कौन से अलग-अलग शिक्षाएँ या विश्वास हैं? ये शिक्षाएँ किससे आती हैं?</w:t>
      </w:r>
    </w:p>
    <w:p>
      <w:pPr/>
      <w:r>
        <w:rPr>
          <w:lang w:val="hi_IN" w:bidi="hi_IN"/>
        </w:rPr>
      </w:r>
      <w:r>
        <w:rPr>
          <w:lang w:val="hi_IN" w:bidi="hi_IN"/>
        </w:rPr>
        <w:t>अपनी शिक्षाओं में, यीशु ने अक्सर मृत्यु के बाद की जीवन, स्वर्ग और नरक के बारे में बात की। सदूकी जानते ही होंगे कि यीशु मृत्यु के बाद जीवन के बारे में फरीसियों से सहमत थे। इसलिए अब कुछ सदूकी यीशु से एक प्रश्न पूछते हैं, जिसकी आशा वे करते हैं कि उससे यीशु और उसकी शिक्षा मूर्खतापूर्ण प्रतीत होगी। वे ऐसा इस उम्मीद से कर रहे हैं कि लोगों की भीड़ यीशु पर हँसेगी और उसकी शिक्षा को सुनना बंद कर देगी।</w:t>
      </w:r>
    </w:p>
    <w:p>
      <w:pPr/>
      <w:r>
        <w:rPr>
          <w:lang w:val="hi_IN" w:bidi="hi_IN"/>
        </w:rPr>
      </w:r>
      <w:r>
        <w:rPr>
          <w:lang w:val="hi_IN" w:bidi="hi_IN"/>
        </w:rPr>
        <w:t>ये धार्मिक गुरु जिस रिवाज के बारे में सवाल पूछते हैं, वह पुराने नियम में बताया गया है, जिसे मूसा ने लोगों को तब मानने के लिए कहा था जब कोई आदमी बिना बच्चों के मर जाता था। यदि वह व्यक्ति शादीशुदा था और उसका एक भाई था, तो मूसा ने कहा कि उसके भाई को मृत व्यक्ति की पत्नी से शादी कर लेनी चाहिए। उन दोनों का जो पहला बेटा होगा, उसे मरे हुए भाई का बेटा माना जाएगा। उसे मरे हुए भाई का नाम और जमीन दी जाएगी। यह रिवाज एक पुरुष की मृत्यु होने पर भी, यदि उसके कोई संतान न हो तो, उसके परिवार की वंशावली को जारी रखने की अनुमति देता था।</w:t>
      </w:r>
    </w:p>
    <w:p>
      <w:pPr/>
      <w:r>
        <w:rPr>
          <w:lang w:val="hi_IN" w:bidi="hi_IN"/>
        </w:rPr>
      </w:r>
      <w:r>
        <w:rPr>
          <w:lang w:val="hi_IN" w:bidi="hi_IN"/>
        </w:rPr>
        <w:t>सदूकी शिक्षक यीशु को इस रिवाज का पालन करने वाले किसी व्यक्ति की कहानी सुनाते हैं। वे यह कहकर शुरू करते हैं, "अब हमारे यहाँ सात भाई थे।" हालाँकि, इसका अर्थ यह नहीं है कि यह एक सच्ची कहानी है। उन्होंने शायद यह कहानी एक उदाहरण के तौर पर बनाई है, ताकि वे यह दिखा सकें कि उनके हिसाब से मृत्यु के बाद की जीवन के बारे में दी जाने वाली शिक्षा में क्या समस्या है। उनकी कहानी में, सबसे बड़े भाई की बिना कोई संतान के मर गया, इसलिए दूसरे भाई ने बड़े भाई की पत्नी से विवाह किया। लेकिन दूसरा भाई भी बिना सन्तान के मर गया, इसलिए तीसरे भाई ने उससे विवाह किया। दरअसल, सभी भाइयों ने एक-एक करके उसी एक पत्नी से विवाह किए, और वे सभी मर गए। फिर उस स्त्री की भी मृत्यु हो गई।</w:t>
      </w:r>
    </w:p>
    <w:p>
      <w:pPr/>
      <w:r>
        <w:rPr>
          <w:lang w:val="hi_IN" w:bidi="hi_IN"/>
        </w:rPr>
      </w:r>
      <w:r>
        <w:rPr>
          <w:lang w:val="hi_IN" w:bidi="hi_IN"/>
        </w:rPr>
        <w:t>अब सदूकी अपना प्रश्न पूछते हैं: "अतः जी उठने पर वह किसकी पत्नी होगी? क्योंकि उसके साथ सातों का विवाह हो गया था।" उन्हें लगता है कि इस प्रश्न का कोई अच्छा उत्तर नहीं है। वे सोच रहे हैं कि अगर मरने के बाद लोग फिर से जीवित होते हैं, तो ये सभी लोग एक ही समय पर फिर से जीवित हो जाएँगे। यह स्त्री अलग-अलग समय पर सातों भाइयों की पत्नी रही, लेकिन अब वह एक साथ उनकी सभी की पत्नी होगी। पुराने नियम में, एक पुरुष के एक से अधिक पत्नियाँ हो सकती थीं, लेकिन एक स्त्री के एक साथ एक से अधिक पति कभी नहीं हो सकते थे। सदूकी शिक्षकों को लगता है कि उन्होंने एक ऐसा बिंदु उठाया है जिससे यीशु की शिक्षाएँ बेतुकी लगेंगी।</w:t>
      </w:r>
    </w:p>
    <w:p>
      <w:pPr/>
      <w:r>
        <w:rPr>
          <w:lang w:val="hi_IN" w:bidi="hi_IN"/>
        </w:rPr>
      </w:r>
      <w:r>
        <w:rPr>
          <w:lang w:val="hi_IN" w:bidi="hi_IN"/>
        </w:rPr>
        <w:t>यीशु ने यह कहकर उत्तर दिया कि सदूकी इस तरह सोच कर गलती कर रहे हैं। यीशु कहता है कि वे पवित्रशास्त्र को नहीं जानते हैं। यह सदूकियों के लिए अपमानजनक होगा, जो सोचते थे कि वे किसी और से बेहतर पवित्रशास्त्र का पालन करते हैं। यीशु यह भी कहता है कि वे परमेश्वर की शक्ति को नहीं जानते हैं। सदूकी यह विश्वास नहीं करते थे कि लोगों के साथ जो होता है उसे परमेश्वर सक्रिय रूप से नियंत्रित करते हैं या यह कि परमेश्वर लोगों के कार्यों के अनुसार उनका न्याय करते हैं। वे चमत्कारों पर विश्वास नहीं करते थे। वे मानवीय जीवन और उन बातों पर ध्यान केंद्रित करते थे जिन्हें हम देख और छू सकते हैं। इस प्रकार यीशु उनसे यह कह रहा है कि इन विचारों ने उन्हें मृत्यु के बाद के जीवन के विषय में गलत तरीके से सोचने के लिए प्रेरित किया है। वे बिना परमेश्वर की शक्ति को समझे, मृत्यु के बाद जीवन को समझ ही नहीं सकते, या उन बातों को जो पृथ्वी पर हम देखते और अनुभव करते हैं उसके परे हैं।</w:t>
      </w:r>
    </w:p>
    <w:p>
      <w:pPr/>
      <w:r>
        <w:rPr>
          <w:lang w:val="hi_IN" w:bidi="hi_IN"/>
        </w:rPr>
      </w:r>
      <w:r>
        <w:rPr>
          <w:lang w:val="hi_IN" w:bidi="hi_IN"/>
        </w:rPr>
        <w:t>यीशु तब समझाता है कि मृत्यु के बाद जीवन पृथ्वी पर के जीवन से कैसे भिन्न है। वह कहता है कि उस जीवन में लोग विवाह नहीं करेंगे और बच्चे पैदा नहीं होंगे। इसके बजाय वे स्वर्ग में रहने वाले स्वर्गदूतों के समान होंगे, जो विवाह करने, संतान उत्पन्न करने और मरने के बजाय सदा जीवित रहते हैं।</w:t>
      </w:r>
    </w:p>
    <w:p>
      <w:pPr/>
      <w:r>
        <w:rPr>
          <w:lang w:val="hi_IN" w:bidi="hi_IN"/>
        </w:rPr>
      </w:r>
      <w:r>
        <w:rPr>
          <w:lang w:val="hi_IN" w:bidi="hi_IN"/>
        </w:rPr>
        <w:t>यीशु अपने उत्तर का अंत पुराने नियम के उस भाग को उद्धृत करके करता है, जिसे सदूकी भी परमेश्वर का वचन मानते थे। वह कहता है, “अब जहाँ तक मरे हुओं के पुनरुत्थान का प्रश्न है,” अर्थात् वे अब केवल उनके द्वारा पूछे गए विशेष प्रश्न का ही नहीं, बल्कि परमेश्वर और जीवन के विषय में उनकी उन मूल शिक्षाओं का उत्तर दे रहा है, जिसके कारण उन्होंने यह प्रश्न पूछा था। फिर यीशु निर्गमन की पुस्तक से उद्धरण देता है, "मैं अब्राहम, इसहाक और याकूब का परमेश्वर हूँ।" अब्राहम, इसहाक और याकूब यहूदी लोगों के सम्मानित पूर्वजों के थे। यीशु समझाता है, "वह मरे हुए लोगों का नहीं, बल्कि जीवित लोगों का परमेश्वर है।" दूसरे शब्दों में, परमेश्वर हमेशा के लिए जीवित हैं, और वह मनुष्यों के साथ ऐसी वाचाएँ या समझौते भी करता है जो हमेशा के लिए बनी रहती हैं। परमेश्वर का जीवन इतना शक्तिशाली है कि वह पृथ्वी पर मनुष्यों का भौतिक जीवन समाप्त होने के बाद भी उन्हें जीवन देता है।</w:t>
      </w:r>
    </w:p>
    <w:p>
      <w:pPr/>
      <w:r>
        <w:rPr>
          <w:lang w:val="hi_IN" w:bidi="hi_IN"/>
        </w:rPr>
      </w:r>
      <w:r>
        <w:rPr>
          <w:lang w:val="hi_IN" w:bidi="hi_IN"/>
        </w:rPr>
        <w:t>मत्ती हमें यह नहीं बताता कि सदूकियों को यह उत्तर सही लगा या नहीं। लेकिन वह कहता है कि मन्दिर में जो भीड़ यीशु की शिक्षा को सुन रही थी, अर्थात् वे इतने आश्चर्यचकित थे कि वे लगभग व्याकुल हो गए थे। लोगों को शायद यह जानकर आश्चर्य हुआ होगा कि यीशु ने मूसा की किताबों में ही मृत्यु के बाद जीवन में विश्वास करने का एक कारण बताया था। जब सदूकियों ने उनका प्रश्न पूछा तो उन्होंने शायद सोचा होगा कि यीशु उन्हें अच्छी तरह से उत्तर नहीं दे सकेगा। और वे प्रभावित और खुश हो सकते हैं कि उसने मृत्यु के बाद जीवन के बारे में शिक्षा का बचाव किया, क्योंकि ज़्यादातर आम लोग, जैसे कि फरीसी, मानते थे कि मरने के बाद लोग फिर से जीवित होंगे।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सदूकी धार्मिक शिक्षकों का एक समूह यीशु से एक प्रश्न पूछता है जिसका उन्हें लगता है कि वह उत्तर नहीं दे पाएगा। वे सात भाइयों की एक कहानी सुनाते हैं, जो सभी मरने से पहले बारी-बारी से एक ही स्त्री से विवाह किए थे। वे यीशु से पूछते हैं, "अतः जी उठने पर वह उन सातों में से किसकी पत्नी होगी?"</w:t>
      </w:r>
    </w:p>
    <w:p>
      <w:pPr/>
      <w:r>
        <w:rPr>
          <w:lang w:val="hi_IN" w:bidi="hi_IN"/>
        </w:rPr>
      </w:r>
      <w:r>
        <w:rPr>
          <w:b/>
          <w:lang w:val="hi_IN" w:bidi="hi_IN"/>
        </w:rPr>
        <w:t>दूसरा दृश्य:</w:t>
      </w:r>
      <w:r>
        <w:rPr>
          <w:lang w:val="hi_IN" w:bidi="hi_IN"/>
        </w:rPr>
        <w:t xml:space="preserve"> यीशु प्रश्न का उत्तर देते हुए सदूकियों को बताता है कि वे दो वजहों से गलती कर रहे हैं: वे पवित्रशास्त्र को नहीं जानते, और वे परमेश्वर की शक्ति को नहीं जानते हैं। वह कहता है कि मृत्यु के बाद के जीवन में लोग वैसे विवाह नहीं करेंगे जैसे वे पृथ्वी पर करते हैं।</w:t>
      </w:r>
    </w:p>
    <w:p>
      <w:pPr/>
      <w:r>
        <w:rPr>
          <w:lang w:val="hi_IN" w:bidi="hi_IN"/>
        </w:rPr>
      </w:r>
      <w:r>
        <w:rPr>
          <w:b/>
          <w:lang w:val="hi_IN" w:bidi="hi_IN"/>
        </w:rPr>
        <w:t>तीसरा दृश्य:</w:t>
      </w:r>
      <w:r>
        <w:rPr>
          <w:lang w:val="hi_IN" w:bidi="hi_IN"/>
        </w:rPr>
        <w:t xml:space="preserve"> यीशु सदूकियों की शिक्षा को संबोधित करता है, जो यह कहती है कि लोग मृत्यु के बाद फिर से जीवित नहीं होंगे। वह निर्गमन की पुस्तक से उद्धरण देता है, "मैं अब्राहम, इसहाक और याकूब का परमेश्वर हूँ," और फिर वह कहता है, "वह मरे हुए लोगों का नहीं, बल्कि जीवित लोगों का परमेश्वर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सदूकी समूह से सम्बंधित कुछ धार्मिक शिक्षक</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मन्दिर में सुन रहे लोगों की भीड़, जिनमें शायद चेले भी शामिल हैं</w:t>
      </w:r>
    </w:p>
    <w:p>
      <w:pPr/>
      <w:r>
        <w:rPr>
          <w:lang w:val="hi_IN" w:bidi="hi_IN"/>
        </w:rPr>
      </w:r>
      <w:r>
        <w:rPr>
          <w:lang w:val="hi_IN" w:bidi="hi_IN"/>
        </w:rPr>
        <w:t>सदूकियों की कहानी के पात्रों में शामिल हैं:</w:t>
      </w:r>
    </w:p>
    <w:p>
      <w:pPr>
        <w:pStyle w:val="ListBullet"/>
        <w:spacing w:line="240" w:lineRule="auto"/>
        <w:ind w:left="720"/>
      </w:pPr>
      <w:r>
        <w:rPr>
          <w:lang w:val="hi_IN" w:bidi="hi_IN"/>
        </w:rPr>
      </w:r>
      <w:r>
        <w:rPr>
          <w:lang w:val="hi_IN" w:bidi="hi_IN"/>
        </w:rPr>
        <w:t>सात भाई</w:t>
      </w:r>
    </w:p>
    <w:p>
      <w:pPr>
        <w:pStyle w:val="ListBullet"/>
        <w:spacing w:line="240" w:lineRule="auto"/>
        <w:ind w:left="720"/>
      </w:pPr>
      <w:r>
        <w:rPr>
          <w:lang w:val="hi_IN" w:bidi="hi_IN"/>
        </w:rPr>
      </w:r>
      <w:r>
        <w:rPr>
          <w:lang w:val="hi_IN" w:bidi="hi_IN"/>
        </w:rPr>
        <w:t>बड़े भाई की पत्नी</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कहानी की परिवेश को समझना ज़रूरी है। यीशु फसह के पर्व से कुछ दिन पहले यरूशलेम में परमेश्वर के मंदिर में हैं। मंदिर उन लोगों से भरा होगा जो त्योहार मनाने के लिए यरूशलेम आए थे। इनमें से बहुत से लोगों को यीशु की शिक्षाएँ सुनना पसंद है। लेकिन यरूशलेम के धार्मिक अगुवे, जो फरीसी और सदूकी समूहों से थे, वे इस बात से ईर्ष्या करते थे कि यीशु कितना लोकप्रिय हो गया है। वे यीशु को लज्जित करने और लोगों को उसकी बात सुनने से रोकने का तरीका खोजने की कोशिश कर रहे हैं, या फिर उस पर किसी अपराध का आरोप लगा दें ताकि वे उसे मरवा सकें।</w:t>
      </w:r>
    </w:p>
    <w:p>
      <w:pPr/>
      <w:r>
        <w:rPr>
          <w:lang w:val="hi_IN" w:bidi="hi_IN"/>
        </w:rPr>
      </w:r>
      <w:r>
        <w:rPr>
          <w:lang w:val="hi_IN" w:bidi="hi_IN"/>
        </w:rPr>
        <w:t>यीशु और इन धार्मिक शिक्षकों के बीच यह बातचीत पहले से ही कुछ समय से चल रही थी। फरीसी समूह के कुछ धार्मिक शिक्षकों ने अभी-अभी यीशु से एक मुश्किल राजनीतिक सवाल पूछा है। उन्हें हैरानी हुई कि यीशु ने एक साफ़ जवाब दिया जिससे उसे न तो सरकार से और न ही भीड़ से कोई परेशानी हुई।</w:t>
      </w:r>
    </w:p>
    <w:p>
      <w:pPr/>
      <w:r>
        <w:rPr>
          <w:lang w:val="hi_IN" w:bidi="hi_IN"/>
        </w:rPr>
      </w:r>
      <w:r>
        <w:rPr>
          <w:lang w:val="hi_IN" w:bidi="hi_IN"/>
        </w:rPr>
        <w:t>यह घटना उसी दिन घटित होती है। सदूकी धार्मिक शिक्षकों का एक समूह यीशु से ऐसा प्रश्न पूछता है, जिसके बारे में वे सोचते हैं कि वह उसका उत्तर नहीं दे पाएगा। वे यह दिखाने की कोशिश कर रहे हैं कि मृत्यु के बाद जीवन के बारे में यीशु की शिक्षाएँ असंभव और मूर्खतापूर्ण हैं, क्योंकि वे यह विश्वास नहीं करते थे कि लोग मरने के बाद फिर से जीवित होते हैं। सदूकियों की शिक्षाएँ सामान्य लोगों में उतनी लोकप्रिय नहीं थीं जितनी फरीसियों की शिक्षाएँ थीं। लेकिन इस्राएल के सबसे शक्तिशाली लोग जैसे महायाजक और पुरनिए सदूकी थे। अब इस समूह के लोग साधारण लोगों की बड़ी भीड़ के सामने यह दिखाने की कोशिश कर रहे हैं कि यीशु की शिक्षा गलत है।</w:t>
      </w:r>
    </w:p>
    <w:p>
      <w:pPr/>
      <w:r>
        <w:rPr>
          <w:lang w:val="hi_IN" w:bidi="hi_IN"/>
        </w:rPr>
      </w:r>
      <w:r>
        <w:rPr>
          <w:lang w:val="hi_IN" w:bidi="hi_IN"/>
        </w:rPr>
        <w:t>सदूकी यीशु को "गुरु" कहते हैं। बाहर से वे उसे दूसरे शिक्षक की तरह सम्मान दिखा रहे हैं। लेकिन वे वास्तव में यह दिखाने की कोशिश कर रहे हैं कि उसकी शिक्षा सही नहीं है। वे अपना प्रश्न पुराने नियम की उस रीति का उल्लेख करके शुरू करते हैं, जिसे मूसा ने लोगों को मानने के लिए कहा था, जिसमें यदि बड़े भाई की मृत्यु हो जाए, तो छोटा भाई उसकी पत्नी से विवाह करता था, ताकि उससे उत्पन्न होने वाला पुत्र बड़े भाई के नाम और उसकी भूमि का अधिकार पाए।</w:t>
      </w:r>
    </w:p>
    <w:p>
      <w:pPr/>
      <w:r>
        <w:rPr>
          <w:lang w:val="hi_IN" w:bidi="hi_IN"/>
        </w:rPr>
      </w:r>
      <w:r>
        <w:rPr>
          <w:lang w:val="hi_IN" w:bidi="hi_IN"/>
        </w:rPr>
        <w:t>फिर सदूकी एक कहानी सुनाते हैं, जिससे उन्हें लगता है कि मृत्यु के बाद जीवन नहीं हो सकता। यह शायद एक ऐसी कहानी है जिसे उन्होंने उदाहरण के तौर पर बनाया है। यह कहानी सात भाइयों के बारे में है जो एक के बाद एक मर गए। रीति के अनुसार उनमें से प्रत्येक ने बड़े भाई की पत्नी से जीवित रहते हुए विवाह किया। सदूकियों का समूह यीशु से पूछता है, "हमें बता कि जी उठने पर वह उन सातों में से किसकी पत्नी होगी?"</w:t>
      </w:r>
    </w:p>
    <w:p>
      <w:pPr/>
      <w:r>
        <w:rPr>
          <w:lang w:val="hi_IN" w:bidi="hi_IN"/>
        </w:rPr>
      </w:r>
      <w:r>
        <w:rPr>
          <w:lang w:val="hi_IN" w:bidi="hi_IN"/>
        </w:rPr>
        <w:t>यीशु ने सवाल का जवाब देते हुए कहा कि सदूकी लोगों ने दो तरह से गलती की है: वे न तो पवित्रशास्त्र को समझते हैं और न ही "परमेश्वर की सामर्थ्य" को। यह समझना ज़रूरी है कि सदूकी लोग चमत्कारों पर विश्वास नहीं करते थे और न ही मानते थे कि परमेश्वर मानव जीवन में सक्रिय रूप से भाग लेता है। यीशु उनसे कहता है कि यह एक गलती है। वह समझाता है कि वे मृत्यु के बाद के जीवन के बारे में जिस तरह से सोच रहे हैं, वह गलत है। यीशु कहता है, "पुनरुत्थान के समय लोग न तो विवाह करेंगे और न ही विवाह के लिए दिए जाएँगे।" नए नियम के समय में, पुरुषों के विवाह करने को "विवाह करना" कहा जाता था, और स्त्रियों के विवाह करने को "विवाह में दिया जाना" कहा जाता था। इसलिए यीशु यह कह रहा है कि अगले जीवन में न तो पुरुष और न ही स्त्री विवाह करेंगे। इसके बजाय वे "स्वर्गदूतों के समान होंगे"।</w:t>
      </w:r>
    </w:p>
    <w:p>
      <w:pPr/>
      <w:r>
        <w:rPr>
          <w:lang w:val="hi_IN" w:bidi="hi_IN"/>
        </w:rPr>
      </w:r>
      <w:r>
        <w:rPr>
          <w:lang w:val="hi_IN" w:bidi="hi_IN"/>
        </w:rPr>
        <w:t>यीशु निर्गमन की पुस्तक को उद्धृत करता है, जो पुराने नियम या यहूदी पवित्रशास्त्र की पहली पाँच पुस्तकों में से एक है, ताकि यह दिखाया जा सके कि परमेश्वर लोगों को वह जीवन देता है जो हमेशा तक बना रहता है। यह याद रखना ज़रूरी है कि सदूकी केवल पुराने नियम की पहली पाँच पुस्तकों पर विश्वास करते थे। यीशु कहता है, "क्या तुम ने यह वचन नहीं पढ़ा जो परमेश्वर ने तुम से कहा? 'मैं अब्राहम, इसहाक और याकूब का परमेश्वर हूँ।'" यीशु को असल में उम्मीद नहीं थी कि सदूकी उसके सवाल का जवाब देंगे, लेकिन उसने इस सवाल का इस्तेमाल एक ज़रूरी बात समझाने के लिए किया। वह कहता है, "क्या तुम ने यह वचन नहीं पढ़ा जो परमेश्वर ने तुम से कहा?" जो ऐसा कहने जैसा है, "निश्चित रूप से तुमने पढ़ा होगा कि परमेश्वर ने तुमसे क्या कहा है!" ध्यान दें कि यीशु कहता है कि परमेश्वर ने यह बात "तुमसे" कही, भले ही यह बात 1000 साल से भी पहले लिखी गई थी। यह फिर से दिखाता है कि यीशु समझता है कि परमेश्वर सदा जीवित है और वह पवित्रशास्त्र के माध्यम से सभी से बात करता है, न कि केवल उन लोगों से जो शास्त्रों के लिखे जाने के समय जीवित थे। यीशु यह कहकर समाप्त करता है, "वह मरे हुए लोगों का नहीं, बल्कि जीवित लोगों का परमेश्वर है।"</w:t>
      </w:r>
    </w:p>
    <w:p>
      <w:pPr/>
      <w:r>
        <w:rPr>
          <w:lang w:val="hi_IN" w:bidi="hi_IN"/>
        </w:rPr>
      </w:r>
      <w:r>
        <w:rPr>
          <w:lang w:val="hi_IN" w:bidi="hi_IN"/>
        </w:rPr>
        <w:t>हमें नहीं पता कि सदूकियों ने यीशु के उत्तर के बारे में क्या सोचा। लेकिन सुनने वाले लोगों की भीड़ यीशु की बातों से हैरान और शायद प्रभावित हुई।</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सदूकी समूह के कुछ धार्मिक शिक्षक</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मन्दिर में सुन रहे लोगों की भीड़, जिनमें शायद चेले भी शामिल हैं</w:t>
      </w:r>
    </w:p>
    <w:p>
      <w:pPr/>
      <w:r>
        <w:rPr>
          <w:lang w:val="hi_IN" w:bidi="hi_IN"/>
        </w:rPr>
      </w:r>
      <w:r>
        <w:rPr>
          <w:lang w:val="hi_IN" w:bidi="hi_IN"/>
        </w:rPr>
        <w:t>सदूकियों की कहानी के पात्रों में शामिल हैं:</w:t>
      </w:r>
    </w:p>
    <w:p>
      <w:pPr>
        <w:pStyle w:val="ListBullet"/>
        <w:spacing w:line="240" w:lineRule="auto"/>
        <w:ind w:left="720"/>
      </w:pPr>
      <w:r>
        <w:rPr>
          <w:lang w:val="hi_IN" w:bidi="hi_IN"/>
        </w:rPr>
      </w:r>
      <w:r>
        <w:rPr>
          <w:lang w:val="hi_IN" w:bidi="hi_IN"/>
        </w:rPr>
        <w:t>सात भाई</w:t>
      </w:r>
    </w:p>
    <w:p>
      <w:pPr>
        <w:pStyle w:val="ListBullet"/>
        <w:spacing w:line="240" w:lineRule="auto"/>
        <w:ind w:left="720"/>
      </w:pPr>
      <w:r>
        <w:rPr>
          <w:lang w:val="hi_IN" w:bidi="hi_IN"/>
        </w:rPr>
      </w:r>
      <w:r>
        <w:rPr>
          <w:lang w:val="hi_IN" w:bidi="hi_IN"/>
        </w:rPr>
        <w:t>बड़े भाई की पत्नी</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प्रवाह, कथानक,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याद रखें कि यह कहानी उसी दिन घटित होती है जब यीशु ने एक और कठिन प्रश्न का उत्तर दिया था जो कुछ धार्मिक शिक्षकों ने उससे पूछा था। अब धार्मिक शिक्षकों का एक और समूह उससे बात करने के लिए आता है। वे सदूकी समूह के हैं, जो यह विश्वास नहीं करते कि लोग मरने के बाद फिर से जीवित होंगे।</w:t>
      </w:r>
    </w:p>
    <w:p>
      <w:pPr/>
      <w:r>
        <w:rPr>
          <w:lang w:val="hi_IN" w:bidi="hi_IN"/>
        </w:rPr>
      </w:r>
      <w:r>
        <w:rPr>
          <w:lang w:val="hi_IN" w:bidi="hi_IN"/>
        </w:rPr>
        <w:t xml:space="preserve">धार्मिक शिक्षकों का समूह यीशु को "गुरु" कहता है और उसे पुराने नियम की एक रीति याद दिलाते हैं। यदि कोई व्यक्ति बिना संतान के मर जाता है, तो उसका भाई उसकी विधवा से विवाह करता है और उसके लिए बच्चे पैदा करता है। सदूकी एक भाई की कहानी सुनाते हैं जो मर गया, और उसके छह छोटे भाइयों ने उसकी विधवा से विवाह किया और फिर वे भी मर गए। वे यीशु से पूछते हैं, "हमें बता कि जी उठने पर वह उन सातों में से किसकी पत्नी होगी? क्योंकि सभी सात ने उसके साथ विवाह किया था।"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सदूकियों की भूमिका निभाने वाले अभिनेताओं से पूछे, "आप कैसा महसूस कर रहे हैं?" आप ऐसी बातें सुन सकते हैं, "खुश हूँ," "बुद्धिमान" या "विजयी।"</w:t>
      </w:r>
    </w:p>
    <w:p>
      <w:pPr>
        <w:pStyle w:val="ListBullet"/>
        <w:spacing w:line="240" w:lineRule="auto"/>
        <w:ind w:left="720"/>
      </w:pPr>
      <w:r>
        <w:rPr>
          <w:lang w:val="hi_IN" w:bidi="hi_IN"/>
        </w:rPr>
      </w:r>
      <w:r>
        <w:rPr>
          <w:lang w:val="hi_IN" w:bidi="hi_IN"/>
        </w:rPr>
        <w:t>भीड़ में शामिल लोगों का किरदार निभा रहे अभिनेताओं से पूछें, "आप कैसा महसूस कर रहे हैं?" आप ऐसी बातें सुन सकते हैं, "उत्सुक हूँ," "उलझन में हूँ," या "यीशु के अच्छे उत्तर की उत्सुकता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सदूकियों से बहुत सीधे बात करता है। वह कहता है, "तुम्हारी गलती यह है कि तुम पवित्रशास्त्र को नहीं जानते, और न ही परमेश्वर की सामर्थ्य को जानते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किरदार निभाने वाले अभिनेता से पूछें, "आप कैसा महसूस कर रहे हैं? आप ऐसी बातें सुन सकते हैं, "उनके अविश्वास के कारण दुखी हूँ," या "मैं चाहता हूँ कि लोग सच्चाई को समझें।"</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कि जब मरे हुए जी उठेंगे, तो विवाह नहीं होगा। "परन्तु वे स्वर्ग में स्वर्गदूतों के समान होंगे।" फिर वह बुनियादी प्रश्न को संबोधित करता है कि क्या लोग मरने के बाद फिर से जीवित होंगे। वह सदूकियों से पूछता है, "क्या तुमने यह नहीं पढ़ा जो परमेश्वर ने तुम से कहा, 'मैं अब्राहम, इसहाक और याकूब का परमेश्वर हूँ?' वह तो मरे हुओं का नहीं, परन्तु जीवितों का परमेश्वर है।"</w:t>
      </w:r>
    </w:p>
    <w:p>
      <w:pPr>
        <w:pStyle w:val="ListBullet"/>
        <w:spacing w:line="240" w:lineRule="auto"/>
        <w:ind w:left="720"/>
      </w:pPr>
      <w:r>
        <w:rPr>
          <w:lang w:val="hi_IN" w:bidi="hi_IN"/>
        </w:rPr>
      </w:r>
      <w:r>
        <w:rPr>
          <w:lang w:val="hi_IN" w:bidi="hi_IN"/>
        </w:rPr>
        <w:t>अभिनय के अंत में, सदूकियों की भूमिका निभाने वाले अभिनेताओं से पूछें, "आप कैसा महसूस कर रहे हैं?" आप ऐसी बातें सुन सकते हैं, "निराश हूँ," या "मुझे विश्वास नहीं है," या "मुझे यह विचार से सहज नहीं लगता कि परमेश्वर हमारे जीवन को सक्रिय रूप से नियंत्रित करता है।"</w:t>
      </w:r>
    </w:p>
    <w:p>
      <w:pPr>
        <w:pStyle w:val="ListBullet"/>
        <w:spacing w:line="240" w:lineRule="auto"/>
        <w:ind w:left="720"/>
      </w:pPr>
      <w:r>
        <w:rPr>
          <w:lang w:val="hi_IN" w:bidi="hi_IN"/>
        </w:rPr>
      </w:r>
      <w:r>
        <w:rPr>
          <w:lang w:val="hi_IN" w:bidi="hi_IN"/>
        </w:rPr>
        <w:t>भीड़ का किरदार निभाने वाले कलाकारों से पूछें, "आप कैसा महसूस कर रहे हैं?" आप ऐसी बातें सुन सकते हैं, "मैं आश्चर्यचकित हूँ," "राहत मिली," या "यीशु की बुद्धि से सीखकर खुश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इस कहानी में, धार्मिक अगुवों का एक और समूह, जो इस बार </w:t>
      </w:r>
      <w:r>
        <w:rPr>
          <w:b/>
          <w:lang w:val="hi_IN" w:bidi="hi_IN"/>
        </w:rPr>
        <w:t>सदूकी</w:t>
      </w:r>
      <w:r>
        <w:rPr>
          <w:lang w:val="hi_IN" w:bidi="hi_IN"/>
        </w:rPr>
        <w:t xml:space="preserve"> संप्रदाय से थे, मन्दिर में यीशु के पास आता है ताकि वह उनसे एक कठिन प्रश्न पूछे। सदूकी ऐसे धार्मिक नेता थे जो यह मानते थे कि केवल मूसा के पुराने नियम के कानून ही आवश्यक कानून हैं। वे फरीसियों की परवर्ती मौखिक शिक्षाओं पर विश्वास नहीं करते थे। </w:t>
      </w:r>
      <w:r>
        <w:rPr>
          <w:lang w:val="hi_IN" w:bidi="hi_IN"/>
        </w:rPr>
        <w:t>सदूकी</w:t>
      </w:r>
      <w:r>
        <w:rPr>
          <w:lang w:val="hi_IN" w:bidi="hi_IN"/>
        </w:rPr>
        <w:t xml:space="preserve"> की पूरी परिभाषा के लिए मुख्य शब्दावली देखें।</w:t>
      </w:r>
    </w:p>
    <w:p>
      <w:pPr/>
      <w:r>
        <w:rPr>
          <w:lang w:val="hi_IN" w:bidi="hi_IN"/>
        </w:rPr>
      </w:r>
      <w:r>
        <w:rPr>
          <w:lang w:val="hi_IN" w:bidi="hi_IN"/>
        </w:rPr>
        <w:t xml:space="preserve">मत्ती हमें बताता है कि सदूकी </w:t>
      </w:r>
      <w:r>
        <w:rPr>
          <w:b/>
          <w:lang w:val="hi_IN" w:bidi="hi_IN"/>
        </w:rPr>
        <w:t>पुनरुत्थान</w:t>
      </w:r>
      <w:r>
        <w:rPr>
          <w:lang w:val="hi_IN" w:bidi="hi_IN"/>
        </w:rPr>
        <w:t xml:space="preserve"> (जी उठने) पर विश्वास नहीं करते थे, जिसका अर्थ है कि उन्हें यह विश्वास नहीं था कि परमेश्वर लोगों को मरने के बाद फिर से जीवन देंगे। सदूकियों का यह समूह यीशु के पास आता है और उनसे "</w:t>
      </w:r>
      <w:r>
        <w:rPr>
          <w:b/>
          <w:lang w:val="hi_IN" w:bidi="hi_IN"/>
        </w:rPr>
        <w:t>गुरु</w:t>
      </w:r>
      <w:r>
        <w:rPr>
          <w:lang w:val="hi_IN" w:bidi="hi_IN"/>
        </w:rPr>
        <w:t xml:space="preserve">," कहता है, यह शब्द विशेष रूप से उस व्यक्ति के लिए उपयोग किया जाता था जो लोगों को परमेश्वर और पवित्रशास्त्र के बारे में सिखाता था। </w:t>
      </w:r>
      <w:r>
        <w:rPr>
          <w:lang w:val="hi_IN" w:bidi="hi_IN"/>
        </w:rPr>
        <w:t>गुरु</w:t>
      </w:r>
      <w:r>
        <w:rPr>
          <w:lang w:val="hi_IN" w:bidi="hi_IN"/>
        </w:rPr>
        <w:t>, के पूर्ण विवरण के लिए मुख्य शब्दावली देखें, और अपने अनुवाद में उसी शब्द का उपयोग करना सुनिश्चित करें जिसका उपयोग आपने अन्य भागों में किया है।</w:t>
      </w:r>
    </w:p>
    <w:p>
      <w:pPr/>
      <w:r>
        <w:rPr>
          <w:lang w:val="hi_IN" w:bidi="hi_IN"/>
        </w:rPr>
      </w:r>
      <w:r>
        <w:rPr>
          <w:lang w:val="hi_IN" w:bidi="hi_IN"/>
        </w:rPr>
        <w:t>सदूकियों का समूह यीशु को याद दिलाता है, "</w:t>
      </w:r>
      <w:r>
        <w:rPr>
          <w:b/>
          <w:lang w:val="hi_IN" w:bidi="hi_IN"/>
        </w:rPr>
        <w:t>मूसा</w:t>
      </w:r>
      <w:r>
        <w:rPr>
          <w:lang w:val="hi_IN" w:bidi="hi_IN"/>
        </w:rPr>
        <w:t xml:space="preserve"> ने हमें कहा था कि यदि कोई व्यक्ति बिना संतान के मर जाए, तो उसके भाई को विधवा से विवाह करना चाहिए और उसके लिए संतान पैदा करनी चाहिए।" मूसा वह भविष्यद्वक्ता था जिसने बाइबल की पहली पाँच पुस्तकें लिखीं, जो एकमात्र ऐसी किताबें थीं जिन्हें सदूकी लोग पवित्रशास्त्र मानते थे। मूल भाषा में, "वंश उत्पन्न करे" शब्द "पुनरुत्थान" शब्द से सम्बन्धित है। सदूकियों का मानना है कि मरने के बाद लोगों को जो एकमात्र असली ज़िंदगी मिलती है, वह उनके बच्चों और उन लोगों के ज़रिए मिलती है जो अभी भी धरती पर हैं।</w:t>
      </w:r>
    </w:p>
    <w:p>
      <w:pPr/>
      <w:r>
        <w:rPr>
          <w:lang w:val="hi_IN" w:bidi="hi_IN"/>
        </w:rPr>
      </w:r>
      <w:r>
        <w:rPr>
          <w:lang w:val="hi_IN" w:bidi="hi_IN"/>
        </w:rPr>
        <w:t>फिर सदूकी एक ऐसी औरत की कहानी सुनाते हैं जिसकी सात बार विवाह हुई थी। अब वे अपना प्रश्न पूछते हैं, "इसलिए जी उठने पर वह सातों में से किसकी पत्नी होगी, क्योंकि उन सभी ने उससे शादी की थी?" इस वाक्य में, "जी उठने पर" का अर्थ है जब परमेश्वर उन लोगों को जिलाता है जो मर चुके हैं। सदूकियों को सच में विश्वास नहीं है कि पुनरुत्थान होगा, और वे यह सवाल इसलिए पूछ रहे हैं ताकि वे उस समस्या को दिखा सकें जो उनके हिसाब से इस विश्वास से पैदा होती है।</w:t>
      </w:r>
    </w:p>
    <w:p>
      <w:pPr/>
      <w:r>
        <w:rPr>
          <w:lang w:val="hi_IN" w:bidi="hi_IN"/>
        </w:rPr>
      </w:r>
      <w:r>
        <w:rPr>
          <w:lang w:val="hi_IN" w:bidi="hi_IN"/>
        </w:rPr>
        <w:t xml:space="preserve">यीशु उत्तर देते हैं, "तुम भूल में पड़ गए हो," जिसका अर्थ है "तुम भटकाए गए हो," जिसका मतलब है कि यह मानना गलत है कि मरने के बाद लोग दोबारा जीवित नहीं होंगे। यीशु कहता है कि सदूकियों ने यह गलती इसलिए की, "क्योंकि तुम </w:t>
      </w:r>
      <w:r>
        <w:rPr>
          <w:b/>
          <w:lang w:val="hi_IN" w:bidi="hi_IN"/>
        </w:rPr>
        <w:t>पवित्रशास्त्र</w:t>
      </w:r>
      <w:r>
        <w:rPr>
          <w:lang w:val="hi_IN" w:bidi="hi_IN"/>
        </w:rPr>
        <w:t xml:space="preserve"> को नहीं जानते हो और तुम परमेश्वर की </w:t>
      </w:r>
      <w:r>
        <w:rPr>
          <w:b/>
          <w:lang w:val="hi_IN" w:bidi="hi_IN"/>
        </w:rPr>
        <w:t>सामर्थ्य</w:t>
      </w:r>
      <w:r>
        <w:rPr>
          <w:lang w:val="hi_IN" w:bidi="hi_IN"/>
        </w:rPr>
        <w:t xml:space="preserve"> को भी नहीं जानते हो।" नए नियम में </w:t>
      </w:r>
      <w:r>
        <w:rPr>
          <w:lang w:val="hi_IN" w:bidi="hi_IN"/>
        </w:rPr>
        <w:t>पवित्र शास्त्र</w:t>
      </w:r>
      <w:r>
        <w:rPr>
          <w:lang w:val="hi_IN" w:bidi="hi_IN"/>
        </w:rPr>
        <w:t xml:space="preserve"> शब्द का उपयोग यहूदी पवित्र लेखों के लिए किया गया है, और यह आम तौर पर उस पूरे भाग को दिखाता है जिसे हम आज पुराना नियम कहते हैं। लेकिन सदूकियों का मानना था कि मूसा की पुस्तकों को ही पवित्रशास्त्र माना जाना चाहिए। पूरी परिभाषा के लिए मुख्य शब्दावली देखें, और उसी शब्द का उपयोग करें जिसका उपयोग आपने "पवित्रशास्त्र" के लिए किया है। यीशु कह रहा है कि सदूकियों को नहीं पता कि पवित्रशास्त्र क्या सिखाता है, या उन्हें नहीं पता कि पवित्रशास्त्र जो कहता है उसका अर्थ क्या है।</w:t>
      </w:r>
    </w:p>
    <w:p>
      <w:pPr/>
      <w:r>
        <w:rPr>
          <w:lang w:val="hi_IN" w:bidi="hi_IN"/>
        </w:rPr>
      </w:r>
      <w:r>
        <w:rPr>
          <w:lang w:val="hi_IN" w:bidi="hi_IN"/>
        </w:rPr>
        <w:t xml:space="preserve">वह समझाता है, "वे </w:t>
      </w:r>
      <w:r>
        <w:rPr>
          <w:b/>
          <w:lang w:val="hi_IN" w:bidi="hi_IN"/>
        </w:rPr>
        <w:t>स्वर्ग</w:t>
      </w:r>
      <w:r>
        <w:rPr>
          <w:lang w:val="hi_IN" w:bidi="hi_IN"/>
        </w:rPr>
        <w:t xml:space="preserve"> में </w:t>
      </w:r>
      <w:r>
        <w:rPr>
          <w:b/>
          <w:lang w:val="hi_IN" w:bidi="hi_IN"/>
        </w:rPr>
        <w:t>स्वर्गदूतों</w:t>
      </w:r>
      <w:r>
        <w:rPr>
          <w:lang w:val="hi_IN" w:bidi="hi_IN"/>
        </w:rPr>
        <w:t xml:space="preserve"> के समान होंगे।" </w:t>
      </w:r>
      <w:r>
        <w:rPr>
          <w:lang w:val="hi_IN" w:bidi="hi_IN"/>
        </w:rPr>
        <w:t>स्वर्गदूत</w:t>
      </w:r>
      <w:r>
        <w:rPr>
          <w:lang w:val="hi_IN" w:bidi="hi_IN"/>
        </w:rPr>
        <w:t xml:space="preserve"> एक अलौकिक, आत्मिक प्राणी होता है, जो परमेश्वर की ओर से संदेश लाता है। पूरी परिभाषा के लिए मुख्य शब्दावली देखें, और उसी शब्द का उपयोग करें जिसका उपयोग आपने अन्य भागों में "स्वर्गदूत" का अनुवाद करने के लिए किया है। </w:t>
      </w:r>
      <w:r>
        <w:rPr>
          <w:lang w:val="hi_IN" w:bidi="hi_IN"/>
        </w:rPr>
        <w:t>स्वर्ग</w:t>
      </w:r>
      <w:r>
        <w:rPr>
          <w:lang w:val="hi_IN" w:bidi="hi_IN"/>
        </w:rPr>
        <w:t xml:space="preserve"> वह स्थान है जहाँ परमेश्वर और उसके स्वर्गदूत रहते हैं, और यही विश्वासियों का अन्तिम गंतव्य भी है। सम्पूर्ण परिभाषा के लिए मुख्य शब्दावली देखें, और उसी शब्द का उपयोग करें जिसका उपयोग आपने स्वर्ग के लिए किया है, जिसे अन्य भागों में "वह स्थान जहाँ परमेश्वर रहता है" कहकर उपयोग करें।</w:t>
      </w:r>
    </w:p>
    <w:p>
      <w:pPr/>
      <w:r>
        <w:rPr>
          <w:lang w:val="hi_IN" w:bidi="hi_IN"/>
        </w:rPr>
      </w:r>
      <w:r>
        <w:rPr>
          <w:lang w:val="hi_IN" w:bidi="hi_IN"/>
        </w:rPr>
        <w:t>फिर यीशु सामान्य रूप से पुनरुत्थान के सवाल के बारे में बात करने लगता है। वह निर्गमन से उद्धृत करता है: "मैं अब्राहम, इसहाक और याकूब का परमेश्वर हूँ।" "अब्राहम का परमेश्वर" का अर्थ है वह परमेश्वर जिसकी आराधना अब्राहम करता है। फिर यीशु निष्कर्ष देता है, "वह मरे हुए लोगों का नहीं, बल्कि जीवित लोगों का परमेश्वर है।"</w:t>
      </w:r>
    </w:p>
    <w:p>
      <w:pPr/>
      <w:r>
        <w:rPr>
          <w:lang w:val="hi_IN" w:bidi="hi_IN"/>
        </w:rPr>
      </w:r>
      <w:r>
        <w:rPr>
          <w:lang w:val="hi_IN" w:bidi="hi_IN"/>
        </w:rPr>
        <w:t>मत्ती इस भाग को इस बात से समाप्त करता है कि मंदिर में सुनने वाली भीड़ यीशु के उपदेश से चकित हो गई।</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22:34–46</w:t>
      </w:r>
      <w:r>
        <w:rPr>
          <w:lang w:val="hi_IN" w:bidi="hi_IN"/>
        </w:rPr>
      </w:r>
    </w:p>
    <w:p>
      <w:pPr>
        <w:pStyle w:val="Heading3"/>
      </w:pPr>
      <w:r>
        <w:rPr>
          <w:lang w:val="hi_IN" w:bidi="hi_IN"/>
        </w:rPr>
        <w:t>सुने और मन में रखें</w:t>
      </w:r>
    </w:p>
    <w:p>
      <w:pPr/>
      <w:r>
        <w:rPr>
          <w:lang w:val="hi_IN" w:bidi="hi_IN"/>
        </w:rPr>
      </w:r>
      <w:r>
        <w:rPr>
          <w:lang w:val="hi_IN" w:bidi="hi_IN"/>
        </w:rPr>
        <w:t>मत्ती 22:34–46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मत्ती इस भाग में मन्दिर में धार्मिक अगुवों के साथ यीशु के बातचीत की एक दूसरी कहानी सुनाता है। धार्मिक अगुवों ने अब तक कई बार यीशु को चुनौती दी है। वे ऐसा तरीका ढूँढने की कोशिश कर रहे हैं जिससे वह कुछ ऐसा कह दे जिससे वह मुसीबत में पड़ जाए। इस कहानी में, तीसरी बार, कुछ धार्मिक अगुए यीशु से एक कठिन प्रश्न पूछेंगे जिसके बारे में वे आशा करते हैं कि वह उसका उत्तर नहीं दे पाएगा। फिर यीशु खुद उनसे एक प्रश्न पूछता है, जिसका उत्तर वे नहीं दे पाते। मत्ती हमें इस भाग के आखिर में बताता है कि इसके बाद, किसी में इतनी हिम्मत नहीं हुई कि वह यीशु से और कोई सवाल पूछे।</w:t>
      </w:r>
    </w:p>
    <w:p>
      <w:pPr/>
      <w:r>
        <w:rPr>
          <w:lang w:val="hi_IN" w:bidi="hi_IN"/>
        </w:rPr>
      </w:r>
      <w:r>
        <w:rPr>
          <w:lang w:val="hi_IN" w:bidi="hi_IN"/>
        </w:rPr>
        <w:t>यीशु ने जिस पहले प्रश्न का उत्तर दिया वह फरीसियों के समूह से आया था, और दूसरा प्रश्न सदूकी समूह से आया था। फरीसी और सदूकी यहूदियों के अलग-अलग धार्मिक समूह थे जो अलग-अलग शिक्षाओं को मानते थे। फरीसियों और सदूकियों के बीच कई बातों पर असहमति थी। लेकिन दोनों समूहों के लोग यीशु से छुटकारा पाना चाहते थे। अब, फरीसी फिर से यीशु से एक और प्रश्न पूछने आते हैं। मत्ती हमें बताता है कि फरीसी सदूकी के प्रश्न पर यीशु द्वारा कही गई बातों को सुन रहे थे। फरीसी यह समझ गए कि यीशु का उत्तर सुनने के बाद सदूकियों के पास कहने के लिए और कुछ नहीं बचा था। इसलिए अब फरीसी फिर से इकट्ठा होते हैं, ताकि वे यीशु से कोई ऐसा प्रश्न पूछ सकें जो उसके लिए बहुत कठिन हो। फरीसियों में से एक व्यक्ति यीशु से एक प्रश्न पूछने के लिए आगे आता है। इस फरीसी को "व्यवस्थापक" कहा जाता है, जिसका मतलब है कि उसने पुराने नियम में दी गई यहूदी धार्मिक व्यवस्था, जो यहूदी पवित्रशास्त्र है जिसे कभी-कभी “मूसा की व्यवस्था” भी कहा जाता है, का गहराई से अध्ययन किया था।</w:t>
      </w:r>
    </w:p>
    <w:p>
      <w:pPr/>
      <w:r>
        <w:rPr>
          <w:lang w:val="hi_IN" w:bidi="hi_IN"/>
        </w:rPr>
      </w:r>
      <w:r>
        <w:rPr>
          <w:lang w:val="hi_IN" w:bidi="hi_IN"/>
        </w:rPr>
        <w:t>पुराने नियम की व्यवस्था का यह जानकार यीशु को "गुरु" कहता है, और फिर उससे पूछता है, "व्यवस्था में कौन सी आज्ञा बड़ी है?" "व्यवस्था" का अर्थ पुराने नियम में दी गई परमेश्वर की व्यवस्थाएँ हैं, विशेष रूप से पुराने नियम की पहली पाँच पुस्तकें। जब वह "बड़ी आज्ञा" कहता है, तो वह ऐसी शैली में बोल रहा होता है जो इब्रानी भाषा में बोलने वाले लोगों के समान है, और इसका अर्थ "सबसे बड़ी आज्ञा" या "सबसे महत्वपूर्ण आज्ञा" है। उस समय धार्मिक शिक्षक अक्सर इस बात पर बहस करते थे कि पुराने नियम की कौन सी व्यवस्था और किस प्रकार की व्यवस्था सबसे महत्वपूर्ण थी। यह एक सामान्य चर्चा का विषय था। लेकिन यह एक ऐसा प्रश्न भी था जो यीशु को मुसीबत में डाल सकता था। यदि वह कहता कि कोई एक व्यवस्था सबसे अधिक महत्वपूर्ण है, तो लोग उस पर आरोप लगा सकते थे कि उसने कुछ परमेश्वर की व्यवस्थाओं को कम ज़रूरी बताकर परमेश्वर का अपमान किया है।</w:t>
      </w:r>
    </w:p>
    <w:p>
      <w:pPr/>
      <w:r>
        <w:rPr>
          <w:lang w:val="hi_IN" w:bidi="hi_IN"/>
        </w:rPr>
      </w:r>
      <w:r>
        <w:rPr>
          <w:lang w:val="hi_IN" w:bidi="hi_IN"/>
        </w:rPr>
        <w:t>रुकें और अपने समूह के साथ इन प्रश्नों पर चर्चा करें: आपकी संस्कृति में, लोग किन कामों को सबसे ज़रूरी मानते हैं जिनका लोगों को पालन करना चाहिए? उनके हिसाब से सबसे बड़ा पाप या पाप क्या है? ये विचार आपके समुदाय में महत्वपूर्ण बातों के बारे में क्या दिखाते हैं?</w:t>
      </w:r>
    </w:p>
    <w:p>
      <w:pPr/>
      <w:r>
        <w:rPr>
          <w:lang w:val="hi_IN" w:bidi="hi_IN"/>
        </w:rPr>
      </w:r>
      <w:r>
        <w:rPr>
          <w:lang w:val="hi_IN" w:bidi="hi_IN"/>
        </w:rPr>
        <w:t>यीशु ने व्यवस्थाविवरण की किताब से एक आज्ञा का उद्धरण देकर सवाल का जवाब दिया। यीशु कहता है, "तू परमेश्वर अपने प्रभु से अपने सारे मन और अपने सारे प्राण और अपनी सारी बुद्धि के साथ प्रेम रख।" यीशु के समय में यह उद्धरण यहूदियों के लिए बहुत परिचित था, क्योंकि वे हर दिन दो बार उस पवित्रशास्त्र भाग को दोहराते थे जिससे यह लिया गया था। जब यीशु कहते हैं, "अपने पूरे मन, अपनी पूरी आत्मा और अपनी पूरी बुद्धि के साथ," तो वह यह नहीं कह रहे हैं कि प्यार के अलग-अलग प्रकार हैं या किसी व्यक्ति के अलग-अलग हिस्से प्यार कर सकते हैं। वह यह दृढ़ता से कह रहा है कि परमेश्वर चाहता है कि लोग उसे अपनी सारी चीजों से पूरी तरह प्रेम करें। लोगों को अपनी हर सोच, भावना और काम के जरिए परमेश्वर से प्रेम करना चाहिए। यीशु फिर कहता है कि यही सबसे बड़ी और पहली आज्ञा है, और फिर वह जोड़ता है, "उसी के समान यह दूसरी भी है: अपने पड़ोसी से अपने समान प्रेम रख।" यह पुराने नियम की एक अन्य पुस्तक का एक उद्धरण है।</w:t>
      </w:r>
    </w:p>
    <w:p>
      <w:pPr/>
      <w:r>
        <w:rPr>
          <w:lang w:val="hi_IN" w:bidi="hi_IN"/>
        </w:rPr>
      </w:r>
      <w:r>
        <w:rPr>
          <w:lang w:val="hi_IN" w:bidi="hi_IN"/>
        </w:rPr>
        <w:t>यीशु का उत्तर लोगों को यह दिखाता है कि परमेश्वर की व्यवस्था का पालन करने का तरीका परमेश्वर और अन्य लोगों से प्रेम करना है। उसका उत्तर यह नहीं दर्शाता कि परमेश्वर की कोई व्यवस्था कम ज़रूरी है, क्योंकि पुराने नियम की सारी अन्य व्यवस्थाएँ परमेश्वर और लोगों से प्रेम दिखाने के खास तरीके बताती हैं। यीशु ने यह कहकर समाप्त किया, "ये ही दो आज्ञाएँ सारी व्यवस्था एवं भविष्यद्वक्ताओं का आधार है।" "व्यवस्था" का अर्थ मूसा की पुस्तकें हैं, जो पुराने नियम की पहली पाँच पुस्तकें हैं। "भविष्यद्वक्ता" पुराने नियम के अन्य पवित्रशास्त्र थे। तो यीशु कह रहा है कि ये दो आज्ञाएँ पूरे पुराने नियम की नींव हैं।</w:t>
      </w:r>
    </w:p>
    <w:p>
      <w:pPr/>
      <w:r>
        <w:rPr>
          <w:lang w:val="hi_IN" w:bidi="hi_IN"/>
        </w:rPr>
      </w:r>
      <w:r>
        <w:rPr>
          <w:lang w:val="hi_IN" w:bidi="hi_IN"/>
        </w:rPr>
        <w:t>मत्ती यह नहीं बताता कि फरीसियों ने यीशु के उत्तर के बारे में क्या सोचा। इसके बजाय, वह तुरन्त फरीसियों से यीशु द्वारा पूछे गए प्रश्न के बारे में बताना शुरू कर देता है। यहूदी धार्मिक शिक्षकों के लिए सिखाने के तरीके के तौर पर सवाल पूछना बहुत आम बात थी।</w:t>
      </w:r>
    </w:p>
    <w:p>
      <w:pPr/>
      <w:r>
        <w:rPr>
          <w:lang w:val="hi_IN" w:bidi="hi_IN"/>
        </w:rPr>
      </w:r>
      <w:r>
        <w:rPr>
          <w:lang w:val="hi_IN" w:bidi="hi_IN"/>
        </w:rPr>
        <w:t>रुकें और अपने समूह में नीचे दिए गए प्रश्न पूछें: आपकी संस्कृति में, धार्मिक शिक्षक कैसे सिखाते हैं? वे किन तरीकों का उपयोग करते हैं? लोग उनके साथ कैसे बातचीत करते हैं?</w:t>
      </w:r>
    </w:p>
    <w:p>
      <w:pPr/>
      <w:r>
        <w:rPr>
          <w:lang w:val="hi_IN" w:bidi="hi_IN"/>
        </w:rPr>
      </w:r>
      <w:r>
        <w:rPr>
          <w:lang w:val="hi_IN" w:bidi="hi_IN"/>
        </w:rPr>
        <w:t>यीशु फरीसियों से मसीह के बारे में एक प्रश्न पूछता है, जिसे परमेश्वर ने भेजने की प्रतिज्ञा की थी। यीशु उनसे पूछता है कि मसीह किसका पुत्र है, दूसरे शब्दों में, वह किस परिवार से होगा। फरीसी उत्तर देते हैं कि मसीह राजा दाऊद के परिवार से आता है। यह एक बहुत ही आसान प्रश्न था, क्योंकि पुराने नियम के कई भाग आनेवाले मसीहा को राजा दाऊद की सन्तान के रूप में बताते हैं।</w:t>
      </w:r>
    </w:p>
    <w:p>
      <w:pPr/>
      <w:r>
        <w:rPr>
          <w:lang w:val="hi_IN" w:bidi="hi_IN"/>
        </w:rPr>
      </w:r>
      <w:r>
        <w:rPr>
          <w:lang w:val="hi_IN" w:bidi="hi_IN"/>
        </w:rPr>
        <w:t>फिर यीशु फरीसियों से एक और प्रश्न पूछता है, जिसका उत्तर देना इतना आसान नहीं है। वह कहता है, "तो दाऊद आत्मा में होकर उसे 'प्रभु' क्यों कहता है?" और यीशु भजन 110 से उद्धृत करता है, "प्रभु ने, मेरे प्रभु से कहा, मेरे दाहिने बैठ, जब तक कि मैं तेरे बैरियों को तेरे पाँवों के नीचे की चौकी न कर दूँ।" कई धार्मिक शिक्षकों ने सिखाया कि यह भजन मसीह के बारे में है, वह उद्धारकर्ता जिसे परमेश्वर अपने शत्रुओं पर विजय देगा।</w:t>
      </w:r>
    </w:p>
    <w:p>
      <w:pPr/>
      <w:r>
        <w:rPr>
          <w:lang w:val="hi_IN" w:bidi="hi_IN"/>
        </w:rPr>
      </w:r>
      <w:r>
        <w:rPr>
          <w:lang w:val="hi_IN" w:bidi="hi_IN"/>
        </w:rPr>
        <w:t xml:space="preserve">यीशु और उस समय के अन्य लोग भी मानते थे कि राजा दाऊद ने स्वयं यह भजन लिखा था। यीशु कहता है कि दाऊद ने ये शब्द "आत्मा में" लिखे थे, जिसका अर्थ है कि भजन के ये शब्द पवित्र आत्मा के द्वारा परमेश्वर ने उसे दिए थे। जो कुछ भी दाऊद ने आत्मा में लिखा वह सत्य होना चाहिए। लेकिन किसी के लिए अपने पुत्र, या पोते, या किसी अन्य वंशज को "मेरा प्रभु" कहना बहुत अजीब होगा। बल्कि, पुत्र का अपने पिता को "गुरु" या "मेरे प्रभु" कहना सामान्य होता। यीशु यह प्रश्न पूछता है, "यदि दाऊद उसे 'मेरा प्रभु' कहता है, तो वह उसका पुत्र कैसे हो सकता है?" इस प्रश्न से यीशु यह इशारा करता है कि मसीहा दाऊद का केवल मानवीय वंशज मात्र नहीं है। मसीहा राजा दाऊद से भी बड़ा होना चाहिए, यदि राजा दाऊद उसे "मेरा प्रभु" कहता है। यह लोगों को इस सच्चाई की ओर इशारा करने का तरीका है कि यीशु दाऊद का पुत्र ही नहीं, बल्कि परमेश्वर का पुत्र भी है, हालाँकि यीशु अभी इन शब्दों का उपयोग नहीं कर रहा है। </w:t>
      </w:r>
    </w:p>
    <w:p>
      <w:pPr/>
      <w:r>
        <w:rPr>
          <w:lang w:val="hi_IN" w:bidi="hi_IN"/>
        </w:rPr>
      </w:r>
      <w:r>
        <w:rPr>
          <w:lang w:val="hi_IN" w:bidi="hi_IN"/>
        </w:rPr>
        <w:t>फरीसियों के पास यीशु के लिए ऐसा उत्तर नहीं था जो मसीहा के बारे में उनकी समझ के अनुरूप हो। इसलिए वे उसके दूसरे प्रश्न का उत्तर नहीं दे सकते हैं। अब जब यीशु ने धार्मिक अगुवों द्वारा पूछे गए तीन सबसे कठिन प्रश्नों के उत्तर दे दिए हैं, और उसने उनसे ऐसा प्रश्न पूछा जिसका वे उत्तर न दे सके, तो बहस समाप्त हो गई है। धार्मिक अगुवों की अब उससे और सवाल पूछने की हिम्मत नहीं हुई। इसके बजाय, वे उससे छुटकारा पाने का कोई अलग तरीका ढूँढना शुरू करेंगे।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फरीसी सदूकियों के प्रश्न के यीशु के उत्तर को सुनते हैं और फिर मिलते हैं ताकि एक ऐसा प्रश्न ढूंढ सकें जो यीशु के लिए उत्तर देना बहुत कठिन हो।</w:t>
      </w:r>
    </w:p>
    <w:p>
      <w:pPr/>
      <w:r>
        <w:rPr>
          <w:lang w:val="hi_IN" w:bidi="hi_IN"/>
        </w:rPr>
      </w:r>
      <w:r>
        <w:rPr>
          <w:b/>
          <w:lang w:val="hi_IN" w:bidi="hi_IN"/>
        </w:rPr>
        <w:t>दूसरा दृश्य:</w:t>
      </w:r>
      <w:r>
        <w:rPr>
          <w:lang w:val="hi_IN" w:bidi="hi_IN"/>
        </w:rPr>
        <w:t xml:space="preserve"> एक फरीसी, जो धार्मिक व्यवस्था का जानकार है, आगे आता है और यीशु से पूछता है, "व्यवस्था में सबसे बड़ी आज्ञा कौन सी है?" यीशु मूसा द्वारा लिखी गई पुराने नियम की पुस्तकों से दो भागों का उद्धरण देकर उत्तर देता है, जो इस्राएल के लोगों को आज्ञा देते हैं कि वे परमेश्वर से पूरे मन से प्रेम करें और अपने आसपास के लोगों से प्रेम करें।</w:t>
      </w:r>
    </w:p>
    <w:p>
      <w:pPr/>
      <w:r>
        <w:rPr>
          <w:lang w:val="hi_IN" w:bidi="hi_IN"/>
        </w:rPr>
      </w:r>
      <w:r>
        <w:rPr>
          <w:b/>
          <w:lang w:val="hi_IN" w:bidi="hi_IN"/>
        </w:rPr>
        <w:t>तीसरा दृश्य:</w:t>
      </w:r>
      <w:r>
        <w:rPr>
          <w:lang w:val="hi_IN" w:bidi="hi_IN"/>
        </w:rPr>
        <w:t xml:space="preserve"> यीशु वहाँ इकट्ठे हुए फरीसियों से पूछता है कि मसीहा किस परिवार से आएगा, और वे कहते हैं, "दाऊद के।" फिर यीशु उनसे पूछता है कि दाऊद मसीहा को "मेरा प्रभु" क्यों कहता है, यदि मसीहा दाऊद का पुत्र है। फरीसियों के पास इसका उत्तर नहीं है। इस बातचीत के बाद, किसी में इतनी हिम्मत नहीं हुई कि वह यीशु से और कोई सवाल पूछे।</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फरीसियों का एक समूह</w:t>
      </w:r>
    </w:p>
    <w:p>
      <w:pPr>
        <w:pStyle w:val="ListBullet"/>
        <w:spacing w:line="240" w:lineRule="auto"/>
        <w:ind w:left="720"/>
      </w:pPr>
      <w:r>
        <w:rPr>
          <w:lang w:val="hi_IN" w:bidi="hi_IN"/>
        </w:rPr>
      </w:r>
      <w:r>
        <w:rPr>
          <w:lang w:val="hi_IN" w:bidi="hi_IN"/>
        </w:rPr>
        <w:t>एक फरीसी जो धार्मिक व्यवस्था का जानकार है</w:t>
      </w:r>
    </w:p>
    <w:p>
      <w:pPr>
        <w:pStyle w:val="ListBullet"/>
        <w:spacing w:line="240" w:lineRule="auto"/>
        <w:ind w:left="720"/>
      </w:pPr>
      <w:r>
        <w:rPr>
          <w:lang w:val="hi_IN" w:bidi="hi_IN"/>
        </w:rPr>
      </w:r>
      <w:r>
        <w:rPr>
          <w:lang w:val="hi_IN" w:bidi="hi_IN"/>
        </w:rPr>
        <w:t>मन्दिर में सुन रहे अन्य लोग</w:t>
      </w:r>
    </w:p>
    <w:p>
      <w:pPr>
        <w:pStyle w:val="ListBullet"/>
        <w:spacing w:line="240" w:lineRule="auto"/>
        <w:ind w:left="720"/>
      </w:pPr>
      <w:r>
        <w:rPr>
          <w:lang w:val="hi_IN" w:bidi="hi_IN"/>
        </w:rPr>
      </w:r>
      <w:r>
        <w:rPr>
          <w:lang w:val="hi_IN" w:bidi="hi_IN"/>
        </w:rPr>
        <w:t>यीशु के चेले</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याद रखें कि यीशु अभी हाल ही में मंदिर के क्षेत्र में सदूकी समूह के साथ बातचीत कर ही रहा था। सदूकियों ने एक मुश्किल सवाल पूछकर उसे फंसाने की कोशिश की। यीशु के चेले और लोगों की एक बड़ी भीड़ धार्मिक अगुवों के साथ यीशु की बात सुन रही है। कुछ फरीसी भी सुन रहे हैं कि वह सदूकियों से क्या कह रहा है। फरीसी यह समझ गए कि सदूकियों के पूछे गए सवाल से यीशु नहीं फँसा। इसलिए फरीसी फिर से इकट्ठा होते हैं और यीशु को फँसाने की कोशिश करते हैं। वे यीशु के पास आते हैं, और उनमें से एक, जो पुराने नियम की व्यवस्था का जानकार है, उसे परखने के लिए या उसे कुछ गलत कहलवाने की कोशिश में, उससे एक सवाल पूछता है। प्रश्न यह है, "व्यवस्था में सबसे महत्वपूर्ण आज्ञा कौन सी है?"</w:t>
      </w:r>
    </w:p>
    <w:p>
      <w:pPr/>
      <w:r>
        <w:rPr>
          <w:lang w:val="hi_IN" w:bidi="hi_IN"/>
        </w:rPr>
      </w:r>
      <w:r>
        <w:rPr>
          <w:lang w:val="hi_IN" w:bidi="hi_IN"/>
        </w:rPr>
        <w:t>यीशु व्यवस्थाविवरण से उद्धृत करके उत्तर देता है, "तू अपने परमेश्वर प्रभु से अपने सारे मन, अपने सारे प्राण और अपनी सारी बुद्धि के साथ प्रेम रख।" यीशु कहता है कि यह सबसे बड़ी "और पहली आज्ञा है।" फिर वह कहता है, "उसी के समान यह दूसरी भी है: 'कि तू अपने पड़ोसी से अपने समान प्रेम रख।'" फिर वह उनसे कहता है कि वास्तव में पुराने नियम की पूरी व्यवस्था और भविष्यद्वक्ताओं की पुस्तकें भी इन्हीं दो आज्ञाओं पर आधारित हैं।</w:t>
      </w:r>
    </w:p>
    <w:p>
      <w:pPr/>
      <w:r>
        <w:rPr>
          <w:lang w:val="hi_IN" w:bidi="hi_IN"/>
        </w:rPr>
      </w:r>
      <w:r>
        <w:rPr>
          <w:lang w:val="hi_IN" w:bidi="hi_IN"/>
        </w:rPr>
        <w:t>फिर जब फरीसी उससे बात करने के लिए इकट्ठे हुए थे, यीशु ने इस मौके का इस्तेमाल किया और उनसे एक प्रश्न पूछा: "मसीह के विषय में तुम क्या समझते हो?" वह किसका सन्तान है?" वे जल्दी से उत्तर देते हैं, "वह दाऊद की सन्तान है।" फिर यीशु एक और भी कठिन प्रश्न पूछता है: "तो दाऊद आत्मा में होकर उसे 'मेरे प्रभु' क्यों कहता है?" यीशु भजन 110 से उद्धृत करता है, जहाँ भजन का लेखक कहता है, "प्रभु ने मेरे प्रभु से कहा, 'मेरे दाहिने बैठ'," जो बहुत सम्मान और अधिकार की स्थिति थी, "जब तक कि मैं तेरे बैरियों को तेरे पाँवों के नीचे की चौकी न कर दूँ,"" जिसका अर्थ है कि परमेश्वर उसे उसके शत्रुओं पर विजय देगा। यदि कोई व्यक्ति किसी अन्य व्यक्ति के पैरों तले होता था तो इसका मतलब था कि वह अपमानित हो गया था और उस व्यक्ति के विरुद्ध लड़ने में असमर्थ था। उसे वही करना होगा जो दूसरा व्यक्ति उसे करने को कहेगा।</w:t>
      </w:r>
    </w:p>
    <w:p>
      <w:pPr/>
      <w:r>
        <w:rPr>
          <w:lang w:val="hi_IN" w:bidi="hi_IN"/>
        </w:rPr>
      </w:r>
      <w:r>
        <w:rPr>
          <w:lang w:val="hi_IN" w:bidi="hi_IN"/>
        </w:rPr>
        <w:t>रुकें और अपने समूह के साथ नीचे दिए गए प्रश्नों पर चर्चा करें: आपकी संस्कृति में, लोग किसी लड़ाई या लड़ाई जीतने वाले के बारे में कैसे बात करते हैं? वे किसी व्यक्ति या किसी चीज़ पर अधिकार रखने की बात कैसे करते हैं?</w:t>
      </w:r>
    </w:p>
    <w:p>
      <w:pPr/>
      <w:r>
        <w:rPr>
          <w:lang w:val="hi_IN" w:bidi="hi_IN"/>
        </w:rPr>
      </w:r>
      <w:r>
        <w:rPr>
          <w:lang w:val="hi_IN" w:bidi="hi_IN"/>
        </w:rPr>
        <w:t>फिर यीशु ने फरीसियों से अपना सवाल दोबारा पूछा: भला दाऊद अपने पुत्र या उसके वंशज को "मेरा प्रभु" कैसे कह सकता है?"</w:t>
      </w:r>
    </w:p>
    <w:p>
      <w:pPr/>
      <w:r>
        <w:rPr>
          <w:lang w:val="hi_IN" w:bidi="hi_IN"/>
        </w:rPr>
      </w:r>
      <w:r>
        <w:rPr>
          <w:lang w:val="hi_IN" w:bidi="hi_IN"/>
        </w:rPr>
        <w:t>फरीसियों के पास इस सवाल का कोई जवाब नहीं है। असल में, कोई भी नहीं जानता। यीशु का यह अंतिम प्रश्न चर्चा को समाप्त कर देता है, क्योंकि अब यह साफ हो जाता है कि उसे कठिन प्रश्नों से भी आसानी से फँसाया नहीं जा सकता।</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फरीसियों का एक समूह</w:t>
      </w:r>
    </w:p>
    <w:p>
      <w:pPr>
        <w:pStyle w:val="ListBullet"/>
        <w:spacing w:line="240" w:lineRule="auto"/>
        <w:ind w:left="720"/>
      </w:pPr>
      <w:r>
        <w:rPr>
          <w:lang w:val="hi_IN" w:bidi="hi_IN"/>
        </w:rPr>
      </w:r>
      <w:r>
        <w:rPr>
          <w:lang w:val="hi_IN" w:bidi="hi_IN"/>
        </w:rPr>
        <w:t>एक फरीसी जो धार्मिक व्यवस्था का जानकार है</w:t>
      </w:r>
    </w:p>
    <w:p>
      <w:pPr>
        <w:pStyle w:val="ListBullet"/>
        <w:spacing w:line="240" w:lineRule="auto"/>
        <w:ind w:left="720"/>
      </w:pPr>
      <w:r>
        <w:rPr>
          <w:lang w:val="hi_IN" w:bidi="hi_IN"/>
        </w:rPr>
      </w:r>
      <w:r>
        <w:rPr>
          <w:lang w:val="hi_IN" w:bidi="hi_IN"/>
        </w:rPr>
        <w:t>मन्दिर में सुन रहे अन्य लोग</w:t>
      </w:r>
    </w:p>
    <w:p>
      <w:pPr>
        <w:pStyle w:val="ListBullet"/>
        <w:spacing w:line="240" w:lineRule="auto"/>
        <w:ind w:left="720"/>
      </w:pPr>
      <w:r>
        <w:rPr>
          <w:lang w:val="hi_IN" w:bidi="hi_IN"/>
        </w:rPr>
      </w:r>
      <w:r>
        <w:rPr>
          <w:lang w:val="hi_IN" w:bidi="hi_IN"/>
        </w:rPr>
        <w:t>यीशु के चेले</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अभिनय के रूप में प्रस्तुत करना चाहिए। सबसे पहले, समूह को बिना रुके पूरी कहानी को नाटक रूप में दिखाने दें। जब समूह दूसरी बार कहानी का अभिनय करता है, तो उन्हें कहानी के विभिन्न चरणों पर रोकें।</w:t>
      </w:r>
    </w:p>
    <w:p>
      <w:pPr/>
      <w:r>
        <w:rPr>
          <w:lang w:val="hi_IN" w:bidi="hi_IN"/>
        </w:rPr>
      </w:r>
      <w:r>
        <w:rPr>
          <w:lang w:val="hi_IN" w:bidi="hi_IN"/>
        </w:rPr>
        <w:t>जब समूह पहली बार कहानी को नाटक रूप में दिखाए,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कहानी तब शुरू होती है जब फरीसियों का एक समूह यीशु को एक सवाल पूछकर फंसाने की कोशिश करने के लिए एक साथ आता है। उनमें से एक, जो पुराने नियम की व्यवस्था के बारे में बहुत जानता है, यह प्रश्न पूछता है: "हे गुरु, व्यवस्था में सबसे बड़ी आज्ञा कौन सी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व्यवस्थापक की भूमिका निभाने वाले अभिनेता से पूछें, "आप कैसा महसूस कर रहे हैं?" आप ऐसी बातें सुन सकते हैं, "चालाक," या "यह दिखाने के लिए उत्साहित कि यीशु उतना बुद्धिमान नहीं है जितना लोग सोचते हैं!"</w:t>
      </w:r>
    </w:p>
    <w:p>
      <w:pPr>
        <w:pStyle w:val="ListBullet"/>
        <w:spacing w:line="240" w:lineRule="auto"/>
        <w:ind w:left="720"/>
      </w:pPr>
      <w:r>
        <w:rPr>
          <w:lang w:val="hi_IN" w:bidi="hi_IN"/>
        </w:rPr>
      </w:r>
      <w:r>
        <w:rPr>
          <w:lang w:val="hi_IN" w:bidi="hi_IN"/>
        </w:rPr>
        <w:t>यीशु की भूमिका निभाने वाले कलाकार से पूछें, "आप कैसा महसूस कर रहे है? आप ऐसी बातें सुन सकते हैं, "मुझे दुख है कि वे अभी भी मुझे फँसाने की कोशिश कर रहे हैं," या "सिखाने का मौका मिलने से खुश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अपना उत्तर पुराने नियम से उद्धृत करके शुरू करता है, "तू अपने परमेश्वर प्रभु से अपने सारे मन, अपने सारे प्राण और अपनी सारी बुद्धि के साथ प्रेम रख। यह सबसे बड़ी और पहली आज्ञा है।" फिर वह प्रेम के बारे में एक और उद्धरण देता है, लेकिन इस बार यह लोगों से प्रेम करने के बारे में है: "अपने पड़ोसी से अपने समान प्रेम रख।" वह कहता है कि यह "दूसरी आज्ञा" पहली आज्ञा जैसी ही है। वह यह कहकर समाप्त करता है, "ये ही दो आज्ञाएँ सारी व्यवस्था एवं भविष्यद्वक्ताओं का आधार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फरीसियों की भूमिका निभाने वाले अभिनेताओं से पूछें, "आप कैसा महसूस कर रहे हैं?" आप ऐसी बातें सुन सकते हैं, "आश्चर्यचकित हूँ," या "प्रभावित हूँ," या "निराश हूँ कि यीशु ने कुछ ऐसा कहा जिसके बारे में हम बहस नहीं कर सकते।"</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चूँकि सभी फरीसी यीशु को घेरे हुए हैं, इसलिए अब वह उनसे एक प्रश्न पूछता है: मसीहा किसका वंश है, जो प्रतिज्ञा किया गया उद्धारकर्ता है? फरीसी आसानी से इस प्रश्न का उत्तर देते हैं: मसीहा राजा दाऊद का वंश है। फिर यीशु उनसे पूछता है कि राजा दाऊद पवित्र आत्मा की शक्ति से प्रेरित होकर भजन लिखते हुए मसीहा को "मेरा प्रभु" क्यों कहता है। यीशु भजन 110 को उद्धृत करता है, "प्रभु ने, मेरे प्रभु से कहा, 'मेरे दाहिने बैठ, जब तक कि मैं तेरे बैरियों को तेरे पाँवों के नीचे की चौकी न कर दूँ।' इस भजन को उद्धृत करने के बाद, यीशु अपना प्रश्न फिर से पूछता है: "जब दाऊद मसीहा को 'मेरा प्रभु' कहता है, तो मसीहा उसका पुत्र कैसे हो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फरीसियों की भूमिका निभाने वाले अभिनेताओं से पूछें, "आप कैसा महसूस कर रहे हैं?" आप ऐसी बातें सुन सकते हैं, “उलझन में हूँ,” “शर्मिंदा हूँ कि हम कोई उत्तर नहीं सोच पा रहे हैं,” या “गुस्से में हूँ।”</w:t>
      </w:r>
    </w:p>
    <w:p>
      <w:pPr/>
      <w:r>
        <w:rPr>
          <w:lang w:val="hi_IN" w:bidi="hi_IN"/>
        </w:rPr>
      </w:r>
      <w:r>
        <w:rPr>
          <w:lang w:val="hi_IN" w:bidi="hi_IN"/>
        </w:rPr>
        <w:t>फरीसियों के पास इसका उत्तर नहीं था, और अब लोग यीशु से प्रश्न पूछना बंद कर देते हैं।</w:t>
      </w:r>
    </w:p>
    <w:p>
      <w:pPr/>
      <w:r>
        <w:rPr>
          <w:lang w:val="hi_IN" w:bidi="hi_IN"/>
        </w:rPr>
      </w:r>
      <w:r>
        <w:rPr>
          <w:lang w:val="hi_IN" w:bidi="hi_IN"/>
        </w:rPr>
        <w:t>अभिनय के अंत में, मंदिर में अन्य लोगों की भूमिका निभा रहे अभिनेताओं से पूछें, "आप कैसा महसूस कर रहे हैं?" आप ऐसी बातें सुन सकते हैं, "प्रभावित हूँ," "उत्सुक," या "डरा हुआ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यह भाग इस बात से शुरू होता है कि </w:t>
      </w:r>
      <w:r>
        <w:rPr>
          <w:b/>
          <w:lang w:val="hi_IN" w:bidi="hi_IN"/>
        </w:rPr>
        <w:t>फरीसियों</w:t>
      </w:r>
      <w:r>
        <w:rPr>
          <w:lang w:val="hi_IN" w:bidi="hi_IN"/>
        </w:rPr>
        <w:t xml:space="preserve"> ने सुना कि यीशु ने “</w:t>
      </w:r>
      <w:r>
        <w:rPr>
          <w:b/>
          <w:lang w:val="hi_IN" w:bidi="hi_IN"/>
        </w:rPr>
        <w:t>सदूकियों</w:t>
      </w:r>
      <w:r>
        <w:rPr>
          <w:lang w:val="hi_IN" w:bidi="hi_IN"/>
        </w:rPr>
        <w:t xml:space="preserve"> का मुँह बन्द कर दिया”, जिसका अर्थ है कि उसने उन्हें इस तरह से उत्तर दिया कि उन्होंने उससे प्रश्न पूछना बंद कर दिया। </w:t>
      </w:r>
      <w:r>
        <w:rPr>
          <w:b/>
          <w:lang w:val="hi_IN" w:bidi="hi_IN"/>
        </w:rPr>
        <w:t>फरीसी</w:t>
      </w:r>
      <w:r>
        <w:rPr>
          <w:lang w:val="hi_IN" w:bidi="hi_IN"/>
        </w:rPr>
        <w:t xml:space="preserve"> और </w:t>
      </w:r>
      <w:r>
        <w:rPr>
          <w:lang w:val="hi_IN" w:bidi="hi_IN"/>
        </w:rPr>
        <w:t>सदूकी</w:t>
      </w:r>
      <w:r>
        <w:rPr>
          <w:lang w:val="hi_IN" w:bidi="hi_IN"/>
        </w:rPr>
        <w:t xml:space="preserve"> यहूदियों के बीच दो धार्मिक समूह थे जिनके पास पवित्रशास्त्र, परमेश्वर और विश्वास के बारे में अलग-अलग शिक्षाएँ थीं। पूरी परिभाषाओं के लिए मुख्य शब्दावली देखें, और इन शब्दों का अनुवाद उसी तरह करना सुनिश्चित करें जैसे आपने अन्य भागों में किया है। अब फरीसी इकट्ठे हुए और अपना एक और प्रश्न पूछने के लिए यीशु के पास जाते हैं।</w:t>
      </w:r>
    </w:p>
    <w:p>
      <w:pPr/>
      <w:r>
        <w:rPr>
          <w:lang w:val="hi_IN" w:bidi="hi_IN"/>
        </w:rPr>
      </w:r>
      <w:r>
        <w:rPr>
          <w:lang w:val="hi_IN" w:bidi="hi_IN"/>
        </w:rPr>
        <w:t>फरीसियों के इस समूह का एक सदस्य, जिसे "</w:t>
      </w:r>
      <w:r>
        <w:rPr>
          <w:b/>
          <w:lang w:val="hi_IN" w:bidi="hi_IN"/>
        </w:rPr>
        <w:t>व्यवस्थापक</w:t>
      </w:r>
      <w:r>
        <w:rPr>
          <w:lang w:val="hi_IN" w:bidi="hi_IN"/>
        </w:rPr>
        <w:t>" कहा जाता है, यीशु से एक प्रश्न पूछता है। "व्यवस्थापक" का मतलब है कि इस व्यक्ति ने पुराने नियम में मूसा द्वारा लिखी गई धार्मिक व्यवस्थाओं का बहुत अच्छी तरह अध्ययन किया था।। “व्यवस्थापक” शब्द मत्ती के सुसमाचार की कुछ शुरुआती प्रतियों में नहीं पाया जाता, इसलिए कुछ लोग मानते हैं कि इसे बाद में जोड़ा गया होगा। जो भी हो, यह साफ है कि यह व्यक्ति उन फरीसियों में से एक था जो यीशु से एक और प्रश्न पूछने के लिए इकट्ठे हुए थे। मत्ती हमें यह भी बताता है कि उसने यह सवाल "यीशु को परखने" के लिए पूछा था। "परखने" शब्द का अर्थ "प्रलोभन" भी हो सकता है। दूसरे शब्दों में, यह व्यक्ति यीशु से ऐसा प्रश्न पूछ रहा है ताकि वह उसे कुछ गलत कहते हुए पकड़ सके।</w:t>
      </w:r>
    </w:p>
    <w:p>
      <w:pPr/>
      <w:r>
        <w:rPr>
          <w:lang w:val="hi_IN" w:bidi="hi_IN"/>
        </w:rPr>
      </w:r>
      <w:r>
        <w:rPr>
          <w:lang w:val="hi_IN" w:bidi="hi_IN"/>
        </w:rPr>
        <w:t xml:space="preserve">व्यवस्थापक यीशु को </w:t>
      </w:r>
      <w:r>
        <w:rPr>
          <w:b/>
          <w:lang w:val="hi_IN" w:bidi="hi_IN"/>
        </w:rPr>
        <w:t>गुरु</w:t>
      </w:r>
      <w:r>
        <w:rPr>
          <w:lang w:val="hi_IN" w:bidi="hi_IN"/>
        </w:rPr>
        <w:t xml:space="preserve"> कहता है, यह शब्द उन लोगों के लिए इस्तेमाल किया जाता था जो दूसरों को परमेश्वर और पवित्रशास्त्र के बारे में सिखाते थे। पूरी परिभाषा के लिए मुख्य शब्दावली में </w:t>
      </w:r>
      <w:r>
        <w:rPr>
          <w:lang w:val="hi_IN" w:bidi="hi_IN"/>
        </w:rPr>
        <w:t>गुरु</w:t>
      </w:r>
      <w:r>
        <w:rPr>
          <w:lang w:val="hi_IN" w:bidi="hi_IN"/>
        </w:rPr>
        <w:t xml:space="preserve"> को देखें, और यहाँ उसी शब्द का उपयोग करें जो आपने अन्य भागों में उपयोग किया है।</w:t>
      </w:r>
    </w:p>
    <w:p>
      <w:pPr/>
      <w:r>
        <w:rPr>
          <w:lang w:val="hi_IN" w:bidi="hi_IN"/>
        </w:rPr>
      </w:r>
      <w:r>
        <w:rPr>
          <w:lang w:val="hi_IN" w:bidi="hi_IN"/>
        </w:rPr>
        <w:t>फिर वह व्यक्ति यीशु से पूछता है, "</w:t>
      </w:r>
      <w:r>
        <w:rPr>
          <w:b/>
          <w:lang w:val="hi_IN" w:bidi="hi_IN"/>
        </w:rPr>
        <w:t>व्यवस्था</w:t>
      </w:r>
      <w:r>
        <w:rPr>
          <w:lang w:val="hi_IN" w:bidi="hi_IN"/>
        </w:rPr>
        <w:t xml:space="preserve"> में कौन सी </w:t>
      </w:r>
      <w:r>
        <w:rPr>
          <w:b/>
          <w:lang w:val="hi_IN" w:bidi="hi_IN"/>
        </w:rPr>
        <w:t>आज्ञा</w:t>
      </w:r>
      <w:r>
        <w:rPr>
          <w:lang w:val="hi_IN" w:bidi="hi_IN"/>
        </w:rPr>
        <w:t xml:space="preserve"> बड़ी है?" </w:t>
      </w:r>
      <w:r>
        <w:rPr>
          <w:b/>
          <w:lang w:val="hi_IN" w:bidi="hi_IN"/>
        </w:rPr>
        <w:t>आज्ञा</w:t>
      </w:r>
      <w:r>
        <w:rPr>
          <w:lang w:val="hi_IN" w:bidi="hi_IN"/>
        </w:rPr>
        <w:t xml:space="preserve"> का अर्थ है वे निर्देश या नियम जो परमेश्वर ने इस्राएल के लोगों को पुराने नियम में दिए थे। यहूदी धार्मिक शिक्षकों ने मूसा की पुस्तकों में 613 अलग-अलग आज्ञाएँ गिनीं। "व्यवस्था में" का अर्थ है पुराने नियम की पहली पाँच पुस्तकों में, जिन्हें व्यवस्था की किताबें या मूसा की व्यवस्था कहा जाता था। </w:t>
      </w:r>
      <w:r>
        <w:rPr>
          <w:lang w:val="hi_IN" w:bidi="hi_IN"/>
        </w:rPr>
        <w:t>व्यवस्था</w:t>
      </w:r>
      <w:r>
        <w:rPr>
          <w:lang w:val="hi_IN" w:bidi="hi_IN"/>
        </w:rPr>
        <w:t xml:space="preserve"> की पूरी परिभाषा के लिए मुख्य शब्दावली देखें, और वही शब्द इस्तेमाल करें जो आपने अन्य भागों में किया है।</w:t>
      </w:r>
    </w:p>
    <w:p>
      <w:pPr/>
      <w:r>
        <w:rPr>
          <w:lang w:val="hi_IN" w:bidi="hi_IN"/>
        </w:rPr>
      </w:r>
      <w:r>
        <w:rPr>
          <w:lang w:val="hi_IN" w:bidi="hi_IN"/>
        </w:rPr>
        <w:t xml:space="preserve">यीशु ने उससे कहा, "तू </w:t>
      </w:r>
      <w:r>
        <w:rPr>
          <w:b/>
          <w:lang w:val="hi_IN" w:bidi="hi_IN"/>
        </w:rPr>
        <w:t>परमेश्वर अपने प्रभु</w:t>
      </w:r>
      <w:r>
        <w:rPr>
          <w:lang w:val="hi_IN" w:bidi="hi_IN"/>
        </w:rPr>
        <w:t xml:space="preserve"> से अपने सारे </w:t>
      </w:r>
      <w:r>
        <w:rPr>
          <w:b/>
          <w:lang w:val="hi_IN" w:bidi="hi_IN"/>
        </w:rPr>
        <w:t>मन</w:t>
      </w:r>
      <w:r>
        <w:rPr>
          <w:lang w:val="hi_IN" w:bidi="hi_IN"/>
        </w:rPr>
        <w:t xml:space="preserve"> और अपने सारे </w:t>
      </w:r>
      <w:r>
        <w:rPr>
          <w:b/>
          <w:lang w:val="hi_IN" w:bidi="hi_IN"/>
        </w:rPr>
        <w:t>प्राण</w:t>
      </w:r>
      <w:r>
        <w:rPr>
          <w:lang w:val="hi_IN" w:bidi="hi_IN"/>
        </w:rPr>
        <w:t xml:space="preserve"> और अपनी सारी </w:t>
      </w:r>
      <w:r>
        <w:rPr>
          <w:b/>
          <w:lang w:val="hi_IN" w:bidi="hi_IN"/>
        </w:rPr>
        <w:t>बुद्धि</w:t>
      </w:r>
      <w:r>
        <w:rPr>
          <w:lang w:val="hi_IN" w:bidi="hi_IN"/>
        </w:rPr>
        <w:t xml:space="preserve"> के साथ </w:t>
      </w:r>
      <w:r>
        <w:rPr>
          <w:b/>
          <w:lang w:val="hi_IN" w:bidi="hi_IN"/>
        </w:rPr>
        <w:t>प्रेम</w:t>
      </w:r>
      <w:r>
        <w:rPr>
          <w:lang w:val="hi_IN" w:bidi="hi_IN"/>
        </w:rPr>
        <w:t xml:space="preserve"> रख।"</w:t>
      </w:r>
    </w:p>
    <w:p>
      <w:pPr/>
      <w:r>
        <w:rPr>
          <w:lang w:val="hi_IN" w:bidi="hi_IN"/>
        </w:rPr>
      </w:r>
      <w:r>
        <w:rPr>
          <w:lang w:val="hi_IN" w:bidi="hi_IN"/>
        </w:rPr>
        <w:t xml:space="preserve">यीशु ने </w:t>
      </w:r>
      <w:r>
        <w:rPr>
          <w:b/>
          <w:lang w:val="hi_IN" w:bidi="hi_IN"/>
        </w:rPr>
        <w:t>प्रेम</w:t>
      </w:r>
      <w:r>
        <w:rPr>
          <w:lang w:val="hi_IN" w:bidi="hi_IN"/>
        </w:rPr>
        <w:t xml:space="preserve"> के लिए जो शब्द इस्तेमाल किया है, उसका मतलब सिर्फ़ किसी के प्रति आकर्षित होने से कहीं ज़्यादा है। इसमें व्यक्ति के प्रति वचनबद्ध होना, उसका सम्मान करना और उसे प्रसन्न करना चाहना भी शामिल है।</w:t>
      </w:r>
    </w:p>
    <w:p>
      <w:pPr/>
      <w:r>
        <w:rPr>
          <w:lang w:val="hi_IN" w:bidi="hi_IN"/>
        </w:rPr>
      </w:r>
      <w:r>
        <w:rPr>
          <w:b/>
          <w:lang w:val="hi_IN" w:bidi="hi_IN"/>
        </w:rPr>
        <w:t>प्रभु</w:t>
      </w:r>
      <w:r>
        <w:rPr>
          <w:lang w:val="hi_IN" w:bidi="hi_IN"/>
        </w:rPr>
        <w:t xml:space="preserve"> एक ऐसा शब्द है जिसका उपयोग अक्सर नए नियम में परमेश्वर के लिए किया जाता है। इसका शाब्दिक अर्थ है "स्वामी।" </w:t>
      </w:r>
      <w:r>
        <w:rPr>
          <w:lang w:val="hi_IN" w:bidi="hi_IN"/>
        </w:rPr>
        <w:t>प्रभु परमेश्वर</w:t>
      </w:r>
      <w:r>
        <w:rPr>
          <w:lang w:val="hi_IN" w:bidi="hi_IN"/>
        </w:rPr>
        <w:t xml:space="preserve"> की परिभाषा के लिए मुख्य शब्दावली देखें, और ध्यान रखें कि आप वही शब्द इस्तेमाल करें जो आपने दूसरे भागों में इस्तेमाल किया है, जहाँ "प्रभु" शब्द का मतलब परमेश्वर है। “परमेश्वर अपने प्रभु” का अर्थ है "प्रभु, परमेश्वर जिसकी तू आराधना करता है।"</w:t>
      </w:r>
    </w:p>
    <w:p>
      <w:pPr/>
      <w:r>
        <w:rPr>
          <w:lang w:val="hi_IN" w:bidi="hi_IN"/>
        </w:rPr>
      </w:r>
      <w:r>
        <w:rPr>
          <w:lang w:val="hi_IN" w:bidi="hi_IN"/>
        </w:rPr>
        <w:t xml:space="preserve">प्राचीन यहूदी सोच में, </w:t>
      </w:r>
      <w:r>
        <w:rPr>
          <w:b/>
          <w:lang w:val="hi_IN" w:bidi="hi_IN"/>
        </w:rPr>
        <w:t>मन</w:t>
      </w:r>
      <w:r>
        <w:rPr>
          <w:lang w:val="hi_IN" w:bidi="hi_IN"/>
        </w:rPr>
        <w:t xml:space="preserve">, </w:t>
      </w:r>
      <w:r>
        <w:rPr>
          <w:b/>
          <w:lang w:val="hi_IN" w:bidi="hi_IN"/>
        </w:rPr>
        <w:t>प्राण</w:t>
      </w:r>
      <w:r>
        <w:rPr>
          <w:lang w:val="hi_IN" w:bidi="hi_IN"/>
        </w:rPr>
        <w:t xml:space="preserve"> और </w:t>
      </w:r>
      <w:r>
        <w:rPr>
          <w:b/>
          <w:lang w:val="hi_IN" w:bidi="hi_IN"/>
        </w:rPr>
        <w:t>बुद्धि</w:t>
      </w:r>
      <w:r>
        <w:rPr>
          <w:lang w:val="hi_IN" w:bidi="hi_IN"/>
        </w:rPr>
        <w:t xml:space="preserve"> शब्दों का उपयोग इसी तरह के विचारों के लिए किया जाता था। लोग सोचते थे कि </w:t>
      </w:r>
      <w:r>
        <w:rPr>
          <w:lang w:val="hi_IN" w:bidi="hi_IN"/>
        </w:rPr>
        <w:t>मन</w:t>
      </w:r>
      <w:r>
        <w:rPr>
          <w:lang w:val="hi_IN" w:bidi="hi_IN"/>
        </w:rPr>
        <w:t xml:space="preserve"> का उपयोग सोचने और महसूस करने के लिए किया जाता है। </w:t>
      </w:r>
      <w:r>
        <w:rPr>
          <w:lang w:val="hi_IN" w:bidi="hi_IN"/>
        </w:rPr>
        <w:t>प्राण</w:t>
      </w:r>
      <w:r>
        <w:rPr>
          <w:lang w:val="hi_IN" w:bidi="hi_IN"/>
        </w:rPr>
        <w:t xml:space="preserve"> व्यक्ति का अंदरूनी जीवन था, जिसमें यह भी शामिल था कि व्यक्ति क्या चाहता है, क्या पसंद करता है, और क्या करने का फैसला करता है। </w:t>
      </w:r>
      <w:r>
        <w:rPr>
          <w:lang w:val="hi_IN" w:bidi="hi_IN"/>
        </w:rPr>
        <w:t>मन</w:t>
      </w:r>
      <w:r>
        <w:rPr>
          <w:lang w:val="hi_IN" w:bidi="hi_IN"/>
        </w:rPr>
        <w:t xml:space="preserve"> किसी की सोच के बारे में बात करने का एक और तरीका था, जो दिल के समान था। इन शब्दों में ‘अपने सारे… के साथ’ कहना यह जोर देने का एक तरीका है कि परमेश्वर चाहता है कि लोग उसे अपने पूरे अस्तित्व या अपने पूरे व्यक्तित्व के साथ प्रेम करें।</w:t>
      </w:r>
    </w:p>
    <w:p>
      <w:pPr/>
      <w:r>
        <w:rPr>
          <w:lang w:val="hi_IN" w:bidi="hi_IN"/>
        </w:rPr>
      </w:r>
      <w:r>
        <w:rPr>
          <w:lang w:val="hi_IN" w:bidi="hi_IN"/>
        </w:rPr>
        <w:t xml:space="preserve">यीशु कहता है, "बड़ी और </w:t>
      </w:r>
      <w:r>
        <w:rPr>
          <w:b/>
          <w:lang w:val="hi_IN" w:bidi="hi_IN"/>
        </w:rPr>
        <w:t>मुख्य आज्ञा</w:t>
      </w:r>
      <w:r>
        <w:rPr>
          <w:lang w:val="hi_IN" w:bidi="hi_IN"/>
        </w:rPr>
        <w:t xml:space="preserve"> तो यही है।" इस मामले में, "मुख्य आज्ञा" का अर्थ है सबसे महत्वपूर्ण है। फिर यीशु कहता है, "और उसी के समान यह दूसरी भी है," जिसका शायद यह मतलब है कि एक और आज्ञा है जो उतनी ही महत्वपूर्ण है। यीशु लैव्यव्यवस्था की पुस्तक से इस "दूसरी आज्ञा" को उद्धृत करता है: "अपने पड़ोसी से अपने समान प्रेम रख।" एक बार फिर से, इस भाग में "प्रेम" शब्द का मतलब किसी के साथ अच्छा व्यवहार करना और उसे सम्मान देना है। इस कथन में, यीशु मानता है कि लोग पहले से ही अपने आप से प्रेम करते हैं—वे अपने लिए सबसे अच्छा चाहते हैं—और वह लोगों को याद दिलाता है कि परमेश्वर कहता है कि उन्हें वैसा ही प्रेम दिखाना चाहिए जैसा वे खुद के लिए दिखाते हैं। यीशु ने निष्कर्ष निकाला, "ये ही दो आज्ञाएँ सारी व्यवस्था एवं </w:t>
      </w:r>
      <w:r>
        <w:rPr>
          <w:b/>
          <w:lang w:val="hi_IN" w:bidi="hi_IN"/>
        </w:rPr>
        <w:t>भविष्यवक्ताओं</w:t>
      </w:r>
      <w:r>
        <w:rPr>
          <w:lang w:val="hi_IN" w:bidi="hi_IN"/>
        </w:rPr>
        <w:t xml:space="preserve"> का आधार है।" जैसे व्यवस्था का अर्थ पुराने नियम की पहली पाँच पुस्तकों के लिए था, वैसे ही भविष्यद्वक्ता पुराने नियम के बाकी हिस्सों के लिए उपयोग किया जाने वाला शब्द था।</w:t>
      </w:r>
    </w:p>
    <w:p>
      <w:pPr/>
      <w:r>
        <w:rPr>
          <w:lang w:val="hi_IN" w:bidi="hi_IN"/>
        </w:rPr>
      </w:r>
      <w:r>
        <w:rPr>
          <w:lang w:val="hi_IN" w:bidi="hi_IN"/>
        </w:rPr>
        <w:t>जब फरीसी उसके चारों ओर इकट्ठा हो रहे थे, तो यीशु उनसे एक प्रश्न पूछता है: "</w:t>
      </w:r>
      <w:r>
        <w:rPr>
          <w:b/>
          <w:lang w:val="hi_IN" w:bidi="hi_IN"/>
        </w:rPr>
        <w:t>मसीह</w:t>
      </w:r>
      <w:r>
        <w:rPr>
          <w:lang w:val="hi_IN" w:bidi="hi_IN"/>
        </w:rPr>
        <w:t xml:space="preserve"> के विषय में तुम क्या समझते हो? वह किसका सन्तान है?" </w:t>
      </w:r>
      <w:r>
        <w:rPr>
          <w:lang w:val="hi_IN" w:bidi="hi_IN"/>
        </w:rPr>
        <w:t>मसीहा</w:t>
      </w:r>
      <w:r>
        <w:rPr>
          <w:lang w:val="hi_IN" w:bidi="hi_IN"/>
        </w:rPr>
        <w:t xml:space="preserve"> वह उद्धारकर्ता या बचाने वाला था जिसे परमेश्वर ने लोगों से कहा कि वह इस्राएल भेजेगा। पूरी परिभाषा के लिए मुख्य शब्दावली देखें, और उसी शब्द का उपयोग करें जिसका उपयोग आपने अन्य भागों में किया है। जब यीशु कहता है, "वह किसकी सन्तान है?" वह मसीहा के वास्तविक पिता के बारे में नहीं पूछ रहा है। वह पूछ रहा है कि मसीहा किस परिवार से आने वाला था। इस सन्दर्भ में “सन्तान” का अर्थ “वंशज” है।</w:t>
      </w:r>
    </w:p>
    <w:p>
      <w:pPr/>
      <w:r>
        <w:rPr>
          <w:lang w:val="hi_IN" w:bidi="hi_IN"/>
        </w:rPr>
      </w:r>
      <w:r>
        <w:rPr>
          <w:lang w:val="hi_IN" w:bidi="hi_IN"/>
        </w:rPr>
        <w:t xml:space="preserve">फरीसी उत्तर देते हैं, "वह </w:t>
      </w:r>
      <w:r>
        <w:rPr>
          <w:lang w:val="hi_IN" w:bidi="hi_IN"/>
        </w:rPr>
        <w:t>दाऊद की सन्तान</w:t>
      </w:r>
      <w:r>
        <w:rPr>
          <w:lang w:val="hi_IN" w:bidi="hi_IN"/>
        </w:rPr>
        <w:t xml:space="preserve"> है।" फिर यीशु पूछता है कि दाऊद </w:t>
      </w:r>
      <w:r>
        <w:rPr>
          <w:b/>
          <w:lang w:val="hi_IN" w:bidi="hi_IN"/>
        </w:rPr>
        <w:t>आत्मा में होकर</w:t>
      </w:r>
      <w:r>
        <w:rPr>
          <w:lang w:val="hi_IN" w:bidi="hi_IN"/>
        </w:rPr>
        <w:t xml:space="preserve"> मसीहा </w:t>
      </w:r>
      <w:r>
        <w:rPr>
          <w:b/>
          <w:lang w:val="hi_IN" w:bidi="hi_IN"/>
        </w:rPr>
        <w:t>“प्रभु”</w:t>
      </w:r>
      <w:r>
        <w:rPr>
          <w:lang w:val="hi_IN" w:bidi="hi_IN"/>
        </w:rPr>
        <w:t xml:space="preserve"> क्यों कहता है। जब दाऊद ने भजन संहिता लिखी थी तो वह </w:t>
      </w:r>
      <w:r>
        <w:rPr>
          <w:lang w:val="hi_IN" w:bidi="hi_IN"/>
        </w:rPr>
        <w:t>पवित्र आत्मा</w:t>
      </w:r>
      <w:r>
        <w:rPr>
          <w:lang w:val="hi_IN" w:bidi="hi_IN"/>
        </w:rPr>
        <w:t xml:space="preserve"> की सहायता से बोल रहा था, क्योंकि यह </w:t>
      </w:r>
      <w:r>
        <w:rPr>
          <w:lang w:val="hi_IN" w:bidi="hi_IN"/>
        </w:rPr>
        <w:t>पवित्र शास्त्र</w:t>
      </w:r>
      <w:r>
        <w:rPr>
          <w:lang w:val="hi_IN" w:bidi="hi_IN"/>
        </w:rPr>
        <w:t xml:space="preserve"> है और इसलिए ये शब्द पवित्र आत्मा के द्वारा परमेश्वर से आए थे। इस सन्दर्भ में, "प्रभु" सम्मान से कहा गया शब्द है, जो एक व्यक्ति अपने से बड़े या अधिक महत्त्वपूर्ण व्यक्ति से बात करते समय इस्तेमाल करता है। अधिक जानकारी के लिए मुख्य शब्दावली में </w:t>
      </w:r>
      <w:r>
        <w:rPr>
          <w:lang w:val="hi_IN" w:bidi="hi_IN"/>
        </w:rPr>
        <w:t>प्रभु</w:t>
      </w:r>
      <w:r>
        <w:rPr>
          <w:lang w:val="hi_IN" w:bidi="hi_IN"/>
        </w:rPr>
        <w:t>—स्वामी, सर्वोच्च प्रधान, मालिक—को देखें, और यहाँ उसी शब्द का प्रयोग करें जो आपने अन्य भागों में "प्रभु" के लिए प्रयोग किया है। यीशु भजन संहिता के एक भाग को उद्धृत करता है जहाँ परमेश्वर "</w:t>
      </w:r>
      <w:r>
        <w:rPr>
          <w:b/>
          <w:lang w:val="hi_IN" w:bidi="hi_IN"/>
        </w:rPr>
        <w:t>प्रभु</w:t>
      </w:r>
      <w:r>
        <w:rPr>
          <w:lang w:val="hi_IN" w:bidi="hi_IN"/>
        </w:rPr>
        <w:t>" मसीहा से बात कर रहा है, जिसे लेखक ने "</w:t>
      </w:r>
      <w:r>
        <w:rPr>
          <w:b/>
          <w:lang w:val="hi_IN" w:bidi="hi_IN"/>
        </w:rPr>
        <w:t>मेरा</w:t>
      </w:r>
      <w:r>
        <w:rPr>
          <w:lang w:val="hi_IN" w:bidi="hi_IN"/>
        </w:rPr>
        <w:t xml:space="preserve"> प्रभु" कहा।</w:t>
      </w:r>
    </w:p>
    <w:p>
      <w:pPr/>
      <w:r>
        <w:rPr>
          <w:lang w:val="hi_IN" w:bidi="hi_IN"/>
        </w:rPr>
      </w:r>
      <w:r>
        <w:rPr>
          <w:lang w:val="hi_IN" w:bidi="hi_IN"/>
        </w:rPr>
        <w:t>फिर यीशु अपना प्रश्न दोहराता है: "जब दाऊद ने मसीहा को 'मेरा प्रभु' कहा, तो मसीहा उसकी सन्तान कैसे हो सकता है?" कोई भी यीशु के प्रश्न का उत्तर नहीं दे पाता है। इसलिए इस बातचीत के बाद, कोई भी यीशु को धोखा देने के लिए उससे कोई और सवाल पूछने की कोशिश नहीं करता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23:1–12</w:t>
      </w:r>
      <w:r>
        <w:rPr>
          <w:lang w:val="hi_IN" w:bidi="hi_IN"/>
        </w:rPr>
      </w:r>
    </w:p>
    <w:p>
      <w:pPr>
        <w:pStyle w:val="Heading3"/>
      </w:pPr>
      <w:r>
        <w:rPr>
          <w:lang w:val="hi_IN" w:bidi="hi_IN"/>
        </w:rPr>
        <w:t>सुने और मन में रखें</w:t>
      </w:r>
    </w:p>
    <w:p>
      <w:pPr/>
      <w:r>
        <w:rPr>
          <w:lang w:val="hi_IN" w:bidi="hi_IN"/>
        </w:rPr>
      </w:r>
      <w:r>
        <w:rPr>
          <w:lang w:val="hi_IN" w:bidi="hi_IN"/>
        </w:rPr>
        <w:t>मत्ती 23:1–12 को सुनें और अपने मन में रख लें।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भाग यीशु के एक लंबे भाषण की शुरुआत है, जो उसने गिरफ्तार होने से कुछ दिन पहले यरूशलेम के मंदिर में उपदेश देते समय दिया था। भाषण का यह भाग यीशु के चेलों और मन्दिर में लोगों की भीड़ के लिए एक चेतावनी है। यीशु लोगों से कह रहा है कि वे वह न करें जो फरीसी करते हैं।</w:t>
      </w:r>
    </w:p>
    <w:p>
      <w:pPr/>
      <w:r>
        <w:rPr>
          <w:lang w:val="hi_IN" w:bidi="hi_IN"/>
        </w:rPr>
      </w:r>
      <w:r>
        <w:rPr>
          <w:lang w:val="hi_IN" w:bidi="hi_IN"/>
        </w:rPr>
        <w:t>यह भाषण उस समय के बाद आता है, जब फरीसी और दूसरे धार्मिक अगुवों ने यीशु के अधिकार को कई बार चुनौती दी थी। धार्मिक अगुवों ने यीशु को फँसाने की कोशिश की, ताकि वे उससे ऐसा कुछ कहलवा सकें, जिससे उन्हें उसे गिरफ्तार करने का कारण मिल जाए। लेकिन यीशु ने दिखा दिया कि वह इतना बुद्धिमान था कि उनके सभी सवालों का उत्तर दे सके। उसने उनसे एक ऐसा प्रश्न भी पूछा जिसका उत्तर वे नहीं दे पाए।</w:t>
      </w:r>
    </w:p>
    <w:p>
      <w:pPr/>
      <w:r>
        <w:rPr>
          <w:lang w:val="hi_IN" w:bidi="hi_IN"/>
        </w:rPr>
      </w:r>
      <w:r>
        <w:rPr>
          <w:lang w:val="hi_IN" w:bidi="hi_IN"/>
        </w:rPr>
        <w:t>अब यीशु फरीसियों के खिलाफ बोलता है और अपने चेलों को चेतावनी देता है कि वे उनके जैसे न बनें। हम सुसमाचारों के दूसरे स्थानों से जानते हैं कि कुछ फरीसी यीशु पर विश्वास करते थे। इस भाग में यीशु यह नहीं कह रहा है कि कोई भी अच्छा फरीसी नहीं है। लेकिन वह फरीसियों के समूह के बारे में मजबूत बयान दे रहा है, जो इस समय यीशु को मारने का तरीका ढूँढने की कोशिश कर रहे हैं। प्राचीन जगत में लोगों का अपने विरोधियों की कठोर आलोचना करना बहुत सामान्य था। पुराने नियम की कई किताबों में, भविष्यद्वक्ताओं ने उन लोगों के खिलाफ ऐसे ही उपदेश दिए, जिन्हें परमेश्वर उनके पापों की वजह से दंड देने वाला था। इसी तरह, यीशु फरीसियों को बताने वाला है कि वे क्या गलत कर रहे हैं। यीशु इस बारे में भी बात करेगा कि परमेश्वर लोगों के पाप के कारण यरूशलेम को कैसे दण्ड देने वाला है।</w:t>
      </w:r>
    </w:p>
    <w:p>
      <w:pPr/>
      <w:r>
        <w:rPr>
          <w:lang w:val="hi_IN" w:bidi="hi_IN"/>
        </w:rPr>
      </w:r>
      <w:r>
        <w:rPr>
          <w:lang w:val="hi_IN" w:bidi="hi_IN"/>
        </w:rPr>
        <w:t>रुकें और अपने समूह के साथ नीचे दिए गए प्रश्नों पर चर्चा करें: आपकी संस्कृति में, लोग किसी को किसी ऐसी बात के बारे में कैसे चेतावनी देते हैं जो उन्हें गलत लगता है? वे उन लोगों के बारे में कैसे बात करते हैं जिनसे वे सहमत नहीं हैं? सुनने वाले लोग कैसे जानते हैं कि वे जो कह रहे हैं वह महत्वपूर्ण है?</w:t>
      </w:r>
    </w:p>
    <w:p>
      <w:pPr/>
      <w:r>
        <w:rPr>
          <w:lang w:val="hi_IN" w:bidi="hi_IN"/>
        </w:rPr>
      </w:r>
      <w:r>
        <w:rPr>
          <w:lang w:val="hi_IN" w:bidi="hi_IN"/>
        </w:rPr>
        <w:t>यीशु अपने चेलों और मन्दिर में उसकी बात सुन रही लोगों की भीड़ से कहकर शुरू करता है कि फरीसी और शास्त्री "मूसा की गद्दी पर बैठे हैं।" कुछ लोग सोचते हैं कि इसका अर्थ है कि आराधनालयों में एक कुर्सी थी जिसे "मूसा की गद्दी" कहा जाता था। दूसरे लोग सोचते हैं कि यह एक ऐसा वाक्य है जिसका अर्थ यह है कि शास्त्री और फरीसी मूसा की ओर से काम करते हैं, वे मूसा की लिखी बातों को पढ़ते हैं, याद करते हैं, और लोगों को बताते हैं। यीशु लोगों से कहता है कि वे फरीसी की बात का पालन करें लेकिन उस उदाहरण का पालन न करें जो वे वास्तव में करते हैं, क्योंकि फरीसी खुद भी वही नहीं करते जो वे लोगों से करने को कहते हैं।</w:t>
      </w:r>
    </w:p>
    <w:p>
      <w:pPr/>
      <w:r>
        <w:rPr>
          <w:lang w:val="hi_IN" w:bidi="hi_IN"/>
        </w:rPr>
      </w:r>
      <w:r>
        <w:rPr>
          <w:lang w:val="hi_IN" w:bidi="hi_IN"/>
        </w:rPr>
        <w:t>यीशु इस विचार को एक चित्र के साथ समझाता है। वह कहता है कि फरीसी दूसरे लोगों पर भारी बोझ डालते हैं, लेकिन वे स्वयं इन बोझों को अपनी एक उंगली से भी नहीं सरकाना चाहते हैं। यीशु शायद उन कई अतिरिक्त व्यवस्थाओं और रीति-रिवाजों के बारे में बात कर रहा है जिन्हें फरीसियों ने उन व्यवस्थाओं में जोड़ा था जिन्हें परमेश्वर ने पुराने नियम में दिया था। फरीसियों को लगता था कि इन अतिरिक्त नियमों और रीति-रिवाजों को जोड़ने से वे परमेश्वर को प्रसन्न कर पाएंगे। लेकिन मत्ती के सुसमाचार के पहले भाग में यीशु की शिक्षा के अनुसार, परमेश्वर के नियमों का पालन करना लोगों को लगता था उससे बहुत कठिन है। परमेश्वर केवल यह नहीं देखता कि लोग बाहर से कैसे दिखते हैं, बल्कि यह भी देखता है कि उनके अंदर क्या हो रहा है—वे परमेश्वर और दूसरों के बारे में क्या सोचते और महसूस करते हैं। यीशु सिखाता है कि भले ही फरीसी सोचते हैं कि वे पुराने नियम में अतिरिक्त नियम और रीति-रिवाज जोड़कर परमेश्वर के साथ अधिक धर्मी हो गए हैं, लेकिन वे वास्तव में परमेश्वर की व्यवस्थाओं का पालन नहीं कर रहे हैं, क्योंकि वे केवल बाहर की ओर से आज्ञा दे रहे हैं, न कि मन से। इसलिए वे दूसरे लोगों से कह रहे हैं कि वे कुछ करें जो वे स्वयं भी नहीं करते हैं।</w:t>
      </w:r>
    </w:p>
    <w:p>
      <w:pPr/>
      <w:r>
        <w:rPr>
          <w:lang w:val="hi_IN" w:bidi="hi_IN"/>
        </w:rPr>
      </w:r>
      <w:r>
        <w:rPr>
          <w:lang w:val="hi_IN" w:bidi="hi_IN"/>
        </w:rPr>
        <w:t>यीशु फिर इस बात पर अधिक ध्यान देता है कि फरीसी अपने मन से परमेश्वर से प्रेम करने और आज्ञा मानने के बजाय, वे सब कुछ करते हैं ताकि दूसरे लोग उन्हें देखें और प्रभावित हों। यीशु उन कपड़ों का उपयोग करता है जो वे पहनते हैं। यीशु कहता है कि फरीसी बड़े-बड़े डिब्बे पहनते हैं जिनके अंदर पवित्रशास्त्र के पद हैं। व्यवस्थाविवरण की पुस्तक में, जो मूसा ने परमेश्वर के लोगों के लिए नियमों के साथ लिखी थी, परमेश्वर ने इस्राएलियों से कहा कि वे उसके नियमों को अपनी रोज़मर्रा की जीवन का हिस्सा बनाना चाहिए। परमेश्वर ने कहा, “घर में बैठे, मार्ग पर चलते, लेटते, उठते, इनकी चर्चा किया करना। और इन्हें अपने हाथ पर चिन्ह के रूप में बाँधना और अपने माथे पर बाँधना। दूसरे शब्दों में, परमेश्वर चाहता था कि इस्राएलियों को लगातार याद रहे कि उसने पवित्रशास्त्र में उन्हें क्या कहा है। यीशु के जन्म से कुछ समय पहले, कुछ यहूदी इस आदेश को रूपक के रूप में नहीं बल्कि शाब्दिक रूप में समझने लगे। वे छोटे चमड़े के डिब्बे बनाते थे, जिनमें छोटे अक्षरों में लिखे गए पवित्रशास्त्र के कुछ पद रखे जा सकते थे। वे ये छोटे डिब्बे अपने हाथों या माथे पर बाँधते थे।</w:t>
      </w:r>
    </w:p>
    <w:p>
      <w:pPr/>
      <w:r>
        <w:rPr>
          <w:lang w:val="hi_IN" w:bidi="hi_IN"/>
        </w:rPr>
      </w:r>
      <w:r>
        <w:rPr>
          <w:lang w:val="hi_IN" w:bidi="hi_IN"/>
        </w:rPr>
        <w:t xml:space="preserve">रुकें और समूह को तफीलिन/फिलैक्टरी की एक तस्वीर दिखाएँ। </w:t>
      </w:r>
    </w:p>
    <w:p>
      <w:pPr/>
      <w:r>
        <w:rPr>
          <w:lang w:val="hi_IN" w:bidi="hi_IN"/>
        </w:rPr>
      </w:r>
      <w:r>
        <w:rPr>
          <w:lang w:val="hi_IN" w:bidi="hi_IN"/>
        </w:rPr>
        <w:t>यीशु कहता है फरीसी इन डिब्बों को, जिनमें पवित्रशास्त्र के पद होते हैं, खासतौर पर बड़ा बनाते हैं, क्योंकि उन्हें लगता था कि इससे वे ज़्यादा पवित्र दिखेंगे। यीशु यह भी कहता है कि वे अपने वस्त्रों की झालरों को बढ़ाते हैं। परमेश्वर ने पुराने नियम में इस्राएलियों से कहा कि वे अपने कपड़ों के किनारों पर झालरों को पहनें, ताकि उन्हें अपने और परमेश्वर के रिश्ते की याद रहे। यहाँ यीशु कहता है कि फरीसी अपने झालर अतिरिक्त लम्बे बनाते हैं ताकि यह दिखा सकें कि वे कितने पवित्र हैं।</w:t>
      </w:r>
    </w:p>
    <w:p>
      <w:pPr/>
      <w:r>
        <w:rPr>
          <w:lang w:val="hi_IN" w:bidi="hi_IN"/>
        </w:rPr>
      </w:r>
      <w:r>
        <w:rPr>
          <w:lang w:val="hi_IN" w:bidi="hi_IN"/>
        </w:rPr>
        <w:t>रुकें और समूह को बाइबल की एक तस्वीर दिखाएँ, जिसमें वस्त्र के कोनों पर लगे झालर भी हों।</w:t>
      </w:r>
    </w:p>
    <w:p>
      <w:pPr/>
      <w:r>
        <w:rPr>
          <w:lang w:val="hi_IN" w:bidi="hi_IN"/>
        </w:rPr>
      </w:r>
      <w:r>
        <w:rPr>
          <w:lang w:val="hi_IN" w:bidi="hi_IN"/>
        </w:rPr>
        <w:t>यीशु तीन स्थितियों के बारे में बात करता है जहाँ फरीसी चाहते थे कि लोग उन्हें खास सम्मान दें। उन्हें अच्छा लगता है जब लोग उन्हें लोगों के समूह के साथ खाना खाते समय बैठने के लिए सबसे अच्छी जगह देते हैं। जब वे परमेश्वर की आराधना करने के लिए अन्य लोगों के साथ इकट्ठा होते हैं, तो वे सबसे अच्छी जगह पर बैठना पसंद करते हैं। उन्हें यह भी पसंद आता है जब लोग सड़क पर नमस्कार करते हुए उनके लिए गहरा सम्मान दिखाते हैं, और विशेष रूप से जब लोग उन्हें "रब्बी" कहते हैं, जो एक धार्मिक शिक्षक के लिए सम्मान शब्द है।</w:t>
      </w:r>
    </w:p>
    <w:p>
      <w:pPr/>
      <w:r>
        <w:rPr>
          <w:lang w:val="hi_IN" w:bidi="hi_IN"/>
        </w:rPr>
      </w:r>
      <w:r>
        <w:rPr>
          <w:lang w:val="hi_IN" w:bidi="hi_IN"/>
        </w:rPr>
        <w:t>अब यीशु अपने चेलों को चेतावनी देता है कि वे फरीसियों की तरह दूसरे लोगों से सम्मान पाने की कोशिश न करें। वह कहता है कि उसके चेलों को किसी को भी उन्हें "रब्बी" कहने की अनुमति नहीं देनी चाहिए। यीशु चेलों से कहता है कि बजाय इसके कि वे सोचें कि लोग उन्हें विशेष सम्मान दें, उन्हें सभी को अपने आप को बराबर समझना चाहिए, जैसे भाई और बहन।</w:t>
      </w:r>
    </w:p>
    <w:p>
      <w:pPr/>
      <w:r>
        <w:rPr>
          <w:lang w:val="hi_IN" w:bidi="hi_IN"/>
        </w:rPr>
      </w:r>
      <w:r>
        <w:rPr>
          <w:lang w:val="hi_IN" w:bidi="hi_IN"/>
        </w:rPr>
        <w:t>रुकें और अपने समूह के साथ नीचे दिए गए प्रश्नों पर चर्चा करें: आपकी संस्कृति में, दूसरे किस प्रकार के लोग विशेष सम्मान के साथ व्यवहार करते हैं? वे यह सम्मान कैसे दिखाते हैं? धार्मिक शिक्षकों या अन्य सम्मानित लोगों से बात करते समय वे किन शब्दों का उपयोग करते हैं? लोग किस प्रकार के लोगों के साथ समान व्यवहार करते हैं?</w:t>
      </w:r>
    </w:p>
    <w:p>
      <w:pPr/>
      <w:r>
        <w:rPr>
          <w:lang w:val="hi_IN" w:bidi="hi_IN"/>
        </w:rPr>
      </w:r>
      <w:r>
        <w:rPr>
          <w:lang w:val="hi_IN" w:bidi="hi_IN"/>
        </w:rPr>
        <w:t>यीशु अपने चेलों से यह भी कहता है कि वे किसी को "पिता" न कहें। इसका यह अर्थ नहीं है कि वह नहीं चाहता कि लोग अपने असली पिता को "पिता" न कहें। सम्भव है कि वह उस सामान्य सम्मानजनक शीर्षक के बारे में भी बात नहीं कर रहा है जो प्राचीन समय में और आज कई संस्कृतियों में एक बूढ़े के लिए उपयोग किया जाता है। यीशु के समय में, कुछ लोग विशेष रूप से सम्मानित धार्मिक अगुवों के नामों के सामने "पिता" शब्द जोड़ने लगे थे। यीशु अपने चेलों को चेतावनी दे रहा है कि वे इस तरह के शीर्षकों का उपयोग न करें ताकि एक व्यक्ति को दूसरे से अधिक महत्वपूर्ण माना जा सके।</w:t>
      </w:r>
    </w:p>
    <w:p>
      <w:pPr/>
      <w:r>
        <w:rPr>
          <w:lang w:val="hi_IN" w:bidi="hi_IN"/>
        </w:rPr>
      </w:r>
      <w:r>
        <w:rPr>
          <w:lang w:val="hi_IN" w:bidi="hi_IN"/>
        </w:rPr>
        <w:t>अन्त में, यीशु अपने चेलों से यह भी कहता है कि वे अपने लिए "शिक्षक" या "गुरु" शीर्षक का उपयोग न करें। इस भाग में "शिक्षक" शब्द का अर्थ है एक निजी शिक्षक जो एक समय में एक छात्र को सिखाता था। यह किसी ऐसे व्यक्ति के लिए एक शब्द था जिसका विद्यार्थी के साथ एक विशेष रिश्ता था और उसने उसे विशेष निर्देश दिया था। यीशु अपने चेलों से कहता है कि उनके पास केवल एक ही शिक्षक है, जो कि मसीहा या प्रतिज्ञा किया हुआ उद्धारकर्ता है।</w:t>
      </w:r>
    </w:p>
    <w:p>
      <w:pPr/>
      <w:r>
        <w:rPr>
          <w:lang w:val="hi_IN" w:bidi="hi_IN"/>
        </w:rPr>
      </w:r>
      <w:r>
        <w:rPr>
          <w:lang w:val="hi_IN" w:bidi="hi_IN"/>
        </w:rPr>
        <w:t>यीशु अपने चेलों को दी गई अपनी चेतावनी को एक ऐसी कहावत के साथ समाप्त करता है जिसका उपयोग उसने अपने चेलों के साथ कई बार किया: "जो तुम में बड़ा हो, वह तुम्हारा सेवक बने। जो कोई अपने आपको बड़ा बनाएगा, वह छोटा किया जाएगा, और जो कोई अपने आपको छोटा बनाएगा, वह बड़ा किया जाएगा।"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मन्दिर में लोगों की भीड़ और अपने चेलों से बात करता है। वह उनसे कहता है कि वे सुनें कि फरीसी उन्हें पुराने नियम की व्यवस्था के बारे में क्या बताते हैं, लेकिन फरीसियों के उदाहरण का पालन न करें। वह कहता है कि फरीसी लोगों पर भारी बोझ डालते हैं जिन्हें वे स्वयं भी नहीं उठाते हैं।</w:t>
      </w:r>
    </w:p>
    <w:p>
      <w:pPr/>
      <w:r>
        <w:rPr>
          <w:lang w:val="hi_IN" w:bidi="hi_IN"/>
        </w:rPr>
      </w:r>
      <w:r>
        <w:rPr>
          <w:b/>
          <w:lang w:val="hi_IN" w:bidi="hi_IN"/>
        </w:rPr>
        <w:t>दूसरा दृश्य:</w:t>
      </w:r>
      <w:r>
        <w:rPr>
          <w:lang w:val="hi_IN" w:bidi="hi_IN"/>
        </w:rPr>
        <w:t xml:space="preserve"> यीशु दो उदाहरण देता है कि फरीसी प्रदर्शन के लिए जो कुछ करते हैं, वह कैसे करते हैं। वे ऐसे कपड़े पहनते हैं जो यह दिखाने के लिए होते हैं कि वे कितने पवित्र हैं। और वे चाहते हैं कि लोग सामाजिक सभाओं, आराधना करते समय, और सड़कों पर इकट्ठा होते समय उन्हें विशेष सम्मान दिखाएँ।</w:t>
      </w:r>
    </w:p>
    <w:p>
      <w:pPr/>
      <w:r>
        <w:rPr>
          <w:lang w:val="hi_IN" w:bidi="hi_IN"/>
        </w:rPr>
      </w:r>
      <w:r>
        <w:rPr>
          <w:b/>
          <w:lang w:val="hi_IN" w:bidi="hi_IN"/>
        </w:rPr>
        <w:t>तीसरा दृश्य:</w:t>
      </w:r>
      <w:r>
        <w:rPr>
          <w:lang w:val="hi_IN" w:bidi="hi_IN"/>
        </w:rPr>
        <w:t xml:space="preserve"> यीशु अपने चेलों को चेतावनी देता है कि वे लोगों से उन्हें "रब्बी" और "पिता" जैसी विशेष उपाधियों से सम्मानित करने का प्रयास न करें। वह यह कहकर समाप्त करता है कि उसके चेलों के समुदाय में, अगुवे सबसे विनम्र लोग होने चाहिए।</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मंदिर में सुनने वाले लोगों की भीड़</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फरीसी और शास्त्री या धार्मिक व्यवस्था के शिक्षक</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कहानी उसी समय होती है जब यीशु ने मंदिर में फरीसियों और अन्य धार्मिक अगुवों के कई सवालों के जवाब दिया था। अब यीशु सुनने वाली भीड़ और अपने चेलों की ओर मुड़ता है और उनसे बात करता है। धार्मिक अगुवे शायद अभी भी वहाँ हैं और अभी भी सुन रहे हैं, क्योंकि यीशु अगले भाग में उनसे बात करने के लिए फिर से जाएगा। इस समय यह आम बात थी कि लोग जिनसे असहमत होते थे, उनके बारे में बहुत कठोर शब्दों का प्रयोग करते थे ताकि दिखा सकें कि वे लोग क्यों गलत हैं।</w:t>
      </w:r>
    </w:p>
    <w:p>
      <w:pPr/>
      <w:r>
        <w:rPr>
          <w:lang w:val="hi_IN" w:bidi="hi_IN"/>
        </w:rPr>
      </w:r>
      <w:r>
        <w:rPr>
          <w:lang w:val="hi_IN" w:bidi="hi_IN"/>
        </w:rPr>
        <w:t>ज्यादातर सामान्य लोग फरीसियों का बहुत सम्मान करते थे, हालाँकि फरीसियों द्वारा बनाई गई उन सभी रीतियों का पालन करना साधारण लोगों के लिए कठिन था जिन्हें वे अपने को शुद्ध बनाने के लिए बनाते थे। यीशु भीड़ और अपने चेलों को कड़ी चेतावनी दे रहा है कि फरीसी वास्तव में परमेश्वर की सेवा में कुछ बड़ी बातें भूल रहे हैं।</w:t>
      </w:r>
    </w:p>
    <w:p>
      <w:pPr/>
      <w:r>
        <w:rPr>
          <w:lang w:val="hi_IN" w:bidi="hi_IN"/>
        </w:rPr>
      </w:r>
      <w:r>
        <w:rPr>
          <w:lang w:val="hi_IN" w:bidi="hi_IN"/>
        </w:rPr>
        <w:t>यीशु कहता है कि फरीसी और धार्मिक शिक्षक "मूसा की गद्दी पर बैठे हैं" जिसका अर्थ है कि पुराने नियम की व्यवस्था को याद करते हैं और उसकी व्याख्या करते हैं। वह अपने चेलों और भीड़ से कहता है कि फरीसियों की शिक्षा का पालन करें, लेकिन उन कामों को न करें जो वे करते हैं। यीशु कहता है कि फरीसी दूसरों पर भारी बोझ लादते हैं लेकिन स्वयं उन्हें उठाने में कुछ भी नहीं करते। वह यहाँ जिस तस्वीर का उपयोग करता है वह यह है कि कोई व्यक्ति किसी भारी चीज़ को बाँधता है ताकि उसे किसी दूसरे की पीठ पर रख सके। लेकिन जिस व्यक्ति ने उसे बाँधा है, वह खुद उसे उठाने के लिए तैयार नहीं है।</w:t>
      </w:r>
    </w:p>
    <w:p>
      <w:pPr/>
      <w:r>
        <w:rPr>
          <w:lang w:val="hi_IN" w:bidi="hi_IN"/>
        </w:rPr>
      </w:r>
      <w:r>
        <w:rPr>
          <w:lang w:val="hi_IN" w:bidi="hi_IN"/>
        </w:rPr>
        <w:t>यीशु कहता है कि फरीसी जो कुछ भी करते हैं वह दूसरों के सामने दिखावा है। उदाहरण के लिए, वे बहुत चौड़े डिब्बे बनाते हैं जिनमें पवित्रशास्त्र की बातें होती हैं (या तो माथे पर या हाथ पर)। वे अपने वस्त्र के कोनों पर अतिरिक्त लम्बे झालर बढ़ाते हैं, ताकि यह दिखाया जा सके कि वे पुराने नियम की सभी व्यवस्था का पालन कितनी अच्छी तरह कर रहे हैं। वे चाहते हैं कि लोग उन्हें रात्रिभोज और आराधना में आदर का स्थान दें और बाजार में देखें तो उन्हें "रब्बी" जैसी सम्मानजनक उपाधि से नमस्कार करें।</w:t>
      </w:r>
    </w:p>
    <w:p>
      <w:pPr/>
      <w:r>
        <w:rPr>
          <w:lang w:val="hi_IN" w:bidi="hi_IN"/>
        </w:rPr>
      </w:r>
      <w:r>
        <w:rPr>
          <w:lang w:val="hi_IN" w:bidi="hi_IN"/>
        </w:rPr>
        <w:t>यीशु अपने चेलों को बताने के लिए कि अब उन्हें क्या करना चाहिए, "परन्तु तुम" या "परन्तु तुम्हारे विषय में" कहकर बात के रुख को मोड़ता है। फिर वह अपने चेलों से कहता है कि वे लोगों से "रब्बी" कहलवाने की माँग न करें, क्योंकि उनका केवल एक ही गुरु है। उन्हें सभी को अपने आप को भाई मानना चाहिए, यानी बराबर मानना चाहिए। इसी तरह उन्हें किसी को "पिता" नहीं कहना चाहिए, ताकि यह दिखाया जा सके कि एक व्यक्ति दूसरों से अधिक महत्वपूर्ण है, क्योंकि उनका एक ही पिता है जो स्वर्ग में है। और उन्हें किसी को "स्वामी" नहीं कहना चाहिए, क्योंकि उनके पास पहले से ही एक स्वामी है, जो मसीह है। इस भाग में, यीशु अपने बारे में बात कर रहा है, लेकिन वह मसीहा की बात करता है बिना यह कहे की वही मसीहा है। यीशु अक्सर खुद को इस तरह से बताता था, जैसे वह किसी दूसरे व्यक्ति के बारे में बात कर रहे हों। एक वजह यह हो सकती है कि बहुत से लोग यह नहीं मानते थे कि वह सच में मसीहा है, और वे उसे मारना चाहते थे। उस समय उसके लिए खुलेआम कहना खतरनाक होता कि वह मसीहा है। यहूदी संस्कृति में कई बार लोग स्वयं के बारे में बोलते हुए ऐसा करते थे जैसे वे किसी अन्य व्यक्ति के बारे में बात कर रहे हों। यीशु कहता है कि उसके चेलों में सबसे महत्वपूर्ण व्यक्ति को सेवक की तरह व्यवहार करना चाहिए।</w:t>
      </w:r>
    </w:p>
    <w:p>
      <w:pPr/>
      <w:r>
        <w:rPr>
          <w:lang w:val="hi_IN" w:bidi="hi_IN"/>
        </w:rPr>
      </w:r>
      <w:r>
        <w:rPr>
          <w:lang w:val="hi_IN" w:bidi="hi_IN"/>
        </w:rPr>
        <w:t>यीशु अपने चेलों से यह कहकर समाप्त करता है, "यदि तुम अपने आप को दूसरों से बड़ा बनाओगे, तो छोटे किए जाओगे। लेकिन यदि तुम अपने आप को छोटा बनाओगे, तो तुम बड़े किए जाओगे।" मत्ती के सुसमाचार के शुरुआती भाग में, यीशु ने सिखाया कि लोगों को अन्य लोगों के विचार से अधिक परमेश्वर के विचार पर ध्यान देना चाहिए। उसने कहा, "तुम्हारा पिता जो तुम्हें गुप्त में देखता है, तुम्हें खुले तौर पर प्रतिफल देगा।" वह अब अपने चेलों के विषय में जो कथन कहता है कि वे स्वयं को नम्र बनाएँ, यह इस विचार से मेल खाता है। इसका अर्थ है कि जब लोग वास्तव में दूसरों की सेवा करने का प्रयास करते हैं बिना स्वयं के लिए विशेष सम्मान की चिंता किए, तब भी परमेश्वर जानता है कि उन्होंने क्या किया है। अंत में, परमेश्वर उन्हें आदर देगा।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मंदिर में सुनने वाले लोगों की भीड़</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फरीसी और शास्त्री या धार्मिक व्यवस्था के शिक्षक</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घटनाओं के क्रम, कहानी की रूपरेखा और उसकी गति पर ध्यान दें। कहानी या भाग का अभिनय करते समय, यह ध्यान देना महत्वपूर्ण है कि कोई महत्वपूर्ण या कठिन भाग छूट न जाए। कहानी के भागों को याद करने में समूह की सहायता करें।</w:t>
      </w:r>
    </w:p>
    <w:p>
      <w:pPr/>
      <w:r>
        <w:rPr>
          <w:lang w:val="hi_IN" w:bidi="hi_IN"/>
        </w:rPr>
      </w:r>
      <w:r>
        <w:rPr>
          <w:lang w:val="hi_IN" w:bidi="hi_IN"/>
        </w:rPr>
        <w:t>कहानी यीशु के अपने चेलों और मन्दिर में भीड़ से बात करने से शुरू होती है। वह उनसे कहता है कि फरीसी और शास्त्री मूसा की व्यवस्था के जानकर हैं। इस कारण से, वह अपने चेलों और भीड़ से कहता है कि फरीसियों की बात का पालन करें। लेकिन वह उनसे कहता है कि फरीसियों जैसा न करें, क्योंकि फरीसी खुद वही काम नहीं करते जो वे लोगों को सिखाते हैं। वे उन लोगों के समान हैं जो किसी भारी बोझ को बाँधते हैं और उसे किसी दूसरे की पीठ पर रखते हैं, लेकिन वे स्वयं उसे उठाने के लिए अपनी एक उंगली भी नहीं लगाते।</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फरीसियों और शास्त्रियों की भूमिका निभाने वाले लोगों से पूछें, "आप कैसा महसूस कर रहे हैं?" आप ऐसे उत्तर सुन सकते हैं, "अपमानित" या "नाराज हूँ।"</w:t>
      </w:r>
    </w:p>
    <w:p>
      <w:pPr>
        <w:pStyle w:val="ListBullet"/>
        <w:spacing w:line="240" w:lineRule="auto"/>
        <w:ind w:left="720"/>
      </w:pPr>
      <w:r>
        <w:rPr>
          <w:lang w:val="hi_IN" w:bidi="hi_IN"/>
        </w:rPr>
      </w:r>
      <w:r>
        <w:rPr>
          <w:lang w:val="hi_IN" w:bidi="hi_IN"/>
        </w:rPr>
        <w:t>यीशु के चेलों और भीड़ की भूमिका निभाने वाले अभिनेताओं से पूछें, "आप कैसा महसूस कर रहे हैं?" आप ऐसी बातें सुन सकते हैं, "आश्चर्यचकित हूँ" या "राहत मिली कि पवित्र होने का एक अलग तरीका भी है, जो फरीसी लोग सिखाते हैं, उससे अलग।"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फरीसियों की गलतियों के बारे में बात करना जारी रखता है। वह कहता है कि वे दिखाने के लिए सब कुछ करते हैं। वे पहनने के लिए चौड़े ताबीज बनाते हैं जिनमें पवित्रशास्त्र की बातें होती हैं, और अपने वस्त्र पर लम्बे झालर बनाते हैं ताकि यह दिखाया जा सके कि वे कितने पवित्र हैं। उन्हें सामाजिक सभाओं, आराधना और सड़क पर विशेष सम्मान पाना अच्छा लगता है। उन्हें “रब्बी” कहलाना पसंद है।</w:t>
      </w:r>
    </w:p>
    <w:p>
      <w:pPr/>
      <w:r>
        <w:rPr>
          <w:lang w:val="hi_IN" w:bidi="hi_IN"/>
        </w:rPr>
      </w:r>
      <w:r>
        <w:rPr>
          <w:lang w:val="hi_IN" w:bidi="hi_IN"/>
        </w:rPr>
        <w:t>अब यीशु अपने चेलों को बताता है कि उन्हें कैसे अलग होना चाहिए। वह कहता है, "परन्तु तुम 'रब्बी' न कहलाना, "क्योंकि तुम्हारा एक ही गुरु है, और तुम सभी भाई और बहनें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की भूमिका निभाने वाले कलाकार से पूछें, "आप कैसा महसूस कर रहे हैं?" आप ऐसी बातें सुन सकते हैं, "मैं चाहता हूँ कि वे समझें," या "मैं अपने चेलों से प्रेम करता हूँ और मुझे पता है कि यह उनके लिए सीखना एक महत्वपूर्ण बात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इसी तरह, यीशु उनसे कहता है कि किसी का महत्व दिखाने के लिए "पिता" न कहना, और किसी को "स्वामी" न कहना। इसके बजाय, उन्हें परमेश्वर को अपना पिता और मसीहा को अपना स्वामी मानना चाहिए। यीशु उनसे कहता है कि उनके अगुवों को दूसरों के लिए सेवक की तरह काम करना चाहिए।</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कलाकारों से पूछें, "आप कैसा महसूस कर रहे हैं?" आप ऐसी बातें सुन सकते हैं, "यह बहुत हैरान करने वाला है," या "यह सुनकर असहज लगता है,," या "यीशु जो कहता है उसे करना बहुत कठिन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यह कहकर समाप्त करता है, "जो कोई अपने आप को बड़ा करता है, वह छोटा होगा, लेकिन जो कोई अपने आप को छोटा करता है, वह बड़ा किया जाएगा।"</w:t>
      </w:r>
    </w:p>
    <w:p>
      <w:pPr>
        <w:pStyle w:val="ListBullet"/>
        <w:spacing w:line="240" w:lineRule="auto"/>
        <w:ind w:left="720"/>
      </w:pPr>
      <w:r>
        <w:rPr>
          <w:lang w:val="hi_IN" w:bidi="hi_IN"/>
        </w:rPr>
      </w:r>
      <w:r>
        <w:rPr>
          <w:lang w:val="hi_IN" w:bidi="hi_IN"/>
        </w:rPr>
        <w:t>अभिनय के अंत में, शास्त्रियों और फरीसियों की भूमिका निभाने वाले अभिनेताओं से पूछें, "आप कैसा महसूस कर रहे हैं?" आप ऐसी बातें सुन सकते हैं, "नाराज हूँ," "गुस्से में हूँ," या "यह व्यक्ति पागल है।"</w:t>
      </w:r>
    </w:p>
    <w:p>
      <w:pPr>
        <w:pStyle w:val="ListBullet"/>
        <w:spacing w:line="240" w:lineRule="auto"/>
        <w:ind w:left="720"/>
      </w:pPr>
      <w:r>
        <w:rPr>
          <w:lang w:val="hi_IN" w:bidi="hi_IN"/>
        </w:rPr>
      </w:r>
      <w:r>
        <w:rPr>
          <w:lang w:val="hi_IN" w:bidi="hi_IN"/>
        </w:rPr>
        <w:t>भीड़ की भूमिका निभाने वाले कलाकारों से पूछें, "आप कैसा महसूस कर रहे हैं?" आप ऐसी बातें सुन सकते हैं, "हैरान हूँ," या "यह मेरी सोच से पूरी तरह से अलग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इस भाग में, यीशु मन्दिर में लोगों की भीड़ और अपने </w:t>
      </w:r>
      <w:r>
        <w:rPr>
          <w:b/>
          <w:lang w:val="hi_IN" w:bidi="hi_IN"/>
        </w:rPr>
        <w:t>चेलों</w:t>
      </w:r>
      <w:r>
        <w:rPr>
          <w:lang w:val="hi_IN" w:bidi="hi_IN"/>
        </w:rPr>
        <w:t xml:space="preserve"> से बात कर रहा है, जो उन शिष्यों का समूह था जिनको वह सिखाता, जिनके साथ रहता और यात्रा करता था। </w:t>
      </w:r>
      <w:r>
        <w:rPr>
          <w:b/>
          <w:lang w:val="hi_IN" w:bidi="hi_IN"/>
        </w:rPr>
        <w:t>चेले</w:t>
      </w:r>
      <w:r>
        <w:rPr>
          <w:lang w:val="hi_IN" w:bidi="hi_IN"/>
        </w:rPr>
        <w:t xml:space="preserve"> के बारे में अधिक जानकारी के लिए मुख्य शब्दावली देखें, और उसी शब्द का उपयोग करें जिसका उपयोग आपने अन्य भागों में किया है। यदि आपने अपने अनुवाद में </w:t>
      </w:r>
      <w:r>
        <w:rPr>
          <w:b/>
          <w:lang w:val="hi_IN" w:bidi="hi_IN"/>
        </w:rPr>
        <w:t>मन्दिर</w:t>
      </w:r>
      <w:r>
        <w:rPr>
          <w:lang w:val="hi_IN" w:bidi="hi_IN"/>
        </w:rPr>
        <w:t xml:space="preserve"> शब्द का उपयोग किया है, तो परिभाषा के लिए मुख्य शब्दावली देखें, और यह पक्का करें कि आप वही शब्द इस्तेमाल करें जो आपने दूसरे भागों में इस्तेमाल किया है।</w:t>
      </w:r>
    </w:p>
    <w:p>
      <w:pPr/>
      <w:r>
        <w:rPr>
          <w:lang w:val="hi_IN" w:bidi="hi_IN"/>
        </w:rPr>
      </w:r>
      <w:r>
        <w:rPr>
          <w:lang w:val="hi_IN" w:bidi="hi_IN"/>
        </w:rPr>
        <w:t>यीशु कहता है, “</w:t>
      </w:r>
      <w:r>
        <w:rPr>
          <w:b/>
          <w:lang w:val="hi_IN" w:bidi="hi_IN"/>
        </w:rPr>
        <w:t>फरीसी</w:t>
      </w:r>
      <w:r>
        <w:rPr>
          <w:lang w:val="hi_IN" w:bidi="hi_IN"/>
        </w:rPr>
        <w:t xml:space="preserve"> और </w:t>
      </w:r>
      <w:r>
        <w:rPr>
          <w:b/>
          <w:lang w:val="hi_IN" w:bidi="hi_IN"/>
        </w:rPr>
        <w:t>शास्त्री</w:t>
      </w:r>
      <w:r>
        <w:rPr>
          <w:lang w:val="hi_IN" w:bidi="hi_IN"/>
        </w:rPr>
        <w:t xml:space="preserve"> </w:t>
      </w:r>
      <w:r>
        <w:rPr>
          <w:b/>
          <w:lang w:val="hi_IN" w:bidi="hi_IN"/>
        </w:rPr>
        <w:t>मूसा की गद्दी</w:t>
      </w:r>
      <w:r>
        <w:rPr>
          <w:lang w:val="hi_IN" w:bidi="hi_IN"/>
        </w:rPr>
        <w:t xml:space="preserve"> पर बैठे हैं।” </w:t>
      </w:r>
      <w:r>
        <w:rPr>
          <w:b/>
          <w:lang w:val="hi_IN" w:bidi="hi_IN"/>
        </w:rPr>
        <w:t>फरीसी</w:t>
      </w:r>
      <w:r>
        <w:rPr>
          <w:lang w:val="hi_IN" w:bidi="hi_IN"/>
        </w:rPr>
        <w:t xml:space="preserve"> यहूदियों का एक संप्रदाय था, जिनके पास शुद्ध रहने के तरीके के बारे में कई शिक्षाएँ थीं। पूरी परिभाषा के लिए मुख्य शब्दावली देखें, और उसी शब्द का उपयोग करें जिसका उपयोग आपने दूसरे भागों में किया है। </w:t>
      </w:r>
      <w:r>
        <w:rPr>
          <w:b/>
          <w:lang w:val="hi_IN" w:bidi="hi_IN"/>
        </w:rPr>
        <w:t>शास्त्री</w:t>
      </w:r>
      <w:r>
        <w:rPr>
          <w:lang w:val="hi_IN" w:bidi="hi_IN"/>
        </w:rPr>
        <w:t xml:space="preserve"> मूल रूप से वह व्यक्ति होता था जो पुराने नियम की पवित्रशास्त्र को हाथ से प्रतिलिपि बनाता था, लेकिन इसका मतलब यह भी था कि ऐसे व्यक्ति ने पुराने नियम का अध्ययन किया था और उसके बारे में बहुत सी बातें जानता था। बहुत से शास्त्री फरीसी समूह के थे। पूरी परिभाषा के लिए मुख्य शब्दावली देखें, और उसी शब्द का उपयोग करें जिसका उपयोग आपने अन्य भागों में किया है। "मूसा की गद्दी पर बैठे" के दो अर्थ हो सकते हैं। इसका यह अर्थ हो सकता है कि आराधनालयों में सचमुच एक कुर्सी होती होगी जिसे "मूसा की गद्दी" कहा जाता था, हालाँकि प्राचीन काल की अन्य कोई पुस्तक इसका उल्लेख नहीं करती। या इसका मतलब यह हो सकता है कि शास्त्री और फरीसी मूसा की जगह लेकर काम करते हैं, या फिर वे लोगों को मूसा के नियम सिखाकर खुद मूसा की तरह बर्ताव करते हैं।</w:t>
      </w:r>
    </w:p>
    <w:p>
      <w:pPr/>
      <w:r>
        <w:rPr>
          <w:lang w:val="hi_IN" w:bidi="hi_IN"/>
        </w:rPr>
      </w:r>
      <w:r>
        <w:rPr>
          <w:lang w:val="hi_IN" w:bidi="hi_IN"/>
        </w:rPr>
        <w:t>फिर यीशु कहता है कि फरीसी सब कुछ दिखावा के लिए करते हैं। वे अपने तावीजों को चौड़े करते हैं और अपने वस्त्रों की झालरों को बढ़ाते हैं। ये दोनों ही ऐसी चीज़ें थीं जिन्हें धार्मिक यहूदी अपने कपड़ों पर पहनते थे, क्योंकि परमेश्वर ने पुराने नियम में ऐसा करने की आज्ञा दी थी।</w:t>
      </w:r>
    </w:p>
    <w:p>
      <w:pPr/>
      <w:r>
        <w:rPr>
          <w:lang w:val="hi_IN" w:bidi="hi_IN"/>
        </w:rPr>
      </w:r>
      <w:r>
        <w:rPr>
          <w:lang w:val="hi_IN" w:bidi="hi_IN"/>
        </w:rPr>
        <w:t>रुकें और एक इस्राएली वस्त्र पर लगे तावीज और झालरों की तस्वीरों को फिर से देखें।</w:t>
      </w:r>
    </w:p>
    <w:p>
      <w:pPr/>
      <w:r>
        <w:rPr>
          <w:lang w:val="hi_IN" w:bidi="hi_IN"/>
        </w:rPr>
      </w:r>
      <w:r>
        <w:rPr>
          <w:lang w:val="hi_IN" w:bidi="hi_IN"/>
        </w:rPr>
        <w:t xml:space="preserve">यीशु कहता है कि फरीसियों को यह भी बहुत पसंद है कि भोज के समय लोग उन्हें मुख्य जगहें दें और </w:t>
      </w:r>
      <w:r>
        <w:rPr>
          <w:b/>
          <w:lang w:val="hi_IN" w:bidi="hi_IN"/>
        </w:rPr>
        <w:t>आराधनालयों</w:t>
      </w:r>
      <w:r>
        <w:rPr>
          <w:lang w:val="hi_IN" w:bidi="hi_IN"/>
        </w:rPr>
        <w:t xml:space="preserve"> में उन्हें मुख्य आसन मिलें, आराधनालय वह स्थानीय जगह होती थी जहाँ यहूदी हफ्ते में कम से कम एक बार प्रार्थना के लिए इकट्ठा होते थे। पूरी परिभाषा के लिए मुख्य शब्दावली देखें, और उसी शब्द का उपयोग करें जिसका उपयोग आपने दूसरे भागों में किया है।</w:t>
      </w:r>
    </w:p>
    <w:p>
      <w:pPr/>
      <w:r>
        <w:rPr>
          <w:lang w:val="hi_IN" w:bidi="hi_IN"/>
        </w:rPr>
      </w:r>
      <w:r>
        <w:rPr>
          <w:lang w:val="hi_IN" w:bidi="hi_IN"/>
        </w:rPr>
        <w:t>यीशु यह भी कहता है कि फरीसियों को अच्छा लगता है जब लोग बाजारों में उन्हें सम्मान के साथ नमस्कार करते हैं और उन्हें "</w:t>
      </w:r>
      <w:r>
        <w:rPr>
          <w:b/>
          <w:lang w:val="hi_IN" w:bidi="hi_IN"/>
        </w:rPr>
        <w:t>रब्बी</w:t>
      </w:r>
      <w:r>
        <w:rPr>
          <w:lang w:val="hi_IN" w:bidi="hi_IN"/>
        </w:rPr>
        <w:t>" कहकर बुलाते हैं, धार्मिक गुरुओं के लिए इस्तेमाल होने वाली एक उपाधि है जिसका अर्थ है 'मेरे महान जन" या "मेरे महान गुरु"। पूरी परिभाषा के लिए मुख्य शब्दावली देखें, और उसी शब्द का उपयोग करें जिसका उपयोग आपने दूसरे भागों में किया है।</w:t>
      </w:r>
    </w:p>
    <w:p>
      <w:pPr/>
      <w:r>
        <w:rPr>
          <w:lang w:val="hi_IN" w:bidi="hi_IN"/>
        </w:rPr>
      </w:r>
      <w:r>
        <w:rPr>
          <w:lang w:val="hi_IN" w:bidi="hi_IN"/>
        </w:rPr>
        <w:t xml:space="preserve">फिर यीशु उन लोगों से कहता है जिनसे वह बात कर रहा है कि उन्हें खुद को "रब्बी" नहीं कहलवाना चाहिए, क्योंकि उनका केवल एक ही गुरु है, और उन्हें आपस में एक-दूसरे को भाइयों की तरह बराबर समझना चाहिए। वह कहता है कि उन्हें पृथ्वी पर किसी को "पिता" नहीं कहना चाहिए, क्योंकि उनका एक स्वर्गीय पिता है। और वह कहता है कि उन्हें किसी को अपना "स्वामी" या निजी शिक्षक नहीं कहना चाहिए, क्योंकि उनका केवल एक ही स्वामी है, वह </w:t>
      </w:r>
      <w:r>
        <w:rPr>
          <w:b/>
          <w:lang w:val="hi_IN" w:bidi="hi_IN"/>
        </w:rPr>
        <w:t>मसीहा</w:t>
      </w:r>
      <w:r>
        <w:rPr>
          <w:lang w:val="hi_IN" w:bidi="hi_IN"/>
        </w:rPr>
        <w:t xml:space="preserve"> है। </w:t>
      </w:r>
      <w:r>
        <w:rPr>
          <w:b/>
          <w:lang w:val="hi_IN" w:bidi="hi_IN"/>
        </w:rPr>
        <w:t>मसीहा</w:t>
      </w:r>
      <w:r>
        <w:rPr>
          <w:lang w:val="hi_IN" w:bidi="hi_IN"/>
        </w:rPr>
        <w:t xml:space="preserve">, या </w:t>
      </w:r>
      <w:r>
        <w:rPr>
          <w:b/>
          <w:lang w:val="hi_IN" w:bidi="hi_IN"/>
        </w:rPr>
        <w:t>ख्रीस्त</w:t>
      </w:r>
      <w:r>
        <w:rPr>
          <w:lang w:val="hi_IN" w:bidi="hi_IN"/>
        </w:rPr>
        <w:t>, का मतलब है वह उद्धारकर्ता जिसे परमेश्वर ने अपने लोगों के पास भेजने का वादा किया था। पूरी परिभाषा के लिए मुख्य शब्दावली देखें, और उसी शब्द का उपयोग करें जिसका उपयोग आपने दूसरे भागों में किया है।</w:t>
      </w:r>
    </w:p>
    <w:p>
      <w:pPr/>
      <w:r>
        <w:rPr>
          <w:lang w:val="hi_IN" w:bidi="hi_IN"/>
        </w:rPr>
      </w:r>
      <w:r>
        <w:rPr>
          <w:lang w:val="hi_IN" w:bidi="hi_IN"/>
        </w:rPr>
        <w:t xml:space="preserve">यीशु अपने चेलों से कहता है कि उनमें से सबसे बड़ा या सबसे महत्वपूर्ण व्यक्ति एक </w:t>
      </w:r>
      <w:r>
        <w:rPr>
          <w:b/>
          <w:lang w:val="hi_IN" w:bidi="hi_IN"/>
        </w:rPr>
        <w:t>दास</w:t>
      </w:r>
      <w:r>
        <w:rPr>
          <w:lang w:val="hi_IN" w:bidi="hi_IN"/>
        </w:rPr>
        <w:t xml:space="preserve"> की तरह होना चाहिए। दास वह व्यक्ति होता था जो स्वामी के परिवार के साथ घर में रहता था और उनकी सेवा करता था। जब यीशु दास के समान बनने के बारे में बात करता है, तो वह यह सिखा रहा है कि लोगों को अपनी मदद करने के बारे में सोचने से पहले दूसरों की मदद करने के बारे में सोचना चाहिए। </w:t>
      </w:r>
      <w:r>
        <w:rPr>
          <w:b/>
          <w:lang w:val="hi_IN" w:bidi="hi_IN"/>
        </w:rPr>
        <w:t>दास</w:t>
      </w:r>
      <w:r>
        <w:rPr>
          <w:lang w:val="hi_IN" w:bidi="hi_IN"/>
        </w:rPr>
        <w:t xml:space="preserve"> की परिभाषा के लिए मुख्य शब्दावली देखें, और उसी शब्द का उपयोग करें जिसका उपयोग आपने दूसरे भागों में किया है।</w:t>
      </w:r>
    </w:p>
    <w:p>
      <w:pPr/>
      <w:r>
        <w:rPr>
          <w:lang w:val="hi_IN" w:bidi="hi_IN"/>
        </w:rPr>
      </w:r>
      <w:r>
        <w:rPr>
          <w:lang w:val="hi_IN" w:bidi="hi_IN"/>
        </w:rPr>
        <w:t>यीशु कहता है कि जो कोई भी खुद को बड़ा बनाने की कोशिश करता है, या यह दिखाने की कोशिश करता है कि वह बहुत महत्वपूर्ण है, उसे आखिर में नीचा दिखाया जाएगा। दूसरे शब्दों में, जब कोई अपने आप को दूसरों से ऊपर उठाने की कोशिश करता है, तो परमेश्वर उस व्यक्ति को वापस नीचे (उसके सही स्थान पर) ले आता है। यीशु यह भी कहता है कि जो कोई भी अपने आप को छोटा बनाता है, उसे ऊंचा उठाया जाएगा। दूसरे शब्दों में, जब कोई व्यक्ति दूसरों की सेवा करके अपने आप को नीचे स्थान पर रखता है, तो परमेश्वर उस व्यक्ति को उच्च स्थान पर उठाएगा।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23:13–22</w:t>
      </w:r>
      <w:r>
        <w:rPr>
          <w:lang w:val="hi_IN" w:bidi="hi_IN"/>
        </w:rPr>
      </w:r>
    </w:p>
    <w:p>
      <w:pPr>
        <w:pStyle w:val="Heading3"/>
      </w:pPr>
      <w:r>
        <w:rPr>
          <w:lang w:val="hi_IN" w:bidi="hi_IN"/>
        </w:rPr>
        <w:t>सुने और मन में रखें</w:t>
      </w:r>
    </w:p>
    <w:p>
      <w:pPr/>
      <w:r>
        <w:rPr>
          <w:lang w:val="hi_IN" w:bidi="hi_IN"/>
        </w:rPr>
      </w:r>
      <w:r>
        <w:rPr>
          <w:lang w:val="hi_IN" w:bidi="hi_IN"/>
        </w:rPr>
        <w:t>मत्ती 23:13–22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भाग यीशु द्वारा मंदिर में शास्त्रियों और फरीसियों से किए गए भाषण की शुरुआत है। यह यीशु के क्रूस पर मरने से कुछ दिन पहले होता है। धार्मिक अगुवों, जिनमें फरीसि कहलाने वाला समूह भी शामिल था, यह सवाल करने लगे कि क्या यीशु को लोगों को सिखाने का अधिकार है, और उन्होंने उससे कई प्रश्न पूछे, यह आशा करते हुए कि उन्हें उसे गिरफ़्तार करने का कोई कारण मिल जाए। यीशु ने उनके सभी प्रश्नों का उत्तर दिया और दिखाया कि वह उनकी सोच से कहीं अधिक बुद्धिमान था। अब वह इस बारे में बात कर रहा है कि फरीसियों की शिक्षाओं और जीवन के तरीके में क्या गलत है। उसने पहले भीड़ और चेलों से बात की और उन्हें कुछ कामों के बारे में चेतावनी दी जो फरीसी करते हैं, जो वह नहीं चाहता कि उसके चेले करें। अब वह फरीसियों और शास्त्रियों से बात करने लगा।</w:t>
      </w:r>
    </w:p>
    <w:p>
      <w:pPr/>
      <w:r>
        <w:rPr>
          <w:lang w:val="hi_IN" w:bidi="hi_IN"/>
        </w:rPr>
      </w:r>
      <w:r>
        <w:rPr>
          <w:lang w:val="hi_IN" w:bidi="hi_IN"/>
        </w:rPr>
        <w:t>इस भाग में शुरू होने वाले भाषण में, यीशु फरीसियों और शास्त्रियों के बारे में सात "हाय" कहेगा। इस भाग में इन सात कथनों में से पहले तीन हैं। "तुम पर हाय" कहना लोगों को यह बताने का एक तरीका था कि वे कुछ भयानक कठिनाई या पीड़ाओं से गुजरने वाले हैं। कुछ अंग्रेजी संस्करणों में "हाय" के रूप में अनुवादित शब्द का उपयोग अक्सर यह दिखाने के लिए किया जाता था कि बोलने वाला व्यक्ति बहुत दुखी था। पुराने नियम में, बहुत से भविष्यद्वक्ताओं ने इस्राएल और अन्य लोगों के विरुद्ध “हाय” कहा, जिन्होंने परमेश्वर के विरुद्ध पाप किया था, जब परमेश्वर उन्हें दुःख के समय से होकर जाने देने वाला था। यीशु धार्मिक अगुवों के विरुद्ध बोलने के बाद, यीशु धार्मिक अगुवों के पापों के कारण यरूशलेम में आने वाले क्लेश के बारे में भी भविष्यवाणी करेगा। वह लोगों को बताएगा कि दुश्मन शहर और मंदिर को नष्ट कर देंगे, और ऐसा ही लगभग 40 साल बाद हुआ।</w:t>
      </w:r>
    </w:p>
    <w:p>
      <w:pPr/>
      <w:r>
        <w:rPr>
          <w:lang w:val="hi_IN" w:bidi="hi_IN"/>
        </w:rPr>
      </w:r>
      <w:r>
        <w:rPr>
          <w:lang w:val="hi_IN" w:bidi="hi_IN"/>
        </w:rPr>
        <w:t>रुकें और अपने समूह के साथ नीचे दिए गए प्रश्नों पर चर्चा करें। आपकी भाषा में, जब लोग बहुत दुखी होते हैं तो वे किस शब्दों का उपयोग करते हैं? वे किसी भयानक बात के बारे में कैसे बात करते हैं जो होने वाली है? आपकी संस्कृति में किस प्रकार के लोग भविष्य में होने वाली बातों के बारे में चेतावनी देते हैं?</w:t>
      </w:r>
    </w:p>
    <w:p>
      <w:pPr/>
      <w:r>
        <w:rPr>
          <w:lang w:val="hi_IN" w:bidi="hi_IN"/>
        </w:rPr>
      </w:r>
      <w:r>
        <w:rPr>
          <w:lang w:val="hi_IN" w:bidi="hi_IN"/>
        </w:rPr>
        <w:t>यीशु इस भाग में धार्मिक अगुवों के पापों के विरुद्ध बोलने के लिए बहुत कठोर शब्दों का उपयोग करता है। कुछ संस्कृतियों में, उसके द्वारा उपयोग किए गए शब्द बहुत अधिक कड़े और कठोर लगेंगे। लेकिन इस समय की अन्य यहूदी पुस्तकों में ऐसे ही भाग हैं जो उन लोगों के विरुद्ध बहुत दृढ़ता से बोले जाते हैं जिनसे वे सहमत नहीं थे।</w:t>
      </w:r>
    </w:p>
    <w:p>
      <w:pPr/>
      <w:r>
        <w:rPr>
          <w:lang w:val="hi_IN" w:bidi="hi_IN"/>
        </w:rPr>
      </w:r>
      <w:r>
        <w:rPr>
          <w:lang w:val="hi_IN" w:bidi="hi_IN"/>
        </w:rPr>
        <w:t>यह भाग यीशु के कहने से शुरू होता है, "तुम पर हाय" या "तुम पर हाय!" शास्त्रियों और फरीसियों को। शास्त्री वे लोग थे जिन्होंने पुराने नियम या यहूदी पवित्रशास्त्र का अध्ययन करने में बहुत समय बिताया था, और इसके बारे में कई बातें जानते थे। फरीसी यहूदियों का एक समूह था जो पवित्र रहने या धार्मिक तौर पर शुद्ध रहने के बारे में कुछ खास शिक्षाओं को मानते थे। वे बहुत सख्त थे। बहुत से शास्त्री फरीसी समूह के थे। जब यीशु कहता है, "हे शास्त्रियों और फरीसियों तुम पर हाय," तो इसका अर्थ है कि वह जानता है कि वे भविष्य में बहुत कष्ट से गुजरने वाले हैं। वह उन्हें "कपटी" या "अभिनेता" भी कहता है। कपटी वह होता है जो कुछ कहता है, पर वास्तव में वैसा नहीं करता; जैसे कोई अभिनेता जो नाटक में एक भूमिका निभाता है, लेकिन वास्तविक जीवन में वह अलग व्यक्ति होता है। इस भाग में, यीशु कह रहा है कि फरीसी और शास्त्री कहते हैं कि वे पवित्र हैं, या परमेश्वर की सेवा के लिए अलग किए गए हैं, लेकिन वास्तव में वे वह नहीं कर रहे जो परमेश्वर पवित्र मानता है। वे सोचते हैं कि पवित्रता का मतलब नियमों की एक लंबी सूची रखना है। लेकिन यीशु सिखाता है कि परमेश्वर के लिए पवित्र होने का मतलब है परमेश्वर और लोगों से प्यार करना और दिल से परमेश्वर की आज्ञा मानना।</w:t>
      </w:r>
    </w:p>
    <w:p>
      <w:pPr/>
      <w:r>
        <w:rPr>
          <w:lang w:val="hi_IN" w:bidi="hi_IN"/>
        </w:rPr>
      </w:r>
      <w:r>
        <w:rPr>
          <w:lang w:val="hi_IN" w:bidi="hi_IN"/>
        </w:rPr>
        <w:t>यीशु कहता है कि फरीसी और शास्त्री बहुत भयानक कष्ट से होकर जाने वाले हैं, क्योंकि उन्होंने लोगों के सामने स्वर्ग के राज्य का दरवाज़ा बंद कर दिया है। यीशु स्वर्ग के राज्य के बारे में ऐसे बात कर रहा है जैसे यह एक प्राचीन शहर हो, जिसके चारों ओर दीवार होती थी और उसमें फाटक होते थे जिन्हें बंद किया जा सकता था। वह कह रहा है कि ऐसा लगता है जैसे फरीसियों ने इस शहर में न जाने का फैसला किया हो, और केवल यही नहीं बल्कि उन्होंने फाटकों को बंद कर दिया, ताकि दूसरे लोग भी अंदर न जा सकें। यीशु कह रहा है कि फरीसी जिस तरह से सिखाते हैं, और खासकर जिस तरह से वे यीशु का विरोध करते हैं, वह न केवल उन्हें परमेश्वर के साथ अनंत जीवन पाने से रोक रहा है। यह दूसरे लोगों को परमेश्वर की ओर से यह उपहार प्राप्त करने से भी रोक रहा है।</w:t>
      </w:r>
    </w:p>
    <w:p>
      <w:pPr/>
      <w:r>
        <w:rPr>
          <w:lang w:val="hi_IN" w:bidi="hi_IN"/>
        </w:rPr>
      </w:r>
      <w:r>
        <w:rPr>
          <w:lang w:val="hi_IN" w:bidi="hi_IN"/>
        </w:rPr>
        <w:t>बाइबल के कुछ अनुवादों में एक और "हाय" शब्द है जो इस बारे में बताता है कि शास्त्री और फरीसी विधवाओं की संपत्ति कैसे छीनते हैं। ज्यादातर अनुवादों में यह पद शामिल नहीं है, क्योंकि यह मत्ती की अधिकांश प्रारंभिक हाथ से लिखी गई प्रतियों में यह नहीं मिलता, और बहुत से लोग सोचते हैं कि इसे बाद में जोड़ा गया था।</w:t>
      </w:r>
    </w:p>
    <w:p>
      <w:pPr/>
      <w:r>
        <w:rPr>
          <w:lang w:val="hi_IN" w:bidi="hi_IN"/>
        </w:rPr>
      </w:r>
      <w:r>
        <w:rPr>
          <w:lang w:val="hi_IN" w:bidi="hi_IN"/>
        </w:rPr>
        <w:t>यीशु के दूसरे "हाय" कथन में, वह कहता है कि फरीसी और शास्त्री एक व्यक्ति को अपने मत में लाने या धर्मान्तरित के लिए “जल और थल” पार करके बहुत दूर तक जाते हैं, यह वह गैर-यहूदी व्यक्ति होता है जो इस्राएल के परमेश्वर की आज्ञा मानने और यहूदियों की तरह जीवन जीने का निर्णय करता है। ज्यादातर विद्वानों का मानना है कि यीशु उन फरीसियों के बारे में बात कर रहा है जो गैर-यहूदी लोगों को, जो पहले से ही परमेश्वर की कुछ आज्ञाओं का पालन कर रहे थे, पूरी तरह यहूदी बनने और सभी यहूदी कानूनों और रीति-रिवाजों को मानना सीखने के लिए कड़ी मेहनत कर रहे थे, जिसमें वे रीति-रिवाज भी शामिल थे जिन्हें फरीसियों ने जोड़ा था। यीशु कहता है कि जब फरीसी किसी एक को अपने मत में ले आते हैं, तो वे उसे खुद से दोगुना "नारकीय" बना देते हैं। "नारकीय" एक कहावत है, जिसका अर्थ है ऐसा व्यक्ति जो नरक का है, मतलब जो अपने पापों के कारण दंड का हकदार है। दूसरे शब्दों में, यीशु कहता है कि फरीसी जिन गैर-यहूदियों को सिखा रहे हैं, उनकी मदद नहीं कर रहे हैं। क्योंकि फरीसी जिस तरीके से परमेश्वर को प्रसन्न करने की कोशिश कर रहे हैं, वह पूरी तरह गलत है, इसलिए वे लोगों को परमेश्वर की ओर नहीं, बल्कि नरक की ओर ले जा रहे हैं। वे जिन गैर-यहूदी लोगों को सिखाते हैं, वे भी फरीसियों जैसे बनना सीखेंगे: घमंडी, बहुत सख्त, और परमेश्वर से दूर।</w:t>
      </w:r>
    </w:p>
    <w:p>
      <w:pPr/>
      <w:r>
        <w:rPr>
          <w:lang w:val="hi_IN" w:bidi="hi_IN"/>
        </w:rPr>
      </w:r>
      <w:r>
        <w:rPr>
          <w:lang w:val="hi_IN" w:bidi="hi_IN"/>
        </w:rPr>
        <w:t>यीशु के तीसरे कथन में, वह "शास्त्री और फरीसी" नहीं कहता है, बल्कि उन्हें "अंधे अगुओं" कहता है। ये अगुए दूसरों को परमेश्वर को जानने और सेवा करने की ओर ले जाने की कोशिश कर रहे थे, लेकिन अगुए स्वयं आत्मिक रूप से अंधे थे; वे यह नहीं देख पाते थे कि परमेश्वर वास्तव में उनसे क्या करना चाहता है। इसी वजह से वे अन्य लोगों को सही दिशा में नहीं ला पाए।</w:t>
      </w:r>
    </w:p>
    <w:p>
      <w:pPr/>
      <w:r>
        <w:rPr>
          <w:lang w:val="hi_IN" w:bidi="hi_IN"/>
        </w:rPr>
      </w:r>
      <w:r>
        <w:rPr>
          <w:lang w:val="hi_IN" w:bidi="hi_IN"/>
        </w:rPr>
        <w:t>यीशु इस बात का उदाहरण देता है कि ये अगुए कैसे लोगों को गलत मार्ग दिखाते हैं। वह बताता है कि शास्त्री और फरीसी लोगों से कहते हैं कि कुछ प्रकार की शपथों या वायदों को निभाना जरूरी है, लेकिन दूसरी शपथों को निभाना जरूरी नहीं। शपथ इसलिए लिया जाता था ताकि यह दिखाया जा सके की शपथ लेने वाला व्यक्ति झूठ नहीं बोल रहा है। पुराने नियम में, परमेश्वर के नाम पर शपथ लेना यह कहने का एक तरीका था, "अगर मैं तुमसे किया हुआ वादा पूरा नहीं करता, तो मैं मानता हूँ कि परमेश्वर मुझे सज़ा दें।" यीशु के समय तक, लोग यह कहने के बजाय कि वे परमेश्वर की शपथ ले रहे हैं, मंदिर या बलिदान जैसी अन्य पवित्र वस्तुओं की शपथ लेना शुरू कर दिए थे, जिसे यीशु के समय में परमेश्वर के प्रति अनादर माना जाता था। शपथ लेना बहुत आम था, और कई लोग मानते थे कि शपथ न ली हो तो सत्य बोलना जरूरी नहीं। लोग उलझन में पड़ गए थे कि क्या सभी शपथें निभानी हैं, या केवल सबसे पवित्र चीज़ों की शपथें ही निभानी हैं। कुछ रब्बियों ने सिखाया कि लोगों को केवल तब अपनी शपथ निभानी चाहिए जब वे परमेश्वर के नाम की शपथ लें, "शपथ" शब्द का प्रयोग करें, या "उपहार" शब्द का प्रयोग करें, जिसका अर्थ है परमेश्वर के लिए बलिदान। यदि उन्होंने किसी और शब्द का प्रयोग करके शपथ ली हो, तो उन्हें अपनी प्रतिज्ञा निभानी नहीं पड़ती।</w:t>
      </w:r>
    </w:p>
    <w:p>
      <w:pPr/>
      <w:r>
        <w:rPr>
          <w:lang w:val="hi_IN" w:bidi="hi_IN"/>
        </w:rPr>
      </w:r>
      <w:r>
        <w:rPr>
          <w:lang w:val="hi_IN" w:bidi="hi_IN"/>
        </w:rPr>
        <w:t>रुकें और अपने समूह में नीचे दिए गए प्रश्नों पर चर्चा करें: आपकी संस्कृति में लोग कैसे जानते हैं कि कोई व्यक्ति झूठ बोल रहा है? उन्हें कैसे पता चलेगा कि कोई व्यक्ति सच बोल रहा है? लोग क्या करते हैं ताकि यह दिखाया जा सके कि वे सच बोल रहे हैं, या किसी चीज़ को लेकर बहुत गंभीर हैं?</w:t>
      </w:r>
    </w:p>
    <w:p>
      <w:pPr/>
      <w:r>
        <w:rPr>
          <w:lang w:val="hi_IN" w:bidi="hi_IN"/>
        </w:rPr>
      </w:r>
      <w:r>
        <w:rPr>
          <w:lang w:val="hi_IN" w:bidi="hi_IN"/>
        </w:rPr>
        <w:t>यीशु, ने दूसरी ओर, अपने चेलों को सिखाया कि अलग-अलग प्रकार की शपथें लेने के बजाय, उन्हें हर बार सत्य बोलना चाहिए और ठीक वैसा ही करना चाहिए जैसा उन्होंने कहा था। इस भाग में यीशु फरीसियों से कहता है कि यह नियम बनाना कि कौन-सी प्रतिज्ञाएँ निभानी हैं और कौन-सी तोड़ सकते हैं, लोगों को गलत दिशा में ले जा रहा है। यीशु इस अनुच्छेद में तीन बार शास्त्रियों और फरीसियों को "अंधा" कहता है। यीशु कहता है कि किसी पवित्र वस्तु से ली गई शपथ वास्तव में परमेश्वर की शपथ है, क्योंकि परमेश्वर ही चीज़ों को पवित्र बनाता है। इसका अर्थ है कि सभी प्रतिज्ञाएँ महत्वपूर्ण हैं और लोगों को अपने कही बात को करना चाहिए, चाहे वे किसी भी शब्द का प्रयोग करें।</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सुनें।</w:t>
      </w:r>
    </w:p>
    <w:p>
      <w:pPr/>
      <w:r>
        <w:rPr>
          <w:lang w:val="hi_IN" w:bidi="hi_IN"/>
        </w:rPr>
      </w:r>
      <w:r>
        <w:rPr>
          <w:lang w:val="hi_IN" w:bidi="hi_IN"/>
        </w:rPr>
        <w:t>इस सत्र में, आप इस कहानी को समझने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शास्त्रियों और फरीसियों को कपटी कहता है और उन्हें इस बात के लिए फटकार लगाता है कि वे स्वर्ग के राज्य का प्रवेश द्वार बंद कर रहे हैं, ताकि न तो वे खुद अंदर जा सकें और न ही दूसरे लोगों को जाने दें।</w:t>
      </w:r>
    </w:p>
    <w:p>
      <w:pPr/>
      <w:r>
        <w:rPr>
          <w:lang w:val="hi_IN" w:bidi="hi_IN"/>
        </w:rPr>
      </w:r>
      <w:r>
        <w:rPr>
          <w:b/>
          <w:lang w:val="hi_IN" w:bidi="hi_IN"/>
        </w:rPr>
        <w:t>दूसरा दृश्य:</w:t>
      </w:r>
      <w:r>
        <w:rPr>
          <w:lang w:val="hi_IN" w:bidi="hi_IN"/>
        </w:rPr>
        <w:t xml:space="preserve"> यीशु शास्त्रियों और फरीसियों को इसलिए फटकार लगाता है क्योंकि वे लोगों को यहूदी बनाने के लिए बहुत मेहनत करते हैं, और फिर उन लोगों को खुद से भी बदतर बना देते हैं।</w:t>
      </w:r>
    </w:p>
    <w:p>
      <w:pPr/>
      <w:r>
        <w:rPr>
          <w:lang w:val="hi_IN" w:bidi="hi_IN"/>
        </w:rPr>
      </w:r>
      <w:r>
        <w:rPr>
          <w:b/>
          <w:lang w:val="hi_IN" w:bidi="hi_IN"/>
        </w:rPr>
        <w:t>तीसरा दृश्य:</w:t>
      </w:r>
      <w:r>
        <w:rPr>
          <w:lang w:val="hi_IN" w:bidi="hi_IN"/>
        </w:rPr>
        <w:t xml:space="preserve"> यीशु शास्त्रियों और फरीसियों को इसलिए फटकार लगाता है क्योंकि वे दूसरों की अगवाई करने की कोशिश करते हैं, जबकि वे खुद आत्मिक रूप से अंधे हैं। वह इस बात का उदाहरण देता है कि शास्त्री और फरीसी कैसे कहते हैं कि लोगों को कुछ वादों या शपथों को निभाना जरूरी है, लेकिन दूसरी शपथों को नहीं।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धार्मिक अगुवे, जिनमें शास्त्री और फरीसी भी शामिल हैं</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मंदिर में लोगों की भीड़</w:t>
      </w:r>
    </w:p>
    <w:p>
      <w:pPr/>
      <w:r>
        <w:rPr>
          <w:lang w:val="hi_IN" w:bidi="hi_IN"/>
        </w:rPr>
      </w:r>
      <w:r>
        <w:rPr>
          <w:lang w:val="hi_IN" w:bidi="hi_IN"/>
        </w:rPr>
        <w:t>यीशु के पहले कथन में शामिल पात्र ये हैं:</w:t>
      </w:r>
    </w:p>
    <w:p>
      <w:pPr>
        <w:pStyle w:val="ListBullet"/>
        <w:spacing w:line="240" w:lineRule="auto"/>
        <w:ind w:left="720"/>
      </w:pPr>
      <w:r>
        <w:rPr>
          <w:lang w:val="hi_IN" w:bidi="hi_IN"/>
        </w:rPr>
      </w:r>
      <w:r>
        <w:rPr>
          <w:lang w:val="hi_IN" w:bidi="hi_IN"/>
        </w:rPr>
        <w:t>वे लोग जो स्वर्ग के राज्य में प्रवेश करने का द्वार खोल सकते हैं</w:t>
      </w:r>
    </w:p>
    <w:p>
      <w:pPr>
        <w:pStyle w:val="ListBullet"/>
        <w:spacing w:line="240" w:lineRule="auto"/>
        <w:ind w:left="720"/>
      </w:pPr>
      <w:r>
        <w:rPr>
          <w:lang w:val="hi_IN" w:bidi="hi_IN"/>
        </w:rPr>
      </w:r>
      <w:r>
        <w:rPr>
          <w:lang w:val="hi_IN" w:bidi="hi_IN"/>
        </w:rPr>
        <w:t>वे लोग जो राज्य में प्रवेश करने की कोशिश कर रहे हैं</w:t>
      </w:r>
    </w:p>
    <w:p>
      <w:pPr/>
      <w:r>
        <w:rPr>
          <w:lang w:val="hi_IN" w:bidi="hi_IN"/>
        </w:rPr>
      </w:r>
      <w:r>
        <w:rPr>
          <w:lang w:val="hi_IN" w:bidi="hi_IN"/>
        </w:rPr>
        <w:t>यीशु के दूसरे कथन में शामिल पात्र ये हैं:</w:t>
      </w:r>
    </w:p>
    <w:p>
      <w:pPr>
        <w:pStyle w:val="ListBullet"/>
        <w:spacing w:line="240" w:lineRule="auto"/>
        <w:ind w:left="720"/>
      </w:pPr>
      <w:r>
        <w:rPr>
          <w:lang w:val="hi_IN" w:bidi="hi_IN"/>
        </w:rPr>
      </w:r>
      <w:r>
        <w:rPr>
          <w:lang w:val="hi_IN" w:bidi="hi_IN"/>
        </w:rPr>
        <w:t>शास्त्री और फरीसी</w:t>
      </w:r>
    </w:p>
    <w:p>
      <w:pPr>
        <w:pStyle w:val="ListBullet"/>
        <w:spacing w:line="240" w:lineRule="auto"/>
        <w:ind w:left="720"/>
      </w:pPr>
      <w:r>
        <w:rPr>
          <w:lang w:val="hi_IN" w:bidi="hi_IN"/>
        </w:rPr>
      </w:r>
      <w:r>
        <w:rPr>
          <w:lang w:val="hi_IN" w:bidi="hi_IN"/>
        </w:rPr>
        <w:t>गैर-यहूदी लोग</w:t>
      </w:r>
    </w:p>
    <w:p>
      <w:pPr>
        <w:pStyle w:val="ListBullet"/>
        <w:spacing w:line="240" w:lineRule="auto"/>
        <w:ind w:left="720"/>
      </w:pPr>
      <w:r>
        <w:rPr>
          <w:lang w:val="hi_IN" w:bidi="hi_IN"/>
        </w:rPr>
      </w:r>
      <w:r>
        <w:rPr>
          <w:lang w:val="hi_IN" w:bidi="hi_IN"/>
        </w:rPr>
        <w:t>एक गैर-यहूदी व्यक्ति जो यहूदी बनने का निर्णय लेता है</w:t>
      </w:r>
    </w:p>
    <w:p>
      <w:pPr/>
      <w:r>
        <w:rPr>
          <w:lang w:val="hi_IN" w:bidi="hi_IN"/>
        </w:rPr>
      </w:r>
      <w:r>
        <w:rPr>
          <w:lang w:val="hi_IN" w:bidi="hi_IN"/>
        </w:rPr>
        <w:t>यीशु के तीसरे कथन में शामिल पात्र ये हैं:</w:t>
      </w:r>
    </w:p>
    <w:p>
      <w:pPr>
        <w:pStyle w:val="ListBullet"/>
        <w:spacing w:line="240" w:lineRule="auto"/>
        <w:ind w:left="720"/>
      </w:pPr>
      <w:r>
        <w:rPr>
          <w:lang w:val="hi_IN" w:bidi="hi_IN"/>
        </w:rPr>
      </w:r>
      <w:r>
        <w:rPr>
          <w:lang w:val="hi_IN" w:bidi="hi_IN"/>
        </w:rPr>
        <w:t>एक व्यक्ति जिसे किसी मार्गदर्शक की आवश्यकता है</w:t>
      </w:r>
    </w:p>
    <w:p>
      <w:pPr>
        <w:pStyle w:val="ListBullet"/>
        <w:spacing w:line="240" w:lineRule="auto"/>
        <w:ind w:left="720"/>
      </w:pPr>
      <w:r>
        <w:rPr>
          <w:lang w:val="hi_IN" w:bidi="hi_IN"/>
        </w:rPr>
      </w:r>
      <w:r>
        <w:rPr>
          <w:lang w:val="hi_IN" w:bidi="hi_IN"/>
        </w:rPr>
        <w:t>एक अंधा व्यक्ति जो दूसरे व्यक्ति की अगुवाई करने की कोशिश कर रहा है</w:t>
      </w:r>
    </w:p>
    <w:p>
      <w:pPr>
        <w:pStyle w:val="ListBullet"/>
        <w:spacing w:line="240" w:lineRule="auto"/>
        <w:ind w:left="720"/>
      </w:pPr>
      <w:r>
        <w:rPr>
          <w:lang w:val="hi_IN" w:bidi="hi_IN"/>
        </w:rPr>
      </w:r>
      <w:r>
        <w:rPr>
          <w:lang w:val="hi_IN" w:bidi="hi_IN"/>
        </w:rPr>
        <w:t>शास्त्री और फरीसी</w:t>
      </w:r>
    </w:p>
    <w:p>
      <w:pPr>
        <w:pStyle w:val="ListBullet"/>
        <w:spacing w:line="240" w:lineRule="auto"/>
        <w:ind w:left="720"/>
      </w:pPr>
      <w:r>
        <w:rPr>
          <w:lang w:val="hi_IN" w:bidi="hi_IN"/>
        </w:rPr>
      </w:r>
      <w:r>
        <w:rPr>
          <w:lang w:val="hi_IN" w:bidi="hi_IN"/>
        </w:rPr>
        <w:t>वे लोग जो सौगन्ध खा रहे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वह समय और स्थान याद रखें जब यह कहानी घटित होती है। यीशु मरने से कुछ दिन पहले यरूशलेम के मन्दिर में है। उसने विभिन्न समूहों के धार्मिक अगुवों, जैसे कि फरीसियों और सदूकियों के साथ एक बहुत लंबी बातचीत की है, जिन्होंने उसे कुछ गलत कहने के जाल में फँसाने की अपनी पूरी कोशिश की थी। लेकिन आखिर में, उन्हें रुकना पड़ा क्योंकि यीशु उनसे अधिक बुद्धिमान था।</w:t>
      </w:r>
    </w:p>
    <w:p>
      <w:pPr/>
      <w:r>
        <w:rPr>
          <w:lang w:val="hi_IN" w:bidi="hi_IN"/>
        </w:rPr>
      </w:r>
      <w:r>
        <w:rPr>
          <w:lang w:val="hi_IN" w:bidi="hi_IN"/>
        </w:rPr>
        <w:t>अब यीशु मंदिर में मौजूद धार्मिक अगुवों (खासकर फरीसियों) और लोगों की भीड़ को चेतावनी दे रहा है कि वे धार्मिक अगुवे क्या-क्या गलतियाँ कर रहे हैं। वह उन्हें यह बता रहा है कि वे जो कर रहे हैं, उससे परमेश्वर खुश नहीं है और परमेश्वर उन्हें दंड देगा। यीशु एक ही वाक्यांश बार-बार कहकर ऐसा करता है, "तुम पर हाय," या "हे कपटी शास्त्रियों और फरीसियों तुम पर हाय!" वह इन शब्दों के माध्यम से उन्हें बता रहा है कि भविष्य में उन्हें भयानक कष्ट का सामना करना पड़ेगा।" हर बार जब वह यह वाक्यांश कहता है, तो वह उन अलग-अलग कारणों को भी बताता है जिनकी वजह से उन्हें दुःख झेलना पड़ेगा।</w:t>
      </w:r>
    </w:p>
    <w:p>
      <w:pPr/>
      <w:r>
        <w:rPr>
          <w:lang w:val="hi_IN" w:bidi="hi_IN"/>
        </w:rPr>
      </w:r>
      <w:r>
        <w:rPr>
          <w:lang w:val="hi_IN" w:bidi="hi_IN"/>
        </w:rPr>
        <w:t>यह समझना जरुरी है कि कुछ शास्त्री और फरीसी मंदिर में यीशु के साथ उपस्थित हैं, और साथ ही लोगों की एक बड़ी भीड़ भी है जो यीशु को सिखाते हुए सुन रही है। ज्यादातर आम लोग फरीसियों का बहुत सम्मान करते थे। इसलिए वे शायद यह सुनकर बहुत हैरान होंगे कि यीशु क्या कह रहा था।</w:t>
      </w:r>
    </w:p>
    <w:p>
      <w:pPr/>
      <w:r>
        <w:rPr>
          <w:lang w:val="hi_IN" w:bidi="hi_IN"/>
        </w:rPr>
      </w:r>
      <w:r>
        <w:rPr>
          <w:lang w:val="hi_IN" w:bidi="hi_IN"/>
        </w:rPr>
        <w:t>अपने पहले कथन में, यीशु कहता है कि शास्त्री और फरीसी लोगों को स्वर्ग के राज्य में जाने से रोक रहे हैं, ठीक उसी तरह जैसे किसी व्यक्ति के पास शहर की दीवार के मुख्य द्वार की चाबियाँ हों। उनके पास लोगों को अंदर जाने में मदद करने की क्षमता है, लेकिन इसके बजाय वे फाटक पर ताला लगा देते हैं ताकि कोई भी प्रवेश न कर सके।</w:t>
      </w:r>
    </w:p>
    <w:p>
      <w:pPr/>
      <w:r>
        <w:rPr>
          <w:lang w:val="hi_IN" w:bidi="hi_IN"/>
        </w:rPr>
      </w:r>
      <w:r>
        <w:rPr>
          <w:lang w:val="hi_IN" w:bidi="hi_IN"/>
        </w:rPr>
        <w:t>दूसरे कथन में, यीशु इस बारे में बात करता है कि फरीसी और शास्त्री गैर-यहूदी लोगों को यहूदी बनाने के लिए कितनी कड़ी मेहनत करते हैं। वह कहता है कि वे एक जन को अपने मत में लाने के लिये सारे जल और थल में फिरते हैं, लेकिन फिर वे उस व्यक्ति को खुद से भी अधिक परमेश्वर के दंड का पात्र बना देते हैं।</w:t>
      </w:r>
    </w:p>
    <w:p>
      <w:pPr/>
      <w:r>
        <w:rPr>
          <w:lang w:val="hi_IN" w:bidi="hi_IN"/>
        </w:rPr>
      </w:r>
      <w:r>
        <w:rPr>
          <w:lang w:val="hi_IN" w:bidi="hi_IN"/>
        </w:rPr>
        <w:t>तीसरे कथन में, यीशु जिन लोगों से बात कर रहा है, उन्हें “अंधे अगुए” कहता है। दूसरे शब्दों में, वह यह कह रहा है कि वे लोगों को सही मार्ग दिखाने की कोशिश कर रहे हैं, लेकिन वे स्वयं उसे देख नहीं सकते। वे अंधे लोगों के समान हैं, क्योंकि वे यह नहीं देखते कि परमेश्वर वास्तव में कौन है और वह उनसे क्या करना चाहता है। इसके बजाय, वे अपने खुद के नियम बनाते हैं और सोचते हैं कि वे नियम उन्हें परमेश्वर तक पहुँचने में मदद करेंगे। उदाहरण के लिए, शास्त्री और फरीसी ऐसे नियम बनाते हैं कि परमेश्वर के सामने ली गई किस तरह की शपथों या वादों को निभाना जरूरी है और किन शपथों को वे तोड़ सकते हैं। वे कहते हैं कि यदि कोई मंदिर की सौगंध खाता है, तो वह उस वादे को तोड़ सकता है, लेकिन यदि वह मंदिर के सोने की सौगंध खाता है, तो उसे वह वादा निभाना ही होगा। “मन्दिर के सोना” का अर्थ उस सोना से हो सकता है जिसका उपयोग मन्दिर की दीवारों और छत को सजाने के लिए किया जाता था। या फिर इसका अर्थ उन सुनहरी वस्तुओं से हो सकता है जो मन्दिर में परमेश्वर की आराधना करने के लिए इस्तेमाल होती थीं, जैसे धूप जलाने की वेदी और सोने का दीवट।</w:t>
      </w:r>
    </w:p>
    <w:p>
      <w:pPr/>
      <w:r>
        <w:rPr>
          <w:lang w:val="hi_IN" w:bidi="hi_IN"/>
        </w:rPr>
      </w:r>
      <w:r>
        <w:rPr>
          <w:lang w:val="hi_IN" w:bidi="hi_IN"/>
        </w:rPr>
        <w:t>रुकें और अपने समूह को दूसरे मन्दिर के अंदर की तस्वीर दिखाएँ, और उसे सजाने के लिए इस्तेमाल किए जाने वाले सोने की तस्वीर दिखाएँ।</w:t>
      </w:r>
    </w:p>
    <w:p>
      <w:pPr/>
      <w:r>
        <w:rPr>
          <w:lang w:val="hi_IN" w:bidi="hi_IN"/>
        </w:rPr>
      </w:r>
      <w:r>
        <w:rPr>
          <w:lang w:val="hi_IN" w:bidi="hi_IN"/>
        </w:rPr>
        <w:t>समूह को सोने के दीवट, धूप जलाने की वेदी, धूपदान, रोटी की मेज और वाचा के सन्दूक की तस्वीर दिखाएँ।</w:t>
      </w:r>
    </w:p>
    <w:p>
      <w:pPr/>
      <w:r>
        <w:rPr>
          <w:lang w:val="hi_IN" w:bidi="hi_IN"/>
        </w:rPr>
      </w:r>
      <w:r>
        <w:rPr>
          <w:lang w:val="hi_IN" w:bidi="hi_IN"/>
        </w:rPr>
        <w:t>यीशु शास्त्रियों और फरीसियों को “मूर्खों और अंधों” कहता है और पूछता है कि क्या सोना बड़ा है, या वह मंदिर बड़ा है जो सोने को पवित्र बनाता है। वह यह प्रश्न इसलिए नहीं पूछता क्योंकि उसे इसका उत्तर नहीं पता। वह यह सवाल इसलिए पूछता है ताकि यह बता सके कि स्पष्ट रूप से मंदिर उसमें मौजूद सोने से बड़ा है, क्योंकि मंदिर ही उस सोने को पवित्र बनाता है।</w:t>
      </w:r>
    </w:p>
    <w:p>
      <w:pPr/>
      <w:r>
        <w:rPr>
          <w:lang w:val="hi_IN" w:bidi="hi_IN"/>
        </w:rPr>
      </w:r>
      <w:r>
        <w:rPr>
          <w:lang w:val="hi_IN" w:bidi="hi_IN"/>
        </w:rPr>
        <w:t>इसी तरह, यीशु कहता है कि शास्त्री और फरीसी लोगों को सिखाते हैं कि वे वेदी की शपथ खाकर वादा तोड़ सकते हैं, लेकिन वेदी पर रखे भेंट की शपथ खाकर किया गया वादा नहीं तोड़ सकते। “वेदी पर रखी भेंट” का अर्थ उस जानवर से है जिसे कोई व्यक्ति परमेश्वर को बलिदान या भेंट के रूप में चढ़ा रहा है। लोग जानवरों की बलि या तो अपने किए हुए पापों के कारण देते थे या परमेश्वर की भलाई के लिए उसे धन्यवाद देने के तरीके के रूप में देते थे। एक बार फिर से, यीशु पूछता है कि कौन बड़ा है, भेंट या वेदी जिससे भेंट पवित्र होती है। एक बार फिर, वह यह सवाल इसलिए पूछ रहा है ताकि यह स्पष्ट हो सके कि स्पष्ट रूप से वेदी उस पर रखी भेंट से बड़ी है। यीशु कहता है कि जब भी लोग किसी पवित्र चीज़ की शपथ खाते हैं, तो वे परमेश्वर से वादा कर रहे होते हैं, क्योंकि परमेश्वर ही हर पवित्र चीज़ का स्रोत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धार्मिक अगुवे, जिनमें शास्त्री और फरीसी भी शामिल हैं</w:t>
      </w:r>
    </w:p>
    <w:p>
      <w:pPr>
        <w:pStyle w:val="ListBullet"/>
        <w:spacing w:line="240" w:lineRule="auto"/>
        <w:ind w:left="720"/>
      </w:pPr>
      <w:r>
        <w:rPr>
          <w:lang w:val="hi_IN" w:bidi="hi_IN"/>
        </w:rPr>
      </w:r>
      <w:r>
        <w:rPr>
          <w:lang w:val="hi_IN" w:bidi="hi_IN"/>
        </w:rPr>
        <w:t>यीशु के चेले</w:t>
      </w:r>
    </w:p>
    <w:p>
      <w:pPr>
        <w:pStyle w:val="ListBullet"/>
        <w:spacing w:line="240" w:lineRule="auto"/>
        <w:ind w:left="720"/>
      </w:pPr>
      <w:r>
        <w:rPr>
          <w:lang w:val="hi_IN" w:bidi="hi_IN"/>
        </w:rPr>
      </w:r>
      <w:r>
        <w:rPr>
          <w:lang w:val="hi_IN" w:bidi="hi_IN"/>
        </w:rPr>
        <w:t>मंदिर में लोगों की भीड़</w:t>
      </w:r>
    </w:p>
    <w:p>
      <w:pPr/>
      <w:r>
        <w:rPr>
          <w:lang w:val="hi_IN" w:bidi="hi_IN"/>
        </w:rPr>
      </w:r>
      <w:r>
        <w:rPr>
          <w:lang w:val="hi_IN" w:bidi="hi_IN"/>
        </w:rPr>
        <w:t>यीशु के पहले कथन में शामिल पात्र ये हैं:</w:t>
      </w:r>
    </w:p>
    <w:p>
      <w:pPr>
        <w:pStyle w:val="ListBullet"/>
        <w:spacing w:line="240" w:lineRule="auto"/>
        <w:ind w:left="720"/>
      </w:pPr>
      <w:r>
        <w:rPr>
          <w:lang w:val="hi_IN" w:bidi="hi_IN"/>
        </w:rPr>
      </w:r>
      <w:r>
        <w:rPr>
          <w:lang w:val="hi_IN" w:bidi="hi_IN"/>
        </w:rPr>
        <w:t>वे लोग जो स्वर्ग के राज्य में प्रवेश करने का द्वार खोल सकते हैं</w:t>
      </w:r>
    </w:p>
    <w:p>
      <w:pPr>
        <w:pStyle w:val="ListBullet"/>
        <w:spacing w:line="240" w:lineRule="auto"/>
        <w:ind w:left="720"/>
      </w:pPr>
      <w:r>
        <w:rPr>
          <w:lang w:val="hi_IN" w:bidi="hi_IN"/>
        </w:rPr>
      </w:r>
      <w:r>
        <w:rPr>
          <w:lang w:val="hi_IN" w:bidi="hi_IN"/>
        </w:rPr>
        <w:t>वे लोग जो राज्य में प्रवेश करने की कोशिश कर रहे हैं</w:t>
      </w:r>
    </w:p>
    <w:p>
      <w:pPr/>
      <w:r>
        <w:rPr>
          <w:lang w:val="hi_IN" w:bidi="hi_IN"/>
        </w:rPr>
      </w:r>
      <w:r>
        <w:rPr>
          <w:lang w:val="hi_IN" w:bidi="hi_IN"/>
        </w:rPr>
        <w:t>यीशु के दूसरे कथन में शामिल पात्र ये हैं:</w:t>
      </w:r>
    </w:p>
    <w:p>
      <w:pPr>
        <w:pStyle w:val="ListBullet"/>
        <w:spacing w:line="240" w:lineRule="auto"/>
        <w:ind w:left="720"/>
      </w:pPr>
      <w:r>
        <w:rPr>
          <w:lang w:val="hi_IN" w:bidi="hi_IN"/>
        </w:rPr>
      </w:r>
      <w:r>
        <w:rPr>
          <w:lang w:val="hi_IN" w:bidi="hi_IN"/>
        </w:rPr>
        <w:t>शास्त्री और फरीसी</w:t>
      </w:r>
    </w:p>
    <w:p>
      <w:pPr>
        <w:pStyle w:val="ListBullet"/>
        <w:spacing w:line="240" w:lineRule="auto"/>
        <w:ind w:left="720"/>
      </w:pPr>
      <w:r>
        <w:rPr>
          <w:lang w:val="hi_IN" w:bidi="hi_IN"/>
        </w:rPr>
      </w:r>
      <w:r>
        <w:rPr>
          <w:lang w:val="hi_IN" w:bidi="hi_IN"/>
        </w:rPr>
        <w:t>गैर-यहूदी लोग</w:t>
      </w:r>
    </w:p>
    <w:p>
      <w:pPr>
        <w:pStyle w:val="ListBullet"/>
        <w:spacing w:line="240" w:lineRule="auto"/>
        <w:ind w:left="720"/>
      </w:pPr>
      <w:r>
        <w:rPr>
          <w:lang w:val="hi_IN" w:bidi="hi_IN"/>
        </w:rPr>
      </w:r>
      <w:r>
        <w:rPr>
          <w:lang w:val="hi_IN" w:bidi="hi_IN"/>
        </w:rPr>
        <w:t>एक गैर-यहूदी व्यक्ति जो यहूदी बनने का निर्णय लेता है</w:t>
      </w:r>
    </w:p>
    <w:p>
      <w:pPr/>
      <w:r>
        <w:rPr>
          <w:lang w:val="hi_IN" w:bidi="hi_IN"/>
        </w:rPr>
      </w:r>
      <w:r>
        <w:rPr>
          <w:lang w:val="hi_IN" w:bidi="hi_IN"/>
        </w:rPr>
        <w:t>यीशु के तीसरे कथन में शामिल पात्र ये हैं:</w:t>
      </w:r>
    </w:p>
    <w:p>
      <w:pPr>
        <w:pStyle w:val="ListBullet"/>
        <w:spacing w:line="240" w:lineRule="auto"/>
        <w:ind w:left="720"/>
      </w:pPr>
      <w:r>
        <w:rPr>
          <w:lang w:val="hi_IN" w:bidi="hi_IN"/>
        </w:rPr>
      </w:r>
      <w:r>
        <w:rPr>
          <w:lang w:val="hi_IN" w:bidi="hi_IN"/>
        </w:rPr>
        <w:t>एक व्यक्ति जिसे किसी मार्गदर्शक की आवश्यकता है</w:t>
      </w:r>
    </w:p>
    <w:p>
      <w:pPr>
        <w:pStyle w:val="ListBullet"/>
        <w:spacing w:line="240" w:lineRule="auto"/>
        <w:ind w:left="720"/>
      </w:pPr>
      <w:r>
        <w:rPr>
          <w:lang w:val="hi_IN" w:bidi="hi_IN"/>
        </w:rPr>
      </w:r>
      <w:r>
        <w:rPr>
          <w:lang w:val="hi_IN" w:bidi="hi_IN"/>
        </w:rPr>
        <w:t>एक अंधा व्यक्ति जो दूसरे व्यक्ति की अगुवाई करने की कोशिश कर रहा है</w:t>
      </w:r>
    </w:p>
    <w:p>
      <w:pPr>
        <w:pStyle w:val="ListBullet"/>
        <w:spacing w:line="240" w:lineRule="auto"/>
        <w:ind w:left="720"/>
      </w:pPr>
      <w:r>
        <w:rPr>
          <w:lang w:val="hi_IN" w:bidi="hi_IN"/>
        </w:rPr>
      </w:r>
      <w:r>
        <w:rPr>
          <w:lang w:val="hi_IN" w:bidi="hi_IN"/>
        </w:rPr>
        <w:t>शास्त्री और फरीसी</w:t>
      </w:r>
    </w:p>
    <w:p>
      <w:pPr>
        <w:pStyle w:val="ListBullet"/>
        <w:spacing w:line="240" w:lineRule="auto"/>
        <w:ind w:left="720"/>
      </w:pPr>
      <w:r>
        <w:rPr>
          <w:lang w:val="hi_IN" w:bidi="hi_IN"/>
        </w:rPr>
      </w:r>
      <w:r>
        <w:rPr>
          <w:lang w:val="hi_IN" w:bidi="hi_IN"/>
        </w:rPr>
        <w:t>वे लोग जो शपथ खा रहे हैं</w:t>
      </w:r>
    </w:p>
    <w:p>
      <w:pPr/>
      <w:r>
        <w:rPr>
          <w:lang w:val="hi_IN" w:bidi="hi_IN"/>
        </w:rPr>
      </w:r>
      <w:r>
        <w:rPr>
          <w:lang w:val="hi_IN" w:bidi="hi_IN"/>
        </w:rPr>
        <w:t>समूह से कहें कि वे इस कहानी को दो बार नाटक रूप में अभ्यास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बिन्दुओं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कहानी की शुरुआत यीशु द्वारा शास्त्रियों और फरीसियों से बात करने के साथ होती है। वह उनसे कहता है कि उन पर बहुत बड़ी परेशानियाँ आएंगी, क्योंकि वे स्वर्ग के राज्य के द्वारपालों के समान थे। लोगों का परमेश्वर के राज्य में स्वागत करने के बजाय, वे लोगों के मुँह पर ही दरवाज़ा बंद कर देते हैं। आप चाहें तो समूह के कई सदस्यों से इस उदाहरण को करके दिखाने के लिए कह सकते हैं। कुछ लोग शहर में प्रवेश करना चाहते हैं, लेकिन द्वारपाल उनके सामने दरवाजा बंद कर देता है और ताला लगा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शहर में प्रवेश करने वाले लोगों की भूमिका निभाने वाले लोगों से पूछें, “आप कैसा महसूस कर रहे हैं?” आप "दिल टूटा गया" या "निराश हूँ" जैसी बातें सुन सकते हैं।</w:t>
      </w:r>
    </w:p>
    <w:p>
      <w:pPr>
        <w:pStyle w:val="ListBullet"/>
        <w:spacing w:line="240" w:lineRule="auto"/>
        <w:ind w:left="720"/>
      </w:pPr>
      <w:r>
        <w:rPr>
          <w:lang w:val="hi_IN" w:bidi="hi_IN"/>
        </w:rPr>
      </w:r>
      <w:r>
        <w:rPr>
          <w:lang w:val="hi_IN" w:bidi="hi_IN"/>
        </w:rPr>
        <w:t>यीशु का पात्र निभाने वाले व्यक्ति से पूछें, "आप कैसा महसूस कर रहे हैं?" आप ऐसी बातें सुन सकते हैं, "मुझे इस बात का गहरा दुख है कि लोगों को स्वर्ग के राज्य से वापस लौटाया जा रहा है," या "गुस्से में आना।"</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आप यीशु के अगले दृष्टान्त का भी अभिनय कर सकते हैं। यीशु कहता है कि शास्त्री और फरीसी एक गैर-यहूदी को अपने मत में लाने के लिये सारे जल और थल में फिरते हैं। जब वे किसी को यहूदी बनने के लिए मनाते हैं, तो वे उसे अपने से दोगुना बुरा होना सिखाते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 धर्म अपनाने वाले अभिनेता से पूछें, "अब जब आप यहूदी बन गए हैं, तो आपको कैसा लग रहा है?" आप ऐसी बातें सुन सकते हैं, “मुझे गर्व है कि मैं ज़्यादातर यहूदियों से बेहतर यहूदी नियमों का पालन करता हूँ” या “मुझे बहुत खुशी है कि अब मैंने परमेश्वर को खुश करना सीख लिया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आप यीशु का तीसरा उदाहरण भी करके दिखा सकते हैं, जहाँ वह कहता है कि भले ही फरीसियों और शास्त्री लोगों को नेतृत्व करना चाहिए, लेकिन वे स्वयं अंधे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उस व्यक्ति की भूमिका निभा रहे अभिनेता से पूछें, जिसे मार्गदर्शक की आवश्यकता है, “आप कैसा महसूस कर रहे हैं?” आप ऐसी बातें सुन सकते हैं जैसे, "मुझे गुस्सा आ रहा है कि यह व्यक्ति मेरी अगुवाई कर रहा है जबकि वह खुद देख नहीं सकता!" या "मैं उलझन में हूँ—मैं कहाँ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कि शास्त्री और फरीसी लोगों से कहते हैं कि यदि कोई मंदिर की शपथ खाता है तो उससे कोई फर्क नहीं पड़ता, लेकिन यदि कोई मंदिर के सोने की शपथ खाता है, तो उस व्यक्ति को अपनी शपथ पूरी करनी ही होगी। यीशु शास्त्रियों और फरीसियों को इस तरह सिखाने के लिए अंधे मूर्ख कहता है। फिर वह उनसे पूछता है कि क्या मंदिर का सोना स्वयं मन्दिर से बड़ा है। वह कहता है कि मंदिर ही सोने को पवित्र बनाता है, जिसका अर्थ है कि मंदिर वास्तव में शपथ लेने के लिए अधिक महत्वपूर्ण चीज़ है।</w:t>
      </w:r>
    </w:p>
    <w:p>
      <w:pPr/>
      <w:r>
        <w:rPr>
          <w:lang w:val="hi_IN" w:bidi="hi_IN"/>
        </w:rPr>
      </w:r>
      <w:r>
        <w:rPr>
          <w:lang w:val="hi_IN" w:bidi="hi_IN"/>
        </w:rPr>
        <w:t>यीशु कहता है कि वे यह भी सिखाते हैं कि यदि कोई वेदी की शपथ खाता है तो इससे कोई फर्क नहीं पड़ता, लेकिन यदि कोई वेदी पर रखे भेंट की शपथ खाता है, तो उस व्यक्ति को अपनी शपथ पूरी करनी होगी। यीशु उन्हें फिर से अंधा कहता है, और फिर वह पूछता है कि क्या भेंट बड़ी है, या वह वेदी बड़ी है जो भेंट को पवित्र बनाती है। वह अपने प्रश्न का उत्तर यह कहकर देता है कि जो कोई वेदी की शपथ खाता है, वह उन बलिदानों की भी शपथ खाता है, जो लोग वेदी पर रखते हैं। इसी तरह, यदि कोई व्यक्ति मन्दिर की शपथ खाता है, तो वह परमेश्वर की शपथ भी खा रहा है, जो मन्दिर में रहता है। यदि कोई स्वर्ग की शपथ खाता है, तो वह व्यक्ति परमेश्वर के सिंहासन और स्वयं परमेश्वर की शपथ खा रहा है।</w:t>
      </w:r>
    </w:p>
    <w:p>
      <w:pPr>
        <w:pStyle w:val="ListBullet"/>
        <w:spacing w:line="240" w:lineRule="auto"/>
        <w:ind w:left="720"/>
      </w:pPr>
      <w:r>
        <w:rPr>
          <w:lang w:val="hi_IN" w:bidi="hi_IN"/>
        </w:rPr>
      </w:r>
      <w:r>
        <w:rPr>
          <w:lang w:val="hi_IN" w:bidi="hi_IN"/>
        </w:rPr>
        <w:t>अभिनय के अंत में, भीड़ की भूमिका निभाने वाले अभिनेताओं से पूछें, "आप कैसा महसूस कर रहे हैं?" आप ऐसी बातें सुन सकते हैं जैसे, "मैं इस बात को लेकर चिंतित हूँ कि यीशु इसे कितना गंभीर बता रहा है" या "आखिरकार मुझे यह अच्छे से समझ आ गया है!"</w:t>
      </w:r>
    </w:p>
    <w:p>
      <w:pPr>
        <w:pStyle w:val="ListBullet"/>
        <w:spacing w:line="240" w:lineRule="auto"/>
        <w:ind w:left="720"/>
      </w:pPr>
      <w:r>
        <w:rPr>
          <w:lang w:val="hi_IN" w:bidi="hi_IN"/>
        </w:rPr>
      </w:r>
      <w:r>
        <w:rPr>
          <w:lang w:val="hi_IN" w:bidi="hi_IN"/>
        </w:rPr>
        <w:t>मंदिर में जिन फरीसियों से यीशु बात कर रहा है, उनका किरदार निभाने वाले अभिनेताओं से पूछें, "आप कैसा महसूस कर रहे हैं?" आप ऐसी बातें सुन सकते हैं, "मैं बहुत ज़्यादा गुस्से में हूँ!" या "मुझे विश्वास नहीं हो रहा कि यीशु हमसे इस तरह बात करेगा!"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इस कहानी में, यीशु </w:t>
      </w:r>
      <w:r>
        <w:rPr>
          <w:b/>
          <w:lang w:val="hi_IN" w:bidi="hi_IN"/>
        </w:rPr>
        <w:t>शास्त्रियों</w:t>
      </w:r>
      <w:r>
        <w:rPr>
          <w:lang w:val="hi_IN" w:bidi="hi_IN"/>
        </w:rPr>
        <w:t xml:space="preserve"> और </w:t>
      </w:r>
      <w:r>
        <w:rPr>
          <w:b/>
          <w:lang w:val="hi_IN" w:bidi="hi_IN"/>
        </w:rPr>
        <w:t>फरीसियों</w:t>
      </w:r>
      <w:r>
        <w:rPr>
          <w:lang w:val="hi_IN" w:bidi="hi_IN"/>
        </w:rPr>
        <w:t xml:space="preserve"> से बात करता है और उन्हें बताता है कि वे जो कर रहे हैं, उससे परमेश्वर खुश नहीं है। शास्त्री वे लोग थे जो पुराने नियम के शास्त्र का अध्ययन करते थे और हाथ से उनकी नई प्रतियाँ बनाते थे। वे ऐसे विशेषज्ञ थे जिनका लोग सम्मान करते थे क्योंकि वे पवित्रशास्त्र के बारे में बहुत कुछ जानते थे। कुछ अंग्रेजी संस्करणों में इस शब्द का अनुवाद "व्यवस्था के शिक्षक" के रूप में किया गया है। </w:t>
      </w:r>
      <w:r>
        <w:rPr>
          <w:b/>
          <w:lang w:val="hi_IN" w:bidi="hi_IN"/>
        </w:rPr>
        <w:t>शास्त्री</w:t>
      </w:r>
      <w:r>
        <w:rPr>
          <w:lang w:val="hi_IN" w:bidi="hi_IN"/>
        </w:rPr>
        <w:t xml:space="preserve"> की परिभाषा के लिए मुख्य शब्दावली देखें, और यह सुनिश्चित करें कि आप उसी शब्द का इस्तेमाल करें जिसका इस्तेमाल आपने दूसरे भागों में "शास्त्रियों" या "व्यवस्था के शिक्षकों" के लिए किया है। फरीसी यहूदियों का एक ऐसा समूह था जिनका मानना था कि परमेश्वर की दृस्टि में सही होने का तरीका यह है कि वे खुद को आम लोगों से अलग रखें और शुद्ध रहने के लिए सैकड़ों नियमों का पालन करें। </w:t>
      </w:r>
      <w:r>
        <w:rPr>
          <w:b/>
          <w:lang w:val="hi_IN" w:bidi="hi_IN"/>
        </w:rPr>
        <w:t>फरीसी</w:t>
      </w:r>
      <w:r>
        <w:rPr>
          <w:lang w:val="hi_IN" w:bidi="hi_IN"/>
        </w:rPr>
        <w:t xml:space="preserve"> की पूरी परिभाषा के लिए मुख्य शब्दावली देखें, और उसी शब्द का उपयोग करें जिसका उपयोग आपने पहले किया है।</w:t>
      </w:r>
    </w:p>
    <w:p>
      <w:pPr/>
      <w:r>
        <w:rPr>
          <w:lang w:val="hi_IN" w:bidi="hi_IN"/>
        </w:rPr>
      </w:r>
      <w:r>
        <w:rPr>
          <w:lang w:val="hi_IN" w:bidi="hi_IN"/>
        </w:rPr>
        <w:t xml:space="preserve">यीशु शास्त्रियों और फरीसियों से कहता है, “तुम पर </w:t>
      </w:r>
      <w:r>
        <w:rPr>
          <w:b/>
          <w:lang w:val="hi_IN" w:bidi="hi_IN"/>
        </w:rPr>
        <w:t>हाय</w:t>
      </w:r>
      <w:r>
        <w:rPr>
          <w:lang w:val="hi_IN" w:bidi="hi_IN"/>
        </w:rPr>
        <w:t xml:space="preserve">,” या “हे </w:t>
      </w:r>
      <w:r>
        <w:rPr>
          <w:b/>
          <w:lang w:val="hi_IN" w:bidi="hi_IN"/>
        </w:rPr>
        <w:t>कपटी</w:t>
      </w:r>
      <w:r>
        <w:rPr>
          <w:lang w:val="hi_IN" w:bidi="hi_IN"/>
        </w:rPr>
        <w:t xml:space="preserve"> शास्त्रियों और फरीसियों तुम पर </w:t>
      </w:r>
      <w:r>
        <w:rPr>
          <w:b/>
          <w:lang w:val="hi_IN" w:bidi="hi_IN"/>
        </w:rPr>
        <w:t>हाय</w:t>
      </w:r>
      <w:r>
        <w:rPr>
          <w:lang w:val="hi_IN" w:bidi="hi_IN"/>
        </w:rPr>
        <w:t xml:space="preserve">!” जिस शब्द का अनुवाद 'हाय' या 'अफ़सोस' किया गया है, वह यह दिखाता है कि कोई इंसान बहुत ज़्यादा दुखी है और बोलने वाले को पता है कि लोगों को बहुत कष्ट सहना पड़ेगा। यीशु ऐसा इसलिए कहता है क्योंकि वह जानता है कि शास्त्री और फरीसी परमेश्वर को खुश नहीं कर रहे हैं। असल में, वे इस्राएल को गलत रास्ते पर ले जा रहे हैं, खासकर इस बात में कि वे यीशु और उसके संदेश के प्रति कैसा बर्ताव कर रहे हैं। क्योंकि वे </w:t>
      </w:r>
      <w:r>
        <w:rPr>
          <w:b/>
          <w:lang w:val="hi_IN" w:bidi="hi_IN"/>
        </w:rPr>
        <w:t>मसीहा</w:t>
      </w:r>
      <w:r>
        <w:rPr>
          <w:lang w:val="hi_IN" w:bidi="hi_IN"/>
        </w:rPr>
        <w:t xml:space="preserve"> को ठुकराने का फैसला कर रहे हैं, वह उद्धारकर्ता जिसे परमेश्वर ने अपने लोगों के पास भेजने का वादा किया था, इसलिए यीशु जानता है कि भविष्य में परमेश्वर उन्हें सज़ा देने वाला है </w:t>
      </w:r>
      <w:r>
        <w:rPr>
          <w:b/>
          <w:lang w:val="hi_IN" w:bidi="hi_IN"/>
        </w:rPr>
        <w:t>कपटी</w:t>
      </w:r>
      <w:r>
        <w:rPr>
          <w:lang w:val="hi_IN" w:bidi="hi_IN"/>
        </w:rPr>
        <w:t xml:space="preserve"> एक ऐसा शब्द है जिसका अर्थ है अभिनेता या नकली इंसान, ऐसा व्यक्ति जो कहता कुछ और है, लेकिन असलियत में वह वैसा नहीं होता जैसा वह खुद को दिखाता है। इस भाग में, यीशु कह रहा है कि फरीसी और शास्त्री कहते हैं कि वे परमेश्वर की सेवा कर रहे हैं, लेकिन वे सच में उसकी सेवा नहीं कर रहे हैं। पूरी परिभाषा के लिए मुख्य शब्दावली देखें, और उसी शब्द का उपयोग करें जिसका उपयोग आपने दूसरे भागों में किया है।</w:t>
      </w:r>
    </w:p>
    <w:p>
      <w:pPr/>
      <w:r>
        <w:rPr>
          <w:lang w:val="hi_IN" w:bidi="hi_IN"/>
        </w:rPr>
      </w:r>
      <w:r>
        <w:rPr>
          <w:lang w:val="hi_IN" w:bidi="hi_IN"/>
        </w:rPr>
        <w:t xml:space="preserve">यीशु कहता है कि फरीसी इसलिए दुख उठाने वाले हैं, क्योंकि वे लोगों के सामने </w:t>
      </w:r>
      <w:r>
        <w:rPr>
          <w:b/>
          <w:lang w:val="hi_IN" w:bidi="hi_IN"/>
        </w:rPr>
        <w:t>स्वर्ग के राज्य</w:t>
      </w:r>
      <w:r>
        <w:rPr>
          <w:lang w:val="hi_IN" w:bidi="hi_IN"/>
        </w:rPr>
        <w:t xml:space="preserve"> का दरवाज़ा बंद कर देते हैं। स्वर्ग के राज्य का अर्थ है कि परमेश्वर अपने लोगों के दिलों में राजा की तरह शासन कर रहा है। </w:t>
      </w:r>
      <w:r>
        <w:rPr>
          <w:b/>
          <w:lang w:val="hi_IN" w:bidi="hi_IN"/>
        </w:rPr>
        <w:t>स्वर्ग का राज्य</w:t>
      </w:r>
      <w:r>
        <w:rPr>
          <w:lang w:val="hi_IN" w:bidi="hi_IN"/>
        </w:rPr>
        <w:t xml:space="preserve"> वाक्यांश की अधिक पूर्ण परिभाषा के लिए मुख्य शब्दावली देखें। इस भाग में, यीशु उन लोगों के बारे में बात कर रहा है जो परमेश्वर को इस तरह जानने की कोशिश करते हैं, जिससे उन्हें बचाया जा सके और उन्हें अनन्त जीवन मिले। “स्वर्ग के राज्य” का अनुवाद करने के लिए उसी शब्द का इस्तेमाल करें जो आपने दूसरे भागों में इस्तेमाल किया है।</w:t>
      </w:r>
    </w:p>
    <w:p>
      <w:pPr/>
      <w:r>
        <w:rPr>
          <w:lang w:val="hi_IN" w:bidi="hi_IN"/>
        </w:rPr>
      </w:r>
      <w:r>
        <w:rPr>
          <w:lang w:val="hi_IN" w:bidi="hi_IN"/>
        </w:rPr>
        <w:t xml:space="preserve">यीशु उस वाक्यांश को दोहराता है जो उसने पहले शास्त्रियों और फरीसियों से बात करने के लिए इस्तेमाल किया था: “हे कपटी शास्त्रियों और फरीसियों तुम पर हाय!” उसी शब्दों का फिर से इस्तेमाल करें जो आपने उस पद में इस्तेमाल किए हैं। इसके बाद, यीशु कहता है कि शास्त्री और फरीसी एक गैर-यहूदी व्यक्ति को यहूदी बनने के लिए बहुत कड़ी मेहनत करते हैं। यीशु कहता है कि वे सारे जल और थल में फिरते हैं, जिसका अर्थ है कि वे उन स्थानों पर जाते हैं जो बहुत दूर हैं। फिर यीशु कहता है कि जब वे किसी को यहूदी बनने के लिए मनाते हैं, तो वे उसे अपने से </w:t>
      </w:r>
      <w:r>
        <w:rPr>
          <w:b/>
          <w:lang w:val="hi_IN" w:bidi="hi_IN"/>
        </w:rPr>
        <w:t>दोगुना</w:t>
      </w:r>
      <w:r>
        <w:rPr>
          <w:lang w:val="hi_IN" w:bidi="hi_IN"/>
        </w:rPr>
        <w:t xml:space="preserve"> "</w:t>
      </w:r>
      <w:r>
        <w:rPr>
          <w:b/>
          <w:lang w:val="hi_IN" w:bidi="hi_IN"/>
        </w:rPr>
        <w:t>नारकीय</w:t>
      </w:r>
      <w:r>
        <w:rPr>
          <w:lang w:val="hi_IN" w:bidi="hi_IN"/>
        </w:rPr>
        <w:t xml:space="preserve">" बना देते हैं। “दोगुना” कहना यह ज़ोर देकर बताने का तरीका है कि वह और भी अधिक है। “नारकीय” इब्रानी भाषा में उस व्यक्ति के लिए प्रयोग किया जाता है जो नरक में दण्ड पाने के योग्य है, वह स्थान जहाँ संसार के अंत में अविश्वासी लोग जाएँगे, और उन्हें दण्ड मिलेगा। </w:t>
      </w:r>
      <w:r>
        <w:rPr>
          <w:b/>
          <w:lang w:val="hi_IN" w:bidi="hi_IN"/>
        </w:rPr>
        <w:t>नरक</w:t>
      </w:r>
      <w:r>
        <w:rPr>
          <w:lang w:val="hi_IN" w:bidi="hi_IN"/>
        </w:rPr>
        <w:t>, की पूरी परिभाषा के लिए मुख्य शब्दावली देखें, और वही शब्द इस्तेमाल करें जो आपने अन्य भागों में किया है।</w:t>
      </w:r>
    </w:p>
    <w:p>
      <w:pPr/>
      <w:r>
        <w:rPr>
          <w:lang w:val="hi_IN" w:bidi="hi_IN"/>
        </w:rPr>
      </w:r>
      <w:r>
        <w:rPr>
          <w:lang w:val="hi_IN" w:bidi="hi_IN"/>
        </w:rPr>
        <w:t xml:space="preserve">अगला कथन जो यीशु कहता है वह पहले दो कथनों के समान है, सिवाय इसके कि इसमें वह “हे कपटी शास्त्रियों और फरीसियों!” वाला वाक्यांश दोहराता नहीं हैं। यीशु कहता है, “हे अंधे अगुओं, तुम पर हाय!” फिर यीशु यह बताता है कि कैसे फरीसी और शास्त्री अंधे लोगों की तरह हैं, जो दूसरों को मार्ग दिखाने की कोशिश करते हैं। वह कहता है कि वे लोगों को सिखाते हैं, “यदि कोई </w:t>
      </w:r>
      <w:r>
        <w:rPr>
          <w:b/>
          <w:lang w:val="hi_IN" w:bidi="hi_IN"/>
        </w:rPr>
        <w:t>मन्दिर</w:t>
      </w:r>
      <w:r>
        <w:rPr>
          <w:lang w:val="hi_IN" w:bidi="hi_IN"/>
        </w:rPr>
        <w:t xml:space="preserve"> </w:t>
      </w:r>
      <w:r>
        <w:rPr>
          <w:b/>
          <w:lang w:val="hi_IN" w:bidi="hi_IN"/>
        </w:rPr>
        <w:t>की शपथ खाए</w:t>
      </w:r>
      <w:r>
        <w:rPr>
          <w:lang w:val="hi_IN" w:bidi="hi_IN"/>
        </w:rPr>
        <w:t xml:space="preserve"> तो कुछ नहीं, परन्तु यदि कोई मन्दिर के सोने की सौगन्ध खाए तो उससे बन्ध जाएगा।” शपथ खाने का अर्थ है कि जो व्यक्ति शपथ खा रहा है, वह परमेश्वर से प्रार्थना करता है कि यदि वह अपना वादा पूरा न करे, तो परमेश्वर उसे दंड दे। </w:t>
      </w:r>
      <w:r>
        <w:rPr>
          <w:b/>
          <w:lang w:val="hi_IN" w:bidi="hi_IN"/>
        </w:rPr>
        <w:t>शपथ</w:t>
      </w:r>
      <w:r>
        <w:rPr>
          <w:lang w:val="hi_IN" w:bidi="hi_IN"/>
        </w:rPr>
        <w:t xml:space="preserve"> की पूरी परिभाषा के लिए मुख्य शब्दावली देखें। शपथ खाए तो उससे बन्ध जाएगा का मतलब है कि परमेश्वर उस व्यक्ति से उम्मीद करता है कि वह वही करेगा जो उसने वादा किया है। मन्दिर वह स्थान था जहाँ इस्राएल के लोग परमेश्वर की आराधना करने और परमेश्वर को बलिदान चढ़ाने के लिए जाते थे। </w:t>
      </w:r>
      <w:r>
        <w:rPr>
          <w:b/>
          <w:lang w:val="hi_IN" w:bidi="hi_IN"/>
        </w:rPr>
        <w:t>मंदिर</w:t>
      </w:r>
      <w:r>
        <w:rPr>
          <w:lang w:val="hi_IN" w:bidi="hi_IN"/>
        </w:rPr>
        <w:t xml:space="preserve"> कि पूरी परिभाषा के लिए मुख्य शब्दावली देखें, और उसी शब्द का उपयोग करें जिसका उपयोग आपने दूसरे भागों में किया है।</w:t>
      </w:r>
    </w:p>
    <w:p>
      <w:pPr/>
      <w:r>
        <w:rPr>
          <w:lang w:val="hi_IN" w:bidi="hi_IN"/>
        </w:rPr>
      </w:r>
      <w:r>
        <w:rPr>
          <w:lang w:val="hi_IN" w:bidi="hi_IN"/>
        </w:rPr>
        <w:t xml:space="preserve">इसी तरह, यीशु कहता है कि शास्त्री और फरीसी लोगों को सिखाते हैं कि “यदि कोई </w:t>
      </w:r>
      <w:r>
        <w:rPr>
          <w:b/>
          <w:lang w:val="hi_IN" w:bidi="hi_IN"/>
        </w:rPr>
        <w:t>वेदी</w:t>
      </w:r>
      <w:r>
        <w:rPr>
          <w:lang w:val="hi_IN" w:bidi="hi_IN"/>
        </w:rPr>
        <w:t xml:space="preserve"> की शपथ खाए तो कुछ नहीं, परन्तु जो </w:t>
      </w:r>
      <w:r>
        <w:rPr>
          <w:b/>
          <w:lang w:val="hi_IN" w:bidi="hi_IN"/>
        </w:rPr>
        <w:t>भेंट</w:t>
      </w:r>
      <w:r>
        <w:rPr>
          <w:lang w:val="hi_IN" w:bidi="hi_IN"/>
        </w:rPr>
        <w:t xml:space="preserve"> उस पर है, यदि कोई उसकी शपथ खाए तो बन्ध जाएगा।” यीशु मंदिर में होमबलि की वेदी के बारे में बात कर रहा है, वह स्थान जहाँ याजक परमेश्वर को भेंट के रूप में पशुओं की बलि देते और उन्हें जलाते थे।" </w:t>
      </w:r>
      <w:r>
        <w:rPr>
          <w:b/>
          <w:lang w:val="hi_IN" w:bidi="hi_IN"/>
        </w:rPr>
        <w:t>वेदी</w:t>
      </w:r>
      <w:r>
        <w:rPr>
          <w:lang w:val="hi_IN" w:bidi="hi_IN"/>
        </w:rPr>
        <w:t xml:space="preserve"> की पूरी परिभाषा के लिए मुख्य शब्दावली देखें, और उसी शब्द का इस्तेमाल करें जो आपने दूसरे भागों में इस्तेमाल किया है।</w:t>
      </w:r>
    </w:p>
    <w:p>
      <w:pPr/>
      <w:r>
        <w:rPr>
          <w:lang w:val="hi_IN" w:bidi="hi_IN"/>
        </w:rPr>
      </w:r>
      <w:r>
        <w:rPr>
          <w:lang w:val="hi_IN" w:bidi="hi_IN"/>
        </w:rPr>
        <w:t>रुकें और अपने समूह को मन्दिर में होमबलि की वेदी की तस्वीर दिखाएँ।</w:t>
      </w:r>
    </w:p>
    <w:p>
      <w:pPr/>
      <w:r>
        <w:rPr>
          <w:lang w:val="hi_IN" w:bidi="hi_IN"/>
        </w:rPr>
      </w:r>
      <w:r>
        <w:rPr>
          <w:lang w:val="hi_IN" w:bidi="hi_IN"/>
        </w:rPr>
        <w:t xml:space="preserve">यीशु कहता है कि जो कोई </w:t>
      </w:r>
      <w:r>
        <w:rPr>
          <w:b/>
          <w:lang w:val="hi_IN" w:bidi="hi_IN"/>
        </w:rPr>
        <w:t>स्वर्ग</w:t>
      </w:r>
      <w:r>
        <w:rPr>
          <w:lang w:val="hi_IN" w:bidi="hi_IN"/>
        </w:rPr>
        <w:t xml:space="preserve"> की शपथ खाता है, वह “</w:t>
      </w:r>
      <w:r>
        <w:rPr>
          <w:b/>
          <w:lang w:val="hi_IN" w:bidi="hi_IN"/>
        </w:rPr>
        <w:t>परमेश्वर के सिंहासन</w:t>
      </w:r>
      <w:r>
        <w:rPr>
          <w:lang w:val="hi_IN" w:bidi="hi_IN"/>
        </w:rPr>
        <w:t xml:space="preserve"> की और उस पर बैठनेवाले की भी शपथ खा रहा है,” यानी स्वयं परमेश्वर की। </w:t>
      </w:r>
      <w:r>
        <w:rPr>
          <w:b/>
          <w:lang w:val="hi_IN" w:bidi="hi_IN"/>
        </w:rPr>
        <w:t>स्वर्ग</w:t>
      </w:r>
      <w:r>
        <w:rPr>
          <w:lang w:val="hi_IN" w:bidi="hi_IN"/>
        </w:rPr>
        <w:t xml:space="preserve"> का अर्थ है वह स्थान जहाँ परमेश्वर रहता है। पूरी परिभाषा के लिए मुख्य शब्दावली देखें, और उसी शब्द का उपयोग करें जिसका उपयोग आपने दूसरे भागों में किया है। सिंहासन एक विशेष कुर्सी होती थी जिस पर केवल एक राजा ही बैठ सकता था। राजा मेहमानों और अधिकारियों से बात करने या आपस में झगड़ने वाले लोगों के बीच फैसला करने जैसे काम करने के लिए सिंहासन पर बैठते थे। बाइबल के कई भाग परमेश्वर के स्वर्ग में अपने सिंहासन पर बैठने के बारे में बात करते हैं, जहाँ से वह स्वर्गदूतों जैसे स्वर्गीय प्राणियों और पृथ्वी पर मनुष्यों का न्याय करता है और उन पर शासन करता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23:23–28</w:t>
      </w:r>
      <w:r>
        <w:rPr>
          <w:lang w:val="hi_IN" w:bidi="hi_IN"/>
        </w:rPr>
      </w:r>
    </w:p>
    <w:p>
      <w:pPr>
        <w:pStyle w:val="Heading3"/>
      </w:pPr>
      <w:r>
        <w:rPr>
          <w:lang w:val="hi_IN" w:bidi="hi_IN"/>
        </w:rPr>
        <w:t>सुने और मन में रखें</w:t>
      </w:r>
    </w:p>
    <w:p>
      <w:pPr/>
      <w:r>
        <w:rPr>
          <w:lang w:val="hi_IN" w:bidi="hi_IN"/>
        </w:rPr>
      </w:r>
      <w:r>
        <w:rPr>
          <w:lang w:val="hi_IN" w:bidi="hi_IN"/>
        </w:rPr>
        <w:t>मत्ती 23:23–28 को सुनें और अपने मन में रख लें।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में, यीशु शास्त्रियों और व्यवस्था के शिक्षकों पर यह आरोप लगाना जारी रखता है कि वे बाहर से अच्छे दिखने की कोशिश कर रहे हैं, भले ही उनके दिल अच्छे नहीं थे। यीशु “तुम पर हाय” वाक्यांश का इस्तेमाल यह दिखाने के लिए करता है कि वह उनकी गलतियों को इंगित कर रहा है। यीशु कहता है कि जब परमेश्वर उन्हें इन गलतियों के लिए दंड देगा, तो उनके साथ बहुत भयानक बातें होंगी। इन सात “हाय” की इस श्रृंखला में, या धार्मिक अगुवों की गलतियों के उदाहरणों में, ये चौथे, पाँचवें और छठे उदाहरण हैं।</w:t>
      </w:r>
    </w:p>
    <w:p>
      <w:pPr/>
      <w:r>
        <w:rPr>
          <w:lang w:val="hi_IN" w:bidi="hi_IN"/>
        </w:rPr>
      </w:r>
      <w:r>
        <w:rPr>
          <w:lang w:val="hi_IN" w:bidi="hi_IN"/>
        </w:rPr>
        <w:t>यह कहानी चौथे उदाहरण से शुरू होती है। चौथे उदाहरण में, यीशु यह बताता है कि धार्मिक अगुवे परमेश्वर की व्यवस्था के विवरणों का पालन करते हैं जो उसने अपने लोगों को दी थीं। उन व्यवस्थाओं में से एक यह आवश्यक था कि उसके लोगों को अपनी फसल का दसवाँ भाग मन्दिर के याजकों और धार्मिक अगुवों को देकर परमेश्वर को देना होता था। इस फसल में उनका अनाज, अंगूर के रास के रूप में अंगूर, और जैतून का तेल शामिल होता था। धार्मिक अगुवों ने इससे भी कहीं अधिक दिया—वे पुदीना, सौंफ और जीरे जैसी अपनी जड़ी-बूटियों का भी दसवां हिस्सा देते थे। हालाँकि, इन्हीं लोगों ने न्याय नहीं दिखाया, या लोगों के साथ निष्पक्ष व्यवहार नहीं किया। उन्होंने लोगों पर न तो दया दिखाई और न ही उन पर तरस खाया। वे परमेश्वर के प्रति विश्वासयोग्य नहीं थे, क्योंकि उन्होंने उसके सभी आदेशों का पालन नहीं किया और परमेश्वर के साथ अच्छे संबंध नहीं बनाए रखे। यीशु चाहता है कि लोग परमेश्वर के नियमों का पालन करें—यहाँ तक कि फसल का दसवाँ भाग देने के नियमों का भी—लेकिन वह यह भी चाहता है कि उसके लोग और भी कठिन काम करें, जैसे परमेश्वर और अन्य लोगों के साथ अच्छे संबंध बनाए रखना।</w:t>
      </w:r>
    </w:p>
    <w:p>
      <w:pPr/>
      <w:r>
        <w:rPr>
          <w:lang w:val="hi_IN" w:bidi="hi_IN"/>
        </w:rPr>
      </w:r>
      <w:r>
        <w:rPr>
          <w:lang w:val="hi_IN" w:bidi="hi_IN"/>
        </w:rPr>
        <w:t>सौंफ, पुदीना और जीरा उस संस्कृति में भोजन को स्वादिष्ट बनाने के लिए उपयोग की जाने वाली महत्वपूर्ण मसाले थे।</w:t>
      </w:r>
    </w:p>
    <w:p>
      <w:pPr/>
      <w:r>
        <w:rPr>
          <w:lang w:val="hi_IN" w:bidi="hi_IN"/>
        </w:rPr>
      </w:r>
      <w:r>
        <w:rPr>
          <w:lang w:val="hi_IN" w:bidi="hi_IN"/>
        </w:rPr>
        <w:t>यहाँ रुकें और सौंफ, पुदीना और जीरे के पौधे की तस्वीर दिखाएँ। इस ऑडियो को यहाँ रोकें।</w:t>
      </w:r>
    </w:p>
    <w:p>
      <w:pPr/>
      <w:r>
        <w:rPr>
          <w:lang w:val="hi_IN" w:bidi="hi_IN"/>
        </w:rPr>
      </w:r>
      <w:r>
        <w:rPr>
          <w:lang w:val="hi_IN" w:bidi="hi_IN"/>
        </w:rPr>
        <w:t>फिर यीशु अपनी बात समझाने के लिए एक अतिशयोक्ति का उपयोग करता है, जैसा कि वह अक्सर किया करता था। यीशु चरम सीमाओं का उपयोग करता है। वह उनके क्षेत्र के सबसे छोटे कीट, मच्छर की तुलना सबसे बड़े पशु ऊँट से करता है। धार्मिक अगुवे किसी भी अशुद्ध या परमेश्वर के लिए अयोग्य चीज़ को खाने से डरते थे, इसलिए वे छोटे मच्छर को अपने पेय पदार्थ से बाहर निकालने के लिए एक छन्नी का इस्तेमाल करते थे। यह वैसा ही है जैसे धार्मिक अगुवे परमेश्वर की व्यवस्था के हर हिस्से का पालन करते हैं। लेकिन मच्छरों पर ध्यान केंद्रित करके, वे व्यवस्था के महत्वपूर्ण भागों को भी नहीं देख पाते, जो ऊँट के समान हैं—उस क्षेत्र का सबसे बड़ा पशु।</w:t>
      </w:r>
    </w:p>
    <w:p>
      <w:pPr/>
      <w:r>
        <w:rPr>
          <w:lang w:val="hi_IN" w:bidi="hi_IN"/>
        </w:rPr>
      </w:r>
      <w:r>
        <w:rPr>
          <w:lang w:val="hi_IN" w:bidi="hi_IN"/>
        </w:rPr>
        <w:t>यहाँ रुकें और अपने अनुवाद समूह को एक मच्छर और एक ऊँट की तस्वीरें दिखाएँ। इस ऑडियो को यहाँ रोकें।</w:t>
      </w:r>
    </w:p>
    <w:p>
      <w:pPr/>
      <w:r>
        <w:rPr>
          <w:lang w:val="hi_IN" w:bidi="hi_IN"/>
        </w:rPr>
      </w:r>
      <w:r>
        <w:rPr>
          <w:lang w:val="hi_IN" w:bidi="hi_IN"/>
        </w:rPr>
        <w:t>यीशु धार्मिक अगुवों को “अंधे अगुवे” कहता है, क्योंकि उन्हें लोगों को परमेश्वर का अनुसरण करने की ओर ले जाना चाहिए था, लेकिन वे परमेश्वर की व्यवस्था के महत्वपूर्ण भागों को भी नहीं देख पाते।</w:t>
      </w:r>
    </w:p>
    <w:p>
      <w:pPr/>
      <w:r>
        <w:rPr>
          <w:lang w:val="hi_IN" w:bidi="hi_IN"/>
        </w:rPr>
      </w:r>
      <w:r>
        <w:rPr>
          <w:lang w:val="hi_IN" w:bidi="hi_IN"/>
        </w:rPr>
        <w:t>यीशु धार्मिक अगुवों के लिए पाँचवें "हाय" में रीति-रिवाज शुद्धता, या परमेश्वर की सेवा के योग्य होने के विचार के बारे में बात करना जारी रखता है। वह एक थाली या कटोरे के अंदर की तुलना लोगों के विचारों और इरादों से करता है। फिर वह थाली या कटोरे के बाहर की तुलना किसी व्यक्ति के काम से करता है। वह कहता है कि धार्मिक अगुवे सभी सही काम करके अच्छे दिखने में समय और ऊर्जा लगाते हैं, लेकिन वे लालची हैं और केवल अपने लिए ही चीजें चाहते हैं। यीशु धार्मिक अगुवों को फिर से अंधा कहता है—इस बार वह विशेष रूप से व्यवस्था के एक शिक्षक का नाम लेकर इस बात पर जोर देता है। यीशु कहता है, “हे फरीसी!” यीशु उनसे कहता है कि वे कटोरे और थाली के अंदर को साफ करें, और फिर बाहर भी साफ हो जाएगा। दूसरे शब्दों में, यीशु यह कह रहा है कि जब किसी व्यक्ति के अच्छे इरादे होते हैं और उसका परमेश्वर के साथ अच्छा रिश्ता होता है, तो वह अच्छे काम भी करता है जिन्हें लोग देख सकते हैं।</w:t>
      </w:r>
    </w:p>
    <w:p>
      <w:pPr/>
      <w:r>
        <w:rPr>
          <w:lang w:val="hi_IN" w:bidi="hi_IN"/>
        </w:rPr>
      </w:r>
      <w:r>
        <w:rPr>
          <w:lang w:val="hi_IN" w:bidi="hi_IN"/>
        </w:rPr>
        <w:t>यहाँ रुकें और अपने समूह को कटोरे और थाली की एक तस्वीर दिखाएँ।</w:t>
      </w:r>
    </w:p>
    <w:p>
      <w:pPr/>
      <w:r>
        <w:rPr>
          <w:lang w:val="hi_IN" w:bidi="hi_IN"/>
        </w:rPr>
      </w:r>
      <w:r>
        <w:rPr>
          <w:lang w:val="hi_IN" w:bidi="hi_IN"/>
        </w:rPr>
        <w:t>यहाँ रुकें और अपनी संस्कृति के किसी ऐसे व्यक्ति के बारे में कहानी सुनाएँ जो दिखावा तो बहुत अच्छे होने का करता था, लेकिन हर कोई जानता था कि वह वास्तव में अच्छा इंसान नहीं था। सभी को कैसे पता चला कि वे अच्छे नहीं थे? आप इस प्रकार के लोगों का वर्णन करने के लिए किन शब्दों का उपयोग करते हैं? इस ऑडियो को यहाँ रोकें।</w:t>
      </w:r>
    </w:p>
    <w:p>
      <w:pPr/>
      <w:r>
        <w:rPr>
          <w:lang w:val="hi_IN" w:bidi="hi_IN"/>
        </w:rPr>
      </w:r>
      <w:r>
        <w:rPr>
          <w:lang w:val="hi_IN" w:bidi="hi_IN"/>
        </w:rPr>
        <w:t>यीशु धार्मिक अगुवों को छठी हाय या चेतावनी में किसी व्यक्ति के बाहर और अंदर के अंतर पर जोर देता है। वह कब्रों के बारे में बात करता है, जहाँ लोग लाशों को रखते हैं। यहूदी संस्कृति में लाश और कब्रें अशुद्ध हैं, या परमेश्वर की सेवा के लिए अयोग्य हैं। यरुशलेम में, लोग इन कब्रों को साफ दिखाने के लिए सफ़ेद रंग से रंग देते थे ताकि हर कोई उन्हें देख सके और यह पक्का हो जाए कि कोई उन्हें छुए नहीं। अगर लोग इन कब्रों को छूते, तो वे धार्मिक रूप से अशुद्ध हो जाते। इसका अर्थ है कि वे तब तक मन्दिर में परमेश्वर की आराधना नहीं कर पाएँगे जब तक कि वे फिर से शुद्ध होने के लिए कुछ रीति-रिवाजों को नहीं कर लेते। यीशु फरीसियों की तुलना चूना फिरी हुई या साफ हुई कब्रों से करता है। लेकिन जब कोई व्यक्ति इन कब्रों के बाहरी हिस्से को साफ करता है, तब भी वे परमेश्वर की सेवा के लिए अयोग्य होते हैं क्योंकि उनके अंदर मरे हुए लोग होते हैं। यीशु कहता है कि लोग बिल्कुल ऐसे ही होते हैं—जब हम अच्छे काम करते हैं, तो हमारे लिए अच्छे इरादे और परमेश्वर के साथ अच्छा रिश्ता होना ज़रूरी है। फरीसियों ने धार्मिक काम किए थे जो परमेश्वर की व्यवस्थाओं के अनुसार होते थे, इसलिए वे बाहर से धर्मी दिखते थे, या परमेश्वर के साथ अच्छे रिश्ते में थे। हालाँकि, उनके मन या इरादे दुष्ट या बुरे थे। वे कपटी थे। वे चूना फिरी हुई कब्रों के समान थे।</w:t>
      </w:r>
    </w:p>
    <w:p>
      <w:pPr/>
      <w:r>
        <w:rPr>
          <w:lang w:val="hi_IN" w:bidi="hi_IN"/>
        </w:rPr>
      </w:r>
      <w:r>
        <w:rPr>
          <w:lang w:val="hi_IN" w:bidi="hi_IN"/>
        </w:rPr>
        <w:t>यहाँ रुकें और अपनी अनुवाद समूह को एक चूना फिरी हुई तस्वीर दिखाएँ।</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 में:</w:t>
      </w:r>
      <w:r>
        <w:rPr>
          <w:lang w:val="hi_IN" w:bidi="hi_IN"/>
        </w:rPr>
        <w:t xml:space="preserve"> यीशु धार्मिक अगुवों को चेतावनी देता है कि उन्होंने परमेश्वर की व्यवस्था के सबसे महत्वपूर्ण भागों को अनदेखा किया है—लोगों के साथ न्याय और दया के साथ व्यवहार करना, और परमेश्वर के साथ अच्छा रिश्ता रखना।</w:t>
      </w:r>
    </w:p>
    <w:p>
      <w:pPr/>
      <w:r>
        <w:rPr>
          <w:lang w:val="hi_IN" w:bidi="hi_IN"/>
        </w:rPr>
      </w:r>
      <w:r>
        <w:rPr>
          <w:b/>
          <w:lang w:val="hi_IN" w:bidi="hi_IN"/>
        </w:rPr>
        <w:t>दूसरे दृश्य में:</w:t>
      </w:r>
      <w:r>
        <w:rPr>
          <w:lang w:val="hi_IN" w:bidi="hi_IN"/>
        </w:rPr>
        <w:t xml:space="preserve"> यीशु कहता है कि धार्मिक अगुवे अपने कार्यों के द्वारा बाहर से तो अच्छे दिखते हैं, लेकिन उनके हृदय भीतर से अच्छे नहीं हैं—उन्हें सबसे पहले अपने हृदय को परमेश्वर के मार्ग पर चलाने के लिए काम करना चाहिए।</w:t>
      </w:r>
    </w:p>
    <w:p>
      <w:pPr/>
      <w:r>
        <w:rPr>
          <w:lang w:val="hi_IN" w:bidi="hi_IN"/>
        </w:rPr>
      </w:r>
      <w:r>
        <w:rPr>
          <w:b/>
          <w:lang w:val="hi_IN" w:bidi="hi_IN"/>
        </w:rPr>
        <w:t>तीसरे दृश्य में:</w:t>
      </w:r>
      <w:r>
        <w:rPr>
          <w:lang w:val="hi_IN" w:bidi="hi_IN"/>
        </w:rPr>
        <w:t xml:space="preserve"> यीशु कहता है कि धार्मिक अगुवे उन चूना फिरी हुई कब्रों के समान हैं जो अपने अच्छे कार्यों के कारण बाहर से तो साफ दिखते हैं, लेकिन अपने बुरे इरादों के कारण भीतर से परमेश्वर की सेवा के योग्य नहीं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कानून के शिक्षक</w:t>
      </w:r>
    </w:p>
    <w:p>
      <w:pPr>
        <w:pStyle w:val="ListBullet"/>
        <w:spacing w:line="240" w:lineRule="auto"/>
        <w:ind w:left="720"/>
      </w:pPr>
      <w:r>
        <w:rPr>
          <w:lang w:val="hi_IN" w:bidi="hi_IN"/>
        </w:rPr>
      </w:r>
      <w:r>
        <w:rPr>
          <w:lang w:val="hi_IN" w:bidi="hi_IN"/>
        </w:rPr>
        <w:t>फरीसी लोग</w:t>
      </w:r>
    </w:p>
    <w:p>
      <w:pPr>
        <w:pStyle w:val="ListBullet"/>
        <w:spacing w:line="240" w:lineRule="auto"/>
        <w:ind w:left="720"/>
      </w:pPr>
      <w:r>
        <w:rPr>
          <w:lang w:val="hi_IN" w:bidi="hi_IN"/>
        </w:rPr>
      </w:r>
      <w:r>
        <w:rPr>
          <w:lang w:val="hi_IN" w:bidi="hi_IN"/>
        </w:rPr>
        <w:t>भीड़ के अन्य सदस्य</w:t>
      </w:r>
    </w:p>
    <w:p>
      <w:pPr>
        <w:pStyle w:val="ListBullet"/>
        <w:spacing w:line="240" w:lineRule="auto"/>
        <w:ind w:left="720"/>
      </w:pPr>
      <w:r>
        <w:rPr>
          <w:lang w:val="hi_IN" w:bidi="hi_IN"/>
        </w:rPr>
      </w:r>
      <w:r>
        <w:rPr>
          <w:lang w:val="hi_IN" w:bidi="hi_IN"/>
        </w:rPr>
        <w:t>चेले भी इस शिक्षा को सुन रहे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जरूरी है कि यह भाग मंदिर के आँगन में धार्मिक अगुवों को दी जा रही यीशु की शिक्षा का ही निरंतर भाग है। इस समय बहुत से लोग मन्दिर में हैं, इसलिए हालाँकि यीशु धार्मिक अगुवों को सीधे संबोधित कर रहा है, फिर भी भीड़ में अन्य लोग, जिनमें यीशु के चेले भी शामिल हैं, यीशु की हर बात सुनेंगे। यीशु ने धार्मिक अगुवों को तीन हाय या चेतावनियाँ दी हैं क्योंकि वे कपटी हैं—वे लोगों को परमेश्वर के नियमों का पालन करना सिखाते हैं, लेकिन वे अपने कामों में दयालु या निष्पक्ष नहीं हैं। उनका परमेश्वर के साथ अच्छा रिश्ता नहीं है।</w:t>
      </w:r>
    </w:p>
    <w:p>
      <w:pPr/>
      <w:r>
        <w:rPr>
          <w:lang w:val="hi_IN" w:bidi="hi_IN"/>
        </w:rPr>
      </w:r>
      <w:r>
        <w:rPr>
          <w:lang w:val="hi_IN" w:bidi="hi_IN"/>
        </w:rPr>
        <w:t>यीशु धार्मिक अगुवों को अगले तीन “हाय,” या चेतावनियाँ देता है। इस भाग के पहले हाय में, यीशु फिर से उन लोगों को संबोधित करता है जिनसे वह बात कर रहा है–व्यवस्था के शिक्षकों और फरीसियों से। वह उन्हें कपटी कहता है। यीशु कहता है कि वे एक काम करते हैं, लेकिन इसके बजाय उन्हें एक और भी काम करना चाहिए। धार्मिक अगुवे अपने मसालों का दसवाँ हिस्सा देते हैं।</w:t>
      </w:r>
    </w:p>
    <w:p>
      <w:pPr/>
      <w:r>
        <w:rPr>
          <w:lang w:val="hi_IN" w:bidi="hi_IN"/>
        </w:rPr>
      </w:r>
      <w:r>
        <w:rPr>
          <w:lang w:val="hi_IN" w:bidi="hi_IN"/>
        </w:rPr>
        <w:t>आप यहाँ रुक सकते हैं और एक बड़ा पौधा देख सकते हैं जिसमें बहुत से पत्ते हैं। हर दस पत्तियों में से एक पत्ता लें और उन्हें दूसरे ढेर में रखें। ढेर उस पौधे के दसवें हिस्से को दर्शाता है। धार्मिक अगुवों ने अपनी पूरी फसल के साथ यही किया था। ऑडियो को यहाँ रोकें।</w:t>
      </w:r>
    </w:p>
    <w:p>
      <w:pPr/>
      <w:r>
        <w:rPr>
          <w:lang w:val="hi_IN" w:bidi="hi_IN"/>
        </w:rPr>
      </w:r>
      <w:r>
        <w:rPr>
          <w:lang w:val="hi_IN" w:bidi="hi_IN"/>
        </w:rPr>
        <w:t>धार्मिक अगुवों को दूसरी बात करना चाहिए जो यीशु ने उल्लेख की है—उन्हें न्याय, दयालु और विश्वासयोग्य रूप से व्यवहार करना चाहिए। फिर यीशु धार्मिक अगुवों की तुलना अंधे मार्गदर्शकों से करता है। यीशु अतिशयोक्ति का उपयोग यह स्पष्ट रूप से दिखाने के लिए करता है कि लोगों को सबसे महत्वपूर्ण बात पर ध्यान देना है: वह परमेश्वर के साथ उनका रिश्ता है। यीशु अपनी बात को जोर देकर कहने और लोगों का ध्यान इस शिक्षा की ओर खींचने के लिए सबसे छोटे जानवर और सबसे बड़े जानवर का इस्तेमाल करता है।</w:t>
      </w:r>
    </w:p>
    <w:p>
      <w:pPr/>
      <w:r>
        <w:rPr>
          <w:lang w:val="hi_IN" w:bidi="hi_IN"/>
        </w:rPr>
      </w:r>
      <w:r>
        <w:rPr>
          <w:lang w:val="hi_IN" w:bidi="hi_IN"/>
        </w:rPr>
        <w:t>यहाँ रुकें और अनुवाद समूह में चर्चा करें: ऐसे उदाहरण दें जिनमें आप कहानियों या कहावतों में कोई जरूरी सीख देने के लिए तुलना या बढ़ा-चढ़ाकर कही गई बातों का इस्तेमाल करते हैं। इस ऑडियो को यहाँ रोकें।</w:t>
      </w:r>
    </w:p>
    <w:p>
      <w:pPr/>
      <w:r>
        <w:rPr>
          <w:lang w:val="hi_IN" w:bidi="hi_IN"/>
        </w:rPr>
      </w:r>
      <w:r>
        <w:rPr>
          <w:lang w:val="hi_IN" w:bidi="hi_IN"/>
        </w:rPr>
        <w:t xml:space="preserve">पाँचवें हाय में, यीशु धार्मिक अगुवों को उसी तरह संबोधित करता है: “हे कपटी शास्त्रियों, और फरीसियों, तुम पर हाय!” यीशु कुछ ऐसा ही कहता है, लेकिन अलग तरीके से कहता है। यीशु कहता है कि धार्मिक अगुवे अपने कटोरे के बाहर को साफ करते हैं, लेकिन उसके अंदर को नहीं। उसी तरह, वे अच्छे दिखने के लिए अच्छे काम करते हैं, लेकिन वे लालची हैं और केवल अपने ही बारे में परवाह करते हैं। फिर यीशु अपनी बात पर जोर देता है जैसे कि वह केवल एक फरीसी को संबोधित कर रहा है: वह कहता है, “हे अंधे फरीसी!” फिर यीशु उस फरीसी से कहता है कि उसे बर्तन के अंदर से भी साफ करना होगा ताकि बाहर से भी वह साफ हो सके। यह यीशु का फरीसियों को दी गई अपनी चेतावनियों को व्यक्तिगत बनाने का तरीका था—उन्हें रुककर सोचना चाहिए कि वे क्या कर रहे हैं और अपने तरीके बदलने चाहिए। </w:t>
      </w:r>
    </w:p>
    <w:p>
      <w:pPr/>
      <w:r>
        <w:rPr>
          <w:lang w:val="hi_IN" w:bidi="hi_IN"/>
        </w:rPr>
      </w:r>
      <w:r>
        <w:rPr>
          <w:lang w:val="hi_IN" w:bidi="hi_IN"/>
        </w:rPr>
        <w:t>छटे हाय में, यीशु फिर से धार्मिक अगुवों को उसी तरह संबोधित करता है: “हे कपटी शास्त्रियों, और फरीसियों, तुम पर हाय!” यीशु फिर से उसी समस्या पर बात करता है, लेकिन इस बार अलग तरीके से। इस बार यीशु ने चूना फिरी हुई कब्रों की तुलना यह दिखाने के लिए किया कि धार्मिक अगुवे बाहर से शुद्ध दिखते हैं, लेकिन अंदर से वे उन कब्रों की तरह अशुद्ध हैं जिनमें शव होते हैं। वे परमेश्वर की सेवा के लिए अयोग्य हैं क्योंकि उनके इरादे अच्छे नहीं है या परमेश्वर के साथ रिश्ता अच्छा नहीं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कानून के शिक्षक</w:t>
      </w:r>
    </w:p>
    <w:p>
      <w:pPr>
        <w:pStyle w:val="ListBullet"/>
        <w:spacing w:line="240" w:lineRule="auto"/>
        <w:ind w:left="720"/>
      </w:pPr>
      <w:r>
        <w:rPr>
          <w:lang w:val="hi_IN" w:bidi="hi_IN"/>
        </w:rPr>
      </w:r>
      <w:r>
        <w:rPr>
          <w:lang w:val="hi_IN" w:bidi="hi_IN"/>
        </w:rPr>
        <w:t>फरीसी लोग</w:t>
      </w:r>
    </w:p>
    <w:p>
      <w:pPr>
        <w:pStyle w:val="ListBullet"/>
        <w:spacing w:line="240" w:lineRule="auto"/>
        <w:ind w:left="720"/>
      </w:pPr>
      <w:r>
        <w:rPr>
          <w:lang w:val="hi_IN" w:bidi="hi_IN"/>
        </w:rPr>
      </w:r>
      <w:r>
        <w:rPr>
          <w:lang w:val="hi_IN" w:bidi="hi_IN"/>
        </w:rPr>
        <w:t>भीड़ के अन्य सदस्य</w:t>
      </w:r>
    </w:p>
    <w:p>
      <w:pPr>
        <w:pStyle w:val="ListBullet"/>
        <w:spacing w:line="240" w:lineRule="auto"/>
        <w:ind w:left="720"/>
      </w:pPr>
      <w:r>
        <w:rPr>
          <w:lang w:val="hi_IN" w:bidi="hi_IN"/>
        </w:rPr>
      </w:r>
      <w:r>
        <w:rPr>
          <w:lang w:val="hi_IN" w:bidi="hi_IN"/>
        </w:rPr>
        <w:t>चेले भी इस शिक्षा को सुन रहे हैं</w:t>
      </w:r>
    </w:p>
    <w:p>
      <w:pPr/>
      <w:r>
        <w:rPr>
          <w:lang w:val="hi_IN" w:bidi="hi_IN"/>
        </w:rPr>
      </w:r>
      <w:r>
        <w:rPr>
          <w:lang w:val="hi_IN" w:bidi="hi_IN"/>
        </w:rPr>
        <w:t>समूह से कहें कि वे इस कहानी को दो बार नाटक रूप में अभ्यास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बिन्दुओं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यीशु अभी भी मन्दिर के आंगन में है और धार्मिक अगुवों की भीड़ को शिक्षा दे रहा है। वहाँ कई अन्य लोग भी हैं, जिनमें यीशु के चेले भी शामिल हैं। यीशु अपनी शिक्षा को जारी रखता है।</w:t>
      </w:r>
    </w:p>
    <w:p>
      <w:pPr/>
      <w:r>
        <w:rPr>
          <w:lang w:val="hi_IN" w:bidi="hi_IN"/>
        </w:rPr>
      </w:r>
      <w:r>
        <w:rPr>
          <w:lang w:val="hi_IN" w:bidi="hi_IN"/>
        </w:rPr>
        <w:t>यीशु कहता है, “हे कपटी शास्त्रियों और फरीसियों, तुम पर भयानक बातें होंगी! तुम अपनी मसालों का दसवाँ हिस्सा देते हो—पुदीना, सौंफ और जीरा लेकिन तुमने व्यवस्था की अधिक महत्वपूर्ण बातों को अनदेखा किया है—न्याय, दया और विश्वासयोग्यता। तुम्हें न्याय, दया और विश्वासपात्र होना चाहिए था, और अपने मसालों का दसवाँ हिस्सा भी देना चाहिए था। हे अंधे मार्गदर्शक! तुम मच्छर को तो छान डालते हो, परन्तु ऊँट को निगल जाते हो।"</w:t>
      </w:r>
    </w:p>
    <w:p>
      <w:pPr>
        <w:pStyle w:val="ListBullet"/>
        <w:spacing w:line="240" w:lineRule="auto"/>
        <w:ind w:left="720"/>
      </w:pPr>
      <w:r>
        <w:rPr>
          <w:lang w:val="hi_IN" w:bidi="hi_IN"/>
        </w:rPr>
      </w:r>
      <w:r>
        <w:rPr>
          <w:lang w:val="hi_IN" w:bidi="hi_IN"/>
        </w:rPr>
        <w:t>नाटक को यहाँ रोकें।</w:t>
      </w:r>
    </w:p>
    <w:p>
      <w:pPr>
        <w:pStyle w:val="ListBullet"/>
        <w:spacing w:line="240" w:lineRule="auto"/>
        <w:ind w:left="720"/>
      </w:pPr>
      <w:r>
        <w:rPr>
          <w:lang w:val="hi_IN" w:bidi="hi_IN"/>
        </w:rPr>
      </w:r>
      <w:r>
        <w:rPr>
          <w:lang w:val="hi_IN" w:bidi="hi_IN"/>
        </w:rPr>
        <w:t>धार्मिक अगुवों का किरदार निभाने वाले कलाकारों से पूछें, "आप कैसा महसूस कर रहे हैं?" आप इस तरह की बातें सुन सकते हैं, “मैं गुस्से में हूँ कि यीशु ने ऐसा कहा,” “उलझन में हूँ, मुझे लगा कि मैं जो कर रहा हूँ वह काफी अच्छा था।”</w:t>
      </w:r>
    </w:p>
    <w:p>
      <w:pPr>
        <w:pStyle w:val="ListBullet"/>
        <w:spacing w:line="240" w:lineRule="auto"/>
        <w:ind w:left="720"/>
      </w:pPr>
      <w:r>
        <w:rPr>
          <w:lang w:val="hi_IN" w:bidi="hi_IN"/>
        </w:rPr>
      </w:r>
      <w:r>
        <w:rPr>
          <w:lang w:val="hi_IN" w:bidi="hi_IN"/>
        </w:rPr>
        <w:t>भीड़ की भूमिका निभाने वाले कलाकारों से पूछें, "आप कैसा महसूस कर रहे हैं?" आप इस तरह की बातें सुन सकते हैं, “मुझे हमेशा पता था कि कुछ गलत था! धार्मिक शिक्षकों का दिल अच्छा नहीं होता है। मुझे यीशु पसंद है,” “उलझन में हूँ—मुझे नहीं पता कि अब कैसे जीना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आगे कहता है, “हे कपटी शास्त्रियों और फरीसियों, तुम पर भयानक बातें होंगी! तुम कटोरे और थाली को बाहर से साफ करते हो, लेकिन अंदर से वे लालच से भरे हुए हैं और उन्हें केवल अपने लिए चीजें पाने की परवाह होती है। अंधा फरीसी! पहले कटोरे और थाली के अंदर को साफ करें, और फिर बाहर भी साफ हो जाएगा।"</w:t>
      </w:r>
    </w:p>
    <w:p>
      <w:pPr>
        <w:pStyle w:val="ListBullet"/>
        <w:spacing w:line="240" w:lineRule="auto"/>
        <w:ind w:left="720"/>
      </w:pPr>
      <w:r>
        <w:rPr>
          <w:lang w:val="hi_IN" w:bidi="hi_IN"/>
        </w:rPr>
      </w:r>
      <w:r>
        <w:rPr>
          <w:lang w:val="hi_IN" w:bidi="hi_IN"/>
        </w:rPr>
        <w:t>अभिनय को यहाँ रोकें।</w:t>
      </w:r>
    </w:p>
    <w:p>
      <w:pPr>
        <w:pStyle w:val="ListBullet"/>
        <w:spacing w:line="240" w:lineRule="auto"/>
        <w:ind w:left="720"/>
      </w:pPr>
      <w:r>
        <w:rPr>
          <w:lang w:val="hi_IN" w:bidi="hi_IN"/>
        </w:rPr>
      </w:r>
      <w:r>
        <w:rPr>
          <w:lang w:val="hi_IN" w:bidi="hi_IN"/>
        </w:rPr>
        <w:t>धार्मिक अगुवों का किरदार निभाने वाले कलाकारों से पूछें, "आप कैसा महसूस कर रहे हैं?" आप शायद ऐसी बातें सुनें, "मुझे बहुत गुस्सा आ रहा है!" मैं लालची नहीं हूँ! मैं परमेश्वर का अनुसरण करने की पूरी कोशिश कर रहा हूँ!" "हमें इस व्यक्ति को मारना होगा! मैं शर्मिंदा हूँ क्योंकि वह सबको बता रहा है कि मैं अपने दिल में किस तरह की बातें सोचता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आगे कहता है, “हे कपटी शास्त्रियों और फरीसियों, तुम पर भयानक बातें होंगी! तुम चूना फिरी हुई कब्रों के समान हो, जो बाहर से सुंदर दिखती हैं, लेकिन अंदर से मरे हुए लोगों की हड्डियों से भरी हुई हैं और सब कुछ अशुद्ध है। उसी तरह, तुम बाहर से लोगों को धर्मी दिखते हो, लेकिन अंदर से तुम कपट और दुष्टता से भरे हुए हो।"</w:t>
      </w:r>
    </w:p>
    <w:p>
      <w:pPr>
        <w:pStyle w:val="ListBullet"/>
        <w:spacing w:line="240" w:lineRule="auto"/>
        <w:ind w:left="720"/>
      </w:pPr>
      <w:r>
        <w:rPr>
          <w:lang w:val="hi_IN" w:bidi="hi_IN"/>
        </w:rPr>
      </w:r>
      <w:r>
        <w:rPr>
          <w:lang w:val="hi_IN" w:bidi="hi_IN"/>
        </w:rPr>
        <w:t>अभिनय को यहाँ रोकें।</w:t>
      </w:r>
    </w:p>
    <w:p>
      <w:pPr>
        <w:pStyle w:val="ListBullet"/>
        <w:spacing w:line="240" w:lineRule="auto"/>
        <w:ind w:left="720"/>
      </w:pPr>
      <w:r>
        <w:rPr>
          <w:lang w:val="hi_IN" w:bidi="hi_IN"/>
        </w:rPr>
      </w:r>
      <w:r>
        <w:rPr>
          <w:lang w:val="hi_IN" w:bidi="hi_IN"/>
        </w:rPr>
        <w:t>भीड़ की भूमिका निभाने वाले कलाकारों से पूछें, "आप कैसा महसूस कर रहे हैं?" आप इस तरह की बातें सुन सकते हैं, "उलझन में हूँ, मैं किस पर भरोसा कर सकता हूँ? मैंने सोचा कि यदि मैं धार्मिक अगुवों की बताई हुई बातों को मानूँगा, तो परमेश्वर मुझे स्वीकार कर लेंगे। क्या ये पुरुष भरोसेमंद नहीं हैं?"</w:t>
      </w:r>
    </w:p>
    <w:p>
      <w:pPr>
        <w:pStyle w:val="ListBullet"/>
        <w:spacing w:line="240" w:lineRule="auto"/>
        <w:ind w:left="720"/>
      </w:pPr>
      <w:r>
        <w:rPr>
          <w:lang w:val="hi_IN" w:bidi="hi_IN"/>
        </w:rPr>
      </w:r>
      <w:r>
        <w:rPr>
          <w:lang w:val="hi_IN" w:bidi="hi_IN"/>
        </w:rPr>
        <w:t>यीशु का पात्र निभाने वाले व्यक्ति से पूछें, "आप कैसा महसूस कर रहे हैं?" आप इस तरह की बातें सुन सकते हैं, "दुख की बात है कि वे अंदर से मर चुके हैं। काश वे मेरा पीछा करते और असली जिंदगी जीते।"</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यीशु अभी भी </w:t>
      </w:r>
      <w:r>
        <w:rPr>
          <w:b/>
          <w:lang w:val="hi_IN" w:bidi="hi_IN"/>
        </w:rPr>
        <w:t>शास्त्रियों</w:t>
      </w:r>
      <w:r>
        <w:rPr>
          <w:lang w:val="hi_IN" w:bidi="hi_IN"/>
        </w:rPr>
        <w:t xml:space="preserve"> और </w:t>
      </w:r>
      <w:r>
        <w:rPr>
          <w:b/>
          <w:lang w:val="hi_IN" w:bidi="hi_IN"/>
        </w:rPr>
        <w:t>फरीसियों</w:t>
      </w:r>
      <w:r>
        <w:rPr>
          <w:lang w:val="hi_IN" w:bidi="hi_IN"/>
        </w:rPr>
        <w:t xml:space="preserve"> से बात कर रहा है। इन धार्मिक अगुवों के नामों का अनुवाद उसी तरह करें जैसे आपने पिछले भागों में किया है, और याद रखें कि </w:t>
      </w:r>
      <w:r>
        <w:rPr>
          <w:b/>
          <w:lang w:val="hi_IN" w:bidi="hi_IN"/>
        </w:rPr>
        <w:t>शास्त्री</w:t>
      </w:r>
      <w:r>
        <w:rPr>
          <w:lang w:val="hi_IN" w:bidi="hi_IN"/>
        </w:rPr>
        <w:t xml:space="preserve"> और </w:t>
      </w:r>
      <w:r>
        <w:rPr>
          <w:b/>
          <w:lang w:val="hi_IN" w:bidi="hi_IN"/>
        </w:rPr>
        <w:t>फरीसी</w:t>
      </w:r>
      <w:r>
        <w:rPr>
          <w:lang w:val="hi_IN" w:bidi="hi_IN"/>
        </w:rPr>
        <w:t xml:space="preserve"> मुख्य शब्दावली में हैं।</w:t>
      </w:r>
    </w:p>
    <w:p>
      <w:pPr/>
      <w:r>
        <w:rPr>
          <w:lang w:val="hi_IN" w:bidi="hi_IN"/>
        </w:rPr>
      </w:r>
      <w:r>
        <w:rPr>
          <w:lang w:val="hi_IN" w:bidi="hi_IN"/>
        </w:rPr>
        <w:t xml:space="preserve">यीशु इन धार्मिक अगुवों को </w:t>
      </w:r>
      <w:r>
        <w:rPr>
          <w:b/>
          <w:lang w:val="hi_IN" w:bidi="hi_IN"/>
        </w:rPr>
        <w:t>कपटी</w:t>
      </w:r>
      <w:r>
        <w:rPr>
          <w:lang w:val="hi_IN" w:bidi="hi_IN"/>
        </w:rPr>
        <w:t xml:space="preserve"> कहता है, जिसका अर्थ है कि उनके कार्य उनके मन के इरादों से अलग हैं। कपटी का अनुवाद उसी तरह करें जो आपने पिछले भागों में किया है, और </w:t>
      </w:r>
      <w:r>
        <w:rPr>
          <w:b/>
          <w:lang w:val="hi_IN" w:bidi="hi_IN"/>
        </w:rPr>
        <w:t>कपट</w:t>
      </w:r>
      <w:r>
        <w:rPr>
          <w:lang w:val="hi_IN" w:bidi="hi_IN"/>
        </w:rPr>
        <w:t xml:space="preserve"> के बारे में अधिक जानकारी के लिए मुख्य शब्दावली देखें।</w:t>
      </w:r>
    </w:p>
    <w:p>
      <w:pPr/>
      <w:r>
        <w:rPr>
          <w:lang w:val="hi_IN" w:bidi="hi_IN"/>
        </w:rPr>
      </w:r>
      <w:r>
        <w:rPr>
          <w:lang w:val="hi_IN" w:bidi="hi_IN"/>
        </w:rPr>
        <w:t xml:space="preserve">यीशु कहता है कि धार्मिक अगुवे अपनी मसालों का दसवाँ भाग, या </w:t>
      </w:r>
      <w:r>
        <w:rPr>
          <w:b/>
          <w:lang w:val="hi_IN" w:bidi="hi_IN"/>
        </w:rPr>
        <w:t>दसवाँ अंश</w:t>
      </w:r>
      <w:r>
        <w:rPr>
          <w:lang w:val="hi_IN" w:bidi="hi_IN"/>
        </w:rPr>
        <w:t xml:space="preserve"> परमेश्वर को देते हैं। दसवाँ अंश एक निश्चित संपत्ति का दसवाँ हिस्सा है जिसे लोग परमेश्वर को भेंट या उपहार के रूप में देते थे। लोग यह दसवाँ अंश इसलिए देते थे ताकि परमेश्वर को यह दिखा सकें कि उन्हें एहसास है कि उनके पास जो कुछ भी है, वह सब परमेश्वर का है। यीशु पोदीने, सौंफ और जीरे जैसे मसालों का ज़िक्र किया, जो सभी खाने में स्वाद बढ़ाने के लिए इस्तेमाल होने वाली खास जड़ी-बूटियाँ (मसाले) हैं। दसवाँ अंश के लिए उसी शब्द का इस्तेमाल करें जिसे आपने पिछले भागों में किया है और यह याद रखें कि </w:t>
      </w:r>
      <w:r>
        <w:rPr>
          <w:b/>
          <w:lang w:val="hi_IN" w:bidi="hi_IN"/>
        </w:rPr>
        <w:t>दसवाँ अंश</w:t>
      </w:r>
      <w:r>
        <w:rPr>
          <w:lang w:val="hi_IN" w:bidi="hi_IN"/>
        </w:rPr>
        <w:t xml:space="preserve"> शब्द मुख्य शब्दावली में है।</w:t>
      </w:r>
    </w:p>
    <w:p>
      <w:pPr/>
      <w:r>
        <w:rPr>
          <w:lang w:val="hi_IN" w:bidi="hi_IN"/>
        </w:rPr>
      </w:r>
      <w:r>
        <w:rPr>
          <w:lang w:val="hi_IN" w:bidi="hi_IN"/>
        </w:rPr>
        <w:t>यहाँ रुकें और अनुवाद समूह को फिर से पुदीना, सौंफ और जीरे की तस्वीरें दिखाएँ। ऑडियो को यहाँ रोकें।</w:t>
      </w:r>
    </w:p>
    <w:p>
      <w:pPr/>
      <w:r>
        <w:rPr>
          <w:lang w:val="hi_IN" w:bidi="hi_IN"/>
        </w:rPr>
      </w:r>
      <w:r>
        <w:rPr>
          <w:lang w:val="hi_IN" w:bidi="hi_IN"/>
        </w:rPr>
        <w:t xml:space="preserve">यीशु धार्मिक अगुवों से कहता है कि वे </w:t>
      </w:r>
      <w:r>
        <w:rPr>
          <w:b/>
          <w:lang w:val="hi_IN" w:bidi="hi_IN"/>
        </w:rPr>
        <w:t>न्याय</w:t>
      </w:r>
      <w:r>
        <w:rPr>
          <w:lang w:val="hi_IN" w:bidi="hi_IN"/>
        </w:rPr>
        <w:t xml:space="preserve">, </w:t>
      </w:r>
      <w:r>
        <w:rPr>
          <w:b/>
          <w:lang w:val="hi_IN" w:bidi="hi_IN"/>
        </w:rPr>
        <w:t>दया</w:t>
      </w:r>
      <w:r>
        <w:rPr>
          <w:lang w:val="hi_IN" w:bidi="hi_IN"/>
        </w:rPr>
        <w:t xml:space="preserve"> और </w:t>
      </w:r>
      <w:r>
        <w:rPr>
          <w:b/>
          <w:lang w:val="hi_IN" w:bidi="hi_IN"/>
        </w:rPr>
        <w:t>विश्वास</w:t>
      </w:r>
      <w:r>
        <w:rPr>
          <w:lang w:val="hi_IN" w:bidi="hi_IN"/>
        </w:rPr>
        <w:t xml:space="preserve"> को अनदेखा करते हैं। न्याय व्यवस्था के अनुसार किसी व्यक्ति के साथ निष्पक्ष व्यवहार करना है। दया न्याय के समान है। कोई व्यक्ति तब दया दिखाता है जब वह किसी के लिए करुणा दिखाता है। विश्वास परमेश्वर पर भरोसा करना और उसकी आज्ञा मानना है। </w:t>
      </w:r>
      <w:r>
        <w:rPr>
          <w:b/>
          <w:lang w:val="hi_IN" w:bidi="hi_IN"/>
        </w:rPr>
        <w:t>न्याय</w:t>
      </w:r>
      <w:r>
        <w:rPr>
          <w:lang w:val="hi_IN" w:bidi="hi_IN"/>
        </w:rPr>
        <w:t xml:space="preserve">, </w:t>
      </w:r>
      <w:r>
        <w:rPr>
          <w:b/>
          <w:lang w:val="hi_IN" w:bidi="hi_IN"/>
        </w:rPr>
        <w:t>दया</w:t>
      </w:r>
      <w:r>
        <w:rPr>
          <w:lang w:val="hi_IN" w:bidi="hi_IN"/>
        </w:rPr>
        <w:t xml:space="preserve"> और </w:t>
      </w:r>
      <w:r>
        <w:rPr>
          <w:b/>
          <w:lang w:val="hi_IN" w:bidi="hi_IN"/>
        </w:rPr>
        <w:t>विश्वास</w:t>
      </w:r>
      <w:r>
        <w:rPr>
          <w:lang w:val="hi_IN" w:bidi="hi_IN"/>
        </w:rPr>
        <w:t xml:space="preserve"> के लिए उन्हीं शब्दों का उपयोग करें जो आपके पास पिछले भागों में हैं, और याद रखें कि ये शब्द मुख्य शब्दावली में हैं।</w:t>
      </w:r>
    </w:p>
    <w:p>
      <w:pPr/>
      <w:r>
        <w:rPr>
          <w:lang w:val="hi_IN" w:bidi="hi_IN"/>
        </w:rPr>
      </w:r>
      <w:r>
        <w:rPr>
          <w:lang w:val="hi_IN" w:bidi="hi_IN"/>
        </w:rPr>
        <w:t xml:space="preserve">यीशु अतिशयोक्ति का उपयोग करके फरीसियों को बताता है कि वे एक </w:t>
      </w:r>
      <w:r>
        <w:rPr>
          <w:b/>
          <w:lang w:val="hi_IN" w:bidi="hi_IN"/>
        </w:rPr>
        <w:t>मच्छर</w:t>
      </w:r>
      <w:r>
        <w:rPr>
          <w:lang w:val="hi_IN" w:bidi="hi_IN"/>
        </w:rPr>
        <w:t xml:space="preserve"> को अपने पेय से बाहर निकालते हैं, जो एक बहुत छोटे कीट है, लेकिन </w:t>
      </w:r>
      <w:r>
        <w:rPr>
          <w:b/>
          <w:lang w:val="hi_IN" w:bidi="hi_IN"/>
        </w:rPr>
        <w:t>ऊँट</w:t>
      </w:r>
      <w:r>
        <w:rPr>
          <w:lang w:val="hi_IN" w:bidi="hi_IN"/>
        </w:rPr>
        <w:t xml:space="preserve"> जो एक बहुत बड़ा जानवर है, उसके बारे में भूल जाते हैं।</w:t>
      </w:r>
    </w:p>
    <w:p>
      <w:pPr/>
      <w:r>
        <w:rPr>
          <w:lang w:val="hi_IN" w:bidi="hi_IN"/>
        </w:rPr>
      </w:r>
      <w:r>
        <w:rPr>
          <w:lang w:val="hi_IN" w:bidi="hi_IN"/>
        </w:rPr>
        <w:t>यहाँ रुकें और अनुवाद समूह को फिर से मच्छर और ऊँट की तस्वीरें दिखाएँ। इस ऑडियो को यहाँ रोकें।</w:t>
      </w:r>
    </w:p>
    <w:p>
      <w:pPr/>
      <w:r>
        <w:rPr>
          <w:lang w:val="hi_IN" w:bidi="hi_IN"/>
        </w:rPr>
      </w:r>
      <w:r>
        <w:rPr>
          <w:lang w:val="hi_IN" w:bidi="hi_IN"/>
        </w:rPr>
        <w:t xml:space="preserve">यीशु फिर से धार्मिक अगुवों से कहता है कि उन्हें पहले अपनी </w:t>
      </w:r>
      <w:r>
        <w:rPr>
          <w:b/>
          <w:lang w:val="hi_IN" w:bidi="hi_IN"/>
        </w:rPr>
        <w:t>थाली</w:t>
      </w:r>
      <w:r>
        <w:rPr>
          <w:lang w:val="hi_IN" w:bidi="hi_IN"/>
        </w:rPr>
        <w:t xml:space="preserve"> और </w:t>
      </w:r>
      <w:r>
        <w:rPr>
          <w:b/>
          <w:lang w:val="hi_IN" w:bidi="hi_IN"/>
        </w:rPr>
        <w:t>कटोरे</w:t>
      </w:r>
      <w:r>
        <w:rPr>
          <w:lang w:val="hi_IN" w:bidi="hi_IN"/>
        </w:rPr>
        <w:t xml:space="preserve"> को अंदर से साफ करना चाहिए—इसका अर्थ है कि परमेश्वर के साथ उनका रिश्ता उनके कार्यों से अधिक महत्वपूर्ण है, जिन्हें हर कोई देख सकता है।</w:t>
      </w:r>
    </w:p>
    <w:p>
      <w:pPr/>
      <w:r>
        <w:rPr>
          <w:lang w:val="hi_IN" w:bidi="hi_IN"/>
        </w:rPr>
      </w:r>
      <w:r>
        <w:rPr>
          <w:lang w:val="hi_IN" w:bidi="hi_IN"/>
        </w:rPr>
        <w:t>यहाँ रुकें और अपने अनुवाद समूह को फिर से थाली और कटोरे की तस्वीरें दिखाएँ। इस ऑडियो को यहाँ रोकें।</w:t>
      </w:r>
    </w:p>
    <w:p>
      <w:pPr/>
      <w:r>
        <w:rPr>
          <w:lang w:val="hi_IN" w:bidi="hi_IN"/>
        </w:rPr>
      </w:r>
      <w:r>
        <w:rPr>
          <w:lang w:val="hi_IN" w:bidi="hi_IN"/>
        </w:rPr>
        <w:t xml:space="preserve">धार्मिक अगुवे भी चूना फिरी हुई </w:t>
      </w:r>
      <w:r>
        <w:rPr>
          <w:b/>
          <w:lang w:val="hi_IN" w:bidi="hi_IN"/>
        </w:rPr>
        <w:t>कब्रों की तरह हैं</w:t>
      </w:r>
      <w:r>
        <w:rPr>
          <w:lang w:val="hi_IN" w:bidi="hi_IN"/>
        </w:rPr>
        <w:t>, जिसका मतलब है कि वे ऐसी जगहें हैं जहाँ यहूदी लोग लाशें रखते हैं।</w:t>
      </w:r>
    </w:p>
    <w:p>
      <w:pPr/>
      <w:r>
        <w:rPr>
          <w:lang w:val="hi_IN" w:bidi="hi_IN"/>
        </w:rPr>
      </w:r>
      <w:r>
        <w:rPr>
          <w:lang w:val="hi_IN" w:bidi="hi_IN"/>
        </w:rPr>
        <w:t>यहाँ रुकें और अपनी अनुवाद समूह को एक चूना फिरी हुई कब्र की तस्वीर दिखाएँ। इस ऑडियो को यहाँ रोकें।</w:t>
      </w:r>
    </w:p>
    <w:p>
      <w:pPr/>
      <w:r>
        <w:rPr>
          <w:lang w:val="hi_IN" w:bidi="hi_IN"/>
        </w:rPr>
      </w:r>
      <w:r>
        <w:rPr>
          <w:lang w:val="hi_IN" w:bidi="hi_IN"/>
        </w:rPr>
        <w:t xml:space="preserve">ये चूना फिरी हुई कब्रें उन लोगों की तरह हैं जो बाहर से </w:t>
      </w:r>
      <w:r>
        <w:rPr>
          <w:b/>
          <w:lang w:val="hi_IN" w:bidi="hi_IN"/>
        </w:rPr>
        <w:t>धर्मी</w:t>
      </w:r>
      <w:r>
        <w:rPr>
          <w:lang w:val="hi_IN" w:bidi="hi_IN"/>
        </w:rPr>
        <w:t xml:space="preserve"> दिखते हैं क्योंकि वे अच्छे काम करते हैं, लेकिन अंदर से उनका दिल परमेश्वर के प्रति समर्पित नहीं है। अंदर से वे </w:t>
      </w:r>
      <w:r>
        <w:rPr>
          <w:b/>
          <w:lang w:val="hi_IN" w:bidi="hi_IN"/>
        </w:rPr>
        <w:t>अशुद्धता</w:t>
      </w:r>
      <w:r>
        <w:rPr>
          <w:lang w:val="hi_IN" w:bidi="hi_IN"/>
        </w:rPr>
        <w:t xml:space="preserve"> या </w:t>
      </w:r>
      <w:r>
        <w:rPr>
          <w:b/>
          <w:lang w:val="hi_IN" w:bidi="hi_IN"/>
        </w:rPr>
        <w:t>गंदगी</w:t>
      </w:r>
      <w:r>
        <w:rPr>
          <w:lang w:val="hi_IN" w:bidi="hi_IN"/>
        </w:rPr>
        <w:t xml:space="preserve"> से भरे हुए हैं। लोग या चीज़ें तब अशुद्ध या अपवित्र होती हैं जब वे परमेश्वर के इस्तेमाल के लिए स्वीकार्य नहीं होतीं। </w:t>
      </w:r>
      <w:r>
        <w:rPr>
          <w:b/>
          <w:lang w:val="hi_IN" w:bidi="hi_IN"/>
        </w:rPr>
        <w:t>शुद्ध और अशुद्ध</w:t>
      </w:r>
      <w:r>
        <w:rPr>
          <w:lang w:val="hi_IN" w:bidi="hi_IN"/>
        </w:rPr>
        <w:t xml:space="preserve"> के पूरे विवरण के लिए मुख्य शब्दावली देखें। धर्मी का अनुवाद उसी प्रकार करें जैसे आपने पिछले भागों में किया है, और याद रखें कि </w:t>
      </w:r>
      <w:r>
        <w:rPr>
          <w:b/>
          <w:lang w:val="hi_IN" w:bidi="hi_IN"/>
        </w:rPr>
        <w:t>धर्मी</w:t>
      </w:r>
      <w:r>
        <w:rPr>
          <w:lang w:val="hi_IN" w:bidi="hi_IN"/>
        </w:rPr>
        <w:t xml:space="preserve"> शब्द मुख्य शब्दावली में शामिल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23:29–36</w:t>
      </w:r>
      <w:r>
        <w:rPr>
          <w:lang w:val="hi_IN" w:bidi="hi_IN"/>
        </w:rPr>
      </w:r>
    </w:p>
    <w:p>
      <w:pPr>
        <w:pStyle w:val="Heading3"/>
      </w:pPr>
      <w:r>
        <w:rPr>
          <w:lang w:val="hi_IN" w:bidi="hi_IN"/>
        </w:rPr>
        <w:t>सुने और मन में रखें</w:t>
      </w:r>
    </w:p>
    <w:p>
      <w:pPr/>
      <w:r>
        <w:rPr>
          <w:lang w:val="hi_IN" w:bidi="hi_IN"/>
        </w:rPr>
      </w:r>
      <w:r>
        <w:rPr>
          <w:lang w:val="hi_IN" w:bidi="hi_IN"/>
        </w:rPr>
        <w:t>मत्ती 23:29–36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यीशु या परमेश्वर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लोगों की भीड़—जिसमें धार्मिक अगुवे और यीशु के चेले भी शामिल हैं—मंदिर में यीशु को घेरे हुए हैं जबकि वह शिक्षा दे रहा है वह धार्मिक अगुवों को चेतावनी देता रहा है कि उनके साथ भयानक बातें होंगी क्योंकि वे ईमानदारी से परमेश्वर के प्रति समर्पित नहीं हैं। यीशु ने धार्मिक अगुवों को छह चेतावनियों की एक श्रृंखला दी है, और अब वह सातवें "हाय" के साथ समाप्त करता है, यानी धार्मिक अगुवों को चेतावनी देकर।</w:t>
      </w:r>
    </w:p>
    <w:p>
      <w:pPr/>
      <w:r>
        <w:rPr>
          <w:lang w:val="hi_IN" w:bidi="hi_IN"/>
        </w:rPr>
      </w:r>
      <w:r>
        <w:rPr>
          <w:lang w:val="hi_IN" w:bidi="hi_IN"/>
        </w:rPr>
        <w:t>यीशु ने उसी तरह शुरू किया जैसे उसने अन्य सभी चेतावनियों को शुरू किया था। अपनी सातवीं चेतावनी में यीशु कहता है, “हे कपटी शास्त्रियों और फरीसियों, तुम पर हाय!” यीशु की छठी चेतावनी में, वह कहता है कि धार्मिक अगुवे चूना फिरी हुई कब्रों की तरह हैं। यीशु ने अपनी सातवीं चेतावनी में कब्रों के विषय को आगे बढ़ाया, लेकिन अब वह इस बारे में बात करते हैं कि धार्मिक नेता भविष्यद्वक्ताओं और धर्मी लोगों की, जो परमेश्वर का अनुसरण करते थे, कब्रों और स्मारकों की देखभाल कैसे करते हैं। इन लोगों को कई साल पहले कब्रों में दफनाया गया था। अब धार्मिक अगुवे कब्रों की चट्टानी दरवाजों को रंगते हैं और उन्हें सुंदर बनाते हैं। हालाँकि, पूरे इतिहास में यहूदी अगुवों ने इनमें से कई भविष्यद्वक्ताओं को मार डाला। यीशु अपने समय के धार्मिक अगुवों को याद दिलाता है कि वे कहते हैं कि अगर वे अपने पूर्वजों के समय में होते, तो वे भविष्यद्वक्ताओं को वैसे नहीं मारते जैसे उनके पूर्वजों ने मारा था। यीशु के समय के धार्मिक अगुवे यह दावा करना पसंद करते थे कि वे परमेश्वर द्वारा भेजे गए भविष्यद्वक्ताओं को कभी नहीं मारेंगे। लेकिन यीशु इसका खंडन करता है। यीशु धार्मिक अगुवों को याद दिलाता है कि वे अपने समय में भविष्यद्वक्ताओं की हत्या करने की प्रक्रिया में हैं, इसलिए वे यह साबित कर रहे हैं कि वे पहले के यहूदी अगुवों की तरह हैं। धार्मिक अगुवे वास्तव में अपने पूर्वजों के पुत्र हैं—वे वही करते हैं जो उनके पूर्वजों ने किया था! यीशु शायद यह कह रहा है कि धार्मिक अगुवे अब परमेश्वर के भविष्यद्वक्ताओं की हत्या कर रहे हैं, जैसे उन्होंने यूहन्ना बपतिस्मा देने वाले की और स्वयं उसकी हत्या की योजना बनाई। यीशु उनसे कहता है कि वे उस काम को समाप्त करें जो उनके पूर्वजों ने शुरू किया था। यीशु जानता है कि धार्मिक अगुवे जल्द ही उसे मार डालेंगे।</w:t>
      </w:r>
    </w:p>
    <w:p>
      <w:pPr/>
      <w:r>
        <w:rPr>
          <w:lang w:val="hi_IN" w:bidi="hi_IN"/>
        </w:rPr>
      </w:r>
      <w:r>
        <w:rPr>
          <w:lang w:val="hi_IN" w:bidi="hi_IN"/>
        </w:rPr>
        <w:t>यहाँ रुकें और समूह में चर्चा करें: किसी ऐसे व्यक्ति के बारे में एक कहानी बताएँ जो कहता है कि वह एक तरह से व्यवहार करता है, लेकिन वास्तव में कुछ अलग करता है। लोग उनके बारे में क्या सोचते हैं? लोग उनके साथ कैसा व्यवहार करते हैं?</w:t>
      </w:r>
    </w:p>
    <w:p>
      <w:pPr/>
      <w:r>
        <w:rPr>
          <w:lang w:val="hi_IN" w:bidi="hi_IN"/>
        </w:rPr>
      </w:r>
      <w:r>
        <w:rPr>
          <w:lang w:val="hi_IN" w:bidi="hi_IN"/>
        </w:rPr>
        <w:t>यीशु धार्मिक अगुओं को डाँटता है। वह यूहन्ना बपतिस्मा देने वाले के समान वाक्यांशों का उपयोग करता है। यीशु धार्मिक अगुवों को जहरीले साँप के बच्चे, या उनका समूह भी कहता है। फिर वह उनसे वही प्रश्न पूछता है जो यूहन्ना बपतिस्मा देने वाले ने उनसे किया था, लेकिन वह उनके साथ और भी ज़्यादा सख़्त होता है। वह पूछता है, "तुम नरक के दण्ड से कैसे बचोगे?" वह उनसे उत्तर देने की उम्मीद नहीं करता है। वह कह रहा है कि उन्हें नरक का दण्ड दिया जाएगा—जो न्याय और परमेश्वर से हमेशा के लिए अलग होना है।</w:t>
      </w:r>
    </w:p>
    <w:p>
      <w:pPr/>
      <w:r>
        <w:rPr>
          <w:lang w:val="hi_IN" w:bidi="hi_IN"/>
        </w:rPr>
      </w:r>
      <w:r>
        <w:rPr>
          <w:lang w:val="hi_IN" w:bidi="hi_IN"/>
        </w:rPr>
        <w:t>फिर यीशु कहता है कि वह और अधिक भविष्यद्वक्ताओं, बुद्धिमानों और शास्त्रियों, या धार्मिक व्यवस्था के शिक्षकों (शास्त्रियों) को भेजने वाला है। हम नहीं जानते कि यीशु इन लोगों को क्यों भेजेगा। शायद यीशु चाहता है कि भविष्यद्वक्ता और बुद्धिमान पुरुष लोगों को उन लोगों की हत्या करने के लिए परमेश्वर के न्याय के बारे में चेतावनी दें जिन्हें परमेश्वर ने भेजा था। या शायद, यीशु यह कह रहा है कि उसे और अधिक भविष्यद्वक्ताओं और बुद्धिमानों को भेजना चाहिए क्योंकि धार्मिक अगुवे भविष्यद्वक्ताओं और बुद्धिमानों को मार देंगे, कभी-कभी क्रूस पर चढ़ाकर भी, और सताएँ। वे उन्हें आराधनालयों या प्रार्थना के स्थानों में कोड़े मारेंगे या उन्हें पीटेंगे। इसका अर्थ है कि धार्मिक अगुवे उन लोगों को मारने के लिए पूरी तरह से दोषी हो जाएँगे जिन्हें परमेश्वर भेजता है। यीशु विशेष रूप से यह नहीं कहता कि धार्मिक अगुवे यीशु के चेलों को मार डालेंगे जो उसका अनुसरण करते हैं, लेकिन शायद वह उन्हीं के बारे में बात रहा है, क्योंकि यीशु के चेले भविष्यद्वक्ता हैं, या वे लोग जिन्हें परमेश्वर भेजता है, क्योंकि वे परमेश्वर की ओर से संदेश देते हैं। चेले भी बुद्धिमान लोग हैं क्योंकि उन्हें परमेश्वर की आत्मा से बुद्धि मिली है। और चेले धार्मिक व्यवस्था के शिक्षक हैं क्योंकि वे लोगों को यीशु की शिक्षा को समझने में मदद करते हैं और उन्हें सिखाते हैं कि यीशु का अनुसरण कैसे करें।</w:t>
      </w:r>
    </w:p>
    <w:p>
      <w:pPr/>
      <w:r>
        <w:rPr>
          <w:lang w:val="hi_IN" w:bidi="hi_IN"/>
        </w:rPr>
      </w:r>
      <w:r>
        <w:rPr>
          <w:lang w:val="hi_IN" w:bidi="hi_IN"/>
        </w:rPr>
        <w:t>यहाँ रुकें और समूह में चर्चा करें: अपनी संस्कृति के उन लोगों का वर्णन करें जिन्हें आप बुद्धिमान पुरुष या शिक्षक कहते हैं। वे किस तरह की बातें करते हैं? लोग उनके साथ कैसा व्यवहार करते हैं? जब लोग बुद्धिमान पुरुषों के साथ बुरा बर्ताव करते हैं, तो उन लोगों का क्या होता है जो उनके साथ बुरा बर्ताव करते हैं?</w:t>
      </w:r>
    </w:p>
    <w:p>
      <w:pPr/>
      <w:r>
        <w:rPr>
          <w:lang w:val="hi_IN" w:bidi="hi_IN"/>
        </w:rPr>
      </w:r>
      <w:r>
        <w:rPr>
          <w:lang w:val="hi_IN" w:bidi="hi_IN"/>
        </w:rPr>
        <w:t>धार्मिक अगुवे भविष्यद्वक्ताओं, बुद्धिमान पुरुषों और धर्मी शास्त्रियों के साथ जो करते हैं, उसके कारण यीशु कहता है कि ये धार्मिक अगुवे उन सभी धर्मी पुरुषों की मृत्यु के लिए दोषी होंगे जो पृथ्वी की शुरुआत से ही परमेश्वर का अनुसरण करते थे। यीशु पहले पुरुष और स्त्री के पुत्र हाबिल का उल्लेख करता है। कैन हाबिल का बड़ा भाई था, और उसने हाबिल को इसलिए मार डाला क्योंकि परमेश्वर ने हाबिल की भेंट को स्वीकार किया, न कि कैन की। यह एक धर्मी व्यक्ति की पहली हत्या थी, या उस व्यक्ति की जो परमेश्वर का अनुसरण करता था। फिर यीशु बिरिक्याह के पुत्र जकर्याह का उल्लेख करता है। यह वह जकर्याह हो सकता है जिसे हम 2 इतिहास से जानते हैं जो मन्दिर में मारा गया था। जकर्याह की हत्या यहूदी पवित्रशास्त्र में एक भविष्यद्वक्ता की अंतिम मृत्यु है। यीशु कह रहा है कि धार्मिक अगुवे पहले से लेकर अंतिम तक सभी भविष्यद्वक्ताओं की हत्या के लिए दोषी होंगे।</w:t>
      </w:r>
    </w:p>
    <w:p>
      <w:pPr/>
      <w:r>
        <w:rPr>
          <w:lang w:val="hi_IN" w:bidi="hi_IN"/>
        </w:rPr>
      </w:r>
      <w:r>
        <w:rPr>
          <w:lang w:val="hi_IN" w:bidi="hi_IN"/>
        </w:rPr>
        <w:t>फिर यीशु कहता है कि जिन बुरी बातों के बारे में वह बात कर रहा है, वे धार्मिक अगुवों के साथ भी उनके जीवनकाल में, उनके मरने से पहले ही होंगी।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 में:</w:t>
      </w:r>
      <w:r>
        <w:rPr>
          <w:lang w:val="hi_IN" w:bidi="hi_IN"/>
        </w:rPr>
        <w:t xml:space="preserve"> यीशु शास्त्रियों और फरीसियों को सातवीं चेतावनी, हाय देता है। वह उनसे कहता है कि वे अपने पूर्वजों से बेहतर नहीं हैं जिन्होंने कई साल पहले भविष्यद्वक्ताओं को मार डाला था।</w:t>
      </w:r>
    </w:p>
    <w:p>
      <w:pPr/>
      <w:r>
        <w:rPr>
          <w:lang w:val="hi_IN" w:bidi="hi_IN"/>
        </w:rPr>
      </w:r>
      <w:r>
        <w:rPr>
          <w:b/>
          <w:lang w:val="hi_IN" w:bidi="hi_IN"/>
        </w:rPr>
        <w:t>दूसरे दृश्य में:</w:t>
      </w:r>
      <w:r>
        <w:rPr>
          <w:lang w:val="hi_IN" w:bidi="hi_IN"/>
        </w:rPr>
        <w:t xml:space="preserve"> यीशु धार्मिक अगुवों को साँप के बच्चे, या साँपों का समूह कहता है। वह कहता है कि वे अगले भविष्यद्वक्ताओं, बुद्धिमानों और शिक्षकों को मार डालेंगे जिन्हें यीशु उनके पास भेजता है।</w:t>
      </w:r>
    </w:p>
    <w:p>
      <w:pPr/>
      <w:r>
        <w:rPr>
          <w:lang w:val="hi_IN" w:bidi="hi_IN"/>
        </w:rPr>
      </w:r>
      <w:r>
        <w:rPr>
          <w:b/>
          <w:lang w:val="hi_IN" w:bidi="hi_IN"/>
        </w:rPr>
        <w:t>तीसरे दृश्य में:</w:t>
      </w:r>
      <w:r>
        <w:rPr>
          <w:lang w:val="hi_IN" w:bidi="hi_IN"/>
        </w:rPr>
        <w:t xml:space="preserve"> यीशु एक न्याय सुनाता है। धार्मिक अगुवे धर्मी लोगों की मृत्यु के लिए शुरुआत से दोषी होंगे।</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संभव है कि चेलें भी वहाँ मौजूद हों और सुन रहे हों।</w:t>
      </w:r>
    </w:p>
    <w:p>
      <w:pPr>
        <w:pStyle w:val="ListBullet"/>
        <w:spacing w:line="240" w:lineRule="auto"/>
        <w:ind w:left="720"/>
      </w:pPr>
      <w:r>
        <w:rPr>
          <w:lang w:val="hi_IN" w:bidi="hi_IN"/>
        </w:rPr>
      </w:r>
      <w:r>
        <w:rPr>
          <w:lang w:val="hi_IN" w:bidi="hi_IN"/>
        </w:rPr>
        <w:t>धार्मिक अगुवे, जिनमें फरीसी और धर्मी शास्त्री शामिल हैं</w:t>
      </w:r>
    </w:p>
    <w:p>
      <w:pPr>
        <w:pStyle w:val="ListBullet"/>
        <w:spacing w:line="240" w:lineRule="auto"/>
        <w:ind w:left="720"/>
      </w:pPr>
      <w:r>
        <w:rPr>
          <w:lang w:val="hi_IN" w:bidi="hi_IN"/>
        </w:rPr>
      </w:r>
      <w:r>
        <w:rPr>
          <w:lang w:val="hi_IN" w:bidi="hi_IN"/>
        </w:rPr>
        <w:t>बहुत पहले के भविष्यद्वक्ता, जिनमें हाबिल और जकर्याह शामिल हैं</w:t>
      </w:r>
    </w:p>
    <w:p>
      <w:pPr>
        <w:pStyle w:val="ListBullet"/>
        <w:spacing w:line="240" w:lineRule="auto"/>
        <w:ind w:left="720"/>
      </w:pPr>
      <w:r>
        <w:rPr>
          <w:lang w:val="hi_IN" w:bidi="hi_IN"/>
        </w:rPr>
      </w:r>
      <w:r>
        <w:rPr>
          <w:lang w:val="hi_IN" w:bidi="hi_IN"/>
        </w:rPr>
        <w:t>बहुत पहले के धर्मी लोग</w:t>
      </w:r>
    </w:p>
    <w:p>
      <w:pPr>
        <w:pStyle w:val="ListBullet"/>
        <w:spacing w:line="240" w:lineRule="auto"/>
        <w:ind w:left="720"/>
      </w:pPr>
      <w:r>
        <w:rPr>
          <w:lang w:val="hi_IN" w:bidi="hi_IN"/>
        </w:rPr>
      </w:r>
      <w:r>
        <w:rPr>
          <w:lang w:val="hi_IN" w:bidi="hi_IN"/>
        </w:rPr>
        <w:t>भविष्यद्वक्ता, बुद्धिमानों, और शास्त्री जो यीशु की मृत्यु के बाद आ रहे हैं, जिन्हें यीशु भेजेगा।</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कहानी मंदिर में यीशु की शिक्षाओं को जारी रखती है। कई लोग फसह पर्व के सप्ताह के लिए मन्दिर में हैं। यीशु सिखा रहा है, और वह शास्त्रियों और फरीसियों से सीधे बात करना जारी रखता है। यीशु ने उन्हें छह हाय या चेतावनियाँ दी हैं। अब यीशु सातवाँ हाय दे रहा है।</w:t>
      </w:r>
    </w:p>
    <w:p>
      <w:pPr/>
      <w:r>
        <w:rPr>
          <w:lang w:val="hi_IN" w:bidi="hi_IN"/>
        </w:rPr>
      </w:r>
      <w:r>
        <w:rPr>
          <w:lang w:val="hi_IN" w:bidi="hi_IN"/>
        </w:rPr>
        <w:t>यीशु इस सातवीं चेतावनी को उसी तरह शुरू करता है जैसे उन्होंने बाकी सभी चेतावनियों को शुरू किया था। यीशु कहता है, “हे कपटी शास्त्रियों और फरीसियों, तुम पर हाय!” फिर यीशु कब्रों के विषय को जारी रखता है। वह दो बातें कहता है जिसका अर्थ एक ही है। पहले वह कहता है कि धार्मिक अगुवे भविष्यद्वक्ताओं के लिए कब्रें बनाते हैं और फिर वह कहता है कि वे धर्मी लोगों के स्मारकों या बड़ी कब्रों को सजाएँगे। यीशु इस बात पर जोर दे रहा है कि धार्मिक अगुवे प्रसिद्ध यहूदी भविष्यद्वक्ताओं का सम्मान करते हैं। धार्मिक अगुवे जोर देते हैं कि वे अपने पूर्वजों की तरह नहीं बनें—उन्होंने बहुत पहले उन भविष्यद्वक्ताओं को नहीं मारा था। लेकिन यीशु उनका दृढ़ता से सामना करता है। यीशु यह दर्शाता है कि धार्मिक अगुवे उसे नुकसान पहुँचाना चाहते हैं, और इसलिए वे साबित करते हैं कि वे अपने पूर्वजों की तरह हैं जिन्होंने पहले भविष्यद्वक्ताओं को नुकसान पहुँचाया था! फिर यीशु ने उनसे जोर देकर कहा कि वह जानता है कि वे उसे मार डालेंगे, भले ही वह एक भविष्यद्वक्ता है। यीशु ने उन्हें यह बात जोर देकर बताया: "इसलिए तुम अपने पूर्वजों के पाप का घड़ा भर दो!"</w:t>
      </w:r>
    </w:p>
    <w:p>
      <w:pPr/>
      <w:r>
        <w:rPr>
          <w:lang w:val="hi_IN" w:bidi="hi_IN"/>
        </w:rPr>
      </w:r>
      <w:r>
        <w:rPr>
          <w:lang w:val="hi_IN" w:bidi="hi_IN"/>
        </w:rPr>
        <w:t>यीशु धार्मिक अगुवों को "साँप के बच्चों" या "साँपों का समूह" कहकर उन्हें कड़ी फटकार लगाई। शैतान को अक्सर साँप से जोड़ा जाता है। यीशु यहाँ जो कहता है वह एक कड़ा अपमान है जो यह दर्शाता है कि धार्मिक अगुवे शैतान की तरह बुरे हैं।</w:t>
      </w:r>
    </w:p>
    <w:p>
      <w:pPr/>
      <w:r>
        <w:rPr>
          <w:lang w:val="hi_IN" w:bidi="hi_IN"/>
        </w:rPr>
      </w:r>
      <w:r>
        <w:rPr>
          <w:lang w:val="hi_IN" w:bidi="hi_IN"/>
        </w:rPr>
        <w:t>यहाँ रुकें और समूह के तौर पर चर्चा करें: अपनी संस्कृति में लोग एक-दूसरे को जो कठोर अपशब्द बोलते हैं, उनके उदाहरण दें। लोग कैसे दर्शाते हैं कि दूसरे बुरे हैं या दूसरे लोग बुरे काम कर रहे हैं? इस बात पर ध्यान दें कि आप इन अपमानों को किस तरह से कहते हैं—किस लहजे में या किस प्रकार की भावना के साथ आप इन बातों को कहते हैं?</w:t>
      </w:r>
    </w:p>
    <w:p>
      <w:pPr/>
      <w:r>
        <w:rPr>
          <w:lang w:val="hi_IN" w:bidi="hi_IN"/>
        </w:rPr>
      </w:r>
      <w:r>
        <w:rPr>
          <w:lang w:val="hi_IN" w:bidi="hi_IN"/>
        </w:rPr>
        <w:t>यीशु उनसे एक और प्रश्न पूछता है जिसका जवाब मिलने की उसे उम्मीद नहीं थी। वह पूछता है, "तुम नरक के दण्ड से कैसे बचोगे?" यीशु कह रहा है कि ये धार्मिक अगुवे अपने कार्यों के कारण नरक में जा रहे हैं। यही कारण है कि यीशु अधिक भविष्यद्वक्ताओं, अधिक बुद्धिमानों और अधिक शास्त्रियों को भेजता रहेगा। फिर धार्मिक अगुवे उन्हें मारते रहेंगे। यीशु ने विस्तार से बताया कि धार्मिक अगुवे संदेशवाहकों को कैसे मारेंगे: वे उन्हें मार डालेंगे और उन्हें क्रूस पर चढ़ा देंगे, या उन्हें क्रूस पर कीलों से लटका देंगे। वे इन पुरुषों को उनके आराधनालयों या आराधना के स्थानों में कोड़े मारेंगे या उन्हें पीटेंगे। वे इन पुरुषों को एक नगर से दूसरे नगर में खदेड़ते फिरोगे और उन्हें सताएँगे, या उनके साथ बुरा व्यवहार करेंगे। धार्मिक अगुवे हर उस संदेशवाहक की मृत्यु के लिए पूरी तरह से दोषी होंगे जिसे परमेश्वर भेजता है। यीशु उनके अपराध की गंभीरता पर जोर देता है। जैसे-जैसे वे परमेश्वर के संदेशवाहकों को मारते रहेंगे, वे परमेश्वर के सभी संदेशवाहकों की हत्याओं के दोषी बन जाएँगे, कैन द्वारा हाबिल की पहली हत्या से लेकर भविष्यद्वक्ता जकर्याह की आखिरी दर्ज हत्या तक। यीशु इस अपराध पर जोर देता है "</w:t>
      </w:r>
      <w:r>
        <w:rPr>
          <w:b/>
          <w:lang w:val="hi_IN" w:bidi="hi_IN"/>
        </w:rPr>
        <w:t>तुम ने</w:t>
      </w:r>
      <w:r>
        <w:rPr>
          <w:lang w:val="hi_IN" w:bidi="hi_IN"/>
        </w:rPr>
        <w:t xml:space="preserve"> जकर्याह की हत्या की," भले ही ये लोग जकर्याह के सैकड़ों साल बाद के हों और वे लोग नहीं हो सकते थे जिन्होंने उसकी हत्या की थी। यीशु कहता है कि इन पुरुषों का सभी धर्मी लहू धार्मिक अगुवों पर "पड़ेगा", जिसका अर्थ है कि धार्मिक अगुवे अपनी सभी मृत्युओं के लिए दोषी होंगे।</w:t>
      </w:r>
    </w:p>
    <w:p>
      <w:pPr/>
      <w:r>
        <w:rPr>
          <w:lang w:val="hi_IN" w:bidi="hi_IN"/>
        </w:rPr>
      </w:r>
      <w:r>
        <w:rPr>
          <w:lang w:val="hi_IN" w:bidi="hi_IN"/>
        </w:rPr>
        <w:t>फिर यीशु चाहता है कि धार्मिक अगुवे ध्यान दें। वह कहता है, "मैं तुम से सच कहता हूँ..." यीशु कहता है कि उसने जो सभी आपदाएँ और चेतावनियाँ उन्हें दी हैं, वे सब इन धार्मिक अगुवों के साथ उनके जीवित रहते हुए ही होंगी।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 जो शायद वहाँ सुन रहे हैं</w:t>
      </w:r>
    </w:p>
    <w:p>
      <w:pPr>
        <w:pStyle w:val="ListBullet"/>
        <w:spacing w:line="240" w:lineRule="auto"/>
        <w:ind w:left="720"/>
      </w:pPr>
      <w:r>
        <w:rPr>
          <w:lang w:val="hi_IN" w:bidi="hi_IN"/>
        </w:rPr>
      </w:r>
      <w:r>
        <w:rPr>
          <w:lang w:val="hi_IN" w:bidi="hi_IN"/>
        </w:rPr>
        <w:t>धार्मिक अगुवे, जिनमें फरीसी और शास्त्री भी हैं</w:t>
      </w:r>
    </w:p>
    <w:p>
      <w:pPr>
        <w:pStyle w:val="ListBullet"/>
        <w:spacing w:line="240" w:lineRule="auto"/>
        <w:ind w:left="720"/>
      </w:pPr>
      <w:r>
        <w:rPr>
          <w:lang w:val="hi_IN" w:bidi="hi_IN"/>
        </w:rPr>
      </w:r>
      <w:r>
        <w:rPr>
          <w:lang w:val="hi_IN" w:bidi="hi_IN"/>
        </w:rPr>
        <w:t>बहुत पहले के भविष्यद्वक्ता, जिनमें हाबिल और जकर्याह शामिल हैं</w:t>
      </w:r>
    </w:p>
    <w:p>
      <w:pPr>
        <w:pStyle w:val="ListBullet"/>
        <w:spacing w:line="240" w:lineRule="auto"/>
        <w:ind w:left="720"/>
      </w:pPr>
      <w:r>
        <w:rPr>
          <w:lang w:val="hi_IN" w:bidi="hi_IN"/>
        </w:rPr>
      </w:r>
      <w:r>
        <w:rPr>
          <w:lang w:val="hi_IN" w:bidi="hi_IN"/>
        </w:rPr>
        <w:t>बहुत पहले के धर्मी लोग</w:t>
      </w:r>
    </w:p>
    <w:p>
      <w:pPr>
        <w:pStyle w:val="ListBullet"/>
        <w:spacing w:line="240" w:lineRule="auto"/>
        <w:ind w:left="720"/>
      </w:pPr>
      <w:r>
        <w:rPr>
          <w:lang w:val="hi_IN" w:bidi="hi_IN"/>
        </w:rPr>
      </w:r>
      <w:r>
        <w:rPr>
          <w:lang w:val="hi_IN" w:bidi="hi_IN"/>
        </w:rPr>
        <w:t>भविष्यद्वक्ता, बुद्धिमान, और शास्त्री जिन्हें यीशु भेजेगा</w:t>
      </w:r>
    </w:p>
    <w:p>
      <w:pPr/>
      <w:r>
        <w:rPr>
          <w:lang w:val="hi_IN" w:bidi="hi_IN"/>
        </w:rPr>
      </w:r>
      <w:r>
        <w:rPr>
          <w:lang w:val="hi_IN" w:bidi="hi_IN"/>
        </w:rPr>
        <w:t>समूह से कहें कि वे इस कहानी को दो बार नाटक रूप में अभ्यास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बिन्दुओं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यीशु अभी भी मन्दिर में है, और कई लोग उसके चारों ओर इकट्ठा हुए हैं। यीशु शास्त्रियों और फरीसियों को चेतावनियाँ देना जारी रखता है। यीशु कहता है, “हे शास्त्रियों और फरीसियों, तुम्हारे साथ भयानक बातें होंगी! यीशु उन्हें याद दिलाता है कि वे भविष्यद्वक्ताओं के लिए कब्रें बनाते हैं जिन्हें उनके पूर्वजों ने मार डाला था, और उन धर्मी लोगों के स्मारकों को भी सजाते हैं जिन्हें उनके पूर्वजों ने मार डाला था। यीशु धार्मिक अगुवों को याद दिलाता है कि वे कहते हैं कि यदि वे उस समय जीवित होते तो वे भविष्यद्वक्ताओं को नहीं मारते। लेकिन वे झूठ बोल रहे हैं! वास्तव में वे दिखा रहे हैं कि वे अपने पूर्वजों की तरह हैं। यीशु उनसे कहता है कि उन्हें उस काम को समाप्त करना चाहिए जो उनके पूर्वजों ने शुरू किया था और परमेश्वर के संदेशवाहकों को मारने की अपनी योजनाओं को जारी रखना चाहिए।</w:t>
      </w:r>
    </w:p>
    <w:p>
      <w:pPr>
        <w:pStyle w:val="ListBullet"/>
        <w:spacing w:line="240" w:lineRule="auto"/>
        <w:ind w:left="720"/>
      </w:pPr>
      <w:r>
        <w:rPr>
          <w:lang w:val="hi_IN" w:bidi="hi_IN"/>
        </w:rPr>
      </w:r>
      <w:r>
        <w:rPr>
          <w:lang w:val="hi_IN" w:bidi="hi_IN"/>
        </w:rPr>
        <w:t>नाटक को रोकें। धार्मिक अगुवों की भूमिका निभाने वाले लोगों से पूछें, "आप क्या महसूस कर रहे हैं या क्या सोच रहे हैं?" आप ऐसी बातें सुन सकते हैं:</w:t>
      </w:r>
    </w:p>
    <w:p>
      <w:pPr>
        <w:pStyle w:val="ListBullet"/>
        <w:spacing w:line="240" w:lineRule="auto"/>
        <w:ind w:left="720"/>
      </w:pPr>
      <w:r>
        <w:rPr>
          <w:lang w:val="hi_IN" w:bidi="hi_IN"/>
        </w:rPr>
      </w:r>
      <w:r>
        <w:rPr>
          <w:lang w:val="hi_IN" w:bidi="hi_IN"/>
        </w:rPr>
        <w:t>नाटक को फिर शुरू करें।</w:t>
      </w:r>
    </w:p>
    <w:p>
      <w:pPr/>
      <w:r>
        <w:rPr>
          <w:lang w:val="hi_IN" w:bidi="hi_IN"/>
        </w:rPr>
      </w:r>
      <w:r>
        <w:rPr>
          <w:lang w:val="hi_IN" w:bidi="hi_IN"/>
        </w:rPr>
        <w:t>फिर यीशु कहता है, "हे साँपों, हे करैतों के बच्चों! तुम नरक के दण्ड से कैसे बचोगे? मैं तुम्हारे पास भविष्यद्वक्ताओं और बुद्धिमानों और शास्त्रियों को भेजता रहूँगा। लेकिन तुम उन्हें मार डालोगे और उन्हें क्रूस पर चढ़ाओगे, तुम उन्हें अपने आराधनालयों में कोड़े मारोगे, और तुम उनका पीछा करोगे और एक नगर से दूसरे नगर में उनके साथ बुरा व्यवहार करोगे।"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धार्मिक अगुओ की भूमिका निभाने वाले लोगों से पूछें, "आप क्या महसूस कर रहे हैं या क्या सोच रहे हैं?" आप ऐसी बातें सुन सकते हैं:</w:t>
      </w:r>
    </w:p>
    <w:p>
      <w:pPr>
        <w:pStyle w:val="ListBullet"/>
        <w:spacing w:line="240" w:lineRule="auto"/>
        <w:ind w:left="720"/>
      </w:pPr>
      <w:r>
        <w:rPr>
          <w:lang w:val="hi_IN" w:bidi="hi_IN"/>
        </w:rPr>
      </w:r>
      <w:r>
        <w:rPr>
          <w:lang w:val="hi_IN" w:bidi="hi_IN"/>
        </w:rPr>
        <w:t>भविष्यद्वक्ताओं और बुद्धिमानों और शास्त्रियों की भूमिका निभाने वाले लोगों से पूछें जिन्हें यीशु भेजता है, "आप क्या सोच रहे हैं या क्या महसूस कर रहे हैं?" आप ऐसी बातें सुन सकते हैं:</w:t>
      </w:r>
    </w:p>
    <w:p>
      <w:pPr>
        <w:pStyle w:val="ListBullet"/>
        <w:spacing w:line="240" w:lineRule="auto"/>
        <w:ind w:left="720"/>
      </w:pPr>
      <w:r>
        <w:rPr>
          <w:lang w:val="hi_IN" w:bidi="hi_IN"/>
        </w:rPr>
      </w:r>
      <w:r>
        <w:rPr>
          <w:lang w:val="hi_IN" w:bidi="hi_IN"/>
        </w:rPr>
        <w:t>नाटक को फिर शुरू करें।</w:t>
      </w:r>
    </w:p>
    <w:p>
      <w:pPr/>
      <w:r>
        <w:rPr>
          <w:lang w:val="hi_IN" w:bidi="hi_IN"/>
        </w:rPr>
      </w:r>
      <w:r>
        <w:rPr>
          <w:lang w:val="hi_IN" w:bidi="hi_IN"/>
        </w:rPr>
        <w:t>यीशु आगे कहता है, "इसलिए, तुम हाबिल जैसे धर्मी भविष्यद्वक्ताओं से लेकर जकर्याह तक परमेश्वर के सभी संदेशवाहकों की मृत्यु के लिए दोषी होगे, जिसे तूने मन्दिर और परमेश्वर की वेदी के बीच मार डाला था। मुझे ध्यान से सुनें! ये सारी भयानक चीज़ें इसी पीढ़ी में तुम्हारे मरने से पहले तुम्हारे साथ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किरदार निभाने वाले कलाकार से पूछें, "आप क्या सोच रहे हैं या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यीशु </w:t>
      </w:r>
      <w:r>
        <w:rPr>
          <w:b/>
          <w:lang w:val="hi_IN" w:bidi="hi_IN"/>
        </w:rPr>
        <w:t>शास्त्रियों</w:t>
      </w:r>
      <w:r>
        <w:rPr>
          <w:lang w:val="hi_IN" w:bidi="hi_IN"/>
        </w:rPr>
        <w:t xml:space="preserve"> और </w:t>
      </w:r>
      <w:r>
        <w:rPr>
          <w:b/>
          <w:lang w:val="hi_IN" w:bidi="hi_IN"/>
        </w:rPr>
        <w:t>फरीसियों</w:t>
      </w:r>
      <w:r>
        <w:rPr>
          <w:lang w:val="hi_IN" w:bidi="hi_IN"/>
        </w:rPr>
        <w:t xml:space="preserve"> को बताना जारी रखता है कि उनके साथ भयानक बातें होंगी क्योंकि वे </w:t>
      </w:r>
      <w:r>
        <w:rPr>
          <w:b/>
          <w:lang w:val="hi_IN" w:bidi="hi_IN"/>
        </w:rPr>
        <w:t>कपटी</w:t>
      </w:r>
      <w:r>
        <w:rPr>
          <w:lang w:val="hi_IN" w:bidi="hi_IN"/>
        </w:rPr>
        <w:t xml:space="preserve"> हैं। शास्त्री, फरीसी, और कपटी का अनुवाद उसी तरह करें जैसे आपने पिछले भागों में किया है। </w:t>
      </w:r>
      <w:r>
        <w:rPr>
          <w:lang w:val="hi_IN" w:bidi="hi_IN"/>
        </w:rPr>
        <w:t>शास्त्री</w:t>
      </w:r>
      <w:r>
        <w:rPr>
          <w:lang w:val="hi_IN" w:bidi="hi_IN"/>
        </w:rPr>
        <w:t xml:space="preserve"> और </w:t>
      </w:r>
      <w:r>
        <w:rPr>
          <w:b/>
          <w:lang w:val="hi_IN" w:bidi="hi_IN"/>
        </w:rPr>
        <w:t>फरीसी</w:t>
      </w:r>
      <w:r>
        <w:rPr>
          <w:lang w:val="hi_IN" w:bidi="hi_IN"/>
        </w:rPr>
        <w:t xml:space="preserve">, और </w:t>
      </w:r>
      <w:r>
        <w:rPr>
          <w:lang w:val="hi_IN" w:bidi="hi_IN"/>
        </w:rPr>
        <w:t>कपटी</w:t>
      </w:r>
      <w:r>
        <w:rPr>
          <w:lang w:val="hi_IN" w:bidi="hi_IN"/>
        </w:rPr>
        <w:t xml:space="preserve"> मुख्य शब्दावली में हैं।</w:t>
      </w:r>
    </w:p>
    <w:p>
      <w:pPr/>
      <w:r>
        <w:rPr>
          <w:lang w:val="hi_IN" w:bidi="hi_IN"/>
        </w:rPr>
      </w:r>
      <w:r>
        <w:rPr>
          <w:lang w:val="hi_IN" w:bidi="hi_IN"/>
        </w:rPr>
        <w:t xml:space="preserve">यीशु कहता है कि शास्त्री और फरीसी </w:t>
      </w:r>
      <w:r>
        <w:rPr>
          <w:b/>
          <w:lang w:val="hi_IN" w:bidi="hi_IN"/>
        </w:rPr>
        <w:t>कब्रों</w:t>
      </w:r>
      <w:r>
        <w:rPr>
          <w:lang w:val="hi_IN" w:bidi="hi_IN"/>
        </w:rPr>
        <w:t xml:space="preserve"> का निर्माण करते हैं और </w:t>
      </w:r>
      <w:r>
        <w:rPr>
          <w:b/>
          <w:lang w:val="hi_IN" w:bidi="hi_IN"/>
        </w:rPr>
        <w:t>स्मारकों</w:t>
      </w:r>
      <w:r>
        <w:rPr>
          <w:lang w:val="hi_IN" w:bidi="hi_IN"/>
        </w:rPr>
        <w:t xml:space="preserve"> या </w:t>
      </w:r>
      <w:r>
        <w:rPr>
          <w:b/>
          <w:lang w:val="hi_IN" w:bidi="hi_IN"/>
        </w:rPr>
        <w:t>मकबरे</w:t>
      </w:r>
      <w:r>
        <w:rPr>
          <w:lang w:val="hi_IN" w:bidi="hi_IN"/>
        </w:rPr>
        <w:t xml:space="preserve"> को सजाते हैं। इस उदाहरण में स्मारक और कब्रें एक ही बात को दर्शाती हैं। कब्रें या स्मारक आमतौर पर पहाड़ी के किनारे चट्टान को काटकर बनाए जाते हैं और यहीं यहूदी लोग शवों को रखते हैं। </w:t>
      </w:r>
      <w:r>
        <w:rPr>
          <w:lang w:val="hi_IN" w:bidi="hi_IN"/>
        </w:rPr>
        <w:t>कब्र</w:t>
      </w:r>
      <w:r>
        <w:rPr>
          <w:lang w:val="hi_IN" w:bidi="hi_IN"/>
        </w:rPr>
        <w:t xml:space="preserve"> का अनुवाद उसी तरह करें जैसा आपने पिछले भागों में किया है। यदि आपके पास दो अलग-अलग शब्द नहीं हैं तो आप स्मारकों और कब्रों दोनों के लिए एक ही शब्द का उपयोग कर सकते हैं।</w:t>
      </w:r>
    </w:p>
    <w:p>
      <w:pPr/>
      <w:r>
        <w:rPr>
          <w:lang w:val="hi_IN" w:bidi="hi_IN"/>
        </w:rPr>
      </w:r>
      <w:r>
        <w:rPr>
          <w:lang w:val="hi_IN" w:bidi="hi_IN"/>
        </w:rPr>
        <w:t xml:space="preserve">यीशु भविष्यद्वक्ताओं की </w:t>
      </w:r>
      <w:r>
        <w:rPr>
          <w:b/>
          <w:lang w:val="hi_IN" w:bidi="hi_IN"/>
        </w:rPr>
        <w:t>कब्रों</w:t>
      </w:r>
      <w:r>
        <w:rPr>
          <w:lang w:val="hi_IN" w:bidi="hi_IN"/>
        </w:rPr>
        <w:t xml:space="preserve"> और </w:t>
      </w:r>
      <w:r>
        <w:rPr>
          <w:b/>
          <w:lang w:val="hi_IN" w:bidi="hi_IN"/>
        </w:rPr>
        <w:t>धर्मी</w:t>
      </w:r>
      <w:r>
        <w:rPr>
          <w:lang w:val="hi_IN" w:bidi="hi_IN"/>
        </w:rPr>
        <w:t xml:space="preserve"> लोगों के स्मारकों का उल्लेख करता है। भविष्यद्वक्ता और धर्मी लोग दोनों एक ही प्रकार के लोगों को दर्शाते हैं। भविष्यद्वक्ता और संदेशवाहक का अनुवाद उसी तरह करें जैसे आपने पिछले भागों में किया है, और याद रखें कि </w:t>
      </w:r>
      <w:r>
        <w:rPr>
          <w:b/>
          <w:lang w:val="hi_IN" w:bidi="hi_IN"/>
        </w:rPr>
        <w:t>भविष्यद्वक्ता</w:t>
      </w:r>
      <w:r>
        <w:rPr>
          <w:lang w:val="hi_IN" w:bidi="hi_IN"/>
        </w:rPr>
        <w:t xml:space="preserve"> मुख्य शब्दावली में शामिल है। याद रखें कि धर्मी होना परमेश्वर के साथ सही या अच्छे रिश्ते में होने को दर्शाता है। धर्मी का अनुवाद उसी प्रकार करें जैसे आपने पिछले भागों में किया है, और याद रखें कि </w:t>
      </w:r>
      <w:r>
        <w:rPr>
          <w:lang w:val="hi_IN" w:bidi="hi_IN"/>
        </w:rPr>
        <w:t>धर्मी</w:t>
      </w:r>
      <w:r>
        <w:rPr>
          <w:lang w:val="hi_IN" w:bidi="hi_IN"/>
        </w:rPr>
        <w:t xml:space="preserve"> शब्द मुख्य शब्दावली में शामिल है।</w:t>
      </w:r>
    </w:p>
    <w:p>
      <w:pPr/>
      <w:r>
        <w:rPr>
          <w:lang w:val="hi_IN" w:bidi="hi_IN"/>
        </w:rPr>
      </w:r>
      <w:r>
        <w:rPr>
          <w:b/>
          <w:lang w:val="hi_IN" w:bidi="hi_IN"/>
        </w:rPr>
        <w:t>साँप</w:t>
      </w:r>
      <w:r>
        <w:rPr>
          <w:lang w:val="hi_IN" w:bidi="hi_IN"/>
        </w:rPr>
        <w:t xml:space="preserve"> और </w:t>
      </w:r>
      <w:r>
        <w:rPr>
          <w:b/>
          <w:lang w:val="hi_IN" w:bidi="hi_IN"/>
        </w:rPr>
        <w:t>करैत</w:t>
      </w:r>
      <w:r>
        <w:rPr>
          <w:lang w:val="hi_IN" w:bidi="hi_IN"/>
        </w:rPr>
        <w:t xml:space="preserve"> एक ही चीज़ को दर्शाते हैं। यदि आपके पास साँपों के लिए दो शब्द नहीं हैं, तो आप कह सकते हैं "आप साँपों के परिवार की तरह हैं!" यदि आपकी संस्कृति में साँपों को आमतौर पर बुरा नहीं माना जाता है, तो आप कह सकते हैं, "तुम साँपों के परिवार की तरह हो—बहुत खतरनाक और बुरे हो!"</w:t>
      </w:r>
    </w:p>
    <w:p>
      <w:pPr/>
      <w:r>
        <w:rPr>
          <w:lang w:val="hi_IN" w:bidi="hi_IN"/>
        </w:rPr>
      </w:r>
      <w:r>
        <w:rPr>
          <w:lang w:val="hi_IN" w:bidi="hi_IN"/>
        </w:rPr>
        <w:t xml:space="preserve">यीशु धार्मिक अगुवों से एक प्रश्न पूछता है जिसका अर्थ है, "तुम </w:t>
      </w:r>
      <w:r>
        <w:rPr>
          <w:b/>
          <w:lang w:val="hi_IN" w:bidi="hi_IN"/>
        </w:rPr>
        <w:t>नरक</w:t>
      </w:r>
      <w:r>
        <w:rPr>
          <w:lang w:val="hi_IN" w:bidi="hi_IN"/>
        </w:rPr>
        <w:t xml:space="preserve"> का दण्ड पाओगे।" नरक के लिए उसी शब्द का इस्तेमाल करें जो आपने पिछले भागों में किया है, और याद रखें कि </w:t>
      </w:r>
      <w:r>
        <w:rPr>
          <w:lang w:val="hi_IN" w:bidi="hi_IN"/>
        </w:rPr>
        <w:t>नरक</w:t>
      </w:r>
      <w:r>
        <w:rPr>
          <w:lang w:val="hi_IN" w:bidi="hi_IN"/>
        </w:rPr>
        <w:t xml:space="preserve"> शब्द मुख्य शब्दावली में है।</w:t>
      </w:r>
    </w:p>
    <w:p>
      <w:pPr/>
      <w:r>
        <w:rPr>
          <w:lang w:val="hi_IN" w:bidi="hi_IN"/>
        </w:rPr>
      </w:r>
      <w:r>
        <w:rPr>
          <w:lang w:val="hi_IN" w:bidi="hi_IN"/>
        </w:rPr>
        <w:t xml:space="preserve">यीशु कहता है कि वह भविष्यद्वक्ताओं और बुद्धिमानों और शास्त्रियों को भेजता रहेगा। </w:t>
      </w:r>
      <w:r>
        <w:rPr>
          <w:b/>
          <w:lang w:val="hi_IN" w:bidi="hi_IN"/>
        </w:rPr>
        <w:t>बुद्धिमान</w:t>
      </w:r>
      <w:r>
        <w:rPr>
          <w:lang w:val="hi_IN" w:bidi="hi_IN"/>
        </w:rPr>
        <w:t xml:space="preserve">, या </w:t>
      </w:r>
      <w:r>
        <w:rPr>
          <w:b/>
          <w:lang w:val="hi_IN" w:bidi="hi_IN"/>
        </w:rPr>
        <w:t>विद्वान</w:t>
      </w:r>
      <w:r>
        <w:rPr>
          <w:lang w:val="hi_IN" w:bidi="hi_IN"/>
        </w:rPr>
        <w:t xml:space="preserve"> वे लोग होते हैं जिनके पास परमेश्वर से बुद्धि मिला होता है। वे दूसरों को परमेश्वर के वचन को अपने जीवन में लागू करने में मदद करने में सक्षम हैं।</w:t>
      </w:r>
    </w:p>
    <w:p>
      <w:pPr/>
      <w:r>
        <w:rPr>
          <w:lang w:val="hi_IN" w:bidi="hi_IN"/>
        </w:rPr>
      </w:r>
      <w:r>
        <w:rPr>
          <w:lang w:val="hi_IN" w:bidi="hi_IN"/>
        </w:rPr>
        <w:t xml:space="preserve">यीशु कहता है कि धार्मिक अगुवे कुछ संदेशवाहकों को </w:t>
      </w:r>
      <w:r>
        <w:rPr>
          <w:b/>
          <w:lang w:val="hi_IN" w:bidi="hi_IN"/>
        </w:rPr>
        <w:t>क्रूस</w:t>
      </w:r>
      <w:r>
        <w:rPr>
          <w:lang w:val="hi_IN" w:bidi="hi_IN"/>
        </w:rPr>
        <w:t xml:space="preserve"> पर चढ़ाएँगे जिन्हें वह भेज रहा है। क्रूस पर चढ़ाने का अनुवाद उसी तरह करें जैसे आपने पिछले भागों में किया है, और याद रखें कि </w:t>
      </w:r>
      <w:r>
        <w:rPr>
          <w:lang w:val="hi_IN" w:bidi="hi_IN"/>
        </w:rPr>
        <w:t>क्रूसीकरण</w:t>
      </w:r>
      <w:r>
        <w:rPr>
          <w:lang w:val="hi_IN" w:bidi="hi_IN"/>
        </w:rPr>
        <w:t xml:space="preserve"> शब्द मुख्य शब्दावली में शामिल है। </w:t>
      </w:r>
    </w:p>
    <w:p>
      <w:pPr/>
      <w:r>
        <w:rPr>
          <w:lang w:val="hi_IN" w:bidi="hi_IN"/>
        </w:rPr>
      </w:r>
      <w:r>
        <w:rPr>
          <w:lang w:val="hi_IN" w:bidi="hi_IN"/>
        </w:rPr>
        <w:t xml:space="preserve">यीशु कहता है कि धार्मिक अगुवे अपने </w:t>
      </w:r>
      <w:r>
        <w:rPr>
          <w:b/>
          <w:lang w:val="hi_IN" w:bidi="hi_IN"/>
        </w:rPr>
        <w:t>आराधनालयों</w:t>
      </w:r>
      <w:r>
        <w:rPr>
          <w:lang w:val="hi_IN" w:bidi="hi_IN"/>
        </w:rPr>
        <w:t xml:space="preserve"> में कुछ संदेशवाहकों को </w:t>
      </w:r>
      <w:r>
        <w:rPr>
          <w:b/>
          <w:lang w:val="hi_IN" w:bidi="hi_IN"/>
        </w:rPr>
        <w:t>कोड़े</w:t>
      </w:r>
      <w:r>
        <w:rPr>
          <w:lang w:val="hi_IN" w:bidi="hi_IN"/>
        </w:rPr>
        <w:t xml:space="preserve"> मारेंगे। कोड़े मारना लोगों को चमड़े से बने कोड़े से पीटने को दर्शाता है। अक्सर चमड़े पर हड्डियाँ या धातु बंधी होती थीं। आराधनालय का अनुवाद उसी प्रकार करें जैसे आपने पिछले भागों में किया है, और याद रखें कि </w:t>
      </w:r>
      <w:r>
        <w:rPr>
          <w:lang w:val="hi_IN" w:bidi="hi_IN"/>
        </w:rPr>
        <w:t>आराधनालय</w:t>
      </w:r>
      <w:r>
        <w:rPr>
          <w:lang w:val="hi_IN" w:bidi="hi_IN"/>
        </w:rPr>
        <w:t xml:space="preserve"> शब्द मुख्य शब्दावली में शामिल है।</w:t>
      </w:r>
    </w:p>
    <w:p>
      <w:pPr/>
      <w:r>
        <w:rPr>
          <w:lang w:val="hi_IN" w:bidi="hi_IN"/>
        </w:rPr>
      </w:r>
      <w:r>
        <w:rPr>
          <w:lang w:val="hi_IN" w:bidi="hi_IN"/>
        </w:rPr>
        <w:t xml:space="preserve">यीशु कहता है कि पुराने समय के धार्मिक अगुवों ने यरूशलेम में </w:t>
      </w:r>
      <w:r>
        <w:rPr>
          <w:b/>
          <w:lang w:val="hi_IN" w:bidi="hi_IN"/>
        </w:rPr>
        <w:t>मंदिर</w:t>
      </w:r>
      <w:r>
        <w:rPr>
          <w:lang w:val="hi_IN" w:bidi="hi_IN"/>
        </w:rPr>
        <w:t xml:space="preserve">, यानी यहूदियों के मुख्य आराधना के स्थान और </w:t>
      </w:r>
      <w:r>
        <w:rPr>
          <w:b/>
          <w:lang w:val="hi_IN" w:bidi="hi_IN"/>
        </w:rPr>
        <w:t>वेदी</w:t>
      </w:r>
      <w:r>
        <w:rPr>
          <w:lang w:val="hi_IN" w:bidi="hi_IN"/>
        </w:rPr>
        <w:t xml:space="preserve"> के बीच बिरिक्याह के पुत्र जकर्याह का खून कर दिया था। मन्दिर और वेदी का अनुवाद उसी तरह करें जैसे आपने पिछले भागों में किया है, और याद रखें कि </w:t>
      </w:r>
      <w:r>
        <w:rPr>
          <w:lang w:val="hi_IN" w:bidi="hi_IN"/>
        </w:rPr>
        <w:t>मन्दिर</w:t>
      </w:r>
      <w:r>
        <w:rPr>
          <w:lang w:val="hi_IN" w:bidi="hi_IN"/>
        </w:rPr>
        <w:t xml:space="preserve"> और </w:t>
      </w:r>
      <w:r>
        <w:rPr>
          <w:b/>
          <w:lang w:val="hi_IN" w:bidi="hi_IN"/>
        </w:rPr>
        <w:t>वेदी</w:t>
      </w:r>
      <w:r>
        <w:rPr>
          <w:lang w:val="hi_IN" w:bidi="hi_IN"/>
        </w:rPr>
        <w:t xml:space="preserve"> मुख्य शब्दावली में शामिल है। यहाँ की वेदी मुख्य वेदी है जहाँ याजक यरूशलेम में मुख्य मन्दिर की इमारत के ठीक बाहर बलिदान चढ़ाते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23:37–24:2</w:t>
      </w:r>
      <w:r>
        <w:rPr>
          <w:lang w:val="hi_IN" w:bidi="hi_IN"/>
        </w:rPr>
      </w:r>
    </w:p>
    <w:p>
      <w:pPr>
        <w:pStyle w:val="Heading3"/>
      </w:pPr>
      <w:r>
        <w:rPr>
          <w:lang w:val="hi_IN" w:bidi="hi_IN"/>
        </w:rPr>
        <w:t>सुने और मन में रखें</w:t>
      </w:r>
    </w:p>
    <w:p>
      <w:pPr/>
      <w:r>
        <w:rPr>
          <w:lang w:val="hi_IN" w:bidi="hi_IN"/>
        </w:rPr>
      </w:r>
      <w:r>
        <w:rPr>
          <w:lang w:val="hi_IN" w:bidi="hi_IN"/>
        </w:rPr>
        <w:t>मत्ती 23:37–24:2 को सुनें और अपने मन में रखें। पाठ को तीन बार सुनें (यदि सम्भव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आने वाले संस्करण में एक बार सुनें।</w:t>
      </w:r>
    </w:p>
    <w:p>
      <w:pPr/>
      <w:r>
        <w:rPr>
          <w:lang w:val="hi_IN" w:bidi="hi_IN"/>
        </w:rPr>
      </w:r>
      <w:r>
        <w:rPr>
          <w:lang w:val="hi_IN" w:bidi="hi_IN"/>
        </w:rPr>
        <w:t>पिछले भागों में, यीशु ने भीड़ से, शास्त्रियों और फरीसियों से, सदूकियों से और अपने चेलों से बात की। इस भाग में, वह शायद ऐसी भीड़ से बात कर रहा है जिसमें ये सभी समूह भी शामिल हैं। वह मंदिर के क्षेत्र में उनसे बात कर रहा है, क्योंकि उसकी शिक्षा के अंत में लिखा है कि वह मंदिर से निकलकर जा रहा है।</w:t>
      </w:r>
    </w:p>
    <w:p>
      <w:pPr/>
      <w:r>
        <w:rPr>
          <w:lang w:val="hi_IN" w:bidi="hi_IN"/>
        </w:rPr>
      </w:r>
      <w:r>
        <w:rPr>
          <w:lang w:val="hi_IN" w:bidi="hi_IN"/>
        </w:rPr>
        <w:t>यीशु इस बात से दु:खी है कि यरूशलेम के लोगों ने उसकी शिक्षा नहीं सुनी, अपने पापों से मन नहीं फिराया और उसे स्वीकार नहीं किया। जब लोग बहुत भावुक होते हैं, तो वे अपनी भावना को व्यक्त करने और अपनी बात को महत्व देने के लिए भाषा का विशेष तरीके से इस्तेमाल करते हैं। इस भाग में, यीशु भाषा का इस्तेमाल विशेष तरीके से करता है। यीशु यरूशलेम से ऐसे बात करता है जैसे वह कोई व्यक्ति हो। यीशु यरूशलेम के लोगों के प्रति अपनी परवाह दिखाने के लिए एक मुर्गी का उदाहरण देता है, और वह लोगों का ध्यान आकर्षित करने के लिए ऐसे शब्दों का इस्तेमाल करता है जिससे लोग समझ सकें कि वह जो कह रहा है वह बहुत महत्वपूर्ण है।</w:t>
      </w:r>
    </w:p>
    <w:p>
      <w:pPr/>
      <w:r>
        <w:rPr>
          <w:lang w:val="hi_IN" w:bidi="hi_IN"/>
        </w:rPr>
      </w:r>
      <w:r>
        <w:rPr>
          <w:lang w:val="hi_IN" w:bidi="hi_IN"/>
        </w:rPr>
        <w:t>इस भाग का अनुवाद करने के तरीकों पर चर्चा करें और विचार करें ताकि उसमें व्यक्त भावनाएँ लोगों तक साफ-साफ पहुँच सकें।</w:t>
      </w:r>
    </w:p>
    <w:p>
      <w:pPr/>
      <w:r>
        <w:rPr>
          <w:lang w:val="hi_IN" w:bidi="hi_IN"/>
        </w:rPr>
      </w:r>
      <w:r>
        <w:rPr>
          <w:lang w:val="hi_IN" w:bidi="hi_IN"/>
        </w:rPr>
        <w:t>यीशु कहता है, "हे यरूशलेम, यरूशलेम...!" “हे” कहकर और यरूशलेम शब्द को दो बार दोहराकर, वह अपनी बात पर ज़ोर देता है और दया भी दिखाता है। यीशु यरूशलेम नगर से ऐसे बात कर रहा है जैसे वह कोई व्यक्ति हो। वह नगर में रहने वाले लोगों से बात कर रहा है। कुछ भाषाओं में यह अजीब लग सकता है। यरूशलेम पूरे इस्राएल के लिए और यहाँ तक कि यीशु के लिए भी एक बहुत ही खास जगह है। परमेश्वर ने बहुत पहले ही यरूशलेम को उस स्थान के रूप में चुन लिया था, जहाँ उसका मंदिर बनाया जाना था और जहाँ उसके द्वारा नियुक्त राजा उसकी प्रजा पर शासन करते थे।</w:t>
      </w:r>
    </w:p>
    <w:p>
      <w:pPr/>
      <w:r>
        <w:rPr>
          <w:lang w:val="hi_IN" w:bidi="hi_IN"/>
        </w:rPr>
      </w:r>
      <w:r>
        <w:rPr>
          <w:lang w:val="hi_IN" w:bidi="hi_IN"/>
        </w:rPr>
        <w:t>यहाँ रुकें और समूह में यह चर्चा करें कि आप किसी स्थान पर रहने वाले सभी लोगों के बारे में कैसे बात करते हैं। आप उन्हें एक साथ कैसे संबोधित करते हैं?</w:t>
      </w:r>
    </w:p>
    <w:p>
      <w:pPr/>
      <w:r>
        <w:rPr>
          <w:lang w:val="hi_IN" w:bidi="hi_IN"/>
        </w:rPr>
      </w:r>
      <w:r>
        <w:rPr>
          <w:lang w:val="hi_IN" w:bidi="hi_IN"/>
        </w:rPr>
        <w:t>वह यरूशलेम को कहता है “वह नगर जो भविष्यद्वक्ताओं को मार डालता है और परमेश्वर के संदेशवाहकों पर पथराव करता है।” उस समय, यहूदी अगुवे अपराधियों को सजा देने के लिए उन पर पत्थर फेंकते थे और उन्हें मार डालते थे। इसे "पथराव" कहा जाता था। वह “मार डालता है” और “पथराव” जैसे शब्दों का इस्तेमाल करता है, क्योंकि यह केवल अतीत में किया गया काम नहीं है, बल्कि ऐसी बात है जो वे आज भी करते हैं। यीशु बहुत दु:खी है, क्योंकि उसे पता है कि यरूशलेम के लोग उसे उसी प्रकार क्रूस पर चढ़ा देंगे, जैसे उन्होंने उससे पहले परमेश्वर द्वारा भेजे गए भविष्यद्वक्ताओं को मार डाला और पथराव करके उनकी हत्या कर दी।</w:t>
      </w:r>
    </w:p>
    <w:p>
      <w:pPr/>
      <w:r>
        <w:rPr>
          <w:lang w:val="hi_IN" w:bidi="hi_IN"/>
        </w:rPr>
      </w:r>
      <w:r>
        <w:rPr>
          <w:lang w:val="hi_IN" w:bidi="hi_IN"/>
        </w:rPr>
        <w:t>यहाँ रुकें और समूह में चर्चा करें: क्या आपकी संस्कृति में किसी गाँव या समुदाय की ऐसी कोई कहानी है जिसकी बदनामी हो? इसके इतिहास में ऐसा क्या हुआ जिससे इसकी बदनामी हुई? वे आज भी ऐसा क्या करते हैं जिससे उनकी बदनामी बनी रहती है?</w:t>
      </w:r>
    </w:p>
    <w:p>
      <w:pPr/>
      <w:r>
        <w:rPr>
          <w:lang w:val="hi_IN" w:bidi="hi_IN"/>
        </w:rPr>
      </w:r>
      <w:r>
        <w:rPr>
          <w:lang w:val="hi_IN" w:bidi="hi_IN"/>
        </w:rPr>
        <w:t>यीशु पूछता है, "कितनी बार...?" लेकिन वह वास्तव में कोई प्रश्न नहीं पूछ रहा है। वह यह कह रहा है कि वह अक्सर यरूशलेम के बच्चों या उसके लोगों को इकट्ठा करके उनकी रक्षा करना चाहता था, जैसे एक मुर्गी अपने चूजों को अपने पंखों के नीचे इकट्ठा करके उन्हें सुरक्षित रखती है। लेकिन यरूशलेम के लोगों ने यीशु के पास आने से इनकार कर दिया। उन्होंने यीशु को उनकी रक्षा करने नहीं दी। अपने बच्चों को अपने पंखों के नीचे सुरक्षित रखने वाले पक्षी के रूप में परमेश्वर की यह छवि बाइबल में पहले भी कई बार उपयोग की गई है। इस्राएली लोग इस मुर्गी और चूजों वाली छवि से परिचित थे, क्योंकि यह सुरक्षा और देखभाल को दिखाती थी।</w:t>
      </w:r>
    </w:p>
    <w:p>
      <w:pPr/>
      <w:r>
        <w:rPr>
          <w:lang w:val="hi_IN" w:bidi="hi_IN"/>
        </w:rPr>
      </w:r>
      <w:r>
        <w:rPr>
          <w:lang w:val="hi_IN" w:bidi="hi_IN"/>
        </w:rPr>
        <w:t>रुकें और एक समूह में चर्चा करें: आपकी संस्कृति में प्रकृति की कौन-सी छवि है जिसे सभी लोग सुरक्षा और देखभाल के रूप में समझते हैं?</w:t>
      </w:r>
    </w:p>
    <w:p>
      <w:pPr/>
      <w:r>
        <w:rPr>
          <w:lang w:val="hi_IN" w:bidi="hi_IN"/>
        </w:rPr>
      </w:r>
      <w:r>
        <w:rPr>
          <w:lang w:val="hi_IN" w:bidi="hi_IN"/>
        </w:rPr>
        <w:t>अपने समूह को एक तस्वीर दिखाएँ जिसमें एक मुर्गी अपने पंखों के नीचे अपने चूजों को इकट्ठा किए हुए हो।</w:t>
      </w:r>
    </w:p>
    <w:p>
      <w:pPr/>
      <w:r>
        <w:rPr>
          <w:lang w:val="hi_IN" w:bidi="hi_IN"/>
        </w:rPr>
      </w:r>
      <w:r>
        <w:rPr>
          <w:lang w:val="hi_IN" w:bidi="hi_IN"/>
        </w:rPr>
        <w:t>वह कहता है "देखो" या "ध्यान दो" क्योंकि वह चाहता है कि वे ध्यान से सुनें। वह उनसे कहता है कि उनका घर उजाड़ छोड़ दिया गया है। यह एक भविष्यवाणी है जो भविष्य में पूरी होगी। यीशु यरूशलेम नगर को एक घर कहता है, क्योंकि यरूशलेम के लोगों को उस स्थान पर एक परिवार की तरह रहना था, जो परमेश्वर ने उन्हें दिया था। और वह इसे “</w:t>
      </w:r>
      <w:r>
        <w:rPr>
          <w:b/>
          <w:lang w:val="hi_IN" w:bidi="hi_IN"/>
        </w:rPr>
        <w:t>परमेश्वर</w:t>
      </w:r>
      <w:r>
        <w:rPr>
          <w:lang w:val="hi_IN" w:bidi="hi_IN"/>
        </w:rPr>
        <w:t xml:space="preserve"> का घर” कहने के बजाय “</w:t>
      </w:r>
      <w:r>
        <w:rPr>
          <w:b/>
          <w:lang w:val="hi_IN" w:bidi="hi_IN"/>
        </w:rPr>
        <w:t>तुम्हारा</w:t>
      </w:r>
      <w:r>
        <w:rPr>
          <w:lang w:val="hi_IN" w:bidi="hi_IN"/>
        </w:rPr>
        <w:t xml:space="preserve"> घर” कहता है, क्योंकि उन्होंने उस उद्धारकर्ता को ठुकरा दिया है जिसे परमेश्वर ने उनके पास भेजा था, इसलिए परमेश्वर उसे छोड़ देने वाला है। परमेश्वर द्वारा इस्राएल के लोगों से किए गए महान वायदों में से एक यह था कि वह हमेशा उनके साथ रहेगा, लेकिन अब यीशु कह रहा है कि परमेश्वर यरूशलेम और यरूशलेम के लोगों को छोड़ देगा, क्योंकि वे यीशु पर विश्वास करने से इनकार करते हैं।</w:t>
      </w:r>
    </w:p>
    <w:p>
      <w:pPr/>
      <w:r>
        <w:rPr>
          <w:lang w:val="hi_IN" w:bidi="hi_IN"/>
        </w:rPr>
      </w:r>
      <w:r>
        <w:rPr>
          <w:lang w:val="hi_IN" w:bidi="hi_IN"/>
        </w:rPr>
        <w:t>यहाँ रुकें और समूह में चर्चा करें: आप लोगों से कैसे कहते हैं कि वे आपकी अगली बात को ध्यान से सुनें?</w:t>
      </w:r>
    </w:p>
    <w:p>
      <w:pPr/>
      <w:r>
        <w:rPr>
          <w:lang w:val="hi_IN" w:bidi="hi_IN"/>
        </w:rPr>
      </w:r>
      <w:r>
        <w:rPr>
          <w:lang w:val="hi_IN" w:bidi="hi_IN"/>
        </w:rPr>
        <w:t xml:space="preserve">यीशु कहता है “क्योंकि”, जिसका मतलब है कि वह उन्हें बताने जा रहा है कि उनका घर क्यों उजाड़ छोड़ दिया गया है। फिर वह कहता है, "मैं तुमसे कहता हूँ" जो उस बात पर जोर देता है जो वह कहने जा रहा है। वह कहता है कि वे उसे फिर कभी नहीं देखेंगे, जब तक वे यह न कहें, “धन्य है वह जो प्रभु के नाम से आता है।” क्योंकि यह आखिरी बार होगा जब यीशु यरूशलेम में प्रवेश करेगा, इससे पहले कि वे उसे क्रूस पर चढ़ाएँ और परमेश्वर उसे मरे हुओं में से जिलाए। परमेश्वर की उपस्थिति का स्थान, मंदिर नष्ट कर दिया जाएगा, लेकिन यीशु कहता है, “तुम </w:t>
      </w:r>
      <w:r>
        <w:rPr>
          <w:b/>
          <w:lang w:val="hi_IN" w:bidi="hi_IN"/>
        </w:rPr>
        <w:t>मुझे</w:t>
      </w:r>
      <w:r>
        <w:rPr>
          <w:lang w:val="hi_IN" w:bidi="hi_IN"/>
        </w:rPr>
        <w:t xml:space="preserve"> फिर कभी नहीं देखोगे,” क्योंकि यीशु की उपस्थिति ही परमेश्वर की उपस्थिति है। इससे ठीक पहले, जब यीशु ने यरूशलेम में प्रवेश किया, तब उसके चेलों ने आनन्दित होकर परमेश्वर की स्तुति करते हुए कहा था, “धन्य है वह जो प्रभु के नाम से आता है।” लेकिन यहाँ यीशु एक भविष्य की घटना के बारे में बात कर रहा है, जो शायद उद्धार की अंतिम घटना होगी।</w:t>
      </w:r>
    </w:p>
    <w:p>
      <w:pPr/>
      <w:r>
        <w:rPr>
          <w:lang w:val="hi_IN" w:bidi="hi_IN"/>
        </w:rPr>
      </w:r>
      <w:r>
        <w:rPr>
          <w:lang w:val="hi_IN" w:bidi="hi_IN"/>
        </w:rPr>
        <w:t>जब यीशु मंदिर से निकलकर जा रहा था, तो उसके चेलों ने उसे मंदिर की इमारतों की ओर ध्यान दिलाया। यीशु "निकलकर" और "जा रहा था", दोनों बातें कहकर मत्ती यह जोर देता है कि यीशु, जो परमेश्वर की उपस्थिति है, मंदिर को छोड़कर जा रहा था। मंदिर की इमारतें बहुत बड़ी और प्रभावशाली थीं। जब यीशु ने कहा कि यरूशलेम उजाड़ हो जाएगा, तो चेलों के लिए यह कल्पना करना शायद कठिन था कि ये सब नष्ट हो सकते हैं। लेकिन यीशु कहता है, “मैं तुमसे सच कहता हूँ,” जिसका अर्थ है कि जो बात वह कहने वाला है वह निश्चित रूप से पूरी होगी और वह उनसे कहता है कि मंदिर की इमारतों का एक भी पत्थर दूसरे पर नहीं रहेगा जिसे गिराया न जाए। वह नकारात्मक शब्द “नहीं” का उपयोग दो बार करता है ताकि यह जोर दिया जा सके कि उनके शत्रु मंदिर की इमारतों को पूरी तरह से नष्ट कर देंगे। यहूदी इतिहास में अन्य भविष्यद्वक्ताओं ने भी मंदिर के विनाश की भविष्यवाणी की थी। ये भविष्यवाणियाँ तब पूरी हुईं जब रोम ने 70 ईस्वी में यरूशलेम को नष्ट कर दिया।</w:t>
      </w:r>
    </w:p>
    <w:p>
      <w:pPr/>
      <w:r>
        <w:rPr>
          <w:lang w:val="hi_IN" w:bidi="hi_IN"/>
        </w:rPr>
      </w:r>
      <w:r>
        <w:rPr>
          <w:lang w:val="hi_IN" w:bidi="hi_IN"/>
        </w:rPr>
        <w:t>यहाँ रुकें और समूह में चर्चा करें: क्या आपके समुदाय में ऐसे लोग हैं जो भविष्य में क्या होगा, इस बारे में बात करते हैं? जब वे किसी बहुत महत्वपूर्ण विषय पर बात कर रहे होते हैं, तो वे क्या कहते हैं?</w:t>
      </w:r>
    </w:p>
    <w:p>
      <w:pPr/>
      <w:r>
        <w:rPr>
          <w:lang w:val="hi_IN" w:bidi="hi_IN"/>
        </w:rPr>
      </w:r>
      <w:r>
        <w:rPr>
          <w:lang w:val="hi_IN" w:bidi="hi_IN"/>
        </w:rPr>
        <w:t>अपने समूह को मंदिर की एक तस्वीर दिखाएँ।</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मंदिर के क्षेत्र में भीड़ से बात कर रहा है और यरूशलेम के लिए शोक करता है। वह कहता है कि वह चाहता था कि वह लोगों को अपने पास इकट्ठा करे, जैसे एक मुर्गी अपने चूजों को अपने पंखों के नीचे इकट्ठा करके उनकी रक्षा करती है, लेकिन यरूशलेम ने मना कर दिया। वह भविष्यवाणी करता है कि यरूशलेम का घर उजाड़ दिया जाएगा, परमेश्वर द्वारा अस्वीकार कर दिया जाएगा, और वे यीशु को फिर नहीं देखेंगे जब तक कि वे यह न कहें, “धन्य है वह जो प्रभु के नाम से आता है।”</w:t>
      </w:r>
    </w:p>
    <w:p>
      <w:pPr/>
      <w:r>
        <w:rPr>
          <w:lang w:val="hi_IN" w:bidi="hi_IN"/>
        </w:rPr>
      </w:r>
      <w:r>
        <w:rPr>
          <w:b/>
          <w:lang w:val="hi_IN" w:bidi="hi_IN"/>
        </w:rPr>
        <w:t>दूसरा दृश्य:</w:t>
      </w:r>
      <w:r>
        <w:rPr>
          <w:lang w:val="hi_IN" w:bidi="hi_IN"/>
        </w:rPr>
        <w:t xml:space="preserve"> यीशु मंदिर से निकल रहा है और उसके चेले मंदिर की इमारतों की ओर इशारा करते हैं। यीशु भविष्यवाणी करता है कि उनके शत्रु मंदिर की इमारतों को पूरी तरह नष्ट कर देंगे, यहाँ तक कि हर एक पत्थर गिरा दिया जाएगा।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एक बड़ी भीड़, जिसमें फरीसी, सदूकी, शास्त्री, चेले और अन्य लोग शामिल 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यीशु मंदिर के क्षेत्र में है, जिसमें मंदिर और अन्य इमारतें शामिल हैं। वह ऐसी भीड़ से बात कर रहा है जिसमें फरीसी, सदूकी, शास्त्री, चेले और अन्य लोग शामिल हैं। वह यरूशलेम के लिए शोक करता है। वह कहता है कि वह चाहता था कि यरूशलेम के लोग उसके पास आएँ ताकि वह उन्हें अपने पास इस तरह इकट्ठा कर सके, जैसे एक मुर्गी अपने चूजों को अपने पंखों के नीचे रखकर उनकी रक्षा करती है, लेकिन यरूशलेम के लोगों ने उसकी सुरक्षा में आने से मना कर दिया। यीशु उनसे कहता है कि परमेश्वर उनके घर को छोड़ने वाला है, जहाँ वह उनके बीच रहता था, और वे यीशु, परमेश्वर की उपस्थिति को फिर कभी नहीं देखेंगे जब तक कि वे यह न कहें, “धन्य है वह जो प्रभु के नाम से आता है।”</w:t>
      </w:r>
    </w:p>
    <w:p>
      <w:pPr/>
      <w:r>
        <w:rPr>
          <w:lang w:val="hi_IN" w:bidi="hi_IN"/>
        </w:rPr>
      </w:r>
      <w:r>
        <w:rPr>
          <w:lang w:val="hi_IN" w:bidi="hi_IN"/>
        </w:rPr>
        <w:t>इसके बाद, जब यीशु मंदिर से दूर जा रहा होता है, तो उसके चेले उसे पास के मंदिर की इमारतों की ओर इशारा करते हैं। यीशु कहता है, "क्या तुम इन सभी इमारतों को नहीं देखते? यह उन्हें इमारतों को ध्यान से देखने के लिए कहने का एक तरीका है। वह भविष्यवाणी करता है कि उनके शत्रु मंदिर की इमारतों को पूरी तरह नष्ट कर देंगे कि एक भी पत्थर दूसरे पर नहीं बचेगा, वे सब गिरा दिए जाएँगे। मंदिर की इमारतों के पत्थर एक गाँव के सामान्य घर जितने बड़े थे। इसलिए यह बात चेलों के लिए बहुत चौंकाने वाली रही होगी।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एक बड़ी भीड़, जिसमें फरीसी, सदूकी, शास्त्री, चेले और अन्य लोग शामिल 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हिस्सों को याद करने में समूह की मदद करें।</w:t>
      </w:r>
    </w:p>
    <w:p>
      <w:pPr/>
      <w:r>
        <w:rPr>
          <w:lang w:val="hi_IN" w:bidi="hi_IN"/>
        </w:rPr>
      </w:r>
      <w:r>
        <w:rPr>
          <w:lang w:val="hi_IN" w:bidi="hi_IN"/>
        </w:rPr>
        <w:t>यीशु मंदिर के क्षेत्र में एक बड़ी भीड़ से बात कर रहा है। इस भीड़ में धार्मिक अगुवे जैसे फरीसी, सदूकी और शास्त्री, साथ ही यीशु के चेले और अन्य लोग भी शामिल थे।</w:t>
      </w:r>
    </w:p>
    <w:p>
      <w:pPr/>
      <w:r>
        <w:rPr>
          <w:lang w:val="hi_IN" w:bidi="hi_IN"/>
        </w:rPr>
      </w:r>
      <w:r>
        <w:rPr>
          <w:lang w:val="hi_IN" w:bidi="hi_IN"/>
        </w:rPr>
        <w:t>यीशु कहता है, "हे यरूशलेम, यरूशलेम!" और वह बहुत दु:खी है। वह यरूशलेम से प्रेम करता है। वह चाहता था कि लोग उसे यह अनुमति देते कि वह उन्हें अपने पास वैसे ही इकट्ठा करता, जैसे एक मुर्गी अपने चूज़ों को अपने पंखों के नीचे सुरक्षित रखने के लिए इकट्ठा करती है, लेकिन उन्होंने मना कर दिया। उसने भविष्यवाणी की कि यरूशलेम खाली छोड़ दिया जाएगा और परमेश्वर द्वारा अस्वीकार कर दिया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धार्मिक अगुवे की भूमिका निभाने वाले अभिनेता से पूछें, "आप कैसा महसूस कर रहे हैं?" आप ऐसी बातें सुन सकते हैं, जैसे, "उसका मतलब क्या है? हमें उसकी सुरक्षा की क्या जरूरत है?" या "यीशु तो बहुत घमंडी है। वह ऐसा क्यों सोचता है कि हमें उसकी सुरक्षा की जरूरत है, मानो वह परमेश्वर के समान है?” या "इसका क्या मतलब है कि परमेश्वर हमारा घर खाली छोड़ देगा? परमेश्वर ने हमारे साथ रहने का वादा किया है।"</w:t>
      </w:r>
    </w:p>
    <w:p>
      <w:pPr>
        <w:pStyle w:val="ListBullet"/>
        <w:spacing w:line="240" w:lineRule="auto"/>
        <w:ind w:left="720"/>
      </w:pPr>
      <w:r>
        <w:rPr>
          <w:lang w:val="hi_IN" w:bidi="hi_IN"/>
        </w:rPr>
      </w:r>
      <w:r>
        <w:rPr>
          <w:lang w:val="hi_IN" w:bidi="hi_IN"/>
        </w:rPr>
        <w:t>भीड़ के किसी व्यक्ति की भूमिका निभाने वाले अभिनेता से पूछें, “आप कैसा महसूस कर रहे हैं?” आप ऐसी बातें सुन सकते हैं, जैसे, "ऐसा क्या होने वाला है कि हमें यीशु द्वारा सुरक्षा लेने की जरूरत है?" या "मुझे तो कोई खतरा नहीं दिख रहा है। हम यीशु के पास क्यों आएँ?” या "वह क्यों कह रहा है कि परमेश्वर हमारा घर खाली छोड़ देगा? मैं तो इस पर विश्वास नहीं करता।”</w:t>
      </w:r>
    </w:p>
    <w:p>
      <w:pPr>
        <w:pStyle w:val="ListBullet"/>
        <w:spacing w:line="240" w:lineRule="auto"/>
        <w:ind w:left="720"/>
      </w:pPr>
      <w:r>
        <w:rPr>
          <w:lang w:val="hi_IN" w:bidi="hi_IN"/>
        </w:rPr>
      </w:r>
      <w:r>
        <w:rPr>
          <w:lang w:val="hi_IN" w:bidi="hi_IN"/>
        </w:rPr>
        <w:t>चेले की भूमिका निभाने वाले अभिनेता से पूछें, “आप कैसा महसूस कर रहे हैं?” आप ऐसी बातें सुन सकते हैं, जैसे, “यीशु को इतना दु:खी देखकर मुझे भी दु:ख हो रहा है। इसका क्या मतलब हो सकता है कि परमेश्वर हमारा घर खाली छोड़ देगा? मुझे डर लग रहा है कि आगे क्या होने वाला है!” या “ऐसा लगता है कि यीशु सच में मरने वाला है। यह कैसे सच हो सकता है? हम क्या करेंगे?”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भीड़ से कहता है कि वे उसे फिर नहीं देखेंगे, जब तक वे यह न कहें, “धन्य है वह जो प्रभु के नाम से आता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धार्मिक अगुवे की भूमिका निभाने वाले अभिनेता से पूछें, "आप कैसा महसूस कर रहे हैं?" आप ऐसी बातें सुन सकते हैं, जैसे, “वह ऐसा क्यों कह रहा है कि हम उसे फिर नहीं देखेंगे?” या "मैं गुस्से में हूँ। मैं यीशु के बारे में कभी भी ऐसे शब्द नहीं कहूँगा!” या “मुझे तो खुशी होगी अगर मैं यीशु को फिर कभी न देखूँ।”</w:t>
      </w:r>
    </w:p>
    <w:p>
      <w:pPr>
        <w:pStyle w:val="ListBullet"/>
        <w:spacing w:line="240" w:lineRule="auto"/>
        <w:ind w:left="720"/>
      </w:pPr>
      <w:r>
        <w:rPr>
          <w:lang w:val="hi_IN" w:bidi="hi_IN"/>
        </w:rPr>
      </w:r>
      <w:r>
        <w:rPr>
          <w:lang w:val="hi_IN" w:bidi="hi_IN"/>
        </w:rPr>
        <w:t>चेले की भूमिका निभाने वाले अभिनेता से पूछें, “आप कैसा महसूस कर रहे हैं?” आप ऐसी बातें सुन सकते हैं, जैसे, “मैं उलझन में हूँ। हमने ये ही शब्द तब कहे थे जब यीशु यरूशलेम में आया था, लेकिन वह भविष्य के समय की बात कर रहा है। मुझे आश्चर्य है कि यरूशलेम के बाकी लोग यीशु के बारे में ये शब्द कब कहेंगे?"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यीशु मंदिर के क्षेत्र से निकलकर जा रहा था, तभी उसके चेलों ने मंदिर की प्रभावशाली इमारतों की ओर इशारा किया। यीशु कहता है, “क्या तुम इन सब को नहीं देखते?” और वह उनसे कहता है कि उनके शत्रु मंदिर की इमारतों को पूरी तरह से नष्ट कर देंगे कि एक भी पत्थर दूसरे पर नहीं बचेगा, वे सब गिरा दिए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 से पूछें, “आप कैसा महसूस कर रहे हैं?” आप ऐसी बातें सुन सकते हैं, जैसे, “मैं तो हैरान हूँ! ये पत्थर इतने विशाल हैं और यह मंदिर इतना मजबूती से बना है कि मैं सोच भी नहीं सकता कि कोई इन इमारतों को कैसे नष्ट कर सकता है!” या “मुझे डर लग रहा है। ऐसी कौन सी भयानक घटना आने वाली है जो ऐसी अद्भुत इमारतों को नष्ट कर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यीशु कहता है, "</w:t>
      </w:r>
      <w:r>
        <w:rPr>
          <w:b/>
          <w:lang w:val="hi_IN" w:bidi="hi_IN"/>
        </w:rPr>
        <w:t>हे</w:t>
      </w:r>
      <w:r>
        <w:rPr>
          <w:lang w:val="hi_IN" w:bidi="hi_IN"/>
        </w:rPr>
        <w:t xml:space="preserve"> यरूशलेम, यरूशलेम!" “हे” शब्द और यरूशलेम का दो बार उपयोग करना यह दिखाता है कि यीशु को यरूशलेम के लिए बहुत गहरा दु:ख है।</w:t>
      </w:r>
    </w:p>
    <w:p>
      <w:pPr/>
      <w:r>
        <w:rPr>
          <w:lang w:val="hi_IN" w:bidi="hi_IN"/>
        </w:rPr>
      </w:r>
      <w:r>
        <w:rPr>
          <w:lang w:val="hi_IN" w:bidi="hi_IN"/>
        </w:rPr>
        <w:t xml:space="preserve">यीशु कहता है कि </w:t>
      </w:r>
      <w:r>
        <w:rPr>
          <w:b/>
          <w:lang w:val="hi_IN" w:bidi="hi_IN"/>
        </w:rPr>
        <w:t>यरूशलेम</w:t>
      </w:r>
      <w:r>
        <w:rPr>
          <w:lang w:val="hi_IN" w:bidi="hi_IN"/>
        </w:rPr>
        <w:t xml:space="preserve"> </w:t>
      </w:r>
      <w:r>
        <w:rPr>
          <w:b/>
          <w:lang w:val="hi_IN" w:bidi="hi_IN"/>
        </w:rPr>
        <w:t>भविष्यद्वक्ताओं</w:t>
      </w:r>
      <w:r>
        <w:rPr>
          <w:lang w:val="hi_IN" w:bidi="hi_IN"/>
        </w:rPr>
        <w:t xml:space="preserve"> को </w:t>
      </w:r>
      <w:r>
        <w:rPr>
          <w:b/>
          <w:lang w:val="hi_IN" w:bidi="hi_IN"/>
        </w:rPr>
        <w:t>मार डालता</w:t>
      </w:r>
      <w:r>
        <w:rPr>
          <w:lang w:val="hi_IN" w:bidi="hi_IN"/>
        </w:rPr>
        <w:t xml:space="preserve"> है और परमेश्वर द्वारा भेजे गए संदेशवाहकों को </w:t>
      </w:r>
      <w:r>
        <w:rPr>
          <w:b/>
          <w:lang w:val="hi_IN" w:bidi="hi_IN"/>
        </w:rPr>
        <w:t>पत्थर</w:t>
      </w:r>
      <w:r>
        <w:rPr>
          <w:lang w:val="hi_IN" w:bidi="hi_IN"/>
        </w:rPr>
        <w:t xml:space="preserve"> मारता है। वह यरूशलेम के लोगों के बारे में बात करने के लिए यरूशलेम शब्द का इस्तेमाल करता है। “मार डालता है” और “पत्थर मारता है” जैसे शब्द दिखाते हैं कि यह ऐसा काम है जो लोगों ने पहले भी किया है और अभी भी करते आ रहे हैं। उस समय, यहूदी अगुवे अपराधियों को सजा देने के लिए उन पर पथराव करते और उन्हें मार डालते थे। इसे “पथराव” कहा जाता था। ऐसे शब्दों का इस्तेमाल करें जो यह दिखाएँ कि यह काम पहले भी होता था और अब भी जारी है। </w:t>
      </w:r>
      <w:r>
        <w:rPr>
          <w:b/>
          <w:lang w:val="hi_IN" w:bidi="hi_IN"/>
        </w:rPr>
        <w:t>भविष्यद्वक्ता</w:t>
      </w:r>
      <w:r>
        <w:rPr>
          <w:lang w:val="hi_IN" w:bidi="hi_IN"/>
        </w:rPr>
        <w:t xml:space="preserve"> परमेश्वर से सन्देश प्राप्त करते हैं और उन संदेशों को लोगों तक पहुँचाते हैं। भविष्यद्वक्ताओं के लिए उसी शब्द का इस्तेमाल करें जो आपने पहले इस्तेमाल किया है। </w:t>
      </w:r>
      <w:r>
        <w:rPr>
          <w:b/>
          <w:lang w:val="hi_IN" w:bidi="hi_IN"/>
        </w:rPr>
        <w:t>भविष्यद्वक्ता</w:t>
      </w:r>
      <w:r>
        <w:rPr>
          <w:lang w:val="hi_IN" w:bidi="hi_IN"/>
        </w:rPr>
        <w:t xml:space="preserve"> शब्द मुख्य शब्दावली में है।</w:t>
      </w:r>
    </w:p>
    <w:p>
      <w:pPr/>
      <w:r>
        <w:rPr>
          <w:lang w:val="hi_IN" w:bidi="hi_IN"/>
        </w:rPr>
      </w:r>
      <w:r>
        <w:rPr>
          <w:lang w:val="hi_IN" w:bidi="hi_IN"/>
        </w:rPr>
        <w:t xml:space="preserve">यीशु कहता है कि उसने अक्सर यरूशलेम के लोगों को अपने पास इकट्ठा करना चाहा था जैसे “एक </w:t>
      </w:r>
      <w:r>
        <w:rPr>
          <w:b/>
          <w:lang w:val="hi_IN" w:bidi="hi_IN"/>
        </w:rPr>
        <w:t>मुर्गी</w:t>
      </w:r>
      <w:r>
        <w:rPr>
          <w:lang w:val="hi_IN" w:bidi="hi_IN"/>
        </w:rPr>
        <w:t xml:space="preserve"> अपने चूजों की </w:t>
      </w:r>
      <w:r>
        <w:rPr>
          <w:b/>
          <w:lang w:val="hi_IN" w:bidi="hi_IN"/>
        </w:rPr>
        <w:t>रक्षा करने के लिए</w:t>
      </w:r>
      <w:r>
        <w:rPr>
          <w:lang w:val="hi_IN" w:bidi="hi_IN"/>
        </w:rPr>
        <w:t xml:space="preserve"> अपने पंखों के नीचे इकट्ठा करती है।" बाइबल में कई बार परमेश्वर को एक पक्षी के रूप में अपने पंखों के नीचे अपने लोगों की रक्षा करते हुए दिखाया गया है। यह इस्राएलियों के लिए परमेश्वर की सुरक्षा का एक सामान्य चित्र था।</w:t>
      </w:r>
    </w:p>
    <w:p>
      <w:pPr/>
      <w:r>
        <w:rPr>
          <w:lang w:val="hi_IN" w:bidi="hi_IN"/>
        </w:rPr>
      </w:r>
      <w:r>
        <w:rPr>
          <w:lang w:val="hi_IN" w:bidi="hi_IN"/>
        </w:rPr>
        <w:t>अपने समूह को एक मुर्गी की तस्वीर दिखाएँ जो अपने पंखों के नीचे अपने चूजों की रक्षा कर रही हो।</w:t>
      </w:r>
    </w:p>
    <w:p>
      <w:pPr/>
      <w:r>
        <w:rPr>
          <w:lang w:val="hi_IN" w:bidi="hi_IN"/>
        </w:rPr>
      </w:r>
      <w:r>
        <w:rPr>
          <w:lang w:val="hi_IN" w:bidi="hi_IN"/>
        </w:rPr>
        <w:t>यीशु भीड़ से कहता है, "</w:t>
      </w:r>
      <w:r>
        <w:rPr>
          <w:b/>
          <w:lang w:val="hi_IN" w:bidi="hi_IN"/>
        </w:rPr>
        <w:t>तुम्हारा घर</w:t>
      </w:r>
      <w:r>
        <w:rPr>
          <w:lang w:val="hi_IN" w:bidi="hi_IN"/>
        </w:rPr>
        <w:t xml:space="preserve"> उजाड़ छोड़ दिया गया है।" वह शायद घर शब्द का उपयोग यरूशलेम शहर और मंदिर दोनों के लिए कर रहा है। वह इसे </w:t>
      </w:r>
      <w:r>
        <w:rPr>
          <w:b/>
          <w:lang w:val="hi_IN" w:bidi="hi_IN"/>
        </w:rPr>
        <w:t>परमेश्वर</w:t>
      </w:r>
      <w:r>
        <w:rPr>
          <w:lang w:val="hi_IN" w:bidi="hi_IN"/>
        </w:rPr>
        <w:t xml:space="preserve"> का घर कहने के बजाय </w:t>
      </w:r>
      <w:r>
        <w:rPr>
          <w:b/>
          <w:lang w:val="hi_IN" w:bidi="hi_IN"/>
        </w:rPr>
        <w:t>तुम्हारा</w:t>
      </w:r>
      <w:r>
        <w:rPr>
          <w:lang w:val="hi_IN" w:bidi="hi_IN"/>
        </w:rPr>
        <w:t xml:space="preserve"> घर कहता है, क्योंकि परमेश्वर मंदिर और यरूशलेम दोनों को छोड़ रहा है।</w:t>
      </w:r>
    </w:p>
    <w:p>
      <w:pPr/>
      <w:r>
        <w:rPr>
          <w:lang w:val="hi_IN" w:bidi="hi_IN"/>
        </w:rPr>
      </w:r>
      <w:r>
        <w:rPr>
          <w:lang w:val="hi_IN" w:bidi="hi_IN"/>
        </w:rPr>
        <w:t>यीशु उनसे कहता है कि वे उसे फिर नहीं देखेंगे, जब तक वे यह न कहें, “</w:t>
      </w:r>
      <w:r>
        <w:rPr>
          <w:b/>
          <w:lang w:val="hi_IN" w:bidi="hi_IN"/>
        </w:rPr>
        <w:t>धन्य</w:t>
      </w:r>
      <w:r>
        <w:rPr>
          <w:lang w:val="hi_IN" w:bidi="hi_IN"/>
        </w:rPr>
        <w:t xml:space="preserve"> है वह जो </w:t>
      </w:r>
      <w:r>
        <w:rPr>
          <w:b/>
          <w:lang w:val="hi_IN" w:bidi="hi_IN"/>
        </w:rPr>
        <w:t>प्रभु</w:t>
      </w:r>
      <w:r>
        <w:rPr>
          <w:lang w:val="hi_IN" w:bidi="hi_IN"/>
        </w:rPr>
        <w:t xml:space="preserve"> के नाम से आता है।” ठीक यही वाक्यांश बाइबल में कई अन्य स्थानों पर भी है, जिसमें एक भजन भी शामिल है। यह वाक्य जहाँ भी आता है, हर जगह एक ही तरह से अनुवाद करें। </w:t>
      </w:r>
      <w:r>
        <w:rPr>
          <w:b/>
          <w:lang w:val="hi_IN" w:bidi="hi_IN"/>
        </w:rPr>
        <w:t>धन्य</w:t>
      </w:r>
      <w:r>
        <w:rPr>
          <w:lang w:val="hi_IN" w:bidi="hi_IN"/>
        </w:rPr>
        <w:t xml:space="preserve"> और </w:t>
      </w:r>
      <w:r>
        <w:rPr>
          <w:b/>
          <w:lang w:val="hi_IN" w:bidi="hi_IN"/>
        </w:rPr>
        <w:t>प्रभु</w:t>
      </w:r>
      <w:r>
        <w:rPr>
          <w:lang w:val="hi_IN" w:bidi="hi_IN"/>
        </w:rPr>
        <w:t xml:space="preserve"> दोनों शब्द मुख्य शब्दावली में हैं।</w:t>
      </w:r>
    </w:p>
    <w:p>
      <w:pPr/>
      <w:r>
        <w:rPr>
          <w:lang w:val="hi_IN" w:bidi="hi_IN"/>
        </w:rPr>
      </w:r>
      <w:r>
        <w:rPr>
          <w:lang w:val="hi_IN" w:bidi="hi_IN"/>
        </w:rPr>
        <w:t xml:space="preserve">यीशु के चेलों ने उसका ध्यान </w:t>
      </w:r>
      <w:r>
        <w:rPr>
          <w:b/>
          <w:lang w:val="hi_IN" w:bidi="hi_IN"/>
        </w:rPr>
        <w:t>मंदिर</w:t>
      </w:r>
      <w:r>
        <w:rPr>
          <w:lang w:val="hi_IN" w:bidi="hi_IN"/>
        </w:rPr>
        <w:t xml:space="preserve"> की इमारतों की ओर दिलाया। इन इमारतों में मंदिर भी शामिल था, जो वह विशेष इमारत थी, जहाँ परमेश्वर की उपस्थिति रहती थी, और साथ ही इसके पास अन्य इमारतें भी थीं जो इस्राएलियों के लिए मंदिर की आराधना का हिस्सा थीं। मंदिर वह स्थान था जहाँ इस्राएली परमेश्वर की आराधना करते थे और उसके लिए बलिदान चढ़ाते थे। यह विशेष रूप से सुंदर था और बहुत बड़े पत्थरों से बनाया गया था। रोमियों ने 70 ईस्वी में मंदिर को नष्ट कर दिया था। मंदिर का अनुवाद उसी तरह करें जैसे आपने पहले यरूशलेम में इस विशेष इमारत के बारे में बात करते समय किया था। </w:t>
      </w:r>
      <w:r>
        <w:rPr>
          <w:b/>
          <w:lang w:val="hi_IN" w:bidi="hi_IN"/>
        </w:rPr>
        <w:t>मंदिर</w:t>
      </w:r>
      <w:r>
        <w:rPr>
          <w:lang w:val="hi_IN" w:bidi="hi_IN"/>
        </w:rPr>
        <w:t xml:space="preserve"> शब्द मुख्य शब्दावली में है।</w:t>
      </w:r>
    </w:p>
    <w:p>
      <w:pPr/>
      <w:r>
        <w:rPr>
          <w:lang w:val="hi_IN" w:bidi="hi_IN"/>
        </w:rPr>
      </w:r>
      <w:r>
        <w:rPr>
          <w:lang w:val="hi_IN" w:bidi="hi_IN"/>
        </w:rPr>
        <w:t>अपने समूह को यरूशलेम में स्थित मंदिर की एक तस्वीर दिखाएँ।</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24:3–14</w:t>
      </w:r>
      <w:r>
        <w:rPr>
          <w:lang w:val="hi_IN" w:bidi="hi_IN"/>
        </w:rPr>
      </w:r>
    </w:p>
    <w:p>
      <w:pPr>
        <w:pStyle w:val="Heading3"/>
      </w:pPr>
      <w:r>
        <w:rPr>
          <w:lang w:val="hi_IN" w:bidi="hi_IN"/>
        </w:rPr>
        <w:t>सुने और मन में रखें</w:t>
      </w:r>
    </w:p>
    <w:p>
      <w:pPr/>
      <w:r>
        <w:rPr>
          <w:lang w:val="hi_IN" w:bidi="hi_IN"/>
        </w:rPr>
      </w:r>
      <w:r>
        <w:rPr>
          <w:lang w:val="hi_IN" w:bidi="hi_IN"/>
        </w:rPr>
        <w:t>मत्ती 24:3–14 को सुनें और अपने मन में रखें। पाठ को तीन बार सुनें (यदि सम्भव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यीशु यरूशलेम में था, जहाँ वह शिक्षा दे रहा था और धार्मिक अगुवों के घमंड और पाखण्ड पर न्याय की घोषणा कर रहा था। यीशु ने मंदिर के विनाश की भी भविष्यवाणी की, उसने यरूशलेम के धार्मिक अगुवों से कहा, “देखो, तुम्हारा घर तुम्हारे लिए उजाड़ छोड़ा जाता है।”</w:t>
      </w:r>
    </w:p>
    <w:p>
      <w:pPr/>
      <w:r>
        <w:rPr>
          <w:lang w:val="hi_IN" w:bidi="hi_IN"/>
        </w:rPr>
      </w:r>
      <w:r>
        <w:rPr>
          <w:lang w:val="hi_IN" w:bidi="hi_IN"/>
        </w:rPr>
        <w:t xml:space="preserve">इस भाग में, मत्ती यीशु की शिक्षा के एक नए भाग की शुरुआत करता है। मत्ती ने यीशु द्वारा अपने चेलों को उसकी मृत्यु, पुनरुत्थान और स्वर्गारोहण के बीच के समय और उसके महिमा और सामर्थ्य के साथ संसार का अन्त करने के लिए लौटने के बारे में वर्णन किया है जैसा कि हम जानते हैं। इस समय को यीशु के पहले और दूसरे आगमन के बीच का समय कहा जाता है। यह भाग यीशु की शिक्षाओं के एक लंबे खंड की सिर्फ शुरुआत है। इस भाग में, यीशु अपने चेलों को एक महत्वपूर्ण चेतावनी देता है और कुछ सामान्य बातें बताता है। </w:t>
      </w:r>
    </w:p>
    <w:p>
      <w:pPr/>
      <w:r>
        <w:rPr>
          <w:lang w:val="hi_IN" w:bidi="hi_IN"/>
        </w:rPr>
      </w:r>
      <w:r>
        <w:rPr>
          <w:lang w:val="hi_IN" w:bidi="hi_IN"/>
        </w:rPr>
        <w:t>यह शिक्षा यीशु की मृत्यु से ठीक पहले उसकी सेवकाई के अंतिम सप्ताह में होती है। इस सप्ताह के दौरान, वह हर दिन यरूशलेम में यहूदी मंदिर में शिक्षा दे रहा है, और हर शाम यरूशलेम से निकलकर जैतून पर्वत के इलाकों में रात बिताने के लिए जा रहा है। इनमें से एक शाम, यरूशलेम में शिक्षा देने के बाद यीशु जैतून पर्वत पर बैठा होता है। उसी समय चेले इस अवसर का लाभ उठाकर उससे अकेले में, अर्थात् दूसरों से अलग, बात करने आते हैं। मत्ती यह नहीं बताता कि कौन-से चेले पूछते हैं, बल्कि उन्हें एक समूह के रूप में ही दिखाता है।</w:t>
      </w:r>
    </w:p>
    <w:p>
      <w:pPr/>
      <w:r>
        <w:rPr>
          <w:lang w:val="hi_IN" w:bidi="hi_IN"/>
        </w:rPr>
      </w:r>
      <w:r>
        <w:rPr>
          <w:lang w:val="hi_IN" w:bidi="hi_IN"/>
        </w:rPr>
        <w:t>यदि आवश्यक हो, तो यहाँ रुकें और अपने समूह के साथ उस इलाके की तस्वीर की समीक्षा करें, जिसके जैतून पर्वत होने की सम्भावना सबसे ज्यादा है।</w:t>
      </w:r>
    </w:p>
    <w:p>
      <w:pPr/>
      <w:r>
        <w:rPr>
          <w:lang w:val="hi_IN" w:bidi="hi_IN"/>
        </w:rPr>
      </w:r>
      <w:r>
        <w:rPr>
          <w:lang w:val="hi_IN" w:bidi="hi_IN"/>
        </w:rPr>
        <w:t>यीशु ने अभी-अभी कहा था कि एक दिन शत्रु यरूशलेम में यहूदी मंदिर को नष्ट कर देंगे। अब चेले यीशु से पूछते हैं, “ये बातें कब होंगी?” यह वाक्यांश “ये बातें”, जिसका अनुवाद कभी-कभी “यह” के रूप में भी किया जाता है, यीशु द्वारा मंदिर के विनाश के बारे में की गई भविष्यवाणी को दिखाता है। चेले यीशु से यह भी पूछते हैं, “तेरे आने का और संसार के अंत का चिन्ह क्या होगा?” चेलों का यह प्रश्न एक महत्वपूर्ण घटना की शुरुआत करता है। जिस शब्द का अनुवाद अक्सर “आने” के रूप में किया जाता है, उसका अर्थ “प्रकट होना” या “उपस्थिति” भी होता है। चेलें पुराने नियम की उन भविष्यवाणियों को जानते थे, जिनमें कहा गया था कि मसीहा, प्रतिज्ञा किया हुआ उद्धारकर्ता, एक विजयी राजा के रूप में सामर्थ और महिमा के साथ आएगा और इस संसार का अंत कर देगा जैसा कि वे जानते थे, और एक सिद्ध राज्य की स्थापना करेगा। जब भविष्यद्वक्ता और यीशु “दुनिया के अंत” के बारे में बात करते हैं, जिसका अनुवाद कभी-कभी “युग का अंत” भी किया जाता है, तो वे उस समय और इतिहास के अंत की बात कर रहे होते हैं जैसा हम उसे जानते हैं। इसका मतलब यह नहीं है कि पूरी मानवता का विनाश हो जाएगा।</w:t>
      </w:r>
    </w:p>
    <w:p>
      <w:pPr/>
      <w:r>
        <w:rPr>
          <w:lang w:val="hi_IN" w:bidi="hi_IN"/>
        </w:rPr>
      </w:r>
      <w:r>
        <w:rPr>
          <w:lang w:val="hi_IN" w:bidi="hi_IN"/>
        </w:rPr>
        <w:t>चेलों का विश्वास था कि यीशु ही मसीहा था, वही प्रतिज्ञा किया हुआ उद्धारकर्ता था जिसके बारे में पुराने नियम के भविष्यद्वक्ताओं ने बताया था। जब यीशु ने मंदिर के नाश की भविष्यवाणी की, तो चेलों ने शायद सोचा होगा कि ऐसा तब होगा जब यीशु अपना सिद्ध राज्य स्थापित करने और दुनिया का अंत करने के लिए प्रकट होगा। यीशु अपने चेलों को सिखाता है कि मंदिर का नाश और दुनिया के अंत में उसके सिद्ध राज्य की स्थापना. दोनों अलग-अलग समय पर होंगे। हम इतिहास से जानते हैं कि यीशु ने जो कुछ कहा वह सच हुआ। लोगों ने 70 ईस्वी में यहूदी मंदिर को नष्ट कर दिया था और उस समय यीशु प्रकट नहीं हुआ था। केवल परमेश्वर ही अपनी योजनाओं के समय को जानता है।</w:t>
      </w:r>
    </w:p>
    <w:p>
      <w:pPr/>
      <w:r>
        <w:rPr>
          <w:lang w:val="hi_IN" w:bidi="hi_IN"/>
        </w:rPr>
      </w:r>
      <w:r>
        <w:rPr>
          <w:lang w:val="hi_IN" w:bidi="hi_IN"/>
        </w:rPr>
        <w:t>चेले अब भी यह नहीं समझ पाए थे कि यीशु पहले मरेगा और फिर जीवित होगा। अब हम चेलों से ज्यादा जानते हैं, क्योंकि हम जानते हैं कि यीशु मरा, परमेश्वर ने उसे मरे हुओं में से जिलाया, और यीशु स्वर्ग लौट गया। यीशु बता रहा है कि उसके मरने और मरे हुओं में से जी उठने के बाद क्या होगा, और उसके फिर से आकर इतिहास का अंत करके अपना सिद्ध राज्य स्थापित करने से पहले क्या-क्या होगा।</w:t>
      </w:r>
    </w:p>
    <w:p>
      <w:pPr/>
      <w:r>
        <w:rPr>
          <w:lang w:val="hi_IN" w:bidi="hi_IN"/>
        </w:rPr>
      </w:r>
      <w:r>
        <w:rPr>
          <w:lang w:val="hi_IN" w:bidi="hi_IN"/>
        </w:rPr>
        <w:t>इस भाग में, यीशु चेलों की गलत धारणाओं को सुधारता है और सामान्य रूप से बताता है कि वे क्या उम्मीद कर सकते हैं।</w:t>
      </w:r>
    </w:p>
    <w:p>
      <w:pPr/>
      <w:r>
        <w:rPr>
          <w:lang w:val="hi_IN" w:bidi="hi_IN"/>
        </w:rPr>
      </w:r>
      <w:r>
        <w:rPr>
          <w:lang w:val="hi_IN" w:bidi="hi_IN"/>
        </w:rPr>
        <w:t>यहाँ रुकें और अपने समूह के साथ चर्चा करें: उस समय की एक कहानी सुनाएँ जब आप या आपके किसी परिचित ने चाहा हो कि परमेश्वर कोई चिन्ह दे।</w:t>
      </w:r>
    </w:p>
    <w:p>
      <w:pPr/>
      <w:r>
        <w:rPr>
          <w:lang w:val="hi_IN" w:bidi="hi_IN"/>
        </w:rPr>
      </w:r>
      <w:r>
        <w:rPr>
          <w:lang w:val="hi_IN" w:bidi="hi_IN"/>
        </w:rPr>
        <w:t>यीशु एक महत्वपूर्ण चेतावनी देता है: "सावधान रहो और झूठ पर विश्वास न करो।" यीशु यह आज्ञा इसलिए देता है क्योंकि कुछ लोग आएँगे और कहेंगे, "मैं मसीह हूँ," या वह व्यक्ति जिसे परमेश्वर ने चुना और भेजा है। यीशु चेलों को चेतावनी देता है कि वे ऐसे छल करने वालों के पीछे न जाएँ, जो उन्हें सच से भटका देंगे।</w:t>
      </w:r>
    </w:p>
    <w:p>
      <w:pPr/>
      <w:r>
        <w:rPr>
          <w:lang w:val="hi_IN" w:bidi="hi_IN"/>
        </w:rPr>
      </w:r>
      <w:r>
        <w:rPr>
          <w:lang w:val="hi_IN" w:bidi="hi_IN"/>
        </w:rPr>
        <w:t>यीशु सामान्य रूप से बताता है कि चेलें आगे क्या होने की उम्मीद कर सकते हैं। लेकिन यीशु चेलों को एक और आज्ञा देता है: "देखो, तुम घबरा न जाना।" यीशु चेलों से कहता है कि वे घबराएँ नहीं, क्योंकि इन घटनाओं का होना जरूरी है। अब भी सब कुछ परमेश्वर के नियंत्रण में है।</w:t>
      </w:r>
    </w:p>
    <w:p>
      <w:pPr/>
      <w:r>
        <w:rPr>
          <w:lang w:val="hi_IN" w:bidi="hi_IN"/>
        </w:rPr>
      </w:r>
      <w:r>
        <w:rPr>
          <w:lang w:val="hi_IN" w:bidi="hi_IN"/>
        </w:rPr>
        <w:t>यहाँ रुकें और अपने समूह के साथ चर्चा करें: एक कहानी सुनाएँ जब किसी घटना ने आपको डरा दिया हो या आपको यह सोचने पर मजबूर किया हो कि क्या सच में परमेश्वर का नियंत्रण है।</w:t>
      </w:r>
    </w:p>
    <w:p>
      <w:pPr/>
      <w:r>
        <w:rPr>
          <w:lang w:val="hi_IN" w:bidi="hi_IN"/>
        </w:rPr>
      </w:r>
      <w:r>
        <w:rPr>
          <w:lang w:val="hi_IN" w:bidi="hi_IN"/>
        </w:rPr>
        <w:t>यीशु कहता है कि जब ये बातें होंगी, तो चेलों को यह नहीं सोचना चाहिए कि इसका मतलब है कि इतिहास का अंत होने वाला है। जातियाँ और राज्य विद्रोह करेंगे, या अन्य जातियों और राज्यों से लड़ेंगे और उन पर हमला करेंगे। अकाल भी पड़ेंगे, जो ऐसा समय है, जब भोजन बहुत कम होता है, या बिल्कुल नहीं होता है। और भूकम्प भी आएँगे, यानी ऐसे समय, जब जमीन हिलती है, जिससे इमारतें गिर जाती हैं और कभी-कभी धरती में दरारें पड़ जाती है।</w:t>
      </w:r>
    </w:p>
    <w:p>
      <w:pPr/>
      <w:r>
        <w:rPr>
          <w:lang w:val="hi_IN" w:bidi="hi_IN"/>
        </w:rPr>
      </w:r>
      <w:r>
        <w:rPr>
          <w:lang w:val="hi_IN" w:bidi="hi_IN"/>
        </w:rPr>
        <w:t>यीशु समझाता है कि ये कष्ट केवल प्रसव पीड़ा की शुरुआत हैं। यीशु इन दर्दनाक घटनाओं का वर्णन करने के लिए प्रसव के दौरान एक महिला द्वारा अनुभव किए जाने वाले दर्द के रूपक का उपयोग करता है। ये प्रसव पीड़ाएँ लंबे समय तक या कम समय तक रह सकती है। कहने का मतलब यह है कि इस प्रकार की दु:ख देने वाली घटनाओं से चेलों को हैरानी नहीं होनी चाहिए, क्योंकि दुनिया का अंत होने से पहले ये घटनाएँ होंगी।</w:t>
      </w:r>
    </w:p>
    <w:p>
      <w:pPr/>
      <w:r>
        <w:rPr>
          <w:lang w:val="hi_IN" w:bidi="hi_IN"/>
        </w:rPr>
      </w:r>
      <w:r>
        <w:rPr>
          <w:lang w:val="hi_IN" w:bidi="hi_IN"/>
        </w:rPr>
        <w:t>यीशु उन बातों के बारे में बताता है जो “उस समय” होंगी, वह समय जब ये सारी पीड़ाएँ होंगी। उसी समय के दौरान, यीशु अब अपने चेलों से कहता है कि लोग उन्हें पकड़वाएँगे, मार डालेंगे, और उनसे नफरत करेंगे, क्योंकि वे यीशु का अनुसरण करते हैं। इतिहास से हमें पता चलता है कि बहुत से चेलों को गिरफ्तार किया गया, उन्हें यातनाएँ दी गईं, और उन्हें मार डाला गया। लेकिन यीशु केवल उन्हीं विशेष चेलों की बात नहीं कर रहा, बल्कि हर देश के चेलों को इसमें शामिल करता है।</w:t>
      </w:r>
    </w:p>
    <w:p>
      <w:pPr/>
      <w:r>
        <w:rPr>
          <w:lang w:val="hi_IN" w:bidi="hi_IN"/>
        </w:rPr>
      </w:r>
      <w:r>
        <w:rPr>
          <w:lang w:val="hi_IN" w:bidi="hi_IN"/>
        </w:rPr>
        <w:t>उस समय, बहुत से लोग यीशु पर विश्वास करना छोड़ देंगे और एक-दूसरे को धोखा देंगे। यीशु यह कह रहा है कि उसके अपने चेलों में से ही कुछ लोग उस पर विश्वास करना छोड़ देंगे और दूसरे अनुयायियों के साथ धोखा करेंगे।</w:t>
      </w:r>
    </w:p>
    <w:p>
      <w:pPr/>
      <w:r>
        <w:rPr>
          <w:lang w:val="hi_IN" w:bidi="hi_IN"/>
        </w:rPr>
      </w:r>
      <w:r>
        <w:rPr>
          <w:lang w:val="hi_IN" w:bidi="hi_IN"/>
        </w:rPr>
        <w:t>यहाँ रुकें और अपने समूह के साथ चर्चा करें: उस समय के बारे में एक कहानी सुनाएँ, जब आपने या आपके किसी परिचित ने यीशु पर विश्वास करने के कारण दु:ख उठाया हो।</w:t>
      </w:r>
    </w:p>
    <w:p>
      <w:pPr/>
      <w:r>
        <w:rPr>
          <w:lang w:val="hi_IN" w:bidi="hi_IN"/>
        </w:rPr>
      </w:r>
      <w:r>
        <w:rPr>
          <w:lang w:val="hi_IN" w:bidi="hi_IN"/>
        </w:rPr>
        <w:t>झूठे या कपटी भविष्यद्वक्ता प्रकट होंगे, जो परमेश्वर का वचन बोलने का दावा करेंगे, और बहुत से लोग उनके झूठ पर विश्वास कर लेंगे। संसार में झूठ और बुराई के कारण "बहुतों का प्रेम ठंडा पड़ जाएगा।" “प्रेम ठंडा पड़ जाएगा” एक मुहावरा है, जिसका मतलब है कि लोग एक-दूसरे से प्रेम करना छोड़ देंगे। इसे कहने का एक और तरीका यह है कि उनके दिलों में अब प्रेम नहीं रहेगा।</w:t>
      </w:r>
    </w:p>
    <w:p>
      <w:pPr/>
      <w:r>
        <w:rPr>
          <w:lang w:val="hi_IN" w:bidi="hi_IN"/>
        </w:rPr>
      </w:r>
      <w:r>
        <w:rPr>
          <w:lang w:val="hi_IN" w:bidi="hi_IN"/>
        </w:rPr>
        <w:t>यहाँ रुकें और अपने समूह के साथ चर्चा करें: उस समय की एक कहानी सुनाएँ, जब आपने या आपके किसी परिचित ने किसी झूठ पर विश्वास किया हो या किसी के बहकावे में आकर कोई गलत काम किया हो।</w:t>
      </w:r>
    </w:p>
    <w:p>
      <w:pPr/>
      <w:r>
        <w:rPr>
          <w:lang w:val="hi_IN" w:bidi="hi_IN"/>
        </w:rPr>
      </w:r>
      <w:r>
        <w:rPr>
          <w:lang w:val="hi_IN" w:bidi="hi_IN"/>
        </w:rPr>
        <w:t>यीशु जानता है कि यह सब सुनकर चेलों के मन में सवाल उठ सकता है कि क्या यीशु का कोई भी अनुयायी बचेगा। कष्ट, झूठे मसीह और झूठे भविष्यद्वक्ता, ये सभी परमेश्वर के लोगों को एकमात्र सच्चे मसीहा पर विश्वास करने और उसका अनुसरण करना छोड़ने के लिए भटकाने की कोशिश करते हैं। यीशु अपने चेलों को यह भरोसा दिलाता है कि जो लोग कष्टों के बीच भी यीशु पर भरोसा रखते हैं और झूठे भविष्यवक्ताओं की बातों पर विश्वास नहीं करते, परमेश्वर उन सब को बचाएगा। ये लोग एक दिन परमेश्वर के सिद्ध राज्य में रहेंगे। चेलों को यह ठीक-ठीक पता नहीं होगा कि संसार का अंत कब होगा। लेकिन यीशु अपने चेलों से यह कहता है कि संसार के अंत से पहले लोग परमेश्वर के सिद्ध राज्य का शुभ समाचार पूरी दुनिया के सभी लोगों को बताएँगे। परमेश्वर अपने सिद्ध राज्य को हर जाति, राष्ट्र और भाषा के लोगों से भर देगा।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 xml:space="preserve">इस कहानी में चार दृश्य हैं। </w:t>
      </w:r>
    </w:p>
    <w:p>
      <w:pPr/>
      <w:r>
        <w:rPr>
          <w:lang w:val="hi_IN" w:bidi="hi_IN"/>
        </w:rPr>
      </w:r>
      <w:r>
        <w:rPr>
          <w:b/>
          <w:lang w:val="hi_IN" w:bidi="hi_IN"/>
        </w:rPr>
        <w:t>पहला दृश्य:</w:t>
      </w:r>
      <w:r>
        <w:rPr>
          <w:lang w:val="hi_IN" w:bidi="hi_IN"/>
        </w:rPr>
        <w:t xml:space="preserve"> यीशु जैतून पर्वत पर बैठा है। चेले अकेले में उसके पास आते हैं और उससे कुछ प्रश्न पूछते हैं।</w:t>
      </w:r>
    </w:p>
    <w:p>
      <w:pPr/>
      <w:r>
        <w:rPr>
          <w:lang w:val="hi_IN" w:bidi="hi_IN"/>
        </w:rPr>
      </w:r>
      <w:r>
        <w:rPr>
          <w:b/>
          <w:lang w:val="hi_IN" w:bidi="hi_IN"/>
        </w:rPr>
        <w:t>दूसरा दृश्य:</w:t>
      </w:r>
      <w:r>
        <w:rPr>
          <w:lang w:val="hi_IN" w:bidi="hi_IN"/>
        </w:rPr>
        <w:t xml:space="preserve"> यीशु चेलों को एक आज्ञा देकर उत्तर देना शुरू करता है और उन्हें उन लोगों के बारे में चेतावनी देता है जो आकर बहुत लोगों को धोखा देंगे। यीशु अपने चेलों को संसार की उन घटनाओं के बारे में बताता है जो उस समय अवधि की विशेषता होंगी, जिसके बारे में चेले पूछ रहे हैं। यीशु कहता है कि ये घटनाएँ केवल पीड़ाओं की शुरुआत हैं।</w:t>
      </w:r>
    </w:p>
    <w:p>
      <w:pPr/>
      <w:r>
        <w:rPr>
          <w:lang w:val="hi_IN" w:bidi="hi_IN"/>
        </w:rPr>
      </w:r>
      <w:r>
        <w:rPr>
          <w:b/>
          <w:lang w:val="hi_IN" w:bidi="hi_IN"/>
        </w:rPr>
        <w:t>तीसरा दृश्य:</w:t>
      </w:r>
      <w:r>
        <w:rPr>
          <w:lang w:val="hi_IN" w:bidi="hi_IN"/>
        </w:rPr>
        <w:t xml:space="preserve"> यीशु अपने चेलों को आगे की घटनाओं के बारे में बताना जारी रखता है, लेकिन अब वह यह वर्णन करता है कि उसके अनुयायी क्या अनुभव करेंगे। यीशु यह भी बताता है कि अविश्वासी कैसे व्यवहार करेंगे। यीशु अपनी चेतावनी को दोहराता है कि ऐसे लोग आएँगे जो बहुतों को धोखा देंगे।</w:t>
      </w:r>
    </w:p>
    <w:p>
      <w:pPr/>
      <w:r>
        <w:rPr>
          <w:lang w:val="hi_IN" w:bidi="hi_IN"/>
        </w:rPr>
      </w:r>
      <w:r>
        <w:rPr>
          <w:b/>
          <w:lang w:val="hi_IN" w:bidi="hi_IN"/>
        </w:rPr>
        <w:t>चौथा दृश्य:</w:t>
      </w:r>
      <w:r>
        <w:rPr>
          <w:lang w:val="hi_IN" w:bidi="hi_IN"/>
        </w:rPr>
        <w:t xml:space="preserve"> यीशु चेलों से कहता है कि परमेश्वर विश्वासियों को बचाएगा और सच्चे चेले अंत तक धीरज रखेंगे। इतिहास का अंत होने से पहले परमेश्वर के राज्य का शुभ सन्देश पूरी दुनिया में फैल जाएगा।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झूठे मसीहा</w:t>
      </w:r>
    </w:p>
    <w:p>
      <w:pPr>
        <w:pStyle w:val="ListBullet"/>
        <w:spacing w:line="240" w:lineRule="auto"/>
        <w:ind w:left="720"/>
      </w:pPr>
      <w:r>
        <w:rPr>
          <w:lang w:val="hi_IN" w:bidi="hi_IN"/>
        </w:rPr>
      </w:r>
      <w:r>
        <w:rPr>
          <w:lang w:val="hi_IN" w:bidi="hi_IN"/>
        </w:rPr>
        <w:t>झूठे भविष्यद्वक्ता</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कहानी की शुरुआत यीशु के जैतून पर्वत पर बैठे होने से होती है। चेले यीशु के पास आते हैं और उससे कुछ प्रश्न पूछते हैं। यह याद रखना जरूरी है कि चेले यीशु से अकेले में, दूसरों से दूर होकर, प्रश्न पूछते हैं। यह बातचीत केवल यीशु और उसके चेलों के बीच में ही होती है। हम नहीं जानते कि कितने चेले थे।</w:t>
      </w:r>
    </w:p>
    <w:p>
      <w:pPr/>
      <w:r>
        <w:rPr>
          <w:lang w:val="hi_IN" w:bidi="hi_IN"/>
        </w:rPr>
      </w:r>
      <w:r>
        <w:rPr>
          <w:lang w:val="hi_IN" w:bidi="hi_IN"/>
        </w:rPr>
        <w:t xml:space="preserve">दूसरे दृश्य में, यीशु चेलों को यह आज्ञा देकर उत्तर देता है, “सावधान रहो और कोई तुम्हें धोखा न देने पाए।” यह याद रखना जरूरी है कि यहाँ यीशु अपने चेलों को एक आज्ञा दे रहा है। फिर यीशु अपनी आज्ञा देने का कारण बताता है: </w:t>
      </w:r>
      <w:r>
        <w:rPr>
          <w:b/>
          <w:lang w:val="hi_IN" w:bidi="hi_IN"/>
        </w:rPr>
        <w:t>क्योंकि</w:t>
      </w:r>
      <w:r>
        <w:rPr>
          <w:lang w:val="hi_IN" w:bidi="hi_IN"/>
        </w:rPr>
        <w:t xml:space="preserve"> बहुत से लोग आएँगे और कहेंगे, "मैं मसीह हूँ," और बहुत से लोग उन पर विश्वास करेंगे।</w:t>
      </w:r>
    </w:p>
    <w:p>
      <w:pPr/>
      <w:r>
        <w:rPr>
          <w:lang w:val="hi_IN" w:bidi="hi_IN"/>
        </w:rPr>
      </w:r>
      <w:r>
        <w:rPr>
          <w:lang w:val="hi_IN" w:bidi="hi_IN"/>
        </w:rPr>
        <w:t>फिर यीशु अपने चेलों को बताता है कि लड़ाइयाँ होंगी और बहुत से लोग लड़ाइयों के बारे में बातें करेंगे। फिर यीशु चेलों को एक और आज्ञा देता है: "देखो, तुम घबरा न जाना।" यह याद रखना ज़रूरी है कि यीशु पहले आज्ञा देता है और फिर अपनी आज्ञा का कारण बताता है: “</w:t>
      </w:r>
      <w:r>
        <w:rPr>
          <w:b/>
          <w:lang w:val="hi_IN" w:bidi="hi_IN"/>
        </w:rPr>
        <w:t>क्योंकि</w:t>
      </w:r>
      <w:r>
        <w:rPr>
          <w:lang w:val="hi_IN" w:bidi="hi_IN"/>
        </w:rPr>
        <w:t xml:space="preserve"> इन घटनाओं का होना अवश्य है।” याद रखें, इसका अर्थ है कि चेलों को आश्चर्यचकित या निराश नहीं होना चाहिए, क्योंकि अभी भी परमेश्वर का नियंत्रण है। लेकिन अभी अंत नहीं है। दुनिया भर में जातियाँ और राज्य एक-दूसरे के विरुद्ध युद्ध करेंगे। कई स्थानों पर अकाल और भूकम्प होंगे। लेकिन यीशु आगे कहता है कि ये सभी घटनाएँ तो प्रसव पीड़ा या दु:खों की शुरुआत मात्र है।</w:t>
      </w:r>
    </w:p>
    <w:p>
      <w:pPr/>
      <w:r>
        <w:rPr>
          <w:lang w:val="hi_IN" w:bidi="hi_IN"/>
        </w:rPr>
      </w:r>
      <w:r>
        <w:rPr>
          <w:lang w:val="hi_IN" w:bidi="hi_IN"/>
        </w:rPr>
        <w:t xml:space="preserve">तीसरे दृश्य में, यीशु अपनी चेतावनी को आगे बढ़ाते हुए चेलों से कहता है कि वे स्वयं यीशु के चेले होने के कारण दुःख उठाएँगे। यह याद रखना ज़रूरी है कि ये सताव पिछली घटनाओं के </w:t>
      </w:r>
      <w:r>
        <w:rPr>
          <w:b/>
          <w:lang w:val="hi_IN" w:bidi="hi_IN"/>
        </w:rPr>
        <w:t>समय के दौरान</w:t>
      </w:r>
      <w:r>
        <w:rPr>
          <w:lang w:val="hi_IN" w:bidi="hi_IN"/>
        </w:rPr>
        <w:t xml:space="preserve"> ही होंगे। याद रखें, यीशु अपने दुबारा आगमन से पहले के समय की विशेषताओं का वर्णन कर रहा है।</w:t>
      </w:r>
    </w:p>
    <w:p>
      <w:pPr/>
      <w:r>
        <w:rPr>
          <w:lang w:val="hi_IN" w:bidi="hi_IN"/>
        </w:rPr>
      </w:r>
      <w:r>
        <w:rPr>
          <w:lang w:val="hi_IN" w:bidi="hi_IN"/>
        </w:rPr>
        <w:t>चेलों की पीड़ा के कारण को याद रखना ज़रूरी है। चेले इसलिए दुःख उठाते हैं, क्योंकि वे यीशु पर विश्वास करते हैं और उसका अनुसरण करते हैं। साथ ही, इस समय के दौरान बहुत से लोग पाप करेंगे और एक-दूसरे से नफ़रत करेंगे। बहुत से लोग एक-दूसरे को धोखा देंगे और यीशु पर विश्वास करना छोड़ देंगे। यीशु समझाता है कि क्योंकि अधिक से अधिक लोग परमेश्वर की व्यवस्था का पालन नहीं करेंगे, इसलिए बहुत से लोगों का प्रेम ठंडा पड़ जाएगा। यीशु अपने चेलों को फिर से चेतावनी देता है कि वे लोगों को उन्हें धोखा न देने दें। झूठे भविष्यद्वक्ता प्रकट होंगे और बहुत से लोगों को अपने बुरे मार्गों पर चलने के लिए धोखा देंगे।</w:t>
      </w:r>
    </w:p>
    <w:p>
      <w:pPr/>
      <w:r>
        <w:rPr>
          <w:lang w:val="hi_IN" w:bidi="hi_IN"/>
        </w:rPr>
      </w:r>
      <w:r>
        <w:rPr>
          <w:lang w:val="hi_IN" w:bidi="hi_IN"/>
        </w:rPr>
        <w:t>चौथे दृश्य में, यीशु विषय बदलते हुए चेलों को बताता है कि परमेश्वर फिर भी अपने लोगों को बचाएगा। यह महत्वपूर्ण है। यीशु का सच्चा चेला होने का अर्थ है इन सभी पीड़ाओं में धीरज रखना और झूठे भविष्यद्वक्ताओं और झूठे मसीह की बातों पर विश्वास न करना। लोग हर जाति में यह शुभ सन्देश पहुँचाएँगे कि परमेश्वर उन्हें अपनी अनाज्ञाकारिता के दंड से बचाता है और उन्हें अपना सिद्ध राज्य देता है। अंत होने से पहले पूरी दुनिया की सभी जातियाँ यह शुभ सन्देश सुनेंगी।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झूठे मसीहा</w:t>
      </w:r>
    </w:p>
    <w:p>
      <w:pPr>
        <w:pStyle w:val="ListBullet"/>
        <w:spacing w:line="240" w:lineRule="auto"/>
        <w:ind w:left="720"/>
      </w:pPr>
      <w:r>
        <w:rPr>
          <w:lang w:val="hi_IN" w:bidi="hi_IN"/>
        </w:rPr>
      </w:r>
      <w:r>
        <w:rPr>
          <w:lang w:val="hi_IN" w:bidi="hi_IN"/>
        </w:rPr>
        <w:t>झूठे भविष्यद्वक्ता</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जब यीशु जैतून पर्वत पर बैठा होता है, तब चेले उसके पास आते हैं और उससे पूछते हैं, “ये बातें कब होंगी? और तेरे आने का और संसार के अंत का चिन्ह क्या होगा?"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 जानने को उत्सुक, उलझन में और चिंतित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चेलों को आज्ञा देते हुए उत्तर देता है, “सावधान रहो और किसी को भी तुम्हें धोखा मत देने दो।” यीशु अपने चेलों को कहता है कि बहुत से लोग आएँगे और अपने आप को मसीहा कहेंगे, और वे बहुत से लोगों को धोखा देंगे। युद्ध होंगे और लोग युद्धों के बारे में बातें करेंगे। फिर यीशु चेलों को एक और आज्ञा देता है: “देखो, तुम घबरा न जाना, क्योंकि इन बातों का होना अवश्य है, लेकिन यह अंत नहीं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 घबराए हुए, चकित, परेशान, और चिंतित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बताना जारी रखता है कि आगे क्या होगा। जाति जाति से और राज्य राज्य से युद्ध करेंगे। कई स्थानों पर अकाल और भूकम्प होंगे। लेकिन ये सभी घटनाएँ प्रसव पीड़ा और दु:खों की शुरुआत मात्र है।</w:t>
      </w:r>
    </w:p>
    <w:p>
      <w:pPr/>
      <w:r>
        <w:rPr>
          <w:lang w:val="hi_IN" w:bidi="hi_IN"/>
        </w:rPr>
      </w:r>
      <w:r>
        <w:rPr>
          <w:lang w:val="hi_IN" w:bidi="hi_IN"/>
        </w:rPr>
        <w:t>यीशु आगे बताता है कि उस समय लोग यीशु के चेलों को दुःख उठाने के लिए पकड़वाएँगे और लोग उन्हें मार डालेंगे। और सभी राष्ट्रों में लोग यीशु के अनुयायियों से नफ़रत करेंगे। बहुत से लोग यीशु के पीछे चलना छोड़ देंगे और एक-दूसरे को धोखा देंगे और नफ़रत करेंगे। झूठे भविष्यद्वक्ता बहुत से लोगों को बहाकाएंगे। यीशु समझाता है कि क्योंकि अधिक से अधिक लोग परमेश्वर की व्यवस्था का पालन नहीं करेंगे, इसलिए बहुत से लोगों का प्रेम ठंडा पड़ जाएगा।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 चिंतित, डरे हुए और धोखा खाए हुए।</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अपने चेलों को प्रोत्साहित करता है कि परमेश्वर फिर भी अपने लोगों को बचाएगा। सच्चे चेले इस समय की पीड़ाओं में धीरज रखकर और दुष्टता और नफ़रत में गिरे बिना, अपने विश्वास को दिखाएँगे। लोग पूरे संसार में परमेश्वर के राज्य के शुभ सन्देश का प्रचार करेंगे और परमेश्वर के द्वारा अंत लाने से पहले हर जाति के सामने गवाह ठहरेंगे।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 राहत मिली, दिलासा हुआ और जानने को उत्सुक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आने वाले संस्करण में एक बार सुनें।</w:t>
      </w:r>
    </w:p>
    <w:p>
      <w:pPr/>
      <w:r>
        <w:rPr>
          <w:lang w:val="hi_IN" w:bidi="hi_IN"/>
        </w:rPr>
      </w:r>
      <w:r>
        <w:rPr>
          <w:lang w:val="hi_IN" w:bidi="hi_IN"/>
        </w:rPr>
        <w:t xml:space="preserve">यीशु जैतून पहाड़ पर बैठा हुआ था, और उसके </w:t>
      </w:r>
      <w:r>
        <w:rPr>
          <w:b/>
          <w:lang w:val="hi_IN" w:bidi="hi_IN"/>
        </w:rPr>
        <w:t>चेले</w:t>
      </w:r>
      <w:r>
        <w:rPr>
          <w:lang w:val="hi_IN" w:bidi="hi_IN"/>
        </w:rPr>
        <w:t xml:space="preserve"> दूसरों से अलग होकर उसके पास आते हैं और उससे पूछते हैं, “ये बातें कब होंगी?” और तेरे आने का और संसार के अंत का </w:t>
      </w:r>
      <w:r>
        <w:rPr>
          <w:b/>
          <w:lang w:val="hi_IN" w:bidi="hi_IN"/>
        </w:rPr>
        <w:t>चिन्ह</w:t>
      </w:r>
      <w:r>
        <w:rPr>
          <w:lang w:val="hi_IN" w:bidi="hi_IN"/>
        </w:rPr>
        <w:t xml:space="preserve"> क्या होगा?"</w:t>
      </w:r>
    </w:p>
    <w:p>
      <w:pPr/>
      <w:r>
        <w:rPr>
          <w:lang w:val="hi_IN" w:bidi="hi_IN"/>
        </w:rPr>
      </w:r>
      <w:r>
        <w:rPr>
          <w:b/>
          <w:lang w:val="hi_IN" w:bidi="hi_IN"/>
        </w:rPr>
        <w:t>चेले</w:t>
      </w:r>
      <w:r>
        <w:rPr>
          <w:lang w:val="hi_IN" w:bidi="hi_IN"/>
        </w:rPr>
        <w:t xml:space="preserve"> शब्द का अनुवाद उसी तरह करें, जैसे आपने पिछले भागों में किया है। </w:t>
      </w:r>
      <w:r>
        <w:rPr>
          <w:lang w:val="hi_IN" w:bidi="hi_IN"/>
        </w:rPr>
        <w:t>चेले</w:t>
      </w:r>
      <w:r>
        <w:rPr>
          <w:lang w:val="hi_IN" w:bidi="hi_IN"/>
        </w:rPr>
        <w:t xml:space="preserve"> शब्द मुख्य शब्दावली में है।</w:t>
      </w:r>
    </w:p>
    <w:p>
      <w:pPr/>
      <w:r>
        <w:rPr>
          <w:lang w:val="hi_IN" w:bidi="hi_IN"/>
        </w:rPr>
      </w:r>
      <w:r>
        <w:rPr>
          <w:lang w:val="hi_IN" w:bidi="hi_IN"/>
        </w:rPr>
        <w:t xml:space="preserve">एक </w:t>
      </w:r>
      <w:r>
        <w:rPr>
          <w:b/>
          <w:lang w:val="hi_IN" w:bidi="hi_IN"/>
        </w:rPr>
        <w:t>चिन्ह</w:t>
      </w:r>
      <w:r>
        <w:rPr>
          <w:lang w:val="hi_IN" w:bidi="hi_IN"/>
        </w:rPr>
        <w:t xml:space="preserve"> वह सूचक होता है जो बताता है कि कोई बात सच है या होने वाली है। यहाँ इसका अर्थ किसी ऐसी घटना या संकेत से है, जो यह दिखाता है कि कुछ होने वाला है। चिन्ह शब्द का अनुवाद उसी तरह करें, जैसे आपने पिछले भागों में किया है। </w:t>
      </w:r>
      <w:r>
        <w:rPr>
          <w:lang w:val="hi_IN" w:bidi="hi_IN"/>
        </w:rPr>
        <w:t>चिन्ह</w:t>
      </w:r>
      <w:r>
        <w:rPr>
          <w:lang w:val="hi_IN" w:bidi="hi_IN"/>
        </w:rPr>
        <w:t xml:space="preserve"> शब्द मुख्य शब्दावली में है।</w:t>
      </w:r>
    </w:p>
    <w:p>
      <w:pPr/>
      <w:r>
        <w:rPr>
          <w:lang w:val="hi_IN" w:bidi="hi_IN"/>
        </w:rPr>
      </w:r>
      <w:r>
        <w:rPr>
          <w:lang w:val="hi_IN" w:bidi="hi_IN"/>
        </w:rPr>
        <w:t xml:space="preserve">यीशु अपने चेलों को यह आज्ञा देकर उत्तर देता है, “सावधान रहो और कोई तुम्हें धोखा न दे।” यीशु अपने चेलों को इसका कारण बताता है: क्योंकि लोग आएँगे और कहेंगे, “मैं </w:t>
      </w:r>
      <w:r>
        <w:rPr>
          <w:b/>
          <w:lang w:val="hi_IN" w:bidi="hi_IN"/>
        </w:rPr>
        <w:t>मसीहा</w:t>
      </w:r>
      <w:r>
        <w:rPr>
          <w:lang w:val="hi_IN" w:bidi="hi_IN"/>
        </w:rPr>
        <w:t xml:space="preserve"> हूँ।” मसीहा का अर्थ है वह व्यक्ति जिसे परमेश्वर ने किसी विशेष कार्य के लिए अभिषेक किया हो या नियुक्त किया हो। पुराने नियम में, भविष्यद्वक्ताओं, याजकों और राजाओं को विशेष कार्यों के लिए अभिषेक किया जाता था। ये सारी बातें यीशु में पाई जाती हैं, लेकिन यहाँ मत्ती शायद यह नहीं कह रहा कि लोग अपने आप को स्वयं यीशु बताएँगे, बल्कि वे यह दावा करेंगे कि उन्हें परमेश्वर ने चुना है और भेजा है। मसी शब्द का अनुवाद उसी तरह करें, जैसे आपने पिछले भागों में किया है। </w:t>
      </w:r>
      <w:r>
        <w:rPr>
          <w:lang w:val="hi_IN" w:bidi="hi_IN"/>
        </w:rPr>
        <w:t>मसीहा</w:t>
      </w:r>
      <w:r>
        <w:rPr>
          <w:lang w:val="hi_IN" w:bidi="hi_IN"/>
        </w:rPr>
        <w:t xml:space="preserve"> शब्द मुख्य शब्दावली में है।</w:t>
      </w:r>
    </w:p>
    <w:p>
      <w:pPr/>
      <w:r>
        <w:rPr>
          <w:lang w:val="hi_IN" w:bidi="hi_IN"/>
        </w:rPr>
      </w:r>
      <w:r>
        <w:rPr>
          <w:lang w:val="hi_IN" w:bidi="hi_IN"/>
        </w:rPr>
        <w:t xml:space="preserve">बहुत से लोग झूठे मसीहों के पीछे चलेंगे, और चेले युद्धों और युद्धों की धमकियों के बारे में सुनेंगे। जातियाँ और राज्य एक-दूसरे से लड़ेंगे। </w:t>
      </w:r>
      <w:r>
        <w:rPr>
          <w:b/>
          <w:lang w:val="hi_IN" w:bidi="hi_IN"/>
        </w:rPr>
        <w:t>जाति</w:t>
      </w:r>
      <w:r>
        <w:rPr>
          <w:lang w:val="hi_IN" w:bidi="hi_IN"/>
        </w:rPr>
        <w:t xml:space="preserve"> से मतलब किसी कबीले या जातीय समूह से, या किसी देश के लोगों से होता है। जाति शब्द का अनुवाद उसी तरह करें, जैसे आपने पिछले भागों में किया है। </w:t>
      </w:r>
      <w:r>
        <w:rPr>
          <w:lang w:val="hi_IN" w:bidi="hi_IN"/>
        </w:rPr>
        <w:t>जाति</w:t>
      </w:r>
      <w:r>
        <w:rPr>
          <w:lang w:val="hi_IN" w:bidi="hi_IN"/>
        </w:rPr>
        <w:t xml:space="preserve"> शब्द मुख्य शब्दावली में है।</w:t>
      </w:r>
    </w:p>
    <w:p>
      <w:pPr/>
      <w:r>
        <w:rPr>
          <w:lang w:val="hi_IN" w:bidi="hi_IN"/>
        </w:rPr>
      </w:r>
      <w:r>
        <w:rPr>
          <w:lang w:val="hi_IN" w:bidi="hi_IN"/>
        </w:rPr>
        <w:t xml:space="preserve">यीशु उन बातों के बारे में बात करता है जो “उस समय” होंगी। </w:t>
      </w:r>
      <w:r>
        <w:rPr>
          <w:b/>
          <w:lang w:val="hi_IN" w:bidi="hi_IN"/>
        </w:rPr>
        <w:t>“उस समय”</w:t>
      </w:r>
      <w:r>
        <w:rPr>
          <w:lang w:val="hi_IN" w:bidi="hi_IN"/>
        </w:rPr>
        <w:t xml:space="preserve"> किसी विशेष समय की ओर इशारा नहीं करता, बल्कि उस सामान्य समय को बताता है, जब इस तरह की घटनाएँ होती हैं। यीशु चेलों से कहता है कि लोग उन्हें पकड़वाएँगे और उन्हें दु:ख सहने पर मजबूर करेंगे। लोग चेलों को मार डालेंगे और उनसे नफरत करेंगे, क्योंकि वे यीशु के चेले हैं। उसी समय, बहुत-से लोग यीशु पर विश्वास करना छोड़ देंगे, एक-दूसरे को धोखा देंगे, और एक-दूसरे से नफरत करने लगेंगे।</w:t>
      </w:r>
    </w:p>
    <w:p>
      <w:pPr/>
      <w:r>
        <w:rPr>
          <w:lang w:val="hi_IN" w:bidi="hi_IN"/>
        </w:rPr>
      </w:r>
      <w:r>
        <w:rPr>
          <w:b/>
          <w:lang w:val="hi_IN" w:bidi="hi_IN"/>
        </w:rPr>
        <w:t>झूठे भविष्यद्वक्ता</w:t>
      </w:r>
      <w:r>
        <w:rPr>
          <w:lang w:val="hi_IN" w:bidi="hi_IN"/>
        </w:rPr>
        <w:t xml:space="preserve"> उठ खड़े होंगे और दावा करेंगे कि वे परमेश्वर का वचन बोलते हैं। </w:t>
      </w:r>
      <w:r>
        <w:rPr>
          <w:b/>
          <w:lang w:val="hi_IN" w:bidi="hi_IN"/>
        </w:rPr>
        <w:t>भविष्यद्वक्ता</w:t>
      </w:r>
      <w:r>
        <w:rPr>
          <w:lang w:val="hi_IN" w:bidi="hi_IN"/>
        </w:rPr>
        <w:t xml:space="preserve"> वह व्यक्ति होता है जिसे परमेश्वर से संदेश मिलता है और वह उसे अन्य लोगों को, अक्सर परमेश्वर के लोगों को बताता है। झूठा या नकली, भविष्यद्वक्ता वह व्यक्ति होता है जो केवल यह दावा करता है या दिखावा करता है कि उसके पास परमेश्वर का संदेश है। परमेश्वर ने उन्हें कोई संदेश नहीं दिया और न ही उन्हें अपना भविष्यद्वक्ता बनने के लिए बुलाया। झूठे भविष्यद्वक्ता का अनुवाद उसी तरह करें, जैसा आपने पिछले भागों में किया है। </w:t>
      </w:r>
      <w:r>
        <w:rPr>
          <w:b/>
          <w:lang w:val="hi_IN" w:bidi="hi_IN"/>
        </w:rPr>
        <w:t>भविष्यद्वक्ता</w:t>
      </w:r>
      <w:r>
        <w:rPr>
          <w:lang w:val="hi_IN" w:bidi="hi_IN"/>
        </w:rPr>
        <w:t xml:space="preserve"> शब्द मुख्य शब्दावली में है।</w:t>
      </w:r>
    </w:p>
    <w:p>
      <w:pPr/>
      <w:r>
        <w:rPr>
          <w:lang w:val="hi_IN" w:bidi="hi_IN"/>
        </w:rPr>
      </w:r>
      <w:r>
        <w:rPr>
          <w:lang w:val="hi_IN" w:bidi="hi_IN"/>
        </w:rPr>
        <w:t xml:space="preserve">झूठे भविष्यद्वक्ता बहुत से लोगों को बहका देंगे। अधिक से अधिक लोग पाप करेंगे। वे न तो परमेश्वर की व्यवस्था की परवाह करेंगे और न ही सही काम करने की। </w:t>
      </w:r>
      <w:r>
        <w:rPr>
          <w:b/>
          <w:lang w:val="hi_IN" w:bidi="hi_IN"/>
        </w:rPr>
        <w:t>पाप</w:t>
      </w:r>
      <w:r>
        <w:rPr>
          <w:lang w:val="hi_IN" w:bidi="hi_IN"/>
        </w:rPr>
        <w:t xml:space="preserve"> परमेश्वर के प्रति अनाज्ञाकारिता को बताता है। कुछ अनुवाद यहाँ दुष्टता या अधर्म जैसे शब्दों का उपयोग करते हैं। </w:t>
      </w:r>
      <w:r>
        <w:rPr>
          <w:b/>
          <w:lang w:val="hi_IN" w:bidi="hi_IN"/>
        </w:rPr>
        <w:t>दुष्टता</w:t>
      </w:r>
      <w:r>
        <w:rPr>
          <w:lang w:val="hi_IN" w:bidi="hi_IN"/>
        </w:rPr>
        <w:t xml:space="preserve"> का अर्थ है लोगों का बुरे या गलत काम करना। वे परमेश्वर की व्यवस्था नहीं मानते। </w:t>
      </w:r>
      <w:r>
        <w:rPr>
          <w:b/>
          <w:lang w:val="hi_IN" w:bidi="hi_IN"/>
        </w:rPr>
        <w:t>“अधर्म”</w:t>
      </w:r>
      <w:r>
        <w:rPr>
          <w:lang w:val="hi_IN" w:bidi="hi_IN"/>
        </w:rPr>
        <w:t xml:space="preserve"> का मतलब है कि लोग न तो परमेश्वर की व्यवस्था को मानने की परवाह करते हैं और न ही उसका पालन करते हैं। अधर्म और दुष्टता, दोनों ही पाप हैं। सुनिश्चित करें कि आप यहाँ जिस शब्द का इस्तेमाल करते हैं, उसका मतलब यह नहीं हो कि कोई व्यक्ति धार्मिक अनुष्ठान करने में विफल रहा है जैसे कि धार्मिक प्रार्थना या कुछ धार्मिक नियमों का पालन। आप जो भी शब्द चुनें—अधर्म, दुष्टता, या पाप, उसका अनुवाद उसी तरह करें, जैसा आपने पिछले भागों में किया है। </w:t>
      </w:r>
      <w:r>
        <w:rPr>
          <w:b/>
          <w:lang w:val="hi_IN" w:bidi="hi_IN"/>
        </w:rPr>
        <w:t>अधर्म</w:t>
      </w:r>
      <w:r>
        <w:rPr>
          <w:lang w:val="hi_IN" w:bidi="hi_IN"/>
        </w:rPr>
        <w:t xml:space="preserve">, </w:t>
      </w:r>
      <w:r>
        <w:rPr>
          <w:lang w:val="hi_IN" w:bidi="hi_IN"/>
        </w:rPr>
        <w:t>दुष्टता</w:t>
      </w:r>
      <w:r>
        <w:rPr>
          <w:lang w:val="hi_IN" w:bidi="hi_IN"/>
        </w:rPr>
        <w:t xml:space="preserve"> और </w:t>
      </w:r>
      <w:r>
        <w:rPr>
          <w:lang w:val="hi_IN" w:bidi="hi_IN"/>
        </w:rPr>
        <w:t>पाप</w:t>
      </w:r>
      <w:r>
        <w:rPr>
          <w:lang w:val="hi_IN" w:bidi="hi_IN"/>
        </w:rPr>
        <w:t xml:space="preserve"> ये तीनों शब्द मुख्य शब्दावली में हैं।</w:t>
      </w:r>
    </w:p>
    <w:p>
      <w:pPr/>
      <w:r>
        <w:rPr>
          <w:lang w:val="hi_IN" w:bidi="hi_IN"/>
        </w:rPr>
      </w:r>
      <w:r>
        <w:rPr>
          <w:lang w:val="hi_IN" w:bidi="hi_IN"/>
        </w:rPr>
        <w:t>क्योंकि अधिक से अधिक लोग पाप करेंगे, कई लोगों का प्रेम ठंडा हो जाएगा, या लोग प्रेम करना बंद कर देंगे।</w:t>
      </w:r>
    </w:p>
    <w:p>
      <w:pPr/>
      <w:r>
        <w:rPr>
          <w:lang w:val="hi_IN" w:bidi="hi_IN"/>
        </w:rPr>
      </w:r>
      <w:r>
        <w:rPr>
          <w:lang w:val="hi_IN" w:bidi="hi_IN"/>
        </w:rPr>
        <w:t>यहाँ रुकें और “प्रेम ठंडा हो जाएगा” वाक्यांश के बारे में चर्चा करें, और यह भी कि आपकी भाषा में इसका अनुवाद कैसे किया जा सकता है।</w:t>
      </w:r>
    </w:p>
    <w:p>
      <w:pPr/>
      <w:r>
        <w:rPr>
          <w:lang w:val="hi_IN" w:bidi="hi_IN"/>
        </w:rPr>
      </w:r>
      <w:r>
        <w:rPr>
          <w:lang w:val="hi_IN" w:bidi="hi_IN"/>
        </w:rPr>
        <w:t xml:space="preserve">यीशु अपने चेलों को आश्वासन देता है कि परमेश्वर उन सभी को बचाएगा, जो यीशु पर भरोसा रखते हैं, झूठ पर विश्वास नहीं करते, और अंत तक धीरज रखते हैं। यहाँ </w:t>
      </w:r>
      <w:r>
        <w:rPr>
          <w:b/>
          <w:lang w:val="hi_IN" w:bidi="hi_IN"/>
        </w:rPr>
        <w:t>“अंत”</w:t>
      </w:r>
      <w:r>
        <w:rPr>
          <w:lang w:val="hi_IN" w:bidi="hi_IN"/>
        </w:rPr>
        <w:t xml:space="preserve"> या तो उस व्यक्ति के जीवन के अंत को दर्शाता है या संसार के अंत को, जो भी पहले हो।</w:t>
      </w:r>
    </w:p>
    <w:p>
      <w:pPr/>
      <w:r>
        <w:rPr>
          <w:lang w:val="hi_IN" w:bidi="hi_IN"/>
        </w:rPr>
      </w:r>
      <w:r>
        <w:rPr>
          <w:lang w:val="hi_IN" w:bidi="hi_IN"/>
        </w:rPr>
        <w:t xml:space="preserve">लोग पूरे संसार में परमेश्वर के </w:t>
      </w:r>
      <w:r>
        <w:rPr>
          <w:b/>
          <w:lang w:val="hi_IN" w:bidi="hi_IN"/>
        </w:rPr>
        <w:t>राज्य</w:t>
      </w:r>
      <w:r>
        <w:rPr>
          <w:lang w:val="hi_IN" w:bidi="hi_IN"/>
        </w:rPr>
        <w:t xml:space="preserve"> के बारे में </w:t>
      </w:r>
      <w:r>
        <w:rPr>
          <w:b/>
          <w:lang w:val="hi_IN" w:bidi="hi_IN"/>
        </w:rPr>
        <w:t>शुभ सन्देश</w:t>
      </w:r>
      <w:r>
        <w:rPr>
          <w:lang w:val="hi_IN" w:bidi="hi_IN"/>
        </w:rPr>
        <w:t xml:space="preserve">, या </w:t>
      </w:r>
      <w:r>
        <w:rPr>
          <w:b/>
          <w:lang w:val="hi_IN" w:bidi="hi_IN"/>
        </w:rPr>
        <w:t>सुसमाचार</w:t>
      </w:r>
      <w:r>
        <w:rPr>
          <w:lang w:val="hi_IN" w:bidi="hi_IN"/>
        </w:rPr>
        <w:t xml:space="preserve">, का प्रचार करेंगे, ताकि सभी जातियाँ इसे सुन सकें। </w:t>
      </w:r>
      <w:r>
        <w:rPr>
          <w:lang w:val="hi_IN" w:bidi="hi_IN"/>
        </w:rPr>
        <w:t>शुभ सन्देश</w:t>
      </w:r>
      <w:r>
        <w:rPr>
          <w:lang w:val="hi_IN" w:bidi="hi_IN"/>
        </w:rPr>
        <w:t xml:space="preserve">, या सुसमाचार, यह है कि यीशु इस धरती पर आया, हमारे पापों के लिए मरा, और मरे हुओं में से जी उठा। नए नियम में, यीशु के मरने और मरे हुओं में से जी उठने से पहले, यीशु और उसके चेले राज्य के शुभ सन्देश की शिक्षा देते हैं। इसका मतलब है कि वे यीशु के द्वारा परमेश्वर के शासन के बारे में सिखा रहे हैं, जो लोगों को उद्धार देने और उन्हें परमेश्वर के सिद्ध राज्य का हिस्सा बनाने के लिए आया। शुभ सन्देश या सुसमाचार का अनुवाद उसी तरह करें जैसे आपने पिछले भागों में किया है। </w:t>
      </w:r>
      <w:r>
        <w:rPr>
          <w:lang w:val="hi_IN" w:bidi="hi_IN"/>
        </w:rPr>
        <w:t>सुसमाचार</w:t>
      </w:r>
      <w:r>
        <w:rPr>
          <w:lang w:val="hi_IN" w:bidi="hi_IN"/>
        </w:rPr>
        <w:t xml:space="preserve"> मुख्य शब्दावली में है।</w:t>
      </w:r>
    </w:p>
    <w:p>
      <w:pPr/>
      <w:r>
        <w:rPr>
          <w:lang w:val="hi_IN" w:bidi="hi_IN"/>
        </w:rPr>
      </w:r>
      <w:r>
        <w:rPr>
          <w:lang w:val="hi_IN" w:bidi="hi_IN"/>
        </w:rPr>
        <w:t xml:space="preserve">चेला मत्ती स्वर्ग का राज्य शब्द का उपयोग परमेश्वर के राज्य के बारे में बात करने के लिए करता है। एक दिन यीशु परमेश्वर के नए और सिद्ध राज्य की स्थापना के लिए वापस आएगा। यहाँ, मत्ती </w:t>
      </w:r>
      <w:r>
        <w:rPr>
          <w:b/>
          <w:lang w:val="hi_IN" w:bidi="hi_IN"/>
        </w:rPr>
        <w:t>राज्य</w:t>
      </w:r>
      <w:r>
        <w:rPr>
          <w:lang w:val="hi_IN" w:bidi="hi_IN"/>
        </w:rPr>
        <w:t xml:space="preserve"> शब्द का उपयोग स्वर्ग के राज्य के लिए करता है। राज्य शब्द का अनुवाद उसी तरह करें, जैसे आपने पिछले भागों में किया है। </w:t>
      </w:r>
      <w:r>
        <w:rPr>
          <w:lang w:val="hi_IN" w:bidi="hi_IN"/>
        </w:rPr>
        <w:t>स्वर्ग का राज्य</w:t>
      </w:r>
      <w:r>
        <w:rPr>
          <w:lang w:val="hi_IN" w:bidi="hi_IN"/>
        </w:rPr>
        <w:t xml:space="preserve"> मुख्य शब्दावली में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24:15–28</w:t>
      </w:r>
      <w:r>
        <w:rPr>
          <w:lang w:val="hi_IN" w:bidi="hi_IN"/>
        </w:rPr>
      </w:r>
    </w:p>
    <w:p>
      <w:pPr>
        <w:pStyle w:val="Heading3"/>
      </w:pPr>
      <w:r>
        <w:rPr>
          <w:lang w:val="hi_IN" w:bidi="hi_IN"/>
        </w:rPr>
        <w:t>सुने और मन में रखें</w:t>
      </w:r>
    </w:p>
    <w:p>
      <w:pPr/>
      <w:r>
        <w:rPr>
          <w:lang w:val="hi_IN" w:bidi="hi_IN"/>
        </w:rPr>
      </w:r>
      <w:r>
        <w:rPr>
          <w:lang w:val="hi_IN" w:bidi="hi_IN"/>
        </w:rPr>
        <w:t>मत्ती 24:15–28 को सुनें और अपने मन में रखें। पाठ को तीन बार सुनें (यदि सम्भव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मत्ती 24:15–28 का ऑडियो संस्करण सबसे सरल अनुवाद में एक बार सुनें।</w:t>
      </w:r>
    </w:p>
    <w:p>
      <w:pPr/>
      <w:r>
        <w:rPr>
          <w:lang w:val="hi_IN" w:bidi="hi_IN"/>
        </w:rPr>
      </w:r>
      <w:r>
        <w:rPr>
          <w:lang w:val="hi_IN" w:bidi="hi_IN"/>
        </w:rPr>
        <w:t>इस भाग में, यीशु जैतून पर्वत पर अपने चेलों को सिखाना जारी रखता है। याद रखें कि यीशु अपने जीवन के अंतिम सप्ताह में है और वह जल्द ही मारा जाएगा, फिर जी उठेगा, और स्वर्ग लौट जाएगा। यीशु अपने चेलों को स्वर्ग लौटने के बाद, लेकिन अपने अनुयायियों को इकट्ठा करने और अपना राज्य स्थापित करने के लिए वापस आने से पहले, के जीवन जीने और उसका अनुसरण करने के लिए तैयार कर रहा है।</w:t>
      </w:r>
    </w:p>
    <w:p>
      <w:pPr/>
      <w:r>
        <w:rPr>
          <w:lang w:val="hi_IN" w:bidi="hi_IN"/>
        </w:rPr>
      </w:r>
      <w:r>
        <w:rPr>
          <w:lang w:val="hi_IN" w:bidi="hi_IN"/>
        </w:rPr>
        <w:t>पिछले भाग में, यीशु के चेलों ने यीशु से पूछा था कि लोग यरूशलेम में परमेश्वर के मंदिर को कब नष्ट करेंगे, और यीशु के दूसरे आगमन और संसार के अंत के क्या चिन्ह होंगे। यीशु ने सबसे पहले अपने चेलों को यह बताकर उत्तर दिया कि सामान्य रूप से जीवन कैसा होगा, और उन्हें यह सिखाया कि वे संसार के अंत का सही समय नहीं जान सकते। इस भाग में, यीशु अपने चेलों को जगत के अंत से पहले के समय के बारे में सिखाना जारी रखता है, लेकिन अब वह उन्हें एक खास घटना के बारे में बताता है।</w:t>
      </w:r>
    </w:p>
    <w:p>
      <w:pPr/>
      <w:r>
        <w:rPr>
          <w:lang w:val="hi_IN" w:bidi="hi_IN"/>
        </w:rPr>
      </w:r>
      <w:r>
        <w:rPr>
          <w:lang w:val="hi_IN" w:bidi="hi_IN"/>
        </w:rPr>
        <w:t>यीशु कहता है, "इसलिए जब तुम उस उजाड़नेवाली घृणित वस्तु को जिसकी चर्चा दानिय्येल भविष्यद्वक्ता के द्वारा हुई थी, पवित्रस्थान में खड़ी हुई देखो…”</w:t>
      </w:r>
    </w:p>
    <w:p>
      <w:pPr/>
      <w:r>
        <w:rPr>
          <w:lang w:val="hi_IN" w:bidi="hi_IN"/>
        </w:rPr>
      </w:r>
      <w:r>
        <w:rPr>
          <w:lang w:val="hi_IN" w:bidi="hi_IN"/>
        </w:rPr>
        <w:t>यीशु उस घटना की बात कर रहा है जिसके बारे में परमेश्वर ने बहुत साल पहले महान यहूदी भविष्यद्वक्ता दानिय्येल के द्वारा बताया था। चेलों को तुरंत पता चल गया होगा कि यहूदी भविष्यद्वक्ता दानिय्येल कौन था और उसने क्या कहा था। यीशु ने वही वर्णन किया जो भविष्यद्वक्ता दानिय्येल ने लिखा था। अब यीशु दानिय्येल के द्वारा परमेश्वर ने जो कहा था, उसकी पुष्टि कर रहा है और आगे की भविष्यवाणी कर रहा है। अन्य भागों की तरह, मत्ती यह चाहता है कि उसके पाठक यह समझें कि यीशु उन यहूदी भविष्यद्वक्ताओं के साथ मेल खाता है और उनके संदेश को पूरा करता है जिनके द्वारा परमेश्वर ने बहुत साल पहले अपने लोगों से बात की थी।</w:t>
      </w:r>
    </w:p>
    <w:p>
      <w:pPr/>
      <w:r>
        <w:rPr>
          <w:lang w:val="hi_IN" w:bidi="hi_IN"/>
        </w:rPr>
      </w:r>
      <w:r>
        <w:rPr>
          <w:lang w:val="hi_IN" w:bidi="hi_IN"/>
        </w:rPr>
        <w:t>कुछ अनुवादों में "भयानक घृणित" वस्तु कहते हैं, जबकि अन्य अनुवाद इसे “अपवित्र करने वाली वस्तु,” या “उजाड़ करने वाली घृणित वस्तु” कहते हैं। एक घृणित वस्तु, या भयानक वस्तु, वह वस्तु है जिससे परमेश्वर घृणा करता है या जो परमेश्वर को क्रोध दिलाती है। उजाड़ या अपवित्र होने का अर्थ है कि परमेश्वर के लोग वहाँ आराधना नहीं कर सकते हैं। पवित्र स्थान शायद यरूशलेम में स्थित यहूदी मंदिर है। याद रखें कि यीशु ने हाल ही में अपने चेलों से कहा था कि एक समय पर कुछ लोग मंदिर को नष्ट कर देंगे। संभवतः, जो भी घटना परमेश्वर द्वारा घृणित वस्तु को उसके पवित्र स्थान में ले आएगी, वही घटना परमेश्वर के मंदिर के विनाश का कारण बनेगी। वह भयानक चीज़ शायद किसी व्यक्ति द्वारा रखी गई वस्तु होगी, न कि कोई व्यक्ति।</w:t>
      </w:r>
    </w:p>
    <w:p>
      <w:pPr/>
      <w:r>
        <w:rPr>
          <w:lang w:val="hi_IN" w:bidi="hi_IN"/>
        </w:rPr>
      </w:r>
      <w:r>
        <w:rPr>
          <w:lang w:val="hi_IN" w:bidi="hi_IN"/>
        </w:rPr>
        <w:t>यहाँ रुकें और समूह में इस प्रश्न पर चर्चा करें: अपनी संस्कृति में पवित्र या धार्मिक स्थानों के बारे में बात करें। क्या चीज उन्हें पवित्र या धार्मिक बनाती है? किन कारणों से वे स्थान अपवित्र बन जाते हैं, या किस कारण से लोग वहाँ उपासना करना बंद कर देंगे? इस ऑडियो को यहाँ रोकें।</w:t>
      </w:r>
    </w:p>
    <w:p>
      <w:pPr/>
      <w:r>
        <w:rPr>
          <w:lang w:val="hi_IN" w:bidi="hi_IN"/>
        </w:rPr>
      </w:r>
      <w:r>
        <w:rPr>
          <w:lang w:val="hi_IN" w:bidi="hi_IN"/>
        </w:rPr>
        <w:t>मत्ती यहाँ टिप्पणी करता है: "जो पढ़े वह समझे।" मत्ती के समय में, एक पाठक विश्वासियों के समूहों के सामने पत्र और लेख ऊँची आवाज़ में पढ़ता था क्योंकि बहुत कम लोग पढ़ सकते थे। मत्ती अपनी पुस्तक के पाठकों से कह रहा है कि वे यीशु की बातों को समझने के लिए उन पर ध्यानपूर्वक विचार करें। यीशु इस घटना के बारे में और यह कब घटित होगी, इसके बारे में पर्याप्त जानकारी नहीं दे रहा है। इस बात को जानने के लिए बुद्धि चाहिए कि यह घटना कब हो रही है।</w:t>
      </w:r>
    </w:p>
    <w:p>
      <w:pPr/>
      <w:r>
        <w:rPr>
          <w:lang w:val="hi_IN" w:bidi="hi_IN"/>
        </w:rPr>
      </w:r>
      <w:r>
        <w:rPr>
          <w:lang w:val="hi_IN" w:bidi="hi_IN"/>
        </w:rPr>
        <w:t>बाइबल की एक अन्य पुस्तक, लूका रचित सुसमाचार में लूका ने भी यीशु द्वारा अपने चेलों को इस घटना के बारे में सिखाने का वर्णन किया है, जिसमें यह विवरण भी शामिल था कि सेनाओं द्वारा यरूशलेम को घेर लिया जाएगा। हम इतिहास में पढ़ते हैं कि यीशु के स्वर्ग लौटने के बाद इस्राएल में युद्ध हुआ था। यहूदी लोगों के दुश्मनों ने यहूदिया पर हमला किया, यरूशलेम को चारों तरफ से घेर लिया और यहूदी मंदिर में अपनी मूर्तियों की उपासना की। यह संभव है कि "उजाड़ने वाली घृणित वस्तु" इसी समय के दौरान रखी गई हो।</w:t>
      </w:r>
    </w:p>
    <w:p>
      <w:pPr/>
      <w:r>
        <w:rPr>
          <w:lang w:val="hi_IN" w:bidi="hi_IN"/>
        </w:rPr>
      </w:r>
      <w:r>
        <w:rPr>
          <w:lang w:val="hi_IN" w:bidi="hi_IN"/>
        </w:rPr>
        <w:t>यहाँ रुकें और समूह में इस प्रश्न पर चर्चा करें: किसी ऐसी घटना की कहानी बताइए जब आपके या आपके परिचित के साथ कुछ बुरा या डरावना हुआ हो। आप अपनी भाषा में किसी भयानक चीज़ का वर्णन करने के लिए किन शब्दों का इस्तेमाल करते हैं? ऑडियो को यहाँ रोकें।</w:t>
      </w:r>
    </w:p>
    <w:p>
      <w:pPr/>
      <w:r>
        <w:rPr>
          <w:lang w:val="hi_IN" w:bidi="hi_IN"/>
        </w:rPr>
      </w:r>
      <w:r>
        <w:rPr>
          <w:lang w:val="hi_IN" w:bidi="hi_IN"/>
        </w:rPr>
        <w:t>यीशु आगे कहता है, "तब जो यहूदिया में हों वे पहाड़ों पर भाग जाएँ।" यीशु इस्राएल के उस क्षेत्र में रहने वाले सभी लोगों को यह आज्ञा देता है, जिसे यहूदिया कहते हैं, वह क्षेत्र जहाँ यरूशलेम स्थित है। इसलिए जब यहूदिया में रहने वाले लोग उस अपवित्र वस्तु को पवित्र स्थान पर खड़ा हुआ देखें, तो उन्हें पहाड़ियों की ओर भाग जाना चाहिए, जहाँ दुश्मनों के लिए उनका पीछा करना मुश्किल होगा।</w:t>
      </w:r>
    </w:p>
    <w:p>
      <w:pPr/>
      <w:r>
        <w:rPr>
          <w:lang w:val="hi_IN" w:bidi="hi_IN"/>
        </w:rPr>
      </w:r>
      <w:r>
        <w:rPr>
          <w:lang w:val="hi_IN" w:bidi="hi_IN"/>
        </w:rPr>
        <w:t>यहाँ रुकें और समूह के रूप में यहूदिया के क्षेत्र का नक्षा और यहूदिया की पहाड़ियों की तस्वीर को देखें। इस ऑडियो को यहाँ रोकें।</w:t>
      </w:r>
    </w:p>
    <w:p>
      <w:pPr/>
      <w:r>
        <w:rPr>
          <w:lang w:val="hi_IN" w:bidi="hi_IN"/>
        </w:rPr>
      </w:r>
      <w:r>
        <w:rPr>
          <w:lang w:val="hi_IN" w:bidi="hi_IN"/>
        </w:rPr>
        <w:t>यीशु आगे कहता है, “जो छत पर हो वह अपने घर में से सामान लेने को न उतरे।” उस समय के घरों की छतें सपाट होती थीं, और घर के बाहर बनी सीढ़ियों से छत पर पहुँचा जा सकता था। लोग अक्सर शाम को आराम करने या प्रार्थना करने के लिए अपनी छतों पर जाते थे।</w:t>
      </w:r>
    </w:p>
    <w:p>
      <w:pPr/>
      <w:r>
        <w:rPr>
          <w:lang w:val="hi_IN" w:bidi="hi_IN"/>
        </w:rPr>
      </w:r>
      <w:r>
        <w:rPr>
          <w:lang w:val="hi_IN" w:bidi="hi_IN"/>
        </w:rPr>
        <w:t>यहाँ रुकें और समूह के रूप में एक घर की तस्वीर को देखें जिसकी छत सपाट हो और बाहर एक सीढ़ी हो। इस ऑडियो को यहाँ रोकें।</w:t>
      </w:r>
    </w:p>
    <w:p>
      <w:pPr/>
      <w:r>
        <w:rPr>
          <w:lang w:val="hi_IN" w:bidi="hi_IN"/>
        </w:rPr>
      </w:r>
      <w:r>
        <w:rPr>
          <w:lang w:val="hi_IN" w:bidi="hi_IN"/>
        </w:rPr>
        <w:t>इसी तरह, “जो कोई खेत में काम कर रहा हो, वह अपना बाहरी वस्त्र लेने को पीछे न लौटे।” काम करते समय मजदूर अपने बाहरी वस्त्र उतारकर खेत के किनारे पर रख देते थे। बाहरी वस्त्र या ऊपरी कपड़ा बहुत ज़रूरी कपड़े थे जिन्हें एक व्यक्ति यात्रा करते समय हमेशा साथ ले जाता था। यीशु इन दो उदाहरणों का उपयोग चेलों को यह समझाने के लिए करता है कि वह समय बहुत गंभीर संकट और आपात स्थिति का होगा।</w:t>
      </w:r>
    </w:p>
    <w:p>
      <w:pPr/>
      <w:r>
        <w:rPr>
          <w:lang w:val="hi_IN" w:bidi="hi_IN"/>
        </w:rPr>
      </w:r>
      <w:r>
        <w:rPr>
          <w:lang w:val="hi_IN" w:bidi="hi_IN"/>
        </w:rPr>
        <w:t>यहाँ रुकें और समूह में एक ऐसे आदमी की तस्वीर देखें जो बाहरी वस्त्र पहने हुए हो। इस ऑडियो को यहाँ रोकें।</w:t>
      </w:r>
    </w:p>
    <w:p>
      <w:pPr/>
      <w:r>
        <w:rPr>
          <w:lang w:val="hi_IN" w:bidi="hi_IN"/>
        </w:rPr>
      </w:r>
      <w:r>
        <w:rPr>
          <w:lang w:val="hi_IN" w:bidi="hi_IN"/>
        </w:rPr>
        <w:t>यीशु दु:ख व्यक्त करते हुए कहता है, “उस समय गर्भवती स्त्रियों और अपने बच्चों को दूध पिलाने वाली माताओं के लिए हालात बहुत भयानक होंगे।” जिन महिलाओं के गर्भ में अभी भी बच्चे हैं और जिन माताओं के छोटे बच्चे हैं, वे युद्ध और संकट के समय सबसे ज़्यादा खतरे में रहती हैं।</w:t>
      </w:r>
    </w:p>
    <w:p>
      <w:pPr/>
      <w:r>
        <w:rPr>
          <w:lang w:val="hi_IN" w:bidi="hi_IN"/>
        </w:rPr>
      </w:r>
      <w:r>
        <w:rPr>
          <w:lang w:val="hi_IN" w:bidi="hi_IN"/>
        </w:rPr>
        <w:t>यीशु आगे आज्ञा देकर कहता है, “प्रार्थना किया करो कि तुम्हें जाड़े में या सब्त के दिन भागना न पड़े।” यीशु एक ऐसे शब्द का इस्तेमाल करता है जिसका अर्थ है हर समय प्रार्थना करना, एक नियमित आदत के रूप में प्रार्थना करना, न कि एक बार प्रार्थना करना। यीशु चेलों को यह नहीं बताता है कि यह घटना कब घटित होगी, इसलिए उन्हें तैयार रहने के लिए नियमित रूप से प्रार्थना करनी चाहिए। यरूशलेम और यहूदिया में सर्दियों का मतलब है कि बारिश और तूफानी मौसम। बारिश से बाढ़ आ सकती है, जिससे लोगों के लिए भागना मुश्किल हो सकता है। सब्त का दिन यहूदियों का धार्मिक विश्राम और आराधना का दिन था। यहूदी लोग यहूदी नियमों का पालन करने में बहुत सख्त रहे होंगे, जिसके कारण लोगों को सब्त के दिन अधिक दूरी तक पैदल चलने से भी मना किया गया था। यह भी हो सकता है कि सब्त के दिन शहर के फाटक बंद रहते हों। ऐसी स्थिति में भागना बहुत कठिन या असंभव होगा।</w:t>
      </w:r>
    </w:p>
    <w:p>
      <w:pPr/>
      <w:r>
        <w:rPr>
          <w:lang w:val="hi_IN" w:bidi="hi_IN"/>
        </w:rPr>
      </w:r>
      <w:r>
        <w:rPr>
          <w:lang w:val="hi_IN" w:bidi="hi_IN"/>
        </w:rPr>
        <w:t>“क्योंकि उस समय का कष्ट जगत की शुरुआत से लेकर अब तक के किसी भी समय के कष्ट से कहीं अधिक गंभीर होगा। और यह फिर कभी भी इतना गंभीर नहीं होगा। और यदि परमेश्वर उन दिनों की संख्या कम न करता, तो कोई भी जीवित नहीं बचता। परन्तु परमेश्वर उन दिनों को घटाएगा, ताकि परमेश्वर के चुने हुए लोग जीवित रह सकें।" “इसे दूसरे शब्दों में कहें तो, अगर परमेश्वर उन दिनों को न घटाता, तो कोई भी व्यक्ति बच नहीं पाता। कोई भी जीवित नहीं बचेगा, क्योंकि पीड़ा पहले के किसी भी समय की तुलना में कहीं अधिक भयानक होगी। यीशु बहुत कठोर शब्दों का इस्तेमाल कर रहा है ताकि यह दिखा सके कि वह पीड़ा कितनी भयानक होगी। लेकिन यीशु यह भी बताता है कि परमेश्वर सब कुछ अपने नियंत्रण में रखता है, अपने चुने हुए लोगों की चिंता करता है, और उन्हें बचाने के लिए कार्य करता है।</w:t>
      </w:r>
    </w:p>
    <w:p>
      <w:pPr/>
      <w:r>
        <w:rPr>
          <w:lang w:val="hi_IN" w:bidi="hi_IN"/>
        </w:rPr>
      </w:r>
      <w:r>
        <w:rPr>
          <w:lang w:val="hi_IN" w:bidi="hi_IN"/>
        </w:rPr>
        <w:t>यीशु आगे कहता है, “उस समय यदि कोई व्यक्ति तुमसे कहे, “देखो, मसीहा यहाँ है, या प्रतिज्ञा किया हुआ उद्धारकर्ता यहाँ है” या “वहाँ मसीहा है” तो उस व्यक्ति पर विश्वास न करना। क्योंकि झूठे मसीहा और झूठे भविष्यद्वक्‍ता उठ खड़े होंगे, और बड़े चिन्ह और अद्भुत काम दिखाएँगे।" यीशु एक नई चेतावनी देता है, लेकिन अभी भी वह उसी समय के बारे में बात करता है। यीशु कहता है कि कुछ लोग आएँगे और कहेंगे कि वे ही मसीहा हैं— प्रतिज्ञा किया हुआ उद्धारकर्ता— या एक भविष्यद्वक्ता है। वे लोगों को भरमाने की कोशिश कर रहे हैं। वे परमेश्वर के चुने हुए लोगों को भी भरमाने की कोशिश करेगें— वे लोग जो परमेश्वर पर विश्वास करते हैं और उसके पीछे चलते हैं। लेकिन जब यीशु कहता है, “यदि हो सके तो चुने हुओं को भी बहका दें,” तो यीशु यह कह रहा है कि परमेश्वर के लोगों के लिए झूठे मसीहों और झूठे भविष्यद्वक्ताओं के झूठ पर विश्वास करने से अपने आप को बचाना संभव है।</w:t>
      </w:r>
    </w:p>
    <w:p>
      <w:pPr/>
      <w:r>
        <w:rPr>
          <w:lang w:val="hi_IN" w:bidi="hi_IN"/>
        </w:rPr>
      </w:r>
      <w:r>
        <w:rPr>
          <w:lang w:val="hi_IN" w:bidi="hi_IN"/>
        </w:rPr>
        <w:t>यहाँ रुकें और समूह में इस प्रश्न पर चर्चा करें: किसी ऐसी घटना की कहानी बताइए जब आपने या आपके किसी परिचित ने किसी व्यक्ति को लोगों को धोखा देने की कोशिश करते हुए देखा या सुना हो। इस ऑडियो को यहाँ रोकें।</w:t>
      </w:r>
    </w:p>
    <w:p>
      <w:pPr/>
      <w:r>
        <w:rPr>
          <w:lang w:val="hi_IN" w:bidi="hi_IN"/>
        </w:rPr>
      </w:r>
      <w:r>
        <w:rPr>
          <w:lang w:val="hi_IN" w:bidi="hi_IN"/>
        </w:rPr>
        <w:t>यीशु अपनी शिक्षा को रोककर इस बात पर ज़ोर देते हुए कहता है, “देखो, मैंने पहले से तुम से यह सब कुछ कह दिया है।” चेलों ने यीशु से पूछा था कि उन्हें किन चिन्हों पर ध्यान देना चाहिए। लेकिन अगर चेले सावधान नहीं रहेंगे, तो वे झूठे चिन्हों पर विश्वास कर लेंगे। यीशु अपने चेलों को तैयार कर रहा है और उन्हें एक बार फिर चिता रहा है कि वे झूठे मसीहों पर विश्वास न करें। यीशु के चेले को यीशु के शब्दों को जानना और याद रखना चाहिए ताकि उसे धोखेबाज के झूठ को पहचानने की बुद्धि मिल सके।</w:t>
      </w:r>
    </w:p>
    <w:p>
      <w:pPr/>
      <w:r>
        <w:rPr>
          <w:lang w:val="hi_IN" w:bidi="hi_IN"/>
        </w:rPr>
      </w:r>
      <w:r>
        <w:rPr>
          <w:lang w:val="hi_IN" w:bidi="hi_IN"/>
        </w:rPr>
        <w:t>यहाँ रुकें और समूह में इस प्रश्न पर चर्चा करें: ऐसी कोई कहानी बताइए जब आपने किसी को किसी बात के बारे में चेतावनी दी हो या किसी ने आपको किसी बात के बारे में चेतावनी दी हो। इस ऑडियो को यहाँ रोकें।</w:t>
      </w:r>
    </w:p>
    <w:p>
      <w:pPr/>
      <w:r>
        <w:rPr>
          <w:lang w:val="hi_IN" w:bidi="hi_IN"/>
        </w:rPr>
      </w:r>
      <w:r>
        <w:rPr>
          <w:lang w:val="hi_IN" w:bidi="hi_IN"/>
        </w:rPr>
        <w:t>यीशु अपनी चेतावनी को आगे बढ़ाकर कहता है, “इसलिए यदि कोई तुमसे कहे, ‘मसीहा जंगल में है,' तो जंगल में मत चले जाना। या 'मसीहा भीतर या छिपी हुई कोठरियों में है,' तो उस बात पर विश्वास मत करना"। कुछ यहूदी लोग मानते हैं कि मसीहा रेगिस्तान या जंगल में प्रकट होगा। रेगिस्तान सुनसान और निर्जन होता है, और छिपी हुई कोठरियाँ दिखाई नहीं देती। यीशु कह रहा है कि झूठे मसीहा छिपकर आते हैं और ऐसे स्थानों पर अपने चेले इकट्ठे करते हैं, जहाँ दूसरे लोग उन्हें देख नहीं पाते।</w:t>
      </w:r>
    </w:p>
    <w:p>
      <w:pPr/>
      <w:r>
        <w:rPr>
          <w:lang w:val="hi_IN" w:bidi="hi_IN"/>
        </w:rPr>
      </w:r>
      <w:r>
        <w:rPr>
          <w:lang w:val="hi_IN" w:bidi="hi_IN"/>
        </w:rPr>
        <w:t>यहाँ रुकें और रेगिस्तान की तस्वीरों को देखें तथा समूह के रूप में घर के भीतर के या छिपी हुई कोठरियों को देखें। इस ऑडियो को यहाँ रोकें।</w:t>
      </w:r>
    </w:p>
    <w:p>
      <w:pPr/>
      <w:r>
        <w:rPr>
          <w:lang w:val="hi_IN" w:bidi="hi_IN"/>
        </w:rPr>
      </w:r>
      <w:r>
        <w:rPr>
          <w:lang w:val="hi_IN" w:bidi="hi_IN"/>
        </w:rPr>
        <w:t>यीशु अब समझाता है कि उसने उन्हें झूठे चिन्हों के बारे में क्यों चिताया: "क्योंकि मनुष्य के पुत्र का आना बिजली के समान होगा, जो पूर्व से निकलकर पश्‍चिम तक चमकती है।" अब यीशु अपने चेलों को इकट्ठा करने के लिए अपने दूसरे आगमन की बात कर रहा है, जो जगत के अंत में होगा। जैसा उसने पहले भी कई बार किया है, जब यीशु मनुष्य का पुत्र नाम का इस्तेमाल करता है, तो वह उस समय अपने ही बारे में बात कर रहा होता है। यहूदी भविष्यद्वक्ता दानिय्येल ने भी मनुष्य के पुत्र के आने के बारे में बताया था। यीशु अपने चेलों को सिखा रहा है कि वह वहीं मनुष्य का पुत्र है जिसके बारे में दानिय्येल भविष्यद्वक्ता ने बताया था।</w:t>
      </w:r>
    </w:p>
    <w:p>
      <w:pPr/>
      <w:r>
        <w:rPr>
          <w:lang w:val="hi_IN" w:bidi="hi_IN"/>
        </w:rPr>
      </w:r>
      <w:r>
        <w:rPr>
          <w:lang w:val="hi_IN" w:bidi="hi_IN"/>
        </w:rPr>
        <w:t>बिजली आसमान में अचानक चमकने वाली रोशनी है, जो अक्सर तूफ़ान के समय दिखाई देती है। बिजली बहुत तेज़ चमकती है, और लोग इसे बहुत दूर से भी देख सकते हैं। पूर्व आकाश का वह छोर है, जहाँ से सूरज उगता है और पश्चिम आकाश का वह विपरीत छोर है, जहाँ सूरज अस्त होता है। यीशु कह रहा है कि जैसे बिजली पूरे आसमान को चमका देती है, वैसे ही जब वह फिर से आएगा, तो चारों तरफ से हर कोई उसे देखेगा। झूठे मसीहों के विपरीत, सच्चे मसीहा का आना अचानक और इस तरह से होगा कि सभी लोग देख सकेंगे।</w:t>
      </w:r>
    </w:p>
    <w:p>
      <w:pPr/>
      <w:r>
        <w:rPr>
          <w:lang w:val="hi_IN" w:bidi="hi_IN"/>
        </w:rPr>
      </w:r>
      <w:r>
        <w:rPr>
          <w:lang w:val="hi_IN" w:bidi="hi_IN"/>
        </w:rPr>
        <w:t>यहाँ रुकें और समूह में बिजली चमकने की तस्वीर देखें। इस ऑडियो को यहाँ रोकें।</w:t>
      </w:r>
    </w:p>
    <w:p>
      <w:pPr/>
      <w:r>
        <w:rPr>
          <w:lang w:val="hi_IN" w:bidi="hi_IN"/>
        </w:rPr>
      </w:r>
      <w:r>
        <w:rPr>
          <w:lang w:val="hi_IN" w:bidi="hi_IN"/>
        </w:rPr>
        <w:t>यीशु यहाँ एक कहावत कहता है: "जहाँ लाश हो, वहीं गिद्ध इकट्ठे होंगे।"। गिद्ध बड़े पक्षी होते हैं जो मरे हुए जानवरों के शरीर को खाते हैं। यीशु के समय में, जब लोग गिद्धों के समूह को देखते थे तो वे जान जाते थे कि वहाँ किसी जानवर का शव है। यीशु ने मरे हुए जानवर के शरीर के चारों ओर गिद्धों के इकट्ठे होने के बारे में इस कहावत का उपयोग इस बात पर जोर देने के लिए किया कि जब यीशु आएगा तो सभी को पता चल जाएगा। यह उतना ही स्पष्ट होगा जितना गिद्धों के समूह को देखकर यह जान जाना कि वहाँ एक मरे हुए पशु का शरीर है।</w:t>
      </w:r>
    </w:p>
    <w:p>
      <w:pPr/>
      <w:r>
        <w:rPr>
          <w:lang w:val="hi_IN" w:bidi="hi_IN"/>
        </w:rPr>
      </w:r>
      <w:r>
        <w:rPr>
          <w:lang w:val="hi_IN" w:bidi="hi_IN"/>
        </w:rPr>
        <w:t>यहाँ रुकें और एक समूह में एक मरे हुए जानवर के शरीर के चारों ओर इकट्ठे हुए गिद्धों की तस्वीर देखें। इस ऑडियो को यहाँ रोकें।</w:t>
      </w:r>
    </w:p>
    <w:p>
      <w:pPr/>
      <w:r>
        <w:rPr>
          <w:lang w:val="hi_IN" w:bidi="hi_IN"/>
        </w:rPr>
      </w:r>
      <w:r>
        <w:rPr>
          <w:lang w:val="hi_IN" w:bidi="hi_IN"/>
        </w:rPr>
        <w:t>यहाँ रुकें और समूह में इस प्रश्न पर चर्चा करें: अपनी भाषा में एक कहावत के बारे में सोचें। समूह के साथ कहावत और उसके अर्थ पर चर्चा करें। यीशु ने अपने चेलों को जो कहावत कही, उसके अर्थ के बारे में सोचें और देखें कि क्या आपकी भाषा में भी ऐसी कोई कहावत है जिसका समान अर्थ हो। यदि ऐसी कोई कहावत नहीं है, तो चर्चा करें कि यीशु की कहावत के अर्थ का अनुवाद कैसे किया जाए।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मत्ती 24:15–28 का ऑडियो संस्करण सबसे आसानी से समझ में आने वाले अनुवाद में एक बार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यीशु चेलों को सिखाना जारी रखता है। यीशु अपने चेलों को एक घटना के बारे में बताता है जो घटित होने वाली है, वह कहता है कि जब यहूदिया के सभी लोग इसे होते हुए देखें तो पहाड़ियों पर भाग जाएँ।</w:t>
      </w:r>
    </w:p>
    <w:p>
      <w:pPr/>
      <w:r>
        <w:rPr>
          <w:lang w:val="hi_IN" w:bidi="hi_IN"/>
        </w:rPr>
      </w:r>
      <w:r>
        <w:rPr>
          <w:b/>
          <w:lang w:val="hi_IN" w:bidi="hi_IN"/>
        </w:rPr>
        <w:t>दूसरे दृश्य में</w:t>
      </w:r>
      <w:r>
        <w:rPr>
          <w:lang w:val="hi_IN" w:bidi="hi_IN"/>
        </w:rPr>
        <w:t xml:space="preserve"> यीशु कहता है कि यह घटना बहुत भयानक होगी, खासकर गर्भवती स्त्रियों और उन माताओं के लिए जो अभी अपने बच्चों को दूध पिला रही होगी। यीशु अपने लोगों को आज्ञा देकर कहता कि प्रार्थना करें कि उन्हें जाड़े में या सब्त के दिन भागना न पड़े।</w:t>
      </w:r>
    </w:p>
    <w:p>
      <w:pPr/>
      <w:r>
        <w:rPr>
          <w:lang w:val="hi_IN" w:bidi="hi_IN"/>
        </w:rPr>
      </w:r>
      <w:r>
        <w:rPr>
          <w:b/>
          <w:lang w:val="hi_IN" w:bidi="hi_IN"/>
        </w:rPr>
        <w:t>तीसरे दृश्य में:</w:t>
      </w:r>
      <w:r>
        <w:rPr>
          <w:lang w:val="hi_IN" w:bidi="hi_IN"/>
        </w:rPr>
        <w:t xml:space="preserve"> लोग कहेंगे कि मसीहा यहाँ है या वहाँ है, क्योंकि झूठे मसीह और झूठे भविष्यद्वक्ता कहीं दूर और गुप्त स्थानों में उठ खड़े होंगे और परमेश्वर के चुने हुए लोगों को भरमाने की कोशिश करेंगे। लेकिन मनुष्य के पुत्र का आना बिजली के समान होगा जिसे हर कोई देख पाएगा।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यहूदिया में रहने वाले लोग</w:t>
      </w:r>
    </w:p>
    <w:p>
      <w:pPr>
        <w:pStyle w:val="ListBullet"/>
        <w:spacing w:line="240" w:lineRule="auto"/>
        <w:ind w:left="720"/>
      </w:pPr>
      <w:r>
        <w:rPr>
          <w:lang w:val="hi_IN" w:bidi="hi_IN"/>
        </w:rPr>
      </w:r>
      <w:r>
        <w:rPr>
          <w:lang w:val="hi_IN" w:bidi="hi_IN"/>
        </w:rPr>
        <w:t>एक व्यक्ति जो कहता है, "मसीहा यहाँ है या मसीहा वहाँ है"</w:t>
      </w:r>
    </w:p>
    <w:p>
      <w:pPr>
        <w:pStyle w:val="ListBullet"/>
        <w:spacing w:line="240" w:lineRule="auto"/>
        <w:ind w:left="720"/>
      </w:pPr>
      <w:r>
        <w:rPr>
          <w:lang w:val="hi_IN" w:bidi="hi_IN"/>
        </w:rPr>
      </w:r>
      <w:r>
        <w:rPr>
          <w:lang w:val="hi_IN" w:bidi="hi_IN"/>
        </w:rPr>
        <w:t>झूठे मसीहा और झूठे भविष्यद्वक्ता</w:t>
      </w:r>
    </w:p>
    <w:p>
      <w:pPr/>
      <w:r>
        <w:rPr>
          <w:lang w:val="hi_IN" w:bidi="hi_IN"/>
        </w:rPr>
      </w:r>
      <w:r>
        <w:rPr>
          <w:lang w:val="hi_IN" w:bidi="hi_IN"/>
        </w:rPr>
        <w:t>एक समूह के रूप में, भाग के परिवेश के इन हिस्सों पर ध्यान दें: यीशु अभी भी जैतून पर्वत पर अपने चेलों को सिखा रहा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 xml:space="preserve">पहले दृश्य में, यीशु जैतून पर्वत पर अपने चेलों को सिखाना जारी रखता है। यीशु अपने चेलों से कहता है, "इसलिए जब तुम उस भयानक वस्तु को पवित्र स्थान में खड़े हुए देखों जिसके बारे में दानिय्येल भविष्यद्वक्ता ने कहा था, तो पाठक: इस बात पर ध्यान दे, </w:t>
      </w:r>
      <w:r>
        <w:rPr>
          <w:b/>
          <w:lang w:val="hi_IN" w:bidi="hi_IN"/>
        </w:rPr>
        <w:t>तब</w:t>
      </w:r>
      <w:r>
        <w:rPr>
          <w:lang w:val="hi_IN" w:bidi="hi_IN"/>
        </w:rPr>
        <w:t xml:space="preserve"> यहूदिया में रहने वाले सभी लोग पहाड़ियों पर भाग जाएं।" इस कहानी की शुरुआत ऐसे करना ज़रूरी है जिससे यह पता चले कि यह उस शिक्षा के क्रम में है जिसे यीशु ने पिछले भाग में शुरू किया था। इसे ऐसे अनुवाद करें जैसे इस कहानी और पिछली कहानी के बीच कोई विराम या अंतराल न हो। यीशु एक समयसूचक शब्द का भी इस्तेमाल करता है जिसका अनुवाद “जब” के रूप में किया जाता है इसका मतलब है कि वह जिस बात के बारे में बोलने वाला है, वह निश्चित रूप से घटेगी। वाक्य की रूपरेखा इस तरह है, “जब आप इस घटना को होते हुए देखों, </w:t>
      </w:r>
      <w:r>
        <w:rPr>
          <w:b/>
          <w:lang w:val="hi_IN" w:bidi="hi_IN"/>
        </w:rPr>
        <w:t>तब</w:t>
      </w:r>
      <w:r>
        <w:rPr>
          <w:lang w:val="hi_IN" w:bidi="hi_IN"/>
        </w:rPr>
        <w:t xml:space="preserve"> (यानि उसी समय) यहूदिया में रहने वाले सभी लोगों को भाग जाना चाहिए।”</w:t>
      </w:r>
    </w:p>
    <w:p>
      <w:pPr/>
      <w:r>
        <w:rPr>
          <w:lang w:val="hi_IN" w:bidi="hi_IN"/>
        </w:rPr>
      </w:r>
      <w:r>
        <w:rPr>
          <w:lang w:val="hi_IN" w:bidi="hi_IN"/>
        </w:rPr>
        <w:t xml:space="preserve">यीशु आगे कहता है, "जो व्यक्ति अपनी छत पर हो वह अपने घर से कुछ भी लेने के लिए नीचे न उतरे। जो कोई खेत में काम कर रहा है, वह अपना बाहरी वस्त्र लेने पीछे न लौटे।” </w:t>
      </w:r>
    </w:p>
    <w:p>
      <w:pPr/>
      <w:r>
        <w:rPr>
          <w:lang w:val="hi_IN" w:bidi="hi_IN"/>
        </w:rPr>
      </w:r>
      <w:r>
        <w:rPr>
          <w:lang w:val="hi_IN" w:bidi="hi_IN"/>
        </w:rPr>
        <w:t>दूसरा दृश्य: यीशु दु:ख व्यक्त करते हुए कहता है, "</w:t>
      </w:r>
      <w:r>
        <w:rPr>
          <w:b/>
          <w:lang w:val="hi_IN" w:bidi="hi_IN"/>
        </w:rPr>
        <w:t>उस समय</w:t>
      </w:r>
      <w:r>
        <w:rPr>
          <w:lang w:val="hi_IN" w:bidi="hi_IN"/>
        </w:rPr>
        <w:t xml:space="preserve"> गर्भवती स्त्रियों और अपने बच्चों को दूध पिलाने वाली माताओं के लिए हालात बहुत </w:t>
      </w:r>
      <w:r>
        <w:rPr>
          <w:b/>
          <w:lang w:val="hi_IN" w:bidi="hi_IN"/>
        </w:rPr>
        <w:t>भयानक</w:t>
      </w:r>
      <w:r>
        <w:rPr>
          <w:lang w:val="hi_IN" w:bidi="hi_IN"/>
        </w:rPr>
        <w:t xml:space="preserve"> होंगे। प्रार्थना करो कि तुम्हें जाड़े में या सब्त के दिन भागना न पड़े।" यीशु उन स्त्रियों के लिए पीड़ा या दया का भाव प्रकट करने वाले विस्मयादिबोधक शब्द का उपयोग करता है। याद रखें, यीशु अभी भी एक समय या घटना के बारे में बात कर रहा है। अपने अनुवाद में एक ऐसा शब्द शामिल करें जिसका अर्थ "उस समय" या "तब" हो।</w:t>
      </w:r>
    </w:p>
    <w:p>
      <w:pPr/>
      <w:r>
        <w:rPr>
          <w:lang w:val="hi_IN" w:bidi="hi_IN"/>
        </w:rPr>
      </w:r>
      <w:r>
        <w:rPr>
          <w:lang w:val="hi_IN" w:bidi="hi_IN"/>
        </w:rPr>
        <w:t>यहाँ रुकें और समूह में इस प्रश्न पर चर्चा करें: यीशु एक भाव प्रकट करने वाले शब्द का इस्तेमाल करता है जिसका अनुवाद "कितना भयानक" या कभी-कभी "हाय" के रूप में किया जाता है। यह शब्द उन स्त्रियों के साथ जो कुछ भी हो सकता है, उसके प्रति दया और दु:ख प्रकट करता है। समूह के साथ चर्चा करें कि उनकी भाषा में भाव प्रकट करने के लिए किस प्रकार के शब्द इस्तेमाल किए जाते हैं। वे दया, दु:ख, पीड़ा या गहरी भावना दिखाने के लिए किन शब्दों का इस्तेमाल करते हैं? क्या कोई ऐसा शब्द है जिसका उपयोग आप यहाँ कर सकते हैं? इस ऑडियो को यहाँ रोकें।</w:t>
      </w:r>
    </w:p>
    <w:p>
      <w:pPr/>
      <w:r>
        <w:rPr>
          <w:lang w:val="hi_IN" w:bidi="hi_IN"/>
        </w:rPr>
      </w:r>
      <w:r>
        <w:rPr>
          <w:lang w:val="hi_IN" w:bidi="hi_IN"/>
        </w:rPr>
        <w:t>यीशु समझाता है, “</w:t>
      </w:r>
      <w:r>
        <w:rPr>
          <w:b/>
          <w:lang w:val="hi_IN" w:bidi="hi_IN"/>
        </w:rPr>
        <w:t>क्योंकि</w:t>
      </w:r>
      <w:r>
        <w:rPr>
          <w:lang w:val="hi_IN" w:bidi="hi_IN"/>
        </w:rPr>
        <w:t xml:space="preserve"> </w:t>
      </w:r>
      <w:r>
        <w:rPr>
          <w:b/>
          <w:lang w:val="hi_IN" w:bidi="hi_IN"/>
        </w:rPr>
        <w:t>उस समय</w:t>
      </w:r>
      <w:r>
        <w:rPr>
          <w:lang w:val="hi_IN" w:bidi="hi_IN"/>
        </w:rPr>
        <w:t>, ऐसी भयानक पीड़ा होगी जैसी जगत के शुरुआत से लेकर अब तक कभी नहीं हुई। और यह फिर कभी भी इतनी भयानक नहीं होगी"। याद रखें, यहाँ यीशु अपने दु:ख का कारण बता रहा है और प्रार्थना करने की आज्ञा दे रहा है। याद रखें कि इस भाग में "उस समय" या "उन दिनों" ये दोनों वाक्यांश एक ही समय या घटना की तरफ इशारा कर रहे हैं। इन वाक्यांशों को अपने अनुवाद में शामिल करना ज़रूरी है, चाहे वे बार-बार क्यों न आएँ।</w:t>
      </w:r>
    </w:p>
    <w:p>
      <w:pPr/>
      <w:r>
        <w:rPr>
          <w:lang w:val="hi_IN" w:bidi="hi_IN"/>
        </w:rPr>
      </w:r>
      <w:r>
        <w:rPr>
          <w:lang w:val="hi_IN" w:bidi="hi_IN"/>
        </w:rPr>
        <w:t xml:space="preserve">यीशु आगे कहता है, “और </w:t>
      </w:r>
      <w:r>
        <w:rPr>
          <w:b/>
          <w:lang w:val="hi_IN" w:bidi="hi_IN"/>
        </w:rPr>
        <w:t>यदि</w:t>
      </w:r>
      <w:r>
        <w:rPr>
          <w:lang w:val="hi_IN" w:bidi="hi_IN"/>
        </w:rPr>
        <w:t xml:space="preserve"> परमेश्वर ने उन दिनों की संख्या न घटाई होती तो एक भी व्यक्ति जीवित न रहता। </w:t>
      </w:r>
      <w:r>
        <w:rPr>
          <w:b/>
          <w:lang w:val="hi_IN" w:bidi="hi_IN"/>
        </w:rPr>
        <w:t>लेकिन</w:t>
      </w:r>
      <w:r>
        <w:rPr>
          <w:lang w:val="hi_IN" w:bidi="hi_IN"/>
        </w:rPr>
        <w:t xml:space="preserve"> परमेश्वर ने अपने चुने हुए लोगों के कारण उन दिनों की संख्या को घटाया"। याद रखें, यीशु यहाँ दो विकल्पों की तुलना कर रहा है। ध्यान रखें कि अपने अनुवाद में ऐसा शब्द ज़रूर इस्तेमाल करें जो इन दो बातों के बीच अंतर दिखाए: पहली बात कि परमेश्वर ने दिनों की संख्या कम नहीं की और दूसरी बात कि परमेश्वर ने दिनों की संख्या कम कर दी।</w:t>
      </w:r>
    </w:p>
    <w:p>
      <w:pPr/>
      <w:r>
        <w:rPr>
          <w:lang w:val="hi_IN" w:bidi="hi_IN"/>
        </w:rPr>
      </w:r>
      <w:r>
        <w:rPr>
          <w:lang w:val="hi_IN" w:bidi="hi_IN"/>
        </w:rPr>
        <w:t>तीसरे दृश्य में, यीशु अपने चेलों को चेतावनी देता है, “</w:t>
      </w:r>
      <w:r>
        <w:rPr>
          <w:b/>
          <w:lang w:val="hi_IN" w:bidi="hi_IN"/>
        </w:rPr>
        <w:t>उस समय</w:t>
      </w:r>
      <w:r>
        <w:rPr>
          <w:lang w:val="hi_IN" w:bidi="hi_IN"/>
        </w:rPr>
        <w:t xml:space="preserve"> यदि कोई व्यक्ति तुमसे कहे, “</w:t>
      </w:r>
      <w:r>
        <w:rPr>
          <w:b/>
          <w:lang w:val="hi_IN" w:bidi="hi_IN"/>
        </w:rPr>
        <w:t>देखो</w:t>
      </w:r>
      <w:r>
        <w:rPr>
          <w:lang w:val="hi_IN" w:bidi="hi_IN"/>
        </w:rPr>
        <w:t xml:space="preserve">, मसीहा यहाँ है” या “मसीहा वहाँ है” तो उस व्यक्ति पर विश्वास न करना। </w:t>
      </w:r>
      <w:r>
        <w:rPr>
          <w:b/>
          <w:lang w:val="hi_IN" w:bidi="hi_IN"/>
        </w:rPr>
        <w:t>क्योंकि</w:t>
      </w:r>
      <w:r>
        <w:rPr>
          <w:lang w:val="hi_IN" w:bidi="hi_IN"/>
        </w:rPr>
        <w:t xml:space="preserve"> झूठे मसीहा और झूठे भविष्यद्वक्ता उठ खड़े होंगे और यदि हो सके तो परमेश्वर के लोगों को भरमाने </w:t>
      </w:r>
      <w:r>
        <w:rPr>
          <w:b/>
          <w:lang w:val="hi_IN" w:bidi="hi_IN"/>
        </w:rPr>
        <w:t>के लिए</w:t>
      </w:r>
      <w:r>
        <w:rPr>
          <w:lang w:val="hi_IN" w:bidi="hi_IN"/>
        </w:rPr>
        <w:t xml:space="preserve"> चिन्ह और अद्भुत काम दिखाएँगे"। याद रखें कि यीशु अपने चेलों को बता रहा है कि उन्हें उस व्यक्ति पर विश्वास क्यों नहीं करना चाहिए जो उनसे कहता है कि मसीहा यहाँ है। यदि कोई उनसे कहे कि मसीहा आ गया है, तो वह झूठा मसीहा होगा। याद रखें कि झूठे भविष्यद्वक्ता और मसीहा चमत्कार और शक्तिशाली काम इसलिए करते हैं ताकि वे परमेश्वर के लोगों को परमेश्वर से दूर कर सके।</w:t>
      </w:r>
    </w:p>
    <w:p>
      <w:pPr/>
      <w:r>
        <w:rPr>
          <w:lang w:val="hi_IN" w:bidi="hi_IN"/>
        </w:rPr>
      </w:r>
      <w:r>
        <w:rPr>
          <w:lang w:val="hi_IN" w:bidi="hi_IN"/>
        </w:rPr>
        <w:t>यहाँ रुकें और समूह में इस प्रश्न पर चर्चा करें: जिस शब्द का अनुवाद “देखो” किया गया है, वह किसी व्यक्ति, घटना, या कही गई बात पर खास ध्यान आकर्षित करता है। आप अपनी भाषा में कौन-से ऐसे शब्द इस्तेमाल करते हैं जो किसी व्यक्ति की कही या की गई खास बात पर ध्यान खींचने के लिए कहानियों में बोले जाते हैं? इस ऑडियो को यहाँ रोकें।</w:t>
      </w:r>
    </w:p>
    <w:p>
      <w:pPr/>
      <w:r>
        <w:rPr>
          <w:lang w:val="hi_IN" w:bidi="hi_IN"/>
        </w:rPr>
      </w:r>
      <w:r>
        <w:rPr>
          <w:lang w:val="hi_IN" w:bidi="hi_IN"/>
        </w:rPr>
        <w:t>"</w:t>
      </w:r>
      <w:r>
        <w:rPr>
          <w:b/>
          <w:lang w:val="hi_IN" w:bidi="hi_IN"/>
        </w:rPr>
        <w:t>देखो</w:t>
      </w:r>
      <w:r>
        <w:rPr>
          <w:lang w:val="hi_IN" w:bidi="hi_IN"/>
        </w:rPr>
        <w:t>, मैंने ये बातें होने से पहले ही तुम्हें बता दी हैं।" इस भाग की शुरुआत में एक शब्द का इस्तेमाल करना याद रखें जिसका अर्थ है "इस पर ध्यान दो"।</w:t>
      </w:r>
    </w:p>
    <w:p>
      <w:pPr/>
      <w:r>
        <w:rPr>
          <w:lang w:val="hi_IN" w:bidi="hi_IN"/>
        </w:rPr>
      </w:r>
      <w:r>
        <w:rPr>
          <w:lang w:val="hi_IN" w:bidi="hi_IN"/>
        </w:rPr>
        <w:t>यीशु अपनी चेतावनी को जारी रखते हुए कहता है, “</w:t>
      </w:r>
      <w:r>
        <w:rPr>
          <w:b/>
          <w:lang w:val="hi_IN" w:bidi="hi_IN"/>
        </w:rPr>
        <w:t>इसलिए</w:t>
      </w:r>
      <w:r>
        <w:rPr>
          <w:lang w:val="hi_IN" w:bidi="hi_IN"/>
        </w:rPr>
        <w:t xml:space="preserve"> यदि कोई तुमसे कहे, ‘मसीहा यहाँ जंगल में है,' तो जंगल में मत चले जाना या अगर कोई कहे 'मसीहा कोठरियों में है तो उस बात पर विश्वास न करना। </w:t>
      </w:r>
      <w:r>
        <w:rPr>
          <w:b/>
          <w:lang w:val="hi_IN" w:bidi="hi_IN"/>
        </w:rPr>
        <w:t>क्योंकि</w:t>
      </w:r>
      <w:r>
        <w:rPr>
          <w:lang w:val="hi_IN" w:bidi="hi_IN"/>
        </w:rPr>
        <w:t>मनुष्य के पुत्र का आना बिजली के समान होगा जो पूर्व से निकलती है, और पश्चिम के लोग भी उसे देख पाते हैं। जहाँ कहीं लाशें होंगी, वहाँ गिद्ध इकट्ठे होंगे।"</w:t>
      </w:r>
    </w:p>
    <w:p>
      <w:pPr/>
      <w:r>
        <w:rPr>
          <w:lang w:val="hi_IN" w:bidi="hi_IN"/>
        </w:rPr>
      </w:r>
      <w:r>
        <w:rPr>
          <w:lang w:val="hi_IN" w:bidi="hi_IN"/>
        </w:rPr>
        <w:t>यीशु झूठे मसीहा के बारे में इस भाग की शुरुआत उसी तरह करता है जैसे उसने इसका अंत किया था। सबसे पहले यीशु चेलों को आज्ञा देता है कि वे उन लोगों पर विश्वास न करें जो कहते हैं कि मसीहा यहाँ है। फिर यीशु चेलों से कहता है कि वे उस बात पर ध्यान दें जो हो रही है। इसके बाद यीशु अपने चेलों को फिर से आज्ञा देता है कि वे उन लोगों पर विश्वास न करें जो कहते हैं कि मसीहा यहाँ है।</w:t>
      </w:r>
    </w:p>
    <w:p>
      <w:pPr/>
      <w:r>
        <w:rPr>
          <w:lang w:val="hi_IN" w:bidi="hi_IN"/>
        </w:rPr>
      </w:r>
      <w:r>
        <w:rPr>
          <w:lang w:val="hi_IN" w:bidi="hi_IN"/>
        </w:rPr>
        <w:t xml:space="preserve">याद रखें कि यह भाग इस बात पर समाप्त होता है कि यीशु ने अपने चेलों को बार-बार यह कहा कि वे उन लोगों की बातों पर विश्वास न करें जो कहते हैं कि मसीहा यहाँ है: </w:t>
      </w:r>
      <w:r>
        <w:rPr>
          <w:b/>
          <w:lang w:val="hi_IN" w:bidi="hi_IN"/>
        </w:rPr>
        <w:t>क्योंकि</w:t>
      </w:r>
      <w:r>
        <w:rPr>
          <w:lang w:val="hi_IN" w:bidi="hi_IN"/>
        </w:rPr>
        <w:t xml:space="preserve"> मसीहा का आना इतना स्पष्ट होगा कि हर कोई उसे देख पाएगा। मनुष्य के पुत्र का प्रकट होना एक अलग घटना होगी, और यह "उन दिनों” के दौरान नहीं होगी जिनके बारे में यीशु पहले बात कर रहा था।</w:t>
      </w:r>
      <w:r>
        <w:rPr>
          <w:lang w:val="hi_IN" w:bidi="hi_IN"/>
        </w:rPr>
      </w:r>
    </w:p>
    <w:p>
      <w:pPr>
        <w:pStyle w:val="Heading3"/>
      </w:pPr>
      <w:r>
        <w:rPr>
          <w:lang w:val="hi_IN" w:bidi="hi_IN"/>
        </w:rPr>
        <w:t>पाठ को नाटकीय रूप देना</w:t>
      </w:r>
    </w:p>
    <w:p>
      <w:pPr/>
      <w:r>
        <w:rPr>
          <w:lang w:val="hi_IN" w:bidi="hi_IN"/>
        </w:rPr>
      </w:r>
      <w:r>
        <w:rPr>
          <w:lang w:val="hi_IN" w:bidi="hi_IN"/>
        </w:rPr>
        <w:t>मत्ती 24:15–28 का ऑडियो संस्करण सबसे आसानी से समझ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 xml:space="preserve">इस भाग के पात्रों में शामिल हैं: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यहूदिया में रहने वाले लोग</w:t>
      </w:r>
    </w:p>
    <w:p>
      <w:pPr>
        <w:pStyle w:val="ListBullet"/>
        <w:spacing w:line="240" w:lineRule="auto"/>
        <w:ind w:left="720"/>
      </w:pPr>
      <w:r>
        <w:rPr>
          <w:lang w:val="hi_IN" w:bidi="hi_IN"/>
        </w:rPr>
      </w:r>
      <w:r>
        <w:rPr>
          <w:lang w:val="hi_IN" w:bidi="hi_IN"/>
        </w:rPr>
        <w:t>एक व्यक्ति जो कहता है, "मसीहा यहाँ है या मसीहा वहाँ है"</w:t>
      </w:r>
    </w:p>
    <w:p>
      <w:pPr>
        <w:pStyle w:val="ListBullet"/>
        <w:spacing w:line="240" w:lineRule="auto"/>
        <w:ind w:left="720"/>
      </w:pPr>
      <w:r>
        <w:rPr>
          <w:lang w:val="hi_IN" w:bidi="hi_IN"/>
        </w:rPr>
      </w:r>
      <w:r>
        <w:rPr>
          <w:lang w:val="hi_IN" w:bidi="hi_IN"/>
        </w:rPr>
        <w:t>झूठे मसीहा और झूठे भविष्यद्वक्ता</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घटनाओं के क्रम, रूपरेखा और उसकी गति पर ध्यान दें। कहानी या भाग का अभिनय करते समय, यह ध्यान देना ज़रूरी है कि कोई महत्वपूर्ण या कठिन भाग छूट न जाए। कहानी के हर भाग को याद करने में एक-दूसरे की मदद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इस नाटक में कुछ बिन्दुओं पर, अभिनय को रोककर उस पात्र की भूमिका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सोचता। फिर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यीशु दु:खी होकर कहता है, “उस समय गर्भवती स्त्रियों और बच्चों को दूध पिलाने वाली माताओं के लिए हालात बहुत भयानक होंगे।” प्रार्थना करो कि तुम्हें जाड़े में या सब्त के दिन भागना न पड़े।"</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ऐसे उत्तर दे सकता है, “मैं परेशान हूँ क्योंकि मैं उन लोगों की विशेष परवाह करता हूँ जो अपना बचाव नहीं कर सकते,” या “मैं हताश हूँ क्योंकि इन स्त्रियों और बच्चों को दूसरे लोगों से ज़्यादा कष्ट झेलना पड़ेगा,” या “मैं दुःख से भरा हूँ क्योंकि मैं इन स्त्रियों और बच्चों से प्रेम करता हूँ।”</w:t>
      </w:r>
    </w:p>
    <w:p>
      <w:pPr>
        <w:pStyle w:val="ListBullet"/>
        <w:spacing w:line="240" w:lineRule="auto"/>
        <w:ind w:left="720"/>
      </w:pPr>
      <w:r>
        <w:rPr>
          <w:lang w:val="hi_IN" w:bidi="hi_IN"/>
        </w:rPr>
      </w:r>
      <w:r>
        <w:rPr>
          <w:lang w:val="hi_IN" w:bidi="hi_IN"/>
        </w:rPr>
        <w:t>नाटक को फिर शुरू करें।</w:t>
      </w:r>
    </w:p>
    <w:p>
      <w:pPr/>
      <w:r>
        <w:rPr>
          <w:lang w:val="hi_IN" w:bidi="hi_IN"/>
        </w:rPr>
      </w:r>
      <w:r>
        <w:rPr>
          <w:lang w:val="hi_IN" w:bidi="hi_IN"/>
        </w:rPr>
        <w:t>पहले दृश्य में, यीशु अपने चेलों से कहता है, "इसलिए जब तुम उस भयानक वस्तु को पवित्र स्थान में खड़ा हुआ देखो जिसके बारे में परमेश्वर ने दानिय्येल भविष्यद्वक्ता के द्वारा कहा था, पाठक: ध्यान दे, तो यहूदिया में रहने वाले सभी लोग पहाड़ियों पर भाग जाएं। जो व्यक्ति अपनी छत पर हो वह अपने घर में से कुछ भी लेने के लिए नीचे न उतरे। जो कोई खेत में काम कर रहा है, वह अपने बाहरी वस्त्र लेने के लिए पीछे न लौटे।”</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यहूदिया में रहने वाले लोगों की भूमिका निभाने वाले लोगों से पूछें, "आप क्या महसूस कर रहे हैं या क्या सोच रहे हैं?" वह व्यक्ति ऐसे जवाब दे सकता है, "हम घबरा रहे हैं क्योंकि अन्य लोग किसी वस्तु से भाग रहे हैं," या "मैं डरा हुआ हूँ क्योंकि मैं लोगों को हमला करते हुए देख रहा हूँ" या "मैं चिंतित हूँ क्योंकि मैं परमेश्वर के मन्दिर में परमेश्वर के शत्रुओं को देख रहा हूँ।"</w:t>
      </w:r>
    </w:p>
    <w:p>
      <w:pPr>
        <w:pStyle w:val="ListBullet"/>
        <w:spacing w:line="240" w:lineRule="auto"/>
        <w:ind w:left="720"/>
      </w:pPr>
      <w:r>
        <w:rPr>
          <w:lang w:val="hi_IN" w:bidi="hi_IN"/>
        </w:rPr>
      </w:r>
      <w:r>
        <w:rPr>
          <w:lang w:val="hi_IN" w:bidi="hi_IN"/>
        </w:rPr>
        <w:t>नाटक को फिर शुरू करें।</w:t>
      </w:r>
    </w:p>
    <w:p>
      <w:pPr/>
      <w:r>
        <w:rPr>
          <w:lang w:val="hi_IN" w:bidi="hi_IN"/>
        </w:rPr>
      </w:r>
      <w:r>
        <w:rPr>
          <w:lang w:val="hi_IN" w:bidi="hi_IN"/>
        </w:rPr>
        <w:t>दूसरे दृश्य में: यीशु दु:ख व्यक्त करते हुए कहता है, "उस समय गर्भवती स्त्रियों और बच्चों को दूध पिलाने वाली माताओं के लिए हालात बहुत भयानक होंगे। प्रार्थना करो कि तुम्हें जाड़े में या सब्त के दिन भागना न पड़े।"</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भूमिका निभाने वाले व्यक्ति से पूछें, "आप क्या महसूस कर रहे हैं या क्या सोच रहे हैं?" वह व्यक्ति ऐसे उत्तर दे सकता है, “मैं परेशान हूँ क्योंकि मैं उन लोगों की विशेष परवाह करता हूँ जो अपना बचाव नहीं कर सकते,” या “मैं हताश हूँ क्योंकि इन स्त्रियों और बच्चों को दूसरे लोगों से ज़्यादा कष्ट झेलना पड़ेगा,” या “मैं दुःख से भरा हूँ क्योंकि मैं इन स्त्रियों और बच्चों से प्रेम करता हूँ।”</w:t>
      </w:r>
    </w:p>
    <w:p>
      <w:pPr>
        <w:pStyle w:val="ListBullet"/>
        <w:spacing w:line="240" w:lineRule="auto"/>
        <w:ind w:left="720"/>
      </w:pPr>
      <w:r>
        <w:rPr>
          <w:lang w:val="hi_IN" w:bidi="hi_IN"/>
        </w:rPr>
      </w:r>
      <w:r>
        <w:rPr>
          <w:lang w:val="hi_IN" w:bidi="hi_IN"/>
        </w:rPr>
        <w:t>नाटक को फिर शुरू करें।</w:t>
      </w:r>
    </w:p>
    <w:p>
      <w:pPr/>
      <w:r>
        <w:rPr>
          <w:lang w:val="hi_IN" w:bidi="hi_IN"/>
        </w:rPr>
      </w:r>
      <w:r>
        <w:rPr>
          <w:lang w:val="hi_IN" w:bidi="hi_IN"/>
        </w:rPr>
        <w:t>यीशु समझाता है, “क्योंकि उस समय, ऐसी भयानक पीड़ा होगी जैसी जगत के शुरुआत से लेकर अब तक कभी नहीं हुई। और यह फिर कभी भी इतनी भयानक नहीं होगी। और यदि परमेश्वर ने उन दिनों की संख्या कम करने का फैसला न लिया होता तो कोई भी प्राणी नहीं बचता। लेकिन परमेश्वर ने अपने चुने हुए लोगों के कारण उन दिनों की संख्या को घटाया"।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चेलों की भूमिका निभाने वाले लोगों से पूछें, "आप क्या महसूस कर रहे हैं या क्या सोच रहे हैं?" लोग ऐसे उत्तर दे सकते हैं, "मुझे इस बात की तसल्ली है कि परमेश्वर दु:ख के समय को कम करेगा," या "मैं सोच रहा हूँ कि क्या यह दु:ख मेरे जीवनकाल में होगा," या "मैं सोच रहा हूँ कि इस दु:ख का कारण कौन बनेगा।”</w:t>
      </w:r>
    </w:p>
    <w:p>
      <w:pPr>
        <w:pStyle w:val="ListBullet"/>
        <w:spacing w:line="240" w:lineRule="auto"/>
        <w:ind w:left="720"/>
      </w:pPr>
      <w:r>
        <w:rPr>
          <w:lang w:val="hi_IN" w:bidi="hi_IN"/>
        </w:rPr>
      </w:r>
      <w:r>
        <w:rPr>
          <w:lang w:val="hi_IN" w:bidi="hi_IN"/>
        </w:rPr>
        <w:t>नाटक को फिर शुरू करें।</w:t>
      </w:r>
    </w:p>
    <w:p>
      <w:pPr/>
      <w:r>
        <w:rPr>
          <w:lang w:val="hi_IN" w:bidi="hi_IN"/>
        </w:rPr>
      </w:r>
      <w:r>
        <w:rPr>
          <w:lang w:val="hi_IN" w:bidi="hi_IN"/>
        </w:rPr>
        <w:t xml:space="preserve">तीसरे दृश्य में, यीशु चेतावनी देता है, “उस समय अगर कोई तुम से कहे, ‘देखो, मसीहा यहाँ है’ या ‘मसीहा वहाँ है,’ तो उस व्यक्ति की बात पर विश्वास मत करना क्योंकि लोगों को धोखा देने के लिए झूठे मसीहा और झूठे भविष्यद्वक्ता उठ खड़े होंगे और बड़े चिन्ह और अद्भुत काम दिखाएँगे, यदि हो सके तो परमेश्वर के चुने हुए लोगों को भी। देखो, मैंने ये बातें होने से पहले ही तुम्हें बता दी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चेलों की भूमिका निभाने वाले लोगों से पूछें, "आप क्या महसूस कर रहे हैं या क्या सोच रहे हैं?" लोग ऐसे उत्तर दे सकते हैं, "मैं उलझन में हूँ कि यीशु मुझे क्यों नहीं बता रहा कि असली चिन्ह क्या होंगे," या “मैंने ठान लिया है कि मैं झूठे भविष्यद्वक्ताओं की बातों पर विश्वास नहीं करूँगा", या "हम यह जानने के लिए उत्सुक हैं कि यीशु दोबारा कब आएगा।"</w:t>
      </w:r>
    </w:p>
    <w:p>
      <w:pPr>
        <w:pStyle w:val="ListBullet"/>
        <w:spacing w:line="240" w:lineRule="auto"/>
        <w:ind w:left="720"/>
      </w:pPr>
      <w:r>
        <w:rPr>
          <w:lang w:val="hi_IN" w:bidi="hi_IN"/>
        </w:rPr>
      </w:r>
      <w:r>
        <w:rPr>
          <w:lang w:val="hi_IN" w:bidi="hi_IN"/>
        </w:rPr>
        <w:t>नाटक को फिर शुरू करें।</w:t>
      </w:r>
    </w:p>
    <w:p>
      <w:pPr/>
      <w:r>
        <w:rPr>
          <w:lang w:val="hi_IN" w:bidi="hi_IN"/>
        </w:rPr>
      </w:r>
      <w:r>
        <w:rPr>
          <w:lang w:val="hi_IN" w:bidi="hi_IN"/>
        </w:rPr>
        <w:t>यीशु अपनी चेतावनी को आगे बढ़ाकर कहता है, “इसलिए यदि कोई तुमसे कहे, ‘मसीहा यहाँ जंगल में है,' तो जंगल में मत चले जाना। या अगर कोई कहे 'मसीहा कोठरियों में है' तो उस बात पर विश्वास न करना। क्योंकि मनुष्य के पुत्र का आना बिजली के समान होगा, जो पूर्व से निकलती है और आकाश को पश्चिम तक चमका देती है। जहाँ कहीं शव होंगे, वहाँ गिद्ध इकट्ठे हो जाएँगे।।"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चेलों और यहूदिया में रहने वाले लोगों की भूमिका निभाने वाले लोगों से पूछें, "आप क्या महसूस कर रहे हैं या क्या सोच रहे हैं?" लोग ऐसे उत्तर दे सकते हैं, “हम उलझन में हैं कि यीशु बिजली और गिद्धों के बारे में बात करके क्या कहना चाहता है,” या “हम चिंतित हैं क्योंकि हम समझ नहीं पा रहे हैं कि यीशु किस बारे में बात कर रहा है,” या “हम इन झूठे मसीहों और झूठे भविष्यद्वक्ताओं से डरते हैं।”</w:t>
      </w:r>
      <w:r>
        <w:rPr>
          <w:lang w:val="hi_IN" w:bidi="hi_IN"/>
        </w:rPr>
      </w:r>
    </w:p>
    <w:p>
      <w:pPr>
        <w:pStyle w:val="Heading3"/>
      </w:pPr>
      <w:r>
        <w:rPr>
          <w:lang w:val="hi_IN" w:bidi="hi_IN"/>
        </w:rPr>
        <w:t>आवश्यक जानकारी</w:t>
      </w:r>
    </w:p>
    <w:p>
      <w:pPr/>
      <w:r>
        <w:rPr>
          <w:lang w:val="hi_IN" w:bidi="hi_IN"/>
        </w:rPr>
      </w:r>
      <w:r>
        <w:rPr>
          <w:lang w:val="hi_IN" w:bidi="hi_IN"/>
        </w:rPr>
        <w:t>मत्ती 24:15–28 का ऑडियो संस्करण सबसे आसानी से समझ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यीशु अपने चेलों को सिखाते हुए आगे कहता है, “जब तुम उस </w:t>
      </w:r>
      <w:r>
        <w:rPr>
          <w:b/>
          <w:lang w:val="hi_IN" w:bidi="hi_IN"/>
        </w:rPr>
        <w:t>भयानक घृणित</w:t>
      </w:r>
      <w:r>
        <w:rPr>
          <w:lang w:val="hi_IN" w:bidi="hi_IN"/>
        </w:rPr>
        <w:t xml:space="preserve"> वस्तु को </w:t>
      </w:r>
      <w:r>
        <w:rPr>
          <w:b/>
          <w:lang w:val="hi_IN" w:bidi="hi_IN"/>
        </w:rPr>
        <w:t>पवित्र</w:t>
      </w:r>
      <w:r>
        <w:rPr>
          <w:lang w:val="hi_IN" w:bidi="hi_IN"/>
        </w:rPr>
        <w:t xml:space="preserve"> स्थान में खड़ी हुई हुआ देखो जिसके बारे में दानिय्येल भविष्यद्वक्ता ने कहा था, तब तुम तुरंत वहाँ से भाग जाना।”</w:t>
      </w:r>
    </w:p>
    <w:p>
      <w:pPr/>
      <w:r>
        <w:rPr>
          <w:lang w:val="hi_IN" w:bidi="hi_IN"/>
        </w:rPr>
      </w:r>
      <w:r>
        <w:rPr>
          <w:lang w:val="hi_IN" w:bidi="hi_IN"/>
        </w:rPr>
        <w:t>“भयानक घृणित” वाक्यांश का अनुवाद “उजाड़ करने वाली घृणित वस्तु” या “अपवित्र करने वाली वस्तु” के रूप में भी किया गया है।</w:t>
      </w:r>
    </w:p>
    <w:p>
      <w:pPr/>
      <w:r>
        <w:rPr>
          <w:lang w:val="hi_IN" w:bidi="hi_IN"/>
        </w:rPr>
      </w:r>
      <w:r>
        <w:rPr>
          <w:lang w:val="hi_IN" w:bidi="hi_IN"/>
        </w:rPr>
        <w:t xml:space="preserve">एक </w:t>
      </w:r>
      <w:r>
        <w:rPr>
          <w:b/>
          <w:lang w:val="hi_IN" w:bidi="hi_IN"/>
        </w:rPr>
        <w:t>घृणित</w:t>
      </w:r>
      <w:r>
        <w:rPr>
          <w:lang w:val="hi_IN" w:bidi="hi_IN"/>
        </w:rPr>
        <w:t xml:space="preserve"> या </w:t>
      </w:r>
      <w:r>
        <w:rPr>
          <w:b/>
          <w:lang w:val="hi_IN" w:bidi="hi_IN"/>
        </w:rPr>
        <w:t>अपवित्र वस्तु</w:t>
      </w:r>
      <w:r>
        <w:rPr>
          <w:lang w:val="hi_IN" w:bidi="hi_IN"/>
        </w:rPr>
        <w:t xml:space="preserve"> वह चीज़ है जिससे परमेश्वर घृणा करता है, और जो अपवित्र और अशुद्ध है। यह शायद एक वस्तु है, इसलिए एक अनुवाद में इसे "अपवित्र या पवित्रता को बिगाड़ने वाली वस्तु” कहा गया है।" यह ऐसी वस्तु है जो </w:t>
      </w:r>
      <w:r>
        <w:rPr>
          <w:b/>
          <w:lang w:val="hi_IN" w:bidi="hi_IN"/>
        </w:rPr>
        <w:t>उजाड़</w:t>
      </w:r>
      <w:r>
        <w:rPr>
          <w:lang w:val="hi_IN" w:bidi="hi_IN"/>
        </w:rPr>
        <w:t xml:space="preserve"> लाएगी। जो स्थान उजाड़ या अपवित्र हो जाता है, फिर उसका उपयोग लोग पवित्र कामों के लिए नहीं कर सकते हैं।</w:t>
      </w:r>
    </w:p>
    <w:p>
      <w:pPr/>
      <w:r>
        <w:rPr>
          <w:lang w:val="hi_IN" w:bidi="hi_IN"/>
        </w:rPr>
      </w:r>
      <w:r>
        <w:rPr>
          <w:lang w:val="hi_IN" w:bidi="hi_IN"/>
        </w:rPr>
        <w:t xml:space="preserve">यह वस्तु लोगों को भयभीत कर देगी और पवित्र स्थान को </w:t>
      </w:r>
      <w:r>
        <w:rPr>
          <w:lang w:val="hi_IN" w:bidi="hi_IN"/>
        </w:rPr>
        <w:t>अशुद्ध</w:t>
      </w:r>
      <w:r>
        <w:rPr>
          <w:lang w:val="hi_IN" w:bidi="hi_IN"/>
        </w:rPr>
        <w:t xml:space="preserve"> या अपवित्र कर देगी और उपयोग करने के अयोग्य बना देगी।</w:t>
      </w:r>
    </w:p>
    <w:p>
      <w:pPr/>
      <w:r>
        <w:rPr>
          <w:lang w:val="hi_IN" w:bidi="hi_IN"/>
        </w:rPr>
      </w:r>
      <w:r>
        <w:rPr>
          <w:lang w:val="hi_IN" w:bidi="hi_IN"/>
        </w:rPr>
        <w:t>यहाँ रुकें और समूह में चर्चा करें कि आप "भयानक घृणित" या "अपवित्र करने वाली वस्तु" के लिए किस शब्द या वाक्यांश का उपयोग करेंगे। आप एक वर्णनकारी वाक्य का उपयोग करना चाह सकते हैं। कुछ उदाहरण हैं जैसे: वर्जित वस्तु या मूर्ति जो परमेश्वर के पवित्र स्थान को दूषित कर देती है, वह शर्मनाक चीज़ जो पवित्र स्थान को अशुद्ध कर देती है, या वह वस्तु जिससे परमेश्वर घृणा करता है और जो उसके पवित्र स्थान को बिगाड़ देती है। इस ऑडियो को यहाँ रोकें।</w:t>
      </w:r>
    </w:p>
    <w:p>
      <w:pPr/>
      <w:r>
        <w:rPr>
          <w:lang w:val="hi_IN" w:bidi="hi_IN"/>
        </w:rPr>
      </w:r>
      <w:r>
        <w:rPr>
          <w:lang w:val="hi_IN" w:bidi="hi_IN"/>
        </w:rPr>
        <w:t xml:space="preserve">यह </w:t>
      </w:r>
      <w:r>
        <w:rPr>
          <w:b/>
          <w:lang w:val="hi_IN" w:bidi="hi_IN"/>
        </w:rPr>
        <w:t>पवित्र स्थान</w:t>
      </w:r>
      <w:r>
        <w:rPr>
          <w:lang w:val="hi_IN" w:bidi="hi_IN"/>
        </w:rPr>
        <w:t xml:space="preserve"> शायद यरूशलेम में स्थित परमेश्वर का मन्दिर है। जो वस्तु </w:t>
      </w:r>
      <w:r>
        <w:rPr>
          <w:b/>
          <w:lang w:val="hi_IN" w:bidi="hi_IN"/>
        </w:rPr>
        <w:t>पवित्र</w:t>
      </w:r>
      <w:r>
        <w:rPr>
          <w:lang w:val="hi_IN" w:bidi="hi_IN"/>
        </w:rPr>
        <w:t xml:space="preserve"> होती है, उसे परमेश्वर के लिए एक विशेष उद्देश्य के लिए अलग रखा जाता है। पवित्र के लिए उसी शब्द का उपयोग करें जो आपने पिछले भागों में किया है। </w:t>
      </w:r>
      <w:r>
        <w:rPr>
          <w:lang w:val="hi_IN" w:bidi="hi_IN"/>
        </w:rPr>
        <w:t>पवित्र</w:t>
      </w:r>
      <w:r>
        <w:rPr>
          <w:lang w:val="hi_IN" w:bidi="hi_IN"/>
        </w:rPr>
        <w:t xml:space="preserve"> शब्द के बारे में अधिक जानकारी के लिए, मुख्य शब्दावली को देखें।</w:t>
      </w:r>
    </w:p>
    <w:p>
      <w:pPr/>
      <w:r>
        <w:rPr>
          <w:lang w:val="hi_IN" w:bidi="hi_IN"/>
        </w:rPr>
      </w:r>
      <w:r>
        <w:rPr>
          <w:lang w:val="hi_IN" w:bidi="hi_IN"/>
        </w:rPr>
        <w:t>मत्ती अपनी किताब पढ़ने वाले के लिए अपनी टिप्पणी में बात जोड़कर कहता है, "पढ़ने वाले, ध्यान से सोचें।" फिर यीशु आज्ञा देता है, "</w:t>
      </w:r>
      <w:r>
        <w:rPr>
          <w:b/>
          <w:lang w:val="hi_IN" w:bidi="hi_IN"/>
        </w:rPr>
        <w:t>यहूदिया</w:t>
      </w:r>
      <w:r>
        <w:rPr>
          <w:lang w:val="hi_IN" w:bidi="hi_IN"/>
        </w:rPr>
        <w:t xml:space="preserve"> में रहने वाले सभी लोग </w:t>
      </w:r>
      <w:r>
        <w:rPr>
          <w:b/>
          <w:lang w:val="hi_IN" w:bidi="hi_IN"/>
        </w:rPr>
        <w:t>पहाड़ियों</w:t>
      </w:r>
      <w:r>
        <w:rPr>
          <w:lang w:val="hi_IN" w:bidi="hi_IN"/>
        </w:rPr>
        <w:t xml:space="preserve"> पर भाग जाएँ।" यहूदिया, इस्राएल देश का एक क्षेत्र था। यहूदिया के लिए उसी शब्द का इस्तेमाल करें जो आपने पिछले भागों में किया है। </w:t>
      </w:r>
      <w:r>
        <w:rPr>
          <w:lang w:val="hi_IN" w:bidi="hi_IN"/>
        </w:rPr>
        <w:t>यहूदिया</w:t>
      </w:r>
      <w:r>
        <w:rPr>
          <w:lang w:val="hi_IN" w:bidi="hi_IN"/>
        </w:rPr>
        <w:t xml:space="preserve"> के बारे में अधिक जानकारी के लिए मुख्य शब्दावली देखें। </w:t>
      </w:r>
    </w:p>
    <w:p>
      <w:pPr/>
      <w:r>
        <w:rPr>
          <w:lang w:val="hi_IN" w:bidi="hi_IN"/>
        </w:rPr>
      </w:r>
      <w:r>
        <w:rPr>
          <w:lang w:val="hi_IN" w:bidi="hi_IN"/>
        </w:rPr>
        <w:t xml:space="preserve">जो व्यक्ति अपने घर की छत पर हो या अपने घर के सबसे उपरी हिस्से पर हो तो वह अपने घर से कुछ भी लेने के लिए नीचे न उतरे। जो कोई खेत में काम कर रहा हो, वह अपना </w:t>
      </w:r>
      <w:r>
        <w:rPr>
          <w:b/>
          <w:lang w:val="hi_IN" w:bidi="hi_IN"/>
        </w:rPr>
        <w:t>बाहरी वस्त्र</w:t>
      </w:r>
      <w:r>
        <w:rPr>
          <w:lang w:val="hi_IN" w:bidi="hi_IN"/>
        </w:rPr>
        <w:t xml:space="preserve"> लेने को पीछे न लौटे। बाहरी वस्त्र एक ऊपरी, लम्बा वस्त्र होता है जिसे एक व्यक्ति कपड़ों के ऊपर पहनता है। जब कोई व्यक्ति यात्रा करता था तो अक्सर उसका उपयोग कम्बल के रूप में किया जाता था। बाहरी वस्त्र के लिए उसी शब्द का इस्तेमाल करें जो आपने पिछले भागों में किया है। </w:t>
      </w:r>
      <w:r>
        <w:rPr>
          <w:lang w:val="hi_IN" w:bidi="hi_IN"/>
        </w:rPr>
        <w:t>बाहरी वस्त्र</w:t>
      </w:r>
      <w:r>
        <w:rPr>
          <w:lang w:val="hi_IN" w:bidi="hi_IN"/>
        </w:rPr>
        <w:t xml:space="preserve"> के बारे में अधिक जानकारी के लिए मुख्य शब्दावली को देखें।</w:t>
      </w:r>
    </w:p>
    <w:p>
      <w:pPr/>
      <w:r>
        <w:rPr>
          <w:lang w:val="hi_IN" w:bidi="hi_IN"/>
        </w:rPr>
      </w:r>
      <w:r>
        <w:rPr>
          <w:lang w:val="hi_IN" w:bidi="hi_IN"/>
        </w:rPr>
        <w:t>यीशु दया के साथ कहता है, “गर्भवती स्त्रियों और उन माताओं के लिए, जो अपने बच्चों को दूध पिला रही होंगी, वह समय कितना भयानक होगा।”</w:t>
      </w:r>
    </w:p>
    <w:p>
      <w:pPr/>
      <w:r>
        <w:rPr>
          <w:lang w:val="hi_IN" w:bidi="hi_IN"/>
        </w:rPr>
      </w:r>
      <w:r>
        <w:rPr>
          <w:lang w:val="hi_IN" w:bidi="hi_IN"/>
        </w:rPr>
        <w:t xml:space="preserve">यीशु आज्ञा देता है, "प्रार्थना करो कि तुम्हारा दूर भागना जाड़े में या </w:t>
      </w:r>
      <w:r>
        <w:rPr>
          <w:b/>
          <w:lang w:val="hi_IN" w:bidi="hi_IN"/>
        </w:rPr>
        <w:t>सब्त</w:t>
      </w:r>
      <w:r>
        <w:rPr>
          <w:lang w:val="hi_IN" w:bidi="hi_IN"/>
        </w:rPr>
        <w:t xml:space="preserve"> के दिन न हो।" सब्त के लिए उसी शब्द का इस्तेमाल करें जो आपने पिछले भागों में किया है। </w:t>
      </w:r>
      <w:r>
        <w:rPr>
          <w:lang w:val="hi_IN" w:bidi="hi_IN"/>
        </w:rPr>
        <w:t>सब्त</w:t>
      </w:r>
      <w:r>
        <w:rPr>
          <w:lang w:val="hi_IN" w:bidi="hi_IN"/>
        </w:rPr>
        <w:t xml:space="preserve"> के बारे में अधिक जानकारी के लिए मुख्य शब्दावली को देखें।</w:t>
      </w:r>
    </w:p>
    <w:p>
      <w:pPr/>
      <w:r>
        <w:rPr>
          <w:lang w:val="hi_IN" w:bidi="hi_IN"/>
        </w:rPr>
      </w:r>
      <w:r>
        <w:rPr>
          <w:lang w:val="hi_IN" w:bidi="hi_IN"/>
        </w:rPr>
        <w:t>यीशु उन्हें यह सब इसलिए बता रहा है क्योंकि इस समय की पीड़ा, जगत की शुरुआत से लेकर अब तक के किसी भी समय से अधिक भयानक होगी, और उसके बाद इतनी भयानक कभी नहीं होगी। यदि परमेश्वर ने उन पीड़ा के दिनों की संख्या कम न की होती, तो एक भी व्यक्ति जीवित नहीं बचता। लेकिन परमेश्वर अपने चुने हुए लोगों के लिए दिनों की संख्या को घटाएगा।</w:t>
      </w:r>
    </w:p>
    <w:p>
      <w:pPr/>
      <w:r>
        <w:rPr>
          <w:lang w:val="hi_IN" w:bidi="hi_IN"/>
        </w:rPr>
      </w:r>
      <w:r>
        <w:rPr>
          <w:lang w:val="hi_IN" w:bidi="hi_IN"/>
        </w:rPr>
        <w:t xml:space="preserve">यीशु अपने चेलों को चेतावनी देता है कि यदि कोई कहे, "देखो, </w:t>
      </w:r>
      <w:r>
        <w:rPr>
          <w:b/>
          <w:lang w:val="hi_IN" w:bidi="hi_IN"/>
        </w:rPr>
        <w:t>मसीहा</w:t>
      </w:r>
      <w:r>
        <w:rPr>
          <w:lang w:val="hi_IN" w:bidi="hi_IN"/>
        </w:rPr>
        <w:t xml:space="preserve"> यहाँ है" या "मसीहा वहाँ है," तो उन पर विश्वास मत करना। मसीहा के लिए उसी शब्द का इस्तेमाल करें जो आपने पिछले भागों में किया है। </w:t>
      </w:r>
      <w:r>
        <w:rPr>
          <w:lang w:val="hi_IN" w:bidi="hi_IN"/>
        </w:rPr>
        <w:t>मसीहा</w:t>
      </w:r>
      <w:r>
        <w:rPr>
          <w:lang w:val="hi_IN" w:bidi="hi_IN"/>
        </w:rPr>
        <w:t xml:space="preserve"> के बारे में अधिक जानकारी के लिए मुख्य शब्दावली को देखें।</w:t>
      </w:r>
    </w:p>
    <w:p>
      <w:pPr/>
      <w:r>
        <w:rPr>
          <w:lang w:val="hi_IN" w:bidi="hi_IN"/>
        </w:rPr>
      </w:r>
      <w:r>
        <w:rPr>
          <w:lang w:val="hi_IN" w:bidi="hi_IN"/>
        </w:rPr>
        <w:t xml:space="preserve">यीशु समझाता है कि झूठे </w:t>
      </w:r>
      <w:r>
        <w:rPr>
          <w:b/>
          <w:lang w:val="hi_IN" w:bidi="hi_IN"/>
        </w:rPr>
        <w:t>मसीहा</w:t>
      </w:r>
      <w:r>
        <w:rPr>
          <w:lang w:val="hi_IN" w:bidi="hi_IN"/>
        </w:rPr>
        <w:t xml:space="preserve"> और झूठे </w:t>
      </w:r>
      <w:r>
        <w:rPr>
          <w:b/>
          <w:lang w:val="hi_IN" w:bidi="hi_IN"/>
        </w:rPr>
        <w:t>भविष्यद्वक्ता</w:t>
      </w:r>
      <w:r>
        <w:rPr>
          <w:lang w:val="hi_IN" w:bidi="hi_IN"/>
        </w:rPr>
        <w:t xml:space="preserve"> उठ खड़े होंगे, और यदि सम्भव हो तो परमेश्वर के चुने हुए लोगों को भरमाने के लिए बड़े </w:t>
      </w:r>
      <w:r>
        <w:rPr>
          <w:b/>
          <w:lang w:val="hi_IN" w:bidi="hi_IN"/>
        </w:rPr>
        <w:t>चिन्ह और अद्भुत</w:t>
      </w:r>
      <w:r>
        <w:rPr>
          <w:lang w:val="hi_IN" w:bidi="hi_IN"/>
        </w:rPr>
        <w:t xml:space="preserve"> काम दिखाएँगे। </w:t>
      </w:r>
      <w:r>
        <w:rPr>
          <w:b/>
          <w:lang w:val="hi_IN" w:bidi="hi_IN"/>
        </w:rPr>
        <w:t>झूठे मसीहा</w:t>
      </w:r>
      <w:r>
        <w:rPr>
          <w:lang w:val="hi_IN" w:bidi="hi_IN"/>
        </w:rPr>
        <w:t xml:space="preserve"> वे लोग होते हैं जो मसीहा होने का दावा करते हैं, लेकिन वास्तव में होते नहीं हैं। झूठे मसीहों के लिए उसी शब्द या वाक्यांश का इस्तेमाल करें जो आपने पिछले भागों में किया है।</w:t>
      </w:r>
    </w:p>
    <w:p>
      <w:pPr/>
      <w:r>
        <w:rPr>
          <w:lang w:val="hi_IN" w:bidi="hi_IN"/>
        </w:rPr>
      </w:r>
      <w:r>
        <w:rPr>
          <w:lang w:val="hi_IN" w:bidi="hi_IN"/>
        </w:rPr>
        <w:t xml:space="preserve">झूठे भविष्यद्वक्ताओं के लिए उसी शब्द या वाक्यांश का इस्तेमाल करें जो आपने पिछले भागों में किया है। </w:t>
      </w:r>
      <w:r>
        <w:rPr>
          <w:b/>
          <w:lang w:val="hi_IN" w:bidi="hi_IN"/>
        </w:rPr>
        <w:t>भविष्यद्वक्ता</w:t>
      </w:r>
      <w:r>
        <w:rPr>
          <w:lang w:val="hi_IN" w:bidi="hi_IN"/>
        </w:rPr>
        <w:t xml:space="preserve"> के बारे में अधिक जानकारी के लिए मुख्य शब्दावली देखें।</w:t>
      </w:r>
    </w:p>
    <w:p>
      <w:pPr/>
      <w:r>
        <w:rPr>
          <w:lang w:val="hi_IN" w:bidi="hi_IN"/>
        </w:rPr>
      </w:r>
      <w:r>
        <w:rPr>
          <w:b/>
          <w:lang w:val="hi_IN" w:bidi="hi_IN"/>
        </w:rPr>
        <w:t>चिन्ह और अद्भुत काम</w:t>
      </w:r>
      <w:r>
        <w:rPr>
          <w:lang w:val="hi_IN" w:bidi="hi_IN"/>
        </w:rPr>
        <w:t xml:space="preserve"> एक ऐसा वाक्यांश है जो समान अर्थ वाले दो शब्दों के माध्यम से एक ही विचार को व्यक्त करता है। दोनों शब्द उन चमत्कारों और सामर्थी कामों की ओर इशारा करते हैं जो लोगों को चकित कर देते हैं। इस वाक्यांश का अनुवाद एक ही विचार के रूप में किया जाना चाहिए, जिसमें सामर्थी कामों को दिखाने के दो तरीकों का उपयोग हो।</w:t>
      </w:r>
    </w:p>
    <w:p>
      <w:pPr/>
      <w:r>
        <w:rPr>
          <w:lang w:val="hi_IN" w:bidi="hi_IN"/>
        </w:rPr>
      </w:r>
      <w:r>
        <w:rPr>
          <w:lang w:val="hi_IN" w:bidi="hi_IN"/>
        </w:rPr>
        <w:t xml:space="preserve">यहाँ रुकें और समूह में चर्चा करें कि "चिन्ह और अद्भुत काम” के लिए आप कौन सा शब्द या वाक्यांश इस्तेमाल करेंगे। </w:t>
      </w:r>
      <w:r>
        <w:rPr>
          <w:lang w:val="hi_IN" w:bidi="hi_IN"/>
        </w:rPr>
        <w:t>चिन्ह और अद्भुत काम</w:t>
      </w:r>
      <w:r>
        <w:rPr>
          <w:lang w:val="hi_IN" w:bidi="hi_IN"/>
        </w:rPr>
        <w:t xml:space="preserve"> के बारे में अधिक जानकारी के लिए मुख्य शब्दावली में देखें। इस ऑडियो को यहाँ रोकें।</w:t>
      </w:r>
    </w:p>
    <w:p>
      <w:pPr/>
      <w:r>
        <w:rPr>
          <w:lang w:val="hi_IN" w:bidi="hi_IN"/>
        </w:rPr>
      </w:r>
      <w:r>
        <w:rPr>
          <w:lang w:val="hi_IN" w:bidi="hi_IN"/>
        </w:rPr>
        <w:t xml:space="preserve">यीशु आगे कहता है, "यदि कोई कहे, 'देखो, मसीहा </w:t>
      </w:r>
      <w:r>
        <w:rPr>
          <w:b/>
          <w:lang w:val="hi_IN" w:bidi="hi_IN"/>
        </w:rPr>
        <w:t>जंगल</w:t>
      </w:r>
      <w:r>
        <w:rPr>
          <w:lang w:val="hi_IN" w:bidi="hi_IN"/>
        </w:rPr>
        <w:t xml:space="preserve"> में है,' तो वहाँ मत जाना।" जंगल एक सुनसान स्थान होता है, जहाँ भोजन और पानी का कोई स्रोत नहीं होता। जंगली जानवर अक्सर जंगल में घूमते हैं। बाइबल में जंगल एक महत्वपूर्ण स्थान था। यह एक ऐसा स्थान था जो परमेश्वर के न्याय का प्रतिनिधित्व करता था, लेकिन साथ-साथ परमेश्वर के प्रबंध और उद्धार को भी दर्शाता था। बाइबल में कई महत्वपूर्ण व्यक्ति और घटनाएँ जंगल से जुड़ी हैं, जैसे निर्गमन, मूसा, भविष्यवाणियाँ और यूहन्ना बपतिस्मा देने वाला। कुछ यहूदी लोगों का मानना था कि मसीहा फिर से जंगल में प्रकट होगा। जंगल के लिए उसी शब्द का इस्तेमाल करें जो आपने पिछले भागों में किया है। </w:t>
      </w:r>
      <w:r>
        <w:rPr>
          <w:lang w:val="hi_IN" w:bidi="hi_IN"/>
        </w:rPr>
        <w:t>जंगल</w:t>
      </w:r>
      <w:r>
        <w:rPr>
          <w:lang w:val="hi_IN" w:bidi="hi_IN"/>
        </w:rPr>
        <w:t xml:space="preserve"> के बारे में अधिक जानकारी के लिए मुख्य शब्दावली को देखें।</w:t>
      </w:r>
    </w:p>
    <w:p>
      <w:pPr/>
      <w:r>
        <w:rPr>
          <w:lang w:val="hi_IN" w:bidi="hi_IN"/>
        </w:rPr>
      </w:r>
      <w:r>
        <w:rPr>
          <w:lang w:val="hi_IN" w:bidi="hi_IN"/>
        </w:rPr>
        <w:t xml:space="preserve">यीशु अपने चेलों को फिर से चेतावनी देता है कि, "यदि कोई कहे, 'देखो, मसीहा यहाँ कोठरियों में है,' तो उस व्यक्ति पर विश्वास मत करना।" यीशु ऐसा इसलिए कहता है क्योंकि </w:t>
      </w:r>
      <w:r>
        <w:rPr>
          <w:b/>
          <w:lang w:val="hi_IN" w:bidi="hi_IN"/>
        </w:rPr>
        <w:t>मनुष्य का पुत्र</w:t>
      </w:r>
      <w:r>
        <w:rPr>
          <w:lang w:val="hi_IN" w:bidi="hi_IN"/>
        </w:rPr>
        <w:t xml:space="preserve"> का आना बिजली के समान होगा, जो पूर्व से निकलती है, और पश्चिम के लोग भी उसे देख पाते हैं। यीशु आगे यह कहावत जोड़ते हुए कहता है, "जहाँ शव होगा, वहाँ गिद्ध इकट्ठा होंगे।"</w:t>
      </w:r>
    </w:p>
    <w:p>
      <w:pPr/>
      <w:r>
        <w:rPr>
          <w:lang w:val="hi_IN" w:bidi="hi_IN"/>
        </w:rPr>
      </w:r>
      <w:r>
        <w:rPr>
          <w:b/>
          <w:lang w:val="hi_IN" w:bidi="hi_IN"/>
        </w:rPr>
        <w:t>मनुष्य का पुत्र</w:t>
      </w:r>
      <w:r>
        <w:rPr>
          <w:lang w:val="hi_IN" w:bidi="hi_IN"/>
        </w:rPr>
        <w:t xml:space="preserve"> एक उपाधि है जिसका उपयोग यीशु स्वयं को संबोधित करने के लिए करता है। मनुष्य के पुत्र के लिए उसी वाक्यांश का इस्तेमाल करें जो आपने पिछले भागों में किया है। </w:t>
      </w:r>
      <w:r>
        <w:rPr>
          <w:lang w:val="hi_IN" w:bidi="hi_IN"/>
        </w:rPr>
        <w:t>मनुष्य का पुत्र</w:t>
      </w:r>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आपको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24:29–36</w:t>
      </w:r>
      <w:r>
        <w:rPr>
          <w:lang w:val="hi_IN" w:bidi="hi_IN"/>
        </w:rPr>
      </w:r>
    </w:p>
    <w:p>
      <w:pPr>
        <w:pStyle w:val="Heading3"/>
      </w:pPr>
      <w:r>
        <w:rPr>
          <w:lang w:val="hi_IN" w:bidi="hi_IN"/>
        </w:rPr>
        <w:t>सुने और मन में रखें</w:t>
      </w:r>
    </w:p>
    <w:p>
      <w:pPr/>
      <w:r>
        <w:rPr>
          <w:lang w:val="hi_IN" w:bidi="hi_IN"/>
        </w:rPr>
      </w:r>
      <w:r>
        <w:rPr>
          <w:lang w:val="hi_IN" w:bidi="hi_IN"/>
        </w:rPr>
        <w:t>मत्ती 24:29–35 को सुनें और अपने मन में रखें। पाठ को तीन बार सुनें (यदि सम्भव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आने वाले संस्करण में एक बार सुनें।</w:t>
      </w:r>
    </w:p>
    <w:p>
      <w:pPr/>
      <w:r>
        <w:rPr>
          <w:lang w:val="hi_IN" w:bidi="hi_IN"/>
        </w:rPr>
      </w:r>
      <w:r>
        <w:rPr>
          <w:lang w:val="hi_IN" w:bidi="hi_IN"/>
        </w:rPr>
        <w:t>यीशु अपने चेलों को दी जा रही लंबी शिक्षा के बीच में है। यीशु यह शिक्षा जैतून पर्वत पर देता है। इस शिक्षा का उद्देश्य उन दो सवालों का जवाब देना है जो चेलों ने यीशु से पूछे थे। इससे पहले कि वह शिक्षा शुरू करे, यीशु ने चेलों से कहा कि शत्रु यरूशलेम के यहूदी मंदिर को नष्ट कर देंगे, इसलिए चेले उससे पूछते है कि ऐसा कब होगा। चेले, यीशु के दूसरे आगमन और जगत के अंत के चिन्ह के बारे में दूसरा प्रश्न भी पूछते हैं। अब तक की शिक्षा में, यीशु ने उन्हें चेतावनी दी और झूठे भविष्यद्वक्ताओं और पीड़ा के बारे में सिखाया। अब यीशु चेलों को और इस बारे में और भी अधिक सिखाता है कि ये बातें कब होंगी। वह पुराने नियम की कई आयतों और अंजीर के पेड़ के बारे में एक दृष्टांत या छोटी कहानी का उपयोग करके उन्हें सिखाता है।</w:t>
      </w:r>
    </w:p>
    <w:p>
      <w:pPr/>
      <w:r>
        <w:rPr>
          <w:lang w:val="hi_IN" w:bidi="hi_IN"/>
        </w:rPr>
      </w:r>
      <w:r>
        <w:rPr>
          <w:lang w:val="hi_IN" w:bidi="hi_IN"/>
        </w:rPr>
        <w:t>रुकें और यदि ज़रूरत हो तो अपने समूह को जैतून पर्वत की तस्वीर फिर से दिखाएँ।</w:t>
      </w:r>
    </w:p>
    <w:p>
      <w:pPr/>
      <w:r>
        <w:rPr>
          <w:lang w:val="hi_IN" w:bidi="hi_IN"/>
        </w:rPr>
      </w:r>
      <w:r>
        <w:rPr>
          <w:lang w:val="hi_IN" w:bidi="hi_IN"/>
        </w:rPr>
        <w:t>कुछ लोग मानते हैं कि जब यीशु “उन दिनों की पीड़ा” कहता है, तो उसका इशारा मंदिर के विनाश की ओर होता है।" इसका मतलब है कि जब लोग मन्दिर को नष्ट करेंगे तब वहाँ बहुत पीड़ा होगी। मन्दिर का विनाश सन 70 ईस्वी में हुआ, जो लगभग 40 साल बाद हुआ था। कुछ अन्य लोग विश्वास करते हैं कि यह भाग भविष्य की उन पीड़ाओं के समय के बारे में है जो यीशु के दूसरी बार पृथ्वी पर लौटने से ठीक पहले होंगी।</w:t>
      </w:r>
    </w:p>
    <w:p>
      <w:pPr/>
      <w:r>
        <w:rPr>
          <w:lang w:val="hi_IN" w:bidi="hi_IN"/>
        </w:rPr>
      </w:r>
      <w:r>
        <w:rPr>
          <w:lang w:val="hi_IN" w:bidi="hi_IN"/>
        </w:rPr>
        <w:t>यीशु कहता है कि इस पीड़ा के तुरंत बाद स्वर्ग में या आकाश में बड़ी उथल-पुथल होगी। सूरज और चाँद का प्रकाश जाता रहेगा, और तारे आकाश से गिर पड़ेंगे। यीशु यह भी कहता है कि परमेश्वर “आकाश की शक्तियों” को हिला देगा, जिसका मतलब सूरज, चाँद और तारों से है। यीशु पुराने नियम की अलग-अलग भविष्यवाणियों या परमेश्वर के संदेशों को बता रहा है जो परमेश्वर ने भविष्यद्वक्ता यशायाह, योएल, आमोस और यहेजकेल के द्वारा इस्राएलियों को दिए थे। अँधेरे और उथल-पुथल की यह खास भाषा पुराने नियम में आम थी, जब परमेश्वर इस्राएल या दूसरे राष्ट्रों का न्याय करता था। कुछ लोग मानते हैं कि अँधेरे की यह खास भाषा मन्दिर के विनाश की ओर इशारा करती है, और कुछ लोग मानते हैं कि यह यीशु के दूसरे आगमन के बारे में है।</w:t>
      </w:r>
    </w:p>
    <w:p>
      <w:pPr/>
      <w:r>
        <w:rPr>
          <w:lang w:val="hi_IN" w:bidi="hi_IN"/>
        </w:rPr>
      </w:r>
      <w:r>
        <w:rPr>
          <w:lang w:val="hi_IN" w:bidi="hi_IN"/>
        </w:rPr>
        <w:t>रुकें और अपनी भाषा और संस्कृति में भविष्यवाणी के बारे में बात करें। आप किसी धार्मिक शिक्षा में भविष्यवाणी का परिचय कैसे देते हैं?</w:t>
      </w:r>
    </w:p>
    <w:p>
      <w:pPr/>
      <w:r>
        <w:rPr>
          <w:lang w:val="hi_IN" w:bidi="hi_IN"/>
        </w:rPr>
      </w:r>
      <w:r>
        <w:rPr>
          <w:lang w:val="hi_IN" w:bidi="hi_IN"/>
        </w:rPr>
        <w:t>यीशु कहता है कि मनुष्य के पुत्र का चिन्ह आकाश में दिखाई देगा। “चिन्ह” का मतलब मनुष्य का पुत्र खुद हो सकता है, या फिर कोई ऐसा चिन्ह जो उसके आने का इशारा करता है। मनुष्य का पुत्र एक वाक्यांश है जिसका इस्तेमाल यीशु अक्सर मत्ती की पुस्तक में अपने लिए करता है। “मनुष्य का पुत्र” भविष्यद्वक्ता दानियेल के उस दर्शन की ओर इशारा करता है, जिसमें मनुष्य के पुत्र के समान एक व्यक्ति को परमेश्वर के सिंहासन के पास ले जाते हुए दिखाया गया है। यीशु के सुनने वाले समझ गए होंगे कि यीशु यहाँ पर मनुष्य के पुत्र को ऐसे व्यक्ति के रूप में बता रहा है जो स्वयं परमेश्वर है। यीशु यहाँ “मनुष्य के पुत्र” शब्द का उपयोग यह दिखाने के लिए करता है कि वह बादलों पर सामर्थ और बड़ी महिमा के साथ आएगा। महिमा का अर्थ है कि यीशु परमेश्वर की महान महिमा के साथ आएगा। जब यह होगा, तब पृथ्वी की सारी जातियाँ, या अलग-अलग लोगों के समूह शोक मनाएँगे, यानी वे बहुत पछताएँगे। यह इस बात की ओर इशारा कर सकता है कि लोग समझ जाएँगे कि उन्होंने यीशु के साथ क्या किया था जब उन्होंने उसे मार डाला, और मन्दिर का विनाश होते हुए देखकर वे दु:ख के साथ पछताएँगे। कुछ लोग मानते हैं कि इसका मतलब यह है लोग उस समय शोक मनाएँगे जब यीशु दोबारा आएगा क्योंकि वे उस समय के लिए तैयार नहीं थे जब यीशु संसार का न्याय करने आएगा।</w:t>
      </w:r>
    </w:p>
    <w:p>
      <w:pPr/>
      <w:r>
        <w:rPr>
          <w:lang w:val="hi_IN" w:bidi="hi_IN"/>
        </w:rPr>
      </w:r>
      <w:r>
        <w:rPr>
          <w:lang w:val="hi_IN" w:bidi="hi_IN"/>
        </w:rPr>
        <w:t>जब मनुष्य का पुत्र आएगा, तो स्वर्गदूत या परमेश्वर के दूत, दुनिया के हर कोने से परमेश्वर के चुने हुए लोगों को इकट्ठा करने के लिए तुरही फूँकेंगे। तुरही एक वाद्य यंत्र है जो तेज़ आवाज़ करती है, और यह मेढ़े के सींग से बनाई जाती थी। यहूदी लोग महत्वपूर्ण धार्मिक दिनों पर तुरही फूँकते थे। मूल भाषा में, यीशु कहता है कि स्वर्गदूत लोगों को "चारों दिशाओं से" इकट्ठा करेंगे, जिसका मतलब है कि परमेश्वर के चुने हुए लोग हर दिशा से आएँगे—उत्तर, दक्षिण, पूर्व और पश्चिम, या पूरी दुनिया से।</w:t>
      </w:r>
    </w:p>
    <w:p>
      <w:pPr/>
      <w:r>
        <w:rPr>
          <w:lang w:val="hi_IN" w:bidi="hi_IN"/>
        </w:rPr>
      </w:r>
      <w:r>
        <w:rPr>
          <w:lang w:val="hi_IN" w:bidi="hi_IN"/>
        </w:rPr>
        <w:t>रुकें और एक तुरही की तस्वीर दिखाएँ।</w:t>
      </w:r>
    </w:p>
    <w:p>
      <w:pPr/>
      <w:r>
        <w:rPr>
          <w:lang w:val="hi_IN" w:bidi="hi_IN"/>
        </w:rPr>
      </w:r>
      <w:r>
        <w:rPr>
          <w:lang w:val="hi_IN" w:bidi="hi_IN"/>
        </w:rPr>
        <w:t>इसके बाद यीशु चेलों को इस बारें और सिखाता है कि “ये बातें कब होंगी।” यीशु अपनी शिक्षा को बेहतर तरीके से समझाने के लिए अंजीर के पेड़ के बढ़ने का एक उदाहरण का उपयोग करता है। सर्दियों या ठंड के मौसम में अंजीर के पेड़ों पर कोई पत्तियाँ, कलियाँ या फल नहीं होते। बसंत के मौसम में, नई डालियाँ और पत्तियाँ निकलने लगते थे, जो यह दिखाता था कि ठंड का मौसम समाप्त हो गया है और गर्मी, या बढ़ने का गर्म मौसम शुरू हो रहा है।</w:t>
      </w:r>
    </w:p>
    <w:p>
      <w:pPr/>
      <w:r>
        <w:rPr>
          <w:lang w:val="hi_IN" w:bidi="hi_IN"/>
        </w:rPr>
      </w:r>
      <w:r>
        <w:rPr>
          <w:lang w:val="hi_IN" w:bidi="hi_IN"/>
        </w:rPr>
        <w:t>रुकें और अंजीर के पेड़ की पत्तियाँ और डालियाँ निकलने से पहले और निकलने के बाद की तस्वीरें दिखाएँ।</w:t>
      </w:r>
    </w:p>
    <w:p>
      <w:pPr/>
      <w:r>
        <w:rPr>
          <w:lang w:val="hi_IN" w:bidi="hi_IN"/>
        </w:rPr>
      </w:r>
      <w:r>
        <w:rPr>
          <w:lang w:val="hi_IN" w:bidi="hi_IN"/>
        </w:rPr>
        <w:t>साथ ही, अपने समुदाय में पौधों या पेड़ों के बढ़ने के मौसम के बारे में भी बात करें। आपके समुदाय में कौन-कौन से पेड़ या पौधे होते हैं, और गर्म मौसम के आने के क्या-क्या चिन्ह दिखाई देते हैं?</w:t>
      </w:r>
    </w:p>
    <w:p>
      <w:pPr/>
      <w:r>
        <w:rPr>
          <w:lang w:val="hi_IN" w:bidi="hi_IN"/>
        </w:rPr>
      </w:r>
      <w:r>
        <w:rPr>
          <w:lang w:val="hi_IN" w:bidi="hi_IN"/>
        </w:rPr>
        <w:t>यीशु अंजीर के पेड़ का उदाहरण इसलिए देता है ताकि जब चेले “in बातों” को होते हुए देखेंगे तो वे जान जाएंगे कि मंदिर का विनाश या यीशु के दोबारे आने का समय निकट है। "द्वार ही पर है", यह मूल भाषा में कहने का एक तरीका है कि कोई अब बहुत पास है या लगभग आ गया है। “इन बातों” से यीशु का क्या अर्थ है, इसे समझने के कई तरीके हैं। “इन बातों" का मतलब पीड़ा के कठिन दिनों से हो सकता है जैसे कि विनाश का कारण बनने वाली घृणित वस्तु या यीशु के दोबारा आने से ठीक पहले उसके चेलों की गिरफ्तारी होना। “इन बातों" का मतलब यह भी हो सकता है कि सूरज और चाँद अपनी रोशनी खो देंगे, और तारे आकाश से गिर जाएँगे। ये घटनाएँ उतनी ही निश्चित रूप से होंगी, जीतनी कि सर्दियों के बाद गर्मी आती है, और अंजीर के पेड़ों में नई डालियाँ निकलती हैं और फिर वे फल देती हैं।</w:t>
      </w:r>
    </w:p>
    <w:p>
      <w:pPr/>
      <w:r>
        <w:rPr>
          <w:lang w:val="hi_IN" w:bidi="hi_IN"/>
        </w:rPr>
      </w:r>
      <w:r>
        <w:rPr>
          <w:lang w:val="hi_IN" w:bidi="hi_IN"/>
        </w:rPr>
        <w:t>यीशु “मैं तुमसे सच कहता हूँ” कहकर इस बात पर ज़ोर देता है कि उसकी अगली बात बहुत महत्वपूर्ण है। वह चेलों से कहता है जब तक "ये बातें" पूरी न हो लें, तब तक इस पीढ़ी का अन्त नहीं होगा या अभी जो लोग जी रहे हैं वे तब तक मरेंगे नहीं। फिर से, “इन बातों” का मतलब मन्दिर के विनाश से हो सकता है, जो यीशु की शिक्षाओं को सुनने वाले चेलों के जीवनकाल में ही हुआ। इसका मतलब, संसार के अन्त से भी हो सकता है, जब यीशु वापस आएगा। जब मन्दिर का विनाश हुआ तब यीशु वापस नहीं आया, और हम जानते हैं कि वह एक दिन जरूर वापस आएगा। यह भविष्यवाणी शायद कुछ हद तक तब पूरी हुई जब मन्दिर का विनाश हुआ, और यह पूरी तरह उस दिन पूरी होगी जब यीशु वापस आएगा।</w:t>
      </w:r>
    </w:p>
    <w:p>
      <w:pPr/>
      <w:r>
        <w:rPr>
          <w:lang w:val="hi_IN" w:bidi="hi_IN"/>
        </w:rPr>
      </w:r>
      <w:r>
        <w:rPr>
          <w:lang w:val="hi_IN" w:bidi="hi_IN"/>
        </w:rPr>
        <w:t>यीशु शिक्षा के इस भाग को यह कहकर समाप्त करता है कि चाहे स्वर्ग—आकाश और पृथ्वी टल जाएँ, लेकिन उसके वचन और उसकी शिक्षा कभी नहीं टलेंगी। यीशु की कही गई हर बात सच है, जिसमें इस कहानी में बताई गई भविष्य की घटनाएँ भी शामिल हैं। ये सारी बातें भविष्य में निश्चित रूप से होंगी।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अपने चेलों को सिखाता है कि जब सूर्य, चंद्रमा और तारे अपना प्रकाश खो देंगे, तब यीशु सामर्थ और बड़ी महिमा के साथ आएगा।</w:t>
      </w:r>
    </w:p>
    <w:p>
      <w:pPr/>
      <w:r>
        <w:rPr>
          <w:lang w:val="hi_IN" w:bidi="hi_IN"/>
        </w:rPr>
      </w:r>
      <w:r>
        <w:rPr>
          <w:b/>
          <w:lang w:val="hi_IN" w:bidi="hi_IN"/>
        </w:rPr>
        <w:t>दूसरा दृश्य:</w:t>
      </w:r>
      <w:r>
        <w:rPr>
          <w:lang w:val="hi_IN" w:bidi="hi_IN"/>
        </w:rPr>
        <w:t xml:space="preserve"> यीशु एक अंजीर के पेड़ का उदाहरण देता है जिसमें नई डालियाँ और पत्तियाँ उगने लगते हैं, जो इस बात का संकेत है कि ये बातें कब होंगी।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पृथ्वी की सभी जातियाँ</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चुने हुए लोग, या परमेश्वर के चुने हुए लोग</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ज़रूरी है कि यीशु अभी भी जैतून पर्वत पर अपने चेलों को सिखा रहा है। वह उन्हें पहले ही उस घृणित वस्तु के बारे में सिखा चुका है जो विनाश लाएगी, और उसने उन्हें उस भयानक पीड़ा के बारे में भी बताया है जो लोगों पर आने वाली है। यीशु कहता है कि इस पीड़ा के तुरन्त बाद, सूरज और चाँद अपना प्रकाश खो देंगे, और तारे आकाश से गिर जाएँगे। याद रखें कि यीशु अँधेरे और उथल-पुथल के बारे में पुराने नियम की भविष्यवाणियों का हवाला दे रहा है।</w:t>
      </w:r>
    </w:p>
    <w:p>
      <w:pPr/>
      <w:r>
        <w:rPr>
          <w:lang w:val="hi_IN" w:bidi="hi_IN"/>
        </w:rPr>
      </w:r>
      <w:r>
        <w:rPr>
          <w:lang w:val="hi_IN" w:bidi="hi_IN"/>
        </w:rPr>
        <w:t>यहाँ रुकें और पत्थर या खिलौने इकट्ठे करें। इनका उपयोग करके दिखाएँ कि सूर्य और चंद्रमा अपनी रोशनी खो रहे हैं, और तारे आकाश से गिर रहे हैं।</w:t>
      </w:r>
    </w:p>
    <w:p>
      <w:pPr/>
      <w:r>
        <w:rPr>
          <w:lang w:val="hi_IN" w:bidi="hi_IN"/>
        </w:rPr>
      </w:r>
      <w:r>
        <w:rPr>
          <w:lang w:val="hi_IN" w:bidi="hi_IN"/>
        </w:rPr>
        <w:t>इस अंधकार के बाद, यीशु—मनुष्य का पुत्र—आकाश में दिखाई देगा। पृथ्वी की सारी जातियाँ शोक करेंगी। याद रखें कि यीशु सामर्थ और बड़ी महिमा के साथ आएगा। स्वर्गदूत तुरही फूँकेंगे ताकि वे परमेश्वर के चुने हुए लोगों को इकट्ठा करें। ये लोग "चारों दिशाओं से" या पूरी दुनिया से आएँगे। इस बारे में सोचें कि आप वस्तुओं का उपयोग करके दुनिया भर से आने वाले लोगों को कैसे दिखा सकते हैं।</w:t>
      </w:r>
    </w:p>
    <w:p>
      <w:pPr/>
      <w:r>
        <w:rPr>
          <w:lang w:val="hi_IN" w:bidi="hi_IN"/>
        </w:rPr>
      </w:r>
      <w:r>
        <w:rPr>
          <w:lang w:val="hi_IN" w:bidi="hi_IN"/>
        </w:rPr>
        <w:t>रुकें और इस पर चर्चा करें कि आपकी भाषा में अलग-अलग दिशाओं से आने वाले लोगों का वर्णन कैसे किया जाता है, जैसे यहाँ “चारों दिशाओं से” कहा गया है।</w:t>
      </w:r>
    </w:p>
    <w:p>
      <w:pPr/>
      <w:r>
        <w:rPr>
          <w:lang w:val="hi_IN" w:bidi="hi_IN"/>
        </w:rPr>
      </w:r>
      <w:r>
        <w:rPr>
          <w:lang w:val="hi_IN" w:bidi="hi_IN"/>
        </w:rPr>
        <w:t>दूसरे दृश्य में, यह याद रखना ज़रूरी है कि यीशु अंजीर के पेड़ के बढ़ने के तरीके से एक उदाहरण देते हुए सिखाता है। जब लोग अंजीर के पेड़ में नई डालियाँ और पत्तियाँ उगते हुए देखते हैं, तो वे जान जाते हैं कि गर्मियों का मौसम आने वाला है। उसी तरह, जब लोग देखेंगे कि सूर्य और चंद्रमा अपनी रोशनी खो रहे हैं और तारे आकाश से गिर रहे हैं, तो वे जान जाएँगे कि “ये बातें” होने वाली हैं।</w:t>
      </w:r>
    </w:p>
    <w:p>
      <w:pPr/>
      <w:r>
        <w:rPr>
          <w:lang w:val="hi_IN" w:bidi="hi_IN"/>
        </w:rPr>
      </w:r>
      <w:r>
        <w:rPr>
          <w:lang w:val="hi_IN" w:bidi="hi_IN"/>
        </w:rPr>
        <w:t>याद रखें कि “इन बातों” का मतलब यरूशलेम के मंदिर का विनाश भी हो सकता है, या फिर संसार के अंत में यीशु के आने का समय भी हो सकता है।</w:t>
      </w:r>
    </w:p>
    <w:p>
      <w:pPr/>
      <w:r>
        <w:rPr>
          <w:lang w:val="hi_IN" w:bidi="hi_IN"/>
        </w:rPr>
      </w:r>
      <w:r>
        <w:rPr>
          <w:lang w:val="hi_IN" w:bidi="hi_IN"/>
        </w:rPr>
        <w:t>यीशु “द्वार ही पर है” वाक्यांश का इस्तेमाल इसलिए करता है ताकि यह दिखाया जा सके कि “ये बातें” जल्द होने वाली हैं।</w:t>
      </w:r>
    </w:p>
    <w:p>
      <w:pPr/>
      <w:r>
        <w:rPr>
          <w:lang w:val="hi_IN" w:bidi="hi_IN"/>
        </w:rPr>
      </w:r>
      <w:r>
        <w:rPr>
          <w:lang w:val="hi_IN" w:bidi="hi_IN"/>
        </w:rPr>
        <w:t>रुकें और बात करें कि आप अपनी भाषा में "द्वार ही पर है" जैसे वाक्यांश का उपयोग कैसे करेंगे, ताकि यह दिखाया जा सके कि कोई घटना बहुत जल्द होने वाली है।</w:t>
      </w:r>
    </w:p>
    <w:p>
      <w:pPr/>
      <w:r>
        <w:rPr>
          <w:lang w:val="hi_IN" w:bidi="hi_IN"/>
        </w:rPr>
      </w:r>
      <w:r>
        <w:rPr>
          <w:lang w:val="hi_IN" w:bidi="hi_IN"/>
        </w:rPr>
        <w:t>इसके बाद, यह याद रखना ज़रूरी है कि यीशु कहता है, "मैं तुमसे सच कहता हूँ।" जब वह चाहता है कि उसके चेले उसकी अगली बात को ध्यान से सुनें, तो वह कहता है, “मैं तुमसे सच कहता हूँ”।</w:t>
      </w:r>
    </w:p>
    <w:p>
      <w:pPr/>
      <w:r>
        <w:rPr>
          <w:lang w:val="hi_IN" w:bidi="hi_IN"/>
        </w:rPr>
      </w:r>
      <w:r>
        <w:rPr>
          <w:lang w:val="hi_IN" w:bidi="hi_IN"/>
        </w:rPr>
        <w:t>रुकें और इस पर चर्चा करें कि आपकी भाषा कैसे दिखाती है कि कोई व्यक्ति किसी ज़रूरी बात पर जोर दे रहा है। आप अपनी भाषा में इसे क्या कहते हैं?</w:t>
      </w:r>
    </w:p>
    <w:p>
      <w:pPr/>
      <w:r>
        <w:rPr>
          <w:lang w:val="hi_IN" w:bidi="hi_IN"/>
        </w:rPr>
      </w:r>
      <w:r>
        <w:rPr>
          <w:lang w:val="hi_IN" w:bidi="hi_IN"/>
        </w:rPr>
        <w:t>यीशु कहता है कि जब तक "ये बातें" नहीं हो जाएँ, तब तक इस पीढ़ी का अन्त नहीं होगा। यह याद रखना ज़रूरी है कि "इस पीढ़ी" का मतलब उन लोगों से है जो उस समय जीवित थे, जब यीशु शिक्षा दे रहा था। याद रखें कि बहुत से लोग मानते हैं कि यीशु का मतलब था कि मंदिर का विनाश उस समय होगा जब उसके बहुत से चेले उस समय भी जीवित होंगे।</w:t>
      </w:r>
    </w:p>
    <w:p>
      <w:pPr/>
      <w:r>
        <w:rPr>
          <w:lang w:val="hi_IN" w:bidi="hi_IN"/>
        </w:rPr>
      </w:r>
      <w:r>
        <w:rPr>
          <w:lang w:val="hi_IN" w:bidi="hi_IN"/>
        </w:rPr>
        <w:t>आख़िर में, यीशु कहता है कि एक दिन आकाश और पृथ्वी का अन्त हो जाएगा। इसके विपरीत, यीशु के वचन और उसकी शिक्षाओं का कभी अंत न होगा या कभी नहीं टलेंगे। यीशु के वचन सच है, और वे कभी नही टलेंगे।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पृथ्वी की सभी जातियाँ</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चुने हुए लोग, या परमेश्वर के चुने हुए लोग</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पहले दृश्य में, यीशु जैतून पर्वत पर बैठता है और अपने चेलों को सिखाता है। यीशु उन्हें उनके द्वारा अनुभव की जाने वाली पीड़ा के तुरंत बाद होने वाली घटनाओं के बारे में सिखाता है। यीशु कहता है कि सूरज और चंद्रमा अंधकारमय हो जाएँगे, और तारे आकाश से गिर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 "इस बात से भयभीत हैं कि सूर्य, चंद्रमा और तारे सामान्य नहीं हैं," "परमेश्वर के आने वाले न्याय से भयभीत हैं, क्योंकि पुराने नियम में अँधेरा आमतौर पर इस्राएल या दूसरे देशों पर न्याय को दिखाता था," और "यह सोच रहे हैं कि यह सब कब होगा।"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कि मनुष्य के पुत्र का चिन्ह आकाश में दिखाई देगा। यीशु मनुष्य का पुत्र है। यीशु सामर्थ और बड़ी महिमा के साथ आएगा, और पृथ्वी की सारी जातियाँ शोक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पृथ्वी की सभी जातियों की भूमिका निभाने वाले अभिनेताओं से पूछें, "आप कैसा महसूस कर रहे हैं?" आप ऐसी बातें सुन सकते हैं, "दु:खी हैं कि यीशु वापस आ गया है और हम अभी तक इसके लिए तैयार नहीं थे," "यीशु के आने पर परमेश्वर की सामर्थ और उसकी महिमा देखकर चकित हैं," और "हमें खेद हैं कि यीशु को मार डाला गया।"</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कि कोई तुरही फूँकेगा और स्वर्गदूत परमेश्वर के चुने हुए लोगों को इकट्ठा करेंगे। चुने हुए लोग पूरी दुनिया से आएँगे।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चुने हुए लोगों की भूमिका निभाने वाले अभिनेताओं से पूछे, "आप कैसा महसूस कर रहे हैं?" आप ऐसी बातें सुन सकते हैं, "हमें खुशी है कि हम यीशु के पीछे चलते हैं," "तुरही सुनकर उत्साहित हैं और यह जानकर कि अब उसके पास जाने का समय आ गया है," और "यीशु की सामर्थ से अचम्भित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इसके बाद, यीशु अपनी शिक्षा को समझाने के लिए एक अंजीर के पेड़ के बारे में कहानी सुनाता है। यीशु कहता है कि जब लोग अंजीर के पेड़ पर नई डालियाँ और पत्तियाँ उगते हुए देखते हैं तो वे जान जाते हैं कि गर्मियों का मौसम आने वाला है। सर्दियों के महीने समाप्त हो गए हैं और अंजीर के पेड़ पर अंजीर के फल आने लगे हैं। उसी तरह, जब चेले इन सारी बातों को होते हुए देखेंगे, तो वे जान जाएँगे कि मंदिर का विनाश होने वाला है या यीशु जल्द ही आने वाला है। यह निश्चित रूप से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 “यह जानकार ख़ुशी है कि इसके होने के चिन्ह मिलेंगे,” “उलझन है कि क्या यीशु अब भी मंदिर के विनाश की ही बात कर रहा है, या वह अपने पृथ्वी पर दोबारा आने की बात भी कर रहा है,” और “अभी से जागरूक रहना चाहते हैं ताकि हम कोई भी चिन्ह से न चूकें।”</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कि इन बातों के होने पर इस पीढ़ी का अन्त नहीं होगा। उसका मतलब है कि जो चेले उसे सुन रहे थे, उनमें से कुछ तब भी जीवित रहेंगे।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 "आश्चर्यचकित हैं कि यीशु कहता है कि हम इन बातों को होते हुए देखेंगे," "यह सोचकर हैरानी हो रही है कि इस पीड़ा को सहना कैसा होगा," और "इस बात से उलझन में हैं कि यह भविष्यवाणी हमारे जीवनकाल में और बाद में कैसे पूरी होगी।"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आख़िर में, यीशु कहता है कि आकाश और पृथ्वी टल जाएँगे, लेकिन यीशु के वचन और उसकी शिक्षाएँ कभी नहीं टलेंगी। उसके वचन सच हैं, और यीशु जो कुछ कहता है वह निश्चित रूप से होकर रहेगा।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ऐसी बातें सुन सकते हैं,: “यीशु पर भरोसा है कि उसके वचन सच्चे हैं,” “खुशी है कि यीशु हमसे कभी झूठ नहीं बोलता या ऐसी बातें नहीं कहता जो कभी पूरी न हो,” और “यह सोचकर आश्चर्य होता है कि ये सब बातें वास्तव में कब घटित होंगी।"</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 “अपने चेलों को अपनी सच्ची बातों से दिलासा देना चाहता हूँ,” “सोच रहा हूँ कि क्या चेले समझ रहे हैं कि मैं उन्हें क्या बताना चाह रहा हूँ,” और “मैं उस समय का इंतजार कर रहा हूँ जब ये सब बातें होंगी।"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उन दिनों की पीड़ा के बारे में सिखाता है। यह उस समय की बात हो सकती है जब शत्रु यरूशलेम के मंदिर को नष्ट कर देंगे। यीशु कहता है कि इस पीड़ा के तुरन्त बाद, सूरज और चाँद का प्रकाश चला जाएगा, और तारे आकाश से गिर जाएँगे। </w:t>
      </w:r>
      <w:r>
        <w:rPr>
          <w:b/>
          <w:lang w:val="hi_IN" w:bidi="hi_IN"/>
        </w:rPr>
        <w:t>स्वर्ग</w:t>
      </w:r>
      <w:r>
        <w:rPr>
          <w:lang w:val="hi_IN" w:bidi="hi_IN"/>
        </w:rPr>
        <w:t xml:space="preserve"> की सारी शक्तियाँ हिलाई जाएँगी, इसका मतलब सूर्य, चंद्रमा और तारों से है। स्वर्ग का अर्थ आसमान या उस स्थान से है जहाँ परमेश्वर रहता है, लेकिन यहाँ इसका अर्थ आसमान से है। स्वर्ग का अनुवाद उसी तरह करें जैसा पिछले भागों में किया है और </w:t>
      </w:r>
      <w:r>
        <w:rPr>
          <w:b/>
          <w:lang w:val="hi_IN" w:bidi="hi_IN"/>
        </w:rPr>
        <w:t>स्वर्ग</w:t>
      </w:r>
      <w:r>
        <w:rPr>
          <w:lang w:val="hi_IN" w:bidi="hi_IN"/>
        </w:rPr>
        <w:t xml:space="preserve"> के बारे में अधिक जानकारी के लिए मुख्य शब्दावली देखें।</w:t>
      </w:r>
    </w:p>
    <w:p>
      <w:pPr/>
      <w:r>
        <w:rPr>
          <w:lang w:val="hi_IN" w:bidi="hi_IN"/>
        </w:rPr>
      </w:r>
      <w:r>
        <w:rPr>
          <w:lang w:val="hi_IN" w:bidi="hi_IN"/>
        </w:rPr>
        <w:t xml:space="preserve">यीशु कहता है कि </w:t>
      </w:r>
      <w:r>
        <w:rPr>
          <w:b/>
          <w:lang w:val="hi_IN" w:bidi="hi_IN"/>
        </w:rPr>
        <w:t>मनुष्य के पुत्र</w:t>
      </w:r>
      <w:r>
        <w:rPr>
          <w:lang w:val="hi_IN" w:bidi="hi_IN"/>
        </w:rPr>
        <w:t xml:space="preserve"> का </w:t>
      </w:r>
      <w:r>
        <w:rPr>
          <w:b/>
          <w:lang w:val="hi_IN" w:bidi="hi_IN"/>
        </w:rPr>
        <w:t>चिन्ह</w:t>
      </w:r>
      <w:r>
        <w:rPr>
          <w:lang w:val="hi_IN" w:bidi="hi_IN"/>
        </w:rPr>
        <w:t xml:space="preserve">आकाश में दिखाई देगा। </w:t>
      </w:r>
      <w:r>
        <w:rPr>
          <w:b/>
          <w:lang w:val="hi_IN" w:bidi="hi_IN"/>
        </w:rPr>
        <w:t>चिन्ह</w:t>
      </w:r>
      <w:r>
        <w:rPr>
          <w:lang w:val="hi_IN" w:bidi="hi_IN"/>
        </w:rPr>
        <w:t xml:space="preserve"> एक ऐसी घटना है जिसका एक विशेष अर्थ होता है। इसका विशेष अर्थ यह है कि मनुष्य का पुत्र सामर्थ और बड़ी </w:t>
      </w:r>
      <w:r>
        <w:rPr>
          <w:b/>
          <w:lang w:val="hi_IN" w:bidi="hi_IN"/>
        </w:rPr>
        <w:t>महिमा</w:t>
      </w:r>
      <w:r>
        <w:rPr>
          <w:lang w:val="hi_IN" w:bidi="hi_IN"/>
        </w:rPr>
        <w:t xml:space="preserve"> के साथ आएगा।</w:t>
      </w:r>
    </w:p>
    <w:p>
      <w:pPr/>
      <w:r>
        <w:rPr>
          <w:lang w:val="hi_IN" w:bidi="hi_IN"/>
        </w:rPr>
      </w:r>
      <w:r>
        <w:rPr>
          <w:lang w:val="hi_IN" w:bidi="hi_IN"/>
        </w:rPr>
        <w:t xml:space="preserve">यीशु स्वयं को </w:t>
      </w:r>
      <w:r>
        <w:rPr>
          <w:b/>
          <w:lang w:val="hi_IN" w:bidi="hi_IN"/>
        </w:rPr>
        <w:t>मनुष्य का पुत्र</w:t>
      </w:r>
      <w:r>
        <w:rPr>
          <w:lang w:val="hi_IN" w:bidi="hi_IN"/>
        </w:rPr>
        <w:t xml:space="preserve">बता रहा है। मनुष्य के पुत्र का अनुवाद उसी तरह करें जैसा पिछले भागों में किया गया है, और </w:t>
      </w:r>
      <w:r>
        <w:rPr>
          <w:b/>
          <w:lang w:val="hi_IN" w:bidi="hi_IN"/>
        </w:rPr>
        <w:t>मनुष्य का पुत्र</w:t>
      </w:r>
      <w:r>
        <w:rPr>
          <w:lang w:val="hi_IN" w:bidi="hi_IN"/>
        </w:rPr>
        <w:t xml:space="preserve"> वाक्यांश की अधिक पूर्ण परिभाषा के लिए मुख्य शब्दावली देखें।</w:t>
      </w:r>
    </w:p>
    <w:p>
      <w:pPr/>
      <w:r>
        <w:rPr>
          <w:lang w:val="hi_IN" w:bidi="hi_IN"/>
        </w:rPr>
      </w:r>
      <w:r>
        <w:rPr>
          <w:b/>
          <w:lang w:val="hi_IN" w:bidi="hi_IN"/>
        </w:rPr>
        <w:t>महिमा</w:t>
      </w:r>
      <w:r>
        <w:rPr>
          <w:lang w:val="hi_IN" w:bidi="hi_IN"/>
        </w:rPr>
        <w:t xml:space="preserve"> परमेश्वर की सामर्थ और उपस्थिति है। पिछले भागों की तरह ही महिमा का अनुवाद करें और </w:t>
      </w:r>
      <w:r>
        <w:rPr>
          <w:b/>
          <w:lang w:val="hi_IN" w:bidi="hi_IN"/>
        </w:rPr>
        <w:t>महिमा</w:t>
      </w:r>
      <w:r>
        <w:rPr>
          <w:lang w:val="hi_IN" w:bidi="hi_IN"/>
        </w:rPr>
        <w:t xml:space="preserve"> शब्द की अधिक पूर्ण परिभाषा के लिए मुख्य शब्दावली देखें।</w:t>
      </w:r>
    </w:p>
    <w:p>
      <w:pPr/>
      <w:r>
        <w:rPr>
          <w:lang w:val="hi_IN" w:bidi="hi_IN"/>
        </w:rPr>
      </w:r>
      <w:r>
        <w:rPr>
          <w:lang w:val="hi_IN" w:bidi="hi_IN"/>
        </w:rPr>
        <w:t xml:space="preserve">यीशु कहता है कि वह अपने </w:t>
      </w:r>
      <w:r>
        <w:rPr>
          <w:b/>
          <w:lang w:val="hi_IN" w:bidi="hi_IN"/>
        </w:rPr>
        <w:t>स्वर्गदूतों</w:t>
      </w:r>
      <w:r>
        <w:rPr>
          <w:lang w:val="hi_IN" w:bidi="hi_IN"/>
        </w:rPr>
        <w:t xml:space="preserve"> या सन्देशवाहकों को भेजेगा, और वे ऊँची आवाज़ से </w:t>
      </w:r>
      <w:r>
        <w:rPr>
          <w:b/>
          <w:lang w:val="hi_IN" w:bidi="hi_IN"/>
        </w:rPr>
        <w:t>तुरही</w:t>
      </w:r>
      <w:r>
        <w:rPr>
          <w:lang w:val="hi_IN" w:bidi="hi_IN"/>
        </w:rPr>
        <w:t xml:space="preserve"> बजाएँगे।</w:t>
      </w:r>
    </w:p>
    <w:p>
      <w:pPr/>
      <w:r>
        <w:rPr>
          <w:lang w:val="hi_IN" w:bidi="hi_IN"/>
        </w:rPr>
      </w:r>
      <w:r>
        <w:rPr>
          <w:b/>
          <w:lang w:val="hi_IN" w:bidi="hi_IN"/>
        </w:rPr>
        <w:t>स्वर्गदूत</w:t>
      </w:r>
      <w:r>
        <w:rPr>
          <w:lang w:val="hi_IN" w:bidi="hi_IN"/>
        </w:rPr>
        <w:t xml:space="preserve"> का अनुवाद पिछले भागों की तरह ही करें और </w:t>
      </w:r>
      <w:r>
        <w:rPr>
          <w:b/>
          <w:lang w:val="hi_IN" w:bidi="hi_IN"/>
        </w:rPr>
        <w:t>स्वर्गदूत</w:t>
      </w:r>
      <w:r>
        <w:rPr>
          <w:lang w:val="hi_IN" w:bidi="hi_IN"/>
        </w:rPr>
        <w:t xml:space="preserve"> शब्द की अधिक पूर्ण परिभाषा के लिए मुख्य शब्दावली देखें।</w:t>
      </w:r>
    </w:p>
    <w:p>
      <w:pPr/>
      <w:r>
        <w:rPr>
          <w:lang w:val="hi_IN" w:bidi="hi_IN"/>
        </w:rPr>
      </w:r>
      <w:r>
        <w:rPr>
          <w:b/>
          <w:lang w:val="hi_IN" w:bidi="hi_IN"/>
        </w:rPr>
        <w:t>तुरही</w:t>
      </w:r>
      <w:r>
        <w:rPr>
          <w:lang w:val="hi_IN" w:bidi="hi_IN"/>
        </w:rPr>
        <w:t xml:space="preserve"> एक ऐसा वाद्य यंत्र है जिसे लोग संगीत बजाने या किसी बात की घोषणा करने के लिए फूँक मारकर बजाते हैं। तुरही चाँदी, पीतल या मेढ़े के सींग से बनाई जा सकती थी। लोग ऊँची आवाज के लिए तुरही में फूँक मारते हैं। यहूदी लोग युद्ध में, सार्वजनिक उपवास या मन्दिर में बलिदान जैसे धार्मिक रस्मों में, और नए राजा की घोषणा के लिए तुरही का प्रयोग करते थे। यहाँ पर, स्वर्गदूतों को भेजने के लिए कोई तुरही फूँकता है ताकि वे चुने हुए लोगों या परमेश्वर के चुने हुए लोगों को पूरे संसार से इकट्ठा करें।</w:t>
      </w:r>
    </w:p>
    <w:p>
      <w:pPr/>
      <w:r>
        <w:rPr>
          <w:lang w:val="hi_IN" w:bidi="hi_IN"/>
        </w:rPr>
      </w:r>
      <w:r>
        <w:rPr>
          <w:lang w:val="hi_IN" w:bidi="hi_IN"/>
        </w:rPr>
        <w:t>रुकें और यदि आवश्यकता हो तो तुरही की तस्वीर फिर से दिखाएँ।</w:t>
      </w:r>
    </w:p>
    <w:p>
      <w:pPr/>
      <w:r>
        <w:rPr>
          <w:lang w:val="hi_IN" w:bidi="hi_IN"/>
        </w:rPr>
      </w:r>
      <w:r>
        <w:rPr>
          <w:lang w:val="hi_IN" w:bidi="hi_IN"/>
        </w:rPr>
        <w:t xml:space="preserve">यीशु कहता है कि स्वर्गदूत परमेश्वर के चुने हुए लोगों को चारों दिशाओं से, या </w:t>
      </w:r>
      <w:r>
        <w:rPr>
          <w:b/>
          <w:lang w:val="hi_IN" w:bidi="hi_IN"/>
        </w:rPr>
        <w:t>आकाश</w:t>
      </w:r>
      <w:r>
        <w:rPr>
          <w:lang w:val="hi_IN" w:bidi="hi_IN"/>
        </w:rPr>
        <w:t xml:space="preserve"> के एक छोर से दूसरे छोर तक, इकट्ठा करेंगे। यह कहने का एक तरीका है कि परमेश्वर के चुने हुए लोग दुनिया के हर कोने से आएँगे। यहाँ पर स्वर्ग का मतलब उस स्थान से नहीं है जहाँ परमेश्वर रहता है। “आकाश के इस छोर से उस छोर तक” का अर्थ है, पृथ्वी के हर कोने के लोग। पृथ्वी और स्वर्ग, या आसमान, पूरी दुनिया के बारे में बात करने का एक तरीका था।</w:t>
      </w:r>
    </w:p>
    <w:p>
      <w:pPr/>
      <w:r>
        <w:rPr>
          <w:lang w:val="hi_IN" w:bidi="hi_IN"/>
        </w:rPr>
      </w:r>
      <w:r>
        <w:rPr>
          <w:lang w:val="hi_IN" w:bidi="hi_IN"/>
        </w:rPr>
        <w:t xml:space="preserve">यीशु </w:t>
      </w:r>
      <w:r>
        <w:rPr>
          <w:b/>
          <w:lang w:val="hi_IN" w:bidi="hi_IN"/>
        </w:rPr>
        <w:t>अंजीर के पेड़</w:t>
      </w:r>
      <w:r>
        <w:rPr>
          <w:lang w:val="hi_IN" w:bidi="hi_IN"/>
        </w:rPr>
        <w:t xml:space="preserve"> के बारे में एक उदाहरण सिखाता है। यीशु के समय में अंजीर के पेड़ बहुत आम थे। सर्दियों में अंजीर के पेड़ों पर न तो पत्ते होते हैं और न ही कलियाँ। जब ठंड का मौसम खत्म हो जाता है, तो अंजीर के पेड़ की डालियाँ लचीली हो जाती हैं क्योंकि उनमें रस बहने लगता है। नई पत्तियाँ निकलने और बढ़ने लगती हैं, और फिर गर्मियों में आगे चलकर अंजीर का फल भी उगने लगता है। जहाँ यीशु रहता था, वहाँ गर्मी का मौसम, पेड़-पौधों के बढ़ने का मौसम होता था। </w:t>
      </w:r>
      <w:r>
        <w:rPr>
          <w:b/>
          <w:lang w:val="hi_IN" w:bidi="hi_IN"/>
        </w:rPr>
        <w:t>अंजीर के पेड़</w:t>
      </w:r>
      <w:r>
        <w:rPr>
          <w:lang w:val="hi_IN" w:bidi="hi_IN"/>
        </w:rPr>
        <w:t xml:space="preserve"> के बारे में अधिक जानकारी के लिए मुख्य शब्दावली देखें।</w:t>
      </w:r>
    </w:p>
    <w:p>
      <w:pPr/>
      <w:r>
        <w:rPr>
          <w:lang w:val="hi_IN" w:bidi="hi_IN"/>
        </w:rPr>
      </w:r>
      <w:r>
        <w:rPr>
          <w:lang w:val="hi_IN" w:bidi="hi_IN"/>
        </w:rPr>
        <w:t>रुकें और अंजीर के पेड़ की पत्तियाँ और डालियाँ निकलने से पहले और निकलने के बाद की तस्वीरें दिखाएँ।</w:t>
      </w:r>
    </w:p>
    <w:p>
      <w:pPr/>
      <w:r>
        <w:rPr>
          <w:lang w:val="hi_IN" w:bidi="hi_IN"/>
        </w:rPr>
      </w:r>
      <w:r>
        <w:rPr>
          <w:lang w:val="hi_IN" w:bidi="hi_IN"/>
        </w:rPr>
        <w:t xml:space="preserve">यीशु कहता है कि जब तक ये सब बातें पूरी न हो जाएँ, तब तक इस </w:t>
      </w:r>
      <w:r>
        <w:rPr>
          <w:b/>
          <w:lang w:val="hi_IN" w:bidi="hi_IN"/>
        </w:rPr>
        <w:t>पीढ़ी</w:t>
      </w:r>
      <w:r>
        <w:rPr>
          <w:lang w:val="hi_IN" w:bidi="hi_IN"/>
        </w:rPr>
        <w:t xml:space="preserve"> का अन्त नहीं होगा। यीशु का मतलब है कि अभी जो लोग जीवित हैं, उनमें से कुछ तब भी जीवित होंगे जब ये बातें होंगी। उसके बहुत से चेले तब भी जीवित थे जब सन 70 ईस्वी में यरूशलेम का मंदिर नष्ट किया गया था।</w:t>
      </w:r>
    </w:p>
    <w:p>
      <w:pPr/>
      <w:r>
        <w:rPr>
          <w:lang w:val="hi_IN" w:bidi="hi_IN"/>
        </w:rPr>
      </w:r>
      <w:r>
        <w:rPr>
          <w:lang w:val="hi_IN" w:bidi="hi_IN"/>
        </w:rPr>
        <w:t xml:space="preserve">यीशु कहता है कि आकाश और पृथ्वी, या सारा संसार </w:t>
      </w:r>
      <w:r>
        <w:rPr>
          <w:b/>
          <w:lang w:val="hi_IN" w:bidi="hi_IN"/>
        </w:rPr>
        <w:t>टल जाएगा</w:t>
      </w:r>
      <w:r>
        <w:rPr>
          <w:lang w:val="hi_IN" w:bidi="hi_IN"/>
        </w:rPr>
        <w:t>, परन्तु मेरी बातें कभी न टलेंगी। मूल भाषा में “टल जाना” शब्द का अर्थ है, ख़त्म हो जाना या फिर अस्तित्व में न रहना। यीशु ‘टल जाना’ वाक्यांश को तीन बार इस्तेमाल करता है ताकि इस बात पर ज़ोर दे सके कि उसके वचन, उसकी शिक्षा कभी भी नहीं टलेंगे।”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24:37–44</w:t>
      </w:r>
      <w:r>
        <w:rPr>
          <w:lang w:val="hi_IN" w:bidi="hi_IN"/>
        </w:rPr>
      </w:r>
    </w:p>
    <w:p>
      <w:pPr>
        <w:pStyle w:val="Heading3"/>
      </w:pPr>
      <w:r>
        <w:rPr>
          <w:lang w:val="hi_IN" w:bidi="hi_IN"/>
        </w:rPr>
        <w:t>सुने और मन में रखें</w:t>
      </w:r>
    </w:p>
    <w:p>
      <w:pPr/>
      <w:r>
        <w:rPr>
          <w:lang w:val="hi_IN" w:bidi="hi_IN"/>
        </w:rPr>
      </w:r>
      <w:r>
        <w:rPr>
          <w:lang w:val="hi_IN" w:bidi="hi_IN"/>
        </w:rPr>
        <w:t>मत्ती 24:36–44 को सुनें और अपने मन में रखें। पाठ को तीन बार सुनें (यदि सम्भव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यीशु अपने चेलों को दी जा रही लंबी शिक्षा के बीच में है। यीशु अपनी शिक्षा जैतून पर्वत पर देता है। यीशु पहले ही बता चुका है कि मंदिर का विनाश कब होगा। अब, यीशु उनके उस प्रश्न का उत्तर देना शुरू करता है जो उसके आने के चिन्ह और दुनियाँ के अन्त के बारे में है। यीशु उन्हें यह नहीं बताता कि यह सब ठीक किस समय पर होगा— यीशु चाहता है कि वे उसके वापस आने और अंतिम न्याय के लिए हर समय तैयार रहें। यीशु उन्हें तीन कहानियाँ सुनाता है, जो सभी इस बारे में हैं कि चेलों को उसके वापस आने के समय तैयार रहना होगा।</w:t>
      </w:r>
    </w:p>
    <w:p>
      <w:pPr/>
      <w:r>
        <w:rPr>
          <w:lang w:val="hi_IN" w:bidi="hi_IN"/>
        </w:rPr>
      </w:r>
      <w:r>
        <w:rPr>
          <w:lang w:val="hi_IN" w:bidi="hi_IN"/>
        </w:rPr>
        <w:t>रुकें और यदि ज़रूरत हो तो फिर से अपने समूह को जैतून पर्वत की तस्वीर दिखाएँ।</w:t>
      </w:r>
    </w:p>
    <w:p>
      <w:pPr/>
      <w:r>
        <w:rPr>
          <w:lang w:val="hi_IN" w:bidi="hi_IN"/>
        </w:rPr>
      </w:r>
      <w:r>
        <w:rPr>
          <w:lang w:val="hi_IN" w:bidi="hi_IN"/>
        </w:rPr>
        <w:t>यीशु कहता है कि "उस दिन और उस घड़ी" के बारे में स्वर्ग में उसके पिता परमेश्वर के अलावा ओर कोई नहीं जानता। पुराने नियम में, “दिन और घड़ी” शब्द का इस्तेमाल अक्सर परमेश्वर के न्याय के दिन के लिए किया जाता था। यीशु कहता है कि स्वर्गदूत, परमेश्वर के संदेशवाहक और परमेश्वर का पुत्र, स्वयं यीशु भी नहीं जानता कि न्याय का दिन कब आएगा। यह बात बहुत महत्वपूर्ण है क्योंकि मनुष्य का पुत्र ही लोगों का न्याय करेगा, फिर भी मनुष्य का पुत्र, यीशु यह नहीं जानता कि यह न्याय का दिन कब आएगा। अधिकतर लोग मानते हैं कि जब यीशु पृथ्वी पर मनुष्य के रूप में था, तब उसने जानबूझकर सब कुछ जानने की अपनी सामर्थ्य को एक तरफ कर दिया था।</w:t>
      </w:r>
    </w:p>
    <w:p>
      <w:pPr/>
      <w:r>
        <w:rPr>
          <w:lang w:val="hi_IN" w:bidi="hi_IN"/>
        </w:rPr>
      </w:r>
      <w:r>
        <w:rPr>
          <w:lang w:val="hi_IN" w:bidi="hi_IN"/>
        </w:rPr>
        <w:t>सबसे पहले, यीशु पुराने नियम में नूह और बाढ़ के बारे में बात करता है। चेले इस कहानी को बहुत अच्छे से जानते होंगे। परमेश्वर ने नूह से कहा कि वह लकड़ी का एक बड़ा जहाज बनाए, जिसमें नूह, उसका परिवार और कई प्रकार के पशुओं को रखा जा सके। उस समय, लोग बिल्कुल सामान्य जीवन जी रहे थे— वे खा-पी रहे थे, पुरुष, महिलाओं से विवाह कर रहे थे, और पिता अपनी बेटियों का विवाह कर रहे थे। लोग परमेश्वर के बारे में नहीं सोच रहे थे, इसलिए जब परमेश्वर का न्याय—बाढ़—आई, तो वे हैरान रह गए। परमेश्वर ने सारी पृथ्वी को ढक देने के लिए बाढ़ भेजी, और परमेश्वर ने नूह के परिवार को बचाया, जो जहाज में था। बाकी संसार में जो भी लोग थे, वे सब मर गए।</w:t>
      </w:r>
    </w:p>
    <w:p>
      <w:pPr/>
      <w:r>
        <w:rPr>
          <w:lang w:val="hi_IN" w:bidi="hi_IN"/>
        </w:rPr>
      </w:r>
      <w:r>
        <w:rPr>
          <w:lang w:val="hi_IN" w:bidi="hi_IN"/>
        </w:rPr>
        <w:t>यीशु कहता है कि जब मनुष्य का पुत्र, यीशु आएगा, तो उसका आना भी उतना ही अचानक और बिना उम्मीद के होगा जैसे बाढ़ अचानक और बिना उम्मीद के आई थी। जब यीशु वापस आएगा, तब भी अधिकतर लोग सामान्य जीवन जी रहे होंगे और परमेश्वर के बारे में नहीं सोच रहे होंगे, इसलिए वे परमेश्वर के न्याय के लिए तैयार नहीं होंगे। यीशु चाहता है कि उसके चेले तैयार रहें!</w:t>
      </w:r>
    </w:p>
    <w:p>
      <w:pPr/>
      <w:r>
        <w:rPr>
          <w:lang w:val="hi_IN" w:bidi="hi_IN"/>
        </w:rPr>
      </w:r>
      <w:r>
        <w:rPr>
          <w:lang w:val="hi_IN" w:bidi="hi_IN"/>
        </w:rPr>
        <w:t>रुकें और जहाज़ का चित्र दिखाएँ।</w:t>
      </w:r>
    </w:p>
    <w:p>
      <w:pPr/>
      <w:r>
        <w:rPr>
          <w:lang w:val="hi_IN" w:bidi="hi_IN"/>
        </w:rPr>
      </w:r>
      <w:r>
        <w:rPr>
          <w:lang w:val="hi_IN" w:bidi="hi_IN"/>
        </w:rPr>
        <w:t>अपनी संस्कृति में सामान्य, दैनिक गतिविधियों के बारे में बात करें।</w:t>
      </w:r>
    </w:p>
    <w:p>
      <w:pPr/>
      <w:r>
        <w:rPr>
          <w:lang w:val="hi_IN" w:bidi="hi_IN"/>
        </w:rPr>
      </w:r>
      <w:r>
        <w:rPr>
          <w:lang w:val="hi_IN" w:bidi="hi_IN"/>
        </w:rPr>
        <w:t>इसके बाद, यीशु लोगों की दैनिक गतिविधियों का और भी वर्णन करता है। वह कहता है कि जिस दिन मनुष्य का पुत्र आएगा, उस दिन लोग अपने सामान्य काम कर रहे होंगे, जैसे पुरुष खेत में साथ मिलकर काम कर रहे होंगे, या महिलाएँ चक्की पर साथ में अनाज पीस रही होंगी। यीशु के समय में, अक्सर दो महिलाएँ साथ मिलकर गेहूँ या जौ का अनाज पीसती थीं। वे अनाज को एक सपाट चक्की-पत्थर या बड़े गोल पत्थर पर रखते थे, और फिर उसके ऊपर दूसरा सपाट चक्की-पत्थर रख देते थे। दोनों मिलकर अनाज पीसने के लिए ऊपर वाले चक्की-पत्थर को घुमाती थीं। यह पिसा हुआ अनाज आटा बन जाता था, जिसका उपयोग लोग रोटी बनाने के लिए करते थे।</w:t>
      </w:r>
    </w:p>
    <w:p>
      <w:pPr/>
      <w:r>
        <w:rPr>
          <w:lang w:val="hi_IN" w:bidi="hi_IN"/>
        </w:rPr>
      </w:r>
      <w:r>
        <w:rPr>
          <w:lang w:val="hi_IN" w:bidi="hi_IN"/>
        </w:rPr>
        <w:t>रुकें और अनाज पीसने के लिए उपयोग किए जाने वाले चक्की के पत्थरों की तस्वीर दिखाएँ। साथ ही, आपकी संस्कृति में लोग अनाज कैसे पीसते हैं, इस बारे में भी बात करें। क्या लोग अनाज पीसने के लिए पत्थरों का इस्तेमाल करते हैं, या किसी और चीज का? यदि सम्भव हो तो किसी को अनाज पीसते हुए देखें।</w:t>
      </w:r>
    </w:p>
    <w:p>
      <w:pPr/>
      <w:r>
        <w:rPr>
          <w:lang w:val="hi_IN" w:bidi="hi_IN"/>
        </w:rPr>
      </w:r>
      <w:r>
        <w:rPr>
          <w:lang w:val="hi_IN" w:bidi="hi_IN"/>
        </w:rPr>
        <w:t>यीशु कहता है कि जब मनुष्य का पुत्र आएगा, अगर दो पुरुष खेत में काम कर रहे होंगे, तो परमेश्वर द्वारा एक उठा लिया जाएगा और दूसरा छोड़ दिया जाएगा। साथ ही, यदि दो स्त्रियाँ चक्की पर काम कर रही हैं, तो परमेश्वर द्वारा चक्की पर काम करने वाली स्त्रियों में से एक उठा ली जाएगी और दूसरी छोड़ दी जाएगी। कुछ लोग मानते हैं कि जिन्हें परमेश्वर उठा लेगा, वे उसके साथ सुरक्षित रहेंगे, और जो पीछे रह जाएँगे उन्हें परमेश्वर दंड देगा। जबकि अन्य लोग मानते हैं कि परमेश्वर जिन लोगों को उठा लेगा उन्हें ही दण्ड देगा। यह बात महत्वपूर्ण है कि लोगों के बीच अलगाव होगा, ठीक उसी तरह जैसे बाढ़ में अधिकांश लोग नष्ट हो गए और केवल नूह और उसका परिवार ही बचा। कुछ लोग परमेश्वर के आने वाले न्याय के लिए तैयार होंगे, और कुछ लोग तैयार नहीं होंगे।</w:t>
      </w:r>
    </w:p>
    <w:p>
      <w:pPr/>
      <w:r>
        <w:rPr>
          <w:lang w:val="hi_IN" w:bidi="hi_IN"/>
        </w:rPr>
      </w:r>
      <w:r>
        <w:rPr>
          <w:lang w:val="hi_IN" w:bidi="hi_IN"/>
        </w:rPr>
        <w:t>रुकें और इस बारे में बात करें कि आपकी संस्कृति दुनियाँ के अंत का वर्णन कैसे करती है। लोग संसार के अंत में होने वाले न्याय के बारे में किस तरह की कहानियाँ सुनाते हैं?</w:t>
      </w:r>
    </w:p>
    <w:p>
      <w:pPr/>
      <w:r>
        <w:rPr>
          <w:lang w:val="hi_IN" w:bidi="hi_IN"/>
        </w:rPr>
      </w:r>
      <w:r>
        <w:rPr>
          <w:lang w:val="hi_IN" w:bidi="hi_IN"/>
        </w:rPr>
        <w:t>यीशु चेलों से कहता है कि वे तैयार रहें। उन्हें जागते रहना चाहिए, यानी कि उन्हें बेसब्री से अपने प्रभु के लौटने का इंतज़ार करना चाहिए। यीशु स्वयं को “प्रभु” कहता है, जिसका अर्थ है स्वामी या मालिक। यीशु ने उन्हें यह नहीं बताया कि यह कब होगा, इसलिए चेलों को हमेशा ऐसा जीवन जीना चाहिए, जिससे यह दिखे कि वे यीशु के लौटने के समय के लिए तैयार हैं।</w:t>
      </w:r>
    </w:p>
    <w:p>
      <w:pPr/>
      <w:r>
        <w:rPr>
          <w:lang w:val="hi_IN" w:bidi="hi_IN"/>
        </w:rPr>
      </w:r>
      <w:r>
        <w:rPr>
          <w:lang w:val="hi_IN" w:bidi="hi_IN"/>
        </w:rPr>
        <w:t>यीशु एक और कहानी बताता है ताकि यह दिखा सके कि उसके लौटने के लिए हर समय तैयार रहना कितना महत्वपूर्ण है। यीशु कहता है कि जब घर का मालिक सो रहा होता है, तब एक चोर घर में घुसकर उसकी चीज़ें चुरा सकता है। मूल भाषा में "तोड़कर घुसने" के लिए प्रयुक्त शब्द का अर्थ है "खोदकर अंदर जाना"। यीशु के समय में, अधिकांश यहूदियों के घर सूखी मिट्टी की ईंटों से बने थे। चोरों को अंदर घुसने और सामान चुराने के लिए मिट्टी की दीवार में छेद करने की जरूरत पड़ती थी।</w:t>
      </w:r>
    </w:p>
    <w:p>
      <w:pPr/>
      <w:r>
        <w:rPr>
          <w:lang w:val="hi_IN" w:bidi="hi_IN"/>
        </w:rPr>
      </w:r>
      <w:r>
        <w:rPr>
          <w:lang w:val="hi_IN" w:bidi="hi_IN"/>
        </w:rPr>
        <w:t>रुकें और मिट्टी की ईंट के घर की तस्वीर दिखाएँ। साथ ही, रुककर उस समय के बारे में बात करें जब आपसे या आपके किसी परिचित से कुछ चोरी हो गया हो। क्या चोरी हुआ था? आप या आपके दोस्त को कैसा महसूस हुआ? आपकी संस्कृति में लोग चोरों को अपने घरों में घुसकर सामान चुराने से रोकने के लिए क्या करते हैं?</w:t>
      </w:r>
    </w:p>
    <w:p>
      <w:pPr/>
      <w:r>
        <w:rPr>
          <w:lang w:val="hi_IN" w:bidi="hi_IN"/>
        </w:rPr>
      </w:r>
      <w:r>
        <w:rPr>
          <w:lang w:val="hi_IN" w:bidi="hi_IN"/>
        </w:rPr>
        <w:t>यीशु ने उनसे कहा कि यदि घर के मालिक को पता होता कि चोर कब आएगा, तो वह जागता रहता और चोर को अपने घर में घुसने न देता। उसी तरह, चेलों को भी जागते रहने और हर समय यीशु के वापस आने के लिए तैयार रहने की ज़रूरत है। यीशु कहता है कि मनुष्य का पुत्र—यीशु स्वयं—ऐसे समय में वापस आएगा, जब कोई उसकी उम्मीद भी नहीं कर रहा होगा। चेलों को आज ऐसा जीवन जीना चाहिए जिससे यह पता चले कि वे यीशु के पीछे चल रहे हैं और उसके दोबारा आगमन के लिए तैयार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नूह और जलप्रलय का उदाहरण देता है ताकि दिखा सके कि मनुष्य के पुत्र के लौटने के लिए तैयार रहना कितना ज़रूरी है।</w:t>
      </w:r>
    </w:p>
    <w:p>
      <w:pPr/>
      <w:r>
        <w:rPr>
          <w:lang w:val="hi_IN" w:bidi="hi_IN"/>
        </w:rPr>
      </w:r>
      <w:r>
        <w:rPr>
          <w:b/>
          <w:lang w:val="hi_IN" w:bidi="hi_IN"/>
        </w:rPr>
        <w:t>दूसरा दृश्य:</w:t>
      </w:r>
      <w:r>
        <w:rPr>
          <w:lang w:val="hi_IN" w:bidi="hi_IN"/>
        </w:rPr>
        <w:t xml:space="preserve"> यीशु एक उदाहरण देता है कि जब मनुष्य का पुत्र आएगा, तब लोग अपने प्रतिदिन के सामान्य काम कर रहे होंगे, और उसी समय कुछ लोगों को उठा लिया जाएगा।</w:t>
      </w:r>
    </w:p>
    <w:p>
      <w:pPr/>
      <w:r>
        <w:rPr>
          <w:lang w:val="hi_IN" w:bidi="hi_IN"/>
        </w:rPr>
      </w:r>
      <w:r>
        <w:rPr>
          <w:b/>
          <w:lang w:val="hi_IN" w:bidi="hi_IN"/>
        </w:rPr>
        <w:t>तीसरा दृश्य:</w:t>
      </w:r>
      <w:r>
        <w:rPr>
          <w:lang w:val="hi_IN" w:bidi="hi_IN"/>
        </w:rPr>
        <w:t xml:space="preserve"> यीशु कहता है कि मनुष्य का पुत्र अचानक आ जाएगा, जब किसी को उसकी उम्मीद नहीं होगी, ठीक वैसे ही जैसे कोई चोर उस समय आता है जब घर के मालिक को उसकी उम्मीद नहीं होती।</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नूह</w:t>
      </w:r>
    </w:p>
    <w:p>
      <w:pPr>
        <w:pStyle w:val="ListBullet"/>
        <w:spacing w:line="240" w:lineRule="auto"/>
        <w:ind w:left="720"/>
      </w:pPr>
      <w:r>
        <w:rPr>
          <w:lang w:val="hi_IN" w:bidi="hi_IN"/>
        </w:rPr>
      </w:r>
      <w:r>
        <w:rPr>
          <w:lang w:val="hi_IN" w:bidi="hi_IN"/>
        </w:rPr>
        <w:t>नूह के समय के वे अन्य लोग जो जलप्रलय में मारे गए</w:t>
      </w:r>
    </w:p>
    <w:p>
      <w:pPr>
        <w:pStyle w:val="ListBullet"/>
        <w:spacing w:line="240" w:lineRule="auto"/>
        <w:ind w:left="720"/>
      </w:pPr>
      <w:r>
        <w:rPr>
          <w:lang w:val="hi_IN" w:bidi="hi_IN"/>
        </w:rPr>
      </w:r>
      <w:r>
        <w:rPr>
          <w:lang w:val="hi_IN" w:bidi="hi_IN"/>
        </w:rPr>
        <w:t>खेत में काम करने वाले दो व्यक्ति</w:t>
      </w:r>
    </w:p>
    <w:p>
      <w:pPr>
        <w:pStyle w:val="ListBullet"/>
        <w:spacing w:line="240" w:lineRule="auto"/>
        <w:ind w:left="720"/>
      </w:pPr>
      <w:r>
        <w:rPr>
          <w:lang w:val="hi_IN" w:bidi="hi_IN"/>
        </w:rPr>
      </w:r>
      <w:r>
        <w:rPr>
          <w:lang w:val="hi_IN" w:bidi="hi_IN"/>
        </w:rPr>
        <w:t>चक्की पर अनाज पीसती दो स्त्रियाँ</w:t>
      </w:r>
    </w:p>
    <w:p>
      <w:pPr>
        <w:pStyle w:val="ListBullet"/>
        <w:spacing w:line="240" w:lineRule="auto"/>
        <w:ind w:left="720"/>
      </w:pPr>
      <w:r>
        <w:rPr>
          <w:lang w:val="hi_IN" w:bidi="hi_IN"/>
        </w:rPr>
      </w:r>
      <w:r>
        <w:rPr>
          <w:lang w:val="hi_IN" w:bidi="hi_IN"/>
        </w:rPr>
        <w:t>घर का मालिक</w:t>
      </w:r>
    </w:p>
    <w:p>
      <w:pPr>
        <w:pStyle w:val="ListBullet"/>
        <w:spacing w:line="240" w:lineRule="auto"/>
        <w:ind w:left="720"/>
      </w:pPr>
      <w:r>
        <w:rPr>
          <w:lang w:val="hi_IN" w:bidi="hi_IN"/>
        </w:rPr>
      </w:r>
      <w:r>
        <w:rPr>
          <w:lang w:val="hi_IN" w:bidi="hi_IN"/>
        </w:rPr>
        <w:t>एक चोर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ज़रूरी है कि यीशु अभी भी जैतून पर्वत पर अपने चेलों को सिखा रहा है। वह उन्हें संसार के अंत के बारे में पहले ही बहुत सी बातें सिखा चूका था। यह नया भाग “लेकिन” से शुरू होता है जो यह दिखाता है कि यीशु अब विषय बदल रहा है और यीशु के आने का और संसार के अंत के चिन्ह के बारे में चेलों के दूसरे सवाल का उत्तर दे रहा है। यीशु उन्हें बताता है कि परमेश्वर के सिवा कोई नहीं जानता कि न्याय का दिन वास्तव में कब आएगा। स्वर्गदूत नहीं जानते, और यहाँ तक कि स्वयं यीशु भी नहीं जानता। यह इस कहानी का शुरूआती कथन है—तीनों दृश्य यह बताते हैं कि यीशु किसी भी समय आ सकता है, इसलिए तैयार रहना बहुत ज़रूरी है।</w:t>
      </w:r>
    </w:p>
    <w:p>
      <w:pPr/>
      <w:r>
        <w:rPr>
          <w:lang w:val="hi_IN" w:bidi="hi_IN"/>
        </w:rPr>
      </w:r>
      <w:r>
        <w:rPr>
          <w:lang w:val="hi_IN" w:bidi="hi_IN"/>
        </w:rPr>
        <w:t>पहले दृश्य में, यीशु चेलों को नूह की कहानी याद दिलाता है कि कैसे परमेश्वर ने नूह, उसके परिवार और सब जानवरों को उस बाढ़ से बचाया जिसने सारी पृथ्वी को ढक लिया था। वे लोग अपना सामान्य जीवन जी रहे थे, और उस बाढ़ के लिए बिल्कुल भी तैयार नहीं थे जो आई और सबका नाश कर गई। यह याद रखना ज़रूरी है कि नूह के समय के लोग अपनी सामान्य ज़िंदगी जी रहे थे—वे लोग खा, पी रहे थे और उनमें विवाह हो रहे थे—और परमेश्वर ने इन कामों को बुरा मानकर उनका न्याय नहीं किया। परमेश्वर ने उनका न्याय इसलिए किया क्योंकि वे परमेश्वर का अनुसरण नहीं कर रहे थे। याद रखें कि लोगों को बाढ़ आने की उम्मीद नहीं थी, इसलिए उन्होंने परमेश्वर का अनुसरण नहीं किया। यीशु चाहता है कि उसके चेले मनुष्य के पुत्र के वापस आने के लिए वैसे ही तैयार रहें जैसे नूह आने वाली बाढ़ के लिए तैयार था।</w:t>
      </w:r>
    </w:p>
    <w:p>
      <w:pPr/>
      <w:r>
        <w:rPr>
          <w:lang w:val="hi_IN" w:bidi="hi_IN"/>
        </w:rPr>
      </w:r>
      <w:r>
        <w:rPr>
          <w:lang w:val="hi_IN" w:bidi="hi_IN"/>
        </w:rPr>
        <w:t>दूसरे दृश्य में, यीशु इस बात का एक और उदाहरण देता है कि मनुष्य के पुत्र का आना कितना अचानक और बिना उम्मीद के होगा। यीशु कहता है कि यह ऐसा होगा जैसे खेत में काम करते समय एक पुरुष उठा लिया जाएगा और दूसरा छोड़ दिया जाएगा। दो स्त्रियाँ चक्की पर अनाज पीस रही होंगी उनमें से एक उठा ली जाएगी और दूसरी छोड़ दी जाएगी। यह याद रखना ज़रूरी है कि वे दो पुरुष और दो स्त्रियाँ वही सामान्य काम कर रहे हैं जो यीशु के समय के लोग रोज़ किया करते थे। एक व्यक्ति को परमेश्वर द्वारा दण्ड दिया जाएगा, और दूसरे को बचा लिया जाएगा।</w:t>
      </w:r>
    </w:p>
    <w:p>
      <w:pPr/>
      <w:r>
        <w:rPr>
          <w:lang w:val="hi_IN" w:bidi="hi_IN"/>
        </w:rPr>
      </w:r>
      <w:r>
        <w:rPr>
          <w:lang w:val="hi_IN" w:bidi="hi_IN"/>
        </w:rPr>
        <w:t>तीसरे दृश्य में, यीशु उन्हें फिर से याद दिलाता है कि वे तैयार और सचेत रहें। वे नहीं जानते कि उनका प्रभु किस दिन आएगा। यह समझना ज़रूरी है कि “परन्तु यह जान लो” जैसे वाक्य का अर्थ है कि यीशु अब बहुत महत्वपूर्ण बात कहने वाला है, और वह चाहता है कि वे ध्यान दें और उसे याद रखें।</w:t>
      </w:r>
    </w:p>
    <w:p>
      <w:pPr/>
      <w:r>
        <w:rPr>
          <w:lang w:val="hi_IN" w:bidi="hi_IN"/>
        </w:rPr>
      </w:r>
      <w:r>
        <w:rPr>
          <w:lang w:val="hi_IN" w:bidi="hi_IN"/>
        </w:rPr>
        <w:t>रुकें और इस बारे में बात करें, जब आप चाहते हैं कि कोई व्यक्ति ध्यान से आपकी बात सुने और आपकी अगली बात पर पूरा ध्यान दे, तो आप अपनी भाषा में क्या कहते हैं।</w:t>
      </w:r>
    </w:p>
    <w:p>
      <w:pPr/>
      <w:r>
        <w:rPr>
          <w:lang w:val="hi_IN" w:bidi="hi_IN"/>
        </w:rPr>
      </w:r>
      <w:r>
        <w:rPr>
          <w:lang w:val="hi_IN" w:bidi="hi_IN"/>
        </w:rPr>
        <w:t xml:space="preserve">याद रखें कि यीशु एक घर के मालिक और एक चोर के बारे में एक कहानी बताता है। चोर घर में इसलिए घुस जाता है क्योंकि मालिक जग नहीं रहा है और अपने घर की सुरक्षा के लिए तैयार नहीं है। यदि मालिक जानता कि चोर किस समय आने वाला है, तो वह जागता रहता, और चोर घर में नहीं घुस पाता। दो अलग-अलग दृश्य दिखाने की कोशिश करें— एक जिसमें मालिक सो रहा है और चोर उसके घर में घुस जाता है, और दूसरा जिसमें मालिक जाग रहा है इसलिए चोर घर में घुस नहीं पाता। याद रखें कि यीशु यह कहानी चेलों को एक बार फिर से याद दिलाने के लिए सुना रहा है कि वे जागते रहें, सतर्क रहें, और मनुष्य के पुत्र के लिए तैयार रहें जो किसी भी समय आने वाला है। इसका मतलब यह नहीं है कि चेलों को कभी सोना ही नहीं है; बल्कि इसका मतलब यह है कि उन्हें अपना जीवन ऐसे जीना है कि वे हर समय मनुष्य के पुत्र के लिए तैयार रहें जो किसी भी समय आने वाला है। </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नूह</w:t>
      </w:r>
    </w:p>
    <w:p>
      <w:pPr>
        <w:pStyle w:val="ListBullet"/>
        <w:spacing w:line="240" w:lineRule="auto"/>
        <w:ind w:left="720"/>
      </w:pPr>
      <w:r>
        <w:rPr>
          <w:lang w:val="hi_IN" w:bidi="hi_IN"/>
        </w:rPr>
      </w:r>
      <w:r>
        <w:rPr>
          <w:lang w:val="hi_IN" w:bidi="hi_IN"/>
        </w:rPr>
        <w:t>नूह के समय वे अन्य लोग, जो जलप्रलय में मारे गए</w:t>
      </w:r>
    </w:p>
    <w:p>
      <w:pPr>
        <w:pStyle w:val="ListBullet"/>
        <w:spacing w:line="240" w:lineRule="auto"/>
        <w:ind w:left="720"/>
      </w:pPr>
      <w:r>
        <w:rPr>
          <w:lang w:val="hi_IN" w:bidi="hi_IN"/>
        </w:rPr>
      </w:r>
      <w:r>
        <w:rPr>
          <w:lang w:val="hi_IN" w:bidi="hi_IN"/>
        </w:rPr>
        <w:t>खेत में काम करने वाले दो व्यक्ति</w:t>
      </w:r>
    </w:p>
    <w:p>
      <w:pPr>
        <w:pStyle w:val="ListBullet"/>
        <w:spacing w:line="240" w:lineRule="auto"/>
        <w:ind w:left="720"/>
      </w:pPr>
      <w:r>
        <w:rPr>
          <w:lang w:val="hi_IN" w:bidi="hi_IN"/>
        </w:rPr>
      </w:r>
      <w:r>
        <w:rPr>
          <w:lang w:val="hi_IN" w:bidi="hi_IN"/>
        </w:rPr>
        <w:t>चक्की पर अनाज पीसती दो स्त्रियाँ</w:t>
      </w:r>
    </w:p>
    <w:p>
      <w:pPr>
        <w:pStyle w:val="ListBullet"/>
        <w:spacing w:line="240" w:lineRule="auto"/>
        <w:ind w:left="720"/>
      </w:pPr>
      <w:r>
        <w:rPr>
          <w:lang w:val="hi_IN" w:bidi="hi_IN"/>
        </w:rPr>
      </w:r>
      <w:r>
        <w:rPr>
          <w:lang w:val="hi_IN" w:bidi="hi_IN"/>
        </w:rPr>
        <w:t>घर का मालिक</w:t>
      </w:r>
    </w:p>
    <w:p>
      <w:pPr>
        <w:pStyle w:val="ListBullet"/>
        <w:spacing w:line="240" w:lineRule="auto"/>
        <w:ind w:left="720"/>
      </w:pPr>
      <w:r>
        <w:rPr>
          <w:lang w:val="hi_IN" w:bidi="hi_IN"/>
        </w:rPr>
      </w:r>
      <w:r>
        <w:rPr>
          <w:lang w:val="hi_IN" w:bidi="hi_IN"/>
        </w:rPr>
        <w:t>एक चोर</w:t>
      </w:r>
    </w:p>
    <w:p>
      <w:pPr/>
      <w:r>
        <w:rPr>
          <w:lang w:val="hi_IN" w:bidi="hi_IN"/>
        </w:rPr>
      </w:r>
      <w:r>
        <w:rPr>
          <w:lang w:val="hi_IN" w:bidi="hi_IN"/>
        </w:rPr>
        <w:t>समूह से कहें कि वे इस कहानी का अभिनय दो बार करें। जिस भाषा में वे अनुवाद कर रहे हैं, उन्हें उसे उसी भाषा में अभिनय करना चाहिए। सबसे पहले, समूह को बिना रुके पूरी कहानी का अभिनय करने दें। जब समूह दूसरी बार कहानी का अभिनय करता है तो उन्हें कहानी के विभिन्न बिन्दुओं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पहले दृश्य में, यीशु जैतून पर्वत पर बैठता है और अपने चेलों को सिखाता है। यीशु उनसे कहता है कि न्याय का दिन और मनुष्य के पुत्र के लौटने का दिन परमेश्वर के सिवा कोई नहीं जानता। यहाँ तक कि परमेश्वर के स्वर्गदूत या पुत्र, स्वयं यीशु भी नहीं जानता।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निभाने वाले अभिनेताओं से पूछें, "आप कैसा महसूस कर रहे हैं?" आप ऐसी बातें सुन सकते हैं, "उलझन में हैं कि यीशु कैसे नहीं जानता कि वह कब वापस आएगा," "आश्चर्य हो रहा है कि परमेश्वर हमें क्यों नहीं बताता कि यह सब कब होगा," और "उम्मीद है कि यह जल्द ही होगा।"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चेलों को नूह और बाढ़ के बारे में याद दिलाता है। नूह के समय में लोग सामान्य जीवन जी रहे थे। परमेश्वर ने बाढ़ भेजी और वे सभी नष्ट हो गए। उनमें से कोई भी तैयार नहीं था, और किसी ने भी यह उम्मीद नहीं की थी कि बाढ़ आने वाली है। परमेश्वर ने नूह, उसके परिवार और जहाज के सभी जानवरों को बचाया।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नूह की भूमिका निभाने वाले अभिनेता से पूछें, "आप कैसा महसूस कर रहे हैं?" आप ऐसी बातें सुन सकते हैं, "इस बात का दु:ख है कि लोगों को इसकी उम्मीद नहीं थी," "खुशी है कि परमेश्वर ने मुझे और मेरे परिवार को जहाज़ में बचा लिया," और "पानी सूखने के बाद एक नई शुरुआत की उम्मीद है।"</w:t>
      </w:r>
    </w:p>
    <w:p>
      <w:pPr>
        <w:pStyle w:val="ListBullet"/>
        <w:spacing w:line="240" w:lineRule="auto"/>
        <w:ind w:left="720"/>
      </w:pPr>
      <w:r>
        <w:rPr>
          <w:lang w:val="hi_IN" w:bidi="hi_IN"/>
        </w:rPr>
      </w:r>
      <w:r>
        <w:rPr>
          <w:lang w:val="hi_IN" w:bidi="hi_IN"/>
        </w:rPr>
        <w:t>साथ ही, नूह के समय के लोगों की भूमिका निभाने वाले अभिनेताओं से भी पूछें, “आप कैसा महसूस कर रहे हैं?” आप ऐसी बातें सुन सकते हैं, "मैं अपना सामान्य जीवन जी रहा हूँ और मेरे पास जो कुछ है उससे खुश हूँ," “सोच रहा हूँ कि परमेश्वर बाढ़ क्यों भेजेगा,” और "मैं परमेश्वर के न्याय के लिए तैयार नहीं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कि मनुष्य के पुत्र का आना भी वैसा ही होगा जैसा नूह के समय में हुआ था। मनुष्य के पुत्र का आना अचानक से होगा, और बहुत से लोग तैयार नहीं होंगे ठीक वैसे ही जैसे ज़्यादातर लोग उस बाढ़ के लिए तैयार नहीं थे जो परमेश्वर ने भेजी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निभाने वाले अभिनेताओं से पूछें, "आप कैसा महसूस कर रहे हैं?" आप ऐसी बातें सुन सकते हैं, "हमें खुशी है हमें मनुष्य के पुत्र के वापस आने के बारे में मालूम है,” "हमें आशा है कि हम उसके वापस आने के लिए तैयार हो सकेंगे," और "मुझे दु:ख है कि बहुत से लोग तैयार नहीं होंगे।"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इसके बाद, यीशु कहता है कि मनुष्य के पुत्र का आना ऐसा होगा जैसे दो पुरुष खेत में काम कर रहे हों या दो स्त्रियाँ चक्की पर अनाज पीस रही हों। परमेश्वर एक पुरुष को उठा लेगा, और दूसरा खेत में छोड़ दिया जाएगा। परमेश्वर एक स्त्री को उठा लेगा, और दूसरी स्त्री चक्की पर ही छोड़ दी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निभाने वाले अभिनेताओं से पूछें, "आप कैसा महसूस कर रहे हैं?" आप ऐसी बातें सुन सकते हैं, "किस पुरुष और स्त्री को परमेश्वर द्वारा बचाया गया था और किस को परमेश्वर द्वारा दंड दिया गया था?" "मुझे उम्मीद है कि मैं अपना जीवन मनुष्य के पुत्र के आगमन के लिए तैयार होकर जी सकूँगा," और "मैं सोच रहा हूँ कि यह सब कब होगा।"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कहता है कि चेलों को हमेशा तैयार रहने और मनुष्य के पुत्र के वापस आने का इंतजार करने की ज़रूरत है। यदि घर का मालिक सो रहा है, और उसे चोर के आने की उम्मीद नहीं होती है, और चोर आसानी से घर में घुसकर बहुत कुछ चुरा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मालिक की भूमिका निभा रहे अभिनेता से पूछें, "आप कैसा महसूस कर रहे हैं?" आप ऐसी बातें सुन सकते हैं, “अपने घर में चोर के आने के लिए तैयार नहीं हूँ,” “मैं नींद में हूँ और अपने जीवन से संतुष्ट हूँ,” और “मैं सुरक्षित महसूस कर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अगर मालिक को पता हो कि चोर कब आने वाला है, तो वह चोर के लिए तैयारी कर सकता है और तैयार रह सकता है। फिर चोर उसके घर में घुस नहीं पाएगा। यीशु कहता है कि चेलों को मनुष्य के पुत्र के लौटने के लिए वैसे ही तैयार रहना है जैसे घर का मालिक हर समय चोर के आने के लिए तैयार रहता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मालिक की भूमिका निभा रहे अभिनेता से पूछें, "आप कैसा महसूस कर रहे हैं?" आप ऐसी बातें सुन सकते हैं: “इस बार चोर के आने के लिए मैं तैयार हूँ,” “सतर्क हूँ और चोर को पकड़ने के लिए तैयार हूँ,” और “मुझे यक़ीन है कि मैं चोर को पकड़ लूँगा।”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कहता है कि </w:t>
      </w:r>
      <w:r>
        <w:rPr>
          <w:b/>
          <w:lang w:val="hi_IN" w:bidi="hi_IN"/>
        </w:rPr>
        <w:t>स्वर्ग</w:t>
      </w:r>
      <w:r>
        <w:rPr>
          <w:lang w:val="hi_IN" w:bidi="hi_IN"/>
        </w:rPr>
        <w:t xml:space="preserve"> के </w:t>
      </w:r>
      <w:r>
        <w:rPr>
          <w:b/>
          <w:lang w:val="hi_IN" w:bidi="hi_IN"/>
        </w:rPr>
        <w:t>स्वर्गदूत</w:t>
      </w:r>
      <w:r>
        <w:rPr>
          <w:lang w:val="hi_IN" w:bidi="hi_IN"/>
        </w:rPr>
        <w:t xml:space="preserve"> भी नहीं जानते कि परमेश्वर के न्याय का दिन कब आएगा।</w:t>
      </w:r>
    </w:p>
    <w:p>
      <w:pPr/>
      <w:r>
        <w:rPr>
          <w:lang w:val="hi_IN" w:bidi="hi_IN"/>
        </w:rPr>
      </w:r>
      <w:r>
        <w:rPr>
          <w:b/>
          <w:lang w:val="hi_IN" w:bidi="hi_IN"/>
        </w:rPr>
        <w:t>स्वर्गदूत</w:t>
      </w:r>
      <w:r>
        <w:rPr>
          <w:lang w:val="hi_IN" w:bidi="hi_IN"/>
        </w:rPr>
        <w:t xml:space="preserve"> परमेश्वर के संदेशवाहक होते हैं। स्वर्गदूत का अनुवाद उसी तरह करें जैसा पिछले भागों में किया है और </w:t>
      </w:r>
      <w:r>
        <w:rPr>
          <w:b/>
          <w:lang w:val="hi_IN" w:bidi="hi_IN"/>
        </w:rPr>
        <w:t>स्वर्गदूत</w:t>
      </w:r>
      <w:r>
        <w:rPr>
          <w:lang w:val="hi_IN" w:bidi="hi_IN"/>
        </w:rPr>
        <w:t xml:space="preserve"> के बारे में अधिक जानकारी के लिए मुख्य शब्दावली देखें।</w:t>
      </w:r>
    </w:p>
    <w:p>
      <w:pPr/>
      <w:r>
        <w:rPr>
          <w:lang w:val="hi_IN" w:bidi="hi_IN"/>
        </w:rPr>
      </w:r>
      <w:r>
        <w:rPr>
          <w:lang w:val="hi_IN" w:bidi="hi_IN"/>
        </w:rPr>
        <w:t xml:space="preserve">सन्दर्भ के आधार पर, </w:t>
      </w:r>
      <w:r>
        <w:rPr>
          <w:b/>
          <w:lang w:val="hi_IN" w:bidi="hi_IN"/>
        </w:rPr>
        <w:t>स्वर्ग</w:t>
      </w:r>
      <w:r>
        <w:rPr>
          <w:lang w:val="hi_IN" w:bidi="hi_IN"/>
        </w:rPr>
        <w:t xml:space="preserve"> का मतलब आकाश हो सकता है, या कभी वह स्थान, जहाँ परमेश्वर और उसके स्वर्गदूत रहते हैं। इस संदर्भ में, स्वर्ग का अर्थ वह स्थान है, जहाँ परमेश्वर और उसके स्वर्गदूत रहते हैं। </w:t>
      </w:r>
      <w:r>
        <w:rPr>
          <w:b/>
          <w:lang w:val="hi_IN" w:bidi="hi_IN"/>
        </w:rPr>
        <w:t>स्वर्ग</w:t>
      </w:r>
      <w:r>
        <w:rPr>
          <w:lang w:val="hi_IN" w:bidi="hi_IN"/>
        </w:rPr>
        <w:t xml:space="preserve"> के बारे में अधिक जानकारी के लिए मुख्य शब्दावली देखें।</w:t>
      </w:r>
    </w:p>
    <w:p>
      <w:pPr/>
      <w:r>
        <w:rPr>
          <w:lang w:val="hi_IN" w:bidi="hi_IN"/>
        </w:rPr>
      </w:r>
      <w:r>
        <w:rPr>
          <w:lang w:val="hi_IN" w:bidi="hi_IN"/>
        </w:rPr>
        <w:t xml:space="preserve">यीशु कहता है कि </w:t>
      </w:r>
      <w:r>
        <w:rPr>
          <w:b/>
          <w:lang w:val="hi_IN" w:bidi="hi_IN"/>
        </w:rPr>
        <w:t>पुत्र</w:t>
      </w:r>
      <w:r>
        <w:rPr>
          <w:lang w:val="hi_IN" w:bidi="hi_IN"/>
        </w:rPr>
        <w:t xml:space="preserve"> भी नहीं जानता कि परमेश्वर के न्याय का दिन और मनुष्य के पुत्र का आगमन कब होगा। यीशु अपने आपको पुत्र कहकर बात कर रहा है। यह अपने आप को </w:t>
      </w:r>
      <w:r>
        <w:rPr>
          <w:b/>
          <w:lang w:val="hi_IN" w:bidi="hi_IN"/>
        </w:rPr>
        <w:t>मनुष्य का पुत्र</w:t>
      </w:r>
      <w:r>
        <w:rPr>
          <w:lang w:val="hi_IN" w:bidi="hi_IN"/>
        </w:rPr>
        <w:t xml:space="preserve"> कहने के समान है। मनुष्य के पुत्र का अनुवाद उसी तरह करें जैसा पिछले भागों में किया गया है, और </w:t>
      </w:r>
      <w:r>
        <w:rPr>
          <w:b/>
          <w:lang w:val="hi_IN" w:bidi="hi_IN"/>
        </w:rPr>
        <w:t>मनुष्य का पुत्र</w:t>
      </w:r>
      <w:r>
        <w:rPr>
          <w:lang w:val="hi_IN" w:bidi="hi_IN"/>
        </w:rPr>
        <w:t xml:space="preserve"> वाक्यांश की अधिक पूर्ण परिभाषा के लिए मुख्य शब्दावली देखें।</w:t>
      </w:r>
    </w:p>
    <w:p>
      <w:pPr/>
      <w:r>
        <w:rPr>
          <w:lang w:val="hi_IN" w:bidi="hi_IN"/>
        </w:rPr>
      </w:r>
      <w:r>
        <w:rPr>
          <w:lang w:val="hi_IN" w:bidi="hi_IN"/>
        </w:rPr>
        <w:t xml:space="preserve">यीशु कहता है कि केवल स्वर्गीय </w:t>
      </w:r>
      <w:r>
        <w:rPr>
          <w:b/>
          <w:lang w:val="hi_IN" w:bidi="hi_IN"/>
        </w:rPr>
        <w:t>पिता</w:t>
      </w:r>
      <w:r>
        <w:rPr>
          <w:lang w:val="hi_IN" w:bidi="hi_IN"/>
        </w:rPr>
        <w:t xml:space="preserve"> ही जानता है कि यह सब कब घटित होगा। यीशु परमेश्वर को पिता कहता है, क्योंकि परमेश्वर ने अपने लोगों को बनाया और जैसे एक पिता अपने बच्चों की देखभाल करता है वैसे ही परमेश्वर भी अपने लोगों की देखभाल करता है।</w:t>
      </w:r>
    </w:p>
    <w:p>
      <w:pPr/>
      <w:r>
        <w:rPr>
          <w:lang w:val="hi_IN" w:bidi="hi_IN"/>
        </w:rPr>
      </w:r>
      <w:r>
        <w:rPr>
          <w:b/>
          <w:lang w:val="hi_IN" w:bidi="hi_IN"/>
        </w:rPr>
        <w:t>नूह</w:t>
      </w:r>
      <w:r>
        <w:rPr>
          <w:lang w:val="hi_IN" w:bidi="hi_IN"/>
        </w:rPr>
        <w:t>, यीशु के समय से हज़ारों साल पहले रहता था। नूह एक धर्मी व्यक्ति था जिसने परमेश्वर की आज्ञा का पालन किया और उसने एक जहाज, लकड़ी की बड़ी नाव बनाई ताकि नूह का परिवार और बहुत से जानवर उस बाढ़ से बच सकें। नूह, उसका परिवार और जानवर सब जहाज के अंदर चले गए, और फिर चालीस दिन और चालीस रात लगातार बारिश होती रही। पृथ्वी पर मौजूद सभी लोग बाढ़ के कारण मर गए। परमेश्वर ने नूह को बचाया, और बाद में नूह, उसका परिवार और जानवर जहाज से बाहर निकल आए। परमेश्वर ने नूह से वादा किया कि वह फिर कभी पृथ्वी पर ऐसी बाढ़ नहीं लाएगा। उसके बाद पृथ्वी के सभी लोग, नूह और उसके बेटों की ही संतान थे।</w:t>
      </w:r>
    </w:p>
    <w:p>
      <w:pPr/>
      <w:r>
        <w:rPr>
          <w:lang w:val="hi_IN" w:bidi="hi_IN"/>
        </w:rPr>
      </w:r>
      <w:r>
        <w:rPr>
          <w:lang w:val="hi_IN" w:bidi="hi_IN"/>
        </w:rPr>
        <w:t>रुकें और यदि जरूरी हो तो जहाज का चित्र फिर से दिखाएँ।</w:t>
      </w:r>
    </w:p>
    <w:p>
      <w:pPr/>
      <w:r>
        <w:rPr>
          <w:lang w:val="hi_IN" w:bidi="hi_IN"/>
        </w:rPr>
      </w:r>
      <w:r>
        <w:rPr>
          <w:lang w:val="hi_IN" w:bidi="hi_IN"/>
        </w:rPr>
        <w:t xml:space="preserve">यीशु कहता है कि चेलों को अपने </w:t>
      </w:r>
      <w:r>
        <w:rPr>
          <w:b/>
          <w:lang w:val="hi_IN" w:bidi="hi_IN"/>
        </w:rPr>
        <w:t>प्रभु</w:t>
      </w:r>
      <w:r>
        <w:rPr>
          <w:lang w:val="hi_IN" w:bidi="hi_IN"/>
        </w:rPr>
        <w:t xml:space="preserve"> के लौटने का इंतज़ार करना और जागते रहना चाहिए है। यीशु यहाँ अपने आपके बारे में बात कर रहा है। </w:t>
      </w:r>
      <w:r>
        <w:rPr>
          <w:b/>
          <w:lang w:val="hi_IN" w:bidi="hi_IN"/>
        </w:rPr>
        <w:t>प्रभु</w:t>
      </w:r>
      <w:r>
        <w:rPr>
          <w:lang w:val="hi_IN" w:bidi="hi_IN"/>
        </w:rPr>
        <w:t xml:space="preserve"> का अर्थ है स्वामी, मालिक, या अधिकार रखने वाला व्यक्ति। लोग आदर के रूप में, परमेश्वर के लिए और यीशु को संबोधित करने के लिए “प्रभु” शब्द का उपयोग करते थे। इस कहानी में “प्रभु” शब्द यह दिखाने के लिए इस्तेमाल किया गया है कि यीशु चेलों का स्वामी है, और आगे यीशु एक घर के मालिक के बारे में कहानी बताता है। प्रभु शब्द का अनुवाद पिछले भागों की तरह ही करें और </w:t>
      </w:r>
      <w:r>
        <w:rPr>
          <w:b/>
          <w:lang w:val="hi_IN" w:bidi="hi_IN"/>
        </w:rPr>
        <w:t>प्रभु</w:t>
      </w:r>
      <w:r>
        <w:rPr>
          <w:lang w:val="hi_IN" w:bidi="hi_IN"/>
        </w:rPr>
        <w:t xml:space="preserve"> शब्द की अधिक पूर्ण परिभाषा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24:45–51</w:t>
      </w:r>
      <w:r>
        <w:rPr>
          <w:lang w:val="hi_IN" w:bidi="hi_IN"/>
        </w:rPr>
      </w:r>
    </w:p>
    <w:p>
      <w:pPr>
        <w:pStyle w:val="Heading3"/>
      </w:pPr>
      <w:r>
        <w:rPr>
          <w:lang w:val="hi_IN" w:bidi="hi_IN"/>
        </w:rPr>
        <w:t>सुने और मन में रखें</w:t>
      </w:r>
    </w:p>
    <w:p>
      <w:pPr/>
      <w:r>
        <w:rPr>
          <w:lang w:val="hi_IN" w:bidi="hi_IN"/>
        </w:rPr>
      </w:r>
      <w:r>
        <w:rPr>
          <w:lang w:val="hi_IN" w:bidi="hi_IN"/>
        </w:rPr>
        <w:t>मत्ती 24:45–51 को सुनें और अपने मन में रखें। पाठ को तीन बार सुनें (यदि सम्भव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यीशु अपने चेलों को दी जा रही लंबी शिक्षा के बीच में है। यीशु यह शिक्षा जैतून पर्वत पर देता है। यीशु अपने दोबारा आने के चिन्ह और संसार के अंत के बारे में सिखा रहा है। यीशु ने उन्हें तीन कहानियाँ सुनाई कि कैसे चेलों को हर समय उसके वापस आने के लिए तैयार रहना होगा। अब, यीशु एक दास और उसके स्वामी के बारे में एक दृष्टान्त या छोटी कहानी बताता है। यह कहानी यह भी सिखाती है कि यीशु के दोबारा आगमन के लिए तैयार रहना कितना ज़रूरी है।</w:t>
      </w:r>
    </w:p>
    <w:p>
      <w:pPr/>
      <w:r>
        <w:rPr>
          <w:lang w:val="hi_IN" w:bidi="hi_IN"/>
        </w:rPr>
      </w:r>
      <w:r>
        <w:rPr>
          <w:lang w:val="hi_IN" w:bidi="hi_IN"/>
        </w:rPr>
        <w:t>रुकें और यदि ज़रूरत हो तो अपने समूह को जैतून पर्वत की तस्वीर फिर से दिखाएँ।</w:t>
      </w:r>
    </w:p>
    <w:p>
      <w:pPr/>
      <w:r>
        <w:rPr>
          <w:lang w:val="hi_IN" w:bidi="hi_IN"/>
        </w:rPr>
      </w:r>
      <w:r>
        <w:rPr>
          <w:lang w:val="hi_IN" w:bidi="hi_IN"/>
        </w:rPr>
        <w:t>यीशु इस दृष्टांत की शुरुआत एक सवाल से करता है, लेकिन वह इस सवाल का जवाब नहीं चाहता। यीशु अपने दृष्टांत की शुरुआत करते हुए पूछता है, “तो फिर वह विश्वासयोग्य और बुद्धिमान दास कौन है…” इस कहानी में, यीशु दासों के व्यवहार के दो अलग-अलग तरीकों के बारे में बात करता है। हो सकता है कि यह कहानी एक ऐसे दास के बारे में हो जो पहले अच्छा होता है और फिर बुरा बन जाता है। या, दो अलग-अलग दासों के बारे में हो सकती है। किसी भी तरह से, संदेश साफ है कि स्वामी उसी दास को प्रतिफल देगा जो विश्वासयोग्य है और अपने स्वामी के वापस आने पर तैयार रहता है। स्वामी उस दास को दण्ड देगा जो विश्वासयोग्य नहीं है और अपने स्वामी के लौटने पर तैयार नहीं है।</w:t>
      </w:r>
    </w:p>
    <w:p>
      <w:pPr/>
      <w:r>
        <w:rPr>
          <w:lang w:val="hi_IN" w:bidi="hi_IN"/>
        </w:rPr>
      </w:r>
      <w:r>
        <w:rPr>
          <w:lang w:val="hi_IN" w:bidi="hi_IN"/>
        </w:rPr>
        <w:t>रुकें और इस बारे में बात करें कि आप अपनी संस्कृति में किसी कहानी को कैसे पेश करते हैं। क्या कोई खास वाक्यांश या तरीका है यह दिखाने के लिए कि आप कहानी शुरू कर रहे हैं?</w:t>
      </w:r>
    </w:p>
    <w:p>
      <w:pPr/>
      <w:r>
        <w:rPr>
          <w:lang w:val="hi_IN" w:bidi="hi_IN"/>
        </w:rPr>
      </w:r>
      <w:r>
        <w:rPr>
          <w:lang w:val="hi_IN" w:bidi="hi_IN"/>
        </w:rPr>
        <w:t>यीशु के समय में, किसी धनी परिवार के स्वामी या मालिक के लिए यह आम बात थी कि यदि वह किसी यात्रा पर जाता था तो वह अपने किसी वफादार सेवक को परिवार की जिम्मेदारी सौंप देता था। एक परिवार में वे सभी दास शामिल होते थे जो उसी स्वामी के लिए काम करते थे। विश्वासयोग्य दास की ज़िम्मेदारी थी कि वह बाकी दासों की देखभाल करे और उन्हें समय पर उनका खाना दे। आम तौर पर, स्वामी अपने दासों को रोज़, हफ़्ते या महीने में एक तय मात्रा में अनाज या खाना देता था।</w:t>
      </w:r>
    </w:p>
    <w:p>
      <w:pPr/>
      <w:r>
        <w:rPr>
          <w:lang w:val="hi_IN" w:bidi="hi_IN"/>
        </w:rPr>
      </w:r>
      <w:r>
        <w:rPr>
          <w:lang w:val="hi_IN" w:bidi="hi_IN"/>
        </w:rPr>
        <w:t>यहाँ रुकें और उस समय के बारे में बात करें जब किसी मालिक या अधिकारी ने आपको, या आपके किसी जानने वाले को ज़्यादा ज़िम्मेदारी दी हो जब वह बाहर था या काम नहीं कर रहा था। आपको दी गई अतिरिक्त जिम्मेदारियाँ क्या थीं? आपने उन अतिरिक्त जिम्मेदारियों को कैसे संभाला?</w:t>
      </w:r>
    </w:p>
    <w:p>
      <w:pPr/>
      <w:r>
        <w:rPr>
          <w:lang w:val="hi_IN" w:bidi="hi_IN"/>
        </w:rPr>
      </w:r>
      <w:r>
        <w:rPr>
          <w:lang w:val="hi_IN" w:bidi="hi_IN"/>
        </w:rPr>
        <w:t>कहानी के पहले भाग में, यीशु विश्वासयोग्य और बुद्धिमान दास का वर्णन करता है। यह दास विश्वासयोग्य, आज्ञाकारी और भरोसे के लायक है। स्वामी जानता है कि वह इस दास को कुछ भी काम दे सकता है, और यह दास उस काम को अच्छी तरह से पूरा करेगा। स्वामी ने विश्वासयोग्य दास को बाकी दासों के ऊपर अधिकारी बना दिया, और उस विश्वासयोग्य और बुद्धिमान दास ने अन्य दासों को सही समय पर उनका खाना दिया।</w:t>
      </w:r>
    </w:p>
    <w:p>
      <w:pPr/>
      <w:r>
        <w:rPr>
          <w:lang w:val="hi_IN" w:bidi="hi_IN"/>
        </w:rPr>
      </w:r>
      <w:r>
        <w:rPr>
          <w:lang w:val="hi_IN" w:bidi="hi_IN"/>
        </w:rPr>
        <w:t>यीशु कहता है कि यह विश्वासयोग्य दास आशीषित और धन्य होगा, जब उसका स्वामी लौटकर देखेगा कि उसने अपना काम अच्छी तरह किया है। “धन्य है वह दास” यह वाक्य यीशु के समय में एक सामान्य कहावत की शुरुआत में इस्तेमाल होता था। स्वामी उस विश्वासयोग्य दास को प्रतिफल देगा, क्योंकि उसने स्वामी की अनुपस्थिति में अपनी ज़िम्मेदारी अच्छी तरह से निभाई। इसके बाद, यीशु एक बहुत महत्वपूर्ण बात कहता है: स्वामी उस विश्वासयोग्य दास को अपनी सारी संपत्ति पर अधिकारी ठहराएगा।</w:t>
      </w:r>
    </w:p>
    <w:p>
      <w:pPr/>
      <w:r>
        <w:rPr>
          <w:lang w:val="hi_IN" w:bidi="hi_IN"/>
        </w:rPr>
      </w:r>
      <w:r>
        <w:rPr>
          <w:lang w:val="hi_IN" w:bidi="hi_IN"/>
        </w:rPr>
        <w:t>इसके बाद यीशु बताता है कि क्या होगा, अगर दास बुरा या दुष्ट बन जाए, या किसी बुरे दास को ज़िम्मेदारी दे दी जाए। स्वामी ने इस दुष्ट दास को बाकी दासों पर अधिकारी ठहराया, लेकिन यह दुष्ट दास विश्वासयोग्य दास की तरह अच्छा काम नहीं करता है। दुष्ट दास अपने मन में कहता है कि स्वामी को वापस आने में बहुत देर है, इसलिए वह बाकी दासों की देखभाल करना छोड़ देता है और अपनी ज़िम्मेदारियाँ भी पूरी नहीं करता। बुरा दास अन्य दासों को पीटता है, जिसका अर्थ है कि वह उनके साथ बुरा व्यवहार करता है। वह शराब पीने वालों के साथ बैठकर खाता-पीता है, यानी ऐसे लोगों के साथ रहता है जो शराब के नशे में रहते हैं। इसका मतलब यह भी हो सकता है कि वह दुष्ट दास भी शराब के नशे में रहता हो। कुल मिलाकर, दुष्ट दास बाकी दासों की देखभाल नहीं करता है, बल्कि उनके साथ बुरा व्यवहार करता है और अपनी ज़िम्मेदारियों को भी अनदेखा करता है।</w:t>
      </w:r>
    </w:p>
    <w:p>
      <w:pPr/>
      <w:r>
        <w:rPr>
          <w:lang w:val="hi_IN" w:bidi="hi_IN"/>
        </w:rPr>
      </w:r>
      <w:r>
        <w:rPr>
          <w:lang w:val="hi_IN" w:bidi="hi_IN"/>
        </w:rPr>
        <w:t>यीशु कहता है कि स्वामी वापस आएगा और दुष्ट दास को दण्ड देगा। स्वामी उस दिन और उस समय वापस आएगा जब दुष्ट दास को उसके आने की उम्मीद नहीं होगी। स्वामी दुष्ट दास को कड़ी सजा देगा। मूल भाषा में कहा गया है कि स्वामी “उसके टुकड़े टुकड़े कर देगा।” यीशु के समय में, अक्सर अधिकारी किसी व्यक्ति को सज़ा देने के लिए उसे तलवार या आरी से दो या अधिक टुकड़ों में काट देते थे। यह भी संभव है कि यीशु यह कह रहा हो कि स्वामी उस दुष्ट दास को सचमुच टुकड़ों में काट देगा, या इसका अर्थ यह भी हो सकता है कि स्वामी उसे बहुत कठोर दंड देगा।</w:t>
      </w:r>
    </w:p>
    <w:p>
      <w:pPr/>
      <w:r>
        <w:rPr>
          <w:lang w:val="hi_IN" w:bidi="hi_IN"/>
        </w:rPr>
      </w:r>
      <w:r>
        <w:rPr>
          <w:lang w:val="hi_IN" w:bidi="hi_IN"/>
        </w:rPr>
        <w:t>रुकें और इस बारे में बात करें कि आपकी संस्कृति में क्या होता है, जब किसी को काम पर रखा जाता है, लेकिन वह अपना काम अच्छे से नहीं करता है। ऐसे व्यक्ति को अपने मालिक या अधिकारी से कैसी सज़ा या परिणाम भुगतने पड़ सकते हैं?</w:t>
      </w:r>
    </w:p>
    <w:p>
      <w:pPr/>
      <w:r>
        <w:rPr>
          <w:lang w:val="hi_IN" w:bidi="hi_IN"/>
        </w:rPr>
      </w:r>
      <w:r>
        <w:rPr>
          <w:lang w:val="hi_IN" w:bidi="hi_IN"/>
        </w:rPr>
        <w:t>यीशु कहता है कि स्वामी उस दुष्ट दास के साथ वैसा ही व्यवहार करेगा जैसा वह पाखंडियों के साथ करता है। यीशु इससे पहले भी अपनी शिक्षा में चेलों को पाखंडियों के बारे में बता चुका है। पाखण्डी लोग चाहते हैं कि लोग उनकी प्रशंसा करें जब वे गरीबों को पैसा देते हैं, उपवास करते हैं, या प्रार्थना करते हैं। यीशु ने चेलों से कहा कि परमेश्वर पाखंडियों को कोई प्रतिफल नहीं देगा।</w:t>
      </w:r>
    </w:p>
    <w:p>
      <w:pPr/>
      <w:r>
        <w:rPr>
          <w:lang w:val="hi_IN" w:bidi="hi_IN"/>
        </w:rPr>
      </w:r>
      <w:r>
        <w:rPr>
          <w:lang w:val="hi_IN" w:bidi="hi_IN"/>
        </w:rPr>
        <w:t>यीशु ने यह भी कहा कि जहाँ परमेश्वर पाखंडियों का न्याय करेगा, वहाँ "रोना और दाँत पीसना" होगा। रोने का मतलब ज़ोर से चिल्लाना है, जब लोग बहुत दु:ख या शोक में होते हैं। दाँत पीसने का मतलब है दर्द, गुस्से या कड़वाहट के कारण अपने दाँतों को ज़ोर से रगड़ना। यीशु ने इस वाक्य का उपयोग और भी जगह किया है, जहाँ वह उन लोगों के बारे में बताता है जो हमेशा के लिए परमेश्वर से अलग हो गए हैं और वे कितने दुःख, पीड़ा और शोक से भरे होंगे।</w:t>
      </w:r>
    </w:p>
    <w:p>
      <w:pPr/>
      <w:r>
        <w:rPr>
          <w:lang w:val="hi_IN" w:bidi="hi_IN"/>
        </w:rPr>
      </w:r>
      <w:r>
        <w:rPr>
          <w:lang w:val="hi_IN" w:bidi="hi_IN"/>
        </w:rPr>
        <w:t>यीशु चाहता है कि चेले विश्वासयोग्य और बुद्धिमान दास की तरह बनें, जो अपने स्वामी के वापस आने के लिए तैयार रहता है। स्वामी उस दुष्ट दास को दंड देगा जो अपने स्वामी के वापस आने के लिए तैयार नहीं रहता। यीशु यह कहानी चेलों को यह याद दिलाने के लिए सुनाता है कि वे यीशु के लौटने के लिए तैयार रहें। यीशु उन्हें उसके वापस आने के लिए तैयार न रहने पर होने वाले खतरे की भी चेतावनी दे रहा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यीशु एक विश्वासयोग्य और बुद्धिमान दास के बारे में बताता है, जो अपने स्वामी के घर से दूर होने पर भी अपना काम अच्छी तरह करता है। जब स्वामी वापस आता है तो वह उस विश्वासयोग्य दास को प्रतिफल देता है।</w:t>
      </w:r>
    </w:p>
    <w:p>
      <w:pPr/>
      <w:r>
        <w:rPr>
          <w:lang w:val="hi_IN" w:bidi="hi_IN"/>
        </w:rPr>
      </w:r>
      <w:r>
        <w:rPr>
          <w:b/>
          <w:lang w:val="hi_IN" w:bidi="hi_IN"/>
        </w:rPr>
        <w:t>दूसरा दृश्य:</w:t>
      </w:r>
      <w:r>
        <w:rPr>
          <w:lang w:val="hi_IN" w:bidi="hi_IN"/>
        </w:rPr>
        <w:t xml:space="preserve"> यीशु एक बुरे दास के बारे में बताता है, जो अपने स्वामी के घर से दूर होने पर अपना काम अच्छे से नहीं करता है। जब स्वामी वापस आता है तो वह उस दुष्ट दास को दण्ड देता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स्वामी</w:t>
      </w:r>
    </w:p>
    <w:p>
      <w:pPr>
        <w:pStyle w:val="ListBullet"/>
        <w:spacing w:line="240" w:lineRule="auto"/>
        <w:ind w:left="720"/>
      </w:pPr>
      <w:r>
        <w:rPr>
          <w:lang w:val="hi_IN" w:bidi="hi_IN"/>
        </w:rPr>
      </w:r>
      <w:r>
        <w:rPr>
          <w:lang w:val="hi_IN" w:bidi="hi_IN"/>
        </w:rPr>
        <w:t>विश्वासयोग्य और बुद्धिमान दास</w:t>
      </w:r>
    </w:p>
    <w:p>
      <w:pPr>
        <w:pStyle w:val="ListBullet"/>
        <w:spacing w:line="240" w:lineRule="auto"/>
        <w:ind w:left="720"/>
      </w:pPr>
      <w:r>
        <w:rPr>
          <w:lang w:val="hi_IN" w:bidi="hi_IN"/>
        </w:rPr>
      </w:r>
      <w:r>
        <w:rPr>
          <w:lang w:val="hi_IN" w:bidi="hi_IN"/>
        </w:rPr>
        <w:t>अन्य दास</w:t>
      </w:r>
    </w:p>
    <w:p>
      <w:pPr>
        <w:pStyle w:val="ListBullet"/>
        <w:spacing w:line="240" w:lineRule="auto"/>
        <w:ind w:left="720"/>
      </w:pPr>
      <w:r>
        <w:rPr>
          <w:lang w:val="hi_IN" w:bidi="hi_IN"/>
        </w:rPr>
      </w:r>
      <w:r>
        <w:rPr>
          <w:lang w:val="hi_IN" w:bidi="hi_IN"/>
        </w:rPr>
        <w:t>दुष्ट दास</w:t>
      </w:r>
    </w:p>
    <w:p>
      <w:pPr>
        <w:pStyle w:val="ListBullet"/>
        <w:spacing w:line="240" w:lineRule="auto"/>
        <w:ind w:left="720"/>
      </w:pPr>
      <w:r>
        <w:rPr>
          <w:lang w:val="hi_IN" w:bidi="hi_IN"/>
        </w:rPr>
      </w:r>
      <w:r>
        <w:rPr>
          <w:lang w:val="hi_IN" w:bidi="hi_IN"/>
        </w:rPr>
        <w:t>शराबी लोग</w:t>
      </w:r>
    </w:p>
    <w:p>
      <w:pPr>
        <w:pStyle w:val="ListBullet"/>
        <w:spacing w:line="240" w:lineRule="auto"/>
        <w:ind w:left="720"/>
      </w:pPr>
      <w:r>
        <w:rPr>
          <w:lang w:val="hi_IN" w:bidi="hi_IN"/>
        </w:rPr>
      </w:r>
      <w:r>
        <w:rPr>
          <w:lang w:val="hi_IN" w:bidi="hi_IN"/>
        </w:rPr>
        <w:t>पाखण्डी</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जरूरी है कि यीशु अभी भी जैतून पर्वत पर अपने चेलों को शिक्षा दे रहा है। वह उन्हें अपने दोबारा आने के चिन्ह और संसार के अंत के बारे में सिखा रहा है। वह उन्हें नूह के बारे में, खेत में काम कर रहे दो पुरुषों और चक्की पर काम कर रही दो स्त्रियों के बारे में और एक चोर के घर से चीज़ चुराने के बारे में तीन कहानियाँ सुनाता है। उन सभी कहानियों का उद्देश्य चेलों को यह समझाना था कि यीशु के वापस आने पर तैयार रहना कितना ज़रूरी है।</w:t>
      </w:r>
    </w:p>
    <w:p>
      <w:pPr/>
      <w:r>
        <w:rPr>
          <w:lang w:val="hi_IN" w:bidi="hi_IN"/>
        </w:rPr>
      </w:r>
      <w:r>
        <w:rPr>
          <w:lang w:val="hi_IN" w:bidi="hi_IN"/>
        </w:rPr>
        <w:t>इस कहानी के पहले दृश्य में यीशु उसी विषय को आगे बढ़ाकर समझाता है। यीशु चाहता है कि चेले उसके वापस आने पर तैयार रहें। यीशु कहानी की शुरुआत एक लंबे प्रश्न से करता है। यीशु उनसे पूछता है, विश्वासयोग्य और बुद्धिमान दास कौन है, जो अपने स्वामी के दूर होने पर भी ज़िम्मेदारी से काम करता है? वह कहानी की शुरुआत करता है और चेलों से यह सोचने को कहता है कि इस कहानी में विश्वासयोग्य और बुद्धिमान दास कैसा होता है। वह इस सवाल के जवाब की उम्मीद नहीं करता है।</w:t>
      </w:r>
    </w:p>
    <w:p>
      <w:pPr/>
      <w:r>
        <w:rPr>
          <w:lang w:val="hi_IN" w:bidi="hi_IN"/>
        </w:rPr>
      </w:r>
      <w:r>
        <w:rPr>
          <w:lang w:val="hi_IN" w:bidi="hi_IN"/>
        </w:rPr>
        <w:t>रुकें और अपने समूह के साथ चर्चा करें कि आप इसका अनुवाद कैसे करेंगे। क्या आप यहाँ एक सवाल का उपयोग करेंगे, या किसी अन्य प्रकार का कथन?</w:t>
      </w:r>
    </w:p>
    <w:p>
      <w:pPr/>
      <w:r>
        <w:rPr>
          <w:lang w:val="hi_IN" w:bidi="hi_IN"/>
        </w:rPr>
      </w:r>
      <w:r>
        <w:rPr>
          <w:lang w:val="hi_IN" w:bidi="hi_IN"/>
        </w:rPr>
        <w:t>पहले दृश्य में, यीशु एक विश्वासयोग्य दास का वर्णन करता है, जो बाकी दासों को समय पर उनका भोजन देता है। स्वामी घर से दूर है, और वह जानता है कि वह इस काम को अच्छी तरह से करने के लिए उस विश्वासयोग्य दास पर भरोसा कर सकता है। यीशु कहता है कि स्वामी उस विश्‍वासयोग्य दास को प्रतिफल देगा, जो स्वामी की अनुपस्थिति में भी उसकी बातों को मानता है। वह विश्वासयोग्य दास किसी भी समय अपने स्वामी के वापस आने के लिए तैयार था।</w:t>
      </w:r>
    </w:p>
    <w:p>
      <w:pPr/>
      <w:r>
        <w:rPr>
          <w:lang w:val="hi_IN" w:bidi="hi_IN"/>
        </w:rPr>
      </w:r>
      <w:r>
        <w:rPr>
          <w:lang w:val="hi_IN" w:bidi="hi_IN"/>
        </w:rPr>
        <w:t>याद रखें कि यीशु कहता है, “मैं तुमसे सच कहता हूँ”, यह बताने से पहले कि स्वामी विश्वासयोग्य दास को प्रतिफल के रूप में और भी ज़िम्मेदारियाँ देगा। यीशु अपने सुनने वालों को यह याद दिला रहा है कि वे उस पर ध्यान दें, जो वह आगे कहने वाला है।</w:t>
      </w:r>
    </w:p>
    <w:p>
      <w:pPr/>
      <w:r>
        <w:rPr>
          <w:lang w:val="hi_IN" w:bidi="hi_IN"/>
        </w:rPr>
      </w:r>
      <w:r>
        <w:rPr>
          <w:lang w:val="hi_IN" w:bidi="hi_IN"/>
        </w:rPr>
        <w:t>रुकें और इस बारें में बात करें कि आप अपनी भाषा में क्या कहते हैं जब आप चाहते हैं कि लोग आपकी अगली बात पर पूरा ध्यान दें।</w:t>
      </w:r>
    </w:p>
    <w:p>
      <w:pPr/>
      <w:r>
        <w:rPr>
          <w:lang w:val="hi_IN" w:bidi="hi_IN"/>
        </w:rPr>
      </w:r>
      <w:r>
        <w:rPr>
          <w:lang w:val="hi_IN" w:bidi="hi_IN"/>
        </w:rPr>
        <w:t>दूसरे दृश्य में, यीशु एक दुष्ट दास के बारे में बताता है। यह या तो एक अलग दास है या वही दास है जो बाद में दुष्ट बन जाता है। जब स्वामी दूर होता है, तब यह दास उसके निर्देशों का पालन नहीं करता। दुष्ट दास अपने आप से कहता है, “मेरा स्वामी लम्बे समय तक दूर रहने वाला है।” मूल भाषा में “अपने आप से कहता है” का मतलब है कि दुष्ट दास “अपने मन में कहता है।” यहूदी श्रोताओं के लिए, मन वह जगह था, जहाँ व्यक्ति की भावनाएँ और मनोभाव होते हैं।</w:t>
      </w:r>
    </w:p>
    <w:p>
      <w:pPr/>
      <w:r>
        <w:rPr>
          <w:lang w:val="hi_IN" w:bidi="hi_IN"/>
        </w:rPr>
      </w:r>
      <w:r>
        <w:rPr>
          <w:lang w:val="hi_IN" w:bidi="hi_IN"/>
        </w:rPr>
        <w:t>अपनी भाषा में उस शब्द के बारे में बात करें जो आपके आंतरिक जीवन, मन की बातें, या भावनाओं और मनोभावों की जगह को बताता है। आप “अपने मन में कहता है” वाक्यांश को कैसे व्यक्त करेंगे?</w:t>
      </w:r>
    </w:p>
    <w:p>
      <w:pPr/>
      <w:r>
        <w:rPr>
          <w:lang w:val="hi_IN" w:bidi="hi_IN"/>
        </w:rPr>
      </w:r>
      <w:r>
        <w:rPr>
          <w:lang w:val="hi_IN" w:bidi="hi_IN"/>
        </w:rPr>
        <w:t>दुष्ट दास दूसरे दासों को सही समय पर उनका भोजन नहीं देता है, वह उनके साथ बुरा व्यवहार भी करता है, और शराबियों के साथ खाता-पीता है। इस बार, जब स्वामी लौटकर आता है, तो वह दुष्ट दास को कठोर दंड देता है। दुष्ट दास स्वामी के लौटने की उम्मीद नहीं कर रहा है, इसलिए जब स्वामी आता है, तो वह तैयार नहीं होता और वह उस काम को नहीं कर रहा होता है जो उसे करना चाहिए था।</w:t>
      </w:r>
    </w:p>
    <w:p>
      <w:pPr/>
      <w:r>
        <w:rPr>
          <w:lang w:val="hi_IN" w:bidi="hi_IN"/>
        </w:rPr>
      </w:r>
      <w:r>
        <w:rPr>
          <w:lang w:val="hi_IN" w:bidi="hi_IN"/>
        </w:rPr>
        <w:t>याद रखें कि मूल भाषा में कहा गया है कि स्वामी उसके “टुकड़े-टुकड़े कर देगा।” यह कठोर भाषा इस बात को दिखाने के लिए है कि स्वामी दुष्ट दास को बहुत कठोर दंड देगा।</w:t>
      </w:r>
    </w:p>
    <w:p>
      <w:pPr/>
      <w:r>
        <w:rPr>
          <w:lang w:val="hi_IN" w:bidi="hi_IN"/>
        </w:rPr>
      </w:r>
      <w:r>
        <w:rPr>
          <w:lang w:val="hi_IN" w:bidi="hi_IN"/>
        </w:rPr>
        <w:t>रुकें और इस बारे में बात करें कि आप आपकी भाषा में कठोर दंड को कैसे बता सकते हैं।</w:t>
      </w:r>
    </w:p>
    <w:p>
      <w:pPr/>
      <w:r>
        <w:rPr>
          <w:lang w:val="hi_IN" w:bidi="hi_IN"/>
        </w:rPr>
      </w:r>
      <w:r>
        <w:rPr>
          <w:lang w:val="hi_IN" w:bidi="hi_IN"/>
        </w:rPr>
        <w:t>यीशु कहता है कि स्वामी दुष्ट दास को भी पाखण्डी लोगों के साथ उसी जगह रखेगा, अर्थात् ऐसे लोग जो केवल दूसरों के सामने अच्छा दिखने के लिए ही अच्छे काम करते हैं। उस जगह रोना और दाँत पीसना होगा, जिसका मतलब है कि वहाँ गहरा दु:ख और पीड़ा होगी।</w:t>
      </w:r>
    </w:p>
    <w:p>
      <w:pPr/>
      <w:r>
        <w:rPr>
          <w:lang w:val="hi_IN" w:bidi="hi_IN"/>
        </w:rPr>
      </w:r>
      <w:r>
        <w:rPr>
          <w:lang w:val="hi_IN" w:bidi="hi_IN"/>
        </w:rPr>
        <w:t>स्वामी विश्वासयोग्य दास को प्रतिफल देगा, और दुष्ट सेवक को कठोर दण्ड भुगतना पड़ेगा।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स्वामी</w:t>
      </w:r>
    </w:p>
    <w:p>
      <w:pPr>
        <w:pStyle w:val="ListBullet"/>
        <w:spacing w:line="240" w:lineRule="auto"/>
        <w:ind w:left="720"/>
      </w:pPr>
      <w:r>
        <w:rPr>
          <w:lang w:val="hi_IN" w:bidi="hi_IN"/>
        </w:rPr>
      </w:r>
      <w:r>
        <w:rPr>
          <w:lang w:val="hi_IN" w:bidi="hi_IN"/>
        </w:rPr>
        <w:t>विश्वासयोग्य और बुद्धिमान दास</w:t>
      </w:r>
    </w:p>
    <w:p>
      <w:pPr>
        <w:pStyle w:val="ListBullet"/>
        <w:spacing w:line="240" w:lineRule="auto"/>
        <w:ind w:left="720"/>
      </w:pPr>
      <w:r>
        <w:rPr>
          <w:lang w:val="hi_IN" w:bidi="hi_IN"/>
        </w:rPr>
      </w:r>
      <w:r>
        <w:rPr>
          <w:lang w:val="hi_IN" w:bidi="hi_IN"/>
        </w:rPr>
        <w:t>अन्य दास</w:t>
      </w:r>
    </w:p>
    <w:p>
      <w:pPr>
        <w:pStyle w:val="ListBullet"/>
        <w:spacing w:line="240" w:lineRule="auto"/>
        <w:ind w:left="720"/>
      </w:pPr>
      <w:r>
        <w:rPr>
          <w:lang w:val="hi_IN" w:bidi="hi_IN"/>
        </w:rPr>
      </w:r>
      <w:r>
        <w:rPr>
          <w:lang w:val="hi_IN" w:bidi="hi_IN"/>
        </w:rPr>
        <w:t>दुष्ट दास</w:t>
      </w:r>
    </w:p>
    <w:p>
      <w:pPr>
        <w:pStyle w:val="ListBullet"/>
        <w:spacing w:line="240" w:lineRule="auto"/>
        <w:ind w:left="720"/>
      </w:pPr>
      <w:r>
        <w:rPr>
          <w:lang w:val="hi_IN" w:bidi="hi_IN"/>
        </w:rPr>
      </w:r>
      <w:r>
        <w:rPr>
          <w:lang w:val="hi_IN" w:bidi="hi_IN"/>
        </w:rPr>
        <w:t>शराबी लोग</w:t>
      </w:r>
    </w:p>
    <w:p>
      <w:pPr>
        <w:pStyle w:val="ListBullet"/>
        <w:spacing w:line="240" w:lineRule="auto"/>
        <w:ind w:left="720"/>
      </w:pPr>
      <w:r>
        <w:rPr>
          <w:lang w:val="hi_IN" w:bidi="hi_IN"/>
        </w:rPr>
      </w:r>
      <w:r>
        <w:rPr>
          <w:lang w:val="hi_IN" w:bidi="hi_IN"/>
        </w:rPr>
        <w:t>पाखंडी लोग</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बिन्दुओं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बिन्दुओं पर रोक दें।</w:t>
      </w:r>
    </w:p>
    <w:p>
      <w:pPr/>
      <w:r>
        <w:rPr>
          <w:lang w:val="hi_IN" w:bidi="hi_IN"/>
        </w:rPr>
      </w:r>
      <w:r>
        <w:rPr>
          <w:lang w:val="hi_IN" w:bidi="hi_IN"/>
        </w:rPr>
        <w:t>पहले दृश्य में, यीशु जैतून के पर्वत पर बैठकर अपने चेलों को शिक्षा देना जारी रखता है। यीशु चेलों को एक घर के स्वामी और उसके विश्वासयोग्य दास के बारे में बताता है। विश्वासयोग्य दास का स्वामी यात्रा पर चला जाता है, और विश्वासयोग्य दास की ज़िम्मेदारी होती है कि वह दूसरे दासों को सही समय पर उनका भोजन 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विश्वासयोग्य दास की भूमिका निभाने वाले अभिनेता से पूछें, “आप कैसा महसूस कर रहे हैं?” आप ऐसी बातें सुन सकते हैं, “मुझे खुशी है कि स्वामी ने मुझे यह काम सौंपा है,” “मैं अपने काम में और दूसरे दासों की देखभाल में विश्वासयोग्य हूँ,” और “अपने स्वामी के किसी भी वक्त लौटने की तैयारी कर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स्वामी वापस आता है और देखता है कि विश्वासयोग्य दास दूसरे दासों को सही समय पर उनका भोजन दे रहा है। विश्वासयोग्य दास स्वामी की आज्ञा मानता है, यहाँ तक कि जब स्वामी घर पर नहीं है। स्वामी विश्वासयोग्य दास को और भी जिम्मेदारियाँ देकर उसे प्रतिफल देता है। स्वामी विश्वासयोग्य दास को अपनी सारी संपत्ति की ज़िम्मेदारी सौंप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स्वामी की भूमिका निभाने वाले अभिनेता से पूछें, "आप कैसा महसूस कर रहे हैं?" आप इस तरह की बातें सुन सकते हैं जैसे, "यह देखकर मुझे राहत मिली कि मेरे घर से दूर रहने के दौरान मेरे विश्वासयोग्य दास ने अच्छा काम किया" "मुझे यह देखकर खुशी हुई कि मैंने जाते समय जिम्मेदारी के लिए सही और विश्वासयोग्य दास को चुना," "अपने विश्वासयोग्य दास को और अधिक जिम्मेदारी देकर मुझे खुशी है," और "इस बात से खुशी हुई कि दूसरे दासों के साथ अच्छा व्यवहार किया गया।"</w:t>
      </w:r>
    </w:p>
    <w:p>
      <w:pPr>
        <w:pStyle w:val="ListBullet"/>
        <w:spacing w:line="240" w:lineRule="auto"/>
        <w:ind w:left="720"/>
      </w:pPr>
      <w:r>
        <w:rPr>
          <w:lang w:val="hi_IN" w:bidi="hi_IN"/>
        </w:rPr>
      </w:r>
      <w:r>
        <w:rPr>
          <w:lang w:val="hi_IN" w:bidi="hi_IN"/>
        </w:rPr>
        <w:t>साथ ही, चेलों की भूमिका निभाने वाले अभिनेताओं से पूछें, "आप कैसा महसूस कर रहे हैं?" आप ऐसी बातें सुन सकते हैं, "मुझे आशा है कि मैं विश्वासयोग्य दास के समान बन सकूँगा," सोच रहा हूँ कि स्वामी के लौटने की तैयारी कैसे करूँ," और "सोच रहा हूँ कि स्वामी ने यह क्यों नहीं बताया कि वह कब वापस आएगा।"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कहानी का दूसरा हिस्सा बताता है। इस बार, यीशु एक दुष्ट दास के बारे में बताता है। स्वामी दुष्ट दास को भी वही जिम्मेदारी देता है कि वह दूसरे दासों को सही समय पर भोजन दे। दुष्ट दास अन्य दासों के साथ बुरा व्यवहार करता है। दुष्ट दास शराबियों के साथ भी खाता-पीता है। दुष्ट दास स्वामी के घर लौटने की तैयारी नहीं करता।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दुष्ट दास की भूमिका निभाने वाले अभिनेता से पूछें, “आप कैसा महसूस कर रहे हैं?” आप ऐसी बातें सुन सकते हैं जैसे, "मुझे चिंता करने की ज़रूरत नहीं है, क्योंकि स्वामी के लौटने से पहले मेरे पास बहुत समय है," "मैं खाने-पीने का आनंद ले रहा हूँ" और "दूसरे दासों पर अधिकारी होने का और उनके साथ जो चाहूँ वह करने का आनंद ले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इस बार, स्वामी लौटता है और पाता है कि दुष्ट दास अपना काम नहीं कर रहा है। स्वामी ऐसे समय पर वापस आता है जिसकी उम्मीद नहीं थी, इसलिए दुष्ट दास स्वामी के आने की उम्मीद नहीं कर रहा था। मालिक दुष्ट दास को कड़ी सज़ा देता है और उसे पाखंडियों के साथ उस जगह रखता है जहाँ रोना और दाँत पीसना 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दुष्ट दास की भूमिका निभाने वाले अभिनेता से पूछें, “आप कैसा महसूस कर रहे हैं?” आप ऐसी बातें सुन सकते हैं जैसे कि "अपने पहले किए गए चुनावों पर पछतावा हो रहा है," "काश, स्वामी के दूर रहते समय मैं विश्वासयोग्य बना रहता," और "कड़वाहट, दुःख और दर्द में हूँ।"</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ऐसी बातें सुन सकते हैं, जैसे "मुझे आशा है कि मेरे चेले इस कहानी को समझेंगे," "मैं चाहता हूँ कि मेरे चेले मेरी वापसी के लिए तैयार रहें," और "मैं चाहता हूँ कि चेले इस कहानी के विश्वासयोग्य दास के समान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ने एक घर के </w:t>
      </w:r>
      <w:r>
        <w:rPr>
          <w:b/>
          <w:lang w:val="hi_IN" w:bidi="hi_IN"/>
        </w:rPr>
        <w:t>स्वामी</w:t>
      </w:r>
      <w:r>
        <w:rPr>
          <w:lang w:val="hi_IN" w:bidi="hi_IN"/>
        </w:rPr>
        <w:t xml:space="preserve"> और उसके </w:t>
      </w:r>
      <w:r>
        <w:rPr>
          <w:b/>
          <w:lang w:val="hi_IN" w:bidi="hi_IN"/>
        </w:rPr>
        <w:t>दासों</w:t>
      </w:r>
      <w:r>
        <w:rPr>
          <w:lang w:val="hi_IN" w:bidi="hi_IN"/>
        </w:rPr>
        <w:t xml:space="preserve"> के बारे में शिक्षा दी। मूल भाषा में, जब “स्वामी” शब्द यीशु के लिए प्रयोग होता है, तो कभी-कभी उसका अनुवाद “प्रभु” के रूप में किया जाता है। यहाँ स्वामी एक ऊँचे दर्जे का व्यक्ति था, जिसके पास बहुत से दास थे। दास स्वामी के लिए मुफ्त में काम करते थे और उनके पास कोई अधिकार नहीं होते थे। वे स्वामी के साथ उसी घर में रहते थे। यह सुनिश्चित करें कि स्वामी और दास शब्दों का अनुवाद उसी तरह करें जैसा आपने पहले किया है। </w:t>
      </w:r>
      <w:r>
        <w:rPr>
          <w:b/>
          <w:lang w:val="hi_IN" w:bidi="hi_IN"/>
        </w:rPr>
        <w:t>स्वामी</w:t>
      </w:r>
      <w:r>
        <w:rPr>
          <w:lang w:val="hi_IN" w:bidi="hi_IN"/>
        </w:rPr>
        <w:t xml:space="preserve"> और </w:t>
      </w:r>
      <w:r>
        <w:rPr>
          <w:lang w:val="hi_IN" w:bidi="hi_IN"/>
        </w:rPr>
        <w:t>दास</w:t>
      </w:r>
      <w:r>
        <w:rPr>
          <w:lang w:val="hi_IN" w:bidi="hi_IN"/>
        </w:rPr>
        <w:t xml:space="preserve"> मुख्य शब्दावली में हैं।</w:t>
      </w:r>
    </w:p>
    <w:p>
      <w:pPr/>
      <w:r>
        <w:rPr>
          <w:lang w:val="hi_IN" w:bidi="hi_IN"/>
        </w:rPr>
      </w:r>
      <w:r>
        <w:rPr>
          <w:lang w:val="hi_IN" w:bidi="hi_IN"/>
        </w:rPr>
        <w:t xml:space="preserve">दास को विश्वासयोग्य और </w:t>
      </w:r>
      <w:r>
        <w:rPr>
          <w:b/>
          <w:lang w:val="hi_IN" w:bidi="hi_IN"/>
        </w:rPr>
        <w:t>बुद्धिमान</w:t>
      </w:r>
      <w:r>
        <w:rPr>
          <w:lang w:val="hi_IN" w:bidi="hi_IN"/>
        </w:rPr>
        <w:t xml:space="preserve"> बताया गया है। </w:t>
      </w:r>
      <w:r>
        <w:rPr>
          <w:lang w:val="hi_IN" w:bidi="hi_IN"/>
        </w:rPr>
        <w:t>बुद्धि</w:t>
      </w:r>
      <w:r>
        <w:rPr>
          <w:lang w:val="hi_IN" w:bidi="hi_IN"/>
        </w:rPr>
        <w:t xml:space="preserve"> के बारे में अधिक जानकारी के लिए मुख्य शब्दावली देखें।</w:t>
      </w:r>
    </w:p>
    <w:p>
      <w:pPr/>
      <w:r>
        <w:rPr>
          <w:lang w:val="hi_IN" w:bidi="hi_IN"/>
        </w:rPr>
      </w:r>
      <w:r>
        <w:rPr>
          <w:b/>
          <w:lang w:val="hi_IN" w:bidi="hi_IN"/>
        </w:rPr>
        <w:t>घराने</w:t>
      </w:r>
      <w:r>
        <w:rPr>
          <w:lang w:val="hi_IN" w:bidi="hi_IN"/>
        </w:rPr>
        <w:t xml:space="preserve"> का अर्थ है उस घर में रहने वाले सभी लोग। पिता घराने का मुखिया होता था, और घराने में उसकी पत्नी, बच्चे, अविवाहित बेटियाँ, विवाहित बेटे और उनके परिवार, दूसरे रिश्तेदार और घर में रहने वाले सभी दास और गुलाम शामिल होते थे। पिता घर का स्वामी होता था, और सभी दास स्वामी के लिए काम करते थे। स्वामी अपने घराने में रहने वाले सभी लोगों के लिए ज़िम्मेदार होता था। घराना शब्द का अनुवाद पिछले भागों की तरह ही करें, और </w:t>
      </w:r>
      <w:r>
        <w:rPr>
          <w:lang w:val="hi_IN" w:bidi="hi_IN"/>
        </w:rPr>
        <w:t>घराना</w:t>
      </w:r>
      <w:r>
        <w:rPr>
          <w:lang w:val="hi_IN" w:bidi="hi_IN"/>
        </w:rPr>
        <w:t xml:space="preserve"> शब्द के बारे में अधिक जानकारी के लिए मुख्य शब्दावली देखें।</w:t>
      </w:r>
    </w:p>
    <w:p>
      <w:pPr/>
      <w:r>
        <w:rPr>
          <w:lang w:val="hi_IN" w:bidi="hi_IN"/>
        </w:rPr>
      </w:r>
      <w:r>
        <w:rPr>
          <w:lang w:val="hi_IN" w:bidi="hi_IN"/>
        </w:rPr>
        <w:t xml:space="preserve">यीशु कहता है कि स्वामी विश्वासयोग्य दास को </w:t>
      </w:r>
      <w:r>
        <w:rPr>
          <w:b/>
          <w:lang w:val="hi_IN" w:bidi="hi_IN"/>
        </w:rPr>
        <w:t>आशीष</w:t>
      </w:r>
      <w:r>
        <w:rPr>
          <w:lang w:val="hi_IN" w:bidi="hi_IN"/>
        </w:rPr>
        <w:t xml:space="preserve"> देगा। आशीष देने का मतलब है कि परमेश्वर इस दास के विश्वासयोग्य काम के कारण उसकी मदद करेगा, उसके साथ भलाई करेगा, या उस पर कृपा करेगा। किस्मत या जुए के खेल से संबंधित शब्द का उपयोग करने से बचने की कोशिश करें। </w:t>
      </w:r>
      <w:r>
        <w:rPr>
          <w:lang w:val="hi_IN" w:bidi="hi_IN"/>
        </w:rPr>
        <w:t>आशीष</w:t>
      </w:r>
      <w:r>
        <w:rPr>
          <w:lang w:val="hi_IN" w:bidi="hi_IN"/>
        </w:rPr>
        <w:t xml:space="preserve"> की पूर्ण परिभाषा के लिए मुख्य शब्दावली देखें।</w:t>
      </w:r>
    </w:p>
    <w:p>
      <w:pPr/>
      <w:r>
        <w:rPr>
          <w:lang w:val="hi_IN" w:bidi="hi_IN"/>
        </w:rPr>
      </w:r>
      <w:r>
        <w:rPr>
          <w:lang w:val="hi_IN" w:bidi="hi_IN"/>
        </w:rPr>
        <w:t xml:space="preserve">यीशु एक </w:t>
      </w:r>
      <w:r>
        <w:rPr>
          <w:b/>
          <w:lang w:val="hi_IN" w:bidi="hi_IN"/>
        </w:rPr>
        <w:t>बुरे</w:t>
      </w:r>
      <w:r>
        <w:rPr>
          <w:lang w:val="hi_IN" w:bidi="hi_IN"/>
        </w:rPr>
        <w:t xml:space="preserve"> दास के बारे में बताता है। यह कोई अन्य दास हो सकता है, या फिर वही पहला दास, जो बाद में बुरा बन जाता है। इसका अनुवाद </w:t>
      </w:r>
      <w:r>
        <w:rPr>
          <w:b/>
          <w:lang w:val="hi_IN" w:bidi="hi_IN"/>
        </w:rPr>
        <w:t>बुराई</w:t>
      </w:r>
      <w:r>
        <w:rPr>
          <w:lang w:val="hi_IN" w:bidi="hi_IN"/>
        </w:rPr>
        <w:t xml:space="preserve"> के रूप में भी किया जा सकता है। </w:t>
      </w:r>
      <w:r>
        <w:rPr>
          <w:lang w:val="hi_IN" w:bidi="hi_IN"/>
        </w:rPr>
        <w:t>दुष्टता</w:t>
      </w:r>
      <w:r>
        <w:rPr>
          <w:lang w:val="hi_IN" w:bidi="hi_IN"/>
        </w:rPr>
        <w:t xml:space="preserve"> या </w:t>
      </w:r>
      <w:r>
        <w:rPr>
          <w:lang w:val="hi_IN" w:bidi="hi_IN"/>
        </w:rPr>
        <w:t>बुराई</w:t>
      </w:r>
      <w:r>
        <w:rPr>
          <w:lang w:val="hi_IN" w:bidi="hi_IN"/>
        </w:rPr>
        <w:t xml:space="preserve"> के बारे में अधिक जानकारी के लिए मुख्य शब्दावली देखें।</w:t>
      </w:r>
    </w:p>
    <w:p>
      <w:pPr/>
      <w:r>
        <w:rPr>
          <w:lang w:val="hi_IN" w:bidi="hi_IN"/>
        </w:rPr>
      </w:r>
      <w:r>
        <w:rPr>
          <w:lang w:val="hi_IN" w:bidi="hi_IN"/>
        </w:rPr>
        <w:t xml:space="preserve">यीशु कहता है कि दुष्ट दास को उसी तरह दंड मिलेगा जैसे परमेश्वर </w:t>
      </w:r>
      <w:r>
        <w:rPr>
          <w:b/>
          <w:lang w:val="hi_IN" w:bidi="hi_IN"/>
        </w:rPr>
        <w:t>पाखण्डियों</w:t>
      </w:r>
      <w:r>
        <w:rPr>
          <w:lang w:val="hi_IN" w:bidi="hi_IN"/>
        </w:rPr>
        <w:t xml:space="preserve"> को दंड देता है। पाखण्डी लोग चाहते हैं कि लोग उनके अच्छे कामों पर ध्यान दें, जैसे कि उपवास करना, गरीबों को पैसे देना या प्रार्थना करना। मूल भाषा में पाखण्डी शब्द का अर्थ है, रंगमंच का एक ऐसा अभिनेता, जो ऐसा होने का दिखावा करता है जैसा वह असल में नहीं है। इस संदर्भ में, पाखण्डी का अर्थ ऐसे व्यक्ति से है जो बाहर से तो अच्छा दिखाई देता है, लेकिन अंदर से वह सच में परमेश्वर से प्रेम नहीं करता। </w:t>
      </w:r>
      <w:r>
        <w:rPr>
          <w:lang w:val="hi_IN" w:bidi="hi_IN"/>
        </w:rPr>
        <w:t>पाखण्डी</w:t>
      </w:r>
      <w:r>
        <w:rPr>
          <w:lang w:val="hi_IN" w:bidi="hi_IN"/>
        </w:rPr>
        <w:t xml:space="preserve"> शब्द की अधिक पूर्ण परिभाषा के लिए मुख्य शब्दावली देखें।</w:t>
      </w:r>
    </w:p>
    <w:p>
      <w:pPr/>
      <w:r>
        <w:rPr>
          <w:lang w:val="hi_IN" w:bidi="hi_IN"/>
        </w:rPr>
      </w:r>
      <w:r>
        <w:rPr>
          <w:lang w:val="hi_IN" w:bidi="hi_IN"/>
        </w:rPr>
        <w:t xml:space="preserve">जिस स्थान पर परमेश्वर पाखण्डियों का न्याय करेगा, वहाँ </w:t>
      </w:r>
      <w:r>
        <w:rPr>
          <w:b/>
          <w:lang w:val="hi_IN" w:bidi="hi_IN"/>
        </w:rPr>
        <w:t>रोना और दाँत पीसना</w:t>
      </w:r>
      <w:r>
        <w:rPr>
          <w:lang w:val="hi_IN" w:bidi="hi_IN"/>
        </w:rPr>
        <w:t xml:space="preserve"> होगा। </w:t>
      </w:r>
      <w:r>
        <w:rPr>
          <w:b/>
          <w:lang w:val="hi_IN" w:bidi="hi_IN"/>
        </w:rPr>
        <w:t>रोना</w:t>
      </w:r>
      <w:r>
        <w:rPr>
          <w:lang w:val="hi_IN" w:bidi="hi_IN"/>
        </w:rPr>
        <w:t xml:space="preserve"> उस तेज़ आवाज़ को दर्शाता है, जो लोग गहरे दु:ख या शोक में होने पर निकालते हैं। </w:t>
      </w:r>
      <w:r>
        <w:rPr>
          <w:b/>
          <w:lang w:val="hi_IN" w:bidi="hi_IN"/>
        </w:rPr>
        <w:t>दाँत पीसने</w:t>
      </w:r>
      <w:r>
        <w:rPr>
          <w:lang w:val="hi_IN" w:bidi="hi_IN"/>
        </w:rPr>
        <w:t xml:space="preserve"> का अर्थ है दर्द, क्रोध और कड़वाहट के कारण दाँतों को आपस में रगड़ना। उसी शब्द का इस्तेमाल करें जो आपने पिछले भागों में इस्तेमाल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25:1–13</w:t>
      </w:r>
      <w:r>
        <w:rPr>
          <w:lang w:val="hi_IN" w:bidi="hi_IN"/>
        </w:rPr>
      </w:r>
    </w:p>
    <w:p>
      <w:pPr>
        <w:pStyle w:val="Heading3"/>
      </w:pPr>
      <w:r>
        <w:rPr>
          <w:lang w:val="hi_IN" w:bidi="hi_IN"/>
        </w:rPr>
        <w:t>सुने और मन में रखें</w:t>
      </w:r>
    </w:p>
    <w:p>
      <w:pPr/>
      <w:r>
        <w:rPr>
          <w:lang w:val="hi_IN" w:bidi="hi_IN"/>
        </w:rPr>
      </w:r>
      <w:r>
        <w:rPr>
          <w:lang w:val="hi_IN" w:bidi="hi_IN"/>
        </w:rPr>
        <w:t>मत्ती 25:1–13 को सुनें और अपने मन में रखें। पाठ को तीन बार सुनें (यदि सम्भव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यीशु अपने लौटने पर तैयार रहने के बारे में एक दूसरा दृष्टांत बताता है। वह शायद अपने बारह सबसे करीबी चेलों से बात कर रहा है, क्योंकि पहले ही बताया गया है कि चेले उसके पास अकेले में आए थे। यीशु "तब" का प्रयोग करता है, जिसका अर्थ है, वह समय जब वे घटनाएँ होंगी जिनके बारे में वह अभी बात कर रहा था, जब मनुष्य का पुत्र प्रभु के रूप में आकर राज्य करेगा। वह कहता है कि स्वर्ग का राज्य, परमेश्वर का राज्य, उन दस कुँवारियों के समान होगा, जो अपनी मशालें लेकर दुल्हन के घर गईं और उसके साथ दूल्हे की प्रतीक्षा करने लगी।</w:t>
      </w:r>
    </w:p>
    <w:p>
      <w:pPr/>
      <w:r>
        <w:rPr>
          <w:lang w:val="hi_IN" w:bidi="hi_IN"/>
        </w:rPr>
      </w:r>
      <w:r>
        <w:rPr>
          <w:lang w:val="hi_IN" w:bidi="hi_IN"/>
        </w:rPr>
        <w:t>ये अविवाहित युवतियाँ शायद दूल्हे या दुल्हन की मित्र या रिश्तेदार थीं उस समय की संस्कृति में, दुल्हन का परिवार विवाह के मेहमानों का स्वागत करता था, जब तक कि दूल्हा आकर दुल्हन को अपने पिता के घर न ले जाए, जहाँ विवाह की विधि और भोज होता था। युवतियों को दूल्हे के साथ उसके घर तक जाना था, और रास्ते में रोशनी के लिए उन्हें अपनी मशालें साथ लेकर चलना था। यहाँ मशाल के लिए इस्तेमाल किए गए शब्द का अर्थ दीपक भी हो सकता है।</w:t>
      </w:r>
    </w:p>
    <w:p>
      <w:pPr/>
      <w:r>
        <w:rPr>
          <w:lang w:val="hi_IN" w:bidi="hi_IN"/>
        </w:rPr>
      </w:r>
      <w:r>
        <w:rPr>
          <w:lang w:val="hi_IN" w:bidi="hi_IN"/>
        </w:rPr>
        <w:t>यहाँ रुकें और समूह में चर्चा करें कि आपकी संस्कृति में विवाहों की तैयारियाँ कैसे की जाती हैं। लोगों की अलग-अलग भूमिकाएँ क्या होती हैं, और उनके नाम क्या होते हैं? विवाह का सबसे महतवपूर्ण हिस्सा क्या होता है?</w:t>
      </w:r>
    </w:p>
    <w:p>
      <w:pPr/>
      <w:r>
        <w:rPr>
          <w:lang w:val="hi_IN" w:bidi="hi_IN"/>
        </w:rPr>
      </w:r>
      <w:r>
        <w:rPr>
          <w:lang w:val="hi_IN" w:bidi="hi_IN"/>
        </w:rPr>
        <w:t>आप चाहें तो यहाँ रुककर अपने समूह को तेल के दीपक और मशाल की तस्वीर दिखा सकते हैं।</w:t>
      </w:r>
    </w:p>
    <w:p>
      <w:pPr/>
      <w:r>
        <w:rPr>
          <w:lang w:val="hi_IN" w:bidi="hi_IN"/>
        </w:rPr>
      </w:r>
      <w:r>
        <w:rPr>
          <w:lang w:val="hi_IN" w:bidi="hi_IN"/>
        </w:rPr>
        <w:t>यीशु कहता है कि उन युवतियों में से पाँच, या उनमें से आधी, इतनी समझदार थीं कि अपनी मशालों के लिए अतिरिक्त तेल लेकर आईं, लेकिन पाँच इतनी मुर्ख थीं कि उन्होंने पहले से योजना नहीं बनाई और अतिरिक्त तेल की तैयारी नहीं की। बाइबल अक्सर मूर्ख और बुद्धिमान लोगों की तुलना करती है। यहाँ पर, बुद्धिमान व्यक्ति वह है जो पहले से योजना बनाता है और अचानक होने वाली घटनाओं के लिए भी तैयार रहता है। मूर्ख व्यक्ति वह है जो पहले से योजना नहीं बनाता और तैयारी नहीं करता है।</w:t>
      </w:r>
    </w:p>
    <w:p>
      <w:pPr/>
      <w:r>
        <w:rPr>
          <w:lang w:val="hi_IN" w:bidi="hi_IN"/>
        </w:rPr>
      </w:r>
      <w:r>
        <w:rPr>
          <w:lang w:val="hi_IN" w:bidi="hi_IN"/>
        </w:rPr>
        <w:t>रुकें और अपने समूह के साथ अपनी संस्कृति में लोगों की मूर्खता या बुद्धिमानी से जुड़ी कुछ कहानियों पर चर्चा करें। आपकी कहानियों में बुद्धिमान लोग कैसे बोलते हैं और कैसे व्यवहार करते हैं? आपकी कहानियों में मूर्ख लोग कैसे बोलते हैं और कैसे व्यवहार करते हैं?</w:t>
      </w:r>
    </w:p>
    <w:p>
      <w:pPr/>
      <w:r>
        <w:rPr>
          <w:lang w:val="hi_IN" w:bidi="hi_IN"/>
        </w:rPr>
      </w:r>
      <w:r>
        <w:rPr>
          <w:lang w:val="hi_IN" w:bidi="hi_IN"/>
        </w:rPr>
        <w:t>इस कहानी में, किसी कारण से दूल्हे के आने में देर हो जाती है, और सारी युवतियाँ थककर सो जाती हैं। आधी रात को शोर हुआ या कोई चिल्लाया कि, “देखो, दूल्हा आ गया है! उससे मिलने के लिए चलो।" फिर वे सारी युवतियाँ अपने मशालों की बत्तियों को ठीक करने लगती हैं, ताकि वे अच्छी तरह जलें। मूर्खों ने बुद्धिमानों से कहा, “हमें थोड़ा तेल दे दो, क्योंकि हमारी मशालों का तेल खत्म हो रहा है और वे जल्दी ही बुझ जाएँगी। बुद्धिमानों ने उत्तर दिया कि यह हमारे और तुम्हारे लिए पूरा नहीं होगा, इसलिए जिन्होंने अपने साथ अतिरिक्त तेल नहीं लिया है, वे तेल बेचने वालों के पास जाकर अपने लिए तेल खरीद लें। उस समय की संस्कृति में, लोग विवाह के दौरान अपनी दुकानें खुली रखते थे, इसलिए आधी रात को भी तेल खरीदना संभव था। जब मूर्ख युवतियाँ तेल खरीदने गई हुई थी, तब दूल्हा आ पहुँचा और जो बुद्धिमान युवतियाँ तैयार थीं वे उसके साथ विवाह के भोज के लिए उसके घर में चली गईं, और उसके दासों ने दरवाज़ा बंद कर दिया।</w:t>
      </w:r>
    </w:p>
    <w:p>
      <w:pPr/>
      <w:r>
        <w:rPr>
          <w:lang w:val="hi_IN" w:bidi="hi_IN"/>
        </w:rPr>
      </w:r>
      <w:r>
        <w:rPr>
          <w:lang w:val="hi_IN" w:bidi="hi_IN"/>
        </w:rPr>
        <w:t>यीशु अक्सर स्वर्ग के राज्य की तुलना विवाह से करता है, और भोज उसका सबसे ज़रूरी हिस्सा होता है। मत्ती में इससे पहले भी यीशु ने इस बारे में बात की थी कि भोज के लिए तैयार रहना कितना महत्वपूर्ण है, क्योंकि जब सेवक दरवाज़ा बंद कर देते हैं, तब उसमें किसी भी प्रकार के बदलाव के लिए बहुत देर हो जाती है।</w:t>
      </w:r>
    </w:p>
    <w:p>
      <w:pPr/>
      <w:r>
        <w:rPr>
          <w:lang w:val="hi_IN" w:bidi="hi_IN"/>
        </w:rPr>
      </w:r>
      <w:r>
        <w:rPr>
          <w:lang w:val="hi_IN" w:bidi="hi_IN"/>
        </w:rPr>
        <w:t>यहाँ रुकें और अपने समूह के साथ चर्चा करें कि आपकी संस्कृति में विवाह का भोज कैसा होता है। किसको आमंत्रित किया जाता है? भोज का मेजबान कैसे व्यवहार करता है? मेहमान कैसे व्यवहार करते हैं? भोज का मेज़बान किस तरह के व्यवहार के कारण किसी व्यक्ति को अपने घर से लौटा सकता है?</w:t>
      </w:r>
    </w:p>
    <w:p>
      <w:pPr/>
      <w:r>
        <w:rPr>
          <w:lang w:val="hi_IN" w:bidi="hi_IN"/>
        </w:rPr>
      </w:r>
      <w:r>
        <w:rPr>
          <w:lang w:val="hi_IN" w:bidi="hi_IN"/>
        </w:rPr>
        <w:t>सेवकों द्वारा दरवाज़ा बंद कर देने के बाद, मूर्ख युवतियाँ दूल्हे के घर आईं और दरवाज़ा खटखटाकर बोलीं, "हे स्वामी, हे स्वामी, हमारे लिए द्वार खोल दे।" जब वे दो बार हे स्वामी कहती हैं, तो वे विनम्रता दिखा रही होती हैं और यह दिखा रही होती है कि दूल्हा उनसे श्रेष्ठ है। लेकिन अब बहुत देर हो चुकी है। दूल्हा कहता है, “मैं तुमसे सच कहता हूँ,” इसका मतलब है कि उसके शब्द सच्चे और अंतिम हैं, “मैं तुम्हें नहीं जानता।” उस समय की यहूदी संस्कृति में, कोई व्यक्ति अगर देर से भी पहुँचता, तो भी उसे अक्सर विवाह के भोज में आने दिया जाता था, इसलिए यहाँ दरवाज़ा बंद किया जाना और दूल्हे का मूर्ख युवतियों को भोज में प्रवेश न देना, हैरान करने वाली बात है। यीशु की यह कहानी दिखाती है कि एक समय ऐसा आएगा जब उसके साथ जुड़ने के लिए बहुत देर हो जाएगी।</w:t>
      </w:r>
    </w:p>
    <w:p>
      <w:pPr/>
      <w:r>
        <w:rPr>
          <w:lang w:val="hi_IN" w:bidi="hi_IN"/>
        </w:rPr>
      </w:r>
      <w:r>
        <w:rPr>
          <w:lang w:val="hi_IN" w:bidi="hi_IN"/>
        </w:rPr>
        <w:t>यहाँ रुकें और अपने समूह के साथ चर्चा करें कि आपकी संस्कृति में यदि कोई व्यक्ति भोज में देर से पहुँचता है तो लोग उसके लिए कैसी बातें करते हैं।</w:t>
      </w:r>
    </w:p>
    <w:p>
      <w:pPr/>
      <w:r>
        <w:rPr>
          <w:lang w:val="hi_IN" w:bidi="hi_IN"/>
        </w:rPr>
      </w:r>
      <w:r>
        <w:rPr>
          <w:lang w:val="hi_IN" w:bidi="hi_IN"/>
        </w:rPr>
        <w:t>दूल्हा शायद उन युवतियों को जानता था, क्योंकि वे उसके या उसकी दुल्हन के दोस्त या परिवार के लोगों में से थी। जब वह कहता है, "मैं तुम्हें नहीं जानता," तो इसका मतलब सिर्फ़ यह नहीं है कि वह उन्हें नहीं जानता कि वे कौन हैं, बल्कि उससे कहीं अधिक है। इस कहानी की सबसे महत्वपूर्ण बात यह है कि दूल्हा आने पर जो युवतियाँ तैयार हैं, वह उन्हें जानता है, और जो तैयार नहीं हैं, उन्हें वह नहीं जानता। साथ ही, जब दूल्हा दरवाज़ा बंद कर देता है, तब भोज में शामिल होने के लिए बहुत देर हो जाती है। मत्ती की पुस्तक में पहले भी, यीशु ने इन्हीं शब्दों “मैं तुम्हें नहीं जानता” का उपयोग उन लोगों के लिए किया है जो कहते हैं कि वे यीशु के पीछे चलते हैं, लेकिन सच में उसके सच्चे अनुयायी नहीं होते।</w:t>
      </w:r>
    </w:p>
    <w:p>
      <w:pPr/>
      <w:r>
        <w:rPr>
          <w:lang w:val="hi_IN" w:bidi="hi_IN"/>
        </w:rPr>
      </w:r>
      <w:r>
        <w:rPr>
          <w:lang w:val="hi_IN" w:bidi="hi_IN"/>
        </w:rPr>
        <w:t>यहाँ रुकें और अपने समूह के साथ चर्चा करें कि क्या आपकी संस्कृति में ऐसी परिस्थितियाँ होती हैं, जहाँ कोई व्यक्ति तैयारी न करने या देर से पहुँचने के कारण किसी बात से वंचित रह जाता है। लोग किसी को यह कैसे बताते हैं कि अब वे वहाँ नहीं आ सकते हैं?</w:t>
      </w:r>
    </w:p>
    <w:p>
      <w:pPr/>
      <w:r>
        <w:rPr>
          <w:lang w:val="hi_IN" w:bidi="hi_IN"/>
        </w:rPr>
      </w:r>
      <w:r>
        <w:rPr>
          <w:lang w:val="hi_IN" w:bidi="hi_IN"/>
        </w:rPr>
        <w:t>यीशु इस दृष्टांत को अपने चेलों को चेतावनी देकर समाप्त करता है कि वे जागते रहें, क्योंकि वे नहीं जानते कि यीशु किस दिन या किस घड़ी वापस आएगा, इसलिए उन्हें हर समय तैयार रहना चाहिए। इस स्थिति में, “जागते रहें” का मतलब जागकर बैठे रहना नहीं है, क्योंकि कहानी में सभी युवतियाँ सो गई थीं, लेकिन जो तैयार थीं, उन्हें भोज में प्रवेश मिला। यहाँ जागते रहने का अर्थ तैयार रहना लगता है, ताकि यीशु जब भी वापस आए, उसके अनुयायी तैयार रहें। मत्ती की पुस्तक और दूसरे सुसमाचारों की अन्य कहानियों में, यीशु इस बारे में और भी अधिक बताता है कि उसके अनुयायी उसके लौटने के लिए कैसे तैयार रह सकते हैं।</w:t>
      </w:r>
    </w:p>
    <w:p>
      <w:pPr/>
      <w:r>
        <w:rPr>
          <w:lang w:val="hi_IN" w:bidi="hi_IN"/>
        </w:rPr>
      </w:r>
      <w:r>
        <w:rPr>
          <w:lang w:val="hi_IN" w:bidi="hi_IN"/>
        </w:rPr>
        <w:t>यहाँ रुकें और अपने समूह के साथ चर्चा करें कि आपकी संस्कृति में ऐसी कौनसी कहानियाँ हैं जो किसी भी समय होने वाली घटना के लिए तैयार रहने के बारे में बताती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पाँच दृश्य हैं।</w:t>
      </w:r>
    </w:p>
    <w:p>
      <w:pPr/>
      <w:r>
        <w:rPr>
          <w:lang w:val="hi_IN" w:bidi="hi_IN"/>
        </w:rPr>
      </w:r>
      <w:r>
        <w:rPr>
          <w:b/>
          <w:lang w:val="hi_IN" w:bidi="hi_IN"/>
        </w:rPr>
        <w:t>पहला दृश्य:</w:t>
      </w:r>
      <w:r>
        <w:rPr>
          <w:lang w:val="hi_IN" w:bidi="hi_IN"/>
        </w:rPr>
        <w:t xml:space="preserve"> यीशु अपने सबसे करीबी बारह चेलों से बात कर रहा है और उन्हें समझा रहा है कि जब वह परमेश्वर के राज्य का प्रभु बनकर लौटेगा, तब सब कैसा होगा। वह यह समझाने के लिए एक कहानी सुनाता है कि यह कैसा होगा।</w:t>
      </w:r>
    </w:p>
    <w:p>
      <w:pPr/>
      <w:r>
        <w:rPr>
          <w:lang w:val="hi_IN" w:bidi="hi_IN"/>
        </w:rPr>
      </w:r>
      <w:r>
        <w:rPr>
          <w:b/>
          <w:lang w:val="hi_IN" w:bidi="hi_IN"/>
        </w:rPr>
        <w:t>दूसरा दृश्य:</w:t>
      </w:r>
      <w:r>
        <w:rPr>
          <w:lang w:val="hi_IN" w:bidi="hi_IN"/>
        </w:rPr>
        <w:t xml:space="preserve"> दस कुँवारियाँ अपनी मशालें लेकर दूल्हे का इंतज़ार करने लगी, ताकि वह दुल्हन को लेकर विवाह की रस्म और भोज के लिए अपने घर आए। बुद्धिमान युवतियाँ ने अपनी मशालों के लिए अपने साथ तेल के अतिरिक्त पात्र लिए, लेकिन मूर्खों ने ऐसा नहीं किया था। किसी कारणवश दूल्हे के आने में देरी हो गई, इसलिए सारी युवतियाँ थक कर सो गईं। आधी रात को शोर मचा कि दूल्हा आ रहा है, तब युवतियाँ जाग उठी और अपनी मशालों की बत्तियाँ ठीक करने लगी, ताकि वे उन्हें जला सकें। मूर्ख युवतियों ने बुद्धिमानों से तेल माँगा, क्योंकि वे अपने साथ तेल नहीं लाई थीं लेकिन बुद्धिमान युवतियों ने कहा कि यह हमारे और तुम्हारे लिए पूरा न होगा, इसलिए उन्होंने मूर्खों से कहा कि तुम बेचनेवालों के पास जाकर अपने लिए खरीद लो।</w:t>
      </w:r>
    </w:p>
    <w:p>
      <w:pPr/>
      <w:r>
        <w:rPr>
          <w:lang w:val="hi_IN" w:bidi="hi_IN"/>
        </w:rPr>
      </w:r>
      <w:r>
        <w:rPr>
          <w:b/>
          <w:lang w:val="hi_IN" w:bidi="hi_IN"/>
        </w:rPr>
        <w:t>तीसरा दृश्य:</w:t>
      </w:r>
      <w:r>
        <w:rPr>
          <w:lang w:val="hi_IN" w:bidi="hi_IN"/>
        </w:rPr>
        <w:t xml:space="preserve"> जब मूर्ख युवतियाँ तेल खरीदने गई हुई थीं, तब दूल्हा आ गया और बुद्धिमान युवतियाँ उसके साथ उसके पिता के घर चली गईं और घर में जाकर भोज में शामिल हो गईं। दासों ने दूल्हे के घर का दरवाजा बंद कर दिया।</w:t>
      </w:r>
    </w:p>
    <w:p>
      <w:pPr/>
      <w:r>
        <w:rPr>
          <w:lang w:val="hi_IN" w:bidi="hi_IN"/>
        </w:rPr>
      </w:r>
      <w:r>
        <w:rPr>
          <w:b/>
          <w:lang w:val="hi_IN" w:bidi="hi_IN"/>
        </w:rPr>
        <w:t>चौथा दृश्य:</w:t>
      </w:r>
      <w:r>
        <w:rPr>
          <w:lang w:val="hi_IN" w:bidi="hi_IN"/>
        </w:rPr>
        <w:t xml:space="preserve"> मूर्ख युवतियाँ तेल खरीदकर वापस आती हैं और द्वार खटखटाकर कहती हैं, “हे स्वामी, हे स्वामी, हमारे लिए दरवाजा खोल दे!” लेकिन दूल्हा कहता है, “मैं तुमसे सच कहता हूँ, मैं तुम्हें नहीं जानता।”</w:t>
      </w:r>
    </w:p>
    <w:p>
      <w:pPr/>
      <w:r>
        <w:rPr>
          <w:lang w:val="hi_IN" w:bidi="hi_IN"/>
        </w:rPr>
      </w:r>
      <w:r>
        <w:rPr>
          <w:b/>
          <w:lang w:val="hi_IN" w:bidi="hi_IN"/>
        </w:rPr>
        <w:t>पाँचवाँ दृश्य:</w:t>
      </w:r>
      <w:r>
        <w:rPr>
          <w:lang w:val="hi_IN" w:bidi="hi_IN"/>
        </w:rPr>
        <w:t xml:space="preserve"> यीशु अपने चेलों से कहता है कि जागते रहो क्योंकि तुम न उस दिन को जानते हो, न उस घड़ी को जब मनुष्य का पुत्र परमेश्वर के राज्य का प्रभु बनकर आएगा।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बारह चेले</w:t>
      </w:r>
    </w:p>
    <w:p>
      <w:pPr>
        <w:pStyle w:val="ListBullet"/>
        <w:spacing w:line="240" w:lineRule="auto"/>
        <w:ind w:left="720"/>
      </w:pPr>
      <w:r>
        <w:rPr>
          <w:lang w:val="hi_IN" w:bidi="hi_IN"/>
        </w:rPr>
      </w:r>
      <w:r>
        <w:rPr>
          <w:lang w:val="hi_IN" w:bidi="hi_IN"/>
        </w:rPr>
        <w:t>दस कुँवारी स्त्रियाँ</w:t>
      </w:r>
    </w:p>
    <w:p>
      <w:pPr>
        <w:pStyle w:val="ListBullet"/>
        <w:spacing w:line="240" w:lineRule="auto"/>
        <w:ind w:left="720"/>
      </w:pPr>
      <w:r>
        <w:rPr>
          <w:lang w:val="hi_IN" w:bidi="hi_IN"/>
        </w:rPr>
      </w:r>
      <w:r>
        <w:rPr>
          <w:lang w:val="hi_IN" w:bidi="hi_IN"/>
        </w:rPr>
        <w:t>एक दूल्हा</w:t>
      </w:r>
    </w:p>
    <w:p>
      <w:pPr>
        <w:pStyle w:val="ListBullet"/>
        <w:spacing w:line="240" w:lineRule="auto"/>
        <w:ind w:left="720"/>
      </w:pPr>
      <w:r>
        <w:rPr>
          <w:lang w:val="hi_IN" w:bidi="hi_IN"/>
        </w:rPr>
      </w:r>
      <w:r>
        <w:rPr>
          <w:lang w:val="hi_IN" w:bidi="hi_IN"/>
        </w:rPr>
        <w:t>वह व्यक्ति, जो दूल्हा के आने पर शोर मचाता है</w:t>
      </w:r>
    </w:p>
    <w:p>
      <w:pPr>
        <w:pStyle w:val="ListBullet"/>
        <w:spacing w:line="240" w:lineRule="auto"/>
        <w:ind w:left="720"/>
      </w:pPr>
      <w:r>
        <w:rPr>
          <w:lang w:val="hi_IN" w:bidi="hi_IN"/>
        </w:rPr>
      </w:r>
      <w:r>
        <w:rPr>
          <w:lang w:val="hi_IN" w:bidi="hi_IN"/>
        </w:rPr>
        <w:t>दास</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याद रखें कि पहले यीशु के बारह चेले उससे अकेले में सवाल पूछने आए थे, इसलिए जब यीशु यह कहानी बताता है, तो वह उन्हीं से बात कर रहा है। यहाँ वह तैयार रहने के बारे में एक दूसरा दृष्टांत बताता है, जब मनुष्य का पुत्र परमेश्वर के राज्य का प्रभु बनकर आएगा।</w:t>
      </w:r>
    </w:p>
    <w:p>
      <w:pPr/>
      <w:r>
        <w:rPr>
          <w:lang w:val="hi_IN" w:bidi="hi_IN"/>
        </w:rPr>
      </w:r>
      <w:r>
        <w:rPr>
          <w:lang w:val="hi_IN" w:bidi="hi_IN"/>
        </w:rPr>
        <w:t>परिवेश नहीं बदलता है, लेकिन यीशु द्वारा बताए गए दृष्टांत का अभिनय करना उपयोगी होगा।</w:t>
      </w:r>
    </w:p>
    <w:p>
      <w:pPr/>
      <w:r>
        <w:rPr>
          <w:lang w:val="hi_IN" w:bidi="hi_IN"/>
        </w:rPr>
      </w:r>
      <w:r>
        <w:rPr>
          <w:lang w:val="hi_IN" w:bidi="hi_IN"/>
        </w:rPr>
        <w:t>यह कहानी शायद देर शाम के समय शुरू होती है। दस युवतियाँ दुल्हन के घर पर दूल्हे के आने का इंतज़ार कर रही हैं, ताकि वह दुल्हन को विवाह की रस्म के लिए ले जाए। युवतियाँ विवाह के लिए तैयार होकर आई हैं और सभी तेल वाले दीपक या मशालें लिए हुए हैं। उन युवतियों में से पाँच अपनी मशालों के लिए अतिरिक्त तेल का पात्र भी साथ ले रही हैं, लेकिन बाकी की पाँच ऐसा नहीं करती हैं।</w:t>
      </w:r>
    </w:p>
    <w:p>
      <w:pPr/>
      <w:r>
        <w:rPr>
          <w:lang w:val="hi_IN" w:bidi="hi_IN"/>
        </w:rPr>
      </w:r>
      <w:r>
        <w:rPr>
          <w:lang w:val="hi_IN" w:bidi="hi_IN"/>
        </w:rPr>
        <w:t>किसी कारण से दूल्हे के आने में देर हो जाती है, इसलिए सभी युवतियाँ धीरे-धीरे बहुतु थक जाती हैं और अंत में सब सो जाती हैं।</w:t>
      </w:r>
    </w:p>
    <w:p>
      <w:pPr/>
      <w:r>
        <w:rPr>
          <w:lang w:val="hi_IN" w:bidi="hi_IN"/>
        </w:rPr>
      </w:r>
      <w:r>
        <w:rPr>
          <w:lang w:val="hi_IN" w:bidi="hi_IN"/>
        </w:rPr>
        <w:t>कहानी में, यीशु कहता है कि आधी रात को या देर रात को कोई चिल्लाता है, “देखो, दूल्हा आ रहा है!” यहाँ चिल्लाना शब्द का मतलब यह नहीं है कि वह व्यक्ति दु:ख में रो रहा था बल्कि इसका मतलब है कि वह उच्चे शब्दों में चिल्ला रहा था।</w:t>
      </w:r>
    </w:p>
    <w:p>
      <w:pPr/>
      <w:r>
        <w:rPr>
          <w:lang w:val="hi_IN" w:bidi="hi_IN"/>
        </w:rPr>
      </w:r>
      <w:r>
        <w:rPr>
          <w:lang w:val="hi_IN" w:bidi="hi_IN"/>
        </w:rPr>
        <w:t>कहानी में सभी युवतियाँ जाग उठती हैं और अपनी मशालें की बत्तियों को छाँटती हैं, जिसका अर्थ है कि वे मशालों की बत्तियाँ तैयार करती हैं ताकि उन्हें जला सकें। अंग्रेज़ी में, बत्ती छाँटने का मतलब बत्ती को छोटा करना होता है, लेकिन इस कहानी में शायद उन्होंने बत्तियों को छाँटा नहीं, बल्कि किसी और तरीके से उन्हें ठीक किया।</w:t>
      </w:r>
    </w:p>
    <w:p>
      <w:pPr/>
      <w:r>
        <w:rPr>
          <w:lang w:val="hi_IN" w:bidi="hi_IN"/>
        </w:rPr>
      </w:r>
      <w:r>
        <w:rPr>
          <w:lang w:val="hi_IN" w:bidi="hi_IN"/>
        </w:rPr>
        <w:t>पाँच मूर्ख युवतियाँ जिन्होंने पहले से योजना नहीं बनाईं और अतिरिक्त तेल नहीं लिया, उन्हें एहसास होता है कि उनकी मशालें बुझने वाली हैं, इसलिए वे पाँच बुद्धिमान युवतियों से तेल माँगती हैं। पाँच बुद्धिमान युवतियों उत्तर देती है कि यह तेल हमारे और तुम्हारे लिए पूरा नहीं होगा, इसलिए वे मूर्ख युवतियों से कहती हैं कि तुम किसी तेल बेचने वाले व्यक्ति को ढूँढकर उससे और तेल खरीद लो।</w:t>
      </w:r>
    </w:p>
    <w:p>
      <w:pPr/>
      <w:r>
        <w:rPr>
          <w:lang w:val="hi_IN" w:bidi="hi_IN"/>
        </w:rPr>
      </w:r>
      <w:r>
        <w:rPr>
          <w:lang w:val="hi_IN" w:bidi="hi_IN"/>
        </w:rPr>
        <w:t>जब मूर्ख युवतियाँ दूर होती हैं, तब दूल्हा आ पहुँचता है और समझदार युवतियाँ रास्ता रोशन करने के लिए अपनी मशालें लेकर उसके साथ निकल पड़ती हैं। जब वे दूल्हे के पिता के घर पहुँचती हैं, तो वे उसके साथ और विवाह के लिए एकत्रित हुए सभी लोगों के साथ अंदर जाकर भोज में शामिल हो जाती हैं। तब दास घर का द्वार बंद कर देते हैं।</w:t>
      </w:r>
    </w:p>
    <w:p>
      <w:pPr/>
      <w:r>
        <w:rPr>
          <w:lang w:val="hi_IN" w:bidi="hi_IN"/>
        </w:rPr>
      </w:r>
      <w:r>
        <w:rPr>
          <w:lang w:val="hi_IN" w:bidi="hi_IN"/>
        </w:rPr>
        <w:t>इसके बाद, मूर्ख युवतियाँ तेल खरीदकर दूल्हे के घर आती हैं और द्वार खटखटाते हुए कहती हैं, “हे स्वामी, हे स्वामी, हमारे लिए द्वार खोल दे,” लेकिन दूल्हा आकर उनसे कहता है, “मैं तुमसे सच कहता हूँ, मैं तुम्हें नहीं जानता।”</w:t>
      </w:r>
    </w:p>
    <w:p>
      <w:pPr/>
      <w:r>
        <w:rPr>
          <w:lang w:val="hi_IN" w:bidi="hi_IN"/>
        </w:rPr>
      </w:r>
      <w:r>
        <w:rPr>
          <w:lang w:val="hi_IN" w:bidi="hi_IN"/>
        </w:rPr>
        <w:t>अब कहानी समाप्त होती है और यीशु अपने चेलों से कहता है कि जागते रहो, क्योंकि तुम न उस दिन को जानते हो, न उस घड़ी को। वह उस दिन और उस घड़ी के बारे में कह रहा है जब यीशु परमेश्वर के राज्य का प्रभु बनकर आएगा।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बारह चेले</w:t>
      </w:r>
    </w:p>
    <w:p>
      <w:pPr>
        <w:pStyle w:val="ListBullet"/>
        <w:spacing w:line="240" w:lineRule="auto"/>
        <w:ind w:left="720"/>
      </w:pPr>
      <w:r>
        <w:rPr>
          <w:lang w:val="hi_IN" w:bidi="hi_IN"/>
        </w:rPr>
      </w:r>
      <w:r>
        <w:rPr>
          <w:lang w:val="hi_IN" w:bidi="hi_IN"/>
        </w:rPr>
        <w:t>दस कुँवारी स्त्रियाँ</w:t>
      </w:r>
    </w:p>
    <w:p>
      <w:pPr>
        <w:pStyle w:val="ListBullet"/>
        <w:spacing w:line="240" w:lineRule="auto"/>
        <w:ind w:left="720"/>
      </w:pPr>
      <w:r>
        <w:rPr>
          <w:lang w:val="hi_IN" w:bidi="hi_IN"/>
        </w:rPr>
      </w:r>
      <w:r>
        <w:rPr>
          <w:lang w:val="hi_IN" w:bidi="hi_IN"/>
        </w:rPr>
        <w:t>एक दूल्हा</w:t>
      </w:r>
    </w:p>
    <w:p>
      <w:pPr>
        <w:pStyle w:val="ListBullet"/>
        <w:spacing w:line="240" w:lineRule="auto"/>
        <w:ind w:left="720"/>
      </w:pPr>
      <w:r>
        <w:rPr>
          <w:lang w:val="hi_IN" w:bidi="hi_IN"/>
        </w:rPr>
      </w:r>
      <w:r>
        <w:rPr>
          <w:lang w:val="hi_IN" w:bidi="hi_IN"/>
        </w:rPr>
        <w:t>वह व्यक्ति, जो दूल्हे के आने पर शोर मचाता है</w:t>
      </w:r>
    </w:p>
    <w:p>
      <w:pPr>
        <w:pStyle w:val="ListBullet"/>
        <w:spacing w:line="240" w:lineRule="auto"/>
        <w:ind w:left="720"/>
      </w:pPr>
      <w:r>
        <w:rPr>
          <w:lang w:val="hi_IN" w:bidi="hi_IN"/>
        </w:rPr>
      </w:r>
      <w:r>
        <w:rPr>
          <w:lang w:val="hi_IN" w:bidi="hi_IN"/>
        </w:rPr>
        <w:t>दास</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यीशु अपने सबसे करीबी बारह चेलों से बात कर रहा है। वह उन्हें उस समय के लिए तैयार रहने के बारे में दूसरा दृष्टांत बताता है, जब मनुष्य का पुत्र परमेश्वर के राज्य का प्रभु बनकर आएगा। वह कहता है कि स्वर्ग का राज्य उन दस कुँवारियों के समान है, जिन्होंने अपनी मशालें लेकर दूल्हे का इंतज़ार किया। उन युवतियों में से पाँच बुद्धिमान थीं और वे अपने साथ तेल की अतिरिक्त कुप्पियाँ लेकर आई थीं, लेकिन पाँच मूर्ख थीं और उन्होंने ऐसा नहीं किया।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बुद्धिमान युवती का अभिनय करने वाली अभिनेत्रियों से पूछें, “आप कैसा महसूस कर रही हैं?” आप ऐसी बात सुन सकते हैं जैसे कि, "मैं दूल्हे के आने के लिए बहुत उत्साहित हूँ! "मुझे खुशी है कि जरूरत पड़ने पर मैं अतिरिक्त तेल लाई हूँ" और मुझे आशा है कि दूल्हा आने में ज्यादा देर नहीं लगाएगा, लेकिन अगर वह देर करता भी है, तो मेरे पास अतिरिक्त तेल है, इसलिए मुझे चिंता करने की ज़रूरत नहीं है।”</w:t>
      </w:r>
    </w:p>
    <w:p>
      <w:pPr>
        <w:pStyle w:val="ListBullet"/>
        <w:spacing w:line="240" w:lineRule="auto"/>
        <w:ind w:left="720"/>
      </w:pPr>
      <w:r>
        <w:rPr>
          <w:lang w:val="hi_IN" w:bidi="hi_IN"/>
        </w:rPr>
      </w:r>
      <w:r>
        <w:rPr>
          <w:lang w:val="hi_IN" w:bidi="hi_IN"/>
        </w:rPr>
        <w:t>मुर्ख युवती का अभिनय करने वाली अभिनेत्रियों में से किसी एक से पूछें, “आप कैसा महसूस कर रही हैं?” आप ऐसी बातें सुन सकते हैं जैसे, "मुझे आशा है कि दूल्हा ज्यादा देर नहीं लगाएगा," या ‘मुझे आश्चर्य है कि दूसरी युवतियाँ अतिरिक्त तेल क्यों लेकर आई हैं? दूल्हा जल्दी ही यहाँ आ जाना चाहिए,” या “मेरे पास पर्याप्त तेल नहीं है, लेकिन अगर मुझे ज़रूरत पड़ी, तो शायद मैं दूसरी युवतियों में से किसी से मांग लूँगी।”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दूल्हा आता है और सभी युवतियाँ अपनी मशालें तैयार करती हैं। मूर्ख युवतियाँ, बुद्धिमान युवतियों से अपनी मशालों के लिए थोड़ा तेल माँगती हैं, क्योंकि वे जल्द ही बुझने वाली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बुद्धिमान युवती का अभिनय करने वाली अभिनेत्रियों से पूछें, “आप कैसा महसूस कर रही हैं?” आप ऐसी बातें सुन सकते हैं, जैसे “मुझे बहुत खुशी है कि मैं अतिरिक्त तेल लेकर आई हूँ!” या फिर "मैं अपना तेल दूसरी युवतियों के साथ साझा नहीं कर सकती क्योंकि तब मेरे पास भी पर्याप्त तेल नहीं बचेगा और मुझे विवाह में देर हो जाएगी" या "मुझे पता था कि ऐसा कुछ हो सकता है, इसीलिए मैंने पहले से ही अतिरिक्त तेल तैयार रखा था।"</w:t>
      </w:r>
    </w:p>
    <w:p>
      <w:pPr>
        <w:pStyle w:val="ListBullet"/>
        <w:spacing w:line="240" w:lineRule="auto"/>
        <w:ind w:left="720"/>
      </w:pPr>
      <w:r>
        <w:rPr>
          <w:lang w:val="hi_IN" w:bidi="hi_IN"/>
        </w:rPr>
      </w:r>
      <w:r>
        <w:rPr>
          <w:lang w:val="hi_IN" w:bidi="hi_IN"/>
        </w:rPr>
        <w:t>मुर्ख युवती का अभिनय करने वाली अभिनेत्रियों में से किसी एक से पूछें, “आप कैसा महसूस कर रही हैं?” आप ऐसी बातें सुन सकते हैं, “काश मैं भी अतिरिक्त तेल लेकर आई होती। मैंने नहीं सोचा था कि दूल्हा इतना समय लेगा” या “मुझे दूसरी युवतियों से तेल लेने की उम्मीद नहीं करनी चाहिए। मुझे अपना तेल खुद लेकर आना चाहिए था” या “मुझे आशा है कि मैं जल्दी से और तेल खरीद लूँगी ताकि मैं विवाह में देर से न पहुँचूँ!”</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मूर्ख युवतियाँ तेल खरीदकर दूल्हे के घर आती हैं और द्वार खटखटाते हुए कहती हैं, “हे स्वामी, हे स्वामी, हमारे लिए द्वार खोल दे,” लेकिन दूल्हा कहता है, “मैं तुमसे सच कहता हूँ, मैं तुम्हें नहीं जानता।”</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बुद्धिमान युवती का अभिनय करने वाली अभिनेत्रियों से पूछें, “आप कैसा महसूस कर रही हैं?” आप ऐसी बातें सुन सकते हैं, “मुझे बहुत राहत मिली जब दूल्हा आया, तब मैं तैयार थी!” या “अगर मैंने तैयारी न की होती और उन युवतियों की तरह मुझे भी विवाह के भोज से लौटा दिया जाता, तो मुझे बहुत दु:ख होता!”</w:t>
      </w:r>
    </w:p>
    <w:p>
      <w:pPr>
        <w:pStyle w:val="ListBullet"/>
        <w:spacing w:line="240" w:lineRule="auto"/>
        <w:ind w:left="720"/>
      </w:pPr>
      <w:r>
        <w:rPr>
          <w:lang w:val="hi_IN" w:bidi="hi_IN"/>
        </w:rPr>
      </w:r>
      <w:r>
        <w:rPr>
          <w:lang w:val="hi_IN" w:bidi="hi_IN"/>
        </w:rPr>
        <w:t>मुर्ख युवती का अभिनय करने वाली अभिनेत्रियों में से किसी एक से पूछें, “आप कैसा महसूस कर रही हैं?” आप ऐसी बातें सुन सकते हैं जैसे "मुझे इस पर विश्वास नहीं हो रहा!" मैं जानती हूँ कि मैंने अच्छी तैयारी नहीं की थी, लेकिन मैंने सोचा नहीं था कि मैं विवाह से वंचित रह जाऊँगी!” या “मुझे बहुत अफसोस है कि मैंने अन्य युवतियों की तरह पहले से तैयारी नहीं की! काश मैं भी विवाह में आने वाले बाकी मेहमानों के साथ अंदर भोज का आनंद ले रही होती, लेकिन अब बहुत देर हो चुकी है!”</w:t>
      </w:r>
    </w:p>
    <w:p>
      <w:pPr/>
      <w:r>
        <w:rPr>
          <w:lang w:val="hi_IN" w:bidi="hi_IN"/>
        </w:rPr>
      </w:r>
      <w:r>
        <w:rPr>
          <w:lang w:val="hi_IN" w:bidi="hi_IN"/>
        </w:rPr>
        <w:t>यह दृष्टान्त समाप्त करने के बाद, यीशु अपने चेलों से कहता है कि जागते रहो, क्योंकि तुम न उस दिन को जानते हो, न उस घड़ी को।</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की भूमिका निभाने वाले अभिनेताओं में से किसी एक से पूछें, "आप कैसा महसूस कर रहे हैं?" आप शायद ऐसी बात सुन सकते हैं, ‘मुझे यह एहसास नहीं था कि ऐसा समय भी आएगा जब भोज के द्वार बंद हो जाएँगे और अंदर जाने में बहुत देर हो जाएगी!” या "उन मूर्ख युवतियों की तरह विवाह के भोज से बाहर कर दिया जाना बहुत दु:खद होगा।” मुझे तैयार रहने की जरूरत है, ताकि मैं उन बुद्धिमान युवतियों की तरह बन सकूँ जो दूल्हे के साथ विवाह के भोज में शामिल हो सकी।”</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कहता है कि </w:t>
      </w:r>
      <w:r>
        <w:rPr>
          <w:b/>
          <w:lang w:val="hi_IN" w:bidi="hi_IN"/>
        </w:rPr>
        <w:t>स्वर्ग का राज्य</w:t>
      </w:r>
      <w:r>
        <w:rPr>
          <w:lang w:val="hi_IN" w:bidi="hi_IN"/>
        </w:rPr>
        <w:t xml:space="preserve"> उन </w:t>
      </w:r>
      <w:r>
        <w:rPr>
          <w:b/>
          <w:lang w:val="hi_IN" w:bidi="hi_IN"/>
        </w:rPr>
        <w:t>दस कुँवारियों</w:t>
      </w:r>
      <w:r>
        <w:rPr>
          <w:lang w:val="hi_IN" w:bidi="hi_IN"/>
        </w:rPr>
        <w:t xml:space="preserve"> के समान होगा जो अपनी </w:t>
      </w:r>
      <w:r>
        <w:rPr>
          <w:b/>
          <w:lang w:val="hi_IN" w:bidi="hi_IN"/>
        </w:rPr>
        <w:t>मशालें</w:t>
      </w:r>
      <w:r>
        <w:rPr>
          <w:lang w:val="hi_IN" w:bidi="hi_IN"/>
        </w:rPr>
        <w:t xml:space="preserve"> लेकर </w:t>
      </w:r>
      <w:r>
        <w:rPr>
          <w:b/>
          <w:lang w:val="hi_IN" w:bidi="hi_IN"/>
        </w:rPr>
        <w:t>दूल्हे</w:t>
      </w:r>
      <w:r>
        <w:rPr>
          <w:lang w:val="hi_IN" w:bidi="hi_IN"/>
        </w:rPr>
        <w:t xml:space="preserve"> से मिलने को निकलीं।</w:t>
      </w:r>
    </w:p>
    <w:p>
      <w:pPr/>
      <w:r>
        <w:rPr>
          <w:lang w:val="hi_IN" w:bidi="hi_IN"/>
        </w:rPr>
      </w:r>
      <w:r>
        <w:rPr>
          <w:b/>
          <w:lang w:val="hi_IN" w:bidi="hi_IN"/>
        </w:rPr>
        <w:t>स्वर्ग का राज्य</w:t>
      </w:r>
      <w:r>
        <w:rPr>
          <w:lang w:val="hi_IN" w:bidi="hi_IN"/>
        </w:rPr>
        <w:t xml:space="preserve"> और परमेश्वर का राज्य एक ही है। यह वह स्थान है जहाँ परमेश्वर राजा के रूप में शासन करता है। बाइबल में परमेश्वर का राज्य किसी स्थान से अधिक उसके लोगों को दिखाता है, पहले इस्राएल और बाद में कलीसिया। </w:t>
      </w:r>
      <w:r>
        <w:rPr>
          <w:lang w:val="hi_IN" w:bidi="hi_IN"/>
        </w:rPr>
        <w:t>स्वर्ग का राज्य</w:t>
      </w:r>
      <w:r>
        <w:rPr>
          <w:lang w:val="hi_IN" w:bidi="hi_IN"/>
        </w:rPr>
        <w:t xml:space="preserve"> मुख्य शब्दावली में है। </w:t>
      </w:r>
    </w:p>
    <w:p>
      <w:pPr/>
      <w:r>
        <w:rPr>
          <w:lang w:val="hi_IN" w:bidi="hi_IN"/>
        </w:rPr>
      </w:r>
      <w:r>
        <w:rPr>
          <w:b/>
          <w:lang w:val="hi_IN" w:bidi="hi_IN"/>
        </w:rPr>
        <w:t>कुँवारियों</w:t>
      </w:r>
      <w:r>
        <w:rPr>
          <w:lang w:val="hi_IN" w:bidi="hi_IN"/>
        </w:rPr>
        <w:t xml:space="preserve"> का अर्थ है ऐसी युवतियाँ जो विवाहित नहीं हैं।</w:t>
      </w:r>
    </w:p>
    <w:p>
      <w:pPr/>
      <w:r>
        <w:rPr>
          <w:lang w:val="hi_IN" w:bidi="hi_IN"/>
        </w:rPr>
      </w:r>
      <w:r>
        <w:rPr>
          <w:lang w:val="hi_IN" w:bidi="hi_IN"/>
        </w:rPr>
        <w:t xml:space="preserve">यहाँ </w:t>
      </w:r>
      <w:r>
        <w:rPr>
          <w:b/>
          <w:lang w:val="hi_IN" w:bidi="hi_IN"/>
        </w:rPr>
        <w:t>मशाल</w:t>
      </w:r>
      <w:r>
        <w:rPr>
          <w:lang w:val="hi_IN" w:bidi="hi_IN"/>
        </w:rPr>
        <w:t xml:space="preserve"> का अर्थ तेल रखने का एक विशेष पात्र हो सकता है जिसमें बत्ती लगी होती है और उसे जलाकर रोशनी की जाती है, या फिर यह कपड़े का एक गुच्छा हो सकता है जिसे एक डंडे के सिरे पर लपेटकर तेल में भिगोया जाता है और फिर जलाकर रोशनी की जाती है।</w:t>
      </w:r>
    </w:p>
    <w:p>
      <w:pPr/>
      <w:r>
        <w:rPr>
          <w:lang w:val="hi_IN" w:bidi="hi_IN"/>
        </w:rPr>
      </w:r>
      <w:r>
        <w:rPr>
          <w:b/>
          <w:lang w:val="hi_IN" w:bidi="hi_IN"/>
        </w:rPr>
        <w:t>दूल्हा</w:t>
      </w:r>
      <w:r>
        <w:rPr>
          <w:lang w:val="hi_IN" w:bidi="hi_IN"/>
        </w:rPr>
        <w:t xml:space="preserve"> वह व्यक्ति होता है जिसका विवाह हो रहा हो। यीशु के समय यहूदी संस्कृति में, दूल्हा अपनी दुल्हन को लेने उसके घर जाता था और फिर उसे अपने पिता के घर लाता था, जहाँ विवाह की रस्म और भोज होता था।</w:t>
      </w:r>
    </w:p>
    <w:p>
      <w:pPr/>
      <w:r>
        <w:rPr>
          <w:lang w:val="hi_IN" w:bidi="hi_IN"/>
        </w:rPr>
      </w:r>
      <w:r>
        <w:rPr>
          <w:lang w:val="hi_IN" w:bidi="hi_IN"/>
        </w:rPr>
        <w:t xml:space="preserve">यीशु कहता है कि कुछ कुँवारियाँ </w:t>
      </w:r>
      <w:r>
        <w:rPr>
          <w:b/>
          <w:lang w:val="hi_IN" w:bidi="hi_IN"/>
        </w:rPr>
        <w:t>बुद्धिमान</w:t>
      </w:r>
      <w:r>
        <w:rPr>
          <w:lang w:val="hi_IN" w:bidi="hi_IN"/>
        </w:rPr>
        <w:t xml:space="preserve"> थीं और कुछ </w:t>
      </w:r>
      <w:r>
        <w:rPr>
          <w:b/>
          <w:lang w:val="hi_IN" w:bidi="hi_IN"/>
        </w:rPr>
        <w:t>मूर्ख</w:t>
      </w:r>
      <w:r>
        <w:rPr>
          <w:lang w:val="hi_IN" w:bidi="hi_IN"/>
        </w:rPr>
        <w:t xml:space="preserve"> थीं।</w:t>
      </w:r>
    </w:p>
    <w:p>
      <w:pPr/>
      <w:r>
        <w:rPr>
          <w:lang w:val="hi_IN" w:bidi="hi_IN"/>
        </w:rPr>
      </w:r>
      <w:r>
        <w:rPr>
          <w:b/>
          <w:lang w:val="hi_IN" w:bidi="hi_IN"/>
        </w:rPr>
        <w:t>बुद्धिमान</w:t>
      </w:r>
      <w:r>
        <w:rPr>
          <w:lang w:val="hi_IN" w:bidi="hi_IN"/>
        </w:rPr>
        <w:t xml:space="preserve"> शब्द उन लोगों का वर्णन करता है जो बुद्धि का इस्तेमाल करते हैं, जिसका अर्थ है कि सही बातों के बारे में सोचना और अच्छे काम करना। </w:t>
      </w:r>
      <w:r>
        <w:rPr>
          <w:lang w:val="hi_IN" w:bidi="hi_IN"/>
        </w:rPr>
        <w:t>बुद्धि</w:t>
      </w:r>
      <w:r>
        <w:rPr>
          <w:lang w:val="hi_IN" w:bidi="hi_IN"/>
        </w:rPr>
        <w:t xml:space="preserve"> शब्द मुख्य शब्दावली में है।</w:t>
      </w:r>
    </w:p>
    <w:p>
      <w:pPr/>
      <w:r>
        <w:rPr>
          <w:lang w:val="hi_IN" w:bidi="hi_IN"/>
        </w:rPr>
      </w:r>
      <w:r>
        <w:rPr>
          <w:b/>
          <w:lang w:val="hi_IN" w:bidi="hi_IN"/>
        </w:rPr>
        <w:t>मूर्ख</w:t>
      </w:r>
      <w:r>
        <w:rPr>
          <w:lang w:val="hi_IN" w:bidi="hi_IN"/>
        </w:rPr>
        <w:t xml:space="preserve"> शब्द बुद्धिमान का ठीक उलटा है। इसमें ऐसी बातें सोचते हैं जो सही नहीं हैं और ऐसे काम करते हैं जो अच्छे नहीं हैं। बाइबल कई बार बुद्धिमान और मूर्ख लोगों के बारे में बात करती है, इसलिए आप इन शब्दों का अक्सर इस्तेमाल करेंगे।</w:t>
      </w:r>
    </w:p>
    <w:p>
      <w:pPr/>
      <w:r>
        <w:rPr>
          <w:lang w:val="hi_IN" w:bidi="hi_IN"/>
        </w:rPr>
      </w:r>
      <w:r>
        <w:rPr>
          <w:lang w:val="hi_IN" w:bidi="hi_IN"/>
        </w:rPr>
        <w:t xml:space="preserve">कुछ अनुवाद कहते हैं कि बुद्धिमान कुँवारियाँ अपनी मशालों के लिए तेल की </w:t>
      </w:r>
      <w:r>
        <w:rPr>
          <w:b/>
          <w:lang w:val="hi_IN" w:bidi="hi_IN"/>
        </w:rPr>
        <w:t>कुप्पियाँ</w:t>
      </w:r>
      <w:r>
        <w:rPr>
          <w:lang w:val="hi_IN" w:bidi="hi_IN"/>
        </w:rPr>
        <w:t xml:space="preserve"> लेकर आई थीं। कुप्पी एक ऐसा बर्तन है जिसमें तरल पदार्थ रखा जाता है। कुछ अनुवादों में इसे पात्र कहा गया है।</w:t>
      </w:r>
    </w:p>
    <w:p>
      <w:pPr/>
      <w:r>
        <w:rPr>
          <w:lang w:val="hi_IN" w:bidi="hi_IN"/>
        </w:rPr>
      </w:r>
      <w:r>
        <w:rPr>
          <w:lang w:val="hi_IN" w:bidi="hi_IN"/>
        </w:rPr>
        <w:t xml:space="preserve">यीशु की कहानी में, </w:t>
      </w:r>
      <w:r>
        <w:rPr>
          <w:b/>
          <w:lang w:val="hi_IN" w:bidi="hi_IN"/>
        </w:rPr>
        <w:t>आधी रात</w:t>
      </w:r>
      <w:r>
        <w:rPr>
          <w:lang w:val="hi_IN" w:bidi="hi_IN"/>
        </w:rPr>
        <w:t xml:space="preserve"> में कोई </w:t>
      </w:r>
      <w:r>
        <w:rPr>
          <w:b/>
          <w:lang w:val="hi_IN" w:bidi="hi_IN"/>
        </w:rPr>
        <w:t>चिल्लाता</w:t>
      </w:r>
      <w:r>
        <w:rPr>
          <w:lang w:val="hi_IN" w:bidi="hi_IN"/>
        </w:rPr>
        <w:t xml:space="preserve"> है कि दूल्हा आ रहा है।</w:t>
      </w:r>
    </w:p>
    <w:p>
      <w:pPr/>
      <w:r>
        <w:rPr>
          <w:lang w:val="hi_IN" w:bidi="hi_IN"/>
        </w:rPr>
      </w:r>
      <w:r>
        <w:rPr>
          <w:b/>
          <w:lang w:val="hi_IN" w:bidi="hi_IN"/>
        </w:rPr>
        <w:t>आधी रात</w:t>
      </w:r>
      <w:r>
        <w:rPr>
          <w:lang w:val="hi_IN" w:bidi="hi_IN"/>
        </w:rPr>
        <w:t xml:space="preserve"> का मतलब रात के बीच का समय है, लेकिन हो सकता है कि यह सच में रात के बीच का समय न हो। बहुत देर हो चुकी थी।</w:t>
      </w:r>
    </w:p>
    <w:p>
      <w:pPr/>
      <w:r>
        <w:rPr>
          <w:lang w:val="hi_IN" w:bidi="hi_IN"/>
        </w:rPr>
      </w:r>
      <w:r>
        <w:rPr>
          <w:lang w:val="hi_IN" w:bidi="hi_IN"/>
        </w:rPr>
        <w:t xml:space="preserve">यहाँ </w:t>
      </w:r>
      <w:r>
        <w:rPr>
          <w:b/>
          <w:lang w:val="hi_IN" w:bidi="hi_IN"/>
        </w:rPr>
        <w:t>चिल्लाना</w:t>
      </w:r>
      <w:r>
        <w:rPr>
          <w:lang w:val="hi_IN" w:bidi="hi_IN"/>
        </w:rPr>
        <w:t xml:space="preserve"> शब्द का अर्थ दु:ख के आँसू बहाना नहीं है। बल्कि इसका अर्थ है जोर से चिल्लाना।</w:t>
      </w:r>
    </w:p>
    <w:p>
      <w:pPr/>
      <w:r>
        <w:rPr>
          <w:lang w:val="hi_IN" w:bidi="hi_IN"/>
        </w:rPr>
      </w:r>
      <w:r>
        <w:rPr>
          <w:lang w:val="hi_IN" w:bidi="hi_IN"/>
        </w:rPr>
        <w:t>दृष्टान्त में सभी कुँवारियाँ अपनी मशालें "</w:t>
      </w:r>
      <w:r>
        <w:rPr>
          <w:b/>
          <w:lang w:val="hi_IN" w:bidi="hi_IN"/>
        </w:rPr>
        <w:t>ठीक</w:t>
      </w:r>
      <w:r>
        <w:rPr>
          <w:lang w:val="hi_IN" w:bidi="hi_IN"/>
        </w:rPr>
        <w:t xml:space="preserve"> करती हैं।" मशाल को ठीक करने का मतलब बत्ती को छोटा करना होता है, लेकिन इस कहानी में संभव है कि युवतियों ने बत्ती को काटे बिना किसी और तरीके से उसे ठीक किया होगा।</w:t>
      </w:r>
    </w:p>
    <w:p>
      <w:pPr/>
      <w:r>
        <w:rPr>
          <w:lang w:val="hi_IN" w:bidi="hi_IN"/>
        </w:rPr>
      </w:r>
      <w:r>
        <w:rPr>
          <w:lang w:val="hi_IN" w:bidi="hi_IN"/>
        </w:rPr>
        <w:t xml:space="preserve">मूर्ख युवतियाँ दूल्हे को आदर देने के लिए उसे “स्वामी, स्वामी” कह कर पुकारती हैं। </w:t>
      </w:r>
      <w:r>
        <w:rPr>
          <w:b/>
          <w:lang w:val="hi_IN" w:bidi="hi_IN"/>
        </w:rPr>
        <w:t>स्वामी</w:t>
      </w:r>
      <w:r>
        <w:rPr>
          <w:lang w:val="hi_IN" w:bidi="hi_IN"/>
        </w:rPr>
        <w:t xml:space="preserve"> का अर्थ मालिक होता है, और उस समय की यहूदी संस्कृति में किसी बात को दो या तीन बार कहना, उस पर ज़ोर देने का एक तरीका था। </w:t>
      </w:r>
      <w:r>
        <w:rPr>
          <w:lang w:val="hi_IN" w:bidi="hi_IN"/>
        </w:rPr>
        <w:t>स्वामी</w:t>
      </w:r>
      <w:r>
        <w:rPr>
          <w:lang w:val="hi_IN" w:bidi="hi_IN"/>
        </w:rPr>
        <w:t xml:space="preserve"> शब्द मुख्य शब्दावली में है।</w:t>
      </w:r>
    </w:p>
    <w:p>
      <w:pPr/>
      <w:r>
        <w:rPr>
          <w:lang w:val="hi_IN" w:bidi="hi_IN"/>
        </w:rPr>
      </w:r>
      <w:r>
        <w:rPr>
          <w:lang w:val="hi_IN" w:bidi="hi_IN"/>
        </w:rPr>
        <w:t>दूल्हा कहता है, “</w:t>
      </w:r>
      <w:r>
        <w:rPr>
          <w:b/>
          <w:lang w:val="hi_IN" w:bidi="hi_IN"/>
        </w:rPr>
        <w:t>मैं तुमसे सच कहता हूँ</w:t>
      </w:r>
      <w:r>
        <w:rPr>
          <w:lang w:val="hi_IN" w:bidi="hi_IN"/>
        </w:rPr>
        <w:t xml:space="preserve">, मैं तुम्हें नहीं </w:t>
      </w:r>
      <w:r>
        <w:rPr>
          <w:b/>
          <w:lang w:val="hi_IN" w:bidi="hi_IN"/>
        </w:rPr>
        <w:t>जानता</w:t>
      </w:r>
      <w:r>
        <w:rPr>
          <w:lang w:val="hi_IN" w:bidi="hi_IN"/>
        </w:rPr>
        <w:t>।”</w:t>
      </w:r>
    </w:p>
    <w:p>
      <w:pPr/>
      <w:r>
        <w:rPr>
          <w:lang w:val="hi_IN" w:bidi="hi_IN"/>
        </w:rPr>
      </w:r>
      <w:r>
        <w:rPr>
          <w:b/>
          <w:lang w:val="hi_IN" w:bidi="hi_IN"/>
        </w:rPr>
        <w:t>मैं तुमसे सच कहता हूँ</w:t>
      </w:r>
      <w:r>
        <w:rPr>
          <w:lang w:val="hi_IN" w:bidi="hi_IN"/>
        </w:rPr>
        <w:t xml:space="preserve"> यह वाक्य सुसमाचारों में कई बार आता है, लेकिन इसे हमेशा यीशु ही कहता है। इसका अर्थ है कि वह जो कुछ कहता है वह परमेश्वर की सच्ची और बहुत महत्वपूर्ण बात है। वह चाहता है कि सुनने वाले ध्यान से सुनें और उसकी बातों को गंभीरता से लें।</w:t>
      </w:r>
    </w:p>
    <w:p>
      <w:pPr/>
      <w:r>
        <w:rPr>
          <w:lang w:val="hi_IN" w:bidi="hi_IN"/>
        </w:rPr>
      </w:r>
      <w:r>
        <w:rPr>
          <w:lang w:val="hi_IN" w:bidi="hi_IN"/>
        </w:rPr>
        <w:t xml:space="preserve">जब दूल्हा कहता है, "मैं </w:t>
      </w:r>
      <w:r>
        <w:rPr>
          <w:b/>
          <w:lang w:val="hi_IN" w:bidi="hi_IN"/>
        </w:rPr>
        <w:t>तुम्हें नहीं जानता</w:t>
      </w:r>
      <w:r>
        <w:rPr>
          <w:lang w:val="hi_IN" w:bidi="hi_IN"/>
        </w:rPr>
        <w:t>," तो इसका शाब्दिक अर्थ यह नहीं है कि वह उन युवतियों को पहचानता नहीं था। वे दूल्हे या दुल्हन की मित्र या परिवार की सदस्य रही होंगी। यहाँ पर, इसका अर्थ है कि वे उसके साथ शामिल नहीं हो सकती। केवल वही बुद्धिमान युवतियाँ, जो दूल्हे के आने पर तैयार थी, उसके साथ जा सकी। उन्हीं को वह "जानता" है।</w:t>
      </w:r>
    </w:p>
    <w:p>
      <w:pPr/>
      <w:r>
        <w:rPr>
          <w:lang w:val="hi_IN" w:bidi="hi_IN"/>
        </w:rPr>
      </w:r>
      <w:r>
        <w:rPr>
          <w:lang w:val="hi_IN" w:bidi="hi_IN"/>
        </w:rPr>
        <w:t xml:space="preserve">जब यीशु अपने सुनने वालों को </w:t>
      </w:r>
      <w:r>
        <w:rPr>
          <w:b/>
          <w:lang w:val="hi_IN" w:bidi="hi_IN"/>
        </w:rPr>
        <w:t>जागते</w:t>
      </w:r>
      <w:r>
        <w:rPr>
          <w:lang w:val="hi_IN" w:bidi="hi_IN"/>
        </w:rPr>
        <w:t xml:space="preserve"> रहने की चेतावनी देता है, तो उसका मतलब यह नहीं है कि उन्हें सचमुच हर समय आँखें खोलकर जागते रहना है, बल्कि यह है कि उन्हें उसके लौटने पर तैयार रहना चाहिए। कहानी में सभी युवतियाँ सो गईं, लेकिन बुद्धिमान युवतियों ने पहले से योजना बनाई और तैयारी की, इसलिए जब दूल्हा आधी रात को आया, तो वे उसके लिए तैयार थी। “जागते रहो" का मतलब है कि यीशु के किसी भी समय लौटने पर तैयार रहना।</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25:14–30</w:t>
      </w:r>
      <w:r>
        <w:rPr>
          <w:lang w:val="hi_IN" w:bidi="hi_IN"/>
        </w:rPr>
      </w:r>
    </w:p>
    <w:p>
      <w:pPr>
        <w:pStyle w:val="Heading3"/>
      </w:pPr>
      <w:r>
        <w:rPr>
          <w:lang w:val="hi_IN" w:bidi="hi_IN"/>
        </w:rPr>
        <w:t>सुने और मन में रखें</w:t>
      </w:r>
    </w:p>
    <w:p>
      <w:pPr/>
      <w:r>
        <w:rPr>
          <w:lang w:val="hi_IN" w:bidi="hi_IN"/>
        </w:rPr>
      </w:r>
      <w:r>
        <w:rPr>
          <w:lang w:val="hi_IN" w:bidi="hi_IN"/>
        </w:rPr>
        <w:t>मत्ती 25:14–30 को सुनें और अपने मन में रखें। पाठ को तीन बार सुनें (यदि सम्भव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तीन दृष्टान्तों या छोटी कहानियों में से तीसरा है, जो यीशु स्वर्ग के राज्य के लिए तैयार होने के बारे में बताता है। मत्ती हमें यह नहीं बताता कि यह कहानी कहाँ घटित होती है। यीशु शायद यरूशलेम के आस-पास था। यीशु जिन लोगों से बात कर रहा था, वे शायद यहूदी थे जो यीशु पर विश्वास करते थे। उसके सबसे करीबी 12 चेले भी शायद उसके साथ थे। उन्होंने सोचा कि यीशु राज्य को तुरंत प्रकट करने वाला है। हालाँकि, यीशु ने सिखाया कि स्वर्ग का राज्य, लोग हैं जो अभी से अपने दिलों में उसे अपना राजा मानकर अपने कामों के द्वारा उसके पीछे चल रहे हैं। इसलिए, उसने उनकी उम्मीदों को सुधारने के लिए एक दृष्टान्त सुनाया।</w:t>
      </w:r>
    </w:p>
    <w:p>
      <w:pPr/>
      <w:r>
        <w:rPr>
          <w:lang w:val="hi_IN" w:bidi="hi_IN"/>
        </w:rPr>
      </w:r>
      <w:r>
        <w:rPr>
          <w:lang w:val="hi_IN" w:bidi="hi_IN"/>
        </w:rPr>
        <w:t>यीशु ने उनसे कहा कि स्वर्ग का राज्य उस व्यक्ति के समान होगा, जो अपने नगर से दूर एक यात्रा पर जाने की योजना बनाता है। हमें यह नहीं बताया गया है कि वह व्यक्ति कहाँ गया या वह क्यों गया। उस व्यक्ति के पास दास और संपत्ति थी। उसने अपनी यात्रा से लौटने तक अपनी संपत्ति की देखरेख का जिम्मा अपने दासों को सौंप दिया। उस व्यक्ति ने अपने तीन दासों को सोने या चाँदी के थैले दिए। कभी-कभी अंग्रेज़ी में इसका अनुवाद “तोड़े” के रूप में किया जाता है, लेकिन हमें समझना चाहिए कि यहाँ साफ़ तौर पर बताया गया है कि उस व्यक्ति ने अपने दासों को सोने या चाँदी के रूप में धन दिया। उस व्यक्ति ने एक दास को पाँच थैले दिए, दूसरे को दो थैले और तीसरे को एक थैला दिया। यीशु ने कहा कि उस व्यक्ति ने अपने हर दास को उसकी क्षमता के अनुसार दिया। वे शायद दूसरे दासों के अगुवे थे और धन और व्यापार के मामलों को सँभालना जानते थे। हालाँकि उस व्यक्ति ने अपने दासों को यह नहीं बताया कि उस धन से क्या करना है, फिर भी वे उस धन का उपयोग करके और अधिक धन कमाने के लिए जिम्मेदार थे। धन अब भी उसी व्यक्ति का था। जब वह व्यक्ति लौटेगा, तो दासों ने जो भी लाभ कमाया होगा, वह उसे सौंप देंगे।</w:t>
      </w:r>
    </w:p>
    <w:p>
      <w:pPr/>
      <w:r>
        <w:rPr>
          <w:lang w:val="hi_IN" w:bidi="hi_IN"/>
        </w:rPr>
      </w:r>
      <w:r>
        <w:rPr>
          <w:lang w:val="hi_IN" w:bidi="hi_IN"/>
        </w:rPr>
        <w:t>सोने और चाँदी के सिक्कों की एक तस्वीर दिखाएँ।</w:t>
      </w:r>
    </w:p>
    <w:p>
      <w:pPr/>
      <w:r>
        <w:rPr>
          <w:lang w:val="hi_IN" w:bidi="hi_IN"/>
        </w:rPr>
      </w:r>
      <w:r>
        <w:rPr>
          <w:lang w:val="hi_IN" w:bidi="hi_IN"/>
        </w:rPr>
        <w:t>अपने दासों को धन देने के बाद वह व्यक्ति अपनी यात्रा पर निकल गया। जैसे ही वह व्यक्ति गया, पाँच थैले वाला दास उनसे व्यापार करने लगा। इसका अर्थ है कि उस दास ने अपने स्वामी के धन से व्यापार किया। इस तरह उस दास ने और पाँच थैले धन कमा लिया। दो थैलों वाला दास भी अपने पास जो था उससे व्यापार करने लगा और उसने दो और थैले कमा लिए। लेकिन एक थैले वाले दास ने न तो धन खोने का जोखिम उठाना चाहा और न ही उस धन से व्यापार करने की ज़िम्मेदारी लेनी चाही। इसलिए उसने ज़मीन में एक गड्डा खोदा और अपने स्वामी के धन को उसमें छिपा दिया, या गाड़ दिया। यहूदी शिक्षकों ने कहा कि यदि किसी व्यक्ति को सौंपा गया धन वह तुरंत गाड़ देता है, तो वह अब ज़िम्मेदार नहीं माना जाता, क्योंकि उसने धन की सुरक्षा के लिए सबसे सुरक्षित तरीका अपना लिया है।</w:t>
      </w:r>
    </w:p>
    <w:p>
      <w:pPr/>
      <w:r>
        <w:rPr>
          <w:lang w:val="hi_IN" w:bidi="hi_IN"/>
        </w:rPr>
      </w:r>
      <w:r>
        <w:rPr>
          <w:lang w:val="hi_IN" w:bidi="hi_IN"/>
        </w:rPr>
        <w:t>रुकें और चर्चा करें: आपकी संस्कृति में, लोग पैसे से और अधिक पैसा कमाने के लिए किस तरह के काम करते हैं?</w:t>
      </w:r>
    </w:p>
    <w:p>
      <w:pPr/>
      <w:r>
        <w:rPr>
          <w:lang w:val="hi_IN" w:bidi="hi_IN"/>
        </w:rPr>
      </w:r>
      <w:r>
        <w:rPr>
          <w:lang w:val="hi_IN" w:bidi="hi_IN"/>
        </w:rPr>
        <w:t>जब वह व्यक्ति अपनी यात्रा से घर लौटा, तो वह जानना चाहता था कि दासों ने उसके धन के साथ क्या किया। जिस दास को पाँच थैले दिए गए थे और जिसने पाँच और कमा लिए थे, वह सबसे पहले अपने स्वामी के पास आया। उसने अपने पास मौजूद सभी दस थैले अपने स्वामी को दे दिए। स्वामी ने दास से कहा, “तुमने अच्छा काम किया है। तुम एक अच्छे और विश्वासयोग्य, या भरोसेमंद दास हो। क्योंकि तुम थोड़े में विश्वासयोग्य रहे, इसलिए मुझे पता है कि मैं तुम पर बड़ी बातों में भी भरोसा कर सकता हूँ। मेरे घर में आकर मेरे साथ खुशी मनाओ।” जिस दास को दो थैले दिए गए थे और जिसने दो और कमा लिए थे, फिर वह अपने स्वामी के पास आया। उसने अपने स्वामी को सभी चार थैले दे दिए। स्वामी ने दूसरे दास के साथ भी वैसा ही व्यवहार किया जैसा उसने पहले दास के साथ किया था।</w:t>
      </w:r>
    </w:p>
    <w:p>
      <w:pPr/>
      <w:r>
        <w:rPr>
          <w:lang w:val="hi_IN" w:bidi="hi_IN"/>
        </w:rPr>
      </w:r>
      <w:r>
        <w:rPr>
          <w:lang w:val="hi_IN" w:bidi="hi_IN"/>
        </w:rPr>
        <w:t>रुकें और चर्चा करें: आपकी संस्कृति में, काम देनेवाले या स्वामी लोगों को अपना काम अच्छी तरह से करने पर किस तरह से इनाम देते हैं?</w:t>
      </w:r>
    </w:p>
    <w:p>
      <w:pPr/>
      <w:r>
        <w:rPr>
          <w:lang w:val="hi_IN" w:bidi="hi_IN"/>
        </w:rPr>
      </w:r>
      <w:r>
        <w:rPr>
          <w:lang w:val="hi_IN" w:bidi="hi_IN"/>
        </w:rPr>
        <w:t>एक ही थैले वाले दास ने अपने स्वामी से कहा, “मैं जानता था कि आप कठोर या सख़्त, व्यक्ति हैं। आप वहाँ से काटते हैं जहाँ आपने बोया नहीं, और वहाँ से इकट्ठा करते हैं जहाँ आपने बीज बिखेरा नहीं। मैं डर गया था, इसलिए मैंने आपके धन का थैला ज़मीन में छिपा दिया।” “काटना” और “इकट्ठा करना” दोनों का अर्थ फसलों की कटाई करना है। “बोना” और “बिखेरना”, दोनों का अर्थ फसलों को उगाने के लिए बीज बोना है। यह प्रतीकात्मक भाषा है, जिसका मतलब यह है कि दास का स्वामी दूसरों के काम से धन कमाता है। दास अपने स्वामी के धन के साथ जोखिम उठाने से डरता था, क्योंकि उसे लगता था कि अगर वह धन खो देता तो स्वामी उसे दंड दे सकता था। इसलिए, दास ने अपने स्वामी को वही थैला लौटा दिया, जो स्वामी ने उसे दिया था।</w:t>
      </w:r>
    </w:p>
    <w:p>
      <w:pPr/>
      <w:r>
        <w:rPr>
          <w:lang w:val="hi_IN" w:bidi="hi_IN"/>
        </w:rPr>
      </w:r>
      <w:r>
        <w:rPr>
          <w:lang w:val="hi_IN" w:bidi="hi_IN"/>
        </w:rPr>
        <w:t>रुकें और चर्चा करें: आपकी संस्कृति में, किस प्रकार के लोग दूसरों के काम से धन कमाते हैं?</w:t>
      </w:r>
    </w:p>
    <w:p>
      <w:pPr/>
      <w:r>
        <w:rPr>
          <w:lang w:val="hi_IN" w:bidi="hi_IN"/>
        </w:rPr>
      </w:r>
      <w:r>
        <w:rPr>
          <w:lang w:val="hi_IN" w:bidi="hi_IN"/>
        </w:rPr>
        <w:t>स्वामी ने दास से कहा कि वह दुष्ट और आलसी है। स्वामी ने दास की ही बातों को उसको लौटाते हुए उन्हें एक सवाल के रूप में रख दिया। उसने दास से उत्तर की उम्मीद नहीं की। दास की अपनी ही बातों ने उसे फँसा दिया। स्वामी दास से कह रहा था कि अगर वह उसके बारे में ये बातें जानता था, तो फिर उसने इसके बारे में कुछ किया क्यों नहीं। दास जानता था कि उसका स्वामी कितना सख़्त है, इसलिए उसे उसका पैसा सर्राफों के पास लगा देना चाहिए था। तब स्वामी को अपना धन ब्याज समेत वापस मिल जाता। इसका मतलब है कि दास को धन ऐसे लोगों को उधार दे देना चाहिए था, जो बाद में उसे और अधिक धन लौटा सकते थे। फिर उसने आदेश दिया कि वह धन आलसी दास से ले लिया जाए और उस दास को दे दिया जाए जिसने उसे दस थैले दिए थे। आलसी दास को दंड इसलिए मिला, क्योंकि उसने वह नहीं किया जिसकी एक स्वामी अपने दासों से आम तौर पर उम्मीद करता है—उसने अपने स्वामी के लिए और अधिक धन कमाने की कोशिश नहीं की। उसने अपने स्वामी को प्रसन्न करने की वैसी कोशिश नहीं की, जैसी उसे करनी चाहिए थी।</w:t>
      </w:r>
    </w:p>
    <w:p>
      <w:pPr/>
      <w:r>
        <w:rPr>
          <w:lang w:val="hi_IN" w:bidi="hi_IN"/>
        </w:rPr>
      </w:r>
      <w:r>
        <w:rPr>
          <w:lang w:val="hi_IN" w:bidi="hi_IN"/>
        </w:rPr>
        <w:t>फिर यीशु अपने दृष्टान्त के अर्थ को और भी स्पष्ट करता है। वह कहता है कि उस स्वामी ने अपने दास से कहा कि जो कोई भी अपने पास मौजूद चीजों का समझदारी से उपयोग करता है, उसे और अधिक दिया जाएगा। लेकिन जो लोग अपने पास जो है उसके साथ कुछ भी नहीं करते, वे वह भी खो देंगे, जो उनके पास है। इसका मतलब यह है कि लोगों के पास जो कुछ भी है, चाहे वह थोड़ा हो या ज़्यादा, वह सब उन्हें परमेश्वर की ओर से ही दिया गया है। जो लोग अपने पास जो है उसका कोई उपयोग नहीं करते, वे अंत में वह भी खो देंगे जो उनके पास है। फिर स्वामी ने अपने दूसरे दासों से कहा, “इस निकम्मे दास को बाहर के अँधेरे में फेंक दो, जहाँ रोना और दाँत पीसना होगा।” यहाँ यीशु चित्रात्मक भाषा, या प्रतीकात्मक भाषा का उपयोग कर रहा है। बाहरी अन्धकार परमेश्वर से अनन्त अलगाव है, जो यीशु को अस्वीकार करने वाले सभी लोगों का इंतजार करता है। रोने का अर्थ उस तेज आवाज से है, जो लोग बहुत दुःख या पीड़ा होने पर निकालते हैं। दाँत पीसने का अर्थ है दर्द, क्रोध और कड़वाहट के कारण दाँत पीसना। जो लोग परमेश्वर से अलग हो जाते हैं वे शोक से भरे होंगे। उनका शोक उन्हें बेकाबू होकर रोने और दर्द से दाँत पीसने पर मजबूर कर देगा। यीशु अच्छे दास को जो मिला और बुरे दास को जो मिला, उसके बीच का अंतर दिखाता है।</w:t>
      </w:r>
    </w:p>
    <w:p>
      <w:pPr/>
      <w:r>
        <w:rPr>
          <w:lang w:val="hi_IN" w:bidi="hi_IN"/>
        </w:rPr>
      </w:r>
      <w:r>
        <w:rPr>
          <w:lang w:val="hi_IN" w:bidi="hi_IN"/>
        </w:rPr>
        <w:t>रुकें और अपने समूह के साथ चर्चा करें: आप इस भाग में यीशु की चित्रात्मक भाषा को अपनी भाषा में कैसे अनुवाद करेंगे? यीशु यहाँ होने वाले दु:ख का वर्णन करना चाहता था, इसलिए इसे अनुवाद करते समय ऐसी भाषा का उपयोग करें जो इस दु:ख को साफ़ और प्रभावशाली ढंग से दिखाए।</w:t>
      </w:r>
    </w:p>
    <w:p>
      <w:pPr/>
      <w:r>
        <w:rPr>
          <w:lang w:val="hi_IN" w:bidi="hi_IN"/>
        </w:rPr>
      </w:r>
      <w:r>
        <w:rPr>
          <w:lang w:val="hi_IN" w:bidi="hi_IN"/>
        </w:rPr>
        <w:t>दासों के स्वामी की तरह ही, यीशु भी दूर जा रहा था और वह अपनी यात्रा पूरी होने तक वापस नहीं लौटेगा। यीशु ने अपने अनुयायियों को दिखाया कि वह यह उम्मीद करता है कि सभी लोग परमेश्वर के राज्य को और भी महान बनाने के लिए यीशु द्वारा दिए गए साधन का उपयोग बुद्धिमानी से करेंगे।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अपने चेलों को शिक्षा दे रहा है। वह स्वर्ग के राज्य के बारे में पहले ही दो दृष्टान्त बता चुका है। स्वर्ग के राज्य के बारे में यह तीसरा दृष्टान्त एक ऐसे व्यक्ति की कहानी है, जो यात्रा पर जाता है और अपनी संपत्ति की देखभाल का काम अपने तीन दासों को सौंपता है। वह व्यक्ति जाते समय हर दास को कुछ धन देता है, ताकि वे उन्हें काम में लगाएँ।</w:t>
      </w:r>
    </w:p>
    <w:p>
      <w:pPr/>
      <w:r>
        <w:rPr>
          <w:lang w:val="hi_IN" w:bidi="hi_IN"/>
        </w:rPr>
      </w:r>
      <w:r>
        <w:rPr>
          <w:b/>
          <w:lang w:val="hi_IN" w:bidi="hi_IN"/>
        </w:rPr>
        <w:t>दूसरा दृश्य:</w:t>
      </w:r>
      <w:r>
        <w:rPr>
          <w:lang w:val="hi_IN" w:bidi="hi_IN"/>
        </w:rPr>
        <w:t xml:space="preserve"> दो दास उस धन को काम में लगाते हैं और अपने स्वामी के लिए और अधिक धन कमा लेते हैं। दासों में से एक गड्ढा खोदता है और अपने स्वामी का धन जमीन में गाड़ देता है।</w:t>
      </w:r>
    </w:p>
    <w:p>
      <w:pPr/>
      <w:r>
        <w:rPr>
          <w:lang w:val="hi_IN" w:bidi="hi_IN"/>
        </w:rPr>
      </w:r>
      <w:r>
        <w:rPr>
          <w:b/>
          <w:lang w:val="hi_IN" w:bidi="hi_IN"/>
        </w:rPr>
        <w:t>तीसरा दृश्य:</w:t>
      </w:r>
      <w:r>
        <w:rPr>
          <w:lang w:val="hi_IN" w:bidi="hi_IN"/>
        </w:rPr>
        <w:t xml:space="preserve"> दासों का स्वामी वापस लौट आता है। वह हर दास के पास जाकर देखता है कि उन्होंने उसके धन के साथ क्या किया है। दो दास अपने स्वामी के धन के प्रति विश्वासयोग्य रहते हैं। दासों में से एक अपने स्वामी के धन के प्रति बेईमान होता है। उन दासों का स्वामी विश्वासयोग्य दासों को प्रतिफल देता है, लेकिन विश्वासघाती दास को दंड देता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यीशु के पीछे चलने वाले लोगों की भीड़</w:t>
      </w:r>
    </w:p>
    <w:p>
      <w:pPr>
        <w:pStyle w:val="ListBullet"/>
        <w:spacing w:line="240" w:lineRule="auto"/>
        <w:ind w:left="720"/>
      </w:pPr>
      <w:r>
        <w:rPr>
          <w:lang w:val="hi_IN" w:bidi="hi_IN"/>
        </w:rPr>
      </w:r>
      <w:r>
        <w:rPr>
          <w:lang w:val="hi_IN" w:bidi="hi_IN"/>
        </w:rPr>
        <w:t>यात्रा पर जाने वाला एक व्यक्ति</w:t>
      </w:r>
    </w:p>
    <w:p>
      <w:pPr>
        <w:pStyle w:val="ListBullet"/>
        <w:spacing w:line="240" w:lineRule="auto"/>
        <w:ind w:left="720"/>
      </w:pPr>
      <w:r>
        <w:rPr>
          <w:lang w:val="hi_IN" w:bidi="hi_IN"/>
        </w:rPr>
      </w:r>
      <w:r>
        <w:rPr>
          <w:lang w:val="hi_IN" w:bidi="hi_IN"/>
        </w:rPr>
        <w:t>2 विश्वासयोग्य दास</w:t>
      </w:r>
    </w:p>
    <w:p>
      <w:pPr>
        <w:pStyle w:val="ListBullet"/>
        <w:spacing w:line="240" w:lineRule="auto"/>
        <w:ind w:left="720"/>
      </w:pPr>
      <w:r>
        <w:rPr>
          <w:lang w:val="hi_IN" w:bidi="hi_IN"/>
        </w:rPr>
      </w:r>
      <w:r>
        <w:rPr>
          <w:lang w:val="hi_IN" w:bidi="hi_IN"/>
        </w:rPr>
        <w:t>वह दास जो अपने स्वामी का धन छिपा देता है</w:t>
      </w:r>
    </w:p>
    <w:p>
      <w:pPr>
        <w:pStyle w:val="ListBullet"/>
        <w:spacing w:line="240" w:lineRule="auto"/>
        <w:ind w:left="720"/>
      </w:pPr>
      <w:r>
        <w:rPr>
          <w:lang w:val="hi_IN" w:bidi="hi_IN"/>
        </w:rPr>
      </w:r>
      <w:r>
        <w:rPr>
          <w:lang w:val="hi_IN" w:bidi="hi_IN"/>
        </w:rPr>
        <w:t>वे लोग जो दासों के साथ व्यापार करते हैं</w:t>
      </w:r>
    </w:p>
    <w:p>
      <w:pPr>
        <w:pStyle w:val="ListBullet"/>
        <w:spacing w:line="240" w:lineRule="auto"/>
        <w:ind w:left="720"/>
      </w:pPr>
      <w:r>
        <w:rPr>
          <w:lang w:val="hi_IN" w:bidi="hi_IN"/>
        </w:rPr>
      </w:r>
      <w:r>
        <w:rPr>
          <w:lang w:val="hi_IN" w:bidi="hi_IN"/>
        </w:rPr>
        <w:t>अन्य दास</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बात याद रखना जरूरी है कि स्वर्ग के राज्य के लिए तैयार रहने के बारे में यीशु का यह तीसरा दृष्टान्त है। दृष्टान्त एक कहानी है, जिसका उपयोग यीशु परमेश्वर के बारे में गहरी बातें सिखाने के लिए करता है। याद रखें कि स्वर्ग के राज्य का अर्थ है, परमेश्वर का लोगों के दिलों में शासन करना, या लोगों का परमेश्वर को अपना राजा मानकर उसके पीछे चलना।</w:t>
      </w:r>
    </w:p>
    <w:p>
      <w:pPr/>
      <w:r>
        <w:rPr>
          <w:lang w:val="hi_IN" w:bidi="hi_IN"/>
        </w:rPr>
      </w:r>
      <w:r>
        <w:rPr>
          <w:lang w:val="hi_IN" w:bidi="hi_IN"/>
        </w:rPr>
        <w:t>यीशु कहता है कि जो व्यक्ति यात्रा पर जाने वाला था, उसने अपने गुलामों या दासों को अपने पास बुलाया। ये उस व्यक्ति के दास हैं, जो अपने स्वामी की आज्ञा मानना चाहते हैं। इस कहानी में वह व्यक्ति संपत्ति का मालिक है और उसके पास बहुत धन है। उस व्यक्ति ने अपने दासों को सोने या चाँदी के थैले दिए। एक तोड़ा, सोने या चाँदी के सिक्कों का एक थैला होता है। यह बात याद रखना ज़रूरी है कि उस व्यक्ति ने अपने एक दास को पाँच थैले, एक दास को दो थैले, और एक दास को एक थैला दिया। याद रखें कि उस व्यक्ति ने हर दास को जितना धन दिया, वह उसकी कुशलता के अनुसार था। इसके बाद वह अपने नगर से बहुत दूर यात्रा पर चला गया, लेकिन हमें यह नहीं पता कि वह कहाँ गया या वह क्यों गया।</w:t>
      </w:r>
    </w:p>
    <w:p>
      <w:pPr/>
      <w:r>
        <w:rPr>
          <w:lang w:val="hi_IN" w:bidi="hi_IN"/>
        </w:rPr>
      </w:r>
      <w:r>
        <w:rPr>
          <w:lang w:val="hi_IN" w:bidi="hi_IN"/>
        </w:rPr>
        <w:t>दूसरे दृश्य में, जैसे ही वह व्यक्ति चला गया, पाँच थैले वाले दास और दो थैले वाले दास ने अपने स्वामी के धन से व्यापार किया। पाँच थैले वाले दास ने पाँच और थैले कमाए, और दो थैले वाले दास ने दो और थैले कमाए। दूसरे दास ने धन ज़मीन में गाड़ दिया। कहानी में आगे चलकर ही हमें पता चलता है कि उसने ऐसा क्यों किया।</w:t>
      </w:r>
    </w:p>
    <w:p>
      <w:pPr/>
      <w:r>
        <w:rPr>
          <w:lang w:val="hi_IN" w:bidi="hi_IN"/>
        </w:rPr>
      </w:r>
      <w:r>
        <w:rPr>
          <w:lang w:val="hi_IN" w:bidi="hi_IN"/>
        </w:rPr>
        <w:t>तीसरे दृश्य में, जो व्यक्ति यात्रा पर गया था, वह बहुत लम्बे समय बाद वापस आया, लेकिन हमें यह नहीं पता कि वह कितने समय तक बाहर रहा। वह अपने दासों से हिसाब करने गया। वह जानना चाहता था कि उसके जाने के दौरान उसके दासों ने उसके धन के साथ क्या किया था। पहले दास ने पाँच और थैले कमाए, और दूसरे दास ने दो और थैले कमाए। यह बात याद रखना ज़रूरी है कि यीशु इन दोनों दासों का वर्णन एक ही तरह से करता है। केवल स्वामी द्वारा दिए गए थैलों की संख्या में ही अंतर था। दोनों ही मामलों में स्वामी ने दासों से कहा कि वे उसके साथ खुशी मनाने उसके घर आएँ।</w:t>
      </w:r>
    </w:p>
    <w:p>
      <w:pPr/>
      <w:r>
        <w:rPr>
          <w:lang w:val="hi_IN" w:bidi="hi_IN"/>
        </w:rPr>
      </w:r>
      <w:r>
        <w:rPr>
          <w:lang w:val="hi_IN" w:bidi="hi_IN"/>
        </w:rPr>
        <w:t>यहीं से कहानी एक मोड़ लेती है। एक थैले वाला दास अपने स्वामी के पास आता है और बहाना बनाता है। वह अपने स्वामी से डरता है, क्योंकि उसका स्वामी दूसरों की मेहनत से धन कमाता है। इसलिए उस दास ने सोने का थैला ज़मीन में गाड़ दिया।</w:t>
      </w:r>
    </w:p>
    <w:p>
      <w:pPr/>
      <w:r>
        <w:rPr>
          <w:lang w:val="hi_IN" w:bidi="hi_IN"/>
        </w:rPr>
      </w:r>
      <w:r>
        <w:rPr>
          <w:lang w:val="hi_IN" w:bidi="hi_IN"/>
        </w:rPr>
        <w:t>उस व्यक्ति ने तीसरे दास को दुष्ट और आलसी या सुस्त कहा। फिर उस व्यक्ति ने दास के ही शब्दों का इस्तेमाल करके उससे एक ऐसा सवाल पूछा, जिसके उत्तर की वह उम्मीद नहीं करता। वह यह समझा रहा था कि दास को वह धन ऐसे लोगों को उधार देना चाहिए था, जो बाद में उसे और अधिक धन लौटा सकते थे।</w:t>
      </w:r>
    </w:p>
    <w:p>
      <w:pPr/>
      <w:r>
        <w:rPr>
          <w:lang w:val="hi_IN" w:bidi="hi_IN"/>
        </w:rPr>
      </w:r>
      <w:r>
        <w:rPr>
          <w:lang w:val="hi_IN" w:bidi="hi_IN"/>
        </w:rPr>
        <w:t>फिर उस व्यक्ति ने अपने दास से कहा कि जो कोई भी अपने पास मौजूद चीज का उपयोग बुद्धिमानी से करेगा, उसे और भी मिलेगा। लेकिन जो लोग अपने पास मौजूद चीजों का कुछ भी उपयोग नहीं करते, वे उन्हें खो देंगे। इसके बाद वह व्यक्ति अपने दूसरे दासों से बात करता है। ये दास वही हो सकते हैं जिनके पास धन के थैले थे, या वे दूसरे दास भी हो सकते हैं। उसने उनसे कहा, “इस निकम्मे दास को बाहर के अँधेरे में डाल दो, जहाँ रोना और दाँत पीसना होगा।” याद रखें कि बाहर का अंधकार परमेश्वर से सदा के लिए अलग हो जाना है, जो उन सभी के लिए है जो यीशु को ठुकराते हैं। रोना उस तेज़ आवाज़ को दर्शाता है जो लोग गहरे दु:ख या शोक में होने पर निकालते हैं। दाँत पीसना का अर्थ है दर्द, क्रोध और कड़वाहट के कारण दाँत पीसना।</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यात्रा पर जाने वाला एक व्यक्ति</w:t>
      </w:r>
    </w:p>
    <w:p>
      <w:pPr>
        <w:pStyle w:val="ListBullet"/>
        <w:spacing w:line="240" w:lineRule="auto"/>
        <w:ind w:left="720"/>
      </w:pPr>
      <w:r>
        <w:rPr>
          <w:lang w:val="hi_IN" w:bidi="hi_IN"/>
        </w:rPr>
      </w:r>
      <w:r>
        <w:rPr>
          <w:lang w:val="hi_IN" w:bidi="hi_IN"/>
        </w:rPr>
        <w:t>2 विश्वासयोग्य दास</w:t>
      </w:r>
    </w:p>
    <w:p>
      <w:pPr>
        <w:pStyle w:val="ListBullet"/>
        <w:spacing w:line="240" w:lineRule="auto"/>
        <w:ind w:left="720"/>
      </w:pPr>
      <w:r>
        <w:rPr>
          <w:lang w:val="hi_IN" w:bidi="hi_IN"/>
        </w:rPr>
      </w:r>
      <w:r>
        <w:rPr>
          <w:lang w:val="hi_IN" w:bidi="hi_IN"/>
        </w:rPr>
        <w:t>वह दास जो अपने स्वामी का धन छिपा देता है</w:t>
      </w:r>
    </w:p>
    <w:p>
      <w:pPr>
        <w:pStyle w:val="ListBullet"/>
        <w:spacing w:line="240" w:lineRule="auto"/>
        <w:ind w:left="720"/>
      </w:pPr>
      <w:r>
        <w:rPr>
          <w:lang w:val="hi_IN" w:bidi="hi_IN"/>
        </w:rPr>
      </w:r>
      <w:r>
        <w:rPr>
          <w:lang w:val="hi_IN" w:bidi="hi_IN"/>
        </w:rPr>
        <w:t>वे लोग जो दासों के साथ व्यापार करते हैं</w:t>
      </w:r>
    </w:p>
    <w:p>
      <w:pPr>
        <w:pStyle w:val="ListBullet"/>
        <w:spacing w:line="240" w:lineRule="auto"/>
        <w:ind w:left="720"/>
      </w:pPr>
      <w:r>
        <w:rPr>
          <w:lang w:val="hi_IN" w:bidi="hi_IN"/>
        </w:rPr>
      </w:r>
      <w:r>
        <w:rPr>
          <w:lang w:val="hi_IN" w:bidi="hi_IN"/>
        </w:rPr>
        <w:t>अन्य दास</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यीशु स्वर्ग के राज्य के बारे में दृष्टान्त बता रहा है। यह दृष्टान्त एक ऐसे व्यक्ति के बारे में है, जो यात्रा पर जाता है और अपनी संपत्ति की ज़िम्मेदारी अपने दासों को सौंप देता है। वह अपने तीन दासों को धन के थैले देता है, ताकि वे उनका उपयोग करके और अधिक पैसा कमा सकें। उस व्यक्ति का अभिनय करें जो अपने दासों को अपने पास बुलाता है और उनमें से हर एक को सिक्कों से भरे थैले देता है। उसने एक दास को पाँच धन के थैले दिए। उसने दूसरे दास को दो धन के थैले दिए। और उसने एक दास को एक धन का थैला दिया।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यात्रा पर जाने वाले व्यक्ति की भूमिका निभा रहे अभिनेता से पूछें, “आप कैसा महसूस कर रहे हैं?” आप कुछ इस तरह की बातें सुन सकते हैं, “ये मेरे सबसे भरोसेमंद दास हैं। वे मेरे धन का अच्छा उपयोग करेंगे और उसे और भी बढ़ाएँगे,” “मुझे पता है कि हर दास क्या कर सकता है। मैंने जो कुछ उन्हें दिया है, वे उसे संभालने में सक्षम हैं,” या, “जब तक मैं यात्रा पर हूँ, मुझे चाहिए कि वे मेरे लिए धन कमाते रहें।”</w:t>
      </w:r>
    </w:p>
    <w:p>
      <w:pPr>
        <w:pStyle w:val="ListBullet"/>
        <w:spacing w:line="240" w:lineRule="auto"/>
        <w:ind w:left="720"/>
      </w:pPr>
      <w:r>
        <w:rPr>
          <w:lang w:val="hi_IN" w:bidi="hi_IN"/>
        </w:rPr>
      </w:r>
      <w:r>
        <w:rPr>
          <w:lang w:val="hi_IN" w:bidi="hi_IN"/>
        </w:rPr>
        <w:t>दो विश्वासयोग्य दासों की भूमिका निभा रहे अभिनेताओं से पूछें, “आप कैसा महसूस कर रहे हैं?” आप कुछ इस तरह की बातें सुन सकते हैं, “मेरे स्वामी ने मुझे धन के पाँच थैले दिए हैं। मैं उसे खुश करना चाहता हूँ। उसने मुझे जो कुछ दिया है, उससे मैं अपनी पूरी कोशिश करूँगा,” या, “मेरे पास दो थैले हैं। मुझे खुशी है कि मेरा स्वामी मुझ पर भरोसा करता है। मैं उसके धन के साथ सही काम करूँगा।”</w:t>
      </w:r>
    </w:p>
    <w:p>
      <w:pPr>
        <w:pStyle w:val="ListBullet"/>
        <w:spacing w:line="240" w:lineRule="auto"/>
        <w:ind w:left="720"/>
      </w:pPr>
      <w:r>
        <w:rPr>
          <w:lang w:val="hi_IN" w:bidi="hi_IN"/>
        </w:rPr>
      </w:r>
      <w:r>
        <w:rPr>
          <w:lang w:val="hi_IN" w:bidi="hi_IN"/>
        </w:rPr>
        <w:t>उस दास की भूमिका निभा रहे अभिनेता से पूछें, जो अपने स्वामी के धन को छिपा देता है, “आप कैसा महसूस कर रहे हैं?” आप कुछ इस तरह की बातें सुन सकते हैं, “मेरे पास सिर्फ़ एक थैला है।” अगर मैं यह सब खो दूँ तो क्या होगा?” या, “मैं अपने स्वामी को प्रसन्न करना चाहता हूँ। मुझे पता है कि मुझे और धन कमाना चाहिए, लेकिन मैं बहुत डर गया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जैसे ही वह व्यक्ति अपनी यात्रा पर निकलता है, दो दास उसके धन से व्यापार करना शुरू कर देते हैं और उसे और बढ़ाने लगते हैं। लेकिन दासों में से एक को शुरुआत में यह समझ नहीं आता कि उसे क्या करना है। इसलिए वह दास ज़मीन में एक गड्ढा खोदता है और अपने स्वामी का धन उसमें गाड़ देता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दो विश्वासयोग्य दासों की भूमिका निभा रहे अभिनेताओं से पूछें, “आप कैसा महसूस कर रहे हैं?” आप कुछ इस तरह की बातें सुन सकते हैं, “मेरे पास पाँच थैले थे, अब मेरे पास दस हैं। मेरा स्वामी मुझसे बहुत प्रसन्न होगा,” या, “मेरे पास दो थैले थे, अब मेरे पास चार हैं। मुझे अपने स्वामी के घर लौटने का इंतज़ार है। निश्चय ही, अच्छा काम करने के लिए वह हमें प्रतिफल देगा।”</w:t>
      </w:r>
    </w:p>
    <w:p>
      <w:pPr>
        <w:pStyle w:val="ListBullet"/>
        <w:spacing w:line="240" w:lineRule="auto"/>
        <w:ind w:left="720"/>
      </w:pPr>
      <w:r>
        <w:rPr>
          <w:lang w:val="hi_IN" w:bidi="hi_IN"/>
        </w:rPr>
      </w:r>
      <w:r>
        <w:rPr>
          <w:lang w:val="hi_IN" w:bidi="hi_IN"/>
        </w:rPr>
        <w:t>दासों के साथ व्यापार करने वाले लोगों की भूमिका निभा रहे अभिनेता से पूछें, “आप कैसा महसूस कर रहे हैं?” आप कुछ इस तरह की बातें सुन सकते हैं, “मुझे इन लोगों के साथ व्यापार करके खुशी है। उनका स्वामी एक महत्वपूर्ण व्यक्ति है,” या, “मैं इन दासों के स्वामी को जानता हूँ। अगर मैं उसे धन कमाने में मदद करूँ, तो वह मेरे साथ व्यापार करना जारी रखेगा।”</w:t>
      </w:r>
    </w:p>
    <w:p>
      <w:pPr>
        <w:pStyle w:val="ListBullet"/>
        <w:spacing w:line="240" w:lineRule="auto"/>
        <w:ind w:left="720"/>
      </w:pPr>
      <w:r>
        <w:rPr>
          <w:lang w:val="hi_IN" w:bidi="hi_IN"/>
        </w:rPr>
      </w:r>
      <w:r>
        <w:rPr>
          <w:lang w:val="hi_IN" w:bidi="hi_IN"/>
        </w:rPr>
        <w:t>उस दास की भूमिका निभा रहे अभिनेता से पूछें, जो अपने स्वामी के धन को छिपा देता है, “आप कैसा महसूस कर रहे हैं?” आप कुछ इस तरह की बातें सुन सकते हैं, “अगर मैं इस थैले को ज़मीन में गाड़ दूँ, तो यह सुरक्षित रहेगा,” या, “अगर यह उस गड्ढे में है, जिसे मैंने खोदा है, तो मैं अपने स्वामी का धन खो नहीं सकता।”</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दासों का स्वामी लौटकर आता है। वह हर दास के पास जाकर देखता है कि उन्होंने उसके धन के साथ क्या किया है। पहला दास अपने स्वामी को दस थैले देता है और कहता है, “स्वामी, आपने मुझे पाँच थैले दिए थे। देखिए, मैंने पाँच और कमा लिए हैं!” वह व्यक्ति अपने दास से कहता है, “तुमने अच्छा काम किया है। तुम एक अच्छे और विश्वासयोग्य दास हो।” क्योंकि तुम थोड़े में विश्वासयोग्य रहे, इसलिए मुझे पता है कि मैं तुम पर बड़ी बातों में भी भरोसा कर सकता हूँ। मेरे घर में आओ और मेरे साथ खुशी मनाओ।”</w:t>
      </w:r>
    </w:p>
    <w:p>
      <w:pPr/>
      <w:r>
        <w:rPr>
          <w:lang w:val="hi_IN" w:bidi="hi_IN"/>
        </w:rPr>
      </w:r>
      <w:r>
        <w:rPr>
          <w:lang w:val="hi_IN" w:bidi="hi_IN"/>
        </w:rPr>
        <w:t>दूसरा दास अपने स्वामी को चार थैले देता है और कहता है, “स्वामी, आपने मुझे दो थैले दिए थे।” देखिए, मैंने दो और कमा लिए हैं!” वह व्यक्ति अपने दास से कहता है, “तुमने अच्छा काम किया है। तुम एक अच्छे और विश्वासयोग्य दास हो।” क्योंकि तुम थोड़े में विश्वासयोग्य रहे, इसलिए मुझे पता है कि मैं तुम पर बड़ी बातों में भी भरोसा कर सकता हूँ। मेरे घर में आओ और मेरे साथ खुशी मनाओ।”</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यात्रा पर गए व्यक्ति की भूमिका निभा रहे अभिनेता से पूछें, “आप कैसा महसूस कर रहे हैं?” आप कुछ इस तरह की बातें सुन सकते हैं, “मैं अपने दासों से बहुत प्रसन्न हूँ। उन्होंने बिल्कुल वही किया, जो उन्हें करना चाहिए था,” या, “मुझे पता था कि मैं इन लोगों पर भरोसा कर सकता हूँ। हम एक साथ उत्सव मनाएँगे!”</w:t>
      </w:r>
    </w:p>
    <w:p>
      <w:pPr>
        <w:pStyle w:val="ListBullet"/>
        <w:spacing w:line="240" w:lineRule="auto"/>
        <w:ind w:left="720"/>
      </w:pPr>
      <w:r>
        <w:rPr>
          <w:lang w:val="hi_IN" w:bidi="hi_IN"/>
        </w:rPr>
      </w:r>
      <w:r>
        <w:rPr>
          <w:lang w:val="hi_IN" w:bidi="hi_IN"/>
        </w:rPr>
        <w:t>दो विश्वासयोग्य दासों की भूमिका निभा रहे अभिनेताओं से पूछें, “आप कैसा महसूस कर रहे हैं?” आप कुछ इस तरह की बातें सुन सकते हैं, “मुझे पता था कि वह खुश होगा! अब मुझे उसके साथ उसके घर में रहने का आनंद मिल रहा है!” या, “मुझे खुशी है कि मेरा स्वामी प्रसन्न है। वह हमेशा हमारे साथ भला ही करता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एक थैले वाला दास अपने स्वामी से कहता है, “मैं जानता था कि आप एक कठोर व्यक्ति हैं, जो दूसरों के काम से धन बढ़ाते हैं।” वह दास धन का थैला अपने स्वामी को देते हुए कहता है और कहता है, “यह वही धन का थैला है, जो आपने जाने से पहले मुझे दिया था।” स्वामी ने दास से कहा कि वह दुष्ट और आलसी है। तब उसने आज्ञा दी कि आलसी दास से धन छीन लिया जाए और उसे उस दास को दे दिया जाए, जिसके पास दस थैले हैं। उसने कहा, “इस निकम्मे दास को बाहर के अँधेरे में डाल दो, जहाँ रोना और दाँत पीसना होगा।”</w:t>
      </w:r>
    </w:p>
    <w:p>
      <w:pPr>
        <w:pStyle w:val="ListBullet"/>
        <w:spacing w:line="240" w:lineRule="auto"/>
        <w:ind w:left="720"/>
      </w:pPr>
      <w:r>
        <w:rPr>
          <w:lang w:val="hi_IN" w:bidi="hi_IN"/>
        </w:rPr>
      </w:r>
      <w:r>
        <w:rPr>
          <w:lang w:val="hi_IN" w:bidi="hi_IN"/>
        </w:rPr>
        <w:t>अन्य दासों की भूमिका निभा रहे अभिनेताओं से पूछें, “आप कैसा महसूस कर रहे हैं?” आप कुछ इस तरह की बातें सुन सकते हैं, “वाह! मुझे विश्वास नहीं हो रहा कि उसने हमारे स्वामी के लिए धन कमाने की ज़रा भी कोशिश नहीं की,” या, “हमारा स्वामी सच में बहुत क्रोधित है। जिस दास को दंड मिल रहा है, उसके लिए मुझे बुरा लग रहा है।”</w:t>
      </w:r>
    </w:p>
    <w:p>
      <w:pPr>
        <w:pStyle w:val="ListBullet"/>
        <w:spacing w:line="240" w:lineRule="auto"/>
        <w:ind w:left="720"/>
      </w:pPr>
      <w:r>
        <w:rPr>
          <w:lang w:val="hi_IN" w:bidi="hi_IN"/>
        </w:rPr>
      </w:r>
      <w:r>
        <w:rPr>
          <w:lang w:val="hi_IN" w:bidi="hi_IN"/>
        </w:rPr>
        <w:t>जो अपने स्वामी का धन छिपा देता है, उस दास की भूमिका निभा रहे अभिनेता से पूछें, “आप कैसा महसूस कर रहे हैं?” आप कुछ इस तरह की बातें सुन सकते हैं, “अरे नहीं! मुझे कम से कम कुछ तो करने की कोशिश करनी चाहिए थी,” या, “मुझे बुरा लग रहा है कि मैंने अपने स्वामी को निराश किया, लेकिन मैं बाहर के अँधेरे में नहीं जाना चाहता,” या, “पता नहीं मुझे कितने समय तक दंड भुगतना पड़ेगा?”</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ने कहा कि </w:t>
      </w:r>
      <w:r>
        <w:rPr>
          <w:b/>
          <w:lang w:val="hi_IN" w:bidi="hi_IN"/>
        </w:rPr>
        <w:t>स्वर्ग का राज्य</w:t>
      </w:r>
      <w:r>
        <w:rPr>
          <w:lang w:val="hi_IN" w:bidi="hi_IN"/>
        </w:rPr>
        <w:t xml:space="preserve"> उस व्यक्ति के समान है जो यात्रा पर जाता है, और अपनी संपत्ति अपने गुलामों या दासों को सौंप देता है। इस संदर्भ में, स्वर्ग का राज्य लोगों के दिलों में परमेश्वर का शासन है। स्वर्ग के राज्य के लिए उसी शब्द का उपयोग करें जिसका उपयोग आपने पिछले भागों में किया था। </w:t>
      </w:r>
      <w:r>
        <w:rPr>
          <w:lang w:val="hi_IN" w:bidi="hi_IN"/>
        </w:rPr>
        <w:t>स्वर्ग के राज्य</w:t>
      </w:r>
      <w:r>
        <w:rPr>
          <w:lang w:val="hi_IN" w:bidi="hi_IN"/>
        </w:rPr>
        <w:t xml:space="preserve"> की अधिक पूर्ण परिभाषा के लिए मुख्य शब्दावली देखें।</w:t>
      </w:r>
    </w:p>
    <w:p>
      <w:pPr/>
      <w:r>
        <w:rPr>
          <w:lang w:val="hi_IN" w:bidi="hi_IN"/>
        </w:rPr>
      </w:r>
      <w:r>
        <w:rPr>
          <w:lang w:val="hi_IN" w:bidi="hi_IN"/>
        </w:rPr>
        <w:t xml:space="preserve">उस व्यक्ति ने अपने तीन दासों को अपने पास बुलाया और उनमें से हर एक को </w:t>
      </w:r>
      <w:r>
        <w:rPr>
          <w:b/>
          <w:lang w:val="hi_IN" w:bidi="hi_IN"/>
        </w:rPr>
        <w:t>सोने या चाँदी के सिक्कों से भरे थैले</w:t>
      </w:r>
      <w:r>
        <w:rPr>
          <w:lang w:val="hi_IN" w:bidi="hi_IN"/>
        </w:rPr>
        <w:t xml:space="preserve"> दिए। कुछ अंग्रेज़ी अनुवादों में, इस पैसों के थैले को </w:t>
      </w:r>
      <w:r>
        <w:rPr>
          <w:b/>
          <w:lang w:val="hi_IN" w:bidi="hi_IN"/>
        </w:rPr>
        <w:t>तोड़ा</w:t>
      </w:r>
      <w:r>
        <w:rPr>
          <w:lang w:val="hi_IN" w:bidi="hi_IN"/>
        </w:rPr>
        <w:t xml:space="preserve"> कहा गया है। </w:t>
      </w:r>
      <w:r>
        <w:rPr>
          <w:b/>
          <w:lang w:val="hi_IN" w:bidi="hi_IN"/>
        </w:rPr>
        <w:t>सिक्कों से भरे एक थैले</w:t>
      </w:r>
      <w:r>
        <w:rPr>
          <w:lang w:val="hi_IN" w:bidi="hi_IN"/>
        </w:rPr>
        <w:t xml:space="preserve"> में शायद लगभग एक हज़ार सिक्के होते थे। उस व्यक्ति द्वारा प्रत्येक दास को दिया गया धन उसकी कुशलता के आधार पर था। दो दासों ने अपने स्वामी से मिले तोड़ों को लिया और उनसे </w:t>
      </w:r>
      <w:r>
        <w:rPr>
          <w:b/>
          <w:lang w:val="hi_IN" w:bidi="hi_IN"/>
        </w:rPr>
        <w:t>व्यापार</w:t>
      </w:r>
      <w:r>
        <w:rPr>
          <w:lang w:val="hi_IN" w:bidi="hi_IN"/>
        </w:rPr>
        <w:t xml:space="preserve"> किया। इस संदर्भ में, “व्यापार किया” का अर्थ है कारोबार करना या निवेश करना जिससे और अधिक पैसा बने।</w:t>
      </w:r>
    </w:p>
    <w:p>
      <w:pPr/>
      <w:r>
        <w:rPr>
          <w:lang w:val="hi_IN" w:bidi="hi_IN"/>
        </w:rPr>
      </w:r>
      <w:r>
        <w:rPr>
          <w:lang w:val="hi_IN" w:bidi="hi_IN"/>
        </w:rPr>
        <w:t xml:space="preserve">वह व्यक्ति बहुत समय बाद लौटा और अपने दासों के साथ </w:t>
      </w:r>
      <w:r>
        <w:rPr>
          <w:b/>
          <w:lang w:val="hi_IN" w:bidi="hi_IN"/>
        </w:rPr>
        <w:t>हिसाब चुकता</w:t>
      </w:r>
      <w:r>
        <w:rPr>
          <w:lang w:val="hi_IN" w:bidi="hi_IN"/>
        </w:rPr>
        <w:t xml:space="preserve"> करना चाहता था। इस संदर्भ में, “हिसाब चुकता करना” का अर्थ है वह व्यक्ति यह जानना चाहता था कि दासों ने उसके पैसे के साथ क्या किया। वह चाहता था कि वे उसे वह धन दें, जो उन्होंने कमाया था। दो दास अपने स्वामी के प्रति </w:t>
      </w:r>
      <w:r>
        <w:rPr>
          <w:b/>
          <w:lang w:val="hi_IN" w:bidi="hi_IN"/>
        </w:rPr>
        <w:t>विश्वासयोग्य</w:t>
      </w:r>
      <w:r>
        <w:rPr>
          <w:lang w:val="hi_IN" w:bidi="hi_IN"/>
        </w:rPr>
        <w:t xml:space="preserve"> थे, और स्वामी ने उन्हें प्रतिफल दिया। विश्वासयोग्य का अर्थ है भरोसेमंद और विश्वसनीय होना। जो लोग विश्वासयोग्य होते हैं, उन पर भरोसा किया जा सकता है और वे दूसरों के प्रति वफादारी दिखाते हैं।</w:t>
      </w:r>
    </w:p>
    <w:p>
      <w:pPr/>
      <w:r>
        <w:rPr>
          <w:lang w:val="hi_IN" w:bidi="hi_IN"/>
        </w:rPr>
      </w:r>
      <w:r>
        <w:rPr>
          <w:lang w:val="hi_IN" w:bidi="hi_IN"/>
        </w:rPr>
        <w:t xml:space="preserve">एक दास ने उस धन के साथ कुछ भी नहीं किया, जो उसके स्वामी ने उसे दिया था। इसलिए उस व्यक्ति ने उस दास से कहा कि वह </w:t>
      </w:r>
      <w:r>
        <w:rPr>
          <w:b/>
          <w:lang w:val="hi_IN" w:bidi="hi_IN"/>
        </w:rPr>
        <w:t>दुष्ट</w:t>
      </w:r>
      <w:r>
        <w:rPr>
          <w:lang w:val="hi_IN" w:bidi="hi_IN"/>
        </w:rPr>
        <w:t xml:space="preserve"> और आलसी है। दुष्टता वह है, जब कोई व्यक्ति जानबूझकर किसी दूसरे व्यक्ति को नुकसान पहुँचाने वाला काम करता है। दुष्ट के लिए उसी शब्द का उपयोग करें जिसका उपयोग आपने पिछले भागों में किया है। </w:t>
      </w:r>
      <w:r>
        <w:rPr>
          <w:lang w:val="hi_IN" w:bidi="hi_IN"/>
        </w:rPr>
        <w:t>दुष्टता</w:t>
      </w:r>
      <w:r>
        <w:rPr>
          <w:lang w:val="hi_IN" w:bidi="hi_IN"/>
        </w:rPr>
        <w:t xml:space="preserve"> की अधिक पूर्ण परिभाषा के लिए मुख्य शब्दावली को देखें।</w:t>
      </w:r>
    </w:p>
    <w:p>
      <w:pPr/>
      <w:r>
        <w:rPr>
          <w:lang w:val="hi_IN" w:bidi="hi_IN"/>
        </w:rPr>
      </w:r>
      <w:r>
        <w:rPr>
          <w:b/>
          <w:lang w:val="hi_IN" w:bidi="hi_IN"/>
        </w:rPr>
        <w:t>रोना</w:t>
      </w:r>
      <w:r>
        <w:rPr>
          <w:lang w:val="hi_IN" w:bidi="hi_IN"/>
        </w:rPr>
        <w:t xml:space="preserve"> उस तेज़ आवाज़ को दर्शाता है जो लोग गहरे दु:ख या शोक में होने पर निकालते हैं। </w:t>
      </w:r>
      <w:r>
        <w:rPr>
          <w:b/>
          <w:lang w:val="hi_IN" w:bidi="hi_IN"/>
        </w:rPr>
        <w:t>दाँत पीसने</w:t>
      </w:r>
      <w:r>
        <w:rPr>
          <w:lang w:val="hi_IN" w:bidi="hi_IN"/>
        </w:rPr>
        <w:t xml:space="preserve"> का अर्थ है दर्द, क्रोध और कड़वाहट के कारण दाँत पीसना। जो लोग परमेश्वर से सदा के लिए अलग हो गए हैं, वे पूरी तरह से गहरे शोक से भर जाएँगे। उनका शोक उन्हें बेकाबू होकर रोने और दर्द में दाँत पीसने के लिए मजबूर करेगा। </w:t>
      </w:r>
      <w:r>
        <w:rPr>
          <w:b/>
          <w:lang w:val="hi_IN" w:bidi="hi_IN"/>
        </w:rPr>
        <w:t>रोना और दाँत पीसना</w:t>
      </w:r>
      <w:r>
        <w:rPr>
          <w:lang w:val="hi_IN" w:bidi="hi_IN"/>
        </w:rPr>
        <w:t xml:space="preserve"> का अनुवाद उसी तरह करें, जैसा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25:31–46</w:t>
      </w:r>
      <w:r>
        <w:rPr>
          <w:lang w:val="hi_IN" w:bidi="hi_IN"/>
        </w:rPr>
      </w:r>
    </w:p>
    <w:p>
      <w:pPr>
        <w:pStyle w:val="Heading3"/>
      </w:pPr>
      <w:r>
        <w:rPr>
          <w:lang w:val="hi_IN" w:bidi="hi_IN"/>
        </w:rPr>
        <w:t>सुने और मन में रखें</w:t>
      </w:r>
    </w:p>
    <w:p>
      <w:pPr/>
      <w:r>
        <w:rPr>
          <w:lang w:val="hi_IN" w:bidi="hi_IN"/>
        </w:rPr>
      </w:r>
      <w:r>
        <w:rPr>
          <w:lang w:val="hi_IN" w:bidi="hi_IN"/>
        </w:rPr>
        <w:t>मत्ती 25:31–46 को सुनें और अपने मन में रखें। पाठ को तीन बार सुनें (यदि सम्भव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यीशु अभी भी अपने बारह सबसे करीबी चेलों से बात कर रहा है। वह उन्हें दृष्टान्तों के द्वारा यह दिखा रहा था कि जब वह लौटे, तो तैयार रहना कैसा होता है। अब वह उन्हें बताता है कि उसका अन्तिम न्याय कैसा होगा। वह कई तुलनाएँ करता है, लेकिन यह पिछली कई कहानियों की तरह असल में कोई दृष्टांत नहीं है।</w:t>
      </w:r>
    </w:p>
    <w:p>
      <w:pPr/>
      <w:r>
        <w:rPr>
          <w:lang w:val="hi_IN" w:bidi="hi_IN"/>
        </w:rPr>
      </w:r>
      <w:r>
        <w:rPr>
          <w:lang w:val="hi_IN" w:bidi="hi_IN"/>
        </w:rPr>
        <w:t>यीशु यह कहकर शुरू करता है, “जब मनुष्य का पुत्र अपनी महिमा में आएगा, और सब स्वर्गदूत उसके साथ आएँगे, तो वह अपनी महिमा के सिंहासन पर विराजमान होगा।” यह दृश्य यीशु के जन्म से पहले की यहूदी शास्त्रों में दानिय्येल और जकर्याह की पुस्तकों में वर्णित अंतिम न्याय की भविष्यवाणियों के समान लगता है। चेले उन शास्त्रों को जानते थे, और वे यह समझ गए होंगे कि यीशु जो कह रहा है, उसका संबंध उन भविष्यद्वक्ताओं की बातों से है जो उन्होंने सैकड़ों साल पहले कही थीं। इससे पहले, यहूदी लोग यह नहीं समझ पाए थे कि वे भविष्यवाणियाँ यीशु के बारे में थी, लेकिन अब यीशु अपने चेलों को स्पष्ट कर रहा है कि वे भविष्यवाणियाँ उसी के बारे में थी।</w:t>
      </w:r>
    </w:p>
    <w:p>
      <w:pPr/>
      <w:r>
        <w:rPr>
          <w:lang w:val="hi_IN" w:bidi="hi_IN"/>
        </w:rPr>
      </w:r>
      <w:r>
        <w:rPr>
          <w:lang w:val="hi_IN" w:bidi="hi_IN"/>
        </w:rPr>
        <w:t>यहाँ रुकें और समूह में अपनी संस्कृति की कुछ ऐसी कहानियों पर चर्चा करें जिन्हें हर कोई जानता है। क्या ऐसी कहानियाँ हैं, जिनका केवल थोड़ा-सा हिस्सा सुनाने पर ही हर सुनने वाला समझ जाए कि यह किस कहानी से संबंधित है?</w:t>
      </w:r>
    </w:p>
    <w:p>
      <w:pPr/>
      <w:r>
        <w:rPr>
          <w:lang w:val="hi_IN" w:bidi="hi_IN"/>
        </w:rPr>
      </w:r>
      <w:r>
        <w:rPr>
          <w:lang w:val="hi_IN" w:bidi="hi_IN"/>
        </w:rPr>
        <w:t>आपको याद होगा कि मनुष्य का पुत्र यीशु की एक उपाधि है, जिसे मत्ती की पुस्तक में कई बार इस्तेमाल किया गया है। यह नाम सबसे पहले दानिय्येल की पुस्तक में देखा गया था, और यह उस व्यक्ति के लिए इस्तेमाल किया गया था, जिसे परमेश्वर ने पूरा अधिकार और सामर्थ दी थी। जब चेले यह सुनते हैं, तो वे समझ जाते हैं कि यीशु यह कह रहा है कि यीशु ही वह व्यक्ति है, जिसे परमेश्वर ने पूरा अधिकार और सामर्थ दी है।</w:t>
      </w:r>
    </w:p>
    <w:p>
      <w:pPr/>
      <w:r>
        <w:rPr>
          <w:lang w:val="hi_IN" w:bidi="hi_IN"/>
        </w:rPr>
      </w:r>
      <w:r>
        <w:rPr>
          <w:lang w:val="hi_IN" w:bidi="hi_IN"/>
        </w:rPr>
        <w:t>यीशु स्वर्ग में परमेश्वर के सिंहासन वाले कक्ष का वर्णन कर रहा है। सिंहासन एक विशेष ऊँची कुर्सी होती है, जिस पर राजा बैठकर अपने कर्तव्यों को पूरा करता है, जैसे मामलों को सुनना और न्याय करना। कभी-कभी सिंहासन इतना ऊँचा होता था कि राजा को उस तक पहुँचने के लिए सीढ़ियाँ चढ़नी पड़ती थीं। जिस कमरे में राजा अपने सिंहासन पर बैठता था उसे सिंहासन कक्ष कहा जाता था। राजा जिस कुर्सी पर बैठता था, वह सिर्फ़ कुर्सी नहीं थी, बल्कि यह राजा के अधिकार और राज्य का प्रतीक भी थी। यीशु के जन्म से पहले यहूदी धर्मग्रंथों में, योएल की पुस्तक में सबसे पहले यह दृश्य मिलता है कि सभी जातियों के लोग मनुष्य के पुत्र के न्याय के सिंहासन के चारों ओर इकट्ठा हुए हैं। फिर से, इन बातों को कहकर यीशु अपने चेलों को बता रहा है कि वही मनुष्य का पुत्र है, जिसके बारे में उनके धर्मग्रंथों में भविष्यवाणी की गई थी। यीशु ही वह है, जिसके पास न्याय के दिन पृथ्वी की सभी जातियों का न्याय करने के लिए परमेश्वर की शक्ति और अधिकार है।</w:t>
      </w:r>
    </w:p>
    <w:p>
      <w:pPr/>
      <w:r>
        <w:rPr>
          <w:lang w:val="hi_IN" w:bidi="hi_IN"/>
        </w:rPr>
      </w:r>
      <w:r>
        <w:rPr>
          <w:lang w:val="hi_IN" w:bidi="hi_IN"/>
        </w:rPr>
        <w:t>यहाँ रुकें और समूह के साथ चर्चा करें कि आपकी संस्कृति में वे कौनसी खास चीज़ें हैं जो सिर्फ सबसे महत्वपूर्ण अगुवा ही इस्तेमाल करता है। क्या आपकी संस्कृति में कुछ ऐसी चीज़ें हैं, जिन्हें केवल वे ही उपयोग कर सकते हैं, या कुछ ऐसे स्थान हैं जहाँ केवल वे ही बैठ सकते हैं, सो सकते हैं, या प्रवेश कर सकते हैं?</w:t>
      </w:r>
    </w:p>
    <w:p>
      <w:pPr/>
      <w:r>
        <w:rPr>
          <w:lang w:val="hi_IN" w:bidi="hi_IN"/>
        </w:rPr>
      </w:r>
      <w:r>
        <w:rPr>
          <w:lang w:val="hi_IN" w:bidi="hi_IN"/>
        </w:rPr>
        <w:t>यीशु कहता है कि वह भेड़ों को बकरियों से अलग करेगा। दुनिया के उस हिस्से में भेड़ और बकरियाँ बहुत मिलती-जुलती दिखती हैं और उन्हें अक्सर साथ-साथ चराने के लिए भेजा जाता है। एक चरवाहा ही भेड़ों को बकरियों से अलग कर पाएगा, क्योंकि वह हर समय उनके साथ बहुत करीबी से काम करता है, लेकिन किसी और के लिए दोनों जानवरों के बीच का फर्क देखना मुश्किल होगा।</w:t>
      </w:r>
    </w:p>
    <w:p>
      <w:pPr/>
      <w:r>
        <w:rPr>
          <w:lang w:val="hi_IN" w:bidi="hi_IN"/>
        </w:rPr>
      </w:r>
      <w:r>
        <w:rPr>
          <w:lang w:val="hi_IN" w:bidi="hi_IN"/>
        </w:rPr>
        <w:t>यहाँ रुकें और समूह के साथ चर्चा करें: क्या आपकी संस्कृति में ऐसे दो जानवर हैं जो इतने मिलते-जुलते दिखते हैं कि उनके बीच का फर्क समझने के लिए ध्यान से देखना पड़ता है?</w:t>
      </w:r>
    </w:p>
    <w:p>
      <w:pPr/>
      <w:r>
        <w:rPr>
          <w:lang w:val="hi_IN" w:bidi="hi_IN"/>
        </w:rPr>
      </w:r>
      <w:r>
        <w:rPr>
          <w:lang w:val="hi_IN" w:bidi="hi_IN"/>
        </w:rPr>
        <w:t>आप अपने समूह को दुनिया के उस हिस्से से भेड़ और बकरी की तस्वीर दिखाना चाह सकते हैं।</w:t>
      </w:r>
    </w:p>
    <w:p>
      <w:pPr/>
      <w:r>
        <w:rPr>
          <w:lang w:val="hi_IN" w:bidi="hi_IN"/>
        </w:rPr>
      </w:r>
      <w:r>
        <w:rPr>
          <w:lang w:val="hi_IN" w:bidi="hi_IN"/>
        </w:rPr>
        <w:t>चरवाहा, या राजा यीशु, भेड़ों को अपनी दाहिनी ओर और बकरियों को अपनी बाईं ओर रखेगा। यहूदी संस्कृति में दाईं ओर को अच्छा और शक्तिशाली माना जाता था, इसलिए यह अनुग्रह का पक्ष समझा जाता है। बाईं ओर को बुरा और कमज़ोर माना जाता था, इसलिए यह अप्रसन्नता का पक्ष समझा जाता है।</w:t>
      </w:r>
    </w:p>
    <w:p>
      <w:pPr/>
      <w:r>
        <w:rPr>
          <w:lang w:val="hi_IN" w:bidi="hi_IN"/>
        </w:rPr>
      </w:r>
      <w:r>
        <w:rPr>
          <w:lang w:val="hi_IN" w:bidi="hi_IN"/>
        </w:rPr>
        <w:t>यहाँ रुकें और समूह के साथ चर्चा करें: आपकी संस्कृति में कौन-सी चीज़ें हैं, जिन्हें हर कोई अच्छे और बुरे के प्रतीक के रूप में समझता है?</w:t>
      </w:r>
    </w:p>
    <w:p>
      <w:pPr/>
      <w:r>
        <w:rPr>
          <w:lang w:val="hi_IN" w:bidi="hi_IN"/>
        </w:rPr>
      </w:r>
      <w:r>
        <w:rPr>
          <w:lang w:val="hi_IN" w:bidi="hi_IN"/>
        </w:rPr>
        <w:t>यीशु कहता है कि राजा कहेगा, "आओ, हे मेरे पिता के धन्य लोगो।" इससे यह भी पता चलता है कि यीशु ही राजा है, क्योंकि वह परमेश्वर को “मेरे पिता” कहकर सम्बोधित कर रहा है। यहाँ धन्य शब्द का मतलब, खुशी से कहीं ज़्यादा है। ये लोग परमेश्वर की भली कृपा का आनंद लेते हैं। राजा उनसे कहता है, “उस राज्य के वारिस बनो, जो जगत की उत्पत्ति से पहले ही तुम्हारे लिए तैयार किया गया है।” जो परमेश्वर की कृपा पाए हुए हैं, वे केवल उसके राज्य की आशीषों का आनंद लेने वाली प्रजा ही नहीं होंगे, बल्कि वे यीशु के साथ मिलकर राज्य भी करेंगे। उनके लिए यह राज्य जगत की उत्पत्ति से पहले ही तैयार किया गया है। "जगत की नींव से पहले" वाक्यांश का अर्थ है जगत की उत्पत्ति से पहले।</w:t>
      </w:r>
    </w:p>
    <w:p>
      <w:pPr/>
      <w:r>
        <w:rPr>
          <w:lang w:val="hi_IN" w:bidi="hi_IN"/>
        </w:rPr>
      </w:r>
      <w:r>
        <w:rPr>
          <w:lang w:val="hi_IN" w:bidi="hi_IN"/>
        </w:rPr>
        <w:t>यहाँ “तुम” शब्द उन खास लोगों के लिए भी हो सकता है, जिन्हें परमेश्वर ने उनके जन्म से पहले ही चुना था, या फिर उन सभी से जो अंतिम न्याय के समय तक यीशु पर विश्वास कर चुके होंगे।</w:t>
      </w:r>
    </w:p>
    <w:p>
      <w:pPr/>
      <w:r>
        <w:rPr>
          <w:lang w:val="hi_IN" w:bidi="hi_IN"/>
        </w:rPr>
      </w:r>
      <w:r>
        <w:rPr>
          <w:lang w:val="hi_IN" w:bidi="hi_IN"/>
        </w:rPr>
        <w:t>यीशु “क्योंकि” कहता है, जिसका अर्थ है कि वह इस बात का कारण बता रहा है कि इन लोगों को परमेश्वर का अनुग्रह क्यों प्राप्त है। फिर वह उन कामों की सूची बताता है जो उन्होंने उसके लिए किए—जब वह भूखा था तो उसे खाना दिया, जब वह प्यासा था तो उसे पानी दिया, जब वह परदेशी था तो उसे अपनाया, जब वह नंगा था तो उसे कपड़े पहनाए, और जब वह बीमार था और बन्दीगृह में था तो उससे मिलने आए। उस समय और उस जगह की संस्कृति में लोगों से ऐसे काम करने की उम्मीद की जाती थी। ये बातें अच्छी मेहमाननवाज़ी दिखाने और दयालु व्यक्ति होने के गुण थी, लेकिन हर कोई इन्हें वैसे नहीं करता था जैसे करना चाहिए था।</w:t>
      </w:r>
    </w:p>
    <w:p>
      <w:pPr/>
      <w:r>
        <w:rPr>
          <w:lang w:val="hi_IN" w:bidi="hi_IN"/>
        </w:rPr>
      </w:r>
      <w:r>
        <w:rPr>
          <w:lang w:val="hi_IN" w:bidi="hi_IN"/>
        </w:rPr>
        <w:t>यहाँ रुकें और समूह के साथ चर्चा करें: आपकी संस्कृति में लोगों से एक-दूसरे के साथ कैसा व्यवहार करने की उम्मीद की जाती है, ताकि उन्हें दयालु और अच्छा माना जाए? किस व्यवहार को अच्छी मेहमाननवाज़ी माना जाता है, और किस व्यवहार बुरी मेहमाननवाज़ी माना जाता है?</w:t>
      </w:r>
    </w:p>
    <w:p>
      <w:pPr/>
      <w:r>
        <w:rPr>
          <w:lang w:val="hi_IN" w:bidi="hi_IN"/>
        </w:rPr>
      </w:r>
      <w:r>
        <w:rPr>
          <w:lang w:val="hi_IN" w:bidi="hi_IN"/>
        </w:rPr>
        <w:t>धर्मी लोग, जो परमेश्वर की नज़र में सही हैं और उसके द्वारा ग्रहण किए गए हैं, राजा की यह बात सुनकर हैरान हो जाते हैं। वे उससे इसके बारे में पूछते हैं और उसे “प्रभु” कहते हैं, जिसका अर्थ है स्वामी। उन्हें याद नहीं है कि उन्होंने उसके लिए ये काम किए थे। राजा कहता है, “मैं तुमसे सच कहता हूँ,” यह एक ऐसा वाक्य है जिसे यीशु मत्ती के सुसमाचार में बार-बार इस्तेमाल करता है। इसका मतलब है कि वह उन्हें परमेश्वर की एक महत्वपूर्ण सच्चाई बता रहा है। वह कहता है कि तुमने मेरे इन छोटे से छोटे भाइयों में से किसी एक के लिए जो किया, वह तुमने मेरे ही लिए किया। यीशु ने मत्ती के सुसमाचार में पहले भी “इन सबसे छोटे” और “मेरे भाई” जैसे वाक्यांशों का उपयोग उस पर भरोसा करने वाले उसके अनुयायियों को दिखाने के लिए किए हैं। वह यह कह रहा है कि जब भी उसके अनुयायी एक-दूसरे के प्रति ऐसी दया दिखाते हैं, तो ऐसा लगता है मानो वे स्वयं यीशु के प्रति दया दिखा रहे हों।</w:t>
      </w:r>
    </w:p>
    <w:p>
      <w:pPr/>
      <w:r>
        <w:rPr>
          <w:lang w:val="hi_IN" w:bidi="hi_IN"/>
        </w:rPr>
      </w:r>
      <w:r>
        <w:rPr>
          <w:lang w:val="hi_IN" w:bidi="hi_IN"/>
        </w:rPr>
        <w:t>फिर राजा अपनी बाईं ओर के लोगों से कहता है, "हे शापित लोगो, मेरे सामने से उस अनन्त आग में चले जाओ, जो शैतान और उसके दूतों के लिए तैयार की गई है।" जो बाईं ओर हैं, वे दाईं ओर वालों के ठीक उल्टा पाते हैं। उन्हें आने का बुलावा देने के बजाय, उनसे वहाँ से चले जाने या उसे छोड़कर जाने के लिए कहा जाता है। उसके पिता से आशीष पाने के बजाय, उन्हें उसके पिता की ओर से शापित किया जाता है। उनके लिए तैयार किए गए राज्य को पाने के बजाय, उन्हें उस अनन्त आग में भेजा जाता है जो शैतान और उसके दूतों के लिए तैयार की गई है।</w:t>
      </w:r>
    </w:p>
    <w:p>
      <w:pPr/>
      <w:r>
        <w:rPr>
          <w:lang w:val="hi_IN" w:bidi="hi_IN"/>
        </w:rPr>
      </w:r>
      <w:r>
        <w:rPr>
          <w:lang w:val="hi_IN" w:bidi="hi_IN"/>
        </w:rPr>
        <w:t>यीशु फिर से “क्योंकि” कहता है, क्योंकि वह यह समझाने जा रहा है कि ये लोग परमेश्वर की ओर से शापित क्यों हैं। वह उन्हीं सब कामों को गिनाता है जो धर्मी लोगों ने किए थे, लेकिन शापित लोगों ने उन में से एक भी काम नहीं किया था। उन्होंने उसे न तो खाना दिया, न पानी पिलाया, न उसका स्वागत किया और न ही उसे कपड़े दिए। जब वह बीमार था या बंदीगृह में था, तब वे उससे मिलने भी नहीं आए।</w:t>
      </w:r>
    </w:p>
    <w:p>
      <w:pPr/>
      <w:r>
        <w:rPr>
          <w:lang w:val="hi_IN" w:bidi="hi_IN"/>
        </w:rPr>
      </w:r>
      <w:r>
        <w:rPr>
          <w:lang w:val="hi_IN" w:bidi="hi_IN"/>
        </w:rPr>
        <w:t>फिर से वह कहता है, “मैं तुमसे सच कहता हूँ,” क्योंकि वह उन्हें परमेश्वर की एक गंभीर सच्चाई बता रहा है। वह कहता है कि जैसे इन्होंने “इनमें से सबसे छोटों” के लिए ये काम नहीं किए, वैसे ही उन्होंने ये काम यीशु के लिए भी नहीं किए।</w:t>
      </w:r>
    </w:p>
    <w:p>
      <w:pPr/>
      <w:r>
        <w:rPr>
          <w:lang w:val="hi_IN" w:bidi="hi_IN"/>
        </w:rPr>
      </w:r>
      <w:r>
        <w:rPr>
          <w:lang w:val="hi_IN" w:bidi="hi_IN"/>
        </w:rPr>
        <w:t>यीशु यह कहकर समाप्त करता है कि शापित लोग अनन्त दण्ड भोगेंगे, परन्तु धर्मी लोग अनन्त जीवन में प्रवेश करेंगे।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यीशु अपने चेलों को समझाता है कि अंतिम न्याय कैसा होगा, जब मनुष्य का पुत्र आकर सभी जातियों का न्याय करेगा। वह कहता है कि मनुष्य का पुत्र अपनी महिमा में आएगा और उसके साथ उसके स्वर्गदूत होंगे। वह अपनी महिमा के सिंहासन पर बैठेगा और सभी जातियाँ उसके सामने खड़ी होकर अपने न्याय का इंतज़ार करेंगी। लोगों को यह समझाने के लिए वह चरवाहे का उदाहरण देता है, जैसे चरवाहा भेड़ों को बकरियों से अलग करता है, वैसे ही मनुष्य का पुत्र भी लोगों को अलग करेगा। वह भेड़ों को अपनी दाहिनी ओर और बकरियों को अपनी बाईं ओर रखेगा।</w:t>
      </w:r>
    </w:p>
    <w:p>
      <w:pPr/>
      <w:r>
        <w:rPr>
          <w:lang w:val="hi_IN" w:bidi="hi_IN"/>
        </w:rPr>
      </w:r>
      <w:r>
        <w:rPr>
          <w:b/>
          <w:lang w:val="hi_IN" w:bidi="hi_IN"/>
        </w:rPr>
        <w:t>दूसरा दृश्य:</w:t>
      </w:r>
      <w:r>
        <w:rPr>
          <w:lang w:val="hi_IN" w:bidi="hi_IN"/>
        </w:rPr>
        <w:t xml:space="preserve"> फिर वह उन लोगों का स्वागत करता है जिन पर परमेश्वर का अनुग्रह है, और उन्हें बुलाता है कि वे उस राज्य को ग्रहण करें जिसे परमेश्वर ने जगत की उत्पत्ति से पहले उनके लिए तैयार किया था। वह धर्मी लोगों से कहता है कि वे परमेश्वर द्वारा आशीष पाए हुए हैं क्योंकि जब उन्होंने उसे ज़रूरत में देखा, तो उन्होंने उसकी मदद की। धर्मी लोगों को याद नहीं है कि उन्होंने थी उसकी मदद की, इसलिए वे उससे पूछते हैं कि उन्होंने ऐसा कब किया था। राजा कहता है कि जब भी उन्होंने उसके इन छोटे से छोटे भाइयों में से किसी एक की मदद की, तब उन्होंने राजा की ही मदद की।</w:t>
      </w:r>
    </w:p>
    <w:p>
      <w:pPr/>
      <w:r>
        <w:rPr>
          <w:lang w:val="hi_IN" w:bidi="hi_IN"/>
        </w:rPr>
      </w:r>
      <w:r>
        <w:rPr>
          <w:b/>
          <w:lang w:val="hi_IN" w:bidi="hi_IN"/>
        </w:rPr>
        <w:t>तीसरा दृश्य:</w:t>
      </w:r>
      <w:r>
        <w:rPr>
          <w:lang w:val="hi_IN" w:bidi="hi_IN"/>
        </w:rPr>
        <w:t xml:space="preserve"> फिर राजा परमेश्वर द्वारा शापित लोगों से कहता है कि मेरे सामने से उस अनन्त आग में चले जाओ, जो शैतान और उसके दूतों के लिये तैयार की गई है। वह समझाता है कि वे शापित इसलिए हैं, क्योंकि जब उन्होंने उसे ज़रूरत में देखा, तब उन्होंने उसकी मदद नहीं की। उन्हें याद नहीं है कि उन्होंने उसे ज़रूरत में देखा हो और मदद न की हो, इसलिए वे उससे पूछते हैं कि ऐसा कब हुआ था। राजा कहता है कि जब भी उन्होंने उसके इन छोटे से छोटे भाइयों में से किसी को ज़रूरत में देखा और उसकी मदद नहीं की, तब उन्होंने राजा की भी मदद नहीं की।</w:t>
      </w:r>
    </w:p>
    <w:p>
      <w:pPr/>
      <w:r>
        <w:rPr>
          <w:lang w:val="hi_IN" w:bidi="hi_IN"/>
        </w:rPr>
      </w:r>
      <w:r>
        <w:rPr>
          <w:b/>
          <w:lang w:val="hi_IN" w:bidi="hi_IN"/>
        </w:rPr>
        <w:t>चौथा दृश्य:</w:t>
      </w:r>
      <w:r>
        <w:rPr>
          <w:lang w:val="hi_IN" w:bidi="hi_IN"/>
        </w:rPr>
        <w:t xml:space="preserve"> यीशु कहता है कि शापित लोग अनन्त दण्ड पाएँगे, लेकिन धर्मी लोग अनन्त जीवन पाएँगे।</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करीबी बारह चेले</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एक राजा (यीशु)</w:t>
      </w:r>
    </w:p>
    <w:p>
      <w:pPr>
        <w:pStyle w:val="ListBullet"/>
        <w:spacing w:line="240" w:lineRule="auto"/>
        <w:ind w:left="720"/>
      </w:pPr>
      <w:r>
        <w:rPr>
          <w:lang w:val="hi_IN" w:bidi="hi_IN"/>
        </w:rPr>
      </w:r>
      <w:r>
        <w:rPr>
          <w:lang w:val="hi_IN" w:bidi="hi_IN"/>
        </w:rPr>
        <w:t>जातियाँ (कई अलग-अलग लोग)</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शैतान के दूत (दुष्टात्माएँ)</w:t>
      </w:r>
    </w:p>
    <w:p>
      <w:pPr>
        <w:pStyle w:val="ListBullet"/>
        <w:spacing w:line="240" w:lineRule="auto"/>
        <w:ind w:left="720"/>
      </w:pPr>
      <w:r>
        <w:rPr>
          <w:lang w:val="hi_IN" w:bidi="hi_IN"/>
        </w:rPr>
      </w:r>
      <w:r>
        <w:rPr>
          <w:lang w:val="hi_IN" w:bidi="hi_IN"/>
        </w:rPr>
        <w:t>भूखा व्यक्ति, अगर आप चाहें</w:t>
      </w:r>
    </w:p>
    <w:p>
      <w:pPr>
        <w:pStyle w:val="ListBullet"/>
        <w:spacing w:line="240" w:lineRule="auto"/>
        <w:ind w:left="720"/>
      </w:pPr>
      <w:r>
        <w:rPr>
          <w:lang w:val="hi_IN" w:bidi="hi_IN"/>
        </w:rPr>
      </w:r>
      <w:r>
        <w:rPr>
          <w:lang w:val="hi_IN" w:bidi="hi_IN"/>
        </w:rPr>
        <w:t>प्यासा व्यक्ति, अगर आप चाहें</w:t>
      </w:r>
    </w:p>
    <w:p>
      <w:pPr>
        <w:pStyle w:val="ListBullet"/>
        <w:spacing w:line="240" w:lineRule="auto"/>
        <w:ind w:left="720"/>
      </w:pPr>
      <w:r>
        <w:rPr>
          <w:lang w:val="hi_IN" w:bidi="hi_IN"/>
        </w:rPr>
      </w:r>
      <w:r>
        <w:rPr>
          <w:lang w:val="hi_IN" w:bidi="hi_IN"/>
        </w:rPr>
        <w:t>नंगा व्यक्ति, अगर आप चाहें</w:t>
      </w:r>
    </w:p>
    <w:p>
      <w:pPr>
        <w:pStyle w:val="ListBullet"/>
        <w:spacing w:line="240" w:lineRule="auto"/>
        <w:ind w:left="720"/>
      </w:pPr>
      <w:r>
        <w:rPr>
          <w:lang w:val="hi_IN" w:bidi="hi_IN"/>
        </w:rPr>
      </w:r>
      <w:r>
        <w:rPr>
          <w:lang w:val="hi_IN" w:bidi="hi_IN"/>
        </w:rPr>
        <w:t>बीमार व्यक्ति, अगर आप चाहें</w:t>
      </w:r>
    </w:p>
    <w:p>
      <w:pPr>
        <w:pStyle w:val="ListBullet"/>
        <w:spacing w:line="240" w:lineRule="auto"/>
        <w:ind w:left="720"/>
      </w:pPr>
      <w:r>
        <w:rPr>
          <w:lang w:val="hi_IN" w:bidi="hi_IN"/>
        </w:rPr>
      </w:r>
      <w:r>
        <w:rPr>
          <w:lang w:val="hi_IN" w:bidi="hi_IN"/>
        </w:rPr>
        <w:t>कैद में रहने वाला व्यक्ति, अगर आप चाहें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यीशु अपने बारह सबसे करीबी चेलों से बात कर रहा है, लेकिन जिस दृश्य का वह वर्णन करता है, उसे अभिनय करके दिखाना उपयोगी हो सकता है। इस कहानी में वह मनुष्य के पुत्र को राजा के रूप में दिखाता है। आपको मनुष्य के पुत्र की भूमिका निभाने के लिए एक अलग अभिनेता की आवश्यकता हो सकती है, ताकि यीशु अपने चेलों को कहानी सुनाना जारी रख सकें, लेकिन याद रखें कि इस कहानी में मनुष्य का पुत्र, जो स्वयं यीशु है, वही राजा है।</w:t>
      </w:r>
    </w:p>
    <w:p>
      <w:pPr/>
      <w:r>
        <w:rPr>
          <w:lang w:val="hi_IN" w:bidi="hi_IN"/>
        </w:rPr>
      </w:r>
      <w:r>
        <w:rPr>
          <w:lang w:val="hi_IN" w:bidi="hi_IN"/>
        </w:rPr>
        <w:t>यीशु जिस दृश्य का वर्णन करता है, लगता है वह स्वर्ग में परमेश्वर के सिंहासन कक्ष में होता है, जहाँ यीशु अपनी महिमा के साथ अपने सिंहासन पर बैठा है, उसके चारों ओर उसके स्वर्गदूत हैं, और सभी जातियाँ उसके सामने खड़ी हैं, न्याय का इंतज़ार कर रही हैं। यीशु ऐसा दिखना चाहिए कि उसके पास परमेश्वर की सामर्थ्य और अधिकार है। स्वर्गदूत अलौकिक और आत्मिक प्राणी हैं, इसलिए वे साधारण लोगों से अलग दिखाई देते हैं। सभी जातियों की भूमिका निभाने के लिए बहुत से लोग होने चाहिए, क्योंकि इसमें आदम और हव्वा से लेकर अब तक जीने वाले सभी लोग शामिल होंगे।</w:t>
      </w:r>
    </w:p>
    <w:p>
      <w:pPr/>
      <w:r>
        <w:rPr>
          <w:lang w:val="hi_IN" w:bidi="hi_IN"/>
        </w:rPr>
      </w:r>
      <w:r>
        <w:rPr>
          <w:lang w:val="hi_IN" w:bidi="hi_IN"/>
        </w:rPr>
        <w:t>यीशु कहता है कि मनुष्य का पुत्र लोगों को उसी तरह अलग करता है जैसे एक चरवाहा भेड़ों और बकरियों को अलग करता है, लेकिन उसकी कहानी में वास्तव में भेड़ और बकरियाँ नहीं है। वह जातियों के लोगों को अलग कर रहा है। कुछ लोगों को वह अपनी दाहिनी ओर और कुछ लोगों को अपनी बाईं ओर भेजता है।</w:t>
      </w:r>
    </w:p>
    <w:p>
      <w:pPr/>
      <w:r>
        <w:rPr>
          <w:lang w:val="hi_IN" w:bidi="hi_IN"/>
        </w:rPr>
      </w:r>
      <w:r>
        <w:rPr>
          <w:lang w:val="hi_IN" w:bidi="hi_IN"/>
        </w:rPr>
        <w:t>फिर राजा अपनी दाहिनी ओर खड़े लोगों से कहता है, "हे मेरे पिता के धन्य लोगो, आओ, उस राज्य के वारिस हो जाओ, जो जगत की उत्पत्ति से तुम्हारे लिए तैयार किया गया है।" और वह उन्हें बताता है कि उन्होंने कौन-कौन से काम किए, जिस कारण वे उस राज्य के वारिस बने। फिर धन्य लोग पूछते हैं कि उन्होंने ये सब काम कब किए। वह उनसे कहता है कि उन्होंने जो मेरे इन छोटे से छोटे भाइयों में से किसी एक के साथ किया, वह मेरे ही साथ किया।</w:t>
      </w:r>
    </w:p>
    <w:p>
      <w:pPr/>
      <w:r>
        <w:rPr>
          <w:lang w:val="hi_IN" w:bidi="hi_IN"/>
        </w:rPr>
      </w:r>
      <w:r>
        <w:rPr>
          <w:lang w:val="hi_IN" w:bidi="hi_IN"/>
        </w:rPr>
        <w:t>इस समय आप कुछ अभिनेताओं से भूखे, प्यासे, नंगे, बीमार और कैद में रहने वाले लोगों की भूमिका निभाने के लिए कह सकते हैं, और एक या एक से अधिक अभिनेताओं से आशीष पाए व्यक्ति की भूमिका निभाने के लिए कह सकते हैं, जो हर एक की मदद करता है। या फिर आप राजा से सिर्फ ये शब्द कहलवा सकते हैं।</w:t>
      </w:r>
    </w:p>
    <w:p>
      <w:pPr/>
      <w:r>
        <w:rPr>
          <w:lang w:val="hi_IN" w:bidi="hi_IN"/>
        </w:rPr>
      </w:r>
      <w:r>
        <w:rPr>
          <w:lang w:val="hi_IN" w:bidi="hi_IN"/>
        </w:rPr>
        <w:t>फिर राजा अपनी बाईं ओर के लोगों से कहता है, "हे शापित लोगो, मेरे सामने से उस अनन्त आग में चले जाओ, जो शैतान और उसके दूतों के लिए तैयार की गई है।" और वह बताता है कि वे किस कारण से शापित हुए हैं, और वे उससे पूछते हैं कि उन्होंने उसे ज़रूरत में कब देखा और उसकी मदद नहीं की। वह कहता है कि जैसे उन्होंने मेरे इन छोटे से छोटे भाइयों में से किसी की मदद नहीं की, वैसे ही उन्होंने मेरी भी मदद नहीं की। वह शापित लोगों के बारे में भी उसी वाक्य का इस्तेमाल करता है जो वह धन्य लोगों के बारे में करता है, बस अंतर यह है कि शापित लोगों ने आशीष पाए लोगों के ठीक उलटा किया।</w:t>
      </w:r>
    </w:p>
    <w:p>
      <w:pPr/>
      <w:r>
        <w:rPr>
          <w:lang w:val="hi_IN" w:bidi="hi_IN"/>
        </w:rPr>
      </w:r>
      <w:r>
        <w:rPr>
          <w:lang w:val="hi_IN" w:bidi="hi_IN"/>
        </w:rPr>
        <w:t>फिर से, आप कुछ अभिनेताओं से भूखे, प्यासे, नंगे, बीमार और कैद में रहने वाले लोगों की भूमिका निभाने के लिए कह सकते हैं, और एक या एक से अधिक अभिनेताओं से शापित व्यक्ति की भूमिका निभाने के लिए कह सकते हैं, जो किसी की भी मदद नहीं करता। या फिर आप राजा से सिर्फ ये शब्द कहलवा सकते हैं।</w:t>
      </w:r>
    </w:p>
    <w:p>
      <w:pPr/>
      <w:r>
        <w:rPr>
          <w:lang w:val="hi_IN" w:bidi="hi_IN"/>
        </w:rPr>
      </w:r>
      <w:r>
        <w:rPr>
          <w:lang w:val="hi_IN" w:bidi="hi_IN"/>
        </w:rPr>
        <w:t>फिर यीशु अपने चेलों से कहता है कि शापित लोग अनन्त दण्ड भोगेंगे परन्तु धर्मी अनन्त जीवन में प्रवेश करेंगे।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यीशु के बारह करीबी चेले</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एक राजा (यीशु)</w:t>
      </w:r>
    </w:p>
    <w:p>
      <w:pPr>
        <w:pStyle w:val="ListBullet"/>
        <w:spacing w:line="240" w:lineRule="auto"/>
        <w:ind w:left="720"/>
      </w:pPr>
      <w:r>
        <w:rPr>
          <w:lang w:val="hi_IN" w:bidi="hi_IN"/>
        </w:rPr>
      </w:r>
      <w:r>
        <w:rPr>
          <w:lang w:val="hi_IN" w:bidi="hi_IN"/>
        </w:rPr>
        <w:t>जातियाँ (कई अलग-अलग लोग)</w:t>
      </w:r>
    </w:p>
    <w:p>
      <w:pPr>
        <w:pStyle w:val="ListBullet"/>
        <w:spacing w:line="240" w:lineRule="auto"/>
        <w:ind w:left="720"/>
      </w:pPr>
      <w:r>
        <w:rPr>
          <w:lang w:val="hi_IN" w:bidi="hi_IN"/>
        </w:rPr>
      </w:r>
      <w:r>
        <w:rPr>
          <w:lang w:val="hi_IN" w:bidi="hi_IN"/>
        </w:rPr>
        <w:t>शैतान</w:t>
      </w:r>
    </w:p>
    <w:p>
      <w:pPr>
        <w:pStyle w:val="ListBullet"/>
        <w:spacing w:line="240" w:lineRule="auto"/>
        <w:ind w:left="720"/>
      </w:pPr>
      <w:r>
        <w:rPr>
          <w:lang w:val="hi_IN" w:bidi="hi_IN"/>
        </w:rPr>
      </w:r>
      <w:r>
        <w:rPr>
          <w:lang w:val="hi_IN" w:bidi="hi_IN"/>
        </w:rPr>
        <w:t>शैतान के दूत (दुष्टात्माएँ)</w:t>
      </w:r>
    </w:p>
    <w:p>
      <w:pPr>
        <w:pStyle w:val="ListBullet"/>
        <w:spacing w:line="240" w:lineRule="auto"/>
        <w:ind w:left="720"/>
      </w:pPr>
      <w:r>
        <w:rPr>
          <w:lang w:val="hi_IN" w:bidi="hi_IN"/>
        </w:rPr>
      </w:r>
      <w:r>
        <w:rPr>
          <w:lang w:val="hi_IN" w:bidi="hi_IN"/>
        </w:rPr>
        <w:t>भूखा व्यक्ति, अगर आप चाहें</w:t>
      </w:r>
    </w:p>
    <w:p>
      <w:pPr>
        <w:pStyle w:val="ListBullet"/>
        <w:spacing w:line="240" w:lineRule="auto"/>
        <w:ind w:left="720"/>
      </w:pPr>
      <w:r>
        <w:rPr>
          <w:lang w:val="hi_IN" w:bidi="hi_IN"/>
        </w:rPr>
      </w:r>
      <w:r>
        <w:rPr>
          <w:lang w:val="hi_IN" w:bidi="hi_IN"/>
        </w:rPr>
        <w:t>प्यासा व्यक्ति, अगर आप चाहें</w:t>
      </w:r>
    </w:p>
    <w:p>
      <w:pPr>
        <w:pStyle w:val="ListBullet"/>
        <w:spacing w:line="240" w:lineRule="auto"/>
        <w:ind w:left="720"/>
      </w:pPr>
      <w:r>
        <w:rPr>
          <w:lang w:val="hi_IN" w:bidi="hi_IN"/>
        </w:rPr>
      </w:r>
      <w:r>
        <w:rPr>
          <w:lang w:val="hi_IN" w:bidi="hi_IN"/>
        </w:rPr>
        <w:t>नंगा व्यक्ति, अगर आप चाहें</w:t>
      </w:r>
    </w:p>
    <w:p>
      <w:pPr>
        <w:pStyle w:val="ListBullet"/>
        <w:spacing w:line="240" w:lineRule="auto"/>
        <w:ind w:left="720"/>
      </w:pPr>
      <w:r>
        <w:rPr>
          <w:lang w:val="hi_IN" w:bidi="hi_IN"/>
        </w:rPr>
      </w:r>
      <w:r>
        <w:rPr>
          <w:lang w:val="hi_IN" w:bidi="hi_IN"/>
        </w:rPr>
        <w:t>बीमार व्यक्ति, अगर आप चाहें</w:t>
      </w:r>
    </w:p>
    <w:p>
      <w:pPr>
        <w:pStyle w:val="ListBullet"/>
        <w:spacing w:line="240" w:lineRule="auto"/>
        <w:ind w:left="720"/>
      </w:pPr>
      <w:r>
        <w:rPr>
          <w:lang w:val="hi_IN" w:bidi="hi_IN"/>
        </w:rPr>
      </w:r>
      <w:r>
        <w:rPr>
          <w:lang w:val="hi_IN" w:bidi="hi_IN"/>
        </w:rPr>
        <w:t>जेल में रहने वाला व्यक्ति, अगर आप चाहें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बिन्दुओं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यीशु अपने बारह सबसे करीबी चेलों को यह कहानी बता रहा है कि अंतिम न्याय कैसा होगा, लेकिन उसने जो वर्णन किया है उसे समझने के लिए कल्पना करना उपयोगी हो सकता है, इसलिए आप कुछ लोगों से यीशु और उसके चेलों की भूमिका निभाने को कह सकते हैं और कुछ अन्य लोगों से उसकी कहानी के पात्रों की भूमिका निभाने को कह सकते हैं। यीशु की कहानी में, मनुष्य का पुत्र राजा के रूप में अपनी महिमा में आता है और जातियों का न्याय करता है। यीशु की कहानी में मनुष्य का पुत्र स्वयं यीशु है, लेकिन आप मनुष्य के पुत्र की भूमिका किसी और व्यक्ति से भी करवा सकते हैं, ताकि यीशु कहानी सुनाना जारी रख सके। बस इतना याद रखें कि मनुष्य का पुत्र यीशु है।</w:t>
      </w:r>
    </w:p>
    <w:p>
      <w:pPr/>
      <w:r>
        <w:rPr>
          <w:lang w:val="hi_IN" w:bidi="hi_IN"/>
        </w:rPr>
      </w:r>
      <w:r>
        <w:rPr>
          <w:lang w:val="hi_IN" w:bidi="hi_IN"/>
        </w:rPr>
        <w:t>यीशु कहता है कि मनुष्य का पुत्र अपनी महिमा में आएगा, और उसके सभी स्वर्गदूत उसके चारों ओर होंगे, फिर वह अपनी महिमा के सिंहासन पर बैठेगा। सभी जातियाँ उसके सामने इकट्ठा होंगी और वह उनका न्याय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में से किसी एक से पूछें, "आप कैसा महसूस कर रहे हैं?" आप ऐसी बातें सुन सकते हैं, “तो फिर यीशु वही मनुष्य का पुत्र है जिसके बारे में हमने भविष्यद्वक्ताओं में पढ़ा है, जो संसार के अंत में सभी जातियों का न्याय करेगा!” या “यीशु के पास परमेश्वर की सारी सामर्थ्य और अधिकार है! वह अंत में सभी लोगों का अंतिम न्याय भी करेगा!"</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यीशु कहता है कि मनुष्य का पुत्र लोगों को एक दूसरे से अलग करेगा, जैसे एक चरवाहा भेड़ों को बकरियों से अलग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में से किसी एक से पूछें, "आप कैसा महसूस कर रहे हैं?" आप ऐसी बातें सुन सकते हैं, “भेड़ और बकरियाँ एक-दूसरे से बहुत मिलती-जुलती दिखती हैं। “क्या इसका मतलब यह है कि केवल लोगों को देखकर हमें यह पता नहीं चलेगा कि कौन धर्मी है और कौन अधर्मी?” या "अगर यह स्पष्ट नहीं होता कि कौन धर्मी है और कौन अधर्मी, तो मनुष्य का पुत्र लोगों को अलग करना कैसे जानता है?”</w:t>
      </w:r>
    </w:p>
    <w:p>
      <w:pPr>
        <w:pStyle w:val="ListBullet"/>
        <w:spacing w:line="240" w:lineRule="auto"/>
        <w:ind w:left="720"/>
      </w:pPr>
      <w:r>
        <w:rPr>
          <w:lang w:val="hi_IN" w:bidi="hi_IN"/>
        </w:rPr>
      </w:r>
      <w:r>
        <w:rPr>
          <w:lang w:val="hi_IN" w:bidi="hi_IN"/>
        </w:rPr>
        <w:t>अभिनय करना जारी रखें।</w:t>
      </w:r>
    </w:p>
    <w:p>
      <w:pPr/>
      <w:r>
        <w:rPr>
          <w:lang w:val="hi_IN" w:bidi="hi_IN"/>
        </w:rPr>
      </w:r>
      <w:r>
        <w:rPr>
          <w:lang w:val="hi_IN" w:bidi="hi_IN"/>
        </w:rPr>
        <w:t>फिर मनुष्य का पुत्र अपनी दाहिनी ओर खड़े लोगों से कहता है, “हे मेरे पिता के धन्य लोगो, आओ, उस राज्य के वारिस हो जाओ, जो जगत की उत्पत्ति से तुम्हारे लिए तैयार किया गया है।” फिर वह उन्हें उन सभी कामों के बारे में बताता है जो उन्होंने उसके लिए किए थे, लेकिन धर्मी लोग हैरान हो जाते हैं क्योंकि उन्हें याद नहीं आता कि उन्होंने यीशु को कभी भूखा या प्यासा या बीमार देखा हो और उसकी मदद की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में से किसी एक से पूछें, "आप कैसा महसूस कर रहे हैं?" आप ऐसी बातें सुन सकते हैं, “यह बहुत अजीब है। लोग यीशु की मदद कैसे कर सकते थे, जबकि उन्हें यह पता ही नहीं था कि वे उसकी मदद कर रहे थे?” या “क्या इसका मतलब यह है कि धर्मी होने के लिए हमें यीशु की मदद करनी ज़रूरी है?” या “मुझे यह जानकर आश्चर्य होता है कि परमेश्वर ने जगत की नींव से ही धर्मी लोगों के लिए एक राज्य तैयार किया है!” मुझे लगता है वह यह कह रहा है कि वे यीशु के साथ राजा बनेंगे!</w:t>
      </w:r>
    </w:p>
    <w:p>
      <w:pPr>
        <w:pStyle w:val="ListBullet"/>
        <w:spacing w:line="240" w:lineRule="auto"/>
        <w:ind w:left="720"/>
      </w:pPr>
      <w:r>
        <w:rPr>
          <w:lang w:val="hi_IN" w:bidi="hi_IN"/>
        </w:rPr>
      </w:r>
      <w:r>
        <w:rPr>
          <w:lang w:val="hi_IN" w:bidi="hi_IN"/>
        </w:rPr>
        <w:t>अभिनय करना जारी रखें।</w:t>
      </w:r>
    </w:p>
    <w:p>
      <w:pPr/>
      <w:r>
        <w:rPr>
          <w:lang w:val="hi_IN" w:bidi="hi_IN"/>
        </w:rPr>
      </w:r>
      <w:r>
        <w:rPr>
          <w:lang w:val="hi_IN" w:bidi="hi_IN"/>
        </w:rPr>
        <w:t>यीशु उनसे कहता है कि जब-जब उन्होंने मेरे इन छोटे से छोटे भाइयों में से किसी की मदद की, तब-तब उन्होंने मेरी ही मदद की। इस समय, आप कुछ लोगों से भूखे, प्यासे, नंगे, बीमार और कैद में रहने वाले व्यक्ति की भूमिका करवा सकते हैं, और किसी दूसरे व्यक्ति से एक धर्मी व्यक्ति की भूमिका करवा सकते हैं, जो उनकी मदद करता है। या आप बस यीशु से ये शब्द कहलवा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में से किसी एक से पूछें, "आप कैसा महसूस कर रहे हैं?" आप ऐसी बातें सुन सकते हैं, "अरे हाँ! अब मुझे याद आया कि यीशु ने हमें बताया था कि वह और उसके अनुयायी एक ही है इसलिए हम एक-दूसरे के साथ जैसा व्यवहार करते हैं, वह उतना ही महत्वपूर्ण है जितना हम उसके साथ करते हैं" या “अब मैं समझ गया! धर्मी लोगों ने अपने पड़ोसियों से अपने ही समान प्रेम करके व्यवस्था का पालन किया।"</w:t>
      </w:r>
    </w:p>
    <w:p>
      <w:pPr>
        <w:pStyle w:val="ListBullet"/>
        <w:spacing w:line="240" w:lineRule="auto"/>
        <w:ind w:left="720"/>
      </w:pPr>
      <w:r>
        <w:rPr>
          <w:lang w:val="hi_IN" w:bidi="hi_IN"/>
        </w:rPr>
      </w:r>
      <w:r>
        <w:rPr>
          <w:lang w:val="hi_IN" w:bidi="hi_IN"/>
        </w:rPr>
        <w:t>अभिनय करना जारी रखें।</w:t>
      </w:r>
    </w:p>
    <w:p>
      <w:pPr/>
      <w:r>
        <w:rPr>
          <w:lang w:val="hi_IN" w:bidi="hi_IN"/>
        </w:rPr>
      </w:r>
      <w:r>
        <w:rPr>
          <w:lang w:val="hi_IN" w:bidi="hi_IN"/>
        </w:rPr>
        <w:t xml:space="preserve">फिर मनुष्य का पुत्र अपनी बाईं ओर के लोगों से कहता है, "हे शापित लोगो, मेरे सामने से उस अनन्त आग में चले जाओ, जो शैतान और उसके दूतों के लिए तैयार की गई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में से किसी एक से पूछें, "आप कैसा महसूस कर रहे हैं?" आप ऐसी बातें सुन सकते हैं, “यह बहुत डरावना है! आग अनंत है! और यह शैतान और उसके दूतों के लिए तैयार की गई थी, तो लोगों के लिए वहाँ जाना कितना भयानक होगा!” या "इसका मतलब है कि शापित लोग सदा के लिए परमेश्वर से अलग हो जाएँगे! उन्हें उसी तरह दंड दिया जा रहा है जैसे शैतान और दुष्ट आत्माओं को दंड दिया जाता है!"</w:t>
      </w:r>
    </w:p>
    <w:p>
      <w:pPr>
        <w:pStyle w:val="ListBullet"/>
        <w:spacing w:line="240" w:lineRule="auto"/>
        <w:ind w:left="720"/>
      </w:pPr>
      <w:r>
        <w:rPr>
          <w:lang w:val="hi_IN" w:bidi="hi_IN"/>
        </w:rPr>
      </w:r>
      <w:r>
        <w:rPr>
          <w:lang w:val="hi_IN" w:bidi="hi_IN"/>
        </w:rPr>
        <w:t>अभिनय करना जारी रखें।</w:t>
      </w:r>
    </w:p>
    <w:p>
      <w:pPr/>
      <w:r>
        <w:rPr>
          <w:lang w:val="hi_IN" w:bidi="hi_IN"/>
        </w:rPr>
      </w:r>
      <w:r>
        <w:rPr>
          <w:lang w:val="hi_IN" w:bidi="hi_IN"/>
        </w:rPr>
        <w:t>मनुष्य का पुत्र समझाता है कि वे शापित इसलिए हैं, क्योंकि जब उन्होंने उसे ज़रूरत में देखा, तब उन्होंने उसकी मदद नहीं की। शापित लोग हैरान हो जाते हैं, क्योंकि उन्हें याद नहीं आता कि उन्होंने कब उसे ज़रूरत में देखा हो और मदद नहीं की, लेकिन मनुष्य का पुत्र समझाता है कि जब भी उन्होंने उसके इन छोटे से छोटे भाइयों में से किसी को ज़रूरत में देखा और उनकी मदद नहीं की, तो इसका मतलब है कि उन्होंने उसकी भी मदद नहीं की। इस समय, आप कुछ लोगों से भूखे, प्यासे, नंगे, बीमार और कैद में रहने वाले व्यक्ति की भूमिका निभाने के लिए कह सकते हैं, और किसी दूसरे व्यक्ति से एक शापित व्यक्ति की भूमिका निभाने के लिए कह सकते हैं, जो उनकी मदद नहीं करता है। या आप बस यीशु से ये शब्द कहलवा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में से किसी एक से पूछें, "आप कैसा महसूस कर रहे हैं?" आपको ऐसी बातें सुन सकते हैं, "यह बहुत महत्वपुर्ण है। यीशु फिर से अनुयायियों और अपने बीच संबंध स्थापित कर रहा है। ऐसा लगता है कि हम एक-दूसरे के साथ जैसा व्यवहार करते हैं, चाहे अच्छा हो या बुरा, वैसा ही व्यवहार हम उसके साथ करते हैं," या “मुझे सावधान रहना है कि मैं दूसरे लोगों के साथ, खासकर यीशु के अनुयायियों के साथ, वैसा ही व्यवहार करूँ जैसा मैं यीशु के साथ करता।”</w:t>
      </w:r>
    </w:p>
    <w:p>
      <w:pPr>
        <w:pStyle w:val="ListBullet"/>
        <w:spacing w:line="240" w:lineRule="auto"/>
        <w:ind w:left="720"/>
      </w:pPr>
      <w:r>
        <w:rPr>
          <w:lang w:val="hi_IN" w:bidi="hi_IN"/>
        </w:rPr>
      </w:r>
      <w:r>
        <w:rPr>
          <w:lang w:val="hi_IN" w:bidi="hi_IN"/>
        </w:rPr>
        <w:t>अभिनय करना जारी रखें।</w:t>
      </w:r>
    </w:p>
    <w:p>
      <w:pPr/>
      <w:r>
        <w:rPr>
          <w:lang w:val="hi_IN" w:bidi="hi_IN"/>
        </w:rPr>
      </w:r>
      <w:r>
        <w:rPr>
          <w:lang w:val="hi_IN" w:bidi="hi_IN"/>
        </w:rPr>
        <w:t>यीशु अपने चेलों से कहता है कि शापित लोग अनन्त दण्ड भोगेंगे और धर्मी लोग अनन्त जीवन में प्रवेश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 रहे अभिनेता से पूछें, “आप कैसा महसूस कर रहे हैं?” आप ऐसी बातें सुन सकते हैं, "हमें तैयार रहना चाहिए और एक-दूसरे से वैसा ही प्रेम दिखाना चाहिए जैसा हम यीशु से दिखाते हैं, क्योंकि उसका न्याय सदा का होगा!” या "मैं समझ सकता हूँ कि यीशु ने हमें उसके लौटने पर तैयार रहने की कहानियाँ क्यों बताईं, क्योंकि दंड और इनाम दोनों बहुत बड़े हैं, और दोनों अन्तिम और हमेशा के लिए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ने कहा, “जब </w:t>
      </w:r>
      <w:r>
        <w:rPr>
          <w:b/>
          <w:lang w:val="hi_IN" w:bidi="hi_IN"/>
        </w:rPr>
        <w:t>मनुष्य का पुत्र</w:t>
      </w:r>
      <w:r>
        <w:rPr>
          <w:lang w:val="hi_IN" w:bidi="hi_IN"/>
        </w:rPr>
        <w:t xml:space="preserve"> अपनी </w:t>
      </w:r>
      <w:r>
        <w:rPr>
          <w:b/>
          <w:lang w:val="hi_IN" w:bidi="hi_IN"/>
        </w:rPr>
        <w:t>महिमा</w:t>
      </w:r>
      <w:r>
        <w:rPr>
          <w:lang w:val="hi_IN" w:bidi="hi_IN"/>
        </w:rPr>
        <w:t xml:space="preserve"> में आएगा, और उसके साथ सभी </w:t>
      </w:r>
      <w:r>
        <w:rPr>
          <w:b/>
          <w:lang w:val="hi_IN" w:bidi="hi_IN"/>
        </w:rPr>
        <w:t>स्वर्गदूत</w:t>
      </w:r>
      <w:r>
        <w:rPr>
          <w:lang w:val="hi_IN" w:bidi="hi_IN"/>
        </w:rPr>
        <w:t xml:space="preserve"> होंगे, तो वह अपनी महिमा के सिंहासन पर बैठेगा।”</w:t>
      </w:r>
    </w:p>
    <w:p>
      <w:pPr/>
      <w:r>
        <w:rPr>
          <w:lang w:val="hi_IN" w:bidi="hi_IN"/>
        </w:rPr>
      </w:r>
      <w:r>
        <w:rPr>
          <w:lang w:val="hi_IN" w:bidi="hi_IN"/>
        </w:rPr>
        <w:t xml:space="preserve">आप याद रखेंगे कि </w:t>
      </w:r>
      <w:r>
        <w:rPr>
          <w:b/>
          <w:lang w:val="hi_IN" w:bidi="hi_IN"/>
        </w:rPr>
        <w:t>मनुष्य का पुत्र</w:t>
      </w:r>
      <w:r>
        <w:rPr>
          <w:lang w:val="hi_IN" w:bidi="hi_IN"/>
        </w:rPr>
        <w:t xml:space="preserve"> मसीहा का एक नाम है, जिसे परमेश्वर ने सारा अधिकार और सामर्थ्य दिया है। यहाँ मनुष्य के पुत्र के लिए उसी शब्द का इस्तेमाल करें जिसका इस्तेमाल आपने पिछले भागों में किया है। </w:t>
      </w:r>
      <w:r>
        <w:rPr>
          <w:b/>
          <w:lang w:val="hi_IN" w:bidi="hi_IN"/>
        </w:rPr>
        <w:t>मनुष्य का पुत्र</w:t>
      </w:r>
      <w:r>
        <w:rPr>
          <w:lang w:val="hi_IN" w:bidi="hi_IN"/>
        </w:rPr>
        <w:t xml:space="preserve"> मुख्य शब्दावली में है।</w:t>
      </w:r>
    </w:p>
    <w:p>
      <w:pPr/>
      <w:r>
        <w:rPr>
          <w:lang w:val="hi_IN" w:bidi="hi_IN"/>
        </w:rPr>
      </w:r>
      <w:r>
        <w:rPr>
          <w:b/>
          <w:lang w:val="hi_IN" w:bidi="hi_IN"/>
        </w:rPr>
        <w:t>महिमा</w:t>
      </w:r>
      <w:r>
        <w:rPr>
          <w:lang w:val="hi_IN" w:bidi="hi_IN"/>
        </w:rPr>
        <w:t xml:space="preserve"> का मतलब परमेश्वर की सामर्थ और उसका वैभव है। महिमा के लिए उसी शब्द का इस्तेमाल करें जो आपने पिछले भागों में इस्तेमाल किया है। </w:t>
      </w:r>
      <w:r>
        <w:rPr>
          <w:b/>
          <w:lang w:val="hi_IN" w:bidi="hi_IN"/>
        </w:rPr>
        <w:t>महिमा</w:t>
      </w:r>
      <w:r>
        <w:rPr>
          <w:lang w:val="hi_IN" w:bidi="hi_IN"/>
        </w:rPr>
        <w:t xml:space="preserve"> शब्द मुख्य शब्दावली में है।</w:t>
      </w:r>
    </w:p>
    <w:p>
      <w:pPr/>
      <w:r>
        <w:rPr>
          <w:lang w:val="hi_IN" w:bidi="hi_IN"/>
        </w:rPr>
      </w:r>
      <w:r>
        <w:rPr>
          <w:b/>
          <w:lang w:val="hi_IN" w:bidi="hi_IN"/>
        </w:rPr>
        <w:t>स्वर्गदूत</w:t>
      </w:r>
      <w:r>
        <w:rPr>
          <w:lang w:val="hi_IN" w:bidi="hi_IN"/>
        </w:rPr>
        <w:t xml:space="preserve"> अलौकिक और परमेश्वर के आत्मिक संदेशवाहक हैं। स्वर्गदूतों के लिए उसी शब्द का इस्तेमाल करें जिसका इस्तेमाल आपने पिछले भागों में किया है। </w:t>
      </w:r>
      <w:r>
        <w:rPr>
          <w:b/>
          <w:lang w:val="hi_IN" w:bidi="hi_IN"/>
        </w:rPr>
        <w:t>स्वर्गदूत</w:t>
      </w:r>
      <w:r>
        <w:rPr>
          <w:lang w:val="hi_IN" w:bidi="hi_IN"/>
        </w:rPr>
        <w:t xml:space="preserve"> शब्द मुख्य शब्दावली में है।</w:t>
      </w:r>
    </w:p>
    <w:p>
      <w:pPr/>
      <w:r>
        <w:rPr>
          <w:lang w:val="hi_IN" w:bidi="hi_IN"/>
        </w:rPr>
      </w:r>
      <w:r>
        <w:rPr>
          <w:b/>
          <w:lang w:val="hi_IN" w:bidi="hi_IN"/>
        </w:rPr>
        <w:t>सिंहासन</w:t>
      </w:r>
      <w:r>
        <w:rPr>
          <w:lang w:val="hi_IN" w:bidi="hi_IN"/>
        </w:rPr>
        <w:t xml:space="preserve"> एक विशेष कुर्सी होती है जिसका इस्तेमाल केवल एक राजा ही करता है। राजा फैसला करते समय अपने सिंहासन पर बैठते थे। सिंहासन के लिए उसी शब्द का इस्तेमाल करें जिसका इस्तेमाल आपने पिछले भागों में किया है।</w:t>
      </w:r>
    </w:p>
    <w:p>
      <w:pPr/>
      <w:r>
        <w:rPr>
          <w:lang w:val="hi_IN" w:bidi="hi_IN"/>
        </w:rPr>
      </w:r>
      <w:r>
        <w:rPr>
          <w:lang w:val="hi_IN" w:bidi="hi_IN"/>
        </w:rPr>
        <w:t xml:space="preserve">यीशु कहता है कि लोगों को उसी तरह से अलग-अलग किया जाएगा, “जैसे एक </w:t>
      </w:r>
      <w:r>
        <w:rPr>
          <w:b/>
          <w:lang w:val="hi_IN" w:bidi="hi_IN"/>
        </w:rPr>
        <w:t>चरवाहा</w:t>
      </w:r>
      <w:r>
        <w:rPr>
          <w:lang w:val="hi_IN" w:bidi="hi_IN"/>
        </w:rPr>
        <w:t xml:space="preserve"> </w:t>
      </w:r>
      <w:r>
        <w:rPr>
          <w:b/>
          <w:lang w:val="hi_IN" w:bidi="hi_IN"/>
        </w:rPr>
        <w:t>भेड़ों</w:t>
      </w:r>
      <w:r>
        <w:rPr>
          <w:lang w:val="hi_IN" w:bidi="hi_IN"/>
        </w:rPr>
        <w:t xml:space="preserve"> को </w:t>
      </w:r>
      <w:r>
        <w:rPr>
          <w:b/>
          <w:lang w:val="hi_IN" w:bidi="hi_IN"/>
        </w:rPr>
        <w:t>बकरियों</w:t>
      </w:r>
      <w:r>
        <w:rPr>
          <w:lang w:val="hi_IN" w:bidi="hi_IN"/>
        </w:rPr>
        <w:t xml:space="preserve"> से अलग करता है।” भेड़ और बकरियाँ दोनों चराने वाले पशु हैं। यीशु के समय के इस्राएल में, भेड़ और बकरियाँ एक-दूसरे से बहुत मिलती-जुलती दिखती थीं। पूरी बाइबल में, यीशु के अनुयायियों की तुलना अक्सर भेड़ों से की जाती है। भेड़ें बहुत चतुर जानवर नहीं होती और उनके पास कोई प्राकृतिक सुरक्षा नहीं होती, इसलिए वे भोजन और पानी के लिए और सुरक्षित रहने के लिए अपने चरवाहे पर निर्भर रहती हैं। भेड़ के लिए उसी शब्द का इस्तेमाल करें जिसका इस्तेमाल आपने पिछले भागों में किया है। बाइबल में, यीशु की तुलना अक्सर एक चरवाहे से की जाती है। चरवाहा वह व्यक्ति होता है जो भेड़ों या बकरियों की देखभाल करता है। चरवाहे के लिए उसी शब्द का इस्तेमाल करें जिसका इस्तेमाल आपने पिछले भागों में किया है। </w:t>
      </w:r>
      <w:r>
        <w:rPr>
          <w:b/>
          <w:lang w:val="hi_IN" w:bidi="hi_IN"/>
        </w:rPr>
        <w:t>चरवाहा</w:t>
      </w:r>
      <w:r>
        <w:rPr>
          <w:lang w:val="hi_IN" w:bidi="hi_IN"/>
        </w:rPr>
        <w:t xml:space="preserve"> शब्द मुख्य शब्दावली में है।</w:t>
      </w:r>
    </w:p>
    <w:p>
      <w:pPr/>
      <w:r>
        <w:rPr>
          <w:lang w:val="hi_IN" w:bidi="hi_IN"/>
        </w:rPr>
      </w:r>
      <w:r>
        <w:rPr>
          <w:lang w:val="hi_IN" w:bidi="hi_IN"/>
        </w:rPr>
        <w:t>आप अपने समूह को भेड़ और बकरी की तस्वीर दिखाना चाह सकते हैं।</w:t>
      </w:r>
    </w:p>
    <w:p>
      <w:pPr/>
      <w:r>
        <w:rPr>
          <w:lang w:val="hi_IN" w:bidi="hi_IN"/>
        </w:rPr>
      </w:r>
      <w:r>
        <w:rPr>
          <w:lang w:val="hi_IN" w:bidi="hi_IN"/>
        </w:rPr>
        <w:t xml:space="preserve">यीशु कहता है, “आओ, </w:t>
      </w:r>
      <w:r>
        <w:rPr>
          <w:b/>
          <w:lang w:val="hi_IN" w:bidi="hi_IN"/>
        </w:rPr>
        <w:t>तुम</w:t>
      </w:r>
      <w:r>
        <w:rPr>
          <w:lang w:val="hi_IN" w:bidi="hi_IN"/>
        </w:rPr>
        <w:t xml:space="preserve">जो मेरे </w:t>
      </w:r>
      <w:r>
        <w:rPr>
          <w:b/>
          <w:lang w:val="hi_IN" w:bidi="hi_IN"/>
        </w:rPr>
        <w:t>पिता</w:t>
      </w:r>
      <w:r>
        <w:rPr>
          <w:lang w:val="hi_IN" w:bidi="hi_IN"/>
        </w:rPr>
        <w:t xml:space="preserve"> द्वारा आशीषित हो, उस राज्य के वारिस हो जाओ, जो जगत की उत्पत्ति से </w:t>
      </w:r>
      <w:r>
        <w:rPr>
          <w:b/>
          <w:lang w:val="hi_IN" w:bidi="hi_IN"/>
        </w:rPr>
        <w:t>तुम्हारे</w:t>
      </w:r>
      <w:r>
        <w:rPr>
          <w:lang w:val="hi_IN" w:bidi="hi_IN"/>
        </w:rPr>
        <w:t xml:space="preserve"> लिए तैयार किया गया है।” क्योंकि वह कहता है कि यह राज्य जगत की उत्पत्ति से पहले उनके लिए तैयार किया गया था, इसलिए कुछ लोग मानते हैं कि यहाँ “तुम” शब्द उन लोगों को दर्शाता है जिन्हें परमेश्वर ने सृष्टि के समय से ही चुना था, यहाँ तक कि उनके जन्म से भी पहले। कुछ दूसरे लोग मानते हैं कि यहाँ “तुम” शब्द उन सभी लोगों को दर्शाता है जो अंतिम न्याय के समय तक यीशु पर भरोसा करते हैं, लेकिन वे लोग तभी प्रकट होते हैं जब वे सुसमाचार पर विश्वास करते हैं। इस भाग में "तुम" शब्द का अर्थ इनमें से कोई भी हो सकता है। “पिता” शब्द परमेश्वर पिता को दर्शाता है। यह त्रिएकता के एक व्यक्ति की उपाधि है। यहाँ पिता के लिए उसी शब्द का इस्तेमाल करें जो आपने पहले परमेश्वर के लिए किया था।</w:t>
      </w:r>
    </w:p>
    <w:p>
      <w:pPr/>
      <w:r>
        <w:rPr>
          <w:lang w:val="hi_IN" w:bidi="hi_IN"/>
        </w:rPr>
      </w:r>
      <w:r>
        <w:rPr>
          <w:lang w:val="hi_IN" w:bidi="hi_IN"/>
        </w:rPr>
        <w:t xml:space="preserve">यीशु की कहानी में, </w:t>
      </w:r>
      <w:r>
        <w:rPr>
          <w:b/>
          <w:lang w:val="hi_IN" w:bidi="hi_IN"/>
        </w:rPr>
        <w:t>धर्मी</w:t>
      </w:r>
      <w:r>
        <w:rPr>
          <w:lang w:val="hi_IN" w:bidi="hi_IN"/>
        </w:rPr>
        <w:t xml:space="preserve"> उससे पूछते हैं, "हे </w:t>
      </w:r>
      <w:r>
        <w:rPr>
          <w:b/>
          <w:lang w:val="hi_IN" w:bidi="hi_IN"/>
        </w:rPr>
        <w:t>प्रभु</w:t>
      </w:r>
      <w:r>
        <w:rPr>
          <w:lang w:val="hi_IN" w:bidi="hi_IN"/>
        </w:rPr>
        <w:t>, हमने तुझे कब भूखा देखा?"</w:t>
      </w:r>
    </w:p>
    <w:p>
      <w:pPr/>
      <w:r>
        <w:rPr>
          <w:lang w:val="hi_IN" w:bidi="hi_IN"/>
        </w:rPr>
      </w:r>
      <w:r>
        <w:rPr>
          <w:b/>
          <w:lang w:val="hi_IN" w:bidi="hi_IN"/>
        </w:rPr>
        <w:t>धर्मी</w:t>
      </w:r>
      <w:r>
        <w:rPr>
          <w:lang w:val="hi_IN" w:bidi="hi_IN"/>
        </w:rPr>
        <w:t xml:space="preserve"> शब्द का अर्थ धर्मी लोगों से है, जो परमेश्वर की दृष्टि में सही हैं और जिन्हें उसने स्वीकार किया है। यहाँ धर्मी के लिए उसी शब्द इस्तेमाल करें जो आपने पहले इस्तेमाल किया है। </w:t>
      </w:r>
      <w:r>
        <w:rPr>
          <w:b/>
          <w:lang w:val="hi_IN" w:bidi="hi_IN"/>
        </w:rPr>
        <w:t>धर्मी</w:t>
      </w:r>
      <w:r>
        <w:rPr>
          <w:lang w:val="hi_IN" w:bidi="hi_IN"/>
        </w:rPr>
        <w:t xml:space="preserve"> शब्द मुख्य शब्दावली में है।</w:t>
      </w:r>
    </w:p>
    <w:p>
      <w:pPr/>
      <w:r>
        <w:rPr>
          <w:lang w:val="hi_IN" w:bidi="hi_IN"/>
        </w:rPr>
      </w:r>
      <w:r>
        <w:rPr>
          <w:lang w:val="hi_IN" w:bidi="hi_IN"/>
        </w:rPr>
        <w:t xml:space="preserve">यहाँ </w:t>
      </w:r>
      <w:r>
        <w:rPr>
          <w:b/>
          <w:lang w:val="hi_IN" w:bidi="hi_IN"/>
        </w:rPr>
        <w:t>प्रभु</w:t>
      </w:r>
      <w:r>
        <w:rPr>
          <w:lang w:val="hi_IN" w:bidi="hi_IN"/>
        </w:rPr>
        <w:t xml:space="preserve"> शब्द का अर्थ स्वामी है। यहाँ “प्रभु” के लिए उसी शब्द का इस्तेमाल करें जो आपने पहले तब इस्तेमाल किया है जब प्रभु का अर्थ स्वामी होता है। </w:t>
      </w:r>
      <w:r>
        <w:rPr>
          <w:b/>
          <w:lang w:val="hi_IN" w:bidi="hi_IN"/>
        </w:rPr>
        <w:t>प्रभु</w:t>
      </w:r>
      <w:r>
        <w:rPr>
          <w:lang w:val="hi_IN" w:bidi="hi_IN"/>
        </w:rPr>
        <w:t xml:space="preserve"> शब्द मुख्य शब्दावली में है।</w:t>
      </w:r>
    </w:p>
    <w:p>
      <w:pPr/>
      <w:r>
        <w:rPr>
          <w:lang w:val="hi_IN" w:bidi="hi_IN"/>
        </w:rPr>
      </w:r>
      <w:r>
        <w:rPr>
          <w:lang w:val="hi_IN" w:bidi="hi_IN"/>
        </w:rPr>
        <w:t xml:space="preserve">यीशु कहता है, “जैसा तुमने जो </w:t>
      </w:r>
      <w:r>
        <w:rPr>
          <w:b/>
          <w:lang w:val="hi_IN" w:bidi="hi_IN"/>
        </w:rPr>
        <w:t>मेरे इन छोटे से छोटे भाइयों</w:t>
      </w:r>
      <w:r>
        <w:rPr>
          <w:lang w:val="hi_IN" w:bidi="hi_IN"/>
        </w:rPr>
        <w:t xml:space="preserve"> में से किसी एक के साथ किया, वह मेरे ही साथ किया।” यीशु ने मत्ती की पुस्तक में पहले भी ये दोनों वाक्यांश इस्तेमाल किए हैं: “इनमें से सबसे छोटे” और “मेरे भाई”। वह “इनमें से सबसे छोटे” शब्द का इस्तेमाल तब करता है, जब वह ऐसे व्यक्ति की बात करता है जो मेरी इन सबसे छोटी आज्ञाओं में से किसी एक को तोड़ता है और दूसरों को भी ऐसा ही करना सिखाता है।" यहाँ “इनमें से सबसे छोटे” के लिए वही वाक्यांश इस्तेमाल करें जो आपने पहले इस्तेमाल किया है। वह अपने अनुयायियों को दर्शाने के लिए "भाइयों" शब्द का इस्तेमाल करता है। यहाँ “भाई” के लिए वही शब्द इस्तेमाल करें जो आपने पहले तब किया था जब उसका अर्थ यीशु का अनुयायी था।</w:t>
      </w:r>
    </w:p>
    <w:p>
      <w:pPr/>
      <w:r>
        <w:rPr>
          <w:lang w:val="hi_IN" w:bidi="hi_IN"/>
        </w:rPr>
      </w:r>
      <w:r>
        <w:rPr>
          <w:lang w:val="hi_IN" w:bidi="hi_IN"/>
        </w:rPr>
        <w:t xml:space="preserve">फिर राजा अपनी बाईं ओर के लोगों से कहता है, "हे </w:t>
      </w:r>
      <w:r>
        <w:rPr>
          <w:b/>
          <w:lang w:val="hi_IN" w:bidi="hi_IN"/>
        </w:rPr>
        <w:t>शापित</w:t>
      </w:r>
      <w:r>
        <w:rPr>
          <w:lang w:val="hi_IN" w:bidi="hi_IN"/>
        </w:rPr>
        <w:t xml:space="preserve"> लोगो, मेरे सामने से उस </w:t>
      </w:r>
      <w:r>
        <w:rPr>
          <w:b/>
          <w:lang w:val="hi_IN" w:bidi="hi_IN"/>
        </w:rPr>
        <w:t>अनन्त आग</w:t>
      </w:r>
      <w:r>
        <w:rPr>
          <w:lang w:val="hi_IN" w:bidi="hi_IN"/>
        </w:rPr>
        <w:t xml:space="preserve"> में </w:t>
      </w:r>
      <w:r>
        <w:rPr>
          <w:b/>
          <w:lang w:val="hi_IN" w:bidi="hi_IN"/>
        </w:rPr>
        <w:t>चले जाओ</w:t>
      </w:r>
      <w:r>
        <w:rPr>
          <w:lang w:val="hi_IN" w:bidi="hi_IN"/>
        </w:rPr>
        <w:t xml:space="preserve"> जो </w:t>
      </w:r>
      <w:r>
        <w:rPr>
          <w:b/>
          <w:lang w:val="hi_IN" w:bidi="hi_IN"/>
        </w:rPr>
        <w:t>शैतान</w:t>
      </w:r>
      <w:r>
        <w:rPr>
          <w:lang w:val="hi_IN" w:bidi="hi_IN"/>
        </w:rPr>
        <w:t xml:space="preserve"> और </w:t>
      </w:r>
      <w:r>
        <w:rPr>
          <w:b/>
          <w:lang w:val="hi_IN" w:bidi="hi_IN"/>
        </w:rPr>
        <w:t>उसके दूतों</w:t>
      </w:r>
      <w:r>
        <w:rPr>
          <w:lang w:val="hi_IN" w:bidi="hi_IN"/>
        </w:rPr>
        <w:t xml:space="preserve"> के लिए तैयार की गई है।" </w:t>
      </w:r>
    </w:p>
    <w:p>
      <w:pPr/>
      <w:r>
        <w:rPr>
          <w:lang w:val="hi_IN" w:bidi="hi_IN"/>
        </w:rPr>
      </w:r>
      <w:r>
        <w:rPr>
          <w:b/>
          <w:lang w:val="hi_IN" w:bidi="hi_IN"/>
        </w:rPr>
        <w:t>चले जाना</w:t>
      </w:r>
      <w:r>
        <w:rPr>
          <w:lang w:val="hi_IN" w:bidi="hi_IN"/>
        </w:rPr>
        <w:t xml:space="preserve"> का अर्थ है किसी को छोड़ जाना या उससे दूर हो जाना। यहाँ चले जाने के लिए वही शब्द इस्तेमाल करें जो आपने पहले इस्तेमाल किया है। राजा अपने बाईं ओर खड़े लोगों को उसे छोड़कर जाने की आज्ञा दे रहा है।</w:t>
      </w:r>
    </w:p>
    <w:p>
      <w:pPr/>
      <w:r>
        <w:rPr>
          <w:lang w:val="hi_IN" w:bidi="hi_IN"/>
        </w:rPr>
      </w:r>
      <w:r>
        <w:rPr>
          <w:lang w:val="hi_IN" w:bidi="hi_IN"/>
        </w:rPr>
        <w:t xml:space="preserve">बाइबल में </w:t>
      </w:r>
      <w:r>
        <w:rPr>
          <w:b/>
          <w:lang w:val="hi_IN" w:bidi="hi_IN"/>
        </w:rPr>
        <w:t>शाप</w:t>
      </w:r>
      <w:r>
        <w:rPr>
          <w:lang w:val="hi_IN" w:bidi="hi_IN"/>
        </w:rPr>
        <w:t xml:space="preserve"> का अर्थ दण्ड या न्याय होता है। इन लोगों का न्याय परमेश्वर कर चुका है, और राजा उन्हें दण्ड पाने के लिए भेज रहा है। </w:t>
      </w:r>
      <w:r>
        <w:rPr>
          <w:b/>
          <w:lang w:val="hi_IN" w:bidi="hi_IN"/>
        </w:rPr>
        <w:t>शाप</w:t>
      </w:r>
      <w:r>
        <w:rPr>
          <w:lang w:val="hi_IN" w:bidi="hi_IN"/>
        </w:rPr>
        <w:t xml:space="preserve"> शब्द मुख्य शब्दावली में है।</w:t>
      </w:r>
    </w:p>
    <w:p>
      <w:pPr/>
      <w:r>
        <w:rPr>
          <w:lang w:val="hi_IN" w:bidi="hi_IN"/>
        </w:rPr>
      </w:r>
      <w:r>
        <w:rPr>
          <w:b/>
          <w:lang w:val="hi_IN" w:bidi="hi_IN"/>
        </w:rPr>
        <w:t>अनन्त आग</w:t>
      </w:r>
      <w:r>
        <w:rPr>
          <w:lang w:val="hi_IN" w:bidi="hi_IN"/>
        </w:rPr>
        <w:t>, नरक के बारे में बोलने का एक और तरीका है, जो दण्ड का वह स्थान है, जहाँ संसार के अंत में अविश्वासी लोग जाएँगे। यहाँ अनन्त आग के लिए उसी वाक्यांश का इस्तेमाल करें जो आपने पहले इस्तेमाल किया है।</w:t>
      </w:r>
    </w:p>
    <w:p>
      <w:pPr/>
      <w:r>
        <w:rPr>
          <w:lang w:val="hi_IN" w:bidi="hi_IN"/>
        </w:rPr>
      </w:r>
      <w:r>
        <w:rPr>
          <w:b/>
          <w:lang w:val="hi_IN" w:bidi="hi_IN"/>
        </w:rPr>
        <w:t>शैतान</w:t>
      </w:r>
      <w:r>
        <w:rPr>
          <w:lang w:val="hi_IN" w:bidi="hi_IN"/>
        </w:rPr>
        <w:t xml:space="preserve"> </w:t>
      </w:r>
      <w:r>
        <w:rPr>
          <w:b/>
          <w:lang w:val="hi_IN" w:bidi="hi_IN"/>
        </w:rPr>
        <w:t>दुष्ट</w:t>
      </w:r>
      <w:r>
        <w:rPr>
          <w:lang w:val="hi_IN" w:bidi="hi_IN"/>
        </w:rPr>
        <w:t xml:space="preserve"> का ही दूसरा नाम है, जो बुराई का प्रतीक है। यहाँ शैतान के लिए वही शब्द इस्तेमाल करें जो आपने पहले इस्तेमाल किया है। </w:t>
      </w:r>
    </w:p>
    <w:p>
      <w:pPr/>
      <w:r>
        <w:rPr>
          <w:lang w:val="hi_IN" w:bidi="hi_IN"/>
        </w:rPr>
      </w:r>
      <w:r>
        <w:rPr>
          <w:b/>
          <w:lang w:val="hi_IN" w:bidi="hi_IN"/>
        </w:rPr>
        <w:t>उसके दूत</w:t>
      </w:r>
      <w:r>
        <w:rPr>
          <w:lang w:val="hi_IN" w:bidi="hi_IN"/>
        </w:rPr>
        <w:t xml:space="preserve"> उन अलौकिक, आत्मिक संदेशवाहकों को दर्शाता है जिन्होंने शैतान के साथ मिलकर परमेश्वर के विरुद्ध विद्रोह किया था। इन दूतों को अक्सर दुष्टात्माएँ कहा जाता है। </w:t>
      </w:r>
      <w:r>
        <w:rPr>
          <w:b/>
          <w:lang w:val="hi_IN" w:bidi="hi_IN"/>
        </w:rPr>
        <w:t>दुष्टात्मा</w:t>
      </w:r>
      <w:r>
        <w:rPr>
          <w:lang w:val="hi_IN" w:bidi="hi_IN"/>
        </w:rPr>
        <w:t xml:space="preserve"> शब्द मुख्य शब्दावली में है। क्योंकि उन्होंने विद्रोह किया, इसलिए संसार के अंत में उन्हें भी शैतान और अविश्वासियों के साथ नरक में भेजा जाएगा। </w:t>
      </w:r>
      <w:r>
        <w:rPr>
          <w:b/>
          <w:lang w:val="hi_IN" w:bidi="hi_IN"/>
        </w:rPr>
        <w:t>नरक</w:t>
      </w:r>
      <w:r>
        <w:rPr>
          <w:lang w:val="hi_IN" w:bidi="hi_IN"/>
        </w:rPr>
        <w:t xml:space="preserve"> शब्द मुख्य शब्दावली में है। </w:t>
      </w:r>
      <w:r>
        <w:rPr>
          <w:b/>
          <w:lang w:val="hi_IN" w:bidi="hi_IN"/>
        </w:rPr>
        <w:t>शैतान</w:t>
      </w:r>
      <w:r>
        <w:rPr>
          <w:lang w:val="hi_IN" w:bidi="hi_IN"/>
        </w:rPr>
        <w:t xml:space="preserve"> और </w:t>
      </w:r>
      <w:r>
        <w:rPr>
          <w:b/>
          <w:lang w:val="hi_IN" w:bidi="hi_IN"/>
        </w:rPr>
        <w:t>दूत</w:t>
      </w:r>
      <w:r>
        <w:rPr>
          <w:lang w:val="hi_IN" w:bidi="hi_IN"/>
        </w:rPr>
        <w:t xml:space="preserve"> भी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26:1–16</w:t>
      </w:r>
      <w:r>
        <w:rPr>
          <w:lang w:val="hi_IN" w:bidi="hi_IN"/>
        </w:rPr>
      </w:r>
    </w:p>
    <w:p>
      <w:pPr>
        <w:pStyle w:val="Heading3"/>
      </w:pPr>
      <w:r>
        <w:rPr>
          <w:lang w:val="hi_IN" w:bidi="hi_IN"/>
        </w:rPr>
        <w:t>सुने और मन में रखें</w:t>
      </w:r>
    </w:p>
    <w:p>
      <w:pPr/>
      <w:r>
        <w:rPr>
          <w:lang w:val="hi_IN" w:bidi="hi_IN"/>
        </w:rPr>
      </w:r>
      <w:r>
        <w:rPr>
          <w:lang w:val="hi_IN" w:bidi="hi_IN"/>
        </w:rPr>
        <w:t>मत्ती 26:1–16 को सुनें और अपने मन में रखें। पाठ को तीन बार सुनें (यदि सम्भव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यीशु आने वाले समय के बारे में सिखाता है।</w:t>
      </w:r>
    </w:p>
    <w:p>
      <w:pPr/>
      <w:r>
        <w:rPr>
          <w:lang w:val="hi_IN" w:bidi="hi_IN"/>
        </w:rPr>
      </w:r>
      <w:r>
        <w:rPr>
          <w:lang w:val="hi_IN" w:bidi="hi_IN"/>
        </w:rPr>
        <w:t>इस सच्ची कहानी में, मत्ती पृथ्वी पर यीशु के अंतिम दिनों का विवरण देता है।</w:t>
      </w:r>
    </w:p>
    <w:p>
      <w:pPr/>
      <w:r>
        <w:rPr>
          <w:lang w:val="hi_IN" w:bidi="hi_IN"/>
        </w:rPr>
      </w:r>
      <w:r>
        <w:rPr>
          <w:lang w:val="hi_IN" w:bidi="hi_IN"/>
        </w:rPr>
        <w:t>यीशु ने अपनी शिक्षा समाप्त की। फिर उसने अपने चेलों या अपने सबसे करीबी अनुयायियों से कहा, “दो दिनों बाद फसह का पर्व आएगा, और मनुष्य का पुत्र क्रूस पर चढ़ाए जाने के लिए सौंप दिया जाएगा।”</w:t>
      </w:r>
    </w:p>
    <w:p>
      <w:pPr/>
      <w:r>
        <w:rPr>
          <w:lang w:val="hi_IN" w:bidi="hi_IN"/>
        </w:rPr>
      </w:r>
      <w:r>
        <w:rPr>
          <w:lang w:val="hi_IN" w:bidi="hi_IN"/>
        </w:rPr>
        <w:t>“दो दिन बाद” का मतलब शायद परसों है। फसह उस समय की याद में मनाया जाता है, जब परमेश्वर ने यहूदी पूर्वजों को मिस्र की गुलामी से छुड़ाया था। फसह का पर्व, अखमीरी रोटी के पर्व, या बिना खमीर की रोटी के पर्व के साथ मनाया जाता था, ताकि यह याद रखा जाए कि मिस्र से छुड़ाए जाने से पहले उनके पूर्वजों ने यही रोटी खाई थी। यह सात दिनों तक मनाया जाने वाला उत्सव था।</w:t>
      </w:r>
    </w:p>
    <w:p>
      <w:pPr/>
      <w:r>
        <w:rPr>
          <w:lang w:val="hi_IN" w:bidi="hi_IN"/>
        </w:rPr>
      </w:r>
      <w:r>
        <w:rPr>
          <w:lang w:val="hi_IN" w:bidi="hi_IN"/>
        </w:rPr>
        <w:t>यहाँ रुकें और अपनी संस्कृति के महत्वपूर्ण उत्सवों पर चर्चा करें। उत्सव मनाने के लिए आप कौन-कौन सी गतिविधियों में भाग लेते हैं? उत्सव के दौरान आप कौन से विशेष भोजन खाते हैं?</w:t>
      </w:r>
    </w:p>
    <w:p>
      <w:pPr/>
      <w:r>
        <w:rPr>
          <w:lang w:val="hi_IN" w:bidi="hi_IN"/>
        </w:rPr>
      </w:r>
      <w:r>
        <w:rPr>
          <w:lang w:val="hi_IN" w:bidi="hi_IN"/>
        </w:rPr>
        <w:t>यीशु ने अपने आप को “मनुष्य का पुत्र” कहा, क्योंकि वह मनुष्य था और सभी लोगों का प्रतिनिधित्व करता था, लेकिन साथ ही उसमें परमेश्वर का स्वभाव और अधिकार भी था। वह जानता था कि उसे क्रूस पर चढ़ाया जाएगा। यीशु के समय में क्रूस पर चढ़ाया जाना मृत्यु दंड का सबसे भयानक तरीका था। पीड़ित के हाथों और पैरों को क्रूस के आकार में बनी लकड़ी के दो टुकड़ों पर कीलों से ठोक दिया जाता था। फिर सैनिक उस क्रूस को सीधा खड़ा कर देते थे, और पीड़ित कई घंटों तक दर्द में लटका रहता था, जब तक कि उसकी मृत्यु नहीं हो जाती थी।</w:t>
      </w:r>
    </w:p>
    <w:p>
      <w:pPr/>
      <w:r>
        <w:rPr>
          <w:lang w:val="hi_IN" w:bidi="hi_IN"/>
        </w:rPr>
      </w:r>
      <w:r>
        <w:rPr>
          <w:lang w:val="hi_IN" w:bidi="hi_IN"/>
        </w:rPr>
        <w:t>एक क्रूस का चित्र दिखाएँ।</w:t>
      </w:r>
    </w:p>
    <w:p>
      <w:pPr/>
      <w:r>
        <w:rPr>
          <w:lang w:val="hi_IN" w:bidi="hi_IN"/>
        </w:rPr>
      </w:r>
      <w:r>
        <w:rPr>
          <w:lang w:val="hi_IN" w:bidi="hi_IN"/>
        </w:rPr>
        <w:t>प्रधान याजक या मुख्य याजक और पुरनिये अर्थात् लोगों के गैर-धार्मिक अगुवे इकट्ठा हुए थे। ये लोग महायाजक कैफा के महल या घर में इकट्ठे हुए। महायाजक धार्मिक न्यायालय का नेतृत्व करता था। ये लोग महासभा, या यहूदी लोगों की उच्च सभा का हिस्सा थे। इसलिए, वे अदालती मामलों की सुनवाई करते थे और धार्मिक व्यवस्था के आधार पर फैसला सुनाते थे।</w:t>
      </w:r>
    </w:p>
    <w:p>
      <w:pPr/>
      <w:r>
        <w:rPr>
          <w:lang w:val="hi_IN" w:bidi="hi_IN"/>
        </w:rPr>
      </w:r>
      <w:r>
        <w:rPr>
          <w:lang w:val="hi_IN" w:bidi="hi_IN"/>
        </w:rPr>
        <w:t>यहाँ रुकें और चर्चा करें: आपकी संस्कृति में, जो लोग अदालती मामलों की सुनवाई करते हैं और फैसला करते हैं, उन्हें कैसे वर्णित किया जाता है?</w:t>
      </w:r>
    </w:p>
    <w:p>
      <w:pPr/>
      <w:r>
        <w:rPr>
          <w:lang w:val="hi_IN" w:bidi="hi_IN"/>
        </w:rPr>
      </w:r>
      <w:r>
        <w:rPr>
          <w:lang w:val="hi_IN" w:bidi="hi_IN"/>
        </w:rPr>
        <w:t>ये लोग इकट्ठा हुए और छल या धोखे से यीशु को पकड़ने की योजना बनाने लगे, और फिर रोमियों को उसे क्रूस पर चढ़ाने के लिए मनाने की ठानी। वे लोग पर्व के समय यीशु को गिरफ्तार नहीं करना चाहते थे, क्योंकि लोग दंगा कर सकते थे या हिंसक हो सकते थे। फसह के पर्व के दौरान यरूशलेम में लोगों की संख्या ज़्यादा होती थी, क्योंकि यरूशलेम वह आधिकारिक स्थान था, जहाँ यहूदी लोग परमेश्वर को बलिदान चढ़ाने के लिए अपने मंदिर, या आराधना-स्थल में आते थे। यरूशलेम में मौजूद बहुत से लोग शायद यीशु का समर्थन करते थे। अगर उसे गिरफ्तार किया जाता, तो लोग क्रोधित हो जाते।</w:t>
      </w:r>
    </w:p>
    <w:p>
      <w:pPr/>
      <w:r>
        <w:rPr>
          <w:lang w:val="hi_IN" w:bidi="hi_IN"/>
        </w:rPr>
      </w:r>
      <w:r>
        <w:rPr>
          <w:lang w:val="hi_IN" w:bidi="hi_IN"/>
        </w:rPr>
        <w:t>यीशु बैतनिय्याह में शमौन के घर पर था। बैतनिय्याह यरूशलेम से लगभग 4 किलोमीटर दूर स्थित था।</w:t>
      </w:r>
    </w:p>
    <w:p>
      <w:pPr/>
      <w:r>
        <w:rPr>
          <w:lang w:val="hi_IN" w:bidi="hi_IN"/>
        </w:rPr>
      </w:r>
      <w:r>
        <w:rPr>
          <w:lang w:val="hi_IN" w:bidi="hi_IN"/>
        </w:rPr>
        <w:t>यरूशलेम का वह नक्शा दिखाएँ, जिसमें बैतनिय्याह भी शामिल हो।</w:t>
      </w:r>
    </w:p>
    <w:p>
      <w:pPr/>
      <w:r>
        <w:rPr>
          <w:lang w:val="hi_IN" w:bidi="hi_IN"/>
        </w:rPr>
      </w:r>
      <w:r>
        <w:rPr>
          <w:lang w:val="hi_IN" w:bidi="hi_IN"/>
        </w:rPr>
        <w:t>शमौन को पहले कोढ़ था, जो त्वचा की एक गंभीर बीमारी है। बिमारी से ठीक हो जाने के बावजूद लोग शमौन को “कोढ़ी” ही कहते थे। हम जानते हैं कि शमौन ठीक हो चुका था, क्योंकि कोढ़ से पीड़ित व्यक्ति को न तो घर में रहने की अनुमति होती और न ही वह किसी की मेज़बानी कर सकता था। एक स्त्री इत्र या सुगंधित तेल से भरा एक संगमरमर का पात्र लेकर घर में में आई। संगमरमर एक प्रकार का सफेद या पीला पत्थर है। केवल सबसे महँगे या बहुत अच्छी तरह से बनाए गए इत्र ही संगमरमर के पात्रों में रखे जाते थे। लोग इत्र निकालने के लिए उस पात्र को तोड़ते थे। जब उस स्त्री ने यीशु के सिर पर इत्र उण्डेला, तो उसने उसका आदर किया। यहूदी संस्कृति में, लोग महत्वपूर्ण मेहमानों का सम्मान करने के लिए उनके सिर पर तेल उण्डेला करते थे। उसने यह तब किया, जब यीशु मेज पर लेटा हुआ था। लोग अपने औपचारिक भोजन के समय नीची मेज़ के पास गद्दी पर लेटे होते थे, उनके पाँव पीछे की ओर फैले होते थे।</w:t>
      </w:r>
    </w:p>
    <w:p>
      <w:pPr/>
      <w:r>
        <w:rPr>
          <w:lang w:val="hi_IN" w:bidi="hi_IN"/>
        </w:rPr>
      </w:r>
      <w:r>
        <w:rPr>
          <w:lang w:val="hi_IN" w:bidi="hi_IN"/>
        </w:rPr>
        <w:t>मेज पर एक ओर झुक कर लेटने की तस्वीर दिखाएँ।</w:t>
      </w:r>
    </w:p>
    <w:p>
      <w:pPr/>
      <w:r>
        <w:rPr>
          <w:lang w:val="hi_IN" w:bidi="hi_IN"/>
        </w:rPr>
      </w:r>
      <w:r>
        <w:rPr>
          <w:lang w:val="hi_IN" w:bidi="hi_IN"/>
        </w:rPr>
        <w:t>यहाँ रुकें और चर्चा करें: आपकी संस्कृति में किसी महत्वपूर्ण मेहमान का सम्मान कैसे किया जाता है? उनके लिए किस तरह की चीज़ें की जाती हैं? जब लोग किसी सम्मानित मेहमान के आसपास होते हैं, तो उनके मन में कैसी भावनाएँ होती हैं?</w:t>
      </w:r>
    </w:p>
    <w:p>
      <w:pPr/>
      <w:r>
        <w:rPr>
          <w:lang w:val="hi_IN" w:bidi="hi_IN"/>
        </w:rPr>
      </w:r>
      <w:r>
        <w:rPr>
          <w:lang w:val="hi_IN" w:bidi="hi_IN"/>
        </w:rPr>
        <w:t>इस संदर्भ में, जो चेले क्रोधित हुए थे, या जिन्हें क्रोध आया था, वे शमौन के घर में मौजूद कुछ लोगों में से थे। उन्होंने कहा, “यह बर्बादी क्यों? इसे अच्छे दामों में बेचा जा सकता था और वह पैसा गरीबों को दिया जा सकता था।" लेकिन यीशु "यह जानकार": यह संकेत देता है कि यह बात रात के भोजन में आए हुए दूसरे मेहमानों से कही गई थी। यीशु ने कहा, “तुम इस स्त्री को क्यों परेशान कर रहे हो?” यीशु यह सवाल जवाब पाने के लिए नहीं पूछ रहा था। वह कह रहा था, “इस स्त्री को परेशान करना बंद करो।” उसने उसके कामों को अच्छा या भला बताया। गरीबों को देने का अवसर तो हमेशा रहेगा, लेकिन यीशु के लिए कुछ करने का मौका थोड़े समय के लिए ही था, क्योंकि जल्द ही वह मारा जाने वाला था। यहूदी लोग दफनाने से पहले मृत शरीरों पर इत्र से अभिषेक करते थे। इसीलिए उस स्त्री का काम अच्छा था। यीशु ने कहा, "सच में" या “मैं तुमसे सच कहता हूँ।” इससे यह स्पष्ट होता है कि यीशु जो कहने वाला था, वह बात बहुत महत्वपूर्ण थी। सुसमाचार, या शुभ संदेश, परमेश्वर के राज्य के बारे में था, अर्थात् लोगों के दिलों में परमेश्वर का शासन। जब शुभ सन्देश सुनाया जाएगा, तब इस स्त्री के प्रेम और समर्पण के इस काम के बारे में भी बताया जाएगा।</w:t>
      </w:r>
    </w:p>
    <w:p>
      <w:pPr/>
      <w:r>
        <w:rPr>
          <w:lang w:val="hi_IN" w:bidi="hi_IN"/>
        </w:rPr>
      </w:r>
      <w:r>
        <w:rPr>
          <w:lang w:val="hi_IN" w:bidi="hi_IN"/>
        </w:rPr>
        <w:t>एक संगमरमर के पात्र की तस्वीर दिखाएँ।</w:t>
      </w:r>
    </w:p>
    <w:p>
      <w:pPr/>
      <w:r>
        <w:rPr>
          <w:lang w:val="hi_IN" w:bidi="hi_IN"/>
        </w:rPr>
      </w:r>
      <w:r>
        <w:rPr>
          <w:lang w:val="hi_IN" w:bidi="hi_IN"/>
        </w:rPr>
        <w:t>इसके बाद, यहूदा इस्करियोती, जो यीशु के बारह सबसे करीबी चेलों में से एक था, प्रधान याजकों के पास या उन धार्मिक अगुवों के पास गया जो यीशु को गिरफ्तार करवाने और मरवाने की योजना बना रहे थे। यहूदा यह जानना चाहता था कि अगर वह यीशु को पकड़वाने में उनकी मदद करे, तो प्रधान याजक उसे क्या देंगे। यहूदा तीस चाँदी के सिक्कों के बदले यीशु को धोखा देने के लिए सहमत हो गया। पुराने नियम में, यह वही धनराशि थी जो किसी पशु के मालिक को तब चुकानी होती थी, जब उस पशु ने किसी गुलाम को मार दिया हो। जब यहूदा ने यह समझौता किया, तब वह यीशु को धोखा देने या उसे गिरफ्तार करवाने का अच्छा मौका ढूँढने लगा।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यीशु ने आने वाले समय के बारे में शिक्षा देना समाप्त किया। इसके बाद यीशु अपने चेलों को बताता है कि जल्द ही क्या होने वाला है।</w:t>
      </w:r>
    </w:p>
    <w:p>
      <w:pPr/>
      <w:r>
        <w:rPr>
          <w:lang w:val="hi_IN" w:bidi="hi_IN"/>
        </w:rPr>
      </w:r>
      <w:r>
        <w:rPr>
          <w:b/>
          <w:lang w:val="hi_IN" w:bidi="hi_IN"/>
        </w:rPr>
        <w:t>दूसरा दृश्य:</w:t>
      </w:r>
      <w:r>
        <w:rPr>
          <w:lang w:val="hi_IN" w:bidi="hi_IN"/>
        </w:rPr>
        <w:t xml:space="preserve"> जब यीशु अपने चेलों से बात कर रहा होता है, तब यहूदियों के सभी अगुवे यीशु को पकड़ने और उसे रोमियों के द्वारा मरवाने की योजना बना रहे होते हैं।</w:t>
      </w:r>
    </w:p>
    <w:p>
      <w:pPr/>
      <w:r>
        <w:rPr>
          <w:lang w:val="hi_IN" w:bidi="hi_IN"/>
        </w:rPr>
      </w:r>
      <w:r>
        <w:rPr>
          <w:b/>
          <w:lang w:val="hi_IN" w:bidi="hi_IN"/>
        </w:rPr>
        <w:t>तीसरा दृश्य:</w:t>
      </w:r>
      <w:r>
        <w:rPr>
          <w:lang w:val="hi_IN" w:bidi="hi_IN"/>
        </w:rPr>
        <w:t xml:space="preserve"> यीशु और उसके चेले शमौन के घर में हैं। एक स्त्री यीशु का अभिषेक करती है। शमौन के घर में किसी को लगता है कि ऐसा करना बर्बादी था। यीशु कहता है कि वे गलत हैं।</w:t>
      </w:r>
    </w:p>
    <w:p>
      <w:pPr/>
      <w:r>
        <w:rPr>
          <w:lang w:val="hi_IN" w:bidi="hi_IN"/>
        </w:rPr>
      </w:r>
      <w:r>
        <w:rPr>
          <w:b/>
          <w:lang w:val="hi_IN" w:bidi="hi_IN"/>
        </w:rPr>
        <w:t>चौथा दृश्य:</w:t>
      </w:r>
      <w:r>
        <w:rPr>
          <w:lang w:val="hi_IN" w:bidi="hi_IN"/>
        </w:rPr>
        <w:t xml:space="preserve"> यहूदा यीशु को धोखा देने के लिए सहमत होता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प्रधान याजक और पुरनिए</w:t>
      </w:r>
    </w:p>
    <w:p>
      <w:pPr>
        <w:pStyle w:val="ListBullet"/>
        <w:spacing w:line="240" w:lineRule="auto"/>
        <w:ind w:left="720"/>
      </w:pPr>
      <w:r>
        <w:rPr>
          <w:lang w:val="hi_IN" w:bidi="hi_IN"/>
        </w:rPr>
      </w:r>
      <w:r>
        <w:rPr>
          <w:lang w:val="hi_IN" w:bidi="hi_IN"/>
        </w:rPr>
        <w:t>शमौन कोढ़ी</w:t>
      </w:r>
    </w:p>
    <w:p>
      <w:pPr>
        <w:pStyle w:val="ListBullet"/>
        <w:spacing w:line="240" w:lineRule="auto"/>
        <w:ind w:left="720"/>
      </w:pPr>
      <w:r>
        <w:rPr>
          <w:lang w:val="hi_IN" w:bidi="hi_IN"/>
        </w:rPr>
      </w:r>
      <w:r>
        <w:rPr>
          <w:lang w:val="hi_IN" w:bidi="hi_IN"/>
        </w:rPr>
        <w:t>एक महिला</w:t>
      </w:r>
    </w:p>
    <w:p>
      <w:pPr>
        <w:pStyle w:val="ListBullet"/>
        <w:spacing w:line="240" w:lineRule="auto"/>
        <w:ind w:left="720"/>
      </w:pPr>
      <w:r>
        <w:rPr>
          <w:lang w:val="hi_IN" w:bidi="hi_IN"/>
        </w:rPr>
      </w:r>
      <w:r>
        <w:rPr>
          <w:lang w:val="hi_IN" w:bidi="hi_IN"/>
        </w:rPr>
        <w:t>यहूदा इस्करियोती</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दृश्य मत्ती के यह लिखने से शुरू होता है, “जब यीशु ये सब बातें कह चुका।” इससे यह संकेत मिलता है कि यीशु की शिक्षा देने की सेवकाई अब समाप्त हो चुकी है। यह याद रखना ज़रूरी है कि यीशु न केवल अपनी मृत्यु की भविष्यवाणी कर रहा है, बल्कि यह भी बताता है कि उसे किस प्रकार मारा जाएगा। यह याद रखना ज़रूरी है कि क्रूस पर चढ़ाना क्या होता है।</w:t>
      </w:r>
    </w:p>
    <w:p>
      <w:pPr/>
      <w:r>
        <w:rPr>
          <w:lang w:val="hi_IN" w:bidi="hi_IN"/>
        </w:rPr>
      </w:r>
      <w:r>
        <w:rPr>
          <w:lang w:val="hi_IN" w:bidi="hi_IN"/>
        </w:rPr>
        <w:t>यह याद रखना ज़रूरी है कि जो लोग यीशु को मारने की योजना बना रहे थे, वे यहूदी लोगों के मुख्य अगुवे थे। वे यीशु को उसी समय मारने की योजना बना रहे हैं, जब वह अपने चेलों से बात कर रहा है।</w:t>
      </w:r>
    </w:p>
    <w:p>
      <w:pPr/>
      <w:r>
        <w:rPr>
          <w:lang w:val="hi_IN" w:bidi="hi_IN"/>
        </w:rPr>
      </w:r>
      <w:r>
        <w:rPr>
          <w:lang w:val="hi_IN" w:bidi="hi_IN"/>
        </w:rPr>
        <w:t>यीशु रात में शमौन के घर ठहरता था, लेकिन पर्व के लिए दिन के समय यरूशलेम जाता था। शमौन को पहले कोढ़ था, जो एक त्वचा रोग है, जो व्यक्ति को परमेश्वर की सेवा करने के लिए अयोग्य बना देता है। उसे अब कोढ़ नहीं था। यह याद रखना ज़रूरी है कि उस स्त्री ने यीशु के साथ क्या किया। यह याद रखना ज़रूरी है कि चेलों ने कैसी प्रतिक्रिया दी। याद रखें कि यीशु ने उस स्त्री के किए हुए काम के बारे में क्या कहा।</w:t>
      </w:r>
    </w:p>
    <w:p>
      <w:pPr/>
      <w:r>
        <w:rPr>
          <w:lang w:val="hi_IN" w:bidi="hi_IN"/>
        </w:rPr>
      </w:r>
      <w:r>
        <w:rPr>
          <w:lang w:val="hi_IN" w:bidi="hi_IN"/>
        </w:rPr>
        <w:t>यह याद रखना ज़रूरी है कि यहूदा यीशु के सबसे करीबी अनुयायियों में से एक था। याद रखें कि यहूदा तीस चाँदी के सिक्कों के बदले यीशु को धोखा देने के लिए सहमत हो गया था।</w:t>
      </w:r>
    </w:p>
    <w:p>
      <w:pPr/>
      <w:r>
        <w:rPr>
          <w:lang w:val="hi_IN" w:bidi="hi_IN"/>
        </w:rPr>
      </w:r>
      <w:r>
        <w:rPr>
          <w:lang w:val="hi_IN" w:bidi="hi_IN"/>
        </w:rPr>
        <w:t>यह याद रखना ज़रूरी है कि प्रधान याजकों से पैसा मिलने के बाद ही यहूदा यीशु को धोखा देने का अच्छा मौका ढूँढने लगा।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प्रधान याजक और पुरनिए</w:t>
      </w:r>
    </w:p>
    <w:p>
      <w:pPr>
        <w:pStyle w:val="ListBullet"/>
        <w:spacing w:line="240" w:lineRule="auto"/>
        <w:ind w:left="720"/>
      </w:pPr>
      <w:r>
        <w:rPr>
          <w:lang w:val="hi_IN" w:bidi="hi_IN"/>
        </w:rPr>
      </w:r>
      <w:r>
        <w:rPr>
          <w:lang w:val="hi_IN" w:bidi="hi_IN"/>
        </w:rPr>
        <w:t>शमौन कोढ़ी</w:t>
      </w:r>
    </w:p>
    <w:p>
      <w:pPr>
        <w:pStyle w:val="ListBullet"/>
        <w:spacing w:line="240" w:lineRule="auto"/>
        <w:ind w:left="720"/>
      </w:pPr>
      <w:r>
        <w:rPr>
          <w:lang w:val="hi_IN" w:bidi="hi_IN"/>
        </w:rPr>
      </w:r>
      <w:r>
        <w:rPr>
          <w:lang w:val="hi_IN" w:bidi="hi_IN"/>
        </w:rPr>
        <w:t>एक महिला</w:t>
      </w:r>
    </w:p>
    <w:p>
      <w:pPr>
        <w:pStyle w:val="ListBullet"/>
        <w:spacing w:line="240" w:lineRule="auto"/>
        <w:ind w:left="720"/>
      </w:pPr>
      <w:r>
        <w:rPr>
          <w:lang w:val="hi_IN" w:bidi="hi_IN"/>
        </w:rPr>
      </w:r>
      <w:r>
        <w:rPr>
          <w:lang w:val="hi_IN" w:bidi="hi_IN"/>
        </w:rPr>
        <w:t>यहूदा इस्करियोती</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बिन्दुओं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यीशु ने हाल ही में आने वाले समय के बारे में सिखाना समाप्त किया था। इसके बाद यीशु अपने चेले को बताता है कि जल्द ही क्या होने वाला है। यीशु कहता है, “तुम जानते हो कि दो दिनों बाद फसह का पर्व आने वाला है, और मनुष्य का पुत्र क्रूस पर चढ़ाए जाने के लिए पकड़वाया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"आप कैसा महसूस कर रहे हैं?" आप इस तरह की बातें सुन सकते हैं, जैसे, मुझे पता है कि मैं मरने वाला हूँ,” “मुझे आश्चर्य है कि क्या वे समझ पा रहे हैं कि मैं क्या कह रहा हूँ?” या, “मुझे उम्मीद है कि वे मेरी बात समझ पा रहे हैं।”</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इस तरह की बातें सुन सकते हैं, जैसे, “क्या यीशु ने हाल ही में कहा कि उसे क्रूस पर चढ़ाया जाएगा?” या, “क्या यह फसह के समय होने वाला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यीशु अपने चेलों से बात कर रहा होता है, उसी समय प्रधान याजक और पुरनिए मिलकर यीशु को पकड़वाने और रोमियों के हाथों मरवाने की योजना बना रहे 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प्रधान याजकों और पुरनियों की भूमिका निभाने वाले अभिनेताओं से पूछें, “आप अभी कैसा महसूस कर रहे हैं?” आप इस तरह की बातें सुन सकते हैं, जैसे, “यीशु लोगों को हमारे बजाय अपने पीछे चलने के लिए प्रेरित कर रहा है,” “यीशु की शिक्षा हमारी शिक्षा से बेहतर है,” या, “लोग हमारे बजाय यीशु पर क्यों विश्वास कर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और उसके चेले शमौन के घर में हैं। एक स्त्री यीशु का अभिषेक करती है। चेले आपस में कहते हैं, “यह बर्बादी क्यों? यह तो गरीबों की मदद के लिए बेच दिया जाना चाहिए था।” यीशु कहता है कि वे गलत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“आप कैसा महसूस कर रहे हैं?” आप इस तरह की बातें सुन सकते हैं, जैसे, “गरीबों के लिए बहुत कुछ भला किया जा सकता था,” “क्या यह सच में बर्बादी है? यह तो यीशु के लिए था,” या, “इस स्त्री ने ऐसा क्यों किया?”</w:t>
      </w:r>
    </w:p>
    <w:p>
      <w:pPr>
        <w:pStyle w:val="ListBullet"/>
        <w:spacing w:line="240" w:lineRule="auto"/>
        <w:ind w:left="720"/>
      </w:pPr>
      <w:r>
        <w:rPr>
          <w:lang w:val="hi_IN" w:bidi="hi_IN"/>
        </w:rPr>
      </w:r>
      <w:r>
        <w:rPr>
          <w:lang w:val="hi_IN" w:bidi="hi_IN"/>
        </w:rPr>
        <w:t>स्त्री की भूमिका निभाने वाली अभिनेत्री से पूछें, “आप कैसा महसूस कर रही हैं?” आप इस तरह की बातें सुन सकते हैं, जैसे, “यह यीशु है। मैं उसका आदर करना चाहती हूँ,” या, “यह चेला क्यों सोचता है कि यीशु का अभिषेक करना व्यर्थ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यहूदा इस्करियोती प्रधान याजकों और पुरनियों के पास जाता है और यीशु को धोखा देने की योजना बनाता है। वे उसे चाँदी के 30 सिक्के देते हैं, ताकि वह यीशु को पकड़वाने में उनकी मदद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प्रधान याजकों और पुरनियों की भूमिका निभाने वाले अभिनेताओं से पूछें, “आप अभी कैसा महसूस कर रहे हैं?” आप इस तरह की बातें सुन सकते हैं, जैसे, “अब हम आखिरकार यीशु को रोक पाएँगे,” “मुझे आश्चर्य हो रहा है कि क्या वह सच में यीशु को धोखा देने वाला है?” या “पता नहीं इसमें कितना समय लगेगा?”</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यहूदा यीशु को धोखा देने के लिए सहमत हुआ, तो वह यीशु को पकड़वाने का अच्छा मौका ढूँढने लगा।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 इस्करियोती की भूमिका निभाने वाले अभिनेता से पूछें, “आप कैसा महसूस कर रहे हैं?” आप इस तरह की बातें सुन सकते हैं, जैसे, “मुझे यह पैसा चाहिए,” “मैं सोच रहा हूँ कि क्या यीशु जानता है कि मैं क्या कर रहा हूँ?” या, “क्या यह पैसा उस काम के लायक है जो मैं कर रहा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यीशु ने अपने </w:t>
      </w:r>
      <w:r>
        <w:rPr>
          <w:b/>
          <w:lang w:val="hi_IN" w:bidi="hi_IN"/>
        </w:rPr>
        <w:t>चेलों</w:t>
      </w:r>
      <w:r>
        <w:rPr>
          <w:lang w:val="hi_IN" w:bidi="hi_IN"/>
        </w:rPr>
        <w:t xml:space="preserve"> से कहा कि </w:t>
      </w:r>
      <w:r>
        <w:rPr>
          <w:b/>
          <w:lang w:val="hi_IN" w:bidi="hi_IN"/>
        </w:rPr>
        <w:t>फसह का पर्व</w:t>
      </w:r>
      <w:r>
        <w:rPr>
          <w:lang w:val="hi_IN" w:bidi="hi_IN"/>
        </w:rPr>
        <w:t xml:space="preserve"> समाप्त होने के बाद </w:t>
      </w:r>
      <w:r>
        <w:rPr>
          <w:b/>
          <w:lang w:val="hi_IN" w:bidi="hi_IN"/>
        </w:rPr>
        <w:t>मनुष्य का पुत्र</w:t>
      </w:r>
      <w:r>
        <w:rPr>
          <w:lang w:val="hi_IN" w:bidi="hi_IN"/>
        </w:rPr>
        <w:t xml:space="preserve"> </w:t>
      </w:r>
      <w:r>
        <w:rPr>
          <w:b/>
          <w:lang w:val="hi_IN" w:bidi="hi_IN"/>
        </w:rPr>
        <w:t>क्रूस पर चढ़ाया जाएगा</w:t>
      </w:r>
      <w:r>
        <w:rPr>
          <w:lang w:val="hi_IN" w:bidi="hi_IN"/>
        </w:rPr>
        <w:t>।</w:t>
      </w:r>
    </w:p>
    <w:p>
      <w:pPr/>
      <w:r>
        <w:rPr>
          <w:lang w:val="hi_IN" w:bidi="hi_IN"/>
        </w:rPr>
      </w:r>
      <w:r>
        <w:rPr>
          <w:b/>
          <w:lang w:val="hi_IN" w:bidi="hi_IN"/>
        </w:rPr>
        <w:t>चेले</w:t>
      </w:r>
      <w:r>
        <w:rPr>
          <w:lang w:val="hi_IN" w:bidi="hi_IN"/>
        </w:rPr>
        <w:t xml:space="preserve"> वे बारह पुरुष थे, जो हर जगह यीशु के पीछे चलते थे और उसकी शिक्षाओं से सीखते थे। चेलों के लिए उसी शब्द का उपयोग करें जिसका उपयोग आपने पिछले भागों में किया है। </w:t>
      </w:r>
      <w:r>
        <w:rPr>
          <w:lang w:val="hi_IN" w:bidi="hi_IN"/>
        </w:rPr>
        <w:t>चेलों</w:t>
      </w:r>
      <w:r>
        <w:rPr>
          <w:lang w:val="hi_IN" w:bidi="hi_IN"/>
        </w:rPr>
        <w:t xml:space="preserve"> की अधिक पूर्ण परिभाषा के लिए मुख्य शब्दावली को देखें।</w:t>
      </w:r>
    </w:p>
    <w:p>
      <w:pPr/>
      <w:r>
        <w:rPr>
          <w:lang w:val="hi_IN" w:bidi="hi_IN"/>
        </w:rPr>
      </w:r>
      <w:r>
        <w:rPr>
          <w:b/>
          <w:lang w:val="hi_IN" w:bidi="hi_IN"/>
        </w:rPr>
        <w:t>फसह</w:t>
      </w:r>
      <w:r>
        <w:rPr>
          <w:lang w:val="hi_IN" w:bidi="hi_IN"/>
        </w:rPr>
        <w:t xml:space="preserve"> एक यहूदी धार्मिक पर्व था। यीशु के समय में, यह उत्सव फसह के पर्व और सात दिनों तक चलने वाले </w:t>
      </w:r>
      <w:r>
        <w:rPr>
          <w:b/>
          <w:lang w:val="hi_IN" w:bidi="hi_IN"/>
        </w:rPr>
        <w:t>अखमीरी रोटी के पर्व</w:t>
      </w:r>
      <w:r>
        <w:rPr>
          <w:lang w:val="hi_IN" w:bidi="hi_IN"/>
        </w:rPr>
        <w:t xml:space="preserve"> का मिला-जुला रूप था। फसह का पर्व उस समय की याद में मनाया जाता है, जब परमेश्वर ने यहूदी पूर्वजों को मिस्र की गुलामी से छुड़ाया था। परमेश्वर ने यह काम एक दूत को भेजकर किया, जिसके कारण मिस्र के राजा ने यहूदी पूर्वजों को जाने की अनुमति दी। उस दूत ने मिस्रियों के पहिलौठे पुत्रों को मार डाला। लेकिन उस दूत ने यहूदी पहिलौठे पुत्रों को “छोड़ दिया” और उनके प्राण बचा लिए। </w:t>
      </w:r>
      <w:r>
        <w:rPr>
          <w:b/>
          <w:lang w:val="hi_IN" w:bidi="hi_IN"/>
        </w:rPr>
        <w:t>अखमीरी रोटी के पर्व</w:t>
      </w:r>
      <w:r>
        <w:rPr>
          <w:lang w:val="hi_IN" w:bidi="hi_IN"/>
        </w:rPr>
        <w:t xml:space="preserve"> में लोग बिना खमीर की या बिना फुली हुई रोटी खाते थे। यह उन्हें याद दिलाने के लिए था कि मिस्र से मुक्ति से पहले यहूदी लोग भी ऐसी ही रोटी खाते थे। </w:t>
      </w:r>
      <w:r>
        <w:rPr>
          <w:lang w:val="hi_IN" w:bidi="hi_IN"/>
        </w:rPr>
        <w:t>फसह</w:t>
      </w:r>
      <w:r>
        <w:rPr>
          <w:lang w:val="hi_IN" w:bidi="hi_IN"/>
        </w:rPr>
        <w:t xml:space="preserve"> की अधिक पूर्ण परिभाषा के लिए मुख्य शब्दावली को देखें। </w:t>
      </w:r>
      <w:r>
        <w:rPr>
          <w:lang w:val="hi_IN" w:bidi="hi_IN"/>
        </w:rPr>
        <w:t>अखमीरी रोटी के पर्व</w:t>
      </w:r>
      <w:r>
        <w:rPr>
          <w:lang w:val="hi_IN" w:bidi="hi_IN"/>
        </w:rPr>
        <w:t xml:space="preserve"> की अधिक पूर्ण परिभाषा के लिए मुख्य शब्दावली देखें।</w:t>
      </w:r>
    </w:p>
    <w:p>
      <w:pPr/>
      <w:r>
        <w:rPr>
          <w:lang w:val="hi_IN" w:bidi="hi_IN"/>
        </w:rPr>
      </w:r>
      <w:r>
        <w:rPr>
          <w:lang w:val="hi_IN" w:bidi="hi_IN"/>
        </w:rPr>
        <w:t xml:space="preserve">यीशु ने कहा कि </w:t>
      </w:r>
      <w:r>
        <w:rPr>
          <w:b/>
          <w:lang w:val="hi_IN" w:bidi="hi_IN"/>
        </w:rPr>
        <w:t>मनुष्य का पुत्र</w:t>
      </w:r>
      <w:r>
        <w:rPr>
          <w:lang w:val="hi_IN" w:bidi="hi_IN"/>
        </w:rPr>
        <w:t xml:space="preserve"> क्रूस पर चढ़ाया जाएगा। यीशु अपने आप को मनुष्य का पुत्र कहता है, क्योंकि वह मनुष्य था और सभी लोगों का प्रतिनिधित्व करता था। लेकिन यीशु में परमेश्वर का स्वभाव और अधिकार भी था। बाइबल में, मनुष्य का पुत्र वह व्यक्ति है जिसे परमेश्वर अपना सारा अधिकार और अपनी सारी सामर्थ देता है। सभी यहूदी लोग इस उपाधि से परिचित थे, क्योंकि भविष्यद्वक्ता दानिय्येल ने इसके बारे में अपने लेखों में लिखा था। मनुष्य के पुत्र के लिए उसी शब्द का उपयोग करें जिसका उपयोग आपने पिछले भागों में किया है। </w:t>
      </w:r>
      <w:r>
        <w:rPr>
          <w:lang w:val="hi_IN" w:bidi="hi_IN"/>
        </w:rPr>
        <w:t>मनुष्य का पुत्र</w:t>
      </w:r>
      <w:r>
        <w:rPr>
          <w:lang w:val="hi_IN" w:bidi="hi_IN"/>
        </w:rPr>
        <w:t xml:space="preserve"> की अधिक पूर्ण परिभाषा के लिए मुख्य शब्दावली देखें।</w:t>
      </w:r>
    </w:p>
    <w:p>
      <w:pPr/>
      <w:r>
        <w:rPr>
          <w:lang w:val="hi_IN" w:bidi="hi_IN"/>
        </w:rPr>
      </w:r>
      <w:r>
        <w:rPr>
          <w:lang w:val="hi_IN" w:bidi="hi_IN"/>
        </w:rPr>
        <w:t xml:space="preserve">किसी को </w:t>
      </w:r>
      <w:r>
        <w:rPr>
          <w:b/>
          <w:lang w:val="hi_IN" w:bidi="hi_IN"/>
        </w:rPr>
        <w:t>क्रूस पर चढ़ाने</w:t>
      </w:r>
      <w:r>
        <w:rPr>
          <w:lang w:val="hi_IN" w:bidi="hi_IN"/>
        </w:rPr>
        <w:t xml:space="preserve"> से पहले, आमतौर पर सैनिक पीड़ित को कोड़े से पीटते थे। इसके बाद सैनिक उनके हाथों और पैरों को दो लकड़ी के टुकड़ों पर कीलों से जड़ देते थे, जो क्रूस के आकार में होते थे। सैनिक क्रूस को सीधा खड़ा कर देते थे और पीड़ित व्यक्ति कई घंटों तक दर्द में लटका रहता था जब तक कि उसकी मृत्यु नहीं हो जाती। </w:t>
      </w:r>
      <w:r>
        <w:rPr>
          <w:lang w:val="hi_IN" w:bidi="hi_IN"/>
        </w:rPr>
        <w:t>क्रूस पर चढ़ाना</w:t>
      </w:r>
      <w:r>
        <w:rPr>
          <w:lang w:val="hi_IN" w:bidi="hi_IN"/>
        </w:rPr>
        <w:t xml:space="preserve"> की अधिक पूर्ण परिभाषा के लिए मुख्य शब्दावली देखें।</w:t>
      </w:r>
    </w:p>
    <w:p>
      <w:pPr/>
      <w:r>
        <w:rPr>
          <w:lang w:val="hi_IN" w:bidi="hi_IN"/>
        </w:rPr>
      </w:r>
      <w:r>
        <w:rPr>
          <w:b/>
          <w:lang w:val="hi_IN" w:bidi="hi_IN"/>
        </w:rPr>
        <w:t>प्रधान याजक</w:t>
      </w:r>
      <w:r>
        <w:rPr>
          <w:lang w:val="hi_IN" w:bidi="hi_IN"/>
        </w:rPr>
        <w:t xml:space="preserve"> और लोगों के </w:t>
      </w:r>
      <w:r>
        <w:rPr>
          <w:b/>
          <w:lang w:val="hi_IN" w:bidi="hi_IN"/>
        </w:rPr>
        <w:t>पुरनिए</w:t>
      </w:r>
      <w:r>
        <w:rPr>
          <w:lang w:val="hi_IN" w:bidi="hi_IN"/>
        </w:rPr>
        <w:t xml:space="preserve">, </w:t>
      </w:r>
      <w:r>
        <w:rPr>
          <w:b/>
          <w:lang w:val="hi_IN" w:bidi="hi_IN"/>
        </w:rPr>
        <w:t>महायाजक</w:t>
      </w:r>
      <w:r>
        <w:rPr>
          <w:lang w:val="hi_IN" w:bidi="hi_IN"/>
        </w:rPr>
        <w:t xml:space="preserve"> कैफा के घर में इकट्ठे हुए। प्रधान याजक वे प्रमुख याजक थे, जो यरूशलेम के मंदिर में प्रशासनिक कामों में सहायता करते थे। पुरनिए आम तौर पर समुदाय के गैर-धार्मिक अगुवे होते थे। पुरनियों के लिए उसी शब्द का उपयोग करें जिसका उपयोग आपने पिछले भागों में किया है। </w:t>
      </w:r>
      <w:r>
        <w:rPr>
          <w:lang w:val="hi_IN" w:bidi="hi_IN"/>
        </w:rPr>
        <w:t>पुरनिए</w:t>
      </w:r>
      <w:r>
        <w:rPr>
          <w:lang w:val="hi_IN" w:bidi="hi_IN"/>
        </w:rPr>
        <w:t xml:space="preserve"> की अधिक पूर्ण परिभाषा के लिए मुख्य शब्दावली देखें। </w:t>
      </w:r>
      <w:r>
        <w:rPr>
          <w:b/>
          <w:lang w:val="hi_IN" w:bidi="hi_IN"/>
        </w:rPr>
        <w:t>महायाजक</w:t>
      </w:r>
      <w:r>
        <w:rPr>
          <w:lang w:val="hi_IN" w:bidi="hi_IN"/>
        </w:rPr>
        <w:t xml:space="preserve"> इस्राएल का धार्मिक प्रमुख था। महायाजक पूरे यहूदी धार्मिक न्यायालय का नेतृत्व करता था। </w:t>
      </w:r>
      <w:r>
        <w:rPr>
          <w:b/>
          <w:lang w:val="hi_IN" w:bidi="hi_IN"/>
        </w:rPr>
        <w:t>याजक</w:t>
      </w:r>
      <w:r>
        <w:rPr>
          <w:lang w:val="hi_IN" w:bidi="hi_IN"/>
        </w:rPr>
        <w:t xml:space="preserve"> परमेश्वर के लोगों के लिए परमेश्वर के प्रतिनिधि होते थे, और परमेश्वर के सामने उसके लोगों के प्रतिनिधि भी होते थे। प्रधान याजक मंदिर में या परमेश्वर के विशेष घर में प्रशासनिक कामों में सहायता करते थे। याजक के लिए उसी शब्द का उपयोग करें जिसका उपयोग आपने पिछले भागों में किया है। </w:t>
      </w:r>
      <w:r>
        <w:rPr>
          <w:b/>
          <w:lang w:val="hi_IN" w:bidi="hi_IN"/>
        </w:rPr>
        <w:t>याजक</w:t>
      </w:r>
      <w:r>
        <w:rPr>
          <w:lang w:val="hi_IN" w:bidi="hi_IN"/>
        </w:rPr>
        <w:t xml:space="preserve"> की अधिक पूर्ण परिभाषा के लिए मुख्य शब्दावली देखें।</w:t>
      </w:r>
    </w:p>
    <w:p>
      <w:pPr/>
      <w:r>
        <w:rPr>
          <w:lang w:val="hi_IN" w:bidi="hi_IN"/>
        </w:rPr>
      </w:r>
      <w:r>
        <w:rPr>
          <w:lang w:val="hi_IN" w:bidi="hi_IN"/>
        </w:rPr>
        <w:t xml:space="preserve">यीशु अपने चेलों के साथ बैतनिय्याह में शमौन के घर में था। शमौन को पहले कोढ़ था। </w:t>
      </w:r>
      <w:r>
        <w:rPr>
          <w:b/>
          <w:lang w:val="hi_IN" w:bidi="hi_IN"/>
        </w:rPr>
        <w:t>कोढ़</w:t>
      </w:r>
      <w:r>
        <w:rPr>
          <w:lang w:val="hi_IN" w:bidi="hi_IN"/>
        </w:rPr>
        <w:t xml:space="preserve"> त्वचा की कई बीमारियों में से किसी एक को दिखाता है। ये बीमारियाँ किसी व्यक्ति को “अशुद्ध” बना देती थीं, या वह समुदाय में रहने लायक नहीं रहता। कोढ़ के लिए उसी शब्द का इस्तेमाल करें जिसका उपयोग आपने पिछले भागों में किया है। </w:t>
      </w:r>
      <w:r>
        <w:rPr>
          <w:lang w:val="hi_IN" w:bidi="hi_IN"/>
        </w:rPr>
        <w:t>कोढ़</w:t>
      </w:r>
      <w:r>
        <w:rPr>
          <w:lang w:val="hi_IN" w:bidi="hi_IN"/>
        </w:rPr>
        <w:t xml:space="preserve"> की अधिक पूर्ण परिभाषा के लिए मुख्य शब्दावली देखें।</w:t>
      </w:r>
    </w:p>
    <w:p>
      <w:pPr/>
      <w:r>
        <w:rPr>
          <w:lang w:val="hi_IN" w:bidi="hi_IN"/>
        </w:rPr>
      </w:r>
      <w:r>
        <w:rPr>
          <w:lang w:val="hi_IN" w:bidi="hi_IN"/>
        </w:rPr>
        <w:t xml:space="preserve">एक स्त्री संगमरमर का पात्र लेकर यीशु के पास आई। </w:t>
      </w:r>
      <w:r>
        <w:rPr>
          <w:b/>
          <w:lang w:val="hi_IN" w:bidi="hi_IN"/>
        </w:rPr>
        <w:t>संगमरमर के पात्र</w:t>
      </w:r>
      <w:r>
        <w:rPr>
          <w:lang w:val="hi_IN" w:bidi="hi_IN"/>
        </w:rPr>
        <w:t xml:space="preserve"> सबसे उच्च गुणवत्ता के होते थे। </w:t>
      </w:r>
      <w:r>
        <w:rPr>
          <w:b/>
          <w:lang w:val="hi_IN" w:bidi="hi_IN"/>
        </w:rPr>
        <w:t>संगमरमर</w:t>
      </w:r>
      <w:r>
        <w:rPr>
          <w:lang w:val="hi_IN" w:bidi="hi_IN"/>
        </w:rPr>
        <w:t xml:space="preserve"> एक प्रकार का सफेद या पीले रंग का पत्थर होता है। केवल सबसे महँगे या बेहतरीन गुणवत्ता वाले इत्र ही संगमरमर के पात्रों में रखे जाते थे। उस पात्र की गर्दन लंबी थी और उसमें कोई हत्था नहीं था। उन्हें इस तरह सील किया जाता था कि इत्र बाहर न निकले, और उनका आकार इतना ही था कि उसमें एक ही भाग समा सके। उस पात्र के अंदर जो </w:t>
      </w:r>
      <w:r>
        <w:rPr>
          <w:b/>
          <w:lang w:val="hi_IN" w:bidi="hi_IN"/>
        </w:rPr>
        <w:t>मरहम</w:t>
      </w:r>
      <w:r>
        <w:rPr>
          <w:lang w:val="hi_IN" w:bidi="hi_IN"/>
        </w:rPr>
        <w:t xml:space="preserve"> या </w:t>
      </w:r>
      <w:r>
        <w:rPr>
          <w:b/>
          <w:lang w:val="hi_IN" w:bidi="hi_IN"/>
        </w:rPr>
        <w:t>इत्र</w:t>
      </w:r>
      <w:r>
        <w:rPr>
          <w:lang w:val="hi_IN" w:bidi="hi_IN"/>
        </w:rPr>
        <w:t xml:space="preserve"> होता था, वह अक्सर जटामांसी से बनाया जाता था। जटामांसी को भारत में पाए जाने वाले जटामांसी के पौधे की जड़ से बनाया जाता था। इस उदाहरण में, जटामांसी शुद्ध था, क्योंकि उसमें कुछ भी मिलाया या घोला नहीं गया था। इससे जटामांसी और भी महँगा हो जाता था।</w:t>
      </w:r>
    </w:p>
    <w:p>
      <w:pPr/>
      <w:r>
        <w:rPr>
          <w:lang w:val="hi_IN" w:bidi="hi_IN"/>
        </w:rPr>
      </w:r>
      <w:r>
        <w:rPr>
          <w:lang w:val="hi_IN" w:bidi="hi_IN"/>
        </w:rPr>
        <w:t xml:space="preserve">उस स्त्री ने इसे </w:t>
      </w:r>
      <w:r>
        <w:rPr>
          <w:b/>
          <w:lang w:val="hi_IN" w:bidi="hi_IN"/>
        </w:rPr>
        <w:t>यीशु के सिर पर उंडेल दिया</w:t>
      </w:r>
      <w:r>
        <w:rPr>
          <w:lang w:val="hi_IN" w:bidi="hi_IN"/>
        </w:rPr>
        <w:t xml:space="preserve">। इसे </w:t>
      </w:r>
      <w:r>
        <w:rPr>
          <w:b/>
          <w:lang w:val="hi_IN" w:bidi="hi_IN"/>
        </w:rPr>
        <w:t>अभिषेक</w:t>
      </w:r>
      <w:r>
        <w:rPr>
          <w:lang w:val="hi_IN" w:bidi="hi_IN"/>
        </w:rPr>
        <w:t xml:space="preserve"> कहा जाता था। किसी व्यक्ति का अभिषेक यह दिखाने के लिए किया जाता था कि उसे किसी विशेष काम के लिए नियुक्त किया गया है। मृत शरीरों के लिए भी एक विशेष प्रकार का अभिषेक किया जाता था। वे सम्मान दिखाने के लिए मृत शरीरों पर विशेष इत्र लगाते थे। </w:t>
      </w:r>
      <w:r>
        <w:rPr>
          <w:lang w:val="hi_IN" w:bidi="hi_IN"/>
        </w:rPr>
        <w:t>अभिषेक</w:t>
      </w:r>
      <w:r>
        <w:rPr>
          <w:lang w:val="hi_IN" w:bidi="hi_IN"/>
        </w:rPr>
        <w:t xml:space="preserve"> की अधिक पूर्ण परिभाषा के लिए मुख्य शब्दावली देखें।</w:t>
      </w:r>
    </w:p>
    <w:p>
      <w:pPr/>
      <w:r>
        <w:rPr>
          <w:lang w:val="hi_IN" w:bidi="hi_IN"/>
        </w:rPr>
      </w:r>
      <w:r>
        <w:rPr>
          <w:lang w:val="hi_IN" w:bidi="hi_IN"/>
        </w:rPr>
        <w:t xml:space="preserve">चेले </w:t>
      </w:r>
      <w:r>
        <w:rPr>
          <w:b/>
          <w:lang w:val="hi_IN" w:bidi="hi_IN"/>
        </w:rPr>
        <w:t>नाराज़</w:t>
      </w:r>
      <w:r>
        <w:rPr>
          <w:lang w:val="hi_IN" w:bidi="hi_IN"/>
        </w:rPr>
        <w:t xml:space="preserve"> हो गए, या वे </w:t>
      </w:r>
      <w:r>
        <w:rPr>
          <w:b/>
          <w:lang w:val="hi_IN" w:bidi="hi_IN"/>
        </w:rPr>
        <w:t>गुस्सा</w:t>
      </w:r>
      <w:r>
        <w:rPr>
          <w:lang w:val="hi_IN" w:bidi="hi_IN"/>
        </w:rPr>
        <w:t xml:space="preserve"> हो गए। मत्ती हमें बताता है कि उन्होंने यह बात आपस में कही। यूहन्ना का सुसमाचार हमें बताता है कि यह </w:t>
      </w:r>
      <w:r>
        <w:rPr>
          <w:b/>
          <w:lang w:val="hi_IN" w:bidi="hi_IN"/>
        </w:rPr>
        <w:t>यहूदा इस्करियोती</w:t>
      </w:r>
      <w:r>
        <w:rPr>
          <w:lang w:val="hi_IN" w:bidi="hi_IN"/>
        </w:rPr>
        <w:t xml:space="preserve"> था, जिसने दूसरे चेलों से यह बात कही। यहूदा यीशु की सेवकाई के लिए धन संभालता था। यहूदा इस्करियोती वह चेला भी था, जो यीशु को प्रधान याजकों और पुरनियों के हाथों पकड़वाने वाला था।</w:t>
      </w:r>
    </w:p>
    <w:p>
      <w:pPr/>
      <w:r>
        <w:rPr>
          <w:lang w:val="hi_IN" w:bidi="hi_IN"/>
        </w:rPr>
      </w:r>
      <w:r>
        <w:rPr>
          <w:lang w:val="hi_IN" w:bidi="hi_IN"/>
        </w:rPr>
        <w:t xml:space="preserve">यीशु ने कहा कि जहाँ कहीं भी </w:t>
      </w:r>
      <w:r>
        <w:rPr>
          <w:b/>
          <w:lang w:val="hi_IN" w:bidi="hi_IN"/>
        </w:rPr>
        <w:t>सुसमाचार</w:t>
      </w:r>
      <w:r>
        <w:rPr>
          <w:lang w:val="hi_IN" w:bidi="hi_IN"/>
        </w:rPr>
        <w:t xml:space="preserve">, या </w:t>
      </w:r>
      <w:r>
        <w:rPr>
          <w:b/>
          <w:lang w:val="hi_IN" w:bidi="hi_IN"/>
        </w:rPr>
        <w:t>शुभ संदेश</w:t>
      </w:r>
      <w:r>
        <w:rPr>
          <w:lang w:val="hi_IN" w:bidi="hi_IN"/>
        </w:rPr>
        <w:t xml:space="preserve">, का प्रचार किया जाएगा, वहाँ इस स्त्री के काम को भी याद किया जाएगा। सुसमाचार, या शुभ संदेश, परमेश्वर के राज्य के बारे में था, अर्थात् लोगों के दिलों में परमेश्वर का शासन। सुसमाचार या शुभ संदेश के लिए उसी शब्द का प्रयोग करें, जिसका प्रयोग आपने पिछले भागों में किया है। </w:t>
      </w:r>
      <w:r>
        <w:rPr>
          <w:lang w:val="hi_IN" w:bidi="hi_IN"/>
        </w:rPr>
        <w:t>सुसमाचार</w:t>
      </w:r>
      <w:r>
        <w:rPr>
          <w:lang w:val="hi_IN" w:bidi="hi_IN"/>
        </w:rPr>
        <w:t xml:space="preserve"> या </w:t>
      </w:r>
      <w:r>
        <w:rPr>
          <w:lang w:val="hi_IN" w:bidi="hi_IN"/>
        </w:rPr>
        <w:t>शुभ संदेश</w:t>
      </w:r>
      <w:r>
        <w:rPr>
          <w:lang w:val="hi_IN" w:bidi="hi_IN"/>
        </w:rPr>
        <w:t xml:space="preserve"> की अधिक पूर्ण परिभाषा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26:17–25</w:t>
      </w:r>
      <w:r>
        <w:rPr>
          <w:lang w:val="hi_IN" w:bidi="hi_IN"/>
        </w:rPr>
      </w:r>
    </w:p>
    <w:p>
      <w:pPr>
        <w:pStyle w:val="Heading3"/>
      </w:pPr>
      <w:r>
        <w:rPr>
          <w:lang w:val="hi_IN" w:bidi="hi_IN"/>
        </w:rPr>
        <w:t>सुने और मन में रखें</w:t>
      </w:r>
    </w:p>
    <w:p>
      <w:pPr/>
      <w:r>
        <w:rPr>
          <w:lang w:val="hi_IN" w:bidi="hi_IN"/>
        </w:rPr>
      </w:r>
      <w:r>
        <w:rPr>
          <w:lang w:val="hi_IN" w:bidi="hi_IN"/>
        </w:rPr>
        <w:t>मत्ती 26:17–25 को सुनें और अपने मन में रखे लें।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यीशु ने घोषणा की कि उसे जल्द ही मार डाला जाएगा। जब वह खाना खा रहा था तो एक स्त्री ने यीशु को अभिषेक किया। फिर यहूदा ने यीशु को 30 चाँदी के सिक्कों के लिए धोखा दिया।</w:t>
      </w:r>
    </w:p>
    <w:p>
      <w:pPr/>
      <w:r>
        <w:rPr>
          <w:lang w:val="hi_IN" w:bidi="hi_IN"/>
        </w:rPr>
      </w:r>
      <w:r>
        <w:rPr>
          <w:lang w:val="hi_IN" w:bidi="hi_IN"/>
        </w:rPr>
        <w:t>इस सच्ची कहानी में, मत्ती उस अन्तिम फसह के भोजन के बारे में लिखता है जो यीशु ने अपने चेलों के साथ खाया था।</w:t>
      </w:r>
    </w:p>
    <w:p>
      <w:pPr/>
      <w:r>
        <w:rPr>
          <w:lang w:val="hi_IN" w:bidi="hi_IN"/>
        </w:rPr>
      </w:r>
      <w:r>
        <w:rPr>
          <w:lang w:val="hi_IN" w:bidi="hi_IN"/>
        </w:rPr>
        <w:t>मत्ती हमें बताता है कि ये घटनाएँ कब घटित होती हैं। यह अखमीरी रोटी के पर्व का पहला दिन है। यह स्पष्ट नहीं है कि यह कौन सा दिन है, लेकिन यह या तो फसह के भोज के उत्सव का पारंपरिक दिन है, या उससे एक दिन पहले का दिन है। अखमीरी रोटी का पर्व, या खमीर रहित रोटी, यह याद करने के लिए मनाया जाता था कि मिस्र से बचाए जाने से पहले उनके पूर्वज यह रोटी कैसे खाते थे। चेले यीशु के पास गए क्योंकि वे जानना चाहते थे कि वे इस उत्सव की तैयारी कहाँ करेंगे। इस आठ दिन के उत्सव का पहला दिन फसह का पर्व था। फसह का समय उस समय का जश्न मनाता था जब परमेश्वर ने यहूदिया के पूर्वजों को मिस्र में गुलामी से बचाया था। यहूदी व्यवस्था में कहा गया था कि फसह का भोजन यरूशलेम की शहर की दीवारों के भीतर ही खाया जाना चाहिए। यीशु ने कहा, "शहर में एक निश्चित व्यक्ति के पास जाओ।” यीशु और उनके चेले यरूशलेम के बाहर हैं, संभवतः बैतनिय्याह में जहां वे तब रहते हैं जब वे यरूशलेम में नहीं होते हैं।</w:t>
      </w:r>
    </w:p>
    <w:p>
      <w:pPr/>
      <w:r>
        <w:rPr>
          <w:lang w:val="hi_IN" w:bidi="hi_IN"/>
        </w:rPr>
      </w:r>
      <w:r>
        <w:rPr>
          <w:lang w:val="hi_IN" w:bidi="hi_IN"/>
        </w:rPr>
        <w:t>यरूशलेम का नक्शा दिखाएँ और बैतनिय्याह की ओर इशारा करें।</w:t>
      </w:r>
    </w:p>
    <w:p>
      <w:pPr/>
      <w:r>
        <w:rPr>
          <w:lang w:val="hi_IN" w:bidi="hi_IN"/>
        </w:rPr>
      </w:r>
      <w:r>
        <w:rPr>
          <w:lang w:val="hi_IN" w:bidi="hi_IN"/>
        </w:rPr>
        <w:t>"एक निश्चित व्यक्ति" शायद वह व्यक्ति है जिसे सभी जानते हैं। यीशु ने वास्तव में उस व्यक्ति का नाम कहा होगा। उस व्यक्ति ने 'गुरु' को यीशु का नाम/पद माना होगा। यीशु ने कहा, "मेरा समय निकट है।" यह बताता है कि वह व्यक्ति यीशु के बारे में जानता था कि उसे जल्द ही मार डाला जाएगा। यह सम्भव है कि यीशु ने अपने चेलों को उस व्यक्ति के पास भेजने से पहले उसके साथ योजना बनाई होगी। चेले मन्दिर में याजक के पास मेमना लेकर आए होंगे ताकि वह फसह के पर्व के लिए पारंपरिक तरीके से मेमने को मार सके। चेलों ने उस व्यक्ति के घर पर फसह के भोजन के लिए मेमना और अन्य भोजन तैयार कर लिया होगा।</w:t>
      </w:r>
    </w:p>
    <w:p>
      <w:pPr/>
      <w:r>
        <w:rPr>
          <w:lang w:val="hi_IN" w:bidi="hi_IN"/>
        </w:rPr>
      </w:r>
      <w:r>
        <w:rPr>
          <w:lang w:val="hi_IN" w:bidi="hi_IN"/>
        </w:rPr>
        <w:t>भुने हुए मेमने की एक तस्वीर दिखाएं।</w:t>
      </w:r>
    </w:p>
    <w:p>
      <w:pPr/>
      <w:r>
        <w:rPr>
          <w:lang w:val="hi_IN" w:bidi="hi_IN"/>
        </w:rPr>
      </w:r>
      <w:r>
        <w:rPr>
          <w:lang w:val="hi_IN" w:bidi="hi_IN"/>
        </w:rPr>
        <w:t>रुकें और अपनी संस्कृति के उत्सवों पर चर्चा करें। क्या वर्ष का कोई विशेष समय होता है जब आप अपने परिवार के साथ भोजन करके उत्सव मनाते हैं? आप किस प्रकार की चीजें खाते हैं? अपने उत्सवों के बारे में कहानियाँ एक-दूसरे के साथ साझा करें।</w:t>
      </w:r>
    </w:p>
    <w:p>
      <w:pPr/>
      <w:r>
        <w:rPr>
          <w:lang w:val="hi_IN" w:bidi="hi_IN"/>
        </w:rPr>
      </w:r>
      <w:r>
        <w:rPr>
          <w:lang w:val="hi_IN" w:bidi="hi_IN"/>
        </w:rPr>
        <w:t>"जब शाम हुई" का अर्थ है सूर्यास्त के कुछ समय बाद। यहूदियों के लिए रात में फसह का भोजन खाना पारंपरिक था। यीशु और उसके 12 सबसे करीबी चेले मेज पर बैठे थे। इसका अर्थ है कि वे एक तरफ़ लेटे थे, नीची चौकी या गद्दे पर, और सिर को एक कुहनी से सहारा दिए हुए थे। उस समय विशेष भोजन करने के लिए यह पारंपरिक स्थिति थी। वे रोटी का टुकड़ा कटोरे में डुबोकर खाते हैं, जिसमें कड़वे पत्ते, पकाया हुआ फल और दाखरस या सिरका होता है।</w:t>
      </w:r>
    </w:p>
    <w:p>
      <w:pPr/>
      <w:r>
        <w:rPr>
          <w:lang w:val="hi_IN" w:bidi="hi_IN"/>
        </w:rPr>
      </w:r>
      <w:r>
        <w:rPr>
          <w:lang w:val="hi_IN" w:bidi="hi_IN"/>
        </w:rPr>
        <w:t>भोजन करने के लिए मेज के पास लेटे हुए लोगों की तस्वीर दिखाएं। अनुवाद टीम को अखमीरी रोटी और सूखे मेवों के साथ कड़वी जड़ी-बूटियों और चटनी से भरे कटोरे की तस्वीरें दिखाएँ।</w:t>
      </w:r>
    </w:p>
    <w:p>
      <w:pPr/>
      <w:r>
        <w:rPr>
          <w:lang w:val="hi_IN" w:bidi="hi_IN"/>
        </w:rPr>
      </w:r>
      <w:r>
        <w:rPr>
          <w:lang w:val="hi_IN" w:bidi="hi_IN"/>
        </w:rPr>
        <w:t>यीशु और उसके चेले यह भोजन कर रहे हैं और संभवतः मिस्र में गुलामी से मुक्ति की कहानी दोहरा रहे हैं। भोजन के दौरान, घर के मुखिया के लिए यह प्रथा है कि वह अखमीरी रोटी को टुकड़ों में तोड़कर मेज पर बैठे लोगों को दे। संभवतः इसी समय यीशु ने कहा था, "सचमुच," या "मैं तुमसे सच कहता हूँ," यह दर्शाने के लिए कि जो वह कहने जा रहे हैं वह महत्वपूर्ण है। उसने कहा, "तुम में से एक मुझे धोखा देगा, या मेरे शत्रुओं को मुझे पकड़ने में मदद करेगा।"</w:t>
      </w:r>
    </w:p>
    <w:p>
      <w:pPr/>
      <w:r>
        <w:rPr>
          <w:lang w:val="hi_IN" w:bidi="hi_IN"/>
        </w:rPr>
      </w:r>
      <w:r>
        <w:rPr>
          <w:lang w:val="hi_IN" w:bidi="hi_IN"/>
        </w:rPr>
        <w:t>"वे दुखी थे" का अर्थ है कि हर चेला परेशान था। इसलिए, हर एक ने यीशु से पूछा "क्या यह मैं हूँ प्रभु?" वे यह प्रश्न ऐसे पूछते हैं मानो उन्हें उम्मीद हो कि यीशु उन्हें "नहीं" में उत्तर देगा। प्रभु किसी व्यक्ति को संबोधित करने का एक विनम्र तरीका है। प्रभु एक ऐसा शीर्षक भी है जिसका उपयोग चेले यह दिखाने के लिए करते हैं कि वे यीशु के प्रति वफादार थे और उसका उन पर अधिकार है। यीशु ने कहा, 'वह है जो मेरे साथ इसी कटोरे से खा रहा है। यहूदी संस्कृति में केवल ऐसे लोग जो एक दूसरे पर भरोसा करते थे, एक साथ खाते थे। यह दिखाता है कि यीशु को धोखा देने वाले का अपराध कितना गहरा था।</w:t>
      </w:r>
    </w:p>
    <w:p>
      <w:pPr/>
      <w:r>
        <w:rPr>
          <w:lang w:val="hi_IN" w:bidi="hi_IN"/>
        </w:rPr>
      </w:r>
      <w:r>
        <w:rPr>
          <w:lang w:val="hi_IN" w:bidi="hi_IN"/>
        </w:rPr>
        <w:t>यीशु ने कहा, "मनुष्य के पुत्र को अवश्य मरना होगा, जैसा कि पवित्रशास्त्र में उसके विषय में बहुत पहले कहा गया था।" यीशु अपने आप को मनुष्य का पुत्र कहता है क्योंकि वह मनुष्य था और सभी लोगों का प्रतिनिधित्व करता है। लेकिन यीशु में परमेश्वर का स्वभाव और अधिकार भी था। यीशु ने पुराने नियम में लिखी गई बात की पूर्ति के रूप में अपने विश्वासघात और मृत्यु की भविष्यद्वाणी की। यीशु ने कहा, "परन्तु उस मनुष्य पर हाय जिस के द्वारा मनुष्य का पुत्र पकड़वाया जाता है।" हालांकि यह आवश्यक है और परमेश्वर की इच्छा है कि यीशु मरेंगे, यीशु चेतावनी देते हैं कि जो व्यक्ति उन्हें धोखा देगा उसे भयानक परिणाम झेलने होंगे।</w:t>
      </w:r>
    </w:p>
    <w:p>
      <w:pPr/>
      <w:r>
        <w:rPr>
          <w:lang w:val="hi_IN" w:bidi="hi_IN"/>
        </w:rPr>
      </w:r>
      <w:r>
        <w:rPr>
          <w:lang w:val="hi_IN" w:bidi="hi_IN"/>
        </w:rPr>
        <w:t>यहूदा ने यीशु से पूछा, "हे रब्बी, क्या वह मैं हूँ?" हम जानते हैं कि यह प्रश्न खरा या वास्तविक नहीं था। आपको पिछले भाग से याद होगा कि यहूदा पहले ही यीशु को धोखा देने के लिए सहमत हो गया था। वह शायद इस तथ्य को छिपाने की कोशिश कर रहा था कि वही विश्वासघाती था। केवल वह था जिसने यीशु को "रब्बी" कहा था। जो लोग यीशु के 12 करीबी चेलों में से एक नहीं थे वे कभी-कभी यीशु को "रब्बी" कहते थे। यह एकमात्र अवसर है जब 12 में से एक ने यीशु को "रब्बी" कहा था। रब्बी एक यहूदी शीर्षक है जिसका अर्थ है मेरा महान या मेरा महान शिक्षक। यह प्रभु शब्द से अलग है। यीशु ने यहूदा से कहा, "तूने आप भी ऐसा कहा है।" यीशु ने पुष्टि की कि यहूदा ही वह व्यक्ति है जो उसे पकड़वाएगा। यह शायद इसलिए बोला गया था कि केवल यहूदा ने ही यीशु को ये शब्द कहते हुए सुना था।</w:t>
      </w:r>
    </w:p>
    <w:p>
      <w:pPr/>
      <w:r>
        <w:rPr>
          <w:lang w:val="hi_IN" w:bidi="hi_IN"/>
        </w:rPr>
      </w:r>
      <w:r>
        <w:rPr>
          <w:lang w:val="hi_IN" w:bidi="hi_IN"/>
        </w:rPr>
        <w:t>रुकें और अपनी संस्कृति में विश्वासघात पर चर्चा करें। ऐसी कोई कहानी बताइए जब आपकी संस्कृति में किसी के साथ विश्वासघात हुआ हो। जब लोगों को विश्वासघात के बारे में पता चला तो उनकी प्रतिक्रिया कैसी थी? लोगों ने विश्वासघाती के साथ कैसे व्यवहार किया?</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अखमीरी रोटी के पहले दिन, चेलों ने यीशु से पूछा, "आप क्या चाहते हैं कि हम फसह का भोजन कहाँ तैयार करें?" यीशु ने उन्हें उत्तर दिया।</w:t>
      </w:r>
    </w:p>
    <w:p>
      <w:pPr/>
      <w:r>
        <w:rPr>
          <w:lang w:val="hi_IN" w:bidi="hi_IN"/>
        </w:rPr>
      </w:r>
      <w:r>
        <w:rPr>
          <w:b/>
          <w:lang w:val="hi_IN" w:bidi="hi_IN"/>
        </w:rPr>
        <w:t>दूसरा दृश्य:</w:t>
      </w:r>
      <w:r>
        <w:rPr>
          <w:lang w:val="hi_IN" w:bidi="hi_IN"/>
        </w:rPr>
        <w:t xml:space="preserve"> चेले वही करते हैं जो यीशु ने कहा था।</w:t>
      </w:r>
    </w:p>
    <w:p>
      <w:pPr/>
      <w:r>
        <w:rPr>
          <w:lang w:val="hi_IN" w:bidi="hi_IN"/>
        </w:rPr>
      </w:r>
      <w:r>
        <w:rPr>
          <w:b/>
          <w:lang w:val="hi_IN" w:bidi="hi_IN"/>
        </w:rPr>
        <w:t>तीसरा दृश्य:</w:t>
      </w:r>
      <w:r>
        <w:rPr>
          <w:lang w:val="hi_IN" w:bidi="hi_IN"/>
        </w:rPr>
        <w:t xml:space="preserve"> जब वे भोजन कर रहे थे, यीशु ने कहा, "तुम में से एक मुझे पकड़वाएगा।" चेले परेशान हो जाते हैं। उनमें से हर एक ने यीशु से पूछा "प्रभु, क्या वह मैं हूँ?"</w:t>
      </w:r>
    </w:p>
    <w:p>
      <w:pPr/>
      <w:r>
        <w:rPr>
          <w:lang w:val="hi_IN" w:bidi="hi_IN"/>
        </w:rPr>
      </w:r>
      <w:r>
        <w:rPr>
          <w:b/>
          <w:lang w:val="hi_IN" w:bidi="hi_IN"/>
        </w:rPr>
        <w:t>चौथा दृश्य:</w:t>
      </w:r>
      <w:r>
        <w:rPr>
          <w:lang w:val="hi_IN" w:bidi="hi_IN"/>
        </w:rPr>
        <w:t xml:space="preserve"> यीशु ने विश्वासघाती को यहूदा के रूप में प्रकट किया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एक निश्चित व्यक्ति</w:t>
      </w:r>
    </w:p>
    <w:p>
      <w:pPr>
        <w:pStyle w:val="ListBullet"/>
        <w:spacing w:line="240" w:lineRule="auto"/>
        <w:ind w:left="720"/>
      </w:pPr>
      <w:r>
        <w:rPr>
          <w:lang w:val="hi_IN" w:bidi="hi_IN"/>
        </w:rPr>
      </w:r>
      <w:r>
        <w:rPr>
          <w:lang w:val="hi_IN" w:bidi="hi_IN"/>
        </w:rPr>
        <w:t>यहूदा इस्करियोती</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याद रखना महत्वपूर्ण है कि अखमीरी रोटी का पहला दिन फसह का पर्व है।</w:t>
      </w:r>
    </w:p>
    <w:p>
      <w:pPr/>
      <w:r>
        <w:rPr>
          <w:lang w:val="hi_IN" w:bidi="hi_IN"/>
        </w:rPr>
      </w:r>
      <w:r>
        <w:rPr>
          <w:lang w:val="hi_IN" w:bidi="hi_IN"/>
        </w:rPr>
        <w:t>यह याद रखना महत्वपूर्ण है कि यीशु ने अपने चेलों से क्या कहा था। यह याद रखना ज़रूरी है कि जब यीशु ने कहा, "मेरा समय निकट है," तो उसका अर्थ था कि उसे पकड़ लिया जाएगा और मार डाला जाएगा।</w:t>
      </w:r>
    </w:p>
    <w:p>
      <w:pPr/>
      <w:r>
        <w:rPr>
          <w:lang w:val="hi_IN" w:bidi="hi_IN"/>
        </w:rPr>
      </w:r>
      <w:r>
        <w:rPr>
          <w:lang w:val="hi_IN" w:bidi="hi_IN"/>
        </w:rPr>
        <w:t>यह याद रखना महत्वपूर्ण है कि चेलों ने यहूदियों के लिए पारंपरिक तरीके से फसह का भोजन तैयार किया था।</w:t>
      </w:r>
    </w:p>
    <w:p>
      <w:pPr/>
      <w:r>
        <w:rPr>
          <w:lang w:val="hi_IN" w:bidi="hi_IN"/>
        </w:rPr>
      </w:r>
      <w:r>
        <w:rPr>
          <w:lang w:val="hi_IN" w:bidi="hi_IN"/>
        </w:rPr>
        <w:t>यह याद रखना महत्वपूर्ण है कि केवल यीशु के 12 करीबी चेले ही उसके साथ भोजन कर रहे थे। याद रखें कि यीशु रोटी तोड़कर चेलों को दे रहा था। यह याद रखना महत्वपूर्ण है कि जब यीशु कहता है, "सच में, या मैं तुमसे सच कहता हूँ, वह कुछ महत्वपूर्ण कहने वाला है। याद रखें, यीशु ने अपने चेलों से कहा कि उनमें से एक उसे पकड़वाएगा। यहूदी संस्कृति में, केवल वे लोग ही एक साथ भोजन करते थे जो एक दूसरे पर भरोसा करते थे। किसी के साथ भोजन करना, उसके बाद विदा लेना और उस व्यक्ति को धोखा देना सबसे बुरा विश्वासघात होता है। यह दिखाता है कि यीशु को धोखा देने वाले का अपराध कितना गहरा था। यह याद रखना महत्वपूर्ण है कि यीशु ने चेलों के प्रश्नों का क्या उत्तर दिया।</w:t>
      </w:r>
    </w:p>
    <w:p>
      <w:pPr/>
      <w:r>
        <w:rPr>
          <w:lang w:val="hi_IN" w:bidi="hi_IN"/>
        </w:rPr>
      </w:r>
      <w:r>
        <w:rPr>
          <w:lang w:val="hi_IN" w:bidi="hi_IN"/>
        </w:rPr>
        <w:t>यह याद रखना महत्वपूर्ण है कि केवल यहूदा ही वह था जिसने यीशु को "प्रभु" के बजाय "रब्बी" कहा था। यह याद रखना महत्वपूर्ण है कि यहूदा पहले ही यीशु को धोखा देने के लिए सहमत हो गया था। याद रखें कि यीशु ने यहूदा को उत्तर दिया था, "तुमने स्वयं ऐसा कहा है।" इससे यह संकेत मिलता है कि यहूदा के बेईमानी भरे प्रश्न ने उसके इरादों के बारे में सच बोल दिया है।</w:t>
      </w:r>
    </w:p>
    <w:p>
      <w:pPr/>
      <w:r>
        <w:rPr>
          <w:lang w:val="hi_IN" w:bidi="hi_IN"/>
        </w:rPr>
      </w:r>
      <w:r>
        <w:rPr>
          <w:lang w:val="hi_IN" w:bidi="hi_IN"/>
        </w:rPr>
        <w:t>यह सम्भव है कि यहूदा अन्य चेलों को इसके बारे में जानने से रोकने की कोशिश कर रहा था। यीशु ने पुष्टि की कि यहूदा ही वह व्यक्ति है जो उसे पकड़वाएगा। यह शायद इसलिए कहा गया था ताकि केवल यहूदा ही यीशु को ये शब्द कहते हुए सुन सके।</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के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एक निश्चित व्यक्ति</w:t>
      </w:r>
    </w:p>
    <w:p>
      <w:pPr>
        <w:pStyle w:val="ListBullet"/>
        <w:spacing w:line="240" w:lineRule="auto"/>
        <w:ind w:left="720"/>
      </w:pPr>
      <w:r>
        <w:rPr>
          <w:lang w:val="hi_IN" w:bidi="hi_IN"/>
        </w:rPr>
      </w:r>
      <w:r>
        <w:rPr>
          <w:lang w:val="hi_IN" w:bidi="hi_IN"/>
        </w:rPr>
        <w:t>यहूदा इस्करियोती</w:t>
      </w:r>
    </w:p>
    <w:p>
      <w:pPr/>
      <w:r>
        <w:rPr>
          <w:lang w:val="hi_IN" w:bidi="hi_IN"/>
        </w:rPr>
      </w:r>
      <w:r>
        <w:rPr>
          <w:lang w:val="hi_IN" w:bidi="hi_IN"/>
        </w:rPr>
        <w:t>समूह से कहें कि वे इस कहानी का दो बार नाटक रूप में अभिनय करें। जिस भाषा में वे अनुवाद कर रहे हैं, उन्हें उसे उसी भाषा में अभिनय करना चाहिए। सबसे पहले, समूह को बिना रुके पूरी कहानी को नाटक रूप में दिखाने दें। जब समूह दूसरी बार कहानी का अभिनय करे तो उन्हें कहानी के विभिन्न बिन्दुओं पर रोकें।</w:t>
      </w:r>
    </w:p>
    <w:p>
      <w:pPr/>
      <w:r>
        <w:rPr>
          <w:lang w:val="hi_IN" w:bidi="hi_IN"/>
        </w:rPr>
      </w:r>
      <w:r>
        <w:rPr>
          <w:lang w:val="hi_IN" w:bidi="hi_IN"/>
        </w:rPr>
        <w:t>जब समूह पहली बार कहानी का अभिनय करें,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अखमीरी रोटी के पहले दिन, चेलों ने यीशु से पूछा, "आप कहाँ चाहते हैं कि हम फसह का भोजन कहाँ तैयार करें?" यीशु ने उन्हें उत्तर दिया, "शहर में एक निश्चित व्यक्ति के पास जाओ और उससे कहो, गुरु कहता है, कि मेरा समय निकट है। मैं अपने चेलों के साथ तेरे घर में फसह का उत्सव मनाऊँगा।"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किरदार निभाने वाले कलाकारों से पूछें, “आप कैसा महसूस कर रहे हो?” आप शायद ऐसी बातें सुन सकते हैं, "हम यीशु के साथ उत्सव मनाने के लिए उत्सुक हैं।" "मैं सोच रहा हूँ कि क्या हम उस व्यक्ति को ढूंढ पाएंगे?" या "यीशु ने शायद उससे पहले ही बात कर ली है।"</w:t>
      </w:r>
    </w:p>
    <w:p>
      <w:pPr>
        <w:pStyle w:val="ListBullet"/>
        <w:spacing w:line="240" w:lineRule="auto"/>
        <w:ind w:left="720"/>
      </w:pPr>
      <w:r>
        <w:rPr>
          <w:lang w:val="hi_IN" w:bidi="hi_IN"/>
        </w:rPr>
      </w:r>
      <w:r>
        <w:rPr>
          <w:lang w:val="hi_IN" w:bidi="hi_IN"/>
        </w:rPr>
        <w:t>यीशु का पात्र निभाने वाले व्यक्ति से पूछें, "आप कैसा महसूस कर रहे हैं?" आप ऐसी बातें सुन सकते हैं, "मैं अपने चेलों के साथ उत्सव मनाने के लिए उत्सुक हूँ," "मुझे खुशी है कि मेरे चेले फसह का भोजन तैयार करना चाहते हैं" या "यह अच्छा है कि वह व्यक्ति हमें अपने घर का उपयोग करने दे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चेले वही करते हैं जो यीशु ने कहा था और फसह का भोजन तैयार करते हैं। जब वे मेज पर बैठे थे, तो यीशु ने कहा, "तुम में से एक मुझे पकड़वाएगा।" चेले परेशान हो जाते हैं। उनमें से हर एक ने यीशु से पूछा "प्रभु, क्या वह मैं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किरदार निभाने वाले कलाकारों से पूछें, “आप कैसा महसूस कर रहे हो?” आप ऐसी बातें सुन सकते हैं, "यह विश्वास करना कठिन है कि हम में से एक यीशु को धोखा देने वाला है," "मैं सोच रहा हूँ कि विश्वासघाती कौन है?" या "यह शायद यहूदा है।"</w:t>
      </w:r>
    </w:p>
    <w:p>
      <w:pPr>
        <w:pStyle w:val="ListBullet"/>
        <w:spacing w:line="240" w:lineRule="auto"/>
        <w:ind w:left="720"/>
      </w:pPr>
      <w:r>
        <w:rPr>
          <w:lang w:val="hi_IN" w:bidi="hi_IN"/>
        </w:rPr>
      </w:r>
      <w:r>
        <w:rPr>
          <w:lang w:val="hi_IN" w:bidi="hi_IN"/>
        </w:rPr>
        <w:t>यीशु का पात्र निभाने वाले व्यक्ति से पूछें, "आप कैसा महसूस कर रहे हैं?" आप ऐसी बातें सुन सकते हैं, जैसे, 'मुझे दुख होता है कि मेरे चेलों में से एक मुझे धोखा देगा,' "जो मुझे धोखा देगा उसके लिए बुरा होगा" या "मैं आशा करता हूँ कि यह जल्दी हो जाए।"</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ने कहा, "जिसने मेरे साथ कटोरे में हाथ डाला है, वही मुझे पकड़वाएगा।" वह यह भी कहता है, "यदि वह पैदा न हुआ होता तो उसके लिए बेहतर होता।"</w:t>
      </w:r>
    </w:p>
    <w:p>
      <w:pPr/>
      <w:r>
        <w:rPr>
          <w:lang w:val="hi_IN" w:bidi="hi_IN"/>
        </w:rPr>
      </w:r>
      <w:r>
        <w:rPr>
          <w:lang w:val="hi_IN" w:bidi="hi_IN"/>
        </w:rPr>
        <w:t>यहूदा ने यीशु से पूछा, "हे रब्बी, क्या वह मैं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 का किरदार निभाने वाले अभिनेता से पूछें, "आप कैसा महसूस कर रहे हैं?" आप ऐसी बातें सुन सकते हैं, "शायद मुझे ऐसा नहीं करना चाहिए," "मुझे आश्चर्य है कि क्या यीशु को पता है कि मैं क्या करने के लिए सहमत हुआ हूँ?" या "अगर दूसरे लोगों को पता चल जाए कि यह मैं हूं तो वे क्या करेंगे?"</w:t>
      </w:r>
    </w:p>
    <w:p>
      <w:pPr>
        <w:pStyle w:val="ListBullet"/>
        <w:spacing w:line="240" w:lineRule="auto"/>
        <w:ind w:left="720"/>
      </w:pPr>
      <w:r>
        <w:rPr>
          <w:lang w:val="hi_IN" w:bidi="hi_IN"/>
        </w:rPr>
      </w:r>
      <w:r>
        <w:rPr>
          <w:lang w:val="hi_IN" w:bidi="hi_IN"/>
        </w:rPr>
        <w:t>यीशु का पात्र निभाने वाले व्यक्ति से पूछें, "आप कैसा महसूस कर रहे हैं?" आप ऐसी बातें सुन सकते हैं, "क्या उसने सच में सोचा था कि मैं मूर्ख बन जाऊँगा?" "मुझे पता था कि यह यहूदा है" या "यहूदा को मुझसे प्रेम करना चाहिए। मुझे दुख होता है कि वह मुझे धोखा देने वाला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b/>
          <w:lang w:val="hi_IN" w:bidi="hi_IN"/>
        </w:rPr>
        <w:t>अखमीर रोटी का पहला दिन</w:t>
      </w:r>
      <w:r>
        <w:rPr>
          <w:lang w:val="hi_IN" w:bidi="hi_IN"/>
        </w:rPr>
        <w:t xml:space="preserve">: </w:t>
      </w:r>
      <w:r>
        <w:rPr>
          <w:b/>
          <w:lang w:val="hi_IN" w:bidi="hi_IN"/>
        </w:rPr>
        <w:t>अखमीर रोटी का पर्व</w:t>
      </w:r>
      <w:r>
        <w:rPr>
          <w:lang w:val="hi_IN" w:bidi="hi_IN"/>
        </w:rPr>
        <w:t xml:space="preserve"> यह याद करने के लिए मनाया जाता था कि मिस्र से छुड़ाए जाने से पहले उनके पूर्वजों ने यह रोटी कैसे खाई थी। इस आठ दिन के उत्सव का पहला दिन फसह का पर्व था। </w:t>
      </w:r>
      <w:r>
        <w:rPr>
          <w:b/>
          <w:lang w:val="hi_IN" w:bidi="hi_IN"/>
        </w:rPr>
        <w:t>फसह</w:t>
      </w:r>
      <w:r>
        <w:rPr>
          <w:lang w:val="hi_IN" w:bidi="hi_IN"/>
        </w:rPr>
        <w:t xml:space="preserve"> उस समय का उत्सव था जब परमेश्वर ने यहूदी पूर्वजों को मिस्र की गुलामी से बचाया था। परमेश्वर ने यहूदी पूर्वजों को मिस्र में दसवीं और अन्तिम विपत्ति से बचाने से ठीक पहले फसह और अखमीरी रोटी के त्योहार को मनाने के लिए निर्देश दिए थे। फसह और अखमीरी रोटी के पर्व के लिए उसी शब्द का उपयोग करें जिसका उपयोग आपने पिछले भागों में किया है। </w:t>
      </w:r>
      <w:r>
        <w:rPr>
          <w:lang w:val="hi_IN" w:bidi="hi_IN"/>
        </w:rPr>
        <w:t>फसह</w:t>
      </w:r>
      <w:r>
        <w:rPr>
          <w:lang w:val="hi_IN" w:bidi="hi_IN"/>
        </w:rPr>
        <w:t xml:space="preserve"> और </w:t>
      </w:r>
      <w:r>
        <w:rPr>
          <w:lang w:val="hi_IN" w:bidi="hi_IN"/>
        </w:rPr>
        <w:t>अखमीरी रोटी के पर्व</w:t>
      </w:r>
      <w:r>
        <w:rPr>
          <w:lang w:val="hi_IN" w:bidi="hi_IN"/>
        </w:rPr>
        <w:t xml:space="preserve"> की पूरी परिभाषा के लिए मुख्य शब्दावली को देखें।</w:t>
      </w:r>
    </w:p>
    <w:p>
      <w:pPr/>
      <w:r>
        <w:rPr>
          <w:lang w:val="hi_IN" w:bidi="hi_IN"/>
        </w:rPr>
      </w:r>
      <w:r>
        <w:rPr>
          <w:b/>
          <w:lang w:val="hi_IN" w:bidi="hi_IN"/>
        </w:rPr>
        <w:t>चेले</w:t>
      </w:r>
      <w:r>
        <w:rPr>
          <w:lang w:val="hi_IN" w:bidi="hi_IN"/>
        </w:rPr>
        <w:t xml:space="preserve"> यीशु के पास गए। ये चेले यीशु के 12 सबसे करीबी चेले थे। वे हर जगह यीशु के साथ गए और उससे सीखते थे। चेलों के लिए उसी शब्द का उपयोग करें जिसका उपयोग आपने पिछले भागों में किया है। </w:t>
      </w:r>
      <w:r>
        <w:rPr>
          <w:lang w:val="hi_IN" w:bidi="hi_IN"/>
        </w:rPr>
        <w:t>चेलों</w:t>
      </w:r>
      <w:r>
        <w:rPr>
          <w:lang w:val="hi_IN" w:bidi="hi_IN"/>
        </w:rPr>
        <w:t xml:space="preserve"> की पूर्ण परिभाषा के लिए मुख्य शब्दावली को देखें।</w:t>
      </w:r>
    </w:p>
    <w:p>
      <w:pPr/>
      <w:r>
        <w:rPr>
          <w:lang w:val="hi_IN" w:bidi="hi_IN"/>
        </w:rPr>
      </w:r>
      <w:r>
        <w:rPr>
          <w:lang w:val="hi_IN" w:bidi="hi_IN"/>
        </w:rPr>
        <w:t xml:space="preserve">यीशु ने चेलों को यह निर्देश दिया कि वे </w:t>
      </w:r>
      <w:r>
        <w:rPr>
          <w:b/>
          <w:lang w:val="hi_IN" w:bidi="hi_IN"/>
        </w:rPr>
        <w:t>किसी निश्चित व्यक्ति</w:t>
      </w:r>
      <w:r>
        <w:rPr>
          <w:lang w:val="hi_IN" w:bidi="hi_IN"/>
        </w:rPr>
        <w:t xml:space="preserve"> के पास जाएँ। मरकुस का सुसमाचार हमें बताता है कि यीशु ने अपने दो चेलों को “किसी व्यक्ति के पास भेजा था” कि वह व्यक्ति पानी का घड़ा लेकर जा रहा है, और वह व्यक्ति चेलों से मिलेगा। यह सम्भव है कि यीशु ने अपने चेलों को उस व्यक्ति के पास भेजने से पहले उसके साथ योजना बनाई होगी।</w:t>
      </w:r>
    </w:p>
    <w:p>
      <w:pPr/>
      <w:r>
        <w:rPr>
          <w:lang w:val="hi_IN" w:bidi="hi_IN"/>
        </w:rPr>
      </w:r>
      <w:r>
        <w:rPr>
          <w:lang w:val="hi_IN" w:bidi="hi_IN"/>
        </w:rPr>
        <w:t xml:space="preserve">यीशु ने कहा कि उस व्यक्ति से कहना, </w:t>
      </w:r>
      <w:r>
        <w:rPr>
          <w:b/>
          <w:lang w:val="hi_IN" w:bidi="hi_IN"/>
        </w:rPr>
        <w:t>गुरु</w:t>
      </w:r>
      <w:r>
        <w:rPr>
          <w:lang w:val="hi_IN" w:bidi="hi_IN"/>
        </w:rPr>
        <w:t xml:space="preserve"> कहता है, "</w:t>
      </w:r>
      <w:r>
        <w:rPr>
          <w:b/>
          <w:lang w:val="hi_IN" w:bidi="hi_IN"/>
        </w:rPr>
        <w:t>मेरा समय निकट है</w:t>
      </w:r>
      <w:r>
        <w:rPr>
          <w:lang w:val="hi_IN" w:bidi="hi_IN"/>
        </w:rPr>
        <w:t>।"</w:t>
      </w:r>
    </w:p>
    <w:p>
      <w:pPr/>
      <w:r>
        <w:rPr>
          <w:lang w:val="hi_IN" w:bidi="hi_IN"/>
        </w:rPr>
      </w:r>
      <w:r>
        <w:rPr>
          <w:lang w:val="hi_IN" w:bidi="hi_IN"/>
        </w:rPr>
        <w:t>गुरु</w:t>
      </w:r>
      <w:r>
        <w:rPr>
          <w:lang w:val="hi_IN" w:bidi="hi_IN"/>
        </w:rPr>
        <w:t xml:space="preserve"> एक शीर्षक है जो यह दिखाने के लिए प्रयोग किया गया कि उस व्यक्ति ने यीशु को परमेश्वर की बातों का गुरु मानकर उसका आदर किया था।</w:t>
      </w:r>
    </w:p>
    <w:p>
      <w:pPr/>
      <w:r>
        <w:rPr>
          <w:lang w:val="hi_IN" w:bidi="hi_IN"/>
        </w:rPr>
      </w:r>
      <w:r>
        <w:rPr>
          <w:b/>
          <w:lang w:val="hi_IN" w:bidi="hi_IN"/>
        </w:rPr>
        <w:t>मेरा समय निकट है</w:t>
      </w:r>
      <w:r>
        <w:rPr>
          <w:lang w:val="hi_IN" w:bidi="hi_IN"/>
        </w:rPr>
        <w:t>, यह दर्शाता है कि यीशु अपनी आने वाली गिरफ्तारी, मुकदमे और क्रूस पर चढ़ाए जाने के बारे में बात कर रहा है। यीशु ने पिछले भाग में चेलों को अपनी मृत्यु के बारे में भविष्यद्वाणी की थी।</w:t>
      </w:r>
    </w:p>
    <w:p>
      <w:pPr/>
      <w:r>
        <w:rPr>
          <w:lang w:val="hi_IN" w:bidi="hi_IN"/>
        </w:rPr>
      </w:r>
      <w:r>
        <w:rPr>
          <w:lang w:val="hi_IN" w:bidi="hi_IN"/>
        </w:rPr>
        <w:t xml:space="preserve">यीशु और उसके 12 सबसे करीबी चेले </w:t>
      </w:r>
      <w:r>
        <w:rPr>
          <w:b/>
          <w:lang w:val="hi_IN" w:bidi="hi_IN"/>
        </w:rPr>
        <w:t>मेज पर बैठे थे</w:t>
      </w:r>
      <w:r>
        <w:rPr>
          <w:lang w:val="hi_IN" w:bidi="hi_IN"/>
        </w:rPr>
        <w:t>। इसका अर्थ है कि वे एक ओर करवट लेकर नीची चौकी या गद्दी पर लेटे थे, और अपना सिर एक कोहनी पर टिकाए हुए थे। मेज पर बैठने के लिए उसी शब्द का उपयोग करें जिसका उपयोग आपने पिछले भागों में किया है।</w:t>
      </w:r>
    </w:p>
    <w:p>
      <w:pPr/>
      <w:r>
        <w:rPr>
          <w:lang w:val="hi_IN" w:bidi="hi_IN"/>
        </w:rPr>
      </w:r>
      <w:r>
        <w:rPr>
          <w:lang w:val="hi_IN" w:bidi="hi_IN"/>
        </w:rPr>
        <w:t xml:space="preserve">यीशु ने अपने चेलों से कहा कि उनमें से एक उसे पकड़वाएगा। हर एक ने पूछा, "क्या यह मैं हूँ </w:t>
      </w:r>
      <w:r>
        <w:rPr>
          <w:b/>
          <w:lang w:val="hi_IN" w:bidi="hi_IN"/>
        </w:rPr>
        <w:t>प्रभु</w:t>
      </w:r>
      <w:r>
        <w:rPr>
          <w:lang w:val="hi_IN" w:bidi="hi_IN"/>
        </w:rPr>
        <w:t xml:space="preserve">?" प्रभु किसी व्यक्ति को संबोधित करने का एक विनम्र तरीका है। प्रभु के लिए उसी शब्द का उपयोग करें जो आपने पिछले भागों में उपयोग किया है। </w:t>
      </w:r>
      <w:r>
        <w:rPr>
          <w:lang w:val="hi_IN" w:bidi="hi_IN"/>
        </w:rPr>
        <w:t>प्रभु</w:t>
      </w:r>
      <w:r>
        <w:rPr>
          <w:lang w:val="hi_IN" w:bidi="hi_IN"/>
        </w:rPr>
        <w:t xml:space="preserve"> की पूर्ण परिभाषा के लिए मुख्य शब्दावली को देखें।</w:t>
      </w:r>
    </w:p>
    <w:p>
      <w:pPr/>
      <w:r>
        <w:rPr>
          <w:lang w:val="hi_IN" w:bidi="hi_IN"/>
        </w:rPr>
      </w:r>
      <w:r>
        <w:rPr>
          <w:lang w:val="hi_IN" w:bidi="hi_IN"/>
        </w:rPr>
        <w:t>यीशु ने कहा, "</w:t>
      </w:r>
      <w:r>
        <w:rPr>
          <w:b/>
          <w:lang w:val="hi_IN" w:bidi="hi_IN"/>
        </w:rPr>
        <w:t>मनुष्य के पुत्र</w:t>
      </w:r>
      <w:r>
        <w:rPr>
          <w:lang w:val="hi_IN" w:bidi="hi_IN"/>
        </w:rPr>
        <w:t xml:space="preserve"> को अवश्य मरना होगा, जैसा कि पवित्रशास्त्र में उसके विषय में बहुत पहले कहा गया था।" बाइबल में, मनुष्य का पुत्र वह व्यक्ति है जिसे परमेश्वर अपना सारा अधिकार और अपनी सारी सामर्थ देता है। मनुष्य का पुत्र के लिए उसी शब्द का उपयोग करें जिसका उपयोग आपने पिछले भागों में किया है। </w:t>
      </w:r>
      <w:r>
        <w:rPr>
          <w:lang w:val="hi_IN" w:bidi="hi_IN"/>
        </w:rPr>
        <w:t>मनुष्य का पुत्र</w:t>
      </w:r>
      <w:r>
        <w:rPr>
          <w:lang w:val="hi_IN" w:bidi="hi_IN"/>
        </w:rPr>
        <w:t xml:space="preserve"> की अधिक पूर्ण परिभाषा के लिए मुख्य शब्दावली देखें।</w:t>
      </w:r>
    </w:p>
    <w:p>
      <w:pPr/>
      <w:r>
        <w:rPr>
          <w:lang w:val="hi_IN" w:bidi="hi_IN"/>
        </w:rPr>
      </w:r>
      <w:r>
        <w:rPr>
          <w:lang w:val="hi_IN" w:bidi="hi_IN"/>
        </w:rPr>
        <w:t xml:space="preserve">यीशु चेलों को याद दिलाता है कि भविष्यद्वक्ताओं ने कहा था कि मसीहा या मनुष्य का पुत्र मरेगा। यीशु ने कहा, "उस व्यक्ति पर </w:t>
      </w:r>
      <w:r>
        <w:rPr>
          <w:b/>
          <w:lang w:val="hi_IN" w:bidi="hi_IN"/>
        </w:rPr>
        <w:t>हाय</w:t>
      </w:r>
      <w:r>
        <w:rPr>
          <w:lang w:val="hi_IN" w:bidi="hi_IN"/>
        </w:rPr>
        <w:t xml:space="preserve"> जो उसे पकड़वाएगा।" </w:t>
      </w:r>
      <w:r>
        <w:rPr>
          <w:b/>
          <w:lang w:val="hi_IN" w:bidi="hi_IN"/>
        </w:rPr>
        <w:t>हाय</w:t>
      </w:r>
      <w:r>
        <w:rPr>
          <w:lang w:val="hi_IN" w:bidi="hi_IN"/>
        </w:rPr>
        <w:t xml:space="preserve"> एक ऐसा शब्द है जिसका उपयोग बाइबल में गहन क्लेश की स्थिति को दर्शाने के लिए किया गया है। हालांकि यह आवश्यक है और परमेश्वर की इच्छा है कि यीशु मरेंगे, यीशु चेतावनी देता है कि जो व्यक्ति उन्हें धोखा देगा उसे भयानक परिणाम झेलने होंगे।</w:t>
      </w:r>
    </w:p>
    <w:p>
      <w:pPr/>
      <w:r>
        <w:rPr>
          <w:lang w:val="hi_IN" w:bidi="hi_IN"/>
        </w:rPr>
      </w:r>
      <w:r>
        <w:rPr>
          <w:lang w:val="hi_IN" w:bidi="hi_IN"/>
        </w:rPr>
        <w:t xml:space="preserve">यहूदा ने यीशु से पूछा, "हे रब्बी, क्या वह मैं हूँ?" </w:t>
      </w:r>
      <w:r>
        <w:rPr>
          <w:b/>
          <w:lang w:val="hi_IN" w:bidi="hi_IN"/>
        </w:rPr>
        <w:t>रब्बी</w:t>
      </w:r>
      <w:r>
        <w:rPr>
          <w:lang w:val="hi_IN" w:bidi="hi_IN"/>
        </w:rPr>
        <w:t xml:space="preserve"> एक यहूदी शीर्षक है जिसका अर्थ है मेरा महान या मेरा महान शिक्षक। इस शीर्षक का उपयोग यीशु के चेलों ने कभी मत्ती के सुसमाचार में नहीं किया। रब्बी के लिए उसी शब्द का उपयोग करें जिसका उपयोग आपने पिछले भागों में किया है। </w:t>
      </w:r>
      <w:r>
        <w:rPr>
          <w:b/>
          <w:lang w:val="hi_IN" w:bidi="hi_IN"/>
        </w:rPr>
        <w:t>रब्बी</w:t>
      </w:r>
      <w:r>
        <w:rPr>
          <w:lang w:val="hi_IN" w:bidi="hi_IN"/>
        </w:rPr>
        <w:t xml:space="preserve"> की पूर्ण परिभाषा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26:26–35</w:t>
      </w:r>
      <w:r>
        <w:rPr>
          <w:lang w:val="hi_IN" w:bidi="hi_IN"/>
        </w:rPr>
      </w:r>
    </w:p>
    <w:p>
      <w:pPr>
        <w:pStyle w:val="Heading3"/>
      </w:pPr>
      <w:r>
        <w:rPr>
          <w:lang w:val="hi_IN" w:bidi="hi_IN"/>
        </w:rPr>
        <w:t>सुने और मन में रखें</w:t>
      </w:r>
    </w:p>
    <w:p>
      <w:pPr/>
      <w:r>
        <w:rPr>
          <w:lang w:val="hi_IN" w:bidi="hi_IN"/>
        </w:rPr>
      </w:r>
      <w:r>
        <w:rPr>
          <w:lang w:val="hi_IN" w:bidi="hi_IN"/>
        </w:rPr>
        <w:t>मत्ती 26:26–35 को सुनें और अपने मन में रखे लें।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समझ नहीं आया?</w:t>
      </w:r>
    </w:p>
    <w:p>
      <w:pPr>
        <w:pStyle w:val="ListBullet"/>
        <w:spacing w:line="240" w:lineRule="auto"/>
        <w:ind w:left="720"/>
      </w:pPr>
      <w:r>
        <w:rPr>
          <w:lang w:val="hi_IN" w:bidi="hi_IN"/>
        </w:rPr>
      </w:r>
      <w:r>
        <w:rPr>
          <w:lang w:val="hi_IN" w:bidi="hi_IN"/>
        </w:rPr>
        <w:t xml:space="preserve">यह कहानी हमें यीशु के बारे में क्या बताती है? </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मत्ती पिछले भाग से आगे बढ़ाता है जहाँ चेले यीशु के साथ फसह का भोजन खा रहे हैं। आपको याद होगा कि फसह का भोजन उस समय का उत्सव था जब परमेश्वर ने अपने लोगों को पास के मिस्र की गुलामी से बचाया था। यीशु उनसे बात कर रहा था कि कैसे उनके समूह में से एक उसे पकड़वाएगा। चेले दुखी थे। यीशु अपने चेलों से उस नई वाचा के बारे में बात करने वाला है जो वह उनके साथ बाँधने वाला है। चेले इस तथ्य से भली-भांति परिचित हैं कि परमेश्वर ने पहले से ही अपने लोगों - यहूदी लोगों के साथ एक वाचा बाँधी हुई है। परमेश्वर ने प्रतिज्ञा की है कि वह उनका परमेश्वर रहेगा और उन्हें कभी नहीं छोड़ेगा। यीशु अपने चेलों को इस नए वाचा को याद करने और मनाने का एक नया तरीका बताने जा रहा है।</w:t>
      </w:r>
    </w:p>
    <w:p>
      <w:pPr/>
      <w:r>
        <w:rPr>
          <w:lang w:val="hi_IN" w:bidi="hi_IN"/>
        </w:rPr>
      </w:r>
      <w:r>
        <w:rPr>
          <w:lang w:val="hi_IN" w:bidi="hi_IN"/>
        </w:rPr>
        <w:t>जब वे अभी भी फसह का भोजन कर रहे थे, यीशु ने कुछ अखमीरी रोटी ली। यह सम्भव है कि रोटी मेज पर रखी होगी और यीशु ने उसे मेज से उठा लिया होगा। फिर यीशु ने रोटी के लिए परमेश्वर को धन्य कहा, या धन्यवाद दिया। यीशु यह स्वीकार कर रहा है कि परमेश्वर ने रोटी उसी तरह प्रदान की जिस तरह परमेश्वर ने मूसा और उसके लोगों के लिए प्रदान की थी जब परमेश्वर ने उन्हें मिस्र से बचाया था। फसह के भोजन में, अखमीरी रोटी को प्रतीकात्मक रूप से उस मेमने से नहीं जोड़ा गया था जिसे भोजन में मांस प्रदान करने के लिए मारा गया था। हालाँकि, जब यीशु रोटी तोड़ता है और उसे अपना शरीर बताता है। रोटी तोड़ना उसकी मृत्यु का प्रतीक है। यीशु यरूशलेम में अपनी मृत्यु की सभी भविष्यद्वाणियों को पूरा करने वाला है</w:t>
      </w:r>
    </w:p>
    <w:p>
      <w:pPr/>
      <w:r>
        <w:rPr>
          <w:lang w:val="hi_IN" w:bidi="hi_IN"/>
        </w:rPr>
      </w:r>
      <w:r>
        <w:rPr>
          <w:lang w:val="hi_IN" w:bidi="hi_IN"/>
        </w:rPr>
        <w:t>फिर यीशु ने रोटी के टुकड़े किये और वे टुकड़े अपने चेलों को दे दिये। यीशु ने कहा, "लो, खाओ, यह मेरा शरीर है।" क्योंकि हमें यह पक्का नहीं है कि यीशु का इस कथन से क्या अर्थ है, विभिन्न कलीसिया और बाइबल के विभिन्न विद्वान कहानी के इस हिस्से की अलग-अलग तरीके से व्याख्या करते हैं। कुछ मानते हैं कि यीशु अपने भौतिक शरीर और लहू के बारे में बात नहीं कर रहा है। वे मानते हैं कि यीशु का अर्थ है "यह मेरे जीवित शरीर को दर्शाता है" और "यह मेरे लहू को दर्शाता है।" फसह के भोजन में, यहूदी लोग रोटी के बारे में कहते थे, "यह वह रोटी है जो हमारे पूर्वजों ने मिस्र से बाहर आते समय खाई थी।" वे वह वास्तविक रोटी नहीं खा रहे थे जो उनके पूर्वज खाते थे, क्योंकि वह सदियों पुरानी होगी, बल्कि वे वह रोटी खा रहे थे जो उस समय खाई जाने वाली रोटी का प्रतिनिधित्व करती है। मुख्य बात यह है कि यीशु अपने चेलों से कह रहा है कि उसकी उपस्थिति हमेशा उनके साथ रहेगी और वह उनके लिए बलिदान बनेंगे, जिसका उत्सव वे आने वाले वर्षों में मनाएंगे।</w:t>
      </w:r>
    </w:p>
    <w:p>
      <w:pPr/>
      <w:r>
        <w:rPr>
          <w:lang w:val="hi_IN" w:bidi="hi_IN"/>
        </w:rPr>
      </w:r>
      <w:r>
        <w:rPr>
          <w:lang w:val="hi_IN" w:bidi="hi_IN"/>
        </w:rPr>
        <w:t>एक पल के लिए रुकें और अपने अनुवाद समूह को अखमीरी रोटी की एक तस्वीर दिखाएँ।</w:t>
      </w:r>
    </w:p>
    <w:p>
      <w:pPr/>
      <w:r>
        <w:rPr>
          <w:lang w:val="hi_IN" w:bidi="hi_IN"/>
        </w:rPr>
      </w:r>
      <w:r>
        <w:rPr>
          <w:lang w:val="hi_IN" w:bidi="hi_IN"/>
        </w:rPr>
        <w:t>एक पल के लिए रुकें और अनुवाद समूह से पूछें: आपके क्षेत्र में किस प्रकार के प्रतीकात्मक रीति-रिवाज हैं? उन चीज़ों का उदाहरण दीजिए जो आप करते हैं, खाते हैं या पीते हैं और जो आपके क्षेत्र में महत्वपूर्ण धार्मिक विचारों या सच्चाइयों को दर्शाते हैं। लोग इस विचार को कैसे समझेंगे कि रोटी यीशु के शरीर का प्रतीक है?</w:t>
      </w:r>
    </w:p>
    <w:p>
      <w:pPr/>
      <w:r>
        <w:rPr>
          <w:lang w:val="hi_IN" w:bidi="hi_IN"/>
        </w:rPr>
      </w:r>
      <w:r>
        <w:rPr>
          <w:lang w:val="hi_IN" w:bidi="hi_IN"/>
        </w:rPr>
        <w:t>फिर यीशु एक प्याला उठाता है, जो सम्भावत: लाल दाखरस से भरा हुआ था। उसने दाखरस के लिए परमेश्वर का धन्यवाद किया और अपने चेलों को दे दिया। यह सम्भव है कि हर एक ने प्याला पिया होगा और फिर उसे अगले चेले को दे दिया होगा। फसह में दाखरस का प्याला अक्सर परमेश्वर और उसके लोगों के बीच शांति का प्रतीक होता है, यह उसके लोगों के साथ उसकी वाचा की याद दिलाता है। पुराने नियम में, लहू को अक्सर जीवन का प्रतीक माना जाता है।</w:t>
      </w:r>
    </w:p>
    <w:p>
      <w:pPr/>
      <w:r>
        <w:rPr>
          <w:lang w:val="hi_IN" w:bidi="hi_IN"/>
        </w:rPr>
      </w:r>
      <w:r>
        <w:rPr>
          <w:lang w:val="hi_IN" w:bidi="hi_IN"/>
        </w:rPr>
        <w:t xml:space="preserve">यीशु अपने चेलों से कहता है कि वे प्याला पीएँ, और आगे कहता है, "यह वाचा का मेरा लहू है, जो बहुतों के पापों की क्षमा के लिए बहाया जाता है।" पुराने नियम में, जब कोई वाचा बाँधी जाती थी तो लोगों को पशुओं की बलि चढ़ानी पड़ती थी। वाचा की पुष्टि तब हुई जब लोगों ने पशु का रक्त बहाया या छिड़का। यीशु यहाँ कुछ नया कर रहा है। वह कह रहा है कि वह अपने लोगों के साथ एक नई वाचा बाँध रहा है। यह </w:t>
      </w:r>
      <w:r>
        <w:rPr>
          <w:b/>
          <w:lang w:val="hi_IN" w:bidi="hi_IN"/>
        </w:rPr>
        <w:t>उसका</w:t>
      </w:r>
      <w:r>
        <w:rPr>
          <w:lang w:val="hi_IN" w:bidi="hi_IN"/>
        </w:rPr>
        <w:t xml:space="preserve"> लहू है जो 'बहाया जाएगा,' न कि किसी पशु का लहू। यीशु बलिदान के रूप में मरने वाला है। बहाया जाना' का अर्थ है कि जब किसी पात्र को झुकाया जाता है तो उसमें से द्रव बाहर बहने लगता है, जैसे कि प्याले को झुकाने पर दाखरस बहता है। उसी तरह, जब यीशु क्रूस पर मरता है तो वह अपनी क्रूस की मृत्यु और उसके शरीर से उसका लहू कैसे बहेगा, इसका वर्णन कर रहा है। यह ऐसा है मानो यीशु का लहू बहाया गया है और यीशु ही बलिदान है, ताकि परमेश्वर अपने लोगों को उनके पापों से क्षमा कर सके। भविष्यद्वक्ता यशायाह उस दास का वर्णन करता है जो अपने लोगों को बचाते समय अपना जीवन "उंडेल" देगा। यीशु इस भविष्यद्वाणी को पूरा करने वाला है। प्रतीकात्मक रूप से या वास्तव में लहू पीने की अवधारणा चेलों के लिए सुनने में चौंकाने वाली रही होगी।</w:t>
      </w:r>
    </w:p>
    <w:p>
      <w:pPr/>
      <w:r>
        <w:rPr>
          <w:lang w:val="hi_IN" w:bidi="hi_IN"/>
        </w:rPr>
      </w:r>
      <w:r>
        <w:rPr>
          <w:lang w:val="hi_IN" w:bidi="hi_IN"/>
        </w:rPr>
        <w:t>भविष्यद्वक्ता यिर्मयाह ने परमेश्वर के लोगों को "नई वाचा" की प्रतिज्ञा की थी, जहाँ उसने कहा कि परमेश्वर अपने लोगों को अपनी व्यवस्था गहराई से समझाएगा। वे पूरी तरह से उनके परमेश्वर होंगे, और वे लोग पूरी तरह से परमेश्वर के लोग होंगे। परमेश्वर कहता है कि वह "उनकी दुष्टता को माफ कर देगा और उनके पाप को फिर याद नहीं करेगा।" यह वह नई वाचा है जिसे यीशु यहाँ स्थापित कर रहा है। यीशु कहता है कि उसका बलिदान "बहुतेरों के पापों को माफ करने के लिए होगा। इसका अर्थ या तो वे सभी लोग हो सकते हैं जो उस पर भरोसा करते हैं, या वे सभी लोग जो कभी जीवित रहे हैं।</w:t>
      </w:r>
    </w:p>
    <w:p>
      <w:pPr/>
      <w:r>
        <w:rPr>
          <w:lang w:val="hi_IN" w:bidi="hi_IN"/>
        </w:rPr>
      </w:r>
      <w:r>
        <w:rPr>
          <w:lang w:val="hi_IN" w:bidi="hi_IN"/>
        </w:rPr>
        <w:t>यहाँ रुकें और अनुवाद समूह के साथ चर्चा करें: जब आपकी संस्कृति में दो समूह वाचा करते हैं, तो कौन सी रीति या प्रतिज्ञाएँ होती हैं?</w:t>
      </w:r>
    </w:p>
    <w:p>
      <w:pPr/>
      <w:r>
        <w:rPr>
          <w:lang w:val="hi_IN" w:bidi="hi_IN"/>
        </w:rPr>
      </w:r>
      <w:r>
        <w:rPr>
          <w:lang w:val="hi_IN" w:bidi="hi_IN"/>
        </w:rPr>
        <w:t>तब यीशु ने कहा कि वह अब दाखरस या अंगूर का रस नहीं पीएगा, जब तक कि परमेश्वर का राज्य पूरी तरह स्थापित न हो जाए और वह उसे नए तरीके से अपनी प्रजा के साथ न पीएँ।</w:t>
      </w:r>
    </w:p>
    <w:p>
      <w:pPr/>
      <w:r>
        <w:rPr>
          <w:lang w:val="hi_IN" w:bidi="hi_IN"/>
        </w:rPr>
      </w:r>
      <w:r>
        <w:rPr>
          <w:lang w:val="hi_IN" w:bidi="hi_IN"/>
        </w:rPr>
        <w:t>फसह के भोजन के अन्त में यहूदी लोग आमतौर पर भजन संहिता के पद गाते या सुनाते थे। भजन 118 इस बात के बारे में है कि कैसे परमेश्वर अपने लोगों के साथ हैं और उसका प्रेम कैसे हमेशा कायम रहता है। यीशु और उसके चेले शायद यह गीत गाते हैं, और फिर वे यरूशलेम से निकलते हैं, यरूशलेम और जैतून पर्वत के बीच की घाटी से होकर चलते हैं, और फिर जैतून पर्वत पर ऊपर चढ़ते हैं।</w:t>
      </w:r>
    </w:p>
    <w:p>
      <w:pPr/>
      <w:r>
        <w:rPr>
          <w:lang w:val="hi_IN" w:bidi="hi_IN"/>
        </w:rPr>
      </w:r>
      <w:r>
        <w:rPr>
          <w:lang w:val="hi_IN" w:bidi="hi_IN"/>
        </w:rPr>
        <w:t xml:space="preserve">यहां रुकें और अपनी अनुवाद टीम को जैतून के पहाड़ की एक तस्वीर दिखाएं, जिसमें पहाड़ और यरूशलेम के बीच की घाटी भी शामिल हो। </w:t>
      </w:r>
    </w:p>
    <w:p>
      <w:pPr/>
      <w:r>
        <w:rPr>
          <w:lang w:val="hi_IN" w:bidi="hi_IN"/>
        </w:rPr>
      </w:r>
      <w:r>
        <w:rPr>
          <w:lang w:val="hi_IN" w:bidi="hi_IN"/>
        </w:rPr>
        <w:t>तब यीशु ने अपने चेलों से कहा कि वे जल्द ही उसे छोड़ देंगे और उससे दूर हो जाएंगे। फिर यीशु भविष्यद्वक्ता जकर्याह का उद्धरण देता है। यीशु कहता है, "यह लिखा है," जिसका अर्थ है कि वह एक मान्यता प्राप्त यहूदी पवित्रशास्त्र से उद्धरण दे रहा है। भविष्यद्वक्ता जकर्याह कहता है कि परमेश्वर चरवाहे को मारने वाला है, और वह चरवाहा यीशु है। यीशु के चेले, जो झुण्ड की भेड़ें हैं, वे तितर-बितर हो जाएंगे। हालाँकि, यीशु आगे कहता है कि मरे हुए लोगों में से जी उठने के बाद, वह गलील में उनसे मिलेगा। उसका पुनरुत्थान उसके चेलों के लिए पुनर्स्थापन लाएगा। मत्ती जकर्याह की वचनों का उपयोग करता है यह दिखाने के लिए कि यीशु ही मसीह हैं, वह प्रतिज्ञा किया हुआ उद्धारकर्ता है, क्योंकि यीशु पुराने नियम की भविष्यद्वाणियों को पूरा कर रहा है।</w:t>
      </w:r>
    </w:p>
    <w:p>
      <w:pPr/>
      <w:r>
        <w:rPr>
          <w:lang w:val="hi_IN" w:bidi="hi_IN"/>
        </w:rPr>
      </w:r>
      <w:r>
        <w:rPr>
          <w:lang w:val="hi_IN" w:bidi="hi_IN"/>
        </w:rPr>
        <w:t>रुकें और अनुवाद समूह के साथ चर्चा करें: यदि आपके क्षेत्र से कोई आपके अगुए के बारे में बुरी बात करता है, या यदि आपके क्षेत्र का कोई व्यक्ति छोड़कर जाना चाहता है और आपके लोगों का हिस्सा नहीं बनना चाहता है, तो लोग उस व्यक्ति के बारे में क्या सोचते हैं? आपके क्षेत्र के लोग यीशु के मरे हुए में से जी उठने के विचार को कैसे समझेंगे?</w:t>
      </w:r>
    </w:p>
    <w:p>
      <w:pPr/>
      <w:r>
        <w:rPr>
          <w:lang w:val="hi_IN" w:bidi="hi_IN"/>
        </w:rPr>
      </w:r>
      <w:r>
        <w:rPr>
          <w:lang w:val="hi_IN" w:bidi="hi_IN"/>
        </w:rPr>
        <w:t>फिर पतरस एक कथन कहता है कि वह कभी यीशु को नहीं छोड़ेगा और न ही उससे दूर होगा, चाहे बाकी सब लोग ऐसा करें मत्ती ने लगातार पतरस को चेलों का एक अगुआ और प्रतिनिधि के रूप में दिखाया है। वह उसे यहाँ भी एक अगुए के रूप में दिखाता है। पतरस घोषणा कर रहा है कि वह यीशु को नहीं छोड़ेगा, भले ही अन्य चेले छोड़ दें। यीशु ने उत्तर दिया कि न केवल पतरस यीशु को छोड़ देगा, बल्कि उसी रात, पतरस सुबह मुर्गे के बाँग देने से पहले तीन बार यीशु को जानने से इनकार कर देगा। मुर्गा एक नर मुर्गी है जो सूर्योदय के समय बाँग देता है।</w:t>
      </w:r>
    </w:p>
    <w:p>
      <w:pPr/>
      <w:r>
        <w:rPr>
          <w:lang w:val="hi_IN" w:bidi="hi_IN"/>
        </w:rPr>
      </w:r>
      <w:r>
        <w:rPr>
          <w:lang w:val="hi_IN" w:bidi="hi_IN"/>
        </w:rPr>
        <w:t>पतरस ज़ोर देकर कहता है कि वह कभी यीशु का इन्कार नहीं करेगा, और वह यीशु के साथ मरने के लिए भी तैयार है। सभी चेले यीशु से भी यही बात कहते हैं।</w:t>
      </w:r>
    </w:p>
    <w:p>
      <w:pPr/>
      <w:r>
        <w:rPr>
          <w:lang w:val="hi_IN" w:bidi="hi_IN"/>
        </w:rPr>
      </w:r>
      <w:r>
        <w:rPr>
          <w:lang w:val="hi_IN" w:bidi="hi_IN"/>
        </w:rPr>
        <w:t>रुकें और अनुवाद समूह से पूछें: जब लोग दोस्त होते हैं, तो वे आपके क्षेत्र में इसे किस प्रकार के तरीके से दिखाते हैं? भरोसेमंद दोस्त एक-दूसरे के साथ किस तरह की बातें कभी नहीं करते?</w:t>
      </w:r>
      <w:r>
        <w:rPr>
          <w:lang w:val="hi_IN" w:bidi="hi_IN"/>
        </w:rPr>
      </w:r>
    </w:p>
    <w:p>
      <w:pPr>
        <w:pStyle w:val="Heading3"/>
      </w:pPr>
      <w:r>
        <w:rPr>
          <w:lang w:val="hi_IN" w:bidi="hi_IN"/>
        </w:rPr>
        <w:t>घटनाओं को समझाना</w:t>
      </w:r>
    </w:p>
    <w:p>
      <w:pPr/>
      <w:r>
        <w:rPr>
          <w:lang w:val="hi_IN" w:bidi="hi_IN"/>
        </w:rPr>
      </w:r>
      <w:r>
        <w:rPr>
          <w:lang w:val="hi_IN" w:bidi="hi_IN"/>
        </w:rPr>
        <w:t>पाठ को एक बार फिर सबसे आसानी से समझ आने वाले संस्करण में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पात्रों और परिवेश को परिभाषित करने में सहायता करेंगे।</w:t>
      </w:r>
    </w:p>
    <w:p>
      <w:pPr/>
      <w:r>
        <w:rPr>
          <w:lang w:val="hi_IN" w:bidi="hi_IN"/>
        </w:rPr>
      </w:r>
      <w:r>
        <w:rPr>
          <w:lang w:val="hi_IN" w:bidi="hi_IN"/>
        </w:rPr>
        <w:t>यीशु अपने चेलों के साथ फसह का भोजन खा रहा है। वे एक नीची मेज पर खा रहे हैं, और मेज के पास लेटे हुए हैं जैसा कि एक महत्वपूर्ण भोजन में रिवाज था। वे भोजन साझा करते हैं, अपनी रोटी एक ही कटोरे में डुबोते हैं और कभी-कभी उसी प्याले से दाखरस पीते हैं। भोजन के दौरान वे उस कहानी को दोहरा रहे हैं जब परमेश्वर ने अपने लोगों को मिस्र की गुलामी से बचाया था। यह एक खुशी का समय है, एक साथ मिलकर उत्सव मनाने का।</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कहानी पिछले भाग से आगे बढ़ती है। यीशु और उसके चेले यरूशलेम के एक कमरे में फसह का भोजन खा रहे हैं। यीशु ने रोटी ली, उसे आशीष दी, उसे टुकड़ों में तोड़कर अपने चेलों को दी। यीशु कहता है, "यह मेरा शरीर है।" चेलों को आमंत्रित किया जाता है कि वे उस नए वाचा में सहभागी हों, जिसे यीशु रोटी खाने में सहभागी होकर स्थापित कर रहा है।</w:t>
      </w:r>
    </w:p>
    <w:p>
      <w:pPr/>
      <w:r>
        <w:rPr>
          <w:lang w:val="hi_IN" w:bidi="hi_IN"/>
        </w:rPr>
      </w:r>
      <w:r>
        <w:rPr>
          <w:b/>
          <w:lang w:val="hi_IN" w:bidi="hi_IN"/>
        </w:rPr>
        <w:t>दूसरा दृश्य:</w:t>
      </w:r>
      <w:r>
        <w:rPr>
          <w:lang w:val="hi_IN" w:bidi="hi_IN"/>
        </w:rPr>
        <w:t xml:space="preserve"> फिर यीशु दाखरस से भरा प्याला लेता है, उसके लिए धन्यवाद देता है, और प्याला अपने चेलों को देता है ताकि वे सभी दाखरस पी सकें। यीशु कहता है, "यह वाचा का मेरा लहू है, जो बहुतों के पापों की क्षमा के लिए बहाया जाता है। लेकिन मैं तुम से कहता हूँ, मैं उस दिन तक इसे नहीं पीऊँगा, जब तक कि मैं अपने पिता के राज्य में तुम्हारे साथ नया न पी लूँ।" यीशु चेलों को उस नई वाचा का हिस्सा बनने के लिए बुला रहा है जो वह उनके साथ बाँध रहा है। यीशु कह रहा है कि उसकी मृत्यु का समय निकट है, लेकिन उसकी मृत्यु कहानी का अन्त नहीं होगी।</w:t>
      </w:r>
    </w:p>
    <w:p>
      <w:pPr/>
      <w:r>
        <w:rPr>
          <w:lang w:val="hi_IN" w:bidi="hi_IN"/>
        </w:rPr>
      </w:r>
      <w:r>
        <w:rPr>
          <w:b/>
          <w:lang w:val="hi_IN" w:bidi="hi_IN"/>
        </w:rPr>
        <w:t>तीसरा दृश्य:</w:t>
      </w:r>
      <w:r>
        <w:rPr>
          <w:lang w:val="hi_IN" w:bidi="hi_IN"/>
        </w:rPr>
        <w:t xml:space="preserve"> यीशु और उसके चेले जैतून पर्वत पर जाते हैं। यीशु ने कहा कि वे सब आज ही रात उसे छोड़ देंगे। यीशु जकर्याह से उद्धरण देता है कि चरवाहा मारा जाएगा और सारी भेड़ें तितर-बितर हो जाएँगी। हालाँकि, यीशु कहता है कि मरे हुए लोगों में से जी उठने के बाद, वह गलील में चेलों से मिलेगा।</w:t>
      </w:r>
    </w:p>
    <w:p>
      <w:pPr/>
      <w:r>
        <w:rPr>
          <w:lang w:val="hi_IN" w:bidi="hi_IN"/>
        </w:rPr>
      </w:r>
      <w:r>
        <w:rPr>
          <w:b/>
          <w:lang w:val="hi_IN" w:bidi="hi_IN"/>
        </w:rPr>
        <w:t>चौथा दृश्य:</w:t>
      </w:r>
      <w:r>
        <w:rPr>
          <w:lang w:val="hi_IN" w:bidi="hi_IN"/>
        </w:rPr>
        <w:t xml:space="preserve"> पतरस घोषणा करता है कि वह यीशु को कभी नहीं छोड़ेगा। यीशु कहता है कि अगले दिन सूर्योदय से पहले (जब मुर्गे बाँग दे) पतरस तीन बार यीशु को जानने से इनकार करेगा। पतरस कहता है कि वह यीशु को जानने से कभी इनकार नहीं करेगा, चाहे इसके लिए उसे मरना ही क्यों न पड़े। सभी चेले यीशु से यही बात कहते हैं। यीशु वह सब कुछ जानता है जो घटित होने वाला है और वह अपने चेलों को उन बातों के लिए तैयार करने की कोशिश कर रहा है जो वे देखने और करने वाले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एक मुर्गा</w:t>
      </w:r>
    </w:p>
    <w:p>
      <w:pPr/>
      <w:r>
        <w:rPr>
          <w:lang w:val="hi_IN" w:bidi="hi_IN"/>
        </w:rPr>
      </w:r>
      <w:r>
        <w:rPr>
          <w:lang w:val="hi_IN" w:bidi="hi_IN"/>
        </w:rPr>
        <w:t>इस सत्र में, समूह को इस कहानी और इसमें होने वाली घटनाओं को समझने के लिए चित्र बनाना, कथापट तैयार करना या ऐसी वस्तुओं का उपयोग करना चाहिए जिन्हें इधर-उधर रखा या चलाया जा सके (जैसे पत्थर, लकड़ियाँ या बच्चों के खिलौने)।</w:t>
      </w:r>
    </w:p>
    <w:p>
      <w:pPr/>
      <w:r>
        <w:rPr>
          <w:lang w:val="hi_IN" w:bidi="hi_IN"/>
        </w:rPr>
      </w:r>
      <w:r>
        <w:rPr>
          <w:lang w:val="hi_IN" w:bidi="hi_IN"/>
        </w:rPr>
        <w:t>यह याद रखना महत्वपूर्ण है कि यह कार्य शाम को फसह के भोजन के दौरान होता है, जो यहूदी लोगों के लिए एक बहुत महत्वपूर्ण भोजन है। फसह का भोजन वह समय है जब परमेश्वर के लोग याद करते हैं कि परमेश्वर ने उन्हें मिस्र की गुलामी से बचाया था। मिस्र में उनके समय के दौरान, एक मेम्ना बलिदान दिया जाता था और उसका लहू दरवाजों के चौखड़ों पर छिड़काया जाता था, इसलिए जब परमेश्वर का न्याय आया, तो परमेश्वर के सभी लोग बच गए। यीशु इस भोजन का उपयोग एक नई प्रतिज्ञा को स्थापित करने के लिए कर रहा है। इस वाचा में, यीशु बलिदान चढ़ाया जाएगा और यह उसका लहू है जो उसके लोगों को बचाएगा।</w:t>
      </w:r>
    </w:p>
    <w:p>
      <w:pPr/>
      <w:r>
        <w:rPr>
          <w:lang w:val="hi_IN" w:bidi="hi_IN"/>
        </w:rPr>
      </w:r>
      <w:r>
        <w:rPr>
          <w:lang w:val="hi_IN" w:bidi="hi_IN"/>
        </w:rPr>
        <w:t>यह भी याद रखना महत्वपूर्ण है कि यीशु वह सब कुछ जानता है जो होने वाला है। वह अपने दोस्तों को उन बातों के लिए तैयार कर रहा है जो वे देखेंगे, सुनने और करेंगे। यीशु ने उनसे कहा है कि वह उनसे फिर मिलेगा। यीशु यहूदी पवित्रशास्त्र, पुराने नियम के उद्धरण का उपयोग करता है ताकि यह दिखाया जा सके कि वह भविष्यद्वाणियों को पूरा करेगा और लोगों को फिर से परमेश्वर के साथ सही रिश्ता बनाने का मार्ग दिखाएगा।</w:t>
      </w:r>
    </w:p>
    <w:p>
      <w:pPr/>
      <w:r>
        <w:rPr>
          <w:lang w:val="hi_IN" w:bidi="hi_IN"/>
        </w:rPr>
      </w:r>
      <w:r>
        <w:rPr>
          <w:lang w:val="hi_IN" w:bidi="hi_IN"/>
        </w:rPr>
        <w:t>जब वे फसह का भोजन खा रहे थे, तो यीशु अखमीरी रोटी लेता है। वह परमेश्वर का धन्यवाद करता है, फिर वह रोटी को टुकड़ों में तोड़ता है और अपने चेलों को खाने के लिए देता है। यीशु ने रोटी को दो या अधिक टुकड़ों में बाँटने के लिए अपने हाथों का उपयोग किया। उसने रोटी को बाँटने के लिए किसी चाकू या उपकरण का उपयोग नहीं किया।</w:t>
      </w:r>
    </w:p>
    <w:p>
      <w:pPr/>
      <w:r>
        <w:rPr>
          <w:lang w:val="hi_IN" w:bidi="hi_IN"/>
        </w:rPr>
      </w:r>
      <w:r>
        <w:rPr>
          <w:lang w:val="hi_IN" w:bidi="hi_IN"/>
        </w:rPr>
        <w:t>यीशु ने उनसे कहा कि वे इसे लें और खाएं - उसने कहा, "यह मेरा शरीर है।" यहाँ क्रिया शब्द स्पष्ट नहीं है। इस पाठ का अर्थ या तो यह हो सकता है कि रोटी यीशु का शरीर बन जाती है, या यह रोटी यीशु के शरीर का प्रतीक है। अलग-अलग विद्वान इसकी अलग-अलग तरह से व्याख्या करते हैं। याद रखने वाली महत्वपूर्ण बात यह है कि यीशु के चेलों को याद दिलाना है कि उसका शरीर क्रूस पर तोड़ा गया था।</w:t>
      </w:r>
    </w:p>
    <w:p>
      <w:pPr/>
      <w:r>
        <w:rPr>
          <w:lang w:val="hi_IN" w:bidi="hi_IN"/>
        </w:rPr>
      </w:r>
      <w:r>
        <w:rPr>
          <w:lang w:val="hi_IN" w:bidi="hi_IN"/>
        </w:rPr>
        <w:t>फिर यीशु ने मेज से लाल दाखरस का प्याला लिया। वह दाखरस के लिए परमेश्वर का धन्यवाद करता है, और अपने चेलों को यह देता है कि वे सभी प्याले में से दाखरस पी सकें। वह उन्हें कहता है कि यह दाखरस उसका लहू है जो परमेश्वर और उसके लोगों के बीच नई वाचा पर मुहर लगाता है। "मेरा लहू दाखरस की तरह बहुतों के लिए बलिदान के रूप में बहाया जाता है।" यीशु उनसे कहता है कि वे ध्यान दें। वह कहता है कि वह फिर से दाखरस नहीं पिएगा, जब तक परमेश्वर शासन करने और अपने लोगों के साथ रहने के लिए न आ जाए। यहाँ क्रिया शब्द स्पष्ट नहीं है। इस पाठ का अर्थ या तो यह हो सकता है कि दाखरस यीशु का लहू बन जाता है, या यह दाखरस यीशु के लहू का प्रतीक है। अलग-अलग विद्वान इसकी अलग-अलग तरह से व्याख्या करते हैं। याद रखने वाली महत्वपूर्ण बात यह है कि यीशु का लहू उसकी हिंसक मृत्यु के दौरान बहाया जाने वाला है। यीशु अपना जीवन उस नई वाचा के हिस्से के रूप में दे रहा है जो परमेश्वर अपने लोगों से बाँध रहा है।</w:t>
      </w:r>
    </w:p>
    <w:p>
      <w:pPr/>
      <w:r>
        <w:rPr>
          <w:lang w:val="hi_IN" w:bidi="hi_IN"/>
        </w:rPr>
      </w:r>
      <w:r>
        <w:rPr>
          <w:lang w:val="hi_IN" w:bidi="hi_IN"/>
        </w:rPr>
        <w:t>इसके बाद यीशु और उसके चेले गीत गाते हैं, फिर वे जैतून पर्वत पर जाते हैं।</w:t>
      </w:r>
    </w:p>
    <w:p>
      <w:pPr/>
      <w:r>
        <w:rPr>
          <w:lang w:val="hi_IN" w:bidi="hi_IN"/>
        </w:rPr>
      </w:r>
      <w:r>
        <w:rPr>
          <w:lang w:val="hi_IN" w:bidi="hi_IN"/>
        </w:rPr>
        <w:t>यीशु अपने चेलों से कहता है कि वे सब उसे छोड़कर दूर चले जायेंगे। यीशु यहूदी पवित्रशास्त्र से भविष्यद्वक्ता जकर्याह का उद्धरण देता है। यीशु कहता है कि परमेश्वर चरवाहे को मारेगा और भेड़ें अनेक दिशाओं में चली जाएंगी। यीशु का अर्थ है कि परमेश्वर यीशु को मारने वाला है, और सभी चेले तितर-बितर हो जाएँगे। यीशु कहता है कि मरे हुए लोगों में से जी उठने के बाद, वह गलील में जाएगा और अपने चेलों से मिलेगा। यीशु अपने चेलों को उन बातों के लिए तैयार करने की कोशिश कर रहा है जो होने वाली हैं।</w:t>
      </w:r>
    </w:p>
    <w:p>
      <w:pPr/>
      <w:r>
        <w:rPr>
          <w:lang w:val="hi_IN" w:bidi="hi_IN"/>
        </w:rPr>
      </w:r>
      <w:r>
        <w:rPr>
          <w:lang w:val="hi_IN" w:bidi="hi_IN"/>
        </w:rPr>
        <w:t>पतरस कहता है कि वह यीशु को जानने से कभी इनकार नहीं करेगा। यीशु ने पतरस से कहा कि "इसी रात, मुर्गे के बांग देने से पहले," पतरस तीन बार यीशु को जानने से इनकार कर चुका होगा।</w:t>
      </w:r>
    </w:p>
    <w:p>
      <w:pPr/>
      <w:r>
        <w:rPr>
          <w:lang w:val="hi_IN" w:bidi="hi_IN"/>
        </w:rPr>
      </w:r>
      <w:r>
        <w:rPr>
          <w:lang w:val="hi_IN" w:bidi="hi_IN"/>
        </w:rPr>
        <w:t>"इसी रात, मुर्गे के बांग देने से पहले" का अर्थ है आज रात, कल से पहले। दुनिया के उस हिस्से में, मुर्गे सुबह की शुरुआत में लगभग तीन बजे बाँग देते हैं। सटीक समय महत्वपूर्ण नहीं है, लेकिन यीशु पतरस से कह रहा है कि यह बहुत जल्द होने वाला है। मुर्गा एक नर मुर्गा है।</w:t>
      </w:r>
    </w:p>
    <w:p>
      <w:pPr/>
      <w:r>
        <w:rPr>
          <w:lang w:val="hi_IN" w:bidi="hi_IN"/>
        </w:rPr>
      </w:r>
      <w:r>
        <w:rPr>
          <w:lang w:val="hi_IN" w:bidi="hi_IN"/>
        </w:rPr>
        <w:t>पतरस जोर देता है कि वह यीशु का इन्कार नहीं करेगा, भले ही इसके लिए उसे मरना ही क्यों पड़े। अन्य चेले भी यही बात कहते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एक मुर्गा</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घटनाओं के क्रम, कहानी की रूपरेखा और उसकी गति पर ध्यान दें। कहानी या भाग का अभिनय करते समय, यह ध्यान देना महत्वपूर्ण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यीशु अपने चेलों के साथ फसह का भोजन खा रहा है। वे एक नीची मेज पर खा रहे हैं, और मेज के पास लेटे हुए हैं जैसा कि एक महत्वपूर्ण भोजन में रिवाज था। वे भोजन साझा करते हैं, अपनी रोटी एक ही कटोरे में डुबोते हैं और कभी-कभी उसी प्याले से दाखरस पीते हैं। भोजन के दौरान वे उस कहानी को दोहरा रहे हैं जब परमेश्वर ने अपने लोगों को मिस्र की गुलामी से बचाया था। एक साथ मिलकर उत्सव मनाने का यह एक खुशी का समय है।</w:t>
      </w:r>
    </w:p>
    <w:p>
      <w:pPr/>
      <w:r>
        <w:rPr>
          <w:lang w:val="hi_IN" w:bidi="hi_IN"/>
        </w:rPr>
      </w:r>
      <w:r>
        <w:rPr>
          <w:lang w:val="hi_IN" w:bidi="hi_IN"/>
        </w:rPr>
        <w:t>यीशु ने रोटी में से कुछ लिया और उसके लिए परमेश्वर को धन्यवाद दिया। उसने इसे टुकड़ों में तोड़ा और टुकड़े चेलों को दे दिए ताकि वे सभी खा सकें। यीशु ने कहा, "लो, खाओ। यह मेरा शरीर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से पूछें कि जब यीशु ने कहा, "यह मेरा शरीर है," तो उन्हें कैसा महसूस हुआ।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फिर यीशु ने प्याला जिसमें दाखरस था लिया। यीशु ने इसके लिए परमेश्वर का धन्यवाद किया। यीशु ने प्याला अपने चेलों को दिया ताकि वे उसे एक दूसरे को दें और हर कोई प्याले में से दाखरस पी सके। यीशु ने कहा, “इस प्याले से पियो। यह मेरी नई वाचा का लहू है। यह बहुतों के लिए बहाया जाता है ताकि पापों की क्षमा हो सके।" यीशु ने आगे कहा, "ध्यान दो! मैं तब तक दाखरस नहीं पीऊँगा जब तक परमेश्वर शासन करने और अपने लोगों के साथ रहने के लिए न आए और मैं तुम्हारे साथ इसे न पीऊँ।"</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से पूछें कि वे कैसा महसूस कर रहे हैं और वे क्या सोच रहे हैं। आप ऐसी बातें सुन सकते हैं:</w:t>
      </w:r>
    </w:p>
    <w:p>
      <w:pPr>
        <w:pStyle w:val="ListBullet"/>
        <w:spacing w:line="240" w:lineRule="auto"/>
        <w:ind w:left="720"/>
      </w:pPr>
      <w:r>
        <w:rPr>
          <w:lang w:val="hi_IN" w:bidi="hi_IN"/>
        </w:rPr>
      </w:r>
      <w:r>
        <w:rPr>
          <w:lang w:val="hi_IN" w:bidi="hi_IN"/>
        </w:rPr>
        <w:t>यीशु से पूछें, कि वे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उन्होंने एक साथ धन्यवाद और स्तुति का भजन गाया, फिर वे यरूशलेम से निकलकर घाटी के पार जैतून के पर्वत पर चले गए।</w:t>
      </w:r>
    </w:p>
    <w:p>
      <w:pPr/>
      <w:r>
        <w:rPr>
          <w:lang w:val="hi_IN" w:bidi="hi_IN"/>
        </w:rPr>
      </w:r>
      <w:r>
        <w:rPr>
          <w:lang w:val="hi_IN" w:bidi="hi_IN"/>
        </w:rPr>
        <w:t>यीशु ने अपने चेलों से कहा, "तुम सभी आज रात मुझे छोड़ दोगे" क्योंकि यह लिखा है, "मैं चरवाहे को मारूँगा, और झुण्ड की भेड़ें तितर-बितर हो जाएँगी।" यीशु आगे कहता है: "मरे हुओं में से जी उठने के बाद मैं तुमसे पहले गलील को जाऊँगा।’"</w:t>
      </w:r>
    </w:p>
    <w:p>
      <w:pPr/>
      <w:r>
        <w:rPr>
          <w:lang w:val="hi_IN" w:bidi="hi_IN"/>
        </w:rPr>
      </w:r>
      <w:r>
        <w:rPr>
          <w:lang w:val="hi_IN" w:bidi="hi_IN"/>
        </w:rPr>
        <w:t>पतरस ने यीशु से कहा, "चाहे सब लोग तुझे छोड़ दें, परन्तु मैं कभी नहीं छोड़ूंगा।"</w:t>
      </w:r>
    </w:p>
    <w:p>
      <w:pPr/>
      <w:r>
        <w:rPr>
          <w:lang w:val="hi_IN" w:bidi="hi_IN"/>
        </w:rPr>
      </w:r>
      <w:r>
        <w:rPr>
          <w:lang w:val="hi_IN" w:bidi="hi_IN"/>
        </w:rPr>
        <w:t>यीशु ने उत्तर दिया, "मैं तुझ से सच कहता हूँ, आज रात, सुबह मुर्गे के बांग देने से पहले, तू तीन बार कहेगा कि तू मुझे नहीं जानता।"</w:t>
      </w:r>
    </w:p>
    <w:p>
      <w:pPr/>
      <w:r>
        <w:rPr>
          <w:lang w:val="hi_IN" w:bidi="hi_IN"/>
        </w:rPr>
      </w:r>
      <w:r>
        <w:rPr>
          <w:lang w:val="hi_IN" w:bidi="hi_IN"/>
        </w:rPr>
        <w:t xml:space="preserve">पतरस कहता है, "यदि मुझे मरना पड़े, तो भी मैं यह नहीं कहूँगा कि मैं तुझे नहीं जानता हूँ।" अन्य सभी चेलों ने भी यही बात कही थी।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पतरस से पूछें कि वह अभी क्या महसूस कर रहा है। आप ऐसी बातें सुन सकते हैं:</w:t>
      </w:r>
    </w:p>
    <w:p>
      <w:pPr>
        <w:pStyle w:val="ListBullet"/>
        <w:spacing w:line="240" w:lineRule="auto"/>
        <w:ind w:left="720"/>
      </w:pPr>
      <w:r>
        <w:rPr>
          <w:lang w:val="hi_IN" w:bidi="hi_IN"/>
        </w:rPr>
      </w:r>
      <w:r>
        <w:rPr>
          <w:lang w:val="hi_IN" w:bidi="hi_IN"/>
        </w:rPr>
        <w:t>चेलों से पूछें कि वे अब क्या महसूस कर रहे हैं। आप ऐसी बातें सुन सकते हैं:</w:t>
      </w:r>
    </w:p>
    <w:p>
      <w:pPr>
        <w:pStyle w:val="ListBullet"/>
        <w:spacing w:line="240" w:lineRule="auto"/>
        <w:ind w:left="720"/>
      </w:pPr>
      <w:r>
        <w:rPr>
          <w:lang w:val="hi_IN" w:bidi="hi_IN"/>
        </w:rPr>
      </w:r>
      <w:r>
        <w:rPr>
          <w:lang w:val="hi_IN" w:bidi="hi_IN"/>
        </w:rPr>
        <w:t>यीशु से पूछें कि वह अभी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यह कहानी पिछली कहानी से आगे बढ़ती है जब यीशु और उसके </w:t>
      </w:r>
      <w:r>
        <w:rPr>
          <w:b/>
          <w:lang w:val="hi_IN" w:bidi="hi_IN"/>
        </w:rPr>
        <w:t>चेले</w:t>
      </w:r>
      <w:r>
        <w:rPr>
          <w:lang w:val="hi_IN" w:bidi="hi_IN"/>
        </w:rPr>
        <w:t xml:space="preserve"> यरूशलेम में एक साथ फसह के भोजन को साझा करते हैं। </w:t>
      </w:r>
      <w:r>
        <w:rPr>
          <w:b/>
          <w:lang w:val="hi_IN" w:bidi="hi_IN"/>
        </w:rPr>
        <w:t>चेलों</w:t>
      </w:r>
      <w:r>
        <w:rPr>
          <w:lang w:val="hi_IN" w:bidi="hi_IN"/>
        </w:rPr>
        <w:t xml:space="preserve"> का अनुवाद उसी तरह करें जैसा आपने पिछले भागों में किया है। इन धार्मिक त्योहारों के नाम मुख्य शब्दावली में हैं।</w:t>
      </w:r>
    </w:p>
    <w:p>
      <w:pPr/>
      <w:r>
        <w:rPr>
          <w:lang w:val="hi_IN" w:bidi="hi_IN"/>
        </w:rPr>
      </w:r>
      <w:r>
        <w:rPr>
          <w:lang w:val="hi_IN" w:bidi="hi_IN"/>
        </w:rPr>
        <w:t xml:space="preserve">जब वे भोजन कर रहे थे, तो यीशु ने </w:t>
      </w:r>
      <w:r>
        <w:rPr>
          <w:b/>
          <w:lang w:val="hi_IN" w:bidi="hi_IN"/>
        </w:rPr>
        <w:t>रोटी</w:t>
      </w:r>
      <w:r>
        <w:rPr>
          <w:lang w:val="hi_IN" w:bidi="hi_IN"/>
        </w:rPr>
        <w:t xml:space="preserve"> में से कुछ </w:t>
      </w:r>
      <w:r>
        <w:rPr>
          <w:b/>
          <w:lang w:val="hi_IN" w:bidi="hi_IN"/>
        </w:rPr>
        <w:t>लिया</w:t>
      </w:r>
      <w:r>
        <w:rPr>
          <w:lang w:val="hi_IN" w:bidi="hi_IN"/>
        </w:rPr>
        <w:t xml:space="preserve"> और उसे </w:t>
      </w:r>
      <w:r>
        <w:rPr>
          <w:b/>
          <w:lang w:val="hi_IN" w:bidi="hi_IN"/>
        </w:rPr>
        <w:t>आशीष दी</w:t>
      </w:r>
      <w:r>
        <w:rPr>
          <w:lang w:val="hi_IN" w:bidi="hi_IN"/>
        </w:rPr>
        <w:t>। यीशु ने रोटी के लिए परमेश्वर का धन्यवाद किया और उसे टुकड़ों में तोड़ दिया।</w:t>
      </w:r>
    </w:p>
    <w:p>
      <w:pPr/>
      <w:r>
        <w:rPr>
          <w:lang w:val="hi_IN" w:bidi="hi_IN"/>
        </w:rPr>
      </w:r>
      <w:r>
        <w:rPr>
          <w:lang w:val="hi_IN" w:bidi="hi_IN"/>
        </w:rPr>
        <w:t>"यीशु ने रोटी में से कुछ लिया" का अर्थ है कि यीशु ने रोटी को अपने हाथों में पकड़कर मेज से उठा लिया।</w:t>
      </w:r>
    </w:p>
    <w:p>
      <w:pPr/>
      <w:r>
        <w:rPr>
          <w:lang w:val="hi_IN" w:bidi="hi_IN"/>
        </w:rPr>
      </w:r>
      <w:r>
        <w:rPr>
          <w:b/>
          <w:lang w:val="hi_IN" w:bidi="hi_IN"/>
        </w:rPr>
        <w:t>रोटी</w:t>
      </w:r>
      <w:r>
        <w:rPr>
          <w:lang w:val="hi_IN" w:bidi="hi_IN"/>
        </w:rPr>
        <w:t xml:space="preserve"> अखमीर थी, जिसका अर्थ है कि इसमें कोई खमीर नहीं था। यह शायद आटे, पानी और तेल का मिश्रण था। यह सपाट और गोल होता था। रोटी का अनुवाद उसी तरह करें जिस तरह आपने पहले के भागों में किया है। </w:t>
      </w:r>
    </w:p>
    <w:p>
      <w:pPr/>
      <w:r>
        <w:rPr>
          <w:lang w:val="hi_IN" w:bidi="hi_IN"/>
        </w:rPr>
      </w:r>
      <w:r>
        <w:rPr>
          <w:lang w:val="hi_IN" w:bidi="hi_IN"/>
        </w:rPr>
        <w:t>अपने अनुवाद समूह को यदि आवश्यकता हो, तो फिर से फसह के भोजन में उपयोग की जाने वाली रोटी की तस्वीर दिखाएँ।</w:t>
      </w:r>
    </w:p>
    <w:p>
      <w:pPr/>
      <w:r>
        <w:rPr>
          <w:lang w:val="hi_IN" w:bidi="hi_IN"/>
        </w:rPr>
      </w:r>
      <w:r>
        <w:rPr>
          <w:lang w:val="hi_IN" w:bidi="hi_IN"/>
        </w:rPr>
        <w:t xml:space="preserve">इस उदाहरण में </w:t>
      </w:r>
      <w:r>
        <w:rPr>
          <w:b/>
          <w:lang w:val="hi_IN" w:bidi="hi_IN"/>
        </w:rPr>
        <w:t>आशीष</w:t>
      </w:r>
      <w:r>
        <w:rPr>
          <w:lang w:val="hi_IN" w:bidi="hi_IN"/>
        </w:rPr>
        <w:t xml:space="preserve"> का अर्थ है कि यीशु रोटी प्रदान करने के लिए परमेश्वर का धन्यवाद कर रहा है। अपने अनुवाद में स्पष्ट रहें कि यीशु ने रोटी प्रदान करने के लिए परमेश्वर का धन्यवाद किया। पाठ के कुछ संस्करण कहते हैं कि यीशु ने "इसे आशीष दी" या "इसके लिए धन्यवाद दिया।" </w:t>
      </w:r>
      <w:r>
        <w:rPr>
          <w:b/>
          <w:lang w:val="hi_IN" w:bidi="hi_IN"/>
        </w:rPr>
        <w:t>धन्यवाद</w:t>
      </w:r>
      <w:r>
        <w:rPr>
          <w:lang w:val="hi_IN" w:bidi="hi_IN"/>
        </w:rPr>
        <w:t xml:space="preserve"> मुख्य शब्दावली में है।</w:t>
      </w:r>
    </w:p>
    <w:p>
      <w:pPr/>
      <w:r>
        <w:rPr>
          <w:lang w:val="hi_IN" w:bidi="hi_IN"/>
        </w:rPr>
      </w:r>
      <w:r>
        <w:rPr>
          <w:lang w:val="hi_IN" w:bidi="hi_IN"/>
        </w:rPr>
        <w:t xml:space="preserve">यीशु ने रोटी को टुकड़ों में तोड़ा और अपने चेलों को </w:t>
      </w:r>
      <w:r>
        <w:rPr>
          <w:b/>
          <w:lang w:val="hi_IN" w:bidi="hi_IN"/>
        </w:rPr>
        <w:t>दिया</w:t>
      </w:r>
      <w:r>
        <w:rPr>
          <w:lang w:val="hi_IN" w:bidi="hi_IN"/>
        </w:rPr>
        <w:t xml:space="preserve">। उसने कहा, "लो, खाओ; यह मेरा </w:t>
      </w:r>
      <w:r>
        <w:rPr>
          <w:b/>
          <w:lang w:val="hi_IN" w:bidi="hi_IN"/>
        </w:rPr>
        <w:t>शरीर</w:t>
      </w:r>
      <w:r>
        <w:rPr>
          <w:lang w:val="hi_IN" w:bidi="hi_IN"/>
        </w:rPr>
        <w:t xml:space="preserve"> है।" अरामी भाषा में, वह भाषा जो यीशु और उनके शिष्य बोलते थे, उसमें "है" के लिए कोई क्रिया नहीं है। यीशु ने सचमुच कहा, "यह—मेरा शरीर।"</w:t>
      </w:r>
    </w:p>
    <w:p>
      <w:pPr/>
      <w:r>
        <w:rPr>
          <w:lang w:val="hi_IN" w:bidi="hi_IN"/>
        </w:rPr>
      </w:r>
      <w:r>
        <w:rPr>
          <w:lang w:val="hi_IN" w:bidi="hi_IN"/>
        </w:rPr>
        <w:t xml:space="preserve">फिर यीशु ने यह रोटी—अपने चेलों को </w:t>
      </w:r>
      <w:r>
        <w:rPr>
          <w:b/>
          <w:lang w:val="hi_IN" w:bidi="hi_IN"/>
        </w:rPr>
        <w:t>दी</w:t>
      </w:r>
      <w:r>
        <w:rPr>
          <w:lang w:val="hi_IN" w:bidi="hi_IN"/>
        </w:rPr>
        <w:t xml:space="preserve"> । यीशु ने रोटी के टुकड़े अपने चेलों को दिए ताकि हर एक अपना टुकड़ा ले सकें ताकि हर एक रोटी का एक हिस्सा खा सके।</w:t>
      </w:r>
    </w:p>
    <w:p>
      <w:pPr/>
      <w:r>
        <w:rPr>
          <w:lang w:val="hi_IN" w:bidi="hi_IN"/>
        </w:rPr>
      </w:r>
      <w:r>
        <w:rPr>
          <w:lang w:val="hi_IN" w:bidi="hi_IN"/>
        </w:rPr>
        <w:t xml:space="preserve">यह मेरा </w:t>
      </w:r>
      <w:r>
        <w:rPr>
          <w:b/>
          <w:lang w:val="hi_IN" w:bidi="hi_IN"/>
        </w:rPr>
        <w:t>शरीर</w:t>
      </w:r>
      <w:r>
        <w:rPr>
          <w:lang w:val="hi_IN" w:bidi="hi_IN"/>
        </w:rPr>
        <w:t xml:space="preserve"> है’ रोटी को यीशु के जीवित शरीर के रूप में इंगित करता है। शरीर का मतलब जीवित शरीर से है, न कि किसी लाश या मृत शरीर से। </w:t>
      </w:r>
    </w:p>
    <w:p>
      <w:pPr/>
      <w:r>
        <w:rPr>
          <w:lang w:val="hi_IN" w:bidi="hi_IN"/>
        </w:rPr>
      </w:r>
      <w:r>
        <w:rPr>
          <w:lang w:val="hi_IN" w:bidi="hi_IN"/>
        </w:rPr>
        <w:t xml:space="preserve">फिर यीशु ने </w:t>
      </w:r>
      <w:r>
        <w:rPr>
          <w:b/>
          <w:lang w:val="hi_IN" w:bidi="hi_IN"/>
        </w:rPr>
        <w:t>कटोरा</w:t>
      </w:r>
      <w:r>
        <w:rPr>
          <w:lang w:val="hi_IN" w:bidi="hi_IN"/>
        </w:rPr>
        <w:t xml:space="preserve"> लिया, उसके लिए धन्यवाद दिया। यीशु ने अपने चेलों से कहा, "</w:t>
      </w:r>
      <w:r>
        <w:rPr>
          <w:b/>
          <w:lang w:val="hi_IN" w:bidi="hi_IN"/>
        </w:rPr>
        <w:t>इस में से पियो</w:t>
      </w:r>
      <w:r>
        <w:rPr>
          <w:lang w:val="hi_IN" w:bidi="hi_IN"/>
        </w:rPr>
        <w:t xml:space="preserve">... यह </w:t>
      </w:r>
      <w:r>
        <w:rPr>
          <w:b/>
          <w:lang w:val="hi_IN" w:bidi="hi_IN"/>
        </w:rPr>
        <w:t>वाचा</w:t>
      </w:r>
      <w:r>
        <w:rPr>
          <w:lang w:val="hi_IN" w:bidi="hi_IN"/>
        </w:rPr>
        <w:t xml:space="preserve"> का मेरा </w:t>
      </w:r>
      <w:r>
        <w:rPr>
          <w:b/>
          <w:lang w:val="hi_IN" w:bidi="hi_IN"/>
        </w:rPr>
        <w:t>लहू</w:t>
      </w:r>
      <w:r>
        <w:rPr>
          <w:lang w:val="hi_IN" w:bidi="hi_IN"/>
        </w:rPr>
        <w:t xml:space="preserve"> है, जो </w:t>
      </w:r>
      <w:r>
        <w:rPr>
          <w:b/>
          <w:lang w:val="hi_IN" w:bidi="hi_IN"/>
        </w:rPr>
        <w:t>बहुतों</w:t>
      </w:r>
      <w:r>
        <w:rPr>
          <w:lang w:val="hi_IN" w:bidi="hi_IN"/>
        </w:rPr>
        <w:t xml:space="preserve"> के </w:t>
      </w:r>
      <w:r>
        <w:rPr>
          <w:b/>
          <w:lang w:val="hi_IN" w:bidi="hi_IN"/>
        </w:rPr>
        <w:t>पापों की क्षमा के लिए</w:t>
      </w:r>
      <w:r>
        <w:rPr>
          <w:lang w:val="hi_IN" w:bidi="hi_IN"/>
        </w:rPr>
        <w:t xml:space="preserve"> </w:t>
      </w:r>
      <w:r>
        <w:rPr>
          <w:b/>
          <w:lang w:val="hi_IN" w:bidi="hi_IN"/>
        </w:rPr>
        <w:t>बलिदान के रूप में बहाया</w:t>
      </w:r>
      <w:r>
        <w:rPr>
          <w:lang w:val="hi_IN" w:bidi="hi_IN"/>
        </w:rPr>
        <w:t xml:space="preserve"> जाता है। ध्यान दें। मैं </w:t>
      </w:r>
      <w:r>
        <w:rPr>
          <w:b/>
          <w:lang w:val="hi_IN" w:bidi="hi_IN"/>
        </w:rPr>
        <w:t>दाख का रस</w:t>
      </w:r>
      <w:r>
        <w:rPr>
          <w:lang w:val="hi_IN" w:bidi="hi_IN"/>
        </w:rPr>
        <w:t xml:space="preserve"> तब तक कभी न पीऊँगा जब तक </w:t>
      </w:r>
      <w:r>
        <w:rPr>
          <w:b/>
          <w:lang w:val="hi_IN" w:bidi="hi_IN"/>
        </w:rPr>
        <w:t>मैं इसे अपने पिता के राज्य</w:t>
      </w:r>
      <w:r>
        <w:rPr>
          <w:lang w:val="hi_IN" w:bidi="hi_IN"/>
        </w:rPr>
        <w:t xml:space="preserve"> में न पीऊँ</w:t>
      </w:r>
    </w:p>
    <w:p>
      <w:pPr/>
      <w:r>
        <w:rPr>
          <w:lang w:val="hi_IN" w:bidi="hi_IN"/>
        </w:rPr>
      </w:r>
      <w:r>
        <w:rPr>
          <w:lang w:val="hi_IN" w:bidi="hi_IN"/>
        </w:rPr>
        <w:t xml:space="preserve">यीशु ने </w:t>
      </w:r>
      <w:r>
        <w:rPr>
          <w:b/>
          <w:lang w:val="hi_IN" w:bidi="hi_IN"/>
        </w:rPr>
        <w:t>कटोरा</w:t>
      </w:r>
      <w:r>
        <w:rPr>
          <w:lang w:val="hi_IN" w:bidi="hi_IN"/>
        </w:rPr>
        <w:t xml:space="preserve"> लिया। यह एक प्याला या कटोरा है जो शायद मिट्टी से बना होता है जिसका उपयोग मेज पर पेय पदार्थ रखने के लिए किया जाता था। यह दाखरस से भरा हुआ था, जिसे आमतौर पर पानी से पतला किया जाता था। कटोरा शब्द का अनुवाद उसी तरह करें जैसे आपने पिछले भागों में किया है। </w:t>
      </w:r>
    </w:p>
    <w:p>
      <w:pPr/>
      <w:r>
        <w:rPr>
          <w:lang w:val="hi_IN" w:bidi="hi_IN"/>
        </w:rPr>
      </w:r>
      <w:r>
        <w:rPr>
          <w:b/>
          <w:lang w:val="hi_IN" w:bidi="hi_IN"/>
        </w:rPr>
        <w:t>इसमें से पियो का अर्थ है</w:t>
      </w:r>
      <w:r>
        <w:rPr>
          <w:lang w:val="hi_IN" w:bidi="hi_IN"/>
        </w:rPr>
        <w:t xml:space="preserve"> कि प्रत्येक चेले को दाख का कटोरा दिया जाता था ताकि वे या तो सीधे कटोरे में से पी सकें, या फिर अपने कटोरे में से कुछ दाखरस डालें, और अपने ही कटोरे में से पीएँ। चेले इस दाखरस में से कुछ पी रहे थे और इसे एक साथ बाँट रहे थे।</w:t>
      </w:r>
    </w:p>
    <w:p>
      <w:pPr/>
      <w:r>
        <w:rPr>
          <w:lang w:val="hi_IN" w:bidi="hi_IN"/>
        </w:rPr>
      </w:r>
      <w:r>
        <w:rPr>
          <w:b/>
          <w:lang w:val="hi_IN" w:bidi="hi_IN"/>
        </w:rPr>
        <w:t>लहू</w:t>
      </w:r>
      <w:r>
        <w:rPr>
          <w:lang w:val="hi_IN" w:bidi="hi_IN"/>
        </w:rPr>
        <w:t xml:space="preserve"> : इसका शाब्दिक अर्थ यीशु के जीवित शरीर से निकला लहू। यीशु के शरीर और यीशु के लहू से सम्बन्धित ऊपर दिए गए टिप्पणी देखें। यहूदी परम्परा में, पशु का लहू अक्सर पशु के जीवन का प्रतिनिधित्व करता था। जब बलिदान और भेंट चढ़ाए जाते थे, तो वह लहू ही था जो भेंट चढ़ाने वाले व्यक्ति को परमेश्वर के सामने सही ठहराता था। लहू का अनुवाद उसी तरह करें जैसा आपने पिछले भागों में किया है। </w:t>
      </w:r>
    </w:p>
    <w:p>
      <w:pPr/>
      <w:r>
        <w:rPr>
          <w:lang w:val="hi_IN" w:bidi="hi_IN"/>
        </w:rPr>
      </w:r>
      <w:r>
        <w:rPr>
          <w:b/>
          <w:lang w:val="hi_IN" w:bidi="hi_IN"/>
        </w:rPr>
        <w:t>बलिदान के रूप में बहाया जाता है</w:t>
      </w:r>
      <w:r>
        <w:rPr>
          <w:lang w:val="hi_IN" w:bidi="hi_IN"/>
        </w:rPr>
        <w:t xml:space="preserve">: जिस तरह कटोरे में दाखरस डाला जाता है, उसी तरह यीशु का लहू भी बहाया जाएगा। </w:t>
      </w:r>
      <w:r>
        <w:rPr>
          <w:b/>
          <w:lang w:val="hi_IN" w:bidi="hi_IN"/>
        </w:rPr>
        <w:t>बलिदान</w:t>
      </w:r>
      <w:r>
        <w:rPr>
          <w:lang w:val="hi_IN" w:bidi="hi_IN"/>
        </w:rPr>
        <w:t xml:space="preserve"> शब्द मुख्य शब्दावली में है। यीशु वह बलिदान होगा जिसके द्वारा </w:t>
      </w:r>
      <w:r>
        <w:rPr>
          <w:b/>
          <w:lang w:val="hi_IN" w:bidi="hi_IN"/>
        </w:rPr>
        <w:t>बहुतों</w:t>
      </w:r>
      <w:r>
        <w:rPr>
          <w:lang w:val="hi_IN" w:bidi="hi_IN"/>
        </w:rPr>
        <w:t xml:space="preserve"> को उनके पापों की क्षमा मिलेगी। "बहुत" का अर्थ है "सभी लोग" जिसमें भविष्य में यीशु पर भरोसा रखने वाले सभी लोग भी शामिल हैं।</w:t>
      </w:r>
    </w:p>
    <w:p>
      <w:pPr/>
      <w:r>
        <w:rPr>
          <w:lang w:val="hi_IN" w:bidi="hi_IN"/>
        </w:rPr>
      </w:r>
      <w:r>
        <w:rPr>
          <w:b/>
          <w:lang w:val="hi_IN" w:bidi="hi_IN"/>
        </w:rPr>
        <w:t>पापों की क्षमा</w:t>
      </w:r>
      <w:r>
        <w:rPr>
          <w:lang w:val="hi_IN" w:bidi="hi_IN"/>
        </w:rPr>
        <w:t xml:space="preserve"> तब होती है जब किसी व्यक्ति के सभी गलत कामों को क्षमा कर दिया जाता है ताकि वह फिर से परमेश्वर के साथ सही सम्बन्ध स्थापित कर सके। "पापों की क्षमा" का अनुवाद उसी तरह करें जैसे आपने पिछले भागों में किया है। </w:t>
      </w:r>
      <w:r>
        <w:rPr>
          <w:b/>
          <w:lang w:val="hi_IN" w:bidi="hi_IN"/>
        </w:rPr>
        <w:t>क्षमा</w:t>
      </w:r>
      <w:r>
        <w:rPr>
          <w:lang w:val="hi_IN" w:bidi="hi_IN"/>
        </w:rPr>
        <w:t xml:space="preserve"> और </w:t>
      </w:r>
      <w:r>
        <w:rPr>
          <w:b/>
          <w:lang w:val="hi_IN" w:bidi="hi_IN"/>
        </w:rPr>
        <w:t>पाप</w:t>
      </w:r>
      <w:r>
        <w:rPr>
          <w:lang w:val="hi_IN" w:bidi="hi_IN"/>
        </w:rPr>
        <w:t xml:space="preserve"> मुख्य शब्दावली में हैं।</w:t>
      </w:r>
    </w:p>
    <w:p>
      <w:pPr/>
      <w:r>
        <w:rPr>
          <w:lang w:val="hi_IN" w:bidi="hi_IN"/>
        </w:rPr>
      </w:r>
      <w:r>
        <w:rPr>
          <w:b/>
          <w:lang w:val="hi_IN" w:bidi="hi_IN"/>
        </w:rPr>
        <w:t>वाचा</w:t>
      </w:r>
      <w:r>
        <w:rPr>
          <w:lang w:val="hi_IN" w:bidi="hi_IN"/>
        </w:rPr>
        <w:t xml:space="preserve">: यीशु कह रहा है कि उसका लहू परमेश्वर और उसके पीछे चलने वालों के बीच वाचा की पुष्टि करेगा। वाचा एक बाध्यकारी समझौता होता है जो दो व्यक्तियों या समूहों के बीच किया जाता है। इससे उनके बीच शांति या वफादारी का रिश्ता स्थापित होता है। हर पक्ष इस वाचा के प्रति विश्वासयोग्य रहने के लिए सहमत होता है। वाचा का अनुवाद उसी तरह करें जिस तरह आपने पहले के भागों में किया है। </w:t>
      </w:r>
      <w:r>
        <w:rPr>
          <w:b/>
          <w:lang w:val="hi_IN" w:bidi="hi_IN"/>
        </w:rPr>
        <w:t>वाचा</w:t>
      </w:r>
      <w:r>
        <w:rPr>
          <w:lang w:val="hi_IN" w:bidi="hi_IN"/>
        </w:rPr>
        <w:t xml:space="preserve"> शब्द मुख्य शब्दावली में है।</w:t>
      </w:r>
    </w:p>
    <w:p>
      <w:pPr/>
      <w:r>
        <w:rPr>
          <w:lang w:val="hi_IN" w:bidi="hi_IN"/>
        </w:rPr>
      </w:r>
      <w:r>
        <w:rPr>
          <w:b/>
          <w:lang w:val="hi_IN" w:bidi="hi_IN"/>
        </w:rPr>
        <w:t>दाख का फल</w:t>
      </w:r>
      <w:r>
        <w:rPr>
          <w:lang w:val="hi_IN" w:bidi="hi_IN"/>
        </w:rPr>
        <w:t xml:space="preserve"> उस कटोरे में मौजूद दाखरस को दर्शाता है जिसे सभी चेले पी रहे हैं। </w:t>
      </w:r>
      <w:r>
        <w:rPr>
          <w:b/>
          <w:lang w:val="hi_IN" w:bidi="hi_IN"/>
        </w:rPr>
        <w:t>दाखरस</w:t>
      </w:r>
      <w:r>
        <w:rPr>
          <w:lang w:val="hi_IN" w:bidi="hi_IN"/>
        </w:rPr>
        <w:t xml:space="preserve"> एक मादक पेय है जो किण्वित अंगूरों से बनाया जाता है। पुराने नियम में, दाखरस मृत्यु का प्रतीक है, लेकिन नया दाखरस आनन्द और सभी की भलाई का प्रतीक है। अंगूर एक लता पर उगते हैं, इसलिए आपको दाखलता के लिए ऐसे शब्द का इस्तेमाल करना चाहिए जिससे यह तात्पर्य हो सके कि उस पर फल उगता है।</w:t>
      </w:r>
    </w:p>
    <w:p>
      <w:pPr/>
      <w:r>
        <w:rPr>
          <w:lang w:val="hi_IN" w:bidi="hi_IN"/>
        </w:rPr>
      </w:r>
      <w:r>
        <w:rPr>
          <w:b/>
          <w:lang w:val="hi_IN" w:bidi="hi_IN"/>
        </w:rPr>
        <w:t>मेरे पिता का राज्य</w:t>
      </w:r>
      <w:r>
        <w:rPr>
          <w:lang w:val="hi_IN" w:bidi="hi_IN"/>
        </w:rPr>
        <w:t xml:space="preserve"> परमेश्वर के राज्य को कहने का एक और तरीका है। </w:t>
      </w:r>
      <w:r>
        <w:rPr>
          <w:b/>
          <w:lang w:val="hi_IN" w:bidi="hi_IN"/>
        </w:rPr>
        <w:t>परमेश्वर का राज्य</w:t>
      </w:r>
      <w:r>
        <w:rPr>
          <w:lang w:val="hi_IN" w:bidi="hi_IN"/>
        </w:rPr>
        <w:t xml:space="preserve"> मुख्य शब्दावली में है। </w:t>
      </w:r>
    </w:p>
    <w:p>
      <w:pPr/>
      <w:r>
        <w:rPr>
          <w:lang w:val="hi_IN" w:bidi="hi_IN"/>
        </w:rPr>
      </w:r>
      <w:r>
        <w:rPr>
          <w:lang w:val="hi_IN" w:bidi="hi_IN"/>
        </w:rPr>
        <w:t xml:space="preserve">जब उन्होंने </w:t>
      </w:r>
      <w:r>
        <w:rPr>
          <w:b/>
          <w:lang w:val="hi_IN" w:bidi="hi_IN"/>
        </w:rPr>
        <w:t>भजन</w:t>
      </w:r>
      <w:r>
        <w:rPr>
          <w:lang w:val="hi_IN" w:bidi="hi_IN"/>
        </w:rPr>
        <w:t xml:space="preserve"> गा लिया तो वे </w:t>
      </w:r>
      <w:r>
        <w:rPr>
          <w:b/>
          <w:lang w:val="hi_IN" w:bidi="hi_IN"/>
        </w:rPr>
        <w:t>जैतून के पहाड़</w:t>
      </w:r>
      <w:r>
        <w:rPr>
          <w:lang w:val="hi_IN" w:bidi="hi_IN"/>
        </w:rPr>
        <w:t xml:space="preserve"> पर चले गए </w:t>
      </w:r>
      <w:r>
        <w:rPr>
          <w:b/>
          <w:lang w:val="hi_IN" w:bidi="hi_IN"/>
        </w:rPr>
        <w:t>भजन</w:t>
      </w:r>
      <w:r>
        <w:rPr>
          <w:lang w:val="hi_IN" w:bidi="hi_IN"/>
        </w:rPr>
        <w:t xml:space="preserve"> परमेश्वर की स्तुति का एक गीत है जो शायद भजन संहिता 118 से है। यह गीत परमेश्वर के सदा बने रहने वाले विश्वासपूर्ण प्रेम के लिए उसकी स्तुति करता है। यरूशलेम नगर के पूर्व में </w:t>
      </w:r>
      <w:r>
        <w:rPr>
          <w:b/>
          <w:lang w:val="hi_IN" w:bidi="hi_IN"/>
        </w:rPr>
        <w:t>जैतून का पहाड़</w:t>
      </w:r>
      <w:r>
        <w:rPr>
          <w:lang w:val="hi_IN" w:bidi="hi_IN"/>
        </w:rPr>
        <w:t xml:space="preserve"> है।</w:t>
      </w:r>
    </w:p>
    <w:p>
      <w:pPr/>
      <w:r>
        <w:rPr>
          <w:lang w:val="hi_IN" w:bidi="hi_IN"/>
        </w:rPr>
      </w:r>
      <w:r>
        <w:rPr>
          <w:lang w:val="hi_IN" w:bidi="hi_IN"/>
        </w:rPr>
        <w:t xml:space="preserve">फिर यीशु ने उनसे कहा कि आज रात वे सभी </w:t>
      </w:r>
      <w:r>
        <w:rPr>
          <w:b/>
          <w:lang w:val="hi_IN" w:bidi="hi_IN"/>
        </w:rPr>
        <w:t>दूर हो जाएँगे</w:t>
      </w:r>
      <w:r>
        <w:rPr>
          <w:lang w:val="hi_IN" w:bidi="hi_IN"/>
        </w:rPr>
        <w:t>।</w:t>
      </w:r>
    </w:p>
    <w:p>
      <w:pPr/>
      <w:r>
        <w:rPr>
          <w:lang w:val="hi_IN" w:bidi="hi_IN"/>
        </w:rPr>
      </w:r>
      <w:r>
        <w:rPr>
          <w:b/>
          <w:lang w:val="hi_IN" w:bidi="hi_IN"/>
        </w:rPr>
        <w:t>दूर हो जाने</w:t>
      </w:r>
      <w:r>
        <w:rPr>
          <w:lang w:val="hi_IN" w:bidi="hi_IN"/>
        </w:rPr>
        <w:t xml:space="preserve"> का अर्थ है कि चेले भाग जाएँगे, वे यीशु की संगति से दूर भाग जाएँगे।</w:t>
      </w:r>
    </w:p>
    <w:p>
      <w:pPr/>
      <w:r>
        <w:rPr>
          <w:lang w:val="hi_IN" w:bidi="hi_IN"/>
        </w:rPr>
      </w:r>
      <w:r>
        <w:rPr>
          <w:lang w:val="hi_IN" w:bidi="hi_IN"/>
        </w:rPr>
        <w:t xml:space="preserve">"यीशु के </w:t>
      </w:r>
      <w:r>
        <w:rPr>
          <w:b/>
          <w:lang w:val="hi_IN" w:bidi="hi_IN"/>
        </w:rPr>
        <w:t>जी उठाने के बाद</w:t>
      </w:r>
      <w:r>
        <w:rPr>
          <w:lang w:val="hi_IN" w:bidi="hi_IN"/>
        </w:rPr>
        <w:t>" का अर्थ है यीशु को फिर से जीवन दिए जाने के बाद। यीशु पूरी तरह से जीवन में वापस आएगा। यीशु किसी भूत या दर्शन की तरह वापस नहीं आएगा।</w:t>
      </w:r>
    </w:p>
    <w:p>
      <w:pPr/>
      <w:r>
        <w:rPr>
          <w:lang w:val="hi_IN" w:bidi="hi_IN"/>
        </w:rPr>
      </w:r>
      <w:r>
        <w:rPr>
          <w:b/>
          <w:lang w:val="hi_IN" w:bidi="hi_IN"/>
        </w:rPr>
        <w:t>मैं तुमसे सच कहता हूं कि</w:t>
      </w:r>
      <w:r>
        <w:rPr>
          <w:lang w:val="hi_IN" w:bidi="hi_IN"/>
        </w:rPr>
        <w:t xml:space="preserve"> यह कहने का एक तरीका है "सुनो" या "ध्यान दो।" मत्ती इस बात पर ज़ोर दे रहा है कि यीशु कुछ महत्वपूर्ण कहने वाला है और चेलों को इस बात पर विशेष ध्यान देना चाहिए।</w:t>
      </w:r>
    </w:p>
    <w:p>
      <w:pPr/>
      <w:r>
        <w:rPr>
          <w:lang w:val="hi_IN" w:bidi="hi_IN"/>
        </w:rPr>
      </w:r>
      <w:r>
        <w:rPr>
          <w:lang w:val="hi_IN" w:bidi="hi_IN"/>
        </w:rPr>
        <w:t xml:space="preserve">यीशु ने पतरस से कहा कि पतरस “तीन बार मेरा </w:t>
      </w:r>
      <w:r>
        <w:rPr>
          <w:b/>
          <w:lang w:val="hi_IN" w:bidi="hi_IN"/>
        </w:rPr>
        <w:t>इन्कार</w:t>
      </w:r>
      <w:r>
        <w:rPr>
          <w:lang w:val="hi_IN" w:bidi="hi_IN"/>
        </w:rPr>
        <w:t xml:space="preserve"> करेगा।” इनकार का अर्थ है यह कहना कि आप किसी व्यक्ति या वस्तु को नहीं जानते, भले ही आप उन्हें या उस चीज़ को जानते हों जिसके बारे में बात की जा रही है। पतरस तीन बार कहने वाला है कि वह यीशु को नहीं जानता। इनकार का अनुवाद उसी तरह करें जैसा आपने पिछले भागों में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26:36–46</w:t>
      </w:r>
      <w:r>
        <w:rPr>
          <w:lang w:val="hi_IN" w:bidi="hi_IN"/>
        </w:rPr>
      </w:r>
    </w:p>
    <w:p>
      <w:pPr>
        <w:pStyle w:val="Heading3"/>
      </w:pPr>
      <w:r>
        <w:rPr>
          <w:lang w:val="hi_IN" w:bidi="hi_IN"/>
        </w:rPr>
        <w:t>सुने और मन में रखें</w:t>
      </w:r>
    </w:p>
    <w:p>
      <w:pPr/>
      <w:r>
        <w:rPr>
          <w:lang w:val="hi_IN" w:bidi="hi_IN"/>
        </w:rPr>
      </w:r>
      <w:r>
        <w:rPr>
          <w:lang w:val="hi_IN" w:bidi="hi_IN"/>
        </w:rPr>
        <w:t>मत्ती 26:36–46 को सुनें और अपने मन में रखें। पाठ को तीन बार सुनें (यदि संभव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शाम हो गई है। यीशु और उसके चेले अभी-अभी यरूशलेम के शहर से बाहर निकले हैं जहाँ वे एक साथ फसह के भोजन को साझा कर रहे थे। वे सभी शहर से बाहर लगभग 15 मिनट पैदल चलकर शहर के सामने पश्चिमी ढलान पर स्थित जैतून पर्वत तक जाते हैं। वे गतसमनी नाम के स्थान पर गए, जिसका इब्रानी में अर्थ है "तेल निकालने की जगह।" यह एक जैतून का बगीचा है, यह वह स्थान है जहाँ लोग जैतून लगाते हैं, उगाते हैं और काटते हैं। शायद लोग जैतून का तेल बनाने के लिए वहाँ जैतून को दबाते थे।</w:t>
      </w:r>
    </w:p>
    <w:p>
      <w:pPr/>
      <w:r>
        <w:rPr>
          <w:lang w:val="hi_IN" w:bidi="hi_IN"/>
        </w:rPr>
      </w:r>
      <w:r>
        <w:rPr>
          <w:lang w:val="hi_IN" w:bidi="hi_IN"/>
        </w:rPr>
        <w:t>एक पल के लिए रुकें और अपने अनुवाद समूह को गतसमनी के बगीचे की तस्वीर दिखाएँ। जैतून के पेड़ों की एक तस्वीर दिखाएँ।</w:t>
      </w:r>
    </w:p>
    <w:p>
      <w:pPr/>
      <w:r>
        <w:rPr>
          <w:lang w:val="hi_IN" w:bidi="hi_IN"/>
        </w:rPr>
      </w:r>
      <w:r>
        <w:rPr>
          <w:lang w:val="hi_IN" w:bidi="hi_IN"/>
        </w:rPr>
        <w:t>यीशु अपने चेलों से कहता है, "जब तक मैं वहाँ जाकर प्रार्थना करता हूँ, तुम यहाँ बैठो।" यीशु पतरस और जब्दी के दो पुत्रों याकूब और यूहन्ना को अपने साथ ले जाता है। यह ध्यान देना दिलचस्प है कि ये तीन चेले ही थे जिन्होंने यीशु को पहाड़ पर अपनी ईश्वरीय महिमा में देखा था।</w:t>
      </w:r>
    </w:p>
    <w:p>
      <w:pPr/>
      <w:r>
        <w:rPr>
          <w:lang w:val="hi_IN" w:bidi="hi_IN"/>
        </w:rPr>
      </w:r>
      <w:r>
        <w:rPr>
          <w:lang w:val="hi_IN" w:bidi="hi_IN"/>
        </w:rPr>
        <w:t>यीशु भावनात्मक रूप से व्याकुल होने लगा। वह दुखी, परेशान और व्याकुल था। उसने कहा, "मेरा प्राण दुःख से इतना व्याकुल है कि मैं मरने पर हूँ।" यीशु कह रहा है कि उसका पूरा अस्तित्व, अर्थात् प्राण, शोक से व्याकुल है। वह यहाँ तक महसूस करता है कि मानो कोई बड़ा बोझ उस पर इतना दबाव डाल रहा हो कि वे मरने पर हो।</w:t>
      </w:r>
    </w:p>
    <w:p>
      <w:pPr/>
      <w:r>
        <w:rPr>
          <w:lang w:val="hi_IN" w:bidi="hi_IN"/>
        </w:rPr>
      </w:r>
      <w:r>
        <w:rPr>
          <w:lang w:val="hi_IN" w:bidi="hi_IN"/>
        </w:rPr>
        <w:t>यीशु और तीन चेले बाकी चेलों के इतने करीब हैं कि सभी लोग सुन सकते हैं कि यीशु क्या प्रार्थना कर रहा है। यीशु को अपने पिता के साथ अकेले प्रार्थना करने की आदत थी। यह आश्चर्य की बात है कि यीशु अपने चेलों को इस समय अपने साथ रहने के लिए कह रहा है। ऐसा लगता है कि यीशु इस समय अपने दोस्तों के सहयोग की लालसा कर रहा है। अब तक यीशु कठिन परिस्थितियों में शान्त रहा है। यहाँ, वह अपनी व्याकुलता और पीड़ा दिखा रहा है। यीशु की भावनाएँ खुले तौर पर प्रदर्शित होती हैं और उसका पूरा शरीर उसके अन्दर की भावनाओं पर प्रतिक्रिया करता है। यीशु वह सब जानता है जो होने वाला है। वह उस दर्द और दुख से डर रहा है जिसकी वह तैयारी कर रहा है। हम देख रहे हैं कि इसका यीशु पर कितना वास्तविक प्रभाव पड़ रहा है। हम इस क्षण एक बहुत ही मानवीय यीशु को देख रहे हैं।</w:t>
      </w:r>
    </w:p>
    <w:p>
      <w:pPr/>
      <w:r>
        <w:rPr>
          <w:lang w:val="hi_IN" w:bidi="hi_IN"/>
        </w:rPr>
      </w:r>
      <w:r>
        <w:rPr>
          <w:lang w:val="hi_IN" w:bidi="hi_IN"/>
        </w:rPr>
        <w:t>एक पल के लिए रुकें और उस समय पर चर्चा करें जब आप अन्दर की भावना से इतनी अभिभूत हो गए हों कि आप शारीरिक रूप से प्रतिक्रिया करने से खुद को रोक नहीं पाए। शारीरिक प्रतिक्रिया में रोना, खड़े न हो पाना, गिर जाना, बीमार होना, या खुशी के समय खुशी के आंसू बहाना भी शामिल हो सकता है। रुकें और यीशु के दर्द की भयावहता और पीड़ा पर सबसे कठोर शब्दों में चर्चा करें।</w:t>
      </w:r>
    </w:p>
    <w:p>
      <w:pPr/>
      <w:r>
        <w:rPr>
          <w:lang w:val="hi_IN" w:bidi="hi_IN"/>
        </w:rPr>
      </w:r>
      <w:r>
        <w:rPr>
          <w:lang w:val="hi_IN" w:bidi="hi_IN"/>
        </w:rPr>
        <w:t>फिर यीशु ने चेलों से जागते रहने और आत्मिक रूप से सतर्क रहने को कहा। उन्हें आने वाले प्रलोभन का विरोध करने की आवश्यकता है। यह दिलचस्प बात है कि यहूदी लोग अक्सर फसह की रात को देर तक जागते रहते थे और इस बारे में बात करते थे कि कैसे परमेश्वर ने उनके इतिहास में उन्हें बचाया था। इसलिए, इस रात चेलों का देर तक जागना कोई असामान्य बात नहीं होगी। यीशु सब चेलों से थोड़ा आगे बढ़ा और मुँह के बल भूमि पर गिर पड़ा। यीशु गलती से नहीं गिरा। यीशु का गिरना एक जानबूझकर किया गया कार्य है। ऐसा इसलिए हो सकता है क्योंकि वह इतना व्याकुल है कि वह खड़े नहीं हो पा रहा है। प्रार्थना की सामान्य स्थिति खड़े होकर हाथ उठाने की होती थी। यहूदी परम्परा में भूमि की ओर मुंह करके प्रार्थना करने का अर्थ है कि कोई व्यक्ति विनम्रतापूर्वक उत्तर की भीख मांग रहा है।</w:t>
      </w:r>
    </w:p>
    <w:p>
      <w:pPr/>
      <w:r>
        <w:rPr>
          <w:lang w:val="hi_IN" w:bidi="hi_IN"/>
        </w:rPr>
      </w:r>
      <w:r>
        <w:rPr>
          <w:lang w:val="hi_IN" w:bidi="hi_IN"/>
        </w:rPr>
        <w:t>यीशु ने प्रार्थना की "मेरे पिता..." यीशु इस बात पर जोर दे रहा है कि परमेश्वर के साथ उसका रिश्ता एक पिता और पुत्र के बीच का रिश्ता है। यह करीबी का रिश्ता अब परखा जाने और पुनः पुष्टि होने वाला है। यीशु अभी भी प्रार्थना करता है कि यदि सम्भव हो तो "यह कटोरा मुझ से हटा दिया जाए।" यहूदी परम्परा में "कटोरा" का उपयोग अक्सर दण्ड, बदला लेने और न्याय के प्रतीक के रूप में किया जाता है। यहाँ यीशु उस प्रतीक का उपयोग कर रहा है, लेकिन दुख की वस्तु के रूप में। यीशु जानता है कि उसे परमेश्वर के न्याय, दण्ड और अपने पिता से अलग होने का सामना करना पड़ेगा। यीशु अपने पिता से पूछ रहा है कि क्या कोई ऐसा तरीका है जिससे वह उस पीड़ा और दण्ड से बच सकें जिसे वह अनुभव करने वाला है। यीशु आगे कहता है कि वह आज्ञाकारी रहना चाहता है, लेकिन कहता है, "तौभी जैसा मैं चाहता हूँ वैसा नहीं, परन्तु जैसा तू चाहता है वैसा ही हो।" यीशु अपना आन्तरिक सन्घर्ष दिखा रहा है। यीशु शारीरिक और आत्मिक दुख से गुजरना नहीं चाहता है। हालाँकि, यीशु जानता है कि उसके पिता की योजना अन्तिम जीत है। यीशु परमेश्वर के उद्देश्य के प्रति समर्पित होना चाहता है।</w:t>
      </w:r>
    </w:p>
    <w:p>
      <w:pPr/>
      <w:r>
        <w:rPr>
          <w:lang w:val="hi_IN" w:bidi="hi_IN"/>
        </w:rPr>
      </w:r>
      <w:r>
        <w:rPr>
          <w:lang w:val="hi_IN" w:bidi="hi_IN"/>
        </w:rPr>
        <w:t>फिर यीशु पतरस, याकूब और यूहन्ना के पास लौटा और उन्हें सोते हुए पाया! यहाँ यीशु की सक्रिय पीड़ा और प्रार्थना और चेलों के सो जाने के बीच एक विपरीतता दिखाई जा रही है। यीशु ने पतरस से कहा, जिसने अभी-अभी घोषणा की थी कि वह यीशु के लिए मरेगा, "क्या तुम एक घंटे भी मेरे साथ जाग नहीं सकते थे?" यह प्रश्न पूछकर यीशु उन सबको सोते हुए पाकर अपनी निराशा व्यक्त कर रहा है। यीशु को उत्तर की उम्मीद नहीं थी। यीशु पतरस को यह भी बता रहा है। कि पतरस सोचता है कि वह यीशु के लिए मरेगा, फिर भी वह 1 घंटे भी जाग नहीं सका। पतरस जो कहता है और जो वह वास्तव में करता है, उसमें अन्तर है।</w:t>
      </w:r>
    </w:p>
    <w:p>
      <w:pPr/>
      <w:r>
        <w:rPr>
          <w:lang w:val="hi_IN" w:bidi="hi_IN"/>
        </w:rPr>
      </w:r>
      <w:r>
        <w:rPr>
          <w:lang w:val="hi_IN" w:bidi="hi_IN"/>
        </w:rPr>
        <w:t>यीशु आगे कहता है, "जागते रहो और प्रार्थना करते रहो, ताकि तुम प्रलोभन में न पड़ो। क्योंकि आत्मा तैयार है, परन्तु शरीर कमजोर है।" यीशु अपने चेलों से कह रहा है कि वे अपने आस-पास क्या हो रहा है, इस पर नजर रखें, लेकिन साथ ही आत्मिक रूप से क्या हो रहा है, इस पर भी नजर रखें। पहली बार यीशु ने उन्हें जागते रहने को कहा, पर अब वे उन्हें निर्देश देते हैं कि वे अपने लिए प्रार्थना करें, मेरे लिए नहीं। यीशु उन्हें याद दिला रहा है कि उनके इरादे अच्छे हो सकते हैं, लेकिन यदि वे सावधान नहीं रहेंगे तो वे अच्छे इरादों को त्याग देंगे और प्रलोभनों में पड़ जायेंगे। मनुष्य कमजोर है, परन्तु प्रार्थना से परमेश्वर की आत्मा उन्हें बुराई के विरुद्ध खड़े होने में सहायता कर सकती है। यीशु ने पहले ही चेलों को यह प्रार्थना करना सिखाया था कि "हमें प्रलोभन में न डाल, परन्तु हमें बुराई से बचा।"</w:t>
      </w:r>
    </w:p>
    <w:p>
      <w:pPr/>
      <w:r>
        <w:rPr>
          <w:lang w:val="hi_IN" w:bidi="hi_IN"/>
        </w:rPr>
      </w:r>
      <w:r>
        <w:rPr>
          <w:lang w:val="hi_IN" w:bidi="hi_IN"/>
        </w:rPr>
        <w:t>एक पल के लिए रुकें और अनुवाद समूह के साथ चर्चा करें: एक ऐसे समय के बारे में बात करें जब आपका कुछ करने का अच्छा इरादा था, लेकिन वास्तव में आप अपनी योजना को पूरा नहीं कर सके।</w:t>
      </w:r>
    </w:p>
    <w:p>
      <w:pPr/>
      <w:r>
        <w:rPr>
          <w:lang w:val="hi_IN" w:bidi="hi_IN"/>
        </w:rPr>
      </w:r>
      <w:r>
        <w:rPr>
          <w:lang w:val="hi_IN" w:bidi="hi_IN"/>
        </w:rPr>
        <w:t>फिर यीशु कुछ मीटर दूर जाता है और फिर से उसी प्रार्थना को करता है। यीशु अपने पिता से जो पूछ रहा है उसका उत्तर जानता है। यीशु अन्त में कहता है, "तेरी इच्छा पूरी हो।" "तेरी इच्छा पूरी हो" भी उस प्रार्थना का हिस्सा है जो यीशु ने अपने चेलों को सिखाया जब वह उन्हें प्रार्थना करना सिखा रहा था। यीशु अपने चेलों को दिखा रहा है कि उन्हें परमेश्वर के प्रति समर्पित होना चाहिए, चाहे इसके लिए उन्हें भारी कीमत ही क्यों न चुकानी पड़े।</w:t>
      </w:r>
    </w:p>
    <w:p>
      <w:pPr/>
      <w:r>
        <w:rPr>
          <w:lang w:val="hi_IN" w:bidi="hi_IN"/>
        </w:rPr>
      </w:r>
      <w:r>
        <w:rPr>
          <w:lang w:val="hi_IN" w:bidi="hi_IN"/>
        </w:rPr>
        <w:t>यीशु फिर से चेलों के पास लौटता है, और उन्हें सोते हुए पाता है - फिर से - क्योंकि उनकी आँखें भारी थीं! इसका अर्थ है कि वे अपनी आँखें बंद होने से नहीं रोक पाए, इसलिए वे जाग नहीं सके। उन्हें जागते रहना कठिन लग रहा होगा क्योंकि रात काफी हो चुकी थी, या क्योंकि वे शाम को फसह के भोज की शुरुआत के बाद से उत्पन्न तनावपूर्ण स्थितियों के कारण थक चुके थे।</w:t>
      </w:r>
    </w:p>
    <w:p>
      <w:pPr/>
      <w:r>
        <w:rPr>
          <w:lang w:val="hi_IN" w:bidi="hi_IN"/>
        </w:rPr>
      </w:r>
      <w:r>
        <w:rPr>
          <w:lang w:val="hi_IN" w:bidi="hi_IN"/>
        </w:rPr>
        <w:t>यीशु ने उन्हें फिर से छोड़ दिया और प्रार्थना करने चले गये। इस बार यीशु ने चेलों से जागते रहने और प्रार्थना करने के लिए नहीं कहा। यह आश्चर्यजनक है। शायद यीशु को यह एहसास हो गया है कि जो घटनाएँ घटने वाली हैं, उनमें केवल वह और उसका पिता ही शामिल होंगे।</w:t>
      </w:r>
    </w:p>
    <w:p>
      <w:pPr/>
      <w:r>
        <w:rPr>
          <w:lang w:val="hi_IN" w:bidi="hi_IN"/>
        </w:rPr>
      </w:r>
      <w:r>
        <w:rPr>
          <w:lang w:val="hi_IN" w:bidi="hi_IN"/>
        </w:rPr>
        <w:t xml:space="preserve">यीशु वापस लौटा और पाया कि उसके चेले फिर से सो रहे हैं! यीशु कहता है, "जाओ और सो जाओ। आराम करो।" ऐसा लगता है कि यीशु उनसे अब आराम करने के लिए कह रहा है। हम वास्तव में नहीं जानते कि यीशु यहाँ क्या कह रहा है। यह आम तौर पर माना जाता है कि यीशु जो कह रहा है उसका विपरीत अर्थ है, </w:t>
      </w:r>
      <w:r>
        <w:rPr>
          <w:b/>
          <w:lang w:val="hi_IN" w:bidi="hi_IN"/>
        </w:rPr>
        <w:t>या</w:t>
      </w:r>
      <w:r>
        <w:rPr>
          <w:lang w:val="hi_IN" w:bidi="hi_IN"/>
        </w:rPr>
        <w:t xml:space="preserve"> वे एक अभिव्यक्ति का उपयोग कर रहा है जिसका अर्थ विपरीत है। यीशु कह रहा है कि उन्हें जो वे कर रहे हैं उसके बिल्कुल विपरीत कार्य करना चाहिए। वह उनसे कह रहा है, "जाओ और सो जाओ। "आराम करो," जबकि उन्हें सतर्क रहना चाहिए और अपने लिए प्रार्थना करनी चाहिए। वास्तव में, चेलों को गतसमनी में पूरे समय ऐसा करना चाहिए था।</w:t>
      </w:r>
    </w:p>
    <w:p>
      <w:pPr/>
      <w:r>
        <w:rPr>
          <w:lang w:val="hi_IN" w:bidi="hi_IN"/>
        </w:rPr>
      </w:r>
      <w:r>
        <w:rPr>
          <w:lang w:val="hi_IN" w:bidi="hi_IN"/>
        </w:rPr>
        <w:t>यीशु आगे कहता है, "मनुष्य का पुत्र पापियों के हाथ पकड़वाया जाता है। उठो, चलो चलते हैं। देखो, मेरा धोखा देने वाला यहाँ है!" यीशु अपने आप को मनुष्य का पुत्र कह रहा है, यह ऐसा शीर्षक जो उसके मानवीय स्वभाव को ईश्वरीय मूल से जोड़ता है। मनुष्य का पुत्र वह व्यक्ति है जिसे परमेश्वर ने सारा अधिकार और सामर्थ्य दिया है। इस शीर्षक का उपयोग पहले यहूदी पवित्रशास्त्र में किया गया है, विशेष रूप से भविष्यद्वक्ता दानिय्येल द्वारा। यीशु कह रहा है कि पापी जो नहीं जानते कि यीशु कौन है, उसे गिरफ्तार करेंगे और उसे मृत्यु की सजा देंगे, भले ही परमेश्वर ने यीशु को पूरा अधिकार और सामर्थ दे दिया है।</w:t>
      </w:r>
    </w:p>
    <w:p>
      <w:pPr/>
      <w:r>
        <w:rPr>
          <w:lang w:val="hi_IN" w:bidi="hi_IN"/>
        </w:rPr>
      </w:r>
      <w:r>
        <w:rPr>
          <w:lang w:val="hi_IN" w:bidi="hi_IN"/>
        </w:rPr>
        <w:t>तब यीशु ने उनसे कहा कि उठो, अब जाने का समय हो गया है, क्योंकि यहूदा अधिकारियों के साथ यीशु को गिरफ्तार करने आया है।</w:t>
      </w:r>
    </w:p>
    <w:p>
      <w:pPr/>
      <w:r>
        <w:rPr>
          <w:lang w:val="hi_IN" w:bidi="hi_IN"/>
        </w:rPr>
      </w:r>
      <w:r>
        <w:rPr>
          <w:lang w:val="hi_IN" w:bidi="hi_IN"/>
        </w:rPr>
        <w:t>यीशु की घोषणा चौंकाने वाली है क्योंकि यह दर्शाती है कि उसका विश्वासघात अब अन्तिम और अपरिवर्तनीय है। यीशु और यहूदी पुराने नियम के भविष्यद्वक्ताओं ने जो कुछ पहले से ही देख लिया था, वह सब अब घटित होने जा रहा है। यह इतिहास का एक महत्वपूर्ण क्षण है, उन घटनाओं की शुरुआत जो यीशु के मृत्यु-दण्ड तक ले जाएँगी।</w:t>
      </w:r>
      <w:r>
        <w:rPr>
          <w:lang w:val="hi_IN" w:bidi="hi_IN"/>
        </w:rPr>
      </w:r>
    </w:p>
    <w:p>
      <w:pPr>
        <w:pStyle w:val="Heading3"/>
      </w:pPr>
      <w:r>
        <w:rPr>
          <w:lang w:val="hi_IN" w:bidi="hi_IN"/>
        </w:rPr>
        <w:t>घटनाओं को समझाना</w:t>
      </w:r>
    </w:p>
    <w:p>
      <w:pPr/>
      <w:r>
        <w:rPr>
          <w:lang w:val="hi_IN" w:bidi="hi_IN"/>
        </w:rPr>
      </w:r>
      <w:r>
        <w:rPr>
          <w:lang w:val="hi_IN" w:bidi="hi_IN"/>
        </w:rPr>
        <w:t xml:space="preserve">इस पाठ को सबसे आसानी से समझ में आने वाले संस्करण में एक बार फिर से सुनें। </w:t>
      </w:r>
    </w:p>
    <w:p>
      <w:pPr/>
      <w:r>
        <w:rPr>
          <w:lang w:val="hi_IN" w:bidi="hi_IN"/>
        </w:rPr>
      </w:r>
      <w:r>
        <w:rPr>
          <w:lang w:val="hi_IN" w:bidi="hi_IN"/>
        </w:rPr>
        <w:t xml:space="preserve">इस सत्र में आप इस कहानी के दृश्य कल्पांकित करने में समूह की मदद करेंगे। आप समूह को कहानी के दृश्यों, परिवेश और पात्रों को परिभाषित करने में सहायता करेंगे। </w:t>
      </w:r>
    </w:p>
    <w:p>
      <w:pPr/>
      <w:r>
        <w:rPr>
          <w:lang w:val="hi_IN" w:bidi="hi_IN"/>
        </w:rPr>
      </w:r>
      <w:r>
        <w:rPr>
          <w:lang w:val="hi_IN" w:bidi="hi_IN"/>
        </w:rPr>
        <w:t xml:space="preserve">इस कहानी में 7 दृश्य हैं। </w:t>
      </w:r>
    </w:p>
    <w:p>
      <w:pPr/>
      <w:r>
        <w:rPr>
          <w:lang w:val="hi_IN" w:bidi="hi_IN"/>
        </w:rPr>
      </w:r>
      <w:r>
        <w:rPr>
          <w:b/>
          <w:lang w:val="hi_IN" w:bidi="hi_IN"/>
        </w:rPr>
        <w:t>पहला दृश्य:</w:t>
      </w:r>
      <w:r>
        <w:rPr>
          <w:lang w:val="hi_IN" w:bidi="hi_IN"/>
        </w:rPr>
        <w:t xml:space="preserve"> शाम का समय है। यीशु और उसके ग्यारह चेले (यहूदा फसह के भोजन के समय पहले ही समूह से निकल गया था) यरूशलेम से निकलते हैं और जैतून पर्वत पर जाते हैं। वे गतसमनी नाम के एक जैतून के बगीचे पर पहुँचते हैं। </w:t>
      </w:r>
    </w:p>
    <w:p>
      <w:pPr/>
      <w:r>
        <w:rPr>
          <w:lang w:val="hi_IN" w:bidi="hi_IN"/>
        </w:rPr>
      </w:r>
      <w:r>
        <w:rPr>
          <w:b/>
          <w:lang w:val="hi_IN" w:bidi="hi_IN"/>
        </w:rPr>
        <w:t>दूसरा दृश्य:</w:t>
      </w:r>
      <w:r>
        <w:rPr>
          <w:lang w:val="hi_IN" w:bidi="hi_IN"/>
        </w:rPr>
        <w:t xml:space="preserve"> यीशु पतरस और जब्दी के दो पुत्रों याकूब और यूहन्ना को अन्य चेलों से थोड़ा आगे ले जाता है। यीशु बहुत व्याकुल हो जाता है। वह उनसे कहता है कि यहीं ठहरो और जागते रहो। यीशु कुछ मीटर दूर गया और भूमि पर गिरा और प्रार्थना की। </w:t>
      </w:r>
    </w:p>
    <w:p>
      <w:pPr/>
      <w:r>
        <w:rPr>
          <w:lang w:val="hi_IN" w:bidi="hi_IN"/>
        </w:rPr>
      </w:r>
      <w:r>
        <w:rPr>
          <w:b/>
          <w:lang w:val="hi_IN" w:bidi="hi_IN"/>
        </w:rPr>
        <w:t>तीसरा दृश्य:</w:t>
      </w:r>
      <w:r>
        <w:rPr>
          <w:lang w:val="hi_IN" w:bidi="hi_IN"/>
        </w:rPr>
        <w:t xml:space="preserve"> यीशु लौटता है और चेलों को सोते हुए पाता है। यीशु पतरस से पूछता है, “क्या तू मेरे साथ एक घण्टा भी जाग नहीं सका?” यीशु उनसे कहता है, "जागते रहो और प्रार्थना करते रहो कि तुम प्रलोभन में न पड़ो।" वह उन्हें याद दिलाता है कि उनकी आत्मा में सही काम करने की इच्छा तो होती है, लेकिन यह हमेशा आसान नहीं होता। </w:t>
      </w:r>
    </w:p>
    <w:p>
      <w:pPr/>
      <w:r>
        <w:rPr>
          <w:lang w:val="hi_IN" w:bidi="hi_IN"/>
        </w:rPr>
      </w:r>
      <w:r>
        <w:rPr>
          <w:b/>
          <w:lang w:val="hi_IN" w:bidi="hi_IN"/>
        </w:rPr>
        <w:t>चौथा दृश्य:</w:t>
      </w:r>
      <w:r>
        <w:rPr>
          <w:lang w:val="hi_IN" w:bidi="hi_IN"/>
        </w:rPr>
        <w:t xml:space="preserve"> यीशु दूसरी बार पतरस, याकूब और यूहन्ना को छोड़कर चले जाता है। यीशु अपने पिता से प्रार्थना करता है और पूछता है कि क्या सम्भव है कि वह कटोरा उससे दूर कर दिया जाए। यीशु अन्त में कहता है, "तौभी मेरी इच्छा के अनुसार नहीं, परन्तु तेरी इच्छा के अनुसार हो।" </w:t>
      </w:r>
    </w:p>
    <w:p>
      <w:pPr/>
      <w:r>
        <w:rPr>
          <w:lang w:val="hi_IN" w:bidi="hi_IN"/>
        </w:rPr>
      </w:r>
      <w:r>
        <w:rPr>
          <w:b/>
          <w:lang w:val="hi_IN" w:bidi="hi_IN"/>
        </w:rPr>
        <w:t>पाँचवाँ दृश्य:</w:t>
      </w:r>
      <w:r>
        <w:rPr>
          <w:lang w:val="hi_IN" w:bidi="hi_IN"/>
        </w:rPr>
        <w:t xml:space="preserve"> यीशु वापस तीनों चेलों के पास लौट आता है। उसने उन्हें फिर से सोते हुए पाया, क्योंकि वे अपनी आँखें खुली नहीं रख पा रहे थे। </w:t>
      </w:r>
    </w:p>
    <w:p>
      <w:pPr/>
      <w:r>
        <w:rPr>
          <w:lang w:val="hi_IN" w:bidi="hi_IN"/>
        </w:rPr>
      </w:r>
      <w:r>
        <w:rPr>
          <w:b/>
          <w:lang w:val="hi_IN" w:bidi="hi_IN"/>
        </w:rPr>
        <w:t>छठा दृश्य:</w:t>
      </w:r>
      <w:r>
        <w:rPr>
          <w:lang w:val="hi_IN" w:bidi="hi_IN"/>
        </w:rPr>
        <w:t xml:space="preserve"> यीशु फिर से चेलों को छोड़कर तीसरी बार प्रार्थना करने जाता है। वह फिर से वही बात कहता है। </w:t>
      </w:r>
    </w:p>
    <w:p>
      <w:pPr/>
      <w:r>
        <w:rPr>
          <w:lang w:val="hi_IN" w:bidi="hi_IN"/>
        </w:rPr>
      </w:r>
      <w:r>
        <w:rPr>
          <w:b/>
          <w:lang w:val="hi_IN" w:bidi="hi_IN"/>
        </w:rPr>
        <w:t>सातवाँ दृश्य:</w:t>
      </w:r>
      <w:r>
        <w:rPr>
          <w:lang w:val="hi_IN" w:bidi="hi_IN"/>
        </w:rPr>
        <w:t xml:space="preserve"> यीशु फिर अपने चेलों के पास लौटता है और उन्हें फिर से सोते हुए पाता है! वह कहता है, "क्या तुम अभी भी सो रहे हो और आराम कर रहे हो?" यीशु उनसे कहता है कि अब उनके उठने का समय आ गया है, क्योंकि वह पापियों के हाथ में पकड़वाया जाने वाला है। यीशु उनसे कहता है कि जो उसे पकड़वाएगा, वह जल्द ही आने वाला है। </w:t>
      </w:r>
    </w:p>
    <w:p>
      <w:pPr/>
      <w:r>
        <w:rPr>
          <w:lang w:val="hi_IN" w:bidi="hi_IN"/>
        </w:rPr>
      </w:r>
      <w:r>
        <w:rPr>
          <w:lang w:val="hi_IN" w:bidi="hi_IN"/>
        </w:rPr>
        <w:t xml:space="preserve">इस कहानी के पात्रों में शामिल हैं: </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याकूब, जब्दी का पुत्र</w:t>
      </w:r>
    </w:p>
    <w:p>
      <w:pPr>
        <w:pStyle w:val="ListBullet"/>
        <w:spacing w:line="240" w:lineRule="auto"/>
        <w:ind w:left="720"/>
      </w:pPr>
      <w:r>
        <w:rPr>
          <w:lang w:val="hi_IN" w:bidi="hi_IN"/>
        </w:rPr>
      </w:r>
      <w:r>
        <w:rPr>
          <w:lang w:val="hi_IN" w:bidi="hi_IN"/>
        </w:rPr>
        <w:t>यूहन्ना, जब्दी का पुत्र</w:t>
      </w:r>
    </w:p>
    <w:p>
      <w:pPr>
        <w:pStyle w:val="ListBullet"/>
        <w:spacing w:line="240" w:lineRule="auto"/>
        <w:ind w:left="720"/>
      </w:pPr>
      <w:r>
        <w:rPr>
          <w:lang w:val="hi_IN" w:bidi="hi_IN"/>
        </w:rPr>
      </w:r>
      <w:r>
        <w:rPr>
          <w:lang w:val="hi_IN" w:bidi="hi_IN"/>
        </w:rPr>
        <w:t xml:space="preserve">अन्य चेले </w:t>
      </w:r>
    </w:p>
    <w:p>
      <w:pPr/>
      <w:r>
        <w:rPr>
          <w:lang w:val="hi_IN" w:bidi="hi_IN"/>
        </w:rPr>
      </w:r>
      <w:r>
        <w:rPr>
          <w:lang w:val="hi_IN" w:bidi="hi_IN"/>
        </w:rPr>
        <w:t xml:space="preserve">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 </w:t>
      </w:r>
    </w:p>
    <w:p>
      <w:pPr/>
      <w:r>
        <w:rPr>
          <w:lang w:val="hi_IN" w:bidi="hi_IN"/>
        </w:rPr>
      </w:r>
      <w:r>
        <w:rPr>
          <w:lang w:val="hi_IN" w:bidi="hi_IN"/>
        </w:rPr>
        <w:t xml:space="preserve">यह घटना यीशु और उसके चेलों के यरूशलेम में फसह का भोजन करने के बाद घटित होती है। चेलों में से एक, यहूदा, अब समूह के साथ नहीं है, क्योंकि वह भोजन के दौरान ही चला गया था। यीशु ने अभी-अभी पतरस से कहा था कि पतरस सुबह होने से पहले ही यीशु को जानने से इनकार कर देगा। पतरस और बाकी चेले कहते हैं कि वे यीशु के लिए मरने को भी तैयार हैं। चेले सोच में पड़े थे कि आगे क्या होने वाला है और यीशु ने जो बातें कही थीं, उनका कारण क्या था। </w:t>
      </w:r>
    </w:p>
    <w:p>
      <w:pPr/>
      <w:r>
        <w:rPr>
          <w:lang w:val="hi_IN" w:bidi="hi_IN"/>
        </w:rPr>
      </w:r>
      <w:r>
        <w:rPr>
          <w:lang w:val="hi_IN" w:bidi="hi_IN"/>
        </w:rPr>
        <w:t xml:space="preserve">चेले नगर से निकलकर घाटी से नीचे उतरते हैं और जैतून के पहाड़ पर चढ़ते हुए गतसमनी नामक जैतून के बगीचे में पहुँचते हैं। यह यात्रा लगभग 15 से 20 मिनट की है। यह ध्यान देना महत्वपूर्ण है कि यह रात का समय है, इसलिए अंधेरा है। वहाँ अधिक प्राकृतिक प्रकाश नहीं था। यरूशलेम में फसह मनाने के लिए बहुत से लोग थे, इसलिए यह सम्भव है कि उस शाम जैतून पर्वत पर लोगों के अन्य समूह भी थे। यह भाग हमें यह नहीं बताता कि अन्य लोग मौजूद थे या नहीं। </w:t>
      </w:r>
    </w:p>
    <w:p>
      <w:pPr/>
      <w:r>
        <w:rPr>
          <w:lang w:val="hi_IN" w:bidi="hi_IN"/>
        </w:rPr>
      </w:r>
      <w:r>
        <w:rPr>
          <w:lang w:val="hi_IN" w:bidi="hi_IN"/>
        </w:rPr>
        <w:t xml:space="preserve">जब वे गतसमनी पहुँचे, तो यीशु ने चेलों से कहा कि वे बैठें और प्रतीक्षा करें जबकि वह थोड़ा और आगे जाएगा, शायद बस कुछ ही मीटर। चेले धूल भरी और पथरीली जमीन पर जैतून के पेड़ों के बीच बैठे होंगे। यीशु पतरस और जेबेदी के पुत्रों (याकूब और यूहन्ना) को अपने साथ ले जाता है। चेलों, यानी तीन चेलों (पतरस, याकूब और यूहन्ना) और यीशु के बीच की दूरी पर ध्यान देना महत्वपूर्ण है। ये समूह एक दूसरे से ज्यादा दूर नहीं रहे होंगे। चेले यीशु की बातें सुन सकते थे, और यदि वे ठीक‑ठीक शब्द न भी सुन पाए हों, तो भी उन्होंने उसकी आवाज़ में व्याकुलता को अवश्य महसूस किया होगा। </w:t>
      </w:r>
    </w:p>
    <w:p>
      <w:pPr/>
      <w:r>
        <w:rPr>
          <w:lang w:val="hi_IN" w:bidi="hi_IN"/>
        </w:rPr>
      </w:r>
      <w:r>
        <w:rPr>
          <w:lang w:val="hi_IN" w:bidi="hi_IN"/>
        </w:rPr>
        <w:t xml:space="preserve">यीशु अभिभूत और व्याकुल हो गया। यह ध्यान रखना महत्वपूर्ण है कि यीशु ने इससे पहले कभी ऐसा व्यवहार प्रदर्शित नहीं किया था। यीशु उस आंतरिक पीड़ा को प्रकट कर रहा है जिससे वह इस समय गुजर रहा है। यीशु घोषणा करता है कि वह दुख से अभिभूत है और तीन चेलों से कहता है कि वे उसके साथ जागते रहें। यह पहली बार है जब यीशु ने वास्तव में उन सभी बातों के बारे में अपने विचार और भावनाएं व्यक्त की हैं जो होने वाली हैं। यीशु थोड़ी दूरी (कुछ मीटर) दूर जाता है और भूमि पर गिर जाता है। यीशु जानबूझकर भूमि पर गिरता है; वह गलती से नहीं गिरता। यीशु भूमि पर मुँह के बल पड़े हुए है। हालाँकि यीशु अपने पिता परमेश्वर के साथ एक निजी बातचीत कर रहा है, फिर भी उसे पता होगा कि चेले सुन सकते है। यह प्रार्थना निजी और सार्वजनिक दोनों है। यीशु पूछता है कि क्या दुख के कटोरे को हटाना सम्भव है। वह यह भी कहता है, "फिर भी मैं चाहता हूँ कि तेरी इच्छा पूरी हो, मेरी नहीं।" यह ध्यान देना महत्वपूर्ण है कि यीशु किसी वास्तविक कटोरे के बारे में बात नहीं कर रहा है। यीशु 'कटोरे' का प्रयोग उस दुख और अपने पिता से होने वाले अलगाव को दर्शाने के लिए कर रहा है, जिसे वह स्वीकार करने वाला है। यीशु आदरपूर्वक कह रहा है कि वह उस दुख से बच नहीं सकता जिसे उसे सहना है और वह परमेश्वर की योजना को पूरा करने का चुनाव करता है। </w:t>
      </w:r>
    </w:p>
    <w:p>
      <w:pPr/>
      <w:r>
        <w:rPr>
          <w:lang w:val="hi_IN" w:bidi="hi_IN"/>
        </w:rPr>
      </w:r>
      <w:r>
        <w:rPr>
          <w:lang w:val="hi_IN" w:bidi="hi_IN"/>
        </w:rPr>
        <w:t xml:space="preserve">लगभग एक घंटे बाद, यीशु पतरस, याकूब और यूहन्ना के पास लौटता है और उन्हें सोते हुए पाता है। हालांकि याकूब और यूहन्ना भी वहां मौजूद थे, फिर भी यीशु ने सीधे पतरस से बात की। ऐसा इसलिए हो सकता है क्योंकि शाम को पहले पतरस ने कहा था कि वह कभी यीशु का इंकार नहीं करेगा, चाहे उसे यीशु के लिए मरना ही क्यों न पड़े। यीशु ने पतरस से कहा, “क्या तू मेरे साथ एक घण्टा भी जाग नहीं सका? जागते रहो और प्रार्थना करते रहो, ताकि तुम प्रलोभन में न पड़ो। क्योंकि आत्मा तैयार है, परन्तु शरीर कमजोर है।" पतरस जानता था कि यीशु के प्रश्न का कोई उत्तर नहीं था। यीशु एक ऐसा कथन कह रहा था जिसमें यह आरोप था कि पतरस यीशु के लिए एक घण्टे भी जाग नहीं सका। यह वाक्य एक हल्की फटकार है। यीशु पतरस को याद दिलाता है कि प्रलोभन हर जगह है और पतरस को इसका विरोध करने के लिए मजबूत रहना होगा। </w:t>
      </w:r>
    </w:p>
    <w:p>
      <w:pPr/>
      <w:r>
        <w:rPr>
          <w:lang w:val="hi_IN" w:bidi="hi_IN"/>
        </w:rPr>
      </w:r>
      <w:r>
        <w:rPr>
          <w:lang w:val="hi_IN" w:bidi="hi_IN"/>
        </w:rPr>
        <w:t xml:space="preserve">यहां रुकें और चर्चा करें कि आप अपनी भाषा में ऐसा कैसे कहेंगे। क्या आप यहाँ प्रश्न या किसी अन्य प्रकार का कथन प्रयोग करेंगे? </w:t>
      </w:r>
    </w:p>
    <w:p>
      <w:pPr/>
      <w:r>
        <w:rPr>
          <w:lang w:val="hi_IN" w:bidi="hi_IN"/>
        </w:rPr>
      </w:r>
      <w:r>
        <w:rPr>
          <w:lang w:val="hi_IN" w:bidi="hi_IN"/>
        </w:rPr>
        <w:t xml:space="preserve">यीशु फिर से पतरस, याकूब और यूहन्ना से थोड़ी दूरी पर दूसरी बार प्रार्थना करने के लिए चला जाता है। यीशु अपने पिता से प्रार्थना करता है, 'यदि यह कटोरा तब तक नहीं हट सकता जब तक मैं इसे न पीऊँ, तो तेरी इच्छा ही पूरी हो।' </w:t>
      </w:r>
    </w:p>
    <w:p>
      <w:pPr/>
      <w:r>
        <w:rPr>
          <w:lang w:val="hi_IN" w:bidi="hi_IN"/>
        </w:rPr>
      </w:r>
      <w:r>
        <w:rPr>
          <w:lang w:val="hi_IN" w:bidi="hi_IN"/>
        </w:rPr>
        <w:t xml:space="preserve">कुछ समय बाद, यीशु पतरस, याकूब और यूहन्ना के पास लौटता है और उन्हें फिर से सोते हुए पाता है। चेलों को जागते रहने में परेशानी हो रही थी, क्योंकि उनकी आंखें भारी हो गई थीं। इसका अर्थ है कि उनकी आँखें बार‑बार बंद हो रही थीं और वे इसे रोक नहीं पा रहे थे। यह दिलचस्प है कि वे जागते रहना और यीशु के साथ प्रार्थना करना चाहते होंगे, लेकिन वे ऐसा करने में असमर्थ प्रतीत होते हैं। यह इस बात का उदाहरण है कि आत्मा तो तैयार है, पर शरीर कमजोर है। चेले जागते रहना चाहते थे, लेकिन वे अपनी आँखें खुली नहीं रख पाए क्योंकि वे बहुत थके हुए थे। </w:t>
      </w:r>
    </w:p>
    <w:p>
      <w:pPr/>
      <w:r>
        <w:rPr>
          <w:lang w:val="hi_IN" w:bidi="hi_IN"/>
        </w:rPr>
      </w:r>
      <w:r>
        <w:rPr>
          <w:lang w:val="hi_IN" w:bidi="hi_IN"/>
        </w:rPr>
        <w:t xml:space="preserve">यीशु फिर से पतरस, याकूब और यूहन्ना से थोड़ी दूरी पर जाकर तीसरी बार प्रार्थना करता है। </w:t>
      </w:r>
    </w:p>
    <w:p>
      <w:pPr/>
      <w:r>
        <w:rPr>
          <w:lang w:val="hi_IN" w:bidi="hi_IN"/>
        </w:rPr>
      </w:r>
      <w:r>
        <w:rPr>
          <w:lang w:val="hi_IN" w:bidi="hi_IN"/>
        </w:rPr>
        <w:t xml:space="preserve">यीशु पतरस, याकूब और यूहन्ना के पास लौटता है और उन्हें फिर से सोता हुआ पाता है। इस बार यीशु उन 3 से बात करता है। यीशु कहता है, "क्या तुम अभी भी सो रहे हो और आराम कर रहे हो?" इस वाक्य का सटीक अर्थ स्पष्ट नहीं है। यीशु उन पर यह आरोप लगा रहा होगा कि वे अभी भी सो रहे हैं, जबकि उन्हें जागना चाहिए था। प्रश्न के स्वर से परे, यीशु यह कह रहा है कि वे नहीं चाहता कि चेले सोते रहें, जैसे वे पहले भी नहीं चाहता था कि वे सोएँ। </w:t>
      </w:r>
    </w:p>
    <w:p>
      <w:pPr/>
      <w:r>
        <w:rPr>
          <w:lang w:val="hi_IN" w:bidi="hi_IN"/>
        </w:rPr>
      </w:r>
      <w:r>
        <w:rPr>
          <w:lang w:val="hi_IN" w:bidi="hi_IN"/>
        </w:rPr>
        <w:t xml:space="preserve">यहां रुकें और चर्चा करें कि आप अपनी भाषा में ऐसा कैसे कहेंगे। क्या आप यहाँ प्रश्न या किसी अन्य प्रकार का कथन प्रयोग करेंगे? </w:t>
      </w:r>
    </w:p>
    <w:p>
      <w:pPr/>
      <w:r>
        <w:rPr>
          <w:lang w:val="hi_IN" w:bidi="hi_IN"/>
        </w:rPr>
      </w:r>
      <w:r>
        <w:rPr>
          <w:lang w:val="hi_IN" w:bidi="hi_IN"/>
        </w:rPr>
        <w:t xml:space="preserve">यीशु उनसे कहता है उन्हें उठने की आवश्यकता है, क्योंकि यीशु का विश्वासघाती आ रहा है। </w:t>
      </w:r>
    </w:p>
    <w:p>
      <w:pPr/>
      <w:r>
        <w:rPr>
          <w:lang w:val="hi_IN" w:bidi="hi_IN"/>
        </w:rPr>
      </w:r>
      <w:r>
        <w:rPr>
          <w:lang w:val="hi_IN" w:bidi="hi_IN"/>
        </w:rPr>
        <w:t xml:space="preserve">यीशु और उनके तीनों चेलों के बीच इस आगे-पीछे होने वाली कार्रवाई को याद रखना महत्वपूर्ण है। यीशु तीन बार प्रार्थना करने के लिए जाता है। यीशु तीन बार वापस आने पर अपने चेलों को सोते हुए पाता है। </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7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याकूब, जब्दी का पुत्र</w:t>
      </w:r>
    </w:p>
    <w:p>
      <w:pPr>
        <w:pStyle w:val="ListBullet"/>
        <w:spacing w:line="240" w:lineRule="auto"/>
        <w:ind w:left="720"/>
      </w:pPr>
      <w:r>
        <w:rPr>
          <w:lang w:val="hi_IN" w:bidi="hi_IN"/>
        </w:rPr>
      </w:r>
      <w:r>
        <w:rPr>
          <w:lang w:val="hi_IN" w:bidi="hi_IN"/>
        </w:rPr>
        <w:t>यूहन्ना, जब्दी का पुत्र</w:t>
      </w:r>
    </w:p>
    <w:p>
      <w:pPr>
        <w:pStyle w:val="ListBullet"/>
        <w:spacing w:line="240" w:lineRule="auto"/>
        <w:ind w:left="720"/>
      </w:pPr>
      <w:r>
        <w:rPr>
          <w:lang w:val="hi_IN" w:bidi="hi_IN"/>
        </w:rPr>
      </w:r>
      <w:r>
        <w:rPr>
          <w:lang w:val="hi_IN" w:bidi="hi_IN"/>
        </w:rPr>
        <w:t xml:space="preserve">अन्य चेले </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यीशु ने अभी-अभी पतरस से कहा कि वह आज ही रात उसका साथ छोड़ देगा। पतरस ने कहा है कि वह यीशु के लिए मर जाएगा और उसका कभी इन्कार नहीं करेगा। अन्य सभी चेलों ने भी यही बात कही थी। यह रात का समय है। यीशु और उसके चेले (यहूदा को छोड़कर) यरूशलेम से निकलते हैं और घाटी में होकर जैतून पर्वत पर जाते हैं। वे गतसमनी नाम के एक जैतून के बगीचे पर पहुँचते हैं। सुनिश्चित करें कि समूह यरूशलेम से घाटी में होकर जैतून पहाड़ पर चढ़ते हुए अभिनय करे।</w:t>
      </w:r>
    </w:p>
    <w:p>
      <w:pPr/>
      <w:r>
        <w:rPr>
          <w:lang w:val="hi_IN" w:bidi="hi_IN"/>
        </w:rPr>
      </w:r>
      <w:r>
        <w:rPr>
          <w:lang w:val="hi_IN" w:bidi="hi_IN"/>
        </w:rPr>
        <w:t>जब वे गतसमनी में पहुँचते हैं, तो यीशु ने चेलों से कहा, "जब तक मैं वहाँ जाकर प्रार्थना करता हूँ, यहाँ बैठो।" यीशु अधिकांश चेलों को छोड़ देता है, लेकिन पतरस, याकूब और यूहन्ना को अपने साथ ले जाता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से पूछें कि जब यीशु पतरस, याकूब और यूहन्ना के साथ थोड़ा आगे जाता है, तो उन्हें कैसा महसूस होता है। आप कुछ ऐसी बातें सुन सकते हैं:</w:t>
      </w:r>
    </w:p>
    <w:p>
      <w:pPr>
        <w:pStyle w:val="ListBullet"/>
        <w:spacing w:line="240" w:lineRule="auto"/>
        <w:ind w:left="720"/>
      </w:pPr>
      <w:r>
        <w:rPr>
          <w:lang w:val="hi_IN" w:bidi="hi_IN"/>
        </w:rPr>
      </w:r>
      <w:r>
        <w:rPr>
          <w:lang w:val="hi_IN" w:bidi="hi_IN"/>
        </w:rPr>
        <w:t>पतरस, याकूब और यूहन्ना से पूछें कि वे क्या सोच रहे हैं और क्या महसूस कर रहे हैं। आप कुछ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वे चारों थोड़ी दूरी पर चले गए (शायद कुछ मीटर)। यीशु बहुत दुःखी और व्याकुल हो गया। यीशु ने उनसे कहा, "मेरा प्राण दुःख से इतना व्याकुल है कि मैं मरने पर हूँ। यहीं रहो और मेरे साथ जागते रहो।"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पतरस, याकूब और यूहन्ना से पूछें कि वे क्या सोच रहे हैं और क्या महसूस कर रहे हैं। आप कुछ ऐसी बातें सुन सकते हैं:</w:t>
      </w:r>
    </w:p>
    <w:p>
      <w:pPr>
        <w:pStyle w:val="ListBullet"/>
        <w:spacing w:line="240" w:lineRule="auto"/>
        <w:ind w:left="720"/>
      </w:pPr>
      <w:r>
        <w:rPr>
          <w:lang w:val="hi_IN" w:bidi="hi_IN"/>
        </w:rPr>
      </w:r>
      <w:r>
        <w:rPr>
          <w:lang w:val="hi_IN" w:bidi="hi_IN"/>
        </w:rPr>
        <w:t>यीशु से पूछें कि वह कैसा महसूस कर रहा है। आप कुछ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थोड़ा आगे बढ़ा और मुँह के बल भूमि पर गिर पड़ा। यीशु ने कहा, "हे मेरे पिता! यदि सम्भव हो तो यह दुख का कटोरा मुझ से दूर हो जाए। लेकिन मैं चाहता हूँ कि तेरी इच्छा पूरी हो, मेरी नहीं।"</w:t>
      </w:r>
    </w:p>
    <w:p>
      <w:pPr/>
      <w:r>
        <w:rPr>
          <w:lang w:val="hi_IN" w:bidi="hi_IN"/>
        </w:rPr>
      </w:r>
      <w:r>
        <w:rPr>
          <w:lang w:val="hi_IN" w:bidi="hi_IN"/>
        </w:rPr>
        <w:t>यीशु पतरस, याकूब और यूहन्ना के पास लौटा और उन्हें सोते हुए पाया। यीशु ने पतरस से कहा, “क्या तू मेरे साथ एक घण्टा भी जाग नहीं सका? जागते रहो और प्रार्थना करते रहो, ताकि तुम प्रलोभन में न पड़ो। क्योंकि आत्मा तैयार है, परन्तु शरीर कमजोर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से पूछें कि वे अभी क्या सोच रहे हैं और क्या महसूस कर रहे हैं। आप कुछ ऐसी बातें सुन सकते हैं:</w:t>
      </w:r>
    </w:p>
    <w:p>
      <w:pPr>
        <w:pStyle w:val="ListBullet"/>
        <w:spacing w:line="240" w:lineRule="auto"/>
        <w:ind w:left="720"/>
      </w:pPr>
      <w:r>
        <w:rPr>
          <w:lang w:val="hi_IN" w:bidi="hi_IN"/>
        </w:rPr>
      </w:r>
      <w:r>
        <w:rPr>
          <w:lang w:val="hi_IN" w:bidi="hi_IN"/>
        </w:rPr>
        <w:t>यीशु से पूछें कि वह क्या सोच रहा है और क्या महसूस कर रहा है। आप कुछ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फिर यीशु ने पतरस, याकूब और यूहन्ना को दूसरी बार छोड़ा। इस बार यीशु ने अपने पिता से प्रार्थना की, "यदि यह कटोरा मेरे पिए बिना नहीं टल सकता, तो भी मैं वही करना चाहता हूँ जो तू चाहता है, न कि वह जो मैं चाहता हूँ।" यीशु जो घटित होने वाला था उसे स्वीकार करने का चुनाव करता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से पूछें कि वह क्या सोच रहा है और क्या महसूस कर रहा है। आप ऐसी बातें सुन सकते हैं:</w:t>
      </w:r>
    </w:p>
    <w:p>
      <w:pPr>
        <w:pStyle w:val="ListBullet"/>
        <w:spacing w:line="240" w:lineRule="auto"/>
        <w:ind w:left="720"/>
      </w:pPr>
      <w:r>
        <w:rPr>
          <w:lang w:val="hi_IN" w:bidi="hi_IN"/>
        </w:rPr>
      </w:r>
      <w:r>
        <w:rPr>
          <w:lang w:val="hi_IN" w:bidi="hi_IN"/>
        </w:rPr>
        <w:t>परमेश्वर से पूछें कि वह अभी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यीशु अपने चेलों के पास लौटा, तो उसने उन्हें फिर से सोते हुए पाया। वे अपनी आँखें खुली नहीं रख सके।</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चेलों से पूछें कि वे अब क्या महसूस कर रहे हैं। आप ऐसी बातें सुन सकते हैं:</w:t>
      </w:r>
    </w:p>
    <w:p>
      <w:pPr>
        <w:pStyle w:val="ListBullet"/>
        <w:spacing w:line="240" w:lineRule="auto"/>
        <w:ind w:left="720"/>
      </w:pPr>
      <w:r>
        <w:rPr>
          <w:lang w:val="hi_IN" w:bidi="hi_IN"/>
        </w:rPr>
      </w:r>
      <w:r>
        <w:rPr>
          <w:lang w:val="hi_IN" w:bidi="hi_IN"/>
        </w:rPr>
        <w:t>यीशु से पूछें, कि वे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उन्हें तीसरी बार छोड़कर गया और वही प्रार्थना की। फिर यीशु पतरस, याकूब और यूहन्ना के पास वापस आया और उन्हें सोते हुए पाया! यीशु उनसे पूछता है, "क्या तुम अभी भी सो रहे हो?" या जाओ, सोते ही रहो! फिर यीशु उनसे कहता है, "लेकिन देखो—समय आ गया है। मनुष्य का पुत्र पापियों के हाथों धोखा खा चुका है। चलो, हम चलते हैं! देखो, मेरा धोखा देने वाला यहाँ है!"</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से पूछें, कि वे कैसा महसूस कर रहे हैं। आप ऐसी बातें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b/>
          <w:lang w:val="hi_IN" w:bidi="hi_IN"/>
        </w:rPr>
        <w:t>चेले</w:t>
      </w:r>
      <w:r>
        <w:rPr>
          <w:lang w:val="hi_IN" w:bidi="hi_IN"/>
        </w:rPr>
        <w:t xml:space="preserve"> और यीशु यरूशलेम से निकलते हैं और </w:t>
      </w:r>
      <w:r>
        <w:rPr>
          <w:b/>
          <w:lang w:val="hi_IN" w:bidi="hi_IN"/>
        </w:rPr>
        <w:t>जैतून पहाड़</w:t>
      </w:r>
      <w:r>
        <w:rPr>
          <w:lang w:val="hi_IN" w:bidi="hi_IN"/>
        </w:rPr>
        <w:t xml:space="preserve"> पर जाते हैं। वे </w:t>
      </w:r>
      <w:r>
        <w:rPr>
          <w:b/>
          <w:lang w:val="hi_IN" w:bidi="hi_IN"/>
        </w:rPr>
        <w:t>गतसमनी</w:t>
      </w:r>
      <w:r>
        <w:rPr>
          <w:lang w:val="hi_IN" w:bidi="hi_IN"/>
        </w:rPr>
        <w:t xml:space="preserve"> नाम के एक जैतून के बगीचे पर रुकते हैं। चेलों का अनुवाद उसी तरह करें जैसा आपने पिछले भागों में किया है। </w:t>
      </w:r>
      <w:r>
        <w:rPr>
          <w:lang w:val="hi_IN" w:bidi="hi_IN"/>
        </w:rPr>
        <w:t>चेले</w:t>
      </w:r>
      <w:r>
        <w:rPr>
          <w:lang w:val="hi_IN" w:bidi="hi_IN"/>
        </w:rPr>
        <w:t xml:space="preserve"> मुख्य शब्दावली में है। जैतून पहाड़ यरूशलेम शहर के पूर्व में एक विस्तृत क्षेत्र है। गतसमनी जैतून पहाड़ की पश्चिमी ढलान पर स्थित है। इसे अभी भी यरूशलेम शहर के भीतर ही माना जाता था। गतसमनी का अर्थ है "जैतून का तेल निकालने का स्थान।" इस क्षेत्र में जैतून के पेड़ लगाए गए थे। बगीचे में एक जैतून का कुण्ड था जहाँ पेड़ों के फल से जैतून का तेल निकालने के लिए जैतून को दबाया जाता था।</w:t>
      </w:r>
    </w:p>
    <w:p>
      <w:pPr/>
      <w:r>
        <w:rPr>
          <w:lang w:val="hi_IN" w:bidi="hi_IN"/>
        </w:rPr>
      </w:r>
      <w:r>
        <w:rPr>
          <w:lang w:val="hi_IN" w:bidi="hi_IN"/>
        </w:rPr>
        <w:t xml:space="preserve">यीशु चेलों से कहता है कि जब तक वह </w:t>
      </w:r>
      <w:r>
        <w:rPr>
          <w:b/>
          <w:lang w:val="hi_IN" w:bidi="hi_IN"/>
        </w:rPr>
        <w:t>प्रार्थना</w:t>
      </w:r>
      <w:r>
        <w:rPr>
          <w:lang w:val="hi_IN" w:bidi="hi_IN"/>
        </w:rPr>
        <w:t xml:space="preserve"> करने के लिए थोड़ा आगे जाता है, तब तक वे बैठ जाएं। प्रार्थना करने का अर्थ है परमेश्वर से बात करना। "प्रार्थना" का अनुवाद उसी तरह करें जैसा आपने पिछले भागों में किया है। </w:t>
      </w:r>
      <w:r>
        <w:rPr>
          <w:b/>
          <w:lang w:val="hi_IN" w:bidi="hi_IN"/>
        </w:rPr>
        <w:t>प्रार्थना</w:t>
      </w:r>
      <w:r>
        <w:rPr>
          <w:lang w:val="hi_IN" w:bidi="hi_IN"/>
        </w:rPr>
        <w:t xml:space="preserve"> शब्द मुख्य शब्दावली में है।</w:t>
      </w:r>
    </w:p>
    <w:p>
      <w:pPr/>
      <w:r>
        <w:rPr>
          <w:lang w:val="hi_IN" w:bidi="hi_IN"/>
        </w:rPr>
      </w:r>
      <w:r>
        <w:rPr>
          <w:lang w:val="hi_IN" w:bidi="hi_IN"/>
        </w:rPr>
        <w:t xml:space="preserve">यीशु पतरस और जब्दी के दो पुत्रों याकूब और यूहन्ना को अपने साथ ले गया। यीशु </w:t>
      </w:r>
      <w:r>
        <w:rPr>
          <w:b/>
          <w:lang w:val="hi_IN" w:bidi="hi_IN"/>
        </w:rPr>
        <w:t>अभिभूत</w:t>
      </w:r>
      <w:r>
        <w:rPr>
          <w:lang w:val="hi_IN" w:bidi="hi_IN"/>
        </w:rPr>
        <w:t xml:space="preserve"> और </w:t>
      </w:r>
      <w:r>
        <w:rPr>
          <w:b/>
          <w:lang w:val="hi_IN" w:bidi="hi_IN"/>
        </w:rPr>
        <w:t>व्याकुल</w:t>
      </w:r>
      <w:r>
        <w:rPr>
          <w:lang w:val="hi_IN" w:bidi="hi_IN"/>
        </w:rPr>
        <w:t xml:space="preserve"> हो गया। ये स्पष्ट और सशक्त शब्द हैं। इन गहरी भावनाओं में भ्रम, चिंता, भय, शोक और अनिश्चितता शामिल हो सकती है। यीशु ने कुछ समय के लिए ये भावनाएँ महसूस की; यह केवल एक क्षण की भावना नहीं थी।</w:t>
      </w:r>
    </w:p>
    <w:p>
      <w:pPr/>
      <w:r>
        <w:rPr>
          <w:lang w:val="hi_IN" w:bidi="hi_IN"/>
        </w:rPr>
      </w:r>
      <w:r>
        <w:rPr>
          <w:lang w:val="hi_IN" w:bidi="hi_IN"/>
        </w:rPr>
        <w:t>यहाँ रुकें और चर्चा करें कि आप इस भारी भावना का वर्णन कैसे करेंगे। आप अपनी भाषा में "अभिभूत और व्याकुल हूँ" का अनुवाद कैसे करेंगे?</w:t>
      </w:r>
    </w:p>
    <w:p>
      <w:pPr/>
      <w:r>
        <w:rPr>
          <w:lang w:val="hi_IN" w:bidi="hi_IN"/>
        </w:rPr>
      </w:r>
      <w:r>
        <w:rPr>
          <w:lang w:val="hi_IN" w:bidi="hi_IN"/>
        </w:rPr>
        <w:t xml:space="preserve">यीशु उनसे कहता है, "मेरा </w:t>
      </w:r>
      <w:r>
        <w:rPr>
          <w:b/>
          <w:lang w:val="hi_IN" w:bidi="hi_IN"/>
        </w:rPr>
        <w:t>प्राण</w:t>
      </w:r>
      <w:r>
        <w:rPr>
          <w:lang w:val="hi_IN" w:bidi="hi_IN"/>
        </w:rPr>
        <w:t xml:space="preserve"> </w:t>
      </w:r>
      <w:r>
        <w:rPr>
          <w:b/>
          <w:lang w:val="hi_IN" w:bidi="hi_IN"/>
        </w:rPr>
        <w:t>दुःख से इतना</w:t>
      </w:r>
      <w:r>
        <w:rPr>
          <w:lang w:val="hi_IN" w:bidi="hi_IN"/>
        </w:rPr>
        <w:t xml:space="preserve"> व्याकुल है कि मैं मरने पर हूँ।" प्राण किसी के व्यक्तित्व का केंद्र होता है। प्राण को उसी तरह से अनुवादित करें जिस तरह आपने पहले किया है। </w:t>
      </w:r>
      <w:r>
        <w:rPr>
          <w:lang w:val="hi_IN" w:bidi="hi_IN"/>
        </w:rPr>
        <w:t>प्राण</w:t>
      </w:r>
      <w:r>
        <w:rPr>
          <w:lang w:val="hi_IN" w:bidi="hi_IN"/>
        </w:rPr>
        <w:t xml:space="preserve"> मुख्य शब्दावली में है।</w:t>
      </w:r>
    </w:p>
    <w:p>
      <w:pPr/>
      <w:r>
        <w:rPr>
          <w:lang w:val="hi_IN" w:bidi="hi_IN"/>
        </w:rPr>
      </w:r>
      <w:r>
        <w:rPr>
          <w:b/>
          <w:lang w:val="hi_IN" w:bidi="hi_IN"/>
        </w:rPr>
        <w:t>जागते रहो</w:t>
      </w:r>
      <w:r>
        <w:rPr>
          <w:lang w:val="hi_IN" w:bidi="hi_IN"/>
        </w:rPr>
        <w:t xml:space="preserve"> का मतलब आत्मिक रूप से सतर्क रहना होता है। यीशु नहीं चाहते कि उसके चेले सो जाएं। वे चाहते हैं कि वे प्रार्थना करें और परमेश्वर से बल प्राप्त करें।</w:t>
      </w:r>
    </w:p>
    <w:p>
      <w:pPr/>
      <w:r>
        <w:rPr>
          <w:lang w:val="hi_IN" w:bidi="hi_IN"/>
        </w:rPr>
      </w:r>
      <w:r>
        <w:rPr>
          <w:lang w:val="hi_IN" w:bidi="hi_IN"/>
        </w:rPr>
        <w:t xml:space="preserve">यीशु </w:t>
      </w:r>
      <w:r>
        <w:rPr>
          <w:b/>
          <w:lang w:val="hi_IN" w:bidi="hi_IN"/>
        </w:rPr>
        <w:t>मुँह के बल भूमि पर गिर पड़े</w:t>
      </w:r>
      <w:r>
        <w:rPr>
          <w:lang w:val="hi_IN" w:bidi="hi_IN"/>
        </w:rPr>
        <w:t xml:space="preserve"> या </w:t>
      </w:r>
      <w:r>
        <w:rPr>
          <w:b/>
          <w:lang w:val="hi_IN" w:bidi="hi_IN"/>
        </w:rPr>
        <w:t>अपना मुँह भूमि के तरफ करके झुक गए</w:t>
      </w:r>
      <w:r>
        <w:rPr>
          <w:lang w:val="hi_IN" w:bidi="hi_IN"/>
        </w:rPr>
        <w:t>। इसका अर्थ है कि यीशु जानबूझकर भूमि पर गिर गया। वह दुर्घटनावश नहीं गिरा यह प्रार्थना की भावना को दर्शा रहा था, जो यीशु की भावना की गहराई को दर्शाता था।</w:t>
      </w:r>
    </w:p>
    <w:p>
      <w:pPr/>
      <w:r>
        <w:rPr>
          <w:lang w:val="hi_IN" w:bidi="hi_IN"/>
        </w:rPr>
      </w:r>
      <w:r>
        <w:rPr>
          <w:lang w:val="hi_IN" w:bidi="hi_IN"/>
        </w:rPr>
        <w:t>यहाँ रुकें और अपने अनुवाद समूह के साथ चर्चा करें कि आप अपनी भाषा में यह कैसे कहेंगे।</w:t>
      </w:r>
    </w:p>
    <w:p>
      <w:pPr/>
      <w:r>
        <w:rPr>
          <w:lang w:val="hi_IN" w:bidi="hi_IN"/>
        </w:rPr>
      </w:r>
      <w:r>
        <w:rPr>
          <w:lang w:val="hi_IN" w:bidi="hi_IN"/>
        </w:rPr>
        <w:t xml:space="preserve">"जागते रहो और प्रार्थना करते रहो कि तुम </w:t>
      </w:r>
      <w:r>
        <w:rPr>
          <w:b/>
          <w:lang w:val="hi_IN" w:bidi="hi_IN"/>
        </w:rPr>
        <w:t>प्रलोभन</w:t>
      </w:r>
      <w:r>
        <w:rPr>
          <w:lang w:val="hi_IN" w:bidi="hi_IN"/>
        </w:rPr>
        <w:t xml:space="preserve"> में न पड़ो।" प्रलोभन का अर्थ है परमेश्वर से यह प्रार्थना करना कि आपको परीक्षा में न डाला जाए—प्रलोभित न किया जाए—और यदि आप परीक्षा में डाले जाएँ—प्रलोभित हों—तो आप इतने सामर्थी हों कि उस परीक्षा को सह सकें और प्रलोभन में न गिरें।</w:t>
      </w:r>
    </w:p>
    <w:p>
      <w:pPr/>
      <w:r>
        <w:rPr>
          <w:lang w:val="hi_IN" w:bidi="hi_IN"/>
        </w:rPr>
      </w:r>
      <w:r>
        <w:rPr>
          <w:lang w:val="hi_IN" w:bidi="hi_IN"/>
        </w:rPr>
        <w:t xml:space="preserve">क्योंकि </w:t>
      </w:r>
      <w:r>
        <w:rPr>
          <w:b/>
          <w:lang w:val="hi_IN" w:bidi="hi_IN"/>
        </w:rPr>
        <w:t>आत्मा</w:t>
      </w:r>
      <w:r>
        <w:rPr>
          <w:lang w:val="hi_IN" w:bidi="hi_IN"/>
        </w:rPr>
        <w:t xml:space="preserve"> तैयार है, परन्तु शरीर कमजोर है।" आत्मा मनुष्य के आंतरिक अस्तित्व, इच्छाओं या इरादों को दर्शाता है। "आत्मा" का अनुवाद उसी तरह करें जैसे आपने पहले किया है। </w:t>
      </w:r>
      <w:r>
        <w:rPr>
          <w:lang w:val="hi_IN" w:bidi="hi_IN"/>
        </w:rPr>
        <w:t>आत्मा</w:t>
      </w:r>
      <w:r>
        <w:rPr>
          <w:lang w:val="hi_IN" w:bidi="hi_IN"/>
        </w:rPr>
        <w:t xml:space="preserve"> मुख्य शब्दावली में है।</w:t>
      </w:r>
    </w:p>
    <w:p>
      <w:pPr/>
      <w:r>
        <w:rPr>
          <w:lang w:val="hi_IN" w:bidi="hi_IN"/>
        </w:rPr>
      </w:r>
      <w:r>
        <w:rPr>
          <w:lang w:val="hi_IN" w:bidi="hi_IN"/>
        </w:rPr>
        <w:t xml:space="preserve">"देखो, </w:t>
      </w:r>
      <w:r>
        <w:rPr>
          <w:b/>
          <w:lang w:val="hi_IN" w:bidi="hi_IN"/>
        </w:rPr>
        <w:t>समय</w:t>
      </w:r>
      <w:r>
        <w:rPr>
          <w:lang w:val="hi_IN" w:bidi="hi_IN"/>
        </w:rPr>
        <w:t xml:space="preserve"> आ गया है।" एक घण्टा समय का माप है। एक घण्टा वास्तव में 60 मिनट होता है। इस उदाहरण में, यीशु का अर्थ है कि समय आ गया है।</w:t>
      </w:r>
    </w:p>
    <w:p>
      <w:pPr/>
      <w:r>
        <w:rPr>
          <w:lang w:val="hi_IN" w:bidi="hi_IN"/>
        </w:rPr>
      </w:r>
      <w:r>
        <w:rPr>
          <w:b/>
          <w:lang w:val="hi_IN" w:bidi="hi_IN"/>
        </w:rPr>
        <w:t>मनुष्य का पुत्र</w:t>
      </w:r>
      <w:r>
        <w:rPr>
          <w:lang w:val="hi_IN" w:bidi="hi_IN"/>
        </w:rPr>
        <w:t xml:space="preserve"> </w:t>
      </w:r>
      <w:r>
        <w:rPr>
          <w:b/>
          <w:lang w:val="hi_IN" w:bidi="hi_IN"/>
        </w:rPr>
        <w:t>पापियों के हाथों में सौंप दिया गया है</w:t>
      </w:r>
      <w:r>
        <w:rPr>
          <w:lang w:val="hi_IN" w:bidi="hi_IN"/>
        </w:rPr>
        <w:t xml:space="preserve">।" यीशु अपने आप को मनुष्य का पुत्र कह रहा है, यह ऐसा शीर्षक जो उसके मानवीय स्वभाव को ईश्वरीय मूल से जोड़ता है। मनुष्य का पुत्र वह व्यक्ति है जिसे परमेश्वर ने सारा अधिकार और सामर्थ्य दिया है। इस शीर्षक का उपयोग पहले यहूदी पवित्रशास्त्र में किया गया है, विशेष रूप से भविष्यद्वक्ता दानिय्येल द्वारा। मनुष्य के पुत्र का अनुवाद उसी तरह करें जैसे आपने पहले किया है। </w:t>
      </w:r>
      <w:r>
        <w:rPr>
          <w:lang w:val="hi_IN" w:bidi="hi_IN"/>
        </w:rPr>
        <w:t>मनुष्य का पुत्र</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26:47–56</w:t>
      </w:r>
      <w:r>
        <w:rPr>
          <w:lang w:val="hi_IN" w:bidi="hi_IN"/>
        </w:rPr>
      </w:r>
    </w:p>
    <w:p>
      <w:pPr>
        <w:pStyle w:val="Heading3"/>
      </w:pPr>
      <w:r>
        <w:rPr>
          <w:lang w:val="hi_IN" w:bidi="hi_IN"/>
        </w:rPr>
        <w:t>सुने और मन में रखें</w:t>
      </w:r>
    </w:p>
    <w:p>
      <w:pPr/>
      <w:r>
        <w:rPr>
          <w:lang w:val="hi_IN" w:bidi="hi_IN"/>
        </w:rPr>
      </w:r>
      <w:r>
        <w:rPr>
          <w:lang w:val="hi_IN" w:bidi="hi_IN"/>
        </w:rPr>
        <w:t>मत्ती 26:47–56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यीशु अपने चेलों को गतसमनी नाम के जैतून के बगीचे में ले गया था। यीशु ने प्रार्थना करने में समय बिताया, और होने वाली घटनाओं के बारे में व्याकुल था। यीशु के चेले सो गये थे, जबकि उन्होंने पहले कहा था कि वे यीशु के लिए मरने के लिए तैयार हैं।</w:t>
      </w:r>
    </w:p>
    <w:p>
      <w:pPr/>
      <w:r>
        <w:rPr>
          <w:lang w:val="hi_IN" w:bidi="hi_IN"/>
        </w:rPr>
      </w:r>
      <w:r>
        <w:rPr>
          <w:lang w:val="hi_IN" w:bidi="hi_IN"/>
        </w:rPr>
        <w:t>कहानी इस प्रकार शुरू होती है, "जब यीशु बोल ही रहा था, तो बारह चेलों में से एक, यहूदा, भीड़ के साथ वहाँ आ पहुँचा।" मत्ती हमें यहूदा से "बारह चेलों में से एक" के रूप में फिर से परिचित कराता है। किसी समय, सम्भवतः यरूशलेम में फसह के भोजन के दौरान, यहूदा समूह से बाहर निकला और यहूदी अधिकारियों से मिला ताकि उन्हें यह बताया जा सके कि यीशु उस रात कहाँ होगा। यह उस बात को पूरा कर रहा है जो यीशु ने पहले शाम को कहा था कि ऐसा होगा।</w:t>
      </w:r>
    </w:p>
    <w:p>
      <w:pPr/>
      <w:r>
        <w:rPr>
          <w:lang w:val="hi_IN" w:bidi="hi_IN"/>
        </w:rPr>
      </w:r>
      <w:r>
        <w:rPr>
          <w:lang w:val="hi_IN" w:bidi="hi_IN"/>
        </w:rPr>
        <w:t>यहूदी अधिकारियों ने यीशु को गिरफ्तार करने के लिए लोगों की भीड़ को भेजा। यहूदी अधिकारियों में प्रधान याजक और लोगों के पुरनिए शामिल थे। ये लोग यहूदी लोगों के लिए शासी निकाय और अदालत होते हैं। भीड़ लोगों का समूह थी। इस सन्दर्भ में, भीड़ का अर्थ आमतौर पर उन लोगों का अराजक समूह होता है जो हानिकारक काम कर रहा होता है। हम नहीं जानते कि समूह में कितने लोग थे, लेकिन हम जानते हैं कि वे उन लोगों से छिपना चाहते थे जो यीशु को पसन्द करते थे, और अपनी ओर ध्यान नहीं आकर्षित करना चाहते थे। हालाँकि, वहाँ पर्याप्त लोग थे जो निश्चित थे कि वे यीशु को शीघ्र गिरफ्तार कर सकते थे।</w:t>
      </w:r>
    </w:p>
    <w:p>
      <w:pPr/>
      <w:r>
        <w:rPr>
          <w:lang w:val="hi_IN" w:bidi="hi_IN"/>
        </w:rPr>
      </w:r>
      <w:r>
        <w:rPr>
          <w:lang w:val="hi_IN" w:bidi="hi_IN"/>
        </w:rPr>
        <w:t>वे तलवारें और लाठियां लेकर आये। इससे पता चलता है कि वे किसी भी व्यक्ति से लड़ने के लिए तैयार थे जो उनका विरोध करने की कोशिश करता था। तलवार एक लम्बे चाकू जैसी होती है जिसका इस्तेमाल लड़ने के लिए किया जाता है। लाठी लकड़ी का एक भारी टुकड़ा होता था जिसका उपयोग लड़ने के लिए किया जाता था।</w:t>
      </w:r>
    </w:p>
    <w:p>
      <w:pPr/>
      <w:r>
        <w:rPr>
          <w:lang w:val="hi_IN" w:bidi="hi_IN"/>
        </w:rPr>
      </w:r>
      <w:r>
        <w:rPr>
          <w:lang w:val="hi_IN" w:bidi="hi_IN"/>
        </w:rPr>
        <w:t>यहां रुकें और अपनी अनुवाद टीम को तलवारों और लाठियों की तस्वीरें दिखाएं।</w:t>
      </w:r>
    </w:p>
    <w:p>
      <w:pPr/>
      <w:r>
        <w:rPr>
          <w:lang w:val="hi_IN" w:bidi="hi_IN"/>
        </w:rPr>
      </w:r>
      <w:r>
        <w:rPr>
          <w:lang w:val="hi_IN" w:bidi="hi_IN"/>
        </w:rPr>
        <w:t>यहूदा यहूदी अधिकारियों को यह दिखाने के लिए सहमत हो गया था कि यीशु कौन सा व्यक्ति है। ऐसा शायद इसलिए हुआ क्योंकि अंधेरा था, और जो लोग यीशु को गिरफ्तार कर रहे थे, उन्हें शायद नहीं पता था कि यीशु कैसा दिखता था। यहूदा ने यीशु को चूमकर यह दिखाने का प्रबन्ध किया कि यीशु कौन है। दोस्तों के लिए हर गाल पर चूमकर एक-दूसरे को नमस्कार करना सामान्य था। लोगों का एक-दूसरे को चुम्बन से नमस्कार करना सामान्य था। किसी को चुम्बन से नमस्कार करना उस व्यक्ति के प्रति सम्मान दिखाने के समान होगा। एक चेला अक्सर अपने गुरु को चूमकर नमस्कार करता था। कभी-कभी यह हाथ, गाल या पैर पर होता है। यह आश्चर्यजनक होगा कि यहूदा ने यीशु को पकड़वाने के लिए चुम्बन से यीशु को नमस्कार किया। यहूदा सीधे यीशु के पास गया और यीशु को "रब्बी" कहकर नमस्कार किया। रब्बी का अर्थ है "मेरा स्वामी" या "मेरा गुरु।"</w:t>
      </w:r>
    </w:p>
    <w:p>
      <w:pPr/>
      <w:r>
        <w:rPr>
          <w:lang w:val="hi_IN" w:bidi="hi_IN"/>
        </w:rPr>
      </w:r>
      <w:r>
        <w:rPr>
          <w:lang w:val="hi_IN" w:bidi="hi_IN"/>
        </w:rPr>
        <w:t>यहाँ रुकें और अनुवाद समूह के रूप में चर्चा करें: अपनी संस्कृति में, आप किसी ऐसे व्यक्ति को अभिवादन कैसे करेंगे, जिसका आप सम्मान करते हैं? आपकी संस्कृति में दोस्त एक-दूसरे को नमस्कार किस प्रकार करते हैं?</w:t>
      </w:r>
    </w:p>
    <w:p>
      <w:pPr/>
      <w:r>
        <w:rPr>
          <w:lang w:val="hi_IN" w:bidi="hi_IN"/>
        </w:rPr>
      </w:r>
      <w:r>
        <w:rPr>
          <w:lang w:val="hi_IN" w:bidi="hi_IN"/>
        </w:rPr>
        <w:t>यीशु यहूदा को उत्तर देता है, "हे मेरे दोस्त, जो तू करने आया है, वही कर।" यीशु दिखा रहा है कि उसे वास्तव में पता है कि क्या होने वाला है। यह दिलचस्प है कि यीशु यहूदा को दोस्त कह रहा है। दोस्त वह व्यक्ति होता है जिसके बारे में आप परवाह करते हैं और उसके साथ चीजें साझा करते हैं। दोस्त एक-दूसरे की देखभाल करते हैं और उनकी रक्षा करते हैं। यीशु विनम्रता से यहूदा को सम्बोधित कर रहा है, लेकिन यीशु उसका असली नाम इस्तेमाल नहीं करता है। यीशु यह भी दर्शाता है कि वह स्वयं भी मिलनसार और सहज हैं। दिलचस्प बात यह है कि यीशु केवल दो अन्य अवसरों पर "दोस्त" का उपयोग करता है। इन दोनों स्थितियों में, जिस व्यक्ति को यीशु सम्बोधित कर रहा था, उसने कुछ गलत किया था।</w:t>
      </w:r>
    </w:p>
    <w:p>
      <w:pPr/>
      <w:r>
        <w:rPr>
          <w:lang w:val="hi_IN" w:bidi="hi_IN"/>
        </w:rPr>
      </w:r>
      <w:r>
        <w:rPr>
          <w:lang w:val="hi_IN" w:bidi="hi_IN"/>
        </w:rPr>
        <w:t>फिर भीड़ ने यीशु पर हाथ रखा या उसे पकड़ लिया। उन्होंने उसे अपने हाथों से पकड़ लिया ताकि यह सुनिश्चित हो सके कि वह भाग न सके। उन्होंने उसे गिरफ्तार किया।</w:t>
      </w:r>
    </w:p>
    <w:p>
      <w:pPr/>
      <w:r>
        <w:rPr>
          <w:lang w:val="hi_IN" w:bidi="hi_IN"/>
        </w:rPr>
      </w:r>
      <w:r>
        <w:rPr>
          <w:lang w:val="hi_IN" w:bidi="hi_IN"/>
        </w:rPr>
        <w:t>यहाँ रुकें और अनुवाद समूह के रूप में चर्चा करें: आप यीशु की गिरफ्तारी का वर्णन कैसे करेंगे? आप कैसे सुनिश्चित करेंगे कि यह स्पष्ट था कि भीड़ ने यीशु को शारीरिक रूप से पकड़ रखा था?</w:t>
      </w:r>
    </w:p>
    <w:p>
      <w:pPr/>
      <w:r>
        <w:rPr>
          <w:lang w:val="hi_IN" w:bidi="hi_IN"/>
        </w:rPr>
      </w:r>
      <w:r>
        <w:rPr>
          <w:lang w:val="hi_IN" w:bidi="hi_IN"/>
        </w:rPr>
        <w:t>यीशु के चेलों में से एक ने गिरफ्तारी का विरोध करने की कोशिश की। चेला अपनी तलवार या चाकू को वहाँ से निकालता है, जहाँ वह आमतौर पर उसे छिपा कर रखता है, और भीड़ के साथ आने वाले लोगों में से एक का कान काट देता है। वह व्यक्ति प्रधान या प्रधान याजक का दास था। हम नहीं जानते कि चेले ने कौन सा कान काट दिया।</w:t>
      </w:r>
    </w:p>
    <w:p>
      <w:pPr/>
      <w:r>
        <w:rPr>
          <w:lang w:val="hi_IN" w:bidi="hi_IN"/>
        </w:rPr>
      </w:r>
      <w:r>
        <w:rPr>
          <w:lang w:val="hi_IN" w:bidi="hi_IN"/>
        </w:rPr>
        <w:t>यहाँ रुकें और अपने अनुवाद समूह के साथ चर्चा करें: आपकी संस्कृति में सुरक्षा के लिए हथियारों का उपयोग कैसे किया जाता है? आपके क्षेत्र में लोग अपने मित्रों और परिवारों को उन अन्य लोगों से कैसे बचाते हैं जो उन्हें नुकसान पहुंचाना चाहते हैं?</w:t>
      </w:r>
    </w:p>
    <w:p>
      <w:pPr/>
      <w:r>
        <w:rPr>
          <w:lang w:val="hi_IN" w:bidi="hi_IN"/>
        </w:rPr>
      </w:r>
      <w:r>
        <w:rPr>
          <w:lang w:val="hi_IN" w:bidi="hi_IN"/>
        </w:rPr>
        <w:t>यीशु अपने चेले से कहता है, "अपनी तलवार को वापस अपनी जगह पर रख दे।" यीशु अपने चेले से कह रहा है कि तलवार को छिपा कर रखना चाहिए। इसका उपयोग इस दास को नुकसान पहुंचाने के लिए नहीं किया जाना चाहिए। यीशु ने अपने चेलों से कहा कि जो लोग तलवार से लड़ेंगे, वे तलवार से ही मारे जाएंगे। यीशु कह रहा है कि अपने साथ अन्याय होना बेहतर है बजाय इसके कि आप अपनी रक्षा करने या न्याय दिलाने के लिए हिंसा का प्रयोग करें। यीशु द्वारा बिना हिंसा के अपनी गिरफ्तारी को स्वीकार करने के तरीके और उस चेले के बीच जो लड़ना चाहता था, एक मजबूत तुलना है।</w:t>
      </w:r>
    </w:p>
    <w:p>
      <w:pPr/>
      <w:r>
        <w:rPr>
          <w:lang w:val="hi_IN" w:bidi="hi_IN"/>
        </w:rPr>
      </w:r>
      <w:r>
        <w:rPr>
          <w:lang w:val="hi_IN" w:bidi="hi_IN"/>
        </w:rPr>
        <w:t>यीशु उन सभी को याद दिलाता है जो सुन सकते थे कि तलवार का उपयोग करना अनावश्यक था क्योंकि यदि यीशु को आवश्यकता होती तो उसके पास उससे भी अधिक सामर्थ्य उपलब्ध थी। यीशु अपने पिता से कह सकता था कि वह उसकी रक्षा के लिए हज़ारों स्वर्गदूत भेज दे, और परमेश्वर उन्हें तुरन्त भेज देगा। कुछ अनुवादों में स्वर्गदूतों की 12 "सेना" शब्दों का उपयोग किया गया है। एक सेना रोमी सेना में सैनिकों की एक इकाई को सन्दर्भित करती है। एक सेना में लगभग 6,000 सैनिक शामिल होते थे। यीशु कह रहा है कि परमेश्वर भीड़ पर विजय प्राप्त करने के लिए पर्याप्त स्वर्गदूतों से अधिक भेज सकता है, लेकिन यह परमेश्वर की योजना नहीं है। स्वर्गदूत एक अलौकिक और आत्मिक प्राणी होता है जो परमेश्वर और मनुष्यों के बीच संदेश पहुँचाता है। हालाँकि, यीशु चाहता है कि यहूदी शास्त्रों में दी गई भविष्यद्वाणियाँ पूरी हों, और परमेश्वर अपनी इच्छा पूरी करे।</w:t>
      </w:r>
    </w:p>
    <w:p>
      <w:pPr/>
      <w:r>
        <w:rPr>
          <w:lang w:val="hi_IN" w:bidi="hi_IN"/>
        </w:rPr>
      </w:r>
      <w:r>
        <w:rPr>
          <w:lang w:val="hi_IN" w:bidi="hi_IN"/>
        </w:rPr>
        <w:t>फिर, या उस समय, यीशु भीड़ से बात करते हुए उनसे पूछता है, "क्या मैं एक खतरनाक क्रांतिकारी हूँ कि तुम्हें मुझे तलवारों और लाठियों से गिरफ्तार करने की आवश्यकता है? तुमने मुझे मन्दिर में गिरफ्तार क्यों नहीं किया? मैं हर दिन मन्दिर में सिखाता था।" यीशु ने इस प्रश्न का उत्तर पाने की उम्मीद नहीं की। यीशु इस तथ्य पर प्रकाश डाल रहा है कि वे उसे प्रतिदिन सार्वजनिक रूप से गिरफ्तार कर सकते थे, लेकिन उन्हें रात के समय आना पड़ा। वे लोग यीशु के साथ एक खतरनाक अपराधी की तरह व्यवहार कर रहे हैं, जबकि यीशु कम से कम दो सप्ताह से मन्दिर में शांति से शिक्षा दे रहा था।</w:t>
      </w:r>
    </w:p>
    <w:p>
      <w:pPr/>
      <w:r>
        <w:rPr>
          <w:lang w:val="hi_IN" w:bidi="hi_IN"/>
        </w:rPr>
      </w:r>
      <w:r>
        <w:rPr>
          <w:lang w:val="hi_IN" w:bidi="hi_IN"/>
        </w:rPr>
        <w:t>यहाँ रुकें और अनुवाद समूह के रूप में चर्चा करें: यीशु ये प्रश्न पूछकर क्या कहना चाह रहा था?</w:t>
      </w:r>
    </w:p>
    <w:p>
      <w:pPr/>
      <w:r>
        <w:rPr>
          <w:lang w:val="hi_IN" w:bidi="hi_IN"/>
        </w:rPr>
      </w:r>
      <w:r>
        <w:rPr>
          <w:lang w:val="hi_IN" w:bidi="hi_IN"/>
        </w:rPr>
        <w:t>फिर यीशु उन्हें याद दिलाता है, "यह सब पवित्रशास्त्रों में लिखे भविष्यद्वक्ता के वचन को पूरा करने के लिए हो रहा है।" यीशु इस बात पर प्रकाश डाल रहा है कि परमेश्वर का नियंत्रण है। यह कोई दुर्घटनावश नहीं हो रहा है। हम अगले कई भागों में देखेंगे कि आने वाली घटनाएँ इस तरह होंगी, जैसा कि बहुत साल पहले भविष्यद्वक्ताओं ने भविष्यद्वाणी की थी।</w:t>
      </w:r>
    </w:p>
    <w:p>
      <w:pPr/>
      <w:r>
        <w:rPr>
          <w:lang w:val="hi_IN" w:bidi="hi_IN"/>
        </w:rPr>
      </w:r>
      <w:r>
        <w:rPr>
          <w:lang w:val="hi_IN" w:bidi="hi_IN"/>
        </w:rPr>
        <w:t>तब सभी चेले यीशु को छोड़कर भाग गये।</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यीशु गतसमनी नाम के जैतून के बगीचे में अपने तीन चेलों से बात कर रहा है। यहूदा तलवारें और लाठियां लिए हुए भीड़ के साथ आता है। यहूदा यीशु के पास जाता है और उसे रब्बी कहकर नमस्कार करता है, और उसे चूमता है।</w:t>
      </w:r>
    </w:p>
    <w:p>
      <w:pPr/>
      <w:r>
        <w:rPr>
          <w:lang w:val="hi_IN" w:bidi="hi_IN"/>
        </w:rPr>
      </w:r>
      <w:r>
        <w:rPr>
          <w:b/>
          <w:lang w:val="hi_IN" w:bidi="hi_IN"/>
        </w:rPr>
        <w:t>दूसरा दृश्य:</w:t>
      </w:r>
      <w:r>
        <w:rPr>
          <w:lang w:val="hi_IN" w:bidi="hi_IN"/>
        </w:rPr>
        <w:t xml:space="preserve"> यीशु उत्तर देता है, "हे दोस्त, जो तू करने आया है, वह कर।" भीड़ ने यीशु को पकड़ लिया। चेलों में से एक चेला तलवार खींचता है और प्रधान याजक के दास का कान काट देता है। यीशु चेले से कहता है कि वह अपनी तलवार रख दे। वह कहता है कि जो लोग तलवार से जीते हैं, वे तलवार से मरेंगे। यीशु ने कहा, "क्या तुम नहीं जानते कि मैं अपने पिता से हमारी रक्षा के लिए हजारों स्वर्गदूतों की मांग कर सकता हूँ, और वह उन्हें तुरंत भेज देगा?" यीशु कहता है कि पवित्रशास्त्र का पूरा होना ज़रूरी है।</w:t>
      </w:r>
    </w:p>
    <w:p>
      <w:pPr/>
      <w:r>
        <w:rPr>
          <w:lang w:val="hi_IN" w:bidi="hi_IN"/>
        </w:rPr>
      </w:r>
      <w:r>
        <w:rPr>
          <w:b/>
          <w:lang w:val="hi_IN" w:bidi="hi_IN"/>
        </w:rPr>
        <w:t>तीसरा दृश्य:</w:t>
      </w:r>
      <w:r>
        <w:rPr>
          <w:lang w:val="hi_IN" w:bidi="hi_IN"/>
        </w:rPr>
        <w:t xml:space="preserve"> यीशु भीड़ से बात करते हुए पूछता है कि वे उसे ऐसे क्यों गिरफ्तार कर रहे हैं जैसे वह एक क्रांतिकारी है, जबकि वह हर दिन मन्दिर में शिक्षा देता रहा है। यीशु कहता है कि यह सब इसलिए हो रहा है ताकि पवित्रशास्त्रों में भविष्यद्वक्ताओं के वचन पूरे हों।</w:t>
      </w:r>
    </w:p>
    <w:p>
      <w:pPr/>
      <w:r>
        <w:rPr>
          <w:lang w:val="hi_IN" w:bidi="hi_IN"/>
        </w:rPr>
      </w:r>
      <w:r>
        <w:rPr>
          <w:b/>
          <w:lang w:val="hi_IN" w:bidi="hi_IN"/>
        </w:rPr>
        <w:t>चौथा दृश्य:</w:t>
      </w:r>
      <w:r>
        <w:rPr>
          <w:lang w:val="hi_IN" w:bidi="hi_IN"/>
        </w:rPr>
        <w:t xml:space="preserve"> सभी चेले भाग गए।</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वह चेला जो उस व्यक्ति का कान काटने के लिए अपनी तलवार खींचता है</w:t>
      </w:r>
    </w:p>
    <w:p>
      <w:pPr>
        <w:pStyle w:val="ListBullet"/>
        <w:spacing w:line="240" w:lineRule="auto"/>
        <w:ind w:left="720"/>
      </w:pPr>
      <w:r>
        <w:rPr>
          <w:lang w:val="hi_IN" w:bidi="hi_IN"/>
        </w:rPr>
      </w:r>
      <w:r>
        <w:rPr>
          <w:lang w:val="hi_IN" w:bidi="hi_IN"/>
        </w:rPr>
        <w:t>प्रधान याजक का दास जिसका कान काट दिया जाता है</w:t>
      </w:r>
    </w:p>
    <w:p>
      <w:pPr>
        <w:pStyle w:val="ListBullet"/>
        <w:spacing w:line="240" w:lineRule="auto"/>
        <w:ind w:left="720"/>
      </w:pPr>
      <w:r>
        <w:rPr>
          <w:lang w:val="hi_IN" w:bidi="hi_IN"/>
        </w:rPr>
      </w:r>
      <w:r>
        <w:rPr>
          <w:lang w:val="hi_IN" w:bidi="hi_IN"/>
        </w:rPr>
        <w:t>धार्मिक अगुवे और यहूदी पुरनिये जिन्होंने भीड़ को भेजा था</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याद रखें कि इस घटना से पहले यहूदा यीशु और अन्य ग्यारह चेलों को छोड़कर धार्मिक अगुवों से मिलने गया था, ताकि उन्हें यीशु के पास ले जा सके। हम वास्तव में नहीं जानते कि यहूदा कब चला गया। यह शाम के भोजन के दौरान या उसके तुरन्त बाद के समय में हुआ था। यहूदा धार्मिक अगुवों से कहता है कि वह उन्हें वहाँ ले जाएगा जहाँ यीशु है, और वह उन्हें यीशु को चूमकर दिखाएगा कि यीशु कौन है।</w:t>
      </w:r>
    </w:p>
    <w:p>
      <w:pPr/>
      <w:r>
        <w:rPr>
          <w:lang w:val="hi_IN" w:bidi="hi_IN"/>
        </w:rPr>
      </w:r>
      <w:r>
        <w:rPr>
          <w:lang w:val="hi_IN" w:bidi="hi_IN"/>
        </w:rPr>
        <w:t>हालाँकि, यह भाग तब शुरू होता है जब यीशु ने अपने तीन चेलों को फिर से जगाया और उनसे कहा कि उठो, क्योंकि उसका धोखा देने वाला यहाँ है। यीशु उन्हें बता रहा है कि वह जानता है कि यहूदा आ गया है और वह गिरफ्तार होने वाला है। यह कहानी अब भी जैतून के बगीचे, जिसे गतसमनी कहा जाता है, जैतून पर्वत पर घट रही है।</w:t>
      </w:r>
    </w:p>
    <w:p>
      <w:pPr/>
      <w:r>
        <w:rPr>
          <w:lang w:val="hi_IN" w:bidi="hi_IN"/>
        </w:rPr>
      </w:r>
      <w:r>
        <w:rPr>
          <w:lang w:val="hi_IN" w:bidi="hi_IN"/>
        </w:rPr>
        <w:t>यह कहानी रात के समय शुरू होती है। यहूदा और भीड़, जिसे धार्मिक अगुवों और यहूदी पुरनियों ने भेजा था, जैतून के बगीचे में आ रहे हैं। वे तलवारें (या लम्बे चाकू) और लाठियाँ लिए हुए हैं। हम नहीं जानते कि भीड़ में कितने लोग थे, लेकिन मत्ती हमें याद दिलाता है कि यह एक "बड़ी भीड़" थी।</w:t>
      </w:r>
    </w:p>
    <w:p>
      <w:pPr/>
      <w:r>
        <w:rPr>
          <w:lang w:val="hi_IN" w:bidi="hi_IN"/>
        </w:rPr>
      </w:r>
      <w:r>
        <w:rPr>
          <w:lang w:val="hi_IN" w:bidi="hi_IN"/>
        </w:rPr>
        <w:t>यहूदा सीधे यीशु के पास गया। यहूदा यीशु को “रब्बी” कहता है, और वह यीशु को चूमकर नमस्कार करता है। अब भीड़ जानती है कि उन्हें किसको गिरफ्तार करने की आवश्यकता है। यीशु यहूदा से कहता है, "दोस्त, जो तुझे करना है, वही कर।" यीशु यहूदा से कह रहा है कि वह आगे बढ़े और वह काम करे जो यहूदा ने तय किया है, अर्थात यीशु को धोखा देना। कुछ अनुवादों में यीशु पूछता है, "तुम यहाँ क्यों हो?" यह एक ऐसा प्रश्न है जिसका उत्तर देने की आवश्यकता नहीं है, क्योंकि यीशु और यहूदा दोनों जानते थे कि यहूदा वहाँ क्यों था। महत्वपूर्ण बात यह है कि यीशु स्थिति पर नियंत्रण रख रहा था, और उसने यहूदा को उसे धोखा देने की अनुमति दी। फिर भीड़ ने यीशु को गिरफ्तार करने के लिए पकड़ लिया। इसका अर्थ है कि यीशु भाग नहीं सकता था।</w:t>
      </w:r>
    </w:p>
    <w:p>
      <w:pPr/>
      <w:r>
        <w:rPr>
          <w:lang w:val="hi_IN" w:bidi="hi_IN"/>
        </w:rPr>
      </w:r>
      <w:r>
        <w:rPr>
          <w:lang w:val="hi_IN" w:bidi="hi_IN"/>
        </w:rPr>
        <w:t>फिर चेलों में से एक ने अपनी तलवार या लम्बा चाकू खींचकर प्रधान याजक के दास को मारा, और उसका कान काट दिया। इस भाग में हमें यह नहीं बताया गया है कि उसने कौन सा कान काट दिया। यदि आपको यह बताना हो कि कौन सा कान कटा है, तो आप कह सकते हैं कि दाहिना कान कटा है। हम यह पवित्रशास्त्र के अन्य भागों से जानते हैं।</w:t>
      </w:r>
    </w:p>
    <w:p>
      <w:pPr/>
      <w:r>
        <w:rPr>
          <w:lang w:val="hi_IN" w:bidi="hi_IN"/>
        </w:rPr>
      </w:r>
      <w:r>
        <w:rPr>
          <w:lang w:val="hi_IN" w:bidi="hi_IN"/>
        </w:rPr>
        <w:t>यीशु चेले से कहता है कि वह अपनी तलवार रख दे। इसका अर्थ है कि उसे अपने अंगरखे के नीचे वापस रख देना, या उसे उस सुरक्षात्मक म्यान में रख देना जिसमें उसे होना चाहिए। यीशु कहता है, "जो तलवार चलाते हैं वे तलवार से ही मारे जायेंगे।" यह याद रखना ज़रूरी है कि यीशु अपने चेलों से कह रहा है कि हिंसा का उपयोग केवल परिस्थिति में हिंसा को बढ़ाता है। यीशु ने प्रतिरोध करने के बजाय अन्याय सहना और मृत्यु को चुना। "क्या तुम्हें पता नहीं है कि मैं अपने पिता से हमारी रक्षा के लिए हजारों स्वर्गदूतों की मांग कर सकता हूँ, और वह उन्हें तुरन्त भेज देगा?" यीशु कह रहा है कि उसके पास गिरफ्तारी का विरोध करने के लिए विकल्प हैं, लेकिन वह परमेश्वर की योजना को पूरा करना चाहता है। यीशु आगे कहता है, "लेकिन यदि मैं ऐसा करता तो पवित्रशास्त्र कैसे पूरा होता जो बताता है कि अब क्या होना आवश्यक है?" यह एक प्रश्न है जिसके उत्तर की आवश्यकता नहीं है। यीशु उन्हें बता रहा है कि वह वह सब कुछ जानता है जो होने वाला है, और वह उसे स्वीकार करता है और उस सब से गुजरेगा।</w:t>
      </w:r>
    </w:p>
    <w:p>
      <w:pPr/>
      <w:r>
        <w:rPr>
          <w:lang w:val="hi_IN" w:bidi="hi_IN"/>
        </w:rPr>
      </w:r>
      <w:r>
        <w:rPr>
          <w:lang w:val="hi_IN" w:bidi="hi_IN"/>
        </w:rPr>
        <w:t>फिर यीशु भीड़ से बात करता है। यीशु ने उनसे पूछा, "क्या मैं कोई खतरनाक क्रांतिकारी हूँ, जो तुम तलवारें और लाठियाँ लेकर मुझे गिरफ्तार करने आये हो? तुमने मुझे मन्दिर में क्यों नहीं गिरफ्तार किया? मैं हर दिन वहाँ सिखाता था।" यीशु को उनसे प्रश्न का उत्तर मिलने की उम्मीद नहीं थी। यीशु उन्हें बता रहा है कि उन्हें उसे गिरफ्तार करने के लिए हथियार लेकर आने की आवश्यकता नहीं थी क्योंकि वह खतरनाक नहीं है। यीशु यह बताता है कि वे उसे किसी भी दिन गिरफ्तार कर सकते थे जब वह मन्दिर में शांति से शिक्षा दे रहा था। यीशु यह भी दिखा रहा है कि वे उसे गुप्त रूप से गिरफ्तार करना चाहते हैं। यीशु बोलना जारी रखता है। यीशु कहता है, "लेकिन यह सब पवित्रशास्त्रों में लिखे भविष्यद्वक्ताओं के वचन को पूरा करने के लिए हो रहा है।"</w:t>
      </w:r>
    </w:p>
    <w:p>
      <w:pPr/>
      <w:r>
        <w:rPr>
          <w:lang w:val="hi_IN" w:bidi="hi_IN"/>
        </w:rPr>
      </w:r>
      <w:r>
        <w:rPr>
          <w:lang w:val="hi_IN" w:bidi="hi_IN"/>
        </w:rPr>
        <w:t>रुकें और समूह के रूप में चर्चा करें कि आप कैसे कहेंगे: "क्या मैं एक खतरनाक क्रांतिकारी हूँ कि तुम्हें मुझे तलवारों और लाठियाँ लेकर गिरफ्तार करने की आवश्यकता है?" ताकि कहानी सुनने वाला हर कोई यीशु की बात का मतलब समझ सके।</w:t>
      </w:r>
    </w:p>
    <w:p>
      <w:pPr/>
      <w:r>
        <w:rPr>
          <w:lang w:val="hi_IN" w:bidi="hi_IN"/>
        </w:rPr>
      </w:r>
      <w:r>
        <w:rPr>
          <w:lang w:val="hi_IN" w:bidi="hi_IN"/>
        </w:rPr>
        <w:t>उस समय, सभी चेले उसे छोड़कर भाग गए।</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चेले</w:t>
      </w:r>
    </w:p>
    <w:p>
      <w:pPr>
        <w:pStyle w:val="ListBullet"/>
        <w:spacing w:line="240" w:lineRule="auto"/>
        <w:ind w:left="720"/>
      </w:pPr>
      <w:r>
        <w:rPr>
          <w:lang w:val="hi_IN" w:bidi="hi_IN"/>
        </w:rPr>
      </w:r>
      <w:r>
        <w:rPr>
          <w:lang w:val="hi_IN" w:bidi="hi_IN"/>
        </w:rPr>
        <w:t>वह चेला जो उस व्यक्ति का कान काटने के लिए अपनी तलवार खींचता है</w:t>
      </w:r>
    </w:p>
    <w:p>
      <w:pPr>
        <w:pStyle w:val="ListBullet"/>
        <w:spacing w:line="240" w:lineRule="auto"/>
        <w:ind w:left="720"/>
      </w:pPr>
      <w:r>
        <w:rPr>
          <w:lang w:val="hi_IN" w:bidi="hi_IN"/>
        </w:rPr>
      </w:r>
      <w:r>
        <w:rPr>
          <w:lang w:val="hi_IN" w:bidi="hi_IN"/>
        </w:rPr>
        <w:t>प्रधान याजक का दास जिसका कान काट दिया जाता है</w:t>
      </w:r>
    </w:p>
    <w:p>
      <w:pPr>
        <w:pStyle w:val="ListBullet"/>
        <w:spacing w:line="240" w:lineRule="auto"/>
        <w:ind w:left="720"/>
      </w:pPr>
      <w:r>
        <w:rPr>
          <w:lang w:val="hi_IN" w:bidi="hi_IN"/>
        </w:rPr>
      </w:r>
      <w:r>
        <w:rPr>
          <w:lang w:val="hi_IN" w:bidi="hi_IN"/>
        </w:rPr>
        <w:t>धार्मिक अगुवे और यहूदी पुरनिये जिन्होंने भीड़ को भेजा था</w:t>
      </w:r>
    </w:p>
    <w:p>
      <w:pPr>
        <w:pStyle w:val="ListBullet"/>
        <w:spacing w:line="240" w:lineRule="auto"/>
        <w:ind w:left="720"/>
      </w:pPr>
      <w:r>
        <w:rPr>
          <w:lang w:val="hi_IN" w:bidi="hi_IN"/>
        </w:rPr>
      </w:r>
      <w:r>
        <w:rPr>
          <w:lang w:val="hi_IN" w:bidi="hi_IN"/>
        </w:rPr>
        <w:t>भीड़</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इस कहानी के शुरू होने से पहले, यहूदा धार्मिक अगुवों के पास जाता है और उन्हें वहाँ ले जाने का प्रस्ताव देता है जहाँ यीशु उस रात होगा। यहूदा उनसे कहता है कि जिस व्यक्ति को वह चूमकर नमस्कार करेगा, वही यीशु होगा। धार्मिक अगुवे यीशु को गिरफ्तार करने के लिए तलवारें और लाठियां लिए हुए लोगों की भीड़ भेजते हैं। यहूदा भीड़ को जैतून पहाड़ पर स्थित जैतून के बगीचे में ले जाता है। यह सब कहानी शुरू होने से पहले होता है। आप यह पहला दृश्य अभिनय कर सकते हैं, यदि इससे आपको यह याद रखने में मदद मिलेगी कि क्या हुआ था।</w:t>
      </w:r>
    </w:p>
    <w:p>
      <w:pPr/>
      <w:r>
        <w:rPr>
          <w:lang w:val="hi_IN" w:bidi="hi_IN"/>
        </w:rPr>
      </w:r>
      <w:r>
        <w:rPr>
          <w:lang w:val="hi_IN" w:bidi="hi_IN"/>
        </w:rPr>
        <w:t>कहानी यीशु के अपने तीन चेलों से बात करने से शुरू होती है। भीड़ तलवारें और लाठियाँ लिए हुए गतसमनी के बगीचे में पहुँचती है। यहूदा, जो यीशु के चेलों में से एक है, यीशु के पास जाता है। यहूदा यीशु को “रब्बी” कहकर नमस्कार करता है, और यीशु को चूमता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से पूछिए कि वह इस समय क्या सोच रहा है और क्या महसूस कर रहा है। आप ऐसी बातें सुन सकते हैं:</w:t>
      </w:r>
    </w:p>
    <w:p>
      <w:pPr>
        <w:pStyle w:val="ListBullet"/>
        <w:spacing w:line="240" w:lineRule="auto"/>
        <w:ind w:left="720"/>
      </w:pPr>
      <w:r>
        <w:rPr>
          <w:lang w:val="hi_IN" w:bidi="hi_IN"/>
        </w:rPr>
      </w:r>
      <w:r>
        <w:rPr>
          <w:lang w:val="hi_IN" w:bidi="hi_IN"/>
        </w:rPr>
        <w:t>यहूदा से पूछें कि वह इस समय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यहूदा से कहता है, "दोस्त, जो तुझे करना है, वही कर।" भीड़ ने यीशु को पकड़ लिया। यीशु के चेलों में से एक तलवार या लम्बा चाकू खींचता है और भीड़ में से एक का कान काट देता है। जिस व्यक्ति का कान काट दिया जाता है वह प्रधान याजक का दास है। यीशु अपने चेले से कहता है कि वह तलवार को वापस रख दे। यीशु पूछता है, "क्या तुम्हें पता नहीं है कि मैं अपने पिता से हमारी रक्षा के लिए हजारों स्वर्गदूतों की मांग कर सकता हूँ, और वह उन्हें तुरन्त भेज देगा?" यीशु आगे कहता है, "लेकिन यदि मैं ऐसा करता तो पवित्रशास्त्र कैसे पूरा होता जो बताता है कि अब क्या होना आवश्यक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से पूछें कि वह अभी कैसा महसूस कर रहा है। आप ऐसी बातें सुन सकते हैं:</w:t>
      </w:r>
    </w:p>
    <w:p>
      <w:pPr>
        <w:pStyle w:val="ListBullet"/>
        <w:spacing w:line="240" w:lineRule="auto"/>
        <w:ind w:left="720"/>
      </w:pPr>
      <w:r>
        <w:rPr>
          <w:lang w:val="hi_IN" w:bidi="hi_IN"/>
        </w:rPr>
      </w:r>
      <w:r>
        <w:rPr>
          <w:lang w:val="hi_IN" w:bidi="hi_IN"/>
        </w:rPr>
        <w:t>चेलों से पूछें कि वे इस समय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उसे गिरफ्तार करने के लिए आई हुई भीड़ से पूछता है, "क्या मैं कोई खतरनाक क्रांतिकारी हूँ, जो तुम तलवारें और लाठियाँ लेकर मुझे गिरफ्तार करने आए हो? तुमने मुझे मन्दिर में क्यों नहीं गिरफ्तार किया? मैं हर दिन वहाँ सिखाता था। परन्तु यह सब इसलिए हो रहा है कि पवित्रशास्त्र में लिखे भविष्यद्वक्ताओं के वचन पूरे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भीड़ से पूछें कि वे इस समय क्या सोच रहे हैं और क्या महसूस कर रहे हैं। आप ऐसे उत्तर सुन सकते हैं "यह व्यक्ति उस तरह का व्यवहार नहीं करता जैसे आमतौर पर अपराधी करते हैं," "वह एक क्रांतिकारी की तरह नहीं दिखता," "पवित्रशास्त्रों के बारे में उसका क्या मतलब है?" या "मुझे आश्चर्य है कि क्या मुझे ऐसा करना चाहिए, लेकिन मैं आदेशों का पालन कर रहा हूँ।"</w:t>
      </w:r>
    </w:p>
    <w:p>
      <w:pPr>
        <w:pStyle w:val="ListBullet"/>
        <w:spacing w:line="240" w:lineRule="auto"/>
        <w:ind w:left="720"/>
      </w:pPr>
      <w:r>
        <w:rPr>
          <w:lang w:val="hi_IN" w:bidi="hi_IN"/>
        </w:rPr>
      </w:r>
      <w:r>
        <w:rPr>
          <w:lang w:val="hi_IN" w:bidi="hi_IN"/>
        </w:rPr>
        <w:t>यीशु से पूछिए कि वह इस समय क्या सोच रहा है और क्या महसूस कर रहा है। आप इस तरह के उत्तर सुन सकते हैं, "मैं बहुत दुःखी हूँ कि मैं अपने पिता से अलग होने जा रहा हूँ," "काश वे यह समझ पाते कि मेरा राज्य लोगों की सेवा करना और उन्हें परमेश्वर की ओर ले जाना है, न कि उन लोगों को जो अधिकार रखते हैं उन्हें उखाड़ फेंकने का," "यह भीड़ नहीं जानती कि वे क्या कर रहे हैं, और मैं अब भी उनसे प्रेम करता हूँ।"</w:t>
      </w:r>
    </w:p>
    <w:p>
      <w:pPr/>
      <w:r>
        <w:rPr>
          <w:lang w:val="hi_IN" w:bidi="hi_IN"/>
        </w:rPr>
      </w:r>
      <w:r>
        <w:rPr>
          <w:lang w:val="hi_IN" w:bidi="hi_IN"/>
        </w:rPr>
        <w:t>फिर चेले यीशु को छोड़कर भाग जाते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कहानी सीधे पिछली कहानी से आगे बढ़ती है। यीशु अपने तीन चेलों से जैतून के बगीचे में बात कर रहा है जिसे गतसमनी कहा जाता है। यहूदा, जो 12 </w:t>
      </w:r>
      <w:r>
        <w:rPr>
          <w:b/>
          <w:lang w:val="hi_IN" w:bidi="hi_IN"/>
        </w:rPr>
        <w:t>चेलों</w:t>
      </w:r>
      <w:r>
        <w:rPr>
          <w:lang w:val="hi_IN" w:bidi="hi_IN"/>
        </w:rPr>
        <w:t xml:space="preserve"> में से एक था, बगीचे में लोगों की </w:t>
      </w:r>
      <w:r>
        <w:rPr>
          <w:b/>
          <w:lang w:val="hi_IN" w:bidi="hi_IN"/>
        </w:rPr>
        <w:t>भीड़</w:t>
      </w:r>
      <w:r>
        <w:rPr>
          <w:lang w:val="hi_IN" w:bidi="hi_IN"/>
        </w:rPr>
        <w:t xml:space="preserve"> के साथ आया।</w:t>
      </w:r>
    </w:p>
    <w:p>
      <w:pPr/>
      <w:r>
        <w:rPr>
          <w:lang w:val="hi_IN" w:bidi="hi_IN"/>
        </w:rPr>
      </w:r>
      <w:r>
        <w:rPr>
          <w:lang w:val="hi_IN" w:bidi="hi_IN"/>
        </w:rPr>
        <w:t xml:space="preserve">मूल भाषा केवल "यहूदा, 12 में से एक" कहती है, हालाँकि, हम जानते हैं कि "12" चेलों को दर्शाता है, इसलिए कई अनुवादों में कहानी को स्पष्ट करने के लिए "चेले" शब्द शामिल किया गया है। </w:t>
      </w:r>
      <w:r>
        <w:rPr>
          <w:b/>
          <w:lang w:val="hi_IN" w:bidi="hi_IN"/>
        </w:rPr>
        <w:t>चेलों</w:t>
      </w:r>
      <w:r>
        <w:rPr>
          <w:lang w:val="hi_IN" w:bidi="hi_IN"/>
        </w:rPr>
        <w:t xml:space="preserve"> का अनुवाद उसी तरह करें जैसा आपने पिछले भागों में किया है। </w:t>
      </w:r>
      <w:r>
        <w:rPr>
          <w:b/>
          <w:lang w:val="hi_IN" w:bidi="hi_IN"/>
        </w:rPr>
        <w:t>चेले</w:t>
      </w:r>
      <w:r>
        <w:rPr>
          <w:lang w:val="hi_IN" w:bidi="hi_IN"/>
        </w:rPr>
        <w:t xml:space="preserve"> शब्द मुख्य शब्दावली में है।</w:t>
      </w:r>
    </w:p>
    <w:p>
      <w:pPr/>
      <w:r>
        <w:rPr>
          <w:lang w:val="hi_IN" w:bidi="hi_IN"/>
        </w:rPr>
      </w:r>
      <w:r>
        <w:rPr>
          <w:b/>
          <w:lang w:val="hi_IN" w:bidi="hi_IN"/>
        </w:rPr>
        <w:t>भीड़</w:t>
      </w:r>
      <w:r>
        <w:rPr>
          <w:lang w:val="hi_IN" w:bidi="hi_IN"/>
        </w:rPr>
        <w:t xml:space="preserve"> का मतलब है कई लोग जो एक जगह इकट्ठा हुए हों। यदि ज़रूरत पड़ती तो यीशु को बलपूर्वक गिरफ्तार करने के लिए पर्याप्त लोग थे। भीड़ परेशानी पैदा करने की योजना बना रही थी। वे शांतिपूर्ण लोगों का समूह नहीं थे।</w:t>
      </w:r>
    </w:p>
    <w:p>
      <w:pPr/>
      <w:r>
        <w:rPr>
          <w:lang w:val="hi_IN" w:bidi="hi_IN"/>
        </w:rPr>
      </w:r>
      <w:r>
        <w:rPr>
          <w:lang w:val="hi_IN" w:bidi="hi_IN"/>
        </w:rPr>
        <w:t xml:space="preserve">उन लोगों के पास </w:t>
      </w:r>
      <w:r>
        <w:rPr>
          <w:b/>
          <w:lang w:val="hi_IN" w:bidi="hi_IN"/>
        </w:rPr>
        <w:t>तलवारें</w:t>
      </w:r>
      <w:r>
        <w:rPr>
          <w:lang w:val="hi_IN" w:bidi="hi_IN"/>
        </w:rPr>
        <w:t xml:space="preserve"> और </w:t>
      </w:r>
      <w:r>
        <w:rPr>
          <w:b/>
          <w:lang w:val="hi_IN" w:bidi="hi_IN"/>
        </w:rPr>
        <w:t>लाठियाँ</w:t>
      </w:r>
      <w:r>
        <w:rPr>
          <w:lang w:val="hi_IN" w:bidi="hi_IN"/>
        </w:rPr>
        <w:t xml:space="preserve"> थीं। </w:t>
      </w:r>
      <w:r>
        <w:rPr>
          <w:b/>
          <w:lang w:val="hi_IN" w:bidi="hi_IN"/>
        </w:rPr>
        <w:t>तलवार</w:t>
      </w:r>
      <w:r>
        <w:rPr>
          <w:lang w:val="hi_IN" w:bidi="hi_IN"/>
        </w:rPr>
        <w:t xml:space="preserve"> एक लम्बे चाकू की तरह होती है। इसका उपयोग लड़ाई में किया जाता था, न कि भोजन काटने के लिए। पुरुष उन्हें किसी ढकी हुई जगह में रखते थे, शायद अपने बाहरी कपड़े या </w:t>
      </w:r>
      <w:r>
        <w:rPr>
          <w:b/>
          <w:lang w:val="hi_IN" w:bidi="hi_IN"/>
        </w:rPr>
        <w:t>अंगरखे</w:t>
      </w:r>
      <w:r>
        <w:rPr>
          <w:lang w:val="hi_IN" w:bidi="hi_IN"/>
        </w:rPr>
        <w:t xml:space="preserve"> के नीचे। </w:t>
      </w:r>
      <w:r>
        <w:rPr>
          <w:b/>
          <w:lang w:val="hi_IN" w:bidi="hi_IN"/>
        </w:rPr>
        <w:t>अंगरखा</w:t>
      </w:r>
      <w:r>
        <w:rPr>
          <w:lang w:val="hi_IN" w:bidi="hi_IN"/>
        </w:rPr>
        <w:t xml:space="preserve"> शब्द मुख्य शब्दावली में है। उन लोगों के पास तलवार रखने के लिए एक विशेष स्थान हो सकता था। </w:t>
      </w:r>
      <w:r>
        <w:rPr>
          <w:b/>
          <w:lang w:val="hi_IN" w:bidi="hi_IN"/>
        </w:rPr>
        <w:t>लाठी</w:t>
      </w:r>
      <w:r>
        <w:rPr>
          <w:lang w:val="hi_IN" w:bidi="hi_IN"/>
        </w:rPr>
        <w:t xml:space="preserve"> लकड़ी का एक भारी टुकड़ा होता है जिसका उपयोग लोग लड़ने के लिए करते थे।</w:t>
      </w:r>
    </w:p>
    <w:p>
      <w:pPr/>
      <w:r>
        <w:rPr>
          <w:lang w:val="hi_IN" w:bidi="hi_IN"/>
        </w:rPr>
      </w:r>
      <w:r>
        <w:rPr>
          <w:lang w:val="hi_IN" w:bidi="hi_IN"/>
        </w:rPr>
        <w:t>अपने अनुवाद समूह को तलवार और लाठी की तस्वीर फिर से दिखाएँ ताकि उन्हें याद आ सके कि तलवार या लाठी कैसी दिखती है।</w:t>
      </w:r>
    </w:p>
    <w:p>
      <w:pPr/>
      <w:r>
        <w:rPr>
          <w:lang w:val="hi_IN" w:bidi="hi_IN"/>
        </w:rPr>
      </w:r>
      <w:r>
        <w:rPr>
          <w:lang w:val="hi_IN" w:bidi="hi_IN"/>
        </w:rPr>
        <w:t xml:space="preserve">भीड़ को </w:t>
      </w:r>
      <w:r>
        <w:rPr>
          <w:b/>
          <w:lang w:val="hi_IN" w:bidi="hi_IN"/>
        </w:rPr>
        <w:t>व्यवस्था के शिक्षकों</w:t>
      </w:r>
      <w:r>
        <w:rPr>
          <w:lang w:val="hi_IN" w:bidi="hi_IN"/>
        </w:rPr>
        <w:t xml:space="preserve"> और यहूदी लोगों के </w:t>
      </w:r>
      <w:r>
        <w:rPr>
          <w:b/>
          <w:lang w:val="hi_IN" w:bidi="hi_IN"/>
        </w:rPr>
        <w:t>पुरनियों</w:t>
      </w:r>
      <w:r>
        <w:rPr>
          <w:lang w:val="hi_IN" w:bidi="hi_IN"/>
        </w:rPr>
        <w:t xml:space="preserve"> ने भेजा था। व्यवस्था के शिक्षक धार्मिक अधिकारी थे। पुरनिए वे होते हैं जो यह सुनिश्चित करते हैं कि यहूदी परंपराओं और नियमों का पालन किया जाए। व्यवस्था के शिक्षकों और पुरनियों का अनुवाद उसी तरह करें जैसे आपने पिछले भागों में किया है। </w:t>
      </w:r>
      <w:r>
        <w:rPr>
          <w:b/>
          <w:lang w:val="hi_IN" w:bidi="hi_IN"/>
        </w:rPr>
        <w:t>व्यवस्था के शिक्षक</w:t>
      </w:r>
      <w:r>
        <w:rPr>
          <w:lang w:val="hi_IN" w:bidi="hi_IN"/>
        </w:rPr>
        <w:t xml:space="preserve"> और </w:t>
      </w:r>
      <w:r>
        <w:rPr>
          <w:b/>
          <w:lang w:val="hi_IN" w:bidi="hi_IN"/>
        </w:rPr>
        <w:t>पुरनिए</w:t>
      </w:r>
      <w:r>
        <w:rPr>
          <w:lang w:val="hi_IN" w:bidi="hi_IN"/>
        </w:rPr>
        <w:t xml:space="preserve"> मुख्य शब्दावली में हैं।</w:t>
      </w:r>
    </w:p>
    <w:p>
      <w:pPr/>
      <w:r>
        <w:rPr>
          <w:lang w:val="hi_IN" w:bidi="hi_IN"/>
        </w:rPr>
      </w:r>
      <w:r>
        <w:rPr>
          <w:lang w:val="hi_IN" w:bidi="hi_IN"/>
        </w:rPr>
        <w:t xml:space="preserve">यहूदा, जो एक </w:t>
      </w:r>
      <w:r>
        <w:rPr>
          <w:b/>
          <w:lang w:val="hi_IN" w:bidi="hi_IN"/>
        </w:rPr>
        <w:t>गद्दार</w:t>
      </w:r>
      <w:r>
        <w:rPr>
          <w:lang w:val="hi_IN" w:bidi="hi_IN"/>
        </w:rPr>
        <w:t xml:space="preserve"> या </w:t>
      </w:r>
      <w:r>
        <w:rPr>
          <w:b/>
          <w:lang w:val="hi_IN" w:bidi="hi_IN"/>
        </w:rPr>
        <w:t>विश्वासघाती</w:t>
      </w:r>
      <w:r>
        <w:rPr>
          <w:lang w:val="hi_IN" w:bidi="hi_IN"/>
        </w:rPr>
        <w:t xml:space="preserve"> है, ने भीड़ के साथ एक पूर्व-निर्धारित </w:t>
      </w:r>
      <w:r>
        <w:rPr>
          <w:b/>
          <w:lang w:val="hi_IN" w:bidi="hi_IN"/>
        </w:rPr>
        <w:t>चिन्ह</w:t>
      </w:r>
      <w:r>
        <w:rPr>
          <w:lang w:val="hi_IN" w:bidi="hi_IN"/>
        </w:rPr>
        <w:t xml:space="preserve"> का प्रबन्ध किया था, ताकि वे जान सकें कि कौन सा व्यक्ति यीशु था।</w:t>
      </w:r>
    </w:p>
    <w:p>
      <w:pPr/>
      <w:r>
        <w:rPr>
          <w:lang w:val="hi_IN" w:bidi="hi_IN"/>
        </w:rPr>
      </w:r>
      <w:r>
        <w:rPr>
          <w:b/>
          <w:lang w:val="hi_IN" w:bidi="hi_IN"/>
        </w:rPr>
        <w:t>गद्दार</w:t>
      </w:r>
      <w:r>
        <w:rPr>
          <w:lang w:val="hi_IN" w:bidi="hi_IN"/>
        </w:rPr>
        <w:t xml:space="preserve"> या </w:t>
      </w:r>
      <w:r>
        <w:rPr>
          <w:b/>
          <w:lang w:val="hi_IN" w:bidi="hi_IN"/>
        </w:rPr>
        <w:t>विश्वासघाती</w:t>
      </w:r>
      <w:r>
        <w:rPr>
          <w:lang w:val="hi_IN" w:bidi="hi_IN"/>
        </w:rPr>
        <w:t xml:space="preserve"> वह व्यक्ति होता है जो दोस्त होने का दिखावा करता है, लेकिन बाद में ऐसा काम करता है जिससे सामने वाला मुसीबत या हानि में पड़ जाता है। यहूदा यीशु के 12 चेलों में से एक था, लेकिन उसने यीशु के शत्रुओं को बताया कि वे यीशु को कहाँ ढूँढ सकते हैं और उसे गिरफ्तार कर सकते हैं।</w:t>
      </w:r>
    </w:p>
    <w:p>
      <w:pPr/>
      <w:r>
        <w:rPr>
          <w:lang w:val="hi_IN" w:bidi="hi_IN"/>
        </w:rPr>
      </w:r>
      <w:r>
        <w:rPr>
          <w:b/>
          <w:lang w:val="hi_IN" w:bidi="hi_IN"/>
        </w:rPr>
        <w:t>चिन्ह</w:t>
      </w:r>
      <w:r>
        <w:rPr>
          <w:lang w:val="hi_IN" w:bidi="hi_IN"/>
        </w:rPr>
        <w:t xml:space="preserve"> एक कार्य या घटना है जो एक संकेत है। इस मामले में, यहूदा इस बात पर सहमत हुआ था कि वह यीशु को चूमकर नमस्कार करेगा। चुम्बन वह चिन्ह था जो दिखाता था कि कौन सा व्यक्ति यीशु था।</w:t>
      </w:r>
    </w:p>
    <w:p>
      <w:pPr/>
      <w:r>
        <w:rPr>
          <w:lang w:val="hi_IN" w:bidi="hi_IN"/>
        </w:rPr>
      </w:r>
      <w:r>
        <w:rPr>
          <w:lang w:val="hi_IN" w:bidi="hi_IN"/>
        </w:rPr>
        <w:t xml:space="preserve">यहूदा सीधे यीशु के पास गया और "रब्बी" कहा, फिर यीशु को चूमकर नमस्कार किया। </w:t>
      </w:r>
      <w:r>
        <w:rPr>
          <w:b/>
          <w:lang w:val="hi_IN" w:bidi="hi_IN"/>
        </w:rPr>
        <w:t>रब्बी</w:t>
      </w:r>
      <w:r>
        <w:rPr>
          <w:lang w:val="hi_IN" w:bidi="hi_IN"/>
        </w:rPr>
        <w:t xml:space="preserve"> एक यहूदी शीर्षक है जिसका मतलब "मेरे महान व्यक्ति" या "मेरे महान गुरु" है। रब्बी एक शीर्षक है जो किसी धार्मिक शिक्षक के प्रति सम्मान दिखाता है। मत्ती की पुस्तक में, यहूदा एकमात्र चेला है जो यीशु को "रब्बी" कहता है। आमतौर पर यीशु के चेले यीशु को "प्रभु" कहकर नमस्कार करते थे, जिसका अर्थ "स्वामी" या "ईश्वरीय प्राणी" होता है। बाइबल की अन्य पुस्तकों में, अन्य चेले यीशु को "रब्बी" या "गुरु" भी कहते हैं। रब्बी का अनुवाद उसी तरह करें जैसे आपने पिछले भागों में किया है। </w:t>
      </w:r>
      <w:r>
        <w:rPr>
          <w:b/>
          <w:lang w:val="hi_IN" w:bidi="hi_IN"/>
        </w:rPr>
        <w:t>रब्बी</w:t>
      </w:r>
      <w:r>
        <w:rPr>
          <w:lang w:val="hi_IN" w:bidi="hi_IN"/>
        </w:rPr>
        <w:t xml:space="preserve"> मुख्य शब्दावली में है।</w:t>
      </w:r>
    </w:p>
    <w:p>
      <w:pPr/>
      <w:r>
        <w:rPr>
          <w:lang w:val="hi_IN" w:bidi="hi_IN"/>
        </w:rPr>
      </w:r>
      <w:r>
        <w:rPr>
          <w:lang w:val="hi_IN" w:bidi="hi_IN"/>
        </w:rPr>
        <w:t xml:space="preserve">लोग यीशु को गिरफ्तार करने के लिए उसके चारों ओर इकट्ठा हो गये। उन्होंने उसे </w:t>
      </w:r>
      <w:r>
        <w:rPr>
          <w:b/>
          <w:lang w:val="hi_IN" w:bidi="hi_IN"/>
        </w:rPr>
        <w:t>पकड़</w:t>
      </w:r>
      <w:r>
        <w:rPr>
          <w:lang w:val="hi_IN" w:bidi="hi_IN"/>
        </w:rPr>
        <w:t xml:space="preserve"> लिया और यीशु पर </w:t>
      </w:r>
      <w:r>
        <w:rPr>
          <w:b/>
          <w:lang w:val="hi_IN" w:bidi="hi_IN"/>
        </w:rPr>
        <w:t>हाथ रखा</w:t>
      </w:r>
      <w:r>
        <w:rPr>
          <w:lang w:val="hi_IN" w:bidi="hi_IN"/>
        </w:rPr>
        <w:t>। "पकड़ना" का शाब्दिक अर्थ है "उस पर हाथ रखना।" इसका मतलब यह है कि उन्होंने उसे पकड़ लिया और पकड़ कर रखा ताकि वह भाग न सके।</w:t>
      </w:r>
    </w:p>
    <w:p>
      <w:pPr/>
      <w:r>
        <w:rPr>
          <w:lang w:val="hi_IN" w:bidi="hi_IN"/>
        </w:rPr>
      </w:r>
      <w:r>
        <w:rPr>
          <w:lang w:val="hi_IN" w:bidi="hi_IN"/>
        </w:rPr>
        <w:t xml:space="preserve">यीशु के चेलों में से एक ने अपनी तलवार खींचकर महायाजक के दास या सेवक का कान काट दिया। </w:t>
      </w:r>
      <w:r>
        <w:rPr>
          <w:b/>
          <w:lang w:val="hi_IN" w:bidi="hi_IN"/>
        </w:rPr>
        <w:t>महायाजक</w:t>
      </w:r>
      <w:r>
        <w:rPr>
          <w:lang w:val="hi_IN" w:bidi="hi_IN"/>
        </w:rPr>
        <w:t xml:space="preserve"> प्रमुख या मुख्य याजक था। </w:t>
      </w:r>
      <w:r>
        <w:rPr>
          <w:b/>
          <w:lang w:val="hi_IN" w:bidi="hi_IN"/>
        </w:rPr>
        <w:t>दास</w:t>
      </w:r>
      <w:r>
        <w:rPr>
          <w:lang w:val="hi_IN" w:bidi="hi_IN"/>
        </w:rPr>
        <w:t xml:space="preserve"> वह व्यक्ति होता है जो किसी के स्वामित्व में होता है। दास के पास कोई अधिकार नहीं होता। दास शब्द का अनुवाद उसी तरह करें जैसे आपने पहले किया है। </w:t>
      </w:r>
      <w:r>
        <w:rPr>
          <w:b/>
          <w:lang w:val="hi_IN" w:bidi="hi_IN"/>
        </w:rPr>
        <w:t>दास</w:t>
      </w:r>
      <w:r>
        <w:rPr>
          <w:lang w:val="hi_IN" w:bidi="hi_IN"/>
        </w:rPr>
        <w:t xml:space="preserve"> मुख्य शब्दावली में है। यीशु अपने चेले से कहता है कि वह तलवार को वापस रख दे।</w:t>
      </w:r>
    </w:p>
    <w:p>
      <w:pPr/>
      <w:r>
        <w:rPr>
          <w:lang w:val="hi_IN" w:bidi="hi_IN"/>
        </w:rPr>
      </w:r>
      <w:r>
        <w:rPr>
          <w:lang w:val="hi_IN" w:bidi="hi_IN"/>
        </w:rPr>
        <w:t xml:space="preserve">यीशु अपने चेलों से कहता है कि परमेश्वर सब कुछ नियंत्रित करता है, और परमेश्वर उनकी रक्षा के लिए "हजारों स्वर्गदूतों" को भेज सकता है। कुछ अनुवादों में स्वर्गदूतों की 12 "सेना" शब्दों का उपयोग किया गया है। एक </w:t>
      </w:r>
      <w:r>
        <w:rPr>
          <w:b/>
          <w:lang w:val="hi_IN" w:bidi="hi_IN"/>
        </w:rPr>
        <w:t>सेना</w:t>
      </w:r>
      <w:r>
        <w:rPr>
          <w:lang w:val="hi_IN" w:bidi="hi_IN"/>
        </w:rPr>
        <w:t xml:space="preserve"> रोमी सेना में सैनिकों की एक इकाई को सन्दर्भित करती है। एक सेना में लगभग छह हजार सैनिक शामिल होते थे। यीशु कह रहा है कि परमेश्वर भीड़ पर विजय प्राप्त करने के लिए पर्याप्त स्वर्गदूतों से अधिक भेज सकता है, लेकिन यह परमेश्वर की योजना नहीं है। </w:t>
      </w:r>
      <w:r>
        <w:rPr>
          <w:b/>
          <w:lang w:val="hi_IN" w:bidi="hi_IN"/>
        </w:rPr>
        <w:t>सेना</w:t>
      </w:r>
      <w:r>
        <w:rPr>
          <w:lang w:val="hi_IN" w:bidi="hi_IN"/>
        </w:rPr>
        <w:t xml:space="preserve"> मुख्य शब्दावली में है।</w:t>
      </w:r>
    </w:p>
    <w:p>
      <w:pPr/>
      <w:r>
        <w:rPr>
          <w:lang w:val="hi_IN" w:bidi="hi_IN"/>
        </w:rPr>
      </w:r>
      <w:r>
        <w:rPr>
          <w:b/>
          <w:lang w:val="hi_IN" w:bidi="hi_IN"/>
        </w:rPr>
        <w:t>स्वर्गदूत</w:t>
      </w:r>
      <w:r>
        <w:rPr>
          <w:lang w:val="hi_IN" w:bidi="hi_IN"/>
        </w:rPr>
        <w:t xml:space="preserve"> एक अलौकिक और आत्मिक प्राणी होता है जो परमेश्वर और मनुष्यों के बीच संदेश पहुँचाता है। स्वर्गदूत का अनुवाद उसी तरह करें जैसे आपने पिछले भागों में किया है। </w:t>
      </w:r>
      <w:r>
        <w:rPr>
          <w:b/>
          <w:lang w:val="hi_IN" w:bidi="hi_IN"/>
        </w:rPr>
        <w:t>स्वर्गदूत</w:t>
      </w:r>
      <w:r>
        <w:rPr>
          <w:lang w:val="hi_IN" w:bidi="hi_IN"/>
        </w:rPr>
        <w:t xml:space="preserve"> शब्द मुख्य शब्दावली में है। यीशु अपने चेलों को याद दिलाता है कि यहूदी </w:t>
      </w:r>
      <w:r>
        <w:rPr>
          <w:b/>
          <w:lang w:val="hi_IN" w:bidi="hi_IN"/>
        </w:rPr>
        <w:t>पवित्रशास्त्रों</w:t>
      </w:r>
      <w:r>
        <w:rPr>
          <w:lang w:val="hi_IN" w:bidi="hi_IN"/>
        </w:rPr>
        <w:t xml:space="preserve"> में पहले ही बता दिया गया है कि क्या होगा, और यह पूरा होना ज़रूरी है। शब्द 'पवित्रशास्त्रों' का अनुवाद उसी तरह करें जैसा आपने पिछले अनुच्छेदों में किया है। </w:t>
      </w:r>
      <w:r>
        <w:rPr>
          <w:b/>
          <w:lang w:val="hi_IN" w:bidi="hi_IN"/>
        </w:rPr>
        <w:t>पवित्रशास्त्र</w:t>
      </w:r>
      <w:r>
        <w:rPr>
          <w:lang w:val="hi_IN" w:bidi="hi_IN"/>
        </w:rPr>
        <w:t xml:space="preserve"> शब्द मुख्य शब्दावली में है।</w:t>
      </w:r>
    </w:p>
    <w:p>
      <w:pPr/>
      <w:r>
        <w:rPr>
          <w:lang w:val="hi_IN" w:bidi="hi_IN"/>
        </w:rPr>
      </w:r>
      <w:r>
        <w:rPr>
          <w:lang w:val="hi_IN" w:bidi="hi_IN"/>
        </w:rPr>
        <w:t xml:space="preserve">फिर यीशु उसे गिरफ्तार करने वाली भीड़ से पूछता है कि क्या वह एक </w:t>
      </w:r>
      <w:r>
        <w:rPr>
          <w:b/>
          <w:lang w:val="hi_IN" w:bidi="hi_IN"/>
        </w:rPr>
        <w:t>क्रांतिकारी</w:t>
      </w:r>
      <w:r>
        <w:rPr>
          <w:lang w:val="hi_IN" w:bidi="hi_IN"/>
        </w:rPr>
        <w:t xml:space="preserve"> है या किसी </w:t>
      </w:r>
      <w:r>
        <w:rPr>
          <w:b/>
          <w:lang w:val="hi_IN" w:bidi="hi_IN"/>
        </w:rPr>
        <w:t>विद्रोह</w:t>
      </w:r>
      <w:r>
        <w:rPr>
          <w:lang w:val="hi_IN" w:bidi="hi_IN"/>
        </w:rPr>
        <w:t xml:space="preserve"> का नेतृत्व कर रहा है। क्रांतिकारी वह व्यक्ति होता है जो अधिकार या सरकार को उखाड़ फेंकने की कोशिश कर रहा है। जब यीशु पूछता है, "क्या मैं विद्रोहियों का नेतृत्व कर रहा हूँ?" यह यीशु कह रहा है कि भीड़ यीशु को गिरफ्तार करने आई है जैसे कि वह एक खतरनाक अपराधी या डाकू हो।</w:t>
      </w:r>
    </w:p>
    <w:p>
      <w:pPr/>
      <w:r>
        <w:rPr>
          <w:lang w:val="hi_IN" w:bidi="hi_IN"/>
        </w:rPr>
      </w:r>
      <w:r>
        <w:rPr>
          <w:lang w:val="hi_IN" w:bidi="hi_IN"/>
        </w:rPr>
        <w:t xml:space="preserve">यीशु कहता है कि वह </w:t>
      </w:r>
      <w:r>
        <w:rPr>
          <w:b/>
          <w:lang w:val="hi_IN" w:bidi="hi_IN"/>
        </w:rPr>
        <w:t>मन्दिर</w:t>
      </w:r>
      <w:r>
        <w:rPr>
          <w:lang w:val="hi_IN" w:bidi="hi_IN"/>
        </w:rPr>
        <w:t xml:space="preserve"> में शिक्षा दे रहा था। इसका अर्थ है कि वह मन्दिर के आंगनों में शिक्षा दे रहा था। इसका अनुवाद उसी तरह करें जैसे आपने पिछले भागों में किया है। </w:t>
      </w:r>
      <w:r>
        <w:rPr>
          <w:b/>
          <w:lang w:val="hi_IN" w:bidi="hi_IN"/>
        </w:rPr>
        <w:t>मन्दिर</w:t>
      </w:r>
      <w:r>
        <w:rPr>
          <w:lang w:val="hi_IN" w:bidi="hi_IN"/>
        </w:rPr>
        <w:t xml:space="preserve"> मुख्य शब्दावली में है।</w:t>
      </w:r>
    </w:p>
    <w:p>
      <w:pPr/>
      <w:r>
        <w:rPr>
          <w:lang w:val="hi_IN" w:bidi="hi_IN"/>
        </w:rPr>
      </w:r>
      <w:r>
        <w:rPr>
          <w:lang w:val="hi_IN" w:bidi="hi_IN"/>
        </w:rPr>
        <w:t xml:space="preserve">यीशु कहता है कि जो कुछ होगा, वह उन बातों को पूरा करने के लिए होगा, जो </w:t>
      </w:r>
      <w:r>
        <w:rPr>
          <w:b/>
          <w:lang w:val="hi_IN" w:bidi="hi_IN"/>
        </w:rPr>
        <w:t>भविष्यद्वक्ताओं</w:t>
      </w:r>
      <w:r>
        <w:rPr>
          <w:lang w:val="hi_IN" w:bidi="hi_IN"/>
        </w:rPr>
        <w:t xml:space="preserve"> ने बहुत पहले कही थीं। भविष्यद्वक्ताओं के शब्द यहूदी पवित्रशास्त्रों में दर्ज हैं। भविष्यद्वक्ता वह व्यक्ति होता है जिसे परमेश्वर से संदेश मिला है जो भविष्य में होने वाली घटनाओं के बारे में जानकारी देता है। भविष्यद्वक्ता शब्द का अनुवाद उसी तरह करें जैसे आपने पिछले भागों में किया है। </w:t>
      </w:r>
      <w:r>
        <w:rPr>
          <w:b/>
          <w:lang w:val="hi_IN" w:bidi="hi_IN"/>
        </w:rPr>
        <w:t>भविष्यद्वक्ता</w:t>
      </w:r>
      <w:r>
        <w:rPr>
          <w:lang w:val="hi_IN" w:bidi="hi_IN"/>
        </w:rPr>
        <w:t xml:space="preserve">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आपको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26:57–68</w:t>
      </w:r>
      <w:r>
        <w:rPr>
          <w:lang w:val="hi_IN" w:bidi="hi_IN"/>
        </w:rPr>
      </w:r>
    </w:p>
    <w:p>
      <w:pPr>
        <w:pStyle w:val="Heading3"/>
      </w:pPr>
      <w:r>
        <w:rPr>
          <w:lang w:val="hi_IN" w:bidi="hi_IN"/>
        </w:rPr>
        <w:t>सुने और मन में रखें</w:t>
      </w:r>
    </w:p>
    <w:p>
      <w:pPr/>
      <w:r>
        <w:rPr>
          <w:lang w:val="hi_IN" w:bidi="hi_IN"/>
        </w:rPr>
      </w:r>
      <w:r>
        <w:rPr>
          <w:lang w:val="hi_IN" w:bidi="hi_IN"/>
        </w:rPr>
        <w:t>मत्ती 26:57–68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पिछले भाग में, यीशु को भीड़ द्वारा गिरफ्तार कर लिया गया था। यह भाग तुरन्त बाद आता है। भीड़ यीशु को ले गयी। वे जैतून पहाड़ पर जैतून के बगीचे को छोड़कर घाटी से होकर यरूशलेम की ओर वापस चलते हैं।</w:t>
      </w:r>
    </w:p>
    <w:p>
      <w:pPr/>
      <w:r>
        <w:rPr>
          <w:lang w:val="hi_IN" w:bidi="hi_IN"/>
        </w:rPr>
      </w:r>
      <w:r>
        <w:rPr>
          <w:lang w:val="hi_IN" w:bidi="hi_IN"/>
        </w:rPr>
        <w:t>भीड़ यीशु को महायाजक कैफा के घर ले जाती है। महायाजक वह सर्वोच्च याजक थे जो यहूदी धार्मिक अगुओं पर शासन करते थे। महायाजक का शाब्दिक अर्थ है "सबसे महत्वपूर्ण याजक।" महायाजक यहूदी परिषद पर शासन करता था, इसलिए वह यीशु के मुकदमे का मार्गदर्शन करेगा। व्यवस्था के शिक्षक, जिन्हें कभी-कभी शास्त्री कहा जाता है, और पुरनिए लोग कैफा के घर में इकट्ठा होते थे।</w:t>
      </w:r>
    </w:p>
    <w:p>
      <w:pPr/>
      <w:r>
        <w:rPr>
          <w:lang w:val="hi_IN" w:bidi="hi_IN"/>
        </w:rPr>
      </w:r>
      <w:r>
        <w:rPr>
          <w:lang w:val="hi_IN" w:bidi="hi_IN"/>
        </w:rPr>
        <w:t>जब लोगों के ये सभी समूह एक साथ मिलते हैं – याजक, व्यवस्था के शिक्षक और पुरनिए – इसे महासभा कहा जाता है। यह यहूदी लोगों के लिए शासी निकाय है। वे लगभग किसी भी चीज़ पर शासन कर सकते हैं, चाहे वह सामुदायिक हो या धार्मिक। केवल एक ही काम वे नहीं कर सकते वह है किसी को मृत्यु की सजा देना। रोमी अदालत ही एकमात्र स्थान है जहाँ किसी को मृत्यु की सजा सुनाई जा सकती थी। जब महासभा की औपचारिक बैठक होती है तो वे आमतौर पर कहीं और मिलते हैं। इस कहानी में वे कैफा के घर पर मिलते हैं। यहूदी व्यवस्था के अनुसार रात में मुकदमा नहीं हो सकता था। जब किसी के खिलाफ ऐसे आरोप लगाए जाते हैं जिनके परिणामस्वरूप उसे मृत्यु की सजा दी जा सकती है, तो मुकदमा दो दिन से अधिक समय तक चलाना पड़ता था। किसी भी गवाह से अकेले में पूछताछ करनी पड़ती थी। महासभा ने यीशु के मुकदमे के लिए इन सभी नियमों को अनदेखा कर दिया। शायद यह दिखा रहा है कि अधिकार वाले लोग कितनी जल्दी और गुप्त रूप से यीशु को गिरफ्तार करना और उसके खिलाफ मुकदमा चलाना चाहते हैं। महासभा के सभी सदस्य यीशु का इंतजार कर रहे थे।</w:t>
      </w:r>
    </w:p>
    <w:p>
      <w:pPr/>
      <w:r>
        <w:rPr>
          <w:lang w:val="hi_IN" w:bidi="hi_IN"/>
        </w:rPr>
      </w:r>
      <w:r>
        <w:rPr>
          <w:lang w:val="hi_IN" w:bidi="hi_IN"/>
        </w:rPr>
        <w:t>एक पल के लिए रुकें और अपने अनुवाद समूह के साथ चर्चा करें: आपके क्षेत्र के लोगों पर किसके द्वारा शासन किया जाता है और कैसे? समझाएँ कि आपकी संस्कृति में यह सुनिश्चित करने के लिए कौन जिम्मेदार है कि लोग सांस्कृतिक प्रथाओं का पालन करें और कानून को लागू करने के लिए कौन जिम्मेदार है।</w:t>
      </w:r>
    </w:p>
    <w:p>
      <w:pPr/>
      <w:r>
        <w:rPr>
          <w:lang w:val="hi_IN" w:bidi="hi_IN"/>
        </w:rPr>
      </w:r>
      <w:r>
        <w:rPr>
          <w:lang w:val="hi_IN" w:bidi="hi_IN"/>
        </w:rPr>
        <w:t>इस भाग में कहानी का दूसरा भाग भी है। पतरस कुछ दूरी पर उसके पीछे-पीछे चला। पतरस यीशु के इतने करीब है कि वह देख सकता है कि वह कहाँ जा रहा है, परन्तु वह अपनी ओर ध्यान आकर्षित नहीं करना चाहता। वह सीधे कैफा के घर के आंगन तक गया। आंगन घर का एक खुला क्षेत्र होगा जहाँ कोई भी पहुँच सकता था। पतरस पहरेदारों के साथ नीचे बैठ गया ताकि यह देखा जा सके कि यीशु के मुकदमे का परिणाम क्या होगा। यीशु घर के अंदर है और पतरस घर के ठीक बाहर आंगन में है।</w:t>
      </w:r>
    </w:p>
    <w:p>
      <w:pPr/>
      <w:r>
        <w:rPr>
          <w:lang w:val="hi_IN" w:bidi="hi_IN"/>
        </w:rPr>
      </w:r>
      <w:r>
        <w:rPr>
          <w:lang w:val="hi_IN" w:bidi="hi_IN"/>
        </w:rPr>
        <w:t>यहाँ रुकें और अपने अनुवाद समूह को आंगन वाले एक घर की तस्वीर दिखाएँ। उन्हें उस घर का अंदर का हिस्सा दिखाएँ जहाँ यीशु को रखा गया था और वह आंगन दिखाएँ जहाँ पतरस इंतजार कर रहा था।</w:t>
      </w:r>
    </w:p>
    <w:p>
      <w:pPr/>
      <w:r>
        <w:rPr>
          <w:lang w:val="hi_IN" w:bidi="hi_IN"/>
        </w:rPr>
      </w:r>
      <w:r>
        <w:rPr>
          <w:lang w:val="hi_IN" w:bidi="hi_IN"/>
        </w:rPr>
        <w:t>महासभा की बैठक के समय, महायाजक और पूरी परिषद ऐसे लोगों को ढूँढने की कोशिश कर रही थी जो झूठी गवाही देकर यीशु को मौत के घाट उतार सकें। इस समय, महासभा के पास कोई ऐसा आरोप नहीं था जिससे वे यीशु को दोषी ठहरा सकें। वे झूठे आरोप लगाने की कोशिश कर रहे थे, यही कारण है कि वे झूठे गवाहों की तलाश कर रहे थे। झूठे गवाह वे लोग होते हैं जो यीशु ने क्या कहा या किया, उसके बारे में झूठ बोलते हैं। यहूदी व्यवस्था के अनुसार आरोप लगाने के लिए एक ही बात कहने के लिए दो गवाहों की आवश्यकता होती थी। महासभा के सदस्य पहले से ही जानते थे कि वे यीशु पर क्या आरोप लगाना चाहते हैं, वे झूठे गवाहों की तलाश में थे ताकि वे यीशु पर वास्तव में वही आरोप लगा सकें जो उन्होंने पहले ही तय कर लिया था। वहाँ बहुत से गवाह थे, परन्तु यीशु के विषय में उनकी बातें एक दूसरे से मेल नहीं खाती थीं।</w:t>
      </w:r>
    </w:p>
    <w:p>
      <w:pPr/>
      <w:r>
        <w:rPr>
          <w:lang w:val="hi_IN" w:bidi="hi_IN"/>
        </w:rPr>
      </w:r>
      <w:r>
        <w:rPr>
          <w:lang w:val="hi_IN" w:bidi="hi_IN"/>
        </w:rPr>
        <w:t>एक पल के लिए रुकें। चर्चा करें कि आपके क्षेत्र में मुकदमे कैसे किए जाते हैं। कौन बोलता है और उसकी ज़िम्मेदारी क्या होती है, इस पर चर्चा करें।</w:t>
      </w:r>
    </w:p>
    <w:p>
      <w:pPr/>
      <w:r>
        <w:rPr>
          <w:lang w:val="hi_IN" w:bidi="hi_IN"/>
        </w:rPr>
      </w:r>
      <w:r>
        <w:rPr>
          <w:lang w:val="hi_IN" w:bidi="hi_IN"/>
        </w:rPr>
        <w:t>अन्त में, 2 लोगों ने कहा कि यीशु ने कहा था कि वह परमेश्वर के मन्दिर को नष्ट कर सकता है और तीन दिन में उसे फिर से बना सकता है। यह यीशु के खिलाफ एक गम्भीर बयान है। दुनिया के इस क्षेत्र में, आराधना के स्थान को नष्ट करना एक अपराध है। अधिकारी उस व्यक्ति को मार देंगे जो आराधना के स्थान को नष्ट करेगा। यह दावा भी झूठा है। यीशु ने यह नहीं कहा था कि वह मन्दिर को नष्ट कर देगा, लेकिन उसने कहा था कि एक दिन कोई न कोई मन्दिर को नष्ट कर देगा। यीशु ने यह भी कहा कि "यह मन्दिर" अर्थात् वह स्वयं नष्ट हो जाएगा, और फिर तीन दिन बाद पुनः स्थापित किया जाएगा। यीशु समझाता था कि मरने के बाद, वह मरे हुए लोगों में से जी उठेगा, और तीन दिन के बाद उसे पुनः जीवित किया जाएगा। यीशु पर आरोप लगाने वाले लोगों और महासभा के सदस्यों ने यीशु के वचनों को तोड़-मरोड़ कर यीशु के अर्थ से भिन्न अर्थ निकाल लिया।</w:t>
      </w:r>
    </w:p>
    <w:p>
      <w:pPr/>
      <w:r>
        <w:rPr>
          <w:lang w:val="hi_IN" w:bidi="hi_IN"/>
        </w:rPr>
      </w:r>
      <w:r>
        <w:rPr>
          <w:lang w:val="hi_IN" w:bidi="hi_IN"/>
        </w:rPr>
        <w:t>यहां रुकें और एक अनुवाद समूह के रूप में चर्चा करें: आपकी संस्कृति में लोग अपराधियों पर मुकदमा कैसे चलाते हैं? मुकदमों का नेतृत्व कौन करता है? मुकदमों में आपको कितने गवाहों की आवश्यकता है?</w:t>
      </w:r>
    </w:p>
    <w:p>
      <w:pPr/>
      <w:r>
        <w:rPr>
          <w:lang w:val="hi_IN" w:bidi="hi_IN"/>
        </w:rPr>
      </w:r>
      <w:r>
        <w:rPr>
          <w:lang w:val="hi_IN" w:bidi="hi_IN"/>
        </w:rPr>
        <w:t>अब, पहली बार महायाजक या प्रधान याजक खड़ा हुआ। खड़े होकर, महायाजक दिखाता है कि वह नियंत्रण लेने वाला है, और वह बोलेगा और यीशु से प्रश्न करेगा। वह यीशु से दो प्रश्न पूछता है, "क्या तुम इन आरोपों का उत्तर नहीं दोगे? तुम्हें अपने लिए क्या कहना है?" महायाजक यीशु से इनमें से प्रत्येक प्रश्न के बारे में जानकारी देने के लिए नहीं कह रहा है। महायाजक देखना चाहता है कि क्या यीशु गवाहों की बातों को नकार देगा या अपनी बात को समझाएगा। महायाजक यह स्पष्ट करता है कि वह यीशु के उत्तर की उम्मीद कर रहा है।</w:t>
      </w:r>
    </w:p>
    <w:p>
      <w:pPr/>
      <w:r>
        <w:rPr>
          <w:lang w:val="hi_IN" w:bidi="hi_IN"/>
        </w:rPr>
      </w:r>
      <w:r>
        <w:rPr>
          <w:lang w:val="hi_IN" w:bidi="hi_IN"/>
        </w:rPr>
        <w:t>यह आश्चर्य की बात है कि यीशु ने कुछ नहीं कहा। यीशु चुप रहा, भले ही व्यवस्था के अनुसार उसे उत्तर देना आवश्यक था। यीशु की चुप रहने का अर्थ यह नहीं है कि वह दोषी है। कुछ संस्कृतियों में जो व्यक्ति चुप रहता है उसे दोषी माना जाता है क्योंकि वह अपना बचाव नहीं करता। यह दिलचस्प है कि भविष्यद्वक्ता यशायाह ने कहा था कि मसीहा बिना अपना बचाव किए मर जाएगा। यीशु दोषी नहीं था। यीशु डरा नहीं था। यीशु ने घटनाओं को वैसे ही घटित होने दिया जैसा परमेश्वर ने कहा था। महायाजक को यह उम्मीद नहीं थी कि यीशु इस तरह व्यवहार करेगा।</w:t>
      </w:r>
    </w:p>
    <w:p>
      <w:pPr/>
      <w:r>
        <w:rPr>
          <w:lang w:val="hi_IN" w:bidi="hi_IN"/>
        </w:rPr>
      </w:r>
      <w:r>
        <w:rPr>
          <w:lang w:val="hi_IN" w:bidi="hi_IN"/>
        </w:rPr>
        <w:t>आपकी संस्कृति में, यदि कोई व्यक्ति अदालत में चुप रहता है और सवालों के उत्तर नहीं देता है, तो उसे कैसे देखा जाता है? क्या उन्हें दोषी माना जाएगा या निर्दोष माना जाएगा? आप एक निर्दोष व्यक्ति से अदालत में कैसा व्यवहार करने की उम्मीद कर सकते हैं?</w:t>
      </w:r>
    </w:p>
    <w:p>
      <w:pPr/>
      <w:r>
        <w:rPr>
          <w:lang w:val="hi_IN" w:bidi="hi_IN"/>
        </w:rPr>
      </w:r>
      <w:r>
        <w:rPr>
          <w:lang w:val="hi_IN" w:bidi="hi_IN"/>
        </w:rPr>
        <w:t>फिर महायाजक यीशु से कहता है, "मैं जीवित परमेश्वर के नाम पर पूछता हूँ—हमें बता कि क्या तू मसीहा है, परमेश्वर का पुत्र है।" यह प्रश्न यीशु के मुकदमे का महत्वपूर्ण भाग है। भविष्यद्वक्ताओं ने यहूदी लोगों से कहा था कि परमेश्वर मन्दिर को नष्ट कर देगा। उन्होंने यह भी कहा कि मसीहा मन्दिर के स्थान पर एक नया, सिद्ध मन्दिर बनाएगा। महायाजक को विश्वास नहीं था कि यीशु ही मसीहा है। यदि यीशु ने मसीहा होने का दावा किया होता, तो महायाजक इसे बहुत ग़लत मानता। महायाजक यह चाह रहा है कि यीशु बताए कि क्या वह मसीहा, अर्थात् परमेश्वर का पुत्र है।</w:t>
      </w:r>
    </w:p>
    <w:p>
      <w:pPr/>
      <w:r>
        <w:rPr>
          <w:lang w:val="hi_IN" w:bidi="hi_IN"/>
        </w:rPr>
      </w:r>
      <w:r>
        <w:rPr>
          <w:lang w:val="hi_IN" w:bidi="hi_IN"/>
        </w:rPr>
        <w:t>इस बार यीशु उत्तर देता है। यीशु बहुत स्पष्ट है। यीशु कहता है, "तुमने यह कहा है" या "तुमने ऐसा कहा है।"</w:t>
      </w:r>
    </w:p>
    <w:p>
      <w:pPr/>
      <w:r>
        <w:rPr>
          <w:lang w:val="hi_IN" w:bidi="hi_IN"/>
        </w:rPr>
      </w:r>
      <w:r>
        <w:rPr>
          <w:lang w:val="hi_IN" w:bidi="hi_IN"/>
        </w:rPr>
        <w:t>फिर यीशु अपने कथन को स्पष्ट करना जारी रखता है। यीशु ने कहा है कि वह मसीहा है, परमेश्वर का पुत्र है, लेकिन अब वह समझा रहा है कि यह उस तरह नहीं है जैसा वे समझते हैं। यीशु आगे कहता है, "और भविष्य में तुम मनुष्य के पुत्र को परमेश्वर के दाहिने हाथ सामर्थ्य के स्थान पर बैठे, और आकाश के बादलों पर आते देखोगे।" यीशु भजन संहिता और भविष्यद्वक्ता दानिय्येल से उद्धरण दे रहा है। भजन संहिता में कहा गया है कि परमेश्वर कहता है कि उसका मसीहा सम्मान के स्थान पर, परमेश्वर के बगल में, परमेश्वर के दाहिने हाथ बैठेगा। भविष्यद्वक्ता दानिय्येल ने मनुष्य के पुत्र जैसे किसी व्यक्ति के बादलों पर आने की बात कही है। यीशु कह रहा है कि एक दिन वह साबित करेगा कि वह मसीहा है, परमेश्वर का पुत्र हैं, जब वह बाद में सामर्थ्य के साथ लौटेगा। जब यीशु कहता है कि एक दिन वे मनुष्य के पुत्र को आदर के स्थान पर बैठे देखेंगे, तो वह कह रहा है कि एक दिन उसे परमेश्वर से सारा अधिकार मिलेगा। यह दिलचस्प है, क्योंकि यीशु यह बात अदालत में कहता है जो मानती है कि उनके पास परमेश्वर की ओर से अधिकार है।</w:t>
      </w:r>
    </w:p>
    <w:p>
      <w:pPr/>
      <w:r>
        <w:rPr>
          <w:lang w:val="hi_IN" w:bidi="hi_IN"/>
        </w:rPr>
      </w:r>
      <w:r>
        <w:rPr>
          <w:lang w:val="hi_IN" w:bidi="hi_IN"/>
        </w:rPr>
        <w:t>यीशु ने जो कहा उससे महायाजक हैरान और भयभीत हो गया। महायाजक ने अपने वस्त्र या बाहरी वस्त्र फाड़कर कहा, "ईश्वर निन्दा!" जब यहूदी अदालत में किसी के खिलाफ ईश्वर की निन्दा का आरोप लगाया जाता है, तो सभी न्यायधीश खड़े होते हैं और अपने कपड़ों का एक टुकड़ा फाड़ देते हैं, जिसे उन्हें सुधारने की अनुमति नहीं होती। यह ईश्वर निन्दा के प्रति क्रोध और भय व्यक्त करने का चिन्ह है। परमेश्वर की निन्दा का अर्थ है परमेश्वर को अपमानित करना और उसकी महिमा को घटाना। यह परमेश्वर का अपमान करना है। महासभा विश्वास नहीं करती कि यीशु ही मसीहा है, यही कारण है कि वे इसे ईश्वर निन्दा कहते हैं।</w:t>
      </w:r>
    </w:p>
    <w:p>
      <w:pPr/>
      <w:r>
        <w:rPr>
          <w:lang w:val="hi_IN" w:bidi="hi_IN"/>
        </w:rPr>
      </w:r>
      <w:r>
        <w:rPr>
          <w:lang w:val="hi_IN" w:bidi="hi_IN"/>
        </w:rPr>
        <w:t xml:space="preserve">महायाजक बाकी महासभा से पूछता है कि उनका निर्णय क्या है। वे सभी चिल्लाते हैं "दोषी!" और कहते हैं "उसे मर जाना चाहिए।" महासभा के सभी सदस्य अपने निर्णय में एकजुट हैं। वे कह रहे हैं कि यीशु मृत्यु की सजा के योग्य है। पवित्रशास्त्रों में ईश्वर निन्दा की सजा यह है कि किसी व्यक्ति के ऊपर पत्थर फेंके जाएं जब तक कि दोषी व्यक्ति मर न जाए। हालाँकि, रोमी कानून के तहत, महासभा ऐसा नहीं कर सकती या यह माँग नहीं कर सकती कि यीशु को इस तरह मरना चाहिए केवल रोमी अधिकारी ही मृत्यु की सजा दे सकते थे। </w:t>
      </w:r>
    </w:p>
    <w:p>
      <w:pPr/>
      <w:r>
        <w:rPr>
          <w:lang w:val="hi_IN" w:bidi="hi_IN"/>
        </w:rPr>
      </w:r>
      <w:r>
        <w:rPr>
          <w:lang w:val="hi_IN" w:bidi="hi_IN"/>
        </w:rPr>
        <w:t>एक पल के लिए रुकें और अपने अनुवाद समूह के साथ चर्चा करें: आपकी संस्कृति में, यदि कोई परमेश्वर की निन्दा करता है या अपमान करता है तो लोग कैसे प्रतिक्रिया देते हैं? यदि किसी को ईश्वर निन्दा करते हुए सुना जाता है, तो उसे किस प्रकार की सज़ा मिल सकती है?</w:t>
      </w:r>
    </w:p>
    <w:p>
      <w:pPr/>
      <w:r>
        <w:rPr>
          <w:lang w:val="hi_IN" w:bidi="hi_IN"/>
        </w:rPr>
      </w:r>
      <w:r>
        <w:rPr>
          <w:lang w:val="hi_IN" w:bidi="hi_IN"/>
        </w:rPr>
        <w:t>इसके बाद जो हुआ वह चौंकाने वाला है। महासभा, जिसका उद्देश्य व्यवस्था को कायम रखना और समाज के सर्वोत्तम सदस्य होना है, एक पागल भीड़ की तरह प्रतीत होती है और यीशु को शारीरिक रूप से प्रताड़ित और अपमानित करती है। उन्होंने यीशु के चेहरे पर थूका और उसे मुक्कों से पीटा। उनमें से कुछ ने उसे थप्पड़ मारा। फिर वे उसका मज़ाक उड़ाते हुए उससे भविष्यद्वाणी करने को कहते हैं कि उसे किसने मारा था। महासभा यीशु और उसके दावों को पूरी तरह से अस्वीकार कर रही थी।</w:t>
      </w:r>
      <w:r>
        <w:rPr>
          <w:lang w:val="hi_IN" w:bidi="hi_IN"/>
        </w:rPr>
      </w:r>
    </w:p>
    <w:p>
      <w:pPr>
        <w:pStyle w:val="Heading3"/>
      </w:pPr>
      <w:r>
        <w:rPr>
          <w:lang w:val="hi_IN" w:bidi="hi_IN"/>
        </w:rPr>
        <w:t>घटनाओं को समझाना</w:t>
      </w:r>
    </w:p>
    <w:p>
      <w:pPr/>
      <w:r>
        <w:rPr>
          <w:lang w:val="hi_IN" w:bidi="hi_IN"/>
        </w:rPr>
      </w:r>
      <w:r>
        <w:rPr>
          <w:lang w:val="hi_IN" w:bidi="hi_IN"/>
        </w:rPr>
        <w:t>मत्ती 26:57–68 का ऑडियो संस्करण सबसे सरल अनुवाद में एक बार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भीड़ यीशु को महायाजक कैफा के घर ले जाती है। पतरस पीछे-पीछे चलता है। पतरस कैफा के घर के आंगन में इंतजार करता है।</w:t>
      </w:r>
    </w:p>
    <w:p>
      <w:pPr/>
      <w:r>
        <w:rPr>
          <w:lang w:val="hi_IN" w:bidi="hi_IN"/>
        </w:rPr>
      </w:r>
      <w:r>
        <w:rPr>
          <w:b/>
          <w:lang w:val="hi_IN" w:bidi="hi_IN"/>
        </w:rPr>
        <w:t>दूसरे दृश्य में:</w:t>
      </w:r>
      <w:r>
        <w:rPr>
          <w:lang w:val="hi_IN" w:bidi="hi_IN"/>
        </w:rPr>
        <w:t xml:space="preserve"> यीशु महासभा के सामने है। विभिन्न गवाहों ने झूठी गवाही दी, लेकिन उनकी कोई भी कहानी एक जैसी नहीं थी। अन्त में 2 गवाह पाए जाते हैं जो एक ही बात कहते हैं। महायाजक यीशु से प्रश्न करता है। यीशु चुप रहता है।</w:t>
      </w:r>
    </w:p>
    <w:p>
      <w:pPr/>
      <w:r>
        <w:rPr>
          <w:lang w:val="hi_IN" w:bidi="hi_IN"/>
        </w:rPr>
      </w:r>
      <w:r>
        <w:rPr>
          <w:b/>
          <w:lang w:val="hi_IN" w:bidi="hi_IN"/>
        </w:rPr>
        <w:t>तीसरे दृश्य में:</w:t>
      </w:r>
      <w:r>
        <w:rPr>
          <w:lang w:val="hi_IN" w:bidi="hi_IN"/>
        </w:rPr>
        <w:t xml:space="preserve"> महायाजक यीशु से फिर से प्रश्न करता है। इस बार यीशु स्पष्ट रूप से उत्तर देता है कि वह मसीहा है। महायाजक दावा करता है कि यीशु ने ईश्वर निन्दा की है और उसने अपने वस्त्र फाड़ लिये। सभी महासभा के लोग भयभीत और क्रोधित हैं। वे घोषणा करते हैं कि यीशु मरने के योग्य है।</w:t>
      </w:r>
    </w:p>
    <w:p>
      <w:pPr/>
      <w:r>
        <w:rPr>
          <w:lang w:val="hi_IN" w:bidi="hi_IN"/>
        </w:rPr>
      </w:r>
      <w:r>
        <w:rPr>
          <w:b/>
          <w:lang w:val="hi_IN" w:bidi="hi_IN"/>
        </w:rPr>
        <w:t>चौथे दृश्य में:</w:t>
      </w:r>
      <w:r>
        <w:rPr>
          <w:lang w:val="hi_IN" w:bidi="hi_IN"/>
        </w:rPr>
        <w:t xml:space="preserve"> महासभा के सदस्य यीशु पर थूकते हैं। उन्होंने उसे मुक्कों से पीटा और यीशु का मजाक उड़ाया।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महायाजक के आँगन में खड़े पहरेदार</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महासभा के सदस्य। इसमें व्यवस्था के शिक्षक, प्रधान याजक और यहूदी लोगों के पुरनिए शामिल हैं</w:t>
      </w:r>
    </w:p>
    <w:p>
      <w:pPr>
        <w:pStyle w:val="ListBullet"/>
        <w:spacing w:line="240" w:lineRule="auto"/>
        <w:ind w:left="720"/>
      </w:pPr>
      <w:r>
        <w:rPr>
          <w:lang w:val="hi_IN" w:bidi="hi_IN"/>
        </w:rPr>
      </w:r>
      <w:r>
        <w:rPr>
          <w:lang w:val="hi_IN" w:bidi="hi_IN"/>
        </w:rPr>
        <w:t>झूठे गवाह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p>
    <w:p>
      <w:pPr/>
      <w:r>
        <w:rPr>
          <w:lang w:val="hi_IN" w:bidi="hi_IN"/>
        </w:rPr>
      </w:r>
      <w:r>
        <w:rPr>
          <w:lang w:val="hi_IN" w:bidi="hi_IN"/>
        </w:rPr>
        <w:t>यह याद रखना महत्वपूर्ण है कि पिछले भाग में यह रात का समय है, इसलिए स्थान पर अंधेरा है। यीशु को गतसमनी नाम के जैतून के बगीचे में लोगों की भीड़ ने गिरफ्तार कर लिया। हम जानते हैं कि यह एक बड़ी भीड़ है, जो यीशु को आसानी से गिरफ्तार करने के लिए पर्याप्त है, लेकिन इतने भी अधिक लोग नहीं हैं कि अपनी ओर ध्यान आकर्षित करें। भीड़ यीशु के चारों ओर इकट्ठा हो गई है और उसे गिरफ्तार कर लिया है। यीशु के चेलों ने यीशु को गिरफ्तार होते हुए देखा था। पतरस को छोड़कर सभी चेले भाग गए हैं, जिसे हम भीड़ के पीछे चलते हुए देखेंगे ताकि यह देखा जा सके कि यीशु को कहाँ ले जाया गया है।</w:t>
      </w:r>
    </w:p>
    <w:p>
      <w:pPr/>
      <w:r>
        <w:rPr>
          <w:lang w:val="hi_IN" w:bidi="hi_IN"/>
        </w:rPr>
      </w:r>
      <w:r>
        <w:rPr>
          <w:lang w:val="hi_IN" w:bidi="hi_IN"/>
        </w:rPr>
        <w:t>एक ही समय में 2 कार्य हो रहे हैं। महायाजक, व्यवस्था के शिक्षक और यहूदी लोगों के पुरनिये कैफा के घर पर इकट्ठे हुए। उसी समय, भीड़ यीशु को गिरफ्तार कर कैफा के घर ले जा रही है।</w:t>
      </w:r>
    </w:p>
    <w:p>
      <w:pPr/>
      <w:r>
        <w:rPr>
          <w:lang w:val="hi_IN" w:bidi="hi_IN"/>
        </w:rPr>
      </w:r>
      <w:r>
        <w:rPr>
          <w:lang w:val="hi_IN" w:bidi="hi_IN"/>
        </w:rPr>
        <w:t>कहानी यीशु को जैतून पहाड़ से चलते हुए, घाटी से होकर यरूशलेम की ओर वापस ले जाने से शुरू होती है। हालाँकि हमें यह अंदाज़ा हो जाता है कि भीड़ अव्यवस्थित है, लेकिन वे अपनी ओर ज़्यादा ध्यान आकर्षित नहीं करना चाहते। वे यीशु को महायाजक कैफा के घर ले जाते हैं।</w:t>
      </w:r>
    </w:p>
    <w:p>
      <w:pPr/>
      <w:r>
        <w:rPr>
          <w:lang w:val="hi_IN" w:bidi="hi_IN"/>
        </w:rPr>
      </w:r>
      <w:r>
        <w:rPr>
          <w:lang w:val="hi_IN" w:bidi="hi_IN"/>
        </w:rPr>
        <w:t>जब यीशु को गिरफ्तार किया जा रहा था, तब यहूदी महासभा, महायाजक के घर पर एकत्रित हुई थी। महासभा के सदस्यों में महायाजक, धार्मिक व्यवस्था के शिक्षक, प्रधान याजक और यहूदी लोगों के पुरनिए शामिल थे। इस कमरे में महासभा के सदस्य शायद एक अर्द्ध-वृत्त या अर्ध-गोलाकार तरीके से बैठे हैं। महायाजक अर्ध-वृत्त के दो हिस्सों के बीच सबसे ऊँचे स्थान पर बैठा था। अर्धवृत्त के मध्य में झूठे गवाह यीशु के बारे में झूठ बोलने के लिए तैयार थे। भीड़ यीशु को उस कमरे में ले आई जहाँ महासभा इंतज़ार कर रही थी। यीशु को एक कुर्सी पर अर्ध-वृत्त के बीच में बैठना होगा।</w:t>
      </w:r>
    </w:p>
    <w:p>
      <w:pPr/>
      <w:r>
        <w:rPr>
          <w:lang w:val="hi_IN" w:bidi="hi_IN"/>
        </w:rPr>
      </w:r>
      <w:r>
        <w:rPr>
          <w:lang w:val="hi_IN" w:bidi="hi_IN"/>
        </w:rPr>
        <w:t>एक पल के लिए रुकें। अपनी भाषा में, आप महासभा की बैठक का वर्णन कैसे करेंगे, और वहाँ कौन थे?</w:t>
      </w:r>
    </w:p>
    <w:p>
      <w:pPr/>
      <w:r>
        <w:rPr>
          <w:lang w:val="hi_IN" w:bidi="hi_IN"/>
        </w:rPr>
      </w:r>
      <w:r>
        <w:rPr>
          <w:lang w:val="hi_IN" w:bidi="hi_IN"/>
        </w:rPr>
        <w:t>पतरस बहुत दूर से भीड़ के पीछे चल रहा था, जैतून के बगीचे से लेकर महायाजक के घर तक। पतरस नहीं चाहता था कि लोग उसे देखें, इसलिए वह कुछ दूरी पर चल रहा था। पतरस ने देखा कि भीड़ यीशु को महायाजक के घर ले जा रही है। पतरस घर के आंगन में इंतजार करता रहा। पतरस पहरेदारों के साथ बैठ गया ताकि मुकदमे का परिणाम देख सके।</w:t>
      </w:r>
    </w:p>
    <w:p>
      <w:pPr/>
      <w:r>
        <w:rPr>
          <w:lang w:val="hi_IN" w:bidi="hi_IN"/>
        </w:rPr>
      </w:r>
      <w:r>
        <w:rPr>
          <w:lang w:val="hi_IN" w:bidi="hi_IN"/>
        </w:rPr>
        <w:t>एक पल के लिए रुकें। तस्वीर में देखिए कि घर के बाहर का आंगन कैसा दिखता है।</w:t>
      </w:r>
    </w:p>
    <w:p>
      <w:pPr/>
      <w:r>
        <w:rPr>
          <w:lang w:val="hi_IN" w:bidi="hi_IN"/>
        </w:rPr>
      </w:r>
      <w:r>
        <w:rPr>
          <w:lang w:val="hi_IN" w:bidi="hi_IN"/>
        </w:rPr>
        <w:t>यह याद रखना महत्वपूर्ण है कि यहूदी कानून के अनुसार निर्णय लेने के लिए दो या अधिक गवाहों की सहमति आवश्यक है। पूरी परिषद ने दो ऐसे गवाहों को ढूँढने की कोशिश की जो यीशु के बारे में उनकी कही बातों से सहमत हो सकें। हालाँकि, झूठे गवाहों की कहानियाँ मेल नहीं खातीं। गवाहों की कुछ गवाही एक-दूसरे से अलग थी, और यीशु के वचनों से भी मेल नहीं खाती थी।</w:t>
      </w:r>
    </w:p>
    <w:p>
      <w:pPr/>
      <w:r>
        <w:rPr>
          <w:lang w:val="hi_IN" w:bidi="hi_IN"/>
        </w:rPr>
      </w:r>
      <w:r>
        <w:rPr>
          <w:lang w:val="hi_IN" w:bidi="hi_IN"/>
        </w:rPr>
        <w:t>अन्त में दो गवाहों ने कहा, "इस व्यक्ति ने कहा, 'मैं परमेश्वर के मन्दिर को नष्ट कर सकता हूँ और तीन दिन में उसे फिर से बना सकता हूँ।" इस बिन्दु पर महायाजक खड़ा होता है। जब महायाजक खड़ा होता है, तो यह दिखाता है कि वह स्थिति को नियंत्रित करने वाला है। वह चाहता है कि हर कोई उसकी बात सुने। महायाजक शायद अर्ध-वृत्त के दो हिस्सों के बीच के क्षेत्र में चला गया था। यही वह स्थान है जहां यीशु था। महायाजक ने शायद ऐसा इसलिए किया ताकि हर कोई उसे स्पष्ट रूप से देख और सुन सके। महायाजक यीशु से पूछता है, "क्या तू इन आरोपों का उत्तर नहीं देगा? तुझे अपने लिए क्या कहना है?" महायाजक सोचता है कि यीशु कह रहा है कि वह यरूशलेम के मन्दिर को नष्ट कर देगा। यीशु पूरी तरह से चुप रहता है। यीशु घटनाओं को घटित होने दे रहा है। यीशु ने पहले ही अपने चेलों को बता दिया था कि क्या होना आवश्यक है। यीशु जानता है कि जो कुछ हो रहा है उसके बारे में वह कुछ कर सकता है, लेकिन वह परमेश्वर की इच्छा पूरी कर रहा है। भविष्यद्वक्ताओं ने कहा था कि वह अपने आरोप लगाने वालों के सामने चुप रहेगा, और यहाँ यीशु ठीक यही कर रहा है।</w:t>
      </w:r>
    </w:p>
    <w:p>
      <w:pPr/>
      <w:r>
        <w:rPr>
          <w:lang w:val="hi_IN" w:bidi="hi_IN"/>
        </w:rPr>
      </w:r>
      <w:r>
        <w:rPr>
          <w:lang w:val="hi_IN" w:bidi="hi_IN"/>
        </w:rPr>
        <w:t>फिर महायाजक यीशु से कहता है, "मैं जीवित परमेश्वर के नाम पर पूछता हूँ—हमें बता कि क्या तू मसीहा, परमेश्वर का पुत्र है।" महायाजक यीशु से एक ही बात दो तरीकों से पूछ रहा है। महायाजक यीशु से पूछ रहा है कि क्या वह प्रतिज्ञा किया हुआ उद्धारकर्ता है। महायाजक यीशु को दोषी ठहराने के लिए बेताब है, इसलिए वह सबसे कठोर भाषा का उपयोग करता है। वह प्राचीन यहूदी नियमों के अनुसार उत्तर माँग रहा है।</w:t>
      </w:r>
    </w:p>
    <w:p>
      <w:pPr/>
      <w:r>
        <w:rPr>
          <w:lang w:val="hi_IN" w:bidi="hi_IN"/>
        </w:rPr>
      </w:r>
      <w:r>
        <w:rPr>
          <w:lang w:val="hi_IN" w:bidi="hi_IN"/>
        </w:rPr>
        <w:t>यीशु ने उत्तर दिया, ‘तूने स्वयं ऐसा कहा है।’ यीशु ने महायाजक से कहा, ‘यह तुम ही कह रहे हो।’ यीशु कह रहा है कि हालाँकि वह है, फिर भी वह यीशु के उत्तर को गलत तरीके से व्याख्या करेगा। या, यीशु का अर्थ है, "यह तुम्हारा कहना है, लेकिन जरूरी नहीं कि मैं इससे सहमत हूँ।" यीशु आगे कहता है, "और भविष्य में तुम मनुष्य के पुत्र को परमेश्वर के दाहिने हाथ सामर्थ्य के स्थान पर बैठे, और आकाश के बादलों पर आते देखोगे।" ये दोनों चित्र एक ही वाक्य में हैं, जिससे शायद यह प्रश्न उठता है कि यीशु कैसे परमेश्वर के दाहिने हाथ पर बैठा है और साथ ही आकाश के बादलों पर आ रहा है? इसका एक अर्थ यह हो सकता है, "तुम मनुष्य के पुत्र को जो सर्वशक्तिमान परमेश्वर की दाहिनी ओर बैठा है, बादलों पर पृथ्वी पर आते देखोगे।"</w:t>
      </w:r>
    </w:p>
    <w:p>
      <w:pPr/>
      <w:r>
        <w:rPr>
          <w:lang w:val="hi_IN" w:bidi="hi_IN"/>
        </w:rPr>
      </w:r>
      <w:r>
        <w:rPr>
          <w:lang w:val="hi_IN" w:bidi="hi_IN"/>
        </w:rPr>
        <w:t>यीशु पूरी तरह से सत्य कहना जारी रखता है और यह समझाता है कि आगे क्या होने वाला है। हालाँकि, महासभा के सदस्य समझ नहीं पा रहे हैं कि यीशु वास्तव में क्या कह रहा है। वे उसे दोषी ठहराने का तरीका खोजने के लिए बेताब हैं।</w:t>
      </w:r>
    </w:p>
    <w:p>
      <w:pPr/>
      <w:r>
        <w:rPr>
          <w:lang w:val="hi_IN" w:bidi="hi_IN"/>
        </w:rPr>
      </w:r>
      <w:r>
        <w:rPr>
          <w:lang w:val="hi_IN" w:bidi="hi_IN"/>
        </w:rPr>
        <w:t>एक पल के लिए रुकें और चर्चा करें कि आप कैसे कहेंगे, "तूने आप ही कह दिया है। और भविष्य में तुम मनुष्य के पुत्र को परमेश्वर के दाहिने हाथ सामर्थ्य के स्थान पर बैठे, और आकाश के बादलों पर आते देखोगे।"</w:t>
      </w:r>
    </w:p>
    <w:p>
      <w:pPr/>
      <w:r>
        <w:rPr>
          <w:lang w:val="hi_IN" w:bidi="hi_IN"/>
        </w:rPr>
      </w:r>
      <w:r>
        <w:rPr>
          <w:lang w:val="hi_IN" w:bidi="hi_IN"/>
        </w:rPr>
        <w:t>महायाजक हैरान और बहुत क्रोधित हुआ। वह मानता है कि यीशु ने परमेश्वर की निन्दा और उसका अपमान किया है। महायाजक अपने कपड़े का एक टुकड़ा फाड़ देता है। कपड़े का टुकड़ा फाड़ना शोक का संकेत था और यह स्पष्ट करता था कि आप उस बात से दूर रहना चाहते हैं जो आपने अभी सुनी है। कपड़े टुकड़े-टुकड़े नहीं हुए थे, बल्कि पहने हुए कपड़ों में से एक में एक चीरा लगा था। दिलचस्प बात यह है कि याजकों को कभी अपने याजक के कपड़े फाड़ने की अनुमति नहीं थी, यहाँ तक कि उनके परिवार के किसी करीबी सदस्य की मृत्यु के बाद भी। इसलिए यह आश्चर्य की बात है कि महायाजक ने अपने कपड़े का एक टुकड़ा फाड़ा, लेकिन यह यीशु की बात सुनकर उसके सदमे और भय की गहराई को दर्शाता है। महायाजक कहता है, "ईश्वर निन्दा!" महायाजक ने एकत्रित लोगों से पूछा कि उनका क्या निर्णय है। वे सभी चिल्लाते हैं, "दोषी! वह मरने के योग्य है।" फिर उन्होंने यीशु पर थूका। उन्होंने यीशु को मुक्कों से मारा। वे उसे ताना मारते हैं और उससे भविष्यद्वाणी करने को कहते हैं कि उसे किसने मारा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महायाजक के आँगन में खड़े पहरेदार</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महायाजक</w:t>
      </w:r>
    </w:p>
    <w:p>
      <w:pPr>
        <w:pStyle w:val="ListBullet"/>
        <w:spacing w:line="240" w:lineRule="auto"/>
        <w:ind w:left="720"/>
      </w:pPr>
      <w:r>
        <w:rPr>
          <w:lang w:val="hi_IN" w:bidi="hi_IN"/>
        </w:rPr>
      </w:r>
      <w:r>
        <w:rPr>
          <w:lang w:val="hi_IN" w:bidi="hi_IN"/>
        </w:rPr>
        <w:t>महासभा के सदस्य। इसमें व्यवस्था के शिक्षक, प्रधान याजक और यहूदी लोगों के पुरनिए शामिल हैं</w:t>
      </w:r>
    </w:p>
    <w:p>
      <w:pPr>
        <w:pStyle w:val="ListBullet"/>
        <w:spacing w:line="240" w:lineRule="auto"/>
        <w:ind w:left="720"/>
      </w:pPr>
      <w:r>
        <w:rPr>
          <w:lang w:val="hi_IN" w:bidi="hi_IN"/>
        </w:rPr>
      </w:r>
      <w:r>
        <w:rPr>
          <w:lang w:val="hi_IN" w:bidi="hi_IN"/>
        </w:rPr>
        <w:t>झूठे गवाह</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एक ही समय में 2 कार्य हो रहे हैं। महायाजक, व्यवस्था के शिक्षक और यहूदी लोगों के पुरनिये कैफा के घर पर इकट्ठे हुए। उसी समय, भीड़ यीशु को गिरफ्तार कर कैफा के घर ले जा रही है। आप सभी दृश्यों का अभिनय उस क्रम में कर सकते हैं, जो आपको सबसे अधिक उचित लगे। अब अभिनय शुरू होता है।</w:t>
      </w:r>
    </w:p>
    <w:p>
      <w:pPr/>
      <w:r>
        <w:rPr>
          <w:lang w:val="hi_IN" w:bidi="hi_IN"/>
        </w:rPr>
      </w:r>
      <w:r>
        <w:rPr>
          <w:lang w:val="hi_IN" w:bidi="hi_IN"/>
        </w:rPr>
        <w:t>महासभा के सदस्यों ने यीशु को गिरफ्तार करने के लिए भीड़ भेजी थी। इस बीच, महासभा के सदस्य यीशु के आने का इंतजार करने के लिए एक साथ बैठक कर रहे थे। महायाजक, प्रधान याजक, धार्मिक व्यवस्था के शिक्षक और यहूदी लोगों के पुरनिए कैफा के घर पर इकट्ठे होते हैं। वे एक अर्ध-वृत्त या अर्ध-गोलाकार तरीके से बैठे हैं।</w:t>
      </w:r>
    </w:p>
    <w:p>
      <w:pPr/>
      <w:r>
        <w:rPr>
          <w:lang w:val="hi_IN" w:bidi="hi_IN"/>
        </w:rPr>
      </w:r>
      <w:r>
        <w:rPr>
          <w:lang w:val="hi_IN" w:bidi="hi_IN"/>
        </w:rPr>
        <w:t>भीड़ यीशु को महायाजक कैफा के घर ले जाती है। पतरस पीछे-पीछे चलता है। जब यीशु को कैफा के घर ले जाया जाता है, तो पतरस घर के आँगन में रुकता है। वह कुछ पहरेदारों के पास बैठता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पतरस का किरदार निभा रहे व्यक्ति से पूछें, "आप क्या महसूस कर रहे हैं या क्या सोच रहे हैं?" वह व्यक्ति कुछ इस तरह उत्तर दे सकता है, "डर गया हूँ," या "चिंतित हूँ," या "मैं सचमुच आशा करता हूँ कि कोई मुझसे यह न पूछे कि मैं यहाँ क्यों हूँ।"</w:t>
      </w:r>
    </w:p>
    <w:p>
      <w:pPr>
        <w:pStyle w:val="ListBullet"/>
        <w:spacing w:line="240" w:lineRule="auto"/>
        <w:ind w:left="720"/>
      </w:pPr>
      <w:r>
        <w:rPr>
          <w:lang w:val="hi_IN" w:bidi="hi_IN"/>
        </w:rPr>
      </w:r>
      <w:r>
        <w:rPr>
          <w:lang w:val="hi_IN" w:bidi="hi_IN"/>
        </w:rPr>
        <w:t>नाटक को फिर शुरू करें।</w:t>
      </w:r>
    </w:p>
    <w:p>
      <w:pPr/>
      <w:r>
        <w:rPr>
          <w:lang w:val="hi_IN" w:bidi="hi_IN"/>
        </w:rPr>
      </w:r>
      <w:r>
        <w:rPr>
          <w:lang w:val="hi_IN" w:bidi="hi_IN"/>
        </w:rPr>
        <w:t>यीशु को कैफा के घर ले जाया जाता है। गवाह यीशु के बारे में झूठ बोलते हैं। किसी भी गवाह का विवरण एकमत नहीं है।</w:t>
      </w:r>
    </w:p>
    <w:p>
      <w:pPr/>
      <w:r>
        <w:rPr>
          <w:lang w:val="hi_IN" w:bidi="hi_IN"/>
        </w:rPr>
      </w:r>
      <w:r>
        <w:rPr>
          <w:lang w:val="hi_IN" w:bidi="hi_IN"/>
        </w:rPr>
        <w:t>थोड़ी देर के बाद, दो गवाह आगे आए और कहते हैं, "इस व्यक्ति ने कहा, 'मैं परमेश्वर के मन्दिर को नष्ट कर सकता हूँ और तीन दिन में उसे फिर से बना सकता हूँ।" फिर महायाजक खड़ा होता है। महायाजक यीशु से पूछता है, "क्या तू इन आरोपों का उत्तर नहीं देगा? तू अपना बचाव करने के लिए क्या कहेगा? यीशु बैठा रहता है और पूरी तरह से चुप रहता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किरदार निभा रहे व्यक्ति से पूछें, "आप क्या महसूस कर रहे हैं या क्या सोच रहे हैं?" वह व्यक्ति ऐसे उत्तर दे सकता है, "हे पिता, मुझे बता दे कि क्या कहना है," या "ये लोग मेरे शब्दों को तोड़-मोड़ रहे हैं, वे समझ नहीं पा रहे हैं कि मैं क्या कह रहा हूँ," या "हे पिता, मुझे बल दे।"</w:t>
      </w:r>
    </w:p>
    <w:p>
      <w:pPr>
        <w:pStyle w:val="ListBullet"/>
        <w:spacing w:line="240" w:lineRule="auto"/>
        <w:ind w:left="720"/>
      </w:pPr>
      <w:r>
        <w:rPr>
          <w:lang w:val="hi_IN" w:bidi="hi_IN"/>
        </w:rPr>
      </w:r>
      <w:r>
        <w:rPr>
          <w:lang w:val="hi_IN" w:bidi="hi_IN"/>
        </w:rPr>
        <w:t>महायाजक का भूमिका निभा रहे व्यक्ति से पूछें, "आप क्या महसूस कर रहे हैं या क्या सोच रहे हैं?" वह व्यक्ति ऐसे उत्तर दे सकता है, "मैं बहुत निराश हूँ कि यीशु बोलने से मना कर रहा है," या "हमें इस व्यक्ति को रोकने की आवश्यकता है क्योंकि वह हमारे लोगों के लिए बहुत भ्रम पैदा कर रहा है," या "हम सभी ने इस व्यक्ति को खतरनाक बातें कहते सुना है, अब वह बोलने से मना कर रहा है!"</w:t>
      </w:r>
    </w:p>
    <w:p>
      <w:pPr>
        <w:pStyle w:val="ListBullet"/>
        <w:spacing w:line="240" w:lineRule="auto"/>
        <w:ind w:left="720"/>
      </w:pPr>
      <w:r>
        <w:rPr>
          <w:lang w:val="hi_IN" w:bidi="hi_IN"/>
        </w:rPr>
      </w:r>
      <w:r>
        <w:rPr>
          <w:lang w:val="hi_IN" w:bidi="hi_IN"/>
        </w:rPr>
        <w:t>नाटक को फिर शुरू करें।</w:t>
      </w:r>
    </w:p>
    <w:p>
      <w:pPr/>
      <w:r>
        <w:rPr>
          <w:lang w:val="hi_IN" w:bidi="hi_IN"/>
        </w:rPr>
      </w:r>
      <w:r>
        <w:rPr>
          <w:lang w:val="hi_IN" w:bidi="hi_IN"/>
        </w:rPr>
        <w:t>फिर महायाजक यीशु से कहता है, "मैं जीवित परमेश्वर के नाम पर पूछता हूँ—हमें बता कि क्या तू मसीहा, परमेश्वर का पुत्र है।"</w:t>
      </w:r>
    </w:p>
    <w:p>
      <w:pPr/>
      <w:r>
        <w:rPr>
          <w:lang w:val="hi_IN" w:bidi="hi_IN"/>
        </w:rPr>
      </w:r>
      <w:r>
        <w:rPr>
          <w:lang w:val="hi_IN" w:bidi="hi_IN"/>
        </w:rPr>
        <w:t>यीशु ने उत्तर दिया, "तूने स्वयं ऐसा कहा है। और भविष्य में तुम मनुष्य के पुत्र को परमेश्वर के दाहिने हाथ सामर्थ्य के स्थान पर बैठे, और आकाश के बादलों पर आते देखोगे।"</w:t>
      </w:r>
    </w:p>
    <w:p>
      <w:pPr/>
      <w:r>
        <w:rPr>
          <w:lang w:val="hi_IN" w:bidi="hi_IN"/>
        </w:rPr>
      </w:r>
      <w:r>
        <w:rPr>
          <w:lang w:val="hi_IN" w:bidi="hi_IN"/>
        </w:rPr>
        <w:t>महायाजक यीशु की कही बात पर विश्वास नहीं कर सकता। वह भयभीत है। महायाजक अपने कपड़े का एक टुकड़ा फाड़ देता है। वह कहता है, "ईश्वर निन्दा! हमें और गवाहों की क्या ज़रूरत है? तुमने यह ईश्वर निन्दा सुनी है। आपका क्या फैसला है?</w:t>
      </w:r>
    </w:p>
    <w:p>
      <w:pPr/>
      <w:r>
        <w:rPr>
          <w:lang w:val="hi_IN" w:bidi="hi_IN"/>
        </w:rPr>
      </w:r>
      <w:r>
        <w:rPr>
          <w:lang w:val="hi_IN" w:bidi="hi_IN"/>
        </w:rPr>
        <w:t>महासभा के लोग चिल्लाते हैं, "दोषी! वह मरने के योग्य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यीशु का किरदार निभा रहे व्यक्ति से पूछें, "आप क्या महसूस कर रहे हैं या क्या सोच रहे हैं?" वह व्यक्ति ऐसे उत्तर दे सकता है, "मैं यह उन सबके लिए कर रहा हूँ जो इसके कारण मेरे पिता को जानेंगे," या "वे यह नहीं जानना चाहते कि मैं कौन हूँ," या "मैंने उन्हें सच बताया है।"</w:t>
      </w:r>
    </w:p>
    <w:p>
      <w:pPr>
        <w:pStyle w:val="ListBullet"/>
        <w:spacing w:line="240" w:lineRule="auto"/>
        <w:ind w:left="720"/>
      </w:pPr>
      <w:r>
        <w:rPr>
          <w:lang w:val="hi_IN" w:bidi="hi_IN"/>
        </w:rPr>
      </w:r>
      <w:r>
        <w:rPr>
          <w:lang w:val="hi_IN" w:bidi="hi_IN"/>
        </w:rPr>
        <w:t>महायाजक का भूमिका निभा रहे व्यक्ति से पूछें, "आप क्या महसूस कर रहे हैं या क्या सोच रहे हैं?" वह व्यक्ति शायद कुछ इस तरह उत्तर दे, "उसने यह कहने की हिम्मत कैसे की कि वह मसीहा है!" या "अब हम इस व्यक्ति से एक बार में हमेशा के लिए छुटकारा पा सकते हैं।"</w:t>
      </w:r>
    </w:p>
    <w:p>
      <w:pPr>
        <w:pStyle w:val="ListBullet"/>
        <w:spacing w:line="240" w:lineRule="auto"/>
        <w:ind w:left="720"/>
      </w:pPr>
      <w:r>
        <w:rPr>
          <w:lang w:val="hi_IN" w:bidi="hi_IN"/>
        </w:rPr>
      </w:r>
      <w:r>
        <w:rPr>
          <w:lang w:val="hi_IN" w:bidi="hi_IN"/>
        </w:rPr>
        <w:t>महासभा के सदस्यों का किरदार निभाने वाले लोगों से पूछें, "आप क्या महसूस कर रहे हैं या क्या सोच रहे हैं?" लोग इस तरह उत्तर दे सकते हैं, "हमने बहुत सुन लिया है, उसे मरना ही होगा," या "हम हमेशा सही थे, यह व्यक्ति खतरनाक और पागल है।"</w:t>
      </w:r>
    </w:p>
    <w:p>
      <w:pPr>
        <w:pStyle w:val="ListBullet"/>
        <w:spacing w:line="240" w:lineRule="auto"/>
        <w:ind w:left="720"/>
      </w:pPr>
      <w:r>
        <w:rPr>
          <w:lang w:val="hi_IN" w:bidi="hi_IN"/>
        </w:rPr>
      </w:r>
      <w:r>
        <w:rPr>
          <w:lang w:val="hi_IN" w:bidi="hi_IN"/>
        </w:rPr>
        <w:t>नाटक को फिर शुरू करें।</w:t>
      </w:r>
    </w:p>
    <w:p>
      <w:pPr/>
      <w:r>
        <w:rPr>
          <w:lang w:val="hi_IN" w:bidi="hi_IN"/>
        </w:rPr>
      </w:r>
      <w:r>
        <w:rPr>
          <w:lang w:val="hi_IN" w:bidi="hi_IN"/>
        </w:rPr>
        <w:t>वे यीशु के चेहरे पर थूकते हैं। उन लोगों ने यीशु को पीड़ा पहुँचाने के लिए उन्हें मुक्कों से मारा। कुछ लोगों ने मजाक उठाते हुए कहा, "हे मसीहा, हमें भविष्यद्वाणी करके बता, उस समय तुझे किसने मारा?!"</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भीड़ यीशु को </w:t>
      </w:r>
      <w:r>
        <w:rPr>
          <w:b/>
          <w:lang w:val="hi_IN" w:bidi="hi_IN"/>
        </w:rPr>
        <w:t>महायाजक</w:t>
      </w:r>
      <w:r>
        <w:rPr>
          <w:lang w:val="hi_IN" w:bidi="hi_IN"/>
        </w:rPr>
        <w:t xml:space="preserve"> </w:t>
      </w:r>
      <w:r>
        <w:rPr>
          <w:b/>
          <w:lang w:val="hi_IN" w:bidi="hi_IN"/>
        </w:rPr>
        <w:t>कैफा</w:t>
      </w:r>
      <w:r>
        <w:rPr>
          <w:lang w:val="hi_IN" w:bidi="hi_IN"/>
        </w:rPr>
        <w:t xml:space="preserve"> के घर ले जाती है।</w:t>
      </w:r>
    </w:p>
    <w:p>
      <w:pPr/>
      <w:r>
        <w:rPr>
          <w:lang w:val="hi_IN" w:bidi="hi_IN"/>
        </w:rPr>
      </w:r>
      <w:r>
        <w:rPr>
          <w:b/>
          <w:lang w:val="hi_IN" w:bidi="hi_IN"/>
        </w:rPr>
        <w:t>महायाजक</w:t>
      </w:r>
      <w:r>
        <w:rPr>
          <w:lang w:val="hi_IN" w:bidi="hi_IN"/>
        </w:rPr>
        <w:t xml:space="preserve">: यहूदी धर्म में याजक लोगों के लिए बलिदान चढ़ाकर यहूदी लोगों को परमेश्वर से जोड़ते थे। याजक लोगों को शिक्षित करते थे और मन्दिर की देखभाल करते थे, जो वह स्थान था जहाँ यहूदी लोग परमेश्वर की आराधना करते थे। याजक लोगों के लिए परमेश्वर के प्रतिनिधि थे। महायाजक यहूदी लोगों का धार्मिक मुखिया या अधिकारी था। महायाजक यहूदी धार्मिक न्यायालय का नेतृत्व करता था। महायाजक शब्द का अनुवाद उसी तरह करें जैसा आपने पहले किया है, जिसका अर्थ है "प्रधान याजक।" </w:t>
      </w:r>
      <w:r>
        <w:rPr>
          <w:b/>
          <w:lang w:val="hi_IN" w:bidi="hi_IN"/>
        </w:rPr>
        <w:t>याजक</w:t>
      </w:r>
      <w:r>
        <w:rPr>
          <w:lang w:val="hi_IN" w:bidi="hi_IN"/>
        </w:rPr>
        <w:t xml:space="preserve"> शब्द मुख्य शब्दावली में है।</w:t>
      </w:r>
    </w:p>
    <w:p>
      <w:pPr/>
      <w:r>
        <w:rPr>
          <w:lang w:val="hi_IN" w:bidi="hi_IN"/>
        </w:rPr>
      </w:r>
      <w:r>
        <w:rPr>
          <w:lang w:val="hi_IN" w:bidi="hi_IN"/>
        </w:rPr>
        <w:t xml:space="preserve">कैफा के घर में </w:t>
      </w:r>
      <w:r>
        <w:rPr>
          <w:b/>
          <w:lang w:val="hi_IN" w:bidi="hi_IN"/>
        </w:rPr>
        <w:t>शास्त्री</w:t>
      </w:r>
      <w:r>
        <w:rPr>
          <w:lang w:val="hi_IN" w:bidi="hi_IN"/>
        </w:rPr>
        <w:t xml:space="preserve"> और </w:t>
      </w:r>
      <w:r>
        <w:rPr>
          <w:b/>
          <w:lang w:val="hi_IN" w:bidi="hi_IN"/>
        </w:rPr>
        <w:t>पुरनिये</w:t>
      </w:r>
      <w:r>
        <w:rPr>
          <w:lang w:val="hi_IN" w:bidi="hi_IN"/>
        </w:rPr>
        <w:t xml:space="preserve"> भी थे जो </w:t>
      </w:r>
      <w:r>
        <w:rPr>
          <w:b/>
          <w:lang w:val="hi_IN" w:bidi="hi_IN"/>
        </w:rPr>
        <w:t>महासभा</w:t>
      </w:r>
      <w:r>
        <w:rPr>
          <w:lang w:val="hi_IN" w:bidi="hi_IN"/>
        </w:rPr>
        <w:t xml:space="preserve"> के सदस्य थे।</w:t>
      </w:r>
    </w:p>
    <w:p>
      <w:pPr/>
      <w:r>
        <w:rPr>
          <w:lang w:val="hi_IN" w:bidi="hi_IN"/>
        </w:rPr>
      </w:r>
      <w:r>
        <w:rPr>
          <w:b/>
          <w:lang w:val="hi_IN" w:bidi="hi_IN"/>
        </w:rPr>
        <w:t>शास्त्री</w:t>
      </w:r>
      <w:r>
        <w:rPr>
          <w:lang w:val="hi_IN" w:bidi="hi_IN"/>
        </w:rPr>
        <w:t xml:space="preserve"> वे लोग थे जो पवित्रशास्त्र का अध्ययन करते थे और उनके अर्थ के विशेषज्ञ होते थे। "शास्त्री" का अनुवाद उसी तरह करें जैसे आपने पहले किया है।</w:t>
      </w:r>
    </w:p>
    <w:p>
      <w:pPr/>
      <w:r>
        <w:rPr>
          <w:lang w:val="hi_IN" w:bidi="hi_IN"/>
        </w:rPr>
      </w:r>
      <w:r>
        <w:rPr>
          <w:b/>
          <w:lang w:val="hi_IN" w:bidi="hi_IN"/>
        </w:rPr>
        <w:t>पुरनिए</w:t>
      </w:r>
      <w:r>
        <w:rPr>
          <w:lang w:val="hi_IN" w:bidi="hi_IN"/>
        </w:rPr>
        <w:t xml:space="preserve"> वे गैर-धार्मिक पुरुष थे जो यहूदी समुदाय में यह सुनिश्चित करते थे कि यहूदी समाज आपस में अच्छे से मिलकर काम करे। पुरनिए को उसी तरह से अनुवादित करें जिस तरह आपने पहले किया है।</w:t>
      </w:r>
    </w:p>
    <w:p>
      <w:pPr/>
      <w:r>
        <w:rPr>
          <w:lang w:val="hi_IN" w:bidi="hi_IN"/>
        </w:rPr>
      </w:r>
      <w:r>
        <w:rPr>
          <w:b/>
          <w:lang w:val="hi_IN" w:bidi="hi_IN"/>
        </w:rPr>
        <w:t>महासभा</w:t>
      </w:r>
      <w:r>
        <w:rPr>
          <w:lang w:val="hi_IN" w:bidi="hi_IN"/>
        </w:rPr>
        <w:t xml:space="preserve"> उस शासी निकाय को दिया गया नाम है जो महायाजक, प्रमुख याजकों, धार्मिक व्यवस्था के शिक्षकों और पुरनियों से बना होता है।</w:t>
      </w:r>
    </w:p>
    <w:p>
      <w:pPr/>
      <w:r>
        <w:rPr>
          <w:lang w:val="hi_IN" w:bidi="hi_IN"/>
        </w:rPr>
      </w:r>
      <w:r>
        <w:rPr>
          <w:lang w:val="hi_IN" w:bidi="hi_IN"/>
        </w:rPr>
        <w:t>शास्त्री</w:t>
      </w:r>
      <w:r>
        <w:rPr>
          <w:lang w:val="hi_IN" w:bidi="hi_IN"/>
        </w:rPr>
        <w:t xml:space="preserve">, </w:t>
      </w:r>
      <w:r>
        <w:rPr>
          <w:lang w:val="hi_IN" w:bidi="hi_IN"/>
        </w:rPr>
        <w:t>पुरनिए</w:t>
      </w:r>
      <w:r>
        <w:rPr>
          <w:lang w:val="hi_IN" w:bidi="hi_IN"/>
        </w:rPr>
        <w:t xml:space="preserve"> और </w:t>
      </w:r>
      <w:r>
        <w:rPr>
          <w:lang w:val="hi_IN" w:bidi="hi_IN"/>
        </w:rPr>
        <w:t>महासभा</w:t>
      </w:r>
      <w:r>
        <w:rPr>
          <w:lang w:val="hi_IN" w:bidi="hi_IN"/>
        </w:rPr>
        <w:t xml:space="preserve"> सभी मुख्य शब्दावली में हैं।</w:t>
      </w:r>
    </w:p>
    <w:p>
      <w:pPr/>
      <w:r>
        <w:rPr>
          <w:lang w:val="hi_IN" w:bidi="hi_IN"/>
        </w:rPr>
      </w:r>
      <w:r>
        <w:rPr>
          <w:lang w:val="hi_IN" w:bidi="hi_IN"/>
        </w:rPr>
        <w:t xml:space="preserve">पतरस कुछ दूरी पर भीड़ के पीछे-पीछे चला। वह महायाजक के घर के </w:t>
      </w:r>
      <w:r>
        <w:rPr>
          <w:b/>
          <w:lang w:val="hi_IN" w:bidi="hi_IN"/>
        </w:rPr>
        <w:t>आंगन</w:t>
      </w:r>
      <w:r>
        <w:rPr>
          <w:lang w:val="hi_IN" w:bidi="hi_IN"/>
        </w:rPr>
        <w:t xml:space="preserve"> में गया। आंगन घर के बाहर का वह क्षेत्र होता है जो चारों ओर से इमारतों या ऊंची दीवारों से घिरा होता है। आंगन में छत नहीं है, यह ऊपर आसमान की ओर खुला है। एक बड़े घर में आंगन के चारों ओर कई कमरे बने हो सकते हैं।</w:t>
      </w:r>
    </w:p>
    <w:p>
      <w:pPr/>
      <w:r>
        <w:rPr>
          <w:lang w:val="hi_IN" w:bidi="hi_IN"/>
        </w:rPr>
      </w:r>
      <w:r>
        <w:rPr>
          <w:lang w:val="hi_IN" w:bidi="hi_IN"/>
        </w:rPr>
        <w:t>यहाँ रुकें और चर्चा करें: आप महायाजक के घर की स्थिति को कैसे समझाएँगे? महायाजक के घर के आंगन को समझाने के लिए आप किन शब्दों का इस्तेमाल करेंगे?</w:t>
      </w:r>
    </w:p>
    <w:p>
      <w:pPr/>
      <w:r>
        <w:rPr>
          <w:lang w:val="hi_IN" w:bidi="hi_IN"/>
        </w:rPr>
      </w:r>
      <w:r>
        <w:rPr>
          <w:lang w:val="hi_IN" w:bidi="hi_IN"/>
        </w:rPr>
        <w:t xml:space="preserve">पतरस कुछ </w:t>
      </w:r>
      <w:r>
        <w:rPr>
          <w:b/>
          <w:lang w:val="hi_IN" w:bidi="hi_IN"/>
        </w:rPr>
        <w:t>पहरेदारों</w:t>
      </w:r>
      <w:r>
        <w:rPr>
          <w:lang w:val="hi_IN" w:bidi="hi_IN"/>
        </w:rPr>
        <w:t xml:space="preserve"> के साथ बैठ यहाँ जिन पहरेदारों का उल्लेख किया गया है वे महायाजक के सेवक थे और मन्दिर की रक्षा करने में मदद करते थे।</w:t>
      </w:r>
    </w:p>
    <w:p>
      <w:pPr/>
      <w:r>
        <w:rPr>
          <w:lang w:val="hi_IN" w:bidi="hi_IN"/>
        </w:rPr>
      </w:r>
      <w:r>
        <w:rPr>
          <w:lang w:val="hi_IN" w:bidi="hi_IN"/>
        </w:rPr>
        <w:t xml:space="preserve">घेरे के बीच में कई </w:t>
      </w:r>
      <w:r>
        <w:rPr>
          <w:b/>
          <w:lang w:val="hi_IN" w:bidi="hi_IN"/>
        </w:rPr>
        <w:t>झूठे गवाह</w:t>
      </w:r>
      <w:r>
        <w:rPr>
          <w:lang w:val="hi_IN" w:bidi="hi_IN"/>
        </w:rPr>
        <w:t xml:space="preserve"> भी थे जो यीशु के बारे में झूठ बोल रहे थे। झूठा गवाह वह व्यक्ति होता है जो किसी दूसरे के बारे में झूठ बोलता है। एक झूठा गवाह किसी और के कहे या किए गए कार्य के बारे में झूठ बोल सकता है।</w:t>
      </w:r>
    </w:p>
    <w:p>
      <w:pPr/>
      <w:r>
        <w:rPr>
          <w:lang w:val="hi_IN" w:bidi="hi_IN"/>
        </w:rPr>
      </w:r>
      <w:r>
        <w:rPr>
          <w:lang w:val="hi_IN" w:bidi="hi_IN"/>
        </w:rPr>
        <w:t xml:space="preserve">अन्त में दो लोग आगे आए जिन्होंने कहा, "इस व्यक्ति ने कहा, 'मैं परमेश्वर के </w:t>
      </w:r>
      <w:r>
        <w:rPr>
          <w:b/>
          <w:lang w:val="hi_IN" w:bidi="hi_IN"/>
        </w:rPr>
        <w:t>मन्दिर</w:t>
      </w:r>
      <w:r>
        <w:rPr>
          <w:lang w:val="hi_IN" w:bidi="hi_IN"/>
        </w:rPr>
        <w:t xml:space="preserve"> को नष्ट कर सकता हूँ और तीन दिन में उसे फिर से बना सकता हूँ।" मन्दिर वह विशेष स्थान है जहाँ यहूदी लोग परमेश्वर की आराधना करते हैं। मन्दिर का अनुवाद उसी तरह करें जैसे आपने पहले किया है। </w:t>
      </w:r>
      <w:r>
        <w:rPr>
          <w:lang w:val="hi_IN" w:bidi="hi_IN"/>
        </w:rPr>
        <w:t>मन्दिर</w:t>
      </w:r>
      <w:r>
        <w:rPr>
          <w:lang w:val="hi_IN" w:bidi="hi_IN"/>
        </w:rPr>
        <w:t xml:space="preserve"> मुख्य शब्दावली में है।</w:t>
      </w:r>
    </w:p>
    <w:p>
      <w:pPr/>
      <w:r>
        <w:rPr>
          <w:lang w:val="hi_IN" w:bidi="hi_IN"/>
        </w:rPr>
      </w:r>
      <w:r>
        <w:rPr>
          <w:lang w:val="hi_IN" w:bidi="hi_IN"/>
        </w:rPr>
        <w:t xml:space="preserve">फिर महायाजक ने यीशु से यह बताने की मांग की कि क्या वह </w:t>
      </w:r>
      <w:r>
        <w:rPr>
          <w:b/>
          <w:lang w:val="hi_IN" w:bidi="hi_IN"/>
        </w:rPr>
        <w:t>मसीहा</w:t>
      </w:r>
      <w:r>
        <w:rPr>
          <w:lang w:val="hi_IN" w:bidi="hi_IN"/>
        </w:rPr>
        <w:t xml:space="preserve">, </w:t>
      </w:r>
      <w:r>
        <w:rPr>
          <w:b/>
          <w:lang w:val="hi_IN" w:bidi="hi_IN"/>
        </w:rPr>
        <w:t>परमेश्वर का पुत्र</w:t>
      </w:r>
      <w:r>
        <w:rPr>
          <w:lang w:val="hi_IN" w:bidi="hi_IN"/>
        </w:rPr>
        <w:t xml:space="preserve"> है</w:t>
      </w:r>
    </w:p>
    <w:p>
      <w:pPr/>
      <w:r>
        <w:rPr>
          <w:lang w:val="hi_IN" w:bidi="hi_IN"/>
        </w:rPr>
      </w:r>
      <w:r>
        <w:rPr>
          <w:b/>
          <w:lang w:val="hi_IN" w:bidi="hi_IN"/>
        </w:rPr>
        <w:t>मसीहा</w:t>
      </w:r>
      <w:r>
        <w:rPr>
          <w:lang w:val="hi_IN" w:bidi="hi_IN"/>
        </w:rPr>
        <w:t xml:space="preserve"> शीर्षक का अर्थ है अभिषिक्त व्यक्ति। मसीहा का अनुवाद उसी तरह करें जैसा आपने पिछले भागों में किया है। </w:t>
      </w:r>
      <w:r>
        <w:rPr>
          <w:b/>
          <w:lang w:val="hi_IN" w:bidi="hi_IN"/>
        </w:rPr>
        <w:t>परमेश्वर का पुत्र</w:t>
      </w:r>
      <w:r>
        <w:rPr>
          <w:lang w:val="hi_IN" w:bidi="hi_IN"/>
        </w:rPr>
        <w:t xml:space="preserve"> एक ऐसा शीर्षक है जो यीशु के परमेश्वर के साथ करीबी रिश्ते को और यीशु के परमेश्वर होने के बारे में बताता है। परमेश्वर के पुत्र का अनुवाद उसी तरह करें जैसे आपने पिछले भागों में किया है। </w:t>
      </w:r>
      <w:r>
        <w:rPr>
          <w:lang w:val="hi_IN" w:bidi="hi_IN"/>
        </w:rPr>
        <w:t>मसीहा</w:t>
      </w:r>
      <w:r>
        <w:rPr>
          <w:lang w:val="hi_IN" w:bidi="hi_IN"/>
        </w:rPr>
        <w:t xml:space="preserve"> और </w:t>
      </w:r>
      <w:r>
        <w:rPr>
          <w:lang w:val="hi_IN" w:bidi="hi_IN"/>
        </w:rPr>
        <w:t>परमेश्वर का पुत्र</w:t>
      </w:r>
      <w:r>
        <w:rPr>
          <w:lang w:val="hi_IN" w:bidi="hi_IN"/>
        </w:rPr>
        <w:t xml:space="preserve"> दोनों मुख्य शब्दावली में हैं।</w:t>
      </w:r>
    </w:p>
    <w:p>
      <w:pPr/>
      <w:r>
        <w:rPr>
          <w:lang w:val="hi_IN" w:bidi="hi_IN"/>
        </w:rPr>
      </w:r>
      <w:r>
        <w:rPr>
          <w:lang w:val="hi_IN" w:bidi="hi_IN"/>
        </w:rPr>
        <w:t xml:space="preserve">यीशु ने उत्तर दिया, "तूने स्वयं ऐसा कहा है। और भविष्य में तुम </w:t>
      </w:r>
      <w:r>
        <w:rPr>
          <w:b/>
          <w:lang w:val="hi_IN" w:bidi="hi_IN"/>
        </w:rPr>
        <w:t>मनुष्य के पुत्र</w:t>
      </w:r>
      <w:r>
        <w:rPr>
          <w:lang w:val="hi_IN" w:bidi="hi_IN"/>
        </w:rPr>
        <w:t xml:space="preserve"> को </w:t>
      </w:r>
      <w:r>
        <w:rPr>
          <w:b/>
          <w:lang w:val="hi_IN" w:bidi="hi_IN"/>
        </w:rPr>
        <w:t>परमेश्वर के दाहिने</w:t>
      </w:r>
      <w:r>
        <w:rPr>
          <w:lang w:val="hi_IN" w:bidi="hi_IN"/>
        </w:rPr>
        <w:t xml:space="preserve"> हाथ सामर्थ्य के स्थान पर बैठे, और </w:t>
      </w:r>
      <w:r>
        <w:rPr>
          <w:b/>
          <w:lang w:val="hi_IN" w:bidi="hi_IN"/>
        </w:rPr>
        <w:t>आकाश के बादलों</w:t>
      </w:r>
      <w:r>
        <w:rPr>
          <w:lang w:val="hi_IN" w:bidi="hi_IN"/>
        </w:rPr>
        <w:t xml:space="preserve"> पर आते देखोगे।"</w:t>
      </w:r>
    </w:p>
    <w:p>
      <w:pPr/>
      <w:r>
        <w:rPr>
          <w:lang w:val="hi_IN" w:bidi="hi_IN"/>
        </w:rPr>
      </w:r>
      <w:r>
        <w:rPr>
          <w:b/>
          <w:lang w:val="hi_IN" w:bidi="hi_IN"/>
        </w:rPr>
        <w:t>मनुष्य का पुत्र</w:t>
      </w:r>
      <w:r>
        <w:rPr>
          <w:lang w:val="hi_IN" w:bidi="hi_IN"/>
        </w:rPr>
        <w:t xml:space="preserve"> शीर्षक भविष्यद्वक्ता दानिय्येल से लिया गया है। दानिय्येल "मनुष्य के पुत्र" को ऐसे बता रहा है जिसे परमेश्वर सारा सामर्थ और अधिकार देगा। अब यीशु कह रहा है कि वह मनुष्य का पुत्र है। मनुष्य के पुत्र का अनुवाद उसी तरह करें जैसे आपने पहले किया है। </w:t>
      </w:r>
      <w:r>
        <w:rPr>
          <w:lang w:val="hi_IN" w:bidi="hi_IN"/>
        </w:rPr>
        <w:t>मनुष्य का पुत्र</w:t>
      </w:r>
      <w:r>
        <w:rPr>
          <w:lang w:val="hi_IN" w:bidi="hi_IN"/>
        </w:rPr>
        <w:t xml:space="preserve"> मुख्य शब्दावली में है।</w:t>
      </w:r>
    </w:p>
    <w:p>
      <w:pPr/>
      <w:r>
        <w:rPr>
          <w:lang w:val="hi_IN" w:bidi="hi_IN"/>
        </w:rPr>
      </w:r>
      <w:r>
        <w:rPr>
          <w:b/>
          <w:lang w:val="hi_IN" w:bidi="hi_IN"/>
        </w:rPr>
        <w:t>परमेश्वर के दाहिने हाथ में बैठना</w:t>
      </w:r>
      <w:r>
        <w:rPr>
          <w:lang w:val="hi_IN" w:bidi="hi_IN"/>
        </w:rPr>
        <w:t xml:space="preserve"> सम्मान के स्थान और सामर्थ के स्थान पर बैठना है।</w:t>
      </w:r>
    </w:p>
    <w:p>
      <w:pPr/>
      <w:r>
        <w:rPr>
          <w:lang w:val="hi_IN" w:bidi="hi_IN"/>
        </w:rPr>
      </w:r>
      <w:r>
        <w:rPr>
          <w:lang w:val="hi_IN" w:bidi="hi_IN"/>
        </w:rPr>
        <w:t xml:space="preserve">यीशु कहता है कि वे </w:t>
      </w:r>
      <w:r>
        <w:rPr>
          <w:b/>
          <w:lang w:val="hi_IN" w:bidi="hi_IN"/>
        </w:rPr>
        <w:t>स्वर्ग के बादलों</w:t>
      </w:r>
      <w:r>
        <w:rPr>
          <w:lang w:val="hi_IN" w:bidi="hi_IN"/>
        </w:rPr>
        <w:t xml:space="preserve"> में आएगा। </w:t>
      </w:r>
      <w:r>
        <w:rPr>
          <w:b/>
          <w:lang w:val="hi_IN" w:bidi="hi_IN"/>
        </w:rPr>
        <w:t>स्वर्ग</w:t>
      </w:r>
      <w:r>
        <w:rPr>
          <w:lang w:val="hi_IN" w:bidi="hi_IN"/>
        </w:rPr>
        <w:t xml:space="preserve"> वह स्थान है, जहाँ परमेश्वर और उसके दूत रहते हैं। यह वह स्थान है जहाँ जो लोग परमेश्वर पर भरोसा करते हैं वे मानते हैं कि वे मरने के बाद चले जाएँगे। स्वर्ग शब्द का अनुवाद उसी तरह करें जैसे आपने पहले किया था। </w:t>
      </w:r>
      <w:r>
        <w:rPr>
          <w:lang w:val="hi_IN" w:bidi="hi_IN"/>
        </w:rPr>
        <w:t>स्वर्ग</w:t>
      </w:r>
      <w:r>
        <w:rPr>
          <w:lang w:val="hi_IN" w:bidi="hi_IN"/>
        </w:rPr>
        <w:t xml:space="preserve"> शब्द मुख्य शब्दावली में है।</w:t>
      </w:r>
    </w:p>
    <w:p>
      <w:pPr/>
      <w:r>
        <w:rPr>
          <w:lang w:val="hi_IN" w:bidi="hi_IN"/>
        </w:rPr>
      </w:r>
      <w:r>
        <w:rPr>
          <w:lang w:val="hi_IN" w:bidi="hi_IN"/>
        </w:rPr>
        <w:t xml:space="preserve">यीशु के उत्तर से महायाजक भयभीत हो जाता है और अपने कपड़े फाड़ देता है। वह कहता है, "ईश्वर निन्दा!" </w:t>
      </w:r>
      <w:r>
        <w:rPr>
          <w:b/>
          <w:lang w:val="hi_IN" w:bidi="hi_IN"/>
        </w:rPr>
        <w:t>ईशनिंदा</w:t>
      </w:r>
      <w:r>
        <w:rPr>
          <w:lang w:val="hi_IN" w:bidi="hi_IN"/>
        </w:rPr>
        <w:t xml:space="preserve"> तब होती है जब कोई ऐसा शब्द कहता या करता है जिससे परमेश्वर का अपमान होता है। इसका मतलब यह है कि इससे परमेश्वर की महिमा कम हो जाती है। ईशनिंदा शब्द का अनुवाद उसी तरह करें जैसा आपने पहले किया था। </w:t>
      </w:r>
      <w:r>
        <w:rPr>
          <w:lang w:val="hi_IN" w:bidi="hi_IN"/>
        </w:rPr>
        <w:t>ईशनिंदा</w:t>
      </w:r>
      <w:r>
        <w:rPr>
          <w:lang w:val="hi_IN" w:bidi="hi_IN"/>
        </w:rPr>
        <w:t xml:space="preserve"> मुख्य शब्दावली में है।</w:t>
      </w:r>
    </w:p>
    <w:p>
      <w:pPr/>
      <w:r>
        <w:rPr>
          <w:lang w:val="hi_IN" w:bidi="hi_IN"/>
        </w:rPr>
      </w:r>
      <w:r>
        <w:rPr>
          <w:lang w:val="hi_IN" w:bidi="hi_IN"/>
        </w:rPr>
        <w:t>वह वहां मौजूद लोगों से पूछता है कि उनका क्या फैसला है। वे सभी चिल्लाते हैं, "दोषी! वह मरने के योग्य है!"</w:t>
      </w:r>
    </w:p>
    <w:p>
      <w:pPr/>
      <w:r>
        <w:rPr>
          <w:lang w:val="hi_IN" w:bidi="hi_IN"/>
        </w:rPr>
      </w:r>
      <w:r>
        <w:rPr>
          <w:lang w:val="hi_IN" w:bidi="hi_IN"/>
        </w:rPr>
        <w:t xml:space="preserve">उन्होंने उसके चेहरे पर थूका और उसे मुक्कों से पीटा। कुछ लोगों ने उसे थप्पड़ मारा। उन्होंने उससे </w:t>
      </w:r>
      <w:r>
        <w:rPr>
          <w:b/>
          <w:lang w:val="hi_IN" w:bidi="hi_IN"/>
        </w:rPr>
        <w:t>भविष्यद्वाणी</w:t>
      </w:r>
      <w:r>
        <w:rPr>
          <w:lang w:val="hi_IN" w:bidi="hi_IN"/>
        </w:rPr>
        <w:t xml:space="preserve"> करने के लिए कहा कि उसे किसने मारा था। भविष्यद्वाणी शब्द का अनुवाद उसी तरह करें जैसे आपने पहले किया था। </w:t>
      </w:r>
      <w:r>
        <w:rPr>
          <w:lang w:val="hi_IN" w:bidi="hi_IN"/>
        </w:rPr>
        <w:t>भविष्यद्वाणी</w:t>
      </w:r>
      <w:r>
        <w:rPr>
          <w:lang w:val="hi_IN" w:bidi="hi_IN"/>
        </w:rPr>
        <w:t xml:space="preserve">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26:69–75</w:t>
      </w:r>
      <w:r>
        <w:rPr>
          <w:lang w:val="hi_IN" w:bidi="hi_IN"/>
        </w:rPr>
      </w:r>
    </w:p>
    <w:p>
      <w:pPr>
        <w:pStyle w:val="Heading3"/>
      </w:pPr>
      <w:r>
        <w:rPr>
          <w:lang w:val="hi_IN" w:bidi="hi_IN"/>
        </w:rPr>
        <w:t>सुने और मन में रखें</w:t>
      </w:r>
    </w:p>
    <w:p>
      <w:pPr/>
      <w:r>
        <w:rPr>
          <w:lang w:val="hi_IN" w:bidi="hi_IN"/>
        </w:rPr>
      </w:r>
      <w:r>
        <w:rPr>
          <w:lang w:val="hi_IN" w:bidi="hi_IN"/>
        </w:rPr>
        <w:t>मत्ती 26:69–75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कहानी पिछले भागों की घटनाओं को जोड़ रही है। पतरस यीशु को गिरफ्तार करने वाली भीड़ के पीछे-पीछे महायाजक के घर के आंगन तक गया। पतरस पहरेदारों के साथ बैठ गया यह याद रखना भी सहायक है कि पतरस ने यीशु से वादा किया था कि भले ही अन्य चेले यीशु का इन्कार कर दें, परन्तु वह कभी भी उसका इन्कार नहीं करेगा। पतरस ने कहा कि वह यीशु के लिए मरेगा।</w:t>
      </w:r>
    </w:p>
    <w:p>
      <w:pPr/>
      <w:r>
        <w:rPr>
          <w:lang w:val="hi_IN" w:bidi="hi_IN"/>
        </w:rPr>
      </w:r>
      <w:r>
        <w:rPr>
          <w:lang w:val="hi_IN" w:bidi="hi_IN"/>
        </w:rPr>
        <w:t>यह भाग शायद पिछले भाग के साथ ही घटित हुआ था। यह कहानी महायाजक के समक्ष यीशु के मुकदमे की रात के दौरान घटित होती है। यह मुर्गे के बांग देने के साथ समाप्त होता है, जो यह दर्शाता है कि रात समाप्त हो गई है और सुबह होने वाली है। जबकि यीशु का मुकदमा महायाजक के घर के अंदर चल रहा है, पतरस का अपना "मुकदमा" आंगन में होने वाला है।</w:t>
      </w:r>
    </w:p>
    <w:p>
      <w:pPr/>
      <w:r>
        <w:rPr>
          <w:lang w:val="hi_IN" w:bidi="hi_IN"/>
        </w:rPr>
      </w:r>
      <w:r>
        <w:rPr>
          <w:lang w:val="hi_IN" w:bidi="hi_IN"/>
        </w:rPr>
        <w:t>कहानी इस प्रकार शुरू होती है, "इस दौरान पतरस..." या "अब पतरस बाहर आंगन में बैठा था।" यह एक ऐसा क्षेत्र है जो चारों ओर कमरों, इमारतों या दीवारों से घिरा हुआ है जो महायाजक के घर का हिस्सा थे।</w:t>
      </w:r>
    </w:p>
    <w:p>
      <w:pPr/>
      <w:r>
        <w:rPr>
          <w:lang w:val="hi_IN" w:bidi="hi_IN"/>
        </w:rPr>
      </w:r>
      <w:r>
        <w:rPr>
          <w:lang w:val="hi_IN" w:bidi="hi_IN"/>
        </w:rPr>
        <w:t>एक पल के लिए रुकें और अनुवाद समूह को एक आंगन वाले घर का चित्र दिखाएँ।</w:t>
      </w:r>
    </w:p>
    <w:p>
      <w:pPr/>
      <w:r>
        <w:rPr>
          <w:lang w:val="hi_IN" w:bidi="hi_IN"/>
        </w:rPr>
      </w:r>
      <w:r>
        <w:rPr>
          <w:lang w:val="hi_IN" w:bidi="hi_IN"/>
        </w:rPr>
        <w:t>महायाजक के घर में काम करने वाली एक दासी या गुलाम पतरस के पास आकर कहती है, "तू भी तो यीशु गलीली के साथ था।" महायाजक के पास कई युवतियाँ होती थीं जो घर की व्यावहारिक आवश्यकताओं का ध्यान रखती थीं। इनमें संभवतः सफाई, कपड़े धोना और सम्भवत खाना पकाना भी शामिल होगा। दासी पतरस के पास आती है, वह जहां थी वहां से उसके करीब आती है। वह एक युवा लड़की थी जो एक वृद्ध व्यक्ति के पास गई थी। वह पतरस के लिए खतरा नहीं होनी चाहिए, लेकिन वह इस तरह प्रतिक्रिया करता है जैसे कि वह एक बड़ा खतरा हो, क्योंकि वह रक्षात्मक तरीके से प्रतिक्रिया करता है। दासी ने यीशु को “गलीली” बताया। वह यह इशारा कर रही है कि यीशु उनके क्षेत्र का नहीं था, बल्कि वह गलील से था, जो यरूशलेम के उत्तर में है। यरूशलेम में रहने वाले लोग गलील के लोगों को पसन्द नहीं करते थे। यरूशलेम के लोग गलील के लोगों को तुच्छ समझते थे।</w:t>
      </w:r>
    </w:p>
    <w:p>
      <w:pPr/>
      <w:r>
        <w:rPr>
          <w:lang w:val="hi_IN" w:bidi="hi_IN"/>
        </w:rPr>
      </w:r>
      <w:r>
        <w:rPr>
          <w:lang w:val="hi_IN" w:bidi="hi_IN"/>
        </w:rPr>
        <w:t>एक पल के लिए रुकें। ऐसे लोगों के समूह के बारे में एक कहानी सुनाएँ जिन्हें अन्य लोग तुच्छ समझते हैं।</w:t>
      </w:r>
    </w:p>
    <w:p>
      <w:pPr/>
      <w:r>
        <w:rPr>
          <w:lang w:val="hi_IN" w:bidi="hi_IN"/>
        </w:rPr>
      </w:r>
      <w:r>
        <w:rPr>
          <w:lang w:val="hi_IN" w:bidi="hi_IN"/>
        </w:rPr>
        <w:t>पतरस ने इस बात से इनकार किया कि वह यीशु के साथ था। पतरस ने उन सभी के सामने इसका इनकार किया। पतरस ने कहा, "मुझे नहीं पता कि तुम किस बारे में बात कर रहे हो।"</w:t>
      </w:r>
    </w:p>
    <w:p>
      <w:pPr/>
      <w:r>
        <w:rPr>
          <w:lang w:val="hi_IN" w:bidi="hi_IN"/>
        </w:rPr>
      </w:r>
      <w:r>
        <w:rPr>
          <w:lang w:val="hi_IN" w:bidi="hi_IN"/>
        </w:rPr>
        <w:t>रुकें और अपने अनुवाद समूह के साथ चर्चा करें: आपकी संस्कृति में लोग किसी बात से इनकार करने पर कैसा व्यवहार करते हैं?</w:t>
      </w:r>
    </w:p>
    <w:p>
      <w:pPr/>
      <w:r>
        <w:rPr>
          <w:lang w:val="hi_IN" w:bidi="hi_IN"/>
        </w:rPr>
      </w:r>
      <w:r>
        <w:rPr>
          <w:lang w:val="hi_IN" w:bidi="hi_IN"/>
        </w:rPr>
        <w:t>फिर पतरस भीतरी आंगन से आंगन के प्रवेश द्वार की ओर चला गया। पतरस उस लड़की से दूर चला गया है जिसने उससे प्रश्न किया था।</w:t>
      </w:r>
    </w:p>
    <w:p>
      <w:pPr/>
      <w:r>
        <w:rPr>
          <w:lang w:val="hi_IN" w:bidi="hi_IN"/>
        </w:rPr>
      </w:r>
      <w:r>
        <w:rPr>
          <w:lang w:val="hi_IN" w:bidi="hi_IN"/>
        </w:rPr>
        <w:t>बाद में फाटक के पास, एक और दासी पतरस को देखती है और आसपास खड़े लोगों से कहती है, "यह व्यक्ति यीशु नासरत के साथ था।" नासरत गलील का एक गाँव है, इसलिए एक दासी यह इशारा कर रही है कि यीशु यरूशलेम का नहीं था, और लोगों को यीशु के साथ आदर के साथ व्यवहार नहीं करना चाहिए। पतरस फिर से शपथ लेकर यीशु को जानने से इनकार करता है। शपथ में परमेश्वर का नाम लिया जाता था। पतरस कहता है, "मैं उस व्यक्ति को जानता भी नहीं हूँ।" जब यहूदी संस्कृति में कोई व्यक्ति शपथ लेता है, तो वह यह कह रहा होता है कि यदि वह झूठ बोल रहा है तो परमेश्वर उसे दण्ड दे सकता है।</w:t>
      </w:r>
    </w:p>
    <w:p>
      <w:pPr/>
      <w:r>
        <w:rPr>
          <w:lang w:val="hi_IN" w:bidi="hi_IN"/>
        </w:rPr>
      </w:r>
      <w:r>
        <w:rPr>
          <w:lang w:val="hi_IN" w:bidi="hi_IN"/>
        </w:rPr>
        <w:t>रुकें और अपने अनुवाद समूहों के साथ चर्चा करें: वर्णन करें कि आपकी संस्कृति में लोग कैसे वादे या शपथ देते हैं। वे ऐसा वादा कब करते हैं? यह कितना गम्भीर है? लोग क्या सोचते हैं कि यदि आप वादा पूरा नहीं करेंगे या झूठ बोलेंगे तो क्या होगा?</w:t>
      </w:r>
    </w:p>
    <w:p>
      <w:pPr/>
      <w:r>
        <w:rPr>
          <w:lang w:val="hi_IN" w:bidi="hi_IN"/>
        </w:rPr>
      </w:r>
      <w:r>
        <w:rPr>
          <w:lang w:val="hi_IN" w:bidi="hi_IN"/>
        </w:rPr>
        <w:t>पतरस गलील के क्षेत्र के लहजे में बोल रहा था। उसकी आवाज़ से पता चलता था कि वह “गलील से आये लोगों में से एक है।” यीशु का इनकार करने से यह उन सभी के लिए स्पष्ट होगा कि पतरस वास्तव में गलील का था।</w:t>
      </w:r>
    </w:p>
    <w:p>
      <w:pPr/>
      <w:r>
        <w:rPr>
          <w:lang w:val="hi_IN" w:bidi="hi_IN"/>
        </w:rPr>
      </w:r>
      <w:r>
        <w:rPr>
          <w:lang w:val="hi_IN" w:bidi="hi_IN"/>
        </w:rPr>
        <w:t>थोड़ी देर के बाद वहाँ खड़े कुछ लोग पतरस के पास आए और कहा, "तू अवश्य ही उनमें से एक है; हम तेरे गलीली लहजे से बता सकते हैं।" इस बार पतरस से पूछताछ करने वाला कोई एक व्यक्ति नहीं था, बल्कि इस बार एक समूह पतरस के पास आया। पहली बार एक लड़की पतरस के पास आई। एक अन्य लड़की ने दूसरी बार अपने आस-पास के लोगों से बात की। इस बार, तीसरी बार, पतरस के पास एक समूह आया है। पतरस जिस मुकदमे से गुजर रहा है उसकी तीव्रता बढ़ती जा रही है क्योंकि अधिकाधिक लोग यीशु के साथ उसके रिश्ते पर सवाल उठा रहे हैं। समूह का अनुमान है कि चूँकि पतरस गलील से है, इसलिए वह यीशु के साथ ही होगा।</w:t>
      </w:r>
    </w:p>
    <w:p>
      <w:pPr/>
      <w:r>
        <w:rPr>
          <w:lang w:val="hi_IN" w:bidi="hi_IN"/>
        </w:rPr>
      </w:r>
      <w:r>
        <w:rPr>
          <w:lang w:val="hi_IN" w:bidi="hi_IN"/>
        </w:rPr>
        <w:t>इस बार पतरस ने शपथ खाई, या बहुत जोर से कहा, "यदि मैं झूठ बोलता हूँ तो मुझ पर श्राप हो।" पतरस यहाँ जो कह रहा है उसे समझने के दो अलग-अलग तरीके हैं। पहली व्याख्या से पता चलता है कि पतरस यीशु को श्राप दे रहा है। पतरस अपने आप को यीशु से अलग करने की कोशिश कर रहा है। दूसरी व्याख्या यह है कि पतरस यह दिखाने के लिए शपथ ले रहा है कि वह जो कह रहा है वह सच है।</w:t>
      </w:r>
    </w:p>
    <w:p>
      <w:pPr/>
      <w:r>
        <w:rPr>
          <w:lang w:val="hi_IN" w:bidi="hi_IN"/>
        </w:rPr>
      </w:r>
      <w:r>
        <w:rPr>
          <w:lang w:val="hi_IN" w:bidi="hi_IN"/>
        </w:rPr>
        <w:t>यहाँ रुकें और अपने अनुवाद समूह के साथ चर्चा करें: आप अपनी भाषा में यह कैसे कहेंगे? यदि सम्भव हो तो वाक्यांश को अस्पष्ट रखें। अगर आपको अपनी भाषा में इसे स्पष्ट करने की ज़रूरत है, तो बाइबल के उस अनुवाद के शब्दों का इस्तेमाल करें जो आपकी भाषा के सबसे करीब हो।</w:t>
      </w:r>
    </w:p>
    <w:p>
      <w:pPr/>
      <w:r>
        <w:rPr>
          <w:lang w:val="hi_IN" w:bidi="hi_IN"/>
        </w:rPr>
      </w:r>
      <w:r>
        <w:rPr>
          <w:lang w:val="hi_IN" w:bidi="hi_IN"/>
        </w:rPr>
        <w:t>फिर पतरस कहता है, "मैं उस व्यक्ति को नहीं जानता हूँ!" तुरन्त ही, या उसी क्षण, एक मुर्गा बाँग देता है। पतरस को याद आया कि यीशु ने उससे क्या कहा था, “मुर्गे के बाँग देने से पहले, तू तीन बार मेरा इन्कार करेगा।” मुर्गा एक नर मुर्गा है जो दिन की शुरुआत में बाँग देता है। मुर्गे के बांग देने से यह पता चलता है कि पिछले दिन का अन्त हो गया है और एक नया दिन शुरू हो रहा है।</w:t>
      </w:r>
    </w:p>
    <w:p>
      <w:pPr/>
      <w:r>
        <w:rPr>
          <w:lang w:val="hi_IN" w:bidi="hi_IN"/>
        </w:rPr>
      </w:r>
      <w:r>
        <w:rPr>
          <w:lang w:val="hi_IN" w:bidi="hi_IN"/>
        </w:rPr>
        <w:t>यहाँ रुकें और अपने अनुवाद समूह को एक मुर्गे की तस्वीर दिखाएँ।</w:t>
      </w:r>
    </w:p>
    <w:p>
      <w:pPr/>
      <w:r>
        <w:rPr>
          <w:lang w:val="hi_IN" w:bidi="hi_IN"/>
        </w:rPr>
      </w:r>
      <w:r>
        <w:rPr>
          <w:lang w:val="hi_IN" w:bidi="hi_IN"/>
        </w:rPr>
        <w:t>पतरस बाहर गया और फूट-फूट कर रोने लगा।</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पतरस बाहर आंगन में बैठा है। एक दासी पतरस के पास आती है और कहती है, "तू भी उन लोगों में से एक था जो यीशु गलीली के साथ थे।" पतरस ने कहा, "मुझे नहीं पता कि तुम किस बारे में बात कर रही हो।"</w:t>
      </w:r>
    </w:p>
    <w:p>
      <w:pPr/>
      <w:r>
        <w:rPr>
          <w:lang w:val="hi_IN" w:bidi="hi_IN"/>
        </w:rPr>
      </w:r>
      <w:r>
        <w:rPr>
          <w:b/>
          <w:lang w:val="hi_IN" w:bidi="hi_IN"/>
        </w:rPr>
        <w:t>दूसरा दृश्य:</w:t>
      </w:r>
      <w:r>
        <w:rPr>
          <w:lang w:val="hi_IN" w:bidi="hi_IN"/>
        </w:rPr>
        <w:t xml:space="preserve"> पतरस आंगन के फाटक के पास है। एक और दासी आसपास खड़े लोगों से कहती है, "यह व्यक्ति नासरत के यीशु साथ था।" पतरस ने शपथ लेकर इसका इनकार किया, "मैं उस व्यक्ति को जानता भी नहीं हूँ।"</w:t>
      </w:r>
    </w:p>
    <w:p>
      <w:pPr/>
      <w:r>
        <w:rPr>
          <w:lang w:val="hi_IN" w:bidi="hi_IN"/>
        </w:rPr>
      </w:r>
      <w:r>
        <w:rPr>
          <w:b/>
          <w:lang w:val="hi_IN" w:bidi="hi_IN"/>
        </w:rPr>
        <w:t>तीसरा दृश्य:</w:t>
      </w:r>
      <w:r>
        <w:rPr>
          <w:lang w:val="hi_IN" w:bidi="hi_IN"/>
        </w:rPr>
        <w:t xml:space="preserve"> कुछ लोगों ने पतरस से कहा, "तू अवश्य ही उनमें से एक है; हम तेरे गलीली लहजे से बता सकते हैं।" पतरस ने शपथ खाई, "यदि मैं झूठ बोलता हूँ तो मुझ पर श्राप हो—मैं उस व्यक्ति को जानता भी नहीं हूँ।"</w:t>
      </w:r>
    </w:p>
    <w:p>
      <w:pPr/>
      <w:r>
        <w:rPr>
          <w:lang w:val="hi_IN" w:bidi="hi_IN"/>
        </w:rPr>
      </w:r>
      <w:r>
        <w:rPr>
          <w:b/>
          <w:lang w:val="hi_IN" w:bidi="hi_IN"/>
        </w:rPr>
        <w:t>चौथा दृश्य:</w:t>
      </w:r>
      <w:r>
        <w:rPr>
          <w:lang w:val="hi_IN" w:bidi="hi_IN"/>
        </w:rPr>
        <w:t xml:space="preserve"> एक मुर्गा बांग देता है। पतरस को यीशु के ये वचन याद आते हैं, "मुर्गे के बांग देने से पहले, तू तीन बार मेरा इन्कार करेगा कि तू मुझे जानता भी नहीं।" पतरस बाहर जाता है और फूट-फूट कर रोता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एक दासी लड़की</w:t>
      </w:r>
    </w:p>
    <w:p>
      <w:pPr>
        <w:pStyle w:val="ListBullet"/>
        <w:spacing w:line="240" w:lineRule="auto"/>
        <w:ind w:left="720"/>
      </w:pPr>
      <w:r>
        <w:rPr>
          <w:lang w:val="hi_IN" w:bidi="hi_IN"/>
        </w:rPr>
      </w:r>
      <w:r>
        <w:rPr>
          <w:lang w:val="hi_IN" w:bidi="hi_IN"/>
        </w:rPr>
        <w:t>एक दूसरी दासी</w:t>
      </w:r>
    </w:p>
    <w:p>
      <w:pPr>
        <w:pStyle w:val="ListBullet"/>
        <w:spacing w:line="240" w:lineRule="auto"/>
        <w:ind w:left="720"/>
      </w:pPr>
      <w:r>
        <w:rPr>
          <w:lang w:val="hi_IN" w:bidi="hi_IN"/>
        </w:rPr>
      </w:r>
      <w:r>
        <w:rPr>
          <w:lang w:val="hi_IN" w:bidi="hi_IN"/>
        </w:rPr>
        <w:t>आंगन के चारों ओर इंतजार कर रहे लोगों का एक समूह। यह पहरेदारों और दासों का मिश्रण है</w:t>
      </w:r>
    </w:p>
    <w:p>
      <w:pPr>
        <w:pStyle w:val="ListBullet"/>
        <w:spacing w:line="240" w:lineRule="auto"/>
        <w:ind w:left="720"/>
      </w:pPr>
      <w:r>
        <w:rPr>
          <w:lang w:val="hi_IN" w:bidi="hi_IN"/>
        </w:rPr>
      </w:r>
      <w:r>
        <w:rPr>
          <w:lang w:val="hi_IN" w:bidi="hi_IN"/>
        </w:rPr>
        <w:t>एक मुर्गा</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यह कहानी पिछली कहानी के साथ ही घटित हो रही है।</w:t>
      </w:r>
    </w:p>
    <w:p>
      <w:pPr/>
      <w:r>
        <w:rPr>
          <w:lang w:val="hi_IN" w:bidi="hi_IN"/>
        </w:rPr>
      </w:r>
      <w:r>
        <w:rPr>
          <w:lang w:val="hi_IN" w:bidi="hi_IN"/>
        </w:rPr>
        <w:t>एक क्षण रुकें और चर्चा करें: आप कैसे दर्शाते हैं कि एक कहानी दूसरी कहानी के साथ ही घटित हो सकती है? यदि आपकी संस्कृति में कहानियों का समय और क्रम महत्वपूर्ण है, तो आप इसे कैसे दर्शाते हैं?</w:t>
      </w:r>
    </w:p>
    <w:p>
      <w:pPr/>
      <w:r>
        <w:rPr>
          <w:lang w:val="hi_IN" w:bidi="hi_IN"/>
        </w:rPr>
      </w:r>
      <w:r>
        <w:rPr>
          <w:lang w:val="hi_IN" w:bidi="hi_IN"/>
        </w:rPr>
        <w:t>अब, पतरस बाहर महायाजक के घर के आंगन में बैठा था। आंगन एक ऐसा क्षेत्र है जिसमें छत नहीं होती और यह आकाश की ओर खुला होता है। यह उन कमरों, इमारतों या दीवारों से घिरा हुआ है जो महायाजक के घर का हिस्सा थे।</w:t>
      </w:r>
    </w:p>
    <w:p>
      <w:pPr/>
      <w:r>
        <w:rPr>
          <w:lang w:val="hi_IN" w:bidi="hi_IN"/>
        </w:rPr>
      </w:r>
      <w:r>
        <w:rPr>
          <w:lang w:val="hi_IN" w:bidi="hi_IN"/>
        </w:rPr>
        <w:t>एक पल के लिए रुकें और अपने अनुवाद समूह को एक आंगन वाले घर का चित्र दिखाएँ। अपने अनुवाद समूह के साथ चर्चा करें: आपकी संस्कृति में, घर कैसे बनाए जाते हैं? आप उस घर का वर्णन कैसे करेंगे जिसके बीच में एक खुला आंगन हो?</w:t>
      </w:r>
    </w:p>
    <w:p>
      <w:pPr/>
      <w:r>
        <w:rPr>
          <w:lang w:val="hi_IN" w:bidi="hi_IN"/>
        </w:rPr>
      </w:r>
      <w:r>
        <w:rPr>
          <w:lang w:val="hi_IN" w:bidi="hi_IN"/>
        </w:rPr>
        <w:t>पतरस शायद कुछ पहरेदारों के साथ घर के अन्दर बैठकर यीशु के मुकदमे का परिणाम देखने का इंतजार कर रहा होगा। एक दासी पतरस के पास आई और कहा, "तू भी उन लोगों में से एक था जो गलीली के यीशु साथ थे।"</w:t>
      </w:r>
    </w:p>
    <w:p>
      <w:pPr/>
      <w:r>
        <w:rPr>
          <w:lang w:val="hi_IN" w:bidi="hi_IN"/>
        </w:rPr>
      </w:r>
      <w:r>
        <w:rPr>
          <w:lang w:val="hi_IN" w:bidi="hi_IN"/>
        </w:rPr>
        <w:t>एक पल के लिए रुकें और अपने अनुवाद समूह को एक ऐसा नक्शा दिखाएँ जिसमें गलील, नासरत और यरूशलेम शामिल हो।</w:t>
      </w:r>
    </w:p>
    <w:p>
      <w:pPr/>
      <w:r>
        <w:rPr>
          <w:lang w:val="hi_IN" w:bidi="hi_IN"/>
        </w:rPr>
      </w:r>
      <w:r>
        <w:rPr>
          <w:lang w:val="hi_IN" w:bidi="hi_IN"/>
        </w:rPr>
        <w:t>आंगन में मौजूद अन्य लोगों ने एक युवा दासी को पतरस के पास आते हुए देखा होगा। आंगन के लोग सुन सकते थे कि दासी ने पतरस से क्या कहा। वे पतरस का उत्तर भी सुन सकते थे।</w:t>
      </w:r>
    </w:p>
    <w:p>
      <w:pPr/>
      <w:r>
        <w:rPr>
          <w:lang w:val="hi_IN" w:bidi="hi_IN"/>
        </w:rPr>
      </w:r>
      <w:r>
        <w:rPr>
          <w:lang w:val="hi_IN" w:bidi="hi_IN"/>
        </w:rPr>
        <w:t>एक पल के लिए रुकें और चर्चा करें: अपने क्षेत्र में, आप एक युवा दासी का वर्णन करने के लिए किन शब्दों का उपयोग करेंगे? आपकी संस्कृति में जिन लोगों के समूहों को अधिक सम्मान नहीं दिया जाता, उनके बारे में किस प्रकार बात की जाती है - क्या कोई विशेष शब्द या वाक्यांश प्रयोग किए जाते हैं?</w:t>
      </w:r>
    </w:p>
    <w:p>
      <w:pPr/>
      <w:r>
        <w:rPr>
          <w:lang w:val="hi_IN" w:bidi="hi_IN"/>
        </w:rPr>
      </w:r>
      <w:r>
        <w:rPr>
          <w:lang w:val="hi_IN" w:bidi="hi_IN"/>
        </w:rPr>
        <w:t>पतरस ने इस बात से इनकार किया कि वह यीशु के साथ था। पतरस ने कहा, "मुझे नहीं पता कि तुम किस बारे में बात कर रही हो।" पतरस कह रहा है कि यह सच नहीं है कि वह यीशु के साथ था। पतरस ने सभी के सामने कहा, "मुझे नहीं पता कि तुम किस बारे में बात कर रहे हो।" पतरस चाहता था कि जो भी लोग दासी की बात सुन रहे थे, वे यह जान लें कि पतरस का यीशु से कोई सम्बन्ध नहीं है।</w:t>
      </w:r>
    </w:p>
    <w:p>
      <w:pPr/>
      <w:r>
        <w:rPr>
          <w:lang w:val="hi_IN" w:bidi="hi_IN"/>
        </w:rPr>
      </w:r>
      <w:r>
        <w:rPr>
          <w:lang w:val="hi_IN" w:bidi="hi_IN"/>
        </w:rPr>
        <w:t>एक पल के लिए रुकें और अपने अनुवाद समूह के साथ चर्चा करें: एक ऐसी कहानी सुनाएँ जब किसी ने किसी बात से इनकार किया हो। चर्चा करें कि लोग किसी बात से इनकार करते समय कौन से शब्द या वाक्यांशों का प्रयोग कर सकते हैं।</w:t>
      </w:r>
    </w:p>
    <w:p>
      <w:pPr/>
      <w:r>
        <w:rPr>
          <w:lang w:val="hi_IN" w:bidi="hi_IN"/>
        </w:rPr>
      </w:r>
      <w:r>
        <w:rPr>
          <w:lang w:val="hi_IN" w:bidi="hi_IN"/>
        </w:rPr>
        <w:t>पतरस भीड़ वाले आंगन से दूर और प्रवेश फाटक के करीब जाता है। पतरस ने पहली दासी की पूछताछ से बचने की कोशिश की थी, लेकिन अब वह खुद को आंगन से दूर करके पूछताछ से बचने की कोशिश कर रहा है।</w:t>
      </w:r>
    </w:p>
    <w:p>
      <w:pPr/>
      <w:r>
        <w:rPr>
          <w:lang w:val="hi_IN" w:bidi="hi_IN"/>
        </w:rPr>
      </w:r>
      <w:r>
        <w:rPr>
          <w:lang w:val="hi_IN" w:bidi="hi_IN"/>
        </w:rPr>
        <w:t>एक और दासी पतरस को देखती है और आसपास खड़े लोगों से कहती है, "यह व्यक्ति नासरत के यीशु साथ था।" नासरत गलील का एक गाँव है, इसलिए फिर से, एक दासी यह बता रही है कि यीशु यरूशलेम का नहीं था।</w:t>
      </w:r>
    </w:p>
    <w:p>
      <w:pPr/>
      <w:r>
        <w:rPr>
          <w:lang w:val="hi_IN" w:bidi="hi_IN"/>
        </w:rPr>
      </w:r>
      <w:r>
        <w:rPr>
          <w:lang w:val="hi_IN" w:bidi="hi_IN"/>
        </w:rPr>
        <w:t>पतरस फिर से शपथ लेकर यीशु को जानने से इनकार करता है। पतरस कहता है, "मैं उस व्यक्ति को जानता भी नहीं हूँ।" शपथ लेकर पतरस यह वादा कर रहा है कि वह जो कह रहा है वह सच है, क्योंकि यदि पतरस सच नहीं बोल रहा होता तो उसे झूठ बोलने के परिणाम भोगने होंगे। पतरस ने दूसरी बार यीशु को जानने से इनकार किया है।</w:t>
      </w:r>
    </w:p>
    <w:p>
      <w:pPr/>
      <w:r>
        <w:rPr>
          <w:lang w:val="hi_IN" w:bidi="hi_IN"/>
        </w:rPr>
      </w:r>
      <w:r>
        <w:rPr>
          <w:lang w:val="hi_IN" w:bidi="hi_IN"/>
        </w:rPr>
        <w:t>थोड़ी देर बाद कुछ अन्य खड़े हुए लोग पतरस के पास आए। थोड़ी देर बाद का अर्थ है शाम को थोड़ी देर बाद। खड़े हुए लोग वे लोग हैं जो आंगन में इंतजार कर रहे हैं। उनमें पहरेदार, दास और आंगन के लोग शामिल हो सकते हैं। हम वास्तव में नहीं जानते कि पतरस के पास कौन गया था, लेकिन वहाँ कुछ लोग थे। उन्होंने पतरस से कहा, "तू अवश्य ही उनमें से एक है; हम तेरे गलीली लहजे से बता सकते हैं।" पतरस ने शपथ खाई, "यदि मैं झूठ बोलता हूँ तो मुझ पर श्राप हो—मैं उस व्यक्ति को नहीं जानता हूँ!" पतरस कह रहा है, "यदि मैं झूठ बोलता हूँ तो परमेश्वर मुझे दण्ड दे!" यह आश्चर्य की बात है कि पतरस ने यीशु का नाम भी नहीं लिया, ऐसा लगता है जैसे वह यीशु से अलग होने की कोशिश कर रहा हो। पतरस यीशु को केवल "वह व्यक्ति" कहता है।</w:t>
      </w:r>
    </w:p>
    <w:p>
      <w:pPr/>
      <w:r>
        <w:rPr>
          <w:lang w:val="hi_IN" w:bidi="hi_IN"/>
        </w:rPr>
      </w:r>
      <w:r>
        <w:rPr>
          <w:lang w:val="hi_IN" w:bidi="hi_IN"/>
        </w:rPr>
        <w:t>यह देखना दिलचस्प है कि पहले एक लड़की ने पतरस से संपर्क किया था। दूसरी बार उससे एक लड़की ने पूछताछ की, जिसने आसपास के लोगों से बात की। तीसरी बार एक समूह ने पतरस के पास आकर उससे प्रश्न किया। यह भी दिलचस्प है कि जैसे-जैसे पतरस से सवाल पूछने वालों की संख्या बढ़ती जा रही है, वैसे-वैसे पतरस के इनकार का लहजा और गम्भीरता भी बढ़ती जा रही है। पतरस अपने आप को यीशु के स्थान से और दूर कर लेता है। उसने आंगन से शुरुआत की, फिर आंगन से प्रवेश फाटक की ओर बढ़ा।</w:t>
      </w:r>
    </w:p>
    <w:p>
      <w:pPr/>
      <w:r>
        <w:rPr>
          <w:lang w:val="hi_IN" w:bidi="hi_IN"/>
        </w:rPr>
      </w:r>
      <w:r>
        <w:rPr>
          <w:lang w:val="hi_IN" w:bidi="hi_IN"/>
        </w:rPr>
        <w:t>एक पल के लिए रुकें और अपने अनुवाद समूह के साथ चर्चा करें: अपनी संस्कृति में, आप किसी गतिविधि में वृद्धि दिखाने के लिए भाषा, कहानी कहने की तकनीक, या आवाज के लहजे का उपयोग कैसे करते हैं? आपकी भाषा में, आप यह कैसे दिखाएँगे कि पतरस से प्रश्न करने वाले लोगों की संख्या बढ़ रही है, इसलिए उसका यीशु को जानने से इनकार करने का तरीका भी बढ़ रहा है?</w:t>
      </w:r>
    </w:p>
    <w:p>
      <w:pPr/>
      <w:r>
        <w:rPr>
          <w:lang w:val="hi_IN" w:bidi="hi_IN"/>
        </w:rPr>
      </w:r>
      <w:r>
        <w:rPr>
          <w:lang w:val="hi_IN" w:bidi="hi_IN"/>
        </w:rPr>
        <w:t>जब पतरस ने तीसरी बार यीशु का इन्कार किया तो मुर्गे ने तुरन्त बांग दी। पतरस को यीशु के ये वचन याद आते हैं, "मुर्गे के बांग देने से पहले, तू तीन बार मेरा इन्कार करेगा कि तू मुझे जानता भी नहीं।" इसका अर्थ यह है कि पतरस को तुरन्त यीशु की यह बात याद आ गई कि मुर्गे के बांग देने से पहले पतरस तीन बार यीशु का इन्कार कर देगा। और पतरस फूट-फूट कर रोता हुआ चला गया। पतरस इस बात से बहुत दुःखी था कि उसने यीशु का इनकार कर दिया था, जबकि पतरस ने कहा था कि वह ऐसा नहीं करेगा।</w:t>
      </w:r>
    </w:p>
    <w:p>
      <w:pPr/>
      <w:r>
        <w:rPr>
          <w:lang w:val="hi_IN" w:bidi="hi_IN"/>
        </w:rPr>
      </w:r>
      <w:r>
        <w:rPr>
          <w:lang w:val="hi_IN" w:bidi="hi_IN"/>
        </w:rPr>
        <w:t>एक पल के लिए रुकें। अपने बारे में या किसी ऐसे व्यक्ति के बारे में कोई कहानी बताइये जिसने किसी और को सचमुच निराश किया हो। आप पछतावा और उदासी की गहरी भावना को व्यक्त करने के लिए किन शब्दों या वाक्यांशों का उपयोग कर सकते हैं?</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पतरस</w:t>
      </w:r>
    </w:p>
    <w:p>
      <w:pPr>
        <w:pStyle w:val="ListBullet"/>
        <w:spacing w:line="240" w:lineRule="auto"/>
        <w:ind w:left="720"/>
      </w:pPr>
      <w:r>
        <w:rPr>
          <w:lang w:val="hi_IN" w:bidi="hi_IN"/>
        </w:rPr>
      </w:r>
      <w:r>
        <w:rPr>
          <w:lang w:val="hi_IN" w:bidi="hi_IN"/>
        </w:rPr>
        <w:t>एक दासी लड़की</w:t>
      </w:r>
    </w:p>
    <w:p>
      <w:pPr>
        <w:pStyle w:val="ListBullet"/>
        <w:spacing w:line="240" w:lineRule="auto"/>
        <w:ind w:left="720"/>
      </w:pPr>
      <w:r>
        <w:rPr>
          <w:lang w:val="hi_IN" w:bidi="hi_IN"/>
        </w:rPr>
      </w:r>
      <w:r>
        <w:rPr>
          <w:lang w:val="hi_IN" w:bidi="hi_IN"/>
        </w:rPr>
        <w:t>एक दूसरी दासी</w:t>
      </w:r>
    </w:p>
    <w:p>
      <w:pPr>
        <w:pStyle w:val="ListBullet"/>
        <w:spacing w:line="240" w:lineRule="auto"/>
        <w:ind w:left="720"/>
      </w:pPr>
      <w:r>
        <w:rPr>
          <w:lang w:val="hi_IN" w:bidi="hi_IN"/>
        </w:rPr>
      </w:r>
      <w:r>
        <w:rPr>
          <w:lang w:val="hi_IN" w:bidi="hi_IN"/>
        </w:rPr>
        <w:t>आंगन के चारों ओर इंतजार कर रहे लोगों का एक समूह। यह पहरेदारों और दासों का मिश्रण है</w:t>
      </w:r>
    </w:p>
    <w:p>
      <w:pPr>
        <w:pStyle w:val="ListBullet"/>
        <w:spacing w:line="240" w:lineRule="auto"/>
        <w:ind w:left="720"/>
      </w:pPr>
      <w:r>
        <w:rPr>
          <w:lang w:val="hi_IN" w:bidi="hi_IN"/>
        </w:rPr>
      </w:r>
      <w:r>
        <w:rPr>
          <w:lang w:val="hi_IN" w:bidi="hi_IN"/>
        </w:rPr>
        <w:t>एक मुर्गा</w:t>
      </w:r>
    </w:p>
    <w:p>
      <w:pPr/>
      <w:r>
        <w:rPr>
          <w:lang w:val="hi_IN" w:bidi="hi_IN"/>
        </w:rPr>
      </w:r>
      <w:r>
        <w:rPr>
          <w:lang w:val="hi_IN" w:bidi="hi_IN"/>
        </w:rPr>
        <w:t>समूह से कहें कि वे इस कहानी का दो बार नाटक रूप में अभ्यास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बिन्दुओं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याद रखें, यह रात का समय है। यह कहानी रात के समय होती है, जब तक सुबह नहीं होती और मुर्गा नहीं बांग देता। पिछली कहानी में यीशु पर महासभा द्वारा मुकदमा चलाया जा रहा है। यीशु महायाजक के घर के अन्दर है। पतरस महायाजक के घर के आंगन में इंतजार कर रहा है ताकि यह पता लगाया जा सके कि मुकदमे का परिणाम क्या होगा। जब यह कहानी घटित होती है तब यीशु का मुकदमा अभी भी चल रहा होता है। यीशु का मुकदमा और यह भाग एक ही समय में घटित होता है। यदि इससे आपको कहानी याद रखने में मदद मिलेगी तो आप इस दृश्य का अभिनय कर सकते हैं।</w:t>
      </w:r>
    </w:p>
    <w:p>
      <w:pPr/>
      <w:r>
        <w:rPr>
          <w:lang w:val="hi_IN" w:bidi="hi_IN"/>
        </w:rPr>
      </w:r>
      <w:r>
        <w:rPr>
          <w:lang w:val="hi_IN" w:bidi="hi_IN"/>
        </w:rPr>
        <w:t>अब भाग शुरू होता है।</w:t>
      </w:r>
    </w:p>
    <w:p>
      <w:pPr/>
      <w:r>
        <w:rPr>
          <w:lang w:val="hi_IN" w:bidi="hi_IN"/>
        </w:rPr>
      </w:r>
      <w:r>
        <w:rPr>
          <w:lang w:val="hi_IN" w:bidi="hi_IN"/>
        </w:rPr>
        <w:t>इस बीच—जब यीशु का मुकदमा चल रहा था—पतरस महायाजक के आँगन में बैठा था। एक युवा दासी बालिका, जो महायाजक की दासी है, पतरस के पास आई। वह पतरस के पास गई और उसने उससे बात की। उसने कहा, "तू भी उन लोगों में से एक था जो यीशु गलीली के साथ थे।" लेकिन पतरस ने उन सबके सामने इनकार कर दिया जो उसे सुन रहे थे। पतरस ने कहा, "मुझे नहीं पता कि तुम किस बारे में बात कर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से पूछें कि वह इस समय क्या सोच रहा है और क्या महसूस कर रहा है। आप ऐसी बातें सुन सकते हैं, "मैं भयभीत और चिंतित हूँ" या "मैं बहुत उलझन में हूँ। मुझे उम्मीद नहीं थी कि यीशु को गिरफ्तार किया जाएगा," या "मुझे उम्मीद थी कि कोई मुझसे यह नहीं पूछेगा कि मैं क्या कर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फिर पतरस फाटक से आंगन की ओर चला गया। एक और दासी या किसी अन्य दासी ने आंगन में खड़े लोगों से कहा, "यह व्यक्ति नासरत के यीशु के साथ था।" पतरस ने दूसरी बार यीशु को जानने से इनकार किया। इस बार पतरस शपथ भी लेकर कहता है कि वह यीशु को नहीं जानता। पतरस कहता है, "मैं उस व्यक्ति को जानता भी नहीं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से पूछें कि वह इस समय क्या सोच रहा है और क्या महसूस कर रहा है। आप ऐसी बातें सुन सकते हैं, "मैं और भी अधिक चिंतित हो रहा हूँ कि कहीं लोग मुझे यीशु से सम्बन्धित न समझ लें। शायद मुझे भी गिरफ्तार कर लिया जाएगा," या "ये लोग मुझे अकेला क्यों नहीं छोड़ देते?" या "इस मुकदमे में इतना समय क्यों लग रहा है?" या "मैं अभिभूत, भयभीत और घबराहट से भरा हुआ महसूस कर रहा हूँ।"</w:t>
      </w:r>
    </w:p>
    <w:p>
      <w:pPr>
        <w:pStyle w:val="ListBullet"/>
        <w:spacing w:line="240" w:lineRule="auto"/>
        <w:ind w:left="720"/>
      </w:pPr>
      <w:r>
        <w:rPr>
          <w:lang w:val="hi_IN" w:bidi="hi_IN"/>
        </w:rPr>
      </w:r>
      <w:r>
        <w:rPr>
          <w:lang w:val="hi_IN" w:bidi="hi_IN"/>
        </w:rPr>
        <w:t>दासी में से एक से पूछें कि वह इस समय क्या सोच रही है और क्या महसूस कर रही है। आप ऐसी बातें सुन सकते हैं, "वह स्पष्ट रूप से यीशु के मित्रों में से एक है, फिर वह ऐसा क्यों दिखावा कर रहा है कि वह नहीं है," या "यह नासरी क्या छिपा रहा है?" या "शायद यीशु इतना अच्छा व्यक्ति नहीं है कि उसका दोस्त यीशु को न जानने का दिखावा कर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थोड़ी देर बाद कुछ अन्य खड़े हुए लोग पतरस के पास आए। उन्होंने पतरस से कहा, "तू अवश्य ही उनमें से एक है; हम तेरे गलीली लहजे से बता सकते हैं।"</w:t>
      </w:r>
    </w:p>
    <w:p>
      <w:pPr/>
      <w:r>
        <w:rPr>
          <w:lang w:val="hi_IN" w:bidi="hi_IN"/>
        </w:rPr>
      </w:r>
      <w:r>
        <w:rPr>
          <w:lang w:val="hi_IN" w:bidi="hi_IN"/>
        </w:rPr>
        <w:t>इस बार पतरस ने शपथ खाई। पतरस ने कहा, "यदि मैं झूठ बोलता हूँ तो मुझ पर श्राप हो, क्योंकि मैं उस व्यक्ति को नहीं जानता हूँ!" पतरस ने तीसरी बार यीशु को जानने से इनकार किया है। तुरन्त मुर्गे ने बांग दी।</w:t>
      </w:r>
    </w:p>
    <w:p>
      <w:pPr/>
      <w:r>
        <w:rPr>
          <w:lang w:val="hi_IN" w:bidi="hi_IN"/>
        </w:rPr>
      </w:r>
      <w:r>
        <w:rPr>
          <w:lang w:val="hi_IN" w:bidi="hi_IN"/>
        </w:rPr>
        <w:t>पतरस को यीशु के ये वचन याद आते हैं, "मुर्गे के बांग देने से पहले, तू तीन बार मेरा इन्कार करेगा कि तू मुझे जानता भी नहीं।" और पतरस फूट-फूट कर रोता हुआ चला गया।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पतरस से पूछें कि वह इस समय क्या महसूस कर रहा है। आप ऐसी बातें सुन सकते हैं, "मैंने क्या किया है?" या "मुझे पेट में दर्द महसूस हो रहा है।" मैं मुश्किल से सांस ले पा रहा हूँ क्योंकि मेरे अंदर बहुत दर्द है," या "मैंने अपने सबसे अच्छे दोस्त और अपने गुरु, यीशु को निराश कर दिया है।" मैं विश्वास नहीं कर सकता कि अभी क्या हुआ।"</w:t>
      </w:r>
    </w:p>
    <w:p>
      <w:pPr>
        <w:pStyle w:val="ListBullet"/>
        <w:spacing w:line="240" w:lineRule="auto"/>
        <w:ind w:left="720"/>
      </w:pPr>
      <w:r>
        <w:rPr>
          <w:lang w:val="hi_IN" w:bidi="hi_IN"/>
        </w:rPr>
      </w:r>
      <w:r>
        <w:rPr>
          <w:lang w:val="hi_IN" w:bidi="hi_IN"/>
        </w:rPr>
        <w:t>यीशु से पूछिए कि वह इस समय क्या सोच रहा है और क्या महसूस कर रहा है। आप ऐसी बातें सुन सकते हैं, "मैं पतरस से बहुत प्रेम करता हूँ। मैं बहुत दुखी हूँ कि वह ऐसे दर्द का अनुभव कर रहा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 xml:space="preserve">इस बीच पतरस </w:t>
      </w:r>
      <w:r>
        <w:rPr>
          <w:b/>
          <w:lang w:val="hi_IN" w:bidi="hi_IN"/>
        </w:rPr>
        <w:t>महायाजक</w:t>
      </w:r>
      <w:r>
        <w:rPr>
          <w:lang w:val="hi_IN" w:bidi="hi_IN"/>
        </w:rPr>
        <w:t xml:space="preserve"> के घर के </w:t>
      </w:r>
      <w:r>
        <w:rPr>
          <w:b/>
          <w:lang w:val="hi_IN" w:bidi="hi_IN"/>
        </w:rPr>
        <w:t>आंगन</w:t>
      </w:r>
      <w:r>
        <w:rPr>
          <w:lang w:val="hi_IN" w:bidi="hi_IN"/>
        </w:rPr>
        <w:t xml:space="preserve"> में बैठा हुआ था।</w:t>
      </w:r>
    </w:p>
    <w:p>
      <w:pPr/>
      <w:r>
        <w:rPr>
          <w:lang w:val="hi_IN" w:bidi="hi_IN"/>
        </w:rPr>
      </w:r>
      <w:r>
        <w:rPr>
          <w:b/>
          <w:lang w:val="hi_IN" w:bidi="hi_IN"/>
        </w:rPr>
        <w:t>आंगन</w:t>
      </w:r>
      <w:r>
        <w:rPr>
          <w:lang w:val="hi_IN" w:bidi="hi_IN"/>
        </w:rPr>
        <w:t xml:space="preserve"> एक ऐसा क्षेत्र है जो इमारतों, कमरों या दीवारों से घिरा होता है। महायाजक के घर का आंगन आसमान की ओर खुला था, इसमें छत नहीं थी। आंगन का अनुवाद उसी तरह करें जैसा आपने पहले किया है।</w:t>
      </w:r>
    </w:p>
    <w:p>
      <w:pPr/>
      <w:r>
        <w:rPr>
          <w:lang w:val="hi_IN" w:bidi="hi_IN"/>
        </w:rPr>
      </w:r>
      <w:r>
        <w:rPr>
          <w:b/>
          <w:lang w:val="hi_IN" w:bidi="hi_IN"/>
        </w:rPr>
        <w:t>महायाजक</w:t>
      </w:r>
      <w:r>
        <w:rPr>
          <w:lang w:val="hi_IN" w:bidi="hi_IN"/>
        </w:rPr>
        <w:t xml:space="preserve"> सबसे महत्वपूर्ण याजक होता है जो अन्य सभी याजकों का प्रभारी होता है। </w:t>
      </w:r>
      <w:r>
        <w:rPr>
          <w:b/>
          <w:lang w:val="hi_IN" w:bidi="hi_IN"/>
        </w:rPr>
        <w:t>महायाजक</w:t>
      </w:r>
      <w:r>
        <w:rPr>
          <w:lang w:val="hi_IN" w:bidi="hi_IN"/>
        </w:rPr>
        <w:t xml:space="preserve"> का अनुवाद उसी तरह करें जैसा आपने पहले किया था। </w:t>
      </w:r>
      <w:r>
        <w:rPr>
          <w:b/>
          <w:lang w:val="hi_IN" w:bidi="hi_IN"/>
        </w:rPr>
        <w:t>याजक</w:t>
      </w:r>
      <w:r>
        <w:rPr>
          <w:lang w:val="hi_IN" w:bidi="hi_IN"/>
        </w:rPr>
        <w:t xml:space="preserve"> शब्द मुख्य शब्दावली में है।</w:t>
      </w:r>
    </w:p>
    <w:p>
      <w:pPr/>
      <w:r>
        <w:rPr>
          <w:lang w:val="hi_IN" w:bidi="hi_IN"/>
        </w:rPr>
      </w:r>
      <w:r>
        <w:rPr>
          <w:lang w:val="hi_IN" w:bidi="hi_IN"/>
        </w:rPr>
        <w:t xml:space="preserve">एक </w:t>
      </w:r>
      <w:r>
        <w:rPr>
          <w:b/>
          <w:lang w:val="hi_IN" w:bidi="hi_IN"/>
        </w:rPr>
        <w:t>युवा दासी</w:t>
      </w:r>
      <w:r>
        <w:rPr>
          <w:lang w:val="hi_IN" w:bidi="hi_IN"/>
        </w:rPr>
        <w:t xml:space="preserve"> पतरस के पास आई। एक दासी एक गुलाम या घरेलू नौकर है जो महायाजक के घर में काम करती है। </w:t>
      </w:r>
      <w:r>
        <w:rPr>
          <w:b/>
          <w:lang w:val="hi_IN" w:bidi="hi_IN"/>
        </w:rPr>
        <w:t>दासी</w:t>
      </w:r>
      <w:r>
        <w:rPr>
          <w:lang w:val="hi_IN" w:bidi="hi_IN"/>
        </w:rPr>
        <w:t xml:space="preserve"> मुख्य शब्दावली में है। दासी का अनुवाद उसी तरह करें जैसा आपने पहले किया है।</w:t>
      </w:r>
    </w:p>
    <w:p>
      <w:pPr/>
      <w:r>
        <w:rPr>
          <w:lang w:val="hi_IN" w:bidi="hi_IN"/>
        </w:rPr>
      </w:r>
      <w:r>
        <w:rPr>
          <w:lang w:val="hi_IN" w:bidi="hi_IN"/>
        </w:rPr>
        <w:t xml:space="preserve">दासी ने पतरस से कहा, "तू भी उन लोगों में से एक था जो </w:t>
      </w:r>
      <w:r>
        <w:rPr>
          <w:b/>
          <w:lang w:val="hi_IN" w:bidi="hi_IN"/>
        </w:rPr>
        <w:t>यीशु गलीली</w:t>
      </w:r>
      <w:r>
        <w:rPr>
          <w:lang w:val="hi_IN" w:bidi="hi_IN"/>
        </w:rPr>
        <w:t xml:space="preserve"> के साथ थे।" इसका अर्थ यह है कि यीशु गलील से आया था। </w:t>
      </w:r>
      <w:r>
        <w:rPr>
          <w:b/>
          <w:lang w:val="hi_IN" w:bidi="hi_IN"/>
        </w:rPr>
        <w:t>गलील</w:t>
      </w:r>
      <w:r>
        <w:rPr>
          <w:lang w:val="hi_IN" w:bidi="hi_IN"/>
        </w:rPr>
        <w:t xml:space="preserve"> मुख्य शब्दावली में है।</w:t>
      </w:r>
    </w:p>
    <w:p>
      <w:pPr/>
      <w:r>
        <w:rPr>
          <w:lang w:val="hi_IN" w:bidi="hi_IN"/>
        </w:rPr>
      </w:r>
      <w:r>
        <w:rPr>
          <w:lang w:val="hi_IN" w:bidi="hi_IN"/>
        </w:rPr>
        <w:t>यहाँ रुकें और अपने अनुवाद समूह को एक ऐसा नक्शा दिखाएँ जिसमें यरूशलेम और नासरत सहित गलील का क्षेत्र शामिल है।</w:t>
      </w:r>
    </w:p>
    <w:p>
      <w:pPr/>
      <w:r>
        <w:rPr>
          <w:lang w:val="hi_IN" w:bidi="hi_IN"/>
        </w:rPr>
      </w:r>
      <w:r>
        <w:rPr>
          <w:lang w:val="hi_IN" w:bidi="hi_IN"/>
        </w:rPr>
        <w:t>पतरस ने यह कहते हुए इसका इनकार किया, "मुझे नहीं पता कि तू किस बारे में बात कर रही है।"</w:t>
      </w:r>
    </w:p>
    <w:p>
      <w:pPr/>
      <w:r>
        <w:rPr>
          <w:lang w:val="hi_IN" w:bidi="hi_IN"/>
        </w:rPr>
      </w:r>
      <w:r>
        <w:rPr>
          <w:lang w:val="hi_IN" w:bidi="hi_IN"/>
        </w:rPr>
        <w:t xml:space="preserve">बाद में </w:t>
      </w:r>
      <w:r>
        <w:rPr>
          <w:b/>
          <w:lang w:val="hi_IN" w:bidi="hi_IN"/>
        </w:rPr>
        <w:t>फाटक</w:t>
      </w:r>
      <w:r>
        <w:rPr>
          <w:lang w:val="hi_IN" w:bidi="hi_IN"/>
        </w:rPr>
        <w:t xml:space="preserve"> के बाहर एक और दासी, या किसी दूसरी दासी ने आंगन में खड़े लोगों से कहा, "यह व्यक्ति यीशु </w:t>
      </w:r>
      <w:r>
        <w:rPr>
          <w:b/>
          <w:lang w:val="hi_IN" w:bidi="hi_IN"/>
        </w:rPr>
        <w:t>नासरी</w:t>
      </w:r>
      <w:r>
        <w:rPr>
          <w:lang w:val="hi_IN" w:bidi="hi_IN"/>
        </w:rPr>
        <w:t xml:space="preserve"> के साथ था।</w:t>
      </w:r>
    </w:p>
    <w:p>
      <w:pPr/>
      <w:r>
        <w:rPr>
          <w:lang w:val="hi_IN" w:bidi="hi_IN"/>
        </w:rPr>
      </w:r>
      <w:r>
        <w:rPr>
          <w:lang w:val="hi_IN" w:bidi="hi_IN"/>
        </w:rPr>
        <w:t xml:space="preserve">इस भाग में </w:t>
      </w:r>
      <w:r>
        <w:rPr>
          <w:b/>
          <w:lang w:val="hi_IN" w:bidi="hi_IN"/>
        </w:rPr>
        <w:t>फाटक</w:t>
      </w:r>
      <w:r>
        <w:rPr>
          <w:lang w:val="hi_IN" w:bidi="hi_IN"/>
        </w:rPr>
        <w:t xml:space="preserve"> एक प्रवेश द्वार है, जो आंगन और सड़क के बीच का एक प्रवेश मार्ग है। इसे "आंगन का प्रवेश द्वार" कहा जा सकता है।</w:t>
      </w:r>
    </w:p>
    <w:p>
      <w:pPr/>
      <w:r>
        <w:rPr>
          <w:lang w:val="hi_IN" w:bidi="hi_IN"/>
        </w:rPr>
      </w:r>
      <w:r>
        <w:rPr>
          <w:b/>
          <w:lang w:val="hi_IN" w:bidi="hi_IN"/>
        </w:rPr>
        <w:t>नासरत</w:t>
      </w:r>
      <w:r>
        <w:rPr>
          <w:lang w:val="hi_IN" w:bidi="hi_IN"/>
        </w:rPr>
        <w:t xml:space="preserve"> गलील का एक नगर है।</w:t>
      </w:r>
    </w:p>
    <w:p>
      <w:pPr/>
      <w:r>
        <w:rPr>
          <w:lang w:val="hi_IN" w:bidi="hi_IN"/>
        </w:rPr>
      </w:r>
      <w:r>
        <w:rPr>
          <w:lang w:val="hi_IN" w:bidi="hi_IN"/>
        </w:rPr>
        <w:t xml:space="preserve">पतरस ने फिर से यीशु को जानने से दृढ़तापूर्वक इन्कार किया। इस बार पतरस </w:t>
      </w:r>
      <w:r>
        <w:rPr>
          <w:b/>
          <w:lang w:val="hi_IN" w:bidi="hi_IN"/>
        </w:rPr>
        <w:t>शपथ</w:t>
      </w:r>
      <w:r>
        <w:rPr>
          <w:lang w:val="hi_IN" w:bidi="hi_IN"/>
        </w:rPr>
        <w:t xml:space="preserve"> लेता है पतरस कहता है, "मैं उस व्यक्ति को जानता भी नहीं हूँ।" शपथ लेना मतलब यह वादा करना कि जो कहा जा रहा है वह सच है। इस मामले में, पतरस कह रहा है कि परमेश्वर के सामने, वह यीशु को नहीं जानता। शपथ का अनुवाद उसी तरह करें जैसा आपने पहले किया है। </w:t>
      </w:r>
      <w:r>
        <w:rPr>
          <w:b/>
          <w:lang w:val="hi_IN" w:bidi="hi_IN"/>
        </w:rPr>
        <w:t>शपथ</w:t>
      </w:r>
      <w:r>
        <w:rPr>
          <w:lang w:val="hi_IN" w:bidi="hi_IN"/>
        </w:rPr>
        <w:t xml:space="preserve"> मुख्य शब्दावली में है। </w:t>
      </w:r>
    </w:p>
    <w:p>
      <w:pPr/>
      <w:r>
        <w:rPr>
          <w:lang w:val="hi_IN" w:bidi="hi_IN"/>
        </w:rPr>
      </w:r>
      <w:r>
        <w:rPr>
          <w:lang w:val="hi_IN" w:bidi="hi_IN"/>
        </w:rPr>
        <w:t xml:space="preserve">पतरस ने तीसरी बार यीशु को जानने से इनकार किया। तुरन्त ही </w:t>
      </w:r>
      <w:r>
        <w:rPr>
          <w:b/>
          <w:lang w:val="hi_IN" w:bidi="hi_IN"/>
        </w:rPr>
        <w:t>मुर्गे</w:t>
      </w:r>
      <w:r>
        <w:rPr>
          <w:lang w:val="hi_IN" w:bidi="hi_IN"/>
        </w:rPr>
        <w:t xml:space="preserve"> ने बांग दी। मुर्गा एक नर मुर्गा है, अर्थात् एक पालतू पक्षी। जब सूर्य उदय होने लगता है, तो मुर्गा एक आवाज निकालता है, जिसे "बांग" कहते हैं। मुर्गे आमतौर पर आधी रात से सुबह 3 बजे के बीच लगभग 3 बार बाँग देते हैं।</w:t>
      </w:r>
    </w:p>
    <w:p>
      <w:pPr/>
      <w:r>
        <w:rPr>
          <w:lang w:val="hi_IN" w:bidi="hi_IN"/>
        </w:rPr>
      </w:r>
      <w:r>
        <w:rPr>
          <w:lang w:val="hi_IN" w:bidi="hi_IN"/>
        </w:rPr>
        <w:t>यहाँ रुकें और अपने अनुवाद समूह को एक मुर्गे की तस्वीर दिखाएँ।</w:t>
      </w:r>
    </w:p>
    <w:p>
      <w:pPr/>
      <w:r>
        <w:rPr>
          <w:lang w:val="hi_IN" w:bidi="hi_IN"/>
        </w:rPr>
      </w:r>
      <w:r>
        <w:rPr>
          <w:lang w:val="hi_IN" w:bidi="hi_IN"/>
        </w:rPr>
        <w:t xml:space="preserve">अचानक यीशु के वचन पतरस के मन में चमक उठे। इसका अर्थ है कि पतरस को यीशु के शब्द तुरंत ही साफ़-साफ़ याद आ गए। "मुर्गे के बांग देने से पहले, तू तीन बार मेरा इन्कार करेगा कि तू मुझे जानता भी नहीं।" और पतरस </w:t>
      </w:r>
      <w:r>
        <w:rPr>
          <w:b/>
          <w:lang w:val="hi_IN" w:bidi="hi_IN"/>
        </w:rPr>
        <w:t>फूट-फूट</w:t>
      </w:r>
      <w:r>
        <w:rPr>
          <w:lang w:val="hi_IN" w:bidi="hi_IN"/>
        </w:rPr>
        <w:t xml:space="preserve"> कर रोता हुआ चला गया। "फूट-फूट कर रोना" का अर्थ है बहुत ज़्यादा रोना, गहरी वेदना में आँसू बहाना।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27:1–10</w:t>
      </w:r>
      <w:r>
        <w:rPr>
          <w:lang w:val="hi_IN" w:bidi="hi_IN"/>
        </w:rPr>
      </w:r>
    </w:p>
    <w:p>
      <w:pPr>
        <w:pStyle w:val="Heading3"/>
      </w:pPr>
      <w:r>
        <w:rPr>
          <w:lang w:val="hi_IN" w:bidi="hi_IN"/>
        </w:rPr>
        <w:t>सुने और मन में रखें</w:t>
      </w:r>
    </w:p>
    <w:p>
      <w:pPr/>
      <w:r>
        <w:rPr>
          <w:lang w:val="hi_IN" w:bidi="hi_IN"/>
        </w:rPr>
      </w:r>
      <w:r>
        <w:rPr>
          <w:lang w:val="hi_IN" w:bidi="hi_IN"/>
        </w:rPr>
        <w:t>मत्ती 27:1–10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यह भाग यीशु की गिरफ्तारी और मुकदमे की कहानी को आगे बढ़ाता है। सभी पुरनिए और प्रधान याजक, जो यहूदियों के धार्मिक गुरू होते हैं, मिलकर यहूदियों की उच्च न्यायसभा का गठन करते थे। यह उच्च न्यायसभा यह निर्णय लेती है कि यीशु को कैसे मृत्युदण्ड दिया जाए। यह घटना यीशु के गिरफ्तार होने के बाद सुबह के समय घटित हुई। रोमी अधिकारियों ने यहूदी न्यायसभा की शक्ति को सीमित कर दिया था, लेकिन वे फिर भी किसी को मृत्युदण्ड दे सकते थे। हालाँकि, यहूदी धार्मिक अगुवे मृत्युदण्ड नहीं दे सकते थे। केवल उस क्षेत्र पर शासन करने वाले रोमी ही किसी को मृत्युदण्ड दे सकते थे।</w:t>
      </w:r>
    </w:p>
    <w:p>
      <w:pPr/>
      <w:r>
        <w:rPr>
          <w:lang w:val="hi_IN" w:bidi="hi_IN"/>
        </w:rPr>
      </w:r>
      <w:r>
        <w:rPr>
          <w:lang w:val="hi_IN" w:bidi="hi_IN"/>
        </w:rPr>
        <w:t>यीशु की गिरफ्तारी के बाद, मत्ती इस भाग की शुरुआत तड़के सुबह, यानी पहली किरण के समय करता है। यह शायद अभी भी उस चर्चा का हिस्सा है जो प्रधान याजक और पुरनिए पिछली रात कर रहे थे। यह वह समय भी हो सकता है जब सूरज पहली बार उगता है और एक नई बैठक होती है। किसी भी तरह से, न्यायसभा इस बात पर पहुँची कि रोमियों द्वारा यीशु को कैसे मृत्युदण्ड दिया जाए। ऐसा करने के लिए, न्यायसभा को यीशु को रोमियों के सामने एक राजनीतिक खतरे के रूप में पेश करना होगा।</w:t>
      </w:r>
    </w:p>
    <w:p>
      <w:pPr/>
      <w:r>
        <w:rPr>
          <w:lang w:val="hi_IN" w:bidi="hi_IN"/>
        </w:rPr>
      </w:r>
      <w:r>
        <w:rPr>
          <w:lang w:val="hi_IN" w:bidi="hi_IN"/>
        </w:rPr>
        <w:t>यहाँ रुकें और एक समूह में आपकी संस्कृति के उन सभी धार्मिक समूहों पर चर्चा करें जिनका लोगों पर कुछ प्रभाव या अधिकार है। वे कितनी ताक़त रखते हैं? क्या कोई ऐसा काम है जो वे नहीं कर सकते, जो केवल सरकार ही कर सकती है?</w:t>
      </w:r>
    </w:p>
    <w:p>
      <w:pPr/>
      <w:r>
        <w:rPr>
          <w:lang w:val="hi_IN" w:bidi="hi_IN"/>
        </w:rPr>
      </w:r>
      <w:r>
        <w:rPr>
          <w:lang w:val="hi_IN" w:bidi="hi_IN"/>
        </w:rPr>
        <w:t>प्रधान याजक और पुरनिए ने अपने दासों से यीशु को बाँधने या जंजीरों में जकड़ने को कहा। यहूदी अगुओं ने शायद यीशु को बाँधा था ताकि वे पीलातुस को अधिक खतरनाक लगें। यीशु भागने की कोशिश नहीं कर रहा था, इसलिए उसे बाँधने का कोई और कारण नहीं था। फिर प्रधान याजक और पुरनिए यीशु को पिलातुस के पास ले गए। पीलातुस राज्यपाल या अधिपति है, जो यहूदिया के क्षेत्र में एक निचले पद का अधिकारी है। आमतौर पर पिलातुस कैसरिया में रहता था, लेकिन फसह के दौरान शान्ति बनाए रखने के लिए यरूशलेम में था।</w:t>
      </w:r>
    </w:p>
    <w:p>
      <w:pPr/>
      <w:r>
        <w:rPr>
          <w:lang w:val="hi_IN" w:bidi="hi_IN"/>
        </w:rPr>
      </w:r>
      <w:r>
        <w:rPr>
          <w:lang w:val="hi_IN" w:bidi="hi_IN"/>
        </w:rPr>
        <w:t>रुकें और यहूदिया के नक्शे को देखें और देखें कि कैसरिया और यरूशलेम कहाँ हैं।</w:t>
      </w:r>
    </w:p>
    <w:p>
      <w:pPr/>
      <w:r>
        <w:rPr>
          <w:lang w:val="hi_IN" w:bidi="hi_IN"/>
        </w:rPr>
      </w:r>
      <w:r>
        <w:rPr>
          <w:lang w:val="hi_IN" w:bidi="hi_IN"/>
        </w:rPr>
        <w:t>मत्ती इस कहानी को विश्वासघाती यहूदा के अन्तिम दिन की ओर मोड़ता है। यहूदा को प्रधान याजकों और पुरनिओं के निर्णय के बारे में पता चलता है और वह पश्चाताप से भर जाता है।</w:t>
      </w:r>
    </w:p>
    <w:p>
      <w:pPr/>
      <w:r>
        <w:rPr>
          <w:lang w:val="hi_IN" w:bidi="hi_IN"/>
        </w:rPr>
      </w:r>
      <w:r>
        <w:rPr>
          <w:lang w:val="hi_IN" w:bidi="hi_IN"/>
        </w:rPr>
        <w:t>रुकें और चर्चा करें: एक ऐसी कहानी बताएं जब आपने कुछ ऐसा किया हो जिसका आपको सचमुच पछतावा हो। आपने कैसा महसूस किया? आपने अपना पछतावा कैसे दिखाया? आपने इसे सही करने के लिए क्या किया?</w:t>
      </w:r>
    </w:p>
    <w:p>
      <w:pPr/>
      <w:r>
        <w:rPr>
          <w:lang w:val="hi_IN" w:bidi="hi_IN"/>
        </w:rPr>
      </w:r>
      <w:r>
        <w:rPr>
          <w:lang w:val="hi_IN" w:bidi="hi_IN"/>
        </w:rPr>
        <w:t>कुछ संस्करण कहते हैं कि यहूदा ने पश्चाताप किया, या अपना मन बदल दिया। हम यहूदा के मन की स्थिति को नहीं जानते। यह सम्भव है कि यहूदा ने सचमुच पश्चाताप किया हो, जैसा कि यहूदा द्वारा यीशु के निर्दोष होने की घोषणा और पैसे वापस देने की कोशिश से पता चलता है। यहूदा द्वारा प्रधान याजकों को पैसे वापस करने का प्रयास शायद तब तक नहीं हुआ जब तक कि पिलातुस ने यीशु को मृत्युदण्ड नहीं दिया था। यहूदा ने प्रधान याजकों को मन्दिर में पाया, इसलिए वे शायद पहले ही पिलातुस के पास से लौट आये थे। यहूदा अपनी गलती को स्वीकार करता है। उसने कहा, "मैंने निर्दोष लहू को धोखा देकर पाप किया है।" यहूदी आमतौर पर निर्दोष लहू शब्द का उपयोग एक निर्दोष व्यक्ति को दर्शाने के लिए करते थे। यहूदी व्यवस्था उस व्यक्ति को श्राप देती थी जिसने निर्दोष का खून बहाया।</w:t>
      </w:r>
    </w:p>
    <w:p>
      <w:pPr/>
      <w:r>
        <w:rPr>
          <w:lang w:val="hi_IN" w:bidi="hi_IN"/>
        </w:rPr>
      </w:r>
      <w:r>
        <w:rPr>
          <w:lang w:val="hi_IN" w:bidi="hi_IN"/>
        </w:rPr>
        <w:t>रुकें और चर्चा करें: आपकी संस्कृति में लोग कैसे पहचानते हैं कि कोई व्यक्ति अपनी गलती के लिए सचमुच पछता रहा है? वह व्यक्ति क्या करता है? आप किसी ऐसे व्यक्ति को कैसे दर्शाते हैं जो निर्दोष है?</w:t>
      </w:r>
    </w:p>
    <w:p>
      <w:pPr/>
      <w:r>
        <w:rPr>
          <w:lang w:val="hi_IN" w:bidi="hi_IN"/>
        </w:rPr>
      </w:r>
      <w:r>
        <w:rPr>
          <w:lang w:val="hi_IN" w:bidi="hi_IN"/>
        </w:rPr>
        <w:t>हालाँकि, प्रधान याजक अपने पाप को नहीं मानते और यहूदा से कहते हैं, "हमें इससे क्या? इसे आप स्वयं देखें।" इन वाक्यों का अर्थ है, 'हमें इसकी परवाह क्यों हो? यह आपकी समस्या है।" वास्तव में, परमेश्वर और लोगों के बीच मध्यस्थ बनना प्रधान याजक का कर्तव्य था। जो लोग पाप करते थे, उनके लिए बलिदान चढ़ाना प्रधान याजकों की ज़िम्मेदारी थी। हालाँकि, इस स्थिति में, प्रधान याजक को अपने कर्तव्य की चिंता नहीं है। यहूदा ने मन्दिर में पैसे फेंक दिए, वहां से चला गया और एक रस्सी से अपने गले को तब तक लटकाए रखा जब तक उसकी मृत्यु नहीं हो गई।</w:t>
      </w:r>
    </w:p>
    <w:p>
      <w:pPr/>
      <w:r>
        <w:rPr>
          <w:lang w:val="hi_IN" w:bidi="hi_IN"/>
        </w:rPr>
      </w:r>
      <w:r>
        <w:rPr>
          <w:lang w:val="hi_IN" w:bidi="hi_IN"/>
        </w:rPr>
        <w:t>याजकों ने पैसे उठाए। याजकों ने स्वीकार किया कि मन्दिर के धन के साथ चांदी के सिक्के रखना उनके लिए उचित नहीं था, क्योंकि उस धन का उपयोग यीशु को धोखा देने के लिए किया गया था। याजकों ने आपस में सहमति जताकर कुम्हार या मिट्टी के बर्तन बनाने वाले किसी व्यक्ति का खेत खरीद लिया, ताकि विदेशियों को वहां दफनाया जा सके। याजक शायद धर्मी दिखने की कोशिश कर रहे हैं क्योंकि दान देना और मरे हुए लोगों को दफनाना यहूदियों के लिए महत्वपूर्ण कर्तव्य थे। याजकों को उन विदेशियों की देखभाल करनी पड़ती थी जो उनके क्षेत्र में मर जाते थे और जिन्हें दफ़नाने की आवश्यकता होती थी। लोग इस खेत को लहू का खेत कहते हैं क्योंकि इसे यीशु की मृत्यु के पैसे से खरीदा गया था।</w:t>
      </w:r>
    </w:p>
    <w:p>
      <w:pPr/>
      <w:r>
        <w:rPr>
          <w:lang w:val="hi_IN" w:bidi="hi_IN"/>
        </w:rPr>
      </w:r>
      <w:r>
        <w:rPr>
          <w:lang w:val="hi_IN" w:bidi="hi_IN"/>
        </w:rPr>
        <w:t>कई वर्ष पहले, परमेश्वर ने दो यहूदी भविष्यद्वक्ताओं, यिर्मयाह और जकर्याह को जानकारी दी थी कि प्रतिज्ञा किया हुआ उद्धारकर्ता या मसीहा कैसे दुःख उठाएगा। मत्ती को एहसास हुआ कि इन दोनों भविष्यद्वक्ताओं की सूचना सच हो रही थी - इस्राएल के "पुत्रों" या लोगों ने सचमुच चांदी के 30 टुकड़े लिए और उनसे एक कुम्हार का खेत खरीदा। अब, चाँदी के तीस टुकड़े वह मूल्य थे जो यहूदी धार्मिक अगुओं ने उद्धारकर्ता के लिए चुकाए थे—यह एक छोटी राशि थी और दिखाती थी कि उन्हें नहीं लगता कि वह बहुत मूल्यवान था। यद्यपि मत्ती ने सीधे यिर्मयाह से उद्धरण नहीं दिया, परन्तु वह यह दिखा रहा है कि प्रतिज्ञा किए हुए उद्धारकर्ता के विषय में भविष्यद्वक्ताओं ने जो कुछ कहा था, वह सब यीशु के मामले में सच हो रहा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सुबह-सुबह, प्रधान याजक और पुरनिए यह निर्णय लेते थे कि वे यीशु को कैसे मृत्युदण्ड देंगे। उन्होंने अपने दासों से यीशु को बांधने को कहा और उसे पिलातुस के पास ले गए।</w:t>
      </w:r>
    </w:p>
    <w:p>
      <w:pPr/>
      <w:r>
        <w:rPr>
          <w:lang w:val="hi_IN" w:bidi="hi_IN"/>
        </w:rPr>
      </w:r>
      <w:r>
        <w:rPr>
          <w:b/>
          <w:lang w:val="hi_IN" w:bidi="hi_IN"/>
        </w:rPr>
        <w:t>दूसरा दृश्य:</w:t>
      </w:r>
      <w:r>
        <w:rPr>
          <w:lang w:val="hi_IN" w:bidi="hi_IN"/>
        </w:rPr>
        <w:t xml:space="preserve"> यहूदा यीशु के फैसले के बारे में सुनता है और बहुत दुखी होता है। यहूदा चाँदी के 30 टुकड़ों को मन्दिर में ले जाता है और उसे प्रधान याजकों को वापस देने की कोशिश करता है। यहूदा अपनी गलती स्वीकार करता है और यीशु को निर्दोष बताता है। प्रधान याजकों को इसकी कोई परवाह नहीं है। यहूदा ने पैसे मन्दिर में फेंक दिए और जाकर खुद को मार डाला।</w:t>
      </w:r>
    </w:p>
    <w:p>
      <w:pPr/>
      <w:r>
        <w:rPr>
          <w:lang w:val="hi_IN" w:bidi="hi_IN"/>
        </w:rPr>
      </w:r>
      <w:r>
        <w:rPr>
          <w:b/>
          <w:lang w:val="hi_IN" w:bidi="hi_IN"/>
        </w:rPr>
        <w:t>तीसरा दृश्य:</w:t>
      </w:r>
      <w:r>
        <w:rPr>
          <w:lang w:val="hi_IN" w:bidi="hi_IN"/>
        </w:rPr>
        <w:t xml:space="preserve"> प्रधान याजक पैसे लेकर कुम्हार का खेत खरीद लेते हैं। वे इस खेत को विदेशियों के लिए कब्रिस्तान में बदल देते हैं। इस खेत को कई वर्षों से लहू का खेत कहा जाता था। इससे इस्राएल के एक या एक से अधिक भविष्यद्वक्ताओं द्वारा लिखी गई भविष्यद्वाणी पूरी हुई।</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प्रधान याजक</w:t>
      </w:r>
    </w:p>
    <w:p>
      <w:pPr>
        <w:pStyle w:val="ListBullet"/>
        <w:spacing w:line="240" w:lineRule="auto"/>
        <w:ind w:left="720"/>
      </w:pPr>
      <w:r>
        <w:rPr>
          <w:lang w:val="hi_IN" w:bidi="hi_IN"/>
        </w:rPr>
      </w:r>
      <w:r>
        <w:rPr>
          <w:lang w:val="hi_IN" w:bidi="hi_IN"/>
        </w:rPr>
        <w:t>पुरनिए</w:t>
      </w:r>
    </w:p>
    <w:p>
      <w:pPr>
        <w:pStyle w:val="ListBullet"/>
        <w:spacing w:line="240" w:lineRule="auto"/>
        <w:ind w:left="720"/>
      </w:pPr>
      <w:r>
        <w:rPr>
          <w:lang w:val="hi_IN" w:bidi="hi_IN"/>
        </w:rPr>
      </w:r>
      <w:r>
        <w:rPr>
          <w:lang w:val="hi_IN" w:bidi="hi_IN"/>
        </w:rPr>
        <w:t>पिलातुस (उल्लेखित)</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यिर्मयाह</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ध्यान दें कि इन दृश्यों के लिए कई अलग-अलग स्थान हैं। कहानी की कल्पना करते समय इन स्थानों को ध्यान में रखें।</w:t>
      </w:r>
    </w:p>
    <w:p>
      <w:pPr/>
      <w:r>
        <w:rPr>
          <w:lang w:val="hi_IN" w:bidi="hi_IN"/>
        </w:rPr>
      </w:r>
      <w:r>
        <w:rPr>
          <w:lang w:val="hi_IN" w:bidi="hi_IN"/>
        </w:rPr>
        <w:t>प्रधान याजक और पुरनिए सुबह-सुबह ही बैठक कर रहे हैं। यह सम्भव है कि वे मन्दिर के पास महायाजक के घर में मिल रहे हों। वे पीलातुस को यीशु के खिलाफ आरोप बताने का निर्णय लेते हैं ताकि पीलातुस यीशु को मृत्युदण्ड दे। उन्होंने यीशु को बाँध दिया और स्थानीय शासक पिलातुस के पास ले गये। यह सम्भव है कि पिलातुस का घर शहर के दूसरी ओर था। किसी समय प्रधान याजक मन्दिर में वापस जाते हैं।</w:t>
      </w:r>
    </w:p>
    <w:p>
      <w:pPr/>
      <w:r>
        <w:rPr>
          <w:lang w:val="hi_IN" w:bidi="hi_IN"/>
        </w:rPr>
      </w:r>
      <w:r>
        <w:rPr>
          <w:lang w:val="hi_IN" w:bidi="hi_IN"/>
        </w:rPr>
        <w:t>यहूदा को पता चलता है कि यीशु को मृत्युदण्ड दिया गया है और उसे अपने किए पर बहुत पछतावा होता है। यहूदा मन्दिर में जाता है ताकि वह अपना पाप स्वीकार कर सकें और प्रधान याजकों के सामने यीशु को निर्दोष घोषित कर सके। प्रधान याजकों को यहूदा के अपराध की कोई चिंता नहीं है। वे कहते हैं, "इससे हमें क्या?" यहूदा बाहरी आंगन से मन्दिर में पैसे फेंक देता है।</w:t>
      </w:r>
    </w:p>
    <w:p>
      <w:pPr/>
      <w:r>
        <w:rPr>
          <w:lang w:val="hi_IN" w:bidi="hi_IN"/>
        </w:rPr>
      </w:r>
      <w:r>
        <w:rPr>
          <w:lang w:val="hi_IN" w:bidi="hi_IN"/>
        </w:rPr>
        <w:t>उस समय याजकों ने शायद सिक्के उठा लिए, जबकि यहूदा एक सुनसान स्थान की ओर आत्महत्या करने के लिए जा रहा था। ये अन्तिम दो बातें शायद एक साथ घटित हो रही हैं। कुछ समय बाद प्रधान याजक और पुरनिए उस पैसे से एक खेत खरीदने जाते हैं।</w:t>
      </w:r>
    </w:p>
    <w:p>
      <w:pPr/>
      <w:r>
        <w:rPr>
          <w:lang w:val="hi_IN" w:bidi="hi_IN"/>
        </w:rPr>
      </w:r>
      <w:r>
        <w:rPr>
          <w:lang w:val="hi_IN" w:bidi="hi_IN"/>
        </w:rPr>
        <w:t>यहाँ रुकें और चर्चा करें: आपके सन्दर्भ में ये स्थान कैसे दिखेंगे? क्या कोई ऐसा स्थान है जहाँ धार्मिक अगुओं द्वारा महत्वपूर्ण निर्णय लिया जाता है? क्या कोई ऐसी जगह है जहां स्थानीय अधिकारी काम करते हैं? क्या आपके क्षेत्र में कोई धार्मिक आराधना स्थल है? अकेला और दूसरों की नज़रों से दूर रहने के लिए कोई कहाँ जा सकता है? आपके पास किस प्रकार के खेत हैं? यदि समय हो, तो अपने क्षेत्र के इन स्थानों पर जाएँ। चर्चा करें कि आप इनमें से प्रत्येक स्थान का वर्णन कैसे करेंगे और उसका अनुवाद कैसे करेंगे।</w:t>
      </w:r>
    </w:p>
    <w:p>
      <w:pPr/>
      <w:r>
        <w:rPr>
          <w:lang w:val="hi_IN" w:bidi="hi_IN"/>
        </w:rPr>
      </w:r>
      <w:r>
        <w:rPr>
          <w:lang w:val="hi_IN" w:bidi="hi_IN"/>
        </w:rPr>
        <w:t>याजकों को पता था कि परमेश्वर की व्यवस्था के अनुसार मन्दिर के खजाने में पैसे रखना उचित नहीं है, इसलिए इस खेत को लहू का खेत कहा जाता है। यह सब भविष्यद्वक्ता यिर्मयाह की कही बात को पूरा करता है।</w:t>
      </w:r>
    </w:p>
    <w:p>
      <w:pPr/>
      <w:r>
        <w:rPr>
          <w:lang w:val="hi_IN" w:bidi="hi_IN"/>
        </w:rPr>
      </w:r>
      <w:r>
        <w:rPr>
          <w:lang w:val="hi_IN" w:bidi="hi_IN"/>
        </w:rPr>
        <w:t>यहां रुकें और चर्चा करें कि आप इस भविष्यद्वाणी का अनुवाद कैसे करेंगे।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एक बार फिर सबसे आसानी से समझ में आने वाले संस्करण में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प्रधान याजक</w:t>
      </w:r>
    </w:p>
    <w:p>
      <w:pPr>
        <w:pStyle w:val="ListBullet"/>
        <w:spacing w:line="240" w:lineRule="auto"/>
        <w:ind w:left="720"/>
      </w:pPr>
      <w:r>
        <w:rPr>
          <w:lang w:val="hi_IN" w:bidi="hi_IN"/>
        </w:rPr>
      </w:r>
      <w:r>
        <w:rPr>
          <w:lang w:val="hi_IN" w:bidi="hi_IN"/>
        </w:rPr>
        <w:t>पुरनिए</w:t>
      </w:r>
    </w:p>
    <w:p>
      <w:pPr>
        <w:pStyle w:val="ListBullet"/>
        <w:spacing w:line="240" w:lineRule="auto"/>
        <w:ind w:left="720"/>
      </w:pPr>
      <w:r>
        <w:rPr>
          <w:lang w:val="hi_IN" w:bidi="hi_IN"/>
        </w:rPr>
      </w:r>
      <w:r>
        <w:rPr>
          <w:lang w:val="hi_IN" w:bidi="hi_IN"/>
        </w:rPr>
        <w:t>पिलातुस (उल्लेखित)</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यिर्मयाह (उल्लेखित)</w:t>
      </w:r>
    </w:p>
    <w:p>
      <w:pPr/>
      <w:r>
        <w:rPr>
          <w:lang w:val="hi_IN" w:bidi="hi_IN"/>
        </w:rPr>
      </w:r>
      <w:r>
        <w:rPr>
          <w:lang w:val="hi_IN" w:bidi="hi_IN"/>
        </w:rPr>
        <w:t>समूह से कहें कि वे इस कहानी का दो बार नाटक रूप में अभ्यास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यीशु की गिरफ्तारी के अगले दिन सुबह‑सुबह यहूदियों की उच्च न्यायसभा एकत्र होती है। वे इस निर्णय पर पहुँचते हैं कि यीशु को कैसे मारा जाए। दास यीशु को बाँधते हैं और उसे राज्यपाल पिलातुस के पास ले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किरदार निभाने वाले अभिनेता से पूछें कि वह कैसा महसूस कर रहे हैं। इस तरह की बातों को सुनें:</w:t>
      </w:r>
    </w:p>
    <w:p>
      <w:pPr>
        <w:pStyle w:val="ListBullet"/>
        <w:spacing w:line="240" w:lineRule="auto"/>
        <w:ind w:left="720"/>
      </w:pPr>
      <w:r>
        <w:rPr>
          <w:lang w:val="hi_IN" w:bidi="hi_IN"/>
        </w:rPr>
      </w:r>
      <w:r>
        <w:rPr>
          <w:lang w:val="hi_IN" w:bidi="hi_IN"/>
        </w:rPr>
        <w:t>नाटक को फिर से शुरू करें।</w:t>
      </w:r>
    </w:p>
    <w:p>
      <w:pPr/>
      <w:r>
        <w:rPr>
          <w:lang w:val="hi_IN" w:bidi="hi_IN"/>
        </w:rPr>
      </w:r>
      <w:r>
        <w:rPr>
          <w:lang w:val="hi_IN" w:bidi="hi_IN"/>
        </w:rPr>
        <w:t>जब यहूदा को पता चलता है कि यीशु मर जाएगा तो वह पश्चाताप से भर जाता है। यहूदा मन्दिर में प्रधान याजकों के द्वारा दिए गए पैसे वापस दे देता है। यहूदा ने उनसे कहा कि यीशु को धोखा देना उसकी गलती थी क्योंकि यीशु निर्दोष था। प्रधान याजकों को इसकी कोई परवाह नहीं है क्योंकि उन्हें वह मिल गया जो वे चाहते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यहूदा का किरदार निभाने वाले अभिनेता से पूछें कि वह कैसा महसूस कर रहा है। इस तरह की बातों को सुनें:</w:t>
      </w:r>
    </w:p>
    <w:p>
      <w:pPr>
        <w:pStyle w:val="ListBullet"/>
        <w:spacing w:line="240" w:lineRule="auto"/>
        <w:ind w:left="720"/>
      </w:pPr>
      <w:r>
        <w:rPr>
          <w:lang w:val="hi_IN" w:bidi="hi_IN"/>
        </w:rPr>
      </w:r>
      <w:r>
        <w:rPr>
          <w:lang w:val="hi_IN" w:bidi="hi_IN"/>
        </w:rPr>
        <w:t>नाटक को फिर से शुरू करें।</w:t>
      </w:r>
    </w:p>
    <w:p>
      <w:pPr/>
      <w:r>
        <w:rPr>
          <w:lang w:val="hi_IN" w:bidi="hi_IN"/>
        </w:rPr>
      </w:r>
      <w:r>
        <w:rPr>
          <w:lang w:val="hi_IN" w:bidi="hi_IN"/>
        </w:rPr>
        <w:t>यहूदा ने पैसे मन्दिर में फेंक दिए और जाकर फांसी लगाकर आत्महत्या कर ली।</w:t>
      </w:r>
    </w:p>
    <w:p>
      <w:pPr/>
      <w:r>
        <w:rPr>
          <w:lang w:val="hi_IN" w:bidi="hi_IN"/>
        </w:rPr>
      </w:r>
      <w:r>
        <w:rPr>
          <w:lang w:val="hi_IN" w:bidi="hi_IN"/>
        </w:rPr>
        <w:t>प्रधान याजकों के लिए मन्दिर के खजाने में वह पैसे डालना उचित नहीं था। इसलिए, प्रधान याजक पैसे लेकर एक कुम्हार का खेत खरीदने का फैसला करते हैं। इस खेत को कई वर्षों तक लहू का खेत कहा जाता था। यह सब यिर्मयाह की भविष्यद्वाणी को पूरा करता है, जिसमें कहा गया है: 'उन्होंने तीस चाँदी के सिक्के लिए — वह मूल्य जिस पर इस्राएलियों ने उसका आकलन किया था — और कुम्हार का खेत खरीदा, जैसा कि प्रभु ने निर्देश दिया।</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सुबह सबसे पहले, प्रधान </w:t>
      </w:r>
      <w:r>
        <w:rPr>
          <w:b/>
          <w:lang w:val="hi_IN" w:bidi="hi_IN"/>
        </w:rPr>
        <w:t>याजकों</w:t>
      </w:r>
      <w:r>
        <w:rPr>
          <w:lang w:val="hi_IN" w:bidi="hi_IN"/>
        </w:rPr>
        <w:t xml:space="preserve"> और </w:t>
      </w:r>
      <w:r>
        <w:rPr>
          <w:b/>
          <w:lang w:val="hi_IN" w:bidi="hi_IN"/>
        </w:rPr>
        <w:t>पुरनिए</w:t>
      </w:r>
      <w:r>
        <w:rPr>
          <w:lang w:val="hi_IN" w:bidi="hi_IN"/>
        </w:rPr>
        <w:t xml:space="preserve"> ने यीशु को मृत्युदण्ड देने की योजना बनाई। प्रधान याजक यहूदियों के शासक धार्मिक अगुए थे। पुरनिए समुदाय के वृद्ध लोग थे जो लोगों का नेतृत्व करने में मदद करते थे। सभी प्रधान याजक और पुरनिये मिलकर यहूदी उच्च न्यायसभा बनाते थे। प्रधान याजक के लिए उसी शब्द का उपयोग करें जो आपने पहले इस्तेमाल किया है। </w:t>
      </w:r>
      <w:r>
        <w:rPr>
          <w:b/>
          <w:lang w:val="hi_IN" w:bidi="hi_IN"/>
        </w:rPr>
        <w:t>प्रधान याजकों</w:t>
      </w:r>
      <w:r>
        <w:rPr>
          <w:lang w:val="hi_IN" w:bidi="hi_IN"/>
        </w:rPr>
        <w:t xml:space="preserve">—अधीन याजकों—और </w:t>
      </w:r>
      <w:r>
        <w:rPr>
          <w:lang w:val="hi_IN" w:bidi="hi_IN"/>
        </w:rPr>
        <w:t>पुरनियों</w:t>
      </w:r>
      <w:r>
        <w:rPr>
          <w:lang w:val="hi_IN" w:bidi="hi_IN"/>
        </w:rPr>
        <w:t xml:space="preserve"> दोनों की परिभाषा के लिए मुख्य शब्दावली को देखें।</w:t>
      </w:r>
    </w:p>
    <w:p>
      <w:pPr/>
      <w:r>
        <w:rPr>
          <w:lang w:val="hi_IN" w:bidi="hi_IN"/>
        </w:rPr>
      </w:r>
      <w:r>
        <w:rPr>
          <w:lang w:val="hi_IN" w:bidi="hi_IN"/>
        </w:rPr>
        <w:t xml:space="preserve">प्रधान याजक और पुरनिए यीशु को बाँधते हैं और उसे स्थानीय रोमी </w:t>
      </w:r>
      <w:r>
        <w:rPr>
          <w:b/>
          <w:lang w:val="hi_IN" w:bidi="hi_IN"/>
        </w:rPr>
        <w:t>राज्यपाल</w:t>
      </w:r>
      <w:r>
        <w:rPr>
          <w:lang w:val="hi_IN" w:bidi="hi_IN"/>
        </w:rPr>
        <w:t xml:space="preserve"> या अगुए पिलातुस के पास ले जाते हैं।</w:t>
      </w:r>
    </w:p>
    <w:p>
      <w:pPr/>
      <w:r>
        <w:rPr>
          <w:lang w:val="hi_IN" w:bidi="hi_IN"/>
        </w:rPr>
      </w:r>
      <w:r>
        <w:rPr>
          <w:lang w:val="hi_IN" w:bidi="hi_IN"/>
        </w:rPr>
        <w:t xml:space="preserve">यीशु को </w:t>
      </w:r>
      <w:r>
        <w:rPr>
          <w:b/>
          <w:lang w:val="hi_IN" w:bidi="hi_IN"/>
        </w:rPr>
        <w:t>धोखा</w:t>
      </w:r>
      <w:r>
        <w:rPr>
          <w:lang w:val="hi_IN" w:bidi="hi_IN"/>
        </w:rPr>
        <w:t xml:space="preserve"> देने वाला </w:t>
      </w:r>
      <w:r>
        <w:rPr>
          <w:b/>
          <w:lang w:val="hi_IN" w:bidi="hi_IN"/>
        </w:rPr>
        <w:t>यहूदा</w:t>
      </w:r>
      <w:r>
        <w:rPr>
          <w:lang w:val="hi_IN" w:bidi="hi_IN"/>
        </w:rPr>
        <w:t xml:space="preserve"> </w:t>
      </w:r>
      <w:r>
        <w:rPr>
          <w:b/>
          <w:lang w:val="hi_IN" w:bidi="hi_IN"/>
        </w:rPr>
        <w:t>पश्चाताप</w:t>
      </w:r>
      <w:r>
        <w:rPr>
          <w:lang w:val="hi_IN" w:bidi="hi_IN"/>
        </w:rPr>
        <w:t xml:space="preserve"> से भर जाता है और जब वह सुनता है कि यीशु को मार दिया जाएगा तो वह अपना मन बदल लेता है। उसी शब्द का उपयोग करें जिसका उपयोग आपने पहले यहूदा के लिए किया है। किसी को धोखा देना उसे किसी और के हाथों में सौंपना है। पश्चाताप, आपके द्वारा किए गए किसी कार्य के लिए गहरा खेद है।</w:t>
      </w:r>
    </w:p>
    <w:p>
      <w:pPr/>
      <w:r>
        <w:rPr>
          <w:lang w:val="hi_IN" w:bidi="hi_IN"/>
        </w:rPr>
      </w:r>
      <w:r>
        <w:rPr>
          <w:lang w:val="hi_IN" w:bidi="hi_IN"/>
        </w:rPr>
        <w:t xml:space="preserve">यहूदा </w:t>
      </w:r>
      <w:r>
        <w:rPr>
          <w:b/>
          <w:lang w:val="hi_IN" w:bidi="hi_IN"/>
        </w:rPr>
        <w:t>मन्दिर</w:t>
      </w:r>
      <w:r>
        <w:rPr>
          <w:lang w:val="hi_IN" w:bidi="hi_IN"/>
        </w:rPr>
        <w:t xml:space="preserve"> में जाता है और प्रधान याजकों को बताता है कि यहूदा ने </w:t>
      </w:r>
      <w:r>
        <w:rPr>
          <w:b/>
          <w:lang w:val="hi_IN" w:bidi="hi_IN"/>
        </w:rPr>
        <w:t>पाप किया</w:t>
      </w:r>
      <w:r>
        <w:rPr>
          <w:lang w:val="hi_IN" w:bidi="hi_IN"/>
        </w:rPr>
        <w:t xml:space="preserve"> है, या निर्दोष लहू को धोखा देना उसका अपराध था। </w:t>
      </w:r>
      <w:r>
        <w:rPr>
          <w:lang w:val="hi_IN" w:bidi="hi_IN"/>
        </w:rPr>
        <w:t>पाप</w:t>
      </w:r>
      <w:r>
        <w:rPr>
          <w:lang w:val="hi_IN" w:bidi="hi_IN"/>
        </w:rPr>
        <w:t xml:space="preserve"> की परिभाषा के लिए मुख्य शब्दावली देखें। मन्दिर वह स्थान है जहाँ परमेश्वर की उपस्थिति रहती है और जहाँ लोग परमेश्वर की आराधना करने जाते थे। उसी शब्द का प्रयोग करें जो आपने पहले मन्दिर के लिए किया था। </w:t>
      </w:r>
      <w:r>
        <w:rPr>
          <w:lang w:val="hi_IN" w:bidi="hi_IN"/>
        </w:rPr>
        <w:t>मन्दिर</w:t>
      </w:r>
      <w:r>
        <w:rPr>
          <w:lang w:val="hi_IN" w:bidi="hi_IN"/>
        </w:rPr>
        <w:t xml:space="preserve"> की परिभाषा के लिए मुख्य शब्दावली को देखें। प्रधान याजक पूछते हैं, "इससे हमें क्या?" और यहूदा से कहो कि वह अपने पाप से स्वयं निपटे।</w:t>
      </w:r>
    </w:p>
    <w:p>
      <w:pPr/>
      <w:r>
        <w:rPr>
          <w:lang w:val="hi_IN" w:bidi="hi_IN"/>
        </w:rPr>
      </w:r>
      <w:r>
        <w:rPr>
          <w:lang w:val="hi_IN" w:bidi="hi_IN"/>
        </w:rPr>
        <w:t xml:space="preserve">यहूदा चाँदी के सिक्के मन्दिर में फेंक देता है, और खुद को फाँसी लगाने के लिए बाहर चला जाता है। प्रधान याजक उस पैसे को लेते हैं और उसे मन्दिर के खजाने में नहीं डाल सकते, इसलिए वे उस पैसे से एक खेत खरीद लेते हैं। यीशु को पकड़वाने के लिए यहूदा को </w:t>
      </w:r>
      <w:r>
        <w:rPr>
          <w:b/>
          <w:lang w:val="hi_IN" w:bidi="hi_IN"/>
        </w:rPr>
        <w:t>तीस चाँदी के सिक्के</w:t>
      </w:r>
      <w:r>
        <w:rPr>
          <w:lang w:val="hi_IN" w:bidi="hi_IN"/>
        </w:rPr>
        <w:t xml:space="preserve"> दिए गए थे। इसलिए इस खेत को लहू का खेत कहा जाता है। चाँदी के तीस सिक्कों का अनुवाद उसी तरह करें जैसा आपने पहले किया है।</w:t>
      </w:r>
    </w:p>
    <w:p>
      <w:pPr/>
      <w:r>
        <w:rPr>
          <w:lang w:val="hi_IN" w:bidi="hi_IN"/>
        </w:rPr>
      </w:r>
      <w:r>
        <w:rPr>
          <w:lang w:val="hi_IN" w:bidi="hi_IN"/>
        </w:rPr>
        <w:t xml:space="preserve">यह सब यिर्मयाह और भविष्यद्वक्ताओं द्वारा की गई </w:t>
      </w:r>
      <w:r>
        <w:rPr>
          <w:b/>
          <w:lang w:val="hi_IN" w:bidi="hi_IN"/>
        </w:rPr>
        <w:t>भविष्यद्वाणी</w:t>
      </w:r>
      <w:r>
        <w:rPr>
          <w:lang w:val="hi_IN" w:bidi="hi_IN"/>
        </w:rPr>
        <w:t xml:space="preserve"> को पूरा करने के लिए होता है, जैसा कि </w:t>
      </w:r>
      <w:r>
        <w:rPr>
          <w:b/>
          <w:lang w:val="hi_IN" w:bidi="hi_IN"/>
        </w:rPr>
        <w:t>प्रभु</w:t>
      </w:r>
      <w:r>
        <w:rPr>
          <w:lang w:val="hi_IN" w:bidi="hi_IN"/>
        </w:rPr>
        <w:t xml:space="preserve"> ने निर्देश दिया था। </w:t>
      </w:r>
      <w:r>
        <w:rPr>
          <w:b/>
          <w:lang w:val="hi_IN" w:bidi="hi_IN"/>
        </w:rPr>
        <w:t>भविष्यद्वाणी</w:t>
      </w:r>
      <w:r>
        <w:rPr>
          <w:lang w:val="hi_IN" w:bidi="hi_IN"/>
        </w:rPr>
        <w:t xml:space="preserve"> परमेश्वर का वचन है जो परमेश्वर के लोगों को दिया जाता है। उसी शब्द का प्रयोग करें जो आपने पहले भविष्यद्वाणी के लिए किया था। </w:t>
      </w:r>
      <w:r>
        <w:rPr>
          <w:lang w:val="hi_IN" w:bidi="hi_IN"/>
        </w:rPr>
        <w:t>भविष्यद्वाणी</w:t>
      </w:r>
      <w:r>
        <w:rPr>
          <w:lang w:val="hi_IN" w:bidi="hi_IN"/>
        </w:rPr>
        <w:t xml:space="preserve"> की परिभाषा के लिए मुख्य शब्दावली देखें। </w:t>
      </w:r>
      <w:r>
        <w:rPr>
          <w:b/>
          <w:lang w:val="hi_IN" w:bidi="hi_IN"/>
        </w:rPr>
        <w:t>प्रभु</w:t>
      </w:r>
      <w:r>
        <w:rPr>
          <w:lang w:val="hi_IN" w:bidi="hi_IN"/>
        </w:rPr>
        <w:t xml:space="preserve"> का तात्पर्य स्वयं परमेश्वर से है और यहूदी लोग परमेश्वर का नाम लिए बिना ही उसका उल्लेख करते थे। यहोवा या </w:t>
      </w:r>
      <w:r>
        <w:rPr>
          <w:lang w:val="hi_IN" w:bidi="hi_IN"/>
        </w:rPr>
        <w:t>प्रभु</w:t>
      </w:r>
      <w:r>
        <w:rPr>
          <w:lang w:val="hi_IN" w:bidi="hi_IN"/>
        </w:rPr>
        <w:t xml:space="preserve"> की परिभाषा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27:11–26</w:t>
      </w:r>
      <w:r>
        <w:rPr>
          <w:lang w:val="hi_IN" w:bidi="hi_IN"/>
        </w:rPr>
      </w:r>
    </w:p>
    <w:p>
      <w:pPr>
        <w:pStyle w:val="Heading3"/>
      </w:pPr>
      <w:r>
        <w:rPr>
          <w:lang w:val="hi_IN" w:bidi="hi_IN"/>
        </w:rPr>
        <w:t>सुने और मन में रखें</w:t>
      </w:r>
    </w:p>
    <w:p>
      <w:pPr/>
      <w:r>
        <w:rPr>
          <w:lang w:val="hi_IN" w:bidi="hi_IN"/>
        </w:rPr>
      </w:r>
      <w:r>
        <w:rPr>
          <w:lang w:val="hi_IN" w:bidi="hi_IN"/>
        </w:rPr>
        <w:t>मत्ती 27:11–26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यह कहानी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अब कहानी वापस यीशु पर आ जाती है। यीशु अब राज्यपाल पिलातुस के सामने खड़े हैं। उस समय इस्राएल, जो यहूदी मातृभूमि थी, रोम के साम्राज्य या राज्य द्वारा शासित थी। रोमी सम्राट या राजा अपने साम्राज्य के भीतर भूमि के छोटे क्षेत्रों पर शासन करने के लिए राज्यपालों की नियुक्ति करते थे। पिलातुस उस क्षेत्र पर शासन करता था जहाँ यहूदी रहते थे। रोमी प्रतिनिधि के रूप में, केवल पिलातुस के पास यीशु को मृत्युदण्ड देने का अधिकार था।</w:t>
      </w:r>
    </w:p>
    <w:p>
      <w:pPr/>
      <w:r>
        <w:rPr>
          <w:lang w:val="hi_IN" w:bidi="hi_IN"/>
        </w:rPr>
      </w:r>
      <w:r>
        <w:rPr>
          <w:lang w:val="hi_IN" w:bidi="hi_IN"/>
        </w:rPr>
        <w:t>रुकें और चर्चा करें: आपके क्षेत्र के अगुए कौन हैं जो यह तय करते हैं कि अपराधी जियें या मरें?</w:t>
      </w:r>
    </w:p>
    <w:p>
      <w:pPr/>
      <w:r>
        <w:rPr>
          <w:lang w:val="hi_IN" w:bidi="hi_IN"/>
        </w:rPr>
      </w:r>
      <w:r>
        <w:rPr>
          <w:lang w:val="hi_IN" w:bidi="hi_IN"/>
        </w:rPr>
        <w:t>रोमी कानून की एक न्यायालय में, जो लोग किसी पर अपराध का आरोप लगाते हैं, वे अपना आरोप रोमी न्यायाधीश के पास लाते हैं, और रोमी न्यायाधीश अपनी इच्छानुसार आरोपी व्यक्ति से कोई भी प्रश्न पूछ सकता है। प्रधान याजकों ने शायद पिलातुस को बताया होगा कि यीशु रोमी सरकार को उखाड़ फेंकना और राजा बनना चाहता था। इसलिए पिलातुस ने यीशु से यह प्रश्न पूछा कि "क्या तू यहूदियों का राजा है?" एक अर्थ में प्रधान याजक सही थे- यीशु राजा थे - लेकिन वे कोई क्रांतिकारी नहीं थे जो रोम की सरकार को उखाड़ फेंकना चाहते थे।</w:t>
      </w:r>
    </w:p>
    <w:p>
      <w:pPr/>
      <w:r>
        <w:rPr>
          <w:lang w:val="hi_IN" w:bidi="hi_IN"/>
        </w:rPr>
      </w:r>
      <w:r>
        <w:rPr>
          <w:lang w:val="hi_IN" w:bidi="hi_IN"/>
        </w:rPr>
        <w:t>यीशु जानता था कि पिलातुस यह नहीं समझता था कि यीशु किस प्रकार का राजा था। यीशु ने उत्तर दिया, "तू आप ही कह रहा है," जिसका मतलब है कि यीशु कह रहा है कि यीशु ही राजा है, लेकिन शायद पिलातुस की अपेक्षा से अलग। प्रधान याजकों और पुरनिए ने यीशु पर कई और अपराधों का आरोप लगाया, और यीशु ने कुछ नहीं कहा। पिलातुस ने फिर से यीशु से प्रश्न किया और यीशु की लगातार चुप्पी देखकर चकित रह गया। पीलातुस को नहीं लगता था कि यीशु दोषी है। लेकिन चूंकि यीशु ने अपना बचाव नहीं किया था, इसलिए पीलातुस के लिए यह कहना अधिक मुश्किल था कि यीशु निर्दोष था।</w:t>
      </w:r>
    </w:p>
    <w:p>
      <w:pPr/>
      <w:r>
        <w:rPr>
          <w:lang w:val="hi_IN" w:bidi="hi_IN"/>
        </w:rPr>
      </w:r>
      <w:r>
        <w:rPr>
          <w:lang w:val="hi_IN" w:bidi="hi_IN"/>
        </w:rPr>
        <w:t>यहाँ रुकें और एक अनुवाद समूह के रूप में चर्चा करें: जब कोई निर्दोष होता है तो वह कैसा व्यवहार करता है। जब कोई दोषी होता है तो वह कैसा व्यवहार करता है। यीशु चुप रहा, लेकिन हम जानते हैं कि वे निर्दोष था। चूंकि यीशु चुप था, इसलिए आपकी संस्कृति में लोग क्या विश्वास करेंगे, वे निर्दोष था या दोषी?</w:t>
      </w:r>
    </w:p>
    <w:p>
      <w:pPr/>
      <w:r>
        <w:rPr>
          <w:lang w:val="hi_IN" w:bidi="hi_IN"/>
        </w:rPr>
      </w:r>
      <w:r>
        <w:rPr>
          <w:lang w:val="hi_IN" w:bidi="hi_IN"/>
        </w:rPr>
        <w:t xml:space="preserve">रोमी राज्यपाल के पास फसह के उत्सव के सप्ताह के दौरान भीड़ द्वारा चुने गए एक कैदी को रिहा करने का अधिकार था। फसह यरूशलेम में आयोजित किया जाने वाला एक बड़ा उत्सव था जो उस समय की याद में मनाया जाता था जब परमेश्वर इस्राएलियों को मिस्र से बाहर लेकर आया था। लोगों की भीड़ ने पिलातुस से एक कैदी को उनके लिए रिहा करने के लिए कहा। क्योंकि पिलातुस का मानना था कि यीशु निर्दोष है, इसलिए उसने भीड़ से पूछा कि क्या वे चाहते हैं कि वह यीशु, मसीहा या प्रतिज्ञा किए हुए उद्धारकर्ता को रिहा करे। पिलातुस यहूदी अगुवों को पसन्द नहीं करता था। वह जानता था कि यहूदी अगुवों ने यीशु को केवल इसलिए गिरफ्तार किया था क्योंकि वे यीशु से नफरत करते थे, अन्य सभी उसे पसन्द करते थे, न कि इसलिए कि वह वास्तव में एक क्रांतिकारी था। </w:t>
      </w:r>
    </w:p>
    <w:p>
      <w:pPr/>
      <w:r>
        <w:rPr>
          <w:lang w:val="hi_IN" w:bidi="hi_IN"/>
        </w:rPr>
      </w:r>
      <w:r>
        <w:rPr>
          <w:lang w:val="hi_IN" w:bidi="hi_IN"/>
        </w:rPr>
        <w:t>रोमी राज्यपाल न्यायी के स्थान पर बैठकर आधिकारिक निर्णय सुनाते थे। पिलातुस शायद उस पूरे समय बैठा नहीं था जब वह यीशु से प्रश्न कर रहा था। हालाँकि, अन्तिम निर्णय देते समय पिलातुस को बैठना पड़ा। प्रातःकाल पीलातुस की पत्नी ने यीशु के कारण एक स्वप्न में अत्यधिक पीड़ा झेली। रोमी सपनों को बहुत गम्भीरता से लेते थे। सपनों को विभिन्न प्रकार के संदेश या चिन्ह माना जाता था। जब पिलातुस न्यायाधीश की कुर्सी पर बैठा होता है, तब उसकी पत्नी उसे एक अत्यावश्यक संदेश भेजती है। वह पिलातुस को चेतावनी देती है कि वह यीशु के दोषी ठहराने में शामिल न हो, क्योंकि वह निर्दोष या धर्मी है।</w:t>
      </w:r>
    </w:p>
    <w:p>
      <w:pPr/>
      <w:r>
        <w:rPr>
          <w:lang w:val="hi_IN" w:bidi="hi_IN"/>
        </w:rPr>
      </w:r>
      <w:r>
        <w:rPr>
          <w:lang w:val="hi_IN" w:bidi="hi_IN"/>
        </w:rPr>
        <w:t>रुकें और चर्चा करें: आपकी संस्कृति में सपनों का क्या अर्थ है? अपने किसी ऐसे सपने की कहानी बताइए जो आपको पता था कि वह अलौकिक या परमेश्वर की ओर से था।</w:t>
      </w:r>
    </w:p>
    <w:p>
      <w:pPr/>
      <w:r>
        <w:rPr>
          <w:lang w:val="hi_IN" w:bidi="hi_IN"/>
        </w:rPr>
      </w:r>
      <w:r>
        <w:rPr>
          <w:lang w:val="hi_IN" w:bidi="hi_IN"/>
        </w:rPr>
        <w:t>हालाँकि, प्रधान याजकों और पुरनियों ने शायद भीड़ से कहा होगा कि वे पिलातुस से माँगें कि वह बरअब्बा को रिहा करे, जो सरकार को उखाड़ फेंकना चाहता था। प्रधान याजकों ने शायद भीड़ को यह बताया था कि उन्होंने अपने न्यायालय में यीशु को निन्दा के लिए मौत की सजा दी है। पिलातुस ने भीड़ से पूछा कि किस व्यक्ति को रिहा किया जाना चाहिए और भीड़ ने बराब्बा के लिए चिल्लाना शुरू कर दिया। पिलातुस ने यह जानकर कि यीशु निर्दोष है, उसने पूछा कि यीशु के साथ क्या किया जाना चाहिए। भीड़ लगातार यह मांग करती रही कि यीशु को एक भयानक रूप में मारा जाए: क्रूस पर चढ़ाया जाए, जहां यीशु के हाथों और पैरों को क्रूस के आकार में लकड़ी के दो टुकड़ों पर कीलों से ठोक दिया जाए। पिलातुस ने भीड़ से पूछा कि यीशु ने क्या गलत किया था। भीड़ ने कोई उत्तर नहीं दिया, परन्तु लगातार कहती रही, “उसे क्रूस पर चढ़ाओ!” भीड़ दंगा भड़काने लगी थी। पिलातुस ने अवश्य ही यह निश्चय कर लिया होगा कि उसे लोगों की इच्छा पूरी करनी होगी और यीशु को सूली पर चढ़ाना होगा। पिलातुस ने भीड़ के सामने अपने हाथ धोकर अपनी निर्दोषता का प्रतीकात्मक प्रदर्शन किया। पिलातुस ने यीशु के लहू या यीशु की मृत्यु के मामले में अपने आप को निर्दोष घोषित किया। यह घोषणा पिलातुस द्वारा यह स्वीकार करने के समान होती है कि वह जानता था कि यीशु निर्दोष है। फिर पिलातुस ने भीड़ से कहा कि यीशु की मृत्यु उनकी जिम्मेदारी है। भीड़ के सभी लोग चिल्लाए कि यीशु के मृत्यु की जिम्मेदारी उनके और उनके बच्चों के ऊपर होगी।</w:t>
      </w:r>
    </w:p>
    <w:p>
      <w:pPr/>
      <w:r>
        <w:rPr>
          <w:lang w:val="hi_IN" w:bidi="hi_IN"/>
        </w:rPr>
      </w:r>
      <w:r>
        <w:rPr>
          <w:lang w:val="hi_IN" w:bidi="hi_IN"/>
        </w:rPr>
        <w:t>रुकें और चर्चा करें: आपकी संस्कृति में लोग प्रतीकात्मक रूप से कैसे दिखाते हैं कि वे निर्दोष हैं?</w:t>
      </w:r>
    </w:p>
    <w:p>
      <w:pPr/>
      <w:r>
        <w:rPr>
          <w:lang w:val="hi_IN" w:bidi="hi_IN"/>
        </w:rPr>
      </w:r>
      <w:r>
        <w:rPr>
          <w:lang w:val="hi_IN" w:bidi="hi_IN"/>
        </w:rPr>
        <w:t>फिर पिलातुस ने बरब्बा को रिहा कर दिया। तब पीलातुस ने सैनिकों को यीशु को कोड़े मारने का आदेश दिया। शायद सैनिक यीशु को राज्यपाल के महल के अन्दर ले गए ताकि उसे लोगों की नजरों से दूर आंगन में कोड़े मारे जा सकें। रोमी सैनिक लोगों को नंगा करके, उन्हें एक खम्भे से बांधकर, चमड़े से बने कोड़े से कई बार मारते थे। वे कोड़े को और अधिक हानिकारक बनाने के लिए चमड़े पर हड्डी, कांच, या सीसे के टुकड़े बाँधते थे। कई लोग कोड़ों से मर जाते थे। जब सैनिकों ने यीशु को कोड़े मारे तब पिलातुस ने सैनिकों को यीशु को क्रूस पर चढ़ाने का आदेश दिया। रोमी लोग एक क्रूस के आकार में बने लकड़ी के दो टुकड़ों पर हाथों और पैरों को कीलों से ठोंककर लोगों को क्रूस पर चढ़ाते थे। वे क्रूस को सीधा खड़ा करते और व्यक्ति को धीमी और दर्दनाक मौत मरने देते थे।</w:t>
      </w:r>
    </w:p>
    <w:p>
      <w:pPr/>
      <w:r>
        <w:rPr>
          <w:lang w:val="hi_IN" w:bidi="hi_IN"/>
        </w:rPr>
      </w:r>
      <w:r>
        <w:rPr>
          <w:lang w:val="hi_IN" w:bidi="hi_IN"/>
        </w:rPr>
        <w:t>यहां रुकें और अपने अनुवाद समूह को एक कोड़े का चित्र दिखाएं जिसमें सीसा, कांच और हड्डियां बंधी हुई हों।</w:t>
      </w:r>
    </w:p>
    <w:p>
      <w:pPr/>
      <w:r>
        <w:rPr>
          <w:lang w:val="hi_IN" w:bidi="hi_IN"/>
        </w:rPr>
      </w:r>
      <w:r>
        <w:rPr>
          <w:lang w:val="hi_IN" w:bidi="hi_IN"/>
        </w:rPr>
        <w:t>यहाँ रुकें और अनुवाद समूह के रूप में चर्चा करें: अपनी संस्कृति में मृत्युदण्ड के तरीकों पर चर्चा करें। वे इस तरीके से किस प्रकार समान या अलग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मदद करेंगे। आप समूह को इस कहानी के दृश्यों, परिवेश और पात्रों को परिभाषित करने में सहायता करेंगे।</w:t>
      </w:r>
    </w:p>
    <w:p>
      <w:pPr/>
      <w:r>
        <w:rPr>
          <w:lang w:val="hi_IN" w:bidi="hi_IN"/>
        </w:rPr>
      </w:r>
      <w:r>
        <w:rPr>
          <w:lang w:val="hi_IN" w:bidi="hi_IN"/>
        </w:rPr>
        <w:t>इस कहानी में 5 दृश्य हैं।</w:t>
      </w:r>
    </w:p>
    <w:p>
      <w:pPr/>
      <w:r>
        <w:rPr>
          <w:lang w:val="hi_IN" w:bidi="hi_IN"/>
        </w:rPr>
      </w:r>
      <w:r>
        <w:rPr>
          <w:b/>
          <w:lang w:val="hi_IN" w:bidi="hi_IN"/>
        </w:rPr>
        <w:t>पहला दृश्य:</w:t>
      </w:r>
      <w:r>
        <w:rPr>
          <w:lang w:val="hi_IN" w:bidi="hi_IN"/>
        </w:rPr>
        <w:t xml:space="preserve"> जब यीशु पिलातुस के सामने खड़ा होता है, तब पिलातुस उससे यह पूछता है कि क्या वह यहूदियों का राजा है। यीशु ने पिलातुस से कहा कि वह यहूदियों का राजा है। प्रधान याजक यीशु के खिलाफ कई आरोप लगाते हैं। यीशु उनमें से किसी का भी उत्तर नहीं देता। यीशु के चुप रहने पर पिलातुस आश्चर्यचकित रह जाता है, जबकि पिलातुस लगातार उनसे प्रश्न पूछता रहता है।</w:t>
      </w:r>
    </w:p>
    <w:p>
      <w:pPr/>
      <w:r>
        <w:rPr>
          <w:lang w:val="hi_IN" w:bidi="hi_IN"/>
        </w:rPr>
      </w:r>
      <w:r>
        <w:rPr>
          <w:b/>
          <w:lang w:val="hi_IN" w:bidi="hi_IN"/>
        </w:rPr>
        <w:t>दूसरा दृश्य:</w:t>
      </w:r>
      <w:r>
        <w:rPr>
          <w:lang w:val="hi_IN" w:bidi="hi_IN"/>
        </w:rPr>
        <w:t xml:space="preserve"> फसह के दिन राज्यपाल एक कैदी को रिहा करेगा जिसे लोग रिहा करवाना चाहते थे। रोमियों ने एक प्रसिद्ध कैदी बरअब्बा को हिरासत में रखा था। जब लोग इकट्ठा हुए, तो पिलातुस ने पूछा कि वे किसे रिहा करवाना चाहते हैं: बरअब्बा को या यीशु मसीह को। पिलातुस जानता था कि प्रधान याजक और पुरनिए यीशु की लोकप्रियता से जलन करते थे।</w:t>
      </w:r>
    </w:p>
    <w:p>
      <w:pPr/>
      <w:r>
        <w:rPr>
          <w:lang w:val="hi_IN" w:bidi="hi_IN"/>
        </w:rPr>
      </w:r>
      <w:r>
        <w:rPr>
          <w:b/>
          <w:lang w:val="hi_IN" w:bidi="hi_IN"/>
        </w:rPr>
        <w:t>तीसरा दृश्य:</w:t>
      </w:r>
      <w:r>
        <w:rPr>
          <w:lang w:val="hi_IN" w:bidi="hi_IN"/>
        </w:rPr>
        <w:t xml:space="preserve"> पिलातुस की पत्नी ने पिलातुस को एक जरूरी संदेश भेजा कि उस निर्दोष व्यक्ति के साथ कुछ न करें। पिलातुस की पत्नी ने यीशु के कारण एक सपने में बहुत पीड़ा झेली।</w:t>
      </w:r>
    </w:p>
    <w:p>
      <w:pPr/>
      <w:r>
        <w:rPr>
          <w:lang w:val="hi_IN" w:bidi="hi_IN"/>
        </w:rPr>
      </w:r>
      <w:r>
        <w:rPr>
          <w:b/>
          <w:lang w:val="hi_IN" w:bidi="hi_IN"/>
        </w:rPr>
        <w:t>चौथा दृश्य:</w:t>
      </w:r>
      <w:r>
        <w:rPr>
          <w:lang w:val="hi_IN" w:bidi="hi_IN"/>
        </w:rPr>
        <w:t xml:space="preserve"> लेकिन प्रधान याजक और पुरनिए ने लोगों को बरअब्बा को मांगने और यीशु को क्रूस पर चढ़ाने के लिए राजी कर लिया था। राज्यपाल ने उनसे यह पूछना जारी रखा कि वे यीशु के साथ क्या करना चाहते हैं। उन्होंने यीशु को क्रूस पर चढ़ाने की मांग की। पिलातुस ने पूछा कि यीशु ने क्या किया था। भीड़ ने उसके क्रूस पर चढ़ाने की मांग के अलावा कोई जवाब नहीं दिया।</w:t>
      </w:r>
    </w:p>
    <w:p>
      <w:pPr/>
      <w:r>
        <w:rPr>
          <w:lang w:val="hi_IN" w:bidi="hi_IN"/>
        </w:rPr>
      </w:r>
      <w:r>
        <w:rPr>
          <w:b/>
          <w:lang w:val="hi_IN" w:bidi="hi_IN"/>
        </w:rPr>
        <w:t>पाँचवाँ दृश्य:</w:t>
      </w:r>
      <w:r>
        <w:rPr>
          <w:lang w:val="hi_IN" w:bidi="hi_IN"/>
        </w:rPr>
        <w:t xml:space="preserve"> पिलातुस ने देखा कि लोग उसकी बात सुन नहीं रहे थे। पिलातुस ने हाथ धोते हुए यह घोषित किया कि यीशु के लहू के लिए वह निर्दोष है। पिलातुस ने जिम्मेदारी भीड़ पर डाल दी। सभी लोग कहते हैं कि यीशु की मृत्यु के लिए वे और उनके बच्चे जिम्मेदार हैं। पिलातुस ने बरअब्बा को रिहा कर दिया, यीशु को कोड़े लगवाए और फिर उसे क्रूस पर चढ़ाने के लिए सैनिकों के हवाले कर दिया।</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पिलातुस, राज्यपाल</w:t>
      </w:r>
    </w:p>
    <w:p>
      <w:pPr>
        <w:pStyle w:val="ListBullet"/>
        <w:spacing w:line="240" w:lineRule="auto"/>
        <w:ind w:left="720"/>
      </w:pPr>
      <w:r>
        <w:rPr>
          <w:lang w:val="hi_IN" w:bidi="hi_IN"/>
        </w:rPr>
      </w:r>
      <w:r>
        <w:rPr>
          <w:lang w:val="hi_IN" w:bidi="hi_IN"/>
        </w:rPr>
        <w:t>प्रधान याजक और पुरनिए</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बरअब्बा</w:t>
      </w:r>
    </w:p>
    <w:p>
      <w:pPr>
        <w:pStyle w:val="ListBullet"/>
        <w:spacing w:line="240" w:lineRule="auto"/>
        <w:ind w:left="720"/>
      </w:pPr>
      <w:r>
        <w:rPr>
          <w:lang w:val="hi_IN" w:bidi="hi_IN"/>
        </w:rPr>
      </w:r>
      <w:r>
        <w:rPr>
          <w:lang w:val="hi_IN" w:bidi="hi_IN"/>
        </w:rPr>
        <w:t>पिलातुस की पत्नी (उसका संदेश लाने वाला व्यक्ति)</w:t>
      </w:r>
    </w:p>
    <w:p>
      <w:pPr>
        <w:pStyle w:val="ListBullet"/>
        <w:spacing w:line="240" w:lineRule="auto"/>
        <w:ind w:left="720"/>
      </w:pPr>
      <w:r>
        <w:rPr>
          <w:lang w:val="hi_IN" w:bidi="hi_IN"/>
        </w:rPr>
      </w:r>
      <w:r>
        <w:rPr>
          <w:lang w:val="hi_IN" w:bidi="hi_IN"/>
        </w:rPr>
        <w:t>रोमी सैनिक</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 xml:space="preserve">पिलातुस ने किसी भी रोमी मुकदमे की तरह ही यीशु के सामने खड़े होकर मुकदमा शुरू किया। पिलातुस ने यीशु से पूछा, "क्या तू यहूदियों का राजा है?" </w:t>
      </w:r>
    </w:p>
    <w:p>
      <w:pPr/>
      <w:r>
        <w:rPr>
          <w:lang w:val="hi_IN" w:bidi="hi_IN"/>
        </w:rPr>
      </w:r>
      <w:r>
        <w:rPr>
          <w:lang w:val="hi_IN" w:bidi="hi_IN"/>
        </w:rPr>
        <w:t>यीशु कहता है, "तू स्वयं कहता है कि मैं हूँ।" इसका मतलब यह हो सकता है कि यीशु कह रहा है, "हाँ मैं हूँ!" यीशु शायद यह कोमलता से कहना चाहता है कि वह राजा हैं, परन्तु वैसे राजा नहीं जैसा पिलातुस सोच रहा है।</w:t>
      </w:r>
    </w:p>
    <w:p>
      <w:pPr/>
      <w:r>
        <w:rPr>
          <w:lang w:val="hi_IN" w:bidi="hi_IN"/>
        </w:rPr>
      </w:r>
      <w:r>
        <w:rPr>
          <w:lang w:val="hi_IN" w:bidi="hi_IN"/>
        </w:rPr>
        <w:t>प्रधान याजक और पुरनिए यीशु पर कई बातों का आरोप लगाते हैं। हम नहीं जानते कि उन्होंने उस पर कौन-कौन से विशेष आरोप लगाए। पिलातुस ने यीशु से पूछा "क्या तू नहीं सुनता कि वे तेरे विरुद्ध कितनी बातें कहते हैं?" यीशु ने किसी भी आरोप का उत्तर नहीं दिया, और पिलातुस आश्चर्यचकित या हैरान रह जाता है। पिलातुस को यह समझ में नहीं आता कि यीशु उत्तर क्यों नहीं देता, क्योंकि अधिकतर आरोपी लोग न्यायालय को यह विश्वास दिलाना चाहते हैं कि वे निर्दोष हैं।</w:t>
      </w:r>
    </w:p>
    <w:p>
      <w:pPr/>
      <w:r>
        <w:rPr>
          <w:lang w:val="hi_IN" w:bidi="hi_IN"/>
        </w:rPr>
      </w:r>
      <w:r>
        <w:rPr>
          <w:lang w:val="hi_IN" w:bidi="hi_IN"/>
        </w:rPr>
        <w:t>मत्ती कहानी को बीच में रोककर हमें पृष्ठभूमि बताता है। मत्ती कहता है कि एक ऐसी रीति है कि फसह के उत्सव के समय राज्यपाल लोगों के लिए एक कैदी को रिहा कर देता है। फिर मत्ती हमें बताता है कि बरअब्बा एक प्रसिद्ध कैदी था, जिसे हम जानते हैं कि वह एक क्रांतिकारी था जिसने सरकार को उखाड़ फेंकने की कोशिश करते समय लोगों की हत्या कर दी थी।</w:t>
      </w:r>
    </w:p>
    <w:p>
      <w:pPr/>
      <w:r>
        <w:rPr>
          <w:lang w:val="hi_IN" w:bidi="hi_IN"/>
        </w:rPr>
      </w:r>
      <w:r>
        <w:rPr>
          <w:lang w:val="hi_IN" w:bidi="hi_IN"/>
        </w:rPr>
        <w:t>यहाँ रुकें और चर्चा करें: आप किसी कहानी की पृष्ठभूमि की जानकारी कैसे देते हैं? आपके दर्शक कैसे जानते हैं कि यह जानकारी कथा के घटनाक्रम का हिस्सा नहीं है?</w:t>
      </w:r>
    </w:p>
    <w:p>
      <w:pPr/>
      <w:r>
        <w:rPr>
          <w:lang w:val="hi_IN" w:bidi="hi_IN"/>
        </w:rPr>
      </w:r>
      <w:r>
        <w:rPr>
          <w:lang w:val="hi_IN" w:bidi="hi_IN"/>
        </w:rPr>
        <w:t>मत्ती द्वारा हमें पृष्ठभूमि की जानकारी देने के बाद, भीड़ दृश्य में एक बड़ा हिस्सा निभाती है। यह सम्भव है कि सुनवाई पिलातुस के घर के सामने सार्वजनिक रूप से हुई हो। पिलातुस मानता है कि यीशु निर्दोष है। पिलातुस का मानना है कि प्रधान याजक यीशु को उसके पास इसलिए लाए थे क्योंकि वे यीशु से नफरत करते थे। पिलातुस अब वहाँ इकट्ठा हुए लोगों से पूछता है, "क्या मैं तुम्हारे लिए बरअब्बा को रिहा करूँ या यीशु मसीह को?"</w:t>
      </w:r>
    </w:p>
    <w:p>
      <w:pPr/>
      <w:r>
        <w:rPr>
          <w:lang w:val="hi_IN" w:bidi="hi_IN"/>
        </w:rPr>
      </w:r>
      <w:r>
        <w:rPr>
          <w:lang w:val="hi_IN" w:bidi="hi_IN"/>
        </w:rPr>
        <w:t>पिलातुस की पत्नी ने पिलातुस को एक अत्यावश्यक संदेश भेजती है। पिलातुस की पत्नी ने यीशु के बारे में एक भयानक सपना देखा और पिलातुस से कहा कि उस निर्दोष व्यक्ति के साथ कुछ न करें।</w:t>
      </w:r>
    </w:p>
    <w:p>
      <w:pPr/>
      <w:r>
        <w:rPr>
          <w:lang w:val="hi_IN" w:bidi="hi_IN"/>
        </w:rPr>
      </w:r>
      <w:r>
        <w:rPr>
          <w:lang w:val="hi_IN" w:bidi="hi_IN"/>
        </w:rPr>
        <w:t>प्रधान याजकों ने लोगों से कहा कि वे पिलातुस से कहें कि वह बरअब्बा को रिहा कर दे। पिलातुस ने लोगों से पूछा "जिसे तुम मसीह कहते हो, उसके साथ मुझे क्या करना चाहिए?" लोग चिल्लाते हैं, "उसे क्रूस पर चढ़ाओ!" जिसका अर्थ है यीशु को क्रूस पर कीलें ठोंककर मार डालना। भीड़ बेकाबू होती जा रही है। पिलातुस भीड़ को संतुष्ट करना चाहता है ताकि वे खतरनाक न हो जाएं। पिलातुस जानता है कि यीशु निर्दोष है। पिलातुस शायद उसकी पत्नी के संदेश के कारण यीशु की मृत्यु की जिम्मेदारी नहीं लेना चाहता। पिलातुस ने भीड़ के सामने प्रतीकात्मक रूप से अपने हाथ धोए और यह घोषित किया कि यीशु के लहू या मृत्यु के लिए वह दोषी नहीं है। पिलातुस ने यीशु की मृत्यु की जिम्मेदारी लोगों पर डाल दी। लोगों ने ज़िम्मेदारी अपने ऊपर और अपने बच्चों पर ले ली।</w:t>
      </w:r>
    </w:p>
    <w:p>
      <w:pPr/>
      <w:r>
        <w:rPr>
          <w:lang w:val="hi_IN" w:bidi="hi_IN"/>
        </w:rPr>
      </w:r>
      <w:r>
        <w:rPr>
          <w:lang w:val="hi_IN" w:bidi="hi_IN"/>
        </w:rPr>
        <w:t>इसी समय पिलातुस ने बरअब्बा को भीड़ के हवाले कर दिया। पिलातुस ने सैनिकों को यीशु को कोड़े मारने का आदेश दिया। शायद सैनिक यीशु को कोड़े मारने के लिए जनता से दूर महल के अन्दर ले जाते है। हमें ठीक से नहीं पता कि सैनिकों ने यीशु को कहाँ ले जाकर कोड़े मारे। सैनिकों द्वारा यीशु को कोड़े मारने के बाद, पिलातुस उन्हें यीशु को क्रूस पर चढ़ाने का आदेश देता है।</w:t>
      </w:r>
    </w:p>
    <w:p>
      <w:pPr/>
      <w:r>
        <w:rPr>
          <w:lang w:val="hi_IN" w:bidi="hi_IN"/>
        </w:rPr>
      </w:r>
      <w:r>
        <w:rPr>
          <w:lang w:val="hi_IN" w:bidi="hi_IN"/>
        </w:rPr>
        <w:t>यहाँ रुकें और यदि आप चाहें तो साथ में प्रभु भोज करें। यीशु के उस टूटे हुए शरीर के लिए, जिसे आपके लिए कोड़े मारे गए, पीटा गया और तोड़ा गया, एक साथ मिलकर उसका धन्यवाद, स्तुति और आराधना करें।</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पाँच दृश्य हैं।</w:t>
      </w:r>
    </w:p>
    <w:p>
      <w:pPr/>
      <w:r>
        <w:rPr>
          <w:lang w:val="hi_IN" w:bidi="hi_IN"/>
        </w:rPr>
      </w:r>
      <w:r>
        <w:rPr>
          <w:lang w:val="hi_IN" w:bidi="hi_IN"/>
        </w:rPr>
        <w:t>इस कहानी के पात्र निम्नलिखित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पिलातुस, राज्यपाल</w:t>
      </w:r>
    </w:p>
    <w:p>
      <w:pPr>
        <w:pStyle w:val="ListBullet"/>
        <w:spacing w:line="240" w:lineRule="auto"/>
        <w:ind w:left="720"/>
      </w:pPr>
      <w:r>
        <w:rPr>
          <w:lang w:val="hi_IN" w:bidi="hi_IN"/>
        </w:rPr>
      </w:r>
      <w:r>
        <w:rPr>
          <w:lang w:val="hi_IN" w:bidi="hi_IN"/>
        </w:rPr>
        <w:t>प्रधान याजक और पुरनिए</w:t>
      </w:r>
    </w:p>
    <w:p>
      <w:pPr>
        <w:pStyle w:val="ListBullet"/>
        <w:spacing w:line="240" w:lineRule="auto"/>
        <w:ind w:left="720"/>
      </w:pPr>
      <w:r>
        <w:rPr>
          <w:lang w:val="hi_IN" w:bidi="hi_IN"/>
        </w:rPr>
      </w:r>
      <w:r>
        <w:rPr>
          <w:lang w:val="hi_IN" w:bidi="hi_IN"/>
        </w:rPr>
        <w:t>भीड़</w:t>
      </w:r>
    </w:p>
    <w:p>
      <w:pPr>
        <w:pStyle w:val="ListBullet"/>
        <w:spacing w:line="240" w:lineRule="auto"/>
        <w:ind w:left="720"/>
      </w:pPr>
      <w:r>
        <w:rPr>
          <w:lang w:val="hi_IN" w:bidi="hi_IN"/>
        </w:rPr>
      </w:r>
      <w:r>
        <w:rPr>
          <w:lang w:val="hi_IN" w:bidi="hi_IN"/>
        </w:rPr>
        <w:t>बरअब्बा</w:t>
      </w:r>
    </w:p>
    <w:p>
      <w:pPr>
        <w:pStyle w:val="ListBullet"/>
        <w:spacing w:line="240" w:lineRule="auto"/>
        <w:ind w:left="720"/>
      </w:pPr>
      <w:r>
        <w:rPr>
          <w:lang w:val="hi_IN" w:bidi="hi_IN"/>
        </w:rPr>
      </w:r>
      <w:r>
        <w:rPr>
          <w:lang w:val="hi_IN" w:bidi="hi_IN"/>
        </w:rPr>
        <w:t>पिलातुस की पत्नी (उसका संदेश लाने वाला व्यक्ति)</w:t>
      </w:r>
    </w:p>
    <w:p>
      <w:pPr>
        <w:pStyle w:val="ListBullet"/>
        <w:spacing w:line="240" w:lineRule="auto"/>
        <w:ind w:left="720"/>
      </w:pPr>
      <w:r>
        <w:rPr>
          <w:lang w:val="hi_IN" w:bidi="hi_IN"/>
        </w:rPr>
      </w:r>
      <w:r>
        <w:rPr>
          <w:lang w:val="hi_IN" w:bidi="hi_IN"/>
        </w:rPr>
        <w:t>रोमी सैनिक</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 xml:space="preserve">धार्मिक अगुवे यीशु को पिलातुस के सामने लाते हैं। पिलातुस नियमानुसार यीशु का मुकदमा शुरू करता है। पिलातुस ने यीशु से पूछा, "क्या तू यहूदियों का राजा है?" </w:t>
      </w:r>
    </w:p>
    <w:p>
      <w:pPr/>
      <w:r>
        <w:rPr>
          <w:lang w:val="hi_IN" w:bidi="hi_IN"/>
        </w:rPr>
      </w:r>
      <w:r>
        <w:rPr>
          <w:lang w:val="hi_IN" w:bidi="hi_IN"/>
        </w:rPr>
        <w:t>यीशु कहता है, "तू कहता है कि मैं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से पूछें, "आप कैसा महसूस कर रहे हैं?" आप ऐसी बातें सुन सकते हैं:</w:t>
      </w:r>
    </w:p>
    <w:p>
      <w:pPr>
        <w:pStyle w:val="ListBullet"/>
        <w:spacing w:line="240" w:lineRule="auto"/>
        <w:ind w:left="720"/>
      </w:pPr>
      <w:r>
        <w:rPr>
          <w:lang w:val="hi_IN" w:bidi="hi_IN"/>
        </w:rPr>
      </w:r>
      <w:r>
        <w:rPr>
          <w:lang w:val="hi_IN" w:bidi="hi_IN"/>
        </w:rPr>
        <w:t>पिलातुस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प्रधान याजक और पुरनिए यीशु पर कई बातों का आरोप लगाते हैं। हम नहीं जानते कि उन्होंने उस पर कौन-कौन से विशेष आरोप लगाए। पिलातुस ने यीशु से पूछा "क्या तू नहीं सुनता कि वे तेरे विरुद्ध कितने आरोप लगा रहे हैं?" यीशु उत्तर नहीं देता और पिलातुस को बड़ा आश्चर्य 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पिलातुस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एक प्रथा है कि फसह के उत्सव के समय राज्यपाल लोगों के लिए एक कैदी को रिहा कर देता है। लोगों की भीड़ पिलातुस से एक कैदी को रिहा करने की मांग करती है।</w:t>
      </w:r>
    </w:p>
    <w:p>
      <w:pPr/>
      <w:r>
        <w:rPr>
          <w:lang w:val="hi_IN" w:bidi="hi_IN"/>
        </w:rPr>
      </w:r>
      <w:r>
        <w:rPr>
          <w:lang w:val="hi_IN" w:bidi="hi_IN"/>
        </w:rPr>
        <w:t>पिलातुस का मानना है कि प्रधान याजक यीशु को उसके पास इसलिए लाए थे क्योंकि वे यीशु से नफरत करते थे। पिलातुस अब वहाँ इकट्ठा हुए लोगों से पूछता है, "क्या मैं तुम्हारे लिए बरअब्बा को रिहा करूँ या यीशु मसीह को?" बरअब्बा को इसलिए बंदी बनाया गया था क्योंकि वह एक क्रांतिकारी था जिसने सरकार को उखाड़ फेंकने की कोशिश में लोगों की हत्या की थी।</w:t>
      </w:r>
    </w:p>
    <w:p>
      <w:pPr/>
      <w:r>
        <w:rPr>
          <w:lang w:val="hi_IN" w:bidi="hi_IN"/>
        </w:rPr>
      </w:r>
      <w:r>
        <w:rPr>
          <w:lang w:val="hi_IN" w:bidi="hi_IN"/>
        </w:rPr>
        <w:t>जब पिलातुस न्याय की कुर्सी पर था तो उसे अपनी पत्नी का संदेश मिला। पिलातुस की पत्नी ने यीशु के कारण एक सपने में बहुत पीड़ा झेली। उसने पिलातुस से कहा कि उस निर्दोष व्यक्ति के साथ कुछ न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पिलातुस से पूछें कि वह कैसा महसूस कर रहा है। इस तरह की बातों को सुनें:</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प्रधान याजकों ने लोगों से कहा कि वे पिलातुस से कहें कि वह बरअब्बा को रिहा कर दे। "हमें बरअब्बा दो!" लोग चिल्लाते हैं। पिलातुस ने लोगों से पूछा "जिसे तुम मसीह कहते हो, उसके साथ मुझे क्या करना चाहिए?"</w:t>
      </w:r>
    </w:p>
    <w:p>
      <w:pPr/>
      <w:r>
        <w:rPr>
          <w:lang w:val="hi_IN" w:bidi="hi_IN"/>
        </w:rPr>
      </w:r>
      <w:r>
        <w:rPr>
          <w:lang w:val="hi_IN" w:bidi="hi_IN"/>
        </w:rPr>
        <w:t>लोग चिल्लाते हैं, "उसे क्रूस पर चढ़ाओ!" जिसका अर्थ है यीशु को क्रूस पर कीलें ठोंककर मार डालना। भीड़ बेकाबू होती जा रही है। पिलातुस भीड़ को संतुष्ट करना चाहता है ताकि वे खतरनाक न हो जाएं।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धार्मिक व्यवस्था के शिक्षकों से पूछें, "आप कैसा महसूस कर रहे हैं?" आपको शायद ऐसी बातें सुनने को मिलें, "हमें इस बात की संतुष्टि है कि आखिरकार हम यीशु को मौत की सजा दिलाने में सफल हो गए!"</w:t>
      </w:r>
    </w:p>
    <w:p>
      <w:pPr>
        <w:pStyle w:val="ListBullet"/>
        <w:spacing w:line="240" w:lineRule="auto"/>
        <w:ind w:left="720"/>
      </w:pPr>
      <w:r>
        <w:rPr>
          <w:lang w:val="hi_IN" w:bidi="hi_IN"/>
        </w:rPr>
      </w:r>
      <w:r>
        <w:rPr>
          <w:lang w:val="hi_IN" w:bidi="hi_IN"/>
        </w:rPr>
        <w:t xml:space="preserve">लोगों से पूछें, "आप कैसा महसूस कर रहे हैं?" आप ऐसी बातें सुन सकते हैं जैसे "हमें नहीं पता कि हम क्या कर रहे हैं, हम बस वही कर रहे हैं जो हमारे आसपास हर कोई कर रहा है।" </w:t>
      </w:r>
    </w:p>
    <w:p>
      <w:pPr>
        <w:pStyle w:val="ListBullet"/>
        <w:spacing w:line="240" w:lineRule="auto"/>
        <w:ind w:left="720"/>
      </w:pPr>
      <w:r>
        <w:rPr>
          <w:lang w:val="hi_IN" w:bidi="hi_IN"/>
        </w:rPr>
      </w:r>
      <w:r>
        <w:rPr>
          <w:lang w:val="hi_IN" w:bidi="hi_IN"/>
        </w:rPr>
        <w:t>पिलातुस से पूछें, "आप कैसा महसूस कर रहे हैं?" आप ऐसी बातें सुन सकते हैं, "निराश हूँ।"</w:t>
      </w:r>
    </w:p>
    <w:p>
      <w:pPr>
        <w:pStyle w:val="ListBullet"/>
        <w:spacing w:line="240" w:lineRule="auto"/>
        <w:ind w:left="720"/>
      </w:pPr>
      <w:r>
        <w:rPr>
          <w:lang w:val="hi_IN" w:bidi="hi_IN"/>
        </w:rPr>
      </w:r>
      <w:r>
        <w:rPr>
          <w:lang w:val="hi_IN" w:bidi="hi_IN"/>
        </w:rPr>
        <w:t xml:space="preserve">यीशु से पूछें, "आप कैसा महसूस कर रहे हैं?" आप ऐसी बातें सुन सकते हैं जैसे "उदास हूँ कि भीड़ अब मेरी बात नहीं सुनती," "अपने पिता परमेश्वर से बल के लिए विनती कर रहा हूँ।" </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इसी समय पिलातुस ने बरअब्बा को भीड़ के हवाले कर दिया। पिलातुस ने सैनिकों को यीशु को कोड़े मारने का आदेश दिया। शायद सैनिक यीशु को कोड़े मारने के लिए जनता से दूर महल के अन्दर ले जाते है। हमें ठीक से नहीं पता कि सैनिकों ने यीशु को कहाँ ले जाकर कोड़े मारे। शायद सैनिकों द्वारा यीशु को कोड़े मारने के बाद पिलातुस उन्हें यीशु को क्रूस पर चढ़ाने के लिए कहता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यीशु </w:t>
      </w:r>
      <w:r>
        <w:rPr>
          <w:b/>
          <w:lang w:val="hi_IN" w:bidi="hi_IN"/>
        </w:rPr>
        <w:t>राज्यपाल</w:t>
      </w:r>
      <w:r>
        <w:rPr>
          <w:lang w:val="hi_IN" w:bidi="hi_IN"/>
        </w:rPr>
        <w:t xml:space="preserve"> पिलातुस के सामने खड़ा है। उस समय यहूदी मातृभूमि इस्राएल पर रोम के साम्राज्य या राज्य का शासन था। रोमी सम्राट या राजा अपने साम्राज्य के भीतर भूमि के छोटे क्षेत्रों पर शासन करने के लिए राज्यपालों की नियुक्ति करते थे। पिलातुस उस क्षेत्र पर शासन करता था जहाँ यहूदी रहते थे।</w:t>
      </w:r>
    </w:p>
    <w:p>
      <w:pPr/>
      <w:r>
        <w:rPr>
          <w:lang w:val="hi_IN" w:bidi="hi_IN"/>
        </w:rPr>
      </w:r>
      <w:r>
        <w:rPr>
          <w:lang w:val="hi_IN" w:bidi="hi_IN"/>
        </w:rPr>
        <w:t xml:space="preserve">पिलातुस ने यीशु से प्रश्न किया कि क्या यीशु </w:t>
      </w:r>
      <w:r>
        <w:rPr>
          <w:b/>
          <w:lang w:val="hi_IN" w:bidi="hi_IN"/>
        </w:rPr>
        <w:t>यहूदियों का राजा है</w:t>
      </w:r>
      <w:r>
        <w:rPr>
          <w:lang w:val="hi_IN" w:bidi="hi_IN"/>
        </w:rPr>
        <w:t xml:space="preserve">। यहूदियों का राजा एक ऐसा शब्द था जिसका प्रयोग यहूदी शासक हेरोदेस स्वयं के लिए करता था। यह वही शब्द था जिसका प्रयोग ज्योतिषियों ने यीशु के जन्म के बाद उसे ढूँढते समय किया था। यहूदी लोग ऐसे लोगों का एक समूह था जो अपने पूर्वज अब्राहम के वंशज थे। उनमें से अधिकांश इस्राएल नाम के भूमि के क्षेत्र में रहते थे जो परमेश्वर ने उन्हें देने का वादा किया था। </w:t>
      </w:r>
      <w:r>
        <w:rPr>
          <w:lang w:val="hi_IN" w:bidi="hi_IN"/>
        </w:rPr>
        <w:t>यहूदियों</w:t>
      </w:r>
      <w:r>
        <w:rPr>
          <w:lang w:val="hi_IN" w:bidi="hi_IN"/>
        </w:rPr>
        <w:t xml:space="preserve"> की परिभाषा के लिए मुख्य शब्दावली देखें।</w:t>
      </w:r>
    </w:p>
    <w:p>
      <w:pPr/>
      <w:r>
        <w:rPr>
          <w:lang w:val="hi_IN" w:bidi="hi_IN"/>
        </w:rPr>
      </w:r>
      <w:r>
        <w:rPr>
          <w:lang w:val="hi_IN" w:bidi="hi_IN"/>
        </w:rPr>
        <w:t xml:space="preserve">यीशु कहता है कि जैसा पिलातुस कहता है—वह मसीह है—पर वह उस प्रकार का राजा नहीं है जिसके बारे में पिलातुस पूछ रहा है। जब </w:t>
      </w:r>
      <w:r>
        <w:rPr>
          <w:b/>
          <w:lang w:val="hi_IN" w:bidi="hi_IN"/>
        </w:rPr>
        <w:t>प्रधान याजक</w:t>
      </w:r>
      <w:r>
        <w:rPr>
          <w:lang w:val="hi_IN" w:bidi="hi_IN"/>
        </w:rPr>
        <w:t xml:space="preserve"> और </w:t>
      </w:r>
      <w:r>
        <w:rPr>
          <w:b/>
          <w:lang w:val="hi_IN" w:bidi="hi_IN"/>
        </w:rPr>
        <w:t>पुरनिए</w:t>
      </w:r>
      <w:r>
        <w:rPr>
          <w:lang w:val="hi_IN" w:bidi="hi_IN"/>
        </w:rPr>
        <w:t xml:space="preserve"> उसके खिलाफ कई आरोप लगाते हैं तो यीशु चुप रहता है। </w:t>
      </w:r>
      <w:r>
        <w:rPr>
          <w:b/>
          <w:lang w:val="hi_IN" w:bidi="hi_IN"/>
        </w:rPr>
        <w:t>प्रधान याजक</w:t>
      </w:r>
      <w:r>
        <w:rPr>
          <w:lang w:val="hi_IN" w:bidi="hi_IN"/>
        </w:rPr>
        <w:t xml:space="preserve"> और </w:t>
      </w:r>
      <w:r>
        <w:rPr>
          <w:lang w:val="hi_IN" w:bidi="hi_IN"/>
        </w:rPr>
        <w:t>पुरनियों</w:t>
      </w:r>
      <w:r>
        <w:rPr>
          <w:lang w:val="hi_IN" w:bidi="hi_IN"/>
        </w:rPr>
        <w:t xml:space="preserve"> की परिभाषा के लिए मुख्य शब्दावली को देखें।</w:t>
      </w:r>
    </w:p>
    <w:p>
      <w:pPr/>
      <w:r>
        <w:rPr>
          <w:lang w:val="hi_IN" w:bidi="hi_IN"/>
        </w:rPr>
      </w:r>
      <w:r>
        <w:rPr>
          <w:lang w:val="hi_IN" w:bidi="hi_IN"/>
        </w:rPr>
        <w:t xml:space="preserve">मत्ती हमें बताता है कि </w:t>
      </w:r>
      <w:r>
        <w:rPr>
          <w:b/>
          <w:lang w:val="hi_IN" w:bidi="hi_IN"/>
        </w:rPr>
        <w:t>फसह के भोज</w:t>
      </w:r>
      <w:r>
        <w:rPr>
          <w:lang w:val="hi_IN" w:bidi="hi_IN"/>
        </w:rPr>
        <w:t xml:space="preserve"> या </w:t>
      </w:r>
      <w:r>
        <w:rPr>
          <w:b/>
          <w:lang w:val="hi_IN" w:bidi="hi_IN"/>
        </w:rPr>
        <w:t>पर्व</w:t>
      </w:r>
      <w:r>
        <w:rPr>
          <w:lang w:val="hi_IN" w:bidi="hi_IN"/>
        </w:rPr>
        <w:t xml:space="preserve"> पर यहूदी लोगों के लिए एक कैदी को रिहा करने की रीति थी। </w:t>
      </w:r>
      <w:r>
        <w:rPr>
          <w:b/>
          <w:lang w:val="hi_IN" w:bidi="hi_IN"/>
        </w:rPr>
        <w:t>फसह</w:t>
      </w:r>
      <w:r>
        <w:rPr>
          <w:lang w:val="hi_IN" w:bidi="hi_IN"/>
        </w:rPr>
        <w:t xml:space="preserve"> का पर्व 7 या 8 दिन का उत्सव होता था। कुछ संस्करण उत्सव के विशेष नाम फसह का इस्तेमाल करते हैं और कुछ सिर्फ उत्सव या पर्व कहते हैं। आप कोई भी शब्द इस्तेमाल कर सकते हैं लेकिन वह शब्द चुनें जो आपके दर्शकों को कहानी को स्पष्ट रूप से समझने में मदद करे। यदि आप फसह कहते हैं, तो उसी शब्द का उपयोग करें जो आपने पहले उपयोग किया है। </w:t>
      </w:r>
      <w:r>
        <w:rPr>
          <w:lang w:val="hi_IN" w:bidi="hi_IN"/>
        </w:rPr>
        <w:t>फसह</w:t>
      </w:r>
      <w:r>
        <w:rPr>
          <w:lang w:val="hi_IN" w:bidi="hi_IN"/>
        </w:rPr>
        <w:t xml:space="preserve"> की परिभाषा के लिए मुख्य शब्दावली देखें।</w:t>
      </w:r>
    </w:p>
    <w:p>
      <w:pPr/>
      <w:r>
        <w:rPr>
          <w:lang w:val="hi_IN" w:bidi="hi_IN"/>
        </w:rPr>
      </w:r>
      <w:r>
        <w:rPr>
          <w:lang w:val="hi_IN" w:bidi="hi_IN"/>
        </w:rPr>
        <w:t xml:space="preserve">बरअब्बा एक रोमी जेल में कैदी था और लोगों के बीच काफी प्रसिद्ध था। पिलातुस ने यह जानकर कि प्रधान याजक और पुरनिए यीशु से नफरत करते हैं, उसने पूछा कि उसे किस कैदी को रिहा करना चाहिए: बरअब्बा को या यीशु </w:t>
      </w:r>
      <w:r>
        <w:rPr>
          <w:b/>
          <w:lang w:val="hi_IN" w:bidi="hi_IN"/>
        </w:rPr>
        <w:t>मसीह</w:t>
      </w:r>
      <w:r>
        <w:rPr>
          <w:lang w:val="hi_IN" w:bidi="hi_IN"/>
        </w:rPr>
        <w:t xml:space="preserve"> को। मसीहा वह व्यक्ति है जिसे परमेश्वर ने अपने लोगों को बचाने के लिए अभिषेक किया है या नियुक्त किया है। मसीहा के लिए आपने पहले जिस शब्द का प्रयोग किया है, उसी शब्द का प्रयोग करें। </w:t>
      </w:r>
      <w:r>
        <w:rPr>
          <w:lang w:val="hi_IN" w:bidi="hi_IN"/>
        </w:rPr>
        <w:t>मसीहा</w:t>
      </w:r>
      <w:r>
        <w:rPr>
          <w:lang w:val="hi_IN" w:bidi="hi_IN"/>
        </w:rPr>
        <w:t xml:space="preserve"> की परिभाषा के लिए मुख्य शब्दावली देखें।</w:t>
      </w:r>
    </w:p>
    <w:p>
      <w:pPr/>
      <w:r>
        <w:rPr>
          <w:lang w:val="hi_IN" w:bidi="hi_IN"/>
        </w:rPr>
      </w:r>
      <w:r>
        <w:rPr>
          <w:lang w:val="hi_IN" w:bidi="hi_IN"/>
        </w:rPr>
        <w:t xml:space="preserve">जब पिलातुस न्यायी की कुर्सी पर बैठा होता है, तो पिलातुस की पत्नी पिलातुस को यह संदेश भेजती है कि उस </w:t>
      </w:r>
      <w:r>
        <w:rPr>
          <w:b/>
          <w:lang w:val="hi_IN" w:bidi="hi_IN"/>
        </w:rPr>
        <w:t>धर्मी</w:t>
      </w:r>
      <w:r>
        <w:rPr>
          <w:lang w:val="hi_IN" w:bidi="hi_IN"/>
        </w:rPr>
        <w:t xml:space="preserve"> यीशु के साथ कुछ न करें। </w:t>
      </w:r>
      <w:r>
        <w:rPr>
          <w:lang w:val="hi_IN" w:bidi="hi_IN"/>
        </w:rPr>
        <w:t>धर्मी</w:t>
      </w:r>
      <w:r>
        <w:rPr>
          <w:lang w:val="hi_IN" w:bidi="hi_IN"/>
        </w:rPr>
        <w:t xml:space="preserve"> की परिभाषा के लिए मुख्य शब्दावली देखें। पिलातुस की पत्नी ने यीशु के कारण एक </w:t>
      </w:r>
      <w:r>
        <w:rPr>
          <w:b/>
          <w:lang w:val="hi_IN" w:bidi="hi_IN"/>
        </w:rPr>
        <w:t>सपने</w:t>
      </w:r>
      <w:r>
        <w:rPr>
          <w:lang w:val="hi_IN" w:bidi="hi_IN"/>
        </w:rPr>
        <w:t xml:space="preserve"> में बहुत पीड़ा झेली। </w:t>
      </w:r>
      <w:r>
        <w:rPr>
          <w:b/>
          <w:lang w:val="hi_IN" w:bidi="hi_IN"/>
        </w:rPr>
        <w:t>सपने</w:t>
      </w:r>
      <w:r>
        <w:rPr>
          <w:lang w:val="hi_IN" w:bidi="hi_IN"/>
        </w:rPr>
        <w:t xml:space="preserve"> की परिभाषा के लिए मुख्य शब्दावली देखें।</w:t>
      </w:r>
    </w:p>
    <w:p>
      <w:pPr/>
      <w:r>
        <w:rPr>
          <w:lang w:val="hi_IN" w:bidi="hi_IN"/>
        </w:rPr>
      </w:r>
      <w:r>
        <w:rPr>
          <w:lang w:val="hi_IN" w:bidi="hi_IN"/>
        </w:rPr>
        <w:t xml:space="preserve">हालाँकि, प्रधान याजकों और पुरनियों ने भीड़ को बरअब्बा को रिहा करने की मांग करने के लिए मनाया। भीड़ पिलातुस से यीशु को </w:t>
      </w:r>
      <w:r>
        <w:rPr>
          <w:b/>
          <w:lang w:val="hi_IN" w:bidi="hi_IN"/>
        </w:rPr>
        <w:t>क्रूस पर चढ़ाने</w:t>
      </w:r>
      <w:r>
        <w:rPr>
          <w:lang w:val="hi_IN" w:bidi="hi_IN"/>
        </w:rPr>
        <w:t xml:space="preserve"> की मांग करती है। क्रूस पर चढ़ाना, यीशु के समय में मौत की सजा देने का सबसे बुरा तरीका था। आमतौर पर सैनिक पीड़ित को कोड़े मारते थे फिर एक क्रूस के आकार के लकड़ी के दो टुकड़ों पर उनके हाथ और पैर कीलों से ठोंक देते थे। सैनिक क्रूस को सीधा खड़ा कर देते थे और पीड़ित व्यक्ति कई घंटों तक दर्द में लटका रहता था जब तक कि उसकी मृत्यु नहीं हो जाती। </w:t>
      </w:r>
      <w:r>
        <w:rPr>
          <w:lang w:val="hi_IN" w:bidi="hi_IN"/>
        </w:rPr>
        <w:t>क्रूस पर चढ़ाना</w:t>
      </w:r>
      <w:r>
        <w:rPr>
          <w:lang w:val="hi_IN" w:bidi="hi_IN"/>
        </w:rPr>
        <w:t xml:space="preserve"> शब्द के लिए मुख्य शब्दावली देखें।</w:t>
      </w:r>
    </w:p>
    <w:p>
      <w:pPr/>
      <w:r>
        <w:rPr>
          <w:lang w:val="hi_IN" w:bidi="hi_IN"/>
        </w:rPr>
      </w:r>
      <w:r>
        <w:rPr>
          <w:lang w:val="hi_IN" w:bidi="hi_IN"/>
        </w:rPr>
        <w:t>पिलातुस समझ गया था कि लोग परेशान हो रहे थे। उसने लोगों के सामने हाथ धोते हुए यह घोषित किया कि यीशु के लहू या उसकी मृत्यु का दोष उस पर नहीं है। पिलातुस ने दावा किया कि यीशु की मृत्यु के लिए लोग जिम्मेदार हैं। लोग जिम्मेदारी स्वीकार करते हैं।</w:t>
      </w:r>
    </w:p>
    <w:p>
      <w:pPr/>
      <w:r>
        <w:rPr>
          <w:lang w:val="hi_IN" w:bidi="hi_IN"/>
        </w:rPr>
      </w:r>
      <w:r>
        <w:rPr>
          <w:lang w:val="hi_IN" w:bidi="hi_IN"/>
        </w:rPr>
        <w:t xml:space="preserve">पिलातुस ने बरअब्बा को रिहा किया और सैनिकों को यीशु को </w:t>
      </w:r>
      <w:r>
        <w:rPr>
          <w:b/>
          <w:lang w:val="hi_IN" w:bidi="hi_IN"/>
        </w:rPr>
        <w:t>कोड़े</w:t>
      </w:r>
      <w:r>
        <w:rPr>
          <w:lang w:val="hi_IN" w:bidi="hi_IN"/>
        </w:rPr>
        <w:t xml:space="preserve"> मारने का आदेश दिया। इसका मतलब है कि उन्होंने पीड़ित को एक खंभे से बाँधकर उसे नंगा कर दिया, और उसे चमड़े के कोड़े से कई बार मारा जिसमें कांच, सीसा और हड्डियाँ बंधी थीं। कभी-कभी कोड़े मारने के बाद लोग किसी व्यक्ति के भीतरी अंगों को भी देख सकते थे। कभी-कभी लोग कोड़े की मार से ही मर जाते थे। पिलातुस ने यीशु को उन सैनिकों के हवाले कर दिया ताकि वे उसे क्रूस पर चढ़ाएँ।</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27:27–31</w:t>
      </w:r>
      <w:r>
        <w:rPr>
          <w:lang w:val="hi_IN" w:bidi="hi_IN"/>
        </w:rPr>
      </w:r>
    </w:p>
    <w:p>
      <w:pPr>
        <w:pStyle w:val="Heading3"/>
      </w:pPr>
      <w:r>
        <w:rPr>
          <w:lang w:val="hi_IN" w:bidi="hi_IN"/>
        </w:rPr>
        <w:t>सुने और मन में रखें</w:t>
      </w:r>
    </w:p>
    <w:p>
      <w:pPr/>
      <w:r>
        <w:rPr>
          <w:lang w:val="hi_IN" w:bidi="hi_IN"/>
        </w:rPr>
      </w:r>
      <w:r>
        <w:rPr>
          <w:lang w:val="hi_IN" w:bidi="hi_IN"/>
        </w:rPr>
        <w:t>मत्ती 27:27–31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सुनें।</w:t>
      </w:r>
    </w:p>
    <w:p>
      <w:pPr/>
      <w:r>
        <w:rPr>
          <w:lang w:val="hi_IN" w:bidi="hi_IN"/>
        </w:rPr>
      </w:r>
      <w:r>
        <w:rPr>
          <w:lang w:val="hi_IN" w:bidi="hi_IN"/>
        </w:rPr>
        <w:t>यह कहानी सैनिकों द्वारा यीशु को कोड़े मारने के ठीक बाद शुरू होती है। हमें नहीं पता कि सैनिकों ने यीशु को कहाँ ले जाकर कोड़े मारे, लेकिन शायद वे उसे राज्यपाल के महल के एक आंगन में ले गए होंगे, जो उस जगह के पास था जहाँ सैनिक रह रहे थे। अतिरिक्त, गैर-यहूदी सैनिक आमतौर पर यरूशलेम की रक्षा में मदद करने के लिए फसह के पर्व में राज्यपाल पिलातुस के साथ आते थे। कई यहूदी लोग फसह के लिए यरूशलेम में थे, और कभी-कभी यहूदी लोग सरकार के खिलाफ दंगे शुरू कर देते थे। इस प्रकार, लगभग 200 से 600 सैनिकों की एक पलटन किले के भीतर, अर्थात् उनके मुख्यालय में थी। शायद सैनिक बहुत तनाव में थे क्योंकि फसह जैसे बड़े उत्सवों के दौरान यरूशलेम में खतरा बना रहता था।</w:t>
      </w:r>
    </w:p>
    <w:p>
      <w:pPr/>
      <w:r>
        <w:rPr>
          <w:lang w:val="hi_IN" w:bidi="hi_IN"/>
        </w:rPr>
      </w:r>
      <w:r>
        <w:rPr>
          <w:lang w:val="hi_IN" w:bidi="hi_IN"/>
        </w:rPr>
        <w:t>कोड़े की मार से शायद यीशु के शरीर से खून बह रहा था और वह बहुत कमजोर हो गया था। इन सैनिकों को पता था कि यीशु ने खुद को यहूदियों का राजा कहा था। सैनिकों ने राजा के रूप में उसका सम्मान करने का दिखावा करके उसका उपहास किया या उसका मजाक उड़ाया। सैनिकों ने यीशु के कपड़े उतार दिए। पलटन के सैनिकों ने यीशु को लाल रंग के कपड़े पहनाए। लाल रंग आमतौर पर अधिक लाल होता था, जो शायद सैनिकों द्वारा पहने गए वस्त्रों का रंग रहा होगा। यह सम्भव है कि उन्होंने यीशु को पहनाने के लिए किसी सैनिक के कपड़े ले लिए हो। उन्होंने कंटीली शाखाओं को आपस में मरोड़कर एक गोला बनाया और इसे यीशु के सिर पर जोरों से पहना दिया। हो सकता है कि सैनिक यीशु का मजाक उड़ाने की कोशिश कर रहे हों, लेकिन यह दर्दनाक रहा होगा। उन्होंने कांटों की शाखाओं के घेरे को राजा का मुकुट कहा। फिर उन्होंने उसके दाहिने हाथ में एक सरकंडा, या डंडा रखा, जैसे कोई राजा अपनी सत्ता दिखाने के लिए राजदंड धारण करता है।</w:t>
      </w:r>
    </w:p>
    <w:p>
      <w:pPr/>
      <w:r>
        <w:rPr>
          <w:lang w:val="hi_IN" w:bidi="hi_IN"/>
        </w:rPr>
      </w:r>
      <w:r>
        <w:rPr>
          <w:lang w:val="hi_IN" w:bidi="hi_IN"/>
        </w:rPr>
        <w:t>यहां रुकें और अपनी अनुवाद समूह को बैंगनी या गहरे लाल रंग के कपड़े की एक तस्वीर, किसी को पीटने के लिए इस्तेमाल की जाने वाली छड़ी की एक तस्वीर और कांटों वाले मुकुट की एक तस्वीर दिखाएं।</w:t>
      </w:r>
    </w:p>
    <w:p>
      <w:pPr/>
      <w:r>
        <w:rPr>
          <w:lang w:val="hi_IN" w:bidi="hi_IN"/>
        </w:rPr>
      </w:r>
      <w:r>
        <w:rPr>
          <w:lang w:val="hi_IN" w:bidi="hi_IN"/>
        </w:rPr>
        <w:t>तब सैनिकों ने यीशु का मज़ाक उड़ाया। वे यीशु के सामने घुटने टेककर उसकी आराधना करने का दिखावा करते हुए चिल्लाते थे, "हे यहूदियों के राजा, तेरी जय हो!" ठीक उसी तरह जैसे वे रोमी राजा को संबोधित करते थे। सैनिकों ने यीशु पर थूका और उसके सिर पर लकड़ी से मारा। यीशु के समय में किसी व्यक्ति का अपमान करने या उसे बेइज्जत करने के सबसे बुरे तरीकों में से एक थूकना था। तब सैनिकों ने लाल रंग के कपड़े उतारकर यीशु के कपड़े उसे वापस पहना दिए।</w:t>
      </w:r>
    </w:p>
    <w:p>
      <w:pPr/>
      <w:r>
        <w:rPr>
          <w:lang w:val="hi_IN" w:bidi="hi_IN"/>
        </w:rPr>
      </w:r>
      <w:r>
        <w:rPr>
          <w:lang w:val="hi_IN" w:bidi="hi_IN"/>
        </w:rPr>
        <w:t xml:space="preserve">यहां रुकें और एक अनुवाद समूह के रूप में चर्चा करें। लोग आपकी संस्कृति में अन्य लोगों का अपमान कैसे करते हैं? इस कहानी में, उन्होंने यीशु को मारा और उस पर थूका। उन्होंने यह ढोंग करते हुए कि वह एक राजा था उसका मज़ाक भी उड़ाया। आपकी संस्कृति में लोग क्या करते हैं? </w:t>
      </w:r>
    </w:p>
    <w:p>
      <w:pPr/>
      <w:r>
        <w:rPr>
          <w:lang w:val="hi_IN" w:bidi="hi_IN"/>
        </w:rPr>
      </w:r>
      <w:r>
        <w:rPr>
          <w:lang w:val="hi_IN" w:bidi="hi_IN"/>
        </w:rPr>
        <w:t>फिर वे यीशु को मार डालने के लिए ले गए। आमतौर पर एक प्रमुख सैनिक और 4 कार्यकारी सैनिक कैदी को शहर के बीच से ले जाकर मृत्यु दण्ड की जगह पर ले जाते थे। क्रूस पर चढ़ाने का स्थान यरूशलेम नगर की दीवार के ठीक बाहर था, शायद किसी व्यस्त सड़क के किनारे पर।</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कल्पना करने में समूह की मदद करे। आप समूह को इस कहानी के दृश्यों, पात्रों और परिवेश को परिभाषित करने में सहायता करेंगे।</w:t>
      </w:r>
    </w:p>
    <w:p>
      <w:pPr/>
      <w:r>
        <w:rPr>
          <w:lang w:val="hi_IN" w:bidi="hi_IN"/>
        </w:rPr>
      </w:r>
      <w:r>
        <w:rPr>
          <w:lang w:val="hi_IN" w:bidi="hi_IN"/>
        </w:rPr>
        <w:t>इस कहानी में दो दृश्य हैं।</w:t>
      </w:r>
    </w:p>
    <w:p>
      <w:pPr/>
      <w:r>
        <w:rPr>
          <w:lang w:val="hi_IN" w:bidi="hi_IN"/>
        </w:rPr>
      </w:r>
      <w:r>
        <w:rPr>
          <w:b/>
          <w:lang w:val="hi_IN" w:bidi="hi_IN"/>
        </w:rPr>
        <w:t>प्रथम दृश्य:</w:t>
      </w:r>
      <w:r>
        <w:rPr>
          <w:lang w:val="hi_IN" w:bidi="hi_IN"/>
        </w:rPr>
        <w:t xml:space="preserve"> प्रथम दृश्य में, प्रेटोरियम अर्थात् राज्यपाल के मुख्यालय में सैनिक यीशु का उपहास करते हैं और उसे राजा कहकर मज़ाक उड़ाते हैं। सैनिकों ने यीशु को एक कपड़ा पहनाया, उनके सिर पर मुकुट रखा और उनके हाथ में एक छड़ी थमा दी। फिर सैनिक यीशु की आराधना करने का दिखावा करते हैं। फिर सैनिकों ने यीशु को पीटा और उस पर थूका।</w:t>
      </w:r>
    </w:p>
    <w:p>
      <w:pPr/>
      <w:r>
        <w:rPr>
          <w:lang w:val="hi_IN" w:bidi="hi_IN"/>
        </w:rPr>
      </w:r>
      <w:r>
        <w:rPr>
          <w:b/>
          <w:lang w:val="hi_IN" w:bidi="hi_IN"/>
        </w:rPr>
        <w:t>दूसरे दृश्य</w:t>
      </w:r>
      <w:r>
        <w:rPr>
          <w:lang w:val="hi_IN" w:bidi="hi_IN"/>
        </w:rPr>
        <w:t xml:space="preserve"> में सैनिक यीशु के वस्त्र उतार देते हैं और उसे वापस उसके कपड़े पहना देते हैं। फिर सैनिक यीशु को क्रूस पर चढ़ाने के लिए ले गए।</w:t>
      </w:r>
    </w:p>
    <w:p>
      <w:pPr/>
      <w:r>
        <w:rPr>
          <w:lang w:val="hi_IN" w:bidi="hi_IN"/>
        </w:rPr>
      </w:r>
      <w:r>
        <w:rPr>
          <w:lang w:val="hi_IN" w:bidi="hi_IN"/>
        </w:rPr>
        <w:t xml:space="preserve">पात्रों में शामिल हैं: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प्रेटोरियम में सैनिक</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w:t>
      </w:r>
    </w:p>
    <w:p>
      <w:pPr/>
      <w:r>
        <w:rPr>
          <w:lang w:val="hi_IN" w:bidi="hi_IN"/>
        </w:rPr>
      </w:r>
      <w:r>
        <w:rPr>
          <w:lang w:val="hi_IN" w:bidi="hi_IN"/>
        </w:rPr>
        <w:t>यह याद रखना ज़रूरी है कि यह कहानी सैनिकों द्वारा यीशु को कोड़े मारने के ठीक बाद शुरू होती है। किसी समय पर, या तो यीशु को कोड़े मारने से पहले या ठीक बाद वे यीशु को राज्यपाल के मुख्यालय के आंगन में ले जाते हैं। लगभग 200 से 600 सैनिकों की पलटन यीशु को देखने और उसका मज़ाक उड़ाने के लिए बाहर आती हैं। सैनिक यीशु के साथ ऐसा व्यवहार करने का ढोंग करते हैं जैसे वे किसी राजा के साथ व्यवहार करते हों। उन्होंने यीशु को गहरे लाल रंग का कपड़ा पहनाया। उन्होंने उसके सिर पर कांटेदार शाखाओं से बना मुकुट रख दिया। सैनिकों ने यीशु के हाथ में एक सरकंडा या छड़ी रख दी। वे यीशु के सामने घुटने टेकते हैं और राजा की तरह उससे पुकारते हैं, "यहूदियों के राजा जय हो!" फिर उन्होंने उसे लाठी से सिर पर मारा और उसका अपमान करने के लिए उस पर थूका। जब वे यीशु का मज़ाक उड़ाना समाप्त कर देते हैं, तो वे उसका राजकीय कपड़ा उतारकर उसके अपने कपड़े पहना देते हैं। यह याद रखना महत्वपूर्ण है कि यह यीशु के लिए बहुत अपमानजनक रहा होगा।</w:t>
      </w:r>
    </w:p>
    <w:p>
      <w:pPr/>
      <w:r>
        <w:rPr>
          <w:lang w:val="hi_IN" w:bidi="hi_IN"/>
        </w:rPr>
      </w:r>
      <w:r>
        <w:rPr>
          <w:lang w:val="hi_IN" w:bidi="hi_IN"/>
        </w:rPr>
        <w:t>यहाँ रुकें और अनुवाद समूह के रूप में चर्चा करें: आपकी संस्कृति में महत्वपूर्ण लोग किस रंग रंग के कपड़े पहनते हैं? यदि हो सके तो उस रंग का एक कपड़ा या कपड़े का टुकड़ा ढूँढें। आपके क्षेत्र में, किस प्रकार के पौधे में कांटे होते हैं? उस पौधे की कुछ टहनियाँ लें और उनकी शाखाओं का उपयोग करके एक गोला बनाएँ जिसे किसी के सिर पर रखा जा सके। एक बड़ी छड़ी खोजिए जिसे राजदंड की तरह इस्तेमाल किया गया हो सकता है। एक बार जब आपके पास ये चीजें आ जाएं, तो चर्चा करें कि आप उन्हें उन वस्तुओं के रूप में कैसे अनुवादित करेंगे जो अपमान पैदा करती हैं।</w:t>
      </w:r>
    </w:p>
    <w:p>
      <w:pPr/>
      <w:r>
        <w:rPr>
          <w:lang w:val="hi_IN" w:bidi="hi_IN"/>
        </w:rPr>
      </w:r>
      <w:r>
        <w:rPr>
          <w:lang w:val="hi_IN" w:bidi="hi_IN"/>
        </w:rPr>
        <w:t>फिर शायद लगभग 4 सैनिक और एक प्रमुख सैनिक यीशु को मृत्युदण्ड के स्थान की ओर ले जाने लगे। यीशु ने यह यात्रा अपने ही क्रूस की पट्टी उठाकर आरम्भ की। यरूशलेम की सड़कें शायद सुबह के समय व्यस्त हो रही थीं क्योंकि वे यरूशलेम शहर की दीवार के बाहर एक व्यस्त सड़क के किनारे स्थित मृत्युदण्ड के स्थान की ओर जा रहे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 xml:space="preserve">पात्रों में शामिल हैं: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प्रेटोरियम में सैनिक</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बिंदुओं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यह कहानी सैनिकों द्वारा यीशु को कोड़े मारने के ठीक बाद शुरू होती है। किसी समय पर, या तो यीशु को कोड़े मारने से पहले या ठीक बाद वे यीशु को राज्यपाल के मुख्यालय के आंगन में ले जाते हैं। लगभग 200 से 600 सैनिकों की पलटन यीशु को देखने और उसका मज़ाक उड़ाने के लिए बाहर आती हैं। सैनिक यीशु के साथ ऐसा व्यवहार करने का ढोंग करते हैं जैसे वे किसी राजा के साथ व्यवहार करते हों। उन्होंने उसे बैंगनी या गहरे लाल रंग का कपड़ा पहनाया। उन्होंने उसके सिर पर काँटों की टहनियों से बना हुआ मुकुट रखा। वे उसे नमस्कार करते हैं, या राजा की तरह उससे पुकारते हैं, "यहूदियों के राजा की जय हो!" फिर वे उसके सिर पर डंडे से मारते और उसका अपमान करने के लिए उस पर थूकते हैं। वे उसके सामने ऐसे घुटने टेकते हैं जैसे वे उसे प्रणाम कर रहे हों। फिर उन्होंने बैंगनी वस्त्र उतारे और उसके अपने कपड़े उसे पहना दिए।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सैनिकों से पूछो, "आप कैसा महसूस कर रहे हैं?" आप ऐसी बातें सुन सकते हैं:</w:t>
      </w:r>
    </w:p>
    <w:p>
      <w:pPr>
        <w:pStyle w:val="ListBullet"/>
        <w:spacing w:line="240" w:lineRule="auto"/>
        <w:ind w:left="720"/>
      </w:pPr>
      <w:r>
        <w:rPr>
          <w:lang w:val="hi_IN" w:bidi="hi_IN"/>
        </w:rPr>
      </w:r>
      <w:r>
        <w:rPr>
          <w:lang w:val="hi_IN" w:bidi="hi_IN"/>
        </w:rPr>
        <w:t>यीशु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लगभग 4 सैनिक और एक प्रमुख सैनिक यीशु को मृत्युदण्ड के स्थान की ओर ले जाने लगते हैं। यरूशलेम की शहर की दीवार के बाहर एक दण्ड देने का स्थान है।</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 xml:space="preserve">सैनिक यीशु को </w:t>
      </w:r>
      <w:r>
        <w:rPr>
          <w:b/>
          <w:lang w:val="hi_IN" w:bidi="hi_IN"/>
        </w:rPr>
        <w:t>प्रेटोरियम</w:t>
      </w:r>
      <w:r>
        <w:rPr>
          <w:lang w:val="hi_IN" w:bidi="hi_IN"/>
        </w:rPr>
        <w:t xml:space="preserve"> ले गए, जो राज्यपाल के आधिकारिक निवास और मुख्यालय का विशेष नाम है। सबसे अधिक संभावना यह है कि यह कहानी ऐसे आंगन में घटित हुई, जो इमारतों से घिरा बाहरी क्षेत्र था।</w:t>
      </w:r>
    </w:p>
    <w:p>
      <w:pPr/>
      <w:r>
        <w:rPr>
          <w:lang w:val="hi_IN" w:bidi="hi_IN"/>
        </w:rPr>
      </w:r>
      <w:r>
        <w:rPr>
          <w:lang w:val="hi_IN" w:bidi="hi_IN"/>
        </w:rPr>
        <w:t xml:space="preserve">सैनिकों ने यीशु को देखने के लिए सैनिकों की पूरी </w:t>
      </w:r>
      <w:r>
        <w:rPr>
          <w:b/>
          <w:lang w:val="hi_IN" w:bidi="hi_IN"/>
        </w:rPr>
        <w:t>दल</w:t>
      </w:r>
      <w:r>
        <w:rPr>
          <w:lang w:val="hi_IN" w:bidi="hi_IN"/>
        </w:rPr>
        <w:t xml:space="preserve">, या </w:t>
      </w:r>
      <w:r>
        <w:rPr>
          <w:b/>
          <w:lang w:val="hi_IN" w:bidi="hi_IN"/>
        </w:rPr>
        <w:t>पलटन</w:t>
      </w:r>
      <w:r>
        <w:rPr>
          <w:lang w:val="hi_IN" w:bidi="hi_IN"/>
        </w:rPr>
        <w:t xml:space="preserve">, या </w:t>
      </w:r>
      <w:r>
        <w:rPr>
          <w:b/>
          <w:lang w:val="hi_IN" w:bidi="hi_IN"/>
        </w:rPr>
        <w:t>बटालियन</w:t>
      </w:r>
      <w:r>
        <w:rPr>
          <w:lang w:val="hi_IN" w:bidi="hi_IN"/>
        </w:rPr>
        <w:t xml:space="preserve"> को बाहर बुलाया। सैनिकों की एक पलटन में आमतौर पर लगभग 600 सैनिक होते थे लेकिन यह पलटन 200 से 600 सैनिकों के बीच हो सकती थी।</w:t>
      </w:r>
    </w:p>
    <w:p>
      <w:pPr/>
      <w:r>
        <w:rPr>
          <w:lang w:val="hi_IN" w:bidi="hi_IN"/>
        </w:rPr>
      </w:r>
      <w:r>
        <w:rPr>
          <w:lang w:val="hi_IN" w:bidi="hi_IN"/>
        </w:rPr>
        <w:t xml:space="preserve">सैनिकों ने यीशु को </w:t>
      </w:r>
      <w:r>
        <w:rPr>
          <w:b/>
          <w:lang w:val="hi_IN" w:bidi="hi_IN"/>
        </w:rPr>
        <w:t>बैंगनी रंग का एक कपड़ा</w:t>
      </w:r>
      <w:r>
        <w:rPr>
          <w:lang w:val="hi_IN" w:bidi="hi_IN"/>
        </w:rPr>
        <w:t xml:space="preserve"> या </w:t>
      </w:r>
      <w:r>
        <w:rPr>
          <w:b/>
          <w:lang w:val="hi_IN" w:bidi="hi_IN"/>
        </w:rPr>
        <w:t>बाहरी कपड़ा</w:t>
      </w:r>
      <w:r>
        <w:rPr>
          <w:lang w:val="hi_IN" w:bidi="hi_IN"/>
        </w:rPr>
        <w:t xml:space="preserve"> पहनाया। </w:t>
      </w:r>
      <w:r>
        <w:rPr>
          <w:b/>
          <w:lang w:val="hi_IN" w:bidi="hi_IN"/>
        </w:rPr>
        <w:t>लाल</w:t>
      </w:r>
      <w:r>
        <w:rPr>
          <w:lang w:val="hi_IN" w:bidi="hi_IN"/>
        </w:rPr>
        <w:t xml:space="preserve"> एक ऐसा रंग है जो गहरा, गाढ़ा लाल होता है। सैनिकों ने शायद यीशु को अपने ही कपड़ों में से एक पहना दिया था। </w:t>
      </w:r>
      <w:r>
        <w:rPr>
          <w:b/>
          <w:lang w:val="hi_IN" w:bidi="hi_IN"/>
        </w:rPr>
        <w:t>कपड़ा</w:t>
      </w:r>
      <w:r>
        <w:rPr>
          <w:lang w:val="hi_IN" w:bidi="hi_IN"/>
        </w:rPr>
        <w:t xml:space="preserve"> या </w:t>
      </w:r>
      <w:r>
        <w:rPr>
          <w:b/>
          <w:lang w:val="hi_IN" w:bidi="hi_IN"/>
        </w:rPr>
        <w:t>अंगरखे</w:t>
      </w:r>
      <w:r>
        <w:rPr>
          <w:lang w:val="hi_IN" w:bidi="hi_IN"/>
        </w:rPr>
        <w:t xml:space="preserve"> की परिभाषा के लिए मुख्य शब्दावली देखें।</w:t>
      </w:r>
    </w:p>
    <w:p>
      <w:pPr/>
      <w:r>
        <w:rPr>
          <w:lang w:val="hi_IN" w:bidi="hi_IN"/>
        </w:rPr>
      </w:r>
      <w:r>
        <w:rPr>
          <w:lang w:val="hi_IN" w:bidi="hi_IN"/>
        </w:rPr>
        <w:t>यहाँ रुकें और लाल रंग के कपड़े की तस्वीर फिर से दिखाएँ।</w:t>
      </w:r>
    </w:p>
    <w:p>
      <w:pPr/>
      <w:r>
        <w:rPr>
          <w:lang w:val="hi_IN" w:bidi="hi_IN"/>
        </w:rPr>
      </w:r>
      <w:r>
        <w:rPr>
          <w:lang w:val="hi_IN" w:bidi="hi_IN"/>
        </w:rPr>
        <w:t xml:space="preserve">सैनिकों ने यीशु के सिर पर </w:t>
      </w:r>
      <w:r>
        <w:rPr>
          <w:b/>
          <w:lang w:val="hi_IN" w:bidi="hi_IN"/>
        </w:rPr>
        <w:t>काँटों का मुकुट</w:t>
      </w:r>
      <w:r>
        <w:rPr>
          <w:lang w:val="hi_IN" w:bidi="hi_IN"/>
        </w:rPr>
        <w:t xml:space="preserve"> रखा। सैनिकों ने कांटों वाली शाखाओं को आपस में मोड़कर एक गोला बनाया। यह गोल आकार एक विशेष मुकुट या ताज जैसा था जो यीशु के समय में राजा पहना करते थे। राजा अपने सिरों पर एक विशेष गोलाकार ताज पहनते थे ताकि यह दिखा सकें कि वे राजा हैं।</w:t>
      </w:r>
    </w:p>
    <w:p>
      <w:pPr/>
      <w:r>
        <w:rPr>
          <w:lang w:val="hi_IN" w:bidi="hi_IN"/>
        </w:rPr>
      </w:r>
      <w:r>
        <w:rPr>
          <w:lang w:val="hi_IN" w:bidi="hi_IN"/>
        </w:rPr>
        <w:t xml:space="preserve">इसके बाद सैनिकों ने यीशु का </w:t>
      </w:r>
      <w:r>
        <w:rPr>
          <w:b/>
          <w:lang w:val="hi_IN" w:bidi="hi_IN"/>
        </w:rPr>
        <w:t>मजाक</w:t>
      </w:r>
      <w:r>
        <w:rPr>
          <w:lang w:val="hi_IN" w:bidi="hi_IN"/>
        </w:rPr>
        <w:t xml:space="preserve"> उड़ाया, मानो यीशु कोई राजा हो। उपहास करना किसी का मज़ाक उड़ाना होता है। उन्होंने पुकार कर कहा, "यहूदियों के राजा, जय हो!" और यीशु के सामने घुटने टेक। फिर उन्होंने यीशु पर थूका और उसे लाठी से पीटा।</w:t>
      </w:r>
    </w:p>
    <w:p>
      <w:pPr/>
      <w:r>
        <w:rPr>
          <w:lang w:val="hi_IN" w:bidi="hi_IN"/>
        </w:rPr>
      </w:r>
      <w:r>
        <w:rPr>
          <w:lang w:val="hi_IN" w:bidi="hi_IN"/>
        </w:rPr>
        <w:t xml:space="preserve">तब सैनिक यीशु को </w:t>
      </w:r>
      <w:r>
        <w:rPr>
          <w:b/>
          <w:lang w:val="hi_IN" w:bidi="hi_IN"/>
        </w:rPr>
        <w:t>क्रूस पर चढ़ाने</w:t>
      </w:r>
      <w:r>
        <w:rPr>
          <w:lang w:val="hi_IN" w:bidi="hi_IN"/>
        </w:rPr>
        <w:t xml:space="preserve"> के लिए ले गए। क्रूस पर चढ़ाना और क्रूस पर चढ़ाया जाना के लिए उसी शब्द का उपयोग करें जिसका उपयोग आपने पिछले भागों में किया है। </w:t>
      </w:r>
      <w:r>
        <w:rPr>
          <w:b/>
          <w:lang w:val="hi_IN" w:bidi="hi_IN"/>
        </w:rPr>
        <w:t>क्रूसीकरण</w:t>
      </w:r>
      <w:r>
        <w:rPr>
          <w:lang w:val="hi_IN" w:bidi="hi_IN"/>
        </w:rPr>
        <w:t xml:space="preserve"> की परिभाषा के लिए मुख्य शब्दावली देखें। क्रूसीकरण किसी व्यक्ति को क्रूस पर चढ़ाने की प्रक्रिया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27:32–44</w:t>
      </w:r>
      <w:r>
        <w:rPr>
          <w:lang w:val="hi_IN" w:bidi="hi_IN"/>
        </w:rPr>
      </w:r>
    </w:p>
    <w:p>
      <w:pPr>
        <w:pStyle w:val="Heading3"/>
      </w:pPr>
      <w:r>
        <w:rPr>
          <w:lang w:val="hi_IN" w:bidi="hi_IN"/>
        </w:rPr>
        <w:t>सुने और मन में रखें</w:t>
      </w:r>
    </w:p>
    <w:p>
      <w:pPr/>
      <w:r>
        <w:rPr>
          <w:lang w:val="hi_IN" w:bidi="hi_IN"/>
        </w:rPr>
      </w:r>
      <w:r>
        <w:rPr>
          <w:lang w:val="hi_IN" w:bidi="hi_IN"/>
        </w:rPr>
        <w:t>मत्ती 27:32–44 को सुनें और अपने मन में रखें।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यह कहानी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फिर सबसे आसानी से समझ आने वाले संस्करण में सुनें।</w:t>
      </w:r>
    </w:p>
    <w:p>
      <w:pPr/>
      <w:r>
        <w:rPr>
          <w:lang w:val="hi_IN" w:bidi="hi_IN"/>
        </w:rPr>
      </w:r>
      <w:r>
        <w:rPr>
          <w:lang w:val="hi_IN" w:bidi="hi_IN"/>
        </w:rPr>
        <w:t xml:space="preserve"> यह भाग वहीं से शुरू होता है जहां से पिछला भाग समाप्त हुआ था, जब प्रधान सैनिक और 4 फाँसी देने वाले सैनिक यीशु को शहर से होते हुए फाँसी के स्थान तक ले गए। यीशु को मृत्युदंड स्थल तक जाते समय क्रूस का छोटा बीम उठाकर ले जाने के लिए मजबूर होना पड़ा। क्रूस पर चढ़ाये जाने का स्थान, जिसे गुलगुता या खोपड़ी का स्थान कहा जाता था, यरूशलेम शहर की दीवार के ठीक बाहर शायद एक व्यस्त सड़क के किनारे था।</w:t>
      </w:r>
    </w:p>
    <w:p>
      <w:pPr/>
      <w:r>
        <w:rPr>
          <w:lang w:val="hi_IN" w:bidi="hi_IN"/>
        </w:rPr>
      </w:r>
      <w:r>
        <w:rPr>
          <w:lang w:val="hi_IN" w:bidi="hi_IN"/>
        </w:rPr>
        <w:t>यहां रुकें और अपनी अनुवाद दल को क्रूस की एक तस्वीर दिखाएं, और क्रूस के बीम को इंगित करें।</w:t>
      </w:r>
    </w:p>
    <w:p>
      <w:pPr/>
      <w:r>
        <w:rPr>
          <w:lang w:val="hi_IN" w:bidi="hi_IN"/>
        </w:rPr>
      </w:r>
      <w:r>
        <w:rPr>
          <w:lang w:val="hi_IN" w:bidi="hi_IN"/>
        </w:rPr>
        <w:t>यीशु कोड़े की मार के बाद बहुत कमजोर हो गए थे और वे पूरे रास्ते अपना क्रूस उठा कर नहीं ले जा सकते थे। जब यीशु मृत्युदंड के स्थल पर जा रहे थे, उसी समय एक मनुष्य ग्रामीण क्षेत्र से यरूशलेम में आ रहा था। उसका नाम शमौन था। शमौन एक यहूदी था जो या तो यरूशलेम में रहता था, या फसह का पर्व मनाने के लिए वहाँ आया था, लेकिन वह कुरेन से था, जो उत्तरी अफ्रीका का एक शहर था। रोमियों को स्थानीय लोगों को अपने लिए काम करने के लिए मजबूर करने का अधिकार था, इसलिए शमौन को यीशु के लिए उनका क्रूस उठाने के लिए मजबूर होना पड़ा।</w:t>
      </w:r>
    </w:p>
    <w:p>
      <w:pPr/>
      <w:r>
        <w:rPr>
          <w:lang w:val="hi_IN" w:bidi="hi_IN"/>
        </w:rPr>
      </w:r>
      <w:r>
        <w:rPr>
          <w:lang w:val="hi_IN" w:bidi="hi_IN"/>
        </w:rPr>
        <w:t>रुकें और उत्तरी अफ्रीका के नक्शे को देखें, कुरीनी और मध्य पूर्व को देखें, जहाँ यरूशलेम है।</w:t>
      </w:r>
    </w:p>
    <w:p>
      <w:pPr/>
      <w:r>
        <w:rPr>
          <w:lang w:val="hi_IN" w:bidi="hi_IN"/>
        </w:rPr>
      </w:r>
      <w:r>
        <w:rPr>
          <w:lang w:val="hi_IN" w:bidi="hi_IN"/>
        </w:rPr>
        <w:t>यहूदी परम्परा में यहूदी स्त्रियों द्वारा क्रूस पर चढ़ाए जाने वाले व्यक्ति को जड़ी-बूटी मिलाकर दाखरस पिलाने की प्रथा थी, जिससे लोगों का दर्द कम हो जाता था। मत्ती हमें यह नहीं बताता कि यीशु को यह दाखरस किसने दिया, परन्तु वह कहता है कि इसमें पित्त मिला हुआ था, जो एक प्रकार का जहर था जो इन्द्रियों को मंद कर देता था। यीशु ने उसे चखा और फिर दाखरस और पित्त को अस्वीकार कर दिया। यह सम्भव है कि सैनिकों ने यीशु के प्रति क्रूरता दिखाने और उनका मजाक उड़ाने के लिए यह प्रस्ताव रखा हो। यह भी सम्भव है कि यहूदी स्त्रियाँ ही यीशु के दर्द को कम करने में मदद करने की कोशिश कर रही थीं।</w:t>
      </w:r>
    </w:p>
    <w:p>
      <w:pPr/>
      <w:r>
        <w:rPr>
          <w:lang w:val="hi_IN" w:bidi="hi_IN"/>
        </w:rPr>
      </w:r>
      <w:r>
        <w:rPr>
          <w:lang w:val="hi_IN" w:bidi="hi_IN"/>
        </w:rPr>
        <w:t>मत्ती इस बात का पूरा विवरण नहीं देता कि रोमी लोग अपने कैदियों को किस प्रकार क्रूस पर चढ़ाते थे, शायद इसलिए क्योंकि उसके श्रोता पहले ही से इस प्रक्रिया को बहुत अच्छी तरह से समझते थे। आमतौर पर रोमी लोग अपने कैदी को नग्न कर देते थे। यहूदी लोग कैदियों को पूरी तरह से नग्न करके मृत्युदण्ड देना पसन्द नहीं करते थे, इसलिए कभी-कभी रोमी सैनिक उनके कैदियों को पैरों के चारों ओर एक लंगोट पहनने की अनुमति देते थे। हमें नहीं पता कि यीशु ने कोई लंगोट पहनी थी या नहीं। सैनिकों ने उसकी बाँहों को फैला दिया और उसकी बाँहों को आड़ी लकड़ी पर या तो बाँध दिया या कीलों से ठोंक दिया। कील शायद पीड़ित की बाँह के निचले हिस्से में ठोंकी गई थी। क्रूस का टुकड़ा किसी खूँटे या खम्बे से जुड़ा होता था, फिर उसे उठाकर भूमि में गाड़ दिया जाता था। उसके बाद पैरों को सीधे खड़े खम्भे पर कीलों से ठोंक दिया जाता था। पैरों को शायद एक लम्बी कील से एक साथ ठोंका गया था। सम्भव है शरीर को सहारा देने के लिए खम्भे के बीच में लकड़ी का एक टुकड़ा भी जोड़ा गया हो। कैदी आमतौर पर इस थकावट से मर जाते थे, क्योंकि उन्हें सांस लेने के लिए बार-बार अपना शरीर ऊपर उठाना पड़ता था। वे कोड़े मारे जाने से और खून बहने से बहुत कमजोर हो गए थे, इसलिए यह प्रक्रिया आमतौर पर कुछ घंटे चलती थी।</w:t>
      </w:r>
    </w:p>
    <w:p>
      <w:pPr/>
      <w:r>
        <w:rPr>
          <w:lang w:val="hi_IN" w:bidi="hi_IN"/>
        </w:rPr>
      </w:r>
      <w:r>
        <w:rPr>
          <w:lang w:val="hi_IN" w:bidi="hi_IN"/>
        </w:rPr>
        <w:t>रुकें और समूह में चर्चा करें: हालांकि यह कहानी का हिस्सा नहीं है, लेकिन चर्चा करें कि आप यीशु के मृत्युदंड का वर्णन करने के लिए किस शब्द का उपयोग करेंगे। क्या मृत्युदंड देने का कोई ऐसा तरीका है जो क्रूर हो और आपकी संस्कृति में अच्छी तरह से जाना जाता हो?</w:t>
      </w:r>
    </w:p>
    <w:p>
      <w:pPr/>
      <w:r>
        <w:rPr>
          <w:lang w:val="hi_IN" w:bidi="hi_IN"/>
        </w:rPr>
      </w:r>
      <w:r>
        <w:rPr>
          <w:lang w:val="hi_IN" w:bidi="hi_IN"/>
        </w:rPr>
        <w:t>ऊपर उठाए गए क्रूसों की ऊँचाई एक व्यक्ति की ऊँचाई के बराबर हो सकती थी, लेकिन यीशु के मामले में यह शायद थोड़ी अधिक ऊँची थी ताकि अधिक लोग उसे देख सकें। मत्ती इन विवरणों पर ध्यान केंद्रित नहीं करता है, बल्कि यह बताने के लिए वापस जाता है कि सैनिक क्या कर रहे हैं। जब सैनिकों ने यीशु को क्रूस पर चढ़ा दिया, तो उन्होंने चिट्ठियाँ डालकर यीशु के कपड़ों को बाँट लिया। चिट्ठी डालने का मतलब था पासा फेंकना, लकड़ियां चुनना, या पत्थर फेंकना, और जो भी अधिक अंक प्राप्त करता, या सबसे लम्बी लकड़ी चुनता, या पत्थर एक निश्चित तरीके से गिरता, वह जीत जाता था। फिर सैनिक बैठ गए और यीशु की निगरानी करते रहे। वे शायद यह सुनिश्चित करने के लिए निगरानी रखते रहे कि कोई भी यीशु को बचाने की कोशिश न करे।</w:t>
      </w:r>
    </w:p>
    <w:p>
      <w:pPr/>
      <w:r>
        <w:rPr>
          <w:lang w:val="hi_IN" w:bidi="hi_IN"/>
        </w:rPr>
      </w:r>
      <w:r>
        <w:rPr>
          <w:lang w:val="hi_IN" w:bidi="hi_IN"/>
        </w:rPr>
        <w:t>रुकिए और अपनी अनुवाद टीम को उन चिट्ठियों की एक तस्वीर दिखाइए जिन्हें डाला जाता था।</w:t>
      </w:r>
    </w:p>
    <w:p>
      <w:pPr/>
      <w:r>
        <w:rPr>
          <w:lang w:val="hi_IN" w:bidi="hi_IN"/>
        </w:rPr>
      </w:r>
      <w:r>
        <w:rPr>
          <w:lang w:val="hi_IN" w:bidi="hi_IN"/>
        </w:rPr>
        <w:t>रुकिए और टीम के रूप में चर्चा कीजिए: आपकी संस्कृति में लोग दूसरों को शर्मिंदा या अपमानित कैसे करते हैं? इस तरह के शर्मनाक तरीके का व्यवहार झेलने के लिए लोग किस तरह के काम करते हैं?</w:t>
      </w:r>
    </w:p>
    <w:p>
      <w:pPr/>
      <w:r>
        <w:rPr>
          <w:lang w:val="hi_IN" w:bidi="hi_IN"/>
        </w:rPr>
      </w:r>
      <w:r>
        <w:rPr>
          <w:lang w:val="hi_IN" w:bidi="hi_IN"/>
        </w:rPr>
        <w:t>सैनिकों ने यीशु के अपराध को बताने वाला चिन्ह उसके सिर के ऊपर लकड़ी पर लगा दिया– "यहूदियों का राजा" सैनिकों ने यीशु के दोनों ओर दो और पुरुषों को भी क्रूस पर चढ़ाया। इन पुरुषों को "लुटेरे" या "चोर" के रूप में वर्णित किया गया है। रोम के लोग चोर होने पर लोगों को मृत्युदंड नहीं देते थे इसलिए इस वर्णन की अधिक सम्भावना यह है कि ये लोग भी क्रांतिकारी थे और उन्होंने सरकार को उखाड़ फेंकने की कोशिश की थी। यह बहुत सम्भव है कि यीशु का क्रूस बरअब्बा के लिए बनाया गया था।</w:t>
      </w:r>
    </w:p>
    <w:p>
      <w:pPr/>
      <w:r>
        <w:rPr>
          <w:lang w:val="hi_IN" w:bidi="hi_IN"/>
        </w:rPr>
      </w:r>
      <w:r>
        <w:rPr>
          <w:lang w:val="hi_IN" w:bidi="hi_IN"/>
        </w:rPr>
        <w:t>कुछ लोग वहाँ से गुजरे और अपना सिर हिलाया, या अपने सिर ऐसे घुमाए जिससे यह दिखा सकें कि वे यीशु का अपमान कर रहे थे। उन्होंने कहा, "तूने कहा था कि तू इस मन्दिर को नष्ट कर देगा और तीन दिन के बाद इसे फिर से बना देगा।" अपने आप को बचा।" धार्मिक अगुओं ने पिछली रात यीशु पर इस निन्दा का आरोप लगाया था। यह शायद यीशु के दावे के बारे में एक सामान्य चुगली थी। लोगों ने यह भी कहा, "यदि तू परमेश्वर का पुत्र है, तो क्रूस पर से उतर आ।"</w:t>
      </w:r>
    </w:p>
    <w:p>
      <w:pPr/>
      <w:r>
        <w:rPr>
          <w:lang w:val="hi_IN" w:bidi="hi_IN"/>
        </w:rPr>
      </w:r>
      <w:r>
        <w:rPr>
          <w:lang w:val="hi_IN" w:bidi="hi_IN"/>
        </w:rPr>
        <w:t>रुकें और एक समूह के रूप में चर्चा करें: आपकी संस्कृति में लोग कौन से सामान्य अपमान करते हैं?</w:t>
      </w:r>
    </w:p>
    <w:p>
      <w:pPr/>
      <w:r>
        <w:rPr>
          <w:lang w:val="hi_IN" w:bidi="hi_IN"/>
        </w:rPr>
      </w:r>
      <w:r>
        <w:rPr>
          <w:lang w:val="hi_IN" w:bidi="hi_IN"/>
        </w:rPr>
        <w:t>महासभा के सदस्य, प्रधान याजक और व्यवस्था के शिक्षक आपस में व्यंग्यात्मक तरीके से बातचीत कर रहे थे। "इसने दूसरों को बचाया लेकिन खुद को नहीं बचा सकता। वह "इस्राएल का राजा" है। उसे क्रूस से नीचे उतरने दो ताकि हम उस पर विश्वास कर सकें। उसने कहा कि वह परमेश्वर का पुत्र है।" शायद उनका मतलब यह था कि यीशु ने अन्य लोगों को चंगा करके बचाया था। अजीब बात यह है कि यीशु लोगों को आत्मिक रूप से बचाने में सक्षम रहा, क्योंकि उसने क्रूस से नीचे उतरकर "स्वयं को नहीं बचाया।" धार्मिक अगुवों ने यीशु को पिलातुस की तरह "यहूदियों का राजा" कहने के बजाय "इस्राएल का राजा" कहा। रोमी लोगों ने इस्राएल में रहने वाले लोगों के समूह को "यहूदी" कहा। यहूदी लोग स्वयं भी अपनी भूमि का नाम 'इस्राएल' रखना पसंद करते थे।</w:t>
      </w:r>
    </w:p>
    <w:p>
      <w:pPr/>
      <w:r>
        <w:rPr>
          <w:lang w:val="hi_IN" w:bidi="hi_IN"/>
        </w:rPr>
      </w:r>
      <w:r>
        <w:rPr>
          <w:lang w:val="hi_IN" w:bidi="hi_IN"/>
        </w:rPr>
        <w:t>इसी तरह, यीशु के दोनों ओर क्रूस पर लटके क्रांतिकारियों ने उसका उपहास किया, जिसका अर्थ है कि उन्होंने यीशु के बारे में बुरी बातें कहीं।</w:t>
      </w:r>
      <w:r>
        <w:rPr>
          <w:lang w:val="hi_IN" w:bidi="hi_IN"/>
        </w:rPr>
      </w:r>
    </w:p>
    <w:p>
      <w:pPr>
        <w:pStyle w:val="Heading3"/>
      </w:pPr>
      <w:r>
        <w:rPr>
          <w:lang w:val="hi_IN" w:bidi="hi_IN"/>
        </w:rPr>
        <w:t>घटनाओं को समझाना</w:t>
      </w:r>
    </w:p>
    <w:p>
      <w:pPr/>
      <w:r>
        <w:rPr>
          <w:lang w:val="hi_IN" w:bidi="hi_IN"/>
        </w:rPr>
      </w:r>
      <w:r>
        <w:rPr>
          <w:lang w:val="hi_IN" w:bidi="hi_IN"/>
        </w:rPr>
        <w:t>इस सत्र में आप इस कहानी के दृश्यों की कल्पना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यीशु अपने क्रूस की आड़ी लकड़ी को मृत्यु के स्थान पर ले जाने लगता है। वह उसे पूरे रास्ते नहीं ले जा पाता, और कुरेन का शमौन बाकी रास्ते उसे उठाकर गुलगुता, अर्थात खोपड़ी के स्थान तक ले जाता है।</w:t>
      </w:r>
    </w:p>
    <w:p>
      <w:pPr/>
      <w:r>
        <w:rPr>
          <w:lang w:val="hi_IN" w:bidi="hi_IN"/>
        </w:rPr>
      </w:r>
      <w:r>
        <w:rPr>
          <w:b/>
          <w:lang w:val="hi_IN" w:bidi="hi_IN"/>
        </w:rPr>
        <w:t>दूसरा दृश्य:</w:t>
      </w:r>
      <w:r>
        <w:rPr>
          <w:lang w:val="hi_IN" w:bidi="hi_IN"/>
        </w:rPr>
        <w:t xml:space="preserve"> किसी ने यीशु को पित्त और दाखरस दिया, और फिर सैनिकों ने उसे क्रूस पर कीलों से ठोंक दिया। सैनिक यीशु के कपड़े बाँट लेते हैं और निगरानी रखते हैं। यीशु के दोनों ओर दो क्रान्तिकारियों को दो क्रूसों पर चढ़ाया गया है।</w:t>
      </w:r>
    </w:p>
    <w:p>
      <w:pPr/>
      <w:r>
        <w:rPr>
          <w:lang w:val="hi_IN" w:bidi="hi_IN"/>
        </w:rPr>
      </w:r>
      <w:r>
        <w:rPr>
          <w:b/>
          <w:lang w:val="hi_IN" w:bidi="hi_IN"/>
        </w:rPr>
        <w:t>तीसरा दृश्य:</w:t>
      </w:r>
      <w:r>
        <w:rPr>
          <w:lang w:val="hi_IN" w:bidi="hi_IN"/>
        </w:rPr>
        <w:t xml:space="preserve"> गुजरने वाले लोग, प्रधान याजक और धार्मिक व्यवस्था के शिक्षक यीशु का मज़ाक उड़ाते हैं। यीशु के दोनों ओर के दोनों क्रांतिकारी भी यीशु का मज़ाक उड़ाते हैं।</w:t>
      </w:r>
    </w:p>
    <w:p>
      <w:pPr/>
      <w:r>
        <w:rPr>
          <w:lang w:val="hi_IN" w:bidi="hi_IN"/>
        </w:rPr>
      </w:r>
      <w:r>
        <w:rPr>
          <w:lang w:val="hi_IN" w:bidi="hi_IN"/>
        </w:rPr>
        <w:t xml:space="preserve">पात्रों में शामिल हैं: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कुरेन का शमौन</w:t>
      </w:r>
    </w:p>
    <w:p>
      <w:pPr>
        <w:pStyle w:val="ListBullet"/>
        <w:spacing w:line="240" w:lineRule="auto"/>
        <w:ind w:left="720"/>
      </w:pPr>
      <w:r>
        <w:rPr>
          <w:lang w:val="hi_IN" w:bidi="hi_IN"/>
        </w:rPr>
      </w:r>
      <w:r>
        <w:rPr>
          <w:lang w:val="hi_IN" w:bidi="hi_IN"/>
        </w:rPr>
        <w:t>कोई व्यक्ति जो यीशु को दाखमधु और पित्त देता है</w:t>
      </w:r>
    </w:p>
    <w:p>
      <w:pPr>
        <w:pStyle w:val="ListBullet"/>
        <w:spacing w:line="240" w:lineRule="auto"/>
        <w:ind w:left="720"/>
      </w:pPr>
      <w:r>
        <w:rPr>
          <w:lang w:val="hi_IN" w:bidi="hi_IN"/>
        </w:rPr>
      </w:r>
      <w:r>
        <w:rPr>
          <w:lang w:val="hi_IN" w:bidi="hi_IN"/>
        </w:rPr>
        <w:t>यीशु को क्रूस पर चढ़ाने वाले सैनिक</w:t>
      </w:r>
    </w:p>
    <w:p>
      <w:pPr>
        <w:pStyle w:val="ListBullet"/>
        <w:spacing w:line="240" w:lineRule="auto"/>
        <w:ind w:left="720"/>
      </w:pPr>
      <w:r>
        <w:rPr>
          <w:lang w:val="hi_IN" w:bidi="hi_IN"/>
        </w:rPr>
      </w:r>
      <w:r>
        <w:rPr>
          <w:lang w:val="hi_IN" w:bidi="hi_IN"/>
        </w:rPr>
        <w:t>यीशु के दोनों ओर दो क्रांतिकारी क्रूस पर चढ़ाए गए</w:t>
      </w:r>
    </w:p>
    <w:p>
      <w:pPr>
        <w:pStyle w:val="ListBullet"/>
        <w:spacing w:line="240" w:lineRule="auto"/>
        <w:ind w:left="720"/>
      </w:pPr>
      <w:r>
        <w:rPr>
          <w:lang w:val="hi_IN" w:bidi="hi_IN"/>
        </w:rPr>
      </w:r>
      <w:r>
        <w:rPr>
          <w:lang w:val="hi_IN" w:bidi="hi_IN"/>
        </w:rPr>
        <w:t>लोग जो क्रूस पर चढ़ाया जाना देख रहे थे</w:t>
      </w:r>
    </w:p>
    <w:p>
      <w:pPr>
        <w:pStyle w:val="ListBullet"/>
        <w:spacing w:line="240" w:lineRule="auto"/>
        <w:ind w:left="720"/>
      </w:pPr>
      <w:r>
        <w:rPr>
          <w:lang w:val="hi_IN" w:bidi="hi_IN"/>
        </w:rPr>
      </w:r>
      <w:r>
        <w:rPr>
          <w:lang w:val="hi_IN" w:bidi="hi_IN"/>
        </w:rPr>
        <w:t>प्रधान याजक और धार्मिक व्यवस्था के शिक्षक</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w:t>
      </w:r>
    </w:p>
    <w:p>
      <w:pPr/>
      <w:r>
        <w:rPr>
          <w:lang w:val="hi_IN" w:bidi="hi_IN"/>
        </w:rPr>
      </w:r>
      <w:r>
        <w:rPr>
          <w:lang w:val="hi_IN" w:bidi="hi_IN"/>
        </w:rPr>
        <w:t xml:space="preserve">यह कहानी तब शुरू होती है जब यीशु और सैनिक क्रूस पर चढ़ाए जाने के स्थान पर जा रहे हैं। शायद लगभग 4 सैनिक और एक प्रमुख सैनिक थे जिन्होंने क्रूस की आड़ी लकड़ी, जो लकड़ी का एक लम्बा टुकड़ा है, यीशु के कंधों पर रखा। यीशु लकड़ी के लम्बे लट्ठे को उठाकर यरूशलेम शहर के बीच से ले जाने लगता है। यीशु अब लकड़ी को नहीं उठा सकता, शायद इसलिए क्योंकि कोड़े की मार के बाद यीशु कमजोर हो गया है। सैनिक क्रूस को ले जाने के लिए कुरेन के शमौन नामक एक व्यक्ति को मजबूर करते हैं। </w:t>
      </w:r>
    </w:p>
    <w:p>
      <w:pPr/>
      <w:r>
        <w:rPr>
          <w:lang w:val="hi_IN" w:bidi="hi_IN"/>
        </w:rPr>
      </w:r>
      <w:r>
        <w:rPr>
          <w:lang w:val="hi_IN" w:bidi="hi_IN"/>
        </w:rPr>
        <w:t>शमौन, सैनिक और यीशु चलते हुए शहर से होकर गुजरते हैं और दीवार में बने एक फाटक से होकर शहर से बाहर निकलते हैं। यरूशलेम शहर की दीवार के बाहर एक दण्ड देने का स्थान है जिसे गुलगुता कहते हैं, अर्थात् खोपड़ी का स्थान।</w:t>
      </w:r>
    </w:p>
    <w:p>
      <w:pPr/>
      <w:r>
        <w:rPr>
          <w:lang w:val="hi_IN" w:bidi="hi_IN"/>
        </w:rPr>
      </w:r>
      <w:r>
        <w:rPr>
          <w:lang w:val="hi_IN" w:bidi="hi_IN"/>
        </w:rPr>
        <w:t>कुछ लोग, शायद सैनिक, यीशु को पित्त नामक कड़वे पदार्थ के साथ मिलाकर दाखरस देते हैं। यीशु दाखरस चखता है और फिर पीने से मना कर देता है। सैनिकों ने यीशु की बाँहों को उस क्रूस की आड़ी लकड़ी पर फैलाकर, जिसे शमौन ने उठाया था, यीशु को क्रूस पर चढ़ा दिया। वे उसकी बाँहों में, शायद उसकी बाँह के निचले हिस्से में, क्रूस की आड़ी लकड़ी के दोनों सिरों पर कीलों से ठोंक देते हैं। फिर वे आड़ी लकड़ी को उठाकर सीधे खड़े लकड़ी के खम्भे पर लगा देते हैं। शायद वे क्रूस के नीचे की ओर खड़ी लकड़ी पर यीशु के पैरों को एड़ियों के पास से एक साथ कीलों से ठोंक देते हैं। उन्होंने यीशु के सिर के ऊपर "यहूदियों का राजा" लिखा हुआ एक चिन्ह लगा दिया।</w:t>
      </w:r>
    </w:p>
    <w:p>
      <w:pPr/>
      <w:r>
        <w:rPr>
          <w:lang w:val="hi_IN" w:bidi="hi_IN"/>
        </w:rPr>
      </w:r>
      <w:r>
        <w:rPr>
          <w:lang w:val="hi_IN" w:bidi="hi_IN"/>
        </w:rPr>
        <w:t>सैनिक शायद पासे फेंककर, तिनका खींचकर, या जमीन पर छोटे चिह्नित पत्थर फेंककर चिट्ठी डालते हैं। सबसे ऊंचा पासा, सबसे लम्बा तिनका या पत्थरों के गिरने का तरीका यह निर्धारित करता था कि यीशु के वस्त्र का कौन सा टुकड़ा किसे मिलेगा। फिर सैनिक यीशु पर नज़र रखने लगे।</w:t>
      </w:r>
    </w:p>
    <w:p>
      <w:pPr/>
      <w:r>
        <w:rPr>
          <w:lang w:val="hi_IN" w:bidi="hi_IN"/>
        </w:rPr>
      </w:r>
      <w:r>
        <w:rPr>
          <w:lang w:val="hi_IN" w:bidi="hi_IN"/>
        </w:rPr>
        <w:t>रुकें और उस चित्र को देखें जिसमें कोई व्यक्ति लकड़ियाँ पकड़े हुए है और चिट्ठियाँ डाल रहा है। अलग-अलग लम्बाई की कई लकड़ियाँ या घास के पत्ते ढूंढें - अपने समूह के प्रत्येक व्यक्ति के लिए एक। डंडियों या घास के पत्तों से कोई खेल खेलें। एक व्यक्ति को दोनों हाथों से, एक के ऊपर एक, लकड़ियाँ या घास पकड़ने को कहें। केवल लकड़ियों या घास का ऊपरी भाग ही दिखाई दे। निर्धारित करें कि सबसे लम्बी लकड़ी पाने वाले व्यक्ति को क्या करना होगा। फिर सभी से एक लकड़ी चुनने को कहें।</w:t>
      </w:r>
    </w:p>
    <w:p>
      <w:pPr/>
      <w:r>
        <w:rPr>
          <w:lang w:val="hi_IN" w:bidi="hi_IN"/>
        </w:rPr>
      </w:r>
      <w:r>
        <w:rPr>
          <w:lang w:val="hi_IN" w:bidi="hi_IN"/>
        </w:rPr>
        <w:t xml:space="preserve">सैनिक दो और पुरुषों को जो क्रांतिकारी थे ठीक इसी तरह क्रूस पर चढ़ाते हैं, और उनके क्रूसों को यीशु के दोनों ओर रखते हैं। यीशु का क्रूस बीच में था। </w:t>
      </w:r>
    </w:p>
    <w:p>
      <w:pPr/>
      <w:r>
        <w:rPr>
          <w:lang w:val="hi_IN" w:bidi="hi_IN"/>
        </w:rPr>
      </w:r>
      <w:r>
        <w:rPr>
          <w:lang w:val="hi_IN" w:bidi="hi_IN"/>
        </w:rPr>
        <w:t>लोग उधर से गुजरते हुए यीशु का अपमान करते थे। वे घृणा जताने के लिए अपना सिर हिलाते और कहते थे, "तू मन्दिर गिराकर उसे तीन दिन में बनाना चाहता है?" क्रूस से नीचे उतर आ और अपने आप को बचा!" प्रधान याजकों और व्यवस्था के शिक्षकों ने आपस में बातचीत करते हुए यीशु का मज़ाक उड़ाया। "उसने दूसरों को बचाया, परन्तु अपने आप को नहीं बचा सकता! यह मसीह, इस्राएल का राजा, क्रूस से उतरकर आए ताकि हम इसे देख सकें और उस पर विश्वास कर सकें।" यीशु के बगल में क्रूस पर लटके दो क्रांतिकारियों ने भी उसका अपमान किया।</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एक बार फिर सबसे आसानी से समझ में आने वाले संस्करण में सुनें।</w:t>
      </w:r>
    </w:p>
    <w:p>
      <w:pPr/>
      <w:r>
        <w:rPr>
          <w:lang w:val="hi_IN" w:bidi="hi_IN"/>
        </w:rPr>
      </w:r>
      <w:r>
        <w:rPr>
          <w:lang w:val="hi_IN" w:bidi="hi_IN"/>
        </w:rPr>
        <w:t>इस सत्र में समूह, कहानी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 xml:space="preserve">पात्रों में शामिल हैं: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कुरेन का शमौन</w:t>
      </w:r>
    </w:p>
    <w:p>
      <w:pPr>
        <w:pStyle w:val="ListBullet"/>
        <w:spacing w:line="240" w:lineRule="auto"/>
        <w:ind w:left="720"/>
      </w:pPr>
      <w:r>
        <w:rPr>
          <w:lang w:val="hi_IN" w:bidi="hi_IN"/>
        </w:rPr>
      </w:r>
      <w:r>
        <w:rPr>
          <w:lang w:val="hi_IN" w:bidi="hi_IN"/>
        </w:rPr>
        <w:t>कोई व्यक्ति जो यीशु को दाखरस और पित्त देता है</w:t>
      </w:r>
    </w:p>
    <w:p>
      <w:pPr>
        <w:pStyle w:val="ListBullet"/>
        <w:spacing w:line="240" w:lineRule="auto"/>
        <w:ind w:left="720"/>
      </w:pPr>
      <w:r>
        <w:rPr>
          <w:lang w:val="hi_IN" w:bidi="hi_IN"/>
        </w:rPr>
      </w:r>
      <w:r>
        <w:rPr>
          <w:lang w:val="hi_IN" w:bidi="hi_IN"/>
        </w:rPr>
        <w:t>यीशु को क्रूस पर चढ़ाने वाले सैनिक</w:t>
      </w:r>
    </w:p>
    <w:p>
      <w:pPr>
        <w:pStyle w:val="ListBullet"/>
        <w:spacing w:line="240" w:lineRule="auto"/>
        <w:ind w:left="720"/>
      </w:pPr>
      <w:r>
        <w:rPr>
          <w:lang w:val="hi_IN" w:bidi="hi_IN"/>
        </w:rPr>
      </w:r>
      <w:r>
        <w:rPr>
          <w:lang w:val="hi_IN" w:bidi="hi_IN"/>
        </w:rPr>
        <w:t>यीशु के दोनों ओर दो क्रांतिकारी क्रूस पर चढ़ाए गए</w:t>
      </w:r>
    </w:p>
    <w:p>
      <w:pPr>
        <w:pStyle w:val="ListBullet"/>
        <w:spacing w:line="240" w:lineRule="auto"/>
        <w:ind w:left="720"/>
      </w:pPr>
      <w:r>
        <w:rPr>
          <w:lang w:val="hi_IN" w:bidi="hi_IN"/>
        </w:rPr>
      </w:r>
      <w:r>
        <w:rPr>
          <w:lang w:val="hi_IN" w:bidi="hi_IN"/>
        </w:rPr>
        <w:t>लोग जो क्रूस पर चढ़ाया जाना देख रहे थे</w:t>
      </w:r>
    </w:p>
    <w:p>
      <w:pPr>
        <w:pStyle w:val="ListBullet"/>
        <w:spacing w:line="240" w:lineRule="auto"/>
        <w:ind w:left="720"/>
      </w:pPr>
      <w:r>
        <w:rPr>
          <w:lang w:val="hi_IN" w:bidi="hi_IN"/>
        </w:rPr>
      </w:r>
      <w:r>
        <w:rPr>
          <w:lang w:val="hi_IN" w:bidi="hi_IN"/>
        </w:rPr>
        <w:t>धार्मिक व्यवस्था के प्रधान याजक और शास्त्री</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मदद करें।</w:t>
      </w:r>
    </w:p>
    <w:p>
      <w:pPr/>
      <w:r>
        <w:rPr>
          <w:lang w:val="hi_IN" w:bidi="hi_IN"/>
        </w:rPr>
      </w:r>
      <w:r>
        <w:rPr>
          <w:lang w:val="hi_IN" w:bidi="hi_IN"/>
        </w:rPr>
        <w:t>दूसरी बार जब समूह इस कहानी पर अभिनय करे, तो उन्हें कुछ बिंदुओं पर रोक दें।</w:t>
      </w:r>
    </w:p>
    <w:p>
      <w:pPr/>
      <w:r>
        <w:rPr>
          <w:lang w:val="hi_IN" w:bidi="hi_IN"/>
        </w:rPr>
      </w:r>
      <w:r>
        <w:rPr>
          <w:lang w:val="hi_IN" w:bidi="hi_IN"/>
        </w:rPr>
        <w:t>यह कहानी तब शुरू होती है जब लगभग 4 सैनिक और एक प्रमुख सैनिक यीशु को क्रूस पर चढ़ाने के लिए ले जाते हैं। जब वे बाहर निकलते हैं, तो वे उत्तरी अफ्रीका के कुरेन नगर के शमौन से मिलते हैं। कोड़े खाने के बाद यीशु बहुत कमजोर हो गया है। वह अब क्रूस को नहीं उठा सकता। सैनिकों ने कुरेन के शमौन को क्रूस उठाने के लिए मजबूर किया। शमौन, सैनिक और यीशु चलते हुए शहर से होकर गुजरते हैं और दीवार में बने एक फाटक से होकर शहर से बाहर निकलते हैं। शहर की दीवार के बाहर एक दण्ड देने का स्थान है जिसे गुलगुता कहते हैं, अर्थात् खोपड़ी का स्थान।</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शमौन से पूछें, "आप कैसा महसूस कर रहे हैं?" ऐसी बातों के लिए सुनें:</w:t>
      </w:r>
    </w:p>
    <w:p>
      <w:pPr>
        <w:pStyle w:val="ListBullet"/>
        <w:spacing w:line="240" w:lineRule="auto"/>
        <w:ind w:left="720"/>
      </w:pPr>
      <w:r>
        <w:rPr>
          <w:lang w:val="hi_IN" w:bidi="hi_IN"/>
        </w:rPr>
      </w:r>
      <w:r>
        <w:rPr>
          <w:lang w:val="hi_IN" w:bidi="hi_IN"/>
        </w:rPr>
        <w:t>यरूशलेम की सड़कों पर मौजूद लोगों से पूछें, "आप कैसा महसूस कर रहे हैं?" ऐसी बातों के लिए सुनें:</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वे गुलगुता पहुँचते हैं। कुछ लोग यीशु को पित्त मिलाया हुआ दाखरस देते हैं। यीशु दाखरस पीता है और मना कर देता है। सैनिक यीशु की बाँहों को उस आड़ी लकड़ी पर फैला देते हैं, जिसे शमौन उठाकर लाया था। वे उसकी बाँहों में, शायद उसकी बाँह के निचले हिस्से में, क्रूस की आड़ी लकड़ी के दोनों सिरों पर कीलों से ठोंक देते हैं। फिर वे आड़ी लकड़ी को उठाकर सीधे खड़े लकड़ी के खम्भे पर लगा देते हैं। शायद वे क्रूस के नीचे की ओर खड़ी लकड़ी पर यीशु के पैरों को एड़ियों के पास से एक साथ कीलों से ठोंक देते हैं। उन्होंने यीशु के सिर के ऊपर "यहूदियों का राजा" लिखा हुआ एक चिन्ह लगा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सैनिकों से पूछो, "आप कैसा महसूस कर रहे हैं?" ऐसी बातों के लिए सुनें:</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 xml:space="preserve">सैनिकों ने यीशु के वस्त्र के लिए चिट्ठियाँ डालीं। सैनिकों ने दो ऐसे व्यक्तियों को क्रूस पर चढ़ाया जो इसी प्रकार क्रांतिकारी थे, और उनके क्रूस को यीशु के दोनों ओर रख दिया। यीशु का क्रूस बीच में था। </w:t>
      </w:r>
    </w:p>
    <w:p>
      <w:pPr/>
      <w:r>
        <w:rPr>
          <w:lang w:val="hi_IN" w:bidi="hi_IN"/>
        </w:rPr>
      </w:r>
      <w:r>
        <w:rPr>
          <w:lang w:val="hi_IN" w:bidi="hi_IN"/>
        </w:rPr>
        <w:t>लोग उधर से गुजरते हुए यीशु का अपमान करते थे। वे घृणा जताने के लिए अपना सिर हिलाते और कहते थे, "तू मन्दिर गिराकर उसे तीन दिन में बनाना चाहता है?" क्रूस से नीचे उतर आ और अपने आप को बचा!" प्रधान याजकों और व्यवस्था के शिक्षकों ने आपस में बातचीत करते हुए यीशु का मज़ाक उड़ाया। "उसने दूसरों को बचाया, परन्तु अपने आप को नहीं बचा सकता! यह मसीह, इस्राएल का राजा, क्रूस से उतरकर आए ताकि हम इसे देख सकें और उस पर विश्वास कर सकें।" यीशु के बगल में क्रूस पर लटके दो क्रांतिकारियों ने भी उसका अपमान किया।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दूसरी ओर क्रूस पर लटके दो क्रांतिकारियों से पूछिए, "आप कैसा महसूस कर रहे हैं?" ऐसी बातों के लिए सुनें:</w:t>
      </w:r>
    </w:p>
    <w:p>
      <w:pPr>
        <w:pStyle w:val="ListBullet"/>
        <w:spacing w:line="240" w:lineRule="auto"/>
        <w:ind w:left="720"/>
      </w:pPr>
      <w:r>
        <w:rPr>
          <w:lang w:val="hi_IN" w:bidi="hi_IN"/>
        </w:rPr>
      </w:r>
      <w:r>
        <w:rPr>
          <w:lang w:val="hi_IN" w:bidi="hi_IN"/>
        </w:rPr>
        <w:t>धार्मिक नेताओं से पूछें, "आप कैसा महसूस कर रहे हैं?" ऐसी बातों के लिए सुनें:</w:t>
      </w:r>
    </w:p>
    <w:p>
      <w:pPr>
        <w:pStyle w:val="ListBullet"/>
        <w:spacing w:line="240" w:lineRule="auto"/>
        <w:ind w:left="720"/>
      </w:pPr>
      <w:r>
        <w:rPr>
          <w:lang w:val="hi_IN" w:bidi="hi_IN"/>
        </w:rPr>
      </w:r>
      <w:r>
        <w:rPr>
          <w:lang w:val="hi_IN" w:bidi="hi_IN"/>
        </w:rPr>
        <w:t>यीशु से पूछें, "आप कैसा महसूस कर रहे हैं?" ऐसी बातों के लिए सुनें:</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फिर सबसे आसानी से समझ आने वाले संस्करण में सुनें।</w:t>
      </w:r>
    </w:p>
    <w:p>
      <w:pPr/>
      <w:r>
        <w:rPr>
          <w:lang w:val="hi_IN" w:bidi="hi_IN"/>
        </w:rPr>
      </w:r>
      <w:r>
        <w:rPr>
          <w:lang w:val="hi_IN" w:bidi="hi_IN"/>
        </w:rPr>
        <w:t xml:space="preserve">सैनिक यीशु को उस जगह ले गए जिसे </w:t>
      </w:r>
      <w:r>
        <w:rPr>
          <w:b/>
          <w:lang w:val="hi_IN" w:bidi="hi_IN"/>
        </w:rPr>
        <w:t>गुलगुता</w:t>
      </w:r>
      <w:r>
        <w:rPr>
          <w:lang w:val="hi_IN" w:bidi="hi_IN"/>
        </w:rPr>
        <w:t xml:space="preserve"> कहा जाता है। गुलगुता उस विशेष स्थान का नाम है जहाँ सैनिकों ने यीशु को क्रूस पर चढ़ाया था। इस नाम का अर्थ है "खोपड़ी का स्थान।" मत्ती हमें उस स्थान का विशेष नाम और उस नाम का अर्थ दोनों बताता है। आप अपने अनुवाद में भी यही करना चाहेंगे।</w:t>
      </w:r>
    </w:p>
    <w:p>
      <w:pPr/>
      <w:r>
        <w:rPr>
          <w:lang w:val="hi_IN" w:bidi="hi_IN"/>
        </w:rPr>
      </w:r>
      <w:r>
        <w:rPr>
          <w:lang w:val="hi_IN" w:bidi="hi_IN"/>
        </w:rPr>
        <w:t xml:space="preserve">किसी ने यीशु को </w:t>
      </w:r>
      <w:r>
        <w:rPr>
          <w:b/>
          <w:lang w:val="hi_IN" w:bidi="hi_IN"/>
        </w:rPr>
        <w:t>दाखरस</w:t>
      </w:r>
      <w:r>
        <w:rPr>
          <w:lang w:val="hi_IN" w:bidi="hi_IN"/>
        </w:rPr>
        <w:t xml:space="preserve"> दिया, जो अंगूर नामक फल से बनाया गया एक किण्वित पेय है, जिसमें </w:t>
      </w:r>
      <w:r>
        <w:rPr>
          <w:b/>
          <w:lang w:val="hi_IN" w:bidi="hi_IN"/>
        </w:rPr>
        <w:t>पित्त</w:t>
      </w:r>
      <w:r>
        <w:rPr>
          <w:lang w:val="hi_IN" w:bidi="hi_IN"/>
        </w:rPr>
        <w:t xml:space="preserve"> मिला हुआ था, जो एक कड़वा जहर था। यह सम्भव है कि सैनिकों ने यीशु के प्रति क्रूरता जारी रखने के लिए यह दिया हों। यह भी सम्भव है कि यहूदी स्त्रियों ने यीशु को यह दिया हों ताकि उसकी इंद्रियों को दर्द से दूर किया जा सके।</w:t>
      </w:r>
    </w:p>
    <w:p>
      <w:pPr/>
      <w:r>
        <w:rPr>
          <w:lang w:val="hi_IN" w:bidi="hi_IN"/>
        </w:rPr>
      </w:r>
      <w:r>
        <w:rPr>
          <w:lang w:val="hi_IN" w:bidi="hi_IN"/>
        </w:rPr>
        <w:t xml:space="preserve">जब सैनिकों ने यीशु को </w:t>
      </w:r>
      <w:r>
        <w:rPr>
          <w:b/>
          <w:lang w:val="hi_IN" w:bidi="hi_IN"/>
        </w:rPr>
        <w:t>क्रूस</w:t>
      </w:r>
      <w:r>
        <w:rPr>
          <w:lang w:val="hi_IN" w:bidi="hi_IN"/>
        </w:rPr>
        <w:t xml:space="preserve"> पर चढ़ा दिया, तो उन्होंने </w:t>
      </w:r>
      <w:r>
        <w:rPr>
          <w:b/>
          <w:lang w:val="hi_IN" w:bidi="hi_IN"/>
        </w:rPr>
        <w:t>पासे</w:t>
      </w:r>
      <w:r>
        <w:rPr>
          <w:lang w:val="hi_IN" w:bidi="hi_IN"/>
        </w:rPr>
        <w:t xml:space="preserve"> फेंके, या </w:t>
      </w:r>
      <w:r>
        <w:rPr>
          <w:b/>
          <w:lang w:val="hi_IN" w:bidi="hi_IN"/>
        </w:rPr>
        <w:t>चिट्ठियाँ डालीं</w:t>
      </w:r>
      <w:r>
        <w:rPr>
          <w:lang w:val="hi_IN" w:bidi="hi_IN"/>
        </w:rPr>
        <w:t xml:space="preserve">, यह देखने के लिए कि यीशु के कपड़े किसे मिलेंगे। उसी शब्द का उपयोग करें जिसका उपयोग आपने पहले क्रूस पर चढ़ाए जाने के लिए किया है। </w:t>
      </w:r>
      <w:r>
        <w:rPr>
          <w:b/>
          <w:lang w:val="hi_IN" w:bidi="hi_IN"/>
        </w:rPr>
        <w:t>क्रूस पर चढ़ाने</w:t>
      </w:r>
      <w:r>
        <w:rPr>
          <w:lang w:val="hi_IN" w:bidi="hi_IN"/>
        </w:rPr>
        <w:t xml:space="preserve"> की परिभाषा के लिए मुख्य शब्दावली को देखें। "चिट्ठी डालने" का अर्थ है पासा फेंकना, तिनके निकालना, या किसी तरह से चिह्नित छोटे पत्थर फेंकना। सबसे ऊंचा पासा, सबसे लम्बा तिनका या पत्थरों के गिरने का तरीका यह निर्धारित करता था कि यीशु के कपड़ों का कौन सा टुकड़ा किसे मिलेगा।</w:t>
      </w:r>
    </w:p>
    <w:p>
      <w:pPr/>
      <w:r>
        <w:rPr>
          <w:lang w:val="hi_IN" w:bidi="hi_IN"/>
        </w:rPr>
      </w:r>
      <w:r>
        <w:rPr>
          <w:lang w:val="hi_IN" w:bidi="hi_IN"/>
        </w:rPr>
        <w:t>यहां रुकें और अपनी अनुवाद टीम को फिर से चिट्ठियों (लॉट्स) की एक तस्वीर दिखाएं।</w:t>
      </w:r>
    </w:p>
    <w:p>
      <w:pPr/>
      <w:r>
        <w:rPr>
          <w:lang w:val="hi_IN" w:bidi="hi_IN"/>
        </w:rPr>
      </w:r>
      <w:r>
        <w:rPr>
          <w:lang w:val="hi_IN" w:bidi="hi_IN"/>
        </w:rPr>
        <w:t xml:space="preserve">यीशु के दोनों ओर दो </w:t>
      </w:r>
      <w:r>
        <w:rPr>
          <w:b/>
          <w:lang w:val="hi_IN" w:bidi="hi_IN"/>
        </w:rPr>
        <w:t>डाकू</w:t>
      </w:r>
      <w:r>
        <w:rPr>
          <w:lang w:val="hi_IN" w:bidi="hi_IN"/>
        </w:rPr>
        <w:t xml:space="preserve"> या चोर क्रूस पर चढ़ाये गये थे।</w:t>
      </w:r>
    </w:p>
    <w:p>
      <w:pPr/>
      <w:r>
        <w:rPr>
          <w:lang w:val="hi_IN" w:bidi="hi_IN"/>
        </w:rPr>
      </w:r>
      <w:r>
        <w:rPr>
          <w:lang w:val="hi_IN" w:bidi="hi_IN"/>
        </w:rPr>
        <w:t xml:space="preserve">लोग यीशु का अपमान करते हैं और उसे बताते हैं कि उसने कहा था कि वह </w:t>
      </w:r>
      <w:r>
        <w:rPr>
          <w:b/>
          <w:lang w:val="hi_IN" w:bidi="hi_IN"/>
        </w:rPr>
        <w:t>मन्दिर</w:t>
      </w:r>
      <w:r>
        <w:rPr>
          <w:lang w:val="hi_IN" w:bidi="hi_IN"/>
        </w:rPr>
        <w:t xml:space="preserve"> को नष्ट कर देगा और उसे फिर से बना देगा। मन्दिर के लिए उसी शब्द का इस्तेमाल करें जो आपने मत्ती की पुस्तक के पिछले भागों में किया है और यह याद रखें कि </w:t>
      </w:r>
      <w:r>
        <w:rPr>
          <w:b/>
          <w:lang w:val="hi_IN" w:bidi="hi_IN"/>
        </w:rPr>
        <w:t>मन्दिर</w:t>
      </w:r>
      <w:r>
        <w:rPr>
          <w:lang w:val="hi_IN" w:bidi="hi_IN"/>
        </w:rPr>
        <w:t xml:space="preserve"> मुख्य शब्दावली में है।</w:t>
      </w:r>
    </w:p>
    <w:p>
      <w:pPr/>
      <w:r>
        <w:rPr>
          <w:lang w:val="hi_IN" w:bidi="hi_IN"/>
        </w:rPr>
      </w:r>
      <w:r>
        <w:rPr>
          <w:b/>
          <w:lang w:val="hi_IN" w:bidi="hi_IN"/>
        </w:rPr>
        <w:t>प्रधान याजक</w:t>
      </w:r>
      <w:r>
        <w:rPr>
          <w:lang w:val="hi_IN" w:bidi="hi_IN"/>
        </w:rPr>
        <w:t xml:space="preserve">, </w:t>
      </w:r>
      <w:r>
        <w:rPr>
          <w:b/>
          <w:lang w:val="hi_IN" w:bidi="hi_IN"/>
        </w:rPr>
        <w:t>धार्मिक व्यवस्था के शिक्षकों</w:t>
      </w:r>
      <w:r>
        <w:rPr>
          <w:lang w:val="hi_IN" w:bidi="hi_IN"/>
        </w:rPr>
        <w:t xml:space="preserve"> और </w:t>
      </w:r>
      <w:r>
        <w:rPr>
          <w:b/>
          <w:lang w:val="hi_IN" w:bidi="hi_IN"/>
        </w:rPr>
        <w:t>प्राचीनों</w:t>
      </w:r>
      <w:r>
        <w:rPr>
          <w:lang w:val="hi_IN" w:bidi="hi_IN"/>
        </w:rPr>
        <w:t xml:space="preserve"> ने यीशु का मजाक उड़ाया और कहा, </w:t>
      </w:r>
      <w:r>
        <w:rPr>
          <w:b/>
          <w:lang w:val="hi_IN" w:bidi="hi_IN"/>
        </w:rPr>
        <w:t>"इस्राएल का यह राजा</w:t>
      </w:r>
      <w:r>
        <w:rPr>
          <w:lang w:val="hi_IN" w:bidi="hi_IN"/>
        </w:rPr>
        <w:t xml:space="preserve"> क्रूस पर से उतर आए, ताकि हम देख सकें और उस पर विश्वास कर सकें।" प्रधान याजकों, धार्मिक व्यवस्था के शिक्षकों के लिए उन्हीं शब्दों का उपयोग करें जो आपके पास पिछले भागों में हैं, और याद रखें कि ये शब्द मुख्य शब्दावली में हैं।</w:t>
      </w:r>
    </w:p>
    <w:p>
      <w:pPr/>
      <w:r>
        <w:rPr>
          <w:lang w:val="hi_IN" w:bidi="hi_IN"/>
        </w:rPr>
      </w:r>
      <w:r>
        <w:rPr>
          <w:lang w:val="hi_IN" w:bidi="hi_IN"/>
        </w:rPr>
        <w:t xml:space="preserve">धार्मिक अगुओं ने </w:t>
      </w:r>
      <w:r>
        <w:rPr>
          <w:b/>
          <w:lang w:val="hi_IN" w:bidi="hi_IN"/>
        </w:rPr>
        <w:t>यहूदियों के राजा</w:t>
      </w:r>
      <w:r>
        <w:rPr>
          <w:lang w:val="hi_IN" w:bidi="hi_IN"/>
        </w:rPr>
        <w:t xml:space="preserve"> की जगह </w:t>
      </w:r>
      <w:r>
        <w:rPr>
          <w:b/>
          <w:lang w:val="hi_IN" w:bidi="hi_IN"/>
        </w:rPr>
        <w:t>इस्राएल के राजा</w:t>
      </w:r>
      <w:r>
        <w:rPr>
          <w:lang w:val="hi_IN" w:bidi="hi_IN"/>
        </w:rPr>
        <w:t xml:space="preserve"> की उपाधि का इस्तेमाल किया क्योंकि यहूदी लोग अपने पूर्वज याकूब के समय से ही उन्हें परमेश्वर के दिए नाम इस्राएल का राष्ट्र कहना पसन्द करते थे। </w:t>
      </w:r>
      <w:r>
        <w:rPr>
          <w:b/>
          <w:lang w:val="hi_IN" w:bidi="hi_IN"/>
        </w:rPr>
        <w:t>इस्राएल</w:t>
      </w:r>
      <w:r>
        <w:rPr>
          <w:lang w:val="hi_IN" w:bidi="hi_IN"/>
        </w:rPr>
        <w:t xml:space="preserve"> की परिभाषा के लिए मुख्य शब्दावली को देखें।</w:t>
      </w:r>
    </w:p>
    <w:p>
      <w:pPr/>
      <w:r>
        <w:rPr>
          <w:lang w:val="hi_IN" w:bidi="hi_IN"/>
        </w:rPr>
      </w:r>
      <w:r>
        <w:rPr>
          <w:lang w:val="hi_IN" w:bidi="hi_IN"/>
        </w:rPr>
        <w:t xml:space="preserve">धार्मिक अगुए यह भी कहते हैं कि यीशु ने कहा, "मैं </w:t>
      </w:r>
      <w:r>
        <w:rPr>
          <w:b/>
          <w:lang w:val="hi_IN" w:bidi="hi_IN"/>
        </w:rPr>
        <w:t>परमेश्वर का पुत्र</w:t>
      </w:r>
      <w:r>
        <w:rPr>
          <w:lang w:val="hi_IN" w:bidi="hi_IN"/>
        </w:rPr>
        <w:t xml:space="preserve"> हूँ।" परमेश्वर का पुत्र वह नाम था जो यीशु के परमेश्वर के साथ एक विशेष रिश्ते को दर्शाता है। </w:t>
      </w:r>
      <w:r>
        <w:rPr>
          <w:b/>
          <w:lang w:val="hi_IN" w:bidi="hi_IN"/>
        </w:rPr>
        <w:t>परमेश्वर के पुत्र</w:t>
      </w:r>
      <w:r>
        <w:rPr>
          <w:lang w:val="hi_IN" w:bidi="hi_IN"/>
        </w:rPr>
        <w:t xml:space="preserve"> की परिभाषा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अधिक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27:45–56</w:t>
      </w:r>
      <w:r>
        <w:rPr>
          <w:lang w:val="hi_IN" w:bidi="hi_IN"/>
        </w:rPr>
      </w:r>
    </w:p>
    <w:p>
      <w:pPr>
        <w:pStyle w:val="Heading3"/>
      </w:pPr>
      <w:r>
        <w:rPr>
          <w:lang w:val="hi_IN" w:bidi="hi_IN"/>
        </w:rPr>
        <w:t>सुने और मन में रखें</w:t>
      </w:r>
    </w:p>
    <w:p>
      <w:pPr/>
      <w:r>
        <w:rPr>
          <w:lang w:val="hi_IN" w:bidi="hi_IN"/>
        </w:rPr>
      </w:r>
      <w:r>
        <w:rPr>
          <w:lang w:val="hi_IN" w:bidi="hi_IN"/>
        </w:rPr>
        <w:t>मत्ती 27:45–56 को सुनें और अपने मन में रख लें। पाठ को तीन बार सुनें (यदि सम्भव हो, तो तीन अलग-अलग अनुवादों में)। फिर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पसंद या समझ में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पिछले भाग में, सिपाहियों ने सुबह के समय यीशु को क्रूस पर चढ़ाया था। यीशु घंटों तक क्रूस पर कष्ट सहता रहा। छठे घंटे, यानी दोपहर में, सूरज पर अंधेरा छा गया, हालांकि दिन के इस समय सूरज कभी अंधेरा नहीं होता। परन्तु, यीशु के समय में लोग मानते थे कि अँधेरा बुराई का चिन्ह होता है। यहूदी भविष्यद्वक्ता आमोस ने कहा था कि जब परमेश्वर संसार का न्याय करने के लिए आएगा तब सूरज पर अंधेरा छा जाएगा। अन्य लोगों का मानना था कि अंधकार राजाओं या शहरों की मृत्यु का प्रतीक था। प्रथम फसह से पहले जब परमेश्वर ने इस्राएलियों को मिस्र से छुड़ाया था, तब अंधकार की एक ऐसी विपत्ति आई थी जो मिस्र पर परमेश्वर के श्राप का प्रतीक थी। मूसा की व्यवस्था कहती है कि परमेश्वर उन्हें दण्डित या श्रापित करता है, जो पेड़ पर लटकाए जाते हैं। श्राप इसलिए नहीं दिया गया क्योंकि वे पेड़ पर लटके हुए थे, बल्कि इसलिए था क्योंकि जो लोग पेड़ पर मरते हैं वे आमतौर पर अपराधी होते थे। यीशु कोई अपराधी नहीं था, लेकिन यीशु संसार के सभी लोगों के पाप को उठाए हुए था। शायद इसी कारण सूरज पर अंधेरा छा गया था।</w:t>
      </w:r>
    </w:p>
    <w:p>
      <w:pPr/>
      <w:r>
        <w:rPr>
          <w:lang w:val="hi_IN" w:bidi="hi_IN"/>
        </w:rPr>
      </w:r>
      <w:r>
        <w:rPr>
          <w:lang w:val="hi_IN" w:bidi="hi_IN"/>
        </w:rPr>
        <w:t>रुकें और चर्चा करें: प्रकृति में उन शकुन या प्रतीकों के बारे में बात करें जिनके बारे में आपकी संस्कृति मानती है कि वे परमेश्वर की ओर से चिन्ह या न्याय हैं।</w:t>
      </w:r>
    </w:p>
    <w:p>
      <w:pPr/>
      <w:r>
        <w:rPr>
          <w:lang w:val="hi_IN" w:bidi="hi_IN"/>
        </w:rPr>
      </w:r>
      <w:r>
        <w:rPr>
          <w:lang w:val="hi_IN" w:bidi="hi_IN"/>
        </w:rPr>
        <w:t>दोपहर में तीन बजे, अंधकार होने के तीन घंटे बाद यीशु ने बड़े शब्द से चिल्लाकर कहा, "हे मेरे परमेश्वर, हे मेरे परमेश्वर, तूने मुझे क्यों छोड़ दिया?" यीशु को लगा जैसे वह पूरी तरह से परमेश्वर से अलग हो गया है, इसलिए यीशु ने एक भजन या विलाप के गीत का पहला हिस्सा कहा था। पास खड़े यहूदी समझ गए थे कि यीशु भजन की इस पंक्ति का उल्लेख कर रहा है। इस विलाप गीत में, गायक परमेश्वर से ऐसे व्यक्ति की सहायता करने के लिए प्रार्थना करता है जो अन्याय या गलत तरीके से कष्ट झेल रहा है। यह भजन इस प्रतिज्ञा के साथ भी समाप्त होता है कि परमेश्वर उनके साथ होगा और उनकी विपत्ति में उनकी सहायता करेगा।</w:t>
      </w:r>
    </w:p>
    <w:p>
      <w:pPr/>
      <w:r>
        <w:rPr>
          <w:lang w:val="hi_IN" w:bidi="hi_IN"/>
        </w:rPr>
      </w:r>
      <w:r>
        <w:rPr>
          <w:lang w:val="hi_IN" w:bidi="hi_IN"/>
        </w:rPr>
        <w:t>यीशु ने शायद इब्रानी में परमेश्वर का नाम—एली, एली—और बाकी प्रश्न अरामी की भाषा में कहा था। इब्रानी यहूदी शास्त्रों की भाषा थी, लेकिन अरामी वह भाषा थी जो यहूदी लोग रोम के समय में बोला करते थे। उसके आसपास के कुछ लोग शायद उसके पहले शब्दों को नहीं समझ पाए होंगे। यीशु ने परमेश्वर को पुकारा, लेकिन जो शब्द उसने परमेश्वर के लिए इस्तेमाल किया था वह महान यहूदी भविष्यद्वक्ता एलिय्याह के इब्रानी नाम की तरह लगता था। यहूदी लोगों का मानना था कि एलिय्याह की आत्मा खतरे में पड़े धर्मी लोगों को बचाने के लिए आएगी। यह समझ में आता है कि लोगों का मानना था कि यीशु परमेश्वर के बदले एलिय्याह को बुला रहा था।</w:t>
      </w:r>
    </w:p>
    <w:p>
      <w:pPr/>
      <w:r>
        <w:rPr>
          <w:lang w:val="hi_IN" w:bidi="hi_IN"/>
        </w:rPr>
      </w:r>
      <w:r>
        <w:rPr>
          <w:lang w:val="hi_IN" w:bidi="hi_IN"/>
        </w:rPr>
        <w:t>यहूदी लोग मानते थे कि दाखमधु का सिरका जो सस्ता खट्टा दाखमधु होता था, प्यासे लोगों को तरोताजा करता और सहायता करता था। किसी ने यीशु को पुकारते हुए सुना और उसकी सहायता करना चाही। उस व्यक्ति ने सिरके में एक स्पंज को भिगोया और स्पंज को एक लंबी छड़ी के छोर पर रख दिया और उसे यीशु तक उठाया। दूसरों ने कहा कि वे इंतजार करें और देखें कि एलिय्याह यीशु को बचाता है या नहीं। हम नहीं जानते कि यह मजाक के रूप में कहा गया था, या यह गंभीर था, क्योंकि शायद कुछ लोगों ने सोचा होगा कि यीशु धर्मी है और मृत्यु के योग्य नहीं था।</w:t>
      </w:r>
    </w:p>
    <w:p>
      <w:pPr/>
      <w:r>
        <w:rPr>
          <w:lang w:val="hi_IN" w:bidi="hi_IN"/>
        </w:rPr>
      </w:r>
      <w:r>
        <w:rPr>
          <w:lang w:val="hi_IN" w:bidi="hi_IN"/>
        </w:rPr>
        <w:t>यीशु में उसके जीवन के अन्त तक ऊँची आवाज़ में बोलने की सामर्थ रही। यह असामान्य था—अधिकतर लोग क्रूस पर चढ़ाए जाने के अन्त में बहुत कमजोर हो जाते थे बेहोश हो जाते थे और ठीक से साँस भी नहीं ले पाते थे। यीशु पीड़ा में फिर जोर से चिल्लाया, और फिर यीशु ने अपनी अंतिम साँस ली, यानी मर गया। यह कहानी अपने उत्कर्ष पर पहुँचती है और इसे एक सरल वाक्य में बताया गया है: "यीशु ने प्राण त्याग दिए।"</w:t>
      </w:r>
    </w:p>
    <w:p>
      <w:pPr/>
      <w:r>
        <w:rPr>
          <w:lang w:val="hi_IN" w:bidi="hi_IN"/>
        </w:rPr>
      </w:r>
      <w:r>
        <w:rPr>
          <w:lang w:val="hi_IN" w:bidi="hi_IN"/>
        </w:rPr>
        <w:t>मत्ती एक ऐसी घटना के बारे में बताता है जो एक अलग स्थान पर होती है, लेकिन उसी समय यीशु की मृत्यु के साथ होती है। यरूशलेम के मन्दिर में द्वार को ढंकने के लिए दो बड़े परदे लटकाए गए थे। भीतरी परदा वह परदा है जो पवित्र स्थान और परम पवित्र स्थान के बीच लटका रहता है। पवित्रस्थान वह स्थान है जहाँ परमेश्वर की उपस्थिति रहती है, और केवल प्रधान याजक वर्ष में एक बार विशेष दिन पर बलिदान चढ़ाने के लिए जा सकता है ताकि सभी इस्राएल के लोगों के पापों की क्षमा हो सकें। बाहरी परदा वह परदा है जो याजक के लिए इन बहुत विशेष क्षेत्रों को गैर-याजकों के आँगन से अलग करता है। जनता बाहरी परदा देख सकती थी, लेकिन भीतरी परदा केवल कुछ ही याजक देख सकते थे।</w:t>
      </w:r>
    </w:p>
    <w:p>
      <w:pPr/>
      <w:r>
        <w:rPr>
          <w:lang w:val="hi_IN" w:bidi="hi_IN"/>
        </w:rPr>
      </w:r>
      <w:r>
        <w:rPr>
          <w:lang w:val="hi_IN" w:bidi="hi_IN"/>
        </w:rPr>
        <w:t>यहाँ रुकें और अपने अनुवाद समूह को मन्दिर का एक आरेखचित्र दिखाएँ, जिसमें परम पवित्र स्थान, पवित्र स्थान और आँगन शामिल हैं। समूह को दिखाएँ कि मन्दिर में दो परदे कहाँ रहे होंगे।</w:t>
      </w:r>
    </w:p>
    <w:p>
      <w:pPr/>
      <w:r>
        <w:rPr>
          <w:lang w:val="hi_IN" w:bidi="hi_IN"/>
        </w:rPr>
      </w:r>
      <w:r>
        <w:rPr>
          <w:lang w:val="hi_IN" w:bidi="hi_IN"/>
        </w:rPr>
        <w:t>परमेश्वर ने मन्दिर के परदे के ऊपर से नीचे तक दो टुकड़े कर दिए। हम नहीं जानते कि कौन सा परदा ऊपर से नीचे तक दो भागों में फट गया। कुछ विद्वान मानते हैं कि यह बाहरी परदा था जो ऊपर से नीचे तक दो भागों में फट गया था, क्योंकि आम जनता इसे आँगन से देख सकती थी और दूसरों को बता सकती थी कि ऐसा हुआ था। ज्यादातर विद्वान मानते हैं कि यह भीतरी परदा था जो पवित्र स्थान को अलग करता था, जिससे यह सुझाव दिया जाता है कि अब हम सभी के पास परमेश्वर की उपस्थिति तक पहुँच है। जो भी हो, दो टुकड़ों में परदे का फटना इस बात का प्रतीक है कि यीशु लोगों के पापों के लिए मन्दिर की आवश्यकता और याजकों को परम पवित्र स्थान में बलिदान देने की मूल यहूदी परम्पराओं को बदल रहा है। यीशु अन्तिम बलिदान है इसलिए मन्दिर में लहू के बलिदान की आवश्यकता नहीं है।</w:t>
      </w:r>
    </w:p>
    <w:p>
      <w:pPr/>
      <w:r>
        <w:rPr>
          <w:lang w:val="hi_IN" w:bidi="hi_IN"/>
        </w:rPr>
      </w:r>
      <w:r>
        <w:rPr>
          <w:lang w:val="hi_IN" w:bidi="hi_IN"/>
        </w:rPr>
        <w:t>तब परमेश्वर ने पृथ्वी को हिला दिया और चट्टानें फट गईं और कब्रें खुल गईं। ये कब्रें वे कब्रें थीं जो जमीन में नहीं खोदी जाती थीं, बल्कि जमीन से ऊपर थीं और उनके मुँह को किसी तरह के पत्थर से ढका गया था। कुछ विद्वान मानते हैं कि जो चट्टानें फट गई थीं वे वही थीं जो कब्रों को ढक रही थीं। तब परमेश्‍वर ने अपने बहुत से लोगों को मरे हुओं में से जीवित कर दिया। यीशु के पुनरुत्थान के बाद, जो कुछ दिनों बाद हुआ, वे लोग जो मरे हुए लोगों में से जी उठे थे, यरूशलेम में गए, और बहुत से लोगों ने उन्हें देखा।</w:t>
      </w:r>
    </w:p>
    <w:p>
      <w:pPr/>
      <w:r>
        <w:rPr>
          <w:lang w:val="hi_IN" w:bidi="hi_IN"/>
        </w:rPr>
      </w:r>
      <w:r>
        <w:rPr>
          <w:lang w:val="hi_IN" w:bidi="hi_IN"/>
        </w:rPr>
        <w:t>क्रूस के पास, एक सूबेदार या रोमी प्रबन्धक, और उसके साथ के अन्य सिपाही, यीशु के क्रूस पर चढ़ाए जाने की शुरुआत से लेकर उसकी मृत्यु तक वहीं थे। जब यीशु की मृत्यु हो गई तो वे भूकम्प से डर गए या भय से भर गए। रोमी अधिकारी ने आश्चर्य से कहा, "निश्चय ही यह मनुष्य परमेश्वर का पुत्र था!" ये रोमी अधिकारी शायद समझ गए थे कि यीशु ईश्वरीय है या ईश्वरीय नायक है जिसने परमेश्वर की ठहराई हुई इच्छा को स्वीकार किया है। हालाँकि, रोमी अधिकारी इस कथन के पूरे अर्थ को नहीं समझ सके।</w:t>
      </w:r>
    </w:p>
    <w:p>
      <w:pPr/>
      <w:r>
        <w:rPr>
          <w:lang w:val="hi_IN" w:bidi="hi_IN"/>
        </w:rPr>
      </w:r>
      <w:r>
        <w:rPr>
          <w:lang w:val="hi_IN" w:bidi="hi_IN"/>
        </w:rPr>
        <w:t>वहाँ बहुत सी स्त्रियाँ दूर से देख रही थीं। ये स्त्रियाँ गलील से यीशु के पीछे चली आई थीं और यीशु की आवश्यकताएँ पूरी करने में सहायता कर रही थीं। मरियम मगदलीनी उन स्त्रियों में से एक है। मरियम इस्राएल में स्त्रियों का एक सामान्य नाम है। उसे मगदलीनी कहकर मत्ती यह बता रहा है कि वह गलील की झील के किनारे पर एक मछली पकड़ने वाले गाँव मगदला कस्बे से है। अन्य दो स्त्रियाँ याकूब और यूसुफ की माता मरियम हैं, जो यीशु की माँ या सम्भवतः यीशु की मौसी हो सकती है; और जब्दी की पत्नी जो यीशु के चेले यूहन्ना और याकूब की माँ है।</w:t>
      </w:r>
    </w:p>
    <w:p>
      <w:pPr/>
      <w:r>
        <w:rPr>
          <w:lang w:val="hi_IN" w:bidi="hi_IN"/>
        </w:rPr>
      </w:r>
      <w:r>
        <w:rPr>
          <w:lang w:val="hi_IN" w:bidi="hi_IN"/>
        </w:rPr>
        <w:t>रुकें और चर्चा करें: आपकी संस्कृति में कौन मरने वाले लोगों के साथ आता है?</w:t>
      </w:r>
    </w:p>
    <w:p>
      <w:pPr/>
      <w:r>
        <w:rPr>
          <w:lang w:val="hi_IN" w:bidi="hi_IN"/>
        </w:rPr>
      </w:r>
      <w:r>
        <w:rPr>
          <w:lang w:val="hi_IN" w:bidi="hi_IN"/>
        </w:rPr>
        <w:t>यहाँ रुकें और चर्चा करें: आपकी संस्कृति में लोग ऐसे लोगों के बारे में कैसे बात करते हैं जिनके नाम एक जैसे होते हैं। आप उन तरीकों पर चर्चा कर सकते हैं जिससे दूसरों को यह समझने में सहायता मिल सके कि आप ठीक किसके बारे में बात कर रहे हैं।</w:t>
      </w:r>
    </w:p>
    <w:p>
      <w:pPr/>
      <w:r>
        <w:rPr>
          <w:lang w:val="hi_IN" w:bidi="hi_IN"/>
        </w:rPr>
      </w:r>
      <w:r>
        <w:rPr>
          <w:lang w:val="hi_IN" w:bidi="hi_IN"/>
        </w:rPr>
        <w:t>गलील का एक नक्शा दिखाएँ जिसमें मगदला कस्बा भी शामिल हो, यह दर्शाता है कि क्या समूह इस कस्बे से परिचित नहीं 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के चार दृश्य हैं।</w:t>
      </w:r>
    </w:p>
    <w:p>
      <w:pPr/>
      <w:r>
        <w:rPr>
          <w:lang w:val="hi_IN" w:bidi="hi_IN"/>
        </w:rPr>
      </w:r>
      <w:r>
        <w:rPr>
          <w:b/>
          <w:lang w:val="hi_IN" w:bidi="hi_IN"/>
        </w:rPr>
        <w:t>पहला दृश्य:</w:t>
      </w:r>
      <w:r>
        <w:rPr>
          <w:lang w:val="hi_IN" w:bidi="hi_IN"/>
        </w:rPr>
        <w:t xml:space="preserve"> तीन घंटे तक सूरज पर अंधेरा छा जाता है। यीशु ऊँची आवाज़ में पुकारता है, "मेरे परमेश्वर, मेरे परमेश्वर, तूने मुझे क्यों छोड़ दिया?" कोई यीशु को सिरका देने का प्रयास करता है।</w:t>
      </w:r>
    </w:p>
    <w:p>
      <w:pPr/>
      <w:r>
        <w:rPr>
          <w:lang w:val="hi_IN" w:bidi="hi_IN"/>
        </w:rPr>
      </w:r>
      <w:r>
        <w:rPr>
          <w:b/>
          <w:lang w:val="hi_IN" w:bidi="hi_IN"/>
        </w:rPr>
        <w:t>दूसरा दृश्य:</w:t>
      </w:r>
      <w:r>
        <w:rPr>
          <w:lang w:val="hi_IN" w:bidi="hi_IN"/>
        </w:rPr>
        <w:t xml:space="preserve"> यीशु जोर से चिल्लाता है और प्राण त्याग देता है। उसी समय, यरूशलेम के दूसरी तरफ मन्दिर में, परदा ऊपर से नीचे तक फट जाता है, भूकम्प आता है और कब्रें खुल जाती हैं, मरे हुए लोग जीवित हो जाते हैं।</w:t>
      </w:r>
    </w:p>
    <w:p>
      <w:pPr/>
      <w:r>
        <w:rPr>
          <w:lang w:val="hi_IN" w:bidi="hi_IN"/>
        </w:rPr>
      </w:r>
      <w:r>
        <w:rPr>
          <w:b/>
          <w:lang w:val="hi_IN" w:bidi="hi_IN"/>
        </w:rPr>
        <w:t>तीसरा दृश्य:</w:t>
      </w:r>
      <w:r>
        <w:rPr>
          <w:lang w:val="hi_IN" w:bidi="hi_IN"/>
        </w:rPr>
        <w:t xml:space="preserve"> रोमी सूबेदार और अधिकारी कहते हैं, "निश्चित ही यह व्यक्ति परमेश्वर का पुत्र था!"</w:t>
      </w:r>
    </w:p>
    <w:p>
      <w:pPr/>
      <w:r>
        <w:rPr>
          <w:lang w:val="hi_IN" w:bidi="hi_IN"/>
        </w:rPr>
      </w:r>
      <w:r>
        <w:rPr>
          <w:b/>
          <w:lang w:val="hi_IN" w:bidi="hi_IN"/>
        </w:rPr>
        <w:t>चौथा दृश्य:</w:t>
      </w:r>
      <w:r>
        <w:rPr>
          <w:lang w:val="hi_IN" w:bidi="hi_IN"/>
        </w:rPr>
        <w:t xml:space="preserve"> बहुत सी स्त्रियाँ दूर से देख रही थीं।</w:t>
      </w:r>
    </w:p>
    <w:p>
      <w:pPr/>
      <w:r>
        <w:rPr>
          <w:lang w:val="hi_IN" w:bidi="hi_IN"/>
        </w:rPr>
      </w:r>
      <w:r>
        <w:rPr>
          <w:lang w:val="hi_IN" w:bidi="hi_IN"/>
        </w:rPr>
        <w:t xml:space="preserve">पात्रों में शामिल हैं: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परमेश्वर (उसके कामों से)</w:t>
      </w:r>
    </w:p>
    <w:p>
      <w:pPr>
        <w:pStyle w:val="ListBullet"/>
        <w:spacing w:line="240" w:lineRule="auto"/>
        <w:ind w:left="720"/>
      </w:pPr>
      <w:r>
        <w:rPr>
          <w:lang w:val="hi_IN" w:bidi="hi_IN"/>
        </w:rPr>
      </w:r>
      <w:r>
        <w:rPr>
          <w:lang w:val="hi_IN" w:bidi="hi_IN"/>
        </w:rPr>
        <w:t>लोग जो क्रूस के पास खड़े हैं</w:t>
      </w:r>
    </w:p>
    <w:p>
      <w:pPr>
        <w:pStyle w:val="ListBullet"/>
        <w:spacing w:line="240" w:lineRule="auto"/>
        <w:ind w:left="720"/>
      </w:pPr>
      <w:r>
        <w:rPr>
          <w:lang w:val="hi_IN" w:bidi="hi_IN"/>
        </w:rPr>
      </w:r>
      <w:r>
        <w:rPr>
          <w:lang w:val="hi_IN" w:bidi="hi_IN"/>
        </w:rPr>
        <w:t>एक व्यक्ति जो स्पंज को सिरके से भरकर लाता है</w:t>
      </w:r>
    </w:p>
    <w:p>
      <w:pPr>
        <w:pStyle w:val="ListBullet"/>
        <w:spacing w:line="240" w:lineRule="auto"/>
        <w:ind w:left="720"/>
      </w:pPr>
      <w:r>
        <w:rPr>
          <w:lang w:val="hi_IN" w:bidi="hi_IN"/>
        </w:rPr>
      </w:r>
      <w:r>
        <w:rPr>
          <w:lang w:val="hi_IN" w:bidi="hi_IN"/>
        </w:rPr>
        <w:t>मरे हुए लोग जो जीवित हो गए हैं</w:t>
      </w:r>
    </w:p>
    <w:p>
      <w:pPr>
        <w:pStyle w:val="ListBullet"/>
        <w:spacing w:line="240" w:lineRule="auto"/>
        <w:ind w:left="720"/>
      </w:pPr>
      <w:r>
        <w:rPr>
          <w:lang w:val="hi_IN" w:bidi="hi_IN"/>
        </w:rPr>
      </w:r>
      <w:r>
        <w:rPr>
          <w:lang w:val="hi_IN" w:bidi="hi_IN"/>
        </w:rPr>
        <w:t>रोमी सूबेदार और अधिकारी जो यीशु की निगरानी करते थे</w:t>
      </w:r>
    </w:p>
    <w:p>
      <w:pPr>
        <w:pStyle w:val="ListBullet"/>
        <w:spacing w:line="240" w:lineRule="auto"/>
        <w:ind w:left="720"/>
      </w:pPr>
      <w:r>
        <w:rPr>
          <w:lang w:val="hi_IN" w:bidi="hi_IN"/>
        </w:rPr>
      </w:r>
      <w:r>
        <w:rPr>
          <w:lang w:val="hi_IN" w:bidi="hi_IN"/>
        </w:rPr>
        <w:t>स्त्रियों का समूह</w:t>
      </w:r>
    </w:p>
    <w:p>
      <w:pPr>
        <w:pStyle w:val="ListBullet"/>
        <w:spacing w:line="240" w:lineRule="auto"/>
        <w:ind w:left="720"/>
      </w:pPr>
      <w:r>
        <w:rPr>
          <w:lang w:val="hi_IN" w:bidi="hi_IN"/>
        </w:rPr>
      </w:r>
      <w:r>
        <w:rPr>
          <w:lang w:val="hi_IN" w:bidi="hi_IN"/>
        </w:rPr>
        <w:t>मरियम मगदलीनी</w:t>
      </w:r>
    </w:p>
    <w:p>
      <w:pPr>
        <w:pStyle w:val="ListBullet"/>
        <w:spacing w:line="240" w:lineRule="auto"/>
        <w:ind w:left="720"/>
      </w:pPr>
      <w:r>
        <w:rPr>
          <w:lang w:val="hi_IN" w:bidi="hi_IN"/>
        </w:rPr>
      </w:r>
      <w:r>
        <w:rPr>
          <w:lang w:val="hi_IN" w:bidi="hi_IN"/>
        </w:rPr>
        <w:t>याकूब और यूसुफ की माँ मरियम</w:t>
      </w:r>
    </w:p>
    <w:p>
      <w:pPr>
        <w:pStyle w:val="ListBullet"/>
        <w:spacing w:line="240" w:lineRule="auto"/>
        <w:ind w:left="720"/>
      </w:pPr>
      <w:r>
        <w:rPr>
          <w:lang w:val="hi_IN" w:bidi="hi_IN"/>
        </w:rPr>
      </w:r>
      <w:r>
        <w:rPr>
          <w:lang w:val="hi_IN" w:bidi="hi_IN"/>
        </w:rPr>
        <w:t>जब्दी के पुत्रों की माँ</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w:t>
      </w:r>
    </w:p>
    <w:p>
      <w:pPr/>
      <w:r>
        <w:rPr>
          <w:lang w:val="hi_IN" w:bidi="hi_IN"/>
        </w:rPr>
      </w:r>
      <w:r>
        <w:rPr>
          <w:lang w:val="hi_IN" w:bidi="hi_IN"/>
        </w:rPr>
        <w:t>यह कहानी क्रूस पर यीशु के दुखभोग से शुरू होती है। यीशु कुछ घंटों से क्रूस पर है। दोपहर के समय, पूरे क्षेत्र पर अँधेरा छा गया, सम्भव है कि यह अँधेरा केवल इस्राएल के क्षेत्र पर, या केवल यरूशलेम के आसपास ही छाया हो। तीन घंटे बीत जाते हैं। दोपहर के लगभग 3 बजे यीशु ऊँचे शब्द से चिल्लाता है। यह याद रखना ज़रूरी है कि मत्ती हमें मूल भाषा में यीशु के शब्द देता है: "एली, एली, लमा शबक्तनी?" जिसका अर्थ है "हे मेरे परमेश्वर, हे मेरे परमेश्वर, तूने मुझे क्यों छोड़ दिया?"</w:t>
      </w:r>
    </w:p>
    <w:p>
      <w:pPr/>
      <w:r>
        <w:rPr>
          <w:lang w:val="hi_IN" w:bidi="hi_IN"/>
        </w:rPr>
      </w:r>
      <w:r>
        <w:rPr>
          <w:lang w:val="hi_IN" w:bidi="hi_IN"/>
        </w:rPr>
        <w:t>यहाँ रुकें और एक अनुवाद समूह के रूप में चर्चा करें: आपकी कहानियों में आप यह कैसे दिखाते हैं कि आप एक अन्य भाषा में बोल रहे हैं?</w:t>
      </w:r>
    </w:p>
    <w:p>
      <w:pPr/>
      <w:r>
        <w:rPr>
          <w:lang w:val="hi_IN" w:bidi="hi_IN"/>
        </w:rPr>
      </w:r>
      <w:r>
        <w:rPr>
          <w:lang w:val="hi_IN" w:bidi="hi_IN"/>
        </w:rPr>
        <w:t>भविष्यद्वक्ता एलिय्याह का नाम "एली" से मिलता-जुलता था और इसलिए आसपास के कुछ लोगों ने सोचा कि यीशु भविष्यद्वक्ता एलिय्याह को पुकार रहा है। कोई व्यक्ति - हमें नहीं पता कि कौन, दौड़ कर एक स्पंज को सिरके में भिगोता है। वह स्पंज को एक डंडे पर रखता है और उसे यीशु की ओर बढ़ाता है। एक और व्यक्ति ने कहा, "रुक, देखते हैं कि एलिय्याह उसे क्रूस से उतारने के लिए आता है या नहीं!" यीशु ऊँचे शब्द से चिल्लाता है और अपनी अंतिम साँस लेता है। यीशु मर जाता है। यह सुनिश्चित करना ज़रूरी है कि लोग जान सकें कि यीशु की मृत्यु हो गई है, और यीशु की आत्मा ने उसके मरने से पहले उसे नहीं छोड़ा। यह कहानी का उत्कर्ष या सबसे महत्वपूर्ण हिस्सा है।</w:t>
      </w:r>
    </w:p>
    <w:p>
      <w:pPr/>
      <w:r>
        <w:rPr>
          <w:lang w:val="hi_IN" w:bidi="hi_IN"/>
        </w:rPr>
      </w:r>
      <w:r>
        <w:rPr>
          <w:lang w:val="hi_IN" w:bidi="hi_IN"/>
        </w:rPr>
        <w:t>यीशु की मृत्यु के ठीक उसी समय परमेश्वर मन्दिर के परदे को दो टुकड़ों में बाँट देता है, जिसकी शुरुआत ऊपर से नीचे तक जाती है। जहाँ पर यीशु की मृत्यु हुई थी मन्दिर वहाँ से यरूशलेम के दूसरे छोर पर है। क्रूस के पास खड़े लोग यह नहीं जानते थे कि यीशु के मरते ही मन्दिर का परदा दो हिस्सों में फट गया था। लेकिन फिर भूकम्प आया और चट्टानें फट गईं। बहुत सी कब्रें खुल गईं और परमेश्वर के बहुत-से लोग मरे हुओं में से जी उठे।</w:t>
      </w:r>
    </w:p>
    <w:p>
      <w:pPr/>
      <w:r>
        <w:rPr>
          <w:lang w:val="hi_IN" w:bidi="hi_IN"/>
        </w:rPr>
      </w:r>
      <w:r>
        <w:rPr>
          <w:lang w:val="hi_IN" w:bidi="hi_IN"/>
        </w:rPr>
        <w:t>यहाँ रुकें और एक अनुवाद समूह के रूप में चर्चा करें: आप एक ही समय में हो रही एक ऐसी कहानी को जो अलग-अलग स्थानों पर घट रही है, किस तरह बताते हैं?</w:t>
      </w:r>
    </w:p>
    <w:p>
      <w:pPr/>
      <w:r>
        <w:rPr>
          <w:lang w:val="hi_IN" w:bidi="hi_IN"/>
        </w:rPr>
      </w:r>
      <w:r>
        <w:rPr>
          <w:lang w:val="hi_IN" w:bidi="hi_IN"/>
        </w:rPr>
        <w:t>यीशु के पुनरुत्थान के बाद, जो मरे हुए लोगों में से जी उठे थे, वे यरूशलेम गए और बहुत से लोगों को दिखाई दिए। हम यह जानकारी यहाँ यीशु की मृत्यु पर सुनते हैं। लेकिन यह तीसरे दिन तक नहीं होता जब तक कि यीशु मरे हुए लोगों में से जी नहीं उठा।</w:t>
      </w:r>
    </w:p>
    <w:p>
      <w:pPr/>
      <w:r>
        <w:rPr>
          <w:lang w:val="hi_IN" w:bidi="hi_IN"/>
        </w:rPr>
      </w:r>
      <w:r>
        <w:rPr>
          <w:lang w:val="hi_IN" w:bidi="hi_IN"/>
        </w:rPr>
        <w:t>अनुवाद समूह के रूप में चर्चा करें: आप निकट भविष्य में होने वाली इस छोटी सी जानकारी का अनुवाद कैसे करेंगे?</w:t>
      </w:r>
    </w:p>
    <w:p>
      <w:pPr/>
      <w:r>
        <w:rPr>
          <w:lang w:val="hi_IN" w:bidi="hi_IN"/>
        </w:rPr>
      </w:r>
      <w:r>
        <w:rPr>
          <w:lang w:val="hi_IN" w:bidi="hi_IN"/>
        </w:rPr>
        <w:t>जहाँ यीशु की मृत्यु हुई, वहाँ एक रोमी अधिकारी या सूबेदार और अन्य सिपाही क्रूस के पास खड़े हैं क्योंकि वही लोग यीशु को क्रूस पर चढ़ाने के ज़िम्मेदार थे। वे क्रूस में होने वाली हर घटना को देखते हैं। अधिकारी कहते हैं, "निश्चय ही, या मुझे यकीन है कि यह व्यक्ति परमेश्वर का पुत्र था!" यह कहानी का एक बहुत महत्वपूर्ण हिस्सा है जब अन्यजाति समझती है कि यीशु अलग और ईश्वरीय था।</w:t>
      </w:r>
    </w:p>
    <w:p>
      <w:pPr/>
      <w:r>
        <w:rPr>
          <w:lang w:val="hi_IN" w:bidi="hi_IN"/>
        </w:rPr>
      </w:r>
      <w:r>
        <w:rPr>
          <w:lang w:val="hi_IN" w:bidi="hi_IN"/>
        </w:rPr>
        <w:t>यहाँ रुकें और समूह में चर्चा करें: जब आप कहानियाँ सुनाते हैं, तो अपनी आवाज और शब्दों से यह कैसे दिखाते हैं कि आप कहानी का एक महत्वपूर्ण हिस्सा बता रहे हैं? एक दूसरे को अपनी संस्कृति में एक सत्य और विशेष कहानी बताने का अभ्यास करें और यह ध्यान दें कि कहानी का सबसे महत्वपूर्ण हिस्सा कहाँ है। आप उसके बारे में कैसे बात करते हैं? जब आप कहानी के महत्वपूर्ण हिस्से के बारे में बात कर रहे होते हैं तो आपकी आवाज़ और आपके शब्दों को क्या हो जाता है?</w:t>
      </w:r>
    </w:p>
    <w:p>
      <w:pPr/>
      <w:r>
        <w:rPr>
          <w:lang w:val="hi_IN" w:bidi="hi_IN"/>
        </w:rPr>
      </w:r>
      <w:r>
        <w:rPr>
          <w:lang w:val="hi_IN" w:bidi="hi_IN"/>
        </w:rPr>
        <w:t>यीशु के पीछे चलने वाली और उसकी देखभाल करने वाली कई स्त्रियाँ दूर से उसे देख रही थीं। मत्ती हमें बताता है कि इन तीन स्त्रियों में कौन हैं: मरियम मगदलीनी, याकूब और यूसुफ की माँ मरियम, और जब्दी के पुत्रों की माँ।</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चार दृश्य हैं।</w:t>
      </w:r>
    </w:p>
    <w:p>
      <w:pPr/>
      <w:r>
        <w:rPr>
          <w:lang w:val="hi_IN" w:bidi="hi_IN"/>
        </w:rPr>
      </w:r>
      <w:r>
        <w:rPr>
          <w:lang w:val="hi_IN" w:bidi="hi_IN"/>
        </w:rPr>
        <w:t xml:space="preserve">पात्रों में शामिल हैं: </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परमेश्वर (उसके कामों से)</w:t>
      </w:r>
    </w:p>
    <w:p>
      <w:pPr>
        <w:pStyle w:val="ListBullet"/>
        <w:spacing w:line="240" w:lineRule="auto"/>
        <w:ind w:left="720"/>
      </w:pPr>
      <w:r>
        <w:rPr>
          <w:lang w:val="hi_IN" w:bidi="hi_IN"/>
        </w:rPr>
      </w:r>
      <w:r>
        <w:rPr>
          <w:lang w:val="hi_IN" w:bidi="hi_IN"/>
        </w:rPr>
        <w:t>लोग जो क्रूस के पास खड़े हैं</w:t>
      </w:r>
    </w:p>
    <w:p>
      <w:pPr>
        <w:pStyle w:val="ListBullet"/>
        <w:spacing w:line="240" w:lineRule="auto"/>
        <w:ind w:left="720"/>
      </w:pPr>
      <w:r>
        <w:rPr>
          <w:lang w:val="hi_IN" w:bidi="hi_IN"/>
        </w:rPr>
      </w:r>
      <w:r>
        <w:rPr>
          <w:lang w:val="hi_IN" w:bidi="hi_IN"/>
        </w:rPr>
        <w:t>कोई जो स्पंज में सिरके को भरकर लाता है</w:t>
      </w:r>
    </w:p>
    <w:p>
      <w:pPr>
        <w:pStyle w:val="ListBullet"/>
        <w:spacing w:line="240" w:lineRule="auto"/>
        <w:ind w:left="720"/>
      </w:pPr>
      <w:r>
        <w:rPr>
          <w:lang w:val="hi_IN" w:bidi="hi_IN"/>
        </w:rPr>
      </w:r>
      <w:r>
        <w:rPr>
          <w:lang w:val="hi_IN" w:bidi="hi_IN"/>
        </w:rPr>
        <w:t>मरे हुए जो जी उठे हैं</w:t>
      </w:r>
    </w:p>
    <w:p>
      <w:pPr>
        <w:pStyle w:val="ListBullet"/>
        <w:spacing w:line="240" w:lineRule="auto"/>
        <w:ind w:left="720"/>
      </w:pPr>
      <w:r>
        <w:rPr>
          <w:lang w:val="hi_IN" w:bidi="hi_IN"/>
        </w:rPr>
      </w:r>
      <w:r>
        <w:rPr>
          <w:lang w:val="hi_IN" w:bidi="hi_IN"/>
        </w:rPr>
        <w:t>रोमी सूबेदार और अधिकारी जो यीशु की निगरानी कर रहे थे</w:t>
      </w:r>
    </w:p>
    <w:p>
      <w:pPr>
        <w:pStyle w:val="ListBullet"/>
        <w:spacing w:line="240" w:lineRule="auto"/>
        <w:ind w:left="720"/>
      </w:pPr>
      <w:r>
        <w:rPr>
          <w:lang w:val="hi_IN" w:bidi="hi_IN"/>
        </w:rPr>
      </w:r>
      <w:r>
        <w:rPr>
          <w:lang w:val="hi_IN" w:bidi="hi_IN"/>
        </w:rPr>
        <w:t>स्त्रियों का समूह</w:t>
      </w:r>
    </w:p>
    <w:p>
      <w:pPr>
        <w:pStyle w:val="ListBullet"/>
        <w:spacing w:line="240" w:lineRule="auto"/>
        <w:ind w:left="720"/>
      </w:pPr>
      <w:r>
        <w:rPr>
          <w:lang w:val="hi_IN" w:bidi="hi_IN"/>
        </w:rPr>
      </w:r>
      <w:r>
        <w:rPr>
          <w:lang w:val="hi_IN" w:bidi="hi_IN"/>
        </w:rPr>
        <w:t>मरियम मगदलीनी</w:t>
      </w:r>
    </w:p>
    <w:p>
      <w:pPr>
        <w:pStyle w:val="ListBullet"/>
        <w:spacing w:line="240" w:lineRule="auto"/>
        <w:ind w:left="720"/>
      </w:pPr>
      <w:r>
        <w:rPr>
          <w:lang w:val="hi_IN" w:bidi="hi_IN"/>
        </w:rPr>
      </w:r>
      <w:r>
        <w:rPr>
          <w:lang w:val="hi_IN" w:bidi="hi_IN"/>
        </w:rPr>
        <w:t>मरियम याकूब और यूसुफ की माँ</w:t>
      </w:r>
    </w:p>
    <w:p>
      <w:pPr>
        <w:pStyle w:val="ListBullet"/>
        <w:spacing w:line="240" w:lineRule="auto"/>
        <w:ind w:left="720"/>
      </w:pPr>
      <w:r>
        <w:rPr>
          <w:lang w:val="hi_IN" w:bidi="hi_IN"/>
        </w:rPr>
      </w:r>
      <w:r>
        <w:rPr>
          <w:lang w:val="hi_IN" w:bidi="hi_IN"/>
        </w:rPr>
        <w:t>जब्दी के पुत्रों की माँ</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घटनाओं के क्रम, कहानी की रूपरेखा और उसकी गति पर ध्यान दें। कहानी या भाग का अभिनय करते समय, यह ध्यान देना महत्वपूर्ण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पड़ावों पर रोक दें।</w:t>
      </w:r>
    </w:p>
    <w:p>
      <w:pPr/>
      <w:r>
        <w:rPr>
          <w:lang w:val="hi_IN" w:bidi="hi_IN"/>
        </w:rPr>
      </w:r>
      <w:r>
        <w:rPr>
          <w:lang w:val="hi_IN" w:bidi="hi_IN"/>
        </w:rPr>
        <w:t>यह कहानी दोपहर में शुरू होती है जब पूरे क्षेत्र में अंधकार छा जाता है, जो शायद केवल इस्राएल के क्षेत्र तक सीमित था या सिर्फ यरूशलेम के आसपास फैला था। तीन घंटे बीत जाते हैं। दोपहर लगभग तीन बजे, यीशु ऊँची आवाज में चिल्लाता है, "एली, एली, लमा शबक्तनी?" जिसका अर्थ है, "मेरे परमेश्वर, मेरे परमेश्वर, तूने मुझे क्यों छोड़ दिया?"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यीशु से पूछें, "आप कैसा महसूस कर रहे हैं?" आप ऐसी बातें सुन सकते हैं:</w:t>
      </w:r>
    </w:p>
    <w:p>
      <w:pPr>
        <w:pStyle w:val="ListBullet"/>
        <w:spacing w:line="240" w:lineRule="auto"/>
        <w:ind w:left="720"/>
      </w:pPr>
      <w:r>
        <w:rPr>
          <w:lang w:val="hi_IN" w:bidi="hi_IN"/>
        </w:rPr>
      </w:r>
      <w:r>
        <w:rPr>
          <w:lang w:val="hi_IN" w:bidi="hi_IN"/>
        </w:rPr>
        <w:t>पास खड़े लोगों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कोई व्यक्ति - हमें नहीं पता कि कौन, दौड़ कर सिरके में एक स्पंज को भिगोता है। वह स्पंज को एक सरकण्डे पर रखता है और उसे यीशु की ओर बढ़ाता है। फिर एक व्यक्ति ने कहा, "रुक, देखते हैं कि एलिय्याह उसे क्रूस से उतारने के लिए आता है या नहीं!" यीशु ने जोर से चिल्लाया और अपनी अंतिम साँस ली। यीशु ने प्राण त्याग दिए।</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उस व्यक्ति से पूछें, "आप कैसा महसूस कर रहे हैं?" आप ऐसी बातें सुन सकते हैं, "निराश हूँ।"</w:t>
      </w:r>
    </w:p>
    <w:p>
      <w:pPr>
        <w:pStyle w:val="ListBullet"/>
        <w:spacing w:line="240" w:lineRule="auto"/>
        <w:ind w:left="720"/>
      </w:pPr>
      <w:r>
        <w:rPr>
          <w:lang w:val="hi_IN" w:bidi="hi_IN"/>
        </w:rPr>
      </w:r>
      <w:r>
        <w:rPr>
          <w:lang w:val="hi_IN" w:bidi="hi_IN"/>
        </w:rPr>
        <w:t>पास खड़े लोगों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 मृत्यु के ठीक उसी समय, मन्दिर का परदा दो भागों में फट जाता है, जिसकी शुरुआत ऊपर से लेकर नीचे तक फटने से होती है। वह मन्दिर उस स्थान से यरूशलेम के दूसरे छोर पर है जहाँ पर यीशु की मृत्यु हुई थी। परमेश्वर पृथ्वी को भी हिला देता है और चट्टानें फट जाती हियाँ, और कब्रें खुल जाती हैं। फिर परमेश्वर अपने लोगों को मरे हुए में से जी उठाता है और तीसरे दिन वे यरूशलेम जाते हैं, जहाँ बहुत से लोग उन्हें देखते हैं।</w:t>
      </w:r>
    </w:p>
    <w:p>
      <w:pPr/>
      <w:r>
        <w:rPr>
          <w:lang w:val="hi_IN" w:bidi="hi_IN"/>
        </w:rPr>
      </w:r>
      <w:r>
        <w:rPr>
          <w:lang w:val="hi_IN" w:bidi="hi_IN"/>
        </w:rPr>
        <w:t>एक रोमी अधिकारी या सूबेदार और अन्य सिपाही क्रूस के पास खड़े हैं क्योंकि वे ही यीशु को क्रूस पर चढ़ाने के जिम्मेदार हैं। सूबेदार डरते हैं, या भय में हैं, और कहते हैं, "मुझे यकीन है कि यह मनुष्य परमेश्वर का पुत्र था!"</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सूबेदार से पूछें, "आप कैसा महसूस कर रहे हैं?" आप ऐसी बातें सुन सकते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का पीछे चलने वाली और उसकी सेवा करने वाली कई स्त्रियाँ दूर से देख रही थीं। मत्ती हमें बताता है कि इन तीन स्त्रियों में कौन हैं: मरियम मगदलीनी, याकूब और यूसुफ की माँ मरियम, और जब्दी के पुत्रों की माँ।</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स्त्रियों की भूमिका निभाने वाले कलाकारों से पूछें कि वे कैसा महसूस कर रहे हैं। इस तरह की बातों को सुनें:</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 xml:space="preserve">दोपहर में पूरे देश में तीन बजे तक </w:t>
      </w:r>
      <w:r>
        <w:rPr>
          <w:b/>
          <w:lang w:val="hi_IN" w:bidi="hi_IN"/>
        </w:rPr>
        <w:t>अंधकार छाया</w:t>
      </w:r>
      <w:r>
        <w:rPr>
          <w:lang w:val="hi_IN" w:bidi="hi_IN"/>
        </w:rPr>
        <w:t xml:space="preserve"> रहा। "अंधकार छा गया" का अर्थ है कि सूर्य का प्रकाश समाप्त हो गया। यह दोपहर यानी यहूदी समय के छठे घंटे में हुआ, और यीशु ने दोपहर तीन बजे यानी नौवें घंटे में चिल्लाया। छठे घंटे को सूरज उदय और सूरज अस्त के बीच का समय माना जाता था। शायद कुछ भाषाओं में एक सटीक समय बताने के लिए शब्द न हों। यदि ऐसी स्थिति हो, तो आप कुछ ऐसा कह सकते हैं जैसे "दोपहर" या "दिन के बीच में" या फिर चाहे आप अपनी संस्कृति में दिन के समय के बारे में बात करते हों।</w:t>
      </w:r>
    </w:p>
    <w:p>
      <w:pPr/>
      <w:r>
        <w:rPr>
          <w:lang w:val="hi_IN" w:bidi="hi_IN"/>
        </w:rPr>
      </w:r>
      <w:r>
        <w:rPr>
          <w:lang w:val="hi_IN" w:bidi="hi_IN"/>
        </w:rPr>
        <w:t>यीशु ने चिल्लाकर कहा, "</w:t>
      </w:r>
      <w:r>
        <w:rPr>
          <w:b/>
          <w:lang w:val="hi_IN" w:bidi="hi_IN"/>
        </w:rPr>
        <w:t>एली, एली, लमा शबक्तनी</w:t>
      </w:r>
      <w:r>
        <w:rPr>
          <w:lang w:val="hi_IN" w:bidi="hi_IN"/>
        </w:rPr>
        <w:t xml:space="preserve">?" यह इब्रानी और अरामी भाषा में है जिसका अर्थ है "हे मेरे परमेश्वर, हे मेरे परमेश्वर तूने मुझे क्यों छोड़ दिया?" या "तूने मुझे क्यों छोड़ दिया है?" यीशु ने शायद इब्रानी में परमेश्वर का नाम, </w:t>
      </w:r>
      <w:r>
        <w:rPr>
          <w:b/>
          <w:lang w:val="hi_IN" w:bidi="hi_IN"/>
        </w:rPr>
        <w:t>एली</w:t>
      </w:r>
      <w:r>
        <w:rPr>
          <w:lang w:val="hi_IN" w:bidi="hi_IN"/>
        </w:rPr>
        <w:t>, और फिर बाकी प्रश्न अरामी की भाषा में कहा था। इब्रानी यहूदी शास्त्रों की भाषा थी, लेकिन अरामी वह भाषा थी जो यहूदी लोग रोम के समय में बोलते थे। मत्ती हमें इब्रानी और अरामी दोनों भाषाएँ देता है, और हमारी भाषा में भी इसका अनुवाद देता है। आपको यह भी करने की जरूरत हो सकती है। यदि ऐसा है, तो इब्रानी वाक्य को मूल इब्रानी और अरामी भाषा के समान बोलने का प्रयास करें, और फिर उसे अपनी भाषा में अनुवाद करें जैसे मत्ती अपने दर्शकों के लिए करता था।</w:t>
      </w:r>
    </w:p>
    <w:p>
      <w:pPr/>
      <w:r>
        <w:rPr>
          <w:lang w:val="hi_IN" w:bidi="hi_IN"/>
        </w:rPr>
      </w:r>
      <w:r>
        <w:rPr>
          <w:lang w:val="hi_IN" w:bidi="hi_IN"/>
        </w:rPr>
        <w:t xml:space="preserve">कुछ लोगों का लगा कि यीशु भविष्यद्वक्ता </w:t>
      </w:r>
      <w:r>
        <w:rPr>
          <w:b/>
          <w:lang w:val="hi_IN" w:bidi="hi_IN"/>
        </w:rPr>
        <w:t>एलिय्याह</w:t>
      </w:r>
      <w:r>
        <w:rPr>
          <w:lang w:val="hi_IN" w:bidi="hi_IN"/>
        </w:rPr>
        <w:t xml:space="preserve"> को पुकार रहा है। एलिय्याह के नाम का अनुवाद उसी तरह करें जैसे आपने पिछले भागों में किया है। </w:t>
      </w:r>
      <w:r>
        <w:rPr>
          <w:lang w:val="hi_IN" w:bidi="hi_IN"/>
        </w:rPr>
        <w:t>एलिय्याह</w:t>
      </w:r>
      <w:r>
        <w:rPr>
          <w:lang w:val="hi_IN" w:bidi="hi_IN"/>
        </w:rPr>
        <w:t xml:space="preserve"> की परिभाषा के लिए मुख्य शब्दावली को देखें।</w:t>
      </w:r>
    </w:p>
    <w:p>
      <w:pPr/>
      <w:r>
        <w:rPr>
          <w:lang w:val="hi_IN" w:bidi="hi_IN"/>
        </w:rPr>
      </w:r>
      <w:r>
        <w:rPr>
          <w:lang w:val="hi_IN" w:bidi="hi_IN"/>
        </w:rPr>
        <w:t xml:space="preserve">किसी ने यीशु को </w:t>
      </w:r>
      <w:r>
        <w:rPr>
          <w:b/>
          <w:lang w:val="hi_IN" w:bidi="hi_IN"/>
        </w:rPr>
        <w:t>खट्टा दाखरस</w:t>
      </w:r>
      <w:r>
        <w:rPr>
          <w:lang w:val="hi_IN" w:bidi="hi_IN"/>
        </w:rPr>
        <w:t xml:space="preserve"> या </w:t>
      </w:r>
      <w:r>
        <w:rPr>
          <w:b/>
          <w:lang w:val="hi_IN" w:bidi="hi_IN"/>
        </w:rPr>
        <w:t>दाखरस का सिरका</w:t>
      </w:r>
      <w:r>
        <w:rPr>
          <w:lang w:val="hi_IN" w:bidi="hi_IN"/>
        </w:rPr>
        <w:t xml:space="preserve"> पीने के लिए दिया ताकि उसकी प्यास मिटाई जा सके। </w:t>
      </w:r>
      <w:r>
        <w:rPr>
          <w:b/>
          <w:lang w:val="hi_IN" w:bidi="hi_IN"/>
        </w:rPr>
        <w:t>दाखरस</w:t>
      </w:r>
      <w:r>
        <w:rPr>
          <w:lang w:val="hi_IN" w:bidi="hi_IN"/>
        </w:rPr>
        <w:t xml:space="preserve"> एक सस्ता किण्वित पेय है जो प्यास बुझाने में सहायता करता है। क्योंकि दाखरस एक स्पंज पर था, आप कह सकते हैं कि उन्होंने वह यीशु को चूसने के लिए दिया था।</w:t>
      </w:r>
    </w:p>
    <w:p>
      <w:pPr/>
      <w:r>
        <w:rPr>
          <w:lang w:val="hi_IN" w:bidi="hi_IN"/>
        </w:rPr>
      </w:r>
      <w:r>
        <w:rPr>
          <w:lang w:val="hi_IN" w:bidi="hi_IN"/>
        </w:rPr>
        <w:t xml:space="preserve">यीशु ने </w:t>
      </w:r>
      <w:r>
        <w:rPr>
          <w:b/>
          <w:lang w:val="hi_IN" w:bidi="hi_IN"/>
        </w:rPr>
        <w:t>अपनी अंतिम साँस</w:t>
      </w:r>
      <w:r>
        <w:rPr>
          <w:lang w:val="hi_IN" w:bidi="hi_IN"/>
        </w:rPr>
        <w:t xml:space="preserve"> ली, या अपने प्राण त्याग दिए, जिसका अर्थ है कि वह मर गया।</w:t>
      </w:r>
    </w:p>
    <w:p>
      <w:pPr/>
      <w:r>
        <w:rPr>
          <w:lang w:val="hi_IN" w:bidi="hi_IN"/>
        </w:rPr>
      </w:r>
      <w:r>
        <w:rPr>
          <w:lang w:val="hi_IN" w:bidi="hi_IN"/>
        </w:rPr>
        <w:t>यहाँ रुकें और अनुवाद समूह के रूप में चर्चा करें: क्या आपके दर्शक यह समझ पाएँगे कि इस पड़ाव पर यीशु की मृत्यु हो गई थी, या आपको इसे स्पष्ट करने की आवश्यकता है? क्या आपको यह कहने की आवश्यकता है कि "यीशु की मृत्यु हो गई"?</w:t>
      </w:r>
    </w:p>
    <w:p>
      <w:pPr/>
      <w:r>
        <w:rPr>
          <w:lang w:val="hi_IN" w:bidi="hi_IN"/>
        </w:rPr>
      </w:r>
      <w:r>
        <w:rPr>
          <w:lang w:val="hi_IN" w:bidi="hi_IN"/>
        </w:rPr>
        <w:t xml:space="preserve">जब यीशु की मृत्यु हुई तो </w:t>
      </w:r>
      <w:r>
        <w:rPr>
          <w:b/>
          <w:lang w:val="hi_IN" w:bidi="hi_IN"/>
        </w:rPr>
        <w:t>मन्दिर</w:t>
      </w:r>
      <w:r>
        <w:rPr>
          <w:lang w:val="hi_IN" w:bidi="hi_IN"/>
        </w:rPr>
        <w:t xml:space="preserve"> में </w:t>
      </w:r>
      <w:r>
        <w:rPr>
          <w:b/>
          <w:lang w:val="hi_IN" w:bidi="hi_IN"/>
        </w:rPr>
        <w:t>परदा</w:t>
      </w:r>
      <w:r>
        <w:rPr>
          <w:lang w:val="hi_IN" w:bidi="hi_IN"/>
        </w:rPr>
        <w:t xml:space="preserve"> ऊपर से नीचे तक फट गया। मन्दिर में दो परदे थे और हमें यह नहीं पता कि कौन सा परदा फटा था। हालाँकि, मन्दिर के भीतर का मुख्य परदा बीस मीटर लम्बा, और दस मीटर चौड़ा था। परदा कपड़े से बना था और लोग इसे प्रवेश द्वार को ढकने के लिए लटकाते थे। आप कह सकते हैं "परदा दो हिस्सों में बँट गया।" यह मन्दिर यरूशलेम में यहूदियों की आराधना और बलिदान की जगह थी। मन्दिर के लिए उसी शब्द का प्रयोग करें जिसका प्रयोग आपने पिछले भागों में किया है। </w:t>
      </w:r>
      <w:r>
        <w:rPr>
          <w:lang w:val="hi_IN" w:bidi="hi_IN"/>
        </w:rPr>
        <w:t>मन्दिर</w:t>
      </w:r>
      <w:r>
        <w:rPr>
          <w:lang w:val="hi_IN" w:bidi="hi_IN"/>
        </w:rPr>
        <w:t xml:space="preserve"> की परिभाषा के लिए मुख्य शब्दावली को देखें।</w:t>
      </w:r>
    </w:p>
    <w:p>
      <w:pPr/>
      <w:r>
        <w:rPr>
          <w:lang w:val="hi_IN" w:bidi="hi_IN"/>
        </w:rPr>
      </w:r>
      <w:r>
        <w:rPr>
          <w:lang w:val="hi_IN" w:bidi="hi_IN"/>
        </w:rPr>
        <w:t xml:space="preserve">जब यीशु की मृत्यु हुई, तो </w:t>
      </w:r>
      <w:r>
        <w:rPr>
          <w:b/>
          <w:lang w:val="hi_IN" w:bidi="hi_IN"/>
        </w:rPr>
        <w:t>सूबेदार</w:t>
      </w:r>
      <w:r>
        <w:rPr>
          <w:lang w:val="hi_IN" w:bidi="hi_IN"/>
        </w:rPr>
        <w:t xml:space="preserve"> और उसके मृत्युदण्ड के जिम्मेदार अधिकारी ने कहा, "निश्चय ही वह </w:t>
      </w:r>
      <w:r>
        <w:rPr>
          <w:b/>
          <w:lang w:val="hi_IN" w:bidi="hi_IN"/>
        </w:rPr>
        <w:t>परमेश्वर का पुत्र</w:t>
      </w:r>
      <w:r>
        <w:rPr>
          <w:lang w:val="hi_IN" w:bidi="hi_IN"/>
        </w:rPr>
        <w:t xml:space="preserve"> था!"</w:t>
      </w:r>
    </w:p>
    <w:p>
      <w:pPr/>
      <w:r>
        <w:rPr>
          <w:lang w:val="hi_IN" w:bidi="hi_IN"/>
        </w:rPr>
      </w:r>
      <w:r>
        <w:rPr>
          <w:b/>
          <w:lang w:val="hi_IN" w:bidi="hi_IN"/>
        </w:rPr>
        <w:t>सूबेदार</w:t>
      </w:r>
      <w:r>
        <w:rPr>
          <w:lang w:val="hi_IN" w:bidi="hi_IN"/>
        </w:rPr>
        <w:t xml:space="preserve"> सेना में एक रोमी अधिकारी होता है जो सौ सिपाहियों का प्रधान होता है। </w:t>
      </w:r>
      <w:r>
        <w:rPr>
          <w:lang w:val="hi_IN" w:bidi="hi_IN"/>
        </w:rPr>
        <w:t>सूबेदार</w:t>
      </w:r>
      <w:r>
        <w:rPr>
          <w:lang w:val="hi_IN" w:bidi="hi_IN"/>
        </w:rPr>
        <w:t xml:space="preserve"> की परिभाषा के लिए मुख्य शब्दावली को देखें।</w:t>
      </w:r>
    </w:p>
    <w:p>
      <w:pPr/>
      <w:r>
        <w:rPr>
          <w:lang w:val="hi_IN" w:bidi="hi_IN"/>
        </w:rPr>
      </w:r>
      <w:r>
        <w:rPr>
          <w:b/>
          <w:lang w:val="hi_IN" w:bidi="hi_IN"/>
        </w:rPr>
        <w:t>परमेश्वर के पुत्र</w:t>
      </w:r>
      <w:r>
        <w:rPr>
          <w:lang w:val="hi_IN" w:bidi="hi_IN"/>
        </w:rPr>
        <w:t xml:space="preserve"> का अनुवाद उसी तरह करें जैसे आपने पिछले भागों में किया है। </w:t>
      </w:r>
      <w:r>
        <w:rPr>
          <w:lang w:val="hi_IN" w:bidi="hi_IN"/>
        </w:rPr>
        <w:t>परमेश्वर के पुत्र</w:t>
      </w:r>
      <w:r>
        <w:rPr>
          <w:lang w:val="hi_IN" w:bidi="hi_IN"/>
        </w:rPr>
        <w:t xml:space="preserve"> की परिभाषा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27:57–66</w:t>
      </w:r>
      <w:r>
        <w:rPr>
          <w:lang w:val="hi_IN" w:bidi="hi_IN"/>
        </w:rPr>
      </w:r>
    </w:p>
    <w:p>
      <w:pPr>
        <w:pStyle w:val="Heading3"/>
      </w:pPr>
      <w:r>
        <w:rPr>
          <w:lang w:val="hi_IN" w:bidi="hi_IN"/>
        </w:rPr>
        <w:t>सुने और मन में रखें</w:t>
      </w:r>
    </w:p>
    <w:p>
      <w:pPr/>
      <w:r>
        <w:rPr>
          <w:lang w:val="hi_IN" w:bidi="hi_IN"/>
        </w:rPr>
      </w:r>
      <w:r>
        <w:rPr>
          <w:lang w:val="hi_IN" w:bidi="hi_IN"/>
        </w:rPr>
        <w:t>मत्ती 27:57–66 को सुनें और अपने मन में रख लें। पाठ को तीन बार सुनें (यदि सम्भव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यह भाग यीशु की मृत्यु के बाद शाम से शुरू होता है। यहूदी संस्कृति में, दिन की शुरुआत शाम को सूर्यास्त के समय होती थी, और अगला सूर्यास्त होने तक वही दिन माना जाता था। यहूदियों के लिए, यीशु की मृत्यु का दिन समाप्त हो गया है। यूसुफ नाम का एक धनी व्यक्ति उस क्षेत्र में आया, जो यीशु का एक चेला भी था।</w:t>
      </w:r>
    </w:p>
    <w:p>
      <w:pPr/>
      <w:r>
        <w:rPr>
          <w:lang w:val="hi_IN" w:bidi="hi_IN"/>
        </w:rPr>
      </w:r>
      <w:r>
        <w:rPr>
          <w:lang w:val="hi_IN" w:bidi="hi_IN"/>
        </w:rPr>
        <w:t>इस भाग में यूसुफ नाम के व्यक्ति के बारे में कुछ जानकारियाँ दी गई हैं। वह अरिमतियाह के नगर से था, जो यरूशलेम के उत्तर-पश्चिम में लगभग बत्तीस किलोमीटर या बीस मील की दूरी पर स्थित था। यूसुफ धनी था और यीशु का चेला था।' हम अन्य सुसमाचारों से यह भी जानते हैं कि यूसुफ यहूदी धार्मिक सभा का एक प्रमुख या सम्मानित सदस्य था, जिसे महासभा भी कहा जाता है।</w:t>
      </w:r>
    </w:p>
    <w:p>
      <w:pPr/>
      <w:r>
        <w:rPr>
          <w:lang w:val="hi_IN" w:bidi="hi_IN"/>
        </w:rPr>
      </w:r>
      <w:r>
        <w:rPr>
          <w:lang w:val="hi_IN" w:bidi="hi_IN"/>
        </w:rPr>
        <w:t>रोमी आमतौर पर उन अपराधियों को सामूहिक कब्र में डाल देते थे जिन्हें क्रूस पर चढ़ाया गया था। यूसुफ यीशु के शव को उचित तरह से दफनाने के द्वारा उसके प्रति सम्मान प्रकट करना चाहता था। यूसुफ साहसी था और उसने पिलातुस से यीशु का शव माँग लिया। इसका मतलब यह है कि यूसुफ ने पिलातुस से यीशु को दफनाने की अनुमति मांगी थी। आपको याद होगा कि पिलातुस रोमी राज्यपाल था जिसने यीशु को क्रूस पर चढ़ाने का आदेश दिया था। पिलातुस यूसुफ को शव ले जाने की अनुमति देने को तैयार था।</w:t>
      </w:r>
    </w:p>
    <w:p>
      <w:pPr/>
      <w:r>
        <w:rPr>
          <w:lang w:val="hi_IN" w:bidi="hi_IN"/>
        </w:rPr>
      </w:r>
      <w:r>
        <w:rPr>
          <w:lang w:val="hi_IN" w:bidi="hi_IN"/>
        </w:rPr>
        <w:t xml:space="preserve">यहाँ रुकें और चर्चा करें: आपकी संस्कृति में दफनाना कितना महत्वपूर्ण है? आपके लोगों के बीच दफनाने की सामान्य परम्पराएँ क्या हैं? जब किसी व्यक्ति को सम्मान दिया जाता है और जब नहीं दिया जाता, तो दफनाने की परम्पराएँ कैसे अलग होती हैं? क्या पुरुषों और महिलाओं के लिए अलग अलग तरह की परम्पराएँ हैं? बूढ़े लोगों और जवान लोगों के लिए? </w:t>
      </w:r>
    </w:p>
    <w:p>
      <w:pPr/>
      <w:r>
        <w:rPr>
          <w:lang w:val="hi_IN" w:bidi="hi_IN"/>
        </w:rPr>
      </w:r>
      <w:r>
        <w:rPr>
          <w:lang w:val="hi_IN" w:bidi="hi_IN"/>
        </w:rPr>
        <w:t>इस भाग में बताया गया है कि यूसुफ ने यीशु के शव को दफनाने के लिए तैयार किया। यह काम पूरा करने के लिए बहुत कम समय था, और यह काम आसान नहीं था। हालाँकि मत्ती हमें यह नहीं बताता कि यूसुफ को सहायता मिली, लेकिन बहुत से लोग मानते हैं कि यूसुफ को मदद मिली थी, शायद उसे उसके सेवकों से मदद मिली थी। यूसुफ ने यीशु के शव को एक लम्बे और साफ मलमल के कपड़े में लपेटा। मलमल एक प्रकार का उच्च गुणवत्ता वाला कपड़ा है जो सन के पौधे से बना है, जो कपास के समान है। यहूदी रीति-रिवाज के अनुसार, लोग शव को दफनाने से पहले ऐसे कपड़े में लपेटते थे। मत्ती यह उल्लेख नहीं करता कि यूसुफ ने शव को लपेटने से पहले उसे धोया था, लेकिन विद्वानों का मानना है कि यूसुफ ने शव को धोया था। यहूदी दफनाने की परम्परा में शव को धोना बहुत महत्वपूर्ण माना जाता था, इसलिए यहूदी व्यवस्था सब्त के दिन भी शव को धोने की अनुमति देती थी। यीशु के शव को लपेटने के बाद, यूसुफ ने शव को यूसुफ की अपनी नई कब्र में रखा, जो चट्टान को काटकर दफनाने के लिए बनाई थी। तब यूसुफ ने कब्र के प्रवेश द्वार पर एक बड़ा पत्थर लुढ़का दिया।</w:t>
      </w:r>
    </w:p>
    <w:p>
      <w:pPr/>
      <w:r>
        <w:rPr>
          <w:lang w:val="hi_IN" w:bidi="hi_IN"/>
        </w:rPr>
      </w:r>
      <w:r>
        <w:rPr>
          <w:lang w:val="hi_IN" w:bidi="hi_IN"/>
        </w:rPr>
        <w:t>यहाँ रुकें और मलमल कपड़े की एक तस्वीर दिखाएँ। चट्टान में खोदी हुई कब्र की तस्वीर दिखाएँ जिसके द्वार पर एक बड़ा पत्थर लगा हो। अपने लोगों में दफनाने की परम्पराओं पर चर्चा करें। लोग दफनाने के लिए शव को किस प्रकार तैयार करते हैं? शव को दफनाने की तैयारी के बाद शव को कहाँ रखा जाता है?</w:t>
      </w:r>
    </w:p>
    <w:p>
      <w:pPr/>
      <w:r>
        <w:rPr>
          <w:lang w:val="hi_IN" w:bidi="hi_IN"/>
        </w:rPr>
      </w:r>
      <w:r>
        <w:rPr>
          <w:lang w:val="hi_IN" w:bidi="hi_IN"/>
        </w:rPr>
        <w:t>मरियम मगदलीनी और दूसरी मरियम, जिसे हम याकूब और यूसुफ की माता मानते हैं, वहाँ कब्र के बाहर बैठी थी, और यह देख रही थी कि यूसुफ ने यीशु के शरीर को कहाँ रखा है। यहूदी परम्परा में, स्त्रियों की गवाही को वैध नहीं माना जाता था। फिर भी, यीशु के चेलों में केवल स्त्रियाँ ही थीं जिन्होंने देखा कि यीशु के शव के साथ क्या हुआ। मत्ती यह दिखाता है कि यह एक सच्ची कहानी है, क्योंकि वह हमें जो हुआ उसके सच्चे विवरण देता है।</w:t>
      </w:r>
    </w:p>
    <w:p>
      <w:pPr/>
      <w:r>
        <w:rPr>
          <w:lang w:val="hi_IN" w:bidi="hi_IN"/>
        </w:rPr>
      </w:r>
      <w:r>
        <w:rPr>
          <w:lang w:val="hi_IN" w:bidi="hi_IN"/>
        </w:rPr>
        <w:t>यहाँ रुकें और एक टीम के रूप में चर्चा करें: आपकी संस्कृति में घटनाओं के गवाह के रूप में स्त्रियों की क्या भूमिका है? घटना का गवाह बनने और यह बताने का अधिकार किसके पास होता है कि क्या हुआ?</w:t>
      </w:r>
    </w:p>
    <w:p>
      <w:pPr/>
      <w:r>
        <w:rPr>
          <w:lang w:val="hi_IN" w:bidi="hi_IN"/>
        </w:rPr>
      </w:r>
      <w:r>
        <w:rPr>
          <w:lang w:val="hi_IN" w:bidi="hi_IN"/>
        </w:rPr>
        <w:t>यीशु की मृत्यु सब्त की तैयारी के दिन हुई, जो यहूदियों का विश्राम का दिन होता है। यीशु की मृत्यु के बाद के दिन, जो सब्त का दिन था, धार्मिक अगुवे या प्रधान याजक और फरीसी पिलातुस के सामने आए और उससे कहा कि वह यीशु की कब्र को सुरक्षित रखे। यह बहुत अजीब रहा होगा, लेकिन असम्भव नहीं है। आमतौर पर वे सब्त के दिन रोमी राज्यपाल के सामने आकर अपने आप को अशुद्ध नहीं करते थे। उन्होंने पीलातुस से कहा कि यीशु, जिसे वे धोखेबाज़ कहते थे, ने कहा था कि वह तीन दिन के बाद फिर जी उठेगा। धार्मिक अगुवे नहीं चाहते कि चेले आकर शव को चुरा ले जाएँ और लोगों को बताएँ कि यीशु मरे हुए लोगों में से जी उठा है। धार्मिक अगुवे कहते हैं कि यह धोखा उस पहले वाले से भी अधिक बुरा होगा, जब यीशु ने कहा था कि वह मसीह है।</w:t>
      </w:r>
    </w:p>
    <w:p>
      <w:pPr/>
      <w:r>
        <w:rPr>
          <w:lang w:val="hi_IN" w:bidi="hi_IN"/>
        </w:rPr>
      </w:r>
      <w:r>
        <w:rPr>
          <w:lang w:val="hi_IN" w:bidi="hi_IN"/>
        </w:rPr>
        <w:t>पिलातुस ने धार्मिक अगुवों को पहरेदार दे दिए, और वे कब्र की रखवाली करने गए ताकि उसे सुरक्षित रखा जाए। वे सभी मिलकर पत्थर पर एक मुहर लगाते हैं। यह भी अजीब रहा होगा, क्योंकि इसे सब्त के दिन एक काम माना गया होगा। बहुत से विद्वान सोचते हैं कि इस मुहर का अर्थ है कि पत्थर पर किसी प्रकार का चिन्ह था जो यह दर्शाता है कि पत्थर हिलाया गया है या नहीं। यह थोड़ी मिट्टी हो सकती थी जो पत्थर और कब्र के प्रवेश द्वार के बीच के स्थान को भरती थी। यह एक विशिष्ट चिन्ह हो सकता था जो शायद रोमियों या धार्मिक अगुवों को दर्शाता था। फिर उन्होंने कब्र के चारों ओर पहरेदारों को तैनात किया ताकि कोई आकर कब्र न खोले और न ही शव को छेड़े।</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तीन दृश्य हैं।</w:t>
      </w:r>
    </w:p>
    <w:p>
      <w:pPr/>
      <w:r>
        <w:rPr>
          <w:lang w:val="hi_IN" w:bidi="hi_IN"/>
        </w:rPr>
      </w:r>
      <w:r>
        <w:rPr>
          <w:b/>
          <w:lang w:val="hi_IN" w:bidi="hi_IN"/>
        </w:rPr>
        <w:t>पहला दृश्य:</w:t>
      </w:r>
      <w:r>
        <w:rPr>
          <w:lang w:val="hi_IN" w:bidi="hi_IN"/>
        </w:rPr>
        <w:t xml:space="preserve"> यह यीशु की मृत्यु के कुछ घंटे बाद शाम का समय है। याद रखें कि यहूदी दिन सूरज डूबने के बाद शुरू होते थे। अरिमतियाह का यूसुफ, यीशु के शव को दफनाने की अनुमति लेने के लिए पिलातुस के पास जाता है। पिलातुस ने यूसुफ को यीशु के शव को दफनाने की अनुमति दे दी।</w:t>
      </w:r>
    </w:p>
    <w:p>
      <w:pPr/>
      <w:r>
        <w:rPr>
          <w:lang w:val="hi_IN" w:bidi="hi_IN"/>
        </w:rPr>
      </w:r>
      <w:r>
        <w:rPr>
          <w:b/>
          <w:lang w:val="hi_IN" w:bidi="hi_IN"/>
        </w:rPr>
        <w:t>दूसरा दृश्य:</w:t>
      </w:r>
      <w:r>
        <w:rPr>
          <w:lang w:val="hi_IN" w:bidi="hi_IN"/>
        </w:rPr>
        <w:t xml:space="preserve"> यूसुफ यीशु के शव को दफनाने के लिए तैयार करता है। वह यीशु के शरीर को एक लम्बे मलमल के कपड़े में लपेटता है। यूसुफ ने एक चट्टान को काटकर अपने लिए कब्र बनवाई थी, इसलिए यूसुफ ने यीशु के शव को कब्र में रख दिया। यूसुफ ने प्रवेश द्वार पर एक बड़ा पत्थर रख दिया। मरियम मगदलीनी और याकूब और यूसुफ की माता मरियम देखती हैं कि यीशु का शव कहाँ रखा गया है।</w:t>
      </w:r>
    </w:p>
    <w:p>
      <w:pPr/>
      <w:r>
        <w:rPr>
          <w:lang w:val="hi_IN" w:bidi="hi_IN"/>
        </w:rPr>
      </w:r>
      <w:r>
        <w:rPr>
          <w:b/>
          <w:lang w:val="hi_IN" w:bidi="hi_IN"/>
        </w:rPr>
        <w:t>तीसरा दृश्य:</w:t>
      </w:r>
      <w:r>
        <w:rPr>
          <w:lang w:val="hi_IN" w:bidi="hi_IN"/>
        </w:rPr>
        <w:t xml:space="preserve"> धार्मिक अगुवे पिलातुस से कहते हैं कि वह कब्र को सुरक्षित रखे। पीलातुस ने उन्हें कब्र पर खड़े रहने के लिए पहरेदार दिए और उन्होंने कब्र पर मुहर लगा दी।</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अरिमतियाह का यूसुफ</w:t>
      </w:r>
    </w:p>
    <w:p>
      <w:pPr>
        <w:pStyle w:val="ListBullet"/>
        <w:spacing w:line="240" w:lineRule="auto"/>
        <w:ind w:left="720"/>
      </w:pPr>
      <w:r>
        <w:rPr>
          <w:lang w:val="hi_IN" w:bidi="hi_IN"/>
        </w:rPr>
      </w:r>
      <w:r>
        <w:rPr>
          <w:lang w:val="hi_IN" w:bidi="hi_IN"/>
        </w:rPr>
        <w:t>मरियम मगदलीनी</w:t>
      </w:r>
    </w:p>
    <w:p>
      <w:pPr>
        <w:pStyle w:val="ListBullet"/>
        <w:spacing w:line="240" w:lineRule="auto"/>
        <w:ind w:left="720"/>
      </w:pPr>
      <w:r>
        <w:rPr>
          <w:lang w:val="hi_IN" w:bidi="hi_IN"/>
        </w:rPr>
      </w:r>
      <w:r>
        <w:rPr>
          <w:lang w:val="hi_IN" w:bidi="hi_IN"/>
        </w:rPr>
        <w:t>मरियम याकूब और यूसुफ की माँ</w:t>
      </w:r>
    </w:p>
    <w:p>
      <w:pPr>
        <w:pStyle w:val="ListBullet"/>
        <w:spacing w:line="240" w:lineRule="auto"/>
        <w:ind w:left="720"/>
      </w:pPr>
      <w:r>
        <w:rPr>
          <w:lang w:val="hi_IN" w:bidi="hi_IN"/>
        </w:rPr>
      </w:r>
      <w:r>
        <w:rPr>
          <w:lang w:val="hi_IN" w:bidi="hi_IN"/>
        </w:rPr>
        <w:t>पिलातुस</w:t>
      </w:r>
    </w:p>
    <w:p>
      <w:pPr>
        <w:pStyle w:val="ListBullet"/>
        <w:spacing w:line="240" w:lineRule="auto"/>
        <w:ind w:left="720"/>
      </w:pPr>
      <w:r>
        <w:rPr>
          <w:lang w:val="hi_IN" w:bidi="hi_IN"/>
        </w:rPr>
      </w:r>
      <w:r>
        <w:rPr>
          <w:lang w:val="hi_IN" w:bidi="hi_IN"/>
        </w:rPr>
        <w:t>प्रधान याजक</w:t>
      </w:r>
    </w:p>
    <w:p>
      <w:pPr>
        <w:pStyle w:val="ListBullet"/>
        <w:spacing w:line="240" w:lineRule="auto"/>
        <w:ind w:left="720"/>
      </w:pPr>
      <w:r>
        <w:rPr>
          <w:lang w:val="hi_IN" w:bidi="hi_IN"/>
        </w:rPr>
      </w:r>
      <w:r>
        <w:rPr>
          <w:lang w:val="hi_IN" w:bidi="hi_IN"/>
        </w:rPr>
        <w:t>फरीसी लोग</w:t>
      </w:r>
    </w:p>
    <w:p>
      <w:pPr>
        <w:pStyle w:val="ListBullet"/>
        <w:spacing w:line="240" w:lineRule="auto"/>
        <w:ind w:left="720"/>
      </w:pPr>
      <w:r>
        <w:rPr>
          <w:lang w:val="hi_IN" w:bidi="hi_IN"/>
        </w:rPr>
      </w:r>
      <w:r>
        <w:rPr>
          <w:lang w:val="hi_IN" w:bidi="hi_IN"/>
        </w:rPr>
        <w:t>पहरेदार</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शाम को, सब्त के दिन शुरुआत में, या जब सूरज डूब गया था, अरिमतिया के यूसुफ पिलातुस ने यीशु का शव दफनाने की अनुमति माँगी। यह याद रखना महत्वपूर्ण है कि यूसुफ यीशु का एक चेला था, 'हालाँकि करीब बारह लोगों में से एक नहीं था। यूसुफ शायद यीशु का शव इसलिए ले जाना चाहता था ताकि सब्त के दिन वह पेड़ पर लटका न रहे। यहूदी व्यवस्था में यह आवश्यक था कि मरे हुए लोगों को सब्त के दिन से पहले दफनाया जाए।</w:t>
      </w:r>
    </w:p>
    <w:p>
      <w:pPr/>
      <w:r>
        <w:rPr>
          <w:lang w:val="hi_IN" w:bidi="hi_IN"/>
        </w:rPr>
      </w:r>
      <w:r>
        <w:rPr>
          <w:lang w:val="hi_IN" w:bidi="hi_IN"/>
        </w:rPr>
        <w:t>पिलातुस ने यूसुफ को यीशु के शव को दफनाने की अनुमति दे दी। यूसुफ ने यीशु के शव को लेकर एक साफ मलमल के कपड़े में लपेटा, और फिर शव को अपनी नई कब्र में रख दिया। उस समय कब्रों में आमतौर पर जमीन से लगभग तीन-चौथाई मीटर ऊँची होती थीं। अंदर कोई शव रखने के लिए पत्थर का एक चबूतरा था। परिवार की सम्पत्ति और लोगों की संख्या के अनुसार वहाँ एक से अधिक तख्ते भी पाए जा सकते थे। लोग प्रवेश द्वार को ढकने और पशुओं को बाहर रखने के लिए एक बड़ा पत्थर डालते थे। यूसुफ की एक कब्र थी जो कुछ इसी प्रकार की होती, क्योंकि ऐसी कब्रें धनी लोगों की हुआ करती थीं। यूसुफ ने कब्र के सामने पत्थर लुढ़काया और वहाँ से चला गया।</w:t>
      </w:r>
    </w:p>
    <w:p>
      <w:pPr/>
      <w:r>
        <w:rPr>
          <w:lang w:val="hi_IN" w:bidi="hi_IN"/>
        </w:rPr>
      </w:r>
      <w:r>
        <w:rPr>
          <w:lang w:val="hi_IN" w:bidi="hi_IN"/>
        </w:rPr>
        <w:t>कब्र के चित्र को फिर से देखें।</w:t>
      </w:r>
    </w:p>
    <w:p>
      <w:pPr/>
      <w:r>
        <w:rPr>
          <w:lang w:val="hi_IN" w:bidi="hi_IN"/>
        </w:rPr>
      </w:r>
      <w:r>
        <w:rPr>
          <w:lang w:val="hi_IN" w:bidi="hi_IN"/>
        </w:rPr>
        <w:t>मरियम मगदलीनी और दूसरी मरियम वहाँ कब्र से सामने बैठी थीं।</w:t>
      </w:r>
    </w:p>
    <w:p>
      <w:pPr/>
      <w:r>
        <w:rPr>
          <w:lang w:val="hi_IN" w:bidi="hi_IN"/>
        </w:rPr>
      </w:r>
      <w:r>
        <w:rPr>
          <w:lang w:val="hi_IN" w:bidi="hi_IN"/>
        </w:rPr>
        <w:t>यीशु की मृत्यु के बाद के दिन, जो सब्त का दिन भी है, प्रधान याजक और फरीसी पिलातुस के पास गए और पिलातुस से कहा कि वह उस "कपटी" या धोखेबाज या झूठे की कब्र को सुरक्षित करने के लिए कहा। पिलातुस ने कब्र की रक्षा के लिए पहरेदार दिए और उन्होंने कब्र पर मुहर लगा दी।</w:t>
      </w:r>
    </w:p>
    <w:p>
      <w:pPr/>
      <w:r>
        <w:rPr>
          <w:lang w:val="hi_IN" w:bidi="hi_IN"/>
        </w:rPr>
      </w:r>
      <w:r>
        <w:rPr>
          <w:lang w:val="hi_IN" w:bidi="hi_IN"/>
        </w:rPr>
        <w:t>चर्चा करें कि आप "कब्र पर मुहर" का अनुवाद कैसे करेंगे। समूह के रूप में, आपको क्या लगता है कि किसी धार्मिक अगुवे की मुहर या चिन्ह आज कैसा दिखता है। यह चित्र बनाएँ कि आपको लगता है कि यहूदी अगुवों और रोमियों के लिए कैसा दिखता था। चित्र बनाएँ कि आपकी मुहर या चिन्ह कैसा दिखेगा।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तीन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अरिमतियाह का यूसुफ</w:t>
      </w:r>
    </w:p>
    <w:p>
      <w:pPr>
        <w:pStyle w:val="ListBullet"/>
        <w:spacing w:line="240" w:lineRule="auto"/>
        <w:ind w:left="720"/>
      </w:pPr>
      <w:r>
        <w:rPr>
          <w:lang w:val="hi_IN" w:bidi="hi_IN"/>
        </w:rPr>
      </w:r>
      <w:r>
        <w:rPr>
          <w:lang w:val="hi_IN" w:bidi="hi_IN"/>
        </w:rPr>
        <w:t>मरियम मगदलीनी</w:t>
      </w:r>
    </w:p>
    <w:p>
      <w:pPr>
        <w:pStyle w:val="ListBullet"/>
        <w:spacing w:line="240" w:lineRule="auto"/>
        <w:ind w:left="720"/>
      </w:pPr>
      <w:r>
        <w:rPr>
          <w:lang w:val="hi_IN" w:bidi="hi_IN"/>
        </w:rPr>
      </w:r>
      <w:r>
        <w:rPr>
          <w:lang w:val="hi_IN" w:bidi="hi_IN"/>
        </w:rPr>
        <w:t>मरियम याकूब और यूसुफ की माँ</w:t>
      </w:r>
    </w:p>
    <w:p>
      <w:pPr>
        <w:pStyle w:val="ListBullet"/>
        <w:spacing w:line="240" w:lineRule="auto"/>
        <w:ind w:left="720"/>
      </w:pPr>
      <w:r>
        <w:rPr>
          <w:lang w:val="hi_IN" w:bidi="hi_IN"/>
        </w:rPr>
      </w:r>
      <w:r>
        <w:rPr>
          <w:lang w:val="hi_IN" w:bidi="hi_IN"/>
        </w:rPr>
        <w:t>पिलातुस</w:t>
      </w:r>
    </w:p>
    <w:p>
      <w:pPr>
        <w:pStyle w:val="ListBullet"/>
        <w:spacing w:line="240" w:lineRule="auto"/>
        <w:ind w:left="720"/>
      </w:pPr>
      <w:r>
        <w:rPr>
          <w:lang w:val="hi_IN" w:bidi="hi_IN"/>
        </w:rPr>
      </w:r>
      <w:r>
        <w:rPr>
          <w:lang w:val="hi_IN" w:bidi="hi_IN"/>
        </w:rPr>
        <w:t>प्रधान याजक</w:t>
      </w:r>
    </w:p>
    <w:p>
      <w:pPr>
        <w:pStyle w:val="ListBullet"/>
        <w:spacing w:line="240" w:lineRule="auto"/>
        <w:ind w:left="720"/>
      </w:pPr>
      <w:r>
        <w:rPr>
          <w:lang w:val="hi_IN" w:bidi="hi_IN"/>
        </w:rPr>
      </w:r>
      <w:r>
        <w:rPr>
          <w:lang w:val="hi_IN" w:bidi="hi_IN"/>
        </w:rPr>
        <w:t>फरीसी लोग</w:t>
      </w:r>
    </w:p>
    <w:p>
      <w:pPr>
        <w:pStyle w:val="ListBullet"/>
        <w:spacing w:line="240" w:lineRule="auto"/>
        <w:ind w:left="720"/>
      </w:pPr>
      <w:r>
        <w:rPr>
          <w:lang w:val="hi_IN" w:bidi="hi_IN"/>
        </w:rPr>
      </w:r>
      <w:r>
        <w:rPr>
          <w:lang w:val="hi_IN" w:bidi="hi_IN"/>
        </w:rPr>
        <w:t>पहरेदार</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दिखाने दें।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दिखाते हैं, तो संवाद, उसकी गति, कहानी की रूपरेखा और घटनाओं के क्रम पर ध्यान दें। कहानी या भाग का अभिनय करते समय, यह ध्यान देना आवश्यक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पड़ावों पर रोक दें।</w:t>
      </w:r>
    </w:p>
    <w:p>
      <w:pPr/>
      <w:r>
        <w:rPr>
          <w:lang w:val="hi_IN" w:bidi="hi_IN"/>
        </w:rPr>
      </w:r>
      <w:r>
        <w:rPr>
          <w:lang w:val="hi_IN" w:bidi="hi_IN"/>
        </w:rPr>
        <w:t>यह सब्त से पहले की शाम का शुरुआती समय है। अरिमतियाह का यूसुफ यीशु के शव को दफनाने की अनुमति लेने के लिए पिलातुस के पास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युसूफ की भूमिका निभाने वाले अभिनेता से पूछें, "आप कैसा महसूस कर रहे हैं?" ऐसी बातें सुनें, "मैं यीशु का सम्मान करना चाहता हूँ। उसे ठीक तरीके से दफनाया जाना चाहिए।" "साहसी। "मुझे पता है कि पिलातुस ने यीशु को मार डालने का आदेश दिया था, लेकिन मैं अनुमति माँगने जा रहा हूँ।" या "मैं जल्दी में हूँ।" हमें सब्त शुरू होने से पहले यीशु को ठीक से दफनाना है।" "असहाय हूँ। मुझे नहीं पता कि यीशु की सहायता करने के लिए और क्या करना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पिलातुस ने यूसुफ को यीशु के शव को दफनाने की अनुमति दे दी। यूसुफ यीशु के शव को एक लम्बे मलमल के कपड़े में लपेटकर तैयार करता है। उसके बाद वह यीशु के शव को एक कब्र में रखता है। कब्र के प्रवेश पर एक पत्थर लुढ़काकर रखा गया। मरियम मगदलीनी और याकूब की माँ मरियम कब्र से बाहर बैठी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यूसुफ की भूमिका निभाने वाले कलाकार से पूछें, "आप अब कैसा महसूस कर रहे हैं?" ऐसी बातें सुनें जैसे, "मुझे राहत मिली है। हम सब्त से पहले कर पाए," या "मुझे खुशी है कि मैं इस तरह यीशु का सम्मान कर सका।"</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अगले दिन, सब्त की शुरुआत में, प्रधान याजक और फरीसी पिलातुस से मिलते हैं ताकि वह यीशु की कब्र को सुरक्षित रखे, वे यीशु को ‘धोखेबाज़’ कहते थे। उन्होंने पिलातुस से कहा कि यीशु ने कहा था कि वह मरे हुए लोगों में से जी उठेगा और इसलिए वे नहीं चाहते थे कि यीशु के चेले आकर यीशु का शव को चुराएँ। पिलातुस ने उन्हें कब्र को सुरक्षित करने के लिए पहरेदार दिए थे। उन्होंने, पहरेदारों के साथ, मिलकर कब्र पर मुहर लगा 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प्रधान याजक और फरीसियों की भूमिका निभाने वाले लोगों से पूछें कि वे कैसा महसूस कर रहे हैं। ऐसी बातें सुनें, "खुशी है कि यह समाप्त हो गया है," "यीशु के चेले अब शव को चुरा नहीं सकते हैं," "इस झूठे पर जीत मिली।"</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 xml:space="preserve">अरमितिया का यूसुफ एक धनी व्यक्ति था जो यीशु का </w:t>
      </w:r>
      <w:r>
        <w:rPr>
          <w:b/>
          <w:lang w:val="hi_IN" w:bidi="hi_IN"/>
        </w:rPr>
        <w:t>चेला</w:t>
      </w:r>
      <w:r>
        <w:rPr>
          <w:lang w:val="hi_IN" w:bidi="hi_IN"/>
        </w:rPr>
        <w:t xml:space="preserve"> था। चेले यीशु के अनुयायी थे। चेले के लिए उसी शब्द का प्रयोग करें जिसका प्रयोग आपने पहले किया है। </w:t>
      </w:r>
      <w:r>
        <w:rPr>
          <w:lang w:val="hi_IN" w:bidi="hi_IN"/>
        </w:rPr>
        <w:t>चेले</w:t>
      </w:r>
      <w:r>
        <w:rPr>
          <w:lang w:val="hi_IN" w:bidi="hi_IN"/>
        </w:rPr>
        <w:t xml:space="preserve"> की परिभाषा के लिए मुख्य शब्दावली को देखें।</w:t>
      </w:r>
    </w:p>
    <w:p>
      <w:pPr/>
      <w:r>
        <w:rPr>
          <w:lang w:val="hi_IN" w:bidi="hi_IN"/>
        </w:rPr>
      </w:r>
      <w:r>
        <w:rPr>
          <w:lang w:val="hi_IN" w:bidi="hi_IN"/>
        </w:rPr>
        <w:t xml:space="preserve">यूसुफ ने </w:t>
      </w:r>
      <w:r>
        <w:rPr>
          <w:b/>
          <w:lang w:val="hi_IN" w:bidi="hi_IN"/>
        </w:rPr>
        <w:t>पिलातुस</w:t>
      </w:r>
      <w:r>
        <w:rPr>
          <w:lang w:val="hi_IN" w:bidi="hi_IN"/>
        </w:rPr>
        <w:t xml:space="preserve"> से यीशु के शव को दफनाने की अनुमति माँगी। पिलातुस यहूदिया का राज्यपाल था और उसने यीशु को क्रूस पर चढ़ाने का आदेश दिया था। उसी शब्द का प्रयोग करें जिसका प्रयोग आपने पहले पिलातुस का अनुवाद करने के लिए किया था।</w:t>
      </w:r>
    </w:p>
    <w:p>
      <w:pPr/>
      <w:r>
        <w:rPr>
          <w:lang w:val="hi_IN" w:bidi="hi_IN"/>
        </w:rPr>
      </w:r>
      <w:r>
        <w:rPr>
          <w:lang w:val="hi_IN" w:bidi="hi_IN"/>
        </w:rPr>
        <w:t xml:space="preserve">यूसुफ ने यीशु के शव को सनी के कपड़े में लपेटकर एक चट्टान से बनाई गई </w:t>
      </w:r>
      <w:r>
        <w:rPr>
          <w:b/>
          <w:lang w:val="hi_IN" w:bidi="hi_IN"/>
        </w:rPr>
        <w:t>कब्र</w:t>
      </w:r>
      <w:r>
        <w:rPr>
          <w:lang w:val="hi_IN" w:bidi="hi_IN"/>
        </w:rPr>
        <w:t xml:space="preserve"> में रखा। कब्र एक दफनाने का स्थान होता है। यहूदियों की परम्परा थी कि मरे हुए लोगों को गुफाओं में दफनाया जाता था, जो प्राकृतिक होती थीं या पत्थर को काटकर बनाई जाती थीं। कब्र के प्रवेश द्वार पर एक बड़ा पत्थर लुढ़का दिया गया। कब्र के लिए उसी शब्द का प्रयोग करें जिसका प्रयोग आपने पिछले भागो में किया है। </w:t>
      </w:r>
      <w:r>
        <w:rPr>
          <w:lang w:val="hi_IN" w:bidi="hi_IN"/>
        </w:rPr>
        <w:t>कब्र</w:t>
      </w:r>
      <w:r>
        <w:rPr>
          <w:lang w:val="hi_IN" w:bidi="hi_IN"/>
        </w:rPr>
        <w:t xml:space="preserve"> की परिभाषा के लिए मुख्य शब्दावली को देखें।</w:t>
      </w:r>
    </w:p>
    <w:p>
      <w:pPr/>
      <w:r>
        <w:rPr>
          <w:lang w:val="hi_IN" w:bidi="hi_IN"/>
        </w:rPr>
      </w:r>
      <w:r>
        <w:rPr>
          <w:b/>
          <w:lang w:val="hi_IN" w:bidi="hi_IN"/>
        </w:rPr>
        <w:t>तैयारी के दिन के</w:t>
      </w:r>
      <w:r>
        <w:rPr>
          <w:lang w:val="hi_IN" w:bidi="hi_IN"/>
        </w:rPr>
        <w:t xml:space="preserve"> बाद अगले दिन, </w:t>
      </w:r>
      <w:r>
        <w:rPr>
          <w:b/>
          <w:lang w:val="hi_IN" w:bidi="hi_IN"/>
        </w:rPr>
        <w:t>प्रधान याजक</w:t>
      </w:r>
      <w:r>
        <w:rPr>
          <w:lang w:val="hi_IN" w:bidi="hi_IN"/>
        </w:rPr>
        <w:t xml:space="preserve"> और </w:t>
      </w:r>
      <w:r>
        <w:rPr>
          <w:b/>
          <w:lang w:val="hi_IN" w:bidi="hi_IN"/>
        </w:rPr>
        <w:t>फरीसी</w:t>
      </w:r>
      <w:r>
        <w:rPr>
          <w:lang w:val="hi_IN" w:bidi="hi_IN"/>
        </w:rPr>
        <w:t xml:space="preserve"> पिलातुस से मिलने गए। तैयारी का दिन सब्त से एक दिन पहले और यीशु के मरने का दिन था। प्रधान याजक और फरीसी यहूदी धार्मिक अगुवे थे जो यीशु को मृत्युदण्ड दिलाने के लिए पिलातुस के पास आए थे। उन्हीं शब्दों का प्रयोग करें जो आपने पहले प्रधान याजक और फरीसियों के लिए प्रयोग किए हैं। </w:t>
      </w:r>
      <w:r>
        <w:rPr>
          <w:b/>
          <w:lang w:val="hi_IN" w:bidi="hi_IN"/>
        </w:rPr>
        <w:t>प्रधान याजक</w:t>
      </w:r>
      <w:r>
        <w:rPr>
          <w:lang w:val="hi_IN" w:bidi="hi_IN"/>
        </w:rPr>
        <w:t xml:space="preserve"> और </w:t>
      </w:r>
      <w:r>
        <w:rPr>
          <w:b/>
          <w:lang w:val="hi_IN" w:bidi="hi_IN"/>
        </w:rPr>
        <w:t>फरीसियों</w:t>
      </w:r>
      <w:r>
        <w:rPr>
          <w:lang w:val="hi_IN" w:bidi="hi_IN"/>
        </w:rPr>
        <w:t xml:space="preserve"> की परिभाषा के लिए मुख्य शब्दावली को देखें।</w:t>
      </w:r>
    </w:p>
    <w:p>
      <w:pPr/>
      <w:r>
        <w:rPr>
          <w:lang w:val="hi_IN" w:bidi="hi_IN"/>
        </w:rPr>
      </w:r>
      <w:r>
        <w:rPr>
          <w:lang w:val="hi_IN" w:bidi="hi_IN"/>
        </w:rPr>
        <w:t xml:space="preserve">प्रधान याजक और फरीसियों ने पिलातुस से कहा कि वह </w:t>
      </w:r>
      <w:r>
        <w:rPr>
          <w:b/>
          <w:lang w:val="hi_IN" w:bidi="hi_IN"/>
        </w:rPr>
        <w:t>धोखेबाज़</w:t>
      </w:r>
      <w:r>
        <w:rPr>
          <w:lang w:val="hi_IN" w:bidi="hi_IN"/>
        </w:rPr>
        <w:t xml:space="preserve"> कहता था कि वह तीन दिन के बाद मरे हुओं में से जी उठेगा। धोखा देना झूठे के लिए एक और शब्द है। उन्होंने पिलातुस से कहा कि वह कब्र को सुरक्षित करे। पिलातुस ने उन्हें पहरेदार दिए और कहा कि वे कब्र को सुरक्षित रख लें। उन्होंने सैनिकों को ले जाकर कब्र पर </w:t>
      </w:r>
      <w:r>
        <w:rPr>
          <w:b/>
          <w:lang w:val="hi_IN" w:bidi="hi_IN"/>
        </w:rPr>
        <w:t>मुहर</w:t>
      </w:r>
      <w:r>
        <w:rPr>
          <w:lang w:val="hi_IN" w:bidi="hi_IN"/>
        </w:rPr>
        <w:t xml:space="preserve"> लगा दी दी। मुहर किसी वस्तु को सुरक्षित या बंद कर देती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28:1–15</w:t>
      </w:r>
      <w:r>
        <w:rPr>
          <w:lang w:val="hi_IN" w:bidi="hi_IN"/>
        </w:rPr>
      </w:r>
    </w:p>
    <w:p>
      <w:pPr>
        <w:pStyle w:val="Heading3"/>
      </w:pPr>
      <w:r>
        <w:rPr>
          <w:lang w:val="hi_IN" w:bidi="hi_IN"/>
        </w:rPr>
        <w:t>सुने और मन में रखें</w:t>
      </w:r>
    </w:p>
    <w:p>
      <w:pPr/>
      <w:r>
        <w:rPr>
          <w:lang w:val="hi_IN" w:bidi="hi_IN"/>
        </w:rPr>
      </w:r>
      <w:r>
        <w:rPr>
          <w:lang w:val="hi_IN" w:bidi="hi_IN"/>
        </w:rPr>
        <w:t>मत्ती 28:1–15 को सुनें और अपने मन में रख लें। पाठ को तीन बार सुनें (यदि सम्भव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पिछले भाग में, यीशु को राजकीय अधिकारियों द्वारा मार डाला गया था। यीशु की मृत्यु के बाद, अरिमतियाह के यूसुफ ने यीशु को उसकी अपनी कब्र में दफनाया। मरियम मगदलीनी और याकूब और यूसुफ की माँ मरियम उनके पीछे-पीछे गईं ताकि वे उस स्थान को जान सकें जहाँ यीशु को दफनाया गया था। विश्राम का दिन, सब्त का दिन, अब समाप्त हो गया है और सप्ताह के पहले दिन सूर्योदय होने वाला है। यह सब्त के बाद का दिन था। ये स्त्रियाँ यीशु की कब्र को देखने के लिए आती हैं।</w:t>
      </w:r>
    </w:p>
    <w:p>
      <w:pPr/>
      <w:r>
        <w:rPr>
          <w:lang w:val="hi_IN" w:bidi="hi_IN"/>
        </w:rPr>
      </w:r>
      <w:r>
        <w:rPr>
          <w:lang w:val="hi_IN" w:bidi="hi_IN"/>
        </w:rPr>
        <w:t>रुकें और कब्र के चित्र को देखें जिसके सामने पत्थर है।</w:t>
      </w:r>
    </w:p>
    <w:p>
      <w:pPr/>
      <w:r>
        <w:rPr>
          <w:lang w:val="hi_IN" w:bidi="hi_IN"/>
        </w:rPr>
      </w:r>
      <w:r>
        <w:rPr>
          <w:lang w:val="hi_IN" w:bidi="hi_IN"/>
        </w:rPr>
        <w:t>आपको याद होगा कि यीशु को जहाँ दफनाया गया था, उस कब्र का द्वार एक बड़े पत्थर से बंद किया गया था। कब्रों के द्वार को ढंकने वाले पत्थर सपाट या गोल हो सकते हैं। आमतौर पर लोग कब्र के द्वार पर पत्थर लुढ़का कर लगा देते थे क्योंकि वह पत्थर ढलान वाली नाली में नीचे की ओर लुढ़क जाता था। हालाँकि, पत्थर को प्रवेश द्वार से दूर ढलान पर लुढ़काना स्त्रियों के लिए बहुत कठिन होता।</w:t>
      </w:r>
    </w:p>
    <w:p>
      <w:pPr/>
      <w:r>
        <w:rPr>
          <w:lang w:val="hi_IN" w:bidi="hi_IN"/>
        </w:rPr>
      </w:r>
      <w:r>
        <w:rPr>
          <w:lang w:val="hi_IN" w:bidi="hi_IN"/>
        </w:rPr>
        <w:t>मत्ती "देखो!" शब्द का प्रयोग करता है। यह दिखाने के लिए कि कुछ अचानक या एक ही बार में होता है। अचानक, प्रभु का एक दूत, जो परमेश्वर का संदेशवाहक है, स्वर्ग से उतर आया, जिससे भूकम्प आया, और वह यीशु की कब्र के सामने का पत्थर लुढ़काकर उस पत्थर पर बैठ गया। स्वर्गदूत का चेहरा बिजली की तरह चमकदार था, और उसके कपड़े बर्फ जैसे सफेद थे।</w:t>
      </w:r>
    </w:p>
    <w:p>
      <w:pPr/>
      <w:r>
        <w:rPr>
          <w:lang w:val="hi_IN" w:bidi="hi_IN"/>
        </w:rPr>
      </w:r>
      <w:r>
        <w:rPr>
          <w:lang w:val="hi_IN" w:bidi="hi_IN"/>
        </w:rPr>
        <w:t>रुकें और बिजली की तस्वीर और सफेद बर्फ के चित्र को देखें। आपकी संस्कृति में बहुत सफेद क्या है? आप किसी बहुत चमकदार या बहुत सफेद वस्तु का वर्णन कैसे करेंगे?</w:t>
      </w:r>
    </w:p>
    <w:p>
      <w:pPr/>
      <w:r>
        <w:rPr>
          <w:lang w:val="hi_IN" w:bidi="hi_IN"/>
        </w:rPr>
      </w:r>
      <w:r>
        <w:rPr>
          <w:lang w:val="hi_IN" w:bidi="hi_IN"/>
        </w:rPr>
        <w:t>पहरा देने वाले पहरेदार स्वर्गदूत को देखकर बहुत डर गए। वे भूमि पर मरे हुओं के समान गिर गए।</w:t>
      </w:r>
    </w:p>
    <w:p>
      <w:pPr/>
      <w:r>
        <w:rPr>
          <w:lang w:val="hi_IN" w:bidi="hi_IN"/>
        </w:rPr>
      </w:r>
      <w:r>
        <w:rPr>
          <w:lang w:val="hi_IN" w:bidi="hi_IN"/>
        </w:rPr>
        <w:t>स्वर्गदूत पहरेदारों को अनदेखा करता है और सीधे स्त्रियों से बात करता है। दूत ने उनसे कहा डरो मत। वह उनसे कहता है कि जिस व्यक्ति को वे ढूँढ रहे हैं, अर्थात् यीशु जो क्रूस पर मारा गया था, अब जीवित है क्योंकि परमेश्वर ने उसे मरे हुओं में से जिला दिया, जैसा यीशु ने आप ही कहा था। वह उनसे कहता है कि वे उस स्थान को देख लें जहाँ यीशु का शव कब्र के भीतर रखा था। मत्ती स्पष्ट रूप से बताना चाहता है कि वास्तविक ऐतिहासिक व्यक्ति, यीशु नासरी, मर गया था, लेकिन अब जीवित हो गया है। फिर स्वर्गदूत ने स्त्रियों से कहा कि वे चेलों बताएँ कि यीशु जीवित है। स्वर्गदूत ने कहा कि यीशु तुमसे पहले गलील को जाएगा, और चेले वहाँ उसे देखेंगे, जैसा उसने अपनी मृत्यु से पहले उनसे कहा था। स्त्रियाँ डर गईं लेकिन बहुत आनन्दित हुईं फिर वे चेलों को बताने चली गईं।</w:t>
      </w:r>
    </w:p>
    <w:p>
      <w:pPr/>
      <w:r>
        <w:rPr>
          <w:lang w:val="hi_IN" w:bidi="hi_IN"/>
        </w:rPr>
      </w:r>
      <w:r>
        <w:rPr>
          <w:lang w:val="hi_IN" w:bidi="hi_IN"/>
        </w:rPr>
        <w:t xml:space="preserve">यहाँ रुकें और अपनी टीम को इस्राएल का एक ऐसा नक्शा दिखाएं, जिसमें यरूशलेम और गलील के क्षेत्र शामिल हों। </w:t>
      </w:r>
    </w:p>
    <w:p>
      <w:pPr/>
      <w:r>
        <w:rPr>
          <w:lang w:val="hi_IN" w:bidi="hi_IN"/>
        </w:rPr>
      </w:r>
      <w:r>
        <w:rPr>
          <w:lang w:val="hi_IN" w:bidi="hi_IN"/>
        </w:rPr>
        <w:t>मार्ग में, यीशु स्त्रियों से मिलता है और उनको नमस्कार करता है। वे अपनी आज्ञाकारिता दिखाने के लिए यीशु के पैरों को पकड़ लेती हैं, और यीशु की आराधना करती हैं। स्त्रियों ने यीशु के पाँव पकड़े, इससे पता चलता है कि यीशु भूत नहीं था और न ही उनकी कल्पना का हिस्सा था। यीशु के पास एक भौतिक शरीर था जिसे स्त्रियाँ छू सकती थीं। यीशु ने उनसे फिर कहा डरो मत। यीशु ने उनसे यह भी कहा कि वह अपने चेलों से, जिनसे यीशु भाइयों की तरह प्रेम करता था, और वे उससे गलील में उससे मिलें। उनकी संस्कृति में स्त्रियों को भरोसेमंद गवाह नहीं माना जाता था, लेकिन यीशु ने उन्हें अपने पुनरुत्थान के पहले गवाह होने का सम्मान दिया।</w:t>
      </w:r>
    </w:p>
    <w:p>
      <w:pPr/>
      <w:r>
        <w:rPr>
          <w:lang w:val="hi_IN" w:bidi="hi_IN"/>
        </w:rPr>
      </w:r>
      <w:r>
        <w:rPr>
          <w:lang w:val="hi_IN" w:bidi="hi_IN"/>
        </w:rPr>
        <w:t>रुकें और चर्चा करें: आपकी संस्कृति में स्त्रियों की भूमिका क्या है? क्या स्त्रियों को महत्वपूर्ण जानकारी के लिए भरोसेमंद माना जाता है? आपकी संस्कृति में स्त्रियों के कुछ महत्वपूर्ण योगदान क्या हैं?</w:t>
      </w:r>
    </w:p>
    <w:p>
      <w:pPr/>
      <w:r>
        <w:rPr>
          <w:lang w:val="hi_IN" w:bidi="hi_IN"/>
        </w:rPr>
      </w:r>
      <w:r>
        <w:rPr>
          <w:lang w:val="hi_IN" w:bidi="hi_IN"/>
        </w:rPr>
        <w:t>जब स्त्रियाँ चेलों को बताने जा रही थीं, तो पहरेदारों ने यरूशलेम में जाकर प्रधान याजक को बताया कि क्या हुआ था। पिछले भाग से याद करें कि पिलातुस ने प्रधान याजक और फरीसियों को यीशु की कब्र की सुरक्षा के लिए कुछ पहरेदार दिए थे। ये पहरेदार या तो रोमी सैनिक थे जो अब याजक के अधिकार के अधीन थे, या वे वास्तव में यहूदी मन्दिर के पहरेदार थे। कुछ भी हो, पहरेदारों को लगा कि उन्हें इस मामले में प्रधान याजकों को बताना चाहिए, क्योंकि यह उनके अधिकार क्षेत्र में था।</w:t>
      </w:r>
    </w:p>
    <w:p>
      <w:pPr/>
      <w:r>
        <w:rPr>
          <w:lang w:val="hi_IN" w:bidi="hi_IN"/>
        </w:rPr>
      </w:r>
      <w:r>
        <w:rPr>
          <w:lang w:val="hi_IN" w:bidi="hi_IN"/>
        </w:rPr>
        <w:t>प्रधान याजक एक बार फिर पुरनियों के साथ इकट्ठा होते हैं। यह धार्मिक अगुवों का वही समूह है जिसने यहूदा को यीशु को धोखा देने के लिए पैसे दिए थे। अब वे एक साथ इकट्ठा हुए हैं और पहरेदारों को बहुत सारे पैसे देने का फैसला करते हैं ताकि वास्तव में जो हुआ उसके बारे में झूठ बोल सकें। उन्होंने पहरेदार से कहा कि वे यह कहानी फैला दें कि चेले रात में आए जब पहरेदार सो रहे थे, तब उन्होंने यीशु का शव चुरा लिया। यही वह घटना थी जिसे प्रधान याजक पहले रोकने का प्रयास कर रहे थे, जिससे पहरेदारों को कब्र के बाहर खड़ा किया था। वास्तव में, पहरेदार सोए नहीं थे, नहीं तो सरकार उन्हें अपना काम न करने के लिए मरवा देती। यही कारण है कि धार्मिक अगुवे उनसे कहते हैं यदि राज्यपाल पिलातुस को इसके बारे में पता चला, तो धार्मिक अगुवे पहरेदारों को मुसीबत से बचा लेंगे। हालाँकि, यह वही कहानी है जो उन्होंने अन्त में बताई और यह आज भी यहूदियों में फैली हुई है।</w:t>
      </w:r>
    </w:p>
    <w:p>
      <w:pPr/>
      <w:r>
        <w:rPr>
          <w:lang w:val="hi_IN" w:bidi="hi_IN"/>
        </w:rPr>
      </w:r>
      <w:r>
        <w:rPr>
          <w:lang w:val="hi_IN" w:bidi="hi_IN"/>
        </w:rPr>
        <w:t>रुकें और चर्चा करें: एक ऐसी कहानी बताएँ जो आपकी संस्कृति में नियमित रूप से बताई जाती है, लेकिन जिसके बारे में आप जानते हैं कि यह सच नहीं है, या आप निश्चित नहीं हैं कि यह सच है या नहीं।</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आने वाले संस्करण में एक बार फिर से सुनें।</w:t>
      </w:r>
    </w:p>
    <w:p>
      <w:pPr/>
      <w:r>
        <w:rPr>
          <w:lang w:val="hi_IN" w:bidi="hi_IN"/>
        </w:rPr>
      </w:r>
      <w:r>
        <w:rPr>
          <w:lang w:val="hi_IN" w:bidi="hi_IN"/>
        </w:rPr>
        <w:t>इस सत्र में आप इस कहानी के दृश्य कल्पांकित करने में समूह की सहायता करेंगे। आप समूह को इस कहानी के दृश्यों, परिवेश और पात्रों को परिभाषित करने में सहायता करेंगे।</w:t>
      </w:r>
    </w:p>
    <w:p>
      <w:pPr/>
      <w:r>
        <w:rPr>
          <w:lang w:val="hi_IN" w:bidi="hi_IN"/>
        </w:rPr>
      </w:r>
      <w:r>
        <w:rPr>
          <w:lang w:val="hi_IN" w:bidi="hi_IN"/>
        </w:rPr>
        <w:t>इस कहानी में चार दृश्य हैं।</w:t>
      </w:r>
    </w:p>
    <w:p>
      <w:pPr/>
      <w:r>
        <w:rPr>
          <w:lang w:val="hi_IN" w:bidi="hi_IN"/>
        </w:rPr>
      </w:r>
      <w:r>
        <w:rPr>
          <w:b/>
          <w:lang w:val="hi_IN" w:bidi="hi_IN"/>
        </w:rPr>
        <w:t>पहला दृश्य:</w:t>
      </w:r>
      <w:r>
        <w:rPr>
          <w:lang w:val="hi_IN" w:bidi="hi_IN"/>
        </w:rPr>
        <w:t xml:space="preserve"> दृश्य सब्त के बाद सुबह के समय शुरू होता है, जो धार्मिक विश्राम का दिन है। मरियम और दूसरी मरियम यीशु की कब्र पर जाती हैं।</w:t>
      </w:r>
    </w:p>
    <w:p>
      <w:pPr/>
      <w:r>
        <w:rPr>
          <w:lang w:val="hi_IN" w:bidi="hi_IN"/>
        </w:rPr>
      </w:r>
      <w:r>
        <w:rPr>
          <w:b/>
          <w:lang w:val="hi_IN" w:bidi="hi_IN"/>
        </w:rPr>
        <w:t>दूसरा दृश्य:</w:t>
      </w:r>
      <w:r>
        <w:rPr>
          <w:lang w:val="hi_IN" w:bidi="hi_IN"/>
        </w:rPr>
        <w:t xml:space="preserve"> परमेश्वर द्वारा भेजा गया प्रभु का एक स्वर्गदूत प्रकट होता है, जिससे भूकम्प आया, और यीशु की कब्र से पत्थर को लुढ़काता है और उस पर बैठ जाता है। पहरेदार डर जाते हैं और मरे हुओं के समान गिर जाते हैं। स्वर्गदूत ने स्त्रियों से कहा कि डरो मत, क्योंकि यीशु जिसे क्रूस पर चढ़ाया गया था वह जीवित है। स्वर्गदूत ने स्त्रियों से कहा कि वे उस स्थान को देखें कि जहाँ यीशु को रखा गया था और फिर चेलों से कहें कि वे गलील में यीशु से मिलें।</w:t>
      </w:r>
    </w:p>
    <w:p>
      <w:pPr/>
      <w:r>
        <w:rPr>
          <w:lang w:val="hi_IN" w:bidi="hi_IN"/>
        </w:rPr>
      </w:r>
      <w:r>
        <w:rPr>
          <w:b/>
          <w:lang w:val="hi_IN" w:bidi="hi_IN"/>
        </w:rPr>
        <w:t>तीसरा दृश्य:</w:t>
      </w:r>
      <w:r>
        <w:rPr>
          <w:lang w:val="hi_IN" w:bidi="hi_IN"/>
        </w:rPr>
        <w:t xml:space="preserve"> स्त्रियाँ कब्र से चली जाती हैं। वे डरी हुई और आनन्दित हैं। वे चेलों के पास जाते हैं और यीशु के पैरों को पकड़ लेते हैं। यीशु ने उन्हें वही बात बताई जो स्वर्गदूत ने उनसे कही थी।</w:t>
      </w:r>
    </w:p>
    <w:p>
      <w:pPr/>
      <w:r>
        <w:rPr>
          <w:lang w:val="hi_IN" w:bidi="hi_IN"/>
        </w:rPr>
      </w:r>
      <w:r>
        <w:rPr>
          <w:b/>
          <w:lang w:val="hi_IN" w:bidi="hi_IN"/>
        </w:rPr>
        <w:t>चौथा दृश्य:</w:t>
      </w:r>
      <w:r>
        <w:rPr>
          <w:lang w:val="hi_IN" w:bidi="hi_IN"/>
        </w:rPr>
        <w:t xml:space="preserve"> जब स्त्रियाँ चेलों के पास जाती हैं, तब पहरेदार प्रधान याजकों के पास जाते हैं और उन्हें बताते हैं कि क्या हुआ था। प्रधान याजक और पुरनिए पहरेदारों को झूठ बोलने और यह कहने के लिए पैसे देने का फैसला करते हैं कि जब पहरेदार सो रहे थे तो यीशु के चेले आए और यीशु के शव को ले गए। धार्मिक गुरूओं ने पहरेदारों से कहा कि यदि राज्यपाल पिलातुस को पता चलता है, तो वे यह सुनिश्चित करेंगे कि पहरेदार सुरक्षित रहें। पहरेदार जाकर झूठ बोलते हैं और बहुत से यहूदियों ने इस पर विश्वास कर लिया।</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मरियम मगदलीनी</w:t>
      </w:r>
    </w:p>
    <w:p>
      <w:pPr>
        <w:pStyle w:val="ListBullet"/>
        <w:spacing w:line="240" w:lineRule="auto"/>
        <w:ind w:left="720"/>
      </w:pPr>
      <w:r>
        <w:rPr>
          <w:lang w:val="hi_IN" w:bidi="hi_IN"/>
        </w:rPr>
      </w:r>
      <w:r>
        <w:rPr>
          <w:lang w:val="hi_IN" w:bidi="hi_IN"/>
        </w:rPr>
        <w:t>मरियम याकूब और यूसुफ की माँ</w:t>
      </w:r>
    </w:p>
    <w:p>
      <w:pPr>
        <w:pStyle w:val="ListBullet"/>
        <w:spacing w:line="240" w:lineRule="auto"/>
        <w:ind w:left="720"/>
      </w:pPr>
      <w:r>
        <w:rPr>
          <w:lang w:val="hi_IN" w:bidi="hi_IN"/>
        </w:rPr>
      </w:r>
      <w:r>
        <w:rPr>
          <w:lang w:val="hi_IN" w:bidi="hi_IN"/>
        </w:rPr>
        <w:t>प्रभु का दूत</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पहरेदार</w:t>
      </w:r>
    </w:p>
    <w:p>
      <w:pPr>
        <w:pStyle w:val="ListBullet"/>
        <w:spacing w:line="240" w:lineRule="auto"/>
        <w:ind w:left="720"/>
      </w:pPr>
      <w:r>
        <w:rPr>
          <w:lang w:val="hi_IN" w:bidi="hi_IN"/>
        </w:rPr>
      </w:r>
      <w:r>
        <w:rPr>
          <w:lang w:val="hi_IN" w:bidi="hi_IN"/>
        </w:rPr>
        <w:t>प्रधान याजक</w:t>
      </w:r>
    </w:p>
    <w:p>
      <w:pPr>
        <w:pStyle w:val="ListBullet"/>
        <w:spacing w:line="240" w:lineRule="auto"/>
        <w:ind w:left="720"/>
      </w:pPr>
      <w:r>
        <w:rPr>
          <w:lang w:val="hi_IN" w:bidi="hi_IN"/>
        </w:rPr>
      </w:r>
      <w:r>
        <w:rPr>
          <w:lang w:val="hi_IN" w:bidi="hi_IN"/>
        </w:rPr>
        <w:t>पुरनिए</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जब पहला दृश्य शुरू होता है, तो यह सप्ताह का पहला दिन है, ठीक सूर्योदय के समय या उससे थोड़ी पहले। मरियम मगदलीनी और दूसरी मरियम, जो शायद याकूब और यूसुफ की माँ थी, उस कब्र पर जाती हैं जहाँ यीशु को दफनाया गया था।</w:t>
      </w:r>
    </w:p>
    <w:p>
      <w:pPr/>
      <w:r>
        <w:rPr>
          <w:lang w:val="hi_IN" w:bidi="hi_IN"/>
        </w:rPr>
      </w:r>
      <w:r>
        <w:rPr>
          <w:lang w:val="hi_IN" w:bidi="hi_IN"/>
        </w:rPr>
        <w:t>रुकें और चर्चा करें: आपकी संस्कृति में किस दिन को सप्ताह का पहला दिन माना जाता है? क्या आपने विश्राम के लिए कोई खास दिन रखा है? ऐसे कुछ काम क्या हैं जिन्हें आप अपने विश्राम के दिन कर सकते हैं या नहीं कर सकते हैं?</w:t>
      </w:r>
    </w:p>
    <w:p>
      <w:pPr/>
      <w:r>
        <w:rPr>
          <w:lang w:val="hi_IN" w:bidi="hi_IN"/>
        </w:rPr>
      </w:r>
      <w:r>
        <w:rPr>
          <w:lang w:val="hi_IN" w:bidi="hi_IN"/>
        </w:rPr>
        <w:t>अचानक, एक स्वर्गदूत स्वर्ग से नीचे उतरता है, जिससे भूकम्प आ जाता है, वह यीशु की कब्र के सामने वाले पत्थर को लुढ़काता है, और उस पत्थर पर बैठ जाता है। पहरेदार इतने डर गए कि वे जमीन पर गिर पड़े और हिल नहीं सके। वे अभी भी मरे हुए मनुष्यों की तरह लेटे हुए हैं।</w:t>
      </w:r>
    </w:p>
    <w:p>
      <w:pPr/>
      <w:r>
        <w:rPr>
          <w:lang w:val="hi_IN" w:bidi="hi_IN"/>
        </w:rPr>
      </w:r>
      <w:r>
        <w:rPr>
          <w:lang w:val="hi_IN" w:bidi="hi_IN"/>
        </w:rPr>
        <w:t>याद रखें कि स्वर्गदूत ने स्त्रियों से कहा, "घबराओ मत, और डरो मत। तुम यीशु नासरी को ढूँढ रही हो, जिसे क्रूस पर चढ़ाया गया था। वह यहाँ नहीं है। वह जी उठा है, या परमेश्वर ने उसे मरे हुओं में से जिला दिया है!"</w:t>
      </w:r>
    </w:p>
    <w:p>
      <w:pPr/>
      <w:r>
        <w:rPr>
          <w:lang w:val="hi_IN" w:bidi="hi_IN"/>
        </w:rPr>
      </w:r>
      <w:r>
        <w:rPr>
          <w:lang w:val="hi_IN" w:bidi="hi_IN"/>
        </w:rPr>
        <w:t>यह सुनिश्चित करना याद रखें कि स्वर्गदूत स्त्रियों को वह जगह दिखाए जहाँ यीशु का शव रखा गया था। जहाँ यीशु का शव रखा गया था, वह स्थान शायद एक पहाड़ी की चोटी पर किसी चट्टान में खोदी गई कब्र के अंदर पत्थर के चबूतरे रखा गया था। फिर स्वर्गदूत ने स्त्रियों से कहा "जाओ और चेलों से कहो, वह तुमसे पहले गलील के देश में जा रहा है। वहाँ तुम उसे देखोगे। देखो! या ध्यान दो और याद रखो कि मैंने तुम्हें यह बताया है।"</w:t>
      </w:r>
    </w:p>
    <w:p>
      <w:pPr/>
      <w:r>
        <w:rPr>
          <w:lang w:val="hi_IN" w:bidi="hi_IN"/>
        </w:rPr>
      </w:r>
      <w:r>
        <w:rPr>
          <w:lang w:val="hi_IN" w:bidi="hi_IN"/>
        </w:rPr>
        <w:t>स्त्रियाँ कब्र से बाहर निकलती हैं। वे डरी हुई और आनन्दित हैं। मार्ग में, यीशु ने उनका अभिवादन करने के लिए विनम्रता से नमस्कार किया यह लोगों के कल्याण की कामना का सामान्य अभिवादन है, तब उन्होंने यीशु के पैर पकड़ लिए और यीशु की आराधना की। यीशु ने उनसे यह भी कहा कि डरो मत, और वे चेलों से कहें कि वे गलील में यीशु से मिलें।</w:t>
      </w:r>
    </w:p>
    <w:p>
      <w:pPr/>
      <w:r>
        <w:rPr>
          <w:lang w:val="hi_IN" w:bidi="hi_IN"/>
        </w:rPr>
      </w:r>
      <w:r>
        <w:rPr>
          <w:lang w:val="hi_IN" w:bidi="hi_IN"/>
        </w:rPr>
        <w:t>यहाँ रुकें और चर्चा करें: अपनी संस्कृति में लोगों को नमस्कार करने के विनम्र तरीकों के बारे में बात करें और उनके कल्याण की कामना करें।</w:t>
      </w:r>
    </w:p>
    <w:p>
      <w:pPr/>
      <w:r>
        <w:rPr>
          <w:lang w:val="hi_IN" w:bidi="hi_IN"/>
        </w:rPr>
      </w:r>
      <w:r>
        <w:rPr>
          <w:lang w:val="hi_IN" w:bidi="hi_IN"/>
        </w:rPr>
        <w:t>जब स्त्रियाँ चेलों को बताने जाती हैं, तो पहरेदार प्रधान याजक के पास जाते हैं और उन्हें बताते हैं कि क्या हुआ था। प्रधान याजक और पुरनिए पहरेदारों को जो हुआ उसके बारे में झूठ बोलने के लिए बहुत सारे पैसे देने का फैसला करते हैं। प्रधान याजक और पुरनियों ने पहरेदारों से कहा कि वे सभी को बताएँ कि चेले रात में आए जब पहरेदार सो रहे थे, तब शव को ले गए। यह वह कहानी है जो पहरेदारों ने अन्त में बताई और यह यहूदियों में फैल गई। मत्ती कह रहा है कि जब मत्ती ने यह पुस्तक लिखी थी तो यहूदी अभी भी यीशु के बारे में यह कह रहे थे।</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चार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मरियम मगदलीनी</w:t>
      </w:r>
    </w:p>
    <w:p>
      <w:pPr>
        <w:pStyle w:val="ListBullet"/>
        <w:spacing w:line="240" w:lineRule="auto"/>
        <w:ind w:left="720"/>
      </w:pPr>
      <w:r>
        <w:rPr>
          <w:lang w:val="hi_IN" w:bidi="hi_IN"/>
        </w:rPr>
      </w:r>
      <w:r>
        <w:rPr>
          <w:lang w:val="hi_IN" w:bidi="hi_IN"/>
        </w:rPr>
        <w:t>मरियम याकूब और यूसुफ की माँ</w:t>
      </w:r>
    </w:p>
    <w:p>
      <w:pPr>
        <w:pStyle w:val="ListBullet"/>
        <w:spacing w:line="240" w:lineRule="auto"/>
        <w:ind w:left="720"/>
      </w:pPr>
      <w:r>
        <w:rPr>
          <w:lang w:val="hi_IN" w:bidi="hi_IN"/>
        </w:rPr>
      </w:r>
      <w:r>
        <w:rPr>
          <w:lang w:val="hi_IN" w:bidi="hi_IN"/>
        </w:rPr>
        <w:t>प्रभु का दूत</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पहरेदार</w:t>
      </w:r>
    </w:p>
    <w:p>
      <w:pPr>
        <w:pStyle w:val="ListBullet"/>
        <w:spacing w:line="240" w:lineRule="auto"/>
        <w:ind w:left="720"/>
      </w:pPr>
      <w:r>
        <w:rPr>
          <w:lang w:val="hi_IN" w:bidi="hi_IN"/>
        </w:rPr>
      </w:r>
      <w:r>
        <w:rPr>
          <w:lang w:val="hi_IN" w:bidi="hi_IN"/>
        </w:rPr>
        <w:t>प्रधान याजक</w:t>
      </w:r>
    </w:p>
    <w:p>
      <w:pPr>
        <w:pStyle w:val="ListBullet"/>
        <w:spacing w:line="240" w:lineRule="auto"/>
        <w:ind w:left="720"/>
      </w:pPr>
      <w:r>
        <w:rPr>
          <w:lang w:val="hi_IN" w:bidi="hi_IN"/>
        </w:rPr>
      </w:r>
      <w:r>
        <w:rPr>
          <w:lang w:val="hi_IN" w:bidi="hi_IN"/>
        </w:rPr>
        <w:t>पुरनिए</w:t>
      </w:r>
    </w:p>
    <w:p>
      <w:pPr/>
      <w:r>
        <w:rPr>
          <w:lang w:val="hi_IN" w:bidi="hi_IN"/>
        </w:rPr>
      </w:r>
      <w:r>
        <w:rPr>
          <w:lang w:val="hi_IN" w:bidi="hi_IN"/>
        </w:rPr>
        <w:t>समूह से कहें कि वे इस कहानी का दो बार नाटक रूप में अभ्यास करें। जिस भाषा में वे अनुवाद कर रहे हैं, उन्हें उसे उसी भाषा में नाटक रूप में दिखाना चाहिए। सबसे पहले, समूह को बिना रुके पूरी कहानी को नाटक रूप में दिखाएँ। जब समूह दूसरी बार कहानी को नाटक रूप में दिखाता है तो उन्हें कहानी के विभिन्न पड़ावों पर रोकें।</w:t>
      </w:r>
    </w:p>
    <w:p>
      <w:pPr/>
      <w:r>
        <w:rPr>
          <w:lang w:val="hi_IN" w:bidi="hi_IN"/>
        </w:rPr>
      </w:r>
      <w:r>
        <w:rPr>
          <w:lang w:val="hi_IN" w:bidi="hi_IN"/>
        </w:rPr>
        <w:t>जब समूह पहली बार कहानी को नाटक रूप में दिखाए, तो संवाद, उसकी गति, कहानी की रूपरेखा और घटनाओं के क्रम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पड़ावों पर रोक दें।</w:t>
      </w:r>
    </w:p>
    <w:p>
      <w:pPr/>
      <w:r>
        <w:rPr>
          <w:lang w:val="hi_IN" w:bidi="hi_IN"/>
        </w:rPr>
      </w:r>
      <w:r>
        <w:rPr>
          <w:lang w:val="hi_IN" w:bidi="hi_IN"/>
        </w:rPr>
        <w:t>जब पहला दृश्य शुरू होता है, तो यह सप्ताह का पहला दिन है, ठीक सूर्योदय के समय या उससे थोड़ी पहले। मरियम मगदलीनी और दूसरी मरियम, जो शायद याकूब और यूसुफ की माँ थी, उस कब्र पर जाती है जहाँ यीशु को दफनाया गया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स्त्रियों की भूमिका निभाने वाले कलाकारों से पूछें, "आप कैसा महसूस कर रहे हैं?" इस तरह की बातों को सुनें:</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अचानक, एक स्वर्गदूत स्वर्ग से नीचे उतरता है, जिससे भूकम्प आता है, वह यीशु की कब्र के सामने रखे पत्थर को लुढ़काता है, और उस पत्थर पर बैठ जाता है। पहरेदार इतने डर गए कि वे मरे हुए पुरुषों की तरह भूमि पर गिर जाते हैं।</w:t>
      </w:r>
    </w:p>
    <w:p>
      <w:pPr/>
      <w:r>
        <w:rPr>
          <w:lang w:val="hi_IN" w:bidi="hi_IN"/>
        </w:rPr>
      </w:r>
      <w:r>
        <w:rPr>
          <w:lang w:val="hi_IN" w:bidi="hi_IN"/>
        </w:rPr>
        <w:t>याद रख लें कि स्वर्गदूत ने स्त्रियों से कहा, "घबराओ मत, और डरो मत। तुम नासरत के यीशु को ढूंढ़ रही हो, जिसे क्रूस पर चढ़ाया गया था। वह यहाँ नहीं है। वह जी उठा है, या परमेश्वर ने उसे मरे हुओं में से जिलाया है!"</w:t>
      </w:r>
    </w:p>
    <w:p>
      <w:pPr/>
      <w:r>
        <w:rPr>
          <w:lang w:val="hi_IN" w:bidi="hi_IN"/>
        </w:rPr>
      </w:r>
      <w:r>
        <w:rPr>
          <w:lang w:val="hi_IN" w:bidi="hi_IN"/>
        </w:rPr>
        <w:t>यह सुनिश्चित करना याद रखें कि स्वर्गदूत स्त्रियों को वह जगह दिखाई जहाँ यीशु का शव रखा गया था। यीशु का शरीर शायद कब्र के अंदर पत्थर को काटकर बनाई गई अटारी पर रखा गया था। फिर स्वर्गदूत ने स्त्रियों से कहा "जाओ और चेलों से कहो, वह तुमसे पहले गलील के देश में जा रहा है। वहाँ तुम उसे देखोगे। याद रखना कि मैंने तुम्हें यह बता दिया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स्त्रियों से पूछें कि वे कैसा महसूस कर रही हैं। इस तरह की बातों को सुनें:</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स्त्रियाँ कब्र से बाहर निकलती हैं। वे डरी हुई और आनन्दित हैं। मार्ग में, यीशु उनसे मिला और उन्होंने यीशु के पैर पकड़ लिए और यीशु की आराधना की। यीशु ने उनसे यह भी कहा कि डरो मत, और चेलों से कहें कि वे गलील में यीशु से मिलें।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स्त्रियों से पूछें कि वे अब कैसा महसूस कर रही हैं। इस तरह की बातों को सुनें:</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स्त्रियाँ चेलों को बताने जाती हैं, तो पहरेदार प्रधान याजक के पास जाते हैं और उन्हें बताते हैं कि क्या हुआ था। प्रधान याजक और पुरनिए पहरेदारों को जो हुआ उसके बारे में झूठ बोलने के लिए बहुत सारे पैसे देने का फैसला करते हैं। प्रधान याजक और पुरनियों ने पहरेदारों से कहा कि वे सभी को बताएँ कि चेले रात में आए जब पहरेदार सो रहे थे, और शव को ले गए। यह वह कहानी है जो उन्होंने अन्त में बताई और यह पुस्तक लिखे जाने के समय भी यहूदियों में फैली हुई थी।</w:t>
      </w:r>
      <w:r>
        <w:rPr>
          <w:lang w:val="hi_IN" w:bidi="hi_IN"/>
        </w:rPr>
      </w:r>
    </w:p>
    <w:p>
      <w:pPr>
        <w:pStyle w:val="Heading3"/>
      </w:pPr>
      <w:r>
        <w:rPr>
          <w:lang w:val="hi_IN" w:bidi="hi_IN"/>
        </w:rPr>
        <w:t>आवश्यक जानकारी</w:t>
      </w:r>
    </w:p>
    <w:p>
      <w:pPr/>
      <w:r>
        <w:rPr>
          <w:lang w:val="hi_IN" w:bidi="hi_IN"/>
        </w:rPr>
      </w:r>
      <w:r>
        <w:rPr>
          <w:lang w:val="hi_IN" w:bidi="hi_IN"/>
        </w:rPr>
        <w:t>इस पाठ को एक बार सबसे आसानी से समझ में आने वाले संस्करण में सुनें।</w:t>
      </w:r>
    </w:p>
    <w:p>
      <w:pPr/>
      <w:r>
        <w:rPr>
          <w:lang w:val="hi_IN" w:bidi="hi_IN"/>
        </w:rPr>
      </w:r>
      <w:r>
        <w:rPr>
          <w:lang w:val="hi_IN" w:bidi="hi_IN"/>
        </w:rPr>
        <w:t xml:space="preserve">जब पहला दृश्य शुरू होता है, तो यह </w:t>
      </w:r>
      <w:r>
        <w:rPr>
          <w:b/>
          <w:lang w:val="hi_IN" w:bidi="hi_IN"/>
        </w:rPr>
        <w:t>सब्त</w:t>
      </w:r>
      <w:r>
        <w:rPr>
          <w:lang w:val="hi_IN" w:bidi="hi_IN"/>
        </w:rPr>
        <w:t xml:space="preserve"> के दिन के बाद की सुबह है। सब्त का दिन यहूदी लोगों के लिए विश्राम का दिन होता है। सब्त का दिन शुक्रवार को सूरज के पूरी तरह डूब जाने पर शुरू होता था और अगले दिन रात में जब आकाश में तारे दिखाई देने लगते थे, तब समाप्त होता था। </w:t>
      </w:r>
      <w:r>
        <w:rPr>
          <w:lang w:val="hi_IN" w:bidi="hi_IN"/>
        </w:rPr>
        <w:t>सब्त</w:t>
      </w:r>
      <w:r>
        <w:rPr>
          <w:lang w:val="hi_IN" w:bidi="hi_IN"/>
        </w:rPr>
        <w:t xml:space="preserve"> की परिभाषा के लिए मुख्य शब्दावली को देखें।</w:t>
      </w:r>
    </w:p>
    <w:p>
      <w:pPr/>
      <w:r>
        <w:rPr>
          <w:lang w:val="hi_IN" w:bidi="hi_IN"/>
        </w:rPr>
      </w:r>
      <w:r>
        <w:rPr>
          <w:lang w:val="hi_IN" w:bidi="hi_IN"/>
        </w:rPr>
        <w:t xml:space="preserve">अब रविवार या सप्ताह का पहला दिन है, सूर्योदय के समय या उससे थोड़ा पहले। मरियम मगदलीनी और दूसरी मरियम, जो शायद याकूब और यूसुफ की माँ थी, उस </w:t>
      </w:r>
      <w:r>
        <w:rPr>
          <w:b/>
          <w:lang w:val="hi_IN" w:bidi="hi_IN"/>
        </w:rPr>
        <w:t>कब्र</w:t>
      </w:r>
      <w:r>
        <w:rPr>
          <w:lang w:val="hi_IN" w:bidi="hi_IN"/>
        </w:rPr>
        <w:t xml:space="preserve"> पर जाती हैं जहाँ यीशु को दफनाया गया था। कब्र वह जगह है जहाँ मरे हुए लोगों को रखा जाता था। अधिकतर कब्रें जमीन के ऊपर बनाई जाती थीं, जो जमीन में खोदी जाने वाली कब्रों के विपरीत होती हैं। </w:t>
      </w:r>
      <w:r>
        <w:rPr>
          <w:lang w:val="hi_IN" w:bidi="hi_IN"/>
        </w:rPr>
        <w:t>कब्र</w:t>
      </w:r>
      <w:r>
        <w:rPr>
          <w:lang w:val="hi_IN" w:bidi="hi_IN"/>
        </w:rPr>
        <w:t xml:space="preserve"> की परिभाषा के लिए मुख्य शब्दावली को देखें।</w:t>
      </w:r>
    </w:p>
    <w:p>
      <w:pPr/>
      <w:r>
        <w:rPr>
          <w:lang w:val="hi_IN" w:bidi="hi_IN"/>
        </w:rPr>
      </w:r>
      <w:r>
        <w:rPr>
          <w:lang w:val="hi_IN" w:bidi="hi_IN"/>
        </w:rPr>
        <w:t xml:space="preserve">अचानक, </w:t>
      </w:r>
      <w:r>
        <w:rPr>
          <w:b/>
          <w:lang w:val="hi_IN" w:bidi="hi_IN"/>
        </w:rPr>
        <w:t>प्रभु का एक स्वर्गदूत</w:t>
      </w:r>
      <w:r>
        <w:rPr>
          <w:lang w:val="hi_IN" w:bidi="hi_IN"/>
        </w:rPr>
        <w:t xml:space="preserve"> स्वर्ग से उतरता है, जिससे </w:t>
      </w:r>
      <w:r>
        <w:rPr>
          <w:b/>
          <w:lang w:val="hi_IN" w:bidi="hi_IN"/>
        </w:rPr>
        <w:t>भूकम्प</w:t>
      </w:r>
      <w:r>
        <w:rPr>
          <w:lang w:val="hi_IN" w:bidi="hi_IN"/>
        </w:rPr>
        <w:t xml:space="preserve"> आया, यीशु की कब्र के सामने रखे पत्थर को लुढ़काता है, और पत्थर पर बैठ जाता है। स्वर्गदूत परमेश्वर का एक सन्देशवाहक है। उसी शब्द का प्रयोग करें जिसका प्रयोग आपने पहले स्वर्गदूत के लिए किया था। </w:t>
      </w:r>
      <w:r>
        <w:rPr>
          <w:lang w:val="hi_IN" w:bidi="hi_IN"/>
        </w:rPr>
        <w:t>स्वर्गदूत</w:t>
      </w:r>
      <w:r>
        <w:rPr>
          <w:lang w:val="hi_IN" w:bidi="hi_IN"/>
        </w:rPr>
        <w:t xml:space="preserve"> की परिभाषा के लिए मुख्य शब्दावली को देखें। भूकम्प तब आता है जब जमीन हिलने और काँपने लगती है। आज भी भूकम्प होते हैं। भूकम्प में, इमारतें गिर जाती हैं, और पत्थर टूट जाते हैं। पहरेदार इतने डर गए कि वे मरे हुए पुरुषों की तरह भूमि पर गिर जाते हैं।</w:t>
      </w:r>
    </w:p>
    <w:p>
      <w:pPr/>
      <w:r>
        <w:rPr>
          <w:lang w:val="hi_IN" w:bidi="hi_IN"/>
        </w:rPr>
      </w:r>
      <w:r>
        <w:rPr>
          <w:lang w:val="hi_IN" w:bidi="hi_IN"/>
        </w:rPr>
        <w:t xml:space="preserve">याद रख लें कि स्वर्गदूत ने स्त्रियों से कहा, "घबराओ मत, और डरो मत। आप यीशु को ढूँढ रहे हैं जिसे </w:t>
      </w:r>
      <w:r>
        <w:rPr>
          <w:b/>
          <w:lang w:val="hi_IN" w:bidi="hi_IN"/>
        </w:rPr>
        <w:t>क्रूस पर चढ़ाया गया</w:t>
      </w:r>
      <w:r>
        <w:rPr>
          <w:lang w:val="hi_IN" w:bidi="hi_IN"/>
        </w:rPr>
        <w:t xml:space="preserve"> था।" क्रूस पर चढ़ाया जाना किसी व्यक्ति को दो लकड़ी के तख्तों से बने क्रूस पर कीलों से ठोंककर बहुत दर्दनाक और भयानक मृत्यु देना। उसी शब्द का प्रयोग करें जिसका प्रयोग आपने पहले क्रूस पर चढ़ाए जाने के लिए किया था। </w:t>
      </w:r>
      <w:r>
        <w:rPr>
          <w:lang w:val="hi_IN" w:bidi="hi_IN"/>
        </w:rPr>
        <w:t>क्रूस पर</w:t>
      </w:r>
      <w:r>
        <w:rPr>
          <w:lang w:val="hi_IN" w:bidi="hi_IN"/>
        </w:rPr>
        <w:t xml:space="preserve"> चढ़ाए जाने की परिभाषा के लिए मुख्य शब्दावली को देखें।</w:t>
      </w:r>
    </w:p>
    <w:p>
      <w:pPr/>
      <w:r>
        <w:rPr>
          <w:lang w:val="hi_IN" w:bidi="hi_IN"/>
        </w:rPr>
      </w:r>
      <w:r>
        <w:rPr>
          <w:lang w:val="hi_IN" w:bidi="hi_IN"/>
        </w:rPr>
        <w:t xml:space="preserve">फिर स्वर्गदूत ने कहा, "वह यहाँ नहीं है। वह जी उठा है," या "परमेश्वर ने उसे मरे हुओं में से जिला दिया है!" फिर स्वर्गदूत ने </w:t>
      </w:r>
      <w:r>
        <w:rPr>
          <w:b/>
          <w:lang w:val="hi_IN" w:bidi="hi_IN"/>
        </w:rPr>
        <w:t>स्त्रियों</w:t>
      </w:r>
      <w:r>
        <w:rPr>
          <w:lang w:val="hi_IN" w:bidi="hi_IN"/>
        </w:rPr>
        <w:t xml:space="preserve"> से कहा कि वे चेलों से कहो, "वह तुमसे पहले </w:t>
      </w:r>
      <w:r>
        <w:rPr>
          <w:b/>
          <w:lang w:val="hi_IN" w:bidi="hi_IN"/>
        </w:rPr>
        <w:t>गलील</w:t>
      </w:r>
      <w:r>
        <w:rPr>
          <w:lang w:val="hi_IN" w:bidi="hi_IN"/>
        </w:rPr>
        <w:t xml:space="preserve"> के क्षेत्र में जा रहा है। वहाँ तुम उसे देखोगे, जैसा कि उसने पहले तुमसे कहा था।" चेले यीशु के सबसे करीबी अनुयायी हैं। उसी शब्द का प्रयोग करें जिसका प्रयोग आपने चेलों के लिए पहले किया था। </w:t>
      </w:r>
      <w:r>
        <w:rPr>
          <w:lang w:val="hi_IN" w:bidi="hi_IN"/>
        </w:rPr>
        <w:t>चेले</w:t>
      </w:r>
      <w:r>
        <w:rPr>
          <w:lang w:val="hi_IN" w:bidi="hi_IN"/>
        </w:rPr>
        <w:t xml:space="preserve"> की परिभाषा के लिए मुख्य शब्दावली देखें। गलील की झील के आसपास का वह क्षेत्र है जहाँ यीशु ने अपनी अधिकांश सेवकाई की थी। उसी शब्द का प्रयोग करें जिसका प्रयोग आपने पहले गलील के लिए किया था। </w:t>
      </w:r>
      <w:r>
        <w:rPr>
          <w:lang w:val="hi_IN" w:bidi="hi_IN"/>
        </w:rPr>
        <w:t>गलील</w:t>
      </w:r>
      <w:r>
        <w:rPr>
          <w:lang w:val="hi_IN" w:bidi="hi_IN"/>
        </w:rPr>
        <w:t xml:space="preserve"> के बारे में अधिक जानकारी के लिए मुख्य शब्दावली को देखें।</w:t>
      </w:r>
    </w:p>
    <w:p>
      <w:pPr/>
      <w:r>
        <w:rPr>
          <w:lang w:val="hi_IN" w:bidi="hi_IN"/>
        </w:rPr>
      </w:r>
      <w:r>
        <w:rPr>
          <w:lang w:val="hi_IN" w:bidi="hi_IN"/>
        </w:rPr>
        <w:t xml:space="preserve">स्त्रियाँ कब्र से चली जाती हैं। वे डरी हुई और आनन्दित हैं। मार्ग में, यीशु ने उनका अभिवादन करने के लिए एक सामान्य शब्द का प्रयोग किया। अपनी भाषा में अभिवादन के एक सामान्य, विनम्र रूप का प्रयोग करें। स्त्रियों ने यीशु के पैर पकड़ लिए और यीशु की </w:t>
      </w:r>
      <w:r>
        <w:rPr>
          <w:b/>
          <w:lang w:val="hi_IN" w:bidi="hi_IN"/>
        </w:rPr>
        <w:t>आराधना</w:t>
      </w:r>
      <w:r>
        <w:rPr>
          <w:lang w:val="hi_IN" w:bidi="hi_IN"/>
        </w:rPr>
        <w:t xml:space="preserve"> की। आराधना का अर्थ किसी व्यक्ति और वस्तु की सम्पूर्ण मन से प्रशंसा करना है। </w:t>
      </w:r>
      <w:r>
        <w:rPr>
          <w:b/>
          <w:lang w:val="hi_IN" w:bidi="hi_IN"/>
        </w:rPr>
        <w:t>आराधना</w:t>
      </w:r>
      <w:r>
        <w:rPr>
          <w:lang w:val="hi_IN" w:bidi="hi_IN"/>
        </w:rPr>
        <w:t xml:space="preserve"> की परिभाषा के लिए मुख्य शब्दावली को देखें।</w:t>
      </w:r>
    </w:p>
    <w:p>
      <w:pPr/>
      <w:r>
        <w:rPr>
          <w:lang w:val="hi_IN" w:bidi="hi_IN"/>
        </w:rPr>
      </w:r>
      <w:r>
        <w:rPr>
          <w:lang w:val="hi_IN" w:bidi="hi_IN"/>
        </w:rPr>
        <w:t>यीशु अपने चेलों को "भाइयों" भी कहता है। वे यीशु के वास्तविक भाई नहीं हैं, बल्कि यह एक प्रेम भरा शब्द है जिसका अर्थ करीबी दोस्त या वे लोग हो सकते हैं जिन्हें आप भाइयों की तरह प्रेम करते हैं।</w:t>
      </w:r>
    </w:p>
    <w:p>
      <w:pPr/>
      <w:r>
        <w:rPr>
          <w:lang w:val="hi_IN" w:bidi="hi_IN"/>
        </w:rPr>
      </w:r>
      <w:r>
        <w:rPr>
          <w:lang w:val="hi_IN" w:bidi="hi_IN"/>
        </w:rPr>
        <w:t xml:space="preserve">जब स्त्रियाँ चेलों को बताने जाती हैं, तो पहरेदार प्रधान याजक के पास जाते हैं और उन्हें बताते हैं कि क्या हुआ था। </w:t>
      </w:r>
      <w:r>
        <w:rPr>
          <w:b/>
          <w:lang w:val="hi_IN" w:bidi="hi_IN"/>
        </w:rPr>
        <w:t>प्रधान याजक</w:t>
      </w:r>
      <w:r>
        <w:rPr>
          <w:lang w:val="hi_IN" w:bidi="hi_IN"/>
        </w:rPr>
        <w:t xml:space="preserve"> और </w:t>
      </w:r>
      <w:r>
        <w:rPr>
          <w:b/>
          <w:lang w:val="hi_IN" w:bidi="hi_IN"/>
        </w:rPr>
        <w:t>पुरनिए</w:t>
      </w:r>
      <w:r>
        <w:rPr>
          <w:lang w:val="hi_IN" w:bidi="hi_IN"/>
        </w:rPr>
        <w:t xml:space="preserve"> पहरेदारों को जो हुआ उसके बारे में झूठ बोलने के लिए बहुत सारे पैसे देने का फैसला करते हैं। प्रधान याजक और पुरनिए मुख्य यहूदी धार्मिक गुरु हैं। उन्हीं शब्दों का प्रयोग करें जो आपने पहले प्रधान याजक और पुरनियों के लिए प्रयोग किए थे। </w:t>
      </w:r>
      <w:r>
        <w:rPr>
          <w:b/>
          <w:lang w:val="hi_IN" w:bidi="hi_IN"/>
        </w:rPr>
        <w:t>प्रधान याजक</w:t>
      </w:r>
      <w:r>
        <w:rPr>
          <w:lang w:val="hi_IN" w:bidi="hi_IN"/>
        </w:rPr>
        <w:t xml:space="preserve"> और </w:t>
      </w:r>
      <w:r>
        <w:rPr>
          <w:lang w:val="hi_IN" w:bidi="hi_IN"/>
        </w:rPr>
        <w:t>पुरनियों</w:t>
      </w:r>
      <w:r>
        <w:rPr>
          <w:lang w:val="hi_IN" w:bidi="hi_IN"/>
        </w:rPr>
        <w:t xml:space="preserve"> की परिभाषा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मत्ती 28:16–20</w:t>
      </w:r>
      <w:r>
        <w:rPr>
          <w:lang w:val="hi_IN" w:bidi="hi_IN"/>
        </w:rPr>
      </w:r>
    </w:p>
    <w:p>
      <w:pPr>
        <w:pStyle w:val="Heading3"/>
      </w:pPr>
      <w:r>
        <w:rPr>
          <w:lang w:val="hi_IN" w:bidi="hi_IN"/>
        </w:rPr>
        <w:t>सुने और मन में रखें</w:t>
      </w:r>
    </w:p>
    <w:p>
      <w:pPr/>
      <w:r>
        <w:rPr>
          <w:lang w:val="hi_IN" w:bidi="hi_IN"/>
        </w:rPr>
      </w:r>
      <w:r>
        <w:rPr>
          <w:lang w:val="hi_IN" w:bidi="hi_IN"/>
        </w:rPr>
        <w:t>मत्ती 28:16–20 को सुनें और अपने मन में रख लें। पाठ को तीन बार सुनें (यदि सम्भव हो, तो तीन अलग-अलग अनुवादों में)।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कहानी में आपको क्या अच्छा लगा?</w:t>
      </w:r>
    </w:p>
    <w:p>
      <w:pPr>
        <w:pStyle w:val="ListBullet"/>
        <w:spacing w:line="240" w:lineRule="auto"/>
        <w:ind w:left="720"/>
      </w:pPr>
      <w:r>
        <w:rPr>
          <w:lang w:val="hi_IN" w:bidi="hi_IN"/>
        </w:rPr>
      </w:r>
      <w:r>
        <w:rPr>
          <w:lang w:val="hi_IN" w:bidi="hi_IN"/>
        </w:rPr>
        <w:t>आपको क्या अच्छा नहीं लगा या क्या समझ नहीं आया?</w:t>
      </w:r>
    </w:p>
    <w:p>
      <w:pPr>
        <w:pStyle w:val="ListBullet"/>
        <w:spacing w:line="240" w:lineRule="auto"/>
        <w:ind w:left="720"/>
      </w:pPr>
      <w:r>
        <w:rPr>
          <w:lang w:val="hi_IN" w:bidi="hi_IN"/>
        </w:rPr>
      </w:r>
      <w:r>
        <w:rPr>
          <w:lang w:val="hi_IN" w:bidi="hi_IN"/>
        </w:rPr>
        <w:t>यह कहानी हमें परमेश्वर या यीशु के बारे में क्या बताती है?</w:t>
      </w:r>
    </w:p>
    <w:p>
      <w:pPr>
        <w:pStyle w:val="ListBullet"/>
        <w:spacing w:line="240" w:lineRule="auto"/>
        <w:ind w:left="720"/>
      </w:pPr>
      <w:r>
        <w:rPr>
          <w:lang w:val="hi_IN" w:bidi="hi_IN"/>
        </w:rPr>
      </w:r>
      <w:r>
        <w:rPr>
          <w:lang w:val="hi_IN" w:bidi="hi_IN"/>
        </w:rPr>
        <w:t>यह कहानी हमें लोगों के बारे में क्या बताती है?</w:t>
      </w:r>
    </w:p>
    <w:p>
      <w:pPr>
        <w:pStyle w:val="ListBullet"/>
        <w:spacing w:line="240" w:lineRule="auto"/>
        <w:ind w:left="720"/>
      </w:pPr>
      <w:r>
        <w:rPr>
          <w:lang w:val="hi_IN" w:bidi="hi_IN"/>
        </w:rPr>
      </w:r>
      <w:r>
        <w:rPr>
          <w:lang w:val="hi_IN" w:bidi="hi_IN"/>
        </w:rPr>
        <w:t>यह कहानी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कहानी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यीशु अभी-अभी मृतकों में से जी उठा है। यीशु ने दोनों मरियम से कहा कि वे चेलों को बता दें कि वे गलील में यीशु से मिलें। जब यीशु को गतसमनी की वाटिका में गिरफ्तार किया गया तब चेले जो बिखर गए थे वे शायद फिर से एक साथ इकट्ठे हो गए थे।</w:t>
      </w:r>
    </w:p>
    <w:p>
      <w:pPr/>
      <w:r>
        <w:rPr>
          <w:lang w:val="hi_IN" w:bidi="hi_IN"/>
        </w:rPr>
      </w:r>
      <w:r>
        <w:rPr>
          <w:lang w:val="hi_IN" w:bidi="hi_IN"/>
        </w:rPr>
        <w:t>ग्यारह चेले यरूशलेम से निकलते हैं और यीशु से मिलने के लिए गलील जाते हैं। याद रखें कि यहूदा ने आत्महत्या कर ली थी, इसलिए यीशु के सबसे करीबी चेलों में से केवल ग्यारह ही बचे थे। वे सभी एक साथ गलील में उस पहाड़ पर जाते हैं जहाँ यीशु ने उन्हें जाने के लिए कहा था। उस पहाड़ का कोई संकेत नहीं है जहाँ वे यीशु से मिलने गए थे। बल्कि चेले शायद यह उम्मीद कर रहे थे कि यीशु उन्हें ढूँढ लेगा। यहूदी संस्कृति में, परमेश्वर अक्सर पहाड़ों पर अपने बारे में बातें बताता था।</w:t>
      </w:r>
    </w:p>
    <w:p>
      <w:pPr/>
      <w:r>
        <w:rPr>
          <w:lang w:val="hi_IN" w:bidi="hi_IN"/>
        </w:rPr>
      </w:r>
      <w:r>
        <w:rPr>
          <w:lang w:val="hi_IN" w:bidi="hi_IN"/>
        </w:rPr>
        <w:t>रुकें और यरूशलेम से गलील तक के नक्शे को देखें। गलील के आसपास की पहाड़ियों की तस्वीर को देखें। अपनी संस्कृति में उन स्थानों पर चर्चा करें जहाँ लोग सोचते हैं कि परमेश्वर जानकारी देता है।</w:t>
      </w:r>
    </w:p>
    <w:p>
      <w:pPr/>
      <w:r>
        <w:rPr>
          <w:lang w:val="hi_IN" w:bidi="hi_IN"/>
        </w:rPr>
      </w:r>
      <w:r>
        <w:rPr>
          <w:lang w:val="hi_IN" w:bidi="hi_IN"/>
        </w:rPr>
        <w:t>यरूशलेम से कफरनहूम तक वापस लौटने का सफर लगभग एक सौ बासठ किलोमीटर या एक सौ मील की दूरी का था। चेले गलील लौटने के लिए करीब चार से सात दिन पैदल चले होंगे। उनके पास यह सोचने के लिए बहुत समय था कि अगर यीशु जीवित है तो इसका उनके लिए क्या मतलब है।</w:t>
      </w:r>
    </w:p>
    <w:p>
      <w:pPr/>
      <w:r>
        <w:rPr>
          <w:lang w:val="hi_IN" w:bidi="hi_IN"/>
        </w:rPr>
      </w:r>
      <w:r>
        <w:rPr>
          <w:lang w:val="hi_IN" w:bidi="hi_IN"/>
        </w:rPr>
        <w:t>जब यीशु उनके सामने प्रकट हुआ, तो चेलों ने यीशु की आराधना की। इसका मतलब है कि चेलों ने आदर और आज्ञाकारिता दिखाने के लिए अपने मुँह भूमि की ओर झुकाए थे।</w:t>
      </w:r>
    </w:p>
    <w:p>
      <w:pPr/>
      <w:r>
        <w:rPr>
          <w:lang w:val="hi_IN" w:bidi="hi_IN"/>
        </w:rPr>
      </w:r>
      <w:r>
        <w:rPr>
          <w:lang w:val="hi_IN" w:bidi="hi_IN"/>
        </w:rPr>
        <w:t>रुकें और चर्चा करें: आपकी संस्कृति दूसरों के लिए भक्ति या आराधना कैसे दिखाती है?</w:t>
      </w:r>
    </w:p>
    <w:p>
      <w:pPr/>
      <w:r>
        <w:rPr>
          <w:lang w:val="hi_IN" w:bidi="hi_IN"/>
        </w:rPr>
      </w:r>
      <w:r>
        <w:rPr>
          <w:lang w:val="hi_IN" w:bidi="hi_IN"/>
        </w:rPr>
        <w:t>मत्ती हमें बताता है कि जब उन्होंने यीशु को देखा तो उन्होंने उसकी आराधना की, लेकिन उनमें से कुछ लोगों ने संदेह किया। हालाँकि, अधिकतर विद्वान मानते हैं कि सभी ग्यारह चेलों के मन में कुछ संदेह हैं। इस वाक्य में संदेह करना अविश्वास नहीं है, बल्कि हिचकिचाहट या निर्णय न ले पाने से है। चेलों को पूरा विश्वास है कि उनके सामने यीशु ही हैं, इसलिए वे झुककर उनकी आराधना करते हैं। पिछली बार जब चेलों ने यीशु को देखा था, तब वे उसके गिरफ्तार होने पर उसे छोड़कर भाग गए थे। कुछ विद्वान मानते हैं कि उनके मन में हिचकिचाहट होने की वजह से हो सकती है क्योंकि वे नहीं जानते थे कि यीशु के पास होने पर कैसे व्यवहार करें। जब यीशु की मृत्यु हो गई तो उन्होंने उसे छोड़ दिया था। अब वह जीवित है और उसने दिखा दिया है कि वह सर्वशक्तिमान है। वे शायद सोच रहे हैं, "हम यीशु के साथ कैसे व्यवहार करें?" हालाँकि, अन्य विद्वान मानते हैं कि उनके मन पूरी तरह से नहीं समझ पा रहे हैं कि यीशु उनके सामने कैसे खड़ा हो सकता है। कुछ भी हो चेले भी हमारे जैसे ही हैं क्योंकि कभी-कभी हम भी यीशु को पूरी तरह नहीं समझ पाते या उस पर विश्वास नहीं करते।</w:t>
      </w:r>
    </w:p>
    <w:p>
      <w:pPr/>
      <w:r>
        <w:rPr>
          <w:lang w:val="hi_IN" w:bidi="hi_IN"/>
        </w:rPr>
      </w:r>
      <w:r>
        <w:rPr>
          <w:lang w:val="hi_IN" w:bidi="hi_IN"/>
        </w:rPr>
        <w:t>रुकें और चर्चा करें: एक ऐसे समय की कहानी सुनाएँ जब आप यीशु पर भरोसा करने में हिचकिचाते थे, या इस बारे में दो अलग-अलग तरीकों से सोच रहे थे कि यीशु तुमसे क्या मांग रहा है।</w:t>
      </w:r>
    </w:p>
    <w:p>
      <w:pPr/>
      <w:r>
        <w:rPr>
          <w:lang w:val="hi_IN" w:bidi="hi_IN"/>
        </w:rPr>
      </w:r>
      <w:r>
        <w:rPr>
          <w:lang w:val="hi_IN" w:bidi="hi_IN"/>
        </w:rPr>
        <w:t>यीशु चेलों के पास इस उद्देश्य से आया कि उन्हें शान्ति दे और उनके साथ उसके सम्बन्ध को फिर से स्थापित करे। यीशु चेलों से बात करता है। यीशु उन्हें उसे छोड़ने के लिए सख्ती से डाँटता नहीं है। यीशु चेलों से कहता है कि परमेश्वर ने उसके स्वर्गीय पिता ने यीशु को न केवल पृथ्वी पर बल्कि अब स्वर्ग में भी सारा अधिकार दिया है। क्योंकि यीशु के पास यह अधिकार है, इसलिए यीशु ग्यारह चेलों को सभी जातियों के पास भेजता है ताकि वे यीशु के और चेले बनाएँ। यीशु चाहता है कि सिर्फ यहूदी ही नहीं, बल्कि सभी देशों के लोग भी उसके दिए हुए सुसमाचार को जानें। चेले बनाते समय चेलों को यहूदियों और गैर-यहूदियों में भेद नहीं करना है। यीशु उनसे कहता है कि वे चेले या यीशु के चेले बनाएँ जो यीशु की सिखाई हुई बातों का पालन करते हैं।</w:t>
      </w:r>
    </w:p>
    <w:p>
      <w:pPr/>
      <w:r>
        <w:rPr>
          <w:lang w:val="hi_IN" w:bidi="hi_IN"/>
        </w:rPr>
      </w:r>
      <w:r>
        <w:rPr>
          <w:lang w:val="hi_IN" w:bidi="hi_IN"/>
        </w:rPr>
        <w:t>यीशु के पीछे चलने का पहला कदम परमेश्वर पिता, यीशु पुत्र और पवित्र आत्मा के नाम या उनके अधिकार में बपतिस्मा लेना प्रतीत होता है। ध्यान दें कि बपतिस्मा केवल एक नाम से होता है, लेकिन फिर परमेश्वर के तीनों नाम पिता, पुत्र और पवित्र आत्मा दिए जाते हैं। यह हमें दिखाता है कि तीनों व्यक्ति स्वयं परमेश्वर हैं और एक ही परमेश्वर है। लोगों को बपतिस्मा देना या उन्हें पानी में नहलाना दूसरों को दिखाता है कि इन लोगों ने यीशु के पीछे चलने का फैसला किया है।</w:t>
      </w:r>
    </w:p>
    <w:p>
      <w:pPr/>
      <w:r>
        <w:rPr>
          <w:lang w:val="hi_IN" w:bidi="hi_IN"/>
        </w:rPr>
      </w:r>
      <w:r>
        <w:rPr>
          <w:lang w:val="hi_IN" w:bidi="hi_IN"/>
        </w:rPr>
        <w:t>यदि हम मान लें कि मत्ती ने यह जानकारी सही क्रम में दर्ज की है, तो बपतिस्मा के बाद अगला कदम नए चेलों को उन सभी बातों का पालन करना सिखाना होगा जो यीशु उन्हें देता है। अधिकतर विद्वान मानते हैं कि यीशु चेलों से कह रहा है कि वे सभी लोगों को आज्ञा मानना सिखाएँ, न कि केवल बपतिस्मा लेने वालों को। उस समय की संस्कृति में, रब्बी का अनुयायी बनने का मतलब होता था कि आप उनके इतने करीब हों कि उनके पैरों की धूल तक आप पर पड़े। चेले होने का अर्थ है जिसके पीछे वे चल रहे हैं उसके साथ गहरा सम्बन्ध बनाना और उसके जैसे बनना सीखना। यहाँ चेले अपने लिए चेले नहीं बना रहे हैं, बल्कि लोगों को यीशु के साथ गहरे सम्बन्ध से परिचित करा रहे हैं और उन्हें यीशु के पीछे चलने का तरीका सिखा रहे हैं। यीशु स्वयं यह प्रतिज्ञा करता है कि वह युग के अन्त तक, या संसार के अन्त तक सभी चेलों के साथ रहेगा। यीशु का अभिप्राय यह नहीं है कि वह उनके साथ भौतिक रूप से रहेगा, बल्कि अपने आत्मा से उनके साथ होगा। यीशु का अधिकार और उसकी उपस्थिति ही चेलों को जाने और अधिक चेले बनाने की सामर्थ्य देती है।</w:t>
      </w:r>
    </w:p>
    <w:p>
      <w:pPr/>
      <w:r>
        <w:rPr>
          <w:lang w:val="hi_IN" w:bidi="hi_IN"/>
        </w:rPr>
      </w:r>
      <w:r>
        <w:rPr>
          <w:lang w:val="hi_IN" w:bidi="hi_IN"/>
        </w:rPr>
        <w:t>रुकें और चर्चा करें: आप अपने जीवन में किसको चेले बनना और यीशु की बातों का पालन करना सिखा रहे हैं? यह कैसे हो रहा है? आपने किन कठिनाइयों का सामना किया है? आप एक-दूसरे को प्रोत्साहित कैसे कर सकते हैं? आपके जीवन में अन्य लोग कौन हैं जिन्हें यीशु की शिक्षाओं को सुनने की आवश्यकता है? रुकें और उन लोगों के लिए मिलकर प्रार्थना करें।</w:t>
      </w:r>
      <w:r>
        <w:rPr>
          <w:lang w:val="hi_IN" w:bidi="hi_IN"/>
        </w:rPr>
      </w:r>
    </w:p>
    <w:p>
      <w:pPr>
        <w:pStyle w:val="Heading3"/>
      </w:pPr>
      <w:r>
        <w:rPr>
          <w:lang w:val="hi_IN" w:bidi="hi_IN"/>
        </w:rPr>
        <w:t>घटनाओं को समझाना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आप इस कहानी के दृश्य कल्पांकित करने में समूह की सहायता करेंगे। आप समूह को इस कहानी के दृश्यों, पात्रों और परिवेश को परिभाषित करने में सहायता करेंगे।</w:t>
      </w:r>
    </w:p>
    <w:p>
      <w:pPr/>
      <w:r>
        <w:rPr>
          <w:lang w:val="hi_IN" w:bidi="hi_IN"/>
        </w:rPr>
      </w:r>
      <w:r>
        <w:rPr>
          <w:lang w:val="hi_IN" w:bidi="hi_IN"/>
        </w:rPr>
        <w:t>इस कहानी में दो दृश्य हैं।</w:t>
      </w:r>
    </w:p>
    <w:p>
      <w:pPr/>
      <w:r>
        <w:rPr>
          <w:lang w:val="hi_IN" w:bidi="hi_IN"/>
        </w:rPr>
      </w:r>
      <w:r>
        <w:rPr>
          <w:b/>
          <w:lang w:val="hi_IN" w:bidi="hi_IN"/>
        </w:rPr>
        <w:t>पहला दृश्य:</w:t>
      </w:r>
      <w:r>
        <w:rPr>
          <w:lang w:val="hi_IN" w:bidi="hi_IN"/>
        </w:rPr>
        <w:t xml:space="preserve"> ग्यारह चेले गलील में उस स्थान पर जाते हैं जहाँ यीशु ने उन्हें जाने के लिए कहा था। वे यीशु को देखते हैं और यीशु की आराधना करते हैं। चेलों को मन में हिचकिचाहट या संदेह है।</w:t>
      </w:r>
    </w:p>
    <w:p>
      <w:pPr/>
      <w:r>
        <w:rPr>
          <w:lang w:val="hi_IN" w:bidi="hi_IN"/>
        </w:rPr>
      </w:r>
      <w:r>
        <w:rPr>
          <w:b/>
          <w:lang w:val="hi_IN" w:bidi="hi_IN"/>
        </w:rPr>
        <w:t>दूसरा दृश्य:</w:t>
      </w:r>
      <w:r>
        <w:rPr>
          <w:lang w:val="hi_IN" w:bidi="hi_IN"/>
        </w:rPr>
        <w:t xml:space="preserve"> यीशु स्वर्ग और पृथ्वी पर अपने अधिकार की घोषणा करता है। फिर यीशु ने चेलों से कहा कि जाओ और उन्हें बपतिस्मा देकर और चेले बनाओ और उन्हें यीशु की सब आज्ञाओं को मानना सिखाओ।</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ग्यारह चेले</w:t>
      </w:r>
    </w:p>
    <w:p>
      <w:pPr>
        <w:pStyle w:val="ListBullet"/>
        <w:spacing w:line="240" w:lineRule="auto"/>
        <w:ind w:left="720"/>
      </w:pPr>
      <w:r>
        <w:rPr>
          <w:lang w:val="hi_IN" w:bidi="hi_IN"/>
        </w:rPr>
      </w:r>
      <w:r>
        <w:rPr>
          <w:lang w:val="hi_IN" w:bidi="hi_IN"/>
        </w:rPr>
        <w:t>यीशु</w:t>
      </w:r>
    </w:p>
    <w:p>
      <w:pPr/>
      <w:r>
        <w:rPr>
          <w:lang w:val="hi_IN" w:bidi="hi_IN"/>
        </w:rPr>
      </w:r>
      <w:r>
        <w:rPr>
          <w:lang w:val="hi_IN" w:bidi="hi_IN"/>
        </w:rPr>
        <w:t>इस सत्र में, समूह से कहें कि वे कहानी और उसके कार्यों को समझने के लिए उसका दृश्य रूप बनाएँ जैसे चित्र बनाना, घटनाओं का क्रम बताना, या ऐसी चीज़ों का प्रयोग करना जिन्हें इधर-उधर रखा जा सके (जैसे पत्थर, लकड़ियाँ या बच्चों के खिलौने)।</w:t>
      </w:r>
    </w:p>
    <w:p>
      <w:pPr/>
      <w:r>
        <w:rPr>
          <w:lang w:val="hi_IN" w:bidi="hi_IN"/>
        </w:rPr>
      </w:r>
      <w:r>
        <w:rPr>
          <w:lang w:val="hi_IN" w:bidi="hi_IN"/>
        </w:rPr>
        <w:t>पहले दृश्य में ग्यारह चेले गलील की ओर जा रहे हैं। याद रखें कि यह यात्रा लगभग चार से सात दिन की होती है। यीशु ने उन्हें पहाड़ों पर जाने के लिए कहा, लेकिन हमें यह नहीं बताया गया कि कौन सा पहाड़। इसलिए, बाकी दृश्य गलील के पहाड़ों में होता है।</w:t>
      </w:r>
    </w:p>
    <w:p>
      <w:pPr/>
      <w:r>
        <w:rPr>
          <w:lang w:val="hi_IN" w:bidi="hi_IN"/>
        </w:rPr>
      </w:r>
      <w:r>
        <w:rPr>
          <w:lang w:val="hi_IN" w:bidi="hi_IN"/>
        </w:rPr>
        <w:t>जब चेलों ने यीशु को देखा, तो उन्होंने यीशु के सामने सिर झुकाकर या जमीन पर झुककर उनकी आराधना की। हालाँकि, कुछ या सभी चेलों को संदेह था या उनके मन में हिचकिचाहट थी क्योंकि वे नहीं जानते थे कि यीशु के साथ कैसे व्यवहार करें।</w:t>
      </w:r>
    </w:p>
    <w:p>
      <w:pPr/>
      <w:r>
        <w:rPr>
          <w:lang w:val="hi_IN" w:bidi="hi_IN"/>
        </w:rPr>
      </w:r>
      <w:r>
        <w:rPr>
          <w:lang w:val="hi_IN" w:bidi="hi_IN"/>
        </w:rPr>
        <w:t>रुकें और समूह के रूप में चर्चा करें: यह कैसा दिखता है? क्या यीशु चेलों के सामने प्रकट हुआ, या उनसे वैसे ही मिला जैसे दोनों मरियम से मिला था? क्या यीशु किसी विशेष स्थान पर चेलों का इंतजार कर रहा था और क्या वे वहाँ पहुँच गए? आप यहाँ व्यक्त की गई दो भावनाओं, आराधना और संदेह का अनुवाद कैसे करेंगे?</w:t>
      </w:r>
    </w:p>
    <w:p>
      <w:pPr/>
      <w:r>
        <w:rPr>
          <w:lang w:val="hi_IN" w:bidi="hi_IN"/>
        </w:rPr>
      </w:r>
      <w:r>
        <w:rPr>
          <w:lang w:val="hi_IN" w:bidi="hi_IN"/>
        </w:rPr>
        <w:t>यीशु चेलों के पास इस तरह आते हैं कि उन्हें भरोसा हो जाता है। फिर यीशु चेलों से बात करता है और उनसे कहता है कि अब स्वर्ग और पृथ्वी का सारा अधिकार उसके पास है। इसके बाद यीशु चेलों से कहता है कि वे सभी जातियों, या लोगों के समूहों, के पास जाएँ, ताकि दूसरों को यीशु का अनुसरण करने में सहायता करें, उन्हें बपतिस्मा देकर और उन सब आज्ञाओं की शिक्षा देकर जो यीशु ने चेलों को दी थीं। फिर यीशु प्रतिज्ञा करता है कि उसकी उपस्थिति युग के अन्त तक या संसार के अन्त तक उनके साथ रहेगी।</w:t>
      </w:r>
      <w:r>
        <w:rPr>
          <w:lang w:val="hi_IN" w:bidi="hi_IN"/>
        </w:rPr>
      </w:r>
    </w:p>
    <w:p>
      <w:pPr>
        <w:pStyle w:val="Heading3"/>
      </w:pPr>
      <w:r>
        <w:rPr>
          <w:lang w:val="hi_IN" w:bidi="hi_IN"/>
        </w:rPr>
        <w:t>पाठ को नाटकीय रूप देना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 कहानी को नाटक के रूप में प्रस्तुत करेगा।</w:t>
      </w:r>
    </w:p>
    <w:p>
      <w:pPr/>
      <w:r>
        <w:rPr>
          <w:lang w:val="hi_IN" w:bidi="hi_IN"/>
        </w:rPr>
      </w:r>
      <w:r>
        <w:rPr>
          <w:lang w:val="hi_IN" w:bidi="hi_IN"/>
        </w:rPr>
        <w:t>इस कहानी में दो दृश्य हैं।</w:t>
      </w:r>
    </w:p>
    <w:p>
      <w:pPr/>
      <w:r>
        <w:rPr>
          <w:lang w:val="hi_IN" w:bidi="hi_IN"/>
        </w:rPr>
      </w:r>
      <w:r>
        <w:rPr>
          <w:lang w:val="hi_IN" w:bidi="hi_IN"/>
        </w:rPr>
        <w:t>इस कहानी के पात्रों में शामिल हैं:</w:t>
      </w:r>
    </w:p>
    <w:p>
      <w:pPr>
        <w:pStyle w:val="ListBullet"/>
        <w:spacing w:line="240" w:lineRule="auto"/>
        <w:ind w:left="720"/>
      </w:pPr>
      <w:r>
        <w:rPr>
          <w:lang w:val="hi_IN" w:bidi="hi_IN"/>
        </w:rPr>
      </w:r>
      <w:r>
        <w:rPr>
          <w:lang w:val="hi_IN" w:bidi="hi_IN"/>
        </w:rPr>
        <w:t>यीशु</w:t>
      </w:r>
    </w:p>
    <w:p>
      <w:pPr>
        <w:pStyle w:val="ListBullet"/>
        <w:spacing w:line="240" w:lineRule="auto"/>
        <w:ind w:left="720"/>
      </w:pPr>
      <w:r>
        <w:rPr>
          <w:lang w:val="hi_IN" w:bidi="hi_IN"/>
        </w:rPr>
      </w:r>
      <w:r>
        <w:rPr>
          <w:lang w:val="hi_IN" w:bidi="hi_IN"/>
        </w:rPr>
        <w:t>ग्यारह चेले</w:t>
      </w:r>
    </w:p>
    <w:p>
      <w:pPr/>
      <w:r>
        <w:rPr>
          <w:lang w:val="hi_IN" w:bidi="hi_IN"/>
        </w:rPr>
      </w:r>
      <w:r>
        <w:rPr>
          <w:lang w:val="hi_IN" w:bidi="hi_IN"/>
        </w:rPr>
        <w:t>समूह से कहें कि वे इस कहानी का अभिनय दो बार करें। जिस भाषा में वे अनुवाद कर रहे हैं, उन्हें उसी भाषा में अभिनय करना चाहिए। सबसे पहले, समूह को बिना रुके पूरी कहानी का अभिनय करने दें। जब समूह दूसरी बार कहानी का अभिनय करता है तो उन्हें कहानी के विभिन्न पड़ावों पर रोकें।</w:t>
      </w:r>
    </w:p>
    <w:p>
      <w:pPr/>
      <w:r>
        <w:rPr>
          <w:lang w:val="hi_IN" w:bidi="hi_IN"/>
        </w:rPr>
      </w:r>
      <w:r>
        <w:rPr>
          <w:lang w:val="hi_IN" w:bidi="hi_IN"/>
        </w:rPr>
        <w:t>जब समूह पहली बार कहानी का अभिनय करे, तो संवादों, घटनाओं के क्रम, कहानी की रूपरेखा और उसकी गति पर ध्यान दें। कहानी या भाग का अभिनय करते समय, यह ध्यान देना ज़रूरी है कि कोई महत्वपूर्ण या कठिन भाग छूट न जाए। कहानी के भागों को याद करने में समूह की सहायता करें।</w:t>
      </w:r>
    </w:p>
    <w:p>
      <w:pPr/>
      <w:r>
        <w:rPr>
          <w:lang w:val="hi_IN" w:bidi="hi_IN"/>
        </w:rPr>
      </w:r>
      <w:r>
        <w:rPr>
          <w:lang w:val="hi_IN" w:bidi="hi_IN"/>
        </w:rPr>
        <w:t>दूसरी बार जब समूह इस कहानी पर अभिनय करे, तो उन्हें कुछ पड़ावों पर रोक दें।</w:t>
      </w:r>
    </w:p>
    <w:p>
      <w:pPr/>
      <w:r>
        <w:rPr>
          <w:lang w:val="hi_IN" w:bidi="hi_IN"/>
        </w:rPr>
      </w:r>
      <w:r>
        <w:rPr>
          <w:lang w:val="hi_IN" w:bidi="hi_IN"/>
        </w:rPr>
        <w:t>चेले यरूशलेम से गलील की ओर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रुकें और यरूशलेम से गलील तक के नक्शे को फिर से देखें। यीशु के चेलों की भूमिका निभाने वाले अभिनेताओं से पूछें, कि वे कैसा महसूस कर रहे हैं। इस तरह की बातों को सुनें:</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जब चेले यीशु को देखते हैं, तो वे उसकी आराधना करने के लिए भूमि पर गिर जाते हैं, लेकिन उनके मन में कुछ संदेह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यीशु की भूमिका निभाने वाले अभिनेता से पूछें कि वह कैसा महसूस कर रहा है।</w:t>
      </w:r>
    </w:p>
    <w:p>
      <w:pPr>
        <w:pStyle w:val="ListBullet"/>
        <w:spacing w:line="240" w:lineRule="auto"/>
        <w:ind w:left="720"/>
      </w:pPr>
      <w:r>
        <w:rPr>
          <w:lang w:val="hi_IN" w:bidi="hi_IN"/>
        </w:rPr>
      </w:r>
      <w:r>
        <w:rPr>
          <w:lang w:val="hi_IN" w:bidi="hi_IN"/>
        </w:rPr>
        <w:t>अभिनय को फिर से शुरू करें।</w:t>
      </w:r>
    </w:p>
    <w:p>
      <w:pPr/>
      <w:r>
        <w:rPr>
          <w:lang w:val="hi_IN" w:bidi="hi_IN"/>
        </w:rPr>
      </w:r>
      <w:r>
        <w:rPr>
          <w:lang w:val="hi_IN" w:bidi="hi_IN"/>
        </w:rPr>
        <w:t>यीशु चेलों के पास आता है और उनसे बात करता है, और उन्हें बताता है कि अब स्वर्ग और पृथ्वी पर सभी चीजों पर उसका अधिकार है। फिर यीशु चेलों से कहता है कि वे सभी जातियों के पास जाकर लोगों को परमेश्वर पिता, पुत्र और पवित्र आत्मा के नाम में बपतिस्मा देने के द्वारा चेले बनाएँ। यीशु चेलों से यह भी कहता है कि वे लोगों को उन सभी आज्ञा का पालन करने के लिए सिखाएँ जो यीशु ने उन्हें दी है। यीशु युग के अन्त तक या संसार के अन्त तक उनके साथ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चेलों की भूमिका निभाने वाले अभिनेताओं से पूछें कि वे अब कैसा महसूस कर रहे हैं। इस तरह की बातों को सुनें:</w:t>
      </w:r>
      <w:r>
        <w:rPr>
          <w:lang w:val="hi_IN" w:bidi="hi_IN"/>
        </w:rPr>
      </w:r>
    </w:p>
    <w:p>
      <w:pPr>
        <w:pStyle w:val="Heading3"/>
      </w:pPr>
      <w:r>
        <w:rPr>
          <w:lang w:val="hi_IN" w:bidi="hi_IN"/>
        </w:rPr>
        <w:t>आवश्यक जानकारी</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 xml:space="preserve">ग्यारह </w:t>
      </w:r>
      <w:r>
        <w:rPr>
          <w:b/>
          <w:lang w:val="hi_IN" w:bidi="hi_IN"/>
        </w:rPr>
        <w:t>चेले</w:t>
      </w:r>
      <w:r>
        <w:rPr>
          <w:lang w:val="hi_IN" w:bidi="hi_IN"/>
        </w:rPr>
        <w:t xml:space="preserve"> </w:t>
      </w:r>
      <w:r>
        <w:rPr>
          <w:b/>
          <w:lang w:val="hi_IN" w:bidi="hi_IN"/>
        </w:rPr>
        <w:t>यरूशलेम</w:t>
      </w:r>
      <w:r>
        <w:rPr>
          <w:lang w:val="hi_IN" w:bidi="hi_IN"/>
        </w:rPr>
        <w:t xml:space="preserve"> से </w:t>
      </w:r>
      <w:r>
        <w:rPr>
          <w:b/>
          <w:lang w:val="hi_IN" w:bidi="hi_IN"/>
        </w:rPr>
        <w:t>गलील</w:t>
      </w:r>
      <w:r>
        <w:rPr>
          <w:lang w:val="hi_IN" w:bidi="hi_IN"/>
        </w:rPr>
        <w:t xml:space="preserve"> में यीशु से मिलने जाते हैं जो मरे हुओं में से जी उठा है। चेले यीशु के सबसे करीबी अनुयायी हैं। इस समूह को केवल यहूदा की कमी है जो मर गया है। चेलों के लिए उसी शब्द का प्रयोग करें जिसका प्रयोग आपने पहले किया है। </w:t>
      </w:r>
      <w:r>
        <w:rPr>
          <w:lang w:val="hi_IN" w:bidi="hi_IN"/>
        </w:rPr>
        <w:t>चेले</w:t>
      </w:r>
      <w:r>
        <w:rPr>
          <w:lang w:val="hi_IN" w:bidi="hi_IN"/>
        </w:rPr>
        <w:t xml:space="preserve"> की परिभाषा के लिए मुख्य शब्दावली देखें। गलील उत्तरी इस्राएल का एक क्षेत्र है जहाँ यीशु ने अपनी अधिकांश सेवकाई के दौरान की। यरूशलेम वह नगर था जो यहूदियों का धार्मिक केंद्र था। उन्हीं शब्दों का प्रयोग करें जिनका प्रयोग आपने पहले गलील और यरूशलेम के लिए किया है। </w:t>
      </w:r>
      <w:r>
        <w:rPr>
          <w:lang w:val="hi_IN" w:bidi="hi_IN"/>
        </w:rPr>
        <w:t>गलील</w:t>
      </w:r>
      <w:r>
        <w:rPr>
          <w:lang w:val="hi_IN" w:bidi="hi_IN"/>
        </w:rPr>
        <w:t xml:space="preserve"> और </w:t>
      </w:r>
      <w:r>
        <w:rPr>
          <w:lang w:val="hi_IN" w:bidi="hi_IN"/>
        </w:rPr>
        <w:t>यरूशलेम</w:t>
      </w:r>
      <w:r>
        <w:rPr>
          <w:lang w:val="hi_IN" w:bidi="hi_IN"/>
        </w:rPr>
        <w:t xml:space="preserve"> के बारे में अधिक जानकारी के लिए मुख्य शब्दावली को देखें।</w:t>
      </w:r>
    </w:p>
    <w:p>
      <w:pPr/>
      <w:r>
        <w:rPr>
          <w:lang w:val="hi_IN" w:bidi="hi_IN"/>
        </w:rPr>
      </w:r>
      <w:r>
        <w:rPr>
          <w:lang w:val="hi_IN" w:bidi="hi_IN"/>
        </w:rPr>
        <w:t xml:space="preserve">जब चेले यीशु को देखते हैं तो वे यीशु की </w:t>
      </w:r>
      <w:r>
        <w:rPr>
          <w:b/>
          <w:lang w:val="hi_IN" w:bidi="hi_IN"/>
        </w:rPr>
        <w:t>आराधना</w:t>
      </w:r>
      <w:r>
        <w:rPr>
          <w:lang w:val="hi_IN" w:bidi="hi_IN"/>
        </w:rPr>
        <w:t xml:space="preserve"> करते हैं, भले ही उनके मन में </w:t>
      </w:r>
      <w:r>
        <w:rPr>
          <w:b/>
          <w:lang w:val="hi_IN" w:bidi="hi_IN"/>
        </w:rPr>
        <w:t>संदेह</w:t>
      </w:r>
      <w:r>
        <w:rPr>
          <w:lang w:val="hi_IN" w:bidi="hi_IN"/>
        </w:rPr>
        <w:t xml:space="preserve"> हो। आराधना किसी व्यक्ति या किसी चीज़ के प्रति सम्मान और भक्ति दिखाना है। इस मामले में, इस शब्द का अर्थ है किसी के सामने भूमि पर झुकना। </w:t>
      </w:r>
      <w:r>
        <w:rPr>
          <w:b/>
          <w:lang w:val="hi_IN" w:bidi="hi_IN"/>
        </w:rPr>
        <w:t>आराधना</w:t>
      </w:r>
      <w:r>
        <w:rPr>
          <w:lang w:val="hi_IN" w:bidi="hi_IN"/>
        </w:rPr>
        <w:t xml:space="preserve"> की परिभाषा के लिए मुख्य शब्दावली को देखें। इस मामले में संदेह का मतलब हिचकिचाहट या विश्वास या समझ की कमी होना है।</w:t>
      </w:r>
    </w:p>
    <w:p>
      <w:pPr/>
      <w:r>
        <w:rPr>
          <w:lang w:val="hi_IN" w:bidi="hi_IN"/>
        </w:rPr>
      </w:r>
      <w:r>
        <w:rPr>
          <w:lang w:val="hi_IN" w:bidi="hi_IN"/>
        </w:rPr>
        <w:t xml:space="preserve">यीशु चेलों के पास आता है और उनसे बात करता है कि </w:t>
      </w:r>
      <w:r>
        <w:rPr>
          <w:b/>
          <w:lang w:val="hi_IN" w:bidi="hi_IN"/>
        </w:rPr>
        <w:t>स्वर्ग</w:t>
      </w:r>
      <w:r>
        <w:rPr>
          <w:lang w:val="hi_IN" w:bidi="hi_IN"/>
        </w:rPr>
        <w:t xml:space="preserve"> और पृथ्वी पर सारा </w:t>
      </w:r>
      <w:r>
        <w:rPr>
          <w:b/>
          <w:lang w:val="hi_IN" w:bidi="hi_IN"/>
        </w:rPr>
        <w:t>अधिकार</w:t>
      </w:r>
      <w:r>
        <w:rPr>
          <w:lang w:val="hi_IN" w:bidi="hi_IN"/>
        </w:rPr>
        <w:t xml:space="preserve"> यीशु को दिया गया है। इसी कारण, यीशु उनसे कहता है कि वे सारे संसार में या सभी </w:t>
      </w:r>
      <w:r>
        <w:rPr>
          <w:b/>
          <w:lang w:val="hi_IN" w:bidi="hi_IN"/>
        </w:rPr>
        <w:t>जातियों</w:t>
      </w:r>
      <w:r>
        <w:rPr>
          <w:lang w:val="hi_IN" w:bidi="hi_IN"/>
        </w:rPr>
        <w:t xml:space="preserve"> के पास जाकर चेले बनाएँ। अधिकार परमेश्वर की अलौकिक भूमिका या सभी चीजों पर नियंत्रण है। </w:t>
      </w:r>
      <w:r>
        <w:rPr>
          <w:lang w:val="hi_IN" w:bidi="hi_IN"/>
        </w:rPr>
        <w:t>अधिकार</w:t>
      </w:r>
      <w:r>
        <w:rPr>
          <w:lang w:val="hi_IN" w:bidi="hi_IN"/>
        </w:rPr>
        <w:t xml:space="preserve"> और </w:t>
      </w:r>
      <w:r>
        <w:rPr>
          <w:lang w:val="hi_IN" w:bidi="hi_IN"/>
        </w:rPr>
        <w:t>स्वर्ग</w:t>
      </w:r>
      <w:r>
        <w:rPr>
          <w:lang w:val="hi_IN" w:bidi="hi_IN"/>
        </w:rPr>
        <w:t xml:space="preserve"> की परिभाषा के लिए मुख्य शब्दावली को देखें। जातियों का अर्थ है सभी गोत्रों या जातीय समूहों का। </w:t>
      </w:r>
      <w:r>
        <w:rPr>
          <w:lang w:val="hi_IN" w:bidi="hi_IN"/>
        </w:rPr>
        <w:t>जाति</w:t>
      </w:r>
      <w:r>
        <w:rPr>
          <w:lang w:val="hi_IN" w:bidi="hi_IN"/>
        </w:rPr>
        <w:t xml:space="preserve"> की परिभाषा के लिए मुख्य शब्दावली को देखें।</w:t>
      </w:r>
    </w:p>
    <w:p>
      <w:pPr/>
      <w:r>
        <w:rPr>
          <w:lang w:val="hi_IN" w:bidi="hi_IN"/>
        </w:rPr>
      </w:r>
      <w:r>
        <w:rPr>
          <w:lang w:val="hi_IN" w:bidi="hi_IN"/>
        </w:rPr>
        <w:t xml:space="preserve">यीशु चेलों से कहता है कि वे </w:t>
      </w:r>
      <w:r>
        <w:rPr>
          <w:b/>
          <w:lang w:val="hi_IN" w:bidi="hi_IN"/>
        </w:rPr>
        <w:t>पिता, पुत्र और पवित्र आत्मा</w:t>
      </w:r>
      <w:r>
        <w:rPr>
          <w:lang w:val="hi_IN" w:bidi="hi_IN"/>
        </w:rPr>
        <w:t xml:space="preserve"> के नाम या अधिकार में </w:t>
      </w:r>
      <w:r>
        <w:rPr>
          <w:b/>
          <w:lang w:val="hi_IN" w:bidi="hi_IN"/>
        </w:rPr>
        <w:t>बपतिस्मा</w:t>
      </w:r>
      <w:r>
        <w:rPr>
          <w:lang w:val="hi_IN" w:bidi="hi_IN"/>
        </w:rPr>
        <w:t xml:space="preserve"> देकर चेले बनाएँ। वह चेलों से यह भी कहता है कि वे उन्हें उन सभी आज्ञा का </w:t>
      </w:r>
      <w:r>
        <w:rPr>
          <w:b/>
          <w:lang w:val="hi_IN" w:bidi="hi_IN"/>
        </w:rPr>
        <w:t>पालन</w:t>
      </w:r>
      <w:r>
        <w:rPr>
          <w:lang w:val="hi_IN" w:bidi="hi_IN"/>
        </w:rPr>
        <w:t xml:space="preserve"> करने के लिए सिखाएँ जो यीशु ने दी है। बपतिस्मा देना मतलब किसी को पानी में डुबोना, या उसे आत्मिक रूप से धोना है, यह अपने मार जाने और यीशु के पीछे चलने के लिए जीने का प्रतीक है। </w:t>
      </w:r>
      <w:r>
        <w:rPr>
          <w:lang w:val="hi_IN" w:bidi="hi_IN"/>
        </w:rPr>
        <w:t>बपतिस्मा</w:t>
      </w:r>
      <w:r>
        <w:rPr>
          <w:lang w:val="hi_IN" w:bidi="hi_IN"/>
        </w:rPr>
        <w:t xml:space="preserve"> की परिभाषा के लिए मुख्य शब्दावली को देखें। पिता, पुत्र और पवित्र आत्मा परमेश्वर की त्रिएक भूमिकाएँ हैं। </w:t>
      </w:r>
      <w:r>
        <w:rPr>
          <w:lang w:val="hi_IN" w:bidi="hi_IN"/>
        </w:rPr>
        <w:t>पवित्र आत्मा</w:t>
      </w:r>
      <w:r>
        <w:rPr>
          <w:lang w:val="hi_IN" w:bidi="hi_IN"/>
        </w:rPr>
        <w:t xml:space="preserve"> की परिभाषा के लिए मुख्य शब्दावली को देखें। आज्ञा मानना उन कामों को जारी रखना या करते रहना है जो कोई आपको करने के लिए कहता है।</w:t>
      </w:r>
    </w:p>
    <w:p>
      <w:pPr/>
      <w:r>
        <w:rPr>
          <w:lang w:val="hi_IN" w:bidi="hi_IN"/>
        </w:rPr>
      </w:r>
      <w:r>
        <w:rPr>
          <w:lang w:val="hi_IN" w:bidi="hi_IN"/>
        </w:rPr>
        <w:t>फिर यीशु चेलों से कहता है कि वह युग के अन्त तक या संसार के अन्त तक उनके साथ रहेगा।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