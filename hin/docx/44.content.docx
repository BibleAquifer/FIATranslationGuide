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 1:1–5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1:1–5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लूका यह कहकर शुरू करता है, "हे थियुफिलुस, मेरी पहली पुस्तक में।" पहली पुस्तक लूका का सुसमाचार है, आपको याद होगा कि लूका ने उसे भी थियुफिलुस को लिखा था। थियुफिलुस नाम का अर्थ है "परमेश्वर का मित्र।" थियुफिलुस एक वास्तविक व्यक्ति हो सकता है या सभी मसीहियों के लिए एक सामान्य संदर्भ हो सकता है। सबसे अधिक संभावना है कि थियुफिलुस एक उच्च पद वाला व्यक्ति था, जिसने लूका को लूका का सुसमाचार और प्रेरितों के काम—दोनों लिखने के लिए आर्थिक सहायता प्रदान की होगी। लूका ने यह पुस्तक इस उम्मीद के साथ लिखी कि थियुफिलुस इसे अन्य विश्वासियों के साथ साझा करेगा।</w:t>
      </w:r>
    </w:p>
    <w:p>
      <w:pPr/>
      <w:r>
        <w:rPr>
          <w:lang w:val="hi_IN" w:bidi="hi_IN"/>
        </w:rPr>
      </w:r>
      <w:r>
        <w:rPr>
          <w:lang w:val="hi_IN" w:bidi="hi_IN"/>
        </w:rPr>
        <w:t>प्रश्न: आपकी संस्कृति में लोग किसी उच्च पद के व्यक्ति का अभिवादन करते समय सम्मान और आदर कैसे व्यक्त करते हैं?</w:t>
      </w:r>
    </w:p>
    <w:p>
      <w:pPr/>
      <w:r>
        <w:rPr>
          <w:lang w:val="hi_IN" w:bidi="hi_IN"/>
        </w:rPr>
      </w:r>
      <w:r>
        <w:rPr>
          <w:lang w:val="hi_IN" w:bidi="hi_IN"/>
        </w:rPr>
        <w:t>लूका थियुफिलुस को याद दिलाता है कि लूका ने अपनी पहली पुस्तक में क्या लिखा था। यह कहानी लूका के सुसमाचार में दर्ज यीशु के द्वारा किए गए परमेश्वर के कार्य से लेकर पवित्र आत्मा और कलीसिया के द्वारा किए गए परमेश्वर के कार्य की ओर एक परिवर्तन को दर्शाती है।</w:t>
      </w:r>
    </w:p>
    <w:p>
      <w:pPr/>
      <w:r>
        <w:rPr>
          <w:lang w:val="hi_IN" w:bidi="hi_IN"/>
        </w:rPr>
      </w:r>
      <w:r>
        <w:rPr>
          <w:lang w:val="hi_IN" w:bidi="hi_IN"/>
        </w:rPr>
        <w:t>प्रश्न: अपनी भाषा में, आप लोगों को वे कहानियाँ कैसे याद दिलाते हैं जो आप उन्हें पहले ही सुना चुके हैं?</w:t>
      </w:r>
    </w:p>
    <w:p>
      <w:pPr/>
      <w:r>
        <w:rPr>
          <w:lang w:val="hi_IN" w:bidi="hi_IN"/>
        </w:rPr>
      </w:r>
      <w:r>
        <w:rPr>
          <w:lang w:val="hi_IN" w:bidi="hi_IN"/>
        </w:rPr>
        <w:t>लूका ने अपनी पहली पुस्तक में बताया कि यीशु ने प्रेरितों को आज्ञाएँ दीं और परमेश्वर ने यीशु को स्वर्ग में उठा लिया। लूका इस कहानी की शुरुआत उन महत्वपूर्ण बातों को साझा करते हुए करता है, जो यीशु ने स्वर्ग जाने से पहले अपने प्रेरितों को सिखाईं। जब लूका कहता है कि उसने अपनी पहली पुस्तक में “यीशु के किए और सिखाए गए सब कुछ” के बारे में पहले ही बताया है, तो उसका अर्थ यह है कि उसने महत्वपूर्ण बातों को साझा किया है, न कि यीशु के हर एक कार्य या उसके कहे हुए हर शब्द को।</w:t>
      </w:r>
    </w:p>
    <w:p>
      <w:pPr/>
      <w:r>
        <w:rPr>
          <w:lang w:val="hi_IN" w:bidi="hi_IN"/>
        </w:rPr>
      </w:r>
      <w:r>
        <w:rPr>
          <w:lang w:val="hi_IN" w:bidi="hi_IN"/>
        </w:rPr>
        <w:t>प्रश्न: लूका के सुसमाचार की अपनी पसंदीदा कहानियों में से एक साझा करें।</w:t>
      </w:r>
    </w:p>
    <w:p>
      <w:pPr/>
      <w:r>
        <w:rPr>
          <w:lang w:val="hi_IN" w:bidi="hi_IN"/>
        </w:rPr>
      </w:r>
      <w:r>
        <w:rPr>
          <w:lang w:val="hi_IN" w:bidi="hi_IN"/>
        </w:rPr>
        <w:t xml:space="preserve">प्रेरित वे चेले हैं जिन्हें यीशु ने अपनी सांसारिक सेवकाई की शुरुआत में अपना अनुसरण करने के लिए चुना था। लूका के सुसमाचार में वह उन्हें अधिकतर चेला कहकर संबोधित करता है, और प्रेरितों के काम में लूका उन्हें प्रेरित कहता है। लूका शायद ऐसा इसलिए करता है क्योंकि अब यीशु के चेले ही वे लोग होंगे जिन्हें यीशु अन्य चेले बनाने के लिए भेजेगा। </w:t>
      </w:r>
      <w:r>
        <w:rPr>
          <w:b/>
          <w:lang w:val="hi_IN" w:bidi="hi_IN"/>
        </w:rPr>
        <w:t>प्रेरित</w:t>
      </w:r>
      <w:r>
        <w:rPr>
          <w:lang w:val="hi_IN" w:bidi="hi_IN"/>
        </w:rPr>
        <w:t xml:space="preserve"> वे पुरुष हैं जिन्हें यीशु ने अपने प्रतिनिधि के रूप में नियुक्त किया है और उन्हें अधिकार के साथ भेजा है।</w:t>
      </w:r>
    </w:p>
    <w:p>
      <w:pPr/>
      <w:r>
        <w:rPr>
          <w:lang w:val="hi_IN" w:bidi="hi_IN"/>
        </w:rPr>
      </w:r>
      <w:r>
        <w:rPr>
          <w:lang w:val="hi_IN" w:bidi="hi_IN"/>
        </w:rPr>
        <w:t xml:space="preserve">लूका यीशु के </w:t>
      </w:r>
      <w:r>
        <w:rPr>
          <w:b/>
          <w:lang w:val="hi_IN" w:bidi="hi_IN"/>
        </w:rPr>
        <w:t>दुखों</w:t>
      </w:r>
      <w:r>
        <w:rPr>
          <w:lang w:val="hi_IN" w:bidi="hi_IN"/>
        </w:rPr>
        <w:t xml:space="preserve"> का उल्लेख करता है, जिनमें यह शामिल है कि यहूदियों और रोमी लोगों ने यीशु को मारा-पीटा, उसका उपहास किया और अंत में उसे क्रूस पर चढ़ाकर मरने के लिए छोड़ दिया। लूका चाहता है कि लोग पूरे विश्वास के साथ जानें कि यीशु ने वास्तव में दुख सहा और उसकी मृत्यु हुई, और वह फिर से जीवित हुआ। यीशु ने चालीस दिनों तक अपने प्रेरितों को हर प्रकार से प्रमाण देकर यह सिद्ध किया कि वह सचमुच जीवित है। यीशु पूरे समय प्रेरितों के साथ नहीं रहा, लेकिन इन चालीस दिनों के दौरान वह अलग-अलग समय पर उन्हें दिखाई दिया। लूका उन सभी बातों का विवरण नहीं देता जो यीशु ने इस समय अपने चेलों से कहीं, लेकिन लूका यह अवश्य बताता है कि यीशु ने उन्हें परमेश्वर के राज्य के बारे में सिखाया।</w:t>
      </w:r>
    </w:p>
    <w:p>
      <w:pPr/>
      <w:r>
        <w:rPr>
          <w:lang w:val="hi_IN" w:bidi="hi_IN"/>
        </w:rPr>
      </w:r>
      <w:r>
        <w:rPr>
          <w:b/>
          <w:lang w:val="hi_IN" w:bidi="hi_IN"/>
        </w:rPr>
        <w:t>परमेश्वर के राज्य</w:t>
      </w:r>
      <w:r>
        <w:rPr>
          <w:lang w:val="hi_IN" w:bidi="hi_IN"/>
        </w:rPr>
        <w:t xml:space="preserve"> को स्वर्ग के राज्य के रूप में भी जाना जाता है। यीशु इस राज्य के बारे में अक्सर बोलता था और इसे इस प्रकार वर्णित करता था कि परमेश्वर हर एक व्यक्ति और हर एक वस्तु पर राजा के रूप में शासन और प्रभुत्व करता है। पुराने नियम में, परमेश्वर का राज्य उसके लोग, इस्राएल थे। यह वाक्यांश परमेश्वर के राजा के रूप में अपने लोगों पर शासन करने और उनकी देखभाल करने की गतिविधि को दर्शाता है। यह किसी भूमि या देश से सम्बन्धित नहीं है जिस पर वह शासन करता है। यह उस रिश्ते को दर्शाता है जो उसका अपने लोगों के साथ है। आज परमेश्वर का राज्य अपने लोगों पर शासन कर रहा है। परमेश्वर के लोग परमेश्वर के राज्यत्व को पहचानते हैं और परमेश्वर की इच्छा पूरी करते हैं।</w:t>
      </w:r>
    </w:p>
    <w:p>
      <w:pPr/>
      <w:r>
        <w:rPr>
          <w:lang w:val="hi_IN" w:bidi="hi_IN"/>
        </w:rPr>
      </w:r>
      <w:r>
        <w:rPr>
          <w:lang w:val="hi_IN" w:bidi="hi_IN"/>
        </w:rPr>
        <w:t>प्रश्न: आपकी संस्कृति में, एक राजा, या किसी लोगों का सबसे शक्तिशाली शासक क्या करता है और वह अपने लोगों पर कैसे शासन करता है? राजा की प्रजा से कुछ अपेक्षाएँ क्या हैं? लोग राजा से कैसे सम्बन्धित होते हैं या राजा की आज्ञाओं का पालन करते हैं?</w:t>
      </w:r>
    </w:p>
    <w:p>
      <w:pPr/>
      <w:r>
        <w:rPr>
          <w:lang w:val="hi_IN" w:bidi="hi_IN"/>
        </w:rPr>
      </w:r>
      <w:r>
        <w:rPr>
          <w:lang w:val="hi_IN" w:bidi="hi_IN"/>
        </w:rPr>
        <w:t>एक बार जब यीशु और प्रेरित एक साथ थे, तो यीशु ने प्रेरितों को कुछ महत्वपूर्ण निर्देश दिए। कुछ अनुवाद कहते हैं कि वे एक साथ खा रहे थे, लेकिन यह स्पष्ट नहीं है। महत्वपूर्ण बात यह है कि वे सभी एक साथ थे। यीशु ने प्रेरितों से कहा कि वे यरूशलेम में ही ठहरें जब तक कि वे वह उपहार प्राप्त न कर लें जिसकी प्रतिज्ञा परमेश्वर पिता ने करी है, अर्थात् पवित्र आत्मा का आगमन। पवित्र आत्मा परमेश्वर का आत्मा है जो वह लोगों को अपनी उपस्थिति, बुद्धि, अधिकार और शक्ति से लैस करने के लिए देता है। परमेश्वर ने अपने कई संदेशवाहकों के माध्यम से इस्राएल से प्रतिज्ञा की थी कि परमेश्वर अपनी आत्मा विश्वासियों में डालेंगे और अपनी आत्मा को शक्तिशाली रूप से प्रकट करेगा। जिस रात उसे गिरफ्तार किया गया था उस रात यीशु ने अपने चेलों से कहा कि वह उन्हें अकेला नहीं छोड़ेगा, बल्कि वह चेलों के पास पवित्र आत्मा भेजेगा।</w:t>
      </w:r>
    </w:p>
    <w:p>
      <w:pPr/>
      <w:r>
        <w:rPr>
          <w:lang w:val="hi_IN" w:bidi="hi_IN"/>
        </w:rPr>
      </w:r>
      <w:r>
        <w:rPr>
          <w:lang w:val="hi_IN" w:bidi="hi_IN"/>
        </w:rPr>
        <w:t>प्रश्न: आपकी संस्कृति में उपहार कैसे दिए और लिए जाते हैं? लोग किस प्रकार समझ सकते हैं कि पवित्र आत्मा परमेश्वर द्वारा दिया गया एक उपहार है जिसे यीशु के अनुयायी प्राप्त कर सकते हैं?</w:t>
      </w:r>
    </w:p>
    <w:p>
      <w:pPr/>
      <w:r>
        <w:rPr>
          <w:lang w:val="hi_IN" w:bidi="hi_IN"/>
        </w:rPr>
      </w:r>
      <w:r>
        <w:rPr>
          <w:lang w:val="hi_IN" w:bidi="hi_IN"/>
        </w:rPr>
        <w:t>यूहन्ना बपतिस्मा देने वाले की सेवकाई ने भी प्रतिज्ञा किए गए पवित्र आत्मा की ओर इशारा किया। आपको याद होगा कि यूहन्ना बपतिस्मा देने वाला लोगों को बपतिस्मा देता था, यानी उन्हें पानी में धोता था, ताकि यह दिखाया जा सके कि व्यक्ति ने अपने पापों से मुड़कर परमेश्वर की आज्ञाओं का पालन करने का निर्णय लिया है। यीशु ने चेलों से कहा कि कुछ ही दिनों में उन्हें पवित्र आत्मा से बपतिस्मा दिया जाएगा। यीशु "बपतिस्मा" शब्द का इस्तेमाल यह दिखाने के लिए कर रहा है कि परमेश्वर पवित्र आत्मा को उनके अंदर रहने और उनकी मदद करने के लिए भेजेगा। "कुछ दिनों में" वाक्यांश लगभग दस दिन या उससे कम समय की अवधि को दर्शाता है। परमेश्वर पिता ही वह है जो अपने पवित्र आत्मा का यह उपहार देता है।</w:t>
      </w:r>
    </w:p>
    <w:p>
      <w:pPr/>
      <w:r>
        <w:rPr>
          <w:lang w:val="hi_IN" w:bidi="hi_IN"/>
        </w:rPr>
      </w:r>
      <w:r>
        <w:rPr>
          <w:lang w:val="hi_IN" w:bidi="hi_IN"/>
        </w:rPr>
        <w:t>प्रश्न: आपकी संस्कृति में, लोग किसी देवता के सामने पछतावा या शुद्धिकरण दिखाने के लिए बाहरी तौर पर क्या करते हैं?</w:t>
      </w:r>
    </w:p>
    <w:p>
      <w:pPr/>
      <w:r>
        <w:rPr>
          <w:lang w:val="hi_IN" w:bidi="hi_IN"/>
        </w:rPr>
      </w:r>
      <w:r>
        <w:rPr>
          <w:lang w:val="hi_IN" w:bidi="hi_IN"/>
        </w:rPr>
        <w:t>आपकी संस्कृति में स्नान करने के रीति-रिवाजों के लिए पानी का उपयोग किन तरीकों से किया जाता है? धार्मिक अनुष्ठान के रूप में स्नान की प्रथाएं बाइबल के बपतिस्मा के अर्थ को समझने में भ्रम और स्पष्टता दोनों कैसे पैदा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वर्णनकर्ता, लूका, पहली पुस्तक, लूका के सुसमाचार के अगले भाग के रूप में प्रेरितों के काम की पुस्तक का परिचय देता है।</w:t>
      </w:r>
    </w:p>
    <w:p>
      <w:pPr/>
      <w:r>
        <w:rPr>
          <w:lang w:val="hi_IN" w:bidi="hi_IN"/>
        </w:rPr>
      </w:r>
      <w:r>
        <w:rPr>
          <w:b/>
          <w:lang w:val="hi_IN" w:bidi="hi_IN"/>
        </w:rPr>
        <w:t>दूसरा दृश्य:</w:t>
      </w:r>
      <w:r>
        <w:rPr>
          <w:lang w:val="hi_IN" w:bidi="hi_IN"/>
        </w:rPr>
        <w:t xml:space="preserve"> एक अवसर पर, जब यीशु प्रेरितों के साथ भोजन कर रहा था, तो यीशु ने प्रेरितों को विशेष निर्देश दिए कि वे यरूशलेम में तब तक रहें जब तक उन्हें पवित्र आत्मा न मिल जाए।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लूका, वर्णनकर्ता</w:t>
      </w:r>
    </w:p>
    <w:p>
      <w:pPr>
        <w:pStyle w:val="ListBullet"/>
        <w:spacing w:line="240" w:lineRule="auto"/>
        <w:ind w:left="720"/>
      </w:pPr>
      <w:r>
        <w:rPr>
          <w:lang w:val="hi_IN" w:bidi="hi_IN"/>
        </w:rPr>
      </w:r>
      <w:r>
        <w:rPr>
          <w:lang w:val="hi_IN" w:bidi="hi_IN"/>
        </w:rPr>
        <w:t>यीशु, जिसे क्रूस पर मरने के बाद जीवित किया गया है</w:t>
      </w:r>
    </w:p>
    <w:p>
      <w:pPr>
        <w:pStyle w:val="ListBullet"/>
        <w:spacing w:line="240" w:lineRule="auto"/>
        <w:ind w:left="720"/>
      </w:pPr>
      <w:r>
        <w:rPr>
          <w:lang w:val="hi_IN" w:bidi="hi_IN"/>
        </w:rPr>
      </w:r>
      <w:r>
        <w:rPr>
          <w:lang w:val="hi_IN" w:bidi="hi_IN"/>
        </w:rPr>
        <w:t>ग्यारह प्रेरित (गलील के पुरुष)</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लूका थियुफिलुस को लिख रहा है और उस कहानी को जारी रखता है जो उसने लूका के सुसमाचार में शुरू की थी। लूका इस कहानी के दृश्य को यह कहते हुए तैयार करता है कि यह यीशु के क्रूस पर मरने और मरे हुओं में से जी उठने के बाद घटित हुआ। यीशु चालीस दिनों तक प्रेरितों के सामने कई बार प्रकट हुआ। यीशु ने साबित किया कि वह जीवित है और उन्हें परमेश्वर के राज्य के बारे में सिखाया।</w:t>
      </w:r>
    </w:p>
    <w:p>
      <w:pPr/>
      <w:r>
        <w:rPr>
          <w:lang w:val="hi_IN" w:bidi="hi_IN"/>
        </w:rPr>
      </w:r>
      <w:r>
        <w:rPr>
          <w:lang w:val="hi_IN" w:bidi="hi_IN"/>
        </w:rPr>
        <w:t>फिर लूका एक विशेष समय बताता है जब यीशु अपने प्रेरितों से बात करता है। बातचीत यरूशलेम में या उसके पास हुई थी। प्रेरित संभवतः एक साथ भोजन कर रहे थे जब यीशु ने उनसे 'यरूशलेम में ही ठहरने' के लिए कहा, जब तक कि उन्हें प्रतिज्ञा किया हुआ पवित्र आत्मा प्राप्त न हो जाए। लूका हमें कुछ भागों के बाद बताता है कि प्रेरित यरूशलेम के ऊपरी कमरे में रह रहे थे। यह ऊपरी कमरा शायद वही स्थान था जहाँ उन्होंने उस रात फसह का भोजन किया था जब यहूदा ने यीशु को धोखा दिया था।</w:t>
      </w:r>
    </w:p>
    <w:p>
      <w:pPr/>
      <w:r>
        <w:rPr>
          <w:lang w:val="hi_IN" w:bidi="hi_IN"/>
        </w:rPr>
      </w:r>
      <w:r>
        <w:rPr>
          <w:lang w:val="hi_IN" w:bidi="hi_IN"/>
        </w:rPr>
        <w:t xml:space="preserve">यहाँ रुकें: एक नक्शा दिखाएँ जिसमें </w:t>
      </w:r>
      <w:r>
        <w:rPr>
          <w:lang w:val="hi_IN" w:bidi="hi_IN"/>
        </w:rPr>
        <w:t>यरूशलेम का ऊपरी कमरे और मंदिर के सुझाए गए स्थान दर्शाए गए हों</w:t>
      </w:r>
      <w:r>
        <w:rPr>
          <w:lang w:val="hi_IN" w:bidi="hi_IN"/>
        </w:rPr>
        <w:t>।</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लूका, वर्णनकर्ता या कहानीकार</w:t>
      </w:r>
    </w:p>
    <w:p>
      <w:pPr>
        <w:pStyle w:val="ListBullet"/>
        <w:spacing w:line="240" w:lineRule="auto"/>
        <w:ind w:left="720"/>
      </w:pPr>
      <w:r>
        <w:rPr>
          <w:lang w:val="hi_IN" w:bidi="hi_IN"/>
        </w:rPr>
      </w:r>
      <w:r>
        <w:rPr>
          <w:lang w:val="hi_IN" w:bidi="hi_IN"/>
        </w:rPr>
        <w:t>यीशु, जिसे क्रूस पर मरने के बाद जीवित किया गया है</w:t>
      </w:r>
    </w:p>
    <w:p>
      <w:pPr>
        <w:pStyle w:val="ListBullet"/>
        <w:spacing w:line="240" w:lineRule="auto"/>
        <w:ind w:left="720"/>
      </w:pPr>
      <w:r>
        <w:rPr>
          <w:lang w:val="hi_IN" w:bidi="hi_IN"/>
        </w:rPr>
      </w:r>
      <w:r>
        <w:rPr>
          <w:lang w:val="hi_IN" w:bidi="hi_IN"/>
        </w:rPr>
        <w:t>ग्यारह प्रेरित (गलील के पुरुष)</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मण्डली जब दूसरी बार कथा को अभिनीत करती है और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w:t>
      </w:r>
    </w:p>
    <w:p>
      <w:pPr/>
      <w:r>
        <w:rPr>
          <w:lang w:val="hi_IN" w:bidi="hi_IN"/>
        </w:rPr>
      </w:r>
      <w:r>
        <w:rPr>
          <w:lang w:val="hi_IN" w:bidi="hi_IN"/>
        </w:rPr>
        <w:t>जब लूका परिचय देता है, तो यह सुनिश्चित करें कि समूह अभिनय करे कि यीशु ने प्रेरितों के सामने प्रकट होकर यह साबित किया कि वह जीवित है, यीशु प्रेरितों को उसके छेदे हुए हाथ और पसलियाँ दिखाकर और भोजन खाकर यह साबित करे कि वह जीवित है। यीशु चालीस दिनों की अवधि के दौरान कई बार अपने प्रेरितों को दिखाई दिया और उन्हें परमेश्वर के राज्य के बारे में सिखाता रहा।</w:t>
      </w:r>
    </w:p>
    <w:p>
      <w:pPr/>
      <w:r>
        <w:rPr>
          <w:lang w:val="hi_IN" w:bidi="hi_IN"/>
        </w:rPr>
      </w:r>
      <w:r>
        <w:rPr>
          <w:lang w:val="hi_IN" w:bidi="hi_IN"/>
        </w:rPr>
        <w:t>यह सुनिश्चित करें कि जब प्रेरित यीशु के साथ भोजन कर रहे हों, तो यीशु एक आज्ञा के रूप में कहता है, "यरूशलेम को न छोड़ो, परन्तु पिता की उस प्रतिज्ञा के पूरे होने की प्रतीक्षा करते रहो, जिसकी चर्चा तुम मुझसे सुन चुके हो।" उन्हें जल्द ही पवित्र आत्मा मिलेगा या उन्हें "पवित्र आत्मा से बपतिस्मा दिया जाएगा।"</w:t>
      </w:r>
    </w:p>
    <w:p>
      <w:pPr/>
      <w:r>
        <w:rPr>
          <w:lang w:val="hi_IN" w:bidi="hi_IN"/>
        </w:rPr>
      </w:r>
      <w:r>
        <w:rPr>
          <w:lang w:val="hi_IN" w:bidi="hi_IN"/>
        </w:rPr>
        <w:t>जब प्रेरितों ने इस प्रतिज्ञा को सुना, तो संभवतः उन्हें पुराने नियम के भविष्यद्वक्ताओं द्वारा की गई कई प्रतिज्ञाएँ और पवित्र आत्मा के बारे में यीशु द्वारा सिखाई गई बहुत सी बातें याद आई होंगी। यह सुनिश्चित करें कि समूह ऐसा अभिनय करें जब प्रेरित यीशु से कई बार, शायद कई दिनों तक यह पूछते रहें कि क्या अब वह इस्राएल को स्वतंत्र करेगा और इस्राएल के राज्य को फिर से स्थापित करेगा। प्रेरित उस दिन का उत्सुकता से इंतजार कर रहे थे और उसकी आशा कर रहे थे।</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के मरे हुओं में से जी उठने के बाद प्रेरितों के सामने प्रकट होने का अभिनय करें, यह साबित करें कि वह जीवित है, और परमेश्वर के राज्य के बारे में सिखाते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प्रेरितों की भूमिका निभाने वाले अभिनेताओं से पूछें, "यदि आपने यीशु को गिरफ्तार होते, झूठा आरोप लगते और क्रूस पर चढ़ते देखा होता, तो उन्हें फिर से जीवित देखकर आपकी प्रतिक्रिया क्या होती?" आप ऐसी बातें सुन सकते हैं, "आश्चर्यजनक!" "मुझे संदेह होता है कि यह सच में वही था," "मैं उसकी आराधना करूँगा और उस पर भरोसा करूँगा क्योंकि यीशु ने उसकी मृत्यु और फिर से जीवित होने के बारे में जो कुछ कहा था, वह हो गया है," "उलझन में हूँ, लेकिन यीशु के वापस आने से उत्साहित हूँ," "चिंतामुक्त हूँ कि वह हमारे साथ वापस आ गया है और सब कुछ ठीक हो जाएगा," "यीशु की मृत्यु पर शोक करने के बाद खुश हूँ कि यीशु वापस आ गया है," और "मुझे आशा है कि सब कुछ पहले की तरह ही जारी रहेगा या और बेहतर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प्रेरितों को एक साथ भोजन करते हुए अभिनय करें। इस समय के दौरान, यीशु प्रेरितों को आज्ञा देता है कि वे यरूशलेम में रहें जब तक पिता प्रतिज्ञा किए गए पवित्र आत्मा को भेज न दें। यीशु ने पहले ही उन्हें आने वाले पवित्र आत्मा के बारे में बता दिया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प्रेरितों की भूमिका निभाने वाले अभिनेताओं से पूछें, "आप कैसा महसूस कर रहे हैं?" आप ऐसी बातें सुन सकते हैं, "उत्साहित हूँ कि पवित्र आत्मा जल्द ही आएगा!" "जिज्ञासा हो रही है कि इसका क्या अर्थ है," और "मुझे आशा है कि परमेश्वर इस्राएल को फिर से स्थापित करेगा और मैं उसके साथ शासन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लूका यह सच्ची कहानी और ऐतिहासिक विवरण </w:t>
      </w:r>
      <w:r>
        <w:rPr>
          <w:b/>
          <w:lang w:val="hi_IN" w:bidi="hi_IN"/>
        </w:rPr>
        <w:t>थियुफिलुस</w:t>
      </w:r>
      <w:r>
        <w:rPr>
          <w:lang w:val="hi_IN" w:bidi="hi_IN"/>
        </w:rPr>
        <w:t xml:space="preserve"> को लिख रहा है। थियुफिलुस नाम का अर्थ है "परमेश्वर का मित्र।" थियुफिलुस एक वास्तविक व्यक्ति हो सकता है या सभी मसीहियों के लिए एक सामान्य संदर्भ हो सकता है। पूरी संभावना है कि थियुफिलुस एक उच्च पद और धन-संपत्ति वाला व्यक्ति था।</w:t>
      </w:r>
    </w:p>
    <w:p>
      <w:pPr/>
      <w:r>
        <w:rPr>
          <w:lang w:val="hi_IN" w:bidi="hi_IN"/>
        </w:rPr>
      </w:r>
      <w:r>
        <w:rPr>
          <w:lang w:val="hi_IN" w:bidi="hi_IN"/>
        </w:rPr>
        <w:t xml:space="preserve">यीशु </w:t>
      </w:r>
      <w:r>
        <w:rPr>
          <w:b/>
          <w:lang w:val="hi_IN" w:bidi="hi_IN"/>
        </w:rPr>
        <w:t>स्वर्ग</w:t>
      </w:r>
      <w:r>
        <w:rPr>
          <w:lang w:val="hi_IN" w:bidi="hi_IN"/>
        </w:rPr>
        <w:t xml:space="preserve"> वापस जाने से पहले अपने प्रेरितों को दिखाई दिया और यह प्रमाणित किया कि वह जीवित है। </w:t>
      </w:r>
      <w:r>
        <w:rPr>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यहाँ "स्वर्ग" शब्द उस स्थान को दर्शाता है जहाँ परमेश्वर रहता है। जब यह उस स्थान को दर्शाता है जहाँ परमेश्वर रहता है, तो यह विश्वासियों का अंतिम गंतव्य भी है।</w:t>
      </w:r>
    </w:p>
    <w:p>
      <w:pPr/>
      <w:r>
        <w:rPr>
          <w:lang w:val="hi_IN" w:bidi="hi_IN"/>
        </w:rPr>
      </w:r>
      <w:r>
        <w:rPr>
          <w:lang w:val="hi_IN" w:bidi="hi_IN"/>
        </w:rPr>
        <w:t xml:space="preserve">यीशु ने पवित्र आत्मा के माध्यम से </w:t>
      </w:r>
      <w:r>
        <w:rPr>
          <w:b/>
          <w:lang w:val="hi_IN" w:bidi="hi_IN"/>
        </w:rPr>
        <w:t>प्रेरितों</w:t>
      </w:r>
      <w:r>
        <w:rPr>
          <w:lang w:val="hi_IN" w:bidi="hi_IN"/>
        </w:rPr>
        <w:t xml:space="preserve"> को आज्ञाएँ दीं। </w:t>
      </w:r>
      <w:r>
        <w:rPr>
          <w:lang w:val="hi_IN" w:bidi="hi_IN"/>
        </w:rPr>
        <w:t>प्रेरित</w:t>
      </w:r>
      <w:r>
        <w:rPr>
          <w:lang w:val="hi_IN" w:bidi="hi_IN"/>
        </w:rPr>
        <w:t xml:space="preserve"> वे पुरुष हैं जिन्हें यीशु ने अपने प्रतिनिधि के रूप में नियुक्त किया है और उन्हें अधिकार के साथ भेजा है। उनके मुख्य कार्य यह हैं कि सुसमाचार का प्रचार करें, कलीसिया के संस्थापक हों, कलीसिया में आत्मिक अधिकार रखे और इस तथ्य की गवाही दें कि यीशु को मरे हुओं में से जी उठा। प्रेरित के लिए उसी शब्द का उपयोग करें जिसका उपयोग आपने पहले ही किया है। मुख्य शब्दावली देखें।</w:t>
      </w:r>
    </w:p>
    <w:p>
      <w:pPr/>
      <w:r>
        <w:rPr>
          <w:lang w:val="hi_IN" w:bidi="hi_IN"/>
        </w:rPr>
      </w:r>
      <w:r>
        <w:rPr>
          <w:b/>
          <w:lang w:val="hi_IN" w:bidi="hi_IN"/>
        </w:rPr>
        <w:t>पवित्र आत्मा</w:t>
      </w:r>
      <w:r>
        <w:rPr>
          <w:lang w:val="hi_IN" w:bidi="hi_IN"/>
        </w:rPr>
        <w:t xml:space="preserve"> परमेश्वर की आत्मा है, जिसे कभी-कभी नए नियम में मसीह की आत्मा के रूप में जाना जाता है। पुराने नियम में, परमेश्वर ने अपनी आत्मा तब दी जब उसने लोगों को राजा बनने या कुछ असाधारण करने के लिए उनका अभिषेक किया था। परमेश्वर की आत्मा ने इन लोगों को परमेश्वर की ओर से विशेष बुद्धि और सामर्थ्य दी है। परमेश्वर की आत्मा लोगों को कुछ करने के लिए सक्षम बनाती है। उदाहरण के लिए, किसी व्यक्ति को परमेश्वर के किसी संदेश को किसी ओर को पहुंचाने को कहा जा सकता है। नए नियम में, </w:t>
      </w:r>
      <w:r>
        <w:rPr>
          <w:lang w:val="hi_IN" w:bidi="hi_IN"/>
        </w:rPr>
        <w:t>पवित्रता</w:t>
      </w:r>
      <w:r>
        <w:rPr>
          <w:lang w:val="hi_IN" w:bidi="hi_IN"/>
        </w:rPr>
        <w:t xml:space="preserve"> की अवधारणा का मतलब उन लोगों या चीजों से है जो परमेश्वर की हैं, उसके लिए अलग रखी गई हैं, या उसके समान हैं। परमेश्वर की आत्मा के लिए उसी शब्द का उपयोग करें जिसका उपयोग आपने पुराने नियम की कहानियों में किया है।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 xml:space="preserve">यीशु ने प्रेरितों से </w:t>
      </w:r>
      <w:r>
        <w:rPr>
          <w:b/>
          <w:lang w:val="hi_IN" w:bidi="hi_IN"/>
        </w:rPr>
        <w:t>परमेश्वर के राज्य</w:t>
      </w:r>
      <w:r>
        <w:rPr>
          <w:lang w:val="hi_IN" w:bidi="hi_IN"/>
        </w:rPr>
        <w:t xml:space="preserve"> के बारे में बात की। सुसमाचारों में परमेश्वर का राज्य और स्वर्ग के राज्य दोनों का उल्लेख किया गया है। ये दोनों राज्य एक ही चीज़ हैं।</w:t>
      </w:r>
    </w:p>
    <w:p>
      <w:pPr/>
      <w:r>
        <w:rPr>
          <w:lang w:val="hi_IN" w:bidi="hi_IN"/>
        </w:rPr>
      </w:r>
      <w:r>
        <w:rPr>
          <w:lang w:val="hi_IN" w:bidi="hi_IN"/>
        </w:rPr>
        <w:t xml:space="preserve">एक राज्य एक ऐसा स्थान है जहां एक राजा लोगों के एक समूह पर शासन करता है। बाइबल में, परमेश्वर का राज्य किसी स्थान से अधिक उसके लोगों को संदर्भित करता है। पुराने नियम में, परमेश्वर के भविष्यद्वक्ताओं, या संदेशवाहकों ने कहा था कि एक दिन परमेश्वर आएगा और अपने लोगों पर एक सिद्ध राज्य में शासन करेगा, जहाँ फिर कभी कोई दुख या बुराई नहीं होगी। हर जगह सभी लोग, और सारी सृष्टि परमेश्वर की आज्ञा मानेगी और उसके साथ सही रिश्ते में रहेंगे। इस्राएल के लोग इस सिद्ध राज्य के आने की आशा करते थे और प्रार्थना करते थे। यीशु यह दिखाना चाहता था कि परमेश्वर का राज्य परमेश्वर के साथ अच्छे रिश्ते के बारे में है। "परमेश्वर का राज्य" का अनुवाद उसी तरह करें जैसे आपने पहले किया है। </w:t>
      </w:r>
      <w:r>
        <w:rPr>
          <w:lang w:val="hi_IN" w:bidi="hi_IN"/>
        </w:rPr>
        <w:t>परमेश्वर के राज्य</w:t>
      </w:r>
      <w:r>
        <w:rPr>
          <w:lang w:val="hi_IN" w:bidi="hi_IN"/>
        </w:rPr>
        <w:t xml:space="preserve"> के बारे में अधिक जानकारी के लिए मुख्य शब्दावली देखें।</w:t>
      </w:r>
    </w:p>
    <w:p>
      <w:pPr/>
      <w:r>
        <w:rPr>
          <w:lang w:val="hi_IN" w:bidi="hi_IN"/>
        </w:rPr>
      </w:r>
      <w:r>
        <w:rPr>
          <w:lang w:val="hi_IN" w:bidi="hi_IN"/>
        </w:rPr>
        <w:t xml:space="preserve">जब यीशु प्रेरितों के साथ था, तो उसने उनसे कहा कि </w:t>
      </w:r>
      <w:r>
        <w:rPr>
          <w:b/>
          <w:lang w:val="hi_IN" w:bidi="hi_IN"/>
        </w:rPr>
        <w:t>कुछ ही दिनों</w:t>
      </w:r>
      <w:r>
        <w:rPr>
          <w:lang w:val="hi_IN" w:bidi="hi_IN"/>
        </w:rPr>
        <w:t xml:space="preserve"> में, या दस दिन से भी कम समय में, उन्हें पवित्र आत्मा से </w:t>
      </w:r>
      <w:r>
        <w:rPr>
          <w:b/>
          <w:lang w:val="hi_IN" w:bidi="hi_IN"/>
        </w:rPr>
        <w:t>बपतिस्मा</w:t>
      </w:r>
      <w:r>
        <w:rPr>
          <w:lang w:val="hi_IN" w:bidi="hi_IN"/>
        </w:rPr>
        <w:t xml:space="preserve"> दिया जाएगा, या पवित्र आत्मा में बपतिस्मा दिया जाएगा। </w:t>
      </w:r>
      <w:r>
        <w:rPr>
          <w:b/>
          <w:lang w:val="hi_IN" w:bidi="hi_IN"/>
        </w:rPr>
        <w:t>बपतिस्मा</w:t>
      </w:r>
      <w:r>
        <w:rPr>
          <w:lang w:val="hi_IN" w:bidi="hi_IN"/>
        </w:rPr>
        <w:t xml:space="preserve"> शब्द यूनानी शब्द "बैप्टिज़ो" से लिया गया है। यूनानी शब्द का अर्थ है "पानी के नीचे रखना या पानी के नीचे डालना "या "आत्मिक अर्थ में धोना।" यूहन्ना का बपतिस्मा यह दिखाने के लिए किया गया था कि एक व्यक्ति पाप करना छोड़कर परमेश्वर की आज्ञा मानना चाहता है। बपतिस्मा के लिए उसी शब्द का उपयोग करें जो आपने पहले किया है। </w:t>
      </w:r>
      <w:r>
        <w:rPr>
          <w:lang w:val="hi_IN" w:bidi="hi_IN"/>
        </w:rPr>
        <w:t>बपतिस्मा</w:t>
      </w:r>
      <w:r>
        <w:rPr>
          <w:lang w:val="hi_IN" w:bidi="hi_IN"/>
        </w:rPr>
        <w:t xml:space="preserve"> के बारे में अधिक जानकारी के लिए मुख्य शब्दावली देखें।</w:t>
      </w:r>
    </w:p>
    <w:p>
      <w:pPr/>
      <w:r>
        <w:rPr>
          <w:lang w:val="hi_IN" w:bidi="hi_IN"/>
        </w:rPr>
      </w:r>
      <w:r>
        <w:rPr>
          <w:lang w:val="hi_IN" w:bidi="hi_IN"/>
        </w:rPr>
        <w:t>जब यीशु ने प्रेरितों से कहा कि उन्हें "पवित्र आत्मा से बपतिस्मा दिया जाएगा," तो वह बपतिस्मा शब्द का उपयोग एक अलंकार के रूप में कर रहा है ताकि यह दर्शाया जा सके कि परमेश्वर पवित्र आत्मा को प्रेरितों में रहने और उनकी मदद करने के लिए भेजेगा।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1:6–11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1:6–11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मरे हुओं में से जी उठा था और प्रेरितों के सामने प्रकट हुआ था। यीशु ने साबित किया कि वह जीवित है और उन्हें परमेश्वर के राज्य के बारे में सिखाया। यीशु ने प्रेरितों से कहा कि वे यरूशलेम में इंतजार करें और उन्हें जल्द ही पवित्र आत्मा मिलेगा।</w:t>
      </w:r>
    </w:p>
    <w:p>
      <w:pPr/>
      <w:r>
        <w:rPr>
          <w:lang w:val="hi_IN" w:bidi="hi_IN"/>
        </w:rPr>
      </w:r>
      <w:r>
        <w:rPr>
          <w:lang w:val="hi_IN" w:bidi="hi_IN"/>
        </w:rPr>
        <w:t>यीशु चालीस दिनों से अधिक प्रेरितों के सामने कई बार प्रकट हुआ। इस समय के दौरान, प्रेरितों ने बार-बार यीशु से पूछा कि क्या वह अब इस्राएल के राज्य को फिर से स्थापित करेगा। यीशु प्रेरितों से परमेश्वर के राज्य के बारे में बात कर रहा था, लेकिन ऐसा प्रतीत होता है कि प्रेरित उस समय इस्राएल के सांसारिक राज्य के बारे में सोच रहे थे, जिस पर उस समय रोमी साम्राज्य का अधिकार और नियंत्रण था। प्रेरितों ने यह सवाल पूछकर कोई गलती नहीं की थी, क्योंकि परमेश्वर पिता ने इस जाति को इस्राएल को देने की प्रतिज्ञा की थी। परमेश्वर ने इस्राएल के लोगों से कहा कि यदि वे उसकी आज्ञा मानते हैं तो वे उस देश के अधिकारी होंगे। इस्राएल के लोग लगातार परमेश्वर के विरुद्ध विद्रोह करते रहे, इसलिए परमेश्वर ने उस देश का नियंत्रण रोमियों जैसी अन्य जातियों को दे दिया। परमेश्वर ने पुराने नियम में भविष्यद्वक्ताओं के माध्यम से यह भी प्रतिज्ञा की थी कि वह इस्राएल के राज्य को फिर से स्थापित करेगा। इस्राएल के लोग मसीह, अर्थात प्रतिज्ञा किए गए उद्धारकर्ता से यह अपेक्षा करते थे कि वह स्वयं राजा बनकर एक सांसारिक राज्य की स्थापना करेगा। यह प्राचीन काल के राजा दाऊद के शासनकाल जैसा होगा।</w:t>
      </w:r>
    </w:p>
    <w:p>
      <w:pPr/>
      <w:r>
        <w:rPr>
          <w:lang w:val="hi_IN" w:bidi="hi_IN"/>
        </w:rPr>
      </w:r>
      <w:r>
        <w:rPr>
          <w:lang w:val="hi_IN" w:bidi="hi_IN"/>
        </w:rPr>
        <w:t>यीशु प्रेरितों को डाँटता नहीं है, बल्कि प्रेमपूर्वक उन्हें बताता है कि उन्हें यह जानने की आवश्यकता नहीं है कि परमेश्वर इस्राएल को कब पुनः स्थापित करेगा। केवल परमेश्वर पिता ही जानता है कि वह यह कब करेगा। इसके बजाय, यीशु उन्हें बताता है कि उन्हें क्या जानने की आवश्यकता है। यीशु प्रेरितों से प्रतिज्ञा करता है कि पवित्र आत्मा उन्हें हर जगह यीशु के बारे में गवाही देने और उसके बारे में बताने की शक्ति देगा। प्रेरित यहूदियों की राजधानी नगर यरूशलेम में और उस पूरे प्रान्त यहूदिया में, जहाँ यरूशलेम स्थित है, दूसरों को यीशु के बारे में बताएँगे। यीशु कहता है कि प्रेरित आसपास के क्षेत्र सामरिया में भी गवाही देंगे, जहाँ सामरी लोग रहते थे, और पृथ्वी के छोर तक हर जगह भी गवाही देंगे। यीशु अपने प्रेरितों को पूरे संसार में भेज रहा है ताकि सभी लोग परमेश्वर को जान सकें। यीशु प्रेरितों से बात कर रहा है, लेकिन लूका शीघ्र ही यह दिखाएगा कि पवित्र आत्मा और यीशु के लिए गवाही देने की शक्ति सभी विश्वासियों के लिए है।</w:t>
      </w:r>
    </w:p>
    <w:p>
      <w:pPr/>
      <w:r>
        <w:rPr>
          <w:lang w:val="hi_IN" w:bidi="hi_IN"/>
        </w:rPr>
      </w:r>
      <w:r>
        <w:rPr>
          <w:lang w:val="hi_IN" w:bidi="hi_IN"/>
        </w:rPr>
        <w:t>पहली शताब्दी के इस्राएल, जिसमें यरूशलेम तथा यहूदिया, सामरिया और उससे आगे के क्षेत्रों को दर्शाया गया हो</w:t>
      </w:r>
      <w:r>
        <w:rPr>
          <w:lang w:val="hi_IN" w:bidi="hi_IN"/>
        </w:rPr>
        <w:t>, उसका एक नक्शा दिखाएँ।</w:t>
      </w:r>
    </w:p>
    <w:p>
      <w:pPr/>
      <w:r>
        <w:rPr>
          <w:lang w:val="hi_IN" w:bidi="hi_IN"/>
        </w:rPr>
      </w:r>
      <w:r>
        <w:rPr>
          <w:lang w:val="hi_IN" w:bidi="hi_IN"/>
        </w:rPr>
        <w:t>फिर परमेश्वर पिता यीशु को स्वर्ग में ले जाता है, जो परमेश्वर का निवासस्थान है। सफेद वस्त्र पहने हुए दो पुरुष संभवतः स्वर्गदूतों को दर्शाते हैं, अर्थात स्वर्ग से आए वे आत्मिक प्राणी जो परमेश्वर के संदेशवाहक के रूप में सेवा करते हैं। आपको याद होगा कि लूका ने यीशु की खाली कब्र पर प्रकट हुए स्वर्गदूतों का वर्णन भी इसी प्रकार किया है। स्वर्गदूत मनुष्यों के समान दिखते हैं। स्वर्गदूत प्रेरितों को "गलील के पुरुष" इसलिए कहते हैं क्योंकि वे इस्राएल के उत्तरी क्षेत्र गलील से थे। स्वर्गदूतों ने प्रेरितों से एक ऐसा सवाल पूछा जिसका जवाब वे उनसे नहीं चाहते थे। स्वर्गदूत पूछते हैं, "तुम क्यों खड़े स्वर्ग की ओर देख रहे हो?" स्वर्गदूत प्रेरितों को हल्की फटकार देते हुए कहते हैं कि उन्हें वहाँ खड़े होकर स्वर्ग की ओर देखने की आवश्यकता नहीं है। एक दिन यीशु स्वर्ग से वापस आएगा। यीशु स्वर्ग में है, लेकिन अपनी आत्मा के माध्यम से उसकी शक्ति और उपस्थिति प्रेरितों के काम की बाकी कहानी में भर जाती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मरे हुओं में से जी उठा और चालीस दिन तक कई बार प्रेरितों के सामने प्रकट हुआ। प्रेरित बार-बार यीशु से पूछते रहे कि क्या वह अब इस्राएल को विदेशी शासन से मुक्ति दिलाएगा और इस्राएल के राज्य को यहूदियों के पास वापस स्थापित करेगा। </w:t>
      </w:r>
    </w:p>
    <w:p>
      <w:pPr/>
      <w:r>
        <w:rPr>
          <w:lang w:val="hi_IN" w:bidi="hi_IN"/>
        </w:rPr>
      </w:r>
      <w:r>
        <w:rPr>
          <w:b/>
          <w:lang w:val="hi_IN" w:bidi="hi_IN"/>
        </w:rPr>
        <w:t>दूसरा दृश्य:</w:t>
      </w:r>
      <w:r>
        <w:rPr>
          <w:lang w:val="hi_IN" w:bidi="hi_IN"/>
        </w:rPr>
        <w:t xml:space="preserve"> अंतिम दृश्य ठीक उसी समय घटित होता है जब यीशु ये अंतिम शब्द प्रेरितों से कहता है। परमेश्वर पिता, जो अप्रत्यक्ष है, यीशु को स्वर्ग में वापस ले जाता है। जब प्रेरित आश्चर्यचकित होकर स्वर्ग की ओर देखते हुए खड़े थे, तो दो स्वर्गदूत उन्हें बताते हैं कि वे सिर्फ़ वहीं खड़े होकर ऊपर न देखें। यीशु कुछ समय बाद पृथ्वी पर वापस आएगा, उसी शक्ति के साथ जैसे वह गया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जिसे क्रूस पर मरने के बाद जीवित किया गया है</w:t>
      </w:r>
    </w:p>
    <w:p>
      <w:pPr>
        <w:pStyle w:val="ListBullet"/>
        <w:spacing w:line="240" w:lineRule="auto"/>
        <w:ind w:left="720"/>
      </w:pPr>
      <w:r>
        <w:rPr>
          <w:lang w:val="hi_IN" w:bidi="hi_IN"/>
        </w:rPr>
      </w:r>
      <w:r>
        <w:rPr>
          <w:lang w:val="hi_IN" w:bidi="hi_IN"/>
        </w:rPr>
        <w:t>ग्यारह प्रेरित (गलील के पुरुष)</w:t>
      </w:r>
    </w:p>
    <w:p>
      <w:pPr>
        <w:pStyle w:val="ListBullet"/>
        <w:spacing w:line="240" w:lineRule="auto"/>
        <w:ind w:left="720"/>
      </w:pPr>
      <w:r>
        <w:rPr>
          <w:lang w:val="hi_IN" w:bidi="hi_IN"/>
        </w:rPr>
      </w:r>
      <w:r>
        <w:rPr>
          <w:lang w:val="hi_IN" w:bidi="hi_IN"/>
        </w:rPr>
        <w:t>परमेश्वर पिता: वह यीशु को स्वर्ग में वापस ले जाता है</w:t>
      </w:r>
    </w:p>
    <w:p>
      <w:pPr>
        <w:pStyle w:val="ListBullet"/>
        <w:spacing w:line="240" w:lineRule="auto"/>
        <w:ind w:left="720"/>
      </w:pPr>
      <w:r>
        <w:rPr>
          <w:lang w:val="hi_IN" w:bidi="hi_IN"/>
        </w:rPr>
      </w:r>
      <w:r>
        <w:rPr>
          <w:lang w:val="hi_IN" w:bidi="hi_IN"/>
        </w:rPr>
        <w:t>एक बादल</w:t>
      </w:r>
    </w:p>
    <w:p>
      <w:pPr>
        <w:pStyle w:val="ListBullet"/>
        <w:spacing w:line="240" w:lineRule="auto"/>
        <w:ind w:left="720"/>
      </w:pPr>
      <w:r>
        <w:rPr>
          <w:lang w:val="hi_IN" w:bidi="hi_IN"/>
        </w:rPr>
      </w:r>
      <w:r>
        <w:rPr>
          <w:lang w:val="hi_IN" w:bidi="hi_IN"/>
        </w:rPr>
        <w:t>दो स्वर्गदूत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यह कहानी यीशु के मरे हुओं में से जी उठने के चालीस दिन बाद की है। यीशु ने प्रेरितों के सामने कई बार प्रकट होकर यह साबित किया कि वह जीवित है और उन्हें परमेश्वर के राज्य के बारे में सिखाया।</w:t>
      </w:r>
    </w:p>
    <w:p>
      <w:pPr/>
      <w:r>
        <w:rPr>
          <w:lang w:val="hi_IN" w:bidi="hi_IN"/>
        </w:rPr>
      </w:r>
      <w:r>
        <w:rPr>
          <w:lang w:val="hi_IN" w:bidi="hi_IN"/>
        </w:rPr>
        <w:t>यह आखिरी बार था जब यीशु ने पृथ्वी पर रहते हुए प्रेरितों से बात की थी। लूका हमें अगले भाग में बताता है कि यीशु ने जैतून पर्वत पर प्रेरितों से बात की थी। जैतून पर्वत यरूशलेम के बाहर एक ऊँचा पहाड़ था, जो मन्दिर से घाटी के उस पार स्थित था। लोग इसे जैतून पर्वत कहते थे क्योंकि वहाँ जैतून के पेड़ों का एक बगीचा और जैतून का तेल निकालने की चक्की स्थित थी। जैतून पर्वत वह स्थान है जहाँ यीशु रात में ठहरता था जब वह यरूशलेम में शिक्षा देने आता था। यह वही स्थान है जहाँ उसने अपने चेलों के साथ प्रार्थना की थी उस रात जब यहूदियों और रोमी लोगों ने उसे गिरफ्तार किया था।</w:t>
      </w:r>
    </w:p>
    <w:p>
      <w:pPr/>
      <w:r>
        <w:rPr>
          <w:lang w:val="hi_IN" w:bidi="hi_IN"/>
        </w:rPr>
      </w:r>
      <w:r>
        <w:rPr>
          <w:lang w:val="hi_IN" w:bidi="hi_IN"/>
        </w:rPr>
        <w:t xml:space="preserve">यहाँ रुकें: एक नक्शा दिखाएँ जिसमें </w:t>
      </w:r>
      <w:r>
        <w:rPr>
          <w:lang w:val="hi_IN" w:bidi="hi_IN"/>
        </w:rPr>
        <w:t>यरूशलेम, जैतून पर्वत और मंदिर है</w:t>
      </w:r>
      <w:r>
        <w:rPr>
          <w:lang w:val="hi_IN" w:bidi="hi_IN"/>
        </w:rPr>
        <w:t>।</w:t>
      </w:r>
    </w:p>
    <w:p>
      <w:pPr/>
      <w:r>
        <w:rPr>
          <w:lang w:val="hi_IN" w:bidi="hi_IN"/>
        </w:rPr>
      </w:r>
      <w:r>
        <w:rPr>
          <w:lang w:val="hi_IN" w:bidi="hi_IN"/>
        </w:rPr>
        <w:t xml:space="preserve">आप एक </w:t>
      </w:r>
      <w:r>
        <w:rPr>
          <w:lang w:val="hi_IN" w:bidi="hi_IN"/>
        </w:rPr>
        <w:t>जैतून और जैतून के पेड़</w:t>
      </w:r>
      <w:r>
        <w:rPr>
          <w:lang w:val="hi_IN" w:bidi="hi_IN"/>
        </w:rPr>
        <w:t xml:space="preserve"> की तस्वीर भी दिखा सकते हैं।</w:t>
      </w:r>
    </w:p>
    <w:p>
      <w:pPr/>
      <w:r>
        <w:rPr>
          <w:lang w:val="hi_IN" w:bidi="hi_IN"/>
        </w:rPr>
      </w:r>
      <w:r>
        <w:rPr>
          <w:lang w:val="hi_IN" w:bidi="hi_IN"/>
        </w:rPr>
        <w:t>यीशु प्रेरितों को परमेश्वर के राज्य के बारे में सिखा रहा था, लेकिन प्रेरित इस्राएल के सांसारिक राष्ट्र और नेतृत्व के बारे में चिंतित थे। प्रेरित लगातार यीशु से पूछते रहे कि वह कब इस्राएल को यहूदियों के नियंत्रण में वापस लाएगा। यीशु उन्हें डाँटता नहीं है, लेकिन उसका उत्तर प्रेरितों का ध्यान उस चीज़ पर केंद्रित कर देता है जो उन्हें जानना आवश्यक था। यीशु उन्हें बताता है कि उन्हें एक खास मकसद के लिए पवित्र आत्मा से शक्ति मिलेगी। यीशु चाहता है कि उसके प्रेरित उसके गवाह बनें, हर जगह जाकर सभी को उसके बारे में बताएँ।</w:t>
      </w:r>
    </w:p>
    <w:p>
      <w:pPr/>
      <w:r>
        <w:rPr>
          <w:lang w:val="hi_IN" w:bidi="hi_IN"/>
        </w:rPr>
      </w:r>
      <w:r>
        <w:rPr>
          <w:lang w:val="hi_IN" w:bidi="hi_IN"/>
        </w:rPr>
        <w:t>पिछले दृश्य में, यीशु के प्रेरितों से बात करने के तुरन्त बाद, परमेश्वर पिता यीशु को स्वर्ग में वापस ले गया। यीशु बादल में गायब हो गया। प्रेरितों के सामने प्रकट हुए स्वर्गदूत चमकदार सफेद वस्त्र पहने हुए थे। लूका के सुसमाचार में, लूका स्वर्गदूतों के वस्त्रों का वर्णन बिजली की तरह चमकदार रूप से करता है। स्वर्गदूतों द्वारा पुरुषों से पूछा गया प्रश्न प्रेरितों के उत्तर देने के लिए नहीं था। इसके बजाय, स्वर्गदूत प्रेरितों का ध्यान उस पर केंद्रित कर रहे हैं जो यीशु ने उन्हें पहले ही करने के लिए कहा था। स्वर्गदूत प्रेरितों को आश्वस्त करते हैं कि यीशु भविष्य में किसी भी समय स्वर्ग से पृथ्वी पर लौटेगा।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जिसे क्रूस पर मरने के बाद जीवित किया गया है</w:t>
      </w:r>
    </w:p>
    <w:p>
      <w:pPr>
        <w:pStyle w:val="ListBullet"/>
        <w:spacing w:line="240" w:lineRule="auto"/>
        <w:ind w:left="720"/>
      </w:pPr>
      <w:r>
        <w:rPr>
          <w:lang w:val="hi_IN" w:bidi="hi_IN"/>
        </w:rPr>
      </w:r>
      <w:r>
        <w:rPr>
          <w:lang w:val="hi_IN" w:bidi="hi_IN"/>
        </w:rPr>
        <w:t>ग्यारह प्रेरित (गलील के पुरुष)</w:t>
      </w:r>
    </w:p>
    <w:p>
      <w:pPr>
        <w:pStyle w:val="ListBullet"/>
        <w:spacing w:line="240" w:lineRule="auto"/>
        <w:ind w:left="720"/>
      </w:pPr>
      <w:r>
        <w:rPr>
          <w:lang w:val="hi_IN" w:bidi="hi_IN"/>
        </w:rPr>
      </w:r>
      <w:r>
        <w:rPr>
          <w:lang w:val="hi_IN" w:bidi="hi_IN"/>
        </w:rPr>
        <w:t>परमेश्वर पिता: वह यीशु को स्वर्ग में वापस ले जाता है</w:t>
      </w:r>
    </w:p>
    <w:p>
      <w:pPr>
        <w:pStyle w:val="ListBullet"/>
        <w:spacing w:line="240" w:lineRule="auto"/>
        <w:ind w:left="720"/>
      </w:pPr>
      <w:r>
        <w:rPr>
          <w:lang w:val="hi_IN" w:bidi="hi_IN"/>
        </w:rPr>
      </w:r>
      <w:r>
        <w:rPr>
          <w:lang w:val="hi_IN" w:bidi="hi_IN"/>
        </w:rPr>
        <w:t>एक बादल</w:t>
      </w:r>
    </w:p>
    <w:p>
      <w:pPr>
        <w:pStyle w:val="ListBullet"/>
        <w:spacing w:line="240" w:lineRule="auto"/>
        <w:ind w:left="720"/>
      </w:pPr>
      <w:r>
        <w:rPr>
          <w:lang w:val="hi_IN" w:bidi="hi_IN"/>
        </w:rPr>
      </w:r>
      <w:r>
        <w:rPr>
          <w:lang w:val="hi_IN" w:bidi="hi_IN"/>
        </w:rPr>
        <w:t>दो स्वर्गदूत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मण्डली जब दूसरी बार कथा को अभिनीत करती है और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w:t>
      </w:r>
    </w:p>
    <w:p>
      <w:pPr/>
      <w:r>
        <w:rPr>
          <w:lang w:val="hi_IN" w:bidi="hi_IN"/>
        </w:rPr>
      </w:r>
      <w:r>
        <w:rPr>
          <w:lang w:val="hi_IN" w:bidi="hi_IN"/>
        </w:rPr>
        <w:t>पिछली कहानी में, यीशु ने प्रेरितों से कहा कि वे यरूशलेम में इंतजार करें और पिता जल्द ही उन्हें पवित्र आत्मा देगा। "यरूशलेम को न छोड़ो, परन्तु पिता की उस प्रतिज्ञा के पूरे होने की प्रतीक्षा करते रहो, जिसकी चर्चा तुम मुझसे सुन चुके हो" उन्हें जल्द ही पवित्र आत्मा मिलेगा या उन्हें "पवित्र आत्मा से बपतिस्मा दिया जाएगा।"</w:t>
      </w:r>
    </w:p>
    <w:p>
      <w:pPr/>
      <w:r>
        <w:rPr>
          <w:lang w:val="hi_IN" w:bidi="hi_IN"/>
        </w:rPr>
      </w:r>
      <w:r>
        <w:rPr>
          <w:lang w:val="hi_IN" w:bidi="hi_IN"/>
        </w:rPr>
        <w:t>जब प्रेरितों ने इस प्रतिज्ञा को सुना, तो संभवतः उन्हें पुराने नियम के भविष्यद्वक्ताओं द्वारा की गई कई प्रतिज्ञाएँ और पवित्र आत्मा के बारे में यीशु द्वारा सिखाई गई बहुत सी बातें याद आई होंगी। यह सुनिश्चित करें, कि समूह यह दृश्य प्रस्तुत करे जिसमें प्रेरित लगातार कई बार और कई दिनों तक यीशु से पूछते रहें कि क्या वह अब इस्राएल को मुक्त करेगा और इस्राएल के राज्य को फिर से स्थापित करेगा। प्रेरित उस दिन का उत्सुकता से इंतजार कर रहे थे और उसकी आशा कर रहे होंगे।</w:t>
      </w:r>
    </w:p>
    <w:p>
      <w:pPr/>
      <w:r>
        <w:rPr>
          <w:lang w:val="hi_IN" w:bidi="hi_IN"/>
        </w:rPr>
      </w:r>
      <w:r>
        <w:rPr>
          <w:lang w:val="hi_IN" w:bidi="hi_IN"/>
        </w:rPr>
        <w:t>यह सुनिश्चित करें कि जब आप प्रेरितों के प्रश्न पर यीशु की प्रतिक्रिया का अभिनय कर रहे हों, तो यीशु प्रेरितों को डाँटे नहीं। यीशु प्रेरितों को बताता है कि उन्हें चिंतित नहीं होना चाहिए कि कब परमेश्वर इस्राएल को फिर से स्थापित करेगा। यीशु प्रेरितों से कहता है, "उन समयों या कालों को जानना, जिनको पिता ने अपने ही अधिकार में रखा है, तुम्हारा काम नहीं।"</w:t>
      </w:r>
    </w:p>
    <w:p>
      <w:pPr/>
      <w:r>
        <w:rPr>
          <w:lang w:val="hi_IN" w:bidi="hi_IN"/>
        </w:rPr>
      </w:r>
      <w:r>
        <w:rPr>
          <w:lang w:val="hi_IN" w:bidi="hi_IN"/>
        </w:rPr>
        <w:t>फिर यीशु प्रेरितों को बताता है कि उन्हें क्या जानने की आवश्यकता है। यीशु कहता है कि प्रेरितों को "तब सामर्थ्य मिलेगी जब पवित्र आत्मा उन पर आएगा। और प्रेरित यीशु के गवाह होंगे, सभी जगह लोगों को यीशु के बारे में बताएँगे—यरूशलेम में, सारे यहूदिया में, सामरिया में, और पृथ्वी की छोर तक।"</w:t>
      </w:r>
    </w:p>
    <w:p>
      <w:pPr/>
      <w:r>
        <w:rPr>
          <w:lang w:val="hi_IN" w:bidi="hi_IN"/>
        </w:rPr>
      </w:r>
      <w:r>
        <w:rPr>
          <w:lang w:val="hi_IN" w:bidi="hi_IN"/>
        </w:rPr>
        <w:t>जैसे ही यीशु प्रेरितों को यह आज्ञा देता है, पिता परमेश्वर यीशु को स्वर्ग में वापस ले जाता है। यह सुनिश्चित करें कि समूह इसका अभिनय इस तरह करे कि जैसे ही यीशु यह अंतिम वाक्य कहता है, परमेश्वर पिता उसे तुरंत स्वर्ग में वापस ले जाता है। जब यीशु दूर चला जाता है, तो एक बादल उसे ढक देता है और प्रेरित अब यीशु को देख नहीं सकते। जब प्रेरित अब यीशु को देख नहीं सकते, तब दो स्वर्गदूत उनके पास आकर खड़े होते हैं। प्रेरितों ने स्वर्गदूतों पर ध्यान नहीं दिया, क्योंकि वे अभी भी स्वर्ग की ओर देख रहे हैं और यीशु को देखने की कोशिश कर रहे हैं। शायद प्रेरित जो कुछ हुआ उसे देखकर आश्चर्यचकित थे या वे यीशु के वापस आने का इंतजार कर रहे थे। स्वर्गदूत तब बोलना शुरू करते हैं, जब प्रेरित अभी भी ऊपर की ओर देख रहे होते हैं।</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चेलों को इस तरह अभिनय करते हुए दिखाइए कि वे आदर के साथ यीशु से बार-बार पूछते हैं कि क्या इस समय इस्राएल को यहूदी लोगों के लिए फिर से स्थापित किया जाएगा और क्या पृथ्वी पर उनका राज्य स्थापित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कलाकार से पूछें, "आप कैसा महसूस करेंगे?" आपको ऐसी बातें सुनने को मिल सकती हैं, “यह देखकर दुख होता है कि मेरे प्रेरित गलत बातों पर ध्यान दे रहे हैं,” “सहानुभूति है, क्योंकि प्रेरित यह समझने की कोशिश कर रहे हैं कि आगे क्या होगा,” और “विश्वास से भरा हुआ, क्योंकि आप जानते हैं कि जब पवित्र आत्मा आएगा, तब प्रेरित समझ जाएंगे और यीशु और परमेश्वर के राज्य के बारे में सब लोगों से गवाही देंगे।”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इस तरह अभिनय करते हुए दिखाइए कि वह पृथ्वी पर रहते हुए अपने प्रेरितों के साथ अपने अंतिम शब्द साझा कर रहा है। यीशु प्रेरित के प्रश्न का उत्तर देते हुए कहता है, "उन समयों या कालों को जानना, जिनको पिता ने अपने ही अधिकार में रखा है, तुम्हारा काम नहीं। परन्तु जब पवित्र आत्मा तुम पर आएगा तब तुम सामर्थ्य पाओगे। और यरूशलेम और सारे यहूदिया और सामरिया में, और पृथ्वी की छोर तक मेरे गवाह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प्रेरितों की भूमिका निभाने वाले कलाकारों से पूछें, "आप कैसा महसूस कर रहे हैं?" आपको ऐसी बातें सुनने को मिल सकती हैं, "निराश हूँ कि परमेश्वर के समय के बारे में मेरे प्रश्न का उत्तर नहीं मिलेगा," "मैं यह सोचकर विस्मित हूँ कि पवित्र आत्मा मुझे यीशु के बारे में गवाही देने की शक्ति कैसे देगा," और "मैं विनम्र हूँ कि यीशु इतना बड़ा काम देने के लिए मुझ पर भरोसा करेगा।"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इस तरह अभिनय करते हुए दिखाइए कि वह प्रेरितों से बोलना समाप्त करते ही स्वर्ग की ओर चला जाता है। परमेश्वर पिता यीशु को वापस स्वर्ग ले जाता है, और प्रेरित आकाश की ओर टकटकी लगाए देखते रहते हैं, यह समझने की कोशिश करते हुए कि यीशु कहाँ चला गया। अचानक, दो स्वर्गदूत प्रेरितों के पास प्रकट होते हैं, लेकिन प्रेरित अभी भी स्वर्ग की ओर देख रहे हैं। स्वर्गदूतों ने प्रेरितों से एक ऐसा सवाल पूछा जिसका जवाब देने की उम्मीद उन्हें प्रेरितों से नहीं थी। स्वर्गदूत कहते हैं, "हे गलीली पुरुषों, तुम क्यों खड़े स्वर्ग की ओर देख रहे हो? यही यीशु, जो तुम्हारे पास से स्वर्ग पर उठा लिया गया है, जिस रीति से तुम ने उसे स्वर्ग को जाते देखा है उसी रीति से वह फिर आएगा!"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स्वर्गदूतों का किरदार निभाने वाले कलाकारों से पूछें, "जब आप प्रेरितों को वहाँ खड़े होकर स्वर्ग की ओर यीशु को देखने की कोशिश करते हुए देखते हैं, तो आपको कैसा लगता है?" आपको ऐसी बातें सुनने को मिल सकती हैं, जैसे, "इस बात से निराश हैं कि प्रेरित अभी भी वहाँ यीशु का इंतज़ार कर रहे हैं," "इस बात पर हैरान हैं कि प्रेरितों को अपनी नई भूमिका समझने में देर लग रही है," "यह समझते हुए कि प्रेरितों ने अभी जो देखा उस पर हैरानी हो रही है, लेकिन प्रेरितों को उस पर ध्यान देना चाहिए जो यीशु ने उन्हें करने को कहा था," और "दया का भाव है यह समझते हुए कि प्रेरितों को भरोसा दिलाने की ज़रूरत है कि यीशु वापस आएगा।"</w:t>
      </w:r>
    </w:p>
    <w:p>
      <w:pPr>
        <w:pStyle w:val="ListBullet"/>
        <w:spacing w:line="240" w:lineRule="auto"/>
        <w:ind w:left="720"/>
      </w:pPr>
      <w:r>
        <w:rPr>
          <w:lang w:val="hi_IN" w:bidi="hi_IN"/>
        </w:rPr>
      </w:r>
      <w:r>
        <w:rPr>
          <w:lang w:val="hi_IN" w:bidi="hi_IN"/>
        </w:rPr>
        <w:t>प्रेरितों का किरदार निभाने वाले कलाकारों से पूछें, "स्वर्गदूतों के शब्दों को सुनने के बाद, आप कैसा महसूस करते हैं?" आप ऐसी बातें सुन सकते हैं, "यह बात सुनकर दुखी हूँ कि यीशु को ले जाया गया है," "यह जानने के लिए उत्सुक हूँ कि यीशु एक दिन कब वापस आएगा," "मैं आश्वस्त हूँ कि यीशु जैसा उसने प्रतिज्ञा करी थी, वैसे ही वापस आएगा," और "मैं उस काम पर ध्यान केंद्रित करने के लिए प्रोत्साहित करता हूँ जो यीशु ने मुझे करने के लिए कहा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प्रेरितों से यह कहने के बाद कि उन्हें जल्द ही प्रतिज्ञा किया गया पवित्र आत्मा को मिलेगा, प्रेरितों ने लगातार यीशु से पूछा कि क्या अब वह समय आ गया है जब यीशु </w:t>
      </w:r>
      <w:r>
        <w:rPr>
          <w:b/>
          <w:lang w:val="hi_IN" w:bidi="hi_IN"/>
        </w:rPr>
        <w:t>इस्राएल को मुक्त करेगा</w:t>
      </w:r>
      <w:r>
        <w:rPr>
          <w:lang w:val="hi_IN" w:bidi="hi_IN"/>
        </w:rPr>
        <w:t xml:space="preserve"> और </w:t>
      </w:r>
      <w:r>
        <w:rPr>
          <w:b/>
          <w:lang w:val="hi_IN" w:bidi="hi_IN"/>
        </w:rPr>
        <w:t>राज्य को फिर से स्थापित</w:t>
      </w:r>
      <w:r>
        <w:rPr>
          <w:lang w:val="hi_IN" w:bidi="hi_IN"/>
        </w:rPr>
        <w:t xml:space="preserve"> करेगा। एक राज्य एक ऐसा स्थान है जहां एक राजा लोगों के एक समूह पर शासन करता है। प्रेरित इस्राएल के राज्य की बात सांसारिक अर्थों में कर रहे हैं, न कि परमेश्वर के राज्य के बारे में।</w:t>
      </w:r>
    </w:p>
    <w:p>
      <w:pPr/>
      <w:r>
        <w:rPr>
          <w:lang w:val="hi_IN" w:bidi="hi_IN"/>
        </w:rPr>
      </w:r>
      <w:r>
        <w:rPr>
          <w:lang w:val="hi_IN" w:bidi="hi_IN"/>
        </w:rPr>
        <w:t>बाइबल में, परमेश्वर का राज्य किसी स्थान से अधिक उसके लोगों को संदर्भित करता है। पुराने नियम में, परमेश्वर का राज्य उसके लोग इस्राएल थे। परमेश्वर के भविष्यद्वक्ताओं, या संदेशवाहकों ने कहा कि एक दिन परमेश्वर आएगा और अपने लोगों पर एक उत्तम राज्य में शासन करेगा, जहाँ फिर कभी कोई दुख या बुराई नहीं होगी। इस्राएल के लोग इस उत्तम राज्य के आने की आशा करते थे और प्रार्थना करते थे।</w:t>
      </w:r>
    </w:p>
    <w:p>
      <w:pPr/>
      <w:r>
        <w:rPr>
          <w:lang w:val="hi_IN" w:bidi="hi_IN"/>
        </w:rPr>
      </w:r>
      <w:r>
        <w:rPr>
          <w:lang w:val="hi_IN" w:bidi="hi_IN"/>
        </w:rPr>
        <w:t xml:space="preserve">नए नियम में </w:t>
      </w:r>
      <w:r>
        <w:rPr>
          <w:lang w:val="hi_IN" w:bidi="hi_IN"/>
        </w:rPr>
        <w:t>परमेश्वर का राज्य</w:t>
      </w:r>
      <w:r>
        <w:rPr>
          <w:lang w:val="hi_IN" w:bidi="hi_IN"/>
        </w:rPr>
        <w:t xml:space="preserve"> केवल किसी भौतिक स्थान के बारे में नहीं है, बल्कि यह इस बात से जुड़ा है कि परमेश्वर अपने लोगों के हृदयों में शासन करता है। हालाँकि, यीशु के समय के यहूदी लोग तुरन्त परमेश्वर का उत्तम राज्य चाहते थे। वे चाहते थे कि एक राजा आए, और उनकी जाति इस्राएल को फिर से महान बनाए। यीशु ने बताया कि परमेश्वर का राज्य उनकी उम्मीद से कैसे अलग है। मुख्य शब्दावली में </w:t>
      </w:r>
      <w:r>
        <w:rPr>
          <w:lang w:val="hi_IN" w:bidi="hi_IN"/>
        </w:rPr>
        <w:t>राज्य</w:t>
      </w:r>
      <w:r>
        <w:rPr>
          <w:lang w:val="hi_IN" w:bidi="hi_IN"/>
        </w:rPr>
        <w:t xml:space="preserve"> को देखें। राज्य का अनुवाद उसी तरह करें जैसे आपने पिछले भागों में किया है।</w:t>
      </w:r>
    </w:p>
    <w:p>
      <w:pPr/>
      <w:r>
        <w:rPr>
          <w:lang w:val="hi_IN" w:bidi="hi_IN"/>
        </w:rPr>
      </w:r>
      <w:r>
        <w:rPr>
          <w:lang w:val="hi_IN" w:bidi="hi_IN"/>
        </w:rPr>
        <w:t xml:space="preserve">फिर यीशु ने प्रेरितों से कहा कि जब </w:t>
      </w:r>
      <w:r>
        <w:rPr>
          <w:b/>
          <w:lang w:val="hi_IN" w:bidi="hi_IN"/>
        </w:rPr>
        <w:t>पवित्र आत्मा</w:t>
      </w:r>
      <w:r>
        <w:rPr>
          <w:lang w:val="hi_IN" w:bidi="hi_IN"/>
        </w:rPr>
        <w:t xml:space="preserve"> उन पर आएगा, तो उन्हें </w:t>
      </w:r>
      <w:r>
        <w:rPr>
          <w:b/>
          <w:lang w:val="hi_IN" w:bidi="hi_IN"/>
        </w:rPr>
        <w:t>शक्ति मिलेगी</w:t>
      </w:r>
      <w:r>
        <w:rPr>
          <w:lang w:val="hi_IN" w:bidi="hi_IN"/>
        </w:rPr>
        <w:t xml:space="preserve">। पवित्र आत्मा परमेश्वर की आत्मा है, जिसे कभी-कभी नए नियम में मसीह की आत्मा के रूप में जाना जाता है। पुराने नियम में, परमेश्वर ने अपनी आत्मा तब दी जब उसने लोगों को राजा बनने या कुछ असाधारण करने के लिए उनका अभिषेक किया था। परमेश्वर लोगों को अपनी उपस्थिति, बुद्धि, अधिकार और शक्ति से लैस करने के लिए अपना आत्मा देता है। परमेश्वर की आत्मा लोगों को कुछ करने के लिए सक्षम बनाती है। उदाहरण के लिए, किसी व्यक्ति को परमेश्वर के किसी संदेश को किसी ओर को पहुंचाने को कहा जा सकता है। नए नियम में, </w:t>
      </w:r>
      <w:r>
        <w:rPr>
          <w:b/>
          <w:lang w:val="hi_IN" w:bidi="hi_IN"/>
        </w:rPr>
        <w:t>पवित्र</w:t>
      </w:r>
      <w:r>
        <w:rPr>
          <w:lang w:val="hi_IN" w:bidi="hi_IN"/>
        </w:rPr>
        <w:t xml:space="preserve"> की अवधारणा उन लोगों या चीजों से है जो परमेश्वर की हैं, उसके उद्देश्यों के लिए अलग रखी गई हैं, या उसके समान हैं। पवित्र आत्मा का अनुवाद उसी शब्द के साथ करें जिसका उपयोग आपने पिछले भागों में किया है। मुख्य शब्दावली में </w:t>
      </w:r>
      <w:r>
        <w:rPr>
          <w:lang w:val="hi_IN" w:bidi="hi_IN"/>
        </w:rPr>
        <w:t>पवित्र आत्मा</w:t>
      </w:r>
      <w:r>
        <w:rPr>
          <w:lang w:val="hi_IN" w:bidi="hi_IN"/>
        </w:rPr>
        <w:t xml:space="preserve"> को देखें।</w:t>
      </w:r>
    </w:p>
    <w:p>
      <w:pPr/>
      <w:r>
        <w:rPr>
          <w:lang w:val="hi_IN" w:bidi="hi_IN"/>
        </w:rPr>
      </w:r>
      <w:r>
        <w:rPr>
          <w:lang w:val="hi_IN" w:bidi="hi_IN"/>
        </w:rPr>
        <w:t>पवित्र आत्मा किसी व्यक्ति पर उसकी इच्छा के विरुद्ध नहीं आता है, जैसे एक दुष्टात्मा करती है, और न ही उस व्यक्ति की इच्छा के बिना उसे काम करने के लिए मजबूर करता है। प्रेरितों के काम में बाद में, एक मसीही अगुवा, स्तिफनुस परमेश्वर के विरुद्ध विद्रोह करने वाले यहूदी अगुवों से कहता है कि "तुम सदा पवित्र आत्मा का विरोध करते हो, जैसा तुम्हारे पूर्वज करते थे, वैसे ही तुम भी करते हो।" प्रेरित पौलुस विश्वासियों से कहता है कि वे परमेश्वर की आज्ञा न मानकर "पवित्र आत्मा को बुझा सकते हैं" और "पवित्र आत्मा को शोकित" कर सकते हैं। इसके बजाय, पवित्र आत्मा प्रेरितों को वह करने की शक्ति और बुद्धि देगा जो यीशु ने उन्हें करने के लिए कहा है।</w:t>
      </w:r>
    </w:p>
    <w:p>
      <w:pPr/>
      <w:r>
        <w:rPr>
          <w:lang w:val="hi_IN" w:bidi="hi_IN"/>
        </w:rPr>
      </w:r>
      <w:r>
        <w:rPr>
          <w:lang w:val="hi_IN" w:bidi="hi_IN"/>
        </w:rPr>
        <w:t xml:space="preserve">यीशु ने प्रेरितों से कहा कि वे उसके </w:t>
      </w:r>
      <w:r>
        <w:rPr>
          <w:b/>
          <w:lang w:val="hi_IN" w:bidi="hi_IN"/>
        </w:rPr>
        <w:t>गवाह</w:t>
      </w:r>
      <w:r>
        <w:rPr>
          <w:lang w:val="hi_IN" w:bidi="hi_IN"/>
        </w:rPr>
        <w:t xml:space="preserve"> होंगे। </w:t>
      </w:r>
      <w:r>
        <w:rPr>
          <w:b/>
          <w:lang w:val="hi_IN" w:bidi="hi_IN"/>
        </w:rPr>
        <w:t>मेरे गवाह</w:t>
      </w:r>
      <w:r>
        <w:rPr>
          <w:lang w:val="hi_IN" w:bidi="hi_IN"/>
        </w:rPr>
        <w:t xml:space="preserve"> वाक्यांश यह दर्शाता है कि प्रेरित दूसरों को बताएँगे कि वे व्यक्तिगत रूप से यीशु के बारे में क्या जानते हैं।</w:t>
      </w:r>
    </w:p>
    <w:p>
      <w:pPr/>
      <w:r>
        <w:rPr>
          <w:lang w:val="hi_IN" w:bidi="hi_IN"/>
        </w:rPr>
      </w:r>
      <w:r>
        <w:rPr>
          <w:lang w:val="hi_IN" w:bidi="hi_IN"/>
        </w:rPr>
        <w:t xml:space="preserve">प्रेरित </w:t>
      </w:r>
      <w:r>
        <w:rPr>
          <w:lang w:val="hi_IN" w:bidi="hi_IN"/>
        </w:rPr>
        <w:t>यरूशलेम</w:t>
      </w:r>
      <w:r>
        <w:rPr>
          <w:lang w:val="hi_IN" w:bidi="hi_IN"/>
        </w:rPr>
        <w:t xml:space="preserve"> में लोगों को यीशु के बारे में बताएँगे, जो उस समय इस्राएल की राजधानी थी और </w:t>
      </w:r>
      <w:r>
        <w:rPr>
          <w:lang w:val="hi_IN" w:bidi="hi_IN"/>
        </w:rPr>
        <w:t>यहूदिया</w:t>
      </w:r>
      <w:r>
        <w:rPr>
          <w:lang w:val="hi_IN" w:bidi="hi_IN"/>
        </w:rPr>
        <w:t xml:space="preserve"> कहलाती थी। वे पूरे यहूदिया और </w:t>
      </w:r>
      <w:r>
        <w:rPr>
          <w:b/>
          <w:lang w:val="hi_IN" w:bidi="hi_IN"/>
        </w:rPr>
        <w:t>सामरिया</w:t>
      </w:r>
      <w:r>
        <w:rPr>
          <w:lang w:val="hi_IN" w:bidi="hi_IN"/>
        </w:rPr>
        <w:t xml:space="preserve"> जो यहूदिया के उत्तर में वह क्षेत्र है जहाँ सामरी लोग रहते थे, में लोगों को यीशु के बारे में बताना जारी रखेंगे। प्रेरित </w:t>
      </w:r>
      <w:r>
        <w:rPr>
          <w:b/>
          <w:lang w:val="hi_IN" w:bidi="hi_IN"/>
        </w:rPr>
        <w:t>पृथ्वी के छोर</w:t>
      </w:r>
      <w:r>
        <w:rPr>
          <w:lang w:val="hi_IN" w:bidi="hi_IN"/>
        </w:rPr>
        <w:t xml:space="preserve"> तक रहने वाले लोगों के सामने भी यीशु के गवाह बनेंगे, यह वाक्यांश उस समय जहाँ व्यक्ति खड़ा है, वहाँ से सबसे दूर स्थानों या पृथ्वी के सबसे दूर-दराज़ हिस्सों को दर्शाता है। यीशु ने इस वाक्यांश का उपयोग यह कहने के लिए किया कि प्रेरितों को पृथ्वी पर हर जगह सभी लोगों को यीशु के बारे में बताना चाहिए।</w:t>
      </w:r>
    </w:p>
    <w:p>
      <w:pPr/>
      <w:r>
        <w:rPr>
          <w:lang w:val="hi_IN" w:bidi="hi_IN"/>
        </w:rPr>
      </w:r>
      <w:r>
        <w:rPr>
          <w:lang w:val="hi_IN" w:bidi="hi_IN"/>
        </w:rPr>
        <w:t xml:space="preserve">यहाँ रुकें और नक्शा दिखाएँ जिसमें </w:t>
      </w:r>
      <w:r>
        <w:rPr>
          <w:lang w:val="hi_IN" w:bidi="hi_IN"/>
        </w:rPr>
        <w:t>पहली शताब्दी के इस्राएल, यरूशलेम तथा यहूदिया, सामरिया और उससे आगे के क्षेत्रों को दर्शाया गया हो</w:t>
      </w:r>
      <w:r>
        <w:rPr>
          <w:lang w:val="hi_IN" w:bidi="hi_IN"/>
        </w:rPr>
        <w:t>।</w:t>
      </w:r>
    </w:p>
    <w:p>
      <w:pPr/>
      <w:r>
        <w:rPr>
          <w:lang w:val="hi_IN" w:bidi="hi_IN"/>
        </w:rPr>
      </w:r>
      <w:r>
        <w:rPr>
          <w:b/>
          <w:lang w:val="hi_IN" w:bidi="hi_IN"/>
        </w:rPr>
        <w:t>स्वर्ग</w:t>
      </w:r>
      <w:r>
        <w:rPr>
          <w:lang w:val="hi_IN" w:bidi="hi_IN"/>
        </w:rPr>
        <w:t xml:space="preserve"> शब्द का अर्थ परमेश्वर के निवास स्थान से भी हो सकता है, और इसका अर्थ आकाश भी हो सकता है। परमेश्वर पिता यीशु को "स्वर्ग" में ले गया ताकि वह परमेश्वर के निवासस्थान में रहे। और प्रेरित लगातार "स्वर्ग," या आसमान की ओर देखते रहे, यह देखने की कोशिश करते हुए कि यीशु कहाँ गया। लोग शारीरिक रूप से स्वर्ग को नहीं देख सकते, जो परमेश्वर का निवासस्थान है, जब तक वे दर्शन या सपना न देखें। जब स्वर्गदूत प्रेरितों से पूछते हैं कि वे “स्वर्ग” की ओर क्यों देखते हुए खड़े हैं, तो संभव है कि स्वर्गदूत आकाश की ओर संकेत कर रहे हों। स्वर्ग का अनुवाद उसी तरह करें जैसे आपने पिछले भागों में किया है। मुख्य शब्दावली में </w:t>
      </w:r>
      <w:r>
        <w:rPr>
          <w:lang w:val="hi_IN" w:bidi="hi_IN"/>
        </w:rPr>
        <w:t>स्वर्ग</w:t>
      </w:r>
      <w:r>
        <w:rPr>
          <w:lang w:val="hi_IN" w:bidi="hi_IN"/>
        </w:rPr>
        <w:t xml:space="preserve"> शब्द को देखें।</w:t>
      </w:r>
    </w:p>
    <w:p>
      <w:pPr/>
      <w:r>
        <w:rPr>
          <w:lang w:val="hi_IN" w:bidi="hi_IN"/>
        </w:rPr>
      </w:r>
      <w:r>
        <w:rPr>
          <w:b/>
          <w:lang w:val="hi_IN" w:bidi="hi_IN"/>
        </w:rPr>
        <w:t>सफेद वस्त्र पहने दो पुरुष</w:t>
      </w:r>
      <w:r>
        <w:rPr>
          <w:lang w:val="hi_IN" w:bidi="hi_IN"/>
        </w:rPr>
        <w:t xml:space="preserve"> </w:t>
      </w:r>
      <w:r>
        <w:rPr>
          <w:b/>
          <w:lang w:val="hi_IN" w:bidi="hi_IN"/>
        </w:rPr>
        <w:t>स्वर्गदूत</w:t>
      </w:r>
      <w:r>
        <w:rPr>
          <w:lang w:val="hi_IN" w:bidi="hi_IN"/>
        </w:rPr>
        <w:t xml:space="preserve"> हैं, यानि स्वर्ग से आए वे आत्मिक प्राणी जो परमेश्वर के संदेशवाहक के रूप में सेवा करते हैं। स्वर्गदूतों का अनुवाद उसी तरह करें जैसे आपने पहले किया है। मुख्य शब्दावली में </w:t>
      </w:r>
      <w:r>
        <w:rPr>
          <w:lang w:val="hi_IN" w:bidi="hi_IN"/>
        </w:rPr>
        <w:t>स्वर्गदूत</w:t>
      </w:r>
      <w:r>
        <w:rPr>
          <w:lang w:val="hi_IN" w:bidi="hi_IN"/>
        </w:rPr>
        <w:t xml:space="preserve"> शब्द देखें।</w:t>
      </w:r>
    </w:p>
    <w:p>
      <w:pPr/>
      <w:r>
        <w:rPr>
          <w:lang w:val="hi_IN" w:bidi="hi_IN"/>
        </w:rPr>
      </w:r>
      <w:r>
        <w:rPr>
          <w:lang w:val="hi_IN" w:bidi="hi_IN"/>
        </w:rPr>
        <w:t xml:space="preserve">स्वर्गदूत प्रेरितों को </w:t>
      </w:r>
      <w:r>
        <w:rPr>
          <w:b/>
          <w:lang w:val="hi_IN" w:bidi="hi_IN"/>
        </w:rPr>
        <w:t>गलीली पुरुषों</w:t>
      </w:r>
      <w:r>
        <w:rPr>
          <w:lang w:val="hi_IN" w:bidi="hi_IN"/>
        </w:rPr>
        <w:t xml:space="preserve"> के रूप में संबोधित करते हैं। प्रेरित </w:t>
      </w:r>
      <w:r>
        <w:rPr>
          <w:lang w:val="hi_IN" w:bidi="hi_IN"/>
        </w:rPr>
        <w:t>गलील</w:t>
      </w:r>
      <w:r>
        <w:rPr>
          <w:lang w:val="hi_IN" w:bidi="hi_IN"/>
        </w:rPr>
        <w:t xml:space="preserve"> से थे, जो उत्तरी इस्राएल का एक जिला या प्रान्त है।</w:t>
      </w:r>
    </w:p>
    <w:p>
      <w:pPr/>
      <w:r>
        <w:rPr>
          <w:lang w:val="hi_IN" w:bidi="hi_IN"/>
        </w:rPr>
      </w:r>
      <w:r>
        <w:rPr>
          <w:lang w:val="hi_IN" w:bidi="hi_IN"/>
        </w:rPr>
        <w:t xml:space="preserve">यहाँ रुकें और नक्शा दिखाएँ जिसमें </w:t>
      </w:r>
      <w:r>
        <w:rPr>
          <w:lang w:val="hi_IN" w:bidi="hi_IN"/>
        </w:rPr>
        <w:t>पहली शताब्दी के इस्राएल और गलील का क्षेत्र</w:t>
      </w:r>
      <w:r>
        <w:rPr>
          <w:lang w:val="hi_IN" w:bidi="hi_IN"/>
        </w:rPr>
        <w:t xml:space="preserve">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1:12–14</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1:12–14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पृथ्वी पर यीशु के साथ ग्यारह प्रेरितों की आखिरी बातचीत और उसके स्वर्ग जाने के समय को दर्ज किया गया है। प्रेरितों ने यीशु से पूछा कि क्या वह इस्राएल के राज्य को फिर से स्थापित करेगा। उसने उनसे कहा कि उन्हें भविष्य की घटनाओं के समय को जानने की आवश्यकता नहीं है जो परमेश्वर ने स्वयं अपने अधिकार से तय किए हैं। हालाँकि, यीशु ने प्रेरितों से प्रतिज्ञा की कि पवित्र आत्मा उन्हें हर जगह गवाही देने और उसके बारे में लोगों को बताने की शक्ति देगा। इसके बाद, परमेश्वर ने यीशु को स्वर्ग में ले लिया और दो स्वर्गदूतों ने प्रेरितों से कहा कि यीशु उसी तरह पृथ्वी पर फिर से आएगा जैसे वह ऊपर गया था।</w:t>
      </w:r>
    </w:p>
    <w:p>
      <w:pPr/>
      <w:r>
        <w:rPr>
          <w:lang w:val="hi_IN" w:bidi="hi_IN"/>
        </w:rPr>
      </w:r>
      <w:r>
        <w:rPr>
          <w:lang w:val="hi_IN" w:bidi="hi_IN"/>
        </w:rPr>
        <w:t>परमेश्वर यीशु को जैतून पर्वत नामक एक पहाड़ी से स्वर्ग ले गया। फिर प्रेरित यरूशलेम लौट आए। यरूशलेम यहूदी लोगों की धार्मिक राजधानी थी। जैतून पर्वत उस समय के यरूशलेम शहर से लगभग 85 मीटर ऊँचा था। लोग इस पहाड़ी को जैतून पर्वत कहते थे क्योंकि उस पर जैतून के पेड़ उगते थे। जैतून के पेड़ों में छोटे, अंडाकार फल होते हैं, जिनका छिलका चिकना होता है और अंदर एक सख़्त बीज होता है। जैतून पर्वत यरूशलेम के पूर्व में लगभग एक किलोमीटर या लगभग आधे घंटे की पैदल दूरी पर स्थित है। बाइबल का पाठ उस दूरी को "सब्त के दिन की यात्रा" के रूप में बताता है, जो एक किलोमीटर की दूरी है जो यहूदी व्यवस्था के अनुसार लोगों को सब्त के दिन पैदल चलने की अनुमति थी, जो यहूदी विश्राम और आराधना का दिन था।</w:t>
      </w:r>
    </w:p>
    <w:p>
      <w:pPr/>
      <w:r>
        <w:rPr>
          <w:lang w:val="hi_IN" w:bidi="hi_IN"/>
        </w:rPr>
      </w:r>
      <w:r>
        <w:rPr>
          <w:lang w:val="hi_IN" w:bidi="hi_IN"/>
        </w:rPr>
        <w:t xml:space="preserve">यहाँ रुकें और अनुवाद समूह को </w:t>
      </w:r>
      <w:r>
        <w:rPr>
          <w:lang w:val="hi_IN" w:bidi="hi_IN"/>
        </w:rPr>
        <w:t>जैतून पर्वत</w:t>
      </w:r>
      <w:r>
        <w:rPr>
          <w:lang w:val="hi_IN" w:bidi="hi_IN"/>
        </w:rPr>
        <w:t xml:space="preserve"> की एक तस्वीर दिखाएँ।</w:t>
      </w:r>
    </w:p>
    <w:p>
      <w:pPr/>
      <w:r>
        <w:rPr>
          <w:lang w:val="hi_IN" w:bidi="hi_IN"/>
        </w:rPr>
      </w:r>
      <w:r>
        <w:rPr>
          <w:lang w:val="hi_IN" w:bidi="hi_IN"/>
        </w:rPr>
        <w:t xml:space="preserve">यहाँ रुकें और अनुवाद समूह को एक </w:t>
      </w:r>
      <w:r>
        <w:rPr>
          <w:lang w:val="hi_IN" w:bidi="hi_IN"/>
        </w:rPr>
        <w:t>जैतून के पेड़ और जैतून</w:t>
      </w:r>
      <w:r>
        <w:rPr>
          <w:lang w:val="hi_IN" w:bidi="hi_IN"/>
        </w:rPr>
        <w:t xml:space="preserve"> की तस्वीर दिखाएँ।</w:t>
      </w:r>
    </w:p>
    <w:p>
      <w:pPr/>
      <w:r>
        <w:rPr>
          <w:lang w:val="hi_IN" w:bidi="hi_IN"/>
        </w:rPr>
      </w:r>
      <w:r>
        <w:rPr>
          <w:lang w:val="hi_IN" w:bidi="hi_IN"/>
        </w:rPr>
        <w:t>जब वे नगर पहुँचे, तो प्रेरित उस ऊपर वाले कमरे में गए जहाँ वे कुछ समय के लिए ठहरे हुए थे। "ऊपर" शब्द यह बताता है कि उस घर के मुख्य हिस्से की सपाट छत के ऊपर एक बड़ा कमरा बना हुआ था। यीशु के समय में कुछ घर इस तरह के दो-मंज़िला हुआ करते थे। अक्सर ऊपर वाले कमरे के लिए बाहर की ओर उसकी सीढ़ियाँ होती थीं। प्रेरित गलील के रहने वाले थे, इसलिए शायद उन्होंने कमरा किराए पर लिया होगा। इस समय तक वे शायद वहाँ छह हफ़्ते या उससे ज़्यादा समय तक रह चुके थे। संभव है कि यीशु की मृत्यु से पहले चेलों के साथ जो अंतिम भोजन हुआ था, उस समय यीशु और चेले इसी कमरे में थे। यह भी संभव है कि जब यीशु फिर से जीवित होने के बाद उन्हें दिखाई दिया तो चेले इसी कमरे में मौजूद थे।</w:t>
      </w:r>
    </w:p>
    <w:p>
      <w:pPr/>
      <w:r>
        <w:rPr>
          <w:lang w:val="hi_IN" w:bidi="hi_IN"/>
        </w:rPr>
      </w:r>
      <w:r>
        <w:rPr>
          <w:lang w:val="hi_IN" w:bidi="hi_IN"/>
        </w:rPr>
        <w:t xml:space="preserve">यहाँ रुकें और अनुवाद समूह को नक्शा दिखाएँ जिसमें </w:t>
      </w:r>
      <w:r>
        <w:rPr>
          <w:lang w:val="hi_IN" w:bidi="hi_IN"/>
        </w:rPr>
        <w:t>यरूशलेम और जैतून पर्वत</w:t>
      </w:r>
      <w:r>
        <w:rPr>
          <w:lang w:val="hi_IN" w:bidi="hi_IN"/>
        </w:rPr>
        <w:t xml:space="preserve"> है।</w:t>
      </w:r>
    </w:p>
    <w:p>
      <w:pPr/>
      <w:r>
        <w:rPr>
          <w:lang w:val="hi_IN" w:bidi="hi_IN"/>
        </w:rPr>
      </w:r>
      <w:r>
        <w:rPr>
          <w:lang w:val="hi_IN" w:bidi="hi_IN"/>
        </w:rPr>
        <w:t xml:space="preserve">यहाँ रुकें और अनुवाद समूह को एक घर की तस्वीर दिखाएँ जिसमें </w:t>
      </w:r>
      <w:r>
        <w:rPr>
          <w:b/>
          <w:lang w:val="hi_IN" w:bidi="hi_IN"/>
        </w:rPr>
        <w:t>घर के साथ ऊपरी कमरा</w:t>
      </w:r>
      <w:r>
        <w:rPr>
          <w:lang w:val="hi_IN" w:bidi="hi_IN"/>
        </w:rPr>
        <w:t xml:space="preserve"> हो।</w:t>
      </w:r>
    </w:p>
    <w:p>
      <w:pPr/>
      <w:r>
        <w:rPr>
          <w:lang w:val="hi_IN" w:bidi="hi_IN"/>
        </w:rPr>
      </w:r>
      <w:r>
        <w:rPr>
          <w:lang w:val="hi_IN" w:bidi="hi_IN"/>
        </w:rPr>
        <w:t>वहाँ मौजूद लोगों में पतरस, जिसे शमौन पतरस भी कहा जाता है, और यूहन्ना और याकूब और अन्द्रियास, फिलिप्पुस और थोमा, बरतुल्मै और मत्ती, हलफईस का पुत्र याकूब और शमौन जेलोतेस और यहूदा भी शामिल थे, जिसे तद्दै भी कहा जाता है, जो एक अन्य याकूब का पुत्र था। प्रेरितों में याकूब नाम के दो प्रेरित थे और शमौन नाम के भी दो प्रेरित थे। यह जानने के लिए कि वे किस व्यक्ति के बारे में बात कर रहे थे, लोगों ने दूसरे याकूब को "हलफईस का पुत्र याकूब" कहा। उन्होंने दूसरे शमौन को "शमौन जेलोतेस" कहा। "जेलोतेस" शब्द का अर्थ है "कोई ऐसा व्यक्ति जो जोशीला या उत्साही हो।" उस समय इस्राएल में यह शब्द उन लोगों के लिए प्रयोग होता था जो यहूदियों को रोम के शासन से मुक्त कराने के लिए बहुत जोशीले थे।</w:t>
      </w:r>
    </w:p>
    <w:p>
      <w:pPr/>
      <w:r>
        <w:rPr>
          <w:lang w:val="hi_IN" w:bidi="hi_IN"/>
        </w:rPr>
      </w:r>
      <w:r>
        <w:rPr>
          <w:lang w:val="hi_IN" w:bidi="hi_IN"/>
        </w:rPr>
        <w:t>यहाँ रुकें और अनुवाद समूह के साथ चर्चा करें कि अपनी संस्कृति में आप उन लोगों को कैसे अलग करते हैं जिनका नाम एक ही है और एक समूह का हिस्सा हैं।</w:t>
      </w:r>
    </w:p>
    <w:p>
      <w:pPr/>
      <w:r>
        <w:rPr>
          <w:lang w:val="hi_IN" w:bidi="hi_IN"/>
        </w:rPr>
      </w:r>
      <w:r>
        <w:rPr>
          <w:lang w:val="hi_IN" w:bidi="hi_IN"/>
        </w:rPr>
        <w:t>प्रेरित, स्त्रियों के साथ, यीशु की माता मरियम और उसके भाइयों के साथ मिलकर, नियमित रूप से और बार-बार एक साथ इकट्ठा होकर प्रार्थना करते थे। प्रेरित और अन्य लोग प्रार्थना में बहुत समय और प्रयास लगाते थे, और वे उद्देश्य में एकजुट रहते थे और प्रार्थना करते समय कई मामलों में सहमत होते थे। जब लोग प्रार्थना करते हैं तो वे दो काम कर सकते हैं। वे परमेश्वर से किसी चीज़ के लिए प्रार्थना कर सकते हैं, और किसी चीज़ के लिए परमेश्वर की स्तुति या धन्यवाद भी कर सकते हैं। ये स्त्रियाँ संभवतः वही थीं जिन्होंने यीशु पर विश्वास किया था, उसका और प्रेरितों का जहाँ भी वे गए अनुसरण किया, और यीशु की सेवा के दौरान उन्हें व्यावहारिक मदद प्रदान की थी। यीशु के भाई संभवतः उसके छोटे भाई थे, जो मरियम और यूसुफ़ के पुत्र थे और यीशु के जन्म के बाद पैदा हुए।</w:t>
      </w:r>
    </w:p>
    <w:p>
      <w:pPr/>
      <w:r>
        <w:rPr>
          <w:lang w:val="hi_IN" w:bidi="hi_IN"/>
        </w:rPr>
      </w:r>
      <w:r>
        <w:rPr>
          <w:lang w:val="hi_IN" w:bidi="hi_IN"/>
        </w:rPr>
        <w:t>यहाँ रुकें और अपने जीवन के किसी समय की कहानी बताएँ जब आप विश्वासियों के एक समूह से नियमित रूप से मिलते थे और अक्सर किसी विशेष बात के बारे में प्रार्थना करते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परमेश्वर यीशु को स्वर्ग ले जाने के बाद, प्रेरित जैतून पर्वत से यरूशलेम लौटते हैं।</w:t>
      </w:r>
    </w:p>
    <w:p>
      <w:pPr/>
      <w:r>
        <w:rPr>
          <w:lang w:val="hi_IN" w:bidi="hi_IN"/>
        </w:rPr>
      </w:r>
      <w:r>
        <w:rPr>
          <w:b/>
          <w:lang w:val="hi_IN" w:bidi="hi_IN"/>
        </w:rPr>
        <w:t>दूसरा दृश्य:</w:t>
      </w:r>
      <w:r>
        <w:rPr>
          <w:lang w:val="hi_IN" w:bidi="hi_IN"/>
        </w:rPr>
        <w:t xml:space="preserve"> नगर में प्रवेश करते समय, प्रेरित ऊपरी कमरे में जाते हैं जहाँ वे रह रहे हैं।</w:t>
      </w:r>
    </w:p>
    <w:p>
      <w:pPr/>
      <w:r>
        <w:rPr>
          <w:lang w:val="hi_IN" w:bidi="hi_IN"/>
        </w:rPr>
      </w:r>
      <w:r>
        <w:rPr>
          <w:b/>
          <w:lang w:val="hi_IN" w:bidi="hi_IN"/>
        </w:rPr>
        <w:t>तीसरा दृश्य:</w:t>
      </w:r>
      <w:r>
        <w:rPr>
          <w:lang w:val="hi_IN" w:bidi="hi_IN"/>
        </w:rPr>
        <w:t xml:space="preserve"> यीशु के प्रेरित, यीशु का अनुसरण करने वाली महिलाओं, यीशु की माता मरियम और उसके भाई नियमित रूप से और अक्सर प्रार्थना करने के लिए एक साथ मिलते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अन्द्रियास</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बरतुल्मै</w:t>
      </w:r>
    </w:p>
    <w:p>
      <w:pPr>
        <w:pStyle w:val="ListBullet"/>
        <w:spacing w:line="240" w:lineRule="auto"/>
        <w:ind w:left="720"/>
      </w:pPr>
      <w:r>
        <w:rPr>
          <w:lang w:val="hi_IN" w:bidi="hi_IN"/>
        </w:rPr>
      </w:r>
      <w:r>
        <w:rPr>
          <w:lang w:val="hi_IN" w:bidi="hi_IN"/>
        </w:rPr>
        <w:t>मत्ती</w:t>
      </w:r>
    </w:p>
    <w:p>
      <w:pPr>
        <w:pStyle w:val="ListBullet"/>
        <w:spacing w:line="240" w:lineRule="auto"/>
        <w:ind w:left="720"/>
      </w:pPr>
      <w:r>
        <w:rPr>
          <w:lang w:val="hi_IN" w:bidi="hi_IN"/>
        </w:rPr>
      </w:r>
      <w:r>
        <w:rPr>
          <w:lang w:val="hi_IN" w:bidi="hi_IN"/>
        </w:rPr>
        <w:t>हलफईस का पुत्र याकूब</w:t>
      </w:r>
    </w:p>
    <w:p>
      <w:pPr>
        <w:pStyle w:val="ListBullet"/>
        <w:spacing w:line="240" w:lineRule="auto"/>
        <w:ind w:left="720"/>
      </w:pPr>
      <w:r>
        <w:rPr>
          <w:lang w:val="hi_IN" w:bidi="hi_IN"/>
        </w:rPr>
      </w:r>
      <w:r>
        <w:rPr>
          <w:lang w:val="hi_IN" w:bidi="hi_IN"/>
        </w:rPr>
        <w:t>शमौन जेलोतेस</w:t>
      </w:r>
    </w:p>
    <w:p>
      <w:pPr>
        <w:pStyle w:val="ListBullet"/>
        <w:spacing w:line="240" w:lineRule="auto"/>
        <w:ind w:left="720"/>
      </w:pPr>
      <w:r>
        <w:rPr>
          <w:lang w:val="hi_IN" w:bidi="hi_IN"/>
        </w:rPr>
      </w:r>
      <w:r>
        <w:rPr>
          <w:lang w:val="hi_IN" w:bidi="hi_IN"/>
        </w:rPr>
        <w:t>यहूदा, जिसे तद्दै के नाम से भी जाना जाता है, दूसरे याकूब का पुत्र था</w:t>
      </w:r>
    </w:p>
    <w:p>
      <w:pPr>
        <w:pStyle w:val="ListBullet"/>
        <w:spacing w:line="240" w:lineRule="auto"/>
        <w:ind w:left="720"/>
      </w:pPr>
      <w:r>
        <w:rPr>
          <w:lang w:val="hi_IN" w:bidi="hi_IN"/>
        </w:rPr>
      </w:r>
      <w:r>
        <w:rPr>
          <w:lang w:val="hi_IN" w:bidi="hi_IN"/>
        </w:rPr>
        <w:t>वे स्त्रियाँ जो यीशु का अनुसरण किया करती थीं</w:t>
      </w:r>
    </w:p>
    <w:p>
      <w:pPr>
        <w:pStyle w:val="ListBullet"/>
        <w:spacing w:line="240" w:lineRule="auto"/>
        <w:ind w:left="720"/>
      </w:pPr>
      <w:r>
        <w:rPr>
          <w:lang w:val="hi_IN" w:bidi="hi_IN"/>
        </w:rPr>
      </w:r>
      <w:r>
        <w:rPr>
          <w:lang w:val="hi_IN" w:bidi="hi_IN"/>
        </w:rPr>
        <w:t>यीशु की माता मरियम</w:t>
      </w:r>
    </w:p>
    <w:p>
      <w:pPr>
        <w:pStyle w:val="ListBullet"/>
        <w:spacing w:line="240" w:lineRule="auto"/>
        <w:ind w:left="720"/>
      </w:pPr>
      <w:r>
        <w:rPr>
          <w:lang w:val="hi_IN" w:bidi="hi_IN"/>
        </w:rPr>
      </w:r>
      <w:r>
        <w:rPr>
          <w:lang w:val="hi_IN" w:bidi="hi_IN"/>
        </w:rPr>
        <w:t>यीशु के भाई</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जब परमेश्वर ने यीशु को जैतून के पहाड़ से स्वर्ग में ले लिया, तब प्रेरित यरूशलेम लौट आए। जैतून पर्वत यरूशलेम के पूर्व में लगभग एक किलोमीटर या लगभग आधे घंटे की पैदल दूरी पर स्थित है। बाइबल का पाठ उस दूरी को "सब्त के दिन की यात्रा" के रूप में बताता है, जो एक किलोमीटर की दूरी है जो यहूदी व्यवस्था के अनुसार लोगों को सब्त के दिन पैदल चलने की अनुमति थी, जो यहूदी विश्राम और आराधना का दिन था। यह इस बात को दर्शाता नहीं है कि यीशु एक सब्त के दिन स्वर्ग गया था।</w:t>
      </w:r>
    </w:p>
    <w:p>
      <w:pPr/>
      <w:r>
        <w:rPr>
          <w:lang w:val="hi_IN" w:bidi="hi_IN"/>
        </w:rPr>
      </w:r>
      <w:r>
        <w:rPr>
          <w:lang w:val="hi_IN" w:bidi="hi_IN"/>
        </w:rPr>
        <w:t xml:space="preserve">जब प्रेरित यरूशलेम पहुँचे, तो वे तुरन्त ऊपर के कमरे में गए जहाँ वे रह रहे थे। यह ध्यान देना महत्वपूर्ण है कि बाइबल पाठ कहता है कि उन्होंने यरूशलेम में </w:t>
      </w:r>
      <w:r>
        <w:rPr>
          <w:b/>
          <w:lang w:val="hi_IN" w:bidi="hi_IN"/>
        </w:rPr>
        <w:t>प्रवेश</w:t>
      </w:r>
      <w:r>
        <w:rPr>
          <w:lang w:val="hi_IN" w:bidi="hi_IN"/>
        </w:rPr>
        <w:t xml:space="preserve"> किया। यह इस बात की ओर संकेत करता है कि उन्हें यरूशलेम की शहरपनाह में बने किसी एक नगर-द्वार से होकर जाना पड़ा होगा। इसके बाद वे उस ऊपर वाले कमरे तक पैदल गए, जहाँ वे ठहरे हुए थे। मूल भाषा में "ठहरना" शब्द का अर्थ अक्सर एक अस्थायी निवास होता है। प्रेरित गलील के रहने वाले थे, इसलिए शायद उन्होंने कमरा किराए पर लिया होगा। इस समय तक वे शायद वहाँ छह हफ़्ते या उससे ज़्यादा समय तक रह चुके थे। यह शायद वही कमरा था जहाँ उन्होंने यीशु के साथ अंतिम भोजन किया और जहाँ यीशु मरे हुओं में से जी उठने के बाद उनसे मिला था।</w:t>
      </w:r>
    </w:p>
    <w:p>
      <w:pPr/>
      <w:r>
        <w:rPr>
          <w:lang w:val="hi_IN" w:bidi="hi_IN"/>
        </w:rPr>
      </w:r>
      <w:r>
        <w:rPr>
          <w:lang w:val="hi_IN" w:bidi="hi_IN"/>
        </w:rPr>
        <w:t xml:space="preserve">यहाँ रुकें और अनुवाद समूह को नक्शा दिखाएँ जिसमें </w:t>
      </w:r>
      <w:r>
        <w:rPr>
          <w:lang w:val="hi_IN" w:bidi="hi_IN"/>
        </w:rPr>
        <w:t>यरूशलेम और जैतून पर्वत</w:t>
      </w:r>
      <w:r>
        <w:rPr>
          <w:lang w:val="hi_IN" w:bidi="hi_IN"/>
        </w:rPr>
        <w:t xml:space="preserve"> है।</w:t>
      </w:r>
    </w:p>
    <w:p>
      <w:pPr/>
      <w:r>
        <w:rPr>
          <w:lang w:val="hi_IN" w:bidi="hi_IN"/>
        </w:rPr>
      </w:r>
      <w:r>
        <w:rPr>
          <w:lang w:val="hi_IN" w:bidi="hi_IN"/>
        </w:rPr>
        <w:t xml:space="preserve">यहाँ रुकें और अनुवाद समूह को एक घर की तस्वीर दिखाएँ जिसमें </w:t>
      </w:r>
      <w:r>
        <w:rPr>
          <w:b/>
          <w:lang w:val="hi_IN" w:bidi="hi_IN"/>
        </w:rPr>
        <w:t>घर के साथ ऊपरी कमरा</w:t>
      </w:r>
      <w:r>
        <w:rPr>
          <w:lang w:val="hi_IN" w:bidi="hi_IN"/>
        </w:rPr>
        <w:t xml:space="preserve"> हो।</w:t>
      </w:r>
    </w:p>
    <w:p>
      <w:pPr/>
      <w:r>
        <w:rPr>
          <w:lang w:val="hi_IN" w:bidi="hi_IN"/>
        </w:rPr>
      </w:r>
      <w:r>
        <w:rPr>
          <w:lang w:val="hi_IN" w:bidi="hi_IN"/>
        </w:rPr>
        <w:t>वहाँ मौजूद लोगों में पतरस, जिसे शमौन पतरस भी कहा जाता है, और यूहन्ना और याकूब और अन्द्रियास, फिलिप्पुस और थोमा, बरतुल्मै और मत्ती, हलफईस का पुत्र याकूब और शमौन जेलोतेस और यहूदा भी शामिल थे, जिसे तद्दै भी कहा जाता है, जो एक अन्य याकूब का पुत्र था। प्रेरितों में याकूब नाम के दो प्रेरित थे और शमौन नाम के भी दो प्रेरित थे। यह जानने के लिए कि वे किस व्यक्ति के बारे में बात कर रहे थे, लोगों ने दूसरे याकूब को "हलफईस का पुत्र याकूब" कहा। उन्होंने दूसरे शमौन को "शमौन जेलोतेस" कहा। यूनानी शब्द "जेलोतेस" का अर्थ है "वह व्यक्ति जो जोशीला या भावुक होता है।" उस समय इस्राएल में यह शब्द उन लोगों को दर्शाता था जो यहूदियों को रोम के नियंत्रण से मुक्त कराने के लिए उत्साहित थे। लूका ने नामों की सूची को एक विशेष तरीके से व्यवस्थित किया था। उसने पहले चार नामों को एक साथ सूचीबद्ध किया, फिर दो नामों को एक साथ सूचीबद्ध किया, फिर दो और नामों को सूचीबद्ध किया, और फिर तीन नामों को सूचीबद्ध किया। हमें यह नहीं पता कि लूका का उन नामों को उस तरीके से व्यवस्थित करने का कोई विशेष कारण था या नहीं।</w:t>
      </w:r>
    </w:p>
    <w:p>
      <w:pPr/>
      <w:r>
        <w:rPr>
          <w:lang w:val="hi_IN" w:bidi="hi_IN"/>
        </w:rPr>
      </w:r>
      <w:r>
        <w:rPr>
          <w:lang w:val="hi_IN" w:bidi="hi_IN"/>
        </w:rPr>
        <w:t>यह पहली बार है जब प्रेरितों के काम में प्रेरितों का नाम ले लिया गया है।</w:t>
      </w:r>
    </w:p>
    <w:p>
      <w:pPr/>
      <w:r>
        <w:rPr>
          <w:lang w:val="hi_IN" w:bidi="hi_IN"/>
        </w:rPr>
      </w:r>
      <w:r>
        <w:rPr>
          <w:lang w:val="hi_IN" w:bidi="hi_IN"/>
        </w:rPr>
        <w:t>यहाँ रुकें और अनुवाद समूह के साथ चर्चा करें कि कोई कहानी बताते समय आप नामों को एक खास क्रम या तरीके से व्यवस्थित करते हैं या नहीं।</w:t>
      </w:r>
    </w:p>
    <w:p>
      <w:pPr/>
      <w:r>
        <w:rPr>
          <w:lang w:val="hi_IN" w:bidi="hi_IN"/>
        </w:rPr>
      </w:r>
      <w:r>
        <w:rPr>
          <w:lang w:val="hi_IN" w:bidi="hi_IN"/>
        </w:rPr>
        <w:t>प्रेरित, स्त्रियों के साथ, यीशु की माता मरियम और उसके भाइयों के साथ मिलकर, नियमित रूप से और बार-बार एक साथ इकट्ठा होकर प्रार्थना करते थे। प्रेरित और अन्य लोग प्रार्थना में बहुत समय और प्रयास लगाते थे, और वे उद्देश्य में एकजुट होते थे और प्रार्थना करते समय कई बातों में सहमत होते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अन्द्रियास</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बरतुल्मै</w:t>
      </w:r>
    </w:p>
    <w:p>
      <w:pPr>
        <w:pStyle w:val="ListBullet"/>
        <w:spacing w:line="240" w:lineRule="auto"/>
        <w:ind w:left="720"/>
      </w:pPr>
      <w:r>
        <w:rPr>
          <w:lang w:val="hi_IN" w:bidi="hi_IN"/>
        </w:rPr>
      </w:r>
      <w:r>
        <w:rPr>
          <w:lang w:val="hi_IN" w:bidi="hi_IN"/>
        </w:rPr>
        <w:t>मत्ती</w:t>
      </w:r>
    </w:p>
    <w:p>
      <w:pPr>
        <w:pStyle w:val="ListBullet"/>
        <w:spacing w:line="240" w:lineRule="auto"/>
        <w:ind w:left="720"/>
      </w:pPr>
      <w:r>
        <w:rPr>
          <w:lang w:val="hi_IN" w:bidi="hi_IN"/>
        </w:rPr>
      </w:r>
      <w:r>
        <w:rPr>
          <w:lang w:val="hi_IN" w:bidi="hi_IN"/>
        </w:rPr>
        <w:t>हलफईस का पुत्र याकूब</w:t>
      </w:r>
    </w:p>
    <w:p>
      <w:pPr>
        <w:pStyle w:val="ListBullet"/>
        <w:spacing w:line="240" w:lineRule="auto"/>
        <w:ind w:left="720"/>
      </w:pPr>
      <w:r>
        <w:rPr>
          <w:lang w:val="hi_IN" w:bidi="hi_IN"/>
        </w:rPr>
      </w:r>
      <w:r>
        <w:rPr>
          <w:lang w:val="hi_IN" w:bidi="hi_IN"/>
        </w:rPr>
        <w:t>शमौन जेलोतेस</w:t>
      </w:r>
    </w:p>
    <w:p>
      <w:pPr>
        <w:pStyle w:val="ListBullet"/>
        <w:spacing w:line="240" w:lineRule="auto"/>
        <w:ind w:left="720"/>
      </w:pPr>
      <w:r>
        <w:rPr>
          <w:lang w:val="hi_IN" w:bidi="hi_IN"/>
        </w:rPr>
      </w:r>
      <w:r>
        <w:rPr>
          <w:lang w:val="hi_IN" w:bidi="hi_IN"/>
        </w:rPr>
        <w:t>यहूदा, जिसे तद्दै के नाम से भी जाना जाता है, दूसरे याकूब का पुत्र था</w:t>
      </w:r>
    </w:p>
    <w:p>
      <w:pPr>
        <w:pStyle w:val="ListBullet"/>
        <w:spacing w:line="240" w:lineRule="auto"/>
        <w:ind w:left="720"/>
      </w:pPr>
      <w:r>
        <w:rPr>
          <w:lang w:val="hi_IN" w:bidi="hi_IN"/>
        </w:rPr>
      </w:r>
      <w:r>
        <w:rPr>
          <w:lang w:val="hi_IN" w:bidi="hi_IN"/>
        </w:rPr>
        <w:t>जो स्त्रियाँ यीशु का अनुसरण करती थीं</w:t>
      </w:r>
    </w:p>
    <w:p>
      <w:pPr>
        <w:pStyle w:val="ListBullet"/>
        <w:spacing w:line="240" w:lineRule="auto"/>
        <w:ind w:left="720"/>
      </w:pPr>
      <w:r>
        <w:rPr>
          <w:lang w:val="hi_IN" w:bidi="hi_IN"/>
        </w:rPr>
      </w:r>
      <w:r>
        <w:rPr>
          <w:lang w:val="hi_IN" w:bidi="hi_IN"/>
        </w:rPr>
        <w:t>यीशु की माता मरियम</w:t>
      </w:r>
    </w:p>
    <w:p>
      <w:pPr>
        <w:pStyle w:val="ListBullet"/>
        <w:spacing w:line="240" w:lineRule="auto"/>
        <w:ind w:left="720"/>
      </w:pPr>
      <w:r>
        <w:rPr>
          <w:lang w:val="hi_IN" w:bidi="hi_IN"/>
        </w:rPr>
      </w:r>
      <w:r>
        <w:rPr>
          <w:lang w:val="hi_IN" w:bidi="hi_IN"/>
        </w:rPr>
        <w:t>यीशु के भाई</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परमेश्वर द्वारा यीशु को स्वर्ग उठा लिए जाने के बाद, प्रेरित जैतून पर्वत पर से यरूशलेम को लौट आए। नगर लगभग आधे घंटे की पैदल दूरी पर था।</w:t>
      </w:r>
    </w:p>
    <w:p>
      <w:pPr>
        <w:pStyle w:val="ListBullet"/>
        <w:spacing w:line="240" w:lineRule="auto"/>
        <w:ind w:left="720"/>
      </w:pPr>
      <w:r>
        <w:rPr>
          <w:lang w:val="hi_IN" w:bidi="hi_IN"/>
        </w:rPr>
      </w:r>
      <w:r>
        <w:rPr>
          <w:lang w:val="hi_IN" w:bidi="hi_IN"/>
        </w:rPr>
        <w:t>प्रेरितों की भूमिका निभाने वाले अभिनेताओं से पूछें, "आप कैसा महसूस कर रहे हैं?" आप ऐसी बातें सुन सकते हैं, "यीशु को स्वर्ग जाते हुए देखकर हैरान और आश्चर्यचकित हैं," "दुखी हूँ कि यीशु अब हमारे साथ नहीं है," "इंतजार करते समय हम क्या करें? अब हम आगे क्या करें?" और "पवित्र आत्मा का इंतजार करने के लिए यरूशलेम वापस जाने के लिए उत्सुक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वे पुरुष नगर पहुँचे तो वे उस ऊपरी कमरे में गए जहाँ वे रह रहे थे। वहाँ मौजूद लोगों में पतरस और यूहन्ना और याकूब और अन्द्रियास, फिलिप्पुस और थोमा, बरतुल्मै और मत्ती, हलफईस का पुत्र याकूब और शमौन जेलोतेस और यहूदा भी शामिल थे, जिसे तद्दै भी कहा जाता है, जो दूसरे याकूब का पुत्र था।</w:t>
      </w:r>
    </w:p>
    <w:p>
      <w:pPr/>
      <w:r>
        <w:rPr>
          <w:lang w:val="hi_IN" w:bidi="hi_IN"/>
        </w:rPr>
      </w:r>
      <w:r>
        <w:rPr>
          <w:lang w:val="hi_IN" w:bidi="hi_IN"/>
        </w:rPr>
        <w:t>प्रेरित, स्त्रियों के साथ, यीशु की माता मरियम और उसके भाइयों के साथ, एक साथ इकट्ठा होते थे और लगातार प्रार्थना में लगे रहते थे।</w:t>
      </w:r>
    </w:p>
    <w:p>
      <w:pPr>
        <w:pStyle w:val="ListBullet"/>
        <w:spacing w:line="240" w:lineRule="auto"/>
        <w:ind w:left="720"/>
      </w:pPr>
      <w:r>
        <w:rPr>
          <w:lang w:val="hi_IN" w:bidi="hi_IN"/>
        </w:rPr>
      </w:r>
      <w:r>
        <w:rPr>
          <w:lang w:val="hi_IN" w:bidi="hi_IN"/>
        </w:rPr>
        <w:t>यीशु की माता मरियम की भूमिका निभाने वाले अभिनेता से पूछें, "आप कैसा महसूस कर रहे हैं?" आप ऐसी बातें सुन सकते हैं, "मेरे पुत्र ने वह काम पूरा किया जिसके लिए वह यहाँ आया था। अब हर कोई अनन्त जीवन पा सकता है," "मुझे यीशु की बहुत याद आती है। लेकिन परमेश्वर की इच्छा के अनुसार हो, मेरी नहीं," और "परमेश्वर की स्तुति हो कि मैं दूसरे विश्वासियों के साथ हूँ। जब हम एक साथ प्रार्थना करेंगे, तो हम प्रोत्साहित रहेंगे।"</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फिर वे </w:t>
      </w:r>
      <w:r>
        <w:rPr>
          <w:b/>
          <w:lang w:val="hi_IN" w:bidi="hi_IN"/>
        </w:rPr>
        <w:t>जैतून पर्वत</w:t>
      </w:r>
      <w:r>
        <w:rPr>
          <w:lang w:val="hi_IN" w:bidi="hi_IN"/>
        </w:rPr>
        <w:t xml:space="preserve"> नाम की पहाड़ी से </w:t>
      </w:r>
      <w:r>
        <w:rPr>
          <w:b/>
          <w:lang w:val="hi_IN" w:bidi="hi_IN"/>
        </w:rPr>
        <w:t>यरूशलेम</w:t>
      </w:r>
      <w:r>
        <w:rPr>
          <w:lang w:val="hi_IN" w:bidi="hi_IN"/>
        </w:rPr>
        <w:t xml:space="preserve"> लौटे, जो यरूशलेम के पास है, जो </w:t>
      </w:r>
      <w:r>
        <w:rPr>
          <w:b/>
          <w:lang w:val="hi_IN" w:bidi="hi_IN"/>
        </w:rPr>
        <w:t>सब्त</w:t>
      </w:r>
      <w:r>
        <w:rPr>
          <w:lang w:val="hi_IN" w:bidi="hi_IN"/>
        </w:rPr>
        <w:t xml:space="preserve"> के दिन की यात्रा की दूरी पर है।</w:t>
      </w:r>
    </w:p>
    <w:p>
      <w:pPr/>
      <w:r>
        <w:rPr>
          <w:lang w:val="hi_IN" w:bidi="hi_IN"/>
        </w:rPr>
      </w:r>
      <w:r>
        <w:rPr>
          <w:b/>
          <w:lang w:val="hi_IN" w:bidi="hi_IN"/>
        </w:rPr>
        <w:t>यरूशलेम</w:t>
      </w:r>
      <w:r>
        <w:rPr>
          <w:lang w:val="hi_IN" w:bidi="hi_IN"/>
        </w:rPr>
        <w:t xml:space="preserve"> यहूदी लोगों की धार्मिक राजधानी का नाम है। वह आधिकारिक स्थान जहाँ यहूदी परमेश्वर को बलिदान चढ़ाने जाते थे, अर्थात मन्दिर, यरूशलेम में स्थित था। यहूदी लोगों के लिए यह सबसे पवित्र स्थान था, और यह वह स्थान था जहां यहूदी धार्मिक कानून के शास्त्री मिलते थे। उसी शब्द का उपयोग करना याद रखें जिसका उपयोग आपने पहले यरूशलेम के लिए किया था। </w:t>
      </w:r>
      <w:r>
        <w:rPr>
          <w:lang w:val="hi_IN" w:bidi="hi_IN"/>
        </w:rPr>
        <w:t>यरूशलेम</w:t>
      </w:r>
      <w:r>
        <w:rPr>
          <w:lang w:val="hi_IN" w:bidi="hi_IN"/>
        </w:rPr>
        <w:t xml:space="preserve"> की पूरी परिभाषा मुख्य शब्दावली में पाई जा सकती है।</w:t>
      </w:r>
    </w:p>
    <w:p>
      <w:pPr/>
      <w:r>
        <w:rPr>
          <w:lang w:val="hi_IN" w:bidi="hi_IN"/>
        </w:rPr>
      </w:r>
      <w:r>
        <w:rPr>
          <w:b/>
          <w:lang w:val="hi_IN" w:bidi="hi_IN"/>
        </w:rPr>
        <w:t>जैतून</w:t>
      </w:r>
      <w:r>
        <w:rPr>
          <w:lang w:val="hi_IN" w:bidi="hi_IN"/>
        </w:rPr>
        <w:t xml:space="preserve"> छोटे अंडाकार फल होते हैं जिनका चिकना खाल और अंदर एक सख़्त बीज होता है, और वे पेड़ों पर उगते हैं। जैतून प्राचीन समय में एक आवश्यक भोजन था। लोग इसे दबाकर तेल निकालते थे, जो खाना बनाने और कुछ धार्मिक अनुष्ठानों में उपयोग किया जाता था। लोग तेल का उपयोग दीपकों के लिए ईंधन के रूप में और दवा और सौंदर्य प्रसाधनों में करते थे।</w:t>
      </w:r>
    </w:p>
    <w:p>
      <w:pPr/>
      <w:r>
        <w:rPr>
          <w:lang w:val="hi_IN" w:bidi="hi_IN"/>
        </w:rPr>
      </w:r>
      <w:r>
        <w:rPr>
          <w:lang w:val="hi_IN" w:bidi="hi_IN"/>
        </w:rPr>
        <w:t xml:space="preserve">यहाँ रुकें और अनुवाद समूह को एक </w:t>
      </w:r>
      <w:r>
        <w:rPr>
          <w:lang w:val="hi_IN" w:bidi="hi_IN"/>
        </w:rPr>
        <w:t>जैतून के पेड़ और जैतून</w:t>
      </w:r>
      <w:r>
        <w:rPr>
          <w:lang w:val="hi_IN" w:bidi="hi_IN"/>
        </w:rPr>
        <w:t xml:space="preserve"> की तस्वीर दिखाएँ।</w:t>
      </w:r>
    </w:p>
    <w:p>
      <w:pPr/>
      <w:r>
        <w:rPr>
          <w:lang w:val="hi_IN" w:bidi="hi_IN"/>
        </w:rPr>
      </w:r>
      <w:r>
        <w:rPr>
          <w:lang w:val="hi_IN" w:bidi="hi_IN"/>
        </w:rPr>
        <w:t xml:space="preserve">यहूदी लोग </w:t>
      </w:r>
      <w:r>
        <w:rPr>
          <w:b/>
          <w:lang w:val="hi_IN" w:bidi="hi_IN"/>
        </w:rPr>
        <w:t>सब्त</w:t>
      </w:r>
      <w:r>
        <w:rPr>
          <w:lang w:val="hi_IN" w:bidi="hi_IN"/>
        </w:rPr>
        <w:t xml:space="preserve"> के दिन को विश्राम और आराधना के दिन के रूप में मनाते थे जब से परमेश्वर ने उन्हें यह आज्ञा दी थी। इसे सप्ताह का 7वाँ दिन माना जाता था। यीशु के समय तक इस दिन कौन सा काम किया जा सकता है और कौन सा नहीं, इस बारे में सख़्त और विशेष नियम लागू थे, और यह भी तय था कि लोग कितनी दूरी तक चल सकते हैं। यह वह दिन भी था जब लोग आराधना करने के लिए आराधनालय जाते थे। उसी शब्द का उपयोग करना याद रखें जो अपने सब्त के लिए पहले भी इस्तेमाल किया है। </w:t>
      </w:r>
      <w:r>
        <w:rPr>
          <w:lang w:val="hi_IN" w:bidi="hi_IN"/>
        </w:rPr>
        <w:t>सब्त</w:t>
      </w:r>
      <w:r>
        <w:rPr>
          <w:lang w:val="hi_IN" w:bidi="hi_IN"/>
        </w:rPr>
        <w:t xml:space="preserve"> की पूरी परिभाषा मुख्य शब्दावली में पाई जा सकती है।</w:t>
      </w:r>
    </w:p>
    <w:p>
      <w:pPr/>
      <w:r>
        <w:rPr>
          <w:lang w:val="hi_IN" w:bidi="hi_IN"/>
        </w:rPr>
      </w:r>
      <w:r>
        <w:rPr>
          <w:lang w:val="hi_IN" w:bidi="hi_IN"/>
        </w:rPr>
        <w:t xml:space="preserve">सभी एकमत होकर </w:t>
      </w:r>
      <w:r>
        <w:rPr>
          <w:b/>
          <w:lang w:val="hi_IN" w:bidi="hi_IN"/>
        </w:rPr>
        <w:t>प्रार्थना</w:t>
      </w:r>
      <w:r>
        <w:rPr>
          <w:lang w:val="hi_IN" w:bidi="hi_IN"/>
        </w:rPr>
        <w:t xml:space="preserve"> में लगे हुए थे। प्रार्थना परमेश्वर के साथ संवाद करने को दर्शाता है। यह सुनिश्चित करें कि आप यहां जिस शब्द का इस्तेमाल करते हैं, वह केवल कर्मकांडी संचार का ही नहीं बल्कि कुछ और व्यक्तिगत बात का भी उल्लेख करता हो। कुछ भाषाओं में प्रार्थना के लिए एक से अधिक शब्द हैं, जो इस बात पर निर्भर करता है कि परमेश्वर के साथ किस प्रकार की बातचीत हो रही है। कुछ भाषाओं में धन्यवाद देने की प्रार्थनाओं और मदद मांगने की प्रार्थनाओं के लिए अलग-अलग शब्द हैं। इस मामले में, प्रेरित शायद दोनों प्रकार की प्रार्थना कर रहे थे। उसी शब्द का उपयोग करना याद रखें जिसका उपयोग आपने पहले प्रार्थना के लिए किया था। </w:t>
      </w:r>
      <w:r>
        <w:rPr>
          <w:b/>
          <w:lang w:val="hi_IN" w:bidi="hi_IN"/>
        </w:rPr>
        <w:t>प्रार्थना</w:t>
      </w:r>
      <w:r>
        <w:rPr>
          <w:lang w:val="hi_IN" w:bidi="hi_IN"/>
        </w:rPr>
        <w:t xml:space="preserve"> की पूरी परिभाषा मुख्य शब्दावली में पाई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1:15–26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1:15–26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 में ग्यारह प्रेरित जैतून पर्वत से चलकर यरूशलेम लौटे, जहाँ उन्होंने यीशु को स्वर्ग की ओर जाते हुए देखा। वे ऊपरी कमरे में गए जहाँ वे रह रहे थे। वे अक्सर और नियमित रूप से दूसरे विश्वासियों से प्रार्थना करने के लिए मिलते थे।</w:t>
      </w:r>
    </w:p>
    <w:p>
      <w:pPr/>
      <w:r>
        <w:rPr>
          <w:lang w:val="hi_IN" w:bidi="hi_IN"/>
        </w:rPr>
      </w:r>
      <w:r>
        <w:rPr>
          <w:lang w:val="hi_IN" w:bidi="hi_IN"/>
        </w:rPr>
        <w:t>यीशु के स्वर्ग जाने के बाद उन दिनों में, पतरस विश्वासियों की बैठक में खड़ा हुआ और उनसे बात की। इस समूह में लगभग एक सौ बीस लोग थे, जिनमें पुरुष और स्त्रियाँ दोनों थे। वे शायद यरूशलेम में थे, जहाँ यीशु ने प्रेरितों से पवित्र आत्मा का इंतजार करने के लिए कहा था।</w:t>
      </w:r>
    </w:p>
    <w:p>
      <w:pPr/>
      <w:r>
        <w:rPr>
          <w:lang w:val="hi_IN" w:bidi="hi_IN"/>
        </w:rPr>
      </w:r>
      <w:r>
        <w:rPr>
          <w:lang w:val="hi_IN" w:bidi="hi_IN"/>
        </w:rPr>
        <w:t>पतरस ने उन्हें विनम्रता से "भाइयों" कहकर संबोधित किया, यह शब्द वह अपने साथी विश्वासियों, पुरुषों और महिलाओं दोनों के लिए इस्तेमाल करता था। इससे पता चला कि वह अपने आप को उनमें से एक मानता है। पतरस ने उनसे कहा, “यह आवश्यक था कि यहूदी धर्मशास्त्रों में जिन घटनाओं के बारे में बताया गया है, वे पूरी हों।” पवित्र आत्मा ने दाऊद को यहूदा के बारे में बोलने के लिए प्रेरित किया। उसने समय से पहले ही बता दिया था कि यहूदा क्या करेगा, वही यहूदा जिसने यीशु को गिरफ्तार करने आए लोगों की अगुवाई की थी।" दाऊद एक राजा था जिसने यीशु के पृथ्वी पर रहने से लगभग एक हजार साल पहले इस्राएल पर शासन किया था। पवित्रशास्त्र में उसके बारे में कई कहानियाँ हैं। दाऊद ने भजन संहिता नाम के पवित्रशास्त्र के कुछ भाग लिखे थे। जब उसने भजन संहिता लिखा था तो उसने वही लिखा जो पवित्र आत्मा ने उसे लिखने के लिए कहा था। पवित्र आत्मा परमेश्वर का आत्मा है, जिसे परमेश्वर लोगों को अपनी उपस्थिति, बुद्धि, अधिकार और शक्ति से लैस करने के लिए देता है। पवित्र आत्मा ने दाऊद को यहूदा के जन्म से बहुत पहले ही उसके बारे में भविष्यद्वाणियाँ यानी भविष्य की घटनाओं की भविष्यद्वाणियाँ लिखने के लिए निर्देशित किया था। उसने यहूदा के बारे में जो भविष्यद्वाणियाँ लिखी थीं वे सच हुईं। लेकिन उन भविष्यद्वाणियों में यहूदा के नाम का उल्लेख नहीं किया गया है। दाऊद नहीं जानता था कि उसने यहूदा के बारे में लिखा है।</w:t>
      </w:r>
    </w:p>
    <w:p>
      <w:pPr/>
      <w:r>
        <w:rPr>
          <w:lang w:val="hi_IN" w:bidi="hi_IN"/>
        </w:rPr>
      </w:r>
      <w:r>
        <w:rPr>
          <w:lang w:val="hi_IN" w:bidi="hi_IN"/>
        </w:rPr>
        <w:t>परमेश्वर ने पतरस पर प्रकट किया कि जो कुछ भविष्यद्वाणियाँ दाऊद ने लिखी थीं वे यहूदा के बारे में थीं। ऐसा इसलिए था क्योंकि यहूदा का चरित्र और कार्य उस व्यक्ति के चरित्र और कार्य के समान थे जिसका वर्णन दाऊद ने किया था। यीशु की मृत्यु के ठीक बाद जो शुरुआती मसीही रहते थे, वे जानते थे कि यीशु ही मसीहा या प्रतिज्ञा किया गया उद्धारकर्ता है। वे जानते थे कि यहूदी पवित्रशास्त्र में मसीहा को दुख उठाने और मरने के तरीके के बारे में कई भविष्यद्वाणियाँ थीं। यह भी सम्भव है कि यीशु ने मरे हुओं में से जी उठने के बाद उन्हें वे भविष्यद्वाणियाँ दिखाई हो। इसलिए जब वे यहूदी धर्मशास्त्र पढ़ते थे, तो वे समझ पाते थे कि कौन-सी भविष्यद्वाणियाँ उन घटनाओं के बारे में थीं जिन्हें उन्होंने यीशु के जीवन के दौरान होते हुए देखा था।</w:t>
      </w:r>
    </w:p>
    <w:p>
      <w:pPr/>
      <w:r>
        <w:rPr>
          <w:lang w:val="hi_IN" w:bidi="hi_IN"/>
        </w:rPr>
      </w:r>
      <w:r>
        <w:rPr>
          <w:lang w:val="hi_IN" w:bidi="hi_IN"/>
        </w:rPr>
        <w:t>यहाँ रुकें और अपनी संस्कृति से किसी ऐसे व्यक्ति के बारे में कोई कहानी बताएं, या कोई ऐसी कहानी बताएं जिसने ऐसी घटनाओं की भविष्यद्वाणी की हो जो बाद में सच में हुईं। यदि किसी ने इन घटनाओं की भविष्यद्वाणी की थी, तो आप कैसे जानते हैं कि ये घटनाएँ वास्तव में घटित हुई थीं?</w:t>
      </w:r>
    </w:p>
    <w:p>
      <w:pPr/>
      <w:r>
        <w:rPr>
          <w:lang w:val="hi_IN" w:bidi="hi_IN"/>
        </w:rPr>
      </w:r>
      <w:r>
        <w:rPr>
          <w:lang w:val="hi_IN" w:bidi="hi_IN"/>
        </w:rPr>
        <w:t>पतरस ने आगे कहा, "क्योंकि यीशु ने यहूदा को हमारे साथ परमेश्वर का काम करने के लिए चुना था, इसलिए वह हमारे समूह का एक सदस्य था।" यह वाक्य शायद यह समझा रहा है कि यहूदा, जिसने यीशु को धोखा दिया, जानता था कि यीशु कहाँ था, क्योंकि वह प्रेरितों में से एक था। यह बात उस आधार को भी बताती है जिस पर पतरस आगे अपने भाषण में यहूदा के बारे में विशेष भविष्यद्वाणियों की चर्चा करने वाला है।</w:t>
      </w:r>
    </w:p>
    <w:p>
      <w:pPr/>
      <w:r>
        <w:rPr>
          <w:lang w:val="hi_IN" w:bidi="hi_IN"/>
        </w:rPr>
      </w:r>
      <w:r>
        <w:rPr>
          <w:lang w:val="hi_IN" w:bidi="hi_IN"/>
        </w:rPr>
        <w:t>नीचे दी गई अतिरिक्त जानकारी पतरस के भाषण का हिस्सा नहीं है। लूका ने शायद यहूदा की मृत्यु के बारे में अधिक विवरण जोड़ा ताकि पाठक पतरस की टिप्पणियों को बेहतर समझ सकें।</w:t>
      </w:r>
    </w:p>
    <w:p>
      <w:pPr/>
      <w:r>
        <w:rPr>
          <w:lang w:val="hi_IN" w:bidi="hi_IN"/>
        </w:rPr>
      </w:r>
      <w:r>
        <w:rPr>
          <w:lang w:val="hi_IN" w:bidi="hi_IN"/>
        </w:rPr>
        <w:t>"अब इस व्यक्ति ने उस कमाई से खेत खरीदा जो यहूदियों ने उसे उसके दुष्ट काम के लिए दिया था।" यहूदा ने यीशु को धोखा दिया, और याजकों ने ऐसा करने के लिए यहूदा को पैसे दिए। वह पैसा यहूदा का प्रतिफल था। बाद में यहूदा ने मंदिर के क्षेत्र में पैसे फेंक दिए। याजकों ने यहूदा के पैसे का उपयोग करके खेत खरीदा। इसलिए खेत यहूदा का हुआ। लूका ने शायद इसलिए लिखा, "यहूदा ने एक खेत खरीदा" क्योंकि वह यहूदा के बारे में कहानी बता रहा था और उसे कहानी छोटी रखनी थी और पूरी कहानी नहीं बतानी थी।</w:t>
      </w:r>
    </w:p>
    <w:p>
      <w:pPr/>
      <w:r>
        <w:rPr>
          <w:lang w:val="hi_IN" w:bidi="hi_IN"/>
        </w:rPr>
      </w:r>
      <w:r>
        <w:rPr>
          <w:lang w:val="hi_IN" w:bidi="hi_IN"/>
        </w:rPr>
        <w:t>लूका आगे कहता है कि यहूदा पहले सिर के बल गिरा, उसका शरीर बीच में फट गया और उसके पेट के आंतरिक अंग बाहर निकल गए। इसका अर्थ है कि उसका चेहरा नीचे की ओर था और वह किसी ऊँचाई से गिरा था, न कि चलते समय ठोकर खाकर गिरा था। यहूदा की मृत्यु की खबर यरूशलेम के सभी लोगों में फैल गई। उन्होंने उस खेत को ऐसे शब्द से पुकारा, जिसका उनकी भाषा में अर्थ है लहू का क्षेत्र। यह इसलिए था क्योंकि यहूदा वहाँ मर गया और उसका लहू इस स्थान पर बहाया गया।</w:t>
      </w:r>
    </w:p>
    <w:p>
      <w:pPr/>
      <w:r>
        <w:rPr>
          <w:lang w:val="hi_IN" w:bidi="hi_IN"/>
        </w:rPr>
      </w:r>
      <w:r>
        <w:rPr>
          <w:lang w:val="hi_IN" w:bidi="hi_IN"/>
        </w:rPr>
        <w:t>पतरस ने आगे कहा, "राजा दाऊद जिसने भजन संहिता की पुस्तक लिखी थी, उसने कहा, 'हर किसी को उसका घर छोड़ देना चाहिए और उसमें कोई भी न रहे,” और “उसका काम कोई और करे।'” पतरस इन धर्मग्रंथों के अर्थ को यहूदा पर लागू कर रहा है। पहला पद यह इच्छा व्यक्त करता है कि यहूदा का घर खाली रहे। दूसरे शब्दों में, यह एक इच्छा है कि कोई और शत्रु उसकी जगह लेने के लिए न आए। दूसरा भाग यह आवश्यकता प्रकट करता है कि किसी भरोसेमंद व्यक्ति को उसके स्थान पर प्रेरित के रूप में सेवा करने के लिए चुना जाए।</w:t>
      </w:r>
    </w:p>
    <w:p>
      <w:pPr/>
      <w:r>
        <w:rPr>
          <w:lang w:val="hi_IN" w:bidi="hi_IN"/>
        </w:rPr>
      </w:r>
      <w:r>
        <w:rPr>
          <w:lang w:val="hi_IN" w:bidi="hi_IN"/>
        </w:rPr>
        <w:t>पतरस ने कहा, "इसलिए हमें एक ऐसे व्यक्ति को चुनना चाहिए जो हमारे प्रेरितों के समूह में शामिल हो और हमारे साथ मिलकर इस बात का गवाह बने कि प्रभु यीशु मरे हुओं में से जी उठा। इस व्यक्ति को उन चेलों में से होना चाहिए जो पूरे समय हमारे साथ रहा हो, जब से प्रभु यीशु हमारे साथ रहता था—यूहन्ना के बपतिस्मा से लेकर उस दिन तक जब परमेश्वर ने यीशु को स्वर्ग में उठा लिया।”</w:t>
      </w:r>
    </w:p>
    <w:p>
      <w:pPr/>
      <w:r>
        <w:rPr>
          <w:lang w:val="hi_IN" w:bidi="hi_IN"/>
        </w:rPr>
      </w:r>
      <w:r>
        <w:rPr>
          <w:lang w:val="hi_IN" w:bidi="hi_IN"/>
        </w:rPr>
        <w:t>"यूहन्ना के बपतिस्मा से" शायद उस समय को दर्शाता है जब यूहन्ना बपतिस्मा देने वाले ने यीशु को बपतिस्मा दिया था। यूहन्ना ने लोगों को बपतिस्मा दिया, या उन्हें पानी में धोया था, ताकि यह दिखाया जा सके कि कोई व्यक्ति पाप करना बंद करना और परमेश्वर की आज्ञा मानना चाहता है। यूहन्ना ने लोगों को अपने पापों से पश्चाताप करने और बपतिस्मा लेने के लिए बुलाया ताकि वे यीशु की बात सुनने के लिए अपने आप को तैयार कर सकें। यीशु ने यूहन्ना से कहा कि वह उसे भी बपतिस्मा दे, भले ही उसने कभी पाप नहीं किया था। यीशु जानता था कि यह परमेश्वर की इच्छा थी कि यूहन्ना उसे बपतिस्मा दे। इस तरह यीशु ने उन लोगों के समान किया जिन्हें वह बचाने के लिए आया था। यीशु का बपतिस्मा उसकी सेवकाई की शुरुआत थी, या पृथ्वी पर उसके आधिकारिक काम की शुरुआत थी।</w:t>
      </w:r>
    </w:p>
    <w:p>
      <w:pPr/>
      <w:r>
        <w:rPr>
          <w:lang w:val="hi_IN" w:bidi="hi_IN"/>
        </w:rPr>
      </w:r>
      <w:r>
        <w:rPr>
          <w:lang w:val="hi_IN" w:bidi="hi_IN"/>
        </w:rPr>
        <w:t>इस्राएल पृथ्वी पर लोगों का पहला समूह था जिसे परमेश्वर ने चुना, ताकि वे संसार के सभी लोगों को उसके बारे में बताएँ। जब उन्होंने परमेश्वर की आज्ञा नहीं मानी, तब यीशु पृथ्वी पर आया ताकि वह सभी लोगों के पापों के लिए मरे, जिससे जो कोई भी उद्धार के इस उपहार को स्वीकार करे, वह परमेश्वर को जान सके और अनन्त जीवन पाए। यीशु ने प्रेरितों को अपना प्रतिनिधि नियुक्त किया और उसने बारह चुना, क्योंकि प्रेरितों ने इस्राएल के बारह गोत्रों का प्रतिनिधित्व किया। प्रेरित परमेश्वर के अनुयायियों के नए समूह के अगुवों के समान थे। बहुत से लोग मानते हैं कि बारह प्रेरित पवित्र आत्मा के आगमन और कलीसिया के जन्म की नींव के रूप में इस्राएल के बारह गोत्रों का प्रतिनिधित्व करते हैं।</w:t>
      </w:r>
    </w:p>
    <w:p>
      <w:pPr/>
      <w:r>
        <w:rPr>
          <w:lang w:val="hi_IN" w:bidi="hi_IN"/>
        </w:rPr>
      </w:r>
      <w:r>
        <w:rPr>
          <w:lang w:val="hi_IN" w:bidi="hi_IN"/>
        </w:rPr>
        <w:t>और पतरस के भाषण के बाद विश्वासियों ने दो पुरुषों के नाम सुझाए। एक व्यक्ति का नाम यूसुफ था, जिसे लोग बरसब्बास भी कहते थे, जिसका अर्थ है सब्त के दिन का पुत्र। उन्होंने उसे यूस्तुस भी कहा। दूसरे व्यक्ति का नाम मत्तियाह था।</w:t>
      </w:r>
    </w:p>
    <w:p>
      <w:pPr/>
      <w:r>
        <w:rPr>
          <w:lang w:val="hi_IN" w:bidi="hi_IN"/>
        </w:rPr>
      </w:r>
      <w:r>
        <w:rPr>
          <w:lang w:val="hi_IN" w:bidi="hi_IN"/>
        </w:rPr>
        <w:t>फिर उन्होंने प्रार्थना की और कहा, "हे प्रभु, तू जो सब के मन को जानता है।" यहाँ "प्रभु" शब्द का मतलब यीशु से है। "यह प्रगट कर कि इन दोनों में से तूने किसको चुना है, कि वह इस सेवकाई और प्रेरिताई का पद ले।" प्रेरितों का मुख्य कार्य था यीशु के बारे में सुसमाचार का प्रचार करना, कलीसिया की स्थापना करना, कलीसिया में आत्मिक अधिकार रखना, और इस बात के गवाह होना कि यीशु मरे हुओं में से जी उठा है। वे विश्वास और अधिकार की स्थिति में थे। यही वह काम था जिसे यहूदा छोड़कर, “अपने स्थान को गया।” जब यहूदा ने यीशु को धोखा दिया, तब उसने यीशु द्वारा दिया गया पद छोड़ दिया और वह प्रेरित भी नहीं रहा। क्योंकि उसने यीशु को धोखा दिया, इसलिए वह एक ऐसे स्थान का है जो प्रेरितों और अन्य विश्वासियों से अलग है। इसका अर्थ है कि यहूदा को वह मिला जिसका वह हकदार था। इस बात की पूरी संभावना है कि समूह के अगुवे ने वे शब्द बोले होंगे और लोगों ने भी उसी तरह से प्रार्थना की होगी, लेकिन बिल्कुल इन्हीं शब्दों में नहीं।</w:t>
      </w:r>
    </w:p>
    <w:p>
      <w:pPr/>
      <w:r>
        <w:rPr>
          <w:lang w:val="hi_IN" w:bidi="hi_IN"/>
        </w:rPr>
      </w:r>
      <w:r>
        <w:rPr>
          <w:lang w:val="hi_IN" w:bidi="hi_IN"/>
        </w:rPr>
        <w:t>फिर उन्होंने यह देखने के लिए चिट्ठी डाली कि यीशु ने यहूदा के स्थान पर किसको चुना। "चिट्ठी डालना " संभवतः उन चिन्हित वस्तुओं को किसी थैली या पात्र में डालने को दर्शाता है। वस्तुएँ आमतौर पर कंकड़ होती थीं। वे या तो अलग-अलग रंगों से चिह्नित थे, अलग-अलग प्रतीकों से, या हर कंकड़ पर एक नाम लिखा हुआ था। फिर किसी व्यक्ति ने थैली को हिलाया जब तक कि उनमें से एक वस्तु नहीं निकल गई। वे उम्मीद करते थे कि प्रभु सही चिन्हित वस्तु को गिरा देगा। यहाँ समूह का अगुवा, जो शायद पतरस है, उसने चिट्ठी डाली। बाकी लोग उसके ऐसा करने को मंजूरी दे रहे थे। मत्तियाह के नाम चिट्ठी निकली और उन्होंने उसे ग्यारह प्रेरितों में शामिल कर लिया, इस तरह फिर से बारह प्रेरित हो गए।</w:t>
      </w:r>
    </w:p>
    <w:p>
      <w:pPr/>
      <w:r>
        <w:rPr>
          <w:lang w:val="hi_IN" w:bidi="hi_IN"/>
        </w:rPr>
      </w:r>
      <w:r>
        <w:rPr>
          <w:lang w:val="hi_IN" w:bidi="hi_IN"/>
        </w:rPr>
        <w:t xml:space="preserve">यहाँ रुकें और अनुवाद समूह को एक तस्वीर दिखाएँ जिसमें </w:t>
      </w:r>
      <w:r>
        <w:rPr>
          <w:lang w:val="hi_IN" w:bidi="hi_IN"/>
        </w:rPr>
        <w:t>चिट्ठी डाली</w:t>
      </w:r>
      <w:r>
        <w:rPr>
          <w:lang w:val="hi_IN" w:bidi="hi_IN"/>
        </w:rPr>
        <w:t xml:space="preserve"> गई थी।</w:t>
      </w:r>
    </w:p>
    <w:p>
      <w:pPr/>
      <w:r>
        <w:rPr>
          <w:lang w:val="hi_IN" w:bidi="hi_IN"/>
        </w:rPr>
      </w:r>
      <w:r>
        <w:rPr>
          <w:lang w:val="hi_IN" w:bidi="hi_IN"/>
        </w:rPr>
        <w:t>यहाँ रुकें और अनुवाद समूह के साथ चर्चा करें कि आपकी संस्कृति में लोग निर्णय लेने में मदद के लिए किन तरीकों का उपयोग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के चार दृश्य हैं। </w:t>
      </w:r>
    </w:p>
    <w:p>
      <w:pPr/>
      <w:r>
        <w:rPr>
          <w:lang w:val="hi_IN" w:bidi="hi_IN"/>
        </w:rPr>
      </w:r>
      <w:r>
        <w:rPr>
          <w:b/>
          <w:lang w:val="hi_IN" w:bidi="hi_IN"/>
        </w:rPr>
        <w:t>पहला दृश्य:</w:t>
      </w:r>
      <w:r>
        <w:rPr>
          <w:lang w:val="hi_IN" w:bidi="hi_IN"/>
        </w:rPr>
        <w:t xml:space="preserve"> पतरस 120 विश्वासियों के समूह को एक भाषण देता है। वह कहते हैं कि यह आवश्यक था कि जो बातें पवित्र आत्मा ने राजा दाऊद के माध्यम से पवित्रशास्त्र में यहूदा के बारे में कही थीं, वे पूरी हों।</w:t>
      </w:r>
    </w:p>
    <w:p>
      <w:pPr/>
      <w:r>
        <w:rPr>
          <w:lang w:val="hi_IN" w:bidi="hi_IN"/>
        </w:rPr>
      </w:r>
      <w:r>
        <w:rPr>
          <w:b/>
          <w:lang w:val="hi_IN" w:bidi="hi_IN"/>
        </w:rPr>
        <w:t>दूसरा दृश्य:</w:t>
      </w:r>
      <w:r>
        <w:rPr>
          <w:lang w:val="hi_IN" w:bidi="hi_IN"/>
        </w:rPr>
        <w:t xml:space="preserve"> पतरस उन भविष्यद्वाणियों को उद्धृत करता है, जो राजा दाऊद ने यहूदा के बारे में भजन संहिता में लिखी थीं। एक पवित्रशास्त्र प्रार्थना है जिसमें परमेश्वर से यह विनती की गई है कि यहूदा का धोखेबाज के रूप में स्थान सदा के लिए खाली रहे। एक अन्य पवित्रशास्त्र में कहा गया है कि किसी को यहूदा के स्थान पर प्रेरित के रूप में सेवा करनी चाहिए।</w:t>
      </w:r>
    </w:p>
    <w:p>
      <w:pPr/>
      <w:r>
        <w:rPr>
          <w:lang w:val="hi_IN" w:bidi="hi_IN"/>
        </w:rPr>
      </w:r>
      <w:r>
        <w:rPr>
          <w:b/>
          <w:lang w:val="hi_IN" w:bidi="hi_IN"/>
        </w:rPr>
        <w:t>तीसरा दृश्य:</w:t>
      </w:r>
      <w:r>
        <w:rPr>
          <w:lang w:val="hi_IN" w:bidi="hi_IN"/>
        </w:rPr>
        <w:t xml:space="preserve"> पतरस कहता है कि प्रेरितों को यहूदा के स्थान पर एक और विश्वासयोग्य व्यक्ति को चुनना चाहिए, जो उनके साथ मिलकर यीशु के मरे हुओं में से जी उठने का गवाह बन सके। इस व्यक्ति को यीशु के बपतिस्मा के समय से लेकर जब तक परमेश्वर ने उसे स्वर्ग में उठा लिया, तब तक चेलों के साथ रहना पड़ा था।</w:t>
      </w:r>
    </w:p>
    <w:p>
      <w:pPr/>
      <w:r>
        <w:rPr>
          <w:lang w:val="hi_IN" w:bidi="hi_IN"/>
        </w:rPr>
      </w:r>
      <w:r>
        <w:rPr>
          <w:b/>
          <w:lang w:val="hi_IN" w:bidi="hi_IN"/>
        </w:rPr>
        <w:t>चौथा दृश्य:</w:t>
      </w:r>
      <w:r>
        <w:rPr>
          <w:lang w:val="hi_IN" w:bidi="hi_IN"/>
        </w:rPr>
        <w:t xml:space="preserve"> चेले दो पुरुषों को चुनते हैं, यूसुफ जिसे बरसब्बास या यूस्तुस भी कहा जाता है, और मत्तियाह। चेलों ने यह तय करने के लिए चिट्ठी डाली कि यीशु ने यहूदा की जगह किसे चुना। मत्तियाह के नाम चिट्ठी निकलती है और वह ग्यारह प्रेरितों के साथ शामिल हो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ग्यारह प्रेरित</w:t>
      </w:r>
    </w:p>
    <w:p>
      <w:pPr>
        <w:pStyle w:val="ListBullet"/>
        <w:spacing w:line="240" w:lineRule="auto"/>
        <w:ind w:left="720"/>
      </w:pPr>
      <w:r>
        <w:rPr>
          <w:lang w:val="hi_IN" w:bidi="hi_IN"/>
        </w:rPr>
      </w:r>
      <w:r>
        <w:rPr>
          <w:lang w:val="hi_IN" w:bidi="hi_IN"/>
        </w:rPr>
        <w:t>यीशु के विश्वासी</w:t>
      </w:r>
    </w:p>
    <w:p>
      <w:pPr>
        <w:pStyle w:val="ListBullet"/>
        <w:spacing w:line="240" w:lineRule="auto"/>
        <w:ind w:left="720"/>
      </w:pPr>
      <w:r>
        <w:rPr>
          <w:lang w:val="hi_IN" w:bidi="hi_IN"/>
        </w:rPr>
      </w:r>
      <w:r>
        <w:rPr>
          <w:lang w:val="hi_IN" w:bidi="hi_IN"/>
        </w:rPr>
        <w:t>यूसुफ, जिसे बरसब्बास या यूस्तुस भी कहा जाता है</w:t>
      </w:r>
    </w:p>
    <w:p>
      <w:pPr>
        <w:pStyle w:val="ListBullet"/>
        <w:spacing w:line="240" w:lineRule="auto"/>
        <w:ind w:left="720"/>
      </w:pPr>
      <w:r>
        <w:rPr>
          <w:lang w:val="hi_IN" w:bidi="hi_IN"/>
        </w:rPr>
      </w:r>
      <w:r>
        <w:rPr>
          <w:lang w:val="hi_IN" w:bidi="hi_IN"/>
        </w:rPr>
        <w:t>मत्तियाह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उन दिनों पतरस लगभग 120 विश्वासियों के बीच खड़ा हुआ और एक भाषण दिया। मूल भाषा में लूका कहता है कि पतरस 120 भाइयों से बात कर रहा है, जिसका अर्थ है कि वे विश्वासी हैं। यह ध्यान देना महत्वपूर्ण है कि लूका किसी नई कहानी की शुरुआत को चिह्नित करने के लिए "उन दिनों में" वाक्यांश का उपयोग करता है। यह वाक्यांश यह नहीं बताता कि समय की अवधि कितनी लंबी थी। शायद वे उस समय यरूशलेम में ही उन पर पवित्र आत्मा के आने का इंतजार कर रहे थे। पतरस ने उन्हें विनम्रता से "भाइयों" कहकर संबोधित किया, यह शब्द वह अपने साथी विश्वासियों, पुरुषों और महिलाओं दोनों के लिए इस्तेमाल करता था। इससे पता चला कि वह अपने आप को उनमें से एक मानता था।</w:t>
      </w:r>
    </w:p>
    <w:p>
      <w:pPr/>
      <w:r>
        <w:rPr>
          <w:lang w:val="hi_IN" w:bidi="hi_IN"/>
        </w:rPr>
      </w:r>
      <w:r>
        <w:rPr>
          <w:lang w:val="hi_IN" w:bidi="hi_IN"/>
        </w:rPr>
        <w:t>नीचे दी गई अतिरिक्त जानकारी पतरस के भाषण का हिस्सा नहीं है। लूका ने शायद यहूदा की मृत्यु के बारे में अधिक विवरण जोड़ा ताकि पाठक पतरस के भाषण को बेहतर समझ सकें। "अब इस व्यक्ति ने उस कमाई से खेत खरीदा जो यहूदियों ने उसे उसके दुष्ट काम के लिए दिया था।" यह ध्यान रखना महत्वपूर्ण है कि लूका ने "अब" शब्द का प्रयोग किया है, ताकि कहानी के पिछले भाग से बदलाव को दर्शाया जा सके और पाठक को अधिक पृष्ठभूमि जानकारी दी जा सके। लूका आगे कहता है कि यहूदा पहले सिर के बल गिर गया, उसका शरीर बीच में फट गया, और उसके पेट के आंतरिक अंग बाहर निकल गए। इसका अर्थ है कि उसका चेहरा नीचे की ओर था और वह किसी ऊँचाई से गिरा था, न कि चलते समय ठोकर खाकर गिरा था। यहूदा की मृत्यु की खबर यरूशलेम के सभी लोगों में फैल गई। उन्होंने उस खेत को ऐसे शब्द से पुकारा, जिसका अर्थ है उनकी भाषा में "लहू का क्षेत्र" है। यह इसलिए था क्योंकि यहूदा वहाँ मर गया और उसका लहू इस स्थान पर बहाया गया।</w:t>
      </w:r>
    </w:p>
    <w:p>
      <w:pPr/>
      <w:r>
        <w:rPr>
          <w:lang w:val="hi_IN" w:bidi="hi_IN"/>
        </w:rPr>
      </w:r>
      <w:r>
        <w:rPr>
          <w:lang w:val="hi_IN" w:bidi="hi_IN"/>
        </w:rPr>
        <w:t>रुकें और अनुवाद समूह के साथ चर्चा करें कि आप अपनी भाषा में अतिरिक्त पृष्ठभूमि की जानकारी कैसे दर्शाते हैं।</w:t>
      </w:r>
    </w:p>
    <w:p>
      <w:pPr/>
      <w:r>
        <w:rPr>
          <w:lang w:val="hi_IN" w:bidi="hi_IN"/>
        </w:rPr>
      </w:r>
      <w:r>
        <w:rPr>
          <w:lang w:val="hi_IN" w:bidi="hi_IN"/>
        </w:rPr>
        <w:t>पतरस ने अपने भाषण को जारी रखते हुए कहा, “यह भजन संहिता की पुस्तक में लिखा है,” और दो पवित्रशास्त्रों का उद्धरण दिया, जिन्हें राजा दाऊद ने लिखा था और पतरस उन्हें यहूदा पर लागू कर रहा है। "लिखा गया है" वाक्यांश पुराने नियम के पवित्रशास्त्र से एक उद्धरण को पेश करता है। यहाँ उद्धरण भजन संहिता की पुस्तक से है। राजा दाऊद ने दोनों भजन लिखे जिन्हें पतरस ने यहाँ उद्धृत किया था। परमेश्वर ने दाऊद को भजन संहिता लिखने के लिए प्रेरित किया। आप इस वाक्यांश का अनुवाद इस तरह कर सकते हैं: "दाऊद ने लिखा था" या "परमेश्वर ने दाऊद के द्वारा लिखा था।" पहले पवित्रशास्त्र में कहा गया था, "उसका घर उजड़ जाए, और उसमें कोई न बसे।" यह पद परमेश्वर से एक प्रार्थना व्यक्त करता है कि यहूदा का घर खाली रहे। यह एक इच्छा है कि कोई भी अन्य शत्रु उसकी जगह लेने के लिए न आए। दूसरा पवित्रशास्त्र कहता है, "उसका पद कोई दूसरा ले ले।" यह भाग किसी व्यक्ति को यहूदा के स्थान पर प्रेरित के रूप में सेवा करने की आवश्यकता को व्यक्त करता है।</w:t>
      </w:r>
    </w:p>
    <w:p>
      <w:pPr/>
      <w:r>
        <w:rPr>
          <w:lang w:val="hi_IN" w:bidi="hi_IN"/>
        </w:rPr>
      </w:r>
      <w:r>
        <w:rPr>
          <w:lang w:val="hi_IN" w:bidi="hi_IN"/>
        </w:rPr>
        <w:t>पतरस ने कहा कि पवित्रशास्त्र में जो कहा गया है, उसके कारण उन्हें यहूदा के स्थान पर एक व्यक्ति चुनना पड़ेगा जो दूसरों के साथ प्रेरितों में से एक के रूप में काम करेगा। और वह यीशु के मरे हुओं में से जी उठने का भी गवाह होगा। यह व्यक्ति उन चेलों में से होना चाहिए था जो पूरे समय प्रेरितों के साथ था जब यीशु उनके साथ रह रहा था, जब से यूहन्ना बपतिस्मा देने वाले ने उसे बपतिस्मा दिया था तब तक जब परमेश्वर ने यीशु को स्वर्ग में उठा लिया।</w:t>
      </w:r>
    </w:p>
    <w:p>
      <w:pPr/>
      <w:r>
        <w:rPr>
          <w:lang w:val="hi_IN" w:bidi="hi_IN"/>
        </w:rPr>
      </w:r>
      <w:r>
        <w:rPr>
          <w:lang w:val="hi_IN" w:bidi="hi_IN"/>
        </w:rPr>
        <w:t>और पतरस के भाषण के बाद विश्वासियों ने दो पुरुषों के नाम सुझाए। एक व्यक्ति का नाम यूसुफ था, जिसे लोग बरसब्बास और यूस्तुस भी कहते थे। दूसरे व्यक्ति का नाम मत्तियाह था।</w:t>
      </w:r>
    </w:p>
    <w:p>
      <w:pPr/>
      <w:r>
        <w:rPr>
          <w:lang w:val="hi_IN" w:bidi="hi_IN"/>
        </w:rPr>
      </w:r>
      <w:r>
        <w:rPr>
          <w:lang w:val="hi_IN" w:bidi="hi_IN"/>
        </w:rPr>
        <w:t>फिर उन्होंने प्रार्थना की और कहा, "हे प्रभु, तू जो सब के मन को जानता है। यह प्रगट कर कि इन दोनों में से तूने किसको चुना है, कि वह इस सेवकाई और प्रेरिताई का पद ले। यही वह काम था जिसे यहूदा छोड़कर, “अपने स्थान को गया।” इस बात की पूरी संभावना है कि समूह के अगुवे ने वे शब्द बोले होंगे और लोगों ने भी उसी तरह से प्रार्थना की होगी, लेकिन बिल्कुल इन्हीं शब्दों में नहीं।</w:t>
      </w:r>
    </w:p>
    <w:p>
      <w:pPr/>
      <w:r>
        <w:rPr>
          <w:lang w:val="hi_IN" w:bidi="hi_IN"/>
        </w:rPr>
      </w:r>
      <w:r>
        <w:rPr>
          <w:lang w:val="hi_IN" w:bidi="hi_IN"/>
        </w:rPr>
        <w:t>फिर उन्होंने यह देखने के लिए चिट्ठी डाली कि यीशु ने यहूदा के स्थान पर किसको चुना। चिट्ठी "मत्तियाह के नाम पर निकली," जिसका अर्थ है कि मत्तियाह के नाम पर लिखी हुई चिट्ठी या कंकड़ नीचे गिर गया। फिर मत्तियाह 11 प्रेरितों के समूह में 12वें प्रेरित के रूप में शामिल हो गए।</w:t>
      </w:r>
    </w:p>
    <w:p>
      <w:pPr/>
      <w:r>
        <w:rPr>
          <w:lang w:val="hi_IN" w:bidi="hi_IN"/>
        </w:rPr>
      </w:r>
      <w:r>
        <w:rPr>
          <w:lang w:val="hi_IN" w:bidi="hi_IN"/>
        </w:rPr>
        <w:t xml:space="preserve">यहाँ रुकें और अनुवाद समूह को एक तस्वीर दिखाएँ जिसमें </w:t>
      </w:r>
      <w:r>
        <w:rPr>
          <w:lang w:val="hi_IN" w:bidi="hi_IN"/>
        </w:rPr>
        <w:t>चिट्ठी डाली</w:t>
      </w:r>
      <w:r>
        <w:rPr>
          <w:lang w:val="hi_IN" w:bidi="hi_IN"/>
        </w:rPr>
        <w:t xml:space="preserve"> गई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ग्यारह प्रेरित</w:t>
      </w:r>
    </w:p>
    <w:p>
      <w:pPr>
        <w:pStyle w:val="ListBullet"/>
        <w:spacing w:line="240" w:lineRule="auto"/>
        <w:ind w:left="720"/>
      </w:pPr>
      <w:r>
        <w:rPr>
          <w:lang w:val="hi_IN" w:bidi="hi_IN"/>
        </w:rPr>
      </w:r>
      <w:r>
        <w:rPr>
          <w:lang w:val="hi_IN" w:bidi="hi_IN"/>
        </w:rPr>
        <w:t>यीशु के विश्वासी</w:t>
      </w:r>
    </w:p>
    <w:p>
      <w:pPr>
        <w:pStyle w:val="ListBullet"/>
        <w:spacing w:line="240" w:lineRule="auto"/>
        <w:ind w:left="720"/>
      </w:pPr>
      <w:r>
        <w:rPr>
          <w:lang w:val="hi_IN" w:bidi="hi_IN"/>
        </w:rPr>
      </w:r>
      <w:r>
        <w:rPr>
          <w:lang w:val="hi_IN" w:bidi="hi_IN"/>
        </w:rPr>
        <w:t>यूसुफ, जिसे बरसब्बास या यूस्तुस भी कहा जाता है</w:t>
      </w:r>
    </w:p>
    <w:p>
      <w:pPr>
        <w:pStyle w:val="ListBullet"/>
        <w:spacing w:line="240" w:lineRule="auto"/>
        <w:ind w:left="720"/>
      </w:pPr>
      <w:r>
        <w:rPr>
          <w:lang w:val="hi_IN" w:bidi="hi_IN"/>
        </w:rPr>
      </w:r>
      <w:r>
        <w:rPr>
          <w:lang w:val="hi_IN" w:bidi="hi_IN"/>
        </w:rPr>
        <w:t>मत्तियाह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उन दिनों में पतरस लगभग 120 विश्वासियों के बीच खड़ा हुआ और एक भाषण दिया।</w:t>
      </w:r>
    </w:p>
    <w:p>
      <w:pPr/>
      <w:r>
        <w:rPr>
          <w:lang w:val="hi_IN" w:bidi="hi_IN"/>
        </w:rPr>
      </w:r>
      <w:r>
        <w:rPr>
          <w:lang w:val="hi_IN" w:bidi="hi_IN"/>
        </w:rPr>
        <w:t>पतरस ने कहा, "हे भाइयों, अवश्य था कि पवित्रशास्त्र का वह लेख पूरा हो। पवित्र आत्मा ने दाऊद को यहूदा के बारे में बोलने के लिए प्रेरित किया। उसने समय से पहले ही बता दिया था कि यहूदा क्या करेगा, वही यहूदा जिसने यीशु को गिरफ्तार करने आए लोगों की अगुवाई की थी।"</w:t>
      </w:r>
    </w:p>
    <w:p>
      <w:pPr/>
      <w:r>
        <w:rPr>
          <w:lang w:val="hi_IN" w:bidi="hi_IN"/>
        </w:rPr>
      </w:r>
      <w:r>
        <w:rPr>
          <w:lang w:val="hi_IN" w:bidi="hi_IN"/>
        </w:rPr>
        <w:t>पतरस ने आगे कहा, "क्योंकि यीशु ने यहूदा को हमारे साथ परमेश्वर का काम करने के लिए चुना था, इसलिए वह हमारे समूह का एक सदस्य था।"</w:t>
      </w:r>
    </w:p>
    <w:p>
      <w:pPr/>
      <w:r>
        <w:rPr>
          <w:lang w:val="hi_IN" w:bidi="hi_IN"/>
        </w:rPr>
      </w:r>
      <w:r>
        <w:rPr>
          <w:lang w:val="hi_IN" w:bidi="hi_IN"/>
        </w:rPr>
        <w:t>पतरस ने आगे कहा, “राजा दाऊद जिसने भजन संहिता की पुस्तक लिखी थी, उसने कहा, 'उसका घर उजड़ जाए, और उसमें कोई न बसे,” और “उसका पद कोई दूसरा ले ले।'"</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का किरदार निभाने वाले कलाकर से पूछें, "आप कैसा महसूस कर रहे हैं?" आप ऐसी बातें सुन सकते हैं, "भविष्यद्वाणियों के लिए परमेश्वर की स्तुति करो!" "अब हमें पता है कि क्या करना है," और "हमें पवित्रशास्त्र का पालन करना चाहिए।"</w:t>
      </w:r>
    </w:p>
    <w:p>
      <w:pPr/>
      <w:r>
        <w:rPr>
          <w:lang w:val="hi_IN" w:bidi="hi_IN"/>
        </w:rPr>
      </w:r>
      <w:r>
        <w:rPr>
          <w:lang w:val="hi_IN" w:bidi="hi_IN"/>
        </w:rPr>
        <w:t>पतरस ने कहा कि पवित्रशास्त्र में जो कहा गया है, उसके कारण प्रेरितों को यहूदा के स्थान पर एक व्यक्ति चुनना पड़ेगा जो दूसरों के साथ प्रेरितों में से एक के रूप में काम करेगा। और वह यीशु के मरे हुओं में से जी उठने का भी गवाह होगा। यह व्यक्ति उन चेलों में से होना चाहिए था जो पूरे समय प्रेरितों के साथ था जब यीशु उनके साथ रह रहा था, जब से यूहन्ना बपतिस्मा देने वाले ने उसे बपतिस्मा दिया था तब तक जब परमेश्वर ने यीशु को स्वर्ग में उठा लिया।</w:t>
      </w:r>
    </w:p>
    <w:p>
      <w:pPr/>
      <w:r>
        <w:rPr>
          <w:lang w:val="hi_IN" w:bidi="hi_IN"/>
        </w:rPr>
      </w:r>
      <w:r>
        <w:rPr>
          <w:lang w:val="hi_IN" w:bidi="hi_IN"/>
        </w:rPr>
        <w:t>और पतरस के भाषण के बाद विश्वासियों ने दो पुरुषों के नाम सुझाए। एक व्यक्ति का नाम यूसुफ था, जिसे लोग बरसब्बास और यूस्तुस भी कहते थे। दूसरे व्यक्ति का नाम मत्तियाह था।</w:t>
      </w:r>
    </w:p>
    <w:p>
      <w:pPr/>
      <w:r>
        <w:rPr>
          <w:lang w:val="hi_IN" w:bidi="hi_IN"/>
        </w:rPr>
      </w:r>
      <w:r>
        <w:rPr>
          <w:lang w:val="hi_IN" w:bidi="hi_IN"/>
        </w:rPr>
        <w:t>फिर उन्होंने प्रार्थना की और कहा, "हे प्रभु, तू जो सब के मन को जानता है। यह प्रगट कर कि इन दोनों में से तूने किसको चुना है, कि वह इस सेवकाई और प्रेरिताई का पद ले। यही वह काम था जिसे यहूदा छोड़कर अपने स्थान को चला गया।"</w:t>
      </w:r>
    </w:p>
    <w:p>
      <w:pPr/>
      <w:r>
        <w:rPr>
          <w:lang w:val="hi_IN" w:bidi="hi_IN"/>
        </w:rPr>
      </w:r>
      <w:r>
        <w:rPr>
          <w:lang w:val="hi_IN" w:bidi="hi_IN"/>
        </w:rPr>
        <w:t>फिर उन्होंने यह देखने के लिए चिट्ठी डाली कि यीशु ने यहूदा के स्थान पर इन लोगों में से किसको चुना। मत्तियाह के नाम पर चिट्ठी निकली और उन्होंने उसे ग्यारह प्रेरितों में शामिल कर लिया।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मत्तियाह की भूमिका निभाने वाले अभिनेता से पूछें, "आप कैसा महसूस कर रहे हैं?" आप ऐसी बातें सुन सकते हैं, "प्रेरितों में से एक होना सम्मान की बात है। "धन्यवाद, यीशु, मुझे चुनने के लिए," "प्रभु की जय हो कि मैंने यीशु के पुनरुत्थान को देखा और अब दूसरों के साथ प्रेरित होने की ज़िम्मेदारी बाँट सकता हूँ," और "मैं यह सुसमाचार सुनाऊँगा कि यीशु प्रतिज्ञा किया गया उद्धारकर्ता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प्रेरितों की भूमिका निभाने वाले अभिनेताओं से पूछें, "आप कैसा महसूस कर रहे हैं?" आप ऐसी बातें सुन सकते हैं, "परमेश्वर की स्तुति करें कि उसने हमारे साथ सेवा करने के लिए एक और पुरुष को दिया है। वह भी यीशु के मरे हुओं में से जी उठने का गवाह होगा!" "परमेश्वर बहुत विश्वासयोग्य है," और "परमेश्वर ने यह योजना बहुत समय पहले ही बना ली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पतरस ने विश्वासियों से कहा, "हे भाइयों, अवश्य था कि </w:t>
      </w:r>
      <w:r>
        <w:rPr>
          <w:b/>
          <w:lang w:val="hi_IN" w:bidi="hi_IN"/>
        </w:rPr>
        <w:t>पवित्रशास्त्र</w:t>
      </w:r>
      <w:r>
        <w:rPr>
          <w:lang w:val="hi_IN" w:bidi="hi_IN"/>
        </w:rPr>
        <w:t xml:space="preserve"> का वह लेख पूरा हो, जो </w:t>
      </w:r>
      <w:r>
        <w:rPr>
          <w:b/>
          <w:lang w:val="hi_IN" w:bidi="hi_IN"/>
        </w:rPr>
        <w:t>पवित्र आत्मा</w:t>
      </w:r>
      <w:r>
        <w:rPr>
          <w:lang w:val="hi_IN" w:bidi="hi_IN"/>
        </w:rPr>
        <w:t xml:space="preserve"> ने दाऊद के मुख से यहूदा के विषय में पहले से कहा था।"</w:t>
      </w:r>
    </w:p>
    <w:p>
      <w:pPr/>
      <w:r>
        <w:rPr>
          <w:lang w:val="hi_IN" w:bidi="hi_IN"/>
        </w:rPr>
      </w:r>
      <w:r>
        <w:rPr>
          <w:lang w:val="hi_IN" w:bidi="hi_IN"/>
        </w:rPr>
        <w:t xml:space="preserve">उसी शब्द का उपयोग करना याद रखें जिसका उपयोग आपने पहले </w:t>
      </w:r>
      <w:r>
        <w:rPr>
          <w:b/>
          <w:lang w:val="hi_IN" w:bidi="hi_IN"/>
        </w:rPr>
        <w:t>पवित्रशास्त्र</w:t>
      </w:r>
      <w:r>
        <w:rPr>
          <w:lang w:val="hi_IN" w:bidi="hi_IN"/>
        </w:rPr>
        <w:t xml:space="preserve"> के लिए किया है। </w:t>
      </w:r>
      <w:r>
        <w:rPr>
          <w:lang w:val="hi_IN" w:bidi="hi_IN"/>
        </w:rPr>
        <w:t>पवित्रशास्त्र</w:t>
      </w:r>
      <w:r>
        <w:rPr>
          <w:lang w:val="hi_IN" w:bidi="hi_IN"/>
        </w:rPr>
        <w:t xml:space="preserve"> की पूरी परिभाषा मुख्य शब्दावली में पाई जा सकती है।</w:t>
      </w:r>
    </w:p>
    <w:p>
      <w:pPr/>
      <w:r>
        <w:rPr>
          <w:lang w:val="hi_IN" w:bidi="hi_IN"/>
        </w:rPr>
      </w:r>
      <w:r>
        <w:rPr>
          <w:lang w:val="hi_IN" w:bidi="hi_IN"/>
        </w:rPr>
        <w:t xml:space="preserve">उसी शब्द का उपयोग करना याद रखें जो आपने पहले </w:t>
      </w:r>
      <w:r>
        <w:rPr>
          <w:b/>
          <w:lang w:val="hi_IN" w:bidi="hi_IN"/>
        </w:rPr>
        <w:t>पवित्र आत्मा</w:t>
      </w:r>
      <w:r>
        <w:rPr>
          <w:lang w:val="hi_IN" w:bidi="hi_IN"/>
        </w:rPr>
        <w:t xml:space="preserve"> के लिए उपयोग किया था। </w:t>
      </w:r>
      <w:r>
        <w:rPr>
          <w:lang w:val="hi_IN" w:bidi="hi_IN"/>
        </w:rPr>
        <w:t>पवित्र आत्मा</w:t>
      </w:r>
      <w:r>
        <w:rPr>
          <w:lang w:val="hi_IN" w:bidi="hi_IN"/>
        </w:rPr>
        <w:t xml:space="preserve"> की पूरी परिभाषा मुख्य शब्दावली में पाई जा सकती है।</w:t>
      </w:r>
    </w:p>
    <w:p>
      <w:pPr/>
      <w:r>
        <w:rPr>
          <w:lang w:val="hi_IN" w:bidi="hi_IN"/>
        </w:rPr>
      </w:r>
      <w:r>
        <w:rPr>
          <w:lang w:val="hi_IN" w:bidi="hi_IN"/>
        </w:rPr>
        <w:t xml:space="preserve">यहूदा की मृत्यु की खबर पूरे </w:t>
      </w:r>
      <w:r>
        <w:rPr>
          <w:b/>
          <w:lang w:val="hi_IN" w:bidi="hi_IN"/>
        </w:rPr>
        <w:t>यरूशलेम</w:t>
      </w:r>
      <w:r>
        <w:rPr>
          <w:lang w:val="hi_IN" w:bidi="hi_IN"/>
        </w:rPr>
        <w:t xml:space="preserve"> में फैल गई। उसी शब्द का उपयोग करना याद रखें जिसका उपयोग आपने पहले यरूशलेम के लिए किया था। </w:t>
      </w:r>
      <w:r>
        <w:rPr>
          <w:lang w:val="hi_IN" w:bidi="hi_IN"/>
        </w:rPr>
        <w:t>यरूशलेम</w:t>
      </w:r>
      <w:r>
        <w:rPr>
          <w:lang w:val="hi_IN" w:bidi="hi_IN"/>
        </w:rPr>
        <w:t xml:space="preserve"> की पूरी परिभाषा मुख्य शब्दावली में पाई जा सकती है।</w:t>
      </w:r>
    </w:p>
    <w:p>
      <w:pPr/>
      <w:r>
        <w:rPr>
          <w:lang w:val="hi_IN" w:bidi="hi_IN"/>
        </w:rPr>
      </w:r>
      <w:r>
        <w:rPr>
          <w:lang w:val="hi_IN" w:bidi="hi_IN"/>
        </w:rPr>
        <w:t xml:space="preserve">पतरस ने कहा, "क्योंकि </w:t>
      </w:r>
      <w:r>
        <w:rPr>
          <w:b/>
          <w:lang w:val="hi_IN" w:bidi="hi_IN"/>
        </w:rPr>
        <w:t>भजन संहिता</w:t>
      </w:r>
      <w:r>
        <w:rPr>
          <w:lang w:val="hi_IN" w:bidi="hi_IN"/>
        </w:rPr>
        <w:t xml:space="preserve"> में लिखा है, ‘उसका घर उजड़ जाए, और उसमें कोई न बसे’ और ‘उसका पद कोई दूसरा ले ले।'" </w:t>
      </w:r>
      <w:r>
        <w:rPr>
          <w:b/>
          <w:lang w:val="hi_IN" w:bidi="hi_IN"/>
        </w:rPr>
        <w:t>भजन संहिता</w:t>
      </w:r>
      <w:r>
        <w:rPr>
          <w:lang w:val="hi_IN" w:bidi="hi_IN"/>
        </w:rPr>
        <w:t xml:space="preserve"> यहूदी पवित्रशास्त्र की उस पुस्तक का नाम है जिसका अधिकांश भाग दाऊद ने लिखा था। भजन संहिता कविताओं का एक संग्रह है और इसमें अधिकांश प्रार्थनाएँ और गीत शामिल हैं जो परमेश्वर की स्तुति करते हैं, परमेश्वर में विश्वास को प्रोत्साहित करते हैं, या मानवीय भावनाओं जैसे दुःख, भय और आनंद को व्यक्त करते हैं। दाऊद और कुछ अन्य लेखकों ने यीशु के जन्म से लगभग 1,000 साल पहले भजन संहिता लिखा था।</w:t>
      </w:r>
    </w:p>
    <w:p>
      <w:pPr/>
      <w:r>
        <w:rPr>
          <w:lang w:val="hi_IN" w:bidi="hi_IN"/>
        </w:rPr>
      </w:r>
      <w:r>
        <w:rPr>
          <w:lang w:val="hi_IN" w:bidi="hi_IN"/>
        </w:rPr>
        <w:t xml:space="preserve">और उन्होंने प्रार्थना की और कहा, "हे </w:t>
      </w:r>
      <w:r>
        <w:rPr>
          <w:b/>
          <w:lang w:val="hi_IN" w:bidi="hi_IN"/>
        </w:rPr>
        <w:t>प्रभु</w:t>
      </w:r>
      <w:r>
        <w:rPr>
          <w:lang w:val="hi_IN" w:bidi="hi_IN"/>
        </w:rPr>
        <w:t xml:space="preserve">, तू जो सब के मन को जानता है, यह प्रगट कर कि इन दोनों में से तूने किसको चुना है" यहाँ </w:t>
      </w:r>
      <w:r>
        <w:rPr>
          <w:b/>
          <w:lang w:val="hi_IN" w:bidi="hi_IN"/>
        </w:rPr>
        <w:t xml:space="preserve">प्रभु </w:t>
      </w:r>
      <w:r>
        <w:rPr>
          <w:lang w:val="hi_IN" w:bidi="hi_IN"/>
        </w:rPr>
        <w:t xml:space="preserve">का अर्थ यीशु से है। उसी शब्द का उपयोग करना याद रखें जो आपने पहले प्रभु के लिए उपयोग किया था। </w:t>
      </w:r>
      <w:r>
        <w:rPr>
          <w:lang w:val="hi_IN" w:bidi="hi_IN"/>
        </w:rPr>
        <w:t>प्रभु</w:t>
      </w:r>
      <w:r>
        <w:rPr>
          <w:lang w:val="hi_IN" w:bidi="hi_IN"/>
        </w:rPr>
        <w:t xml:space="preserve"> की पूरी परिभाषा मुख्य शब्दावली में पाई जा सकती है।</w:t>
      </w:r>
    </w:p>
    <w:p>
      <w:pPr/>
      <w:r>
        <w:rPr>
          <w:lang w:val="hi_IN" w:bidi="hi_IN"/>
        </w:rPr>
      </w:r>
      <w:r>
        <w:rPr>
          <w:lang w:val="hi_IN" w:bidi="hi_IN"/>
        </w:rPr>
        <w:t xml:space="preserve">तब उन्होंने उनके बारे में चिट्ठियाँ डाली, और चिट्ठी मत्तियाह के नाम पर निकली, अतः वह उन ग्यारह </w:t>
      </w:r>
      <w:r>
        <w:rPr>
          <w:b/>
          <w:lang w:val="hi_IN" w:bidi="hi_IN"/>
        </w:rPr>
        <w:t>प्रेरितों</w:t>
      </w:r>
      <w:r>
        <w:rPr>
          <w:lang w:val="hi_IN" w:bidi="hi_IN"/>
        </w:rPr>
        <w:t xml:space="preserve"> के साथ गिना गया। उसी शब्द का उपयोग करना याद रखें जो आपने पहले प्रेरितों के लिए उपयोग किया था। </w:t>
      </w:r>
      <w:r>
        <w:rPr>
          <w:lang w:val="hi_IN" w:bidi="hi_IN"/>
        </w:rPr>
        <w:t>प्रेरितों</w:t>
      </w:r>
      <w:r>
        <w:rPr>
          <w:lang w:val="hi_IN" w:bidi="hi_IN"/>
        </w:rPr>
        <w:t xml:space="preserve"> की पूरी परिभाषा मुख्य शब्दावली में पाई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2:1–13 को सुनें और अपने मन में रखें।</w:t>
      </w:r>
    </w:p>
    <w:p>
      <w:pPr/>
      <w:r>
        <w:rPr>
          <w:lang w:val="hi_IN" w:bidi="hi_IN"/>
        </w:rPr>
      </w:r>
      <w:r>
        <w:rPr>
          <w:lang w:val="hi_IN" w:bidi="hi_IN"/>
        </w:rPr>
        <w:t>यदि सम्भव हो तो प्रेरितों के काम 2:1–13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2:1–13 का ऑडियो संस्करण सबसे आसानी से समझ में आने वाले अनुवाद में सुनें।</w:t>
      </w:r>
    </w:p>
    <w:p>
      <w:pPr/>
      <w:r>
        <w:rPr>
          <w:lang w:val="hi_IN" w:bidi="hi_IN"/>
        </w:rPr>
      </w:r>
      <w:r>
        <w:rPr>
          <w:lang w:val="hi_IN" w:bidi="hi_IN"/>
        </w:rPr>
        <w:t>जैसा कि आपको याद होगा, यीशु के स्वर्ग लौटने के बाद, लगभग उसके 120 अनुयायी यरूशलेम लौट आए और एक घर के ऊपर वाले कमरे में एकत्रित हुए। पिन्तेकुस्त के दिन, पवित्र आत्मा उन विश्वासियों पर आता है जो प्रार्थना कर रहे हैं, और उन्हें अन्य भाषाओं में बोलने की शक्ति देता है। हमें नहीं पता कि यह उसी घर में हुआ था या किसी दूसरी जगह पर। यरूशलेम की भीड़ अलग-अलग तरीकों से प्रतिक्रिया देती है।</w:t>
      </w:r>
    </w:p>
    <w:p>
      <w:pPr/>
      <w:r>
        <w:rPr>
          <w:lang w:val="hi_IN" w:bidi="hi_IN"/>
        </w:rPr>
      </w:r>
      <w:r>
        <w:rPr>
          <w:lang w:val="hi_IN" w:bidi="hi_IN"/>
        </w:rPr>
        <w:t>पिन्तेकुस्त शब्द का अर्थ है "पचासवाँ" और यह उस भोज को दर्शाता है जो यहूदी यरूशलेम में फसह के पर्व के 50 दिन बाद मनाते थे। इसलिए यह रोमियों द्वारा यीशु को क्रूस पर चढ़ाए जाने के लगभग 50 दिन बाद की बात थी। यहूदी लोग इस पर्व को मनाने के लिए अलग-अलग स्थानों से यरूशलेम आए थे, जिसे कटनी का पर्व या सप्ताहों का पर्व भी कहा जाता है। इस समय के दौरान, लोग अपनी गेहूँ की फसल का पहला भाग परमेश्वर को बलिदान के रूप में चढ़ाते थे।</w:t>
      </w:r>
    </w:p>
    <w:p>
      <w:pPr/>
      <w:r>
        <w:rPr>
          <w:lang w:val="hi_IN" w:bidi="hi_IN"/>
        </w:rPr>
      </w:r>
      <w:r>
        <w:rPr>
          <w:lang w:val="hi_IN" w:bidi="hi_IN"/>
        </w:rPr>
        <w:t>यहाँ रुकें और समूह में इस प्रश्न पर चर्चा करें: आप जहाँ रहते हैं, वहाँ आप किस प्रकार के पर्व मनाते हैं? बताइए कि उन पर्वों में क्या होता है और लोग उनमें शामिल होने के लिए कितनी दूर से आते हैं। इस ऑडियो को यहाँ रोकें।</w:t>
      </w:r>
    </w:p>
    <w:p>
      <w:pPr/>
      <w:r>
        <w:rPr>
          <w:lang w:val="hi_IN" w:bidi="hi_IN"/>
        </w:rPr>
      </w:r>
      <w:r>
        <w:rPr>
          <w:lang w:val="hi_IN" w:bidi="hi_IN"/>
        </w:rPr>
        <w:t>यीशु के अनुयायी एक साथ इकट्ठा हो रहे हैं और प्रार्थना कर रहे हैं। हम पिछले भागों से जानते हैं कि विश्वासियों के समूह में उसके 12 प्रेरित, या उसके चुने हुए प्रतिनिधि और उसकी माता और भाई शामिल थे। अचानक स्वर्ग से, यानी जहाँ परमेश्वर रहता है वहाँ से, तेज़ हवा जैसी ज़ोर की आवाज़ आई। पवित्रशास्त्र में कई बार, हवा परमेश्वर के आत्मा का प्रतीक है। घर में बैठे विश्वासियों ने आग की जीभों जैसी चीज़ें देखीं, या ऐसा लगा मानो आग की लपटें दिखाई दे रही हों। फिर वह आग की लपटों का समूह अलग-अलग हो गया और हर एक विश्वासी पर, संभवतः उनके सिर पर, ठहर गया।</w:t>
      </w:r>
    </w:p>
    <w:p>
      <w:pPr/>
      <w:r>
        <w:rPr>
          <w:lang w:val="hi_IN" w:bidi="hi_IN"/>
        </w:rPr>
      </w:r>
      <w:r>
        <w:rPr>
          <w:lang w:val="hi_IN" w:bidi="hi_IN"/>
        </w:rPr>
        <w:t>पवित्र आत्मा ने, या परमेश्वर के आत्मा ने, हर विश्वासी को भर दिया। इसका अर्थ यह है कि पवित्र आत्मा विश्वासियों का मार्गदर्शन करेगा और उन्हें वह शक्ति देगा जिससे वे वही कर सकें जो परमेश्वर उनसे चाहता है। जैसा कि आपको याद है, यूहन्ना बपतिस्मा देने वाले ने भविष्यद्वाणी की थी कि प्रतिज्ञा किया गया उद्धारकर्ता हवा से बपतिस्मा देगा, या पवित्र आत्मा और आग से बपतिस्मा देगा। उस प्रकार का बपतिस्मा, यानी आत्मिक बपतिस्मा, उसी समय चेलों पर घटित हो रहा था जब वे घर में एक साथ थे। पवित्र आत्मा ने विश्वासियों को जो अधिकार दिया है, उनमें से एक यह है कि वे अन्य भाषाओं में या अलग-अलग भाषाओं में परमेश्वर की स्तुति करें। ये वे भाषाएँ थीं जो विश्वासियों ने नहीं सीखी थीं।</w:t>
      </w:r>
    </w:p>
    <w:p>
      <w:pPr/>
      <w:r>
        <w:rPr>
          <w:lang w:val="hi_IN" w:bidi="hi_IN"/>
        </w:rPr>
      </w:r>
      <w:r>
        <w:rPr>
          <w:lang w:val="hi_IN" w:bidi="hi_IN"/>
        </w:rPr>
        <w:t>यहाँ रुकें और समूह में इस प्रश्न पर चर्चा करें: जब लोग परमेश्वर की शक्ति से भर जाते हैं, तो वे कैसे व्यवहार करते हैं? किसी ऐसे समय की कहानी बताएं जब आपने या आपके किसी जानने वाले ने किसी स्थिति में परमेश्वर की शक्ति से काम किया हो। इस ऑडियो को यहाँ रोकें।</w:t>
      </w:r>
    </w:p>
    <w:p>
      <w:pPr/>
      <w:r>
        <w:rPr>
          <w:lang w:val="hi_IN" w:bidi="hi_IN"/>
        </w:rPr>
      </w:r>
      <w:r>
        <w:rPr>
          <w:lang w:val="hi_IN" w:bidi="hi_IN"/>
        </w:rPr>
        <w:t>लूका “अब” शब्द का प्रयोग समय बताने के लिए भी करता है और किसी ऐसे तथ्य को प्रस्तुत करने के लिए भी करता है जो सत्य था। यरूशलेम में ऐसे यहूदी थे जो अलग-अलग भाषाएँ बोलते थे, क्योंकि वे आकाश के नीचे हर जाति में रहते थे। इस वाक्यांश का अर्थ है कि भीड़ में मौजूद लोग बहुत से अलग-अलग देशों से आए हुए थे। "आकाश के नीचे" का अर्थ है "संसार में।" वे उन्हीं अलग-अलग देशों की भाषाएँ बोलते हुए बड़े हुए थे। उनमें से कुछ यरूशलेम चले गए क्योंकि यह यहूदियों की धार्मिक राजधानी थी। अन्य यहूदी केवल पर्व को मनाने के लिए यरूशलेम में थे। ये यहूदी परमेश्वर से डरते थे, या परमेश्वर की व्यवस्था के भक्त थे।</w:t>
      </w:r>
    </w:p>
    <w:p>
      <w:pPr/>
      <w:r>
        <w:rPr>
          <w:lang w:val="hi_IN" w:bidi="hi_IN"/>
        </w:rPr>
      </w:r>
      <w:r>
        <w:rPr>
          <w:lang w:val="hi_IN" w:bidi="hi_IN"/>
        </w:rPr>
        <w:t>इन यहूदियों ने तेज़ आवाज़ सुनी और यह देखने के लिए घर की ओर दौड़ पड़े कि क्या हो रहा है। तेज़ आवाज़ का मतलब तेज़ हवा की आवाज़ हो सकती है या एक ही समय में कई भाषाओं में बात कर रहे विश्वासियों की आवाज़ हो सकती है। सबसे अच्छा यही होगा कि आप अपने अनुवाद को दोनों तरह की व्याख्याओं के लिए खुला छोड़ दें। विश्वासियों के घर से बाहर आने पर उनके चारों ओर एक भीड़ इकट्ठा हो गई। भीड़ हैरान और हक्का-बक्का थी, यानी चकित और उलझन में पड़ गई थी। विश्वासी ऐसी भाषाओं में बात कर रहे थे जो उन्होंने पहले कभी नहीं सीखी थीं। भीड़ में मौजूद सभी यहूदियों ने कुछ विश्वासियों को अपनी भाषा में बोलते हुए सुना। जब वे पूछते हैं, "क्या ये लोग गलीली नहीं हैं?" उन्हें यह उम्मीद नहीं थी कि उनके प्रश्न का उत्तर मिलेगा। वे "पुरुष" शब्द का इस्तेमाल आम तौर पर पुरुषों और महिलाओं दोनों के लिए करते हैं। इसके बजाय भीड़ ने यह मान लिया कि सभी विश्वासी गलील क्षेत्र के हैं, और यह भी कि गलील में रहने वाले लोग दूसरी भाषाएँ बोलना नहीं जानते हैं।</w:t>
      </w:r>
    </w:p>
    <w:p>
      <w:pPr/>
      <w:r>
        <w:rPr>
          <w:lang w:val="hi_IN" w:bidi="hi_IN"/>
        </w:rPr>
      </w:r>
      <w:r>
        <w:rPr>
          <w:lang w:val="hi_IN" w:bidi="hi_IN"/>
        </w:rPr>
        <w:t>फिर लूका उन सभी स्थानों की सूची देता है जहाँ से यहूदी आए थे। इन क्षेत्रों में पारथी, मेदी, एलाम लोग, मेसोपोटामिया, यहूदिया, कप्पदूकिया, पुन्तुस, आसिया, फ्रुगिया, पंफुलिया, मिस्र, लीबिया के कुछ हिस्से और रोमी प्रवासी शामिल थे।</w:t>
      </w:r>
    </w:p>
    <w:p>
      <w:pPr/>
      <w:r>
        <w:rPr>
          <w:lang w:val="hi_IN" w:bidi="hi_IN"/>
        </w:rPr>
      </w:r>
      <w:r>
        <w:rPr>
          <w:lang w:val="hi_IN" w:bidi="hi_IN"/>
        </w:rPr>
        <w:t xml:space="preserve">यहाँ रुकें और उस नक्शे को देखें जिसमें </w:t>
      </w:r>
      <w:r>
        <w:rPr>
          <w:lang w:val="hi_IN" w:bidi="hi_IN"/>
        </w:rPr>
        <w:t>यरूशलेम के संबंध में पारथी, मेदी, एलाम लोग, मेसोपोटामिया, यहूदिया, कप्पदूकिया, पुन्तुस, आसिया के प्रान्त, फ्रुगिया, पंफुलिया, मिस्र के कुछ हिस्सों और रोम के क्षेत्रों</w:t>
      </w:r>
      <w:r>
        <w:rPr>
          <w:lang w:val="hi_IN" w:bidi="hi_IN"/>
        </w:rPr>
        <w:t xml:space="preserve"> को दिखाया गया है। इस ऑडियो को यहाँ रोकें।</w:t>
      </w:r>
    </w:p>
    <w:p>
      <w:pPr/>
      <w:r>
        <w:rPr>
          <w:lang w:val="hi_IN" w:bidi="hi_IN"/>
        </w:rPr>
      </w:r>
      <w:r>
        <w:rPr>
          <w:lang w:val="hi_IN" w:bidi="hi_IN"/>
        </w:rPr>
        <w:t>भीड़ में मौजूद कुछ यहूदी उन्हीं स्थानों में रहते थे, लेकिन पर्व के लिए यरूशलेम आए हुए थे। यहूदी धर्म में परिवर्तित लोग उन गैर-यहूदी लोगों को कहते हैं, जो संभवतः रोमी थे, जिन्होंने अपना धर्म छोड़ दिया और यहूदी व्यवस्था का पालन करते हुए तथा यहूदी रीति-रिवाज़ अपनाकर यहूदी बन गए। हर व्यक्ति ने एक विश्वासी को अपनी भाषा में उन चमत्कारों या महान कामों के बारे में बात करते सुना जो परमेश्वर ने किए थे। सबसे अधिक संभावना है कि वे इस बारे में बोल रहे थे कि परमेश्वर ने यीशु को प्रतिज्ञा किया हुआ उद्धारकर्ता बनाकर भेजा है।</w:t>
      </w:r>
    </w:p>
    <w:p>
      <w:pPr/>
      <w:r>
        <w:rPr>
          <w:lang w:val="hi_IN" w:bidi="hi_IN"/>
        </w:rPr>
      </w:r>
      <w:r>
        <w:rPr>
          <w:lang w:val="hi_IN" w:bidi="hi_IN"/>
        </w:rPr>
        <w:t>भीड़ अलग-अलग तरीकों से प्रतिक्रिया देती है। कुछ लोग आश्चर्यचकित हैं, जबकि दूसरे उलझन में हैं। वे समझ गए थे कि उन्होंने एक चमत्कार, यानी परमेश्वर का काम देखा है, लेकिन वे यह नहीं समझ पा रहे थे कि इसका अर्थ क्या है। कुछ अन्य यहूदी विश्वासियों का मज़ाक उड़ाते हुए कहते थे कि वे दाखमधु पीकर नशे में हैं। दाखमधु एक मादक पेय है जो अंगूर के रस से बनता है। संभवतः उन्होंने विश्वासियों का मज़ाक इसलिए उड़ाया क्योंकि वे केवल एक ही भाषा समझ पाते थे और बाकी सब उन्हें बेकार या अर्थहीन बातें लग रही थीं।</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2:1–13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के चेले यरूशलेम में एक यहूदी पर्व के दौरान एक घर में एक साथ इकट्ठा होते हैं और प्रार्थना कर रहे हैं। अचानक तेज़ हवा जैसी आवाज़ होती है और हर एक विश्वासी के सिर पर आग की लपटें दिखाई देने लगती हैं। पवित्र आत्मा उन्हें भरता है।</w:t>
      </w:r>
    </w:p>
    <w:p>
      <w:pPr/>
      <w:r>
        <w:rPr>
          <w:lang w:val="hi_IN" w:bidi="hi_IN"/>
        </w:rPr>
      </w:r>
      <w:r>
        <w:rPr>
          <w:b/>
          <w:lang w:val="hi_IN" w:bidi="hi_IN"/>
        </w:rPr>
        <w:t>दूसरे दृश्य में:</w:t>
      </w:r>
      <w:r>
        <w:rPr>
          <w:lang w:val="hi_IN" w:bidi="hi_IN"/>
        </w:rPr>
        <w:t xml:space="preserve"> विश्वासी उन भाषाओं में परमेश्वर की स्तुति करने लगते हैं जिन्हें वे पहले नहीं जानते थे। वे घर से बाहर निकलते हैं और यहूदियों की भीड़ उनके चारों ओर इकट्ठा हो जाती है। भीड़ में मौजूद हर कोई अपनी भाषा सुनता है। भीड़ अलग-अलग तरीकों से प्रतिक्रिया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 में विश्वास करनेवाले</w:t>
      </w:r>
    </w:p>
    <w:p>
      <w:pPr>
        <w:pStyle w:val="ListBullet"/>
        <w:spacing w:line="240" w:lineRule="auto"/>
        <w:ind w:left="720"/>
      </w:pPr>
      <w:r>
        <w:rPr>
          <w:lang w:val="hi_IN" w:bidi="hi_IN"/>
        </w:rPr>
      </w:r>
      <w:r>
        <w:rPr>
          <w:lang w:val="hi_IN" w:bidi="hi_IN"/>
        </w:rPr>
        <w:t>पतरस सहित 12 प्रेरित</w:t>
      </w:r>
    </w:p>
    <w:p>
      <w:pPr>
        <w:pStyle w:val="ListBullet"/>
        <w:spacing w:line="240" w:lineRule="auto"/>
        <w:ind w:left="720"/>
      </w:pPr>
      <w:r>
        <w:rPr>
          <w:lang w:val="hi_IN" w:bidi="hi_IN"/>
        </w:rPr>
      </w:r>
      <w:r>
        <w:rPr>
          <w:lang w:val="hi_IN" w:bidi="hi_IN"/>
        </w:rPr>
        <w:t>यीशु का परिवार, जिसमें मरियम भी शामिल 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अनेक देशों से आए परमेश्वर का भय मानने वाले यहूदियों की 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यीशु के अनुयायी यरूशलेम में एक घर में एक साथ मिलकर प्रार्थना कर रहे हैं। यह पिन्तेकुस्त था, इसलिए इसका अर्थ है कि यह फसह के 50 दिन बाद था। यह सप्ताहों के पर्व की शुरुआत थी। यरूशलेम अलग-अलग देशों के यहूदियों से भरा हुआ होगा क्योंकि वे मंदिर में जश्न मनाने आए थे।</w:t>
      </w:r>
    </w:p>
    <w:p>
      <w:pPr/>
      <w:r>
        <w:rPr>
          <w:lang w:val="hi_IN" w:bidi="hi_IN"/>
        </w:rPr>
      </w:r>
      <w:r>
        <w:rPr>
          <w:lang w:val="hi_IN" w:bidi="hi_IN"/>
        </w:rPr>
        <w:t>यीशु के सब अनुयायी घर में बैठे हैं और एक साथ प्रार्थना कर रहे हैं। हम पिछले भाग से जानते हैं कि यीशु के 12 प्रेरित, उसकी माता और उसके भाई मौजूद थे। संभवतः वहाँ लगभग 120 लोग थे। जैसा कि आप जानते हैं, यीशु ने प्रतिज्ञा करी थी कि वह उनके लिए पवित्र आत्मा भेजेगा और उसने कहा था कि उन्हें यरूशलेम में इंतजार करना चाहिए जब तक यह न हो जाए।</w:t>
      </w:r>
    </w:p>
    <w:p>
      <w:pPr/>
      <w:r>
        <w:rPr>
          <w:lang w:val="hi_IN" w:bidi="hi_IN"/>
        </w:rPr>
      </w:r>
      <w:r>
        <w:rPr>
          <w:lang w:val="hi_IN" w:bidi="hi_IN"/>
        </w:rPr>
        <w:t>यह याद रखना महत्वपूर्ण है कि कई बार, हवा परमेश्वर के आत्मा को दर्शाती है। आग के समान जीभ का अर्थ वास्तविक जीभें नहीं है, बल्कि सबसे अधिक संभावना है कि यह आग की एक-एक लपटों को दर्शाता है। आग चेलों को जलाए बिना उनके ऊपर ठहरी हुई थी। हवा और आग दोनों ही चेलों में पवित्र आत्मा के भरने का प्रतीक थे।</w:t>
      </w:r>
    </w:p>
    <w:p>
      <w:pPr/>
      <w:r>
        <w:rPr>
          <w:lang w:val="hi_IN" w:bidi="hi_IN"/>
        </w:rPr>
      </w:r>
      <w:r>
        <w:rPr>
          <w:lang w:val="hi_IN" w:bidi="hi_IN"/>
        </w:rPr>
        <w:t>पवित्र आत्मा चेलों को उन भाषाओं में परमेश्वर की स्तुति करने की शक्ति देता है जिन्हें वे न तो जानते थे और न ही जिन्हें उन्होंने सीखा था। संभवतः वे तब घर से बाहर निकले जब भीड़ यह देखने के लिए दौड़ी कि क्या हो रहा है।</w:t>
      </w:r>
    </w:p>
    <w:p>
      <w:pPr/>
      <w:r>
        <w:rPr>
          <w:lang w:val="hi_IN" w:bidi="hi_IN"/>
        </w:rPr>
      </w:r>
      <w:r>
        <w:rPr>
          <w:lang w:val="hi_IN" w:bidi="hi_IN"/>
        </w:rPr>
        <w:t>भीड़ में अलग-अलग देशों के यहूदी शामिल थे जो अलग-अलग भाषाएँ बोलते थे। लूका “अब” शब्द का प्रयोग इस अर्थ में करता है कि “इतिहास के इस समय में,” और इसके बाद वह पृष्ठभूमि की जानकारी देते हैं। फिर वह यह बताता है कि भीड़ में यहूदी किन विभिन्न क्षेत्रों से थे। यह महत्वपूर्ण है क्योंकि यह दिखाता है कि चेले कितनी अलग-अलग भाषाएँ बोलते थे। हर यहूदी ने चेलों में से एक को अपनी भाषा में बोलते हुए सुना था।</w:t>
      </w:r>
    </w:p>
    <w:p>
      <w:pPr/>
      <w:r>
        <w:rPr>
          <w:lang w:val="hi_IN" w:bidi="hi_IN"/>
        </w:rPr>
      </w:r>
      <w:r>
        <w:rPr>
          <w:lang w:val="hi_IN" w:bidi="hi_IN"/>
        </w:rPr>
        <w:t xml:space="preserve">यहाँ रुकें और उस नक्शे को देखें जिसमें </w:t>
      </w:r>
      <w:r>
        <w:rPr>
          <w:lang w:val="hi_IN" w:bidi="hi_IN"/>
        </w:rPr>
        <w:t>यरूशलेम के संबंध में पारथी, मेदी, एलाम लोग, मेसोपोटामिया, यहूदिया, कप्पदूकिया, पुन्तुस, आसिया के प्रान्त, फ्रुगिया, पंफुलिया, मिस्र के कुछ हिस्सों और रोम के क्षेत्रों</w:t>
      </w:r>
      <w:r>
        <w:rPr>
          <w:lang w:val="hi_IN" w:bidi="hi_IN"/>
        </w:rPr>
        <w:t xml:space="preserve"> को दिखाया गया है। इस ऑडियो को यहाँ रोकें।</w:t>
      </w:r>
    </w:p>
    <w:p>
      <w:pPr/>
      <w:r>
        <w:rPr>
          <w:lang w:val="hi_IN" w:bidi="hi_IN"/>
        </w:rPr>
      </w:r>
      <w:r>
        <w:rPr>
          <w:lang w:val="hi_IN" w:bidi="hi_IN"/>
        </w:rPr>
        <w:t>भीड़ पूछती है, "क्या ये लोग गलीली नहीं हैं?" इसलिए नहीं कि वे उत्तर चाहते हैं, बल्कि इसलिए कि वे यह संकेत दे रहे हैं कि गलील के लोग अलग-अलग भाषाएँ बोलना नहीं जानते थे।</w:t>
      </w:r>
    </w:p>
    <w:p>
      <w:pPr/>
      <w:r>
        <w:rPr>
          <w:lang w:val="hi_IN" w:bidi="hi_IN"/>
        </w:rPr>
      </w:r>
      <w:r>
        <w:rPr>
          <w:lang w:val="hi_IN" w:bidi="hi_IN"/>
        </w:rPr>
        <w:t>भीड़ में कुछ लोगों ने कहा, "वे तो नई मदिरा के नशे में हैं" या "वे अभी भी नशे में हैं," ताकि वे विश्वासियों का उपहास करें या उनका मज़ाक उड़ाएँ।</w:t>
      </w:r>
    </w:p>
    <w:p>
      <w:pPr/>
      <w:r>
        <w:rPr>
          <w:lang w:val="hi_IN" w:bidi="hi_IN"/>
        </w:rPr>
      </w:r>
      <w:r>
        <w:rPr>
          <w:lang w:val="hi_IN" w:bidi="hi_IN"/>
        </w:rPr>
        <w:t>यहाँ रुकें और समूह के रूप में इस प्रश्न पर चर्चा करें: आपकी संस्कृति में, लोग कैसे दिखाते हैं कि वे दूसरों का मज़ाक उड़ाते हैं? उन वाक्यांशों या व्यवहार पर चर्चा करें जिनका उपयोग लोग किसी का मज़ाक उड़ाते समय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2:1–13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 में विश्वास करनेवाले</w:t>
      </w:r>
    </w:p>
    <w:p>
      <w:pPr>
        <w:pStyle w:val="ListBullet"/>
        <w:spacing w:line="240" w:lineRule="auto"/>
        <w:ind w:left="720"/>
      </w:pPr>
      <w:r>
        <w:rPr>
          <w:lang w:val="hi_IN" w:bidi="hi_IN"/>
        </w:rPr>
      </w:r>
      <w:r>
        <w:rPr>
          <w:lang w:val="hi_IN" w:bidi="hi_IN"/>
        </w:rPr>
        <w:t>पतरस सहित 12 प्रेरित</w:t>
      </w:r>
    </w:p>
    <w:p>
      <w:pPr>
        <w:pStyle w:val="ListBullet"/>
        <w:spacing w:line="240" w:lineRule="auto"/>
        <w:ind w:left="720"/>
      </w:pPr>
      <w:r>
        <w:rPr>
          <w:lang w:val="hi_IN" w:bidi="hi_IN"/>
        </w:rPr>
      </w:r>
      <w:r>
        <w:rPr>
          <w:lang w:val="hi_IN" w:bidi="hi_IN"/>
        </w:rPr>
        <w:t>यीशु का परिवार, जिसमें मरियम भी शामिल 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अनेक देशों से आए परमेश्वर का भय मानने वाले यहूदियों की भीड़</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के अनुयायियों का यरूशलेम के एक घर में एक साथ इकट्ठा होने का अभिनय करें। नगर में एक उत्सव हो रहा है। विश्वासी बैठे हैं और प्रार्थना कर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माता मरियम का पात्र निभाने वाले व्यक्ति से पूछें, "आप क्या महसूस कर रहे हैं या क्या सोच रहे हैं?" वह व्यक्ति इस तरह उत्तर दे सकता है, "मुझे अपने पुत्र की याद आती है, लेकिन मुझे पता है कि वह अब अपने पिता के साथ है," या "मुझे उम्मीद है। मुझे पता है कि यीशु जल्द ही पवित्र आत्मा को भेजेगा," या "मैं संतुष्ट हूँ। परमेश्वर मेरे साथ बहुत भला रहा है। मैं उन लोगों के साथ रहकर खुश हूँ जो यीशु पर प्रतिज्ञा किए गए उद्धारकर्ता के रूप में विश्वास करते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अचानक तेज़ हवा के घर में भरने का अभिनय करें। आग की लपटें हर एक चेले पर आकर ठहर जाती हैं। आप इसे इस तरह दर्शा सकते हैं कि विश्वासी अपने सिर के ऊपर कोई ऐसी वस्तु रखें जिसमें आग की लपटें हो या जो आग की लपटों का प्रतीक हो। पवित्र आत्मा विश्वासियों को भरता है। वे अलग-अलग भाषाओं में परमेश्वर की स्तुति करने 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किरदार निभा रहे व्यक्ति से पूछें, "आप क्या महसूस कर रहे हैं या क्या सोच रहे हैं?" वह व्यक्ति इस तरह उत्तर दे सकता है, "मैं उत्साहित हूँ! आखिरकार यह हो रहा है। यीशु ने पवित्र आत्मा को भेजा है," या "मैं आश्चर्यचकित हूँ। मैं इस भाषा को जानता भी नहीं, लेकिन अचानक यह समझ में आने लगी है," या "साहसी। मैं सभी के साथ यह बताना चाहता हूँ कि यीशु ने क्या किया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भीड़ का तेज़ शोर सुनकर घर की ओर दौड़ने का अभिनय करें। विश्वासी अलग-अलग भाषाएँ बोलते हुए और परमेश्वर की स्तुति करते हुए आते हैं। हर व्यक्ति विश्वासियों को अपनी ही भाषा बोलते हुए सुनता है। कुछ लोग आश्चर्यचकित होते हैं, अन्य लोग उलझन में हैं, जबकि अन्य लोग विश्वासियों का मज़ाक उड़ाते हैं और कहते हैं कि वे नशे 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व्यक्ति से पूछें, "आप क्या महसूस कर रहे हैं या क्या सोच रहे हैं?" वह व्यक्ति इस तरह उत्तर दे सकता है, "वे अरबी कैसे बोल रहे हैं? मैंने सोचा कि यीशु के सभी अनुयायी गलील से हैं," या "मैं आश्चर्यचकित हूँ। मैंने इस तरह का कुछ कभी नहीं सुना या देखा है। परमेश्वर कार्य कर रहा है," या "निश्चित रूप से ये पुरुष नशे में हैं। मैं यह भी समझ नहीं पा रहा हूँ कि वे क्या कह रहे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2:1–13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 अनुयायी </w:t>
      </w:r>
      <w:r>
        <w:rPr>
          <w:b/>
          <w:lang w:val="hi_IN" w:bidi="hi_IN"/>
        </w:rPr>
        <w:t>पिन्तेकुस्त</w:t>
      </w:r>
      <w:r>
        <w:rPr>
          <w:lang w:val="hi_IN" w:bidi="hi_IN"/>
        </w:rPr>
        <w:t xml:space="preserve"> के दिन एक साथ इकट्ठा हो जाते हैं। पिन्तेकुस्त शब्द यहूदियों के लिए एक पवित्र दिन को दर्शाता है। इसका अर्थ है "पचासवाँ।" यह फसह के पचास दिन बाद मनाए जाने वाले सप्ताहों के पर्व के लिए यूनानी नाम है। इसका अर्थ है कि हर जगह से यहूदी यरूशलेम उत्सव मनाने के लिए आए थे। </w:t>
      </w:r>
      <w:r>
        <w:rPr>
          <w:b/>
          <w:lang w:val="hi_IN" w:bidi="hi_IN"/>
        </w:rPr>
        <w:t>पिन्तेकुस्त</w:t>
      </w:r>
      <w:r>
        <w:rPr>
          <w:lang w:val="hi_IN" w:bidi="hi_IN"/>
        </w:rPr>
        <w:t xml:space="preserve"> के बारे में अधिक जानकारी के लिए, मुख्य शब्दावली को देखें।</w:t>
      </w:r>
    </w:p>
    <w:p>
      <w:pPr/>
      <w:r>
        <w:rPr>
          <w:lang w:val="hi_IN" w:bidi="hi_IN"/>
        </w:rPr>
      </w:r>
      <w:r>
        <w:rPr>
          <w:lang w:val="hi_IN" w:bidi="hi_IN"/>
        </w:rPr>
        <w:t xml:space="preserve">लूका यीशु के अनुयायियों को </w:t>
      </w:r>
      <w:r>
        <w:rPr>
          <w:b/>
          <w:lang w:val="hi_IN" w:bidi="hi_IN"/>
        </w:rPr>
        <w:t>विश्वासी</w:t>
      </w:r>
      <w:r>
        <w:rPr>
          <w:lang w:val="hi_IN" w:bidi="hi_IN"/>
        </w:rPr>
        <w:t xml:space="preserve"> कहता है। विश्वासी शब्द उस व्यक्ति के लिए प्रयोग होता है जिसने केवल यीशु पर विश्वास करने और उसका अनुसरण करने का निर्णय लिया हो। विश्वासियों के लिए उसी शब्द का उपयोग करना सुनिश्चित करें जो आपने पिछले भागों में किया है। </w:t>
      </w:r>
      <w:r>
        <w:rPr>
          <w:b/>
          <w:lang w:val="hi_IN" w:bidi="hi_IN"/>
        </w:rPr>
        <w:t>विश्वासी</w:t>
      </w:r>
      <w:r>
        <w:rPr>
          <w:lang w:val="hi_IN" w:bidi="hi_IN"/>
        </w:rPr>
        <w:t xml:space="preserve"> के बारे में अधिक जानकारी के लिए, मुख्य शब्दावली देखें।</w:t>
      </w:r>
    </w:p>
    <w:p>
      <w:pPr/>
      <w:r>
        <w:rPr>
          <w:lang w:val="hi_IN" w:bidi="hi_IN"/>
        </w:rPr>
      </w:r>
      <w:r>
        <w:rPr>
          <w:lang w:val="hi_IN" w:bidi="hi_IN"/>
        </w:rPr>
        <w:t xml:space="preserve">जब विश्वासी प्रार्थना कर रहे थे, तो उन्हें </w:t>
      </w:r>
      <w:r>
        <w:rPr>
          <w:b/>
          <w:lang w:val="hi_IN" w:bidi="hi_IN"/>
        </w:rPr>
        <w:t>स्वर्ग</w:t>
      </w:r>
      <w:r>
        <w:rPr>
          <w:lang w:val="hi_IN" w:bidi="hi_IN"/>
        </w:rPr>
        <w:t xml:space="preserve"> से तेज़ हवा की तरह आवाज़ सुनने को मिलती है। स्वर्ग शब्द आकाश के लिए भी प्रयोग हो सकता है और उस स्थान के लिए भी जहाँ परमेश्वर रहता है। इस संदर्भ में इसका सबसे अधिक अर्थ उस स्थान से है जहाँ परमेश्वर रहता है। स्वर्ग का अनुवाद उसी तरह करें जैसे आपने पिछले भागों में किया है। </w:t>
      </w:r>
      <w:r>
        <w:rPr>
          <w:lang w:val="hi_IN" w:bidi="hi_IN"/>
        </w:rPr>
        <w:t>स्वर्ग</w:t>
      </w:r>
      <w:r>
        <w:rPr>
          <w:lang w:val="hi_IN" w:bidi="hi_IN"/>
        </w:rPr>
        <w:t xml:space="preserve"> के बारे में अधिक जानकारी के लिए, मुख्य शब्दावली को देखें।</w:t>
      </w:r>
    </w:p>
    <w:p>
      <w:pPr/>
      <w:r>
        <w:rPr>
          <w:lang w:val="hi_IN" w:bidi="hi_IN"/>
        </w:rPr>
      </w:r>
      <w:r>
        <w:rPr>
          <w:lang w:val="hi_IN" w:bidi="hi_IN"/>
        </w:rPr>
        <w:t xml:space="preserve">हवा और आग के प्रकट होने के बाद, </w:t>
      </w:r>
      <w:r>
        <w:rPr>
          <w:b/>
          <w:lang w:val="hi_IN" w:bidi="hi_IN"/>
        </w:rPr>
        <w:t>पवित्र आत्मा</w:t>
      </w:r>
      <w:r>
        <w:rPr>
          <w:lang w:val="hi_IN" w:bidi="hi_IN"/>
        </w:rPr>
        <w:t xml:space="preserve"> विश्वासियों को भरता है। पवित्र आत्मा परमेश्वर के आत्मा का एक और नाम है। परमेश्वर लोगों को अपनी उपस्थिति, बुद्धि, अधिकार और शक्ति से लैस करने के लिए अपना आत्मा देता है। नए नियम में, परमेश्वर उन सभी में बसने के लिए अपना आत्मा देता है जो यीशु पर विश्वास करने का निर्णय लेता है और उसे अपने उद्धारकर्ता के रूप में मानने का निर्णय लेता है। पवित्र आत्मा व्यक्ति का नवीनीकरण करता है और उसे ऐसा जीवन जीने में मदद करता है जो परमेश्वर को प्रसन्न करे। कभी-कभी, जब कोई पवित्र आत्मा प्राप्त करता है, तो परमेश्वर उन्हें कोई वरदान दे सकता है, जैसे किसी अन्य भाषा बोलने की क्षमता। पवित्र आत्मा के लिए उसी शब्द का इस्तेमाल करें जो आपने पिछले भागों में किया है। </w:t>
      </w:r>
      <w:r>
        <w:rPr>
          <w:lang w:val="hi_IN" w:bidi="hi_IN"/>
        </w:rPr>
        <w:t>पवित्र आत्मा</w:t>
      </w:r>
      <w:r>
        <w:rPr>
          <w:lang w:val="hi_IN" w:bidi="hi_IN"/>
        </w:rPr>
        <w:t xml:space="preserve"> के बारे में अधिक जानकारी के लिए, आप मुख्य शब्दावली को देख सकते हैं। </w:t>
      </w:r>
    </w:p>
    <w:p>
      <w:pPr/>
      <w:r>
        <w:rPr>
          <w:lang w:val="hi_IN" w:bidi="hi_IN"/>
        </w:rPr>
      </w:r>
      <w:r>
        <w:rPr>
          <w:lang w:val="hi_IN" w:bidi="hi_IN"/>
        </w:rPr>
        <w:t xml:space="preserve">पवित्र आत्मा विश्वासियों को </w:t>
      </w:r>
      <w:r>
        <w:rPr>
          <w:b/>
          <w:lang w:val="hi_IN" w:bidi="hi_IN"/>
        </w:rPr>
        <w:t>अन्य भाषाओं</w:t>
      </w:r>
      <w:r>
        <w:rPr>
          <w:lang w:val="hi_IN" w:bidi="hi_IN"/>
        </w:rPr>
        <w:t xml:space="preserve"> में बोलने की शक्ति देता है। इसका अर्थ है अलग-अलग भाषाओं में बोलने की शक्ति। </w:t>
      </w:r>
      <w:r>
        <w:rPr>
          <w:lang w:val="hi_IN" w:bidi="hi_IN"/>
        </w:rPr>
        <w:t>अन्य भाषाओं</w:t>
      </w:r>
      <w:r>
        <w:rPr>
          <w:lang w:val="hi_IN" w:bidi="hi_IN"/>
        </w:rPr>
        <w:t xml:space="preserve"> के बारे में अधिक जानकारी के लिए, मुख्य शब्दावली देखें।</w:t>
      </w:r>
    </w:p>
    <w:p>
      <w:pPr/>
      <w:r>
        <w:rPr>
          <w:lang w:val="hi_IN" w:bidi="hi_IN"/>
        </w:rPr>
      </w:r>
      <w:r>
        <w:rPr>
          <w:lang w:val="hi_IN" w:bidi="hi_IN"/>
        </w:rPr>
        <w:t xml:space="preserve">लूका हमें बताता है कि भीड़ में </w:t>
      </w:r>
      <w:r>
        <w:rPr>
          <w:b/>
          <w:lang w:val="hi_IN" w:bidi="hi_IN"/>
        </w:rPr>
        <w:t>परमेश्वर का भय</w:t>
      </w:r>
      <w:r>
        <w:rPr>
          <w:lang w:val="hi_IN" w:bidi="hi_IN"/>
        </w:rPr>
        <w:t xml:space="preserve"> मानने वाले यहूदी थे। इस मामले में, परमेश्वर का भय का अर्थ है पवित्र आदर के कारण परमेश्वर की व्यवस्था का पालन करने के प्रति भक्ति। </w:t>
      </w:r>
      <w:r>
        <w:rPr>
          <w:b/>
          <w:lang w:val="hi_IN" w:bidi="hi_IN"/>
        </w:rPr>
        <w:t>परमेश्वर का भय</w:t>
      </w:r>
      <w:r>
        <w:rPr>
          <w:lang w:val="hi_IN" w:bidi="hi_IN"/>
        </w:rPr>
        <w:t xml:space="preserve"> की बात मुख्य शब्दावली में है। "परमेश्वर का भय" के लिए उसी शब्द का इस्तेमाल करें जो आपने पिछले भागों में किया है। </w:t>
      </w:r>
      <w:r>
        <w:rPr>
          <w:b/>
          <w:lang w:val="hi_IN" w:bidi="hi_IN"/>
        </w:rPr>
        <w:t>स्वर्ग के नीचे हर जाति</w:t>
      </w:r>
      <w:r>
        <w:rPr>
          <w:lang w:val="hi_IN" w:bidi="hi_IN"/>
        </w:rPr>
        <w:t xml:space="preserve"> से यहूदी मौजूद थे। जाति का अर्थ उन लोगों के समूह से है जिनका एक विशेष क्षेत्र और सरकार है। जाति के लिए उसी शब्द का उपयोग करें जिसका उपयोग आपने पिछले भागों में किया है। "स्वर्ग के नीचे" का अर्थ पूरी पृथ्वी से है, इसलिए यहूदी भी पृथ्वी पर कई अलग-अलग देशों से थे। अधिक जानकारी के लिए, स्वर्ग और </w:t>
      </w:r>
      <w:r>
        <w:rPr>
          <w:lang w:val="hi_IN" w:bidi="hi_IN"/>
        </w:rPr>
        <w:t>जाति</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2:14–36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2:14–36 को सुनें और अपने मन में रखें।</w:t>
      </w:r>
    </w:p>
    <w:p>
      <w:pPr/>
      <w:r>
        <w:rPr>
          <w:lang w:val="hi_IN" w:bidi="hi_IN"/>
        </w:rPr>
      </w:r>
      <w:r>
        <w:rPr>
          <w:lang w:val="hi_IN" w:bidi="hi_IN"/>
        </w:rPr>
        <w:t>यदि सम्भव हो तो प्रेरितों के काम 2:14–36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2:14–36 का ऑडियो संस्करण सबसे आसानी से समझ में आने वाले अनुवाद में सुनें।</w:t>
      </w:r>
    </w:p>
    <w:p>
      <w:pPr/>
      <w:r>
        <w:rPr>
          <w:lang w:val="hi_IN" w:bidi="hi_IN"/>
        </w:rPr>
      </w:r>
      <w:r>
        <w:rPr>
          <w:lang w:val="hi_IN" w:bidi="hi_IN"/>
        </w:rPr>
        <w:t>पिछले भाग में, परमेश्वर ने यरूशलेम के विश्वासियों को पवित्र आत्मा से भरा और पिन्तेकुस्त के पर्व के दिन उन्हें अन्य भाषाओं में बोलने के लिए प्रेरित किया। उनके चारों ओर भीड़ इकट्ठा हो गई। वे नहीं जानते थे कि इस चमत्कार का अर्थ क्या है। कुछ लोगों ने यह भी कहा कि विश्वासी नशे में थे। अब, पतरस भीड़ से बात करता है और चमत्कार को समझाता है। पतरस समझाता है कि यीशु प्रतिज्ञा किया गया उद्धारकर्ता है।</w:t>
      </w:r>
    </w:p>
    <w:p>
      <w:pPr/>
      <w:r>
        <w:rPr>
          <w:lang w:val="hi_IN" w:bidi="hi_IN"/>
        </w:rPr>
      </w:r>
      <w:r>
        <w:rPr>
          <w:lang w:val="hi_IN" w:bidi="hi_IN"/>
        </w:rPr>
        <w:t>पतरस भीड़ से बात करने के लिए खड़ा होता है। अन्य ग्यारह प्रेरित, यानी यीशु के चुने हुए प्रतिनिधि, भी उसके साथ हैं। पतरस भीड़ को ऊँचे शब्द में संबोधित करता है। “सुनो” और “मुझे समझाने दो” उन्हें नमस्कार करने के विनम्रता के तरीके थे। “यहूदिया के पुरुषों” या “यरूशलेम के सब रहनेवालों” शायद यहूदिया में रहने वाले यहूदियों को दर्शाता है। यहाँ पुरुषों शब्द सामान्य अर्थ में प्रयोग हुआ है और इसमें पुरुष और स्त्रियाँ दोनों शामिल हैं। “तुम जो यरूशलेम में रहते हो” वाक्यांश में बाकी सारी भीड़ भी शामिल है। पतरस विश्वासियों के विभिन्न भाषाओं में बोलने के इस चमत्कार को समझाना चाहता है। पतरस उन लोगों को भी सुधारता है जो सोचते थे कि विश्वासी नशे में हैं। पतरस कहता है कि वह तीसरा पहर था, यानी सुबह के 9 बजे, और यह समय नशे में होने के लिए बहुत जल्दी था। उस समय लोग आम तौर पर रात में या भोजन के समय नशे में होते थे, और पहला भोजन भी सुबह 10 बजे से पहले नहीं होता था।</w:t>
      </w:r>
    </w:p>
    <w:p>
      <w:pPr/>
      <w:r>
        <w:rPr>
          <w:lang w:val="hi_IN" w:bidi="hi_IN"/>
        </w:rPr>
      </w:r>
      <w:r>
        <w:rPr>
          <w:lang w:val="hi_IN" w:bidi="hi_IN"/>
        </w:rPr>
        <w:t>यहाँ रुकें और समूह में इस प्रश्न पर चर्चा करें: बहुत-सी संस्कृतियों में लोग दिन के किसी भी समय नशे में हो सकते हैं। यदि आपकी संस्कृति में यह सच है, तो इस सांस्कृतिक अंतर को समझाने के सबसे अच्छे तरीके पर चर्चा करें। इस ऑडियो को यहाँ रोकें।</w:t>
      </w:r>
    </w:p>
    <w:p>
      <w:pPr/>
      <w:r>
        <w:rPr>
          <w:lang w:val="hi_IN" w:bidi="hi_IN"/>
        </w:rPr>
      </w:r>
      <w:r>
        <w:rPr>
          <w:lang w:val="hi_IN" w:bidi="hi_IN"/>
        </w:rPr>
        <w:t>पतरस समझाता है कि विश्वासियों का विभिन्न भाषाओं में बोलना योएल की भविष्यद्वाणी को पूरा करता है, जो एक भविष्यद्वक्ता या परमेश्वर का संदेशवाहक था और लूका द्वारा प्रेरितों के काम की पुस्तक लिखने से लगभग 400 साल पहले जीवित था। योएल की भविष्यद्वाणी में, परमेश्वर कहता है कि अन्त के दिनों में, अर्थात वर्तमान युग के अंत से पहले, वह सब लोगों पर अपना आत्मा भेजेगा। पूरे प्रेरितों के काम में यह स्पष्ट होता जाएगा कि परमेश्वर के पवित्र आत्मा की प्रतिज्ञा सभी लोगों पर लागू होती है, जिसमें अन्यजाति या गैर-यहूदी शामिल हैं। पिन्तेकुस्त के दिन विश्वासियों पर परमेश्वर द्वारा अपना आत्मा भेजना परमेश्वर की प्रतिज्ञा की पूर्ति की शुरुआत थी।</w:t>
      </w:r>
    </w:p>
    <w:p>
      <w:pPr/>
      <w:r>
        <w:rPr>
          <w:lang w:val="hi_IN" w:bidi="hi_IN"/>
        </w:rPr>
      </w:r>
      <w:r>
        <w:rPr>
          <w:lang w:val="hi_IN" w:bidi="hi_IN"/>
        </w:rPr>
        <w:t>योएल ने कहा था कि लोगों के पुत्र और पुत्रियाँ भविष्यद्वाणी करेंगे, यानी परमेश्वर की ओर से संदेश बोलेंगे। परमेश्वर अपने संदेशवाहकों से अलौकिक दर्शनों और सपनों के माध्यम से बात करता है। दर्शन वह होता है जब परमेश्वर किसी व्यक्ति से जागते हुए सपने-जैसे अनुभव के द्वारा बात करता है, और सपने तब होते हैं जब व्यक्ति सो रहा होता है। यदि आपकी भाषा में दर्शन और सपने के लिए एक ही शब्द इस्तेमाल किया गया है, तो ऐसा कहना आसान होगा, "तुम्हारे जवान और बूढ़े लोग दिन और रात में दर्शन या सपने देखेंगे।" "मेरे दास" का मतलब उन्हीं युवा और बूढ़े लोगों से है जो भविष्य में भविष्यद्वाणी करेंगे। इसका अर्थ यह है कि जब परमेश्वर किसी को अपना आत्मा देता है, तो वह उसका दास बन जाता है।</w:t>
      </w:r>
    </w:p>
    <w:p>
      <w:pPr/>
      <w:r>
        <w:rPr>
          <w:lang w:val="hi_IN" w:bidi="hi_IN"/>
        </w:rPr>
      </w:r>
      <w:r>
        <w:rPr>
          <w:lang w:val="hi_IN" w:bidi="hi_IN"/>
        </w:rPr>
        <w:t>योएल आगे बढ़ता है और उन चिन्हों के बारे में बात करता है जो दिखाते हैं कि समय का अंत निकट है। इन चिन्हों में आकाश और पृथ्वी पर लहू, आग और धुएँ शामिल थे। यहाँ लहू का अर्थ या तो मृत्यु से हो सकता है, या किसी वस्तु का लहू के रंग जैसा लाल हो जाना भी हो सकता है। सबसे अच्छा होगा कि आप अपने अनुवाद को दोनों व्याख्याओं के लिए खुला रखें। परमेश्वर सूर्य को अँधेरा कर देगा और चंद्रमा को लहू के रंग जैसा लाल कर देगा। ये चिन्ह प्रभु के दिन से पहले होंगे, यानी उस समय से पहले जब परमेश्वर सब लोगों को इकट्ठा करेगा और उनका न्याय करेगा, क्योंकि वही प्रभु अर्थात स्वामी है। लेकिन जो कोई भी प्रभु का नाम पुकारेगा, यानी उससे सहायता माँगेगा, उसे परमेश्वर बचाएगा। उसका नाम पुकारने का अर्थ है कि वे परमेश्वर से सामर्थ्य के साथ उन्हें बचाने की विनती कर रहे हैं। योएल के संदर्भ में प्रभु से तात्पर्य स्वयं परमेश्वर से था। लेकिन पतरस यह संकेत देता है कि यहाँ प्रभु से तात्पर्य यीशु से है, और परमेश्वर हर उस व्यक्ति को बचाएगा जो यीशु को प्रतिज्ञा किया हुआ उद्धारकर्ता मानकर उस पर विश्वास करता है। यहाँ, उद्धार पाने का अर्थ है पाप की शक्ति और दण्ड से बचाया जाना।</w:t>
      </w:r>
    </w:p>
    <w:p>
      <w:pPr/>
      <w:r>
        <w:rPr>
          <w:lang w:val="hi_IN" w:bidi="hi_IN"/>
        </w:rPr>
      </w:r>
      <w:r>
        <w:rPr>
          <w:lang w:val="hi_IN" w:bidi="hi_IN"/>
        </w:rPr>
        <w:t>पतरस उद्धरण समाप्त करता है और भीड़ से बात करना जारी रखता है। वह उन्हें आदर के साथ इस्राएल के पुरुषों कहता है। यह वाक्यांश उन सभी लोगों पर लागू होता है जो याकूब के वंशज थे। पतरस कहता है कि परमेश्वर ने यीशु के चमत्कारों या ऐसे कामों से यहूदियों को दिखाया कि यीशु प्रतिज्ञा किया गया उद्धारकर्ता है, जो केवल परमेश्वर ही कर सकता है। पतरस कहता है कि लोगों द्वारा यीशु से विश्वासघात करना और उसे यहूदी अगुओं के हाथ सौंप देना ताकि उसे मार दिया जाए, यह परमेश्वर की योजना का ही एक भाग था। परमेश्वर को पहले से सब कुछ पता था, यानी यीशु के साथ जो कुछ होने वाला था वह होने से पहले ही वह जानता था, क्योंकि यह सब परमेश्वर की योजना का हिस्सा था। दुष्ट पुरुषों, या वे रोमी जो परमेश्वर की व्यवस्था का पालन नहीं करते थे, उन्होंने यहूदी अगुवों की मदद की थी कि यीशु को क्रूस पर चढ़ाया जाए या उसे क्रूस पर कीलों से ठोंका जाए। लेकिन परमेश्वर ने यीशु को फिर से जिलाया और उसे मृत्यु की शक्ति से मुक्त किया। जब पतरस कहता है, "यह संभव नहीं था कि मृत्यु उस पर नियंत्रण रखे," तो उसका अर्थ यह है कि यीशु के लिए मरा रहना संभव नहीं था। पतरस मृत्यु की तुलना एक दुष्ट व्यक्ति से कर रहा है, जो यीशु को बचकर निकलने से रोकने की कोशिश कर रहा हो।</w:t>
      </w:r>
    </w:p>
    <w:p>
      <w:pPr/>
      <w:r>
        <w:rPr>
          <w:lang w:val="hi_IN" w:bidi="hi_IN"/>
        </w:rPr>
      </w:r>
      <w:r>
        <w:rPr>
          <w:lang w:val="hi_IN" w:bidi="hi_IN"/>
        </w:rPr>
        <w:t>यहाँ रुकें और समूह में चर्चा करें: आपकी संस्कृति में मृत्यु के बारे में कैसे बात की जाती है? लोग क्या मानते हैं कि मृत्यु के बाद क्या होता है? इस ऑडियो को यहाँ रोकें।</w:t>
      </w:r>
    </w:p>
    <w:p>
      <w:pPr/>
      <w:r>
        <w:rPr>
          <w:lang w:val="hi_IN" w:bidi="hi_IN"/>
        </w:rPr>
      </w:r>
      <w:r>
        <w:rPr>
          <w:lang w:val="hi_IN" w:bidi="hi_IN"/>
        </w:rPr>
        <w:t>फिर पतरस अपने यहूदी पूर्वज राजा दाऊद का उद्धरण देता है। दाऊद यीशु से लगभग 1,000 साल पहले जीवित था और उसने भजन संहिता की पुस्तक के कुछ भाग लिखे। दाऊद लिखता है कि प्रभु, यानी परमेश्वर, हमेशा उसके साथ है और उसके दाहिने हाथ पर है, यानी हमेशा उसकी मदद करने के लिए तैयार रहते है। परमेश्वर की उपस्थिति के कारण, दाऊद कहता है कि वह डरेगा नहीं, बल्कि प्रसन्न होगा और आनंदपूर्वक बोलेगा। दाऊद कहता है कि परमेश्वर अपने पवित्र, यानी अपने दास को नहीं छोड़ेगा, और न ही उसके शरीर को कब्र में सड़ने देगा। जिस शब्द का अनुवाद कब्र के रूप में किया गया है, वह "अधोलोक" यानी मरे हुओं का स्थान है। हालाँकि लोगों ने सोचा था कि जब भजन में पवित्र व्यक्ति कहा गया है, तो वह दाऊद के बारे में बात हो रही है, लेकिन पतरस ने उस भजन को यीशु पर लागू किया। पवित्र व्यक्ति वह होता है जो नैतिक रूप से शुद्ध हो। पवित्र व्यक्ति संभवतः वह है जिसे परमेश्वर ने एक विशेष उद्देश्य के लिए भेजा है।</w:t>
      </w:r>
    </w:p>
    <w:p>
      <w:pPr/>
      <w:r>
        <w:rPr>
          <w:lang w:val="hi_IN" w:bidi="hi_IN"/>
        </w:rPr>
      </w:r>
      <w:r>
        <w:rPr>
          <w:lang w:val="hi_IN" w:bidi="hi_IN"/>
        </w:rPr>
        <w:t>दाऊद का उद्धरण देने के बाद, पतरस समझाता है कि यह भजन दाऊद पर लागू नहीं हो सकता क्योंकि दाऊद की मृत्यु हो गई थी और उसका शरीर अभी भी उसी कब्र में था जहाँ लोगों ने उसे दफनाया था। उस समय के लोग उस स्थान से परिचित थे। लेकिन परमेश्वर ने यीशु को मरे हुओं में से जिलाया; उसका शरीर नहीं सड़ा। पतरस उन्हें याद दिलाता है कि परमेश्वर ने दाऊद से प्रतिज्ञा की थी कि उसके वंशजों में से एक हमेशा के लिए राजा रहेगा। आपको यीशु के जन्म के विवरण से याद होगा कि वह दाऊद का वंशज है। पतरस कहता है कि परमेश्वर ने दाऊद को भविष्य देखने की क्षमता दी ताकि वह जान सके कि परमेश्वर मसीह, यानी प्रतिज्ञा किया हुआ उद्धारकर्ता, को पुनर्जीवित करेगा।</w:t>
      </w:r>
    </w:p>
    <w:p>
      <w:pPr/>
      <w:r>
        <w:rPr>
          <w:lang w:val="hi_IN" w:bidi="hi_IN"/>
        </w:rPr>
      </w:r>
      <w:r>
        <w:rPr>
          <w:lang w:val="hi_IN" w:bidi="hi_IN"/>
        </w:rPr>
        <w:t>पतरस उनसे कहता है कि वे यीशु के जीवन के गवाह हैं। भीड़ यीशु के चमत्कारों को जानती थी और यह भी जानती थी कि उसकी कब्र खाली थी। वह कहता है कि परमेश्वर ने यीशु को कब्र से पुनर्जीवित किया, यानी उसे प्रतिज्ञा किया हुआ उद्धारकर्ता बना दिया, और अब यीशु परमेश्वर के साथ स्वर्ग में, यानी उस स्थान पर बैठा है जहाँ परमेश्वर रहता है। परमेश्वर ने यीशु को अपने दाहिने हाथ पर रखा था, यानी स्वयं परमेश्वर के नीचे सबसे उच्च आदर और अधिकार के स्थान पर रखा। पतरस समझाता है कि परमेश्वर पिता ने यीशु को अधिकार दिया कि वह अपने लोगों को प्रतिज्ञा किया हुआ पवित्र आत्मा दे सके। "उंडेल" का अर्थ है कि परमेश्वर अपने लोगों को पूरी तरह से पवित्र आत्मा देता है। उस दिन पहले ही यीशु ने पवित्र आत्मा को विश्वासियों को दिया था, यही कारण है कि वे अन्य भाषाओं में बोलने लगे।</w:t>
      </w:r>
    </w:p>
    <w:p>
      <w:pPr/>
      <w:r>
        <w:rPr>
          <w:lang w:val="hi_IN" w:bidi="hi_IN"/>
        </w:rPr>
      </w:r>
      <w:r>
        <w:rPr>
          <w:lang w:val="hi_IN" w:bidi="hi_IN"/>
        </w:rPr>
        <w:t>जब पतरस कहता है कि दाऊद स्वर्ग पर नहीं गया था, तो उसका अर्थ यह है कि दाऊद मसीह नहीं था। पतरस फिर से दाऊद को उद्धृत करके इसे साबित करता है। भजन संहिता में, दाऊद कहता है कि प्रभु, यानी परमेश्वर मेरे प्रभु से बात करता है। “मेरे प्रभु” का अर्थ है दाऊद का स्वामी या वह व्यक्ति जो उस पर अधिकार रखता था। पतरस कहता है कि दाऊद यीशु के बारे में बात कर रहा था। परमेश्वर ने दाऊद के प्रभु को सबसे ऊँचे सम्मान के स्थान पर रखा और दाऊद के प्रभु के सभी शत्रुओं को ऐसा हराया मानो वे उनके पैरों की चौकी ही हों। जब लोग बैठे होते थे, तो वे अपने पैरों को पैर रखने की चौकी पर रख लेते थे। इस शब्द चित्र का अर्थ यह है कि यीशु के पास अपने सभी शत्रुओं पर शक्ति और नियंत्रण होगा।</w:t>
      </w:r>
    </w:p>
    <w:p>
      <w:pPr/>
      <w:r>
        <w:rPr>
          <w:lang w:val="hi_IN" w:bidi="hi_IN"/>
        </w:rPr>
      </w:r>
      <w:r>
        <w:rPr>
          <w:lang w:val="hi_IN" w:bidi="hi_IN"/>
        </w:rPr>
        <w:t xml:space="preserve">यहाँ रुकें और समूह में एक </w:t>
      </w:r>
      <w:r>
        <w:rPr>
          <w:lang w:val="hi_IN" w:bidi="hi_IN"/>
        </w:rPr>
        <w:t>पैरों की चौकी</w:t>
      </w:r>
      <w:r>
        <w:rPr>
          <w:lang w:val="hi_IN" w:bidi="hi_IN"/>
        </w:rPr>
        <w:t xml:space="preserve"> की तस्वीर देखें। आप अपनी संस्कृति में यह दिखाने के लिए कि दुश्मन पूरी तरह हार गया है, इसे कैसे व्यक्त करते हैं या किन शब्दों या शब्द चित्रों का उपयोग करते हैं? इस ऑडियो को यहाँ रोकें।</w:t>
      </w:r>
    </w:p>
    <w:p>
      <w:pPr/>
      <w:r>
        <w:rPr>
          <w:lang w:val="hi_IN" w:bidi="hi_IN"/>
        </w:rPr>
      </w:r>
      <w:r>
        <w:rPr>
          <w:lang w:val="hi_IN" w:bidi="hi_IN"/>
        </w:rPr>
        <w:t>पतरस ने यह कहकर बात खत्म की कि लोग इस बात का पक्का यकीन कर सकते हैं कि परमेश्वर ने यीशु को मसीह के रूप में भेजा था।</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2:14–36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 xml:space="preserve">इस भाग में 6 दृश्य हैं। </w:t>
      </w:r>
    </w:p>
    <w:p>
      <w:pPr/>
      <w:r>
        <w:rPr>
          <w:lang w:val="hi_IN" w:bidi="hi_IN"/>
        </w:rPr>
      </w:r>
      <w:r>
        <w:rPr>
          <w:b/>
          <w:lang w:val="hi_IN" w:bidi="hi_IN"/>
        </w:rPr>
        <w:t>पहले दृश्य में:</w:t>
      </w:r>
      <w:r>
        <w:rPr>
          <w:lang w:val="hi_IN" w:bidi="hi_IN"/>
        </w:rPr>
        <w:t xml:space="preserve"> पतरस, प्रेरित और अन्य विश्वासी यरूशलेम में हैं। परमेश्वर ने उन्हें पवित्र आत्मा से भरा और उन्हें अन्य भाषाओं में बोलने के लिए प्रेरित किया। एक भीड़ इकट्ठा होती है। पतरस भीड़ से बात करने के लिए खड़ा होता है।</w:t>
      </w:r>
    </w:p>
    <w:p>
      <w:pPr/>
      <w:r>
        <w:rPr>
          <w:lang w:val="hi_IN" w:bidi="hi_IN"/>
        </w:rPr>
      </w:r>
      <w:r>
        <w:rPr>
          <w:b/>
          <w:lang w:val="hi_IN" w:bidi="hi_IN"/>
        </w:rPr>
        <w:t>दूसरे दृश्य में:</w:t>
      </w:r>
      <w:r>
        <w:rPr>
          <w:lang w:val="hi_IN" w:bidi="hi_IN"/>
        </w:rPr>
        <w:t xml:space="preserve"> पतरस अन्य भाषाओं के चमत्कार को समझाता है और भविष्यद्वक्ता योएल से उद्धरण देता है। परमेश्वर योएल से भविष्य के बारे में बात करता है। परमेश्वर कहता है कि लोग भविष्यद्वाणी करेंगे और वह सभी लोगों पर अपना आत्मा उंडेलेगा। परमेश्वर समय के अंत के चिन्हों का वर्णन करता है।</w:t>
      </w:r>
    </w:p>
    <w:p>
      <w:pPr/>
      <w:r>
        <w:rPr>
          <w:lang w:val="hi_IN" w:bidi="hi_IN"/>
        </w:rPr>
      </w:r>
      <w:r>
        <w:rPr>
          <w:b/>
          <w:lang w:val="hi_IN" w:bidi="hi_IN"/>
        </w:rPr>
        <w:t>तीसरे दृश्य में:</w:t>
      </w:r>
      <w:r>
        <w:rPr>
          <w:lang w:val="hi_IN" w:bidi="hi_IN"/>
        </w:rPr>
        <w:t xml:space="preserve"> पतरस भीड़ से बात करना जारी रखता है। वह कहता है कि परमेश्वर ने यीशु को भेजा और उसके पास यीशु के मरने और फिर से जीवित होने की योजना थी।</w:t>
      </w:r>
    </w:p>
    <w:p>
      <w:pPr/>
      <w:r>
        <w:rPr>
          <w:lang w:val="hi_IN" w:bidi="hi_IN"/>
        </w:rPr>
      </w:r>
      <w:r>
        <w:rPr>
          <w:b/>
          <w:lang w:val="hi_IN" w:bidi="hi_IN"/>
        </w:rPr>
        <w:t>चौथे दृश्य में:</w:t>
      </w:r>
      <w:r>
        <w:rPr>
          <w:lang w:val="hi_IN" w:bidi="hi_IN"/>
        </w:rPr>
        <w:t xml:space="preserve"> पतरस राजा दाऊद से उद्धरण देता है। दाऊद कहता है कि परमेश्वर हमेशा उसके साथ है। दाऊद कहता है कि परमेश्वर अपने पवित्र को कब्र में सड़ने नहीं देगा।</w:t>
      </w:r>
    </w:p>
    <w:p>
      <w:pPr/>
      <w:r>
        <w:rPr>
          <w:lang w:val="hi_IN" w:bidi="hi_IN"/>
        </w:rPr>
      </w:r>
      <w:r>
        <w:rPr>
          <w:b/>
          <w:lang w:val="hi_IN" w:bidi="hi_IN"/>
        </w:rPr>
        <w:t>पाँचवें दृश्य में:</w:t>
      </w:r>
      <w:r>
        <w:rPr>
          <w:lang w:val="hi_IN" w:bidi="hi_IN"/>
        </w:rPr>
        <w:t xml:space="preserve"> पतरस भीड़ से बात करता है। वह समझाता है कि दाऊद पवित्र जन के रूप में यीशु के बारे में बात कर रहा था। परमेश्वर ने यीशु के शरीर को कब्र में सड़ने नहीं दिया, बल्कि उसे स्वर्ग में एक सम्मानित स्थान पर उठाया। परमेश्वर ने यीशु को पवित्र आत्मा दिया ताकि वह उसे अपने लोगों को दे सके। पतरस कहता है कि वे यीशु के जीवन, मृत्यु और पुनरुत्थान के गवाह हैं।</w:t>
      </w:r>
    </w:p>
    <w:p>
      <w:pPr/>
      <w:r>
        <w:rPr>
          <w:lang w:val="hi_IN" w:bidi="hi_IN"/>
        </w:rPr>
      </w:r>
      <w:r>
        <w:rPr>
          <w:b/>
          <w:lang w:val="hi_IN" w:bidi="hi_IN"/>
        </w:rPr>
        <w:t>छठे दृश्य में:</w:t>
      </w:r>
      <w:r>
        <w:rPr>
          <w:lang w:val="hi_IN" w:bidi="hi_IN"/>
        </w:rPr>
        <w:t xml:space="preserve"> पतरस फिर से दाऊद से उद्धरण देता है। दाऊद देखता है कि परमेश्वर यीशु को अपने दाहिने हाथ पर, आदर के स्थान पर बैठाता है और उसे उसके शत्रुओं पर अधिकार देता है। पतरस समझाता है कि यीशु दाऊद का प्रभु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 में विश्वास करनेवाले</w:t>
      </w:r>
    </w:p>
    <w:p>
      <w:pPr>
        <w:pStyle w:val="ListBullet"/>
        <w:spacing w:line="240" w:lineRule="auto"/>
        <w:ind w:left="720"/>
      </w:pPr>
      <w:r>
        <w:rPr>
          <w:lang w:val="hi_IN" w:bidi="hi_IN"/>
        </w:rPr>
      </w:r>
      <w:r>
        <w:rPr>
          <w:lang w:val="hi_IN" w:bidi="hi_IN"/>
        </w:rPr>
        <w:t>अनेक देशों से आए परमेश्वर का भय मानने वाले यहूदियों की भीड़</w:t>
      </w:r>
    </w:p>
    <w:p>
      <w:pPr>
        <w:pStyle w:val="ListBullet"/>
        <w:spacing w:line="240" w:lineRule="auto"/>
        <w:ind w:left="720"/>
      </w:pPr>
      <w:r>
        <w:rPr>
          <w:lang w:val="hi_IN" w:bidi="hi_IN"/>
        </w:rPr>
      </w:r>
      <w:r>
        <w:rPr>
          <w:lang w:val="hi_IN" w:bidi="hi_IN"/>
        </w:rPr>
        <w:t>योएल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पतरस और अन्य 11 प्रेरित लगभग 120 विश्वासियों के एक समूह के साथ खड़े हैं। उन्होंने पवित्र आत्मा प्राप्त करने के बाद कई अन्य भाषाओं में बोलना शुरू किया। कई देशों से आए परमेश्वर का भय मानने वाले यहूदियों की एक भीड़ उनके चारों ओर इकट्ठा हो गई थी और सोच रही थी कि अन्य भाषाओं का यह चमत्कार क्या अर्थ रखता है।</w:t>
      </w:r>
    </w:p>
    <w:p>
      <w:pPr/>
      <w:r>
        <w:rPr>
          <w:lang w:val="hi_IN" w:bidi="hi_IN"/>
        </w:rPr>
      </w:r>
      <w:r>
        <w:rPr>
          <w:lang w:val="hi_IN" w:bidi="hi_IN"/>
        </w:rPr>
        <w:t>जब पतरस ने अपनी आवाज ऊँची की, तो वह चाहता था कि पूरी भीड़ उसकी बात ध्यान से सुने। पतरस किसी भी तरह से अनादरपूर्ण नहीं हो रहा था।</w:t>
      </w:r>
    </w:p>
    <w:p>
      <w:pPr/>
      <w:r>
        <w:rPr>
          <w:lang w:val="hi_IN" w:bidi="hi_IN"/>
        </w:rPr>
      </w:r>
      <w:r>
        <w:rPr>
          <w:lang w:val="hi_IN" w:bidi="hi_IN"/>
        </w:rPr>
        <w:t>पतरस खड़ा हुआ और इस प्रश्न का उत्तर देने से पहले “इसका क्या अर्थ है?” पतरस उनके नशे में होने के अंतिम आरोप का उत्तर देता है। पतरस “नहीं” या “परन्तु” कहता है ताकि नशे में होने और योएल की भविष्यद्वाणी की पूर्ति के बीच का अंतर दिखा सके। फिर पतरस उस चमत्कार के अर्थ को संबोधित करता है।</w:t>
      </w:r>
    </w:p>
    <w:p>
      <w:pPr/>
      <w:r>
        <w:rPr>
          <w:lang w:val="hi_IN" w:bidi="hi_IN"/>
        </w:rPr>
      </w:r>
      <w:r>
        <w:rPr>
          <w:lang w:val="hi_IN" w:bidi="hi_IN"/>
        </w:rPr>
        <w:t>पतरस जिस भाषण-शैली के साथ बोलता है, उस पर ध्यान देना बहुत महत्वपूर्ण है। पतरस सीधे भीड़ से बात करता है और फिर पवित्रशास्त्र के उद्धरणों का उपयोग करता है, विशेष रूप से योएल और दाऊद के उद्धरणों का उपयोग करता है, ताकि यह समझाया जा सके कि वह यीशु के बारे में जो कुछ कह रहा है वह सच है।</w:t>
      </w:r>
    </w:p>
    <w:p>
      <w:pPr/>
      <w:r>
        <w:rPr>
          <w:lang w:val="hi_IN" w:bidi="hi_IN"/>
        </w:rPr>
      </w:r>
      <w:r>
        <w:rPr>
          <w:lang w:val="hi_IN" w:bidi="hi_IN"/>
        </w:rPr>
        <w:t>हर बार जब पतरस कोई सीधा कथन देता है, तो वह अपने सुनने वालों को पहचानने का एक तरीका अपनाता है। उदाहरण के लिए, “इस्राएल के पुरुष,” “भाई,” और “इस्राएल के सभी लोग” उसके यहूदी सुनने वाले लोगों को संबोधित करने का विनम्र तरीका था। ये सभी शब्द सामान्य हैं और पुरुष और महिला दोनों के लिए इस्तेमाल होते हैं।</w:t>
      </w:r>
    </w:p>
    <w:p>
      <w:pPr/>
      <w:r>
        <w:rPr>
          <w:lang w:val="hi_IN" w:bidi="hi_IN"/>
        </w:rPr>
      </w:r>
      <w:r>
        <w:rPr>
          <w:lang w:val="hi_IN" w:bidi="hi_IN"/>
        </w:rPr>
        <w:t>पतरस योएल की भविष्यद्वाणी को जोर से बताता है। फिर पतरस समझाता है कि परमेश्वर ने यीशु को चमत्कार करने की शक्ति दी थी और उसके साथ क्या हुआ। पतरस यीशु की मृत्यु और उसके पुनरुत्थान का उल्लेख करता है। पतरस दाऊद के शब्दों का उपयोग यह सिद्ध करने के लिए करता है कि यीशु प्रतिज्ञा किया हुआ उद्धारकर्ता है और परमेश्वर ने उसे मरे हुओं में से जीवित किया।</w:t>
      </w:r>
    </w:p>
    <w:p>
      <w:pPr/>
      <w:r>
        <w:rPr>
          <w:lang w:val="hi_IN" w:bidi="hi_IN"/>
        </w:rPr>
      </w:r>
      <w:r>
        <w:rPr>
          <w:lang w:val="hi_IN" w:bidi="hi_IN"/>
        </w:rPr>
        <w:t>भजन संहिता में, दाऊद कहता है, “मैंने यहोवा को निरन्तर अपने सम्मुख रखा है, इसलिए कि वह मेरे दाहिने हाथ रहता है।” ये अलंकार हैं। “निरन्तर अपने सम्मुख रखा” का अर्थ है कि दाऊद के हर काम में परमेश्वर हमेशा मौजूद था। “मेरे दाहिने हाथ रहता है” का अर्थ है कि परमेश्वर दाऊद की मदद करने के लिए हमेशा तैयार था।</w:t>
      </w:r>
    </w:p>
    <w:p>
      <w:pPr/>
      <w:r>
        <w:rPr>
          <w:lang w:val="hi_IN" w:bidi="hi_IN"/>
        </w:rPr>
      </w:r>
      <w:r>
        <w:rPr>
          <w:lang w:val="hi_IN" w:bidi="hi_IN"/>
        </w:rPr>
        <w:t>दाऊद कहता है कि परमेश्वर ने उसे “जीवन का रास्ता दिखाएगा," यानी भक्तिपूर्ण जीवन कैसे जीना है। “तेरे निकट आनन्द की भरपूरी है, तेरे दाहिने हाथ में सुख सर्वदा बना रहता है" का अर्थ है कि परमेश्वर दाऊद को पूरी तरह खुश या आनन्दित करेगा, क्योंकि परमेश्वर उसके साथ है।</w:t>
      </w:r>
    </w:p>
    <w:p>
      <w:pPr/>
      <w:r>
        <w:rPr>
          <w:lang w:val="hi_IN" w:bidi="hi_IN"/>
        </w:rPr>
      </w:r>
      <w:r>
        <w:rPr>
          <w:lang w:val="hi_IN" w:bidi="hi_IN"/>
        </w:rPr>
        <w:t>दाऊद का उद्धरण समाप्त करने के बाद, पतरस ने यह उल्लेख किया कि दाऊद का शव अभी भी कब्र में है। पतरस इस बात पर जोर देता है कि दाऊद की कब्र आज भी वहीं है। यह इस तथ्य के विपरीत है कि यीशु का शरीर मरा हुआ नहीं है, क्योंकि उसकी कब्र खाली थी!</w:t>
      </w:r>
    </w:p>
    <w:p>
      <w:pPr/>
      <w:r>
        <w:rPr>
          <w:lang w:val="hi_IN" w:bidi="hi_IN"/>
        </w:rPr>
      </w:r>
      <w:r>
        <w:rPr>
          <w:lang w:val="hi_IN" w:bidi="hi_IN"/>
        </w:rPr>
        <w:t>पतरस यह उल्लेख करता है कि परमेश्वर ने यीशु को ऊँचा किया और उसे आदर के स्थान पर रखा है। पतरस दाऊद से तुलना करता है, क्योंकि परमेश्वर ने दाऊद को कभी आदर का स्थान नहीं दिया। इसका अर्थ यह नहीं है कि दाऊद एक बुरा व्यक्ति था, बल्कि यह है कि वह प्रतिज्ञा किया गया उद्धारकर्ता नहीं था। पतरस दाऊद को फिर से उद्धृत करके अपने कथन को सही ठहराता है।</w:t>
      </w:r>
    </w:p>
    <w:p>
      <w:pPr/>
      <w:r>
        <w:rPr>
          <w:lang w:val="hi_IN" w:bidi="hi_IN"/>
        </w:rPr>
      </w:r>
      <w:r>
        <w:rPr>
          <w:lang w:val="hi_IN" w:bidi="hi_IN"/>
        </w:rPr>
        <w:t>पतरस अपना भाषण इस बात से समाप्त करता है कि परमेश्वर ने यीशु को प्रभु और मसीह बनाया है। इसका अर्थ है कि उसके पास सारा अधिकार और शक्ति थी और परमेश्वर ने उसे अपने लोगों के लिए राजा और उद्धारकर्ता के रूप में भेजा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2:14–36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 में विश्वास करनेवाले</w:t>
      </w:r>
    </w:p>
    <w:p>
      <w:pPr>
        <w:pStyle w:val="ListBullet"/>
        <w:spacing w:line="240" w:lineRule="auto"/>
        <w:ind w:left="720"/>
      </w:pPr>
      <w:r>
        <w:rPr>
          <w:lang w:val="hi_IN" w:bidi="hi_IN"/>
        </w:rPr>
      </w:r>
      <w:r>
        <w:rPr>
          <w:lang w:val="hi_IN" w:bidi="hi_IN"/>
        </w:rPr>
        <w:t>अनेक देशों से आए परमेश्वर का भय मानने वाले यहूदियों की भीड़</w:t>
      </w:r>
    </w:p>
    <w:p>
      <w:pPr>
        <w:pStyle w:val="ListBullet"/>
        <w:spacing w:line="240" w:lineRule="auto"/>
        <w:ind w:left="720"/>
      </w:pPr>
      <w:r>
        <w:rPr>
          <w:lang w:val="hi_IN" w:bidi="hi_IN"/>
        </w:rPr>
      </w:r>
      <w:r>
        <w:rPr>
          <w:lang w:val="hi_IN" w:bidi="hi_IN"/>
        </w:rPr>
        <w:t>योएल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यरूशलेम में यहूदियों की भीड़ के सामने पतरस, प्रेरितों और विश्वासियों के एक बड़े समूह का अभिनय करें। भीड़ यह जानना चाहती है कि अन्य भाषाओं में बोलने का चमत्कार क्या है, भीड़ में कुछ लोगों ने कहा कि ऐसा इसलिए है क्योंकि वे नशे में थे।</w:t>
      </w:r>
    </w:p>
    <w:p>
      <w:pPr/>
      <w:r>
        <w:rPr>
          <w:lang w:val="hi_IN" w:bidi="hi_IN"/>
        </w:rPr>
      </w:r>
      <w:r>
        <w:rPr>
          <w:lang w:val="hi_IN" w:bidi="hi_IN"/>
        </w:rPr>
        <w:t>पतरस का ऊँची आवाज में बात करने का अभिनय करें। वह उन्हें उत्तर देता है। पतरस उनसे कहता है कि लोगों के लिए नशे में होने का यह समय बहुत जल्दी है। पतरस उन्हें बताता है कि जो कुछ हो रहा था उसकी भविष्यद्वाणी भविष्यद्वक्ता योएल ने पहले ही 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किरदार निभा रहे व्यक्ति से पूछें, "आप क्या महसूस कर रहे हैं या क्या सोच रहे हैं?" वह व्यक्ति इस तरह उत्तर दे सकता है, "मैं घबराया हुआ हूँ, लेकिन प्रोत्साहित हूँ। मुझे पता है कि पवित्र आत्मा मेरी अगुवाई कर रहा है," या "मुझे लगता है कि मैं रुक नहीं सकता। मुझे सभी को यीशु के बारे में बताने की आवश्यकता है," या "मैं आश्चर्य में हूँ। पवित्रशास्त्र के सभी वचन यीशु की ओर इशारा करते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जब पतरस किसी भविष्यद्वाणी या पवित्रशास्त्र के किसी भाग को उद्धृत कर रहा हो, तो पतरस का अभिनय करने वाला बोलने का दिखावा कर सकता है। पीछे, समूह उद्धृत भविष्यद्वाणी या पवित्रशास्त्र के हिस्से का अभिनय कर सकता है। भविष्यद्वाणी के लिए, लोगों या अलग-अलग वस्तुओं का उपयोग करें ताकि वे सूर्य, अंधकार, चाँद और लहू का प्रतिनिधित्व कर सकें।</w:t>
      </w:r>
    </w:p>
    <w:p>
      <w:pPr/>
      <w:r>
        <w:rPr>
          <w:lang w:val="hi_IN" w:bidi="hi_IN"/>
        </w:rPr>
      </w:r>
      <w:r>
        <w:rPr>
          <w:lang w:val="hi_IN" w:bidi="hi_IN"/>
        </w:rPr>
        <w:t>पतरस को अभिनय करते हुए दिखाएँ कि वह योएल का उद्धरण दे रहा है और कह रहा है कि परमेश्वर ने घोषणा की है कि वह अपने आत्मा को लोगों पर, पुत्रों और पुत्रियों पर, जवानों और वृद्धों पर उंडेलेगा, और वे उसके दास होंगे। वे भविष्यद्वाणी करेंगे या स्वप्न देखेंगे। पृथ्वी और स्वर्ग में अद्भुत काम होंगे, जिसमें लहू, आग और धुआँ शामिल हैं। सूर्य अंधेरा हो जाएगा और चंद्रमा लहू की तरह होगा। परमेश्वर उन सभी को बचाएगा जो प्रभु का नाम पुकारता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व्यक्ति से पूछें, "आप क्या महसूस कर रहे हैं या क्या सोच रहे हैं?" वह व्यक्ति इस तरह उत्तर दे सकता है, "मैं जिज्ञासु हूँ। हम अब यीशु के अनुयायियों को भविष्यद्वाणी करते हुए सुन रहे हैं," या "हम डरे हुए हैं। जब यीशु की मृत्यु हुई तो सूर्य अंधेरा था," या "हम हताश हैं। लेकिन मैं वास्तव में कैसे बचाया जा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पतरस को अभिनय करते हुए दिखाएँ कि वह सीधे इस्राएल के पुरुषों से बात कर रहा है और कह रहा है कि जब यीशु उनके बीच था, तब परमेश्वर ने उसे चमत्कार और चिन्ह दिखाने की शक्ति दी। परमेश्वर की योजना और उद्देश्य के अनुसार, लोगों ने यीशु को रोमी लोगों के हवाले कर दिया। फिर दुष्ट लोगों ने उसे क्रूस पर चढ़ाया और उसे मार डाला। लेकिन परमेश्वर ने यीशु को जीवन वापस दिया; मृत्यु उसे थाम नहीं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किरदार निभाने वाले व्यक्ति से पूछें, "आप क्या महसूस कर रहे हैं या क्या सोच रहे हैं?" वह व्यक्ति इस तरह उत्तर दे सकता है, "विचारशील। यह सच है। यीशु ने चमत्कार किए और उसकी कब्र खाली है," या "खेदपूर्ण हूँ। मुझे खेद है कि मैंने यीशु को क्रूस पर चढ़ाए जाने का समर्थन किया," या "आशा रखता हूँ। यदि यीशु का मरना परमेश्वर की योजना थी, तो इसका मतलब यह भी है कि उसके पास हमें वापस अपने पास लाने की योजना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पतरस दाऊद के किसी भजन का उद्धरण दे रहा हो, तो पतरस का अभिनय करने वाला इशारा कर सकता है, जबकि समूह उस पवित्रशास्त्र के हिस्से का अभिनय कर रहा हो जिसे पतरस उद्धृत कर रहा है। एक व्यक्ति दाऊद की तरह अभिनय कर सकता है कि वह ये बातें कहता है। वह उस पात्र की ओर इशारा कर सकता है जो दिखा रहा है कि यीशु मरा नहीं बल्कि स्वर्ग में उठा लिया गया।</w:t>
      </w:r>
    </w:p>
    <w:p>
      <w:pPr/>
      <w:r>
        <w:rPr>
          <w:lang w:val="hi_IN" w:bidi="hi_IN"/>
        </w:rPr>
      </w:r>
      <w:r>
        <w:rPr>
          <w:lang w:val="hi_IN" w:bidi="hi_IN"/>
        </w:rPr>
        <w:t>पतरस को फिर से सीधे भीड़ से बात करने का अभिनय करें। वह उनसे कहता है कि दाऊद ने पहले ही यीशु के बारे में बात की थी। फिर पतरस दाऊद का उद्धरण देता है। पतरस फिर से लोगों को संबोधित करता है और कहता है कि दाऊद का शव अभी भी उसकी कब्र में है। परमेश्वर ने दाऊद से प्रतिज्ञा की थी कि उसके वंशजों में से एक उसके सिंहासन पर बैठेगा। दाऊद ने प्रतिज्ञा किए गए उद्धारकर्ता के पुनरुत्थान के बारे में बात की। पतरस कहता है, "हम सभी यीशु के पुनरुत्थान के गवाह हैं। यीशु को पवित्र आत्मा की प्रतिज्ञा मिली और यीशु ने उसे उंडेल दिया, और वही आज तुम देखते और सुनते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किरदार निभाने वाले व्यक्ति से पूछें, "आप क्या महसूस कर रहे हैं या क्या सोच रहे हैं?" वह व्यक्ति इस तरह उत्तर दे सकता है, "उलझन में हूँ। कोई मछुआरा पवित्रशास्त्र को इतनी अच्छी तरह से कैसे समझ सकता है?" या "उत्साहित हूँ। हमने आज एक चमत्कार देखा है," या "यीशु के साथ जो हुआ उसके लिए मुझे खेद है। वह इतने क्रूर व्यवहार का हकदार नहीं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पतरस का अभिनय करें कि वह समझाता है कि दाऊद स्वर्ग पर नहीं गया था और फिर दाऊद का उद्धरण देता है। फिर से, पतरस का अभिनय करने वाला अभिनय कर सकता है, जबकि दाऊद का अभिनय करने वाला यह देखता है कि परमेश्वर यीशु को उसके दाहिने हाथ पर रखता है। परमेश्वर यीशु को अपने शत्रुओं पर शक्ति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 रहे व्यक्ति से पूछें, "आप क्या महसूस कर रहे हैं या क्या सोच रहे हैं?" वह व्यक्ति इस तरह उत्तर दे सकता है, "प्रिय। मेरे पिता की मेरे लिए योजनाएँ हमेशा अच्छी होती हैं," या "मैं संतुष्ट हूँ। यही वह जगह है जहाँ मुझे होना चाहिए," या "दयालु। मैं खुश हूँ कि मेरी सृष्टि के पास अब फिर से पिता के पास जाने का रास्ता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पतरस का अभिनय करें कि वह इस्राएल के लोगों को यह बताता है कि परमेश्वर ने निश्चित रूप से यीशु को प्रभु और मसीह बनाया है। पतरस उनसे कहता है कि वह वही यीशु है जिसे तुमने क्रूस पर चढ़ाया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किरदार निभाने वाले व्यक्ति से पूछें, "आप क्या महसूस कर रहे हैं या क्या सोच रहे हैं?" वह व्यक्ति इस तरह उत्तर दे सकता है, "दोषी हूँ। यीशु मेरी वजह से मरा," या "हताश हूँ। मुझे परमेश्वर से क्षमा माँगने की आवश्यकता है," या "आशा रखता हूँ। मैं इसके योग्य नहीं हूँ, लेकिन मुझे विश्वास है कि यदि मैं उसके पास जाऊँगा तो परमेश्वर मुझे उस काम के लिए माफ कर देगा।”</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2:14–36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जब वह भीड़ को संबोधित करता है तो पतरस </w:t>
      </w:r>
      <w:r>
        <w:rPr>
          <w:b/>
          <w:lang w:val="hi_IN" w:bidi="hi_IN"/>
        </w:rPr>
        <w:t>ग्यारह</w:t>
      </w:r>
      <w:r>
        <w:rPr>
          <w:lang w:val="hi_IN" w:bidi="hi_IN"/>
        </w:rPr>
        <w:t xml:space="preserve"> के साथ है। “ग्यारह” से तात्पर्य अन्य ग्यारह </w:t>
      </w:r>
      <w:r>
        <w:rPr>
          <w:b/>
          <w:lang w:val="hi_IN" w:bidi="hi_IN"/>
        </w:rPr>
        <w:t>प्रेरितों</w:t>
      </w:r>
      <w:r>
        <w:rPr>
          <w:lang w:val="hi_IN" w:bidi="hi_IN"/>
        </w:rPr>
        <w:t xml:space="preserve"> से है, या यीशु के चुने हुए प्रतिनिधियों से है। "ग्यारह" के लिए उसी शब्द या वाक्यांश का उपयोग करें जिसका उपयोग आपने पिछले भागों में किया है। </w:t>
      </w:r>
      <w:r>
        <w:rPr>
          <w:lang w:val="hi_IN" w:bidi="hi_IN"/>
        </w:rPr>
        <w:t>प्रेरित</w:t>
      </w:r>
      <w:r>
        <w:rPr>
          <w:lang w:val="hi_IN" w:bidi="hi_IN"/>
        </w:rPr>
        <w:t xml:space="preserve"> के बारे में अधिक जानकारी के लिए, मुख्य शब्दावली देखें।</w:t>
      </w:r>
    </w:p>
    <w:p>
      <w:pPr/>
      <w:r>
        <w:rPr>
          <w:lang w:val="hi_IN" w:bidi="hi_IN"/>
        </w:rPr>
      </w:r>
      <w:r>
        <w:rPr>
          <w:lang w:val="hi_IN" w:bidi="hi_IN"/>
        </w:rPr>
        <w:t xml:space="preserve">पतरस भीड़ को साथी </w:t>
      </w:r>
      <w:r>
        <w:rPr>
          <w:b/>
          <w:lang w:val="hi_IN" w:bidi="hi_IN"/>
        </w:rPr>
        <w:t>यहूदियों</w:t>
      </w:r>
      <w:r>
        <w:rPr>
          <w:lang w:val="hi_IN" w:bidi="hi_IN"/>
        </w:rPr>
        <w:t xml:space="preserve"> के रूप में संबोधित करता है क्योंकि वह भी एक यहूदी था। यहूदी से तात्पर्य उस किसी भी व्यक्ति से है जो अब्राहम के पोते याकूब का वंशज हो। परमेश्वर ने यहूदियों को इस्राएल का देश देने की प्रतिज्ञा की थी। यहूदी शब्द का अनुवाद उसी तरह करना सुनिश्चित करें जैसे आपने पिछले भागों में किया है। </w:t>
      </w:r>
      <w:r>
        <w:rPr>
          <w:lang w:val="hi_IN" w:bidi="hi_IN"/>
        </w:rPr>
        <w:t>यहूदियों</w:t>
      </w:r>
      <w:r>
        <w:rPr>
          <w:lang w:val="hi_IN" w:bidi="hi_IN"/>
        </w:rPr>
        <w:t xml:space="preserve"> के बारे में अधिक जानकारी के लिए मुख्य शब्दावली देखें।</w:t>
      </w:r>
    </w:p>
    <w:p>
      <w:pPr/>
      <w:r>
        <w:rPr>
          <w:lang w:val="hi_IN" w:bidi="hi_IN"/>
        </w:rPr>
      </w:r>
      <w:r>
        <w:rPr>
          <w:lang w:val="hi_IN" w:bidi="hi_IN"/>
        </w:rPr>
        <w:t xml:space="preserve">पतरस </w:t>
      </w:r>
      <w:r>
        <w:rPr>
          <w:b/>
          <w:lang w:val="hi_IN" w:bidi="hi_IN"/>
        </w:rPr>
        <w:t>भविष्यद्वक्ता</w:t>
      </w:r>
      <w:r>
        <w:rPr>
          <w:lang w:val="hi_IN" w:bidi="hi_IN"/>
        </w:rPr>
        <w:t xml:space="preserve"> योएल से उद्धरण देता है। भविष्यद्वक्ता परमेश्वर का संदेशवाहक है जो परमेश्वर की ओर से लोगों से बात करता है।</w:t>
      </w:r>
    </w:p>
    <w:p>
      <w:pPr/>
      <w:r>
        <w:rPr>
          <w:lang w:val="hi_IN" w:bidi="hi_IN"/>
        </w:rPr>
      </w:r>
      <w:r>
        <w:rPr>
          <w:lang w:val="hi_IN" w:bidi="hi_IN"/>
        </w:rPr>
        <w:t xml:space="preserve">यहाँ रुकें और समूह के रूप में चर्चा करें कि आप भविष्यद्वक्ता के लिए किस शब्द का उपयोग करेंगे। </w:t>
      </w:r>
      <w:r>
        <w:rPr>
          <w:b/>
          <w:lang w:val="hi_IN" w:bidi="hi_IN"/>
        </w:rPr>
        <w:t>भविष्यद्वक्ता</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योएल की भविष्यद्वाणी में, परमेश्वर कहता है कि वह सभी लोगों पर अपना </w:t>
      </w:r>
      <w:r>
        <w:rPr>
          <w:b/>
          <w:lang w:val="hi_IN" w:bidi="hi_IN"/>
        </w:rPr>
        <w:t>आत्मा</w:t>
      </w:r>
      <w:r>
        <w:rPr>
          <w:lang w:val="hi_IN" w:bidi="hi_IN"/>
        </w:rPr>
        <w:t xml:space="preserve"> उंडेलेगा। यहाँ, आत्मा का अर्थ </w:t>
      </w:r>
      <w:r>
        <w:rPr>
          <w:lang w:val="hi_IN" w:bidi="hi_IN"/>
        </w:rPr>
        <w:t>पवित्र आत्मा</w:t>
      </w:r>
      <w:r>
        <w:rPr>
          <w:lang w:val="hi_IN" w:bidi="hi_IN"/>
        </w:rPr>
        <w:t xml:space="preserve"> या परमेश्वर के आत्मा से है। परमेश्वर लोगों को अपनी उपस्थिति, बुद्धि, अधिकार और शक्ति से लैस करने के लिए अपना आत्मा देता है। आत्मा का अनुवाद उसी तरह करना सुनिश्चित करें जैसे आपने पहले किया है। परमेश्वर यह भी कहता है कि तुम्हारे पुत्र और पुत्रियाँ भविष्यद्वाणी करेंगे। </w:t>
      </w:r>
      <w:r>
        <w:rPr>
          <w:b/>
          <w:lang w:val="hi_IN" w:bidi="hi_IN"/>
        </w:rPr>
        <w:t>भविष्यद्वाणी</w:t>
      </w:r>
      <w:r>
        <w:rPr>
          <w:lang w:val="hi_IN" w:bidi="hi_IN"/>
        </w:rPr>
        <w:t xml:space="preserve"> परमेश्वर द्वारा प्रेरित लिखित या मौखिक संदेश को परमेश्वर के लोगों को एक व्यक्ति द्वारा साझा करना है।</w:t>
      </w:r>
    </w:p>
    <w:p>
      <w:pPr/>
      <w:r>
        <w:rPr>
          <w:lang w:val="hi_IN" w:bidi="hi_IN"/>
        </w:rPr>
      </w:r>
      <w:r>
        <w:rPr>
          <w:lang w:val="hi_IN" w:bidi="hi_IN"/>
        </w:rPr>
        <w:t xml:space="preserve">यहाँ रुकें और समूह में चर्चा करें कि आप भविष्यद्वाणी के लिए किस शब्द का उपयोग करेंगे। </w:t>
      </w:r>
      <w:r>
        <w:rPr>
          <w:lang w:val="hi_IN" w:bidi="hi_IN"/>
        </w:rPr>
        <w:t>भविष्यद्वाणी</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कहता है कि जवान पुरुष </w:t>
      </w:r>
      <w:r>
        <w:rPr>
          <w:b/>
          <w:lang w:val="hi_IN" w:bidi="hi_IN"/>
        </w:rPr>
        <w:t>दर्शन</w:t>
      </w:r>
      <w:r>
        <w:rPr>
          <w:lang w:val="hi_IN" w:bidi="hi_IN"/>
        </w:rPr>
        <w:t xml:space="preserve"> देखेंगे और बूढ़े पुरुष </w:t>
      </w:r>
      <w:r>
        <w:rPr>
          <w:b/>
          <w:lang w:val="hi_IN" w:bidi="hi_IN"/>
        </w:rPr>
        <w:t>स्वप्न</w:t>
      </w:r>
      <w:r>
        <w:rPr>
          <w:lang w:val="hi_IN" w:bidi="hi_IN"/>
        </w:rPr>
        <w:t xml:space="preserve"> देखेंगे। दर्शन और स्वप्न अलौकिक अनुभव हैं, जब परमेश्वर किसी व्यक्ति से बात करता है या उसे ईश्वरीय प्रकाशन देता है। हालाँकि दर्शन लोगों के जागते हुए होते हैं, जबकि स्वप्न केवल तब होते हैं जब लोग सो रहे होते हैं। यदि आपकी भाषा में दर्शन और स्वप्न के लिए केवल एक ही शब्द है, तो आप यह स्पष्ट करना चाहेंगे कि जब व्यक्ति को परमेश्वर का संदेश मिला तो वह जाग रहा था या सो रहा था।</w:t>
      </w:r>
    </w:p>
    <w:p>
      <w:pPr/>
      <w:r>
        <w:rPr>
          <w:lang w:val="hi_IN" w:bidi="hi_IN"/>
        </w:rPr>
      </w:r>
      <w:r>
        <w:rPr>
          <w:lang w:val="hi_IN" w:bidi="hi_IN"/>
        </w:rPr>
        <w:t xml:space="preserve">यहाँ रुकें और समूह के रूप में चर्चा करें कि आप दर्शन और स्वप्न के लिए किस शब्द का उपयोग करेंगे। </w:t>
      </w:r>
      <w:r>
        <w:rPr>
          <w:b/>
          <w:lang w:val="hi_IN" w:bidi="hi_IN"/>
        </w:rPr>
        <w:t>दर्शन</w:t>
      </w:r>
      <w:r>
        <w:rPr>
          <w:lang w:val="hi_IN" w:bidi="hi_IN"/>
        </w:rPr>
        <w:t xml:space="preserve"> और </w:t>
      </w:r>
      <w:r>
        <w:rPr>
          <w:b/>
          <w:lang w:val="hi_IN" w:bidi="hi_IN"/>
        </w:rPr>
        <w:t>स्वप्न</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कहता है कि उसके </w:t>
      </w:r>
      <w:r>
        <w:rPr>
          <w:b/>
          <w:lang w:val="hi_IN" w:bidi="hi_IN"/>
        </w:rPr>
        <w:t>दास</w:t>
      </w:r>
      <w:r>
        <w:rPr>
          <w:lang w:val="hi_IN" w:bidi="hi_IN"/>
        </w:rPr>
        <w:t xml:space="preserve"> भी भविष्यद्वाणी करेंगे। यहाँ, दास का अर्थ है </w:t>
      </w:r>
      <w:r>
        <w:rPr>
          <w:b/>
          <w:lang w:val="hi_IN" w:bidi="hi_IN"/>
        </w:rPr>
        <w:t>ग़ुलाम</w:t>
      </w:r>
      <w:r>
        <w:rPr>
          <w:lang w:val="hi_IN" w:bidi="hi_IN"/>
        </w:rPr>
        <w:t>। ग़ुलाम किसी दूसरे व्यक्ति के स्वामित्व में होते थे और उनके पास कोई अधिकार नहीं होते थे।</w:t>
      </w:r>
    </w:p>
    <w:p>
      <w:pPr/>
      <w:r>
        <w:rPr>
          <w:lang w:val="hi_IN" w:bidi="hi_IN"/>
        </w:rPr>
      </w:r>
      <w:r>
        <w:rPr>
          <w:lang w:val="hi_IN" w:bidi="hi_IN"/>
        </w:rPr>
        <w:t xml:space="preserve">यहाँ रुकें और समूह में चर्चा करें कि आप दास के लिए किस शब्द का उपयोग करेंगे। </w:t>
      </w:r>
      <w:r>
        <w:rPr>
          <w:lang w:val="hi_IN" w:bidi="hi_IN"/>
        </w:rPr>
        <w:t>दास</w:t>
      </w:r>
      <w:r>
        <w:rPr>
          <w:lang w:val="hi_IN" w:bidi="hi_IN"/>
        </w:rPr>
        <w:t xml:space="preserve"> और </w:t>
      </w:r>
      <w:r>
        <w:rPr>
          <w:lang w:val="hi_IN" w:bidi="hi_IN"/>
        </w:rPr>
        <w:t>ग़ुलाम</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भविष्य में होने वाले चिन्हों के बारे में बताता है, जिनमें ऊपर </w:t>
      </w:r>
      <w:r>
        <w:rPr>
          <w:b/>
          <w:lang w:val="hi_IN" w:bidi="hi_IN"/>
        </w:rPr>
        <w:t>स्वर्ग</w:t>
      </w:r>
      <w:r>
        <w:rPr>
          <w:lang w:val="hi_IN" w:bidi="hi_IN"/>
        </w:rPr>
        <w:t xml:space="preserve"> में अद्भुत चमत्कार और नीचे पृथ्वी पर </w:t>
      </w:r>
      <w:r>
        <w:rPr>
          <w:b/>
          <w:lang w:val="hi_IN" w:bidi="hi_IN"/>
        </w:rPr>
        <w:t>चिन्ह</w:t>
      </w:r>
      <w:r>
        <w:rPr>
          <w:lang w:val="hi_IN" w:bidi="hi_IN"/>
        </w:rPr>
        <w:t xml:space="preserve"> शामिल हैं। यहाँ, "स्वर्ग" का अर्थ आकाश से है। स्वर्ग का अनुवाद उसी तरह करें जैसे आपने पिछले भागों में किया है। चिन्ह से तात्पर्य ऐसे संकेत से है जो यह दिखाता है कि कोई बात सत्य है और होने वाली है। इस मामले में, पृथ्वी पर दिखाई देने वाले चिन्हों का अर्थ यह था कि प्रभु का दिन निकट है।</w:t>
      </w:r>
    </w:p>
    <w:p>
      <w:pPr/>
      <w:r>
        <w:rPr>
          <w:lang w:val="hi_IN" w:bidi="hi_IN"/>
        </w:rPr>
      </w:r>
      <w:r>
        <w:rPr>
          <w:lang w:val="hi_IN" w:bidi="hi_IN"/>
        </w:rPr>
        <w:t xml:space="preserve">यहाँ रुकें और समूह के रूप में चर्चा करें कि आप चिन्ह के लिए किस शब्द का उपयोग करेंगे। </w:t>
      </w:r>
      <w:r>
        <w:rPr>
          <w:lang w:val="hi_IN" w:bidi="hi_IN"/>
        </w:rPr>
        <w:t>चिन्हों</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प्रभु</w:t>
      </w:r>
      <w:r>
        <w:rPr>
          <w:lang w:val="hi_IN" w:bidi="hi_IN"/>
        </w:rPr>
        <w:t xml:space="preserve"> का दिन उस दिन को दर्शाता है जब परमेश्वर सभी लोगों को इकट्ठा करेगा और उनका न्याय करेगा। प्रभु का अर्थ है स्वामी, और यह परमेश्वर को सब बातों का स्वामी होने के रूप में दर्शाता है। प्रभु के लिए उसी शब्द का उपयोग करें जो आपने पिछले भागों में किया है। अधिक जानकारी के लिए, </w:t>
      </w:r>
      <w:r>
        <w:rPr>
          <w:lang w:val="hi_IN" w:bidi="hi_IN"/>
        </w:rPr>
        <w:t>प्रभु</w:t>
      </w:r>
      <w:r>
        <w:rPr>
          <w:lang w:val="hi_IN" w:bidi="hi_IN"/>
        </w:rPr>
        <w:t xml:space="preserve"> मुख्य शब्दावली में है।</w:t>
      </w:r>
    </w:p>
    <w:p>
      <w:pPr/>
      <w:r>
        <w:rPr>
          <w:lang w:val="hi_IN" w:bidi="hi_IN"/>
        </w:rPr>
      </w:r>
      <w:r>
        <w:rPr>
          <w:lang w:val="hi_IN" w:bidi="hi_IN"/>
        </w:rPr>
        <w:t xml:space="preserve">पतरस भीड़ को नम्रता से </w:t>
      </w:r>
      <w:r>
        <w:rPr>
          <w:b/>
          <w:lang w:val="hi_IN" w:bidi="hi_IN"/>
        </w:rPr>
        <w:t>इस्राएल</w:t>
      </w:r>
      <w:r>
        <w:rPr>
          <w:lang w:val="hi_IN" w:bidi="hi_IN"/>
        </w:rPr>
        <w:t xml:space="preserve"> के पुरुषों के रूप में संबोधित करता है। इस्राएल याकूब के सभी वंशजों को दर्शाता है, जिन्हें इस्राएल भी कहा जाता था। यह यहूदियों का उल्लेख करने का एक और तरीका है।</w:t>
      </w:r>
    </w:p>
    <w:p>
      <w:pPr/>
      <w:r>
        <w:rPr>
          <w:lang w:val="hi_IN" w:bidi="hi_IN"/>
        </w:rPr>
      </w:r>
      <w:r>
        <w:rPr>
          <w:lang w:val="hi_IN" w:bidi="hi_IN"/>
        </w:rPr>
        <w:t xml:space="preserve">यहाँ रुकें और समूह के रूप में चर्चा करें कि आप इस्राएल के लिए किस शब्द का उपयोग करेंगे। </w:t>
      </w:r>
      <w:r>
        <w:rPr>
          <w:lang w:val="hi_IN" w:bidi="hi_IN"/>
        </w:rPr>
        <w:t>इस्राएल</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पतरस कहता है कि यीशु द्वारा किए गए </w:t>
      </w:r>
      <w:r>
        <w:rPr>
          <w:b/>
          <w:lang w:val="hi_IN" w:bidi="hi_IN"/>
        </w:rPr>
        <w:t>चमत्कार, चिन्ह और अद्भुत काम</w:t>
      </w:r>
      <w:r>
        <w:rPr>
          <w:lang w:val="hi_IN" w:bidi="hi_IN"/>
        </w:rPr>
        <w:t xml:space="preserve"> इस बात का प्रमाण थे कि वह प्रतिज्ञा किया हुआ उद्धारकर्ता होकर परमेश्वर की ओर से भेजा गया था। चमत्कार, चिन्ह और अद्भुत काम वे सभी समान शब्द हैं जो उन कामों को दर्शाते हैं जो केवल परमेश्वर ही कर सकता है।</w:t>
      </w:r>
    </w:p>
    <w:p>
      <w:pPr/>
      <w:r>
        <w:rPr>
          <w:lang w:val="hi_IN" w:bidi="hi_IN"/>
        </w:rPr>
      </w:r>
      <w:r>
        <w:rPr>
          <w:lang w:val="hi_IN" w:bidi="hi_IN"/>
        </w:rPr>
        <w:t xml:space="preserve">यहाँ रुकें और समूह के रूप में चर्चा करें कि आप चमत्कार, चिन्ह और अद्भुत कामों के लिए किस शब्द का उपयोग करेंगे। </w:t>
      </w:r>
      <w:r>
        <w:rPr>
          <w:lang w:val="hi_IN" w:bidi="hi_IN"/>
        </w:rPr>
        <w:t>चमत्कार, चिन्ह और अद्भुत कामों</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जब पतरस दाऊद का उद्धरण देता है, तो दाऊद कहता है, “मेरा </w:t>
      </w:r>
      <w:r>
        <w:rPr>
          <w:b/>
          <w:lang w:val="hi_IN" w:bidi="hi_IN"/>
        </w:rPr>
        <w:t>मन</w:t>
      </w:r>
      <w:r>
        <w:rPr>
          <w:lang w:val="hi_IN" w:bidi="hi_IN"/>
        </w:rPr>
        <w:t xml:space="preserve"> आनन्दित होता है।” यहूदियों के लिए, हृदय वह स्थान था, जहाँ किसी व्यक्ति के विचार और भावनाएँ आती हैं। दिल के लिए उसी शब्द का उपयोग करें जो आपने पिछले भागों में किया है। अधिक जानकारी के लिए, </w:t>
      </w:r>
      <w:r>
        <w:rPr>
          <w:lang w:val="hi_IN" w:bidi="hi_IN"/>
        </w:rPr>
        <w:t>दिल</w:t>
      </w:r>
      <w:r>
        <w:rPr>
          <w:lang w:val="hi_IN" w:bidi="hi_IN"/>
        </w:rPr>
        <w:t xml:space="preserve"> मुख्य शब्दावली में है।</w:t>
      </w:r>
    </w:p>
    <w:p>
      <w:pPr/>
      <w:r>
        <w:rPr>
          <w:lang w:val="hi_IN" w:bidi="hi_IN"/>
        </w:rPr>
      </w:r>
      <w:r>
        <w:rPr>
          <w:lang w:val="hi_IN" w:bidi="hi_IN"/>
        </w:rPr>
        <w:t xml:space="preserve">दाऊद कहता है कि परमेश्वर उसे </w:t>
      </w:r>
      <w:r>
        <w:rPr>
          <w:b/>
          <w:lang w:val="hi_IN" w:bidi="hi_IN"/>
        </w:rPr>
        <w:t>कब्र</w:t>
      </w:r>
      <w:r>
        <w:rPr>
          <w:lang w:val="hi_IN" w:bidi="hi_IN"/>
        </w:rPr>
        <w:t xml:space="preserve"> में नहीं छोड़ेगा, और न ही अपने </w:t>
      </w:r>
      <w:r>
        <w:rPr>
          <w:b/>
          <w:lang w:val="hi_IN" w:bidi="hi_IN"/>
        </w:rPr>
        <w:t>पवित्र जन</w:t>
      </w:r>
      <w:r>
        <w:rPr>
          <w:lang w:val="hi_IN" w:bidi="hi_IN"/>
        </w:rPr>
        <w:t xml:space="preserve"> को सड़ने देगा। कब्र के लिए मूल शब्द अधोलोक है। अधोलोक, मृतकों के स्थान को दर्शाता है। "पवित्र जन" का अर्थ उस व्यक्ति से है जो परमेश्वर के लिए अलग किया गया है। यद्यपि शुरू में लोग मानते थे कि दाऊद अपने बारे में कह रहा है, पतरस इस शीर्षक को यीशु पर लागू करता है और उसे प्रतिज्ञा किया हुआ उद्धारकर्ता बताता है।</w:t>
      </w:r>
    </w:p>
    <w:p>
      <w:pPr/>
      <w:r>
        <w:rPr>
          <w:lang w:val="hi_IN" w:bidi="hi_IN"/>
        </w:rPr>
      </w:r>
      <w:r>
        <w:rPr>
          <w:lang w:val="hi_IN" w:bidi="hi_IN"/>
        </w:rPr>
        <w:t xml:space="preserve">यहाँ रुकें और समूह में चर्चा करें कि आप पवित्र और अधोलोक के लिए किस शब्द का उपयोग करेंगे। </w:t>
      </w:r>
      <w:r>
        <w:rPr>
          <w:lang w:val="hi_IN" w:bidi="hi_IN"/>
        </w:rPr>
        <w:t>पवित्र</w:t>
      </w:r>
      <w:r>
        <w:rPr>
          <w:lang w:val="hi_IN" w:bidi="hi_IN"/>
        </w:rPr>
        <w:t xml:space="preserve"> और </w:t>
      </w:r>
      <w:r>
        <w:rPr>
          <w:b/>
          <w:lang w:val="hi_IN" w:bidi="hi_IN"/>
        </w:rPr>
        <w:t>अधोलोक</w:t>
      </w:r>
      <w:r>
        <w:rPr>
          <w:lang w:val="hi_IN" w:bidi="hi_IN"/>
        </w:rPr>
        <w:t xml:space="preserve"> के बारे में अधिक जानकारी के लिए मुख्य शब्दावली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पतरस कहता है कि यह भजन दाऊद पर लागू नहीं हो सकता क्योंकि उसका शरीर सड़ गया था और वह अभी भी उसकी </w:t>
      </w:r>
      <w:r>
        <w:rPr>
          <w:b/>
          <w:lang w:val="hi_IN" w:bidi="hi_IN"/>
        </w:rPr>
        <w:t xml:space="preserve">कब्र </w:t>
      </w:r>
      <w:r>
        <w:rPr>
          <w:lang w:val="hi_IN" w:bidi="hi_IN"/>
        </w:rPr>
        <w:t xml:space="preserve"> में था। कब्र एक चट्टान की गुफा को दर्शाता है जहाँ लोग शवों को रखते थे। पतरस कहता है कि परमेश्वर ने दाऊद को आगे देखने और यीशु के </w:t>
      </w:r>
      <w:r>
        <w:rPr>
          <w:b/>
          <w:lang w:val="hi_IN" w:bidi="hi_IN"/>
        </w:rPr>
        <w:t>पुनरुत्थान</w:t>
      </w:r>
      <w:r>
        <w:rPr>
          <w:lang w:val="hi_IN" w:bidi="hi_IN"/>
        </w:rPr>
        <w:t xml:space="preserve"> के बारे में जानने की अनुमति दी थी। पुनरुत्थान से तात्पर्य है कि परमेश्वर किसी व्यक्ति को उसी व्यक्ति के रूप में मृतकों में से जीवित उठाता है। यही बात यीशु के साथ हुई थी।</w:t>
      </w:r>
    </w:p>
    <w:p>
      <w:pPr/>
      <w:r>
        <w:rPr>
          <w:lang w:val="hi_IN" w:bidi="hi_IN"/>
        </w:rPr>
      </w:r>
      <w:r>
        <w:rPr>
          <w:lang w:val="hi_IN" w:bidi="hi_IN"/>
        </w:rPr>
        <w:t xml:space="preserve">यहाँ रुकें और समूह में चर्चा करें कि आप कब्र और पुनरुत्थान के लिए किस शब्द का उपयोग करेंगे। </w:t>
      </w:r>
      <w:r>
        <w:rPr>
          <w:lang w:val="hi_IN" w:bidi="hi_IN"/>
        </w:rPr>
        <w:t>कब्र</w:t>
      </w:r>
      <w:r>
        <w:rPr>
          <w:lang w:val="hi_IN" w:bidi="hi_IN"/>
        </w:rPr>
        <w:t xml:space="preserve"> और </w:t>
      </w:r>
      <w:r>
        <w:rPr>
          <w:lang w:val="hi_IN" w:bidi="hi_IN"/>
        </w:rPr>
        <w:t>पुनरुत्थान</w:t>
      </w:r>
      <w:r>
        <w:rPr>
          <w:lang w:val="hi_IN" w:bidi="hi_IN"/>
        </w:rPr>
        <w:t xml:space="preserve"> के बारे में अधिक जानकारी के लिए मुख्य शब्दावली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पतरस यीशु के लिए </w:t>
      </w:r>
      <w:r>
        <w:rPr>
          <w:b/>
          <w:lang w:val="hi_IN" w:bidi="hi_IN"/>
        </w:rPr>
        <w:t>मसीह</w:t>
      </w:r>
      <w:r>
        <w:rPr>
          <w:lang w:val="hi_IN" w:bidi="hi_IN"/>
        </w:rPr>
        <w:t xml:space="preserve"> शीर्षक का उपयोग करता है। “मसीह” एक ऐसा शीर्षक है, जो प्रतिज्ञा किए गए उद्धारकर्ता को दर्शाता है, या वह व्यक्ति जिसे परमेश्वर ने चुना और राजा और उद्धारकर्ता के रूप में अपने लोगों के पास भेजा था।</w:t>
      </w:r>
    </w:p>
    <w:p>
      <w:pPr/>
      <w:r>
        <w:rPr>
          <w:lang w:val="hi_IN" w:bidi="hi_IN"/>
        </w:rPr>
      </w:r>
      <w:r>
        <w:rPr>
          <w:lang w:val="hi_IN" w:bidi="hi_IN"/>
        </w:rPr>
        <w:t xml:space="preserve">यहाँ रुकें और समूह के रूप में चर्चा करें कि आप मसीह के लिए किस शब्द का उपयोग करेंगे। </w:t>
      </w:r>
      <w:r>
        <w:rPr>
          <w:lang w:val="hi_IN" w:bidi="hi_IN"/>
        </w:rPr>
        <w:t>मसीह</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पतरस यीशु को </w:t>
      </w:r>
      <w:r>
        <w:rPr>
          <w:b/>
          <w:lang w:val="hi_IN" w:bidi="hi_IN"/>
        </w:rPr>
        <w:t>क्रूस</w:t>
      </w:r>
      <w:r>
        <w:rPr>
          <w:lang w:val="hi_IN" w:bidi="hi_IN"/>
        </w:rPr>
        <w:t xml:space="preserve"> पर चढ़ाने के लिए भीड़ को दोषी ठहराता है। क्रूस पर चढ़ाना, यीशु के समय में मौत की सजा देने का सबसे बुरा तरीका था। रोमी लोगों ने पीड़ितों के हाथों और पैरों को दो लकड़ी के तख्तों पर कीलों से जकड़ दिया जो मिलकर एक क्रूस बनाते थे, और फिर उन्हें वहाँ लटकने दिया जाता था ताकि वे कष्ट सहते हुए मर जाएँ।</w:t>
      </w:r>
    </w:p>
    <w:p>
      <w:pPr/>
      <w:r>
        <w:rPr>
          <w:lang w:val="hi_IN" w:bidi="hi_IN"/>
        </w:rPr>
      </w:r>
      <w:r>
        <w:rPr>
          <w:lang w:val="hi_IN" w:bidi="hi_IN"/>
        </w:rPr>
        <w:t xml:space="preserve">यहाँ रुकें और समूह के रूप में चर्चा करें कि आप क्रूस पर चढ़ाने के लिए किस शब्द का उपयोग करेंगे। </w:t>
      </w:r>
      <w:r>
        <w:rPr>
          <w:lang w:val="hi_IN" w:bidi="hi_IN"/>
        </w:rPr>
        <w:t>क्रूस पर चढ़ाने</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2:37–41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2:37–41 को सुनें और अपने मन में रखें।</w:t>
      </w:r>
    </w:p>
    <w:p>
      <w:pPr/>
      <w:r>
        <w:rPr>
          <w:lang w:val="hi_IN" w:bidi="hi_IN"/>
        </w:rPr>
      </w:r>
      <w:r>
        <w:rPr>
          <w:lang w:val="hi_IN" w:bidi="hi_IN"/>
        </w:rPr>
        <w:t>यदि सम्भव हो तो प्रेरितों के काम 2:37–41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2:37–41 के ऑडियो संस्करण को सबसे आसानी से समझ में आने वाले अनुवाद में सुनें।</w:t>
      </w:r>
    </w:p>
    <w:p>
      <w:pPr/>
      <w:r>
        <w:rPr>
          <w:lang w:val="hi_IN" w:bidi="hi_IN"/>
        </w:rPr>
      </w:r>
      <w:r>
        <w:rPr>
          <w:lang w:val="hi_IN" w:bidi="hi_IN"/>
        </w:rPr>
        <w:t>पिछले भाग में, पतरस और अन्य प्रेरित पिन्तेकुस्त के पर्व के दिन यरूशलेम में थे। पतरस ने अन्य भाषाओं में बोलने का चमत्कार समझाया। उसने पवित्रशास्त्र का उपयोग करके यह भी समझाया कि यीशु प्रतिज्ञा किया गया उद्धारकर्ता है। अब, यहूदी भीड़ में बहुत से लोग पतरस के शब्दों पर विश्वास करते हैं और विश्वासियों के समूह में शामिल हो जाते हैं।</w:t>
      </w:r>
    </w:p>
    <w:p>
      <w:pPr/>
      <w:r>
        <w:rPr>
          <w:lang w:val="hi_IN" w:bidi="hi_IN"/>
        </w:rPr>
      </w:r>
      <w:r>
        <w:rPr>
          <w:lang w:val="hi_IN" w:bidi="hi_IN"/>
        </w:rPr>
        <w:t>पतरस ने अभी समझाया है कि परमेश्वर ने यीशु को प्रतिज्ञा किए हुए उद्धारकर्ता के रूप में भेजा था, लेकिन उसे स्वीकार करने के बजाय यहूदी लोग उसे क्रूस पर चढ़ाने, अर्थात उसे क्रूस पर कील ठोंककर मार डालने के लिए जिम्मेदार थे। जब भीड़ ने पतरस के शब्द सुने तो उनके “हृदय छिद गए”। इसका अर्थ है कि उन्होंने एक बहुत गहरी भावना महसूस की, संभवतः यीशु की मृत्यु का समर्थन करने के लिए उन्हें पछतावा हुआ, क्योंकि अब उन्हें समझ आ गया था कि यीशु ही मसीह या प्रतिज्ञा किया हुआ उद्धारकर्ता था। भीड़ में कई यहूदियों ने पतरस पर विश्वास किया। वे पतरस और अन्य 11 प्रेरितों से पूछते हैं कि उन्हें क्या करना चाहिए। यह प्रश्न यह दर्शाता है कि वे पतरस की बात पर विश्वास करते थे। 12 प्रेरित यीशु के चुने हुए प्रतिनिधि थे जिन्हें उसने अधिकार के साथ, यानी काम करने के हक के साथ, सिखाने के लिए भेजा था। “भाइयों” शब्द उनके लिए प्रेरितों को सम्मानपूर्वक संबोधित करने का शिष्ट तरीका था।</w:t>
      </w:r>
    </w:p>
    <w:p>
      <w:pPr/>
      <w:r>
        <w:rPr>
          <w:lang w:val="hi_IN" w:bidi="hi_IN"/>
        </w:rPr>
      </w:r>
      <w:r>
        <w:rPr>
          <w:lang w:val="hi_IN" w:bidi="hi_IN"/>
        </w:rPr>
        <w:t>पतरस उन्हें पश्चाताप करने के लिए कहता है, या अपने पाप को छोड़कर परमेश्वर की ओर मुड़ने और उसके साथ नया जीवन जीना शुरू करने को कहता है। पाप से तात्पर्य परमेश्वर की अवज्ञा करने वाले किसी भी काम से है। यदि लोग पश्चाताप करते हैं, तो इसका अर्थ है कि उन्हें अपने पिछले पापों का अफ़सोस हुआ और उन्होंने माना कि वे गलत थे। पतरस यह भी कहता है कि उन्हें बपतिस्मा लेना चाहिए, यानी जल में विधिपूर्वक शुद्ध होना चाहिए। “यीशु मसीह के नाम में” का अर्थ है कि उनका बपतिस्मा सार्वजनिक रूप से यह दिखाता है कि उन्होंने यीशु का अनुसरण करना शुरू कर दिया है।</w:t>
      </w:r>
    </w:p>
    <w:p>
      <w:pPr/>
      <w:r>
        <w:rPr>
          <w:lang w:val="hi_IN" w:bidi="hi_IN"/>
        </w:rPr>
      </w:r>
      <w:r>
        <w:rPr>
          <w:lang w:val="hi_IN" w:bidi="hi_IN"/>
        </w:rPr>
        <w:t>यहाँ रुकें और समूह के रूप में इस प्रश्न पर चर्चा करें: कई संस्कृतियों में लोग पापों को धोने के लिए अक्सर विधिपूर्वक स्नान करते हैं। आपकी संस्कृति में लोग बपतिस्मा के बारे में क्या विश्वास करते हैं? आप यह कैसे बता सकते हैं कि यह बपतिस्मा एक बार होने वाली रीति है? इस ऑडियो को यहाँ रोकें।</w:t>
      </w:r>
    </w:p>
    <w:p>
      <w:pPr/>
      <w:r>
        <w:rPr>
          <w:lang w:val="hi_IN" w:bidi="hi_IN"/>
        </w:rPr>
      </w:r>
      <w:r>
        <w:rPr>
          <w:lang w:val="hi_IN" w:bidi="hi_IN"/>
        </w:rPr>
        <w:t>जब कोई व्यक्ति पश्चाताप करता है और बपतिस्मा लेता है, तो पतरस कहता है कि परमेश्वर उसके पापों को क्षमा करेगा, अर्थात् उनके अपराध को मिटा देगा, और उन्हें पवित्र आत्मा देगा। जब परमेश्वर किसी के पाप क्षमा करता है, तो वह उस व्यक्ति को उनके किए गए बुरे कर्मों के लिए दंडित नहीं करने का निर्णय लेता है। पवित्र आत्मा परमेश्वर के आत्मा को दर्शाता है। परमेश्वर अपना आत्मा पश्चाताप करने वालों को उपहार के रूप में देता है।</w:t>
      </w:r>
    </w:p>
    <w:p>
      <w:pPr/>
      <w:r>
        <w:rPr>
          <w:lang w:val="hi_IN" w:bidi="hi_IN"/>
        </w:rPr>
      </w:r>
      <w:r>
        <w:rPr>
          <w:lang w:val="hi_IN" w:bidi="hi_IN"/>
        </w:rPr>
        <w:t>जल में बपतिस्मा इस बात का दृश्य चिन्ह था कि किसी व्यक्ति ने विश्वास किया कि यीशु मसीह है, अपने पापों से पश्चाताप किया, और परमेश्वर के उन नए लोगों का हिस्सा बन गया जिन्हें परमेश्वर ने अपना पवित्र आत्मा दिया। पतरस कहता है कि परमेश्वर की क्षमा और पवित्र आत्मा की प्रतिज्ञा न केवल यहूदी लोगों के वंशजों के लिए, बल्कि दूर- दूर स्थित लोगों के लिए भी उपलब्ध है। इसमें अन्यजाति या गैर-यहूदी शामिल हैं। परमेश्वर उन सभी लोगों के पाप क्षमा करेगा और उन्हें पवित्र आत्मा देगा जिन्हें वह बुलाता है, यानी जो उसके पास जुड़ने के लिए आमंत्रित किए जाते हैं।</w:t>
      </w:r>
    </w:p>
    <w:p>
      <w:pPr/>
      <w:r>
        <w:rPr>
          <w:lang w:val="hi_IN" w:bidi="hi_IN"/>
        </w:rPr>
      </w:r>
      <w:r>
        <w:rPr>
          <w:lang w:val="hi_IN" w:bidi="hi_IN"/>
        </w:rPr>
        <w:t>पतरस ने उन्हें दृढ़ता से सिखाना जारी रखा और उन्हें कहा कि वे अपने आप को इस टेढ़ी पीढ़ी से बचाएँ। इसका मतलब है कि पतरस चाहता है कि लोग उस समय के बाकी लोगों की तरह न बनें, बल्कि परमेश्वर को उन्हें बचाने की अनुमति दें। उस पीढ़ी, अर्थात् उस समय रहने वाले लोग जिन्होंने यीशु को अस्वीकार कर दिया था। भीड़ में से कुछ ने पतरस के शब्दों पर विश्वास किया। उस दिन तीन हजार लोगों ने यीशु को प्रतिज्ञा किए गए उद्धारकर्ता के रूप में विश्वास किया और विश्वासियों ने उन्हें बपतिस्मा दिया।</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2:37–41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पतरस और प्रेरित यरूशलेम में एक भीड़ को सिखा रहे हैं। पतरस समझाता है कि यीशु प्रतिज्ञा किया गया उद्धारकर्ता है और उसे क्रूस पर चढ़ाने के लिए लोग जिम्मेदार हैं। भीड़ में बहुत से लोग पतरस पर विश्वास करते हैं और उससे पूछते हैं कि उन्हें क्या करना है। पतरस उन्हें पश्चाताप करने और बपतिस्मा लेने के लिए कहता है। तीन हजार लोग विश्वास करते हैं और बपतिस्मा 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 में विश्वास करनेवाले</w:t>
      </w:r>
    </w:p>
    <w:p>
      <w:pPr>
        <w:pStyle w:val="ListBullet"/>
        <w:spacing w:line="240" w:lineRule="auto"/>
        <w:ind w:left="720"/>
      </w:pPr>
      <w:r>
        <w:rPr>
          <w:lang w:val="hi_IN" w:bidi="hi_IN"/>
        </w:rPr>
      </w:r>
      <w:r>
        <w:rPr>
          <w:lang w:val="hi_IN" w:bidi="hi_IN"/>
        </w:rPr>
        <w:t>अनेक देशों से आए परमेश्वर का भय मानने वाले यहूदियों की भीड़</w:t>
      </w:r>
    </w:p>
    <w:p>
      <w:pPr>
        <w:pStyle w:val="ListBullet"/>
        <w:spacing w:line="240" w:lineRule="auto"/>
        <w:ind w:left="720"/>
      </w:pPr>
      <w:r>
        <w:rPr>
          <w:lang w:val="hi_IN" w:bidi="hi_IN"/>
        </w:rPr>
      </w:r>
      <w:r>
        <w:rPr>
          <w:lang w:val="hi_IN" w:bidi="hi_IN"/>
        </w:rPr>
        <w:t>यीशु में नए विश्वासी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पतरस और अन्य 11 प्रेरित लगभग 120 विश्वासियों के एक समूह के साथ खड़े हैं। उन्होंने पवित्र आत्मा प्राप्त करने के बाद कई अन्य भाषाओं में बोलना शुरू किया। कई देशों से आए परमेश्वर का भय मानने वाले यहूदियों की एक भीड़ उनके चारों ओर इकट्ठा हो गई थी और सोच रही थी कि अन्य भाषाओं का यह चमत्कार क्या अर्थ रखता है। पतरस अपना भाषण यह कहकर समाप्त करता है कि परमेश्वर ने यीशु को प्रतिज्ञा किए गए उद्धारकर्ता के रूप में भेजा है, लेकिन उसे क्रूस पर चढ़ाने के लिए यहूदी लोग जिम्मेदार थे।</w:t>
      </w:r>
    </w:p>
    <w:p>
      <w:pPr/>
      <w:r>
        <w:rPr>
          <w:lang w:val="hi_IN" w:bidi="hi_IN"/>
        </w:rPr>
      </w:r>
      <w:r>
        <w:rPr>
          <w:lang w:val="hi_IN" w:bidi="hi_IN"/>
        </w:rPr>
        <w:t>भीड़ में जिन लोगों ने यह सुना उनमें से बहुत से लोगों के दिल छिद गए, या वे बहुत भावुक महसूस करने लगे और प्रेरितों से पूछा, “मुझे क्या करना चाहिए?” यह याद रखना महत्वपूर्ण है कि “भाइयों” प्रेरितों को संबोधित करने का एक विनम्र तरीका था।</w:t>
      </w:r>
    </w:p>
    <w:p>
      <w:pPr/>
      <w:r>
        <w:rPr>
          <w:lang w:val="hi_IN" w:bidi="hi_IN"/>
        </w:rPr>
      </w:r>
      <w:r>
        <w:rPr>
          <w:lang w:val="hi_IN" w:bidi="hi_IN"/>
        </w:rPr>
        <w:t>पतरस ने उत्तर दिया कि उन्हें पश्चाताप करने और यीशु के नाम में बपतिस्मा लेने की आवश्यकता है। फिर परमेश्वर उनके पापों को क्षमा करेगा और उन्हें पवित्र आत्मा देगा। यह बपतिस्मा इस बात का सार्वजनिक प्रदर्शन था कि उन्होंने पश्चाताप किया है और यीशु को प्रतिज्ञा किए हुए उद्धारकर्ता के रूप में अपनाकर उसका अनुसरण करना शुरू कर दिया है।</w:t>
      </w:r>
    </w:p>
    <w:p>
      <w:pPr/>
      <w:r>
        <w:rPr>
          <w:lang w:val="hi_IN" w:bidi="hi_IN"/>
        </w:rPr>
      </w:r>
      <w:r>
        <w:rPr>
          <w:lang w:val="hi_IN" w:bidi="hi_IN"/>
        </w:rPr>
        <w:t>पतरस कई कठोर शब्दों और तर्कों का उपयोग करके लोगों को चेतावनी देता रहा। अपने आप को बचाने का अर्थ यह है कि लोग परमेश्वर को उन्हें उनके पापों, अर्थात् परमेश्वर की अवज्ञा से, बचाने की अनुमति दें और यीशु पर प्रतिज्ञा किए हुए उद्धारकर्ता के रूप में विश्वास करें। यह भ्रष्ट पीढ़ी से अलग होगा, अर्थात् उस समय रहने वाले सभी लोगों से जिन्होंने यीशु को अस्वीकार कर दिया था।</w:t>
      </w:r>
    </w:p>
    <w:p>
      <w:pPr/>
      <w:r>
        <w:rPr>
          <w:lang w:val="hi_IN" w:bidi="hi_IN"/>
        </w:rPr>
      </w:r>
      <w:r>
        <w:rPr>
          <w:lang w:val="hi_IN" w:bidi="hi_IN"/>
        </w:rPr>
        <w:t>फिर उस दिन तीन हजार लोगों ने यीशु का अनुसरण करने का फैसला किया। यह स्पष्ट नहीं है कि नए विश्वासियों को किसने बपतिस्मा दिया, बस इतना पता है कि वे बपतिस्मा लेने के लिए आज्ञाकारी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2:37–41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 में विश्वास करनेवाले</w:t>
      </w:r>
    </w:p>
    <w:p>
      <w:pPr>
        <w:pStyle w:val="ListBullet"/>
        <w:spacing w:line="240" w:lineRule="auto"/>
        <w:ind w:left="720"/>
      </w:pPr>
      <w:r>
        <w:rPr>
          <w:lang w:val="hi_IN" w:bidi="hi_IN"/>
        </w:rPr>
      </w:r>
      <w:r>
        <w:rPr>
          <w:lang w:val="hi_IN" w:bidi="hi_IN"/>
        </w:rPr>
        <w:t>अनेक देशों से आए परमेश्वर का भय मानने वाले यहूदियों की भीड़</w:t>
      </w:r>
    </w:p>
    <w:p>
      <w:pPr>
        <w:pStyle w:val="ListBullet"/>
        <w:spacing w:line="240" w:lineRule="auto"/>
        <w:ind w:left="720"/>
      </w:pPr>
      <w:r>
        <w:rPr>
          <w:lang w:val="hi_IN" w:bidi="hi_IN"/>
        </w:rPr>
      </w:r>
      <w:r>
        <w:rPr>
          <w:lang w:val="hi_IN" w:bidi="hi_IN"/>
        </w:rPr>
        <w:t>यीशु में नए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यरूशलेम में यहूदियों की भीड़ के सामने पतरस, प्रेरितों और विश्वासियों के एक बड़े समूह का अभिनय करें। भीड़ यह जानना चाहती है कि अन्य भाषाओं में बोलने का चमत्कार क्या है। पतरस समझाता है कि परमेश्वर ने यीशु को प्रतिज्ञा किए गए उद्धारकर्ता के रूप में भेजा है।</w:t>
      </w:r>
    </w:p>
    <w:p>
      <w:pPr/>
      <w:r>
        <w:rPr>
          <w:lang w:val="hi_IN" w:bidi="hi_IN"/>
        </w:rPr>
      </w:r>
      <w:r>
        <w:rPr>
          <w:lang w:val="hi_IN" w:bidi="hi_IN"/>
        </w:rPr>
        <w:t>पतरस यह कहता है कि वह वही यीशु है जिसे तुमने क्रूस पर चढ़ाया था। लोगों ने पछतावा महसूस किया और पतरस और प्रेरितों से पूछा कि उन्हें क्या करने की आवश्यकता है। पतरस उन्हें कहता है कि वे पश्चाताप करें और पापों की क्षमा के लिए यीशु के नाम में बपतिस्मा लें। पतरस उनसे कहता है कि उन्हें पवित्र आत्मा का उपहार प्राप्त होगा। पतरस समझाता है कि यह प्रतिज्ञा उनके और उनके बच्चों के लिए और उन सभी के लिए है जिन्हें परमेश्वर ने अपने पास बुलाया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किरदार निभाने वाले व्यक्ति से पूछें, "आप क्या महसूस कर रहे हैं या क्या सोच रहे हैं?" वह व्यक्ति इस तरह उत्तर दे सकता है, "दोषी हूँ। यीशु मेरी वजह से मरा," या "आशा रखता हूँ। इसका अर्थ है कि मेरा परिवार भी यीशु का अनुसरण कर सकता है," या "उत्सुक हूँ। क्या इसका अर्थ है कि अन्यजाति परमेश्वर के राज्य में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पतरस का जोर से बोलने का अभिनय करना जारी रखें। तब यीशु में विश्वास करने वालों ने भीड़ में से उन लोगों को बपतिस्मा दिया जिन्होंने पतरस का संदेश स्वीकार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बपतिस्मा लेने वाले भीड़ में से एक व्यक्ति की भूमिका निभाने वाले व्यक्ति से पूछें, "आप क्या महसूस कर रहे हैं या क्या सोच रहे हैं?" वह व्यक्ति इस तरह उत्तर दे सकता है, "आनन्द से भरा हुआ। यीशु ने मृत्यु को हराया और अब परमेश्वर का आत्मा मेरे साथ है," या "उत्साहित हूँ। मैं फिर से शुरू कर सकता हूँ और दूसरों को बता सकता हूँ कि यीशु ने हमारे लिए क्या किया है!" या "प्रिय। परमेश्वर मेरे साथ है। मैं यीशु के बारे में और अधिक जानना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तीन हजार लोगों का अभिनय करें जो यीशु पर प्रतिज्ञा किए गए उद्धारकर्ता के रूप में विश्वास करते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समूह की भूमिका निभाने वाले व्यक्ति से पूछें, “आप क्या महसूस कर रहे हैं या क्या सोच रहे हैं?” वह व्यक्ति इस तरह उत्तर दे सकता है, "मैं उत्साहित हूँ। परमेश्वर हमारे समूह को बढ़ा रहा है," या "आश्चर्यचकित हूँ। परमेश्वर लोगों को यीशु पर विश्वास करने के लिए प्रेरित कर रहा है!" या "प्रिय। अब भी यीशु हमारे माध्यम से काम कर रहा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2:37–41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पतरस भीड़ को सिखाता है कि यीशु प्रतिज्ञा किया गया उद्धारकर्ता है। भीड़ में से कुछ लोग पतरस पर विश्वास करते हैं। उनके </w:t>
      </w:r>
      <w:r>
        <w:rPr>
          <w:b/>
          <w:lang w:val="hi_IN" w:bidi="hi_IN"/>
        </w:rPr>
        <w:t>हृदय छिद गए</w:t>
      </w:r>
      <w:r>
        <w:rPr>
          <w:lang w:val="hi_IN" w:bidi="hi_IN"/>
        </w:rPr>
        <w:t xml:space="preserve"> हैं। इसका अर्थ है कि उन्होंने एक बहुत तीव्र भावना महसूस की। शायद उन्होंने उन लोगों का समर्थन करने के लिए पछतावा महसूस किया जिन्होंने यीशु को मार डाला था।</w:t>
      </w:r>
    </w:p>
    <w:p>
      <w:pPr/>
      <w:r>
        <w:rPr>
          <w:lang w:val="hi_IN" w:bidi="hi_IN"/>
        </w:rPr>
      </w:r>
      <w:r>
        <w:rPr>
          <w:lang w:val="hi_IN" w:bidi="hi_IN"/>
        </w:rPr>
        <w:t xml:space="preserve">विश्वास करने वाली भीड़ के लोग पतरस और अन्य </w:t>
      </w:r>
      <w:r>
        <w:rPr>
          <w:b/>
          <w:lang w:val="hi_IN" w:bidi="hi_IN"/>
        </w:rPr>
        <w:t>प्रेरितों</w:t>
      </w:r>
      <w:r>
        <w:rPr>
          <w:lang w:val="hi_IN" w:bidi="hi_IN"/>
        </w:rPr>
        <w:t xml:space="preserve"> से पूछें कि उन्हें क्या करना चाहिए। प्रेरित से तात्पर्य यीशु के चुने हुए प्रतिनिधियों से है जिन्हें यीशु ने सुसमाचार सिखाने के लिए भेजा, कलीसिया के संस्थापक बनने, आत्मिक अधिकार रखने और यीशु की मृत्यु व पुनरुत्थान के साक्षी होने के लिए नियुक्त किया गया था। प्रेरित के लिए उसी शब्द का उपयोग करें जो आपने पिछले भागों में उपयोग किया है। </w:t>
      </w:r>
      <w:r>
        <w:rPr>
          <w:lang w:val="hi_IN" w:bidi="hi_IN"/>
        </w:rPr>
        <w:t>प्रेरित</w:t>
      </w:r>
      <w:r>
        <w:rPr>
          <w:lang w:val="hi_IN" w:bidi="hi_IN"/>
        </w:rPr>
        <w:t xml:space="preserve"> के बारे में अधिक जानकारी के लिए, मुख्य शब्दावली को देखें। </w:t>
      </w:r>
    </w:p>
    <w:p>
      <w:pPr/>
      <w:r>
        <w:rPr>
          <w:lang w:val="hi_IN" w:bidi="hi_IN"/>
        </w:rPr>
      </w:r>
      <w:r>
        <w:rPr>
          <w:lang w:val="hi_IN" w:bidi="hi_IN"/>
        </w:rPr>
        <w:t xml:space="preserve">पतरस कहता है कि उन्हें </w:t>
      </w:r>
      <w:r>
        <w:rPr>
          <w:b/>
          <w:lang w:val="hi_IN" w:bidi="hi_IN"/>
        </w:rPr>
        <w:t>पश्चाताप</w:t>
      </w:r>
      <w:r>
        <w:rPr>
          <w:lang w:val="hi_IN" w:bidi="hi_IN"/>
        </w:rPr>
        <w:t xml:space="preserve"> करना चाहिए और </w:t>
      </w:r>
      <w:r>
        <w:rPr>
          <w:b/>
          <w:lang w:val="hi_IN" w:bidi="hi_IN"/>
        </w:rPr>
        <w:t>बपतिस्मा</w:t>
      </w:r>
      <w:r>
        <w:rPr>
          <w:lang w:val="hi_IN" w:bidi="hi_IN"/>
        </w:rPr>
        <w:t xml:space="preserve"> लेना चाहिए। पश्चाताप का अर्थ है पाप से मुड़कर परमेश्वर की ओर आना और उसका अनुसरण करते हुए नया जीवन जीना। यहाँ बपतिस्मा से तात्पर्य जल में किए जाने वाले एक विधिपूर्वक शुद्धिकरण से है, जो यह दिखाता है कि किसी व्यक्ति ने यीशु को प्रतिज्ञा किया हुआ उद्धारकर्ता माना और उसका अनुसरण करना शुरू कर दिया है। बपतिस्मा देने के लिए उसी शब्द का उपयोग करें जो आपने पिछले भागों में किया है। </w:t>
      </w:r>
      <w:r>
        <w:rPr>
          <w:lang w:val="hi_IN" w:bidi="hi_IN"/>
        </w:rPr>
        <w:t>बपतिस्मा</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पश्चाताप के लिए किस शब्द का उपयोग करेंगे। </w:t>
      </w:r>
      <w:r>
        <w:rPr>
          <w:lang w:val="hi_IN" w:bidi="hi_IN"/>
        </w:rPr>
        <w:t>पश्चाताप</w:t>
      </w:r>
      <w:r>
        <w:rPr>
          <w:lang w:val="hi_IN" w:bidi="hi_IN"/>
        </w:rPr>
        <w:t xml:space="preserve"> के बारे में अधिक जानकारी के लिए मुख्य शब्दावली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यदि कोई व्यक्ति पश्चाताप करता है और यीशु को प्रतिज्ञा किए गए उद्धारकर्ता के रूप में विश्वास करता है, तो पतरस ने कहा कि परमेश्वर उसके पापों को </w:t>
      </w:r>
      <w:r>
        <w:rPr>
          <w:b/>
          <w:lang w:val="hi_IN" w:bidi="hi_IN"/>
        </w:rPr>
        <w:t>क्षमा करेगा</w:t>
      </w:r>
      <w:r>
        <w:rPr>
          <w:lang w:val="hi_IN" w:bidi="hi_IN"/>
        </w:rPr>
        <w:t>। पाप परमेश्वर के खिलाफ कोई भी अवज्ञा का काम है। जब परमेश्वर क्षमा करता है, तो इसका अर्थ है कि वह उनका दोष ऐसे मिटा देता है मानो वह कभी था ही नहीं।</w:t>
      </w:r>
    </w:p>
    <w:p>
      <w:pPr/>
      <w:r>
        <w:rPr>
          <w:lang w:val="hi_IN" w:bidi="hi_IN"/>
        </w:rPr>
      </w:r>
      <w:r>
        <w:rPr>
          <w:lang w:val="hi_IN" w:bidi="hi_IN"/>
        </w:rPr>
        <w:t xml:space="preserve">यहाँ रुकें और एक समूह में चर्चा करें कि आप क्षमा करने और पाप के लिए किस शब्द का उपयोग करेंगे। </w:t>
      </w:r>
      <w:r>
        <w:rPr>
          <w:lang w:val="hi_IN" w:bidi="hi_IN"/>
        </w:rPr>
        <w:t>क्षमा</w:t>
      </w:r>
      <w:r>
        <w:rPr>
          <w:lang w:val="hi_IN" w:bidi="hi_IN"/>
        </w:rPr>
        <w:t xml:space="preserve"> और </w:t>
      </w:r>
      <w:r>
        <w:rPr>
          <w:lang w:val="hi_IN" w:bidi="hi_IN"/>
        </w:rPr>
        <w:t>पाप</w:t>
      </w:r>
      <w:r>
        <w:rPr>
          <w:lang w:val="hi_IN" w:bidi="hi_IN"/>
        </w:rPr>
        <w:t xml:space="preserve"> के बारे में अधिक जानकारी के लिए मुख्य शब्दावली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जब कोई व्यक्ति पश्चाताप करता है, तो उसे </w:t>
      </w:r>
      <w:r>
        <w:rPr>
          <w:b/>
          <w:lang w:val="hi_IN" w:bidi="hi_IN"/>
        </w:rPr>
        <w:t>पवित्र आत्मा</w:t>
      </w:r>
      <w:r>
        <w:rPr>
          <w:lang w:val="hi_IN" w:bidi="hi_IN"/>
        </w:rPr>
        <w:t xml:space="preserve"> प्राप्त होता है। पवित्र आत्मा परमेश्वर का आत्मा है जो वह लोगों को अपनी उपस्थिति, बुद्धि, अधिकार और शक्ति से सशक्त करने के लिए देता है। पवित्र आत्मा के लिए उसी शब्द या वाक्यांश का उपयोग करें जो आपने पिछले भागों में उपयोग किया है।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 xml:space="preserve">पतरस ने भीड़ से विनती की कि वे उसकी बात सुनें और इस भ्रष्ट </w:t>
      </w:r>
      <w:r>
        <w:rPr>
          <w:b/>
          <w:lang w:val="hi_IN" w:bidi="hi_IN"/>
        </w:rPr>
        <w:t>पीढ़ी</w:t>
      </w:r>
      <w:r>
        <w:rPr>
          <w:lang w:val="hi_IN" w:bidi="hi_IN"/>
        </w:rPr>
        <w:t xml:space="preserve"> से बच जाएँ। पीढ़ी का अर्थ उन लोगों से है जो समान समयकाल में रहते हैं। उस समय रहने वाले यहूदी यीशु को मारने के लिए जिम्मेदार थे।</w:t>
      </w:r>
    </w:p>
    <w:p>
      <w:pPr/>
      <w:r>
        <w:rPr>
          <w:lang w:val="hi_IN" w:bidi="hi_IN"/>
        </w:rPr>
      </w:r>
      <w:r>
        <w:rPr>
          <w:lang w:val="hi_IN" w:bidi="hi_IN"/>
        </w:rPr>
        <w:t xml:space="preserve">यहाँ रुकें और समूह में चर्चा करें कि आप पीढ़ी के लिए किस शब्द का उपयोग करेंगे। </w:t>
      </w:r>
      <w:r>
        <w:rPr>
          <w:lang w:val="hi_IN" w:bidi="hi_IN"/>
        </w:rPr>
        <w:t>पीढ़ी</w:t>
      </w:r>
      <w:r>
        <w:rPr>
          <w:lang w:val="hi_IN" w:bidi="hi_IN"/>
        </w:rPr>
        <w:t xml:space="preserve"> के बारे में अधिक जानकारी के लिए मुख्य शब्दावली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उस दिन परमेश्वर ने उनकी संख्या में 3,000 प्राणों को मिला दिया। </w:t>
      </w:r>
      <w:r>
        <w:rPr>
          <w:b/>
          <w:lang w:val="hi_IN" w:bidi="hi_IN"/>
        </w:rPr>
        <w:t>प्राण</w:t>
      </w:r>
      <w:r>
        <w:rPr>
          <w:lang w:val="hi_IN" w:bidi="hi_IN"/>
        </w:rPr>
        <w:t xml:space="preserve"> मनुष्य का वह भाग है जो शरीर के मर जाने के बाद भी अस्तित्व में बना रहता है। इसका अर्थ है कि 3,000 लोगों ने यीशु पर प्रतिज्ञा किए गए उद्धारकर्ता के रूप में भरोसा करने का फैसला किया।</w:t>
      </w:r>
    </w:p>
    <w:p>
      <w:pPr/>
      <w:r>
        <w:rPr>
          <w:lang w:val="hi_IN" w:bidi="hi_IN"/>
        </w:rPr>
      </w:r>
      <w:r>
        <w:rPr>
          <w:lang w:val="hi_IN" w:bidi="hi_IN"/>
        </w:rPr>
        <w:t xml:space="preserve">यहाँ रुकें और समूह के रूप में चर्चा करें कि आप आत्मा के लिए किस शब्द का उपयोग करेंगे। यदि आपने बाइबल की किसी और पुस्तक में इस शब्द का पहले ही अनुवाद किया है, तो यहाँ भी वही शब्द उपयोग करें जो आपने वहाँ किया था। </w:t>
      </w:r>
      <w:r>
        <w:rPr>
          <w:lang w:val="hi_IN" w:bidi="hi_IN"/>
        </w:rPr>
        <w:t>प्राण</w:t>
      </w:r>
      <w:r>
        <w:rPr>
          <w:lang w:val="hi_IN" w:bidi="hi_IN"/>
        </w:rPr>
        <w:t xml:space="preserve"> के बारे में अधिक जानकारी के लिए मुख्य शब्दावली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2:42–47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2:42–47 को सुनें और अपने मन में रखें।</w:t>
      </w:r>
    </w:p>
    <w:p>
      <w:pPr/>
      <w:r>
        <w:rPr>
          <w:lang w:val="hi_IN" w:bidi="hi_IN"/>
        </w:rPr>
      </w:r>
      <w:r>
        <w:rPr>
          <w:lang w:val="hi_IN" w:bidi="hi_IN"/>
        </w:rPr>
        <w:t>यदि सम्भव हो तो प्रेरितों के काम 2:42–47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2:42–47 के ऑडियो संस्करण को सबसे आसानी से समझ में आने वाले अनुवाद में सुनें।</w:t>
      </w:r>
    </w:p>
    <w:p>
      <w:pPr/>
      <w:r>
        <w:rPr>
          <w:lang w:val="hi_IN" w:bidi="hi_IN"/>
        </w:rPr>
      </w:r>
      <w:r>
        <w:rPr>
          <w:lang w:val="hi_IN" w:bidi="hi_IN"/>
        </w:rPr>
        <w:t>पिछले भाग में, पतरस ने पवित्रशास्त्र का उपयोग करके यरूशलेम में यहूदियों की भीड़ को पवित्र आत्मा और यीशु ही प्रतिज्ञा किया गया उद्धारकर्ता यह समझाया। तीन हजार यहूदी यीशु पर प्रतिज्ञा किए गए उद्धारकर्ता के रूप में विश्वास करते थे और यीशु के अनुयायियों में शामिल हो गए। अब, विश्वासी एक साथ इकट्ठा होते हैं और सब कुछ साझा करते हैं, प्रेरित आश्चर्यकर्म करते हैं, और परमेश्वर लगातार अधिक से अधिक लोगों को यीशु पर विश्वास करने के लिए प्रेरित करता है।</w:t>
      </w:r>
    </w:p>
    <w:p>
      <w:pPr/>
      <w:r>
        <w:rPr>
          <w:lang w:val="hi_IN" w:bidi="hi_IN"/>
        </w:rPr>
      </w:r>
      <w:r>
        <w:rPr>
          <w:lang w:val="hi_IN" w:bidi="hi_IN"/>
        </w:rPr>
        <w:t>यीशु के सभी अनुयायी, जिनमें तीन हज़ार नए अनुयायी भी शामिल थे, प्रेरितों की शिक्षाओं को सुनने, संगति करने, रोटी तोड़ने और प्रार्थना करने में समर्पित और विश्वासयोग्य थे। 12 प्रेरित यीशु के चुने हुए प्रतिनिधि थे। प्रेरितों ने यीशु द्वारा किए और कहे गए कार्यों के बारे में, और यह कि परमेश्वर ने यीशु को कौन कहा—प्रतिज्ञा किया हुआ उद्धारकर्ता—के बारे में निजी और सार्वजनिक रूप से सिखाया। संगति से तात्पर्य विश्वासियों का आपस में निकटता से जुड़कर जीवन बिताना या एक साथ रहना है। इसका अर्थ है कि वे नियमित रूप से एक साथ मिलते थे। जैसा कि आप याद करेंगे, यहूदी संस्कृति में रोटी तोड़ना या साथ में खाना मित्रता का प्रतीक है। विश्वासी अक्सर एक साथ भोजन करते थे। यहूदियों द्वारा खाई जाने वाली रोटी सक्त होती थी। लोगों को इसे दूसरों के साथ साझा करने के लिए इसे तोड़ना पड़ता था। रोटी तोड़ना प्रभु भोज का उत्सव मनाने को भी दर्शाता है, या अंतिम समय जब यीशु ने अपनी मृत्यु से पहले अपने चेलों के साथ भोजन किया था। भोजन के दौरान, यीशु ने उन्हें कहा कि वे उसे और उस बलिदान को याद रखें जो वह देने वाला था। विश्वासियों ने समूहों में भी प्रार्थना की या परमेश्वर से बात की। इसमें परमेश्वर की स्तुति करना और विनती करना शामिल था।</w:t>
      </w:r>
    </w:p>
    <w:p>
      <w:pPr/>
      <w:r>
        <w:rPr>
          <w:lang w:val="hi_IN" w:bidi="hi_IN"/>
        </w:rPr>
      </w:r>
      <w:r>
        <w:rPr>
          <w:lang w:val="hi_IN" w:bidi="hi_IN"/>
        </w:rPr>
        <w:t xml:space="preserve">यहाँ रुकें और समूह के रूप में </w:t>
      </w:r>
      <w:r>
        <w:rPr>
          <w:lang w:val="hi_IN" w:bidi="hi_IN"/>
        </w:rPr>
        <w:t>यहूदी रोटी</w:t>
      </w:r>
      <w:r>
        <w:rPr>
          <w:lang w:val="hi_IN" w:bidi="hi_IN"/>
        </w:rPr>
        <w:t xml:space="preserve"> की तस्वीर देखें। आपकी संस्कृति में करीबी मित्रता दिखाने के क्या तरीके हैं? जहाँ आप रहते हैं, करीबी मित्र एक साथ क्या करते हैं? इस ऑडियो को यहाँ रोकें।</w:t>
      </w:r>
    </w:p>
    <w:p>
      <w:pPr/>
      <w:r>
        <w:rPr>
          <w:lang w:val="hi_IN" w:bidi="hi_IN"/>
        </w:rPr>
      </w:r>
      <w:r>
        <w:rPr>
          <w:lang w:val="hi_IN" w:bidi="hi_IN"/>
        </w:rPr>
        <w:t>यरूशलेम के सभी लोग विस्मय से भरे हुए हैं। वे प्रेरितों द्वारा किए गए कई आश्चर्यकर्म, अद्भुत कामों और चिन्हों से आश्चर्यचकित थे। आश्चर्यकर्म, अद्भुत काम और चिन्ह, इन सभी का अर्थ एक समान है और यह उन कामों को दर्शाता है जो केवल परमेश्वर ही कर सकता है और लोगों को परमेश्वर के प्रति भक्ति करने के लिए प्रेरित करता है। परमेश्वर ने प्रेरितों को इन कार्यों को करने की शक्ति दी। पिछले भाग में, पतरस ने योएल से यह कहा था कि अंत के दिनों में आश्चर्यकर्म, चिन्ह और अद्भुत काम होंगे। यहूदी पहले से ही प्रेरितों के माध्यम से इन बातों को होते हुए देखना शुरू कर रहे थे।</w:t>
      </w:r>
    </w:p>
    <w:p>
      <w:pPr/>
      <w:r>
        <w:rPr>
          <w:lang w:val="hi_IN" w:bidi="hi_IN"/>
        </w:rPr>
      </w:r>
      <w:r>
        <w:rPr>
          <w:lang w:val="hi_IN" w:bidi="hi_IN"/>
        </w:rPr>
        <w:t>सभी विश्वासी यरूशलेम नगर में एक समुदाय का रूप में रहे। चूँकि वे इतने बड़े समूह में थे, इसका मतलब यह है कि वे शायद अक्सर एक-दूसरे से मिलते और साथ समय बिताते थे। उनमें से कुछ शायद अन्य विश्वासियों के साथ नगर के एक ही हिस्से में रहने चले गए थे। विश्वासियों में सब कुछ समान था, जिसका अर्थ है कि वे अपनी संपत्ति साझा करते थे। इसका अर्थ यह नहीं है कि वे अपनी सारी संपत्ति साझा करते थे। इसके बजाय, यदि समूह में कोई जरूरतमंद होता तो कोई विश्वासी अपनी संपत्ति या वस्तुएँ बेचकर मदद कर देते थे। फिर वे अपनी वस्तुएँ बेचकर जो धन प्राप्त करते थे, उसे जरूरतमंद व्यक्ति को देते थे। जब यीशु ने अपने अनुयायियों पर पवित्र आत्मा भेजा, तो ऐसा लगता है कि इसने उनके काम करने और साथ रहने के तरीके को बदल दिया। हम यहाँ और प्रेरितों के काम में यह देखते हैं कि विश्वासियों में एकता की भावना है क्योंकि वे पवित्र आत्मा को साझा करते हैं।</w:t>
      </w:r>
    </w:p>
    <w:p>
      <w:pPr/>
      <w:r>
        <w:rPr>
          <w:lang w:val="hi_IN" w:bidi="hi_IN"/>
        </w:rPr>
      </w:r>
      <w:r>
        <w:rPr>
          <w:lang w:val="hi_IN" w:bidi="hi_IN"/>
        </w:rPr>
        <w:t>यहाँ रुकें और समूह में इस प्रश्न पर चर्चा करें: आपकी संस्कृति में लोग गरीबों या जरूरतमंद लोगों की देखभाल कैसे करते हैं? आपकी संस्कृति में कलीसिया ज़रूरतमंदों की मदद करने के लिए एक साथ मिलकर कैसे काम करती है? इस ऑडियो को यहाँ रोकें।</w:t>
      </w:r>
    </w:p>
    <w:p>
      <w:pPr/>
      <w:r>
        <w:rPr>
          <w:lang w:val="hi_IN" w:bidi="hi_IN"/>
        </w:rPr>
      </w:r>
      <w:r>
        <w:rPr>
          <w:lang w:val="hi_IN" w:bidi="hi_IN"/>
        </w:rPr>
        <w:t>हर दिन विश्वासियों का समूह मन्दिर के आँगन में एक साथ मिलता था। मन्दिर वह भवन है जहाँ परमेश्वर अपने लोगों के बीच निवास करता था। याजक मन्दिर में सेवा करते थे और लोगों के बलिदानों को परमेश्वर के सामने प्रस्तुत करते थे। आमतौर पर, लोग मन्दिर के आसपास के आँगन में परमेश्वर की आराधना करने के लिए इकट्ठा होते थे। चूँकि वे सभी यहूदी पृष्ठभूमि से थे, इसलिए मन्दिर का आँगन उनके लिए आराधना करने के लिए इकट्ठा होने का तार्किक स्थान था।</w:t>
      </w:r>
    </w:p>
    <w:p>
      <w:pPr/>
      <w:r>
        <w:rPr>
          <w:lang w:val="hi_IN" w:bidi="hi_IN"/>
        </w:rPr>
      </w:r>
      <w:r>
        <w:rPr>
          <w:lang w:val="hi_IN" w:bidi="hi_IN"/>
        </w:rPr>
        <w:t xml:space="preserve">यहाँ रुकें और समूह में </w:t>
      </w:r>
      <w:r>
        <w:rPr>
          <w:lang w:val="hi_IN" w:bidi="hi_IN"/>
        </w:rPr>
        <w:t>मन्दिर के आँगन</w:t>
      </w:r>
      <w:r>
        <w:rPr>
          <w:lang w:val="hi_IN" w:bidi="hi_IN"/>
        </w:rPr>
        <w:t xml:space="preserve"> के चित्र को देखें। इस ऑडियो को यहाँ रोकें।</w:t>
      </w:r>
    </w:p>
    <w:p>
      <w:pPr/>
      <w:r>
        <w:rPr>
          <w:lang w:val="hi_IN" w:bidi="hi_IN"/>
        </w:rPr>
      </w:r>
      <w:r>
        <w:rPr>
          <w:lang w:val="hi_IN" w:bidi="hi_IN"/>
        </w:rPr>
        <w:t>विश्वासियों ने एक-दूसरे के घरों में रोटी तोड़ी, यानी साथ में भोजन किया, और यह सब उन्होंने सच्चे और सरल दिल से किया। यहूदियों के लिए, दिल किसी व्यक्ति के उस हिस्से का प्रतिनिधित्व करता है जहाँ भावनाएँ और निर्णय होते हैं। विश्वासियों ने परमेश्वर की स्तुति की, और यरूशलेम के सभी लोगों ने उनका सम्मान किया या उनके प्रति अच्छा विचार रखा। हर दिन, प्रभु उनकी संख्या में वृद्धि करता था, या अधिक से अधिक लोगों को यीशु पर विश्वास करने के लिए प्रेरित करता था। यह स्पष्ट नहीं है कि प्रभु यीशु को दर्शाता है या परमेश्वर को। सबसे अच्छा यही होगा कि आप अपने अनुवाद को दोनों तरह की व्याख्याओं के लिए खुला छोड़ दें। यदि आपको चुनना पड़े, तो परमेश्वर का उपयोग करना सबसे अच्छा है। परमेश्वर ने नए विश्वासियों को यीशु पर प्रतिज्ञा किए गए उद्धारकर्ता के रूप में विश्वास करने के द्वारा पाप के दण्ड से बचाया, इसलिए वे विश्वासियों के समूह में शामिल हो गए।</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2:42–47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विश्वासियों के बड़े समूह को हर दिन मन्दिर के आँगन में जाने वाले दिखाएँ। प्रेरित विश्वासियों के समूह को सिखाते हैं और आश्चर्यकर्म करते हैं। कई अन्य यहूदी भी प्रेरितों की बात सुनते हैं। वे आश्चर्यचकित हैं और यीशु पर विश्वास करते हैं। विश्वासी एक साथ प्रार्थना करते हैं। हर कोई विश्वासियों को कृपादृष्टि से देखता है।</w:t>
      </w:r>
    </w:p>
    <w:p>
      <w:pPr/>
      <w:r>
        <w:rPr>
          <w:lang w:val="hi_IN" w:bidi="hi_IN"/>
        </w:rPr>
      </w:r>
      <w:r>
        <w:rPr>
          <w:b/>
          <w:lang w:val="hi_IN" w:bidi="hi_IN"/>
        </w:rPr>
        <w:t>दूसरे दृश्य में:</w:t>
      </w:r>
      <w:r>
        <w:rPr>
          <w:lang w:val="hi_IN" w:bidi="hi_IN"/>
        </w:rPr>
        <w:t xml:space="preserve"> यदि कोई विश्वासी जरूरत में होता है, तो दूसरा विश्वासी अपनी वस्तुएँ बेचकर उस व्यक्ति को धन देता है। विश्वासी अक्सर एक-दूसरे के घरों में आनन्द और हर्ष के साथ भोजन करते हैं। परमेश्वर हर दिन विश्वासियों के समूह में लोगों को जोड़ता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विश्वासियों का समूह</w:t>
      </w:r>
    </w:p>
    <w:p>
      <w:pPr>
        <w:pStyle w:val="ListBullet"/>
        <w:spacing w:line="240" w:lineRule="auto"/>
        <w:ind w:left="720"/>
      </w:pPr>
      <w:r>
        <w:rPr>
          <w:lang w:val="hi_IN" w:bidi="hi_IN"/>
        </w:rPr>
      </w:r>
      <w:r>
        <w:rPr>
          <w:lang w:val="hi_IN" w:bidi="hi_IN"/>
        </w:rPr>
        <w:t>मंदिर के अन्य यहूदी जो सुनते हैं और फिर विश्वास करते हैं</w:t>
      </w:r>
    </w:p>
    <w:p>
      <w:pPr>
        <w:pStyle w:val="ListBullet"/>
        <w:spacing w:line="240" w:lineRule="auto"/>
        <w:ind w:left="720"/>
      </w:pPr>
      <w:r>
        <w:rPr>
          <w:lang w:val="hi_IN" w:bidi="hi_IN"/>
        </w:rPr>
      </w:r>
      <w:r>
        <w:rPr>
          <w:lang w:val="hi_IN" w:bidi="hi_IN"/>
        </w:rPr>
        <w:t>ज़रूरतमंद विश्वासी</w:t>
      </w:r>
    </w:p>
    <w:p>
      <w:pPr>
        <w:pStyle w:val="ListBullet"/>
        <w:spacing w:line="240" w:lineRule="auto"/>
        <w:ind w:left="720"/>
      </w:pPr>
      <w:r>
        <w:rPr>
          <w:lang w:val="hi_IN" w:bidi="hi_IN"/>
        </w:rPr>
      </w:r>
      <w:r>
        <w:rPr>
          <w:lang w:val="hi_IN" w:bidi="hi_IN"/>
        </w:rPr>
        <w:t>विश्वासी जो अपनी चीजें बेचता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विश्वासियों के इस समूह में प्रेरित, प्रारम्भिक 120 विश्वासी, और पिन्तेकुस्त के दिन के 3,000 नए विश्वासी शामिल थे।</w:t>
      </w:r>
    </w:p>
    <w:p>
      <w:pPr/>
      <w:r>
        <w:rPr>
          <w:lang w:val="hi_IN" w:bidi="hi_IN"/>
        </w:rPr>
      </w:r>
      <w:r>
        <w:rPr>
          <w:lang w:val="hi_IN" w:bidi="hi_IN"/>
        </w:rPr>
        <w:t>विश्वासियों ने अपने आप को प्रेरितों की शिक्षा सुनने और एक-दूसरे के साथ संगति करने के लिए समर्पित कर दिया। वे इन बातों को करने में विश्वासयोग्य थे और उन्हें करने के लिए उत्सुक भी थे। वे सुनना और संगति करना जारी रखना चाहते थे।</w:t>
      </w:r>
    </w:p>
    <w:p>
      <w:pPr/>
      <w:r>
        <w:rPr>
          <w:lang w:val="hi_IN" w:bidi="hi_IN"/>
        </w:rPr>
      </w:r>
      <w:r>
        <w:rPr>
          <w:lang w:val="hi_IN" w:bidi="hi_IN"/>
        </w:rPr>
        <w:t>विश्वासी हर दिन मन्दिर के आँगनों में मिलते थे। यह वह स्थान था जहाँ यहूदी सामान्य रूप से परमेश्वर की आराधना करते थे। जब बारहों प्रेरित अन्य विश्वासियों को सिखा रहे थे और चमत्कार कर रहे थे, तब वहाँ से होकर बहुत से यहूदी गुजरते रहे होंगे।</w:t>
      </w:r>
    </w:p>
    <w:p>
      <w:pPr/>
      <w:r>
        <w:rPr>
          <w:lang w:val="hi_IN" w:bidi="hi_IN"/>
        </w:rPr>
      </w:r>
      <w:r>
        <w:rPr>
          <w:lang w:val="hi_IN" w:bidi="hi_IN"/>
        </w:rPr>
        <w:t>विश्वासियों के बीच सब कुछ साझा था। इसका अर्थ यह है कि जब कोई विश्वासी जरूरत में होता था, तो दूसरा विश्वासी अपनी संपत्ति या वस्तुएँ बेचकर उस व्यक्ति को धन देता था।</w:t>
      </w:r>
    </w:p>
    <w:p>
      <w:pPr/>
      <w:r>
        <w:rPr>
          <w:lang w:val="hi_IN" w:bidi="hi_IN"/>
        </w:rPr>
      </w:r>
      <w:r>
        <w:rPr>
          <w:lang w:val="hi_IN" w:bidi="hi_IN"/>
        </w:rPr>
        <w:t>विश्वासियों ने एक-दूसरे के घरों में भोजन किया। एक साथ रोटी तोड़ना उनके आपसी मित्रता का प्रतीक था। यह विश्वासियों द्वारा यीशु के अंतिम भोज और उसके बलिदान को स्मरण करने की ओर भी संकेत करता है। इसमें शायद दोनों शामिल थे।</w:t>
      </w:r>
    </w:p>
    <w:p>
      <w:pPr/>
      <w:r>
        <w:rPr>
          <w:lang w:val="hi_IN" w:bidi="hi_IN"/>
        </w:rPr>
      </w:r>
      <w:r>
        <w:rPr>
          <w:lang w:val="hi_IN" w:bidi="hi_IN"/>
        </w:rPr>
        <w:t>लोगों को विश्वासियों पर कृपादृष्टि थी, और परमेश्वर ने लोगों को रोज़ाना यीशु को प्रतिज्ञा किए हुए उद्धारकर्ता मानने के लिए प्रेरित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2:42–47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 में विश्वास करने वालों का समूह</w:t>
      </w:r>
    </w:p>
    <w:p>
      <w:pPr>
        <w:pStyle w:val="ListBullet"/>
        <w:spacing w:line="240" w:lineRule="auto"/>
        <w:ind w:left="720"/>
      </w:pPr>
      <w:r>
        <w:rPr>
          <w:lang w:val="hi_IN" w:bidi="hi_IN"/>
        </w:rPr>
      </w:r>
      <w:r>
        <w:rPr>
          <w:lang w:val="hi_IN" w:bidi="hi_IN"/>
        </w:rPr>
        <w:t>मंदिर के अन्य यहूदी जो सुनते हैं और फिर विश्वास करते हैं</w:t>
      </w:r>
    </w:p>
    <w:p>
      <w:pPr>
        <w:pStyle w:val="ListBullet"/>
        <w:spacing w:line="240" w:lineRule="auto"/>
        <w:ind w:left="720"/>
      </w:pPr>
      <w:r>
        <w:rPr>
          <w:lang w:val="hi_IN" w:bidi="hi_IN"/>
        </w:rPr>
      </w:r>
      <w:r>
        <w:rPr>
          <w:lang w:val="hi_IN" w:bidi="hi_IN"/>
        </w:rPr>
        <w:t>ज़रूरतमंद विश्वासी</w:t>
      </w:r>
    </w:p>
    <w:p>
      <w:pPr>
        <w:pStyle w:val="ListBullet"/>
        <w:spacing w:line="240" w:lineRule="auto"/>
        <w:ind w:left="720"/>
      </w:pPr>
      <w:r>
        <w:rPr>
          <w:lang w:val="hi_IN" w:bidi="hi_IN"/>
        </w:rPr>
      </w:r>
      <w:r>
        <w:rPr>
          <w:lang w:val="hi_IN" w:bidi="hi_IN"/>
        </w:rPr>
        <w:t>विश्वासी जो अपनी चीजें बेचता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विश्वासियों के समूह का अभिनय करें जो हर दिन मन्दिर के आँगन में जाते हैं। प्रेरित विश्वासियों के समूह को सिखाते हैं और आश्चर्यकर्म करते हैं। कई अन्य यहूदी भी प्रेरितों की बात सुनते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मन्दिर में यहूदी भीड़ की भूमिका निभाने वाले व्यक्ति से पूछें, "आप क्या महसूस कर रहे हैं या क्या सोच रहे हैं?" वह व्यक्ति इस तरह उत्तर दे सकता है, "मैं आश्चर्यचकित हूँ। वे धार्मिक शिक्षक नहीं हैं, लेकिन वे ऐसे अधिकार के साथ सिखाते हैं," या "मैं उत्सुक हूँ। उनके अगुवे की इतनी भयानक मौत हुई, फिर भी उन्हें इतनी खुशी कैसे हो सकती है?" या "विचारशील। वे आश्चर्यकर्म और अद्भुत काम कर रहे हैं, ठीक वैसे ही जैसे भविष्यद्वक्ता योएल ने भविष्यद्वाणी की थी। शायद यीशु प्रतिज्ञा किया गया उद्धारकर्ता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भीड़ को चकित और स्तब्ध होते हुए अभिनय करें। कई लोग यीशु पर विश्वास करते हैं। विश्वासी एक साथ प्रार्थना करते हैं। हर कोई विश्वासियों को कृपादृष्टि से देखता है।</w:t>
      </w:r>
    </w:p>
    <w:p>
      <w:pPr/>
      <w:r>
        <w:rPr>
          <w:lang w:val="hi_IN" w:bidi="hi_IN"/>
        </w:rPr>
      </w:r>
      <w:r>
        <w:rPr>
          <w:lang w:val="hi_IN" w:bidi="hi_IN"/>
        </w:rPr>
        <w:t>जरूरतमंद विश्वासियों में से एक का अभिनय करें। एक और विश्वासी अपनी वस्तुएँ बेचकर जरूरतमंद विश्वासी को धन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 की भूमिका निभाने वाले व्यक्ति से पूछें जो अपनी चीजें बेचता है, "आप क्या महसूस कर रहे हैं या क्या सोच रहे हैं?" वह व्यक्ति इस तरह उत्तर दे सकता है, "मेरे पास जो कुछ भी है, वह परमेश्वर का है," या "मुझे पता है कि यीशु चाहता है कि मैं यही करूँ," या "मुझे भरोसा है कि परमेश्वर हमेशा मेरे लिए प्रदान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विश्वासियों का अभिनय करें कि वे अक्सर एक-दूसरे के घर में आनन्द और हर्ष के साथ भोजन करते हैं। परमेश्वर हर दिन विश्वासियों के समूह में लोगों को जोड़ते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2:42–47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विश्वासी लोग</w:t>
      </w:r>
      <w:r>
        <w:rPr>
          <w:lang w:val="hi_IN" w:bidi="hi_IN"/>
        </w:rPr>
        <w:t xml:space="preserve">, यानी जो लोग यीशु पर प्रतिज्ञा किए गए उद्धारकर्ता के रूप में विश्वास करते थे, उन्होंने </w:t>
      </w:r>
      <w:r>
        <w:rPr>
          <w:b/>
          <w:lang w:val="hi_IN" w:bidi="hi_IN"/>
        </w:rPr>
        <w:t xml:space="preserve">प्रेरितों </w:t>
      </w:r>
      <w:r>
        <w:rPr>
          <w:lang w:val="hi_IN" w:bidi="hi_IN"/>
        </w:rPr>
        <w:t xml:space="preserve">की शिक्षाओं को सुनकर यीशु और उसकी शिक्षा के बारे में और अधिक जानना शुरू किया। 12 प्रेरित यीशु के चुने हुए प्रतिनिधि थे। उनका मुख्य कार्य यह था कि वे शुभ संदेश का प्रचार करें, कलीसिया की स्थापना करने वाले बनें, कलीसिया में आत्मिक अधिकार रखें, और इस सत्य के गवाह बनें कि यीशु मृतकों में से जी उठा है। विश्वासी और प्रेरित के लिए उसी शब्द का इस्तेमाल करें जिसका इस्तेमाल आपने पिछले भागों में किया है। अधिक जानकारी के लिए, </w:t>
      </w:r>
      <w:r>
        <w:rPr>
          <w:lang w:val="hi_IN" w:bidi="hi_IN"/>
        </w:rPr>
        <w:t>प्रेरित</w:t>
      </w:r>
      <w:r>
        <w:rPr>
          <w:lang w:val="hi_IN" w:bidi="hi_IN"/>
        </w:rPr>
        <w:t xml:space="preserve"> और </w:t>
      </w:r>
      <w:r>
        <w:rPr>
          <w:b/>
          <w:lang w:val="hi_IN" w:bidi="hi_IN"/>
        </w:rPr>
        <w:t>विश्वासी</w:t>
      </w:r>
      <w:r>
        <w:rPr>
          <w:lang w:val="hi_IN" w:bidi="hi_IN"/>
        </w:rPr>
        <w:t xml:space="preserve"> मुख्य शब्दावली में हैं।</w:t>
      </w:r>
    </w:p>
    <w:p>
      <w:pPr/>
      <w:r>
        <w:rPr>
          <w:lang w:val="hi_IN" w:bidi="hi_IN"/>
        </w:rPr>
      </w:r>
      <w:r>
        <w:rPr>
          <w:lang w:val="hi_IN" w:bidi="hi_IN"/>
        </w:rPr>
        <w:t xml:space="preserve">विश्वासियों ने अपने आप को </w:t>
      </w:r>
      <w:r>
        <w:rPr>
          <w:b/>
          <w:lang w:val="hi_IN" w:bidi="hi_IN"/>
        </w:rPr>
        <w:t>रोटी तोड़ने</w:t>
      </w:r>
      <w:r>
        <w:rPr>
          <w:lang w:val="hi_IN" w:bidi="hi_IN"/>
        </w:rPr>
        <w:t xml:space="preserve"> के लिए, या एक-दूसरे के घरों में एक साथ भोजन करने के लिए भी समर्पित किया। यहूदी संस्कृति में रोटी एक सामान्य भोजन थी, और क्योंकि वह सक्त होती थी, इसलिए उसे बाँटने के लिए तोड़ना पड़ता था। रोटी तोड़ने का अर्थ यह भी हो सकता है कि विश्वासी एक साथ प्रभु भोज मनाते थे, अर्थात यीशु की मृत्यु में उनके लिए टूटे हुए यीशु के शरीर को स्मरण करते थे।</w:t>
      </w:r>
    </w:p>
    <w:p>
      <w:pPr/>
      <w:r>
        <w:rPr>
          <w:lang w:val="hi_IN" w:bidi="hi_IN"/>
        </w:rPr>
      </w:r>
      <w:r>
        <w:rPr>
          <w:lang w:val="hi_IN" w:bidi="hi_IN"/>
        </w:rPr>
        <w:t xml:space="preserve">प्रेरितों ने कई </w:t>
      </w:r>
      <w:r>
        <w:rPr>
          <w:b/>
          <w:lang w:val="hi_IN" w:bidi="hi_IN"/>
        </w:rPr>
        <w:t>अद्भुत काम और चमत्कारी चिन्ह</w:t>
      </w:r>
      <w:r>
        <w:rPr>
          <w:lang w:val="hi_IN" w:bidi="hi_IN"/>
        </w:rPr>
        <w:t xml:space="preserve"> किए थे, या ऐसे काम जो केवल परमेश्वर ही कर सकता है। परमेश्वर ने उन्हें पवित्र आत्मा के द्वारा ये काम करने की शक्ति दी। चिन्ह एक संकेत या चेतावनी है कि कोई बात सच है या होने वाली है। अद्भुत कामों और चिन्ह के लिए उसी शब्द या वाक्यांश का उपयोग करें जिसका उपयोग आपने पिछले भागों में किया है। अधिक जानकारी के लिए, </w:t>
      </w:r>
      <w:r>
        <w:rPr>
          <w:lang w:val="hi_IN" w:bidi="hi_IN"/>
        </w:rPr>
        <w:t>चमत्कार, चिन्ह और अद्भुत काम</w:t>
      </w:r>
      <w:r>
        <w:rPr>
          <w:lang w:val="hi_IN" w:bidi="hi_IN"/>
        </w:rPr>
        <w:t xml:space="preserve"> शब्दों के बारे में मुख्य शब्दावली में है।</w:t>
      </w:r>
    </w:p>
    <w:p>
      <w:pPr/>
      <w:r>
        <w:rPr>
          <w:lang w:val="hi_IN" w:bidi="hi_IN"/>
        </w:rPr>
      </w:r>
      <w:r>
        <w:rPr>
          <w:lang w:val="hi_IN" w:bidi="hi_IN"/>
        </w:rPr>
        <w:t xml:space="preserve">विश्वासी </w:t>
      </w:r>
      <w:r>
        <w:rPr>
          <w:b/>
          <w:lang w:val="hi_IN" w:bidi="hi_IN"/>
        </w:rPr>
        <w:t>मन्दिर</w:t>
      </w:r>
      <w:r>
        <w:rPr>
          <w:lang w:val="hi_IN" w:bidi="hi_IN"/>
        </w:rPr>
        <w:t xml:space="preserve"> के आँगन में मिले। "मन्दिर" उस स्थान को दर्शाता है जहाँ परमेश्वर अपने लोगों के बीच रहता था। मन्दिर की इमारत के चारों ओर आँगन थे और वह स्थान था जहाँ लोग परमेश्वर की आराधना करते थे। मन्दिर के लिए उसी शब्द का प्रयोग करें जिसका प्रयोग आपने पिछले भागों में किया है। अधिक जानकारी के लिए, </w:t>
      </w:r>
      <w:r>
        <w:rPr>
          <w:lang w:val="hi_IN" w:bidi="hi_IN"/>
        </w:rPr>
        <w:t>मन्दिर</w:t>
      </w:r>
      <w:r>
        <w:rPr>
          <w:lang w:val="hi_IN" w:bidi="hi_IN"/>
        </w:rPr>
        <w:t xml:space="preserve"> मुख्य शब्दावली में है।</w:t>
      </w:r>
    </w:p>
    <w:p>
      <w:pPr/>
      <w:r>
        <w:rPr>
          <w:lang w:val="hi_IN" w:bidi="hi_IN"/>
        </w:rPr>
      </w:r>
      <w:r>
        <w:rPr>
          <w:lang w:val="hi_IN" w:bidi="hi_IN"/>
        </w:rPr>
        <w:t xml:space="preserve">विश्वासी सच्चे </w:t>
      </w:r>
      <w:r>
        <w:rPr>
          <w:b/>
          <w:lang w:val="hi_IN" w:bidi="hi_IN"/>
        </w:rPr>
        <w:t>दिल</w:t>
      </w:r>
      <w:r>
        <w:rPr>
          <w:lang w:val="hi_IN" w:bidi="hi_IN"/>
        </w:rPr>
        <w:t xml:space="preserve"> के साथ एकत्र होकर मिलते थे। यहूदी संस्कृति में, दिल उस स्थान को दर्शाता है जहाँ भावनाएँ और निर्णय होते हैं। दिल के लिए उसी शब्द का इस्तेमाल करें जिसका इस्तेमाल आपने पिछले भाग में किया है। अधिक जानकारी के लिए, </w:t>
      </w:r>
      <w:r>
        <w:rPr>
          <w:lang w:val="hi_IN" w:bidi="hi_IN"/>
        </w:rPr>
        <w:t>दिल</w:t>
      </w:r>
      <w:r>
        <w:rPr>
          <w:lang w:val="hi_IN" w:bidi="hi_IN"/>
        </w:rPr>
        <w:t xml:space="preserve"> मुख्य शब्दावली में है।</w:t>
      </w:r>
    </w:p>
    <w:p>
      <w:pPr/>
      <w:r>
        <w:rPr>
          <w:lang w:val="hi_IN" w:bidi="hi_IN"/>
        </w:rPr>
      </w:r>
      <w:r>
        <w:rPr>
          <w:b/>
          <w:lang w:val="hi_IN" w:bidi="hi_IN"/>
        </w:rPr>
        <w:t>प्रभु</w:t>
      </w:r>
      <w:r>
        <w:rPr>
          <w:lang w:val="hi_IN" w:bidi="hi_IN"/>
        </w:rPr>
        <w:t xml:space="preserve"> प्रतिदिन विश्वासियों के समूह में नए लोगों को जोड़ता रहा। प्रभु का अर्थ है स्वामी या वह जिसके पास अधिकार है। इस संदर्भ में, यह स्पष्ट नहीं है कि प्रभु यीशु को दर्शाता है या परमेश्वर को। सबसे अच्छा यही होगा कि आप अपने अनुवाद को दोनों तरह की व्याख्याओं के लिए खुला छोड़ दें। प्रभु के लिए उसी शब्द का इस्तेमाल करें जो आपने पिछले भागों में इस्तेमाल किया है। अधिक जानकारी के लिए, </w:t>
      </w:r>
      <w:r>
        <w:rPr>
          <w:lang w:val="hi_IN" w:bidi="hi_IN"/>
        </w:rPr>
        <w:t>प्रभु</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3:1–10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3:1–10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यह कहानी कुछ समय बाद होती है जब पवित्र आत्मा ने यीशु में विश्वासियों को भर दिया और पतरस ने लोगों को बताया कि यीशु का अनुसरण कैसे करें। इस कहानी की घटनाएँ यरूशलेम के मन्दिर में दोपहर को होती हैं।</w:t>
      </w:r>
    </w:p>
    <w:p>
      <w:pPr/>
      <w:r>
        <w:rPr>
          <w:lang w:val="hi_IN" w:bidi="hi_IN"/>
        </w:rPr>
      </w:r>
      <w:r>
        <w:rPr>
          <w:lang w:val="hi_IN" w:bidi="hi_IN"/>
        </w:rPr>
        <w:t>पतरस और यूहन्ना प्रार्थना करने के लिए मन्दिर में जा रहे हैं। यह दोपहर 3 बजे है, जो कि विशेष रूप से प्रार्थना का समय है। यह दिन का एक विशेष समय है जब यहूदी लोग प्रार्थना करने के लिए मन्दिर में आते थे। यीशु में विश्वास करने वाले यहूदी अभी भी पारंपरिक यहूदी धार्मिक गतिविधियों का पालन कर रहे हैं। यहूदी लोग दिन में तीन बार—सुबह 9 बजे, दोपहर 12 और दोपहर 3 बजे प्रार्थना करते हैं।</w:t>
      </w:r>
    </w:p>
    <w:p>
      <w:pPr/>
      <w:r>
        <w:rPr>
          <w:lang w:val="hi_IN" w:bidi="hi_IN"/>
        </w:rPr>
      </w:r>
      <w:r>
        <w:rPr>
          <w:lang w:val="hi_IN" w:bidi="hi_IN"/>
        </w:rPr>
        <w:t>मित्र एक लँगड़े व्यक्ति को सुंदर फाटक तक लाते हैं। वह व्यक्ति 40 साल से अधिक का है और वह जन्म से लंगड़ा है।</w:t>
      </w:r>
    </w:p>
    <w:p>
      <w:pPr/>
      <w:r>
        <w:rPr>
          <w:lang w:val="hi_IN" w:bidi="hi_IN"/>
        </w:rPr>
      </w:r>
      <w:r>
        <w:rPr>
          <w:lang w:val="hi_IN" w:bidi="hi_IN"/>
        </w:rPr>
        <w:t xml:space="preserve">यहाँ रुकें और यरूशलेम में </w:t>
      </w:r>
      <w:r>
        <w:rPr>
          <w:lang w:val="hi_IN" w:bidi="hi_IN"/>
        </w:rPr>
        <w:t>हेरोदेस के मन्दिर</w:t>
      </w:r>
      <w:r>
        <w:rPr>
          <w:lang w:val="hi_IN" w:bidi="hi_IN"/>
        </w:rPr>
        <w:t xml:space="preserve"> का एक चित्र या तस्वीर दिखाएँ। चर्चा करें: अपने आराधना के स्थानों का वर्णन करें। आपके आराधना स्थलों के अंदर और आस-पास लोग किस तरह की चीजें करते हैं?</w:t>
      </w:r>
    </w:p>
    <w:p>
      <w:pPr/>
      <w:r>
        <w:rPr>
          <w:lang w:val="hi_IN" w:bidi="hi_IN"/>
        </w:rPr>
      </w:r>
      <w:r>
        <w:rPr>
          <w:lang w:val="hi_IN" w:bidi="hi_IN"/>
        </w:rPr>
        <w:t>इस फाटक का नाम सुंदर इसलिए रखा गया क्योंकि यह असाधारण रूप से बड़ा था और सोने से ढका हुआ था। सुंदर फाटक का सटीक स्थान कोई भी नहीं जानता है। कुछ लोग मानते हैं कि सुंदर फाटक मन्दिर के पूर्वी ओर है और अन्य लोग मानते हैं कि फाटक दक्षिण की ओर है। वास्तव में फाटक जहाँ भी था, वहाँ बहुत सी सीढ़ियाँ थीं, जिससे किसी लंगड़े व्यक्ति के लिए प्रवेश द्वार तक पहुँचना कठिन हो जाता था। शायद दोस्त या परिवार के सदस्य उस लंगड़े व्यक्ति को हर दिन फाटक तक ले जाते थे।</w:t>
      </w:r>
    </w:p>
    <w:p>
      <w:pPr/>
      <w:r>
        <w:rPr>
          <w:lang w:val="hi_IN" w:bidi="hi_IN"/>
        </w:rPr>
      </w:r>
      <w:r>
        <w:rPr>
          <w:lang w:val="hi_IN" w:bidi="hi_IN"/>
        </w:rPr>
        <w:t>यहूदी धार्मिक परंपरा के अनुसार, कोई भी बीमार या लँगड़ा व्यक्ति मंदिर में प्रवेश नहीं कर सकता था क्योंकि उन्हें अशुद्ध माना जाता था, या वे परमेश्वर की सेवा के लिए योग्य नहीं थे। यहूदी व्यवस्था यह भी आवश्यक मानती थी कि लोग कम संपत्ति वाले लोगों के प्रति उदार रहें। लँगड़े और अंधे अक्सर मन्दिर के फाटकों पर बैठकर भीख माँगते थे, क्योंकि मन्दिर में प्रवेश करने वाले लोग परमेश्वर की आराधना के हिस्से के रूप में उनके प्रति उदार होने की अधिक संभावना रखते थे।</w:t>
      </w:r>
    </w:p>
    <w:p>
      <w:pPr/>
      <w:r>
        <w:rPr>
          <w:lang w:val="hi_IN" w:bidi="hi_IN"/>
        </w:rPr>
      </w:r>
      <w:r>
        <w:rPr>
          <w:lang w:val="hi_IN" w:bidi="hi_IN"/>
        </w:rPr>
        <w:t>जब वह लंगड़ा व्यक्ति इस विशेष दिन फाटक पर पहुँचा, तो उसने पतरस और यूहन्ना को मन्दिर में प्रवेश करते हुए देखा और उनसे धन माँगा। वह नहीं जानता था कि पतरस और यूहन्ना कौन थे।</w:t>
      </w:r>
    </w:p>
    <w:p>
      <w:pPr/>
      <w:r>
        <w:rPr>
          <w:lang w:val="hi_IN" w:bidi="hi_IN"/>
        </w:rPr>
      </w:r>
      <w:r>
        <w:rPr>
          <w:lang w:val="hi_IN" w:bidi="hi_IN"/>
        </w:rPr>
        <w:t>यहाँ रुकें और चर्चा करें कि आपकी संस्कृति में लंगड़े लोगों के साथ कैसे व्यवहार किया जाता है। वे क्या माँगते हैं? दिन के दौरान उनके सबसे अधिक कहाँ होने की संभावना है?</w:t>
      </w:r>
    </w:p>
    <w:p>
      <w:pPr/>
      <w:r>
        <w:rPr>
          <w:lang w:val="hi_IN" w:bidi="hi_IN"/>
        </w:rPr>
      </w:r>
      <w:r>
        <w:rPr>
          <w:lang w:val="hi_IN" w:bidi="hi_IN"/>
        </w:rPr>
        <w:t>पतरस और यूहन्ना रुके और उस लंगड़े व्यक्ति को देखा और कहा, "हमारी ओर देख।" लंगड़े व्यक्ति ने पतरस और यूहन्ना की ओर देखा। उसने सोचा कि पतरस और यूहन्ना उसे धन देने वाले हैं।</w:t>
      </w:r>
    </w:p>
    <w:p>
      <w:pPr/>
      <w:r>
        <w:rPr>
          <w:lang w:val="hi_IN" w:bidi="hi_IN"/>
        </w:rPr>
      </w:r>
      <w:r>
        <w:rPr>
          <w:lang w:val="hi_IN" w:bidi="hi_IN"/>
        </w:rPr>
        <w:t>जब पतरस और यूहन्ना ने उस लंगड़े व्यक्ति का ध्यान आकर्षित किया, तो पतरस ने कहा, "हमारे पास तुझे देने के लिए कोई चाँदी या सोना या धन नहीं है। लेकिन हमारे पास जो है वह हम तुझे देंगे।" फिर पतरस ने यीशु मसीह नासरी के नाम से लंगड़े व्यक्ति को उठकर चलने की आज्ञा दी। इस संस्कृति में, किसी व्यक्ति के नाम पर आज्ञा देना इसका मतलब था कि उस आज्ञा का अधिकार उसी नाम से आता है। इस कहानी में, पतरस कह रहा है कि उसकी आज्ञा यीशु मसीह से आ रही है। यीशु चंगाई कर रहा है, न कि पतरस।</w:t>
      </w:r>
    </w:p>
    <w:p>
      <w:pPr/>
      <w:r>
        <w:rPr>
          <w:lang w:val="hi_IN" w:bidi="hi_IN"/>
        </w:rPr>
      </w:r>
      <w:r>
        <w:rPr>
          <w:lang w:val="hi_IN" w:bidi="hi_IN"/>
        </w:rPr>
        <w:t>फिर पतरस ने लँगड़े व्यक्ति का दायाँ हाथ पकड़ा और उसे उठने में मदद की। तुरन्त उस लंगड़े व्यक्ति के पैर, टखने और हड्डियाँ मजबूत हो गई और वह चंगा हो गया। वह पतरस और यूहन्ना के पीछे मन्दिर के अंदर चला, कूदते और चिल्लाते हुए परमेश्वर की स्तुति कर रहा था।</w:t>
      </w:r>
    </w:p>
    <w:p>
      <w:pPr/>
      <w:r>
        <w:rPr>
          <w:lang w:val="hi_IN" w:bidi="hi_IN"/>
        </w:rPr>
      </w:r>
      <w:r>
        <w:rPr>
          <w:lang w:val="hi_IN" w:bidi="hi_IN"/>
        </w:rPr>
        <w:t>मन्दिर में सभी लोगों ने इस लंगड़े व्यक्ति को पहचान लिया और यह देखकर आश्चर्यचकित और विस्मित हो गए कि वह चल रहा है, कूद रहा है और परमेश्वर की स्तुति कर रहा है। उन्होंने उस लंगड़े व्यक्ति को पहचान लिया क्योंकि उन्होंने उसे हर दिन मन्दिर के फाटक पर भीख माँगते हुए देखा।</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पतरस और यूहन्ना दोपहर में लगभग तीन बजे मंदिर में की ओर चलना शुरू करते हैं, जो प्रार्थना का समय था। मंदिर के सुंदर फाटक पर एक लंगड़ा व्यक्ति है। यह व्यक्ति हर दिन अपने मित्रों द्वारा मन्दिर के उस फाटक तक लाया जाता था, ताकि वह उस फाटक से अंदर जाने वाले लोगों से भीख माँग सके।</w:t>
      </w:r>
    </w:p>
    <w:p>
      <w:pPr/>
      <w:r>
        <w:rPr>
          <w:lang w:val="hi_IN" w:bidi="hi_IN"/>
        </w:rPr>
      </w:r>
      <w:r>
        <w:rPr>
          <w:b/>
          <w:lang w:val="hi_IN" w:bidi="hi_IN"/>
        </w:rPr>
        <w:t>दूसरा दृश्य:</w:t>
      </w:r>
      <w:r>
        <w:rPr>
          <w:lang w:val="hi_IN" w:bidi="hi_IN"/>
        </w:rPr>
        <w:t xml:space="preserve"> पतरस और यूहन्ना सुंदर फाटक पर पहुँचते हैं और लंगड़ा व्यक्ति चेलों को मन्दिर में जाते हुए देखता है और पतरस और यूहन्ना से धन माँगता है। पतरस उस लंगड़े व्यक्ति को चंगा करता है।</w:t>
      </w:r>
    </w:p>
    <w:p>
      <w:pPr/>
      <w:r>
        <w:rPr>
          <w:lang w:val="hi_IN" w:bidi="hi_IN"/>
        </w:rPr>
      </w:r>
      <w:r>
        <w:rPr>
          <w:b/>
          <w:lang w:val="hi_IN" w:bidi="hi_IN"/>
        </w:rPr>
        <w:t>तीसरा दृश्य:</w:t>
      </w:r>
      <w:r>
        <w:rPr>
          <w:lang w:val="hi_IN" w:bidi="hi_IN"/>
        </w:rPr>
        <w:t xml:space="preserve"> पतरस, यूहन्ना और लंगड़ा व्यक्ति एक साथ मन्दिर में जाते हैं। मन्दिर में अन्य लोग उस लंगड़े व्यक्ति को देखते हैं और परमेश्वर ने जो किया है, उससे आश्चर्यचकित 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लंगड़ा व्यक्ति</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लंगड़े व्यक्ति के दोस्त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हेरोदेस ने जो मन्दिर बनाया था, वह यरूशलेम नगर के एक ऊँचे स्थान पर था। मन्दिर की बाहरी दीवार के चारों ओर कई फाटक थे। यीशु के चेले, पतरस और यूहन्ना, मन्दिर के बाहरी फाटक में से एक तक जा रहे थे।</w:t>
      </w:r>
    </w:p>
    <w:p>
      <w:pPr/>
      <w:r>
        <w:rPr>
          <w:lang w:val="hi_IN" w:bidi="hi_IN"/>
        </w:rPr>
      </w:r>
      <w:r>
        <w:rPr>
          <w:lang w:val="hi_IN" w:bidi="hi_IN"/>
        </w:rPr>
        <w:t xml:space="preserve">यहाँ रुकें और </w:t>
      </w:r>
      <w:r>
        <w:rPr>
          <w:lang w:val="hi_IN" w:bidi="hi_IN"/>
        </w:rPr>
        <w:t>हेरोदेस के मन्दिर</w:t>
      </w:r>
      <w:r>
        <w:rPr>
          <w:lang w:val="hi_IN" w:bidi="hi_IN"/>
        </w:rPr>
        <w:t xml:space="preserve"> के चित्र को देखें। </w:t>
      </w:r>
      <w:r>
        <w:rPr>
          <w:lang w:val="hi_IN" w:bidi="hi_IN"/>
        </w:rPr>
        <w:t>मन्दिर के फाटक</w:t>
      </w:r>
      <w:r>
        <w:rPr>
          <w:lang w:val="hi_IN" w:bidi="hi_IN"/>
        </w:rPr>
        <w:t xml:space="preserve"> की तस्वीर देखें।</w:t>
      </w:r>
    </w:p>
    <w:p>
      <w:pPr/>
      <w:r>
        <w:rPr>
          <w:lang w:val="hi_IN" w:bidi="hi_IN"/>
        </w:rPr>
      </w:r>
      <w:r>
        <w:rPr>
          <w:lang w:val="hi_IN" w:bidi="hi_IN"/>
        </w:rPr>
        <w:t>सुंदर फाटक ढले हुए बड़े-बड़े ईंटों से बनी एक बहुत ऊँची और गहरी दीवार थी। जो लोग काम पाने में असमर्थ होते थे, वे सहायता माँगने के लिए दिन-प्रतिदिन बाहरी फाटकों के पास बैठते थे। आस-पास से गुज़रने वाले दूसरे लोग भिखारी को पैसे या खाना देते हैं। परिवार या मित्र उस लँगड़े व्यक्ति को उस दिन पहले किसी समय फाटक तक ले आए थे।</w:t>
      </w:r>
    </w:p>
    <w:p>
      <w:pPr/>
      <w:r>
        <w:rPr>
          <w:lang w:val="hi_IN" w:bidi="hi_IN"/>
        </w:rPr>
      </w:r>
      <w:r>
        <w:rPr>
          <w:lang w:val="hi_IN" w:bidi="hi_IN"/>
        </w:rPr>
        <w:t>जब वे वहाँ से जा रहे थे तो उस लंगड़े व्यक्ति ने पतरस और यूहन्ना से धन माँगा। पतरस ने उस लंगड़े व्यक्ति से कहा कि वह उसकी ओर देखे। लँगड़ा व्यक्ति शायद इस बात का आदी हो चुका था कि वहाँ से गुजरने वाले लोग उसे देखते नहीं थे या अनदेखा कर देते थे। यह महत्वपूर्ण है कि पतरस और यूहन्ना ने उस लँगड़े व्यक्ति को देखा और उससे बात शुरू करने से पहले चाहते थे कि वह पतरस की ओर देखे।</w:t>
      </w:r>
    </w:p>
    <w:p>
      <w:pPr/>
      <w:r>
        <w:rPr>
          <w:lang w:val="hi_IN" w:bidi="hi_IN"/>
        </w:rPr>
      </w:r>
      <w:r>
        <w:rPr>
          <w:lang w:val="hi_IN" w:bidi="hi_IN"/>
        </w:rPr>
        <w:t>यह याद रखना महत्वपूर्ण है कि पतरस ने उस लंगड़े व्यक्ति से कहा कि उसे चंगा करने की शक्ति कहाँ से आई थी: पतरस ने कहा, “यीशु मसीह नासरी के नाम से, उठकर चल फिर!” पतरस जानता था कि चंगाई यीशु मसीह से आती है। यीशु नासरत में बड़ा हुआ था, और पतरस नहीं चाहता था कि यीशु की पहचान को लेकर कोई भ्रम हो।</w:t>
      </w:r>
    </w:p>
    <w:p>
      <w:pPr/>
      <w:r>
        <w:rPr>
          <w:lang w:val="hi_IN" w:bidi="hi_IN"/>
        </w:rPr>
      </w:r>
      <w:r>
        <w:rPr>
          <w:lang w:val="hi_IN" w:bidi="hi_IN"/>
        </w:rPr>
        <w:t>पतरस ने लँगड़े व्यक्ति का हाथ पकड़ा और उसके पाँव और टखने मजबूत हो गए। लंगड़े व्यक्ति ने कूद कर परमेश्वर की स्तुति की।</w:t>
      </w:r>
    </w:p>
    <w:p>
      <w:pPr/>
      <w:r>
        <w:rPr>
          <w:lang w:val="hi_IN" w:bidi="hi_IN"/>
        </w:rPr>
      </w:r>
      <w:r>
        <w:rPr>
          <w:lang w:val="hi_IN" w:bidi="hi_IN"/>
        </w:rPr>
        <w:t>याद रखें कि मन्दिर में आने-जाने वाले लोग वर्षों से हर दिन इस लँगड़े व्यक्ति के पास से होकर गुजरते रहे थे जब वह फाटक के पास बैठा रहता था, लेकिन अब वही लँगड़ा व्यक्ति मन्दिर के भीतर चल रहा था और उसे चंगा करने के लिए परमेश्वर की स्तुति कर रहा था। लोगों ने उसे पहचान लिया 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लंगड़ा व्यक्ति</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लंगड़े व्यक्ति के दोस्त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कुछ लोग उस लंगड़े व्यक्ति को मंदिर के ठीक बाहर सुंदर फाटक तक ले जा रहे हैं। दोपहर के 3 बज रहे हैं। लँगड़ा व्यक्ति कई वर्षों से हर दिन अपने मित्रों या परिवार वालों द्वारा यहाँ लाया जाता रहा था।</w:t>
      </w:r>
    </w:p>
    <w:p>
      <w:pPr>
        <w:pStyle w:val="ListBullet"/>
        <w:spacing w:line="240" w:lineRule="auto"/>
        <w:ind w:left="720"/>
      </w:pPr>
      <w:r>
        <w:rPr>
          <w:lang w:val="hi_IN" w:bidi="hi_IN"/>
        </w:rPr>
      </w:r>
      <w:r>
        <w:rPr>
          <w:lang w:val="hi_IN" w:bidi="hi_IN"/>
        </w:rPr>
        <w:t>अभिनय रोकें और पूछें कि इस लंगड़े व्यक्ति ने कैसा महसूस किया होगा; पूछें कि उसके दोस्तों या परिवार ने कैसा महसूस किया होगा। आप ऐसे शब्द सुन सकते हैं, जैसे “थक गया हूँ,” “नाराज़ हूँ,” “उदास हूँ,” “निराश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और यूहन्ना प्रार्थना करने के लिए मंदिर की सीढ़ियों पर चढ़ रहे हैं। वे शायद बात कर रहे हैं। लंगड़े लोग उनसे धन माँगते हैं। उसने एक ही बात अनगिनत बार पूछी है। वह इसके बारे में वास्तव में सोचे बिना पूछता है। पतरस रुक जाता है और उस लंगड़े व्यक्ति की ओर मुड़ता है और कहता है, “हमें देखो।”</w:t>
      </w:r>
    </w:p>
    <w:p>
      <w:pPr>
        <w:pStyle w:val="ListBullet"/>
        <w:spacing w:line="240" w:lineRule="auto"/>
        <w:ind w:left="720"/>
      </w:pPr>
      <w:r>
        <w:rPr>
          <w:lang w:val="hi_IN" w:bidi="hi_IN"/>
        </w:rPr>
      </w:r>
      <w:r>
        <w:rPr>
          <w:lang w:val="hi_IN" w:bidi="hi_IN"/>
        </w:rPr>
        <w:t>कार्य करना रोकें और उस लंगड़े व्यक्ति से पूछें कि यदि कोई उसे स्वीकार करता है तो वह कैसा महसूस करेगा। उत्तर हो सकते हैं, “ध्यान देने से खुश हूँ,” “खुश हूँ,” “चिंतित हूँ,” और “आशा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लंगड़ा व्यक्ति पतरस और यूहन्ना की ओर देखने के लिए अपना सिर घुमाता है। वह सोचता है कि वे उसे धन देंगे। जब पतरस और यूहन्ना उस लंगड़े व्यक्ति का ध्यान आकर्षित करते हैं, तो पतरस कहता है, “हमारे पास धन नहीं है, लेकिन हम तुम्हें वही देंगे जो हमारे पास है। यीशु मसीह नासरी के नाम से, उठ जा।" यह महत्वपूर्ण है कि अभिनेता कहे, "यीशु मसीह नासरी के नाम से।" यह दर्शाता है कि चंगाई करने वाला स्वयं यीशु/परमेश्वर है, न कि पतरस या यूहन्ना। फिर पतरस उस लंगड़े व्यक्ति का दाहिना हाथ उठाता है और उसकी मदद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लंगड़े व्यक्ति की भूमिका निभाने वाले अभिनेता से पूछें कि वह कैसा महसूस करता है। आप ऐसे उत्तर सुन सकते हैं, "संदेह," "अविश्वास," "जिज्ञासा," "निराशा," या "मैं इस पर विश्वास नहीं कर सकता—पतरस को नहीं पता कि वह किस बारे में बात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जैसे ही वह लंगड़ा व्यक्ति खड़ा होता है, उसके पैर और हड्डियाँ चंगी हो जाती हैं। वह रोमांचित है कि वह वास्तव में चल सकता है। वह आनन्द के साथ कूदता है और परमेश्वर की स्तुति करता है। लंगड़ा व्यक्ति पतरस और यूहन्ना के पीछे मन्दिर में जाता है। यह पहली बार था जब उस लंगड़े व्यक्ति को मन्दिर के फाटक से आगे जाने की अनुमति दी गई थी। मन्दिर में हर कोई उस लंगड़े व्यक्ति को देखता है और उसे पहचान लेता है। वे आश्चर्यचकित और विस्मित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 </w:t>
      </w:r>
      <w:r>
        <w:rPr>
          <w:b/>
          <w:lang w:val="hi_IN" w:bidi="hi_IN"/>
        </w:rPr>
        <w:t>चेले</w:t>
      </w:r>
      <w:r>
        <w:rPr>
          <w:lang w:val="hi_IN" w:bidi="hi_IN"/>
        </w:rPr>
        <w:t xml:space="preserve"> </w:t>
      </w:r>
      <w:r>
        <w:rPr>
          <w:b/>
          <w:lang w:val="hi_IN" w:bidi="hi_IN"/>
        </w:rPr>
        <w:t>पतरस</w:t>
      </w:r>
      <w:r>
        <w:rPr>
          <w:lang w:val="hi_IN" w:bidi="hi_IN"/>
        </w:rPr>
        <w:t xml:space="preserve"> और </w:t>
      </w:r>
      <w:r>
        <w:rPr>
          <w:b/>
          <w:lang w:val="hi_IN" w:bidi="hi_IN"/>
        </w:rPr>
        <w:t>यूहन्ना</w:t>
      </w:r>
      <w:r>
        <w:rPr>
          <w:lang w:val="hi_IN" w:bidi="hi_IN"/>
        </w:rPr>
        <w:t xml:space="preserve">, </w:t>
      </w:r>
      <w:r>
        <w:rPr>
          <w:b/>
          <w:lang w:val="hi_IN" w:bidi="hi_IN"/>
        </w:rPr>
        <w:t>प्रार्थना</w:t>
      </w:r>
      <w:r>
        <w:rPr>
          <w:lang w:val="hi_IN" w:bidi="hi_IN"/>
        </w:rPr>
        <w:t xml:space="preserve"> करने के लिए </w:t>
      </w:r>
      <w:r>
        <w:rPr>
          <w:b/>
          <w:lang w:val="hi_IN" w:bidi="hi_IN"/>
        </w:rPr>
        <w:t xml:space="preserve">मन्दिर </w:t>
      </w:r>
      <w:r>
        <w:rPr>
          <w:lang w:val="hi_IN" w:bidi="hi_IN"/>
        </w:rPr>
        <w:t xml:space="preserve"> में जा रहे थे। मन्दिर वह स्थान था जहाँ परमेश्वर का आत्मा अपने लोगों के बीच रहता था। लोग मन्दिर में परमेश्वर से प्रार्थना करने या बात करने के लिए आते थे। चेलों, मन्दिर, और प्रार्थना के लिए उन्हीं शब्दों का इस्तेमाल करें जो आपने पिछले भागों में इस्तेमाल किए हैं, और </w:t>
      </w:r>
      <w:r>
        <w:rPr>
          <w:lang w:val="hi_IN" w:bidi="hi_IN"/>
        </w:rPr>
        <w:t>चेलों</w:t>
      </w:r>
      <w:r>
        <w:rPr>
          <w:lang w:val="hi_IN" w:bidi="hi_IN"/>
        </w:rPr>
        <w:t xml:space="preserve">, </w:t>
      </w:r>
      <w:r>
        <w:rPr>
          <w:lang w:val="hi_IN" w:bidi="hi_IN"/>
        </w:rPr>
        <w:t>मन्दिर</w:t>
      </w:r>
      <w:r>
        <w:rPr>
          <w:lang w:val="hi_IN" w:bidi="hi_IN"/>
        </w:rPr>
        <w:t xml:space="preserve"> और </w:t>
      </w:r>
      <w:r>
        <w:rPr>
          <w:b/>
          <w:lang w:val="hi_IN" w:bidi="hi_IN"/>
        </w:rPr>
        <w:t>प्रार्थना</w:t>
      </w:r>
      <w:r>
        <w:rPr>
          <w:lang w:val="hi_IN" w:bidi="hi_IN"/>
        </w:rPr>
        <w:t xml:space="preserve"> की पूरी परिभाषा के लिए मुख्य शब्दावली देखें।</w:t>
      </w:r>
    </w:p>
    <w:p>
      <w:pPr/>
      <w:r>
        <w:rPr>
          <w:lang w:val="hi_IN" w:bidi="hi_IN"/>
        </w:rPr>
      </w:r>
      <w:r>
        <w:rPr>
          <w:lang w:val="hi_IN" w:bidi="hi_IN"/>
        </w:rPr>
        <w:t xml:space="preserve">यदि आवश्यकता हो तो यहाँ रुकें और </w:t>
      </w:r>
      <w:r>
        <w:rPr>
          <w:lang w:val="hi_IN" w:bidi="hi_IN"/>
        </w:rPr>
        <w:t>मन्दिर</w:t>
      </w:r>
      <w:r>
        <w:rPr>
          <w:lang w:val="hi_IN" w:bidi="hi_IN"/>
        </w:rPr>
        <w:t xml:space="preserve"> के चित्र को देखें।</w:t>
      </w:r>
    </w:p>
    <w:p>
      <w:pPr/>
      <w:r>
        <w:rPr>
          <w:lang w:val="hi_IN" w:bidi="hi_IN"/>
        </w:rPr>
      </w:r>
      <w:r>
        <w:rPr>
          <w:lang w:val="hi_IN" w:bidi="hi_IN"/>
        </w:rPr>
        <w:t xml:space="preserve">पतरस और यूहन्ना ने लंगड़े व्यक्ति से कहा कि उनके पास चाँदी या सोना नहीं है। इस मामले में, वे उस लंगड़े व्यक्ति से कह रहे हैं कि उनके पास कोई धन नहीं है। पतरस ने कहा, "हमारे पास जो है वह हम तुम्हें देते हैं। यीशु </w:t>
      </w:r>
      <w:r>
        <w:rPr>
          <w:b/>
          <w:lang w:val="hi_IN" w:bidi="hi_IN"/>
        </w:rPr>
        <w:t>मसीह</w:t>
      </w:r>
      <w:r>
        <w:rPr>
          <w:lang w:val="hi_IN" w:bidi="hi_IN"/>
        </w:rPr>
        <w:t xml:space="preserve"> </w:t>
      </w:r>
      <w:r>
        <w:rPr>
          <w:b/>
          <w:lang w:val="hi_IN" w:bidi="hi_IN"/>
        </w:rPr>
        <w:t>नासरी</w:t>
      </w:r>
      <w:r>
        <w:rPr>
          <w:lang w:val="hi_IN" w:bidi="hi_IN"/>
        </w:rPr>
        <w:t xml:space="preserve"> के नाम से, उठकर चल फिर।" मसीह प्रतिज्ञा किए गए उद्धारकर्ता को दर्शाता है। इसका अनुवाद उसी तरह करें जैसे आपने पहले किया है और </w:t>
      </w:r>
      <w:r>
        <w:rPr>
          <w:lang w:val="hi_IN" w:bidi="hi_IN"/>
        </w:rPr>
        <w:t>मसीह</w:t>
      </w:r>
      <w:r>
        <w:rPr>
          <w:lang w:val="hi_IN" w:bidi="hi_IN"/>
        </w:rPr>
        <w:t xml:space="preserve"> की पूरी परिभाषा के लिए मुख्य शब्दावली देखें।</w:t>
      </w:r>
    </w:p>
    <w:p>
      <w:pPr/>
      <w:r>
        <w:rPr>
          <w:lang w:val="hi_IN" w:bidi="hi_IN"/>
        </w:rPr>
      </w:r>
      <w:r>
        <w:rPr>
          <w:lang w:val="hi_IN" w:bidi="hi_IN"/>
        </w:rPr>
        <w:t>नासरत</w:t>
      </w:r>
      <w:r>
        <w:rPr>
          <w:lang w:val="hi_IN" w:bidi="hi_IN"/>
        </w:rPr>
        <w:t xml:space="preserve"> गलील क्षेत्र का एक नगर है। नासरत का उल्लेख पुराने नियम में नहीं मिलता, और इसे पहली बार तब देखते हैं जब हमें पता चलता है कि मरियम और यूसुफ नासरत में रहते थे। यीशु को नासरी कहा जाता है, या नासरत का कोई व्यक्ति। क्योंकि नासरत एक छोटा और तुच्छ नगर है, इसलिए लोग आमतौर पर नासरत के लोगों का सम्मान नहीं करते थे।</w:t>
      </w:r>
    </w:p>
    <w:p>
      <w:pPr/>
      <w:r>
        <w:rPr>
          <w:lang w:val="hi_IN" w:bidi="hi_IN"/>
        </w:rPr>
      </w:r>
      <w:r>
        <w:rPr>
          <w:lang w:val="hi_IN" w:bidi="hi_IN"/>
        </w:rPr>
        <w:t>जो भीड़ पहले से मन्दिर में थी, वह जो हुआ उसके देखकर चकित और स्तब्ध रह गई। भीड़ ने उस लंगड़े व्यक्ति को पहचान लिया क्योंकि उन्होंने हर दिन उसे फाटक के बाहर धन माँगते हुए देखा था, और अब लंगड़ा व्यक्ति मन्दिर में था, वह पूरी तरह से चंगा हो गया था, और वह परमेश्वर की स्तुति कर रहा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3:11–26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3:11–26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उस समय की है जब पतरस और यूहन्ना मन्दिर के सुंदर फाटक के पास बैठे एक लंगड़े व्यक्ति को चंगा करते हैं।</w:t>
      </w:r>
    </w:p>
    <w:p>
      <w:pPr/>
      <w:r>
        <w:rPr>
          <w:lang w:val="hi_IN" w:bidi="hi_IN"/>
        </w:rPr>
      </w:r>
      <w:r>
        <w:rPr>
          <w:lang w:val="hi_IN" w:bidi="hi_IN"/>
        </w:rPr>
        <w:t>लंगड़ा व्यक्ति पतरस और यूहन्ना के बहुत पास-पास चलते हुए उनके साथ मन्दिर में प्रवेश करता है, जब वे सुलैमान के बरामदे में जाते हैं। सुलैमान का बरामदा एक लंबा ढका हुआ बरामदा या भवन था, जिसकी दोनों ओर दीवारों के बजाय खंभों की कतारें थीं। यह क्षेत्र अन्यजातियों के आँगन के पास था, जो मन्दिर का एकमात्र क्षेत्र था जहाँ गैर-यहूदियों को प्रवेश की अनुमति थी। पतरस, यूहन्ना और अन्य चेले अक्सर यहाँ शिक्षा देते और प्रचार करते थे। संभवतः पतरस, यूहन्ना और चंगा हुआ लंगड़ा व्यक्ति सुंदर फाटक की ओर वापस चलते हुए गए होंगे, ताकि वे मंदिर के पूर्वी भाग में स्थित सुलैमान के बरामदे तक पहुँच सकें। मन्दिर में मौजूद लोग आश्चर्यचकित और विस्मित हैं और वे पतरस, यूहन्ना और लंगड़े व्यक्ति की ओर दौड़ते हैं।</w:t>
      </w:r>
    </w:p>
    <w:p>
      <w:pPr/>
      <w:r>
        <w:rPr>
          <w:lang w:val="hi_IN" w:bidi="hi_IN"/>
        </w:rPr>
      </w:r>
      <w:r>
        <w:rPr>
          <w:lang w:val="hi_IN" w:bidi="hi_IN"/>
        </w:rPr>
        <w:t>यहाँ रुकें और सुलैमान के बरामदे का एक चित्र दिखाएँ। चर्चा करें: अगर आप किसी ऐसे व्यक्ति को देखें जो पूरी ज़िंदगी लंगड़ा रहा हो और वह पूरी तरह ठीक हो जाए, तो आपकी प्रतिक्रिया कैसी होगी?</w:t>
      </w:r>
    </w:p>
    <w:p>
      <w:pPr/>
      <w:r>
        <w:rPr>
          <w:lang w:val="hi_IN" w:bidi="hi_IN"/>
        </w:rPr>
      </w:r>
      <w:r>
        <w:rPr>
          <w:lang w:val="hi_IN" w:bidi="hi_IN"/>
        </w:rPr>
        <w:t>अब पतरस के पास लोगों को आश्चर्यकर्म का सच्चा अर्थ समझाने का सही अवसर है। लोग शायद आश्चर्यकर्म के अर्थ को नहीं पहचानते थे। जब पतरस लोगों को उनकी ओर दौड़ते हुए देखता है, तो वह भीड़ से बात करता है और कहता है, "इस्राएल के पुरुषों।" पतरस "पुरुष" शब्द का उपयोग करता है, लेकिन क्योंकि वे मन्दिर के बाहरी क्षेत्र में हैं, इसलिए इस शब्द में पुरुष और स्त्रियाँ दोनों शामिल हैं।</w:t>
      </w:r>
    </w:p>
    <w:p>
      <w:pPr/>
      <w:r>
        <w:rPr>
          <w:lang w:val="hi_IN" w:bidi="hi_IN"/>
        </w:rPr>
      </w:r>
      <w:r>
        <w:rPr>
          <w:lang w:val="hi_IN" w:bidi="hi_IN"/>
        </w:rPr>
        <w:t>पतरस भीड़ से पूछता है कि वे आश्चर्यचकित क्यों हैं और वे क्यों सोचते हैं कि उसने और यूहन्ना ने लंगड़े व्यक्ति को चलने दिया है। इन सवालों का जवाब देना ज़रूरी नहीं है। भीड़ में कुछ लोग शायद सोचते है कि पतरस और यूहन्ना ने लंगड़े व्यक्ति को चंगा किया क्योंकि वे भक्ति करने वाले और शक्तिशाली पुरुष थे। भक्ति करने वाला व्यक्ति वह होता है जो परमेश्वर को प्रसन्न करता है।</w:t>
      </w:r>
    </w:p>
    <w:p>
      <w:pPr/>
      <w:r>
        <w:rPr>
          <w:lang w:val="hi_IN" w:bidi="hi_IN"/>
        </w:rPr>
      </w:r>
      <w:r>
        <w:rPr>
          <w:lang w:val="hi_IN" w:bidi="hi_IN"/>
        </w:rPr>
        <w:t>फिर पतरस भीड़ को यीशु के बारे में बताना शुरू करता है। पतरस कहता है, "अब्राहम, इसहाक और याकूब का परमेश्वर, हमारे पूर्वजों का परमेश्वर।" पतरस एक ही परमेश्वर की ओर संकेत कर रहा है। अब्राहम, उसका पुत्र इसहाक और उसका पोता याकूब यहूदी इतिहास के सबसे महत्वपूर्ण लोग हैं। परमेश्वर ने अब्राहम, इसहाक और याकूब के द्वारा यहूदी जाति को शुरू किया। वे भीड़ के पूर्वज हैं।</w:t>
      </w:r>
    </w:p>
    <w:p>
      <w:pPr/>
      <w:r>
        <w:rPr>
          <w:lang w:val="hi_IN" w:bidi="hi_IN"/>
        </w:rPr>
      </w:r>
      <w:r>
        <w:rPr>
          <w:lang w:val="hi_IN" w:bidi="hi_IN"/>
        </w:rPr>
        <w:t>इस परमेश्वर ने अपने सेवक यीशु को महिमा दी, जिसका अर्थ है कि वह यीशु को सामर्थ्य और सम्मान देता है। यीशु परमेश्वर का सेवक था क्योंकि वह हमेशा परमेश्वर की आज्ञा मानता था। पतरस भीड़ को डाँटता है कि उन्होंने यीशु को पिलातुस के हाथ सौंप दिया और यीशु का इनकार कर दिया। किसी व्यक्ति का इन्कार करने का अर्थ है उसे अस्वीकार करना या वह जो है उसे अस्वीकार करना। पिलातुस यहूदियों का रोमी राज्यपाल था।</w:t>
      </w:r>
    </w:p>
    <w:p>
      <w:pPr/>
      <w:r>
        <w:rPr>
          <w:lang w:val="hi_IN" w:bidi="hi_IN"/>
        </w:rPr>
      </w:r>
      <w:r>
        <w:rPr>
          <w:lang w:val="hi_IN" w:bidi="hi_IN"/>
        </w:rPr>
        <w:t>आपको यीशु के मुकदमे की कहानी से याद होगा कि पिलातुस यीशु को छोड़ देना चाहता था क्योंकि वह यीशु को निर्दोष पाता था, लेकिन भीड़ ने पिलातुस से एक हत्यारे को छोड़ने की मांग की और इसके बजाय यीशु को मार डाला। पतरस भीड़ से कहता है कि वे पवित्र और धर्मी जन, या जीवन के कर्ता की मृत्यु के लिए जिम्मेदार थे। पतरस इन शीर्षकों का उपयोग यह समझाने के लिए करता है कि यीशु कौन था। यीशु पवित्र है, जिसका अर्थ है कि उसे परमेश्वर ने अपने उद्देश्यों के लिए अलग किया है। यीशु धर्मी भी है, जिसका अर्थ है कि वह परमेश्वर के सामने भला और सिद्ध है। पतरस यह भी कहता है कि यीशु जीवन का कर्ता है, जिसका अर्थ है कि वह परमेश्वर है। पतरस भीड़ से कह रहा है कि यीशु शुरुआत में परमेश्वर के साथ था और उसने सब कुछ परमेश्वर के साथ बनाया था। भीड़ ने यीशु को मार डाला, लेकिन परमेश्वर ने यीशु को फिर से जीवित कर दिया। पतरस और यूहन्ना यीशु की मृत्यु और पुनरुत्थान के गवाह हैं। पतरस भीड़ से कहता है कि इस यीशु पर विश्वास ने ही लंगड़े व्यक्ति को चंगा किया था।</w:t>
      </w:r>
    </w:p>
    <w:p>
      <w:pPr/>
      <w:r>
        <w:rPr>
          <w:lang w:val="hi_IN" w:bidi="hi_IN"/>
        </w:rPr>
      </w:r>
      <w:r>
        <w:rPr>
          <w:lang w:val="hi_IN" w:bidi="hi_IN"/>
        </w:rPr>
        <w:t>रुकें और चर्चा करें: आपकी संस्कृति उन लोगों को कैसे दण्ड देती है जिन्होंने व्यवस्था तोड़ी है? अगर दण्डित व्यक्ति निर्दोष हो तो क्या होगा?</w:t>
      </w:r>
    </w:p>
    <w:p>
      <w:pPr/>
      <w:r>
        <w:rPr>
          <w:lang w:val="hi_IN" w:bidi="hi_IN"/>
        </w:rPr>
      </w:r>
      <w:r>
        <w:rPr>
          <w:lang w:val="hi_IN" w:bidi="hi_IN"/>
        </w:rPr>
        <w:t>पतरस अपने भाषण के अगले भाग को "अब, भाइयों" कहकर जारी रखता है। "अब" शब्द समय बीतने का संकेत नहीं देता, जैसा कि दूसरे भागों में होता है। इसका बेहतर अनुवाद किया जा सकता है, "सुनो।" पतरस भीड़ को "भाइयों" कहता है। पतरस उनसे कह रहा है कि वह उन्हें अपने बराबर, अपने साथी संबंधी के रूप में देखता है। भीड़ और उनके अगुवों ने अज्ञानता से कार्य किया और यीशु को मार डाला। पतरस भीड़ और अगुवों से कह रहा है कि उन्हें पता नहीं था कि जब उन्होंने यीशु को मार डाला तो वे क्या कर रहे थे। पतरस ने अपने भाषण में अगुवों को शामिल किया क्योंकि वह उनसे और भीड़ दोनों से बात कर रहा था। यहाँ “परन्तु” शब्द का उपयोग यहूदियों की अज्ञानता और परमेश्वर की भविष्यद्वाणियों के विरोध के लिए किया गया है। पतरस भीड़ से कहता है कि परमेश्वर ने सैकड़ों साल पहले भविष्यद्वक्ताओं के द्वारा कहा था कि यीशु को दुख उठाना और मरना होगा। यहूदियों ने इन भविष्यद्वाणियों को पूरा किया। परमेश्वर ने कहा कि उसका मसीह दुख उठाएगा। इसका अर्थ है कि परमेश्वर ने यीशु को दुख उठाने और संसार के पापों के लिए मरने के लिए चुना है। यहाँ मसीह शब्द एक शीर्षक है, न कि यीशु का कोई और नाम है। इसका मतलब है कोई खास व्यक्ति, जिसे परमेश्वर ने नियुक्त किया हो या चुना हो।</w:t>
      </w:r>
    </w:p>
    <w:p>
      <w:pPr/>
      <w:r>
        <w:rPr>
          <w:lang w:val="hi_IN" w:bidi="hi_IN"/>
        </w:rPr>
      </w:r>
      <w:r>
        <w:rPr>
          <w:lang w:val="hi_IN" w:bidi="hi_IN"/>
        </w:rPr>
        <w:t>पतरस अपने भाषण का निष्कर्ष इन शब्दों से करता है और भीड़ से कहता है, "इसलिए, पश्चात्ताप करो।" पश्चाताप शब्द का अर्थ है अपने हृदय और अपने मन को बदलना। पतरस भीड़ से कह रहा है कि वे परमेश्वर और उसके सेवक यीशु के बारे में अपनी सोच बदल दें। पतरस भीड़ से कह रहा है कि वे अपने लिए जीना बंद करें और परमेश्वर के लिए जीना शुरू करें। यदि भीड़ पश्चात्ताप करके परमेश्वर की ओर लौटती है, तो पतरस उन्हें वादा करता है कि परमेश्वर उनके पापों को मिटा देगा और प्रभु की उपस्थिति उन्हें सुकून और ताज़गी का अनुभव कराएगी। मिटा देने का अर्थ है पूरी तरह से क्षमा करना। पतरस यह भी वादा करता है कि परमेश्वर अपने नियुक्त समय में सब कुछ फिर से स्थापित कर देगा। पुनर्स्थापित शब्द का अर्थ विश्राम भी है। पतरस कह रहा है कि एक दिन परमेश्वर पूरे संसार पर शांति लाएगा।</w:t>
      </w:r>
    </w:p>
    <w:p>
      <w:pPr/>
      <w:r>
        <w:rPr>
          <w:lang w:val="hi_IN" w:bidi="hi_IN"/>
        </w:rPr>
      </w:r>
      <w:r>
        <w:rPr>
          <w:lang w:val="hi_IN" w:bidi="hi_IN"/>
        </w:rPr>
        <w:t>रुकें और चर्चा करें: आप अपने आस-पास की दुनिया को किन तरीकों से टूटा हुआ और ठीक किए जाने की ज़रूरत में देखते हैं?</w:t>
      </w:r>
    </w:p>
    <w:p>
      <w:pPr/>
      <w:r>
        <w:rPr>
          <w:lang w:val="hi_IN" w:bidi="hi_IN"/>
        </w:rPr>
      </w:r>
      <w:r>
        <w:rPr>
          <w:lang w:val="hi_IN" w:bidi="hi_IN"/>
        </w:rPr>
        <w:t>पतरस कहता है कि परमेश्वर मसीह को उनके पास भेजेगा। पतरस यीशु के दूसरे आगमन, या उसके लौटने की बात कर रहा है। यह घटना अभी भी भविष्य में है और अभी तक पूरी नहीं हुई है। ऐसा समय आएगा जब यीशु पूरी दुनिया को फिर से नया बनाकर उसकी पुनर्स्थापना करेगा। लेकिन पहले, और उस समय तक, स्वर्ग को यीशु का स्वागत करना या उसको स्वीकार करना होगा। पतरस यीशु के बारे में जो कुछ कह रहा है, वह सब परमेश्वर ने बहुत पहले अपने भविष्यद्वक्ताओं से कहा था, जिन्होंने अन्य लोगों को बताया था। पवित्र भविष्यद्वक्ता परमेश्वर के संदेशवाहक थे जिन्हें परमेश्वर ने एक विशेष उद्देश्य के लिए चुना था।</w:t>
      </w:r>
    </w:p>
    <w:p>
      <w:pPr/>
      <w:r>
        <w:rPr>
          <w:lang w:val="hi_IN" w:bidi="hi_IN"/>
        </w:rPr>
      </w:r>
      <w:r>
        <w:rPr>
          <w:lang w:val="hi_IN" w:bidi="hi_IN"/>
        </w:rPr>
        <w:t>पतरस भविष्यद्वक्ता मूसा का उपयोग एक उदाहरण के रूप में करता है। यहूदी मूसा को सबसे बड़ा भविष्यद्वक्ता मानते थे। मूसा ने कहा कि परमेश्वर यहूदियों में से एक व्यक्ति को उठाएगा। पतरस सीधे मूसा से उद्धृत करता है। मूसा लोगों को दो अलग-अलग विकल्प देता है। वह कहता है कि परमेश्वर द्वारा उठाए गए भविष्यद्वक्ता की बात सुनो और वह जो कहे, सब करो। दूसरा विकल्प इस भविष्यद्वक्ता की बात न सुनना है। यदि कोई इस भविष्यद्वक्ता की बात नहीं सुनता और उसकी बात नहीं मानता है, तो वे लोग मिटा दिए जाएँगे। कुछ संस्करण इस वाक्यांश का अनुवाद "पूरी तरह से नष्ट" के रूप में भी करते हैं। दूसरे शब्दों में, वे परमेश्वर के साथ अनन्त जीवन का वादा प्राप्त नहीं करेंगे। यहाँ मूसा जिस भविष्यद्वक्ता का उल्लेख कर रहा है, वह यीशु है। पतरस यहाँ अपने उद्धरण को समाप्त करता है और फिर से अपनी बात शुरू करता है।</w:t>
      </w:r>
    </w:p>
    <w:p>
      <w:pPr/>
      <w:r>
        <w:rPr>
          <w:lang w:val="hi_IN" w:bidi="hi_IN"/>
        </w:rPr>
      </w:r>
      <w:r>
        <w:rPr>
          <w:lang w:val="hi_IN" w:bidi="hi_IN"/>
        </w:rPr>
        <w:t>रुकें और चर्चा करें: ऐसी कोई कहानी बताइए जब किसी ने चेतावनी दी थी। लोगों ने जवाब में क्या किया? क्या होता, या क्या हुआ होता, अगर उन्होंने चेतावनी को नज़रअंदाज़ कर दिया होता?</w:t>
      </w:r>
    </w:p>
    <w:p>
      <w:pPr/>
      <w:r>
        <w:rPr>
          <w:lang w:val="hi_IN" w:bidi="hi_IN"/>
        </w:rPr>
      </w:r>
      <w:r>
        <w:rPr>
          <w:lang w:val="hi_IN" w:bidi="hi_IN"/>
        </w:rPr>
        <w:t>फिर पतरस भीड़ से कहता है कि वास्तव में, शमूएल से लेकर उसके बाद के हर भविष्यद्वक्ता ने यीशु के बारे में बात की और उसके बारे में भविष्यद्वाणी की है। शमूएल पुराने नियम का एक भविष्यद्वक्ता भी था जो मूसा के सैकड़ों साल बाद रहता था। पतरस कहता है कि ये सभी भविष्यद्वक्ता "इन दिनों" के बारे में बात कर रहे हैं, जिसका अर्थ है वे घटनाएँ जो यीशु के बारे में अभी-अभी हुई हैं।</w:t>
      </w:r>
    </w:p>
    <w:p>
      <w:pPr/>
      <w:r>
        <w:rPr>
          <w:lang w:val="hi_IN" w:bidi="hi_IN"/>
        </w:rPr>
      </w:r>
      <w:r>
        <w:rPr>
          <w:lang w:val="hi_IN" w:bidi="hi_IN"/>
        </w:rPr>
        <w:t>पतरस कहता है, "</w:t>
      </w:r>
      <w:r>
        <w:rPr>
          <w:b/>
          <w:lang w:val="hi_IN" w:bidi="hi_IN"/>
        </w:rPr>
        <w:t>तुम</w:t>
      </w:r>
      <w:r>
        <w:rPr>
          <w:lang w:val="hi_IN" w:bidi="hi_IN"/>
        </w:rPr>
        <w:t xml:space="preserve"> भविष्यद्वक्ताओं के वारिस हो।" “तुम” शब्द का अनुवाद इस बात पर जोर देने के साथ किया जाना चाहिए, जैसे कि पतरस यह सुनिश्चित कर रहा है कि भीड़ सुन रही है। वह भीड़ से कहता है कि वे परमेश्वर के उस वादे के वारिस हैं जो उसने उनके पूर्वजों से किया था। यहूदी पहले से ही इस वादे से परिचित थे, लेकिन पतरस उन्हें वैसे भी याद दिलाता है। पतरस परमेश्वर द्वारा अब्राहम से कही गई बात को उद्धृत करता है: “तेरे वंश, या तेरे वंशजों के द्वारा पृथ्वी के सभी लोग परमेश्वर की भलाई का अनुभव करेंगे।” पतरस अपने मुख्य बिन्दु के सारांश के साथ अपना भाषण समाप्त करता है। पतरस कहता है कि परमेश्वर ने यीशु को जीवित किया और पहले उसे भीड़ के पास भेजा ताकि वह उन्हें आशीष दे और उनमें से हर एक को उनके पापी जीवन से फेर लाए।</w:t>
      </w:r>
    </w:p>
    <w:p>
      <w:pPr/>
      <w:r>
        <w:rPr>
          <w:lang w:val="hi_IN" w:bidi="hi_IN"/>
        </w:rPr>
      </w:r>
      <w:r>
        <w:rPr>
          <w:lang w:val="hi_IN" w:bidi="hi_IN"/>
        </w:rPr>
        <w:t>रुकें और चर्चा करें: आपके परिवार में कौन सी ऐसी चीजें हैं जो पीढ़ी से पीढ़ी तक चल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पतरस, यूहन्ना, और वह व्यक्ति जो लंगड़ा था और फाटक के पास बैठा था, मन्दिर में प्रवेश करते हैं और सुलैमान के बरामदे में जाते हैं। भीड़ बढ़ने लगती है और पतरस भीड़ से बात करने के लिए इस अवसर का लाभ उठाता है।</w:t>
      </w:r>
    </w:p>
    <w:p>
      <w:pPr/>
      <w:r>
        <w:rPr>
          <w:lang w:val="hi_IN" w:bidi="hi_IN"/>
        </w:rPr>
      </w:r>
      <w:r>
        <w:rPr>
          <w:b/>
          <w:lang w:val="hi_IN" w:bidi="hi_IN"/>
        </w:rPr>
        <w:t>दूसरा दृश्य:</w:t>
      </w:r>
      <w:r>
        <w:rPr>
          <w:lang w:val="hi_IN" w:bidi="hi_IN"/>
        </w:rPr>
        <w:t xml:space="preserve"> पतरस भीड़ को उपदेश देता है और शुरुआत यह समझाकर करता है कि लँगड़ा व्यक्ति परमेश्वर की सामर्थ्य से चंगा हुआ है, न कि उनकी अपनी शक्ति से।</w:t>
      </w:r>
    </w:p>
    <w:p>
      <w:pPr/>
      <w:r>
        <w:rPr>
          <w:lang w:val="hi_IN" w:bidi="hi_IN"/>
        </w:rPr>
      </w:r>
      <w:r>
        <w:rPr>
          <w:b/>
          <w:lang w:val="hi_IN" w:bidi="hi_IN"/>
        </w:rPr>
        <w:t>तीसरा दृश्य:</w:t>
      </w:r>
      <w:r>
        <w:rPr>
          <w:lang w:val="hi_IN" w:bidi="hi_IN"/>
        </w:rPr>
        <w:t xml:space="preserve"> पतरस भीड़ को पश्चाताप के लिए बुलाता है। पतरस बताता है कि कैसे परमेश्वर ने भीड़ के पूर्वजों का उपयोग यहूदी लोगों को अपने पीछे आने के लिए बुलाने के लिए किया। पतरस पिलातुस के सामने यीशु के मुकदमे के महत्व को समझाता है।</w:t>
      </w:r>
    </w:p>
    <w:p>
      <w:pPr/>
      <w:r>
        <w:rPr>
          <w:lang w:val="hi_IN" w:bidi="hi_IN"/>
        </w:rPr>
      </w:r>
      <w:r>
        <w:rPr>
          <w:b/>
          <w:lang w:val="hi_IN" w:bidi="hi_IN"/>
        </w:rPr>
        <w:t>चौथा दृश्य:</w:t>
      </w:r>
      <w:r>
        <w:rPr>
          <w:lang w:val="hi_IN" w:bidi="hi_IN"/>
        </w:rPr>
        <w:t xml:space="preserve"> पतरस भीड़ से कहता है कि जब वे परमेश्वर के पीछे चलेंगे तो वे धन्य होंगे क्योंकि वे अब्राहम के वंशज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फाटक पर लंगड़ा व्यक्ति जो अभी-अभी चंगा हुआ था</w:t>
      </w:r>
    </w:p>
    <w:p>
      <w:pPr>
        <w:pStyle w:val="ListBullet"/>
        <w:spacing w:line="240" w:lineRule="auto"/>
        <w:ind w:left="720"/>
      </w:pPr>
      <w:r>
        <w:rPr>
          <w:lang w:val="hi_IN" w:bidi="hi_IN"/>
        </w:rPr>
      </w:r>
      <w:r>
        <w:rPr>
          <w:lang w:val="hi_IN" w:bidi="hi_IN"/>
        </w:rPr>
        <w:t>मन्दिर में भीड़</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यीशु (जिसे पवित्र और धर्मी कहा जाता है, जीवन का रचने वाला, परमेश्वर का सेवक)</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हत्यारा जिसे छोड़ दिया गया था</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वंशज</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आप इस भाग को एक साथ दोबारा कह सकते हैं, जबकि लोग पतरस द्वारा भीड़ को दिए गए भाषण में प्रत्येक व्यक्ति का प्रतिनिधित्व करने के लिए अपनी वस्तुओं या अपने आपका उपयोग करते हैं। भाषण के दौरान जब किसी व्यक्ति या चीज़ का ज़िक्र हो, तो उन्हें खड़े होने या उठने के लिए कहें ताकि जिन अलग-अलग लोगों का ज़िक्र हुआ है, उन्हें याद रखने में मदद मिले।</w:t>
      </w:r>
    </w:p>
    <w:p>
      <w:pPr/>
      <w:r>
        <w:rPr>
          <w:lang w:val="hi_IN" w:bidi="hi_IN"/>
        </w:rPr>
      </w:r>
      <w:r>
        <w:rPr>
          <w:lang w:val="hi_IN" w:bidi="hi_IN"/>
        </w:rPr>
        <w:t>यह याद रखना महत्वपूर्ण है कि यह कहानी पिछली कहानी के ठीक बाद की है, जहाँ लंगड़ा व्यक्ति चंगा किया गया था। पतरस, यूहन्ना, और पहले जो व्यक्ति लंगड़ा था उन्होंने फाटक से मन्दिर में प्रवेश किया। यह पहली बार था जब उस लंगड़े व्यक्ति को मन्दिर के अंदर जाने की अनुमति दी गई थी। लंगड़े व्यक्ति को चलते और दौड़ते हुए परमेश्वर की स्तुति करते देखकर भीड़ इकट्ठा होने लगी। पतरस ने देखा कि भीड़ इकट्ठा होने लगी है और उसने इसे उनसे बात करने का एक अवसर समझा। पतरस का यह भाषण उस भीड़ को दिया गया था जो मन्दिर में सुलैमान के बरामदे में इकट्ठा हुई थी। यह याद रखना महत्वपूर्ण है कि सुलैमान का आँगन या बरामदा अन्यजातियों के आँगन में था। इस क्षेत्र में पुरुष या स्त्री, यहूदी या गैर-यहूदी सभी को प्रवेश की अनुमति थी।</w:t>
      </w:r>
    </w:p>
    <w:p>
      <w:pPr/>
      <w:r>
        <w:rPr>
          <w:lang w:val="hi_IN" w:bidi="hi_IN"/>
        </w:rPr>
      </w:r>
      <w:r>
        <w:rPr>
          <w:lang w:val="hi_IN" w:bidi="hi_IN"/>
        </w:rPr>
        <w:t>यहाँ रुकें और सुलैमान के बरामदे का एक चित्र दिखाएँ।</w:t>
      </w:r>
    </w:p>
    <w:p>
      <w:pPr/>
      <w:r>
        <w:rPr>
          <w:lang w:val="hi_IN" w:bidi="hi_IN"/>
        </w:rPr>
      </w:r>
      <w:r>
        <w:rPr>
          <w:lang w:val="hi_IN" w:bidi="hi_IN"/>
        </w:rPr>
        <w:t>पतरस लोगों की भीड़ को उनके इतिहास की याद दिलाता है। भीड़ को विभिन्न भविष्यद्वक्ताओं के बारे में बहुत जानकारी थी जिनके बारे में पतरस ने बात की थी। इसी कारण पतरस हर व्यक्ति का परिचय देने में समय नहीं लेता, क्योंकि वे सभी उनकी यहूदी इतिहास का एक बहुत महत्वपूर्ण हिस्सा हैं।</w:t>
      </w:r>
    </w:p>
    <w:p>
      <w:pPr/>
      <w:r>
        <w:rPr>
          <w:lang w:val="hi_IN" w:bidi="hi_IN"/>
        </w:rPr>
      </w:r>
      <w:r>
        <w:rPr>
          <w:lang w:val="hi_IN" w:bidi="hi_IN"/>
        </w:rPr>
        <w:t>पतरस भीड़ से इस तरह बात करता है मानो वे सीधे यीशु की मृत्यु के लिए ज़िम्मेदार हों, जबकि संभव है कि वास्तव में वे न हों। पतरस यीशु को पवित्र और धर्मी जन तथा जीवन का कर्ता कहता है, और समझाता है कि यीशु का मुकदमा, जो केवल कुछ महीने पहले हुआ था, उनके इतिहास का एक बहुत महत्वपूर्ण भाग है।</w:t>
      </w:r>
    </w:p>
    <w:p>
      <w:pPr/>
      <w:r>
        <w:rPr>
          <w:lang w:val="hi_IN" w:bidi="hi_IN"/>
        </w:rPr>
      </w:r>
      <w:r>
        <w:rPr>
          <w:lang w:val="hi_IN" w:bidi="hi_IN"/>
        </w:rPr>
        <w:t>जब पतरस भीड़ पर यीशु को मारने का आरोप लगाता है, तो वह “अब भाइयों” कहता है। इस कहानी में, “अब” का अर्थ है ध्यान दें। पतरस चाहता है कि भीड़ उस बात को ध्यान से सुनें जो वह आगे कहने वाला है।</w:t>
      </w:r>
    </w:p>
    <w:p>
      <w:pPr/>
      <w:r>
        <w:rPr>
          <w:lang w:val="hi_IN" w:bidi="hi_IN"/>
        </w:rPr>
      </w:r>
      <w:r>
        <w:rPr>
          <w:lang w:val="hi_IN" w:bidi="hi_IN"/>
        </w:rPr>
        <w:t>रुकें और चर्चा करें: आपकी संस्कृति और भाषा में, आप लोगों को उस बात पर ध्यान देने के लिए कैसे प्रेरित करते हैं जो अभी बोले जाएगी ?</w:t>
      </w:r>
    </w:p>
    <w:p>
      <w:pPr/>
      <w:r>
        <w:rPr>
          <w:lang w:val="hi_IN" w:bidi="hi_IN"/>
        </w:rPr>
      </w:r>
      <w:r>
        <w:rPr>
          <w:lang w:val="hi_IN" w:bidi="hi_IN"/>
        </w:rPr>
        <w:t>पतरस समझाता है कि भीड़ के पूर्वजों ने इतिहास की इस महत्वपूर्ण घटना की ओर कैसे इशारा किया था। पतरस भीड़ से कहता है कि वे पश्चाताप करें, या अपने पापों से फिरकर परमेश्वर की ओर मुड़ें। पतरस इस्राएल के इतिहास की शुरुआत के बारे में बताता है, उस समय तक जब उनके वंशजों के पिता अब्राहम से परमेश्वर ने प्रतिज्ञा की थी कि उनके परिवार आशीष पाएँगे। परमेश्वर ने अपने सेवक यीशु को जिलाया, ताकि इस्राएल के लोगों को उनके पापी मार्गों से फिराए ताकि वे परमेश्वर की आशीष पाएँ।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फाटक पर लंगड़ा व्यक्ति जो अभी-अभी चंगा हुआ था</w:t>
      </w:r>
    </w:p>
    <w:p>
      <w:pPr>
        <w:pStyle w:val="ListBullet"/>
        <w:spacing w:line="240" w:lineRule="auto"/>
        <w:ind w:left="720"/>
      </w:pPr>
      <w:r>
        <w:rPr>
          <w:lang w:val="hi_IN" w:bidi="hi_IN"/>
        </w:rPr>
      </w:r>
      <w:r>
        <w:rPr>
          <w:lang w:val="hi_IN" w:bidi="hi_IN"/>
        </w:rPr>
        <w:t>मन्दिर में भीड़</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यीशु (जिसे पवित्र और धर्मी, जीवन का रचने वाला, परमेश्वर का सेवक कहा जाता है)</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हत्यारा जिसे छोड़ दिया गया था</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वंशज</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पतरस और यूहन्ना ने अभी एक ऐसे व्यक्ति को चंगा किया जो पूरी जिंदगी से लँगड़ा था। पतरस और यूहन्ना ने मन्दिर के फाटक के बाहर उस व्यक्ति को चंगा किया। वे अब फाटक में से भीड़ भरे मन्दिर में प्रवेश कर चुके हैं, जहाँ पुरुष और महिलाएँ उनके चारों ओर खड़े हैं और उस चमत्कार पर आश्चर्यचकित हैं जो पतरस और यूहन्ना ने अभी-अभी किया। लंगड़ा व्यक्ति, जो अब चंगा हो गया है, पतरस और यूहन्ना के पीछे मन्दिर में निकलता है। भीड़ पतरस, यूहन्ना और चंगा हुए लंगड़े व्यक्ति के पीछे चलती है और सुलैमान के बरामदे में उनके चारों ओर इकट्ठा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भूमिका निभाने वाले कलाकारों से पूछें कि वे कैसा महसूस कर रहे हैं। वे क्या सोच रहे हैं? आप ऐसे उत्तर सुन सकते हैं, "आश्चर्यचकित हैं," "उत्सुक," "उन लोगों से मिलने के लिए उत्साहित हैं जिन्होंने चमत्कार किया था।"</w:t>
      </w:r>
    </w:p>
    <w:p>
      <w:pPr>
        <w:pStyle w:val="ListBullet"/>
        <w:spacing w:line="240" w:lineRule="auto"/>
        <w:ind w:left="720"/>
      </w:pPr>
      <w:r>
        <w:rPr>
          <w:lang w:val="hi_IN" w:bidi="hi_IN"/>
        </w:rPr>
      </w:r>
      <w:r>
        <w:rPr>
          <w:lang w:val="hi_IN" w:bidi="hi_IN"/>
        </w:rPr>
        <w:t>पतरस की भूमिका निभाने वाले कलाकार से पूछें कि वे कैसा महसूस कर रहे हैं। आप इस तरह के उत्तर सुन सकते हैं, "उन्हें चमत्कार और यीशु के बारे में बताने का साहस," या "भीड़ से छिपने की इच्छा।"</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भीड़ को चमत्कार पर आश्चर्यचकित होते हुए देखकर भीड़ की ओर मुड़ता है और बोलना शुरू करता है। पतरस भीड़ से पूछता है कि वे इस चमत्कार के बारे में आश्चर्यचकित क्यों हैं, मानो कि पतरस और यूहन्ना की अपनी शक्ति और भले जीवन से उस लंगड़े व्यक्ति को चंगा किया था। पतरस भीड़ को बताता है कि यीशु कौन है। पतरस समझाता है कि यीशु उनके पूर्वजों के परमेश्वर का सेवक था, लेकिन भीड़ ने यीशु के अधिकार को अस्वीकार किया और उसे मरवा दिया; परन्तु परमेश्वर ने यीशु को फिर से जीवित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भूमिका निभाने वाले कलाकारों से पूछें कि वे कैसा महसूस कर रहे हैं। आप ऐसे उत्तर सुन सकते हैं, "आरोप लगाए जाने के लिए गुस्सा हैं," या "यीशु के मरने के लिए दुखी हैं," या "डर है कि यीशु फिर से जीवित है।"</w:t>
      </w:r>
    </w:p>
    <w:p>
      <w:pPr>
        <w:pStyle w:val="ListBullet"/>
        <w:spacing w:line="240" w:lineRule="auto"/>
        <w:ind w:left="720"/>
      </w:pPr>
      <w:r>
        <w:rPr>
          <w:lang w:val="hi_IN" w:bidi="hi_IN"/>
        </w:rPr>
      </w:r>
      <w:r>
        <w:rPr>
          <w:lang w:val="hi_IN" w:bidi="hi_IN"/>
        </w:rPr>
        <w:t>पतरस की भूमिका निभाने वाले कलाकार से पूछें कि वे कैसा महसूस कर रहे हैं। आप इस तरह के उत्तर सुन सकते हैं, "डर," "भीड़ को यह बताने में गर्व है कि उन्होंने गड़बड़ी की थी," "सच बोलने का साहस और हिम्मत।"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पतरस भीड़ से कहता है कि उस लंगड़े व्यक्ति के यीशु पर विश्वास ने उसे चंगा किया था। फिर पतरस भीड़ को आश्वस्त करता है कि उन्होंने अज्ञानता में ऐसा किया था, और यह भी कि परमेश्वर ने पहले से ही योजना बनाई थी कि यीशु मरे और फिर जीवित किया जाए। यदि भीड़ अपने पापों से पश्चाताप करे, तो परमेश्वर उन्हें वह शांति देगा जो परमेश्वर की उपस्थिति से आती है। पतरस भीड़ से कहता है कि परमेश्वर एक नियत समय पर मसीह—अर्थात यीशु—को फिर से पृथ्वी पर भेजेगा।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भूमिका निभाने वाले कलाकारों से पूछें कि वे कैसा महसूस कर रहे हैं। आप ऐसे उत्तर सुन सकते हैं, “राहत मिली,” “बहुत आनन्दित हूँ,” “खुश,” या “आभारी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भीड़ को बताता है कि मूसा ने यीशु के बारे में कैसे भविष्यद्वाणी की थी और अपने सुनने वालों को चुनाव करने का मौका देता है। मूसा के सुनने वाले लोग—या इस मामले में पतरस की भीड़—यीशु की बात सुनकर और उसकी आज्ञा मानकर जीवित रह सकते हैं, या उसकी आज्ञा न मानकर नाश हो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भूमिका निभाने वाले कलाकारों से पूछें कि वे इस विकल्प के प्रति कैसे प्रतिक्रिया दे सकते हैं। आप ऐसे उत्तर सुन सकते हैं, "मरने का डर," या "पहले यीशु की आज्ञा नहीं माने पर दुखी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अपना भाषण यह कहकर समाप्त करता है कि पुराने नियम के सभी भविष्यद्वक्ताओं ने यीशु के बारे में भविष्यद्वाणी की थी और यह कि परमेश्वर ने यीशु को उनके पास भेजा है ताकि वे उन सभी को आशीष दें जो दुष्टता से फिर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भूमिका निभाने वाले कलाकार से पूछें कि वे पतरस की अभी-अभी कही गई बात के बारे में कैसा महसूस कर रहे हैं। आप ऐसे उत्तर सुन सकते हैं, "दोषी ठहराए गए," "आनन्दित हूँ," "खुश हूँ," या "परमेश्वर ने उनके लिए जो किया है, उसके लिए बहुत आभारी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लंगड़े व्यक्ति के चंगा होने के बाद पतरस, यूहन्ना और वह व्यक्ति </w:t>
      </w:r>
      <w:r>
        <w:rPr>
          <w:b/>
          <w:lang w:val="hi_IN" w:bidi="hi_IN"/>
        </w:rPr>
        <w:t>सुलैमान के बरामदे</w:t>
      </w:r>
      <w:r>
        <w:rPr>
          <w:lang w:val="hi_IN" w:bidi="hi_IN"/>
        </w:rPr>
        <w:t>, या ओसारे में प्रवेश करते हैं। वह बरामदा मन्दिर के क्षेत्र में दो स्तंभों वाला एक ओसारा था। यह मन्दिर का एकमात्र क्षेत्र था जहाँ गैर-यहूदियों को जाने की अनुमति थी। यीशु के चेले और अन्य धार्मिक अगुवे अक्सर इस आँगन से लोगों को सिखाते थे। उस बरामदे का नाम राजा सुलैमान के नाम पर रखा गया था। सुलैमान को अब तक का सबसे बुद्धिमान राजा माना जाता था।</w:t>
      </w:r>
    </w:p>
    <w:p>
      <w:pPr/>
      <w:r>
        <w:rPr>
          <w:lang w:val="hi_IN" w:bidi="hi_IN"/>
        </w:rPr>
      </w:r>
      <w:r>
        <w:rPr>
          <w:lang w:val="hi_IN" w:bidi="hi_IN"/>
        </w:rPr>
        <w:t>पतरस ने भीड़ को संबोधित किया, "</w:t>
      </w:r>
      <w:r>
        <w:rPr>
          <w:b/>
          <w:lang w:val="hi_IN" w:bidi="hi_IN"/>
        </w:rPr>
        <w:t>इस्राएल</w:t>
      </w:r>
      <w:r>
        <w:rPr>
          <w:lang w:val="hi_IN" w:bidi="hi_IN"/>
        </w:rPr>
        <w:t xml:space="preserve"> के पुरूषों।" यह एक सामान्य संबोधन है, जो “मेरे देशवासियों” जैसे वाक्य के समान है। इस्राएल के लिए उसी शब्द का उपयोग करें जिसका उपयोग आपने पहले किया है। </w:t>
      </w:r>
      <w:r>
        <w:rPr>
          <w:lang w:val="hi_IN" w:bidi="hi_IN"/>
        </w:rPr>
        <w:t>इस्राएल</w:t>
      </w:r>
      <w:r>
        <w:rPr>
          <w:lang w:val="hi_IN" w:bidi="hi_IN"/>
        </w:rPr>
        <w:t xml:space="preserve"> मुख्य शब्दावली में है।</w:t>
      </w:r>
    </w:p>
    <w:p>
      <w:pPr/>
      <w:r>
        <w:rPr>
          <w:lang w:val="hi_IN" w:bidi="hi_IN"/>
        </w:rPr>
      </w:r>
      <w:r>
        <w:rPr>
          <w:lang w:val="hi_IN" w:bidi="hi_IN"/>
        </w:rPr>
        <w:t xml:space="preserve">जब पतरस ने भीड़ को संबोधित किया, तो उसने परमेश्वर को </w:t>
      </w:r>
      <w:r>
        <w:rPr>
          <w:b/>
          <w:lang w:val="hi_IN" w:bidi="hi_IN"/>
        </w:rPr>
        <w:t>अब्राहम, इसहाक और याकूब के परमेश्वर</w:t>
      </w:r>
      <w:r>
        <w:rPr>
          <w:lang w:val="hi_IN" w:bidi="hi_IN"/>
        </w:rPr>
        <w:t xml:space="preserve"> के रूप में वर्णित किया। इन पुरुषों, अब्राहम, इसहाक और याकूब को इस्राएल की जाति का पिता माना जाता है। वे यहूदी इतिहास के महत्वपूर्ण लोग हैं।</w:t>
      </w:r>
    </w:p>
    <w:p>
      <w:pPr/>
      <w:r>
        <w:rPr>
          <w:lang w:val="hi_IN" w:bidi="hi_IN"/>
        </w:rPr>
      </w:r>
      <w:r>
        <w:rPr>
          <w:lang w:val="hi_IN" w:bidi="hi_IN"/>
        </w:rPr>
        <w:t xml:space="preserve">परमेश्वर ने अपने सेवक यीशु को महिमा दी। किसी व्यक्ति की </w:t>
      </w:r>
      <w:r>
        <w:rPr>
          <w:b/>
          <w:lang w:val="hi_IN" w:bidi="hi_IN"/>
        </w:rPr>
        <w:t>महिमा करना</w:t>
      </w:r>
      <w:r>
        <w:rPr>
          <w:lang w:val="hi_IN" w:bidi="hi_IN"/>
        </w:rPr>
        <w:t xml:space="preserve"> उसका सम्मान करना या उसकी प्रशंसा करना है। यह अक्सर परमेश्वर को दर्शाता है। एक </w:t>
      </w:r>
      <w:r>
        <w:rPr>
          <w:b/>
          <w:lang w:val="hi_IN" w:bidi="hi_IN"/>
        </w:rPr>
        <w:t>दास</w:t>
      </w:r>
      <w:r>
        <w:rPr>
          <w:lang w:val="hi_IN" w:bidi="hi_IN"/>
        </w:rPr>
        <w:t xml:space="preserve"> वह व्यक्ति होता है जो किसी और के लिए काम करता है और नौकरी छोड़ नहीं सकता। उन्हें सभी लोगों में सबसे नीचे या सबसे तुच्छ समझा जाता था। </w:t>
      </w:r>
      <w:r>
        <w:rPr>
          <w:lang w:val="hi_IN" w:bidi="hi_IN"/>
        </w:rPr>
        <w:t>महिमा करना</w:t>
      </w:r>
      <w:r>
        <w:rPr>
          <w:lang w:val="hi_IN" w:bidi="hi_IN"/>
        </w:rPr>
        <w:t xml:space="preserve"> और </w:t>
      </w:r>
      <w:r>
        <w:rPr>
          <w:lang w:val="hi_IN" w:bidi="hi_IN"/>
        </w:rPr>
        <w:t>दास</w:t>
      </w:r>
      <w:r>
        <w:rPr>
          <w:lang w:val="hi_IN" w:bidi="hi_IN"/>
        </w:rPr>
        <w:t xml:space="preserve"> के बारे में अधिक जानकारी के लिए मुख्य शब्दावली देखें। महिमा और दास के लिए उन्हीं शब्दों का उपयोग करें जिनका उपयोग आपने पहले किया है।</w:t>
      </w:r>
    </w:p>
    <w:p>
      <w:pPr/>
      <w:r>
        <w:rPr>
          <w:lang w:val="hi_IN" w:bidi="hi_IN"/>
        </w:rPr>
      </w:r>
      <w:r>
        <w:rPr>
          <w:lang w:val="hi_IN" w:bidi="hi_IN"/>
        </w:rPr>
        <w:t xml:space="preserve">लेकिन पतरस ने यीशु को </w:t>
      </w:r>
      <w:r>
        <w:rPr>
          <w:b/>
          <w:lang w:val="hi_IN" w:bidi="hi_IN"/>
        </w:rPr>
        <w:t>पवित्र</w:t>
      </w:r>
      <w:r>
        <w:rPr>
          <w:lang w:val="hi_IN" w:bidi="hi_IN"/>
        </w:rPr>
        <w:t xml:space="preserve"> और </w:t>
      </w:r>
      <w:r>
        <w:rPr>
          <w:b/>
          <w:lang w:val="hi_IN" w:bidi="hi_IN"/>
        </w:rPr>
        <w:t>धर्मी</w:t>
      </w:r>
      <w:r>
        <w:rPr>
          <w:lang w:val="hi_IN" w:bidi="hi_IN"/>
        </w:rPr>
        <w:t xml:space="preserve"> बताया। </w:t>
      </w:r>
      <w:r>
        <w:rPr>
          <w:lang w:val="hi_IN" w:bidi="hi_IN"/>
        </w:rPr>
        <w:t>पवित्र</w:t>
      </w:r>
      <w:r>
        <w:rPr>
          <w:lang w:val="hi_IN" w:bidi="hi_IN"/>
        </w:rPr>
        <w:t xml:space="preserve"> होने का अर्थ है परमेश्वर द्वारा किसी बड़े उद्देश्य के लिए अलग किया जाए। </w:t>
      </w:r>
      <w:r>
        <w:rPr>
          <w:lang w:val="hi_IN" w:bidi="hi_IN"/>
        </w:rPr>
        <w:t>धार्मिकता</w:t>
      </w:r>
      <w:r>
        <w:rPr>
          <w:lang w:val="hi_IN" w:bidi="hi_IN"/>
        </w:rPr>
        <w:t xml:space="preserve"> का अर्थ है परमेश्वर के सामने सही और उचित स्थिति में होना, अर्थात उसके साथ सही संबंध में होना। पवित्र और धर्मी के लिए उन्हीं शब्दों का उपयोग करें जिनका उपयोग आपने पहले किया है। इन शब्दों के बारे में अधिक जानकारी के लिए मुख्य शब्दावली देखें।</w:t>
      </w:r>
    </w:p>
    <w:p>
      <w:pPr/>
      <w:r>
        <w:rPr>
          <w:lang w:val="hi_IN" w:bidi="hi_IN"/>
        </w:rPr>
      </w:r>
      <w:r>
        <w:rPr>
          <w:lang w:val="hi_IN" w:bidi="hi_IN"/>
        </w:rPr>
        <w:t xml:space="preserve">पतरस ने समझाया कि यीशु कौन है, फिर भीड़ ने कहा कि </w:t>
      </w:r>
      <w:r>
        <w:rPr>
          <w:b/>
          <w:lang w:val="hi_IN" w:bidi="hi_IN"/>
        </w:rPr>
        <w:t>उसके नाम पर विश्वास</w:t>
      </w:r>
      <w:r>
        <w:rPr>
          <w:lang w:val="hi_IN" w:bidi="hi_IN"/>
        </w:rPr>
        <w:t xml:space="preserve">, यीशु के नाम ने उस लंगड़े व्यक्ति को चंगा किया है। </w:t>
      </w:r>
      <w:r>
        <w:rPr>
          <w:b/>
          <w:lang w:val="hi_IN" w:bidi="hi_IN"/>
        </w:rPr>
        <w:t>विश्वास</w:t>
      </w:r>
      <w:r>
        <w:rPr>
          <w:lang w:val="hi_IN" w:bidi="hi_IN"/>
        </w:rPr>
        <w:t xml:space="preserve"> का अर्थ है किसी पर भरोसा करना, भले ही आपको यह न पता हो कि आगे क्या होने वाला है। यहूदी संस्कृति में, किसी व्यक्ति का नाम उनके पूरे चरित्र को दर्शाता है। जब आप किसी के नाम पर भरोसा करते हैं या विश्वास रखते हैं, तो आप वास्तव में उस व्यक्ति पर भरोसा कर रहे होते हैं। विश्वास के लिए उसी शब्द का उपयोग करना याद रखें जिसका उपयोग आपने पहले किया है। अधिक जानकारी के लिए </w:t>
      </w:r>
      <w:r>
        <w:rPr>
          <w:lang w:val="hi_IN" w:bidi="hi_IN"/>
        </w:rPr>
        <w:t>विश्वास</w:t>
      </w:r>
      <w:r>
        <w:rPr>
          <w:lang w:val="hi_IN" w:bidi="hi_IN"/>
        </w:rPr>
        <w:t xml:space="preserve"> को मुख्य शब्दावली में देखें।</w:t>
      </w:r>
    </w:p>
    <w:p>
      <w:pPr/>
      <w:r>
        <w:rPr>
          <w:lang w:val="hi_IN" w:bidi="hi_IN"/>
        </w:rPr>
      </w:r>
      <w:r>
        <w:rPr>
          <w:lang w:val="hi_IN" w:bidi="hi_IN"/>
        </w:rPr>
        <w:t xml:space="preserve">पतरस ने भीड़ से कहा कि भविष्यद्वक्ताओं ने बहुत पहले कहा था कि मसीह दुख उठाएगा और मरेगा। </w:t>
      </w:r>
      <w:r>
        <w:rPr>
          <w:b/>
          <w:lang w:val="hi_IN" w:bidi="hi_IN"/>
        </w:rPr>
        <w:t>भविष्यद्वक्ता</w:t>
      </w:r>
      <w:r>
        <w:rPr>
          <w:lang w:val="hi_IN" w:bidi="hi_IN"/>
        </w:rPr>
        <w:t xml:space="preserve"> वह व्यक्ति होता है जिसे परमेश्वर ने लोगों को संदेश देने के लिए बुलाया है। </w:t>
      </w:r>
      <w:r>
        <w:rPr>
          <w:b/>
          <w:lang w:val="hi_IN" w:bidi="hi_IN"/>
        </w:rPr>
        <w:t>मसीह</w:t>
      </w:r>
      <w:r>
        <w:rPr>
          <w:lang w:val="hi_IN" w:bidi="hi_IN"/>
        </w:rPr>
        <w:t xml:space="preserve"> यीशु के लिए एक नाम है, जिसका अर्थ है मसीहा, या जिसे परमेश्वर ने विशेष रूप से नियुक्त किया है। भविष्यद्वक्ता और मसीह के लिए उन्हीं शब्दों का उपयोग करें जो पहले उपयोग किए गए हैं। </w:t>
      </w:r>
      <w:r>
        <w:rPr>
          <w:b/>
          <w:lang w:val="hi_IN" w:bidi="hi_IN"/>
        </w:rPr>
        <w:t>भविष्यद्वक्ता</w:t>
      </w:r>
      <w:r>
        <w:rPr>
          <w:lang w:val="hi_IN" w:bidi="hi_IN"/>
        </w:rPr>
        <w:t xml:space="preserve"> और </w:t>
      </w:r>
      <w:r>
        <w:rPr>
          <w:lang w:val="hi_IN" w:bidi="hi_IN"/>
        </w:rPr>
        <w:t>मसीह</w:t>
      </w:r>
      <w:r>
        <w:rPr>
          <w:lang w:val="hi_IN" w:bidi="hi_IN"/>
        </w:rPr>
        <w:t xml:space="preserve"> के अधिक पूर्ण विवरण के लिए मुख्य शब्दावली देखें।</w:t>
      </w:r>
    </w:p>
    <w:p>
      <w:pPr/>
      <w:r>
        <w:rPr>
          <w:lang w:val="hi_IN" w:bidi="hi_IN"/>
        </w:rPr>
      </w:r>
      <w:r>
        <w:rPr>
          <w:lang w:val="hi_IN" w:bidi="hi_IN"/>
        </w:rPr>
        <w:t xml:space="preserve">फिर पतरस भीड़ से आग्रह करता है कि वे अपने </w:t>
      </w:r>
      <w:r>
        <w:rPr>
          <w:b/>
          <w:lang w:val="hi_IN" w:bidi="hi_IN"/>
        </w:rPr>
        <w:t>पाप</w:t>
      </w:r>
      <w:r>
        <w:rPr>
          <w:lang w:val="hi_IN" w:bidi="hi_IN"/>
        </w:rPr>
        <w:t xml:space="preserve"> या </w:t>
      </w:r>
      <w:r>
        <w:rPr>
          <w:b/>
          <w:lang w:val="hi_IN" w:bidi="hi_IN"/>
        </w:rPr>
        <w:t>दुष्टता</w:t>
      </w:r>
      <w:r>
        <w:rPr>
          <w:lang w:val="hi_IN" w:bidi="hi_IN"/>
        </w:rPr>
        <w:t xml:space="preserve"> से </w:t>
      </w:r>
      <w:r>
        <w:rPr>
          <w:b/>
          <w:lang w:val="hi_IN" w:bidi="hi_IN"/>
        </w:rPr>
        <w:t>पश्चाताप</w:t>
      </w:r>
      <w:r>
        <w:rPr>
          <w:lang w:val="hi_IN" w:bidi="hi_IN"/>
        </w:rPr>
        <w:t xml:space="preserve"> करें। </w:t>
      </w:r>
      <w:r>
        <w:rPr>
          <w:lang w:val="hi_IN" w:bidi="hi_IN"/>
        </w:rPr>
        <w:t>पश्चाताप</w:t>
      </w:r>
      <w:r>
        <w:rPr>
          <w:lang w:val="hi_IN" w:bidi="hi_IN"/>
        </w:rPr>
        <w:t xml:space="preserve"> का अर्थ है पापों से पूरी तरह से फिरना और परमेश्वर का अनुसरण करना। </w:t>
      </w:r>
      <w:r>
        <w:rPr>
          <w:lang w:val="hi_IN" w:bidi="hi_IN"/>
        </w:rPr>
        <w:t>पाप</w:t>
      </w:r>
      <w:r>
        <w:rPr>
          <w:lang w:val="hi_IN" w:bidi="hi_IN"/>
        </w:rPr>
        <w:t xml:space="preserve"> या </w:t>
      </w:r>
      <w:r>
        <w:rPr>
          <w:lang w:val="hi_IN" w:bidi="hi_IN"/>
        </w:rPr>
        <w:t>दुष्टता</w:t>
      </w:r>
      <w:r>
        <w:rPr>
          <w:lang w:val="hi_IN" w:bidi="hi_IN"/>
        </w:rPr>
        <w:t xml:space="preserve"> का अर्थ है वह विफलता जिसमें मनुष्य वह नहीं करता जो परमेश्वर ने उससे करने के लिए कहा या आज्ञा दी है। पश्चाताप और पाप के लिए उन्हीं शब्दों का उपयोग करें जिनका उपयोग आपने पहले किया है। इन शब्दों के बारे में अधिक जानकारी के लिए मुख्य शब्दावली देखें।</w:t>
      </w:r>
    </w:p>
    <w:p>
      <w:pPr/>
      <w:r>
        <w:rPr>
          <w:lang w:val="hi_IN" w:bidi="hi_IN"/>
        </w:rPr>
      </w:r>
      <w:r>
        <w:rPr>
          <w:lang w:val="hi_IN" w:bidi="hi_IN"/>
        </w:rPr>
        <w:t xml:space="preserve">पतरस ने अपना भाषण यह कहकर समाप्त किया कि यीशु के जी उठने के बाद वह </w:t>
      </w:r>
      <w:r>
        <w:rPr>
          <w:b/>
          <w:lang w:val="hi_IN" w:bidi="hi_IN"/>
        </w:rPr>
        <w:t>स्वर्ग</w:t>
      </w:r>
      <w:r>
        <w:rPr>
          <w:lang w:val="hi_IN" w:bidi="hi_IN"/>
        </w:rPr>
        <w:t xml:space="preserve"> लौट गया। </w:t>
      </w:r>
      <w:r>
        <w:rPr>
          <w:lang w:val="hi_IN" w:bidi="hi_IN"/>
        </w:rPr>
        <w:t>स्वर्ग</w:t>
      </w:r>
      <w:r>
        <w:rPr>
          <w:lang w:val="hi_IN" w:bidi="hi_IN"/>
        </w:rPr>
        <w:t xml:space="preserve"> वह स्थान है, जहाँ परमेश्वर और उसके दूत रहते हैं। एक दिन, सभी मसीही भी यहाँ रहेंगे। अधिक जानकारी के लिए मुख्य शब्दावली देखें। स्वर्ग के लिए उसी शब्द का उपयोग करें जिसका उपयोग आपने पहले किया है।</w:t>
      </w:r>
    </w:p>
    <w:p>
      <w:pPr/>
      <w:r>
        <w:rPr>
          <w:lang w:val="hi_IN" w:bidi="hi_IN"/>
        </w:rPr>
      </w:r>
      <w:r>
        <w:rPr>
          <w:lang w:val="hi_IN" w:bidi="hi_IN"/>
        </w:rPr>
        <w:t xml:space="preserve">फिर पतरस ने भीड़ को याद दिलाया कि परमेश्वर ने अब्राहम से किए गए प्रतिज्ञा के द्वारा उन सभी को आशीष दी थी। </w:t>
      </w:r>
      <w:r>
        <w:rPr>
          <w:b/>
          <w:lang w:val="hi_IN" w:bidi="hi_IN"/>
        </w:rPr>
        <w:t>धन्य</w:t>
      </w:r>
      <w:r>
        <w:rPr>
          <w:lang w:val="hi_IN" w:bidi="hi_IN"/>
        </w:rPr>
        <w:t xml:space="preserve"> का अर्थ है जब परमेश्वर किसी व्यक्ति पर कृपा करता है या उसके लिए भलाई करता है। धन्य के लिए उसी शब्द का उपयोग करना याद रखें जो पहले उपयोग किया गया है। </w:t>
      </w:r>
      <w:r>
        <w:rPr>
          <w:lang w:val="hi_IN" w:bidi="hi_IN"/>
        </w:rPr>
        <w:t>धन्य</w:t>
      </w:r>
      <w:r>
        <w:rPr>
          <w:lang w:val="hi_IN" w:bidi="hi_IN"/>
        </w:rPr>
        <w:t xml:space="preserve"> की अधिक और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4:1–22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4:1–22 को सुनें और अपने मन में रखें।</w:t>
      </w:r>
    </w:p>
    <w:p>
      <w:pPr/>
      <w:r>
        <w:rPr>
          <w:lang w:val="hi_IN" w:bidi="hi_IN"/>
        </w:rPr>
      </w:r>
      <w:r>
        <w:rPr>
          <w:lang w:val="hi_IN" w:bidi="hi_IN"/>
        </w:rPr>
        <w:t>यदि सम्भव हो तो प्रेरितों के काम 4:1–22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4:1–22 के ऑडियो संस्करण को सबसे आसानी से समझ में आने वाले अनुवाद में सुनें।</w:t>
      </w:r>
    </w:p>
    <w:p>
      <w:pPr/>
      <w:r>
        <w:rPr>
          <w:lang w:val="hi_IN" w:bidi="hi_IN"/>
        </w:rPr>
      </w:r>
      <w:r>
        <w:rPr>
          <w:lang w:val="hi_IN" w:bidi="hi_IN"/>
        </w:rPr>
        <w:t>पतरस और यूहन्ना मन्दिर में एक लंगड़े व्यक्ति को चंगा करने के बाद, पतरस एक बड़ी भीड़ को समझाता है कि यीशु प्रतिज्ञा किया गया उद्धारकर्ता है। उसके शब्दों के कारण बहुत से लोगों ने यीशु पर विश्वास किया। धार्मिक अगुवे पतरस और यूहन्ना की बातें सुनते हैं और उन्हें गिरफ्तार कर लेते हैं। धार्मिक अगुवे उन्हें चेतावनी देते हैं कि यदि वे यीशु के बारे में शिक्षा देना बंद नहीं करेंगे तो उन्हें दंडित किया जाएगा, और फिर उन्हें छोड़ देते हैं। प्रेरित यीशु के बारे में बात करना बंद करने से मना कर देते हैं।</w:t>
      </w:r>
    </w:p>
    <w:p>
      <w:pPr/>
      <w:r>
        <w:rPr>
          <w:lang w:val="hi_IN" w:bidi="hi_IN"/>
        </w:rPr>
      </w:r>
      <w:r>
        <w:rPr>
          <w:lang w:val="hi_IN" w:bidi="hi_IN"/>
        </w:rPr>
        <w:t>जब पतरस और यूहन्ना मन्दिर के क्षेत्र में भीड़ से यीशु के बारे में बात कर रहे थे, तो कुछ याजक, मन्दिर के पहरेदारों का प्रधान और कुछ सदूकी उनके पास आते हैं। याजक मन्दिर में सेवा करते थे और लोगों की ओर से परमेश्वर को बलिदान चढ़ाते थे। प्रधान मन्दिर के पहरेदारों का अगुवा था जो मन्दिर के क्षेत्र में व्यवस्था बनाए रखते थे। सदूकी एक यहूदी धार्मिक समूह या दल थे। उन्होंने सिखाया कि पुराने नियम की पहली पाँच पुस्तकें सबसे महत्वपूर्ण हैं, और वे यह विश्वास नहीं करते थे कि स्वर्गदूत या आत्माओं का अस्तित्व है। वे यह विश्वास नहीं करते थे कि परमेश्वर ने यीशु को मरे हुओं में से जिलाया, या उसे फिर से जीवन दिया। ये लोग प्रेरितों से उनकी शिक्षा के कारण बहुत क्रोधित थे। "प्रेरित" केवल पतरस और यूहन्ना को दर्शाता है, न कि सभी 12 प्रेरितों को दर्शाता है।</w:t>
      </w:r>
    </w:p>
    <w:p>
      <w:pPr/>
      <w:r>
        <w:rPr>
          <w:lang w:val="hi_IN" w:bidi="hi_IN"/>
        </w:rPr>
      </w:r>
      <w:r>
        <w:rPr>
          <w:lang w:val="hi_IN" w:bidi="hi_IN"/>
        </w:rPr>
        <w:t xml:space="preserve">जैसा कि आपको याद है, पतरस और यूहन्ना ने सिखाया था कि परमेश्वर ने यीशु को जिलाया था। यह उस सामान्य पुनरुत्थान का पहला उदाहरण था, जो अंतिम दिनों में होने वाला था। धार्मिक अगुवों के समर्थन से, पहरेदारों के प्रधान ने पतरस और यूहन्ना को गिरफ्तार किया। चूँकि देर हो गई थी और मुकदमे के लिए समय नहीं था, इसलिए उन्होंने प्रेरितों को अगले दिन तक जेल में डाल दिया। इतने सारे लोगों ने यीशु के बारे में प्रेरितों के संदेश पर विश्वास किया कि विश्वासियों का समूह बढ़कर पाँच हज़ार से ज़्यादा हो गया। शायद यह संख्या केवल पुरुषों को दर्शाती है, जिसका अर्थ है कि स्त्रियों और बच्चों की गिनती नहीं की गई थी। यह नए विश्वासियों की बड़ी संख्या थी क्योंकि पिन्तेकुस्त के दिन विश्वासियों की संख्या लगभग तीन हजार थी। </w:t>
      </w:r>
    </w:p>
    <w:p>
      <w:pPr/>
      <w:r>
        <w:rPr>
          <w:lang w:val="hi_IN" w:bidi="hi_IN"/>
        </w:rPr>
      </w:r>
      <w:r>
        <w:rPr>
          <w:lang w:val="hi_IN" w:bidi="hi_IN"/>
        </w:rPr>
        <w:t>यहाँ रुकें और समूह में इस प्रश्न पर चर्चा करें: आप कैसे निर्धारित करते हैं कि जहाँ आप रहते है उस स्थान पर किसी ने व्यवस्था को तोड़ा है या नहीं? आपके यहाँ लोग कौन से, यदि कोई हों, धार्मिक नियम लागू करते हैं? इस ऑडियो को यहाँ रोकें।</w:t>
      </w:r>
    </w:p>
    <w:p>
      <w:pPr/>
      <w:r>
        <w:rPr>
          <w:lang w:val="hi_IN" w:bidi="hi_IN"/>
        </w:rPr>
      </w:r>
      <w:r>
        <w:rPr>
          <w:lang w:val="hi_IN" w:bidi="hi_IN"/>
        </w:rPr>
        <w:t>अगले दिन, यहूदी शासक, पुरनिए और व्यवस्था के शिक्षक यरूशलेम में एक साथ इकट्ठा हुए—ये महासभा, या यहूदी महासभा के सदस्य थे। शासक महायाजक और अन्य याजकों को दर्शाता है जो यहूदी लोगों पर शासन करते थे। पुरनिए वृद्ध और सम्मानित सामुदायिक अगुवे होते थे, जबकि व्यवस्था के शिक्षक परमेश्वर की व्यवस्था की व्याख्या करते थे। यह संभव है कि महायाजक ने महासभा के सभी सदस्यों को एक साथ बुलाया हो ताकि पतरस और यूहन्ना के साथ क्या करना है, इस पर चर्चा कर सके। महायाजक न केवल सभी याजकों का अगुवा था, बल्कि वह यहूदी सर्वोच्च न्यायालय का अगुवा भी था। एक विशेष तरीके से, उसने परमेश्वर के सामने यहूदी लोगों का प्रतिनिधित्व किया। हन्ना पूर्व महायाजक था, लेकिन उसका दामाद कैफा वर्तमान महायाजक था। यहूदी संस्कृति में, जब कोई व्यक्ति महायाजक बन जाता है, तो उसे अपने बाकी जीवन के लिए महायाजक कहलाने का सम्मान मिलता था। सिकन्दर और यूहन्ना न केवल शासक थे, बल्कि हन्ना के परिवार के सदस्य भी थे।</w:t>
      </w:r>
    </w:p>
    <w:p>
      <w:pPr/>
      <w:r>
        <w:rPr>
          <w:lang w:val="hi_IN" w:bidi="hi_IN"/>
        </w:rPr>
      </w:r>
      <w:r>
        <w:rPr>
          <w:lang w:val="hi_IN" w:bidi="hi_IN"/>
        </w:rPr>
        <w:t>पहरेदार यूहन्ना और पतरस को महासभा के सामने खड़े होने के लिए जेल से लाते हैं। वे चंगे हुए व्यक्ति को भी गवाह के रूप में लाते हैं। अगुवे यूहन्ना और पतरस से पूछते हैं, "तुमने यह किस सामर्थ्य या किस नाम से किया?" वे लंगड़े व्यक्ति को चंगा करने के आश्चर्यकर्म की ओर संकेत कर रहे हैं। यहूदियों के लिए, किसी व्यक्ति का नाम उस अधिकार को दर्शाता है जो उस व्यक्ति के पास है, या कार्य करने के अधिकार को दर्शाता है। पवित्र आत्मा, या परमेश्वर के आत्मा से भर कर पतरस उन्हें उत्तर देता है। यहाँ, आत्मा से भरे होने का अर्थ है कि पवित्र आत्मा ने पतरस का स्पष्ट रूप से मार्गदर्शन किया है कि उसे शासकों से क्या कहना है। इसका अर्थ यह नहीं है कि पवित्र आत्मा पिन्तेकुस्त के बाद पतरस को छोड़कर चला गया था और उसी क्षण वापस लौट आया।</w:t>
      </w:r>
    </w:p>
    <w:p>
      <w:pPr/>
      <w:r>
        <w:rPr>
          <w:lang w:val="hi_IN" w:bidi="hi_IN"/>
        </w:rPr>
      </w:r>
      <w:r>
        <w:rPr>
          <w:lang w:val="hi_IN" w:bidi="hi_IN"/>
        </w:rPr>
        <w:t>पतरस शासकों और पुरनिए लोगों का जो यहूदी शासक महासभा के दो शीर्षक हैं एक सम्मानपूर्वक संबोधन करता है। जब पतरस कहता है, “यदि आज हमें लेखा लेने का अधिकार दिया जाता है…” तो वह एक सत्य कथन का परिचय दे रहा है। यह संकेत देता है कि उसका अगला कथन भी सच होगा। पतरस महासभा और पूरे इस्राएल के लोगों के सामने स्पष्ट रूप से कहता है कि उन्होंने लंगड़े व्यक्ति को नासरत के यीशु मसीह के नाम या सामर्थ्य से चंगा किया। पतरस उस चंगे हुए व्यक्ति का उल्लेख करता है, जो उनके साथ खड़ा था, आश्चर्यकर्म का प्रमाण दिखाने के लिए। मसीह एक शीर्षक है जो यीशु को उस व्यक्ति के रूप में पहचानता है जिसे परमेश्वर ने राजा और प्रतिज्ञा किया गया उद्धारकर्ता के रूप में भेजा, जबकि नासरत यीशु के गृहनगर को दर्शाता है।</w:t>
      </w:r>
    </w:p>
    <w:p>
      <w:pPr/>
      <w:r>
        <w:rPr>
          <w:lang w:val="hi_IN" w:bidi="hi_IN"/>
        </w:rPr>
      </w:r>
      <w:r>
        <w:rPr>
          <w:lang w:val="hi_IN" w:bidi="hi_IN"/>
        </w:rPr>
        <w:t>पतरस महासभा से कहा कि वे लोग ही यीशु को क्रूस पर चढ़ाने, या उसे क्रूस पर कीलों से ठोंक कर मारने के लिए जिम्मेदार हैं, ताकि वह दुख उठाए और मर जाए, लेकिन परमेश्वर ने यीशु को फिर से जीवित किया। जैसा कि आपको याद है, सदूकी पुनरुत्थान पर विश्वास नहीं करते थे। पतरस भजन संहिता के प्रसिद्ध पवित्रशास्त्र का उद्धरण देता है जिसमें प्रतिज्ञा किए गए उद्धारकर्ता के बारे में बताया गया था। पतरस यह संकेत देता है कि यहूदी अगुवों ने यीशु को अस्वीकार किया, जैसे बनानेवालों ने उस पत्थर को अस्वीकार किया हैं, लेकिन यीशु कोने के पत्थर के समान है। कोने के पत्थर का मतलब नींव के कोने में रखा पत्थर या मेहराबदार दरवाज़े के बीच में रखा पत्थर हो सकता है। यह जो भी पत्थर हो, इसका मतलब है कि सबसे महत्वपूर्ण पत्थर है और पूरी इमारत को मजबूत बनाता है। बनानेवालों की तरह, अगुवों ने यीशु को प्रतिज्ञा किया हुआ उद्धारकर्ता के रूप में अस्वीकार कर दिया, लेकिन अब यीशु सम्मान के स्थान पर परमेश्वर के साथ बैठा है।</w:t>
      </w:r>
    </w:p>
    <w:p>
      <w:pPr/>
      <w:r>
        <w:rPr>
          <w:lang w:val="hi_IN" w:bidi="hi_IN"/>
        </w:rPr>
      </w:r>
      <w:r>
        <w:rPr>
          <w:lang w:val="hi_IN" w:bidi="hi_IN"/>
        </w:rPr>
        <w:t xml:space="preserve">यहाँ रुकें और समूह के रूप में मिलकर कोने के </w:t>
      </w:r>
      <w:r>
        <w:rPr>
          <w:lang w:val="hi_IN" w:bidi="hi_IN"/>
        </w:rPr>
        <w:t>पत्थर</w:t>
      </w:r>
      <w:r>
        <w:rPr>
          <w:lang w:val="hi_IN" w:bidi="hi_IN"/>
        </w:rPr>
        <w:t xml:space="preserve"> की तस्वीर देखें। चर्चा करें कि आपकी संस्कृति में लोग घर कैसे बनाते हैं। आपकी संस्कृति में लोग कैसे सुनिश्चित करते हैं कि घर मजबूत और अच्छी तरह से बनाया गया है? इस ऑडियो को यहाँ रोकें।</w:t>
      </w:r>
    </w:p>
    <w:p>
      <w:pPr/>
      <w:r>
        <w:rPr>
          <w:lang w:val="hi_IN" w:bidi="hi_IN"/>
        </w:rPr>
      </w:r>
      <w:r>
        <w:rPr>
          <w:lang w:val="hi_IN" w:bidi="hi_IN"/>
        </w:rPr>
        <w:t>पतरस कहता है कि उद्धार किसी और में नहीं पाया जाता है। विशेष रूप से, यहूदी लोग यीशु में उद्धार पा सकते थे—या पाप के दंड से छुटकारा—क्योंकि यीशु ही प्रतिज्ञा किया गया उद्धारकर्ता है। पतरस कहता है, "परमेश्वर ने स्वर्ग के नीचे कोई और नाम नहीं दिया है जिसके द्वारा हम उद्धार पा सकते हैं।" फिर से, यीशु का नाम यीशु को एक व्यक्ति के तौर पर बताता है, जबकि "स्वर्ग के नीचे" का मतलब पूरी दुनिया है। इसलिए, परमेश्वर केवल यीशु के द्वारा लोगों को बचाता है। केवल यीशु ही लोगों को उनके पापों के लिए परमेश्वर के दंड से बचा सकता है।</w:t>
      </w:r>
    </w:p>
    <w:p>
      <w:pPr/>
      <w:r>
        <w:rPr>
          <w:lang w:val="hi_IN" w:bidi="hi_IN"/>
        </w:rPr>
      </w:r>
      <w:r>
        <w:rPr>
          <w:lang w:val="hi_IN" w:bidi="hi_IN"/>
        </w:rPr>
        <w:t>धार्मिक अगुवे हैरान थे कि पतरस और यूहन्ना ने निडरता और आत्मविश्वास के साथ बात की, क्योंकि उन्होंने स्वीकार किया कि प्रेरितों के पास पवित्रशास्त्र की व्याख्या करने की कोई औपचारिक शिक्षा नहीं थी। अधिकांश यहूदी बच्चे लगभग 12 वर्ष की आयु तक विद्यालय जाते थे, लेकिन कुछ विद्यार्थी आगे बढ़कर उच्च स्तर के यहूदी विद्यालयों में पढ़ाई जारी रखते थे, जहाँ रब्बी शिक्षा देते थे। संभवतः महासभा पतरस और यूहन्ना के वस्त्रों से ही समझ गई होगी कि वे साधारण लोग हैं, जिन्हें उच्च स्तर के यहूदी विद्यालयों में कोई विशेष प्रशिक्षण नहीं मिला था। उन्होंने पतरस और यूहन्ना को यीशु के चेले या अनुयायियों के रूप में पहचाना। जैसे शासकों ने यीशु को अधिकार के साथ शिक्षा देते हुए देखा था, या कार्य करने के अधिकार के साथ, उन्होंने देखा कि यीशु के अनुयायी परमेश्वर के अधिकार के साथ शिक्षा दे रहे हैं।</w:t>
      </w:r>
    </w:p>
    <w:p>
      <w:pPr/>
      <w:r>
        <w:rPr>
          <w:lang w:val="hi_IN" w:bidi="hi_IN"/>
        </w:rPr>
      </w:r>
      <w:r>
        <w:rPr>
          <w:lang w:val="hi_IN" w:bidi="hi_IN"/>
        </w:rPr>
        <w:t>अगुवे यीशु के बारे में प्रचार करने के लिए पतरस और यूहन्ना को दंडित करना चाहते थे, लेकिन परमेश्वर ने यीशु के नाम से उस व्यक्ति को चंगा किया था। वे प्रेरितों का विरोध नहीं कर सकते थे क्योंकि चंगा हुआ व्यक्ति उनके सामने खड़ा था। महासभा ने पहरेदारों को आदेश दिया कि वे तीनों लोगों को महासभा के बैठक के कमरे से बाहर ले जाएं ताकि महासभा अकेले में बात कर सके। वे यह प्रश्न पूछते हैं, "हम इन लोगों के साथ क्या करने वाले हैं?" निराशा और अनिश्चितता व्यक्त करने के तरीके के तौर पर। वे पतरस और यूहन्ना को दंड देना चाहते थे, लेकिन उनसे डरते थे, क्योंकि उन्हें दंड देने से यरूशलेम के लोग उनसे क्रोधित होंगे। यरूशलेम में सभी लोग जानते थे कि परमेश्वर ने लंगड़े व्यक्ति को चंगा किया है क्योंकि प्रेरितों ने परमेश्वर से उसे चंगा करने के लिए विनती की थी। यह आश्चर्यकर्म, या परमेश्वर का काम, एक चिन्ह या संकेत था कि प्रेरित यीशु के बारे में जो सिखा रहे थे, वह सच है। अगुवे इस बात से इनकार नहीं कर सकते थे कि यह आश्चर्यकर्म हुआ था क्योंकि बहुत से लोग पहले से ही इसके बारे में जानते थे। इसके बजाय, अगुवे प्रेरितों को बताने का फैसला करते हैं कि यदि वे यीशु के नाम से लोगों को शिक्षा देते रहेंगे तो वे उन्हें दंड देंगे। वे चाहते हैं कि यीशु की खबर अधिक लोगों तक फैलने से रोकें।</w:t>
      </w:r>
    </w:p>
    <w:p>
      <w:pPr/>
      <w:r>
        <w:rPr>
          <w:lang w:val="hi_IN" w:bidi="hi_IN"/>
        </w:rPr>
      </w:r>
      <w:r>
        <w:rPr>
          <w:lang w:val="hi_IN" w:bidi="hi_IN"/>
        </w:rPr>
        <w:t>महासभा पतरस और यूहन्ना को फिर से सभा कक्ष में बुलाती है और उन्हें आदेश देती है कि वे यीशु के नाम में न बोलें और न ही शिक्षा दें। पतरस अगुवों से कहता है कि उन्हें आंकना चाहिए, या अपने लिए तय करना चाहिए, कि परमेश्वर की दृष्टि में क्या सही है—परमेश्वर की आज्ञा मानना या अगुवों की आज्ञा मानना। "परमेश्वर की दृष्टि में" उस बात को दर्शाता है जिसे परमेश्वर सही मानता है। इसका मतलब है कि अगुवों की आज्ञा मानने का अर्थ परमेश्वर की आज्ञा न मानना होगा। पतरस इस बात पर जोर देता है कि उन्हें दूसरों को भी बताना चाहिए कि उन्होंने यीशु को क्या करते हुए देखा और उसे कहते हुए सुना। अगुवे प्रेरितों को धमकाते रहे, लेकिन उन्हें जाने दिया, क्योंकि वे ऐसा कोई उपाय नहीं सोच पा रहे थे जिससे उन्हें दंडित किया जा सके और साथ ही बहुत से लोग क्रोधित न हो जाएँ। यरूशलेम के लोग उस व्यक्ति के चंगा होने के चमत्कार के लिए लगातार परमेश्वर की स्तुति करते रहे, जो चालीस वर्षों से लँगड़ा था।</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4:1–22 के ऑडियो संस्करण को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पतरस और यूहन्ना मन्दिर के क्षेत्र में एक लंगड़े व्यक्ति को चंगा करने के बाद भीड़ को सिखा रहे हैं। पहरेदारों का प्रधान, याजक और सदूकी उनके पास आते हैं। अगुवे क्रोधित हैं क्योंकि पतरस पुनरुत्थान के बारे में बात कर रहा है। वे पतरस और यूहन्ना को गिरफ्तार करते हैं। लेकिन बहुत से लोगों ने पतरस के शब्दों को सुना और उन पर विश्वास किया। विश्वास करने वाले पुरुषों की कुल संख्या पाँच हज़ार थी।</w:t>
      </w:r>
    </w:p>
    <w:p>
      <w:pPr/>
      <w:r>
        <w:rPr>
          <w:lang w:val="hi_IN" w:bidi="hi_IN"/>
        </w:rPr>
      </w:r>
      <w:r>
        <w:rPr>
          <w:b/>
          <w:lang w:val="hi_IN" w:bidi="hi_IN"/>
        </w:rPr>
        <w:t>दूसरे दृश्य में:</w:t>
      </w:r>
      <w:r>
        <w:rPr>
          <w:lang w:val="hi_IN" w:bidi="hi_IN"/>
        </w:rPr>
        <w:t xml:space="preserve"> अगले दिन यहूदी महासभा एक साथ इकट्ठा होती है, जिसमें महायाजक के परिवार के सदस्य शामिल हैं। महासभा ने पहरेदारों को पतरस और यूहन्ना को जेल से महासभा भवन में लाने का आदेश दिया। अगुवों ने उनसे पूछा कि उन्होंने उस लंगड़े व्यक्ति को किस नाम या किस शक्ति से चंगा किया है। पतरस, पवित्र आत्मा से भरकर के उन्हें उत्तर देता है।</w:t>
      </w:r>
    </w:p>
    <w:p>
      <w:pPr/>
      <w:r>
        <w:rPr>
          <w:lang w:val="hi_IN" w:bidi="hi_IN"/>
        </w:rPr>
      </w:r>
      <w:r>
        <w:rPr>
          <w:b/>
          <w:lang w:val="hi_IN" w:bidi="hi_IN"/>
        </w:rPr>
        <w:t>तीसरे दृश्य में:</w:t>
      </w:r>
      <w:r>
        <w:rPr>
          <w:lang w:val="hi_IN" w:bidi="hi_IN"/>
        </w:rPr>
        <w:t xml:space="preserve"> पतरस और यूहन्ना के साहस से महासभा आश्चर्यचकित हो गई। उन्होंने यह पहचान लिया कि वे अशिक्षित हैं और यीशु के चेले हैं। महासभा ने चंगे हुए व्यक्ति को भी देखा और जो हुआ था उसके खिलाफ कुछ नहीं कह सके। उन्होंने पतरस, यूहन्ना और उस लंगड़े व्यक्ति को कमरे से बाहर निकाल दिया।</w:t>
      </w:r>
    </w:p>
    <w:p>
      <w:pPr/>
      <w:r>
        <w:rPr>
          <w:lang w:val="hi_IN" w:bidi="hi_IN"/>
        </w:rPr>
      </w:r>
      <w:r>
        <w:rPr>
          <w:b/>
          <w:lang w:val="hi_IN" w:bidi="hi_IN"/>
        </w:rPr>
        <w:t>चौथे दृश्य में:</w:t>
      </w:r>
      <w:r>
        <w:rPr>
          <w:lang w:val="hi_IN" w:bidi="hi_IN"/>
        </w:rPr>
        <w:t xml:space="preserve"> महासभा आपस में बहस करती है और प्रेरितों द्वारा किए गए चमत्कार के निर्विवाद प्रमाण के बारे में बात करती है। उन्होंने उन्हें धमकी देने का फैसला किया कि वे अब यीशु के बारे में न बोलें। जब पतरस और यूहन्ना कमरे में फिर से प्रवेश करते हैं और महासभा उन्हें चेतावनी देती है कि वे यीशु के बारे में न बोलें, तो पतरस अगुवों से पूछता है कि क्या करना बेहतर है, परमेश्वर की आज्ञा मानना या उनकी आज्ञा मानना?</w:t>
      </w:r>
    </w:p>
    <w:p>
      <w:pPr/>
      <w:r>
        <w:rPr>
          <w:lang w:val="hi_IN" w:bidi="hi_IN"/>
        </w:rPr>
      </w:r>
      <w:r>
        <w:rPr>
          <w:b/>
          <w:lang w:val="hi_IN" w:bidi="hi_IN"/>
        </w:rPr>
        <w:t>पाँचवें दृश्य में:</w:t>
      </w:r>
      <w:r>
        <w:rPr>
          <w:lang w:val="hi_IN" w:bidi="hi_IN"/>
        </w:rPr>
        <w:t xml:space="preserve"> महासभा उन्हें जाने देती है क्योंकि उन्हें दण्ड देने का कोई कारण नहीं मिला। लोग उस आश्चर्यकर्म के लिए परमेश्वर की स्तुति करते हैं क्योंकि वह व्यक्ति 40 से अधिक वर्षों से लंगड़ा था, लेकिन प्रेरित ने उसे चंगा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लंगड़ा व्यक्ति जो चंगा हो जाता है</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मन्दिर के पहरेदारों का प्रधान</w:t>
      </w:r>
    </w:p>
    <w:p>
      <w:pPr>
        <w:pStyle w:val="ListBullet"/>
        <w:spacing w:line="240" w:lineRule="auto"/>
        <w:ind w:left="720"/>
      </w:pPr>
      <w:r>
        <w:rPr>
          <w:lang w:val="hi_IN" w:bidi="hi_IN"/>
        </w:rPr>
      </w:r>
      <w:r>
        <w:rPr>
          <w:lang w:val="hi_IN" w:bidi="hi_IN"/>
        </w:rPr>
        <w:t>सदूकी</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कैफा</w:t>
      </w:r>
    </w:p>
    <w:p>
      <w:pPr>
        <w:pStyle w:val="ListBullet"/>
        <w:spacing w:line="240" w:lineRule="auto"/>
        <w:ind w:left="720"/>
      </w:pPr>
      <w:r>
        <w:rPr>
          <w:lang w:val="hi_IN" w:bidi="hi_IN"/>
        </w:rPr>
      </w:r>
      <w:r>
        <w:rPr>
          <w:lang w:val="hi_IN" w:bidi="hi_IN"/>
        </w:rPr>
        <w:t>हन्ना का परिवार</w:t>
      </w:r>
    </w:p>
    <w:p>
      <w:pPr>
        <w:pStyle w:val="ListBullet"/>
        <w:spacing w:line="240" w:lineRule="auto"/>
        <w:ind w:left="720"/>
      </w:pPr>
      <w:r>
        <w:rPr>
          <w:lang w:val="hi_IN" w:bidi="hi_IN"/>
        </w:rPr>
      </w:r>
      <w:r>
        <w:rPr>
          <w:lang w:val="hi_IN" w:bidi="hi_IN"/>
        </w:rPr>
        <w:t>पहरेदारों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पतरस और यूहन्ना अभी भी उसी लोगों को संबोधित कर रहे हैं जिनसे वे पिछले भाग में बात कर रहे थे। इसका अर्थ है कि वे मन्दिर के क्षेत्र में एक ऐसी जगह पर थे जिसे सुलैमान के ओसारे कहा जाता था। उनके चारों ओर भीड़ इकट्ठा हो गई थी क्योंकि उन्होंने एक ऐसे व्यक्ति को चंगा किया जो 40 साल से लंगड़ा था।</w:t>
      </w:r>
    </w:p>
    <w:p>
      <w:pPr/>
      <w:r>
        <w:rPr>
          <w:lang w:val="hi_IN" w:bidi="hi_IN"/>
        </w:rPr>
      </w:r>
      <w:r>
        <w:rPr>
          <w:lang w:val="hi_IN" w:bidi="hi_IN"/>
        </w:rPr>
        <w:t>धार्मिक अगुवों और मन्दिर के पहरेदारों के प्रधान के आ जाने से पतरस और यूहन्ना की बात बीच में ही रुक जाती है। प्रधान मन्दिर के पुलिस कर्मचारी की तरह था। वह मन्दिर में व्यवस्था बनाए रखने और दंगे को रोकने का प्रभारी था। सदूकी लोग, जो पुनरुत्थान में विश्वास नहीं करते थे, वे इस बात से परेशान हैं क्योंकि प्रेरित लोग परमेश्वर द्वारा यीशु को फिर से जीवित करने के बारे में सिखा रहे हैं।</w:t>
      </w:r>
    </w:p>
    <w:p>
      <w:pPr/>
      <w:r>
        <w:rPr>
          <w:lang w:val="hi_IN" w:bidi="hi_IN"/>
        </w:rPr>
      </w:r>
      <w:r>
        <w:rPr>
          <w:lang w:val="hi_IN" w:bidi="hi_IN"/>
        </w:rPr>
        <w:t>लोगों ने वचन सुना, या वह संदेश सुना कि यीशु प्रतिज्ञा किया गया उद्धारकर्ता है, और उस पर विश्वास किया।</w:t>
      </w:r>
    </w:p>
    <w:p>
      <w:pPr/>
      <w:r>
        <w:rPr>
          <w:lang w:val="hi_IN" w:bidi="hi_IN"/>
        </w:rPr>
      </w:r>
      <w:r>
        <w:rPr>
          <w:lang w:val="hi_IN" w:bidi="hi_IN"/>
        </w:rPr>
        <w:t>अगुवे पतरस और यूहन्ना को गिरफ्तार करते हैं और उन्हें जेल में डाल देते हैं जब तक कि उन पर मुकदमा न चलाया जा सके। अगले दिन महासभा, या यहूदी महासभा, यरूशलेम के आँगन में एक साथ इकट्ठा होती है। महासभा में महायाजक और उसके परिवार के सदस्य शामिल थे। जब महासभा मिलती थी, तो वे आमतौर पर आधे घेरे में बैठते थे ताकि सभी एक दूसरे को देख सकें। आरोपी व्यक्ति घेरे के बीच में बैठता था।</w:t>
      </w:r>
    </w:p>
    <w:p>
      <w:pPr/>
      <w:r>
        <w:rPr>
          <w:lang w:val="hi_IN" w:bidi="hi_IN"/>
        </w:rPr>
      </w:r>
      <w:r>
        <w:rPr>
          <w:lang w:val="hi_IN" w:bidi="hi_IN"/>
        </w:rPr>
        <w:t>वकील ने पतरस और यूहन्ना से पूछा, "तुमने यह आश्चर्यकर्म किस नाम या सामर्थ्य से किया?" प्रेरितों का मज़ाक उड़ाने या उन्हें नीचा दिखाने के लिए "तुमने" शब्द पर ज़ोर दिया गया है। पतरस, पवित्र आत्मा से भरकर के उन्हें उत्तर देता है।</w:t>
      </w:r>
    </w:p>
    <w:p>
      <w:pPr/>
      <w:r>
        <w:rPr>
          <w:lang w:val="hi_IN" w:bidi="hi_IN"/>
        </w:rPr>
      </w:r>
      <w:r>
        <w:rPr>
          <w:lang w:val="hi_IN" w:bidi="hi_IN"/>
        </w:rPr>
        <w:t>यहाँ रुकें और समूह में इस प्रश्न पर चर्चा करें: आपकी संस्कृति में आवाज़ का लहजा शब्दों के मतलब को कैसे प्रभावित करता है? इस ऑडियो को यहाँ रोकें।</w:t>
      </w:r>
    </w:p>
    <w:p>
      <w:pPr/>
      <w:r>
        <w:rPr>
          <w:lang w:val="hi_IN" w:bidi="hi_IN"/>
        </w:rPr>
      </w:r>
      <w:r>
        <w:rPr>
          <w:lang w:val="hi_IN" w:bidi="hi_IN"/>
        </w:rPr>
        <w:t>पतरस अपने श्रोतागण में महत्वपूर्ण लोगों को विनम्रता से संबोधित करके अपना उत्तर शुरू करता है। पतरस शासकों और पुरनियों का नाम लेकर यह संकेत देता है कि वह उनसे सीधे बात करने वाला है। यह उसके बचाव को शुरू करने का एक बहुत सम्मानजनक तरीका है। जब पतरस ने कहा "अगर हमारी जाँच हो रही है," तो पतरस यह सवाल नहीं कर रहा है कि क्या सच में उस व्यक्ति को चंगा करने के लिए उनकी जाँच की जा रही है या नहीं। इसके बजाय, वह कह रहा है कि इसमें कोई संदेह नहीं है कि उसी कारण से उन पर आरोप लगाया जा रहा है। इसका अनुवाद करने का एक और तरीका होगा, "क्योंकि हमारी जांच की जा रही है..." पतरस यह बात यीशु के नाम की सामर्थ्य के कारण होने वाले आश्चर्यकर्म की सच्चाई पर जोर देने के लिए कहता है। आरोपों का उल्लेख करने के बाद पतरस “यह तुम्हें ज्ञात हो” या “यह जान लो” कहता है, ताकि वह अपने उत्तर की शुरुआत कर सके और सबका ध्यान अपनी बात की ओर खींच सके। पतरस चाहता है कि महासभा बिना संदेह के जान ले कि वह जो कहने वाला है वह सच है।</w:t>
      </w:r>
    </w:p>
    <w:p>
      <w:pPr/>
      <w:r>
        <w:rPr>
          <w:lang w:val="hi_IN" w:bidi="hi_IN"/>
        </w:rPr>
      </w:r>
      <w:r>
        <w:rPr>
          <w:lang w:val="hi_IN" w:bidi="hi_IN"/>
        </w:rPr>
        <w:t>यहाँ रुकें और समूह में इस प्रश्न पर चर्चा करें: लोग आरोपों का उत्तर देने के लिए अदालत में कैसे बोलते हैं? इस ऑडियो को यहाँ रोकें।</w:t>
      </w:r>
    </w:p>
    <w:p>
      <w:pPr/>
      <w:r>
        <w:rPr>
          <w:lang w:val="hi_IN" w:bidi="hi_IN"/>
        </w:rPr>
      </w:r>
      <w:r>
        <w:rPr>
          <w:lang w:val="hi_IN" w:bidi="hi_IN"/>
        </w:rPr>
        <w:t>पतरस कहता है कि शासक और पुरनिए—जो स्वयं भी इस्राएल के लोग हैं—और साथ ही पूरे इस्राएल को यह जान लेना चाहिए कि लंगड़े व्यक्ति को चंगा करने वाला यीशु ही है।</w:t>
      </w:r>
    </w:p>
    <w:p>
      <w:pPr/>
      <w:r>
        <w:rPr>
          <w:lang w:val="hi_IN" w:bidi="hi_IN"/>
        </w:rPr>
      </w:r>
      <w:r>
        <w:rPr>
          <w:lang w:val="hi_IN" w:bidi="hi_IN"/>
        </w:rPr>
        <w:t>पतरस व्यक्त करता है कि यीशु कोने का पत्थर है। पतरस यह नहीं कह रहा है कि यीशु एक चट्टान या चट्टान से बनी मूर्ति है, बल्कि यह कह रहा है कि यीशु एक पत्थर के समान है जिसे बनानेवालों ने ठुकरा दिया है। अब वह पत्थर इमारत के निर्माण के लिए सबसे महत्वपूर्ण पत्थर बन गया है। इसका अर्थ है कि भले ही लोगों ने यीशु को ठुकरा दिया था, फिर भी यीशु ही एकमात्र ऐसी चीज़ है जो हमें बचाता है।</w:t>
      </w:r>
    </w:p>
    <w:p>
      <w:pPr/>
      <w:r>
        <w:rPr>
          <w:lang w:val="hi_IN" w:bidi="hi_IN"/>
        </w:rPr>
      </w:r>
      <w:r>
        <w:rPr>
          <w:lang w:val="hi_IN" w:bidi="hi_IN"/>
        </w:rPr>
        <w:t>पतरस के भाषण ने महासभा को पतरस और यूहन्ना का साहस दिखाया।</w:t>
      </w:r>
    </w:p>
    <w:p>
      <w:pPr/>
      <w:r>
        <w:rPr>
          <w:lang w:val="hi_IN" w:bidi="hi_IN"/>
        </w:rPr>
      </w:r>
      <w:r>
        <w:rPr>
          <w:lang w:val="hi_IN" w:bidi="hi_IN"/>
        </w:rPr>
        <w:t>फिर महासभा ने उन्हें महासभा के कमरे से बाहर जाने की आज्ञा दी। यह संभव है कि पहरेदार उन्हें कमरे से बाहर ले गए हों।</w:t>
      </w:r>
    </w:p>
    <w:p>
      <w:pPr/>
      <w:r>
        <w:rPr>
          <w:lang w:val="hi_IN" w:bidi="hi_IN"/>
        </w:rPr>
      </w:r>
      <w:r>
        <w:rPr>
          <w:lang w:val="hi_IN" w:bidi="hi_IN"/>
        </w:rPr>
        <w:t>महासभा परेशान और असमंजस में थी, क्योंकि लोग उस चमत्कार से बहुत प्रसन्न थे, इसलिए बिना दंगा भड़काए वे प्रेरितों को दंडित करने का कोई उपाय नहीं जान पा रहे थे। उन्होंने पतरस और यूहन्ना को चिताने का फैसला किया कि वे अब यीशु के नाम से न बोलें। फिर महासभा ने पतरस और यूहन्ना को महासभा के कमरे में वापस बुलाया और उनसे कहा कि वे यीशु के नाम से अब बात न करें।</w:t>
      </w:r>
    </w:p>
    <w:p>
      <w:pPr/>
      <w:r>
        <w:rPr>
          <w:lang w:val="hi_IN" w:bidi="hi_IN"/>
        </w:rPr>
      </w:r>
      <w:r>
        <w:rPr>
          <w:lang w:val="hi_IN" w:bidi="hi_IN"/>
        </w:rPr>
        <w:t>पतरस और यूहन्ना ने कहा कि वे यीशु के नाम से बोलना बंद नहीं कर सकते क्योंकि वे मनुष्यों की बजाय परमेश्वर की आज्ञा मानना चाहते हैं। महासभा उन्हें दंड देने का कोई तरीका नहीं निकाल पा रही थी, क्योंकि सभी लोग परमेश्वर की स्तुति कर रहे थे कि उसने एक ऐसे व्यक्ति को चंगा किया है जो 40 साल से लंगड़ा था। महासभा पतरस और यूहन्ना को जाने देती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4:1–22 के ऑडियो संस्करण को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लंगड़ा व्यक्ति जो चंगा हो जाता है</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मन्दिर के पहरेदारों का प्रधान</w:t>
      </w:r>
    </w:p>
    <w:p>
      <w:pPr>
        <w:pStyle w:val="ListBullet"/>
        <w:spacing w:line="240" w:lineRule="auto"/>
        <w:ind w:left="720"/>
      </w:pPr>
      <w:r>
        <w:rPr>
          <w:lang w:val="hi_IN" w:bidi="hi_IN"/>
        </w:rPr>
      </w:r>
      <w:r>
        <w:rPr>
          <w:lang w:val="hi_IN" w:bidi="hi_IN"/>
        </w:rPr>
        <w:t>सदूकी</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कैफा</w:t>
      </w:r>
    </w:p>
    <w:p>
      <w:pPr>
        <w:pStyle w:val="ListBullet"/>
        <w:spacing w:line="240" w:lineRule="auto"/>
        <w:ind w:left="720"/>
      </w:pPr>
      <w:r>
        <w:rPr>
          <w:lang w:val="hi_IN" w:bidi="hi_IN"/>
        </w:rPr>
      </w:r>
      <w:r>
        <w:rPr>
          <w:lang w:val="hi_IN" w:bidi="hi_IN"/>
        </w:rPr>
        <w:t>हन्ना का परिवार</w:t>
      </w:r>
    </w:p>
    <w:p>
      <w:pPr>
        <w:pStyle w:val="ListBullet"/>
        <w:spacing w:line="240" w:lineRule="auto"/>
        <w:ind w:left="720"/>
      </w:pPr>
      <w:r>
        <w:rPr>
          <w:lang w:val="hi_IN" w:bidi="hi_IN"/>
        </w:rPr>
      </w:r>
      <w:r>
        <w:rPr>
          <w:lang w:val="hi_IN" w:bidi="hi_IN"/>
        </w:rPr>
        <w:t>पहरेदारों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पतरस और यूहन्ना का मन्दिर के क्षेत्र में भीड़ को शिक्षा देने का अभिनय करें। कुछ याजक, मन्दिर के पहरेदारों का प्रधान और कुछ सदूकी उनके पास आते हैं। वे क्रोधित हैं क्योंकि प्रेरित यीशु के पुनरुत्थान के बारे में शिक्षा दे रहे हैं। वे पतरस और यूहन्ना को गिरफ्तार करते हैं और उन्हें रात के लिए जेल में डाल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महसूस कर रहे हैं या क्या सोच रहे हैं?" वह व्यक्ति इस तरह उत्तर दे सकता है, "निराश हूँ। यह दिन इस तरह नहीं समाप्त हो जाएगा जैसे मैंने सोचा था," या "मुझे खुशी है कि पतरस मेरे साथ है," या "आशा है। मुझे यीशु की शिक्षा याद है। मुझे पता है कि वह हमारे सताव को अपने बारे में और अधिक बताने के अवसर के रूप में उपयोग करेगा।"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महासभा की बैठक का एक साथ मिलने का अभिनय करें। पहरेदार पतरस और यूहन्ना को जेल से बाहर लाते हैं, और वे उस व्यक्ति को भी लाते हैं जो लंगड़ा था। महासभा उनसे पूछती है कि उन्होंने किस शक्ति से लंगड़े व्यक्ति को चंगा किया है। पतरस, पवित्र आत्मा से भरकर उन्हें उत्तर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किरदार निभा रहे व्यक्ति से पूछें, "आप क्या महसूस कर रहे हैं या क्या सोच रहे हैं?" वह व्यक्ति साहसी रूप से उत्तर दे सकता है। यह ठीक वैसा ही है जैसे यीशु ने कहा है, पवित्र आत्मा मुझे बोलने के लिए शब्द दे रहा है," या "प्रोत्साहित। अब हमारे लोगों के अगुवे यीशु के बारे में सच्चाई जान सकते हैं," या "आभारी हूँ, अब भी यीशु मेरी मदद कर रहा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 अभिनय करें कि महासभा प्रेरितों के साहस से आश्चर्यचकित है। वे जानते हैं कि प्रेरित अशिक्षित हैं और वे यीशु के चेले हैं। महासभा तीनों पुरुषों को कमरे के बाहर भेज देती है ताकि वे अकेले में बात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महासभा की भूमिका निभाने वाले व्यक्ति से पूछें, "आप क्या महसूस कर रहे हैं या क्या सोच रहे हैं?" वह व्यक्ति इस तरह उत्तर दे सकता है, "मैं आश्चर्यचकित हूँ। ऐसे साधारण लोग पवित्रशास्त्र को समझाना कैसे जानते हैं?" या "निराश हूँ। मैंने सोचा कि हम यीशु की शिक्षाओं से निपट चुके हैं," या "निराश हैं। बिना दंगा किए उन्हें दण्ड देने के लिए हम कुछ भी नहीं कर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 अभिनय करें कि महासभा को नहीं पता कि क्या करना है। वे प्रेरितों को धमकी देने का फैसला करते हैं कि वे अब यीशु के बारे में न सिखाएँ। वे पतरस और यूहन्ना को कमरे में वापस आने का आदेश देते हैं और उन्हें चेतावनी देते हैं कि वे यीशु के बारे में शिक्षा न दें। पतरस पूछता है कि बेहतर क्या है, परमेश्वर की आज्ञा मानना या शासकों की? पतरस और यूहन्ना ने यीशु के बारे में बात करना बंद करने से मना कर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महासभा की भूमिका निभाने वाले व्यक्ति से पूछें, "आप क्या महसूस कर रहे हैं या क्या सोच रहे हैं?" वह व्यक्ति इस तरह के उत्तर दे सकता है, "क्रोधित हूँ। वे कौन होते हैं जो हम उनसे जो मांग रहे हैं, उसे मना करें?" या "हैरान हूँ। वे बहुत बहादुर हैं!" या "निराश हूँ। हमारे पास उन्हें धमकी देने के अलावा और कोई चारा नहीं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 अभिनय करें कि महासभा उन्हें धमकी दे रही है, लेकिन उन्हें उन लोगों को छोड़ना पड़ता है। लोग उस लंगड़े व्यक्ति के आश्चर्यकर्म के लिए परमेश्वर की स्तुति करते हैं जिसे प्रेरितों ने चंगा किया था।</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4:1–22 के ऑडियो संस्करण को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लंगड़े व्यक्ति को चंगा करने और यीशु के बारे में शिक्षा देने के बाद, </w:t>
      </w:r>
      <w:r>
        <w:rPr>
          <w:b/>
          <w:lang w:val="hi_IN" w:bidi="hi_IN"/>
        </w:rPr>
        <w:t>याजक</w:t>
      </w:r>
      <w:r>
        <w:rPr>
          <w:lang w:val="hi_IN" w:bidi="hi_IN"/>
        </w:rPr>
        <w:t xml:space="preserve">, </w:t>
      </w:r>
      <w:r>
        <w:rPr>
          <w:b/>
          <w:lang w:val="hi_IN" w:bidi="hi_IN"/>
        </w:rPr>
        <w:t>मन्दिर</w:t>
      </w:r>
      <w:r>
        <w:rPr>
          <w:lang w:val="hi_IN" w:bidi="hi_IN"/>
        </w:rPr>
        <w:t xml:space="preserve"> के पहरेदारों का प्रधान और </w:t>
      </w:r>
      <w:r>
        <w:rPr>
          <w:b/>
          <w:lang w:val="hi_IN" w:bidi="hi_IN"/>
        </w:rPr>
        <w:t>सदूकी</w:t>
      </w:r>
      <w:r>
        <w:rPr>
          <w:lang w:val="hi_IN" w:bidi="hi_IN"/>
        </w:rPr>
        <w:t xml:space="preserve"> पतरस और यूहन्ना के पास आए। याजक परमेश्वर के उन प्रतिनिधियों को दर्शाता है जो लोगों की ओर से परमेश्वर को बलिदान चढ़ाते हैं। उन्होंने परमेश्वर के मन्दिर की भी देखभाल की, या वह स्थान जहाँ परमेश्वर यरूशलेम में अपने लोगों के बीच रहता था। याजक और मन्दिर के लिए उसी शब्द या वाक्यांश का उपयोग करें जो आपने पिछले भागों में उपयोग किया है। </w:t>
      </w:r>
      <w:r>
        <w:rPr>
          <w:b/>
          <w:lang w:val="hi_IN" w:bidi="hi_IN"/>
        </w:rPr>
        <w:t>याजक</w:t>
      </w:r>
      <w:r>
        <w:rPr>
          <w:lang w:val="hi_IN" w:bidi="hi_IN"/>
        </w:rPr>
        <w:t xml:space="preserve"> और </w:t>
      </w:r>
      <w:r>
        <w:rPr>
          <w:lang w:val="hi_IN" w:bidi="hi_IN"/>
        </w:rPr>
        <w:t>मन्दिर</w:t>
      </w:r>
      <w:r>
        <w:rPr>
          <w:lang w:val="hi_IN" w:bidi="hi_IN"/>
        </w:rPr>
        <w:t xml:space="preserve"> के बारे में अधिक जानकारी के लिए, मुख्य शब्दावली को देखें।</w:t>
      </w:r>
    </w:p>
    <w:p>
      <w:pPr/>
      <w:r>
        <w:rPr>
          <w:lang w:val="hi_IN" w:bidi="hi_IN"/>
        </w:rPr>
      </w:r>
      <w:r>
        <w:rPr>
          <w:b/>
          <w:lang w:val="hi_IN" w:bidi="hi_IN"/>
        </w:rPr>
        <w:t>सदूकी</w:t>
      </w:r>
      <w:r>
        <w:rPr>
          <w:lang w:val="hi_IN" w:bidi="hi_IN"/>
        </w:rPr>
        <w:t xml:space="preserve"> धार्मिक अगुवे थे जो मूसा के पुराने नियम की व्यवस्था को सबसे महत्वपूर्ण मानते थे। वे फरीसियों की बाद की मौखिक शिक्षाओं में विश्वास नहीं करते थे, जिनमें मृतकों के पुनरुत्थान की शिक्षा भी शामिल थी। वे आमतौर पर यीशु के समय में राजा हेरोदेस की तरह अधिकार वाली राजनीतिक शक्तियों का समर्थन करते थे।</w:t>
      </w:r>
    </w:p>
    <w:p>
      <w:pPr/>
      <w:r>
        <w:rPr>
          <w:lang w:val="hi_IN" w:bidi="hi_IN"/>
        </w:rPr>
      </w:r>
      <w:r>
        <w:rPr>
          <w:lang w:val="hi_IN" w:bidi="hi_IN"/>
        </w:rPr>
        <w:t xml:space="preserve">यहाँ रुकें और समूह में चर्चा करें कि आप </w:t>
      </w:r>
      <w:r>
        <w:rPr>
          <w:b/>
          <w:lang w:val="hi_IN" w:bidi="hi_IN"/>
        </w:rPr>
        <w:t>सदूकियों</w:t>
      </w:r>
      <w:r>
        <w:rPr>
          <w:lang w:val="hi_IN" w:bidi="hi_IN"/>
        </w:rPr>
        <w:t xml:space="preserve"> के लिए किस शब्द या वाक्यांश का इस्तेमाल करेंगे। अधिक जानकारी के लिए मुख्य शब्दावली में </w:t>
      </w:r>
      <w:r>
        <w:rPr>
          <w:lang w:val="hi_IN" w:bidi="hi_IN"/>
        </w:rPr>
        <w:t>सदूकी</w:t>
      </w:r>
      <w:r>
        <w:rPr>
          <w:lang w:val="hi_IN" w:bidi="hi_IN"/>
        </w:rPr>
        <w:t xml:space="preserve">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जब लूका कहता है कि </w:t>
      </w:r>
      <w:r>
        <w:rPr>
          <w:b/>
          <w:lang w:val="hi_IN" w:bidi="hi_IN"/>
        </w:rPr>
        <w:t>प्रेरित</w:t>
      </w:r>
      <w:r>
        <w:rPr>
          <w:lang w:val="hi_IN" w:bidi="hi_IN"/>
        </w:rPr>
        <w:t xml:space="preserve"> शिक्षा दे रहे थे, तो यहाँ वह पतरस और यूहन्ना की बात कर रहा है, न कि सभी बारह प्रेरितों की। प्रेरित यीशु के चुने हुए प्रतिनिधि थे। वे सुसमाचार प्रचार करते थे, उनके पास आत्मिक अधिकार था, और यीशु के जीवन, मृत्यु और पुनरुत्थान के गवाह थे। प्रेरित के लिए उसी शब्द या वाक्यांश का प्रयोग करें जिसका प्रयोग आपने पिछले भागों में किया है। </w:t>
      </w:r>
      <w:r>
        <w:rPr>
          <w:lang w:val="hi_IN" w:bidi="hi_IN"/>
        </w:rPr>
        <w:t>प्रेरित</w:t>
      </w:r>
      <w:r>
        <w:rPr>
          <w:lang w:val="hi_IN" w:bidi="hi_IN"/>
        </w:rPr>
        <w:t xml:space="preserve"> के बारे में अधिक जानकारी के लिए, मुख्य शब्दावली को देखें। </w:t>
      </w:r>
    </w:p>
    <w:p>
      <w:pPr/>
      <w:r>
        <w:rPr>
          <w:lang w:val="hi_IN" w:bidi="hi_IN"/>
        </w:rPr>
      </w:r>
      <w:r>
        <w:rPr>
          <w:lang w:val="hi_IN" w:bidi="hi_IN"/>
        </w:rPr>
        <w:t xml:space="preserve">धार्मिक अगुवे परेशान थे क्योंकि पतरस और यूहन्ना मरे हुओं के </w:t>
      </w:r>
      <w:r>
        <w:rPr>
          <w:b/>
          <w:lang w:val="hi_IN" w:bidi="hi_IN"/>
        </w:rPr>
        <w:t>पुनरुत्थान</w:t>
      </w:r>
      <w:r>
        <w:rPr>
          <w:lang w:val="hi_IN" w:bidi="hi_IN"/>
        </w:rPr>
        <w:t xml:space="preserve"> के बारे में शिक्षा दे रहे थे। पुनरुत्थान का अर्थ है कि परमेश्वर किसी को मरे हुओं में से उसी व्यक्ति के रूप में जिलाता है। आखिरी दिनों में, परमेश्वर वह समय चुनेगा जब मरने वाले सभी लोग मौत के बाद फिर से जी उठेंगे। जी उठने के लिए उसी शब्द या वाक्यांश का उपयोग करें जिसका उपयोग आपने पिछले भागों में किया है। </w:t>
      </w:r>
      <w:r>
        <w:rPr>
          <w:lang w:val="hi_IN" w:bidi="hi_IN"/>
        </w:rPr>
        <w:t>जी उठने</w:t>
      </w:r>
      <w:r>
        <w:rPr>
          <w:lang w:val="hi_IN" w:bidi="hi_IN"/>
        </w:rPr>
        <w:t xml:space="preserve"> के बारे में अधिक जानकारी के लिए, मुख्य शब्दावली को देखें।</w:t>
      </w:r>
    </w:p>
    <w:p>
      <w:pPr/>
      <w:r>
        <w:rPr>
          <w:lang w:val="hi_IN" w:bidi="hi_IN"/>
        </w:rPr>
      </w:r>
      <w:r>
        <w:rPr>
          <w:lang w:val="hi_IN" w:bidi="hi_IN"/>
        </w:rPr>
        <w:t xml:space="preserve">पतरस और यूहन्ना के गिरफ्तार होने और जेल में डालने के बाद, यहूदी महासभा अगले दिन इकट्ठा हुई। इसमें यहूदी </w:t>
      </w:r>
      <w:r>
        <w:rPr>
          <w:b/>
          <w:lang w:val="hi_IN" w:bidi="hi_IN"/>
        </w:rPr>
        <w:t>पुरनिए</w:t>
      </w:r>
      <w:r>
        <w:rPr>
          <w:lang w:val="hi_IN" w:bidi="hi_IN"/>
        </w:rPr>
        <w:t xml:space="preserve">, </w:t>
      </w:r>
      <w:r>
        <w:rPr>
          <w:b/>
          <w:lang w:val="hi_IN" w:bidi="hi_IN"/>
        </w:rPr>
        <w:t>व्यवस्था के शिक्षक</w:t>
      </w:r>
      <w:r>
        <w:rPr>
          <w:lang w:val="hi_IN" w:bidi="hi_IN"/>
        </w:rPr>
        <w:t xml:space="preserve"> और </w:t>
      </w:r>
      <w:r>
        <w:rPr>
          <w:b/>
          <w:lang w:val="hi_IN" w:bidi="hi_IN"/>
        </w:rPr>
        <w:t>महायाजक शामिल</w:t>
      </w:r>
      <w:r>
        <w:rPr>
          <w:lang w:val="hi_IN" w:bidi="hi_IN"/>
        </w:rPr>
        <w:t xml:space="preserve"> थे। पुरनिए वृद्ध पुरुष थे जो गैर-धार्मिक समुदाय के अगुवे थे।</w:t>
      </w:r>
    </w:p>
    <w:p>
      <w:pPr/>
      <w:r>
        <w:rPr>
          <w:lang w:val="hi_IN" w:bidi="hi_IN"/>
        </w:rPr>
      </w:r>
      <w:r>
        <w:rPr>
          <w:lang w:val="hi_IN" w:bidi="hi_IN"/>
        </w:rPr>
        <w:t xml:space="preserve">यहाँ रुकें और समूह के रूप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w:t>
      </w:r>
      <w:r>
        <w:rPr>
          <w:lang w:val="hi_IN" w:bidi="hi_IN"/>
        </w:rPr>
        <w:t>पुरनिए</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कभी-कभी शास्त्री भी कहलाने वाले </w:t>
      </w:r>
      <w:r>
        <w:rPr>
          <w:b/>
          <w:lang w:val="hi_IN" w:bidi="hi_IN"/>
        </w:rPr>
        <w:t>व्यवस्था के शिक्षक</w:t>
      </w:r>
      <w:r>
        <w:rPr>
          <w:lang w:val="hi_IN" w:bidi="hi_IN"/>
        </w:rPr>
        <w:t xml:space="preserve"> उन धार्मिक अगुवों को कहते हैं जो परमेश्वर की व्यवस्था की व्याख्या में विशेषज्ञ होते थे। इन व्याख्याओं को लिखा नहीं जाता था, बल्कि उन्हें शिक्षकों द्वारा याद किया जाता था और मौखिक रूप से सिखाया जाता था।</w:t>
      </w:r>
    </w:p>
    <w:p>
      <w:pPr/>
      <w:r>
        <w:rPr>
          <w:lang w:val="hi_IN" w:bidi="hi_IN"/>
        </w:rPr>
      </w:r>
      <w:r>
        <w:rPr>
          <w:lang w:val="hi_IN" w:bidi="hi_IN"/>
        </w:rPr>
        <w:t xml:space="preserve">यहाँ रुकें और एक समूह के रूप में चर्चा करें कि आप </w:t>
      </w:r>
      <w:r>
        <w:rPr>
          <w:b/>
          <w:lang w:val="hi_IN" w:bidi="hi_IN"/>
        </w:rPr>
        <w:t>व्यवस्था के शिक्षक</w:t>
      </w:r>
      <w:r>
        <w:rPr>
          <w:lang w:val="hi_IN" w:bidi="hi_IN"/>
        </w:rPr>
        <w:t xml:space="preserve"> के लिए किस शब्द या वाक्यांश का उपयोग करेंगे। अधिक जानकारी के लिए </w:t>
      </w:r>
      <w:r>
        <w:rPr>
          <w:lang w:val="hi_IN" w:bidi="hi_IN"/>
        </w:rPr>
        <w:t>व्यवस्था के शिक्षकों</w:t>
      </w:r>
      <w:r>
        <w:rPr>
          <w:lang w:val="hi_IN" w:bidi="hi_IN"/>
        </w:rPr>
        <w:t xml:space="preserve"> को मुख्य शब्दावली में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महायाजक</w:t>
      </w:r>
      <w:r>
        <w:rPr>
          <w:lang w:val="hi_IN" w:bidi="hi_IN"/>
        </w:rPr>
        <w:t xml:space="preserve"> यहूदी महासभा की अगुवाई करता था। वह न केवल अन्य याजकों के ऊपर था, बल्कि वह यहूदी उच्चतम न्यायालय का अगुवा भी था और परमेश्वर को ऐसे विशेष बलिदान चढ़ाता था जो केवल महायाजक ही कर सकता था। एक विशेष तरीके से, उसने परमेश्वर के सामने यहूदी लोगों का प्रतिनिधित्व किया। महायाजक शब्द का अनुवाद उसी तरह करना सुनिश्चित करें जैसे आपने बाइबल की अन्य पुस्तकों में किया है। महायाजक के बारे में अधिक जानकारी के लिए, मुख्य शब्दावली में </w:t>
      </w:r>
      <w:r>
        <w:rPr>
          <w:b/>
          <w:lang w:val="hi_IN" w:bidi="hi_IN"/>
        </w:rPr>
        <w:t>याजक</w:t>
      </w:r>
      <w:r>
        <w:rPr>
          <w:lang w:val="hi_IN" w:bidi="hi_IN"/>
        </w:rPr>
        <w:t xml:space="preserve"> को देखें।</w:t>
      </w:r>
    </w:p>
    <w:p>
      <w:pPr/>
      <w:r>
        <w:rPr>
          <w:lang w:val="hi_IN" w:bidi="hi_IN"/>
        </w:rPr>
      </w:r>
      <w:r>
        <w:rPr>
          <w:lang w:val="hi_IN" w:bidi="hi_IN"/>
        </w:rPr>
        <w:t xml:space="preserve">जब पतरस यहूदी महासभा को उत्तर देता है, तो वह </w:t>
      </w:r>
      <w:r>
        <w:rPr>
          <w:b/>
          <w:lang w:val="hi_IN" w:bidi="hi_IN"/>
        </w:rPr>
        <w:t>पवित्र आत्मा</w:t>
      </w:r>
      <w:r>
        <w:rPr>
          <w:lang w:val="hi_IN" w:bidi="hi_IN"/>
        </w:rPr>
        <w:t xml:space="preserve"> से भर जाता है। पवित्र आत्मा का मतलब है परमेश्वर का आत्मा, जो वह लोगों को अपनी उपस्थिति, बुद्धि, अधिकार और शक्ति देने के लिए देता है। जैसा कि आपको याद है, यीशु ने अपने चेलों से कहा था कि जब कोई उन पर आरोप लगाए, तो वे इस बात की चिंता न करें कि वे क्या कहेंगे, क्योंकि वह उन्हें बुद्धि के शब्द बताएगा जिनके खिलाफ आरोप लगाने वाले नहीं कह सकेंगे। यहाँ, हम देखते हैं कि पवित्र आत्मा पतरस का मार्गदर्शन करता है कि उसे कैसे उत्तर देना है। "पवित्र आत्मा" के लिए उसी शब्द या वाक्यांश का उपयोग करें जिसका उपयोग आपने पिछले भागों में किया है।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 xml:space="preserve">पतरस केवल महासभा के लिए नहीं, बल्कि पूरे इस्राएल के लिए सच्चाई </w:t>
      </w:r>
      <w:r>
        <w:rPr>
          <w:b/>
          <w:lang w:val="hi_IN" w:bidi="hi_IN"/>
        </w:rPr>
        <w:t>बताता</w:t>
      </w:r>
      <w:r>
        <w:rPr>
          <w:lang w:val="hi_IN" w:bidi="hi_IN"/>
        </w:rPr>
        <w:t xml:space="preserve"> है। इस्राएल यहूदियों या याकूब के सभी वंशजों को दर्शाता है। इस्राएल के लिए उसी शब्द या वाक्यांश का उपयोग करें जिसका उपयोग आपने पिछले भागों में किया है। इस्राएल के बारे में अधिक जानकारी के लिए, </w:t>
      </w:r>
      <w:r>
        <w:rPr>
          <w:lang w:val="hi_IN" w:bidi="hi_IN"/>
        </w:rPr>
        <w:t>मुख्य</w:t>
      </w:r>
      <w:r>
        <w:rPr>
          <w:lang w:val="hi_IN" w:bidi="hi_IN"/>
        </w:rPr>
        <w:t xml:space="preserve"> शब्दावली देखें।</w:t>
      </w:r>
    </w:p>
    <w:p>
      <w:pPr/>
      <w:r>
        <w:rPr>
          <w:lang w:val="hi_IN" w:bidi="hi_IN"/>
        </w:rPr>
      </w:r>
      <w:r>
        <w:rPr>
          <w:lang w:val="hi_IN" w:bidi="hi_IN"/>
        </w:rPr>
        <w:t xml:space="preserve">पतरस यीशु को </w:t>
      </w:r>
      <w:r>
        <w:rPr>
          <w:b/>
          <w:lang w:val="hi_IN" w:bidi="hi_IN"/>
        </w:rPr>
        <w:t>मसीह</w:t>
      </w:r>
      <w:r>
        <w:rPr>
          <w:lang w:val="hi_IN" w:bidi="hi_IN"/>
        </w:rPr>
        <w:t xml:space="preserve"> कहता है। मसीह या मसीहा एक नाम है जो उस व्यक्ति को दर्शाता है जिसे परमेश्वर ने राजा और उद्धारकर्ता के रूप में भेजने की प्रतिज्ञा की थी। मसीह या मसीह के लिए उसी शब्द या वाक्यांश का उपयोग करें जो आपने पिछले भागों में उपयोग किया है। </w:t>
      </w:r>
      <w:r>
        <w:rPr>
          <w:lang w:val="hi_IN" w:bidi="hi_IN"/>
        </w:rPr>
        <w:t>मसीह</w:t>
      </w:r>
      <w:r>
        <w:rPr>
          <w:lang w:val="hi_IN" w:bidi="hi_IN"/>
        </w:rPr>
        <w:t xml:space="preserve"> के बारे में अधिक जानकारी के लिए, मुख्य शब्दावली को देखें।</w:t>
      </w:r>
    </w:p>
    <w:p>
      <w:pPr/>
      <w:r>
        <w:rPr>
          <w:lang w:val="hi_IN" w:bidi="hi_IN"/>
        </w:rPr>
      </w:r>
      <w:r>
        <w:rPr>
          <w:lang w:val="hi_IN" w:bidi="hi_IN"/>
        </w:rPr>
        <w:t xml:space="preserve">पतरस महासभा के ऊपर यीशु को </w:t>
      </w:r>
      <w:r>
        <w:rPr>
          <w:b/>
          <w:lang w:val="hi_IN" w:bidi="hi_IN"/>
        </w:rPr>
        <w:t>क्रूस</w:t>
      </w:r>
      <w:r>
        <w:rPr>
          <w:lang w:val="hi_IN" w:bidi="hi_IN"/>
        </w:rPr>
        <w:t xml:space="preserve"> पर चढ़ाने का आरोप लगाता है। क्रूस पर चढ़ाना उस समय के दौरान दिए जाने वाले मृत्युदंड के सबसे बुरे रूप को दर्शाता है। सैनिक पीड़ित के हाथों और पैरों को लकड़ी के क्रूस पर कीलों से ठोक देते थे, और वह व्यक्ति वहीं लटका हुआ पीड़ा सहते हुए मर जाता था। क्रूस पर चढ़ाने के लिए उसी शब्द या वाक्यांश का उपयोग करें जो आपने पिछले भागों में उपयोग किया है। </w:t>
      </w:r>
      <w:r>
        <w:rPr>
          <w:lang w:val="hi_IN" w:bidi="hi_IN"/>
        </w:rPr>
        <w:t>क्रूस पर चढ़ाए जाने</w:t>
      </w:r>
      <w:r>
        <w:rPr>
          <w:lang w:val="hi_IN" w:bidi="hi_IN"/>
        </w:rPr>
        <w:t xml:space="preserve"> के बारे में अधिक जानकारी के लिए, मुख्य शब्दावली को देखें।</w:t>
      </w:r>
    </w:p>
    <w:p>
      <w:pPr/>
      <w:r>
        <w:rPr>
          <w:lang w:val="hi_IN" w:bidi="hi_IN"/>
        </w:rPr>
      </w:r>
      <w:r>
        <w:rPr>
          <w:lang w:val="hi_IN" w:bidi="hi_IN"/>
        </w:rPr>
        <w:t xml:space="preserve">यीशु के बारे में बात करते समय, पतरस कहता है कि </w:t>
      </w:r>
      <w:r>
        <w:rPr>
          <w:b/>
          <w:lang w:val="hi_IN" w:bidi="hi_IN"/>
        </w:rPr>
        <w:t>उद्धार</w:t>
      </w:r>
      <w:r>
        <w:rPr>
          <w:lang w:val="hi_IN" w:bidi="hi_IN"/>
        </w:rPr>
        <w:t xml:space="preserve"> किसी और में नहीं पाया जाता है। यहाँ, उद्धार का अर्थ है पाप के दण्ड से छुटकारा पाना। इस मामले में, यहूदी यीशु द्वारा पाप से उद्धार पा सकते थे, जिसकी वे प्रतीक्षा कर रहे थे और जो प्रतिज्ञा किया गया उद्धारकर्ता था। पतरस कह रहा है कि केवल यीशु ही लोगों को उनके पापों के लिए परमेश्वर के दण्ड से बचा सकता है।</w:t>
      </w:r>
    </w:p>
    <w:p>
      <w:pPr/>
      <w:r>
        <w:rPr>
          <w:lang w:val="hi_IN" w:bidi="hi_IN"/>
        </w:rPr>
      </w:r>
      <w:r>
        <w:rPr>
          <w:lang w:val="hi_IN" w:bidi="hi_IN"/>
        </w:rPr>
        <w:t xml:space="preserve">यहाँ रुकें और समूह में चर्चा करें कि आप </w:t>
      </w:r>
      <w:r>
        <w:rPr>
          <w:b/>
          <w:lang w:val="hi_IN" w:bidi="hi_IN"/>
        </w:rPr>
        <w:t>उद्धार</w:t>
      </w:r>
      <w:r>
        <w:rPr>
          <w:lang w:val="hi_IN" w:bidi="hi_IN"/>
        </w:rPr>
        <w:t xml:space="preserve"> के लिए किस शब्द या वाक्यांश का इस्तेमाल करेंगे। अधिक जानकारी के लिए मुख्य शब्दावली में </w:t>
      </w:r>
      <w:r>
        <w:rPr>
          <w:lang w:val="hi_IN" w:bidi="hi_IN"/>
        </w:rPr>
        <w:t>उद्धार</w:t>
      </w:r>
      <w:r>
        <w:rPr>
          <w:lang w:val="hi_IN" w:bidi="hi_IN"/>
        </w:rPr>
        <w:t xml:space="preserve">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जब पतरस कहता है कि </w:t>
      </w:r>
      <w:r>
        <w:rPr>
          <w:b/>
          <w:lang w:val="hi_IN" w:bidi="hi_IN"/>
        </w:rPr>
        <w:t>स्वर्ग के नीचे</w:t>
      </w:r>
      <w:r>
        <w:rPr>
          <w:lang w:val="hi_IN" w:bidi="hi_IN"/>
        </w:rPr>
        <w:t xml:space="preserve"> कोई और नाम नहीं है, तो स्वर्ग आकाश को दर्शाता है। पतरस पृथ्वी पर हर जगह की बात कर रहा है। स्वर्ग के लिए उसी शब्द या वाक्यांश का उपयोग करें, जिसका अर्थ आकाश है, जैसा कि आपने पिछले भागों में उपयोग किया है। </w:t>
      </w:r>
      <w:r>
        <w:rPr>
          <w:lang w:val="hi_IN" w:bidi="hi_IN"/>
        </w:rPr>
        <w:t>स्वर्ग</w:t>
      </w:r>
      <w:r>
        <w:rPr>
          <w:lang w:val="hi_IN" w:bidi="hi_IN"/>
        </w:rPr>
        <w:t xml:space="preserve"> के बारे में अधिक जानकारी के लिए, मुख्य शब्दावली को देखें।</w:t>
      </w:r>
    </w:p>
    <w:p>
      <w:pPr/>
      <w:r>
        <w:rPr>
          <w:lang w:val="hi_IN" w:bidi="hi_IN"/>
        </w:rPr>
      </w:r>
      <w:r>
        <w:rPr>
          <w:b/>
          <w:lang w:val="hi_IN" w:bidi="hi_IN"/>
        </w:rPr>
        <w:t>महासभा</w:t>
      </w:r>
      <w:r>
        <w:rPr>
          <w:lang w:val="hi_IN" w:bidi="hi_IN"/>
        </w:rPr>
        <w:t xml:space="preserve"> उच्च यहूदी महासभा को दर्शाती है। महासभा में प्रमुख याजक, पुरनिए और धार्मिक व्यवस्था के शिक्षक शामिल हैं। महासभा के 71 सदस्य हैं। यह समूह न्यायालय के मुकदमों को सुनता था और धार्मिक व्यवस्था के आधार पर फैसला पारित करता था।</w:t>
      </w:r>
    </w:p>
    <w:p>
      <w:pPr/>
      <w:r>
        <w:rPr>
          <w:lang w:val="hi_IN" w:bidi="hi_IN"/>
        </w:rPr>
      </w:r>
      <w:r>
        <w:rPr>
          <w:lang w:val="hi_IN" w:bidi="hi_IN"/>
        </w:rPr>
        <w:t xml:space="preserve">यहाँ रुकें और समूह के रूप में चर्चा करें कि आप </w:t>
      </w:r>
      <w:r>
        <w:rPr>
          <w:b/>
          <w:lang w:val="hi_IN" w:bidi="hi_IN"/>
        </w:rPr>
        <w:t>महासभा</w:t>
      </w:r>
      <w:r>
        <w:rPr>
          <w:lang w:val="hi_IN" w:bidi="hi_IN"/>
        </w:rPr>
        <w:t xml:space="preserve"> के लिए किस शब्द या वाक्यांश का उपयोग करेंगे। अधिक जानकारी के लिए मुख्य शब्दावली में </w:t>
      </w:r>
      <w:r>
        <w:rPr>
          <w:lang w:val="hi_IN" w:bidi="hi_IN"/>
        </w:rPr>
        <w:t>महासभा</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जब महासभा इस असाधारण </w:t>
      </w:r>
      <w:r>
        <w:rPr>
          <w:b/>
          <w:lang w:val="hi_IN" w:bidi="hi_IN"/>
        </w:rPr>
        <w:t>चमत्कार</w:t>
      </w:r>
      <w:r>
        <w:rPr>
          <w:lang w:val="hi_IN" w:bidi="hi_IN"/>
        </w:rPr>
        <w:t xml:space="preserve"> का ज़िक्र करती है, तो वे लंगड़े आदमी के ठीक होने की बात कर रहे होते हैं। आश्चर्यकर्म उस कार्य को दर्शाता है जो केवल परमेश्वर ही कर सकता है। आश्चर्यकर्म के लिए उसी शब्द या वाक्यांश का उपयोग करें जो आपने पिछले भागों में उपयोग किया है। </w:t>
      </w:r>
      <w:r>
        <w:rPr>
          <w:lang w:val="hi_IN" w:bidi="hi_IN"/>
        </w:rPr>
        <w:t>आश्चर्यकर्म</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4:23–31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4:23–31 को सुनें और अपने मन में रखें।</w:t>
      </w:r>
    </w:p>
    <w:p>
      <w:pPr/>
      <w:r>
        <w:rPr>
          <w:lang w:val="hi_IN" w:bidi="hi_IN"/>
        </w:rPr>
      </w:r>
      <w:r>
        <w:rPr>
          <w:lang w:val="hi_IN" w:bidi="hi_IN"/>
        </w:rPr>
        <w:t>यदि सम्भव हो तो प्रेरितों के काम 4:23–31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4:23–31 के ऑडियो संस्करण को सबसे आसानी से समझ में आने वाले अनुवाद में सुनें।</w:t>
      </w:r>
    </w:p>
    <w:p>
      <w:pPr/>
      <w:r>
        <w:rPr>
          <w:lang w:val="hi_IN" w:bidi="hi_IN"/>
        </w:rPr>
      </w:r>
      <w:r>
        <w:rPr>
          <w:lang w:val="hi_IN" w:bidi="hi_IN"/>
        </w:rPr>
        <w:t>पिछले भाग में, धार्मिक अगुवों ने मंदिर के इलाके में एक व्यक्ति को चंगा करने और यीशु के फिर से जी उठने के बारे में प्रचार करने के लिए पतरस और यूहन्ना को गिरफ्तार कर लिया था। क्योंकि यहूदी सभा को यह नहीं पता था कि बिना दंगा करवाए प्रेरितों को कैसे सज़ा दी जाए, इसलिए उन्होंने उन्हें यीशु के बारे में प्रचार न करने की धमकी दी और फिर उन्हें जाने दिया। अब, प्रेरित विश्वासी लोगों के पास लौटते हैं, और वे मिलकर प्रार्थना करते हैं ताकि परमेश्वर से मदद माँगे कि वे यीशु के बारे में हिम्मत से बोल सकें। परमेश्वर उस स्थान को हिला देता है जहाँ वे मिल रहे हैं और उनकी प्रार्थना का उत्तर देता है।</w:t>
      </w:r>
    </w:p>
    <w:p>
      <w:pPr/>
      <w:r>
        <w:rPr>
          <w:lang w:val="hi_IN" w:bidi="hi_IN"/>
        </w:rPr>
      </w:r>
      <w:r>
        <w:rPr>
          <w:lang w:val="hi_IN" w:bidi="hi_IN"/>
        </w:rPr>
        <w:t>जब महासभा या यहूदियों की सभा ने पतरस और यूहन्ना को रिहा कर दिया, तब वे अपने लोगों या यरूशलेम के अन्य विश्वासियों के पास लौट गए। वे अन्य विश्वासियों को मुख्य याजकों और पुरनियों के साथ अपनी बातचीत के बारे में बताते हैं। प्रधान याजक, या महायाजक, याजकों के अगुवे और यहूदी सर्वोच्च न्यायालय के अगुवे को कहते हैं जो लोगों की ओर से बलिदान चढ़ाने का कार्य करते थे। पुरनिए का मतलब यहूदी समुदाय के वृद्ध अगुवों से है। ये उन तीन समूहों में से दो थे जो महासभा, या उच्च यहूदी सभा बनाते थे जिसने पतरस और यूहन्ना को मुकदमा चलाया था। यह वह समूह भी था जो यीशु को मृत्युदंड देने के लिए रोमी अधिकारियों को सौंपने के लिए जिम्मेदार था।</w:t>
      </w:r>
    </w:p>
    <w:p>
      <w:pPr/>
      <w:r>
        <w:rPr>
          <w:lang w:val="hi_IN" w:bidi="hi_IN"/>
        </w:rPr>
      </w:r>
      <w:r>
        <w:rPr>
          <w:lang w:val="hi_IN" w:bidi="hi_IN"/>
        </w:rPr>
        <w:t>विश्वासियों ने स्तुति, विश्वास और साहस दिखाने की इच्छा के समान भाव के साथ, मिलकर अपनी आवाज़ें उठाईं या परमेश्वर से प्रार्थना की। विश्वासी अपनी प्रार्थना की शुरुआत परमेश्वर को "संप्रभु प्रभु" कहकर करते हैं। इस शीर्षक का अर्थ है कि सभी लोगों पर परमेश्वर का पूरा अधिकार और शक्ति है। यह पुराने नियम में यहूदी लोगों के बीच परमेश्वर के लिए एक सामान्य शीर्षक था। संभवतः एक व्यक्ति ने प्रार्थना की होगी जबकि अन्य विश्वासी कही जा रही बातों से सहमत थे। यह सुनिश्चित करें कि आप यह संकेत न दें कि सभी विश्वासियों ने एक ही समय पर एक समान शब्दों में प्रार्थना कर रहे थे।</w:t>
      </w:r>
    </w:p>
    <w:p>
      <w:pPr/>
      <w:r>
        <w:rPr>
          <w:lang w:val="hi_IN" w:bidi="hi_IN"/>
        </w:rPr>
      </w:r>
      <w:r>
        <w:rPr>
          <w:lang w:val="hi_IN" w:bidi="hi_IN"/>
        </w:rPr>
        <w:t>यहाँ रुकें और समूह में इस प्रश्न पर चर्चा करें: आपकी संस्कृति में लोग समूह के रूप में प्रार्थना कैसे करते हैं? इस ऑडियो को यहाँ रोकें।</w:t>
      </w:r>
    </w:p>
    <w:p>
      <w:pPr/>
      <w:r>
        <w:rPr>
          <w:lang w:val="hi_IN" w:bidi="hi_IN"/>
        </w:rPr>
      </w:r>
      <w:r>
        <w:rPr>
          <w:lang w:val="hi_IN" w:bidi="hi_IN"/>
        </w:rPr>
        <w:t>जब वे कहते हैं, "तूने सब कुछ स्वर्ग में बनाया है," तो स्वर्ग का अर्थ आसमान से है। उनका अर्थ है कि परमेश्वर ने पृथ्वी और आसमान में सभी जीवित प्राणियों को बनाया। वे कहते हैं कि परमेश्वर ने उनके पिता या पूर्वज, राजा दाऊद के माध्यम से बात की। पवित्र आत्मा, या परमेश्वर के आत्मा ने दाऊद को कहने के लिए शब्द दिए। "तेरा दास" का अर्थ है कि दाऊद ने परमेश्वर की सेवा की। वे दाऊद ने लिखे हुए भजन में से एक को उद्धृत करते हैं। "अन्यजातियों ने हुल्लड़ क्यों मचाया और देश-देश के लोगों ने क्यों व्यर्थ बातें सोची?" यह एक ऐसा प्रश्न है जिसका उत्तर दिया जाना नहीं था। इसके बजाय, यह जोर देता है कि अन्यजाति, या गैर-यहूदी जातियाँ बहुत क्रोधित थीं। भले ही उन्होंने योजनाएँ बनाईं, लेकिन वे कभी उन योजनाओं को पूरा नहीं कर पाए और उन्हें कभी वह नहीं मिला जो वे चाहते थे। यहाँ, जाति से मतलब उन लोगों के समूह से है जो एक ही भाषा और संस्कृति साझा करते हैं।</w:t>
      </w:r>
    </w:p>
    <w:p>
      <w:pPr/>
      <w:r>
        <w:rPr>
          <w:lang w:val="hi_IN" w:bidi="hi_IN"/>
        </w:rPr>
      </w:r>
      <w:r>
        <w:rPr>
          <w:lang w:val="hi_IN" w:bidi="hi_IN"/>
        </w:rPr>
        <w:t>धरती पर राजा और शासक दोनों मिलकर प्रभु, यानी परमेश्वर, और उसके चुने हुए व्यक्ति का विरोध करने के लिए इकट्ठा होते हैं। असल में, “अभिषिक्त” उस समय के यहूदी राजा को कहा जाता था, जो यीशु के जन्म से सैकड़ों साल पहले की बात है। लेकिन लूका इस भजन को यीशु के बारे में एक भविष्यद्वाणी मानता है, जो मसीह या वादा किया गया मुक्तिदाता है। शीर्षक मसीह का अर्थ है "अभिषिक्त व्यक्ति।" जब परमेश्वर किसी का अभिषेक करता था, या किसी खास काम के लिए चुनता था, तो परमेश्वर का दूत इस बात के प्रतीक के तौर पर कि परमेश्वर ने उसे चुना है उसके सिर पर तेल डालता था।</w:t>
      </w:r>
    </w:p>
    <w:p>
      <w:pPr/>
      <w:r>
        <w:rPr>
          <w:lang w:val="hi_IN" w:bidi="hi_IN"/>
        </w:rPr>
      </w:r>
      <w:r>
        <w:rPr>
          <w:lang w:val="hi_IN" w:bidi="hi_IN"/>
        </w:rPr>
        <w:t>यहाँ रुकें और समूह में इस प्रश्न पर चर्चा करें: जब कोई यह कहने की कोशिश करता है कि भविष्य में क्या होगा, तो लोग कैसे प्रतिक्रिया देते हैं? जो हो सकता है उसकी कल्पना करने और भविष्य में निश्चितता के बीच क्या अंतर है? चर्चा करें कि आपकी संस्कृति में यह दिखाने के लिए क्या किया जाता है कि किसी को किसी विशेष कार्य के लिए चुना गया है। इस ऑडियो को यहाँ रोकें।</w:t>
      </w:r>
    </w:p>
    <w:p>
      <w:pPr/>
      <w:r>
        <w:rPr>
          <w:lang w:val="hi_IN" w:bidi="hi_IN"/>
        </w:rPr>
      </w:r>
      <w:r>
        <w:rPr>
          <w:lang w:val="hi_IN" w:bidi="hi_IN"/>
        </w:rPr>
        <w:t>परमेश्वर का विरोध करने के लिए राजाओं के एक साथ इकट्ठा होने की भविष्यद्वाणी के बाद, लोग कहते हैं कि "सच में" या "असल में" यह इसी नगर यरूशलेम में हुआ था। विश्वासियों का मानना था कि राजा हेरोदेस और रोमी राज्यपाल पुन्तियुस पिलातुस ने इस भविष्यद्वाणी को पूरा किया था। उस समय हेरोदेस और पुन्तियुस यहूदी और अन्यजाति अधिकारी थे जिन्होंने यीशु को मारने के लिए अन्यजातियों और यहूदी लोगों के साथ काम किया था। जब वे यीशु को "तेरा पवित्र दास" कहते हैं, तो इसका मतलब है कि परमेश्वर ने यीशु को एक खास उद्देश्य के लिए चुना था और यीशु ने वह सब किया जो परमेश्वर चाहता था। परमेश्वर ने यीशु का अभिषेक किया या उसे एक खास काम के लिए चुना—जो कि प्रतिज्ञा किए गए उद्धारकर्ता बनने के लिए था! विश्वासी यह मानते हैं कि परमेश्वर ने पहले ही अधिकारियों द्वारा यीशु को मारे जाने की योजना बना ली थी और यह परमेश्वर की मर्ज़ी या योजना का हिस्सा था।</w:t>
      </w:r>
    </w:p>
    <w:p>
      <w:pPr/>
      <w:r>
        <w:rPr>
          <w:lang w:val="hi_IN" w:bidi="hi_IN"/>
        </w:rPr>
      </w:r>
      <w:r>
        <w:rPr>
          <w:lang w:val="hi_IN" w:bidi="hi_IN"/>
        </w:rPr>
        <w:t>विश्वासी लोग पिछली घटनाओं के बारे में बात करना बंद करने और परमेश्वर से कुछ करने के लिए कहना शुरू करने के लिए "अब" शब्द का इस्तेमाल करते हैं। वे परमेश्वर से कहते हैं कि वह धार्मिक अगुवों की धमकियों पर विचार करे, या उसके बारे में सोचें और उसके दासों, या प्रार्थना करने वाले विश्वासियों को यीशु के बारे में साहस के साथ सिखाने की क्षमता दे। विश्वासी साहस के साथ परमेश्वर का वचन, या यीशु के बारे में सुसमाचार सिखाना चाहते हैं। वे चाहते हैं कि परमेश्वर "अपना हाथ बढ़ाए" या ऐसे चमत्कार, चिन्ह और अद्भुत काम करे जो केवल परमेश्वर ही कर सकता है। परमेश्वर द्वारा पतरस और यूहन्ना के माध्यम से लंगड़े व्यक्ति को चंगा करना एक चमत्कार का उदाहरण है। इस प्रकार के चमत्कार इस बात के संकेत थे कि विश्वासी यीशु के बारे में जो कह रहे थे वह सच था। विश्वासी यह मानते हैं कि चमत्कारों की शक्ति उनमें खुद से नहीं आई थी। परमेश्वर चंगाई, चिन्ह और चमत्कार करता था क्योंकि उन्होंने यीशु के शक्तिशाली नाम को पुकारा था। यहूदी संस्कृति में, किसी व्यक्ति का नाम पूरे व्यक्ति का प्रतिनिधित्व करता है।</w:t>
      </w:r>
    </w:p>
    <w:p>
      <w:pPr/>
      <w:r>
        <w:rPr>
          <w:lang w:val="hi_IN" w:bidi="hi_IN"/>
        </w:rPr>
      </w:r>
      <w:r>
        <w:rPr>
          <w:lang w:val="hi_IN" w:bidi="hi_IN"/>
        </w:rPr>
        <w:t>जब उन्होंने प्रार्थना की, तो परमेश्वर ने उस जगह को जहाँ वे मिल रहे थे, हिलाकर यह दिखाया कि उसने उनकी प्रार्थना सुन ली है और उसका जवाब दिया है। तब पवित्र आत्मा, यानी परमेश्वर की आत्मा ने, खास तौर पर सभी विश्वासियों को भर दिया। इसका मतलब यह नहीं है कि पवित्र आत्मा ने कभी विश्वासियों को छोड़ दिया था, बल्कि इसका मतलब यह है कि पवित्र आत्मा खास तौर पर विश्वासियों को हिम्मत दे रहा था ताकि वे यीशु के बारे में बता सकें। शायद अगले कुछ दिनों या हफ़्तों तक विश्वासी बाहर जाकर दूसरों के साथ हिम्मत से बातें साझा कर पाए। यहाँ, परमेश्वर का वचन उस सुसमाचार को दर्शाता है कि यीशु हमारे पापों के लिए मरा, लोगों ने उसे कब्र में दफनाया, और वह फिर से जी उठा। इसका अर्थ था कि परमेश्वर का राज्य शुरू हो गया था!</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4:23–31 के ऑडियो संस्करण को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पतरस और यूहन्ना यहूदी महासभा से अपनी मुलाक़ात से उस स्थान पर लौटते हैं जहाँ विश्वासी यरूशलेम में एक साथ इकट्ठा होते हैं। वे उन्हें महासभा के साथ हुई सारी बातें बताते हैं।</w:t>
      </w:r>
    </w:p>
    <w:p>
      <w:pPr/>
      <w:r>
        <w:rPr>
          <w:lang w:val="hi_IN" w:bidi="hi_IN"/>
        </w:rPr>
      </w:r>
      <w:r>
        <w:rPr>
          <w:b/>
          <w:lang w:val="hi_IN" w:bidi="hi_IN"/>
        </w:rPr>
        <w:t>दूसरे दृश्य में:</w:t>
      </w:r>
      <w:r>
        <w:rPr>
          <w:lang w:val="hi_IN" w:bidi="hi_IN"/>
        </w:rPr>
        <w:t xml:space="preserve"> विश्वासी एक साथ प्रार्थना करते हैं, भजन संहिता को उद्धृत करते हैं, और परमेश्वर से अनुरोध करते हैं कि वह उन्हें यीशु के बारे में बात करने का साहस दे, भले ही उन्हें ऐसा न करने की धमकी दी गई हो।</w:t>
      </w:r>
    </w:p>
    <w:p>
      <w:pPr/>
      <w:r>
        <w:rPr>
          <w:lang w:val="hi_IN" w:bidi="hi_IN"/>
        </w:rPr>
      </w:r>
      <w:r>
        <w:rPr>
          <w:b/>
          <w:lang w:val="hi_IN" w:bidi="hi_IN"/>
        </w:rPr>
        <w:t>तीसरे दृश्य में:</w:t>
      </w:r>
      <w:r>
        <w:rPr>
          <w:lang w:val="hi_IN" w:bidi="hi_IN"/>
        </w:rPr>
        <w:t xml:space="preserve"> परमेश्वर उस स्थान को हिला देता है जहाँ विश्वासी मिल रहे हैं। विश्वासी पवित्र आत्मा से भर जाते हैं और उन सब में कुछ समय के लिए बाहर जाकर यीशु के बारे में बताने का साहस आ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विश्वासियों का समूह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यहूदी महासभा ने पतरस और यूहन्ना को रिहा कर दिया। वे अपने दोस्तों के पास वापस जाते हैं और उन्हें बताते हैं कि महासभा से मुलाक़ात में क्या हुआ, जिसमें यह भी शामिल था कि अगुवों ने उन्हें कैसे धमकी दी थी। यीशु के सभी अनुयायियों ने मिलकर परमेश्वर से प्रार्थना की कि उन्हें यीशु के बारे में बात करने का साहस मिले।</w:t>
      </w:r>
    </w:p>
    <w:p>
      <w:pPr/>
      <w:r>
        <w:rPr>
          <w:lang w:val="hi_IN" w:bidi="hi_IN"/>
        </w:rPr>
      </w:r>
      <w:r>
        <w:rPr>
          <w:lang w:val="hi_IN" w:bidi="hi_IN"/>
        </w:rPr>
        <w:t>विश्वासी परमेश्वर को बहुत आदरपूर्ण तरीके से संबोधित करते हैं और उसे “संप्रभु प्रभु” कहते हैं। वे परमेश्वर को अपना प्रभु मानते हैं और यह स्वीकार करते हैं कि वह हर चीज़ का सृष्टिकर्ता है।</w:t>
      </w:r>
    </w:p>
    <w:p>
      <w:pPr/>
      <w:r>
        <w:rPr>
          <w:lang w:val="hi_IN" w:bidi="hi_IN"/>
        </w:rPr>
      </w:r>
      <w:r>
        <w:rPr>
          <w:lang w:val="hi_IN" w:bidi="hi_IN"/>
        </w:rPr>
        <w:t>विश्वासी यह मानते हैं कि परमेश्वर ने राजा दाऊद के माध्यम से पवित्र आत्मा से बात की थी, और उन्होंने भजन संहिता में दाऊद की कही बातों को उद्धृत किया।</w:t>
      </w:r>
    </w:p>
    <w:p>
      <w:pPr/>
      <w:r>
        <w:rPr>
          <w:lang w:val="hi_IN" w:bidi="hi_IN"/>
        </w:rPr>
      </w:r>
      <w:r>
        <w:rPr>
          <w:lang w:val="hi_IN" w:bidi="hi_IN"/>
        </w:rPr>
        <w:t>दाऊद ने कहा कि अन्यजाति और अन्य लोग व्यर्थ साजिश रचते हैं, या ऐसी योजनाएँ बनाते हैं जो कभी नहीं होती हैं।</w:t>
      </w:r>
    </w:p>
    <w:p>
      <w:pPr/>
      <w:r>
        <w:rPr>
          <w:lang w:val="hi_IN" w:bidi="hi_IN"/>
        </w:rPr>
      </w:r>
      <w:r>
        <w:rPr>
          <w:lang w:val="hi_IN" w:bidi="hi_IN"/>
        </w:rPr>
        <w:t>राजा और शासक परमेश्वर और उसके अभिषिक्त के खिलाफ इकट्ठा होते हैं। विश्वासियों का मानना है कि वह भजन संहिता यीशु के बारे में एक भविष्यद्वाणी थी। विश्वासी भजन संहिता के उद्धरण को समाप्त करते हैं। जब वे कहते हैं कि "सच में" या "असल में यह इसी नगर में हुआ था," तो "सच में" या "असल में" शब्दों का इस्तेमाल यह दिखाने के लिए किया जाता है कि हेरोदेस और पिलातुस ने उन राजाओं और शासकों के तौर पर भविष्यद्वाणी पूरी की, जिन्होंने परमेश्वर के अभिषिक्त यीशु का विरोध किया था। वे स्वीकार करते हैं कि यह परमेश्वर की योजना थी कि लोगों ने यीशु को प्रतिज्ञा किए हुए उद्धारकर्ता के रूप में अस्वीकार किया।</w:t>
      </w:r>
    </w:p>
    <w:p>
      <w:pPr/>
      <w:r>
        <w:rPr>
          <w:lang w:val="hi_IN" w:bidi="hi_IN"/>
        </w:rPr>
      </w:r>
      <w:r>
        <w:rPr>
          <w:lang w:val="hi_IN" w:bidi="hi_IN"/>
        </w:rPr>
        <w:t>"अब" शब्द का प्रयोग यहाँ यह बताने के लिए किया गया है कि पुरानी बातों को पीछे छोड़कर, अब परमेश्वर से कुछ करने का अनुरोध किया जा रहा है। विश्वासी यीशु के बारे में सिखाने के लिए परमेश्वर से साहस माँगते हैं और प्रार्थना करते हैं कि परमेश्वर अपना हाथ बढ़ाए, या सामर्थ्य के कार्य करे ताकि लोग जान सकें कि उनकी शिक्षा सत्य है।</w:t>
      </w:r>
    </w:p>
    <w:p>
      <w:pPr/>
      <w:r>
        <w:rPr>
          <w:lang w:val="hi_IN" w:bidi="hi_IN"/>
        </w:rPr>
      </w:r>
      <w:r>
        <w:rPr>
          <w:lang w:val="hi_IN" w:bidi="hi_IN"/>
        </w:rPr>
        <w:t>परमेश्वर उस स्थान को हिला देता है जहाँ वे इकट्ठा थे और सभी विश्वासी पवित्र आत्मा से भर जाते हैं। इसका मतलब यह नहीं है कि पवित्र आत्मा ने कभी विश्वासियों को छोड़ दिया था, बल्कि इसका मतलब यह है कि पवित्र आत्मा खास तौर पर विश्वासियों को हिम्मत दे रहा था ताकि वे यीशु के बारे में बता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4:23–31 के ऑडियो संस्करण को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विश्वासियों का समूह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पतरस और यूहन्ना का यहूदी महासभा से अपनी बैठक के बाद उस स्थान पर लौटने का अभिनय करें जहाँ विश्वासी यरूशलेम में एक साथ इकट्ठा हुए हैं। वे उन्हें महासभा के साथ हुई सारी बातें बताते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समूह की भूमिका निभाने वाले व्यक्ति से पूछें, “आप क्या महसूस कर रहे हैं या क्या सोच रहे हैं?” वह व्यक्ति इस तरह से उत्तर दे सकता है, "मैं डर गया हूँ। महासभा ही यीशु को मारने के लिए जिम्मेदार है," या "दृढ़ निश्चय है। यीशु ने कहा कि हमें सताव का सामना करना पड़ेगा। यह होना शुरू हो रहा है। हमें उसकी मदद की आवश्यकता है," या "आश्चर्य में हैं। मैं वही साहस चाहता हूँ जो पतरस और यूहन्ना ने महासभा में दिखाया था।"</w:t>
      </w:r>
    </w:p>
    <w:p>
      <w:pPr>
        <w:pStyle w:val="ListBullet"/>
        <w:spacing w:line="240" w:lineRule="auto"/>
        <w:ind w:left="720"/>
      </w:pPr>
      <w:r>
        <w:rPr>
          <w:lang w:val="hi_IN" w:bidi="hi_IN"/>
        </w:rPr>
      </w:r>
      <w:r>
        <w:rPr>
          <w:lang w:val="hi_IN" w:bidi="hi_IN"/>
        </w:rPr>
        <w:t>पतरस और यूहन्ना का किरदार निभाने वाले व्यक्ति से पूछें, "आप क्या महसूस कर रहे हैं या क्या सोच रहे हैं?" वह व्यक्ति इस तरह उत्तर दे सकता है, "मैं उत्साहित हूँ। पवित्र आत्मा ने हमें बोलने के लिए शब्द दिए जब हमें उनकी आवश्यकता थी," या "साहसी हो। मैं चाहता हूँ कि अन्य लोग भी यीशु के बारे में हिम्मत के साथ साझा करें!" या "आभारी हूँ। मैं परमेश्वर के किए हुए काम के लिए उसका धन्यवाद करना चाहता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विश्वासियों के एक साथ प्रार्थना करने का अभिनय करें। वे भजन संहिता को उद्धृत करते हैं और परमेश्वर से अनुरोध करते हैं कि वह उन्हें यीशु के बारे में बात करने का साहस दे, भले ही उन्हें ऐसा न करने की धमकी दी गई हो। विश्वासी प्रार्थना समाप्त करते हैं और परमेश्वर उस स्थान को हिला देते हैं जहाँ वे मिल रहे हैं। पवित्र आत्मा विशेष रूप से विश्वासियों को भर देता है और उन्हें सुसमाचार साझा करने के लिए साहस प्रदान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किरदार निभाने वाले व्यक्ति से पूछें, "आप कैसा महसूस कर रहे हैं या क्या सोच रहे हैं?" वह व्यक्ति इस तरह उत्तर दे सकता है, "मैं खुश हूँ।" मुझे उन्हें साझा करने का साहस देने में खुशी है," या "नियंत्रण में हूँ । मैं उनका उपयोग सामर्थी तरीकों से करूँगा," या "संतुष्ट हूँ। जब मेरे बच्चे मुझे पुकारेंगे तो मैं हमेशा उनकी मदद करूँगा।" [! अन्त] नाटक जारी रखें।</w:t>
      </w:r>
    </w:p>
    <w:p>
      <w:pPr>
        <w:pStyle w:val="ListBullet"/>
        <w:spacing w:line="240" w:lineRule="auto"/>
        <w:ind w:left="720"/>
      </w:pPr>
      <w:r>
        <w:rPr>
          <w:lang w:val="hi_IN" w:bidi="hi_IN"/>
        </w:rPr>
      </w:r>
      <w:r>
        <w:rPr>
          <w:lang w:val="hi_IN" w:bidi="hi_IN"/>
        </w:rPr>
        <w:t>विश्वासियों की भूमिका निभाने वाले व्यक्ति से पूछो, “तुम क्या महसूस कर रहे हो या क्या सोच रहे हो?” वह व्यक्ति इस तरह से उत्तर दे सकता है, "साहसी महसूस कर रहे हैं। यदि परमेश्वर हमारे साथ है, तो हमारे विरुद्ध कौन हो सकता है?" या "आनन्दित हैं। सभी को यीशु के सुसमाचार के बारे में जानना होगा," या "धन्य हैं। यीशु ने मुझे अपना गवाह बनने के लिए चुना और अब उसने मुझे ऐसा करने की सामर्थ्य दी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4:23–31 के ऑडियो संस्करण को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पतरस और यूहन्ना यरूशलेम में विश्वासियों के पास लौटते हैं और उन्हें वह सब कुछ बताते हैं जो </w:t>
      </w:r>
      <w:r>
        <w:rPr>
          <w:b/>
          <w:lang w:val="hi_IN" w:bidi="hi_IN"/>
        </w:rPr>
        <w:t>प्रधान याजकों</w:t>
      </w:r>
      <w:r>
        <w:rPr>
          <w:lang w:val="hi_IN" w:bidi="hi_IN"/>
        </w:rPr>
        <w:t xml:space="preserve"> और </w:t>
      </w:r>
      <w:r>
        <w:rPr>
          <w:b/>
          <w:lang w:val="hi_IN" w:bidi="hi_IN"/>
        </w:rPr>
        <w:t>पुरनियों</w:t>
      </w:r>
      <w:r>
        <w:rPr>
          <w:lang w:val="hi_IN" w:bidi="hi_IN"/>
        </w:rPr>
        <w:t xml:space="preserve"> ने कहा था। पुरनिए वे वृद्ध पुरुष थे जो गैर-धार्मिक समुदाय के अगुवे थे। प्रधान याजक या </w:t>
      </w:r>
      <w:r>
        <w:rPr>
          <w:b/>
          <w:lang w:val="hi_IN" w:bidi="hi_IN"/>
        </w:rPr>
        <w:t>महायाजक</w:t>
      </w:r>
      <w:r>
        <w:rPr>
          <w:lang w:val="hi_IN" w:bidi="hi_IN"/>
        </w:rPr>
        <w:t xml:space="preserve"> यहूदी महासभा की अगुवाई करता था। वह न केवल अन्य याजकों के ऊपर था, बल्कि वह यहूदी उच्चतम न्यायालय का अगुवा भी था और परमेश्वर को ऐसे विशेष बलिदान चढ़ाता था जो केवल महायाजक ही कर सकता था। पुरुषों के दोनों समूहों से यहूदी उच्च महासभा, अर्थात् </w:t>
      </w:r>
      <w:r>
        <w:rPr>
          <w:lang w:val="hi_IN" w:bidi="hi_IN"/>
        </w:rPr>
        <w:t xml:space="preserve">महासभा </w:t>
      </w:r>
      <w:r>
        <w:rPr>
          <w:lang w:val="hi_IN" w:bidi="hi_IN"/>
        </w:rPr>
        <w:t xml:space="preserve"> बना था। पुरनिए और महायाजक के लिए उसी शब्द या वाक्यांश का उपयोग करें जो आपने पिछले भागों में उपयोग किया है। </w:t>
      </w:r>
      <w:r>
        <w:rPr>
          <w:lang w:val="hi_IN" w:bidi="hi_IN"/>
        </w:rPr>
        <w:t>पुरनियों</w:t>
      </w:r>
      <w:r>
        <w:rPr>
          <w:lang w:val="hi_IN" w:bidi="hi_IN"/>
        </w:rPr>
        <w:t xml:space="preserve"> और </w:t>
      </w:r>
      <w:r>
        <w:rPr>
          <w:b/>
          <w:lang w:val="hi_IN" w:bidi="hi_IN"/>
        </w:rPr>
        <w:t>महायाजक</w:t>
      </w:r>
      <w:r>
        <w:rPr>
          <w:lang w:val="hi_IN" w:bidi="hi_IN"/>
        </w:rPr>
        <w:t xml:space="preserve"> के बारे में अधिक जानकारी के लिए, मुख्य शब्दावली देखें।</w:t>
      </w:r>
    </w:p>
    <w:p>
      <w:pPr/>
      <w:r>
        <w:rPr>
          <w:lang w:val="hi_IN" w:bidi="hi_IN"/>
        </w:rPr>
      </w:r>
      <w:r>
        <w:rPr>
          <w:lang w:val="hi_IN" w:bidi="hi_IN"/>
        </w:rPr>
        <w:t xml:space="preserve">विश्वासी अपनी </w:t>
      </w:r>
      <w:r>
        <w:rPr>
          <w:b/>
          <w:lang w:val="hi_IN" w:bidi="hi_IN"/>
        </w:rPr>
        <w:t>प्रार्थना</w:t>
      </w:r>
      <w:r>
        <w:rPr>
          <w:lang w:val="hi_IN" w:bidi="hi_IN"/>
        </w:rPr>
        <w:t xml:space="preserve"> शुरू करते हैं। प्रार्थना तब होती है जब कोई व्यक्ति परमेश्वर से संवाद करता है। यह सुनिश्चित करें कि आप यहां जिस शब्द का इस्तेमाल करते हैं, वह केवल कर्मकांडी संचार का ही नहीं बल्कि कुछ और व्यक्तिगत बात का भी उल्लेख करता हो। कुछ भाषाओं में धन्यवाद देने की प्रार्थनाओं और मदद मांगने की प्रार्थनाओं के लिए अलग-अलग शब्द हैं।</w:t>
      </w:r>
    </w:p>
    <w:p>
      <w:pPr/>
      <w:r>
        <w:rPr>
          <w:lang w:val="hi_IN" w:bidi="hi_IN"/>
        </w:rPr>
      </w:r>
      <w:r>
        <w:rPr>
          <w:lang w:val="hi_IN" w:bidi="hi_IN"/>
        </w:rPr>
        <w:t xml:space="preserve">यहाँ रुकें और समूह में चर्चा करें कि आप </w:t>
      </w:r>
      <w:r>
        <w:rPr>
          <w:b/>
          <w:lang w:val="hi_IN" w:bidi="hi_IN"/>
        </w:rPr>
        <w:t>प्रार्थना</w:t>
      </w:r>
      <w:r>
        <w:rPr>
          <w:lang w:val="hi_IN" w:bidi="hi_IN"/>
        </w:rPr>
        <w:t xml:space="preserve"> के लिए किस शब्द या वाक्यांश का उपयोग करेंगे। अधिक जानकारी के लिए </w:t>
      </w:r>
      <w:r>
        <w:rPr>
          <w:b/>
          <w:lang w:val="hi_IN" w:bidi="hi_IN"/>
        </w:rPr>
        <w:t>प्रार्थना</w:t>
      </w:r>
      <w:r>
        <w:rPr>
          <w:lang w:val="hi_IN" w:bidi="hi_IN"/>
        </w:rPr>
        <w:t xml:space="preserve">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वे परमेश्वर को </w:t>
      </w:r>
      <w:r>
        <w:rPr>
          <w:b/>
          <w:lang w:val="hi_IN" w:bidi="hi_IN"/>
        </w:rPr>
        <w:t>"सर्वोच्च प्रभु</w:t>
      </w:r>
      <w:r>
        <w:rPr>
          <w:lang w:val="hi_IN" w:bidi="hi_IN"/>
        </w:rPr>
        <w:t xml:space="preserve">" कहते हैं। प्रभु का अर्थ है स्वामी या वह जिसके पास अधिकार है। परमेश्वर के पास सभी लोगों पर सारी सामर्थ्य और अधिकार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विश्वासी कहते हैं कि परमेश्वर ने </w:t>
      </w:r>
      <w:r>
        <w:rPr>
          <w:b/>
          <w:lang w:val="hi_IN" w:bidi="hi_IN"/>
        </w:rPr>
        <w:t>स्वर्ग</w:t>
      </w:r>
      <w:r>
        <w:rPr>
          <w:lang w:val="hi_IN" w:bidi="hi_IN"/>
        </w:rPr>
        <w:t xml:space="preserve"> के नीचे सब कुछ बनाया है। यहाँ, स्वर्ग का अर्थ आसमान से है। स्वर्ग के लिए उसी शब्द या वाक्यांश का उपयोग करें, जिसका अर्थ आकाश है, जैसा कि आपने पिछले भागों में उपयोग किया है। </w:t>
      </w:r>
      <w:r>
        <w:rPr>
          <w:lang w:val="hi_IN" w:bidi="hi_IN"/>
        </w:rPr>
        <w:t>स्वर्ग</w:t>
      </w:r>
      <w:r>
        <w:rPr>
          <w:lang w:val="hi_IN" w:bidi="hi_IN"/>
        </w:rPr>
        <w:t xml:space="preserve"> के बारे में अधिक जानकारी के लिए, मुख्य शब्दावली को देखें।</w:t>
      </w:r>
    </w:p>
    <w:p>
      <w:pPr/>
      <w:r>
        <w:rPr>
          <w:lang w:val="hi_IN" w:bidi="hi_IN"/>
        </w:rPr>
      </w:r>
      <w:r>
        <w:rPr>
          <w:lang w:val="hi_IN" w:bidi="hi_IN"/>
        </w:rPr>
        <w:t xml:space="preserve">विश्वासी कहते हैं कि परमेश्वर ने दाऊद के माध्यम से </w:t>
      </w:r>
      <w:r>
        <w:rPr>
          <w:b/>
          <w:lang w:val="hi_IN" w:bidi="hi_IN"/>
        </w:rPr>
        <w:t>पवित्र आत्मा</w:t>
      </w:r>
      <w:r>
        <w:rPr>
          <w:lang w:val="hi_IN" w:bidi="hi_IN"/>
        </w:rPr>
        <w:t xml:space="preserve"> के द्वारा बात की थी। पवित्र आत्मा का मतलब है परमेश्वर का आत्मा, जो वह लोगों को अपनी उपस्थिति, बुद्धि, अधिकार और शक्ति देने के लिए देता है। "पवित्र आत्मा" के लिए उसी शब्द या वाक्यांश का उपयोग करें जिसका उपयोग आपने पिछले भागों में किया है।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 xml:space="preserve">वे दाऊद को "तेरा </w:t>
      </w:r>
      <w:r>
        <w:rPr>
          <w:b/>
          <w:lang w:val="hi_IN" w:bidi="hi_IN"/>
        </w:rPr>
        <w:t>दास</w:t>
      </w:r>
      <w:r>
        <w:rPr>
          <w:lang w:val="hi_IN" w:bidi="hi_IN"/>
        </w:rPr>
        <w:t xml:space="preserve">" कहते हैं। दास वह व्यक्ति है जो अपने स्वामी के घर में रहता है और उसकी सेवा करता है। लोग उन्हें समुदाय के सबसे नीचे और सबसे कम महत्वपूर्ण लोग मानते थे। यद्यपि दाऊद एक राजा था, फिर भी वह परमेश्वर का दास था, जिसका अर्थ है कि उसने वह सब कुछ किया जो परमेश्वर उससे चाहता था। दास के लिए उसी शब्द या वाक्यांश का उपयोग करें जिसका उपयोग आपने पिछले भागों में किया है। </w:t>
      </w:r>
      <w:r>
        <w:rPr>
          <w:lang w:val="hi_IN" w:bidi="hi_IN"/>
        </w:rPr>
        <w:t>दास</w:t>
      </w:r>
      <w:r>
        <w:rPr>
          <w:lang w:val="hi_IN" w:bidi="hi_IN"/>
        </w:rPr>
        <w:t xml:space="preserve"> के बारे में अधिक जानकारी के लिए, मुख्य शब्दावली देखें।</w:t>
      </w:r>
    </w:p>
    <w:p>
      <w:pPr/>
      <w:r>
        <w:rPr>
          <w:lang w:val="hi_IN" w:bidi="hi_IN"/>
        </w:rPr>
      </w:r>
      <w:r>
        <w:rPr>
          <w:lang w:val="hi_IN" w:bidi="hi_IN"/>
        </w:rPr>
        <w:t xml:space="preserve">भजन में, दाऊद कहता है कि </w:t>
      </w:r>
      <w:r>
        <w:rPr>
          <w:b/>
          <w:lang w:val="hi_IN" w:bidi="hi_IN"/>
        </w:rPr>
        <w:t xml:space="preserve">जातियाँ </w:t>
      </w:r>
      <w:r>
        <w:rPr>
          <w:lang w:val="hi_IN" w:bidi="hi_IN"/>
        </w:rPr>
        <w:t xml:space="preserve"> क्रोध करती हैं। विशेष रूप से, वह गैर-यहूदी जातियों के क्रोधित होने की बात कर रहा है। यहाँ, जाति का अर्थ उन लोगों के समूह से है जो एक ही भाषा और संस्कृति साझा करते हैं। जाति के लिए उसी शब्द या वाक्यांश का उपयोग करें जिसका उपयोग आपने पिछले भागों में किया है। </w:t>
      </w:r>
      <w:r>
        <w:rPr>
          <w:lang w:val="hi_IN" w:bidi="hi_IN"/>
        </w:rPr>
        <w:t>जाति</w:t>
      </w:r>
      <w:r>
        <w:rPr>
          <w:lang w:val="hi_IN" w:bidi="hi_IN"/>
        </w:rPr>
        <w:t xml:space="preserve"> के बारे में अधिक जानकारी के लिए, मुख्य शब्दावली देखें।</w:t>
      </w:r>
    </w:p>
    <w:p>
      <w:pPr/>
      <w:r>
        <w:rPr>
          <w:lang w:val="hi_IN" w:bidi="hi_IN"/>
        </w:rPr>
      </w:r>
      <w:r>
        <w:rPr>
          <w:lang w:val="hi_IN" w:bidi="hi_IN"/>
        </w:rPr>
        <w:t xml:space="preserve">विश्वासी यीशु को </w:t>
      </w:r>
      <w:r>
        <w:rPr>
          <w:b/>
          <w:lang w:val="hi_IN" w:bidi="hi_IN"/>
        </w:rPr>
        <w:t>अभिषिक्त</w:t>
      </w:r>
      <w:r>
        <w:rPr>
          <w:lang w:val="hi_IN" w:bidi="hi_IN"/>
        </w:rPr>
        <w:t xml:space="preserve"> के रूप में देखते हैं जिसके बारे में दाऊद ने लिखा था। यहूदी संस्कृति में, जब परमेश्वर किसी का अभिषेक करता था, तो इसका अर्थ था कि उन्हें परमेश्वर का अनुग्रह प्राप्त हुआ है या उन्हें परमेश्वर के उद्देश्य में किसी विशेष स्थान, सेवा या कार्य के लिए नियुक्त किया गया है। परमेश्वर ने यीशु का अभिषेक किया या विशेष रूप से प्रतिज्ञा किए हुए उद्धारकर्ता के रूप में चुना।</w:t>
      </w:r>
    </w:p>
    <w:p>
      <w:pPr/>
      <w:r>
        <w:rPr>
          <w:lang w:val="hi_IN" w:bidi="hi_IN"/>
        </w:rPr>
      </w:r>
      <w:r>
        <w:rPr>
          <w:lang w:val="hi_IN" w:bidi="hi_IN"/>
        </w:rPr>
        <w:t xml:space="preserve">यहां रुकें और समूह में चर्चा करें कि आप </w:t>
      </w:r>
      <w:r>
        <w:rPr>
          <w:b/>
          <w:lang w:val="hi_IN" w:bidi="hi_IN"/>
        </w:rPr>
        <w:t>अभिषिक्त</w:t>
      </w:r>
      <w:r>
        <w:rPr>
          <w:lang w:val="hi_IN" w:bidi="hi_IN"/>
        </w:rPr>
        <w:t xml:space="preserve"> के लिए किस शब्द या वाक्यांश का प्रयोग करेंगे। अधिक जानकारी के लिए मुख्य शब्दावली में </w:t>
      </w:r>
      <w:r>
        <w:rPr>
          <w:lang w:val="hi_IN" w:bidi="hi_IN"/>
        </w:rPr>
        <w:t>अभिषेक</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जब विश्वासी कहते हैं कि अधिकारियों ने यीशु को मारने के लिए </w:t>
      </w:r>
      <w:r>
        <w:rPr>
          <w:b/>
          <w:lang w:val="hi_IN" w:bidi="hi_IN"/>
        </w:rPr>
        <w:t>अन्यजातियों</w:t>
      </w:r>
      <w:r>
        <w:rPr>
          <w:lang w:val="hi_IN" w:bidi="hi_IN"/>
        </w:rPr>
        <w:t xml:space="preserve"> के साथ काम किया है, तो अन्यजाति का अर्थ गैर-यहूदियों से है। इस मामले में, यह रोमी अधिकारियों और सैनिकों को दर्शाता है।</w:t>
      </w:r>
    </w:p>
    <w:p>
      <w:pPr/>
      <w:r>
        <w:rPr>
          <w:lang w:val="hi_IN" w:bidi="hi_IN"/>
        </w:rPr>
      </w:r>
      <w:r>
        <w:rPr>
          <w:lang w:val="hi_IN" w:bidi="hi_IN"/>
        </w:rPr>
        <w:t xml:space="preserve">यहाँ रुकें और समूह के रूप में चर्चा करें कि आप </w:t>
      </w:r>
      <w:r>
        <w:rPr>
          <w:b/>
          <w:lang w:val="hi_IN" w:bidi="hi_IN"/>
        </w:rPr>
        <w:t>अन्यजाति</w:t>
      </w:r>
      <w:r>
        <w:rPr>
          <w:lang w:val="hi_IN" w:bidi="hi_IN"/>
        </w:rPr>
        <w:t xml:space="preserve"> के लिए किस शब्द या वाक्यांश का उपयोग करेंगे। अधिक जानकारी के लिए मुख्य शब्दावली में </w:t>
      </w:r>
      <w:r>
        <w:rPr>
          <w:lang w:val="hi_IN" w:bidi="hi_IN"/>
        </w:rPr>
        <w:t>अन्यजाति</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अन्यजातियों ने यीशु को मारने के लिए इस्राएल के लोगों के साथ काम किया था। "</w:t>
      </w:r>
      <w:r>
        <w:rPr>
          <w:b/>
          <w:lang w:val="hi_IN" w:bidi="hi_IN"/>
        </w:rPr>
        <w:t>इस्राएल</w:t>
      </w:r>
      <w:r>
        <w:rPr>
          <w:lang w:val="hi_IN" w:bidi="hi_IN"/>
        </w:rPr>
        <w:t xml:space="preserve"> के लोग" यहूदियों या याकूब के वंशजों को दर्शाता है। इस्राएल के लिए उसी शब्द या वाक्यांश का उपयोग करें जिसका उपयोग आपने पिछले भागों में किया है।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विश्वासी यीशु को तेरा </w:t>
      </w:r>
      <w:r>
        <w:rPr>
          <w:b/>
          <w:lang w:val="hi_IN" w:bidi="hi_IN"/>
        </w:rPr>
        <w:t>पवित्र</w:t>
      </w:r>
      <w:r>
        <w:rPr>
          <w:lang w:val="hi_IN" w:bidi="hi_IN"/>
        </w:rPr>
        <w:t xml:space="preserve"> सेवक कहते हैं। पवित्र का अर्थ है कोई भी ऐसी चीज़ जिसे परमेश्वर के सेवा के लिए अलग रखा गया हो। यीशु को परमेश्वर द्वारा एक विशेष उद्देश्य के लिए अलग रखा गया था, ताकि वह प्रतिज्ञा किया हुआ उद्धारकर्ता बन सके। यीशु परमेश्वर का सेवक था क्योंकि उसने वह सब कुछ किया जो परमेश्वर उससे चाहता था। पवित्र के लिए उसी शब्द या वाक्यांश का उपयोग करें जिसका उपयोग आपने पिछले भागों में किया है।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विश्वासी परमेश्वर से </w:t>
      </w:r>
      <w:r>
        <w:rPr>
          <w:b/>
          <w:lang w:val="hi_IN" w:bidi="hi_IN"/>
        </w:rPr>
        <w:t>चिन्ह और अद्भुत काम</w:t>
      </w:r>
      <w:r>
        <w:rPr>
          <w:lang w:val="hi_IN" w:bidi="hi_IN"/>
        </w:rPr>
        <w:t xml:space="preserve"> करने के लिए कहते हैं। चमत्कार, चिन्ह और अद्भुत काम वे सभी कार्य हैं जो केवल परमेश्वर ही कर सकता है। चिन्ह यह भी दर्शाते हैं कि कोई बात सच है। इसका एक उदाहरण पतरस और यूहन्ना द्वारा लंगड़े व्यक्ति को चंगा करना है—यह एक चिन्ह था कि यीशु के बारे में उनकी शिक्षाएँ सत्य हैं। चमत्कार, चिन्ह और अद्भुत कामों के लिए उसी शब्द या वाक्यांश का उपयोग करें जो आपने पिछले भागों में उपयोग किया है। </w:t>
      </w:r>
      <w:r>
        <w:rPr>
          <w:lang w:val="hi_IN" w:bidi="hi_IN"/>
        </w:rPr>
        <w:t>चमत्कार, चिन्ह और अद्भुत कामों</w:t>
      </w:r>
      <w:r>
        <w:rPr>
          <w:lang w:val="hi_IN" w:bidi="hi_IN"/>
        </w:rPr>
        <w:t xml:space="preserve"> के बारे में अधिक जानकारी के लिए मुख्य शब्दावली देखें।</w:t>
      </w:r>
    </w:p>
    <w:p>
      <w:pPr/>
      <w:r>
        <w:rPr>
          <w:lang w:val="hi_IN" w:bidi="hi_IN"/>
        </w:rPr>
      </w:r>
      <w:r>
        <w:rPr>
          <w:lang w:val="hi_IN" w:bidi="hi_IN"/>
        </w:rPr>
        <w:t xml:space="preserve">विश्वासियों ने </w:t>
      </w:r>
      <w:r>
        <w:rPr>
          <w:b/>
          <w:lang w:val="hi_IN" w:bidi="hi_IN"/>
        </w:rPr>
        <w:t>परमेश्वर के वचन</w:t>
      </w:r>
      <w:r>
        <w:rPr>
          <w:lang w:val="hi_IN" w:bidi="hi_IN"/>
        </w:rPr>
        <w:t xml:space="preserve">, या उस सुसमाचार का प्रचार किया कि यीशु हमारे पापों के लिए मरा, दफनाया गया, और फिर से जी उठा। परमेश्वर के वचन के लिए उसी शब्द या वाक्यांश का उपयोग करें जिसका उपयोग आपने पिछले भागों में किया है। </w:t>
      </w:r>
      <w:r>
        <w:rPr>
          <w:lang w:val="hi_IN" w:bidi="hi_IN"/>
        </w:rPr>
        <w:t>परमेश्वर के वचन</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4:32–37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4:32–37 को सुनें और अपने मन में रखें।</w:t>
      </w:r>
    </w:p>
    <w:p>
      <w:pPr/>
      <w:r>
        <w:rPr>
          <w:lang w:val="hi_IN" w:bidi="hi_IN"/>
        </w:rPr>
      </w:r>
      <w:r>
        <w:rPr>
          <w:lang w:val="hi_IN" w:bidi="hi_IN"/>
        </w:rPr>
        <w:t>यदि सम्भव हो तो प्रेरितों के काम 4:32–37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4:32–37 का ऑडियो संस्करण सबसे आसानी से समझ में आने वाले अनुवाद में सुनें।</w:t>
      </w:r>
    </w:p>
    <w:p>
      <w:pPr/>
      <w:r>
        <w:rPr>
          <w:lang w:val="hi_IN" w:bidi="hi_IN"/>
        </w:rPr>
      </w:r>
      <w:r>
        <w:rPr>
          <w:lang w:val="hi_IN" w:bidi="hi_IN"/>
        </w:rPr>
        <w:t>पिछले भाग में, पतरस और यूहन्ना ने यरूशलेम में विश्वासियों के एक समूह को यहूदी परिषद के सामने यीशु के बारे में बताने के बारे में बताया। विश्वासियों के समूह ने प्रार्थना की कि परमेश्वर उन्हें यीशु के बारे में बात करने का साहस दें। परमेश्वर ने उस स्थान को हिला दिया जहाँ वे मिल रहे थे, और उनकी प्रार्थना का उत्तर दिया। अब, विश्वासी एकजुट हैं, सब कुछ साझा करते हैं, प्रेरित चमत्कार कर रहे हैं, और परमेश्वर उन्हें वह सब कुछ दे रहा है जिसकी उन्हें आवश्यकता है।</w:t>
      </w:r>
    </w:p>
    <w:p>
      <w:pPr/>
      <w:r>
        <w:rPr>
          <w:lang w:val="hi_IN" w:bidi="hi_IN"/>
        </w:rPr>
      </w:r>
      <w:r>
        <w:rPr>
          <w:lang w:val="hi_IN" w:bidi="hi_IN"/>
        </w:rPr>
        <w:t>लूका हमें बताता है कि सभी विश्वासी, यानी जो यीशु पर विश्वास करते थे और उसे प्रतिज्ञा किए गए उद्धारकर्ता के रूप में मानते थे और उनका अनुसरण करते थे, वे हृदय, मन और आत्मा से एक थे। इस वाक्यांश का अर्थ है कि विश्वासी अपने पूरे अस्तित्व में एकजुट थे, जिसमें उनके उद्देश्य, भावनाएँ, इच्छाएँ और विचार शामिल थे।</w:t>
      </w:r>
    </w:p>
    <w:p>
      <w:pPr/>
      <w:r>
        <w:rPr>
          <w:lang w:val="hi_IN" w:bidi="hi_IN"/>
        </w:rPr>
      </w:r>
      <w:r>
        <w:rPr>
          <w:lang w:val="hi_IN" w:bidi="hi_IN"/>
        </w:rPr>
        <w:t>यहाँ रुकें और समूह में इस प्रश्न पर चर्चा करें: आप अपनी संस्कृति में इस प्रकार की एकता का वर्णन कैसे करेंगे? इस ऑडियो को यहाँ रोकें।</w:t>
      </w:r>
    </w:p>
    <w:p>
      <w:pPr/>
      <w:r>
        <w:rPr>
          <w:lang w:val="hi_IN" w:bidi="hi_IN"/>
        </w:rPr>
      </w:r>
      <w:r>
        <w:rPr>
          <w:lang w:val="hi_IN" w:bidi="hi_IN"/>
        </w:rPr>
        <w:t>पवित्र आत्मा ने विश्वासियों को एकजुट किया। वे उन चीजों को, जो उनकी थीं, अपनी संपत्ति नहीं मानते थे। इसके बजाय, जब अन्य विश्वासियों को ज़रूरत होती थी, तो वे अपनी संपत्ति बाँट देते थे।</w:t>
      </w:r>
    </w:p>
    <w:p>
      <w:pPr/>
      <w:r>
        <w:rPr>
          <w:lang w:val="hi_IN" w:bidi="hi_IN"/>
        </w:rPr>
      </w:r>
      <w:r>
        <w:rPr>
          <w:lang w:val="hi_IN" w:bidi="hi_IN"/>
        </w:rPr>
        <w:t>बारह प्रेरित, यानी यीशु के चुने हुए प्रतिनिधि, लगातार सामर्थ्य के साथ शिक्षा देते रहे। इसका अर्थ यह हो सकता है कि उन्होंने प्रभावशाली ढंग से बोला और सिखाया और साथ ही चमत्कार या ऐसे कार्य किए जो केवल परमेश्वर ही कर सकता है। प्रेरितों ने प्रभु यीशु के जी उठने के बारे में गवाही देना जारी रखा और लोगों को बताना जारी रखा कि वह प्रतिज्ञा किया गया उद्धारकर्ता है। जी उठने का अर्थ है परमेश्वर द्वारा यीशु को फिर से जीवित करवाना। जब लूका यीशु को प्रभु कहता है, तो उसका अर्थ है कि यीशु परमेश्वर है और उसे दूसरों पर अधिकार है। इस समय के दौरान, परमेश्वर ने सभी विश्वासियों पर अपना अनुग्रह या कृपा दिखाना जारी रखा और कई तरीकों से उनकी मदद की।</w:t>
      </w:r>
    </w:p>
    <w:p>
      <w:pPr/>
      <w:r>
        <w:rPr>
          <w:lang w:val="hi_IN" w:bidi="hi_IN"/>
        </w:rPr>
      </w:r>
      <w:r>
        <w:rPr>
          <w:lang w:val="hi_IN" w:bidi="hi_IN"/>
        </w:rPr>
        <w:t>जब भी किसी विश्वासी को ज़रूरत होती थी, तो कुछ धनी विश्वासी अपने घर या जमीन बेच देते थे और बिक्री से आने वाले पैसे को प्रेरितों के पास लाते थे। प्रेरितों के पैरों पर पैसे रखने का अर्थ यह नहीं है कि उन्होंने वास्तव में पैसे उनके पैरों पर रख दिए। बल्कि, विश्वासियों ने पैसे का नियंत्रण प्रेरितों को दे दिया ताकि वे जरूरतमंद विश्वासियों को दे सकें। सभी विश्वासियों ने अपनी संपत्ति नहीं बेची। संपत्ति बेचना आवश्यक नहीं था, बल्कि लोगों ने कई बार ऐसा किया और लोग इन उपहारों को खुले दिल से देते थे।</w:t>
      </w:r>
    </w:p>
    <w:p>
      <w:pPr/>
      <w:r>
        <w:rPr>
          <w:lang w:val="hi_IN" w:bidi="hi_IN"/>
        </w:rPr>
      </w:r>
      <w:r>
        <w:rPr>
          <w:lang w:val="hi_IN" w:bidi="hi_IN"/>
        </w:rPr>
        <w:t>लूका यूसुफ का उदाहरण देता है, जिसने अपनी ज़मीन बेच दी और उसका पैसा प्रेरितों को दिया, ताकि वे उसे किसी भी ज़रूरतमंद विश्वासी को दे सकें। यूसुफ एक यहूदी था, जो लेवी के वंश से था। परमेश्वर ने लेवियों को मन्दिर में मदद करने का दायित्व सौंपा था। यूसुफ का जन्म साइप्रस द्वीप पर हुआ था, लेकिन उसके यरूशलेम में रिश्तेदार थे और भूमि भी थी । हालाँकि उसका नाम यूसुफ था, फिर भी प्रेरितों ने उसे बरनबास कहा, जिसका अर्थ है प्रोत्साहन का पुत्र। इसका अर्थ यह नहीं है कि वह प्रोत्साहन नाम के व्यक्ति का पुत्र था। बल्कि, इस वाक्यांश का अर्थ है कि वह एक ऐसा व्यक्ति था जो दूसरों को प्रोत्साहित करता था। यूसुफ ने अपने आसपास के लोगों को आशा, साहस या आत्मविश्वास दिया।</w:t>
      </w:r>
    </w:p>
    <w:p>
      <w:pPr/>
      <w:r>
        <w:rPr>
          <w:lang w:val="hi_IN" w:bidi="hi_IN"/>
        </w:rPr>
      </w:r>
      <w:r>
        <w:rPr>
          <w:lang w:val="hi_IN" w:bidi="hi_IN"/>
        </w:rPr>
        <w:t>यहाँ रुकें और समूह में इस प्रश्न पर चर्चा करें: अपनी संस्कृति में नाम और उपनामों का वर्णन करें। उदाहरण दें कि लोग किसी व्यक्ति का असली नाम इस्तेमाल करने के बजाय उसे कैसे बुलाते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4:32–37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यरूशलेम के सभी विश्वासी एक साथ थे और पवित्र आत्मा के द्वारा एकजुट थे। उन्होंने कहा कि उनकी सारी संपत्ति सभी के लिए है। प्रेरितों ने यीशु के जी उठने के बारे में महान सामर्थ्य और आश्चर्यकर्मों के साथ सिखाया।</w:t>
      </w:r>
    </w:p>
    <w:p>
      <w:pPr/>
      <w:r>
        <w:rPr>
          <w:lang w:val="hi_IN" w:bidi="hi_IN"/>
        </w:rPr>
      </w:r>
      <w:r>
        <w:rPr>
          <w:b/>
          <w:lang w:val="hi_IN" w:bidi="hi_IN"/>
        </w:rPr>
        <w:t>दूसरे दृश्य में:</w:t>
      </w:r>
      <w:r>
        <w:rPr>
          <w:lang w:val="hi_IN" w:bidi="hi_IN"/>
        </w:rPr>
        <w:t xml:space="preserve"> जब वे सब एक साथ थे, तब कोई भी ज़रूरतमंद नहीं था, क्योंकि यदि किसी को किसी चीज़ की आवश्यकता होती, तो अनुयायियों में से कोई अपनी संपत्ति या घर बेचकर उसका पैसा प्रेरितों को दे देता था। प्रेरितों ने वह पैसा जरूरतमंद विश्वासियों को दिया।</w:t>
      </w:r>
    </w:p>
    <w:p>
      <w:pPr/>
      <w:r>
        <w:rPr>
          <w:lang w:val="hi_IN" w:bidi="hi_IN"/>
        </w:rPr>
      </w:r>
      <w:r>
        <w:rPr>
          <w:b/>
          <w:lang w:val="hi_IN" w:bidi="hi_IN"/>
        </w:rPr>
        <w:t>तीसरे दृश्य में:</w:t>
      </w:r>
      <w:r>
        <w:rPr>
          <w:lang w:val="hi_IN" w:bidi="hi_IN"/>
        </w:rPr>
        <w:t xml:space="preserve"> इसका एक उदाहरण यूसुफ था जो किसी दूसरे क्षेत्र से था। वह विश्वासियों के समूह का हिस्सा था। उसने अपना खेत बेच दिया और बिक्री से आने वाले पैसे को प्रेरितों के पास लाया। यूसुफ, जिसे बरनबास के नाम से भी जाना जाता था, प्रोत्साहित करने के लिए जाना जाता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गैर-विश्वासी जो प्रेरितों को बोलते हुए सुनते हैं</w:t>
      </w:r>
    </w:p>
    <w:p>
      <w:pPr>
        <w:pStyle w:val="ListBullet"/>
        <w:spacing w:line="240" w:lineRule="auto"/>
        <w:ind w:left="720"/>
      </w:pPr>
      <w:r>
        <w:rPr>
          <w:lang w:val="hi_IN" w:bidi="hi_IN"/>
        </w:rPr>
      </w:r>
      <w:r>
        <w:rPr>
          <w:lang w:val="hi_IN" w:bidi="hi_IN"/>
        </w:rPr>
        <w:t>यरूशलेम में ज़रूरतमंद विश्वासी</w:t>
      </w:r>
    </w:p>
    <w:p>
      <w:pPr>
        <w:pStyle w:val="ListBullet"/>
        <w:spacing w:line="240" w:lineRule="auto"/>
        <w:ind w:left="720"/>
      </w:pPr>
      <w:r>
        <w:rPr>
          <w:lang w:val="hi_IN" w:bidi="hi_IN"/>
        </w:rPr>
      </w:r>
      <w:r>
        <w:rPr>
          <w:lang w:val="hi_IN" w:bidi="hi_IN"/>
        </w:rPr>
        <w:t>विश्वासी जो अपनी-अपनी संपत्ति बेच रहे हैं</w:t>
      </w:r>
    </w:p>
    <w:p>
      <w:pPr>
        <w:pStyle w:val="ListBullet"/>
        <w:spacing w:line="240" w:lineRule="auto"/>
        <w:ind w:left="720"/>
      </w:pPr>
      <w:r>
        <w:rPr>
          <w:lang w:val="hi_IN" w:bidi="hi_IN"/>
        </w:rPr>
      </w:r>
      <w:r>
        <w:rPr>
          <w:lang w:val="hi_IN" w:bidi="hi_IN"/>
        </w:rPr>
        <w:t>यूसुफ़, जिसे बरनाबास कहा जाता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लूका इस भाग को "अब" शब्द का उपयोग करके शुरू करता है। लूका ऐसा इसलिए करता है ताकि बरनबास के कार्यों और हनन्याह के कार्यों के बीच अंतर दिखाया जा सके, जो अगले भाग में प्रकट होगा। पवित्र आत्मा ने यरूशलेम में पवित्र आत्मा के माध्यम से यीशु के अनुयायियों को उनके सोचने के तरीके में एकजुट किया। वे किसी भी चीज़ को, जो उनकी थी, अपनी संपत्ति नहीं मानते थे। उसी समय, प्रेरित लोगों को यीशु के जी उठने के बारे में बता रहे थे। परमेश्वर उनकी मदद कर रहा था और लोग उनका सम्मान कर रहे थे।</w:t>
      </w:r>
    </w:p>
    <w:p>
      <w:pPr/>
      <w:r>
        <w:rPr>
          <w:lang w:val="hi_IN" w:bidi="hi_IN"/>
        </w:rPr>
      </w:r>
      <w:r>
        <w:rPr>
          <w:lang w:val="hi_IN" w:bidi="hi_IN"/>
        </w:rPr>
        <w:t>यहाँ रुकें और समूह में इस प्रश्न पर चर्चा करें: आपके यहाँ किस तरह की वस्तु किसी व्यक्ति की संपत्ति मानी जाती है? किन वस्तुओं को समुदाय की संपत्ति माना जाता है? किसी ऐसे समय का वर्णन करें जब किसी ने अपनी संपत्ति समुदाय को दे दी। इस ऑडियो को यहाँ रोकें।</w:t>
      </w:r>
    </w:p>
    <w:p>
      <w:pPr/>
      <w:r>
        <w:rPr>
          <w:lang w:val="hi_IN" w:bidi="hi_IN"/>
        </w:rPr>
      </w:r>
      <w:r>
        <w:rPr>
          <w:lang w:val="hi_IN" w:bidi="hi_IN"/>
        </w:rPr>
        <w:t>कोई विश्वासी ज़रूरतमंद नहीं था। यीशु के कुछ अनुयायियों ने अपनी संपत्तियाँ बेच दीं और ज़रूरतमंदों की मदद के लिए वह धन प्रेरितों को दे दिया।</w:t>
      </w:r>
    </w:p>
    <w:p>
      <w:pPr/>
      <w:r>
        <w:rPr>
          <w:lang w:val="hi_IN" w:bidi="hi_IN"/>
        </w:rPr>
      </w:r>
      <w:r>
        <w:rPr>
          <w:lang w:val="hi_IN" w:bidi="hi_IN"/>
        </w:rPr>
        <w:t>लूका यूसुफ़ का परिचय देने के लिए, विश्वासियों को एक करने में पवित्र आत्मा की भूमिका का सार बताता है। “और ऐसा हुआ” यूसुफ़ की कहानी में प्रवेश का संकेत देता है। यूसुफ ने अपनी संपत्ति बेच दी और वह पैसा प्रेरितों के चरणों में रख दिया। इसका अर्थ यह है कि यूसुफ ने पैसा प्रेरितों के नियंत्रण में रखा ताकि वे ज़रूरत के अनुसार वितरित कर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4:32–37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गैर-विश्वासी जो प्रेरितों को बोलते हुए सुनते हैं</w:t>
      </w:r>
    </w:p>
    <w:p>
      <w:pPr>
        <w:pStyle w:val="ListBullet"/>
        <w:spacing w:line="240" w:lineRule="auto"/>
        <w:ind w:left="720"/>
      </w:pPr>
      <w:r>
        <w:rPr>
          <w:lang w:val="hi_IN" w:bidi="hi_IN"/>
        </w:rPr>
      </w:r>
      <w:r>
        <w:rPr>
          <w:lang w:val="hi_IN" w:bidi="hi_IN"/>
        </w:rPr>
        <w:t>यरूशलेम में ज़रूरतमंद विश्वासी</w:t>
      </w:r>
    </w:p>
    <w:p>
      <w:pPr>
        <w:pStyle w:val="ListBullet"/>
        <w:spacing w:line="240" w:lineRule="auto"/>
        <w:ind w:left="720"/>
      </w:pPr>
      <w:r>
        <w:rPr>
          <w:lang w:val="hi_IN" w:bidi="hi_IN"/>
        </w:rPr>
      </w:r>
      <w:r>
        <w:rPr>
          <w:lang w:val="hi_IN" w:bidi="hi_IN"/>
        </w:rPr>
        <w:t>विश्वासी जो अपनी-अपनी संपत्ति बेच रहे हैं</w:t>
      </w:r>
    </w:p>
    <w:p>
      <w:pPr>
        <w:pStyle w:val="ListBullet"/>
        <w:spacing w:line="240" w:lineRule="auto"/>
        <w:ind w:left="720"/>
      </w:pPr>
      <w:r>
        <w:rPr>
          <w:lang w:val="hi_IN" w:bidi="hi_IN"/>
        </w:rPr>
      </w:r>
      <w:r>
        <w:rPr>
          <w:lang w:val="hi_IN" w:bidi="hi_IN"/>
        </w:rPr>
        <w:t>यूसुफ़, जिसे बरनाबास कहा जाता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यरूशलेम के सभी विश्वासियों को एकमत और एकजुट होकर अभिनय करते हुए दिखाओ। वे अपनी संपत्ति को अपनी संपत्ति नहीं कहते थे। प्रेरितों ने यीशु के जी उठने के बारे में महान सामर्थ्य के साथ बात की और आश्चर्यकर्म किए। उन्हें परमेश्वर की सहायता और लोगों का आदर मिला हुआ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व्यक्ति से पूछो, “तुम क्या महसूस कर रहे हो या क्या सोच रहे हो?” वह व्यक्ति इस तरह के उत्तर दे सकता है: “मुझे अपनापन महसूस होता है; यह मेरे अपने परिवार से भी बेहतर है,” या “मुझे बहुत खुशी है कि हम में कोई भी जरूरतमंद नहीं है,” या “मैं अपने आप को धन्य महसूस करता/करती हूँ।” परमेश्वर ने वास्तव में बहुत से अन्य लोगों को यीशु के बारे में बात करने की सामर्थ्य और अधिकार दिया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 अभिनय करें कि जब सभी विश्वासी एक साथ हों, तो कोई भी ज़रूरतमंद न हो, क्योंकि यदि किसी को किसी चीज़ की ज़रूरत होती है, तो अनुयायियों में से कोई अपनी संपत्ति या घर बेच देता है और वह पैसा प्रेरितों को दे देता है। प्रेरितों ने वह पैसा जरूरतमंद विश्वासियों को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प्रेरितों की भूमिका निभाने वाले व्यक्ति से पूछो, “तुम क्या महसूस कर रहे हो या क्या सोच रहे हो?” वह व्यक्ति इस तरह उत्तर दे सकता है, “मैं बहुत प्रभावित हूँ। मैं देखता हूँ कि धनी लोग गरीबों के साथ बाँटते हैं, केवल पवित्र आत्मा की शक्ति से ऐसा हो सकता है," या "मुझे सम्मानित महसूस होता है। मुझे धन का उपयोग बुद्धिमानी से करना चाहिए ताकि परमेश्वर की महिमा हो सके," या "जरूरतमंद लोगों की देखभाल करना एक बड़ी जिम्मेदारी है, लेकिन परमेश्वर हमारी हर ज़रूरत पूरी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एक उदाहरण का अभिनय करें। यूसुफ, जिसे बरनबास भी कहा जाता है, एक ऐसा व्यक्ति है जो समूह का हिस्सा है। यूसुफ अपनी संपत्ति बेचता है और वह पैसा ज़रूरतमंद विश्वासियों की मदद करने के लिए प्रेरितों को देता है। प्रेरित यूसुफ को एक महान प्रोत्साहक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यूसुफ की भूमिका निभाने वाले व्यक्ति से पूछें, "आप क्या महसूस कर रहे हैं या क्या सोच रहे हैं?" वह व्यक्ति इस तरह के उत्तर दे सकता है: “मुझे खुशी है कि मैं यीशु में अपने परिवार के लिए थोड़ा-सा कर पा रहा हूँ,” या “काश मैं और अधिक कर पाता” या “यीशु ने मेरे लिए जो किया है, उसके सामने थोड़ा-सा धन देना कुछ भी नहीं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4:32–37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यरूशलेम में </w:t>
      </w:r>
      <w:r>
        <w:rPr>
          <w:b/>
          <w:lang w:val="hi_IN" w:bidi="hi_IN"/>
        </w:rPr>
        <w:t>विश्वासियों</w:t>
      </w:r>
      <w:r>
        <w:rPr>
          <w:lang w:val="hi_IN" w:bidi="hi_IN"/>
        </w:rPr>
        <w:t xml:space="preserve"> का समूह एकजुट है। विश्वासी उन लोगों को दर्शाता है जो यीशु पर विश्वास करते हैं और यीशु को प्रतिज्ञा किए गए उद्धारकर्ता के रूप में अनुसरण करते हैं। विश्वासी के लिए उसी शब्द या वाक्यांश का उपयोग करें जिसका उपयोग आपने पिछले भागों में किया है। </w:t>
      </w:r>
      <w:r>
        <w:rPr>
          <w:b/>
          <w:lang w:val="hi_IN" w:bidi="hi_IN"/>
        </w:rPr>
        <w:t>विश्वासी</w:t>
      </w:r>
      <w:r>
        <w:rPr>
          <w:lang w:val="hi_IN" w:bidi="hi_IN"/>
        </w:rPr>
        <w:t xml:space="preserve"> के बारे में अधिक जानकारी के लिए, मुख्य शब्दावली को देखें। </w:t>
      </w:r>
    </w:p>
    <w:p>
      <w:pPr/>
      <w:r>
        <w:rPr>
          <w:lang w:val="hi_IN" w:bidi="hi_IN"/>
        </w:rPr>
      </w:r>
      <w:r>
        <w:rPr>
          <w:lang w:val="hi_IN" w:bidi="hi_IN"/>
        </w:rPr>
        <w:t xml:space="preserve">सभी विश्वासी एक </w:t>
      </w:r>
      <w:r>
        <w:rPr>
          <w:b/>
          <w:lang w:val="hi_IN" w:bidi="hi_IN"/>
        </w:rPr>
        <w:t xml:space="preserve">हृदय </w:t>
      </w:r>
      <w:r>
        <w:rPr>
          <w:lang w:val="hi_IN" w:bidi="hi_IN"/>
        </w:rPr>
        <w:t xml:space="preserve">और एक </w:t>
      </w:r>
      <w:r>
        <w:rPr>
          <w:b/>
          <w:lang w:val="hi_IN" w:bidi="hi_IN"/>
        </w:rPr>
        <w:t>मन</w:t>
      </w:r>
      <w:r>
        <w:rPr>
          <w:lang w:val="hi_IN" w:bidi="hi_IN"/>
        </w:rPr>
        <w:t xml:space="preserve"> या एक </w:t>
      </w:r>
      <w:r>
        <w:rPr>
          <w:b/>
          <w:lang w:val="hi_IN" w:bidi="hi_IN"/>
        </w:rPr>
        <w:t>प्राण</w:t>
      </w:r>
      <w:r>
        <w:rPr>
          <w:lang w:val="hi_IN" w:bidi="hi_IN"/>
        </w:rPr>
        <w:t xml:space="preserve"> के थे। यहूदी लोग हृदय शब्द का उपयोग उस भाग के लिए करते थे जहाँ व्यक्ति की भावनाएँ और निर्णय होते हैं। प्राण किसी व्यक्ति के उस हिस्से को दर्शाता है जो मरने के बाद भी अस्तित्व में रहता है। हृदय या प्राण के लिए उसी शब्द या वाक्यांश का उपयोग करें जिसका उपयोग आपने पिछले भागों में किया है। </w:t>
      </w:r>
      <w:r>
        <w:rPr>
          <w:lang w:val="hi_IN" w:bidi="hi_IN"/>
        </w:rPr>
        <w:t>हृदय</w:t>
      </w:r>
      <w:r>
        <w:rPr>
          <w:lang w:val="hi_IN" w:bidi="hi_IN"/>
        </w:rPr>
        <w:t xml:space="preserve">, </w:t>
      </w:r>
      <w:r>
        <w:rPr>
          <w:lang w:val="hi_IN" w:bidi="hi_IN"/>
        </w:rPr>
        <w:t>प्राण</w:t>
      </w:r>
      <w:r>
        <w:rPr>
          <w:lang w:val="hi_IN" w:bidi="hi_IN"/>
        </w:rPr>
        <w:t xml:space="preserve"> या </w:t>
      </w:r>
      <w:r>
        <w:rPr>
          <w:lang w:val="hi_IN" w:bidi="hi_IN"/>
        </w:rPr>
        <w:t>मन</w:t>
      </w:r>
      <w:r>
        <w:rPr>
          <w:lang w:val="hi_IN" w:bidi="hi_IN"/>
        </w:rPr>
        <w:t xml:space="preserve"> के बारे में अधिक जानकारी के लिए, मुख्य शब्दावली को देखें।</w:t>
      </w:r>
    </w:p>
    <w:p>
      <w:pPr/>
      <w:r>
        <w:rPr>
          <w:lang w:val="hi_IN" w:bidi="hi_IN"/>
        </w:rPr>
      </w:r>
      <w:r>
        <w:rPr>
          <w:b/>
          <w:lang w:val="hi_IN" w:bidi="hi_IN"/>
        </w:rPr>
        <w:t>प्रेरितों</w:t>
      </w:r>
      <w:r>
        <w:rPr>
          <w:lang w:val="hi_IN" w:bidi="hi_IN"/>
        </w:rPr>
        <w:t xml:space="preserve"> ने सामर्थ्य से सिखाना जारी रखा। बारह प्रेरित यीशु के चुने हुए प्रतिनिधि थे, जिन्हें उसने सुसमाचार प्रचार करने, आत्मिक अधिकार रखने, और यीशु के जीवन, मृत्यु, और जी उठने के गवाह बनने के लिए भेजा था। प्रेरित के लिए उसी शब्द या वाक्यांश का प्रयोग करें जिसका प्रयोग आपने पिछले भागों में किया है। </w:t>
      </w:r>
      <w:r>
        <w:rPr>
          <w:lang w:val="hi_IN" w:bidi="hi_IN"/>
        </w:rPr>
        <w:t>प्रेरित</w:t>
      </w:r>
      <w:r>
        <w:rPr>
          <w:lang w:val="hi_IN" w:bidi="hi_IN"/>
        </w:rPr>
        <w:t xml:space="preserve"> के बारे में अधिक जानकारी के लिए, मुख्य शब्दावली को देखें। </w:t>
      </w:r>
    </w:p>
    <w:p>
      <w:pPr/>
      <w:r>
        <w:rPr>
          <w:lang w:val="hi_IN" w:bidi="hi_IN"/>
        </w:rPr>
      </w:r>
      <w:r>
        <w:rPr>
          <w:lang w:val="hi_IN" w:bidi="hi_IN"/>
        </w:rPr>
        <w:t xml:space="preserve">प्रेरितों ने यीशु के </w:t>
      </w:r>
      <w:r>
        <w:rPr>
          <w:b/>
          <w:lang w:val="hi_IN" w:bidi="hi_IN"/>
        </w:rPr>
        <w:t>जी उठने</w:t>
      </w:r>
      <w:r>
        <w:rPr>
          <w:lang w:val="hi_IN" w:bidi="hi_IN"/>
        </w:rPr>
        <w:t xml:space="preserve"> के बारे में शिक्षा दी। यह परमेश्वर द्वारा यीशु को मरे हुओं में से उसी व्यक्ति के रूप में फिर से जी उठाने की ओर संकेत करता है। जी उठने के लिए उसी शब्द या वाक्यांश का उपयोग करें जिसका उपयोग आपने पिछले भागों में किया है। </w:t>
      </w:r>
      <w:r>
        <w:rPr>
          <w:lang w:val="hi_IN" w:bidi="hi_IN"/>
        </w:rPr>
        <w:t>जी उठने</w:t>
      </w:r>
      <w:r>
        <w:rPr>
          <w:lang w:val="hi_IN" w:bidi="hi_IN"/>
        </w:rPr>
        <w:t xml:space="preserve"> के बारे में अधिक जानकारी के लिए, मुख्य शब्दावली को देखें।</w:t>
      </w:r>
    </w:p>
    <w:p>
      <w:pPr/>
      <w:r>
        <w:rPr>
          <w:lang w:val="hi_IN" w:bidi="hi_IN"/>
        </w:rPr>
      </w:r>
      <w:r>
        <w:rPr>
          <w:lang w:val="hi_IN" w:bidi="hi_IN"/>
        </w:rPr>
        <w:t>लूका यीशु को "</w:t>
      </w:r>
      <w:r>
        <w:rPr>
          <w:b/>
          <w:lang w:val="hi_IN" w:bidi="hi_IN"/>
        </w:rPr>
        <w:t>प्रभु</w:t>
      </w:r>
      <w:r>
        <w:rPr>
          <w:lang w:val="hi_IN" w:bidi="hi_IN"/>
        </w:rPr>
        <w:t xml:space="preserve">" कहता है। इसका अर्थ है कि लूका मानता है कि यीशु परमेश्वर है; उसे हर चीज़ और लोगों पर अधिकार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परमेश्वर का </w:t>
      </w:r>
      <w:r>
        <w:rPr>
          <w:b/>
          <w:lang w:val="hi_IN" w:bidi="hi_IN"/>
        </w:rPr>
        <w:t>अनुग्रह</w:t>
      </w:r>
      <w:r>
        <w:rPr>
          <w:lang w:val="hi_IN" w:bidi="hi_IN"/>
        </w:rPr>
        <w:t xml:space="preserve"> या </w:t>
      </w:r>
      <w:r>
        <w:rPr>
          <w:b/>
          <w:lang w:val="hi_IN" w:bidi="hi_IN"/>
        </w:rPr>
        <w:t>आशीष</w:t>
      </w:r>
      <w:r>
        <w:rPr>
          <w:lang w:val="hi_IN" w:bidi="hi_IN"/>
        </w:rPr>
        <w:t xml:space="preserve"> विश्वासियों पर थी। इसका अर्थ यह है कि परमेश्वर की कृपा विश्वासियों पर थी। उसने उनकी हर ज़रूरत में उनकी मदद की।</w:t>
      </w:r>
    </w:p>
    <w:p>
      <w:pPr/>
      <w:r>
        <w:rPr>
          <w:lang w:val="hi_IN" w:bidi="hi_IN"/>
        </w:rPr>
      </w:r>
      <w:r>
        <w:rPr>
          <w:lang w:val="hi_IN" w:bidi="hi_IN"/>
        </w:rPr>
        <w:t xml:space="preserve">यहाँ रुकें और समूह के रूप में चर्चा करें कि आप </w:t>
      </w:r>
      <w:r>
        <w:rPr>
          <w:b/>
          <w:lang w:val="hi_IN" w:bidi="hi_IN"/>
        </w:rPr>
        <w:t>अनुग्रह</w:t>
      </w:r>
      <w:r>
        <w:rPr>
          <w:lang w:val="hi_IN" w:bidi="hi_IN"/>
        </w:rPr>
        <w:t xml:space="preserve"> के लिए किस शब्द या वाक्यांश का उपयोग करेंगे। अधिक जानकारी के लिए मुख्य शब्दावली में </w:t>
      </w:r>
      <w:r>
        <w:rPr>
          <w:b/>
          <w:lang w:val="hi_IN" w:bidi="hi_IN"/>
        </w:rPr>
        <w:t>अनुग्रह</w:t>
      </w:r>
      <w:r>
        <w:rPr>
          <w:lang w:val="hi_IN" w:bidi="hi_IN"/>
        </w:rPr>
        <w:t xml:space="preserve"> और </w:t>
      </w:r>
      <w:r>
        <w:rPr>
          <w:lang w:val="hi_IN" w:bidi="hi_IN"/>
        </w:rPr>
        <w:t>आशीष</w:t>
      </w:r>
      <w:r>
        <w:rPr>
          <w:lang w:val="hi_IN" w:bidi="hi_IN"/>
        </w:rPr>
        <w:t xml:space="preserve"> शब्द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5:1–11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5:1–11 को सुनें और अपने मन में रखें।</w:t>
      </w:r>
    </w:p>
    <w:p>
      <w:pPr/>
      <w:r>
        <w:rPr>
          <w:lang w:val="hi_IN" w:bidi="hi_IN"/>
        </w:rPr>
      </w:r>
      <w:r>
        <w:rPr>
          <w:lang w:val="hi_IN" w:bidi="hi_IN"/>
        </w:rPr>
        <w:t>यदि सम्भव हो तो प्रेरितों के काम 5:1–11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5:1–11 का ऑडियो संस्करण सबसे आसानी से समझ में आने वाले अनुवाद में सुनें।</w:t>
      </w:r>
    </w:p>
    <w:p>
      <w:pPr/>
      <w:r>
        <w:rPr>
          <w:lang w:val="hi_IN" w:bidi="hi_IN"/>
        </w:rPr>
      </w:r>
      <w:r>
        <w:rPr>
          <w:lang w:val="hi_IN" w:bidi="hi_IN"/>
        </w:rPr>
        <w:t>इस कहानी में, चेले समुदाय में एक साथ रह रहे हैं। बहुत से चेले अपनी संपत्ति बेचते हैं और गरीबों की देखभाल के लिए पैसे प्रेरितों को दे देते हैं। फिर प्रेरित लोगों को पैसे बाँटते हैं ताकि किसी को किसी चीज़ की कमी न हो। चेलों को अपनी संपत्ति बेचने की आवश्यकता नहीं है, लेकिन यदि वे चाहें तो वे ऐसा कर सकते हैं।</w:t>
      </w:r>
    </w:p>
    <w:p>
      <w:pPr/>
      <w:r>
        <w:rPr>
          <w:lang w:val="hi_IN" w:bidi="hi_IN"/>
        </w:rPr>
      </w:r>
      <w:r>
        <w:rPr>
          <w:lang w:val="hi_IN" w:bidi="hi_IN"/>
        </w:rPr>
        <w:t>यह भाग "परन्तु" या "हालाँकि" शब्द से शुरू होता है ताकि हनन्याह, जिसके नाम का अर्थ है "परमेश्वर कृपालु है," और पिछले भाग में वर्णित बरनबास के बीच तुलना दिखाया जा सके। बरनबास ने अपनी संपत्ति बेचकर सारा पैसा प्रेरितों को दे दिया, या इसे उनके चरणों में रख दिया। हनन्याह ने अपनी पत्नी सफीरा की पूरी जानकारी के साथ, जिसके नाम का अर्थ 'सुंदर' है, अपनी संपत्ति बेची। उसने प्रेरितों से कहा कि उसने इसे कम कीमत में बेचा है, ताकि वे दोनों कुछ पैसा अपने लिए रख सकें। सफीरा को इस बात की गहरी समझ थी कि हनन्याह केवल प्रेरितों को धोखा देने वाला नहीं था। वचन दर्शाता है कि वह योजना का हिस्सा थी और उसने इसे अपनी सहमति दी थी। ऐसा लगता है कि हनन्याह और सफीरा जितना सच था उससे कहीं अधिक व्यक्तिगत बलिदान का श्रेय पाना चाहते थे।</w:t>
      </w:r>
    </w:p>
    <w:p>
      <w:pPr/>
      <w:r>
        <w:rPr>
          <w:lang w:val="hi_IN" w:bidi="hi_IN"/>
        </w:rPr>
      </w:r>
      <w:r>
        <w:rPr>
          <w:lang w:val="hi_IN" w:bidi="hi_IN"/>
        </w:rPr>
        <w:t>यहाँ रुकें और समूह में इस प्रश्न पर चर्चा करें: आपकी संस्कृति में लोग अपने समुदाय में अच्छा दर्जा पाने के लिए क्या करते हैं? किसी के बारे में एक कहानी बताएँ, शायद आपके बारे में भी, जिसने शायद दूसरों के सामने अच्छा दिखने की कोशिश में झूठ बोला हो। इस ऑडियो को यहाँ रोकें।</w:t>
      </w:r>
    </w:p>
    <w:p>
      <w:pPr/>
      <w:r>
        <w:rPr>
          <w:lang w:val="hi_IN" w:bidi="hi_IN"/>
        </w:rPr>
      </w:r>
      <w:r>
        <w:rPr>
          <w:lang w:val="hi_IN" w:bidi="hi_IN"/>
        </w:rPr>
        <w:t>यहाँ रुकें और समूह में इस प्रश्न पर चर्चा करें: आपकी संस्कृति में लोग झूठ बोलने के बारे में कैसा महसूस करते हैं? इस ऑडियो को यहाँ रोकें।</w:t>
      </w:r>
    </w:p>
    <w:p>
      <w:pPr/>
      <w:r>
        <w:rPr>
          <w:lang w:val="hi_IN" w:bidi="hi_IN"/>
        </w:rPr>
      </w:r>
      <w:r>
        <w:rPr>
          <w:lang w:val="hi_IN" w:bidi="hi_IN"/>
        </w:rPr>
        <w:t>पतरस का हनन्याह से यह प्रश्न दर्शाता है कि शत्रु या शैतान ने हनन्याह के मन या विचारों को इस विश्वास से भर दिया कि हनन्याह पवित्र आत्मा से झूठ बोल सकता है। यहूदी संस्कृति में, हृदय शरीर का वह हिस्सा था जहाँ लोग मानते थे कि गहरी भावनाएँ होती हैं। हनन्याह ने न केवल उसकी उदारता के बारे में झूठ बोलने के बारे में सोचा, बल्कि उसे ऐसा करने की गहरी इच्छा थी।</w:t>
      </w:r>
    </w:p>
    <w:p>
      <w:pPr/>
      <w:r>
        <w:rPr>
          <w:lang w:val="hi_IN" w:bidi="hi_IN"/>
        </w:rPr>
      </w:r>
      <w:r>
        <w:rPr>
          <w:lang w:val="hi_IN" w:bidi="hi_IN"/>
        </w:rPr>
        <w:t>यहाँ रुकें और समूह में इस प्रश्न पर चर्चा करें: आप "हृदय" का अनुवाद करने के लिए किस शब्द का उपयोग करेंगे? आपकी संस्कृति में, आप अपने शरीर के किस भाग को गहरी भावनाओं का स्थान मानते हैं? यदि वह अलग है, तो आप “हृदय” की जगह शरीर के उस भाग का उपयोग कर सकते हैं। इस ऑडियो को यहाँ रोकें।</w:t>
      </w:r>
    </w:p>
    <w:p>
      <w:pPr/>
      <w:r>
        <w:rPr>
          <w:lang w:val="hi_IN" w:bidi="hi_IN"/>
        </w:rPr>
      </w:r>
      <w:r>
        <w:rPr>
          <w:lang w:val="hi_IN" w:bidi="hi_IN"/>
        </w:rPr>
        <w:t>पतरस समझ गया कि पवित्र आत्मा ही है जो समुदाय को एक साथ लाता है और उनके विश्वासियों के समुदाय को बनाए रखता है। हनन्याह का समुदाय से संबंधित विषय के बारे में झूठ बोलना केवल पतरस से बोला गया एक साधारण झूठ नहीं था, बल्कि पवित्र आत्मा से बोला गया झूठ भी था। हनन्याह यह दिखाने की कोशिश कर रहा था कि वह पवित्र आत्मा का अनुसरण कर रहा है, जबकि वह ऐसा नहीं कर रहा था।</w:t>
      </w:r>
    </w:p>
    <w:p>
      <w:pPr/>
      <w:r>
        <w:rPr>
          <w:lang w:val="hi_IN" w:bidi="hi_IN"/>
        </w:rPr>
      </w:r>
      <w:r>
        <w:rPr>
          <w:lang w:val="hi_IN" w:bidi="hi_IN"/>
        </w:rPr>
        <w:t>पतरस का प्रश्न यह भी दिखाता है कि संपत्ति बेचना स्वेच्छा से था। हनन्याह और सफीरा अपनी जमीन रख सकते थे या उसे बेच सकते थे और बिक्री से आने वाले सारे पैसे को रख सकते थे। हनन्याह का पाप परमेश्वर के विरुद्ध है। अधिकांश विद्वान मानते हैं कि परमेश्वर ने हनन्याह के पाप के दंड के रूप में उसकी मृत्यु कराई। परमेश्वर के न्याय के कारण, हनन्याह की मृत्यु के बारे में सुनने वाले सभी लोगों में डर फैल जाता है।</w:t>
      </w:r>
    </w:p>
    <w:p>
      <w:pPr/>
      <w:r>
        <w:rPr>
          <w:lang w:val="hi_IN" w:bidi="hi_IN"/>
        </w:rPr>
      </w:r>
      <w:r>
        <w:rPr>
          <w:lang w:val="hi_IN" w:bidi="hi_IN"/>
        </w:rPr>
        <w:t>कुछ जवान पुरुष जो संभवतः इसलिए जवान माने जाते थे क्योंकि वे अविवाहित थे आए, उन्होंने हनन्याह के शरीर को कपड़े में लपेटा और उसे दफ़नाने के लिए ले गए। कहानी की संस्कृति में, वे शरीर को या तो ज़मीन में गाड़ते थे या चट्टान को काटकर बनी कब्र में रखते थे।</w:t>
      </w:r>
    </w:p>
    <w:p>
      <w:pPr/>
      <w:r>
        <w:rPr>
          <w:lang w:val="hi_IN" w:bidi="hi_IN"/>
        </w:rPr>
      </w:r>
      <w:r>
        <w:rPr>
          <w:lang w:val="hi_IN" w:bidi="hi_IN"/>
        </w:rPr>
        <w:t xml:space="preserve">यहाँ रुकें और </w:t>
      </w:r>
      <w:r>
        <w:rPr>
          <w:lang w:val="hi_IN" w:bidi="hi_IN"/>
        </w:rPr>
        <w:t>कब्र</w:t>
      </w:r>
      <w:r>
        <w:rPr>
          <w:lang w:val="hi_IN" w:bidi="hi_IN"/>
        </w:rPr>
        <w:t xml:space="preserve"> की एक तस्वीर तथा </w:t>
      </w:r>
      <w:r>
        <w:rPr>
          <w:lang w:val="hi_IN" w:bidi="hi_IN"/>
        </w:rPr>
        <w:t>ज़मीन में बनी क़ब्र</w:t>
      </w:r>
      <w:r>
        <w:rPr>
          <w:lang w:val="hi_IN" w:bidi="hi_IN"/>
        </w:rPr>
        <w:t xml:space="preserve"> की तस्वीर देखें। ऑडियो को यहाँ रोकें।</w:t>
      </w:r>
    </w:p>
    <w:p>
      <w:pPr/>
      <w:r>
        <w:rPr>
          <w:lang w:val="hi_IN" w:bidi="hi_IN"/>
        </w:rPr>
      </w:r>
      <w:r>
        <w:rPr>
          <w:lang w:val="hi_IN" w:bidi="hi_IN"/>
        </w:rPr>
        <w:t>उस व्यक्ति की मृत्यु के दिन शव को दफनाना सामान्य था। हालाँकि, यह सामान्य नहीं था कि किसी व्यक्ति की पत्नी को उसके मरने और दफनाने के बारे में पता न हो। जब सफीरा लगभग तीन घंटे बाद उस कमरे में आई जहाँ पतरस था, तो उसे यह पता नहीं था कि हनन्याह के साथ क्या हुआ था। कुछ संस्करण कहते हैं कि पतरस ने पूछा, "क्या तूने जमीन बेच दी?" यहाँ “तुम” सर्वनाम बहुवचन है, जिसका अर्थ है सफीरा और उसका पति। सफीरा ने वही झूठ बोला जिसकी उसने और हनन्याह ने मिलकर योजना बनाई थी। उसका भाग्य बिल्कुल हनन्याह के समान था।</w:t>
      </w:r>
    </w:p>
    <w:p>
      <w:pPr/>
      <w:r>
        <w:rPr>
          <w:lang w:val="hi_IN" w:bidi="hi_IN"/>
        </w:rPr>
      </w:r>
      <w:r>
        <w:rPr>
          <w:lang w:val="hi_IN" w:bidi="hi_IN"/>
        </w:rPr>
        <w:t>पतरस का यह प्रश्न कि हनन्याह और सफीरा प्रभु की परीक्षा कैसे कर सकते हैं, इसे इस तरह समझना बेहतर है कि हनन्याह और सफीरा यह देखना चाहते थे कि बिना दंड पाए वे क्या कर सकते हैं। सफीरा की मृत्यु के बाद, कलीसिया में बड़ा डर फैल गया। यह कलीसिया शब्द विश्वासियों के समूह को दर्शाता है, न कि एक इमारत, और यह पहली बार है जब प्रेरितों के काम की पुस्तक में कलीसिया शब्द का उपयोग किया गया है।</w:t>
      </w:r>
    </w:p>
    <w:p>
      <w:pPr/>
      <w:r>
        <w:rPr>
          <w:lang w:val="hi_IN" w:bidi="hi_IN"/>
        </w:rPr>
      </w:r>
      <w:r>
        <w:rPr>
          <w:lang w:val="hi_IN" w:bidi="hi_IN"/>
        </w:rPr>
        <w:t>यहाँ रुकें और समूह में इस प्रश्न पर चर्चा करें: जब आप "कलीसिया" शब्द सुनते हैं, तो आप क्या सोचते हैं? आप "कलीसिया" शब्द का अनुवाद कैसे करेंगे ताकि आपकी संस्कृति में लोग इसे इमारत से नहीं, बल्कि परमेश्वर के लोगों से जोड़ें?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5:1–11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कहानी में पाँच दृश्य हैं।</w:t>
      </w:r>
    </w:p>
    <w:p>
      <w:pPr/>
      <w:r>
        <w:rPr>
          <w:lang w:val="hi_IN" w:bidi="hi_IN"/>
        </w:rPr>
      </w:r>
      <w:r>
        <w:rPr>
          <w:b/>
          <w:lang w:val="hi_IN" w:bidi="hi_IN"/>
        </w:rPr>
        <w:t>पहले दृश्य में:</w:t>
      </w:r>
      <w:r>
        <w:rPr>
          <w:lang w:val="hi_IN" w:bidi="hi_IN"/>
        </w:rPr>
        <w:t xml:space="preserve"> हनन्याह और सफीरा अपनी जमीन बेचते हैं और मिलकर फैसला करते हैं कि वे पैसे का कुछ हिस्सा अपने लिए रख लेंगे। हनन्याह बाकी पैसे प्रेरितों के पास लाता है।</w:t>
      </w:r>
    </w:p>
    <w:p>
      <w:pPr/>
      <w:r>
        <w:rPr>
          <w:lang w:val="hi_IN" w:bidi="hi_IN"/>
        </w:rPr>
      </w:r>
      <w:r>
        <w:rPr>
          <w:b/>
          <w:lang w:val="hi_IN" w:bidi="hi_IN"/>
        </w:rPr>
        <w:t>दूसरे दृश्य में:</w:t>
      </w:r>
      <w:r>
        <w:rPr>
          <w:lang w:val="hi_IN" w:bidi="hi_IN"/>
        </w:rPr>
        <w:t xml:space="preserve"> पतरस हनन्याह से पूछता है कि शैतान ने उसके हृदय और मन को पवित्र आत्मा से झूठ बोलने के लिए कैसे प्रेरित किया। पतरस यह सवाल करता है कि क्या जमीन और बिक्री से मिले पैसे हनन्याह के थे, या नहीं ताकि वह उनके साथ अपनी इच्छा अनुसार कर सके।</w:t>
      </w:r>
    </w:p>
    <w:p>
      <w:pPr/>
      <w:r>
        <w:rPr>
          <w:lang w:val="hi_IN" w:bidi="hi_IN"/>
        </w:rPr>
      </w:r>
      <w:r>
        <w:rPr>
          <w:b/>
          <w:lang w:val="hi_IN" w:bidi="hi_IN"/>
        </w:rPr>
        <w:t>तीसरे दृश्य में:</w:t>
      </w:r>
      <w:r>
        <w:rPr>
          <w:lang w:val="hi_IN" w:bidi="hi_IN"/>
        </w:rPr>
        <w:t xml:space="preserve"> हनन्याह पतरस के आरोपों को सुनता है और मृत गिर जाता है। जवान लोग हनन्याह को लपेटकर उसे दफनाते हैं। हनन्याह के साथ जो हुआ उसे सुनने वालों में डर फैल जाता है।</w:t>
      </w:r>
    </w:p>
    <w:p>
      <w:pPr/>
      <w:r>
        <w:rPr>
          <w:lang w:val="hi_IN" w:bidi="hi_IN"/>
        </w:rPr>
      </w:r>
      <w:r>
        <w:rPr>
          <w:b/>
          <w:lang w:val="hi_IN" w:bidi="hi_IN"/>
        </w:rPr>
        <w:t>चौथे दृश्य में:</w:t>
      </w:r>
      <w:r>
        <w:rPr>
          <w:lang w:val="hi_IN" w:bidi="hi_IN"/>
        </w:rPr>
        <w:t xml:space="preserve"> तीन घंटे बाद, सफीरा अपने पति के साथ क्या हुआ यह जाने बिना पतरस जहाँ था, वहाँ वह आती है। पतरस सफीरा से पूछता है कि उसने और हनन्याह ने कितने पैसे में जमीन बेच दी। वह भी पतरस से झूठ बोलती है। पतरस पूछता है कि वह और हनन्याह परमेश्वर की परीक्षा लेने की कोशिश क्यों कर रहे हैं। पतरस उससे कहता है कि हनन्याह को दफनाने वाले लोग उसे भी दफनाने आ रहे हैं।</w:t>
      </w:r>
    </w:p>
    <w:p>
      <w:pPr/>
      <w:r>
        <w:rPr>
          <w:lang w:val="hi_IN" w:bidi="hi_IN"/>
        </w:rPr>
      </w:r>
      <w:r>
        <w:rPr>
          <w:b/>
          <w:lang w:val="hi_IN" w:bidi="hi_IN"/>
        </w:rPr>
        <w:t>पाँचवें दृश्य में:</w:t>
      </w:r>
      <w:r>
        <w:rPr>
          <w:lang w:val="hi_IN" w:bidi="hi_IN"/>
        </w:rPr>
        <w:t xml:space="preserve"> सफीरा भी मर जाती है। वही जवान हनन्याह के बगल में सफीरा को दफनाते हैं। कलीसिया में डर फैल जाता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हनन्याह</w:t>
      </w:r>
    </w:p>
    <w:p>
      <w:pPr>
        <w:pStyle w:val="ListBullet"/>
        <w:spacing w:line="240" w:lineRule="auto"/>
        <w:ind w:left="720"/>
      </w:pPr>
      <w:r>
        <w:rPr>
          <w:lang w:val="hi_IN" w:bidi="hi_IN"/>
        </w:rPr>
      </w:r>
      <w:r>
        <w:rPr>
          <w:lang w:val="hi_IN" w:bidi="hi_IN"/>
        </w:rPr>
        <w:t>सफीरा</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जवान पुरुष</w:t>
      </w:r>
    </w:p>
    <w:p>
      <w:pPr>
        <w:pStyle w:val="ListBullet"/>
        <w:spacing w:line="240" w:lineRule="auto"/>
        <w:ind w:left="720"/>
      </w:pPr>
      <w:r>
        <w:rPr>
          <w:lang w:val="hi_IN" w:bidi="hi_IN"/>
        </w:rPr>
      </w:r>
      <w:r>
        <w:rPr>
          <w:lang w:val="hi_IN" w:bidi="hi_IN"/>
        </w:rPr>
        <w:t>जो लोग सुनते हैं कि क्या होता है</w:t>
      </w:r>
    </w:p>
    <w:p>
      <w:pPr>
        <w:pStyle w:val="ListBullet"/>
        <w:spacing w:line="240" w:lineRule="auto"/>
        <w:ind w:left="720"/>
      </w:pPr>
      <w:r>
        <w:rPr>
          <w:lang w:val="hi_IN" w:bidi="hi_IN"/>
        </w:rPr>
      </w:r>
      <w:r>
        <w:rPr>
          <w:lang w:val="hi_IN" w:bidi="hi_IN"/>
        </w:rPr>
        <w:t>परमेश्वर/पवित्र आत्मा</w:t>
      </w:r>
    </w:p>
    <w:p>
      <w:pPr>
        <w:pStyle w:val="ListBullet"/>
        <w:spacing w:line="240" w:lineRule="auto"/>
        <w:ind w:left="720"/>
      </w:pPr>
      <w:r>
        <w:rPr>
          <w:lang w:val="hi_IN" w:bidi="hi_IN"/>
        </w:rPr>
      </w:r>
      <w:r>
        <w:rPr>
          <w:lang w:val="hi_IN" w:bidi="hi_IN"/>
        </w:rPr>
        <w:t>कलीसिया</w:t>
      </w:r>
    </w:p>
    <w:p>
      <w:pPr/>
      <w:r>
        <w:rPr>
          <w:lang w:val="hi_IN" w:bidi="hi_IN"/>
        </w:rPr>
      </w:r>
      <w:r>
        <w:rPr>
          <w:lang w:val="hi_IN" w:bidi="hi_IN"/>
        </w:rPr>
        <w:t>समूह के रूप में, इस भाग के परिवेश के इन हिस्सों पर ध्यान दें: शुरुआत में “परन्तु” शब्द का उपयोग हनन्याह की तुलना पिछले भाग में बताए गए यूसुफ, अर्थात् बरनबास, से दिखाने के लिए किया गया है। हनन्याह और सफीरा अपनी जमीन बेचते हैं और मिलकर यह फैसला करते हैं कि वे पैसे का कुछ हिस्सा अपने लिए रखेंगे। हनन्याह बाकी पैसे प्रेरितों के पास लाता है। इस बात का कोई सटीक संकेत नहीं है कि प्रेरित कहाँ थे या जो जमीन हनन्याह और सफीरा ने बेची थी वह कहाँ थी। पिछले भागों के कारण हम जानते हैं कि वे यरूशलेम में थे। हम यह भी जानते हैं कि चेले जानते थे की प्रेरित कहाँ हैं क्योंकि वे नियमित रूप से अपनी संपत्ति या अपनी संपत्ति बेचने से मिले पैसे लाने आते थे।</w:t>
      </w:r>
    </w:p>
    <w:p>
      <w:pPr/>
      <w:r>
        <w:rPr>
          <w:lang w:val="hi_IN" w:bidi="hi_IN"/>
        </w:rPr>
      </w:r>
      <w:r>
        <w:rPr>
          <w:lang w:val="hi_IN" w:bidi="hi_IN"/>
        </w:rPr>
        <w:t>पतरस प्रेरितों की ओर से बात करता है और हनन्याह से पूछता है कि शैतान ने पवित्र आत्मा से झूठ बोलने के लिए हनन्याह के हृदय में कैसे डाल दिया। पतरस प्रश्नों का उपयोग यह पूछने के लिए करता है कि हनन्याह की संपत्ति के स्वामित्व की सच्चाई क्या है और हनन्याह ने अपनी जमीन और उसकी बिक्री से मिले पैसे के साथ जो चाहे वह कैसे कर सकता था, लेकिन पतरस किसी उत्तर की अपेक्षा नहीं करता। यह माना जाता है कि पतरस के प्रश्नों का उत्तर हाँ है।</w:t>
      </w:r>
    </w:p>
    <w:p>
      <w:pPr/>
      <w:r>
        <w:rPr>
          <w:lang w:val="hi_IN" w:bidi="hi_IN"/>
        </w:rPr>
      </w:r>
      <w:r>
        <w:rPr>
          <w:lang w:val="hi_IN" w:bidi="hi_IN"/>
        </w:rPr>
        <w:t>पतरस के आरोपों को सुनते ही, हनन्याह गिर जाता है और मर जाता है। शब्दों के क्रम से पता चलता है कि हनन्याह पहले गिर गया और फिर अपनी अंतिम सांस ली। लेकिन यह सच में पता नहीं है कि हनन्याह की मृत्यु ज़मीन पर गिरने की वजह से हुई थी या नहीं। किसी भी तरह से, हनन्याह मर गया है। यह बात सुनने वालों में डर फैल जाता है।</w:t>
      </w:r>
    </w:p>
    <w:p>
      <w:pPr/>
      <w:r>
        <w:rPr>
          <w:lang w:val="hi_IN" w:bidi="hi_IN"/>
        </w:rPr>
      </w:r>
      <w:r>
        <w:rPr>
          <w:lang w:val="hi_IN" w:bidi="hi_IN"/>
        </w:rPr>
        <w:t>कुछ जवान हनन्याह के शव को लपेटने आते हैं, शायद एक कपड़े में जिसे कफन कहते हैं, और हनन्याह को दफनाते हैं।</w:t>
      </w:r>
    </w:p>
    <w:p>
      <w:pPr/>
      <w:r>
        <w:rPr>
          <w:lang w:val="hi_IN" w:bidi="hi_IN"/>
        </w:rPr>
      </w:r>
      <w:r>
        <w:rPr>
          <w:lang w:val="hi_IN" w:bidi="hi_IN"/>
        </w:rPr>
        <w:t>समूह में चर्चा करें कि यह कहानी घटित होने वाले वातावरण को कैसे प्रभावित करता है। यदि कुछ लोगों को शव को दफनाने के लिए ले जाना पड़े, तो क्या कब्र का स्थान पास ही है? यरूशलेम में ज्यादातर कब्र स्थान शहर की दीवारों के बाहर थे। ऑडियो को यहाँ रोकें।</w:t>
      </w:r>
    </w:p>
    <w:p>
      <w:pPr/>
      <w:r>
        <w:rPr>
          <w:lang w:val="hi_IN" w:bidi="hi_IN"/>
        </w:rPr>
      </w:r>
      <w:r>
        <w:rPr>
          <w:lang w:val="hi_IN" w:bidi="hi_IN"/>
        </w:rPr>
        <w:t>जवानों के समूह से कहें कि वे अपने समूह में एक व्यक्ति को ले जाएँ। आपकी संस्कृति में सामान्य आकार के व्यक्ति को आसानी से ले जाने के लिए कितने जवानों की आवश्यकता होती है? वे उसे कितनी दूर ले जा सकते हैं? ऑडियो को यहाँ रोकें।</w:t>
      </w:r>
    </w:p>
    <w:p>
      <w:pPr/>
      <w:r>
        <w:rPr>
          <w:lang w:val="hi_IN" w:bidi="hi_IN"/>
        </w:rPr>
      </w:r>
      <w:r>
        <w:rPr>
          <w:lang w:val="hi_IN" w:bidi="hi_IN"/>
        </w:rPr>
        <w:t>तीन घंटे बाद, सफीरा वहाँ आती है जहाँ प्रेरित हैं, लेकिन उसे यह पता नहीं था कि हनन्याह के साथ क्या हुआ था। पतरस सफीरा से भी यह पूछता है कि जमीन कितने पैसे में बेची गई थी। सफीरा भी वैसे ही झूठ बोलती है जैसे हनन्याह ने बोला था। पतरस सफीरा पर भी प्रश्नों के द्वारा आरोप लगाता है और उससे पूछता है कि वह प्रभु की परीक्षा करने या यह देखने की कोशिश कैसे कर सकती थी कि वह क्या कर के बच सकती थी। पतरस कहता है "देखो!" या "सुनो!" अर्थ "ध्यान दो!" हनन्याह को दफनाने वाले पुरुषों के पैर द्वार पर हैं। यह माना जाता है कि जिस स्थान पर प्रेरित और सफीरा हैं, उसका द्वार शायद बंद है। सफीरा भी मर जाती है। हनन्याह को दफनाने वाले जवान लोग कमरे में आते हैं और सफीरा को मरे हुए पाते हैं। इसका अर्थ है कि उन्होंने उसकी मृत्यु को नहीं देखा, लेकिन उन्होंने उसे इस तरह पाया। वे उसे ले जाते हैं और उसे उसके पति के पास दफनाते हैं। विश्वासियों के समूह में डर फैल जाता है जो इस सब के बारे में सुनते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5:1–11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हनन्याह</w:t>
      </w:r>
    </w:p>
    <w:p>
      <w:pPr>
        <w:pStyle w:val="ListBullet"/>
        <w:spacing w:line="240" w:lineRule="auto"/>
        <w:ind w:left="720"/>
      </w:pPr>
      <w:r>
        <w:rPr>
          <w:lang w:val="hi_IN" w:bidi="hi_IN"/>
        </w:rPr>
      </w:r>
      <w:r>
        <w:rPr>
          <w:lang w:val="hi_IN" w:bidi="hi_IN"/>
        </w:rPr>
        <w:t>सफीरा</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जवान पुरुष</w:t>
      </w:r>
    </w:p>
    <w:p>
      <w:pPr>
        <w:pStyle w:val="ListBullet"/>
        <w:spacing w:line="240" w:lineRule="auto"/>
        <w:ind w:left="720"/>
      </w:pPr>
      <w:r>
        <w:rPr>
          <w:lang w:val="hi_IN" w:bidi="hi_IN"/>
        </w:rPr>
      </w:r>
      <w:r>
        <w:rPr>
          <w:lang w:val="hi_IN" w:bidi="hi_IN"/>
        </w:rPr>
        <w:t>जो लोग सुनते हैं कि क्या होता है</w:t>
      </w:r>
    </w:p>
    <w:p>
      <w:pPr>
        <w:pStyle w:val="ListBullet"/>
        <w:spacing w:line="240" w:lineRule="auto"/>
        <w:ind w:left="720"/>
      </w:pPr>
      <w:r>
        <w:rPr>
          <w:lang w:val="hi_IN" w:bidi="hi_IN"/>
        </w:rPr>
      </w:r>
      <w:r>
        <w:rPr>
          <w:lang w:val="hi_IN" w:bidi="hi_IN"/>
        </w:rPr>
        <w:t>परमेश्वर/पवित्र आत्मा</w:t>
      </w:r>
    </w:p>
    <w:p>
      <w:pPr>
        <w:pStyle w:val="ListBullet"/>
        <w:spacing w:line="240" w:lineRule="auto"/>
        <w:ind w:left="720"/>
      </w:pPr>
      <w:r>
        <w:rPr>
          <w:lang w:val="hi_IN" w:bidi="hi_IN"/>
        </w:rPr>
      </w:r>
      <w:r>
        <w:rPr>
          <w:lang w:val="hi_IN" w:bidi="hi_IN"/>
        </w:rPr>
        <w:t>कलीसिया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हनन्याह और सफीरा अपनी जमीन बेचते हैं और मिलकर यह फैसला करते हैं कि वे पैसे का कुछ हिस्सा अपने लिए रखेंगे।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हनन्याह और सफीरा की भूमिका निभाने वाले अभिनेताओं से पूछें कि वे क्या महसूस कर रहे हैं और क्या सोच रहे हैं। ऐसी बातों को सुनें, जैसे, "हम वही सम्मान चाहते हैं जो बरनबास को दिया गया था," "हम बहुत ज़्यादा पसंदीदा बनना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हनन्याह बाकी पैसे प्रेरितों के पास लाता है। पतरस हनन्याह से पूछता है कि शैतान ने उसके हृदय और मन को पवित्र आत्मा से झूठ बोलने के लिए कैसे प्रेरित किया। पतरस यह सवाल करता है कि क्या जमीन और बिक्री से मिले पैसे हनन्याह के थे, या नहीं ताकि वह उनके साथ अपनी इच्छा अनुसार कर सके। हनन्याह पतरस के आरोपों को सुनता है और गिर पड़ता है और मृत हो जाता है। जवान लोग हनन्याह को लपेटकर उसे दफनाते हैं। हनन्याह के साथ जो हुआ उसे सुनने वालों में डर फैल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भूमिका निभाने वाले अभिनेता से पूछें कि वह कैसा महसूस कर रहा है। ऐसी बातों पर ध्यान दें, जैसे, "दुख है कि यह सब हुआ," "दुख है क्योंकि किसी ने सोचा कि वह परमेश्वर से झूठ बोल सकता है!"</w:t>
      </w:r>
    </w:p>
    <w:p>
      <w:pPr>
        <w:pStyle w:val="ListBullet"/>
        <w:spacing w:line="240" w:lineRule="auto"/>
        <w:ind w:left="720"/>
      </w:pPr>
      <w:r>
        <w:rPr>
          <w:lang w:val="hi_IN" w:bidi="hi_IN"/>
        </w:rPr>
      </w:r>
      <w:r>
        <w:rPr>
          <w:lang w:val="hi_IN" w:bidi="hi_IN"/>
        </w:rPr>
        <w:t>जवानों की भूमिका निभाने वाले कलाकारों से पूछें कि वे कैसा महसूस कर रहे हैं। ऐसी बातों को सुनें, जैसे, “मैं बुरी तरह डर गया हूँ,” “मैं कभी झूठ नहीं बोलूँगा!”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तीन घंटे बाद, सफीरा वहाँ आती है बिना यह जाने कि उसके पति के साथ क्या हुआ। पतरस सफीरा से पूछता है कि उसने और हनन्याह ने कितने पैसे में जमीन बेच दी। वह भी पतरस से झूठ बोलती है। पतरस पूछता है कि वह और हनन्याह परमेश्वर की परीक्षा लेने की कोशिश क्यों कर रहे हैं। पतरस उससे कहता है कि हनन्याह को दफनाने वाले लोग अब उसे भी दफनाने के लिए आ रहे हैं। सफीरा भी मर जाती है। वही जवान हनन्याह के बगल में सफीरा को दफनाते हैं। कलीसिया में डर फैल जाता है। </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5:1–11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एक पति और पत्नी अपनी संपत्ति बेचने से मिले पैसे में से कुछ हिस्सा </w:t>
      </w:r>
      <w:r>
        <w:rPr>
          <w:b/>
          <w:lang w:val="hi_IN" w:bidi="hi_IN"/>
        </w:rPr>
        <w:t>प्रेरितों</w:t>
      </w:r>
      <w:r>
        <w:rPr>
          <w:lang w:val="hi_IN" w:bidi="hi_IN"/>
        </w:rPr>
        <w:t xml:space="preserve"> को देने के बजाय अपने पास रख लेते हैं। प्रेरित वे हैं जिन्हें यीशु या अन्य प्रेरितों द्वारा यीशु का काम करने के लिए भेजा जाता है। प्रेरित के लिए उसी शब्द का उपयोग करें जो आपने पिछले भागों में उपयोग किया है। </w:t>
      </w:r>
      <w:r>
        <w:rPr>
          <w:lang w:val="hi_IN" w:bidi="hi_IN"/>
        </w:rPr>
        <w:t>प्रेरित</w:t>
      </w:r>
      <w:r>
        <w:rPr>
          <w:lang w:val="hi_IN" w:bidi="hi_IN"/>
        </w:rPr>
        <w:t xml:space="preserve"> के बारे में अधिक जानकारी के लिए, मुख्य शब्दावली देखें।</w:t>
      </w:r>
    </w:p>
    <w:p>
      <w:pPr/>
      <w:r>
        <w:rPr>
          <w:lang w:val="hi_IN" w:bidi="hi_IN"/>
        </w:rPr>
      </w:r>
      <w:r>
        <w:rPr>
          <w:lang w:val="hi_IN" w:bidi="hi_IN"/>
        </w:rPr>
        <w:t xml:space="preserve">प्रेरितों में से एक, पतरस पति से पूछता है कि </w:t>
      </w:r>
      <w:r>
        <w:rPr>
          <w:b/>
          <w:lang w:val="hi_IN" w:bidi="hi_IN"/>
        </w:rPr>
        <w:t>शैतान</w:t>
      </w:r>
      <w:r>
        <w:rPr>
          <w:lang w:val="hi_IN" w:bidi="hi_IN"/>
        </w:rPr>
        <w:t xml:space="preserve"> ने </w:t>
      </w:r>
      <w:r>
        <w:rPr>
          <w:b/>
          <w:lang w:val="hi_IN" w:bidi="hi_IN"/>
        </w:rPr>
        <w:t>उसके हृदय को क्यों भर दिया</w:t>
      </w:r>
      <w:r>
        <w:rPr>
          <w:lang w:val="hi_IN" w:bidi="hi_IN"/>
        </w:rPr>
        <w:t xml:space="preserve"> कि वह </w:t>
      </w:r>
      <w:r>
        <w:rPr>
          <w:b/>
          <w:lang w:val="hi_IN" w:bidi="hi_IN"/>
        </w:rPr>
        <w:t>पवित्र आत्मा</w:t>
      </w:r>
      <w:r>
        <w:rPr>
          <w:lang w:val="hi_IN" w:bidi="hi_IN"/>
        </w:rPr>
        <w:t xml:space="preserve"> से </w:t>
      </w:r>
      <w:r>
        <w:rPr>
          <w:b/>
          <w:lang w:val="hi_IN" w:bidi="hi_IN"/>
        </w:rPr>
        <w:t>झूठ बोलें</w:t>
      </w:r>
      <w:r>
        <w:rPr>
          <w:lang w:val="hi_IN" w:bidi="hi_IN"/>
        </w:rPr>
        <w:t>। शैतान दुष्ट आत्माओं का अगुवा है।</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के लिए किस शब्द या वाक्यांश का उपयोग करेंगे। अधिक जानकारी के लिए मुख्य शब्दावली में </w:t>
      </w:r>
      <w:r>
        <w:rPr>
          <w:lang w:val="hi_IN" w:bidi="hi_IN"/>
        </w:rPr>
        <w:t>शैतान</w:t>
      </w:r>
      <w:r>
        <w:rPr>
          <w:lang w:val="hi_IN" w:bidi="hi_IN"/>
        </w:rPr>
        <w:t xml:space="preserve"> को देखें। इस ऑडियो को यहाँ रोकें।</w:t>
      </w:r>
    </w:p>
    <w:p>
      <w:pPr/>
      <w:r>
        <w:rPr>
          <w:lang w:val="hi_IN" w:bidi="hi_IN"/>
        </w:rPr>
      </w:r>
      <w:r>
        <w:rPr>
          <w:b/>
          <w:lang w:val="hi_IN" w:bidi="hi_IN"/>
        </w:rPr>
        <w:t>उसके हृदय को भरना</w:t>
      </w:r>
      <w:r>
        <w:rPr>
          <w:lang w:val="hi_IN" w:bidi="hi_IN"/>
        </w:rPr>
        <w:t xml:space="preserve"> मतलब उसे विचार और इच्छाएँ देना है। हृदय वह स्थान है जहाँ किसी व्यक्ति की भावनाएँ और निर्णय उत्पन्न होते हैं। हृदय के लिए उसी शब्द का उपयोग करें जो आपने पिछले भागों में उपयोग किया है। </w:t>
      </w:r>
      <w:r>
        <w:rPr>
          <w:lang w:val="hi_IN" w:bidi="hi_IN"/>
        </w:rPr>
        <w:t>हृदय</w:t>
      </w:r>
      <w:r>
        <w:rPr>
          <w:lang w:val="hi_IN" w:bidi="hi_IN"/>
        </w:rPr>
        <w:t xml:space="preserve"> के बारे में अधिक जानकारी के लिए, मुख्य शब्दावली देखें। </w:t>
      </w:r>
    </w:p>
    <w:p>
      <w:pPr/>
      <w:r>
        <w:rPr>
          <w:lang w:val="hi_IN" w:bidi="hi_IN"/>
        </w:rPr>
      </w:r>
      <w:r>
        <w:rPr>
          <w:b/>
          <w:lang w:val="hi_IN" w:bidi="hi_IN"/>
        </w:rPr>
        <w:t>झूठ बोलने</w:t>
      </w:r>
      <w:r>
        <w:rPr>
          <w:lang w:val="hi_IN" w:bidi="hi_IN"/>
        </w:rPr>
        <w:t xml:space="preserve"> का मतलब है ऐसी बात कहना जो सच नहीं है, लेकिन उसे सच की तरह पेश करना।</w:t>
      </w:r>
    </w:p>
    <w:p>
      <w:pPr/>
      <w:r>
        <w:rPr>
          <w:lang w:val="hi_IN" w:bidi="hi_IN"/>
        </w:rPr>
      </w:r>
      <w:r>
        <w:rPr>
          <w:b/>
          <w:lang w:val="hi_IN" w:bidi="hi_IN"/>
        </w:rPr>
        <w:t>पवित्र आत्मा</w:t>
      </w:r>
      <w:r>
        <w:rPr>
          <w:lang w:val="hi_IN" w:bidi="hi_IN"/>
        </w:rPr>
        <w:t xml:space="preserve"> परमेश्वर की आत्मा है जो परमेश्वर उन लोगों को देता है जो उसका अनुसरण करते हैं। पवित्र आत्मा के लिए उसी शब्द का प्रयोग करें जो आपने पिछले भागों में प्रयोग किया था। </w:t>
      </w:r>
      <w:r>
        <w:rPr>
          <w:lang w:val="hi_IN" w:bidi="hi_IN"/>
        </w:rPr>
        <w:t>पवित्र आत्मा</w:t>
      </w:r>
      <w:r>
        <w:rPr>
          <w:lang w:val="hi_IN" w:bidi="hi_IN"/>
        </w:rPr>
        <w:t xml:space="preserve"> के बारे में अधिक जानकारी के लिए, आप मुख्य शब्दावली को देख सकते हैं। </w:t>
      </w:r>
    </w:p>
    <w:p>
      <w:pPr/>
      <w:r>
        <w:rPr>
          <w:lang w:val="hi_IN" w:bidi="hi_IN"/>
        </w:rPr>
      </w:r>
      <w:r>
        <w:rPr>
          <w:lang w:val="hi_IN" w:bidi="hi_IN"/>
        </w:rPr>
        <w:t xml:space="preserve">पतरस के आरोपों पर, हनन्याह गिर गया और मर गया। जिन्होंने इसे सुना वे </w:t>
      </w:r>
      <w:r>
        <w:rPr>
          <w:b/>
          <w:lang w:val="hi_IN" w:bidi="hi_IN"/>
        </w:rPr>
        <w:t>डर</w:t>
      </w:r>
      <w:r>
        <w:rPr>
          <w:lang w:val="hi_IN" w:bidi="hi_IN"/>
        </w:rPr>
        <w:t xml:space="preserve"> से भर गए। डर वह भावना है जो खतरे, दर्द, या बुराई की तीव्र चिंता के कारण होती है।</w:t>
      </w:r>
    </w:p>
    <w:p>
      <w:pPr/>
      <w:r>
        <w:rPr>
          <w:lang w:val="hi_IN" w:bidi="hi_IN"/>
        </w:rPr>
      </w:r>
      <w:r>
        <w:rPr>
          <w:lang w:val="hi_IN" w:bidi="hi_IN"/>
        </w:rPr>
        <w:t xml:space="preserve">यहाँ रुकें और समूह में चर्चा करें कि आप </w:t>
      </w:r>
      <w:r>
        <w:rPr>
          <w:b/>
          <w:lang w:val="hi_IN" w:bidi="hi_IN"/>
        </w:rPr>
        <w:t>डर</w:t>
      </w:r>
      <w:r>
        <w:rPr>
          <w:lang w:val="hi_IN" w:bidi="hi_IN"/>
        </w:rPr>
        <w:t xml:space="preserve"> के लिए किस शब्द या वाक्यांश का उपयोग करेंगे। इस ऑडियो को यहाँ रोकें।</w:t>
      </w:r>
    </w:p>
    <w:p>
      <w:pPr/>
      <w:r>
        <w:rPr>
          <w:lang w:val="hi_IN" w:bidi="hi_IN"/>
        </w:rPr>
      </w:r>
      <w:r>
        <w:rPr>
          <w:lang w:val="hi_IN" w:bidi="hi_IN"/>
        </w:rPr>
        <w:t>हनन्याह की पत्नी तीन घंटे बाद प्रेरितों के पास आती है। पतरस उससे प्रश्न करता है और वह भी झूठ बोलती है। पतरस उससे पूछता है कि वह परमेश्वर के आत्मा, अर्थात पवित्र आत्मा, की परीक्षा कैसे कर सकती थी, यानी यह देखने की कोशिश कैसे कर सकती थी कि वह और उसका पति क्या कर के बच सकते हैं। पतरस उससे कहता है कि जिन पुरुषों ने उसके पति को दफनाया था, वे उसे भी दफनाने के लिए द्वार पर खड़े हैं। वह भी मर जाती है। वे पुरुष अंदर आते हैं और उसे मृत पाते हैं और उसे उसके पति के पास दफनाने के लिए ले जाते हैं। विश्वासियों के समुदाय में बहुत डर फैल गया।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5:12–16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5:12–16 को सुनें और अपने मन में रखें।</w:t>
      </w:r>
    </w:p>
    <w:p>
      <w:pPr/>
      <w:r>
        <w:rPr>
          <w:lang w:val="hi_IN" w:bidi="hi_IN"/>
        </w:rPr>
      </w:r>
      <w:r>
        <w:rPr>
          <w:lang w:val="hi_IN" w:bidi="hi_IN"/>
        </w:rPr>
        <w:t>यदि सम्भव हो तो प्रेरितों के काम 5:12–16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5:12–16 का ऑडियो संस्करण सबसे आसानी से समझ में आने वाले अनुवाद में सुनें।</w:t>
      </w:r>
    </w:p>
    <w:p>
      <w:pPr/>
      <w:r>
        <w:rPr>
          <w:lang w:val="hi_IN" w:bidi="hi_IN"/>
        </w:rPr>
      </w:r>
      <w:r>
        <w:rPr>
          <w:lang w:val="hi_IN" w:bidi="hi_IN"/>
        </w:rPr>
        <w:t>कभी-कभी यह स्पष्ट नहीं होता कि इस भाग में कार्य कौन कर रहा है। इन वाक्यों में यह अक्सर बदलता है। हनन्याह और सफीरा की मृत्यु के बाद हम देखते हैं कि प्रेरित, लोगों के बीच कई चिन्ह और अद्भुत काम करते रहते हैं। हमें यह नहीं पता है कि यह लोगों का समूह केवल वे विश्वासी हैं जो एक साथ रहते थे और एक समुदाय में थे, या फिर वे सभी यरूशलेम के लोग हैं। यदि पिछले भाग के साथ समझा जाता है तो ऐसा लगता है कि यह उन लोगों के बारे में बात कर रहा है जो एक साथ रह रहे थे और एक-दूसरे की देखभाल कर रहे थे।</w:t>
      </w:r>
    </w:p>
    <w:p>
      <w:pPr/>
      <w:r>
        <w:rPr>
          <w:lang w:val="hi_IN" w:bidi="hi_IN"/>
        </w:rPr>
      </w:r>
      <w:r>
        <w:rPr>
          <w:lang w:val="hi_IN" w:bidi="hi_IN"/>
        </w:rPr>
        <w:t>सुलैमान का बरामदा मंदिर के परिसर का हिस्सा है। मंदिर के हर तरफ खंभों से टिका हुआ एक बरामदा था। पूर्वी ओर को सुलैमान का बरामदा कहा जाता था, और वहाँ खंभों की दो कतारें थीं। इसे सुलैमान का इसलिए कहा जाता था क्योंकि बहुतों का मानना था कि यह सुलैमान के मूल मंदिर का बचा हुआ भाग था।</w:t>
      </w:r>
    </w:p>
    <w:p>
      <w:pPr/>
      <w:r>
        <w:rPr>
          <w:lang w:val="hi_IN" w:bidi="hi_IN"/>
        </w:rPr>
      </w:r>
      <w:r>
        <w:rPr>
          <w:lang w:val="hi_IN" w:bidi="hi_IN"/>
        </w:rPr>
        <w:t xml:space="preserve">यहाँ रुकें और समूह के रूप में </w:t>
      </w:r>
      <w:r>
        <w:rPr>
          <w:lang w:val="hi_IN" w:bidi="hi_IN"/>
        </w:rPr>
        <w:t>बरामदे</w:t>
      </w:r>
      <w:r>
        <w:rPr>
          <w:lang w:val="hi_IN" w:bidi="hi_IN"/>
        </w:rPr>
        <w:t xml:space="preserve"> की तस्वीर देखें। यहाँ रुकें और </w:t>
      </w:r>
      <w:r>
        <w:rPr>
          <w:lang w:val="hi_IN" w:bidi="hi_IN"/>
        </w:rPr>
        <w:t>हेरोदेस के मंदिर</w:t>
      </w:r>
      <w:r>
        <w:rPr>
          <w:lang w:val="hi_IN" w:bidi="hi_IN"/>
        </w:rPr>
        <w:t xml:space="preserve"> के चित्र को भी देखें, और यह ध्यान दें कि सुलैमान का बरामदा कहाँ है। </w:t>
      </w:r>
      <w:r>
        <w:rPr>
          <w:lang w:val="hi_IN" w:bidi="hi_IN"/>
        </w:rPr>
        <w:t>यरूशलेम</w:t>
      </w:r>
      <w:r>
        <w:rPr>
          <w:lang w:val="hi_IN" w:bidi="hi_IN"/>
        </w:rPr>
        <w:t xml:space="preserve"> के बड़े नक्शे को भी देखें, जिसमें यह ध्यान दें कि मंदिर कहाँ है। इस ऑडियो को यहाँ रोकें।</w:t>
      </w:r>
    </w:p>
    <w:p>
      <w:pPr/>
      <w:r>
        <w:rPr>
          <w:lang w:val="hi_IN" w:bidi="hi_IN"/>
        </w:rPr>
      </w:r>
      <w:r>
        <w:rPr>
          <w:lang w:val="hi_IN" w:bidi="hi_IN"/>
        </w:rPr>
        <w:t>सभी विश्वासी सुलैमान के बरामदे में एक साथ इकट्ठा होते थे। एक साथ इकट्ठा होना परिवार की तरह एकता और एक मन होने को भी दिखाता है। यह भाग कहता है कि कोई और उनसे जुड़ने की हिम्मत नहीं करता था। हालाँकि, अगले दो वाक्यों में कहा गया है कि बहुत से लोग उनकी संख्या में जुड़ते जा रहे थे। जुड़ना शब्द का मतलब है उनके पास आना, या उनके साथ निकट संबंध बनाना। ज्यादातर विद्वान मानते हैं कि ये बहुत से अविश्वासी थे, या यहूदी अगुवे थे, जो विश्वासियों के पास आने या एक साथ इकट्ठा होने वाले लोगों के साथ संगति करने की हिम्मत नहीं करते थे। इसे समझने का एक और तरीका यह है कि गैर-विश्वासी विश्वासी होने का दिखावा नहीं करते थे। हालाँकि, गैर-विश्वासी या सामान्य समुदाय के लोगों ने विश्वासियों की प्रशंसा की। फिर भी, बहुत से लोग विश्वासियों की संख्या में शामिल हो रहे थे। आमतौर पर इस विवरण का अर्थ है कि परमेश्वर लोगों को यीशु पर विश्वास करने के लिए आकर्षित कर रहा था। लेकिन यह भी हो सकता है कि अधिक विश्वासी यरूशलेम में विश्वासियों के समूह में शामिल होने के लिए आ रहे थे।</w:t>
      </w:r>
    </w:p>
    <w:p>
      <w:pPr/>
      <w:r>
        <w:rPr>
          <w:lang w:val="hi_IN" w:bidi="hi_IN"/>
        </w:rPr>
      </w:r>
      <w:r>
        <w:rPr>
          <w:lang w:val="hi_IN" w:bidi="hi_IN"/>
        </w:rPr>
        <w:t>यहाँ रुकें और समूह में इस प्रश्न पर चर्चा करें: एक कहानी बताएँ जहाँ लोगों के कई अलग-अलग समूह काम कर रहे हैं। इस बात पर ध्यान दें कि आप इस बारे में कैसे बात करते हैं कि लोगों का कौन सा समूह कार्य कर रहा है। इस ऑडियो को यहाँ रोकें।</w:t>
      </w:r>
    </w:p>
    <w:p>
      <w:pPr/>
      <w:r>
        <w:rPr>
          <w:lang w:val="hi_IN" w:bidi="hi_IN"/>
        </w:rPr>
      </w:r>
      <w:r>
        <w:rPr>
          <w:lang w:val="hi_IN" w:bidi="hi_IN"/>
        </w:rPr>
        <w:t>प्रेरितों के किए आश्चर्यकर्मों के परिणामस्वरूप, लोग बीमार लोगों को सड़कों में लाने लगे ताकि जब पतरस वहाँ से गुजरें, तो पतरस की छाया उन बीमार लोगों पर पड़े। लूका विशेष रूप से यह नहीं कहता कि पतरस की छाया ने लोगों को चंगा किया, लेकिन ऐसा लगता है कि पतरस की छाया ने लोगों को चंगा कर दिया होगा क्योंकि लोग बीमार लोगों को उसके पास लाते रहे। चटाइयां गरीब लोगों द्वारा बिस्तरों के रूप में उपयोग की जाती हैं। यहाँ तक कि पास के नगरों के लोग भी बीमार और दुष्टात्माओं से ग्रस्त लोगों को लाते थे और वे चंगा हो जाते थे। अशुद्ध या अपवित्र आत्माएँ दुष्ट आत्माएँ हैं जो किसी व्यक्ति को धार्मिक रूप से अशुद्ध कर देंगी। जो सभी लोग चंगा होने के लिए लाए गए थे, वे वास्तव में चंगा हो गए थे।</w:t>
      </w:r>
    </w:p>
    <w:p>
      <w:pPr/>
      <w:r>
        <w:rPr>
          <w:lang w:val="hi_IN" w:bidi="hi_IN"/>
        </w:rPr>
      </w:r>
      <w:r>
        <w:rPr>
          <w:lang w:val="hi_IN" w:bidi="hi_IN"/>
        </w:rPr>
        <w:t xml:space="preserve">यहाँ रुकें और उस </w:t>
      </w:r>
      <w:r>
        <w:rPr>
          <w:lang w:val="hi_IN" w:bidi="hi_IN"/>
        </w:rPr>
        <w:t>चटाई</w:t>
      </w:r>
      <w:r>
        <w:rPr>
          <w:lang w:val="hi_IN" w:bidi="hi_IN"/>
        </w:rPr>
        <w:t xml:space="preserve"> की तस्वीर देखें जिस पर लोग दूसरों को ले जाते थे। इस ऑडियो को यहाँ रोकें।</w:t>
      </w:r>
    </w:p>
    <w:p>
      <w:pPr/>
      <w:r>
        <w:rPr>
          <w:lang w:val="hi_IN" w:bidi="hi_IN"/>
        </w:rPr>
      </w:r>
      <w:r>
        <w:rPr>
          <w:lang w:val="hi_IN" w:bidi="hi_IN"/>
        </w:rPr>
        <w:t>यहाँ रुकें और समूह में इस प्रश्न पर चर्चा करें: उस समय की कहानी बताएँ जब आपने परमेश्वर को किसी की बीमारी या किसी दुष्टात्मा को चंगा करते हुए देखा था।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5:12–16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प्रेरित लोगों के बीच कई चिन्ह और अद्भुत काम कर रहे हैं।</w:t>
      </w:r>
    </w:p>
    <w:p>
      <w:pPr/>
      <w:r>
        <w:rPr>
          <w:lang w:val="hi_IN" w:bidi="hi_IN"/>
        </w:rPr>
      </w:r>
      <w:r>
        <w:rPr>
          <w:b/>
          <w:lang w:val="hi_IN" w:bidi="hi_IN"/>
        </w:rPr>
        <w:t>दूसरे दृश्य में:</w:t>
      </w:r>
      <w:r>
        <w:rPr>
          <w:lang w:val="hi_IN" w:bidi="hi_IN"/>
        </w:rPr>
        <w:t xml:space="preserve"> विश्वासी सुलैमान के बरामदे में इकट्ठा होते हैं। भले ही लोग विश्वासियों के बारे में सम्मान के साथ बात करते थे, कोई भी उनसे जुड़ने की हिम्मत नहीं करता था। बहुत से लोगों ने प्रभु यीशु पर विश्वास किया और विश्वासियों के समूह में शामिल हो गए।</w:t>
      </w:r>
    </w:p>
    <w:p>
      <w:pPr/>
      <w:r>
        <w:rPr>
          <w:lang w:val="hi_IN" w:bidi="hi_IN"/>
        </w:rPr>
      </w:r>
      <w:r>
        <w:rPr>
          <w:b/>
          <w:lang w:val="hi_IN" w:bidi="hi_IN"/>
        </w:rPr>
        <w:t>तीसरे दृश्य में:</w:t>
      </w:r>
      <w:r>
        <w:rPr>
          <w:lang w:val="hi_IN" w:bidi="hi_IN"/>
        </w:rPr>
        <w:t xml:space="preserve"> लोग अपने बीमारों को उनके बिस्तरों पर लाते थे ताकि पतरस की छाया उनके ऊपर से गुजरे और वे चंगे हो जाएं। यहाँ तक कि अन्य नगरों के लोग भी अपने बीमारों और दुष्टात्माओं से ग्रस्त लोगों को लाते थे और वे चंगे हो जाते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गैर-विश्वासी जो विश्वासियों के साथ नहीं जुड़ते थे, लेकिन उनकी बहुत प्रशंसा करते थे</w:t>
      </w:r>
    </w:p>
    <w:p>
      <w:pPr>
        <w:pStyle w:val="ListBullet"/>
        <w:spacing w:line="240" w:lineRule="auto"/>
        <w:ind w:left="720"/>
      </w:pPr>
      <w:r>
        <w:rPr>
          <w:lang w:val="hi_IN" w:bidi="hi_IN"/>
        </w:rPr>
      </w:r>
      <w:r>
        <w:rPr>
          <w:lang w:val="hi_IN" w:bidi="hi_IN"/>
        </w:rPr>
        <w:t>जो विश्वासियों में शामिल हो गए</w:t>
      </w:r>
    </w:p>
    <w:p>
      <w:pPr>
        <w:pStyle w:val="ListBullet"/>
        <w:spacing w:line="240" w:lineRule="auto"/>
        <w:ind w:left="720"/>
      </w:pPr>
      <w:r>
        <w:rPr>
          <w:lang w:val="hi_IN" w:bidi="hi_IN"/>
        </w:rPr>
      </w:r>
      <w:r>
        <w:rPr>
          <w:lang w:val="hi_IN" w:bidi="hi_IN"/>
        </w:rPr>
        <w:t>जो अपने बीमार और दुष्टात्माओं से ग्रस्त दोस्तों को चंगा होने के लिए लाते थे</w:t>
      </w:r>
    </w:p>
    <w:p>
      <w:pPr>
        <w:pStyle w:val="ListBullet"/>
        <w:spacing w:line="240" w:lineRule="auto"/>
        <w:ind w:left="720"/>
      </w:pPr>
      <w:r>
        <w:rPr>
          <w:lang w:val="hi_IN" w:bidi="hi_IN"/>
        </w:rPr>
      </w:r>
      <w:r>
        <w:rPr>
          <w:lang w:val="hi_IN" w:bidi="hi_IN"/>
        </w:rPr>
        <w:t>जो बीमार थे और दुष्टात्मा ग्रस्त थे।</w:t>
      </w:r>
    </w:p>
    <w:p>
      <w:pPr/>
      <w:r>
        <w:rPr>
          <w:lang w:val="hi_IN" w:bidi="hi_IN"/>
        </w:rPr>
      </w:r>
      <w:r>
        <w:rPr>
          <w:lang w:val="hi_IN" w:bidi="hi_IN"/>
        </w:rPr>
        <w:t>समूह के रूप में, इस भाग के परिवेश के इन हिस्सों पर ध्यान दें: यह सब ज्यादातर यरूशलेम में होता है, मुख्य रूप से मंदिर के पास या उसमें, एक स्थान जिसे सुलैमान का बरामदा या सुलैमान की ओसारा कहा जाता है। यह कुछ यरूशलेम की सड़कों पर होता है, लेकिन यह शायद अभी भी मंदिर के पास ही हो सकता है, क्योंकि समुदाय के लोग जानते थे कि विश्वासी वहाँ इकट्ठा होते थे।</w:t>
      </w:r>
    </w:p>
    <w:p>
      <w:pPr/>
      <w:r>
        <w:rPr>
          <w:lang w:val="hi_IN" w:bidi="hi_IN"/>
        </w:rPr>
      </w:r>
      <w:r>
        <w:rPr>
          <w:lang w:val="hi_IN" w:bidi="hi_IN"/>
        </w:rPr>
        <w:t>प्रेरित लोगों के बीच कई चिन्ह और आश्चर्यकर्म कर रहे हैं। वे, अन्य विश्वासियों के साथ, सुलैमान के बरामदे में इकट्ठा होते हैं। अन्य गैर-विश्वासी उनके साथ जुड़ने की हिम्मत नहीं करते थे, भले ही लोग विश्वासियों के बारे में अच्छी राय रखते थे।</w:t>
      </w:r>
    </w:p>
    <w:p>
      <w:pPr/>
      <w:r>
        <w:rPr>
          <w:lang w:val="hi_IN" w:bidi="hi_IN"/>
        </w:rPr>
      </w:r>
      <w:r>
        <w:rPr>
          <w:lang w:val="hi_IN" w:bidi="hi_IN"/>
        </w:rPr>
        <w:t xml:space="preserve">यहाँ रुकें और </w:t>
      </w:r>
      <w:r>
        <w:rPr>
          <w:lang w:val="hi_IN" w:bidi="hi_IN"/>
        </w:rPr>
        <w:t>मंदिर</w:t>
      </w:r>
      <w:r>
        <w:rPr>
          <w:lang w:val="hi_IN" w:bidi="hi_IN"/>
        </w:rPr>
        <w:t xml:space="preserve"> के चित्र को फिर से देखें। विश्वासी कहाँ इकट्ठा हो रहे हैं? जो लोग उनके साथ नहीं जुड़ते थे, वे कहाँ थे? क्या वे चलते-चलते विश्वासियों को देख रहे थे, या उन्होंने अभी-अभी सुना था कि विश्वासियों ने क्या किया? ऑडियो को यहाँ रोकें।</w:t>
      </w:r>
    </w:p>
    <w:p>
      <w:pPr/>
      <w:r>
        <w:rPr>
          <w:lang w:val="hi_IN" w:bidi="hi_IN"/>
        </w:rPr>
      </w:r>
      <w:r>
        <w:rPr>
          <w:lang w:val="hi_IN" w:bidi="hi_IN"/>
        </w:rPr>
        <w:t>"परिणामस्वरूप" वाक्यांश शायद प्रेरितों के द्वारा किए गए आश्चर्यकर्म को दर्शाता हैं। इसलिए इन आश्चर्यकर्मों का परिणाम यह है कि बहुत से लोग प्रभु पर विश्वास कर रहे थे और यरूशलेम में पहले से ही विश्वासियों की संख्या में शामिल हो रहे थे। प्रेरितों के आश्चर्यकर्मों के कारण, बहुत से लोग अपने बीमार दोस्तों को सड़कों पर लाते थे ताकि कम से कम पतरस की छाया उन पर पड़े। पास के अन्य नगरों और गाँवों के अन्य लोग भी अपने बीमार और दुष्टात्माओं से ग्रस्त दोस्तों को चंगा होने के लिए लाते थे। और वे चंगे हो गए थे!</w:t>
      </w:r>
    </w:p>
    <w:p>
      <w:pPr/>
      <w:r>
        <w:rPr>
          <w:lang w:val="hi_IN" w:bidi="hi_IN"/>
        </w:rPr>
      </w:r>
      <w:r>
        <w:rPr>
          <w:lang w:val="hi_IN" w:bidi="hi_IN"/>
        </w:rPr>
        <w:t>रुकें और समूह में चर्चा करें: किसी ऐसे व्यक्ति के बारे में एक कहानी बताएँ जिसे आप शायद जानते थे और जिसमें दुष्टात्मा थी। आपको क्या लगता है कि किसी गरीब व्यक्ति को पास के नगर में लाना कितना कठिन या कितना आसान होगा? उन लोगों के बारे में अपनी संस्कृति की मान्यताओं पर चर्चा करें जो दुष्ट आत्माओं से ग्रस्त या परेशान हैं। आप इसे कैसे पेश करेंगे जो आपकी संस्कृति में समझ में आएगा?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5:12–16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 xml:space="preserve">गैर-विश्वासी जो विश्वासियों के साथ नहीं जुड़ते थे, जो विश्वासियों के बारे में अच्छी बातें करते थे </w:t>
      </w:r>
    </w:p>
    <w:p>
      <w:pPr>
        <w:pStyle w:val="ListBullet"/>
        <w:spacing w:line="240" w:lineRule="auto"/>
        <w:ind w:left="720"/>
      </w:pPr>
      <w:r>
        <w:rPr>
          <w:lang w:val="hi_IN" w:bidi="hi_IN"/>
        </w:rPr>
      </w:r>
      <w:r>
        <w:rPr>
          <w:lang w:val="hi_IN" w:bidi="hi_IN"/>
        </w:rPr>
        <w:t>जो विश्वासियों में शामिल हो गए</w:t>
      </w:r>
    </w:p>
    <w:p>
      <w:pPr>
        <w:pStyle w:val="ListBullet"/>
        <w:spacing w:line="240" w:lineRule="auto"/>
        <w:ind w:left="720"/>
      </w:pPr>
      <w:r>
        <w:rPr>
          <w:lang w:val="hi_IN" w:bidi="hi_IN"/>
        </w:rPr>
      </w:r>
      <w:r>
        <w:rPr>
          <w:lang w:val="hi_IN" w:bidi="hi_IN"/>
        </w:rPr>
        <w:t>जो अपने बीमार और दुष्टात्माओं से ग्रस्त दोस्तों को चंगा होने के लिए लाते थे</w:t>
      </w:r>
    </w:p>
    <w:p>
      <w:pPr>
        <w:pStyle w:val="ListBullet"/>
        <w:spacing w:line="240" w:lineRule="auto"/>
        <w:ind w:left="720"/>
      </w:pPr>
      <w:r>
        <w:rPr>
          <w:lang w:val="hi_IN" w:bidi="hi_IN"/>
        </w:rPr>
      </w:r>
      <w:r>
        <w:rPr>
          <w:lang w:val="hi_IN" w:bidi="hi_IN"/>
        </w:rPr>
        <w:t>जो बीमार थे और दुष्टात्मा ग्रस्त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प्रेरित लोगों के बीच कई चिन्ह और आश्चर्यकर्म कर रहे हैं। वे, अन्य विश्वासियों के साथ, सुलैमान के बरामदे में इकट्ठा होते हैं। अन्य गैर-विश्वासी उनके साथ जुड़ने की हिम्मत नहीं करते थे, भले ही लोग विश्वासियों के बारे में अच्छी राय रखते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अविश्वासियों की भूमिका निभाने वाले व्यक्ति से पूछो, “तुम क्या महसूस कर रहे हो या क्या सोच रहे हो?” वह व्यक्ति इस तरह उत्तर दे सकता है, “मुझे नहीं पता कि उनके साथ क्या हो रहा है, लेकिन ऐसा लगता है कि वे लोगों की मदद कर रहे हैं,” या “यह मुझे थोड़ा डरा देता है, मैं उनके आसपास नहीं रहना चाहता हूँ,” या “ऐसा लगता है कि बहुत से लोग चंगे हो रहे हैं।” मुझे वे जहाँ हैं वहाँ जाने की आवश्यकता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बहुत से लोग प्रभु पर विश्वास कर रहे थे और यरूशलेम में पहले से ही विश्वासियों की संख्या में शामिल हो रहे थे। प्रेरितों के आश्चर्यकर्मों के कारण, बहुत से लोग अपने बीमार दोस्तों को सड़कों पर लाते थे ताकि कम से कम पतरस की छाया उन पर पड़े। पास के अन्य नगरों और गाँवों के लोग भी अपने बीमार और दुष्टात्माओं से ग्रस्त लोगों को चंगा होने के लिए लाते थे। और वे चंगे हो गए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बीमार थे, उनसे पूछें, "आप क्या महसूस कर रहे हैं या क्या सोच रहे हैं?" वह व्यक्ति इस तरह उत्तर दे सकता है, "मुझे विश्वास नहीं हो रहा कि मैं चंगा हो गया हूँ!" या "मैं परमेश्वर का बहुत आभारी हूँ!" या “ये लोग अद्भुत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5:12–16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प्रेरित</w:t>
      </w:r>
      <w:r>
        <w:rPr>
          <w:lang w:val="hi_IN" w:bidi="hi_IN"/>
        </w:rPr>
        <w:t xml:space="preserve">, या विशेष रूप से यीशु या अन्य प्रेरितों द्वारा चुने गए लोग, लोगों के बीच कई </w:t>
      </w:r>
      <w:r>
        <w:rPr>
          <w:b/>
          <w:lang w:val="hi_IN" w:bidi="hi_IN"/>
        </w:rPr>
        <w:t>चिन्ह और अद्भुत</w:t>
      </w:r>
      <w:r>
        <w:rPr>
          <w:lang w:val="hi_IN" w:bidi="hi_IN"/>
        </w:rPr>
        <w:t xml:space="preserve"> काम कर रहे थे। उसी शब्द का प्रयोग करें जो आपने पिछले भागों में प्रेरितों के लिए प्रयोग किया है। चिन्ह और अद्भुत काम वे शक्तिशाली कार्य हैं जो केवल परमेश्वर ही कर सकता है ताकि लोग उसकी महिमा से चकित हो जाएं। चिन्ह और अद्भुत काम के लिए वही शब्दों का उपयोग करें जो आपने पिछले भागों में किया है। प्</w:t>
      </w:r>
      <w:r>
        <w:rPr>
          <w:lang w:val="hi_IN" w:bidi="hi_IN"/>
        </w:rPr>
        <w:t>रेरितों</w:t>
      </w:r>
      <w:r>
        <w:rPr>
          <w:lang w:val="hi_IN" w:bidi="hi_IN"/>
        </w:rPr>
        <w:t xml:space="preserve"> के साथ-साथ चिन्</w:t>
      </w:r>
      <w:r>
        <w:rPr>
          <w:lang w:val="hi_IN" w:bidi="hi_IN"/>
        </w:rPr>
        <w:t>हों</w:t>
      </w:r>
      <w:r>
        <w:rPr>
          <w:lang w:val="hi_IN" w:bidi="hi_IN"/>
        </w:rPr>
        <w:t xml:space="preserve"> के बारे में अधिक जानकारी के लिए, मुख्य शब्दावली देखें।</w:t>
      </w:r>
    </w:p>
    <w:p>
      <w:pPr/>
      <w:r>
        <w:rPr>
          <w:lang w:val="hi_IN" w:bidi="hi_IN"/>
        </w:rPr>
      </w:r>
      <w:r>
        <w:rPr>
          <w:lang w:val="hi_IN" w:bidi="hi_IN"/>
        </w:rPr>
        <w:t xml:space="preserve">सभी </w:t>
      </w:r>
      <w:r>
        <w:rPr>
          <w:b/>
          <w:lang w:val="hi_IN" w:bidi="hi_IN"/>
        </w:rPr>
        <w:t>विश्वासी</w:t>
      </w:r>
      <w:r>
        <w:rPr>
          <w:lang w:val="hi_IN" w:bidi="hi_IN"/>
        </w:rPr>
        <w:t xml:space="preserve"> सुलैमान के</w:t>
      </w:r>
      <w:r>
        <w:rPr>
          <w:b/>
          <w:lang w:val="hi_IN" w:bidi="hi_IN"/>
        </w:rPr>
        <w:t xml:space="preserve"> बरामदे</w:t>
      </w:r>
      <w:r>
        <w:rPr>
          <w:lang w:val="hi_IN" w:bidi="hi_IN"/>
        </w:rPr>
        <w:t xml:space="preserve"> में एक साथ मिलते थे। विश्वासी वे लोग हैं जो यीशु का अनुसरण करने को चुनते हैं। विश्वासी के लिए उसी शब्द का उपयोग करें जिसका उपयोग आपने पिछले भागों में किया है। </w:t>
      </w:r>
      <w:r>
        <w:rPr>
          <w:b/>
          <w:lang w:val="hi_IN" w:bidi="hi_IN"/>
        </w:rPr>
        <w:t>विश्वासी</w:t>
      </w:r>
      <w:r>
        <w:rPr>
          <w:lang w:val="hi_IN" w:bidi="hi_IN"/>
        </w:rPr>
        <w:t xml:space="preserve"> के बारे में अधिक जानकारी के लिए, मुख्य शब्दावली देखें। सुलैमान का बरामदा हेरोदेस के मंदिर का पूर्वी ओसारा था। अधिकांश लोगों का मानना था कि यह राजा सुलैमान के मंदिर का बचा हुआ भाग था।</w:t>
      </w:r>
    </w:p>
    <w:p>
      <w:pPr/>
      <w:r>
        <w:rPr>
          <w:lang w:val="hi_IN" w:bidi="hi_IN"/>
        </w:rPr>
      </w:r>
      <w:r>
        <w:rPr>
          <w:lang w:val="hi_IN" w:bidi="hi_IN"/>
        </w:rPr>
        <w:t xml:space="preserve">कोई भी गैर-विश्वासी विश्वासियों के साथ संगति करने की हिम्मत नहीं करता था, भले ही वे उनके बारे में अच्छा सोचते थे। हालाँकि, बहुत से लोग </w:t>
      </w:r>
      <w:r>
        <w:rPr>
          <w:b/>
          <w:lang w:val="hi_IN" w:bidi="hi_IN"/>
        </w:rPr>
        <w:t>प्रभु</w:t>
      </w:r>
      <w:r>
        <w:rPr>
          <w:lang w:val="hi_IN" w:bidi="hi_IN"/>
        </w:rPr>
        <w:t xml:space="preserve"> या यीशु पर विश्वास करते थे, और फिर भी विश्वासियों की संख्या में जुड़ रहे थे या उनमें शामिल हो रहे थे। प्रभु के लिए उसी शब्द का इस्तेमाल करें जो आपने पिछले भागों में किया है, और याद रखें कि </w:t>
      </w:r>
      <w:r>
        <w:rPr>
          <w:lang w:val="hi_IN" w:bidi="hi_IN"/>
        </w:rPr>
        <w:t>प्रभु</w:t>
      </w:r>
      <w:r>
        <w:rPr>
          <w:lang w:val="hi_IN" w:bidi="hi_IN"/>
        </w:rPr>
        <w:t xml:space="preserve"> शब्द मुख्य शब्दावली में है। परिणामस्वरूप लोग अपने बीमार दोस्तों को उनके चटाई और बिस्तरों पर बाहर लाते थे ताकि पतरस की छाया कम से कम उन पर गुजरेगी और उन्हें </w:t>
      </w:r>
      <w:r>
        <w:rPr>
          <w:b/>
          <w:lang w:val="hi_IN" w:bidi="hi_IN"/>
        </w:rPr>
        <w:t>चंगा</w:t>
      </w:r>
      <w:r>
        <w:rPr>
          <w:lang w:val="hi_IN" w:bidi="hi_IN"/>
        </w:rPr>
        <w:t xml:space="preserve"> कर देगी। छाया भूमि पर बना वह अँधेरा आकार होती है जो किसी वस्तु के रोशनी को रोकने से बनता है।</w:t>
      </w:r>
    </w:p>
    <w:p>
      <w:pPr/>
      <w:r>
        <w:rPr>
          <w:lang w:val="hi_IN" w:bidi="hi_IN"/>
        </w:rPr>
      </w:r>
      <w:r>
        <w:rPr>
          <w:lang w:val="hi_IN" w:bidi="hi_IN"/>
        </w:rPr>
        <w:t xml:space="preserve">पास के नगरों से अन्य लोग अपने बीमार लोगों और अशुद्ध आत्माओं से </w:t>
      </w:r>
      <w:r>
        <w:rPr>
          <w:b/>
          <w:lang w:val="hi_IN" w:bidi="hi_IN"/>
        </w:rPr>
        <w:t>ग्रस्त</w:t>
      </w:r>
      <w:r>
        <w:rPr>
          <w:lang w:val="hi_IN" w:bidi="hi_IN"/>
        </w:rPr>
        <w:t xml:space="preserve"> लोगों को </w:t>
      </w:r>
      <w:r>
        <w:rPr>
          <w:b/>
          <w:lang w:val="hi_IN" w:bidi="hi_IN"/>
        </w:rPr>
        <w:t>चंगा होने</w:t>
      </w:r>
      <w:r>
        <w:rPr>
          <w:lang w:val="hi_IN" w:bidi="hi_IN"/>
        </w:rPr>
        <w:t xml:space="preserve"> के लिए लाते थे। वे सभी चंगे हो गए थे। अशुद्ध आत्माएँ या दुष्ट आत्माएँ शैतान की सेवक हैं और परमेश्वर की सेवा के लिए उपयुक्त नहीं हैं। वे लोगों को सताते या उन पर अधिकार कर लेते हैं और उन्हें अशुद्ध भी बना देते हैं। चंगा होना का अर्थ है पूर्णता प्राप्त करना या ठीक किया जाना।</w:t>
      </w:r>
    </w:p>
    <w:p>
      <w:pPr/>
      <w:r>
        <w:rPr>
          <w:lang w:val="hi_IN" w:bidi="hi_IN"/>
        </w:rPr>
      </w:r>
      <w:r>
        <w:rPr>
          <w:lang w:val="hi_IN" w:bidi="hi_IN"/>
        </w:rPr>
        <w:t xml:space="preserve">यहाँ रुकें और समूह में चर्चा करें कि आप </w:t>
      </w:r>
      <w:r>
        <w:rPr>
          <w:b/>
          <w:lang w:val="hi_IN" w:bidi="hi_IN"/>
        </w:rPr>
        <w:t>अशुद्ध आत्मा</w:t>
      </w:r>
      <w:r>
        <w:rPr>
          <w:lang w:val="hi_IN" w:bidi="hi_IN"/>
        </w:rPr>
        <w:t xml:space="preserve"> के लिए किस शब्द या वाक्यांश का उपयोग करेंगे। अधिक जानकारी के लिए मुख्य शब्दावली में </w:t>
      </w:r>
      <w:r>
        <w:rPr>
          <w:b/>
          <w:lang w:val="hi_IN" w:bidi="hi_IN"/>
        </w:rPr>
        <w:t>अशुद्ध आत्मा</w:t>
      </w:r>
      <w:r>
        <w:rPr>
          <w:lang w:val="hi_IN" w:bidi="hi_IN"/>
        </w:rPr>
        <w:t xml:space="preserve"> को देखें। प्रेरितों के काम की पूरी पुस्तक में एक ही शब्द का उपयोग करें। इस ऑडियो को यहाँ रोकें।</w:t>
      </w:r>
    </w:p>
    <w:p>
      <w:pPr/>
      <w:r>
        <w:rPr>
          <w:lang w:val="hi_IN" w:bidi="hi_IN"/>
        </w:rPr>
      </w:r>
      <w:r>
        <w:rPr>
          <w:lang w:val="hi_IN" w:bidi="hi_IN"/>
        </w:rPr>
        <w:t>यह शारीरिक चंगाई थी। परमेश्वर ने प्रेरितों का उपयोग करके लोगों को बीमारियों और रोगों से चंगा किया और अशुद्ध आत्माओं से छुटकारा दिलाया।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5:17–26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5:17–26 को सुनें और अपने मन में रखें।</w:t>
      </w:r>
    </w:p>
    <w:p>
      <w:pPr/>
      <w:r>
        <w:rPr>
          <w:lang w:val="hi_IN" w:bidi="hi_IN"/>
        </w:rPr>
      </w:r>
      <w:r>
        <w:rPr>
          <w:lang w:val="hi_IN" w:bidi="hi_IN"/>
        </w:rPr>
        <w:t>यदि सम्भव हो तो प्रेरितों के काम 5:17–26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5:17–26 का ऑडियो संस्करण सबसे आसानी से समझ में आने वाले अनुवाद में सुनें।</w:t>
      </w:r>
    </w:p>
    <w:p>
      <w:pPr/>
      <w:r>
        <w:rPr>
          <w:lang w:val="hi_IN" w:bidi="hi_IN"/>
        </w:rPr>
      </w:r>
      <w:r>
        <w:rPr>
          <w:lang w:val="hi_IN" w:bidi="hi_IN"/>
        </w:rPr>
        <w:t>यीशु के अनुयायियों की संख्या दिन-प्रतिदिन बढ़ती जा रही है। प्रेरित यरूशलेम में लोगों के बीच कई चिन्ह और अद्भुत काम करते आ रहे थे। बहुत से लोग चंगा हो गए हैं, जब पतरस की छाया उन पर से गुजरती है।</w:t>
      </w:r>
    </w:p>
    <w:p>
      <w:pPr/>
      <w:r>
        <w:rPr>
          <w:lang w:val="hi_IN" w:bidi="hi_IN"/>
        </w:rPr>
      </w:r>
      <w:r>
        <w:rPr>
          <w:lang w:val="hi_IN" w:bidi="hi_IN"/>
        </w:rPr>
        <w:t>सदूकी यहूदियों का एक समूह हैं जो मूसा की व्यवस्था पर विश्वास करते थे। परन्तु वे मरे हुओं के जी उठने पर विश्वास नहीं करते थे। उस समय का महायाजक इस सदूकियों के समूह का हिस्सा था। महायाजक और उसके सभी अधिकारी, जो सदूकी थे, प्रेरितों से बहुत जलन करते थे। यह संभव है कि सदूकी अपने धार्मिक विश्वासों के प्रति बहुत जुनूनी थे और उन्हें लगा कि प्रेरित वह शिक्षा दे रहे थे जिसे सदूकी झूठा मानते थे। हम जानते हैं कि प्रेरित मसीह के जी उठने का प्रचार कर रहे हैं, उनका उपयोग लोगों के बीच अद्भुत काम करने के लिए सामर्थी रूप से किया जा रहा है, और विश्वासियों की संख्या दिन-प्रतिदिन बढ़ती जा रही है। सदूकी और महायाजक उस जगह जाकर जहाँ प्रेरित थे, उन्हें पकड़ लेते हैं और उन्हें शहर के जेल या कारागार में डाल देते थे।</w:t>
      </w:r>
    </w:p>
    <w:p>
      <w:pPr/>
      <w:r>
        <w:rPr>
          <w:lang w:val="hi_IN" w:bidi="hi_IN"/>
        </w:rPr>
      </w:r>
      <w:r>
        <w:rPr>
          <w:lang w:val="hi_IN" w:bidi="hi_IN"/>
        </w:rPr>
        <w:t>यहाँ रुकें और समूह में इस प्रश्न पर चर्चा करें: उस समय के बारे में बात करें जब किसी के द्वारा ऐसी बात सिखाए जाने पर, जिसे आप सच नहीं मानते थे, आपको जलन हुई या अपने विश्वासों के प्रति बहुत गहरा जोश महसूस हुआ। इस ऑडियो को यहाँ रोकें।</w:t>
      </w:r>
    </w:p>
    <w:p>
      <w:pPr/>
      <w:r>
        <w:rPr>
          <w:lang w:val="hi_IN" w:bidi="hi_IN"/>
        </w:rPr>
      </w:r>
      <w:r>
        <w:rPr>
          <w:lang w:val="hi_IN" w:bidi="hi_IN"/>
        </w:rPr>
        <w:t>परमेश्वर प्रभु का एक स्वर्गदूत, या एक अलौकिक आत्मिक संदेशवाहक को भेजता है ताकि प्रेरितों को जेल से मुक्त किया जा सके। यह स्वर्गदूत प्रेरितों को बाहर ले जाता है और उनसे कहता है कि वे वापस मंदिर जाकर इस जीवन के सभी वचन प्रचार करें। दूसरे शब्दों में, स्वर्गदूत उनसे कहता है कि वे लोगों को उद्धार के बारे में बताएँ, या उस नए जीवन के बारे में बताएँ जो यीशु पर विश्वास करने से आता है। जैसे ही सूरज उगता है, प्रेरित प्रचार करने के लिए मंदिर में जाते हैं। मंदिर के फाटक आधी रात को खुले, क्योंकि वही समय यहूदी दिन की शुरुआत के तुरंत बाद का होता है। हालाँकि ज़्यादातर लोग तब तक वापस नहीं आए जब तक सूरज उगने नहीं लगा। मंदिर इस प्रचार के लिए उचित स्थान था, क्योंकि वहीं परमेश्वर ने अपने आप को अपने लोगों पर प्रकट किया था। अब प्रेरित मंदिर में इस्राएलियों को यीशु और पवित्र आत्मा के बारे में बता रहे हैं।</w:t>
      </w:r>
    </w:p>
    <w:p>
      <w:pPr/>
      <w:r>
        <w:rPr>
          <w:lang w:val="hi_IN" w:bidi="hi_IN"/>
        </w:rPr>
      </w:r>
      <w:r>
        <w:rPr>
          <w:lang w:val="hi_IN" w:bidi="hi_IN"/>
        </w:rPr>
        <w:t>प्रेरितों का मुकदमा दिन के समय होता था, क्योंकि यहूदी अगुवों के लिए रात में मुकदमा चलाना कानूनी नहीं था। सदूकियों के साथ परिषद के अन्य सदस्य भी जुड़ते हैं, जिसे महासभा भी कहा जाता है। एक संस्करण में उन्हें इस्राएल के पुत्रों की सभा कहा गया है। यह वह समूह है जिसने मिलकर यीशु को क्रूस पर चढ़ाने की योजना बनाई। उनके कमरे, या जिस इमारत में वे मिलते थे, वह मंदिर के पास नहीं होगी क्योंकि उन्हें अभी तक यह नहीं पता था कि प्रेरित पहले से ही वहाँ फिर से प्रचार कर रहे हैं। इसके बजाय वे प्रेरितों को जेल से उनके पास लाने के लिए बुलाते हैं। अधिकारियों ने पाया और सूचना दी कि प्रेरित वहाँ नहीं हैं, जबकि जेल का दरवाज़ा बंद था और पहरेदार तैनात थे। ये जेल के पहरेदार मंदिर के पहरेदारों में से थे, न कि राजा हेरोदेस के पहरेदारों में से। मंदिर के पहरेदार यहूदी थे जो महायाजक के लिए काम करते थे। वे संभवतः लेवी गोत्र के थे, यहूदियों का वो गोत्र जो मंदिर से जुड़ी सभी कामों के लिए जिम्मेदार था। हेरोदेस के पहरेदारों से अधिक कड़ा मानक अपेक्षित था, और यदि वे अपने कैदियों को खो देते, तो उन्हें मार दिया जाता था। क्योंकि ये मंदिर के पहरेदार थे, न कि हेरोदेस के पहरेदार, इसलिए कैदियों के भाग जाने से उनकी जान खतरे में नहीं थी।</w:t>
      </w:r>
    </w:p>
    <w:p>
      <w:pPr/>
      <w:r>
        <w:rPr>
          <w:lang w:val="hi_IN" w:bidi="hi_IN"/>
        </w:rPr>
      </w:r>
      <w:r>
        <w:rPr>
          <w:lang w:val="hi_IN" w:bidi="hi_IN"/>
        </w:rPr>
        <w:t>पथराव को कानूनी दण्ड नहीं माना जाता था, लेकिन कभी-कभी गुस्सा होने वाली भीड़ बिना अनुमति के लोगों पर पथराव करती थी। लोग किसी के चारों ओर इकट्ठा होकर उस पर पत्थर मारते थे जब तक कि वह मर न जाए। मंदिर के पहरेदारों का कप्तान, अर्थात उनका नेता, उन लोगों से डरता था जो प्रेरितों की बातें सुनते थे और उनका आदर करते थे। कप्तान नहीं चाहता था कि लोग इतना क्रोधित हों कि वे उसे पत्थर मारें। इसलिए कप्तान ने प्रेरितों को महासभा में लाने के लिए बल का इस्तेमाल नहीं किया। प्रेरितों ने भी उसके साथ जाने का विरोध नहीं किया।</w:t>
      </w:r>
    </w:p>
    <w:p>
      <w:pPr/>
      <w:r>
        <w:rPr>
          <w:lang w:val="hi_IN" w:bidi="hi_IN"/>
        </w:rPr>
      </w:r>
      <w:r>
        <w:rPr>
          <w:lang w:val="hi_IN" w:bidi="hi_IN"/>
        </w:rPr>
        <w:t>यहाँ रुकें और समूह में इस प्रश्न पर चर्चा करें: आपकी संस्कृति में लोग कभी-कभी सरकार पर छोड़ने के बजाय स्वयं कानून लागू करने की कोशिश कैसे करते हैं? गुस्सा होने वाले लोगों के समूह किसी ऐसी बात पर जो उन्हें पसंद नहीं होती या जिससे वे सहमत नहीं होते, कैसे प्रतिक्रिया करते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5:17–26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सदूकियों की सभा प्रेरितों के प्रति जलन से भरी हुई है। सदूकियों ने प्रेरितों को गिरफ्तार कर शहर की जेल में डाल दिया।</w:t>
      </w:r>
    </w:p>
    <w:p>
      <w:pPr/>
      <w:r>
        <w:rPr>
          <w:lang w:val="hi_IN" w:bidi="hi_IN"/>
        </w:rPr>
      </w:r>
      <w:r>
        <w:rPr>
          <w:b/>
          <w:lang w:val="hi_IN" w:bidi="hi_IN"/>
        </w:rPr>
        <w:t>दूसरे दृश्य में:</w:t>
      </w:r>
      <w:r>
        <w:rPr>
          <w:lang w:val="hi_IN" w:bidi="hi_IN"/>
        </w:rPr>
        <w:t xml:space="preserve"> प्रभु का एक स्वर्गदूत जेल का दरवाज़ा खोलता है और प्रेरितों को जाने देता है। स्वर्गदूत प्रेरितों से कहता है कि वे मंदिर में खड़े हों और इस नए जीवन या उद्धार के वचन प्रचार करें। प्रेरित मंदिर में जाते हैं और प्रचार करना शुरू करते हैं।</w:t>
      </w:r>
    </w:p>
    <w:p>
      <w:pPr/>
      <w:r>
        <w:rPr>
          <w:lang w:val="hi_IN" w:bidi="hi_IN"/>
        </w:rPr>
      </w:r>
      <w:r>
        <w:rPr>
          <w:b/>
          <w:lang w:val="hi_IN" w:bidi="hi_IN"/>
        </w:rPr>
        <w:t>तीसरे दृश्य में:</w:t>
      </w:r>
      <w:r>
        <w:rPr>
          <w:lang w:val="hi_IN" w:bidi="hi_IN"/>
        </w:rPr>
        <w:t xml:space="preserve"> महायाजक, सदूकी और सभा एक साथ मिलकर प्रेरितों को जेल से उस स्थान पर लाने के लिए कहते हैं जहाँ वे मिल रहे हैं। अधिकारियों ने जेल में प्रेरितों को नहीं पाया। अधिकारियों ने परिषद से कहा कि जेल के दरवाजे बंद थे और पहरेदार थे, लेकिन जेल में कोई भी नहीं था। मुख्य याजक और मंदिर के पहरेदारों का कप्तान इस बात को लेकर बहुत उलझन में थे। कोई अंदर आता है और सभा को बताता है कि जो प्रेरित जेल में थे, वे अब मंदिर में प्रचार कर रहे हैं। इसलिए कप्तान गया और बिना बल के प्रेरितों को वापस लाया।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सदूकियों के सभी लोग, या धार्मिक समूह जो केवल मूसा की व्यवस्था पर विश्वास करते थे</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प्रभु का एक स्वर्गदूत</w:t>
      </w:r>
    </w:p>
    <w:p>
      <w:pPr>
        <w:pStyle w:val="ListBullet"/>
        <w:spacing w:line="240" w:lineRule="auto"/>
        <w:ind w:left="720"/>
      </w:pPr>
      <w:r>
        <w:rPr>
          <w:lang w:val="hi_IN" w:bidi="hi_IN"/>
        </w:rPr>
      </w:r>
      <w:r>
        <w:rPr>
          <w:lang w:val="hi_IN" w:bidi="hi_IN"/>
        </w:rPr>
        <w:t>इस्राएल के पुत्रों की सभा (महासभा)</w:t>
      </w:r>
    </w:p>
    <w:p>
      <w:pPr>
        <w:pStyle w:val="ListBullet"/>
        <w:spacing w:line="240" w:lineRule="auto"/>
        <w:ind w:left="720"/>
      </w:pPr>
      <w:r>
        <w:rPr>
          <w:lang w:val="hi_IN" w:bidi="hi_IN"/>
        </w:rPr>
      </w:r>
      <w:r>
        <w:rPr>
          <w:lang w:val="hi_IN" w:bidi="hi_IN"/>
        </w:rPr>
        <w:t>जेल के पहरेदार</w:t>
      </w:r>
    </w:p>
    <w:p>
      <w:pPr>
        <w:pStyle w:val="ListBullet"/>
        <w:spacing w:line="240" w:lineRule="auto"/>
        <w:ind w:left="720"/>
      </w:pPr>
      <w:r>
        <w:rPr>
          <w:lang w:val="hi_IN" w:bidi="hi_IN"/>
        </w:rPr>
      </w:r>
      <w:r>
        <w:rPr>
          <w:lang w:val="hi_IN" w:bidi="hi_IN"/>
        </w:rPr>
        <w:t>मंदिर के पहरेदारों के अधिकारी</w:t>
      </w:r>
    </w:p>
    <w:p>
      <w:pPr>
        <w:pStyle w:val="ListBullet"/>
        <w:spacing w:line="240" w:lineRule="auto"/>
        <w:ind w:left="720"/>
      </w:pPr>
      <w:r>
        <w:rPr>
          <w:lang w:val="hi_IN" w:bidi="hi_IN"/>
        </w:rPr>
      </w:r>
      <w:r>
        <w:rPr>
          <w:lang w:val="hi_IN" w:bidi="hi_IN"/>
        </w:rPr>
        <w:t>कोई जो उन्हें बताता है कि प्रेरित कहाँ हैं</w:t>
      </w:r>
    </w:p>
    <w:p>
      <w:pPr>
        <w:pStyle w:val="ListBullet"/>
        <w:spacing w:line="240" w:lineRule="auto"/>
        <w:ind w:left="720"/>
      </w:pPr>
      <w:r>
        <w:rPr>
          <w:lang w:val="hi_IN" w:bidi="hi_IN"/>
        </w:rPr>
      </w:r>
      <w:r>
        <w:rPr>
          <w:lang w:val="hi_IN" w:bidi="hi_IN"/>
        </w:rPr>
        <w:t>मंदिर के पहरेदारों का कप्तान</w:t>
      </w:r>
    </w:p>
    <w:p>
      <w:pPr/>
      <w:r>
        <w:rPr>
          <w:lang w:val="hi_IN" w:bidi="hi_IN"/>
        </w:rPr>
      </w:r>
      <w:r>
        <w:rPr>
          <w:lang w:val="hi_IN" w:bidi="hi_IN"/>
        </w:rPr>
        <w:t>समूह के रूप में, इस भाग की परिवेश के इन हिस्सों पर ध्यान दें: इस भाग में तीन परिवेश हैं जिनमें से प्रत्येक का कुछ बार उल्लेख किया गया है। प्रेरितों को एक जेल या कारागार में रखा जाता है, जो एक परिवेश है। सभा के कक्ष, या बैठक का कमरा जहाँ परिषद मिलती है, वह एक और परिवेश है। और दूसरा मंदिर है। कम खास बातों पर ध्यान देना न भूलें, जैसे कि अधिकारी प्रेरितों को सबसे पहले कहाँ कैद करने ले जाते हैं, जो संभवतः तब होता है जब वे मंदिर में होते हैं।</w:t>
      </w:r>
    </w:p>
    <w:p>
      <w:pPr/>
      <w:r>
        <w:rPr>
          <w:lang w:val="hi_IN" w:bidi="hi_IN"/>
        </w:rPr>
      </w:r>
      <w:r>
        <w:rPr>
          <w:lang w:val="hi_IN" w:bidi="hi_IN"/>
        </w:rPr>
        <w:t>कहानी का यह सारांश पढ़ने से पहले, अपने कमरे या स्थान में ऐसे क्षेत्रों को नामित करें जो अलग-अलग परिवेश को दर्शाते हैं। जब आप नीचे दिया गया सारांश पढ़ रहे हों, तब समूह के रूप में उस क्षेत्र में जाएँ जहाँ यह घटना हो रही है।</w:t>
      </w:r>
    </w:p>
    <w:p>
      <w:pPr/>
      <w:r>
        <w:rPr>
          <w:lang w:val="hi_IN" w:bidi="hi_IN"/>
        </w:rPr>
      </w:r>
      <w:r>
        <w:rPr>
          <w:lang w:val="hi_IN" w:bidi="hi_IN"/>
        </w:rPr>
        <w:t>महायाजक और सदूकियों की सभा प्रेरितों को इसलिए गिरफ्तार करती है क्योंकि उन्हें प्रेरितों से जलन होती है। वे प्रेरितों के पास जाते हैं और प्रेरितों को किसी शहर या सार्वजनिक जेल में डाल देते हैं। रात के समय, प्रभु का एक स्वर्गदूत प्रेरितों को जेल से बाहर रिहा करता है और उन्हें मंदिर में प्रचार करने के लिए कहता है। वे मंदिर में जाते हैं और सुबह होते ही प्रचार करना शुरू करते हैं।</w:t>
      </w:r>
    </w:p>
    <w:p>
      <w:pPr/>
      <w:r>
        <w:rPr>
          <w:lang w:val="hi_IN" w:bidi="hi_IN"/>
        </w:rPr>
      </w:r>
      <w:r>
        <w:rPr>
          <w:lang w:val="hi_IN" w:bidi="hi_IN"/>
        </w:rPr>
        <w:t>जहाँ महायाजक और महासभा अंततः मिलते हैं, वह स्थान मंदिर या जेल के पास नहीं होना चाहिए, क्योंकि उन्होंने अभी तक यह नहीं सुना था कि प्रेरित मंदिर में प्रचार कर रहे हैं। वे हैरान हो गए जब अधिकारी आए और उन्हें बताया कि जेल में प्रेरित नहीं हैं, जबकि वह बंद और पहरेदारों से सुरक्षित था। जब वे प्रेरितों के गायब होने को लेकर उलझन में थे, तब कोई अंदर आता है और महासभा से कहता है, “देखो” या “ध्यान दो,” जिसका अर्थ है, “सुनो” या “ध्यान से सुनो!” बहुत संभव है कि वे विशेष रूप से मंदिर को नहीं देख सकते थे जहाँ प्रेरित थे। यह व्यक्ति महासभा से कहता है कि प्रेरित मंदिर में प्रचार कर रहे हैं। पहरेदारों का कप्तान मंदिर में जाता है और बिना बल के प्रेरितों को वापस लाता है, क्योंकि उसे डर था कि लोगों द्वारा उसे पत्थर मारा जाएगा।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5:17–26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सदूकियों के सभी लोग, या धार्मिक समूह जो केवल मूसा की व्यवस्था पर विश्वास करते थे</w:t>
      </w:r>
    </w:p>
    <w:p>
      <w:pPr>
        <w:pStyle w:val="ListBullet"/>
        <w:spacing w:line="240" w:lineRule="auto"/>
        <w:ind w:left="720"/>
      </w:pPr>
      <w:r>
        <w:rPr>
          <w:lang w:val="hi_IN" w:bidi="hi_IN"/>
        </w:rPr>
      </w:r>
      <w:r>
        <w:rPr>
          <w:lang w:val="hi_IN" w:bidi="hi_IN"/>
        </w:rPr>
        <w:t>सदूकियों की पूरी सभा</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प्रभु का एक स्वर्गदूत</w:t>
      </w:r>
    </w:p>
    <w:p>
      <w:pPr>
        <w:pStyle w:val="ListBullet"/>
        <w:spacing w:line="240" w:lineRule="auto"/>
        <w:ind w:left="720"/>
      </w:pPr>
      <w:r>
        <w:rPr>
          <w:lang w:val="hi_IN" w:bidi="hi_IN"/>
        </w:rPr>
      </w:r>
      <w:r>
        <w:rPr>
          <w:lang w:val="hi_IN" w:bidi="hi_IN"/>
        </w:rPr>
        <w:t>इस्राएल के पुत्रों की सभा (महासभा)</w:t>
      </w:r>
    </w:p>
    <w:p>
      <w:pPr>
        <w:pStyle w:val="ListBullet"/>
        <w:spacing w:line="240" w:lineRule="auto"/>
        <w:ind w:left="720"/>
      </w:pPr>
      <w:r>
        <w:rPr>
          <w:lang w:val="hi_IN" w:bidi="hi_IN"/>
        </w:rPr>
      </w:r>
      <w:r>
        <w:rPr>
          <w:lang w:val="hi_IN" w:bidi="hi_IN"/>
        </w:rPr>
        <w:t>जेल के पहरेदार</w:t>
      </w:r>
    </w:p>
    <w:p>
      <w:pPr>
        <w:pStyle w:val="ListBullet"/>
        <w:spacing w:line="240" w:lineRule="auto"/>
        <w:ind w:left="720"/>
      </w:pPr>
      <w:r>
        <w:rPr>
          <w:lang w:val="hi_IN" w:bidi="hi_IN"/>
        </w:rPr>
      </w:r>
      <w:r>
        <w:rPr>
          <w:lang w:val="hi_IN" w:bidi="hi_IN"/>
        </w:rPr>
        <w:t>मंदिर के पहरेदारों के अधिकारी</w:t>
      </w:r>
    </w:p>
    <w:p>
      <w:pPr>
        <w:pStyle w:val="ListBullet"/>
        <w:spacing w:line="240" w:lineRule="auto"/>
        <w:ind w:left="720"/>
      </w:pPr>
      <w:r>
        <w:rPr>
          <w:lang w:val="hi_IN" w:bidi="hi_IN"/>
        </w:rPr>
      </w:r>
      <w:r>
        <w:rPr>
          <w:lang w:val="hi_IN" w:bidi="hi_IN"/>
        </w:rPr>
        <w:t>कोई जो उन्हें बताता है कि प्रेरित कहाँ हैं</w:t>
      </w:r>
    </w:p>
    <w:p>
      <w:pPr>
        <w:pStyle w:val="ListBullet"/>
        <w:spacing w:line="240" w:lineRule="auto"/>
        <w:ind w:left="720"/>
      </w:pPr>
      <w:r>
        <w:rPr>
          <w:lang w:val="hi_IN" w:bidi="hi_IN"/>
        </w:rPr>
      </w:r>
      <w:r>
        <w:rPr>
          <w:lang w:val="hi_IN" w:bidi="hi_IN"/>
        </w:rPr>
        <w:t>मंदिर के पहरेदारों का कप्तान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सदूकियों की सभा या समूह प्रेरितों के प्रति जलन से भरी हुई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सदूकियों की भूमिका निभाने वाले व्यक्ति से पूछो, “तुम क्या महसूस कर रहे हो या क्या सोच रहे हो?” वह व्यक्ति इस तरह उत्तर दे सकता है, "मुझे विश्वास नहीं हो रहा कि इतने सारे लोग प्रेरितों का अनुसरण कर रहे हैं। क्या वे नहीं जानते कि हम ही हैं जो सच में परमेश्वर की सेवा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सदूकियों ने प्रेरितों को गिरफ्तार कर शहर की जेल में डाल दिया। प्रभु का एक स्वर्गदूत जेल का दरवाज़ा खोलता है और प्रेरितों को जाने देता है। स्वर्गदूत प्रेरितों से कहता है कि वे मंदिर में खड़े हों और इस जीवन के वचन प्रचार करें। प्रेरित मंदिर में जाते हैं और प्रचार करना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प्रेरितों की भूमिका निभाने वाले व्यक्ति से पूछें, "आप क्या महसूस कर रहे हैं या क्या सोच रहे हैं?" वह व्यक्ति इस तरह उत्तर दे सकता है, "मुझे नहीं पता कि अभी क्या हुआ था! हम जेल में थे और फिर हम नहीं थे!" या "एक स्वर्गदूत को देखना अद्भुत था! और पहरेदार ने ध्यान भी नहीं दिया! या "इसके बाद मैं निश्चित रूप से वही करूँगा जो स्वर्गदूत ने मुझे करने के लिए कहा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महायाजक, सदूकी और सभा या पूरी महासभा एक साथ मिलकर प्रेरितों को जेल से उस स्थान पर लाने के लिए कहते हैं जहाँ वे मिल रहे हैं। अधिकारियों ने जेल में प्रेरितों को नहीं पाया। अधिकारियों ने परिषद से कहा कि जेल के दरवाजे बंद थे और पहरेदार थे, लेकिन जेल में कोई भी नहीं था। मुख्य याजक और मंदिर के पहरेदारों का कप्तान इस बात को लेकर बहुत उलझन में थे। कोई अंदर आता है और सभा को बताता है कि जो प्रेरित जेल में थे, वे अब मंदिर में प्रचार कर रहे हैं। इसलिए कप्तान बिना बल के जाकर प्रेरितों को वापस लाया क्योंकि उसे डर था कि लोगों द्वारा उसे पत्थर मारा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मंदिर के पहरेदारों के कप्तान का किरदार निभाने वाले व्यक्ति से पूछें, "आप क्या महसूस कर रहे हैं या क्या सोच रहे हैं?" वह व्यक्ति इस तरह उत्तर दे सकता है, "मुझे नहीं पता कि वे यहाँ कैसे बाहर आए, लेकिन ये कुछ शक्तिशाली लोग होंगे," या "वे सच में समुदाय का दिल जीत चुके हैं।" बेहतर होगा कि मैं उनसे सावधान रहूँ।"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5:17–26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महायाजक</w:t>
      </w:r>
      <w:r>
        <w:rPr>
          <w:lang w:val="hi_IN" w:bidi="hi_IN"/>
        </w:rPr>
        <w:t xml:space="preserve"> और </w:t>
      </w:r>
      <w:r>
        <w:rPr>
          <w:b/>
          <w:lang w:val="hi_IN" w:bidi="hi_IN"/>
        </w:rPr>
        <w:t>सदूकियों</w:t>
      </w:r>
      <w:r>
        <w:rPr>
          <w:lang w:val="hi_IN" w:bidi="hi_IN"/>
        </w:rPr>
        <w:t xml:space="preserve"> की सभा प्रेरितों को इसलिए </w:t>
      </w:r>
      <w:r>
        <w:rPr>
          <w:b/>
          <w:lang w:val="hi_IN" w:bidi="hi_IN"/>
        </w:rPr>
        <w:t>गिरफ्तार</w:t>
      </w:r>
      <w:r>
        <w:rPr>
          <w:lang w:val="hi_IN" w:bidi="hi_IN"/>
        </w:rPr>
        <w:t xml:space="preserve"> करती है और उन्हें जेल में डाल देती है क्योंकि उन्हें प्रेरितों से जलन होती है। </w:t>
      </w:r>
      <w:r>
        <w:rPr>
          <w:b/>
          <w:lang w:val="hi_IN" w:bidi="hi_IN"/>
        </w:rPr>
        <w:t>महायाजक</w:t>
      </w:r>
      <w:r>
        <w:rPr>
          <w:lang w:val="hi_IN" w:bidi="hi_IN"/>
        </w:rPr>
        <w:t xml:space="preserve"> यहूदी धार्मिक उच्च न्यायालय जिसे महासभा के नाम से जाना जाता था, का अगुवा था। वह सदूकियों के समूह का हिस्सा था। सदूकी यहूदियों का एक समूह था जो मूसा की व्यवस्था को बनाए रखते थे, लेकिन अपने विश्वासों में फरीसियों की शिक्षा को ध्यान में नहीं रखते थे। सदूकी ज्यादातर मरे हुओं के जी उठने पर विश्वास नहीं करने के लिए जाने जाते हैं। सदूकियों के लिए उसी शब्द का उपयोग करें जो आपने पहले उपयोग किया है। </w:t>
      </w:r>
      <w:r>
        <w:rPr>
          <w:lang w:val="hi_IN" w:bidi="hi_IN"/>
        </w:rPr>
        <w:t>सदूकियों</w:t>
      </w:r>
      <w:r>
        <w:rPr>
          <w:lang w:val="hi_IN" w:bidi="hi_IN"/>
        </w:rPr>
        <w:t xml:space="preserve"> के बारे में अधिक जानकारी के लिए मुख्य शब्दावली देखें। प्रेरित वे थे जिन्हें विशेष रूप से यीशु या अन्य प्रेरितों द्वारा यीशु का संदेश संसार में पहुँचाने के लिए नियुक्त किया गया था। प्रेरितों के लिए उसी शब्द का उपयोग करें जो आपने पहले उपयोग किया है। </w:t>
      </w:r>
      <w:r>
        <w:rPr>
          <w:lang w:val="hi_IN" w:bidi="hi_IN"/>
        </w:rPr>
        <w:t>प्रेरित</w:t>
      </w:r>
      <w:r>
        <w:rPr>
          <w:lang w:val="hi_IN" w:bidi="hi_IN"/>
        </w:rPr>
        <w:t xml:space="preserve"> के बारे में अधिक जानकारी के लिए, मुख्य शब्दावली देखें।</w:t>
      </w:r>
    </w:p>
    <w:p>
      <w:pPr/>
      <w:r>
        <w:rPr>
          <w:lang w:val="hi_IN" w:bidi="hi_IN"/>
        </w:rPr>
      </w:r>
      <w:r>
        <w:rPr>
          <w:lang w:val="hi_IN" w:bidi="hi_IN"/>
        </w:rPr>
        <w:t xml:space="preserve">रात के समय, </w:t>
      </w:r>
      <w:r>
        <w:rPr>
          <w:b/>
          <w:lang w:val="hi_IN" w:bidi="hi_IN"/>
        </w:rPr>
        <w:t>प्रभु का एक स्वर्गदूत</w:t>
      </w:r>
      <w:r>
        <w:rPr>
          <w:lang w:val="hi_IN" w:bidi="hi_IN"/>
        </w:rPr>
        <w:t xml:space="preserve"> प्रेरितों को जेल से रिहा करता है और उन्हें </w:t>
      </w:r>
      <w:r>
        <w:rPr>
          <w:b/>
          <w:lang w:val="hi_IN" w:bidi="hi_IN"/>
        </w:rPr>
        <w:t>मंदिर</w:t>
      </w:r>
      <w:r>
        <w:rPr>
          <w:lang w:val="hi_IN" w:bidi="hi_IN"/>
        </w:rPr>
        <w:t xml:space="preserve"> में प्रचार करने के लिए कहता है। वे मंदिर में जाते हैं और सुबह होते ही प्रचार करना शुरू करते हैं। स्वर्गदूत वह संदेशवाहक होता है जिसे परमेश्वर की ओर से लोगों के लिए एक विशेष संदेश के साथ भेजा जाता है। इस मामले में, "प्रभु का स्वर्गदूत" का सीधा अर्थ यह है कि परमेश्वर या प्रभु ने स्वर्गदूत को भेजा था। </w:t>
      </w:r>
      <w:r>
        <w:rPr>
          <w:lang w:val="hi_IN" w:bidi="hi_IN"/>
        </w:rPr>
        <w:t>स्वर्गदूत</w:t>
      </w:r>
      <w:r>
        <w:rPr>
          <w:lang w:val="hi_IN" w:bidi="hi_IN"/>
        </w:rPr>
        <w:t xml:space="preserve"> के बारे में अधिक जानकारी के लिए, मुख्य शब्दावली देखें। यहूदी परमेश्वर की आराधना करने के लिए मंदिर में जाते थे क्योंकि वे विश्वास करते थे कि परमेश्वर की उपस्थिति वहाँ रहती है। मंदिर के लिए उसी शब्द का इस्तेमाल करें जिसका इस्तेमाल आपने पहले किया है। </w:t>
      </w:r>
      <w:r>
        <w:rPr>
          <w:lang w:val="hi_IN" w:bidi="hi_IN"/>
        </w:rPr>
        <w:t>मन्दिर</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के पुत्रों के पूरे </w:t>
      </w:r>
      <w:r>
        <w:rPr>
          <w:b/>
          <w:lang w:val="hi_IN" w:bidi="hi_IN"/>
        </w:rPr>
        <w:t>पुरनिए</w:t>
      </w:r>
      <w:r>
        <w:rPr>
          <w:lang w:val="hi_IN" w:bidi="hi_IN"/>
        </w:rPr>
        <w:t xml:space="preserve">, जिन्हें कभी-कभी महासभा के रूप में अनुवाद किया जाता था, </w:t>
      </w:r>
      <w:r>
        <w:rPr>
          <w:b/>
          <w:lang w:val="hi_IN" w:bidi="hi_IN"/>
        </w:rPr>
        <w:t>इकट्ठा</w:t>
      </w:r>
      <w:r>
        <w:rPr>
          <w:lang w:val="hi_IN" w:bidi="hi_IN"/>
        </w:rPr>
        <w:t xml:space="preserve"> होते हैं और प्रेरितों को जेल से उनके पास लाने के लिए कहते हैं। इस्राएल वह भूमि है जो परमेश्वर ने अब्राहम और उसके वंशजों को दी थी जो चुने हुए लोग थे। इस्राएल के लिए उसी शब्द का उपयोग करें जिसका उपयोग आपने पहले किया है। इस्राएल के बारे में अधिक जानकारी के लिए, </w:t>
      </w:r>
      <w:r>
        <w:rPr>
          <w:lang w:val="hi_IN" w:bidi="hi_IN"/>
        </w:rPr>
        <w:t>मुख्य</w:t>
      </w:r>
      <w:r>
        <w:rPr>
          <w:lang w:val="hi_IN" w:bidi="hi_IN"/>
        </w:rPr>
        <w:t xml:space="preserve"> शब्दावली देखें। महासभा यहूदी धार्मिक अगुवों की पूरी परिषद है। समूह में महायाजक, प्रधान याजक, पुरनिए और व्यवस्था के शिक्षक शामिल थे। उसी शब्द का उपयोग करें जिसका उपयोग आपने पहले महासभा के लिए किया है। </w:t>
      </w:r>
      <w:r>
        <w:rPr>
          <w:lang w:val="hi_IN" w:bidi="hi_IN"/>
        </w:rPr>
        <w:t>महासभा</w:t>
      </w:r>
      <w:r>
        <w:rPr>
          <w:lang w:val="hi_IN" w:bidi="hi_IN"/>
        </w:rPr>
        <w:t xml:space="preserve"> के बारे में अधिक जानकारी के लिए, मुख्य शब्दावली देखें।</w:t>
      </w:r>
    </w:p>
    <w:p>
      <w:pPr/>
      <w:r>
        <w:rPr>
          <w:lang w:val="hi_IN" w:bidi="hi_IN"/>
        </w:rPr>
      </w:r>
      <w:r>
        <w:rPr>
          <w:lang w:val="hi_IN" w:bidi="hi_IN"/>
        </w:rPr>
        <w:t>वे तब हैरान रह गए जब जेल अधिकारी आए और उन्हें बताया कि प्रेरित जेल में नहीं थे, जबकि जेल बंद थी और पहरेदार तैनात थे। फिर कोई महासभा को बताने के लिए अंदर आता है कि प्रेरित मंदिर में प्रचार कर रहे हैं। पहरेदारों का कप्तान मंदिर में जाता है और बिना बल के प्रेरितों को वापस लाता है, क्योंकि उसे डर था कि लोगों द्वारा उसे पत्थर मारा जाएगा।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5:27–42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5:27–42 को सुनें और अपने मन में रखें।</w:t>
      </w:r>
    </w:p>
    <w:p>
      <w:pPr/>
      <w:r>
        <w:rPr>
          <w:lang w:val="hi_IN" w:bidi="hi_IN"/>
        </w:rPr>
      </w:r>
      <w:r>
        <w:rPr>
          <w:lang w:val="hi_IN" w:bidi="hi_IN"/>
        </w:rPr>
        <w:t>यदि सम्भव हो तो प्रेरितों के काम 5:27–42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5:27–42 का ऑडियो संस्करण सबसे आसानी से समझ में आने वाले अनुवाद में सुनें।</w:t>
      </w:r>
    </w:p>
    <w:p>
      <w:pPr/>
      <w:r>
        <w:rPr>
          <w:lang w:val="hi_IN" w:bidi="hi_IN"/>
        </w:rPr>
      </w:r>
      <w:r>
        <w:rPr>
          <w:lang w:val="hi_IN" w:bidi="hi_IN"/>
        </w:rPr>
        <w:t xml:space="preserve">यह भाग महायाजक द्वारा प्रेरितों की दूसरी गिरफ्तारी की कहानी का जुड़ा हुआ हिस्सा है। सदूकियों ने शुरू में प्रेरितों को गिरफ्तार किया और उन्हें स्थानीय जेल में डाल दिया। हालाँकि, प्रभु के एक स्वर्गदूत ने प्रेरितों को रिहा किया और उन्हें मंदिर में प्रचार करने के लिए कहा। जब महायाजक ने प्रेरितों से प्रश्न करने के लिए पूरी महासभा को एक साथ इकट्ठा किया, तो वे उन्हें जेल में नहीं मिले। कोई व्यक्ति उनके कक्ष में आकर उन्हें बताता है कि प्रेरित मंदिर में प्रचार कर रहे हैं। महासभा यहूदी धार्मिक अगुवों का समूह है जिसमें फरीसियों, सदूकियों, पुरनिए और याजक का धार्मिक संप्रदाय शामिल था। यह वह समूह है जिसने मिलकर यीशु को क्रूस पर चढ़ाने की योजना बनाई। </w:t>
      </w:r>
    </w:p>
    <w:p>
      <w:pPr/>
      <w:r>
        <w:rPr>
          <w:lang w:val="hi_IN" w:bidi="hi_IN"/>
        </w:rPr>
      </w:r>
      <w:r>
        <w:rPr>
          <w:lang w:val="hi_IN" w:bidi="hi_IN"/>
        </w:rPr>
        <w:t xml:space="preserve">महायाजक महासभा का अगुवा था और वह प्रेरितों से उनकी शिक्षा के बारे में प्रश्न करता था। महायाजक ने पूछा, "क्या हमने तुमसे नहीं कहा था कि </w:t>
      </w:r>
      <w:r>
        <w:rPr>
          <w:b/>
          <w:lang w:val="hi_IN" w:bidi="hi_IN"/>
        </w:rPr>
        <w:t>उस व्यक्ति</w:t>
      </w:r>
      <w:r>
        <w:rPr>
          <w:lang w:val="hi_IN" w:bidi="hi_IN"/>
        </w:rPr>
        <w:t xml:space="preserve"> के नाम में शिक्षा न दो?" फिर भी तूमने अपनी शिक्षा को पूरे यरूशलेम में फैलाया है और उसके लहू को हम पर लाने की कोशिश की है।" "वह व्यक्ति" जिसका उल्लेख याजक कर रहा है वह यीशु है। महायाजक यीशु का नाम नहीं लेता है। महायाजक कह रहा है कि प्रेरित यीशु की मृत्यु के लिए महासभा को जिम्मेदार ठहराने की कोशिश कर रहे हैं। वास्तव में महासभा ही वे लोग थे जो यीशु की मृत्यु के लिए ज़िम्मेदार थे।</w:t>
      </w:r>
    </w:p>
    <w:p>
      <w:pPr/>
      <w:r>
        <w:rPr>
          <w:lang w:val="hi_IN" w:bidi="hi_IN"/>
        </w:rPr>
      </w:r>
      <w:r>
        <w:rPr>
          <w:lang w:val="hi_IN" w:bidi="hi_IN"/>
        </w:rPr>
        <w:t>पतरस एकमात्र प्रेरित है जिसका नाम विशेष रूप से यहाँ लिया गया है। संभावना है कि पतरस पूरे समूह के लिए उत्तर दे रहा है, लेकिन सभी प्रेरित सहमत हैं। पतरस कहता है कि मनुष्यों की अपेक्षा परमेश्वर की आज्ञा मानना अधिक महत्वपूर्ण है। पतरस महासभा को यीशु की मृत्यु के लिए दोषी ठहराता है, फिर भी यह घोषणा करता है कि उनके पूर्वजों के परमेश्वर ने ही यीशु को जी उठाया। यह दावा करने कि यह उनके पूर्वजों का परमेश्वर है, उसका अर्थ यह स्वीकार करना होगा कि यह अब्राहम, इसहाक और याकूब का परमेश्वर है जिसकी महासभा ने कहा कि वे आराधना करते हैं। पतरस कहता है कि परमेश्वर ने यीशु को अपनी दाहिनी ओर स्थान दिया। यहूदी संस्कृति में, इसे उच्च सम्मान का स्थान या सर्वोच्च पद माना जाता था।</w:t>
      </w:r>
    </w:p>
    <w:p>
      <w:pPr/>
      <w:r>
        <w:rPr>
          <w:lang w:val="hi_IN" w:bidi="hi_IN"/>
        </w:rPr>
      </w:r>
      <w:r>
        <w:rPr>
          <w:lang w:val="hi_IN" w:bidi="hi_IN"/>
        </w:rPr>
        <w:t>यहाँ रुकें और समूह में इस प्रश्न पर चर्चा करें: आपकी संस्कृति में उच्च सम्मान के पद के बारे में कैसे बात की जाती है? इस ऑडियो को यहाँ रोकें।</w:t>
      </w:r>
    </w:p>
    <w:p>
      <w:pPr/>
      <w:r>
        <w:rPr>
          <w:lang w:val="hi_IN" w:bidi="hi_IN"/>
        </w:rPr>
      </w:r>
      <w:r>
        <w:rPr>
          <w:lang w:val="hi_IN" w:bidi="hi_IN"/>
        </w:rPr>
        <w:t>जब पतरस ने कहा कि परमेश्वर ने यीशु को राजकुमार और उद्धारकर्ता के रूप में ऊँचा किया है, तो पतरस संभवतः उस मसीहाई राजसी पद की ओर संकेत कर रहा था जिसका यहूदी लोग इंतज़ार कर रहे थे। यहूदी सैन्य उद्धार का इंतजार कर रहे थे। इस्राएल के यहूदी लोग रोमी लोगों द्वारा दबाए गए थे और रोमी शासन के अधीन रहते थे। बहुत से यहूदी लोग मानते थे कि मसीह या उद्धारकर्ता आएगा, रोमी शासन को गिरा देगा, और यहूदियों को स्वतंत्र करेगा। हालाँकि, इसके बजाय यीशु ने पश्चाताप और पापों की क्षमा के माध्यम से आत्मिक उद्धार की पेशकश की। पतरस ने घोषणा की कि प्रेरितों ने यीशु द्वारा किए गए हर कार्य को देखा, और फिर प्रेरितों ने उसके बारे में बताया। पवित्र आत्मा, जो परमेश्वर ने उसका अनुसरण करने वालों को दिया था, उसने भी यीशु के किए कामों के बारे में बताया। यहाँ प्रेरितों को स्पष्ट रूप से पवित्र आत्मा की गहरी समझ है जो उनके भीतर और उनके बीच में घूमता और काम करता है।</w:t>
      </w:r>
    </w:p>
    <w:p>
      <w:pPr/>
      <w:r>
        <w:rPr>
          <w:lang w:val="hi_IN" w:bidi="hi_IN"/>
        </w:rPr>
      </w:r>
      <w:r>
        <w:rPr>
          <w:lang w:val="hi_IN" w:bidi="hi_IN"/>
        </w:rPr>
        <w:t>पतरस द्वारा महासभा को दोषी ठहराने और यीशु को मसीहा या उद्धारकर्ता घोषित करने से महासभा इतनी क्रोधित हो गई कि वे प्रेरितों को मारना चाहते थे। गमलीएल, जो उस समय बहुत सम्मान किए जाने वाले यहूदी शिक्षक या फरीसी थे, ने प्रेरितों से कमरे से बाहर निकलने के लिए कहा ताकि वह महासभा से अकेले में बात कर सके।</w:t>
      </w:r>
    </w:p>
    <w:p>
      <w:pPr/>
      <w:r>
        <w:rPr>
          <w:lang w:val="hi_IN" w:bidi="hi_IN"/>
        </w:rPr>
      </w:r>
      <w:r>
        <w:rPr>
          <w:lang w:val="hi_IN" w:bidi="hi_IN"/>
        </w:rPr>
        <w:t>गमलीएल महासभा को सलाह देता है और दो अन्य धार्मिक उग्रवादियों का उदाहरण देता है जिन्होंने विद्रोह शुरू किए थे, लेकिन वे असफल हो गए। हम गमलीएल ने जो कहा उसके अलावा थियूदास के बारे में कुछ नहीं जानते हैं। यहूदा गलीली ने 6 ईस्वी के आसपास कर विद्रोह शुरू किया। वह जेलोतेस नाम के समूह का संस्थापक बन गया। हालाँकि, जब गमलीएल ने बात की, तो गमलीएल ने सोचा कि यहूदा का विद्रोह विफल हो चुका था। गमलीएल इन दोनों उदाहरणों का उपयोग उन आंदोलनों के रूप में करता है जो समाप्त हो चुके हैं। वह महासभा को प्रेरितों को छोड़ने के लिए प्रोत्साहित करता है, क्योंकि यदि वे परमेश्वर के नहीं हैं, तो वे भी और उनका आंदोलन भी समाप्त हो जाएगा। हालाँकि, यदि प्रेरित परमेश्वर के हैं, तो महासभा स्वयं परमेश्वर के विरुद्ध लड़ेगी।</w:t>
      </w:r>
    </w:p>
    <w:p>
      <w:pPr/>
      <w:r>
        <w:rPr>
          <w:lang w:val="hi_IN" w:bidi="hi_IN"/>
        </w:rPr>
      </w:r>
      <w:r>
        <w:rPr>
          <w:lang w:val="hi_IN" w:bidi="hi_IN"/>
        </w:rPr>
        <w:t>यहाँ रुकें और समूह में इस प्रश्न पर चर्चा करें: धार्मिक या राजनीतिक समूहों की कहानियाँ बताएँ जिन्होंने आपकी संस्कृति में उठने या सफल होने की कोशिश की थी, लेकिन विफल रहे। इस ऑडियो को यहाँ रोकें।</w:t>
      </w:r>
    </w:p>
    <w:p>
      <w:pPr/>
      <w:r>
        <w:rPr>
          <w:lang w:val="hi_IN" w:bidi="hi_IN"/>
        </w:rPr>
      </w:r>
      <w:r>
        <w:rPr>
          <w:lang w:val="hi_IN" w:bidi="hi_IN"/>
        </w:rPr>
        <w:t>गमलीएल शायद फरीसियों के पूरे दृष्टिकोण का प्रतिनिधित्व करता था। फरीसी लोग गमलीएल जैसे सम्मानित व्यक्ति की बात ज़रूर सुनते। पूरी महासभा ने गमलीएल की सलाह ली, लेकिन प्रेरितों को पीटने या कोड़े मारने का फैसला किया। संभवतः यहूदी दंड शरीर पर 39 कोड़े लगाना होता था। जिस कोड़े का उपयोग किया गया था, वह चमड़े की पट्टियों वाली एक छड़ी थी। चमड़े की पट्टियों के सिरों पर हड्डी या धातु के टुकड़े जुड़े होते थे। रोमी इनका उपयोग दासों या गैर-रोमियों को कोड़े मारने के लिए करते थे। वे किसी व्यक्ति को तब तक कोड़े मारते थे जब तक कि रोमी सैनिक थक न जाए। रोमियों जैसे न बनने के लिए यहूदियों ने कोड़ों की संख्या सीमित रखी थी—छाती पर 13 और पीठ पर 26 कोड़े। लोग अक्सर ऐसी पिटाई से मर जाते थे। यहूदी धार्मिक अगुवे लोगों को किसी काम से रोकने की चेतावनी देने के लिए इस दंड का नियमित रूप से उपयोग करते थे। महासभा ने पहरेदारों से प्रेरितों को कोड़े लगवाए होंगे। फिर महासभा ने प्रेरितों को फिर से यीशु के नाम से प्रचार न करने का आदेश दिया।</w:t>
      </w:r>
    </w:p>
    <w:p>
      <w:pPr/>
      <w:r>
        <w:rPr>
          <w:lang w:val="hi_IN" w:bidi="hi_IN"/>
        </w:rPr>
      </w:r>
      <w:r>
        <w:rPr>
          <w:lang w:val="hi_IN" w:bidi="hi_IN"/>
        </w:rPr>
        <w:t xml:space="preserve">यहाँ रुकें और समूह के रूप में </w:t>
      </w:r>
      <w:r>
        <w:rPr>
          <w:lang w:val="hi_IN" w:bidi="hi_IN"/>
        </w:rPr>
        <w:t>कोड़े</w:t>
      </w:r>
      <w:r>
        <w:rPr>
          <w:lang w:val="hi_IN" w:bidi="hi_IN"/>
        </w:rPr>
        <w:t xml:space="preserve"> की तस्वीर देखें। इस ऑडियो को यहाँ रोकें।</w:t>
      </w:r>
    </w:p>
    <w:p>
      <w:pPr/>
      <w:r>
        <w:rPr>
          <w:lang w:val="hi_IN" w:bidi="hi_IN"/>
        </w:rPr>
      </w:r>
      <w:r>
        <w:rPr>
          <w:lang w:val="hi_IN" w:bidi="hi_IN"/>
        </w:rPr>
        <w:t>जब प्रेरित महासभा से बाहर निकलते हैं, तो वे आनन्दित होते हैं, क्योंकि परमेश्वर ने उन्हें यीशु के नाम के कारण मार सहने के योग्य समझा। फिर प्रेरित महासभा की आज्ञा को अनदेखा करते हैं और घरों में और मंदिर में यह प्रचार करते हैं कि यीशु मसीहा है।</w:t>
      </w:r>
    </w:p>
    <w:p>
      <w:pPr/>
      <w:r>
        <w:rPr>
          <w:lang w:val="hi_IN" w:bidi="hi_IN"/>
        </w:rPr>
      </w:r>
      <w:r>
        <w:rPr>
          <w:lang w:val="hi_IN" w:bidi="hi_IN"/>
        </w:rPr>
        <w:t>यहाँ रुकें और समूह में इस प्रश्न पर चर्चा करें: उस समय की एक कहानी बताएँ जब आपको या किसी ऐसे व्यक्ति को अपने विश्वास के लिए सताया गया था। आपने या उन्होंने कैसे प्रतिक्रिया दी?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5:27–42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lang w:val="hi_IN" w:bidi="hi_IN"/>
        </w:rPr>
        <w:t>पहले दृश्य में: महायाजक प्रेरितों से पूछता है और कहता है, “हमने तुम्हें कड़ी आज्ञा दी थी कि इस व्यक्ति के नाम से प्रचार न करना, फिर भी तुमने यरूशलेम को अपनी शिक्षा से भर दिया है और उसकी मृत्यु का दोष हम पर डालना चाहते हो।” पतरस प्रधान याजकों को उत्तर देता है कि उन्हें परमेश्वर की आज्ञा माननी चाहिए, न कि मनुष्यों की। पतरस उन्हें बताता है कि यह परमेश्वर है जिसने यीशु को ऊँचा किया है और यीशु को उठाया है और यीशु को परमेश्वर के दाहिने हाथ पर बिठाया है। वे तो केवल जो हुआ उसके गवाह हैं। पवित्र आत्मा, जिसे परमेश्वर उन लोगों को देता है जो उसका अनुसरण करते और उसकी आज्ञा मानते हैं, जो कुछ हुआ उसका भी गवाह है।</w:t>
      </w:r>
    </w:p>
    <w:p>
      <w:pPr/>
      <w:r>
        <w:rPr>
          <w:lang w:val="hi_IN" w:bidi="hi_IN"/>
        </w:rPr>
      </w:r>
      <w:r>
        <w:rPr>
          <w:b/>
          <w:lang w:val="hi_IN" w:bidi="hi_IN"/>
        </w:rPr>
        <w:t>दूसरे दृश्य में:</w:t>
      </w:r>
      <w:r>
        <w:rPr>
          <w:lang w:val="hi_IN" w:bidi="hi_IN"/>
        </w:rPr>
        <w:t xml:space="preserve"> महासभा बहुत क्रोधित है कि वे प्रेरितों को मारना चाहते हैं, लेकिन एक सम्मानित शिक्षक गमलीएल मध्यस्थता करता है। गमलीएल महासभा को समझाता है कि अगर यह परमेश्वर का कार्य नहीं है, तो यह पहले वाले विद्रोहों की तरह धीरे-धीरे समाप्त हो जाएगा। गमलीएल कहता है कि यदि यह परमेश्वर का कार्य है, तो वे स्वयं परमेश्वर का विरोध करेंगे।</w:t>
      </w:r>
    </w:p>
    <w:p>
      <w:pPr/>
      <w:r>
        <w:rPr>
          <w:lang w:val="hi_IN" w:bidi="hi_IN"/>
        </w:rPr>
      </w:r>
      <w:r>
        <w:rPr>
          <w:b/>
          <w:lang w:val="hi_IN" w:bidi="hi_IN"/>
        </w:rPr>
        <w:t>तीसरे दृश्य में:</w:t>
      </w:r>
      <w:r>
        <w:rPr>
          <w:lang w:val="hi_IN" w:bidi="hi_IN"/>
        </w:rPr>
        <w:t xml:space="preserve"> महासभा प्रेरितों को अकेला छोड़कर उन्हें जाने देने के लिए सहमत होती है। इसलिए उन्होंने उन्हें पीटा और उन्हें जाने दिया।</w:t>
      </w:r>
    </w:p>
    <w:p>
      <w:pPr/>
      <w:r>
        <w:rPr>
          <w:lang w:val="hi_IN" w:bidi="hi_IN"/>
        </w:rPr>
      </w:r>
      <w:r>
        <w:rPr>
          <w:b/>
          <w:lang w:val="hi_IN" w:bidi="hi_IN"/>
        </w:rPr>
        <w:t>चौथे दृश्य में:</w:t>
      </w:r>
      <w:r>
        <w:rPr>
          <w:lang w:val="hi_IN" w:bidi="hi_IN"/>
        </w:rPr>
        <w:t xml:space="preserve"> प्रेरित यह आनंद करते हुए चले जाते हैं कि वे यीशु के नाम में दुःख उठाने के योग्य हैं। फिर प्रेरित हर दिन मंदिर में यीशु का मसीहा या उद्धारकर्ता के रूप में लगातार प्रचार करते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इस्राएल के पुत्रों की सभा (महासभा)</w:t>
      </w:r>
    </w:p>
    <w:p>
      <w:pPr>
        <w:pStyle w:val="ListBullet"/>
        <w:spacing w:line="240" w:lineRule="auto"/>
        <w:ind w:left="720"/>
      </w:pPr>
      <w:r>
        <w:rPr>
          <w:lang w:val="hi_IN" w:bidi="hi_IN"/>
        </w:rPr>
      </w:r>
      <w:r>
        <w:rPr>
          <w:lang w:val="hi_IN" w:bidi="hi_IN"/>
        </w:rPr>
        <w:t>प्रेरित (विशेष रूप से पतरस)</w:t>
      </w:r>
    </w:p>
    <w:p>
      <w:pPr>
        <w:pStyle w:val="ListBullet"/>
        <w:spacing w:line="240" w:lineRule="auto"/>
        <w:ind w:left="720"/>
      </w:pPr>
      <w:r>
        <w:rPr>
          <w:lang w:val="hi_IN" w:bidi="hi_IN"/>
        </w:rPr>
      </w:r>
      <w:r>
        <w:rPr>
          <w:lang w:val="hi_IN" w:bidi="hi_IN"/>
        </w:rPr>
        <w:t>गमलीएल</w:t>
      </w:r>
    </w:p>
    <w:p>
      <w:pPr/>
      <w:r>
        <w:rPr>
          <w:lang w:val="hi_IN" w:bidi="hi_IN"/>
        </w:rPr>
      </w:r>
      <w:r>
        <w:rPr>
          <w:lang w:val="hi_IN" w:bidi="hi_IN"/>
        </w:rPr>
        <w:t>समूह के रूप में, इस भाग के परिवेश के इन भागों पर ध्यान दें: हमें यह नहीं पता कि महासभा का परिषद कक्ष कहाँ है। जेल में डाले जाने और प्रभु के एक स्वर्गदूत द्वारा उन्हें बाहर निकाले जाने के बाद की सुबह, महासभा प्रेरितों से प्रश्न पूछती है। यह सुनिश्चित करें कि प्रेरितों को पीटे जाने का सटीक स्थान उल्लेखित नहीं है। हमें नहीं पता कि यह उस कमरे में है जहाँ उनसे पूछताछ की गई थी या कहीं और।</w:t>
      </w:r>
    </w:p>
    <w:p>
      <w:pPr/>
      <w:r>
        <w:rPr>
          <w:lang w:val="hi_IN" w:bidi="hi_IN"/>
        </w:rPr>
      </w:r>
      <w:r>
        <w:rPr>
          <w:lang w:val="hi_IN" w:bidi="hi_IN"/>
        </w:rPr>
        <w:t>महायाजक ने प्रेरितों से पूछा कि वे 'उस व्यक्ति' के नाम पर सिखाना क्यों जारी रखते हैं और उसके खून का दोष उनके ऊपर क्यों डालना चाहते हैं। यह कहने का एक तरीका है कि महायाजक को लगा कि प्रेरित यीशु की मृत्यु के लिए महासभा को दोषी ठहराने की कोशिश कर रहे थे।</w:t>
      </w:r>
    </w:p>
    <w:p>
      <w:pPr/>
      <w:r>
        <w:rPr>
          <w:lang w:val="hi_IN" w:bidi="hi_IN"/>
        </w:rPr>
      </w:r>
      <w:r>
        <w:rPr>
          <w:lang w:val="hi_IN" w:bidi="hi_IN"/>
        </w:rPr>
        <w:t>यहाँ रुकें और समूह में इस प्रश्न पर चर्चा करें: आप किसी की मृत्यु के लिए दूसरों को दोषी ठहराने वाले लोगों के बारे में कैसे बात करते हैं? ऑडियो को यहाँ रोकें।</w:t>
      </w:r>
    </w:p>
    <w:p>
      <w:pPr/>
      <w:r>
        <w:rPr>
          <w:lang w:val="hi_IN" w:bidi="hi_IN"/>
        </w:rPr>
      </w:r>
      <w:r>
        <w:rPr>
          <w:lang w:val="hi_IN" w:bidi="hi_IN"/>
        </w:rPr>
        <w:t>पतरस ने उन्हें बताया कि उन्हें मनुष्य के नियमों या विचारों के बजाय परमेश्वर की आज्ञा माननी चाहिए। पतरस उन्हें बताता है कि परमेश्वर ही है जिसने यीशु को महासभा द्वारा क्रूस पर चढ़ाने के बाद उसे मृतकों में से जीवित किया। यह परमेश्वर ही था जिसने यीशु को अपने दाहिने हाथ की ओर बिठाया, और इस यीशु के माध्यम से ही परमेश्वर पापों की क्षमा और उद्धार देते हैं।</w:t>
      </w:r>
    </w:p>
    <w:p>
      <w:pPr/>
      <w:r>
        <w:rPr>
          <w:lang w:val="hi_IN" w:bidi="hi_IN"/>
        </w:rPr>
      </w:r>
      <w:r>
        <w:rPr>
          <w:lang w:val="hi_IN" w:bidi="hi_IN"/>
        </w:rPr>
        <w:t>जब वे पतरस के शब्द सुनते हैं, तो महासभा बहुत क्रोधित हो जाती है कि वे प्रेरितों को मारना चाहते हैं।</w:t>
      </w:r>
    </w:p>
    <w:p>
      <w:pPr/>
      <w:r>
        <w:rPr>
          <w:lang w:val="hi_IN" w:bidi="hi_IN"/>
        </w:rPr>
      </w:r>
      <w:r>
        <w:rPr>
          <w:lang w:val="hi_IN" w:bidi="hi_IN"/>
        </w:rPr>
        <w:t>यहाँ रुकें और चर्चा करें: कोई ऐसा क्या कह सकता है जो आपको इतना क्रोधित कर दे कि आप उसे नुकसान पहुंचाने पर विचार करें? ऑडियो को यहाँ रोकें।</w:t>
      </w:r>
    </w:p>
    <w:p>
      <w:pPr/>
      <w:r>
        <w:rPr>
          <w:lang w:val="hi_IN" w:bidi="hi_IN"/>
        </w:rPr>
      </w:r>
      <w:r>
        <w:rPr>
          <w:lang w:val="hi_IN" w:bidi="hi_IN"/>
        </w:rPr>
        <w:t>व्यवस्था का सम्मानित शिक्षक, और एक फरीसी, गमलीएल प्रेरितों से कक्षों के बाहर इंतजार करने के लिए कहता है। फिर गमलीएल सभा को समझाता है कि यदि यह परमेश्वर का कार्य नहीं है, तो यह समाप्त हो जाएगा। हालाँकि, यदि यह परमेश्वर का कार्य है, तो महासभा स्वयं परमेश्वर का विरोध करेगी। महासभा प्रेरितों को अकेला छोड़ने के लिए सहमत होती है, लेकिन लेकिन उन्हें बुरी तरह पीटा और चेतावनी दी कि वे अब और प्रचार न करें। ऐसा हो सकता है कि वे प्रेरितों को पीटने के लिए कक्ष से बाहर ले गए हों। उन्हें 39 कोड़े या चाबुक मारे गए होंगे। प्रेरित यह आनंद करते हुए चले जाते हैं कि वे यीशु के नाम के लिए दुःख उठाने के योग्य गिने गए हैं, या ताकि यीशु और उसके नाम का संदेश पूरे क्षेत्र में फैले। वे हर दिन लोगों के घरों में और मंदिर में यीशु को मसीहा के रूप में प्रचार करना जारी रखते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5:27–42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इस्राएल के पुत्रों की सभा (महासभा)</w:t>
      </w:r>
    </w:p>
    <w:p>
      <w:pPr>
        <w:pStyle w:val="ListBullet"/>
        <w:spacing w:line="240" w:lineRule="auto"/>
        <w:ind w:left="720"/>
      </w:pPr>
      <w:r>
        <w:rPr>
          <w:lang w:val="hi_IN" w:bidi="hi_IN"/>
        </w:rPr>
      </w:r>
      <w:r>
        <w:rPr>
          <w:lang w:val="hi_IN" w:bidi="hi_IN"/>
        </w:rPr>
        <w:t>प्रेरित (विशेष रूप से पतरस)</w:t>
      </w:r>
    </w:p>
    <w:p>
      <w:pPr>
        <w:pStyle w:val="ListBullet"/>
        <w:spacing w:line="240" w:lineRule="auto"/>
        <w:ind w:left="720"/>
      </w:pPr>
      <w:r>
        <w:rPr>
          <w:lang w:val="hi_IN" w:bidi="hi_IN"/>
        </w:rPr>
      </w:r>
      <w:r>
        <w:rPr>
          <w:lang w:val="hi_IN" w:bidi="hi_IN"/>
        </w:rPr>
        <w:t>गमलीएल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महायाजक प्रेरितों से पूछता है और कहता है, “हमने तुम्हें इस व्यक्ति के नाम से प्रचार न करने का सख्त आदेश दिया था, फिर भी तुमने यरूशलेम को अपनी शिक्षा से भर दिया है और उसके खून को हम पर लाना चाहते हो।” पतरस प्रधान याजकों को उत्तर देता है कि उन्हें परमेश्वर की आज्ञा माननी चाहिए, न कि मनुष्यों की। पतरस उन्हें बताता है कि यह परमेश्वर है जिसने यीशु को ऊँचा किया है और यीशु को जी उठाया है और यीशु को परमेश्वर के दाहिने हाथ पर बिठाया है। वे उस बात के केवल गवाह हैं जो हुआ और उनके पास पवित्र आत्मा है जो परमेश्वर उन लोगों को देता है जो उसका अनुसरण करते और उसकी आज्ञा मानते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किरदार निभा रहे व्यक्ति से पूछें, "आप क्या महसूस कर रहे हैं या क्या सोच रहे हैं?" वह व्यक्ति इस तरह उत्तर दे सकता है, "ये लोग सच्चाई को सुन नहीं सकते," या "क्या वे सच में सोचते हैं कि हम उनसे डरते हैं या हम रुकने वाले हैं?" या "वह जो है और उसने मेरे लिए जो किया है उस कारण मैं लोगों को यीशु के बारे में बताना बंद नहीं कर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महासभा बहुत क्रोधित है कि वे प्रेरितों को मारना चाहते हैं, लेकिन एक सम्मानित शिक्षक गमलीएल मध्यस्थता करता है। गमलीएल महासभा को समझाता है कि अगर यह परमेश्वर का कार्य नहीं है, तो यह पहले वाले विद्रोहों की तरह धीरे-धीरे समाप्त हो जाएगा। गमलीएल कहता है कि यदि यह परमेश्वर का कार्य है, तो वे स्वयं परमेश्वर का विरोध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गमलीएल की भूमिका निभाने वाले व्यक्ति से पूछें, "आप क्या महसूस कर रहे हैं या क्या सोच रहे हैं?" वह व्यक्ति इस तरह उत्तर दे सकता है, "यह बहुत बुरा हो सकता था। स्पष्ट रूप से इन लोगों के साथ कुछ शक्तिशाली ताकत काम कर रही है," या "मुझे लगता है कि यदि हम इन लोगों को नुकसान पहुंचाना जारी रखते हैं, तो हम स्वयं परमेश्वर के विरुद्ध आ जाएँगे। मैं उस स्थान में होना नहीं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महासभा प्रेरितों को अकेला छोड़ने और उन्हें जाने देने के लिए सहमत होती हैं। इसलिए उन्होंने उन्हें पीटा और उन्हें जाने दिया और उन्हें फिर कभी यीशु के नाम का प्रचार न करने का आदेश दिया। प्रेरित यह आनंद करते हुए चले जाते हैं कि वे यीशु के नाम में दुःख उठाने के योग्य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प्रेरितों की भूमिका निभाने वाले व्यक्ति से पूछो, “तुम क्या महसूस कर रहे हो या क्या सोच रहे हो?” व्यक्ति ऐसा उत्तर दे सकता है जैसे, “मैं आभारी हूँ कि मैं यीशु की तरह कुछ दुःख सह सकता हूँ,” या “मुझे बहुत दर्द हो रहा है, मैं कल्पना नहीं कर सकता कि यीशु ने मेरे लिए कितना दर्द सहा,” या “अजीब है कि मैं शारीरिक दर्द में होते हुए भी इतना खुश हूँ,” या “मैं डर रहा हूँ कि लोगों को यीशु के बारे में बताता रहूँ, लेकिन मुझे पता है कि मुझे करना ही होगा!”</w:t>
      </w:r>
    </w:p>
    <w:p>
      <w:pPr/>
      <w:r>
        <w:rPr>
          <w:lang w:val="hi_IN" w:bidi="hi_IN"/>
        </w:rPr>
      </w:r>
      <w:r>
        <w:rPr>
          <w:lang w:val="hi_IN" w:bidi="hi_IN"/>
        </w:rPr>
        <w:t>फिर प्रेरित हर दिन मंदिर में और लोगों के घरों में यीशु को मसीह के रूप में प्रचार करते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5:27–42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महायाजक</w:t>
      </w:r>
      <w:r>
        <w:rPr>
          <w:lang w:val="hi_IN" w:bidi="hi_IN"/>
        </w:rPr>
        <w:t xml:space="preserve">, महासभा की पूरी परिषद के साथ, </w:t>
      </w:r>
      <w:r>
        <w:rPr>
          <w:b/>
          <w:lang w:val="hi_IN" w:bidi="hi_IN"/>
        </w:rPr>
        <w:t>प्रेरितों</w:t>
      </w:r>
      <w:r>
        <w:rPr>
          <w:lang w:val="hi_IN" w:bidi="hi_IN"/>
        </w:rPr>
        <w:t xml:space="preserve"> से पूछते हैं कि वे "उस व्यक्ति" के नाम पर सिखाना क्यों जारी रखते हैं। महायाजक यहूदी धार्मिक उच्च न्यायालय जिसे महासभा के नाम से जाना जाता था, का अगुवा था। महासभा यहूदी धार्मिक अगुवों की पूरी परिषद है। समूह में महायाजक, प्रधान याजक, पुरनिए और व्यवस्था के शिक्षक शामिल थे। उसी शब्द का उपयोग करें जिसका उपयोग आपने पहले महासभा के लिए किया है। प्रेरित वे थे जिन्हें विशेष रूप से यीशु या अन्य प्रेरितों द्वारा यीशु का संदेश संसार में पहुँचाने के लिए नियुक्त किया गया था। प्रेरितों के लिए उसी शब्द का उपयोग करें जो आपने पहले उपयोग किया है। याजकों, महासभा और प्रेरितों के बारे में अधिक जानकारी के लिए, मुख्य शब्दावली देखें।</w:t>
      </w:r>
    </w:p>
    <w:p>
      <w:pPr/>
      <w:r>
        <w:rPr>
          <w:lang w:val="hi_IN" w:bidi="hi_IN"/>
        </w:rPr>
      </w:r>
      <w:r>
        <w:rPr>
          <w:lang w:val="hi_IN" w:bidi="hi_IN"/>
        </w:rPr>
        <w:t xml:space="preserve">पतरस सभा से कहता है कि उन्हें मनुष्य की नहीं, बल्कि परमेश्वर की आज्ञा </w:t>
      </w:r>
      <w:r>
        <w:rPr>
          <w:b/>
          <w:lang w:val="hi_IN" w:bidi="hi_IN"/>
        </w:rPr>
        <w:t>माननी</w:t>
      </w:r>
      <w:r>
        <w:rPr>
          <w:lang w:val="hi_IN" w:bidi="hi_IN"/>
        </w:rPr>
        <w:t xml:space="preserve"> चाहिए। परमेश्वर हर चीज़ का सृष्टिकर्ता है और आराधना के योग्य है। परमेश्वर के लिए उसी शब्द का उपयोग करें जिसका उपयोग आपने पहले किया है। परमेश्वर के बारे में अधिक जानकारी के लिए, </w:t>
      </w:r>
      <w:r>
        <w:rPr>
          <w:lang w:val="hi_IN" w:bidi="hi_IN"/>
        </w:rPr>
        <w:t>मुख्य</w:t>
      </w:r>
      <w:r>
        <w:rPr>
          <w:lang w:val="hi_IN" w:bidi="hi_IN"/>
        </w:rPr>
        <w:t xml:space="preserve"> शब्दावली देखें। </w:t>
      </w:r>
      <w:r>
        <w:rPr>
          <w:b/>
          <w:lang w:val="hi_IN" w:bidi="hi_IN"/>
        </w:rPr>
        <w:t>पतरस</w:t>
      </w:r>
      <w:r>
        <w:rPr>
          <w:lang w:val="hi_IN" w:bidi="hi_IN"/>
        </w:rPr>
        <w:t xml:space="preserve"> उन्हें बताता है कि परमेश्वर ही है जिसने यीशु को महासभा द्वारा क्रूस पर चढ़ाने के बाद उसे मृतकों में से जीवित किया। क्रूस रोमियों का मृत्युदंड का तरीका था। क्रूस के लिए उसी शब्द का उपयोग करें जिसका उपयोग आपने पहले किया है। </w:t>
      </w:r>
      <w:r>
        <w:rPr>
          <w:lang w:val="hi_IN" w:bidi="hi_IN"/>
        </w:rPr>
        <w:t>क्रूस</w:t>
      </w:r>
      <w:r>
        <w:rPr>
          <w:lang w:val="hi_IN" w:bidi="hi_IN"/>
        </w:rPr>
        <w:t xml:space="preserve"> के बारे में अधिक जानकारी के लिए, मुख्य शब्दावली देखें।</w:t>
      </w:r>
    </w:p>
    <w:p>
      <w:pPr/>
      <w:r>
        <w:rPr>
          <w:lang w:val="hi_IN" w:bidi="hi_IN"/>
        </w:rPr>
      </w:r>
      <w:r>
        <w:rPr>
          <w:lang w:val="hi_IN" w:bidi="hi_IN"/>
        </w:rPr>
        <w:t xml:space="preserve">यह परमेश्वर था जिसने यीशु को राजकुमार और </w:t>
      </w:r>
      <w:r>
        <w:rPr>
          <w:b/>
          <w:lang w:val="hi_IN" w:bidi="hi_IN"/>
        </w:rPr>
        <w:t>उद्धारकर्ता</w:t>
      </w:r>
      <w:r>
        <w:rPr>
          <w:lang w:val="hi_IN" w:bidi="hi_IN"/>
        </w:rPr>
        <w:t xml:space="preserve"> के रूप में अपने दाहिने हाथ पर बैठाया। उद्धारकर्ता वह होता है जो लोगों को खतरे या बुराई से बचाता है या छुड़ाता है।</w:t>
      </w:r>
    </w:p>
    <w:p>
      <w:pPr/>
      <w:r>
        <w:rPr>
          <w:lang w:val="hi_IN" w:bidi="hi_IN"/>
        </w:rPr>
      </w:r>
      <w:r>
        <w:rPr>
          <w:lang w:val="hi_IN" w:bidi="hi_IN"/>
        </w:rPr>
        <w:t xml:space="preserve">यहाँ रुकें और समूह के रूप में चर्चा करें कि आप </w:t>
      </w:r>
      <w:r>
        <w:rPr>
          <w:b/>
          <w:lang w:val="hi_IN" w:bidi="hi_IN"/>
        </w:rPr>
        <w:t>उद्धारकर्ता</w:t>
      </w:r>
      <w:r>
        <w:rPr>
          <w:lang w:val="hi_IN" w:bidi="hi_IN"/>
        </w:rPr>
        <w:t xml:space="preserve"> के लिए किस शब्द या वाक्यांश का उपयोग करेंगे। अधिक जानकारी के लिए मुख्य शब्दावली में </w:t>
      </w:r>
      <w:r>
        <w:rPr>
          <w:b/>
          <w:lang w:val="hi_IN" w:bidi="hi_IN"/>
        </w:rPr>
        <w:t>उद्धारकर्ता</w:t>
      </w:r>
      <w:r>
        <w:rPr>
          <w:lang w:val="hi_IN" w:bidi="hi_IN"/>
        </w:rPr>
        <w:t xml:space="preserve"> को देखें। प्रेरितों के काम की पूरी पुस्तक में उद्धारकर्ता के लिए इस ही शब्द का उपयोग करें। इस ऑडियो को यहाँ रोकें।</w:t>
      </w:r>
    </w:p>
    <w:p>
      <w:pPr/>
      <w:r>
        <w:rPr>
          <w:lang w:val="hi_IN" w:bidi="hi_IN"/>
        </w:rPr>
      </w:r>
      <w:r>
        <w:rPr>
          <w:lang w:val="hi_IN" w:bidi="hi_IN"/>
        </w:rPr>
        <w:t xml:space="preserve">यीशु के माध्यम से ही परमेश्वर इस्राएल को </w:t>
      </w:r>
      <w:r>
        <w:rPr>
          <w:b/>
          <w:lang w:val="hi_IN" w:bidi="hi_IN"/>
        </w:rPr>
        <w:t>पश्चाताप</w:t>
      </w:r>
      <w:r>
        <w:rPr>
          <w:lang w:val="hi_IN" w:bidi="hi_IN"/>
        </w:rPr>
        <w:t xml:space="preserve"> और </w:t>
      </w:r>
      <w:r>
        <w:rPr>
          <w:b/>
          <w:lang w:val="hi_IN" w:bidi="hi_IN"/>
        </w:rPr>
        <w:t>पापों की क्षमा देता</w:t>
      </w:r>
      <w:r>
        <w:rPr>
          <w:lang w:val="hi_IN" w:bidi="hi_IN"/>
        </w:rPr>
        <w:t xml:space="preserve"> है। पश्चाताप का अर्थ है पाप से दूर होना या अपना मन बदलना और परमेश्वर का अनुसरण करना शुरू करना।</w:t>
      </w:r>
    </w:p>
    <w:p>
      <w:pPr/>
      <w:r>
        <w:rPr>
          <w:lang w:val="hi_IN" w:bidi="hi_IN"/>
        </w:rPr>
      </w:r>
      <w:r>
        <w:rPr>
          <w:lang w:val="hi_IN" w:bidi="hi_IN"/>
        </w:rPr>
        <w:t xml:space="preserve">यहाँ रुकें और समूह में चर्चा करें कि आप </w:t>
      </w:r>
      <w:r>
        <w:rPr>
          <w:b/>
          <w:lang w:val="hi_IN" w:bidi="hi_IN"/>
        </w:rPr>
        <w:t>पश्चाताप</w:t>
      </w:r>
      <w:r>
        <w:rPr>
          <w:lang w:val="hi_IN" w:bidi="hi_IN"/>
        </w:rPr>
        <w:t xml:space="preserve"> के लिए किस शब्द या वाक्यांश का उपयोग करेंगे। अधिक जानकारी के लिए मुख्य शब्दावली में </w:t>
      </w:r>
      <w:r>
        <w:rPr>
          <w:lang w:val="hi_IN" w:bidi="hi_IN"/>
        </w:rPr>
        <w:t>पश्चाताप</w:t>
      </w:r>
      <w:r>
        <w:rPr>
          <w:lang w:val="hi_IN" w:bidi="hi_IN"/>
        </w:rPr>
        <w:t xml:space="preserve"> देखें। प्रेरितों के काम की पूरी पुस्तक में पश्चाताप के लिए इस ही शब्द का उपयोग करें। इस ऑडियो को यहाँ रोकें।</w:t>
      </w:r>
    </w:p>
    <w:p>
      <w:pPr/>
      <w:r>
        <w:rPr>
          <w:lang w:val="hi_IN" w:bidi="hi_IN"/>
        </w:rPr>
      </w:r>
      <w:r>
        <w:rPr>
          <w:b/>
          <w:lang w:val="hi_IN" w:bidi="hi_IN"/>
        </w:rPr>
        <w:t>पापों की क्षमा</w:t>
      </w:r>
      <w:r>
        <w:rPr>
          <w:lang w:val="hi_IN" w:bidi="hi_IN"/>
        </w:rPr>
        <w:t xml:space="preserve"> हमें परमेश्वर की आज्ञा न मानने के दंड से मुक्त करने का परमेश्वर का तरीका है। पापों की क्षमा के लिए उन्हीं शब्दों का उपयोग करें जिनका उपयोग आपने पहले किया है। </w:t>
      </w:r>
      <w:r>
        <w:rPr>
          <w:lang w:val="hi_IN" w:bidi="hi_IN"/>
        </w:rPr>
        <w:t>क्षमा</w:t>
      </w:r>
      <w:r>
        <w:rPr>
          <w:lang w:val="hi_IN" w:bidi="hi_IN"/>
        </w:rPr>
        <w:t xml:space="preserve"> और </w:t>
      </w:r>
      <w:r>
        <w:rPr>
          <w:lang w:val="hi_IN" w:bidi="hi_IN"/>
        </w:rPr>
        <w:t>पापों</w:t>
      </w:r>
      <w:r>
        <w:rPr>
          <w:lang w:val="hi_IN" w:bidi="hi_IN"/>
        </w:rPr>
        <w:t xml:space="preserve"> के बारे में अधिक जानकारी के लिए, मुख्य शब्दावली देखें।</w:t>
      </w:r>
    </w:p>
    <w:p>
      <w:pPr/>
      <w:r>
        <w:rPr>
          <w:lang w:val="hi_IN" w:bidi="hi_IN"/>
        </w:rPr>
      </w:r>
      <w:r>
        <w:rPr>
          <w:lang w:val="hi_IN" w:bidi="hi_IN"/>
        </w:rPr>
        <w:t xml:space="preserve">पतरस यह भी कहता है कि वे इन बातों के गवाह हैं और </w:t>
      </w:r>
      <w:r>
        <w:rPr>
          <w:b/>
          <w:lang w:val="hi_IN" w:bidi="hi_IN"/>
        </w:rPr>
        <w:t>पवित्र आत्मा</w:t>
      </w:r>
      <w:r>
        <w:rPr>
          <w:lang w:val="hi_IN" w:bidi="hi_IN"/>
        </w:rPr>
        <w:t xml:space="preserve"> भी है। पवित्र आत्मा परमेश्वर की आत्मा है जो परमेश्वर उनकी आज्ञा मानने वालों को बुद्धि, मार्गदर्शन और सांत्वना के लिए देता है। पवित्र आत्मा के लिए उसी शब्द का उपयोग करें जो आपने पहले उपयोग किया है। </w:t>
      </w:r>
      <w:r>
        <w:rPr>
          <w:lang w:val="hi_IN" w:bidi="hi_IN"/>
        </w:rPr>
        <w:t>पवित्र आत्मा</w:t>
      </w:r>
      <w:r>
        <w:rPr>
          <w:lang w:val="hi_IN" w:bidi="hi_IN"/>
        </w:rPr>
        <w:t xml:space="preserve"> के बारे में अधिक जानकारी के लिए, आप मुख्य शब्दावली को देख सकते हैं। </w:t>
      </w:r>
    </w:p>
    <w:p>
      <w:pPr/>
      <w:r>
        <w:rPr>
          <w:lang w:val="hi_IN" w:bidi="hi_IN"/>
        </w:rPr>
      </w:r>
      <w:r>
        <w:rPr>
          <w:lang w:val="hi_IN" w:bidi="hi_IN"/>
        </w:rPr>
        <w:t>जब परिषद, जिसे महासभा भी कहते हैं, ने पतरस की बात सुनी, तो वे इतने गुस्सा हो गए कि प्रेरितों को मार डालना चाहते थे।</w:t>
      </w:r>
    </w:p>
    <w:p>
      <w:pPr/>
      <w:r>
        <w:rPr>
          <w:lang w:val="hi_IN" w:bidi="hi_IN"/>
        </w:rPr>
      </w:r>
      <w:r>
        <w:rPr>
          <w:lang w:val="hi_IN" w:bidi="hi_IN"/>
        </w:rPr>
        <w:t xml:space="preserve">व्यवस्था का सम्मानित </w:t>
      </w:r>
      <w:r>
        <w:rPr>
          <w:b/>
          <w:lang w:val="hi_IN" w:bidi="hi_IN"/>
        </w:rPr>
        <w:t>शिक्षक</w:t>
      </w:r>
      <w:r>
        <w:rPr>
          <w:lang w:val="hi_IN" w:bidi="hi_IN"/>
        </w:rPr>
        <w:t xml:space="preserve"> और </w:t>
      </w:r>
      <w:r>
        <w:rPr>
          <w:b/>
          <w:lang w:val="hi_IN" w:bidi="hi_IN"/>
        </w:rPr>
        <w:t>फरीसी गमलीएल</w:t>
      </w:r>
      <w:r>
        <w:rPr>
          <w:lang w:val="hi_IN" w:bidi="hi_IN"/>
        </w:rPr>
        <w:t xml:space="preserve"> प्रेरितों से कक्ष के बाहर इंतजार करने के लिए कहता है। व्यवस्था के शिक्षक को आमतौर पर शास्त्री के रूप में जाना जाता है जो व्यवस्था की व्याख्या करने में विशेषज्ञ होते थे। फरीसी एक यहूदी धार्मिक अगुवा होता था जो अपने आप को लोगों से अलग रखता था, लेकिन परमेश्वर की व्यवस्था के प्रति समर्पित था और बहुत प्रभावशाली था।</w:t>
      </w:r>
    </w:p>
    <w:p>
      <w:pPr/>
      <w:r>
        <w:rPr>
          <w:lang w:val="hi_IN" w:bidi="hi_IN"/>
        </w:rPr>
      </w:r>
      <w:r>
        <w:rPr>
          <w:lang w:val="hi_IN" w:bidi="hi_IN"/>
        </w:rPr>
        <w:t xml:space="preserve">यहाँ रुकें और एक समूह के रूप में चर्चा करें कि आप </w:t>
      </w:r>
      <w:r>
        <w:rPr>
          <w:b/>
          <w:lang w:val="hi_IN" w:bidi="hi_IN"/>
        </w:rPr>
        <w:t>व्यवस्था के शिक्षक</w:t>
      </w:r>
      <w:r>
        <w:rPr>
          <w:lang w:val="hi_IN" w:bidi="hi_IN"/>
        </w:rPr>
        <w:t xml:space="preserve"> और </w:t>
      </w:r>
      <w:r>
        <w:rPr>
          <w:b/>
          <w:lang w:val="hi_IN" w:bidi="hi_IN"/>
        </w:rPr>
        <w:t>फरीसी</w:t>
      </w:r>
      <w:r>
        <w:rPr>
          <w:lang w:val="hi_IN" w:bidi="hi_IN"/>
        </w:rPr>
        <w:t xml:space="preserve"> के लिए किस शब्द या वाक्यांश का उपयोग करेंगे। अधिक जानकारी के लिए </w:t>
      </w:r>
      <w:r>
        <w:rPr>
          <w:lang w:val="hi_IN" w:bidi="hi_IN"/>
        </w:rPr>
        <w:t>मुख्य शब्दावली</w:t>
      </w:r>
      <w:r>
        <w:rPr>
          <w:lang w:val="hi_IN" w:bidi="hi_IN"/>
        </w:rPr>
        <w:t xml:space="preserve"> में व्यवस्था के शिक्षक, और </w:t>
      </w:r>
      <w:r>
        <w:rPr>
          <w:b/>
          <w:lang w:val="hi_IN" w:bidi="hi_IN"/>
        </w:rPr>
        <w:t>फरीसी</w:t>
      </w:r>
      <w:r>
        <w:rPr>
          <w:lang w:val="hi_IN" w:bidi="hi_IN"/>
        </w:rPr>
        <w:t xml:space="preserve"> को देखें। प्रेरितों के काम की पूरी पुस्तक में व्यवस्था के शिक्षक के लिए एक जैसे शब्द और फरीसी के लिए एक जैसे शब्द इस्तेमाल करें। इस ऑडियो को यहाँ रोकें।</w:t>
      </w:r>
    </w:p>
    <w:p>
      <w:pPr/>
      <w:r>
        <w:rPr>
          <w:lang w:val="hi_IN" w:bidi="hi_IN"/>
        </w:rPr>
      </w:r>
      <w:r>
        <w:rPr>
          <w:lang w:val="hi_IN" w:bidi="hi_IN"/>
        </w:rPr>
        <w:t xml:space="preserve">फिर गमलीएल परिषद या महासभा से बात करता है और उन्हें "इस्राएल के पुरुष" कहता है। इस्राएल वह भूमि है जो परमेश्वर ने अब्राहम और उसके वंशजों को दी थी जो चुने हुए लोग थे। इस्राएल के लिए उसी शब्द का उपयोग करें जिसका उपयोग आपने पहले किया है। इस्राएल के बारे में अधिक जानकारी के लिए, </w:t>
      </w:r>
      <w:r>
        <w:rPr>
          <w:lang w:val="hi_IN" w:bidi="hi_IN"/>
        </w:rPr>
        <w:t>मुख्य</w:t>
      </w:r>
      <w:r>
        <w:rPr>
          <w:lang w:val="hi_IN" w:bidi="hi_IN"/>
        </w:rPr>
        <w:t xml:space="preserve"> शब्दावली देखें।</w:t>
      </w:r>
    </w:p>
    <w:p>
      <w:pPr/>
      <w:r>
        <w:rPr>
          <w:lang w:val="hi_IN" w:bidi="hi_IN"/>
        </w:rPr>
      </w:r>
      <w:r>
        <w:rPr>
          <w:lang w:val="hi_IN" w:bidi="hi_IN"/>
        </w:rPr>
        <w:t>गमलीएल कहता है कि यदि यह परमेश्वर का कार्य नहीं है, तो यह समाप्त हो जाएगा। हालाँकि, यदि यह परमेश्वर का कार्य है, तो महासभा स्वयं परमेश्वर का विरोध करेगी। महासभा ने प्रेरितों को छोड़ तो दिया, लेकिन उन्हें बहुत मारा और चेतावनी दी कि वे यीशु के नाम से फिर प्रचार न करें।</w:t>
      </w:r>
    </w:p>
    <w:p>
      <w:pPr/>
      <w:r>
        <w:rPr>
          <w:lang w:val="hi_IN" w:bidi="hi_IN"/>
        </w:rPr>
      </w:r>
      <w:r>
        <w:rPr>
          <w:lang w:val="hi_IN" w:bidi="hi_IN"/>
        </w:rPr>
        <w:t xml:space="preserve">प्रेरित महासभा के सामने से यह आनंद करते हुए चले गए कि वे मसीह के लिए दुःख सहने के योग्य समझे गए। वे हर दिन लोगों के घरों में और </w:t>
      </w:r>
      <w:r>
        <w:rPr>
          <w:b/>
          <w:lang w:val="hi_IN" w:bidi="hi_IN"/>
        </w:rPr>
        <w:t>मंदिर</w:t>
      </w:r>
      <w:r>
        <w:rPr>
          <w:lang w:val="hi_IN" w:bidi="hi_IN"/>
        </w:rPr>
        <w:t xml:space="preserve"> में यीशु को </w:t>
      </w:r>
      <w:r>
        <w:rPr>
          <w:b/>
          <w:lang w:val="hi_IN" w:bidi="hi_IN"/>
        </w:rPr>
        <w:t>मसीहा</w:t>
      </w:r>
      <w:r>
        <w:rPr>
          <w:lang w:val="hi_IN" w:bidi="hi_IN"/>
        </w:rPr>
        <w:t xml:space="preserve"> के रूप में प्रचार करना जारी रखते हैं। मसीहा का अर्थ है "परमेश्वर बचाता है" और मसीहा वह व्यक्ति था जिसे परमेश्वर ने किसी विशेष कार्य के लिए नियुक्त किया या अभिषेक किया था। मंदिर यरूशलेम में आराधना का स्थान था जहाँ ऐसा कहा जाता था कि परमेश्वर की उपस्थिति वास करती थी। मंदिर के लिए उसी शब्द का उपयोग करें जिसका उपयोग आपने पहले किया है। मसीहा या </w:t>
      </w:r>
      <w:r>
        <w:rPr>
          <w:lang w:val="hi_IN" w:bidi="hi_IN"/>
        </w:rPr>
        <w:t>मंदिर</w:t>
      </w:r>
      <w:r>
        <w:rPr>
          <w:lang w:val="hi_IN" w:bidi="hi_IN"/>
        </w:rPr>
        <w:t xml:space="preserve"> के बारे में अधिक जानकारी के लिए, </w:t>
      </w:r>
      <w:r>
        <w:rPr>
          <w:lang w:val="hi_IN" w:bidi="hi_IN"/>
        </w:rPr>
        <w:t>मुख्य</w:t>
      </w:r>
      <w:r>
        <w:rPr>
          <w:lang w:val="hi_IN" w:bidi="hi_IN"/>
        </w:rPr>
        <w:t xml:space="preserve">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6:1–7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6:1–7 को सुनें और अपने मन में रखें।</w:t>
      </w:r>
    </w:p>
    <w:p>
      <w:pPr/>
      <w:r>
        <w:rPr>
          <w:lang w:val="hi_IN" w:bidi="hi_IN"/>
        </w:rPr>
      </w:r>
      <w:r>
        <w:rPr>
          <w:lang w:val="hi_IN" w:bidi="hi_IN"/>
        </w:rPr>
        <w:t>यदि सम्भव हो तो प्रेरितों के काम 6:1–7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6:1–7 का ऑडियो संस्करण सबसे आसानी से समझ में आने वाले अनुवाद में सुनें।</w:t>
      </w:r>
    </w:p>
    <w:p>
      <w:pPr/>
      <w:r>
        <w:rPr>
          <w:lang w:val="hi_IN" w:bidi="hi_IN"/>
        </w:rPr>
      </w:r>
      <w:r>
        <w:rPr>
          <w:lang w:val="hi_IN" w:bidi="hi_IN"/>
        </w:rPr>
        <w:t>प्रेरित लोगों के बीच कई आश्चर्यकर्म कर रहे हैं। वे मंदिर में यीशु के वचन भी सिखा रहे थे। उनकी शिक्षा के कारण उन्हें गिरफ्तार किया गया और पीटा गया, और उन्हें यीशु के नाम से फिर से शिक्षा न देने के लिए कहा गया। हालाँकि, प्रेरितों ने यीशु के नाम से प्रचार करना जारी रखा और बहुत से विश्वासी या चेले उनकी संख्या में शामिल हो गए।</w:t>
      </w:r>
    </w:p>
    <w:p>
      <w:pPr/>
      <w:r>
        <w:rPr>
          <w:lang w:val="hi_IN" w:bidi="hi_IN"/>
        </w:rPr>
      </w:r>
      <w:r>
        <w:rPr>
          <w:lang w:val="hi_IN" w:bidi="hi_IN"/>
        </w:rPr>
        <w:t>प्रेरितों के काम की पुस्तक में यह पहली बार है कि "चेले" शब्द का उपयोग यीशु के अनुयायियों का वर्णन करने के लिए किया गया है। यहाँ यह उन सभी को दर्शाता है जो यीशु का अनुसरण करते हैं, न कि केवल उन लोगों को जिन्हें यीशु ने सीधे सिखाया था। यीशु के इन अनुयायियों की संख्या लगातार बढ़ रही है।</w:t>
      </w:r>
    </w:p>
    <w:p>
      <w:pPr/>
      <w:r>
        <w:rPr>
          <w:lang w:val="hi_IN" w:bidi="hi_IN"/>
        </w:rPr>
      </w:r>
      <w:r>
        <w:rPr>
          <w:lang w:val="hi_IN" w:bidi="hi_IN"/>
        </w:rPr>
        <w:t>यूनानी यहूदी वे यहूदी थे जिन्होंने यूनानी भाषा और कई यूनानी रीति-रिवाज़ अपना लिए थे। ये यूनानी यहूदी, यहूदियों से अलग थे क्योंकि वे उन क्षेत्रों से आए थे जहाँ यहूदी भूमध्य सागर के चारों ओर यूनान के करीब बिखरे हुए थे। इब्री यहूदी इस्राएल या फिलिस्तीन से थे।</w:t>
      </w:r>
    </w:p>
    <w:p>
      <w:pPr/>
      <w:r>
        <w:rPr>
          <w:lang w:val="hi_IN" w:bidi="hi_IN"/>
        </w:rPr>
      </w:r>
      <w:r>
        <w:rPr>
          <w:lang w:val="hi_IN" w:bidi="hi_IN"/>
        </w:rPr>
        <w:t xml:space="preserve">यहाँ रुकें और समूह के रूप में भूमध्य सागर के </w:t>
      </w:r>
      <w:r>
        <w:rPr>
          <w:lang w:val="hi_IN" w:bidi="hi_IN"/>
        </w:rPr>
        <w:t>आसपास के क्षेत्र</w:t>
      </w:r>
      <w:r>
        <w:rPr>
          <w:lang w:val="hi_IN" w:bidi="hi_IN"/>
        </w:rPr>
        <w:t xml:space="preserve"> के नक्शे को देखें। इस ऑडियो को यहाँ रोकें।</w:t>
      </w:r>
    </w:p>
    <w:p>
      <w:pPr/>
      <w:r>
        <w:rPr>
          <w:lang w:val="hi_IN" w:bidi="hi_IN"/>
        </w:rPr>
      </w:r>
      <w:r>
        <w:rPr>
          <w:lang w:val="hi_IN" w:bidi="hi_IN"/>
        </w:rPr>
        <w:t>बहुत से इब्री यहूदी यूनानी यहूदियों को पसंद नहीं करते थे और उन्हें तुच्छ समझते थे क्योंकि वे इब्रानी या अरामी भाषा नहीं बोलते थे। हालाँकि बहुत से इब्री यहूदी थोड़ी यूनानी बोलते थे क्योंकि यह उस समय की सामान्य भाषा थी।</w:t>
      </w:r>
    </w:p>
    <w:p>
      <w:pPr/>
      <w:r>
        <w:rPr>
          <w:lang w:val="hi_IN" w:bidi="hi_IN"/>
        </w:rPr>
      </w:r>
      <w:r>
        <w:rPr>
          <w:lang w:val="hi_IN" w:bidi="hi_IN"/>
        </w:rPr>
        <w:t>यहाँ रुकें और समूह के रूप में इस प्रश्न पर चर्चा करें: पास की संस्कृति के उन विश्वासियों के बारे में बात करें जो एक अलग भाषा बोलते हैं और उनके अलग-अलग रीति-रिवाज हैं। क्या दोनों संस्कृतियाँ एक-दूसरे के साथ तालमेल बिठाती हैं? वे एक-दूसरे के साथ कैसा व्यवहार करते हैं? इस ऑडियो को यहाँ रोकें।</w:t>
      </w:r>
    </w:p>
    <w:p>
      <w:pPr/>
      <w:r>
        <w:rPr>
          <w:lang w:val="hi_IN" w:bidi="hi_IN"/>
        </w:rPr>
      </w:r>
      <w:r>
        <w:rPr>
          <w:lang w:val="hi_IN" w:bidi="hi_IN"/>
        </w:rPr>
        <w:t>इस समय, जब चेले संख्या में बढ़ रहे हैं, हम देखते हैं कि यूनानी संस्कृति से संबंधित चेले और इस्राएल के इब्री चेलों के बीच विभाजन है। दोनों समूह यरूशलेम में चेलों या यीशु के अनुयायियों में शामिल होने के लिए आए थे।</w:t>
      </w:r>
    </w:p>
    <w:p>
      <w:pPr/>
      <w:r>
        <w:rPr>
          <w:lang w:val="hi_IN" w:bidi="hi_IN"/>
        </w:rPr>
      </w:r>
      <w:r>
        <w:rPr>
          <w:lang w:val="hi_IN" w:bidi="hi_IN"/>
        </w:rPr>
        <w:t>कई विधवाएँ थीं जो यरूशलेम के बाहर रहने के लिए आई थीं ताकि वे वहाँ मरें और दफनाई जा सकें। अक्सर यहूदी पुरुष अपने जीवन के अंतिम दिन यरूशलेम में रहते थे, ताकि उन्हें शहर के पास दफनाया जा सके। उनकी पत्नियाँ भी उनके साथ आतीं ताकि पति की मृत्यु के बाद वे भी वहीं अपने अंतिम दिन बिता सकें। यदि उनके पास जीवन जीने का कोई साधन नहीं होता, तो वे आशा करते कि उनकी देखभाल की जाएगी या कोई उन्हें दफनाने में मदद करेगा। यहूदियों ने विधवाओं की देखभाल के लिए दैनिक पैसे देने की एक प्रणाली स्थापित की थी। यीशु के अनुयायियों ने भी यही प्रथा अपनाई थी। याद रखें कि विश्वासी एक साथ रह रहे थे और अपनी संपत्ति और धन प्रेरितों के पास लाते थे ताकि दूसरों को मदद कर सकें ताकि किसी को भी किसी बात की ज़रूरत न हो। विश्वासियों को हर दिन सभी विधवाओं को भोजन या पैसे देना होता था। परन्तु, यूनानी चेलों की विधवाओं को यह भोजन या पैसे नहीं मिल रहे थे।</w:t>
      </w:r>
    </w:p>
    <w:p>
      <w:pPr/>
      <w:r>
        <w:rPr>
          <w:lang w:val="hi_IN" w:bidi="hi_IN"/>
        </w:rPr>
      </w:r>
      <w:r>
        <w:rPr>
          <w:lang w:val="hi_IN" w:bidi="hi_IN"/>
        </w:rPr>
        <w:t>यहाँ रुकें और समूह के रूप में इस प्रश्न पर चर्चा करें: आपकी संस्कृति में लोग विधवाओं की देखभाल कैसे करते हैं? इस ऑडियो को यहाँ रोकें।</w:t>
      </w:r>
    </w:p>
    <w:p>
      <w:pPr/>
      <w:r>
        <w:rPr>
          <w:lang w:val="hi_IN" w:bidi="hi_IN"/>
        </w:rPr>
      </w:r>
      <w:r>
        <w:rPr>
          <w:lang w:val="hi_IN" w:bidi="hi_IN"/>
        </w:rPr>
        <w:t>बारह प्रेरितों ने चेलों के पूरे समूह को एक साथ बुलाया। याद रखें कि बाइबल अक्सर बारह प्रेरितों को "बारह" कहती है। इसके अलावा, "बारह" में अब यहूदा के बजाय मत्तियाह शामिल हैं। बारह प्रेरित यीशु की बातें और उसके काम लोगों को सिखाने में लगे थे, न कि पैसों के कामकाज में। प्रेरित नियमित रूप से लोगों को बताते थे कि यीशु ने अपनी मृत्यु और जी उठने के द्वारा सबको उद्धार दिया है, और वे चेलों को यह भी सिखाते थे कि यीशु ने उन्हें कैसे जीने का आदेश दिया है। प्रेरित यह नहीं कह रहे थे कि सेवा महत्वहीन है, लेकिन यह कि उन्हें प्रार्थना और परमेश्वर के वचन के प्रचार के लिए समर्पित रहने के लिए बुलाया गया है। प्रेरित इस मामले को सही करना चाहते थे, इसलिए उन्होंने समूह से कहा कि वे 7 पुरुषों को चुनें ताकि यह सुनिश्चित कर सकें कि विधवाओं की देखभाल की जाए। यहूदी संस्कृति में यह सामान्य था कि अगुवे किसी काम की देखभाल के लिए 7 पुरुषों को चुनते थे। चुने गए पुरुषों को बुद्धिमान होना होगा, उन्हें पवित्र आत्मा की बात सुनना और उसकी आज्ञा मानना होगा, और लोगों के बीच अच्छी प्रतिष्ठा होना होगा।</w:t>
      </w:r>
    </w:p>
    <w:p>
      <w:pPr/>
      <w:r>
        <w:rPr>
          <w:lang w:val="hi_IN" w:bidi="hi_IN"/>
        </w:rPr>
      </w:r>
      <w:r>
        <w:rPr>
          <w:lang w:val="hi_IN" w:bidi="hi_IN"/>
        </w:rPr>
        <w:t>यहाँ रुकें और समूह के रूप में इस प्रश्न पर चर्चा करें: अपनी संस्कृति में इस प्रकार के पुरुषों का वर्णन करें। वे पुरुष जो पवित्र आत्मा की आज्ञा मानते हैं और अच्छी प्रतिष्ठा रखते हैं, वे किस प्रकार के काम करते हैं? इस ऑडियो को यहाँ रोकें।</w:t>
      </w:r>
    </w:p>
    <w:p>
      <w:pPr/>
      <w:r>
        <w:rPr>
          <w:lang w:val="hi_IN" w:bidi="hi_IN"/>
        </w:rPr>
      </w:r>
      <w:r>
        <w:rPr>
          <w:lang w:val="hi_IN" w:bidi="hi_IN"/>
        </w:rPr>
        <w:t>चेले इस बात पर सहमत थे कि यह एक अच्छा विचार था। कुछ विद्वान सोचते हैं कि उन पुरुषों को विशेष रूप से यूनानी समूह में से चुना गया था क्योंकि दिए गए सभी सातों नाम यूनानी हैं। हालाँकि, पुरुषों के लिए एक यूनानी और इब्री दोनों नाम होना असामान्य नहीं था। इन लोगों के बारे में हमें इस पद में जो बताया गया है, उसके अलावा ज़्यादा जानकारी नहीं है। स्तिफनुस ने यीशु पर पूरी तरह से विश्वास किया और पवित्र आत्मा को उसकी अगुवाई करने की अनुमति दी, और नीकुलाउस एक अन्यजाति, या गैर-यहूदी था, जिसने यहूदी धर्म अपनाया और फिर यीशु का अनुसरण करने का निर्णय लिया। नीकुलाउस अन्ताकिया नाम के शहर से था।</w:t>
      </w:r>
    </w:p>
    <w:p>
      <w:pPr/>
      <w:r>
        <w:rPr>
          <w:lang w:val="hi_IN" w:bidi="hi_IN"/>
        </w:rPr>
      </w:r>
      <w:r>
        <w:rPr>
          <w:lang w:val="hi_IN" w:bidi="hi_IN"/>
        </w:rPr>
        <w:t>हाथ रखना भी यहूदी संस्कृति से ली गई एक प्रथा थी। यह ज़िम्मेदारी सौंपने, सामर्थ्य देने और समुदाय के आशीष को दर्शाता था। प्रेरितों ने उन सातों पुरुषों के लिए प्रार्थना की और फिर उनके सिर पर हाथ रखे।</w:t>
      </w:r>
    </w:p>
    <w:p>
      <w:pPr/>
      <w:r>
        <w:rPr>
          <w:lang w:val="hi_IN" w:bidi="hi_IN"/>
        </w:rPr>
      </w:r>
      <w:r>
        <w:rPr>
          <w:lang w:val="hi_IN" w:bidi="hi_IN"/>
        </w:rPr>
        <w:t>यहाँ रुकें और समूह के रूप में इस प्रश्न पर चर्चा करें: आपकी संस्कृति में लोग किसी काम को पूरा करने के लिए पुरुषों को कैसे चुनते हैं? इन पुरुषों में क्या गुण होने चाहिए? किसी भी प्रतीकात्मक तरीके पर चर्चा करें जिससे आप जिम्मेदारी और आशीष देते हैं। इस ऑडियो को यहाँ रोकें।</w:t>
      </w:r>
    </w:p>
    <w:p>
      <w:pPr/>
      <w:r>
        <w:rPr>
          <w:lang w:val="hi_IN" w:bidi="hi_IN"/>
        </w:rPr>
      </w:r>
      <w:r>
        <w:rPr>
          <w:lang w:val="hi_IN" w:bidi="hi_IN"/>
        </w:rPr>
        <w:t>ऐसा लगता है कि इस नियुक्ति के जवाब में, प्रेरित परमेश्वर के वचन का प्रचार करने के लिए खुद को समर्पित करने में बेहतर सक्षम थे। इस कारण परमेश्वर का वचन फैलता गया और यरूशलेम में यीशु के पीछे चलने वालों की संख्या बढ़ती गई। कई यहूदी याजक भी यीशु की शिक्षाओं का पालन करने लगे।</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6:1–7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चेलों की संख्या नियमित रूप से बढ़ रही है। यूनानी यहूदियों ने इब्री यहूदियों के खिलाफ शिकायत की कि यूनानी विधवाओं को उनका दैनिक भोजन नहीं मिल रहा था।</w:t>
      </w:r>
    </w:p>
    <w:p>
      <w:pPr/>
      <w:r>
        <w:rPr>
          <w:lang w:val="hi_IN" w:bidi="hi_IN"/>
        </w:rPr>
      </w:r>
      <w:r>
        <w:rPr>
          <w:b/>
          <w:lang w:val="hi_IN" w:bidi="hi_IN"/>
        </w:rPr>
        <w:t>दूसरे दृश्य में:</w:t>
      </w:r>
      <w:r>
        <w:rPr>
          <w:lang w:val="hi_IN" w:bidi="hi_IN"/>
        </w:rPr>
        <w:t xml:space="preserve"> बारह प्रेरित चेलों की पूरी कलीसिया को एक साथ बुलाते हैं और विधवाओं की देखभाल के लिए सात पुरुषों को नियुक्त करते हैं। यह प्रेरितों को प्रार्थना और परमेश्वर के वचन के प्रचार में स्वयं को समर्पित करने की अनुमति देता है।</w:t>
      </w:r>
    </w:p>
    <w:p>
      <w:pPr/>
      <w:r>
        <w:rPr>
          <w:lang w:val="hi_IN" w:bidi="hi_IN"/>
        </w:rPr>
      </w:r>
      <w:r>
        <w:rPr>
          <w:b/>
          <w:lang w:val="hi_IN" w:bidi="hi_IN"/>
        </w:rPr>
        <w:t>तीसरे दृश्य में:</w:t>
      </w:r>
      <w:r>
        <w:rPr>
          <w:lang w:val="hi_IN" w:bidi="hi_IN"/>
        </w:rPr>
        <w:t xml:space="preserve"> इसे कलीसिया द्वारा मंजूरी दी गई थी और इसलिए उन्होंने सात पुरुषों को चुना। वे उन्हें प्रेरितों के सामने लाए और उनके लिए प्रार्थना की और उन पर हाथ रखे।</w:t>
      </w:r>
    </w:p>
    <w:p>
      <w:pPr/>
      <w:r>
        <w:rPr>
          <w:lang w:val="hi_IN" w:bidi="hi_IN"/>
        </w:rPr>
      </w:r>
      <w:r>
        <w:rPr>
          <w:b/>
          <w:lang w:val="hi_IN" w:bidi="hi_IN"/>
        </w:rPr>
        <w:t>चौथे दृश्य में:</w:t>
      </w:r>
      <w:r>
        <w:rPr>
          <w:lang w:val="hi_IN" w:bidi="hi_IN"/>
        </w:rPr>
        <w:t xml:space="preserve"> परमेश्वर का वचन फैलता गया और यरूशलेम में चेलों की संख्या बढ़ती गई। यहाँ तक कि बहुत से याजक भी आज्ञाकारी होकर यीशु के अनुयायी बन गए।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यूनानी यहूदी</w:t>
      </w:r>
    </w:p>
    <w:p>
      <w:pPr>
        <w:pStyle w:val="ListBullet"/>
        <w:spacing w:line="240" w:lineRule="auto"/>
        <w:ind w:left="720"/>
      </w:pPr>
      <w:r>
        <w:rPr>
          <w:lang w:val="hi_IN" w:bidi="hi_IN"/>
        </w:rPr>
      </w:r>
      <w:r>
        <w:rPr>
          <w:lang w:val="hi_IN" w:bidi="hi_IN"/>
        </w:rPr>
        <w:t>इब्री यहूदी</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सभी चेले</w:t>
      </w:r>
    </w:p>
    <w:p>
      <w:pPr>
        <w:pStyle w:val="ListBullet"/>
        <w:spacing w:line="240" w:lineRule="auto"/>
        <w:ind w:left="720"/>
      </w:pPr>
      <w:r>
        <w:rPr>
          <w:lang w:val="hi_IN" w:bidi="hi_IN"/>
        </w:rPr>
      </w:r>
      <w:r>
        <w:rPr>
          <w:lang w:val="hi_IN" w:bidi="hi_IN"/>
        </w:rPr>
        <w:t>वे सात पुरुष</w:t>
      </w:r>
    </w:p>
    <w:p>
      <w:pPr>
        <w:pStyle w:val="ListBullet"/>
        <w:spacing w:line="240" w:lineRule="auto"/>
        <w:ind w:left="720"/>
      </w:pPr>
      <w:r>
        <w:rPr>
          <w:lang w:val="hi_IN" w:bidi="hi_IN"/>
        </w:rPr>
      </w:r>
      <w:r>
        <w:rPr>
          <w:lang w:val="hi_IN" w:bidi="hi_IN"/>
        </w:rPr>
        <w:t>यहूदी याजक</w:t>
      </w:r>
    </w:p>
    <w:p>
      <w:pPr/>
      <w:r>
        <w:rPr>
          <w:lang w:val="hi_IN" w:bidi="hi_IN"/>
        </w:rPr>
      </w:r>
      <w:r>
        <w:rPr>
          <w:lang w:val="hi_IN" w:bidi="hi_IN"/>
        </w:rPr>
        <w:t>एक समूह के रूप में, इस भाग के परिवेश के इन हिस्सों पर ध्यान दें: इस भाग में यरूशलेम के अलावा किसी अन्य विशेष परिवेश का उल्लेख नहीं किया गया है। हमें पता है कि प्रेरित अक्सर मंदिर के सुलैमान के बरामदे में समय बिताया करते थे। सुलैमान का बरामदा मंदिर के पूर्वी तरफ था और माना जाता था कि यह सुलैमान के मूल मंदिर का अकेला बचा हुआ हिस्सा है। यह एक बरामदे का क्षेत्र था जिसमें दो पंक्तियों के स्तंभ थे। यह ध्यान में रखते हुए कि एक समय पूरी कलीसिया को एक साथ बुलाया गया था, इसलिए उनके इकट्ठा होने के लिए पर्याप्त स्थान होना चाहिए। हालाँकि, बहुत सारी हलचल हो रही है और लोग अन्य लोगों के पास आ-जा रहे हैं। ध्यान दें कि यह परिवेश में कैसे दिखाई दे सकता है।</w:t>
      </w:r>
    </w:p>
    <w:p>
      <w:pPr/>
      <w:r>
        <w:rPr>
          <w:lang w:val="hi_IN" w:bidi="hi_IN"/>
        </w:rPr>
      </w:r>
      <w:r>
        <w:rPr>
          <w:lang w:val="hi_IN" w:bidi="hi_IN"/>
        </w:rPr>
        <w:t>जब चेले संख्या में बढ़ रहे थे, यूनानी यहूदियों ने इब्री यहूदियों के बारे में शिकायत की कि यूनानी विधवाओं को उनका दैनिक भोजन नहीं मिल रहा था।</w:t>
      </w:r>
    </w:p>
    <w:p>
      <w:pPr/>
      <w:r>
        <w:rPr>
          <w:lang w:val="hi_IN" w:bidi="hi_IN"/>
        </w:rPr>
      </w:r>
      <w:r>
        <w:rPr>
          <w:lang w:val="hi_IN" w:bidi="hi_IN"/>
        </w:rPr>
        <w:t>बारह प्रेरित चेलों की पूरी मंडली के साथ इकट्ठा हुए। बारह ने चेलों से कहा कि वे सात ऐसे पुरुष चुनें जो अच्छी प्रतिष्ठा वाले हों, आत्मा से पूर्ण हों, और बुद्धिमान हों, ताकि सभी विधवाओं की देखभाल करने के कार्य में उन्हें जिम्मेदारी दी जा सके। यह शब्द “चुनना” या “चयन करना” का मतलब है कि पूरी तरह जांच-पड़ताल के आधार पर चुना जाए। इसलिए इन पुरुषों को उनकी पूरी जांच के बाद चुना जाना था। इससे चेलों को प्रार्थना और परमेश्वर के वचन की सेवकाई या शिक्षा पर ध्यान केंद्रित करने का मौका मिला।</w:t>
      </w:r>
    </w:p>
    <w:p>
      <w:pPr/>
      <w:r>
        <w:rPr>
          <w:lang w:val="hi_IN" w:bidi="hi_IN"/>
        </w:rPr>
      </w:r>
      <w:r>
        <w:rPr>
          <w:lang w:val="hi_IN" w:bidi="hi_IN"/>
        </w:rPr>
        <w:t>इस विचार को पूरी कलीसिया द्वारा मंजूरी दी गई और उन्होंने सात पुरुषों को चुना। इन पुरुषों को प्रेरितों के पास लाया गया जिन्होंने प्रार्थना की और उन पर हाथ रखे, यह दर्शाता था कि इन सात पुरुषों को जिम्मेदारी सौंपीं जा रही है।</w:t>
      </w:r>
    </w:p>
    <w:p>
      <w:pPr/>
      <w:r>
        <w:rPr>
          <w:lang w:val="hi_IN" w:bidi="hi_IN"/>
        </w:rPr>
      </w:r>
      <w:r>
        <w:rPr>
          <w:lang w:val="hi_IN" w:bidi="hi_IN"/>
        </w:rPr>
        <w:t>क्योंकि विधवाओं की देखभाल के लिए सात पुरुषों को चुना गया था, इसलिए परमेश्वर का वचन फैलता गया और यरूशलेम में चेलों की संख्या बढ़ती गई। कई यहूदी याजक भी यीशु का अनुसरण करने और उसकी आज्ञा मानने लगे।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6:1–7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यूनानी यहूदी</w:t>
      </w:r>
    </w:p>
    <w:p>
      <w:pPr>
        <w:pStyle w:val="ListBullet"/>
        <w:spacing w:line="240" w:lineRule="auto"/>
        <w:ind w:left="720"/>
      </w:pPr>
      <w:r>
        <w:rPr>
          <w:lang w:val="hi_IN" w:bidi="hi_IN"/>
        </w:rPr>
      </w:r>
      <w:r>
        <w:rPr>
          <w:lang w:val="hi_IN" w:bidi="hi_IN"/>
        </w:rPr>
        <w:t>इब्री यहूदी</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सभी चेले</w:t>
      </w:r>
    </w:p>
    <w:p>
      <w:pPr>
        <w:pStyle w:val="ListBullet"/>
        <w:spacing w:line="240" w:lineRule="auto"/>
        <w:ind w:left="720"/>
      </w:pPr>
      <w:r>
        <w:rPr>
          <w:lang w:val="hi_IN" w:bidi="hi_IN"/>
        </w:rPr>
      </w:r>
      <w:r>
        <w:rPr>
          <w:lang w:val="hi_IN" w:bidi="hi_IN"/>
        </w:rPr>
        <w:t>वे सात पुरुष</w:t>
      </w:r>
    </w:p>
    <w:p>
      <w:pPr>
        <w:pStyle w:val="ListBullet"/>
        <w:spacing w:line="240" w:lineRule="auto"/>
        <w:ind w:left="720"/>
      </w:pPr>
      <w:r>
        <w:rPr>
          <w:lang w:val="hi_IN" w:bidi="hi_IN"/>
        </w:rPr>
      </w:r>
      <w:r>
        <w:rPr>
          <w:lang w:val="hi_IN" w:bidi="hi_IN"/>
        </w:rPr>
        <w:t>यहूदी याजक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जब चेले संख्या में बढ़ रहे थे, यूनानी यहूदी इब्री यहूदियों के बारे में शिकायत करते हैं कि यूनानी विधवाओं को उनका दैनिक भोजन नहीं मिल रहा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यूनानी यहूदी लोगों की भूमिका निभाने वाले लोगों से पूछें, "आप क्या महसूस कर रहे हैं या क्या सोच रहे हैं?" वह व्यक्ति इस तरह उत्तर दे सकता है, "अन्य विधवाओं को भोजन क्यों मिल रहा है और हमें क्यों नहीं मिल रहा है? यह उचित नहीं है," या “क्या वे सोचते हैं कि हम अच्छे नहीं हैं?” हमारी विधवाओं को क्यों अनदेखा किया गया है? उन्हें भी मदद की आवश्यकता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बारह प्रेरित चेलों की पूरी मंडली के साथ इकट्ठा हुए। बारहों ने चेलों से कहा कि वे सात ऐसे पुरुष चुनें जो अच्छी प्रतिष्ठा वाले हों, आत्मा से पूर्ण हों, और बुद्धिमान हों, ताकि सभी विधवाओं की देखभाल करने के कार्य में उन्हें जिम्मेदारी दी जा सके। इससे प्रेरितों को प्रार्थना और परमेश्वर के वचन की सेवकाई या शिक्षा पर ध्यान केंद्रित करने का मौका मिला।</w:t>
      </w:r>
    </w:p>
    <w:p>
      <w:pPr/>
      <w:r>
        <w:rPr>
          <w:lang w:val="hi_IN" w:bidi="hi_IN"/>
        </w:rPr>
      </w:r>
      <w:r>
        <w:rPr>
          <w:lang w:val="hi_IN" w:bidi="hi_IN"/>
        </w:rPr>
        <w:t>इस विचार को पूरी कलीसिया द्वारा मंजूरी दी गई और उन्होंने सात पुरुषों को चुना। इन लोगों को प्रेरितों के पास लाया गया, प्रेरितों ने उनके लिए प्रार्थना की और उन पर हाथ रखे जो यह सातों लोगों को ज़िम्मेदारी सौंपने का चिन्ह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 लोगों की भूमिका निभाने वाले व्यक्ति से पूछें, "आप क्या महसूस कर रहे हैं या क्या सोच रहे हैं?" लोग कुछ ऐसा कह सकते हैं, “मुझे बहुत सम्मान महसूस हो रहा है कि उन्होंने मुझे चुना,” या “मैं चाहता हूँ कि सबकी बराबरी से देखभाल हो,” या “मुझे थोड़ा डर लग रहा है, क्योंकि यह बड़ी ज़िम्मेदारी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परमेश्वर का वचन फैलता गया और यरूशलेम में चेलों की संख्या बढ़ती गई। कई याजक भी यीशु पर विश्वास करने लगे और उसकी आज्ञा मानने लगे।</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6:1–7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जब चेलों की संख्या बढ़ने लगी, तो यूनानी यहूदियों ने इब्री यहूदियों के विरुद्ध शिकायत की कि यूनानी विधवाओं को रोज़ का भोजन नहीं मिल रहा था।</w:t>
      </w:r>
    </w:p>
    <w:p>
      <w:pPr/>
      <w:r>
        <w:rPr>
          <w:lang w:val="hi_IN" w:bidi="hi_IN"/>
        </w:rPr>
      </w:r>
      <w:r>
        <w:rPr>
          <w:lang w:val="hi_IN" w:bidi="hi_IN"/>
        </w:rPr>
        <w:t xml:space="preserve">यहाँ रुकें और समूह में चर्चा करें कि आप चेलों के लिए किस शब्द या </w:t>
      </w:r>
      <w:r>
        <w:rPr>
          <w:b/>
          <w:lang w:val="hi_IN" w:bidi="hi_IN"/>
        </w:rPr>
        <w:t>वाक्यांश</w:t>
      </w:r>
      <w:r>
        <w:rPr>
          <w:lang w:val="hi_IN" w:bidi="hi_IN"/>
        </w:rPr>
        <w:t xml:space="preserve"> का उपयोग करेंगे। अधिक जानकारी के लिए मुख्य शब्दावली में </w:t>
      </w:r>
      <w:r>
        <w:rPr>
          <w:lang w:val="hi_IN" w:bidi="hi_IN"/>
        </w:rPr>
        <w:t>चेलों</w:t>
      </w:r>
      <w:r>
        <w:rPr>
          <w:lang w:val="hi_IN" w:bidi="hi_IN"/>
        </w:rPr>
        <w:t xml:space="preserve"> को देखें। इस ऑडियो को यहाँ रोकें।</w:t>
      </w:r>
    </w:p>
    <w:p>
      <w:pPr/>
      <w:r>
        <w:rPr>
          <w:lang w:val="hi_IN" w:bidi="hi_IN"/>
        </w:rPr>
      </w:r>
      <w:r>
        <w:rPr>
          <w:b/>
          <w:lang w:val="hi_IN" w:bidi="hi_IN"/>
        </w:rPr>
        <w:t>यूनानी यहूदी</w:t>
      </w:r>
      <w:r>
        <w:rPr>
          <w:lang w:val="hi_IN" w:bidi="hi_IN"/>
        </w:rPr>
        <w:t xml:space="preserve"> अब्राहम के पोते याकूब के वंशज थे। उन्होंने यूनानी रीति-रिवाज़ को अपनाया था और उन यहूदियों का हिस्सा थे जो अन्य क्षेत्रों में बिखरे हुए थे, लेकिन यरूशलेम में रहने के लिए वापस आ गए थे।</w:t>
      </w:r>
    </w:p>
    <w:p>
      <w:pPr/>
      <w:r>
        <w:rPr>
          <w:lang w:val="hi_IN" w:bidi="hi_IN"/>
        </w:rPr>
      </w:r>
      <w:r>
        <w:rPr>
          <w:b/>
          <w:lang w:val="hi_IN" w:bidi="hi_IN"/>
        </w:rPr>
        <w:t>इब्री यहूदी</w:t>
      </w:r>
      <w:r>
        <w:rPr>
          <w:lang w:val="hi_IN" w:bidi="hi_IN"/>
        </w:rPr>
        <w:t xml:space="preserve"> इस्राएल या फिलिस्तीन क्षेत्र के मूल निवासी थे। यहूदियों के लिए उसी शब्द का उपयोग करें जो आपने पहले किया है। </w:t>
      </w:r>
      <w:r>
        <w:rPr>
          <w:lang w:val="hi_IN" w:bidi="hi_IN"/>
        </w:rPr>
        <w:t>यहूदियों</w:t>
      </w:r>
      <w:r>
        <w:rPr>
          <w:lang w:val="hi_IN" w:bidi="hi_IN"/>
        </w:rPr>
        <w:t xml:space="preserve"> के बारे में अधिक जानकारी के लिए, मुख्य शब्दावली को देखें। </w:t>
      </w:r>
    </w:p>
    <w:p>
      <w:pPr/>
      <w:r>
        <w:rPr>
          <w:lang w:val="hi_IN" w:bidi="hi_IN"/>
        </w:rPr>
      </w:r>
      <w:r>
        <w:rPr>
          <w:b/>
          <w:lang w:val="hi_IN" w:bidi="hi_IN"/>
        </w:rPr>
        <w:t>विधवाएँ</w:t>
      </w:r>
      <w:r>
        <w:rPr>
          <w:lang w:val="hi_IN" w:bidi="hi_IN"/>
        </w:rPr>
        <w:t xml:space="preserve"> वे स्त्रियाँ होती हैं जिनके पति पहले ही मर चुके हैं।</w:t>
      </w:r>
    </w:p>
    <w:p>
      <w:pPr/>
      <w:r>
        <w:rPr>
          <w:lang w:val="hi_IN" w:bidi="hi_IN"/>
        </w:rPr>
      </w:r>
      <w:r>
        <w:rPr>
          <w:lang w:val="hi_IN" w:bidi="hi_IN"/>
        </w:rPr>
        <w:t xml:space="preserve">बारह </w:t>
      </w:r>
      <w:r>
        <w:rPr>
          <w:b/>
          <w:lang w:val="hi_IN" w:bidi="hi_IN"/>
        </w:rPr>
        <w:t>प्रेरित</w:t>
      </w:r>
      <w:r>
        <w:rPr>
          <w:lang w:val="hi_IN" w:bidi="hi_IN"/>
        </w:rPr>
        <w:t xml:space="preserve"> चेलों की पूरी मंडली के साथ इकट्ठा हुए। प्रेरित वे बारह लोग हैं जिन्हें यीशु ने स्वयं या प्रेरितों ने यीशु के प्रतिनिधि के रूप में नियुक्त किया था। उसी शब्द का प्रयोग करें जो आपने पिछले भागों में प्रेरितों के लिए प्रयोग किया है। </w:t>
      </w:r>
      <w:r>
        <w:rPr>
          <w:lang w:val="hi_IN" w:bidi="hi_IN"/>
        </w:rPr>
        <w:t>प्रेरित</w:t>
      </w:r>
      <w:r>
        <w:rPr>
          <w:lang w:val="hi_IN" w:bidi="hi_IN"/>
        </w:rPr>
        <w:t xml:space="preserve"> के बारे में अधिक जानकारी के लिए, मुख्य शब्दावली देखें।</w:t>
      </w:r>
    </w:p>
    <w:p>
      <w:pPr/>
      <w:r>
        <w:rPr>
          <w:lang w:val="hi_IN" w:bidi="hi_IN"/>
        </w:rPr>
      </w:r>
      <w:r>
        <w:rPr>
          <w:lang w:val="hi_IN" w:bidi="hi_IN"/>
        </w:rPr>
        <w:t xml:space="preserve">बारहों ने चेलों से कहा कि वे सात ऐसे पुरुष चुनें जो अच्छी प्रतिष्ठा वाले हों, </w:t>
      </w:r>
      <w:r>
        <w:rPr>
          <w:b/>
          <w:lang w:val="hi_IN" w:bidi="hi_IN"/>
        </w:rPr>
        <w:t>आत्मा</w:t>
      </w:r>
      <w:r>
        <w:rPr>
          <w:lang w:val="hi_IN" w:bidi="hi_IN"/>
        </w:rPr>
        <w:t xml:space="preserve"> से पूर्ण हों, और </w:t>
      </w:r>
      <w:r>
        <w:rPr>
          <w:b/>
          <w:lang w:val="hi_IN" w:bidi="hi_IN"/>
        </w:rPr>
        <w:t>बुद्धिमान</w:t>
      </w:r>
      <w:r>
        <w:rPr>
          <w:lang w:val="hi_IN" w:bidi="hi_IN"/>
        </w:rPr>
        <w:t xml:space="preserve"> हों, ताकि सभी विधवाओं की देखभाल करने के कार्य में उन्हें जिम्मेदारी दी जा सके। इससे चेलों को प्रार्</w:t>
      </w:r>
      <w:r>
        <w:rPr>
          <w:b/>
          <w:lang w:val="hi_IN" w:bidi="hi_IN"/>
        </w:rPr>
        <w:t>थना</w:t>
      </w:r>
      <w:r>
        <w:rPr>
          <w:lang w:val="hi_IN" w:bidi="hi_IN"/>
        </w:rPr>
        <w:t xml:space="preserve"> और </w:t>
      </w:r>
      <w:r>
        <w:rPr>
          <w:b/>
          <w:lang w:val="hi_IN" w:bidi="hi_IN"/>
        </w:rPr>
        <w:t>परमेश्वर के वचन</w:t>
      </w:r>
      <w:r>
        <w:rPr>
          <w:lang w:val="hi_IN" w:bidi="hi_IN"/>
        </w:rPr>
        <w:t xml:space="preserve"> की सेवकाई या शिक्षा पर ध्यान केंद्रित करने का मौका मिला। पवित्र आत्मा परमेश्वर की आत्मा है जो परमेश्वर लोगों की अगुवाई करने और सांत्वना देने के लिए देता है। पवित्र आत्मा के लिए उसी शब्द का उपयोग करें जो आपने पहले पिछले भागों में उपयोग किया है। प्रार्थना परमेश्वर के साथ संवाद करना है। उसी शब्द का उपयोग करें जिसका उपयोग आपने पिछले भागों में प्रार्थना के लिए किया है। यहाँ परमेश्वर का वचन से मतलब है यीशु का सुसमाचार कि यीशु हमारे पापों के लिए मरे और फिर जी उठे। परमेश्वर के वचन के लिए उसी शब्द का उपयोग करें जो आपने पिछले भाग में उपयोग किया है। </w:t>
      </w:r>
      <w:r>
        <w:rPr>
          <w:lang w:val="hi_IN" w:bidi="hi_IN"/>
        </w:rPr>
        <w:t>पवित्र आत्मा</w:t>
      </w:r>
      <w:r>
        <w:rPr>
          <w:lang w:val="hi_IN" w:bidi="hi_IN"/>
        </w:rPr>
        <w:t xml:space="preserve">, </w:t>
      </w:r>
      <w:r>
        <w:rPr>
          <w:b/>
          <w:lang w:val="hi_IN" w:bidi="hi_IN"/>
        </w:rPr>
        <w:t>प्रार्थना</w:t>
      </w:r>
      <w:r>
        <w:rPr>
          <w:lang w:val="hi_IN" w:bidi="hi_IN"/>
        </w:rPr>
        <w:t xml:space="preserve"> और </w:t>
      </w:r>
      <w:r>
        <w:rPr>
          <w:lang w:val="hi_IN" w:bidi="hi_IN"/>
        </w:rPr>
        <w:t>परमेश्वर के वचन</w:t>
      </w:r>
      <w:r>
        <w:rPr>
          <w:lang w:val="hi_IN" w:bidi="hi_IN"/>
        </w:rPr>
        <w:t xml:space="preserve"> के बारे में अधिक जानकारी के लिए, मुख्य शब्दावली देखें।</w:t>
      </w:r>
    </w:p>
    <w:p>
      <w:pPr/>
      <w:r>
        <w:rPr>
          <w:lang w:val="hi_IN" w:bidi="hi_IN"/>
        </w:rPr>
      </w:r>
      <w:r>
        <w:rPr>
          <w:lang w:val="hi_IN" w:bidi="hi_IN"/>
        </w:rPr>
        <w:t>इस विचार को पूरी कलीसिया द्वारा मंजूरी दी गई और उन्होंने सात पुरुषों को चुना। इन लोगों को प्रेरितों के पास लाया गया, जिन्होंने प्रार्थना की और उन पर हा</w:t>
      </w:r>
      <w:r>
        <w:rPr>
          <w:b/>
          <w:lang w:val="hi_IN" w:bidi="hi_IN"/>
        </w:rPr>
        <w:t>थ रख</w:t>
      </w:r>
      <w:r>
        <w:rPr>
          <w:lang w:val="hi_IN" w:bidi="hi_IN"/>
        </w:rPr>
        <w:t>े, यह सातों लोगों को ज़िम्मेदारी सौंपने का प्रतीक था। किसी पर हाथ रखना ज़िम्मेदारी सौंपने और आशीर्वाद देने का प्रतीक था।</w:t>
      </w:r>
    </w:p>
    <w:p>
      <w:pPr/>
      <w:r>
        <w:rPr>
          <w:lang w:val="hi_IN" w:bidi="hi_IN"/>
        </w:rPr>
      </w:r>
      <w:r>
        <w:rPr>
          <w:lang w:val="hi_IN" w:bidi="hi_IN"/>
        </w:rPr>
        <w:t xml:space="preserve">इसके बाद, परमेश्वर का वचन फैलता गया और यरूशलेम में चेलों की संख्या बढ़ती गई। कई याजक भी यीशु पर </w:t>
      </w:r>
      <w:r>
        <w:rPr>
          <w:b/>
          <w:lang w:val="hi_IN" w:bidi="hi_IN"/>
        </w:rPr>
        <w:t>विश्वास</w:t>
      </w:r>
      <w:r>
        <w:rPr>
          <w:lang w:val="hi_IN" w:bidi="hi_IN"/>
        </w:rPr>
        <w:t xml:space="preserve"> करने लगे और उसकी आज्ञा मानने लगे। याजक यहूदी धार्मिक अगुवे थे जो बलिदान के माध्यम से लोगों को परमेश्वर से जोड़ते थे। उसी शब्द का उपयोग करें जिसका उपयोग आपने पिछले भागों में याजकों के लिए किया है। </w:t>
      </w:r>
      <w:r>
        <w:rPr>
          <w:b/>
          <w:lang w:val="hi_IN" w:bidi="hi_IN"/>
        </w:rPr>
        <w:t>याजकों</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6:8–15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6:8–15 को सुनें और अपने मन में रखें।</w:t>
      </w:r>
    </w:p>
    <w:p>
      <w:pPr/>
      <w:r>
        <w:rPr>
          <w:lang w:val="hi_IN" w:bidi="hi_IN"/>
        </w:rPr>
      </w:r>
      <w:r>
        <w:rPr>
          <w:lang w:val="hi_IN" w:bidi="hi_IN"/>
        </w:rPr>
        <w:t>यदि सम्भव हो तो प्रेरितों के काम 6:8–15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6:8–15 का ऑडियो संस्करण सबसे आसानी से समझ में आने वाले अनुवाद में सुनें।</w:t>
      </w:r>
    </w:p>
    <w:p>
      <w:pPr/>
      <w:r>
        <w:rPr>
          <w:lang w:val="hi_IN" w:bidi="hi_IN"/>
        </w:rPr>
      </w:r>
      <w:r>
        <w:rPr>
          <w:lang w:val="hi_IN" w:bidi="hi_IN"/>
        </w:rPr>
        <w:t xml:space="preserve"> पिछले भाग में, प्रेरितों ने चेलों के समूह में से सात पुरुषों को चुना ताकि वे अगुवा बनें और समूह में विधवाओं की देखभाल करें। स्तिफनुस उन पुरुषों में से एक था जिन्हें प्रेरितों ने चुना था। अब, स्तिफनुस सामर्थ्य से सिखाता है और यरूशलेम में चमत्कार करता है। इससे अन्य यहूदियों के लिए समस्याएँ उत्पन्न होती है जो स्तिफनुस के बारे में झूठ बोलते हैं और उसे महासभा में लाते हैं।</w:t>
      </w:r>
    </w:p>
    <w:p>
      <w:pPr/>
      <w:r>
        <w:rPr>
          <w:lang w:val="hi_IN" w:bidi="hi_IN"/>
        </w:rPr>
      </w:r>
      <w:r>
        <w:rPr>
          <w:lang w:val="hi_IN" w:bidi="hi_IN"/>
        </w:rPr>
        <w:t>लूका स्तिफनुस के बारे में एक कहानी पेश करने के लिए "अब" जैसे शब्द का उपयोग करता है। लूका हमें बताता है कि स्तिफनुस अनुग्रह, या परमेश्वर की कृपा, और सामर्थ्य, या कार्य करने की क्षमता से भरा हुआ था। हम पिछले भाग से जानते हैं कि स्तिफनुस पवित्र आत्मा या परमेश्वर की आत्मा से भरा हुआ था। परमेश्वर ने उसे चिन्ह और अद्भुत काम या ऐसे काम जो केवल परमेश्वर ही कर सकता है, करने की सामर्थ्य दी। चिन्ह वे संकेत हैं जो दिखाते हैं कि कोई बात सच है। यहाँ, चिन्ह दिखाते थे कि स्तिफनुस यीशु के बारे में जो सिखा रहा था वह सच था। लेकिन जल्दी ही स्वतंत्र लोगों के आराधनालय से कुछ यहूदियों ने स्तिफनुस का विरोध किया—ये आराधक कुरीनी, सिकन्दरिया, किलिकिया और एशिया के क्षेत्रों से थे।</w:t>
      </w:r>
    </w:p>
    <w:p>
      <w:pPr/>
      <w:r>
        <w:rPr>
          <w:lang w:val="hi_IN" w:bidi="hi_IN"/>
        </w:rPr>
      </w:r>
      <w:r>
        <w:rPr>
          <w:lang w:val="hi_IN" w:bidi="hi_IN"/>
        </w:rPr>
        <w:t>यहाँ रुकें और एक समूह के रूप में उस मानचित्र को देखें जिसमें कुरीनी, सिकन्दरिया, किलिकिया और एशिया को यरूशलेम के संबंध में दिखाया गया है। इस ऑडियो को यहाँ रोकें।</w:t>
      </w:r>
    </w:p>
    <w:p>
      <w:pPr/>
      <w:r>
        <w:rPr>
          <w:lang w:val="hi_IN" w:bidi="hi_IN"/>
        </w:rPr>
      </w:r>
      <w:r>
        <w:rPr>
          <w:lang w:val="hi_IN" w:bidi="hi_IN"/>
        </w:rPr>
        <w:t>स्वतंत्र लोगों के आराधनालय, या यहूदियों की आराधना का स्थान, उन यहूदियों से भरा हुआ था जो कभी रोमियों के गुलाम थे, लेकिन रोमियों ने उन्हें आज़ाद कर दिया। इस नाम का यह मतलब नहीं है कि सभी स्वतंत्र लोग ही उस आराधनालय में आते थे या केवल वही जा सकते थे। ये यूनानी यहूदी थे, या यहूदी जो यूनानी बोलते थे और कई यूनानी रीति-रिवाज़ अपना लिए थे। ये लोग इस्राएल से नहीं थे, बल्कि अन्य देशों से आए थे जहाँ यहूदी बस गए थे। यहूदी लोग स्तिफनुस की शिक्षाओं से क्रोधित थे, लेकिन वे स्तिफनुस का विरोध नहीं कर सकते थे और न ही उसे गलत साबित कर सकते थे, क्योंकि परमेश्वर की आत्मा ने उसे बुद्धि दी थी। बुद्धि से तात्पर्य यह है कि सच्ची बातों के बारे में सोचना और अच्छे कामों को करना।</w:t>
      </w:r>
    </w:p>
    <w:p>
      <w:pPr/>
      <w:r>
        <w:rPr>
          <w:lang w:val="hi_IN" w:bidi="hi_IN"/>
        </w:rPr>
      </w:r>
      <w:r>
        <w:rPr>
          <w:lang w:val="hi_IN" w:bidi="hi_IN"/>
        </w:rPr>
        <w:t>यहाँ रुकें और समूह में इस प्रश्न पर चर्चा करें: चर्चा करें कि बुद्धिमान व्यक्ति कैसे व्यवहार करता है और बोलता है। उनसे बहस करना कठिन क्यों है? इस ऑडियो को यहाँ रोकें।</w:t>
      </w:r>
    </w:p>
    <w:p>
      <w:pPr/>
      <w:r>
        <w:rPr>
          <w:lang w:val="hi_IN" w:bidi="hi_IN"/>
        </w:rPr>
      </w:r>
      <w:r>
        <w:rPr>
          <w:lang w:val="hi_IN" w:bidi="hi_IN"/>
        </w:rPr>
        <w:t>यहूदियों ने कुछ लोगों को झूठ बोलने के लिए मना लिया और उनसे कहलवाया कि स्तिफनुस ने मूसा और परमेश्वर की निन्दा की। यह एक गंभीर आरोप था क्योंकि मूसा एक महान यहूदी भविष्यद्वक्ता था और परमेश्वर ने मूसा के माध्यम से अपने लोगों को अपनी व्यवस्था दी थी। यहूदियों ने स्तिफनुस के खिलाफ दूसरों को भड़काया, जिनमें यहूदी समाज के पुरनिए और व्यवस्था के शिक्षक भी शामिल थे। व्यवस्था के शिक्षक धार्मिक अगुवे थे जो परमेश्वर की व्यवस्था की व्याख्या करते थे और उसे सिखाते थे। यह कहना कि स्तिफनुस मंदिर और उसकी रीति-रिवाजों, व्यवस्था और नियमों को खतरा पहुँचा रहा है, बहुत से लोगों को गुस्सा दिला देता है, क्योंकि मंदिर यहूदियों के धार्मिक और आर्थिक जीवन का केंद्र था। यहूदी समुदाय स्तिफनुस से इतना क्रोधित था कि उन्होंने उसे पकड़ लिया और उसे महासभा या यहूदी शासन परिषद में ले गए। यहूदी महासभा अदालती मामलों की सुनवाई करती थी और धार्मिक व्यवस्था के आधार पर निर्णय देती थी।</w:t>
      </w:r>
    </w:p>
    <w:p>
      <w:pPr/>
      <w:r>
        <w:rPr>
          <w:lang w:val="hi_IN" w:bidi="hi_IN"/>
        </w:rPr>
      </w:r>
      <w:r>
        <w:rPr>
          <w:lang w:val="hi_IN" w:bidi="hi_IN"/>
        </w:rPr>
        <w:t>आराधनालय के उन्हीं यहूदियों ने यहूदी सभा के सामने लोगों को झूठे गवाह बनने की व्यवस्था की। झूठा गवाह वह व्यक्ति होता है जो किसी व्यक्ति या घटना के बारे में जो कुछ वह जानता है, उसके बारे में झूठ बोलता है। इन झूठे गवाहों ने सच्चाई को बदलकर स्तिफनुस पर गंभीर आरोप लगाए—उन्होंने कहा कि वह मंदिर को नुकसान पहुँचाने की धमकी दे रहा था।</w:t>
      </w:r>
    </w:p>
    <w:p>
      <w:pPr/>
      <w:r>
        <w:rPr>
          <w:lang w:val="hi_IN" w:bidi="hi_IN"/>
        </w:rPr>
      </w:r>
      <w:r>
        <w:rPr>
          <w:lang w:val="hi_IN" w:bidi="hi_IN"/>
        </w:rPr>
        <w:t>यहाँ रुकें और समूह में इस प्रश्न पर चर्चा करें: जब कोई किसी व्यक्ति पर किसी बात का आरोप लगाता है, तो आपकी संस्कृति में सुनवाई कैसी दिखती है? अधिकारी या न्यायी इस बारे में कैसे निर्णय लेते हैं कि कौन सच बता रहा है? इस ऑडियो को यहाँ रोकें।</w:t>
      </w:r>
    </w:p>
    <w:p>
      <w:pPr/>
      <w:r>
        <w:rPr>
          <w:lang w:val="hi_IN" w:bidi="hi_IN"/>
        </w:rPr>
      </w:r>
      <w:r>
        <w:rPr>
          <w:lang w:val="hi_IN" w:bidi="hi_IN"/>
        </w:rPr>
        <w:t>झूठे गवाह स्तिफनुस का नाम नहीं लेते बल्कि अनादर दिखाने के लिए उसे "वह मनुष्य" या "वह व्यक्ति" कहते हैं। वे बढ़ा-चढ़ाकर बताते हैं और कहते हैं कि स्तिफनुस हमेशा पवित्र स्थान, या मंदिर और परमेश्वर की व्यवस्था के विरुद्ध बात करता है। वे स्तिफनुस की शिक्षा की ओर इशारा कर रहे हैं कि नासरत का यीशु मंदिर को नष्ट कर देगा और मूसा द्वारा दी गई रीति-रिवाजों को बदल देगा। ये वे अवधारणाएँ थे जिनके बारे में स्वयं यीशु ने सिखाया था। क्योंकि मंदिर और व्यवस्था यहूदियों के लिए सबसे महत्वपूर्ण चीजें थीं, इसलिए इनके खिलाफ बोलना या उन्हें बदलने के बारे में बात करना यहूदियों को बहुत क्रोधित करता था। रिवाज़ शब्द उन नियमों को दर्शाता है जिन्हें यहूदियों को मानना होता है। यहूदी धार्मिक शिक्षक ये नियम लिखते या बोलते थे जो मूसा की व्यवस्था पर आधारित थे।</w:t>
      </w:r>
    </w:p>
    <w:p>
      <w:pPr/>
      <w:r>
        <w:rPr>
          <w:lang w:val="hi_IN" w:bidi="hi_IN"/>
        </w:rPr>
      </w:r>
      <w:r>
        <w:rPr>
          <w:lang w:val="hi_IN" w:bidi="hi_IN"/>
        </w:rPr>
        <w:t>जब महासभा ने स्तिफनुस को ध्यान से देखा, तो उन्होंने देखा कि उसका चेहरा चमकदार था या एक स्वर्गदूत के चेहरे की तरह था। स्वर्गदूत एक आत्मा होती है जो परमेश्वर की सेवा करती है। लूका हमें यह नहीं बताता कि स्तिफनुस का चेहरा एक स्वर्गदूत की तरह कैसे दिखता था, लेकिन हम जानते हैं कि स्तिफनुस पवित्र आत्मा से भरा हुआ था।</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6:8–15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स्तिफनुस यीशु के बारे में सिखाता है और यरूशलेम में आश्चर्यकर्म करता है। स्वतंत्र लोगों के आराधनालय के यहूदी उसकी शिक्षाओं से क्रोधित हो गए। यहूदी स्तिफनुस से बहस करने की कोशिश करते हैं, लेकिन वह बुद्धिमानी से उत्तर देता है।</w:t>
      </w:r>
    </w:p>
    <w:p>
      <w:pPr/>
      <w:r>
        <w:rPr>
          <w:lang w:val="hi_IN" w:bidi="hi_IN"/>
        </w:rPr>
      </w:r>
      <w:r>
        <w:rPr>
          <w:lang w:val="hi_IN" w:bidi="hi_IN"/>
        </w:rPr>
        <w:t>दूसरे दृश्य में: क्योंकि वे उसे गलत साबित नहीं कर पाए, इसलिए वही यहूदी शहर के दूसरे यहूदियों को स्तिफनुस के खिलाफ भड़काते हैं जिसमें पुरनिए और व्यवस्था के शिक्षक भी शामिल थे। लोग इतने क्रोधित हो गए कि उन्होंने स्तिफनुस को पकड़ लिया और उसे महासभा में ले गए, ताकि उसका न्याय किया जा सके।</w:t>
      </w:r>
    </w:p>
    <w:p>
      <w:pPr/>
      <w:r>
        <w:rPr>
          <w:lang w:val="hi_IN" w:bidi="hi_IN"/>
        </w:rPr>
      </w:r>
      <w:r>
        <w:rPr>
          <w:b/>
          <w:lang w:val="hi_IN" w:bidi="hi_IN"/>
        </w:rPr>
        <w:t>तीसरे दृश्य में:</w:t>
      </w:r>
      <w:r>
        <w:rPr>
          <w:lang w:val="hi_IN" w:bidi="hi_IN"/>
        </w:rPr>
        <w:t xml:space="preserve"> स्तिफनुस महासभा के सामने खड़ा है। झूठे गवाह स्तिफनुस के बारे में अपनी गवाही को बढ़ा-चढ़ाकर बताते हैं—वे कहते हैं कि वह हमेशा मंदिर और परमेश्वर की व्यवस्था के विरुद्ध बात करता है। महासभा स्तिफनुस की ओर देखती है और देखें कि उसका चेहरा चमकदार है एक स्वर्गदूत के चेहरे की तरह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स्वतंत्र लोगों के आराधनालय के यहूदी</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महासभा के सदस्य</w:t>
      </w:r>
    </w:p>
    <w:p>
      <w:pPr>
        <w:pStyle w:val="ListBullet"/>
        <w:spacing w:line="240" w:lineRule="auto"/>
        <w:ind w:left="720"/>
      </w:pPr>
      <w:r>
        <w:rPr>
          <w:lang w:val="hi_IN" w:bidi="hi_IN"/>
        </w:rPr>
      </w:r>
      <w:r>
        <w:rPr>
          <w:lang w:val="hi_IN" w:bidi="hi_IN"/>
        </w:rPr>
        <w:t>झूठे गवाह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लूका ने दिखाया कि चेलों की संख्या बढ़ रही थी और यरूशलेम में परमेश्वर का वचन फैल रहा था। प्रेरितों ने स्तिफनुस को चेलों के समूह में एक अगुवे के रूप में चुना ताकि विधवाओं की देखभाल की जा सके। स्तिफनुस पवित्र आत्मा से भरा हुआ था।</w:t>
      </w:r>
    </w:p>
    <w:p>
      <w:pPr/>
      <w:r>
        <w:rPr>
          <w:lang w:val="hi_IN" w:bidi="hi_IN"/>
        </w:rPr>
      </w:r>
      <w:r>
        <w:rPr>
          <w:lang w:val="hi_IN" w:bidi="hi_IN"/>
        </w:rPr>
        <w:t>यह भाग "अब" या "और" शब्द से शुरू होता है। यहाँ उपयोग किया गया शब्द समय को व्यक्त नहीं करता है, लेकिन यह स्तिफनुस की कहानी का परिचय देता है।</w:t>
      </w:r>
    </w:p>
    <w:p>
      <w:pPr/>
      <w:r>
        <w:rPr>
          <w:lang w:val="hi_IN" w:bidi="hi_IN"/>
        </w:rPr>
      </w:r>
      <w:r>
        <w:rPr>
          <w:lang w:val="hi_IN" w:bidi="hi_IN"/>
        </w:rPr>
        <w:t>शुरुआत में, लूका स्तिफनुस का वर्णन करता है। स्तिफनुस परमेश्वर की दया से भरा हुआ है। स्तिफनुस ने लोगों के बीच अद्भुत चिन्ह किए थे।</w:t>
      </w:r>
    </w:p>
    <w:p>
      <w:pPr/>
      <w:r>
        <w:rPr>
          <w:lang w:val="hi_IN" w:bidi="hi_IN"/>
        </w:rPr>
      </w:r>
      <w:r>
        <w:rPr>
          <w:lang w:val="hi_IN" w:bidi="hi_IN"/>
        </w:rPr>
        <w:t>अब यह कहानी स्तिफनुस द्वारा किए गए अद्भुत कामों और यहूदियों के स्तिफनुस को प्रतिक्रिया देने के तरीके के बीच एक गहरा अंतर दिखाती है। प्रेरितों के काम की पुस्तक में यह पहली बार है कि लोगों ने चिन्ह और अद्भुत कामों के प्रति सकारात्मक प्रतिक्रिया नहीं दी।</w:t>
      </w:r>
    </w:p>
    <w:p>
      <w:pPr/>
      <w:r>
        <w:rPr>
          <w:lang w:val="hi_IN" w:bidi="hi_IN"/>
        </w:rPr>
      </w:r>
      <w:r>
        <w:rPr>
          <w:lang w:val="hi_IN" w:bidi="hi_IN"/>
        </w:rPr>
        <w:t>जब स्तिफनुस सिखा रहा था, तो स्वतंत्र लोगों के आराधनालय के यहूदी एक साथ स्तिफनुस का विरोध करते हैं और उससे बहस करते हैं। वही यहूदी स्तिफनुस की शिक्षाओं का का विरोध नहीं कर सके, उनका सामना नहीं कर सके, या उनका खंडन नहीं कर सके। इसका अर्थ है कि उनके पास स्तिफनुस के खिलाफ अच्छे तर्क नहीं थे क्योंकि स्तिफनुस बुद्धि और आत्मा या पवित्र आत्मा से बात कर रहा था।</w:t>
      </w:r>
    </w:p>
    <w:p>
      <w:pPr/>
      <w:r>
        <w:rPr>
          <w:lang w:val="hi_IN" w:bidi="hi_IN"/>
        </w:rPr>
      </w:r>
      <w:r>
        <w:rPr>
          <w:lang w:val="hi_IN" w:bidi="hi_IN"/>
        </w:rPr>
        <w:t>क्योंकि यहूदी स्तिफनुस को गलत साबित नहीं कर सकते थे, इसलिए उन्होंने अन्य लोगों को यह कहने के लिए मनाया कि स्तिफनुस ने मूसा और परमेश्वर के विरुद्ध बात की थी।</w:t>
      </w:r>
    </w:p>
    <w:p>
      <w:pPr/>
      <w:r>
        <w:rPr>
          <w:lang w:val="hi_IN" w:bidi="hi_IN"/>
        </w:rPr>
      </w:r>
      <w:r>
        <w:rPr>
          <w:lang w:val="hi_IN" w:bidi="hi_IN"/>
        </w:rPr>
        <w:t>उन्हीं यहूदियों ने लोगों, पुरनियों और शास्त्रियों को स्तिफनुस के प्रति क्रोधित किया। पुरनियों और शास्त्रियों के पास महासभा में प्रतिनिधि थे। उन्होंने स्तिफनुस को पकड़ लिया और उसे न्याय के लिए परिषद, यानी महासभा के सामने ले आए।</w:t>
      </w:r>
    </w:p>
    <w:p>
      <w:pPr/>
      <w:r>
        <w:rPr>
          <w:lang w:val="hi_IN" w:bidi="hi_IN"/>
        </w:rPr>
      </w:r>
      <w:r>
        <w:rPr>
          <w:lang w:val="hi_IN" w:bidi="hi_IN"/>
        </w:rPr>
        <w:t>उन्हीं यहूदियों ने झूठे गवाह खड़े किए ताकि यह कह सकें कि स्तिफनुस पवित्र स्थान और व्यवस्था के विरुद्ध बात कर रहा था, जो उस व्यवस्था की ओर संकेत था जो परमेश्वर ने अपने लोगों के लिए मूसा को दी थी। पवित्र स्थान मंदिर को दर्शाता है। पिछली शिक्षाओं में, यीशु ने मंदिर के आने वाले विनाश के बारे में बात की और यह कहा कि कैसे परमेश्वर के साथ अच्छा रिश्ता बनाने के लिए लोगों को अपनी ओर से बलिदान चढ़ाने के लिए याजकों के पास जाने की आवश्यकता नहीं होगी। स्तिफनुस ने शायद इन शिक्षाओं को दोहराया था। झूठे गवाहों ने कहा कि स्तिफनुस ने इस बारे में बात की थी कि कैसे नासरत का यीशु मंदिर को नष्ट कर देगा और मूसा द्वारा दिए गए रीति-रिवाजों को बदल देगा।</w:t>
      </w:r>
    </w:p>
    <w:p>
      <w:pPr/>
      <w:r>
        <w:rPr>
          <w:lang w:val="hi_IN" w:bidi="hi_IN"/>
        </w:rPr>
      </w:r>
      <w:r>
        <w:rPr>
          <w:lang w:val="hi_IN" w:bidi="hi_IN"/>
        </w:rPr>
        <w:t>महासभा के सदस्यों ने सीधे स्तिफनुस के चेहरे की ओर देखा। स्तिफनुस का चेहरा एक स्वर्गदूत के चेहरे की तरह था।</w:t>
      </w:r>
    </w:p>
    <w:p>
      <w:pPr/>
      <w:r>
        <w:rPr>
          <w:lang w:val="hi_IN" w:bidi="hi_IN"/>
        </w:rPr>
      </w:r>
      <w:r>
        <w:rPr>
          <w:lang w:val="hi_IN" w:bidi="hi_IN"/>
        </w:rPr>
        <w:t>यहाँ रुकें और समूह में इस प्रश्न पर चर्चा करें: आपको क्या लगता है कि स्तिफनुस का चेहरा एक स्वर्गदूत के चेहरे की तरह क्यों था? आपको क्या लगता है कि एक स्वर्गदूत का चेहरा कैसा दिखता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6:8–15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स्वतंत्र लोगों के आराधनालय के यहूदी</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महासभा के सदस्य</w:t>
      </w:r>
    </w:p>
    <w:p>
      <w:pPr>
        <w:pStyle w:val="ListBullet"/>
        <w:spacing w:line="240" w:lineRule="auto"/>
        <w:ind w:left="720"/>
      </w:pPr>
      <w:r>
        <w:rPr>
          <w:lang w:val="hi_IN" w:bidi="hi_IN"/>
        </w:rPr>
      </w:r>
      <w:r>
        <w:rPr>
          <w:lang w:val="hi_IN" w:bidi="hi_IN"/>
        </w:rPr>
        <w:t>झूठे गवाह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स्तिफनुस को शक्ति और बुद्धि के साथ शिक्षा देते हुए अभिनय करें। वह चिन्ह और अद्भुत काम करता है। पवित्र आत्मा का अभिनेता स्तिफनुस को इन आश्चर्यकर्म करने में मदद कर सकता है। स्तिफनुस सिखाता है और स्वतंत्र लोगों के आराधनालय के यहूदी उसकी शिक्षाओं से क्रोधित हो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आराधनालय में यहूदियों की भूमिका निभाने वाले व्यक्ति से पूछें, "आप क्या महसूस कर रहे हैं या क्या सोच रहे हैं?" वह व्यक्ति इस तरह उत्तर दे सकता है, "उसका क्या अर्थ है कि मंदिर को नष्ट कर दिया जाएगा? यह हमारे जीवन का केंद्र है!" या "स्तिफनुस नहीं जानता था कि वह क्या कह रहा है। "मूसा की व्यवस्था को बदला नहीं जा सकता है," या "आश्चर्यचकित।" स्तिफनुस ऐसी बुद्धि के साथ कैसे बात कर सकता है जब उसका गुरु मर 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आराधनालय के यहूदियों का अभिनय करें जो स्तिफ़नुस का विरोध करने की कोशिश कर रहे हैं, लेकिन वे उसे गलत साबित नहीं कर सकते। इसके बजाय, यहूदी नगर के अन्य यहूदियों में क्रोध भड़काने लगते हैं, जिसमें पुरनिए और व्यवस्था के शिक्षक भी शामिल थे। लोग इतने क्रोधित हैं कि उन्होंने स्तिफनुस को पकड़ लिया और उसे यहूदी शासन परिषद द्वारा न्याय के लिए ले गए। पवित्र आत्मा की भूमिका निभाने वाला व्यक्ति स्तिफनुस की सुनवाई के दौरान उसके साथ खड़ा हो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स्तिफनुस की भूमिका निभाने वाले व्यक्ति से पूछें, "आप क्या महसूस कर रहे हैं या क्या सोच रहे हैं?" वह व्यक्ति इस तरह उत्तर दे सकता है, "शांत। यीशु ने हमें यही अपेक्षा करना सिखाया। मुझे पता है कि पवित्र आत्मा मेरे साथ है," या "धन्य है कि मैं महासभा के सामने साझा करने में सक्षम हूँ," या "दुखी हूँ कि लोगों ने यीशु की शिक्षाओं पर विश्वास नहीं किया।"</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आराधनालय से यहूदियों का अभिनय करें जो स्तिफनुस के सुनवाई के लिए झूठे गवाह लाते थे। झूठे गवाह बढ़ा-चढ़ाकर कहते हैं कि स्तिफनुस हमेशा आराधनालय के विनाश और मूसा के नियमों को बदलने की बातें करता है। परिषद के सदस्य स्तिफनुस को ध्यान से देखते हैं और पाते हैं कि उसका चेहरा एक स्वर्गदूत के चेहरे की तरह चमकदार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सभा की भूमिका निभाने वाले व्यक्ति से पूछें, "आप क्या महसूस कर रहे हैं या क्या सोच रहे हैं?" वह व्यक्ति इस तरह उत्तर दे सकता है, "हैरान हूँ। “इस आदमी में कुछ अलग है,” या “असमंजस मैं हूँ।” जब उसके खिलाफ आरोप इतने गंभीर हैं, तो वह इतना शान्त कैसे हो सकता है?" या "निराश हूँ। मुझे लगा था कि हमने यीशु की शिक्षाओं को आख़िरी बार सुन लिया था।”</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6:8–15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लूका हमें बताता है कि स्तिफनुस अनुग्रह और </w:t>
      </w:r>
      <w:r>
        <w:rPr>
          <w:b/>
          <w:lang w:val="hi_IN" w:bidi="hi_IN"/>
        </w:rPr>
        <w:t>सामर्थ्य</w:t>
      </w:r>
      <w:r>
        <w:rPr>
          <w:lang w:val="hi_IN" w:bidi="hi_IN"/>
        </w:rPr>
        <w:t xml:space="preserve"> से भरा </w:t>
      </w:r>
      <w:r>
        <w:rPr>
          <w:b/>
          <w:lang w:val="hi_IN" w:bidi="hi_IN"/>
        </w:rPr>
        <w:t>हुआ</w:t>
      </w:r>
      <w:r>
        <w:rPr>
          <w:lang w:val="hi_IN" w:bidi="hi_IN"/>
        </w:rPr>
        <w:t xml:space="preserve"> था। अनुग्रह से तात्पर्य है परमेश्वर द्वारा उस व्यक्ति पर कृपा करना जो इसके योग्य नहीं है, जबकि सामर्थ्य का अर्थ है कार्य करने की क्षमता। परमेश्वर ने स्तिफनुस को कृपा और कार्य करने की क्षमता दोनों दी। अनुग्रह के लिए उसी शब्द या वाक्यांश का उपयोग करें जिसका उपयोग आपने पिछले भागों में किया है। अनुग्रह के बारे में अधिक जानकारी के लिए, </w:t>
      </w:r>
      <w:r>
        <w:rPr>
          <w:b/>
          <w:lang w:val="hi_IN" w:bidi="hi_IN"/>
        </w:rPr>
        <w:t>मुख्य</w:t>
      </w:r>
      <w:r>
        <w:rPr>
          <w:lang w:val="hi_IN" w:bidi="hi_IN"/>
        </w:rPr>
        <w:t xml:space="preserve"> शब्दावली देखें।</w:t>
      </w:r>
    </w:p>
    <w:p>
      <w:pPr/>
      <w:r>
        <w:rPr>
          <w:lang w:val="hi_IN" w:bidi="hi_IN"/>
        </w:rPr>
      </w:r>
      <w:r>
        <w:rPr>
          <w:lang w:val="hi_IN" w:bidi="hi_IN"/>
        </w:rPr>
        <w:t xml:space="preserve">स्तिफनुस </w:t>
      </w:r>
      <w:r>
        <w:rPr>
          <w:b/>
          <w:lang w:val="hi_IN" w:bidi="hi_IN"/>
        </w:rPr>
        <w:t>अद्भुत</w:t>
      </w:r>
      <w:r>
        <w:rPr>
          <w:lang w:val="hi_IN" w:bidi="hi_IN"/>
        </w:rPr>
        <w:t xml:space="preserve"> काम और </w:t>
      </w:r>
      <w:r>
        <w:rPr>
          <w:b/>
          <w:lang w:val="hi_IN" w:bidi="hi_IN"/>
        </w:rPr>
        <w:t>चिन्ह</w:t>
      </w:r>
      <w:r>
        <w:rPr>
          <w:lang w:val="hi_IN" w:bidi="hi_IN"/>
        </w:rPr>
        <w:t xml:space="preserve"> करने में सक्षम था। ये दोनों शब्द उन कामों को दर्शाते हैं जो केवल परमेश्वर ही कर सकता है। चिन्ह वे संकेत हैं जो दिखाते हैं कि कोई बात सच है। इस मामले में, चिन्ह दिखाते थे कि स्तिफनुस यीशु के बारे में जो सिखा रहा था वह सच था। अद्भुत कामों और चिन्ह के लिए उसी शब्द या वाक्यांश का उपयोग करें जिसका उपयोग आपने पिछले भागों में किया है। </w:t>
      </w:r>
      <w:r>
        <w:rPr>
          <w:lang w:val="hi_IN" w:bidi="hi_IN"/>
        </w:rPr>
        <w:t>चमत्कार, चिन्ह और अद्भुत</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लेकिन स्वतंत्र लोगों के </w:t>
      </w:r>
      <w:r>
        <w:rPr>
          <w:b/>
          <w:lang w:val="hi_IN" w:bidi="hi_IN"/>
        </w:rPr>
        <w:t>आराधनालय</w:t>
      </w:r>
      <w:r>
        <w:rPr>
          <w:lang w:val="hi_IN" w:bidi="hi_IN"/>
        </w:rPr>
        <w:t xml:space="preserve"> के यहूदी स्तिफनुस की शिक्षाओं से क्रोधित थे। आराधनालय एक यहूदी आराधना के स्थान को दर्शाता है जहाँ गाँवों के लोग यरूशलेम के मुख्य मंदिर में जाने के बजाय इकट्ठा हो सकते थे। लोग आराधनालयों में बलिदान नहीं करते थे, बल्कि सब्त के दिन प्रार्थना करने, पवित्रशास्त्र पढ़ने, शिक्षा सुनने और कभी-कभी सामुदायिक विवादों का न्याय करने के लिए इकट्ठा होते थे। हर आराधनालय में पुरनियों का एक समूह और एक प्रधान नेता होता था। ये पुरुष याजक या शिक्षक नहीं थे, लेकिन वे अपने समुदायों में बहुत सम्मानित और प्रभावशाली थे।</w:t>
      </w:r>
    </w:p>
    <w:p>
      <w:pPr/>
      <w:r>
        <w:rPr>
          <w:lang w:val="hi_IN" w:bidi="hi_IN"/>
        </w:rPr>
      </w:r>
      <w:r>
        <w:rPr>
          <w:lang w:val="hi_IN" w:bidi="hi_IN"/>
        </w:rPr>
        <w:t xml:space="preserve">यहाँ रुकें और समूह में चर्चा करें कि आप </w:t>
      </w:r>
      <w:r>
        <w:rPr>
          <w:b/>
          <w:lang w:val="hi_IN" w:bidi="hi_IN"/>
        </w:rPr>
        <w:t>आराधनालय</w:t>
      </w:r>
      <w:r>
        <w:rPr>
          <w:lang w:val="hi_IN" w:bidi="hi_IN"/>
        </w:rPr>
        <w:t xml:space="preserve"> के लिए किस शब्द या वाक्यांश का उपयोग करेंगे। अधिक जानकारी के लिए मुख्य शब्दावली में </w:t>
      </w:r>
      <w:r>
        <w:rPr>
          <w:lang w:val="hi_IN" w:bidi="hi_IN"/>
        </w:rPr>
        <w:t>आराधनालय</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स्वतंत्र हुए यहूदियों ने स्तिफनुस से बहस करने की कोशिश की, लेकिन वे उसका विरोध नहीं कर सकते थे क्योंकि वह बुद्धि और आत्मा से </w:t>
      </w:r>
      <w:r>
        <w:rPr>
          <w:b/>
          <w:lang w:val="hi_IN" w:bidi="hi_IN"/>
        </w:rPr>
        <w:t>भरा</w:t>
      </w:r>
      <w:r>
        <w:rPr>
          <w:lang w:val="hi_IN" w:bidi="hi_IN"/>
        </w:rPr>
        <w:t xml:space="preserve"> हुआ था। केवल परमेश्वर ही किसी व्यक्ति को बुद्धि दे सकता है। यह उन विचारों को सोचने और अच्छे कामों को करने को दर्शाता है जो सच्चे हैं। बुद्धि के लिए उसी शब्द या वाक्यांश का उपयोग करें जिसका उपयोग आपने पिछले भागों में किया है। </w:t>
      </w:r>
      <w:r>
        <w:rPr>
          <w:lang w:val="hi_IN" w:bidi="hi_IN"/>
        </w:rPr>
        <w:t>बुद्धि</w:t>
      </w:r>
      <w:r>
        <w:rPr>
          <w:lang w:val="hi_IN" w:bidi="hi_IN"/>
        </w:rPr>
        <w:t xml:space="preserve"> के बारे में अधिक जानकारी के लिए, मुख्य शब्दावली देखें।</w:t>
      </w:r>
    </w:p>
    <w:p>
      <w:pPr/>
      <w:r>
        <w:rPr>
          <w:lang w:val="hi_IN" w:bidi="hi_IN"/>
        </w:rPr>
      </w:r>
      <w:r>
        <w:rPr>
          <w:lang w:val="hi_IN" w:bidi="hi_IN"/>
        </w:rPr>
        <w:t xml:space="preserve">स्तिफनुस </w:t>
      </w:r>
      <w:r>
        <w:rPr>
          <w:b/>
          <w:lang w:val="hi_IN" w:bidi="hi_IN"/>
        </w:rPr>
        <w:t>आत्मा</w:t>
      </w:r>
      <w:r>
        <w:rPr>
          <w:lang w:val="hi_IN" w:bidi="hi_IN"/>
        </w:rPr>
        <w:t xml:space="preserve"> से भी भरा हुआ था। पवित्र आत्मा परमेश्वर का आत्मा है जो वह लोगों को अपनी उपस्थिति, बुद्धि, अधिकार और शक्ति से सशक्त करने के लिए देता है। पवित्र आत्मा के लिए उसी शब्द या वाक्यांश का उपयोग करें जिसका उपयोग आपने पिछले भागों में किया है। </w:t>
      </w:r>
      <w:r>
        <w:rPr>
          <w:lang w:val="hi_IN" w:bidi="hi_IN"/>
        </w:rPr>
        <w:t>पवित्र आत्मा</w:t>
      </w:r>
      <w:r>
        <w:rPr>
          <w:lang w:val="hi_IN" w:bidi="hi_IN"/>
        </w:rPr>
        <w:t xml:space="preserve"> के बारे में अधिक जानकारी के लिए, आप मुख्य शब्दावली को देख सकते हैं। </w:t>
      </w:r>
    </w:p>
    <w:p>
      <w:pPr/>
      <w:r>
        <w:rPr>
          <w:lang w:val="hi_IN" w:bidi="hi_IN"/>
        </w:rPr>
      </w:r>
      <w:r>
        <w:rPr>
          <w:lang w:val="hi_IN" w:bidi="hi_IN"/>
        </w:rPr>
        <w:t xml:space="preserve">यहूदी झूठ बोलते हैं और स्तिफनुस पर परमेश्वर और मूसा की </w:t>
      </w:r>
      <w:r>
        <w:rPr>
          <w:b/>
          <w:lang w:val="hi_IN" w:bidi="hi_IN"/>
        </w:rPr>
        <w:t>निन्दा करने</w:t>
      </w:r>
      <w:r>
        <w:rPr>
          <w:lang w:val="hi_IN" w:bidi="hi_IN"/>
        </w:rPr>
        <w:t xml:space="preserve"> का आरोप लगाते हैं। ईश्वर की निन्दा का मतलब है परमेश्वर का अपमान करना या उसे कम महिमावान दिखाना।</w:t>
      </w:r>
    </w:p>
    <w:p>
      <w:pPr/>
      <w:r>
        <w:rPr>
          <w:lang w:val="hi_IN" w:bidi="hi_IN"/>
        </w:rPr>
      </w:r>
      <w:r>
        <w:rPr>
          <w:lang w:val="hi_IN" w:bidi="hi_IN"/>
        </w:rPr>
        <w:t xml:space="preserve">यहाँ रुकें और एक समूह में चर्चा करें कि आप ईशनिन्दा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अधिक जानकारी के लिए मुख्य शब्दावली में </w:t>
      </w:r>
      <w:r>
        <w:rPr>
          <w:lang w:val="hi_IN" w:bidi="hi_IN"/>
        </w:rPr>
        <w:t>ईशनिन्दा</w:t>
      </w:r>
      <w:r>
        <w:rPr>
          <w:lang w:val="hi_IN" w:bidi="hi_IN"/>
        </w:rPr>
        <w:t xml:space="preserve"> देखें। इस ऑडियो को यहाँ रोकें।</w:t>
      </w:r>
    </w:p>
    <w:p>
      <w:pPr/>
      <w:r>
        <w:rPr>
          <w:lang w:val="hi_IN" w:bidi="hi_IN"/>
        </w:rPr>
      </w:r>
      <w:r>
        <w:rPr>
          <w:lang w:val="hi_IN" w:bidi="hi_IN"/>
        </w:rPr>
        <w:t xml:space="preserve">यहूदियों ने स्तिफनुस की शिक्षाओं से </w:t>
      </w:r>
      <w:r>
        <w:rPr>
          <w:b/>
          <w:lang w:val="hi_IN" w:bidi="hi_IN"/>
        </w:rPr>
        <w:t>पुरनियों</w:t>
      </w:r>
      <w:r>
        <w:rPr>
          <w:lang w:val="hi_IN" w:bidi="hi_IN"/>
        </w:rPr>
        <w:t xml:space="preserve"> और </w:t>
      </w:r>
      <w:r>
        <w:rPr>
          <w:b/>
          <w:lang w:val="hi_IN" w:bidi="hi_IN"/>
        </w:rPr>
        <w:t>शास्त्रियों</w:t>
      </w:r>
      <w:r>
        <w:rPr>
          <w:lang w:val="hi_IN" w:bidi="hi_IN"/>
        </w:rPr>
        <w:t xml:space="preserve"> को भी क्रोधित किया। पुरनिए यहूदी समुदाय के बड़े, सम्मानित अगुवे थे, जबकि शास्त्री या व्यवस्था के शिक्षक परमेश्वर की व्यवस्था का अध्ययन करते थे, उसे सिखाते थे और उसकी व्याख्या करते थे। स्तिफनुस पर मुकदमा चलाने के लिए इन दोनों समूहों के लोगों का महासभा से संबंध रहा होगा। पुरनियों और शास्त्रियों के लिए उसी शब्द या वाक्यांश का उपयोग करें जिसका उपयोग आपने पिछले भागों में किया है। </w:t>
      </w:r>
      <w:r>
        <w:rPr>
          <w:lang w:val="hi_IN" w:bidi="hi_IN"/>
        </w:rPr>
        <w:t>पुरनिए</w:t>
      </w:r>
      <w:r>
        <w:rPr>
          <w:lang w:val="hi_IN" w:bidi="hi_IN"/>
        </w:rPr>
        <w:t xml:space="preserve"> और </w:t>
      </w:r>
      <w:r>
        <w:rPr>
          <w:lang w:val="hi_IN" w:bidi="hi_IN"/>
        </w:rPr>
        <w:t>शास्त्री</w:t>
      </w:r>
      <w:r>
        <w:rPr>
          <w:lang w:val="hi_IN" w:bidi="hi_IN"/>
        </w:rPr>
        <w:t xml:space="preserve"> के बारे में अधिक जानकारी के लिए, मुख्य शब्दावली देखें।</w:t>
      </w:r>
    </w:p>
    <w:p>
      <w:pPr/>
      <w:r>
        <w:rPr>
          <w:lang w:val="hi_IN" w:bidi="hi_IN"/>
        </w:rPr>
      </w:r>
      <w:r>
        <w:rPr>
          <w:lang w:val="hi_IN" w:bidi="hi_IN"/>
        </w:rPr>
        <w:t xml:space="preserve">यहूदी स्तिफनुस को पकड़कर उसे महासभा या परिषद द्वारा न्याय के लिए ले जाते हैं। महासभा यहूदी शासक परिषद थी जो धार्मिक मामलों का न्याय करती थी। यह प्रधान याजक, पुरनियों और व्यवस्था के शिक्षकों से बना था। महासभा के लिए उसी शब्द या वाक्यांश का उपयोग करें जिसका उपयोग आपने पिछले भागों में किया है। </w:t>
      </w:r>
      <w:r>
        <w:rPr>
          <w:lang w:val="hi_IN" w:bidi="hi_IN"/>
        </w:rPr>
        <w:t>महासभा</w:t>
      </w:r>
      <w:r>
        <w:rPr>
          <w:lang w:val="hi_IN" w:bidi="hi_IN"/>
        </w:rPr>
        <w:t xml:space="preserve"> के बारे में अधिक जानकारी के लिए, मुख्य शब्दावली देखें।</w:t>
      </w:r>
    </w:p>
    <w:p>
      <w:pPr/>
      <w:r>
        <w:rPr>
          <w:lang w:val="hi_IN" w:bidi="hi_IN"/>
        </w:rPr>
      </w:r>
      <w:r>
        <w:rPr>
          <w:lang w:val="hi_IN" w:bidi="hi_IN"/>
        </w:rPr>
        <w:t xml:space="preserve">जब झूठे गवाह कहते हैं कि स्तिफनुस ने इस </w:t>
      </w:r>
      <w:r>
        <w:rPr>
          <w:b/>
          <w:lang w:val="hi_IN" w:bidi="hi_IN"/>
        </w:rPr>
        <w:t>पवित्र</w:t>
      </w:r>
      <w:r>
        <w:rPr>
          <w:lang w:val="hi_IN" w:bidi="hi_IN"/>
        </w:rPr>
        <w:t xml:space="preserve"> स्थान के खिलाफ बात की थी, तो वे मंदिर या उस स्थान के बारे में बात कर रहे थे जहाँ परमेश्वर यरूशलेम में अपने लोगों के बीच रहता है। बाइबल के कई अनुवादों में पवित्र स्थान के बजाय मंदिर शब्द का उपयोग किया गया है; यह आपकी भाषा के लिए आसान हो सकता है। पवित्र का अर्थ है कि मंदिर को परमेश्वर के एक विशेष उद्देश्य के लिए अलग किया गया है। पवित्र के लिए उसी शब्द या वाक्यांश का उपयोग करें जिसका उपयोग आपने पिछले भागों में किया है।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जब सभा स्तिफनुस को देखती है, तो वे देखते हैं कि उसका चेहरा </w:t>
      </w:r>
      <w:r>
        <w:rPr>
          <w:b/>
          <w:lang w:val="hi_IN" w:bidi="hi_IN"/>
        </w:rPr>
        <w:t>एक स्वर्गदूत</w:t>
      </w:r>
      <w:r>
        <w:rPr>
          <w:lang w:val="hi_IN" w:bidi="hi_IN"/>
        </w:rPr>
        <w:t xml:space="preserve"> या एक अलौकिक आत्मिक प्राणी जो परमेश्वर की सेवा करता है, के समान उज्ज्वल है। स्वर्गदूत के लिए उसी शब्द या वाक्यांश का उपयोग करें जिसका उपयोग आपने पिछले भागों में किया है। स्वर्गदूत के बारे में अधिक जानकारी के लिए, </w:t>
      </w:r>
      <w:r>
        <w:rPr>
          <w:lang w:val="hi_IN" w:bidi="hi_IN"/>
        </w:rPr>
        <w:t>मुख्य</w:t>
      </w:r>
      <w:r>
        <w:rPr>
          <w:lang w:val="hi_IN" w:bidi="hi_IN"/>
        </w:rPr>
        <w:t xml:space="preserve">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7:1–8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7:1–8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धार्मिक अगुवों ने स्तिफनुस को गिरफ्तार किया। वे उसे यहूदी महासभा में लाए, जो धार्मिक मामलों की सुनवाई करती थी। झूठे गवाहों ने स्तिफनुस पर मंदिर और यहूदी व्यवस्था के खिलाफ बोलने का आरोप लगाया। स्तिफनुस का चेहरा चमकदार हो गया।</w:t>
      </w:r>
    </w:p>
    <w:p>
      <w:pPr/>
      <w:r>
        <w:rPr>
          <w:lang w:val="hi_IN" w:bidi="hi_IN"/>
        </w:rPr>
      </w:r>
      <w:r>
        <w:rPr>
          <w:lang w:val="hi_IN" w:bidi="hi_IN"/>
        </w:rPr>
        <w:t>यह कहानी महायाजक स्तिफनुस से यह पूछने से शुरू होती है कि क्या उसके खिलाफ आरोप सच हैं। महायाजक शायद अभी भी कैफा था, वही महायाजक जो यीशु के मुकदमे के समय था। हर सुनवाई में अदालत को उस व्यक्ति के खिलाफ आरोप का कारण बताने और उस व्यक्ति को उत्तर देने का अवसर देने के लिए बाध्य किया जाता था। महायाजक स्तिफनुस को अपना बचाव करने का मौका देता है।</w:t>
      </w:r>
    </w:p>
    <w:p>
      <w:pPr/>
      <w:r>
        <w:rPr>
          <w:lang w:val="hi_IN" w:bidi="hi_IN"/>
        </w:rPr>
      </w:r>
      <w:r>
        <w:rPr>
          <w:lang w:val="hi_IN" w:bidi="hi_IN"/>
        </w:rPr>
        <w:t>शुरू से ही यह स्पष्ट है कि स्तिफनुस अपनी बेक़सूरी साबित करने की कोशिश नहीं कर रहा है—उसे पहले से पता है कि सभा उसे दोषी ठहराएगी, और वह इसके लिए तैयार है। हालाँकि, स्तिफनुस यह सुनिश्चित करना चाहता है कि महासभा स्तिफनुस के कार्यों के पूरे कारणों को सुनें और सच में यह समझे कि यीशु क्या करने आया है।</w:t>
      </w:r>
    </w:p>
    <w:p>
      <w:pPr/>
      <w:r>
        <w:rPr>
          <w:lang w:val="hi_IN" w:bidi="hi_IN"/>
        </w:rPr>
      </w:r>
      <w:r>
        <w:rPr>
          <w:lang w:val="hi_IN" w:bidi="hi_IN"/>
        </w:rPr>
        <w:t>स्तिफनुस एक लंबा भाषण शुरू करता है जो अप्रत्यक्ष रूप से आरोपों का उत्तर देता है। यह भाग उस भाषण की शुरुआत है। स्तिफनुस के लंबे भाषण में दो मुख्य विषय हैं।</w:t>
      </w:r>
    </w:p>
    <w:p>
      <w:pPr/>
      <w:r>
        <w:rPr>
          <w:lang w:val="hi_IN" w:bidi="hi_IN"/>
        </w:rPr>
      </w:r>
      <w:r>
        <w:rPr>
          <w:lang w:val="hi_IN" w:bidi="hi_IN"/>
        </w:rPr>
        <w:t>सबसे पहले, स्तिफनुस इस आरोप का उत्तर देना चाहता है कि वह परमेश्वर के मंदिर, यानी यहूदियों के उपासना-स्थल, के विरोध में बोलता है। स्तिफनुस यह स्पष्ट करना चाहता है कि यीशु में इस नए विश्वास के लिए यह आवश्यक नहीं है कि लोग किसी विशेष स्थान पर परमेश्वर की आराधना करें। वास्तव में, जब परमेश्वर ने पहली बार अपने विशेष लोगों को चुना था, तो परमेश्वर के लोगों के पास परमेश्वर की आराधना करने के लिए एक विशेष स्थान भी नहीं था। दिलचस्प बात यह है कि परमेश्वर के लोग तब उसके सबसे अधिक करीब होते हैं जब वे तीर्थयात्री होते हैं, एक स्थान से दूसरे स्थान पर जाते हैं, या जब वे किसी विदेशी देश में परदेशियों के रूप में होते हैं। स्तिफनुस परमेश्वर के लोगों की यात्राओं को अब्राहम, यूसुफ और मूसा की पीढ़ियों के माध्यम से बताता है। अब्राहम का विदेशी था और उसे कभी जमीन नहीं मिली। यूसुफ एक विदेशी देश में एक गुलाम था और फिर एक अगुवा था। परमेश्वर ने मूसा को अपनी व्यवस्था दी थी, जब उसके लोग 40 साल तक रेगिस्तान में भटक रहे थे। अब, यीशु के आने के साथ, इस तथ्य पर फिर से जोर दिया गया है कि परमेश्वर के लोग कहीं भी उसकी आराधना कर सकते हैं।</w:t>
      </w:r>
    </w:p>
    <w:p>
      <w:pPr/>
      <w:r>
        <w:rPr>
          <w:lang w:val="hi_IN" w:bidi="hi_IN"/>
        </w:rPr>
      </w:r>
      <w:r>
        <w:rPr>
          <w:lang w:val="hi_IN" w:bidi="hi_IN"/>
        </w:rPr>
        <w:t>दूसरा, स्तिफनुस अदालत को याद दिलाता है कि यहूदी इतिहास में पूरे यहूदी धार्मिक अगुवे और लोगों ने उन भविष्यद्वक्ताओं या संदेशवाहकों को सताया है जिन्हें परमेश्वर ने अपने लोगों को परमेश्वर का अनुसरण करने के लिए चेतावनी देने के लिए भेजा था। उदाहरण के लिए, यूसुफ के भाई उससे नफरत करते थे। जंगल में यहूदी लोग मूसा से लगातार क्रोधित थे। यहूदी लोगों ने परमेश्वर के भविष्यद्वक्ताओं को बार-बार मार डाला।</w:t>
      </w:r>
    </w:p>
    <w:p>
      <w:pPr/>
      <w:r>
        <w:rPr>
          <w:lang w:val="hi_IN" w:bidi="hi_IN"/>
        </w:rPr>
      </w:r>
      <w:r>
        <w:rPr>
          <w:lang w:val="hi_IN" w:bidi="hi_IN"/>
        </w:rPr>
        <w:t>स्तिफनुस यहूदी लोगों का इतिहास सीधे यहूदी पवित्रशास्त्र से बताता है और अक्सर इसे सीधे उद्धृत करता है। स्पष्ट रूप से, स्तिफनुस यहूदी इतिहास को अच्छी तरह से जानता है।</w:t>
      </w:r>
    </w:p>
    <w:p>
      <w:pPr/>
      <w:r>
        <w:rPr>
          <w:lang w:val="hi_IN" w:bidi="hi_IN"/>
        </w:rPr>
      </w:r>
      <w:r>
        <w:rPr>
          <w:lang w:val="hi_IN" w:bidi="hi_IN"/>
        </w:rPr>
        <w:t>यह भाग स्तिफनुस के भाषण का परिचय है। स्तिफनुस अपने श्रोताओं को सम्मान के साथ संबोधित करता है "हे भाइयों और पिताओं, मेरी सुनो!" स्तिफनुस के इस भाषण को सुन रहे साथी यहूदी उसके भाइयों के समान हैं। महासभा या यहूदी अदालत के अगुवे स्तिफनुस के पिताओं जैसे हैं और उसे उन्हें बड़े, बुद्धिमान लोगों की तरह सम्मान देना चाहिए। यह भाषण शुरू करते समय सम्मान दिखाने का एक विशिष्ट यहूदी तरीका था।</w:t>
      </w:r>
    </w:p>
    <w:p>
      <w:pPr/>
      <w:r>
        <w:rPr>
          <w:lang w:val="hi_IN" w:bidi="hi_IN"/>
        </w:rPr>
      </w:r>
      <w:r>
        <w:rPr>
          <w:lang w:val="hi_IN" w:bidi="hi_IN"/>
        </w:rPr>
        <w:t>स्तिफनुस अब्राहम की कहानी से शुरू करता है। अब्राहम को सभी यहूदी लोगों का पिता या पूर्वज माना जाता है। अब्राहम और उसके पिता का परिवार कसदिओं के उर में रहता था, जो मेसोपोटामिया के क्षेत्र में है। परिवार मेसोपोटामिया छोड़कर हारान गया, जो एक महत्वपूर्ण व्यापारिक शहर था। स्तिफनुस कहता है कि अब्राहम के सामने महिमा का परमेश्वर तब प्रकट हुआ जब वह अभी मेसोपोटामिया में था, इससे पहले कि वह और उसके पिता का परिवार मेसोपोटामिया छोड़कर हरान में बस गए। स्तिफनुस परमेश्वर को “तेजोमय परमेश्वर” कहता है, जिसका अर्थ है कि स्तिफनुस मानता है कि परमेश्वर महिमामय और शक्तिशाली हैं। अब्राहम के बारे में उत्पत्ति की कहानी हमें बताती है कि जब अब्राहम हारान में था तो उसने परमेश्वर से सुना था। हालाँकि, उत्पत्ति का विवरण यह दर्शाता है कि परमेश्वर शायद अब्राहम के सामने उसी समय प्रकट हुआ था जब वह मेसोपोटामिया में रहता था। यह स्पष्ट रूप से वही है जो स्तिफनुस मानता है, और स्तिफनुस मानता है कि शुरुआत से ही अब्राहम के यात्रा पर परमेश्वर ने नियंत्रण रखा था। हम जानते हैं कि अब्राहम के पिता की मृत्यु के बाद, अब्राहम हारान को छोड़कर कनान की ओर चला गया, वह भूमि जहाँ परमेश्वर ने उसे जाने के लिए कहा था। रास्ते में कहीं भी अब्राहम के पास अपनी कोई ज़मीन नहीं थी। परमेश्वर ने अब्राहम को कभी भी उसकी विरासत के रूप में या उसकी संपत्ति के रूप में जमीन नहीं दी। असल में, उसके पास ज़मीन का “एक पाँव भर” भी नहीं था, यानी लगभग ढाई फ़ुट या एक मीटर लंबी ज़मीन का टुकड़ा भी नहीं। अब्राहम को परमेश्वर से केवल यह वादा मिला था कि एक दिन उसके वंशज इस भूमि के मालिक होंगे। यह सच में कुछ ऐसा था जिसके लिए अब्राहम को परमेश्वर पर भरोसा करना था—क्योंकि उस समय अब्राहम का बच्चा भी नहीं था! तो उसके वंशज एक दिन इस जमीन के मालिक कैसे हो सकते हैं?</w:t>
      </w:r>
    </w:p>
    <w:p>
      <w:pPr/>
      <w:r>
        <w:rPr>
          <w:lang w:val="hi_IN" w:bidi="hi_IN"/>
        </w:rPr>
      </w:r>
      <w:r>
        <w:rPr>
          <w:lang w:val="hi_IN" w:bidi="hi_IN"/>
        </w:rPr>
        <w:t xml:space="preserve">यहाँ रुकें और अपने अनुवाद समूह को </w:t>
      </w:r>
      <w:r>
        <w:rPr>
          <w:lang w:val="hi_IN" w:bidi="hi_IN"/>
        </w:rPr>
        <w:t>मेसोपोटामिया, हारान और कनान में उर का नक्शा दिखाएँ, वह प्रतिज्ञा की भूमि जहाँ परमेश्वर ने अब्राहम को भेजा था।</w:t>
      </w:r>
    </w:p>
    <w:p>
      <w:pPr/>
      <w:r>
        <w:rPr>
          <w:lang w:val="hi_IN" w:bidi="hi_IN"/>
        </w:rPr>
      </w:r>
      <w:r>
        <w:rPr>
          <w:lang w:val="hi_IN" w:bidi="hi_IN"/>
        </w:rPr>
        <w:t>अपने समूह के साथ चर्चा करें: इस बारे में बात करें कि आपकी संस्कृति में जमीन का मालिक कौन होता है। किस तरह के लोग ज़मीन के मालिक होते हैं? वे अपनी जमीन के साथ क्या करते हैं? वे अपनी जमीन कैसे प्राप्त करते हैं? अपनी संस्कृति में लोगों या समुदायों के जमीन के मालिक होने के महत्व पर चर्चा करें।</w:t>
      </w:r>
    </w:p>
    <w:p>
      <w:pPr/>
      <w:r>
        <w:rPr>
          <w:lang w:val="hi_IN" w:bidi="hi_IN"/>
        </w:rPr>
      </w:r>
      <w:r>
        <w:rPr>
          <w:lang w:val="hi_IN" w:bidi="hi_IN"/>
        </w:rPr>
        <w:t>परमेश्वर ने अब्राहम को चेतावनी दी थी कि अब्राहम के वंशजों के लिए बहुत क्लेश आएंगे—वे 400 साल तक किसी विदेशी देश में दास रहेंगे! फिर से, अब्राहम के वंशजों के पास अभी तक कोई जमीन नहीं थी जिसे वे अपनी कह सकें। उस समय अब्राहम इस विदेशी देश में तम्बुओं में रहता था। लेकिन परमेश्वर ने प्रतिज्ञा की थी कि जिस भूमि पर अब्राहम ने डेरा डाला था, वह एक दिन इस्राएल जाति की होगी, और वे गुलामी से वापस आएंगे और वहाँ परमेश्वर की आराधना करेंगे।</w:t>
      </w:r>
    </w:p>
    <w:p>
      <w:pPr/>
      <w:r>
        <w:rPr>
          <w:lang w:val="hi_IN" w:bidi="hi_IN"/>
        </w:rPr>
      </w:r>
      <w:r>
        <w:rPr>
          <w:lang w:val="hi_IN" w:bidi="hi_IN"/>
        </w:rPr>
        <w:t>अब स्तिफनुस कहानी से बाहर आकर सभा को यह बताता है कि जिस भूमि का वादा परमेश्वर ने अब्राहम से किया था, उसी भूमि पर वे अभी खड़े हैं, जब स्तिफनुस उनसे बात कर रहा है। इस्राएल के इतिहास के इस भाग में स्तिफनुस वास्तव में कह रहा है कि उस भूमि का स्वामित्व देना परमेश्वर का उन्हें इस देश में लाने का असली उद्देश्य नहीं था—असली उद्देश्य यह था कि वे वहाँ परमेश्वर की आराधना करें। हम बाद में स्तिफनुस के भाषण में देखेंगे कि जिस मन्दिर की वे आराधना करते थे, वह भी परमेश्वर के उद्देश्य का अंत नहीं था—यीशु ही था!</w:t>
      </w:r>
    </w:p>
    <w:p>
      <w:pPr/>
      <w:r>
        <w:rPr>
          <w:lang w:val="hi_IN" w:bidi="hi_IN"/>
        </w:rPr>
      </w:r>
      <w:r>
        <w:rPr>
          <w:lang w:val="hi_IN" w:bidi="hi_IN"/>
        </w:rPr>
        <w:t>यहाँ रुकें और समूह में चर्चा करें: आपके लोगों के लिए वह स्थान कितना महत्वपूर्ण है जहाँ वे अपने देवताओं या परमेश्वर की आराधना करते हैं? आपके यहाँ किस तरह के मिलने-जुलने के स्थान होते हैं? आप अपने देवताओं या सृजनकर्ता परमेश्वर की आराधना कहाँ करते हैं?</w:t>
      </w:r>
    </w:p>
    <w:p>
      <w:pPr/>
      <w:r>
        <w:rPr>
          <w:lang w:val="hi_IN" w:bidi="hi_IN"/>
        </w:rPr>
      </w:r>
      <w:r>
        <w:rPr>
          <w:lang w:val="hi_IN" w:bidi="hi_IN"/>
        </w:rPr>
        <w:t>स्तिफनुस अदालत को याद दिलाता है कि अब्राहम ने परमेश्वर की आज्ञाओं का पालन किया था। उसने अपने पुत्र इसहाक का खतना किया था ताकि यह दिखाया जा सके कि परमेश्वर ने अब्राहम के साथ वाचा बाँधी थी कि वह उसे भूमि देगा और अब्राहम के वंश को एक महान जाति बनाएगा। खतना एक ऐसी रीति थी जिसमें कोई व्यक्ति किसी पुरुष के लिंग के सिरे की ढीली त्वचा को काट देता था। खतना इस वाचा, या उस मजबूत प्रतिज्ञा का चिन्ह था जो परमेश्वर ने अपने लोगों को दी थी। अब्राहम के पुत्र इसहाक से याकूब हुआ, और याकूब के बारह पुत्र थे जो इस्राएल के बारह गोत्रों के अगुवे बने। इन सभी पुरुषों का खतना किया गया था और यह रीति इस्राएल के पूरे इतिहास में जारी रही थी। इन अगुवों को इस्राएल के कुलपिता कहा जाता था—वे बारह पुरुष जिन्होंने इस्राएल के परिवार और महान जाति की शुरुआत की और जिनकी संतानें इस्राएल के बारह गोत्र बनीं।</w:t>
      </w:r>
    </w:p>
    <w:p>
      <w:pPr/>
      <w:r>
        <w:rPr>
          <w:lang w:val="hi_IN" w:bidi="hi_IN"/>
        </w:rPr>
      </w:r>
      <w:r>
        <w:rPr>
          <w:lang w:val="hi_IN" w:bidi="hi_IN"/>
        </w:rPr>
        <w:t>अब्राहम की यात्राओं और उस देश में बसने के समय, जिसे परमेश्वर ने उसे देने का वादा किया था, कोई ऐसा पवित्र स्थान नहीं था जहाँ अब्राहम उपासना करता था। अब्राहम ने परमेश्वर की आज्ञा मानी और जहाँ भी गया वह परमेश्वर की आराधना करता था। अब्राहम और उसके घराने के लोगों ने परमेश्वर पर भरोसा करने और उसकी आराधना करने के कार्य के रूप में अपने शरीर पर वाचा का चिन्ह, खतना लगाया था। उस वाचा का वह चिन्ह या निशान यहूदी पुरुषों की पीढ़ियों के माध्यम से आगे बढ़ता रहा।</w:t>
      </w:r>
    </w:p>
    <w:p>
      <w:pPr/>
      <w:r>
        <w:rPr>
          <w:lang w:val="hi_IN" w:bidi="hi_IN"/>
        </w:rPr>
      </w:r>
      <w:r>
        <w:rPr>
          <w:lang w:val="hi_IN" w:bidi="hi_IN"/>
        </w:rPr>
        <w:t>यहाँ रुकें और समूह में चर्चा करें: आपकी संस्कृति में किस प्रकार के रीति-रिवाज या प्रतीक हैं ताकि यह दिखाया जा सके कि आप परमेश्वर के परिवार का हिस्सा हैं, या आप लोगों के एक विशेष समूह के हैं?</w:t>
      </w:r>
    </w:p>
    <w:p>
      <w:pPr/>
      <w:r>
        <w:rPr>
          <w:lang w:val="hi_IN" w:bidi="hi_IN"/>
        </w:rPr>
      </w:r>
      <w:r>
        <w:rPr>
          <w:lang w:val="hi_IN" w:bidi="hi_IN"/>
        </w:rPr>
        <w:t>इस परिचय में, स्तिफनुस ने इस्राएल के वंश को स्थापित किया है ताकि महासभा को यहूदी लोगों का इतिहास सुनाना जारी रख सके।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7:1–8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xml:space="preserve"> महायाजक स्तिफनुस से पूछता है कि क्या उसके खिलाफ आरोप सच हैं। स्तिफनुस भीड़ और यहूदी अगुवों को संबोधित करता है और उन्हें बताता है कि परमेश्वर अब्राहम के सामने प्रकट हुआ और उसे प्रतिज्ञा के देश में जाने के लिए कहा।</w:t>
      </w:r>
    </w:p>
    <w:p>
      <w:pPr/>
      <w:r>
        <w:rPr>
          <w:lang w:val="hi_IN" w:bidi="hi_IN"/>
        </w:rPr>
      </w:r>
      <w:r>
        <w:rPr>
          <w:b/>
          <w:lang w:val="hi_IN" w:bidi="hi_IN"/>
        </w:rPr>
        <w:t>दूसरे दृश्य में:</w:t>
      </w:r>
      <w:r>
        <w:rPr>
          <w:lang w:val="hi_IN" w:bidi="hi_IN"/>
        </w:rPr>
        <w:t xml:space="preserve"> अब्राहम हारान में गया और फिर वहाँ से प्रतिज्ञा के देश में गया। परमेश्वर ने अब्राहम से उस देश का वादा किया था, लेकिन अब्राहम एक विदेशी के रूप में जीता रहा। परमेश्वर ने अब्राहम से कहा कि एक दिन उसके वंशज 400 साल किसी विदेशी देश में गुलाम के रूप में बिताएँगे, लेकिन फिर वे इस भूमि का अधिकार लेने के लिए वापस आएंगे और वहाँ आराधना करेंगे।</w:t>
      </w:r>
    </w:p>
    <w:p>
      <w:pPr/>
      <w:r>
        <w:rPr>
          <w:lang w:val="hi_IN" w:bidi="hi_IN"/>
        </w:rPr>
      </w:r>
      <w:r>
        <w:rPr>
          <w:b/>
          <w:lang w:val="hi_IN" w:bidi="hi_IN"/>
        </w:rPr>
        <w:t>तीसरे दृश्य में:</w:t>
      </w:r>
      <w:r>
        <w:rPr>
          <w:lang w:val="hi_IN" w:bidi="hi_IN"/>
        </w:rPr>
        <w:t xml:space="preserve"> परमेश्वर ने अब्राहम को खतना के माध्यम से वाचा, या प्रतिज्ञा का चिन्ह दिया, और अब्राहम, उसके पुत्र इसहाक, इसहाक का पुत्र याकूब और याकूब के बारह पुत्रों का खतना किया गया। याकूब के 12 पुत्र इस्राएल के कुलपति बने।</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द्वारा सुनाई गई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याकूब के 12 पुत्र, जो इस्राएल के कुलपति हैं</w:t>
      </w:r>
    </w:p>
    <w:p>
      <w:pPr/>
      <w:r>
        <w:rPr>
          <w:lang w:val="hi_IN" w:bidi="hi_IN"/>
        </w:rPr>
      </w:r>
      <w:r>
        <w:rPr>
          <w:lang w:val="hi_IN" w:bidi="hi_IN"/>
        </w:rPr>
        <w:t>इस सत्र में, समूह से कहें कि वे कहानी और उसके कार्यों को समझने के लिए उसका दृश्य बनाएँ, या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कहानी वहाँ घटित होती है जहाँ पिछली कहानी समाप्त होती है। स्तिफनुस उस स्थान पर है जहाँ महासभा मिलती है। महासभा यहूदी पुरनियों और व्यवस्था के शिक्षकों से बनी है। महायाजक बैठक की अगुवाई करता है। यह शायद कैफा है, वही महायाजक जिसने यीशु पर मुकदमा चलाया था।। पूर्व महायाजक हन्नास भी शायद वहाँ रहा होगा।</w:t>
      </w:r>
    </w:p>
    <w:p>
      <w:pPr/>
      <w:r>
        <w:rPr>
          <w:lang w:val="hi_IN" w:bidi="hi_IN"/>
        </w:rPr>
      </w:r>
      <w:r>
        <w:rPr>
          <w:lang w:val="hi_IN" w:bidi="hi_IN"/>
        </w:rPr>
        <w:t>महायाजक ने स्तिफनुस से एक प्रश्न पूछा जो वह चाहता था कि स्तिफनुस उसका उत्तर दे। महासभा के सामने एक सुनवाई में, अगुवे आरोपी व्यक्ति को अपना बचाव करने का मौका देते हैं। स्तिफनुस उनके प्रश्न का सीधे उत्तर नहीं देता है। इसके बजाय, स्तिफनुस यहूदी लोगों के लंबे इतिहास के बारे में एक भाषण शुरू करता है। स्तिफनुस यहूदी इतिहास के लिए बहुत सम्मान दिखाता है।</w:t>
      </w:r>
    </w:p>
    <w:p>
      <w:pPr/>
      <w:r>
        <w:rPr>
          <w:lang w:val="hi_IN" w:bidi="hi_IN"/>
        </w:rPr>
      </w:r>
      <w:r>
        <w:rPr>
          <w:lang w:val="hi_IN" w:bidi="hi_IN"/>
        </w:rPr>
        <w:t>स्तिफनुस कमरे के लोगों को सम्मान दिखाने के लिए "भाइयों और पिताओं" कहता है। लोग वास्तव में उसके भाई और पिता नहीं हैं, लेकिन यह एक सम्मानजनक तरीका है जिससे यहूदी लोग दूसरों को संबोधित करते हैं जो अधिकार में हैं।</w:t>
      </w:r>
    </w:p>
    <w:p>
      <w:pPr/>
      <w:r>
        <w:rPr>
          <w:lang w:val="hi_IN" w:bidi="hi_IN"/>
        </w:rPr>
      </w:r>
      <w:r>
        <w:rPr>
          <w:lang w:val="hi_IN" w:bidi="hi_IN"/>
        </w:rPr>
        <w:t>यहाँ रुकें और समूह में चर्चा करें: आप अपनी संस्कृति में अधिकारियों को सम्मानजनक तरीके से कैसे संबोधित करते हैं? स्तिफनुस लोगों द्वारा उस पर लगाए गए आरोपों का उत्तर देना चाहता है। इस बारे में बात करें कि आप अपनी संस्कृति में अपना बचाव कैसे करते हैं। आप अगुवों से कैसे बात करते हैं जब आप चाहते हैं कि वे समझें कि आप निर्दोष हैं? इस ऑडियो को यहाँ रोकें।</w:t>
      </w:r>
    </w:p>
    <w:p>
      <w:pPr/>
      <w:r>
        <w:rPr>
          <w:lang w:val="hi_IN" w:bidi="hi_IN"/>
        </w:rPr>
      </w:r>
      <w:r>
        <w:rPr>
          <w:lang w:val="hi_IN" w:bidi="hi_IN"/>
        </w:rPr>
        <w:t>स्तिफनुस कहता है कि महिमामय परमेश्वर मेसोपोटामिया में अब्राहम के सामने प्रकट हुआ। स्तिफनुस परमेश्वर के लिए एक सम्मानजनक शीर्षक का उपयोग करता है।</w:t>
      </w:r>
    </w:p>
    <w:p>
      <w:pPr/>
      <w:r>
        <w:rPr>
          <w:lang w:val="hi_IN" w:bidi="hi_IN"/>
        </w:rPr>
      </w:r>
      <w:r>
        <w:rPr>
          <w:lang w:val="hi_IN" w:bidi="hi_IN"/>
        </w:rPr>
        <w:t>यहाँ रुकें और समूह में चर्चा करें: आप परमेश्वर को कैसे संबोधित करते हैं? आप उसके लिए किन शीर्षकों का इस्तेमाल करते हैं जो दिखाते हैं कि वह सर्वशक्तिशाली और महिमावान है? इस ऑडियो को यहाँ रोकें।</w:t>
      </w:r>
    </w:p>
    <w:p>
      <w:pPr/>
      <w:r>
        <w:rPr>
          <w:lang w:val="hi_IN" w:bidi="hi_IN"/>
        </w:rPr>
      </w:r>
      <w:r>
        <w:rPr>
          <w:lang w:val="hi_IN" w:bidi="hi_IN"/>
        </w:rPr>
        <w:t>स्तिफनुस अब्राहम की कहानी बता रहा है। स्तिफनुस कहता है कि हारान जाने से पहले परमेश्वर अब्राहम के सामने प्रकट हुआ। हारान से पहले, अब्राहम ऊर में रहता था, जो मेसोपोटामिया में था। स्पष्ट रूप से, परमेश्वर वहाँ अब्राहम के सामने प्रकट हुआ और उससे उस देश में जाने के लिए कहा जिसके बारे में परमेश्वर ने उससे प्रतिज्ञा की थी। स्तिफनुस सीधे यहूदी पवित्रशास्त्र से उद्धृत करता है जब स्तिफनुस कहता है कि परमेश्वर ने कहा, "अपने देश और अपने लोगों को छोड़कर उस देश में जा, जो मैं तुम्हें दिखाऊँगा।" फिर अब्राहम हारान को गया और अपनी पत्नी, अपने पिता और अपने भांजे लूत के साथ कुछ समय के लिए वहाँ रहा। हारान वह देश नहीं था जिसका परमेश्वर ने उससे वादा किया था। हारान में, अब्राहम के पिता की मृत्यु हो गई। फिर अब्राहम हारान को अपनी पत्नी और लूत के साथ छोड़कर अन्त में उस देश में चला गया जिसके बारे में परमेश्वर ने उससे प्रतिज्ञा की थी। परमेश्वर ने अब्राहम को ठीक-ठीक दिखाया कि उसे कहाँ जाना है। स्तिफनुस यह स्पष्ट करता है कि जिस देश में अब्राहम गया, वह भूमि वही है जहाँ स्तिफनुस और महासभा उस समय, कई साल बाद हैं।</w:t>
      </w:r>
    </w:p>
    <w:p>
      <w:pPr/>
      <w:r>
        <w:rPr>
          <w:lang w:val="hi_IN" w:bidi="hi_IN"/>
        </w:rPr>
      </w:r>
      <w:r>
        <w:rPr>
          <w:lang w:val="hi_IN" w:bidi="hi_IN"/>
        </w:rPr>
        <w:t xml:space="preserve">यहाँ रुकें और अपने समूह को एक नक्शा दिखाएँ जिसमें </w:t>
      </w:r>
      <w:r>
        <w:rPr>
          <w:lang w:val="hi_IN" w:bidi="hi_IN"/>
        </w:rPr>
        <w:t>मेसोपोटामिया में ऊर, हारान और इस्राएल देश शामिल है</w:t>
      </w:r>
      <w:r>
        <w:rPr>
          <w:lang w:val="hi_IN" w:bidi="hi_IN"/>
        </w:rPr>
        <w:t>, जहाँ अब्राहम गया, और जहाँ इस समय महासभा हैं। इस ऑडियो को यहाँ रोकें।</w:t>
      </w:r>
    </w:p>
    <w:p>
      <w:pPr/>
      <w:r>
        <w:rPr>
          <w:lang w:val="hi_IN" w:bidi="hi_IN"/>
        </w:rPr>
      </w:r>
      <w:r>
        <w:rPr>
          <w:lang w:val="hi_IN" w:bidi="hi_IN"/>
        </w:rPr>
        <w:t>स्तिफनुस ने उस बारे में बात की जो परमेश्वर ने अब्राहम से कहा था कि वह उसे देगा। फिर स्तिफनुस ने कहा कि परमेश्वर ने अब्राहम को 'पैर रखने के लिए एक इंच जमीन भी नहीं दी।' यह चित्र भाषा है, जिसका अर्थ है कि अब्राहम को एक बहुत ही छोटी जमीन का टुकड़ा भी नहीं मिला जिस पर वह खड़ा हो सके।</w:t>
      </w:r>
    </w:p>
    <w:p>
      <w:pPr/>
      <w:r>
        <w:rPr>
          <w:lang w:val="hi_IN" w:bidi="hi_IN"/>
        </w:rPr>
      </w:r>
      <w:r>
        <w:rPr>
          <w:lang w:val="hi_IN" w:bidi="hi_IN"/>
        </w:rPr>
        <w:t>यहाँ रुकें और समूह में चर्चा करें: आप ज़मीन के बहुत, बहुत छोटे टुकड़ों के बारे में कैसे बात करते हैं? आप अपने अनुवाद में इस छोटी सी जमीन के बारे में कैसे उल्लेख करेंगे? इस ऑडियो को यहाँ रोकें।</w:t>
      </w:r>
    </w:p>
    <w:p>
      <w:pPr/>
      <w:r>
        <w:rPr>
          <w:lang w:val="hi_IN" w:bidi="hi_IN"/>
        </w:rPr>
      </w:r>
      <w:r>
        <w:rPr>
          <w:lang w:val="hi_IN" w:bidi="hi_IN"/>
        </w:rPr>
        <w:t>फिर स्तिफनुस सीधे यहूदी पवित्रशास्त्र से उद्धृत करता है। स्तिफनुस उस बात को उद्धृत करता है जो परमेश्वर ने अब्राहम के वंशजों के 400 साल तक एक विदेशी देश में गुलाम होने के बारे में कहा था। स्तिफनुस कभी अप्रत्यक्ष कथन में परमेश्वर द्वारा कही गई बातों के बारे में बात करता है और तो कभी सीधे पुराने नियम से उद्धरण देता है।</w:t>
      </w:r>
    </w:p>
    <w:p>
      <w:pPr/>
      <w:r>
        <w:rPr>
          <w:lang w:val="hi_IN" w:bidi="hi_IN"/>
        </w:rPr>
      </w:r>
      <w:r>
        <w:rPr>
          <w:lang w:val="hi_IN" w:bidi="hi_IN"/>
        </w:rPr>
        <w:t>यहाँ रुकें और समूह में चर्चा करें: आप किसी ने क्या कहा इसके बारे में बात करने और सीधे उस व्यक्ति के शब्दों को उद्धृत करने के बीच कैसे बदलाव करेंगे? क्या आप बार-बार बदलते हुए कहेंगे, या सब कुछ केवल अप्रत्यक्ष या प्रत्यक्ष रूप से कहेंगे? एक कहानी सुनाएँ जहाँ कोई व्यक्ति बात कर रहा है और इस बात पर ध्यान दें कि आप उस बारे में कैसे बात करते हैं जो उसने कही थी। इस ऑडियो को यहाँ रोकें।</w:t>
      </w:r>
    </w:p>
    <w:p>
      <w:pPr/>
      <w:r>
        <w:rPr>
          <w:lang w:val="hi_IN" w:bidi="hi_IN"/>
        </w:rPr>
      </w:r>
      <w:r>
        <w:rPr>
          <w:lang w:val="hi_IN" w:bidi="hi_IN"/>
        </w:rPr>
        <w:t>अब स्तिफनुस उस वाचा, या मजबूत प्रतिज्ञा के बारे में बात करता है जो परमेश्वर ने अब्राहम के साथ किया था। परमेश्वर ने यह वाचा या वादा किया कि वह अब्राहम को यह भूमि देगा, जो परमेश्वर की आराधना करने के लिए एक स्थान और इस महान इस्राएल जाति के रहने के लिए एक स्थान होगी। परमेश्वर ने अब्राहम को खतना करने की विशेष परंपरा दी जो वाचा के चिन्ह या स्मरण के रूप में थी। आपके अनुवाद में, आपको यह कहने की आवश्यकता हो सकती है कि खतना वाचा का एक चिन्ह था। इस्राएल के पुरुषों का खतना इसलिए किया जाता था ताकि यह दिखाया जा सके कि वे परमेश्वर के पीछे चलना चाहते हैं और उस वादे को प्राप्त करना चाहते हैं जो परमेश्वर ने उन्हें यह देश देने के लिए किया था। खतना स्वयं वाचा नहीं है। यह वाचा का एक चिन्ह है।</w:t>
      </w:r>
    </w:p>
    <w:p>
      <w:pPr/>
      <w:r>
        <w:rPr>
          <w:lang w:val="hi_IN" w:bidi="hi_IN"/>
        </w:rPr>
      </w:r>
      <w:r>
        <w:rPr>
          <w:lang w:val="hi_IN" w:bidi="hi_IN"/>
        </w:rPr>
        <w:t>फिर आखिरकार अब्राहम का एक बच्चा हुआ! अब्राहम ने इसहाक को भी खतना का यह चिन्ह दिया। खतना आमतौर पर बच्चे के जन्म के 8 दिन बाद किया जाता था, और उसी समय अब्राहम ने इसहाक के लिए यह किया था। बाद में, इसहाक याकूब का पिता बना। बाद में, याकूब 12 कुलपतियों या इस्राएल के 12 गोत्रों के अगुवों का पिता बना।</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द्वारा सुनाई गई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याकूब के 12 पुत्र, जो इस्राएल के कुलपति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स्तिफनुस उस कमरे में है जहाँ महासभा मिलती है। महासभा, झूठे गवाह, और जिन लोगों को उन्होंने अंदर बुलाया है, वे सब देख रहे हैं। झूठे गवाहों ने स्तिफनुस पर यहूदी मंदिर और मूसा की व्यवस्था के खिलाफ बोलने का आरोप लगाया। महायाजक स्तिफनुस से पूछता है, "क्या ये आरोप सच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स्तिफनुस की भूमिका निभाने वाले व्यक्ति से पूछें, "आप कैसा महसूस कर रहे हैं?" आप ऐसी बातें सुन सकते हैं जैसे, “पवित्र आत्मा से प्रार्थना कर रहा हूँ कि वह मुझे कहने के लिए सही शब्द दे,” “दुख की बात है कि ये लोग यह नहीं समझते कि परमेश्वर हमेशा चाहता था कि लोग अपने दिल से उसकी आराधना करें,” “बेचैनी से उम्मीद कर रहा हूँ कि इस कमरे में कम से कम एक व्यक्ति मेरी बात सुने और इस्राएल के इतिहास में परमेश्वर के असली उद्देश्य को समझे,” या “उम्मीद कर रहा हूँ कि वे मुझे मारना शुरू करने से पहले मैं वह सब कुछ कह सकूँ जो मुझे कहना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स्तिफनुस बोलना शुरू करता है। स्तिफनुस कहता है, "हे भाइयों और पिताओं, मेरी सुनो!" स्तिफनुस अब्राहम से शुरू करता है। वह महासभा को बताता है कि महिमामय परमेश्वर अब्राहम के सामने प्रकट हुआ जब वह मेसोपोटामिया के ऊर में ही था। परमेश्वर ने अब्राहम से कहा, "अपनी जन्मभूमि और अपने परिवार को छोड़कर उस देश में जा जो मैं तुझे दिखाऊँगा।" फिर अब्राहम हारान में बस गया। फिर अब्राहम के पिता की मृत्यु हो गई, और अब्राहम उस देश में गया जो परमेश्वर ने उसे दिखाया था। परमेश्वर ने अब्राहम को कोई भूमि नहीं दी। अब्राहम उस देश में एक विदेशी की तरह रहता था जहाँ परमेश्वर ने उसे भेजा था। परमेश्वर ने अब्राहम से कहा कि एक दिन अब्राहम के वंशज एक विदेशी देश में 400 साल के लिए गुलाम होंगे। लेकिन परमेश्वर उस भूमि को दण्ड देगा जो उन्हें गुलाम बनाती है और वे उस देश में वापस आएँगे जो परमेश्वर ने उनसे वादा किया था और वहाँ परमेश्वर की आराधना करेंगे। वह भूमि वह है जहाँ मुकदमे के उस दिन यहूदी लोग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महासभा की भूमिका निभाने वाले लोगों से पूछें, "आप क्या महसूस कर रहे हैं?" आप ऐसी बातें सुन सकते हैं:</w:t>
      </w:r>
    </w:p>
    <w:p>
      <w:pPr>
        <w:pStyle w:val="ListBullet"/>
        <w:spacing w:line="240" w:lineRule="auto"/>
        <w:ind w:left="720"/>
      </w:pPr>
      <w:r>
        <w:rPr>
          <w:lang w:val="hi_IN" w:bidi="hi_IN"/>
        </w:rPr>
      </w:r>
      <w:r>
        <w:rPr>
          <w:lang w:val="hi_IN" w:bidi="hi_IN"/>
        </w:rPr>
        <w:t>स्तिफनुस की भूमिका निभाने वाले व्यक्ति से पूछें, "आप क्या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परमेश्वर ने अब्राहम को खतना के चिन्ह के माध्यम से अपने साथ वाचा का चिन्ह दिया। अब्राहम ने अपने पुत्र इसहाक का खतना उसके जन्म के आठवें दिन किया। फिर बाद में, इसहाक ने अपने पुत्र याकूब का खतना किया। याकूब ने अपने 12 पुत्रों का खतना किया जो इस्राएल के कुलपति बने।</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महासभा की भूमिका निभाने वाले लोगों से पूछें, "आप क्या महसूस कर रहे हैं?" आप ऐसी बातें सुन सकते हैं, "हम विशेष लोग हैं, हम यहूदी हैं। स्तिफनुस का हमें ये बातें बताने का क्या मतलब है जो हम पहले से जानते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b/>
          <w:lang w:val="hi_IN" w:bidi="hi_IN"/>
        </w:rPr>
        <w:t>महायाजक</w:t>
      </w:r>
      <w:r>
        <w:rPr>
          <w:lang w:val="hi_IN" w:bidi="hi_IN"/>
        </w:rPr>
        <w:t xml:space="preserve"> ने स्तिफनुस से पूछा कि क्या आरोप सच हैं। </w:t>
      </w:r>
      <w:r>
        <w:rPr>
          <w:b/>
          <w:lang w:val="hi_IN" w:bidi="hi_IN"/>
        </w:rPr>
        <w:t>महायाजक</w:t>
      </w:r>
      <w:r>
        <w:rPr>
          <w:lang w:val="hi_IN" w:bidi="hi_IN"/>
        </w:rPr>
        <w:t xml:space="preserve"> सभी यहूदी याजकों का प्रधान याजक है। म</w:t>
      </w:r>
      <w:r>
        <w:rPr>
          <w:b/>
          <w:lang w:val="hi_IN" w:bidi="hi_IN"/>
        </w:rPr>
        <w:t>हा</w:t>
      </w:r>
      <w:r>
        <w:rPr>
          <w:b/>
          <w:lang w:val="hi_IN" w:bidi="hi_IN"/>
        </w:rPr>
        <w:t>याजकों</w:t>
      </w:r>
      <w:r>
        <w:rPr>
          <w:lang w:val="hi_IN" w:bidi="hi_IN"/>
        </w:rPr>
        <w:t xml:space="preserve"> के लिए उसी शब्द का उपयोग करें जो आपने पिछले भागों में उपयोग किया है, और याद रखें कि </w:t>
      </w:r>
      <w:r>
        <w:rPr>
          <w:b/>
          <w:lang w:val="hi_IN" w:bidi="hi_IN"/>
        </w:rPr>
        <w:t>म</w:t>
      </w:r>
      <w:r>
        <w:rPr>
          <w:lang w:val="hi_IN" w:bidi="hi_IN"/>
        </w:rPr>
        <w:t>हा</w:t>
      </w:r>
      <w:r>
        <w:rPr>
          <w:b/>
          <w:lang w:val="hi_IN" w:bidi="hi_IN"/>
        </w:rPr>
        <w:t>याजक</w:t>
      </w:r>
      <w:r>
        <w:rPr>
          <w:lang w:val="hi_IN" w:bidi="hi_IN"/>
        </w:rPr>
        <w:t xml:space="preserve"> मुख्य शब्दावली में है।</w:t>
      </w:r>
    </w:p>
    <w:p>
      <w:pPr/>
      <w:r>
        <w:rPr>
          <w:lang w:val="hi_IN" w:bidi="hi_IN"/>
        </w:rPr>
      </w:r>
      <w:r>
        <w:rPr>
          <w:lang w:val="hi_IN" w:bidi="hi_IN"/>
        </w:rPr>
        <w:t xml:space="preserve">स्तिफनुस कहता है कि महिमामय परमेश्वर मेसोपोटामिया में अब्राहम के सामने प्रकट हुआ। </w:t>
      </w:r>
      <w:r>
        <w:rPr>
          <w:b/>
          <w:lang w:val="hi_IN" w:bidi="hi_IN"/>
        </w:rPr>
        <w:t>महिमा</w:t>
      </w:r>
      <w:r>
        <w:rPr>
          <w:lang w:val="hi_IN" w:bidi="hi_IN"/>
        </w:rPr>
        <w:t xml:space="preserve"> के लिए उसी शब्द का उपयोग करें जो आपने पिछले भागों में उपयोग किया है, और याद रखें कि </w:t>
      </w:r>
      <w:r>
        <w:rPr>
          <w:b/>
          <w:lang w:val="hi_IN" w:bidi="hi_IN"/>
        </w:rPr>
        <w:t>महिम</w:t>
      </w:r>
      <w:r>
        <w:rPr>
          <w:lang w:val="hi_IN" w:bidi="hi_IN"/>
        </w:rPr>
        <w:t>ा मुख्य शब्दावली में है।</w:t>
      </w:r>
    </w:p>
    <w:p>
      <w:pPr/>
      <w:r>
        <w:rPr>
          <w:lang w:val="hi_IN" w:bidi="hi_IN"/>
        </w:rPr>
      </w:r>
      <w:r>
        <w:rPr>
          <w:lang w:val="hi_IN" w:bidi="hi_IN"/>
        </w:rPr>
        <w:t xml:space="preserve">परमेश्वर ने अब्राहम को अपनी </w:t>
      </w:r>
      <w:r>
        <w:rPr>
          <w:b/>
          <w:lang w:val="hi_IN" w:bidi="hi_IN"/>
        </w:rPr>
        <w:t>वाचा</w:t>
      </w:r>
      <w:r>
        <w:rPr>
          <w:lang w:val="hi_IN" w:bidi="hi_IN"/>
        </w:rPr>
        <w:t xml:space="preserve"> का चिन्ह दिया। वाचा के लिए उसी शब्द का उपयोग करें जो पतरस ने प्रेरितों के काम में पहले धार्मिक अगुवों के सामने अपने भाषण में उपयोग किया </w:t>
      </w:r>
      <w:r>
        <w:rPr>
          <w:b/>
          <w:lang w:val="hi_IN" w:bidi="hi_IN"/>
        </w:rPr>
        <w:t>था</w:t>
      </w:r>
      <w:r>
        <w:rPr>
          <w:lang w:val="hi_IN" w:bidi="hi_IN"/>
        </w:rPr>
        <w:t xml:space="preserve">। याद रखें कि </w:t>
      </w:r>
      <w:r>
        <w:rPr>
          <w:b/>
          <w:lang w:val="hi_IN" w:bidi="hi_IN"/>
        </w:rPr>
        <w:t>वाचा</w:t>
      </w:r>
      <w:r>
        <w:rPr>
          <w:lang w:val="hi_IN" w:bidi="hi_IN"/>
        </w:rPr>
        <w:t xml:space="preserve"> एक स्थायी समझौता है जो दो लोग या समूहों द्वारा शांति या दोस्ती स्थापित करने के लिए किया जाता है। यदि आवश्यकता हो, तो मुख्य शब्दावली में </w:t>
      </w:r>
      <w:r>
        <w:rPr>
          <w:b/>
          <w:lang w:val="hi_IN" w:bidi="hi_IN"/>
        </w:rPr>
        <w:t>वाचा</w:t>
      </w:r>
      <w:r>
        <w:rPr>
          <w:lang w:val="hi_IN" w:bidi="hi_IN"/>
        </w:rPr>
        <w:t xml:space="preserve"> को देखें।</w:t>
      </w:r>
    </w:p>
    <w:p>
      <w:pPr/>
      <w:r>
        <w:rPr>
          <w:lang w:val="hi_IN" w:bidi="hi_IN"/>
        </w:rPr>
      </w:r>
      <w:r>
        <w:rPr>
          <w:lang w:val="hi_IN" w:bidi="hi_IN"/>
        </w:rPr>
        <w:t xml:space="preserve">वाचा का चिन्ह खतना </w:t>
      </w:r>
      <w:r>
        <w:rPr>
          <w:b/>
          <w:lang w:val="hi_IN" w:bidi="hi_IN"/>
        </w:rPr>
        <w:t>था</w:t>
      </w:r>
      <w:r>
        <w:rPr>
          <w:lang w:val="hi_IN" w:bidi="hi_IN"/>
        </w:rPr>
        <w:t xml:space="preserve">। खतना वह प्रक्रिया है जिसमें किसी पुरुष के लिंग के सिरे की ढीली त्वचा को काटा जाता है। </w:t>
      </w:r>
      <w:r>
        <w:rPr>
          <w:b/>
          <w:lang w:val="hi_IN" w:bidi="hi_IN"/>
        </w:rPr>
        <w:t>खतन</w:t>
      </w:r>
      <w:r>
        <w:rPr>
          <w:lang w:val="hi_IN" w:bidi="hi_IN"/>
        </w:rPr>
        <w:t>ा की पूरी परिभाषा के लिए मुख्य शब्दावली देखें।</w:t>
      </w:r>
    </w:p>
    <w:p>
      <w:pPr/>
      <w:r>
        <w:rPr>
          <w:lang w:val="hi_IN" w:bidi="hi_IN"/>
        </w:rPr>
      </w:r>
      <w:r>
        <w:rPr>
          <w:lang w:val="hi_IN" w:bidi="hi_IN"/>
        </w:rPr>
        <w:t xml:space="preserve">याकूब इस्राएल के बारह </w:t>
      </w:r>
      <w:r>
        <w:rPr>
          <w:b/>
          <w:lang w:val="hi_IN" w:bidi="hi_IN"/>
        </w:rPr>
        <w:t>गोत्रों</w:t>
      </w:r>
      <w:r>
        <w:rPr>
          <w:lang w:val="hi_IN" w:bidi="hi_IN"/>
        </w:rPr>
        <w:t xml:space="preserve"> के बारह कुलपतियों या अगुवों का पिता बना। </w:t>
      </w:r>
      <w:r>
        <w:rPr>
          <w:b/>
          <w:lang w:val="hi_IN" w:bidi="hi_IN"/>
        </w:rPr>
        <w:t>कुलपतियों</w:t>
      </w:r>
      <w:r>
        <w:rPr>
          <w:lang w:val="hi_IN" w:bidi="hi_IN"/>
        </w:rPr>
        <w:t xml:space="preserve"> का अर्थ प्रसिद्ध पूर्वज भी हो सकता है। इस मामले में, ये 12 पुरुष इस्राएल के 12 गोत्रों में से प्रत्येक के पूर्वज बने।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7:9–19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7:9–19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स्तिफनुस ने यहूदी महासभा या यहूदी धार्मिक अगुवों की परिषद के सामने अपना बचाव करना शुरू किया। स्तिफनुस ने अपने यहूदी इतिहास की शुरुआत अब्राहम की कहानी से की। हालाँकि अब्राहम के पास आराधना करने के लिए कोई घर या मन्दिर नहीं था, फिर भी वह जहाँ भी था, परमेश्वर की आराधना करता था।</w:t>
      </w:r>
    </w:p>
    <w:p>
      <w:pPr/>
      <w:r>
        <w:rPr>
          <w:lang w:val="hi_IN" w:bidi="hi_IN"/>
        </w:rPr>
      </w:r>
      <w:r>
        <w:rPr>
          <w:lang w:val="hi_IN" w:bidi="hi_IN"/>
        </w:rPr>
        <w:t>अब स्तिफनुस अब्राहम के वंशज यूसुफ की कहानी जारी रखता है। स्तिफनुस यह दिखाना शुरू करता है कि लोग अक्सर परमेश्वर के संदेशवाहकों से नफरत करते हैं और उन्हें अस्वीकार करते हैं। स्तिफनुस कहता है कि पिता, अब्राहम के 12 पोते, यूसुफ से जलन करते थे। फिर स्तिफनुस यूसुफ की कहानी का सारांश देता है—यूसुफ के भाइयों ने उसे एक गुलाम के रूप में मिस्र में बेच दिया, लेकिन फिर परमेश्वर हमेशा यूसुफ के साथ था और उसे कैसे बचाया। परमेश्वर ने यूसुफ को बुद्धि दी, या यह समझ दी कि उसे भक्तिपूर्ण तरीके से व्यवहार करना है। इस कारण फिरौन, या मिस्र के राजा, ने यूसुफ को पसंद किया और उसे मिस्र और उसके महल या घरेलू प्रशासन का शासक बना दिया।</w:t>
      </w:r>
    </w:p>
    <w:p>
      <w:pPr/>
      <w:r>
        <w:rPr>
          <w:lang w:val="hi_IN" w:bidi="hi_IN"/>
        </w:rPr>
      </w:r>
      <w:r>
        <w:rPr>
          <w:lang w:val="hi_IN" w:bidi="hi_IN"/>
        </w:rPr>
        <w:t>यहाँ रुकें और समूह में चर्चा करें: एक निर्दोष परिवार के सदस्य या दोस्त को धोखा देने वाले लोगों के बारे में एक कहानी बताएँ। निर्दोष व्यक्ति के साथ क्या हुआ? लोगों के एक-दूसरे को धोखा देने के बारे में आप कैसे बात करते हैं?</w:t>
      </w:r>
    </w:p>
    <w:p>
      <w:pPr/>
      <w:r>
        <w:rPr>
          <w:lang w:val="hi_IN" w:bidi="hi_IN"/>
        </w:rPr>
      </w:r>
      <w:r>
        <w:rPr>
          <w:lang w:val="hi_IN" w:bidi="hi_IN"/>
        </w:rPr>
        <w:t>स्तिफनुस यह दिखाता है कि यूसुफ की मिस्र की यात्रा उसके परिवार के लिए एक उपहार थी। एक बड़ा अकाल पूरे मिस्र और कनान में आया, जहाँ यूसुफ का परिवार रहता था। याकूब ने अपने पुत्रों को अनाज खरीदने के लिए मिस्र भेजा क्योंकि उसके परिवार के पास खाने के लिए पर्याप्त नहीं था। स्तिफनुस अब भाइयों की अनाज खरीदने के लिए मिस्र की दूसरी यात्रा का जिक्र करता है। दूसरी यात्रा में, यूसुफ अपने भाइयों को बताता है कि वह कौन है। फिरौन को यूसुफ के परिवार के बारे में पता चला, और यूसुफ अपने पिता और पूरे परिवार को मिस्र में बुलाने और बसाने में सक्षम हुआ। स्तिफनुस कहता है कि परिवार के 75 सदस्य आए थे। इसमें यूसुफ के पिता याकूब, उसके 11 भाई, उनकी पत्नियाँ और उनके बच्चे शामिल थे। याकूब मिस्र में रहने के लिए गया। याकूब मिस्र में मर गया, और उसके सभी पुत्र भी मर गए। स्तिफनुस कहता है कि याकूब के वंशजों ने कम से कम यूसुफ की हड्डियों को रखा और उन्हें शेकेम में वापस लाए, वह स्थान जहाँ अब्राहम और उनके परिवार को दफनाया गया था। यह सम्भव है कि अब्राहम के वंशज याकूब के सभी पुत्रों की हड्डियों को शेकेम वापस लाए हों। याकूब को कई साल पहले ही हेब्रोन में दफनाया गया था। वास्तव में, अब्राहम ने हेब्रोन में एक कब्र खरीदी थी और लोगों ने अब्राहम को वहाँ दफनाया था। हालाँकि, स्तिफनुस यहूदी पवित्रशास्त्र से एक बहुत लंबी कहानी का सारांश बता रहा है। स्तिफनुस के लिए, विवरण उतने महत्वपूर्ण नहीं थे, केवल यह कि याकूब और उसके वंशजों को उस देश में दफनाया गया था जो परमेश्वर ने अब्राहम के वंशजों से वादा किया था। स्तिफनुस के लिए, यह दिखाता है कि परमेश्वर अपने प्रतिज्ञाओं को पूरा करता है और अपने लोगों को वह भूमि देता है जो उसने उनसे प्रतिज्ञा की थी।</w:t>
      </w:r>
    </w:p>
    <w:p>
      <w:pPr/>
      <w:r>
        <w:rPr>
          <w:lang w:val="hi_IN" w:bidi="hi_IN"/>
        </w:rPr>
      </w:r>
      <w:r>
        <w:rPr>
          <w:lang w:val="hi_IN" w:bidi="hi_IN"/>
        </w:rPr>
        <w:t xml:space="preserve">यहाँ रुकें और अनुवाद समूह को एक नक्शा दिखाएँ जिसमें </w:t>
      </w:r>
      <w:r>
        <w:rPr>
          <w:lang w:val="hi_IN" w:bidi="hi_IN"/>
        </w:rPr>
        <w:t>कनान, मिस्र और शेकेम और हेब्रोन के क्षेत्र</w:t>
      </w:r>
      <w:r>
        <w:rPr>
          <w:lang w:val="hi_IN" w:bidi="hi_IN"/>
        </w:rPr>
        <w:t xml:space="preserve"> शामिल हैं।</w:t>
      </w:r>
    </w:p>
    <w:p>
      <w:pPr/>
      <w:r>
        <w:rPr>
          <w:lang w:val="hi_IN" w:bidi="hi_IN"/>
        </w:rPr>
      </w:r>
      <w:r>
        <w:rPr>
          <w:lang w:val="hi_IN" w:bidi="hi_IN"/>
        </w:rPr>
        <w:t>यहाँ रुकें और समूह के रूप में चर्चा करें: अपने लोगों के समूह या अपने गोत्र की उत्पत्ति के बारे में एक कहानी बताएँ। शुरुआत में अगुवे कौन थे? आप अपने पूर्वजों के बारे में कैसे बात करते हैं?</w:t>
      </w:r>
    </w:p>
    <w:p>
      <w:pPr/>
      <w:r>
        <w:rPr>
          <w:lang w:val="hi_IN" w:bidi="hi_IN"/>
        </w:rPr>
      </w:r>
      <w:r>
        <w:rPr>
          <w:lang w:val="hi_IN" w:bidi="hi_IN"/>
        </w:rPr>
        <w:t>याकूब के वंशजों की संख्या बहुत बढ़ी। स्तिफनुस ने पहले कहा था कि परमेश्वर ने अब्राहम को 400 साल से एक विदेशी देश में रहने वाले उसके वंशजों के बारे में बताया था। स्तिफनुस महासभा को बताता है कि उस समय का अन्त निकट था और परमेश्वर के लिए अपने लोगों को वह भूमि देने का अपना वादा पूरा करने का समय आ गया था, जो उसने उनसे प्रतिज्ञा की थी। मिस्र में एक नया राजा था, और राजा को परवाह नहीं थी कि यूसुफ ने मिस्र के लोगों की कितनी मदद की थी। राजा ने याकूब के वंशजों के साथ "विश्वासघात किया।" इसका अर्थ है कि राजा ने उनसे झूठ बोला और उन्हें नुकसान पहुँचाया। उसने लोगों को अपने बच्चों को इस तरह छोड़ने के लिए मजबूर किया ताकि वे मर जाएँ।</w:t>
      </w:r>
    </w:p>
    <w:p>
      <w:pPr/>
      <w:r>
        <w:rPr>
          <w:lang w:val="hi_IN" w:bidi="hi_IN"/>
        </w:rPr>
      </w:r>
      <w:r>
        <w:rPr>
          <w:lang w:val="hi_IN" w:bidi="hi_IN"/>
        </w:rPr>
        <w:t>स्तिफनुस लगातार कहानी में ऐसे विवरण बताता है जो दिखाते हैं कि परमेश्वर अपने लोगों के प्रति विश्वासयोग्य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xml:space="preserve"> स्तिफनुस यूसुफ की कहानी जारी रखता है, यह बताता है कि यूसुफ के भाइयों ने उसे मिस्र में गुलामी में कैसे बेच दिया और परमेश्वर ने यूसुफ को पूरे मिस्र का राज्यपाल कैसे बनाया।</w:t>
      </w:r>
    </w:p>
    <w:p>
      <w:pPr/>
      <w:r>
        <w:rPr>
          <w:lang w:val="hi_IN" w:bidi="hi_IN"/>
        </w:rPr>
      </w:r>
      <w:r>
        <w:rPr>
          <w:b/>
          <w:lang w:val="hi_IN" w:bidi="hi_IN"/>
        </w:rPr>
        <w:t>दूसरे दृश्य में:</w:t>
      </w:r>
      <w:r>
        <w:rPr>
          <w:lang w:val="hi_IN" w:bidi="hi_IN"/>
        </w:rPr>
        <w:t xml:space="preserve"> याकूब का परिवार मिस्र में अकाल के कारण भूखा था, इसलिए उसने अपने पुत्रों, यूसुफ के भाइयों को भोजन खरीदने के लिए मिस्र भेजा। यूसुफ अपने पिता और भाइयों के परिवारों को रहने के लिए मिस्र लाया। याकूब और उसके पुत्र अन्त में मर गए और उस देश में फिर से दफनाए गए जो परमेश्वर ने उनसे प्रतिज्ञा की थी।</w:t>
      </w:r>
    </w:p>
    <w:p>
      <w:pPr/>
      <w:r>
        <w:rPr>
          <w:lang w:val="hi_IN" w:bidi="hi_IN"/>
        </w:rPr>
      </w:r>
      <w:r>
        <w:rPr>
          <w:b/>
          <w:lang w:val="hi_IN" w:bidi="hi_IN"/>
        </w:rPr>
        <w:t>तीसरे दृश्य में:</w:t>
      </w:r>
      <w:r>
        <w:rPr>
          <w:lang w:val="hi_IN" w:bidi="hi_IN"/>
        </w:rPr>
        <w:t xml:space="preserve"> इस बीच, मिस्र में याकूब के वंशज संख्या में बड़े हो गए और राजा ने उनके साथ बुरा व्यवहार किया।</w:t>
      </w:r>
    </w:p>
    <w:p>
      <w:pPr/>
      <w:r>
        <w:rPr>
          <w:lang w:val="hi_IN" w:bidi="hi_IN"/>
        </w:rPr>
      </w:r>
      <w:r>
        <w:rPr>
          <w:lang w:val="hi_IN" w:bidi="hi_IN"/>
        </w:rPr>
        <w:t>इस कहानी के पात्रों में कहानी बताने और सुनने वाले लोग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द्वारा सुनाई गई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 के भाई, कुलपति</w:t>
      </w:r>
    </w:p>
    <w:p>
      <w:pPr>
        <w:pStyle w:val="ListBullet"/>
        <w:spacing w:line="240" w:lineRule="auto"/>
        <w:ind w:left="720"/>
      </w:pPr>
      <w:r>
        <w:rPr>
          <w:lang w:val="hi_IN" w:bidi="hi_IN"/>
        </w:rPr>
      </w:r>
      <w:r>
        <w:rPr>
          <w:lang w:val="hi_IN" w:bidi="hi_IN"/>
        </w:rPr>
        <w:t>मिस्र का राजा फिरौन, जो यूसुफ को पसंद करता था</w:t>
      </w:r>
    </w:p>
    <w:p>
      <w:pPr>
        <w:pStyle w:val="ListBullet"/>
        <w:spacing w:line="240" w:lineRule="auto"/>
        <w:ind w:left="720"/>
      </w:pPr>
      <w:r>
        <w:rPr>
          <w:lang w:val="hi_IN" w:bidi="hi_IN"/>
        </w:rPr>
      </w:r>
      <w:r>
        <w:rPr>
          <w:lang w:val="hi_IN" w:bidi="hi_IN"/>
        </w:rPr>
        <w:t>याकूब और उसके पुत्रों के परिवार</w:t>
      </w:r>
    </w:p>
    <w:p>
      <w:pPr>
        <w:pStyle w:val="ListBullet"/>
        <w:spacing w:line="240" w:lineRule="auto"/>
        <w:ind w:left="720"/>
      </w:pPr>
      <w:r>
        <w:rPr>
          <w:lang w:val="hi_IN" w:bidi="hi_IN"/>
        </w:rPr>
      </w:r>
      <w:r>
        <w:rPr>
          <w:lang w:val="hi_IN" w:bidi="hi_IN"/>
        </w:rPr>
        <w:t>मिस्र का नया राजा जो याकूब के वंशजों को नहीं जानता था</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कहानी वहाँ घटित होती है जहाँ पिछली कहानी समाप्त होती है। स्तिफनुस उस स्थान पर है जहाँ महासभा मिलती है। महासभा यहूदी पुरनियों और व्यवस्था के शिक्षकों से बनी है। महायाजक बैठक की अगुवाई करता है। यह शायद कैफा है, वही महायाजक जिसने यीशु पर मुकदमा चलाया था। पूर्व महायाजक हन्नास भी शायद वहाँ रहा होगा।</w:t>
      </w:r>
    </w:p>
    <w:p>
      <w:pPr/>
      <w:r>
        <w:rPr>
          <w:lang w:val="hi_IN" w:bidi="hi_IN"/>
        </w:rPr>
      </w:r>
      <w:r>
        <w:rPr>
          <w:lang w:val="hi_IN" w:bidi="hi_IN"/>
        </w:rPr>
        <w:t>स्तिफनुस बिना रुके अपनी कहानी जारी रखता है। वह याकूब के पुत्रों 12 कुलपतियों के बारे में बात करता है। इन भाइयों में से ग्यारह भाई, या कुलपति, अपने भाई यूसुफ से नफरत करते थे और उसे गुलामी में बेच देते थे।</w:t>
      </w:r>
    </w:p>
    <w:p>
      <w:pPr/>
      <w:r>
        <w:rPr>
          <w:lang w:val="hi_IN" w:bidi="hi_IN"/>
        </w:rPr>
      </w:r>
      <w:r>
        <w:rPr>
          <w:lang w:val="hi_IN" w:bidi="hi_IN"/>
        </w:rPr>
        <w:t>यह याद रखना महत्वपूर्ण है कि स्तिफनुस यहूदी लोगों का पूरा इतिहास थोड़े समय में बताने की कोशिश कर रहा है। वह घटनाओं का सारांश देता है और घटनाओं को एक साथ रखता है। हालाँकि आप इस कहानी के सभी विवरण जानते हैं, लेकिन आपको इस भाग का अनुवाद उसी तरह करना चाहिए जैसे स्तिफनुस इसे बताता है।</w:t>
      </w:r>
    </w:p>
    <w:p>
      <w:pPr/>
      <w:r>
        <w:rPr>
          <w:lang w:val="hi_IN" w:bidi="hi_IN"/>
        </w:rPr>
      </w:r>
      <w:r>
        <w:rPr>
          <w:lang w:val="hi_IN" w:bidi="hi_IN"/>
        </w:rPr>
        <w:t>स्तिफनुस यह स्पष्ट करता है कि हालाँकि यूसुफ एक गुलाम था, लेकिन परमेश्वर उसके साथ था। यह सुनिश्चित करें कि आपके अनुवाद में यह स्पष्ट हो कि यूसुफ एक ओर गुलामी की स्थिति में था, लेकिन इसके बावजूद परमेश्वर उसके साथ था।</w:t>
      </w:r>
    </w:p>
    <w:p>
      <w:pPr/>
      <w:r>
        <w:rPr>
          <w:lang w:val="hi_IN" w:bidi="hi_IN"/>
        </w:rPr>
      </w:r>
      <w:r>
        <w:rPr>
          <w:lang w:val="hi_IN" w:bidi="hi_IN"/>
        </w:rPr>
        <w:t>परमेश्वर ने यूसुफ को मिस्र के राजा या फिरौन की कृपा दिलाई, जिसका अर्थ है कि राजा उसे पसंद करता था। परमेश्वर ने यूसुफ को असामान्य या महान बुद्धि भी दी। यूसुफ की बुद्धि के कारण राजा ने यूसुफ को अपने घराने, अपने महलों में रहने वाले सभी लोगों और मिस्र देश का प्रभारी बनाया।</w:t>
      </w:r>
    </w:p>
    <w:p>
      <w:pPr/>
      <w:r>
        <w:rPr>
          <w:lang w:val="hi_IN" w:bidi="hi_IN"/>
        </w:rPr>
      </w:r>
      <w:r>
        <w:rPr>
          <w:lang w:val="hi_IN" w:bidi="hi_IN"/>
        </w:rPr>
        <w:t>कहानी का अगला भाग दिखाता है कि घटनाएँ बदल गईं। सब कुछ अच्छी तरह से चल रहा था, और फिर मिस्र में एक बड़ा अकाल आया, जहाँ यूसुफ था, और कनान में, जहाँ याकूब और उसके शेष पुत्र थे। याकूब ने अपने पुत्रों को अनाज खरीदने के लिए मिस्र भेजा। स्तिफनुस इस बारे में सभी विवरण नहीं बताता कि जब वे भोजन खरीदने गए थे तो क्या हुआ था। वह सीधे उस दूसरी बार की घटना पर आता है जब भाई मिस्र जाते हैं, और यूसुफ़ उन्हें बताता है कि वही यूसुफ़ है। यूसुफ ने उनका परिचय फिरौन से कराया, और फिर वह उन्हें, उनके परिवारों और उनके पिता को मिस्र में रहने के लिए वापस बुलाने में सफल हुआ। स्तिफनुस कहता है कि याकूब के परिवार के 75 लोग मिस्र में रहने के लिए आए थे।</w:t>
      </w:r>
    </w:p>
    <w:p>
      <w:pPr/>
      <w:r>
        <w:rPr>
          <w:lang w:val="hi_IN" w:bidi="hi_IN"/>
        </w:rPr>
      </w:r>
      <w:r>
        <w:rPr>
          <w:lang w:val="hi_IN" w:bidi="hi_IN"/>
        </w:rPr>
        <w:t>याकूब मिस्र आया, वहाँ रहता था, और वहीँ मर गया। उसके सभी बेटे भी अंत में वहीं मर गए। हम जानते हैं कि यूसुफ और उसके भाइयों ने याकूब को हेब्रोन में दफनाया था। कई साल बाद, जब परमेश्वर ने याकूब के वंशजों को मिस्र से बचाया और उन्हें वापस कनान ले गया, तो उन्होंने यूसुफ की हड्डियों को लेकर उसे शेकेम में दफनाया। कुछ लोग मानते हैं कि उन्होंने यूसुफ के भाइयों की हड्डियों को भी शेकेम में दफनाया था। यह स्तिफनुस का दो घटनाओं को एक घटना में रखने का एक उदाहरण है। स्तिफनुस का मुख्य मुद्दा यह था कि याकूब के परिवार को कनान में दफनाया गया था ताकि यह दिखाया जा सके कि परमेश्वर उन्हें सच में उनके वंशजों के लिए भूमि दे रहा था।</w:t>
      </w:r>
    </w:p>
    <w:p>
      <w:pPr/>
      <w:r>
        <w:rPr>
          <w:lang w:val="hi_IN" w:bidi="hi_IN"/>
        </w:rPr>
      </w:r>
      <w:r>
        <w:rPr>
          <w:lang w:val="hi_IN" w:bidi="hi_IN"/>
        </w:rPr>
        <w:t>आपको अगले भाग में घटनाओं को फिर से क्रमबद्ध करने की आवश्यकता हो सकती है। याकूब के वंशजों में लोगों की संख्या बहुत बढ़ी। फिर वह समय करीब आया जब परमेश्वर अपने लोगों को भूमि वापस देगा। लेकिन एक और बात होनी थी। मिस्र में एक नया राजा था, और वह यूसुफ को नहीं जानता था। इस राजा ने लोगों को दबाया और उन्हें अपने बच्चों को इस तरह छोड़ देने के लिए मजबूर किया ताकि वे मर जाएँ। स्तिफनुस कहानी के इस भाग को छोटा करता है, क्योंकि याकूब का परिवार 400 साल तक मिस्र में था—एक से अधिक राजा थे जो याकूब के वंशजों पर अत्याचार करते थे।</w:t>
      </w:r>
    </w:p>
    <w:p>
      <w:pPr/>
      <w:r>
        <w:rPr>
          <w:lang w:val="hi_IN" w:bidi="hi_IN"/>
        </w:rPr>
      </w:r>
      <w:r>
        <w:rPr>
          <w:lang w:val="hi_IN" w:bidi="hi_IN"/>
        </w:rPr>
        <w:t>स्तिफनुस यहाँ कहानी की ऐसी रूपरेखा तैयार करता है, जो रोमांच पैदा करे। बातें उसी तरह हो रही हैं जैसे परमेश्वर ने अब्राहम से कहा था कि वे होंगी। अब, परमेश्वर के लिए अपने लोगों की मदद करने का समय करीब आ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कहानी बताने और सुनने वाले लोग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द्वारा सुनाई गई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 के भाई, कुलपति</w:t>
      </w:r>
    </w:p>
    <w:p>
      <w:pPr>
        <w:pStyle w:val="ListBullet"/>
        <w:spacing w:line="240" w:lineRule="auto"/>
        <w:ind w:left="720"/>
      </w:pPr>
      <w:r>
        <w:rPr>
          <w:lang w:val="hi_IN" w:bidi="hi_IN"/>
        </w:rPr>
      </w:r>
      <w:r>
        <w:rPr>
          <w:lang w:val="hi_IN" w:bidi="hi_IN"/>
        </w:rPr>
        <w:t>मिस्र का राजा फिरौन, जो यूसुफ को पसंद करता था</w:t>
      </w:r>
    </w:p>
    <w:p>
      <w:pPr>
        <w:pStyle w:val="ListBullet"/>
        <w:spacing w:line="240" w:lineRule="auto"/>
        <w:ind w:left="720"/>
      </w:pPr>
      <w:r>
        <w:rPr>
          <w:lang w:val="hi_IN" w:bidi="hi_IN"/>
        </w:rPr>
      </w:r>
      <w:r>
        <w:rPr>
          <w:lang w:val="hi_IN" w:bidi="hi_IN"/>
        </w:rPr>
        <w:t>याकूब और उसके पुत्रों के परिवार</w:t>
      </w:r>
    </w:p>
    <w:p>
      <w:pPr>
        <w:pStyle w:val="ListBullet"/>
        <w:spacing w:line="240" w:lineRule="auto"/>
        <w:ind w:left="720"/>
      </w:pPr>
      <w:r>
        <w:rPr>
          <w:lang w:val="hi_IN" w:bidi="hi_IN"/>
        </w:rPr>
      </w:r>
      <w:r>
        <w:rPr>
          <w:lang w:val="hi_IN" w:bidi="hi_IN"/>
        </w:rPr>
        <w:t>मिस्र का नया राजा जो याकूब के वंशजों को नहीं जानता था</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स्तिफनुस अभी भी महासभा से बात कर रहा है। वह कुलपतियों के बारे में बात करना जारी रखता है। वह कहता है, ये कुलपति अपने भाई यूसुफ से जलन करते हैं, और उसे मिस्र में गुलाम के रूप में बेच देते हैं। लेकिन परमेश्वर यूसुफ के साथ था, और परमेश्वर ने यूसुफ को बचाया। परमेश्वर ने यूसुफ को मिस्र के राजा फिरौन की कृपा दी। यूसुफ बहुत बुद्धिमान था, और मिस्र के राजा ने उसे अपने महल के सभी लोगों और पूरे मिस्र की जिम्मेदारी सौंपी।</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भूमिका निभाने वाले व्यक्ति से पूछें, "आप कैसा महसूस कर रहे हैं?" आप ऐसी बातें सुन सकते हैं, जैसे, “परमेश्वर सचमुच मेरी देखभाल कर रहा है!”</w:t>
      </w:r>
    </w:p>
    <w:p>
      <w:pPr>
        <w:pStyle w:val="ListBullet"/>
        <w:spacing w:line="240" w:lineRule="auto"/>
        <w:ind w:left="720"/>
      </w:pPr>
      <w:r>
        <w:rPr>
          <w:lang w:val="hi_IN" w:bidi="hi_IN"/>
        </w:rPr>
      </w:r>
      <w:r>
        <w:rPr>
          <w:lang w:val="hi_IN" w:bidi="hi_IN"/>
        </w:rPr>
        <w:t>महासभा की भूमिका निभाने वाले लोगों से पूछें, "आप कैसा महसूस कर रहे हैं?" आप ऐसी बातें सुन सकते हैं, “उलझन है कि स्तिफनुस हमारे कुलपतियों के बारे में क्यों बात करता है?” हम इस कहानी को जानते हैं! वह हमारे साथ बच्चों की तरह व्यवहार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मिस्र और कनान में अकाल आया, जहाँ याकूब का परिवार था। सभी लोग दुखी थे, और हमारे पूर्वजों के पास भोजन समाप्त हो गया। याकूब ने मिस्र में अनाज के बारे में सुना, इसलिए उसने अपने पुत्रों को अनाज खरीदने के लिए मिस्र भेजा। वे दो बार गए। जब वे दूसरी बार गए, तो यूसुफ ने उन्हें बताया कि वह कौन है, और फिरौन को यूसुफ के परिवार के बारे में पता चला। फिर यूसुफ ने अपने पिता और भाइयों के परिवारों को मिस्र में आने और रहने के लिए बुलाया। याकूब और कुलपति मर गए, और उनके वंशज उनके शवों को शेकेम में वापस लाए जहाँ अब्राहम ने हमोर के पुत्रों से कब्र खरीदी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महासभा की भूमिका निभाने वाले लोगों से पूछें, "आप क्या महसूस कर रहे हैं?" आप ऐसी बातें सुन सकते हैं, "मैं यह इतिहास पहले से ही जानता हूँ, वह हमें यह क्यों बता रहा है?" "गुस्सा आ रहा है, वह प्रश्न का उत्तर क्यों नहीं देता?"</w:t>
      </w:r>
    </w:p>
    <w:p>
      <w:pPr>
        <w:pStyle w:val="ListBullet"/>
        <w:spacing w:line="240" w:lineRule="auto"/>
        <w:ind w:left="720"/>
      </w:pPr>
      <w:r>
        <w:rPr>
          <w:lang w:val="hi_IN" w:bidi="hi_IN"/>
        </w:rPr>
      </w:r>
      <w:r>
        <w:rPr>
          <w:lang w:val="hi_IN" w:bidi="hi_IN"/>
        </w:rPr>
        <w:t>स्तिफनुस की भूमिका निभाने वाले व्यक्ति से पूछें, "आप क्या महसूस कर रहे हैं?" आप ऐसी बातें सुन सकते हैं, "मैं चाहता हूँ कि वे समझें कि परमेश्वर ने कुलपतियों की देखभाल की। हम जहाँ भी हों, परमेश्वर विश्वासयोग्य है, तब भी जब हमारी अपनी भूमि नहीं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समय बीतता गया, और मिस्र में याकूब के वंशजों की संख्या अधिक से अधिक होती गई। जल्द ही समय आ गया था कि परमेश्वर अब्राहम से की गई प्रतिज्ञा पूरा करें और अपने लोगों को वह भूमि दें, जो उन्होंने उनसे प्रतिज्ञा की थी। लेकिन मिस्र में एक नया राजा बना, और वह यूसुफ को नहीं जानता था, न ही उसे यह पता था कि यूसुफ ने उसके लोगों की कैसे मदद की। नए राजा ने याकूब के वंशजों से झूठ बोला और उन पर अत्याचार किया। उसने उन्हें अपने नवजात शिशुओं को छोड़ने के लिए मजबूर किया ताकि वे मर जाएँ।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महासभा की भूमिका निभाने वाले लोगों से पूछें, "आप क्या महसूस कर रहे हैं?" आप ऐसी बातें सुन सकते हैं, जैसे, “उदास।” यह हमारे इतिहास में एक दुखद समय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कुलपति अपने भाई यूसुफ से जलन करते थे। याद रखें कि कुलपति याकूब के 12 पुत्रों को दर्शाता है जो इस्राएल के 12 गोत्रों के पूर्वज बने। कुलपतियों के लिए उसी शब्द का उपयोग करें जो आपने पिछले भागों में किया है।</w:t>
      </w:r>
    </w:p>
    <w:p>
      <w:pPr/>
      <w:r>
        <w:rPr>
          <w:lang w:val="hi_IN" w:bidi="hi_IN"/>
        </w:rPr>
      </w:r>
      <w:r>
        <w:rPr>
          <w:lang w:val="hi_IN" w:bidi="hi_IN"/>
        </w:rPr>
        <w:t xml:space="preserve">परमेश्वर ने यूसुफ को मिस्र के </w:t>
      </w:r>
      <w:r>
        <w:rPr>
          <w:b/>
          <w:lang w:val="hi_IN" w:bidi="hi_IN"/>
        </w:rPr>
        <w:t>फिरौन</w:t>
      </w:r>
      <w:r>
        <w:rPr>
          <w:lang w:val="hi_IN" w:bidi="hi_IN"/>
        </w:rPr>
        <w:t xml:space="preserve"> की </w:t>
      </w:r>
      <w:r>
        <w:rPr>
          <w:b/>
          <w:lang w:val="hi_IN" w:bidi="hi_IN"/>
        </w:rPr>
        <w:t>कृपा</w:t>
      </w:r>
      <w:r>
        <w:rPr>
          <w:lang w:val="hi_IN" w:bidi="hi_IN"/>
        </w:rPr>
        <w:t xml:space="preserve"> दी। इसका अर्थ है कि फिरौन यूसुफ को पसंद करता था और यूसुफ के लिए अच्छे काम करता था। फ़िरौन मिस्र के राजा की उपाधि है। आप इस शीर्षक का उपयोग कर सकते हैं या केवल "मिस्र का राजा" कह सकते हैं। यदि आपने पहले ही इस शब्द का अनुवाद किया है, तो उसी शब्द का उपयोग करना सुनिश्चित करें जिसका उपयोग आपने पहले किया है।</w:t>
      </w:r>
    </w:p>
    <w:p>
      <w:pPr/>
      <w:r>
        <w:rPr>
          <w:lang w:val="hi_IN" w:bidi="hi_IN"/>
        </w:rPr>
      </w:r>
      <w:r>
        <w:rPr>
          <w:lang w:val="hi_IN" w:bidi="hi_IN"/>
        </w:rPr>
        <w:t xml:space="preserve">यहाँ रुकें और चर्चा करें कि आप कृपा देने और मिस्र के राजा फिरौन का शीर्षक का अनुवाद </w:t>
      </w:r>
      <w:r>
        <w:rPr>
          <w:b/>
          <w:lang w:val="hi_IN" w:bidi="hi_IN"/>
        </w:rPr>
        <w:t>कैसे</w:t>
      </w:r>
      <w:r>
        <w:rPr>
          <w:lang w:val="hi_IN" w:bidi="hi_IN"/>
        </w:rPr>
        <w:t xml:space="preserve"> करेंगे।</w:t>
      </w:r>
    </w:p>
    <w:p>
      <w:pPr/>
      <w:r>
        <w:rPr>
          <w:lang w:val="hi_IN" w:bidi="hi_IN"/>
        </w:rPr>
      </w:r>
      <w:r>
        <w:rPr>
          <w:lang w:val="hi_IN" w:bidi="hi_IN"/>
        </w:rPr>
        <w:t xml:space="preserve">याद रखें कि इस पूरे भाग में, स्तिफनुस यूसुफ और उसके भाइयों को कुलपति, या </w:t>
      </w:r>
      <w:r>
        <w:rPr>
          <w:b/>
          <w:lang w:val="hi_IN" w:bidi="hi_IN"/>
        </w:rPr>
        <w:t>हमारे पूर्वजों</w:t>
      </w:r>
      <w:r>
        <w:rPr>
          <w:lang w:val="hi_IN" w:bidi="hi_IN"/>
        </w:rPr>
        <w:t xml:space="preserve"> के रूप में संदर्भित करता है। ये बारह भाई इस्राएल के बारह गोत्रों में से प्रत्येक के मुख्य पूर्वज बने। वे स्तिफनुस के समय में पूरे इस्राएल में प्रसिद्ध थे, क्योंकि प्रत्येक यहूदी व्यक्ति जानता था कि वह किस गोत्र से संबंधित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7:20–34</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7:20–34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स्तिफनुस महासभा को यहूदी लोगों का इतिहास बताना जारी रखता है। वह मूसा के बारे में बात करने में सबसे अधिक समय बिताता है, जिसे परमेश्वर ने मिस्र में गुलामी से अपने लोगों को छुड़ाने के लिए चुना। स्तिफनुस अभी भी महासभा के सामने बात कर रहा है, और यह उस भाषण का अगला भाग है जो वह दे रहा है।</w:t>
      </w:r>
    </w:p>
    <w:p>
      <w:pPr/>
      <w:r>
        <w:rPr>
          <w:lang w:val="hi_IN" w:bidi="hi_IN"/>
        </w:rPr>
      </w:r>
      <w:r>
        <w:rPr>
          <w:lang w:val="hi_IN" w:bidi="hi_IN"/>
        </w:rPr>
        <w:t>मिस्र का राजा याकूब के वंशजों पर अत्याचार कर रहा था और उन्हें अपने नवजात शिशुओं को छोड़ देने के लिए मजबूर कर रहा था। लेकिन इस समय, परमेश्वर के पास अपने लोगों को बचाने की एक योजना थी, और मूसा का जन्म हुआ। मूसा "परमेश्वर की दृष्टि में सुंदर" था, जिसका शायद अर्थ है कि वह बहुत विशेष था और परमेश्वर उससे प्रसन्न थे। मूसा के परिवार ने उसे छिपा लिया और 3 महीने तक उसकी देखभाल की, जब तक कि उसकी माँ को उसे बाहर नहीं रखना पड़ा। लेकिन फिरौन की पुत्री ने उसे पाया और मूसा को गोद लिया, और मूसा ने मिस्र की बुद्धि और शिक्षा सीखी। मूसा “वचन और कार्य” में शक्तिशाली था। मूसा एक शक्तिशाली व्यक्ति बन गया जिसने अपने किए और अपनी कही बात दोनों में महान काम किए।</w:t>
      </w:r>
    </w:p>
    <w:p>
      <w:pPr/>
      <w:r>
        <w:rPr>
          <w:lang w:val="hi_IN" w:bidi="hi_IN"/>
        </w:rPr>
      </w:r>
      <w:r>
        <w:rPr>
          <w:lang w:val="hi_IN" w:bidi="hi_IN"/>
        </w:rPr>
        <w:t>स्तिफनुस अब मूसा पर ध्यान केंद्रित करता है, जो अब वयस्क है—वह अब 40 साल का हो चुका है। मूसा अपने लोगों का काम देखने जाता है। मूसा जानता था कि वह एक इस्राएली था—याकूब का वंशज। मूसा ने एक मिस्री को एक इस्राएली के साथ बुरा व्यवहार करते देखा और मूसा ने उस मिस्री को मार डाला। मूसा का अपने लोगों की मदद करने का यही तरीका था। हालाँकि, मूसा के लोगों ने यह नहीं पहचाना कि मूसा मदद करने की कोशिश कर रहा है। हम यह जानते हैं क्योंकि अगले दिन मूसा फिर से बाहर गया। उसने दो इस्राएली लोगों को लड़ते हुए देखा, और उसने उनसे पूछा कि वे क्यों लड़ रहे हैं। उसने कहा, "हे पुरुषों, तुम भाई हो। तुम एक-दूसरे को क्यों चोट पहुँचाना चाहते हो?" मूसा वास्तव में कह रहा है कि एक ही लोगों के समूह के इस्राएली होने के कारण, दोनों पुरुषों को एक-दूसरे को चोट नहीं पहुँचाना चाहिए। हालाँकि, जिस इस्राएली ने गलत काम किया उस ने मूसा से एक प्रश्न पूछा: "तुझे किसने हम पर शासक और न्यायी बनाया है? क्या तू मुझे भी मारने वाला है?" उस समय मूसा को समझ आ गया कि दूसरे लोगों को पता चल गया है कि उसने एक दिन पहले एक आदमी को मार डाला था। मूसा ने समझ लिया कि अगर मिस्र का राजा फ़िरौन यह जान गया कि उसने एक आदमी को मार डाला है, तो वह बड़ी मुसीबत में पड़ सकता है।</w:t>
      </w:r>
    </w:p>
    <w:p>
      <w:pPr/>
      <w:r>
        <w:rPr>
          <w:lang w:val="hi_IN" w:bidi="hi_IN"/>
        </w:rPr>
      </w:r>
      <w:r>
        <w:rPr>
          <w:lang w:val="hi_IN" w:bidi="hi_IN"/>
        </w:rPr>
        <w:t>यहाँ रुकें और समूह के रूप में चर्चा करें: किसी ऐसे व्यक्ति के बारे में एक कहानी बताएँ जिसने दूसरों की मदद करने की कोशिश की और लोगों ने उसे ठुकरा दिया। उस व्यक्ति ने कैसे प्रतिक्रिया दी? लोगों ने उन्हें क्यों ठुकरा दिया?</w:t>
      </w:r>
    </w:p>
    <w:p>
      <w:pPr/>
      <w:r>
        <w:rPr>
          <w:lang w:val="hi_IN" w:bidi="hi_IN"/>
        </w:rPr>
      </w:r>
      <w:r>
        <w:rPr>
          <w:lang w:val="hi_IN" w:bidi="hi_IN"/>
        </w:rPr>
        <w:t>इसलिए मूसा तुरन्त मिद्यान नाम के एक पड़ोसी देश में भाग गया। मूसा वहाँ बस गया, जिसका अर्थ है कि उसने विवाह किया और उसके बच्चे हुए। स्तिफनुस हमें बताता है कि मूसा के दो पुत्र थे।</w:t>
      </w:r>
    </w:p>
    <w:p>
      <w:pPr/>
      <w:r>
        <w:rPr>
          <w:lang w:val="hi_IN" w:bidi="hi_IN"/>
        </w:rPr>
      </w:r>
      <w:r>
        <w:rPr>
          <w:lang w:val="hi_IN" w:bidi="hi_IN"/>
        </w:rPr>
        <w:t xml:space="preserve">यहाँ रुकें और समूह को </w:t>
      </w:r>
      <w:r>
        <w:rPr>
          <w:lang w:val="hi_IN" w:bidi="hi_IN"/>
        </w:rPr>
        <w:t>मिस्र और मिद्यान</w:t>
      </w:r>
      <w:r>
        <w:rPr>
          <w:lang w:val="hi_IN" w:bidi="hi_IN"/>
        </w:rPr>
        <w:t xml:space="preserve"> का नक्शा दिखाएँ।</w:t>
      </w:r>
    </w:p>
    <w:p>
      <w:pPr/>
      <w:r>
        <w:rPr>
          <w:lang w:val="hi_IN" w:bidi="hi_IN"/>
        </w:rPr>
      </w:r>
      <w:r>
        <w:rPr>
          <w:lang w:val="hi_IN" w:bidi="hi_IN"/>
        </w:rPr>
        <w:t>और चालीस साल बीत गए, और अब मूसा 80 साल का है। हम मूसा के यहूदी इतिहास से जानते हैं कि मूसा एक चरवाहा था और सीनै पर्वत के पास अपनी पत्नी के पिता की भेड़ों की देखभाल कर रहा था। मूसा सीनै पर्वत के पास जंगल में था और एक जलती हुई झाड़ी की आग में मूसा के सामने एक स्वर्गदूत प्रकट हुआ। मूसा करीब गया, और एक आवाज़ आई है, "मैं तेरे पूर्वजों का परमेश्वर हूँ, अब्राहम, इसहाक और याकूब का परमेश्वर हूँ।" परमेश्वर यहाँ मूसा से बता रहा है कि वह वही परमेश्वर है जिसके बारे में मूसा ने हमेशा सुना है—वह परमेश्वर जो अपने लोगों के साथ रहा है और जिसकी आराधना अब्राहम, इसहाक और याकूब करते थे। यह वह परमेश्वर है जिस पर मूसा भरोसा कर सकता है। यह वही परमेश्वर है जो अब्राहम को उस देश में ले गया है जो उसने उससे प्रतिज्ञा की थी और उसे एक पुत्र इसहाक दिया। यह वह परमेश्वर है जो इसहाक के साथ था और उसे एक पुत्र याकूब दिया। यह वह परमेश्वर है जो याकूब के साथ था, उसे 12 पुत्र दिए, और उसे मिस्र लाया। मूसा को एहसास हुआ कि यह वही सृष्टिकर्ता परमेश्वर है जो उससे बात कर रहा है और वह डर गया। जब उसका शरीर कांपने लगा तो उसने अपना डर ​​दिखाया। मूसा परमेश्वर को देखने से इतना डर गया था कि उसने झाड़ी की ओर नहीं देखा।</w:t>
      </w:r>
    </w:p>
    <w:p>
      <w:pPr/>
      <w:r>
        <w:rPr>
          <w:lang w:val="hi_IN" w:bidi="hi_IN"/>
        </w:rPr>
      </w:r>
      <w:r>
        <w:rPr>
          <w:lang w:val="hi_IN" w:bidi="hi_IN"/>
        </w:rPr>
        <w:t>परमेश्वर ने मूसा से कहा कि वह अपने जूते उतारें। मूसा की संस्कृति में, लोग पवित्र भूमि पर, या उस भूमि पर जो परमेश्वर के लिए अलग रखी गई थी, खड़े होने के समय अपने जूते उतारते थे।</w:t>
      </w:r>
    </w:p>
    <w:p>
      <w:pPr/>
      <w:r>
        <w:rPr>
          <w:lang w:val="hi_IN" w:bidi="hi_IN"/>
        </w:rPr>
      </w:r>
      <w:r>
        <w:rPr>
          <w:lang w:val="hi_IN" w:bidi="hi_IN"/>
        </w:rPr>
        <w:t xml:space="preserve">यहाँ रुकें और अपने समूह को जूते की एक </w:t>
      </w:r>
      <w:r>
        <w:rPr>
          <w:lang w:val="hi_IN" w:bidi="hi_IN"/>
        </w:rPr>
        <w:t>जोड़ी की तस्वीर</w:t>
      </w:r>
      <w:r>
        <w:rPr>
          <w:lang w:val="hi_IN" w:bidi="hi_IN"/>
        </w:rPr>
        <w:t xml:space="preserve"> दिखाएँ।</w:t>
      </w:r>
    </w:p>
    <w:p>
      <w:pPr/>
      <w:r>
        <w:rPr>
          <w:lang w:val="hi_IN" w:bidi="hi_IN"/>
        </w:rPr>
      </w:r>
      <w:r>
        <w:rPr>
          <w:lang w:val="hi_IN" w:bidi="hi_IN"/>
        </w:rPr>
        <w:t>स्तिफनुस कहानी के इस भाग का उपयोग अपने सुनने वालों को याद दिलाने के लिए कर रहा है कि परमेश्वर किसी भी स्थान को पवित्र मानता है, या अपने लिए अलग रखा मानता है, जहाँ हम उसकी आराधना कर सकते हैं। मिद्यान उस स्थान से बहुत दूर था जहाँ यरूशलेम में मन्दिर था, फिर भी मूसा ने मिद्यान में परमेश्वर की आराधना की।</w:t>
      </w:r>
    </w:p>
    <w:p>
      <w:pPr/>
      <w:r>
        <w:rPr>
          <w:lang w:val="hi_IN" w:bidi="hi_IN"/>
        </w:rPr>
      </w:r>
      <w:r>
        <w:rPr>
          <w:lang w:val="hi_IN" w:bidi="hi_IN"/>
        </w:rPr>
        <w:t>परमेश्वर मूसा को बताते हैं कि उन्होंने मिस्र में अपने लोगों पर हो रहे अत्याचार को देखा है। परमेश्वर कहता है कि उसने अपने लोगों का कराहना सुना है। उसने उन आवाज़ों को सुना है जो लोगों के बहुत दुखी या निराश होने पर निकलती हैं। अब समय आ गया है, परमेश्वर अब अपने लोगों को बचाने के लिए तैयार है। परमेश्वर प्रकट करता है कि वह मूसा के द्वारा अपने लोगों को बचाएगा, और परमेश्वर मूसा को वापस मिस्र भेजता है।</w:t>
      </w:r>
    </w:p>
    <w:p>
      <w:pPr/>
      <w:r>
        <w:rPr>
          <w:lang w:val="hi_IN" w:bidi="hi_IN"/>
        </w:rPr>
      </w:r>
      <w:r>
        <w:rPr>
          <w:lang w:val="hi_IN" w:bidi="hi_IN"/>
        </w:rPr>
        <w:t>यहाँ रुकें और समूह के रूप में चर्चा करें: अपनी संस्कृति में, आप कैसे जानते हैं कि परमेश्वर आपसे बात कर रहा है? जब आपको लगता है कि परमेश्वर आपसे बात कर रहा है, तो आप कैसे प्रतिक्रिया देते हैं? जब आप परमेश्वर की बात सुनते हैं या उसकी आराधना करते हैं तो आप उसके प्रति आदर या सम्मान दिखाने के लिए क्या करते हैं?</w:t>
      </w:r>
    </w:p>
    <w:p>
      <w:pPr/>
      <w:r>
        <w:rPr>
          <w:lang w:val="hi_IN" w:bidi="hi_IN"/>
        </w:rPr>
      </w:r>
      <w:r>
        <w:rPr>
          <w:lang w:val="hi_IN" w:bidi="hi_IN"/>
        </w:rPr>
        <w:t>समूह के रूप में भी चर्चा करें: परमेश्वर कहता है कि उसने अपने लोगों का कराहना सुना है। ये वे आवाज़ें हैं जो लोग बहुत दुखी होने पर निकालते हैं। आप उन आवाज़ों या रोने की आवाज़ों का वर्णन कैसे करते हैं जो लोग दुखी होते समय निकालते हैं?</w:t>
      </w:r>
    </w:p>
    <w:p>
      <w:pPr/>
      <w:r>
        <w:rPr>
          <w:lang w:val="hi_IN" w:bidi="hi_IN"/>
        </w:rPr>
      </w:r>
      <w:r>
        <w:rPr>
          <w:lang w:val="hi_IN" w:bidi="hi_IN"/>
        </w:rPr>
        <w:t>स्तिफनुस यह दिखाना जारी रखता है कि परमेश्वर अपने लोगों को उस देश में वापस लाने की योजना बना रहा है जो उसने उनसे प्रतिज्ञा की है। स्तिफनुस हमें दिखाता है कि परमेश्वर मूसा के जीवन की योजना कैसे बनाता है और यह सुनिश्चित करता है कि मूसा के पास अपने लोगों को बचाने की पृष्ठभूमि, परवरिश और क्षमता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xml:space="preserve"> मूसा का जन्म होता है, और फिरौन की पुत्री उसे गोद लेती है। मूसा फिरौन के घर में बड़ा होता है और मिस्रियों की तरह शिक्षा प्राप्त करता है।</w:t>
      </w:r>
    </w:p>
    <w:p>
      <w:pPr/>
      <w:r>
        <w:rPr>
          <w:lang w:val="hi_IN" w:bidi="hi_IN"/>
        </w:rPr>
      </w:r>
      <w:r>
        <w:rPr>
          <w:b/>
          <w:lang w:val="hi_IN" w:bidi="hi_IN"/>
        </w:rPr>
        <w:t>दूसरे दृश्य में:</w:t>
      </w:r>
      <w:r>
        <w:rPr>
          <w:lang w:val="hi_IN" w:bidi="hi_IN"/>
        </w:rPr>
        <w:t xml:space="preserve"> मूसा 40 साल की उम्र में अपने लोगों की मदद करना शुरू करता है। वह एक मिस्री को मार देता है जो एक इस्राएली के साथ बुरा व्यवहार करता है, लेकिन फिर मूसा के अपने लोग उसे ठुकरा देते हैं जब वह उनकी मदद करने की कोशिश करता है। मूसा मिद्यान की ओर भाग जाता है।</w:t>
      </w:r>
    </w:p>
    <w:p>
      <w:pPr/>
      <w:r>
        <w:rPr>
          <w:lang w:val="hi_IN" w:bidi="hi_IN"/>
        </w:rPr>
      </w:r>
      <w:r>
        <w:rPr>
          <w:b/>
          <w:lang w:val="hi_IN" w:bidi="hi_IN"/>
        </w:rPr>
        <w:t>तीसरे दृश्य में:</w:t>
      </w:r>
      <w:r>
        <w:rPr>
          <w:lang w:val="hi_IN" w:bidi="hi_IN"/>
        </w:rPr>
        <w:t xml:space="preserve"> परमेश्वर एक जलती हुई झाड़ी में मूसा के सामने प्रकट होता है। परमेश्वर अपनी पहचान मूसा के पूर्वजों के परमेश्वर के रूप में करता है, और परमेश्वर मूसा को अपने लोगों को बचाने के लिए वापस मिस्र भेजता है।</w:t>
      </w:r>
    </w:p>
    <w:p>
      <w:pPr/>
      <w:r>
        <w:rPr>
          <w:lang w:val="hi_IN" w:bidi="hi_IN"/>
        </w:rPr>
      </w:r>
      <w:r>
        <w:rPr>
          <w:lang w:val="hi_IN" w:bidi="hi_IN"/>
        </w:rPr>
        <w:t>इस कहानी के पात्रों में कहानी बताने और सुनने वाले लोग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द्वारा सुनाई गई कहानी के पात्रों में शामिल हैं:</w:t>
      </w:r>
    </w:p>
    <w:p>
      <w:pPr>
        <w:pStyle w:val="ListBullet"/>
        <w:spacing w:line="240" w:lineRule="auto"/>
        <w:ind w:left="720"/>
      </w:pPr>
      <w:r>
        <w:rPr>
          <w:lang w:val="hi_IN" w:bidi="hi_IN"/>
        </w:rPr>
      </w:r>
      <w:r>
        <w:rPr>
          <w:lang w:val="hi_IN" w:bidi="hi_IN"/>
        </w:rPr>
        <w:t>मूसा के माता-पिता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मिस्री जो एक इस्राएली के साथ बुरा व्यवहार करता है</w:t>
      </w:r>
    </w:p>
    <w:p>
      <w:pPr>
        <w:pStyle w:val="ListBullet"/>
        <w:spacing w:line="240" w:lineRule="auto"/>
        <w:ind w:left="720"/>
      </w:pPr>
      <w:r>
        <w:rPr>
          <w:lang w:val="hi_IN" w:bidi="hi_IN"/>
        </w:rPr>
      </w:r>
      <w:r>
        <w:rPr>
          <w:lang w:val="hi_IN" w:bidi="hi_IN"/>
        </w:rPr>
        <w:t>इस्राएली जिसके साथ बुरा व्यवहार हुआ</w:t>
      </w:r>
    </w:p>
    <w:p>
      <w:pPr>
        <w:pStyle w:val="ListBullet"/>
        <w:spacing w:line="240" w:lineRule="auto"/>
        <w:ind w:left="720"/>
      </w:pPr>
      <w:r>
        <w:rPr>
          <w:lang w:val="hi_IN" w:bidi="hi_IN"/>
        </w:rPr>
      </w:r>
      <w:r>
        <w:rPr>
          <w:lang w:val="hi_IN" w:bidi="hi_IN"/>
        </w:rPr>
        <w:t>दो इस्राएली आपस में लड़ रहे हैं</w:t>
      </w:r>
    </w:p>
    <w:p>
      <w:pPr>
        <w:pStyle w:val="ListBullet"/>
        <w:spacing w:line="240" w:lineRule="auto"/>
        <w:ind w:left="720"/>
      </w:pPr>
      <w:r>
        <w:rPr>
          <w:lang w:val="hi_IN" w:bidi="hi_IN"/>
        </w:rPr>
      </w:r>
      <w:r>
        <w:rPr>
          <w:lang w:val="hi_IN" w:bidi="hi_IN"/>
        </w:rPr>
        <w:t>जलती हुई झाड़ी में परमेश्वर का स्वर्गदूत</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स्तिफनुस अपने यहूदी इतिहास के इस भाग की शुरुआत यह कहकर करता है, “यही वह समय था जब मूसा का जन्म हुआ,” यह दिखाते हुए कि यहूदी इतिहास में मूसा का जन्म बिल्कुल सही समय पर हुआ। मूसा का जन्म उस समय हुआ था जब मिस्र का राजा यहूदी लोगों पर अत्याचार कर रहा था। स्तिफनुस मूसा के जन्म और बचपन का सारांश देता है। स्तिफनुस मूसा के बारे में दो बातें कहता है। पहले वह कहता है कि मूसा "परमेश्वर की आँखों में सुंदर" था। इसका अर्थ था कि परमेश्वर मूसा से खुश था, या यह कि मूसा एक बहुत विशेष बच्चा था जिसका एक विशेष उद्देश्य था।</w:t>
      </w:r>
    </w:p>
    <w:p>
      <w:pPr/>
      <w:r>
        <w:rPr>
          <w:lang w:val="hi_IN" w:bidi="hi_IN"/>
        </w:rPr>
      </w:r>
      <w:r>
        <w:rPr>
          <w:lang w:val="hi_IN" w:bidi="hi_IN"/>
        </w:rPr>
        <w:t>यहाँ रुकें और समूह के रूप में चर्चा करें: आप उन बच्चों का वर्णन कैसे करते हैं जिन्हें लोग मानते हैं कि वे बड़े होकर विशेष होंगे या कोई महान उद्देश्य पूरा करेंगे?</w:t>
      </w:r>
    </w:p>
    <w:p>
      <w:pPr/>
      <w:r>
        <w:rPr>
          <w:lang w:val="hi_IN" w:bidi="hi_IN"/>
        </w:rPr>
      </w:r>
      <w:r>
        <w:rPr>
          <w:lang w:val="hi_IN" w:bidi="hi_IN"/>
        </w:rPr>
        <w:t>स्तिफनुस यह भी कहता है कि मूसा "वचन और कार्य” में शक्तिशाली था। इसका अर्थ है कि मूसा ने जो बातें कही और बड़े होते हुए जो काम किए वे शक्तिशाली थे।</w:t>
      </w:r>
    </w:p>
    <w:p>
      <w:pPr/>
      <w:r>
        <w:rPr>
          <w:lang w:val="hi_IN" w:bidi="hi_IN"/>
        </w:rPr>
      </w:r>
      <w:r>
        <w:rPr>
          <w:lang w:val="hi_IN" w:bidi="hi_IN"/>
        </w:rPr>
        <w:t>यहाँ रुकें और समूह के रूप में चर्चा करें: आप किसी ऐसे व्यक्ति का वर्णन कैसे करते हैं जिसकी बोली और कार्य शक्तिशाली हैं या महान बातें करने का कारण बनते हैं?</w:t>
      </w:r>
    </w:p>
    <w:p>
      <w:pPr/>
      <w:r>
        <w:rPr>
          <w:lang w:val="hi_IN" w:bidi="hi_IN"/>
        </w:rPr>
      </w:r>
      <w:r>
        <w:rPr>
          <w:lang w:val="hi_IN" w:bidi="hi_IN"/>
        </w:rPr>
        <w:t>फिर स्तिफनुस उस समय पर जाता है जब मूसा 40 साल का था। मूसा जानता है कि वह एक इस्राएली है, और वह अपने लोगों, इस्राएलियों से मिलने जाता है, जो मिस्र में गुलाम के रूप में काम कर रहे थे। स्तिफनुस बहुत स्पष्ट है कि जब मूसा ने उस मिस्री को मार डाला जिसने उस इस्राएली को मार डाला, तो मूसा अपने लोगों की रक्षा कर रहा था। मूसा ने सोचा कि उसके अपने लोग पहचान लेंगे कि वह मदद करने की कोशिश कर रहा है, लेकिन उन्होंने ऐसा नहीं किया। फिर स्तिफनुस हमें एक उदाहरण देता है कि मूसा के लोगों ने मूसा की मदद को कैसे नहीं पहचाना। स्तिफनुस हमें बताता है कि अगले दिन मूसा दो इस्राएली पुरुषों से, जो आपस में लड़ रहे थे, पूछते हैं कि वे क्यों लड़ रहे हैं। मूसा दोनों पुरुषों को भाई कहता है, हालाँकि वे एक ही माँ और पिता से भाई नहीं हैं। वे भाई हैं क्योंकि वे दोनों इस्राएली हैं। मूसा दोनों पुरुषों से अपने प्रश्न का उत्तर देने की उम्मीद नहीं करता है। मूसा उनसे कह रहा है कि उन्हें आपस में लड़ना नहीं चाहिए, क्योंकि वे एक ही लोगों के समूह से हैं।</w:t>
      </w:r>
    </w:p>
    <w:p>
      <w:pPr/>
      <w:r>
        <w:rPr>
          <w:lang w:val="hi_IN" w:bidi="hi_IN"/>
        </w:rPr>
      </w:r>
      <w:r>
        <w:rPr>
          <w:lang w:val="hi_IN" w:bidi="hi_IN"/>
        </w:rPr>
        <w:t>यहाँ रुकें और समूह के रूप में चर्चा करें: उन उदाहरणों के बारे में बात करें जहाँ आपने लोगों को सलाह दी है या उन्हें निर्देश दिया है कि उन्हें क्या करना चाहिए या क्या नहीं करना चाहिए। क्या आप ऐसा करते समय कभी प्रश्न पूछते हैं? यदि नहीं, तो आप उन्हें कैसे बताते हैं कि उन्हें कोई काम नहीं करना चाहिए? आप इस भाग में इस प्रश्न का अनुवाद कैसे करेंगे?</w:t>
      </w:r>
    </w:p>
    <w:p>
      <w:pPr/>
      <w:r>
        <w:rPr>
          <w:lang w:val="hi_IN" w:bidi="hi_IN"/>
        </w:rPr>
      </w:r>
      <w:r>
        <w:rPr>
          <w:lang w:val="hi_IN" w:bidi="hi_IN"/>
        </w:rPr>
        <w:t>इस्राएली लोगों में से एक ने मूसा को दो और प्रश्नों के साथ उत्तर दिया जिनके उत्तर देने की वह मूसा से उम्मीद नहीं करता है। वह मूसा से पूछता है, "तुझे हम पर शासक या न्यायी किसने बनाया है? क्या तुम मुझे भी मारने की सोच रहे हो?" वह मूसा को बता रहा है कि मूसा को उन्हें यह बताने का कोई अधिकार नहीं है कि उन्हें क्या करना है। वह मूसा से यह भी कह रहा है कि उसे पता है कि मूसा ने एक दिन पहले उस मिस्री को मार डाला था।</w:t>
      </w:r>
    </w:p>
    <w:p>
      <w:pPr/>
      <w:r>
        <w:rPr>
          <w:lang w:val="hi_IN" w:bidi="hi_IN"/>
        </w:rPr>
      </w:r>
      <w:r>
        <w:rPr>
          <w:lang w:val="hi_IN" w:bidi="hi_IN"/>
        </w:rPr>
        <w:t>मूसा मिद्यान की ओर भाग गया, और समय बीतता है। स्तिफनुस हमें बताता है कि 40 साल और बीत गए हैं, इसलिए अब हम जानते हैं कि मूसा 80 साल का है। मूसा का विवाह जरूर हुआ होगा, क्योंकि स्तिफनुस हमें बताता है कि उसके दो पुत्र हैं। फिर स्तिफनुस कहानी के सबसे महत्वपूर्ण भाग में जाता है और हमें बताता है कि एक जलती हुई झाड़ी की आग में मूसा के सामने एक स्वर्गदूत प्रकट हुआ था। वह हमें बताता है कि मूसा एक जंगल में सीनै पर्वत के पास है, शायद मिद्यान के क्षेत्र में। मूसा शायद अपनी पत्नी के पिता के भेड़ों के झुण्ड की देखभाल कर रहा है। मूसा झाड़ी के पास जाता है, और वह प्रभु या परमेश्वर को उससे बात करते हुए सुनता है। मूसा डर से कांप रहा है और वह झाड़ी की ओर नहीं देखता।</w:t>
      </w:r>
    </w:p>
    <w:p>
      <w:pPr/>
      <w:r>
        <w:rPr>
          <w:lang w:val="hi_IN" w:bidi="hi_IN"/>
        </w:rPr>
      </w:r>
      <w:r>
        <w:rPr>
          <w:lang w:val="hi_IN" w:bidi="hi_IN"/>
        </w:rPr>
        <w:t>फिर परमेश्वर ने मूसा से कहा कि वह अपने जूते उतार दे क्योंकि वह पवित्र या विशेष रूप से अलग की गई भूमि पर खड़ा था। परमेश्वर मूसा से कहता है कि उसने अपने लोगों के रोने की आवाज़ सुनी है, और वह उन्हें आज़ाद करने के लिए स्वर्ग से उतरा है। परमेश्वर का मतलब है कि वह अभी मूसा से बात कर रहा है ताकि मूसा अपने लोगों को बचा सके। परमेश्वर शारीरिक रूप से स्वर्ग से उतरा नहीं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कहानी बताने और सुनने वाले लोग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द्वारा सुनाई गई कहानी के पात्रों में शामिल हैं:</w:t>
      </w:r>
    </w:p>
    <w:p>
      <w:pPr>
        <w:pStyle w:val="ListBullet"/>
        <w:spacing w:line="240" w:lineRule="auto"/>
        <w:ind w:left="720"/>
      </w:pPr>
      <w:r>
        <w:rPr>
          <w:lang w:val="hi_IN" w:bidi="hi_IN"/>
        </w:rPr>
      </w:r>
      <w:r>
        <w:rPr>
          <w:lang w:val="hi_IN" w:bidi="hi_IN"/>
        </w:rPr>
        <w:t>मूसा के माता-पिता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मिस्री जो एक इस्राएली के साथ बुरा व्यवहार करता है</w:t>
      </w:r>
    </w:p>
    <w:p>
      <w:pPr>
        <w:pStyle w:val="ListBullet"/>
        <w:spacing w:line="240" w:lineRule="auto"/>
        <w:ind w:left="720"/>
      </w:pPr>
      <w:r>
        <w:rPr>
          <w:lang w:val="hi_IN" w:bidi="hi_IN"/>
        </w:rPr>
      </w:r>
      <w:r>
        <w:rPr>
          <w:lang w:val="hi_IN" w:bidi="hi_IN"/>
        </w:rPr>
        <w:t>इस्राएली जिसके साथ बुरा व्यवहार हुआ</w:t>
      </w:r>
    </w:p>
    <w:p>
      <w:pPr>
        <w:pStyle w:val="ListBullet"/>
        <w:spacing w:line="240" w:lineRule="auto"/>
        <w:ind w:left="720"/>
      </w:pPr>
      <w:r>
        <w:rPr>
          <w:lang w:val="hi_IN" w:bidi="hi_IN"/>
        </w:rPr>
      </w:r>
      <w:r>
        <w:rPr>
          <w:lang w:val="hi_IN" w:bidi="hi_IN"/>
        </w:rPr>
        <w:t>दो इस्राएली आपस में लड़ रहे हैं</w:t>
      </w:r>
    </w:p>
    <w:p>
      <w:pPr>
        <w:pStyle w:val="ListBullet"/>
        <w:spacing w:line="240" w:lineRule="auto"/>
        <w:ind w:left="720"/>
      </w:pPr>
      <w:r>
        <w:rPr>
          <w:lang w:val="hi_IN" w:bidi="hi_IN"/>
        </w:rPr>
      </w:r>
      <w:r>
        <w:rPr>
          <w:lang w:val="hi_IN" w:bidi="hi_IN"/>
        </w:rPr>
        <w:t>जलती हुई झाड़ी में परमेश्वर का स्वर्गदूत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स्तिफनुस अभी भी महासभा से बात कर रहा है। अब वह कहता है कि जिस समय मिस्री इस्राएलियों पर अत्याचार कर रहे थे, उस समय मूसा का जन्म हुआ था। मूसा परमेश्वर के लिए एक सुंदर, या विशेष बच्चा था। मूसा के माता-पिता ने उसे 3 महीने तक छिपाया, और फिर उन्हें उसे छोड़ना पड़ा। फिरौन की पुत्री ने मूसा को गोद लिया, और मूसा उसके पुत्र के रूप में बड़ा हुआ। उसने मूसा को मिस्रियों की सारी बुद्धि सिखाई, और मूसा अपने बोलने और कार्य करने के तरीके से शक्तिशाली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मूसा की भूमिका निभाने वाले व्यक्ति से पूछें, "आप कैसा महसूस कर रहे हैं?" आप ऐसी बातें सुन सकते हैं, जैसे, "मैं धन्य हूँ कि परमेश्वर ने मुझे बचाया और मुझे यह अवसर दिया। अपने लोगों की मदद करने के लिए मुझे बचाया होगा।"</w:t>
      </w:r>
    </w:p>
    <w:p>
      <w:pPr>
        <w:pStyle w:val="ListBullet"/>
        <w:spacing w:line="240" w:lineRule="auto"/>
        <w:ind w:left="720"/>
      </w:pPr>
      <w:r>
        <w:rPr>
          <w:lang w:val="hi_IN" w:bidi="hi_IN"/>
        </w:rPr>
      </w:r>
      <w:r>
        <w:rPr>
          <w:lang w:val="hi_IN" w:bidi="hi_IN"/>
        </w:rPr>
        <w:t>स्तिफनुस की भूमिका निभाने वाले व्यक्ति से पूछें, "आप कैसा महसूस कर रहे हैं?" आप ऐसी बातें सुन सकते हैं, "खुश हूँ! मुझे मूसा की यह कहानी पसंद है। परमेश्वर ने मूसा को माध्यम बनाया और मूसा ने विदेशी देश में रहते हुए भी परमेश्वर का अनुसरण किया।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मूसा 40 साल का था, और उसने तय किया कि वह इस्राएल के लोगों से मिलने जाएगा जब वे काम कर रहे होंगे। मूसा ने एक मिस्री को एक इस्राएली के साथ बुरा व्यवहार करते हुए देखा। मूसा इस्राएली के बचाव में आया और मिस्री को मार डाला। मूसा ने सोचा कि इस्राएली पहचान लेंगे कि वह उन्हें बचाने के लिए आया है, लेकिन उन्होंने ऐसा नहीं किया। इसके बजाय, अगले दिन मूसा फिर से बाहर गया और दो इस्राएली लोगों को एक-दूसरे से लड़ने से रोक दिया। उसने उनसे पूछा, "तुम भाई हो, तुम क्यों लड़ रहे हो?" एक व्यक्ति ने कहा, "तुझे हम पर शासक और न्यायी किसने बनाया? क्या तुम मुझे भी वैसे ही मारोगे जैसे तुमने कल उस मिस्री को मारा था?" मूसा को महसूस हुआ कि लोग जानते हैं कि उसने क्या किया है, और मूसा मिस्र से भाग गया।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मूसा की भूमिका निभाने वाले व्यक्ति से पूछें, "आप कैसा महसूस कर रहे हैं?" आप ऐसी बातें सुन सकते हैं, जैसे, “उदास और उलझन में हूँ। मेरे लोग क्यों नहीं समझ सकते कि मैं उनकी मदद करने की कोशिश कर रहा हूँ?" मुझे डर है कि फिरौन अब मुझे भी मार सकता है!</w:t>
      </w:r>
    </w:p>
    <w:p>
      <w:pPr>
        <w:pStyle w:val="ListBullet"/>
        <w:spacing w:line="240" w:lineRule="auto"/>
        <w:ind w:left="720"/>
      </w:pPr>
      <w:r>
        <w:rPr>
          <w:lang w:val="hi_IN" w:bidi="hi_IN"/>
        </w:rPr>
      </w:r>
      <w:r>
        <w:rPr>
          <w:lang w:val="hi_IN" w:bidi="hi_IN"/>
        </w:rPr>
        <w:t>स्तिफनुस की भूमिका निभाने वाले व्यक्ति से पूछें, "आप कैसा महसूस कर रहे हैं?" आप ऐसी बातें सुन सकते हैं, जैसे, "मुझे आशा है कि महासभा देखेगी कि लोगों ने मूसा को कैसे अस्वीकार कर दिया।"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मूसा मिद्यान में रहने गया। उसके दो पुत्र थे। एक दिन वह जंगल में सीनै पर्वत के पास था। एक स्वर्गदूत एक जलती हुई झाड़ी में मूसा के सामने प्रकट हुआ। मूसा करीब गया, और फिर प्रभु या परमेश्वर ने उससे बात की। परमेश्वर ने कहा, "मैं तेरे पूर्वजों अब्राहम, इसहाक और याकूब का परमेश्वर हूँ।" मूसा बहुत डरा हुआ था और डर से कांप रहा था। उसने झाड़ी को नहीं देखा क्योंकि वह बहुत डरा था। फिर परमेश्वर ने कहा, "अपने जूते उतार दो, क्योंकि जहाँ तुम खड़े हो वह पवित्र, या अलग किया हुआ, स्थान है।" मैंने अपने लोगों का अत्याचार देखा है। मैंने उनकी कराह सुन ली है और उन्हें छुड़ाने के लिए नीचे आया हूँ। अब जाओ, मैं तुझे वापस मिस्र भेज रहा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मूसा की भूमिका निभाने वाले व्यक्ति से पूछें, "आप कैसा महसूस कर रहे हैं?" आप ऐसी बातें सुन सकते हैं, जैसे, "डरा हूँ—मेरे लोगों ने पहले मुझे अस्वीकार कर दिया था," "परमेश्वर का आभारी हूँ—उसने हमारे लोगों को याद किया!" "इस बात से हैरान हूँ कि परमेश्वर मुझे अपने लोगों को छुड़ाने के लिए चुनेगा।”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मूसा परमेश्वर की आँखों में एक </w:t>
      </w:r>
      <w:r>
        <w:rPr>
          <w:b/>
          <w:lang w:val="hi_IN" w:bidi="hi_IN"/>
        </w:rPr>
        <w:t>सुंदर</w:t>
      </w:r>
      <w:r>
        <w:rPr>
          <w:lang w:val="hi_IN" w:bidi="hi_IN"/>
        </w:rPr>
        <w:t xml:space="preserve"> बच्चा था। इसका या तो अर्थ है कि परमेश्वर ने मूसा को देखने में सुंदर पाया, या केवल यह कि परमेश्वर मूसा से प्रसन्न थे।</w:t>
      </w:r>
    </w:p>
    <w:p>
      <w:pPr/>
      <w:r>
        <w:rPr>
          <w:lang w:val="hi_IN" w:bidi="hi_IN"/>
        </w:rPr>
      </w:r>
      <w:r>
        <w:rPr>
          <w:lang w:val="hi_IN" w:bidi="hi_IN"/>
        </w:rPr>
        <w:t>यहाँ रुकें और समूह के रूप में चर्चा करें: आप कैसे अनुवाद करेंगे कि परमेश्वर मूसा से खुश था, या यह कि मूसा परमेश्वर के लिए सुंदर था?</w:t>
      </w:r>
    </w:p>
    <w:p>
      <w:pPr/>
      <w:r>
        <w:rPr>
          <w:lang w:val="hi_IN" w:bidi="hi_IN"/>
        </w:rPr>
      </w:r>
      <w:r>
        <w:rPr>
          <w:b/>
          <w:lang w:val="hi_IN" w:bidi="hi_IN"/>
        </w:rPr>
        <w:t>फिरौन की</w:t>
      </w:r>
      <w:r>
        <w:rPr>
          <w:lang w:val="hi_IN" w:bidi="hi_IN"/>
        </w:rPr>
        <w:t xml:space="preserve"> पुत्री ने मूसा को गोद लिया। फिरौन का अनुवाद उसी तरह करना सुनिश्चित करें जैसे आपने पहले किया है। फिरौन मिस्र के राजा के लिए एक उपाधि है।</w:t>
      </w:r>
    </w:p>
    <w:p>
      <w:pPr/>
      <w:r>
        <w:rPr>
          <w:lang w:val="hi_IN" w:bidi="hi_IN"/>
        </w:rPr>
      </w:r>
      <w:r>
        <w:rPr>
          <w:lang w:val="hi_IN" w:bidi="hi_IN"/>
        </w:rPr>
        <w:t xml:space="preserve">मूसा अपने रिश्तेदारों से मिलता है, जिन्हें </w:t>
      </w:r>
      <w:r>
        <w:rPr>
          <w:b/>
          <w:lang w:val="hi_IN" w:bidi="hi_IN"/>
        </w:rPr>
        <w:t>इस्राएल</w:t>
      </w:r>
      <w:r>
        <w:rPr>
          <w:lang w:val="hi_IN" w:bidi="hi_IN"/>
        </w:rPr>
        <w:t xml:space="preserve"> के लोग कहा जाता है। इस्राएल वह नाम है जो परमेश्वर ने याकूब को दिया था, और याकूब के वंशजों को </w:t>
      </w:r>
      <w:r>
        <w:rPr>
          <w:b/>
          <w:lang w:val="hi_IN" w:bidi="hi_IN"/>
        </w:rPr>
        <w:t>इस्राएली</w:t>
      </w:r>
      <w:r>
        <w:rPr>
          <w:lang w:val="hi_IN" w:bidi="hi_IN"/>
        </w:rPr>
        <w:t xml:space="preserve"> कहा जाता था। जिस देश को परमेश्वर ने अब्राहम से प्रतिज्ञा की थी, और जिस पर याकूब के वंशजों ने अन्त में अधिकार किया, उसे इस्राएल कहा जाता था। इस्राएली का अनुवाद उसी तरह करें जैसे आपने पहले किया है, और याद रखें कि इस्राएल मुख्य शब्दावली में है।</w:t>
      </w:r>
    </w:p>
    <w:p>
      <w:pPr/>
      <w:r>
        <w:rPr>
          <w:lang w:val="hi_IN" w:bidi="hi_IN"/>
        </w:rPr>
      </w:r>
      <w:r>
        <w:rPr>
          <w:lang w:val="hi_IN" w:bidi="hi_IN"/>
        </w:rPr>
        <w:t xml:space="preserve">मूसा मिद्यान भाग गया जब अन्य लोगों को पता चला कि उसने एक मिस्री को मार डाला है। चालीस साल बाद एक </w:t>
      </w:r>
      <w:r>
        <w:rPr>
          <w:b/>
          <w:lang w:val="hi_IN" w:bidi="hi_IN"/>
        </w:rPr>
        <w:t>स्वर्गदूत</w:t>
      </w:r>
      <w:r>
        <w:rPr>
          <w:lang w:val="hi_IN" w:bidi="hi_IN"/>
        </w:rPr>
        <w:t xml:space="preserve"> एक जलती हुई झाड़ी में मूसा के सामने प्रकट हुआ। परमेश्वर मूसा को प्रकट हुआ और उससे एक स्वर्गदूत के रूप में होकर बात किया। यदि आप चाहें, आप अपनी अनुवाद में यह कह सकते हैं कि परमेश्वर मूसा को एक स्वर्गदूत के रूप में दिखाई दिया। स्वर्गदूत के लिए उसी शब्द का उपयोग करें जो आपने पिछले भागों में उपयोग किया है, और याद रखें कि </w:t>
      </w:r>
      <w:r>
        <w:rPr>
          <w:lang w:val="hi_IN" w:bidi="hi_IN"/>
        </w:rPr>
        <w:t>स्वर्गदूत</w:t>
      </w:r>
      <w:r>
        <w:rPr>
          <w:lang w:val="hi_IN" w:bidi="hi_IN"/>
        </w:rPr>
        <w:t xml:space="preserve"> मुख्य शब्दावली में है।</w:t>
      </w:r>
    </w:p>
    <w:p>
      <w:pPr/>
      <w:r>
        <w:rPr>
          <w:lang w:val="hi_IN" w:bidi="hi_IN"/>
        </w:rPr>
      </w:r>
      <w:r>
        <w:rPr>
          <w:b/>
          <w:lang w:val="hi_IN" w:bidi="hi_IN"/>
        </w:rPr>
        <w:t>प्रभु</w:t>
      </w:r>
      <w:r>
        <w:rPr>
          <w:lang w:val="hi_IN" w:bidi="hi_IN"/>
        </w:rPr>
        <w:t xml:space="preserve"> की आवाज, या परमेश्वर की आवाज ने मूसा को पुकारा। प्रभु के लिए उसी शब्द का उपयोग करें जिसका उपयोग आपने पिछले भागों में किया है, और याद रखें कि प्रभु के लिए यह शब्द परमेश्वर को दर्शाता है। </w:t>
      </w:r>
      <w:r>
        <w:rPr>
          <w:lang w:val="hi_IN" w:bidi="hi_IN"/>
        </w:rPr>
        <w:t>प्रभु</w:t>
      </w:r>
      <w:r>
        <w:rPr>
          <w:lang w:val="hi_IN" w:bidi="hi_IN"/>
        </w:rPr>
        <w:t xml:space="preserve"> मुख्य शब्दावली में है।</w:t>
      </w:r>
    </w:p>
    <w:p>
      <w:pPr/>
      <w:r>
        <w:rPr>
          <w:lang w:val="hi_IN" w:bidi="hi_IN"/>
        </w:rPr>
      </w:r>
      <w:r>
        <w:rPr>
          <w:lang w:val="hi_IN" w:bidi="hi_IN"/>
        </w:rPr>
        <w:t xml:space="preserve">परमेश्वर ने मूसा से कहा कि मूसा पवित्र भूमि पर </w:t>
      </w:r>
      <w:r>
        <w:rPr>
          <w:b/>
          <w:lang w:val="hi_IN" w:bidi="hi_IN"/>
        </w:rPr>
        <w:t>खड़ा</w:t>
      </w:r>
      <w:r>
        <w:rPr>
          <w:lang w:val="hi_IN" w:bidi="hi_IN"/>
        </w:rPr>
        <w:t xml:space="preserve"> है। इसका अर्थ है कि जिस भूमि पर मूसा खड़ा था, उसे परमेश्वर के लिए अलग और विशेष रखा गया था, क्योंकि परमेश्वर वहाँ था। यह एक ऐसा स्थान था जहाँ मूसा परमेश्वर की आराधना कर सकता था, क्योंकि परमेश्वर वहाँ था। पवित्र के लिए उसी शब्द का उपयोग करें जिसका उपयोग आपने पिछले भागों में किया है, और याद रखें कि </w:t>
      </w:r>
      <w:r>
        <w:rPr>
          <w:lang w:val="hi_IN" w:bidi="hi_IN"/>
        </w:rPr>
        <w:t>पवित्र</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7:35–43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7:35–43 को सुनें और अपने मन में रखें।</w:t>
      </w:r>
    </w:p>
    <w:p>
      <w:pPr/>
      <w:r>
        <w:rPr>
          <w:lang w:val="hi_IN" w:bidi="hi_IN"/>
        </w:rPr>
      </w:r>
      <w:r>
        <w:rPr>
          <w:lang w:val="hi_IN" w:bidi="hi_IN"/>
        </w:rPr>
        <w:t>यदि सम्भव हो तो प्रेरितों के काम 7:35–43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7:35–43 का ऑडियो संस्करण सबसे आसानी से समझ में आने वाले अनुवाद में सुनें।</w:t>
      </w:r>
    </w:p>
    <w:p>
      <w:pPr/>
      <w:r>
        <w:rPr>
          <w:lang w:val="hi_IN" w:bidi="hi_IN"/>
        </w:rPr>
      </w:r>
      <w:r>
        <w:rPr>
          <w:lang w:val="hi_IN" w:bidi="hi_IN"/>
        </w:rPr>
        <w:t>पिछले भाग में, स्तिफनुस ने यह बताया कि मूसा कैसे बड़ा हुआ और यह कि परमेश्वर ने उसे अपने लोगों को बचाने के लिए कैसे बुलाया। अब कहानी इस पर आती है कि इस्राएलियों ने मूसा को ठुकरा दिया, जबकि वह उन्हें मिस्र से छुड़ा रहा था।</w:t>
      </w:r>
    </w:p>
    <w:p>
      <w:pPr/>
      <w:r>
        <w:rPr>
          <w:lang w:val="hi_IN" w:bidi="hi_IN"/>
        </w:rPr>
      </w:r>
      <w:r>
        <w:rPr>
          <w:lang w:val="hi_IN" w:bidi="hi_IN"/>
        </w:rPr>
        <w:t>पिछले भाग में, परमेश्वर बोल रहा था। अब स्तिफनुस फिर से कहानी को आगे बढ़ाता है और अपने सुनने वालों को याद दिलाता है कि मूसा, जिसे परमेश्वर ने छुड़ाने वाला चुना था, वही व्यक्ति है जिसे लोगों ने ठुकराया और कहा था, “तुझे हमारा शासक और न्यायी किसने बनाया?” लेकिन परमेश्वर ने स्वयं मूसा को उस स्वर्गदूत के माध्यम से भेजा जिसने झाड़ी में उसे दर्शन दिया और अपना संदेश दिया।</w:t>
      </w:r>
    </w:p>
    <w:p>
      <w:pPr/>
      <w:r>
        <w:rPr>
          <w:lang w:val="hi_IN" w:bidi="hi_IN"/>
        </w:rPr>
      </w:r>
      <w:r>
        <w:rPr>
          <w:lang w:val="hi_IN" w:bidi="hi_IN"/>
        </w:rPr>
        <w:t>मूसा परमेश्वर के लोगों, याकूब के वंशजों को मिस्र से बाहर ले गया। उसने मिस्र में, लाल सागर पर, और 40 वर्षों तक इस्राएलियों के जंगल में भटकने के दौरान अद्भुत काम, चमत्कार और चिन्ह दिखाए। मूसा ने जो चिन्ह दिखाए थे, उनसे लोगों को यह पता चला कि परमेश्वर कौन है और परमेश्वर ने अपने लोगों से क्या विशेष प्रतिज्ञाएँ की हैं।</w:t>
      </w:r>
    </w:p>
    <w:p>
      <w:pPr/>
      <w:r>
        <w:rPr>
          <w:lang w:val="hi_IN" w:bidi="hi_IN"/>
        </w:rPr>
      </w:r>
      <w:r>
        <w:rPr>
          <w:lang w:val="hi_IN" w:bidi="hi_IN"/>
        </w:rPr>
        <w:t>अब स्तिफनुस मूसा के किए गए महत्वपूर्ण कामों को समझाना जारी रखता है। सबसे पहले, मूसा वह व्यक्ति है जिसने कहा था कि उसके समान एक भविष्यद्वक्ता या परमेश्वर का संदेशवाहक इस्राएलियों में से आएगा। यहूदी लोग मानते थे कि यह भविष्यद्वक्ता मसीहा होगा, या परमेश्वर ने प्रतिज्ञा किया हुआ उद्धारकर्ता होगा। फिर मूसा उन इस्राएली लोगों के साथ था, जो जंगल में इकट्ठा हुए थे। मूसा ने परमेश्वर से जीवित वचन, अर्थात संदेश, प्राप्त किए। परमेश्वर की ओर से आए स्वर्गदूत ने मूसा को ये संदेश तब दिए, जब वह सीनै पर्वत पर था।</w:t>
      </w:r>
    </w:p>
    <w:p>
      <w:pPr/>
      <w:r>
        <w:rPr>
          <w:lang w:val="hi_IN" w:bidi="hi_IN"/>
        </w:rPr>
      </w:r>
      <w:r>
        <w:rPr>
          <w:lang w:val="hi_IN" w:bidi="hi_IN"/>
        </w:rPr>
        <w:t xml:space="preserve">यहाँ रुकें और अपने समूह को जंगल की </w:t>
      </w:r>
      <w:r>
        <w:rPr>
          <w:lang w:val="hi_IN" w:bidi="hi_IN"/>
        </w:rPr>
        <w:t>तस्वीर</w:t>
      </w:r>
      <w:r>
        <w:rPr>
          <w:lang w:val="hi_IN" w:bidi="hi_IN"/>
        </w:rPr>
        <w:t xml:space="preserve"> दिखाएँ। इस ऑडियो को यहाँ रोकें।</w:t>
      </w:r>
    </w:p>
    <w:p>
      <w:pPr/>
      <w:r>
        <w:rPr>
          <w:lang w:val="hi_IN" w:bidi="hi_IN"/>
        </w:rPr>
      </w:r>
      <w:r>
        <w:rPr>
          <w:lang w:val="hi_IN" w:bidi="hi_IN"/>
        </w:rPr>
        <w:t>लेकिन फिर परमेश्वर के लोग, जो महासभा के पूर्वज भी थे, उन्होंने मूसा की सिखाई गई सभी बातों को अस्वीकार कर दिया था। उन्होंने अब मूसा की बात नहीं सुनी और न ही उसकी आज्ञा मानी। इसके बजाय, वे मिस्र वापस जाना चाहते थे। स्तिफनुस उस कहानी को दोबारा बताता है जब इस्राएली लोगों ने मूसा के भाई हारून से कहा कि वह उनके लिए देवता बनाएँ जो उनकी अगुवाई करें। मूसा सीनै पर्वत पर परमेश्वर से संदेश प्राप्त कर रहा था, लेकिन लोगों को पता नहीं था कि वह कहाँ है। स्तिफनुस महासभा को याद दिलाता है कि परमेश्वर के लोगों ने एक बछड़े या गाय के बच्चे के रूप में एक मूर्ति बनाई थी। लोगों ने बछड़े के सामने बलिदान चढ़ाए, यानी उसकी पूजा करने के लिए उन्होंने जानवरों को मारकर चढ़ाया। वे उस चीज़ से खुश थे जो उन्होंने स्वयं बनाया था।</w:t>
      </w:r>
    </w:p>
    <w:p>
      <w:pPr/>
      <w:r>
        <w:rPr>
          <w:lang w:val="hi_IN" w:bidi="hi_IN"/>
        </w:rPr>
      </w:r>
      <w:r>
        <w:rPr>
          <w:lang w:val="hi_IN" w:bidi="hi_IN"/>
        </w:rPr>
        <w:t>यहाँ रुकें और समूह के रूप में चर्चा करें: किसी ऐसे समय के बारे में एक कहानी बताएँ जब आपकी संस्कृति के लोगों ने अपने देवताओं या अधिकार वाली हस्तियों को अस्वीकार कर दिया था। उन्होंने किस प्रकार के काम किए ताकि यह दिखाया जा सके कि उन्होंने उनके अधिकार को अस्वीकार कर दिया है? इस ऑडियो को यहाँ रोकें।</w:t>
      </w:r>
    </w:p>
    <w:p>
      <w:pPr/>
      <w:r>
        <w:rPr>
          <w:lang w:val="hi_IN" w:bidi="hi_IN"/>
        </w:rPr>
      </w:r>
      <w:r>
        <w:rPr>
          <w:lang w:val="hi_IN" w:bidi="hi_IN"/>
        </w:rPr>
        <w:t>यहाँ रुकें और उस सु</w:t>
      </w:r>
      <w:r>
        <w:rPr>
          <w:lang w:val="hi_IN" w:bidi="hi_IN"/>
        </w:rPr>
        <w:t>नहरे बछड़े</w:t>
      </w:r>
      <w:r>
        <w:rPr>
          <w:lang w:val="hi_IN" w:bidi="hi_IN"/>
        </w:rPr>
        <w:t xml:space="preserve"> की तस्वीर दिखाएँ जिसे इस्राएली लोगों ने उनकी अगुवाई करने के लिए बनाया था। इस ऑडियो को यहाँ रोकें।</w:t>
      </w:r>
    </w:p>
    <w:p>
      <w:pPr/>
      <w:r>
        <w:rPr>
          <w:lang w:val="hi_IN" w:bidi="hi_IN"/>
        </w:rPr>
      </w:r>
      <w:r>
        <w:rPr>
          <w:lang w:val="hi_IN" w:bidi="hi_IN"/>
        </w:rPr>
        <w:t>फिर परमेश्वर इस्राएलियों से दूर हो गया। उसने इस्राएलियों को “आकाश की सेना” की पूजा करने दी, यानी सूर्य, चंद्रमा और तारों की। फिर स्तिफनुस इसकी तुलना "भविष्यद्वक्ताओं की पुस्तक" में लिखी गई बातों से करता है। "भविष्यद्वक्ताओं की पुस्तक" एक पुस्तिका है जिसमें उन सभी भविष्यद्वक्ताओं के काम शामिल हैं जिन्होंने अन्य प्रमुख भविष्यद्वक्ताओं की तरह नहीं लिखा था। स्तिफनुस भविष्यद्वक्ता आमोस की पुस्तक से एक उद्धरण का उपयोग करता है। वह एक प्रश्न से शुरू करता है जो परमेश्वर ने पूछा था: "इस्राएल के लोगों, क्या तुमने जंगल में चालीस वर्षों के दौरान मेरे लिए बलिदान और भेंट चढ़ाई थी?" स्तिफनुस मानता है कि उत्तर "नहीं" है। स्तिफनुस मानता है कि इस्राएलियों ने परमेश्वर को वे बलिदान नहीं चढ़ाए जो उन्हें जंगल में उनके समय के दौरान मिलने चाहिए थे। स्तिफनुस भविष्यद्वक्ता आमोस के शब्दों को उद्धृत करते हुए कहता है, “तुमने मोलेक के तम्बू और अपने देवता रेफान के चिह्न को अपनाया है, वे मूर्तियाँ जिन्हें तुमने आराधना करने के लिए बनाया है।” मोलेक सूर्य और आकाश का कनानी देवता था, और रेपान शायद शनि नाम के ग्रह का मिस्र का देवता था। इसी कारण परमेश्वर ने कहा कि उसने इस्राएलियों को छोड़ दिया, या उन्हें “आकाश की सेना,” अर्थात् सूर्य, चंद्रमा और तारों की पूजा करने की अनुमति दे दी। आमोस इस बारे में बात कर रहा है कि कैसे इस्राएलियों ने कई साल बाद परमेश्वर की अवज्ञा की। कई साल बाद, इस्राएली लोगों ने झूठे देवता मोलेक की एक प्रतिमा को एक तम्बू में रखा और वहाँ उसकी आराधना की। उन्होंने एक ऐसे सितारे की आराधना की जो झूठे देवता रेपान का प्रतीक था। हालाँकि, स्तिफनुस महासभा को यह याद दिलाना चाहता है कि जंगल में भी इस्राएलियों ने परमेश्वर का अनुसरण करना छोड़ना शुरू कर दिया था। मूसा को इस्राएलियों द्वारा ठुकराना, परमेश्वर की वे व्यवस्थाएँ जिन्हें मूसा ने उन्हें बताया, और स्वयं परमेश्वर को ठुकराना इन सबके कारण वे झूठे देवताओं की पूजा करने लगे। और परमेश्वर ने भविष्यद्वक्ता आमोस के माध्यम से कहा कि वह उन्हें पास के देश, बाबेल में बंधुवाई के लिए भेज देगा। परमेश्वर ने स्तिफनुस के महासभा के सामने खड़े होने से कई साल पहले ऐसा किया था।</w:t>
      </w:r>
    </w:p>
    <w:p>
      <w:pPr/>
      <w:r>
        <w:rPr>
          <w:lang w:val="hi_IN" w:bidi="hi_IN"/>
        </w:rPr>
      </w:r>
      <w:r>
        <w:rPr>
          <w:lang w:val="hi_IN" w:bidi="hi_IN"/>
        </w:rPr>
        <w:t>स्तिफनुस परमेश्वर के लोगों के इस इतिहास का उपयोग महासभा को दिखाने के लिए करता है कि इस्राएली लोगों ने अपने पूरे इतिहास में परमेश्वर और उसके भविष्यद्वक्ताओं को अस्वीकार किया है। लेकिन परमेश्वर ने इस्राएलियों को अपना संदेश हर जगह दिया, जहाँ वे थे, यहाँ तक कि उस समय भी जब वे जंगल में भटक रहे थे।</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7:35–43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स्तिफनुस उस कहानी को जारी रखता है जब परमेश्वर ने मूसा को अपने लोगों को बचाने के लिए मिस्र भेजा था। मूसा ने मिस्र में, लाल सागर में और जंगल में अद्भुत काम और चिन्ह दिखाए।</w:t>
      </w:r>
    </w:p>
    <w:p>
      <w:pPr/>
      <w:r>
        <w:rPr>
          <w:lang w:val="hi_IN" w:bidi="hi_IN"/>
        </w:rPr>
      </w:r>
      <w:r>
        <w:rPr>
          <w:b/>
          <w:lang w:val="hi_IN" w:bidi="hi_IN"/>
        </w:rPr>
        <w:t>दूसरे दृश्य में:</w:t>
      </w:r>
      <w:r>
        <w:rPr>
          <w:lang w:val="hi_IN" w:bidi="hi_IN"/>
        </w:rPr>
        <w:t xml:space="preserve"> मूसा लोगों के साथ जंगल में है। मूसा लोगों से कहता है कि परमेश्वर उनके लिए उसके जैसा एक भविष्यद्वक्ता भेजेगा। मूसा ने भी जंगल में लोगों तक पहुँचाने के लिए परमेश्वर का संदेश प्राप्त किया।</w:t>
      </w:r>
    </w:p>
    <w:p>
      <w:pPr/>
      <w:r>
        <w:rPr>
          <w:lang w:val="hi_IN" w:bidi="hi_IN"/>
        </w:rPr>
      </w:r>
      <w:r>
        <w:rPr>
          <w:b/>
          <w:lang w:val="hi_IN" w:bidi="hi_IN"/>
        </w:rPr>
        <w:t>तीसरे दृश्य में:</w:t>
      </w:r>
      <w:r>
        <w:rPr>
          <w:lang w:val="hi_IN" w:bidi="hi_IN"/>
        </w:rPr>
        <w:t xml:space="preserve"> इस्राएली मूसा की आज्ञा मानने से मना कर देते हैं। वे मूर्तियों की आराधना करते हैं।</w:t>
      </w:r>
    </w:p>
    <w:p>
      <w:pPr/>
      <w:r>
        <w:rPr>
          <w:lang w:val="hi_IN" w:bidi="hi_IN"/>
        </w:rPr>
      </w:r>
      <w:r>
        <w:rPr>
          <w:b/>
          <w:lang w:val="hi_IN" w:bidi="hi_IN"/>
        </w:rPr>
        <w:t>चौथे दृश्य में:</w:t>
      </w:r>
      <w:r>
        <w:rPr>
          <w:lang w:val="hi_IN" w:bidi="hi_IN"/>
        </w:rPr>
        <w:t xml:space="preserve"> परमेश्वर इस्राएलियों से दूर हो जाता है और उन्हें सूर्य, चंद्रमा और तारों की आराधना करने के लिए छोड़ देता है। वह उन्हें उनकी आज्ञा न मानने के परिणामों का अनुभव करने के लिए छोड़ देता है।</w:t>
      </w:r>
    </w:p>
    <w:p>
      <w:pPr/>
      <w:r>
        <w:rPr>
          <w:lang w:val="hi_IN" w:bidi="hi_IN"/>
        </w:rPr>
      </w:r>
      <w:r>
        <w:rPr>
          <w:lang w:val="hi_IN" w:bidi="hi_IN"/>
        </w:rPr>
        <w:t>इस कहानी के पात्रों में कहानी बताने और सुनने वाले लोग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के कहानी के पात्र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परमेश्वर का स्वर्गदूत जिसने मूसा को परमेश्वर के संदेश या परमेश्वर की ओर से जीवित वचन दिए</w:t>
      </w:r>
    </w:p>
    <w:p>
      <w:pPr>
        <w:pStyle w:val="ListBullet"/>
        <w:spacing w:line="240" w:lineRule="auto"/>
        <w:ind w:left="720"/>
      </w:pPr>
      <w:r>
        <w:rPr>
          <w:lang w:val="hi_IN" w:bidi="hi_IN"/>
        </w:rPr>
      </w:r>
      <w:r>
        <w:rPr>
          <w:lang w:val="hi_IN" w:bidi="hi_IN"/>
        </w:rPr>
        <w:t>हारून, मूसा का भाई</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उस कहानी का अगला भाग है जो स्तिफनुस महासभा को बता रहा है। स्तिफनुस ने अभी-अभी महासभा को यह बताना समाप्त किया है कि परमेश्वर ने अपने लोगों को मिस्र से बचाने के लिए मूसा को कैसे बुलाया। अब स्तिफनुस कहानी के इस भाग को कहकर शुरू करता है, "यह मूसा वही व्यक्ति है जिसे लोगों ने ठुकरा दिया जब उन्होंने कहा, 'तुझे शासक और न्यायी किसने बनाया?' हालाँकि, परमेश्वर ने बाद में मूसा को उनके शासक के रूप में भेजा! स्तिफनुस फिर से दिखा रहा है कि इस्राएली अक्सर उन लोगों को अस्वीकार करते हैं जिन्हें परमेश्वर ने उनकी मदद करने के लिए भेजा था। इस भाग में, इस तथ्य पर जोर दिया गया है कि यह मूसा था जो इस्राएलियों को मिस्र से बाहर ले गया। जिस व्यक्ति को लोगों ने पहले ठुकरा दिया था वह अब उनका उद्धारकर्ता बन गया है! यह भाग इसे स्पष्ट करता है, और आप चाहें तो इस भाग में जहाँ-जहाँ मूसा का नाम आता है, वहाँ उस पर विशेष ज़ोर दे सकते हैं।</w:t>
      </w:r>
    </w:p>
    <w:p>
      <w:pPr/>
      <w:r>
        <w:rPr>
          <w:lang w:val="hi_IN" w:bidi="hi_IN"/>
        </w:rPr>
      </w:r>
      <w:r>
        <w:rPr>
          <w:lang w:val="hi_IN" w:bidi="hi_IN"/>
        </w:rPr>
        <w:t>यहाँ रुकें और समूह के रूप में चर्चा करें: अपने इतिहास में एक प्रसिद्ध नायक के बारे में एक कहानी बताएँ। यह कैसे दिखाएँगे कि यह वही व्यक्ति है जिसने प्रसिद्ध काम किए? इस ऑडियो को यहाँ रोकें।</w:t>
      </w:r>
    </w:p>
    <w:p>
      <w:pPr/>
      <w:r>
        <w:rPr>
          <w:lang w:val="hi_IN" w:bidi="hi_IN"/>
        </w:rPr>
      </w:r>
      <w:r>
        <w:rPr>
          <w:lang w:val="hi_IN" w:bidi="hi_IN"/>
        </w:rPr>
        <w:t>परमेश्वर ने मूसा को "उस स्वर्गदूत के हाथ से भेजा जो उसके सामने प्रकट हुआ।" यह एक विशेष भाषा है, जिसका अर्थ है “की सहायता से” या “उस स्वर्गदूत के संदेश के द्वारा जो उसे प्रकट हुआ था।” फिर स्तिफनुस वर्णन करता है कि क्या होता है। आप चाहें तो घटनाओं को उनके घटित होने के क्रम में फिर से व्यवस्थित कर सकते हैं। सबसे पहले, मूसा ने मिस्र में अद्भुत काम और चिन्ह दिखाए, फिर उन्हें मिस्र से बाहर ले गया, और फिर चालीस साल तक लाल सागर में और जंगल में अद्भुत काम और चिन्ह दिखाए।</w:t>
      </w:r>
    </w:p>
    <w:p>
      <w:pPr/>
      <w:r>
        <w:rPr>
          <w:lang w:val="hi_IN" w:bidi="hi_IN"/>
        </w:rPr>
      </w:r>
      <w:r>
        <w:rPr>
          <w:lang w:val="hi_IN" w:bidi="hi_IN"/>
        </w:rPr>
        <w:t>दूसरा दृश्य उन बातों का वर्णन करता है जो मूसा ने जंगल में लोगों को बताई थीं। फिर से, मूसा के नाम पर जोर दिया गया है। स्तिफनुस महासभा को याद दिला रहा है कि भले ही इस्राएलियों ने शुरू में मूसा को ठुकरा दिया था, फिर भी अब मूसा अपने किए हुए कामों के कारण प्रसिद्ध और बहुत आदर-सम्मान पाने वाला है। सबसे पहले, मूसा ने लोगों से कहा कि उसके जैसा एक और भविष्यद्वक्ता लोगों के पास आएगा। फिर, मूसा सीनै पर्वत पर परमेश्वर के स्वर्गदूत के साथ जंगल में था। स्वर्गदूत ने उसे परमेश्वर की आज्ञाएँ दीं, और मूसा ने उन्हें लोगों तक पहुँचाया। स्तिफनुस परमेश्वर की आज्ञाओं को "जीवित वचन" कहता है। ये वचन वास्तव में जीवित नहीं हैं, लेकिन वे परमेश्वर के महत्वपूर्ण नियम हैं जो लोगों के लिए अच्छे हैं। जब लोग इन नियमों का पालन करते हैं, तो उनके पास परमेश्वर के साथ वास्तविक, पूर्ण जीवन होता है।</w:t>
      </w:r>
    </w:p>
    <w:p>
      <w:pPr/>
      <w:r>
        <w:rPr>
          <w:lang w:val="hi_IN" w:bidi="hi_IN"/>
        </w:rPr>
      </w:r>
      <w:r>
        <w:rPr>
          <w:lang w:val="hi_IN" w:bidi="hi_IN"/>
        </w:rPr>
        <w:t>यहाँ रुकें और समूह में चर्चा करें: आप अपने अनुवाद में "जीवित वचन" का वर्णन कैसे करेंगे? इस ऑडियो को यहाँ रोकें।</w:t>
      </w:r>
    </w:p>
    <w:p>
      <w:pPr/>
      <w:r>
        <w:rPr>
          <w:lang w:val="hi_IN" w:bidi="hi_IN"/>
        </w:rPr>
      </w:r>
      <w:r>
        <w:rPr>
          <w:lang w:val="hi_IN" w:bidi="hi_IN"/>
        </w:rPr>
        <w:t>लेकिन फिर भी लोगों ने मूसा की आज्ञा मानने से इनकार कर दिया। उन्होंने मूसा को ठुकरा दिया और उनके दिल मिस्र की ओर फिर गए। इसका अर्थ है कि उन्होंने मिस्र के बारे में बहुत सोचा और मिस्र वापस जाना चाहते थे। वे मिस्र में दास बने रहना ज़्यादा पसंद करते थे, बजाय इसके कि वे उन व्यवस्थाओं का पालन करें जो मूसा उनके पास परमेश्वर की ओर से लाया था। स्तिफनुस इस्राएलियों के जंगल में मूर्तियों की आराधना करने के बारे में बहुत विवरण नहीं देता है, लेकिन हम मान सकते हैं कि मूसा दूर था, और इस्राएलियों को नहीं पता था कि वह कब वापस आ रहा है। उन्होंने हारून से कहा, जो मूसा का भाई है कि उनके लिए एक मूर्ति या प्रतिमा बनाएँ जो एक ईश्वरीय प्राणी का प्रतिनिधित्व करती है। वे किसी की उपासना करना चाहते थे, और वे चाहते थे कि कोई ईश्वरीय प्राणी उन्हें जंगल के रास्ते में मार्गदर्शन करे। हारून ने एक बछड़े के रूप में एक मूर्ति बनाई। लोग बछड़े की मूर्ति के पास बलिदान लाए और यह उत्सव मनाया कि उन्होंने स्वयं कुछ बनाई थी।</w:t>
      </w:r>
    </w:p>
    <w:p>
      <w:pPr/>
      <w:r>
        <w:rPr>
          <w:lang w:val="hi_IN" w:bidi="hi_IN"/>
        </w:rPr>
      </w:r>
      <w:r>
        <w:rPr>
          <w:lang w:val="hi_IN" w:bidi="hi_IN"/>
        </w:rPr>
        <w:t>पिछले दृश्य में, परमेश्वर इस्राएलियों से दूर हो जाता है। इसका अर्थ है कि परमेश्वर ने इस्राएलियों को अपने पाप के परिणामों का अनुभव करने के लिए छोड़ दिया है। वह उन्हें “आकाश की सेना” की आराधना करने की अनुमति देता है, यानी सूर्य, चंद्रमा और तारों की। फिर स्तिफनुस कहानी बताना बंद कर देता है और हमें इस बात का सारांश बताता है कि इस्राएलियों ने जंगल में मूर्तियों की आराधना करना कैसे शुरू किया और उस देश में भी जारी रखा जो परमेश्वर ने उनसे प्रतिज्ञा की थी। स्तिफनुस भविष्यद्वक्ता आमोस से उद्धरण देता है। यह प्रश्न कि “हे इस्राएल के लोगों, क्या तुमने जंगल में चालीस वर्ष तक मेरे लिए बलिदान और भेंटें चढ़ाईं?” उत्तर में "नहीं" की अपेक्षा करता है। स्तिफनुस मानता है कि इस्राएलियों ने केवल एक सच्चे सृष्टिकर्ता परमेश्वर, इस्राएल के परमेश्वर, के अलावा अन्य देवताओं को भी बलिदान चढ़ाए। स्तिफनुस 'आकाश की सेना' का उदाहरण देता है जिनकी इस्राएलियों ने अंततः आराधना की। इस्राएली ने मोलक और रेफान जैसे देवताओं की पूजा सैकड़ों सालों बाद की, लेकिन यह सब उस समय शुरू हुआ जब उन्होंने जंगल में झूठे देवताओं की मूर्तियाँ बनाई और उनकी पूजा की, इससे पहले कि वे वादा किए गए देश में पहुँचते। अन्त में, क्योंकि इस्राएली झूठे देवताओं की आराधना करते थे, इसलिए परमेश्वर ने उन्हें अपने शत्रुओं के साथ बाबेल में बंधुवाई में भेज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7:35–43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वे लोग शामिल हैं जो कहानी बताते और सुनते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स्तिफनुस की कहानी के पात्र: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परमेश्वर का स्वर्गदूत जिसने मूसा को परमेश्वर के संदेश या परमेश्वर की ओर से जीवित वचन दिए</w:t>
      </w:r>
    </w:p>
    <w:p>
      <w:pPr>
        <w:pStyle w:val="ListBullet"/>
        <w:spacing w:line="240" w:lineRule="auto"/>
        <w:ind w:left="720"/>
      </w:pPr>
      <w:r>
        <w:rPr>
          <w:lang w:val="hi_IN" w:bidi="hi_IN"/>
        </w:rPr>
      </w:r>
      <w:r>
        <w:rPr>
          <w:lang w:val="hi_IN" w:bidi="hi_IN"/>
        </w:rPr>
        <w:t>हारून, मूसा का भाई</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स्तिफनुस अपनी कहानी जारी रखता है। वह कहता है, "यह वही मूसा है जिसे तुमने अस्वीकार कर दिया और कहा, 'तुझे शासक और न्यायी किसने बनाया?' लेकिन फिर परमेश्वर ने मूसा को उस स्वर्गदूत के द्वारा जो जलती हुई झाड़ी में मूसा के सामने प्रकट हुआ था, उन पर शासन करने और उन्हें बचाने के लिए भेजा। मूसा ने मिस्र में अद्भुत काम और चिन्ह दिखाए। फिर मूसा लोगों को मिस्र से बाहर ले गया। फिर मूसा ने लाल सागर में और जंगल में अद्भुत काम और चिन्ह दिखाए।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कैसा महसूस कर रहे हैं?" आप ऐसी बातें सुन सकते हैं, "मुझे आश्चर्य है कि परमेश्वर इस व्यक्ति का उपयोग कर रहा है," "मुझे खुशी है कि परमेश्वर हमारी मदद कर रहा है। मुझे नहीं पता कि यह कब तक रहेगा।"</w:t>
      </w:r>
    </w:p>
    <w:p>
      <w:pPr>
        <w:pStyle w:val="ListBullet"/>
        <w:spacing w:line="240" w:lineRule="auto"/>
        <w:ind w:left="720"/>
      </w:pPr>
      <w:r>
        <w:rPr>
          <w:lang w:val="hi_IN" w:bidi="hi_IN"/>
        </w:rPr>
      </w:r>
      <w:r>
        <w:rPr>
          <w:lang w:val="hi_IN" w:bidi="hi_IN"/>
        </w:rPr>
        <w:t>महासभा की भूमिका निभाने वाले व्यक्ति से पूछें, "आप कैसा महसूस कर रहे हैं?" आप ऐसी बातें सुन सकते हैं, "क्रोधित हूँ। स्तिफनुस लगातार यह क्यों उल्लेख करता है कि इस्राएलियों ने मूसा को अस्वीकार कर दिया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 मूसा ने इस्राएलियों से कहा कि परमेश्वर इस्राएलियों में से मूसा के जैसा ही एक और भविष्यद्वक्ता भेजेगा। मूसा जंगल में लोगों के साथ था। स्वर्गदूत ने मूसा को लोगों के लिए परमेश्वर के जीवित वचन, या परमेश्वर की ओर से संदेश दिए। मूसा ने उन्हें लोगों तक पहुँचाया।</w:t>
      </w:r>
    </w:p>
    <w:p>
      <w:pPr/>
      <w:r>
        <w:rPr>
          <w:lang w:val="hi_IN" w:bidi="hi_IN"/>
        </w:rPr>
      </w:r>
      <w:r>
        <w:rPr>
          <w:lang w:val="hi_IN" w:bidi="hi_IN"/>
        </w:rPr>
        <w:t>लेकिन इस्राएलियों ने मूसा की आज्ञा मानने से इनकार कर दिया। उन्होंने उसे अस्वीकार कर दिया, और वे मिस्र वापस जाना चाहते थे। उन्होंने हारून से कहा, "हमारे लिए देवता बनाएँ जो हमारी अगुवाई करें। हम यह भी नहीं जानते कि मूसा कहाँ है!" और उन्होंने बछड़े के रूप में एक मूर्ति बनाई। वे मूर्ति के पास बलिदान लाए और अपने बनाई हुई चीज़ का उत्सव मनाया।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सोच रहे हैं या क्या महसूस कर रहे हैं?" आप ऐसी बातें सुन सकते हैं, "हम जानते थे कि मूसा किसी दिन हमें छोड़ देगा! हम हताश हैं। हम किस पर भरोसा कर सकते हैं?"</w:t>
      </w:r>
    </w:p>
    <w:p>
      <w:pPr>
        <w:pStyle w:val="ListBullet"/>
        <w:spacing w:line="240" w:lineRule="auto"/>
        <w:ind w:left="720"/>
      </w:pPr>
      <w:r>
        <w:rPr>
          <w:lang w:val="hi_IN" w:bidi="hi_IN"/>
        </w:rPr>
      </w:r>
      <w:r>
        <w:rPr>
          <w:lang w:val="hi_IN" w:bidi="hi_IN"/>
        </w:rPr>
        <w:t>मूसा की भूमिका निभाने वाले व्यक्ति से पूछें, "आप कैसा महसूस कर रहे हैं?" आप ऐसी बातें सुन सकते हैं, "मैं बहुत दुखी हूँ कि लोगों ने धैर्य नहीं रखा। मैं हमेशा उनके लिए यहाँ हूँ। वे मुझे क्यों अस्वीकार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परमेश्वर इस्राएलियों से दूर हो गया। जब उन्होंने सूर्य, चंद्रमा और तारों की आराधना करना शुरू किया तो उसने उन्हें अपने पाप के परिणामों का अनुभव करने के लिए छोड़ दिया। यह ठीक वैसा ही है जैसे भविष्यद्वक्ताओं ने अपनी पुस्तक में लिखा है: “हे इस्राएल के लोगों, क्या तुमने जंगल में चालीस वर्ष तक मेरे लिए बलिदान और भेंटें चढ़ाईं?” तुमने मोलेक देवता के तम्बू या शिविर में आराधना की है। तुमने देवता रेपान के सितारे की आराधना की है। तुमने उनकी आराधना करने के लिए मूर्तियाँ बनाईं। इसलिए मैं, परमेश्वर तुम्हें बाबेल के बंधुवाई में भेज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आप ऐसी बातें सुन सकते हैं, "मैं बहुत दुखी हूँ कि लोग मुझे अस्वीकार करते रहते हैं। मैं उनसे दूर नहीं होना चाहता, लेकिन मेरे पास कोई विकल्प नहीं है," "मैं सच में चाहता हूँ कि मेरे लोग मेरे पास वापस आएँ!"</w:t>
      </w:r>
    </w:p>
    <w:p>
      <w:pPr>
        <w:pStyle w:val="ListBullet"/>
        <w:spacing w:line="240" w:lineRule="auto"/>
        <w:ind w:left="720"/>
      </w:pPr>
      <w:r>
        <w:rPr>
          <w:lang w:val="hi_IN" w:bidi="hi_IN"/>
        </w:rPr>
      </w:r>
      <w:r>
        <w:rPr>
          <w:lang w:val="hi_IN" w:bidi="hi_IN"/>
        </w:rPr>
        <w:t>स्तिफनुस की भूमिका निभाने वाले व्यक्ति से पूछें, "आप कैसा महसूस कर रहे हैं?" आप इस तरह की बातें सुन सकते हैं, जैसे: “मैं महासभा को यह दिखाकर संतुष्ट हूँ कि इस्राएलियों ने हमेशा परमेश्वर के संदेशवाहकों को ठुकराया है,” “मुझे आशा है कि महासभा समझे कि यीशु लोगों की विद्रोही प्रवृत्ति को बदल सकता है!”</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7:35–43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स्तिफनुस ने कहा कि परमेश्वर ने मूसा को </w:t>
      </w:r>
      <w:r>
        <w:rPr>
          <w:b/>
          <w:lang w:val="hi_IN" w:bidi="hi_IN"/>
        </w:rPr>
        <w:t>स्वर्गदूत</w:t>
      </w:r>
      <w:r>
        <w:rPr>
          <w:lang w:val="hi_IN" w:bidi="hi_IN"/>
        </w:rPr>
        <w:t xml:space="preserve"> के हाथ के द्वारा अपने लोगों पर शासन करने और बचाने के लिए भेजा है। "स्वर्गदूत का हाथ" का अर्थ है कि स्वर्गदूत ने मूसा की मदद की, या यह कि स्वर्गदूत ने मूसा को परमेश्वर के संदेश बताए। स्वर्गदूत का अनुवाद उसी तरह करें जैसे आपने पिछले भागों में किया है, और याद रखें कि </w:t>
      </w:r>
      <w:r>
        <w:rPr>
          <w:lang w:val="hi_IN" w:bidi="hi_IN"/>
        </w:rPr>
        <w:t>स्वर्गदूत</w:t>
      </w:r>
      <w:r>
        <w:rPr>
          <w:lang w:val="hi_IN" w:bidi="hi_IN"/>
        </w:rPr>
        <w:t xml:space="preserve"> मुख्य शब्दावली में है।</w:t>
      </w:r>
    </w:p>
    <w:p>
      <w:pPr/>
      <w:r>
        <w:rPr>
          <w:lang w:val="hi_IN" w:bidi="hi_IN"/>
        </w:rPr>
      </w:r>
      <w:r>
        <w:rPr>
          <w:lang w:val="hi_IN" w:bidi="hi_IN"/>
        </w:rPr>
        <w:t xml:space="preserve">परमेश्वर ने मूसा को इस्राएलियों के पास उनके शासक और </w:t>
      </w:r>
      <w:r>
        <w:rPr>
          <w:b/>
          <w:lang w:val="hi_IN" w:bidi="hi_IN"/>
        </w:rPr>
        <w:t>उद्धारकर्ता</w:t>
      </w:r>
      <w:r>
        <w:rPr>
          <w:lang w:val="hi_IN" w:bidi="hi_IN"/>
        </w:rPr>
        <w:t xml:space="preserve"> के रूप में भेजा। उसी शब्द का उपयोग करें जिसका उपयोग आपने पहले उद्धारकर्ता के लिए किया है, और याद रखें कि </w:t>
      </w:r>
      <w:r>
        <w:rPr>
          <w:b/>
          <w:lang w:val="hi_IN" w:bidi="hi_IN"/>
        </w:rPr>
        <w:t>उद्धारकर्ता</w:t>
      </w:r>
      <w:r>
        <w:rPr>
          <w:lang w:val="hi_IN" w:bidi="hi_IN"/>
        </w:rPr>
        <w:t xml:space="preserve"> मुख्य शब्दावली में है।</w:t>
      </w:r>
    </w:p>
    <w:p>
      <w:pPr/>
      <w:r>
        <w:rPr>
          <w:lang w:val="hi_IN" w:bidi="hi_IN"/>
        </w:rPr>
      </w:r>
      <w:r>
        <w:rPr>
          <w:lang w:val="hi_IN" w:bidi="hi_IN"/>
        </w:rPr>
        <w:t xml:space="preserve">मूसा ने मिस्र में और </w:t>
      </w:r>
      <w:r>
        <w:rPr>
          <w:b/>
          <w:lang w:val="hi_IN" w:bidi="hi_IN"/>
        </w:rPr>
        <w:t>जंगल</w:t>
      </w:r>
      <w:r>
        <w:rPr>
          <w:lang w:val="hi_IN" w:bidi="hi_IN"/>
        </w:rPr>
        <w:t xml:space="preserve"> में कई </w:t>
      </w:r>
      <w:r>
        <w:rPr>
          <w:b/>
          <w:lang w:val="hi_IN" w:bidi="hi_IN"/>
        </w:rPr>
        <w:t>अद्भुत</w:t>
      </w:r>
      <w:r>
        <w:rPr>
          <w:lang w:val="hi_IN" w:bidi="hi_IN"/>
        </w:rPr>
        <w:t xml:space="preserve"> काम और </w:t>
      </w:r>
      <w:r>
        <w:rPr>
          <w:b/>
          <w:lang w:val="hi_IN" w:bidi="hi_IN"/>
        </w:rPr>
        <w:t>चमत्कार दिखाए</w:t>
      </w:r>
      <w:r>
        <w:rPr>
          <w:lang w:val="hi_IN" w:bidi="hi_IN"/>
        </w:rPr>
        <w:t xml:space="preserve">। आश्चर्यकर्म चमत्कारों के समान होते हैं, क्योंकि वे सामान्य कार्य नहीं हैं, और लोग उन्हें देखकर आश्चर्यचकित हो जाते हैं। आप कह सकते हैं कि आश्चर्यकर्म अद्भुत घटनाएँ हैं। चिन्ह वे घटनाएँ हैं जो परमेश्वर से कुछ दिखाने के लिए होती हैं—उनका विशेष अर्थ है। </w:t>
      </w:r>
      <w:r>
        <w:rPr>
          <w:lang w:val="hi_IN" w:bidi="hi_IN"/>
        </w:rPr>
        <w:t>चिन्ह</w:t>
      </w:r>
      <w:r>
        <w:rPr>
          <w:lang w:val="hi_IN" w:bidi="hi_IN"/>
        </w:rPr>
        <w:t xml:space="preserve"> मुख्य शब्दावली में है। चिन्ह और अद्भुत कामों का अनुवाद उसी तरह करें जैसे आपने पिछले भागों में किया है। मूसा जंगल या </w:t>
      </w:r>
      <w:r>
        <w:rPr>
          <w:b/>
          <w:lang w:val="hi_IN" w:bidi="hi_IN"/>
        </w:rPr>
        <w:t>रेगिस्तान</w:t>
      </w:r>
      <w:r>
        <w:rPr>
          <w:lang w:val="hi_IN" w:bidi="hi_IN"/>
        </w:rPr>
        <w:t xml:space="preserve"> में लोगों के साथ </w:t>
      </w:r>
      <w:r>
        <w:rPr>
          <w:b/>
          <w:lang w:val="hi_IN" w:bidi="hi_IN"/>
        </w:rPr>
        <w:t>था</w:t>
      </w:r>
      <w:r>
        <w:rPr>
          <w:lang w:val="hi_IN" w:bidi="hi_IN"/>
        </w:rPr>
        <w:t xml:space="preserve">। इस भाग में जंगल या रेगिस्तान उस बंजर क्षेत्र को दर्शाता है जहाँ बहुत अधिक भोजन और पानी नहीं है। </w:t>
      </w:r>
    </w:p>
    <w:p>
      <w:pPr/>
      <w:r>
        <w:rPr>
          <w:lang w:val="hi_IN" w:bidi="hi_IN"/>
        </w:rPr>
      </w:r>
      <w:r>
        <w:rPr>
          <w:lang w:val="hi_IN" w:bidi="hi_IN"/>
        </w:rPr>
        <w:t xml:space="preserve">यहाँ रुकें और चर्चा करें कि आप </w:t>
      </w:r>
      <w:r>
        <w:rPr>
          <w:b/>
          <w:lang w:val="hi_IN" w:bidi="hi_IN"/>
        </w:rPr>
        <w:t>जंगल</w:t>
      </w:r>
      <w:r>
        <w:rPr>
          <w:lang w:val="hi_IN" w:bidi="hi_IN"/>
        </w:rPr>
        <w:t xml:space="preserve"> के लिए किस शब्द का उपयोग करेंगे। जंगल के लिए उसी शब्द का उपयोग करें जिसका उपयोग आपने बाइबल के अन्य भागों में किया है। </w:t>
      </w:r>
      <w:r>
        <w:rPr>
          <w:lang w:val="hi_IN" w:bidi="hi_IN"/>
        </w:rPr>
        <w:t>जंगल</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मूसा ने लोगों से कहा कि परमेश्वर उनके बीच से, इस्राएलियों में से ही, उनके लिए मूसा के समान एक भविष्यद्वक्ता को उठाएगा। यह भविष्यद्वक्ता एक उद्धारकर्ता होगा। भविष्यद्वक्ता शब्द का अनुवाद उसी तरह करें जैसे आपने पिछले भागों में किया है, और याद रखें कि </w:t>
      </w:r>
      <w:r>
        <w:rPr>
          <w:b/>
          <w:lang w:val="hi_IN" w:bidi="hi_IN"/>
        </w:rPr>
        <w:t>भविष्यद्वक्ता</w:t>
      </w:r>
      <w:r>
        <w:rPr>
          <w:lang w:val="hi_IN" w:bidi="hi_IN"/>
        </w:rPr>
        <w:t xml:space="preserve"> शब्द मुख्य शब्दावली में शामिल है।</w:t>
      </w:r>
    </w:p>
    <w:p>
      <w:pPr/>
      <w:r>
        <w:rPr>
          <w:lang w:val="hi_IN" w:bidi="hi_IN"/>
        </w:rPr>
      </w:r>
      <w:r>
        <w:rPr>
          <w:lang w:val="hi_IN" w:bidi="hi_IN"/>
        </w:rPr>
        <w:t xml:space="preserve">जब मूसा दूर था, तो इस्राएलियों ने हारून से कहा कि वह उनके लिए बछड़े के रूप में एक </w:t>
      </w:r>
      <w:r>
        <w:rPr>
          <w:b/>
          <w:lang w:val="hi_IN" w:bidi="hi_IN"/>
        </w:rPr>
        <w:t>देवता</w:t>
      </w:r>
      <w:r>
        <w:rPr>
          <w:lang w:val="hi_IN" w:bidi="hi_IN"/>
        </w:rPr>
        <w:t xml:space="preserve"> या </w:t>
      </w:r>
      <w:r>
        <w:rPr>
          <w:b/>
          <w:lang w:val="hi_IN" w:bidi="hi_IN"/>
        </w:rPr>
        <w:t>मूर्ति</w:t>
      </w:r>
      <w:r>
        <w:rPr>
          <w:lang w:val="hi_IN" w:bidi="hi_IN"/>
        </w:rPr>
        <w:t xml:space="preserve"> बनाए। इस संदर्भ में, देवता वह आत्मिक प्राणी है जिसकी लोग उपासना करते हैं, जो एकमात्र सच्चा सृष्टिकर्ता परमेश्वर नहीं है। लोग अक्सर इन झूठे देवताओं को दर्शाने के लिए चाँदी या सोने से मूर्तियाँ या प्रतिमाएँ बनाते थे।</w:t>
      </w:r>
    </w:p>
    <w:p>
      <w:pPr/>
      <w:r>
        <w:rPr>
          <w:lang w:val="hi_IN" w:bidi="hi_IN"/>
        </w:rPr>
      </w:r>
      <w:r>
        <w:rPr>
          <w:lang w:val="hi_IN" w:bidi="hi_IN"/>
        </w:rPr>
        <w:t xml:space="preserve">यहाँ रुकें और चर्चा करें कि आप मूर्तियों या देवताओं के लिए किस शब्द का उपयोग करेंगे। </w:t>
      </w:r>
      <w:r>
        <w:rPr>
          <w:b/>
          <w:lang w:val="hi_IN" w:bidi="hi_IN"/>
        </w:rPr>
        <w:t xml:space="preserve">मूर्ति </w:t>
      </w:r>
      <w:r>
        <w:rPr>
          <w:lang w:val="hi_IN" w:bidi="hi_IN"/>
        </w:rPr>
        <w:t xml:space="preserve">और </w:t>
      </w:r>
      <w:r>
        <w:rPr>
          <w:b/>
          <w:lang w:val="hi_IN" w:bidi="hi_IN"/>
        </w:rPr>
        <w:t>देवता</w:t>
      </w:r>
      <w:r>
        <w:rPr>
          <w:lang w:val="hi_IN" w:bidi="hi_IN"/>
        </w:rPr>
        <w:t xml:space="preserve"> मुख्य शब्दावली में हैं। इस ऑडियो को यहाँ रोकें।</w:t>
      </w:r>
    </w:p>
    <w:p>
      <w:pPr/>
      <w:r>
        <w:rPr>
          <w:lang w:val="hi_IN" w:bidi="hi_IN"/>
        </w:rPr>
      </w:r>
      <w:r>
        <w:rPr>
          <w:lang w:val="hi_IN" w:bidi="hi_IN"/>
        </w:rPr>
        <w:t>परमेश्वर ने भविष्यद्वक्ताओं के द्वारा इस्राएलियों से पूछा, “हे इस्राएल के लोगों, क्या तुमने जंगल में उन चालीस वर्षों के दौरान मेरे लिए बलिदान या भेंट चढ़ाई?” बलिदान और भेंट दोनों उन जानवरों को दर्शाते हैं जिन्हें लोग देवताओं के पास लाते थे और आराधना में जलाते थे। लोग परमेश्वर को धन्यवाद देने या परमेश्वर से क्षमा माँगने के लिए बलिदान और भेंट लाते थे।</w:t>
      </w:r>
    </w:p>
    <w:p>
      <w:pPr/>
      <w:r>
        <w:rPr>
          <w:lang w:val="hi_IN" w:bidi="hi_IN"/>
        </w:rPr>
      </w:r>
      <w:r>
        <w:rPr>
          <w:lang w:val="hi_IN" w:bidi="hi_IN"/>
        </w:rPr>
        <w:t xml:space="preserve">यहाँ रुकें और चर्चा करें कि आप </w:t>
      </w:r>
      <w:r>
        <w:rPr>
          <w:lang w:val="hi_IN" w:bidi="hi_IN"/>
        </w:rPr>
        <w:t>बलिदान</w:t>
      </w:r>
      <w:r>
        <w:rPr>
          <w:lang w:val="hi_IN" w:bidi="hi_IN"/>
        </w:rPr>
        <w:t xml:space="preserve"> और </w:t>
      </w:r>
      <w:r>
        <w:rPr>
          <w:lang w:val="hi_IN" w:bidi="hi_IN"/>
        </w:rPr>
        <w:t>भेंट</w:t>
      </w:r>
      <w:r>
        <w:rPr>
          <w:lang w:val="hi_IN" w:bidi="hi_IN"/>
        </w:rPr>
        <w:t xml:space="preserve"> के लिए किस शब्द का उपयोग करेंगे। ये शब्द मुख्य शब्दावली में हैं। इस ऑडियो को यहाँ रोकें।</w:t>
      </w:r>
    </w:p>
    <w:p>
      <w:pPr/>
      <w:r>
        <w:rPr>
          <w:lang w:val="hi_IN" w:bidi="hi_IN"/>
        </w:rPr>
      </w:r>
      <w:r>
        <w:rPr>
          <w:lang w:val="hi_IN" w:bidi="hi_IN"/>
        </w:rPr>
        <w:t xml:space="preserve">परमेश्वर कहता है कि इस्राएली देवता मोलेक को एक </w:t>
      </w:r>
      <w:r>
        <w:rPr>
          <w:b/>
          <w:lang w:val="hi_IN" w:bidi="hi_IN"/>
        </w:rPr>
        <w:t>तम्बू</w:t>
      </w:r>
      <w:r>
        <w:rPr>
          <w:lang w:val="hi_IN" w:bidi="hi_IN"/>
        </w:rPr>
        <w:t xml:space="preserve"> या </w:t>
      </w:r>
      <w:r>
        <w:rPr>
          <w:b/>
          <w:lang w:val="hi_IN" w:bidi="hi_IN"/>
        </w:rPr>
        <w:t>मंडप</w:t>
      </w:r>
      <w:r>
        <w:rPr>
          <w:lang w:val="hi_IN" w:bidi="hi_IN"/>
        </w:rPr>
        <w:t xml:space="preserve"> में ले गए। तम्बू एक ऐसा डेरा या छत्र होता था जिसके नीचे लोग अपनी मूर्तियों को उठाकर ले जाते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7:44–53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7:44–53 को सुनें और अपने मन में रखें।</w:t>
      </w:r>
    </w:p>
    <w:p>
      <w:pPr/>
      <w:r>
        <w:rPr>
          <w:lang w:val="hi_IN" w:bidi="hi_IN"/>
        </w:rPr>
      </w:r>
      <w:r>
        <w:rPr>
          <w:lang w:val="hi_IN" w:bidi="hi_IN"/>
        </w:rPr>
        <w:t>यदि सम्भव हो, तो प्रेरितों के काम 7:44–53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7:44–53 का ऑडियो संस्करण सबसे आसानी से समझ में आने वाले अनुवाद में सुनें।</w:t>
      </w:r>
    </w:p>
    <w:p>
      <w:pPr/>
      <w:r>
        <w:rPr>
          <w:lang w:val="hi_IN" w:bidi="hi_IN"/>
        </w:rPr>
      </w:r>
      <w:r>
        <w:rPr>
          <w:lang w:val="hi_IN" w:bidi="hi_IN"/>
        </w:rPr>
        <w:t>स्तिफनुस महासभा को यहूदी इतिहास की अपनी कहानी बताना जारी रखता है। स्तिफनुस ने अभी समझाया है कि कैसे मूसा ने जंगल में लोगों का अगुवाई किया, आश्चर्यकर्म और चिन्ह दिखाए, और इस्राएलियों को परमेश्वर की ओर से ऐसे संदेश दिए जो उन्हें परमेश्वर के साथ पूर्ण जीवन की ओर ले जाते थे।</w:t>
      </w:r>
    </w:p>
    <w:p>
      <w:pPr/>
      <w:r>
        <w:rPr>
          <w:lang w:val="hi_IN" w:bidi="hi_IN"/>
        </w:rPr>
      </w:r>
      <w:r>
        <w:rPr>
          <w:lang w:val="hi_IN" w:bidi="hi_IN"/>
        </w:rPr>
        <w:t>अब स्तिफनुस महासभा को याद दिलाता है कि इस्राएलियों के पास एक विशेष तम्बू है जिसे मिलापवाला तम्बू कहा जाता था। लोग कभी-कभी इस विशेष तम्बू को "परमेश्वर की उपस्थिति का तम्बू" या "साक्षी का तम्बू" कहते थे। परमेश्वर ने मूसा को निर्देश दिया था कि यह तम्बू कैसे बनाया जाए, और इस्राएली जहाँ भी जाते थे, इस तम्बू को अपने साथ ले जाते थे। वह विशेष तम्बू वह स्थान था जहाँ इस्राएलियों ने वह लिखी हुई व्यवस्था रखी थी जो परमेश्वर ने मूसा को दी थी। इस तरह वे हमेशा परमेश्वर के संदेशों को अपने साथ ले जा सकते थे। फिर, 40 साल बाद, इस्राएली प्रतिज्ञा किए गए देश में गए। मूसा मर गया था और यहोशू उनका नया अगुवा था। यहोशू ने इस्राएलियों का अगुवाई किया और देश में रहने वाले लोगों के विरुद्ध युद्ध किया। जब उन्होंने देश को जीत लिया, तो यहोशू अपने साथ साक्षी का तम्बू या मिलापवाला तम्बू नए देश में ले गया। साक्षी का यह तम्बू राजा दाऊद के समय तक कई वर्षों तक इस्राएलियों के साथ था।</w:t>
      </w:r>
    </w:p>
    <w:p>
      <w:pPr/>
      <w:r>
        <w:rPr>
          <w:lang w:val="hi_IN" w:bidi="hi_IN"/>
        </w:rPr>
      </w:r>
      <w:r>
        <w:rPr>
          <w:lang w:val="hi_IN" w:bidi="hi_IN"/>
        </w:rPr>
        <w:t xml:space="preserve">यहाँ रुकें और समूह को मिलापवाला तम्बू या साक्षी के </w:t>
      </w:r>
      <w:r>
        <w:rPr>
          <w:lang w:val="hi_IN" w:bidi="hi_IN"/>
        </w:rPr>
        <w:t>तम्बू</w:t>
      </w:r>
      <w:r>
        <w:rPr>
          <w:lang w:val="hi_IN" w:bidi="hi_IN"/>
        </w:rPr>
        <w:t xml:space="preserve"> की तस्वीर दिखाएँ। इस ऑडियो को यहाँ रोकें।</w:t>
      </w:r>
    </w:p>
    <w:p>
      <w:pPr/>
      <w:r>
        <w:rPr>
          <w:lang w:val="hi_IN" w:bidi="hi_IN"/>
        </w:rPr>
      </w:r>
      <w:r>
        <w:rPr>
          <w:lang w:val="hi_IN" w:bidi="hi_IN"/>
        </w:rPr>
        <w:t>राजा दाऊद इस्राएल का दूसरा राजा था। लोग राजा दाऊद को सभी इस्राएल के राजाओं में सबसे बड़ा मानते थे। दाऊद के कार्यों के कारण परमेश्वर उससे खुश था। दाऊद ने परमेश्वर से पूछा कि क्या वह याकूब के परमेश्वर के लिए या उस परमेश्वर के लिए जिसकी आराधना याकूब और उसके वंशज करते थे, एक और स्थायी इमारत या मंदिर बना सकता है। स्तिफनुस यह बताता है कि इस्राएलियों ने अपने परमेश्वर के लिए मन्दिर बनाया, जिसकी उनके पूर्वजों ने हमेशा आराधना की है।</w:t>
      </w:r>
    </w:p>
    <w:p>
      <w:pPr/>
      <w:r>
        <w:rPr>
          <w:lang w:val="hi_IN" w:bidi="hi_IN"/>
        </w:rPr>
      </w:r>
      <w:r>
        <w:rPr>
          <w:lang w:val="hi_IN" w:bidi="hi_IN"/>
        </w:rPr>
        <w:t>हालाँकि, राजा दाऊद का पुत्र राजा सुलैमान वह राजा है जिसने वास्तव में मंदिर का निर्माण किया।</w:t>
      </w:r>
    </w:p>
    <w:p>
      <w:pPr/>
      <w:r>
        <w:rPr>
          <w:lang w:val="hi_IN" w:bidi="hi_IN"/>
        </w:rPr>
      </w:r>
      <w:r>
        <w:rPr>
          <w:lang w:val="hi_IN" w:bidi="hi_IN"/>
        </w:rPr>
        <w:t>स्तिफनुस तुरन्त समझाता है कि परमप्रधान परमेश्वर उन मंदिरों में नहीं रहता जिन्हें मनुष्य बनाते हैं। परमप्रधान परमेश्वर वह नाम है जिसका उपयोग इस्राएली तब करते थे, जब वे यह स्पष्ट करना चाहते थे कि वे एकमात्र सच्चे सृष्टिकर्ता परमेश्वर की उपासना करते हैं। यद्यपि इस्राएलियों ने एक मन्दिर बनाकर महान परमेश्वर के लिए एक स्थान या घर बनाने की कोशिश की, लेकिन वे परमेश्वर के लिए कोई अच्छा स्थान नहीं बना सके। परमेश्वर ने स्वयं भविष्यद्वक्ता यशायाह के द्वारा कहा कि स्वर्ग परमेश्वर का सिंहासन है। स्वर्ग वह स्थान है जहाँ परमेश्वर रहते हैं। पृथ्वी उसके पैरों की चौकी है, अर्थात परमेश्वर की तुलना में पृथ्वी बहुत छोटी है और महान नहीं है। कोई भी मनुष्य परमेश्वर के लिए स्वर्ग जितना महान घर नहीं बना सकता! परमेश्वर यह प्रश्न करता है, “क्या तुम मेरे लिए उससे भी अच्छा मंदिर बना सकते हो?” क्या मैंने स्वर्ग और पृथ्वी दोनों को नहीं बनाया?" परमेश्वर दिखा रहा है कि स्वर्ग और पृथ्वी के निर्माता के रूप में, हम जो कुछ भी करते हैं वह परमेश्वर के लिए पर्याप्त नहीं है।</w:t>
      </w:r>
    </w:p>
    <w:p>
      <w:pPr/>
      <w:r>
        <w:rPr>
          <w:lang w:val="hi_IN" w:bidi="hi_IN"/>
        </w:rPr>
      </w:r>
      <w:r>
        <w:rPr>
          <w:lang w:val="hi_IN" w:bidi="hi_IN"/>
        </w:rPr>
        <w:t>यहाँ रुकें और समूह में चर्चा करें: आपकी संस्कृति में, आपके लोग अपनी पारंपरिक आत्माओं या अपने देवताओं के लिए किस प्रकार की संरचनाएँ या मंदिर बनाते हैं? उपासना के उन स्थानों में लोग किस तरह के काम करते हैं? इस ऑडियो को यहाँ रोकें।</w:t>
      </w:r>
    </w:p>
    <w:p>
      <w:pPr/>
      <w:r>
        <w:rPr>
          <w:lang w:val="hi_IN" w:bidi="hi_IN"/>
        </w:rPr>
      </w:r>
      <w:r>
        <w:rPr>
          <w:lang w:val="hi_IN" w:bidi="hi_IN"/>
        </w:rPr>
        <w:t>अब स्तिफनुस यहूदी लोगों का इतिहास बताना रोक देता है और महासभा की ओर मुड़ता है। वह महासभा को सीधे “हठीली गर्दन वाले लोग” कहकर संबोधित करता है, जिसका अर्थ है ऐसे लोग जो बहुत ज़िद्दी होते हैं और अपने तरीक़े बदलना नहीं चाहते। फिर स्तिफनुस कहता है कि महासभा के लोग “अपने हृदय और अपने कानों में खतना रहित” हैं। आपको याद होगा कि परमेश्वर ने लोगों के शरीर पर खतना का उपयोग उस मजबूत प्रतिज्ञा या वाचा के चिन्ह के रूप में किया था जो उसने अपने लोगों के साथ किया था। सभी इस्राएली पुरुषों का खतना 8 दिन के होने पर किया गया था, यह इस बात को दर्शाता है कि वे परमेश्वर के विशेष लोग हैं। लेकिन अब स्तिफनुस यह कह रहा है कि इन इस्राएलियों के हृदय और उनके कान खतना किए हुए नहीं हैं। यह असंभव लगता है। स्तिफनुस वास्तव में यह कह रहा है कि भले ही वे शारीरिक रूप से खतना किए हुए हों, लेकिन उनके हृदय या उनकी नीयत परमेश्वर के साथ नहीं है। वे उन गैर-यहूदियों की तरह हैं जो परमेश्वर का अनुसरण नहीं करते हैं और खतना रहित हैं। वे अपने पूर्वजों की तरह भी हैं जो परमेश्वर के पवित्र आत्मा का अनुसरण नहीं करते थे। उनके पूर्वजों ने भविष्यद्वक्ताओं पर अत्याचार किए—वास्तव में स्तिफनुस पूछता है, “क्या कोई ऐसा भविष्यद्वक्ता था जिसे तुम्हारे पूर्वजों ने सताया न हो?” स्तिफनुस यह संकेत दे रहा है कि यहूदी अगुवों ने अपने पूरे इतिहास में परमेश्वर के हर भविष्यद्वक्ता को सताया। स्तिफनुस कहता है कि यहूदी अगुवों ने उन भविष्यद्वक्ताओं को भी सताया जिन्होंने मसीहा या उद्धारकर्ता के आने की भविष्यद्वाणी की थी। स्तिफनुस उद्धारकर्ता को "धर्मी जन" कहता है। स्तिफनुस कह रहा है कि उद्धारकर्ता एक दास है जो परमेश्वर की इच्छा का पालन करता है। उन्होंने न केवल उन भविष्यद्वक्ताओं को सताया जिन्होंने उद्धारकर्ता के बारे में भविष्यद्वाणी की थी, बल्कि उन्होंने उस धर्मी जन को धोखा दिया और उसकी हत्या कर दी! स्तिफनुस फिर से आश्चर्यचकित होता है कि यहूदी अगुवों ने ये काम किए—क्योंकि स्वर्गदूतों ने स्वयं यहूदी अगुवों को परमेश्वर की व्यवस्था दी थी! लेकिन फिर भी, यहूदी अगुवों ने इसका पालन नहीं किया। उनके पास कोई बहाना नहीं है।</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7:44–53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दृश्य रूप में समझने की कोशिश करेगा।</w:t>
      </w:r>
    </w:p>
    <w:p>
      <w:pPr/>
      <w:r>
        <w:rPr>
          <w:lang w:val="hi_IN" w:bidi="hi_IN"/>
        </w:rPr>
      </w:r>
      <w:r>
        <w:rPr>
          <w:lang w:val="hi_IN" w:bidi="hi_IN"/>
        </w:rPr>
        <w:t>इस भाग में 4 दृश्य हैं।</w:t>
      </w:r>
    </w:p>
    <w:p>
      <w:pPr/>
      <w:r>
        <w:rPr>
          <w:lang w:val="hi_IN" w:bidi="hi_IN"/>
        </w:rPr>
      </w:r>
      <w:r>
        <w:rPr>
          <w:lang w:val="hi_IN" w:bidi="hi_IN"/>
        </w:rPr>
        <w:t>पहले दृश्य में: परमेश्वर ने मूसा को यह निर्देश दिया कि साक्षी का तम्बू अर्थात मिलापवाला तम्बू कैसे बनाया जाए। स्तिफनुस और महासभा के पूर्वज, जंगल में और जब वे प्रतिज्ञा किए गए देश में आए थे तो अपने साथ साक्षी का तम्बू ले गए थे। इस्राएलियों के पास साक्षी का तम्बू उनके साथ तब तक था जब तक राजा दाऊद का समय आया।</w:t>
      </w:r>
    </w:p>
    <w:p>
      <w:pPr/>
      <w:r>
        <w:rPr>
          <w:lang w:val="hi_IN" w:bidi="hi_IN"/>
        </w:rPr>
      </w:r>
      <w:r>
        <w:rPr>
          <w:b/>
          <w:lang w:val="hi_IN" w:bidi="hi_IN"/>
        </w:rPr>
        <w:t>दूसरे दृश्य में:</w:t>
      </w:r>
      <w:r>
        <w:rPr>
          <w:lang w:val="hi_IN" w:bidi="hi_IN"/>
        </w:rPr>
        <w:t xml:space="preserve"> राजा दाऊद ने परमेश्वर के लिए एक स्थायी घर बनाने के लिए कहा, लेकिन वास्तव में उसका पुत्र सुलैमान था जिसने परमेश्वर के लिए स्थायी घर या मंदिर का निर्माण किया।</w:t>
      </w:r>
    </w:p>
    <w:p>
      <w:pPr/>
      <w:r>
        <w:rPr>
          <w:lang w:val="hi_IN" w:bidi="hi_IN"/>
        </w:rPr>
      </w:r>
      <w:r>
        <w:rPr>
          <w:b/>
          <w:lang w:val="hi_IN" w:bidi="hi_IN"/>
        </w:rPr>
        <w:t>तीसरे दृश्य में:</w:t>
      </w:r>
      <w:r>
        <w:rPr>
          <w:lang w:val="hi_IN" w:bidi="hi_IN"/>
        </w:rPr>
        <w:t xml:space="preserve"> स्तिफनुस महासभा से कहता है कि यद्यपि सुलैमान ने परमेश्वर के लिए मंदिर बनाया, फिर भी परमेश्वर मनुष्यों द्वारा बनाए गए भवनों में नहीं रहता। परमेश्वर मनुष्यों द्वारा बनाए गए भवनों से कहीं अधिक महान है।</w:t>
      </w:r>
    </w:p>
    <w:p>
      <w:pPr/>
      <w:r>
        <w:rPr>
          <w:lang w:val="hi_IN" w:bidi="hi_IN"/>
        </w:rPr>
      </w:r>
      <w:r>
        <w:rPr>
          <w:b/>
          <w:lang w:val="hi_IN" w:bidi="hi_IN"/>
        </w:rPr>
        <w:t>चौथे दृश्य में:</w:t>
      </w:r>
      <w:r>
        <w:rPr>
          <w:lang w:val="hi_IN" w:bidi="hi_IN"/>
        </w:rPr>
        <w:t xml:space="preserve"> स्तिफनुस कहता है कि यहूदी अगुवे अपने पूर्वजों की तरह पवित्र आत्मा का विरोध करते हैं। उन्होंने भविष्यद्वक्ताओं को सताया और मार डाला, और उन्होंने धर्मी जन या यीशु की हत्या भी की। उनके पास कोई बहाना नहीं है, क्योंकि स्वर्गदूतों ने उन्हें परमेश्वर की व्यवस्था दी थी, लेकिन उन्होंने उसका पालन नहीं किया।</w:t>
      </w:r>
    </w:p>
    <w:p>
      <w:pPr/>
      <w:r>
        <w:rPr>
          <w:lang w:val="hi_IN" w:bidi="hi_IN"/>
        </w:rPr>
      </w:r>
      <w:r>
        <w:rPr>
          <w:lang w:val="hi_IN" w:bidi="hi_IN"/>
        </w:rPr>
        <w:t>इस भाग के पात्रों में वे लोग शामिल हैं जो कहानी बताते और सुनते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कहानी के पात्र जो स्तिफनुस बताता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जो पूर्वज हैं</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धर्मी जन या उद्धारकर्ता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स्तिफनुस यहूदी लोगों का इतिहास बताना जारी रखता है। स्तिफनुस ने अभी-अभी समझाया है कि कैसे इस्राएली जंगल में रहते हुए परमेश्वर से दूर हो गए, और कभी-कभी वे अन्य झूठे देवताओं की आराधना करते थे। अब वह दिखाता है कि इन इस्राएलियों के पास वास्तव में परमेश्वर का अनुसरण करने के लिए वह सब कुछ था जो उन्हें चाहिए था। जंगल में हर समय उनके साथ मिलापवाला तम्बू या साक्षी का तम्बू था। मूसा ने परमेश्वर के निर्देशों का पालन किया और तम्बू को ठीक उसी तरह बनाया जैसा परमेश्वर ने उसे बताया था। इस्राएली साक्षी का तम्बू उस देश में भी ले गए जो परमेश्वर ने उनसे प्रतिज्ञा की थी। स्तिफनुस कहता है कि उन्होंने उन जातियों से भूमि ली जिन्हें परमेश्वर ने उनके के आगे से "निकाला" था। इसका अर्थ है कि परमेश्वर ने इस्राएलियों को सक्षम बनाया कि वे उन जातियों को जीत सकें जो उस भूमि में रहती थीं, जो उसने उनसे वादा किया था। साक्षी का तम्बू उस देश में या इस्राएल के देश में ही बना रहा, जब तक कि राजा दाऊद राज्य नहीं आया। परमेश्वर ने दाऊद पर अनुग्रह या योग्यता से बढ़क दया दिखाई। दाऊद ने पूछा कि क्या वह परमेश्वर के लिए अधिक स्थायी घर या मंदिर बना सकता है। स्तिफनुस हमें उस कहानी का बाकी हिस्सा या यह नहीं बताता कि दाऊद ने मंदिर क्यों नहीं बनाया। वह केवल इतना कहता है कि सुलैमान ने भवन या मंदिर का निर्माण किया।</w:t>
      </w:r>
    </w:p>
    <w:p>
      <w:pPr/>
      <w:r>
        <w:rPr>
          <w:lang w:val="hi_IN" w:bidi="hi_IN"/>
        </w:rPr>
      </w:r>
      <w:r>
        <w:rPr>
          <w:lang w:val="hi_IN" w:bidi="hi_IN"/>
        </w:rPr>
        <w:t>स्तिफनुस अगले दृश्य की शुरुआत एक विपरीत शब्द से करता है: "हालाँकि।" वह महासभा को याद दिलाना चाहता है कि सुलैमान ने जो मंदिर बनाया, उसके बावजूद परमप्रधान या परमेश्वर मनुष्यों द्वारा बनाए गए घरों में नहीं रहता है। परमेश्वर “परमप्रधान” हैं, अर्थात इतने महान और महिमावान कि स्वर्ग स्वयं उनका निवास स्थान है, और पृथ्वी वह स्थान हो सकती है जहाँ वे अपने पैर रखकर विश्राम करें! फिर परमेश्वर भविष्यद्वक्ता यशायाह के द्वारा पूछता है, "तुम मेरे लिए किस प्रकार का भवन बनाओगे? मेरे विश्राम का स्थान कहाँ होगा? क्या मैंने पूरा स्वर्ग और पृथ्वी नहीं बनाया?" परमेश्वर इन प्रश्नों के उत्तर की उम्मीद नहीं करता है। इसके बजाय, परमेश्वर कह रहा है कि कोई भी उसके लिए पर्याप्त भवन नहीं बना सकता। उसने पूरा स्वर्ग और पृथ्वी बनाया, और वह अकेले अपनी आवश्यकताओं को पूरा कर सकता है।</w:t>
      </w:r>
    </w:p>
    <w:p>
      <w:pPr/>
      <w:r>
        <w:rPr>
          <w:lang w:val="hi_IN" w:bidi="hi_IN"/>
        </w:rPr>
      </w:r>
      <w:r>
        <w:rPr>
          <w:lang w:val="hi_IN" w:bidi="hi_IN"/>
        </w:rPr>
        <w:t>अगले दृश्य में, स्तिफनुस इस्राएलियों या यहूदी लोगों के इतिहास के बारे में बात करना बंद कर देता है। अब वह सीधे महासभा से बात करता है। वह उन्हें “हठीली गर्दन वाले लोग” कहकर बुलाता है। इसका अर्थ यह नहीं है कि वे अपनी गर्दन हिला नहीं सकते। यह चित्र भाषा बताती है कि इस्राएली जिद्दी लोग हैं। वे अपने तरीके नहीं बदलना चाहते हैं।</w:t>
      </w:r>
    </w:p>
    <w:p>
      <w:pPr/>
      <w:r>
        <w:rPr>
          <w:lang w:val="hi_IN" w:bidi="hi_IN"/>
        </w:rPr>
      </w:r>
      <w:r>
        <w:rPr>
          <w:lang w:val="hi_IN" w:bidi="hi_IN"/>
        </w:rPr>
        <w:t>यहाँ रुकें और समूह में चर्चा करें: किसी वाक़ई बहुत हठीले व्यक्ति के बारे में कहानी सुनाएँ। आप उनके बारे में कैसे बात करते हैं? आप उनका वर्णन करने के लिए किन शब्दों का उपयोग करते हैं? इस ऑडियो को यहाँ रोकें।</w:t>
      </w:r>
    </w:p>
    <w:p>
      <w:pPr/>
      <w:r>
        <w:rPr>
          <w:lang w:val="hi_IN" w:bidi="hi_IN"/>
        </w:rPr>
      </w:r>
      <w:r>
        <w:rPr>
          <w:lang w:val="hi_IN" w:bidi="hi_IN"/>
        </w:rPr>
        <w:t>फिर स्तिफनुस महासभा के सदस्यों से कहता है कि उनका खतना नहीं किया गया है, जो एक यहूदी रीति है जिसमें लोग पुरुष के लिंग के सिरे पर स्थित ढीली खाल को काटते हैं। फिर से, इसका शाब्दिक अर्थ यह नहीं है कि उनका खतना नहीं किया गया है—यह चित्र भाषा है। खतना एक चिन्ह है कि इस्राएली परमेश्वर का अनुसरण कर रहे हैं और परमेश्वर के विशेष लोगों का हिस्सा हैं। लेकिन स्तिफनुस कहता है कि भले ही वे शारीरिक रूप से खतना किए गए हों, लेकिन इसका अर्थ यह नहीं है कि वे अपने विचारों या इरादों से परमेश्वर का अनुसरण कर रहे हैं। स्तिफनुस यह कहकर यह दर्शाता है कि उनके हृदय और कान खतना किए हुए नहीं हैं, यानी वे परमेश्वर का अनुसरण नहीं कर रहे हैं। वास्तव में, स्तिफनुस कहता है कि वे सीधे पवित्र आत्मा का विरोध करते हैं। उनके पूर्वजों ने हर भविष्यद्वक्ता को सताया, यहाँ तक कि वे भी जिन्होंने उद्धारकर्ता या धर्मी जन के बारे में भविष्यद्वाणी की थी, जो उन्हें बचाने के लिए आएगा। अब, इस्राएलियों ने वास्तव में स्वयं उद्धारकर्ता की हत्या कर दी है! यह आश्चर्यजनक है, क्योंकि परमेश्वर ने स्वर्गदूतों के द्वारा इस्राएलियों को अपनी व्यवस्था दी है! लेकिन उन्होंने फिर भी उसकी आज्ञा नहीं मानी!</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प्रेरितों के काम 7:44–53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वे लोग शामिल हैं जो कहानी बताते और सुनते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महासभा में झूठे गवाह और अन्य लोग</w:t>
      </w:r>
    </w:p>
    <w:p>
      <w:pPr/>
      <w:r>
        <w:rPr>
          <w:lang w:val="hi_IN" w:bidi="hi_IN"/>
        </w:rPr>
      </w:r>
      <w:r>
        <w:rPr>
          <w:lang w:val="hi_IN" w:bidi="hi_IN"/>
        </w:rPr>
        <w:t>कहानी के पात्र जो स्तिफनुस बताता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जो पूर्वज हैं</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धर्मी जन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स्तिफनुस अपनी कहानी जारी रखता है। वह समझाता है कि इस्राएलियों के पास जंगल में रहने के पूरे समय साक्षी का तम्बू उनके साथ था। मूसा ने तम्बू को ठीक उसी तरह बनाया जैसे परमेश्वर ने उसे निर्देश दिया था। इस्राएलियों ने तम्बू प्राप्त किया, और जब यहोशू उन्हें उस देश को जीतने और उस में जाने के लिए ले जा रहा था जो परमेश्वर ने उनसे प्रतिज्ञा की थी, तो वे उसे अपने साथ ले गए। वह तम्बू उनके साथ कई वर्षों तक रहा, बाद में राजा दाऊद के समय तक।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आप ऐसी बातें सुन सकते हैं, "मैं दुखी हूँ। इन लोगों के पास कोई बहाना नहीं है। मेरी व्यवस्था हमेशा उनके साथ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परमेश्वर दाऊद से प्रसन्न था और उसने उसे अनुग्रह, अर्थात योग्यता से बढ़कर कृपा, प्रदान की। दाऊद ने परमेश्वर से यह अनुमति माँगी कि क्या वह याकूब के परमेश्वर, अपने पूर्वजों के परमेश्वर, के लिए एक स्थायी भवन बना सकता है। लेकिन दाऊद के पुत्र सुलैमान ने परमेश्वर के लिए स्थायी भवन, अर्थात् मंदिर का निर्माण किया।</w:t>
      </w:r>
    </w:p>
    <w:p>
      <w:pPr/>
      <w:r>
        <w:rPr>
          <w:lang w:val="hi_IN" w:bidi="hi_IN"/>
        </w:rPr>
      </w:r>
      <w:r>
        <w:rPr>
          <w:lang w:val="hi_IN" w:bidi="hi_IN"/>
        </w:rPr>
        <w:t>लेकिन परमप्रधान परमेश्वर उन घरों में नहीं रहता जिन्हें मनुष्यों ने बनाया है। भविष्यद्वक्ता ने कहा, “स्वर्ग मेरा सिंहासन है, और पृथ्वी मेरे पैरों की चौकी, या वह स्थान जहाँ मैं अपने पैर टिकाता हूँ।” “तुम मेरे लिए ऐसा कोई घर नहीं बना सकते जहाँ मैं सचमुच विश्राम कर सकूँ।” मैंने इस पृथ्वी पर सब कुछ स्वयं बनाया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महासभा की भूमिका निभाने वाले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स्तिफनुस सीधे महासभा को संबोधित करता है। वह कहता है, “हे हठीली गर्दन वाले, ज़िद्दी लोगों!” तुम्हारे हृदय और तुम्हारे कान खतना किए हुए नहीं हैं! तुम उन लोगों की तरह हो जो परमेश्वर का अनुसरण नहीं करते हैं! तुम अपने पूर्वजों की तरह हो! तुम पवित्र आत्मा का विरोध करते हो! तुम्हारे पूर्वजों ने हर भविष्यद्वक्ता को सताया, यहाँ तक कि उन्हें भी जिन्होंने धर्मी उद्धारकर्ता के आने की भविष्यद्वाणी की थी। और अब तुमने उस धर्मी जन को धोखा दिया और उसकी हत्या कर दी। तुम व्यवस्था का पालन नहीं करते, भले ही उसे स्वर्गदूतों ने तुम्हें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महासभा की भूमिका निभाने वाले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स्तिफनुस की भूमिका निभाने वाले व्यक्ति से पूछें, "आप कैसा महसूस कर रहे हैं?" आप ऐसी बातें सुन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प्रेरितों के काम 7:44–53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इस्राएलियों के पूर्वजों, अर्थात उनके पिताओं, के पास मिलापवाले </w:t>
      </w:r>
      <w:r>
        <w:rPr>
          <w:b/>
          <w:lang w:val="hi_IN" w:bidi="hi_IN"/>
        </w:rPr>
        <w:t>तम्बू</w:t>
      </w:r>
      <w:r>
        <w:rPr>
          <w:lang w:val="hi_IN" w:bidi="hi_IN"/>
        </w:rPr>
        <w:t xml:space="preserve"> या साक्</w:t>
      </w:r>
      <w:r>
        <w:rPr>
          <w:b/>
          <w:lang w:val="hi_IN" w:bidi="hi_IN"/>
        </w:rPr>
        <w:t>षी</w:t>
      </w:r>
      <w:r>
        <w:rPr>
          <w:lang w:val="hi_IN" w:bidi="hi_IN"/>
        </w:rPr>
        <w:t xml:space="preserve"> का तम्बू पूरे समय उनके साथ रहा, जब वे जंगल में थे और तब भी, जब उन्होंने उस देश में रहने वाले लोगों को जीत लिया, जिसे परमेश्वर ने उन्हें देने का वादा किया था। मिलापवाला तम्बू वह विशेष तम्बू है जिसे बनाने के लिए परमेश्वर ने मूसा को निर्देश दिया था। परमेश्वर ने मूसा को तम्बू में क्या-क्या रखना है, इसके लिए बहुत ही निश्चित माप और स्पष्ट निर्देश दिए। परमेश्वर ने मूसा को जो व्यवस्था दी थी, वह तम्बू में थी, और लोग वहाँ बलिदान चढ़ाते थे। इस भाग में इसे “साक्षी का तम्बू” कहा जाता है, क्योंकि यह वह तम्बू था जहाँ लोग परमेश्वर की व्यवस्थाएँ रखते थे, और यह इस बात की गवाही था कि परमेश्वर उनके साथ है। कुछ अनुवादों में मिलापवाला तम्बू शब्द का उपयोग किया गया है, और कुछ में साक्षी का तम्बू या साक्षी का मिलापवाला तम्बू शब्दों का प्रयोग किया गया है।</w:t>
      </w:r>
    </w:p>
    <w:p>
      <w:pPr/>
      <w:r>
        <w:rPr>
          <w:lang w:val="hi_IN" w:bidi="hi_IN"/>
        </w:rPr>
      </w:r>
      <w:r>
        <w:rPr>
          <w:lang w:val="hi_IN" w:bidi="hi_IN"/>
        </w:rPr>
        <w:t xml:space="preserve">यहाँ रुकें और समूह के रूप में चर्चा करें: आप मिलापवाला </w:t>
      </w:r>
      <w:r>
        <w:rPr>
          <w:b/>
          <w:lang w:val="hi_IN" w:bidi="hi_IN"/>
        </w:rPr>
        <w:t>तम्बू</w:t>
      </w:r>
      <w:r>
        <w:rPr>
          <w:lang w:val="hi_IN" w:bidi="hi_IN"/>
        </w:rPr>
        <w:t xml:space="preserve"> या </w:t>
      </w:r>
      <w:r>
        <w:rPr>
          <w:b/>
          <w:lang w:val="hi_IN" w:bidi="hi_IN"/>
        </w:rPr>
        <w:t>साक्षी के</w:t>
      </w:r>
      <w:r>
        <w:rPr>
          <w:lang w:val="hi_IN" w:bidi="hi_IN"/>
        </w:rPr>
        <w:t xml:space="preserve"> तम्बू का अनुवाद कैसे करेंगे? </w:t>
      </w:r>
      <w:r>
        <w:rPr>
          <w:b/>
          <w:lang w:val="hi_IN" w:bidi="hi_IN"/>
        </w:rPr>
        <w:t>मिलापवाला</w:t>
      </w:r>
      <w:r>
        <w:rPr>
          <w:lang w:val="hi_IN" w:bidi="hi_IN"/>
        </w:rPr>
        <w:t xml:space="preserve"> तम्बू मुख्य शब्दावली में है। इस ऑडियो को यहाँ रोकें।</w:t>
      </w:r>
    </w:p>
    <w:p>
      <w:pPr/>
      <w:r>
        <w:rPr>
          <w:lang w:val="hi_IN" w:bidi="hi_IN"/>
        </w:rPr>
      </w:r>
      <w:r>
        <w:rPr>
          <w:lang w:val="hi_IN" w:bidi="hi_IN"/>
        </w:rPr>
        <w:t xml:space="preserve">जंगल के लिए उसी शब्द का उपयोग करें जिसका उपयोग आपने पिछले भागों में किया है, और याद रखें कि </w:t>
      </w:r>
      <w:r>
        <w:rPr>
          <w:b/>
          <w:lang w:val="hi_IN" w:bidi="hi_IN"/>
        </w:rPr>
        <w:t>जंगल</w:t>
      </w:r>
      <w:r>
        <w:rPr>
          <w:lang w:val="hi_IN" w:bidi="hi_IN"/>
        </w:rPr>
        <w:t xml:space="preserve"> मुख्य शब्दावली में है।</w:t>
      </w:r>
    </w:p>
    <w:p>
      <w:pPr/>
      <w:r>
        <w:rPr>
          <w:lang w:val="hi_IN" w:bidi="hi_IN"/>
        </w:rPr>
      </w:r>
      <w:r>
        <w:rPr>
          <w:lang w:val="hi_IN" w:bidi="hi_IN"/>
        </w:rPr>
        <w:t>यदि आवश्यकता हो, तो यहाँ रुकें और जंगल की तस्वीर फिर से दिखाएँ। इस ऑडियो को यहाँ रोकें।</w:t>
      </w:r>
    </w:p>
    <w:p>
      <w:pPr/>
      <w:r>
        <w:rPr>
          <w:lang w:val="hi_IN" w:bidi="hi_IN"/>
        </w:rPr>
      </w:r>
      <w:r>
        <w:rPr>
          <w:lang w:val="hi_IN" w:bidi="hi_IN"/>
        </w:rPr>
        <w:t xml:space="preserve">यहोशू लोगों को उस देश में ले गया, और परमेश्वर ने वहाँ रहने वाली जातियों या लोगों के समूहों को बाहर </w:t>
      </w:r>
      <w:r>
        <w:rPr>
          <w:b/>
          <w:lang w:val="hi_IN" w:bidi="hi_IN"/>
        </w:rPr>
        <w:t>निकाल दिया</w:t>
      </w:r>
      <w:r>
        <w:rPr>
          <w:lang w:val="hi_IN" w:bidi="hi_IN"/>
        </w:rPr>
        <w:t xml:space="preserve">। जातियों के लिए उसी शब्द का उपयोग करें जिसका उपयोग आपने पिछले भागों में किया है, और याद रखें कि जातियों का </w:t>
      </w:r>
      <w:r>
        <w:rPr>
          <w:b/>
          <w:lang w:val="hi_IN" w:bidi="hi_IN"/>
        </w:rPr>
        <w:t>अर्थ</w:t>
      </w:r>
      <w:r>
        <w:rPr>
          <w:lang w:val="hi_IN" w:bidi="hi_IN"/>
        </w:rPr>
        <w:t xml:space="preserve"> मुख्य शब्दावली में है। </w:t>
      </w:r>
    </w:p>
    <w:p>
      <w:pPr/>
      <w:r>
        <w:rPr>
          <w:lang w:val="hi_IN" w:bidi="hi_IN"/>
        </w:rPr>
      </w:r>
      <w:r>
        <w:rPr>
          <w:lang w:val="hi_IN" w:bidi="hi_IN"/>
        </w:rPr>
        <w:t xml:space="preserve">स्तिफनुस ने कहा कि </w:t>
      </w:r>
      <w:r>
        <w:rPr>
          <w:b/>
          <w:lang w:val="hi_IN" w:bidi="hi_IN"/>
        </w:rPr>
        <w:t>परमप्रधान उन घरों</w:t>
      </w:r>
      <w:r>
        <w:rPr>
          <w:lang w:val="hi_IN" w:bidi="hi_IN"/>
        </w:rPr>
        <w:t xml:space="preserve"> में नहीं रहता जिन्हें मनुष्यों ने बनाया है। परमप्रधान स्वयं परमेश्वर को दर्शाता है। यह दिखाने का एक तरीका है कि परमेश्वर महिमावान और महान है—वह सृष्टि में सर्वोत्तम है।</w:t>
      </w:r>
    </w:p>
    <w:p>
      <w:pPr/>
      <w:r>
        <w:rPr>
          <w:lang w:val="hi_IN" w:bidi="hi_IN"/>
        </w:rPr>
      </w:r>
      <w:r>
        <w:rPr>
          <w:b/>
          <w:lang w:val="hi_IN" w:bidi="hi_IN"/>
        </w:rPr>
        <w:t>भविष्यद्वक्ता</w:t>
      </w:r>
      <w:r>
        <w:rPr>
          <w:lang w:val="hi_IN" w:bidi="hi_IN"/>
        </w:rPr>
        <w:t xml:space="preserve"> कहता है कि परमेश्वर </w:t>
      </w:r>
      <w:r>
        <w:rPr>
          <w:b/>
          <w:lang w:val="hi_IN" w:bidi="hi_IN"/>
        </w:rPr>
        <w:t>कहता</w:t>
      </w:r>
      <w:r>
        <w:rPr>
          <w:lang w:val="hi_IN" w:bidi="hi_IN"/>
        </w:rPr>
        <w:t xml:space="preserve"> है, स्वर्ग परमेश्वर का </w:t>
      </w:r>
      <w:r>
        <w:rPr>
          <w:b/>
          <w:lang w:val="hi_IN" w:bidi="hi_IN"/>
        </w:rPr>
        <w:t>सिंहासन</w:t>
      </w:r>
      <w:r>
        <w:rPr>
          <w:lang w:val="hi_IN" w:bidi="hi_IN"/>
        </w:rPr>
        <w:t xml:space="preserve"> है, अर्थात वह स्थान जहाँ परमेश्वर राजा के रूप में बैठकर शासन करता है।। स्वर्ग वह स्थान है जहाँ परमेश्वर रहता है। सिंहासन आमतौर पर एक विशेष आसन होता है जहाँ राजा न्याय करते समय बैठता है। सिंहासन का अर्थ वह स्थान हो सकता है जहाँ से राजा शासन करता है। भविष्यद्वक्ता, स्वर्ग और सिंहासन का अनुवाद उसी तरह करें जैसे आपने पिछले भागों में किया है, और याद रखें कि </w:t>
      </w:r>
      <w:r>
        <w:rPr>
          <w:b/>
          <w:lang w:val="hi_IN" w:bidi="hi_IN"/>
        </w:rPr>
        <w:t>भविष्यद्वक्ता</w:t>
      </w:r>
      <w:r>
        <w:rPr>
          <w:lang w:val="hi_IN" w:bidi="hi_IN"/>
        </w:rPr>
        <w:t xml:space="preserve"> और </w:t>
      </w:r>
      <w:r>
        <w:rPr>
          <w:b/>
          <w:lang w:val="hi_IN" w:bidi="hi_IN"/>
        </w:rPr>
        <w:t>स्वर्ग</w:t>
      </w:r>
      <w:r>
        <w:rPr>
          <w:lang w:val="hi_IN" w:bidi="hi_IN"/>
        </w:rPr>
        <w:t xml:space="preserve"> मुख्य शब्दावली में हैं।</w:t>
      </w:r>
    </w:p>
    <w:p>
      <w:pPr/>
      <w:r>
        <w:rPr>
          <w:lang w:val="hi_IN" w:bidi="hi_IN"/>
        </w:rPr>
      </w:r>
      <w:r>
        <w:rPr>
          <w:lang w:val="hi_IN" w:bidi="hi_IN"/>
        </w:rPr>
        <w:t xml:space="preserve">परमेश्वर अर्थात् </w:t>
      </w:r>
      <w:r>
        <w:rPr>
          <w:b/>
          <w:lang w:val="hi_IN" w:bidi="hi_IN"/>
        </w:rPr>
        <w:t>प्रभु</w:t>
      </w:r>
      <w:r>
        <w:rPr>
          <w:lang w:val="hi_IN" w:bidi="hi_IN"/>
        </w:rPr>
        <w:t xml:space="preserve"> पूछता है कि लोग उसके लिए किस प्रकार का भवन बना सकते हैं, क्योंकि उसने सब कुछ बनाया है। प्रभु एक विशेष उपाधि है, जिसका उपयोग लोग परमेश्वर के लिए करते हैं ताकि वह सब कुछ के स्वामी और मालिक के रूप में उसका सम्मान दिखाया जा सके। उसी शब्द का इस्तेमाल करें जिसका इस्तेमाल आपने पिछले भागों में प्रभु के लिए किया है, और याद रखें कि </w:t>
      </w:r>
      <w:r>
        <w:rPr>
          <w:b/>
          <w:lang w:val="hi_IN" w:bidi="hi_IN"/>
        </w:rPr>
        <w:t>प्रभु</w:t>
      </w:r>
      <w:r>
        <w:rPr>
          <w:lang w:val="hi_IN" w:bidi="hi_IN"/>
        </w:rPr>
        <w:t xml:space="preserve"> मुख्य शब्दावली में है।</w:t>
      </w:r>
    </w:p>
    <w:p>
      <w:pPr/>
      <w:r>
        <w:rPr>
          <w:lang w:val="hi_IN" w:bidi="hi_IN"/>
        </w:rPr>
      </w:r>
      <w:r>
        <w:rPr>
          <w:lang w:val="hi_IN" w:bidi="hi_IN"/>
        </w:rPr>
        <w:t xml:space="preserve">स्तिफनुस कहता है कि यहूदी लोग हठीली गर्दन वाले या ज़िद्दी हैं। वह कहता है कि उनके हृदय और कान खतना किए </w:t>
      </w:r>
      <w:r>
        <w:rPr>
          <w:b/>
          <w:lang w:val="hi_IN" w:bidi="hi_IN"/>
        </w:rPr>
        <w:t>हुए नहीं</w:t>
      </w:r>
      <w:r>
        <w:rPr>
          <w:lang w:val="hi_IN" w:bidi="hi_IN"/>
        </w:rPr>
        <w:t xml:space="preserve"> हैं। स्तिफनुस वास्तविक खतना के बारे में नहीं बोल रहा है, बल्कि लोगों के हृदय की स्थिति के बारे में बोल रहा है। हालाँकि, खतना किसी पुरुष के लिंग के सिरे पर ढीली त्वचा को काटने के कार्य को </w:t>
      </w:r>
      <w:r>
        <w:rPr>
          <w:b/>
          <w:lang w:val="hi_IN" w:bidi="hi_IN"/>
        </w:rPr>
        <w:t>दर्शाता</w:t>
      </w:r>
      <w:r>
        <w:rPr>
          <w:lang w:val="hi_IN" w:bidi="hi_IN"/>
        </w:rPr>
        <w:t xml:space="preserve"> है। कुछ अनुवादों में सीधे कहा गया है कि यहूदी लोग अन्यजाति हैं, या उन लोगों के समान हैं जो परमेश्वर का अनुसरण नहीं करते हैं। यदि आप खतना शब्द का उपयोग करते हैं, तो इसका अनुवाद उसी तरह करें जैसे आपने पिछले भागों में किया है, और याद रखें कि </w:t>
      </w:r>
      <w:r>
        <w:rPr>
          <w:b/>
          <w:lang w:val="hi_IN" w:bidi="hi_IN"/>
        </w:rPr>
        <w:t>खतना</w:t>
      </w:r>
      <w:r>
        <w:rPr>
          <w:lang w:val="hi_IN" w:bidi="hi_IN"/>
        </w:rPr>
        <w:t xml:space="preserve"> मुख्य शब्दावली में है।</w:t>
      </w:r>
    </w:p>
    <w:p>
      <w:pPr/>
      <w:r>
        <w:rPr>
          <w:lang w:val="hi_IN" w:bidi="hi_IN"/>
        </w:rPr>
      </w:r>
      <w:r>
        <w:rPr>
          <w:lang w:val="hi_IN" w:bidi="hi_IN"/>
        </w:rPr>
        <w:t xml:space="preserve">स्तिफनुस कहता है कि यहूदी लोग परमेश्वर के </w:t>
      </w:r>
      <w:r>
        <w:rPr>
          <w:b/>
          <w:lang w:val="hi_IN" w:bidi="hi_IN"/>
        </w:rPr>
        <w:t>पवित्र आत्मा</w:t>
      </w:r>
      <w:r>
        <w:rPr>
          <w:lang w:val="hi_IN" w:bidi="hi_IN"/>
        </w:rPr>
        <w:t xml:space="preserve"> का विरोध करते हैं। पवित्र आत्मा का अनुवाद उसी तरह करें जैसे आपने पिछले भागों में किया है, और याद रखें कि </w:t>
      </w:r>
      <w:r>
        <w:rPr>
          <w:b/>
          <w:lang w:val="hi_IN" w:bidi="hi_IN"/>
        </w:rPr>
        <w:t>पवित्र आत्मा</w:t>
      </w:r>
      <w:r>
        <w:rPr>
          <w:lang w:val="hi_IN" w:bidi="hi_IN"/>
        </w:rPr>
        <w:t xml:space="preserve"> मुख्य शब्दावली में है।</w:t>
      </w:r>
    </w:p>
    <w:p>
      <w:pPr/>
      <w:r>
        <w:rPr>
          <w:lang w:val="hi_IN" w:bidi="hi_IN"/>
        </w:rPr>
      </w:r>
      <w:r>
        <w:rPr>
          <w:lang w:val="hi_IN" w:bidi="hi_IN"/>
        </w:rPr>
        <w:t xml:space="preserve">स्तिफनुस कहता है कि यहूदी लोगों ने उन भविष्यद्वक्ताओं को भी मार डाला, जिन्होंने </w:t>
      </w:r>
      <w:r>
        <w:rPr>
          <w:b/>
          <w:lang w:val="hi_IN" w:bidi="hi_IN"/>
        </w:rPr>
        <w:t>धर्मी जन</w:t>
      </w:r>
      <w:r>
        <w:rPr>
          <w:lang w:val="hi_IN" w:bidi="hi_IN"/>
        </w:rPr>
        <w:t xml:space="preserve"> के आने की भविष्यद्वाणी की थी। धर्मी जन उस दास को दर्शाता है जो परमेश्वर के पीछे चलता है। अधिकांश विद्वान इसे प्रतिज्ञा किया हुआ उद्धारकर्ता, यीशु के रूप में समझते हैं। याद रखें कि </w:t>
      </w:r>
      <w:r>
        <w:rPr>
          <w:b/>
          <w:lang w:val="hi_IN" w:bidi="hi_IN"/>
        </w:rPr>
        <w:t>धर्मी</w:t>
      </w:r>
      <w:r>
        <w:rPr>
          <w:lang w:val="hi_IN" w:bidi="hi_IN"/>
        </w:rPr>
        <w:t xml:space="preserve"> होना उस व्यक्ति को दर्शाता है जो पवित्र हो, परमेश्वर के साथ सही स्थिति या संबंध में हो, और उसमें कोई दोष नहीं हो। धर्मी शब्द का अनुवाद उसी तरह करें जैसे आपने पहले किया है, और याद रखें कि </w:t>
      </w:r>
      <w:r>
        <w:rPr>
          <w:b/>
          <w:lang w:val="hi_IN" w:bidi="hi_IN"/>
        </w:rPr>
        <w:t>धर्मी</w:t>
      </w:r>
      <w:r>
        <w:rPr>
          <w:lang w:val="hi_IN" w:bidi="hi_IN"/>
        </w:rPr>
        <w:t xml:space="preserve"> शब्द मुख्य शब्दावली में है।</w:t>
      </w:r>
    </w:p>
    <w:p>
      <w:pPr/>
      <w:r>
        <w:rPr>
          <w:lang w:val="hi_IN" w:bidi="hi_IN"/>
        </w:rPr>
      </w:r>
      <w:r>
        <w:rPr>
          <w:lang w:val="hi_IN" w:bidi="hi_IN"/>
        </w:rPr>
        <w:t xml:space="preserve">पूर्वजों ने परमेश्वर की व्यवस्था </w:t>
      </w:r>
      <w:r>
        <w:rPr>
          <w:b/>
          <w:lang w:val="hi_IN" w:bidi="hi_IN"/>
        </w:rPr>
        <w:t>अर्थात</w:t>
      </w:r>
      <w:r>
        <w:rPr>
          <w:lang w:val="hi_IN" w:bidi="hi_IN"/>
        </w:rPr>
        <w:t xml:space="preserve"> परमेश्वर से आई हुई व्यवस्था </w:t>
      </w:r>
      <w:r>
        <w:rPr>
          <w:b/>
          <w:lang w:val="hi_IN" w:bidi="hi_IN"/>
        </w:rPr>
        <w:t>स्वर्गदूतों</w:t>
      </w:r>
      <w:r>
        <w:rPr>
          <w:lang w:val="hi_IN" w:bidi="hi_IN"/>
        </w:rPr>
        <w:t xml:space="preserve"> के द्वारा प्राप्त की। व्यवस्था अर्थात् परमेश्वर की व्यवस्था और स्वर्गदूतों का अनुवाद उसी तरह करें जैसे आपने पहले किया है, और याद रखें कि </w:t>
      </w:r>
      <w:r>
        <w:rPr>
          <w:b/>
          <w:lang w:val="hi_IN" w:bidi="hi_IN"/>
        </w:rPr>
        <w:t>व्यवस्था</w:t>
      </w:r>
      <w:r>
        <w:rPr>
          <w:lang w:val="hi_IN" w:bidi="hi_IN"/>
        </w:rPr>
        <w:t xml:space="preserve"> और </w:t>
      </w:r>
      <w:r>
        <w:rPr>
          <w:b/>
          <w:lang w:val="hi_IN" w:bidi="hi_IN"/>
        </w:rPr>
        <w:t>स्वर्गदूत</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7:54–8:3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7:54–8:3 को सुनें और अपने मन में रखें।</w:t>
      </w:r>
    </w:p>
    <w:p>
      <w:pPr/>
      <w:r>
        <w:rPr>
          <w:lang w:val="hi_IN" w:bidi="hi_IN"/>
        </w:rPr>
      </w:r>
      <w:r>
        <w:rPr>
          <w:lang w:val="hi_IN" w:bidi="hi_IN"/>
        </w:rPr>
        <w:t>यदि सम्भव हो तो प्रेरितों के काम 7:54–8:3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 प्रेरितों के काम 7:54–8:3 का ऑडियो संस्करण सबसे आसानी से समझ में आने वाले अनुवाद में सुनें।</w:t>
      </w:r>
    </w:p>
    <w:p>
      <w:pPr/>
      <w:r>
        <w:rPr>
          <w:lang w:val="hi_IN" w:bidi="hi_IN"/>
        </w:rPr>
      </w:r>
      <w:r>
        <w:rPr>
          <w:lang w:val="hi_IN" w:bidi="hi_IN"/>
        </w:rPr>
        <w:t>पिछले भागों में, स्तिफनुस ने यहूदी महासभा के सामने अपना भाषण पूरा किया है। स्तिफनुस पर झूठे आरोप लगाए गए थे और उसे यहूदी धार्मिक अगुवों के सामने लाया गया था, ताकि वह इन आरोपों का उत्तर दे और यीशु में अपने विश्वास की व्याख्या कर सके। स्तिफनुस ने धार्मिक अगुवों पर आरोप लगाकर अपना भाषण समाप्त किया। वह उनसे कहता है कि उनका मन परमेश्वर के लिए नहीं है, क्योंकि उन्होंने परमेश्वर के भविष्यद्वक्ताओं को सताया, और उन्होंने प्रतिज्ञा किए हुए उद्धारकर्ता को मार डाला।</w:t>
      </w:r>
    </w:p>
    <w:p>
      <w:pPr/>
      <w:r>
        <w:rPr>
          <w:lang w:val="hi_IN" w:bidi="hi_IN"/>
        </w:rPr>
      </w:r>
      <w:r>
        <w:rPr>
          <w:lang w:val="hi_IN" w:bidi="hi_IN"/>
        </w:rPr>
        <w:t>जब महासभा ने स्तिफनुस की शिकायत उनके खिलाफ सुनी, तो वे बहुत क्रोधित हो गए और उस पर दाँत पीसने लगे। दाँत पीसना एक अभिव्यक्ति या शब्द-चित्र है, जिसका अर्थ है कि कोई व्यक्ति अत्यंत क्रोधित है।</w:t>
      </w:r>
    </w:p>
    <w:p>
      <w:pPr/>
      <w:r>
        <w:rPr>
          <w:lang w:val="hi_IN" w:bidi="hi_IN"/>
        </w:rPr>
      </w:r>
      <w:r>
        <w:rPr>
          <w:lang w:val="hi_IN" w:bidi="hi_IN"/>
        </w:rPr>
        <w:t>यहाँ रुकें और चर्चा करें: आपकी संस्कृति में लोग बहुत गुस्से में होने पर क्या करते हैं, जिससे उनका क्रोध दिखाई देता है? आपकी भाषा में कौन से विशेष शब्द या वाक्यांश हैं, जो अलग-अलग प्रकार के क्रोध को दर्शाते हैं? कौन-सा सबसे तीव्र प्रकार के क्रोध को दिखाता है? इस ऑडियो को यहाँ रोकें।</w:t>
      </w:r>
    </w:p>
    <w:p>
      <w:pPr/>
      <w:r>
        <w:rPr>
          <w:lang w:val="hi_IN" w:bidi="hi_IN"/>
        </w:rPr>
      </w:r>
      <w:r>
        <w:rPr>
          <w:lang w:val="hi_IN" w:bidi="hi_IN"/>
        </w:rPr>
        <w:t>लेकिन स्तिफनुस शान्त रहा, क्योंकि वह पवित्र आत्मा से भरा हुआ था। परमेश्वर का आत्मा स्तिफनुस को नियंत्रित कर रहा था, इसलिए स्तिफनुस स्वर्ग की ओर देख सका, वह स्थान जहाँ परमेश्वर रहता है। स्तिफनुस ने परमेश्वर की महिमा देखी। स्तिफनुस ने स्वयं परमेश्वर को नहीं देखा, बल्कि परमेश्वर से चमकने वाली तेज़ और उज्ज्वल ज्योति को देखा, जो यह दिखाती है कि परमेश्वर उपस्थित है। परमेश्वर की महिमा परमेश्वर की सामर्थ्य और उसकी महानता है। स्तिफनुस ने यीशु को परमेश्वर के दाहिने हाथ में खड़े देखा, जो सबसे उच्च आदर का स्थान है।</w:t>
      </w:r>
    </w:p>
    <w:p>
      <w:pPr/>
      <w:r>
        <w:rPr>
          <w:lang w:val="hi_IN" w:bidi="hi_IN"/>
        </w:rPr>
      </w:r>
      <w:r>
        <w:rPr>
          <w:lang w:val="hi_IN" w:bidi="hi_IN"/>
        </w:rPr>
        <w:t>स्तिफनुस ने समूह को वह बताया जो पवित्र आत्मा ने उसे देखने की अनुमति दी थी। इसे कोई और नहीं देख सका, लेकिन यह इतना अद्भुत और अप्रत्याशित था कि स्तिफनुस को जो उसने देखा था, वह सबको बताना पड़ा। स्तिफनुस ने सबका ध्यान खींचने और यह बताने के लिए कि कुछ अप्रत्याशित हो रहा है, “देखो” या “लो, देखो” कहा। स्तिफनुस ने उनसे कहा, “मैं स्वर्ग को खुला हुआ देख रहा हूँ,” जिसका अर्थ है कि परमेश्वर ने स्वर्ग में प्रवेश का एक द्वार खोल दिया था, जिससे स्तिफनुस स्वर्ग के भीतर देख सका। स्तिफनुस ने कहा कि उसने मनुष्य के पुत्र यीशु को परमेश्वर के दाहिने हाथ या सर्वोच्च सम्मान के स्थान पर खड़ा देखा। आपको सुसमाचारों से याद होगा कि “मनुष्य का पुत्र” यीशु का अपने लिए पसंदीदा उपाधि था। “मनुष्य का पुत्र” एक ऐसा शीर्षक है जिसे यहूदी उस प्रतिज्ञा किए गए उद्धारकर्ता से जोड़ते थे, जिसे परमेश्वर भेजेगा।</w:t>
      </w:r>
    </w:p>
    <w:p>
      <w:pPr/>
      <w:r>
        <w:rPr>
          <w:lang w:val="hi_IN" w:bidi="hi_IN"/>
        </w:rPr>
      </w:r>
      <w:r>
        <w:rPr>
          <w:lang w:val="hi_IN" w:bidi="hi_IN"/>
        </w:rPr>
        <w:t>बाइबल में यह एकमात्र भाग है, जिसमें यह कहा गया है कि यीशु परमेश्वर के दाहिने हाथ पर खड़ा है। अन्य संदर्भों में, यदि यीशु की स्थिति (मुद्रा) का कोई उल्लेख होता है, तो यीशु को बैठा हुआ बताया गया है। बहुत से विद्वान मानते हैं कि यहाँ यीशु स्तिफनुस का स्वागत करने के लिए खड़ा था, ताकि वह स्वर्ग में उसके साथ रहे।</w:t>
      </w:r>
    </w:p>
    <w:p>
      <w:pPr/>
      <w:r>
        <w:rPr>
          <w:lang w:val="hi_IN" w:bidi="hi_IN"/>
        </w:rPr>
      </w:r>
      <w:r>
        <w:rPr>
          <w:lang w:val="hi_IN" w:bidi="hi_IN"/>
        </w:rPr>
        <w:t>स्तिफनुस की बात सुनने वाले लोग यह समझ गए होंगे कि वह यह दावा कर रहा है कि यीशु परमेश्वर है। वे मानते थे कि वह परमेश्वर की निन्दा कर रहा है, या उसका अपमान कर रहा है। लोगों ने चिल्लाकर और अपने कान ढक कर अपना गुस्सा प्रकट किया। वे स्तिफनुस पर झपट पड़े और उसे शहर के बाहर घसीटकर ले गए, ताकि वे उसे पत्थरों से मार डालें। यहूदी व्यवस्था लोगों को उस व्यक्ति को मारने का अधिकार देती थी जो परमेश्वर का अपमान करता है। उन्होंने ऐसा उस व्यक्ति पर पत्थर फेंककर किया।</w:t>
      </w:r>
    </w:p>
    <w:p>
      <w:pPr/>
      <w:r>
        <w:rPr>
          <w:lang w:val="hi_IN" w:bidi="hi_IN"/>
        </w:rPr>
      </w:r>
      <w:r>
        <w:rPr>
          <w:lang w:val="hi_IN" w:bidi="hi_IN"/>
        </w:rPr>
        <w:t>यहाँ रुकें और इस प्रश्न पर समूह में चर्चा करें: आपकी संस्कृति में ईश्वर की निन्दा के लिए क्या सज़ा है? उस समय की एक कहानी बताइए जब आपने क्रोधित भीड़ को देखा या उसका हिस्सा थे। इस ऑडियो को यहाँ रोकें।</w:t>
      </w:r>
    </w:p>
    <w:p>
      <w:pPr/>
      <w:r>
        <w:rPr>
          <w:lang w:val="hi_IN" w:bidi="hi_IN"/>
        </w:rPr>
      </w:r>
      <w:r>
        <w:rPr>
          <w:lang w:val="hi_IN" w:bidi="hi_IN"/>
        </w:rPr>
        <w:t>जो लोग स्तिफनुस पर पत्थर फेंक रहे थे, उन्होंने अपने बाहरी वस्त्र उतारकर शाऊल नाम के एक युवक के पैरों के पास रख दिए। उन्होंने शायद अपने वस्त्र इसलिए हटा दिए थे ताकि वे पत्थर और अधिक आसानी से फेंक सकें। अपने वस्त्र शाऊल के पैरों के पास रखकर, वे शाऊल से अपने वस्त्रों की रखवाली करने को कह रहे थे। पत्थर फेंककर किसी व्यक्ति को मारने में कुछ समय लगता था। जब वे अभी भी पत्थर फेंक रहे थे, तब स्तिफनुस ने यीशु से पुकार कर प्रार्थना की और कहा, “हे प्रभु यीशु, मेरी आत्मा को ग्रहण कर।” किसी व्यक्ति की आत्मा वह हिस्सा है जो मरने के बाद भी अस्तित्व में रहता है। स्तिफनुस यीशु से यह विनती कर रहा था कि यीशु उसे अपने साथ स्वीकार कर लें। यीशु को “प्रभु” कहकर स्तिफनुस यीशु को अपना स्वामी कह रहा है, और यह कह रहा है कि यीशु परमेश्वर है।</w:t>
      </w:r>
    </w:p>
    <w:p>
      <w:pPr/>
      <w:r>
        <w:rPr>
          <w:lang w:val="hi_IN" w:bidi="hi_IN"/>
        </w:rPr>
      </w:r>
      <w:r>
        <w:rPr>
          <w:lang w:val="hi_IN" w:bidi="hi_IN"/>
        </w:rPr>
        <w:t>इस समय स्तिफनुस घुटनों के बल बैठ जाता है। हमें यह नहीं पता कि स्तिफनुस घुटने के बल क्यों आया, इसलिए कि वह इतनी बुरी तरह घायल हो गया है कि वह अब खड़ा नहीं हो सकता या इसलिए कि वह प्रार्थना कर रहा है। स्तिफनुस यीशु से बात करना जारी रखता है, और कहता है, “प्रभु, यह पाप उन पर न लगा।” स्तिफनुस यीशु से कह रहा है कि वह उस पर पत्थर फेंकने वाले लोगों को माफ करे। आपको याद होगा कि यह क्रूस पर यीशु के शब्दों के समान है, “हे पिता, उन्हें क्षमा कर।” फिर स्तिफनुस सो गया, जिसका अर्थ है कि वह मर गया।</w:t>
      </w:r>
    </w:p>
    <w:p>
      <w:pPr/>
      <w:r>
        <w:rPr>
          <w:lang w:val="hi_IN" w:bidi="hi_IN"/>
        </w:rPr>
      </w:r>
      <w:r>
        <w:rPr>
          <w:lang w:val="hi_IN" w:bidi="hi_IN"/>
        </w:rPr>
        <w:t>यहाँ रुकें और समूह में इस प्रश्न पर चर्चा करें: आपकी भाषा में किसी के मरने की बात को सभ्य तरीके से कहने के लिए कौन-सी अभिव्यक्तियाँ इस्तेमाल की जाती हैं? इस ऑडियो को यहाँ रोकें।</w:t>
      </w:r>
    </w:p>
    <w:p>
      <w:pPr/>
      <w:r>
        <w:rPr>
          <w:lang w:val="hi_IN" w:bidi="hi_IN"/>
        </w:rPr>
      </w:r>
      <w:r>
        <w:rPr>
          <w:lang w:val="hi_IN" w:bidi="hi_IN"/>
        </w:rPr>
        <w:t>शाऊल ने स्तिफनुस की हत्या को मंजूरी दी। जिस दिन क्रोधित भीड़ ने स्तिफनुस को मार डाला था, उसी दिन उन्होंने यरूशलेम की कलीसिया को क्रूरता के साथ सताना शुरू कर दिया। नए नियम में कलीसिया हमेशा यीशु के अनुयायियों को दर्शाती है, कभी भी इमारत नहीं है। यरूशलेम की कलीसिया में बहुत से विश्वासी, शहर छोड़कर यहूदिया और सामरिया के क्षेत्रों में गए। हालाँकि, सभी प्रेरित यरूशलेम में ही बने रहे।</w:t>
      </w:r>
    </w:p>
    <w:p>
      <w:pPr/>
      <w:r>
        <w:rPr>
          <w:lang w:val="hi_IN" w:bidi="hi_IN"/>
        </w:rPr>
      </w:r>
      <w:r>
        <w:rPr>
          <w:lang w:val="hi_IN" w:bidi="hi_IN"/>
        </w:rPr>
        <w:t xml:space="preserve">यहाँ रुकें और </w:t>
      </w:r>
      <w:r>
        <w:rPr>
          <w:lang w:val="hi_IN" w:bidi="hi_IN"/>
        </w:rPr>
        <w:t>यरूशलेम के संबंध में यहूदिया और सामरिया</w:t>
      </w:r>
      <w:r>
        <w:rPr>
          <w:lang w:val="hi_IN" w:bidi="hi_IN"/>
        </w:rPr>
        <w:t xml:space="preserve"> के नक्शे को देखें।</w:t>
      </w:r>
    </w:p>
    <w:p>
      <w:pPr/>
      <w:r>
        <w:rPr>
          <w:lang w:val="hi_IN" w:bidi="hi_IN"/>
        </w:rPr>
      </w:r>
      <w:r>
        <w:rPr>
          <w:lang w:val="hi_IN" w:bidi="hi_IN"/>
        </w:rPr>
        <w:t>समूह के रूप में चर्चा करें: यीशु पर विश्वास के कारण यीशु के अनुयायियों के साथ किन तरीकों से बुरा व्यवहार किया जाता है? सताव होने पर स्थानीय कलीसिया कैसे प्रतिक्रिया देती है? स्थानीय अधिकारी धार्मिक सताव के प्रति कैसे प्रतिक्रिया देते हैं? इस ऑडियो को यहाँ रोकें।</w:t>
      </w:r>
    </w:p>
    <w:p>
      <w:pPr/>
      <w:r>
        <w:rPr>
          <w:lang w:val="hi_IN" w:bidi="hi_IN"/>
        </w:rPr>
      </w:r>
      <w:r>
        <w:rPr>
          <w:lang w:val="hi_IN" w:bidi="hi_IN"/>
        </w:rPr>
        <w:t>भक्तिपूर्ण लोगों ने स्तिफनुस को दफनाया और उसके लिए गहरा शोक किया। ये वे लोग थे जो यहूदी नियमों का पालन करके परमेश्वर को खुश करने की कोशिश करते थे। यह स्पष्ट नहीं है कि ये लोग यीशु पर विश्वास करते थे या नहीं। यहूदी रीति के अनुसार, किसी व्यक्ति की मृत्यु के उसी दिन उसके शरीर को दफ़नाया जाता था। इसलिए, उन्होंने शायद स्तिफनुस को उसी दिन दफनाया था जब लोगों ने उसे मार डाला था। यहूदी व्यवस्था लोगों को मारे गए व्यक्ति को दफ़नाने की अनुमति देती थी, लेकिन उस व्यक्ति के लिए सार्वजनिक रूप से शोक मनाने को प्रोत्साहित नहीं करती थी। हालाँकि, ये धार्मिक लोग गहरा शोक कर रहे थे, जिसका अर्थ है कि उन्होंने संभवतः अपनी छाती पीटी और ज़ोर से रोए, ताकि यह दिखा सकें कि स्तिफनुस के मारे जाने से वे कितने दुखी थे। ये यह भी दिखाता है कि वे जानते थे कि स्तिफनुस एक अच्छा और निर्दोष व्यक्ति था।</w:t>
      </w:r>
    </w:p>
    <w:p>
      <w:pPr/>
      <w:r>
        <w:rPr>
          <w:lang w:val="hi_IN" w:bidi="hi_IN"/>
        </w:rPr>
      </w:r>
      <w:r>
        <w:rPr>
          <w:lang w:val="hi_IN" w:bidi="hi_IN"/>
        </w:rPr>
        <w:t>शाऊल घर-घर जाने लगा, कलीसिया को तोड़-फोड़ करने या नष्ट करने की कोशिश करता था। शाऊल नियोजित तरीके से एक घर से दूसरे घर जाता था, यीशु में विश्वासियों को ढूँढता था। जब वह उन्हें ढूँढ़ लेता था, तो वह पुरुषों और स्त्रियों दोनों को उनके घरों से घसीटकर, यानी ज़बरदस्ती निकालकर, जेल में डलवा देता था। शाऊल यह सब अकेले नहीं कर रहा था, बल्कि वह सताव को संगठित करने वाला एक अगुवा था।</w:t>
      </w:r>
      <w:r>
        <w:rPr>
          <w:lang w:val="hi_IN" w:bidi="hi_IN"/>
        </w:rPr>
      </w:r>
    </w:p>
    <w:p>
      <w:pPr>
        <w:pStyle w:val="Heading3"/>
      </w:pPr>
      <w:r>
        <w:rPr>
          <w:lang w:val="hi_IN" w:bidi="hi_IN"/>
        </w:rPr>
        <w:t>घटनाओं को समझाना</w:t>
      </w:r>
    </w:p>
    <w:p>
      <w:pPr/>
      <w:r>
        <w:rPr>
          <w:lang w:val="hi_IN" w:bidi="hi_IN"/>
        </w:rPr>
      </w:r>
      <w:r>
        <w:rPr>
          <w:lang w:val="hi_IN" w:bidi="hi_IN"/>
        </w:rPr>
        <w:t xml:space="preserve"> प्रेरितों के काम 7:54–8:3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महासभा, अर्थात् धार्मिक महासभा, स्तिफनुस से बहुत क्रोधित है। स्तिफनुस यीशु को स्वर्ग में खड़ा देखता है और भीड़ को बताता है। वे स्तिफनुस को शहर के बाहर घसीटकर ले जाते हैं।</w:t>
      </w:r>
    </w:p>
    <w:p>
      <w:pPr/>
      <w:r>
        <w:rPr>
          <w:lang w:val="hi_IN" w:bidi="hi_IN"/>
        </w:rPr>
      </w:r>
      <w:r>
        <w:rPr>
          <w:b/>
          <w:lang w:val="hi_IN" w:bidi="hi_IN"/>
        </w:rPr>
        <w:t>दूसरे दृश्य में:</w:t>
      </w:r>
      <w:r>
        <w:rPr>
          <w:lang w:val="hi_IN" w:bidi="hi_IN"/>
        </w:rPr>
        <w:t xml:space="preserve"> भीड़ स्तिफनुस को पत्थरों से मार डालती है। स्तिफनुस यीशु से प्रार्थना करता है, फिर मर जाता है।</w:t>
      </w:r>
    </w:p>
    <w:p>
      <w:pPr/>
      <w:r>
        <w:rPr>
          <w:lang w:val="hi_IN" w:bidi="hi_IN"/>
        </w:rPr>
      </w:r>
      <w:r>
        <w:rPr>
          <w:b/>
          <w:lang w:val="hi_IN" w:bidi="hi_IN"/>
        </w:rPr>
        <w:t>तीसरे दृश्य में:</w:t>
      </w:r>
      <w:r>
        <w:rPr>
          <w:lang w:val="hi_IN" w:bidi="hi_IN"/>
        </w:rPr>
        <w:t xml:space="preserve"> भक्तिपूर्ण लोग स्तिफनुस को दफनाते हैं। यहूदी लोग यरूशलेम के विश्वासियों को सताते हैं। बहुत से विश्वासी यरूशलेम छोड़कर यहूदिया और सामरिया में बिखर जाते हैं।</w:t>
      </w:r>
    </w:p>
    <w:p>
      <w:pPr/>
      <w:r>
        <w:rPr>
          <w:lang w:val="hi_IN" w:bidi="hi_IN"/>
        </w:rPr>
      </w:r>
      <w:r>
        <w:rPr>
          <w:b/>
          <w:lang w:val="hi_IN" w:bidi="hi_IN"/>
        </w:rPr>
        <w:t>चौथे दृश्य में:</w:t>
      </w:r>
      <w:r>
        <w:rPr>
          <w:lang w:val="hi_IN" w:bidi="hi_IN"/>
        </w:rPr>
        <w:t xml:space="preserve"> शाऊल घर-घर जाता है और यीशु के अनुयायियों को ढूँढता है। वह उन्हें उनके घरों से निकालकर जेल में डाल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जिन्होंने स्तिफनुस का भाषण सुना, जिसमें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झूठे गवाह</w:t>
      </w:r>
    </w:p>
    <w:p>
      <w:pPr>
        <w:pStyle w:val="ListBullet"/>
        <w:spacing w:line="240" w:lineRule="auto"/>
        <w:ind w:left="720"/>
      </w:pPr>
      <w:r>
        <w:rPr>
          <w:lang w:val="hi_IN" w:bidi="hi_IN"/>
        </w:rPr>
      </w:r>
      <w:r>
        <w:rPr>
          <w:lang w:val="hi_IN" w:bidi="hi_IN"/>
        </w:rPr>
        <w:t>यीशु, मनुष्य का पुत्र</w:t>
      </w:r>
    </w:p>
    <w:p>
      <w:pPr>
        <w:pStyle w:val="ListBullet"/>
        <w:spacing w:line="240" w:lineRule="auto"/>
        <w:ind w:left="720"/>
      </w:pPr>
      <w:r>
        <w:rPr>
          <w:lang w:val="hi_IN" w:bidi="hi_IN"/>
        </w:rPr>
      </w:r>
      <w:r>
        <w:rPr>
          <w:lang w:val="hi_IN" w:bidi="hi_IN"/>
        </w:rPr>
        <w:t>परमेश्वर की महिमा, जो स्वयं परमेश्वर का प्रतिनिधित्व करती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भक्तिपूर्ण लोग जिन्होंने स्तिफनुस को दफनाया था</w:t>
      </w:r>
    </w:p>
    <w:p>
      <w:pPr>
        <w:pStyle w:val="ListBullet"/>
        <w:spacing w:line="240" w:lineRule="auto"/>
        <w:ind w:left="720"/>
      </w:pPr>
      <w:r>
        <w:rPr>
          <w:lang w:val="hi_IN" w:bidi="hi_IN"/>
        </w:rPr>
      </w:r>
      <w:r>
        <w:rPr>
          <w:lang w:val="hi_IN" w:bidi="hi_IN"/>
        </w:rPr>
        <w:t>यरूशलेम की कलीसिया के विश्वासी</w:t>
      </w:r>
    </w:p>
    <w:p>
      <w:pPr>
        <w:pStyle w:val="ListBullet"/>
        <w:spacing w:line="240" w:lineRule="auto"/>
        <w:ind w:left="720"/>
      </w:pPr>
      <w:r>
        <w:rPr>
          <w:lang w:val="hi_IN" w:bidi="hi_IN"/>
        </w:rPr>
      </w:r>
      <w:r>
        <w:rPr>
          <w:lang w:val="hi_IN" w:bidi="hi_IN"/>
        </w:rPr>
        <w:t>प्रेरित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स्तिफनुस ने अभी-अभी एक बहुत लंबा भाषण दिया है, जो परमेश्वर और यहूदी लोगों के इतिहास का सारांश देता है। अपने भाषण के अंत में, वह धार्मिक अगुवों पर आरोप लगाता है। वह उनसे कहता है कि उनका मन परमेश्वर के लिए नहीं है, क्योंकि उन्होंने परमेश्वर के भविष्यद्वक्ताओं को सताया, और उन्होंने प्रतिज्ञा किए हुए उद्धारकर्ता को मार डाला।</w:t>
      </w:r>
    </w:p>
    <w:p>
      <w:pPr/>
      <w:r>
        <w:rPr>
          <w:lang w:val="hi_IN" w:bidi="hi_IN"/>
        </w:rPr>
      </w:r>
      <w:r>
        <w:rPr>
          <w:lang w:val="hi_IN" w:bidi="hi_IN"/>
        </w:rPr>
        <w:t>यह याद रखना महत्वपूर्ण है कि महासभा स्तिफनुस से क्रोधित थी, क्योंकि उसने उन पर परमेश्वर के संदेशवाहकों की हत्या करने और परमेश्वर की व्यवस्था का पालन नहीं करने का आरोप लगाया।</w:t>
      </w:r>
    </w:p>
    <w:p>
      <w:pPr/>
      <w:r>
        <w:rPr>
          <w:lang w:val="hi_IN" w:bidi="hi_IN"/>
        </w:rPr>
      </w:r>
      <w:r>
        <w:rPr>
          <w:lang w:val="hi_IN" w:bidi="hi_IN"/>
        </w:rPr>
        <w:t>स्तिफनुस ने समूह को वह बताया जो पवित्र आत्मा ने उसे देखने की अनुमति दी थी। इसे कोई और नहीं देख सका, लेकिन यह इतना अद्भुत और अप्रत्याशित था कि स्तिफनुस को जो उसने देखा था, वह सबको बताना पड़ा। स्तिफनुस ने सबका ध्यान खींचने और यह बताने के लिए कि कुछ अप्रत्याशित हो रहा है, “देखो” या “लो, देखो” कहा। स्तिफनुस ने उनसे कहा, “मैं स्वर्ग को खुला हुआ देख रहा हूँ,” जिसका अर्थ है कि परमेश्वर ने स्वर्ग में प्रवेश करने का एक द्वार खोल दिया था, जिससे स्तिफनुस स्वर्ग के अंदर देख सकता था।</w:t>
      </w:r>
    </w:p>
    <w:p>
      <w:pPr/>
      <w:r>
        <w:rPr>
          <w:lang w:val="hi_IN" w:bidi="hi_IN"/>
        </w:rPr>
      </w:r>
      <w:r>
        <w:rPr>
          <w:lang w:val="hi_IN" w:bidi="hi_IN"/>
        </w:rPr>
        <w:t>यह याद रखना महत्वपूर्ण है कि स्तिफनुस ने स्वर्ग की ओर देखकर क्या देखा और क्या कहा।</w:t>
      </w:r>
    </w:p>
    <w:p>
      <w:pPr/>
      <w:r>
        <w:rPr>
          <w:lang w:val="hi_IN" w:bidi="hi_IN"/>
        </w:rPr>
      </w:r>
      <w:r>
        <w:rPr>
          <w:lang w:val="hi_IN" w:bidi="hi_IN"/>
        </w:rPr>
        <w:t>महासभा का मानना था कि स्तिफनुस परमेश्वर की निन्दा कर रहा है, या उसका अपमान कर रहा है। वे स्तिफनुस को शहर से बाहर घसीटकर ले गए, ताकि वे स्तिफनुस को पत्थरों से मार डालें। इस संदर्भ में, इसका अर्थ है कि उन्होंने उसे पकड़ लिया और जबरन उसे यरूशलेम के शहर से बाहर ले गए। वे स्तिफनुस को मारने के लिए उस पर पत्थर फेंकने लगे। उन्होंने जो किया, वह महासभा के औपचारिक रूप से उसे दंड देने के निर्णय का परिणाम नहीं, बल्कि एक क्रोधित भीड़ की कार्रवाई जैसा प्रतीत होता है।</w:t>
      </w:r>
    </w:p>
    <w:p>
      <w:pPr/>
      <w:r>
        <w:rPr>
          <w:lang w:val="hi_IN" w:bidi="hi_IN"/>
        </w:rPr>
      </w:r>
      <w:r>
        <w:rPr>
          <w:lang w:val="hi_IN" w:bidi="hi_IN"/>
        </w:rPr>
        <w:t>यह याद रखना महत्वपूर्ण है कि जिन्होंने स्तिफनुस पर पत्थर फेंके, उन्होंने अपने बाहरी वस्त्र उतारकर शाऊल के पैरों के पास रख दिए थे।</w:t>
      </w:r>
    </w:p>
    <w:p>
      <w:pPr/>
      <w:r>
        <w:rPr>
          <w:lang w:val="hi_IN" w:bidi="hi_IN"/>
        </w:rPr>
      </w:r>
      <w:r>
        <w:rPr>
          <w:lang w:val="hi_IN" w:bidi="hi_IN"/>
        </w:rPr>
        <w:t>यह याद रखना महत्वपूर्ण है कि स्तिफनुस ने उस पर पत्थर फेंकने के समय क्या कहा और क्या किया। जब स्तिफनुस मर गया, तो लूका इसका वर्णन "सो गया" के रूप में करता है। यीशु में प्रारंभिक विश्वासी अक्सर “मृत्यु” के लिए “नींद” के विचार का उपयोग करते थे। यह प्रतीकात्मक अभिव्यक्ति एक शब्द चित्र है, जो यह दिखाती है कि वे विश्वास करते हैं कि एक दिन यीशु उन्हें फिर से जीवित करेगा।</w:t>
      </w:r>
    </w:p>
    <w:p>
      <w:pPr/>
      <w:r>
        <w:rPr>
          <w:lang w:val="hi_IN" w:bidi="hi_IN"/>
        </w:rPr>
      </w:r>
      <w:r>
        <w:rPr>
          <w:lang w:val="hi_IN" w:bidi="hi_IN"/>
        </w:rPr>
        <w:t>यहाँ रुकें और समूह के रूप में इस प्रश्न पर चर्चा करें: आप इस विचार का अनुवाद कैसे करने जा रहे हैं कि स्तिफनुस के सो जाने का वास्तव में अर्थ है कि वह मर गया? आपकी संस्कृति में लोग भी मृत्यु के बारे में सीधे बात करने से बचने को पसंद कर सकते हैं। हालाँकि, आप इसके अनुवाद के लिए जो उपयोग करते हैं, वह स्पष्ट रूप से यह दर्शाना चाहिए कि स्तिफनुस मर गया था। इस ऑडियो को यहाँ रोकें।</w:t>
      </w:r>
    </w:p>
    <w:p>
      <w:pPr/>
      <w:r>
        <w:rPr>
          <w:lang w:val="hi_IN" w:bidi="hi_IN"/>
        </w:rPr>
      </w:r>
      <w:r>
        <w:rPr>
          <w:lang w:val="hi_IN" w:bidi="hi_IN"/>
        </w:rPr>
        <w:t>यह याद रखना महत्वपूर्ण है कि स्तिफनुस की मृत्यु के उसी दिन दो बातें हुई थीं। सबसे पहले, क्रोधित भीड़ जिसने स्तिफनुस को मार डाला था, उसने यरूशलेम की कलीसिया को क्रूरता के साथ सताना शुरू कर दिया। नए नियम में कलीसिया हमेशा यीशु के अनुयायियों को दर्शाती है, कभी भी इमारत नहीं है। दूसरा, भक्तिपूर्ण या धार्मिक लोगों ने स्तिफनुस को दफनाया और उसके लिए शोक किया।</w:t>
      </w:r>
    </w:p>
    <w:p>
      <w:pPr/>
      <w:r>
        <w:rPr>
          <w:lang w:val="hi_IN" w:bidi="hi_IN"/>
        </w:rPr>
      </w:r>
      <w:r>
        <w:rPr>
          <w:lang w:val="hi_IN" w:bidi="hi_IN"/>
        </w:rPr>
        <w:t>यहाँ रुकें और समूह के रूप में इस प्रश्न पर चर्चा करें: आप “कलीसिया” शब्द का अनुवाद कैसे करेंगे, ताकि इसका अर्थ यीशु के अनुयायियों का समूह हो, न कि वह इमारत जहाँ विश्वासी मिलते हैं? इस ऑडियो को यहाँ रोकें।</w:t>
      </w:r>
    </w:p>
    <w:p>
      <w:pPr/>
      <w:r>
        <w:rPr>
          <w:lang w:val="hi_IN" w:bidi="hi_IN"/>
        </w:rPr>
      </w:r>
      <w:r>
        <w:rPr>
          <w:lang w:val="hi_IN" w:bidi="hi_IN"/>
        </w:rPr>
        <w:t>यह याद रखना महत्वपूर्ण है कि यह भाग कहता है, “प्रेरितों को छोड़कर सभी विश्वासी पूरे क्षेत्र में बिखरे हुए थे।” यह शायद एक अतिशयोक्ति है, जिसका उपयोग सताव की गंभीरता पर जोर देने के लिए किया जाता है। यरूशलेम की कलीसिया में बहुत से विश्वासी शहर छोड़कर यहूदिया और सामरिया के क्षेत्रों में गए। शाऊल सताव में भाग लेता था। वह ज़बरदस्ती यीशु के अनुयायियों को उनके घरों से निकालकर जेल में डाल देता था।</w:t>
      </w:r>
    </w:p>
    <w:p>
      <w:pPr/>
      <w:r>
        <w:rPr>
          <w:lang w:val="hi_IN" w:bidi="hi_IN"/>
        </w:rPr>
      </w:r>
      <w:r>
        <w:rPr>
          <w:lang w:val="hi_IN" w:bidi="hi_IN"/>
        </w:rPr>
        <w:t xml:space="preserve">यहाँ रुकें और </w:t>
      </w:r>
      <w:r>
        <w:rPr>
          <w:lang w:val="hi_IN" w:bidi="hi_IN"/>
        </w:rPr>
        <w:t>यरूशलेम के संबंध में यहूदिया और सामरिया</w:t>
      </w:r>
      <w:r>
        <w:rPr>
          <w:lang w:val="hi_IN" w:bidi="hi_IN"/>
        </w:rPr>
        <w:t xml:space="preserve"> के नक्शे को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 प्रेरितों के काम 7:54–8:3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जिन्होंने स्तिफनुस का भाषण सुना, जिसमें शामिल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महासभा</w:t>
      </w:r>
    </w:p>
    <w:p>
      <w:pPr>
        <w:pStyle w:val="ListBullet"/>
        <w:spacing w:line="240" w:lineRule="auto"/>
        <w:ind w:left="720"/>
      </w:pPr>
      <w:r>
        <w:rPr>
          <w:lang w:val="hi_IN" w:bidi="hi_IN"/>
        </w:rPr>
      </w:r>
      <w:r>
        <w:rPr>
          <w:lang w:val="hi_IN" w:bidi="hi_IN"/>
        </w:rPr>
        <w:t>झूठे गवाह</w:t>
      </w:r>
    </w:p>
    <w:p>
      <w:pPr>
        <w:pStyle w:val="ListBullet"/>
        <w:spacing w:line="240" w:lineRule="auto"/>
        <w:ind w:left="720"/>
      </w:pPr>
      <w:r>
        <w:rPr>
          <w:lang w:val="hi_IN" w:bidi="hi_IN"/>
        </w:rPr>
      </w:r>
      <w:r>
        <w:rPr>
          <w:lang w:val="hi_IN" w:bidi="hi_IN"/>
        </w:rPr>
        <w:t>यीशु, मनुष्य का पुत्र</w:t>
      </w:r>
    </w:p>
    <w:p>
      <w:pPr>
        <w:pStyle w:val="ListBullet"/>
        <w:spacing w:line="240" w:lineRule="auto"/>
        <w:ind w:left="720"/>
      </w:pPr>
      <w:r>
        <w:rPr>
          <w:lang w:val="hi_IN" w:bidi="hi_IN"/>
        </w:rPr>
      </w:r>
      <w:r>
        <w:rPr>
          <w:lang w:val="hi_IN" w:bidi="hi_IN"/>
        </w:rPr>
        <w:t>परमेश्वर की महिमा, जो स्वयं परमेश्वर का प्रतिनिधित्व करती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भक्तिपूर्ण लोग जिन्होंने स्तिफनुस को दफनाया था</w:t>
      </w:r>
    </w:p>
    <w:p>
      <w:pPr>
        <w:pStyle w:val="ListBullet"/>
        <w:spacing w:line="240" w:lineRule="auto"/>
        <w:ind w:left="720"/>
      </w:pPr>
      <w:r>
        <w:rPr>
          <w:lang w:val="hi_IN" w:bidi="hi_IN"/>
        </w:rPr>
      </w:r>
      <w:r>
        <w:rPr>
          <w:lang w:val="hi_IN" w:bidi="hi_IN"/>
        </w:rPr>
        <w:t>यरूशलेम की कलीसिया के विश्वासी</w:t>
      </w:r>
    </w:p>
    <w:p>
      <w:pPr>
        <w:pStyle w:val="ListBullet"/>
        <w:spacing w:line="240" w:lineRule="auto"/>
        <w:ind w:left="720"/>
      </w:pPr>
      <w:r>
        <w:rPr>
          <w:lang w:val="hi_IN" w:bidi="hi_IN"/>
        </w:rPr>
      </w:r>
      <w:r>
        <w:rPr>
          <w:lang w:val="hi_IN" w:bidi="hi_IN"/>
        </w:rPr>
        <w:t>प्रेरित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महासभा का अभिनय करें कि वे स्तिफनुस पर बहुत क्रोधित हैं और दाँत पीस रहे हैं। स्तिफनुस पवित्र आत्मा से भरा हुआ है। परमेश्वर स्तिफनुस को स्वर्ग की ओर देखने की अनुमति देता है। वह यीशु को स्वर्ग में परमेश्वर के दाहिने ओर खड़ा देखता है। स्तिफनुस भीड़ को बताता है। महासभा चिल्लाती है और अपने कान ढक लेती है। वे स्तिफनुस पर झपट पड़ते हैं और उसे शहर के बाहर घसीटकर 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स्तिफनुस की भूमिका निभाने वाले व्यक्ति से पूछें, "आप क्या महसूस कर रहे हैं या क्या सोच रहे हैं?" वह व्यक्ति इस तरह के उत्तर दे सकता है, जैसे, “इस बात से सम्मानित महसूस करता हूँ कि परमेश्वर ने मुझे स्वर्ग की एक झलक देखने दी,” या “उत्साहित।” मुझे सभी को बताने की आवश्यकता है कि मैं स्वर्ग में यीशु को देख सकता हूँ।"</w:t>
      </w:r>
    </w:p>
    <w:p>
      <w:pPr>
        <w:pStyle w:val="ListBullet"/>
        <w:spacing w:line="240" w:lineRule="auto"/>
        <w:ind w:left="720"/>
      </w:pPr>
      <w:r>
        <w:rPr>
          <w:lang w:val="hi_IN" w:bidi="hi_IN"/>
        </w:rPr>
      </w:r>
      <w:r>
        <w:rPr>
          <w:lang w:val="hi_IN" w:bidi="hi_IN"/>
        </w:rPr>
        <w:t>महासभा की भूमिका निभाने वाले व्यक्ति से पूछें, "आप क्या महसूस कर रहे हैं या क्या सोच रहे हैं?" महासभा में वह व्यक्ति इस तरह उत्तर दे सकता है, “क्रोधित हूँ। उसकी हिम्मत कैसे हुई हमारे बारे में ये बातें कहने की!" या "हैरान हूँ! वह अपने आप को क्या समझता है कि हमसे इस तरह बात करे? क्या उसे पता नहीं है कि हम कौन हैं?!” या “वह परमेश्वर के बारे में निन्दा की बातें कह रहा है। हमें इस उपद्रवी के बारे में कुछ करना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भीड़ का अभिनय करें कि वे अपने बाहरी वस्त्र उतारकर शाऊल के पैरों के पास रख देती हैं। इसके बाद भीड़ पत्थर उठाती है और उन्हें स्तिफनुस की ओर फेंक देती है। स्तिफनुस यीशु से प्रार्थना करता है, फिर मर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किरदार निभाने वाले व्यक्ति से पूछें, "आप क्या महसूस कर रहे हैं या क्या सोच रहे हैं?" वह व्यक्ति इस तरह उत्तर दे सकता है, "क्रोधित हूँ! हमें इस आदमी को फिर कभी इस तरह बोलने से रोकना होगा!” या “मुझे ठीक से नहीं पता कि इस आदमी ने क्या गलत किया, लेकिन जब सब इतने गुस्से में हैं, तो ज़रूर कुछ बहुत बुरा किया होगा।” “मैं उन्हें उसे दंड देने में मदद करूँगा,” या “घृणा।” हमने अभी-अभी शुरुआत की है। आसपास ऐसे और भी लोग हैं जिन्हें हमें रोकना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उत्तर दे सकता है, “खुश हूँ कि कोई स्तिफनुस को रोकने के लिए कुछ कर रहा है। उसने बहुत परेशानी पैदा की है,” या “मुझे खुशी है कि मैं इन लोगों के कपड़े देखकर उनकी सेवा कर सकता हूँ।” मैं कम से कम उनकी इतनी मदद कर सकता हूँ,” या “प्रभावित हूँ। मुझे ऐसी योजना बनानी होगी जो इन लोगों को हमारे धर्म को बर्बाद करने से रोकती हो।"</w:t>
      </w:r>
    </w:p>
    <w:p>
      <w:pPr>
        <w:pStyle w:val="ListBullet"/>
        <w:spacing w:line="240" w:lineRule="auto"/>
        <w:ind w:left="720"/>
      </w:pPr>
      <w:r>
        <w:rPr>
          <w:lang w:val="hi_IN" w:bidi="hi_IN"/>
        </w:rPr>
      </w:r>
      <w:r>
        <w:rPr>
          <w:lang w:val="hi_IN" w:bidi="hi_IN"/>
        </w:rPr>
        <w:t>स्तिफनुस की भूमिका निभाने वाले व्यक्ति से पूछें, "आप क्या महसूस कर रहे हैं या क्या सोच रहे हैं?" वह व्यक्ति इस तरह उत्तर दे सकता है, "क्षमा। उन्हें पता नहीं है कि वे वास्तव में मसीह का विरोध कर रहे हैं,” या “खुशी है कि मैं जल्द ही स्वर्ग में यीशु के साथ रहूँगा,” या “शांति से हूँ। मैंने विश्वासयोग्य तरीके से यीशु की सेवा की है और गवाही दी है कि वह मसीहा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स्तिफनुस को दफनाने वाले भक्तिपूर्ण लोगों का अभिनय करें। यहूदी लोग यरूशलेम के विश्वासियों को सताते हैं। बहुत से विश्वासी यरूशलेम छोड़कर यहूदिया और सामरिया में बिखरे हुए हैं। प्रेरित यरूशलेम में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भक्तिपूर्ण लोगों की भूमिका निभाने वाले व्यक्ति से पूछें, "आप क्या महसूस कर रहे हैं या क्या सोच रहे हैं?" वह व्यक्ति इस तरह उत्तर दे सकता है, "दुख है। स्तिफनुस बहुत भक्तिपूर्ण व्यक्ति था। वह इस तरह मरने के योग्य नहीं था,” या “बहादुर। “मुझे पता है कि हमें अधिकारियों से परेशानी हो सकती है, लेकिन स्तिफनुस एक उचित दफ़न का हक़दार है।”</w:t>
      </w:r>
    </w:p>
    <w:p>
      <w:pPr>
        <w:pStyle w:val="ListBullet"/>
        <w:spacing w:line="240" w:lineRule="auto"/>
        <w:ind w:left="720"/>
      </w:pPr>
      <w:r>
        <w:rPr>
          <w:lang w:val="hi_IN" w:bidi="hi_IN"/>
        </w:rPr>
      </w:r>
      <w:r>
        <w:rPr>
          <w:lang w:val="hi_IN" w:bidi="hi_IN"/>
        </w:rPr>
        <w:t>यरूशलेम छोड़ने वाले विश्वासियों की भूमिका निभाने वाले व्यक्ति से पूछें, "आप क्या महसूस कर रहे हैं या क्या सोच रहे हैं?" वह व्यक्ति इस तरह उत्तर दे सकता है, "डर है।” लोग हमारी विश्वास के कारण हमें क्यों चोट पहुँचाने की कोशिश कर रहे हैं?" या "सावधान हूँ। मुझे पता है कि परमेश्वर मेरे साथ है, लेकिन वह भी चाहता है कि मैं बुद्धिमान रहूँ। यदि सम्भव हो तो मुझे इन क्रोधित लोगों से बचना चाहिए,” या “आशावादी। शायद अगर मैं किसी और स्थान पर जाऊँ, तो मुझे ऐसे लोग मिलेंगे जो यीशु के बारे में सुनने और विश्वास करने के लिए तैयार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शाऊल घर-घर जाता है और यीशु के अनुयायियों को ढूँढता है। वह उन्हें उनके घरों से निकालकर जेल में डाल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उत्तर दे सकता है, जैसे, “दृढ़ निश्चयी।” मुझे यीशु के इन अनुयायियों को दंड देना होगा,” या “मैं इन निन्दा करने वालों से छुटकारा पाकर परमेश्वर का काम कर रहा हूँ,” या “गर्व है। यह मुझे महासभा के बीच लोकप्रिय बनाएगा।"</w:t>
      </w:r>
      <w:r>
        <w:rPr>
          <w:lang w:val="hi_IN" w:bidi="hi_IN"/>
        </w:rPr>
      </w:r>
    </w:p>
    <w:p>
      <w:pPr>
        <w:pStyle w:val="Heading3"/>
      </w:pPr>
      <w:r>
        <w:rPr>
          <w:lang w:val="hi_IN" w:bidi="hi_IN"/>
        </w:rPr>
        <w:t>आवश्यक जानकारी</w:t>
      </w:r>
    </w:p>
    <w:p>
      <w:pPr/>
      <w:r>
        <w:rPr>
          <w:lang w:val="hi_IN" w:bidi="hi_IN"/>
        </w:rPr>
      </w:r>
      <w:r>
        <w:rPr>
          <w:lang w:val="hi_IN" w:bidi="hi_IN"/>
        </w:rPr>
        <w:t xml:space="preserve"> प्रेरितों के काम 7:54–8:3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महासभा</w:t>
      </w:r>
      <w:r>
        <w:rPr>
          <w:lang w:val="hi_IN" w:bidi="hi_IN"/>
        </w:rPr>
        <w:t xml:space="preserve"> स्तिफनुस की कही हुई बातों से क्रोधित थी। उन्होंने अपना क्रोध दिखाने के लिए दाँत पीसे। महासभा के लिए उसी शब्द या वाक्यांश का उपयोग करें जिसका उपयोग आपने पिछले भागों में किया है। </w:t>
      </w:r>
      <w:r>
        <w:rPr>
          <w:lang w:val="hi_IN" w:bidi="hi_IN"/>
        </w:rPr>
        <w:t>महासभा</w:t>
      </w:r>
      <w:r>
        <w:rPr>
          <w:lang w:val="hi_IN" w:bidi="hi_IN"/>
        </w:rPr>
        <w:t xml:space="preserve"> के बारे में अधिक जानकारी के लिए, मुख्य शब्दावली देखें।</w:t>
      </w:r>
    </w:p>
    <w:p>
      <w:pPr/>
      <w:r>
        <w:rPr>
          <w:lang w:val="hi_IN" w:bidi="hi_IN"/>
        </w:rPr>
      </w:r>
      <w:r>
        <w:rPr>
          <w:lang w:val="hi_IN" w:bidi="hi_IN"/>
        </w:rPr>
        <w:t xml:space="preserve">स्तिफनुस </w:t>
      </w:r>
      <w:r>
        <w:rPr>
          <w:b/>
          <w:lang w:val="hi_IN" w:bidi="hi_IN"/>
        </w:rPr>
        <w:t>पवित्र आत्मा</w:t>
      </w:r>
      <w:r>
        <w:rPr>
          <w:lang w:val="hi_IN" w:bidi="hi_IN"/>
        </w:rPr>
        <w:t xml:space="preserve">, परमेश्वर के आत्मा से भरा हुआ था या नियंत्रित किया गया था। पवित्र आत्मा ने स्तिफनुस को </w:t>
      </w:r>
      <w:r>
        <w:rPr>
          <w:b/>
          <w:lang w:val="hi_IN" w:bidi="hi_IN"/>
        </w:rPr>
        <w:t>स्वर्ग</w:t>
      </w:r>
      <w:r>
        <w:rPr>
          <w:lang w:val="hi_IN" w:bidi="hi_IN"/>
        </w:rPr>
        <w:t xml:space="preserve"> की ओर देखने की अनुमति दी, वह स्थान जहाँ परमेश्वर रहता है। स्तिफनुस ने परमेश्वर की </w:t>
      </w:r>
      <w:r>
        <w:rPr>
          <w:b/>
          <w:lang w:val="hi_IN" w:bidi="hi_IN"/>
        </w:rPr>
        <w:t>महिमा</w:t>
      </w:r>
      <w:r>
        <w:rPr>
          <w:lang w:val="hi_IN" w:bidi="hi_IN"/>
        </w:rPr>
        <w:t xml:space="preserve">, परमेश्वर की सामर्थ्य और वैभव देखी। </w:t>
      </w:r>
      <w:r>
        <w:rPr>
          <w:lang w:val="hi_IN" w:bidi="hi_IN"/>
        </w:rPr>
        <w:t>पवित्र आत्मा</w:t>
      </w:r>
      <w:r>
        <w:rPr>
          <w:lang w:val="hi_IN" w:bidi="hi_IN"/>
        </w:rPr>
        <w:t xml:space="preserve">, </w:t>
      </w:r>
      <w:r>
        <w:rPr>
          <w:lang w:val="hi_IN" w:bidi="hi_IN"/>
        </w:rPr>
        <w:t>स्वर्ग</w:t>
      </w:r>
      <w:r>
        <w:rPr>
          <w:lang w:val="hi_IN" w:bidi="hi_IN"/>
        </w:rPr>
        <w:t xml:space="preserve"> और </w:t>
      </w:r>
      <w:r>
        <w:rPr>
          <w:lang w:val="hi_IN" w:bidi="hi_IN"/>
        </w:rPr>
        <w:t>महिमा</w:t>
      </w:r>
      <w:r>
        <w:rPr>
          <w:lang w:val="hi_IN" w:bidi="hi_IN"/>
        </w:rPr>
        <w:t xml:space="preserve"> के लिए उसी शब्द या वाक्यांश का उपयोग करें जिसका उपयोग आपने पिछले भागों में किया है। इन शब्दों के बारे में अधिक जानकारी के लिए, मुख्य शब्दावली देखें।</w:t>
      </w:r>
    </w:p>
    <w:p>
      <w:pPr/>
      <w:r>
        <w:rPr>
          <w:lang w:val="hi_IN" w:bidi="hi_IN"/>
        </w:rPr>
      </w:r>
      <w:r>
        <w:rPr>
          <w:lang w:val="hi_IN" w:bidi="hi_IN"/>
        </w:rPr>
        <w:t xml:space="preserve">स्तिफनुस ने </w:t>
      </w:r>
      <w:r>
        <w:rPr>
          <w:b/>
          <w:lang w:val="hi_IN" w:bidi="hi_IN"/>
        </w:rPr>
        <w:t>मनुष्य के पुत्र</w:t>
      </w:r>
      <w:r>
        <w:rPr>
          <w:lang w:val="hi_IN" w:bidi="hi_IN"/>
        </w:rPr>
        <w:t xml:space="preserve"> या यीशु को भी परमेश्वर के </w:t>
      </w:r>
      <w:r>
        <w:rPr>
          <w:b/>
          <w:lang w:val="hi_IN" w:bidi="hi_IN"/>
        </w:rPr>
        <w:t>दाहिने हाथ खड़ा</w:t>
      </w:r>
      <w:r>
        <w:rPr>
          <w:lang w:val="hi_IN" w:bidi="hi_IN"/>
        </w:rPr>
        <w:t xml:space="preserve"> देखा। दाहिना हाथ सर्वोच्च सम्मान और अधिकार का स्थान है। आपको सुसमाचारों से याद होगा कि मनुष्य का पुत्र यीशु का अपने लिए पसंदीदा उपाधि था। मनुष्य का पुत्र शीर्षक यीशु की मानवता के साथ-साथ यीशु की अद्वितीयता को दर्शाता है क्योंकि वह पूरी तरह से परमेश्वर और पूरी तरह से मनुष्य है। मनुष्य का पुत्र एक ऐसी उपाधि है जिसे यहूदी मसीहा से जोड़ते थे, या प्रतिज्ञा किया हुआ उद्धारकर्ता जिसे परमेश्वर उनकी सहायता करने के लिए भेजेगा। </w:t>
      </w:r>
    </w:p>
    <w:p>
      <w:pPr/>
      <w:r>
        <w:rPr>
          <w:lang w:val="hi_IN" w:bidi="hi_IN"/>
        </w:rPr>
      </w:r>
      <w:r>
        <w:rPr>
          <w:lang w:val="hi_IN" w:bidi="hi_IN"/>
        </w:rPr>
        <w:t xml:space="preserve">यहाँ रुकें और समूह के रूप में चर्चा करें कि आप </w:t>
      </w:r>
      <w:r>
        <w:rPr>
          <w:b/>
          <w:lang w:val="hi_IN" w:bidi="hi_IN"/>
        </w:rPr>
        <w:t>मनुष्य के पुत्र</w:t>
      </w:r>
      <w:r>
        <w:rPr>
          <w:lang w:val="hi_IN" w:bidi="hi_IN"/>
        </w:rPr>
        <w:t xml:space="preserve"> के लिए किस शब्द या वाक्यांश का उपयोग करेंगे। अधिक जानकारी के लिए मुख्य शब्दावली में </w:t>
      </w:r>
      <w:r>
        <w:rPr>
          <w:lang w:val="hi_IN" w:bidi="hi_IN"/>
        </w:rPr>
        <w:t>मनुष्य का पुत्र</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जो लोग स्तिफनुस को </w:t>
      </w:r>
      <w:r>
        <w:rPr>
          <w:b/>
          <w:lang w:val="hi_IN" w:bidi="hi_IN"/>
        </w:rPr>
        <w:t>पत्थर</w:t>
      </w:r>
      <w:r>
        <w:rPr>
          <w:lang w:val="hi_IN" w:bidi="hi_IN"/>
        </w:rPr>
        <w:t xml:space="preserve"> मारना चाहते थे, उन्होंने अपने वस्त्र या बाहरी वस्त्र उतार दिए। उन्होंने उन्हें शाऊल के पैरों पर रखा। वस्त्र के लिए उसी शब्द या वाक्यांश का उपयोग करें जो आपने पिछले भागों में उपयोग किया है। </w:t>
      </w:r>
      <w:r>
        <w:rPr>
          <w:lang w:val="hi_IN" w:bidi="hi_IN"/>
        </w:rPr>
        <w:t>वस्त्र</w:t>
      </w:r>
      <w:r>
        <w:rPr>
          <w:lang w:val="hi_IN" w:bidi="hi_IN"/>
        </w:rPr>
        <w:t xml:space="preserve"> के बारे में अधिक जानकारी के लिए, मुख्य शब्दावली देखें।</w:t>
      </w:r>
    </w:p>
    <w:p>
      <w:pPr/>
      <w:r>
        <w:rPr>
          <w:lang w:val="hi_IN" w:bidi="hi_IN"/>
        </w:rPr>
      </w:r>
      <w:r>
        <w:rPr>
          <w:lang w:val="hi_IN" w:bidi="hi_IN"/>
        </w:rPr>
        <w:t>जब उसे पत्थर मारा जा रहा था, तो स्तिफनुस ने प्रार्थना की, “</w:t>
      </w:r>
      <w:r>
        <w:rPr>
          <w:b/>
          <w:lang w:val="hi_IN" w:bidi="hi_IN"/>
        </w:rPr>
        <w:t>हे प्रभु</w:t>
      </w:r>
      <w:r>
        <w:rPr>
          <w:lang w:val="hi_IN" w:bidi="hi_IN"/>
        </w:rPr>
        <w:t xml:space="preserve"> यीशु, मेरी </w:t>
      </w:r>
      <w:r>
        <w:rPr>
          <w:b/>
          <w:lang w:val="hi_IN" w:bidi="hi_IN"/>
        </w:rPr>
        <w:t>आत्मा</w:t>
      </w:r>
      <w:r>
        <w:rPr>
          <w:lang w:val="hi_IN" w:bidi="hi_IN"/>
        </w:rPr>
        <w:t xml:space="preserve"> को ग्रहण कर।” स्तिफनुस यीशु को परमेश्वर और स्वामी दोनों कह रहा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देखें। इस संदर्भ में आत्मा का अर्थ व्यक्ति की आत्मा से है। किसी व्यक्ति की आत्मा वह हिस्सा है जो मरने के बाद भी अस्तित्व में रहता है।</w:t>
      </w:r>
    </w:p>
    <w:p>
      <w:pPr/>
      <w:r>
        <w:rPr>
          <w:lang w:val="hi_IN" w:bidi="hi_IN"/>
        </w:rPr>
      </w:r>
      <w:r>
        <w:rPr>
          <w:lang w:val="hi_IN" w:bidi="hi_IN"/>
        </w:rPr>
        <w:t xml:space="preserve">यहाँ रुकें और समूह के रूप में चर्चा करें कि आप </w:t>
      </w:r>
      <w:r>
        <w:rPr>
          <w:b/>
          <w:lang w:val="hi_IN" w:bidi="hi_IN"/>
        </w:rPr>
        <w:t>आत्मा</w:t>
      </w:r>
      <w:r>
        <w:rPr>
          <w:lang w:val="hi_IN" w:bidi="hi_IN"/>
        </w:rPr>
        <w:t xml:space="preserve"> के लिए किस शब्द या वाक्यांश का उपयोग करेंगे। अधिक जानकारी के लिए मुख्य शब्दावली में किसी </w:t>
      </w:r>
      <w:r>
        <w:rPr>
          <w:lang w:val="hi_IN" w:bidi="hi_IN"/>
        </w:rPr>
        <w:t>व्यक्ति की आत्मा</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जिस दिन स्तिफनुस की मृत्यु हुई, उस दिन यहूदियों ने </w:t>
      </w:r>
      <w:r>
        <w:rPr>
          <w:b/>
          <w:lang w:val="hi_IN" w:bidi="hi_IN"/>
        </w:rPr>
        <w:t>कलीसिया</w:t>
      </w:r>
      <w:r>
        <w:rPr>
          <w:lang w:val="hi_IN" w:bidi="hi_IN"/>
        </w:rPr>
        <w:t xml:space="preserve"> को सताना </w:t>
      </w:r>
      <w:r>
        <w:rPr>
          <w:b/>
          <w:lang w:val="hi_IN" w:bidi="hi_IN"/>
        </w:rPr>
        <w:t>शुरू किया</w:t>
      </w:r>
      <w:r>
        <w:rPr>
          <w:lang w:val="hi_IN" w:bidi="hi_IN"/>
        </w:rPr>
        <w:t>। इसका अर्थ है कि अन्य लोग परमेश्वर के लोगों को चोट पहुँचा रहे थे या उन्हें दुख दे रहे थे। इस तरह का दुख शारीरिक दुख भी हो सकता है या पैसे की कमी से होने वाला दुख भी हो सकती है। याद रखें कि नए नियम में "कलीसिया" हमेशा यीशु के अनुयायियों को दर्शाती है, कभी भी इमारत को नहीं।</w:t>
      </w:r>
    </w:p>
    <w:p>
      <w:pPr/>
      <w:r>
        <w:rPr>
          <w:lang w:val="hi_IN" w:bidi="hi_IN"/>
        </w:rPr>
      </w:r>
      <w:r>
        <w:rPr>
          <w:lang w:val="hi_IN" w:bidi="hi_IN"/>
        </w:rPr>
        <w:t xml:space="preserve">यहाँ रुकें और समूह में चर्चा करें कि आप </w:t>
      </w:r>
      <w:r>
        <w:rPr>
          <w:b/>
          <w:lang w:val="hi_IN" w:bidi="hi_IN"/>
        </w:rPr>
        <w:t>सताव</w:t>
      </w:r>
      <w:r>
        <w:rPr>
          <w:lang w:val="hi_IN" w:bidi="hi_IN"/>
        </w:rPr>
        <w:t xml:space="preserve"> और कली</w:t>
      </w:r>
      <w:r>
        <w:rPr>
          <w:b/>
          <w:lang w:val="hi_IN" w:bidi="hi_IN"/>
        </w:rPr>
        <w:t>सिया</w:t>
      </w:r>
      <w:r>
        <w:rPr>
          <w:lang w:val="hi_IN" w:bidi="hi_IN"/>
        </w:rPr>
        <w:t xml:space="preserve"> के लिए किन शब्दों या वाक्यांशों का उपयोग करेंगे। अधिक जानकारी के लिए मुख्य शब्दावली में </w:t>
      </w:r>
      <w:r>
        <w:rPr>
          <w:b/>
          <w:lang w:val="hi_IN" w:bidi="hi_IN"/>
        </w:rPr>
        <w:t>सताव</w:t>
      </w:r>
      <w:r>
        <w:rPr>
          <w:lang w:val="hi_IN" w:bidi="hi_IN"/>
        </w:rPr>
        <w:t xml:space="preserve"> और </w:t>
      </w:r>
      <w:r>
        <w:rPr>
          <w:b/>
          <w:lang w:val="hi_IN" w:bidi="hi_IN"/>
        </w:rPr>
        <w:t>कलीसिया</w:t>
      </w:r>
      <w:r>
        <w:rPr>
          <w:lang w:val="hi_IN" w:bidi="hi_IN"/>
        </w:rPr>
        <w:t xml:space="preserve">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सताव के कारण, बहुत-से विश्वासी यरूशलेम छोड़कर उस क्षेत्र के कई स्थानों में चले गए। हालाँकि, </w:t>
      </w:r>
      <w:r>
        <w:rPr>
          <w:b/>
          <w:lang w:val="hi_IN" w:bidi="hi_IN"/>
        </w:rPr>
        <w:t>प्रेरित</w:t>
      </w:r>
      <w:r>
        <w:rPr>
          <w:lang w:val="hi_IN" w:bidi="hi_IN"/>
        </w:rPr>
        <w:t xml:space="preserve">, या यीशु के सबसे करीबी 12 अनुयायी यरूशलेम में ही बने रहे। प्रेरितों के लिए उसी शब्द या वाक्यांश का उपयोग करें जो आपने पिछले भागों में उपयोग किया है। </w:t>
      </w:r>
      <w:r>
        <w:rPr>
          <w:lang w:val="hi_IN" w:bidi="hi_IN"/>
        </w:rPr>
        <w:t>प्रेरित</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8:4–25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8:4–25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 में, यहूदी अगुवे और अन्य यहूदी जिन्होंने स्तिफनुस का भाषण सुना क्रोधित थे। उन्होंने स्तिफनुस को पत्थर मारा और उसे मार डाला। जिस दिन स्तिफनुस को मार डाला गया, उसे मार डालने वाले लोगों ने अन्य विश्वासियों को सताना और मारना भी शुरू कर दिया। इसलिए अधिकतर विश्वासी यरूशलेम से भागकर यहूदिया और सामरिया के स्थानों में चले गए।</w:t>
      </w:r>
    </w:p>
    <w:p>
      <w:pPr/>
      <w:r>
        <w:rPr>
          <w:lang w:val="hi_IN" w:bidi="hi_IN"/>
        </w:rPr>
      </w:r>
      <w:r>
        <w:rPr>
          <w:lang w:val="hi_IN" w:bidi="hi_IN"/>
        </w:rPr>
        <w:t>जो विश्वासी यरूशलेम से भाग गए क्योंकि उन पर हमला हुआ था, वे एक स्थान से दूसरे स्थान पर गए और लोगों को यीशु के बारे में संदेश बताते रहे। फिलिप्पुस उन विश्वासियों में से एक था जो यरूशलेम से भाग गए थे। वह सामरिया के मुख्य नगर में गया, जो संभवतः उस क्षेत्र की राजधानी भी था, जिसे सामरिया कहा जाता था। सामरिया एक रोमी प्रान्त था जो यहूदिया के उत्तर में, भूमध्य सागर के पूर्वी तट पर स्थित था। फिलिप्पुस ने लगभग 100 किलोमीटर की दूरी पैदल चली थी। उसे वहाँ पहुँचने में लगभग 2 से 3 दिन लगे होंगे।</w:t>
      </w:r>
    </w:p>
    <w:p>
      <w:pPr/>
      <w:r>
        <w:rPr>
          <w:lang w:val="hi_IN" w:bidi="hi_IN"/>
        </w:rPr>
      </w:r>
      <w:r>
        <w:rPr>
          <w:lang w:val="hi_IN" w:bidi="hi_IN"/>
        </w:rPr>
        <w:t xml:space="preserve">यहाँ रुकें और अनुवाद समूह को एक नक्शा दिखाएँ जो </w:t>
      </w:r>
      <w:r>
        <w:rPr>
          <w:lang w:val="hi_IN" w:bidi="hi_IN"/>
        </w:rPr>
        <w:t>फिलिप्पुस की यरूशलेम से सामरिया के मुख्य शहर की यात्रा को दिखाता है</w:t>
      </w:r>
      <w:r>
        <w:rPr>
          <w:lang w:val="hi_IN" w:bidi="hi_IN"/>
        </w:rPr>
        <w:t>।</w:t>
      </w:r>
    </w:p>
    <w:p>
      <w:pPr/>
      <w:r>
        <w:rPr>
          <w:lang w:val="hi_IN" w:bidi="hi_IN"/>
        </w:rPr>
      </w:r>
      <w:r>
        <w:rPr>
          <w:lang w:val="hi_IN" w:bidi="hi_IN"/>
        </w:rPr>
        <w:t>जब वह शहर में पहुँचा तो वह लोगों को यह सुसमाचार बता रहा था कि यीशु मसीहा है, प्रतिज्ञा किया हुआ उद्धारकर्ता। सामरिया में रहने वाले लोग यहूदियों के वंशज थे जिन्होंने गैर-यहूदियों से विवाह किया था। इसी कारण यहूदी सामरिया के लोगों, अर्थात सामरियों, से घृणा करते थे और उन्हें “अशुद्ध”, यानी परमेश्वर की सेवा के योग्य नहीं, मानते थे। हालाँकि, यहूदियों की तरह, सामरी लोग भी यह उम्मीद कर रहे थे कि परमेश्वर मसीहा को उनके पास भेजे। फिलिप्पुस ने शहर के लोगों से बात की और कुछ अलौकिक चिन्ह किए जो परमेश्वर ने उसे करने की अनुमति दी थी, जो दिखाता है कि परमेश्वर वहाँ काम कर रहा था। उदाहरण के लिए, फिलिप्पुस ने अशुद्ध आत्माओं या दुष्टात्माओं को उन लोगों को छोड़ने की आज्ञा दी थी। इसके अलावा, परमेश्वर ने फिलिप्पुस को कई लकवाग्रस्त लोगों और लंगड़े लोगों को चंगा करने में सक्षम बनाया। लकवाग्रस्त लोग और लंगड़े लोग वे लोग हैं जो अपने शरीर या अपने शरीर के अंगों को हिला नहीं सकते हैं।</w:t>
      </w:r>
    </w:p>
    <w:p>
      <w:pPr/>
      <w:r>
        <w:rPr>
          <w:lang w:val="hi_IN" w:bidi="hi_IN"/>
        </w:rPr>
      </w:r>
      <w:r>
        <w:rPr>
          <w:lang w:val="hi_IN" w:bidi="hi_IN"/>
        </w:rPr>
        <w:t>जब शहर में भीड़ ने उसके अलौकिक चिन्ह देखे और उसे यीशु के बारे में बात करते हुए सुना, तो वे सभी ने उसकी बातों को ध्यान से सुना और उसके कहे और उसके किए हुए कार्यों से बहुत प्रभावित हुए। और नगर के लोग अपने हृदय में आनंदित थे।</w:t>
      </w:r>
    </w:p>
    <w:p>
      <w:pPr/>
      <w:r>
        <w:rPr>
          <w:lang w:val="hi_IN" w:bidi="hi_IN"/>
        </w:rPr>
      </w:r>
      <w:r>
        <w:rPr>
          <w:lang w:val="hi_IN" w:bidi="hi_IN"/>
        </w:rPr>
        <w:t>यहाँ रुकें और अनुवाद समूह से उस समय के बारे में बात करें जब किसी ने आपके समुदाय में एक नया महान विचार पेश किया हो। उन्होंने ऐसा क्या किया कि आपने उनकी बात सुनी और उनके विचार पर विश्वास किया?</w:t>
      </w:r>
    </w:p>
    <w:p>
      <w:pPr/>
      <w:r>
        <w:rPr>
          <w:lang w:val="hi_IN" w:bidi="hi_IN"/>
        </w:rPr>
      </w:r>
      <w:r>
        <w:rPr>
          <w:lang w:val="hi_IN" w:bidi="hi_IN"/>
        </w:rPr>
        <w:t>फिलिप्पुस की सामरी शहर की यात्रा के समय, वहाँ शमौन नाम का एक व्यक्ति था। शमौन ने जादू-टोना या जादू का अभ्यास किया। जादू या जादू-टोना दुष्ट आत्माओं की मदद से दूसरों पर अलौकिक शक्ति के उपयोग को दर्शाता है, न कि सृष्टिकर्ता परमेश्वर की शक्ति के द्वारा। जब सामरिया के लोगों ने शमौन के कामों को देखा और उसकी बातें सुनीं, तो वे चकित हो गए। वह पूरे समय यह घमण्ड करता रहा कि वह कोई महान व्यक्ति है।</w:t>
      </w:r>
    </w:p>
    <w:p>
      <w:pPr/>
      <w:r>
        <w:rPr>
          <w:lang w:val="hi_IN" w:bidi="hi_IN"/>
        </w:rPr>
      </w:r>
      <w:r>
        <w:rPr>
          <w:lang w:val="hi_IN" w:bidi="hi_IN"/>
        </w:rPr>
        <w:t>सामरिया के सभी लोग, छोटे से लेकर बड़े तक, लगातार शमौन की बातें सुनते थे, और वह लगातार उन पर प्रभाव डालता रहता था। उन्होंने कहा, “यह व्यक्ति परमेश्वर की सामर्थ्य है जिसे महान कहा जाता है।” वे शायद उसे परमेश्वर का सबसे शक्तिशाली और महत्वपूर्ण प्रतिनिधि या संदेशवाहक मानते थे। वे शमौन की बातों पर ध्यान से विचार करते थे, क्योंकि उसने लंबे समय तक जादू करके उन्हें चकित कर दिया था।</w:t>
      </w:r>
    </w:p>
    <w:p>
      <w:pPr/>
      <w:r>
        <w:rPr>
          <w:lang w:val="hi_IN" w:bidi="hi_IN"/>
        </w:rPr>
      </w:r>
      <w:r>
        <w:rPr>
          <w:lang w:val="hi_IN" w:bidi="hi_IN"/>
        </w:rPr>
        <w:t>यहाँ रुकें और एक कहानी बताएँ कि कैसे आप किसी ऐसे व्यक्ति द्वारा धोखा खा गए थे जो अपने आप को कोई खास या महान बताता था, लेकिन वास्तव में वह ऐसा नहीं था।</w:t>
      </w:r>
    </w:p>
    <w:p>
      <w:pPr/>
      <w:r>
        <w:rPr>
          <w:lang w:val="hi_IN" w:bidi="hi_IN"/>
        </w:rPr>
      </w:r>
      <w:r>
        <w:rPr>
          <w:lang w:val="hi_IN" w:bidi="hi_IN"/>
        </w:rPr>
        <w:t>लेकिन जब फिलिप्पुस ने उन्हें परमेश्वर के राज्य के बारे में सुसमाचार बताया और यीशु के मसीहा होने के बारे में सुसमाचार बताया, तो सामरियों ने उस पर विश्वास किया और फिलिप्पुस ने पुरुषों और स्त्रियों दोनों को बपतिस्मा दिया। बपतिस्मा एक मसीही विधि है, जिसमें एक विश्वासी किसी नए विश्वासी को पानी में डुबोता है। बपतिस्मा किसी व्यक्ति की यीशु को उसके स्वामी के रूप में अनुसरण करने की प्रतिबद्धता का सार्वजनिक प्रदर्शन है। यह यीशु के दफनाने और पुनरुत्थान का प्रतीक है। यह दिखाता है कि जब हम यीशु का अनुसरण करना शुरू करते हैं तो हम अपने पुराने जीवन के लिए मर जाते हैं, या उन बुरे कामों को करना बंद कर देते हैं जो हमने पहले किए थे। फिर हम एक नया जीवन जीते हैं—हम उन कामों को करना शुरू करते हैं जो यीशु हमसे चाहता है!</w:t>
      </w:r>
    </w:p>
    <w:p>
      <w:pPr/>
      <w:r>
        <w:rPr>
          <w:lang w:val="hi_IN" w:bidi="hi_IN"/>
        </w:rPr>
      </w:r>
      <w:r>
        <w:rPr>
          <w:lang w:val="hi_IN" w:bidi="hi_IN"/>
        </w:rPr>
        <w:t>शमौन ने स्वयं भी फिलिप्पुस की बातों पर विश्वास किया और फिलिप्पुस ने उसे बपतिस्मा दिया। शमौन ने फिलिप्पुस जहाँ भी गया, उसके साथ जाना शुरू किया। शमौन ने उन सभी महान चिन्ह और आश्चर्यकर्म देखे जो फिलिप्पुस ने हर समय परमेश्वर की सामर्थ्य के द्वारा किए थे। उन चिन्हों को लगातार देखकर वह आश्चर्यचकित हो गया। चिन्ह और आश्चर्यकर्म उन शक्तिशाली कार्यों को दर्शाते हैं जो केवल परमेश्वर ही कर सकता है, और लोगों को परमेश्वर के प्रति भक्ति से भर देता है। चिन्ह का अर्थ है वह आश्चर्यकर्म जो लोगों को कुछ महत्वपूर्ण बात दिखाने के लिए होता है।</w:t>
      </w:r>
    </w:p>
    <w:p>
      <w:pPr/>
      <w:r>
        <w:rPr>
          <w:lang w:val="hi_IN" w:bidi="hi_IN"/>
        </w:rPr>
      </w:r>
      <w:r>
        <w:rPr>
          <w:lang w:val="hi_IN" w:bidi="hi_IN"/>
        </w:rPr>
        <w:t>यहाँ रुकें और एक कहानी बताएँ कि आपके लोगों के समूह में से कोई व्यक्ति, जो पहले जादू करता था या जादू-टोना करने वाला था, कैसे यीशु को अपना उद्धारकर्ता मानने के बाद अपने पाप से फिर गया।</w:t>
      </w:r>
    </w:p>
    <w:p>
      <w:pPr/>
      <w:r>
        <w:rPr>
          <w:lang w:val="hi_IN" w:bidi="hi_IN"/>
        </w:rPr>
      </w:r>
      <w:r>
        <w:rPr>
          <w:lang w:val="hi_IN" w:bidi="hi_IN"/>
        </w:rPr>
        <w:t>यरूशलेम के बारह प्रेरितों ने सुना कि सामरी लोगों ने यीशु के बारे में परमेश्वर के उस संदेश पर विश्वास किया है, जो फिलिप्पुस प्रचार करता था। प्रेरित यीशु के अनुयायियों का मूल समूह हैं जिन्हें यीशु ने अपना प्रतिनिधि बनने के लिए चुना। वे उस समय यरूशलेम की कलीसिया की अगुवाई करने में मदद कर रहे थे। इस विवरण के जवाब में, प्रेरितों ने उनमें से दो, पतरस और यूहन्ना को सामरिया के प्रान्त में नए विश्वासियों के पास जाने के लिए भेजने का फैसला किया। जब वे पहुँचे, तो पतरस और यूहन्ना ने विशेष रूप से प्रार्थना की कि पवित्र आत्मा, या परमेश्वर का आत्मा, उन विश्वासियों के ऊपर आए। पवित्र आत्मा परमेश्वर का आत्मा है, जिसे वह लोगों को अपनी उपस्थिति, बुद्धि, अधिकार और शक्ति से लैस करने के लिए देता है। परमेश्वर ने अपने कई संदेशवाहकों के माध्यम से इस्राएल से प्रतिज्ञा की थी कि परमेश्वर अपनी आत्मा को सभी विश्वासियों में रखेगा और अपनी आत्मा को शक्तिशाली रूप से प्रकट करेगा। जब किसी को पवित्र आत्मा प्राप्त होता है, तो परमेश्वर उन्हें कोई वरदान दे सकता है, जैसे किसी दूसरी भाषा में बोलने की क्षमता या दूसरों को परमेश्वर के संदेश देने की क्षमता।</w:t>
      </w:r>
    </w:p>
    <w:p>
      <w:pPr/>
      <w:r>
        <w:rPr>
          <w:lang w:val="hi_IN" w:bidi="hi_IN"/>
        </w:rPr>
      </w:r>
      <w:r>
        <w:rPr>
          <w:lang w:val="hi_IN" w:bidi="hi_IN"/>
        </w:rPr>
        <w:t>इस समय तक पवित्र आत्मा किसी भी सामरी पर नहीं आया था। फिलिप्पुस या अन्य लोगों ने सामरियों को प्रभु यीशु के नाम से बपतिस्मा दिया था, लेकिन उन्हें अभी तक पवित्र आत्मा प्राप्त नहीं हुआ था। सामरियों पर पवित्र आत्मा के उतरने में हुई देरी का यह अर्थ नहीं है कि फिलिप्पुस की यीशु के बारे में शिक्षा अधूरी थी। जब उसने सामरी विश्वासियों के साथ रहने के लिए पवित्र आत्मा को भेजा, तो यह यहूदी विश्वासियों के अगुवों को शामिल करने की परमेश्वर की योजना थी। इस प्रकार परमेश्वर ने यह स्पष्ट कर दिया कि उसने सामरी विश्वासियों को भी अपना लिया है, ठीक वैसे ही जैसे उसने यीशु पर विश्वास करने वाले यहूदियों को स्वीकार किया था।</w:t>
      </w:r>
    </w:p>
    <w:p>
      <w:pPr/>
      <w:r>
        <w:rPr>
          <w:lang w:val="hi_IN" w:bidi="hi_IN"/>
        </w:rPr>
      </w:r>
      <w:r>
        <w:rPr>
          <w:lang w:val="hi_IN" w:bidi="hi_IN"/>
        </w:rPr>
        <w:t>फिर पतरस और यूहन्ना ने कई सामरी विश्वासियों पर हाथ रखे और पवित्र आत्मा उन पर उतरा। शमौन ने देखा कि जब प्रेरितों ने उन पर हाथ रखा तो परमेश्वर ने उन्हें पवित्र आत्मा दिया। वह संभवतः विश्वासियों को परमेश्वर की स्तुति करते, नई भाषा में बोलते, या दूसरों को परमेश्वर का संदेश बताते हुए सुन रहा होगा।</w:t>
      </w:r>
    </w:p>
    <w:p>
      <w:pPr/>
      <w:r>
        <w:rPr>
          <w:lang w:val="hi_IN" w:bidi="hi_IN"/>
        </w:rPr>
      </w:r>
      <w:r>
        <w:rPr>
          <w:lang w:val="hi_IN" w:bidi="hi_IN"/>
        </w:rPr>
        <w:t>और शमौन ने पतरस और यूहन्ना से कहा कि वे उसे भी यह सामर्थ्य दें कि वह जिस किसी पर हाथ रखे, उसे पवित्र आत्मा मिल जाए, और इसके बदले उसने उन्हें पैसे देने की पेशकश की। वह यह चाहता था कि वह किसी को भी पवित्र आत्मा दे सके, चाहे वह व्यक्ति यीशु को अपना उद्धारकर्ता मानता हो या नहीं।</w:t>
      </w:r>
    </w:p>
    <w:p>
      <w:pPr/>
      <w:r>
        <w:rPr>
          <w:lang w:val="hi_IN" w:bidi="hi_IN"/>
        </w:rPr>
      </w:r>
      <w:r>
        <w:rPr>
          <w:lang w:val="hi_IN" w:bidi="hi_IN"/>
        </w:rPr>
        <w:t>पतरस ने शमौन को उत्तर दिया, “तुम अपने धन के साथ नरक में जाओ, क्योंकि तुमने सोचा कि तुम धन से परमेश्वर का वरदान खरीद सकता है!” पतरस को उम्मीद थी कि परमेश्वर शमौन का कठोर न्याय करेगा, क्योंकि शमौन ने सोचा था कि वह उस सामर्थ्य को, जिसे वह पवित्र आत्मा कहता था, पैसे देकर खरीद सकता है। “परमेश्वर का वरदान” शब्द स्वयं पवित्र आत्मा को दर्शाते हैं जो परमेश्वर केवल उन लोगों को देता है जो उसके पुत्र पर विश्वास करते हैं। पतरस ने शमौन से कहा कि वह उनके साथ काम नहीं कर सकता और परमेश्वर उसे दूसरों को अपना आत्मा देने के काम में किसी भी तरह शामिल होने की अनुमति नहीं देगा। इसका कारण यह था कि शमौन परमेश्वर और उसके आत्मा के बारे में पूरी तरह से गलत तरीके से सोच रहा था और कार्य कर रहा था। पतरस ने पहचान लिया कि शमौन ईर्ष्या से बहुत कड़वा हो गया था, अर्थात वह दोनों प्रेरितों से अत्यधिक जलता था, और अपने पाप के कारण वह कैदी की तरह बंधा हुआ था। इसलिए उसने शमौन से कहा कि वह पश्चाताप करे, अर्थात जैसा वह कर रहा था वैसी दुष्ट सोच और चालें चलना बंद कर दे। और उसे यह प्रार्थना करनी चाहिए कि परमेश्वर उसे क्षमा करे।</w:t>
      </w:r>
    </w:p>
    <w:p>
      <w:pPr/>
      <w:r>
        <w:rPr>
          <w:lang w:val="hi_IN" w:bidi="hi_IN"/>
        </w:rPr>
      </w:r>
      <w:r>
        <w:rPr>
          <w:lang w:val="hi_IN" w:bidi="hi_IN"/>
        </w:rPr>
        <w:t>इसके उत्तर में शमौन ने पतरस और यूहन्ना दोनों से विनती की कि वे प्रभु परमेश्वर से उसके लिए प्रार्थना करें, ताकि उसने जो भयानक बात कही थी उसके कारण परमेश्वर उसे नरक में दंडित न करे।</w:t>
      </w:r>
    </w:p>
    <w:p>
      <w:pPr/>
      <w:r>
        <w:rPr>
          <w:lang w:val="hi_IN" w:bidi="hi_IN"/>
        </w:rPr>
      </w:r>
      <w:r>
        <w:rPr>
          <w:lang w:val="hi_IN" w:bidi="hi_IN"/>
        </w:rPr>
        <w:t>जब पतरस और यूहन्ना ने यीशु के बारे में जो कुछ वे जानते थे वह सार्वजनिक रूप से घोषित किया और लोगों को बताया कि परमेश्वर उनसे प्रभु यीशु के बारे में क्या कहना चाहता है, तो वे यरूशलेम वापस जाने की यात्रा पर चल पड़े। रास्ते में वे कई सामरी गाँवों में यीशु के बारे में सुसमाचार बाँट रहे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माहौल और पात्रों को परिभाषित करने में सहायता करेंगे।</w:t>
      </w:r>
    </w:p>
    <w:p>
      <w:pPr/>
      <w:r>
        <w:rPr>
          <w:lang w:val="hi_IN" w:bidi="hi_IN"/>
        </w:rPr>
      </w:r>
      <w:r>
        <w:rPr>
          <w:lang w:val="hi_IN" w:bidi="hi_IN"/>
        </w:rPr>
        <w:t>इस कहानी में दस दृश्य हैं।</w:t>
      </w:r>
    </w:p>
    <w:p>
      <w:pPr/>
      <w:r>
        <w:rPr>
          <w:lang w:val="hi_IN" w:bidi="hi_IN"/>
        </w:rPr>
      </w:r>
      <w:r>
        <w:rPr>
          <w:lang w:val="hi_IN" w:bidi="hi_IN"/>
        </w:rPr>
        <w:t>पहला दृश्य: सताव के कारण जो विश्वासी यरूशलेम से भाग गए थे, वे लोगों को यीशु का संदेश बताते रहे।</w:t>
      </w:r>
    </w:p>
    <w:p>
      <w:pPr/>
      <w:r>
        <w:rPr>
          <w:lang w:val="hi_IN" w:bidi="hi_IN"/>
        </w:rPr>
      </w:r>
      <w:r>
        <w:rPr>
          <w:b/>
          <w:lang w:val="hi_IN" w:bidi="hi_IN"/>
        </w:rPr>
        <w:t>दूसरा दृश्य:</w:t>
      </w:r>
      <w:r>
        <w:rPr>
          <w:lang w:val="hi_IN" w:bidi="hi_IN"/>
        </w:rPr>
        <w:t xml:space="preserve"> विश्वासियों में से एक फिलिप्पुस, सामरिया के मुख्य शहर में जाता है और लोगों को यीशु के बारे में सुसमाचार बताता है। परमेश्वर फिलिप्पुस के संदेश की पुष्टि करता है, उसे अलौकिक चिन्ह करने की सामर्थ्य देकर—जैसे लोगों में से दुष्ट आत्माओं को निकालना और लकवे व लँगड़े लोगों को चंगा करना।</w:t>
      </w:r>
    </w:p>
    <w:p>
      <w:pPr/>
      <w:r>
        <w:rPr>
          <w:lang w:val="hi_IN" w:bidi="hi_IN"/>
        </w:rPr>
      </w:r>
      <w:r>
        <w:rPr>
          <w:lang w:val="hi_IN" w:bidi="hi_IN"/>
        </w:rPr>
        <w:t>तीसरा दृश्य: जब नगर की भीड़ फिलिप्पुस को यीशु के बारे में बोलते हुए सुनती है और उसके द्वारा किए गए अलौकिक चिन्हों को देखती है, तो वे उसके संदेश पर ध्यान देने लगते हैं, उससे गहराई से प्रभावित होते हैं, और अपने हृदय में बहुत आनन्दित होते हैं।</w:t>
      </w:r>
    </w:p>
    <w:p>
      <w:pPr/>
      <w:r>
        <w:rPr>
          <w:lang w:val="hi_IN" w:bidi="hi_IN"/>
        </w:rPr>
      </w:r>
      <w:r>
        <w:rPr>
          <w:b/>
          <w:lang w:val="hi_IN" w:bidi="hi_IN"/>
        </w:rPr>
        <w:t>चौथा दृश्य:</w:t>
      </w:r>
      <w:r>
        <w:rPr>
          <w:lang w:val="hi_IN" w:bidi="hi_IN"/>
        </w:rPr>
        <w:t xml:space="preserve"> शमौन को कहानी में पेश किया जाता है। शमौन शहर में रहता है। वह जादू-टोना या जादू का अभ्यास करता था। वह सामरिया के लोगों को अपने कामों और कही हुई बातों से आश्चर्यचकित कर देता था। वह पूरे समय यह घमण्ड करता रहा कि वह महान व्यक्ति है। सभी लोगों ने उस पर ध्यान दिया और सोचा कि वह परमेश्वर की सामर्थ्य है।</w:t>
      </w:r>
    </w:p>
    <w:p>
      <w:pPr/>
      <w:r>
        <w:rPr>
          <w:lang w:val="hi_IN" w:bidi="hi_IN"/>
        </w:rPr>
      </w:r>
      <w:r>
        <w:rPr>
          <w:b/>
          <w:lang w:val="hi_IN" w:bidi="hi_IN"/>
        </w:rPr>
        <w:t>पाँचवाँ दृश्य:</w:t>
      </w:r>
      <w:r>
        <w:rPr>
          <w:lang w:val="hi_IN" w:bidi="hi_IN"/>
        </w:rPr>
        <w:t xml:space="preserve"> शहर के लोग उस सुसमाचार पर विश्वास करते हैं जो फिलिप्पुस ने परमेश्वर के राज्य के बारे में और यीशु के मसीहा होने के बारे में प्रचार किया था, और फिलिप्पुस उन्हें बपतिस्मा देता है।</w:t>
      </w:r>
    </w:p>
    <w:p>
      <w:pPr/>
      <w:r>
        <w:rPr>
          <w:lang w:val="hi_IN" w:bidi="hi_IN"/>
        </w:rPr>
      </w:r>
      <w:r>
        <w:rPr>
          <w:b/>
          <w:lang w:val="hi_IN" w:bidi="hi_IN"/>
        </w:rPr>
        <w:t>छठा दृश्य:</w:t>
      </w:r>
      <w:r>
        <w:rPr>
          <w:lang w:val="hi_IN" w:bidi="hi_IN"/>
        </w:rPr>
        <w:t xml:space="preserve"> शमौन यीशु के बारे में सुसमाचार पर विश्वास करता है और फिलिप्पुस उसे बपतिस्मा देता है। शमौन फिलिप्पुस के पीछे चलता रहता है और फिलिप्पुस द्वारा किए गए महान आश्चर्यकर्म को देखता रहता है।</w:t>
      </w:r>
    </w:p>
    <w:p>
      <w:pPr/>
      <w:r>
        <w:rPr>
          <w:lang w:val="hi_IN" w:bidi="hi_IN"/>
        </w:rPr>
      </w:r>
      <w:r>
        <w:rPr>
          <w:b/>
          <w:lang w:val="hi_IN" w:bidi="hi_IN"/>
        </w:rPr>
        <w:t>सातवाँ दृश्य:</w:t>
      </w:r>
      <w:r>
        <w:rPr>
          <w:lang w:val="hi_IN" w:bidi="hi_IN"/>
        </w:rPr>
        <w:t xml:space="preserve"> यरूशलेम में बारह प्रेरित यह सुनते हैं कि सामरिया में लोग यीशु के सुसमाचार पर विश्वास कर रहे हैं, इसलिए वे पतरस और यूहन्ना को उनके पास भेजते हैं। पतरस और यूहन्ना विश्वासियों के लिए प्रार्थना करते हैं और उन पर हाथ रखते हैं, और परमेश्वर विश्वासियों को पवित्र आत्मा देता है।</w:t>
      </w:r>
    </w:p>
    <w:p>
      <w:pPr/>
      <w:r>
        <w:rPr>
          <w:lang w:val="hi_IN" w:bidi="hi_IN"/>
        </w:rPr>
      </w:r>
      <w:r>
        <w:rPr>
          <w:b/>
          <w:lang w:val="hi_IN" w:bidi="hi_IN"/>
        </w:rPr>
        <w:t>आठवाँ दृश्य:</w:t>
      </w:r>
      <w:r>
        <w:rPr>
          <w:lang w:val="hi_IN" w:bidi="hi_IN"/>
        </w:rPr>
        <w:t xml:space="preserve"> शमौन देखता है कि पवित्र आत्मा लोगों पर उतरता है जब प्रेरित उन पर हाथ रखते हैं, और वह पतरस और यूहन्ना से कहता है कि वह जिस किसी पर हाथ रखे, उसे पवित्र आत्मा देने के योग्य बनाए। वह उन्हें इसके लिए धन देता है।</w:t>
      </w:r>
    </w:p>
    <w:p>
      <w:pPr/>
      <w:r>
        <w:rPr>
          <w:lang w:val="hi_IN" w:bidi="hi_IN"/>
        </w:rPr>
      </w:r>
      <w:r>
        <w:rPr>
          <w:b/>
          <w:lang w:val="hi_IN" w:bidi="hi_IN"/>
        </w:rPr>
        <w:t>नौवाँ दृश्य:</w:t>
      </w:r>
      <w:r>
        <w:rPr>
          <w:lang w:val="hi_IN" w:bidi="hi_IN"/>
        </w:rPr>
        <w:t xml:space="preserve"> पतरस शमौन को कड़ी फटकार देता है क्योंकि वह सोचता है कि वह धन से परमेश्वर का वरदान खरीद सकता है। वह शमौन से कहता है कि वह उनके साथ काम नहीं कर सकता क्योंकि उसका हृदय परमेश्वर के सामने सही नहीं है। पतरस शमौन से कहता है कि उसे अपने गलत कार्यों पर पश्चाताप करना चाहिए और प्रार्थना करना चाहिए कि परमेश्वर उसे क्षमा करे। शमौन पतरस और यूहन्ना से विनती करता है कि वे प्रभु परमेश्वर से उसके लिए प्रार्थना करें।</w:t>
      </w:r>
    </w:p>
    <w:p>
      <w:pPr/>
      <w:r>
        <w:rPr>
          <w:lang w:val="hi_IN" w:bidi="hi_IN"/>
        </w:rPr>
      </w:r>
      <w:r>
        <w:rPr>
          <w:b/>
          <w:lang w:val="hi_IN" w:bidi="hi_IN"/>
        </w:rPr>
        <w:t>दसवाँ दृश्य:</w:t>
      </w:r>
      <w:r>
        <w:rPr>
          <w:lang w:val="hi_IN" w:bidi="hi_IN"/>
        </w:rPr>
        <w:t xml:space="preserve"> जब पतरस और यूहन्ना यीशु के बारे में गवाही देना समाप्त कर देते हैं और लोगों को वह सब कुछ बता देते हैं जो परमेश्वर उनसे चाहता है, तो वे यरूशलेम वापस जाने की अपनी यात्रा शुरू करते हैं। वे वापस जाते हुए सामरी गाँवों में यीशु के बारे में सुसमाचार साझा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यरूशलेम के विश्वासी जो सताव से भाग गए थे</w:t>
      </w:r>
    </w:p>
    <w:p>
      <w:pPr>
        <w:pStyle w:val="ListBullet"/>
        <w:spacing w:line="240" w:lineRule="auto"/>
        <w:ind w:left="720"/>
      </w:pPr>
      <w:r>
        <w:rPr>
          <w:lang w:val="hi_IN" w:bidi="hi_IN"/>
        </w:rPr>
      </w:r>
      <w:r>
        <w:rPr>
          <w:lang w:val="hi_IN" w:bidi="hi_IN"/>
        </w:rPr>
        <w:t>फिलिप्पुस, यरूशलेम के विश्वासियों में से एक</w:t>
      </w:r>
    </w:p>
    <w:p>
      <w:pPr>
        <w:pStyle w:val="ListBullet"/>
        <w:spacing w:line="240" w:lineRule="auto"/>
        <w:ind w:left="720"/>
      </w:pPr>
      <w:r>
        <w:rPr>
          <w:lang w:val="hi_IN" w:bidi="hi_IN"/>
        </w:rPr>
      </w:r>
      <w:r>
        <w:rPr>
          <w:lang w:val="hi_IN" w:bidi="hi_IN"/>
        </w:rPr>
        <w:t>भीड़, या सामरिया के मुख्य शहर के लोग जिनसे फिलिप्पुस ने बात की</w:t>
      </w:r>
    </w:p>
    <w:p>
      <w:pPr>
        <w:pStyle w:val="ListBullet"/>
        <w:spacing w:line="240" w:lineRule="auto"/>
        <w:ind w:left="720"/>
      </w:pPr>
      <w:r>
        <w:rPr>
          <w:lang w:val="hi_IN" w:bidi="hi_IN"/>
        </w:rPr>
      </w:r>
      <w:r>
        <w:rPr>
          <w:lang w:val="hi_IN" w:bidi="hi_IN"/>
        </w:rPr>
        <w:t>अशुद्ध आत्माएँ जो लोगों में से बाहर आई हैं</w:t>
      </w:r>
    </w:p>
    <w:p>
      <w:pPr>
        <w:pStyle w:val="ListBullet"/>
        <w:spacing w:line="240" w:lineRule="auto"/>
        <w:ind w:left="720"/>
      </w:pPr>
      <w:r>
        <w:rPr>
          <w:lang w:val="hi_IN" w:bidi="hi_IN"/>
        </w:rPr>
      </w:r>
      <w:r>
        <w:rPr>
          <w:lang w:val="hi_IN" w:bidi="hi_IN"/>
        </w:rPr>
        <w:t>लकवाग्रस्त और लंगड़े लोग जिन्हें फिलिप्पुस ने चंगा किया था</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यरूशलेम में बारह प्रेरित</w:t>
      </w:r>
    </w:p>
    <w:p>
      <w:pPr>
        <w:pStyle w:val="ListBullet"/>
        <w:spacing w:line="240" w:lineRule="auto"/>
        <w:ind w:left="720"/>
      </w:pPr>
      <w:r>
        <w:rPr>
          <w:lang w:val="hi_IN" w:bidi="hi_IN"/>
        </w:rPr>
      </w:r>
      <w:r>
        <w:rPr>
          <w:lang w:val="hi_IN" w:bidi="hi_IN"/>
        </w:rPr>
        <w:t>प्रेरित पतरस और यूहन्ना</w:t>
      </w:r>
    </w:p>
    <w:p>
      <w:pPr>
        <w:pStyle w:val="ListBullet"/>
        <w:spacing w:line="240" w:lineRule="auto"/>
        <w:ind w:left="720"/>
      </w:pPr>
      <w:r>
        <w:rPr>
          <w:lang w:val="hi_IN" w:bidi="hi_IN"/>
        </w:rPr>
      </w:r>
      <w:r>
        <w:rPr>
          <w:lang w:val="hi_IN" w:bidi="hi_IN"/>
        </w:rPr>
        <w:t>पवित्र आत्मा, या परमेश्वर का आत्मा</w:t>
      </w:r>
    </w:p>
    <w:p>
      <w:pPr>
        <w:pStyle w:val="ListBullet"/>
        <w:spacing w:line="240" w:lineRule="auto"/>
        <w:ind w:left="720"/>
      </w:pPr>
      <w:r>
        <w:rPr>
          <w:lang w:val="hi_IN" w:bidi="hi_IN"/>
        </w:rPr>
      </w:r>
      <w:r>
        <w:rPr>
          <w:lang w:val="hi_IN" w:bidi="hi_IN"/>
        </w:rPr>
        <w:t>सामरिया के गाँवों के वे लोग, जिनसे पतरस और यूहन्ना ने यीशु के सुसमाचार के बारे में बात की।</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सताव के कारण यरूशलेम से भागे हुए विश्वासी नगर-नगर जाकर लोगों को यीशु का सुसमाचार बताते रहे।</w:t>
      </w:r>
    </w:p>
    <w:p>
      <w:pPr/>
      <w:r>
        <w:rPr>
          <w:lang w:val="hi_IN" w:bidi="hi_IN"/>
        </w:rPr>
      </w:r>
      <w:r>
        <w:rPr>
          <w:lang w:val="hi_IN" w:bidi="hi_IN"/>
        </w:rPr>
        <w:t>फिलिप्पुस, प्रेरितों द्वारा चुने गए अगुवों में से एक था, जो यरूशलेम से भागकर सामरिया के मुख्य शहर में गया। सामरिया एक रोमी प्रान्त था जो यहूदिया के उत्तर में, भूमध्य सागर के पूर्वी तट पर स्थित था। फिलिप्पुस ने लगभग 100 किलोमीटर की दूरी तय की। उसे वहाँ पहुँचने में लगभग 2 से 3 दिन लगे होंगे। वह जिस शहर में गया, वह शायद सामरिया की राजधानी था, जिसे सामरिया भी कहा जाता था, या रोमी समय में सेबस्त कहा जाता था। फिलिप्पुस वहाँ लोगों को यह सुसमाचार बता रहा था कि यीशु ही मसीह है, अर्थात वादा किया हुआ उद्धारकर्ता। वहाँ रहने वाले लोग यहूदियों के वंशज थे जिन्होंने गैर-यहूदियों से विवाह किया था। यहूदी उन्हें अशुद्ध मानते थे। यह ध्यान देना महत्वपूर्ण है कि सामरिया पहला स्थान था जहाँ यीशु के स्वर्ग जाने के बाद विश्वासी गैर-यहूदियों के साथ यीशु का सुसमाचार साझा करते थे।</w:t>
      </w:r>
    </w:p>
    <w:p>
      <w:pPr/>
      <w:r>
        <w:rPr>
          <w:lang w:val="hi_IN" w:bidi="hi_IN"/>
        </w:rPr>
      </w:r>
      <w:r>
        <w:rPr>
          <w:lang w:val="hi_IN" w:bidi="hi_IN"/>
        </w:rPr>
        <w:t xml:space="preserve">यहाँ रुकें और अनुवाद समूह को एक नक्शा दिखाएँ जो </w:t>
      </w:r>
      <w:r>
        <w:rPr>
          <w:lang w:val="hi_IN" w:bidi="hi_IN"/>
        </w:rPr>
        <w:t>फिलिप्पुस की यरूशलेम से सामरिया के मुख्य शहर की यात्रा को दिखाता है</w:t>
      </w:r>
      <w:r>
        <w:rPr>
          <w:lang w:val="hi_IN" w:bidi="hi_IN"/>
        </w:rPr>
        <w:t>।</w:t>
      </w:r>
    </w:p>
    <w:p>
      <w:pPr/>
      <w:r>
        <w:rPr>
          <w:lang w:val="hi_IN" w:bidi="hi_IN"/>
        </w:rPr>
      </w:r>
      <w:r>
        <w:rPr>
          <w:lang w:val="hi_IN" w:bidi="hi_IN"/>
        </w:rPr>
        <w:t>फिलिप्पुस ने कई चिन्ह और आश्चर्यकर्म किए जिनमें लोगों में से दुष्ट आत्माओं को निकालना और लकवे वाले लोगों और लंगड़े लोगों को चंगा करना शामिल था। यह ध्यान देना महत्वपूर्ण है कि मूल बाइबल पाठ यह दर्शाता है कि फिलिप्पुस बहुत बार अलौकिक चिन्ह कर रहा था। यह ध्यान देना महत्वपूर्ण है कि परमेश्वर ने उसे उन चिन्हों को करने की क्षमता दी थी। जब शहर में भीड़ ने उसके अलौकिक चिन्ह देखे और उसे यीशु के मसीहा होने के बारे में कहते हुए सुना, तो उन सभी ने एक मन से उसके संदेश पर ध्यान दिया। यह जानना महत्वपूर्ण है कि “भीड़” वाक्यांश का अर्थ है कि बड़ी संख्या में शहर के लोगों ने फिलिप्पुस की बात सुनी।</w:t>
      </w:r>
    </w:p>
    <w:p>
      <w:pPr/>
      <w:r>
        <w:rPr>
          <w:lang w:val="hi_IN" w:bidi="hi_IN"/>
        </w:rPr>
      </w:r>
      <w:r>
        <w:rPr>
          <w:lang w:val="hi_IN" w:bidi="hi_IN"/>
        </w:rPr>
        <w:t>यह जानना महत्वपूर्ण है कि जब लोगों ने सभी चमत्कारी चिन्हों को देखा और यह संदेश सुना कि यीशु उनका उद्धारकर्ता है, तो वे सब अपने हृदय में बहुत आनन्दित हुए। वे अपने परिवार और दोस्तों को स्वतंत्र होते हुए देखकर बहुत आनन्दित हुए होंगे। शारीरिक समस्याएँ चंगा हो गई थीं और अशुद्ध आत्माओं को बाहर निकाल दिया गया था। वे भी यह जानकर बहुत खुश हुए होंगे कि अब उनके पाप क्षमा किए गए हैं और यीशु के मरने और मृत्यु में से जी उठने के कारण वे अनन्त जीवन पा सकते हैं।</w:t>
      </w:r>
    </w:p>
    <w:p>
      <w:pPr/>
      <w:r>
        <w:rPr>
          <w:lang w:val="hi_IN" w:bidi="hi_IN"/>
        </w:rPr>
      </w:r>
      <w:r>
        <w:rPr>
          <w:lang w:val="hi_IN" w:bidi="hi_IN"/>
        </w:rPr>
        <w:t>उस समय जब फिलिप्पुस शहर में था, वहाँ शमौन नाम का एक व्यक्ति था। शमौन ने जादू-टोना या जादू का अभ्यास किया। वह सामरिया के प्रान्त के लोगों को लंबे समय तक किए गए चिन्हों से आश्चर्यचकित कर देता था। वह अपने आप को महान व्यक्ति मानता था और छोटे से बड़े तक सभी लोगों ने वास्तव में उसकी बात सुनी और कहा, “यह व्यक्ति परमेश्वर की सामर्थ्य है जिसे महान कहा जाता है!” यह ध्यान देना महत्वपूर्ण है कि शमौन ने दुष्ट आत्माओं की शक्ति से जादू-टोना का अभ्यास किया, न कि सृष्टिकर्ता परमेश्वर की शक्ति के द्वारा।</w:t>
      </w:r>
    </w:p>
    <w:p>
      <w:pPr/>
      <w:r>
        <w:rPr>
          <w:lang w:val="hi_IN" w:bidi="hi_IN"/>
        </w:rPr>
      </w:r>
      <w:r>
        <w:rPr>
          <w:lang w:val="hi_IN" w:bidi="hi_IN"/>
        </w:rPr>
        <w:t>लेकिन जब सामरियों ने परमेश्वर के राज्य और यीशु के सुसमाचार के बारे में फिलिप्पुस के संदेश पर विश्वास किया, तो फिलिप्पुस ने उन्हें बपतिस्मा दिया। शब्द “परन्तु” यह दर्शाता है कि जब उन्होंने यीशु के नाम पर विश्वास किया, तो उन्होंने शमौन का अनुसरण करना छोड़ दिया। फिर शमौन ने स्वयं विश्वास किया और फिलिप्पुस ने उसे बपतिस्मा दिया। बपतिस्मा एक ऐसी विधि है, जिसमें उस समय एक विश्वासी दूसरे विश्वासी को पूरी तरह से पानी में डुबोता था, जो यीशु की मृत्यु और पुनरुत्थान के प्रतीक के रूप में होता था। बपतिस्मा के लिए प्रयुक्त यूनानी शब्द का अर्थ है पानी के भीतर डालना या पानी के नीचे रखना। लोग नगरों में अनुष्ठानिक शुद्धिकरण के कुंडों में, या किसी नदी, झील, या समुद्र में बपतिस्मा देते थे।</w:t>
      </w:r>
    </w:p>
    <w:p>
      <w:pPr/>
      <w:r>
        <w:rPr>
          <w:lang w:val="hi_IN" w:bidi="hi_IN"/>
        </w:rPr>
      </w:r>
      <w:r>
        <w:rPr>
          <w:lang w:val="hi_IN" w:bidi="hi_IN"/>
        </w:rPr>
        <w:t>यरूशलेम के प्रेरितों ने सुना कि सामरी लोगों ने यीशु के बारे में परमेश्वर के उस संदेश पर विश्वास किया है, जो फिलिप्पुस प्रचार करता था। शायद फिलिप्पुस ने किसी के द्वारा संदेश भेजा और प्रेरितों को बताया कि सामरिया के लोगों ने यीशु पर विश्वास किया था। इसलिए प्रेरितों ने पतरस और यूहन्ना को सामरिया के शहर में भेजा जहाँ फिलिप्पुस था। यह ध्यान देना महत्वपूर्ण है कि पतरस और यूहन्ना जानते थे कि पवित्र आत्मा अभी तक सामरी विश्वासियों पर नहीं आया था। बाइबल के कुछ संस्करण कहते हैं कि पवित्र आत्मा अभी तक उन पर "गिरा नहीं" था। “गिरा” यूनानी पाठ का सटीक अनुवाद है और इसका अर्थ है किसी पर आना या किसी में प्रवेश करना। संभवतः यरूशलेम में प्रेरितों को भेजी गई विवरण से प्रेरितों को पता था कि पवित्र आत्मा अभी तक विश्वासियों पर नहीं उतरा था, या शायद उन्होंने फिलिप्पुस और विश्वासियों से बात करने से यह महसूस किया होगा। इसलिए उन्होंने पवित्र आत्मा भेजने के लिए परमेश्वर से प्रार्थना की। फिर उन्होंने विश्वासियों पर हाथ रखा और पवित्र आत्मा उन पर आया। प्रेरितों ने शायद अपने हाथ विश्वासियों के सिरों पर रखा होगा। इसमें काफ़ी समय लगा होगा, क्योंकि केवल दो प्रेरित थे और विश्वासी बहुत अधिक थे।</w:t>
      </w:r>
    </w:p>
    <w:p>
      <w:pPr/>
      <w:r>
        <w:rPr>
          <w:lang w:val="hi_IN" w:bidi="hi_IN"/>
        </w:rPr>
      </w:r>
      <w:r>
        <w:rPr>
          <w:lang w:val="hi_IN" w:bidi="hi_IN"/>
        </w:rPr>
        <w:t>जब शमौन ने देखा कि प्रेरितों के लोगों पर हाथ रखने से विश्वासियों पर पवित्र आत्मा उतरता है, तो उसने यह सामर्थ्य खरीदने के लिए उन्हें पैसे देने की पेशकश की। वह चाहता था कि वह किसी को भी पवित्र आत्मा दे सके, चाहे वह एक विश्वासी हो या नहीं। यह ध्यान देना महत्वपूर्ण है कि शमौन शायद पहले ही अपने पाप से पूरी तरह से दूर नहीं हुआ था और वह शायद अपनी "महान शक्ति" होने की पिछली प्रतिष्ठा की लालसा कर रहा था।</w:t>
      </w:r>
    </w:p>
    <w:p>
      <w:pPr/>
      <w:r>
        <w:rPr>
          <w:lang w:val="hi_IN" w:bidi="hi_IN"/>
        </w:rPr>
      </w:r>
      <w:r>
        <w:rPr>
          <w:lang w:val="hi_IN" w:bidi="hi_IN"/>
        </w:rPr>
        <w:t>पतरस ने शमौन को कड़ी फटकार दी क्योंकि वह सोचता था कि वह धन देने से परमेश्वर का वरदान प्राप्त कर सकता है। उसने कहा कि शमौन और उसका धन दोनों नरक में जाने के योग्य हैं। उसने शमौन से कहा कि वह उनके काम में भाग नहीं ले सकता क्योंकि उसका हृदय परमेश्वर के सामने सही नहीं था। पतरस ने उससे कहा कि वह अपने दुष्ट व्यवहार से पश्चाताप करे और प्रभु परमेश्वर से प्रार्थना करे, ताकि यदि संभव हो, तो परमेश्वर उसे उस बात के लिए क्षमा कर दे जिसे वह करने का इरादा रखता था।</w:t>
      </w:r>
    </w:p>
    <w:p>
      <w:pPr/>
      <w:r>
        <w:rPr>
          <w:lang w:val="hi_IN" w:bidi="hi_IN"/>
        </w:rPr>
      </w:r>
      <w:r>
        <w:rPr>
          <w:lang w:val="hi_IN" w:bidi="hi_IN"/>
        </w:rPr>
        <w:t>शमौन ने पतरस और यूहन्ना दोनों से विनती की कि वे उसके लिए प्रार्थना करें, ताकि पवित्र आत्मा के लिए पैसे देने की पेशकश करने पर परमेश्वर उसे दंड न दे।</w:t>
      </w:r>
    </w:p>
    <w:p>
      <w:pPr/>
      <w:r>
        <w:rPr>
          <w:lang w:val="hi_IN" w:bidi="hi_IN"/>
        </w:rPr>
      </w:r>
      <w:r>
        <w:rPr>
          <w:lang w:val="hi_IN" w:bidi="hi_IN"/>
        </w:rPr>
        <w:t>जब पतरस और यूहन्ना ने सामरियों को यीशु के बारे में जो कुछ जानते थे वह बताने और उन्हें परमेश्वर का संदेश समझाने का कार्य पूरा किया, तो वे यरूशलेम लौट आए। यह ध्यान देना महत्वपूर्ण है कि इतने सारे सामरियों को यीशु पर विश्वास करते देखकर वे प्रोत्साहित हुए, और लौटते समय उन्होंने कई गाँवों में यीशु का सुसमाचार सुनाया।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दस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यरूशलेम के विश्वासी जो सताव से भाग गए थे</w:t>
      </w:r>
    </w:p>
    <w:p>
      <w:pPr>
        <w:pStyle w:val="ListBullet"/>
        <w:spacing w:line="240" w:lineRule="auto"/>
        <w:ind w:left="720"/>
      </w:pPr>
      <w:r>
        <w:rPr>
          <w:lang w:val="hi_IN" w:bidi="hi_IN"/>
        </w:rPr>
      </w:r>
      <w:r>
        <w:rPr>
          <w:lang w:val="hi_IN" w:bidi="hi_IN"/>
        </w:rPr>
        <w:t>फिलिप्पुस, यरूशलेम के विश्वासियों में से एक</w:t>
      </w:r>
    </w:p>
    <w:p>
      <w:pPr>
        <w:pStyle w:val="ListBullet"/>
        <w:spacing w:line="240" w:lineRule="auto"/>
        <w:ind w:left="720"/>
      </w:pPr>
      <w:r>
        <w:rPr>
          <w:lang w:val="hi_IN" w:bidi="hi_IN"/>
        </w:rPr>
      </w:r>
      <w:r>
        <w:rPr>
          <w:lang w:val="hi_IN" w:bidi="hi_IN"/>
        </w:rPr>
        <w:t>भीड़, या सामरिया के मुख्य शहर के लोग जिनसे फिलिप्पुस ने बात की</w:t>
      </w:r>
    </w:p>
    <w:p>
      <w:pPr>
        <w:pStyle w:val="ListBullet"/>
        <w:spacing w:line="240" w:lineRule="auto"/>
        <w:ind w:left="720"/>
      </w:pPr>
      <w:r>
        <w:rPr>
          <w:lang w:val="hi_IN" w:bidi="hi_IN"/>
        </w:rPr>
      </w:r>
      <w:r>
        <w:rPr>
          <w:lang w:val="hi_IN" w:bidi="hi_IN"/>
        </w:rPr>
        <w:t>अशुद्ध या दुष्ट आत्माएँ जो लोगों में से बाहर आई हैं</w:t>
      </w:r>
    </w:p>
    <w:p>
      <w:pPr>
        <w:pStyle w:val="ListBullet"/>
        <w:spacing w:line="240" w:lineRule="auto"/>
        <w:ind w:left="720"/>
      </w:pPr>
      <w:r>
        <w:rPr>
          <w:lang w:val="hi_IN" w:bidi="hi_IN"/>
        </w:rPr>
      </w:r>
      <w:r>
        <w:rPr>
          <w:lang w:val="hi_IN" w:bidi="hi_IN"/>
        </w:rPr>
        <w:t>लकवाग्रस्त और लंगड़े लोग जिन्हें फिलिप्पुस ने चंगा किया था</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यरूशलेम में बारह प्रेरित</w:t>
      </w:r>
    </w:p>
    <w:p>
      <w:pPr>
        <w:pStyle w:val="ListBullet"/>
        <w:spacing w:line="240" w:lineRule="auto"/>
        <w:ind w:left="720"/>
      </w:pPr>
      <w:r>
        <w:rPr>
          <w:lang w:val="hi_IN" w:bidi="hi_IN"/>
        </w:rPr>
      </w:r>
      <w:r>
        <w:rPr>
          <w:lang w:val="hi_IN" w:bidi="hi_IN"/>
        </w:rPr>
        <w:t>प्रेरित पतरस और यूहन्ना</w:t>
      </w:r>
    </w:p>
    <w:p>
      <w:pPr>
        <w:pStyle w:val="ListBullet"/>
        <w:spacing w:line="240" w:lineRule="auto"/>
        <w:ind w:left="720"/>
      </w:pPr>
      <w:r>
        <w:rPr>
          <w:lang w:val="hi_IN" w:bidi="hi_IN"/>
        </w:rPr>
      </w:r>
      <w:r>
        <w:rPr>
          <w:lang w:val="hi_IN" w:bidi="hi_IN"/>
        </w:rPr>
        <w:t>पवित्र आत्मा, या परमेश्वर का आत्मा</w:t>
      </w:r>
    </w:p>
    <w:p>
      <w:pPr>
        <w:pStyle w:val="ListBullet"/>
        <w:spacing w:line="240" w:lineRule="auto"/>
        <w:ind w:left="720"/>
      </w:pPr>
      <w:r>
        <w:rPr>
          <w:lang w:val="hi_IN" w:bidi="hi_IN"/>
        </w:rPr>
      </w:r>
      <w:r>
        <w:rPr>
          <w:lang w:val="hi_IN" w:bidi="hi_IN"/>
        </w:rPr>
        <w:t xml:space="preserve"> सामरिया के गाँवों के वे लोग, जिनसे पतरस और यूहन्ना ने यीशु के सुसमाचार के बारे में बात की।</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यरूशलेम से भागे हुए विश्वासी जहाँ भी गए, यीशु का सुसमाचार प्रचार करते रहे।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यरूशलेम के विश्वासियों की भूमिका निभाने वाले कलाकारों से पूछें, "आप कैसा महसूस कर रहे हैं?" आप ऐसी बातें सुन सकते हैं, जैसे, "यरूशलेम में हमारे भाइयों और बहनों को मरते हुए देखना बहुत कठिन था!" "परमेश्वर का हमें भागने के लिए प्रेरित करने का कोई उद्देश्य होगा," और "हम जहाँ भी जाएँ हमें यीशु का सुसमाचार साझा करना चाहिए! हम चाहते हैं कि दूसरे लोग जान लें कि जब वे यीशु पर भरोसा करते हैं तो उन्हें अनन्त जीवन मिल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फिलिप्पुस, जो विश्वासियों में से एक था, सामरिया के मुख्य शहर में गया और वहाँ के लोगों को बताया कि यीशु मसीह है। परमेश्वर ने फिलिप्पुस को कई चिन्ह करने में सक्षम बनाया। उसने लोगों में से बहुत से अशुद्ध आत्माओं को बाहर निकाला और बहुत से लकवा वाले लोगों और लंगड़े लोगों को चंगा किया। जब भीड़ ने उसे बोलते हुए सुना और उसके किए हुए चमत्कारिक चिन्ह देखे तो वे सभी ने उसे ध्यान से सुना। और लोगों के हृदय बहुत आनन्दित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शहर के लोगों की भूमिका निभाने वाले कलाकारों से पूछें, "आप कैसा महसूस कर रहे हैं?" आप ऐसी बातें सुन सकते हैं, "वाह—फिलिप्पुस जो चिन्ह कर रहा है वे अद्भुत हैं! केवल परमेश्वर ही उसे ऐसी सामर्थ्य दे सकता है!" "मैं बहुत खुश हूँ कि मैं फिर से चल सकता हूँ!" "मुझे यह खबर पसंद है कि यीशु मसीहा है—हम उसका इंतजार कर रहे हैं!" और "हमें फिलिप्पुस की बातों पर ध्यान देना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शमौन नाम का एक व्यक्ति शहर में था और वह कई वर्षों से जादू-टोना का अभ्यास कर रहा था। वह लोगों को आश्चर्यचकित कर देता है और कहता है कि वह कोई महान व्यक्ति है। छोटे से बड़े तक सभी ने, अक्सर उसे महान व्यक्ति—परमेश्वर की सामर्थ्य कहकर बोलाते थे। वे उसकी बात ध्यान से सुनते थे, क्योंकि उसने लंबे समय तक अपने जादू से उन्हें चकित कर रखा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शमौन की भूमिका निभाने वाले अभिनेता से पूछें, "आप कैसा महसूस कर रहे हैं?" आप ऐसी बातें सुन सकते हैं, जैसे, “मुझे महत्वपूर्ण महसूस करना अच्छा लगता है!” “मैं वे अद्भुत चमत्कार कर सकता हूँ, और मेरे अलावा कोई और नहीं जानता कि उन्हें कैसे किया जाता है!” और "लोग सोचते हैं कि मेरे पास परमेश्वर की सामर्थ्य है। मैं इसके द्वारा बहुत धन कमा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लेकिन अब लोग फिलिप्पुस के परमेश्वर के राज्य और यीशु मसीह के नाम के सुसमाचार के संदेश पर विश्वास करते हैं। इसके परिणामस्वरूप फिलिप्पुस ने कई पुरुषों और स्त्रियों को बपतिस्मा दिया। और शमौन ने भी विश्वास किया और फिलिप्पुस ने उसे बपतिस्मा दिया। वह फिलिप्पुस जहाँ भी जाता, उसके पीछे-पीछे चलने लगा, और फिलिप्पुस द्वारा किए गए चिन्हों और महान आश्चर्यकर्मों को देखकर वह चकित हो गया।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सामरी विश्वासियों की भूमिका निभाने वाले अभिनेता से पूछें, "आप कैसा महसूस कर रहे हैं?" आप ऐसी बातें सुन सकते हैं, जैसे, "परमेश्वर की स्तुति हो—हमारे पाप क्षमा किए गए हैं!" "हम अब शमौन का अनुसरण नहीं कर सकते हैं! उसके आश्चर्यकर्म परमेश्वर के नहीं थे!" और "देखो! शमौन भी एक विश्वासी बन गया! उसने अपना जादू करना बंद कर दिया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यरूशलेम के प्रेरितों ने सुना कि सामरिया के लोगों ने परमेश्वर का संदेश स्वीकार कर लिया है, तो उन्होंने पतरस और यूहन्ना को वहाँ भेजा। जैसे ही वे पहुँचे, उन्होंने इन नए विश्वासियों के लिए प्रार्थना की कि वे पवित्र आत्मा प्राप्त करें। पवित्र आत्मा अभी तक उनमें से किसी पर नहीं आया था, क्योंकि उन्होंने केवल प्रभु यीशु के नाम में बपतिस्मा लिया था। फिर पतरस और यूहन्ना इन विश्वासियों पर अपने हाथ रखते हैं, और उन्होंने पवित्र आत्मा प्राप्त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प्रेरितों की भूमिका निभाने वाले अभिनेता से पूछें, "आप कैसा महसूस कर रहे हैं?" आप ऐसी बातें सुन सकते हैं, जैसे, "सामरियों को भी यीशु पर विश्वास करते हुए देखना अविश्वसनीय है!" "परमेश्वर की स्तुति हो कि वह अब हमारे द्वारा उन्हें पवित्र आत्मा दे रहा है," और "अब सामरी जानते हैं कि वे अन्य सभी विश्वासियों की तरह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शमौन ने देखा कि प्रेरितों के लोगों पर हाथ रखने से आत्मा प्रदान की जाती है, तो उसने यह सामर्थ्य खरीदने के लिए उन्हें धन देने की पेशकश की। उसने कहा, "यह सामर्थ्य मुझे भी दे ताकि जब मैं लोगों पर हाथ रखूँ, तो वे पवित्र आत्मा प्राप्त करें!"</w:t>
      </w:r>
    </w:p>
    <w:p>
      <w:pPr/>
      <w:r>
        <w:rPr>
          <w:lang w:val="hi_IN" w:bidi="hi_IN"/>
        </w:rPr>
      </w:r>
      <w:r>
        <w:rPr>
          <w:lang w:val="hi_IN" w:bidi="hi_IN"/>
        </w:rPr>
        <w:t>लेकिन पतरस ने उत्तर दिया, "तेरा धन नष्ट हो जाए, क्योंकि तू सोचता है कि परमेश्वर का वरदान खरीदा जा सकता है! इसमें तुम्हारी कोई भूमिका नहीं हो सकती क्योंकि तुम्हारा हृदय परमेश्वर के साथ सही नहीं है। अपनी दुष्टता के बारे में पश्चाताप कर और प्रभु से प्रार्थना कर। शायद वह तेरे दुष्ट विचारों को क्षमा करेगा, क्योंकि मैं देख सकता हूँ कि तू कड़वे जलन से भरा हुआ है और पाप के बन्धन में पड़ा है।"</w:t>
      </w:r>
    </w:p>
    <w:p>
      <w:pPr/>
      <w:r>
        <w:rPr>
          <w:lang w:val="hi_IN" w:bidi="hi_IN"/>
        </w:rPr>
      </w:r>
      <w:r>
        <w:rPr>
          <w:lang w:val="hi_IN" w:bidi="hi_IN"/>
        </w:rPr>
        <w:t>शमौन ने उनसे विनती की कि वे उसके लिए प्रभु परमेश्वर से प्रार्थना करें, ताकि "ये भयानक बातें जो तुमने कही हैं मेरे साथ न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शमौन की भूमिका निभाने वाले अभिनेता से पूछें, "आप कैसा महसूस कर रहे हैं?" आप ऐसी बातें सुन सकते हैं, जैसे, "मुझे बहुत खेद है कि मैंने इस तरह से परमेश्वर के विरुद्ध पाप किया है!" “यह मेरी मूर्खता और स्वार्थ था!” और "मुझे सच में आशा है कि परमेश्वर मुझे क्षमा कर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सामरिया में प्रभु के वचन की गवाही देने और प्रचार करने के बाद, पतरस और यूहन्ना यरूशलेम लौट आए। और रास्ते में उन्होंने कई सामरिया के गाँवों में रुककर सुसमाचार का प्रचार किया।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फिलिप्पुस सामरिया नगर में गया और वहाँ लोगों को मसीह का प्रचार किया। उसी शब्द का इस्तेमाल करना याद रखें जिसका इस्तेमाल आपने पहले मसीह के लिए किया है। </w:t>
      </w:r>
      <w:r>
        <w:rPr>
          <w:lang w:val="hi_IN" w:bidi="hi_IN"/>
        </w:rPr>
        <w:t>मसीह</w:t>
      </w:r>
      <w:r>
        <w:rPr>
          <w:lang w:val="hi_IN" w:bidi="hi_IN"/>
        </w:rPr>
        <w:t xml:space="preserve"> की पूरी परिभाषा मुख्य शब्दावली में पाई जा सकती है।</w:t>
      </w:r>
    </w:p>
    <w:p>
      <w:pPr/>
      <w:r>
        <w:rPr>
          <w:lang w:val="hi_IN" w:bidi="hi_IN"/>
        </w:rPr>
      </w:r>
      <w:r>
        <w:rPr>
          <w:lang w:val="hi_IN" w:bidi="hi_IN"/>
        </w:rPr>
        <w:t xml:space="preserve">क्योंकि </w:t>
      </w:r>
      <w:r>
        <w:rPr>
          <w:b/>
          <w:lang w:val="hi_IN" w:bidi="hi_IN"/>
        </w:rPr>
        <w:t>अशुद्ध आत्माएँ</w:t>
      </w:r>
      <w:r>
        <w:rPr>
          <w:lang w:val="hi_IN" w:bidi="hi_IN"/>
        </w:rPr>
        <w:t xml:space="preserve"> ज़ोर से चिल्लाती हुई बहुत-से लोगों में से बाहर निकल गईं। उसी शब्द का उपयोग करना याद रखें जो आपने पहले अशुद्ध आत्मा के लिए उपयोग किया था। अशुद्ध </w:t>
      </w:r>
      <w:r>
        <w:rPr>
          <w:b/>
          <w:lang w:val="hi_IN" w:bidi="hi_IN"/>
        </w:rPr>
        <w:t>आत्मा की पूरी</w:t>
      </w:r>
      <w:r>
        <w:rPr>
          <w:lang w:val="hi_IN" w:bidi="hi_IN"/>
        </w:rPr>
        <w:t xml:space="preserve"> परिभाषा मुख्य शब्दावली में पाई जा सकती है।</w:t>
      </w:r>
    </w:p>
    <w:p>
      <w:pPr/>
      <w:r>
        <w:rPr>
          <w:lang w:val="hi_IN" w:bidi="hi_IN"/>
        </w:rPr>
      </w:r>
      <w:r>
        <w:rPr>
          <w:lang w:val="hi_IN" w:bidi="hi_IN"/>
        </w:rPr>
        <w:t xml:space="preserve"> लेकिन जब उन्होंने फिलिप्पुस पर विश्वास किया क्योंकि वह </w:t>
      </w:r>
      <w:r>
        <w:rPr>
          <w:b/>
          <w:lang w:val="hi_IN" w:bidi="hi_IN"/>
        </w:rPr>
        <w:t>परमेश्वर</w:t>
      </w:r>
      <w:r>
        <w:rPr>
          <w:lang w:val="hi_IN" w:bidi="hi_IN"/>
        </w:rPr>
        <w:t xml:space="preserve"> के राज्य और यीशु मसीह के नाम के सुसमाचार का प्रचार करता था, तो पुरुष और स्त्रियों दोनों ने </w:t>
      </w:r>
      <w:r>
        <w:rPr>
          <w:b/>
          <w:lang w:val="hi_IN" w:bidi="hi_IN"/>
        </w:rPr>
        <w:t>बपतिस्मा</w:t>
      </w:r>
      <w:r>
        <w:rPr>
          <w:lang w:val="hi_IN" w:bidi="hi_IN"/>
        </w:rPr>
        <w:t xml:space="preserve"> लिया।</w:t>
      </w:r>
    </w:p>
    <w:p>
      <w:pPr/>
      <w:r>
        <w:rPr>
          <w:lang w:val="hi_IN" w:bidi="hi_IN"/>
        </w:rPr>
      </w:r>
      <w:r>
        <w:rPr>
          <w:lang w:val="hi_IN" w:bidi="hi_IN"/>
        </w:rPr>
        <w:t xml:space="preserve">उसी शब्द का इस्तेमाल करना याद रखें जिसका इस्तेमाल आपने पहले </w:t>
      </w:r>
      <w:r>
        <w:rPr>
          <w:b/>
          <w:lang w:val="hi_IN" w:bidi="hi_IN"/>
        </w:rPr>
        <w:t>परमेश्वर के राज्य</w:t>
      </w:r>
      <w:r>
        <w:rPr>
          <w:lang w:val="hi_IN" w:bidi="hi_IN"/>
        </w:rPr>
        <w:t xml:space="preserve"> के लिए किया है। </w:t>
      </w:r>
      <w:r>
        <w:rPr>
          <w:lang w:val="hi_IN" w:bidi="hi_IN"/>
        </w:rPr>
        <w:t>परमेश्वर के राज्य</w:t>
      </w:r>
      <w:r>
        <w:rPr>
          <w:lang w:val="hi_IN" w:bidi="hi_IN"/>
        </w:rPr>
        <w:t xml:space="preserve"> की पूरी परिभाषा मुख्य शब्दावली में पाई जा सकती है।</w:t>
      </w:r>
    </w:p>
    <w:p>
      <w:pPr/>
      <w:r>
        <w:rPr>
          <w:lang w:val="hi_IN" w:bidi="hi_IN"/>
        </w:rPr>
      </w:r>
      <w:r>
        <w:rPr>
          <w:b/>
          <w:lang w:val="hi_IN" w:bidi="hi_IN"/>
        </w:rPr>
        <w:t>बपतिस्मा</w:t>
      </w:r>
      <w:r>
        <w:rPr>
          <w:lang w:val="hi_IN" w:bidi="hi_IN"/>
        </w:rPr>
        <w:t xml:space="preserve"> एक बार होने वाला विधि है, जिसमें नया विश्वासी यीशु के प्रति अपनी प्रतिबद्धता और उसके साथ अपने एक होने को सार्वजनिक रूप से दिखाता है। बपतिस्मा, जिसका अर्थ है पानी के भीतर या पानी के नीचे डूबाना, यीशु के दफनाने और पुनरुत्थान का, और हमारे पुराने जीवन के प्रति हमारी मृत्यु और यीशु के साथ हमारे नए जीवन में पुनरुत्थान का प्रतीक है। उसी शब्द का उपयोग करना याद रखें जो आपने पहले बपतिस्मा लेने के लिए इस्तेमाल किया है। </w:t>
      </w:r>
      <w:r>
        <w:rPr>
          <w:lang w:val="hi_IN" w:bidi="hi_IN"/>
        </w:rPr>
        <w:t>बपतिस्मा</w:t>
      </w:r>
      <w:r>
        <w:rPr>
          <w:lang w:val="hi_IN" w:bidi="hi_IN"/>
        </w:rPr>
        <w:t xml:space="preserve"> की पूरी परिभाषा मुख्य शब्दावली में पाया जा सकता है।</w:t>
      </w:r>
    </w:p>
    <w:p>
      <w:pPr/>
      <w:r>
        <w:rPr>
          <w:lang w:val="hi_IN" w:bidi="hi_IN"/>
        </w:rPr>
      </w:r>
      <w:r>
        <w:rPr>
          <w:lang w:val="hi_IN" w:bidi="hi_IN"/>
        </w:rPr>
        <w:t xml:space="preserve">और </w:t>
      </w:r>
      <w:r>
        <w:rPr>
          <w:b/>
          <w:lang w:val="hi_IN" w:bidi="hi_IN"/>
        </w:rPr>
        <w:t>चिन्हों</w:t>
      </w:r>
      <w:r>
        <w:rPr>
          <w:lang w:val="hi_IN" w:bidi="hi_IN"/>
        </w:rPr>
        <w:t xml:space="preserve"> और जो बड़े </w:t>
      </w:r>
      <w:r>
        <w:rPr>
          <w:b/>
          <w:lang w:val="hi_IN" w:bidi="hi_IN"/>
        </w:rPr>
        <w:t>आश्चर्यकर्म</w:t>
      </w:r>
      <w:r>
        <w:rPr>
          <w:lang w:val="hi_IN" w:bidi="hi_IN"/>
        </w:rPr>
        <w:t xml:space="preserve"> किए गए उन्हें देखकर वह आश्चर्यचकित हो गया। ये शब्द उन शक्तिशाली कार्यों को दर्शाते हैं जो केवल परमेश्वर ही कर सकता है, और लोगों को उसकी महिमा से चकित कर सकता है। आश्चर्यकर्म, चिन्ह और अद्भुत काम सभी समान बातों को दर्शाते हैं। चिन्ह का अर्थ है वह चमत्कार जो लोगों को कुछ महत्वपूर्ण दिखाने के लिए होता है। उसी शब्द का उपयोग करना याद रखें जो आपने पहले चिन्ह और आश्चर्यकर्म के लिए उपयोग किए हैं। </w:t>
      </w:r>
      <w:r>
        <w:rPr>
          <w:lang w:val="hi_IN" w:bidi="hi_IN"/>
        </w:rPr>
        <w:t>चिन्ह</w:t>
      </w:r>
      <w:r>
        <w:rPr>
          <w:lang w:val="hi_IN" w:bidi="hi_IN"/>
        </w:rPr>
        <w:t xml:space="preserve"> और </w:t>
      </w:r>
      <w:r>
        <w:rPr>
          <w:lang w:val="hi_IN" w:bidi="hi_IN"/>
        </w:rPr>
        <w:t>आश्चर्यकर्म</w:t>
      </w:r>
      <w:r>
        <w:rPr>
          <w:lang w:val="hi_IN" w:bidi="hi_IN"/>
        </w:rPr>
        <w:t xml:space="preserve"> की पूरी परिभाषा मुख्य शब्दावली में पाई जा सकती है।</w:t>
      </w:r>
    </w:p>
    <w:p>
      <w:pPr/>
      <w:r>
        <w:rPr>
          <w:lang w:val="hi_IN" w:bidi="hi_IN"/>
        </w:rPr>
      </w:r>
      <w:r>
        <w:rPr>
          <w:lang w:val="hi_IN" w:bidi="hi_IN"/>
        </w:rPr>
        <w:t xml:space="preserve">अब जब यरूशलेम के </w:t>
      </w:r>
      <w:r>
        <w:rPr>
          <w:b/>
          <w:lang w:val="hi_IN" w:bidi="hi_IN"/>
        </w:rPr>
        <w:t>प्रेरितों</w:t>
      </w:r>
      <w:r>
        <w:rPr>
          <w:lang w:val="hi_IN" w:bidi="hi_IN"/>
        </w:rPr>
        <w:t xml:space="preserve"> ने सुना कि सामरिया ने परमेश्वर का वचन प्राप्त कर लिया है, तो उन्होंने पतरस और यूहन्ना को उनके पास भेजा। प्रेरित यीशु के अनुयायियों का मूल समूह हैं जिन्हें उसने अपने प्रतिनिधि के रूप में चुना है। वे इस कहानी के समय यरूशलेम की कलीसिया की अगुवाई करने में मदद कर रहे थे। उसी शब्द का उपयोग करना याद रखें जो आपने पहले प्रेरितों के लिए उपयोग किया था। </w:t>
      </w:r>
      <w:r>
        <w:rPr>
          <w:lang w:val="hi_IN" w:bidi="hi_IN"/>
        </w:rPr>
        <w:t>प्रेरितों</w:t>
      </w:r>
      <w:r>
        <w:rPr>
          <w:lang w:val="hi_IN" w:bidi="hi_IN"/>
        </w:rPr>
        <w:t xml:space="preserve"> की पूरी परिभाषा मुख्य शब्दावली में पाई जा सकती है।</w:t>
      </w:r>
    </w:p>
    <w:p>
      <w:pPr/>
      <w:r>
        <w:rPr>
          <w:lang w:val="hi_IN" w:bidi="hi_IN"/>
        </w:rPr>
      </w:r>
      <w:r>
        <w:rPr>
          <w:lang w:val="hi_IN" w:bidi="hi_IN"/>
        </w:rPr>
        <w:t xml:space="preserve">प्रेरितों ने पतरस और यूहन्ना को उनके पास भेजा, जो वहाँ आए और उनके लिए प्रार्थना की कि वे </w:t>
      </w:r>
      <w:r>
        <w:rPr>
          <w:b/>
          <w:lang w:val="hi_IN" w:bidi="hi_IN"/>
        </w:rPr>
        <w:t>पवित्र आत्मा</w:t>
      </w:r>
      <w:r>
        <w:rPr>
          <w:lang w:val="hi_IN" w:bidi="hi_IN"/>
        </w:rPr>
        <w:t xml:space="preserve"> प्राप्त करें। उसी शब्द का उपयोग करना याद रखें जो आपने पहले पवित्र आत्मा के लिए उपयोग किया था। </w:t>
      </w:r>
      <w:r>
        <w:rPr>
          <w:lang w:val="hi_IN" w:bidi="hi_IN"/>
        </w:rPr>
        <w:t>पवित्र आत्मा</w:t>
      </w:r>
      <w:r>
        <w:rPr>
          <w:lang w:val="hi_IN" w:bidi="hi_IN"/>
        </w:rPr>
        <w:t xml:space="preserve"> की पूरी परिभाषा मुख्य शब्दावली में पाई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8:26–40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8:26–40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 में फिलिप्पुस सामरिया के मुख्य नगर गया और कई लोगों के साथ यीशु के बारे में सुसमाचार साझा किया। वहाँ के लोग उसकी बातों से और परमेश्वर की शक्ति के द्वारा किए गए चमत्कारों से आश्चर्यचकित हो गए। बहुत से सामरियों ने यीशु को अपने उद्धारकर्ता के रूप में विश्वास किया, और फिलिप्पुस ने उन्हें बपतिस्मा दिया। दो प्रेरित, पतरस और यूहन्ना, यरूशलेम से आए, और जब प्रेरितों ने विश्वासियों पर हाथ रखा तो परमेश्वर ने उन्हें पवित्र आत्मा प्रदान किया।</w:t>
      </w:r>
    </w:p>
    <w:p>
      <w:pPr/>
      <w:r>
        <w:rPr>
          <w:lang w:val="hi_IN" w:bidi="hi_IN"/>
        </w:rPr>
      </w:r>
      <w:r>
        <w:rPr>
          <w:lang w:val="hi_IN" w:bidi="hi_IN"/>
        </w:rPr>
        <w:t>एक दिन जब फिलिप्पुस मुख्य नगर सामरिया में था, तो प्रभु का स्वर्गदूत या एक आत्मिक प्राणी, जिसे प्रभु परमेश्वर ने संदेश के साथ भेजा था, उसने फिलिप्पुस को आज्ञा दी, "उठकर दक्षिण की ओर उस मार्ग की ओर जा, जो यरूशलेम से गाज़ा तक जाता है।" यह सड़क, जो यरूशलेम में शुरू होती थी, लगभग 100 किलोमीटर लंबी थी। फिलिप्पुस को पहले सामरिया की राजधानी से यरूशलेम तक लगभग 100 किलोमीटर पैदल चलना पड़ता, और तब वह उस मार्ग पर पहुँचता जिसका वर्णन स्वर्गदूत ने किया था। पूरा मार्ग, या सम्भवतः उसका केवल वह भाग जो गाज़ा के निकट था, रेगिस्तान में स्थित था।</w:t>
      </w:r>
    </w:p>
    <w:p>
      <w:pPr/>
      <w:r>
        <w:rPr>
          <w:lang w:val="hi_IN" w:bidi="hi_IN"/>
        </w:rPr>
      </w:r>
      <w:r>
        <w:rPr>
          <w:lang w:val="hi_IN" w:bidi="hi_IN"/>
        </w:rPr>
        <w:t xml:space="preserve">यहाँ रुकें और अनुवाद समूह को एक नक्शा दिखाएँ जो फिलिप्पुस की सामरिया से जंगल की यात्रा को दिखाएँ जो </w:t>
      </w:r>
      <w:r>
        <w:rPr>
          <w:b/>
          <w:lang w:val="hi_IN" w:bidi="hi_IN"/>
        </w:rPr>
        <w:t>यरूशलेम से गाज़ा तक जाने वाले रेगिस्तान के मार्ग की यात्रा को दिखाता है</w:t>
      </w:r>
      <w:r>
        <w:rPr>
          <w:lang w:val="hi_IN" w:bidi="hi_IN"/>
        </w:rPr>
        <w:t>।</w:t>
      </w:r>
    </w:p>
    <w:p>
      <w:pPr/>
      <w:r>
        <w:rPr>
          <w:lang w:val="hi_IN" w:bidi="hi_IN"/>
        </w:rPr>
      </w:r>
      <w:r>
        <w:rPr>
          <w:lang w:val="hi_IN" w:bidi="hi_IN"/>
        </w:rPr>
        <w:t>इसलिए फिलिप्पुस ने स्वर्गदूत की आज्ञा का तुरंत पालन किया; वह उठ खड़ा हुआ और तुरंत यात्रा पर निकल पड़ा। जब वह रेगिस्तान के मार्ग पर चल रहा था, तब फिलिप्पुस ने एक कूश देश के व्यक्ति को देखा, जो एक खोजा और कूशियों की रानी कन्दाके के राज्य के पूरे राजकोष, अर्थात् राज्य की सारी धन-संपत्ति का अधिकारी था। कूश एक राज्य था जो उत्तरी अफ्रीका में ऊपरी नील घाटी में स्थित था, जो आज के समय में सूदान देश के क्षेत्र में आता है। खोजे शब्द का सामान्यतः अर्थ उस व्यक्ति से होता है जो नसबंदी या शारीरिक कारणों से सामान्य लैंगिक संबंध बनाने में असमर्थ होता है। पुराने नियम में, लोग खोजा शब्द का उपयोग एक उच्च राजनीतिक या सैन्य अधिकारी के लिए करते थे। शासक अक्सर अपने घर की स्त्रियों की रक्षा के लिए महत्वपूर्ण अधिकारियों को नियुक्त करते थे, जो खोजे थे। कन्दाके कूशियों की रानियों, अर्थात वहाँ की महिला शासकों, की आधिकारिक उपाधि थी। वह कूशी व्यक्ति एक महत्वपूर्ण अधिकारी था, जिसे लोगों को आदेश देने का अधिकार प्राप्त था। उसका रानी के सोने और चाँदी की देखभाल का एक बहुत महत्वपूर्ण काम था।</w:t>
      </w:r>
    </w:p>
    <w:p>
      <w:pPr/>
      <w:r>
        <w:rPr>
          <w:lang w:val="hi_IN" w:bidi="hi_IN"/>
        </w:rPr>
      </w:r>
      <w:r>
        <w:rPr>
          <w:lang w:val="hi_IN" w:bidi="hi_IN"/>
        </w:rPr>
        <w:t xml:space="preserve">यहाँ रुकें और अनुवाद समूह को एक नक्शा दिखाएँ जिसमें </w:t>
      </w:r>
      <w:r>
        <w:rPr>
          <w:b/>
          <w:lang w:val="hi_IN" w:bidi="hi_IN"/>
        </w:rPr>
        <w:t>कूश के राज्य</w:t>
      </w:r>
      <w:r>
        <w:rPr>
          <w:lang w:val="hi_IN" w:bidi="hi_IN"/>
        </w:rPr>
        <w:t xml:space="preserve"> को दिखाया गया है।</w:t>
      </w:r>
    </w:p>
    <w:p>
      <w:pPr/>
      <w:r>
        <w:rPr>
          <w:lang w:val="hi_IN" w:bidi="hi_IN"/>
        </w:rPr>
      </w:r>
      <w:r>
        <w:rPr>
          <w:lang w:val="hi_IN" w:bidi="hi_IN"/>
        </w:rPr>
        <w:t>संभवतः वह अधिकारी यहूदी नहीं था, परन्तु सृष्टिकर्ता परमेश्वर पर विश्वास करता था। वह परमेश्वर के लिए अपना सम्मान और आदर दिखाने के लिए यरूशलेम आया था। यहूदी व्यवस्था के अनुसार, खोजे पूरी तरह से यहूदी समुदाय के सदस्य नहीं बन सकते थे। हालाँकि, स्वयं परमेश्वर उन खोजों का स्वागत करता और उन्हें आशीष देता था, जो परमेश्वर और उसकी प्रजा इस्राएल के साथ किए गए उसकी वाचा के नियमों का पालन करते थे। कूश देश का अधिकारी अपने घर लौट रहा था और अपने रथ में बैठा था, जो दो पहियों वाला वाहन था और जिसे दो घोड़े, बैल या जंगली गधे खींचते थे। इतने महत्वपूर्ण अधिकारी के रथ के आगे एक सारथी भी बैठा होता था, जो रथ को खींचने वाले पशुओं को नियंत्रित और मार्गदर्शन करता था। कूश का राज्य यरूशलेम से लगभग 2,900 किलोमीटर की दूरी पर था। उस अधिकारी को कूश से यरूशलेम पहुँचने में 45 से 60 दिन लग गए होंगे। उसे कूश वापस जाने के लिए भी उतनी ही दूरी तय करनी पड़ी।</w:t>
      </w:r>
    </w:p>
    <w:p>
      <w:pPr/>
      <w:r>
        <w:rPr>
          <w:lang w:val="hi_IN" w:bidi="hi_IN"/>
        </w:rPr>
      </w:r>
      <w:r>
        <w:rPr>
          <w:lang w:val="hi_IN" w:bidi="hi_IN"/>
        </w:rPr>
        <w:t xml:space="preserve">यहाँ रुकें और अनुवाद समूह को एक </w:t>
      </w:r>
      <w:r>
        <w:rPr>
          <w:b/>
          <w:lang w:val="hi_IN" w:bidi="hi_IN"/>
        </w:rPr>
        <w:t>रथ</w:t>
      </w:r>
      <w:r>
        <w:rPr>
          <w:lang w:val="hi_IN" w:bidi="hi_IN"/>
        </w:rPr>
        <w:t xml:space="preserve"> की तस्वीर दिखाएँ।</w:t>
      </w:r>
    </w:p>
    <w:p>
      <w:pPr/>
      <w:r>
        <w:rPr>
          <w:lang w:val="hi_IN" w:bidi="hi_IN"/>
        </w:rPr>
      </w:r>
      <w:r>
        <w:rPr>
          <w:lang w:val="hi_IN" w:bidi="hi_IN"/>
        </w:rPr>
        <w:t>यहाँ रुकें और इस विषय पर चर्चा करें कि क्या आपकी संस्कृति में लोग किसी देवता की उपासना करने के लिए लंबी दूरी की यात्रा करते हैं। यदि हाँ, तो वे कहाँ जाते हैं? जब वे वहाँ पहुँचते हैं तो वे क्या करते हैं?</w:t>
      </w:r>
    </w:p>
    <w:p>
      <w:pPr/>
      <w:r>
        <w:rPr>
          <w:lang w:val="hi_IN" w:bidi="hi_IN"/>
        </w:rPr>
      </w:r>
      <w:r>
        <w:rPr>
          <w:lang w:val="hi_IN" w:bidi="hi_IN"/>
        </w:rPr>
        <w:t>वह अधिकारी यहूदी भविष्यद्वक्ता यशायाह द्वारा लिखे गए वचनों को ऊँचे स्वर में पढ़ रहा था। वह शायद पवित्रशास्त्र को एक कुण्डलपत्र से पढ़ रहा था। पवित्र आत्मा ने फिलिप्पुस से बात की और उसे उस अधिकारी के रथ के पास जाने की आज्ञा दी। "निकट जाकर इस रथ के साथ हो ले" आदेश का वास्तव में अर्थ उस अधिकारी के पास जाना और उसके पास रहना है, न कि केवल उसके रथ के पास जाना। परमेश्वर के आत्मा ने फिलिप्पुस को एक गैर-यहूदी व्यक्ति के साथ संगति करने की आज्ञा दी, जो यहूदियों की रीति के विरुद्ध था।</w:t>
      </w:r>
    </w:p>
    <w:p>
      <w:pPr/>
      <w:r>
        <w:rPr>
          <w:lang w:val="hi_IN" w:bidi="hi_IN"/>
        </w:rPr>
      </w:r>
      <w:r>
        <w:rPr>
          <w:lang w:val="hi_IN" w:bidi="hi_IN"/>
        </w:rPr>
        <w:t xml:space="preserve">यहाँ रुकें और अनुवाद समूह को </w:t>
      </w:r>
      <w:r>
        <w:rPr>
          <w:b/>
          <w:lang w:val="hi_IN" w:bidi="hi_IN"/>
        </w:rPr>
        <w:t>यहूदी पवित्रशास्त्र के एक कुण्डलपत्र</w:t>
      </w:r>
      <w:r>
        <w:rPr>
          <w:lang w:val="hi_IN" w:bidi="hi_IN"/>
        </w:rPr>
        <w:t xml:space="preserve"> की तस्वीर दिखाएँ।</w:t>
      </w:r>
    </w:p>
    <w:p>
      <w:pPr/>
      <w:r>
        <w:rPr>
          <w:lang w:val="hi_IN" w:bidi="hi_IN"/>
        </w:rPr>
      </w:r>
      <w:r>
        <w:rPr>
          <w:lang w:val="hi_IN" w:bidi="hi_IN"/>
        </w:rPr>
        <w:t>तब फिलिप्पुस दौड़कर रथ के पास पहुँचा और उसके साथ-साथ चलते हुए उसने उस अधिकारी को भविष्यद्वक्ता यशायाह की पुस्तक से पढ़ते हुए सुना। इसलिए फिलिप्पुस ने उस अधिकारी से पूछा कि क्या उसे समझ आया कि वह क्या पढ़ रहा है। फिलिप्पुस जानता था कि वह अधिकारी पढ़ना जानता था और जो शब्द वह पढ़ रहा था, उसे वह समझ गया था। हालाँकि, फिलिप्पुस ने निस्संदेह यह महसूस किया कि वह अधिकारी शायद उस बात का अर्थ नहीं समझ पाया जो वह पढ़ रहा था।</w:t>
      </w:r>
    </w:p>
    <w:p>
      <w:pPr/>
      <w:r>
        <w:rPr>
          <w:lang w:val="hi_IN" w:bidi="hi_IN"/>
        </w:rPr>
      </w:r>
      <w:r>
        <w:rPr>
          <w:lang w:val="hi_IN" w:bidi="hi_IN"/>
        </w:rPr>
        <w:t>कूशी व्यक्ति ने उत्तर दिया, "मैं कैसे समझ सकता हूँ, जब तक कि कोई मुझे यह न समझाए?" यह एक अलंकारिक प्रश्न था, या ऐसा प्रश्न था जिसके उत्तर की उस व्यक्ति को उम्मीद नहीं थी। वह वास्तव में कह रहा था, "नहीं! मैं संभवतः इसे समझ नहीं सकता।" उसका मतलब था कि उसे यशायाह की भविष्यद्वावाणी को समझाने के लिए एक शिक्षक की आवश्यकता थी। फिर उसने फिलिप्पुस से कहा, "कृपया ऊपर आकर मेरे साथ रथ पर सवार हो जा।"</w:t>
      </w:r>
    </w:p>
    <w:p>
      <w:pPr/>
      <w:r>
        <w:rPr>
          <w:lang w:val="hi_IN" w:bidi="hi_IN"/>
        </w:rPr>
      </w:r>
      <w:r>
        <w:rPr>
          <w:lang w:val="hi_IN" w:bidi="hi_IN"/>
        </w:rPr>
        <w:t>वह व्यक्ति पवित्रशास्त्र का एक भाग पढ़ रहा था, जिसे भविष्यद्वक्ता यशायाह ने यीशु के जन्म से लगभग 700 साल पहले लिखा था। यह एक भविष्यद्वाणी थी, या भविष्य की घटनाओं की भविष्यद्वाणी थी, जिसे परमेश्वर ने यशायाह पर प्रकट किया था। यह भविष्यद्वाणी परमेश्वर के दुख भोगने वाले दास के बारे में है, एक अभिव्यक्ति जो यशायाह ने मसीहा या प्रतिज्ञा किए गए उद्धारकर्ता को दर्शाने के लिए इस्तेमाल किया था। यशायाह ने इसे ऐसे लिखा जैसे कि जिन घटनाओं का उसने वर्णन किया था वे पहले ही हो चुकी थी।</w:t>
      </w:r>
    </w:p>
    <w:p>
      <w:pPr/>
      <w:r>
        <w:rPr>
          <w:lang w:val="hi_IN" w:bidi="hi_IN"/>
        </w:rPr>
      </w:r>
      <w:r>
        <w:rPr>
          <w:lang w:val="hi_IN" w:bidi="hi_IN"/>
        </w:rPr>
        <w:t>कूशी यह पढ़ रहा था: "भीड़ ने उसे भेड़ के समान वध होने को पहुँचाया।" भेड़ एक ऊनी पशु है। अधिकांश विद्वान सोचते हैं कि इसका अर्थ यह है कि लोग मसीहा को उस स्थान पर ले जाएँगे जहाँ वे उसे मार डालेंगे। यह ऐसा ही है जैसे लोग एक भेड़ को उस स्थान पर ले जाते हैं जहाँ वे उसे मार देते हैं। "और जैसा मेम्ना अपने ऊन कतरनेवालों के सामने चुपचाप रहता है, वैसे ही उसने भी अपना मुँह न खोला।" यहाँ यशायाह ने मसीह की तुलना एक मेम्ने, अर्थात एक जवान भेड़ से की है, जो अपनी ऊन कतरनेवालों के सामने चुपचाप समर्पित हो जाता है। यशायाह ने भविष्यद्वाणी की थी कि इसी तरह मसीहा भी चुपचाप उन लोगों के अधीन हो जाएगा जो उसके दुख उठाने का और उसकी मृत्यु का कारण बनेंगे। वह अपने शत्रुओं से बचने के लिए संघर्ष नहीं करेगा और न ही उनके विरुद्ध कुछ बोलेगा।</w:t>
      </w:r>
    </w:p>
    <w:p>
      <w:pPr/>
      <w:r>
        <w:rPr>
          <w:lang w:val="hi_IN" w:bidi="hi_IN"/>
        </w:rPr>
      </w:r>
      <w:r>
        <w:rPr>
          <w:lang w:val="hi_IN" w:bidi="hi_IN"/>
        </w:rPr>
        <w:t xml:space="preserve">यहाँ रुकें और अनुवाद समूह को एक वीडियो और एक तस्वीर दिखाएँ जिसमें एक </w:t>
      </w:r>
      <w:r>
        <w:rPr>
          <w:b/>
          <w:lang w:val="hi_IN" w:bidi="hi_IN"/>
        </w:rPr>
        <w:t>भेड़ को मेमनों के साथ</w:t>
      </w:r>
      <w:r>
        <w:rPr>
          <w:lang w:val="hi_IN" w:bidi="hi_IN"/>
        </w:rPr>
        <w:t xml:space="preserve"> दिखाया गया है।</w:t>
      </w:r>
    </w:p>
    <w:p>
      <w:pPr/>
      <w:r>
        <w:rPr>
          <w:lang w:val="hi_IN" w:bidi="hi_IN"/>
        </w:rPr>
      </w:r>
      <w:r>
        <w:rPr>
          <w:lang w:val="hi_IN" w:bidi="hi_IN"/>
        </w:rPr>
        <w:t>पवित्रशास्त्र आगे कहता है, “लोगों ने उसे अपमानित किया, और उसे निष्पक्ष रूप से न्याय पाने का अवसर भी नहीं दिया।” "अपमानित होना" शब्द का अर्थ है कि लोग मसीहा का अपमान करेंगे और उसके साथ बुरा व्यवहार करेंगे जब जब वे उन्हें उन लोगों के सामने लाएंगे जो उनका न्याय करेंगे।</w:t>
      </w:r>
    </w:p>
    <w:p>
      <w:pPr/>
      <w:r>
        <w:rPr>
          <w:lang w:val="hi_IN" w:bidi="hi_IN"/>
        </w:rPr>
      </w:r>
      <w:r>
        <w:rPr>
          <w:lang w:val="hi_IN" w:bidi="hi_IN"/>
        </w:rPr>
        <w:t>"उसके वंशजों के बारे में कौन बोल सकता है? ऐसा इसलिए है क्योंकि लोगों ने इस पृथ्वी से उसका जीवन छीन लिया है।" यह एक अलंकारिक प्रश्न है, जिसका उत्तर देने की आवश्यकता नहीं है। इसका अर्थ है कि कोई भी उसके बच्चों और उनके बच्चों के बारे में नहीं बता सकेगा। ऐसा इसलिए है क्योंकि परमेश्वर उसे स्वर्ग में नहीं उठाता है बल्कि लोग मसीहा को क्रूरता से मार डालते थे।</w:t>
      </w:r>
    </w:p>
    <w:p>
      <w:pPr/>
      <w:r>
        <w:rPr>
          <w:lang w:val="hi_IN" w:bidi="hi_IN"/>
        </w:rPr>
      </w:r>
      <w:r>
        <w:rPr>
          <w:lang w:val="hi_IN" w:bidi="hi_IN"/>
        </w:rPr>
        <w:t>कूशी अधिकारी ने फिलिप्पुस से पूछा था, "क्या भविष्यद्वक्ता अपने बारे में बात कर रहा था या किसी और के बारे में बात कर रहा था?" कूशी व्यक्ति को नहीं पता था कि यह भाग मसीहा को दर्शाता है। और फिलिप्पुस ने उस अधिकारी से बात करना शुरू किया। उसने यशायाह के इस भाग का अर्थ समझाते हुए शुरुआत की। उसने स्पष्ट कर दिया होगा कि यह मसीहा को दर्शाता है, न कि भविष्यद्वक्ता को दर्शाता है। फिर उसने उस अधिकारी से कहा होगा कि यीशु ही मसीहा है। फिलिप्पुस ने शायद यशायाह के अलावा कई अन्य पवित्रशास्त्र के भागों का उपयोग किया था। फिलिप्पुस ने उस अधिकारी को बहुत स्पष्ट कर दिया होगा कि यीशु ने मसीहा के बारे में पवित्रशास्त्र की भविष्यद्वावाणियों को पूरा किया है। उसने उस अधिकारी को यह भी बताया होगा कि यह जानने के बाद उसे क्या करना है—अपने पापों से पश्चाताप करना, यीशु पर अपने उद्धारकर्ता के रूप में भरोसा करना, और किसी से उसे बपतिस्मा देने के लिए कहना।</w:t>
      </w:r>
    </w:p>
    <w:p>
      <w:pPr/>
      <w:r>
        <w:rPr>
          <w:lang w:val="hi_IN" w:bidi="hi_IN"/>
        </w:rPr>
      </w:r>
      <w:r>
        <w:rPr>
          <w:lang w:val="hi_IN" w:bidi="hi_IN"/>
        </w:rPr>
        <w:t>जब वे अधिकारी के रथ में मार्ग पर आगे यात्रा करते जा रहे थे, तो वे रास्ते के पास एक ऐसे स्थान पर पहुँचे जहाँ कुछ पानी था। शायद यह पानी एक तालाब था, या शायद एक सूखी नदी का नाला था, क्योंकि वे एक बहुत सूखे क्षेत्र से होकर जा रहे थे। और उस अधिकारी ने फिलिप्पुस से कहा, "क्या कोई कारण है कि तुम मुझे अभी बपतिस्मा न दे सको?" बपतिस्मा एक ऐसी विधि है, जिसमें उस समय एक विश्वासी दूसरे विश्वासी को पूरी तरह से पानी में डुबोता था, जो यीशु की मृत्यु और पुनरुत्थान के प्रतीक के रूप में होता था। बपतिस्मा के लिए प्रयुक्त यूनानी शब्द का अर्थ है पानी के भीतर डालना या पानी के नीचे रखना। लोग नगरों में, या नदी, झील या समुद्र में अनुष्ठानिक शुद्धिकरण के कुण्डों में बपतिस्मा देते थे।</w:t>
      </w:r>
    </w:p>
    <w:p>
      <w:pPr/>
      <w:r>
        <w:rPr>
          <w:lang w:val="hi_IN" w:bidi="hi_IN"/>
        </w:rPr>
      </w:r>
      <w:r>
        <w:rPr>
          <w:lang w:val="hi_IN" w:bidi="hi_IN"/>
        </w:rPr>
        <w:t>निम्नलिखित पद सबसे पुराने और सबसे अच्छे यूनानी हस्तलिपियों में नहीं है। इसलिए यह बाइबल के कई अनुवादों में शामिल नहीं है। हालाँकि, इसमें एक वार्तालाप का वर्णन मिलता है, जो संभवतः हुआ होगा जो प्रेरितों के काम की शेष पुस्तक के विवरण के अनुरूप है। यह पद इस तरह लिखा है: "और फिलिप्पुस ने कहा, 'यदि तू सारे मन से यीशु पर विश्वास करता है तो ले सकता है' और उस अधिकारी ने उत्तर दिया, 'मैं विश्वास करता हूँ कि यीशु मसीह परमेश्वर का पुत्र है।'</w:t>
      </w:r>
    </w:p>
    <w:p>
      <w:pPr/>
      <w:r>
        <w:rPr>
          <w:lang w:val="hi_IN" w:bidi="hi_IN"/>
        </w:rPr>
      </w:r>
      <w:r>
        <w:rPr>
          <w:lang w:val="hi_IN" w:bidi="hi_IN"/>
        </w:rPr>
        <w:t>तब उस अधिकारी ने रथ चलाने वाले को आदेश दिया कि रथ को खींच रहे घोड़ों या बैलों को रोक दे। इसका अर्थ है कि फिलिप्पुस उसे बपतिस्मा देने के लिए सहमत हो गया था, क्योंकि वह जानता था कि वह अधिकारी यीशु का सच्चा विश्वासी बन गया था। और फिलिप्पुस और कूशी व्यक्ति दोनों नीचे पानी में गए और फिलिप्पुस ने उसे बपतिस्मा दिया। जब वे दोनों पानी से बाहर निकले, तो परमेश्वर का आत्मा अचानक फिलिप्पुस को ले गया। पवित्र आत्मा वास्तव में फिलिप्पुस को किसी और स्थान पर ले गया था। संदर्भ से यह स्पष्ट होता है कि आत्मा द्वारा अपने को ले जाए जाने पर फिलिप्पुस ने कोई विरोध नहीं किया। उसने रेगिस्तान के मार्ग पर अपना कार्य पूरा किया, और तब परमेश्वर ने फिलिप्पुस को शीघ्र और बिना किसी कठिनाई के उस अगले स्थान पर पहुँचा दिया जहाँ वह चाहता था कि फिलिप्पुस सेवा करे। और उस अधिकारी ने फिलिप्पुस को फिर नहीं देखा। इसके बावजूद अधिकारी अत्यन्त आनन्दित था जब वह कूश वापस जा रहा था। उसका मन आनन्द से भर गया क्योंकि उसने यीशु को अपना प्रभु और उद्धारकर्ता माना था, और यीशु ने उसके पापों को क्षमा कर दिया था।</w:t>
      </w:r>
    </w:p>
    <w:p>
      <w:pPr/>
      <w:r>
        <w:rPr>
          <w:lang w:val="hi_IN" w:bidi="hi_IN"/>
        </w:rPr>
      </w:r>
      <w:r>
        <w:rPr>
          <w:lang w:val="hi_IN" w:bidi="hi_IN"/>
        </w:rPr>
        <w:t>पवित्र आत्मा के चमत्कार से उसे ले जाने के बाद, फिलिप्पुस को एहसास हुआ कि वह अज़ोटस में है, जो अश्दोद शहर का यूनानी नाम है। अश्दोद भूमध्य सागर पर गाज़ा से लगभग 40 किलोमीटर उत्तर में था। फिलिप्पुस अश्दोद में नहीं ठहरा, बल्कि उत्तर की ओर चला गया जब तक कि वह कैसरिया तक नहीं पहुँचा। कैसरिया उस समय इस्राएल की राजधानी थी और अश्दोद से लगभग 88 किलोमीटर की दूरी पर था। फिलिप्पुस जिन नगरों से गुजरता था, उनके सभी लोगों के साथ यीशु के बारे में सुसमाचार को लगातार साझा करता था। फिलिप्पुस को अश्दोद से कैसरिया तक पैदल जाने में लगभग 4 से 5 दिन लग गए होंगे। जब फिलिप्पुस कैसरिया पहुँचा तो उसने सुसमाचार प्रचार करना नहीं छोड़ा। यह नगर शायद उसका मुख्य आधार और गृहनगर बन गया, क्योंकि प्रेरितों के काम में बाद में उसके वहाँ रहने का उल्लेख है।</w:t>
      </w:r>
    </w:p>
    <w:p>
      <w:pPr/>
      <w:r>
        <w:rPr>
          <w:lang w:val="hi_IN" w:bidi="hi_IN"/>
        </w:rPr>
      </w:r>
      <w:r>
        <w:rPr>
          <w:lang w:val="hi_IN" w:bidi="hi_IN"/>
        </w:rPr>
        <w:t xml:space="preserve">यहाँ रुकें और अनुवाद समूह को एक नक्शा दिखाएँ जिसमें </w:t>
      </w:r>
      <w:r>
        <w:rPr>
          <w:b/>
          <w:lang w:val="hi_IN" w:bidi="hi_IN"/>
        </w:rPr>
        <w:t>फिलिप्पुस की अश्दोद से कैसरिया तक की यात्रा</w:t>
      </w:r>
      <w:r>
        <w:rPr>
          <w:lang w:val="hi_IN" w:bidi="hi_IN"/>
        </w:rPr>
        <w:t xml:space="preserve"> को दिखाया गया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पात्रों और परिवेश को परिभाषित करने में मदद करेंगे।</w:t>
      </w:r>
    </w:p>
    <w:p>
      <w:pPr/>
      <w:r>
        <w:rPr>
          <w:lang w:val="hi_IN" w:bidi="hi_IN"/>
        </w:rPr>
      </w:r>
      <w:r>
        <w:rPr>
          <w:lang w:val="hi_IN" w:bidi="hi_IN"/>
        </w:rPr>
        <w:t>इस कहानी में आठ दृश्य हैं।</w:t>
      </w:r>
    </w:p>
    <w:p>
      <w:pPr/>
      <w:r>
        <w:rPr>
          <w:lang w:val="hi_IN" w:bidi="hi_IN"/>
        </w:rPr>
      </w:r>
      <w:r>
        <w:rPr>
          <w:b/>
          <w:lang w:val="hi_IN" w:bidi="hi_IN"/>
        </w:rPr>
        <w:t>पहला दृश्य:</w:t>
      </w:r>
      <w:r>
        <w:rPr>
          <w:lang w:val="hi_IN" w:bidi="hi_IN"/>
        </w:rPr>
        <w:t xml:space="preserve"> एक स्वर्गदूत फिलिप्पुस से बात करता है जब वह सामरिया में था, और उसे निर्देश देता है कि वह तुरन्त यरूशलेम से गाज़ा तक जाने वाले रेगिस्तान के मार्ग पर चले।</w:t>
      </w:r>
    </w:p>
    <w:p>
      <w:pPr/>
      <w:r>
        <w:rPr>
          <w:lang w:val="hi_IN" w:bidi="hi_IN"/>
        </w:rPr>
      </w:r>
      <w:r>
        <w:rPr>
          <w:b/>
          <w:lang w:val="hi_IN" w:bidi="hi_IN"/>
        </w:rPr>
        <w:t>दूसरा दृश्य:</w:t>
      </w:r>
      <w:r>
        <w:rPr>
          <w:lang w:val="hi_IN" w:bidi="hi_IN"/>
        </w:rPr>
        <w:t xml:space="preserve"> फिलिप्पुस तुरन्त निकल जाता है और एक महत्वपूर्ण कूश के अधिकारी से मिलता है, जो कूशियों की रानी का खजांची है। वह यरूशलेम से, जहाँ वह यहूदियों के परमेश्वर की आराधना करने गया था, रथ में बैठकर वापस कूश की ओर यात्रा कर रहा है।</w:t>
      </w:r>
    </w:p>
    <w:p>
      <w:pPr/>
      <w:r>
        <w:rPr>
          <w:lang w:val="hi_IN" w:bidi="hi_IN"/>
        </w:rPr>
      </w:r>
      <w:r>
        <w:rPr>
          <w:b/>
          <w:lang w:val="hi_IN" w:bidi="hi_IN"/>
        </w:rPr>
        <w:t>तीसरा दृश्य:</w:t>
      </w:r>
      <w:r>
        <w:rPr>
          <w:lang w:val="hi_IN" w:bidi="hi_IN"/>
        </w:rPr>
        <w:t xml:space="preserve"> वह अधिकारी यहूदी भविष्यद्वक्ता यशायाह के वचनों को जोर से पढ़ रहा है। पवित्रशास्त्र उन लोगों के बारे में बात कर रहा है जो मसीहा को भेड़ों की तरह मारे जाने के लिए ले जाते हैं। वह अपना बचाव नहीं करता, लोग उसे अन्यायपूर्वक दोषी ठहराते हैं, और वह मर जाता है। पवित्र आत्मा फिलिप्पुस से कहता है कि वह रथ के पास जाए, और उसके पास ही रहे। इसलिए फिलिप्पुस रथ के पास दौड़ता है और सुनता है कि वह अधिकारी क्या पढ़ रहा है।</w:t>
      </w:r>
    </w:p>
    <w:p>
      <w:pPr/>
      <w:r>
        <w:rPr>
          <w:lang w:val="hi_IN" w:bidi="hi_IN"/>
        </w:rPr>
      </w:r>
      <w:r>
        <w:rPr>
          <w:b/>
          <w:lang w:val="hi_IN" w:bidi="hi_IN"/>
        </w:rPr>
        <w:t>चौथा दृश्य:</w:t>
      </w:r>
      <w:r>
        <w:rPr>
          <w:lang w:val="hi_IN" w:bidi="hi_IN"/>
        </w:rPr>
        <w:t xml:space="preserve"> फिलिप्पुस उस अधिकारी से पूछता है कि क्या वह समझ सकता है जो वह पढ़ रहा है। वह अधिकारी कहता है कि वह पवित्रशास्त्र को तब तक नहीं समझ सकता जब तक कि कोई उसे वो समझा न दे। वह फिलिप्पुस को आमंत्रित करता है कि वह उसके साथ रथ में सवार होकर यात्रा करे। वह अधिकारी फिलिप्पुस से पूछता है कि क्या ये पवित्रशास्त्र यशायाह के बारे में या किसी और के बारे में बात कर रहे हैं।</w:t>
      </w:r>
    </w:p>
    <w:p>
      <w:pPr/>
      <w:r>
        <w:rPr>
          <w:lang w:val="hi_IN" w:bidi="hi_IN"/>
        </w:rPr>
      </w:r>
      <w:r>
        <w:rPr>
          <w:b/>
          <w:lang w:val="hi_IN" w:bidi="hi_IN"/>
        </w:rPr>
        <w:t>पाँचवाँ दृश्य:</w:t>
      </w:r>
      <w:r>
        <w:rPr>
          <w:lang w:val="hi_IN" w:bidi="hi_IN"/>
        </w:rPr>
        <w:t xml:space="preserve"> फिलिप्पुस उस अधिकारी को पवित्रशास्त्र के बारे में समझाता है और उसे यह सुसमाचार बताता है कि यीशु ही मसीहा है जिसके बारे में यशायाह बात कर रहा है।</w:t>
      </w:r>
    </w:p>
    <w:p>
      <w:pPr/>
      <w:r>
        <w:rPr>
          <w:lang w:val="hi_IN" w:bidi="hi_IN"/>
        </w:rPr>
      </w:r>
      <w:r>
        <w:rPr>
          <w:b/>
          <w:lang w:val="hi_IN" w:bidi="hi_IN"/>
        </w:rPr>
        <w:t>छठा दृश्य:</w:t>
      </w:r>
      <w:r>
        <w:rPr>
          <w:lang w:val="hi_IN" w:bidi="hi_IN"/>
        </w:rPr>
        <w:t xml:space="preserve"> जब वे मार्ग के पास पानी के एक स्थान पर पहुँचे, तो कूशी व्यक्ति ने पूछा कि क्या फिलिप्पुस उसे बपतिस्मा दे सकता है। अधिकारी रथ चलाने वाले को आदेश देता है कि रथ खींच रहे पशुओं को रोक दे। फिलिप्पुस और वह अधिकारी पानी के पास नीचे जाते हैं और फिलिप्पुस उसे बपतिस्मा देता है।</w:t>
      </w:r>
    </w:p>
    <w:p>
      <w:pPr/>
      <w:r>
        <w:rPr>
          <w:lang w:val="hi_IN" w:bidi="hi_IN"/>
        </w:rPr>
      </w:r>
      <w:r>
        <w:rPr>
          <w:b/>
          <w:lang w:val="hi_IN" w:bidi="hi_IN"/>
        </w:rPr>
        <w:t>सातवाँ दृश्य:</w:t>
      </w:r>
      <w:r>
        <w:rPr>
          <w:lang w:val="hi_IN" w:bidi="hi_IN"/>
        </w:rPr>
        <w:t xml:space="preserve"> जब वे पानी से बाहर निकलते हैं, तो पवित्र आत्मा फिलिप्पुस को ले जाता है और वह अधिकारी कूश की ओर वापस जाने के लिए आगे बढ़ता है। वह आनन्दित है क्योंकि उसने यीशु को अपने उद्धारकर्ता के रूप में जाना और उस पर विश्वास किया।</w:t>
      </w:r>
    </w:p>
    <w:p>
      <w:pPr/>
      <w:r>
        <w:rPr>
          <w:lang w:val="hi_IN" w:bidi="hi_IN"/>
        </w:rPr>
      </w:r>
      <w:r>
        <w:rPr>
          <w:b/>
          <w:lang w:val="hi_IN" w:bidi="hi_IN"/>
        </w:rPr>
        <w:t>आठवाँ दृश्य:</w:t>
      </w:r>
      <w:r>
        <w:rPr>
          <w:lang w:val="hi_IN" w:bidi="hi_IN"/>
        </w:rPr>
        <w:t xml:space="preserve"> फिलिप्पुस को एहसास होता है कि पवित्र आत्मा उसे अश्दोद नगर में ले गया है। फिलिप्पुस कैसरिया की ओर से अपनी यात्रा शुरू करता है। वह रास्ते में जिन सभी नगरों से गुजरता है, उनके लोगों के साथ यीशु के बारे में सुसमाचार साझा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प्रभु का दूत</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कूशी अधिकारी</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अब प्रभु के एक दूत ने फिलिप्पुस से बात की और उसे आदेश दिया कि वह तुरन्त उठकर दक्षिण की ओर उस मार्ग की ओर जाए, जो यरूशलेम से गाज़ा तक नीचे जाता है। इस वाक्य में "अब" शब्द को ध्यान दें। यहाँ समय का उल्लेख नहीं है, बल्कि यह एक प्रारंभिक शब्द है, जो दर्शाता है कि एक नई कहानी शुरू हो रही है।</w:t>
      </w:r>
    </w:p>
    <w:p>
      <w:pPr/>
      <w:r>
        <w:rPr>
          <w:lang w:val="hi_IN" w:bidi="hi_IN"/>
        </w:rPr>
      </w:r>
      <w:r>
        <w:rPr>
          <w:lang w:val="hi_IN" w:bidi="hi_IN"/>
        </w:rPr>
        <w:t>इसलिए फिलिप्पुस तुरन्त निकलता है। यह ध्यान देना महत्वपूर्ण है कि फिलिप्पुस ने स्वर्गदूत की बात सुनी और तुरन्त उसकी आज्ञा का पालन किया। वह जानता था कि यह आज्ञा स्वयं परमेश्वर की ओर से है और स्वर्गदूत परमेश्वर का संदेशवाहक है। क्योंकि अभी भी वह सामरिया में था, इसलिए यरूशलेम पहुँचने के लिए उसे संभवतः 100 किलोमीटर दक्षिण की ओर पैदल चलना पड़ा होगा। इस यात्रा में उसे लगभग 2 या 3 दिन पैदल चलना पड़ा होगा।</w:t>
      </w:r>
    </w:p>
    <w:p>
      <w:pPr/>
      <w:r>
        <w:rPr>
          <w:lang w:val="hi_IN" w:bidi="hi_IN"/>
        </w:rPr>
      </w:r>
      <w:r>
        <w:rPr>
          <w:lang w:val="hi_IN" w:bidi="hi_IN"/>
        </w:rPr>
        <w:t xml:space="preserve">यहाँ रुकें और अनुवाद समूह को एक नक्शा दिखाएँ जिसमें </w:t>
      </w:r>
      <w:r>
        <w:rPr>
          <w:b/>
          <w:lang w:val="hi_IN" w:bidi="hi_IN"/>
        </w:rPr>
        <w:t>फिलिप्पुस की सामरिया से, यरूशलेम से गाज़ा की ओर जाने वाली रेगिस्तानी सड़क तक की यात्रा</w:t>
      </w:r>
      <w:r>
        <w:rPr>
          <w:lang w:val="hi_IN" w:bidi="hi_IN"/>
        </w:rPr>
        <w:t xml:space="preserve"> दिखाई गई है।</w:t>
      </w:r>
    </w:p>
    <w:p>
      <w:pPr/>
      <w:r>
        <w:rPr>
          <w:lang w:val="hi_IN" w:bidi="hi_IN"/>
        </w:rPr>
      </w:r>
      <w:r>
        <w:rPr>
          <w:lang w:val="hi_IN" w:bidi="hi_IN"/>
        </w:rPr>
        <w:t>फिर कुछ समय बाद, यरूशलेम से गाज़ा की ओर जाने वाले मार्ग पर चलने के बाद, उसने एक कूशी अधिकारी को रथ में सवार होते हुए देखा। वह एक खोजा था, जो कूशियों की रानी कन्दाके के पूरे राजकोष का अधिकारी था। संभवतः वह अधिकारी यहूदी नहीं था, परन्तु सृष्टिकर्ता परमेश्वर पर विश्वास करता था। वह परमेश्वर के लिए अपना सम्मान और आदर दिखाने के लिए यरूशलेम आया था। कूश देश का अधिकारी अपने घर लौट रहा था और अपने रथ में बैठा था, जो दो पहियों वाला वाहन था और जिसे दो घोड़े, बैल या जंगली गधे खींचते थे। इतने महत्वपूर्ण अधिकारी के रथ के आगे एक सारथी भी बैठा होता था, जो रथ को खींचने वाले पशुओं को नियंत्रित और मार्गदर्शन करता था। यह ध्यान देना महत्वपूर्ण है कि परमेश्वर की आराधना करने के लिए यरूशलेम की यात्रा उस अधिकारी के लिए बहुत महत्वपूर्ण रही है। कूश का राज्य यरूशलेम से लगभग 2,900 किलोमीटर की दूरी पर था। उस अधिकारी को कूश से यरूशलेम पहुँचने में 45 से 60 दिन लग गए होंगे। उसे उसी दूरी की यात्रा कूश तक वापस करनी पड़ी।</w:t>
      </w:r>
    </w:p>
    <w:p>
      <w:pPr/>
      <w:r>
        <w:rPr>
          <w:lang w:val="hi_IN" w:bidi="hi_IN"/>
        </w:rPr>
      </w:r>
      <w:r>
        <w:rPr>
          <w:lang w:val="hi_IN" w:bidi="hi_IN"/>
        </w:rPr>
        <w:t xml:space="preserve">यहाँ रुकें और अनुवाद समूह को एक नक्शा दिखाएँ जिसमें </w:t>
      </w:r>
      <w:r>
        <w:rPr>
          <w:b/>
          <w:lang w:val="hi_IN" w:bidi="hi_IN"/>
        </w:rPr>
        <w:t>कूश के राज्य</w:t>
      </w:r>
      <w:r>
        <w:rPr>
          <w:lang w:val="hi_IN" w:bidi="hi_IN"/>
        </w:rPr>
        <w:t xml:space="preserve"> को दिखाया गया है।</w:t>
      </w:r>
    </w:p>
    <w:p>
      <w:pPr/>
      <w:r>
        <w:rPr>
          <w:lang w:val="hi_IN" w:bidi="hi_IN"/>
        </w:rPr>
      </w:r>
      <w:r>
        <w:rPr>
          <w:lang w:val="hi_IN" w:bidi="hi_IN"/>
        </w:rPr>
        <w:t xml:space="preserve">यहाँ रुकें और अनुवाद समूह को एक </w:t>
      </w:r>
      <w:r>
        <w:rPr>
          <w:b/>
          <w:lang w:val="hi_IN" w:bidi="hi_IN"/>
        </w:rPr>
        <w:t>रथ</w:t>
      </w:r>
      <w:r>
        <w:rPr>
          <w:lang w:val="hi_IN" w:bidi="hi_IN"/>
        </w:rPr>
        <w:t xml:space="preserve"> की तस्वीर दिखाएँ।</w:t>
      </w:r>
    </w:p>
    <w:p>
      <w:pPr/>
      <w:r>
        <w:rPr>
          <w:lang w:val="hi_IN" w:bidi="hi_IN"/>
        </w:rPr>
      </w:r>
      <w:r>
        <w:rPr>
          <w:lang w:val="hi_IN" w:bidi="hi_IN"/>
        </w:rPr>
        <w:t>वह अधिकारी पवित्रशास्त्र को पढ़ रहा था जो भविष्यद्वक्ता यशायाह ने लिखा था। वह शायद पवित्रशास्त्र को एक कुण्डलपत्र से पढ़ रहा था। हम जानते हैं कि वह अधिकारी जोर से पढ़ रहा था क्योंकि फिलिप्पुस ने उसे सुना था। उन दिनों लोग चुपचाप पढ़ने के बजाय ज़ोर से पढ़ते थे।</w:t>
      </w:r>
    </w:p>
    <w:p>
      <w:pPr/>
      <w:r>
        <w:rPr>
          <w:lang w:val="hi_IN" w:bidi="hi_IN"/>
        </w:rPr>
      </w:r>
      <w:r>
        <w:rPr>
          <w:lang w:val="hi_IN" w:bidi="hi_IN"/>
        </w:rPr>
        <w:t xml:space="preserve">यहाँ रुकें और अनुवाद समूह को यहूदी </w:t>
      </w:r>
      <w:r>
        <w:rPr>
          <w:b/>
          <w:lang w:val="hi_IN" w:bidi="hi_IN"/>
        </w:rPr>
        <w:t>पवित्रशास्त्र के एक कुण्डलपत्र</w:t>
      </w:r>
      <w:r>
        <w:rPr>
          <w:lang w:val="hi_IN" w:bidi="hi_IN"/>
        </w:rPr>
        <w:t xml:space="preserve"> की तस्वीर दिखाएँ।</w:t>
      </w:r>
    </w:p>
    <w:p>
      <w:pPr/>
      <w:r>
        <w:rPr>
          <w:lang w:val="hi_IN" w:bidi="hi_IN"/>
        </w:rPr>
      </w:r>
      <w:r>
        <w:rPr>
          <w:lang w:val="hi_IN" w:bidi="hi_IN"/>
        </w:rPr>
        <w:t>पवित्र आत्मा ने फिलिप्पुस से बात की और उसे उस अधिकारी के रथ के पास जाने की आज्ञा दी। यद्यपि बाइबल के पाठ में यहाँ पवित्र आत्मा नहीं, बल्कि केवल आत्मा लिखा है, फिर भी स्पष्ट है कि प्रेरितों के काम का लेखक लूका यहाँ पवित्र आत्मा के विषय में ही बात कर रहा है। परमेश्वर चाहता था कि फिलिप्पुस केवल उसके रथ के ही नहीं, बल्कि उस अधिकारी के पास जाए। परमेश्वर के आत्मा ने फिलिप्पुस को एक गैर-यहूदी व्यक्ति के साथ संगति करने की आज्ञा दी, जो यहूदियों की रीति के विरुद्ध था।</w:t>
      </w:r>
    </w:p>
    <w:p>
      <w:pPr/>
      <w:r>
        <w:rPr>
          <w:lang w:val="hi_IN" w:bidi="hi_IN"/>
        </w:rPr>
      </w:r>
      <w:r>
        <w:rPr>
          <w:lang w:val="hi_IN" w:bidi="hi_IN"/>
        </w:rPr>
        <w:t>यह ध्यान देना महत्वपूर्ण है कि इस कहानी में परमेश्वर फिलिप्पुस को निर्देश देने के लिए कि उसे क्या करना है, स्वर्गदूत और पवित्र आत्मा दोनों का उपयोग करता है।</w:t>
      </w:r>
    </w:p>
    <w:p>
      <w:pPr/>
      <w:r>
        <w:rPr>
          <w:lang w:val="hi_IN" w:bidi="hi_IN"/>
        </w:rPr>
      </w:r>
      <w:r>
        <w:rPr>
          <w:lang w:val="hi_IN" w:bidi="hi_IN"/>
        </w:rPr>
        <w:t>तब फिलिप्पुस दौड़कर रथ के पास पहुँचा और उसके साथ-साथ चलते हुए उसने उस अधिकारी को भविष्यद्वक्ता यशायाह की पुस्तक से पढ़ते हुए सुना। इसलिए फिलिप्पुस ने उस अधिकारी से पूछा कि क्या उसे समझ आया कि वह क्या पढ़ रहा है। फिलिप्पुस ने निस्संदेह समझ लिया कि वह अधिकारी संभवतः उस पाठ का अर्थ नहीं समझ रहा था।</w:t>
      </w:r>
    </w:p>
    <w:p>
      <w:pPr/>
      <w:r>
        <w:rPr>
          <w:lang w:val="hi_IN" w:bidi="hi_IN"/>
        </w:rPr>
      </w:r>
      <w:r>
        <w:rPr>
          <w:lang w:val="hi_IN" w:bidi="hi_IN"/>
        </w:rPr>
        <w:t>कूशी व्यक्ति ने उत्तर दिया, "मैं कैसे समझ सकता हूँ, जब तक कि कोई मुझे यह न समझाए?" यह एक अलंकारिक प्रश्न था, या ऐसा प्रश्न था जिसके उत्तर की उस व्यक्ति को उम्मीद नहीं थी। वह वास्तव में कह रहा था, "नहीं! मैं संभवतः इसे समझ नहीं सकता।" उसका मतलब था कि उसे यशायाह की भविष्यद्वावाणी को समझाने के लिए एक शिक्षक की आवश्यकता थी। फिर उसने फिलिप्पुस को अपने साथ रथ पर चढ़ने के लिए आमंत्रित किया।</w:t>
      </w:r>
    </w:p>
    <w:p>
      <w:pPr/>
      <w:r>
        <w:rPr>
          <w:lang w:val="hi_IN" w:bidi="hi_IN"/>
        </w:rPr>
      </w:r>
      <w:r>
        <w:rPr>
          <w:lang w:val="hi_IN" w:bidi="hi_IN"/>
        </w:rPr>
        <w:t>वह व्यक्ति पवित्रशास्त्र का एक भाग पढ़ रहा था, जो भविष्य की घटनाओं की एक भविष्यद्वाणी थी, जिसे परमेश्वर ने मसीहा के जन्म से लगभग 700 साल पहले यशायाह पर प्रकट किया था। यह भविष्यद्वाणी परमेश्वर के दुख भोगने वाले दास के बारे में है, जो यशायाह ने मसीहा को दर्शाने के लिए इस्तेमाल किया था। यशायाह ने इसे ऐसे लिखा जैसे कि जिन घटनाओं का उसने वर्णन किया है वे पहले ही हो चुकी हैं। पवित्रशास्त्र उन लोगों के बारे में बात कर रहा है जो किसी व्यक्ति को भेड़ों की तरह मार डालने के लिए ले जाते हैं। वह अपना बचाव नहीं करता, लोग उसे अन्यायपूर्वक दोषी ठहराते हैं, और वह मर जाता है।</w:t>
      </w:r>
    </w:p>
    <w:p>
      <w:pPr/>
      <w:r>
        <w:rPr>
          <w:lang w:val="hi_IN" w:bidi="hi_IN"/>
        </w:rPr>
      </w:r>
      <w:r>
        <w:rPr>
          <w:lang w:val="hi_IN" w:bidi="hi_IN"/>
        </w:rPr>
        <w:t>कूशी व्यक्ति यही पढ़ रहा था: "वह भेड़ के समान वध होने को पहुँचाया गया। और जैसा मेम्ना अपने ऊन कतरनेवालों के सामने चुपचाप रहता है, वैसे ही उसने भी अपना मुँह न खोला। लोगों ने उसका अपमान किया, और लोगों ने किसी को भी उसका न्याय निष्पक्ष रूप से करने की अनुमति नहीं दी। उसके वंशजों के बारे में कौन बोल सकता है? ऐसा इसलिए है क्योंकि लोगों ने इस पृथ्वी से उसका जीवन छीन लिया है।"</w:t>
      </w:r>
    </w:p>
    <w:p>
      <w:pPr/>
      <w:r>
        <w:rPr>
          <w:lang w:val="hi_IN" w:bidi="hi_IN"/>
        </w:rPr>
      </w:r>
      <w:r>
        <w:rPr>
          <w:lang w:val="hi_IN" w:bidi="hi_IN"/>
        </w:rPr>
        <w:t xml:space="preserve">यहाँ रुकें और अनुवाद समूह को एक वीडियो और एक तस्वीर दिखाएँ जिसमें एक </w:t>
      </w:r>
      <w:r>
        <w:rPr>
          <w:b/>
          <w:lang w:val="hi_IN" w:bidi="hi_IN"/>
        </w:rPr>
        <w:t>भेड़ को मेमनों के साथ</w:t>
      </w:r>
      <w:r>
        <w:rPr>
          <w:lang w:val="hi_IN" w:bidi="hi_IN"/>
        </w:rPr>
        <w:t xml:space="preserve"> दिखाया गया है।</w:t>
      </w:r>
    </w:p>
    <w:p>
      <w:pPr/>
      <w:r>
        <w:rPr>
          <w:lang w:val="hi_IN" w:bidi="hi_IN"/>
        </w:rPr>
      </w:r>
      <w:r>
        <w:rPr>
          <w:lang w:val="hi_IN" w:bidi="hi_IN"/>
        </w:rPr>
        <w:t>उस अधिकारी ने फिलिप्पुस से पूछा कि यशायाह अपने बारे में बात कर रहा है या किसी और के बारे में बात कर रहा है।</w:t>
      </w:r>
    </w:p>
    <w:p>
      <w:pPr/>
      <w:r>
        <w:rPr>
          <w:lang w:val="hi_IN" w:bidi="hi_IN"/>
        </w:rPr>
      </w:r>
      <w:r>
        <w:rPr>
          <w:lang w:val="hi_IN" w:bidi="hi_IN"/>
        </w:rPr>
        <w:t>और फिलिप्पुस ने उस अधिकारी से बात करना शुरू किया। उसने यशायाह के इस भाग का अर्थ समझाते हुए शुरुआत की। उसने स्पष्ट कर दिया होगा कि यह मसीहा को दर्शाता है, न कि भविष्यद्वक्ता को दर्शाता है। फिर उसने उस अधिकारी से कहा होगा कि यीशु ही मसीहा है। फिलिप्पुस ने शायद यशायाह के अलावा कई अन्य पवित्रशास्त्र के भागों का उपयोग किया था। फिलिप्पुस ने उस अधिकारी को बहुत स्पष्ट कर दिया होगा कि यीशु ने मसीहा के बारे में पवित्रशास्त्र की भविष्यद्वावाणियों को पूरा किया है। उसने उस अधिकारी को यह भी बताया होगा कि यह जानने के बाद उसे क्या करना है—अपने पापों से पश्चाताप करना, यीशु पर अपने उद्धारकर्ता के रूप में भरोसा करना, और किसी से उसे बपतिस्मा देने के लिए कहना।</w:t>
      </w:r>
    </w:p>
    <w:p>
      <w:pPr/>
      <w:r>
        <w:rPr>
          <w:lang w:val="hi_IN" w:bidi="hi_IN"/>
        </w:rPr>
      </w:r>
      <w:r>
        <w:rPr>
          <w:lang w:val="hi_IN" w:bidi="hi_IN"/>
        </w:rPr>
        <w:t>यहाँ रुकें और किसी ऐसी स्थिति के बारे में एक कहानी बताएँ जब आप कोई महत्वपूर्ण बात पढ़ रहे थे, जो आपको समझ नहीं आई थी, और आपको किसी से उसे समझाने के लिए पूछना पड़ा। क्या पाठ की आपकी नई समझ का आपके कार्यों पर कोई प्रभाव पड़ा? यदि हाँ, तो आपने अलग तरीके से क्या किया?</w:t>
      </w:r>
    </w:p>
    <w:p>
      <w:pPr/>
      <w:r>
        <w:rPr>
          <w:lang w:val="hi_IN" w:bidi="hi_IN"/>
        </w:rPr>
      </w:r>
      <w:r>
        <w:rPr>
          <w:lang w:val="hi_IN" w:bidi="hi_IN"/>
        </w:rPr>
        <w:t>और जब वे मार्ग के पास कुछ पानी के पास आए, तो कूशी ने कहा, "देख, यहाँ पानी है! अब मुझे बपतिस्मा लेने में क्या रोक है?" यह समझना महत्वपूर्ण है कि यह इस बात का प्रमाण है कि अधिकारी ने फिलिप्पुस की शिक्षा को स्वीकार किया, यीशु को अपने उद्धारकर्ता के रूप में विश्वास किया, और बपतिस्मा के विषय में परमेश्वर की आज्ञा का पालन करने के लिए उत्सुक था। अधिकारी रथ चलाने वाले को आदेश देता है कि रथ खींच रहे पशुओं को रोक दे। फिलिप्पुस और वह अधिकारी पानी के पास गए और फिलिप्पुस ने उसे बपतिस्मा दिया। बपतिस्मा एक ऐसी विधि है, जिसमें उस समय एक विश्वासी दूसरे विश्वासी को पूरी तरह से पानी में डुबोता था, जो यीशु की मृत्यु और पुनरुत्थान के प्रतीक के रूप में होता था। बपतिस्मा के लिए प्रयुक्त यूनानी शब्द का अर्थ है पानी के भीतर डालना या पानी के नीचे रखना। यूनानी पाठ से यह भी संकेत मिलता है कि उस पानी की कुछ गहराई थी जहाँ फिलिप्पुस ने उस अधिकारी को बपतिस्मा दिया था।</w:t>
      </w:r>
    </w:p>
    <w:p>
      <w:pPr/>
      <w:r>
        <w:rPr>
          <w:lang w:val="hi_IN" w:bidi="hi_IN"/>
        </w:rPr>
      </w:r>
      <w:r>
        <w:rPr>
          <w:lang w:val="hi_IN" w:bidi="hi_IN"/>
        </w:rPr>
        <w:t>जब वे पानी से बाहर निकले, तो पवित्र आत्मा फिलिप्पुस को ले गया। यह जानना महत्वपूर्ण है कि यह पूरी तरह से अलौकिक घटना थी, जो न तो फिलिप्पुस और न ही कूशी व्यक्ति ने पहले अनुभव करी थी। इसके बाद, वह अधिकारी आनंद करते हुए घर लौट गया क्योंकि वह यीशु पर अपने उद्धारकर्ता के रूप में विश्वास करने लगा था।</w:t>
      </w:r>
    </w:p>
    <w:p>
      <w:pPr/>
      <w:r>
        <w:rPr>
          <w:lang w:val="hi_IN" w:bidi="hi_IN"/>
        </w:rPr>
      </w:r>
      <w:r>
        <w:rPr>
          <w:lang w:val="hi_IN" w:bidi="hi_IN"/>
        </w:rPr>
        <w:t xml:space="preserve">हालाँकि, फिलिप्पुस को एहसास हुआ कि वह अश्दोद में है, जो भूमध्य सागर पर गाज़ा से लगभग 40 किलोमीटर उत्तर में है। फिलिप्पुस अश्दोद में नहीं ठहरा, बल्कि उत्तर की ओर चला गया जब तक कि वह कैसरिया तक नहीं पहुँचा, जो अश्दोद से लगभग 88 किलोमीटर की दूरी पर था। फिलिप्पुस जिन नगरों से गुजरता था, उनके सभी लोगों के साथ यीशु के बारे में सुसमाचार को लगातार साझा करता था। फिलिप्पुस को अश्दोद से कैसरिया तक पैदल जाने में लगभग 4 से 5 दिन लग गए होंगे। </w:t>
      </w:r>
    </w:p>
    <w:p>
      <w:pPr/>
      <w:r>
        <w:rPr>
          <w:lang w:val="hi_IN" w:bidi="hi_IN"/>
        </w:rPr>
      </w:r>
      <w:r>
        <w:rPr>
          <w:lang w:val="hi_IN" w:bidi="hi_IN"/>
        </w:rPr>
        <w:t xml:space="preserve">यहाँ रुकें और अनुवाद समूह को एक नक्शा दिखाएँ जिसमें </w:t>
      </w:r>
      <w:r>
        <w:rPr>
          <w:b/>
          <w:lang w:val="hi_IN" w:bidi="hi_IN"/>
        </w:rPr>
        <w:t>फिलिप्पुस की अश्दोद से कैसरिया तक की यात्रा</w:t>
      </w:r>
      <w:r>
        <w:rPr>
          <w:lang w:val="hi_IN" w:bidi="hi_IN"/>
        </w:rPr>
        <w:t xml:space="preserve"> को दिखाया गया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आठ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प्रभु का दूत</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कूशी अधिकारी</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एक दिन जब फिलिप्पुस मुख्य नगर सामरिया में था, तो प्रभु के एक दूत ने फिलिप्पुस को आदेश दिया कि वह उठकर दक्षिण की ओर उस मार्ग की ओर जाए, जो यरूशलेम से गाज़ा की ओर नीचे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फिलिप्पुस की भूमिका निभाने वाले अभिनेता से पूछें, "आप कैसा महसूस कर रहे हैं?" आप ऐसी बातें सुन सकते हैं, "मैं बहुत उत्साहित हूँ। परमेश्वर के पास मेरे लिए एक नया काम है!" "पता नहीं वह मुझसे क्या करवाना चाहता है? मेरा काम बहुत महत्वपूर्ण होगा क्योंकि परमेश्वर ने मुझे इसके बारे में बताने के लिए एक स्वर्गदूत भेजा," और "मुझे तुरन्त जाना है जैसे कि स्वर्गदूत ने कहा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इसलिए फिलिप्पुस ने तुरन्त प्रतिक्रिया दिया जो स्वर्गदूत ने उससे करने के लिए कहा था। वह उठा, और तुरन्त चल पड़ा। जब वह रेगिस्तान के मार्ग पर चल रहा था, तब फिलिप्पुस ने एक कूश देश के व्यक्ति को देखा, जो एक खोजा और कूशियों की रानी कन्दाके के राज्य के पूरे राजकोष, अर्थात् राज्य की सारी धन-संपत्ति का अधिकारी था। वह परमेश्वर की आराधना करने के लिए यरूशलेम आया था। कूश देश का नागरिक घर जा रहा था और अपने रथ में बैठा था। वह अधिकारी यहूदी भविष्यद्वक्ता यशायाह द्वारा लिखे गए वचनों को ऊँचे स्वर में पढ़ रहा था।</w:t>
      </w:r>
    </w:p>
    <w:p>
      <w:pPr/>
      <w:r>
        <w:rPr>
          <w:lang w:val="hi_IN" w:bidi="hi_IN"/>
        </w:rPr>
      </w:r>
      <w:r>
        <w:rPr>
          <w:lang w:val="hi_IN" w:bidi="hi_IN"/>
        </w:rPr>
        <w:t>पवित्र आत्मा ने फिलिप्पुस से बात की और उसे आदेश दिया कि वह उस अधिकारी के रथ के पास जाए और उसके निकट ही रहे। तब फिलिप्पुस दौड़कर रथ के पास पहुँचा और उसके साथ-साथ चलते हुए उसने उस अधिकारी को भविष्यद्वक्ता यशायाह की पुस्तक से पढ़ते हुए सुना। इसलिए फिलिप्पुस ने उस अधिकारी से पूछा कि क्या वह समझ गया जो वह पढ़ रहा था।</w:t>
      </w:r>
    </w:p>
    <w:p>
      <w:pPr/>
      <w:r>
        <w:rPr>
          <w:lang w:val="hi_IN" w:bidi="hi_IN"/>
        </w:rPr>
      </w:r>
      <w:r>
        <w:rPr>
          <w:lang w:val="hi_IN" w:bidi="hi_IN"/>
        </w:rPr>
        <w:t>कूशी व्यक्ति ने उत्तर दिया, "मैं कैसे समझ सकता हूँ, जब तक कि कोई मुझे यह न समझाए?" फिर उसने फिलिप्पुस को अपने साथ रथ पर चढ़ने के लिए आमंत्रित किया।</w:t>
      </w:r>
    </w:p>
    <w:p>
      <w:pPr/>
      <w:r>
        <w:rPr>
          <w:lang w:val="hi_IN" w:bidi="hi_IN"/>
        </w:rPr>
      </w:r>
      <w:r>
        <w:rPr>
          <w:lang w:val="hi_IN" w:bidi="hi_IN"/>
        </w:rPr>
        <w:t>कूशी व्यक्ति यही पढ़ रहा था: "वह भेड़ के समान वध होने को पहुँचाया गया। और जैसा मेम्ना अपने ऊन कतरनेवालों के सामने चुपचाप रहता है, वैसे ही उसने भी अपना मुँह न खोला। लोगों ने उसका अपमान किया, और लोगों ने किसी को भी उसका न्याय निष्पक्ष रूप से करने की अनुमति नहीं दी। उसके वंशजों के बारे में कौन बोल सकता है? ऐसा इसलिए है क्योंकि लोगों ने इस पृथ्वी से उसका जीवन छीन लिया है।"</w:t>
      </w:r>
    </w:p>
    <w:p>
      <w:pPr/>
      <w:r>
        <w:rPr>
          <w:lang w:val="hi_IN" w:bidi="hi_IN"/>
        </w:rPr>
      </w:r>
      <w:r>
        <w:rPr>
          <w:lang w:val="hi_IN" w:bidi="hi_IN"/>
        </w:rPr>
        <w:t>अधिकारी ने फिलिप्पुस से पूछा कि क्या भविष्यद्वक्ता अपने बारे में बात कर रहा है या किसी और के बारे में बात कर रहा है। और फिलिप्पुस ने उस अधिकारी से बात करना शुरू किया और उसे पवित्रशास्त्र से वह सुसमाचार समझाया कि यीशु ही मसीहा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फिलिप्पुस की भूमिका निभाने वाले अभिनेता से पूछें, "आप कैसा महसूस कर रहे हैं?" आप ऐसी बातें सुन सकते हैं, "अब मैं समझ गया हूँ कि परमेश्वर क्यों चाहता था कि मैं रेगिस्तान के मार्ग पर यात्रा करूँ!" "यह व्यक्ति परमेश्वर को जानता है, लेकिन वह अभी तक यीशु को अपने उद्धारकर्ता के रूप में नहीं जानता है," और "मैं उसके साथ यीशु के बारे में सुसमाचार साझा करने के लिए इंतजार नहीं कर सकता!"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वे अधिकारी के रथ में मार्ग पर आगे यात्रा करते जा रहे थे, तो वे रास्ते के पास एक ऐसे स्थान पर पहुँचे जहाँ कुछ पानी था। और अधिकारी ने फिलिप्पुस से पूछा कि क्या वह उसे बपतिस्मा दे सकता है।</w:t>
      </w:r>
    </w:p>
    <w:p>
      <w:pPr/>
      <w:r>
        <w:rPr>
          <w:lang w:val="hi_IN" w:bidi="hi_IN"/>
        </w:rPr>
      </w:r>
      <w:r>
        <w:rPr>
          <w:lang w:val="hi_IN" w:bidi="hi_IN"/>
        </w:rPr>
        <w:t xml:space="preserve">तब उस अधिकारी ने रथ चलाने वाले को आदेश दिया कि रथ को खींच रहे घोड़ों या बैलों को रोक दे। और फिलिप्पुस और कूशी व्यक्ति दोनों नीचे पानी में गए और फिलिप्पुस ने उसे बपतिस्मा दिया।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 अधिकारी की भूमिका निभाने वाले कलाकार से पूछें, "आप कैसा महसूस कर रहे हैं?" आप ऐसी बातें सुन सकते हैं, "यीशु के लिए परमेश्वर की स्तुति करें! उसके कारण परमेश्वर ने मेरे पापों को क्षमा किया है!" "परमेश्वर मुझ पर बहुत दयालु रहा है। उसने फिलिप्पुस को मुझसे बात करने के लिए भेजा!" और "परमेश्वर बहुत दयालु है और वह मुझसे बहुत प्रेम करता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वे दोनों पानी से बाहर निकले, तो परमेश्वर का आत्मा अचानक फिलिप्पुस को ले गया। और उस अधिकारी ने फिलिप्पुस को फिर नहीं देखा। फिर भी, वह अधिकारी अपने मन में बहुत खुश था जब उसने कूश की ओर वापस यात्रा करना जारी रखा।</w:t>
      </w:r>
    </w:p>
    <w:p>
      <w:pPr/>
      <w:r>
        <w:rPr>
          <w:lang w:val="hi_IN" w:bidi="hi_IN"/>
        </w:rPr>
      </w:r>
      <w:r>
        <w:rPr>
          <w:lang w:val="hi_IN" w:bidi="hi_IN"/>
        </w:rPr>
        <w:t xml:space="preserve">हालाँकि, फिलिप्पुस को एहसास हुआ कि वह अश्दोद में है। फिलिप्पुस अश्दोद में नहीं ठहरा, बल्कि उत्तर की ओर चला गया जब तक कि वह कैसरिया तक नहीं पहुँचा। फिलिप्पुस जिन नगरों से गुजरता था, उनके सभी लोगों के साथ यीशु के बारे में सुसमाचार को लगातार साझा करता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फिलिप्पुस की भूमिका निभाने वाले अभिनेता से पूछें, "आप कैसा महसूस कर रहे हैं?" आप ऐसी बातें सुन सकते हैं, "वाह! यह कैसे हुआ?! मैं अब अश्दोद में हूँ और मैं यहाँ नहीं आया हूँ!" "परमेश्वर के पास मेरे लिए एक नया काम है!" और "मैं केवल यह जानता हूँ कि परमेश्वर चाहता है कि मैं यीशु के बारे में सुसमाचार साझा करूँ जहाँ भी वह मुझे ले जाता है! लोगों को यीशु पर भरोसा करते देखना बहुत खुशी की बात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अब </w:t>
      </w:r>
      <w:r>
        <w:rPr>
          <w:b/>
          <w:lang w:val="hi_IN" w:bidi="hi_IN"/>
        </w:rPr>
        <w:t>प्रभु</w:t>
      </w:r>
      <w:r>
        <w:rPr>
          <w:lang w:val="hi_IN" w:bidi="hi_IN"/>
        </w:rPr>
        <w:t xml:space="preserve"> के एक </w:t>
      </w:r>
      <w:r>
        <w:rPr>
          <w:b/>
          <w:lang w:val="hi_IN" w:bidi="hi_IN"/>
        </w:rPr>
        <w:t>स्वर्गदूत</w:t>
      </w:r>
      <w:r>
        <w:rPr>
          <w:lang w:val="hi_IN" w:bidi="hi_IN"/>
        </w:rPr>
        <w:t xml:space="preserve"> ने फिलिप्पुस से कहा, "उठकर दक्षिण की ओर उस मार्ग पर जा, जो यरूशलेम से गाज़ा तक जाता है।" "प्रभु का स्वर्गदूत" शब्द यह दर्शाता है कि स्वर्गदूत, और इसलिए संदेश भी सीधे परमेश्वर या प्रभु की ओर से है। उसी शब्द का उपयोग करना याद रखें जिसका उपयोग आपने पहले स्वर्गदूत और प्रभु के लिए किया है। </w:t>
      </w:r>
      <w:r>
        <w:rPr>
          <w:b/>
          <w:lang w:val="hi_IN" w:bidi="hi_IN"/>
        </w:rPr>
        <w:t>स्वर्गदूत</w:t>
      </w:r>
      <w:r>
        <w:rPr>
          <w:lang w:val="hi_IN" w:bidi="hi_IN"/>
        </w:rPr>
        <w:t xml:space="preserve"> और </w:t>
      </w:r>
      <w:r>
        <w:rPr>
          <w:b/>
          <w:lang w:val="hi_IN" w:bidi="hi_IN"/>
        </w:rPr>
        <w:t>प्रभु</w:t>
      </w:r>
      <w:r>
        <w:rPr>
          <w:lang w:val="hi_IN" w:bidi="hi_IN"/>
        </w:rPr>
        <w:t xml:space="preserve"> की पूरी परिभाषा मुख्य शब्दावली में पाई जा सकती है।</w:t>
      </w:r>
    </w:p>
    <w:p>
      <w:pPr/>
      <w:r>
        <w:rPr>
          <w:lang w:val="hi_IN" w:bidi="hi_IN"/>
        </w:rPr>
      </w:r>
      <w:r>
        <w:rPr>
          <w:lang w:val="hi_IN" w:bidi="hi_IN"/>
        </w:rPr>
        <w:t xml:space="preserve">वह यरूशलेम आया था और अपने </w:t>
      </w:r>
      <w:r>
        <w:rPr>
          <w:b/>
          <w:lang w:val="hi_IN" w:bidi="hi_IN"/>
        </w:rPr>
        <w:t>रथ</w:t>
      </w:r>
      <w:r>
        <w:rPr>
          <w:lang w:val="hi_IN" w:bidi="hi_IN"/>
        </w:rPr>
        <w:t xml:space="preserve"> में बैठा लौट रहा था। रथ एक दो पहियों वाला वाहन था जिसे दो घोड़े, बैल या जंगली गधे खींच रहे थे।</w:t>
      </w:r>
    </w:p>
    <w:p>
      <w:pPr/>
      <w:r>
        <w:rPr>
          <w:lang w:val="hi_IN" w:bidi="hi_IN"/>
        </w:rPr>
      </w:r>
      <w:r>
        <w:rPr>
          <w:lang w:val="hi_IN" w:bidi="hi_IN"/>
        </w:rPr>
        <w:t xml:space="preserve">यहाँ रुकें और अनुवाद समूह को एक </w:t>
      </w:r>
      <w:r>
        <w:rPr>
          <w:b/>
          <w:lang w:val="hi_IN" w:bidi="hi_IN"/>
        </w:rPr>
        <w:t>रथ</w:t>
      </w:r>
      <w:r>
        <w:rPr>
          <w:lang w:val="hi_IN" w:bidi="hi_IN"/>
        </w:rPr>
        <w:t xml:space="preserve"> की तस्वीर दिखाएँ।</w:t>
      </w:r>
    </w:p>
    <w:p>
      <w:pPr/>
      <w:r>
        <w:rPr>
          <w:lang w:val="hi_IN" w:bidi="hi_IN"/>
        </w:rPr>
      </w:r>
      <w:r>
        <w:rPr>
          <w:lang w:val="hi_IN" w:bidi="hi_IN"/>
        </w:rPr>
        <w:t xml:space="preserve">और </w:t>
      </w:r>
      <w:r>
        <w:rPr>
          <w:b/>
          <w:lang w:val="hi_IN" w:bidi="hi_IN"/>
        </w:rPr>
        <w:t>आत्मा</w:t>
      </w:r>
      <w:r>
        <w:rPr>
          <w:lang w:val="hi_IN" w:bidi="hi_IN"/>
        </w:rPr>
        <w:t xml:space="preserve"> ने फिलिप्पुस से कहा, "निकट जाकर इस रथ के साथ हो ले।" यहाँ "आत्मा" का अर्थ है </w:t>
      </w:r>
      <w:r>
        <w:rPr>
          <w:b/>
          <w:lang w:val="hi_IN" w:bidi="hi_IN"/>
        </w:rPr>
        <w:t>पवित्र आत्मा</w:t>
      </w:r>
      <w:r>
        <w:rPr>
          <w:lang w:val="hi_IN" w:bidi="hi_IN"/>
        </w:rPr>
        <w:t xml:space="preserve">। उसी शब्द का उपयोग करना याद रखें जो आपने पहले पवित्र आत्मा के लिए उपयोग किया था। </w:t>
      </w:r>
      <w:r>
        <w:rPr>
          <w:b/>
          <w:lang w:val="hi_IN" w:bidi="hi_IN"/>
        </w:rPr>
        <w:t>पवित्र आत्मा</w:t>
      </w:r>
      <w:r>
        <w:rPr>
          <w:lang w:val="hi_IN" w:bidi="hi_IN"/>
        </w:rPr>
        <w:t xml:space="preserve"> की पूरी परिभाषा मुख्य शब्दावली में पाई जा सकती है।</w:t>
      </w:r>
    </w:p>
    <w:p>
      <w:pPr/>
      <w:r>
        <w:rPr>
          <w:lang w:val="hi_IN" w:bidi="hi_IN"/>
        </w:rPr>
      </w:r>
      <w:r>
        <w:rPr>
          <w:lang w:val="hi_IN" w:bidi="hi_IN"/>
        </w:rPr>
        <w:t xml:space="preserve">अब </w:t>
      </w:r>
      <w:r>
        <w:rPr>
          <w:b/>
          <w:lang w:val="hi_IN" w:bidi="hi_IN"/>
        </w:rPr>
        <w:t>पवित्रशास्त्र</w:t>
      </w:r>
      <w:r>
        <w:rPr>
          <w:lang w:val="hi_IN" w:bidi="hi_IN"/>
        </w:rPr>
        <w:t xml:space="preserve"> का जो भाग वह पढ़ रहा था, वह यह था। उसी शब्द का उपयोग करना याद रखें जिसका उपयोग आपने पहले पवित्रशास्त्र के लिए किया है। </w:t>
      </w:r>
      <w:r>
        <w:rPr>
          <w:b/>
          <w:lang w:val="hi_IN" w:bidi="hi_IN"/>
        </w:rPr>
        <w:t>पवित्रशास्त्र</w:t>
      </w:r>
      <w:r>
        <w:rPr>
          <w:lang w:val="hi_IN" w:bidi="hi_IN"/>
        </w:rPr>
        <w:t xml:space="preserve"> की पूरी परिभाषा मुख्य शब्दावली में पाई जा सकती है।</w:t>
      </w:r>
    </w:p>
    <w:p>
      <w:pPr/>
      <w:r>
        <w:rPr>
          <w:lang w:val="hi_IN" w:bidi="hi_IN"/>
        </w:rPr>
      </w:r>
      <w:r>
        <w:rPr>
          <w:lang w:val="hi_IN" w:bidi="hi_IN"/>
        </w:rPr>
        <w:t xml:space="preserve">वह </w:t>
      </w:r>
      <w:r>
        <w:rPr>
          <w:b/>
          <w:lang w:val="hi_IN" w:bidi="hi_IN"/>
        </w:rPr>
        <w:t>भेड़</w:t>
      </w:r>
      <w:r>
        <w:rPr>
          <w:lang w:val="hi_IN" w:bidi="hi_IN"/>
        </w:rPr>
        <w:t xml:space="preserve"> के समान वध होने को पहुँचाया गया, और जैसा </w:t>
      </w:r>
      <w:r>
        <w:rPr>
          <w:b/>
          <w:lang w:val="hi_IN" w:bidi="hi_IN"/>
        </w:rPr>
        <w:t>मेम्ना</w:t>
      </w:r>
      <w:r>
        <w:rPr>
          <w:lang w:val="hi_IN" w:bidi="hi_IN"/>
        </w:rPr>
        <w:t xml:space="preserve"> अपने ऊन कतरनेवालों के सामने चुपचाप रहता है, वैसे ही उसने भी अपना मुँह न खोला। भेड़ एक ऊनी पशु है। मेम्ना एक छोटी भेड़ है।</w:t>
      </w:r>
    </w:p>
    <w:p>
      <w:pPr/>
      <w:r>
        <w:rPr>
          <w:lang w:val="hi_IN" w:bidi="hi_IN"/>
        </w:rPr>
      </w:r>
      <w:r>
        <w:rPr>
          <w:lang w:val="hi_IN" w:bidi="hi_IN"/>
        </w:rPr>
        <w:t xml:space="preserve">यहाँ रुकें और अनुवाद समूह को एक वीडियो और एक तस्वीर दिखाएँ जिसमें एक </w:t>
      </w:r>
      <w:r>
        <w:rPr>
          <w:b/>
          <w:lang w:val="hi_IN" w:bidi="hi_IN"/>
        </w:rPr>
        <w:t>भेड़ को मेमनों के साथ</w:t>
      </w:r>
      <w:r>
        <w:rPr>
          <w:lang w:val="hi_IN" w:bidi="hi_IN"/>
        </w:rPr>
        <w:t xml:space="preserve"> दिखाया गया है।</w:t>
      </w:r>
    </w:p>
    <w:p>
      <w:pPr/>
      <w:r>
        <w:rPr>
          <w:lang w:val="hi_IN" w:bidi="hi_IN"/>
        </w:rPr>
      </w:r>
      <w:r>
        <w:rPr>
          <w:lang w:val="hi_IN" w:bidi="hi_IN"/>
        </w:rPr>
        <w:t xml:space="preserve">और खोजे ने फिलिप्पुस से कहा, "मैं तुमसे पूछता हूँ, क्या </w:t>
      </w:r>
      <w:r>
        <w:rPr>
          <w:b/>
          <w:lang w:val="hi_IN" w:bidi="hi_IN"/>
        </w:rPr>
        <w:t>भविष्यद्वक्ता</w:t>
      </w:r>
      <w:r>
        <w:rPr>
          <w:lang w:val="hi_IN" w:bidi="hi_IN"/>
        </w:rPr>
        <w:t xml:space="preserve"> यह अपने बारे में या किसी और के बारे में कह रहा है?" उसी शब्द का उपयोग करना याद रखें जिसका उपयोग आपने पहले भविष्यद्वक्ता के लिए किया है। </w:t>
      </w:r>
      <w:r>
        <w:rPr>
          <w:b/>
          <w:lang w:val="hi_IN" w:bidi="hi_IN"/>
        </w:rPr>
        <w:t>भविष्यद्वक्ता</w:t>
      </w:r>
      <w:r>
        <w:rPr>
          <w:lang w:val="hi_IN" w:bidi="hi_IN"/>
        </w:rPr>
        <w:t xml:space="preserve"> की पूरी परिभाषा मुख्य शब्दावली में पाई जा सकती है।</w:t>
      </w:r>
    </w:p>
    <w:p>
      <w:pPr/>
      <w:r>
        <w:rPr>
          <w:lang w:val="hi_IN" w:bidi="hi_IN"/>
        </w:rPr>
      </w:r>
      <w:r>
        <w:rPr>
          <w:lang w:val="hi_IN" w:bidi="hi_IN"/>
        </w:rPr>
        <w:t xml:space="preserve">और खोजे ने कहा, "देखो, यहाँ पानी है! मुझे </w:t>
      </w:r>
      <w:r>
        <w:rPr>
          <w:b/>
          <w:lang w:val="hi_IN" w:bidi="hi_IN"/>
        </w:rPr>
        <w:t>बपतिस्मा</w:t>
      </w:r>
      <w:r>
        <w:rPr>
          <w:lang w:val="hi_IN" w:bidi="hi_IN"/>
        </w:rPr>
        <w:t xml:space="preserve"> लेने से क्या रोक रहा है?" उसी शब्द का उपयोग करना याद रखें जो आपने पहले बपतिस्मा लेने के लिए इस्तेमाल किया है। </w:t>
      </w:r>
      <w:r>
        <w:rPr>
          <w:b/>
          <w:lang w:val="hi_IN" w:bidi="hi_IN"/>
        </w:rPr>
        <w:t>बपतिस्मा</w:t>
      </w:r>
      <w:r>
        <w:rPr>
          <w:lang w:val="hi_IN" w:bidi="hi_IN"/>
        </w:rPr>
        <w:t xml:space="preserve"> की पूरी परिभाषा मुख्य शब्दावली में पाया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9:1–19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9:1–19क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फिलिप्पुस सामरिया में और कूश के अधिकारी के साथ यीशु के बारे में सुसमाचार साझा कर रहा था। लूका हमें बताता है कि इस भाग में जो घटनाएँ होती हैं, वे फिलिप्पुस के साथ हुई घटनाओं के समय पर ही हो रही हैं। अंग्रेजी अनुवादों में यह "इसी समय" या "लेकिन शाऊल" शब्दों के द्वारा इशारा किया गया है।</w:t>
      </w:r>
    </w:p>
    <w:p>
      <w:pPr/>
      <w:r>
        <w:rPr>
          <w:lang w:val="hi_IN" w:bidi="hi_IN"/>
        </w:rPr>
      </w:r>
      <w:r>
        <w:rPr>
          <w:lang w:val="hi_IN" w:bidi="hi_IN"/>
        </w:rPr>
        <w:t>रुकें और चर्चा करें कि आप उन घटनाओं के बारे में कैसे बात करते हैं जो एक ही समय पर लेकिन अलग-अलग जगहों पर हो रही हैं। आप अपनी भाषा में किन विशेष शब्दों या वाक्यांशों का उपयोग करते हैं ताकि सुनने वाला जान सकें कि यह कहानी उसी समय हो रही है जो आपने पिछली कहानी सुनाई थी?</w:t>
      </w:r>
    </w:p>
    <w:p>
      <w:pPr/>
      <w:r>
        <w:rPr>
          <w:lang w:val="hi_IN" w:bidi="hi_IN"/>
        </w:rPr>
      </w:r>
      <w:r>
        <w:rPr>
          <w:lang w:val="hi_IN" w:bidi="hi_IN"/>
        </w:rPr>
        <w:t>स्तिफनुस की मृत्यु के बाद, शाऊल यीशु के अनुयायियों को धमकी दे रहा था और चाहता था कि उनमें से और अधिक लोग मारे जाएँ। आपको याद होगा कि जिन्होंने स्तिफनुस को पत्थरों से मार डाला था, उन्होंने अपने बाहरी वस्त्र शाऊल के पैरों के पास रख दिए थे। इस घटना के बाद, आपको याद होगा कि यरूशलेम में कलीसिया पर हुए सताव के कारण यीशु के अनुयायी अन्य स्थानों पर भाग गए थे।</w:t>
      </w:r>
    </w:p>
    <w:p>
      <w:pPr/>
      <w:r>
        <w:rPr>
          <w:lang w:val="hi_IN" w:bidi="hi_IN"/>
        </w:rPr>
      </w:r>
      <w:r>
        <w:rPr>
          <w:lang w:val="hi_IN" w:bidi="hi_IN"/>
        </w:rPr>
        <w:t>शाऊल यीशु के अनुयायियों को खोजने के लिए अनुमति माँगने के लिए यरूशलेम के महायाजक के पास गया। आपको याद होगा कि महायाजक यहूदियों का सर्वोच्च धार्मिक अगुवा और यहूदी महासभा का प्रधान था। शाऊल ने महायाजक से पत्र माँगे, जो उसे “मार्ग” अर्थात् यीशु के अनुयायियों को गिरफ्तार करने का अधिकार देते थे। ये पत्र दमिश्क के आराधनालयों के अगुवों के लिए थे, जिनमें उनसे अनुरोध किया गया था कि वे अपने नगर में पाए जाने वाले किसी भी विश्वासियों को पकड़ने में शाऊल की सहायता करें। दमिश्क सीरिया के देश का मुख्य नगर है। यह यरूशलेम के लगभग 240 किलोमीटर या 150 मील उत्तर-पूर्व में है। इस यात्रा में एक व्यक्ति को पैदल यात्रा करने में लगभग 6 दिन लगेंगे। लूका यह नहीं कहता कि शाऊल चल रहा है या पशु के साथ यात्रा कर रहा है।</w:t>
      </w:r>
    </w:p>
    <w:p>
      <w:pPr/>
      <w:r>
        <w:rPr>
          <w:lang w:val="hi_IN" w:bidi="hi_IN"/>
        </w:rPr>
      </w:r>
      <w:r>
        <w:rPr>
          <w:lang w:val="hi_IN" w:bidi="hi_IN"/>
        </w:rPr>
        <w:t xml:space="preserve">रुकें और एक नक्शा दिखाएँ जिसमें </w:t>
      </w:r>
      <w:r>
        <w:rPr>
          <w:lang w:val="hi_IN" w:bidi="hi_IN"/>
        </w:rPr>
        <w:t>यरूशलेम और दमिश्क शामिल है और वह सम्भावित मार्ग जो शाऊल ने लिया होगा</w:t>
      </w:r>
      <w:r>
        <w:rPr>
          <w:lang w:val="hi_IN" w:bidi="hi_IN"/>
        </w:rPr>
        <w:t>।</w:t>
      </w:r>
    </w:p>
    <w:p>
      <w:pPr/>
      <w:r>
        <w:rPr>
          <w:lang w:val="hi_IN" w:bidi="hi_IN"/>
        </w:rPr>
      </w:r>
      <w:r>
        <w:rPr>
          <w:lang w:val="hi_IN" w:bidi="hi_IN"/>
        </w:rPr>
        <w:t>संभवतः शाऊल उन यीशु के अनुयायियों को खोज रहा था जो पहले यरूशलेम से भागकर उस क्षेत्र के अन्य स्थानों में चले गए थे। वह उन्हें यरूशलेम वापस लाना चाहता था ताकि यहूदी महासभा के सामने उन पर मुकदमा चलाया जा सके। शाऊल को इस पंथ के पुरुषों और स्त्रियों दोनों को गिरफ्तार करने का अधिकार दिया गया था। “यह पंथ” वह था जो यीशु में प्रथम विश्वासी लोग अपने आप को कहते थे। यह शीर्षक संभवतः उस समय से आया है जब यीशु ने अपने विषय में कहा था, “मैं मार्ग हूँ… पिता के पास पहुँचने का,” जिससे यह संकेत मिलता है कि वही वह है जो परमेश्वर के साथ सही संबंध संभव बनाता है। एक अन्य व्याख्या यह हो सकती है कि यीशु के अनुयायी स्वयं को व्यापक यहूदी विश्वास समुदाय के भीतर सच्चा मार्ग मानते थे।</w:t>
      </w:r>
    </w:p>
    <w:p>
      <w:pPr/>
      <w:r>
        <w:rPr>
          <w:lang w:val="hi_IN" w:bidi="hi_IN"/>
        </w:rPr>
      </w:r>
      <w:r>
        <w:rPr>
          <w:lang w:val="hi_IN" w:bidi="hi_IN"/>
        </w:rPr>
        <w:t>रुकें और चर्चा करें: आपकी संस्कृति में लोगों के समूह खुद को कैसे पहचानते हैं? वे अपने समूह के लिए नाम कैसे सोचते हैं?</w:t>
      </w:r>
    </w:p>
    <w:p>
      <w:pPr/>
      <w:r>
        <w:rPr>
          <w:lang w:val="hi_IN" w:bidi="hi_IN"/>
        </w:rPr>
      </w:r>
      <w:r>
        <w:rPr>
          <w:lang w:val="hi_IN" w:bidi="hi_IN"/>
        </w:rPr>
        <w:t>जब शाऊल और उसके साथी दमिश्क के पास पहुँचे, तो आकाश से एक तेज ज्योति ने चमककर उसे अंधा कर दिया। अधिकांश लोग इस बात से सहमत हैं कि वह ज्योति अलौकिक थी। यह स्पष्ट नहीं है कि वह ज्योति स्वर्ग से थी, जहाँ परमेश्वर और उसके स्वर्गदूत रहते हैं, या आकाश से थी। शाऊल भूमि पर गिर जाता है और उसे एक आवाज सुनाई देती है, “शाऊल, शाऊल, तू मुझे क्यों सताता है?” शाऊल का नाम दो बार कहा गया है। यह किसी व्यक्ति का ध्यान आकर्षित करने और उसे बताने का एक तरीका है कि उसे ध्यान से सुनने की आवश्यकता है। यह प्रश्न ऐसा प्रश्न नहीं था जिसके उत्तर की आवश्यकता थी, बल्कि यह शाऊल को डाँटने और उसे इस बारे में सोचने के लिए था कि वह क्या कर रहा था। सताने का अर्थ है लोगों को चोट पहुँचाना या उन्हें दुख पहुँचाना।</w:t>
      </w:r>
    </w:p>
    <w:p>
      <w:pPr/>
      <w:r>
        <w:rPr>
          <w:lang w:val="hi_IN" w:bidi="hi_IN"/>
        </w:rPr>
      </w:r>
      <w:r>
        <w:rPr>
          <w:lang w:val="hi_IN" w:bidi="hi_IN"/>
        </w:rPr>
        <w:t>शाऊल ने जवाब में पूछा, "हे प्रभु, तू कौन है?" शाऊल उससे बात करने वाले की आवाज को नहीं पहचानता था। शाऊल का प्रभु शीर्षक का उपयोग केवल सम्मान के लिए नहीं है, बल्कि यह समझने के कारण है कि वह किसी साधारण व्यक्ति से बात नहीं कर रहा था। उस आवाज ने कहा, “मैं यीशु हूँ, जिसे तू सताता है।” शाऊल अब जानता है कि यीशु उससे बात कर रहा है। यह कहकर यीशु शाऊल को यह भी बताता है कि जब वह यीशु के अनुयायियों को सताता था, तो वास्तव में वह स्वयं यीशु को ही सताता था। फिर यीशु ने शाऊल से कहा कि वह दमिश्क में जाए और उसे बताया जाएगा कि उसे क्या करना है। शाऊल के साथ यात्रा कर रहे लोगों को एक आवाज सुनाई देती है, लेकिन वे किसी को नहीं देखते। शाऊल अपने पैरों पर खड़ा होता है, लेकिन वह देख नहीं सकता। उसके यात्रा करने वाले साथी उसे दमिश्क में ले जाते हैं।</w:t>
      </w:r>
    </w:p>
    <w:p>
      <w:pPr/>
      <w:r>
        <w:rPr>
          <w:lang w:val="hi_IN" w:bidi="hi_IN"/>
        </w:rPr>
      </w:r>
      <w:r>
        <w:rPr>
          <w:lang w:val="hi_IN" w:bidi="hi_IN"/>
        </w:rPr>
        <w:t>रुकें और चर्चा करें: आपकी संस्कृति में लोग एक अंधे व्यक्ति को एक स्थान से दूसरे स्थान पर जाने में कैसे मदद करते हैं? क्या आपने कभी किसी अंधे व्यक्ति की यात्रा करने में मदद की है? यदि हाँ, तो वर्णन करें कि वह अनुभव आपके लिए कैसा था।</w:t>
      </w:r>
    </w:p>
    <w:p>
      <w:pPr/>
      <w:r>
        <w:rPr>
          <w:lang w:val="hi_IN" w:bidi="hi_IN"/>
        </w:rPr>
      </w:r>
      <w:r>
        <w:rPr>
          <w:lang w:val="hi_IN" w:bidi="hi_IN"/>
        </w:rPr>
        <w:t>संभावित कार्य: समूह को जोड़े में विभाजित करें। एक व्यक्ति की आँखों को किसी पट्टी आदि से ढक दें ताकि वह देख न सके। दूसरे व्यक्ति से कहें कि वह अस्थायी रूप से अंधे व्यक्ति को थोड़ी दूरी तक यात्रा करने में मदद करे। कुछ मिनटों के बाद, भूमिका बदल दें। समूह के रूप में चर्चा करें: कुछ समय के लिए अंधा होना कैसा लगा? अंधे व्यक्ति की अगुवाई करने की ज़िम्मेदारी लेना कैसा लगा?</w:t>
      </w:r>
    </w:p>
    <w:p>
      <w:pPr/>
      <w:r>
        <w:rPr>
          <w:lang w:val="hi_IN" w:bidi="hi_IN"/>
        </w:rPr>
      </w:r>
      <w:r>
        <w:rPr>
          <w:lang w:val="hi_IN" w:bidi="hi_IN"/>
        </w:rPr>
        <w:t>शाऊल तीन दिन तक बिना भोजन और पानी के रहा। यह माना जाता है कि शाऊल ने जो कुछ अनुभव किया था, उसके सदमे के कारण उसने न तो खाया और न ही पिया। यह भी संभव है कि शाऊल ने भोजन इसलिए नहीं किया क्योंकि वह अपने किए हुए कार्यों से व्याकुल था और उसे पछतावा हो रहा था। वह धार्मिक अर्थ में उपवास नहीं कर रहा था, यानी बिना भोजन या पानी के नहीं रह रहा था।</w:t>
      </w:r>
    </w:p>
    <w:p>
      <w:pPr/>
      <w:r>
        <w:rPr>
          <w:lang w:val="hi_IN" w:bidi="hi_IN"/>
        </w:rPr>
      </w:r>
      <w:r>
        <w:rPr>
          <w:lang w:val="hi_IN" w:bidi="hi_IN"/>
        </w:rPr>
        <w:t xml:space="preserve">यदि आवश्यकता हो, तो </w:t>
      </w:r>
      <w:r>
        <w:rPr>
          <w:lang w:val="hi_IN" w:bidi="hi_IN"/>
        </w:rPr>
        <w:t>उपवास</w:t>
      </w:r>
      <w:r>
        <w:rPr>
          <w:lang w:val="hi_IN" w:bidi="hi_IN"/>
        </w:rPr>
        <w:t xml:space="preserve"> की परिभाषा मुख्य शब्दावली में पाई जा सकती है।</w:t>
      </w:r>
    </w:p>
    <w:p>
      <w:pPr/>
      <w:r>
        <w:rPr>
          <w:lang w:val="hi_IN" w:bidi="hi_IN"/>
        </w:rPr>
      </w:r>
      <w:r>
        <w:rPr>
          <w:lang w:val="hi_IN" w:bidi="hi_IN"/>
        </w:rPr>
        <w:t>हनन्याह यीशु का एक अनुयायी था जो दमिश्क में रहता था। यीशु एक दर्शन में हनन्याह के पास आया और उससे कहा कि वह जाकर शाऊल को ढूँढे। दर्शन एक अलौकिक अनुभव है, जिसमें व्यक्ति के जागते हुए उसे परमेश्वर की ओर से एक संदेश दिया जाता है। यीशु ने हनन्याह से कहा कि शाऊल ने भी एक दर्शन देखा है और वह हनन्याह का अपने रहने के स्थान में आने का इंतजार कर रहा है। शाऊल के दर्शन में, हनन्याह शाऊल पर हाथ रखेगा और शाऊल की आँखों की दृष्टि फिर से वापस आ जाएगी। शाऊल यहूदा के घर में रह रहा था जो सीधी नामक गली पर रहता था। यहूदा एक सामान्य यहूदी नाम है, इसलिए उसकी पहचान उस व्यक्ति के रूप में होती है जो सीधी नामक गली पर रहता है।</w:t>
      </w:r>
    </w:p>
    <w:p>
      <w:pPr/>
      <w:r>
        <w:rPr>
          <w:lang w:val="hi_IN" w:bidi="hi_IN"/>
        </w:rPr>
      </w:r>
      <w:r>
        <w:rPr>
          <w:lang w:val="hi_IN" w:bidi="hi_IN"/>
        </w:rPr>
        <w:t>रुकें और चर्चा करें: आपकी संस्कृति में लोग उन लोगों के बारे में कैसे बात करते हैं जिनका नाम एक ही है? आप उन तरीकों पर चर्चा कर सकते हैं जिससे दूसरों को यह समझने में सहायता मिल सके कि आप ठीक किसके बारे में बात कर रहे हैं।</w:t>
      </w:r>
    </w:p>
    <w:p>
      <w:pPr/>
      <w:r>
        <w:rPr>
          <w:lang w:val="hi_IN" w:bidi="hi_IN"/>
        </w:rPr>
      </w:r>
      <w:r>
        <w:rPr>
          <w:lang w:val="hi_IN" w:bidi="hi_IN"/>
        </w:rPr>
        <w:t>यीशु ने कहा कि शाऊल ने एक दर्शन देखा कि हनन्याह उसके लिए प्रार्थना करने के लिए आ रहा है ताकि वह फिर से देख सके। हनन्याह को शाऊल के बारे में शायद उन विश्वासियों से पता चला जो यरूशलेम से भागकर आए थे। इस वजह से हनन्याह जाने को लेकर हिचकिचा रहा था। यीशु ने हनन्याह को जाने की आज्ञा दी, क्योंकि शाऊल यीशु का चुना हुआ साधन था, जो यीशु के द्वारा उद्धार का सुसमाचार अन्यजातियों, अर्थात् जो यहूदी नहीं थे, उन तक पहुँचाने वाला था। “चुना हुआ साधन” का अर्थ है कि यीशु ने शाऊल को अपनी सेवा करने के लिए चुना था। शाऊल राजाओं और यहूदियों से भी यीशु के बारे में बात करेगा। यीशु शाऊल को बताएगा कि उसे यीशु के नाम के कारण दुख उठाना पड़ेगा। इसका अर्थ है कि शाऊल दुख उठाएगा क्योंकि वह यीशु का अनुसरण करता है। जिसने यीशु के अनुयायियों को सताया था, वह भी अब सताया जाएगा, क्योंकि वह यीशु का अनुसरण करता है।</w:t>
      </w:r>
    </w:p>
    <w:p>
      <w:pPr/>
      <w:r>
        <w:rPr>
          <w:lang w:val="hi_IN" w:bidi="hi_IN"/>
        </w:rPr>
      </w:r>
      <w:r>
        <w:rPr>
          <w:lang w:val="hi_IN" w:bidi="hi_IN"/>
        </w:rPr>
        <w:t>हनन्याह ने यीशु की आज्ञा मानी और उस घर में गया जहाँ शाऊल रह रहा था। हनन्याह शाऊल के पास गया और उस पर हाथ रखा। उसने शाऊल को "भाई" कहा। इसका शायद अर्थ यह है कि हनन्याह शाऊल को यीशु में एक साथी विश्वासी के रूप में संबोधित कर रहा है। हनन्याह ने शाऊल से कहा कि प्रभु यीशु, जो उस पर मार्ग में प्रकट हुआ था, उसने ही हनन्याह को भेजा है ताकि शाऊल फिर से अपनी दृष्टि प्राप्त करे और पवित्र आत्मा से परिपूर्ण हो सके।</w:t>
      </w:r>
    </w:p>
    <w:p>
      <w:pPr/>
      <w:r>
        <w:rPr>
          <w:lang w:val="hi_IN" w:bidi="hi_IN"/>
        </w:rPr>
      </w:r>
      <w:r>
        <w:rPr>
          <w:lang w:val="hi_IN" w:bidi="hi_IN"/>
        </w:rPr>
        <w:t>रुकें और चर्चा करें: क्या आप अपनी संस्कृति में उन लोगों के लिए भी पारिवारिक संबोधन का उपयोग करते हैं जिनसे आपका कोई पारिवारिक संबंध नहीं है? चर्चा करें कि आपकी संस्कृति में किन शब्दों या संबोधनों का उपयोग ऐसे किसी व्यक्ति को संबोधित करने के लिए किया जाता है जो आपके लिए प्रिय हो लेकिन आपका उससे कोई पारिवारिक संबंध न हो।</w:t>
      </w:r>
    </w:p>
    <w:p>
      <w:pPr/>
      <w:r>
        <w:rPr>
          <w:lang w:val="hi_IN" w:bidi="hi_IN"/>
        </w:rPr>
      </w:r>
      <w:r>
        <w:rPr>
          <w:lang w:val="hi_IN" w:bidi="hi_IN"/>
        </w:rPr>
        <w:t>जब हनन्याह ने शाऊल को छुआ और उससे बात की, तो ऐसा हुआ जैसे शाऊल की आँखों से छिलके से गिर गए और वह फिर से देखने लगा। छिलके त्वचा के छोटे परत जैसे होते हैं जो कई मछलियों की त्वचा पर पाए जाने वाले समान होते हैं। फिर शाऊल को बपतिस्मा दिया गया, जो यह दिखाने के लिए एक धार्मिक स्नान था कि वह यीशु का अनुयायी बन गया है। संभवतः शाऊल का बपतिस्मा हनन्याह द्वारा किया गया, क्योंकि किसी अन्य व्यक्ति का उल्लेख नहीं किया गया है। लूका हमें बताता है कि तब शाऊल ने भोजन लिया, जिसका अर्थ है कि उसने भोजन किया, और अपनी शक्ति फिर से प्राप्त की।</w:t>
      </w:r>
    </w:p>
    <w:p>
      <w:pPr/>
      <w:r>
        <w:rPr>
          <w:lang w:val="hi_IN" w:bidi="hi_IN"/>
        </w:rPr>
      </w:r>
      <w:r>
        <w:rPr>
          <w:lang w:val="hi_IN" w:bidi="hi_IN"/>
        </w:rPr>
        <w:t xml:space="preserve">यदि आपके समूह ने </w:t>
      </w:r>
      <w:r>
        <w:rPr>
          <w:lang w:val="hi_IN" w:bidi="hi_IN"/>
        </w:rPr>
        <w:t>मछलियों के शल्क</w:t>
      </w:r>
      <w:r>
        <w:rPr>
          <w:lang w:val="hi_IN" w:bidi="hi_IN"/>
        </w:rPr>
        <w:t xml:space="preserve"> को कभी नहीं देखा है, तो उन्हें उसका एक चित्र दिखाएँ।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के अनुयायियों को शाऊल और अन्य लोगों द्वारा सताया जाता है। वे यरूशलेम से भागते हैं और क्षेत्र के कई स्थानों पर जाते हैं, जिसमें दमिश्क भी शामिल है।</w:t>
      </w:r>
    </w:p>
    <w:p>
      <w:pPr/>
      <w:r>
        <w:rPr>
          <w:lang w:val="hi_IN" w:bidi="hi_IN"/>
        </w:rPr>
      </w:r>
      <w:r>
        <w:rPr>
          <w:b/>
          <w:lang w:val="hi_IN" w:bidi="hi_IN"/>
        </w:rPr>
        <w:t>दूसरा दृश्य:</w:t>
      </w:r>
      <w:r>
        <w:rPr>
          <w:lang w:val="hi_IN" w:bidi="hi_IN"/>
        </w:rPr>
        <w:t xml:space="preserve"> शाऊल महायाजक के पास जाता है। वह दमिश्क में यीशु के अनुयायियों को गिरफ्तार करने की अनुमति माँगता है। महायाजक शाऊल को पत्र देता है और दमिश्क के आराधनालय के अगुवों को शाऊल की मदद करने के लिए निर्देश देता है।</w:t>
      </w:r>
    </w:p>
    <w:p>
      <w:pPr/>
      <w:r>
        <w:rPr>
          <w:lang w:val="hi_IN" w:bidi="hi_IN"/>
        </w:rPr>
      </w:r>
      <w:r>
        <w:rPr>
          <w:b/>
          <w:lang w:val="hi_IN" w:bidi="hi_IN"/>
        </w:rPr>
        <w:t>तीसरा दृश्य:</w:t>
      </w:r>
      <w:r>
        <w:rPr>
          <w:lang w:val="hi_IN" w:bidi="hi_IN"/>
        </w:rPr>
        <w:t xml:space="preserve"> शाऊल और उसके साथी यरूशलेम से दमिश्क की यात्रा करते हैं। दमिश्क पहुँचने से पहले, शाऊल स्वर्ग से आई एक ज्योति से अंधा हो गया और उसने यीशु का एक दर्शन देखा। शाऊल के साथी उसे शहर के अंदर यहूदा के घर में, जो सीधी नमक गली में है ले जाते है।</w:t>
      </w:r>
    </w:p>
    <w:p>
      <w:pPr/>
      <w:r>
        <w:rPr>
          <w:lang w:val="hi_IN" w:bidi="hi_IN"/>
        </w:rPr>
      </w:r>
      <w:r>
        <w:rPr>
          <w:b/>
          <w:lang w:val="hi_IN" w:bidi="hi_IN"/>
        </w:rPr>
        <w:t>चौथा दृश्य:</w:t>
      </w:r>
      <w:r>
        <w:rPr>
          <w:lang w:val="hi_IN" w:bidi="hi_IN"/>
        </w:rPr>
        <w:t xml:space="preserve"> हनन्याह को यीशु का एक दर्शन मिलता है। यीशु हनन्याह को दमिश्क में शाऊल के पास जाने का निर्देश देता है।</w:t>
      </w:r>
    </w:p>
    <w:p>
      <w:pPr/>
      <w:r>
        <w:rPr>
          <w:lang w:val="hi_IN" w:bidi="hi_IN"/>
        </w:rPr>
      </w:r>
      <w:r>
        <w:rPr>
          <w:b/>
          <w:lang w:val="hi_IN" w:bidi="hi_IN"/>
        </w:rPr>
        <w:t>पाँचवाँ दृश्य:</w:t>
      </w:r>
      <w:r>
        <w:rPr>
          <w:lang w:val="hi_IN" w:bidi="hi_IN"/>
        </w:rPr>
        <w:t xml:space="preserve"> हनन्याह शाऊल के पास जाता है और शाऊल पर अपना हाथ रखता है। शाऊल फिर से देखता है। शाऊल बपतिस्मा लेता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शाऊल के साथ यात्रा कर रहे पुरुष</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हनन्याह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यीशु के अनुयायी</w:t>
      </w:r>
    </w:p>
    <w:p>
      <w:pPr>
        <w:pStyle w:val="ListBullet"/>
        <w:spacing w:line="240" w:lineRule="auto"/>
        <w:ind w:left="720"/>
      </w:pPr>
      <w:r>
        <w:rPr>
          <w:lang w:val="hi_IN" w:bidi="hi_IN"/>
        </w:rPr>
      </w:r>
      <w:r>
        <w:rPr>
          <w:lang w:val="hi_IN" w:bidi="hi_IN"/>
        </w:rPr>
        <w:t>दमिश्क के आराधनालय के अगुवे</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जब स्तिफनुस को पथराव किया गया था, तब शाऊल वहाँ उपस्थित था। फिर उसने यीशु के अनुयायियों को सताना शुरू किया, या उन्हें नुकसान पहुँचाना शुरू किया। यह भी याद रखना महत्वपूर्ण है कि ये बातें उसी समय हुई थीं जब फिलिप्पुस सामरिया में और कूश के व्यक्ति को यीशु के बारे में बताता था।</w:t>
      </w:r>
    </w:p>
    <w:p>
      <w:pPr/>
      <w:r>
        <w:rPr>
          <w:lang w:val="hi_IN" w:bidi="hi_IN"/>
        </w:rPr>
      </w:r>
      <w:r>
        <w:rPr>
          <w:lang w:val="hi_IN" w:bidi="hi_IN"/>
        </w:rPr>
        <w:t>यरूशलेम में यीशु के कई अनुयायी सताव के कारण शहर छोड़ते हैं। वे इस क्षेत्र के विभिन्न स्थानों पर जाते हैं, जिसमें दमिश्क भी शामिल है। शाऊल महायाजक से दमिश्क में यीशु के अनुयायियों, जिन्हें मार्ग का पंथ भी कहा जाता है, उनको गिरफ्तार करने और उन्हें यरूशलेम वापस लाने की अनुमति माँगता है।</w:t>
      </w:r>
    </w:p>
    <w:p>
      <w:pPr/>
      <w:r>
        <w:rPr>
          <w:lang w:val="hi_IN" w:bidi="hi_IN"/>
        </w:rPr>
      </w:r>
      <w:r>
        <w:rPr>
          <w:lang w:val="hi_IN" w:bidi="hi_IN"/>
        </w:rPr>
        <w:t>दमिश्क की यात्रा करते समय, शाऊल आकाश से आई एक ज्योति से अंधा हो जाता है और उसे यीशु का दर्शन मिलता है। यीशु की आवाज शाऊल से बात करती है। यह याद रखना महत्वपूर्ण है कि यीशु और शाऊल एक-दूसरे से क्या कहते थे। यह भी याद रखना महत्वपूर्ण है कि उसके यात्रा साथी आवाज तो सुनते हैं और ज्योति देखते हैं, पर किसी को देखते नहीं हैं। शाऊल को उसके साथ यात्रा करने वाले साथी दमिश्क में ले जाते हैं।</w:t>
      </w:r>
    </w:p>
    <w:p>
      <w:pPr/>
      <w:r>
        <w:rPr>
          <w:lang w:val="hi_IN" w:bidi="hi_IN"/>
        </w:rPr>
      </w:r>
      <w:r>
        <w:rPr>
          <w:lang w:val="hi_IN" w:bidi="hi_IN"/>
        </w:rPr>
        <w:t>शाऊल तीन दिन तक अंधा था और उस समय उसने न खाया और न पिया। यीशु हनन्याह और शाऊल दोनों को अलग-अलग दर्शनों में प्रकट होता है और उन्हें एक ही बात बताता है। हनन्याह शाऊल के पास जाने में हिचकिचा रहा था, क्योंकि शाऊल की यह प्रतिष्ठा थी कि वह यीशु के अनुयायियों को सताता और उन्हें हानि पहुँचाता था। यीशु ने हनन्याह को जाने का आदेश दिया क्योंकि यीशु के पास शाऊल के लिए एक विशेष योजना थी।</w:t>
      </w:r>
    </w:p>
    <w:p>
      <w:pPr/>
      <w:r>
        <w:rPr>
          <w:lang w:val="hi_IN" w:bidi="hi_IN"/>
        </w:rPr>
      </w:r>
      <w:r>
        <w:rPr>
          <w:lang w:val="hi_IN" w:bidi="hi_IN"/>
        </w:rPr>
        <w:t>हनन्याह यीशु की आज्ञा मानता है। हनन्याह उस घर में गया जहाँ शाऊल रह रहा था। उसने शाऊल पर अपना हाथ रखा। हनन्याह ने शाऊल से कहा कि प्रभु यीशु, जो उस पर मार्ग में प्रकट हुआ था, उसने ही हनन्याह को भेजा है ताकि शाऊल फिर से अपनी दृष्टि प्राप्त करे और पवित्र आत्मा से परिपूर्ण हो सके। शाऊल फिर से देख सकता है। वह बपतिस्मा लेता है, जो यह दिखाने के लिए एक धार्मिक स्नान है कि वह यीशु का अनुयायी बन गया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शाऊल के साथ यात्रा कर रहे पुरुष</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हनन्याह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यीशु के अनुयायी</w:t>
      </w:r>
    </w:p>
    <w:p>
      <w:pPr>
        <w:pStyle w:val="ListBullet"/>
        <w:spacing w:line="240" w:lineRule="auto"/>
        <w:ind w:left="720"/>
      </w:pPr>
      <w:r>
        <w:rPr>
          <w:lang w:val="hi_IN" w:bidi="hi_IN"/>
        </w:rPr>
      </w:r>
      <w:r>
        <w:rPr>
          <w:lang w:val="hi_IN" w:bidi="hi_IN"/>
        </w:rPr>
        <w:t>दमिश्क के आराधनालय के अगुवे</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यरूशलेम में यीशु के अनुयायियों को यरूशलेम के लोगों द्वारा सताया और हानि पहुँचाई जा रही है। यरूशलेम से दमिश्क जैसे अन्य स्थानों की ओर भागते हुए उनका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अनुयायियों की भूमिका निभाने वाले व्यक्ति से पूछें, "आप कैसा महसूस कर रहे हैं?" आप ऐसी बातें सुन सकते हैं, "डर लगता है। मुझे अपने जीवन के लिए डर लगता है," या "मुझे अपने परिवार के लिए डर लगता है," और "जो भी हो जाए, मैं यीशु का अनुसरण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शाऊल का महायाजक के पास जाकर दमिश्क जाने की अनुमति माँगने का अभिनय करें, ताकि वह यीशु के अनुयायियों, जिन्हें मार्ग पंथ भी कहा जाता था, उनको गिरफ्तार करके यरूशलेम वापस ला सके। महायाजक शाऊल को दमिश्क के आराधनालयों के अगुवों के लिए पत्र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अभिनेता से पूछें, "आप कैसा महसूस कर रहे हैं?" आप ऐसी बातें सुन सकते हैं, "धर्मी। मुझे यहूदी विश्वास की रक्षा करने की आवश्यकता है," या "मैं हमेशा सही करता हूँ," और "मुझे इन लोगों को झूठी शिक्षा फैलाने से रोकने की आवश्यकता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दमिश्क की यात्रा करते समय, शाऊल आकाश से आई एक ज्योति से अंधा हो जाता है और उसे यीशु का दर्शन मिलता है। शाऊल ने यीशु की आवाज़ सुनी, "शाऊल, तू मुझे क्यों सताता है?" शाऊल उस आवाज को नहीं पहचानता है और पूछता है, "प्रभु, तू कौन है?" यीशु शाऊल से कहता है, "मैं यीशु हूँ, जिसे तू सताता है।" यह भी याद रखना महत्वपूर्ण है कि उसके यात्रा साथी आवाज तो सुनते हैं और ज्योति देखते हैं, पर किसी को देखते नहीं हैं। शाऊल को उसके साथ यात्रा करने वाले साथी दमिश्क में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यात्रा करने वाले साथियों की भूमिका निभाने वाले अभिनेताओं से पूछें, "आप कैसा महसूस कर रहे हैं?" आप ऐसी बातें सुन सकते हैं, "क्या हो रहा है? मैं ज्योति देखता हूँ और एक आवाज सुनता हूँ, लेकिन मैं केवल शाऊल को देखता हूँ!" या "शाऊल के साथ क्या हो रहा है?" और "हमें शाऊल को दमिश्क जाने में मदद करने की आवश्यकता है।" शाऊल की भूमिका निभाने वाले अभिनेता से पूछें, "आप कैसा महसूस कर रहे हैं?" आप ऐसी बातें सुन सकते हैं, "मैं देख नहीं सकता! मुझे बहुत खेद है। मुझे लगता है कि मुझे दंड दिया जा रहा है," या "मैंने सोचा कि ये लोग गलत कर रहे हैं। मुझे एहसास नहीं हुआ कि मैंने यीशु को सताया था," और "अब मुझे पता चला कि यीशु प्रभु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शाऊल तीन दिन तक अंधा था और उस समय उसने न खाया और न पिया। यीशु हनन्याह और शाऊल दोनों को अलग-अलग दर्शनों में प्रकट होता है और उन्हें एक ही बात बताता है। हनन्याह शाऊल के पास जाने में हिचकिचा रहा था, क्योंकि शाऊल की यह प्रतिष्ठा थी कि वह यीशु के अनुयायियों को सताता और उन्हें हानि पहुँचाता था। यीशु ने हनन्याह को जाने का आदेश दिया क्योंकि यीशु के पास शाऊल के लिए एक विशेष योजना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हनन्याह की भूमिका निभाने वाले अभिनेता से पूछें, "आप कैसा महसूस कर रहे हैं?" आप ऐसी बातें सुन सकते हैं, जैसे, "मैं इस व्यक्ति शाऊल के बारे में सुनी सभी बुरी बातों से डर गया हूँ," और "हिचकिचा रहा हूँ, लेकिन मैं यीशु पर भरोसा करता हूँ, इसलिए मुझे उसकी आज्ञा मानने की आवश्यकता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हनन्याह यीशु की आज्ञा मानता है। हनन्याह उस घर में गया जहाँ शाऊल रह रहा था। उसने शाऊल पर अपना हाथ रखा। हनन्याह ने शाऊल से कहा कि प्रभु यीशु, जो उस पर मार्ग में प्रकट हुआ था, उसने ही हनन्याह को भेजा है ताकि शाऊल फिर से अपनी दृष्टि प्राप्त करे और पवित्र आत्मा से परिपूर्ण हो सके। शाऊल फिर से देख सकता है। वह बपतिस्मा लेता है, जो यह दिखाने के लिए एक धार्मिक स्नान है कि वह यीशु का अनुयायी बन गया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अभिनेता से पूछें, "आप कैसा महसूस कर रहे हैं?" आप ऐसी बातें सुन सकते हैं, "मैं फिर से देख सकता हूँ!" या "यीशु प्रतिज्ञा किया गया उद्धारकर्ता है। “मुझे उसका अनुसरण करना है,” और “यह मेरे लिए सम्मान की बात है कि उसके अनुयायियों के साथ मैंने जो बुरे काम किए, उनके बावजूद यीशु मुझे अपने कार्य के लिए उपयोग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शाऊल ने </w:t>
      </w:r>
      <w:r>
        <w:rPr>
          <w:b/>
          <w:lang w:val="hi_IN" w:bidi="hi_IN"/>
        </w:rPr>
        <w:t>महायाजक</w:t>
      </w:r>
      <w:r>
        <w:rPr>
          <w:lang w:val="hi_IN" w:bidi="hi_IN"/>
        </w:rPr>
        <w:t xml:space="preserve">, जो यहूदी </w:t>
      </w:r>
      <w:r>
        <w:rPr>
          <w:b/>
          <w:lang w:val="hi_IN" w:bidi="hi_IN"/>
        </w:rPr>
        <w:t>महासभा</w:t>
      </w:r>
      <w:r>
        <w:rPr>
          <w:lang w:val="hi_IN" w:bidi="hi_IN"/>
        </w:rPr>
        <w:t xml:space="preserve"> का प्रमुख था, उससे पत्र प्राप्त किए, जो उसे दमिश्क गए यीशु के अनुयायियों को गिरफ्तार करने की अनुमति देते थे। ये पत्र </w:t>
      </w:r>
      <w:r>
        <w:rPr>
          <w:b/>
          <w:lang w:val="hi_IN" w:bidi="hi_IN"/>
        </w:rPr>
        <w:t>आराधनालयों</w:t>
      </w:r>
      <w:r>
        <w:rPr>
          <w:lang w:val="hi_IN" w:bidi="hi_IN"/>
        </w:rPr>
        <w:t xml:space="preserve"> के अगुवों को संबोधित किए गए थे। उन्हीं शब्दों का उपयोग करना याद रखें जो आपने पहले </w:t>
      </w:r>
      <w:r>
        <w:rPr>
          <w:b/>
          <w:lang w:val="hi_IN" w:bidi="hi_IN"/>
        </w:rPr>
        <w:t>याजक</w:t>
      </w:r>
      <w:r>
        <w:rPr>
          <w:lang w:val="hi_IN" w:bidi="hi_IN"/>
        </w:rPr>
        <w:t xml:space="preserve"> और </w:t>
      </w:r>
      <w:r>
        <w:rPr>
          <w:lang w:val="hi_IN" w:bidi="hi_IN"/>
        </w:rPr>
        <w:t>आराधनालय</w:t>
      </w:r>
      <w:r>
        <w:rPr>
          <w:lang w:val="hi_IN" w:bidi="hi_IN"/>
        </w:rPr>
        <w:t xml:space="preserve"> के लिए उपयोग किए हैं। इन शब्दों की पूरी परिभाषाएँ मुख्य शब्दावली में पाई जा सकती हैं।</w:t>
      </w:r>
    </w:p>
    <w:p>
      <w:pPr/>
      <w:r>
        <w:rPr>
          <w:lang w:val="hi_IN" w:bidi="hi_IN"/>
        </w:rPr>
      </w:r>
      <w:r>
        <w:rPr>
          <w:lang w:val="hi_IN" w:bidi="hi_IN"/>
        </w:rPr>
        <w:t xml:space="preserve">पौलुस को </w:t>
      </w:r>
      <w:r>
        <w:rPr>
          <w:b/>
          <w:lang w:val="hi_IN" w:bidi="hi_IN"/>
        </w:rPr>
        <w:t>मार्ग पंथ</w:t>
      </w:r>
      <w:r>
        <w:rPr>
          <w:lang w:val="hi_IN" w:bidi="hi_IN"/>
        </w:rPr>
        <w:t xml:space="preserve"> के पुरुषों और स्त्रियों दोनों को गिरफ्तार करने का अधिकार दिया गया था। “मार्ग पंथ” वह था जो यीशु में प्रथम विश्वासी लोग अपने आप को कहते थे। यह शीर्षक संभवतः उस समय से आया है जब यीशु ने अपने विषय में कहा था, “मैं मार्ग हूँ… पिता के पास पहुँचने का,” जिससे यह संकेत मिलता है कि वही है जो परमेश्वर के साथ सही संबंध संभव बनाता है। एक अन्य व्याख्या यह हो सकती है कि यीशु के अनुयायी स्वयं को व्यापक यहूदी विश्वास समुदाय के भीतर सच्चा मार्ग मानते थे।</w:t>
      </w:r>
    </w:p>
    <w:p>
      <w:pPr/>
      <w:r>
        <w:rPr>
          <w:lang w:val="hi_IN" w:bidi="hi_IN"/>
        </w:rPr>
      </w:r>
      <w:r>
        <w:rPr>
          <w:lang w:val="hi_IN" w:bidi="hi_IN"/>
        </w:rPr>
        <w:t xml:space="preserve">जब शाऊल दमिश्क के पास पहुँचा, तो </w:t>
      </w:r>
      <w:r>
        <w:rPr>
          <w:b/>
          <w:lang w:val="hi_IN" w:bidi="hi_IN"/>
        </w:rPr>
        <w:t>स्वर्ग</w:t>
      </w:r>
      <w:r>
        <w:rPr>
          <w:lang w:val="hi_IN" w:bidi="hi_IN"/>
        </w:rPr>
        <w:t xml:space="preserve"> से एक तेज ज्योति ने चमककर उसे अंधा कर दिया। </w:t>
      </w:r>
      <w:r>
        <w:rPr>
          <w:b/>
          <w:lang w:val="hi_IN" w:bidi="hi_IN"/>
        </w:rPr>
        <w:t>स्वर्ग</w:t>
      </w:r>
      <w:r>
        <w:rPr>
          <w:lang w:val="hi_IN" w:bidi="hi_IN"/>
        </w:rPr>
        <w:t xml:space="preserve"> का अर्थ आकाश हो सकता है, या वह स्थान हो सकता है जहाँ परमेश्वर और उसके स्वर्गदूत रहते हैं। इस संदर्भ में यह शायद वह स्थान है जहाँ परमेश्वर रहता है, क्योंकि यह ज्योति यीशु के द्वारा उत्पन्न हुई थी। </w:t>
      </w:r>
      <w:r>
        <w:rPr>
          <w:b/>
          <w:lang w:val="hi_IN" w:bidi="hi_IN"/>
        </w:rPr>
        <w:t>स्वर्ग</w:t>
      </w:r>
      <w:r>
        <w:rPr>
          <w:lang w:val="hi_IN" w:bidi="hi_IN"/>
        </w:rPr>
        <w:t xml:space="preserve">के लिए उसी शब्द का उपयोग करना याद रखें जिसका उपयोग आपने पहले किया है। आप मुख्य शब्दावली में </w:t>
      </w:r>
      <w:r>
        <w:rPr>
          <w:lang w:val="hi_IN" w:bidi="hi_IN"/>
        </w:rPr>
        <w:t>स्वर्ग</w:t>
      </w:r>
      <w:r>
        <w:rPr>
          <w:lang w:val="hi_IN" w:bidi="hi_IN"/>
        </w:rPr>
        <w:t xml:space="preserve"> की परिभाषा पा सकते हैं।</w:t>
      </w:r>
    </w:p>
    <w:p>
      <w:pPr/>
      <w:r>
        <w:rPr>
          <w:lang w:val="hi_IN" w:bidi="hi_IN"/>
        </w:rPr>
      </w:r>
      <w:r>
        <w:rPr>
          <w:lang w:val="hi_IN" w:bidi="hi_IN"/>
        </w:rPr>
        <w:t xml:space="preserve">शाऊल भूमि पर गिर जाता है और उसे एक आवाज सुनाई देती है, “तू मुझे क्यों </w:t>
      </w:r>
      <w:r>
        <w:rPr>
          <w:b/>
          <w:lang w:val="hi_IN" w:bidi="hi_IN"/>
        </w:rPr>
        <w:t>सताता</w:t>
      </w:r>
      <w:r>
        <w:rPr>
          <w:lang w:val="hi_IN" w:bidi="hi_IN"/>
        </w:rPr>
        <w:t xml:space="preserve"> है?” सताने का अर्थ है लोगों को चोट पहुँचाना या उन्हें दुख पहुँचाना। सताने के लिए उसी शब्द का उपयोग करना याद रखें जिसका उपयोग आपने पिछले भागों में किया है। </w:t>
      </w:r>
      <w:r>
        <w:rPr>
          <w:b/>
          <w:lang w:val="hi_IN" w:bidi="hi_IN"/>
        </w:rPr>
        <w:t>सताव</w:t>
      </w:r>
      <w:r>
        <w:rPr>
          <w:lang w:val="hi_IN" w:bidi="hi_IN"/>
        </w:rPr>
        <w:t xml:space="preserve"> की परिभाषा मुख्य शब्दावली में पाई जा सकती है।</w:t>
      </w:r>
    </w:p>
    <w:p>
      <w:pPr/>
      <w:r>
        <w:rPr>
          <w:lang w:val="hi_IN" w:bidi="hi_IN"/>
        </w:rPr>
      </w:r>
      <w:r>
        <w:rPr>
          <w:lang w:val="hi_IN" w:bidi="hi_IN"/>
        </w:rPr>
        <w:t>शाऊल उत्तर देता है, "</w:t>
      </w:r>
      <w:r>
        <w:rPr>
          <w:b/>
          <w:lang w:val="hi_IN" w:bidi="hi_IN"/>
        </w:rPr>
        <w:t>प्रभु</w:t>
      </w:r>
      <w:r>
        <w:rPr>
          <w:lang w:val="hi_IN" w:bidi="hi_IN"/>
        </w:rPr>
        <w:t xml:space="preserve">, तू कौन है?" शाऊल का प्रभु शीर्षक का उपयोग केवल सम्मान के लिए नहीं है, बल्कि यह समझने के कारण है कि वह किसी साधारण व्यक्ति से बात नहीं कर रहा था। प्रभु के लिए उसी शब्द का उपयोग करना याद रखें जिसका उपयोग आपने पिछले भागों में किया है। </w:t>
      </w:r>
      <w:r>
        <w:rPr>
          <w:lang w:val="hi_IN" w:bidi="hi_IN"/>
        </w:rPr>
        <w:t>प्रभु</w:t>
      </w:r>
      <w:r>
        <w:rPr>
          <w:lang w:val="hi_IN" w:bidi="hi_IN"/>
        </w:rPr>
        <w:t xml:space="preserve"> की परिभाषा मुख्य शब्दावली में पाई जा सकती है।</w:t>
      </w:r>
    </w:p>
    <w:p>
      <w:pPr/>
      <w:r>
        <w:rPr>
          <w:lang w:val="hi_IN" w:bidi="hi_IN"/>
        </w:rPr>
      </w:r>
      <w:r>
        <w:rPr>
          <w:lang w:val="hi_IN" w:bidi="hi_IN"/>
        </w:rPr>
        <w:t xml:space="preserve">शाऊल से कहा जाता है कि वह दमिश्क जाए, और उसे बताया जाएगा कि उसे क्या करना है। यीशु एक </w:t>
      </w:r>
      <w:r>
        <w:rPr>
          <w:b/>
          <w:lang w:val="hi_IN" w:bidi="hi_IN"/>
        </w:rPr>
        <w:t>दर्शन</w:t>
      </w:r>
      <w:r>
        <w:rPr>
          <w:lang w:val="hi_IN" w:bidi="hi_IN"/>
        </w:rPr>
        <w:t xml:space="preserve"> में हनन्याह को, जो यीशु का एक </w:t>
      </w:r>
      <w:r>
        <w:rPr>
          <w:b/>
          <w:lang w:val="hi_IN" w:bidi="hi_IN"/>
        </w:rPr>
        <w:t>चेला</w:t>
      </w:r>
      <w:r>
        <w:rPr>
          <w:lang w:val="hi_IN" w:bidi="hi_IN"/>
        </w:rPr>
        <w:t xml:space="preserve"> या अनुयायी था दिखाई देता है और उसे शाऊल के पास जाने के लिए कहता है। वह हनन्याह से कहता है कि शाऊल ने भी एक दर्शन देखा है। दर्शन उस अलौकिक अनुभव को कहते हैं जिसमें व्यक्ति के जागते हुए उसे परमेश्वर की ओर से कोई संदेश दिया जाता है। स्वप्न वे हैं जो परमेश्वर लोगों को तब दिखाता है जब वे सो रहे होते हैं। यदि आपकी भाषा में दर्शन और स्वप्न के लिए केवल एक ही शब्द है, तो आप यह स्पष्ट कर सकते हैं कि जब हनन्याह और शाऊल को यीशु से संदेश मिला तो वे जाग रहे थे। चेले और दर्शन के लिए उन्हीं शब्दों का उपयोग करना याद रखें जिनका उपयोग आपने पिछले भागों में किया है। </w:t>
      </w:r>
      <w:r>
        <w:rPr>
          <w:lang w:val="hi_IN" w:bidi="hi_IN"/>
        </w:rPr>
        <w:t>चेले</w:t>
      </w:r>
      <w:r>
        <w:rPr>
          <w:lang w:val="hi_IN" w:bidi="hi_IN"/>
        </w:rPr>
        <w:t xml:space="preserve"> और </w:t>
      </w:r>
      <w:r>
        <w:rPr>
          <w:b/>
          <w:lang w:val="hi_IN" w:bidi="hi_IN"/>
        </w:rPr>
        <w:t>दर्शन</w:t>
      </w:r>
      <w:r>
        <w:rPr>
          <w:lang w:val="hi_IN" w:bidi="hi_IN"/>
        </w:rPr>
        <w:t xml:space="preserve"> की परिभाषाएँ मुख्य शब्दावली में पाई जा सकती हैं।</w:t>
      </w:r>
    </w:p>
    <w:p>
      <w:pPr/>
      <w:r>
        <w:rPr>
          <w:lang w:val="hi_IN" w:bidi="hi_IN"/>
        </w:rPr>
      </w:r>
      <w:r>
        <w:rPr>
          <w:lang w:val="hi_IN" w:bidi="hi_IN"/>
        </w:rPr>
        <w:t xml:space="preserve">हनन्याह जाने में हिचकिचा रहा था क्योंकि उसने सुना था कि शाऊल यीशु के अनुयायियों को सताता था। यीशु ने हनन्याह को जाने की आज्ञा दी, क्योंकि शाऊल यीशु का चुना हुआ साधन था, जो यीशु में उद्धार का सुसमाचार </w:t>
      </w:r>
      <w:r>
        <w:rPr>
          <w:b/>
          <w:lang w:val="hi_IN" w:bidi="hi_IN"/>
        </w:rPr>
        <w:t>अन्यजातियों</w:t>
      </w:r>
      <w:r>
        <w:rPr>
          <w:lang w:val="hi_IN" w:bidi="hi_IN"/>
        </w:rPr>
        <w:t xml:space="preserve">, अर्थात् जो यहूदी नहीं थे, उन तक पहुँचाने वाला था। “चुना हुआ साधन” का अर्थ है कि यीशु ने शाऊल को अपनी सेवा करने के लिए चुना था। अन्यजातियों के लिए उसी शब्द का उपयोग करें जिसका उपयोग आपने पहले किया है। आप मुख्य शब्दावली में </w:t>
      </w:r>
      <w:r>
        <w:rPr>
          <w:lang w:val="hi_IN" w:bidi="hi_IN"/>
        </w:rPr>
        <w:t>अन्यजाति</w:t>
      </w:r>
      <w:r>
        <w:rPr>
          <w:lang w:val="hi_IN" w:bidi="hi_IN"/>
        </w:rPr>
        <w:t xml:space="preserve"> की परिभाषा पा सकते हैं।</w:t>
      </w:r>
    </w:p>
    <w:p>
      <w:pPr/>
      <w:r>
        <w:rPr>
          <w:lang w:val="hi_IN" w:bidi="hi_IN"/>
        </w:rPr>
      </w:r>
      <w:r>
        <w:rPr>
          <w:lang w:val="hi_IN" w:bidi="hi_IN"/>
        </w:rPr>
        <w:t xml:space="preserve">हनन्याह ने यीशु की आज्ञा मानी और उस घर में गया जहाँ शाऊल रह रहा था। हनन्याह शाऊल के पास गया और उस पर हाथ रखा। हनन्याह ने शाऊल से कहा कि प्रभु यीशु, जो उस पर मार्ग में प्रकट हुआ था, उसने ही हनन्याह को भेजा है ताकि शाऊल फिर से अपनी दृष्टि प्राप्त करे और </w:t>
      </w:r>
      <w:r>
        <w:rPr>
          <w:b/>
          <w:lang w:val="hi_IN" w:bidi="hi_IN"/>
        </w:rPr>
        <w:t>पवित्र आत्मा</w:t>
      </w:r>
      <w:r>
        <w:rPr>
          <w:lang w:val="hi_IN" w:bidi="hi_IN"/>
        </w:rPr>
        <w:t xml:space="preserve"> से परिपूर्ण हो सके। पवित्र आत्मा के लिए उसी शब्द का उपयोग करना याद रखें जिसका उपयोग आपने पिछले भागों में किया है। </w:t>
      </w:r>
      <w:r>
        <w:rPr>
          <w:lang w:val="hi_IN" w:bidi="hi_IN"/>
        </w:rPr>
        <w:t>पवित्र आत्मा</w:t>
      </w:r>
      <w:r>
        <w:rPr>
          <w:lang w:val="hi_IN" w:bidi="hi_IN"/>
        </w:rPr>
        <w:t xml:space="preserve"> की परिभाषा मुख्य शब्दावली में पाई जा सकती है।</w:t>
      </w:r>
    </w:p>
    <w:p>
      <w:pPr/>
      <w:r>
        <w:rPr>
          <w:lang w:val="hi_IN" w:bidi="hi_IN"/>
        </w:rPr>
      </w:r>
      <w:r>
        <w:rPr>
          <w:lang w:val="hi_IN" w:bidi="hi_IN"/>
        </w:rPr>
        <w:t xml:space="preserve">जब हनन्याह ने शाऊल को छुआ और उससे बात की, तो ऐसा हुआ जैसे शाऊल की आँखों से </w:t>
      </w:r>
      <w:r>
        <w:rPr>
          <w:b/>
          <w:lang w:val="hi_IN" w:bidi="hi_IN"/>
        </w:rPr>
        <w:t>छिलके</w:t>
      </w:r>
      <w:r>
        <w:rPr>
          <w:lang w:val="hi_IN" w:bidi="hi_IN"/>
        </w:rPr>
        <w:t xml:space="preserve"> से गिर गए और वह फिर से देखने लगा। छिलके त्वचा के छोटे परत जैसे होते हैं जो कई मछलियों की त्वचा पर पाए जाने वाले त्वचा के समान होते हैं। फिर शाऊल को </w:t>
      </w:r>
      <w:r>
        <w:rPr>
          <w:b/>
          <w:lang w:val="hi_IN" w:bidi="hi_IN"/>
        </w:rPr>
        <w:t>बपतिस्मा</w:t>
      </w:r>
      <w:r>
        <w:rPr>
          <w:lang w:val="hi_IN" w:bidi="hi_IN"/>
        </w:rPr>
        <w:t xml:space="preserve"> दिया गया, जो यह दिखाने के लिए एक धार्मिक स्नान था कि वह यीशु का अनुयायी बन गया है। बपतिस्मा के लिए उसी शब्द का उपयोग करना याद रखें जिसका उपयोग आपने पिछले भागों में किया है। </w:t>
      </w:r>
      <w:r>
        <w:rPr>
          <w:lang w:val="hi_IN" w:bidi="hi_IN"/>
        </w:rPr>
        <w:t>बपतिस्मा</w:t>
      </w:r>
      <w:r>
        <w:rPr>
          <w:lang w:val="hi_IN" w:bidi="hi_IN"/>
        </w:rPr>
        <w:t xml:space="preserve"> की परिभाषा मुख्य शब्दावली में पाई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9:19–31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9:19ख-31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शाऊल दमिश्क में यीशु के अनुयायियों को गिरफ्तार करने के लिए गया। अपनी यात्रा के दौरान, वह एक दर्शन में यीशु से मिला और परिणामस्वरूप यीशु का अनुयायी बन गया। इस भाग के अंत में, शाऊल ने बपतिस्मा लिया, जो यह दिखाने के लिए एक धार्मिक स्नान था कि वह यीशु का अनुयायी बन गया है।</w:t>
      </w:r>
    </w:p>
    <w:p>
      <w:pPr/>
      <w:r>
        <w:rPr>
          <w:lang w:val="hi_IN" w:bidi="hi_IN"/>
        </w:rPr>
      </w:r>
      <w:r>
        <w:rPr>
          <w:lang w:val="hi_IN" w:bidi="hi_IN"/>
        </w:rPr>
        <w:t>कई दिनों तक शाऊल दमिश्क में विश्वासियों या चेलों, यीशु के अनुयायियों, के साथ रहा। ये शायद वही लोग थे जिन्हें उसने गिरफ्तार करने और यरूशलेम वापस ले जाने की योजना बनाई थी। जैसे ही शाऊल ने अपनी शक्ति पुनः प्राप्त की, वह आराधनालयों, अर्थात यहूदियों के प्रार्थना स्थल में यह प्रचार करने लगा कि यीशु परमेश्वर का पुत्र है। प्रचार करने का अर्थ है खुले तौर पर ऐलान करना या घोषणा करना।</w:t>
      </w:r>
    </w:p>
    <w:p>
      <w:pPr/>
      <w:r>
        <w:rPr>
          <w:lang w:val="hi_IN" w:bidi="hi_IN"/>
        </w:rPr>
      </w:r>
      <w:r>
        <w:rPr>
          <w:lang w:val="hi_IN" w:bidi="hi_IN"/>
        </w:rPr>
        <w:t>परमेश्वर का पुत्र, यीशु के लिए इस्तेमाल करी जाने वाली एक उपाधि है। इस उपाधि का उपयोग अक्सर उस उद्धारकर्ता को दर्शाने के लिए किया जाता था जो राजा दाऊद का वंशज होगा। परमेश्वर अपने लोगों को बचाने के लिए इस उद्धारकर्ता को भेजेगा। इस व्यक्ति को अक्सर "मसीहा" या "मसीह" कहा जाता था। "परमेश्वर का पुत्र" शीर्षक यह भी दर्शाता है कि यीशु का स्वभाव और चरित्र परमेश्वर के समान है। यह परमेश्वर और यीशु के बीच के विशेष रिश्ते को दर्शाता है। यह समझना आवश्यक है कि वह परमेश्वर और किसी स्त्री के बीच किसी शारीरिक संबंध का परिणाम नहीं था।</w:t>
      </w:r>
    </w:p>
    <w:p>
      <w:pPr/>
      <w:r>
        <w:rPr>
          <w:lang w:val="hi_IN" w:bidi="hi_IN"/>
        </w:rPr>
      </w:r>
      <w:r>
        <w:rPr>
          <w:b/>
          <w:lang w:val="hi_IN" w:bidi="hi_IN"/>
        </w:rPr>
        <w:t>परमेश्वर के पुत्र</w:t>
      </w:r>
      <w:r>
        <w:rPr>
          <w:lang w:val="hi_IN" w:bidi="hi_IN"/>
        </w:rPr>
        <w:t xml:space="preserve"> की पूरी परिभाषा मुख्य शब्दावली में पाई जा सकती है।</w:t>
      </w:r>
    </w:p>
    <w:p>
      <w:pPr/>
      <w:r>
        <w:rPr>
          <w:lang w:val="hi_IN" w:bidi="hi_IN"/>
        </w:rPr>
      </w:r>
      <w:r>
        <w:rPr>
          <w:lang w:val="hi_IN" w:bidi="hi_IN"/>
        </w:rPr>
        <w:t>जिन्होंने शाऊल को बोलते हुए सुना वे सभी आश्चर्यचकित या हैरान हो गए। उन्होंने कहा, "क्या यह वही व्यक्ति नहीं है जिसने यरूशलेम में यीशु के अनुयायियों के बीच समस्याएँ पैदा कीं? क्या वह यीशु के अनुयायियों को गिरफ्तार करने के लिए यहाँ नहीं आया था?" ये ऐसे प्रश्न थे जिनके उत्तर मिलने की उम्मीद नहीं है। वे शाऊल की उस प्रतिष्ठा से परिचित थे कि वह यीशु के अनुयायियों को सताता था और उन्हें कष्ट पहुँचाता था। वे शाऊल की उस योजना के बारे में जानते थे कि वह यीशु के अनुयायियों को गिरफ्तार करके कैदियों के रूप में यरूशलेम ले जाएगा, ताकि यहूदी महासभा के महायाजक उनके विषय में न्याय करें।</w:t>
      </w:r>
    </w:p>
    <w:p>
      <w:pPr/>
      <w:r>
        <w:rPr>
          <w:lang w:val="hi_IN" w:bidi="hi_IN"/>
        </w:rPr>
      </w:r>
      <w:r>
        <w:rPr>
          <w:lang w:val="hi_IN" w:bidi="hi_IN"/>
        </w:rPr>
        <w:t>शाऊल सामर्थ्य में बढ़ता गया, या उसका प्रचार अधिक शक्तिशाली होता गया। इसका अर्थ शाऊल की शारीरिक शक्ति से नहीं है। यह एक ऐसा वाक्यांश है जिसका अर्थ है कि यीशु के विषय में लोगों को समझाने की शाऊल की क्षमता दिन-प्रतिदिन बेहतर होती जा रही थी। शाऊल दमिश्क के यहूदियों को यह साबित करता था कि यीशु ही मसीहा या प्रतिज्ञा किया गया उद्धारकर्ता है। “सिद्ध करने” का अर्थ है कि शाऊल ने मसीहा के बारे में पुराने नियम के पदों का उपयोग करके लोगों को यह विश्वास दिलाया कि यीशु ही मसीहा है। यहूदी उलझन में रह गए, या शाऊल की बात का खंडन न कर सके। इसका अर्थ है कि वे यीशु के बारे में शाऊल के प्रमाण के विरुद्ध नहीं बोल सकते थे।</w:t>
      </w:r>
    </w:p>
    <w:p>
      <w:pPr/>
      <w:r>
        <w:rPr>
          <w:lang w:val="hi_IN" w:bidi="hi_IN"/>
        </w:rPr>
      </w:r>
      <w:r>
        <w:rPr>
          <w:lang w:val="hi_IN" w:bidi="hi_IN"/>
        </w:rPr>
        <w:t>यह भाग कहता है "कई दिनों के बाद।" यह स्पष्ट नहीं है कि कितना समय बीत गया है। कई विद्वानों का मानना है कि यह अवधि लगभग तीन वर्ष तक रही होगी, जिसका आधार उस पत्र पर है जिसे शाऊल, जिसे बाद में पौलुस कहा गया, उसने किसी अन्य क्षेत्र में रहने वाले यीशु के अनुयायियों को लिखा था। यह समय बीत जाने के बाद, यहूदियों ने शाऊल को मारने की साजिश रची। इसका शायद अर्थ यह है कि यहूदियों के अगुवों ने शाऊल को मारने की योजना बनाई थी। यहूदी शाऊल के साथ बहस करने में सफल नहीं हुए, इसलिए उन्होंने उसे मारने का फैसला किया। वे दिन-रात दमिश्क के फाटकों पर लोगों को पहरा देने के लिए लगाए हुए थे, इस आशा में कि वे शाऊल को पकड़ सकें। शाऊल को उनकी योजना का पता चल गया।</w:t>
      </w:r>
    </w:p>
    <w:p>
      <w:pPr/>
      <w:r>
        <w:rPr>
          <w:lang w:val="hi_IN" w:bidi="hi_IN"/>
        </w:rPr>
      </w:r>
      <w:r>
        <w:rPr>
          <w:lang w:val="hi_IN" w:bidi="hi_IN"/>
        </w:rPr>
        <w:t>दमिश्क में नगर के चारों ओर पत्थर की एक ऊँची दीवार थी जिसमें फाटक थे। यह नगर में प्रवेश करने और बाहर निकलने का सामान्य तरीका था। कुछ घर नगर की दीवार से लगे हुए बने होते थे और उनकी खिड़कियाँ नगर की दीवार में काटकर बनाई जाती थीं।</w:t>
      </w:r>
    </w:p>
    <w:p>
      <w:pPr/>
      <w:r>
        <w:rPr>
          <w:lang w:val="hi_IN" w:bidi="hi_IN"/>
        </w:rPr>
      </w:r>
      <w:r>
        <w:rPr>
          <w:lang w:val="hi_IN" w:bidi="hi_IN"/>
        </w:rPr>
        <w:t>यहाँ रुकें और चर्चा करें: आपके क्षेत्र के नगरों और शहरों को कैसे संयोजित किया गया है? किसी को कैसे पता चलेगा कि वह आपके शहर या नगर में आ रहा है या जा रहा है? आपके नगर, शहर, या अन्य प्रकार की सम्पत्ति के चारों ओर किस प्रकार की सीमाएँ मौजूद हैं?</w:t>
      </w:r>
    </w:p>
    <w:p>
      <w:pPr/>
      <w:r>
        <w:rPr>
          <w:lang w:val="hi_IN" w:bidi="hi_IN"/>
        </w:rPr>
      </w:r>
      <w:r>
        <w:rPr>
          <w:lang w:val="hi_IN" w:bidi="hi_IN"/>
        </w:rPr>
        <w:t>दमिश्क में यीशु के अनुयायी शाऊल को इन घरों में से एक में ले गए। रात में, वे एक टोकरी ले गए जो इतनी मज़बूत थी कि उसमें एक आदमी आ सकता था। उन्होंने टोकरी से एक रस्सी बाँधी। शाऊल टोकरी के अंदर गया और विश्वासियों ने टोकरी को खिड़की से नीचे उतार दिया। शाऊल दमिश्क से भागकर यरूशलेम जाने में सफल हो गया।</w:t>
      </w:r>
    </w:p>
    <w:p>
      <w:pPr/>
      <w:r>
        <w:rPr>
          <w:lang w:val="hi_IN" w:bidi="hi_IN"/>
        </w:rPr>
      </w:r>
      <w:r>
        <w:rPr>
          <w:lang w:val="hi_IN" w:bidi="hi_IN"/>
        </w:rPr>
        <w:t xml:space="preserve">एक तस्वीर दिखाएँ जिसमें </w:t>
      </w:r>
      <w:r>
        <w:rPr>
          <w:b/>
          <w:lang w:val="hi_IN" w:bidi="hi_IN"/>
        </w:rPr>
        <w:t>नगर की दीवार और दीवार के किनारे एक खिड़की/या खुलापन</w:t>
      </w:r>
      <w:r>
        <w:rPr>
          <w:lang w:val="hi_IN" w:bidi="hi_IN"/>
        </w:rPr>
        <w:t xml:space="preserve"> हो।</w:t>
      </w:r>
    </w:p>
    <w:p>
      <w:pPr/>
      <w:r>
        <w:rPr>
          <w:lang w:val="hi_IN" w:bidi="hi_IN"/>
        </w:rPr>
      </w:r>
      <w:r>
        <w:rPr>
          <w:lang w:val="hi_IN" w:bidi="hi_IN"/>
        </w:rPr>
        <w:t xml:space="preserve">एक </w:t>
      </w:r>
      <w:r>
        <w:rPr>
          <w:b/>
          <w:lang w:val="hi_IN" w:bidi="hi_IN"/>
        </w:rPr>
        <w:t>टोकरी की तस्वीर दिखाएँ जो इतनी बड़ी हो कि कोई व्यक्ति छिप सके</w:t>
      </w:r>
      <w:r>
        <w:rPr>
          <w:lang w:val="hi_IN" w:bidi="hi_IN"/>
        </w:rPr>
        <w:t>।</w:t>
      </w:r>
    </w:p>
    <w:p>
      <w:pPr/>
      <w:r>
        <w:rPr>
          <w:lang w:val="hi_IN" w:bidi="hi_IN"/>
        </w:rPr>
      </w:r>
      <w:r>
        <w:rPr>
          <w:lang w:val="hi_IN" w:bidi="hi_IN"/>
        </w:rPr>
        <w:t>जब शाऊल यरूशलेम पहुँचा, तो उसने वहाँ के अन्य चेलों, अर्थात यीशु के अनुयायियों, के साथ जुड़ने का प्रयास किया। यरूशलेम में यीशु के अनुयायी शाऊल से डरते थे क्योंकि उसने अतीत में उनके साथ बुरा व्यवहार किया था। वे विश्वास नहीं करते थे कि शाऊल यीशु का चेला बन गया है। हालाँकि, बरनबास ने शाऊल पर विश्वास किया। आपको एक पहले के अंश से याद होगा कि बरनबास ने अपनी एक संपत्ति बेचकर उसका धन कलीसिया के अगुवों को ज़रूरतमंद लोगों की सहायता के लिए दे दिया था। बरनबास को अपना नाम इसलिए मिला क्योंकि वह एक उत्साहजनक व्यक्ति था। यरूशलेम के विश्वासियों के बीच भी उसकी अच्छी प्रतिष्ठा थी। इस भाग में कहा गया है कि बरनबास शाऊल को प्रेरितों, अर्थात् यीशु के बारह निकटतम अनुयायियों के पास ले गया। इसका अर्थ है कि बरनबास ने शाऊल को यरूशलेम में प्रेरितों से परिचय कराया। बरनबास ने उन्हें बताया कि शाऊल यीशु से कैसे मिला था। इसका अर्थ यह है कि बरनबास ने शाऊल की कहानी सुनी होगी कि वह यीशु से कैसे मिला और उस पर विश्वास किया।</w:t>
      </w:r>
    </w:p>
    <w:p>
      <w:pPr/>
      <w:r>
        <w:rPr>
          <w:lang w:val="hi_IN" w:bidi="hi_IN"/>
        </w:rPr>
      </w:r>
      <w:r>
        <w:rPr>
          <w:lang w:val="hi_IN" w:bidi="hi_IN"/>
        </w:rPr>
        <w:t>यहाँ रुकें और चर्चा करें: आपके समुदाय में किसी नए व्यक्ति का परिचय कैसे होता है? जिस व्यक्ति की पहले प्रतिष्ठा खराब थी, वह स्वीकृति कैसे प्राप्त करता है?</w:t>
      </w:r>
    </w:p>
    <w:p>
      <w:pPr/>
      <w:r>
        <w:rPr>
          <w:lang w:val="hi_IN" w:bidi="hi_IN"/>
        </w:rPr>
      </w:r>
      <w:r>
        <w:rPr>
          <w:lang w:val="hi_IN" w:bidi="hi_IN"/>
        </w:rPr>
        <w:t>संभावित कार्य: समूह को जोड़े में विभाजित करें। हर व्यक्ति को अपने समूह के साथी को यह कहानी सुनाने को कहें कि वे यीशु से कैसे मिले।</w:t>
      </w:r>
    </w:p>
    <w:p>
      <w:pPr/>
      <w:r>
        <w:rPr>
          <w:lang w:val="hi_IN" w:bidi="hi_IN"/>
        </w:rPr>
      </w:r>
      <w:r>
        <w:rPr>
          <w:lang w:val="hi_IN" w:bidi="hi_IN"/>
        </w:rPr>
        <w:t>बरनबास ने यरूशलेम के विश्वासियों को यह भी बताया कि शाऊल ने दमिश्क में साहस के साथ यीशु के नाम का प्रचार किया था। यरूशलेम में यीशु के अनुयायियों ने बरनबास द्वारा शाऊल के बारे में कही गई बात पर विश्वास किया। शाऊल यरूशलेम में विश्वासियों के द्वारा किए गए हर काम में उनके साथ शामिल हो सका। शाऊल यरूशलेम में साहस से यीशु के बारे में प्रचार करता रहा। शाऊल ने यूनानी भाषा बोलने वाले यहूदियों या यूनानी-भाषी यहूदियों के साथ वाद-विवाद किया। ये वे यहूदी थे जिन्होंने यूनानी भाषा और संस्कृति को अपनाया था। इन यहूदियों ने शाऊल को मारने की कोशिश की। जब यरूशलेम के विश्वासियों ने इसके बारे में सुना, तो वे शाऊल को समुद्र तटीय नगर कैसरिया ले गए और वहाँ से जहाज़ द्वारा उसके गृह नगर तरसुस भेज दिया।</w:t>
      </w:r>
    </w:p>
    <w:p>
      <w:pPr/>
      <w:r>
        <w:rPr>
          <w:lang w:val="hi_IN" w:bidi="hi_IN"/>
        </w:rPr>
      </w:r>
      <w:r>
        <w:rPr>
          <w:lang w:val="hi_IN" w:bidi="hi_IN"/>
        </w:rPr>
        <w:t xml:space="preserve">एक नक्शा दिखाएँ जिसमें </w:t>
      </w:r>
      <w:r>
        <w:rPr>
          <w:b/>
          <w:lang w:val="hi_IN" w:bidi="hi_IN"/>
        </w:rPr>
        <w:t>यरूशलेम, कैसरिया और तरसुस शामिल</w:t>
      </w:r>
      <w:r>
        <w:rPr>
          <w:lang w:val="hi_IN" w:bidi="hi_IN"/>
        </w:rPr>
        <w:t xml:space="preserve"> हो।</w:t>
      </w:r>
    </w:p>
    <w:p>
      <w:pPr/>
      <w:r>
        <w:rPr>
          <w:lang w:val="hi_IN" w:bidi="hi_IN"/>
        </w:rPr>
      </w:r>
      <w:r>
        <w:rPr>
          <w:b/>
          <w:lang w:val="hi_IN" w:bidi="hi_IN"/>
        </w:rPr>
        <w:t>भूमध्य सागर में उपयोग किए जाने वाले एक जहाज</w:t>
      </w:r>
      <w:r>
        <w:rPr>
          <w:lang w:val="hi_IN" w:bidi="hi_IN"/>
        </w:rPr>
        <w:t xml:space="preserve"> की तस्वीर दिखाएँ।</w:t>
      </w:r>
    </w:p>
    <w:p>
      <w:pPr/>
      <w:r>
        <w:rPr>
          <w:lang w:val="hi_IN" w:bidi="hi_IN"/>
        </w:rPr>
      </w:r>
      <w:r>
        <w:rPr>
          <w:lang w:val="hi_IN" w:bidi="hi_IN"/>
        </w:rPr>
        <w:t>उस समय से, यहूदिया, गलील और सामरिया क्षेत्र की कलीसिया ने शांति के समय का अनुभव किया। इसका अर्थ यह है कि इस समय सताव बंद हो गया था। कलीसिया किसी विशेष स्थान या क्षेत्र के विश्वासियों के समूह को दर्शाती है। नए नियम में "कलीसिया" कभी भी किसी भवन को नहीं दर्शाता है।</w:t>
      </w:r>
    </w:p>
    <w:p>
      <w:pPr/>
      <w:r>
        <w:rPr>
          <w:lang w:val="hi_IN" w:bidi="hi_IN"/>
        </w:rPr>
      </w:r>
      <w:r>
        <w:rPr>
          <w:b/>
          <w:lang w:val="hi_IN" w:bidi="hi_IN"/>
        </w:rPr>
        <w:t>कलीसिया</w:t>
      </w:r>
      <w:r>
        <w:rPr>
          <w:lang w:val="hi_IN" w:bidi="hi_IN"/>
        </w:rPr>
        <w:t xml:space="preserve"> की पूरी परिभाषा मुख्य शब्दावली में पाई जा सकती है।</w:t>
      </w:r>
    </w:p>
    <w:p>
      <w:pPr/>
      <w:r>
        <w:rPr>
          <w:lang w:val="hi_IN" w:bidi="hi_IN"/>
        </w:rPr>
      </w:r>
      <w:r>
        <w:rPr>
          <w:lang w:val="hi_IN" w:bidi="hi_IN"/>
        </w:rPr>
        <w:t xml:space="preserve">यदि समूह ने पहले से यह नक्शा नहीं देखा है, तो एक ऐसा नक्शा दिखाएँ जिसमें </w:t>
      </w:r>
      <w:r>
        <w:rPr>
          <w:b/>
          <w:lang w:val="hi_IN" w:bidi="hi_IN"/>
        </w:rPr>
        <w:t>यहूदिया, गलील और सामरिया</w:t>
      </w:r>
      <w:r>
        <w:rPr>
          <w:lang w:val="hi_IN" w:bidi="hi_IN"/>
        </w:rPr>
        <w:t xml:space="preserve"> शामिल हो।</w:t>
      </w:r>
    </w:p>
    <w:p>
      <w:pPr/>
      <w:r>
        <w:rPr>
          <w:lang w:val="hi_IN" w:bidi="hi_IN"/>
        </w:rPr>
      </w:r>
      <w:r>
        <w:rPr>
          <w:lang w:val="hi_IN" w:bidi="hi_IN"/>
        </w:rPr>
        <w:t>पवित्र आत्मा विश्वासियों को आत्मिक रूप से मजबूत करता है। इसका मतलब है कि पवित्र आत्मा ने उन्हें यीशु की आज्ञा पूरी तरह मानने के काबिल बनाया। विश्वासी भी प्रभु के भय में रहते थे या उसमें चलते थे। इसका अर्थ यह है कि उनमें यीशु के लिए आदर और सम्मान था। कलीसिया के लोगों की संख्या बढ़ती गई, अर्थात पवित्र आत्मा अधिक से अधिक लोगों को यीशु का अनुयायी बनने में सहायता कर रहा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शाऊल फिर से अपनी शक्ति हासिल करता है और दमिश्क के आराधनालयों में यीशु का प्रचार करना शुरू करता है। यहूदी शाऊल को मारने की साजिश रचते हैं।</w:t>
      </w:r>
    </w:p>
    <w:p>
      <w:pPr/>
      <w:r>
        <w:rPr>
          <w:lang w:val="hi_IN" w:bidi="hi_IN"/>
        </w:rPr>
      </w:r>
      <w:r>
        <w:rPr>
          <w:b/>
          <w:lang w:val="hi_IN" w:bidi="hi_IN"/>
        </w:rPr>
        <w:t>दूसरा दृश्य:</w:t>
      </w:r>
      <w:r>
        <w:rPr>
          <w:lang w:val="hi_IN" w:bidi="hi_IN"/>
        </w:rPr>
        <w:t xml:space="preserve"> दमिश्क के विश्वासी शाऊल की भागने में मदद करते हैं। शाऊल यरूशलेम की यात्रा करता है।</w:t>
      </w:r>
    </w:p>
    <w:p>
      <w:pPr/>
      <w:r>
        <w:rPr>
          <w:lang w:val="hi_IN" w:bidi="hi_IN"/>
        </w:rPr>
      </w:r>
      <w:r>
        <w:rPr>
          <w:b/>
          <w:lang w:val="hi_IN" w:bidi="hi_IN"/>
        </w:rPr>
        <w:t>तीसरा दृश्य:</w:t>
      </w:r>
      <w:r>
        <w:rPr>
          <w:lang w:val="hi_IN" w:bidi="hi_IN"/>
        </w:rPr>
        <w:t xml:space="preserve"> यरूशलेम के विश्वासी विश्वास नहीं करते कि शाऊल यीशु का अनुयायी है। बरनबास शाऊल के पास जाता है और फिर शाऊल का यरूशलेम में प्रेरितों से परिचय कराता है।</w:t>
      </w:r>
    </w:p>
    <w:p>
      <w:pPr/>
      <w:r>
        <w:rPr>
          <w:lang w:val="hi_IN" w:bidi="hi_IN"/>
        </w:rPr>
      </w:r>
      <w:r>
        <w:rPr>
          <w:b/>
          <w:lang w:val="hi_IN" w:bidi="hi_IN"/>
        </w:rPr>
        <w:t>चौथा दृश्य:</w:t>
      </w:r>
      <w:r>
        <w:rPr>
          <w:lang w:val="hi_IN" w:bidi="hi_IN"/>
        </w:rPr>
        <w:t xml:space="preserve"> यरूशलेम के विश्वासियों द्वारा शाऊल को स्वीकार किया जाता है। शाऊल यरूशलेम में यीशु का प्रचार करना शुरू करता है। यूनानी भाषी यहूदियों ने शाऊल को मारने की कोशिश की।</w:t>
      </w:r>
    </w:p>
    <w:p>
      <w:pPr/>
      <w:r>
        <w:rPr>
          <w:lang w:val="hi_IN" w:bidi="hi_IN"/>
        </w:rPr>
      </w:r>
      <w:r>
        <w:rPr>
          <w:b/>
          <w:lang w:val="hi_IN" w:bidi="hi_IN"/>
        </w:rPr>
        <w:t>पाँचवाँ दृश्य:</w:t>
      </w:r>
      <w:r>
        <w:rPr>
          <w:lang w:val="hi_IN" w:bidi="hi_IN"/>
        </w:rPr>
        <w:t xml:space="preserve"> यरूशलेम के विश्वासी शाऊल को कैसरिया ले जाते हैं। शाऊल तरसुस जाता है।</w:t>
      </w:r>
    </w:p>
    <w:p>
      <w:pPr/>
      <w:r>
        <w:rPr>
          <w:lang w:val="hi_IN" w:bidi="hi_IN"/>
        </w:rPr>
      </w:r>
      <w:r>
        <w:rPr>
          <w:b/>
          <w:lang w:val="hi_IN" w:bidi="hi_IN"/>
        </w:rPr>
        <w:t>छठा दृश्य:</w:t>
      </w:r>
      <w:r>
        <w:rPr>
          <w:lang w:val="hi_IN" w:bidi="hi_IN"/>
        </w:rPr>
        <w:t xml:space="preserve"> कलीसिया शांति के समय का अनुभव करती है। विश्वासियों को मजबूत किया जाता है। कलीसिया बढ़ती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दमिश्क के विश्वासी</w:t>
      </w:r>
    </w:p>
    <w:p>
      <w:pPr>
        <w:pStyle w:val="ListBullet"/>
        <w:spacing w:line="240" w:lineRule="auto"/>
        <w:ind w:left="720"/>
      </w:pPr>
      <w:r>
        <w:rPr>
          <w:lang w:val="hi_IN" w:bidi="hi_IN"/>
        </w:rPr>
      </w:r>
      <w:r>
        <w:rPr>
          <w:lang w:val="hi_IN" w:bidi="hi_IN"/>
        </w:rPr>
        <w:t>दमिश्क के आराधनालय के लोग</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यरूशलेम के यूनानी भाषी यहूदी</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शाऊल ने अभी-अभी बपतिस्मा लिया था, यह दिखाने के लिए एक धार्मिक स्नान किया था कि वह यीशु का अनुयायी है। उसने अंधा होने के समय से लेकर बपतिस्मा के बाद तक कुछ नहीं खाया था।</w:t>
      </w:r>
    </w:p>
    <w:p>
      <w:pPr/>
      <w:r>
        <w:rPr>
          <w:lang w:val="hi_IN" w:bidi="hi_IN"/>
        </w:rPr>
      </w:r>
      <w:r>
        <w:rPr>
          <w:lang w:val="hi_IN" w:bidi="hi_IN"/>
        </w:rPr>
        <w:t>यह याद रखना महत्वपूर्ण है कि अपनी शक्ति पुनः प्राप्त करने के बाद शाऊल ने दमिश्क के आराधनालयों में यीशु का प्रचार करना आरम्भ कर दिया। लोग आश्चर्यचकित थे क्योंकि वे जानते थे कि वह पहले यीशु के अनुयायियों को सताता था।</w:t>
      </w:r>
    </w:p>
    <w:p>
      <w:pPr/>
      <w:r>
        <w:rPr>
          <w:lang w:val="hi_IN" w:bidi="hi_IN"/>
        </w:rPr>
      </w:r>
      <w:r>
        <w:rPr>
          <w:lang w:val="hi_IN" w:bidi="hi_IN"/>
        </w:rPr>
        <w:t>यह याद रखना महत्वपूर्ण है कि हर दिन, शाऊल यीशु का प्रचार करने की अपनी क्षमता में बेहतर और बेहतर होता जाता था। यह याद रखना महत्वपूर्ण है कि शाऊल कई दिनों तक दमिश्क में रहा। कई विद्वानों का मानना है कि यह तीन साल तक हो सकता था। उसने यहूदियों के साथ वाद-विवाद किया, पर वे शाऊल की बातों को गलत सिद्ध नहीं कर सके। यहूदियों ने उसे मारने की योजना बनाई।</w:t>
      </w:r>
    </w:p>
    <w:p>
      <w:pPr/>
      <w:r>
        <w:rPr>
          <w:lang w:val="hi_IN" w:bidi="hi_IN"/>
        </w:rPr>
      </w:r>
      <w:r>
        <w:rPr>
          <w:lang w:val="hi_IN" w:bidi="hi_IN"/>
        </w:rPr>
        <w:t>यह याद रखना महत्वपूर्ण है कि दमिश्क के विश्वासियों ने शाऊल की भागने में कैसे मदद की।</w:t>
      </w:r>
    </w:p>
    <w:p>
      <w:pPr/>
      <w:r>
        <w:rPr>
          <w:lang w:val="hi_IN" w:bidi="hi_IN"/>
        </w:rPr>
      </w:r>
      <w:r>
        <w:rPr>
          <w:lang w:val="hi_IN" w:bidi="hi_IN"/>
        </w:rPr>
        <w:t>यह याद रखना महत्वपूर्ण है कि शाऊल के यरूशलेम आने के बाद, लोगों ने उस पर विश्वास नहीं किया और बरनबास ने शाऊल की मदद कैसे की। फिर विश्वासियों ने शाऊल को स्वीकार कर लिया। शाऊल ने यरूशलेम में यीशु का प्रचार करना शुरू किया।</w:t>
      </w:r>
    </w:p>
    <w:p>
      <w:pPr/>
      <w:r>
        <w:rPr>
          <w:lang w:val="hi_IN" w:bidi="hi_IN"/>
        </w:rPr>
      </w:r>
      <w:r>
        <w:rPr>
          <w:lang w:val="hi_IN" w:bidi="hi_IN"/>
        </w:rPr>
        <w:t>यरूशलेम के यूनानी भाषी यहूदियों की शाऊल के प्रति प्रतिक्रिया को याद रखना महत्वपूर्ण है। याद रखें कि यरूशलेम के विश्वासियों ने शाऊल की मदद कैसे की और कलीसिया के लिए इसका परिणाम क्या हुआ।</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दमिश्क के विश्वासी</w:t>
      </w:r>
    </w:p>
    <w:p>
      <w:pPr>
        <w:pStyle w:val="ListBullet"/>
        <w:spacing w:line="240" w:lineRule="auto"/>
        <w:ind w:left="720"/>
      </w:pPr>
      <w:r>
        <w:rPr>
          <w:lang w:val="hi_IN" w:bidi="hi_IN"/>
        </w:rPr>
      </w:r>
      <w:r>
        <w:rPr>
          <w:lang w:val="hi_IN" w:bidi="hi_IN"/>
        </w:rPr>
        <w:t>दमिश्क के आराधनालय के लोग</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यरूशलेम के यूनानी भाषी यहूदी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सुनिश्चित करें कि आपका समूह शाऊल के यीशु का संदेश प्रचार करने के लिए दमिश्क के आराधनालय जाने का अभिनय करें। शाऊल के प्रति लोगों की प्रतिक्रिया को याद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अभिनेता से पूछें, "आप कैसा महसूस कर रहे हैं?" आप ऐसी बातें सुन सकते हैं, "मैं मजबूत होता जा रहा हूँ। मुझे लोगों को यीशु के बारे में बताने की आवश्यकता है," और "नम्र हूँ। मुझे सम्मानित महसूस हो रहा है कि यीशु ने मुझे दूसरों को उसके बारे में बताने का अवसर दिया है।"</w:t>
      </w:r>
    </w:p>
    <w:p>
      <w:pPr>
        <w:pStyle w:val="ListBullet"/>
        <w:spacing w:line="240" w:lineRule="auto"/>
        <w:ind w:left="720"/>
      </w:pPr>
      <w:r>
        <w:rPr>
          <w:lang w:val="hi_IN" w:bidi="hi_IN"/>
        </w:rPr>
      </w:r>
      <w:r>
        <w:rPr>
          <w:lang w:val="hi_IN" w:bidi="hi_IN"/>
        </w:rPr>
        <w:t>दमिश्क के आराधनालय में लोगों की भूमिका निभाने वाले कलाकारों से पूछें, "आप कैसा महसूस कर रहे हैं?" आप ऐसी बातें सुन सकते हैं, "आश्चर्यचकित हूँ। क्या यह वही व्यक्ति नहीं था जो यरूशलेम में यीशु के अनुयायियों के लिए समस्याएँ पैदा कर रहा था?" या "हैरान हूँ। क्या वह यीशु के अनुयायियों को गिरफ्तार करने के लिए यहाँ नहीं आया था?" और "आश्चर्यचकित हूँ। उसके तर्क बहुत ठोस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आराधनालय में लोगों के साथ वाद-विवाद करने का अभिनय करें। वे उसका खंडन नहीं कर सकते हैं। शाऊल को मार डालने की साज़िश रचते हुए और नगर के फाटकों पर उसकी प्रतीक्षा करते लोगों का अभिनय करें। दमिश्क से भागने में शाऊल की मदद करने वाले विश्वासियों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दमिश्क में यहूदियों की भूमिका निभाने वाले अभिनेता से पूछें, "आप कैसा महसूस कर रहे हैं?" आप ऐसी बातें सुन सकते हैं, "निराश हूँ। हम उसके तर्कों को हरा नहीं सकते," या "गुस्सा हूँ। हमें उसे रोकने की आवश्यकता है। आओ उसे मार डालें," और "उलझन में हैं। हम उसे कहीं नहीं ढूँढ पा रहे हैं। हमारे पास सभी फाटकों पर लोग तैनात हैं।"</w:t>
      </w:r>
    </w:p>
    <w:p>
      <w:pPr>
        <w:pStyle w:val="ListBullet"/>
        <w:spacing w:line="240" w:lineRule="auto"/>
        <w:ind w:left="720"/>
      </w:pPr>
      <w:r>
        <w:rPr>
          <w:lang w:val="hi_IN" w:bidi="hi_IN"/>
        </w:rPr>
      </w:r>
      <w:r>
        <w:rPr>
          <w:lang w:val="hi_IN" w:bidi="hi_IN"/>
        </w:rPr>
        <w:t>दमिश्क में विश्वासियों की भूमिका निभाने वाले अभिनेता से पूछें, "आप कैसा महसूस कर रहे हैं?" आप ऐसी बातें सुन सकते हैं, "चिंतित हूँ। हमें शाऊल को भागने में मदद करनी होगी," और "खुश हैं। शाऊल हमारे खिलाफ था, लेकिन अब वह हमारे साथ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शाऊल का यरूशलेम जाने और विश्वासियों से मिलने की कोशिश करने का अभिनय करें। वे डरते हैं। बरनबास शाऊल के पास जाता है ताकि यह पता चले कि क्या वह वास्तव में यीशु का अनुयायी है या नहीं। बरनबास यरूशलेम में प्रेरितों से शाऊल का परिचय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अभिनेता से पूछें, "आप कैसा महसूस कर रहे हैं?" आप ऐसी बातें सुन सकते हैं, "दुखी। वे मुझे स्वीकार क्यों नहीं करते हैं?" और "अस्वीकार कर दिया गया।" मुझे लगता है कि मैंने उनके साथ जो कुछ किया उसके बाद मैं इसका हकदार हूँ।"</w:t>
      </w:r>
    </w:p>
    <w:p>
      <w:pPr>
        <w:pStyle w:val="ListBullet"/>
        <w:spacing w:line="240" w:lineRule="auto"/>
        <w:ind w:left="720"/>
      </w:pPr>
      <w:r>
        <w:rPr>
          <w:lang w:val="hi_IN" w:bidi="hi_IN"/>
        </w:rPr>
      </w:r>
      <w:r>
        <w:rPr>
          <w:lang w:val="hi_IN" w:bidi="hi_IN"/>
        </w:rPr>
        <w:t>यरूशलेम के विश्वासियों की भूमिका निभाने वाले अभिनेताओं से पूछें, "आप कैसा महसूस कर रहे हैं?" आप ऐसी बातें सुन सकते हैं, "संदेहजनक। वह किसको मूर्ख बनाने की कोशिश कर रहा है? यह हमें गिरफ्तार करने की केवल एक चाल है," या "डर लगता है। उसकी पहचान यीशु के अनुयायियों को सताने वाले व्यक्ति के रूप में थी," और "मैं उस पर विश्वास नहीं करता हूँ। जब स्तिफनुस को मार डाला गया था तो वह वहाँ था।"</w:t>
      </w:r>
    </w:p>
    <w:p>
      <w:pPr>
        <w:pStyle w:val="ListBullet"/>
        <w:spacing w:line="240" w:lineRule="auto"/>
        <w:ind w:left="720"/>
      </w:pPr>
      <w:r>
        <w:rPr>
          <w:lang w:val="hi_IN" w:bidi="hi_IN"/>
        </w:rPr>
      </w:r>
      <w:r>
        <w:rPr>
          <w:lang w:val="hi_IN" w:bidi="hi_IN"/>
        </w:rPr>
        <w:t>बरनबास का किरदार निभाने वाले अभिनेता से पूछें, "आप कैसा महसूस कर रहे हैं?" आप ऐसी बातें सुन सकते हैं, "मैं अपने आप पता लगाऊँगा। मुझे पता है कि यीशु लोगों को बदल देता है," या "उसे उसकी मदद करने के लिए किसी की आवश्यकता है," और "मैंने शाऊल की गवाही सुनी। शाऊल यीशु से मिला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शाऊल का यरूशलेम में स्वतंत्र रूप से घूमने और यीशु का प्रचार करने का अभिनय करें। शाऊल कुछ यूनानी भाषी यहूदियों के साथ वाद-विवाद करता है। वे उसे मारने की कोशिश करते हैं। विश्वासी शाऊल को यरूशलेम से दूर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यूनानी भाषी यहूदियों की भूमिका निभाने वाले अभिनेताओं से पूछें, "आप कैसा महसूस कर रहे हैं?" आप ऐसी बातें सुन सकते हैं, "गुस्सा हूँ। वह हमारे साथ परमेश्वर के बारे में वाद-विवाद कर रहा है। उसे मारना पड़ेगा," और "क्रोधित हूँ। क्या वह यीशु के बारे में बात करने के लिए लोगों को नहीं मारता था?"</w:t>
      </w:r>
    </w:p>
    <w:p>
      <w:pPr>
        <w:pStyle w:val="ListBullet"/>
        <w:spacing w:line="240" w:lineRule="auto"/>
        <w:ind w:left="720"/>
      </w:pPr>
      <w:r>
        <w:rPr>
          <w:lang w:val="hi_IN" w:bidi="hi_IN"/>
        </w:rPr>
      </w:r>
      <w:r>
        <w:rPr>
          <w:lang w:val="hi_IN" w:bidi="hi_IN"/>
        </w:rPr>
        <w:t>शाऊल की भूमिका निभाने वाले अभिनेता से पूछें, "आप कैसा महसूस कर रहे हैं?" आप ऐसी बातें सुन सकते हैं, "विश्वासियों द्वारा स्वीकार किए जाने से खुश हूँ। मुझे यीशु के बारे में सुसमाचार फैलाने में मदद करने की आवश्यकता है," या "लोग हमेशा मुझे मारने की कोशिश क्यों करते हैं? मुझे लगता है कि यीशु का यही मतलब था जब उसने कहा कि मैं उसके लिए दुख उठाऊँगा," और "खुशी है कि अन्य विश्वासी मेरी भलाई के बारे में चिंतित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शांति के समय में कलीसिया के बढ़ने का अभिनय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शाऊल दमिश्क और यरूशलेम में </w:t>
      </w:r>
      <w:r>
        <w:rPr>
          <w:b/>
          <w:lang w:val="hi_IN" w:bidi="hi_IN"/>
        </w:rPr>
        <w:t>चेलों,</w:t>
      </w:r>
      <w:r>
        <w:rPr>
          <w:lang w:val="hi_IN" w:bidi="hi_IN"/>
        </w:rPr>
        <w:t xml:space="preserve"> अर्थात् यीशु के अनुयायियों और </w:t>
      </w:r>
      <w:r>
        <w:rPr>
          <w:b/>
          <w:lang w:val="hi_IN" w:bidi="hi_IN"/>
        </w:rPr>
        <w:t>विश्वासियों</w:t>
      </w:r>
      <w:r>
        <w:rPr>
          <w:lang w:val="hi_IN" w:bidi="hi_IN"/>
        </w:rPr>
        <w:t xml:space="preserve">, के साथ रहा। विश्वासी या चेले, उसी शब्द का उपयोग करें जिसका उपयोग आपने पिछले भागों में किया है। </w:t>
      </w:r>
      <w:r>
        <w:rPr>
          <w:lang w:val="hi_IN" w:bidi="hi_IN"/>
        </w:rPr>
        <w:t>चेलों</w:t>
      </w:r>
      <w:r>
        <w:rPr>
          <w:lang w:val="hi_IN" w:bidi="hi_IN"/>
        </w:rPr>
        <w:t xml:space="preserve"> की परिभाषा मुख्य शब्दावली में पाई जा सकती है।</w:t>
      </w:r>
    </w:p>
    <w:p>
      <w:pPr/>
      <w:r>
        <w:rPr>
          <w:lang w:val="hi_IN" w:bidi="hi_IN"/>
        </w:rPr>
      </w:r>
      <w:r>
        <w:rPr>
          <w:lang w:val="hi_IN" w:bidi="hi_IN"/>
        </w:rPr>
        <w:t xml:space="preserve">जैसे ही शाऊल ने अपनी शक्ति पुनः प्राप्त की, वह </w:t>
      </w:r>
      <w:r>
        <w:rPr>
          <w:b/>
          <w:lang w:val="hi_IN" w:bidi="hi_IN"/>
        </w:rPr>
        <w:t>आराधनालयों</w:t>
      </w:r>
      <w:r>
        <w:rPr>
          <w:lang w:val="hi_IN" w:bidi="hi_IN"/>
        </w:rPr>
        <w:t xml:space="preserve">, अर्थात यहूदियों के प्रार्थना स्थल में यह </w:t>
      </w:r>
      <w:r>
        <w:rPr>
          <w:b/>
          <w:lang w:val="hi_IN" w:bidi="hi_IN"/>
        </w:rPr>
        <w:t>प्रचार</w:t>
      </w:r>
      <w:r>
        <w:rPr>
          <w:lang w:val="hi_IN" w:bidi="hi_IN"/>
        </w:rPr>
        <w:t xml:space="preserve"> करने लगा कि यीशु </w:t>
      </w:r>
      <w:r>
        <w:rPr>
          <w:b/>
          <w:lang w:val="hi_IN" w:bidi="hi_IN"/>
        </w:rPr>
        <w:t>परमेश्वर का पुत्र</w:t>
      </w:r>
      <w:r>
        <w:rPr>
          <w:lang w:val="hi_IN" w:bidi="hi_IN"/>
        </w:rPr>
        <w:t xml:space="preserve"> है।</w:t>
      </w:r>
    </w:p>
    <w:p>
      <w:pPr/>
      <w:r>
        <w:rPr>
          <w:lang w:val="hi_IN" w:bidi="hi_IN"/>
        </w:rPr>
      </w:r>
      <w:r>
        <w:rPr>
          <w:b/>
          <w:lang w:val="hi_IN" w:bidi="hi_IN"/>
        </w:rPr>
        <w:t>प्रचार करने</w:t>
      </w:r>
      <w:r>
        <w:rPr>
          <w:lang w:val="hi_IN" w:bidi="hi_IN"/>
        </w:rPr>
        <w:t xml:space="preserve"> का अर्थ है खुले तौर पर ऐलान करना या घोषणा करना।</w:t>
      </w:r>
    </w:p>
    <w:p>
      <w:pPr/>
      <w:r>
        <w:rPr>
          <w:lang w:val="hi_IN" w:bidi="hi_IN"/>
        </w:rPr>
      </w:r>
      <w:r>
        <w:rPr>
          <w:b/>
          <w:lang w:val="hi_IN" w:bidi="hi_IN"/>
        </w:rPr>
        <w:t>आराधनालयों</w:t>
      </w:r>
      <w:r>
        <w:rPr>
          <w:lang w:val="hi_IN" w:bidi="hi_IN"/>
        </w:rPr>
        <w:t xml:space="preserve"> के लिए उसी शब्द का उपयोग करें जिसका उपयोग पहले अन्य भागों में किया गया था। </w:t>
      </w:r>
      <w:r>
        <w:rPr>
          <w:lang w:val="hi_IN" w:bidi="hi_IN"/>
        </w:rPr>
        <w:t>आराधनालय</w:t>
      </w:r>
      <w:r>
        <w:rPr>
          <w:lang w:val="hi_IN" w:bidi="hi_IN"/>
        </w:rPr>
        <w:t xml:space="preserve"> मुख्य शब्दावली में पाया जा सकता है।</w:t>
      </w:r>
    </w:p>
    <w:p>
      <w:pPr/>
      <w:r>
        <w:rPr>
          <w:lang w:val="hi_IN" w:bidi="hi_IN"/>
        </w:rPr>
      </w:r>
      <w:r>
        <w:rPr>
          <w:b/>
          <w:lang w:val="hi_IN" w:bidi="hi_IN"/>
        </w:rPr>
        <w:t>परमेश्वर का पुत्र</w:t>
      </w:r>
      <w:r>
        <w:rPr>
          <w:lang w:val="hi_IN" w:bidi="hi_IN"/>
        </w:rPr>
        <w:t xml:space="preserve">, यीशु के लिए इस्तेमाल करी जाने वाली एक उपाधि है। लोग कभी-कभी इस उपाधि का उपयोग उस उद्धारकर्ता को दर्शाने के लिए करते थे जो राजा दाऊद का वंशज होगा। परमेश्वर अपने लोगों को बचाने के लिए इस उद्धारकर्ता को भेजेगा। लोग इस उद्धारकर्ता को "मसीहा" या "मसीह" भी कहते थे। "परमेश्वर का पुत्र" शीर्षक यह दर्शाता है कि यीशु का स्वभाव और चरित्र परमेश्वर के समान है। यह परमेश्वर और यीशु के बीच के विशेष रिश्ते को दर्शाता है। हालाँकि, यह समझना आवश्यक है कि वह परमेश्वर और उस स्त्री के बीच किसी शारीरिक संबंध का परिणाम नहीं था। </w:t>
      </w:r>
      <w:r>
        <w:rPr>
          <w:lang w:val="hi_IN" w:bidi="hi_IN"/>
        </w:rPr>
        <w:t>परमेश्वर का पुत्र</w:t>
      </w:r>
      <w:r>
        <w:rPr>
          <w:lang w:val="hi_IN" w:bidi="hi_IN"/>
        </w:rPr>
        <w:t xml:space="preserve"> और </w:t>
      </w:r>
      <w:r>
        <w:rPr>
          <w:lang w:val="hi_IN" w:bidi="hi_IN"/>
        </w:rPr>
        <w:t>मसीहा</w:t>
      </w:r>
      <w:r>
        <w:rPr>
          <w:lang w:val="hi_IN" w:bidi="hi_IN"/>
        </w:rPr>
        <w:t xml:space="preserve"> मुख्य शब्दावली में पाए जा सकते हैं।</w:t>
      </w:r>
    </w:p>
    <w:p>
      <w:pPr/>
      <w:r>
        <w:rPr>
          <w:lang w:val="hi_IN" w:bidi="hi_IN"/>
        </w:rPr>
      </w:r>
      <w:r>
        <w:rPr>
          <w:lang w:val="hi_IN" w:bidi="hi_IN"/>
        </w:rPr>
        <w:t xml:space="preserve">कुछ समय बाद, दमिश्क के </w:t>
      </w:r>
      <w:r>
        <w:rPr>
          <w:b/>
          <w:lang w:val="hi_IN" w:bidi="hi_IN"/>
        </w:rPr>
        <w:t>यहूदी</w:t>
      </w:r>
      <w:r>
        <w:rPr>
          <w:lang w:val="hi_IN" w:bidi="hi_IN"/>
        </w:rPr>
        <w:t xml:space="preserve"> शाऊल को मारना चाहते थे। दमिश्क नगर एक ऊँची पत्थर की दीवार से घिरा हुआ था। वे </w:t>
      </w:r>
      <w:r>
        <w:rPr>
          <w:b/>
          <w:lang w:val="hi_IN" w:bidi="hi_IN"/>
        </w:rPr>
        <w:t>नगर के फाटकों</w:t>
      </w:r>
      <w:r>
        <w:rPr>
          <w:lang w:val="hi_IN" w:bidi="hi_IN"/>
        </w:rPr>
        <w:t xml:space="preserve">, अर्थात् नगर के प्रवेश और निकास स्थानों, पर नज़र रखे हुए थे, इस आशा में कि वे शाऊल को पकड़ सकें। विश्वासियों ने शाऊल को नगर की दीवार में बनी एक खिड़की या खुली जगह से एक बड़ी टोकरी में नीचे उतारकर दमिश्क से भाग निकलने में सहायता की। शाऊल यरूशलेम गया। </w:t>
      </w:r>
      <w:r>
        <w:rPr>
          <w:lang w:val="hi_IN" w:bidi="hi_IN"/>
        </w:rPr>
        <w:t>यहूदियों</w:t>
      </w:r>
      <w:r>
        <w:rPr>
          <w:lang w:val="hi_IN" w:bidi="hi_IN"/>
        </w:rPr>
        <w:t xml:space="preserve"> की परिभाषा मुख्य शब्दावली में पाई जा सकती है।</w:t>
      </w:r>
    </w:p>
    <w:p>
      <w:pPr/>
      <w:r>
        <w:rPr>
          <w:lang w:val="hi_IN" w:bidi="hi_IN"/>
        </w:rPr>
      </w:r>
      <w:r>
        <w:rPr>
          <w:lang w:val="hi_IN" w:bidi="hi_IN"/>
        </w:rPr>
        <w:t xml:space="preserve">यरूशलेम में यीशु के अनुयायी शाऊल से डरते थे, इसलिए बरनबास उसकी कहानी सुनने के लिए शाऊल के पास गया। फिर बरनबास ने </w:t>
      </w:r>
      <w:r>
        <w:rPr>
          <w:b/>
          <w:lang w:val="hi_IN" w:bidi="hi_IN"/>
        </w:rPr>
        <w:t>प्रेरितों</w:t>
      </w:r>
      <w:r>
        <w:rPr>
          <w:lang w:val="hi_IN" w:bidi="hi_IN"/>
        </w:rPr>
        <w:t xml:space="preserve"> से शाऊल का परिचय कराया। प्रेरितों के लिए उसी शब्द का उपयोग करें जिसका उपयोग आपने पिछले भागों में किया है। </w:t>
      </w:r>
      <w:r>
        <w:rPr>
          <w:lang w:val="hi_IN" w:bidi="hi_IN"/>
        </w:rPr>
        <w:t>प्रेरित</w:t>
      </w:r>
      <w:r>
        <w:rPr>
          <w:lang w:val="hi_IN" w:bidi="hi_IN"/>
        </w:rPr>
        <w:t xml:space="preserve"> शब्द की परिभाषा मुख्य शब्दावली में पाई जा सकती है।</w:t>
      </w:r>
    </w:p>
    <w:p>
      <w:pPr/>
      <w:r>
        <w:rPr>
          <w:lang w:val="hi_IN" w:bidi="hi_IN"/>
        </w:rPr>
      </w:r>
      <w:r>
        <w:rPr>
          <w:lang w:val="hi_IN" w:bidi="hi_IN"/>
        </w:rPr>
        <w:t xml:space="preserve">यरूशलेम में, शाऊल भी </w:t>
      </w:r>
      <w:r>
        <w:rPr>
          <w:b/>
          <w:lang w:val="hi_IN" w:bidi="hi_IN"/>
        </w:rPr>
        <w:t>यीशु के नाम से निडरता से प्रचार किया</w:t>
      </w:r>
      <w:r>
        <w:rPr>
          <w:lang w:val="hi_IN" w:bidi="hi_IN"/>
        </w:rPr>
        <w:t>। इसका अर्थ है कि शाऊल यीशु के बारे में निडरता से बात कर रहा था। उसने यूनानी भाषी यहूदियों के साथ वाद-विवाद किया। यहूदियों ने शाऊल को मारने का प्रयास किया, इसलिए यरूशलेम के भाइयों ने उसे कैसरिया ले जाकर वहाँ से उसके गृह नगर तरसुस भेज दिया। यहाँ “भाइयों” से अभिप्राय विश्वासियों या यीशु के अनुयायियों से है।</w:t>
      </w:r>
    </w:p>
    <w:p>
      <w:pPr/>
      <w:r>
        <w:rPr>
          <w:lang w:val="hi_IN" w:bidi="hi_IN"/>
        </w:rPr>
      </w:r>
      <w:r>
        <w:rPr>
          <w:lang w:val="hi_IN" w:bidi="hi_IN"/>
        </w:rPr>
        <w:t xml:space="preserve">यहूदिया, गलील और सामरिया क्षेत्र की </w:t>
      </w:r>
      <w:r>
        <w:rPr>
          <w:b/>
          <w:lang w:val="hi_IN" w:bidi="hi_IN"/>
        </w:rPr>
        <w:t>कलीसिया</w:t>
      </w:r>
      <w:r>
        <w:rPr>
          <w:lang w:val="hi_IN" w:bidi="hi_IN"/>
        </w:rPr>
        <w:t xml:space="preserve"> ने शांति के समय का अनुभव किया। कलीसिया किसी विशेष स्थान या क्षेत्र के विश्वासियों के समूह को दर्शाती है। नए नियम में "कलीसिया" कभी भी किसी भवन को नहीं दर्शाता है। कलीसिया के लिए उस शब्द का उपयोग करें जिसका उपयोग पहले अन्य भागों में किया गया था। </w:t>
      </w:r>
      <w:r>
        <w:rPr>
          <w:b/>
          <w:lang w:val="hi_IN" w:bidi="hi_IN"/>
        </w:rPr>
        <w:t>कलीसिया</w:t>
      </w:r>
      <w:r>
        <w:rPr>
          <w:lang w:val="hi_IN" w:bidi="hi_IN"/>
        </w:rPr>
        <w:t xml:space="preserve"> की पूरी परिभाषा मुख्य शब्दावली में पाई जा सकती है।</w:t>
      </w:r>
    </w:p>
    <w:p>
      <w:pPr/>
      <w:r>
        <w:rPr>
          <w:lang w:val="hi_IN" w:bidi="hi_IN"/>
        </w:rPr>
      </w:r>
      <w:r>
        <w:rPr>
          <w:b/>
          <w:lang w:val="hi_IN" w:bidi="hi_IN"/>
        </w:rPr>
        <w:t>पवित्र आत्मा</w:t>
      </w:r>
      <w:r>
        <w:rPr>
          <w:lang w:val="hi_IN" w:bidi="hi_IN"/>
        </w:rPr>
        <w:t xml:space="preserve"> ने विश्वासियों को आत्मिक रूप से मजबूत किया। इसका मतलब है कि पवित्र आत्मा ने उन्हें यीशु की आज्ञा पूरी तरह मानने के काबिल बनाया। विश्वासी भी </w:t>
      </w:r>
      <w:r>
        <w:rPr>
          <w:b/>
          <w:lang w:val="hi_IN" w:bidi="hi_IN"/>
        </w:rPr>
        <w:t>प्रभु के भय</w:t>
      </w:r>
      <w:r>
        <w:rPr>
          <w:lang w:val="hi_IN" w:bidi="hi_IN"/>
        </w:rPr>
        <w:t xml:space="preserve"> में रहते थे या उसमें चलते थे। इसका अर्थ यह है कि उनके पास यीशु के लिए आदर और सम्मान था। कलीसिया के लोगों की संख्या बढ़ती गई, अर्थात पवित्र आत्मा अधिक से अधिक लोगों को यीशु का अनुयायी बनने में मदद कर रहा था। पवित्र आत्मा और प्रभु के लिए उन्हीं शब्दों का उपयोग करें जिनका उपयोग पिछले भागों में किया गया था। </w:t>
      </w:r>
      <w:r>
        <w:rPr>
          <w:lang w:val="hi_IN" w:bidi="hi_IN"/>
        </w:rPr>
        <w:t>पवित्र आत्मा</w:t>
      </w:r>
      <w:r>
        <w:rPr>
          <w:lang w:val="hi_IN" w:bidi="hi_IN"/>
        </w:rPr>
        <w:t xml:space="preserve">, </w:t>
      </w:r>
      <w:r>
        <w:rPr>
          <w:lang w:val="hi_IN" w:bidi="hi_IN"/>
        </w:rPr>
        <w:t>प्रभु</w:t>
      </w:r>
      <w:r>
        <w:rPr>
          <w:lang w:val="hi_IN" w:bidi="hi_IN"/>
        </w:rPr>
        <w:t xml:space="preserve">, और </w:t>
      </w:r>
      <w:r>
        <w:rPr>
          <w:b/>
          <w:lang w:val="hi_IN" w:bidi="hi_IN"/>
        </w:rPr>
        <w:t>परमेश्वर का भय</w:t>
      </w:r>
      <w:r>
        <w:rPr>
          <w:lang w:val="hi_IN" w:bidi="hi_IN"/>
        </w:rPr>
        <w:t xml:space="preserve"> की पूरी परिभाषाएँ मुख्य शब्दावली में पाई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9:32–35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9:32–35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लूका कहानी में पतरस का फिर से परिचय कराता है, यह कहकर "अब पतरस" या "इस बीच पतरस।" यह लूका का तरीका था कि वह ध्यान को फिर से पतरस की ओर ले जाए। पिछले भागों में आपको वे घटनाएँ याद होंगी जो शाऊल के यीशु का अनुयायी बनने से संबंधित हैं। इससे पहले, आपको याद होगा कि पतरस और यूहन्ना सामरी लोगों के बीच परमेश्वर का काम देखने के लिए सामरिया क्षेत्र में थे। इसके बाद वे यरूशलेम अपने घर लौट आए।</w:t>
      </w:r>
    </w:p>
    <w:p>
      <w:pPr/>
      <w:r>
        <w:rPr>
          <w:lang w:val="hi_IN" w:bidi="hi_IN"/>
        </w:rPr>
      </w:r>
      <w:r>
        <w:rPr>
          <w:lang w:val="hi_IN" w:bidi="hi_IN"/>
        </w:rPr>
        <w:t>संभवतः इसलिए कि उस समय कलीसिया सताव से मुक्त समय का अनुभव कर रही थी, पतरस ने विभिन्न स्थानों पर जाकर विश्वासियों से मिलने और उन्हें प्रोत्साहित करने की यात्रा करने का निश्चय किया। कुछ अंग्रेजी संस्करणों में, यह कहा गया है कि पतरस "संतों" से मिलने गया। इस शब्द का शाब्दिक अर्थ "पवित्र लोग" है और यह उन लोगों को दर्शाता है जो परमेश्वर के थे क्योंकि उन्होंने यीशु पर विश्वास किया था।</w:t>
      </w:r>
    </w:p>
    <w:p>
      <w:pPr/>
      <w:r>
        <w:rPr>
          <w:lang w:val="hi_IN" w:bidi="hi_IN"/>
        </w:rPr>
      </w:r>
      <w:r>
        <w:rPr>
          <w:lang w:val="hi_IN" w:bidi="hi_IN"/>
        </w:rPr>
        <w:t>रुकें और चर्चा करें: किसी समूह या लोगों के समूहों के बारे में सोचें जिन्हें आप जानते हैं। आप एक ही समूह की पहचान करने के लिए किन अलग-अलग शब्द या नाम का उपयोग आप करते हैं?</w:t>
      </w:r>
    </w:p>
    <w:p>
      <w:pPr/>
      <w:r>
        <w:rPr>
          <w:lang w:val="hi_IN" w:bidi="hi_IN"/>
        </w:rPr>
      </w:r>
      <w:r>
        <w:rPr>
          <w:lang w:val="hi_IN" w:bidi="hi_IN"/>
        </w:rPr>
        <w:t>पतरस जिन स्थानों पर गया, उनमें से एक स्थान लुद्दा था। लुद्दा यरूशलेम और भूमध्यसागर के बंदरगाह नगर याफा के बीच स्थित मार्ग पर एक नगर था। लुद्दा याफा से 16 किलोमीटर या 10 मील दक्षिण-पूर्व में था। यह शारोन नाम के क्षेत्र में स्थित था।</w:t>
      </w:r>
    </w:p>
    <w:p>
      <w:pPr/>
      <w:r>
        <w:rPr>
          <w:lang w:val="hi_IN" w:bidi="hi_IN"/>
        </w:rPr>
      </w:r>
      <w:r>
        <w:rPr>
          <w:lang w:val="hi_IN" w:bidi="hi_IN"/>
        </w:rPr>
        <w:t xml:space="preserve">एक नक्शा दिखाएँ जिसमें </w:t>
      </w:r>
      <w:r>
        <w:rPr>
          <w:lang w:val="hi_IN" w:bidi="hi_IN"/>
        </w:rPr>
        <w:t>यरूशलेम, लुद्दा, याफा और शारोन का मैदान</w:t>
      </w:r>
      <w:r>
        <w:rPr>
          <w:lang w:val="hi_IN" w:bidi="hi_IN"/>
        </w:rPr>
        <w:t xml:space="preserve"> शामिल है।</w:t>
      </w:r>
    </w:p>
    <w:p>
      <w:pPr/>
      <w:r>
        <w:rPr>
          <w:lang w:val="hi_IN" w:bidi="hi_IN"/>
        </w:rPr>
      </w:r>
      <w:r>
        <w:rPr>
          <w:lang w:val="hi_IN" w:bidi="hi_IN"/>
        </w:rPr>
        <w:t>इस नगर में, पतरस ऐनियास नाम के एक व्यक्ति से मिला। यह माना जाता है कि ऐनियास यीशु का अनुयायी था क्योंकि पतरस विश्वासियों के साथ मिलने के लिए यात्रा कर रहा था। ऐनियास लकवे का मारा हुआ था, जिसका अर्थ है कि वह चल नहीं सकता था। वह आठ साल से अपनी खाट नहीं छोड़ पा रहा था। पतरस ऐनियास से बात करता है और कहता है, "यीशु मसीह तुझे चंगा करता है।" मसीह यूनानी शब्द है, जिसका अर्थ है मसीहा, या प्रतिज्ञा किया गया उद्धारकर्ता।</w:t>
      </w:r>
    </w:p>
    <w:p>
      <w:pPr/>
      <w:r>
        <w:rPr>
          <w:lang w:val="hi_IN" w:bidi="hi_IN"/>
        </w:rPr>
      </w:r>
      <w:r>
        <w:rPr>
          <w:lang w:val="hi_IN" w:bidi="hi_IN"/>
        </w:rPr>
        <w:t>रुकें और चर्चा करें: आपकी संस्कृति में, लकवे से मारा हुए व्यक्ति अपना अधिकांश समय कहाँ बिताता है? लकवे से मारे हुए लोगों के साथ कैसे व्यवहार किया जाता है? उनकी मदद कौन करता है और वे अपनी मदद कैसे करते हैं?</w:t>
      </w:r>
    </w:p>
    <w:p>
      <w:pPr/>
      <w:r>
        <w:rPr>
          <w:lang w:val="hi_IN" w:bidi="hi_IN"/>
        </w:rPr>
      </w:r>
      <w:r>
        <w:rPr>
          <w:lang w:val="hi_IN" w:bidi="hi_IN"/>
        </w:rPr>
        <w:t>वह ऐनियास को आदेश देता है कि "उठ, अपना बिछौना उठा।" अधिकांश विद्वानों का मानना है कि इसका अर्थ है अपनी चटाई समेट लेना या अपना बिछौना हटा देना। अक्सर बिछौना सोने के लिए चटाइयाँ होते थे, जो नरकट, पुआल या पशुओं की खाल से बने मोटे गद्दे जैसे होते थे। इस प्रकार की सोने के लिए चटाई केवल जमीन या फर्श से एक साधारण अलगाव प्रदान करती थी। कोई भी व्यक्ति आसानी से बिस्तर को मोड़कर एक जगह से दूसरी जगह ले जा सकता है, या इसे मोड़कर घर में रखा जा सकता है, जिससे इसके चारों ओर की जगह का इस्तेमाल किसी और काम के लिए किया जा सके।</w:t>
      </w:r>
    </w:p>
    <w:p>
      <w:pPr/>
      <w:r>
        <w:rPr>
          <w:lang w:val="hi_IN" w:bidi="hi_IN"/>
        </w:rPr>
      </w:r>
      <w:r>
        <w:rPr>
          <w:lang w:val="hi_IN" w:bidi="hi_IN"/>
        </w:rPr>
        <w:t>रुकें और चर्चा करें: आपकी संस्कृति में सोने की विभिन्न व्यवस्था क्या हैं?</w:t>
      </w:r>
    </w:p>
    <w:p>
      <w:pPr/>
      <w:r>
        <w:rPr>
          <w:lang w:val="hi_IN" w:bidi="hi_IN"/>
        </w:rPr>
      </w:r>
      <w:r>
        <w:rPr>
          <w:lang w:val="hi_IN" w:bidi="hi_IN"/>
        </w:rPr>
        <w:t xml:space="preserve">यदि आपके समूह ने अभी तक सोने के लिए चटाई नहीं देखी है, तो उन्हें </w:t>
      </w:r>
      <w:r>
        <w:rPr>
          <w:lang w:val="hi_IN" w:bidi="hi_IN"/>
        </w:rPr>
        <w:t>सोने के लिए चटाई</w:t>
      </w:r>
      <w:r>
        <w:rPr>
          <w:lang w:val="hi_IN" w:bidi="hi_IN"/>
        </w:rPr>
        <w:t xml:space="preserve"> की एक तस्वीर दिखाएँ।</w:t>
      </w:r>
    </w:p>
    <w:p>
      <w:pPr/>
      <w:r>
        <w:rPr>
          <w:lang w:val="hi_IN" w:bidi="hi_IN"/>
        </w:rPr>
      </w:r>
      <w:r>
        <w:rPr>
          <w:lang w:val="hi_IN" w:bidi="hi_IN"/>
        </w:rPr>
        <w:t>ऐनियास तुरन्त खड़ा हुआ। इससे लोगों को पता चला कि यीशु ने उसे चंगा कर दिया है। उनके चंगे होने की खबर पूरे इलाके में फैल गई। लोगों ने उसे देखा और लुद्दा और शारोन क्षेत्र के लोग प्रभु की ओर मुड़े, जिसका अर्थ है कि वे यीशु के अनुयायी बन गए।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पतरस विश्वासियों से मिलने के लिए एक जगह से दूसरी जगह यात्रा करता है। वह लुद्दा पहुँचता है।</w:t>
      </w:r>
    </w:p>
    <w:p>
      <w:pPr/>
      <w:r>
        <w:rPr>
          <w:lang w:val="hi_IN" w:bidi="hi_IN"/>
        </w:rPr>
      </w:r>
      <w:r>
        <w:rPr>
          <w:b/>
          <w:lang w:val="hi_IN" w:bidi="hi_IN"/>
        </w:rPr>
        <w:t>दूसरा दृश्य:</w:t>
      </w:r>
      <w:r>
        <w:rPr>
          <w:lang w:val="hi_IN" w:bidi="hi_IN"/>
        </w:rPr>
        <w:t xml:space="preserve"> पतरस ऐनियास से मिलता है और यीशु ऐनियास को चंगा करता है।</w:t>
      </w:r>
    </w:p>
    <w:p>
      <w:pPr/>
      <w:r>
        <w:rPr>
          <w:lang w:val="hi_IN" w:bidi="hi_IN"/>
        </w:rPr>
      </w:r>
      <w:r>
        <w:rPr>
          <w:b/>
          <w:lang w:val="hi_IN" w:bidi="hi_IN"/>
        </w:rPr>
        <w:t>तीसरा दृश्य:</w:t>
      </w:r>
      <w:r>
        <w:rPr>
          <w:lang w:val="hi_IN" w:bidi="hi_IN"/>
        </w:rPr>
        <w:t xml:space="preserve"> लुद्दा और शारोन क्षेत्र के निवासी ऐनियास को चलते हुए देखते हैं और यीशु पर भरोसा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 xml:space="preserve">उन स्थानों के विश्वासी जहाँ पतरस गया था </w:t>
      </w:r>
    </w:p>
    <w:p>
      <w:pPr>
        <w:pStyle w:val="ListBullet"/>
        <w:spacing w:line="240" w:lineRule="auto"/>
        <w:ind w:left="720"/>
      </w:pPr>
      <w:r>
        <w:rPr>
          <w:lang w:val="hi_IN" w:bidi="hi_IN"/>
        </w:rPr>
      </w:r>
      <w:r>
        <w:rPr>
          <w:lang w:val="hi_IN" w:bidi="hi_IN"/>
        </w:rPr>
        <w:t>ऐनियास</w:t>
      </w:r>
    </w:p>
    <w:p>
      <w:pPr>
        <w:pStyle w:val="ListBullet"/>
        <w:spacing w:line="240" w:lineRule="auto"/>
        <w:ind w:left="720"/>
      </w:pPr>
      <w:r>
        <w:rPr>
          <w:lang w:val="hi_IN" w:bidi="hi_IN"/>
        </w:rPr>
      </w:r>
      <w:r>
        <w:rPr>
          <w:lang w:val="hi_IN" w:bidi="hi_IN"/>
        </w:rPr>
        <w:t>लुद्दा के विश्वासी</w:t>
      </w:r>
    </w:p>
    <w:p>
      <w:pPr>
        <w:pStyle w:val="ListBullet"/>
        <w:spacing w:line="240" w:lineRule="auto"/>
        <w:ind w:left="720"/>
      </w:pPr>
      <w:r>
        <w:rPr>
          <w:lang w:val="hi_IN" w:bidi="hi_IN"/>
        </w:rPr>
      </w:r>
      <w:r>
        <w:rPr>
          <w:lang w:val="hi_IN" w:bidi="hi_IN"/>
        </w:rPr>
        <w:t>लुद्दा और शारोन के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शांति का एक समय होता है जब कलीसिया और यीशु के अनुयायी सताव का अनुभव नहीं कर रहे हैं।</w:t>
      </w:r>
    </w:p>
    <w:p>
      <w:pPr/>
      <w:r>
        <w:rPr>
          <w:lang w:val="hi_IN" w:bidi="hi_IN"/>
        </w:rPr>
      </w:r>
      <w:r>
        <w:rPr>
          <w:lang w:val="hi_IN" w:bidi="hi_IN"/>
        </w:rPr>
        <w:t>यह याद रखना महत्वपूर्ण है कि पतरस अपनी यात्रा में किससे मिल रहा था। जब पतरस लुद्दा पहुँचता है, तो वह ऐनियास नाम के एक व्यक्ति से मिलता है। पिछले आठ वर्षों के दौरान ऐनियास की स्थिति को याद रखना महत्वपूर्ण है।</w:t>
      </w:r>
    </w:p>
    <w:p>
      <w:pPr/>
      <w:r>
        <w:rPr>
          <w:lang w:val="hi_IN" w:bidi="hi_IN"/>
        </w:rPr>
      </w:r>
      <w:r>
        <w:rPr>
          <w:lang w:val="hi_IN" w:bidi="hi_IN"/>
        </w:rPr>
        <w:t>यह याद रखना महत्वपूर्ण है कि जब पतरस ऐनियास से मिलता है तो वह क्या कहता है। पतरस उससे कहता है कि यीशु उसे चंगा करता है, जिसका अर्थ है कि यीशु की शक्ति उसे चंगा कर देती है, भले ही यीशु शारीरिक रूप से वहाँ नहीं था। यह याद रखना महत्वपूर्ण है कि ऐनियास के साथ क्या होता है।</w:t>
      </w:r>
    </w:p>
    <w:p>
      <w:pPr/>
      <w:r>
        <w:rPr>
          <w:lang w:val="hi_IN" w:bidi="hi_IN"/>
        </w:rPr>
      </w:r>
      <w:r>
        <w:rPr>
          <w:lang w:val="hi_IN" w:bidi="hi_IN"/>
        </w:rPr>
        <w:t>यह याद रखना महत्वपूर्ण है कि ऐनियास के चंगा होने की खबर पूरे क्षेत्र में फैल गई। यह याद रखना महत्वपूर्ण है कि लुद्दा और शारोन के लोग इन घटनाओं के प्रति कैसे प्रतिक्रिया देते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 xml:space="preserve">उन स्थानों के विश्वासी जहाँ पतरस गया था </w:t>
      </w:r>
    </w:p>
    <w:p>
      <w:pPr>
        <w:pStyle w:val="ListBullet"/>
        <w:spacing w:line="240" w:lineRule="auto"/>
        <w:ind w:left="720"/>
      </w:pPr>
      <w:r>
        <w:rPr>
          <w:lang w:val="hi_IN" w:bidi="hi_IN"/>
        </w:rPr>
      </w:r>
      <w:r>
        <w:rPr>
          <w:lang w:val="hi_IN" w:bidi="hi_IN"/>
        </w:rPr>
        <w:t>ऐनियास</w:t>
      </w:r>
    </w:p>
    <w:p>
      <w:pPr>
        <w:pStyle w:val="ListBullet"/>
        <w:spacing w:line="240" w:lineRule="auto"/>
        <w:ind w:left="720"/>
      </w:pPr>
      <w:r>
        <w:rPr>
          <w:lang w:val="hi_IN" w:bidi="hi_IN"/>
        </w:rPr>
      </w:r>
      <w:r>
        <w:rPr>
          <w:lang w:val="hi_IN" w:bidi="hi_IN"/>
        </w:rPr>
        <w:t>लुद्दा के विश्वासी</w:t>
      </w:r>
    </w:p>
    <w:p>
      <w:pPr>
        <w:pStyle w:val="ListBullet"/>
        <w:spacing w:line="240" w:lineRule="auto"/>
        <w:ind w:left="720"/>
      </w:pPr>
      <w:r>
        <w:rPr>
          <w:lang w:val="hi_IN" w:bidi="hi_IN"/>
        </w:rPr>
      </w:r>
      <w:r>
        <w:rPr>
          <w:lang w:val="hi_IN" w:bidi="hi_IN"/>
        </w:rPr>
        <w:t>लुद्दा और शारोन के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पतरस को विभिन्न स्थानों की यात्रा करते हुए और विश्वासियों से मिलने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जहाँ जाता है उन स्थानों के विश्वासियों की भूमिका निभाने वाले अभिनेता से पूछें, "आप कैसा महसूस कर रहे हैं?" आप ऐसी बातें सुन सकते हैं, जैसे, "मैं बहुत खुश हूँ कि पतरस हमसे मिलने आया," या "शांति होना बहुत अच्छा है और मैं स्वतंत्र रूप से संगति और यीशु के बारे में बात कर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लुद्दा पहुँचने और ऐनियास से मिलने का अभिनय करें। ऐनियास के चंगा होने का अभिनय करें। ऐनियास उठता है और अपना बिछौना उठाता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ऐनियास की भूमिका निभाने वाले अभिनेता से पूछें, "आप कैसा महसूस कर रहे हैं?" आप ऐसी बातें सुन सकते हैं, "मैं फिर से बलवान हो गया हूँ। इतने सालों बाद चल पाना बहुत अच्छा लगता है," या "मैं बहुत आभारी हूँ कि यीशु ने पतरस को यहाँ भेजा ताकि मैं चंगा हो सकूँ," और "यीशु की स्तुति हो! मैं फिर से चल सकता हूँ!"</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जैसे, "मैं बहुत खुश हूँ कि मैं उसके लोगों की मदद करके यीशु की सेवा कर सकता हूँ," या "मुझे सम्मानित महसूस हो रहा है कि यीशु ने मुझे यहाँ भेजा है," और "उत्साहित हूँ। यीशु ने कहा कि हम उसके नाम में बड़े काम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ऐनियास के रूप में अभिनय करें कि वह लुद्दा और शारोन में घूम रहा है, ताकि लोग उसे देख सकें। बहुत से लोग यीशु पर भरोसा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लुद्दा और शारोन के लोगों की भूमिका निभाने वाले अभिनेता से पूछें, "आप कैसा महसूस कर रहे हैं?" आप ऐसी बातें सुन सकते हैं, "वाह! क्या आपने ऐनियास को देखा? वह 8 साल बाद फिर से चल रहा है," या "मैं यीशु पर विश्वास करता हूँ। यदि वह ये महान काम कर सकता है तो वह मसीहा ही 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कलीसिया अब ऐसे समय का अनुभव कर रही है जब उनके साथ </w:t>
      </w:r>
      <w:r>
        <w:rPr>
          <w:b/>
          <w:lang w:val="hi_IN" w:bidi="hi_IN"/>
        </w:rPr>
        <w:t>सताव</w:t>
      </w:r>
      <w:r>
        <w:rPr>
          <w:lang w:val="hi_IN" w:bidi="hi_IN"/>
        </w:rPr>
        <w:t xml:space="preserve"> या अन्य लोगों द्वारा बुरा व्यवहार नहीं किया जा रहा है। पतरस विभिन्न स्थानों पर विश्वासियों से मिलने और उन्हें प्रोत्साहित करने के लिए यात्रा करने का फैसला करता है। कुछ अंग्रेजी संस्करणों में, यह कहा गया है कि पतरस </w:t>
      </w:r>
      <w:r>
        <w:rPr>
          <w:b/>
          <w:lang w:val="hi_IN" w:bidi="hi_IN"/>
        </w:rPr>
        <w:t>संतों</w:t>
      </w:r>
      <w:r>
        <w:rPr>
          <w:lang w:val="hi_IN" w:bidi="hi_IN"/>
        </w:rPr>
        <w:t xml:space="preserve"> से मिलने गया। यह शब्द शाब्दिक रूप से “पवित्र लोग” का अर्थ देता है और उन लोगों को दर्शाता है जो यीशु में विश्वास करने के कारण परमेश्वर के थे। </w:t>
      </w:r>
      <w:r>
        <w:rPr>
          <w:b/>
          <w:lang w:val="hi_IN" w:bidi="hi_IN"/>
        </w:rPr>
        <w:t>सताव</w:t>
      </w:r>
      <w:r>
        <w:rPr>
          <w:lang w:val="hi_IN" w:bidi="hi_IN"/>
        </w:rPr>
        <w:t xml:space="preserve"> और </w:t>
      </w:r>
      <w:r>
        <w:rPr>
          <w:b/>
          <w:lang w:val="hi_IN" w:bidi="hi_IN"/>
        </w:rPr>
        <w:t>संतों</w:t>
      </w:r>
      <w:r>
        <w:rPr>
          <w:lang w:val="hi_IN" w:bidi="hi_IN"/>
        </w:rPr>
        <w:t xml:space="preserve"> की परिभाषाएँ मुख्य शब्दावली में पाई जा सकती हैं।</w:t>
      </w:r>
    </w:p>
    <w:p>
      <w:pPr/>
      <w:r>
        <w:rPr>
          <w:lang w:val="hi_IN" w:bidi="hi_IN"/>
        </w:rPr>
      </w:r>
      <w:r>
        <w:rPr>
          <w:lang w:val="hi_IN" w:bidi="hi_IN"/>
        </w:rPr>
        <w:t>पतरस लुद्दा पहुँचता है, जो यरूशलेम और भूमध्य सागर के बंदरगाह नगर याफा के बीच मार्ग पर स्थित एक नगर है। लुद्दा याफा से 16 किलोमीटर या 10 मील दक्षिण-पूर्व में था। यह शारोन नाम के क्षेत्र में स्थित था।</w:t>
      </w:r>
    </w:p>
    <w:p>
      <w:pPr/>
      <w:r>
        <w:rPr>
          <w:lang w:val="hi_IN" w:bidi="hi_IN"/>
        </w:rPr>
      </w:r>
      <w:r>
        <w:rPr>
          <w:lang w:val="hi_IN" w:bidi="hi_IN"/>
        </w:rPr>
        <w:t xml:space="preserve">एक नक्शा दिखाएँ जिसमें </w:t>
      </w:r>
      <w:r>
        <w:rPr>
          <w:lang w:val="hi_IN" w:bidi="hi_IN"/>
        </w:rPr>
        <w:t>यरूशलेम, लुद्दा, याफा और शारोन का क्षेत्र</w:t>
      </w:r>
      <w:r>
        <w:rPr>
          <w:lang w:val="hi_IN" w:bidi="hi_IN"/>
        </w:rPr>
        <w:t xml:space="preserve"> शामिल है।</w:t>
      </w:r>
    </w:p>
    <w:p>
      <w:pPr/>
      <w:r>
        <w:rPr>
          <w:lang w:val="hi_IN" w:bidi="hi_IN"/>
        </w:rPr>
      </w:r>
      <w:r>
        <w:rPr>
          <w:lang w:val="hi_IN" w:bidi="hi_IN"/>
        </w:rPr>
        <w:t xml:space="preserve">इस नगर में, पतरस ऐनियास नाम के एक व्यक्ति से मिला। ऐनियास </w:t>
      </w:r>
      <w:r>
        <w:rPr>
          <w:b/>
          <w:lang w:val="hi_IN" w:bidi="hi_IN"/>
        </w:rPr>
        <w:t>लकवे का मारा हुआ</w:t>
      </w:r>
      <w:r>
        <w:rPr>
          <w:lang w:val="hi_IN" w:bidi="hi_IN"/>
        </w:rPr>
        <w:t xml:space="preserve"> था, जिसका अर्थ है कि वह चल नहीं सकता था। वह आठ साल से बिस्तर पर ही था। लकवे के लिए उसी शब्द का उपयोग करें जिसका उपयोग आपने पिछले भागों में किया है।</w:t>
      </w:r>
    </w:p>
    <w:p>
      <w:pPr/>
      <w:r>
        <w:rPr>
          <w:lang w:val="hi_IN" w:bidi="hi_IN"/>
        </w:rPr>
      </w:r>
      <w:r>
        <w:rPr>
          <w:lang w:val="hi_IN" w:bidi="hi_IN"/>
        </w:rPr>
        <w:t xml:space="preserve">पतरस ऐनियास से बात करता है और कहता है, "यीशु </w:t>
      </w:r>
      <w:r>
        <w:rPr>
          <w:b/>
          <w:lang w:val="hi_IN" w:bidi="hi_IN"/>
        </w:rPr>
        <w:t>मसीह</w:t>
      </w:r>
      <w:r>
        <w:rPr>
          <w:lang w:val="hi_IN" w:bidi="hi_IN"/>
        </w:rPr>
        <w:t xml:space="preserve"> तुझे चंगा करता है।" मसीह यूनानी शब्द है, जिसका अर्थ है </w:t>
      </w:r>
      <w:r>
        <w:rPr>
          <w:b/>
          <w:lang w:val="hi_IN" w:bidi="hi_IN"/>
        </w:rPr>
        <w:t>मसीहा</w:t>
      </w:r>
      <w:r>
        <w:rPr>
          <w:lang w:val="hi_IN" w:bidi="hi_IN"/>
        </w:rPr>
        <w:t xml:space="preserve">, या प्रतिज्ञा किया गया उद्धारकर्ता। मसीह के लिए उसी शब्द का प्रयोग करें जिसका प्रयोग आपने पिछले भागों में किया है। </w:t>
      </w:r>
      <w:r>
        <w:rPr>
          <w:lang w:val="hi_IN" w:bidi="hi_IN"/>
        </w:rPr>
        <w:t>मसीह</w:t>
      </w:r>
      <w:r>
        <w:rPr>
          <w:lang w:val="hi_IN" w:bidi="hi_IN"/>
        </w:rPr>
        <w:t xml:space="preserve"> और </w:t>
      </w:r>
      <w:r>
        <w:rPr>
          <w:lang w:val="hi_IN" w:bidi="hi_IN"/>
        </w:rPr>
        <w:t>मसीहा</w:t>
      </w:r>
      <w:r>
        <w:rPr>
          <w:lang w:val="hi_IN" w:bidi="hi_IN"/>
        </w:rPr>
        <w:t xml:space="preserve"> की परिभाषाएँ मुख्य शब्दावली में पाई जा सकती हैं।</w:t>
      </w:r>
    </w:p>
    <w:p>
      <w:pPr/>
      <w:r>
        <w:rPr>
          <w:lang w:val="hi_IN" w:bidi="hi_IN"/>
        </w:rPr>
      </w:r>
      <w:r>
        <w:rPr>
          <w:lang w:val="hi_IN" w:bidi="hi_IN"/>
        </w:rPr>
        <w:t xml:space="preserve">पतरस ऐनियास को आदेश देता है कि "उठ, अपना </w:t>
      </w:r>
      <w:r>
        <w:rPr>
          <w:b/>
          <w:lang w:val="hi_IN" w:bidi="hi_IN"/>
        </w:rPr>
        <w:t>बिछौना</w:t>
      </w:r>
      <w:r>
        <w:rPr>
          <w:lang w:val="hi_IN" w:bidi="hi_IN"/>
        </w:rPr>
        <w:t xml:space="preserve"> उठा।" अधिकांश विद्वानों का मानना है कि इसका अर्थ है अपनी चटाई समेट लेना या अपना बिछौना हटा देना। अक्सर बिछौना सोने के लिए चटाइयाँ होते थे, जो नरकट, पुआल या पशुओं की खाल से बने मोटे गद्दे जैसे होते थे। इस प्रकार की सोने के लिए चटाई केवल जमीन या फर्श से एक साधारण अलगाव प्रदान करती थी। कोई व्यक्ति आसानी से बिस्तर को मोड़कर घर में रख सकता था, जिससे वह फर्श की जगह किसी अन्य काम के लिए इस्तेमाल की जा सकती थी। बिस्तर या चटाई के लिए उसी शब्द का उपयोग करें जिसका उपयोग आपने पहले किया है।</w:t>
      </w:r>
    </w:p>
    <w:p>
      <w:pPr/>
      <w:r>
        <w:rPr>
          <w:lang w:val="hi_IN" w:bidi="hi_IN"/>
        </w:rPr>
      </w:r>
      <w:r>
        <w:rPr>
          <w:lang w:val="hi_IN" w:bidi="hi_IN"/>
        </w:rPr>
        <w:t xml:space="preserve">यदि आपके समूह ने अभी तक सोने के लिए चटाई नहीं देखी है, तो उन्हें </w:t>
      </w:r>
      <w:r>
        <w:rPr>
          <w:lang w:val="hi_IN" w:bidi="hi_IN"/>
        </w:rPr>
        <w:t>सोने के लिए चटाई</w:t>
      </w:r>
      <w:r>
        <w:rPr>
          <w:lang w:val="hi_IN" w:bidi="hi_IN"/>
        </w:rPr>
        <w:t xml:space="preserve"> की एक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9:36–43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9:36–43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आपको याद होगा कि पतरस विभिन्न नगरों में यात्रा कर रहा था और विश्वासियों से मिल रहा था। वह लुद्दा में था, जहाँ ऐनियास नाम का एक व्यक्ति आठ साल तक लकवे से ग्रस्त होने के बाद चंगा हो गया था। लुद्दा यरूशलेम और याफा नगर के बीच स्थित मार्ग पर एक नगर है। लुद्दा याफा से 16 किलोमीटर या 10 मील दक्षिण-पूर्व में था। याफा भूमध्य सागर के तट पर एक महत्वपूर्ण नगर था। याफा के लोगों ने शायद ऐनियास के चंगा होने के बारे में सुना था।</w:t>
      </w:r>
    </w:p>
    <w:p>
      <w:pPr/>
      <w:r>
        <w:rPr>
          <w:lang w:val="hi_IN" w:bidi="hi_IN"/>
        </w:rPr>
      </w:r>
      <w:r>
        <w:rPr>
          <w:lang w:val="hi_IN" w:bidi="hi_IN"/>
        </w:rPr>
        <w:t xml:space="preserve">एक नक्शा दिखाएँ जिसमें </w:t>
      </w:r>
      <w:r>
        <w:rPr>
          <w:lang w:val="hi_IN" w:bidi="hi_IN"/>
        </w:rPr>
        <w:t xml:space="preserve">यरूशलेम, लुद्दा और याफा </w:t>
      </w:r>
      <w:r>
        <w:rPr>
          <w:lang w:val="hi_IN" w:bidi="hi_IN"/>
        </w:rPr>
        <w:t xml:space="preserve"> शामिल है।</w:t>
      </w:r>
    </w:p>
    <w:p>
      <w:pPr/>
      <w:r>
        <w:rPr>
          <w:lang w:val="hi_IN" w:bidi="hi_IN"/>
        </w:rPr>
      </w:r>
      <w:r>
        <w:rPr>
          <w:lang w:val="hi_IN" w:bidi="hi_IN"/>
        </w:rPr>
        <w:t>याफा नगर में एक स्त्री रहती थी जिसका यहूदी नाम तबीता था। वह दोरकस नाम से भी जानी जाती थी, जो यूनानी भाषा में उसका नाम था। उसके नाम का अर्थ "हिरण" था, जो एक छोटा मृग या हिरण जैसा पशु है।</w:t>
      </w:r>
    </w:p>
    <w:p>
      <w:pPr/>
      <w:r>
        <w:rPr>
          <w:lang w:val="hi_IN" w:bidi="hi_IN"/>
        </w:rPr>
      </w:r>
      <w:r>
        <w:rPr>
          <w:lang w:val="hi_IN" w:bidi="hi_IN"/>
        </w:rPr>
        <w:t xml:space="preserve">एक </w:t>
      </w:r>
      <w:r>
        <w:rPr>
          <w:lang w:val="hi_IN" w:bidi="hi_IN"/>
        </w:rPr>
        <w:t>हिरण</w:t>
      </w:r>
      <w:r>
        <w:rPr>
          <w:lang w:val="hi_IN" w:bidi="hi_IN"/>
        </w:rPr>
        <w:t xml:space="preserve"> की तस्वीर दिखाएँ।</w:t>
      </w:r>
    </w:p>
    <w:p>
      <w:pPr/>
      <w:r>
        <w:rPr>
          <w:lang w:val="hi_IN" w:bidi="hi_IN"/>
        </w:rPr>
      </w:r>
      <w:r>
        <w:rPr>
          <w:lang w:val="hi_IN" w:bidi="hi_IN"/>
        </w:rPr>
        <w:t>रुकें और चर्चा करें: जब आपकी संस्कृति में कोई व्यक्ति एक से अधिक नामों से जाना जाता है, तो अलग-अलग नामों का उपयोग कैसे किया जाता है? किसी व्यक्ति को दिए गए नाम का क्या महत्व है? यदि नाम का कोई और अर्थ या विशेष अर्थ है, तो उस व्यक्ति के लिए नाम कैसे चुना जाता है?</w:t>
      </w:r>
    </w:p>
    <w:p>
      <w:pPr/>
      <w:r>
        <w:rPr>
          <w:lang w:val="hi_IN" w:bidi="hi_IN"/>
        </w:rPr>
      </w:r>
      <w:r>
        <w:rPr>
          <w:lang w:val="hi_IN" w:bidi="hi_IN"/>
        </w:rPr>
        <w:t>तबीता यीशु की शिष्या थी, उसकी अनुयायी थी। वह एक स्त्री थी जो हमेशा अच्छे काम करती थी। वह नियमित रूप से दान करती थी, या गरीबों की मदद करती थी। इसका अर्थ है कि वह लोगों को सामान्य जीवन जीने के लिए आवश्यक वस्तुओं के अभाव में उनकी सहायता करने हेतु धन और वस्त्र जैसी चीज़ें देती थी। लूका हमें "उन दिनों में" या "इसी समय" के बारे में बताता है, जिसका अर्थ है कि जिस समय पतरस लुद्दा में था, उस समय तबीता बीमार हो गई और उसकी मृत्यु हो गई। यहूदी परंपरा के अनुसार, स्त्रियाँ दफ़नाने से पहले उसके शरीर को धोतीं और कपड़े में लपेटतीं। वे तबीता के शव को तुरन्त दफनाने के बजाय, उसके शव को एक ऊपरी कमरे या ऊपर के कमरे में रख देते हैं। यह उस कमरे को दर्शाता है जिसे लोगों ने घर के सपाट छत पर बनाया था। लोग शायद उस कमरे में जाने के लिए बाहर की सीढ़ियाँ चढ़ते थे।</w:t>
      </w:r>
    </w:p>
    <w:p>
      <w:pPr/>
      <w:r>
        <w:rPr>
          <w:lang w:val="hi_IN" w:bidi="hi_IN"/>
        </w:rPr>
      </w:r>
      <w:r>
        <w:rPr>
          <w:lang w:val="hi_IN" w:bidi="hi_IN"/>
        </w:rPr>
        <w:t xml:space="preserve">एक तस्वीर दिखाएँ जिसमें </w:t>
      </w:r>
      <w:r>
        <w:rPr>
          <w:lang w:val="hi_IN" w:bidi="hi_IN"/>
        </w:rPr>
        <w:t>घर की छत सपाट है</w:t>
      </w:r>
      <w:r>
        <w:rPr>
          <w:lang w:val="hi_IN" w:bidi="hi_IN"/>
        </w:rPr>
        <w:t xml:space="preserve"> जिसके बाहर एक सीढ़ी है।</w:t>
      </w:r>
    </w:p>
    <w:p>
      <w:pPr/>
      <w:r>
        <w:rPr>
          <w:lang w:val="hi_IN" w:bidi="hi_IN"/>
        </w:rPr>
      </w:r>
      <w:r>
        <w:rPr>
          <w:lang w:val="hi_IN" w:bidi="hi_IN"/>
        </w:rPr>
        <w:t>याफा के चेलों ने सुना कि पतरस लुद्दा में है, जो वहाँ से अधिक दूर नहीं था। उन्होंने दो लोगों को पतरस के पास संदेशवाहक के रूप में भेजा। उन लोगों ने उससे विनती की कि वह जितनी जल्दी संभव हो सके याफा आ जाए। दोनों संदेशवाहकों ने पतरस को यह भी बताया होगा कि उन्हें याफा आने के लिए उसकी आवश्यकता क्यों है। पतरस तुरन्त उन लोगों के साथ याफा वापस गया। वे लोग पतरस को उस कमरे में ले गए जहाँ तबीता की देह रखी गई थी। याफा की विधवाएँ वहाँ खड़ी थीं और रो रही थीं। उन्होंने पतरस को वे कुरते, वस्त्र और अन्य कपड़े दिखाए जिन्हें तबीता, जिसे दोरकास भी कहा जाता था, ने उनके लिए तब बनाए थे जब वह उनके साथ थी, अर्थात जब वह जीवित थी।</w:t>
      </w:r>
    </w:p>
    <w:p>
      <w:pPr/>
      <w:r>
        <w:rPr>
          <w:lang w:val="hi_IN" w:bidi="hi_IN"/>
        </w:rPr>
      </w:r>
      <w:r>
        <w:rPr>
          <w:lang w:val="hi_IN" w:bidi="hi_IN"/>
        </w:rPr>
        <w:t>विधवाएं वे महिलाएं हैं जिनके पति मर गए हैं। इस संस्कृति में विधवाओं की बहुत ज़रूरतें थी क्योंकि उनके पति की मृत्यु हो गई थी जो उनकी देखभाल करते थे। कुरते या चोगे से अभिप्राय उन पूरे शरीर को ढकने वाले वस्त्रों से है जो शरीर के ऊपर पहने जाते थे। "अन्य वस्त्र" बाहरी वस्त्र या अंगरखा को दर्शाता है।</w:t>
      </w:r>
    </w:p>
    <w:p>
      <w:pPr/>
      <w:r>
        <w:rPr>
          <w:lang w:val="hi_IN" w:bidi="hi_IN"/>
        </w:rPr>
      </w:r>
      <w:r>
        <w:rPr>
          <w:lang w:val="hi_IN" w:bidi="hi_IN"/>
        </w:rPr>
        <w:t>रुकें और चर्चा करें: आपकी संस्कृति में किसी स्त्री के पति की मृत्यु होने पर उसके साथ क्या होता है? उसकी आवश्यकताओं को पूरा करने में मदद करने के लिए कौन जिम्मेदार है?</w:t>
      </w:r>
    </w:p>
    <w:p>
      <w:pPr/>
      <w:r>
        <w:rPr>
          <w:lang w:val="hi_IN" w:bidi="hi_IN"/>
        </w:rPr>
      </w:r>
      <w:r>
        <w:rPr>
          <w:lang w:val="hi_IN" w:bidi="hi_IN"/>
        </w:rPr>
        <w:t xml:space="preserve">यदि आपके समूह ने उन्हें नहीं देखा है, तो एक </w:t>
      </w:r>
      <w:r>
        <w:rPr>
          <w:lang w:val="hi_IN" w:bidi="hi_IN"/>
        </w:rPr>
        <w:t>कुर्ता</w:t>
      </w:r>
      <w:r>
        <w:rPr>
          <w:lang w:val="hi_IN" w:bidi="hi_IN"/>
        </w:rPr>
        <w:t xml:space="preserve"> और </w:t>
      </w:r>
      <w:r>
        <w:rPr>
          <w:lang w:val="hi_IN" w:bidi="hi_IN"/>
        </w:rPr>
        <w:t>चोगा या अंगरखा</w:t>
      </w:r>
      <w:r>
        <w:rPr>
          <w:lang w:val="hi_IN" w:bidi="hi_IN"/>
        </w:rPr>
        <w:t xml:space="preserve"> की तस्वीर दिखाएँ।</w:t>
      </w:r>
    </w:p>
    <w:p>
      <w:pPr/>
      <w:r>
        <w:rPr>
          <w:lang w:val="hi_IN" w:bidi="hi_IN"/>
        </w:rPr>
      </w:r>
      <w:r>
        <w:rPr>
          <w:lang w:val="hi_IN" w:bidi="hi_IN"/>
        </w:rPr>
        <w:t>पतरस ने सभी लोगों को बाहर कर दिया। इसका अर्थ है कि पतरस ने सबको बाहर भेज दिया या कमरे से बाहर जाने के लिए कहा। यह एक मजबूत कथन है। संभव है कि उसे उनमें से कुछ लोगों को बाहर ले जाना पड़ा हो, क्योंकि वे कमरे से बाहर जाना नहीं चाहते थे।</w:t>
      </w:r>
    </w:p>
    <w:p>
      <w:pPr/>
      <w:r>
        <w:rPr>
          <w:lang w:val="hi_IN" w:bidi="hi_IN"/>
        </w:rPr>
      </w:r>
      <w:r>
        <w:rPr>
          <w:lang w:val="hi_IN" w:bidi="hi_IN"/>
        </w:rPr>
        <w:t>रुकें और चर्चा करें: आपकी संस्कृति में लोग कैसे व्यवहार करते हैं जब उनके करीबी या विशेष व्यक्ति की मृत्यु हो जाती है?</w:t>
      </w:r>
    </w:p>
    <w:p>
      <w:pPr/>
      <w:r>
        <w:rPr>
          <w:lang w:val="hi_IN" w:bidi="hi_IN"/>
        </w:rPr>
      </w:r>
      <w:r>
        <w:rPr>
          <w:lang w:val="hi_IN" w:bidi="hi_IN"/>
        </w:rPr>
        <w:t>फिर पतरस ने घुटने टेके और परमेश्वर से प्रार्थना की। लूका हमें यह नहीं बताता कि पतरस ने क्या कहा, पर संभवतः उसने प्रार्थना की कि परमेश्वर तबीता, जिसे दोरकास भी कहा जाता था, को फिर से जीवित कर दे। फिर पतरस तबीता की देह की ओर मुड़ा और उसे आदेश दिया: "तबीता, उठ।" तबीता ने अपनी आँखें खोलीं, पतरस को देखा, और बैठ गई। “पतरस को देखते ही” इस कथन से पता चलता है कि उसका चेहरा कपड़े से ढका नहीं था और वह अपनी पीठ के बल लेटी हुई थी। अपनी आँखें खोलकर और उठकर बैठने के द्वारा, लूका यह दिखाने के लिए विवरण देता है कि तबीता फिर से जीवित हो गई थी। पतरस ने उसका हाथ पकड़ा और उसे खड़े होने में मदद की। यह पतरस की दयालुता या सभ्यता का कार्य था ताकि उसे खड़े होने में मदद मिल सके। तबीता अपने दम पर खड़ी होने में सक्षम थी।</w:t>
      </w:r>
    </w:p>
    <w:p>
      <w:pPr/>
      <w:r>
        <w:rPr>
          <w:lang w:val="hi_IN" w:bidi="hi_IN"/>
        </w:rPr>
      </w:r>
      <w:r>
        <w:rPr>
          <w:lang w:val="hi_IN" w:bidi="hi_IN"/>
        </w:rPr>
        <w:t>रुकें और चर्चा करें: लोग दूसरों के लिए कुछ दयालु या सभ्य कार्य कौन से करते हैं, जो वे स्वयं इसे करने में सक्षम होते हैं?</w:t>
      </w:r>
    </w:p>
    <w:p>
      <w:pPr/>
      <w:r>
        <w:rPr>
          <w:lang w:val="hi_IN" w:bidi="hi_IN"/>
        </w:rPr>
      </w:r>
      <w:r>
        <w:rPr>
          <w:lang w:val="hi_IN" w:bidi="hi_IN"/>
        </w:rPr>
        <w:t>इसके बाद पतरस ने पवित्र लोगों, अर्थात विश्वासियों, जिनमें विधवाएँ भी शामिल थीं, उनको फिर से कमरे में बुलाया और तबीता को उनके सामने जीवित प्रस्तुत किया। इसका अर्थ है कि पतरस ने उन्हें दिखाया कि तबीता फिर से जीवित है। तबीता के फिर से जीवित हो जाने का समाचार शीघ्र ही याफा में रहने वाले सभी लोगों को ज्ञात हो गया। इस घटना के कारण बहुत से लोगों ने यीशु पर विश्वास किया, जिसका अर्थ है कि वे यीशु के अनुयायी बन गए।</w:t>
      </w:r>
    </w:p>
    <w:p>
      <w:pPr/>
      <w:r>
        <w:rPr>
          <w:lang w:val="hi_IN" w:bidi="hi_IN"/>
        </w:rPr>
      </w:r>
      <w:r>
        <w:rPr>
          <w:lang w:val="hi_IN" w:bidi="hi_IN"/>
        </w:rPr>
        <w:t>पतरस लंबे समय तक याफा में रहा। लूका हमें यह नहीं बताता कि वह कितने समय तक वहां रहा था। पतरस, शमौन नामक चमड़े के व्यापारी के घर पर ठहरा। आपको याद होगा कि शमौन, पतरस के नामों में से एक है। यह व्यक्ति एक चमड़ा तैयार करने वाला कारीगर (चर्मकार) था, अर्थात वह पशुओं की खाल को तैयार करके चमड़ा बनाता था। अन्य लोग चमड़े का उपयोग जूतियाँ जैसी चीजें बनाने के लिए करते थे। यहूदी मानते थे कि जो व्यक्ति खाल को तैयार करके चमड़ा बनाता है, वह ऐसा कार्य करता है जिससे वह धार्मिक दृष्टि से “अशुद्ध” हो जाता है। पतरस ने शमौन चर्मकार के घर में ठहरने को स्वीकार किया। संभवतः यह दर्शाता है कि पतरस यहूदी धार्मिक अगुवों की तरह यहूदी धार्मिक विधियों का उतनी कठोरता से पालन नहीं करता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पतरस लुद्दा में है। तबीता याफा में एक विश्वासी है जो गरीब लोगों की मदद करती है। वह बीमार हो जाती है और मर जाती है। याफा की स्त्रियाँ तबीता की देह को धोती हैं ताकि उसे दफनाने के लिए तैयार किया जा सके।</w:t>
      </w:r>
    </w:p>
    <w:p>
      <w:pPr/>
      <w:r>
        <w:rPr>
          <w:lang w:val="hi_IN" w:bidi="hi_IN"/>
        </w:rPr>
      </w:r>
      <w:r>
        <w:rPr>
          <w:b/>
          <w:lang w:val="hi_IN" w:bidi="hi_IN"/>
        </w:rPr>
        <w:t>दूसरा दृश्य:</w:t>
      </w:r>
      <w:r>
        <w:rPr>
          <w:lang w:val="hi_IN" w:bidi="hi_IN"/>
        </w:rPr>
        <w:t xml:space="preserve"> दो संदेशवाहकों को पतरस को ढूँढने के लिए याफा से लुद्दा भेजा जाता है। वे पतरस को वापस याफा ले जाते हैं।</w:t>
      </w:r>
    </w:p>
    <w:p>
      <w:pPr/>
      <w:r>
        <w:rPr>
          <w:lang w:val="hi_IN" w:bidi="hi_IN"/>
        </w:rPr>
      </w:r>
      <w:r>
        <w:rPr>
          <w:b/>
          <w:lang w:val="hi_IN" w:bidi="hi_IN"/>
        </w:rPr>
        <w:t>तीसरा दृश्य:</w:t>
      </w:r>
      <w:r>
        <w:rPr>
          <w:lang w:val="hi_IN" w:bidi="hi_IN"/>
        </w:rPr>
        <w:t xml:space="preserve"> पतरस याफा पहुँचता है और उस स्थान पर ले जाया जाता है जहाँ तबीता की देह रखी गई है। विधवाएँ पतरस को वह कपड़े दिखाती हैं जो तबीता ने उनके लिए बनाए थे। स्त्रियाँ रो रही हैं। पतरस सभी को कमरे से बाहर जाने के लिए कहता है।</w:t>
      </w:r>
    </w:p>
    <w:p>
      <w:pPr/>
      <w:r>
        <w:rPr>
          <w:lang w:val="hi_IN" w:bidi="hi_IN"/>
        </w:rPr>
      </w:r>
      <w:r>
        <w:rPr>
          <w:b/>
          <w:lang w:val="hi_IN" w:bidi="hi_IN"/>
        </w:rPr>
        <w:t>चौथा दृश्य:</w:t>
      </w:r>
      <w:r>
        <w:rPr>
          <w:lang w:val="hi_IN" w:bidi="hi_IN"/>
        </w:rPr>
        <w:t xml:space="preserve"> पतरस कमरे में घुटने टेकता है और प्रार्थना करता है। वह तबीता को उठने के लिए कहता है। तबीता उठती है और पतरस उसे याफा में विश्वासियों के सामने पेश करता है।</w:t>
      </w:r>
    </w:p>
    <w:p>
      <w:pPr/>
      <w:r>
        <w:rPr>
          <w:lang w:val="hi_IN" w:bidi="hi_IN"/>
        </w:rPr>
      </w:r>
      <w:r>
        <w:rPr>
          <w:b/>
          <w:lang w:val="hi_IN" w:bidi="hi_IN"/>
        </w:rPr>
        <w:t>पाँचवाँ दृश्य:</w:t>
      </w:r>
      <w:r>
        <w:rPr>
          <w:lang w:val="hi_IN" w:bidi="hi_IN"/>
        </w:rPr>
        <w:t xml:space="preserve"> याफा में हर कोई सुनता है कि तबीता कैसे फिर से जीवित हो गई है। कई लोग यीशु पर विश्वास करते हैं। पतरस याफा में शमौन चर्मकार के घर में रहता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तबीता</w:t>
      </w:r>
    </w:p>
    <w:p>
      <w:pPr>
        <w:pStyle w:val="ListBullet"/>
        <w:spacing w:line="240" w:lineRule="auto"/>
        <w:ind w:left="720"/>
      </w:pPr>
      <w:r>
        <w:rPr>
          <w:lang w:val="hi_IN" w:bidi="hi_IN"/>
        </w:rPr>
      </w:r>
      <w:r>
        <w:rPr>
          <w:lang w:val="hi_IN" w:bidi="hi_IN"/>
        </w:rPr>
        <w:t>याफा के विश्वासी</w:t>
      </w:r>
    </w:p>
    <w:p>
      <w:pPr>
        <w:pStyle w:val="ListBullet"/>
        <w:spacing w:line="240" w:lineRule="auto"/>
        <w:ind w:left="720"/>
      </w:pPr>
      <w:r>
        <w:rPr>
          <w:lang w:val="hi_IN" w:bidi="hi_IN"/>
        </w:rPr>
      </w:r>
      <w:r>
        <w:rPr>
          <w:lang w:val="hi_IN" w:bidi="hi_IN"/>
        </w:rPr>
        <w:t>याफा की विधवाएँ</w:t>
      </w:r>
    </w:p>
    <w:p>
      <w:pPr>
        <w:pStyle w:val="ListBullet"/>
        <w:spacing w:line="240" w:lineRule="auto"/>
        <w:ind w:left="720"/>
      </w:pPr>
      <w:r>
        <w:rPr>
          <w:lang w:val="hi_IN" w:bidi="hi_IN"/>
        </w:rPr>
      </w:r>
      <w:r>
        <w:rPr>
          <w:lang w:val="hi_IN" w:bidi="hi_IN"/>
        </w:rPr>
        <w:t>2 लोग जिन्हें पतरस के पास भेजा गया</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याफा के अन्य लोग</w:t>
      </w:r>
    </w:p>
    <w:p>
      <w:pPr>
        <w:pStyle w:val="ListBullet"/>
        <w:spacing w:line="240" w:lineRule="auto"/>
        <w:ind w:left="720"/>
      </w:pPr>
      <w:r>
        <w:rPr>
          <w:lang w:val="hi_IN" w:bidi="hi_IN"/>
        </w:rPr>
      </w:r>
      <w:r>
        <w:rPr>
          <w:lang w:val="hi_IN" w:bidi="hi_IN"/>
        </w:rPr>
        <w:t>शमौन चर्मकार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पतरस लुद्दा में है, जो याफा से लगभग 16 किलोमीटर (या 10 मील) की दूरी पर स्थित है। हाल ही में परमेश्वर ने उसे लुद्दा में ऐनियास को चंगा करने के लिए उपयोग किया था।</w:t>
      </w:r>
    </w:p>
    <w:p>
      <w:pPr/>
      <w:r>
        <w:rPr>
          <w:lang w:val="hi_IN" w:bidi="hi_IN"/>
        </w:rPr>
      </w:r>
      <w:r>
        <w:rPr>
          <w:lang w:val="hi_IN" w:bidi="hi_IN"/>
        </w:rPr>
        <w:t>यह याद रखना महत्वपूर्ण है कि तबीता को दोरकस भी कहा जाता है। तबीता यीशु की एक अनुयायी थी, जो सदा भलाई के काम करती थी, जैसे गरीब लोगों की सहायता करना और ज़रूरतमंदों के लिए कपड़े बनाना। तबीता बीमार हो जाती है और मर जाती है। यह याद रखना महत्वपूर्ण है कि याफा की स्त्रियाँ तबीता की देह को दफनाने के लिए कैसे तैयार करती हैं।</w:t>
      </w:r>
    </w:p>
    <w:p>
      <w:pPr/>
      <w:r>
        <w:rPr>
          <w:lang w:val="hi_IN" w:bidi="hi_IN"/>
        </w:rPr>
      </w:r>
      <w:r>
        <w:rPr>
          <w:lang w:val="hi_IN" w:bidi="hi_IN"/>
        </w:rPr>
        <w:t>याफा के विश्वासी पतरस को ढूँढने के लिए दो संदेशवाहकों को लुद्दा भेजते हैं। पतरस उनके साथ याफा आता है। यह याद रखना महत्वपूर्ण है कि जब पतरस पहुँचा तो विधवाएँ क्या कर रही थीं। पतरस सभी को कमरे से बाहर जाने के लिए कहता है। यह याद रखना महत्वपूर्ण है कि सभी के जाने के बाद पतरस क्या करता है। यह याद रखना महत्वपूर्ण है कि जब तबीता फिर से जीवित होती है तो क्या होता है।</w:t>
      </w:r>
    </w:p>
    <w:p>
      <w:pPr/>
      <w:r>
        <w:rPr>
          <w:lang w:val="hi_IN" w:bidi="hi_IN"/>
        </w:rPr>
      </w:r>
      <w:r>
        <w:rPr>
          <w:lang w:val="hi_IN" w:bidi="hi_IN"/>
        </w:rPr>
        <w:t>यह याद रखना महत्वपूर्ण है कि याफा के लोग इस समाचार के प्रति कैसे प्रतिक्रिया देते हैं। पतरस याफा में शमौन चर्मकार के घर में रहता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तबीता</w:t>
      </w:r>
    </w:p>
    <w:p>
      <w:pPr>
        <w:pStyle w:val="ListBullet"/>
        <w:spacing w:line="240" w:lineRule="auto"/>
        <w:ind w:left="720"/>
      </w:pPr>
      <w:r>
        <w:rPr>
          <w:lang w:val="hi_IN" w:bidi="hi_IN"/>
        </w:rPr>
      </w:r>
      <w:r>
        <w:rPr>
          <w:lang w:val="hi_IN" w:bidi="hi_IN"/>
        </w:rPr>
        <w:t>याफा के विश्वासी</w:t>
      </w:r>
    </w:p>
    <w:p>
      <w:pPr>
        <w:pStyle w:val="ListBullet"/>
        <w:spacing w:line="240" w:lineRule="auto"/>
        <w:ind w:left="720"/>
      </w:pPr>
      <w:r>
        <w:rPr>
          <w:lang w:val="hi_IN" w:bidi="hi_IN"/>
        </w:rPr>
      </w:r>
      <w:r>
        <w:rPr>
          <w:lang w:val="hi_IN" w:bidi="hi_IN"/>
        </w:rPr>
        <w:t>याफा की विधवाएँ</w:t>
      </w:r>
    </w:p>
    <w:p>
      <w:pPr>
        <w:pStyle w:val="ListBullet"/>
        <w:spacing w:line="240" w:lineRule="auto"/>
        <w:ind w:left="720"/>
      </w:pPr>
      <w:r>
        <w:rPr>
          <w:lang w:val="hi_IN" w:bidi="hi_IN"/>
        </w:rPr>
      </w:r>
      <w:r>
        <w:rPr>
          <w:lang w:val="hi_IN" w:bidi="hi_IN"/>
        </w:rPr>
        <w:t>2 लोग जिन्हें पतरस के पास भेजा गया</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याफा के अन्य लोग</w:t>
      </w:r>
    </w:p>
    <w:p>
      <w:pPr>
        <w:pStyle w:val="ListBullet"/>
        <w:spacing w:line="240" w:lineRule="auto"/>
        <w:ind w:left="720"/>
      </w:pPr>
      <w:r>
        <w:rPr>
          <w:lang w:val="hi_IN" w:bidi="hi_IN"/>
        </w:rPr>
      </w:r>
      <w:r>
        <w:rPr>
          <w:lang w:val="hi_IN" w:bidi="hi_IN"/>
        </w:rPr>
        <w:t>शमौन चर्मकार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पतरस लुद्दा में है। याफा में तबीता को लोगों के लिए भलाई के काम करते हुए अभिनय करें, जिसमें उनके लिए कपड़े बनाना भी शामिल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तबीता की भूमिका निभाने वाले अभिनेता से पूछें, “आप कैसा महसूस कर रहे हैं?” आप ऐसी बातें सुन सकते हैं, जैसे "मुझे ख़ुशी है। मुझे लोगों की मदद करना पसंद है," और "उदार और आभारी हूँ। यीशु ने मेरी आवश्यकताओं को पूरा किया। मैं इसे दूसरों के साथ साझा करना चाहती हूँ।"</w:t>
      </w:r>
    </w:p>
    <w:p>
      <w:pPr>
        <w:pStyle w:val="ListBullet"/>
        <w:spacing w:line="240" w:lineRule="auto"/>
        <w:ind w:left="720"/>
      </w:pPr>
      <w:r>
        <w:rPr>
          <w:lang w:val="hi_IN" w:bidi="hi_IN"/>
        </w:rPr>
      </w:r>
      <w:r>
        <w:rPr>
          <w:lang w:val="hi_IN" w:bidi="hi_IN"/>
        </w:rPr>
        <w:t>याफा के विश्वासियों की भूमिका निभाने वाले अभिनेता से पूछें, "आप कैसा महसूस कर रहे हैं?" आप ऐसी बातें सुन सकते हैं, जैसे "धन्यवादी हूँ। तबीता बहुत दयालु और उदार है," या "प्रोत्साहित हूँ। वह परमेश्वर के प्रेम और देखभाल का बहुत अच्छा उदाहरण है," और "आभारी हूँ। मुझे नहीं पता कि मैं तबीता की मदद के बिना क्या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तबीता बीमार हो जाती है और मर जाती है। स्त्रियों का उसकी देह को तैयार करने का अभिनय करें। पतरस को ढूँढने के लिए भेजे गए लोगों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याफा में विश्वासियों की भूमिका निभाने वाले अभिनेता से पूछें, "आप कैसा महसूस कर रहे हैं?" आप ऐसी बातें सुन सकते हैं, "मैं दुखी हूँ। वह हमसे बहुत प्रेम करती थी और हम उससे प्रेम करते हैं," या "असहाय हूँ। अब कौन मेरी मदद करने वाला है?" और "हमें हमारी मदद करने के लिए किसी को बुलाने की आवश्यकता है। मैंने सुना कि पतरस पास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पतरस को वापस याफा लाने के लोगों का अभिनय करें। विधवाएँ रो रही हैं और पतरस को वह कपड़े दिखा रही हैं जो तबीता ने उनके लिए बनाए थे। पतरस सभी को कमरे से बाहर जाने के लिए कहता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विधवाओं की भूमिका निभाने वाले अभिनेता से पूछें, "आप कैसा महसूस कर रहे हैं?" आप ऐसी बातें सुन सकते हैं: "मैं बहुत दुखी हूँ! उन सभी अच्छी चीजों को देखें जो उसने हमारे लिए बनाई हैं," या "आशाहीन हूँ। पतरस, अब हम क्या करेंगे?" और "मन टूट गया है। मुझे उसकी बहुत याद आती है!"</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"दया। ये बहनें बहुत नुकसान महसूस कर रही हैं," या "विश्वास रखें। परमेश्वर तुम्हारी देखभाल करेगा," और "यहाँ बहुत अधिक शोर है। मुझे कुछ शांत स्थान चाहिए ताकि मैं इसके बारे में परमेश्वर से बात कर सकूँ।"</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प्रार्थना करने का अभिनय करें। फिर वह तबीता से बात करता है। तबीता के फिर से जीवित होने का अभिनय करें। पतरस का विश्वासियों के सामने तबीता को पेश करने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तबीता की भूमिका निभाने वाले अभिनेता से पूछें, “आप कैसा महसूस कर रहे हैं?” आप ऐसी बातें सुन सकते हैं, "आश्चर्यचकित हूँ। मैं फिर से जीवित हूँ," या "नम्र हूँ। मुझे लगता है कि यीशु चाहता है कि मैं उस काम को जारी रखूँ जो उसने मुझे दिया है," और "मेरी भावनाएँ मिश्रित हैं। मुझे यीशु के साथ स्वर्ग में रहना अच्छा लगा, लेकिन याफा में अपने दोस्तों की मदद कर पाना भी अच्छा है।"</w:t>
      </w:r>
    </w:p>
    <w:p>
      <w:pPr>
        <w:pStyle w:val="ListBullet"/>
        <w:spacing w:line="240" w:lineRule="auto"/>
        <w:ind w:left="720"/>
      </w:pPr>
      <w:r>
        <w:rPr>
          <w:lang w:val="hi_IN" w:bidi="hi_IN"/>
        </w:rPr>
      </w:r>
      <w:r>
        <w:rPr>
          <w:lang w:val="hi_IN" w:bidi="hi_IN"/>
        </w:rPr>
        <w:t>याफा के विश्वासियों की भूमिका निभाने वाले अभिनेता से पूछें, "आप कैसा महसूस कर रहे हैं?" आप ऐसी बातें सुन सकते हैं, "यह एक चमत्कार है। तबीता फिर से हमारे साथ है," या "आनन्दित हैं। मैंने सोचा कि हमने उसे खो दिया है," और "प्रेरित हैं। शायद मैं उसके जैसे लोगों की मदद कर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याफा के लोगों का तबीता के बारे में सुनने का अभिनय करें। कई लोग यीशु पर विश्वास करते हैं। पतरस शमौन चर्मकार के घर में रहता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याफा के लोगों की भूमिका निभाने वाले अभिनेताओं से पूछें, "आप कैसा महसूस कर रहे हैं?" आप ऐसी बातें सुन सकते हैं, "हैरान हूँ। मैंने कभी किसी के मरने और फिर से जीवित होने के बारे में नहीं सुना था," या "मैं विश्वास करता हूँ कि यीशु जीवन देता है," और "खुश हूँ कि मुझे यीशु पर विश्वास करने के द्वारा नया जीवन मिला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तबीता, जिसे दोरकस भी कहा जाता है, वह एक </w:t>
      </w:r>
      <w:r>
        <w:rPr>
          <w:b/>
          <w:lang w:val="hi_IN" w:bidi="hi_IN"/>
        </w:rPr>
        <w:t>शिष्या</w:t>
      </w:r>
      <w:r>
        <w:rPr>
          <w:lang w:val="hi_IN" w:bidi="hi_IN"/>
        </w:rPr>
        <w:t xml:space="preserve"> थी, जो यीशु की अनुयायी थी, जो याफा में रहती थी। याफा भूमध्य सागर पर एक महत्वपूर्ण बंदरगाह नगर है। चेले के लिए उसी शब्द का उपयोग करें जिसका उपयोग आपने पहले किया है। </w:t>
      </w:r>
      <w:r>
        <w:rPr>
          <w:lang w:val="hi_IN" w:bidi="hi_IN"/>
        </w:rPr>
        <w:t>चेले</w:t>
      </w:r>
      <w:r>
        <w:rPr>
          <w:lang w:val="hi_IN" w:bidi="hi_IN"/>
        </w:rPr>
        <w:t xml:space="preserve"> की पूरी परिभाषा मुख्य शब्दावली में पाई जा सकती है।</w:t>
      </w:r>
    </w:p>
    <w:p>
      <w:pPr/>
      <w:r>
        <w:rPr>
          <w:lang w:val="hi_IN" w:bidi="hi_IN"/>
        </w:rPr>
      </w:r>
      <w:r>
        <w:rPr>
          <w:lang w:val="hi_IN" w:bidi="hi_IN"/>
        </w:rPr>
        <w:t xml:space="preserve">एक नक्शा दिखाएँ जिसमें </w:t>
      </w:r>
      <w:r>
        <w:rPr>
          <w:lang w:val="hi_IN" w:bidi="hi_IN"/>
        </w:rPr>
        <w:t>यरूशलेम, लुद्दा और याफा</w:t>
      </w:r>
      <w:r>
        <w:rPr>
          <w:lang w:val="hi_IN" w:bidi="hi_IN"/>
        </w:rPr>
        <w:t xml:space="preserve"> शामिल है।</w:t>
      </w:r>
    </w:p>
    <w:p>
      <w:pPr/>
      <w:r>
        <w:rPr>
          <w:lang w:val="hi_IN" w:bidi="hi_IN"/>
        </w:rPr>
      </w:r>
      <w:r>
        <w:rPr>
          <w:lang w:val="hi_IN" w:bidi="hi_IN"/>
        </w:rPr>
        <w:t xml:space="preserve">तबीता नियमित रूप से </w:t>
      </w:r>
      <w:r>
        <w:rPr>
          <w:b/>
          <w:lang w:val="hi_IN" w:bidi="hi_IN"/>
        </w:rPr>
        <w:t>दान करती</w:t>
      </w:r>
      <w:r>
        <w:rPr>
          <w:lang w:val="hi_IN" w:bidi="hi_IN"/>
        </w:rPr>
        <w:t xml:space="preserve"> थी, या गरीबों की मदद करती थी। इसका अर्थ है कि वह लोगों को सामान्य जीवन जीने के लिए आवश्यक वस्तुओं के अभाव में उनकी सहायता करने हेतु धन और वस्त्र जैसी चीज़ें देती थी।</w:t>
      </w:r>
    </w:p>
    <w:p>
      <w:pPr/>
      <w:r>
        <w:rPr>
          <w:lang w:val="hi_IN" w:bidi="hi_IN"/>
        </w:rPr>
      </w:r>
      <w:r>
        <w:rPr>
          <w:lang w:val="hi_IN" w:bidi="hi_IN"/>
        </w:rPr>
        <w:t xml:space="preserve">तबीता ने जिन लोगों की मदद की थी, उनमें से कुछ </w:t>
      </w:r>
      <w:r>
        <w:rPr>
          <w:b/>
          <w:lang w:val="hi_IN" w:bidi="hi_IN"/>
        </w:rPr>
        <w:t>विधवाएँ</w:t>
      </w:r>
      <w:r>
        <w:rPr>
          <w:lang w:val="hi_IN" w:bidi="hi_IN"/>
        </w:rPr>
        <w:t xml:space="preserve"> थीं। विधवाएं वे स्त्रियाँ हैं जिनके पति मर गए हैं। इस संस्कृति में विधवाओं को बहुत ज़रूरतें थी क्योंकि उनके पति की मृत्यु हो गई थी जो उनकी देखभाल करते थे। उसने उनके लिए </w:t>
      </w:r>
      <w:r>
        <w:rPr>
          <w:b/>
          <w:lang w:val="hi_IN" w:bidi="hi_IN"/>
        </w:rPr>
        <w:t>कुर्ते</w:t>
      </w:r>
      <w:r>
        <w:rPr>
          <w:lang w:val="hi_IN" w:bidi="hi_IN"/>
        </w:rPr>
        <w:t xml:space="preserve"> या चोगे और </w:t>
      </w:r>
      <w:r>
        <w:rPr>
          <w:b/>
          <w:lang w:val="hi_IN" w:bidi="hi_IN"/>
        </w:rPr>
        <w:t>अंगरखा</w:t>
      </w:r>
      <w:r>
        <w:rPr>
          <w:lang w:val="hi_IN" w:bidi="hi_IN"/>
        </w:rPr>
        <w:t xml:space="preserve"> बनाए। कुर्ता उस पूरे देह को ढकने वाले वस्त्र को कहते हैं जिसे देह के ठीक ऊपर पहना जाता है। अंगरखा बाहरी वस्त्र को दर्शाता है। कुर्ते, चोगे और अंगरखा के लिए वही शब्द प्रयोग करें जो आपने पिछले भाग में उपयोग किया है। </w:t>
      </w:r>
      <w:r>
        <w:rPr>
          <w:lang w:val="hi_IN" w:bidi="hi_IN"/>
        </w:rPr>
        <w:t>कुर्ता</w:t>
      </w:r>
      <w:r>
        <w:rPr>
          <w:lang w:val="hi_IN" w:bidi="hi_IN"/>
        </w:rPr>
        <w:t xml:space="preserve"> और </w:t>
      </w:r>
      <w:r>
        <w:rPr>
          <w:lang w:val="hi_IN" w:bidi="hi_IN"/>
        </w:rPr>
        <w:t>अंगरखा</w:t>
      </w:r>
      <w:r>
        <w:rPr>
          <w:lang w:val="hi_IN" w:bidi="hi_IN"/>
        </w:rPr>
        <w:t xml:space="preserve"> मुख्य शब्दावली में पाए जा सकते हैं।</w:t>
      </w:r>
    </w:p>
    <w:p>
      <w:pPr/>
      <w:r>
        <w:rPr>
          <w:lang w:val="hi_IN" w:bidi="hi_IN"/>
        </w:rPr>
      </w:r>
      <w:r>
        <w:rPr>
          <w:lang w:val="hi_IN" w:bidi="hi_IN"/>
        </w:rPr>
        <w:t xml:space="preserve">तबीता बीमार हो गई और उसकी मृत्यु हो गई। स्त्रियों ने उसके शरीर को दफनाने के लिए तैयार किया और उसे एक </w:t>
      </w:r>
      <w:r>
        <w:rPr>
          <w:b/>
          <w:lang w:val="hi_IN" w:bidi="hi_IN"/>
        </w:rPr>
        <w:t>अटारी</w:t>
      </w:r>
      <w:r>
        <w:rPr>
          <w:lang w:val="hi_IN" w:bidi="hi_IN"/>
        </w:rPr>
        <w:t xml:space="preserve"> या ऊपर के कमरे में रख दिया। यह उस कमरे को दर्शाता है जिसे लोगों ने घर के सपाट छत पर बनाया था। लोग शायद उस कमरे में जाने के लिए बाहर की सीढ़ियाँ चढ़ते थे।</w:t>
      </w:r>
    </w:p>
    <w:p>
      <w:pPr/>
      <w:r>
        <w:rPr>
          <w:lang w:val="hi_IN" w:bidi="hi_IN"/>
        </w:rPr>
      </w:r>
      <w:r>
        <w:rPr>
          <w:lang w:val="hi_IN" w:bidi="hi_IN"/>
        </w:rPr>
        <w:t xml:space="preserve">यदि आवश्यकता हो तो एक तस्वीर दिखाएँ जिसमें </w:t>
      </w:r>
      <w:r>
        <w:rPr>
          <w:lang w:val="hi_IN" w:bidi="hi_IN"/>
        </w:rPr>
        <w:t>घर की सपाट छत है</w:t>
      </w:r>
      <w:r>
        <w:rPr>
          <w:lang w:val="hi_IN" w:bidi="hi_IN"/>
        </w:rPr>
        <w:t xml:space="preserve"> जिसके बाहर एक सीढ़ी है।</w:t>
      </w:r>
    </w:p>
    <w:p>
      <w:pPr/>
      <w:r>
        <w:rPr>
          <w:lang w:val="hi_IN" w:bidi="hi_IN"/>
        </w:rPr>
      </w:r>
      <w:r>
        <w:rPr>
          <w:lang w:val="hi_IN" w:bidi="hi_IN"/>
        </w:rPr>
        <w:t xml:space="preserve">विश्वासियों ने पतरस को याफा लाने के लिए दो संदेशवाहकों को भेजा। पतरस ने तबीता के लिए प्रार्थना की और वह फिर से जीवित हो गई। इसके बाद पतरस ने </w:t>
      </w:r>
      <w:r>
        <w:rPr>
          <w:b/>
          <w:lang w:val="hi_IN" w:bidi="hi_IN"/>
        </w:rPr>
        <w:t>संतों</w:t>
      </w:r>
      <w:r>
        <w:rPr>
          <w:lang w:val="hi_IN" w:bidi="hi_IN"/>
        </w:rPr>
        <w:t xml:space="preserve">, अर्थात विश्वासियों, जिनमें विधवाएँ भी शामिल थीं, उनको फिर से कमरे में बुलाया और तबीता को उनके सामने जीवित प्रस्तुत किया। संतों के लिए उसी शब्द का उपयोग करें जिसका उपयोग आपने पिछले भागों में किया है। </w:t>
      </w:r>
      <w:r>
        <w:rPr>
          <w:b/>
          <w:lang w:val="hi_IN" w:bidi="hi_IN"/>
        </w:rPr>
        <w:t>संतों</w:t>
      </w:r>
      <w:r>
        <w:rPr>
          <w:lang w:val="hi_IN" w:bidi="hi_IN"/>
        </w:rPr>
        <w:t xml:space="preserve"> की अधिक पूरी परिभाषा मुख्य शब्दावली में पाई जा सकती है।</w:t>
      </w:r>
    </w:p>
    <w:p>
      <w:pPr/>
      <w:r>
        <w:rPr>
          <w:lang w:val="hi_IN" w:bidi="hi_IN"/>
        </w:rPr>
      </w:r>
      <w:r>
        <w:rPr>
          <w:lang w:val="hi_IN" w:bidi="hi_IN"/>
        </w:rPr>
        <w:t xml:space="preserve">पतरस याफा में शमौन </w:t>
      </w:r>
      <w:r>
        <w:rPr>
          <w:b/>
          <w:lang w:val="hi_IN" w:bidi="hi_IN"/>
        </w:rPr>
        <w:t>चर्मकार</w:t>
      </w:r>
      <w:r>
        <w:rPr>
          <w:lang w:val="hi_IN" w:bidi="hi_IN"/>
        </w:rPr>
        <w:t xml:space="preserve"> के घर में रहा। चर्मकार वह व्यक्ति होता है जो पशुओं की खाल को तैयार करके चमड़ा बनाता है। अन्य लोग चमड़े का उपयोग जूतियाँ जैसी चीजें बनाने के लिए करते थे। चर्मकार का काम यहूदियों के बीच अशुद्ध माना जाता था, क्योंकि इसमें उन पशुओं की खालों को छूना और तैयार करना शामिल था जिन्हें धार्मिक रूप से अशुद्ध समझा जाता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10:1–8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10:1–8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पतरस भूमध्य सागर के बंदरगाह नगर याफा में शमौन चर्मकार के घर में रह रहा था। लूका हमारा ध्यान कैसरिया नगर की ओर ले जाता है। कैसरिया भी भूमध्य सागर पर स्थित था। कैसरिया यरूशलेम के लगभग 88 किलोमीटर या 55 मील के उत्तर-पश्चिम और याफा के लगभग 53 किलोमीटर या 30 मील के उत्तर में था।</w:t>
      </w:r>
    </w:p>
    <w:p>
      <w:pPr/>
      <w:r>
        <w:rPr>
          <w:lang w:val="hi_IN" w:bidi="hi_IN"/>
        </w:rPr>
      </w:r>
      <w:r>
        <w:rPr>
          <w:lang w:val="hi_IN" w:bidi="hi_IN"/>
        </w:rPr>
        <w:t xml:space="preserve">यदि आपके समूह ने </w:t>
      </w:r>
      <w:r>
        <w:rPr>
          <w:lang w:val="hi_IN" w:bidi="hi_IN"/>
        </w:rPr>
        <w:t>कैसरिया, याफा और यरूशलेम</w:t>
      </w:r>
      <w:r>
        <w:rPr>
          <w:lang w:val="hi_IN" w:bidi="hi_IN"/>
        </w:rPr>
        <w:t xml:space="preserve"> के नक्शे को नहीं देखा है, तो उन्हें दिखाएँ।</w:t>
      </w:r>
    </w:p>
    <w:p>
      <w:pPr/>
      <w:r>
        <w:rPr>
          <w:lang w:val="hi_IN" w:bidi="hi_IN"/>
        </w:rPr>
      </w:r>
      <w:r>
        <w:rPr>
          <w:lang w:val="hi_IN" w:bidi="hi_IN"/>
        </w:rPr>
        <w:t>कैसरिया नगर का निर्माण महान राजा हेरोदेस ने किया था, जिसे रोमियों ने यहूदियों का राजा नियुक्त किया था। राजा हेरोदेस ने इस नगर का नाम कैसर औगुस्तुस के नाम पर रखा, जो उस समय रोमी साम्राज्य का शासक था जब यीशु का जन्म हुआ था। कैसरिया नगर रोमी राज्यपाल का और रोमी प्रान्त यहूदिया की सैन्य इकाइयाँ का मुख्यालय था। कुरनेलियुस एक सूबेदार था, जो कैसरिया में रहता था। सूबेदार एक अधिकारी होता है जो 100 सैनिकों का जिम्मेदार होता है। वह सैन्य इकाई का हिस्सा था जिसे "इतालियानी दल" या "इतालियानी पलटन" कहा जाता था। रोमी सेना में एक दल, या पलटन, एक इकाई है जो 100 सैनिकों के छह समूहों से बनी होती है। यह पलटन इटली देश से आई थी।</w:t>
      </w:r>
    </w:p>
    <w:p>
      <w:pPr/>
      <w:r>
        <w:rPr>
          <w:lang w:val="hi_IN" w:bidi="hi_IN"/>
        </w:rPr>
      </w:r>
      <w:r>
        <w:rPr>
          <w:lang w:val="hi_IN" w:bidi="hi_IN"/>
        </w:rPr>
        <w:t>रुकें और चर्चा करें: आपके क्षेत्र में किस प्रकार की सैन्य इकाइयाँ पाई जाती हैं? वे कैसे संगठित हैं? अधिकारी कौन हैं?</w:t>
      </w:r>
    </w:p>
    <w:p>
      <w:pPr/>
      <w:r>
        <w:rPr>
          <w:lang w:val="hi_IN" w:bidi="hi_IN"/>
        </w:rPr>
      </w:r>
      <w:r>
        <w:rPr>
          <w:lang w:val="hi_IN" w:bidi="hi_IN"/>
        </w:rPr>
        <w:t xml:space="preserve">यदि आपके समूह ने उन्हें नहीं देखा है, तो एक </w:t>
      </w:r>
      <w:r>
        <w:rPr>
          <w:lang w:val="hi_IN" w:bidi="hi_IN"/>
        </w:rPr>
        <w:t>सूबेदार</w:t>
      </w:r>
      <w:r>
        <w:rPr>
          <w:lang w:val="hi_IN" w:bidi="hi_IN"/>
        </w:rPr>
        <w:t xml:space="preserve"> और एक रोमी सैनिक की तस्वीर दिखाएँ।</w:t>
      </w:r>
    </w:p>
    <w:p>
      <w:pPr/>
      <w:r>
        <w:rPr>
          <w:lang w:val="hi_IN" w:bidi="hi_IN"/>
        </w:rPr>
      </w:r>
      <w:r>
        <w:rPr>
          <w:lang w:val="hi_IN" w:bidi="hi_IN"/>
        </w:rPr>
        <w:t>कुरनेलियुस एक धार्मिक व्यक्ति था। इसका अर्थ है कि वह बिना यहूदी धर्म में धर्मांतरित हुए परमेश्वर की आराधना करता था और यहूदी धार्मिक परंपराओं के कुछ भागों को मानता था। पूर्ण रूप से धर्म परिवर्तन करने के लिए उसे खतना करवाना पड़ता। कुरनेलियुस और उसका पूरा घराना परमेश्वर का भय मानते थे। इसका अर्थ यह है कि उन्हें परमेश्वर के लिए आदर या सम्मान था। उसके घराने में वह सब लोग शामिल थे जो उसके घर में रहते थे; उसकी पत्नी, बच्चे, दास, या कोई और जो उसके साथ रहता था। कुरनेलियुस ने गरीब लोगों को दान या उपहार दिए। वह लगातार परमेश्वर से प्रार्थना भी करता था, जिसका यहाँ अर्थ है कि वह नियमित रूप से प्रार्थना करता था।</w:t>
      </w:r>
    </w:p>
    <w:p>
      <w:pPr/>
      <w:r>
        <w:rPr>
          <w:lang w:val="hi_IN" w:bidi="hi_IN"/>
        </w:rPr>
      </w:r>
      <w:r>
        <w:rPr>
          <w:lang w:val="hi_IN" w:bidi="hi_IN"/>
        </w:rPr>
        <w:t>दिन के नौवें पहर, या दोपहर के लगभग तीन बजे, कुरनेलियुस को एक दर्शन मिला। दर्शन परमेश्वर की ओर से एक संदेश है जो तब आता है जब कोई जगा होता है। "नौवाँ पहर" वाक्यांश सूर्योदय के नौ घंटे बाद को दर्शाता है। यह उस समय में से एक था जब यहूदी हर दिन प्रार्थना करने और परमेश्वर की आराधना करने के लिए मन्दिर जाते थे। लूका दिन का समय बताता है ताकि यह दिखाया जा सके कि कुरनेलियुस धार्मिक था। उसके दर्शन में, एक स्वर्गदूत, जो परमेश्वर का एक आत्मिक दूत है, एक संदेश के साथ कुरनेलियुस के पास आता है। स्वर्गदूत ने कुरनेलियुस का नाम लेकर पुकारा, और कुरनेलियुस भयभीत हो गया। कुरनेलियुस ने उत्तर दिया, "प्रभु, क्या आज्ञा?" इस संदर्भ में प्रभु एक सम्मानसूचक संबोधन है, जैसे अंग्रेज़ी में “सर” कहा जाता है।</w:t>
      </w:r>
    </w:p>
    <w:p>
      <w:pPr/>
      <w:r>
        <w:rPr>
          <w:lang w:val="hi_IN" w:bidi="hi_IN"/>
        </w:rPr>
      </w:r>
      <w:r>
        <w:rPr>
          <w:lang w:val="hi_IN" w:bidi="hi_IN"/>
        </w:rPr>
        <w:t>रुकें और चर्चा करें: आपकी संस्कृति या भाषा में कुछ अलग-अलग तरीके क्या हैं जिनसे आप दिन के समय को दर्शाते हैं?</w:t>
      </w:r>
    </w:p>
    <w:p>
      <w:pPr/>
      <w:r>
        <w:rPr>
          <w:lang w:val="hi_IN" w:bidi="hi_IN"/>
        </w:rPr>
      </w:r>
      <w:r>
        <w:rPr>
          <w:lang w:val="hi_IN" w:bidi="hi_IN"/>
        </w:rPr>
        <w:t>जब आप किसी ऐसे व्यक्ति से बात करते हैं जिसे आप नहीं जानते हैं, तो आप कौन से सामान्य शब्दों का उपयोग करते हैं? उन शब्दों में से कौन सा शब्द सबसे विनम्र या सम्मानजनक है?</w:t>
      </w:r>
    </w:p>
    <w:p>
      <w:pPr/>
      <w:r>
        <w:rPr>
          <w:lang w:val="hi_IN" w:bidi="hi_IN"/>
        </w:rPr>
      </w:r>
      <w:r>
        <w:rPr>
          <w:lang w:val="hi_IN" w:bidi="hi_IN"/>
        </w:rPr>
        <w:t>स्वर्गदूत ने कुरनेलियुस से कहा कि उसकी प्रार्थनाएँ और उसके भले काम परमेश्वर के सामने स्मरण दिलानेवाली भेंट के समान पहुँच गए हैं। मूसा की व्यवस्था स्मरण दिलानेवाली भेंट का वर्णन करती है। एक याजक ने थोड़ा आटा और तेल लिया और फिर उसमें धूप डाला। उसने मिश्रण को वेदी पर जलाया। इन दैनिक भेंटों में धूप का धुआँ ऊपर उठता था। स्वर्गदूत ने कुरनेलियुस से कहा कि उसकी प्रार्थनाएँ परमेश्वर के पास पहुँची हैं, ताकि वह समझ सके कि उसके भले कार्य परमेश्वर को प्रसन्न करते हैं।</w:t>
      </w:r>
    </w:p>
    <w:p>
      <w:pPr/>
      <w:r>
        <w:rPr>
          <w:lang w:val="hi_IN" w:bidi="hi_IN"/>
        </w:rPr>
      </w:r>
      <w:r>
        <w:rPr>
          <w:lang w:val="hi_IN" w:bidi="hi_IN"/>
        </w:rPr>
        <w:t xml:space="preserve">याजक द्वारा </w:t>
      </w:r>
      <w:r>
        <w:rPr>
          <w:lang w:val="hi_IN" w:bidi="hi_IN"/>
        </w:rPr>
        <w:t>धूप</w:t>
      </w:r>
      <w:r>
        <w:rPr>
          <w:lang w:val="hi_IN" w:bidi="hi_IN"/>
        </w:rPr>
        <w:t xml:space="preserve"> की </w:t>
      </w:r>
      <w:r>
        <w:rPr>
          <w:b/>
          <w:lang w:val="hi_IN" w:bidi="hi_IN"/>
        </w:rPr>
        <w:t>होमबलि चढ़ाते हुए</w:t>
      </w:r>
      <w:r>
        <w:rPr>
          <w:lang w:val="hi_IN" w:bidi="hi_IN"/>
        </w:rPr>
        <w:t xml:space="preserve"> क्या आज्ञा चित्र या चित्रांकन दिखाएँ।</w:t>
      </w:r>
    </w:p>
    <w:p>
      <w:pPr/>
      <w:r>
        <w:rPr>
          <w:lang w:val="hi_IN" w:bidi="hi_IN"/>
        </w:rPr>
      </w:r>
      <w:r>
        <w:rPr>
          <w:lang w:val="hi_IN" w:bidi="hi_IN"/>
        </w:rPr>
        <w:t>स्वर्गदूत कुरनेलियुस को आदेश देता है कि वह शमौन पतरस को उसके पास लाने के लिए लोगों को याफा भेजे। स्वर्गदूत पतरस के दोनों नामों का उपयोग करता है क्योंकि पतरस शमौन नाम के एक और व्यक्ति के घर में रह रहा है: शमौन, चर्मकार। स्वर्गदूत ने घर का स्थान बताते हुए कहा कि यह "समुद्र के किनारे" है। आपको पिछले भाग से याद होगा कि चर्मकार वह कारीगर होता है जो पशुओं की खाल को तैयार करके चमड़ा बनाता है। अन्य लोग चमड़े का उपयोग जूतियाँ जैसी चीजें बनाने के लिए करते थे। शमौन चर्मकार ने मरे हुए पशुओं की खाल को तैयार किया, इसलिए यहूदियों का मानना था कि उनके नियमों के अनुसार इससे वह "अशुद्ध" हो गया था। शायद यही कारण था कि उसका घर याफा नगर के बाहर था। इसके अतिरिक्त, चमड़ा बनाने की प्रक्रिया में बहुत अधिक पानी की आवश्यकता होती थी। संभवतः यही एक कारण था कि शमौन का घर भूमध्यसागर के पास स्थित था।</w:t>
      </w:r>
    </w:p>
    <w:p>
      <w:pPr/>
      <w:r>
        <w:rPr>
          <w:lang w:val="hi_IN" w:bidi="hi_IN"/>
        </w:rPr>
      </w:r>
      <w:r>
        <w:rPr>
          <w:lang w:val="hi_IN" w:bidi="hi_IN"/>
        </w:rPr>
        <w:t>रुकें और चर्चा करें: आपकी संस्कृति में, किसी का व्यवसाय या सामाजिक स्थिति कैसे निर्धारित करती है कि वह कहाँ रहता है? कुछ उदाहरण दें।</w:t>
      </w:r>
    </w:p>
    <w:p>
      <w:pPr/>
      <w:r>
        <w:rPr>
          <w:lang w:val="hi_IN" w:bidi="hi_IN"/>
        </w:rPr>
      </w:r>
      <w:r>
        <w:rPr>
          <w:lang w:val="hi_IN" w:bidi="hi_IN"/>
        </w:rPr>
        <w:t>जैसे ही स्वर्गदूत कुरनेलियुस को छोड़कर चला गया, उसने स्वर्गदूत की आज्ञा का पालन किया। उसने अपने दो भरोसेमंद दासों और एक भक्त सैनिक को बुलाया। दास कुरनेलियुस के घराने का हिस्सा थे, इसलिए हम जानते हैं कि वे भी भक्त थे। कुरनेलियुस ने उन लोगों को दर्शन में घटित हुई सारी बातें बता दीं। उसने शमौन पतरस को ढूँढने के लिए लोगों को याफा भेजा।</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कैसरिया नगर में, एक रोमी सूबेदार कुरनेलियुस नियमित रूप से प्रार्थना करके परमेश्वर की आराधना करता है और जरूरतमंद यहूदी लोगों को सहायता करता है।</w:t>
      </w:r>
    </w:p>
    <w:p>
      <w:pPr/>
      <w:r>
        <w:rPr>
          <w:lang w:val="hi_IN" w:bidi="hi_IN"/>
        </w:rPr>
      </w:r>
      <w:r>
        <w:rPr>
          <w:b/>
          <w:lang w:val="hi_IN" w:bidi="hi_IN"/>
        </w:rPr>
        <w:t>दूसरा दृश्य:</w:t>
      </w:r>
      <w:r>
        <w:rPr>
          <w:lang w:val="hi_IN" w:bidi="hi_IN"/>
        </w:rPr>
        <w:t xml:space="preserve"> दोपहर की प्रार्थना के दौरान एक दिन, कुरनेलियुस को एक दर्शन मिला। एक स्वर्गदूत उसके सामने प्रकट होता है और उसे परमेश्वर की ओर से एक संदेश देता है।</w:t>
      </w:r>
    </w:p>
    <w:p>
      <w:pPr/>
      <w:r>
        <w:rPr>
          <w:lang w:val="hi_IN" w:bidi="hi_IN"/>
        </w:rPr>
      </w:r>
      <w:r>
        <w:rPr>
          <w:b/>
          <w:lang w:val="hi_IN" w:bidi="hi_IN"/>
        </w:rPr>
        <w:t>तीसरा दृश्य:</w:t>
      </w:r>
      <w:r>
        <w:rPr>
          <w:lang w:val="hi_IN" w:bidi="hi_IN"/>
        </w:rPr>
        <w:t xml:space="preserve"> कुरनेलियुस दो भरोसेमंद दासों और एक वफादार सैनिक को बुलाता है। वह उन्हें दर्शन के बारे में बताता है और शमौन पतरस को ढूँढने के लिए उन्हें याफा भेजता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कुरनेलियुस का घराना</w:t>
      </w:r>
    </w:p>
    <w:p>
      <w:pPr>
        <w:pStyle w:val="ListBullet"/>
        <w:spacing w:line="240" w:lineRule="auto"/>
        <w:ind w:left="720"/>
      </w:pPr>
      <w:r>
        <w:rPr>
          <w:lang w:val="hi_IN" w:bidi="hi_IN"/>
        </w:rPr>
      </w:r>
      <w:r>
        <w:rPr>
          <w:lang w:val="hi_IN" w:bidi="hi_IN"/>
        </w:rPr>
        <w:t>कैसरिया में यहूदी लोग</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2 दास</w:t>
      </w:r>
    </w:p>
    <w:p>
      <w:pPr>
        <w:pStyle w:val="ListBullet"/>
        <w:spacing w:line="240" w:lineRule="auto"/>
        <w:ind w:left="720"/>
      </w:pPr>
      <w:r>
        <w:rPr>
          <w:lang w:val="hi_IN" w:bidi="hi_IN"/>
        </w:rPr>
      </w:r>
      <w:r>
        <w:rPr>
          <w:lang w:val="hi_IN" w:bidi="hi_IN"/>
        </w:rPr>
        <w:t>वफादार सैनिक</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शमौन चर्मकार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पिछले भाग में, शमौन पतरस याफा में शमौन चर्मकार के घर में रह रहा था।</w:t>
      </w:r>
    </w:p>
    <w:p>
      <w:pPr/>
      <w:r>
        <w:rPr>
          <w:lang w:val="hi_IN" w:bidi="hi_IN"/>
        </w:rPr>
      </w:r>
      <w:r>
        <w:rPr>
          <w:lang w:val="hi_IN" w:bidi="hi_IN"/>
        </w:rPr>
        <w:t>लूका यहाँ पहली बार कुरनेलियुस का परिचय देता है।</w:t>
      </w:r>
    </w:p>
    <w:p>
      <w:pPr/>
      <w:r>
        <w:rPr>
          <w:lang w:val="hi_IN" w:bidi="hi_IN"/>
        </w:rPr>
      </w:r>
      <w:r>
        <w:rPr>
          <w:lang w:val="hi_IN" w:bidi="hi_IN"/>
        </w:rPr>
        <w:t>रुकें और चर्चा करें: आपकी भाषा में कहानियों में नए पात्रों को कैसे पेश किया गया है?</w:t>
      </w:r>
    </w:p>
    <w:p>
      <w:pPr/>
      <w:r>
        <w:rPr>
          <w:lang w:val="hi_IN" w:bidi="hi_IN"/>
        </w:rPr>
      </w:r>
      <w:r>
        <w:rPr>
          <w:lang w:val="hi_IN" w:bidi="hi_IN"/>
        </w:rPr>
        <w:t>यह याद रखना महत्वपूर्ण है कि कुरनेलियुस रोमी सेना में एक अधिकारी था। कुरनेलियुस की पलटन को कैसरिया नगर में नियुक्त किया गया था। यह याद रखना महत्वपूर्ण है कि कुरनेलियुस और उसका पूरा घराना परमेश्वर के प्रति समर्पित थे और उसकी आराधना करते थे। उसने परमेश्वर से विश्वासयोग्यता से प्रार्थना की और दूसरों की मदद की।</w:t>
      </w:r>
    </w:p>
    <w:p>
      <w:pPr/>
      <w:r>
        <w:rPr>
          <w:lang w:val="hi_IN" w:bidi="hi_IN"/>
        </w:rPr>
      </w:r>
      <w:r>
        <w:rPr>
          <w:lang w:val="hi_IN" w:bidi="hi_IN"/>
        </w:rPr>
        <w:t>यह याद रखना महत्वपूर्ण है कि एक दिन दोपहर की प्रार्थनाओं के समय कुरनेलियुस के साथ क्या हुआ था। यह याद रखना महत्वपूर्ण है कि स्वर्गदूत ने कुरनेलियुस को उसकी विश्वासयोग्यता के बारे में क्या बताया था। उस आज्ञा को याद रखना भी महत्वपूर्ण है जो स्वर्गदूत ने कुरनेलियुस को दी थी।</w:t>
      </w:r>
    </w:p>
    <w:p>
      <w:pPr/>
      <w:r>
        <w:rPr>
          <w:lang w:val="hi_IN" w:bidi="hi_IN"/>
        </w:rPr>
      </w:r>
      <w:r>
        <w:rPr>
          <w:lang w:val="hi_IN" w:bidi="hi_IN"/>
        </w:rPr>
        <w:t>यह याद रखना महत्वपूर्ण है कि कुरनेलियुस ने उस आज्ञा का कैसे पालन किया जो स्वर्गदूत ने उसे दी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कुरनेलियुस का घराना</w:t>
      </w:r>
    </w:p>
    <w:p>
      <w:pPr>
        <w:pStyle w:val="ListBullet"/>
        <w:spacing w:line="240" w:lineRule="auto"/>
        <w:ind w:left="720"/>
      </w:pPr>
      <w:r>
        <w:rPr>
          <w:lang w:val="hi_IN" w:bidi="hi_IN"/>
        </w:rPr>
      </w:r>
      <w:r>
        <w:rPr>
          <w:lang w:val="hi_IN" w:bidi="hi_IN"/>
        </w:rPr>
        <w:t>कैसरिया में यहूदी लोग</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2 दास</w:t>
      </w:r>
    </w:p>
    <w:p>
      <w:pPr>
        <w:pStyle w:val="ListBullet"/>
        <w:spacing w:line="240" w:lineRule="auto"/>
        <w:ind w:left="720"/>
      </w:pPr>
      <w:r>
        <w:rPr>
          <w:lang w:val="hi_IN" w:bidi="hi_IN"/>
        </w:rPr>
      </w:r>
      <w:r>
        <w:rPr>
          <w:lang w:val="hi_IN" w:bidi="hi_IN"/>
        </w:rPr>
        <w:t>वफादार सैनिक</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शमौन चर्मकार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शमौन पतरस का शमौन चर्मकार के घर में रहने का अभिनय करें।</w:t>
      </w:r>
    </w:p>
    <w:p>
      <w:pPr/>
      <w:r>
        <w:rPr>
          <w:lang w:val="hi_IN" w:bidi="hi_IN"/>
        </w:rPr>
      </w:r>
      <w:r>
        <w:rPr>
          <w:lang w:val="hi_IN" w:bidi="hi_IN"/>
        </w:rPr>
        <w:t>कुरनेलियुस और उसके घराने का अभिनय करें कि वे परमेश्वर से प्रार्थना करते हैं और कैसरिया के गरीब लोगों को मदद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कुरनेलियुस की भूमिका निभाने वाले अभिनेता से पूछें, "आप कैसा महसूस कर रहे हैं?" आप ऐसी बातें सुन सकते हैं, "मैं परमेश्वर के लिए समर्पित हूँ। मैं उसकी आराधना करना चाहता हूँ," और "मैं जरूरतमंद लोगों की मदद करने से आनंदित हूँ।"</w:t>
      </w:r>
    </w:p>
    <w:p>
      <w:pPr>
        <w:pStyle w:val="ListBullet"/>
        <w:spacing w:line="240" w:lineRule="auto"/>
        <w:ind w:left="720"/>
      </w:pPr>
      <w:r>
        <w:rPr>
          <w:lang w:val="hi_IN" w:bidi="hi_IN"/>
        </w:rPr>
      </w:r>
      <w:r>
        <w:rPr>
          <w:lang w:val="hi_IN" w:bidi="hi_IN"/>
        </w:rPr>
        <w:t>कैसरिया में लोगों की भूमिका निभाने वाले अभिनेताओं से पूछें, "आप कैसा महसूस कर रहे हैं?" आप ऐसी बातें सुन सकते हैं, "मैं कुरनेलियुस की उदारता के लिए आभारी हूँ," या "यह व्यक्ति वास्तव में अपने कार्यों से परमेश्वर का सम्मान करता है," और "मुझे आश्चर्य है कि एक रोमी अधिकारी परमेश्वर के प्रति समर्पित है और हमारे प्रति करुणा दिखाता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कुरनेलियुस का प्रार्थना करने और एक दर्शन में स्वर्गदूत के उसके पास आने का अभिनय करें। स्वर्गदूत कुरनेलियुस से कहता है कि परमेश्वर ने उसकी प्रार्थनाएँ सुन ली हैं और उसके भले काम स्वीकार कर लिए हैं। स्वर्गदूत कुरनेलियुस को आदेश देता है कि वह याफा में पतरस को बुलाए।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कुरनेलियुस की भूमिका निभाने वाले अभिनेता से पूछें "आप कैसा महसूस कर रहे हैं?" आप ऐसी बातें सुन सकते हैं, "पहले मैं डरता था, लेकिन स्वर्गदूत ने मुझसे कहा कि डरो मत," या "मुझे यह जानकर खुशी है कि परमेश्वर ने उसके लिए मेरी भेंट स्वीकार कर ली है," और "नम्र और आश्चर्यचकित हूँ। परमेश्वर मुझे क्यों चुनता है और मुझे पतरस को क्यों बुलाना चाहिए?"</w:t>
      </w:r>
    </w:p>
    <w:p>
      <w:pPr>
        <w:pStyle w:val="ListBullet"/>
        <w:spacing w:line="240" w:lineRule="auto"/>
        <w:ind w:left="720"/>
      </w:pPr>
      <w:r>
        <w:rPr>
          <w:lang w:val="hi_IN" w:bidi="hi_IN"/>
        </w:rPr>
      </w:r>
      <w:r>
        <w:rPr>
          <w:lang w:val="hi_IN" w:bidi="hi_IN"/>
        </w:rPr>
        <w:t>स्वर्गदूत की भूमिका निभाने वाले अभिनेता से पूछें, "आप कैसा महसूस कर रहे हैं?" आप ऐसी बातें सुन सकते हैं, "परमेश्वर का विश्वासयोग्य संदेशवाहक होना मेरे लिए सम्मान की बात है," और "जब हम लोगों के पास आते हैं तो वे हमेशा डरते हैं। वे इस बात से हैरान क्यों हैं कि परमेश्वर उनकी सुनता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कुरनेलियुस का अपने दो दासों और एक वफादार सैनिक को बुलाने का अभिनय करें। वह उन्हें दर्शन के बारे में बताता है। कुरनेलियुस पतरस को ढूँढने के लिए तीन लोगों को याफा भेजता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और सैनिकों की भूमिका निभाने वाले अभिनेताओं से पूछें, "आप कैसा महसूस कर रहे हैं?" आप ऐसी बातें सुन सकते हैं, "खुश हूँ कि कुरनेलियुस इस महत्वपूर्ण जानकारी और कार्य के लिए हम पर भरोसा करता है," या "मैं बहुत खुश हूँ कि परमेश्वर ने इस स्वर्गदूत को कुरनेलियुस के पास भेजा है," और "यह जानने के लिए उत्सुक हूँ कि इस स्थिति के साथ पतरस का क्या लेना-देना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ढूँढने के लिए दासों और सैनिकों के जाने का अभिनय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कुरनेलियुस एक </w:t>
      </w:r>
      <w:r>
        <w:rPr>
          <w:b/>
          <w:lang w:val="hi_IN" w:bidi="hi_IN"/>
        </w:rPr>
        <w:t>सूबेदार</w:t>
      </w:r>
      <w:r>
        <w:rPr>
          <w:lang w:val="hi_IN" w:bidi="hi_IN"/>
        </w:rPr>
        <w:t xml:space="preserve"> था, जो रोमी सेना का अधिकारी था और कैसरिया में रहता था। सूबेदार एक अधिकारी होता है जो 100 सैनिकों का जिम्मेदार होता है। वह सैन्य इकाई का हिस्सा था जिसे "इतालियानी दल" या "इतालियानी पलटन" कहा जाता था। </w:t>
      </w:r>
      <w:r>
        <w:rPr>
          <w:b/>
          <w:lang w:val="hi_IN" w:bidi="hi_IN"/>
        </w:rPr>
        <w:t>रोमी सेना</w:t>
      </w:r>
      <w:r>
        <w:rPr>
          <w:lang w:val="hi_IN" w:bidi="hi_IN"/>
        </w:rPr>
        <w:t xml:space="preserve"> में एक दल या </w:t>
      </w:r>
      <w:r>
        <w:rPr>
          <w:b/>
          <w:lang w:val="hi_IN" w:bidi="hi_IN"/>
        </w:rPr>
        <w:t>पलटन</w:t>
      </w:r>
      <w:r>
        <w:rPr>
          <w:lang w:val="hi_IN" w:bidi="hi_IN"/>
        </w:rPr>
        <w:t xml:space="preserve"> एक इकाई है जो 100 सैनिकों के छह समूहों से बनी होती है। यह पलटन इटली देश से आई थी। </w:t>
      </w:r>
      <w:r>
        <w:rPr>
          <w:b/>
          <w:lang w:val="hi_IN" w:bidi="hi_IN"/>
        </w:rPr>
        <w:t>सूबेदार</w:t>
      </w:r>
      <w:r>
        <w:rPr>
          <w:lang w:val="hi_IN" w:bidi="hi_IN"/>
        </w:rPr>
        <w:t xml:space="preserve"> के लिए उसी शब्द का उपयोग करें जिसका उपयोग आपने पिछले भागों में किया है। </w:t>
      </w:r>
      <w:r>
        <w:rPr>
          <w:lang w:val="hi_IN" w:bidi="hi_IN"/>
        </w:rPr>
        <w:t>सूबेदार</w:t>
      </w:r>
      <w:r>
        <w:rPr>
          <w:lang w:val="hi_IN" w:bidi="hi_IN"/>
        </w:rPr>
        <w:t xml:space="preserve"> मुख्य शब्दावली में पाया जा सकता है।</w:t>
      </w:r>
    </w:p>
    <w:p>
      <w:pPr/>
      <w:r>
        <w:rPr>
          <w:lang w:val="hi_IN" w:bidi="hi_IN"/>
        </w:rPr>
      </w:r>
      <w:r>
        <w:rPr>
          <w:lang w:val="hi_IN" w:bidi="hi_IN"/>
        </w:rPr>
        <w:t xml:space="preserve">यदि आपके समूह ने पहले से ही </w:t>
      </w:r>
      <w:r>
        <w:rPr>
          <w:lang w:val="hi_IN" w:bidi="hi_IN"/>
        </w:rPr>
        <w:t>कैसरिया, याफा और यरूशलेम</w:t>
      </w:r>
      <w:r>
        <w:rPr>
          <w:lang w:val="hi_IN" w:bidi="hi_IN"/>
        </w:rPr>
        <w:t xml:space="preserve"> के नक्शे को नहीं देखा है, तो उन्हें दिखाएँ।</w:t>
      </w:r>
    </w:p>
    <w:p>
      <w:pPr/>
      <w:r>
        <w:rPr>
          <w:lang w:val="hi_IN" w:bidi="hi_IN"/>
        </w:rPr>
      </w:r>
      <w:r>
        <w:rPr>
          <w:lang w:val="hi_IN" w:bidi="hi_IN"/>
        </w:rPr>
        <w:t xml:space="preserve">एक </w:t>
      </w:r>
      <w:r>
        <w:rPr>
          <w:lang w:val="hi_IN" w:bidi="hi_IN"/>
        </w:rPr>
        <w:t>सूबेदार</w:t>
      </w:r>
      <w:r>
        <w:rPr>
          <w:lang w:val="hi_IN" w:bidi="hi_IN"/>
        </w:rPr>
        <w:t xml:space="preserve"> और एक रोमी सैनिक की तस्वीर दिखाएँ।</w:t>
      </w:r>
    </w:p>
    <w:p>
      <w:pPr/>
      <w:r>
        <w:rPr>
          <w:lang w:val="hi_IN" w:bidi="hi_IN"/>
        </w:rPr>
      </w:r>
      <w:r>
        <w:rPr>
          <w:lang w:val="hi_IN" w:bidi="hi_IN"/>
        </w:rPr>
        <w:t xml:space="preserve">कुरनेलियुस एक </w:t>
      </w:r>
      <w:r>
        <w:rPr>
          <w:b/>
          <w:lang w:val="hi_IN" w:bidi="hi_IN"/>
        </w:rPr>
        <w:t>भक्त</w:t>
      </w:r>
      <w:r>
        <w:rPr>
          <w:lang w:val="hi_IN" w:bidi="hi_IN"/>
        </w:rPr>
        <w:t xml:space="preserve"> व्यक्ति था। इसका अर्थ है कि वह बिना यहूदी धर्म में धर्मांतरित हुए परमेश्वर की आराधना करता था और यहूदी धार्मिक प्रथाओं के कुछ भागों को अपनाता था। पूर्ण रूप से धर्म परिवर्तन करने के लिए उसे </w:t>
      </w:r>
      <w:r>
        <w:rPr>
          <w:b/>
          <w:lang w:val="hi_IN" w:bidi="hi_IN"/>
        </w:rPr>
        <w:t>खतने</w:t>
      </w:r>
      <w:r>
        <w:rPr>
          <w:lang w:val="hi_IN" w:bidi="hi_IN"/>
        </w:rPr>
        <w:t xml:space="preserve"> की धार्मिक विधि से गुजरना पड़ता। कुरनेलियुस और उसका पूरा घराना </w:t>
      </w:r>
      <w:r>
        <w:rPr>
          <w:b/>
          <w:lang w:val="hi_IN" w:bidi="hi_IN"/>
        </w:rPr>
        <w:t>परमेश्वर का भय मानते</w:t>
      </w:r>
      <w:r>
        <w:rPr>
          <w:lang w:val="hi_IN" w:bidi="hi_IN"/>
        </w:rPr>
        <w:t xml:space="preserve"> थे। इसका अर्थ यह है कि उन्हें परमेश्वर के लिए आदर या सम्मान था। उसके </w:t>
      </w:r>
      <w:r>
        <w:rPr>
          <w:b/>
          <w:lang w:val="hi_IN" w:bidi="hi_IN"/>
        </w:rPr>
        <w:t>घराने</w:t>
      </w:r>
      <w:r>
        <w:rPr>
          <w:lang w:val="hi_IN" w:bidi="hi_IN"/>
        </w:rPr>
        <w:t xml:space="preserve"> में वह सब लोग शामिल थे जो उसके घर में रहते थे: उसकी पत्नी, बच्चे, दास, या कोई और जो उसके साथ रहता था। </w:t>
      </w:r>
      <w:r>
        <w:rPr>
          <w:b/>
          <w:lang w:val="hi_IN" w:bidi="hi_IN"/>
        </w:rPr>
        <w:t>परमेश्वर का भय</w:t>
      </w:r>
      <w:r>
        <w:rPr>
          <w:lang w:val="hi_IN" w:bidi="hi_IN"/>
        </w:rPr>
        <w:t xml:space="preserve"> और </w:t>
      </w:r>
      <w:r>
        <w:rPr>
          <w:b/>
          <w:lang w:val="hi_IN" w:bidi="hi_IN"/>
        </w:rPr>
        <w:t>घराना</w:t>
      </w:r>
      <w:r>
        <w:rPr>
          <w:lang w:val="hi_IN" w:bidi="hi_IN"/>
        </w:rPr>
        <w:t xml:space="preserve"> के लिए वही शब्द प्रयोग करें जो आपने पिछले भागों में उपयोग किए हैं। </w:t>
      </w:r>
      <w:r>
        <w:rPr>
          <w:b/>
          <w:lang w:val="hi_IN" w:bidi="hi_IN"/>
        </w:rPr>
        <w:t>खतना</w:t>
      </w:r>
      <w:r>
        <w:rPr>
          <w:lang w:val="hi_IN" w:bidi="hi_IN"/>
        </w:rPr>
        <w:t xml:space="preserve">, </w:t>
      </w:r>
      <w:r>
        <w:rPr>
          <w:b/>
          <w:lang w:val="hi_IN" w:bidi="hi_IN"/>
        </w:rPr>
        <w:t>परमेश्वर का भय</w:t>
      </w:r>
      <w:r>
        <w:rPr>
          <w:lang w:val="hi_IN" w:bidi="hi_IN"/>
        </w:rPr>
        <w:t xml:space="preserve"> और </w:t>
      </w:r>
      <w:r>
        <w:rPr>
          <w:lang w:val="hi_IN" w:bidi="hi_IN"/>
        </w:rPr>
        <w:t>घराना</w:t>
      </w:r>
      <w:r>
        <w:rPr>
          <w:lang w:val="hi_IN" w:bidi="hi_IN"/>
        </w:rPr>
        <w:t xml:space="preserve"> शब्द मुख्य शब्दावली में मिल सकते हैं।</w:t>
      </w:r>
    </w:p>
    <w:p>
      <w:pPr/>
      <w:r>
        <w:rPr>
          <w:lang w:val="hi_IN" w:bidi="hi_IN"/>
        </w:rPr>
      </w:r>
      <w:r>
        <w:rPr>
          <w:lang w:val="hi_IN" w:bidi="hi_IN"/>
        </w:rPr>
        <w:t xml:space="preserve">कुरनेलियुस ने </w:t>
      </w:r>
      <w:r>
        <w:rPr>
          <w:b/>
          <w:lang w:val="hi_IN" w:bidi="hi_IN"/>
        </w:rPr>
        <w:t>दान</w:t>
      </w:r>
      <w:r>
        <w:rPr>
          <w:lang w:val="hi_IN" w:bidi="hi_IN"/>
        </w:rPr>
        <w:t xml:space="preserve"> दिया, जिसका अर्थ है कि उसने गरीब लोगों की मदद करने के लिए पैसे दिए।</w:t>
      </w:r>
    </w:p>
    <w:p>
      <w:pPr/>
      <w:r>
        <w:rPr>
          <w:lang w:val="hi_IN" w:bidi="hi_IN"/>
        </w:rPr>
      </w:r>
      <w:r>
        <w:rPr>
          <w:b/>
          <w:lang w:val="hi_IN" w:bidi="hi_IN"/>
        </w:rPr>
        <w:t>दिन के नौवें पहर</w:t>
      </w:r>
      <w:r>
        <w:rPr>
          <w:lang w:val="hi_IN" w:bidi="hi_IN"/>
        </w:rPr>
        <w:t xml:space="preserve"> या दोपहर के लगभग तीन बजे, कुरनेलियुस को </w:t>
      </w:r>
      <w:r>
        <w:rPr>
          <w:b/>
          <w:lang w:val="hi_IN" w:bidi="hi_IN"/>
        </w:rPr>
        <w:t>एक दर्शन</w:t>
      </w:r>
      <w:r>
        <w:rPr>
          <w:lang w:val="hi_IN" w:bidi="hi_IN"/>
        </w:rPr>
        <w:t xml:space="preserve"> मिला। दर्शन परमेश्वर की ओर से एक संदेश है जो तब आता है जब कोई जगा होता है। "नौवाँ पहर" वाक्यांश सूर्योदय के नौ घंटे बाद को दर्शाता है। नौवां पहर मंदिर में प्रार्थना के तय समय में से एक था। दर्शन के लिए उसी शब्द का उपयोग करें जिसका उपयोग आपने पहले किया है। </w:t>
      </w:r>
      <w:r>
        <w:rPr>
          <w:b/>
          <w:lang w:val="hi_IN" w:bidi="hi_IN"/>
        </w:rPr>
        <w:t>दर्शन</w:t>
      </w:r>
      <w:r>
        <w:rPr>
          <w:lang w:val="hi_IN" w:bidi="hi_IN"/>
        </w:rPr>
        <w:t xml:space="preserve"> की पूरी परिभाषा मुख्य शब्दावली में पाई जा सकती है।</w:t>
      </w:r>
    </w:p>
    <w:p>
      <w:pPr/>
      <w:r>
        <w:rPr>
          <w:lang w:val="hi_IN" w:bidi="hi_IN"/>
        </w:rPr>
      </w:r>
      <w:r>
        <w:rPr>
          <w:lang w:val="hi_IN" w:bidi="hi_IN"/>
        </w:rPr>
        <w:t xml:space="preserve">उसके दर्शन में, एक </w:t>
      </w:r>
      <w:r>
        <w:rPr>
          <w:b/>
          <w:lang w:val="hi_IN" w:bidi="hi_IN"/>
        </w:rPr>
        <w:t>स्वर्गदूत</w:t>
      </w:r>
      <w:r>
        <w:rPr>
          <w:lang w:val="hi_IN" w:bidi="hi_IN"/>
        </w:rPr>
        <w:t>, जो परमेश्वर का एक आत्मिक दूत है, एक संदेश के साथ कुरनेलियुस के पास आता है। स्वर्गदूत ने कुरनेलियुस का नाम लेकर पुकारा, और कुरनेलियुस भयभीत हो गया। कुरनेलियुस ने उत्तर दिया, "</w:t>
      </w:r>
      <w:r>
        <w:rPr>
          <w:b/>
          <w:lang w:val="hi_IN" w:bidi="hi_IN"/>
        </w:rPr>
        <w:t>प्रभु</w:t>
      </w:r>
      <w:r>
        <w:rPr>
          <w:lang w:val="hi_IN" w:bidi="hi_IN"/>
        </w:rPr>
        <w:t xml:space="preserve">, क्या आज्ञा?" इस संदर्भ में </w:t>
      </w:r>
      <w:r>
        <w:rPr>
          <w:b/>
          <w:lang w:val="hi_IN" w:bidi="hi_IN"/>
        </w:rPr>
        <w:t>प्रभु</w:t>
      </w:r>
      <w:r>
        <w:rPr>
          <w:lang w:val="hi_IN" w:bidi="hi_IN"/>
        </w:rPr>
        <w:t xml:space="preserve"> एक सम्मानसूचक संबोधन है, जैसे अंग्रेज़ी में “सर” कहा जाता है। दूत के लिए उसी शब्द का उपयोग करें जो आपने पिछले भागों में उपयोग किया है। </w:t>
      </w:r>
      <w:r>
        <w:rPr>
          <w:lang w:val="hi_IN" w:bidi="hi_IN"/>
        </w:rPr>
        <w:t>स्वर्गदूत</w:t>
      </w:r>
      <w:r>
        <w:rPr>
          <w:lang w:val="hi_IN" w:bidi="hi_IN"/>
        </w:rPr>
        <w:t xml:space="preserve"> और </w:t>
      </w:r>
      <w:r>
        <w:rPr>
          <w:lang w:val="hi_IN" w:bidi="hi_IN"/>
        </w:rPr>
        <w:t>प्रभु</w:t>
      </w:r>
      <w:r>
        <w:rPr>
          <w:lang w:val="hi_IN" w:bidi="hi_IN"/>
        </w:rPr>
        <w:t xml:space="preserve"> की परिभाषाएँ मुख्य शब्दावली में पाई जा सकती हैं।</w:t>
      </w:r>
    </w:p>
    <w:p>
      <w:pPr/>
      <w:r>
        <w:rPr>
          <w:lang w:val="hi_IN" w:bidi="hi_IN"/>
        </w:rPr>
      </w:r>
      <w:r>
        <w:rPr>
          <w:lang w:val="hi_IN" w:bidi="hi_IN"/>
        </w:rPr>
        <w:t xml:space="preserve">स्वर्गदूत ने कुरनेलियुस से कहा कि उसकी प्रार्थनाएँ और उसके भले काम परमेश्वर के सामने स्मरण दिलानेवाली </w:t>
      </w:r>
      <w:r>
        <w:rPr>
          <w:b/>
          <w:lang w:val="hi_IN" w:bidi="hi_IN"/>
        </w:rPr>
        <w:t>भेंट</w:t>
      </w:r>
      <w:r>
        <w:rPr>
          <w:lang w:val="hi_IN" w:bidi="hi_IN"/>
        </w:rPr>
        <w:t xml:space="preserve"> के समान पहुँच गए हैं। मूसा की व्यवस्था स्मरण दिलानेवाली भेंट का वर्णन करती है। एक याजक ने थोड़ा आटा और तेल लिया और फिर उसमें धूप डाला। उसने मिश्रण को वेदी पर जलाया। दैनिक भेंट में धूप से धुआँ ऊपर उठता था। कुरनेलियुस समझ गया होगा कि उसके भले कार्य परमेश्वर को प्रसन्न करते हैं। </w:t>
      </w:r>
      <w:r>
        <w:rPr>
          <w:lang w:val="hi_IN" w:bidi="hi_IN"/>
        </w:rPr>
        <w:t>भेंट</w:t>
      </w:r>
      <w:r>
        <w:rPr>
          <w:lang w:val="hi_IN" w:bidi="hi_IN"/>
        </w:rPr>
        <w:t xml:space="preserve"> की पूरी परिभाषा मुख्य शब्दावली में पाई जा सकती है।</w:t>
      </w:r>
    </w:p>
    <w:p>
      <w:pPr/>
      <w:r>
        <w:rPr>
          <w:lang w:val="hi_IN" w:bidi="hi_IN"/>
        </w:rPr>
      </w:r>
      <w:r>
        <w:rPr>
          <w:lang w:val="hi_IN" w:bidi="hi_IN"/>
        </w:rPr>
        <w:t xml:space="preserve">यदि आपके समूह ने अभी तक नहीं देखा है, तो याजक द्वारा </w:t>
      </w:r>
      <w:r>
        <w:rPr>
          <w:lang w:val="hi_IN" w:bidi="hi_IN"/>
        </w:rPr>
        <w:t>धूप</w:t>
      </w:r>
      <w:r>
        <w:rPr>
          <w:lang w:val="hi_IN" w:bidi="hi_IN"/>
        </w:rPr>
        <w:t xml:space="preserve"> की </w:t>
      </w:r>
      <w:r>
        <w:rPr>
          <w:b/>
          <w:lang w:val="hi_IN" w:bidi="hi_IN"/>
        </w:rPr>
        <w:t>होमबलि चढ़ाते हुए</w:t>
      </w:r>
      <w:r>
        <w:rPr>
          <w:lang w:val="hi_IN" w:bidi="hi_IN"/>
        </w:rPr>
        <w:t xml:space="preserve"> चित्र या चित्रांकन दिखाएँ।</w:t>
      </w:r>
    </w:p>
    <w:p>
      <w:pPr/>
      <w:r>
        <w:rPr>
          <w:lang w:val="hi_IN" w:bidi="hi_IN"/>
        </w:rPr>
      </w:r>
      <w:r>
        <w:rPr>
          <w:lang w:val="hi_IN" w:bidi="hi_IN"/>
        </w:rPr>
        <w:t xml:space="preserve">स्वर्गदूत कुरनेलियुस को आदेश देता है कि वह शमौन पतरस को उसके पास लाने के लिए लोगों को याफा भेजे। शमौन पतरस शमौन नाम के एक और व्यक्ति के घर में रह रहा था: शमौन, </w:t>
      </w:r>
      <w:r>
        <w:rPr>
          <w:b/>
          <w:lang w:val="hi_IN" w:bidi="hi_IN"/>
        </w:rPr>
        <w:t>चर्मकार</w:t>
      </w:r>
      <w:r>
        <w:rPr>
          <w:lang w:val="hi_IN" w:bidi="hi_IN"/>
        </w:rPr>
        <w:t>। आपको पिछले भाग से याद होगा कि चर्मकार वह कारीगर होता है जो पशुओं की खाल को तैयार करके चमड़ा बनाता है। अन्य लोग चमड़े का उपयोग जूतियाँ जैसी चीजें बनाने के लिए करते थे। चर्मकार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10:9–23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10:9–23क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कैसरिया में रहने वाले एक रोमी सूबेदार कुरनेलियुस को परमेश्वर से दर्शन मिला था। दर्शन में स्वर्गदूत ने उससे कहा कि वह याफा में दूत भेजकर शमौन पतरस को बुलवाए, जो शमौन चर्मकार के घर ठहरा हुआ था। उसने तुरन्त दो विश्वासयोग्य दासों और एक भरोसेमंद सैनिक को बुलाया और पतरस की तलाश करने के लिए उन्हें याफा भेजा। आपको याद होगा कि याफा कैसरिया से लगभग 50 किलोमीटर की दूरी पर है। यदि दूत उसी दिन रवाना हुए, तो उन्होंने संभवतः मार्ग में कहीं रात्रि बिताई होगी।</w:t>
      </w:r>
    </w:p>
    <w:p>
      <w:pPr/>
      <w:r>
        <w:rPr>
          <w:lang w:val="hi_IN" w:bidi="hi_IN"/>
        </w:rPr>
      </w:r>
      <w:r>
        <w:rPr>
          <w:lang w:val="hi_IN" w:bidi="hi_IN"/>
        </w:rPr>
        <w:t xml:space="preserve">यदि आपके समूह को देखने की आवश्यकता हो, तो उन्हें एक नक्शा दिखाएँ जिसमें </w:t>
      </w:r>
      <w:r>
        <w:rPr>
          <w:lang w:val="hi_IN" w:bidi="hi_IN"/>
        </w:rPr>
        <w:t>कैसरिया और याफा</w:t>
      </w:r>
      <w:r>
        <w:rPr>
          <w:lang w:val="hi_IN" w:bidi="hi_IN"/>
        </w:rPr>
        <w:t xml:space="preserve"> शामिल हो।</w:t>
      </w:r>
    </w:p>
    <w:p>
      <w:pPr/>
      <w:r>
        <w:rPr>
          <w:lang w:val="hi_IN" w:bidi="hi_IN"/>
        </w:rPr>
      </w:r>
      <w:r>
        <w:rPr>
          <w:lang w:val="hi_IN" w:bidi="hi_IN"/>
        </w:rPr>
        <w:t>जैसे परमेश्वर ने कुरनेलियुस को पतरस से मिलने के लिए तैयार किया था, उसी तरह परमेश्वर को पतरस को कुरनेलियुस से मिलने के लिए तैयार करना था। याद रखें कि कुरनेलियुस एक अन्यजाति है जो परमेश्वर का सम्मान करता है। पतरस एक यहूदी है जो यीशु का अनुसरण करता है, लेकिन यहूदी धार्मिक व्यवस्था का भी पालन करता है। परमेश्वर का सम्मान करने वाले अन्यजाति यहूदी समाज में सहज थे। हालाँकि, यहूदी किसी अन्यजाति के घर में प्रवेश करने के लिए तैयार नहीं थे।</w:t>
      </w:r>
    </w:p>
    <w:p>
      <w:pPr/>
      <w:r>
        <w:rPr>
          <w:lang w:val="hi_IN" w:bidi="hi_IN"/>
        </w:rPr>
      </w:r>
      <w:r>
        <w:rPr>
          <w:lang w:val="hi_IN" w:bidi="hi_IN"/>
        </w:rPr>
        <w:t>अगले दिन, अर्थात कुरनेलियुस के दर्शन के अगले दिन, वे लोग याफा नगर के निकट पहुँच रहे थे। लगभग छठे पहर, अर्थात दोपहर के बारह बजे, पतरस प्रार्थना करने के लिए छत पर गया। आपको पिछले भागों से याद होगा कि इस क्षेत्र के घरों की छतें सपाट होती थीं और बाहर की तरफ़ सीढ़ियाँ थीं। छठे पहर का अर्थ है सूर्योदय के बाद का छठा घंटा, अर्थात लगभग दोपहर के बारह बजे।</w:t>
      </w:r>
    </w:p>
    <w:p>
      <w:pPr/>
      <w:r>
        <w:rPr>
          <w:lang w:val="hi_IN" w:bidi="hi_IN"/>
        </w:rPr>
      </w:r>
      <w:r>
        <w:rPr>
          <w:lang w:val="hi_IN" w:bidi="hi_IN"/>
        </w:rPr>
        <w:t>यह यहूदियों के लिए नियुक्त प्रार्थना के समय में से एक नहीं था। हालाँकि, कई भक्त यहूदी दिन में तीन बार प्रार्थना करते थे, जैसे पुराने नियम के भविष्यद्वक्ता दानिय्येल ने किया था। जब पतरस प्रार्थना कर रहा था, तो वह भूखा हो गया और खाना चाहता था। उसने किसी से उसके लिए भोजन तैयार करने के लिए कहा। दोपहर का समय यहूदियों के लिए सामान्य भोजन का समय नहीं था। रोमी लोग दोपहर के समय भोजन करते थे। यहूदी रीति के अनुसार सुबह के मध्य में हल्का भोजन करना था और शाम को मुख्य भोजन करना था।</w:t>
      </w:r>
    </w:p>
    <w:p>
      <w:pPr/>
      <w:r>
        <w:rPr>
          <w:lang w:val="hi_IN" w:bidi="hi_IN"/>
        </w:rPr>
      </w:r>
      <w:r>
        <w:rPr>
          <w:lang w:val="hi_IN" w:bidi="hi_IN"/>
        </w:rPr>
        <w:t xml:space="preserve">यदि आपके समूह ने ऐसा नहीं देखा है, तो रुकें और एक </w:t>
      </w:r>
      <w:r>
        <w:rPr>
          <w:lang w:val="hi_IN" w:bidi="hi_IN"/>
        </w:rPr>
        <w:t>घर जिसकी छत सपाट हो</w:t>
      </w:r>
      <w:r>
        <w:rPr>
          <w:lang w:val="hi_IN" w:bidi="hi_IN"/>
        </w:rPr>
        <w:t xml:space="preserve"> और बाहर सीढ़ियाँ हों की तस्वीर दिखाएँ।</w:t>
      </w:r>
    </w:p>
    <w:p>
      <w:pPr/>
      <w:r>
        <w:rPr>
          <w:lang w:val="hi_IN" w:bidi="hi_IN"/>
        </w:rPr>
      </w:r>
      <w:r>
        <w:rPr>
          <w:lang w:val="hi_IN" w:bidi="hi_IN"/>
        </w:rPr>
        <w:t>चर्चा करें: आपकी संस्कृति में सामान्य भोजन के समय की प्रथाएँ क्या हैं? लोग कितनी बार सामान्य भोजन के नमूने से हट जाते हैं? कोई अपनी सामान्य भोजन की आदत क्यों बदल देगा?</w:t>
      </w:r>
    </w:p>
    <w:p>
      <w:pPr/>
      <w:r>
        <w:rPr>
          <w:lang w:val="hi_IN" w:bidi="hi_IN"/>
        </w:rPr>
      </w:r>
      <w:r>
        <w:rPr>
          <w:lang w:val="hi_IN" w:bidi="hi_IN"/>
        </w:rPr>
        <w:t>भले ही यह सामान्य भोजन का समय नहीं था, फिर भी पतरस भूखा था। जब वे उसका भोजन तैयार कर रहे थे, तो पतरस एक ध्यान या दर्शन में चला गया। इसका अर्थ है कि पतरस अब अपने आसपास से बेख़बर था, बल्कि वह उस बात से अवगत था जो परमेश्वर उसे दिखाएगा। पतरस ने स्वर्ग को खुलते देखा और किसी ने चारों कोनों से एक बड़ी चादर नीचे उतारी। स्वर्ग का अर्थ या तो वह स्थान हो सकता है जहाँ परमेश्वर रहता है या आकाश। इस स्थिति में, अर्थ स्पष्ट नहीं है, इसलिए यहाँ किसी भी अर्थ का उपयोग किया जा सकता है।</w:t>
      </w:r>
    </w:p>
    <w:p>
      <w:pPr/>
      <w:r>
        <w:rPr>
          <w:lang w:val="hi_IN" w:bidi="hi_IN"/>
        </w:rPr>
      </w:r>
      <w:r>
        <w:rPr>
          <w:lang w:val="hi_IN" w:bidi="hi_IN"/>
        </w:rPr>
        <w:t>जब पतरस ने उस बड़ी चादर में देखा, तो उसने कई प्रकार के जानवर, सरीसृप और पक्षी देखे। फिर पतरस ने एक आवाज सुनी जिसमें उससे कहा गया था "उठ, मार और खा।" आवाज सुनने का अर्थ है कि किसी ने पतरस को ऐसा करने के लिए कहा। पतरस ने उत्तर दिया, "बिल्कुल नहीं, प्रभु।" यह दिखाता है कि पतरस जानता था कि यह परमेश्वर था जो उससे बात कर रहा था। फिर पतरस ने कहा कि उसने कभी कोई भी अशुद्ध या अपवित्र चीज़ नहीं खाई थी। यहूदी व्यवस्था में कहा गया था कि कुछ पशु अशुद्ध और अपवित्र थे, अर्थात वे परमेश्वर या लोगों की सेवा के लिए उपयुक्त नहीं थे। पतरस उन पशुओं को खाने से इनकार करता है क्योंकि यह यहूदी व्यवस्था के खिलाफ था। पतरस स्वीकृत या शुद्ध जानवरों को भी मारने से इंकार करता है, क्योंकि यहूदी व्यवस्था ने यह भी निर्धारित किया था कि खाने के लिए, जानवरों का उचित तरीके से ही वध किया जाना चाहिए।</w:t>
      </w:r>
    </w:p>
    <w:p>
      <w:pPr/>
      <w:r>
        <w:rPr>
          <w:lang w:val="hi_IN" w:bidi="hi_IN"/>
        </w:rPr>
      </w:r>
      <w:r>
        <w:rPr>
          <w:lang w:val="hi_IN" w:bidi="hi_IN"/>
        </w:rPr>
        <w:t>रुकें और चर्चा करें: आपकी संस्कृति में खाने के लिए स्वीकार्य और अस्वीकार्य भोजन क्या हैं? किसी विशेष भोजन को अस्वीकार्य क्यों माना जाता है? यदि कोई अस्वीकार्य या वर्जित भोजन खाता है तो उसके साथ क्या होगा?</w:t>
      </w:r>
    </w:p>
    <w:p>
      <w:pPr/>
      <w:r>
        <w:rPr>
          <w:lang w:val="hi_IN" w:bidi="hi_IN"/>
        </w:rPr>
      </w:r>
      <w:r>
        <w:rPr>
          <w:lang w:val="hi_IN" w:bidi="hi_IN"/>
        </w:rPr>
        <w:t>उस आवाज ने पतरस से कहा, "जो परमेश्वर ने शुद्ध किया है, उसे अशुद्ध मत कहो।" इसका अर्थ है कि अब परमेश्वर पतरस को इन जानवरों और पक्षियों का मांस खाने से रोकता नहीं है। यह तीन बार हुआ। इसका मतलब शायद यह है कि परमेश्वर और पतरस के बीच बातचीत तीन बार हुई: परमेश्वर का खाने का आदेश और पतरस का मना करना। इसका मतलब यह नहीं है कि चादर तीन बार नीचे की गई। परमेश्वर ने इन बातों को उनके महत्व पर ज़ोर देने के लिए तीन बार कहा। परमेश्वर के ये बातें तीन बार कहने के ठीक बाद, किसी ने जानवरों वाली चादर को वापस स्वर्ग में खींच लिया।</w:t>
      </w:r>
    </w:p>
    <w:p>
      <w:pPr/>
      <w:r>
        <w:rPr>
          <w:lang w:val="hi_IN" w:bidi="hi_IN"/>
        </w:rPr>
      </w:r>
      <w:r>
        <w:rPr>
          <w:lang w:val="hi_IN" w:bidi="hi_IN"/>
        </w:rPr>
        <w:t>रुकें और चर्चा करें: आप कैसे दिखाते हैं कि आपकी भाषा या संस्कृति में कोई संदेश महत्वपूर्ण है? किन शब्दों का उपयोग किया गया है? किसी व्यक्ति की बात के महत्व पर जोर देने के लिए किसी बात को कितनी बार दोहराना चाहिए?</w:t>
      </w:r>
    </w:p>
    <w:p>
      <w:pPr/>
      <w:r>
        <w:rPr>
          <w:lang w:val="hi_IN" w:bidi="hi_IN"/>
        </w:rPr>
      </w:r>
      <w:r>
        <w:rPr>
          <w:lang w:val="hi_IN" w:bidi="hi_IN"/>
        </w:rPr>
        <w:t>लूका हमें बताता है कि पतरस इस दर्शन के अर्थ से बहुत उलझन में था। इसका अर्थ है कि पतरस यह समझने की कोशिश कर रहा था कि परमेश्वर ने उसे यह दर्शन क्यों दिखाया था। पतरस गहराई से सोच रहा था और ताज्जुब कर रहा था, "इसका क्या अर्थ था?" जब पतरस उस दर्शन के बारे में सोच रहा था, तब कुरनेलियुस द्वारा भेजे गए लोग शमौन चर्मकार के घर तक पहुँच चुके थे। फिर वे लोग घर के आंगन के फाटक तक आए और पूछा कि क्या शमौन पतरस यहाँ है। उसी समय, पवित्र आत्मा ने पतरस से कहा कि तीन लोग उसे ढूँढ रहे थे। आत्मा ने पतरस को उनके साथ जाने के लिए कहा। परमेश्वर के आत्मा ने इन लोगों को पतरस को ढूँढने के लिए भेजा।</w:t>
      </w:r>
    </w:p>
    <w:p>
      <w:pPr/>
      <w:r>
        <w:rPr>
          <w:lang w:val="hi_IN" w:bidi="hi_IN"/>
        </w:rPr>
      </w:r>
      <w:r>
        <w:rPr>
          <w:lang w:val="hi_IN" w:bidi="hi_IN"/>
        </w:rPr>
        <w:t>पतरस छत से नीचे आया और तीनों लोगों से कहा, "मैं वह हूँ जिसे तुम ढूँढ रहे हो। तुम्हारे आने का क्या कारण है?" उन लोगों ने पतरस को कैसरिया में रहने वाले परमेश्वर का भय मानने वाले गैर-यहूदी सूबेदार कुरनेलियुस के बारे में बताया। उन्होंने पतरस को बताया कि कैसे एक स्वर्गदूत ने कुरनेलियुस को निर्देश दिया था कि वह पतरस को कुरनेलियुस के घर आने के लिए बुलाए। पतरस को कुरनेलियुस को एक संदेश देना था।</w:t>
      </w:r>
    </w:p>
    <w:p>
      <w:pPr/>
      <w:r>
        <w:rPr>
          <w:lang w:val="hi_IN" w:bidi="hi_IN"/>
        </w:rPr>
      </w:r>
      <w:r>
        <w:rPr>
          <w:lang w:val="hi_IN" w:bidi="hi_IN"/>
        </w:rPr>
        <w:t>जब पतरस नीचे आया, तो उसने जो भोजन अनुरोध किया था, वह शायद तैयार था। उसने लोगों को अंदर आमंत्रित किया और वे रात के लिए रुके। उस शाम को कैसरिया की यात्रा करने में शायद बहुत देर हो चुकी थी।</w:t>
      </w:r>
    </w:p>
    <w:p>
      <w:pPr/>
      <w:r>
        <w:rPr>
          <w:lang w:val="hi_IN" w:bidi="hi_IN"/>
        </w:rPr>
      </w:r>
      <w:r>
        <w:rPr>
          <w:lang w:val="hi_IN" w:bidi="hi_IN"/>
        </w:rPr>
        <w:t>रुकें और चर्चा करें: आपकी संस्कृति में मेहमाननवाजी को कैसे दिखाया गया है? मेहमानों का स्वागत करने के संबंध में क्या अपेक्षाएँ होती हैं?</w:t>
      </w:r>
    </w:p>
    <w:p>
      <w:pPr/>
      <w:r>
        <w:rPr>
          <w:lang w:val="hi_IN" w:bidi="hi_IN"/>
        </w:rPr>
      </w:r>
      <w:r>
        <w:rPr>
          <w:lang w:val="hi_IN" w:bidi="hi_IN"/>
        </w:rPr>
        <w:t>हम अगले भाग में देखेंगे कि परमेश्वर ने पतरस को अशुद्ध या अयोग्य भोजन के बारे में एक दर्शन दिया जिसे फिर से शुद्ध किया गया था। यह इस बात की तस्वीर है कि परमेश्वर लोगों के साथ क्या करेगा। "अशुद्ध" या बहिष्कृत अन्यजातियों को परमेश्वर के परिवार का हिस्सा माना जाएगा।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जब कुरनेलियुस के दूत पतरस को ढूँढने के लिए याफा की यात्रा करते हैं, तो पतरस प्रार्थना करने के लिए छत पर जाता है। वह भूखा हो जाता है और भोजन तैयार करने के लिए कहता है।</w:t>
      </w:r>
    </w:p>
    <w:p>
      <w:pPr/>
      <w:r>
        <w:rPr>
          <w:lang w:val="hi_IN" w:bidi="hi_IN"/>
        </w:rPr>
      </w:r>
      <w:r>
        <w:rPr>
          <w:b/>
          <w:lang w:val="hi_IN" w:bidi="hi_IN"/>
        </w:rPr>
        <w:t>दूसरा दृश्य:</w:t>
      </w:r>
      <w:r>
        <w:rPr>
          <w:lang w:val="hi_IN" w:bidi="hi_IN"/>
        </w:rPr>
        <w:t xml:space="preserve"> पतरस को परमेश्वर से एक दर्शन मिलता है।</w:t>
      </w:r>
    </w:p>
    <w:p>
      <w:pPr/>
      <w:r>
        <w:rPr>
          <w:lang w:val="hi_IN" w:bidi="hi_IN"/>
        </w:rPr>
      </w:r>
      <w:r>
        <w:rPr>
          <w:b/>
          <w:lang w:val="hi_IN" w:bidi="hi_IN"/>
        </w:rPr>
        <w:t>तीसरा दृश्य:</w:t>
      </w:r>
      <w:r>
        <w:rPr>
          <w:lang w:val="hi_IN" w:bidi="hi_IN"/>
        </w:rPr>
        <w:t xml:space="preserve"> संदेशवाहक पतरस को खोजते हुए पहुँचते हैं। पवित्र आत्मा पतरस से कहता है कि पुरुष उसे ढूँढ रहे हैं।</w:t>
      </w:r>
    </w:p>
    <w:p>
      <w:pPr/>
      <w:r>
        <w:rPr>
          <w:lang w:val="hi_IN" w:bidi="hi_IN"/>
        </w:rPr>
      </w:r>
      <w:r>
        <w:rPr>
          <w:b/>
          <w:lang w:val="hi_IN" w:bidi="hi_IN"/>
        </w:rPr>
        <w:t>चौथा दृश्य:</w:t>
      </w:r>
      <w:r>
        <w:rPr>
          <w:lang w:val="hi_IN" w:bidi="hi_IN"/>
        </w:rPr>
        <w:t xml:space="preserve"> पतरस संदेशवाहकों से मिलता है और उनके अनुरोध को सुनता है। पतरस उन्हें रात के लिए अपने साथ रहने के लिए आमंत्रित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भोजन तैयार करने वाला व्यक्ति</w:t>
      </w:r>
    </w:p>
    <w:p>
      <w:pPr>
        <w:pStyle w:val="ListBullet"/>
        <w:spacing w:line="240" w:lineRule="auto"/>
        <w:ind w:left="720"/>
      </w:pPr>
      <w:r>
        <w:rPr>
          <w:lang w:val="hi_IN" w:bidi="hi_IN"/>
        </w:rPr>
      </w:r>
      <w:r>
        <w:rPr>
          <w:lang w:val="hi_IN" w:bidi="hi_IN"/>
        </w:rPr>
        <w:t>स्वर्ग से आवाज़</w:t>
      </w:r>
    </w:p>
    <w:p>
      <w:pPr>
        <w:pStyle w:val="ListBullet"/>
        <w:spacing w:line="240" w:lineRule="auto"/>
        <w:ind w:left="720"/>
      </w:pPr>
      <w:r>
        <w:rPr>
          <w:lang w:val="hi_IN" w:bidi="hi_IN"/>
        </w:rPr>
      </w:r>
      <w:r>
        <w:rPr>
          <w:lang w:val="hi_IN" w:bidi="hi_IN"/>
        </w:rPr>
        <w:t>पशु, सरीसृप और पक्षी</w:t>
      </w:r>
    </w:p>
    <w:p>
      <w:pPr>
        <w:pStyle w:val="ListBullet"/>
        <w:spacing w:line="240" w:lineRule="auto"/>
        <w:ind w:left="720"/>
      </w:pPr>
      <w:r>
        <w:rPr>
          <w:lang w:val="hi_IN" w:bidi="hi_IN"/>
        </w:rPr>
      </w:r>
      <w:r>
        <w:rPr>
          <w:lang w:val="hi_IN" w:bidi="hi_IN"/>
        </w:rPr>
        <w:t>कुरनेलियुस के 2 दास और सैनिक</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 xml:space="preserve">स्वर्गदूत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पिछले भाग में कुरनेलियुस को परमेश्वर से एक दर्शन मिला था। एक स्वर्गदूत ने कुरनेलियुस से कहा कि वह शमौन पतरस को लेने के लिए संदेशवाहक भेजे, जो याफा में रह रहा था।</w:t>
      </w:r>
    </w:p>
    <w:p>
      <w:pPr/>
      <w:r>
        <w:rPr>
          <w:lang w:val="hi_IN" w:bidi="hi_IN"/>
        </w:rPr>
      </w:r>
      <w:r>
        <w:rPr>
          <w:lang w:val="hi_IN" w:bidi="hi_IN"/>
        </w:rPr>
        <w:t>यह याद रखना महत्वपूर्ण है कि पतरस छत पर है और लगभग दोपहर के समय प्रार्थना कर रहा है।</w:t>
      </w:r>
    </w:p>
    <w:p>
      <w:pPr/>
      <w:r>
        <w:rPr>
          <w:lang w:val="hi_IN" w:bidi="hi_IN"/>
        </w:rPr>
      </w:r>
      <w:r>
        <w:rPr>
          <w:lang w:val="hi_IN" w:bidi="hi_IN"/>
        </w:rPr>
        <w:t xml:space="preserve">यदि आपके समूह ने ऐसा नहीं देखा है, तो रुकें और एक </w:t>
      </w:r>
      <w:r>
        <w:rPr>
          <w:lang w:val="hi_IN" w:bidi="hi_IN"/>
        </w:rPr>
        <w:t>घर जिसकी छत सपाट हो</w:t>
      </w:r>
      <w:r>
        <w:rPr>
          <w:lang w:val="hi_IN" w:bidi="hi_IN"/>
        </w:rPr>
        <w:t xml:space="preserve"> और बाहर सीढ़ियाँ हों की तस्वीर दिखाएँ।</w:t>
      </w:r>
    </w:p>
    <w:p>
      <w:pPr/>
      <w:r>
        <w:rPr>
          <w:lang w:val="hi_IN" w:bidi="hi_IN"/>
        </w:rPr>
      </w:r>
      <w:r>
        <w:rPr>
          <w:lang w:val="hi_IN" w:bidi="hi_IN"/>
        </w:rPr>
        <w:t>यह याद रखना महत्वपूर्ण है कि पतरस के दर्शन में क्या हुआ था।</w:t>
      </w:r>
    </w:p>
    <w:p>
      <w:pPr/>
      <w:r>
        <w:rPr>
          <w:lang w:val="hi_IN" w:bidi="hi_IN"/>
        </w:rPr>
      </w:r>
      <w:r>
        <w:rPr>
          <w:lang w:val="hi_IN" w:bidi="hi_IN"/>
        </w:rPr>
        <w:t>स्वर्ग या आकाश खुलने का संभवतः अर्थ है कि पतरस ने बादलों में एक खुला हुआ स्थान देखा। वह बड़ी चादर एक बड़ा कपड़े का टुकड़ा थी, जिसके चारों कोनों में संभवतः रस्सियाँ बँधी थीं, ताकि कोई उसे नीचे उतार सके। याद रखें कि यहूदी व्यवस्था में कुछ पशुओं को अशुद्ध माना जाता है। यहूदियों को इन पशुओं को खाने की अनुमति नहीं है।</w:t>
      </w:r>
    </w:p>
    <w:p>
      <w:pPr/>
      <w:r>
        <w:rPr>
          <w:lang w:val="hi_IN" w:bidi="hi_IN"/>
        </w:rPr>
      </w:r>
      <w:r>
        <w:rPr>
          <w:lang w:val="hi_IN" w:bidi="hi_IN"/>
        </w:rPr>
        <w:t>यह याद रखना महत्वपूर्ण है कि स्वर्ग से आई आवाज़, अर्थात परमेश्वर, पतरस से कहती है, “जिसे परमेश्वर ने शुद्ध ठहराया है, उसे तू अशुद्ध न कह।” याद रखें कि परमेश्वर और पतरस के बीच बातचीत तीन बार हुई। "अचानक" चादर ऊपर खींच ली गई। इसका अर्थ है कि जैसे ही परमेश्वर ने ये बातें तीन बार कहीं, उसी के तुरंत बाद किसी ने उस चादर को ऊपर खींच लिया।</w:t>
      </w:r>
    </w:p>
    <w:p>
      <w:pPr/>
      <w:r>
        <w:rPr>
          <w:lang w:val="hi_IN" w:bidi="hi_IN"/>
        </w:rPr>
      </w:r>
      <w:r>
        <w:rPr>
          <w:lang w:val="hi_IN" w:bidi="hi_IN"/>
        </w:rPr>
        <w:t>कुरनेलियुस द्वारा भेजे गए पुरुष उसी समय पहुँचते हैं जब पतरस यह समझने की कोशिश कर रहा था कि उस दर्शन का अर्थ क्या था। पतरस ने उनके आने की बात नहीं सुनी, लेकिन परमेश्वर ने उसे बताया कि वे वहाँ थे।</w:t>
      </w:r>
    </w:p>
    <w:p>
      <w:pPr/>
      <w:r>
        <w:rPr>
          <w:lang w:val="hi_IN" w:bidi="hi_IN"/>
        </w:rPr>
      </w:r>
      <w:r>
        <w:rPr>
          <w:lang w:val="hi_IN" w:bidi="hi_IN"/>
        </w:rPr>
        <w:t>पुरुष घर के आँगन के फाटक पर पहुँचते हैं। इस क्षेत्र के घरों के चारों ओर आँगन हुआ करते थे। फाटक एक प्रकार का दरवाजा होता है जो आंगन में पहुँच प्रदान करता है।</w:t>
      </w:r>
    </w:p>
    <w:p>
      <w:pPr/>
      <w:r>
        <w:rPr>
          <w:lang w:val="hi_IN" w:bidi="hi_IN"/>
        </w:rPr>
      </w:r>
      <w:r>
        <w:rPr>
          <w:lang w:val="hi_IN" w:bidi="hi_IN"/>
        </w:rPr>
        <w:t>यह याद रखना महत्वपूर्ण है कि जब कुरनेलियुस के संदेशवाहक उस स्थान पर पहुँचते हैं जहाँ पतरस रह रहा था, तो क्या होता है। पुरुष उस कहानी को बताते हैं कि कुरनेलियुस के साथ क्या हुआ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भोजन तैयार करने वाला व्यक्ति</w:t>
      </w:r>
    </w:p>
    <w:p>
      <w:pPr>
        <w:pStyle w:val="ListBullet"/>
        <w:spacing w:line="240" w:lineRule="auto"/>
        <w:ind w:left="720"/>
      </w:pPr>
      <w:r>
        <w:rPr>
          <w:lang w:val="hi_IN" w:bidi="hi_IN"/>
        </w:rPr>
      </w:r>
      <w:r>
        <w:rPr>
          <w:lang w:val="hi_IN" w:bidi="hi_IN"/>
        </w:rPr>
        <w:t>स्वर्ग से आवाज़</w:t>
      </w:r>
    </w:p>
    <w:p>
      <w:pPr>
        <w:pStyle w:val="ListBullet"/>
        <w:spacing w:line="240" w:lineRule="auto"/>
        <w:ind w:left="720"/>
      </w:pPr>
      <w:r>
        <w:rPr>
          <w:lang w:val="hi_IN" w:bidi="hi_IN"/>
        </w:rPr>
      </w:r>
      <w:r>
        <w:rPr>
          <w:lang w:val="hi_IN" w:bidi="hi_IN"/>
        </w:rPr>
        <w:t>पशु, सरीसृप और पक्षी</w:t>
      </w:r>
    </w:p>
    <w:p>
      <w:pPr>
        <w:pStyle w:val="ListBullet"/>
        <w:spacing w:line="240" w:lineRule="auto"/>
        <w:ind w:left="720"/>
      </w:pPr>
      <w:r>
        <w:rPr>
          <w:lang w:val="hi_IN" w:bidi="hi_IN"/>
        </w:rPr>
      </w:r>
      <w:r>
        <w:rPr>
          <w:lang w:val="hi_IN" w:bidi="hi_IN"/>
        </w:rPr>
        <w:t>कुरनेलियुस के 2 दास और सैनिक</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 xml:space="preserve">स्वर्गदूत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कैसरिया से याफा की यात्रा करने वाले दासों और सैनिकों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कुरनेलियुस के संदेशवाहकों की भूमिका निभाने वाले अभिनेता से पूछें, "आप कैसा महसूस कर रहे हैं?" आप ऐसी बातें सुन सकते हैं, "सम्मानित महसूस करते हैं कि कुरनेलियुस हमें इतनी महत्वपूर्ण यात्रा पर भेजता है," या "पतरस के पास ऐसा क्या अत्यावश्यक संदेश है, यह जानने के लिए उत्सुक हैं," और "चिंतित हैं। यदि हम यह न ढूँढ सकें कि पतरस कहाँ रह रहा है, तो क्या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प्रार्थना करने के लिए छत पर जाने का अभिनय करें। पतरस भूखा हो जाता है और भोजन तैयार करने के लिए कहता है। पतरस के रूप में अभिनय करें कि वह चादर को नीचे उतरते हुए देख रहा है। स्वर्ग से आई आवाज़, अर्थात परमेश्वर, पतरस से कहती है, “उठ, मार और 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"मैं भूखा हूँ, लेकिन मैं यह नहीं खा सकता!" या "उलझन में हूँ। परमेश्वर मुझसे कुछ अशुद्ध खाने के लिए क्यों कहेगा? क्या यह एक परीक्षा है?" और "मुझे विश्वासयोग्य रहने और परमेश्वर की व्यवस्था का पालन करने की आवश्यकता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परमेश्वर के प्रति पतरस की प्रतिक्रिया का अभिनय करें। परमेश्वर पतरस से कहता है, "यदि परमेश्वर ने उसे शुद्ध ठहराया है, तो उसे अशुद्ध न कहो।" यह बातचीत तीन बार होती है। पशुओं की चादर ऊपर स्वर्ग की ओर वापस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अभिनेता से पूछें, "आप कैसा महसूस कर रहे हैं?" आप ऐसी बातें सुन सकते हैं, "मैं पतरस को आने वाले कार्य के लिए तैयार करना चाहता हूँ," और "क्या उसे याद नहीं है कि यीशु ने अशुद्ध लोगों को कैसे शुद्ध किया? मैं सब कुछ शुद्ध करता हूँ।"</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"उलझन में हूँ। इस सब का क्या अर्थ है?" और "जिज्ञासु। परमेश्वर ने यह तीन बार कहा। यह बहुत महत्वपूर्ण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उस घर पर पहुँचने वाले संदेशवाहकों का अभिनय करें जहाँ पतरस रह रहा है। यह याद रखना महत्वपूर्ण है कि पवित्र आत्मा पतरस को क्या बताता है। पतरस पुरुषों से मिलने के लिए नीचे जाता है। संदेशवाहक पतरस को बताते हैं कि वे क्यों आए हैं।</w:t>
      </w:r>
    </w:p>
    <w:p>
      <w:pPr/>
      <w:r>
        <w:rPr>
          <w:lang w:val="hi_IN" w:bidi="hi_IN"/>
        </w:rPr>
      </w:r>
      <w:r>
        <w:rPr>
          <w:lang w:val="hi_IN" w:bidi="hi_IN"/>
        </w:rPr>
        <w:t>यदि आपका समूह चाहता है, तो आप कुरनेलियुस के दासों द्वारा पतरस को दिए गए संदेश का अभिनय कर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कुरनेलियुस के दासों और सैनिकों की भूमिका निभाने वाले अभिनेता से पूछें, "आप कैसा महसूस कर रहे हैं?" आप ऐसी बातें सुन सकते हैं, "खुश हैं कि हमें सही स्थान मिल गया," या "पतरस को संदेश देने के लिए उत्सुक हैं," और "कुरनेलियुस के पास वापस जाने के लिए उत्सुक हैं, लेकिन यात्रा करने के लिए बहुत देर हो गई है।"</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"आभारी हूँ। अब मैं समझ गया कि परमेश्वर ने मुझे यह दर्शन क्यों दिया,” या “कुरनेलियुस के साथ यीशु के विषय में सुसमाचार बाँटने के लिए जाने को लेकर मैं उत्साहित हूँ,” और “अभी भी भूखा हूँ।” मुझे यकीन है कि ये लोग भी कुछ खाना चाहेंगे। उन्होंने बहुत दूर की यात्रा 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अभिनय करें कि वह पुरुषों को रात को रहने के लिए आमंत्रित करता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पतरस छठे पहर या दोपहर के समय </w:t>
      </w:r>
      <w:r>
        <w:rPr>
          <w:b/>
          <w:lang w:val="hi_IN" w:bidi="hi_IN"/>
        </w:rPr>
        <w:t>प्रार्थना</w:t>
      </w:r>
      <w:r>
        <w:rPr>
          <w:lang w:val="hi_IN" w:bidi="hi_IN"/>
        </w:rPr>
        <w:t xml:space="preserve"> करने के लिए छत पर गया। प्रार्थना के लिए उसी शब्द का उपयोग करें जिसका उपयोग आपने पिछले भागों में किया है। </w:t>
      </w:r>
      <w:r>
        <w:rPr>
          <w:b/>
          <w:lang w:val="hi_IN" w:bidi="hi_IN"/>
        </w:rPr>
        <w:t>प्रार्थना</w:t>
      </w:r>
      <w:r>
        <w:rPr>
          <w:lang w:val="hi_IN" w:bidi="hi_IN"/>
        </w:rPr>
        <w:t xml:space="preserve"> की पूरी परिभाषा के लिए मुख्य शब्दावली देखें।</w:t>
      </w:r>
    </w:p>
    <w:p>
      <w:pPr/>
      <w:r>
        <w:rPr>
          <w:lang w:val="hi_IN" w:bidi="hi_IN"/>
        </w:rPr>
      </w:r>
      <w:r>
        <w:rPr>
          <w:lang w:val="hi_IN" w:bidi="hi_IN"/>
        </w:rPr>
        <w:t xml:space="preserve">पतरस </w:t>
      </w:r>
      <w:r>
        <w:rPr>
          <w:b/>
          <w:lang w:val="hi_IN" w:bidi="hi_IN"/>
        </w:rPr>
        <w:t>बेसुध</w:t>
      </w:r>
      <w:r>
        <w:rPr>
          <w:lang w:val="hi_IN" w:bidi="hi_IN"/>
        </w:rPr>
        <w:t xml:space="preserve"> हो गया। इसका अर्थ है कि पतरस अब अपने आसपास के बारे में बेख़बर हो गया, बल्कि वह उस बात से अवगत था जो परमेश्वर उसे दिखाएगा। कुछ अंग्रेजी संस्करण </w:t>
      </w:r>
      <w:r>
        <w:rPr>
          <w:b/>
          <w:lang w:val="hi_IN" w:bidi="hi_IN"/>
        </w:rPr>
        <w:t>दर्शन</w:t>
      </w:r>
      <w:r>
        <w:rPr>
          <w:lang w:val="hi_IN" w:bidi="hi_IN"/>
        </w:rPr>
        <w:t xml:space="preserve"> शब्द का उपयोग करते हैं। एक दर्शन तब होता है जब कोई जाग रहा होता है। </w:t>
      </w:r>
      <w:r>
        <w:rPr>
          <w:b/>
          <w:lang w:val="hi_IN" w:bidi="hi_IN"/>
        </w:rPr>
        <w:t>दर्शन</w:t>
      </w:r>
      <w:r>
        <w:rPr>
          <w:lang w:val="hi_IN" w:bidi="hi_IN"/>
        </w:rPr>
        <w:t xml:space="preserve"> की पूरी परिभाषा के लिए मुख्य शब्दावली देखें।</w:t>
      </w:r>
    </w:p>
    <w:p>
      <w:pPr/>
      <w:r>
        <w:rPr>
          <w:lang w:val="hi_IN" w:bidi="hi_IN"/>
        </w:rPr>
      </w:r>
      <w:r>
        <w:rPr>
          <w:lang w:val="hi_IN" w:bidi="hi_IN"/>
        </w:rPr>
        <w:t xml:space="preserve">पतरस ने </w:t>
      </w:r>
      <w:r>
        <w:rPr>
          <w:b/>
          <w:lang w:val="hi_IN" w:bidi="hi_IN"/>
        </w:rPr>
        <w:t>स्वर्ग</w:t>
      </w:r>
      <w:r>
        <w:rPr>
          <w:lang w:val="hi_IN" w:bidi="hi_IN"/>
        </w:rPr>
        <w:t xml:space="preserve">, या आकाश को खुलते देखा और चारों कोनों से एक बड़ी चादर नीचे उतरी। </w:t>
      </w:r>
      <w:r>
        <w:rPr>
          <w:b/>
          <w:lang w:val="hi_IN" w:bidi="hi_IN"/>
        </w:rPr>
        <w:t>स्वर्ग</w:t>
      </w:r>
      <w:r>
        <w:rPr>
          <w:lang w:val="hi_IN" w:bidi="hi_IN"/>
        </w:rPr>
        <w:t xml:space="preserve"> का अर्थ या तो वह स्थान हो सकता है जहाँ परमेश्वर रहता है या आकाश। इस स्थिति में, अर्थ स्पष्ट नहीं है, इसलिए यहाँ किसी भी अर्थ का उपयोग किया जा सकता है। </w:t>
      </w:r>
      <w:r>
        <w:rPr>
          <w:b/>
          <w:lang w:val="hi_IN" w:bidi="hi_IN"/>
        </w:rPr>
        <w:t>स्वर्ग</w:t>
      </w:r>
      <w:r>
        <w:rPr>
          <w:lang w:val="hi_IN" w:bidi="hi_IN"/>
        </w:rPr>
        <w:t xml:space="preserve"> या </w:t>
      </w:r>
      <w:r>
        <w:rPr>
          <w:b/>
          <w:lang w:val="hi_IN" w:bidi="hi_IN"/>
        </w:rPr>
        <w:t>आकाश</w:t>
      </w:r>
      <w:r>
        <w:rPr>
          <w:lang w:val="hi_IN" w:bidi="hi_IN"/>
        </w:rPr>
        <w:t xml:space="preserve"> के लिए उसी शब्द का उपयोग करें जिसका उपयोग आपने पिछले भागों में किया है। </w:t>
      </w:r>
      <w:r>
        <w:rPr>
          <w:lang w:val="hi_IN" w:bidi="hi_IN"/>
        </w:rPr>
        <w:t>स्वर्ग</w:t>
      </w:r>
      <w:r>
        <w:rPr>
          <w:lang w:val="hi_IN" w:bidi="hi_IN"/>
        </w:rPr>
        <w:t xml:space="preserve"> की पूरी परिभाषा के लिए मुख्य शब्दावली को देखें।</w:t>
      </w:r>
    </w:p>
    <w:p>
      <w:pPr/>
      <w:r>
        <w:rPr>
          <w:lang w:val="hi_IN" w:bidi="hi_IN"/>
        </w:rPr>
      </w:r>
      <w:r>
        <w:rPr>
          <w:lang w:val="hi_IN" w:bidi="hi_IN"/>
        </w:rPr>
        <w:t xml:space="preserve">जब पतरस ने उस बड़ी चादर में देखा, तो उसने कई प्रकार के जानवर, सरीसृप और पक्षी देखे। फिर पतरस ने एक आवाज सुनी जिसमें उससे कहा गया था "उठ, मार और खा।" पतरस ने उत्तर दिया, "बिल्कुल नहीं, </w:t>
      </w:r>
      <w:r>
        <w:rPr>
          <w:b/>
          <w:lang w:val="hi_IN" w:bidi="hi_IN"/>
        </w:rPr>
        <w:t>प्रभु</w:t>
      </w:r>
      <w:r>
        <w:rPr>
          <w:lang w:val="hi_IN" w:bidi="hi_IN"/>
        </w:rPr>
        <w:t>।" यह दिखाता है कि पतरस जानता था कि यह परमेश्वर था जो उससे बात कर रहा था।</w:t>
      </w:r>
    </w:p>
    <w:p>
      <w:pPr/>
      <w:r>
        <w:rPr>
          <w:lang w:val="hi_IN" w:bidi="hi_IN"/>
        </w:rPr>
      </w:r>
      <w:r>
        <w:rPr>
          <w:lang w:val="hi_IN" w:bidi="hi_IN"/>
        </w:rPr>
        <w:t xml:space="preserve">फिर पतरस ने कहा कि उसने कभी कोई भी </w:t>
      </w:r>
      <w:r>
        <w:rPr>
          <w:b/>
          <w:lang w:val="hi_IN" w:bidi="hi_IN"/>
        </w:rPr>
        <w:t>अशुद्ध,</w:t>
      </w:r>
      <w:r>
        <w:rPr>
          <w:lang w:val="hi_IN" w:bidi="hi_IN"/>
        </w:rPr>
        <w:t xml:space="preserve"> अपवित्र या सामान्य चीज़ नहीं खाई थी। यहूदी व्यवस्था ने इन पशुओं को अशुद्ध कहा। </w:t>
      </w:r>
      <w:r>
        <w:rPr>
          <w:b/>
          <w:lang w:val="hi_IN" w:bidi="hi_IN"/>
        </w:rPr>
        <w:t>प्रभु</w:t>
      </w:r>
      <w:r>
        <w:rPr>
          <w:lang w:val="hi_IN" w:bidi="hi_IN"/>
        </w:rPr>
        <w:t xml:space="preserve"> और अशुद्ध के लिए उन्हीं शब्दों का उपयोग करें जिनका उपयोग आपने पिछले भागों में किया है। </w:t>
      </w:r>
      <w:r>
        <w:rPr>
          <w:lang w:val="hi_IN" w:bidi="hi_IN"/>
        </w:rPr>
        <w:t>प्रभु</w:t>
      </w:r>
      <w:r>
        <w:rPr>
          <w:lang w:val="hi_IN" w:bidi="hi_IN"/>
        </w:rPr>
        <w:t xml:space="preserve"> और </w:t>
      </w:r>
      <w:r>
        <w:rPr>
          <w:lang w:val="hi_IN" w:bidi="hi_IN"/>
        </w:rPr>
        <w:t>शुद्ध/अशुद्ध</w:t>
      </w:r>
      <w:r>
        <w:rPr>
          <w:lang w:val="hi_IN" w:bidi="hi_IN"/>
        </w:rPr>
        <w:t xml:space="preserve"> की पूरी परिभाषा के लिए मुख्य शब्दावली देखें।</w:t>
      </w:r>
    </w:p>
    <w:p>
      <w:pPr/>
      <w:r>
        <w:rPr>
          <w:lang w:val="hi_IN" w:bidi="hi_IN"/>
        </w:rPr>
      </w:r>
      <w:r>
        <w:rPr>
          <w:b/>
          <w:lang w:val="hi_IN" w:bidi="hi_IN"/>
        </w:rPr>
        <w:t>पवित्र आत्मा</w:t>
      </w:r>
      <w:r>
        <w:rPr>
          <w:lang w:val="hi_IN" w:bidi="hi_IN"/>
        </w:rPr>
        <w:t xml:space="preserve"> ने पतरस से कहा कि तीन पुरुष उसे ढूँढ रहे थे। पवित्र आत्मा के लिए उसी शब्द का उपयोग करें जिसका उपयोग आपने पिछले भागों में किया है। </w:t>
      </w:r>
      <w:r>
        <w:rPr>
          <w:lang w:val="hi_IN" w:bidi="hi_IN"/>
        </w:rPr>
        <w:t>पवित्र आत्मा</w:t>
      </w:r>
      <w:r>
        <w:rPr>
          <w:lang w:val="hi_IN" w:bidi="hi_IN"/>
        </w:rPr>
        <w:t xml:space="preserve"> की परिभाषा के लिए मुख्य शब्दावली देखें।</w:t>
      </w:r>
    </w:p>
    <w:p>
      <w:pPr/>
      <w:r>
        <w:rPr>
          <w:lang w:val="hi_IN" w:bidi="hi_IN"/>
        </w:rPr>
      </w:r>
      <w:r>
        <w:rPr>
          <w:lang w:val="hi_IN" w:bidi="hi_IN"/>
        </w:rPr>
        <w:t xml:space="preserve">पतरस पुरुषों से बात करने के लिए नीचे गया। उन्होंने पतरस से कहा कि एक रोमी सैन्य अधिकारी, </w:t>
      </w:r>
      <w:r>
        <w:rPr>
          <w:b/>
          <w:lang w:val="hi_IN" w:bidi="hi_IN"/>
        </w:rPr>
        <w:t>सूबेदार</w:t>
      </w:r>
      <w:r>
        <w:rPr>
          <w:lang w:val="hi_IN" w:bidi="hi_IN"/>
        </w:rPr>
        <w:t xml:space="preserve"> कुरनेलियुस ने उन्हें भेजा था। कुरनेलियुस </w:t>
      </w:r>
      <w:r>
        <w:rPr>
          <w:b/>
          <w:lang w:val="hi_IN" w:bidi="hi_IN"/>
        </w:rPr>
        <w:t>परमेश्वर का भय</w:t>
      </w:r>
      <w:r>
        <w:rPr>
          <w:lang w:val="hi_IN" w:bidi="hi_IN"/>
        </w:rPr>
        <w:t xml:space="preserve"> मानने वाला एक व्यक्ति था। सूबेदार और परमेश्वर का भय मानने वाले के लिए उन्हीं शब्दों का उपयोग करें जिनका उपयोग आपने पिछले भागों में किया है। </w:t>
      </w:r>
      <w:r>
        <w:rPr>
          <w:lang w:val="hi_IN" w:bidi="hi_IN"/>
        </w:rPr>
        <w:t>सूबेदार</w:t>
      </w:r>
      <w:r>
        <w:rPr>
          <w:lang w:val="hi_IN" w:bidi="hi_IN"/>
        </w:rPr>
        <w:t xml:space="preserve"> और </w:t>
      </w:r>
      <w:r>
        <w:rPr>
          <w:b/>
          <w:lang w:val="hi_IN" w:bidi="hi_IN"/>
        </w:rPr>
        <w:t>परमेश्वर के भय</w:t>
      </w:r>
      <w:r>
        <w:rPr>
          <w:lang w:val="hi_IN" w:bidi="hi_IN"/>
        </w:rPr>
        <w:t xml:space="preserve"> की पूरी परिभाषा के लिए मुख्य शब्दावली देखें।</w:t>
      </w:r>
    </w:p>
    <w:p>
      <w:pPr/>
      <w:r>
        <w:rPr>
          <w:lang w:val="hi_IN" w:bidi="hi_IN"/>
        </w:rPr>
      </w:r>
      <w:r>
        <w:rPr>
          <w:lang w:val="hi_IN" w:bidi="hi_IN"/>
        </w:rPr>
        <w:t xml:space="preserve">पुरुषों ने पतरस से कहा कि कुरनेलियुस को एक </w:t>
      </w:r>
      <w:r>
        <w:rPr>
          <w:b/>
          <w:lang w:val="hi_IN" w:bidi="hi_IN"/>
        </w:rPr>
        <w:t>पवित्र</w:t>
      </w:r>
      <w:r>
        <w:rPr>
          <w:b/>
          <w:lang w:val="hi_IN" w:bidi="hi_IN"/>
        </w:rPr>
        <w:t xml:space="preserve"> स्वर्गदूत</w:t>
      </w:r>
      <w:r>
        <w:rPr>
          <w:lang w:val="hi_IN" w:bidi="hi_IN"/>
        </w:rPr>
        <w:t xml:space="preserve"> ने निर्देश दिया था कि वह पतरस को कुरनेलियुस के घर आने के लिए बुलाए। स्वर्गदूत और पवित्र के लिए उसी शब्द का उपयोग करें जिसका उपयोग आपने पहले किया है। </w:t>
      </w:r>
      <w:r>
        <w:rPr>
          <w:lang w:val="hi_IN" w:bidi="hi_IN"/>
        </w:rPr>
        <w:t>स्वर्गदूत</w:t>
      </w:r>
      <w:r>
        <w:rPr>
          <w:lang w:val="hi_IN" w:bidi="hi_IN"/>
        </w:rPr>
        <w:t xml:space="preserve"> और </w:t>
      </w:r>
      <w:r>
        <w:rPr>
          <w:lang w:val="hi_IN" w:bidi="hi_IN"/>
        </w:rPr>
        <w:t>पवित्र</w:t>
      </w:r>
      <w:r>
        <w:rPr>
          <w:lang w:val="hi_IN" w:bidi="hi_IN"/>
        </w:rPr>
        <w:t xml:space="preserve"> की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10:23–33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10:23ख-33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10:23ख-33 का ऑडियो संस्करण सबसे आसानी से समझ में आने वाले अनुवाद में सुनें।</w:t>
      </w:r>
    </w:p>
    <w:p>
      <w:pPr/>
      <w:r>
        <w:rPr>
          <w:lang w:val="hi_IN" w:bidi="hi_IN"/>
        </w:rPr>
      </w:r>
      <w:r>
        <w:rPr>
          <w:lang w:val="hi_IN" w:bidi="hi_IN"/>
        </w:rPr>
        <w:t>पिछले भाग में, पतरस याफा में शमौन चर्मकार के घर में रह रहा था। जब वह प्रार्थना कर रहा था, तो उसे परमेश्वर से एक दर्शन मिला। उस दर्शन में, परमेश्वर ने पतरस से कहा कि जिसे परमेश्वर ने शुद्ध किया है, उसे वह अशुद्ध न कहे। जब पतरस दर्शन के बारे में सोच रहा था, तो कुरनेलियुस के संदेशवाहक पहुँचे और पतरस से कहा कि परमेश्वर के एक स्वर्गदूत ने कुरनेलियुस से कहा कि वह पतरस को बुलाए। पतरस ने संदेशवाहकों को रात को रहने के लिए आमंत्रित किया।</w:t>
      </w:r>
    </w:p>
    <w:p>
      <w:pPr/>
      <w:r>
        <w:rPr>
          <w:lang w:val="hi_IN" w:bidi="hi_IN"/>
        </w:rPr>
      </w:r>
      <w:r>
        <w:rPr>
          <w:lang w:val="hi_IN" w:bidi="hi_IN"/>
        </w:rPr>
        <w:t>अगली सुबह पतरस और कुरनेलियुस के दूत—दो सेवक और एक सैनिक—कैसरिया के लिए रवाना हुए। याफा से कुछ भाई, जो यीशु के अनुयायी थे, यात्रा पर उनके साथ शामिल हुए। हमें बाद के एक भाग से पता चलता है कि याफा से छह भाई भी इस यात्रा में पतरस के साथ हो लिए थे। अगले दिन, वे कैसरिया पहुँचे। इसका अर्थ है कि उन्हें रास्ते में कहीं रात बितानी पड़ी। आपको याद होगा कि यह याफा से कैसरिया तक लगभग 50 किलोमीटर या 30 मील का दूरी था। वे शायद चल रहे थे।</w:t>
      </w:r>
    </w:p>
    <w:p>
      <w:pPr/>
      <w:r>
        <w:rPr>
          <w:lang w:val="hi_IN" w:bidi="hi_IN"/>
        </w:rPr>
      </w:r>
      <w:r>
        <w:rPr>
          <w:lang w:val="hi_IN" w:bidi="hi_IN"/>
        </w:rPr>
        <w:t xml:space="preserve">यदि आवश्यकता हो, तो रुकें और एक नक्शा देखें जो </w:t>
      </w:r>
      <w:r>
        <w:rPr>
          <w:lang w:val="hi_IN" w:bidi="hi_IN"/>
        </w:rPr>
        <w:t>याफा और कैसरिया</w:t>
      </w:r>
      <w:r>
        <w:rPr>
          <w:lang w:val="hi_IN" w:bidi="hi_IN"/>
        </w:rPr>
        <w:t xml:space="preserve"> को दिखाता है। इस ऑडियो को यहाँ रोकें।</w:t>
      </w:r>
    </w:p>
    <w:p>
      <w:pPr/>
      <w:r>
        <w:rPr>
          <w:lang w:val="hi_IN" w:bidi="hi_IN"/>
        </w:rPr>
      </w:r>
      <w:r>
        <w:rPr>
          <w:lang w:val="hi_IN" w:bidi="hi_IN"/>
        </w:rPr>
        <w:t>कुरनेलियुस पतरस के आगमन की उम्मीद कर रहा था। कुरनेलियुस ने पतरस का संदेश सुनने के लिए अपने परिवार और करीबी दोस्तों को अपने घर में आमंत्रित किया था। ये लोग शायद कुरनेलियुस की तरह परमेश्वर की आराधना करते थे और उसका सम्मान करते थे। जब पतरस ने घर में प्रवेश किया, तो कुरनेलियुस आराधना करते हुए पतरस के पैरों पर गिरा। "उसके पैरों पर गिरा" का अर्थ है कि कुरनेलियुस ने पतरस के सामने दण्डवत् किया। कुरनेलियुस ने शायद सोचा होगा कि पतरस एक अलौकिक प्राणी था। कुछ लोगों का मानना था कि परमेश्वर के एक संदेशवाहक में परमेश्वर जैसा एक गुण था। पतरस ने कुरनेलियुस को उठाया। इसका अर्थ है कि पतरस ने कुरनेलियुस का हाथ या बाँह पकड़कर उसे खड़ा किया। उसी समय, पतरस ने कुरनेलियुस से कहा "खड़ा हो जा। मैं भी एक इंसान हूँ।" इसका अर्थ था कि पतरस कुरनेलियुस के समान ही था और कुरनेलियुस को पतरस की आराधना नहीं करनी चाहिए। संभवतः पतरस और कुरनेलियुस के बीच यह मुलाकात घर के प्रवेश क्षेत्र में हुई, जहाँ से एक रास्ता मुख्य कक्ष की ओर जाता था।</w:t>
      </w:r>
    </w:p>
    <w:p>
      <w:pPr/>
      <w:r>
        <w:rPr>
          <w:lang w:val="hi_IN" w:bidi="hi_IN"/>
        </w:rPr>
      </w:r>
      <w:r>
        <w:rPr>
          <w:lang w:val="hi_IN" w:bidi="hi_IN"/>
        </w:rPr>
        <w:t>रुकें और चर्चा करें: आपके समुदाय में लोग उन मेहमानों का कहाँ स्वागत करते हैं जो अभी-अभी आपके घर या संपत्ति में प्रवेश किए हैं? विभिन्न प्रकार के मेहमानों का स्वागत किन-किन तरीकों से किया जाता है? विशेष मेहमानों का अभिवादन कैसे किया जाता है? अपेक्षित मेहमानों का स्वागत कैसे किया जाता है? इस ऑडियो को यहाँ रोकें।</w:t>
      </w:r>
    </w:p>
    <w:p>
      <w:pPr/>
      <w:r>
        <w:rPr>
          <w:lang w:val="hi_IN" w:bidi="hi_IN"/>
        </w:rPr>
      </w:r>
      <w:r>
        <w:rPr>
          <w:lang w:val="hi_IN" w:bidi="hi_IN"/>
        </w:rPr>
        <w:t>जब पतरस बात कर रहा था, तो वे घर के मुख्य भाग में चले गए। पतरस ने पाया कि कुरनेलियुस का घराना और उसके मित्र उसके आने की प्रतीक्षा कर रहे थे। इंतजार करने वाले सभी लोग अन्यजाति या गैर-यहूदी थे। पतरस समूह से बात करता है। वह उन्हें एक बात की याद दिलाता है जो उसे निश्चित रूप से पहले से पता था: यहूदी लोगों को किसी गैर-यहूदी के घर में आने की अनुमति नहीं थी। यह यहूदी धार्मिक व्यवस्था के खिलाफ था। यह नियम यहूदी धार्मिक शिक्षकों द्वारा सिखाया गया था, क्योंकि गैर-यहूदी ऐसी वस्तुएँ खाते और छूते थे जिन्हें यहूदी धार्मिक व्यवस्था के अनुसार अशुद्ध, अर्थात परमेश्वर की सेवा के लिए अयोग्य माना जाता था। यदि कोई यहूदी व्यक्ति उन लोगों के साथ जुड़ता है जो अशुद्ध चीजें खाते हैं, तो वे भी अशुद्ध हो जाते थे। फिर पतरस कुरनेलियुस के घर में इकट्ठा हुए लोगों से कहता है कि परमेश्वर ने पतरस को दिखाया है कि उसे किसी भी व्यक्ति को अशुद्ध या साधारण नहीं कहना चाहिए।</w:t>
      </w:r>
    </w:p>
    <w:p>
      <w:pPr/>
      <w:r>
        <w:rPr>
          <w:lang w:val="hi_IN" w:bidi="hi_IN"/>
        </w:rPr>
      </w:r>
      <w:r>
        <w:rPr>
          <w:lang w:val="hi_IN" w:bidi="hi_IN"/>
        </w:rPr>
        <w:t>रुकें और चर्चा करें कि आपकी संस्कृति या समुदाय में कुछ स्थान कौन से हैं जहाँ आपके लिए जाना मना है। आपको वहाँ जाने की अनुमति क्यों नहीं है? यदि आप वहाँ जाते हैं तो क्या होगा? इस ऑडियो को यहाँ रोकें।</w:t>
      </w:r>
    </w:p>
    <w:p>
      <w:pPr/>
      <w:r>
        <w:rPr>
          <w:lang w:val="hi_IN" w:bidi="hi_IN"/>
        </w:rPr>
      </w:r>
      <w:r>
        <w:rPr>
          <w:lang w:val="hi_IN" w:bidi="hi_IN"/>
        </w:rPr>
        <w:t>जब कुरनेलियुस ने पतरस को आने के लिए बुलाया, तो वह बिना किसी आपत्ति के आ गया। इसका अर्थ था कि पतरस ने उस दर्शन के अर्थ को समझा जो परमेश्वर ने उसे दिया था। उसने कुरनेलियुस से मिलने आने के बारे में कई प्रश्न नहीं पूछे। फिर पतरस कुरनेलियुस से कहता है कि वह समझाए कि उसने पतरस को आने के लिए क्यों बुलाया। कुरनेलियुस के संदेशवाहकों ने पहले ही पतरस को कारण बता दिया था। उसने शायद प्रश्न पूछा होगा ताकि इकट्ठा हुए लोग कारण सुन सकें, या पतरस ने शायद अधिक जानकारी प्राप्त करने के लिए प्रश्न पूछा होगा।</w:t>
      </w:r>
    </w:p>
    <w:p>
      <w:pPr/>
      <w:r>
        <w:rPr>
          <w:lang w:val="hi_IN" w:bidi="hi_IN"/>
        </w:rPr>
      </w:r>
      <w:r>
        <w:rPr>
          <w:lang w:val="hi_IN" w:bidi="hi_IN"/>
        </w:rPr>
        <w:t>यहाँ रुकें और चर्चा करें: आपकी भाषा या संस्कृति में, लोग कब ऐसे प्रश्न पूछते हैं जिनका उत्तर वे पहले से जानते हैं? वे इस प्रकार के प्रश्न क्यों पूछते हैं? यदि आप इस प्रकार के प्रश्न नहीं पूछते हैं, तो समूह के रूप में चर्चा करें कि आप पतरस के प्रश्न का अनुवाद कैसे कर सकते हैं। इस ऑडियो को यहाँ रोकें।</w:t>
      </w:r>
    </w:p>
    <w:p>
      <w:pPr/>
      <w:r>
        <w:rPr>
          <w:lang w:val="hi_IN" w:bidi="hi_IN"/>
        </w:rPr>
      </w:r>
      <w:r>
        <w:rPr>
          <w:lang w:val="hi_IN" w:bidi="hi_IN"/>
        </w:rPr>
        <w:t>कुरनेलियुस उस दर्शन का वर्णन करता है जो उसने चार दिन पहले दिन के उसी समय पर देखा था—नौवाँ पहर, या तीन बजे। यह यहूदी प्रार्थना के समय में से एक है। कुरनेलियुस ने कहा "देखो—या अचानक—एक चमकदार कपड़े पहने व्यक्ति मेरे सामने खड़ा हुआ।" आपको पिछले भागों से याद होगा कि इसका अर्थ है कि कुछ अप्रत्याशित घटित हुआ।</w:t>
      </w:r>
    </w:p>
    <w:p>
      <w:pPr/>
      <w:r>
        <w:rPr>
          <w:lang w:val="hi_IN" w:bidi="hi_IN"/>
        </w:rPr>
      </w:r>
      <w:r>
        <w:rPr>
          <w:lang w:val="hi_IN" w:bidi="hi_IN"/>
        </w:rPr>
        <w:t>चमकदार कपड़ों में वह व्यक्ति एक स्वर्गदूत था। फिर कुरनेलियुस बताता है कि स्वर्गदूत ने उसे क्या बताया था। कुरनेलियुस बताता है कि कैसे उसने तुरन्त पतरस को ढूँढने के लिए संदेशवाहकों को भेजा। फिर कुरनेलियुस ने कहा, "आपका आना अच्छा था, या मेहरबानी थी।" कुरनेलियुस पतरस का धन्यवाद कर रहा था। कुरनेलियुस ने कहा कि वे परमेश्वर की उपस्थिति में थे। इसका अर्थ था कि कुरनेलियुस जानता था कि परमेश्वर उनके साथ है। कुरनेलियुस ने “हम” कहा, जिसमें वह स्वयं, उसका घराना और उसके मित्र जो वहाँ उपस्थित थे, शामिल है ताकि जो कुछ परमेश्वर ने पतरस को उन्हें बताने के लिए कहा है, उसे सुन सकें। इसका यह भी अर्थ है कि वे परमेश्वर के संदेश का पालन करने के लिए तैयार थे।</w:t>
      </w:r>
    </w:p>
    <w:p>
      <w:pPr/>
      <w:r>
        <w:rPr>
          <w:lang w:val="hi_IN" w:bidi="hi_IN"/>
        </w:rPr>
      </w:r>
      <w:r>
        <w:rPr>
          <w:lang w:val="hi_IN" w:bidi="hi_IN"/>
        </w:rPr>
        <w:t>रुकें और चर्चा करें: आपकी भाषा में, आप किसी ऐसे व्यक्ति का वर्णन कैसे करेंगे जो सुन रहा था और जो कुछ उसने सुना था उसका पालन करने के लिए तैयार था? इस ऑडियो को यहाँ रोकें।</w:t>
      </w:r>
    </w:p>
    <w:p>
      <w:pPr/>
      <w:r>
        <w:rPr>
          <w:lang w:val="hi_IN" w:bidi="hi_IN"/>
        </w:rPr>
      </w:r>
      <w:r>
        <w:rPr>
          <w:lang w:val="hi_IN" w:bidi="hi_IN"/>
        </w:rPr>
        <w:t>अगले भाग में, पतरस कुरनेलियुस, उसके परिवार और घर में इकट्ठा होने वाले दोस्तों के साथ यीशु के बारे में सुसमाचार साझा करता है।</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10:23ख-33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पतरस, कुरनेलियुस के संदेशवाहक और याफा के कुछ विश्वासी कैसरिया की ओर यात्रा करते हैं।</w:t>
      </w:r>
    </w:p>
    <w:p>
      <w:pPr/>
      <w:r>
        <w:rPr>
          <w:lang w:val="hi_IN" w:bidi="hi_IN"/>
        </w:rPr>
      </w:r>
      <w:r>
        <w:rPr>
          <w:b/>
          <w:lang w:val="hi_IN" w:bidi="hi_IN"/>
        </w:rPr>
        <w:t>दूसरे दृश्य में:</w:t>
      </w:r>
      <w:r>
        <w:rPr>
          <w:lang w:val="hi_IN" w:bidi="hi_IN"/>
        </w:rPr>
        <w:t xml:space="preserve"> पतरस और उसके यात्रा करने वाले साथी कुरनेलियुस के घर पहुँचते हैं। कुरनेलियुस पतरस का अभिवादन करता है।</w:t>
      </w:r>
    </w:p>
    <w:p>
      <w:pPr/>
      <w:r>
        <w:rPr>
          <w:lang w:val="hi_IN" w:bidi="hi_IN"/>
        </w:rPr>
      </w:r>
      <w:r>
        <w:rPr>
          <w:b/>
          <w:lang w:val="hi_IN" w:bidi="hi_IN"/>
        </w:rPr>
        <w:t>तीसरे दृश्य में:</w:t>
      </w:r>
      <w:r>
        <w:rPr>
          <w:lang w:val="hi_IN" w:bidi="hi_IN"/>
        </w:rPr>
        <w:t xml:space="preserve"> वे घर के भीतर जाते हैं, जहाँ कुरनेलियुस का घराना और उसके मित्र पतरस की प्रतीक्षा कर रहे हैं। पतरस समूह से बात करता है।</w:t>
      </w:r>
    </w:p>
    <w:p>
      <w:pPr/>
      <w:r>
        <w:rPr>
          <w:lang w:val="hi_IN" w:bidi="hi_IN"/>
        </w:rPr>
      </w:r>
      <w:r>
        <w:rPr>
          <w:b/>
          <w:lang w:val="hi_IN" w:bidi="hi_IN"/>
        </w:rPr>
        <w:t>चौथे दृश्य में:</w:t>
      </w:r>
      <w:r>
        <w:rPr>
          <w:lang w:val="hi_IN" w:bidi="hi_IN"/>
        </w:rPr>
        <w:t xml:space="preserve"> कुरनेलियुस अपने दर्शन का वर्णन करता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कुरनेलियुस के दो दास और एक सैनिक</w:t>
      </w:r>
    </w:p>
    <w:p>
      <w:pPr>
        <w:pStyle w:val="ListBullet"/>
        <w:spacing w:line="240" w:lineRule="auto"/>
        <w:ind w:left="720"/>
      </w:pPr>
      <w:r>
        <w:rPr>
          <w:lang w:val="hi_IN" w:bidi="hi_IN"/>
        </w:rPr>
      </w:r>
      <w:r>
        <w:rPr>
          <w:lang w:val="hi_IN" w:bidi="hi_IN"/>
        </w:rPr>
        <w:t>याफा के विश्वासी</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कुरनेलियुस का परिवार और मित्र</w:t>
      </w:r>
    </w:p>
    <w:p>
      <w:pPr>
        <w:pStyle w:val="ListBullet"/>
        <w:spacing w:line="240" w:lineRule="auto"/>
        <w:ind w:left="720"/>
      </w:pPr>
      <w:r>
        <w:rPr>
          <w:lang w:val="hi_IN" w:bidi="hi_IN"/>
        </w:rPr>
      </w:r>
      <w:r>
        <w:rPr>
          <w:lang w:val="hi_IN" w:bidi="hi_IN"/>
        </w:rPr>
        <w:t xml:space="preserve">स्वर्गदूत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याफा से कैसरिया तक लगभग 50 किलोमीटर (या 30 मील) की दुरी थी। पतरस और उसके साथी शायद चल रहे थे। उन्हें रात के लिए कहीं रुकना पड़ा। यह याद रखना महत्वपूर्ण है कि इस यात्रा पर याफा के कुछ विश्वासी पतरस के साथ गए।</w:t>
      </w:r>
    </w:p>
    <w:p>
      <w:pPr/>
      <w:r>
        <w:rPr>
          <w:lang w:val="hi_IN" w:bidi="hi_IN"/>
        </w:rPr>
      </w:r>
      <w:r>
        <w:rPr>
          <w:lang w:val="hi_IN" w:bidi="hi_IN"/>
        </w:rPr>
        <w:t xml:space="preserve">यदि आवश्यकता हो, तो रुकें और एक नक्शा देखें जो </w:t>
      </w:r>
      <w:r>
        <w:rPr>
          <w:lang w:val="hi_IN" w:bidi="hi_IN"/>
        </w:rPr>
        <w:t>याफा और कैसरिया</w:t>
      </w:r>
      <w:r>
        <w:rPr>
          <w:lang w:val="hi_IN" w:bidi="hi_IN"/>
        </w:rPr>
        <w:t xml:space="preserve"> को दिखाता है। इस ऑडियो को यहाँ रोकें।</w:t>
      </w:r>
    </w:p>
    <w:p>
      <w:pPr/>
      <w:r>
        <w:rPr>
          <w:lang w:val="hi_IN" w:bidi="hi_IN"/>
        </w:rPr>
      </w:r>
      <w:r>
        <w:rPr>
          <w:lang w:val="hi_IN" w:bidi="hi_IN"/>
        </w:rPr>
        <w:t>याद रखें कि कुरनेलियुस ने अपने परिवार और दोस्तों को इकट्ठा किया ताकि वे पतरस से परमेश्वर का संदेश सुन सकें।</w:t>
      </w:r>
    </w:p>
    <w:p>
      <w:pPr/>
      <w:r>
        <w:rPr>
          <w:lang w:val="hi_IN" w:bidi="hi_IN"/>
        </w:rPr>
      </w:r>
      <w:r>
        <w:rPr>
          <w:lang w:val="hi_IN" w:bidi="hi_IN"/>
        </w:rPr>
        <w:t>यह याद रखना महत्वपूर्ण है कि कुरनेलियुस पतरस का अभिवादन कैसे करता है। वह पतरस से घर के प्रवेश द्वार पर मिलता है। कुरनेलियुस के अभिवादन पर पतरस की प्रतिक्रिया याद रखें।</w:t>
      </w:r>
    </w:p>
    <w:p>
      <w:pPr/>
      <w:r>
        <w:rPr>
          <w:lang w:val="hi_IN" w:bidi="hi_IN"/>
        </w:rPr>
      </w:r>
      <w:r>
        <w:rPr>
          <w:lang w:val="hi_IN" w:bidi="hi_IN"/>
        </w:rPr>
        <w:t>यह याद रखना महत्वपूर्ण है कि कुरनेलियुस को परमेश्वर से दर्शन मिले हुए चार दिन हो गए हैं। कुरनेलियुस अपने दर्शन की कहानी बताता है। याद रखें कि जब कुरनेलियुस प्रार्थना कर रहा था, तो कुछ अप्रत्याशित हुआ। कुरनेलियुस कहता है "देखो" या "अचानक" जो हमें बताता है कि यह अप्रत्याशित है।</w:t>
      </w:r>
    </w:p>
    <w:p>
      <w:pPr/>
      <w:r>
        <w:rPr>
          <w:lang w:val="hi_IN" w:bidi="hi_IN"/>
        </w:rPr>
      </w:r>
      <w:r>
        <w:rPr>
          <w:lang w:val="hi_IN" w:bidi="hi_IN"/>
        </w:rPr>
        <w:t>यह याद रखना महत्वपूर्ण है कि यहूदी लोग आमतौर पर अन्यजातियों के घरों में प्रवेश नहीं करते थे। याद रखें कि पतरस कुरनेलियुस के घर में जाने के लिए क्यों तैयार था।</w:t>
      </w:r>
    </w:p>
    <w:p>
      <w:pPr/>
      <w:r>
        <w:rPr>
          <w:lang w:val="hi_IN" w:bidi="hi_IN"/>
        </w:rPr>
      </w:r>
      <w:r>
        <w:rPr>
          <w:lang w:val="hi_IN" w:bidi="hi_IN"/>
        </w:rPr>
        <w:t>अब समूह को इस भाग और इसमें होने वाली घटनाओं को दृश्‍यमान करने के लिए चित्र,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10:23ब - 33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कुरनेलियुस के 2 दास और एक सैनिक</w:t>
      </w:r>
    </w:p>
    <w:p>
      <w:pPr>
        <w:pStyle w:val="ListBullet"/>
        <w:spacing w:line="240" w:lineRule="auto"/>
        <w:ind w:left="720"/>
      </w:pPr>
      <w:r>
        <w:rPr>
          <w:lang w:val="hi_IN" w:bidi="hi_IN"/>
        </w:rPr>
      </w:r>
      <w:r>
        <w:rPr>
          <w:lang w:val="hi_IN" w:bidi="hi_IN"/>
        </w:rPr>
        <w:t>याफा के विश्वासी</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कुरनेलियुस का परिवार और मित्र</w:t>
      </w:r>
    </w:p>
    <w:p>
      <w:pPr>
        <w:pStyle w:val="ListBullet"/>
        <w:spacing w:line="240" w:lineRule="auto"/>
        <w:ind w:left="720"/>
      </w:pPr>
      <w:r>
        <w:rPr>
          <w:lang w:val="hi_IN" w:bidi="hi_IN"/>
        </w:rPr>
      </w:r>
      <w:r>
        <w:rPr>
          <w:lang w:val="hi_IN" w:bidi="hi_IN"/>
        </w:rPr>
        <w:t xml:space="preserve">स्वर्गदूत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पतरस, कुरनेलियुस के संदेशवाहकों और कैसरिया की यात्रा करने वाले याफा के विश्वासियों का अभिनय करें। वे कुरनेलियुस के घर पहुँचते हैं। कुरनेलियुस पतरस के पैरों पर गिर कर उसे दण्डवत्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कुरनेलियुस की भूमिका निभाने वाले अभिनेता से पूछें, "आप क्या महसूस कर रहे हैं या क्या सोच रहे हैं?" आप ऐसी बातें सुन सकते हैं, जैसे, “अंततः पतरस का यहाँ होना हमारे लिए सम्मान की बात है,” या “यदि परमेश्वर ने मुझे उसे बुलाने के लिए कहा, तो पतरस अवश्य ही बहुत विशेष होगा,” और “मैं उत्सुक हूँ यह सुनने के लिए कि परमेश्वर इस व्यक्ति के द्वारा हमारे लिए क्या संदेश रखता है।”</w:t>
      </w:r>
    </w:p>
    <w:p>
      <w:pPr>
        <w:pStyle w:val="ListBullet"/>
        <w:spacing w:line="240" w:lineRule="auto"/>
        <w:ind w:left="720"/>
      </w:pPr>
      <w:r>
        <w:rPr>
          <w:lang w:val="hi_IN" w:bidi="hi_IN"/>
        </w:rPr>
      </w:r>
      <w:r>
        <w:rPr>
          <w:lang w:val="hi_IN" w:bidi="hi_IN"/>
        </w:rPr>
        <w:t>पतरस का किरदार निभा रहे अभिनेता से पूछें, "आप क्या महसूस कर रहे हैं या क्या सोच रहे हैं?" आप ऐसी बातें सुन सकते हैं, "वह क्या कर रहा है? मैं केवल उसके जैसा एक इंसान हूँ!" या "उठ! इस प्रकार की आराधना केवल परमेश्वर की ही होनी चाहिए।"</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पतरस के रूप में अभिनय करें कि वह कुरनेलियुस को खड़ा होने में सहायता करता है। वे घर के मुख्य भाग में प्रवेश करते हैं जहाँ कुरनेलियुस का परिवार और उसके दोस्त इंतजार कर रहे हैं।</w:t>
      </w:r>
    </w:p>
    <w:p>
      <w:pPr/>
      <w:r>
        <w:rPr>
          <w:lang w:val="hi_IN" w:bidi="hi_IN"/>
        </w:rPr>
      </w:r>
      <w:r>
        <w:rPr>
          <w:lang w:val="hi_IN" w:bidi="hi_IN"/>
        </w:rPr>
        <w:t>पतरस के रूप में अभिनय करें कि वह एकत्रित समूह को बता रहा है कि वह एक गैर-यहूदी के घर में आने के लिए क्यों तैयार है। वह कुरनेलियुस से पूछता है कि उसे वहाँ क्यों बुलाया गया है।</w:t>
      </w:r>
    </w:p>
    <w:p>
      <w:pPr>
        <w:pStyle w:val="ListBullet"/>
        <w:spacing w:line="240" w:lineRule="auto"/>
        <w:ind w:left="720"/>
      </w:pPr>
      <w:r>
        <w:rPr>
          <w:lang w:val="hi_IN" w:bidi="hi_IN"/>
        </w:rPr>
      </w:r>
      <w:r>
        <w:rPr>
          <w:lang w:val="hi_IN" w:bidi="hi_IN"/>
        </w:rPr>
        <w:t>अभिनय को रोकें। कुरनेलियुस के परिवार और दोस्तों की भूमिका निभाने वाले अभिनेताओं से पूछें, "आप क्या महसूस कर रहे हैं या क्या सोच रहे हैं?" आप ऐसी बातें सुन सकते हैं, "वाह, वह सही है! मेरे घर में कभी कोई यहूदी नहीं आता था," या "मैं सोच रहा हूँ कि इतना महत्वपूर्ण क्या है कि कुरनेलियुस ने हम सभी को इकट्ठा किया है," और "यह व्यक्ति कौन है? उसके बारे में इतना विशेष क्या है?"</w:t>
      </w:r>
    </w:p>
    <w:p>
      <w:pPr>
        <w:pStyle w:val="ListBullet"/>
        <w:spacing w:line="240" w:lineRule="auto"/>
        <w:ind w:left="720"/>
      </w:pPr>
      <w:r>
        <w:rPr>
          <w:lang w:val="hi_IN" w:bidi="hi_IN"/>
        </w:rPr>
      </w:r>
      <w:r>
        <w:rPr>
          <w:lang w:val="hi_IN" w:bidi="hi_IN"/>
        </w:rPr>
        <w:t>याफा के विश्वासियों की भूमिका निभाने वाले अभिनेताओं से पूछें, "आप क्या महसूस कर रहे हैं या क्या सोच रहे हैं?" आप ऐसी बातें सुन सकते हैं, "हम यहाँ क्या कर रहे हैं? हम अशुद्ध हो सकते हैं," या "तो पतरस के अजीब दर्शन का यही अर्थ है!" और "यह बहुत रोमांचक है। पता नहीं परमेश्वर क्या करने वाले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कुरनेलियुस का अपने दर्शन के बारे में बताने का अभिनय करें। आप कहानी को बयान करते समय कुरनेलियुस के पास आने वाले स्वर्गदूत का अभिनय भी कर सकते हैं।</w:t>
      </w:r>
    </w:p>
    <w:p>
      <w:pPr/>
      <w:r>
        <w:rPr>
          <w:lang w:val="hi_IN" w:bidi="hi_IN"/>
        </w:rPr>
      </w:r>
      <w:r>
        <w:rPr>
          <w:lang w:val="hi_IN" w:bidi="hi_IN"/>
        </w:rPr>
        <w:t>अभिनय को रोकें। कुरनेलियुस की भूमिका निभाने वाले अभिनेता से पूछें, "आप क्या महसूस कर रहे हैं या क्या सोच रहे हैं?" आप ऐसी बातें सुन सकते हैं, जैसे, “मुझे बहुत खुशी है कि मेरे मित्र और परिवार यहाँ सुनने के लिए उपस्थित हैं,” और “मैं बहुत उत्सुक हूँ। मैं अपनी कहानी जल्दी से बता दूँगा, ताकि मैं आपके माध्यम से परमेश्वर का संदेश सुन सकूँ।"</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10:23ख-33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अगली सुबह पतरस और कुरनेलियुस के दूत—दो सेवक और एक सैनिक—कैसरिया के लिए रवाना हुए। याफा से कुछ </w:t>
      </w:r>
      <w:r>
        <w:rPr>
          <w:b/>
          <w:lang w:val="hi_IN" w:bidi="hi_IN"/>
        </w:rPr>
        <w:t>भाई</w:t>
      </w:r>
      <w:r>
        <w:rPr>
          <w:lang w:val="hi_IN" w:bidi="hi_IN"/>
        </w:rPr>
        <w:t>, जो यीशु के अनुयायी थे, यात्रा पर उनके साथ शामिल हुए। ये पुरुष पतरस के परिवार के सदस्य नहीं थे। नए नियम में, साथी विश्वासियों को अक्सर भाई और बहनों के रूप में जाना जाता है। वे परमेश्वर के परिवार का हिस्सा थे। भाइयों के लिए उसी शब्द का उपयोग करें जिसका उपयोग आपने पिछले भागों में किया है।</w:t>
      </w:r>
    </w:p>
    <w:p>
      <w:pPr/>
      <w:r>
        <w:rPr>
          <w:lang w:val="hi_IN" w:bidi="hi_IN"/>
        </w:rPr>
      </w:r>
      <w:r>
        <w:rPr>
          <w:lang w:val="hi_IN" w:bidi="hi_IN"/>
        </w:rPr>
        <w:t xml:space="preserve">जब पतरस ने घर में प्रवेश किया, तो कुरनेलियुस आराधना करते हुए पतरस के </w:t>
      </w:r>
      <w:r>
        <w:rPr>
          <w:b/>
          <w:lang w:val="hi_IN" w:bidi="hi_IN"/>
        </w:rPr>
        <w:t>पैरों पर गिरा</w:t>
      </w:r>
      <w:r>
        <w:rPr>
          <w:lang w:val="hi_IN" w:bidi="hi_IN"/>
        </w:rPr>
        <w:t xml:space="preserve">। "उसके पैरों पर गिरा" का अर्थ है कि कुरनेलियुस ने पतरस के सामने दण्डवत् किया। कुरनेलियुस ने शायद सोचा होगा कि पतरस एक अलौकिक प्राणी था। पतरस ने कुरनेलियुस को </w:t>
      </w:r>
      <w:r>
        <w:rPr>
          <w:b/>
          <w:lang w:val="hi_IN" w:bidi="hi_IN"/>
        </w:rPr>
        <w:t>उठाया</w:t>
      </w:r>
      <w:r>
        <w:rPr>
          <w:lang w:val="hi_IN" w:bidi="hi_IN"/>
        </w:rPr>
        <w:t xml:space="preserve">। इसका अर्थ है कि पतरस ने कुरनेलियुस का हाथ या बाँह पकड़कर उसे खड़ा किया। उसी समय, पतरस ने कुरनेलियुस से कहा, "खड़ा हो जा। मैं भी एक इंसान हूँ।" इसका अर्थ था कि पतरस कुरनेलियुस के समान ही था और कुरनेलियुस को पतरस की </w:t>
      </w:r>
      <w:r>
        <w:rPr>
          <w:b/>
          <w:lang w:val="hi_IN" w:bidi="hi_IN"/>
        </w:rPr>
        <w:t>आराधना</w:t>
      </w:r>
      <w:r>
        <w:rPr>
          <w:lang w:val="hi_IN" w:bidi="hi_IN"/>
        </w:rPr>
        <w:t xml:space="preserve"> नहीं करनी चाहिए। यदि आवश्यकता हो, तो </w:t>
      </w:r>
      <w:r>
        <w:rPr>
          <w:b/>
          <w:lang w:val="hi_IN" w:bidi="hi_IN"/>
        </w:rPr>
        <w:t>आराधना</w:t>
      </w:r>
      <w:r>
        <w:rPr>
          <w:lang w:val="hi_IN" w:bidi="hi_IN"/>
        </w:rPr>
        <w:t xml:space="preserve"> के बारे में अधिक जानकारी के लिए मुख्य शब्दावली देखें।</w:t>
      </w:r>
    </w:p>
    <w:p>
      <w:pPr/>
      <w:r>
        <w:rPr>
          <w:lang w:val="hi_IN" w:bidi="hi_IN"/>
        </w:rPr>
      </w:r>
      <w:r>
        <w:rPr>
          <w:lang w:val="hi_IN" w:bidi="hi_IN"/>
        </w:rPr>
        <w:t xml:space="preserve">पतरस ने कहा कि </w:t>
      </w:r>
      <w:r>
        <w:rPr>
          <w:b/>
          <w:lang w:val="hi_IN" w:bidi="hi_IN"/>
        </w:rPr>
        <w:t>यहूदी</w:t>
      </w:r>
      <w:r>
        <w:rPr>
          <w:lang w:val="hi_IN" w:bidi="hi_IN"/>
        </w:rPr>
        <w:t xml:space="preserve"> के लिए किसी गैर-यहूदी के घर में प्रवेश करना गैर-कानूनी था। यह नियम यहूदी धार्मिक शिक्षकों द्वारा सिखाया गया था, क्योंकि </w:t>
      </w:r>
      <w:r>
        <w:rPr>
          <w:b/>
          <w:lang w:val="hi_IN" w:bidi="hi_IN"/>
        </w:rPr>
        <w:t>अन्यजाति</w:t>
      </w:r>
      <w:r>
        <w:rPr>
          <w:lang w:val="hi_IN" w:bidi="hi_IN"/>
        </w:rPr>
        <w:t xml:space="preserve">, या गैर-यहूदी ऐसी वस्तुएँ खाते और छूते थे जिन्हें यहूदी धार्मिक व्यवस्था के अनुसार </w:t>
      </w:r>
      <w:r>
        <w:rPr>
          <w:b/>
          <w:lang w:val="hi_IN" w:bidi="hi_IN"/>
        </w:rPr>
        <w:t>अशुद्ध</w:t>
      </w:r>
      <w:r>
        <w:rPr>
          <w:lang w:val="hi_IN" w:bidi="hi_IN"/>
        </w:rPr>
        <w:t xml:space="preserve">, अर्थात परमेश्वर की सेवा के लिए अयोग्य माना जाता था। उनका मानना था कि यदि कोई यहूदी व्यक्ति उन लोगों के साथ जुड़ता है जो अशुद्ध चीजें खाते हैं, तो वे भी अशुद्ध हो जाते थे। फिर पतरस कुरनेलियुस के घर में इकट्ठा हुए लोगों से कहता है कि परमेश्वर ने पतरस को दिखाया है कि उसे किसी भी व्यक्ति को </w:t>
      </w:r>
      <w:r>
        <w:rPr>
          <w:b/>
          <w:lang w:val="hi_IN" w:bidi="hi_IN"/>
        </w:rPr>
        <w:t>अशुद्ध</w:t>
      </w:r>
      <w:r>
        <w:rPr>
          <w:lang w:val="hi_IN" w:bidi="hi_IN"/>
        </w:rPr>
        <w:t xml:space="preserve"> या साधारण नहीं कहना चाहिए। यहूदी, शुद्ध और अशुद्ध के लिए उसी शब्द का उपयोग करें जिसका उपयोग आपने पिछले भागों में किया है। यदि आवश्यकता हो, तो </w:t>
      </w:r>
      <w:r>
        <w:rPr>
          <w:lang w:val="hi_IN" w:bidi="hi_IN"/>
        </w:rPr>
        <w:t>यहूदियों</w:t>
      </w:r>
      <w:r>
        <w:rPr>
          <w:lang w:val="hi_IN" w:bidi="hi_IN"/>
        </w:rPr>
        <w:t xml:space="preserve">, </w:t>
      </w:r>
      <w:r>
        <w:rPr>
          <w:lang w:val="hi_IN" w:bidi="hi_IN"/>
        </w:rPr>
        <w:t>अन्यजाति</w:t>
      </w:r>
      <w:r>
        <w:rPr>
          <w:lang w:val="hi_IN" w:bidi="hi_IN"/>
        </w:rPr>
        <w:t xml:space="preserve">, </w:t>
      </w:r>
      <w:r>
        <w:rPr>
          <w:lang w:val="hi_IN" w:bidi="hi_IN"/>
        </w:rPr>
        <w:t>व्यवस्था</w:t>
      </w:r>
      <w:r>
        <w:rPr>
          <w:lang w:val="hi_IN" w:bidi="hi_IN"/>
        </w:rPr>
        <w:t xml:space="preserve"> और </w:t>
      </w:r>
      <w:r>
        <w:rPr>
          <w:lang w:val="hi_IN" w:bidi="hi_IN"/>
        </w:rPr>
        <w:t>शुद्ध/अशुद्ध</w:t>
      </w:r>
      <w:r>
        <w:rPr>
          <w:lang w:val="hi_IN" w:bidi="hi_IN"/>
        </w:rPr>
        <w:t xml:space="preserve"> के बारे में अधिक जानकारी के लिए मुख्य शब्दावली देखें।</w:t>
      </w:r>
    </w:p>
    <w:p>
      <w:pPr/>
      <w:r>
        <w:rPr>
          <w:lang w:val="hi_IN" w:bidi="hi_IN"/>
        </w:rPr>
      </w:r>
      <w:r>
        <w:rPr>
          <w:lang w:val="hi_IN" w:bidi="hi_IN"/>
        </w:rPr>
        <w:t xml:space="preserve">जब कुरनेलियुस ने अपने दर्शन की कथा सुनाई, तो उसने कहा कि यह </w:t>
      </w:r>
      <w:r>
        <w:rPr>
          <w:b/>
          <w:lang w:val="hi_IN" w:bidi="hi_IN"/>
        </w:rPr>
        <w:t>नौवें पहर</w:t>
      </w:r>
      <w:r>
        <w:rPr>
          <w:lang w:val="hi_IN" w:bidi="hi_IN"/>
        </w:rPr>
        <w:t>, अर्थात दोपहर के लगभग तीन बजे, हुआ था। नौवाँ पहर सूर्योदय के नौ घंटे बाद को दर्शाता है। नौवें पहर के लिए उसी शब्द का उपयोग करें जिसका उपयोग आपने पिछले भागों में किया है।</w:t>
      </w:r>
    </w:p>
    <w:p>
      <w:pPr/>
      <w:r>
        <w:rPr>
          <w:lang w:val="hi_IN" w:bidi="hi_IN"/>
        </w:rPr>
      </w:r>
      <w:r>
        <w:rPr>
          <w:lang w:val="hi_IN" w:bidi="hi_IN"/>
        </w:rPr>
        <w:t xml:space="preserve">कुरनेलियुस की कहानी समाप्त करने के बाद, वह पतरस से कहता है, "हम सभी यहाँ </w:t>
      </w:r>
      <w:r>
        <w:rPr>
          <w:b/>
          <w:lang w:val="hi_IN" w:bidi="hi_IN"/>
        </w:rPr>
        <w:t>परमेश्वर की उपस्थिति में हैं</w:t>
      </w:r>
      <w:r>
        <w:rPr>
          <w:lang w:val="hi_IN" w:bidi="hi_IN"/>
        </w:rPr>
        <w:t xml:space="preserve"> ताकि वह सब सुन सके जो </w:t>
      </w:r>
      <w:r>
        <w:rPr>
          <w:b/>
          <w:lang w:val="hi_IN" w:bidi="hi_IN"/>
        </w:rPr>
        <w:t>प्रभु</w:t>
      </w:r>
      <w:r>
        <w:rPr>
          <w:lang w:val="hi_IN" w:bidi="hi_IN"/>
        </w:rPr>
        <w:t xml:space="preserve"> ने तुझे दिया है।" इसका अर्थ था कि कुरनेलियुस जानता था कि परमेश्वर उनके साथ है। यहाँ प्रभु शब्द परमेश्वर पिता को दर्शाता है, न कि यीशु को। परमेश्वर और प्रभु के लिए उसी शब्द का उपयोग करें जिसका उपयोग आपने पिछले भागों में किया है। </w:t>
      </w:r>
      <w:r>
        <w:rPr>
          <w:lang w:val="hi_IN" w:bidi="hi_IN"/>
        </w:rPr>
        <w:t>परमेश्वर</w:t>
      </w:r>
      <w:r>
        <w:rPr>
          <w:lang w:val="hi_IN" w:bidi="hi_IN"/>
        </w:rPr>
        <w:t xml:space="preserve">और </w:t>
      </w:r>
      <w:r>
        <w:rPr>
          <w:lang w:val="hi_IN" w:bidi="hi_IN"/>
        </w:rPr>
        <w:t>प्रभु परमेश्वर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10:34–48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10:34–48 को सुनें और अपने मन में रखें।</w:t>
      </w:r>
    </w:p>
    <w:p>
      <w:pPr/>
      <w:r>
        <w:rPr>
          <w:lang w:val="hi_IN" w:bidi="hi_IN"/>
        </w:rPr>
      </w:r>
      <w:r>
        <w:rPr>
          <w:lang w:val="hi_IN" w:bidi="hi_IN"/>
        </w:rPr>
        <w:t>यदि सम्भव हो, तो प्रेरितों के काम 10:34–48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10:34–48 का ऑडियो संस्करण सबसे आसानी से समझ में आने वाले अनुवाद में सुनें।</w:t>
      </w:r>
    </w:p>
    <w:p>
      <w:pPr/>
      <w:r>
        <w:rPr>
          <w:lang w:val="hi_IN" w:bidi="hi_IN"/>
        </w:rPr>
      </w:r>
      <w:r>
        <w:rPr>
          <w:lang w:val="hi_IN" w:bidi="hi_IN"/>
        </w:rPr>
        <w:t>पिछले भाग में, पतरस कैसरिया में कुरनेलियुस के घर पहुँचा था। कुरनेलियुस के दोस्त और परिवार के सदस्य पतरस का इंतजार कर रहे थे। पतरस ने कुरनेलियुस से पूछा कि उसने उसे क्यों बुलाया है। कुरनेलियुस पतरस और इकट्ठा हुए लोगों को उस दर्शन के बारे में बताता है जो उसने परमेश्वर से प्राप्त किया था। कुरनेलियुस ने पतरस को आमंत्रित किया ताकि वह उन्हें परमेश्वर की ओर से एक संदेश दे सके।</w:t>
      </w:r>
    </w:p>
    <w:p>
      <w:pPr/>
      <w:r>
        <w:rPr>
          <w:lang w:val="hi_IN" w:bidi="hi_IN"/>
        </w:rPr>
      </w:r>
      <w:r>
        <w:rPr>
          <w:lang w:val="hi_IN" w:bidi="hi_IN"/>
        </w:rPr>
        <w:t>पतरस ने "अपना मुँह खोला," या वह संदेश बोला जो परमेश्वर ने उसे दिया था। “अपना मुँह खोला” एक अभिव्यक्ति है जो दिखाता है कि एक बहुत महत्वपूर्ण भाषण या संदेश आने वाला है।</w:t>
      </w:r>
    </w:p>
    <w:p>
      <w:pPr/>
      <w:r>
        <w:rPr>
          <w:lang w:val="hi_IN" w:bidi="hi_IN"/>
        </w:rPr>
      </w:r>
      <w:r>
        <w:rPr>
          <w:lang w:val="hi_IN" w:bidi="hi_IN"/>
        </w:rPr>
        <w:t>रुकें और चर्चा करें: आपकी भाषा और संस्कृति में, कोई व्यक्ति कैसे दिखाता है कि वह जो शब्द या संदेश दे रहा है, वह बहुत महत्वपूर्ण है? इस ऑडियो को यहाँ रोकें।</w:t>
      </w:r>
    </w:p>
    <w:p>
      <w:pPr/>
      <w:r>
        <w:rPr>
          <w:lang w:val="hi_IN" w:bidi="hi_IN"/>
        </w:rPr>
      </w:r>
      <w:r>
        <w:rPr>
          <w:lang w:val="hi_IN" w:bidi="hi_IN"/>
        </w:rPr>
        <w:t>पतरस ने कहा कि अब वह जानता है कि परमेश्वर पक्षपात या तरफ़दारी नहीं दिखाता। परमेश्वर सभी लोगों या जातियों के प्रति एक ही तरह का व्यवहार करता है। इस उदाहरण में, जाति का अर्थ किसी भी वर्ण, नस्ल या गोत्र से है। परमेश्वर किसी भी समूह के उन सभी लोगों को स्वीकार करता है जो उसका भय मानते हैं या उसका सम्मान करते हैं और सही काम करते हैं। आपको पिछले भाग से याद होगा कि पतरस ने यह सबक परमेश्वर द्वारा दिए गए दर्शन के कारण सीखा था। जब कुरनेलियुस ने पतरस को परमेश्वर से प्राप्त अपने दर्शन के बारे में बताया, तब उसने पतरस के दर्शन की पुष्टि कर दी।</w:t>
      </w:r>
    </w:p>
    <w:p>
      <w:pPr/>
      <w:r>
        <w:rPr>
          <w:lang w:val="hi_IN" w:bidi="hi_IN"/>
        </w:rPr>
      </w:r>
      <w:r>
        <w:rPr>
          <w:lang w:val="hi_IN" w:bidi="hi_IN"/>
        </w:rPr>
        <w:t>फिर पतरस कुरनेलियुस और उसके मेहमानों को उन बातों की याद दिलाता है जो वे पहले से जानते हैं। वे इन बातों को इसलिए जानते हैं क्योंकि वे परमेश्वर का भय मानने वाले या परमेश्वर का सम्मान करने वाले अन्यजाति, या गैर-यहूदी लोग थे। पतरस उन्हें याद दिलाता है कि परमेश्वर ने इस्राएल को एक संदेश भेजा है। जो संदेश प्रचार किया गया, वह यह सुसमाचार है कि लोग प्रतिज्ञा किया गया उद्धारकर्ता यीशु मसीह के द्वारा परमेश्वर के साथ मेल और शांति प्राप्त कर सकते हैं। यीशु सभी लोगों का प्रभु या स्वामी है।</w:t>
      </w:r>
    </w:p>
    <w:p>
      <w:pPr/>
      <w:r>
        <w:rPr>
          <w:lang w:val="hi_IN" w:bidi="hi_IN"/>
        </w:rPr>
      </w:r>
      <w:r>
        <w:rPr>
          <w:lang w:val="hi_IN" w:bidi="hi_IN"/>
        </w:rPr>
        <w:t>पतरस ने उन्हें याद दिलाया कि वे यहूदियों के देश में हुई सभी घटनाओं के बारे में जानते थे। वह वर्णन करता है कि किस प्रकार यूहन्ना बपतिस्मा देनेवाले ने गलील में प्रचार करना आरम्भ किया, यह घोषित करते हुए कि लोगों को बपतिस्मा लेना चाहिए, जो एक विधिपूर्वक स्नान था, यह दर्शाने के लिए कि उन्होंने अपने पापों से फिरकर परमेश्वर की ओर रुख किया है। परमेश्वर ने यीशु पर पवित्र आत्मा और सामर्थ्य उंडेल दी। पतरस ने यीशु को नासरत का यीशु कहा, क्योंकि वह नासरत नगर में पला-बढ़ा था। इस संस्कृति में, लोगों की पहचान अक्सर उस स्थान से होती है जहाँ वे रहते हैं।</w:t>
      </w:r>
    </w:p>
    <w:p>
      <w:pPr/>
      <w:r>
        <w:rPr>
          <w:lang w:val="hi_IN" w:bidi="hi_IN"/>
        </w:rPr>
      </w:r>
      <w:r>
        <w:rPr>
          <w:lang w:val="hi_IN" w:bidi="hi_IN"/>
        </w:rPr>
        <w:t>रुकें और चर्चा करें: आपकी संस्कृति में लोगों के अपने आप को पहचानने के विभिन्न तरीके क्या हैं?</w:t>
      </w:r>
    </w:p>
    <w:p>
      <w:pPr/>
      <w:r>
        <w:rPr>
          <w:lang w:val="hi_IN" w:bidi="hi_IN"/>
        </w:rPr>
      </w:r>
      <w:r>
        <w:rPr>
          <w:lang w:val="hi_IN" w:bidi="hi_IN"/>
        </w:rPr>
        <w:t xml:space="preserve">रुकें और एक नक्शा दिखाएँ जिसमें </w:t>
      </w:r>
      <w:r>
        <w:rPr>
          <w:lang w:val="hi_IN" w:bidi="hi_IN"/>
        </w:rPr>
        <w:t>यहूदिया का गलील क्षेत्र, नासरत नगर और यरूशलेम नगर</w:t>
      </w:r>
      <w:r>
        <w:rPr>
          <w:lang w:val="hi_IN" w:bidi="hi_IN"/>
        </w:rPr>
        <w:t xml:space="preserve"> शामिल हैं। इस ऑडियो को यहाँ रोकें।</w:t>
      </w:r>
    </w:p>
    <w:p>
      <w:pPr/>
      <w:r>
        <w:rPr>
          <w:lang w:val="hi_IN" w:bidi="hi_IN"/>
        </w:rPr>
      </w:r>
      <w:r>
        <w:rPr>
          <w:lang w:val="hi_IN" w:bidi="hi_IN"/>
        </w:rPr>
        <w:t>पतरस उन्हें यह याद दिलाना जारी रखता है कि यीशु ने अच्छे काम किए और उन लोगों को चंगा किया जो शैतान द्वारा सताए गए या नियंत्रित किए गए थे। यीशु ये काम करने में सक्षम था क्योंकि परमेश्वर उसके साथ था। अब पतरस उन्हें ऐसी बातें बताना शुरू करता है जो वे पहले नहीं जानते थे। पतरस ने कहा "हम गवाह थे," जिसका अर्थ है कि प्रेरित या यीशु के बारह सबसे करीबी अनुयायियों ने यीशु के काम देखे थे। वे यहूदिया, यहूदियों के देश, और यरूशलेम, जो यहूदियों की राजधानी थी उसमें यीशु ने जो कुछ किया, उसका प्रत्यक्षदर्शी विवरण दे सकते हैं। यहूदियों ने यीशु को एक वृक्ष पर, अर्थात क्रूस पर, मार डाला; परन्तु परमेश्वर ने उसे तीसरे दिन फिर से जीवित कर दिया। परमेश्वर ने यीशु को, फिर से जीवित होने के बाद उसके चुने हुए अनुयायियों के सामने प्रकट होने की अनुमति दी। आपको लूका के सुसमाचार और प्रेरितों के काम के शुरुआती भागों से याद होगा कि यीशु अपने पुनरुत्थान के बाद कई लोगों के सामने प्रकट हुआ था। यीशु ने अपने सबसे करीबी अनुयायियों के साथ खाया और पिया। यीशु ने इन गवाहों को यह भी आज्ञा दी कि वे सभी लोगों को यीशु के बारे में प्रचार करें और गवाही दें।</w:t>
      </w:r>
    </w:p>
    <w:p>
      <w:pPr/>
      <w:r>
        <w:rPr>
          <w:lang w:val="hi_IN" w:bidi="hi_IN"/>
        </w:rPr>
      </w:r>
      <w:r>
        <w:rPr>
          <w:lang w:val="hi_IN" w:bidi="hi_IN"/>
        </w:rPr>
        <w:t>परमेश्वर ने यीशु को सभी लोगों—जीवितों और मृतकों का न्याय करने के लिए नियुक्त किया था। यीशु जीवितों और मृतकों—दोनों का, चाहे वे यहूदी हों या गैर-यहूदी—न्याय करेगा। यीशु लोगों का न्याय उनके काम के अनुसार करेगा—क्या वे परमेश्वर की आज्ञा मानते थे या नहीं। यह समय के अंत में अंतिम न्याय के दौरान घटित होगा। यहूदी पुराने नियम के पवित्रशास्त्र शिक्षा देते हैं कि परमेश्वर ही वह है जो सब लोगों का न्याय करेगा। यह दिखाता है कि यीशु का परमेश्वर पिता के साथ समान अधिकार है।</w:t>
      </w:r>
    </w:p>
    <w:p>
      <w:pPr/>
      <w:r>
        <w:rPr>
          <w:lang w:val="hi_IN" w:bidi="hi_IN"/>
        </w:rPr>
      </w:r>
      <w:r>
        <w:rPr>
          <w:lang w:val="hi_IN" w:bidi="hi_IN"/>
        </w:rPr>
        <w:t>रुकें और चर्चा करें: आपकी संस्कृति में कोई न्यायाधीश कैसे बन जाता है? इस ऑडियो को यहाँ रोकें।</w:t>
      </w:r>
    </w:p>
    <w:p>
      <w:pPr/>
      <w:r>
        <w:rPr>
          <w:lang w:val="hi_IN" w:bidi="hi_IN"/>
        </w:rPr>
      </w:r>
      <w:r>
        <w:rPr>
          <w:lang w:val="hi_IN" w:bidi="hi_IN"/>
        </w:rPr>
        <w:t>पतरस ने कहा कि पुराना नियम के यहूदी भविष्यद्वक्ता भी यीशु के विषय में गवाही देते हैं। पतरस मसीहा, जो प्रतिज्ञा किया गया उद्धारकर्ता है, उसके बारे में भविष्यद्वाणियों का उल्लेख कर रहा है। ये भविष्यद्वक्ता घोषणा करते हैं कि जो कोई भी प्रतिज्ञा किया गया उद्धारकर्ता यीशु पर विश्वास करता है, वह अपने पापों—अर्थात परमेश्वर के प्रति अवज्ञा—की क्षमा प्राप्त करेगा। यह क्षमा यीशु के नाम या अधिकार के माध्यम से आती है। आपको याद होगा कि जब यीशु ने लकवे के मारे व्यक्ति को चंगा किया, तो यीशु ने कहा कि उसके पास पाप को क्षमा करने का अधिकार है।</w:t>
      </w:r>
    </w:p>
    <w:p>
      <w:pPr/>
      <w:r>
        <w:rPr>
          <w:lang w:val="hi_IN" w:bidi="hi_IN"/>
        </w:rPr>
      </w:r>
      <w:r>
        <w:rPr>
          <w:lang w:val="hi_IN" w:bidi="hi_IN"/>
        </w:rPr>
        <w:t>जब पतरस एकत्रित लोगों के साथ यह संदेश बाँट रहा था, तब जिन्होंने संदेश सुना उन सब पर पवित्र आत्मा उतर आया और उन सब पर अधिकार कर लिया। पवित्र आत्मा ने कुरनेलियुस, उसके परिवार और दोस्तों को उसी तरह भर दिया या नियंत्रित किया, जैसे पिन्तेकुस्त के दिन विश्वासियों को पवित्र आत्मा ने भरा था। वे अन्यजाति या गैर-यहूदी थे। खतना किए गए यहूदी विश्वासी, जो पतरस के साथ गए थे, वे आश्चर्यचकित थे। आपको याद होगा कि खतना परमेश्वर और उसके विशेष लोगों, अर्थात यहूदियों, के बीच वाचा या समझौते का चिन्ह था। खतना सभी यहूदी पुरुषों या किसी भी गैर-यहूदी की आवश्यकता है जो यहूदी धार्मिक व्यवस्थाओं का पालन करना चाहते हैं। ये पुरुष आश्चर्यचकित थे कि परमेश्वर ने खतना नहीं किए गए या गैर-यहूदी लोगों को पवित्र आत्मा का उपहार दिया। यीशु में विश्वास करने वाले यहूदी विश्वासियों ने गैर-यहूदियों को अन्य भाषाओं में बोलते और परमेश्वर की स्तुति करते हुए सुना। यहाँ "अन्य भाषाओं में बोलने का अर्थ शायद यह है कि वे उन शब्दों या भाषाओं में बात करते थे जो उन्होंने नहीं सीखा था और जो पवित्र आत्मा ने उन्हें बोलने की क्षमता दी थी। आपको याद होगा कि यह उसी तरह का अनुभव है जो पिन्तेकुस्त के दिन यरूशलेम में 120 विश्वासियों के साथ हुआ था।</w:t>
      </w:r>
    </w:p>
    <w:p>
      <w:pPr/>
      <w:r>
        <w:rPr>
          <w:lang w:val="hi_IN" w:bidi="hi_IN"/>
        </w:rPr>
      </w:r>
      <w:r>
        <w:rPr>
          <w:lang w:val="hi_IN" w:bidi="hi_IN"/>
        </w:rPr>
        <w:t>रुकें और चर्चा करें: उस समय के बारे में एक कहानी सुनाएँ जब कुछ पूरी तरह से अनपेक्षित हुआ हो। देख रहे लोगों ने जो हुआ उस पर कैसे प्रतिक्रिया दी?</w:t>
      </w:r>
    </w:p>
    <w:p>
      <w:pPr/>
      <w:r>
        <w:rPr>
          <w:lang w:val="hi_IN" w:bidi="hi_IN"/>
        </w:rPr>
      </w:r>
      <w:r>
        <w:rPr>
          <w:lang w:val="hi_IN" w:bidi="hi_IN"/>
        </w:rPr>
        <w:t>वैकल्पिक कार्य: अपने समूह में से किसी को प्रेरितों के काम के पहले भाग से पिन्तेकुस्त के दौरान पवित्र आत्मा के आगमन की कहानी बताने को बोलें। इस ऑडियो को यहाँ रोकें।</w:t>
      </w:r>
    </w:p>
    <w:p>
      <w:pPr/>
      <w:r>
        <w:rPr>
          <w:lang w:val="hi_IN" w:bidi="hi_IN"/>
        </w:rPr>
      </w:r>
      <w:r>
        <w:rPr>
          <w:lang w:val="hi_IN" w:bidi="hi_IN"/>
        </w:rPr>
        <w:t>जब यह हुआ, तो पतरस ने प्रश्न के रूप में एक कथन दिया: "क्या कोई इन लोगों को पानी से बपतिस्मा लेने से रोक सकता है?" पतरस कह रहा था कि कुरनेलियुस, उसका घराना और उसके मित्र बपतिस्मा लें, अर्थात जल से विधिपूर्वक स्नान करें, ताकि यह प्रकट हो कि वे अब यीशु का अनुसरण करते हैं। पतरस का ऐसा कहने का कारण यह है कि परमेश्वर ने उन्हें पवित्र आत्मा का उपहार दिया है, ठीक उसी तरह जैसे उसने यहूदी विश्वासियों को दिया था।</w:t>
      </w:r>
    </w:p>
    <w:p>
      <w:pPr/>
      <w:r>
        <w:rPr>
          <w:lang w:val="hi_IN" w:bidi="hi_IN"/>
        </w:rPr>
      </w:r>
      <w:r>
        <w:rPr>
          <w:lang w:val="hi_IN" w:bidi="hi_IN"/>
        </w:rPr>
        <w:t>फिर पतरस ने आज्ञा दी कि यीशु के नए अनुयायियों को यीशु के नाम पर बपतिस्मा दिया जाए। अधिकांश विद्वान मानते हैं कि पतरस वह व्यक्ति था जिसने नए विश्वासियों को बपतिस्मा दिया। एक और संभावना यह है कि याफा के यहूदी विश्वासियों ने नए विश्वासियों को बपतिस्मा दिया। पतरस की आज्ञा की व्याख्या तीन तरीकों से एक में की जा सकती है। सबसे पहले, यह हो सकता है कि पतरस ने नए विश्वासियों को बपतिस्मा लेने की आज्ञा दी। एक और संभावना यह थी कि पतरस ने याफा के विश्वासियों को बपतिस्मा देने की आज्ञा दी। तीसरा विकल्प यह है कि पतरस ने किसी को आज्ञा दी कि वह बपतिस्मा के लिए एक स्थान तैयार करे।</w:t>
      </w:r>
    </w:p>
    <w:p>
      <w:pPr/>
      <w:r>
        <w:rPr>
          <w:lang w:val="hi_IN" w:bidi="hi_IN"/>
        </w:rPr>
      </w:r>
      <w:r>
        <w:rPr>
          <w:lang w:val="hi_IN" w:bidi="hi_IN"/>
        </w:rPr>
        <w:t>कुरनेलियुस ने पतरस से कहा कि वह कई दिनों तक यीशु के नए अनुयायियों के साथ रहे। पतरस ने शायद कुरनेलियुस और नए विश्वासियों को यीशु के बारे में और अधिक बताना जारी रखा। याफा के विश्वासी भी शायद पतरस के साथ रहे। कुरनेलियुस के साथ रहने से, पतरस दिखाता है कि वह उन विश्वासियों को स्वीकार करता है जो गैर-यहूदी हैं। यहूदी व्यवस्था यहूदियों को किसी गैर-यहूदी से मेहमाननवाज़ी स्वीकार करने से रोकता है। हम बाद के भाग में सीखेंगे कि याफा के विश्वासी पतरस के साथ यरूशलेम वापस गए।</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10:34–48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कल्पांकित करने की कोशिश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पतरस कुरनेलियुस के घर में इकट्ठा हुए समूह से बात करता है।</w:t>
      </w:r>
    </w:p>
    <w:p>
      <w:pPr/>
      <w:r>
        <w:rPr>
          <w:lang w:val="hi_IN" w:bidi="hi_IN"/>
        </w:rPr>
      </w:r>
      <w:r>
        <w:rPr>
          <w:b/>
          <w:lang w:val="hi_IN" w:bidi="hi_IN"/>
        </w:rPr>
        <w:t>दूसरा दृश्य:</w:t>
      </w:r>
      <w:r>
        <w:rPr>
          <w:lang w:val="hi_IN" w:bidi="hi_IN"/>
        </w:rPr>
        <w:t xml:space="preserve"> जब पतरस बोल रहा था, तो पवित्र आत्मा कुरनेलियुस, उसके परिवार और उसके दोस्तों पर आता है। उन्होंने अन्य भाषाओं में बात करना शुरू किया।</w:t>
      </w:r>
    </w:p>
    <w:p>
      <w:pPr/>
      <w:r>
        <w:rPr>
          <w:lang w:val="hi_IN" w:bidi="hi_IN"/>
        </w:rPr>
      </w:r>
      <w:r>
        <w:rPr>
          <w:b/>
          <w:lang w:val="hi_IN" w:bidi="hi_IN"/>
        </w:rPr>
        <w:t>तीसरा दृश्य:</w:t>
      </w:r>
      <w:r>
        <w:rPr>
          <w:lang w:val="hi_IN" w:bidi="hi_IN"/>
        </w:rPr>
        <w:t xml:space="preserve"> पतरस कहता है कि यीशु के नए अनुयायियों को बपतिस्मा लेना चाहिए।</w:t>
      </w:r>
    </w:p>
    <w:p>
      <w:pPr/>
      <w:r>
        <w:rPr>
          <w:lang w:val="hi_IN" w:bidi="hi_IN"/>
        </w:rPr>
      </w:r>
      <w:r>
        <w:rPr>
          <w:b/>
          <w:lang w:val="hi_IN" w:bidi="hi_IN"/>
        </w:rPr>
        <w:t>चौथा दृश्य:</w:t>
      </w:r>
      <w:r>
        <w:rPr>
          <w:lang w:val="hi_IN" w:bidi="hi_IN"/>
        </w:rPr>
        <w:t xml:space="preserve"> पतरस और याफा के विश्वासी कई दिनों तक कुरनेलियुस और नए विश्वासियों के साथ रहते हैं।</w:t>
      </w:r>
    </w:p>
    <w:p>
      <w:pPr/>
      <w:r>
        <w:rPr>
          <w:lang w:val="hi_IN" w:bidi="hi_IN"/>
        </w:rPr>
      </w:r>
      <w:r>
        <w:rPr>
          <w:lang w:val="hi_IN" w:bidi="hi_IN"/>
        </w:rPr>
        <w:t>इस कहानी के पात्रों में शामिल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पिछले भाग में कुरनेलियुस ने पतरस को अपने घराने और मित्रों को संदेश देने के लिए आमंत्रित किया था। वे सभी कुरनेलियुस के घर में इकट्ठा हुए थे।</w:t>
      </w:r>
    </w:p>
    <w:p>
      <w:pPr/>
      <w:r>
        <w:rPr>
          <w:lang w:val="hi_IN" w:bidi="hi_IN"/>
        </w:rPr>
      </w:r>
      <w:r>
        <w:rPr>
          <w:lang w:val="hi_IN" w:bidi="hi_IN"/>
        </w:rPr>
        <w:t>यह याद रखना महत्वपूर्ण है कि पतरस के साथ याफा से यीशु के यहूदी अनुयायी भी आए थे।</w:t>
      </w:r>
    </w:p>
    <w:p>
      <w:pPr/>
      <w:r>
        <w:rPr>
          <w:lang w:val="hi_IN" w:bidi="hi_IN"/>
        </w:rPr>
      </w:r>
      <w:r>
        <w:rPr>
          <w:lang w:val="hi_IN" w:bidi="hi_IN"/>
        </w:rPr>
        <w:t>यह याद रखना महत्वपूर्ण है कि कुरनेलियुस और उसके घर में इकट्ठा हुए लोग अन्यजाति, या गैर-यहूदी थे, जो परमेश्वर का सम्मान करते थे और उसकी आराधना करते थे। पतरस उन्हें उन बातों की याद दिलाता है जो वे पहले से जानते थे। उसने उन्हें यूहन्ना बपतिस्मा देने वाले और यीशु से संबंधित घटनाओं के बारे में याद दिलाया।</w:t>
      </w:r>
    </w:p>
    <w:p>
      <w:pPr/>
      <w:r>
        <w:rPr>
          <w:lang w:val="hi_IN" w:bidi="hi_IN"/>
        </w:rPr>
      </w:r>
      <w:r>
        <w:rPr>
          <w:lang w:val="hi_IN" w:bidi="hi_IN"/>
        </w:rPr>
        <w:t>पतरस एक शब्दचित्र का उपयोग करता है यह बताने के लिए कि परमेश्वर ने यीशु को पवित्र आत्मा की शक्ति दी। वह कहता है कि परमेश्वर ने यीशु को पवित्र आत्मा और शक्ति से अभिषिक्त किया, ठीक वैसे ही जैसे किसी को तेल से अभिषिक्त किया जाता है, ताकि दिखाया जा सके कि उसे दिव्य कृपा प्राप्त है और वह परमेश्वर की विशेष सेवा के लिए नियुक्त है।</w:t>
      </w:r>
    </w:p>
    <w:p>
      <w:pPr/>
      <w:r>
        <w:rPr>
          <w:lang w:val="hi_IN" w:bidi="hi_IN"/>
        </w:rPr>
      </w:r>
      <w:r>
        <w:rPr>
          <w:lang w:val="hi_IN" w:bidi="hi_IN"/>
        </w:rPr>
        <w:t>फिर पतरस ने उन्हें ऐसी बातों के बारे में बताना जारी रखा जो वे नहीं जानते थे। पतरस इन बातों को जानता था क्योंकि वह घटनाओं का चश्मदीद गवाह था। पतरस ने उन्हें बताया कि कैसे यीशु मर गया, लेकिन परमेश्वर ने यीशु को जीवित किया। सभी यहूदी लोगों ने यीशु को जीवित नहीं देखा, लेकिन यीशु के अनुयायियों ने उसे देखा। यीशु ने अपने अनुयायियों को आज्ञा दी कि वे यह सुसमाचार सभी को बताएँ। फिर पतरस यीशु पर विश्वास के माध्यम से पापों की क्षमा का संदेश समूह के साथ साझा करता है। पतरस ने उनसे कहा कि यदि कोई यीशु पर विश्वास करता है, तो परमेश्वर उस व्यक्ति के पापों को क्षमा करेगा।</w:t>
      </w:r>
    </w:p>
    <w:p>
      <w:pPr/>
      <w:r>
        <w:rPr>
          <w:lang w:val="hi_IN" w:bidi="hi_IN"/>
        </w:rPr>
      </w:r>
      <w:r>
        <w:rPr>
          <w:lang w:val="hi_IN" w:bidi="hi_IN"/>
        </w:rPr>
        <w:t>जब पतरस बोल रहा था, तो पवित्र आत्मा संदेश सुनने वाले लोगों पर आया या उन पर नियंत्रण कर लिया। उन्होंने उन भाषाओं में बात करना शुरू किया जो उन्होंने पहले कभी नहीं सीखी थीं और परमेश्वर की स्तुति करने लगे। यहूदी विश्वासी आश्चर्यचकित थे कि परमेश्वर ने वहाँ इकट्ठा हुए अन्यजातियों को पवित्र आत्मा का उपहार दिया था।</w:t>
      </w:r>
    </w:p>
    <w:p>
      <w:pPr/>
      <w:r>
        <w:rPr>
          <w:lang w:val="hi_IN" w:bidi="hi_IN"/>
        </w:rPr>
      </w:r>
      <w:r>
        <w:rPr>
          <w:lang w:val="hi_IN" w:bidi="hi_IN"/>
        </w:rPr>
        <w:t>पतरस यहूदी विश्वासियों से एक प्रश्न पूछता है जिसका उत्तर उसे उनसे पाने की उम्मीद नहीं की। पतरस ने पूछा, “क्या अब कोई इन्हें जल से रोक सकता है कि ये बपतिस्मा न पाएँ, जिन्होंने हमारे समान पवित्र आत्मा पाया है?” पतरस कह रहा था कि कोई भी आपत्ति नहीं कर सकता था। वे सभी परमेश्वर का काम देख रहे थे। फिर पतरस ने नए विश्वासियों को बपतिस्मा लेने की आज्ञा दी।</w:t>
      </w:r>
    </w:p>
    <w:p>
      <w:pPr/>
      <w:r>
        <w:rPr>
          <w:lang w:val="hi_IN" w:bidi="hi_IN"/>
        </w:rPr>
      </w:r>
      <w:r>
        <w:rPr>
          <w:lang w:val="hi_IN" w:bidi="hi_IN"/>
        </w:rPr>
        <w:t>नए विश्वासियों, जिनमें कुरनेलियुस, उसका घराना और उसके मित्र शामिल थे, उन्होंने पतरस से कई दिनों तक उनके साथ रहने का अनुरोध किया।</w:t>
      </w:r>
    </w:p>
    <w:p>
      <w:pPr/>
      <w:r>
        <w:rPr>
          <w:lang w:val="hi_IN" w:bidi="hi_IN"/>
        </w:rPr>
      </w:r>
      <w:r>
        <w:rPr>
          <w:lang w:val="hi_IN" w:bidi="hi_IN"/>
        </w:rPr>
        <w:t>अब समूह को इस भाग और इसमें होने वाली घटनाओं को दृश्‍यमान करने के लिए चित्र,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10:34–48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कुरनेलियुस</w:t>
      </w:r>
    </w:p>
    <w:p>
      <w:pPr>
        <w:pStyle w:val="ListBullet"/>
        <w:spacing w:line="240" w:lineRule="auto"/>
        <w:ind w:left="720"/>
      </w:pPr>
      <w:r>
        <w:rPr>
          <w:lang w:val="hi_IN" w:bidi="hi_IN"/>
        </w:rPr>
      </w:r>
      <w:r>
        <w:rPr>
          <w:lang w:val="hi_IN" w:bidi="hi_IN"/>
        </w:rPr>
        <w:t>कुरनेलियुस का परिवार और मित्र</w:t>
      </w:r>
    </w:p>
    <w:p>
      <w:pPr>
        <w:pStyle w:val="ListBullet"/>
        <w:spacing w:line="240" w:lineRule="auto"/>
        <w:ind w:left="720"/>
      </w:pPr>
      <w:r>
        <w:rPr>
          <w:lang w:val="hi_IN" w:bidi="hi_IN"/>
        </w:rPr>
      </w:r>
      <w:r>
        <w:rPr>
          <w:lang w:val="hi_IN" w:bidi="hi_IN"/>
        </w:rPr>
        <w:t>याफा के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पिछले भाग में, पतरस और याफा से यीशु के छह यहूदी अनुयायी कैसरिया में कुरनेलियुस के घर पहुँचे। कुरनेलियुस ने अपने परिवार और दोस्तों को एक साथ बुलाया था। कुरनेलियुस ने पतरस और याफा के पुरुषों का अपने घर में स्वागत किया। कुरनेलियुस ने पतरस से कहा कि वह उन्हें परमेश्वर की ओर से एक संदेश दे। यदि यह आपके समूह के लिए सहायक है, तो आप इस दृश्य को अपने नाटक के हिस्से के रूप में शामिल कर सकते हैं।</w:t>
      </w:r>
    </w:p>
    <w:p>
      <w:pPr/>
      <w:r>
        <w:rPr>
          <w:lang w:val="hi_IN" w:bidi="hi_IN"/>
        </w:rPr>
      </w:r>
      <w:r>
        <w:rPr>
          <w:lang w:val="hi_IN" w:bidi="hi_IN"/>
        </w:rPr>
        <w:t>पतरस का भीड़ को संबोधित करने का अभिनय करें। वह उनसे कहता है कि अब वह जानता है कि परमेश्वर पक्षपात या तरफ़दारी नहीं दिखाता। परमेश्वर उन सभी लोगों को स्वीकार करता है जो परमेश्वर का सम्मान करते हैं और वह करते हैं जो उसे स्वीकार्य है। पतरस लोगों को उन बातों की याद दिलाता है जो वे पहले से जानते हैं—यीशु के जीवन की हाल की घटनाएँ।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किरदार निभा रहे अभिनेता से पूछें, "आप कैसा महसूस कर रहे हैं या क्या सोच रहे हैं?" वह व्यक्ति इस तरह के उत्तर दे सकता है, जैसे "खुश हूँ कि परमेश्वर ने मुझे दर्शन दिया कि मुझे यह दिखाए कि वह सभी लोगों को स्वीकार करता है," या "कुरनेलियुस और उसके परिवार के साथ यीशु के बारे में साझा करने में सक्षम होना में सम्मानित महसूस करता हूँ," और "यह देखने के लिए उत्सुक हूँ कि इस यात्रा के लिए परमेश्वर का उद्देश्य क्या है।"</w:t>
      </w:r>
    </w:p>
    <w:p>
      <w:pPr>
        <w:pStyle w:val="ListBullet"/>
        <w:spacing w:line="240" w:lineRule="auto"/>
        <w:ind w:left="720"/>
      </w:pPr>
      <w:r>
        <w:rPr>
          <w:lang w:val="hi_IN" w:bidi="hi_IN"/>
        </w:rPr>
      </w:r>
      <w:r>
        <w:rPr>
          <w:lang w:val="hi_IN" w:bidi="hi_IN"/>
        </w:rPr>
        <w:t>कुरनेलियुस की भूमिका निभाने वाले अभिनेता से पूछें, "आप कैसा महसूस कर रहे हैं या क्या सोच रहे हैं?" वह व्यक्ति इस तरह उत्तर दे सकता है "आशा रखता हूँ। मैं जानना चाहता हूँ कि पतरस के माध्यम से परमेश्वर के पास मेरे लिए क्या संदेश है," या "यीशु के बारे में और सुनने के लिए उत्सुक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पतरस का अभिनय करें कि वह ऐसी बातें साझा करता है जो कुरनेलियुस और इकट्ठा हुए लोग नहीं जानते थे। पतरस बताता है कि कैसे वह और यीशु के अन्य करीबी अनुयायी यीशु की मृत्यु, दफनाने और पुनरुत्थान के चश्मदीद गवाह थे। वह उन्हें बताता है कि कैसे यीशु अपने अनुयायियों के सामने प्रकट हुआ और उनके साथ भोजन किया। पतरस इकट्ठा हुए लोगों से कहता है कि यीशु ने अपने अनुयायियों को आज्ञा दी कि वे दूसरों को बताएँ कि परमेश्वर ने यीशु को सभी लोगों का न्यायी होने के लिए नियुक्त किया है। पतरस उन्हें बताता है कि परमेश्वर के भविष्यद्वक्ताओं ने भी पुष्टि की है कि पापों की क्षमा यीशु में विश्वास करने से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कुरनेलियुस के परिवार की भूमिका निभाने वाले अभिनेता से पूछें, "आप कैसा महसूस कर रहे हैं या क्या सोच रहे हैं?" वह व्यक्ति इस तरह उत्तर दे सकता है, “जो यीशु के साथ था उस व्यक्ति से यीशु के बारे में सुनकर उत्साहित हूँ,” या “संतुष्ट हूँ। आखिरकार मुझे समझ आ गया कि हर चीज़ का क्या मतलब है," और "मैं विश्वास करता हूँ! मुझे अभी परमेश्वर की स्तुति करने का मन कर रहा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पतरस का संदेश सुनने वाले लोगों पर पवित्र आत्मा का नियंत्रण रखने का अभिनय करें। वे उन भाषाओं में बात करना शुरू करते हैं जो उन्होंने पहले कभी नहीं सीखी थीं और परमेश्वर की स्तुति करते हैं। यहूदी विश्वासी आश्चर्यचकित थे कि परमेश्वर ने वहाँ इकट्ठा हुए अन्यजातियों को पवित्र आत्मा का उपहार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याफा में विश्वासियों की भूमिका निभाने वाले अभिनेता से पूछें, "आप कैसा महसूस कर रहे हैं या कैसा सोच रहे हैं?" वह व्यक्ति इस तरह उत्तर दे सकता है, "मैं जिज्ञासु हूँ। ये अन्यजाति अन्य भाषाओं में क्यों बात कर रहे हैं?" या "यह अद्भुत है! हमारी तरह, उन्हें पवित्र आत्मा द्वारा सामर्थ्य दिया गया है!" और "उत्साहित हूँ। मैं अन्य विश्वासियों को यह बताने के लिए इंतजार नहीं कर सकता कि हमने यहाँ क्या अनुभव किया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पतरस को याफा के विश्वासियों से पूछते हुए कहा, “क्या अब कोई इन्हें जल से रोक सकता है कि ये बपतिस्मा न पाएँ, जिन्होंने हमारे समान पवित्र आत्मा पाया है?” पतरस नए विश्वासियों को बपतिस्मा लेने की आज्ञा देता है। बपतिस्मा का अभिनय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याफा के विश्वासियों की भूमिका निभाने वाले अभिनेता से पूछें, "आप कैसा महसूस कर रहे हैं या कैसा सोच रहे हैं?" वह व्यक्ति इस तरह उत्तर दे सकता है, "मैं आश्चर्यचकित हूँ! पतरस सही था। परमेश्वर पक्षपात नहीं दिखाता," या "अनिश्चित हूँ। मुझे लगता है कि उन्हें बपतिस्मा लेना चाहिए, यदि पतरस कहता है कि यह ठीक है तो मुझे लगता है कि यह ठीक है," और "आनन्दित हूँ! मुझे यीशु के नए अनुयायियों को बपतिस्मा लेते हुए देखना पसंद है।"</w:t>
      </w:r>
    </w:p>
    <w:p>
      <w:pPr>
        <w:pStyle w:val="ListBullet"/>
        <w:spacing w:line="240" w:lineRule="auto"/>
        <w:ind w:left="720"/>
      </w:pPr>
      <w:r>
        <w:rPr>
          <w:lang w:val="hi_IN" w:bidi="hi_IN"/>
        </w:rPr>
      </w:r>
      <w:r>
        <w:rPr>
          <w:lang w:val="hi_IN" w:bidi="hi_IN"/>
        </w:rPr>
        <w:t>कुरनेलियुस और अन्य नए विश्वासियों की भूमिका निभाने वाले अभिनेता से पूछें, "आप कैसा महसूस कर रहे हैं या क्या सोच रहे हैं?" वह व्यक्ति इस तरह उत्तर दे सकता है, "माफ़ किया गया। अब मेरे पास परमेश्वर के साथ शांति है," या "यीशु की आज्ञा मानने और बपतिस्मा लेने के लिए तैयार हूँ," और "अपने अन्य दोस्तों और परिवार को यीशु के बारे में बताने के लिए उत्सुक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नए विश्वासियों, जिनमें कुरनेलियुस, उसका घराना और उसके मित्र शामिल थे, उन्होंने पतरस से कई दिनों तक उनके साथ रहने का अनुरोध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किरदार निभा रहे अभिनेता से पूछें, "आप कैसा महसूस कर रहे हैं या क्या सोच रहे हैं?" वह व्यक्ति इस तरह उत्तर दे सकता है, “इन नए विश्वासियों के साथ रहने और उन्हें यीशु के बारे में और बताने में खुश हूँ,” या “उत्साहित हूँ कि सभी लोग परमेश्वर द्वारा स्वीकार किए गए हैं,” या “आनन्द से भरा हुआ। मुझे अन्य लोगों तक सुसमाचार पहुँचाने की अनुमति दी गई, ठीक जैसे यीशु ने हमें करने के लिए कहा था।"</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10:34–48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पतरस कुरनेलियुस और उसके घर में इकट्ठा हुए लोगों से कहता है कि परमेश्वर हर उस </w:t>
      </w:r>
      <w:r>
        <w:rPr>
          <w:b/>
          <w:lang w:val="hi_IN" w:bidi="hi_IN"/>
        </w:rPr>
        <w:t>जाति</w:t>
      </w:r>
      <w:r>
        <w:rPr>
          <w:lang w:val="hi_IN" w:bidi="hi_IN"/>
        </w:rPr>
        <w:t xml:space="preserve"> के लोगों को स्वीकार करता है जो उसका </w:t>
      </w:r>
      <w:r>
        <w:rPr>
          <w:b/>
          <w:lang w:val="hi_IN" w:bidi="hi_IN"/>
        </w:rPr>
        <w:t xml:space="preserve">भय </w:t>
      </w:r>
      <w:r>
        <w:rPr>
          <w:lang w:val="hi_IN" w:bidi="hi_IN"/>
        </w:rPr>
        <w:t xml:space="preserve">मानते है। इस भाग में जाति किसी भी वर्ण, नस्ल या गोत्र को दर्शाता है। परमेश्वर का भय मानने का अर्थ है उसका सम्मान करना या उसके प्रति आदर दिखाना। जाति और परमेश्वर के भय के लिए उन्हीं शब्दों का उपयोग करें जिनका उपयोग आपने पिछले भागों में किया है। </w:t>
      </w:r>
      <w:r>
        <w:rPr>
          <w:lang w:val="hi_IN" w:bidi="hi_IN"/>
        </w:rPr>
        <w:t>जाति</w:t>
      </w:r>
      <w:r>
        <w:rPr>
          <w:lang w:val="hi_IN" w:bidi="hi_IN"/>
        </w:rPr>
        <w:t xml:space="preserve"> और </w:t>
      </w:r>
      <w:r>
        <w:rPr>
          <w:b/>
          <w:lang w:val="hi_IN" w:bidi="hi_IN"/>
        </w:rPr>
        <w:t>परमेश्वर का भय</w:t>
      </w:r>
      <w:r>
        <w:rPr>
          <w:lang w:val="hi_IN" w:bidi="hi_IN"/>
        </w:rPr>
        <w:t xml:space="preserve"> की परिभाषाएँ मुख्य शब्दावली में है।</w:t>
      </w:r>
    </w:p>
    <w:p>
      <w:pPr/>
      <w:r>
        <w:rPr>
          <w:lang w:val="hi_IN" w:bidi="hi_IN"/>
        </w:rPr>
      </w:r>
      <w:r>
        <w:rPr>
          <w:lang w:val="hi_IN" w:bidi="hi_IN"/>
        </w:rPr>
        <w:t xml:space="preserve">पतरस कहता है कि परमेश्वर ने यह </w:t>
      </w:r>
      <w:r>
        <w:rPr>
          <w:b/>
          <w:lang w:val="hi_IN" w:bidi="hi_IN"/>
        </w:rPr>
        <w:t xml:space="preserve">सुसमाचार </w:t>
      </w:r>
      <w:r>
        <w:rPr>
          <w:b/>
          <w:lang w:val="hi_IN" w:bidi="hi_IN"/>
        </w:rPr>
        <w:t>इस्राएल</w:t>
      </w:r>
      <w:r>
        <w:rPr>
          <w:lang w:val="hi_IN" w:bidi="hi_IN"/>
        </w:rPr>
        <w:t xml:space="preserve"> को भेजा—कि यीशु </w:t>
      </w:r>
      <w:r>
        <w:rPr>
          <w:b/>
          <w:lang w:val="hi_IN" w:bidi="hi_IN"/>
        </w:rPr>
        <w:t xml:space="preserve">मसीह </w:t>
      </w:r>
      <w:r>
        <w:rPr>
          <w:lang w:val="hi_IN" w:bidi="hi_IN"/>
        </w:rPr>
        <w:t xml:space="preserve">के माध्यम से, जो सबका </w:t>
      </w:r>
      <w:r>
        <w:rPr>
          <w:b/>
          <w:lang w:val="hi_IN" w:bidi="hi_IN"/>
        </w:rPr>
        <w:t>प्रभु</w:t>
      </w:r>
      <w:r>
        <w:rPr>
          <w:lang w:val="hi_IN" w:bidi="hi_IN"/>
        </w:rPr>
        <w:t xml:space="preserve"> है, परमेश्वर के साथ </w:t>
      </w:r>
      <w:r>
        <w:rPr>
          <w:b/>
          <w:lang w:val="hi_IN" w:bidi="hi_IN"/>
        </w:rPr>
        <w:t>शांति</w:t>
      </w:r>
      <w:r>
        <w:rPr>
          <w:lang w:val="hi_IN" w:bidi="hi_IN"/>
        </w:rPr>
        <w:t xml:space="preserve"> प्राप्त है। इस संदर्भ में, शांति का अर्थ है परमेश्वर के साथ पुनर्स्थापित संबंध, जिसमें व्यक्ति अब परमेश्वर और उसके मार्ग के साथ संघर्ष में नहीं है। यह व्यक्ति अब एक पूर्ण या सम्पूर्ण जीवन का अनुभव कर सकता है। इस भाग में, प्रभु का अर्थ है स्वामी या सर्वोच्च प्रमुख। पतरस पुष्टि करता है कि यीशु हर जाति का स्वामी हैं, केवल यहूदियों का नहीं। </w:t>
      </w:r>
      <w:r>
        <w:rPr>
          <w:lang w:val="hi_IN" w:bidi="hi_IN"/>
        </w:rPr>
        <w:t>सुसमाचार</w:t>
      </w:r>
      <w:r>
        <w:rPr>
          <w:lang w:val="hi_IN" w:bidi="hi_IN"/>
        </w:rPr>
        <w:t xml:space="preserve">, </w:t>
      </w:r>
      <w:r>
        <w:rPr>
          <w:lang w:val="hi_IN" w:bidi="hi_IN"/>
        </w:rPr>
        <w:t>इस्राएल</w:t>
      </w:r>
      <w:r>
        <w:rPr>
          <w:lang w:val="hi_IN" w:bidi="hi_IN"/>
        </w:rPr>
        <w:t xml:space="preserve">, </w:t>
      </w:r>
      <w:r>
        <w:rPr>
          <w:b/>
          <w:lang w:val="hi_IN" w:bidi="hi_IN"/>
        </w:rPr>
        <w:t>शांति</w:t>
      </w:r>
      <w:r>
        <w:rPr>
          <w:lang w:val="hi_IN" w:bidi="hi_IN"/>
        </w:rPr>
        <w:t xml:space="preserve">, </w:t>
      </w:r>
      <w:r>
        <w:rPr>
          <w:lang w:val="hi_IN" w:bidi="hi_IN"/>
        </w:rPr>
        <w:t xml:space="preserve">मसीह </w:t>
      </w:r>
      <w:r>
        <w:rPr>
          <w:lang w:val="hi_IN" w:bidi="hi_IN"/>
        </w:rPr>
        <w:t xml:space="preserve">और </w:t>
      </w:r>
      <w:r>
        <w:rPr>
          <w:lang w:val="hi_IN" w:bidi="hi_IN"/>
        </w:rPr>
        <w:t>प्रभु</w:t>
      </w:r>
      <w:r>
        <w:rPr>
          <w:lang w:val="hi_IN" w:bidi="hi_IN"/>
        </w:rPr>
        <w:t xml:space="preserve"> के लिए उन्हीं शब्दों का उपयोग करें जिनका उपयोग आपने पिछले भागों में किया है। ये शब्द मुख्य शब्दावली में हैं।</w:t>
      </w:r>
    </w:p>
    <w:p>
      <w:pPr/>
      <w:r>
        <w:rPr>
          <w:lang w:val="hi_IN" w:bidi="hi_IN"/>
        </w:rPr>
      </w:r>
      <w:r>
        <w:rPr>
          <w:lang w:val="hi_IN" w:bidi="hi_IN"/>
        </w:rPr>
        <w:t xml:space="preserve">यूहन्ना द्वारा प्रचार किए गए </w:t>
      </w:r>
      <w:r>
        <w:rPr>
          <w:b/>
          <w:lang w:val="hi_IN" w:bidi="hi_IN"/>
        </w:rPr>
        <w:t>बपतिस्मा</w:t>
      </w:r>
      <w:r>
        <w:rPr>
          <w:lang w:val="hi_IN" w:bidi="hi_IN"/>
        </w:rPr>
        <w:t xml:space="preserve"> के बाद, परमेश्वर ने यीशु को </w:t>
      </w:r>
      <w:r>
        <w:rPr>
          <w:b/>
          <w:lang w:val="hi_IN" w:bidi="hi_IN"/>
        </w:rPr>
        <w:t>पवित्र आत्मा</w:t>
      </w:r>
      <w:r>
        <w:rPr>
          <w:lang w:val="hi_IN" w:bidi="hi_IN"/>
        </w:rPr>
        <w:t xml:space="preserve"> से </w:t>
      </w:r>
      <w:r>
        <w:rPr>
          <w:b/>
          <w:lang w:val="hi_IN" w:bidi="hi_IN"/>
        </w:rPr>
        <w:t>अभिषिक्त</w:t>
      </w:r>
      <w:r>
        <w:rPr>
          <w:lang w:val="hi_IN" w:bidi="hi_IN"/>
        </w:rPr>
        <w:t xml:space="preserve"> किया। बपतिस्मा जल से किया जाने वाला विधिपूर्वक स्नान है, जो दर्शाता है कि लोगों ने अपने पापों से फिरकर परमेश्वर की ओर रुख किया है। अभिषेक का अर्थ है किसी व्यक्ति या किसी वस्तु पर तेल उंडेलना, ताकि उसे परमेश्वर की सेवा के लिए अलग किया जा सके। पवित्र आत्मा परमेश्वर का आत्मा है। बपतिस्मा, अभिषिक्त और पवित्र आत्मा के लिए उन्हीं शब्दों का उपयोग करें जिनका उपयोग आपने पहले किया है। </w:t>
      </w:r>
      <w:r>
        <w:rPr>
          <w:lang w:val="hi_IN" w:bidi="hi_IN"/>
        </w:rPr>
        <w:t>बपतिस्मा</w:t>
      </w:r>
      <w:r>
        <w:rPr>
          <w:lang w:val="hi_IN" w:bidi="hi_IN"/>
        </w:rPr>
        <w:t xml:space="preserve">, </w:t>
      </w:r>
      <w:r>
        <w:rPr>
          <w:lang w:val="hi_IN" w:bidi="hi_IN"/>
        </w:rPr>
        <w:t>अभिषिक्त</w:t>
      </w:r>
      <w:r>
        <w:rPr>
          <w:lang w:val="hi_IN" w:bidi="hi_IN"/>
        </w:rPr>
        <w:t xml:space="preserve">, </w:t>
      </w:r>
      <w:r>
        <w:rPr>
          <w:lang w:val="hi_IN" w:bidi="hi_IN"/>
        </w:rPr>
        <w:t>पवित्र</w:t>
      </w:r>
      <w:r>
        <w:rPr>
          <w:lang w:val="hi_IN" w:bidi="hi_IN"/>
        </w:rPr>
        <w:t xml:space="preserve"> और </w:t>
      </w:r>
      <w:r>
        <w:rPr>
          <w:lang w:val="hi_IN" w:bidi="hi_IN"/>
        </w:rPr>
        <w:t>पवित्र आत्मा</w:t>
      </w:r>
      <w:r>
        <w:rPr>
          <w:lang w:val="hi_IN" w:bidi="hi_IN"/>
        </w:rPr>
        <w:t xml:space="preserve"> शब्द मुख्य शब्दावली में हैं।</w:t>
      </w:r>
    </w:p>
    <w:p>
      <w:pPr/>
      <w:r>
        <w:rPr>
          <w:lang w:val="hi_IN" w:bidi="hi_IN"/>
        </w:rPr>
      </w:r>
      <w:r>
        <w:rPr>
          <w:lang w:val="hi_IN" w:bidi="hi_IN"/>
        </w:rPr>
        <w:t xml:space="preserve">पतरस ने कहा कि यीशु ने उन सभी को चंगा किया जो </w:t>
      </w:r>
      <w:r>
        <w:rPr>
          <w:b/>
          <w:lang w:val="hi_IN" w:bidi="hi_IN"/>
        </w:rPr>
        <w:t>शैतान</w:t>
      </w:r>
      <w:r>
        <w:rPr>
          <w:lang w:val="hi_IN" w:bidi="hi_IN"/>
        </w:rPr>
        <w:t xml:space="preserve"> द्वारा सताए गए थे। इब्लीस या शैतान दुष्ट आत्माओं का अगुवा है। शैतान के लिए उसी शब्द का उपयोग करें जिसका उपयोग आपने पिछले भागों में किया है। अधिक जानकारी के लिए, मुख्य शब्दावली में </w:t>
      </w:r>
      <w:r>
        <w:rPr>
          <w:lang w:val="hi_IN" w:bidi="hi_IN"/>
        </w:rPr>
        <w:t>इब्लीस</w:t>
      </w:r>
      <w:r>
        <w:rPr>
          <w:lang w:val="hi_IN" w:bidi="hi_IN"/>
        </w:rPr>
        <w:t xml:space="preserve"> या </w:t>
      </w:r>
      <w:r>
        <w:rPr>
          <w:lang w:val="hi_IN" w:bidi="hi_IN"/>
        </w:rPr>
        <w:t>शैतान</w:t>
      </w:r>
      <w:r>
        <w:rPr>
          <w:lang w:val="hi_IN" w:bidi="hi_IN"/>
        </w:rPr>
        <w:t xml:space="preserve"> को देखें।</w:t>
      </w:r>
    </w:p>
    <w:p>
      <w:pPr/>
      <w:r>
        <w:rPr>
          <w:lang w:val="hi_IN" w:bidi="hi_IN"/>
        </w:rPr>
      </w:r>
      <w:r>
        <w:rPr>
          <w:lang w:val="hi_IN" w:bidi="hi_IN"/>
        </w:rPr>
        <w:t xml:space="preserve">पतरस ने कहा कि वह और अन्य चेले यीशु के </w:t>
      </w:r>
      <w:r>
        <w:rPr>
          <w:b/>
          <w:lang w:val="hi_IN" w:bidi="hi_IN"/>
        </w:rPr>
        <w:t>यहूदियों के देश</w:t>
      </w:r>
      <w:r>
        <w:rPr>
          <w:lang w:val="hi_IN" w:bidi="hi_IN"/>
        </w:rPr>
        <w:t xml:space="preserve"> और </w:t>
      </w:r>
      <w:r>
        <w:rPr>
          <w:b/>
          <w:lang w:val="hi_IN" w:bidi="hi_IN"/>
        </w:rPr>
        <w:t>यरूशलेम</w:t>
      </w:r>
      <w:r>
        <w:rPr>
          <w:lang w:val="hi_IN" w:bidi="hi_IN"/>
        </w:rPr>
        <w:t xml:space="preserve"> में किए गए कार्यों के गवाह थे। यहूदियों का देश यहूदिया को दर्शाता है। यरूशलेम यहूदियों के लिए सबसे महत्वपूर्ण नगर है। यहूदियों के देश और यरूशलेम के लिए उन्हीं शब्दों का उपयोग करें जिनका उपयोग आपने पहले किया है। अधिक जानकारी के लिए, मुख्य शब्दावली में </w:t>
      </w:r>
      <w:r>
        <w:rPr>
          <w:lang w:val="hi_IN" w:bidi="hi_IN"/>
        </w:rPr>
        <w:t>यहूदिया</w:t>
      </w:r>
      <w:r>
        <w:rPr>
          <w:lang w:val="hi_IN" w:bidi="hi_IN"/>
        </w:rPr>
        <w:t xml:space="preserve"> और </w:t>
      </w:r>
      <w:r>
        <w:rPr>
          <w:lang w:val="hi_IN" w:bidi="hi_IN"/>
        </w:rPr>
        <w:t>यरूशलेम</w:t>
      </w:r>
      <w:r>
        <w:rPr>
          <w:lang w:val="hi_IN" w:bidi="hi_IN"/>
        </w:rPr>
        <w:t xml:space="preserve"> को देखें।</w:t>
      </w:r>
    </w:p>
    <w:p>
      <w:pPr/>
      <w:r>
        <w:rPr>
          <w:lang w:val="hi_IN" w:bidi="hi_IN"/>
        </w:rPr>
      </w:r>
      <w:r>
        <w:rPr>
          <w:lang w:val="hi_IN" w:bidi="hi_IN"/>
        </w:rPr>
        <w:t xml:space="preserve">यदि आपके समूह को कोई नक्शा देखने की आवश्यकता है, तो रुकें और </w:t>
      </w:r>
      <w:r>
        <w:rPr>
          <w:lang w:val="hi_IN" w:bidi="hi_IN"/>
        </w:rPr>
        <w:t>यहूदिया और यरूशलेम</w:t>
      </w:r>
      <w:r>
        <w:rPr>
          <w:lang w:val="hi_IN" w:bidi="hi_IN"/>
        </w:rPr>
        <w:t xml:space="preserve"> का नक्शा दिखाएँ। इस ऑडियो को यहाँ रोकें।</w:t>
      </w:r>
    </w:p>
    <w:p>
      <w:pPr/>
      <w:r>
        <w:rPr>
          <w:lang w:val="hi_IN" w:bidi="hi_IN"/>
        </w:rPr>
      </w:r>
      <w:r>
        <w:rPr>
          <w:lang w:val="hi_IN" w:bidi="hi_IN"/>
        </w:rPr>
        <w:t xml:space="preserve">पतरस ने इकट्ठा हुए लोगों से कहा कि सभी </w:t>
      </w:r>
      <w:r>
        <w:rPr>
          <w:b/>
          <w:lang w:val="hi_IN" w:bidi="hi_IN"/>
        </w:rPr>
        <w:t>भविष्यद्वक्ता</w:t>
      </w:r>
      <w:r>
        <w:rPr>
          <w:lang w:val="hi_IN" w:bidi="hi_IN"/>
        </w:rPr>
        <w:t xml:space="preserve"> यह गवाही देते हैं कि जो कोई यीशु पर विश्वास करता है उसे </w:t>
      </w:r>
      <w:r>
        <w:rPr>
          <w:b/>
          <w:lang w:val="hi_IN" w:bidi="hi_IN"/>
        </w:rPr>
        <w:t>पापों</w:t>
      </w:r>
      <w:r>
        <w:rPr>
          <w:lang w:val="hi_IN" w:bidi="hi_IN"/>
        </w:rPr>
        <w:t xml:space="preserve"> की </w:t>
      </w:r>
      <w:r>
        <w:rPr>
          <w:b/>
          <w:lang w:val="hi_IN" w:bidi="hi_IN"/>
        </w:rPr>
        <w:t>क्षमा</w:t>
      </w:r>
      <w:r>
        <w:rPr>
          <w:lang w:val="hi_IN" w:bidi="hi_IN"/>
        </w:rPr>
        <w:t xml:space="preserve"> प्राप्त हुई। भविष्यद्वक्ता वह व्यक्ति होता है जिसे परमेश्वर से एक संदेश प्राप्त होता है जो उसे लोगों को देना है। परमेश्वर की आज्ञा न मानना ही पाप है। इस संदर्भ में, क्षमा का अर्थ है कि परमेश्वर किसी व्यक्ति के पाप को मिटा देता है और उनके साथ अपना संबंध पुनर्स्थापित करता है। भविष्यद्वक्ता, क्षमा और पापों के लिए उन्हीं शब्दों का उपयोग करें जिनका उपयोग आपने पिछले भागों में किया है। </w:t>
      </w:r>
      <w:r>
        <w:rPr>
          <w:b/>
          <w:lang w:val="hi_IN" w:bidi="hi_IN"/>
        </w:rPr>
        <w:t>भविष्यद्वक्ता</w:t>
      </w:r>
      <w:r>
        <w:rPr>
          <w:lang w:val="hi_IN" w:bidi="hi_IN"/>
        </w:rPr>
        <w:t xml:space="preserve">, </w:t>
      </w:r>
      <w:r>
        <w:rPr>
          <w:lang w:val="hi_IN" w:bidi="hi_IN"/>
        </w:rPr>
        <w:t>क्षमा</w:t>
      </w:r>
      <w:r>
        <w:rPr>
          <w:lang w:val="hi_IN" w:bidi="hi_IN"/>
        </w:rPr>
        <w:t xml:space="preserve"> और </w:t>
      </w:r>
      <w:r>
        <w:rPr>
          <w:lang w:val="hi_IN" w:bidi="hi_IN"/>
        </w:rPr>
        <w:t>पाप</w:t>
      </w:r>
      <w:r>
        <w:rPr>
          <w:lang w:val="hi_IN" w:bidi="hi_IN"/>
        </w:rPr>
        <w:t xml:space="preserve"> के बारे में अधिक जानकारी के लिए मुख्य शब्दावली देखें।</w:t>
      </w:r>
    </w:p>
    <w:p>
      <w:pPr/>
      <w:r>
        <w:rPr>
          <w:lang w:val="hi_IN" w:bidi="hi_IN"/>
        </w:rPr>
      </w:r>
      <w:r>
        <w:rPr>
          <w:lang w:val="hi_IN" w:bidi="hi_IN"/>
        </w:rPr>
        <w:t xml:space="preserve">पवित्र आत्मा उन लोगों पर आया या उन पर नियंत्रण कर लिया जिन्होंने संदेश सुना है। </w:t>
      </w:r>
      <w:r>
        <w:rPr>
          <w:b/>
          <w:lang w:val="hi_IN" w:bidi="hi_IN"/>
        </w:rPr>
        <w:t>खतने वाले</w:t>
      </w:r>
      <w:r>
        <w:rPr>
          <w:lang w:val="hi_IN" w:bidi="hi_IN"/>
        </w:rPr>
        <w:t xml:space="preserve"> </w:t>
      </w:r>
      <w:r>
        <w:rPr>
          <w:b/>
          <w:lang w:val="hi_IN" w:bidi="hi_IN"/>
        </w:rPr>
        <w:t>विश्वासियों</w:t>
      </w:r>
      <w:r>
        <w:rPr>
          <w:lang w:val="hi_IN" w:bidi="hi_IN"/>
        </w:rPr>
        <w:t xml:space="preserve">, अर्थात यीशु के यहूदी अनुयायी, आश्चर्यचकित रह गए। खतना यहूदी परम्परा है जिसमें लड़के के लिंग के सिरे पर मौजूद ढीली त्वचा को हटा दिया जाता है। यह एक संकेत है कि पुरुष यहूदी धर्म का हिस्सा है और परमेश्वर के चुने हुए लोगों, इस्राएल, में शामिल है। खतना और विश्वासी के लिए उसी शब्द का उपयोग करें जिसका उपयोग आपने पहले किया है। </w:t>
      </w:r>
      <w:r>
        <w:rPr>
          <w:b/>
          <w:lang w:val="hi_IN" w:bidi="hi_IN"/>
        </w:rPr>
        <w:t>खतन</w:t>
      </w:r>
      <w:r>
        <w:rPr>
          <w:lang w:val="hi_IN" w:bidi="hi_IN"/>
        </w:rPr>
        <w:t xml:space="preserve">ा और </w:t>
      </w:r>
      <w:r>
        <w:rPr>
          <w:b/>
          <w:lang w:val="hi_IN" w:bidi="hi_IN"/>
        </w:rPr>
        <w:t>विश्वासी</w:t>
      </w:r>
      <w:r>
        <w:rPr>
          <w:lang w:val="hi_IN" w:bidi="hi_IN"/>
        </w:rPr>
        <w:t xml:space="preserve"> शब्दों के बारे में अधिक जानकारी के लिए, मुख्य शब्दावली देखें।</w:t>
      </w:r>
    </w:p>
    <w:p>
      <w:pPr/>
      <w:r>
        <w:rPr>
          <w:lang w:val="hi_IN" w:bidi="hi_IN"/>
        </w:rPr>
      </w:r>
      <w:r>
        <w:rPr>
          <w:lang w:val="hi_IN" w:bidi="hi_IN"/>
        </w:rPr>
        <w:t xml:space="preserve">यहूदी विश्वासी आश्चर्यचकित थे क्योंकि पवित्र आत्मा का उपहार </w:t>
      </w:r>
      <w:r>
        <w:rPr>
          <w:b/>
          <w:lang w:val="hi_IN" w:bidi="hi_IN"/>
        </w:rPr>
        <w:t>अन्यजातियों</w:t>
      </w:r>
      <w:r>
        <w:rPr>
          <w:lang w:val="hi_IN" w:bidi="hi_IN"/>
        </w:rPr>
        <w:t xml:space="preserve"> या गैर-यहूदियों को दिया गया था। अन्यजाति </w:t>
      </w:r>
      <w:r>
        <w:rPr>
          <w:b/>
          <w:lang w:val="hi_IN" w:bidi="hi_IN"/>
        </w:rPr>
        <w:t>अन्य भाषाओं में बात कर रहे</w:t>
      </w:r>
      <w:r>
        <w:rPr>
          <w:lang w:val="hi_IN" w:bidi="hi_IN"/>
        </w:rPr>
        <w:t xml:space="preserve"> थे। इस संदर्भ में, अन्य भाषाओं में बोलने का संभवतः अर्थ है कि उन्होंने ऐसे शब्दों या भाषाओं में बोला जिन्हें उन्होंने सीखा नहीं था, और जिन्हें बोलने में पवित्र आत्मा ने उन्हें सक्षम बनाया। अन्यजातियों और अन्य भाषाओं में बोलने वाले शब्दों का अनुवाद उसी तरह करें जैसा आपने पिछले भागों में किया था। </w:t>
      </w:r>
      <w:r>
        <w:rPr>
          <w:lang w:val="hi_IN" w:bidi="hi_IN"/>
        </w:rPr>
        <w:t>अन्यजाति</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11:1–18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11:1–18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कैसरिया के अन्यजातियों के पूरे परिवार के यीशु पर विश्वास करने के बाद होती है। याद रखें कि यह कुरनेलियुस नाम का रोमी सूबेदार, उसका परिवार और उसके सेवक थे। यह कहानी कुरनेलियुस को केवल एक "अन्यजाति व्यक्ति" के रूप में दर्शाती है। पतरस और यीशु पर विश्वास करने वाले छह अन्य यहूदी पुरुषों ने यह होते हुए देखा। फिर यहूदिया क्षेत्र के अन्य इलाकों में रहने वाले अन्य प्रेरितों और यहूदियों, जिन्होंने यीशु पर विश्वास किया, या कहें कि "भाई-बहनों" ने यह समाचार सुना। प्रेरित वे यहूदी चेले थे जिन्हें यीशु ने अपने प्रतिनिधि के रूप में चुना था। यीशु के स्वर्ग लौटने से पहले, यीशु ने प्रेरितों से कहा कि वे लोगों को उसके बारे में बताएँ।</w:t>
      </w:r>
    </w:p>
    <w:p>
      <w:pPr/>
      <w:r>
        <w:rPr>
          <w:lang w:val="hi_IN" w:bidi="hi_IN"/>
        </w:rPr>
      </w:r>
      <w:r>
        <w:rPr>
          <w:lang w:val="hi_IN" w:bidi="hi_IN"/>
        </w:rPr>
        <w:t>फिर पतरस और छह पुरुषों ने कैसरिया से दक्षिण-पूर्व की ओर लगभग 112 किलोमीटर, 70 मील की यात्रा की और यरूशलेम लौट आए। यरूशलेम में, यीशु में विश्वास करने वाले और यहूदी व्यवस्था का बारीकी से पालन करने वाले यहूदी, या खतना किए गए यहूदी विश्वासी, पतरस की आलोचना करते थे। यीशु में विश्वास रखने वाले कुछ यहूदी अनुयायी यहूदी धार्मिक व्यवस्थाओं का सख्ती से पालन करते रहे। उन्हें "खतना किए हुए" कहा जाता था, उदाहरण के लिए, क्योंकि वे इस बात पर जोर देते रहे कि यहूदी पुरुषों का खतना यहूदी व्यवस्था के अनुसार किया जाना चाहिए। वे अन्यजातियों या गैर-यहूदी विश्वासियों के साथ भोजन भी नहीं करना चाहते थे, क्योंकि वे उन्हें अशुद्ध मानते थे। इन विश्वासियों ने पतरस पर खतना न किए गए अन्यजाति के घर में भोजन करके यहूदी नियमों को तोड़ने का आरोप लगाया। इसलिए, पतरस ने समझाया कि क्या हुआ था।</w:t>
      </w:r>
    </w:p>
    <w:p>
      <w:pPr/>
      <w:r>
        <w:rPr>
          <w:lang w:val="hi_IN" w:bidi="hi_IN"/>
        </w:rPr>
      </w:r>
      <w:r>
        <w:rPr>
          <w:lang w:val="hi_IN" w:bidi="hi_IN"/>
        </w:rPr>
        <w:t xml:space="preserve">एक नक्शा दिखाएँ जो </w:t>
      </w:r>
      <w:r>
        <w:rPr>
          <w:lang w:val="hi_IN" w:bidi="hi_IN"/>
        </w:rPr>
        <w:t>यहूदिया में पतरस की यात्राओं को दिखाता है, जिसमें यरूशलेम, याफा और कैसरिया</w:t>
      </w:r>
      <w:r>
        <w:rPr>
          <w:lang w:val="hi_IN" w:bidi="hi_IN"/>
        </w:rPr>
        <w:t xml:space="preserve"> शामिल हैं।</w:t>
      </w:r>
    </w:p>
    <w:p>
      <w:pPr/>
      <w:r>
        <w:rPr>
          <w:lang w:val="hi_IN" w:bidi="hi_IN"/>
        </w:rPr>
      </w:r>
      <w:r>
        <w:rPr>
          <w:lang w:val="hi_IN" w:bidi="hi_IN"/>
        </w:rPr>
        <w:t>इस कहानी का बाकी हिस्सा पतरस उन घटनाओं को दोबारा बता रहा है जो पहले ही घटित हो चुकी हैं। पतरस ने यहूदी विश्वासियों से कहा कि वह याफा में किसी के घर में रह रहा था। जब पतरस प्रार्थना कर रहा था, तो वह बेसुध हो गया। फिर परमेश्वर ने पतरस को एक दर्शन दिखाया। "दर्शन" का अर्थ है एक अलौकिक अनुभव जिसमें परमेश्वर किसी व्यक्ति को जागते हुए उसे सन्देश प्रकट करता है। उस दर्शन में, पतरस ने देखा कि एक बड़े चादर या कपड़े का टुकड़ा उसके चारों कोनों से स्वर्ग से उसकी ओर नीचे आ रहा है। पतरस ने चादर के अन्दर देखा, जब चादर उसके पास नीचे आई। पतरस ने पालतू पशु, "पृथ्वी के चार पैर वाले पशु," जंगली पशु, रेंगने वाले प्राणी, और पक्षियों या "हवा या आकाश के पक्षियों" को देखा। यहूदी नियम इन पशुओं को "अशुद्ध" या धार्मिक रूप में खाने के लिए अयोग्य मानता है। इसलिए, पतरस जैसे भक्त यहूदी कभी इन पशुओं को नहीं खाते थे। उस दर्शन में परमेश्वर ने पतरस से कहा कि वह इन पशुओं को मारे और उन्हें खाए।</w:t>
      </w:r>
    </w:p>
    <w:p>
      <w:pPr/>
      <w:r>
        <w:rPr>
          <w:lang w:val="hi_IN" w:bidi="hi_IN"/>
        </w:rPr>
      </w:r>
      <w:r>
        <w:rPr>
          <w:lang w:val="hi_IN" w:bidi="hi_IN"/>
        </w:rPr>
        <w:t xml:space="preserve">अपनी संस्कृति में किसी ऐसे व्यक्ति के एक सच्चे उदाहरण पर चर्चा करें जिसको दर्शन मिला हो। उस व्यक्ति ने क्या अनुभव किया? उस व्यक्ति को कैसे पता चला कि वे एक दर्शन देख रहे हैं? चित्र बनाकर दिखाइए कि आकाश से आते समय </w:t>
      </w:r>
      <w:r>
        <w:rPr>
          <w:lang w:val="hi_IN" w:bidi="hi_IN"/>
        </w:rPr>
        <w:t>पशुओं वाली चादर</w:t>
      </w:r>
      <w:r>
        <w:rPr>
          <w:lang w:val="hi_IN" w:bidi="hi_IN"/>
        </w:rPr>
        <w:t xml:space="preserve"> कैसी दिख सकती थी।</w:t>
      </w:r>
    </w:p>
    <w:p>
      <w:pPr/>
      <w:r>
        <w:rPr>
          <w:lang w:val="hi_IN" w:bidi="hi_IN"/>
        </w:rPr>
      </w:r>
      <w:r>
        <w:rPr>
          <w:lang w:val="hi_IN" w:bidi="hi_IN"/>
        </w:rPr>
        <w:t>पतरस ने कहा, "नहीं, प्रभु, या स्वामी।" पतरस ने कहा कि उसने कभी कोई भी अशुद्ध भोजन नहीं खाया था। परमेश्वर ने पतरस से फिर कहा कि परमेश्वर ने अशुद्ध पशुओं को शुद्ध कर दिया है। इसलिए, परमेश्वर ने पतरस से कहा कि वह अब पशुओं को अशुद्ध न कहे। यह सब तीन बार हुआ। फिर परमेश्वर ने चादर और उसमें मौजूद हर चीज़ को स्वर्ग में वापस ले लिया। पतरस का दर्शन समाप्त हो गया।</w:t>
      </w:r>
    </w:p>
    <w:p>
      <w:pPr/>
      <w:r>
        <w:rPr>
          <w:lang w:val="hi_IN" w:bidi="hi_IN"/>
        </w:rPr>
      </w:r>
      <w:r>
        <w:rPr>
          <w:lang w:val="hi_IN" w:bidi="hi_IN"/>
        </w:rPr>
        <w:t>जैसे ही दर्शन समाप्त हुआ, तीन अन्यजाति पुरुष उस घर पर पहुँचे जहाँ पतरस याफा में रह रहा था। कैसरिया के एक गैर-यहूदी व्यक्ति ने तीनों लोगों को पतरस को कैसरिया आने का अनुरोध करने के लिए भेजा। पवित्र आत्मा ने पतरस से कहा कि वह चिंता न करे कि वे पुरुष गैर-यहूदी हैं और पतरस को गैर-यहूदी पुरुषों के साथ जाना चाहिए। छह "भाई," या यहूदी पुरुष जो यीशु पर विश्वास करते थे, वे भी पतरस और तीनों गैर-यहूदी पुरुषों के साथ कैसरिया गए। समूह उस गैर-यहूदी व्यक्ति के घर पहुँचा जिसने पतरस को आने के लिए कहा था। इस गैर-यहूदी ने यहूदी विश्वासियों से कहा कि परमेश्वर का संदेशवाहक, एक स्वर्गदूत, उसके घर आया था। स्वर्गदूत ने गैर-यहूदी व्यक्ति से कहा कि वे याफा में संदेशवाहक भेजें, और शमौन पतरस नाम के एक व्यक्ति को कैसरिया में गैर-यहूदी व्यक्ति से मिलने आने के लिए कहें। स्वर्गदूत ने समझाया कि पतरस गैर-यहूदी व्यक्ति और घर के सभी लोगों को एक संदेश बताएगा कि परमेश्वर उन्हें उनके पापों के परिणामों से कैसे बचा सकता है। कुछ अनुवाद पतरस के संदेश के बारे में इस तरह बात करते हैं कि "जिसके द्वारा तू उद्धार पाएगा।" यह ध्यान देना महत्वपूर्ण है कि वचन उद्धार नहीं करते हैं। परमेश्वर ही है जो बचाता है। पतरस केवल यीशु के बारे में जानकारी साझा कर रहा है।</w:t>
      </w:r>
    </w:p>
    <w:p>
      <w:pPr/>
      <w:r>
        <w:rPr>
          <w:lang w:val="hi_IN" w:bidi="hi_IN"/>
        </w:rPr>
      </w:r>
      <w:r>
        <w:rPr>
          <w:lang w:val="hi_IN" w:bidi="hi_IN"/>
        </w:rPr>
        <w:t>जब पतरस ने गैर-यहूदियों के समूह को यीशु के बारे में बताया, तो "पवित्र आत्मा उन पर उतरा, जैसे वह शुरुआत में हम पर उतरा था।" यहाँ पतरस को वह समय याद है जब परमेश्वर ने पवित्र आत्मा को यरूशलेम के सभी यहूदियों के पास भेजा था जो यीशु पर विश्वास करते थे। परमेश्वर ने फिर वही किया, इस बार उसने पवित्र आत्मा को उन सभी गैर-यहूदियों के पास भेजा जिन्होंने यीशु पर विश्वास किया था। पतरस को यह भी याद था कि यीशु ने स्वर्ग वापस जाने से पहले अपने चेलों से क्या कहा था: "यूहन्ना ने पानी से बपतिस्मा दिया, लेकिन तुम पवित्र आत्मा से बपतिस्मा पाओगे।"</w:t>
      </w:r>
    </w:p>
    <w:p>
      <w:pPr/>
      <w:r>
        <w:rPr>
          <w:lang w:val="hi_IN" w:bidi="hi_IN"/>
        </w:rPr>
      </w:r>
      <w:r>
        <w:rPr>
          <w:lang w:val="hi_IN" w:bidi="hi_IN"/>
        </w:rPr>
        <w:t>पतरस ने यरूशलेम के यहूदी विश्वासियों को इस बारे में बताना समाप्त किया कि परमेश्वर गैर-यहूदियों को परमेश्वर के परिवार में स्वीकार कर रहा है। फिर पतरस ने कहा कि परमेश्वर ने यीशु पर विश्वास करने वाले गैर-यहूदियों को पवित्र आत्मा दिया, जैसे परमेश्वर ने यीशु पर विश्वास करने वाले यहूदियों को पवित्र आत्मा दिया था। पतरस ने पूछा, "मैं कौन होता हूँ जो परमेश्वर के मार्ग में बाधा बनूँ?" पतरस ने इस प्रश्न का उत्तर पाने की उम्मीद नहीं की। परमेश्वर ने गैर-यहूदी विश्वासियों को स्वीकार किया। पतरस जानता था कि यदि वह गैर-यहूदी विश्वासियों को स्वीकार नहीं करता है, तो यह परमेश्वर का विरोध करने के समान होगा। पतरस कह रहा है कि वह गैर-यहूदी विश्वासियों को उसी तरह स्वीकार करता है जैसे परमेश्वर ने किया था। पतरस के प्रश्न से यह भी संकेत मिलता है कि यदि यहूदी विश्वासी गैर-यहूदी विश्वासियों को स्वीकार नहीं करते थे, तो वे परमेश्वर का विरोध करते थे। इस रिपोर्ट को सुनने के बाद, यरूशलेम के यहूदी विश्वासियों ने पतरस की आलोचना करना बंद कर दिया। वास्तव में, यहूदी विश्वासियों ने गैर-यहूदी विश्वासियों को यहूदी विश्वासियों के रूप में वही अवसर या "वरदान" देने के लिए परमेश्वर की स्तुति की। परमेश्वर ने इन विश्वासियों को "पश्चाताप" करने, पापों से दूर होकर परमेश्वर की ओर मुड़ने का अवसर दिया। क्योंकि इन गैर-यहूदियों ने पश्चाताप किया, इसलिए वे परमेश्वर के मार्गों का पालन करके अपना जीवन जीना शुरू कर सकते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यहूदिया के यहूदी विश्वासियों ने कैसरिया में गैर-यहूदियों के परमेश्वर के वचन को स्वीकार करने के बारे में सुना।</w:t>
      </w:r>
    </w:p>
    <w:p>
      <w:pPr/>
      <w:r>
        <w:rPr>
          <w:lang w:val="hi_IN" w:bidi="hi_IN"/>
        </w:rPr>
      </w:r>
      <w:r>
        <w:rPr>
          <w:b/>
          <w:lang w:val="hi_IN" w:bidi="hi_IN"/>
        </w:rPr>
        <w:t>दूसरा दृश्य:</w:t>
      </w:r>
      <w:r>
        <w:rPr>
          <w:lang w:val="hi_IN" w:bidi="hi_IN"/>
        </w:rPr>
        <w:t xml:space="preserve"> यरूशलेम में यहूदी विश्वासियों ने गैर-यहूदियों के साथ भोजन करने के लिए पतरस की आलोचना की।</w:t>
      </w:r>
    </w:p>
    <w:p>
      <w:pPr/>
      <w:r>
        <w:rPr>
          <w:lang w:val="hi_IN" w:bidi="hi_IN"/>
        </w:rPr>
      </w:r>
      <w:r>
        <w:rPr>
          <w:b/>
          <w:lang w:val="hi_IN" w:bidi="hi_IN"/>
        </w:rPr>
        <w:t>तीसरा दृश्य:</w:t>
      </w:r>
      <w:r>
        <w:rPr>
          <w:lang w:val="hi_IN" w:bidi="hi_IN"/>
        </w:rPr>
        <w:t xml:space="preserve"> पतरस यरूशलेम के यहूदी विश्वासियों को परमेश्वर के दर्शन के बारे में बताता है।</w:t>
      </w:r>
    </w:p>
    <w:p>
      <w:pPr/>
      <w:r>
        <w:rPr>
          <w:lang w:val="hi_IN" w:bidi="hi_IN"/>
        </w:rPr>
      </w:r>
      <w:r>
        <w:rPr>
          <w:b/>
          <w:lang w:val="hi_IN" w:bidi="hi_IN"/>
        </w:rPr>
        <w:t>चौथा दृश्य:</w:t>
      </w:r>
      <w:r>
        <w:rPr>
          <w:lang w:val="hi_IN" w:bidi="hi_IN"/>
        </w:rPr>
        <w:t xml:space="preserve"> पतरस बताता है कि परमेश्वर ने पतरस को कैसरिया में गैर-यहूदी के घर जाने की व्यवस्था कैसे की।</w:t>
      </w:r>
    </w:p>
    <w:p>
      <w:pPr/>
      <w:r>
        <w:rPr>
          <w:lang w:val="hi_IN" w:bidi="hi_IN"/>
        </w:rPr>
      </w:r>
      <w:r>
        <w:rPr>
          <w:b/>
          <w:lang w:val="hi_IN" w:bidi="hi_IN"/>
        </w:rPr>
        <w:t>पाँचवाँ दृश्य:</w:t>
      </w:r>
      <w:r>
        <w:rPr>
          <w:lang w:val="hi_IN" w:bidi="hi_IN"/>
        </w:rPr>
        <w:t xml:space="preserve"> पतरस यहूदी विश्वासियों से कहता है कि परमेश्वर ने उन गैर-यहूदियों को पवित्र आत्मा दिया।</w:t>
      </w:r>
    </w:p>
    <w:p>
      <w:pPr/>
      <w:r>
        <w:rPr>
          <w:lang w:val="hi_IN" w:bidi="hi_IN"/>
        </w:rPr>
      </w:r>
      <w:r>
        <w:rPr>
          <w:b/>
          <w:lang w:val="hi_IN" w:bidi="hi_IN"/>
        </w:rPr>
        <w:t>छठा दृश्य:</w:t>
      </w:r>
      <w:r>
        <w:rPr>
          <w:lang w:val="hi_IN" w:bidi="hi_IN"/>
        </w:rPr>
        <w:t xml:space="preserve"> यहूदी विश्वासियों ने परमेश्वर की स्तुति की। उन्होंने स्वीकार किया कि परमेश्वर ने इन गैर-यहूदियों को बचाया।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शमौन पतरस और छह यहूदी पुरुष जिन्होंने यीशु पर विश्वास किया और पतरस के साथ यात्रा की</w:t>
      </w:r>
    </w:p>
    <w:p>
      <w:pPr>
        <w:pStyle w:val="ListBullet"/>
        <w:spacing w:line="240" w:lineRule="auto"/>
        <w:ind w:left="720"/>
      </w:pPr>
      <w:r>
        <w:rPr>
          <w:lang w:val="hi_IN" w:bidi="hi_IN"/>
        </w:rPr>
      </w:r>
      <w:r>
        <w:rPr>
          <w:lang w:val="hi_IN" w:bidi="hi_IN"/>
        </w:rPr>
        <w:t>प्रेरित और अन्य यहूदी विश्वासी जिन्होंने सुना कि गैर-यहूदी यीशु पर विश्वास करते थे</w:t>
      </w:r>
    </w:p>
    <w:p>
      <w:pPr>
        <w:pStyle w:val="ListBullet"/>
        <w:spacing w:line="240" w:lineRule="auto"/>
        <w:ind w:left="720"/>
      </w:pPr>
      <w:r>
        <w:rPr>
          <w:lang w:val="hi_IN" w:bidi="hi_IN"/>
        </w:rPr>
      </w:r>
      <w:r>
        <w:rPr>
          <w:lang w:val="hi_IN" w:bidi="hi_IN"/>
        </w:rPr>
        <w:t>स्वर्ग से आवाज़—परमेश्वर</w:t>
      </w:r>
    </w:p>
    <w:p>
      <w:pPr>
        <w:pStyle w:val="ListBullet"/>
        <w:spacing w:line="240" w:lineRule="auto"/>
        <w:ind w:left="720"/>
      </w:pPr>
      <w:r>
        <w:rPr>
          <w:lang w:val="hi_IN" w:bidi="hi_IN"/>
        </w:rPr>
      </w:r>
      <w:r>
        <w:rPr>
          <w:lang w:val="hi_IN" w:bidi="hi_IN"/>
        </w:rPr>
        <w:t>यरूशलेम के यहूदी विश्वासी जिन्होंने गैर-यहूदियों के साथ व्यवहार रखने के लिए पतरस की आलोचना की</w:t>
      </w:r>
    </w:p>
    <w:p>
      <w:pPr>
        <w:pStyle w:val="ListBullet"/>
        <w:spacing w:line="240" w:lineRule="auto"/>
        <w:ind w:left="720"/>
      </w:pPr>
      <w:r>
        <w:rPr>
          <w:lang w:val="hi_IN" w:bidi="hi_IN"/>
        </w:rPr>
      </w:r>
      <w:r>
        <w:rPr>
          <w:lang w:val="hi_IN" w:bidi="hi_IN"/>
        </w:rPr>
        <w:t>तीन गैर-यहूदी पुरुष—गैर-यहूदी व्यक्ति द्वारा भेजे गए संदेशवाहक जिसने पतरस को बुलाया</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एक स्वर्गदूत—परमेश्वर का दूत जो उस गैर-यहूदी व्यक्ति के सामने प्रकट हुआ जिसने पतरस को बुलवाया था।</w:t>
      </w:r>
    </w:p>
    <w:p>
      <w:pPr>
        <w:pStyle w:val="ListBullet"/>
        <w:spacing w:line="240" w:lineRule="auto"/>
        <w:ind w:left="720"/>
      </w:pPr>
      <w:r>
        <w:rPr>
          <w:lang w:val="hi_IN" w:bidi="hi_IN"/>
        </w:rPr>
      </w:r>
      <w:r>
        <w:rPr>
          <w:lang w:val="hi_IN" w:bidi="hi_IN"/>
        </w:rPr>
        <w:t>गैर-यहूदी व्यक्ति के घराने के सदस्य, परिवार और सेवक</w:t>
      </w:r>
    </w:p>
    <w:p>
      <w:pPr>
        <w:pStyle w:val="ListBullet"/>
        <w:spacing w:line="240" w:lineRule="auto"/>
        <w:ind w:left="720"/>
      </w:pPr>
      <w:r>
        <w:rPr>
          <w:lang w:val="hi_IN" w:bidi="hi_IN"/>
        </w:rPr>
      </w:r>
      <w:r>
        <w:rPr>
          <w:lang w:val="hi_IN" w:bidi="hi_IN"/>
        </w:rPr>
        <w:t>यदि इससे आपको उद्धरण को समझने में मदद मिलती है, तो आप यीशु को अपने चेलों से बात करते हुए भी शामिल कर सकते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पूरे यहूदिया में प्रेरितों और अन्य विश्वासियों ने यह समाचार सुना कि गैर-यहूदियों ने परमेश्वर के वचन को स्वीकार किया है। कुछ अनुवादों में "अब" या "जल्द ही" कहते हैं। इसका मतलब यह है कि यहूदियों को यह खबर गैर-यहूदियों द्वारा परमेश्वर के वचन को स्वीकार करने के कुछ ही समय बाद मिली।</w:t>
      </w:r>
    </w:p>
    <w:p>
      <w:pPr/>
      <w:r>
        <w:rPr>
          <w:lang w:val="hi_IN" w:bidi="hi_IN"/>
        </w:rPr>
      </w:r>
      <w:r>
        <w:rPr>
          <w:lang w:val="hi_IN" w:bidi="hi_IN"/>
        </w:rPr>
        <w:t>इस बात पर चर्चा करें कि आपके विचार से दूर-दराज के कई स्थानों पर रहने वाले लोगों को घटना घटने के तुरंत बाद यह खबर कैसे मिल सकती है। याद रखें कि उस समय लोगों के पास तकनीक या समाचार पत्र नहीं थे।</w:t>
      </w:r>
    </w:p>
    <w:p>
      <w:pPr/>
      <w:r>
        <w:rPr>
          <w:lang w:val="hi_IN" w:bidi="hi_IN"/>
        </w:rPr>
      </w:r>
      <w:r>
        <w:rPr>
          <w:lang w:val="hi_IN" w:bidi="hi_IN"/>
        </w:rPr>
        <w:t>दूसरे दृश्य में, पतरस और उसके साथियों ने कैसरिया से यरूशलेम की यात्रा की। कुछ अनुवादों में कहा गया है कि यरूशलेम की ओर "ऊपर गया" क्योंकि लोगों को वहाँ जाने के लिए पहाड़ी पर चढ़ना पड़ता था। यरूशलेम में, यहूदी विश्वासियों ने पतरस की आलोचना की। यहूदी व्यवस्था के अनुसार किसी गैर-यहूदी के घर में प्रवेश करना यहूदी को रीति-रिवाज के अनुसार अशुद्ध या अयोग्य बना देता था। कुछ अनुवादों में गैर-यहूदियों को "अन्यजाति" कहा गया है और अन्य अनुवादों में गैर-यहूदियों को "खतनारहित" कहा गया है। यहूदी व्यवस्था में खतना आवश्यक था और केवल यहूदी ही खतना करते थे। धर्मी यहूदी कभी भी किसी खतना न किए गए व्यक्ति या गैर-यहूदी के साथ व्यवहार नहीं करते थे। पतरस ने गैर-यहूदी व्यक्ति के घर में भोजन भी खा लिया था, इसलिए यहूदी विश्वासी इसे अशुद्ध मानते थे।</w:t>
      </w:r>
    </w:p>
    <w:p>
      <w:pPr/>
      <w:r>
        <w:rPr>
          <w:lang w:val="hi_IN" w:bidi="hi_IN"/>
        </w:rPr>
      </w:r>
      <w:r>
        <w:rPr>
          <w:lang w:val="hi_IN" w:bidi="hi_IN"/>
        </w:rPr>
        <w:t>किसी व्यक्ति द्वारा किए गए किसी ऐसे कार्य पर चर्चा करें जो उसे आपकी संस्कृति में अयोग्य बना दे। अन्य लोग इस व्यक्ति को कैसे प्रतिक्रिया देते हैं जिसने यह किया है?</w:t>
      </w:r>
    </w:p>
    <w:p>
      <w:pPr/>
      <w:r>
        <w:rPr>
          <w:lang w:val="hi_IN" w:bidi="hi_IN"/>
        </w:rPr>
      </w:r>
      <w:r>
        <w:rPr>
          <w:lang w:val="hi_IN" w:bidi="hi_IN"/>
        </w:rPr>
        <w:t>तीसरे दृश्य में, पतरस पिछली कहानी में अपने साथ घटी घटनाओं को दोबारा बताता है। पतरस प्रार्थना कर रहा था और जागते हुए एक अस्थायी नींद जैसी स्थिति में चला गया। फिर पतरस ने एक दर्शन देखा कि एक चादर स्वर्ग या आकाश से उसकी ओर आ रही है। अधिकांश अनुवादों में कुछ ऐसा कहा गया है, जैसे एक बड़ी चादर अपने चारों कोनों से "नीचे उतरती जा रही थी।" कहानी में यह नहीं बताया गया है कि चादर को किसने नीचे उतारी थी। चादर आकाश से ऐसे नीचे आई जैसे किसी ने उसे अपने चारों कोनों से पकड़ लिया हो। परमेश्वर ने इसे किया, लेकिन पतरस ने परमेश्वर को यह कार्य करते हुए नहीं देखा।</w:t>
      </w:r>
    </w:p>
    <w:p>
      <w:pPr/>
      <w:r>
        <w:rPr>
          <w:lang w:val="hi_IN" w:bidi="hi_IN"/>
        </w:rPr>
      </w:r>
      <w:r>
        <w:rPr>
          <w:lang w:val="hi_IN" w:bidi="hi_IN"/>
        </w:rPr>
        <w:t>पतरस ने चादर में ऐसे प्रकार के पशु देखे जिन्हें परमेश्वर ने यहूदी लोगों को खाने से मना किया था। पतरस जैसे भक्त यहूदी कभी इन "अशुद्ध" या खाने के लिए अयोग्य पशुओं को नहीं खाते थे। हालाँकि, परमेश्वर ने पतरस से कहा कि वह इन पशुओं को मार डाले और उन्हें खाए। पतरस ने परमेश्वर से आदरपूर्वक असहमति व्यक्त की क्योंकि पतरस ने इससे पहले कभी कोई अशुद्ध वस्तु नहीं खाई थी। स्वर्ग से, या परमेश्वर से, एक आवाज़ ने पतरस को बताया कि परमेश्वर ने उन चीजों को पवित्र कर दिया है। परमेश्वर नहीं चाहता था कि पतरस उन चीजों को अब और अशुद्ध कहे। "ऐसा तीन बार हुआ" से तात्पर्य दो बातें हो सकती हैं: या तो पतरस को परमेश्वर का आदेश, या परमेश्वर का आदेश और पतरस का उत्तर।</w:t>
      </w:r>
    </w:p>
    <w:p>
      <w:pPr/>
      <w:r>
        <w:rPr>
          <w:lang w:val="hi_IN" w:bidi="hi_IN"/>
        </w:rPr>
      </w:r>
      <w:r>
        <w:rPr>
          <w:lang w:val="hi_IN" w:bidi="hi_IN"/>
        </w:rPr>
        <w:t>फिर कुछ अनुवादों में ऐसा कहा गया है कि चादर को "फिर से स्वर्ग में खींच लिया गया।" कहानी में यह वर्णन नहीं किया गया है कि चादर किसने खींची। वह चादर मानो किसी के खींचने पर वापस आकाश में चली गई। परमेश्वर ने चादर को आकाश में वापस ले लिया। पतरस इसे अब नहीं देख सका। पतरस का दर्शन समाप्त हो गया।</w:t>
      </w:r>
    </w:p>
    <w:p>
      <w:pPr/>
      <w:r>
        <w:rPr>
          <w:lang w:val="hi_IN" w:bidi="hi_IN"/>
        </w:rPr>
      </w:r>
      <w:r>
        <w:rPr>
          <w:lang w:val="hi_IN" w:bidi="hi_IN"/>
        </w:rPr>
        <w:t>चादर के नीचे आने और आकाश में लौटने के वर्णन के संभावित तरीकों पर चर्चा करें।</w:t>
      </w:r>
    </w:p>
    <w:p>
      <w:pPr/>
      <w:r>
        <w:rPr>
          <w:lang w:val="hi_IN" w:bidi="hi_IN"/>
        </w:rPr>
      </w:r>
      <w:r>
        <w:rPr>
          <w:lang w:val="hi_IN" w:bidi="hi_IN"/>
        </w:rPr>
        <w:t>चौथे दृश्य में, पतरस ने यहूदी विश्वासियों को बताया कि कैसे परमेश्वर ने पतरस के लिए कैसरिया में गैर-यहूदियों को यीशु के बारे में बताने की व्यवस्था की। पतरस ने कहानी को अपने दृष्टिकोण से सुनाया, और बीच से शुरू किया। कहानी की घटनाएँ वास्तव में तब शुरू होती हैं जब एक स्वर्गदूत ने गैर-यहूदी से कहा कि वह पतरस को गैर-यहूदी के घर लाने के लिए संदेशवाहक भेजे। याद रखें कि हम पिछली कहानी से जानते हैं कि इस व्यक्ति का नाम कुरनेलियुस है। हालाँकि, यह कहानी केवल कुरनेलियुस को "गैर-यहूदी व्यक्ति" के रूप में ही दर्शाती है। स्वर्गदूत ने कहा कि पतरस समझाएगा कि परमेश्वर घर के सभी लोगों को उनके पापों के परिणामों से कैसे बचा सकता है। गैर-यहूदी ने संदेशवाहक भेजे और इस दर्शन के समाप्त होने के तुरन्त बाद ही उन्होंने पतरस को याफा में पाया। पवित्र आत्मा ने पतरस को आश्वस्त किया कि गैर-यहूदी संदेशवाहकों के साथ जाना ठीक है। पतरस गैर-यहूदी संदेशवाहकों के साथ गैर-यहूदी व्यक्ति के घर गया। पतरस यह भी बताता है कि 6 अन्य यहूदी पुरुष जो यीशु पर विश्वास करते थे, उसके साथ थे और गैर-यहूदी व्यक्ति के घर भी गए।</w:t>
      </w:r>
    </w:p>
    <w:p>
      <w:pPr/>
      <w:r>
        <w:rPr>
          <w:lang w:val="hi_IN" w:bidi="hi_IN"/>
        </w:rPr>
      </w:r>
      <w:r>
        <w:rPr>
          <w:lang w:val="hi_IN" w:bidi="hi_IN"/>
        </w:rPr>
        <w:t>पाँचवें दृश्य में, पतरस ने यहूदी विश्वासियों से कहा कि परमेश्वर ने उन गैर-यहूदियों को पवित्र आत्मा दिया जैसे परमेश्वर ने यहूदी विश्वासियों के लिए दिया। पतरस ने चेलों से यीशु के शब्दों को उद्धृत किया कि परमेश्वर उन्हें पवित्र आत्मा से बपतिस्मा देगा। पतरस ने देखा कि परमेश्वर ने गैर-यहूदियों को स्वीकार किया क्योंकि वे भी यीशु पर विश्वास करते थे। पतरस ने भी गैर-यहूदियों को स्वीकार किया और संकेत दिया कि यहूदी विश्वासियों को भी ऐसा करना चाहिए।</w:t>
      </w:r>
    </w:p>
    <w:p>
      <w:pPr/>
      <w:r>
        <w:rPr>
          <w:lang w:val="hi_IN" w:bidi="hi_IN"/>
        </w:rPr>
      </w:r>
      <w:r>
        <w:rPr>
          <w:lang w:val="hi_IN" w:bidi="hi_IN"/>
        </w:rPr>
        <w:t>छठे दृश्य में, यहूदी विश्वासी "चुप हो गए" या उन्होंने पतरस की आलोचना करना बंद कर दिया और इसके बजाय, परमेश्वर की स्तुति की। इन यहूदी विश्वासियों ने यह स्वीकार किया कि परमेश्वर ने इन गैर-यहूदियों को अपने परिवार में स्वीकार किया है। यहूदियों को पता था कि ये गैर-यहूदी अपने पापों से दूर होकर परमेश्वर की ओर मुड़ गए थे और परमेश्वर के मार्ग पर चलकर जीवन जी रहे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शमौन पतरस और छह यहूदी पुरुष जिन्होंने यीशु पर विश्वास किया और पतरस के साथ यात्रा की</w:t>
      </w:r>
    </w:p>
    <w:p>
      <w:pPr>
        <w:pStyle w:val="ListBullet"/>
        <w:spacing w:line="240" w:lineRule="auto"/>
        <w:ind w:left="720"/>
      </w:pPr>
      <w:r>
        <w:rPr>
          <w:lang w:val="hi_IN" w:bidi="hi_IN"/>
        </w:rPr>
      </w:r>
      <w:r>
        <w:rPr>
          <w:lang w:val="hi_IN" w:bidi="hi_IN"/>
        </w:rPr>
        <w:t>प्रेरित और अन्य यहूदी विश्वासी जिन्होंने सुना कि गैर-यहूदी यीशु पर विश्वास करते थे</w:t>
      </w:r>
    </w:p>
    <w:p>
      <w:pPr>
        <w:pStyle w:val="ListBullet"/>
        <w:spacing w:line="240" w:lineRule="auto"/>
        <w:ind w:left="720"/>
      </w:pPr>
      <w:r>
        <w:rPr>
          <w:lang w:val="hi_IN" w:bidi="hi_IN"/>
        </w:rPr>
      </w:r>
      <w:r>
        <w:rPr>
          <w:lang w:val="hi_IN" w:bidi="hi_IN"/>
        </w:rPr>
        <w:t>स्वर्ग से आवाज़—परमेश्वर</w:t>
      </w:r>
    </w:p>
    <w:p>
      <w:pPr>
        <w:pStyle w:val="ListBullet"/>
        <w:spacing w:line="240" w:lineRule="auto"/>
        <w:ind w:left="720"/>
      </w:pPr>
      <w:r>
        <w:rPr>
          <w:lang w:val="hi_IN" w:bidi="hi_IN"/>
        </w:rPr>
      </w:r>
      <w:r>
        <w:rPr>
          <w:lang w:val="hi_IN" w:bidi="hi_IN"/>
        </w:rPr>
        <w:t>यरूशलेम के यहूदी विश्वासी जिन्होंने गैर-यहूदियों के साथ व्यवहार रखने के लिए पतरस की आलोचना की</w:t>
      </w:r>
    </w:p>
    <w:p>
      <w:pPr>
        <w:pStyle w:val="ListBullet"/>
        <w:spacing w:line="240" w:lineRule="auto"/>
        <w:ind w:left="720"/>
      </w:pPr>
      <w:r>
        <w:rPr>
          <w:lang w:val="hi_IN" w:bidi="hi_IN"/>
        </w:rPr>
      </w:r>
      <w:r>
        <w:rPr>
          <w:lang w:val="hi_IN" w:bidi="hi_IN"/>
        </w:rPr>
        <w:t>तीन गैर-यहूदी पुरुष—गैर-यहूदी व्यक्ति द्वारा भेजे गए संदेशवाहक जिसने पतरस को बुलाया</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एक स्वर्गदूत—परमेश्वर का दूत जो उस गैर-यहूदी व्यक्ति के सामने प्रकट हुआ जिसने पतरस को बुलवाया था।</w:t>
      </w:r>
    </w:p>
    <w:p>
      <w:pPr>
        <w:pStyle w:val="ListBullet"/>
        <w:spacing w:line="240" w:lineRule="auto"/>
        <w:ind w:left="720"/>
      </w:pPr>
      <w:r>
        <w:rPr>
          <w:lang w:val="hi_IN" w:bidi="hi_IN"/>
        </w:rPr>
      </w:r>
      <w:r>
        <w:rPr>
          <w:lang w:val="hi_IN" w:bidi="hi_IN"/>
        </w:rPr>
        <w:t>गैर-यहूदी व्यक्ति के घराने के सदस्य, परिवार और सेवक</w:t>
      </w:r>
    </w:p>
    <w:p>
      <w:pPr>
        <w:pStyle w:val="ListBullet"/>
        <w:spacing w:line="240" w:lineRule="auto"/>
        <w:ind w:left="720"/>
      </w:pPr>
      <w:r>
        <w:rPr>
          <w:lang w:val="hi_IN" w:bidi="hi_IN"/>
        </w:rPr>
      </w:r>
      <w:r>
        <w:rPr>
          <w:lang w:val="hi_IN" w:bidi="hi_IN"/>
        </w:rPr>
        <w:t>यदि इससे आपको उद्धरण को समझने में मदद मिलती है, तो आप यीशु को अपने चेलों से बात करते हुए भी शामिल कर सकते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प्रेरितों और यहूदिया भर के अन्य यहूदी विश्वासियों ने गैर-यहूदियों द्वारा परमेश्वर को स्वीकार करने के बारे में सुना।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प्रेरितों और अन्य यहूदी विश्वासियों का किरदार निभाने वाले अभिनेता से पूछें, "आप कैसा महसूस कर रहे हैं?" आप ऐसी बातें सुन सकते हैं, जैसे, "हमें आश्चर्य है कि गैर-यहूदियों ने परमेश्वर को स्वीकार कर लिया," या "हमें चिंता है कि अधिक लोगों के यीशु का अनुसरण करने से अधिकारी नाराज हो जाएँगे।"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पतरस और उसके साथियों ने कैसरिया से यरूशलेम की यात्रा की। यरूशलेम में, यहूदी विश्वासियों ने गैर-यहूदी व्यक्ति के घर में भोजन करने के लिए पतरस की आलोचना की। ये यहूदी विश्वासी यहूदी रीति-रिवाजों का कड़ाई से पालन करते थे। उन्हें लगा कि खतना यीशु का अनुसरण करने के लिए एक आवश्यकता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जैसे, "निराश हूँ कि यहूदी विश्वासियों ने मेरी आलोचना की," या "यहूदी विश्वासियों ने यह नहीं देखा कि परमेश्वर ने क्या किया, इसलिए मैं समझता हूँ कि उनके लिए इसे स्वीकार करना कठिन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तीसरे दृश्य में, पतरस उस कहानी को बता रहा है जो हुआ था। पतरस प्रार्थना कर रहा था और वह बेसुध हो गया। फिर पतरस ने एक दर्शन देखा कि एक चादर आकाश से उसकी ओर आ रही है। चादर आकाश से ऐसे नीचे आई जैसे किसी ने उसे अपने चारों कोनों से पकड़ लिया हो। परमेश्वर ने पतरस से कहा कि वह चादर के अशुद्ध पशुओं को खाए।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जैसे, "इस दर्शन से चौंक गया हूँ," या "हैरान हूँ कि परमेश्वर ने मुझे ऐसा करने के लिए कहा," या "अशुद्ध भोजन से घृणा करता हूँ," या "मैं उलझन में हूँ कि परमेश्वर ने मुझे व्यवस्था के विरुद्ध कुछ करने के लिए कहा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ने कहा, "नहीं, प्रभु," क्योंकि पतरस ने इससे पहले कभी कोई अशुद्ध वस्तु नहीं खाई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अभिनेता (स्वर्ग से आने वाली आवाज) से पूछें, "आप कैसा महसूस कर रहे हैं?" आप ऐसी बातें सुन सकते हैं, "मैं पतरस की प्रतिक्रिया से आश्चर्यचकित नहीं हूँ। मुझे पता है कि मेरा अनुरोध पतरस के लिए कठिन है," या "पतरस को यह समझने के लिए और अधिक मदद की आवश्यकता है कि मैं उससे क्या करने के लिए कह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परमेश्वर ने पतरस से कहा कि परमेश्वर ने उन अशुद्ध पशुओं को शुद्ध कर दिया है। यह तीन बार हुआ। वह चादर मानो किसी के खींचने पर वापस आकाश में चली गई। पतरस का दर्शन समाप्त हो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जैसे, "नम्र हूँ कि परमेश्वर ने मुझसे बात की है," या "जो हुआ उससे मैं अभी भी आश्चर्यचकित हूँ, लेकिन मैं उस पर विश्वास करता हूँ जो परमेश्वर ने मुझे दिखाया।"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चौथे दृश्य में, पतरस के दर्शन के बाद, तीन गैर-यहूदी संदेशवाहक याफा पहुँचते हैं और पतरस को उनके साथ कैसरिया जाने के लिए कहते हैं। पवित्र आत्मा ने पतरस को इन लोगों के साथ जाने के लिए कहा, और उनके साथ भेदभाव न करने के लिए कहा क्योंकि वे गैर-यहूदी थे। पतरस और उसके साथियों ने संदेशवाहकों के साथ कैसरिया की यात्रा 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"मुझे आश्चर्य है कि परमेश्वर क्या कर रहा है," या "मैं उत्सुक हूँ कि क्या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समूह कैसरिया में गैर-यहूदी व्यक्ति के घर पहुँचा। इस गैर-यहूदी ने कहा कि एक स्वर्गदूत ने कहा था कि पतरस समझाएगा कि परमेश्वर घर के सभी लोगों को उनके पापों के परिणामों से कैसे बचा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गैर-यहूदी व्यक्ति की भूमिका निभाने वाले अभिनेता से पूछें, "आप कैसा महसूस कर रहे हैं?" आप ऐसी बातें सुन सकते हैं, “आभारी हूँ कि पतरस मेरे घर आया,” या “यह सुनने के लिए उत्साहित हूँ कि पतरस क्या कहने वाला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पाँचवें दृश्य में, पतरस यहूदी विश्वासियों से कहता है कि परमेश्वर ने इन गैर-यहूदियों को भी पवित्र आत्मा प्रदान की है। पतरस ने यीशु के शब्दों को उद्धृत किया कि परमेश्वर विश्वासियों को पवित्र आत्मा से बपतिस्मा देगा। परमेश्वर ने इन गैर-यहूदियों को स्वीकार किया। पतरस ने भी किया। पतरस ने संकेत दिया कि यहूदी विश्वासियों को इन गैर-यहूदियों को भी स्वीकार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विश्वासियों की भूमिका निभाने वाले अभिनेताओं से पूछें, "आप कैसा महसूस कर रहे हैं?" आप ऐसी बातें सुन सकते हैं, "पवित्र आत्मा से आश्चर्यचकित हैं," या "पतरस की आलोचना करना हमारी गलती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छठे दृश्य में, यहूदी विश्वासी "चुप हो गए" या उन्होंने पतरस की आलोचना करना बंद कर दिया और इसके बजाय, परमेश्वर की स्तुति की। इन यहूदी विश्वासियों ने पहचाना कि गैर-यहूदी अपने पाप से दूर होकर परमेश्वर की ओर मुड़ गए हैं। इसलिए, परमेश्वर ने गैर-यहूदियों को परमेश्वर के परिवार में स्वीकार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आपको ऐसी बातें सुनने को मिल सकती हैं, जैसे, "यहूदी विश्वासियों द्वारा गैर-यहूदी विश्वासियों को स्वीकार करने के लिए परमेश्वर का आभारी हूँ," या "यह देखकर आश्चर्य होता है कि परमेश्वर ने यहूदी विश्वासियों के हृदयों को कैसे बदल दिया।"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प्रेरितों</w:t>
      </w:r>
      <w:r>
        <w:rPr>
          <w:lang w:val="hi_IN" w:bidi="hi_IN"/>
        </w:rPr>
        <w:t xml:space="preserve"> और अन्य यहूदी </w:t>
      </w:r>
      <w:r>
        <w:rPr>
          <w:b/>
          <w:lang w:val="hi_IN" w:bidi="hi_IN"/>
        </w:rPr>
        <w:t>विश्वासियों</w:t>
      </w:r>
      <w:r>
        <w:rPr>
          <w:lang w:val="hi_IN" w:bidi="hi_IN"/>
        </w:rPr>
        <w:t xml:space="preserve"> या "भाइयों" और "बहनों" ने यह समाचार सुना कि </w:t>
      </w:r>
      <w:r>
        <w:rPr>
          <w:b/>
          <w:lang w:val="hi_IN" w:bidi="hi_IN"/>
        </w:rPr>
        <w:t>अन्यजातियों</w:t>
      </w:r>
      <w:r>
        <w:rPr>
          <w:lang w:val="hi_IN" w:bidi="hi_IN"/>
        </w:rPr>
        <w:t xml:space="preserve"> या </w:t>
      </w:r>
      <w:r>
        <w:rPr>
          <w:b/>
          <w:lang w:val="hi_IN" w:bidi="hi_IN"/>
        </w:rPr>
        <w:t>खतनारहित</w:t>
      </w:r>
      <w:r>
        <w:rPr>
          <w:lang w:val="hi_IN" w:bidi="hi_IN"/>
        </w:rPr>
        <w:t xml:space="preserve"> लोगों को परमेश्वर का वचन प्राप्त हुआ है। यीशु ने पुरुषों को अपने प्रतिनिधि या प्रेरित के रूप में नियुक्त किया था। विश्वासी उन लोगों को दर्शाता है जो यीशु पर विश्वास करते हैं और उसका अनुसरण करते हैं। अन्यजाति गैर-यहूदी थे। यहूदी खतना करते थे और गैर-यहूदी खतना नहीं करते थे। यहूदियों का मानना था कि जो व्यक्ति परमेश्वर का अनुसरण करता है उसे खतना की रस्म अवश्य निभानी चाहिए। इसलिए यहूदियों ने गैर-यहूदियों को खतनारहित लोग कहा। यहाँ "परमेश्वर का वचन" यीशु के बारे में सुसमाचार या खुशखबरी को सन्दर्भित करता है।</w:t>
      </w:r>
    </w:p>
    <w:p>
      <w:pPr/>
      <w:r>
        <w:rPr>
          <w:lang w:val="hi_IN" w:bidi="hi_IN"/>
        </w:rPr>
      </w:r>
      <w:r>
        <w:rPr>
          <w:b/>
          <w:lang w:val="hi_IN" w:bidi="hi_IN"/>
        </w:rPr>
        <w:t>प्रेरितों,</w:t>
      </w:r>
      <w:r>
        <w:rPr>
          <w:lang w:val="hi_IN" w:bidi="hi_IN"/>
        </w:rPr>
        <w:t xml:space="preserve"> </w:t>
      </w:r>
      <w:r>
        <w:rPr>
          <w:b/>
          <w:lang w:val="hi_IN" w:bidi="hi_IN"/>
        </w:rPr>
        <w:t>विश्वासियों</w:t>
      </w:r>
      <w:r>
        <w:rPr>
          <w:lang w:val="hi_IN" w:bidi="hi_IN"/>
        </w:rPr>
        <w:t xml:space="preserve"> और </w:t>
      </w:r>
      <w:r>
        <w:rPr>
          <w:b/>
          <w:lang w:val="hi_IN" w:bidi="hi_IN"/>
        </w:rPr>
        <w:t>गैर-यहूदियों</w:t>
      </w:r>
      <w:r>
        <w:rPr>
          <w:lang w:val="hi_IN" w:bidi="hi_IN"/>
        </w:rPr>
        <w:t xml:space="preserve"> या </w:t>
      </w:r>
      <w:r>
        <w:rPr>
          <w:b/>
          <w:lang w:val="hi_IN" w:bidi="hi_IN"/>
        </w:rPr>
        <w:t>खतनारहित</w:t>
      </w:r>
      <w:r>
        <w:rPr>
          <w:lang w:val="hi_IN" w:bidi="hi_IN"/>
        </w:rPr>
        <w:t xml:space="preserve"> लोगों के लिए उन्हीं शब्दों का प्रयोग करें जिनका प्रयोग आपने पिछले भागों में किया है। </w:t>
      </w:r>
      <w:r>
        <w:rPr>
          <w:lang w:val="hi_IN" w:bidi="hi_IN"/>
        </w:rPr>
        <w:t>प्रेरितों</w:t>
      </w:r>
      <w:r>
        <w:rPr>
          <w:lang w:val="hi_IN" w:bidi="hi_IN"/>
        </w:rPr>
        <w:t xml:space="preserve">, </w:t>
      </w:r>
      <w:r>
        <w:rPr>
          <w:b/>
          <w:lang w:val="hi_IN" w:bidi="hi_IN"/>
        </w:rPr>
        <w:t>विश्वासियों</w:t>
      </w:r>
      <w:r>
        <w:rPr>
          <w:lang w:val="hi_IN" w:bidi="hi_IN"/>
        </w:rPr>
        <w:t xml:space="preserve"> और </w:t>
      </w:r>
      <w:r>
        <w:rPr>
          <w:lang w:val="hi_IN" w:bidi="hi_IN"/>
        </w:rPr>
        <w:t>गैर-यहूदियों</w:t>
      </w:r>
      <w:r>
        <w:rPr>
          <w:lang w:val="hi_IN" w:bidi="hi_IN"/>
        </w:rPr>
        <w:t xml:space="preserve"> या </w:t>
      </w:r>
      <w:r>
        <w:rPr>
          <w:b/>
          <w:lang w:val="hi_IN" w:bidi="hi_IN"/>
        </w:rPr>
        <w:t>खतनारहित</w:t>
      </w:r>
      <w:r>
        <w:rPr>
          <w:lang w:val="hi_IN" w:bidi="hi_IN"/>
        </w:rPr>
        <w:t xml:space="preserve"> लोगों की पूरी परिभाषा के लिए मुख्य शब्दावली देखें।</w:t>
      </w:r>
    </w:p>
    <w:p>
      <w:pPr/>
      <w:r>
        <w:rPr>
          <w:lang w:val="hi_IN" w:bidi="hi_IN"/>
        </w:rPr>
      </w:r>
      <w:r>
        <w:rPr>
          <w:lang w:val="hi_IN" w:bidi="hi_IN"/>
        </w:rPr>
        <w:t>यरूशलेम के यहूदी विश्वासियों ने गैर-यहूदी के घर में भोजन करने के लिए पतरस की आलोचना की।</w:t>
      </w:r>
    </w:p>
    <w:p>
      <w:pPr/>
      <w:r>
        <w:rPr>
          <w:lang w:val="hi_IN" w:bidi="hi_IN"/>
        </w:rPr>
      </w:r>
      <w:r>
        <w:rPr>
          <w:lang w:val="hi_IN" w:bidi="hi_IN"/>
        </w:rPr>
        <w:t xml:space="preserve">फिर पतरस ने बताया कि क्या हुआ था। पतरस याफा में </w:t>
      </w:r>
      <w:r>
        <w:rPr>
          <w:b/>
          <w:lang w:val="hi_IN" w:bidi="hi_IN"/>
        </w:rPr>
        <w:t>प्रार्थना</w:t>
      </w:r>
      <w:r>
        <w:rPr>
          <w:lang w:val="hi_IN" w:bidi="hi_IN"/>
        </w:rPr>
        <w:t xml:space="preserve"> कर रहा था, जब वह बेसुध हो गया, जिसका अर्थ है कि वह अब अपने आसपास के वातावरण के बारे में नहीं जानता था। फिर परमेश्वर ने उसे एक </w:t>
      </w:r>
      <w:r>
        <w:rPr>
          <w:b/>
          <w:lang w:val="hi_IN" w:bidi="hi_IN"/>
        </w:rPr>
        <w:t xml:space="preserve">दर्शन </w:t>
      </w:r>
      <w:r>
        <w:rPr>
          <w:lang w:val="hi_IN" w:bidi="hi_IN"/>
        </w:rPr>
        <w:t>दिया। दर्शन एक अलौकिक अनुभव को दर्शाता है जिसमें परमेश्वर किसी व्यक्ति के जागते हुए उसे संदेश प्रकट करता है।</w:t>
      </w:r>
    </w:p>
    <w:p>
      <w:pPr/>
      <w:r>
        <w:rPr>
          <w:lang w:val="hi_IN" w:bidi="hi_IN"/>
        </w:rPr>
      </w:r>
      <w:r>
        <w:rPr>
          <w:lang w:val="hi_IN" w:bidi="hi_IN"/>
        </w:rPr>
        <w:t xml:space="preserve">पतरस ने देखा कि आकाश से एक बड़ी चादर जैसी कोई चीज उसकी ओर नीचे आ रही है, मानो किसी ने उसे चारों कोनों से पकड़ रखा हो। पतरस ने चादर में पालतू और जंगली पशु, सरीसृप और पक्षियों को देखा। स्वर्ग से एक आवाज आई जिसने पतरस को इन पशुओं को मारकर खाने के लिए कहा। पतरस ने परमेश्वर को उत्तर दिया, "नहीं, </w:t>
      </w:r>
      <w:r>
        <w:rPr>
          <w:b/>
          <w:lang w:val="hi_IN" w:bidi="hi_IN"/>
        </w:rPr>
        <w:t>प्रभु</w:t>
      </w:r>
      <w:r>
        <w:rPr>
          <w:lang w:val="hi_IN" w:bidi="hi_IN"/>
        </w:rPr>
        <w:t>।" यहाँ पतरस द्वारा "प्रभु" शब्द का प्रयोग यह दर्शाता है कि पतरस जानता है कि स्वर्ग से आने वाली आवाज परमेश्वर की है।</w:t>
      </w:r>
    </w:p>
    <w:p>
      <w:pPr/>
      <w:r>
        <w:rPr>
          <w:lang w:val="hi_IN" w:bidi="hi_IN"/>
        </w:rPr>
      </w:r>
      <w:r>
        <w:rPr>
          <w:b/>
          <w:lang w:val="hi_IN" w:bidi="hi_IN"/>
        </w:rPr>
        <w:t>प्रार्थना</w:t>
      </w:r>
      <w:r>
        <w:rPr>
          <w:lang w:val="hi_IN" w:bidi="hi_IN"/>
        </w:rPr>
        <w:t xml:space="preserve">, </w:t>
      </w:r>
      <w:r>
        <w:rPr>
          <w:b/>
          <w:lang w:val="hi_IN" w:bidi="hi_IN"/>
        </w:rPr>
        <w:t>दर्शन</w:t>
      </w:r>
      <w:r>
        <w:rPr>
          <w:lang w:val="hi_IN" w:bidi="hi_IN"/>
        </w:rPr>
        <w:t xml:space="preserve"> और </w:t>
      </w:r>
      <w:r>
        <w:rPr>
          <w:b/>
          <w:lang w:val="hi_IN" w:bidi="hi_IN"/>
        </w:rPr>
        <w:t>प्रभु</w:t>
      </w:r>
      <w:r>
        <w:rPr>
          <w:lang w:val="hi_IN" w:bidi="hi_IN"/>
        </w:rPr>
        <w:t xml:space="preserve"> के लिए उन्हीं शब्दों का प्रयोग करें जिनका प्रयोग आपने पिछले भागों में किया है। </w:t>
      </w:r>
      <w:r>
        <w:rPr>
          <w:b/>
          <w:lang w:val="hi_IN" w:bidi="hi_IN"/>
        </w:rPr>
        <w:t>दर्शन</w:t>
      </w:r>
      <w:r>
        <w:rPr>
          <w:lang w:val="hi_IN" w:bidi="hi_IN"/>
        </w:rPr>
        <w:t xml:space="preserve"> और </w:t>
      </w:r>
      <w:r>
        <w:rPr>
          <w:lang w:val="hi_IN" w:bidi="hi_IN"/>
        </w:rPr>
        <w:t>प्रभु</w:t>
      </w:r>
      <w:r>
        <w:rPr>
          <w:lang w:val="hi_IN" w:bidi="hi_IN"/>
        </w:rPr>
        <w:t xml:space="preserve"> की पूर्ण परिभाषा के लिए मुख्य शब्दावली देखें।</w:t>
      </w:r>
    </w:p>
    <w:p>
      <w:pPr/>
      <w:r>
        <w:rPr>
          <w:lang w:val="hi_IN" w:bidi="hi_IN"/>
        </w:rPr>
      </w:r>
      <w:r>
        <w:rPr>
          <w:lang w:val="hi_IN" w:bidi="hi_IN"/>
        </w:rPr>
        <w:t xml:space="preserve">पतरस लगातार कहता रहता है कि उसने कभी कोई </w:t>
      </w:r>
      <w:r>
        <w:rPr>
          <w:b/>
          <w:lang w:val="hi_IN" w:bidi="hi_IN"/>
        </w:rPr>
        <w:t>अशुद्ध</w:t>
      </w:r>
      <w:r>
        <w:rPr>
          <w:lang w:val="hi_IN" w:bidi="hi_IN"/>
        </w:rPr>
        <w:t xml:space="preserve"> चीज नहीं खाई है। यहूदी व्यवस्था के अनुसार चादर के पशुओं को अशुद्ध या धार्मिक रूप से खाने के लिए अयोग्य माना जाता था। स्वर्ग से आवाज़ आई कि पतरस को किसी चीज़ को अशुद्ध नहीं कहना चाहिए क्योंकि परमेश्वर ने उसे पवित्र कर दिया है। यह तीन बार हुआ। फिर परमेश्वर ने </w:t>
      </w:r>
      <w:r>
        <w:rPr>
          <w:b/>
          <w:lang w:val="hi_IN" w:bidi="hi_IN"/>
        </w:rPr>
        <w:t>चादर</w:t>
      </w:r>
      <w:r>
        <w:rPr>
          <w:lang w:val="hi_IN" w:bidi="hi_IN"/>
        </w:rPr>
        <w:t xml:space="preserve"> को वापस स्वर्ग में ले लिया। यहाँ स्वर्ग का तात्पर्य उस स्थान से हो सकता है जहाँ परमेश्वर निवास करते हैं या आकाश से, इसलिए आप दोनों में से किसी भी अर्थ का उपयोग करके अनुवाद कर सकते हैं।</w:t>
      </w:r>
    </w:p>
    <w:p>
      <w:pPr/>
      <w:r>
        <w:rPr>
          <w:lang w:val="hi_IN" w:bidi="hi_IN"/>
        </w:rPr>
      </w:r>
      <w:r>
        <w:rPr>
          <w:b/>
          <w:lang w:val="hi_IN" w:bidi="hi_IN"/>
        </w:rPr>
        <w:t>अशुद्ध</w:t>
      </w:r>
      <w:r>
        <w:rPr>
          <w:lang w:val="hi_IN" w:bidi="hi_IN"/>
        </w:rPr>
        <w:t xml:space="preserve"> के लिए उन्हीं शब्दों का प्रयोग करें जिनका प्रयोग आपने पिछले भागों में किया है। </w:t>
      </w:r>
      <w:r>
        <w:rPr>
          <w:lang w:val="hi_IN" w:bidi="hi_IN"/>
        </w:rPr>
        <w:t>शुद्ध/अशुद्ध</w:t>
      </w:r>
      <w:r>
        <w:rPr>
          <w:lang w:val="hi_IN" w:bidi="hi_IN"/>
        </w:rPr>
        <w:t xml:space="preserve"> और </w:t>
      </w:r>
      <w:r>
        <w:rPr>
          <w:lang w:val="hi_IN" w:bidi="hi_IN"/>
        </w:rPr>
        <w:t>स्वर्ग</w:t>
      </w:r>
      <w:r>
        <w:rPr>
          <w:lang w:val="hi_IN" w:bidi="hi_IN"/>
        </w:rPr>
        <w:t xml:space="preserve"> की पूरी परिभाषा के लिए मुख्य शब्दावली देखें।</w:t>
      </w:r>
    </w:p>
    <w:p>
      <w:pPr/>
      <w:r>
        <w:rPr>
          <w:lang w:val="hi_IN" w:bidi="hi_IN"/>
        </w:rPr>
      </w:r>
      <w:r>
        <w:rPr>
          <w:lang w:val="hi_IN" w:bidi="hi_IN"/>
        </w:rPr>
        <w:t xml:space="preserve">पतरस को दर्शन मिलने के तुरंत बाद, </w:t>
      </w:r>
      <w:r>
        <w:rPr>
          <w:b/>
          <w:lang w:val="hi_IN" w:bidi="hi_IN"/>
        </w:rPr>
        <w:t>पवित्र आत्मा</w:t>
      </w:r>
      <w:r>
        <w:rPr>
          <w:lang w:val="hi_IN" w:bidi="hi_IN"/>
        </w:rPr>
        <w:t xml:space="preserve"> ने पतरस से कहा कि वह तीन गैर-यहूदी दूतों के साथ जाए। पवित्र आत्मा ने पतरस से कहा कि वह संकोच न करे या चिंता न करे कि ये पुरुष गैर-यहूदी हैं। कैसरिया में रहने वाले उस गैर-यहूदी व्यक्ति ने उन्हें समझाया कि एक </w:t>
      </w:r>
      <w:r>
        <w:rPr>
          <w:b/>
          <w:lang w:val="hi_IN" w:bidi="hi_IN"/>
        </w:rPr>
        <w:t>स्वर्गदूत</w:t>
      </w:r>
      <w:r>
        <w:rPr>
          <w:lang w:val="hi_IN" w:bidi="hi_IN"/>
        </w:rPr>
        <w:t xml:space="preserve"> ने उसे संदेश दिया था। परमेश्वर के एक आत्मिक दूत, स्वर्गदूत ने इस गैर-यहूदी व्यक्ति से कहा कि वह संदेशवाहकों को भेजकर पतरस को लाए ताकि वह उस गैर-यहूदी व्यक्ति के </w:t>
      </w:r>
      <w:r>
        <w:rPr>
          <w:b/>
          <w:lang w:val="hi_IN" w:bidi="hi_IN"/>
        </w:rPr>
        <w:t>घराने</w:t>
      </w:r>
      <w:r>
        <w:rPr>
          <w:lang w:val="hi_IN" w:bidi="hi_IN"/>
        </w:rPr>
        <w:t xml:space="preserve"> के सभी लोगों को बता सके कि परमेश्वर उन्हें उनके पापों के परिणामों से कैसे </w:t>
      </w:r>
      <w:r>
        <w:rPr>
          <w:b/>
          <w:lang w:val="hi_IN" w:bidi="hi_IN"/>
        </w:rPr>
        <w:t>उद्धार</w:t>
      </w:r>
      <w:r>
        <w:rPr>
          <w:lang w:val="hi_IN" w:bidi="hi_IN"/>
        </w:rPr>
        <w:t xml:space="preserve"> दे सकता है ताकि वे परमेश्वर के परिवार में शामिल हो सकें। शायद उस घराने में यह गैर-यहूदी व्यक्ति, उसका परिवार और उसके सेवक शामिल थे।</w:t>
      </w:r>
    </w:p>
    <w:p>
      <w:pPr/>
      <w:r>
        <w:rPr>
          <w:lang w:val="hi_IN" w:bidi="hi_IN"/>
        </w:rPr>
      </w:r>
      <w:r>
        <w:rPr>
          <w:b/>
          <w:lang w:val="hi_IN" w:bidi="hi_IN"/>
        </w:rPr>
        <w:t>पवित्र आत्मा</w:t>
      </w:r>
      <w:r>
        <w:rPr>
          <w:lang w:val="hi_IN" w:bidi="hi_IN"/>
        </w:rPr>
        <w:t xml:space="preserve">, </w:t>
      </w:r>
      <w:r>
        <w:rPr>
          <w:b/>
          <w:lang w:val="hi_IN" w:bidi="hi_IN"/>
        </w:rPr>
        <w:t>स्वर्गदूत</w:t>
      </w:r>
      <w:r>
        <w:rPr>
          <w:lang w:val="hi_IN" w:bidi="hi_IN"/>
        </w:rPr>
        <w:t xml:space="preserve">, </w:t>
      </w:r>
      <w:r>
        <w:rPr>
          <w:b/>
          <w:lang w:val="hi_IN" w:bidi="hi_IN"/>
        </w:rPr>
        <w:t>घराने</w:t>
      </w:r>
      <w:r>
        <w:rPr>
          <w:lang w:val="hi_IN" w:bidi="hi_IN"/>
        </w:rPr>
        <w:t xml:space="preserve">और </w:t>
      </w:r>
      <w:r>
        <w:rPr>
          <w:b/>
          <w:lang w:val="hi_IN" w:bidi="hi_IN"/>
        </w:rPr>
        <w:t>उद्धार</w:t>
      </w:r>
      <w:r>
        <w:rPr>
          <w:lang w:val="hi_IN" w:bidi="hi_IN"/>
        </w:rPr>
        <w:t xml:space="preserve"> के लिए उन्हीं शब्दों का प्रयोग करें जिनका प्रयोग आपने पिछले भागों में किया है। </w:t>
      </w:r>
      <w:r>
        <w:rPr>
          <w:lang w:val="hi_IN" w:bidi="hi_IN"/>
        </w:rPr>
        <w:t>पवित्र आत्मा</w:t>
      </w:r>
      <w:r>
        <w:rPr>
          <w:lang w:val="hi_IN" w:bidi="hi_IN"/>
        </w:rPr>
        <w:t xml:space="preserve">, </w:t>
      </w:r>
      <w:r>
        <w:rPr>
          <w:lang w:val="hi_IN" w:bidi="hi_IN"/>
        </w:rPr>
        <w:t>स्वर्गदूत</w:t>
      </w:r>
      <w:r>
        <w:rPr>
          <w:lang w:val="hi_IN" w:bidi="hi_IN"/>
        </w:rPr>
        <w:t xml:space="preserve">, </w:t>
      </w:r>
      <w:r>
        <w:rPr>
          <w:lang w:val="hi_IN" w:bidi="hi_IN"/>
        </w:rPr>
        <w:t>घराने</w:t>
      </w:r>
      <w:r>
        <w:rPr>
          <w:lang w:val="hi_IN" w:bidi="hi_IN"/>
        </w:rPr>
        <w:t xml:space="preserve"> और </w:t>
      </w:r>
      <w:r>
        <w:rPr>
          <w:lang w:val="hi_IN" w:bidi="hi_IN"/>
        </w:rPr>
        <w:t>उद्धार</w:t>
      </w:r>
      <w:r>
        <w:rPr>
          <w:lang w:val="hi_IN" w:bidi="hi_IN"/>
        </w:rPr>
        <w:t xml:space="preserve"> की पूरी परिभाषा के लिए मुख्य शब्दावली देखें।</w:t>
      </w:r>
    </w:p>
    <w:p>
      <w:pPr/>
      <w:r>
        <w:rPr>
          <w:lang w:val="hi_IN" w:bidi="hi_IN"/>
        </w:rPr>
      </w:r>
      <w:r>
        <w:rPr>
          <w:lang w:val="hi_IN" w:bidi="hi_IN"/>
        </w:rPr>
        <w:t xml:space="preserve">पतरस ने इन गैर-यहूदियों को परमेश्वर के बारे में बताना शुरू किया। पवित्र आत्मा इन गैर-यहूदियों पर उसी प्रकार उतरा, जिस प्रकार पवित्र आत्मा पहले ही यीशु पर विश्वास करने वाले यहूदियों पर उतर चुका था। पतरस को याद आया कि यीशु ने चेलों से कहा था, "यूहन्ना ने पानी से </w:t>
      </w:r>
      <w:r>
        <w:rPr>
          <w:b/>
          <w:lang w:val="hi_IN" w:bidi="hi_IN"/>
        </w:rPr>
        <w:t>बपतिस्मा</w:t>
      </w:r>
      <w:r>
        <w:rPr>
          <w:lang w:val="hi_IN" w:bidi="hi_IN"/>
        </w:rPr>
        <w:t xml:space="preserve"> दिया, लेकिन तुम पवित्र आत्मा से बपतिस्मा पाओगे।" बपतिस्मा एक औपचारिक या धार्मिक स्नान है जो यह दर्शाता है कि किसी व्यक्ति ने यीशु का अनुसरण किया है। यहूदी विश्वासियों का मानना था कि यीशु में विश्वास करने वाले लोगों को यह दिखाने के लिए बपतिस्मा की रस्म निभानी चाहिए कि वे परमेश्वर के परिवार में शामिल हो गए हैं।</w:t>
      </w:r>
    </w:p>
    <w:p>
      <w:pPr/>
      <w:r>
        <w:rPr>
          <w:lang w:val="hi_IN" w:bidi="hi_IN"/>
        </w:rPr>
      </w:r>
      <w:r>
        <w:rPr>
          <w:b/>
          <w:lang w:val="hi_IN" w:bidi="hi_IN"/>
        </w:rPr>
        <w:t>बपतिस्मा</w:t>
      </w:r>
      <w:r>
        <w:rPr>
          <w:lang w:val="hi_IN" w:bidi="hi_IN"/>
        </w:rPr>
        <w:t xml:space="preserve"> के लिए उसी शब्द का प्रयोग करें जिसका प्रयोग आपने पिछले भागों में किया है। </w:t>
      </w:r>
      <w:r>
        <w:rPr>
          <w:lang w:val="hi_IN" w:bidi="hi_IN"/>
        </w:rPr>
        <w:t>बपतिस्मा</w:t>
      </w:r>
      <w:r>
        <w:rPr>
          <w:lang w:val="hi_IN" w:bidi="hi_IN"/>
        </w:rPr>
        <w:t xml:space="preserve"> शब्द की पूरी परिभाषा के लिए मुख्य शब्दावली देखें।</w:t>
      </w:r>
    </w:p>
    <w:p>
      <w:pPr/>
      <w:r>
        <w:rPr>
          <w:lang w:val="hi_IN" w:bidi="hi_IN"/>
        </w:rPr>
      </w:r>
      <w:r>
        <w:rPr>
          <w:lang w:val="hi_IN" w:bidi="hi_IN"/>
        </w:rPr>
        <w:t xml:space="preserve">जब अन्य यहूदी विश्वासियों ने पतरस की बातें सुनीं, तो उन्होंने आपत्ति करना बंद कर दिया और परमेश्वर की </w:t>
      </w:r>
      <w:r>
        <w:rPr>
          <w:b/>
          <w:lang w:val="hi_IN" w:bidi="hi_IN"/>
        </w:rPr>
        <w:t>महिमा</w:t>
      </w:r>
      <w:r>
        <w:rPr>
          <w:lang w:val="hi_IN" w:bidi="hi_IN"/>
        </w:rPr>
        <w:t xml:space="preserve"> या </w:t>
      </w:r>
      <w:r>
        <w:rPr>
          <w:b/>
          <w:lang w:val="hi_IN" w:bidi="hi_IN"/>
        </w:rPr>
        <w:t>स्तुति</w:t>
      </w:r>
      <w:r>
        <w:rPr>
          <w:lang w:val="hi_IN" w:bidi="hi_IN"/>
        </w:rPr>
        <w:t xml:space="preserve"> करने लगे। ये यहूदी विश्वासी जानते थे कि परमेश्वर ने गैर-यहूदियों को भी अपने </w:t>
      </w:r>
      <w:r>
        <w:rPr>
          <w:b/>
          <w:lang w:val="hi_IN" w:bidi="hi_IN"/>
        </w:rPr>
        <w:t>पापों</w:t>
      </w:r>
      <w:r>
        <w:rPr>
          <w:lang w:val="hi_IN" w:bidi="hi_IN"/>
        </w:rPr>
        <w:t xml:space="preserve"> से </w:t>
      </w:r>
      <w:r>
        <w:rPr>
          <w:b/>
          <w:lang w:val="hi_IN" w:bidi="hi_IN"/>
        </w:rPr>
        <w:t>पश्चाताप</w:t>
      </w:r>
      <w:r>
        <w:rPr>
          <w:lang w:val="hi_IN" w:bidi="hi_IN"/>
        </w:rPr>
        <w:t xml:space="preserve"> करने का अवसर दिया है ताकि उन्हें "जीवन" मिल सके। इसका अर्थ यह था कि गैर-यहूदी अपने पापों से दूर हो गए और परमेश्वर का अनुसरण करते हुए एक नए तरीके से जीवन जीने लगे। "जीवन" का अर्थ है परमेश्वर के साथ अनन्त जीवन है।</w:t>
      </w:r>
    </w:p>
    <w:p>
      <w:pPr/>
      <w:r>
        <w:rPr>
          <w:lang w:val="hi_IN" w:bidi="hi_IN"/>
        </w:rPr>
      </w:r>
      <w:r>
        <w:rPr>
          <w:b/>
          <w:lang w:val="hi_IN" w:bidi="hi_IN"/>
        </w:rPr>
        <w:t>महिमा करना</w:t>
      </w:r>
      <w:r>
        <w:rPr>
          <w:lang w:val="hi_IN" w:bidi="hi_IN"/>
        </w:rPr>
        <w:t xml:space="preserve">, </w:t>
      </w:r>
      <w:r>
        <w:rPr>
          <w:b/>
          <w:lang w:val="hi_IN" w:bidi="hi_IN"/>
        </w:rPr>
        <w:t>स्तुति करना,</w:t>
      </w:r>
      <w:r>
        <w:rPr>
          <w:lang w:val="hi_IN" w:bidi="hi_IN"/>
        </w:rPr>
        <w:t xml:space="preserve"> </w:t>
      </w:r>
      <w:r>
        <w:rPr>
          <w:b/>
          <w:lang w:val="hi_IN" w:bidi="hi_IN"/>
        </w:rPr>
        <w:t>पश्चाताप करना</w:t>
      </w:r>
      <w:r>
        <w:rPr>
          <w:lang w:val="hi_IN" w:bidi="hi_IN"/>
        </w:rPr>
        <w:t xml:space="preserve"> और </w:t>
      </w:r>
      <w:r>
        <w:rPr>
          <w:b/>
          <w:lang w:val="hi_IN" w:bidi="hi_IN"/>
        </w:rPr>
        <w:t>पाप</w:t>
      </w:r>
      <w:r>
        <w:rPr>
          <w:lang w:val="hi_IN" w:bidi="hi_IN"/>
        </w:rPr>
        <w:t xml:space="preserve"> जैसे शब्दों का प्रयोग उन्हीं शब्दों से करें जिनका प्रयोग आपने पिछले भागों में किया है। </w:t>
      </w:r>
      <w:r>
        <w:rPr>
          <w:lang w:val="hi_IN" w:bidi="hi_IN"/>
        </w:rPr>
        <w:t>महिमा करना,</w:t>
      </w:r>
      <w:r>
        <w:rPr>
          <w:lang w:val="hi_IN" w:bidi="hi_IN"/>
        </w:rPr>
        <w:t xml:space="preserve"> </w:t>
      </w:r>
      <w:r>
        <w:rPr>
          <w:b/>
          <w:lang w:val="hi_IN" w:bidi="hi_IN"/>
        </w:rPr>
        <w:t>स्तुति करना,</w:t>
      </w:r>
      <w:r>
        <w:rPr>
          <w:lang w:val="hi_IN" w:bidi="hi_IN"/>
        </w:rPr>
        <w:t xml:space="preserve"> </w:t>
      </w:r>
      <w:r>
        <w:rPr>
          <w:lang w:val="hi_IN" w:bidi="hi_IN"/>
        </w:rPr>
        <w:t>पश्चाताप करना</w:t>
      </w:r>
      <w:r>
        <w:rPr>
          <w:lang w:val="hi_IN" w:bidi="hi_IN"/>
        </w:rPr>
        <w:t xml:space="preserve"> और </w:t>
      </w:r>
      <w:r>
        <w:rPr>
          <w:lang w:val="hi_IN" w:bidi="hi_IN"/>
        </w:rPr>
        <w:t>पाप</w:t>
      </w:r>
      <w:r>
        <w:rPr>
          <w:lang w:val="hi_IN" w:bidi="hi_IN"/>
        </w:rPr>
        <w:t xml:space="preserve"> शब्दों की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11:19–26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11:19–26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भाग से पहले, पतरस ने यरूशलेम के यहूदी मसीहियों को कैसरिया में कुरनेलियुस के परिवार के बारे में एक रिपोर्ट दी। परमेश्वर के आत्मा ने पतरस को कुरनेलियुस और उसके परिवार के साथ यीशु का सुसमाचार साझा करने के लिए प्रेरित किया था। भले ही कुरनेलियुस का परिवार यूनानी था, फिर भी उन्हें विश्वास के द्वारा पवित्र आत्मा प्राप्त हुआ। यीशु के यहूदी अनुयायी आश्चर्यचकित थे कि परमेश्वर यूनानियों को पाप से फिरने और यीशु पर विश्वास करके परमेश्वर की ओर मुड़ने की अगुवाई कर रहा है।</w:t>
      </w:r>
    </w:p>
    <w:p>
      <w:pPr/>
      <w:r>
        <w:rPr>
          <w:lang w:val="hi_IN" w:bidi="hi_IN"/>
        </w:rPr>
      </w:r>
      <w:r>
        <w:rPr>
          <w:lang w:val="hi_IN" w:bidi="hi_IN"/>
        </w:rPr>
        <w:t>इस भाग में, हम देखते हैं कि परमेश्वर एक बार फिर कई गैर-यहूदी लोगों को यीशु में विश्वास दिलाने के लिए काम कर रहा है। हालांकि यह कहानी यरूशलेम में कुरनेलियुस के बारे में पतरस की रिपोर्ट के बाद आती है, लेकिन यह संभव है कि यह उसी समय घटित हुई हो जब पतरस को कुरनेलियुस के साथ यह अनुभव हुआ था।</w:t>
      </w:r>
    </w:p>
    <w:p>
      <w:pPr/>
      <w:r>
        <w:rPr>
          <w:lang w:val="hi_IN" w:bidi="hi_IN"/>
        </w:rPr>
      </w:r>
      <w:r>
        <w:rPr>
          <w:lang w:val="hi_IN" w:bidi="hi_IN"/>
        </w:rPr>
        <w:t>यह कहानी एक बहुत समान कथन से शुरू होती है जो स्तिफनुस की मृत्यु के बाद होती है, जो प्रेरितों के काम 8:1 में पाई जाती है। प्रेरितों के काम का लेखक लूका दोहराता है कि यरूशलेम में यीशु के अनुयायियों को सताया गया था, और वे अलग-अलग स्थानों पर भाग गए। वे फीनीके, साइप्रस और अन्ताकिया गए और केवल यहूदियों के साथ परमेश्वर का वचन बोले। शायद उन्हें यह बात सूझी भी नहीं होगी कि यूनानी या अन्य गैर-यहूदी लोग भी यीशु के बारे में परमेश्वर का वचन सुन और ग्रहण कर सकते हैं।</w:t>
      </w:r>
    </w:p>
    <w:p>
      <w:pPr/>
      <w:r>
        <w:rPr>
          <w:lang w:val="hi_IN" w:bidi="hi_IN"/>
        </w:rPr>
      </w:r>
      <w:r>
        <w:rPr>
          <w:lang w:val="hi_IN" w:bidi="hi_IN"/>
        </w:rPr>
        <w:t>क्या आपको अलग सांस्कृतिक पृष्ठभूमि या मातृभाषा वाले लोगों के साथ सुसमाचार साझा करने में कठिनाई होती है? यदि हाँ, तो यह कठिन क्यों है?</w:t>
      </w:r>
    </w:p>
    <w:p>
      <w:pPr/>
      <w:r>
        <w:rPr>
          <w:lang w:val="hi_IN" w:bidi="hi_IN"/>
        </w:rPr>
      </w:r>
      <w:r>
        <w:rPr>
          <w:lang w:val="hi_IN" w:bidi="hi_IN"/>
        </w:rPr>
        <w:t xml:space="preserve">एक नक्शा दिखाएँ जिसमें </w:t>
      </w:r>
      <w:r>
        <w:rPr>
          <w:lang w:val="hi_IN" w:bidi="hi_IN"/>
        </w:rPr>
        <w:t>नए नियम के समय में सीरिया, फीनीके, साइप्रस, अन्ताकिया, ओरोन्तेस नदी, कुरेन, तरसुस और यरूशलेम</w:t>
      </w:r>
      <w:r>
        <w:rPr>
          <w:lang w:val="hi_IN" w:bidi="hi_IN"/>
        </w:rPr>
        <w:t xml:space="preserve"> शामिल हैं।</w:t>
      </w:r>
    </w:p>
    <w:p>
      <w:pPr/>
      <w:r>
        <w:rPr>
          <w:lang w:val="hi_IN" w:bidi="hi_IN"/>
        </w:rPr>
      </w:r>
      <w:r>
        <w:rPr>
          <w:lang w:val="hi_IN" w:bidi="hi_IN"/>
        </w:rPr>
        <w:t>पहले से ही फीनीके, अन्ताकिया और साइप्रस में कई यहूदी रह रहे थे, जो बताता है कि बिखरे हुए विश्वासी वहाँ क्यों गए। हालाँकि, अन्ताकिया अपनी दुष्टता के लिए प्रसिद्ध था। यूनानी और अश्शूरी देवताओं की उपासना कई तरीकों से की जाती थी, जिनमें वेश्यावृत्ति भी शामिल थी।</w:t>
      </w:r>
    </w:p>
    <w:p>
      <w:pPr/>
      <w:r>
        <w:rPr>
          <w:lang w:val="hi_IN" w:bidi="hi_IN"/>
        </w:rPr>
      </w:r>
      <w:r>
        <w:rPr>
          <w:lang w:val="hi_IN" w:bidi="hi_IN"/>
        </w:rPr>
        <w:t>जो पुरुष यरूशलेम से अन्ताकिया भाग गए, उनमें से कुछ मूल रूप से साइप्रस और कुरेन के थे। यहूदी और यूनानी दोनों लोग साइप्रस और कुरेन में रहते थे। उन लोगों ने अन्ताकिया के यहूदियों और यूनानी लोगों दोनों को प्रभु यीशु के बारे में सुसमाचार सुनाया, जो उनके लिए करना स्वाभाविक होगा।</w:t>
      </w:r>
    </w:p>
    <w:p>
      <w:pPr/>
      <w:r>
        <w:rPr>
          <w:lang w:val="hi_IN" w:bidi="hi_IN"/>
        </w:rPr>
      </w:r>
      <w:r>
        <w:rPr>
          <w:lang w:val="hi_IN" w:bidi="hi_IN"/>
        </w:rPr>
        <w:t>साइप्रस और कुरेन के लोगों ने "प्रभु यीशु" या "स्वामी यीशु" के बारे में सुसमाचार बताया। यूनानियों के लिए यीशु का वर्णन करने के लिए "यीशु मसीह" या "यीशु मसीहा" की तुलना में "प्रभु यीशु" एक बेहतर वाक्यांश था। यूनानी लोग मसीहा या उद्धारकर्ता का इंतजार नहीं कर रहे थे। हालाँकि, अन्ताकिया में कई यूनानी मूर्तिपूजक अनुष्ठानों के माध्यम से ईश्वरीय प्रभु की खोज कर रहे थे।</w:t>
      </w:r>
    </w:p>
    <w:p>
      <w:pPr/>
      <w:r>
        <w:rPr>
          <w:lang w:val="hi_IN" w:bidi="hi_IN"/>
        </w:rPr>
      </w:r>
      <w:r>
        <w:rPr>
          <w:lang w:val="hi_IN" w:bidi="hi_IN"/>
        </w:rPr>
        <w:t xml:space="preserve">प्राचीन </w:t>
      </w:r>
      <w:r>
        <w:rPr>
          <w:lang w:val="hi_IN" w:bidi="hi_IN"/>
        </w:rPr>
        <w:t>अन्ताकिया के खंडहरों</w:t>
      </w:r>
      <w:r>
        <w:rPr>
          <w:lang w:val="hi_IN" w:bidi="hi_IN"/>
        </w:rPr>
        <w:t xml:space="preserve"> की एक तस्वीर और </w:t>
      </w:r>
      <w:r>
        <w:rPr>
          <w:lang w:val="hi_IN" w:bidi="hi_IN"/>
        </w:rPr>
        <w:t>आधुनिक समय के अन्ताकिया</w:t>
      </w:r>
      <w:r>
        <w:rPr>
          <w:lang w:val="hi_IN" w:bidi="hi_IN"/>
        </w:rPr>
        <w:t xml:space="preserve"> की एक तस्वीर दिखाएँ।</w:t>
      </w:r>
    </w:p>
    <w:p>
      <w:pPr/>
      <w:r>
        <w:rPr>
          <w:lang w:val="hi_IN" w:bidi="hi_IN"/>
        </w:rPr>
      </w:r>
      <w:r>
        <w:rPr>
          <w:lang w:val="hi_IN" w:bidi="hi_IN"/>
        </w:rPr>
        <w:t>प्रभु का हाथ साइप्रस और कुरेन के लोगों के साथ था। "प्रभु का हाथ" पुराने नियम में प्रभु परमेश्वर की सामर्थ्य को संदर्भित करने का एक तरीका है। परमेश्वर यीशु के अनुयायियों की मदद करता रहा जब वे यीशु के बारे में सिखाते थे। परिणामस्वरूप, अन्ताकिया में कई लोगों ने यीशु पर विश्वास किया और यीशु को अपना प्रभु या स्वामी बनाया।</w:t>
      </w:r>
    </w:p>
    <w:p>
      <w:pPr/>
      <w:r>
        <w:rPr>
          <w:lang w:val="hi_IN" w:bidi="hi_IN"/>
        </w:rPr>
      </w:r>
      <w:r>
        <w:rPr>
          <w:lang w:val="hi_IN" w:bidi="hi_IN"/>
        </w:rPr>
        <w:t>अपने समूह के सदस्यों से एक ऐसा समय साझा करने के लिए कहें जब यह स्पष्ट हो कि किसी परिस्थिति में परमेश्वर का हाथ या परमेश्वर की सामर्थ्य उनके साथ थी।</w:t>
      </w:r>
    </w:p>
    <w:p>
      <w:pPr/>
      <w:r>
        <w:rPr>
          <w:lang w:val="hi_IN" w:bidi="hi_IN"/>
        </w:rPr>
      </w:r>
      <w:r>
        <w:rPr>
          <w:lang w:val="hi_IN" w:bidi="hi_IN"/>
        </w:rPr>
        <w:t>यरूशलेम में यीशु के अनुयायियों ने अन्ताकिया में जो कुछ हो रहा था, उसके बारे में सुना है। उस समय यरूशलेम को मुख्य कलीसिया माना जाता था। उन्होंने शायद बरनबास को यूनानियों के यीशु की ओर मुड़ने की खबर की पुष्टि करने के लिए भेजा था। यह उसी तरह है जब यरूशलेम की कलीसिया ने पतरस और यूहन्ना को सामरिया भेजा, जब उन्होंने यह सुना कि वहाँ यीशु के बारे में सुसमाचार प्राप्त हो गया है।</w:t>
      </w:r>
    </w:p>
    <w:p>
      <w:pPr/>
      <w:r>
        <w:rPr>
          <w:lang w:val="hi_IN" w:bidi="hi_IN"/>
        </w:rPr>
      </w:r>
      <w:r>
        <w:rPr>
          <w:lang w:val="hi_IN" w:bidi="hi_IN"/>
        </w:rPr>
        <w:t>प्राचीन यरूशलेम के एक मॉडल</w:t>
      </w:r>
      <w:r>
        <w:rPr>
          <w:lang w:val="hi_IN" w:bidi="hi_IN"/>
        </w:rPr>
        <w:t xml:space="preserve"> की तस्वीर दिखाएँ।</w:t>
      </w:r>
    </w:p>
    <w:p>
      <w:pPr/>
      <w:r>
        <w:rPr>
          <w:lang w:val="hi_IN" w:bidi="hi_IN"/>
        </w:rPr>
      </w:r>
      <w:r>
        <w:rPr>
          <w:lang w:val="hi_IN" w:bidi="hi_IN"/>
        </w:rPr>
        <w:t>बरनबास अन्ताकिया में जो कुछ उसने पाया उससे खुश था और आनन्दित था। बरनबास, जिसके नाम का अर्थ है प्रोत्साहन है, उसने कलीसिया को पूरी तरह से प्रभु को समर्पित रहने के लिए प्रोत्साहित किया। फिर लूका टिप्पणी करता है कि बरनबास एक अच्छा व्यक्ति है, जो पवित्र आत्मा और विश्वास से भरा हुआ है। पवित्र आत्मा ने बरनबास को कई लोगों को प्रभु यीशु के पास ले जाकर उनकी मदद करने में सक्षम बनाया।</w:t>
      </w:r>
    </w:p>
    <w:p>
      <w:pPr/>
      <w:r>
        <w:rPr>
          <w:lang w:val="hi_IN" w:bidi="hi_IN"/>
        </w:rPr>
      </w:r>
      <w:r>
        <w:rPr>
          <w:lang w:val="hi_IN" w:bidi="hi_IN"/>
        </w:rPr>
        <w:t>अपने समूह से निम्नलिखित पर चर्चा करने के लिए कहें: क्या आप किसी ऐसे व्यक्ति को जानते हैं जो अक्सर दूसरों को प्रोत्साहित करता है? वह व्यक्ति दूसरों को प्रोत्साहित करने के लिए क्या करता है या क्या कहता है? आपकी कलीसिया में उस व्यक्ति का प्रभाव कैसे पड़ता है?</w:t>
      </w:r>
    </w:p>
    <w:p>
      <w:pPr/>
      <w:r>
        <w:rPr>
          <w:lang w:val="hi_IN" w:bidi="hi_IN"/>
        </w:rPr>
      </w:r>
      <w:r>
        <w:rPr>
          <w:lang w:val="hi_IN" w:bidi="hi_IN"/>
        </w:rPr>
        <w:t>अन्ताकिया में यीशु के नए अनुयायियों को शिक्षा देने के लिए बरनबास को मदद की जरूरत थी। बरनबास शाऊल के गृहनगर तरसुस में शाऊल को खोजने गया।</w:t>
      </w:r>
    </w:p>
    <w:p>
      <w:pPr/>
      <w:r>
        <w:rPr>
          <w:lang w:val="hi_IN" w:bidi="hi_IN"/>
        </w:rPr>
      </w:r>
      <w:r>
        <w:rPr>
          <w:lang w:val="hi_IN" w:bidi="hi_IN"/>
        </w:rPr>
        <w:t>लगभग दस साल पहले, शाऊल यरूशलेम में यूनानी भाषी यहूदियों को यीशु के बारे में निडरता से प्रचार कर रहा था। फिर यूनानी यहूदियों ने शाऊल को मारने की कोशिश की, इसलिए यीशु के अनुयायियों ने शाऊल को तरसुस भेजा। शाऊल तरसुस में स्थित था, लेकिन लगभग दस साल तक सीरिया और किलिकिया में सुसमाचार साझा करता था। जब बरनबास शाऊल को ढूँढने गया, तो शायद यह कठिन रहा होगा क्योंकि शाऊल शायद यात्रा कर रहा था। फिर बरनबास और शाऊल एक साथ अन्ताकिया गए।</w:t>
      </w:r>
    </w:p>
    <w:p>
      <w:pPr/>
      <w:r>
        <w:rPr>
          <w:lang w:val="hi_IN" w:bidi="hi_IN"/>
        </w:rPr>
      </w:r>
      <w:r>
        <w:rPr>
          <w:lang w:val="hi_IN" w:bidi="hi_IN"/>
        </w:rPr>
        <w:t xml:space="preserve">एक नक्शा दिखाएँ जिसमें </w:t>
      </w:r>
      <w:r>
        <w:rPr>
          <w:lang w:val="hi_IN" w:bidi="hi_IN"/>
        </w:rPr>
        <w:t>पूर्वी भूमध्य सागर, अन्ताकिया, तरसुस और सीरिया और किलिकिया के क्षेत्र</w:t>
      </w:r>
      <w:r>
        <w:rPr>
          <w:lang w:val="hi_IN" w:bidi="hi_IN"/>
        </w:rPr>
        <w:t xml:space="preserve"> शामिल हैं।</w:t>
      </w:r>
    </w:p>
    <w:p>
      <w:pPr/>
      <w:r>
        <w:rPr>
          <w:lang w:val="hi_IN" w:bidi="hi_IN"/>
        </w:rPr>
      </w:r>
      <w:r>
        <w:rPr>
          <w:lang w:val="hi_IN" w:bidi="hi_IN"/>
        </w:rPr>
        <w:t>बरनबास और शाऊल अन्ताकिया में यीशु के अनुयायियों से मिले, और उन्हें पूरे वर्ष तक नियमित रूप से शिक्षा देते थे। उन्होंने बहुत से लोगों को यीशु के बारे में परमेश्वर का संदेश सिखाया। अन्ताकिया में कई अलग-अलग संस्कृतियों और जातीय समूहों के लोग रहते थे। शायद बरनबास और शाऊल ने कई नए अनुयायियों को भी शिक्षा दी, जिनमें गैर-यहूदी और यहूदी दोनों शामिल थे। अन्ताकिया के शायद गैर-विश्वासी लोग ही थे जो विश्वासियों के लिए एक नया नाम लेकर आए—मसीही, या मसीह के अनुयायी। मसीहत यहूदी धर्म से अलग विश्वास के रूप में जाना जाने लगा।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के चार दृश्य हैं। </w:t>
      </w:r>
    </w:p>
    <w:p>
      <w:pPr/>
      <w:r>
        <w:rPr>
          <w:lang w:val="hi_IN" w:bidi="hi_IN"/>
        </w:rPr>
      </w:r>
      <w:r>
        <w:rPr>
          <w:b/>
          <w:lang w:val="hi_IN" w:bidi="hi_IN"/>
        </w:rPr>
        <w:t>पहला दृश्य:</w:t>
      </w:r>
      <w:r>
        <w:rPr>
          <w:lang w:val="hi_IN" w:bidi="hi_IN"/>
        </w:rPr>
        <w:t xml:space="preserve"> स्तिफनुस को पत्थर मारने के बाद, यरूशलेम के यीशु के अनुयायी उत्तर की ओर भाग गए। कुछ फीनीके में रुके। यीशु के अन्य अनुयायी नाव से साइप्रस गए। अन्य अन्ताकिया में रुके।</w:t>
      </w:r>
    </w:p>
    <w:p>
      <w:pPr/>
      <w:r>
        <w:rPr>
          <w:lang w:val="hi_IN" w:bidi="hi_IN"/>
        </w:rPr>
      </w:r>
      <w:r>
        <w:rPr>
          <w:lang w:val="hi_IN" w:bidi="hi_IN"/>
        </w:rPr>
        <w:t>यरूशलेम से भागकर आए यीशु के अनुयायी जहाँ कहीं भी गए, उन्होंने यहूदियों को यीशु के बारे में बताया। हालाँकि, साइप्रस और कुरेन के कुछ लोगों ने यूनानी भाषी गैर-यहूदियों को भी यीशु के बारे में बताना शुरू किया। परमेश्वर की सामर्थ्य इन लोगों के साथ थी। परिणामस्वरूप, अन्ताकिया में बड़ी संख्या में लोगों ने, जिनमें शायद अधिकतर गैर-यहूदी थे, विश्वास किया और प्रभु की ओर मुड़ गए।</w:t>
      </w:r>
    </w:p>
    <w:p>
      <w:pPr/>
      <w:r>
        <w:rPr>
          <w:lang w:val="hi_IN" w:bidi="hi_IN"/>
        </w:rPr>
      </w:r>
      <w:r>
        <w:rPr>
          <w:b/>
          <w:lang w:val="hi_IN" w:bidi="hi_IN"/>
        </w:rPr>
        <w:t>दूसरा दृश्य:</w:t>
      </w:r>
      <w:r>
        <w:rPr>
          <w:lang w:val="hi_IN" w:bidi="hi_IN"/>
        </w:rPr>
        <w:t xml:space="preserve"> यरूशलेम की कलीसिया अन्ताकिया में जो कुछ हो रहा है, उसके बारे में सुनती है। यरूशलेम की कलीसिया अन्ताकिया में सुसमाचार के प्रसार में रुचि रखती थी, इसलिए उन्होंने बरनबास को भेजा। जब बरनबास पहुँचा, तो उसने परमेश्वर का अनुग्रह देखा। परमेश्वर ने साइप्रस और कुरेन के लोगों को मजबूत किया था ताकि वे प्रभु के वचन को फैला सकें, और बहुत से यूनानी यीशु पर विश्वास कर चुके थे। बरनबास आनन्दित हुआ और अन्ताकिया की कलीसिया को विश्वासयोग्य और प्रभु के प्रति समर्पित रहने के लिए प्रोत्साहित किया। अन्ताकिया में बहुत से और लोगों को प्रभु के पास लाया गया।</w:t>
      </w:r>
    </w:p>
    <w:p>
      <w:pPr/>
      <w:r>
        <w:rPr>
          <w:lang w:val="hi_IN" w:bidi="hi_IN"/>
        </w:rPr>
      </w:r>
      <w:r>
        <w:rPr>
          <w:b/>
          <w:lang w:val="hi_IN" w:bidi="hi_IN"/>
        </w:rPr>
        <w:t>तीसरा दृश्य:</w:t>
      </w:r>
      <w:r>
        <w:rPr>
          <w:lang w:val="hi_IN" w:bidi="hi_IN"/>
        </w:rPr>
        <w:t xml:space="preserve"> बरनबास को अन्ताकिया के नए विश्वासियों के बड़े समूह को शिक्षा देने में मदद की आवश्यकता है। बरनबास तरसुस में शाऊल को ढूँढने जाता है और शाऊल के साथ अन्ताकिया लौटता है।</w:t>
      </w:r>
    </w:p>
    <w:p>
      <w:pPr/>
      <w:r>
        <w:rPr>
          <w:lang w:val="hi_IN" w:bidi="hi_IN"/>
        </w:rPr>
      </w:r>
      <w:r>
        <w:rPr>
          <w:b/>
          <w:lang w:val="hi_IN" w:bidi="hi_IN"/>
        </w:rPr>
        <w:t>चौथा दृश्य:</w:t>
      </w:r>
      <w:r>
        <w:rPr>
          <w:lang w:val="hi_IN" w:bidi="hi_IN"/>
        </w:rPr>
        <w:t xml:space="preserve"> एक साथ बरनबास और शाऊल अन्ताकिया में एक वर्ष तक यीशु के कई अनुयायियों को शिक्षा देते हैं। अन्ताकिया में यीशु के अनुयायी पहले लोग थे जिन्हें मसीही कहा जाता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के अनुयायी जो स्तिफनुस की मृत्यु के बाद यरूशलेम से भाग गए</w:t>
      </w:r>
    </w:p>
    <w:p>
      <w:pPr>
        <w:pStyle w:val="ListBullet"/>
        <w:spacing w:line="240" w:lineRule="auto"/>
        <w:ind w:left="720"/>
      </w:pPr>
      <w:r>
        <w:rPr>
          <w:lang w:val="hi_IN" w:bidi="hi_IN"/>
        </w:rPr>
      </w:r>
      <w:r>
        <w:rPr>
          <w:lang w:val="hi_IN" w:bidi="hi_IN"/>
        </w:rPr>
        <w:t>यहूदी जो यीशु के बिखरे हुए अनुयायियों से परमेश्वर का वचन सुनते हैं</w:t>
      </w:r>
    </w:p>
    <w:p>
      <w:pPr>
        <w:pStyle w:val="ListBullet"/>
        <w:spacing w:line="240" w:lineRule="auto"/>
        <w:ind w:left="720"/>
      </w:pPr>
      <w:r>
        <w:rPr>
          <w:lang w:val="hi_IN" w:bidi="hi_IN"/>
        </w:rPr>
      </w:r>
      <w:r>
        <w:rPr>
          <w:lang w:val="hi_IN" w:bidi="hi_IN"/>
        </w:rPr>
        <w:t>साइप्रस और कुरेन के पुरुष जो अन्ताकिया गए</w:t>
      </w:r>
    </w:p>
    <w:p>
      <w:pPr>
        <w:pStyle w:val="ListBullet"/>
        <w:spacing w:line="240" w:lineRule="auto"/>
        <w:ind w:left="720"/>
      </w:pPr>
      <w:r>
        <w:rPr>
          <w:lang w:val="hi_IN" w:bidi="hi_IN"/>
        </w:rPr>
      </w:r>
      <w:r>
        <w:rPr>
          <w:lang w:val="hi_IN" w:bidi="hi_IN"/>
        </w:rPr>
        <w:t>अन्ताकिया के यूनानी</w:t>
      </w:r>
    </w:p>
    <w:p>
      <w:pPr>
        <w:pStyle w:val="ListBullet"/>
        <w:spacing w:line="240" w:lineRule="auto"/>
        <w:ind w:left="720"/>
      </w:pPr>
      <w:r>
        <w:rPr>
          <w:lang w:val="hi_IN" w:bidi="hi_IN"/>
        </w:rPr>
      </w:r>
      <w:r>
        <w:rPr>
          <w:lang w:val="hi_IN" w:bidi="hi_IN"/>
        </w:rPr>
        <w:t>यरूशलेम की कलीसिया</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अन्ताकिया की कलीसिया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इस कहानी में, स्थानों के बहुत से संदर्भ हैं। जब आप सुन रहे हों तो उस क्षेत्र का नक्शा सामने रखना अच्छा होगा।</w:t>
      </w:r>
    </w:p>
    <w:p>
      <w:pPr/>
      <w:r>
        <w:rPr>
          <w:lang w:val="hi_IN" w:bidi="hi_IN"/>
        </w:rPr>
      </w:r>
      <w:r>
        <w:rPr>
          <w:lang w:val="hi_IN" w:bidi="hi_IN"/>
        </w:rPr>
        <w:t>इस कहानी के स्थानों के बारे में जानना महत्वपूर्ण है। फीनीके, साइप्रस और अन्ताकिया सभी यरूशलेम के उत्तर में हैं। इन तीनों क्षेत्रों में पहले से यहूदी रहते थे। फीनीके उत्तरी फिलिस्तीन में भूमध्य सागर के तट पर स्थित एक मैदानी इलाका है जिसमें सीदोन और सोर शहर शामिल हैं। साइप्रस भूमध्य सागर में एक बड़ा द्वीप है, जो तट से लगभग 160 किलोमीटर की दूरी पर है। अन्ताकिया भूमध्य सागर के तट से लगभग 24 किलोमीटर पूर्व में एक नगर है जो ओरोन्तेस नदी पर स्थित है। अन्ताकिया सीरिया की राजधानी और रोमी साम्राज्य का तीसरा सबसे बड़ा नगर था। अन्ताकिया एक सुंदर नगर था, जिसकी योजना सावधानी से बनाई गई थी। दोपहर के समय ठंडी हवा नगर से बहती है।</w:t>
      </w:r>
    </w:p>
    <w:p>
      <w:pPr/>
      <w:r>
        <w:rPr>
          <w:lang w:val="hi_IN" w:bidi="hi_IN"/>
        </w:rPr>
      </w:r>
      <w:r>
        <w:rPr>
          <w:lang w:val="hi_IN" w:bidi="hi_IN"/>
        </w:rPr>
        <w:t>यह ध्यान देना महत्वपूर्ण है कि साइप्रस और कुरेन के लोग पहले से ही यूनानी भाषा बोलते थे, इसलिए यूनानियों या गैर-यहूदियों से यीशु के बारे में बात करना स्वाभाविक था। ये पुरुष उन देशों से थे जहाँ गैर-यहूदी अधिक सामान्य थे। हालाँकि, यह संकेत देता है कि ये लोग यहूदियों के साथ भी परमेश्वर का वचन साझा कर रहे थे।</w:t>
      </w:r>
    </w:p>
    <w:p>
      <w:pPr/>
      <w:r>
        <w:rPr>
          <w:lang w:val="hi_IN" w:bidi="hi_IN"/>
        </w:rPr>
      </w:r>
      <w:r>
        <w:rPr>
          <w:lang w:val="hi_IN" w:bidi="hi_IN"/>
        </w:rPr>
        <w:t>यरूशलेम की कलीसिया के बारे में सोचना महत्वपूर्ण है। उस समय यरूशलेम कलीसिया का केंद्र या "मुख्य कलीसिया" थी। यीशु की सेवकाई की कई घटनाएँ यरूशलेम में हुईं। चेलों को पवित्र आत्मा प्राप्त हुआ और उन्होंने यरूशलेम में अपनी स्वयं की सेवकाई शुरू की।</w:t>
      </w:r>
    </w:p>
    <w:p>
      <w:pPr/>
      <w:r>
        <w:rPr>
          <w:lang w:val="hi_IN" w:bidi="hi_IN"/>
        </w:rPr>
      </w:r>
      <w:r>
        <w:rPr>
          <w:lang w:val="hi_IN" w:bidi="hi_IN"/>
        </w:rPr>
        <w:t>यह ध्यान रखना महत्वपूर्ण है कि यरूशलेम के कलीसिया ने अन्ताकिया में किस प्रकार के व्यक्ति को भेजा था। बरनबास एक प्रोत्साहनकर्ता के रूप में जाना जाता था। साथ ही, साइप्रस बरनबास का गृह देश था, इसलिए वह पहले से ही अन्ताकिया की प्रमुख भाषा यूनानी बोलता था। लूका इस कहानी में यह ध्यान देने के लिए समय लेता है कि बरनबास एक अच्छा व्यक्ति है, जो पवित्र आत्मा और विश्वास से भरा हुआ है। बरनबास दूसरों में अच्छाई को ढूँढता था।</w:t>
      </w:r>
    </w:p>
    <w:p>
      <w:pPr/>
      <w:r>
        <w:rPr>
          <w:lang w:val="hi_IN" w:bidi="hi_IN"/>
        </w:rPr>
      </w:r>
      <w:r>
        <w:rPr>
          <w:lang w:val="hi_IN" w:bidi="hi_IN"/>
        </w:rPr>
        <w:t>उस समय, यीशु के अनुयायी आमतौर पर एक-दूसरे को विश्वासी, भाई या चेले कहते थे। यह संभव है कि अन्यजाति गैर-विश्वासियों ने यीशु के अनुयायियों को "मसीही" नाम दिया था, जिसका अर्थ है वह जो मसीह का अनुसरण करता है। मसीही शब्द नए नियम में केवल दो अन्य बार दिखाई देता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के अनुयायी जो स्तिफनुस की मृत्यु के बाद यरूशलेम से भाग गए</w:t>
      </w:r>
    </w:p>
    <w:p>
      <w:pPr>
        <w:pStyle w:val="ListBullet"/>
        <w:spacing w:line="240" w:lineRule="auto"/>
        <w:ind w:left="720"/>
      </w:pPr>
      <w:r>
        <w:rPr>
          <w:lang w:val="hi_IN" w:bidi="hi_IN"/>
        </w:rPr>
      </w:r>
      <w:r>
        <w:rPr>
          <w:lang w:val="hi_IN" w:bidi="hi_IN"/>
        </w:rPr>
        <w:t>यहूदी जो यीशु के बिखरे हुए अनुयायियों से परमेश्वर का वचन सुनते हैं</w:t>
      </w:r>
    </w:p>
    <w:p>
      <w:pPr>
        <w:pStyle w:val="ListBullet"/>
        <w:spacing w:line="240" w:lineRule="auto"/>
        <w:ind w:left="720"/>
      </w:pPr>
      <w:r>
        <w:rPr>
          <w:lang w:val="hi_IN" w:bidi="hi_IN"/>
        </w:rPr>
      </w:r>
      <w:r>
        <w:rPr>
          <w:lang w:val="hi_IN" w:bidi="hi_IN"/>
        </w:rPr>
        <w:t>साइप्रस और कुरेन के पुरुष जो अन्ताकिया गए</w:t>
      </w:r>
    </w:p>
    <w:p>
      <w:pPr>
        <w:pStyle w:val="ListBullet"/>
        <w:spacing w:line="240" w:lineRule="auto"/>
        <w:ind w:left="720"/>
      </w:pPr>
      <w:r>
        <w:rPr>
          <w:lang w:val="hi_IN" w:bidi="hi_IN"/>
        </w:rPr>
      </w:r>
      <w:r>
        <w:rPr>
          <w:lang w:val="hi_IN" w:bidi="hi_IN"/>
        </w:rPr>
        <w:t>अन्ताकिया के यूनानी</w:t>
      </w:r>
    </w:p>
    <w:p>
      <w:pPr>
        <w:pStyle w:val="ListBullet"/>
        <w:spacing w:line="240" w:lineRule="auto"/>
        <w:ind w:left="720"/>
      </w:pPr>
      <w:r>
        <w:rPr>
          <w:lang w:val="hi_IN" w:bidi="hi_IN"/>
        </w:rPr>
      </w:r>
      <w:r>
        <w:rPr>
          <w:lang w:val="hi_IN" w:bidi="hi_IN"/>
        </w:rPr>
        <w:t>यरूशलेम की कलीसिया</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अन्ताकिया की कलीसिया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स्तिफनुस को पत्थर मारकर मारने के बाद, यरूशलेम में यीशु के अनुयायी अलग-अलग स्थानों पर बिखर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यरूशलेम से भाग रहे अभिनेताओं से पूछिए, "आप कैसा महसूस कर रहे हैं?" आप ऐसी बातें सुन सकते हैं, "डर गया हूँ," "घबराया हूँ," और "परेशान हूँ कि मुझे यरूशलेम छोड़ना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यरूशलेम से यीशु के कुछ अनुयायी फीनीके जाते हैं। कुछ लोग नाव से साइप्रस जाते हैं, और कुछ लोग अन्ताकिया की यात्रा करते हैं। वे यीशु के बारे में परमेश्वर का वचन केवल यहूदी लोगों को ही सुनाते हैं।</w:t>
      </w:r>
    </w:p>
    <w:p>
      <w:pPr/>
      <w:r>
        <w:rPr>
          <w:lang w:val="hi_IN" w:bidi="hi_IN"/>
        </w:rPr>
      </w:r>
      <w:r>
        <w:rPr>
          <w:lang w:val="hi_IN" w:bidi="hi_IN"/>
        </w:rPr>
        <w:t>अन्ताकिया जाने वाले समूह में, साइप्रस और कुरेन के कुछ पुरुष हैं। ये लोग अन्ताकिया में रहने वाले यूनानी लोगों के साथ भी प्रभु यीशु के बारे में बातें साझा करने लगते हैं। प्रभु का सामर्थ्य साइप्रस और कुरेन के लोगों के साथ है। यूनानियों सहित कई लोगों ने यीशु के बारे में कही गई बातों पर विश्वास किया और प्रभु की ओर मुड़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साइप्रस और कुरेन के लोगों से पूछें, "आप कैसा महसूस कर रहे हैं?" आप ऐसी बातें सुन सकते हैं, "उत्साहित हूँ," "उत्तेजित हूँ," या "आशावान हूँ।"</w:t>
      </w:r>
    </w:p>
    <w:p>
      <w:pPr>
        <w:pStyle w:val="ListBullet"/>
        <w:spacing w:line="240" w:lineRule="auto"/>
        <w:ind w:left="720"/>
      </w:pPr>
      <w:r>
        <w:rPr>
          <w:lang w:val="hi_IN" w:bidi="hi_IN"/>
        </w:rPr>
      </w:r>
      <w:r>
        <w:rPr>
          <w:lang w:val="hi_IN" w:bidi="hi_IN"/>
        </w:rPr>
        <w:t>अन्ताकिया के यूनानियों से पूछें जो प्रभु की ओर मुड़े हैं, "आप कैसा महसूस कर रहे हैं?" आप ऐसी बातें सुन सकते हैं, जैसे, "खुश हूँ कि किसी ने मेरे साथ वचन साझा किया," "आभारी हूँ कि यीशु सभी लोगों के लिए मरा," या "दूसरों को प्रभु के बारे में बताने के लिए तैयार हूँ।"</w:t>
      </w:r>
    </w:p>
    <w:p>
      <w:pPr/>
      <w:r>
        <w:rPr>
          <w:lang w:val="hi_IN" w:bidi="hi_IN"/>
        </w:rPr>
      </w:r>
      <w:r>
        <w:rPr>
          <w:lang w:val="hi_IN" w:bidi="hi_IN"/>
        </w:rPr>
        <w:t xml:space="preserve">यरूशलेम की कलीसिया को अन्ताकिया में जो कुछ हो रहा है, उसके बारे में समाचार मिलता है। वे बरनबास को अन्ताकिया भेजते हैं। जब बरनबास अन्ताकिया पहुँचता है, तो वह परमेश्वर के अनुग्रह को प्रत्यक्ष रूप से देखता है। साइप्रस और कुरेन के लोगों ने यूनानी लोगों के साथ प्रभु का वचन साझा किया था, और बहुत से यूनानी विश्वास कर चुके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बरनबास से पूछें, "आप कैसा महसूस कर रही हैं?" आप ऐसी बातें सुन सकते हैं, "आश्चर्यचकित हूँ," "अभिभूत हूँ," या "प्रभावित हूँ।"</w:t>
      </w:r>
    </w:p>
    <w:p>
      <w:pPr/>
      <w:r>
        <w:rPr>
          <w:lang w:val="hi_IN" w:bidi="hi_IN"/>
        </w:rPr>
      </w:r>
      <w:r>
        <w:rPr>
          <w:lang w:val="hi_IN" w:bidi="hi_IN"/>
        </w:rPr>
        <w:t>बरनबास आनन्दित होता है और यीशु के अनुयायियों को प्रभु के प्रति पूरी तरह से विश्वासयोग्य रहने के लिए प्रोत्साहित करता है। बरनबास एक अच्छा व्यक्ति था, जो पवित्र आत्मा से भरा हुआ था और विश्वास में मजबूत था। अन्ताकिया में अधिक से अधिक लोगों को प्रभु के पास लाया गया।</w:t>
      </w:r>
    </w:p>
    <w:p>
      <w:pPr/>
      <w:r>
        <w:rPr>
          <w:lang w:val="hi_IN" w:bidi="hi_IN"/>
        </w:rPr>
      </w:r>
      <w:r>
        <w:rPr>
          <w:lang w:val="hi_IN" w:bidi="hi_IN"/>
        </w:rPr>
        <w:t>बरनबास जानता है कि उसे बहुत से नए विश्वासियों को शिक्षा देने में मदद की आवश्यकता है। बरनबास शाऊल को खोजने के लिए तरसुस जाता है। शाऊल लगभग दस साल से सीरिया और किलिकिया के प्रान्तों में यात्रा कर रहा है और सेवकाई कर रहा है। शाऊल को ढूँढने में कुछ समय लगता है। बरनबास शाऊल को पाता है और उसे अन्ताकिया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से पूछें, "आप कैसा महसूस कर रहे हैं?" आप ऐसी बातें सुन सकते हैं, "उत्सुक," "उत्साहित," या "यह सुनकर खुशी है कि अन्य यूनानी भी यीशु पर विश्वास कर रहे हैं।"</w:t>
      </w:r>
    </w:p>
    <w:p>
      <w:pPr/>
      <w:r>
        <w:rPr>
          <w:lang w:val="hi_IN" w:bidi="hi_IN"/>
        </w:rPr>
      </w:r>
      <w:r>
        <w:rPr>
          <w:lang w:val="hi_IN" w:bidi="hi_IN"/>
        </w:rPr>
        <w:t>पूरे एक वर्ष तक, शाऊल और बरनबास अन्ताकिया की कलीसिया के साथ नियमित रूप से मिलते हैं, और लोगों की बड़ी भीड़ को शिक्षा देते हैं। अन्ताकिया में यीशु के अनुयायियों की अलग-अलग मूल भाषाएँ और अलग-अलग गृहभूमि हैं। इससे कोई फर्क नहीं पड़ता। वे पहले यीशु के अनुयायी हैं जिन्हें मसीही कहा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अन्ताकिया की कलीसिया से पूछिए, "आप कैसा महसूस कर रहे हैं?" आप ऐसी बातें सुन सकते हैं, "मुझे मसीही कहलाना पसंद है," "मुझे इस कलीसिया का हिस्सा होने पर गर्व है," या "मुझे उम्मीद है कि शाऊल और बरनबास यहीं रहेंगे और हमें सिखाना जारी रखेंगे।"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स्तिफनुस को पत्थर मारने के बाद यरूशलेम में यीशु के अनुयायियों को </w:t>
      </w:r>
      <w:r>
        <w:rPr>
          <w:b/>
          <w:lang w:val="hi_IN" w:bidi="hi_IN"/>
        </w:rPr>
        <w:t>सताया</w:t>
      </w:r>
      <w:r>
        <w:rPr>
          <w:lang w:val="hi_IN" w:bidi="hi_IN"/>
        </w:rPr>
        <w:t xml:space="preserve"> गया। सताव तब होता है जब यीशु के अनुयायियों को उनके विश्वासों के कारण नुकसान पहुँचाया जाता है। कभी-कभी उन्हें जेल में डाल दिया जाता है, पीटा जाता है, पत्थर मारे जाते हैं या किसी अन्य तरीके से नुकसान पहुँचाया जाता है।</w:t>
      </w:r>
    </w:p>
    <w:p>
      <w:pPr/>
      <w:r>
        <w:rPr>
          <w:lang w:val="hi_IN" w:bidi="hi_IN"/>
        </w:rPr>
      </w:r>
      <w:r>
        <w:rPr>
          <w:lang w:val="hi_IN" w:bidi="hi_IN"/>
        </w:rPr>
        <w:t xml:space="preserve">यरूशलेम में यीशु के अनुयायी फीनीके, साइप्रस और अन्ताकिया गए, और </w:t>
      </w:r>
      <w:r>
        <w:rPr>
          <w:b/>
          <w:lang w:val="hi_IN" w:bidi="hi_IN"/>
        </w:rPr>
        <w:t>वचन</w:t>
      </w:r>
      <w:r>
        <w:rPr>
          <w:lang w:val="hi_IN" w:bidi="hi_IN"/>
        </w:rPr>
        <w:t xml:space="preserve"> बोले। वे जहाँ भी जाते, यीशु का संदेश, सुसमाचार, सुनाते थे।</w:t>
      </w:r>
    </w:p>
    <w:p>
      <w:pPr/>
      <w:r>
        <w:rPr>
          <w:lang w:val="hi_IN" w:bidi="hi_IN"/>
        </w:rPr>
      </w:r>
      <w:r>
        <w:rPr>
          <w:lang w:val="hi_IN" w:bidi="hi_IN"/>
        </w:rPr>
        <w:t xml:space="preserve">हालाँकि, यीशु के अनुयायियों ने केवल </w:t>
      </w:r>
      <w:r>
        <w:rPr>
          <w:b/>
          <w:lang w:val="hi_IN" w:bidi="hi_IN"/>
        </w:rPr>
        <w:t>यहूदियों</w:t>
      </w:r>
      <w:r>
        <w:rPr>
          <w:lang w:val="hi_IN" w:bidi="hi_IN"/>
        </w:rPr>
        <w:t xml:space="preserve"> से यह वचन बोला। </w:t>
      </w:r>
      <w:r>
        <w:rPr>
          <w:lang w:val="hi_IN" w:bidi="hi_IN"/>
        </w:rPr>
        <w:t>यहूदी</w:t>
      </w:r>
      <w:r>
        <w:rPr>
          <w:lang w:val="hi_IN" w:bidi="hi_IN"/>
        </w:rPr>
        <w:t xml:space="preserve"> उस जनसमूह को संदर्भित करता है जो अब्राहम के पुत्र इसहाक की संतान हैं। यह एक जातीय समूह और लोगों का समूह दोनों है जो यहूदी धर्म का अभ्यास करते हैं। अधिक जानकारी के लिए मुख्य शब्दावली देखें।</w:t>
      </w:r>
    </w:p>
    <w:p>
      <w:pPr/>
      <w:r>
        <w:rPr>
          <w:lang w:val="hi_IN" w:bidi="hi_IN"/>
        </w:rPr>
      </w:r>
      <w:r>
        <w:rPr>
          <w:lang w:val="hi_IN" w:bidi="hi_IN"/>
        </w:rPr>
        <w:t xml:space="preserve">जो पुरुष यरूशलेम से भाग गए, उनमें से कुछ साइप्रस और कुरेन के थे। अन्ताकिया में उन्होंने </w:t>
      </w:r>
      <w:r>
        <w:rPr>
          <w:b/>
          <w:lang w:val="hi_IN" w:bidi="hi_IN"/>
        </w:rPr>
        <w:t>यूनानियों</w:t>
      </w:r>
      <w:r>
        <w:rPr>
          <w:lang w:val="hi_IN" w:bidi="hi_IN"/>
        </w:rPr>
        <w:t xml:space="preserve"> को परमेश्वर का संदेश बताना शुरू किया। यूनानी यूनानी भाषी लोगों को दर्शाता है जो यहूदी नहीं थे। यूनानी लोग </w:t>
      </w:r>
      <w:r>
        <w:rPr>
          <w:b/>
          <w:lang w:val="hi_IN" w:bidi="hi_IN"/>
        </w:rPr>
        <w:t>अन्यजातियों</w:t>
      </w:r>
      <w:r>
        <w:rPr>
          <w:lang w:val="hi_IN" w:bidi="hi_IN"/>
        </w:rPr>
        <w:t xml:space="preserve"> के बड़े समूह के भीतर एक छोटा समूह हैं, गैर-यहूदी वे लोग हैं जो यहूदी नहीं हैं। </w:t>
      </w:r>
      <w:r>
        <w:rPr>
          <w:lang w:val="hi_IN" w:bidi="hi_IN"/>
        </w:rPr>
        <w:t>अन्यजाति</w:t>
      </w:r>
      <w:r>
        <w:rPr>
          <w:lang w:val="hi_IN" w:bidi="hi_IN"/>
        </w:rPr>
        <w:t xml:space="preserve"> शब्द के बारे में अधिक जानकारी के लिए मुख्य शब्दावली देखें।</w:t>
      </w:r>
    </w:p>
    <w:p>
      <w:pPr/>
      <w:r>
        <w:rPr>
          <w:lang w:val="hi_IN" w:bidi="hi_IN"/>
        </w:rPr>
      </w:r>
      <w:r>
        <w:rPr>
          <w:lang w:val="hi_IN" w:bidi="hi_IN"/>
        </w:rPr>
        <w:t xml:space="preserve">अन्ताकिया के पुरुष प्रभु यीशु के बारे में सुसमाचार बता रहे थे, और </w:t>
      </w:r>
      <w:r>
        <w:rPr>
          <w:b/>
          <w:lang w:val="hi_IN" w:bidi="hi_IN"/>
        </w:rPr>
        <w:t>प्रभु का हाथ उनके साथ था</w:t>
      </w:r>
      <w:r>
        <w:rPr>
          <w:lang w:val="hi_IN" w:bidi="hi_IN"/>
        </w:rPr>
        <w:t xml:space="preserve">। "प्रभु का हाथ" पुराने नियम में एक अभिव्यक्ति है जिसका अर्थ है कि प्रभु परमेश्वर की सामर्थ्य उनके साथ थी। परमेश्वर की सामर्थ्य ने उनकी मदद की। परिणामस्वरूप, अन्ताकिया में बहुत से लोगों ने विश्वास किया और </w:t>
      </w:r>
      <w:r>
        <w:rPr>
          <w:b/>
          <w:lang w:val="hi_IN" w:bidi="hi_IN"/>
        </w:rPr>
        <w:t>प्रभु की ओर मुड़ गए</w:t>
      </w:r>
      <w:r>
        <w:rPr>
          <w:lang w:val="hi_IN" w:bidi="hi_IN"/>
        </w:rPr>
        <w:t>। "प्रभु की ओर मुड़ना" प्रभु पर प्रतिबद्धता और भरोसा को दर्शाता है। इस वाक्यांश से पता चलता है कि अधिकांश नए विश्वासी गैर-यहूदी थे जो झूठे देवताओं को छोड़कर सच्चे परमेश्वर की ओर मुड़ रहे थे।</w:t>
      </w:r>
    </w:p>
    <w:p>
      <w:pPr/>
      <w:r>
        <w:rPr>
          <w:lang w:val="hi_IN" w:bidi="hi_IN"/>
        </w:rPr>
      </w:r>
      <w:r>
        <w:rPr>
          <w:lang w:val="hi_IN" w:bidi="hi_IN"/>
        </w:rPr>
        <w:t xml:space="preserve">अन्ताकिया में यीशु के कई नए अनुयायियों के बारे में खबर यरूशलेम की कलीसिया के </w:t>
      </w:r>
      <w:r>
        <w:rPr>
          <w:b/>
          <w:lang w:val="hi_IN" w:bidi="hi_IN"/>
        </w:rPr>
        <w:t>कानों तक पहुँची</w:t>
      </w:r>
      <w:r>
        <w:rPr>
          <w:lang w:val="hi_IN" w:bidi="hi_IN"/>
        </w:rPr>
        <w:t xml:space="preserve">। यहाँ, </w:t>
      </w:r>
      <w:r>
        <w:rPr>
          <w:b/>
          <w:lang w:val="hi_IN" w:bidi="hi_IN"/>
        </w:rPr>
        <w:t>कलीसिया</w:t>
      </w:r>
      <w:r>
        <w:rPr>
          <w:lang w:val="hi_IN" w:bidi="hi_IN"/>
        </w:rPr>
        <w:t xml:space="preserve"> का अर्थ कोई इमारत नहीं है, इसका अर्थ उन लोगों का समूह है जो यीशु में विश्वास करते हैं, विशेष रूप से यरूशलेम में। </w:t>
      </w:r>
      <w:r>
        <w:rPr>
          <w:b/>
          <w:lang w:val="hi_IN" w:bidi="hi_IN"/>
        </w:rPr>
        <w:t>कलीसिया</w:t>
      </w:r>
      <w:r>
        <w:rPr>
          <w:lang w:val="hi_IN" w:bidi="hi_IN"/>
        </w:rPr>
        <w:t xml:space="preserve"> के बारे में अधिक जानकारी के लिए मुख्य शब्दावली देखें। "कानों तक पहुँचा" का अर्थ है कि अन्ताकिया की बढ़ती कलीसिया के बारे में खबर यरूशलेम की कलीसिया के कानों में सुनी गई। उन्होंने रोमांचक समाचार सुना! इसलिए उन्होंने बरनबास को अन्ताकिया भेजा। जब बरनबास वहाँ पहुँचा, तो उसने परमेश्वर के </w:t>
      </w:r>
      <w:r>
        <w:rPr>
          <w:b/>
          <w:lang w:val="hi_IN" w:bidi="hi_IN"/>
        </w:rPr>
        <w:t>अनुग्रह</w:t>
      </w:r>
      <w:r>
        <w:rPr>
          <w:lang w:val="hi_IN" w:bidi="hi_IN"/>
        </w:rPr>
        <w:t xml:space="preserve"> को देखा। नए नियम के अधिकांश संदर्भों में, अनुग्रह से तात्पर्य उन लोगों के प्रति परमेश्वर के अनुग्रह से है जो इसके योग्य नहीं हैं। अन्ताकिया में कई यूनानियों को मुफ्त में उद्धार प्रदान किया गया था। </w:t>
      </w:r>
      <w:r>
        <w:rPr>
          <w:b/>
          <w:lang w:val="hi_IN" w:bidi="hi_IN"/>
        </w:rPr>
        <w:t>अनुग्रह</w:t>
      </w:r>
      <w:r>
        <w:rPr>
          <w:lang w:val="hi_IN" w:bidi="hi_IN"/>
        </w:rPr>
        <w:t xml:space="preserve"> के बारे में अधिक जानकारी के लिए मुख्य शब्दावली देखें।</w:t>
      </w:r>
    </w:p>
    <w:p>
      <w:pPr/>
      <w:r>
        <w:rPr>
          <w:lang w:val="hi_IN" w:bidi="hi_IN"/>
        </w:rPr>
      </w:r>
      <w:r>
        <w:rPr>
          <w:lang w:val="hi_IN" w:bidi="hi_IN"/>
        </w:rPr>
        <w:t xml:space="preserve">बरनबास ने जो कुछ देखा उससे प्रसन्न हुआ और उसने अन्ताकिया की कलीसिया को प्रोत्साहित किया कि </w:t>
      </w:r>
      <w:r>
        <w:rPr>
          <w:b/>
          <w:lang w:val="hi_IN" w:bidi="hi_IN"/>
        </w:rPr>
        <w:t>वे पूरे मन</w:t>
      </w:r>
      <w:r>
        <w:rPr>
          <w:lang w:val="hi_IN" w:bidi="hi_IN"/>
        </w:rPr>
        <w:t xml:space="preserve"> से </w:t>
      </w:r>
      <w:r>
        <w:rPr>
          <w:b/>
          <w:lang w:val="hi_IN" w:bidi="hi_IN"/>
        </w:rPr>
        <w:t>प्रभु के प्रति सच्चे बने रहें</w:t>
      </w:r>
      <w:r>
        <w:rPr>
          <w:lang w:val="hi_IN" w:bidi="hi_IN"/>
        </w:rPr>
        <w:t>। "प्रभु के प्रति सच्चे रहें" यह दर्शाता है कि कलीसिया को वफादार रहना चाहिए और प्रभु को समर्पित रहना चाहिए। अन्ताकिया की कलीसिया को प्रभु की आज्ञा मानना नहीं छोड़ना चाहिए। "पूरे मन के साथ" यह दर्शाता है कि उन्हें यह कार्य पूरे मन से या पूरी तरह से उद्देश्य, भक्ति और दृढ़ निश्चय के साथ करना चाहिए।</w:t>
      </w:r>
    </w:p>
    <w:p>
      <w:pPr/>
      <w:r>
        <w:rPr>
          <w:lang w:val="hi_IN" w:bidi="hi_IN"/>
        </w:rPr>
      </w:r>
      <w:r>
        <w:rPr>
          <w:lang w:val="hi_IN" w:bidi="hi_IN"/>
        </w:rPr>
        <w:t xml:space="preserve">बरनबास एक अच्छा व्यक्ति था, जो </w:t>
      </w:r>
      <w:r>
        <w:rPr>
          <w:b/>
          <w:lang w:val="hi_IN" w:bidi="hi_IN"/>
        </w:rPr>
        <w:t>पवित्र आत्मा</w:t>
      </w:r>
      <w:r>
        <w:rPr>
          <w:lang w:val="hi_IN" w:bidi="hi_IN"/>
        </w:rPr>
        <w:t xml:space="preserve"> से भरा हुआ था और विश्वास में मजबूत था। पवित्र आत्मा, या परमेश्वर के आत्मा ने बरनबास को उसकी सेवकाई में सुसज्जित किया। पवित्र आत्मा ने बरनबास को ईश्वरीय ज्ञान और अधिकार के साथ दूसरों को प्रोत्साहित करने के लिए प्रेरित किया। </w:t>
      </w:r>
      <w:r>
        <w:rPr>
          <w:lang w:val="hi_IN" w:bidi="hi_IN"/>
        </w:rPr>
        <w:t>पवित्र आत्मा</w:t>
      </w:r>
      <w:r>
        <w:rPr>
          <w:lang w:val="hi_IN" w:bidi="hi_IN"/>
        </w:rPr>
        <w:t xml:space="preserve"> के बारे में अधिक जानकारी के लिए मुख्य शब्दावली देखें। बरनबास </w:t>
      </w:r>
      <w:r>
        <w:rPr>
          <w:b/>
          <w:lang w:val="hi_IN" w:bidi="hi_IN"/>
        </w:rPr>
        <w:t>विश्वास</w:t>
      </w:r>
      <w:r>
        <w:rPr>
          <w:lang w:val="hi_IN" w:bidi="hi_IN"/>
        </w:rPr>
        <w:t xml:space="preserve"> से भी भरा हुआ था। उसने अपना पूरा भरोसा और विश्वास परमेश्वर पर रखा। बरनबास ने यीशु पर पूरी तरह से भरोसा किया और वह मानता था कि परमेश्वर उसे परमेश्वर का काम करने की सामर्थ्य देगा। </w:t>
      </w:r>
      <w:r>
        <w:rPr>
          <w:lang w:val="hi_IN" w:bidi="hi_IN"/>
        </w:rPr>
        <w:t>विश्वास</w:t>
      </w:r>
      <w:r>
        <w:rPr>
          <w:lang w:val="hi_IN" w:bidi="hi_IN"/>
        </w:rPr>
        <w:t xml:space="preserve"> के बारे में अधिक जानकारी के लिए मुख्य शब्दावली देखें।</w:t>
      </w:r>
    </w:p>
    <w:p>
      <w:pPr/>
      <w:r>
        <w:rPr>
          <w:lang w:val="hi_IN" w:bidi="hi_IN"/>
        </w:rPr>
      </w:r>
      <w:r>
        <w:rPr>
          <w:lang w:val="hi_IN" w:bidi="hi_IN"/>
        </w:rPr>
        <w:t xml:space="preserve">अन्ताकिया में यीशु के नए अनुयायियों को शिक्षा देने के लिए बरनबास को मदद की जरूरत थी। बरनबास शाऊल को लेने के लिए तरसुस गया। एक वर्ष तक उन्होंने यीशु के अनुयायियों और अन्ताकिया के बहुत से और लोगों को सिखाया। अन्ताकिया में </w:t>
      </w:r>
      <w:r>
        <w:rPr>
          <w:b/>
          <w:lang w:val="hi_IN" w:bidi="hi_IN"/>
        </w:rPr>
        <w:t>चेलों</w:t>
      </w:r>
      <w:r>
        <w:rPr>
          <w:lang w:val="hi_IN" w:bidi="hi_IN"/>
        </w:rPr>
        <w:t xml:space="preserve"> को पहली बार </w:t>
      </w:r>
      <w:r>
        <w:rPr>
          <w:b/>
          <w:lang w:val="hi_IN" w:bidi="hi_IN"/>
        </w:rPr>
        <w:t>मसीही</w:t>
      </w:r>
      <w:r>
        <w:rPr>
          <w:lang w:val="hi_IN" w:bidi="hi_IN"/>
        </w:rPr>
        <w:t xml:space="preserve"> कहा गया था। यहाँ, </w:t>
      </w:r>
      <w:r>
        <w:rPr>
          <w:lang w:val="hi_IN" w:bidi="hi_IN"/>
        </w:rPr>
        <w:t>चेलों</w:t>
      </w:r>
      <w:r>
        <w:rPr>
          <w:lang w:val="hi_IN" w:bidi="hi_IN"/>
        </w:rPr>
        <w:t xml:space="preserve"> का अर्थ है यीशु के अनुयायी, न कि यीशु के बारह चेले। यीशु के अनुयायियों ने "मसीही" नाम अपनाया, यह नाम शायद गैर-मसीही लोगों ने दिया और इसका उपयोग किया। रोमी संसार में, "कैसर प्रभु है" यह स्वीकार करना सामान्य था। इसके विपरीत, यीशु के अनुयायी कहते थे, "मसीह प्रभु है।" मसीही का अर्थ है वह जो </w:t>
      </w:r>
      <w:r>
        <w:rPr>
          <w:b/>
          <w:lang w:val="hi_IN" w:bidi="hi_IN"/>
        </w:rPr>
        <w:t>मसीह</w:t>
      </w:r>
      <w:r>
        <w:rPr>
          <w:lang w:val="hi_IN" w:bidi="hi_IN"/>
        </w:rPr>
        <w:t xml:space="preserve"> के अनुयायी हैं। "ख्रिस्त" इब्रानी शब्द "मसीहा" का यूनानी शब्द है। इसका अर्थ है वह व्यक्ति जिसे परमेश्वर ने किसी विशेष कार्य के लिए अभिषिक्त किया है, या नियुक्त किया है। </w:t>
      </w:r>
      <w:r>
        <w:rPr>
          <w:lang w:val="hi_IN" w:bidi="hi_IN"/>
        </w:rPr>
        <w:t>मसीह</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11:27–30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11:27–30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स्तिफनुस की मृत्यु के बाद यीशु के अनुयायी यरूशलेम से तितर-बितर हो गए। वे जहाँ भी गए, वफादारी से यीशु का सुसमाचार साझा किया। बहुत से लोग, यहूदी और गैर-यहूदी दोनों, यीशु को अपना प्रभु मानकर उसकी ओर फिरे। अन्ताकिया उन स्थानों में से एक है जहाँ यह हुआ था। इतने सारे लोग प्रभु की ओर फिरे कि बरनबास और शाऊल उन्हें सिखाने के लिए अन्ताकिया आए। इस कहानी में, अन्ताकिया में बढ़ती कलीसिया यहूदिया के मसीह में अन्य भाइयों और बहनों की मदद करती है।</w:t>
      </w:r>
    </w:p>
    <w:p>
      <w:pPr/>
      <w:r>
        <w:rPr>
          <w:lang w:val="hi_IN" w:bidi="hi_IN"/>
        </w:rPr>
      </w:r>
      <w:r>
        <w:rPr>
          <w:lang w:val="hi_IN" w:bidi="hi_IN"/>
        </w:rPr>
        <w:t>लूका इस कहानी को "इस समय के दौरान," या "अब इन दिनों में" से शुरू करता है। यह स्पष्ट नहीं है कि कितना समय बीत गया है, लेकिन हम इस भाग के अंत में देखते हैं कि जब यह कहानी घटित होती है, तो बरनबास और शाऊल अभी भी अन्ताकिया में हैं।</w:t>
      </w:r>
    </w:p>
    <w:p>
      <w:pPr/>
      <w:r>
        <w:rPr>
          <w:lang w:val="hi_IN" w:bidi="hi_IN"/>
        </w:rPr>
      </w:r>
      <w:r>
        <w:rPr>
          <w:lang w:val="hi_IN" w:bidi="hi_IN"/>
        </w:rPr>
        <w:t>भविष्यद्वक्ता यरूशलेम से अन्ताकिया आते हैं। चूँकि भविष्यद्वक्ता यरूशलेम से आते हैं, इसलिए वे शायद यहूदी मसीही हैं। भविष्यद्वक्ता यीशु के अनुयायी हैं जो परमेश्वर से एक संदेश प्राप्त करते हैं और उसे अन्य लोगों को देते हैं। कभी-कभी भविष्यद्वक्ताओं ने लोगों को उन बातों के बारे में बताया जो भविष्य में होने वाली हैं, लेकिन यह उनका मुख्य उद्देश्य नहीं था। पौलुस के पत्रों में भविष्यद्वाणी के आत्मिक वरदान का उल्लेख किया गया है। पौलुस मसीही भविष्यद्वक्ताओं को कलीसिया का एक बहुत महत्वपूर्ण हिस्सा मानता था।</w:t>
      </w:r>
    </w:p>
    <w:p>
      <w:pPr/>
      <w:r>
        <w:rPr>
          <w:lang w:val="hi_IN" w:bidi="hi_IN"/>
        </w:rPr>
      </w:r>
      <w:r>
        <w:rPr>
          <w:lang w:val="hi_IN" w:bidi="hi_IN"/>
        </w:rPr>
        <w:t xml:space="preserve">एक नक्शा दिखाएँ जिसमें </w:t>
      </w:r>
      <w:r>
        <w:rPr>
          <w:lang w:val="hi_IN" w:bidi="hi_IN"/>
        </w:rPr>
        <w:t>यहूदिया का क्षेत्र, अन्ताकिया नगर और यरूशलेम नगर</w:t>
      </w:r>
      <w:r>
        <w:rPr>
          <w:lang w:val="hi_IN" w:bidi="hi_IN"/>
        </w:rPr>
        <w:t xml:space="preserve"> शामिल है।</w:t>
      </w:r>
    </w:p>
    <w:p>
      <w:pPr/>
      <w:r>
        <w:rPr>
          <w:lang w:val="hi_IN" w:bidi="hi_IN"/>
        </w:rPr>
      </w:r>
      <w:r>
        <w:rPr>
          <w:lang w:val="hi_IN" w:bidi="hi_IN"/>
        </w:rPr>
        <w:t>अपने अनुवाद समूह के साथ निम्नलिखित पर चर्चा करें: क्या आपकी संस्कृति में, क्या ऐसे लोग हैं जो भविष्य की भविष्यवाणी करते हैं? आपके समुदाय में उनका किस प्रकार का प्रभाव है? क्या भविष्य की भविष्यवाणी करने वाले लोगों को समाज में सम्मान मिलता है?</w:t>
      </w:r>
    </w:p>
    <w:p>
      <w:pPr/>
      <w:r>
        <w:rPr>
          <w:lang w:val="hi_IN" w:bidi="hi_IN"/>
        </w:rPr>
      </w:r>
      <w:r>
        <w:rPr>
          <w:lang w:val="hi_IN" w:bidi="hi_IN"/>
        </w:rPr>
        <w:t>अगबुस उन भविष्यद्वक्ताओं में से एक है जो अन्ताकिया आता है। यह अगबुस का पहला उल्लेख है, लेकिन लूका बाद में प्रेरितों के काम में अगबुस के बारे में लिखता है। दोनों विवरणों में, अगबुस भविष्य की घटनाओं की भविष्यवाणी करता है। इस कहानी में, अगबुस परमेश्वर के आत्मा या पवित्र आत्मा की सामर्थ्य के माध्यम से एक संदेश देता है। परमेश्वर का आत्मा अगबुस को यह भविष्यवाणी करने में सक्षम बनाता है कि पूरे रोमी साम्राज्य में, या जहाँ कहीं भी लोग रहते हैं, वहाँ भीषण अकाल पड़ेगा।</w:t>
      </w:r>
    </w:p>
    <w:p>
      <w:pPr/>
      <w:r>
        <w:rPr>
          <w:lang w:val="hi_IN" w:bidi="hi_IN"/>
        </w:rPr>
      </w:r>
      <w:r>
        <w:rPr>
          <w:lang w:val="hi_IN" w:bidi="hi_IN"/>
        </w:rPr>
        <w:t>लूका कोष्ठकों का उपयोग करता है जब वह लिखता है कि "क्लौदियुस के शासनकाल में अकाल हुआ था।" यह अगबुस के संदेश का हिस्सा नहीं है। यह लूका ने एक टिप्पणी जोड़ी है। क्लौदियुस चौथा रोमी सम्राट था। उसने 41 ईस्वी से 54 ईस्वी तक शासन किया। जब क्लौदियुस सम्राट था, तब रोम, यूनान, मिस्र और यहूदिया में कई बार फसल खराब हुई और भोजन की कमी हुई।</w:t>
      </w:r>
    </w:p>
    <w:p>
      <w:pPr/>
      <w:r>
        <w:rPr>
          <w:lang w:val="hi_IN" w:bidi="hi_IN"/>
        </w:rPr>
      </w:r>
      <w:r>
        <w:rPr>
          <w:lang w:val="hi_IN" w:bidi="hi_IN"/>
        </w:rPr>
        <w:t>45–47 ईस्वी में रोमी साम्राज्य</w:t>
      </w:r>
      <w:r>
        <w:rPr>
          <w:lang w:val="hi_IN" w:bidi="hi_IN"/>
        </w:rPr>
        <w:t xml:space="preserve"> का नक्शा दिखाएँ।</w:t>
      </w:r>
    </w:p>
    <w:p>
      <w:pPr/>
      <w:r>
        <w:rPr>
          <w:lang w:val="hi_IN" w:bidi="hi_IN"/>
        </w:rPr>
      </w:r>
      <w:r>
        <w:rPr>
          <w:lang w:val="hi_IN" w:bidi="hi_IN"/>
        </w:rPr>
        <w:t>सम्राट क्लौदियुस</w:t>
      </w:r>
      <w:r>
        <w:rPr>
          <w:lang w:val="hi_IN" w:bidi="hi_IN"/>
        </w:rPr>
        <w:t xml:space="preserve"> की तस्वीर दिखाएँ।</w:t>
      </w:r>
    </w:p>
    <w:p>
      <w:pPr/>
      <w:r>
        <w:rPr>
          <w:lang w:val="hi_IN" w:bidi="hi_IN"/>
        </w:rPr>
      </w:r>
      <w:r>
        <w:rPr>
          <w:lang w:val="hi_IN" w:bidi="hi_IN"/>
        </w:rPr>
        <w:t>लूका यह नहीं बताता कि अन्ताकिया में रहने वाले मसीहियों को कैसे पता चला कि यहूदिया में अकाल पड़ने वाला है। हालाँकि, अन्ताकिया में सभी चेले, या यीशु के समर्पित अनुयायी, यहूदिया में मदद भेजने का फैसला करते हैं। हर कोई अपनी क्षमता के अनुसार योगदान देता है। खाना भेजने की तुलना में धन भेजना आसान है। यह संकेत दिया गया है कि लोग धन इकट्ठा करते थे, हालाँकि इस भाग में "धन" शब्द का उपयोग नहीं किया गया है।</w:t>
      </w:r>
    </w:p>
    <w:p>
      <w:pPr/>
      <w:r>
        <w:rPr>
          <w:lang w:val="hi_IN" w:bidi="hi_IN"/>
        </w:rPr>
      </w:r>
      <w:r>
        <w:rPr>
          <w:lang w:val="hi_IN" w:bidi="hi_IN"/>
        </w:rPr>
        <w:t>अपने समूह के साथ निम्नलिखित पर चर्चा करें: क्या आपके समुदाय ने कभी अकाल या भोजन की कमी का अनुभव किया है? यदि हाँ, तो आपका समुदाय कैसे जीवित रहा? आपकी संस्कृति में, खराब फसल या भोजन की कमी होने पर समुदाय दूसरों की मदद कैसे करते हैं?</w:t>
      </w:r>
    </w:p>
    <w:p>
      <w:pPr/>
      <w:r>
        <w:rPr>
          <w:lang w:val="hi_IN" w:bidi="hi_IN"/>
        </w:rPr>
      </w:r>
      <w:r>
        <w:rPr>
          <w:lang w:val="hi_IN" w:bidi="hi_IN"/>
        </w:rPr>
        <w:t>अन्ताकिया में यीशु के अनुयायियों के अलग-अलग गृहभूमि और जातीयताएँ हैं। कुछ यहूदी विश्वासी हैं और कई गैर-यहूदी विश्वासी हैं। अन्ताकिया की कलीसिया पहले से ही यरूशलेम की कलीसिया के साथ एकता महसूस करती है, भले ही यरूशलेम के अधिकांश विश्वासी यहूदी हैं। अन्ताकिया के विश्वासी यहूदिया की कलीसिया के प्रति आभारी हो सकते हैं क्योंकि यीशु के बारे में सुसमाचार यरूशलेम से आया था। सांस्कृतिक मतभेदों के बावजूद, अन्ताकिया में यीशु के अनुयायी यहूदिया में अपने मसीही भाइयों और बहनों की मदद करने के लिए अपनी क्षमता के अनुसार दान देते हैं।</w:t>
      </w:r>
    </w:p>
    <w:p>
      <w:pPr/>
      <w:r>
        <w:rPr>
          <w:lang w:val="hi_IN" w:bidi="hi_IN"/>
        </w:rPr>
      </w:r>
      <w:r>
        <w:rPr>
          <w:lang w:val="hi_IN" w:bidi="hi_IN"/>
        </w:rPr>
        <w:t>बरनबास और शाऊल उस भेंट को यहूदिया ले जाते हैं और उसे यहूदी कलीसियाओं के पुरनियों, या उन पुरुषों को देते हैं जो वहाँ के अगुवे हैं। इस भाग में कहा गया है कि यहूदिया को राहत सामग्री भेजी गई थी। यहाँ यरूशलेम का उल्लेख नहीं किया गया है। हालाँकि, हेरोदेस की मृत्यु के बाद प्रेरितों के काम में लूका लिखता है कि बरनबास और शाऊल यरूशलेम छोड़कर अन्ताकिया लौट जाते हैं। हम अनुमान लगा सकते हैं कि बरनबास और शाऊल राहत वितरित करने के लिए यरूशलेम जाते हैं।</w:t>
      </w:r>
    </w:p>
    <w:p>
      <w:pPr/>
      <w:r>
        <w:rPr>
          <w:lang w:val="hi_IN" w:bidi="hi_IN"/>
        </w:rPr>
      </w:r>
      <w:r>
        <w:rPr>
          <w:lang w:val="hi_IN" w:bidi="hi_IN"/>
        </w:rPr>
        <w:t xml:space="preserve">एक ऐसा नक्शा दिखाएँ जिसमें </w:t>
      </w:r>
      <w:r>
        <w:rPr>
          <w:lang w:val="hi_IN" w:bidi="hi_IN"/>
        </w:rPr>
        <w:t>यरूशलेम, अन्ताकिया और यहूदिया</w:t>
      </w:r>
      <w:r>
        <w:rPr>
          <w:lang w:val="hi_IN" w:bidi="hi_IN"/>
        </w:rPr>
        <w:t xml:space="preserve"> शामिल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भविष्यद्वक्ता या परमेश्वर के संदेशवाहक, यरूशलेम से निकले और अन्ताकिया गए।</w:t>
      </w:r>
    </w:p>
    <w:p>
      <w:pPr/>
      <w:r>
        <w:rPr>
          <w:lang w:val="hi_IN" w:bidi="hi_IN"/>
        </w:rPr>
      </w:r>
      <w:r>
        <w:rPr>
          <w:b/>
          <w:lang w:val="hi_IN" w:bidi="hi_IN"/>
        </w:rPr>
        <w:t>दूसरा दृश्य:</w:t>
      </w:r>
      <w:r>
        <w:rPr>
          <w:lang w:val="hi_IN" w:bidi="hi_IN"/>
        </w:rPr>
        <w:t xml:space="preserve"> अन्ताकिया में यीशु के अनुयायी एक साथ इकट्ठा होते हैं। यरूशलेम के भविष्यद्वक्ताओं में से एक, अगबुस खड़ा होता है। परमेश्वर के आत्मा की सामर्थ्य से, अगबुस विश्वासियों से कहता है कि पूरे दुनिया में एक बड़ा अकाल पड़ेगा। अन्ताकिया में यीशु के अनुयायी यहूदिया के मसीह में अपने भाइयों और बहनों को राहत भेजने का फैसला करते हैं।</w:t>
      </w:r>
    </w:p>
    <w:p>
      <w:pPr/>
      <w:r>
        <w:rPr>
          <w:lang w:val="hi_IN" w:bidi="hi_IN"/>
        </w:rPr>
      </w:r>
      <w:r>
        <w:rPr>
          <w:b/>
          <w:lang w:val="hi_IN" w:bidi="hi_IN"/>
        </w:rPr>
        <w:t>तीसरा दृश्य:</w:t>
      </w:r>
      <w:r>
        <w:rPr>
          <w:lang w:val="hi_IN" w:bidi="hi_IN"/>
        </w:rPr>
        <w:t xml:space="preserve"> अन्ताकिया के विश्वासी प्रत्येक अपनी क्षमता के अनुसार योगदान देता है। बरनबास और शाऊल यहूदिया में भेंट ले जाते हैं। वे यहूदिया के पुरनियों को भेंट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भविष्यद्वक्ता जो यरूशलेम से निकलकर अन्ताकिया की यात्रा करते हैं</w:t>
      </w:r>
    </w:p>
    <w:p>
      <w:pPr>
        <w:pStyle w:val="ListBullet"/>
        <w:spacing w:line="240" w:lineRule="auto"/>
        <w:ind w:left="720"/>
      </w:pPr>
      <w:r>
        <w:rPr>
          <w:lang w:val="hi_IN" w:bidi="hi_IN"/>
        </w:rPr>
      </w:r>
      <w:r>
        <w:rPr>
          <w:lang w:val="hi_IN" w:bidi="hi_IN"/>
        </w:rPr>
        <w:t>अगबुस</w:t>
      </w:r>
    </w:p>
    <w:p>
      <w:pPr>
        <w:pStyle w:val="ListBullet"/>
        <w:spacing w:line="240" w:lineRule="auto"/>
        <w:ind w:left="720"/>
      </w:pPr>
      <w:r>
        <w:rPr>
          <w:lang w:val="hi_IN" w:bidi="hi_IN"/>
        </w:rPr>
      </w:r>
      <w:r>
        <w:rPr>
          <w:lang w:val="hi_IN" w:bidi="hi_IN"/>
        </w:rPr>
        <w:t>अन्ताकिया में चेले, या यीशु के अनुयायी</w:t>
      </w:r>
    </w:p>
    <w:p>
      <w:pPr>
        <w:pStyle w:val="ListBullet"/>
        <w:spacing w:line="240" w:lineRule="auto"/>
        <w:ind w:left="720"/>
      </w:pPr>
      <w:r>
        <w:rPr>
          <w:lang w:val="hi_IN" w:bidi="hi_IN"/>
        </w:rPr>
      </w:r>
      <w:r>
        <w:rPr>
          <w:lang w:val="hi_IN" w:bidi="hi_IN"/>
        </w:rPr>
        <w:t>क्लौदियुस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यहूदिया में यीशु के अनुयायी</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यहूदिया के पुरनिए</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इस कहानी में कुछ अलग-अलग स्थान हैं।</w:t>
      </w:r>
    </w:p>
    <w:p>
      <w:pPr/>
      <w:r>
        <w:rPr>
          <w:lang w:val="hi_IN" w:bidi="hi_IN"/>
        </w:rPr>
      </w:r>
      <w:r>
        <w:rPr>
          <w:lang w:val="hi_IN" w:bidi="hi_IN"/>
        </w:rPr>
        <w:t xml:space="preserve">एक नक्शा दिखाएँ जिसमें </w:t>
      </w:r>
      <w:r>
        <w:rPr>
          <w:lang w:val="hi_IN" w:bidi="hi_IN"/>
        </w:rPr>
        <w:t>यहूदिया का क्षेत्र, अन्ताकिया नगर और यरूशलेम नगर</w:t>
      </w:r>
      <w:r>
        <w:rPr>
          <w:lang w:val="hi_IN" w:bidi="hi_IN"/>
        </w:rPr>
        <w:t xml:space="preserve"> शामिल है।</w:t>
      </w:r>
    </w:p>
    <w:p>
      <w:pPr/>
      <w:r>
        <w:rPr>
          <w:lang w:val="hi_IN" w:bidi="hi_IN"/>
        </w:rPr>
      </w:r>
      <w:r>
        <w:rPr>
          <w:lang w:val="hi_IN" w:bidi="hi_IN"/>
        </w:rPr>
        <w:t>यरूशलेम यहूदिया प्रान्त का एक नगर है।</w:t>
      </w:r>
    </w:p>
    <w:p>
      <w:pPr/>
      <w:r>
        <w:rPr>
          <w:lang w:val="hi_IN" w:bidi="hi_IN"/>
        </w:rPr>
      </w:r>
      <w:r>
        <w:rPr>
          <w:lang w:val="hi_IN" w:bidi="hi_IN"/>
        </w:rPr>
        <w:t>जब यह कहानी शुरू होती है, तो शाऊल और बरनबास अभी भी अन्ताकिया में हैं। वे यीशु के अनुयायियों को सिखा रहे हैं। कई नए विश्वासी गैर-यहूदी हैं। अन्ताकिया में कलीसिया बढ़ रही है।</w:t>
      </w:r>
    </w:p>
    <w:p>
      <w:pPr/>
      <w:r>
        <w:rPr>
          <w:lang w:val="hi_IN" w:bidi="hi_IN"/>
        </w:rPr>
      </w:r>
      <w:r>
        <w:rPr>
          <w:lang w:val="hi_IN" w:bidi="hi_IN"/>
        </w:rPr>
        <w:t>वाक्यांश को ध्यान देना महत्वपूर्ण है "भविष्यद्वक्ता यरूशलेम से अन्ताकिया नीचे आए।" यूनानी भाषा में किसी ऊँचे या नीचे स्थान पर यात्रा करने के लिए अलग-अलग शब्दों का उपयोग किया गया है। यरूशलेम अन्ताकिया से अधिक ऊँचाई पर है। भविष्यद्वक्ता ऊँचाई में नीचे या समुद्र के स्तर के करीब यात्रा करते हैं।</w:t>
      </w:r>
    </w:p>
    <w:p>
      <w:pPr/>
      <w:r>
        <w:rPr>
          <w:lang w:val="hi_IN" w:bidi="hi_IN"/>
        </w:rPr>
      </w:r>
      <w:r>
        <w:rPr>
          <w:lang w:val="hi_IN" w:bidi="hi_IN"/>
        </w:rPr>
        <w:t>अगबुस अकाल के बारे में संदेश देने से पहले, वह खड़ा होता है। हम मान सकते हैं कि विश्वासी एक साथ इकट्ठा हुए हैं, और सभी बैठे हैं। अगबुस परमेश्वर के आत्मा की सामर्थ्य के माध्यम से संदेश देने के लिए खड़ा होता है। अगबुस भविष्यवाणी करता है कि पूरी पृथ्वी में जहाँ भी लोग रहते हैं, विशेष रूप से रोमी साम्राज्य में, वहाँ एक बड़ा अकाल पड़ेगा।</w:t>
      </w:r>
    </w:p>
    <w:p>
      <w:pPr/>
      <w:r>
        <w:rPr>
          <w:lang w:val="hi_IN" w:bidi="hi_IN"/>
        </w:rPr>
      </w:r>
      <w:r>
        <w:rPr>
          <w:lang w:val="hi_IN" w:bidi="hi_IN"/>
        </w:rPr>
        <w:t>अन्ताकिया में यीशु के अनुयायियों ने शायद अलग-अलग तरीकों से राहत कोष के लिए पैसा इकट्ठा किया। कुछ लोगों ने अपनी निश्चित आय में से पैसे लिया होगा। दूसरों ने शायद योगदान देने के लिए अपनी सम्पत्ति बेच दी हो। यह कुछ वैसा ही होगा जैसा पवित्र आत्मा के आने के बाद यरूशलेम में हुआ था। यरूशलेम में यीशु के कई अनुयायियों ने अपनी जमीन बेच दी और उस धन को कलीसिया के अन्य लोगों की सहायता के लिए दान कर दिया।</w:t>
      </w:r>
    </w:p>
    <w:p>
      <w:pPr/>
      <w:r>
        <w:rPr>
          <w:lang w:val="hi_IN" w:bidi="hi_IN"/>
        </w:rPr>
      </w:r>
      <w:r>
        <w:rPr>
          <w:lang w:val="hi_IN" w:bidi="hi_IN"/>
        </w:rPr>
        <w:t>इस भाग में कहा गया है कि यहूदिया में यीशु के अनुयायियों को राहत भेजी गई थी। हालाँकि, प्रेरितों के काम के अगले अध्याय में, लूका उल्लेख करता है कि बरनबास और शाऊल यरूशलेम से निकलकर अन्ताकिया लौट जाते हैं। हम अनुमान लगा सकते हैं कि बरनबास और शाऊल यरूशलेम जाते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भविष्यद्वक्ता जो यरूशलेम से निकलकर अन्ताकिया की यात्रा करते हैं</w:t>
      </w:r>
    </w:p>
    <w:p>
      <w:pPr>
        <w:pStyle w:val="ListBullet"/>
        <w:spacing w:line="240" w:lineRule="auto"/>
        <w:ind w:left="720"/>
      </w:pPr>
      <w:r>
        <w:rPr>
          <w:lang w:val="hi_IN" w:bidi="hi_IN"/>
        </w:rPr>
      </w:r>
      <w:r>
        <w:rPr>
          <w:lang w:val="hi_IN" w:bidi="hi_IN"/>
        </w:rPr>
        <w:t>अगबुस</w:t>
      </w:r>
    </w:p>
    <w:p>
      <w:pPr>
        <w:pStyle w:val="ListBullet"/>
        <w:spacing w:line="240" w:lineRule="auto"/>
        <w:ind w:left="720"/>
      </w:pPr>
      <w:r>
        <w:rPr>
          <w:lang w:val="hi_IN" w:bidi="hi_IN"/>
        </w:rPr>
      </w:r>
      <w:r>
        <w:rPr>
          <w:lang w:val="hi_IN" w:bidi="hi_IN"/>
        </w:rPr>
        <w:t>अन्ताकिया में चेले, या यीशु के अनुयायी</w:t>
      </w:r>
    </w:p>
    <w:p>
      <w:pPr>
        <w:pStyle w:val="ListBullet"/>
        <w:spacing w:line="240" w:lineRule="auto"/>
        <w:ind w:left="720"/>
      </w:pPr>
      <w:r>
        <w:rPr>
          <w:lang w:val="hi_IN" w:bidi="hi_IN"/>
        </w:rPr>
      </w:r>
      <w:r>
        <w:rPr>
          <w:lang w:val="hi_IN" w:bidi="hi_IN"/>
        </w:rPr>
        <w:t>क्लौदियुस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यहूदिया में यीशु के अनुयायी</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यहूदिया के पुरनिए</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शाऊल और बरनबास अभी भी अन्ताकिया में हैं, और यीशु के अनुयायियों को शिक्षा दे रहे हैं। इस समय के दौरान, भविष्यद्वक्ता या परमेश्वर के संदेशवाहक यरूशलेम से अन्ताकिया की यात्रा करते हैं।</w:t>
      </w:r>
    </w:p>
    <w:p>
      <w:pPr/>
      <w:r>
        <w:rPr>
          <w:lang w:val="hi_IN" w:bidi="hi_IN"/>
        </w:rPr>
      </w:r>
      <w:r>
        <w:rPr>
          <w:lang w:val="hi_IN" w:bidi="hi_IN"/>
        </w:rPr>
        <w:t>अन्ताकिया में यीशु के अनुयायी एकत्रित होकर बैठे हुए हैं। यरूशलेम से आए परमेश्वर के संदेशवाहकों में से एक, अगबुस खड़ा हो जाता है। परमेश्वर के आत्मा की सामर्थ्य से बात करते हुए, अगबुस इकट्ठा हुए विश्वासियों से कहता है कि पृथ्वी पर जहाँ कहीं भी लोग रह रहे हैं, वहाँ एक भयंकर अकाल पड़ेगा।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अगबुस का किरदार निभाने वाले अभिनेता से पूछें, "आप कैसा महसूस कर रहे हैं?" आप ऐसी बातें सुन सकते हैं, "उत्तेजित हूँ," "चिंतित हूँ," और "घबराया हुआ हूँ।"</w:t>
      </w:r>
    </w:p>
    <w:p>
      <w:pPr>
        <w:pStyle w:val="ListBullet"/>
        <w:spacing w:line="240" w:lineRule="auto"/>
        <w:ind w:left="720"/>
      </w:pPr>
      <w:r>
        <w:rPr>
          <w:lang w:val="hi_IN" w:bidi="hi_IN"/>
        </w:rPr>
      </w:r>
      <w:r>
        <w:rPr>
          <w:lang w:val="hi_IN" w:bidi="hi_IN"/>
        </w:rPr>
        <w:t>अन्ताकिया में यीशु के अनुयायियों से पूछें, "आप कैसा महसूस कर रहे हैं?" आप ऐसी बातें सुन सकते हैं, "परेशान हैं," "चिंतित हैं," या "आश्चर्यचकित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अन्ताकिया में यीशु के अनुयायी आने वाले अकाल के बारे में कुछ करने का फैसला करते हैं। वे यहूदिया में रहने वाले मसीह में अपने भाइयों और बहनों को मदद भेजने का फैसला करते हैं। वे जितना हो सके उतना धन इकट्ठा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अन्ताकिया में यीशु के अनुयायियों से पूछें, "आप कैसा महसूस कर रहे हैं?" आप ऐसी बातें सुन सकते हैं, "आभारी हूँ कि मैं मदद कर सकता हूँ," "उदार," या "भरोसा कर रहा हूँ कि परमेश्वर प्रदान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भेंट बरनबास और शाऊल को दिए जाते हैं। बरनबास और शाऊल भेंट लेकर यहूदिया की यात्रा पर निकल पड़ते हैं। वे ये भेंट पुरनियों को, या यहूदी कलीसियाओं में अगुआई करने वाले वृद्ध पुरुषों को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यरूशलेम के पुरनियों से पूछें, "आप कैसा महसूस कर रहे हैं?" आप ऐसी बातें सुन सकते हैं, "आभारी हूँ," "आश्चर्यचकित हूँ," या "शब्द नहीं है- मुझे नहीं पता कि क्या कहना है!"</w:t>
      </w:r>
    </w:p>
    <w:p>
      <w:pPr>
        <w:pStyle w:val="ListBullet"/>
        <w:spacing w:line="240" w:lineRule="auto"/>
        <w:ind w:left="720"/>
      </w:pPr>
      <w:r>
        <w:rPr>
          <w:lang w:val="hi_IN" w:bidi="hi_IN"/>
        </w:rPr>
      </w:r>
      <w:r>
        <w:rPr>
          <w:lang w:val="hi_IN" w:bidi="hi_IN"/>
        </w:rPr>
        <w:t>बरनबास और शाऊल से पूछें, "आप कैसा महसूस कर रहे हैं?" आपको ऐसी बातें सुनने को मिल सकती हैं, जैसे, "आश्चर्यचकित हूँ," "स्तिफनुस की हत्या वाली जगह पर वापस आकर घबराया हुआ हूँ," या "यरूशलेम में अपने मित्रों को फिर से देखकर खुश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शाऊल और बरनबास अन्ताकिया में हैं, और बढ़ती कलीसिया को शिक्षा दे रहे हैं। यरूशलेम के भविष्यद्वक्ता अन्ताकिया की यात्रा करते हैं। </w:t>
      </w:r>
      <w:r>
        <w:rPr>
          <w:b/>
          <w:lang w:val="hi_IN" w:bidi="hi_IN"/>
        </w:rPr>
        <w:t>भविष्यद्वक्ता</w:t>
      </w:r>
      <w:r>
        <w:rPr>
          <w:lang w:val="hi_IN" w:bidi="hi_IN"/>
        </w:rPr>
        <w:t xml:space="preserve"> वे लोग होते हैं जिन्हें परमेश्वर से बुलाहट और संदेश मिलता है, और वे उस संदेश को परमेश्वर के लोगों तक पहुँचाते हैं। भविष्यद्वक्ता समझता है कि उसका सबसे महत्वपूर्ण काम लोगों तक परमेश्वर का संदेश पहुँचाना है। इस कहानी में, एक भविष्यद्वक्ता ऐसी बात के बारे में बताता है जो भविष्य में होने वाली है, लेकिन यह किसी भविष्यद्वक्ता का मुख्य काम नहीं है। </w:t>
      </w:r>
      <w:r>
        <w:rPr>
          <w:b/>
          <w:lang w:val="hi_IN" w:bidi="hi_IN"/>
        </w:rPr>
        <w:t>भविष्यद्वक्ताओं</w:t>
      </w:r>
      <w:r>
        <w:rPr>
          <w:lang w:val="hi_IN" w:bidi="hi_IN"/>
        </w:rPr>
        <w:t xml:space="preserve"> के बारे में अधिक जानकारी के लिए मुख्य शब्दावली देखें। भविष्यद्वक्ता के लिए उसी शब्द का प्रयोग करें जिसका प्रयोग आपने पिछली कहानियों में किया है।</w:t>
      </w:r>
    </w:p>
    <w:p>
      <w:pPr/>
      <w:r>
        <w:rPr>
          <w:lang w:val="hi_IN" w:bidi="hi_IN"/>
        </w:rPr>
      </w:r>
      <w:r>
        <w:rPr>
          <w:lang w:val="hi_IN" w:bidi="hi_IN"/>
        </w:rPr>
        <w:t xml:space="preserve">दूसरा दृश्य: अन्ताकिया में यीशु के अनुयायी एक साथ इकट्ठा होते हैं। यरूशलेम का एक भविष्यद्वक्ता अगबुस खड़ा होता है और आत्मा की ओर से एक </w:t>
      </w:r>
      <w:r>
        <w:rPr>
          <w:b/>
          <w:lang w:val="hi_IN" w:bidi="hi_IN"/>
        </w:rPr>
        <w:t>भविष्यद्वाणी</w:t>
      </w:r>
      <w:r>
        <w:rPr>
          <w:lang w:val="hi_IN" w:bidi="hi_IN"/>
        </w:rPr>
        <w:t xml:space="preserve"> करता है। "भविष्यवाणी करना" यह बताना है कि भविष्य में कुछ कब होगा। </w:t>
      </w:r>
      <w:r>
        <w:rPr>
          <w:b/>
          <w:lang w:val="hi_IN" w:bidi="hi_IN"/>
        </w:rPr>
        <w:t>पवित्र आत्मा</w:t>
      </w:r>
      <w:r>
        <w:rPr>
          <w:lang w:val="hi_IN" w:bidi="hi_IN"/>
        </w:rPr>
        <w:t xml:space="preserve"> वह सामर्थ्य या अधिकार है जो परमेश्वर किसी को अद्भुत काम करने के लिए देता है। इस कहानी में आत्मा का अर्थ परमेश्वर के आत्मा या </w:t>
      </w:r>
      <w:r>
        <w:rPr>
          <w:b/>
          <w:lang w:val="hi_IN" w:bidi="hi_IN"/>
        </w:rPr>
        <w:t>पवित्र आत्मा</w:t>
      </w:r>
      <w:r>
        <w:rPr>
          <w:lang w:val="hi_IN" w:bidi="hi_IN"/>
        </w:rPr>
        <w:t xml:space="preserve"> से है। परमेश्वर का आत्मा अगबुस को भविष्य की किसी घटना की भविष्यवाणी करने की सामर्थ्य देता है। </w:t>
      </w:r>
      <w:r>
        <w:rPr>
          <w:lang w:val="hi_IN" w:bidi="hi_IN"/>
        </w:rPr>
        <w:t>पवित्र आत्मा</w:t>
      </w:r>
      <w:r>
        <w:rPr>
          <w:lang w:val="hi_IN" w:bidi="hi_IN"/>
        </w:rPr>
        <w:t xml:space="preserve"> के बारे में अधिक जानकारी के लिए मुख्य शब्दावली देखें। आत्मा के लिए उसी शब्द का उपयोग करें जिसका उपयोग आपने पिछली कहानियों में पवित्र आत्मा शब्द में किया है।</w:t>
      </w:r>
    </w:p>
    <w:p>
      <w:pPr/>
      <w:r>
        <w:rPr>
          <w:lang w:val="hi_IN" w:bidi="hi_IN"/>
        </w:rPr>
      </w:r>
      <w:r>
        <w:rPr>
          <w:lang w:val="hi_IN" w:bidi="hi_IN"/>
        </w:rPr>
        <w:t xml:space="preserve">अगबुस आत्मा की सहायता से भविष्यवाणी करता है कि </w:t>
      </w:r>
      <w:r>
        <w:rPr>
          <w:b/>
          <w:lang w:val="hi_IN" w:bidi="hi_IN"/>
        </w:rPr>
        <w:t>पूरे रोमी दुनिया में</w:t>
      </w:r>
      <w:r>
        <w:rPr>
          <w:lang w:val="hi_IN" w:bidi="hi_IN"/>
        </w:rPr>
        <w:t xml:space="preserve"> एक बड़ा अकाल पड़ेगा। यूनानी भाषा में "पूरे रोमी दुनिया में" का अर्थ है "पूरी बसी हुई पृथ्वी पर," या पृथ्वी पर जहाँ भी लोग रहते हैं। अधिकांश विद्वान मानते हैं कि यह रोमी साम्राज्य को दर्शाता है। कुछ लोग मानते हैं कि यह पूरी दुनिया को दर्शाता है। एक और संभावना यह है कि इस वाक्यांश का अर्थ यह है कि अकाल दुनिया के हर उस हिस्से में हो रहा था जिसके बारे में उस समय विश्वासियों को पता था।</w:t>
      </w:r>
    </w:p>
    <w:p>
      <w:pPr/>
      <w:r>
        <w:rPr>
          <w:lang w:val="hi_IN" w:bidi="hi_IN"/>
        </w:rPr>
      </w:r>
      <w:r>
        <w:rPr>
          <w:lang w:val="hi_IN" w:bidi="hi_IN"/>
        </w:rPr>
        <w:t>45–47 ईस्वी में रोमी साम्राज्य</w:t>
      </w:r>
      <w:r>
        <w:rPr>
          <w:lang w:val="hi_IN" w:bidi="hi_IN"/>
        </w:rPr>
        <w:t xml:space="preserve"> का नक्शा दिखाएँ।</w:t>
      </w:r>
    </w:p>
    <w:p>
      <w:pPr/>
      <w:r>
        <w:rPr>
          <w:lang w:val="hi_IN" w:bidi="hi_IN"/>
        </w:rPr>
      </w:r>
      <w:r>
        <w:rPr>
          <w:lang w:val="hi_IN" w:bidi="hi_IN"/>
        </w:rPr>
        <w:t xml:space="preserve">अन्ताकिया के चेले यीशु के अन्य अनुयायियों को राहत भेजने का फैसला करते हैं। इस कहानी में </w:t>
      </w:r>
      <w:r>
        <w:rPr>
          <w:b/>
          <w:lang w:val="hi_IN" w:bidi="hi_IN"/>
        </w:rPr>
        <w:t>चेलों</w:t>
      </w:r>
      <w:r>
        <w:rPr>
          <w:lang w:val="hi_IN" w:bidi="hi_IN"/>
        </w:rPr>
        <w:t xml:space="preserve"> का अर्थ यीशु के बारह सबसे करीबी अनुयायियों से नहीं है। यहाँ, </w:t>
      </w:r>
      <w:r>
        <w:rPr>
          <w:lang w:val="hi_IN" w:bidi="hi_IN"/>
        </w:rPr>
        <w:t>चेले</w:t>
      </w:r>
      <w:r>
        <w:rPr>
          <w:lang w:val="hi_IN" w:bidi="hi_IN"/>
        </w:rPr>
        <w:t xml:space="preserve"> अन्ताकिया में यीशु के अनुयायियों को दर्शाते हैं। वे जितना हो सके उतना राहत धन इकट्ठा करते हैं। चेलों के लिए उसी शब्द का उपयोग करें जिसका उपयोग आपने पिछले भागों में किया है।</w:t>
      </w:r>
    </w:p>
    <w:p>
      <w:pPr/>
      <w:r>
        <w:rPr>
          <w:lang w:val="hi_IN" w:bidi="hi_IN"/>
        </w:rPr>
      </w:r>
      <w:r>
        <w:rPr>
          <w:lang w:val="hi_IN" w:bidi="hi_IN"/>
        </w:rPr>
        <w:t xml:space="preserve">भेंट बरनबास और शाऊल को दिए जाते हैं। बरनबास और शाऊल उसे यहूदिया ले जाते हैं और उसे पुरनियों को देते हैं। </w:t>
      </w:r>
      <w:r>
        <w:rPr>
          <w:b/>
          <w:lang w:val="hi_IN" w:bidi="hi_IN"/>
        </w:rPr>
        <w:t>पुरनिए</w:t>
      </w:r>
      <w:r>
        <w:rPr>
          <w:lang w:val="hi_IN" w:bidi="hi_IN"/>
        </w:rPr>
        <w:t xml:space="preserve"> समुदाय के अगुवे हैं। पुरनिए वे लोग हैं जो समुदाय को एक साथ अच्छी तरह से रहने में मदद करते हैं। उस समय, पुरनिए किसी धार्मिक या गैर-धार्मिक समुदाय के अगुवे हो सकते थे। क्योंकि अन्ताकिया की कलीसिया मसीह में अपने भाइयों और बहनों को राहत भेज रही थी, इसलिए हम अनुमान लगा सकते हैं कि "पुरनिए" यहूदिया की कलीसियाओं के अगुओं को दर्शाता है। </w:t>
      </w:r>
      <w:r>
        <w:rPr>
          <w:lang w:val="hi_IN" w:bidi="hi_IN"/>
        </w:rPr>
        <w:t>पुरनियों</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12:1–5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12:1–5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अन्ताकिया की कलीसिया लगातार बढ़ रही है। यरूशलेम में सताव से भागने वाले विश्वासी अन्ताकिया आए थे और उन्होंने सुसमाचार साझा किया। अन्ताकिया में बहुत से लोगों ने, जिनमें यहूदी और गैर-यहूदी दोनों शामिल थे, यीशु के सुसमाचार को सुना और यीशु की ओर फिरे। बरनबास और शाऊल बढ़ती कलीसिया को शिक्षा देने के लिए अन्ताकिया आए। कलीसिया ने यहूदिया में अकाल का सामना कर रहे विश्वासियों की मदद के लिए राहत भेंट भी एकत्र की।</w:t>
      </w:r>
    </w:p>
    <w:p>
      <w:pPr/>
      <w:r>
        <w:rPr>
          <w:lang w:val="hi_IN" w:bidi="hi_IN"/>
        </w:rPr>
      </w:r>
      <w:r>
        <w:rPr>
          <w:lang w:val="hi_IN" w:bidi="hi_IN"/>
        </w:rPr>
        <w:t>इस समय, हेरोदेस अग्रिप्पा इस्राएल के अधिकांश देश पर राजा है। वह हेरोदेस महान का पोता है। जब हेरोदेस महान यहूदिया का राजा था, तब गब्रिएल स्वर्गदूत ने जकर्याह से जकर्याह के पुत्र यूहन्ना के जन्म के बारे में बात की। हेरोदेस अग्रिप्पा यहूदिया का एक यहूदी है, जो यरूशलेम के आसपास का प्रान्त है, लेकिन वह रोम में शाही रोमी परिवारों के बीच पला-बढ़ा था। रोमी अगुवों ने हेरोदेस अग्रिप्पा को "राजा" की उपाधि दी। उन्होंने हेरोदेस को उन्हीं देशों का नियंत्रण भी दिया जिन पर उसके दादा शासन करते थे: पूरा यहूदिया, सामरिया, गलील, यर्दन पार और दकापुलिस क्षेत्र। हेरोद अपने शासन के अंतर्गत आने वाली प्रजा, जिनमें अधिकतर यहूदी थे, उनके साथ अच्छे संबंध बनाए रखना चाहता था। हेरोदेस को लगता है कि इससे रोम प्रसन्न होगा और शांति बनी रहेगी। हेरोदेस अग्रिप्पा के शासनकाल के ऐतिहासिक विवरणों के अनुसार, यह कहानी 42 या 43 ईस्वी में घटित होती है।</w:t>
      </w:r>
    </w:p>
    <w:p>
      <w:pPr/>
      <w:r>
        <w:rPr>
          <w:lang w:val="hi_IN" w:bidi="hi_IN"/>
        </w:rPr>
      </w:r>
      <w:r>
        <w:rPr>
          <w:lang w:val="hi_IN" w:bidi="hi_IN"/>
        </w:rPr>
        <w:t>लगभग 42–43 ईस्वी में हेरोदेस अग्रिप्पा के शासन के तहत क्षेत्र</w:t>
      </w:r>
      <w:r>
        <w:rPr>
          <w:lang w:val="hi_IN" w:bidi="hi_IN"/>
        </w:rPr>
        <w:t xml:space="preserve"> का नक्शा दिखाएँ।</w:t>
      </w:r>
    </w:p>
    <w:p>
      <w:pPr/>
      <w:r>
        <w:rPr>
          <w:lang w:val="hi_IN" w:bidi="hi_IN"/>
        </w:rPr>
      </w:r>
      <w:r>
        <w:rPr>
          <w:lang w:val="hi_IN" w:bidi="hi_IN"/>
        </w:rPr>
        <w:t>हेरोदेस यहूदिया की कलीसिया को सताना शुरू करता है। हेरोदेस कलीसिया के लोगों को प्रताड़ित करने के लिए उन पर हाथ उठाता है। हेरोदेस स्वयं विश्वासियों पर हाथ नहीं उठाता है। वह सैनिकों को आदेश देता है कि वे कलीसिया के कुछ लोगों को पकड़ें। क्योंकि पाठ में बताया गया है कि प्रेरित याकूब और पतरस को पकड़ लिया गया है, इसलिए हम यह अनुमान लगा सकते हैं कि पकड़े गए अन्य लोग कलीसिया के अगुवे हैं।</w:t>
      </w:r>
    </w:p>
    <w:p>
      <w:pPr/>
      <w:r>
        <w:rPr>
          <w:lang w:val="hi_IN" w:bidi="hi_IN"/>
        </w:rPr>
      </w:r>
      <w:r>
        <w:rPr>
          <w:lang w:val="hi_IN" w:bidi="hi_IN"/>
        </w:rPr>
        <w:t>हेरोदेस किसी को आदेश देता है कि वह याकूब को मारने के लिए तलवार का उपयोग करे। रोमी समय में, सैनिक कैदियों का तलवार से सिर काटकर उन्हें मौत की सजा देते थे। यहूदियों में तलवार से मृत्युदंड देने की विधि, शरीर में तलवार की धार को घुसा देना है। लूका यह नहीं बताता कि याकूब को मारने के लिए किस तरीके का उपयोग किया गया है। याकूब यूहन्ना का बड़ा भाई है, जो जब्दी का पुत्र है, और बारह प्रेरितों में से एक है। याकूब पहला प्रेरित है जो अपने विश्वास के लिए मारा गया।</w:t>
      </w:r>
    </w:p>
    <w:p>
      <w:pPr/>
      <w:r>
        <w:rPr>
          <w:lang w:val="hi_IN" w:bidi="hi_IN"/>
        </w:rPr>
      </w:r>
      <w:r>
        <w:rPr>
          <w:lang w:val="hi_IN" w:bidi="hi_IN"/>
        </w:rPr>
        <w:t>तलवार</w:t>
      </w:r>
      <w:r>
        <w:rPr>
          <w:lang w:val="hi_IN" w:bidi="hi_IN"/>
        </w:rPr>
        <w:t xml:space="preserve"> की एक तस्वीर दिखाएँ। </w:t>
      </w:r>
    </w:p>
    <w:p>
      <w:pPr/>
      <w:r>
        <w:rPr>
          <w:lang w:val="hi_IN" w:bidi="hi_IN"/>
        </w:rPr>
      </w:r>
      <w:r>
        <w:rPr>
          <w:lang w:val="hi_IN" w:bidi="hi_IN"/>
        </w:rPr>
        <w:t>रुकें और अपने समूह के साथ निम्नलिखित पर चर्चा करें: आपके देश में, यीशु के अनुयायियों को अपने विश्वास के लिए कैसे सताया जाता है, या उन्हें कैसे नुकसान पहुँचाया जाता है? चर्चा करें कि अपने विश्वास के लिए मारे जाने का खतरा आपकी कलीसिया को कैसे प्रभावित करेगा। यदि आपके देश में किसी को उसके विश्वास के लिए मारा जा सकता है, तो यह आपकी कलीसिया के लोगों के इकट्ठा होने और अपने विश्वास को साझा करने के तरीके को कैसे प्रभावित करता है?</w:t>
      </w:r>
    </w:p>
    <w:p>
      <w:pPr/>
      <w:r>
        <w:rPr>
          <w:lang w:val="hi_IN" w:bidi="hi_IN"/>
        </w:rPr>
      </w:r>
      <w:r>
        <w:rPr>
          <w:lang w:val="hi_IN" w:bidi="hi_IN"/>
        </w:rPr>
        <w:t>हेरोदेस देखता है कि यहूदिया में यहूदी याकूब के वध से बहुत खुश हैं। इसलिए, हेरोदेस सैनिकों को पतरस को भी गिरफ्तार करने का आदेश देता है। लूका यह नहीं समझाता कि हेरोदेस यहूदिया की कलीसिया को सताना क्यों शुरू करता है। हालाँकि, हम जानते हैं कि कुछ यहूदी यीशु को मसीहा के रूप में स्वीकार नहीं करते थे। कुछ यहूदियों को यह बात पसंद नहीं थी कि गैर-यहूदी लोगों को विश्वास और पश्चाताप की ओर ले जाया जा रहा था। हेरोदेस ने शायद कलीसिया के अगुवों को सताया ताकि वे यहूदिया के यहूदी अगुवों के साथ अच्छे संबंध रखे।</w:t>
      </w:r>
    </w:p>
    <w:p>
      <w:pPr/>
      <w:r>
        <w:rPr>
          <w:lang w:val="hi_IN" w:bidi="hi_IN"/>
        </w:rPr>
      </w:r>
      <w:r>
        <w:rPr>
          <w:lang w:val="hi_IN" w:bidi="hi_IN"/>
        </w:rPr>
        <w:t>लूका बताता है कि पतरस की गिरफ्तारी अखमीरी रोटी के दिनों में होती है। इस दौरान यहूदियों को अपने घरों में खमीर रखने या खमीर युक्त कोई भी चीज खाने की अनुमति नहीं होती है। फसह के भोजन के बाद अखमीरी रोटी के दिन मनाए जाते हैं। यीशु के समय में, यह उत्सव फसह के पर्व और सात दिनों तक चलने वाले अखमीरी रोटी के पर्व का मिलाजुला रूप था। लूका ने इस समय को एक ही लगातार पर्व बताया और उसने पर्व को दर्शाने के लिए दोनों नामों का उपयोग किया। फसह और अखमीरी रोटी का पर्व उस घटना को याद करने का पर्व है जब परमेश्वर ने यहूदी पूर्वजों को मिस्र में गुलामी से बचाया था। पर्व के दिनों को पवित्र माना जाता है, इसलिए इस दौरान मृत्युदण्ड देना अपमानजनक है। यदि हेरोदेस पर्व के दौरान पतरस को मार डालता तो यहूदी नाराज हो जाते, इसलिए हेरोदेस ने सैनिकों को आदेश दिया कि वे पतरस को अखमीरी रोटी के पर्व के दौरान जेल में डाल दें। हेरोदेस की मंशा है कि फसह का पर्व समाप्त होते ही वह पतरस को सार्वजनिक मुकदमे के लिए पेश करे।</w:t>
      </w:r>
    </w:p>
    <w:p>
      <w:pPr/>
      <w:r>
        <w:rPr>
          <w:lang w:val="hi_IN" w:bidi="hi_IN"/>
        </w:rPr>
      </w:r>
      <w:r>
        <w:rPr>
          <w:lang w:val="hi_IN" w:bidi="hi_IN"/>
        </w:rPr>
        <w:t>अखमीरी रोटी,</w:t>
      </w:r>
      <w:r>
        <w:rPr>
          <w:lang w:val="hi_IN" w:bidi="hi_IN"/>
        </w:rPr>
        <w:t xml:space="preserve"> या बिना खमीर की रोटी की तस्वीर दिखाएँ।</w:t>
      </w:r>
    </w:p>
    <w:p>
      <w:pPr/>
      <w:r>
        <w:rPr>
          <w:lang w:val="hi_IN" w:bidi="hi_IN"/>
        </w:rPr>
      </w:r>
      <w:r>
        <w:rPr>
          <w:lang w:val="hi_IN" w:bidi="hi_IN"/>
        </w:rPr>
        <w:t>चार सैनिकों के चार दल या चार समूह पतरस की रखवाली करते हैं। अधिकांश विद्वान मानते हैं कि एक समय में एक समूह पतरस को देखता था, और वे हर तीन घंटे में समूह बदलते थे। यह रोमी जेलों में एक सामान्य प्रथा थी। पाठ के आगे के भाग से हमें पता चलता है कि दो सैनिक पतरस से जंजीरों से बंधे हुए हैं, और दो सैनिक द्वार पर खड़े हैं। सैनिक अखमीरी रोटी के पर्व में पतरस की लगातार रखवाली करते हैं। इस बीच, कलीसिया एक-दूसरे के घरों में छोटे समूहों में इकट्ठा होती है, और पूरे पर्व में पतरस के लिए ईमानदारी से और लगातार प्रार्थना करती है।</w:t>
      </w:r>
    </w:p>
    <w:p>
      <w:pPr/>
      <w:r>
        <w:rPr>
          <w:lang w:val="hi_IN" w:bidi="hi_IN"/>
        </w:rPr>
      </w:r>
      <w:r>
        <w:rPr>
          <w:lang w:val="hi_IN" w:bidi="hi_IN"/>
        </w:rPr>
        <w:t>आपकी संस्कृति में, कठिन समय में परिवार के सदस्य, दोस्त या पड़ोसी एक-दूसरे का समर्थन कैसे करते हैं? आपकी कलीसिया के सदस्य कठिनाई से गुजरते समय एक-दूसरे का समर्थन कैसे करते हैं? आपकी कलीसिया किसी ऐसे व्यक्ति की मदद कैसे करती है जिस पर अविश्वासियों ने अनुचित आरोप लगाया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के चार दृश्य हैं। </w:t>
      </w:r>
    </w:p>
    <w:p>
      <w:pPr/>
      <w:r>
        <w:rPr>
          <w:lang w:val="hi_IN" w:bidi="hi_IN"/>
        </w:rPr>
      </w:r>
      <w:r>
        <w:rPr>
          <w:b/>
          <w:lang w:val="hi_IN" w:bidi="hi_IN"/>
        </w:rPr>
        <w:t>पहला दृश्य:</w:t>
      </w:r>
      <w:r>
        <w:rPr>
          <w:lang w:val="hi_IN" w:bidi="hi_IN"/>
        </w:rPr>
        <w:t xml:space="preserve"> हेरोदेस सैनिकों को आदेश देता है कि वे कलीसिया में विश्वासियों को गिरफ्तार करें और उनके साथ बुरा व्यवहार करें।</w:t>
      </w:r>
    </w:p>
    <w:p>
      <w:pPr/>
      <w:r>
        <w:rPr>
          <w:lang w:val="hi_IN" w:bidi="hi_IN"/>
        </w:rPr>
      </w:r>
      <w:r>
        <w:rPr>
          <w:b/>
          <w:lang w:val="hi_IN" w:bidi="hi_IN"/>
        </w:rPr>
        <w:t>दूसरा दृश्य:</w:t>
      </w:r>
      <w:r>
        <w:rPr>
          <w:lang w:val="hi_IN" w:bidi="hi_IN"/>
        </w:rPr>
        <w:t xml:space="preserve"> हेरोदेस ने प्रेरित याकूब को तलवार से मरवा डाला। याकूब यूहन्ना का बड़ा भाई है।</w:t>
      </w:r>
    </w:p>
    <w:p>
      <w:pPr/>
      <w:r>
        <w:rPr>
          <w:lang w:val="hi_IN" w:bidi="hi_IN"/>
        </w:rPr>
      </w:r>
      <w:r>
        <w:rPr>
          <w:b/>
          <w:lang w:val="hi_IN" w:bidi="hi_IN"/>
        </w:rPr>
        <w:t>तीसरा दृश्य:</w:t>
      </w:r>
      <w:r>
        <w:rPr>
          <w:lang w:val="hi_IN" w:bidi="hi_IN"/>
        </w:rPr>
        <w:t xml:space="preserve"> हेरोदेस देखता है कि यहूदिया में यहूदी याकूब के वध से प्रसन्न हैं, इसलिए हेरोदेस सैनिकों को पतरस को गिरफ्तार करने का आदेश देता है। पतरस की गिरफ्तारी अखमीरी रोटी के पर्व के दौरान होती है। हेरोदेस पर्व के अंत तक पतरस को जेल में डाल देता है। पतरस को चार सैनिकों के चार समूह देख रहे हैं। पर्व समाप्त होने के बाद, हेरोदेस पतरस को सार्वजनिक मुकदमे के लिए बाहर लाने की योजना बनाता है।</w:t>
      </w:r>
    </w:p>
    <w:p>
      <w:pPr/>
      <w:r>
        <w:rPr>
          <w:lang w:val="hi_IN" w:bidi="hi_IN"/>
        </w:rPr>
      </w:r>
      <w:r>
        <w:rPr>
          <w:b/>
          <w:lang w:val="hi_IN" w:bidi="hi_IN"/>
        </w:rPr>
        <w:t>चौथा दृश्य:</w:t>
      </w:r>
      <w:r>
        <w:rPr>
          <w:lang w:val="hi_IN" w:bidi="hi_IN"/>
        </w:rPr>
        <w:t xml:space="preserve"> जब पतरस जेल में है, तो कलीसिया लगातार पतरस के लिए प्रार्थना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हेरोदेस अग्रिप्पा </w:t>
      </w:r>
    </w:p>
    <w:p>
      <w:pPr>
        <w:pStyle w:val="ListBullet"/>
        <w:spacing w:line="240" w:lineRule="auto"/>
        <w:ind w:left="720"/>
      </w:pPr>
      <w:r>
        <w:rPr>
          <w:lang w:val="hi_IN" w:bidi="hi_IN"/>
        </w:rPr>
      </w:r>
      <w:r>
        <w:rPr>
          <w:lang w:val="hi_IN" w:bidi="hi_IN"/>
        </w:rPr>
        <w:t>हेरोदेस के सैनिक</w:t>
      </w:r>
    </w:p>
    <w:p>
      <w:pPr>
        <w:pStyle w:val="ListBullet"/>
        <w:spacing w:line="240" w:lineRule="auto"/>
        <w:ind w:left="720"/>
      </w:pPr>
      <w:r>
        <w:rPr>
          <w:lang w:val="hi_IN" w:bidi="hi_IN"/>
        </w:rPr>
      </w:r>
      <w:r>
        <w:rPr>
          <w:lang w:val="hi_IN" w:bidi="hi_IN"/>
        </w:rPr>
        <w:t>यहूदिया की कलीसिया के विश्वासी</w:t>
      </w:r>
    </w:p>
    <w:p>
      <w:pPr>
        <w:pStyle w:val="ListBullet"/>
        <w:spacing w:line="240" w:lineRule="auto"/>
        <w:ind w:left="720"/>
      </w:pPr>
      <w:r>
        <w:rPr>
          <w:lang w:val="hi_IN" w:bidi="hi_IN"/>
        </w:rPr>
      </w:r>
      <w:r>
        <w:rPr>
          <w:lang w:val="hi_IN" w:bidi="hi_IN"/>
        </w:rPr>
        <w:t>यहूदिया में यहूदी</w:t>
      </w:r>
    </w:p>
    <w:p>
      <w:pPr>
        <w:pStyle w:val="ListBullet"/>
        <w:spacing w:line="240" w:lineRule="auto"/>
        <w:ind w:left="720"/>
      </w:pPr>
      <w:r>
        <w:rPr>
          <w:lang w:val="hi_IN" w:bidi="hi_IN"/>
        </w:rPr>
      </w:r>
      <w:r>
        <w:rPr>
          <w:lang w:val="hi_IN" w:bidi="hi_IN"/>
        </w:rPr>
        <w:t>प्रेरित याकूब, यूहन्ना का बड़ा भाई</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यहूदिया की कलीसिया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राजा हेरोदेस कलीसिया को सताता है, लेकिन वह व्यक्तिगत रूप से विश्वासियों पर हाथ नहीं उठाता और उनके साथ बुरा व्यवहार नहीं करता है। वह सैनिकों को आदेश देता है कि वे उन्हें पकड़ें और उनके साथ बुरा व्यवहार करें। पाठ में सैनिकों का उल्लेख नहीं किया गया है, लेकिन हम अनुमान लगा सकते हैं कि वे विश्वासियों को पकड़ने और उन्हें नुकसान पहुँचाने के हेरोदेस के आदेशों का पालन करते थे। हेरोदेस ने प्रेरित याकूब को भी तलवार से मार डालने का आदेश दिया।</w:t>
      </w:r>
    </w:p>
    <w:p>
      <w:pPr/>
      <w:r>
        <w:rPr>
          <w:lang w:val="hi_IN" w:bidi="hi_IN"/>
        </w:rPr>
      </w:r>
      <w:r>
        <w:rPr>
          <w:lang w:val="hi_IN" w:bidi="hi_IN"/>
        </w:rPr>
        <w:t>याद रखें कि यहूदी याकूब के वध से प्रसन्न थे, इसलिए हेरोदेस पतरस की गिरफ्तारी का आदेश भी देता है। याद रखें कि यह एक पर्व के दौरान होता है। जब पतरस को जेल में डाला जाता है, तो चार सैनिकों के चार समूह उसकी रखवाली करते हैं। रोमी प्रथा के अनुसार, समूह बारी-बारी से कार्य करते हैं। प्रत्येक समूह तीन घंटे की पारी लेता है। दो सैनिक पतरस से जंजीरों से बंधे हुए हैं, और दो सैनिक द्वार पर खड़े हैं। हेरोदेस पतरस को जेल में डाल देता है जब तक कि अखमीरी रोटी का पर्व समाप्त न हो जाए।</w:t>
      </w:r>
    </w:p>
    <w:p>
      <w:pPr/>
      <w:r>
        <w:rPr>
          <w:lang w:val="hi_IN" w:bidi="hi_IN"/>
        </w:rPr>
      </w:r>
      <w:r>
        <w:rPr>
          <w:lang w:val="hi_IN" w:bidi="hi_IN"/>
        </w:rPr>
        <w:t>कलीसिया के सभी लोग पतरस के लिए प्रार्थना करने के लिए एक बड़े सभा स्थल पर एकत्रित नहीं होते हैं। प्रार्थना के लिए एक बड़ी सभा करना सुरक्षित नहीं है। वे पूरे पर्व में एक-दूसरे के घरों में छोटे समूहों में परमेश्वर से प्रार्थना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हेरोदेस अग्रिप्पा </w:t>
      </w:r>
    </w:p>
    <w:p>
      <w:pPr>
        <w:pStyle w:val="ListBullet"/>
        <w:spacing w:line="240" w:lineRule="auto"/>
        <w:ind w:left="720"/>
      </w:pPr>
      <w:r>
        <w:rPr>
          <w:lang w:val="hi_IN" w:bidi="hi_IN"/>
        </w:rPr>
      </w:r>
      <w:r>
        <w:rPr>
          <w:lang w:val="hi_IN" w:bidi="hi_IN"/>
        </w:rPr>
        <w:t>हेरोदेस के सैनिक</w:t>
      </w:r>
    </w:p>
    <w:p>
      <w:pPr>
        <w:pStyle w:val="ListBullet"/>
        <w:spacing w:line="240" w:lineRule="auto"/>
        <w:ind w:left="720"/>
      </w:pPr>
      <w:r>
        <w:rPr>
          <w:lang w:val="hi_IN" w:bidi="hi_IN"/>
        </w:rPr>
      </w:r>
      <w:r>
        <w:rPr>
          <w:lang w:val="hi_IN" w:bidi="hi_IN"/>
        </w:rPr>
        <w:t>यहूदिया की कलीसिया के विश्वासी</w:t>
      </w:r>
    </w:p>
    <w:p>
      <w:pPr>
        <w:pStyle w:val="ListBullet"/>
        <w:spacing w:line="240" w:lineRule="auto"/>
        <w:ind w:left="720"/>
      </w:pPr>
      <w:r>
        <w:rPr>
          <w:lang w:val="hi_IN" w:bidi="hi_IN"/>
        </w:rPr>
      </w:r>
      <w:r>
        <w:rPr>
          <w:lang w:val="hi_IN" w:bidi="hi_IN"/>
        </w:rPr>
        <w:t>यहूदिया में यहूदी</w:t>
      </w:r>
    </w:p>
    <w:p>
      <w:pPr>
        <w:pStyle w:val="ListBullet"/>
        <w:spacing w:line="240" w:lineRule="auto"/>
        <w:ind w:left="720"/>
      </w:pPr>
      <w:r>
        <w:rPr>
          <w:lang w:val="hi_IN" w:bidi="hi_IN"/>
        </w:rPr>
      </w:r>
      <w:r>
        <w:rPr>
          <w:lang w:val="hi_IN" w:bidi="hi_IN"/>
        </w:rPr>
        <w:t>प्रेरित याकूब, यूहन्ना का बड़ा भाई</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यहूदिया की कलीसिया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हेरोदेस अग्रिप्पा यहूदिया का राजा है। हेरोदेस सैनिकों को आदेश देता है कि वे विश्वासियों को गिरफ्तार करें और उनके साथ दुर्व्यवहार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गिरफ्तार किए गए विश्वासियों की भूमिका निभाने वाले अभिनेताओं से पूछें, "आप कैसा महसूस कर रहे हैं?" आप ऐसी बातें सुन सकते हैं, "यीशु के नाम के लिए कष्ट उठाने से खुश हूँ," "डर गए हैं," और "कलीसिया के लिए चिंतित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हेरोदेस सैनिकों को आदेश देता है कि वे यूहन्ना के बड़े भाई याकूब को गिरफ्तार करें। याकूब बारह प्रेरितों में से एक है। हेरोदेस ने याकूब को तलवार से मार डाला है। यहूदी खुश हैं कि हेरोदेस ने याकूब को मार डाला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में यहूदियों की भूमिका निभा रहे अभिनेताओं से पूछें, "आप कैसा महसूस कर रहे हैं?" आप ऐसी बातें सुन सकते हैं, जैसे, "राहत है कि प्रेरितों में से एक अन्त हो गया है," "आशा है कि यीशु के इन अनुयायियों को रोका जाएगा," या "यह देखने में रुचि रखते हैं कि हेरोदेस अब हमारे लिए क्या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क्योंकि यहूदी याकूब के वध से खुश हैं, इसलिए हेरोदेस सैनिकों को पतरस को गिरफ्तार करने का आदेश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से पूछें, "आप कैसा महसूस कर रहे हैं?" आपको ऐसी बातें सुनने को मिल सकती हैं जैसे, "मुझे पूरा यकीन है कि मैं भी मारा जाऊँगा," या "यीशु के कष्टों में हिस्सा लेने में खुशी है," या "शांत।"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अखमीरी रोटी का पर्व चल रहा है, इसलिए हेरोदेस अभी के लिए पतरस को जेल में डाल देता है। हेरोदेस की योजना है कि पर्व समाप्त होते ही उसे सार्वजनिक रूप से मुकदमे के लिए पेश किया जाए। हेरोदेस ने आदेश दिया कि पतरस की निगरानी के लिए चार-चार सैनिकों के चार समूह तैनात किए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सैनिकों से पूछो, "आप कैसा महसूस कर रहे हैं?" आपको ऐसी बातें सुनने को मिल सकती हैं जैसे, "एक आसान कैदी पाकर राहत मिली," "यह देखकर आश्चर्य हुआ कि हममें से इतने सारे लोगों को इस दिखने में हानिरहित व्यक्ति की रखवाली करनी पड़ रही है," या "ऊब गया हूँ, बस अपना काम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पतरस जेल में है, तो कलीसिया एक-दूसरे के घरों में एक साथ इकट्ठा होती है। अखमीरी रोटी के पर्व के पूरे समय, वे पतरस के लिए लगातार परमेश्वर से प्रार्थना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की कलीसिया से पूछें, "आप कैसा महसूस कर रहे हैं?" आप ऐसी बातें सुन सकते हैं, जैसे, "पतरस के लिए चिंतित हैं," "इस विश्वास से परिपूर्ण हैं कि परमेश्वर हमारी प्रार्थनाएँ सुनता है," या "दूसरों के साथ प्रार्थना करके प्रसन्न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हेरोदेस अग्रिप्पा यहूदिया का राजा है। हेरोदेस ने सैनिकों को आदेश दिया कि वे कलीसिया में मौजूद विश्वासियों को गिरफ्तार करें और उनके साथ दुर्व्यवहार करें। हेरोदेस ने यूहन्ना के बड़े भाई प्रेरित याकूब को भी </w:t>
      </w:r>
      <w:r>
        <w:rPr>
          <w:b/>
          <w:lang w:val="hi_IN" w:bidi="hi_IN"/>
        </w:rPr>
        <w:t>तलवार</w:t>
      </w:r>
      <w:r>
        <w:rPr>
          <w:lang w:val="hi_IN" w:bidi="hi_IN"/>
        </w:rPr>
        <w:t xml:space="preserve"> से मार डाला। तलवार एक बहुत बड़े चाकू की तरह होता है, जिसका उपयोग लड़ने के लिए किया जाता है।</w:t>
      </w:r>
    </w:p>
    <w:p>
      <w:pPr/>
      <w:r>
        <w:rPr>
          <w:lang w:val="hi_IN" w:bidi="hi_IN"/>
        </w:rPr>
      </w:r>
      <w:r>
        <w:rPr>
          <w:lang w:val="hi_IN" w:bidi="hi_IN"/>
        </w:rPr>
        <w:t>तलवार</w:t>
      </w:r>
      <w:r>
        <w:rPr>
          <w:lang w:val="hi_IN" w:bidi="hi_IN"/>
        </w:rPr>
        <w:t xml:space="preserve"> की एक तस्वीर दिखाएँ। </w:t>
      </w:r>
    </w:p>
    <w:p>
      <w:pPr/>
      <w:r>
        <w:rPr>
          <w:lang w:val="hi_IN" w:bidi="hi_IN"/>
        </w:rPr>
      </w:r>
      <w:r>
        <w:rPr>
          <w:lang w:val="hi_IN" w:bidi="hi_IN"/>
        </w:rPr>
        <w:t xml:space="preserve">याकूब एक </w:t>
      </w:r>
      <w:r>
        <w:rPr>
          <w:b/>
          <w:lang w:val="hi_IN" w:bidi="hi_IN"/>
        </w:rPr>
        <w:t>प्रेरित</w:t>
      </w:r>
      <w:r>
        <w:rPr>
          <w:lang w:val="hi_IN" w:bidi="hi_IN"/>
        </w:rPr>
        <w:t xml:space="preserve"> था। प्रेरित वे बारह पुरुष हैं जिन्हें यीशु ने अपने प्रतिनिधि के रूप में चुना है। प्रेरितों ने यीशु के पुनरुत्थान को देखा और उन्हें यीशु के सुसमाचार का प्रचार करने के लिए नियुक्त किया गया था। याकूब पहला प्रेरित है जो अपने विश्वास के लिए मारा गया। </w:t>
      </w:r>
      <w:r>
        <w:rPr>
          <w:lang w:val="hi_IN" w:bidi="hi_IN"/>
        </w:rPr>
        <w:t>प्रेरितों</w:t>
      </w:r>
      <w:r>
        <w:rPr>
          <w:lang w:val="hi_IN" w:bidi="hi_IN"/>
        </w:rPr>
        <w:t xml:space="preserve"> के बारे में अधिक जानकारी के लिए मुख्य शब्दावली देखें। </w:t>
      </w:r>
    </w:p>
    <w:p>
      <w:pPr/>
      <w:r>
        <w:rPr>
          <w:lang w:val="hi_IN" w:bidi="hi_IN"/>
        </w:rPr>
      </w:r>
      <w:r>
        <w:rPr>
          <w:lang w:val="hi_IN" w:bidi="hi_IN"/>
        </w:rPr>
        <w:t xml:space="preserve">जब हेरोदेस देखता है कि यहूदी याकूब के वध से प्रसन्न हैं, तो हेरोदेस पतरस की गिरफ्तारी का आदेश भी देता है। अखमीरी रोटी का पर्व हो रहा है। </w:t>
      </w:r>
      <w:r>
        <w:rPr>
          <w:b/>
          <w:lang w:val="hi_IN" w:bidi="hi_IN"/>
        </w:rPr>
        <w:t>अखमीरी रोटी का पर्व</w:t>
      </w:r>
      <w:r>
        <w:rPr>
          <w:lang w:val="hi_IN" w:bidi="hi_IN"/>
        </w:rPr>
        <w:t xml:space="preserve"> </w:t>
      </w:r>
      <w:r>
        <w:rPr>
          <w:b/>
          <w:lang w:val="hi_IN" w:bidi="hi_IN"/>
        </w:rPr>
        <w:t>फसह</w:t>
      </w:r>
      <w:r>
        <w:rPr>
          <w:lang w:val="hi_IN" w:bidi="hi_IN"/>
        </w:rPr>
        <w:t xml:space="preserve"> के उत्सव का हिस्सा है। फसह की शाम को, यहूदी एक विशेष भोजन करते हैं ताकि यह याद किया जा सके कि कैसे परमेश्वर ने उनके यहूदी पूर्वजों को मिस्र में गुलामी से बचाया था। फसह के बाद अखमीरी रोटी का पर्व सात दिनों तक चलता है। यहूदी लोग सात दिनों तक बिना खमीर वाली रोटी खाते हैं और अपने घरों में खमीर भी नहीं रखते हैं। लूका ने फसह और अखमीरी रोटी के पर्व के समय को एक निरंतर उत्सव के रूप में संदर्भित किया। लूका ने पूरे पर्व को दर्शाने के लिए दोनों नामों का उपयोग किया। </w:t>
      </w:r>
      <w:r>
        <w:rPr>
          <w:lang w:val="hi_IN" w:bidi="hi_IN"/>
        </w:rPr>
        <w:t>फसह</w:t>
      </w:r>
      <w:r>
        <w:rPr>
          <w:lang w:val="hi_IN" w:bidi="hi_IN"/>
        </w:rPr>
        <w:t xml:space="preserve"> और </w:t>
      </w:r>
      <w:r>
        <w:rPr>
          <w:lang w:val="hi_IN" w:bidi="hi_IN"/>
        </w:rPr>
        <w:t>अखमीरी रोटी के पर्व</w:t>
      </w:r>
      <w:r>
        <w:rPr>
          <w:lang w:val="hi_IN" w:bidi="hi_IN"/>
        </w:rPr>
        <w:t xml:space="preserve"> के बारे में अधिक जानकारी के लिए मुख्य शब्दावली देखें। </w:t>
      </w:r>
    </w:p>
    <w:p>
      <w:pPr/>
      <w:r>
        <w:rPr>
          <w:lang w:val="hi_IN" w:bidi="hi_IN"/>
        </w:rPr>
      </w:r>
      <w:r>
        <w:rPr>
          <w:lang w:val="hi_IN" w:bidi="hi_IN"/>
        </w:rPr>
        <w:t>अखमीरी रोटी,</w:t>
      </w:r>
      <w:r>
        <w:rPr>
          <w:lang w:val="hi_IN" w:bidi="hi_IN"/>
        </w:rPr>
        <w:t xml:space="preserve"> या बिना खमीर की रोटी की तस्वीर दिखाएँ।</w:t>
      </w:r>
    </w:p>
    <w:p>
      <w:pPr/>
      <w:r>
        <w:rPr>
          <w:lang w:val="hi_IN" w:bidi="hi_IN"/>
        </w:rPr>
      </w:r>
      <w:r>
        <w:rPr>
          <w:lang w:val="hi_IN" w:bidi="hi_IN"/>
        </w:rPr>
        <w:t xml:space="preserve">जेल में, पतरस की रखवाली चार </w:t>
      </w:r>
      <w:r>
        <w:rPr>
          <w:b/>
          <w:lang w:val="hi_IN" w:bidi="hi_IN"/>
        </w:rPr>
        <w:t>दल</w:t>
      </w:r>
      <w:r>
        <w:rPr>
          <w:lang w:val="hi_IN" w:bidi="hi_IN"/>
        </w:rPr>
        <w:t xml:space="preserve">, या चार सैनिकों के चार समूह करते हैं। हेरोदेस की योजना है कि पर्व समाप्त होने के बाद पतरस को सार्वजनिक रूप से मुकदमे के लिए पेश किया जाए। इस बीच, कलीसिया पतरस के लिए परमेश्वर से प्रार्थना करती है। </w:t>
      </w:r>
      <w:r>
        <w:rPr>
          <w:b/>
          <w:lang w:val="hi_IN" w:bidi="hi_IN"/>
        </w:rPr>
        <w:t>ईमानदारी</w:t>
      </w:r>
      <w:r>
        <w:rPr>
          <w:lang w:val="hi_IN" w:bidi="hi_IN"/>
        </w:rPr>
        <w:t xml:space="preserve"> से का अर्थ है उत्साह से या दृढ़ता से। कलीसिया लगातार उन शब्दों के साथ प्रार्थना कर रही है जो उन्होंने अपने हृदय में महसूस किए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12:6–19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12:6–19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हेरोदेस यहूदिया की कलीसिया को सताता है। हेरोदेस यीशु के बारह चेलों में से एक, याकूब को तलवार से मार डालने का आदेश देता है। हेरोदेस सैनिकों को पतरस को गिरफ्तार करने का आदेश भी देता है। क्योंकि पतरस की गिरफ्तारी अखमीरी रोटी के पर्व के दौरान होती है, इसलिए हेरोदेस पतरस को जेल में डाल देता है जब तक कि पर्व समाप्त नहीं हो जाता है। हेरोदेस यहूदियों के पर्व के दौरान पतरस की हत्या करके उन्हें नाराज नहीं करना चाहता था। जब पतरस जेल में था, तब कलीसिया लगातार उसके लिए प्रार्थना करती रही।</w:t>
      </w:r>
    </w:p>
    <w:p>
      <w:pPr/>
      <w:r>
        <w:rPr>
          <w:lang w:val="hi_IN" w:bidi="hi_IN"/>
        </w:rPr>
      </w:r>
      <w:r>
        <w:rPr>
          <w:lang w:val="hi_IN" w:bidi="hi_IN"/>
        </w:rPr>
        <w:t>लूका इस कहानी को जारी रखता है जो यरूशलेम में होती है। यह उस रात की बात है जब हेरोदेस पतरस को मुकदमे के लिए लाने की योजना बना रहा है। यह संकेत देता है कि हेरोदेस पतरस को मारने की योजना बना रहा है, जैसे उसने पहले याकूब को मार डाला था। पतरस जेल में अपनी दोनों कलाईओं पर जंजीरों के साथ सो रहा है। दो पहरेदार पतरस से जंजीरों से बंधे हुए हैं, प्रत्येक ओर एक। सेन्ट्री, या पहरेदार, दरवाजे के सामने खड़े होते हैं, जेल की रखवाली करते हैं। यह स्पष्ट नहीं है कि हर चौकी पर कितने पहरेदार हैं। संभव है कि जितने पहरेदारों का जिक्र लूका ने यहाँ किया है, उससे कहीं अधिक पहरेदार मौजूद हों।</w:t>
      </w:r>
    </w:p>
    <w:p>
      <w:pPr/>
      <w:r>
        <w:rPr>
          <w:lang w:val="hi_IN" w:bidi="hi_IN"/>
        </w:rPr>
      </w:r>
      <w:r>
        <w:rPr>
          <w:lang w:val="hi_IN" w:bidi="hi_IN"/>
        </w:rPr>
        <w:t>अचानक, बिना किसी चेतावनी के, दृश्य बदल जाता है। अचानक, प्रभु परमेश्वर का एक स्वर्गदूत पतरस के पास खड़ा होता है। जेल के कमरे में एक ज्योति चमकती है जहाँ पतरस सो रहा है। लूका के पूरे विवरणों में प्रभु के स्वर्गदूत प्रकट होते हैं। लूका और प्रेरितों के काम में, स्वर्गदूत परमेश्वर के गवाहों को छुटकारा दिलाते हैं, सामर्थ्य देते हैं, न्याय लाते हैं, और लोगों को उनके पाप के दंड से बचाए जाने के लिए परमेश्वर की योजना प्रकट करते हैं। पतरस इतनी गहरी नींद में सो रहा है कि स्वर्गदूत को उसे जगाने के लिए उसकी बगल में थपथपाना पड़ता है। स्वर्गदूत पतरस से कहता है, "जल्दी उठ!" पतरस की कलाई की जंजीरें गिर जाती हैं।</w:t>
      </w:r>
    </w:p>
    <w:p>
      <w:pPr/>
      <w:r>
        <w:rPr>
          <w:lang w:val="hi_IN" w:bidi="hi_IN"/>
        </w:rPr>
      </w:r>
      <w:r>
        <w:rPr>
          <w:lang w:val="hi_IN" w:bidi="hi_IN"/>
        </w:rPr>
        <w:t>स्वर्गदूत पतरस से कहता है कि वह अपनी कमरबंद को अपने कपड़ों के चारों ओर बांध ले और अपनी चप्पलें पहन ले। उस समय पुरुष एक लंबा, ढीला चोगा पहनते थे जिसे कमर के चारों ओर एक कमरबंद या बेल्ट से बांधा जाता था। पतरस शायद चमड़े की चप्पलें पहनता था जो उसकी टखनों से बंधी होती थीं। पतरस के कपड़े पहनने के बाद, स्वर्गदूत पतरस से कहता है कि वह अपने बाहरी चोगा में खुद को लपेट ले और उसके पीछे आए। चोगा एक लंबा, ढीला बाहरी वस्त्र होता है, जैसे बाहरी अंगरखा या कोट।</w:t>
      </w:r>
    </w:p>
    <w:p>
      <w:pPr/>
      <w:r>
        <w:rPr>
          <w:lang w:val="hi_IN" w:bidi="hi_IN"/>
        </w:rPr>
      </w:r>
      <w:r>
        <w:rPr>
          <w:lang w:val="hi_IN" w:bidi="hi_IN"/>
        </w:rPr>
        <w:t xml:space="preserve">नए नियम के समय के एक चित्र दिखाएँ जिसमें </w:t>
      </w:r>
      <w:r>
        <w:rPr>
          <w:lang w:val="hi_IN" w:bidi="hi_IN"/>
        </w:rPr>
        <w:t>व्यक्ति ने चोगा और कमरबंद</w:t>
      </w:r>
      <w:r>
        <w:rPr>
          <w:lang w:val="hi_IN" w:bidi="hi_IN"/>
        </w:rPr>
        <w:t xml:space="preserve"> पहना हो।</w:t>
      </w:r>
    </w:p>
    <w:p>
      <w:pPr/>
      <w:r>
        <w:rPr>
          <w:lang w:val="hi_IN" w:bidi="hi_IN"/>
        </w:rPr>
      </w:r>
      <w:r>
        <w:rPr>
          <w:lang w:val="hi_IN" w:bidi="hi_IN"/>
        </w:rPr>
        <w:t xml:space="preserve">उस समय पहनी जानेवाली चमड़े की </w:t>
      </w:r>
      <w:r>
        <w:rPr>
          <w:lang w:val="hi_IN" w:bidi="hi_IN"/>
        </w:rPr>
        <w:t>चप्पलों</w:t>
      </w:r>
      <w:r>
        <w:rPr>
          <w:lang w:val="hi_IN" w:bidi="hi_IN"/>
        </w:rPr>
        <w:t xml:space="preserve"> की तस्वीर दिखाएँ। </w:t>
      </w:r>
    </w:p>
    <w:p>
      <w:pPr/>
      <w:r>
        <w:rPr>
          <w:lang w:val="hi_IN" w:bidi="hi_IN"/>
        </w:rPr>
      </w:r>
      <w:r>
        <w:rPr>
          <w:lang w:val="hi_IN" w:bidi="hi_IN"/>
        </w:rPr>
        <w:t xml:space="preserve">एक चित्र दिखाएँ जिसमें </w:t>
      </w:r>
      <w:r>
        <w:rPr>
          <w:lang w:val="hi_IN" w:bidi="hi_IN"/>
        </w:rPr>
        <w:t>व्यक्ति ने चोगा और कमरबंद के ऊपर एक बाहरी चोगा पहना हुआ हो</w:t>
      </w:r>
      <w:r>
        <w:rPr>
          <w:lang w:val="hi_IN" w:bidi="hi_IN"/>
        </w:rPr>
        <w:t>।</w:t>
      </w:r>
    </w:p>
    <w:p>
      <w:pPr/>
      <w:r>
        <w:rPr>
          <w:lang w:val="hi_IN" w:bidi="hi_IN"/>
        </w:rPr>
      </w:r>
      <w:r>
        <w:rPr>
          <w:lang w:val="hi_IN" w:bidi="hi_IN"/>
        </w:rPr>
        <w:t>पतरस स्वर्गदूत का पीछा करता है लेकिन उसे नहीं पता कि जो हो रहा है वह वास्तविक है। पतरस सोचता है कि यह एक दर्शन है। दर्शन एक सपने जैसा होता है, लेकिन जब कोई व्यक्ति जाग रहा होता है तो परमेश्वर दर्शन प्रकट करता है। जब पतरस याफा में था, तो परमेश्वर ने पशुओं को चादर में उतारने का एक दर्शन दिया, इसलिए पतरस ने पहले भी एक दर्शन का अनुभव किया है। स्वर्गदूत और पतरस दो जेल के पहरेदारों को पार करते हैं और उस लोहे के फाटक पर आते हैं जो नगर की ओर ले जाता है। ये पहरेदार शायद जेल के दरवाजे के पहरेदार हैं जिनका उल्लेख लूका ने पहले किया था। इसका अर्थ है कि पहरेदारों ने उन्हें नहीं देखा। जेल यरूशलेम में रही होगी और शायद अन्तोनिया के किले में थी, जो एक मीनार था जहाँ रोमी सैनिक रहते थे। इस मीनार का पूर्वी प्रवेश द्वार शहर की ओर खुलता था। फाटक अपने आप पतरस और स्वर्गदूत के लिए खुल जाता है, उसी तरह जैसे जंजीरें पतरस की कलाई से गिर गईं थीं।</w:t>
      </w:r>
    </w:p>
    <w:p>
      <w:pPr/>
      <w:r>
        <w:rPr>
          <w:lang w:val="hi_IN" w:bidi="hi_IN"/>
        </w:rPr>
      </w:r>
      <w:r>
        <w:rPr>
          <w:lang w:val="hi_IN" w:bidi="hi_IN"/>
        </w:rPr>
        <w:t>लोहे के फाटक</w:t>
      </w:r>
      <w:r>
        <w:rPr>
          <w:lang w:val="hi_IN" w:bidi="hi_IN"/>
        </w:rPr>
        <w:t xml:space="preserve"> की तस्वीर दिखाएँ।</w:t>
      </w:r>
    </w:p>
    <w:p>
      <w:pPr/>
      <w:r>
        <w:rPr>
          <w:lang w:val="hi_IN" w:bidi="hi_IN"/>
        </w:rPr>
      </w:r>
      <w:r>
        <w:rPr>
          <w:lang w:val="hi_IN" w:bidi="hi_IN"/>
        </w:rPr>
        <w:t xml:space="preserve">एक नक्शा दिखाएँ जिसमें </w:t>
      </w:r>
      <w:r>
        <w:rPr>
          <w:b/>
          <w:lang w:val="hi_IN" w:bidi="hi_IN"/>
        </w:rPr>
        <w:t>हेरोदेस अग्रिप्पा के शासनकाल के दौरान प्राचीन यरूशलेम और अन्तोनिया का किला भी शामिल है</w:t>
      </w:r>
      <w:r>
        <w:rPr>
          <w:lang w:val="hi_IN" w:bidi="hi_IN"/>
        </w:rPr>
        <w:t>।</w:t>
      </w:r>
    </w:p>
    <w:p>
      <w:pPr/>
      <w:r>
        <w:rPr>
          <w:lang w:val="hi_IN" w:bidi="hi_IN"/>
        </w:rPr>
      </w:r>
      <w:r>
        <w:rPr>
          <w:lang w:val="hi_IN" w:bidi="hi_IN"/>
        </w:rPr>
        <w:t>स्वर्गदूत और पतरस फाटक से होकर एक गली की पूरी लंबाई तक आगे बढ़ते हैं। तुरन्त, स्वर्गदूत पतरस को छोड़ देता है। पतरस को एहसास होता है कि वह वास्तव में जेल से बाहर आ गया है। यह एक दर्शन नहीं है! वह जानता है कि प्रभु ने एक स्वर्गदूत को भेजा है। पतरस स्वीकार करता है कि परमेश्वर ने उसे हेरोदेस की सामर्थ्य से और उन सब बातों से बचाया जो यहूदी लोग उम्मीद कर रहे थे। पतरस शायद केवल उन यहूदी अगुवों की बात कर रहा है जो याकूब के वध से खुश थे, न कि सभी यहूदी लोगों का। पाठ से पता चलता है कि यहूदी अगुवे पतरस के मृत्युदंड की उम्मीद कर रहे थे।</w:t>
      </w:r>
    </w:p>
    <w:p>
      <w:pPr/>
      <w:r>
        <w:rPr>
          <w:lang w:val="hi_IN" w:bidi="hi_IN"/>
        </w:rPr>
      </w:r>
      <w:r>
        <w:rPr>
          <w:lang w:val="hi_IN" w:bidi="hi_IN"/>
        </w:rPr>
        <w:t>अब जब पतरस को सब कुछ पता चल गया है, तो वह मरकुस की माता मरियम के घर जाता है। मरकुस यीशु का एक अनुयायी है जो यूहन्ना नाम से भी जाना जाता है। यूहन्ना मरकुस ने मरकुस के सुसमाचार की पुस्तक लिखी। यीशु के कई अनुयायी प्रार्थना करने के लिए घर में इकट्ठा होते हैं। पतरस बाहर के दरवाजे पर दस्तक देता है और अंदर आने की अनुमति माँगता है। चूंकि बाहरी दरवाजा प्रवेशमार्ग है, इसलिए घर बड़ा हो सकता है, जिसमें सड़क की ओर जाने वाला एक दरवाजा, एक खुला आंगन और एक मुख्य भवन हो। मरियम की सेविका, रोदा, यह देखने के लिए आती है कि दरवाज़े पर कौन है।</w:t>
      </w:r>
    </w:p>
    <w:p>
      <w:pPr/>
      <w:r>
        <w:rPr>
          <w:lang w:val="hi_IN" w:bidi="hi_IN"/>
        </w:rPr>
      </w:r>
      <w:r>
        <w:rPr>
          <w:lang w:val="hi_IN" w:bidi="hi_IN"/>
        </w:rPr>
        <w:t>अपने अनुवाद समूह के साथ निम्नलिखित पर चर्चा करें: आपकी संस्कृति में, आप किसी के घर में अतिथि के रूप में अपना परिचय कैसे देते हैं? वहाँ रहने वाले लोग आमतौर पर अपने परिचय देने वाले मेहमानों के प्रति कैसी प्रतिक्रिया देते हैं?</w:t>
      </w:r>
    </w:p>
    <w:p>
      <w:pPr/>
      <w:r>
        <w:rPr>
          <w:lang w:val="hi_IN" w:bidi="hi_IN"/>
        </w:rPr>
      </w:r>
      <w:r>
        <w:rPr>
          <w:lang w:val="hi_IN" w:bidi="hi_IN"/>
        </w:rPr>
        <w:t>रोदा पतरस की आवाज को पहचानती है और इतनी उत्साहित है कि वह दरवाजा भी नहीं खोलती। रोदा अंदर दौड़ती है ताकि सभी को बताए कि वह पतरस है, लेकिन वे रोदा से कहते हैं कि उसका दिमाग ख़राब हो गया है। यह एक अभिव्यक्ति है जिसका अर्थ है कि कोई पागल है। उन्हें विश्वास नहीं था कि पतरस वास्तव में दरवाज़े पर था। रोदा उनसे कहती है कि पतरस वास्तव में वहाँ है, लेकिन समूह लगातार कहता है कि यह पतरस का स्वर्गदूत है। कुछ यहूदियों का मानना था कि परमेश्वर प्रत्येक व्यक्ति की रक्षा के लिए एक स्वर्गदूत नियुक्त करता है। उनका मानना था कि स्वर्गदूत प्रत्यक्ष रूप से प्रकट हो सकता है, और उस व्यक्ति जैसा दिख सकता है जिसकी वे रक्षा कर रहे थे।</w:t>
      </w:r>
    </w:p>
    <w:p>
      <w:pPr/>
      <w:r>
        <w:rPr>
          <w:lang w:val="hi_IN" w:bidi="hi_IN"/>
        </w:rPr>
      </w:r>
      <w:r>
        <w:rPr>
          <w:lang w:val="hi_IN" w:bidi="hi_IN"/>
        </w:rPr>
        <w:t>अपने अनुवाद समूह के साथ निम्नलिखित पर चर्चा करें: आपकी संस्कृति में, लोग संरक्षक स्वर्गदूत, या लोगों की रक्षा करने वाले आत्मा के बारे में क्या मानते हैं? लोगों का क्या मानना है कि किसी व्यक्ति की मृत्यु के बाद उसके संरक्षक आत्मा का क्या होता है?</w:t>
      </w:r>
    </w:p>
    <w:p>
      <w:pPr/>
      <w:r>
        <w:rPr>
          <w:lang w:val="hi_IN" w:bidi="hi_IN"/>
        </w:rPr>
      </w:r>
      <w:r>
        <w:rPr>
          <w:lang w:val="hi_IN" w:bidi="hi_IN"/>
        </w:rPr>
        <w:t>पतरस खटखटाता रहता है और अन्त में यीशु के अनुयायी दरवाजा खोलते हैं। वे पतरस को देखकर पूरी तरह से आश्चर्यचकित हैं। वे शोर मचा रहे होंगे, क्योंकि पतरस उन्हें चुप कराने के लिए हाथ से इशारा करता है। पतरस वर्णन करता है कि प्रभु उसे जेल से कैसे बाहर लाया। फिर वह विश्वासियों से कहता है कि वे याकूब और भाइयों को इस घटना के बारे में बताएँ। यहाँ जिस याकूब का जिक्र किया गया है, वह शायद यीशु का सौतेला भाई है। याकूब यरूशलेम की कलीसिया का एक अगुवा है और बाद में याकूब की पुस्तक लिखता है। "भाई" शायद यरूशलेम के अन्य कलीसिया के अगुवों या पुरनियों को दर्शाता है। इसके बाद, पतरस चला जाता है। वह फिर से पकड़ा नहीं जाना चाहता है। लूका यह नहीं बताता है कि पतरस कहाँ जाता है।</w:t>
      </w:r>
    </w:p>
    <w:p>
      <w:pPr/>
      <w:r>
        <w:rPr>
          <w:lang w:val="hi_IN" w:bidi="hi_IN"/>
        </w:rPr>
      </w:r>
      <w:r>
        <w:rPr>
          <w:lang w:val="hi_IN" w:bidi="hi_IN"/>
        </w:rPr>
        <w:t>सुबह में, पतरस की रखवाली करने वाले सैनिकों के बीच हंगाम हो जाता है। सैनिक शायद उलझन में हैं और डरे हुए हैं। रोमी सैनिकों को पता है कि कैदियों को खोने की सजा वही होती है जो उनके कैदियों को भुगतनी पड़ती - इस मामले में, मृत्युदंड। हेरोदेस सैनिकों को आदेश देता है कि वे पतरस को ढूँढें, लेकिन वे उसे नहीं पाते। हेरोदेस ने पहरेदारों से गहन पूछताछ की और फिर उनके मृत्युदंड का आदेश दिया।</w:t>
      </w:r>
    </w:p>
    <w:p>
      <w:pPr/>
      <w:r>
        <w:rPr>
          <w:lang w:val="hi_IN" w:bidi="hi_IN"/>
        </w:rPr>
      </w:r>
      <w:r>
        <w:rPr>
          <w:lang w:val="hi_IN" w:bidi="hi_IN"/>
        </w:rPr>
        <w:t>इसके तुरंत बाद हेरोदेस कैसरिया जाता है। पाठ में कहा गया है कि हेरोदेस यहूदिया से कैसरिया जाता है। लूका यहूदिया को उस देश के रूप में संदर्भित कर रहा है जो यहूदा नाम के यहूदी गोत्र की थी, न कि रोमी प्रान्त। इस यहूदी क्षेत्र में कैसरिया शामिल नहीं है। यरूशलेम यहूदियों के लिए यहूदिया की राजधानी है। कैसरिया रोमी प्रान्त यहूदिया की रोमी राजधानी है, जो बहुत बड़ा है। कैसरिया ज्यादातर एक गैर-यहूदी नगर है। यरूशलेम एक तटीय नगर कैसरिया से अधिक ऊँचाई पर है। हेरोदेस ऊँचाई में नीचे यात्रा करता है।</w:t>
      </w:r>
    </w:p>
    <w:p>
      <w:pPr/>
      <w:r>
        <w:rPr>
          <w:lang w:val="hi_IN" w:bidi="hi_IN"/>
        </w:rPr>
      </w:r>
      <w:r>
        <w:rPr>
          <w:lang w:val="hi_IN" w:bidi="hi_IN"/>
        </w:rPr>
        <w:t xml:space="preserve">एक नक्शा दिखाएँ जिसमें </w:t>
      </w:r>
      <w:r>
        <w:rPr>
          <w:lang w:val="hi_IN" w:bidi="hi_IN"/>
        </w:rPr>
        <w:t>यहूदा के गोत्र या यहूदिया के यहूदी क्षेत्र और यहूदिया के बाहर यरूशलेम और फिर कैसरिया के नगर शामिल हैं</w:t>
      </w:r>
      <w:r>
        <w:rPr>
          <w:lang w:val="hi_IN" w:bidi="hi_IN"/>
        </w:rPr>
        <w:t>।</w:t>
      </w:r>
    </w:p>
    <w:p>
      <w:pPr/>
      <w:r>
        <w:rPr>
          <w:lang w:val="hi_IN" w:bidi="hi_IN"/>
        </w:rPr>
      </w:r>
      <w:r>
        <w:rPr>
          <w:lang w:val="hi_IN" w:bidi="hi_IN"/>
        </w:rPr>
        <w:t xml:space="preserve">एक नक्शा दिखाएँ जिसमें </w:t>
      </w:r>
      <w:r>
        <w:rPr>
          <w:b/>
          <w:lang w:val="hi_IN" w:bidi="hi_IN"/>
        </w:rPr>
        <w:t>रोमी प्रान्त यहूदिया और यरूशलेम और कैसरिया के नगर शामिल हैं</w:t>
      </w:r>
      <w:r>
        <w:rPr>
          <w:lang w:val="hi_IN" w:bidi="hi_IN"/>
        </w:rPr>
        <w:t>।</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पतरस अपने मुकदमे से एक रात पहले जेल में सो रहा है। अचानक, पतरस के कमरे में एक स्वर्गदूत और एक तेज़ ज्योति प्रकट होती है। स्वर्गदूत पतरस से जल्दी उठने को कहता है, और पतरस की जंजीरें अपने आप खुल जाती हैं। स्वर्गदूत उसे कपड़े पहनने और उसके पीछे आने के लिए कहता है। पतरस पहरेदारों के पास से स्वर्गदूत के पीछे जाता है, और जेल का फाटक अपने आप खुल जाता है। पतरस और स्वर्गदूत एक गली की पूरी लंबाई तक चलते हैं, और स्वर्गदूत गायब हो जाता है।</w:t>
      </w:r>
    </w:p>
    <w:p>
      <w:pPr/>
      <w:r>
        <w:rPr>
          <w:lang w:val="hi_IN" w:bidi="hi_IN"/>
        </w:rPr>
      </w:r>
      <w:r>
        <w:rPr>
          <w:b/>
          <w:lang w:val="hi_IN" w:bidi="hi_IN"/>
        </w:rPr>
        <w:t>दूसरा दृश्य:</w:t>
      </w:r>
      <w:r>
        <w:rPr>
          <w:lang w:val="hi_IN" w:bidi="hi_IN"/>
        </w:rPr>
        <w:t xml:space="preserve"> पतरस पूरी तरह से सतर्क हो जाता है और उसे एहसास होता है कि उसने कोई दर्शन नहीं देखा है। पतरस जानता है कि परमेश्वर ने उसे बचाने के लिए अपने स्वर्गदूत को भेजा है। पतरस मरकुस की माता मरियम के घर जाता है।</w:t>
      </w:r>
    </w:p>
    <w:p>
      <w:pPr/>
      <w:r>
        <w:rPr>
          <w:lang w:val="hi_IN" w:bidi="hi_IN"/>
        </w:rPr>
      </w:r>
      <w:r>
        <w:rPr>
          <w:b/>
          <w:lang w:val="hi_IN" w:bidi="hi_IN"/>
        </w:rPr>
        <w:t>तीसरा दृश्य:</w:t>
      </w:r>
      <w:r>
        <w:rPr>
          <w:lang w:val="hi_IN" w:bidi="hi_IN"/>
        </w:rPr>
        <w:t xml:space="preserve"> कई विश्वासी मरियम के घर में प्रार्थना कर रहे हैं। पतरस दरवाज़ा खटखटाता है, और रोदा नाम की एक सेविका यह देखने के लिए आती है, कि वह कौन है। जब वह पतरस की आवाज को पहचानती है, तो रोदा इतनी उत्साहित हो जाती है कि वह दरवाजा नहीं खोलती।</w:t>
      </w:r>
    </w:p>
    <w:p>
      <w:pPr/>
      <w:r>
        <w:rPr>
          <w:lang w:val="hi_IN" w:bidi="hi_IN"/>
        </w:rPr>
      </w:r>
      <w:r>
        <w:rPr>
          <w:b/>
          <w:lang w:val="hi_IN" w:bidi="hi_IN"/>
        </w:rPr>
        <w:t>चौथा दृश्य:</w:t>
      </w:r>
      <w:r>
        <w:rPr>
          <w:lang w:val="hi_IN" w:bidi="hi_IN"/>
        </w:rPr>
        <w:t xml:space="preserve"> रोदा अंदर दौड़ती है ताकि सभी को बताए कि वह पतरस है। वे उससे असहमत हैं, यह कहते हैं कि वह पतरस नहीं हो सकता। यह उसका स्वर्गदूत होना चाहिए। जब वे अन्त में दरवाजा खोलते हैं, तो वे पूरी तरह से आश्चर्यचकित हो जाते हैं। पतरस उन्हें बताता है कि परमेश्वर ने उसे कैसे बचाया, और फिर उनसे कहता है कि वे समाचार को पहुँचाएँ। पतरस चला जाता है।</w:t>
      </w:r>
    </w:p>
    <w:p>
      <w:pPr/>
      <w:r>
        <w:rPr>
          <w:lang w:val="hi_IN" w:bidi="hi_IN"/>
        </w:rPr>
      </w:r>
      <w:r>
        <w:rPr>
          <w:b/>
          <w:lang w:val="hi_IN" w:bidi="hi_IN"/>
        </w:rPr>
        <w:t>पाँचवाँ दृश्य:</w:t>
      </w:r>
      <w:r>
        <w:rPr>
          <w:lang w:val="hi_IN" w:bidi="hi_IN"/>
        </w:rPr>
        <w:t xml:space="preserve"> जेल में, पतरस की रखवाली करने वाले सैनिक व्याकुल हो गए हैं, और यह समझने की कोशिश कर रहे हैं कि पतरस के साथ क्या हुआ। हेरोदेस सैनिकों को पतरस को ढूँढने का आदेश देता है, सैनिकों से पूछताछ करता है, और फिर उसे खो देने के कारण उन्हें मार डालता है। फिर हेरोदेस यहूदिया को छोड़कर कैसरिया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जेल के पहरेदार, जिन्हें पतरस की देखरेख करने का काम सौंपा गया था</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हेरोदेस</w:t>
      </w:r>
    </w:p>
    <w:p>
      <w:pPr>
        <w:pStyle w:val="ListBullet"/>
        <w:spacing w:line="240" w:lineRule="auto"/>
        <w:ind w:left="720"/>
      </w:pPr>
      <w:r>
        <w:rPr>
          <w:lang w:val="hi_IN" w:bidi="hi_IN"/>
        </w:rPr>
      </w:r>
      <w:r>
        <w:rPr>
          <w:lang w:val="hi_IN" w:bidi="hi_IN"/>
        </w:rPr>
        <w:t>एक स्वर्गदूत</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मरकुस</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रोदा</w:t>
      </w:r>
    </w:p>
    <w:p>
      <w:pPr>
        <w:pStyle w:val="ListBullet"/>
        <w:spacing w:line="240" w:lineRule="auto"/>
        <w:ind w:left="720"/>
      </w:pPr>
      <w:r>
        <w:rPr>
          <w:lang w:val="hi_IN" w:bidi="hi_IN"/>
        </w:rPr>
      </w:r>
      <w:r>
        <w:rPr>
          <w:lang w:val="hi_IN" w:bidi="hi_IN"/>
        </w:rPr>
        <w:t>सैनिक जो पतरस के पहरेदारों को मार डालते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ध्यान देना महत्वपूर्ण है कि यह कहानी उस रात की बात है, जब हेरोदेस पतरस को मुकदमे के लिए जेल से बाहर लाने वाला था। पतरस को शायद कुछ घंटों में मार डाला जाता। यीशु के अनुयायी अखमीरी रोटी के पर्व के दौरान लगातार पतरस के लिए प्रार्थना करते रहे हैं। एक समूह मरियम के घर में प्रार्थना कर रहा है। वह यूहन्ना मरकुस की माता है।</w:t>
      </w:r>
    </w:p>
    <w:p>
      <w:pPr/>
      <w:r>
        <w:rPr>
          <w:lang w:val="hi_IN" w:bidi="hi_IN"/>
        </w:rPr>
      </w:r>
      <w:r>
        <w:rPr>
          <w:lang w:val="hi_IN" w:bidi="hi_IN"/>
        </w:rPr>
        <w:t>शुरुआती दृश्य की कल्पना करना महत्वपूर्ण है। जेल के एक कमरे में, पतरस को जंजीरों से बांधा गया है, शायद रोमी प्रथा के अनुसार दो पहरेदारों से। एक जंजीर पतरस के प्रत्येक हाथ या कलाई से बंधी होती है। हर कलाई पर जंजीर हर ओर एक पहरेदार से जुड़ी होती है। रोमी पहरेदार आमतौर पर अपने बाएँ हाथ को कैदी से जंजीर से बांध देते थे और अपने दाहिने हाथ को स्वतंत्र रखते थे, ताकि कैदी के भागने की कोशिश करने पर उसे पकड़ा जा सके।</w:t>
      </w:r>
    </w:p>
    <w:p>
      <w:pPr/>
      <w:r>
        <w:rPr>
          <w:lang w:val="hi_IN" w:bidi="hi_IN"/>
        </w:rPr>
      </w:r>
      <w:r>
        <w:rPr>
          <w:lang w:val="hi_IN" w:bidi="hi_IN"/>
        </w:rPr>
        <w:t>अचानक, पतरस के जेल के कमरे में एक स्वर्गदूत प्रकट होता है, और एक ज्योति बहुत चमकती है। तेज़ ज्योति पतरस को नहीं जगाती है। स्वर्गदूत पतरस को जगाने के लिए उसकी बगल में थपकी देता है। स्वर्गदूत पतरस को जल्दी उठने की आज्ञा देता है। अचानक जंजीरें ढीली होकर पतरस की कलाई से गिरकर फर्श पर जा गिरती हैं। ऐसा माना जाता है कि परमेश्वर ने पतरस से जंजीरों में बंधे सैनिकों को सुला दिया था, इसलिए पतरस से बंधे सैनिकों की भूमिका निभाने वाले अभिनेताओं को भी जमीन पर सोए रहना चाहिए।</w:t>
      </w:r>
    </w:p>
    <w:p>
      <w:pPr/>
      <w:r>
        <w:rPr>
          <w:lang w:val="hi_IN" w:bidi="hi_IN"/>
        </w:rPr>
      </w:r>
      <w:r>
        <w:rPr>
          <w:lang w:val="hi_IN" w:bidi="hi_IN"/>
        </w:rPr>
        <w:t>पतरस अभी भी पूरी तरह से सतर्क नहीं है। स्वर्गदूत पतरस को चरण-दर-चरण निर्देश देता है। अपने कमरबंद को कमर के चारों ओर बांध लें। अपनी जूतियाँ पहने। अपने चोगा को अपने चारों ओर लपेट। मेरा पीछे चल। पतरस आज्ञा मानता है। जब पतरस जेल से स्वर्गदूत का पीछा करता है, तो उसे यह एहसास नहीं होता कि जो हो रहा है वह वास्तविक है। पतरस सोचता है कि वह एक दर्शन देख रहा है। स्वर्गदूत और पतरस पहले और दूसरे पहरेदारों के पास से गुजरते हैं। स्वर्गदूत और पतरस दीवार में स्थित एक लोहे के फाटक पर आते हैं जो अपने आप खुल जाता है और नगर की ओर ले जाता है। पतरस नगर में स्वर्गदूत का पीछा करता है। एक गली की लंबाई तक जाने के बाद, स्वर्गदूत गायब हो जाता है।</w:t>
      </w:r>
    </w:p>
    <w:p>
      <w:pPr/>
      <w:r>
        <w:rPr>
          <w:lang w:val="hi_IN" w:bidi="hi_IN"/>
        </w:rPr>
      </w:r>
      <w:r>
        <w:rPr>
          <w:lang w:val="hi_IN" w:bidi="hi_IN"/>
        </w:rPr>
        <w:t>पतरस अब पूरी तरह से सतर्क है और अपने आप से बात करता है: "यह वास्तव में सच है! प्रभु ने अपने स्वर्गदूत को भेजा और मुझे हेरोदेस और उन सब बातों से बचाया जो यहूदी लोग उम्मीद कर रहे थे।" फिर पतरस मरियम के घर जाता है। वह यूहन्ना मरकुस की माता है। यूहन्ना मरकुस बरनबास का चचेरा भाई है। यूहन्ना उसका यहूदी नाम है, और मरकुस उसका रोमी नाम है। यह पहली बार है जब लूका प्रेरितों के काम में मरकुस का उल्लेख करता है। लूका आमतौर पर नए पात्रों का संक्षिप्त परिचय देता है, खासकर जब वे उसकी कहानी में बाद में दिखाई देते हैं, जैसा कि मरकुस दिखाई देता है।</w:t>
      </w:r>
    </w:p>
    <w:p>
      <w:pPr/>
      <w:r>
        <w:rPr>
          <w:lang w:val="hi_IN" w:bidi="hi_IN"/>
        </w:rPr>
      </w:r>
      <w:r>
        <w:rPr>
          <w:lang w:val="hi_IN" w:bidi="hi_IN"/>
        </w:rPr>
        <w:t>आपकी संस्कृति में, कहानियों में नए पात्रों का परिचय कैसे दिया जाता है?</w:t>
      </w:r>
    </w:p>
    <w:p>
      <w:pPr/>
      <w:r>
        <w:rPr>
          <w:lang w:val="hi_IN" w:bidi="hi_IN"/>
        </w:rPr>
      </w:r>
      <w:r>
        <w:rPr>
          <w:lang w:val="hi_IN" w:bidi="hi_IN"/>
        </w:rPr>
        <w:t>यीशु के कई अनुयायी मरियम के घर में एक साथ प्रार्थना कर रहे हैं। पतरस बाहरी द्वार पर दस्तक देता है और अंदर आने के लिए कहता है। रोदा नाम की एक सेविका दरवाज़े पर आती है ताकि यह देखा जा सके कि कौन दस्तक दे रहा है। रोदा पतरस की आवाज को पहचानती है और इतनी उत्साहित है कि वह उसे अंदर नहीं आने देती। रोदा अंदर दौड़ती है और चिल्लाती है, "पतरस फाटक पर खड़ा है!" यीशु के अनुयायी रोदा से कहते हैं, "तू पागल है!" रोदा उनसे कहती है कि वह पतरस है। समूह लगातार कह रहा है कि यह पतरस का ही स्वर्गदूत होना चाहिए। इस बीच, पतरस अभी भी दरवाजा खटखटाता है। वे अन्त में दरवाजा खोलते हैं, पतरस को देखते हैं, और पूरी तरह से आश्चर्यचकित हो जाते हैं। पतरस को देखकर सब इतने हैरान हैं कि शायद वे उत्साह से शोर मचाने लगे हैं। सभी को चुप कराने के लिए, पतरस अपने हाथ से इशारा करता है। पतरस पूरी कहानी बताता है कि प्रभु उसे जेल से कैसे बाहर लाया। फिर पतरस कहता है, "याकूब और अन्य भाइयों या यीशु के अनुयायियों से बताओ कि परमेश्वर ने मुझे जेल से कैसे बचाया।"</w:t>
      </w:r>
    </w:p>
    <w:p>
      <w:pPr/>
      <w:r>
        <w:rPr>
          <w:lang w:val="hi_IN" w:bidi="hi_IN"/>
        </w:rPr>
      </w:r>
      <w:r>
        <w:rPr>
          <w:lang w:val="hi_IN" w:bidi="hi_IN"/>
        </w:rPr>
        <w:t>सुबह में, पतरस की रखवाली करने वाले सैनिक यह समझ नहीं पा रहे थे कि पतरस के साथ क्या हुआ था। वे शायद इस बात से बहुत उलझन में हैं और डरे हुए हैं कि उनके साथ क्या होगा। हेरोदेस सैनिकों को आदेश देता है कि वे पतरस को ढूँढें, लेकिन सैनिक उसे नहीं पाते। हेरोदेस ने पहरेदारों से पूछताछ की और फिर पतरस को भागने देने के लिए पहरेदारों को मार डालने का आदेश दिया। फिर हेरोदेस यरूशलेम को छोड़कर कुछ समय रहने के लिए कैसरिया की यात्रा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जेल के पहरेदार, जिन्हें पतरस की देखरेख करने का काम सौंपा गया था</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हेरोदेस</w:t>
      </w:r>
    </w:p>
    <w:p>
      <w:pPr>
        <w:pStyle w:val="ListBullet"/>
        <w:spacing w:line="240" w:lineRule="auto"/>
        <w:ind w:left="720"/>
      </w:pPr>
      <w:r>
        <w:rPr>
          <w:lang w:val="hi_IN" w:bidi="hi_IN"/>
        </w:rPr>
      </w:r>
      <w:r>
        <w:rPr>
          <w:lang w:val="hi_IN" w:bidi="hi_IN"/>
        </w:rPr>
        <w:t>एक स्वर्गदूत</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मरकुस</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रोदा</w:t>
      </w:r>
    </w:p>
    <w:p>
      <w:pPr>
        <w:pStyle w:val="ListBullet"/>
        <w:spacing w:line="240" w:lineRule="auto"/>
        <w:ind w:left="720"/>
      </w:pPr>
      <w:r>
        <w:rPr>
          <w:lang w:val="hi_IN" w:bidi="hi_IN"/>
        </w:rPr>
      </w:r>
      <w:r>
        <w:rPr>
          <w:lang w:val="hi_IN" w:bidi="hi_IN"/>
        </w:rPr>
        <w:t>सैनिक जो पतरस के पहरेदारों को मार डालते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यह उस रात की बात है जब हेरोदेस पतरस को मुकदमे के लिए लाने की योजना बना रहा है। पतरस जेल में है, दो जंजीरों से बंधा है, और दो सैनिकों के बीच सो रहा है। सैनिक जेल के दरवाजे पर पहरा दे रहे हैं। मरियम के घर में, लोगों का एक समूह पतरस के लिए प्रार्थना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"प्रभु में विश्राम कर रहा हूँ," "परमेश्वर पर भरोसा कर रहा हूँ," और "शांति में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अचानक, प्रभु परमेश्वर का एक स्वर्गदूत पतरस के जेल के कमरे में प्रकट होता है। कमरे में एक तेज़ ज्योति चमकती है। स्वर्गदूत पतरस को जगाने के लिए उसकी बगल में थपकी देता है। स्वर्गदूत कहता है, "जल्दी कर! उठ!" पतरस की कलाई से जंजीरें गिर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"आश्चर्यचकित हूँ," "हैरान हूँ," और "नींद में हूँ और उलझन में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स्वर्गदूत पतरस से कहता है, "अपना कमरबंद अपने कपड़ों के चारों ओर बांध ले। अपनी जूतियाँ पहन।" पतरस आज्ञा मानता है। स्वर्गदूत कहता है, "अपना चोगा पहन कर मेरे पीछे आ।" पतरस स्वर्गदूत का पीछा करता है लेकिन उसे नहीं पता कि जो हो रहा है वह वास्तविक है। पतरस सोचता है कि वह एक दर्शन देख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लोगों से पूछें, "आप कैसा महसूस कर रहे हैं?" आपको ऐसी बातें सुनने को मिल सकती हैं, जैसे, "खुशी है कि पतरस मेरे निर्देशों का पालन कर रहा है," "सोच रहा हूँ कि पतरस को यह वास्तविक क्यों नहीं लग रहा है," और “बचाने के काम का आनंद ले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स्वर्गदूत और पतरस पहले और दूसरे पहरेदारों के पास से गुजरते हैं। वे एक लोहे के फाटक पर आते हैं जो नगर की ओर ले जाता है। फाटक अपने आप उनके लिए खुल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जैसे, "मैं जो देख रहा हूँ उस पर विश्वास नहीं कर सकता," "हैरान हूँ," और "खुशी है कि मैं यहाँ से बाहर निकल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स्वर्गदूत और पतरस फाटक से होकर एक गली में आगे बढ़ते हैं। अचानक, स्वर्गदूत गायब हो जाता है। पतरस पूरी तरह से सतर्क हो जाता है और अपने आप से कहता है, "अब मुझे पता है कि जो हुआ है वह वास्तविक है! प्रभु ने अपने स्वर्गदूत को मुझे हेरोदेस और उन सब बातों से बचाया जो यहूदी लोग उम्मीद कर रहे थे।" फिर पतरस यूहन्ना मरकुस की माता मरियम के घर जाता है। कई लोग मरियम के घर में पतरस के लिए प्रार्थना कर रहे हैं। पतरस फाटक का दरवाजा खटखटाता है। रोदा नाम की एक सेविका दरवाज़े पर उत्तर देने के लिए आती है। वह पतरस की आवाज को पहचानती है और बिना दरवाजा खोले दूसरों को बताने के लिए दौड़ती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रोदा का किरदार निभाने वाले अभिनेता से पूछें, "आप कैसा महसूस कर रहे हैं?" आप ऐसी बातें सुन सकते हैं, "आनंद से अभिभूत हूँ," "परमेश्वर ने हमारी प्रार्थनाओं का उत्तर दिया," और "परमेश्वर के विश्वासयोग्यता के लिए आभारी हूँ।"</w:t>
      </w:r>
    </w:p>
    <w:p>
      <w:pPr>
        <w:pStyle w:val="ListBullet"/>
        <w:spacing w:line="240" w:lineRule="auto"/>
        <w:ind w:left="720"/>
      </w:pPr>
      <w:r>
        <w:rPr>
          <w:lang w:val="hi_IN" w:bidi="hi_IN"/>
        </w:rPr>
      </w:r>
      <w:r>
        <w:rPr>
          <w:lang w:val="hi_IN" w:bidi="hi_IN"/>
        </w:rPr>
        <w:t>पतरस की भूमिका निभाने वाले कलाकर से पूछें, "आप कैसा महसूस कर रहे हैं?" आप ऐसी बातें सुन सकते हैं, जैसे, "चिंतित हूँ कि कोई मुझे सड़क पर पकड़ लेगा," "विश्वासियों को यह बताने के लिए उत्साहित हूँ कि परमेश्वर ने क्या किया है," और "सोच रहा हूँ कि कोई दरवाजा क्यों नहीं खो रहा।"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रोदा मरियम के घर में इकट्ठा हुए समूह से कहती है कि पतरस फाटक पर है, तो वे रोदा से कहते हैं, "तू पागल है!" रोदा लगातार यही कहती रहती है कि यह पतरस है, लेकिन वे लोग बार-बार कहते हैं, "यह उसका स्वर्गदूत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रोदा का किरदार निभाने वाले अभिनेता से पूछें, "आप कैसा महसूस कर रहे हैं?" आपको ऐसी बातें सुनने को मिल सकती हैं जैसे, "इस बात से निराश हूँ कि वे मुझ पर विश्वास नहीं कर रहे हैं," "बहस करते-करते थक गई हूँ," और "यह सोचकर हैरान हूँ कि उनमें इतना कम विश्वास क्यों है।"</w:t>
      </w:r>
    </w:p>
    <w:p>
      <w:pPr>
        <w:pStyle w:val="ListBullet"/>
        <w:spacing w:line="240" w:lineRule="auto"/>
        <w:ind w:left="720"/>
      </w:pPr>
      <w:r>
        <w:rPr>
          <w:lang w:val="hi_IN" w:bidi="hi_IN"/>
        </w:rPr>
      </w:r>
      <w:r>
        <w:rPr>
          <w:lang w:val="hi_IN" w:bidi="hi_IN"/>
        </w:rPr>
        <w:t>मरियम के घर के विश्वासियों से पूछें, "आप कैसा महसूस कर रहे हैं?" आप ऐसी बातें सुन सकते हैं, जैसे, "इस पागल सेविका के झूठ से तंग आ गया हूँ," "पक्का यकीन है कि पतरस किसी भी हालत में बाहर नहीं हो सकता," और "पतरस की रिहाई के लिए पूरे सप्ताह प्रार्थना करके थक गया हूँ। वह निश्चित रूप से सुबह में मार डाला जाएगा।"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अभी भी फाटक पर खटखटाता है, और अन्त में वे दरवाजा खोलते हैं। जब विश्वासी पतरस को देखते हैं, तो वे पूरी तरह से आश्चर्यचकित हो जाते हैं। पतरस अपने हाथ से इशारा करता है कि वे शांत हो जाएँ और वर्णन करता है कि प्रभु उसे जेल से कैसे बाहर ले गया। फिर पतरस कहता है, "याकूब और प्रभु में हमारे भाइयों को इस बारे में बताओ कि क्या हुआ है।" पतरस चला जाता है और किसी और स्थान पर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विश्वासियों से पूछें, "आप कैसा महसूस कर रहे हैं?" आप ऐसी बातें सुन सकते हैं, जैसे, "अपने विश्वास की कमी से शर्मिंदा हूँ," "अभिभूत हूँ," और "आभारी हूँ कि पतरस बच 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सुबह में, पतरस की रखवाली करने वाले सैनिकों के बीच एक बहुत हंगाम हो गया। उन्हें पता नहीं था कि पतरस के साथ क्या हुआ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पहरेदारों से पूछें, "आप कैसा महसूस कर रहे हैं?" आप ऐसी बातें सुन सकते हैं, "उलझन में हूँ," "बहुत चिंतित हूँ," और "डरा हुआ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हेरोदेस पतरस की गहरी खोज का आदेश देता है, लेकिन कोई भी उसे नहीं पाता। हेरोदेस पहरेदारों से पूछताछ करने के बाद, वह उन्हें मार डालने का आदेश देता है। फिर हेरोदेस यहूदिया को छोड़कर कैसरिया जाता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उस रात की बात है जब हेरोदेस पतरस को मुकदमे के लिए लाने की योजना बना रहा है। पतरस जेल में है, दो जंजीरों से बंधा है, और दो सैनिकों के बीच सो रहा है। </w:t>
      </w:r>
      <w:r>
        <w:rPr>
          <w:b/>
          <w:lang w:val="hi_IN" w:bidi="hi_IN"/>
        </w:rPr>
        <w:t>सेन्ट्री</w:t>
      </w:r>
      <w:r>
        <w:rPr>
          <w:lang w:val="hi_IN" w:bidi="hi_IN"/>
        </w:rPr>
        <w:t xml:space="preserve">, या पहरेदार, जेल के दरवाजे पर होते हैं। अचानक, प्रभु का एक </w:t>
      </w:r>
      <w:r>
        <w:rPr>
          <w:b/>
          <w:lang w:val="hi_IN" w:bidi="hi_IN"/>
        </w:rPr>
        <w:t>स्वर्गदूत</w:t>
      </w:r>
      <w:r>
        <w:rPr>
          <w:lang w:val="hi_IN" w:bidi="hi_IN"/>
        </w:rPr>
        <w:t xml:space="preserve"> पतरस की जेल की कोठरी में प्रकट होता है। स्वर्गदूत एक अलौकिक और आत्मिक दूत होता है, जो परमेश्वर का संदेशवाहक भी होता है। स्वर्गदूतों के अलग-अलग कार्य होते हैं। कभी-कभी वे केवल परमेश्वर से एक संदेश देते हैं, लेकिन इस स्वर्गदूत का काम पतरस को भागने में मदद करना था। </w:t>
      </w:r>
      <w:r>
        <w:rPr>
          <w:lang w:val="hi_IN" w:bidi="hi_IN"/>
        </w:rPr>
        <w:t>स्वर्गदूतों</w:t>
      </w:r>
      <w:r>
        <w:rPr>
          <w:lang w:val="hi_IN" w:bidi="hi_IN"/>
        </w:rPr>
        <w:t xml:space="preserve"> के बारे में अधिक जानकारी के लिए मुख्य शब्दावली देखें। उसी शब्द का प्रयोग करें जिसका प्रयोग आपने पिछले भाग में स्वर्गदूत के लिए किया है। यह स्वर्गदूत </w:t>
      </w:r>
      <w:r>
        <w:rPr>
          <w:b/>
          <w:lang w:val="hi_IN" w:bidi="hi_IN"/>
        </w:rPr>
        <w:t>प्रभु</w:t>
      </w:r>
      <w:r>
        <w:rPr>
          <w:lang w:val="hi_IN" w:bidi="hi_IN"/>
        </w:rPr>
        <w:t xml:space="preserve"> की ओर से है। यहाँ प्रभु स्वयं परमेश्वर को दर्शाता है। </w:t>
      </w:r>
      <w:r>
        <w:rPr>
          <w:lang w:val="hi_IN" w:bidi="hi_IN"/>
        </w:rPr>
        <w:t>प्रभु</w:t>
      </w:r>
      <w:r>
        <w:rPr>
          <w:lang w:val="hi_IN" w:bidi="hi_IN"/>
        </w:rPr>
        <w:t xml:space="preserve"> के बारे में अधिक जानकारी के लिए मुख्य शब्दावली देखें। प्रभु के लिए पिछली कहानियों में उपयोग किए गए उसी शब्द का उपयोग करें।</w:t>
      </w:r>
    </w:p>
    <w:p>
      <w:pPr/>
      <w:r>
        <w:rPr>
          <w:lang w:val="hi_IN" w:bidi="hi_IN"/>
        </w:rPr>
      </w:r>
      <w:r>
        <w:rPr>
          <w:lang w:val="hi_IN" w:bidi="hi_IN"/>
        </w:rPr>
        <w:t xml:space="preserve">स्वर्गदूत पतरस को जगाने के लिए </w:t>
      </w:r>
      <w:r>
        <w:rPr>
          <w:b/>
          <w:lang w:val="hi_IN" w:bidi="hi_IN"/>
        </w:rPr>
        <w:t>बगल में थपकी देता है</w:t>
      </w:r>
      <w:r>
        <w:rPr>
          <w:lang w:val="hi_IN" w:bidi="hi_IN"/>
        </w:rPr>
        <w:t>। स्वर्गदूत पतरस को चोट नहीं पहुँचाता है, लेकिन उसे पतरस को इतनी जोर से मारना पड़ता है कि उसे जगाया जा सके। स्वर्गदूत शायद उसे पसलियों में लात मारता है या बगल में धक्का देता है, लेकिन पाठ में इसका स्पष्ट उल्लेख नहीं है। स्वर्गदूत कहता है, "जल्दी उठ।" पतरस की कलाई से जंजीरें गिर जाती हैं। स्वर्गदूत पतरस से कहता है, "</w:t>
      </w:r>
      <w:r>
        <w:rPr>
          <w:b/>
          <w:lang w:val="hi_IN" w:bidi="hi_IN"/>
        </w:rPr>
        <w:t>कमर कस ले</w:t>
      </w:r>
      <w:r>
        <w:rPr>
          <w:lang w:val="hi_IN" w:bidi="hi_IN"/>
        </w:rPr>
        <w:t xml:space="preserve"> और अपनी जूतियाँ पहन ले।" अपने आप को कमरबंद से बांधने का अर्थ है अपनी कमीज या कपड़ों के चारों ओर अपनी कमरबंद बांधना। तब पुरुष लम्बे, ढीला चोगा पहनते थे जो कमर में कमरबंद या बेल्ट से बांधा जाता था। पतरस कपड़े पहनता है, और स्वर्गदूत पतरस से कहता है, "अपने </w:t>
      </w:r>
      <w:r>
        <w:rPr>
          <w:b/>
          <w:lang w:val="hi_IN" w:bidi="hi_IN"/>
        </w:rPr>
        <w:t>चोगे</w:t>
      </w:r>
      <w:r>
        <w:rPr>
          <w:lang w:val="hi_IN" w:bidi="hi_IN"/>
        </w:rPr>
        <w:t xml:space="preserve"> को अपने चारों ओर लपेट ले और मेरे पीछे आ।" चोगा एक ढीला बाहरी वस्त्र होता है। </w:t>
      </w:r>
      <w:r>
        <w:rPr>
          <w:lang w:val="hi_IN" w:bidi="hi_IN"/>
        </w:rPr>
        <w:t>चोगे</w:t>
      </w:r>
      <w:r>
        <w:rPr>
          <w:lang w:val="hi_IN" w:bidi="hi_IN"/>
        </w:rPr>
        <w:t xml:space="preserve"> के बारे में अधिक जानकारी के लिए मुख्य शब्दावली देखें। चोगे के लिए पिछली कहानियों में उपयोग किए गए उसी शब्द का उपयोग करें।</w:t>
      </w:r>
    </w:p>
    <w:p>
      <w:pPr/>
      <w:r>
        <w:rPr>
          <w:lang w:val="hi_IN" w:bidi="hi_IN"/>
        </w:rPr>
      </w:r>
      <w:r>
        <w:rPr>
          <w:lang w:val="hi_IN" w:bidi="hi_IN"/>
        </w:rPr>
        <w:t xml:space="preserve">चित्र दिखाएँ जिसमें </w:t>
      </w:r>
      <w:r>
        <w:rPr>
          <w:lang w:val="hi_IN" w:bidi="hi_IN"/>
        </w:rPr>
        <w:t>एक व्यक्ति ने नए नियम के समय का कमरबंद कस रखा हो और चोगा और कमरबंद पहना</w:t>
      </w:r>
      <w:r>
        <w:rPr>
          <w:lang w:val="hi_IN" w:bidi="hi_IN"/>
        </w:rPr>
        <w:t xml:space="preserve"> हो।</w:t>
      </w:r>
    </w:p>
    <w:p>
      <w:pPr/>
      <w:r>
        <w:rPr>
          <w:lang w:val="hi_IN" w:bidi="hi_IN"/>
        </w:rPr>
      </w:r>
      <w:r>
        <w:rPr>
          <w:lang w:val="hi_IN" w:bidi="hi_IN"/>
        </w:rPr>
        <w:t xml:space="preserve">उस समय पहनी गई </w:t>
      </w:r>
      <w:r>
        <w:rPr>
          <w:lang w:val="hi_IN" w:bidi="hi_IN"/>
        </w:rPr>
        <w:t>चमड़े की जूतियों</w:t>
      </w:r>
      <w:r>
        <w:rPr>
          <w:lang w:val="hi_IN" w:bidi="hi_IN"/>
        </w:rPr>
        <w:t xml:space="preserve"> की तस्वीर दिखाएँ। </w:t>
      </w:r>
    </w:p>
    <w:p>
      <w:pPr/>
      <w:r>
        <w:rPr>
          <w:lang w:val="hi_IN" w:bidi="hi_IN"/>
        </w:rPr>
      </w:r>
      <w:r>
        <w:rPr>
          <w:lang w:val="hi_IN" w:bidi="hi_IN"/>
        </w:rPr>
        <w:t xml:space="preserve">एक चित्र दिखाएँ जिसमें </w:t>
      </w:r>
      <w:r>
        <w:rPr>
          <w:lang w:val="hi_IN" w:bidi="hi_IN"/>
        </w:rPr>
        <w:t>एक व्यक्ति ने चोगा और कमरबंद के ऊपर एक बाहरी अंगरखा पहना हुआ हो</w:t>
      </w:r>
      <w:r>
        <w:rPr>
          <w:lang w:val="hi_IN" w:bidi="hi_IN"/>
        </w:rPr>
        <w:t>।</w:t>
      </w:r>
    </w:p>
    <w:p>
      <w:pPr/>
      <w:r>
        <w:rPr>
          <w:lang w:val="hi_IN" w:bidi="hi_IN"/>
        </w:rPr>
      </w:r>
      <w:r>
        <w:rPr>
          <w:lang w:val="hi_IN" w:bidi="hi_IN"/>
        </w:rPr>
        <w:t xml:space="preserve">पतरस स्वर्गदूत का पीछा करता है लेकिन उसे यह समझ नहीं आता कि जो हो रहा है वह वास्तविक है। पतरस सोचता है कि वह एक </w:t>
      </w:r>
      <w:r>
        <w:rPr>
          <w:b/>
          <w:lang w:val="hi_IN" w:bidi="hi_IN"/>
        </w:rPr>
        <w:t>दर्शन</w:t>
      </w:r>
      <w:r>
        <w:rPr>
          <w:lang w:val="hi_IN" w:bidi="hi_IN"/>
        </w:rPr>
        <w:t xml:space="preserve"> देख रहा है। दर्शन एक सपने जैसा होता है, लेकिन जब लोग जाग रहे होते हैं तो परमेश्वर दर्शन प्रकट करता है। </w:t>
      </w:r>
      <w:r>
        <w:rPr>
          <w:b/>
          <w:lang w:val="hi_IN" w:bidi="hi_IN"/>
        </w:rPr>
        <w:t>दर्शन</w:t>
      </w:r>
      <w:r>
        <w:rPr>
          <w:lang w:val="hi_IN" w:bidi="hi_IN"/>
        </w:rPr>
        <w:t xml:space="preserve"> के बारे में अधिक जानकारी के लिए मुख्य शब्दावली देखें। उसी शब्द का प्रयोग करें जिसका प्रयोग आपने पिछले भाग में दर्शन के लिए किया है। </w:t>
      </w:r>
    </w:p>
    <w:p>
      <w:pPr/>
      <w:r>
        <w:rPr>
          <w:lang w:val="hi_IN" w:bidi="hi_IN"/>
        </w:rPr>
      </w:r>
      <w:r>
        <w:rPr>
          <w:lang w:val="hi_IN" w:bidi="hi_IN"/>
        </w:rPr>
        <w:t xml:space="preserve">स्वर्गदूत और पतरस पहले और दूसरे पहरेदार चौकियों के पास से गुजरते हैं और उस लोहे के फाटक पर पहुँचते हैं जो नगर की ओर ले जाता है। </w:t>
      </w:r>
      <w:r>
        <w:rPr>
          <w:b/>
          <w:lang w:val="hi_IN" w:bidi="hi_IN"/>
        </w:rPr>
        <w:t>लोहे का फाटक</w:t>
      </w:r>
      <w:r>
        <w:rPr>
          <w:lang w:val="hi_IN" w:bidi="hi_IN"/>
        </w:rPr>
        <w:t xml:space="preserve"> अपने आप उनके लिए खुल जाता है। लोहा एक मजबूत, भारी धातु है। फाटक शायद यरूशलेम की जेल की दीवार में बनाया गया था।</w:t>
      </w:r>
    </w:p>
    <w:p>
      <w:pPr/>
      <w:r>
        <w:rPr>
          <w:lang w:val="hi_IN" w:bidi="hi_IN"/>
        </w:rPr>
      </w:r>
      <w:r>
        <w:rPr>
          <w:lang w:val="hi_IN" w:bidi="hi_IN"/>
        </w:rPr>
        <w:t>लोहे के फाटक</w:t>
      </w:r>
      <w:r>
        <w:rPr>
          <w:lang w:val="hi_IN" w:bidi="hi_IN"/>
        </w:rPr>
        <w:t xml:space="preserve"> की तस्वीर दिखाएँ।</w:t>
      </w:r>
    </w:p>
    <w:p>
      <w:pPr/>
      <w:r>
        <w:rPr>
          <w:lang w:val="hi_IN" w:bidi="hi_IN"/>
        </w:rPr>
      </w:r>
      <w:r>
        <w:rPr>
          <w:lang w:val="hi_IN" w:bidi="hi_IN"/>
        </w:rPr>
        <w:t xml:space="preserve">स्वर्गदूत और पतरस एक गली में बाहर बढ़ते हैं। तुरन्त, स्वर्गदूत पतरस को छोड़ देता है। पतरस </w:t>
      </w:r>
      <w:r>
        <w:rPr>
          <w:b/>
          <w:lang w:val="hi_IN" w:bidi="hi_IN"/>
        </w:rPr>
        <w:t>को होश आता है</w:t>
      </w:r>
      <w:r>
        <w:rPr>
          <w:lang w:val="hi_IN" w:bidi="hi_IN"/>
        </w:rPr>
        <w:t xml:space="preserve">, या उसे एहसास होता है कि उसके साथ जो हुआ है वह सच है। पतरस कहता है, "मुझे निश्चित रूप से पता है कि </w:t>
      </w:r>
      <w:r>
        <w:rPr>
          <w:b/>
          <w:lang w:val="hi_IN" w:bidi="hi_IN"/>
        </w:rPr>
        <w:t>प्रभु</w:t>
      </w:r>
      <w:r>
        <w:rPr>
          <w:lang w:val="hi_IN" w:bidi="hi_IN"/>
        </w:rPr>
        <w:t xml:space="preserve"> ने अपने स्वर्गदूत को भेजा और मुझे </w:t>
      </w:r>
      <w:r>
        <w:rPr>
          <w:b/>
          <w:lang w:val="hi_IN" w:bidi="hi_IN"/>
        </w:rPr>
        <w:t>हेरोदेस के हाथ</w:t>
      </w:r>
      <w:r>
        <w:rPr>
          <w:lang w:val="hi_IN" w:bidi="hi_IN"/>
        </w:rPr>
        <w:t xml:space="preserve"> से बचाया और उन सब बातों से बचाया जो यहूदी लोग उम्मीद कर रहे थे।" "हेरोदेस का हाथ" हेरोदेस की सामर्थ्य को दर्शाता है। इस पद में "प्रभु" शायद प्रभु यीशु के बजाय परमेश्वर को दर्शाता है। यहूदी लोग परमेश्वर के नाम का बहुत सम्मान करते थे। वे अक्सर परमेश्वर का नाम लेने से बचने के लिए परमेश्वर को "प्रभु" कहते थे। </w:t>
      </w:r>
      <w:r>
        <w:rPr>
          <w:lang w:val="hi_IN" w:bidi="hi_IN"/>
        </w:rPr>
        <w:t>प्रभु</w:t>
      </w:r>
      <w:r>
        <w:rPr>
          <w:lang w:val="hi_IN" w:bidi="hi_IN"/>
        </w:rPr>
        <w:t xml:space="preserve"> के बारे में अधिक जानकारी के लिए मुख्य शब्दावली देखें। प्रभु के लिए पिछली कहानियों में उपयोग किए गए उसी शब्द का उपयोग करें।</w:t>
      </w:r>
    </w:p>
    <w:p>
      <w:pPr/>
      <w:r>
        <w:rPr>
          <w:lang w:val="hi_IN" w:bidi="hi_IN"/>
        </w:rPr>
      </w:r>
      <w:r>
        <w:rPr>
          <w:lang w:val="hi_IN" w:bidi="hi_IN"/>
        </w:rPr>
        <w:t>वे अक्सर परमेश्वर का नाम लेने से बचने के लिए परमेश्वर को "प्रभु" कहते थे। पतरस दरवाज़ा खटखटाता है, लेकिन सेविका रोदा दरवाज़ा नहीं खोलती है। वह समूह को बताने के लिए दौड़ती है कि वह पतरस है। वे कहते हैं, "</w:t>
      </w:r>
      <w:r>
        <w:rPr>
          <w:b/>
          <w:lang w:val="hi_IN" w:bidi="hi_IN"/>
        </w:rPr>
        <w:t>तेरा दिमाग ख़राब हो गया है</w:t>
      </w:r>
      <w:r>
        <w:rPr>
          <w:lang w:val="hi_IN" w:bidi="hi_IN"/>
        </w:rPr>
        <w:t xml:space="preserve">!" "दिमाग ख़राब हो गया है" एक अभिव्यक्ति है जिसका अर्थ है कि कोई पागल है। यह यह कहने का एक तरीका है कि उन्हें विश्वास नहीं था कि पतरस वास्तव में दरवाज़े पर था। रोदा जोर देती है कि यह पतरस है, लेकिन विश्वासी जोर देते हैं, "यह पतरस का </w:t>
      </w:r>
      <w:r>
        <w:rPr>
          <w:b/>
          <w:lang w:val="hi_IN" w:bidi="hi_IN"/>
        </w:rPr>
        <w:t>स्वर्गदूत</w:t>
      </w:r>
      <w:r>
        <w:rPr>
          <w:lang w:val="hi_IN" w:bidi="hi_IN"/>
        </w:rPr>
        <w:t xml:space="preserve"> है।" इस सन्दर्भ में, स्वर्गदूत से तात्पर्य उस स्वर्गदूत से है जिसे परमेश्वर ने पतरस की रक्षा के लिए नियुक्त किया था। कुछ यहूदियों का मानना था कि प्रत्येक व्यक्ति की रक्षा एक स्वर्गदूत द्वारा की जाती है जो उस व्यक्ति का रूप धारण कर सकता है जिसकी वह रक्षा कर रहा है। उसी शब्द का प्रयोग करें जिसका प्रयोग आपने पिछले भाग में स्वर्गदूत के लिए किया है। </w:t>
      </w:r>
    </w:p>
    <w:p>
      <w:pPr/>
      <w:r>
        <w:rPr>
          <w:lang w:val="hi_IN" w:bidi="hi_IN"/>
        </w:rPr>
      </w:r>
      <w:r>
        <w:rPr>
          <w:lang w:val="hi_IN" w:bidi="hi_IN"/>
        </w:rPr>
        <w:t xml:space="preserve">पतरस दरवाजा खटखटाता रहता है। जब वे दरवाजा खोलते हैं और पतरस को देखते हैं, तो वे आश्चर्यचकित हो जाते हैं। पतरस उन्हें बताता है कि प्रभु उसे जेल से कैसे बाहर ले गया। इस पद में </w:t>
      </w:r>
      <w:r>
        <w:rPr>
          <w:b/>
          <w:lang w:val="hi_IN" w:bidi="hi_IN"/>
        </w:rPr>
        <w:t>"प्रभु"</w:t>
      </w:r>
      <w:r>
        <w:rPr>
          <w:lang w:val="hi_IN" w:bidi="hi_IN"/>
        </w:rPr>
        <w:t xml:space="preserve"> शायद प्रभु यीशु के बजाय परमेश्वर को दर्शाता है। प्रभु के लिए वही शब्द प्रयोग करें जो आपने पिछली कहानियों में किया है। पतरस कहता है, "इन बातों की सूचना याकूब और </w:t>
      </w:r>
      <w:r>
        <w:rPr>
          <w:b/>
          <w:lang w:val="hi_IN" w:bidi="hi_IN"/>
        </w:rPr>
        <w:t>भाइयों</w:t>
      </w:r>
      <w:r>
        <w:rPr>
          <w:lang w:val="hi_IN" w:bidi="hi_IN"/>
        </w:rPr>
        <w:t xml:space="preserve"> को दे।" भाई यीशु के अन्य अनुयायियों को दर्शाता है, शायद यरूशलेम के अन्य कलीसिया के अगुवे। पतरस चला जाता है और किसी और स्थान पर जाता है।</w:t>
      </w:r>
    </w:p>
    <w:p>
      <w:pPr/>
      <w:r>
        <w:rPr>
          <w:lang w:val="hi_IN" w:bidi="hi_IN"/>
        </w:rPr>
      </w:r>
      <w:r>
        <w:rPr>
          <w:lang w:val="hi_IN" w:bidi="hi_IN"/>
        </w:rPr>
        <w:t xml:space="preserve">सुबह के समय, पतरस के साथ जो कुछ हुआ था, उसे लेकर सैनिकों के बीच </w:t>
      </w:r>
      <w:r>
        <w:rPr>
          <w:b/>
          <w:lang w:val="hi_IN" w:bidi="hi_IN"/>
        </w:rPr>
        <w:t>काफी हलचल</w:t>
      </w:r>
      <w:r>
        <w:rPr>
          <w:lang w:val="hi_IN" w:bidi="hi_IN"/>
        </w:rPr>
        <w:t xml:space="preserve"> मची हुई थी। इसका अर्थ है कि सैनिकों के बीच एक बहुत हलचल या शोर हो रहा है। हेरोदेस सैनिकों को आदेश देता है कि वे पतरस को ढूँढें, लेकिन कोई भी पतरस को नहीं पाता। हेरोदेस पहरेदारों की </w:t>
      </w:r>
      <w:r>
        <w:rPr>
          <w:b/>
          <w:lang w:val="hi_IN" w:bidi="hi_IN"/>
        </w:rPr>
        <w:t>जांच करता है</w:t>
      </w:r>
      <w:r>
        <w:rPr>
          <w:lang w:val="hi_IN" w:bidi="hi_IN"/>
        </w:rPr>
        <w:t>, या उनसे पूछताछ करता है। फिर हेरोदेस सैनिकों को पतरस के पहरेदारों को मार डालने का आदेश देता है। हेरोदेस यहूदिया से कुछ समय के लिए कैसरिया जाता है। कैसरिया यहूदिया से ऊँचाई में कम है, इसलिए हेरोदेस ऊँचाई में नीचे यात्रा करता है।</w:t>
      </w:r>
    </w:p>
    <w:p>
      <w:pPr/>
      <w:r>
        <w:rPr>
          <w:lang w:val="hi_IN" w:bidi="hi_IN"/>
        </w:rPr>
      </w:r>
      <w:r>
        <w:rPr>
          <w:lang w:val="hi_IN" w:bidi="hi_IN"/>
        </w:rPr>
        <w:t xml:space="preserve">एक नक्शा दिखाएँ, जिसमें </w:t>
      </w:r>
      <w:r>
        <w:rPr>
          <w:lang w:val="hi_IN" w:bidi="hi_IN"/>
        </w:rPr>
        <w:t>यहूदा गोत्र या यहूदिया की यहूदी भूमि और यरूशलेम और फिर यहूदिया के बाहर स्थित कैसरिया शहर शामिल हैं</w:t>
      </w:r>
      <w:r>
        <w:rPr>
          <w:lang w:val="hi_IN" w:bidi="hi_IN"/>
        </w:rPr>
        <w:t>।</w:t>
      </w:r>
    </w:p>
    <w:p>
      <w:pPr/>
      <w:r>
        <w:rPr>
          <w:lang w:val="hi_IN" w:bidi="hi_IN"/>
        </w:rPr>
      </w:r>
      <w:r>
        <w:rPr>
          <w:b/>
          <w:lang w:val="hi_IN" w:bidi="hi_IN"/>
        </w:rPr>
        <w:t>रोमी प्रान्त यहूदिया और यरूशलेम और कैसरिया के नगरों</w:t>
      </w:r>
      <w:r>
        <w:rPr>
          <w:lang w:val="hi_IN" w:bidi="hi_IN"/>
        </w:rPr>
        <w:t xml:space="preserve"> का नक्शा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12:20–24</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12:20–24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राजा हेरोदेस अग्रिप्पा यरूशलेम और यहूदिया में यीशु के अनुयायियों को सताता रहा है। हेरोदेस अग्रिप्पा ने यीशु के बारह चेलों में से एक, याकूब को मरवा दिया। उसने चेले पतरस को भी मार डालने की योजना बनाई थी। हालाँकि, परमेश्वर ने पतरस को जेल से बचाकर निकालने के लिए एक स्वर्गदूत भेजा। हेरोदेस ने पतरस को खो देने के कारण उसके पहरेदारों को मरवा दिया। इसके बाद हेरोदेस कैसरिया चला गया। कैसरिया रोमी प्रान्त यहूदिया की राजधानी है।</w:t>
      </w:r>
    </w:p>
    <w:p>
      <w:pPr/>
      <w:r>
        <w:rPr>
          <w:lang w:val="hi_IN" w:bidi="hi_IN"/>
        </w:rPr>
      </w:r>
      <w:r>
        <w:rPr>
          <w:lang w:val="hi_IN" w:bidi="hi_IN"/>
        </w:rPr>
        <w:t xml:space="preserve">लगभग 42–43 ईस्वी में हेरोदेस </w:t>
      </w:r>
      <w:r>
        <w:rPr>
          <w:lang w:val="hi_IN" w:bidi="hi_IN"/>
        </w:rPr>
        <w:t>अग्रिप्पा के शासन के तहत क्षेत्र का नक्शा दिखाएँ</w:t>
      </w:r>
      <w:r>
        <w:rPr>
          <w:lang w:val="hi_IN" w:bidi="hi_IN"/>
        </w:rPr>
        <w:t>, जिसमें कैसरिया शहर, फिनीके का क्षेत्र, सूर और सैदा के शहर, यहूदिया प्रान्त और गलील शामिल हों।</w:t>
      </w:r>
    </w:p>
    <w:p>
      <w:pPr/>
      <w:r>
        <w:rPr>
          <w:lang w:val="hi_IN" w:bidi="hi_IN"/>
        </w:rPr>
      </w:r>
      <w:r>
        <w:rPr>
          <w:lang w:val="hi_IN" w:bidi="hi_IN"/>
        </w:rPr>
        <w:t>हेरोदेस सूर और सैदा के लोगों से बहुत अप्रसन्न रहा है। लूका कहता है कि हेरोदेस उनसे बहुत उग्र रूप से झगड़ रहा था, या उनसे बहस कर रहा था। लूका यह नहीं बताता कि हेरोदेस सूर और सैदा के लोगों से इतना क्रोधित क्यों था। सूर और सैदा फिनीके क्षेत्र में कैसरिया के उत्तर में स्थित समुद्री तट के नगर हैं। फिनीके रोमी प्रान्त सीरिया का हिस्सा है और हेरोदेस के शासन के अधीन रोमी प्रान्त यहूदिया से बाहर स्थित है।</w:t>
      </w:r>
    </w:p>
    <w:p>
      <w:pPr/>
      <w:r>
        <w:rPr>
          <w:lang w:val="hi_IN" w:bidi="hi_IN"/>
        </w:rPr>
      </w:r>
      <w:r>
        <w:rPr>
          <w:lang w:val="hi_IN" w:bidi="hi_IN"/>
        </w:rPr>
        <w:t>सूर और सैदा में रहने वाले लोग अपने भोजन की आपूर्ति के लिए, जैसे गेहूँ और जौ, गलील पर निर्भर रहते हैं। गलील पर राजा हेरोदेस का शासन है। लगभग एक हज़ार वर्ष पहले, जब सुलैमान यरूशलेम में राजा था, उसने सूर के राजा हीराम के साथ शान्ति और व्यापार का एक समझौता किया था। संभव है कि समुद्री तट के नगरों और यहूदिया के बीच इस प्रकार का समझौता कई पीढ़ियों तक जारी रहा। सूर और सैदा हेरोदेस के साथ शान्ति बनाए रखने के लिए मिलकर काम करते हैं क्योंकि उन्हें उसके अंदरूनी क्षेत्रों से भोजन के लिए व्यापार की आवश्यकता थी।</w:t>
      </w:r>
    </w:p>
    <w:p>
      <w:pPr/>
      <w:r>
        <w:rPr>
          <w:lang w:val="hi_IN" w:bidi="hi_IN"/>
        </w:rPr>
      </w:r>
      <w:r>
        <w:rPr>
          <w:lang w:val="hi_IN" w:bidi="hi_IN"/>
        </w:rPr>
        <w:t>अपने समूह से पूछें: आपका समुदाय भोजन या अन्य बुनियादी आवश्यकताओं के लिए किस प्रकार के व्यापार पर निर्भर करता है?</w:t>
      </w:r>
    </w:p>
    <w:p>
      <w:pPr/>
      <w:r>
        <w:rPr>
          <w:lang w:val="hi_IN" w:bidi="hi_IN"/>
        </w:rPr>
      </w:r>
      <w:r>
        <w:rPr>
          <w:lang w:val="hi_IN" w:bidi="hi_IN"/>
        </w:rPr>
        <w:t>सूर और सैदा के लोग हेरोदेस के साथ बैठक करना चाहते हैं ताकि वे शान्ति बनाकर व्यापार को फिर से शुरू कर सकें। वे हेरोदेस के महलाध्यक्ष बलास्तुस से बात करते हैं, इस आशा में कि हेरोदेस से मिल सकें। महलाध्यक्ष राजा का भरोसेमंद व्यक्तिगत सेवक होता है। बलास्तुस हेरोदेस का एक व्यक्तिगत सहायक और महत्वपूर्ण अधिकारी है। सूर और सैदा के प्रतिनिधि बलास्तुस को हेरोदेस से मिलने के लिए मनाते हैं। उन्होंने शायद बलास्तुस को उसकी मदद के लिए भुगतान किया होगा।</w:t>
      </w:r>
    </w:p>
    <w:p>
      <w:pPr/>
      <w:r>
        <w:rPr>
          <w:lang w:val="hi_IN" w:bidi="hi_IN"/>
        </w:rPr>
      </w:r>
      <w:r>
        <w:rPr>
          <w:lang w:val="hi_IN" w:bidi="hi_IN"/>
        </w:rPr>
        <w:t>रुकें और चर्चा करें: आपके समुदाय में लोग सरकारी अगुवों या अधिकार रखने वाले लोगों के साथ बैठक कैसे तय करते हैं?</w:t>
      </w:r>
    </w:p>
    <w:p>
      <w:pPr/>
      <w:r>
        <w:rPr>
          <w:lang w:val="hi_IN" w:bidi="hi_IN"/>
        </w:rPr>
      </w:r>
      <w:r>
        <w:rPr>
          <w:lang w:val="hi_IN" w:bidi="hi_IN"/>
        </w:rPr>
        <w:t>हेरोदेस सूर और सैदा के प्रतिनिधियों से मिलने के लिए एक दिन चुनता है। एक विश्वसनीय यहूदी इतिहासकार, योसेफुस, ने इस घटना का विस्तृत विवरण लिखा। उसने लिखा कि हेरोदेस द्वारा चुना गया दिन रोमी सम्राट को सम्मान देने के लिए एक उत्सव है। योसेफुस ने दर्ज किया कि उस दिन हेरोदेस ने चाँदी से बने शाही वस्त्र पहने थे। शाही वस्त्र लंबे, ढीले बाहरी वस्त्र होते हैं, जो राजाओं या किसी अधिकार वाले के लिए महंगी सामग्री से बनाए जाते हैं। शाही वस्त्र आमतौर पर समारोह के लिए पहने जाते हैं। हालाँकि, चाँदी से बुना हुआ वस्त्र बहुत कम होता है।</w:t>
      </w:r>
    </w:p>
    <w:p>
      <w:pPr/>
      <w:r>
        <w:rPr>
          <w:lang w:val="hi_IN" w:bidi="hi_IN"/>
        </w:rPr>
      </w:r>
      <w:r>
        <w:rPr>
          <w:lang w:val="hi_IN" w:bidi="hi_IN"/>
        </w:rPr>
        <w:t>लूका लिखता है कि हेरोदेस ने शाही वस्त्र पहनकर, अपने सिंहासन पर बैठता है और लोगों से बोलता है। सिंहासन एक विशेष कुर्सी होती है जहाँ अधिकार वाला व्यक्ति, जो आमतौर पर राजा, होता है, उन लोगों के लिए न्याय या निर्णय लेने के लिए बैठता है जिन पर वह शासन करता है।</w:t>
      </w:r>
    </w:p>
    <w:p>
      <w:pPr/>
      <w:r>
        <w:rPr>
          <w:lang w:val="hi_IN" w:bidi="hi_IN"/>
        </w:rPr>
      </w:r>
      <w:r>
        <w:rPr>
          <w:lang w:val="hi_IN" w:bidi="hi_IN"/>
        </w:rPr>
        <w:t xml:space="preserve">रोमी साम्राज्य के दौरान </w:t>
      </w:r>
      <w:r>
        <w:rPr>
          <w:lang w:val="hi_IN" w:bidi="hi_IN"/>
        </w:rPr>
        <w:t>राजा के सिंहासन</w:t>
      </w:r>
      <w:r>
        <w:rPr>
          <w:lang w:val="hi_IN" w:bidi="hi_IN"/>
        </w:rPr>
        <w:t xml:space="preserve"> की तस्वीर दिखाएँ।</w:t>
      </w:r>
    </w:p>
    <w:p>
      <w:pPr/>
      <w:r>
        <w:rPr>
          <w:lang w:val="hi_IN" w:bidi="hi_IN"/>
        </w:rPr>
      </w:r>
      <w:r>
        <w:rPr>
          <w:lang w:val="hi_IN" w:bidi="hi_IN"/>
        </w:rPr>
        <w:t>आपकी संस्कृति में, राजा या उच्च शासन वाला अधिकारी किस प्रकार के कपड़े पहनता है? अन्य कौन सी बातें, जैसे कि सिंहासन या रहने का विशेष स्थान, शासक को अधिकार वाले व्यक्ति के रूप में अलग करती है?</w:t>
      </w:r>
    </w:p>
    <w:p>
      <w:pPr/>
      <w:r>
        <w:rPr>
          <w:lang w:val="hi_IN" w:bidi="hi_IN"/>
        </w:rPr>
      </w:r>
      <w:r>
        <w:rPr>
          <w:lang w:val="hi_IN" w:bidi="hi_IN"/>
        </w:rPr>
        <w:t>योसेफुस के अनुसार, हेरोदेस कैसरिया के नाटकशाला में लोगों से बात करता है। नाटकशाला रोमी काल में मनोरंजन के लिए उपयोग किया जाने वाला एक खुला सभागार होता था।</w:t>
      </w:r>
    </w:p>
    <w:p>
      <w:pPr/>
      <w:r>
        <w:rPr>
          <w:lang w:val="hi_IN" w:bidi="hi_IN"/>
        </w:rPr>
      </w:r>
      <w:r>
        <w:rPr>
          <w:lang w:val="hi_IN" w:bidi="hi_IN"/>
        </w:rPr>
        <w:t>कैसरिया के रोमी नाटकशाला</w:t>
      </w:r>
      <w:r>
        <w:rPr>
          <w:lang w:val="hi_IN" w:bidi="hi_IN"/>
        </w:rPr>
        <w:t xml:space="preserve"> की तस्वीर दिखाएँ।</w:t>
      </w:r>
    </w:p>
    <w:p>
      <w:pPr/>
      <w:r>
        <w:rPr>
          <w:lang w:val="hi_IN" w:bidi="hi_IN"/>
        </w:rPr>
      </w:r>
      <w:r>
        <w:rPr>
          <w:lang w:val="hi_IN" w:bidi="hi_IN"/>
        </w:rPr>
        <w:t>योसेफुस के विवरण के अनुसार, हेरोदेस की शाही वस्त्र में लगी चाँदी सूर्य की रोशनी में चमकती और झिलमिलाती थी। वहाँ एक बड़ी भीड़ है जिसमें शायद कैसरिया के लोग भी शामिल हैं। लूका बताता है कि हेरोदेस के भाषण देने के बाद लोग चिल्लाकर कहते हैं, “यह तो मनुष्य का नहीं ईश्वर का शब्द है!” यह कहने का एक तरीका है कि हेरोदेस मनुष्य से अधिक ईश्वर की तरह बोलता है, या यह कि हेरोदेस ही बोलता हुआ एक ईश्वर है। भीड़ का अर्थ है कि हेरोदेस एक अलौकिक प्राणी है, न कि मनुष्य है।</w:t>
      </w:r>
    </w:p>
    <w:p>
      <w:pPr/>
      <w:r>
        <w:rPr>
          <w:lang w:val="hi_IN" w:bidi="hi_IN"/>
        </w:rPr>
      </w:r>
      <w:r>
        <w:rPr>
          <w:lang w:val="hi_IN" w:bidi="hi_IN"/>
        </w:rPr>
        <w:t>हेरोदेस यह स्वीकार या अस्वीकार नहीं करता कि वह एक ईश्वर है। वह परमेश्वर की आदर या स्तुति नहीं करता है। हेरोदेस लोगों को परमेश्वर की स्तुति करने के लिए कहने के बजाय उसकी स्तुति करने की अनुमति देता है। तुरन्त, एक स्वर्गदूत, या परमेश्वर का संदेशवाहक, हेरोदेस को मारता है। जब लोग चिल्ला रहे थे, तब प्रभु ने एक स्वर्गदूत भेजा, जिसने हेरोदेस को इस प्रकार बीमार कर दिया कि अंत में उसकी मृत्यु हो गई। उसी क्षण हेरोदेस लाइलाज रूप से बीमार हो जाता है और थोड़े समय बाद उसकी मृत्यु हो जाती है।</w:t>
      </w:r>
    </w:p>
    <w:p>
      <w:pPr/>
      <w:r>
        <w:rPr>
          <w:lang w:val="hi_IN" w:bidi="hi_IN"/>
        </w:rPr>
      </w:r>
      <w:r>
        <w:rPr>
          <w:lang w:val="hi_IN" w:bidi="hi_IN"/>
        </w:rPr>
        <w:t>यहाँ कीड़े शब्द का अर्थ उन कीड़ों से है जो शरीर के अंदर पैदा हो सकते हैं। सम्भव है कि वे कीड़े तेजी से हेरोदेस के शरीर के अंदरूनी भागों को खा गए हों और उसकी मृत्यु हो गई हो।</w:t>
      </w:r>
    </w:p>
    <w:p>
      <w:pPr/>
      <w:r>
        <w:rPr>
          <w:lang w:val="hi_IN" w:bidi="hi_IN"/>
        </w:rPr>
      </w:r>
      <w:r>
        <w:rPr>
          <w:lang w:val="hi_IN" w:bidi="hi_IN"/>
        </w:rPr>
        <w:t>एक कीड़े की तस्वीर दिखाएँ जो लोगों को अंदर से संक्रमित करता है—</w:t>
      </w:r>
      <w:r>
        <w:rPr>
          <w:lang w:val="hi_IN" w:bidi="hi_IN"/>
        </w:rPr>
        <w:t>एक आंत का कीड़ा</w:t>
      </w:r>
      <w:r>
        <w:rPr>
          <w:lang w:val="hi_IN" w:bidi="hi_IN"/>
        </w:rPr>
        <w:t>।</w:t>
      </w:r>
    </w:p>
    <w:p>
      <w:pPr/>
      <w:r>
        <w:rPr>
          <w:lang w:val="hi_IN" w:bidi="hi_IN"/>
        </w:rPr>
      </w:r>
      <w:r>
        <w:rPr>
          <w:lang w:val="hi_IN" w:bidi="hi_IN"/>
        </w:rPr>
        <w:t>लूका उन कीड़ों की ओर संकेत नहीं कर रहा है जो हेरोदेस की मृत्यु के बाद उसका मांस खाते हैं। हालाँकि, “कीड़ों द्वारा खाया गया” वाक्यांश प्राचीन लेखकों द्वारा अत्यंत दुष्ट लोगों, विशेषकर सत्ता में रहने वालों, की मृत्यु का वर्णन करने का एक सामान्य तरीका है। यह स्पष्ट नहीं है कि हेरोदेस की मृत्यु कैसे हुई। यहूदी इतिहासकार योसेफुस ने लिखा है कि जब लोग चिल्ला रहे थे, उसी समय हेरोदेस के पेट में बहुत तेज़ दर्द होने लगा। पाँच दिन बाद हेरोदेस की मृत्यु हो गई। हेरोदेस की मृत्यु पतरस के कारागार से भाग निकलने के कई महीनों से लेकर एक वर्ष के भीतर कभी भी हो सकती है।</w:t>
      </w:r>
    </w:p>
    <w:p>
      <w:pPr/>
      <w:r>
        <w:rPr>
          <w:lang w:val="hi_IN" w:bidi="hi_IN"/>
        </w:rPr>
      </w:r>
      <w:r>
        <w:rPr>
          <w:lang w:val="hi_IN" w:bidi="hi_IN"/>
        </w:rPr>
        <w:t>इस बीच, परमेश्वर का वचन बढ़ता और फैलता रहता है। यहाँ परमेश्वर के वचन को बढ़ती हुई किसी चीज़ के रूप में वर्णित किया गया है, जैसे एक पेड़, झाड़ी या घास। यह यीशु की उस कहानी के समान है जिसमें सुसमाचार का बीज अच्छी भूमि पर गिरता है। विश्वासी यीशु का शुभ समाचार लगातार बताते रहते हैं। ज्यादा से ज्यादा लोग जो यीशु का सुसमाचार सुनते हैं, विश्वास करने लगते हैं।</w:t>
      </w:r>
    </w:p>
    <w:p>
      <w:pPr/>
      <w:r>
        <w:rPr>
          <w:lang w:val="hi_IN" w:bidi="hi_IN"/>
        </w:rPr>
      </w:r>
      <w:r>
        <w:rPr>
          <w:lang w:val="hi_IN" w:bidi="hi_IN"/>
        </w:rPr>
        <w:t>अपने समूह से उन समय को साझा करने के लिए कहें जब उन्होंने यीशु का सुसमाचार फैलते हुए देखा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 xml:space="preserve">इस सत्र में आप इस कहानी के दृश्य कल्पांकित करने में समूह की मदद करेंगे। </w:t>
      </w:r>
    </w:p>
    <w:p>
      <w:pPr/>
      <w:r>
        <w:rPr>
          <w:lang w:val="hi_IN" w:bidi="hi_IN"/>
        </w:rPr>
      </w:r>
      <w:r>
        <w:rPr>
          <w:b/>
          <w:lang w:val="hi_IN" w:bidi="hi_IN"/>
        </w:rPr>
        <w:t>पहला दृश्य:</w:t>
      </w:r>
      <w:r>
        <w:rPr>
          <w:lang w:val="hi_IN" w:bidi="hi_IN"/>
        </w:rPr>
        <w:t xml:space="preserve"> हेरोदेस अग्रिप्पा सूर और सैदा में रहने वाले लोगों से बहुत अप्रसन्न है।</w:t>
      </w:r>
    </w:p>
    <w:p>
      <w:pPr/>
      <w:r>
        <w:rPr>
          <w:lang w:val="hi_IN" w:bidi="hi_IN"/>
        </w:rPr>
      </w:r>
      <w:r>
        <w:rPr>
          <w:b/>
          <w:lang w:val="hi_IN" w:bidi="hi_IN"/>
        </w:rPr>
        <w:t>दूसरा दृश्य:</w:t>
      </w:r>
      <w:r>
        <w:rPr>
          <w:lang w:val="hi_IN" w:bidi="hi_IN"/>
        </w:rPr>
        <w:t xml:space="preserve"> सूर और सैदा के लोग हेरोदेस से मिलने के लिए एकत्रित होते हैं। वे हेरोदेस से शांति की प्रार्थना करना चाहते हैं क्योंकि सूर और सैदा अपने भोजन के लिए हेरोदेस के देश के साथ व्यापार पर निर्भर हैं। सूर और सैदा के लोग हेरोदेस के विश्वसनीय सहायक बलास्तुस से बात करते हैं और उसे हेरोदेस के साथ बैठक तय करने के लिए मनाते हैं।</w:t>
      </w:r>
    </w:p>
    <w:p>
      <w:pPr/>
      <w:r>
        <w:rPr>
          <w:lang w:val="hi_IN" w:bidi="hi_IN"/>
        </w:rPr>
      </w:r>
      <w:r>
        <w:rPr>
          <w:b/>
          <w:lang w:val="hi_IN" w:bidi="hi_IN"/>
        </w:rPr>
        <w:t>तीसरा दृश्य:</w:t>
      </w:r>
      <w:r>
        <w:rPr>
          <w:lang w:val="hi_IN" w:bidi="hi_IN"/>
        </w:rPr>
        <w:t xml:space="preserve"> यह वह दिन है जब हेरोदेस सूर और सैदा के लोगों से बात करेगा। हेरोदेस ने शाही वस्त्र पहनकर, अपने सिंहासन पर बैठता है और भाषण देता है। लोग चिल्लाते हैं, "यह किसी मनुष्य का शब्द नहीं है। यह एक ईश्वर की आवाज़ है! हेरोदेस परमेश्वर को महिमा या स्तुति नहीं देता। परमेश्वर तुरंत एक स्वर्गदूत भेजता है जो हेरोदेस को बीमारी से पीड़ित कर देता है।</w:t>
      </w:r>
    </w:p>
    <w:p>
      <w:pPr/>
      <w:r>
        <w:rPr>
          <w:lang w:val="hi_IN" w:bidi="hi_IN"/>
        </w:rPr>
      </w:r>
      <w:r>
        <w:rPr>
          <w:b/>
          <w:lang w:val="hi_IN" w:bidi="hi_IN"/>
        </w:rPr>
        <w:t>चौथा दृश्य:</w:t>
      </w:r>
      <w:r>
        <w:rPr>
          <w:lang w:val="hi_IN" w:bidi="hi_IN"/>
        </w:rPr>
        <w:t xml:space="preserve"> हेरोदेस कीड़े द्वारा खाया जाता है और उसकी मृत्यु हो जाती है। लेकिन यीशु का सुसमाचार फैलता रहता है, और कई नए विश्वासी बनते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हेरोदेस अग्रिप्पा</w:t>
      </w:r>
    </w:p>
    <w:p>
      <w:pPr>
        <w:pStyle w:val="ListBullet"/>
        <w:spacing w:line="240" w:lineRule="auto"/>
        <w:ind w:left="720"/>
      </w:pPr>
      <w:r>
        <w:rPr>
          <w:lang w:val="hi_IN" w:bidi="hi_IN"/>
        </w:rPr>
      </w:r>
      <w:r>
        <w:rPr>
          <w:lang w:val="hi_IN" w:bidi="hi_IN"/>
        </w:rPr>
        <w:t>सूर और सैदा के लोग</w:t>
      </w:r>
    </w:p>
    <w:p>
      <w:pPr>
        <w:pStyle w:val="ListBullet"/>
        <w:spacing w:line="240" w:lineRule="auto"/>
        <w:ind w:left="720"/>
      </w:pPr>
      <w:r>
        <w:rPr>
          <w:lang w:val="hi_IN" w:bidi="hi_IN"/>
        </w:rPr>
      </w:r>
      <w:r>
        <w:rPr>
          <w:lang w:val="hi_IN" w:bidi="hi_IN"/>
        </w:rPr>
        <w:t>बलास्तुस</w:t>
      </w:r>
    </w:p>
    <w:p>
      <w:pPr>
        <w:pStyle w:val="ListBullet"/>
        <w:spacing w:line="240" w:lineRule="auto"/>
        <w:ind w:left="720"/>
      </w:pPr>
      <w:r>
        <w:rPr>
          <w:lang w:val="hi_IN" w:bidi="hi_IN"/>
        </w:rPr>
      </w:r>
      <w:r>
        <w:rPr>
          <w:lang w:val="hi_IN" w:bidi="hi_IN"/>
        </w:rPr>
        <w:t>कैसरिया में रहने वाले लोग</w:t>
      </w:r>
    </w:p>
    <w:p>
      <w:pPr>
        <w:pStyle w:val="ListBullet"/>
        <w:spacing w:line="240" w:lineRule="auto"/>
        <w:ind w:left="720"/>
      </w:pPr>
      <w:r>
        <w:rPr>
          <w:lang w:val="hi_IN" w:bidi="hi_IN"/>
        </w:rPr>
      </w:r>
      <w:r>
        <w:rPr>
          <w:lang w:val="hi_IN" w:bidi="hi_IN"/>
        </w:rPr>
        <w:t>प्रभु का स्वर्गदूत</w:t>
      </w:r>
    </w:p>
    <w:p>
      <w:pPr>
        <w:pStyle w:val="ListBullet"/>
        <w:spacing w:line="240" w:lineRule="auto"/>
        <w:ind w:left="720"/>
      </w:pPr>
      <w:r>
        <w:rPr>
          <w:lang w:val="hi_IN" w:bidi="hi_IN"/>
        </w:rPr>
      </w:r>
      <w:r>
        <w:rPr>
          <w:lang w:val="hi_IN" w:bidi="hi_IN"/>
        </w:rPr>
        <w:t>यीशु के अनुयायी परमेश्वर के वचन को साझा करने वाले</w:t>
      </w:r>
    </w:p>
    <w:p>
      <w:pPr>
        <w:pStyle w:val="ListBullet"/>
        <w:spacing w:line="240" w:lineRule="auto"/>
        <w:ind w:left="720"/>
      </w:pPr>
      <w:r>
        <w:rPr>
          <w:lang w:val="hi_IN" w:bidi="hi_IN"/>
        </w:rPr>
      </w:r>
      <w:r>
        <w:rPr>
          <w:lang w:val="hi_IN" w:bidi="hi_IN"/>
        </w:rPr>
        <w:t>यीशु के नए अनुयायी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इस कहानी में कई स्थान शामिल हैं। क्षेत्र का नक्शा उपलब्ध रखें। इस कहानी में, हेरोदेस अग्रिप्पा तटीय शहर कैसरिया में है।</w:t>
      </w:r>
    </w:p>
    <w:p>
      <w:pPr/>
      <w:r>
        <w:rPr>
          <w:lang w:val="hi_IN" w:bidi="hi_IN"/>
        </w:rPr>
      </w:r>
      <w:r>
        <w:rPr>
          <w:lang w:val="hi_IN" w:bidi="hi_IN"/>
        </w:rPr>
        <w:t>लगभग 42–43 ईस्वी में हेरोदेस अग्रिप्पा के शासन के तहत क्षेत्र</w:t>
      </w:r>
      <w:r>
        <w:rPr>
          <w:lang w:val="hi_IN" w:bidi="hi_IN"/>
        </w:rPr>
        <w:t xml:space="preserve"> का नक्शा दिखाएँ, जिसमें कैसरिया शहर, फिनीके का क्षेत्र, सूर और सैदा के शहर, यहूदिया प्रान्त और गलील शामिल हों।</w:t>
      </w:r>
    </w:p>
    <w:p>
      <w:pPr/>
      <w:r>
        <w:rPr>
          <w:lang w:val="hi_IN" w:bidi="hi_IN"/>
        </w:rPr>
      </w:r>
      <w:r>
        <w:rPr>
          <w:lang w:val="hi_IN" w:bidi="hi_IN"/>
        </w:rPr>
        <w:t>यह ध्यान देना महत्वपूर्ण है कि लिखित पाठ का क्रम भ्रमित कर सकता है। हेरोदेस सूर और सैदा के लोगों से बहुत क्रोधित है। हेरोदेस उनसे बहस कर रहा है। सूर और सैदा के कुछ प्रतिनिधि एक साथ मिलकर हेरोदेस से मिलने का फैसला करते हैं। वे हेरोदेस के साथ शांति बहाल करना चाहते हैं क्योंकि वे भोजन के लिए हेरोदेस के देश पर निर्भर हैं। हेरोदेस से मिलने के लिए, वे हेरोदेस के व्यक्तिगत सहायक बलास्तुस से बात करते हैं। सूर और सैदा के प्रतिनिधि बलास्तुस का समर्थन हासिल करते हैं। उन्हें हेरोदेस अग्रिप्पा के साथ मिलने का समय दिया जाता है।</w:t>
      </w:r>
    </w:p>
    <w:p>
      <w:pPr/>
      <w:r>
        <w:rPr>
          <w:lang w:val="hi_IN" w:bidi="hi_IN"/>
        </w:rPr>
      </w:r>
      <w:r>
        <w:rPr>
          <w:lang w:val="hi_IN" w:bidi="hi_IN"/>
        </w:rPr>
        <w:t>बैठक के दिन, ऐतिहासिक स्रोतों के अनुसार, सूर और सैदा के लोग कैसरिया के नाटकशाला या बैठक के स्थान में इकट्ठा होते हैं। चूँकि राजा आ रहा है, इसलिए शायद कैसरिया के कई लोग वहाँ हैं।</w:t>
      </w:r>
    </w:p>
    <w:p>
      <w:pPr/>
      <w:r>
        <w:rPr>
          <w:lang w:val="hi_IN" w:bidi="hi_IN"/>
        </w:rPr>
      </w:r>
      <w:r>
        <w:rPr>
          <w:lang w:val="hi_IN" w:bidi="hi_IN"/>
        </w:rPr>
        <w:t>कैसरिया के रोमी नाटकशाला</w:t>
      </w:r>
      <w:r>
        <w:rPr>
          <w:lang w:val="hi_IN" w:bidi="hi_IN"/>
        </w:rPr>
        <w:t xml:space="preserve"> की तस्वीर दिखाएँ।</w:t>
      </w:r>
    </w:p>
    <w:p>
      <w:pPr/>
      <w:r>
        <w:rPr>
          <w:lang w:val="hi_IN" w:bidi="hi_IN"/>
        </w:rPr>
      </w:r>
      <w:r>
        <w:rPr>
          <w:lang w:val="hi_IN" w:bidi="hi_IN"/>
        </w:rPr>
        <w:t>हेरोदेस अपने प्रभावशाली शाही वस्त्र पहनकर उसके सिंहासन पर बैठ जाता है।</w:t>
      </w:r>
    </w:p>
    <w:p>
      <w:pPr/>
      <w:r>
        <w:rPr>
          <w:lang w:val="hi_IN" w:bidi="hi_IN"/>
        </w:rPr>
      </w:r>
      <w:r>
        <w:rPr>
          <w:lang w:val="hi_IN" w:bidi="hi_IN"/>
        </w:rPr>
        <w:t>हेरोदेस लोगों को भाषण देता है। भीड़ चिल्लाती है, "यह तो मनुष्य का नहीं ईश्वर का शब्द है!" क्योंकि हेरोदेस परमेश्वर की स्तुति करने के बजाय लोगों की आराधना को स्वीकार कर लेता है, इसलिए प्रभु का एक स्वर्गदूत तुरन्त हेरोदेस को बीमारी से मारता है। हेरोदेस कीड़े द्वारा खाया जाता है और उसकी मृत्यु हो जाती है, शायद पाँच दिन बाद।</w:t>
      </w:r>
    </w:p>
    <w:p>
      <w:pPr/>
      <w:r>
        <w:rPr>
          <w:lang w:val="hi_IN" w:bidi="hi_IN"/>
        </w:rPr>
      </w:r>
      <w:r>
        <w:rPr>
          <w:lang w:val="hi_IN" w:bidi="hi_IN"/>
        </w:rPr>
        <w:t>लेकिन परमेश्वर का वचन, या यीशु का सुसमाचार यीशु के अनुयायियों के माध्यम से फैलता रहता है। "परन्तु" संयोजन एक यूनानी जोड़ने वाले शब्द से अनुवाद किया गया है जिसका उपयोग कहानियों में विषयों को बदलने के लिए किया जाता है। यहाँ यह जुड़ने वाला शब्द एक दुष्ट राजा के अन्त को परमेश्वर के अच्छे संदेश के प्रसार से अलग करता है। लूका कहता है कि परमेश्वर का वचन बढ़ता और फैलता गया। ये लगातार हो रही क्रियाएँ हैं। यीशु के अनुयायी यीशु के बारे में परमेश्वर का संदेश साझा करते हैं, और लगातार कई लोग विश्वास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हेरोदेस अग्रिप्पा </w:t>
      </w:r>
    </w:p>
    <w:p>
      <w:pPr>
        <w:pStyle w:val="ListBullet"/>
        <w:spacing w:line="240" w:lineRule="auto"/>
        <w:ind w:left="720"/>
      </w:pPr>
      <w:r>
        <w:rPr>
          <w:lang w:val="hi_IN" w:bidi="hi_IN"/>
        </w:rPr>
      </w:r>
      <w:r>
        <w:rPr>
          <w:lang w:val="hi_IN" w:bidi="hi_IN"/>
        </w:rPr>
        <w:t>सूर और सैदा के लोग</w:t>
      </w:r>
    </w:p>
    <w:p>
      <w:pPr>
        <w:pStyle w:val="ListBullet"/>
        <w:spacing w:line="240" w:lineRule="auto"/>
        <w:ind w:left="720"/>
      </w:pPr>
      <w:r>
        <w:rPr>
          <w:lang w:val="hi_IN" w:bidi="hi_IN"/>
        </w:rPr>
      </w:r>
      <w:r>
        <w:rPr>
          <w:lang w:val="hi_IN" w:bidi="hi_IN"/>
        </w:rPr>
        <w:t>बलास्तुस</w:t>
      </w:r>
    </w:p>
    <w:p>
      <w:pPr>
        <w:pStyle w:val="ListBullet"/>
        <w:spacing w:line="240" w:lineRule="auto"/>
        <w:ind w:left="720"/>
      </w:pPr>
      <w:r>
        <w:rPr>
          <w:lang w:val="hi_IN" w:bidi="hi_IN"/>
        </w:rPr>
      </w:r>
      <w:r>
        <w:rPr>
          <w:lang w:val="hi_IN" w:bidi="hi_IN"/>
        </w:rPr>
        <w:t>कैसरिया में रहने वाले लोग</w:t>
      </w:r>
    </w:p>
    <w:p>
      <w:pPr>
        <w:pStyle w:val="ListBullet"/>
        <w:spacing w:line="240" w:lineRule="auto"/>
        <w:ind w:left="720"/>
      </w:pPr>
      <w:r>
        <w:rPr>
          <w:lang w:val="hi_IN" w:bidi="hi_IN"/>
        </w:rPr>
      </w:r>
      <w:r>
        <w:rPr>
          <w:lang w:val="hi_IN" w:bidi="hi_IN"/>
        </w:rPr>
        <w:t>प्रभु का स्वर्गदूत</w:t>
      </w:r>
    </w:p>
    <w:p>
      <w:pPr>
        <w:pStyle w:val="ListBullet"/>
        <w:spacing w:line="240" w:lineRule="auto"/>
        <w:ind w:left="720"/>
      </w:pPr>
      <w:r>
        <w:rPr>
          <w:lang w:val="hi_IN" w:bidi="hi_IN"/>
        </w:rPr>
      </w:r>
      <w:r>
        <w:rPr>
          <w:lang w:val="hi_IN" w:bidi="hi_IN"/>
        </w:rPr>
        <w:t>यीशु के अनुयायी परमेश्वर के वचन को साझा करने वाले</w:t>
      </w:r>
    </w:p>
    <w:p>
      <w:pPr>
        <w:pStyle w:val="ListBullet"/>
        <w:spacing w:line="240" w:lineRule="auto"/>
        <w:ind w:left="720"/>
      </w:pPr>
      <w:r>
        <w:rPr>
          <w:lang w:val="hi_IN" w:bidi="hi_IN"/>
        </w:rPr>
      </w:r>
      <w:r>
        <w:rPr>
          <w:lang w:val="hi_IN" w:bidi="hi_IN"/>
        </w:rPr>
        <w:t>यीशु के नए अनुयायी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हेरोदेस बहुत क्रोधित होता रहा है और सूर और सैदा के लोगों से बहस कर रहा है। सूर और सैदा के लोग इकट्ठा होते हैं और हेरोदेस से मिलने की कोशिश करते हैं। वे हेरोदेस के साथ शांति बहाल करना चाहते हैं, क्योंकि उनकी भोजन हेरोदेस की भूमि से आती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सूर और सैदा के लोगों की भूमिका निभाने वाले अभिनेताओं से पूछें, "आप कैसा महसूस कर रहे हैं?" आप ऐसी बातें सुन सकते हैं, जैसे, "हमारी कमी के कारण घबराते हैं," "हेरोदेस क्या करने के लिए चिंतित हैं," और "आशा है कि हम समस्या को हल कर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सूर और सैदा के निवासी हेरोदेस के व्यक्तिगत सहायक बलास्तुस के पास जाते हैं और हेरोदेस से मिलने का अनुरोध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बलास्तुस से पूछें, "आप कैसा महसूस कर रहे हैं?" आप ऐसे शब्द सुन सकते हैं जैसे, "सहायक," "मुझे यकीन है कि इससे मुझे कुछ फायदा होगा," और "चिड़चिड़ा।"</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हेरोदेस से मिलने की अनुमति दी जाती है। जब वह दिन आता है, तो हेरोदेस अपने शाही वस्त्र पहनकर, अपने सिंहासन पर बैठता है और लोगों को भाषण देता है। लोग चिल्लाते हैं, "यह तो मनुष्य का नहीं ईश्वर का शब्द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हेरोदेस से पूछें, "आप कैसा महसूस कर रहे हैं?" आप ऐसे शब्द सुन सकते हैं जैसे, "महान और ताकतवर," "संसार के राजा जैसा," और "अजेय।"</w:t>
      </w:r>
    </w:p>
    <w:p>
      <w:pPr>
        <w:pStyle w:val="ListBullet"/>
        <w:spacing w:line="240" w:lineRule="auto"/>
        <w:ind w:left="720"/>
      </w:pPr>
      <w:r>
        <w:rPr>
          <w:lang w:val="hi_IN" w:bidi="hi_IN"/>
        </w:rPr>
      </w:r>
      <w:r>
        <w:rPr>
          <w:lang w:val="hi_IN" w:bidi="hi_IN"/>
        </w:rPr>
        <w:t>इकट्ठा हुई भीड़ से पूछें, "आप कैसा महसूस कर रहे हैं?" आप ऐसे शब्द सुन सकते हैं जैसे, "भयभीत," "जैसे मैं किसी सपने में हूँ," या "मोहित।"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क्योंकि हेरोदेस परमेश्वर की स्तुति करने के बजाय लोगों की आराधना को स्वीकार कर लेता है, इसलिए एक स्वर्गदूत तुरन्त हेरोदेस को बीमारी से मारता है। हेरोदेस कीड़े द्वारा खाया जाता है और उसकी मृत्यु हो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सूर और सैदा के लोगों से पूछें, "आप कैसा महसूस कर रहे हैं?" आप ऐसे शब्द सुन सकते हैं जैसे, "हेरोदेस के साथ जो हुआ उसके बारे में उलझन," "खुशी है कि हेरोदेस चला गया," और "प्रसन्न हूँ कि अब मैं घर जा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परमेश्वर का वचन, यीशु का सुसमाचार फैलता रहता है। बहुत से लोग सुसमाचार सुनते हैं, और यीशु के कई नए अनुयायी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नए अनुयायियों से पूछें, "आप कैसा महसूस कर रहे हैं?" आप ऐसी बातें सुन सकते हैं, जैसे, "खुशी है कि मेरे पाप क्षमा हुए हैं," "शांतिपूर्ण," और "यीशु का अनुसरण करने के लिए उत्साहित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राजा हेरोदेस अग्रिप्पा कैसरिया में है।</w:t>
      </w:r>
    </w:p>
    <w:p>
      <w:pPr/>
      <w:r>
        <w:rPr>
          <w:lang w:val="hi_IN" w:bidi="hi_IN"/>
        </w:rPr>
      </w:r>
      <w:r>
        <w:rPr>
          <w:lang w:val="hi_IN" w:bidi="hi_IN"/>
        </w:rPr>
        <w:t>लगभग 42–43 ईस्वी में हेरोदेस अग्रिप्पा के शासन के तहत क्षेत्र</w:t>
      </w:r>
      <w:r>
        <w:rPr>
          <w:lang w:val="hi_IN" w:bidi="hi_IN"/>
        </w:rPr>
        <w:t xml:space="preserve"> का नक्शा दिखाएँ, जिसमें कैसरिया शहर, फिनीके का क्षेत्र, सूर और सैदा के शहर, यहूदिया प्रान्त और गलील शामिल हों।</w:t>
      </w:r>
    </w:p>
    <w:p>
      <w:pPr/>
      <w:r>
        <w:rPr>
          <w:lang w:val="hi_IN" w:bidi="hi_IN"/>
        </w:rPr>
      </w:r>
      <w:r>
        <w:rPr>
          <w:lang w:val="hi_IN" w:bidi="hi_IN"/>
        </w:rPr>
        <w:t>हेरोदेस सूर और सैदा में रहने वाले लोगों से बहुत अप्रसन्न है। सूर और सैदा के लोग हेरोदेस के साथ शान्ति बनाने की योजना बनाने के लिए एक साथ आते हैं। उनका देश भोजन के लिए राजा के देश, या हेरोदेस के देश पर निर्भर रहता है। सूर और सैदा के लोग राजा के महलाध्यक्ष बलास्तुस के पास सहायता के लिए जाते हैं।</w:t>
      </w:r>
      <w:r>
        <w:rPr>
          <w:b/>
          <w:lang w:val="hi_IN" w:bidi="hi_IN"/>
        </w:rPr>
        <w:t>महलाध्यक्ष</w:t>
      </w:r>
      <w:r>
        <w:rPr>
          <w:lang w:val="hi_IN" w:bidi="hi_IN"/>
        </w:rPr>
        <w:t xml:space="preserve"> वह विश्वसनीय व्यक्तिगत सेवक होता है जो किसी उच्च सरकारी अधिकारी की सेवा में रहता है। बलास्तुस हेरोदेस का व्यक्तिगत सहायक है। वे बलास्तुस को हेरोदेस से मिलने के लिए मनाते हैं।</w:t>
      </w:r>
    </w:p>
    <w:p>
      <w:pPr/>
      <w:r>
        <w:rPr>
          <w:lang w:val="hi_IN" w:bidi="hi_IN"/>
        </w:rPr>
      </w:r>
      <w:r>
        <w:rPr>
          <w:lang w:val="hi_IN" w:bidi="hi_IN"/>
        </w:rPr>
        <w:t xml:space="preserve">निर्धारित दिन पर हेरोदेस शाही वस्त्र पहनता है। </w:t>
      </w:r>
      <w:r>
        <w:rPr>
          <w:b/>
          <w:lang w:val="hi_IN" w:bidi="hi_IN"/>
        </w:rPr>
        <w:t>शाही वस्त्र</w:t>
      </w:r>
      <w:r>
        <w:rPr>
          <w:lang w:val="hi_IN" w:bidi="hi_IN"/>
        </w:rPr>
        <w:t xml:space="preserve"> लंबे, ढीले बाहरी वस्त्र होते हैं जो राजा आमतौर पर समारोहों के लिए पहनते हैं। वस्त्र महंगी सामग्री से बनाए जाते हैं। हेरोदेस उसके सिंहासन पर बैठता है। </w:t>
      </w:r>
      <w:r>
        <w:rPr>
          <w:b/>
          <w:lang w:val="hi_IN" w:bidi="hi_IN"/>
        </w:rPr>
        <w:t>रोस्ट्रम</w:t>
      </w:r>
      <w:r>
        <w:rPr>
          <w:lang w:val="hi_IN" w:bidi="hi_IN"/>
        </w:rPr>
        <w:t xml:space="preserve"> सिंहासन के लिए प्रयुक्त एक शब्द है, यह एक विशेष आसन या कुर्सी होती है, जहाँ हेरोदेस अपने लोगों पर शासन करने और न्याय करने के समय बैठता है।</w:t>
      </w:r>
    </w:p>
    <w:p>
      <w:pPr/>
      <w:r>
        <w:rPr>
          <w:lang w:val="hi_IN" w:bidi="hi_IN"/>
        </w:rPr>
      </w:r>
      <w:r>
        <w:rPr>
          <w:lang w:val="hi_IN" w:bidi="hi_IN"/>
        </w:rPr>
        <w:t>रोमी साम्राज्य के दौरान राजा के सिंहासन</w:t>
      </w:r>
      <w:r>
        <w:rPr>
          <w:lang w:val="hi_IN" w:bidi="hi_IN"/>
        </w:rPr>
        <w:t xml:space="preserve"> की तस्वीर दिखाएँ।</w:t>
      </w:r>
    </w:p>
    <w:p>
      <w:pPr/>
      <w:r>
        <w:rPr>
          <w:lang w:val="hi_IN" w:bidi="hi_IN"/>
        </w:rPr>
      </w:r>
      <w:r>
        <w:rPr>
          <w:lang w:val="hi_IN" w:bidi="hi_IN"/>
        </w:rPr>
        <w:t xml:space="preserve">हेरोदेस एक </w:t>
      </w:r>
      <w:r>
        <w:rPr>
          <w:b/>
          <w:lang w:val="hi_IN" w:bidi="hi_IN"/>
        </w:rPr>
        <w:t>भाषण</w:t>
      </w:r>
      <w:r>
        <w:rPr>
          <w:lang w:val="hi_IN" w:bidi="hi_IN"/>
        </w:rPr>
        <w:t xml:space="preserve"> देता है, जिसे </w:t>
      </w:r>
      <w:r>
        <w:rPr>
          <w:b/>
          <w:lang w:val="hi_IN" w:bidi="hi_IN"/>
        </w:rPr>
        <w:t>वक्तृत्व</w:t>
      </w:r>
      <w:r>
        <w:rPr>
          <w:lang w:val="hi_IN" w:bidi="hi_IN"/>
        </w:rPr>
        <w:t xml:space="preserve"> भी कहा जाता है। हेरोदेस व्याख्यान देता है, या लोगों से बात करता है। यह शायद एक लंबा भाषण था। लोग चिल्लाते हैं, ऊँची आवाज़ से बोलते हैं, "यह तो मनुष्य का नहीं </w:t>
      </w:r>
      <w:r>
        <w:rPr>
          <w:b/>
          <w:lang w:val="hi_IN" w:bidi="hi_IN"/>
        </w:rPr>
        <w:t>ईश्वर का शब्द</w:t>
      </w:r>
      <w:r>
        <w:rPr>
          <w:lang w:val="hi_IN" w:bidi="hi_IN"/>
        </w:rPr>
        <w:t xml:space="preserve"> है!" इसका अर्थ है, “तू मनुष्य से अधिक ईश्वर की तरह बोलता है,” या, “यह केवल मनुष्य नहीं, बल्कि बोलता हुआ एक ईश्वर है।” यहाँ </w:t>
      </w:r>
      <w:r>
        <w:rPr>
          <w:b/>
          <w:lang w:val="hi_IN" w:bidi="hi_IN"/>
        </w:rPr>
        <w:t>ईश्वर</w:t>
      </w:r>
      <w:r>
        <w:rPr>
          <w:lang w:val="hi_IN" w:bidi="hi_IN"/>
        </w:rPr>
        <w:t xml:space="preserve"> से आशय एक मूर्ति देवता से है, न कि प्रभु परमेश्वर से। वे सोचते हैं कि हेरोदेस एक अलौकिक प्राणी है। </w:t>
      </w:r>
      <w:r>
        <w:rPr>
          <w:b/>
          <w:lang w:val="hi_IN" w:bidi="hi_IN"/>
        </w:rPr>
        <w:t>ईश्वर</w:t>
      </w:r>
      <w:r>
        <w:rPr>
          <w:lang w:val="hi_IN" w:bidi="hi_IN"/>
        </w:rPr>
        <w:t xml:space="preserve"> के बारे में अधिक जानकारी के लिए मुख्य शब्दावली देखें।</w:t>
      </w:r>
    </w:p>
    <w:p>
      <w:pPr/>
      <w:r>
        <w:rPr>
          <w:lang w:val="hi_IN" w:bidi="hi_IN"/>
        </w:rPr>
      </w:r>
      <w:r>
        <w:rPr>
          <w:lang w:val="hi_IN" w:bidi="hi_IN"/>
        </w:rPr>
        <w:t xml:space="preserve">क्योंकि हेरोदेस परमेश्वर को महिमा नहीं देता, इसलिए प्रभु का एक स्वर्गदूत हेरोदेस को मारता है। </w:t>
      </w:r>
      <w:r>
        <w:rPr>
          <w:b/>
          <w:lang w:val="hi_IN" w:bidi="hi_IN"/>
        </w:rPr>
        <w:t>स्वर्गदूत</w:t>
      </w:r>
      <w:r>
        <w:rPr>
          <w:lang w:val="hi_IN" w:bidi="hi_IN"/>
        </w:rPr>
        <w:t xml:space="preserve"> परमेश्वर के संदेशवाहक हैं। फ़रिश्ता एक अलौकिक और आध्यात्मिक दूत होता है, जो परमेश्वर का संदेशवाहक भी होता है। लूका और प्रेरितों के काम में, स्वर्गदूत परमेश्वर के गवाहों को छुटकारा दिलाते हैं, सामर्थ्य देते हैं, न्याय लाते हैं, और लोगों को उनके पाप के दंड से बचाए जाने के लिए परमेश्वर की योजना प्रकट करते हैं। इस कहानी में, स्वर्गदूत का काम न्याय करना है। यह समझा जाता है कि स्वर्गदूत ने हेरोदेस को एक बीमारी से मार दिया।।</w:t>
      </w:r>
      <w:r>
        <w:rPr>
          <w:lang w:val="hi_IN" w:bidi="hi_IN"/>
        </w:rPr>
        <w:t>स्वर्गदूतों</w:t>
      </w:r>
      <w:r>
        <w:rPr>
          <w:lang w:val="hi_IN" w:bidi="hi_IN"/>
        </w:rPr>
        <w:t xml:space="preserve"> के बारे में अधिक जानकारी के लिए मुख्य शब्दावली देखें। स्वर्गदूत के लिए पिछली कहानियों में उपयोग किए गए उसी शब्द का उपयोग करें। लूका लिखता है कि यह </w:t>
      </w:r>
      <w:r>
        <w:rPr>
          <w:b/>
          <w:lang w:val="hi_IN" w:bidi="hi_IN"/>
        </w:rPr>
        <w:t>प्रभु</w:t>
      </w:r>
      <w:r>
        <w:rPr>
          <w:lang w:val="hi_IN" w:bidi="hi_IN"/>
        </w:rPr>
        <w:t xml:space="preserve"> का एक स्वर्गदूत है। यहाँ प्रभु स्वयं परमेश्वर को दर्शाता है। </w:t>
      </w:r>
      <w:r>
        <w:rPr>
          <w:lang w:val="hi_IN" w:bidi="hi_IN"/>
        </w:rPr>
        <w:t>प्रभु</w:t>
      </w:r>
      <w:r>
        <w:rPr>
          <w:lang w:val="hi_IN" w:bidi="hi_IN"/>
        </w:rPr>
        <w:t xml:space="preserve"> के बारे में अधिक जानकारी के लिए मुख्य शब्दावली देखें। प्रभु के लिए पिछली कहानियों में उपयोग किए गए उसी शब्द का उपयोग करें।</w:t>
      </w:r>
    </w:p>
    <w:p>
      <w:pPr/>
      <w:r>
        <w:rPr>
          <w:lang w:val="hi_IN" w:bidi="hi_IN"/>
        </w:rPr>
      </w:r>
      <w:r>
        <w:rPr>
          <w:lang w:val="hi_IN" w:bidi="hi_IN"/>
        </w:rPr>
        <w:t xml:space="preserve">हेरोदेस को </w:t>
      </w:r>
      <w:r>
        <w:rPr>
          <w:b/>
          <w:lang w:val="hi_IN" w:bidi="hi_IN"/>
        </w:rPr>
        <w:t>कीड़े द्वारा खाया जाता है</w:t>
      </w:r>
      <w:r>
        <w:rPr>
          <w:lang w:val="hi_IN" w:bidi="hi_IN"/>
        </w:rPr>
        <w:t xml:space="preserve">। कुछ ऐसे कीड़े होते हैं जो मनुष्य के पेट में प्रवेश कर सकते हैं और उसके अंदरूनी भागों को खा सकते हैं। इससे शरीर के उन अंगों को गंभीर नुकसान पहुँचता है जो शरीर को स्वस्थ और जीवित बनाए रखने के लिए आवश्यक होते हैं। लूका संभवतः इस प्रकार के कीड़ों की ओर संकेत कर रहा हो सकता है। हालाँकि, प्राचीन काल के लेखक कभी-कभी “कीड़ों द्वारा खाया गया” वाक्यांश का उपयोग बहुत बरे लोगों की भयानक मृत्यु का वर्णन करने के लिए करते थे। लूका हमें सटीक अर्थ नहीं देता है। हेरोदेस ने </w:t>
      </w:r>
      <w:r>
        <w:rPr>
          <w:b/>
          <w:lang w:val="hi_IN" w:bidi="hi_IN"/>
        </w:rPr>
        <w:t>अपनी अंतिम सांस ली</w:t>
      </w:r>
      <w:r>
        <w:rPr>
          <w:lang w:val="hi_IN" w:bidi="hi_IN"/>
        </w:rPr>
        <w:t>, या मर गया।</w:t>
      </w:r>
    </w:p>
    <w:p>
      <w:pPr/>
      <w:r>
        <w:rPr>
          <w:lang w:val="hi_IN" w:bidi="hi_IN"/>
        </w:rPr>
      </w:r>
      <w:r>
        <w:rPr>
          <w:lang w:val="hi_IN" w:bidi="hi_IN"/>
        </w:rPr>
        <w:t>एक कीड़े की तस्वीर दिखाएँ जो लोगों को अंदर से संक्रमित करता है—</w:t>
      </w:r>
      <w:r>
        <w:rPr>
          <w:lang w:val="hi_IN" w:bidi="hi_IN"/>
        </w:rPr>
        <w:t>एक आंत का कीड़ा</w:t>
      </w:r>
      <w:r>
        <w:rPr>
          <w:lang w:val="hi_IN" w:bidi="hi_IN"/>
        </w:rPr>
        <w:t>।</w:t>
      </w:r>
    </w:p>
    <w:p>
      <w:pPr/>
      <w:r>
        <w:rPr>
          <w:lang w:val="hi_IN" w:bidi="hi_IN"/>
        </w:rPr>
      </w:r>
      <w:r>
        <w:rPr>
          <w:lang w:val="hi_IN" w:bidi="hi_IN"/>
        </w:rPr>
        <w:t>लेकिन परमेश्वर का वचन बढ़ता और फैलता जाता है।</w:t>
      </w:r>
      <w:r>
        <w:rPr>
          <w:b/>
          <w:lang w:val="hi_IN" w:bidi="hi_IN"/>
        </w:rPr>
        <w:t>परमेश्वर का वचन</w:t>
      </w:r>
      <w:r>
        <w:rPr>
          <w:lang w:val="hi_IN" w:bidi="hi_IN"/>
        </w:rPr>
        <w:t xml:space="preserve"> मसीही संदेश, यीशु का सुसमाचार को दर्शाता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12:25–13:3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12:25–13:3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यीशु और पवित्र आत्मा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अंश में, राजा हेरोदेस अग्रिप्पा ने यहूदिया में यीशु के अनुयायियों को सताया था। हालाँकि, कैसरिया में हेरोदेस लोगों की स्तुति स्वीकार करता है, बजाय इसके कि उन्हें परमेश्वर की स्तुति करने के लिए कहे। परमेश्वर ने एक स्वर्गदूत भेजा जिसने हेरोदेस को एक बीमारी से मारा और हेरोदेस की मृत्यु हो गई। भले ही हेरोदेस अग्रिप्पा ने यीशु के कई अनुयायियों को नुकसान पहुँचाया था, फिर भी यीशु का सुसमाचार फैलता और बढ़ता गया।</w:t>
      </w:r>
    </w:p>
    <w:p>
      <w:pPr/>
      <w:r>
        <w:rPr>
          <w:lang w:val="hi_IN" w:bidi="hi_IN"/>
        </w:rPr>
      </w:r>
      <w:r>
        <w:rPr>
          <w:lang w:val="hi_IN" w:bidi="hi_IN"/>
        </w:rPr>
        <w:t>लूका बारनाबा और साऊल के बारे में लिखना फिर से शुरू करता है। इससे पहले, अगबुस ने भविष्यवाणी की थी कि यहूदिया में अकाल होगा। बरनबास और शाऊल अन्ताकिया की कलीसिया से यहूदिया की कलीसिया को उपहार ले गए। अब बरनबास और शाऊल ने अपना काम समाप्त कर दिया है, या अपनी सेवा पूरी कर ली है। उन्होंने यहूदिया की कलीसिया के अगुवों को उपहार दिया।</w:t>
      </w:r>
    </w:p>
    <w:p>
      <w:pPr/>
      <w:r>
        <w:rPr>
          <w:lang w:val="hi_IN" w:bidi="hi_IN"/>
        </w:rPr>
      </w:r>
      <w:r>
        <w:rPr>
          <w:lang w:val="hi_IN" w:bidi="hi_IN"/>
        </w:rPr>
        <w:t xml:space="preserve">एक नक्शा दिखाएँ जिसमें </w:t>
      </w:r>
      <w:r>
        <w:rPr>
          <w:lang w:val="hi_IN" w:bidi="hi_IN"/>
        </w:rPr>
        <w:t>सीरिया का अन्ताकिया, यहूदिया का यहूदी क्षेत्र, यरूशलेम, साइप्रस, उत्तरी अफ्रीका का क्षेत्र, कुरीना और किलिकिया</w:t>
      </w:r>
      <w:r>
        <w:rPr>
          <w:lang w:val="hi_IN" w:bidi="hi_IN"/>
        </w:rPr>
        <w:t xml:space="preserve"> शामिल हैं।</w:t>
      </w:r>
    </w:p>
    <w:p>
      <w:pPr/>
      <w:r>
        <w:rPr>
          <w:lang w:val="hi_IN" w:bidi="hi_IN"/>
        </w:rPr>
      </w:r>
      <w:r>
        <w:rPr>
          <w:lang w:val="hi_IN" w:bidi="hi_IN"/>
        </w:rPr>
        <w:t xml:space="preserve">कुछ अनुवाद कहते हैं कि बरनबास और शाऊल यरूशलेम </w:t>
      </w:r>
      <w:r>
        <w:rPr>
          <w:b/>
          <w:lang w:val="hi_IN" w:bidi="hi_IN"/>
        </w:rPr>
        <w:t>को</w:t>
      </w:r>
      <w:r>
        <w:rPr>
          <w:lang w:val="hi_IN" w:bidi="hi_IN"/>
        </w:rPr>
        <w:t xml:space="preserve"> लौट गए। विद्वान मानते हैं कि सही पठन यह है कि बरनबास और शाऊल यरूशलेम </w:t>
      </w:r>
      <w:r>
        <w:rPr>
          <w:b/>
          <w:lang w:val="hi_IN" w:bidi="hi_IN"/>
        </w:rPr>
        <w:t>से</w:t>
      </w:r>
      <w:r>
        <w:rPr>
          <w:lang w:val="hi_IN" w:bidi="hi_IN"/>
        </w:rPr>
        <w:t xml:space="preserve"> लौटे। बरनबास और शाऊल को उपहार देने की पिछली कहानी से यह आसानी से अनुमान लगाया जाता है कि वे सच में यरूशलेम से अन्ताकिया लौट रहे हैं। साथ ही, अगली कहानी जो लूका दर्ज करता है, वह बरनबास और साऊल के अन्ताकिया में होने के समय की है। यह सबसे अधिक समझ में आता है कि वे यरूशलेम </w:t>
      </w:r>
      <w:r>
        <w:rPr>
          <w:b/>
          <w:lang w:val="hi_IN" w:bidi="hi_IN"/>
        </w:rPr>
        <w:t>से</w:t>
      </w:r>
      <w:r>
        <w:rPr>
          <w:lang w:val="hi_IN" w:bidi="hi_IN"/>
        </w:rPr>
        <w:t xml:space="preserve"> अन्ताकिया </w:t>
      </w:r>
      <w:r>
        <w:rPr>
          <w:b/>
          <w:lang w:val="hi_IN" w:bidi="hi_IN"/>
        </w:rPr>
        <w:t>को</w:t>
      </w:r>
      <w:r>
        <w:rPr>
          <w:lang w:val="hi_IN" w:bidi="hi_IN"/>
        </w:rPr>
        <w:t xml:space="preserve"> लौट रहे हैं। बरनबास और शाऊल यूहन्ना मरकुस को अपने साथ अन्ताकिया ले जाते हैं। यूहन्ना मरकुस बरनबास का चचेरा भाई है। लूका ने पतरस के कारागार से बच निकलने की कहानी में यूहन्ना मरकुस का परिचय दिया। यूहन्ना मरकुस ने मरकुस का सुसमाचार लिखा था।</w:t>
      </w:r>
    </w:p>
    <w:p>
      <w:pPr/>
      <w:r>
        <w:rPr>
          <w:lang w:val="hi_IN" w:bidi="hi_IN"/>
        </w:rPr>
      </w:r>
      <w:r>
        <w:rPr>
          <w:lang w:val="hi_IN" w:bidi="hi_IN"/>
        </w:rPr>
        <w:t>याद रखें कि यीशु का सुसमाचार बताने के लिए स्तिफनुस को पत्थर मारने के बाद यरूशलेम में सताव शुरू हुआ था। फिर यीशु के कुछ अनुयायी अन्ताकिया भाग गए। कुछ विश्वासी यहूदियों और गैर-यहूदियों दोनों के साथ यीशु का सुसमाचार साझा करते थे, और अन्ताकिया की कलीसिया जल्दी से बढ़ी। बरनबास और शाऊल पहले ही अन्ताकिया की कलीसिया को सिखाने और सेवा करने में बहुत समय बिता चुके हैं। याद रखें कि इस समय अन्ताकिया एक महत्वपूर्ण शहर है।</w:t>
      </w:r>
    </w:p>
    <w:p>
      <w:pPr/>
      <w:r>
        <w:rPr>
          <w:lang w:val="hi_IN" w:bidi="hi_IN"/>
        </w:rPr>
      </w:r>
      <w:r>
        <w:rPr>
          <w:lang w:val="hi_IN" w:bidi="hi_IN"/>
        </w:rPr>
        <w:t>अन्ताकिया की कलीसिया में भविष्यद्वक्ता और शिक्षक हैं। भविष्यद्वक्ता लोगों को देने के लिए परमेश्वर से एक संदेश प्राप्त करते हैं। शिक्षक बताते हैं कि यीशु की शिक्षाओं के अनुसार यीशु के अनुयायियों के रूप में कैसे जीना है। ज्यादातर विद्वान सोचते हैं कि पाठ में सूचीबद्ध पाँच व्यक्ति भविष्यद्वक्ता और शिक्षक दोनों हैं। पाठ उन्हें दो समूहों में विभाजित नहीं करता है। ये सभी लोग परमेश्वर के आत्मा की अगुवाई में अन्ताकिया में विश्वासियों को सिखाते हैं और उनका मार्गदर्शन करते हैं। हम यह देख सकते हैं कि यह सच है क्योंकि पवित्र आत्मा उन्हें बरनबास और शाऊल को भेजने के लिए प्रेरित करता है।</w:t>
      </w:r>
    </w:p>
    <w:p>
      <w:pPr/>
      <w:r>
        <w:rPr>
          <w:lang w:val="hi_IN" w:bidi="hi_IN"/>
        </w:rPr>
      </w:r>
      <w:r>
        <w:rPr>
          <w:lang w:val="hi_IN" w:bidi="hi_IN"/>
        </w:rPr>
        <w:t>आपकी संस्कृति में समुदाय का अगुवा बनने के लिए क्या योग्यताएँ आवश्यक होती हैं? कलीसिया में अगुवा बनने के लिए कौन-कौन सी योग्यताएँ आवश्यक होती हैं? कलीसिया के अगुवों की क्या भूमिकाएँ हैं?</w:t>
      </w:r>
    </w:p>
    <w:p>
      <w:pPr/>
      <w:r>
        <w:rPr>
          <w:lang w:val="hi_IN" w:bidi="hi_IN"/>
        </w:rPr>
      </w:r>
      <w:r>
        <w:rPr>
          <w:lang w:val="hi_IN" w:bidi="hi_IN"/>
        </w:rPr>
        <w:t>बरनबास साइप्रस का एक लेवी है। शिमोन को नीगर भी कहा जाता है। नीगर का अर्थ काला होता है, इसलिए शिमोन की त्वचा गहरी हो सकती है और वह उत्तरी अफ्रीका से आया हुआ हो सकता है। लूकियुस उत्तरी अफ्रीका के कुरेन नगर से आया हुआ एक रोमी व्यक्ति है। लूकियुस लूका नहीं है, जो प्रेरितों के काम का लेखक है। मनाहेम हेरोदेस अन्तिपास के साथ बड़ा हुआ था, जो उस क्षेत्र का शासक था। अन्तिपास यीशु की सेवकाई के दौरान शासक था। शाऊल किलिकिया का एक फरीसी है। नामों का क्रम सम्भव है कि सबसे बड़े से सबसे छोटे की ओर हो।</w:t>
      </w:r>
    </w:p>
    <w:p>
      <w:pPr/>
      <w:r>
        <w:rPr>
          <w:lang w:val="hi_IN" w:bidi="hi_IN"/>
        </w:rPr>
      </w:r>
      <w:r>
        <w:rPr>
          <w:lang w:val="hi_IN" w:bidi="hi_IN"/>
        </w:rPr>
        <w:t>एक नक्शा दिखाएँ जिसमें सीरिया का अन्ताकिया, यहूदिया का यहूदी क्षेत्र, यरूशलेम, साइप्रस, उत्तरी अफ्रीका का क्षेत्र, कुरीना और किलिकिया शामिल हैं।</w:t>
      </w:r>
    </w:p>
    <w:p>
      <w:pPr/>
      <w:r>
        <w:rPr>
          <w:lang w:val="hi_IN" w:bidi="hi_IN"/>
        </w:rPr>
      </w:r>
      <w:r>
        <w:rPr>
          <w:lang w:val="hi_IN" w:bidi="hi_IN"/>
        </w:rPr>
        <w:t>वे प्रभु की आराधना कर रहे हैं और उपवास कर रहे हैं। अधिकतर विद्वान मानते हैं कि यहाँ “वे” पाँच अगुवों की ओर संकेत करता है, और कुछ लोग मानते हैं कि “वे” से अभिप्राय पूरी अन्ताकिया की कलीसिया है। या ऐसा भी हो सकता है कि पाँचों अगुवे पूरी कलीसिया की उपस्थिति में प्रभु की सेवा कर रहे थे और उपवास कर रहे थे। प्रभु की सेवा करना, या उसकी उपासना करने, का अर्थ है प्रभु की आधिकारिक सेवाओं में उसकी सेवा करना। पुराने नियम में "सेवकाई" शब्द का उपयोग याजक के कर्तव्यों को व्यक्त करने के लिए किया जाता था, लेकिन यहाँ इसका मतलब मसीही कलीसिया की सेवा से है। परमेश्वर की सेवा करना उसका सम्मान करना है, इसलिए वे प्रभु की उपासना भी कर रहे हैं, जैसा कि कुछ अनुवाद कहते हैं। वे उपवास करते हैं, अर्थात कुछ समय के लिए भोजन या पानी नहीं लेते, ताकि पूरा ध्यान परमेश्वर की आराधना पर रहे। उपवास एक पुरानी यहूदी परम्परा है जिसका अभ्यास कुछ शुरुआती मसीही करते थे। आराधना के साथ उपवास करने का अर्थ शायद यह है कि अगुवों ने परमेश्वर को समर्पण का एक विशेष और केंद्रित समय रखा था।</w:t>
      </w:r>
    </w:p>
    <w:p>
      <w:pPr/>
      <w:r>
        <w:rPr>
          <w:lang w:val="hi_IN" w:bidi="hi_IN"/>
        </w:rPr>
      </w:r>
      <w:r>
        <w:rPr>
          <w:lang w:val="hi_IN" w:bidi="hi_IN"/>
        </w:rPr>
        <w:t>आपकी संस्कृति में लोग किन कारणों से भोजन या पानी के बिना रहते हैं? उपवास के समय और कौन-कौन सी प्रथाएँ अपनाई जाती हैं?</w:t>
      </w:r>
    </w:p>
    <w:p>
      <w:pPr/>
      <w:r>
        <w:rPr>
          <w:lang w:val="hi_IN" w:bidi="hi_IN"/>
        </w:rPr>
      </w:r>
      <w:r>
        <w:rPr>
          <w:lang w:val="hi_IN" w:bidi="hi_IN"/>
        </w:rPr>
        <w:t>पवित्र आत्मा पाँच अगुवों में से एक या अधिक से बात करता है, जिन्होंने फिर यह संदेश कलीसिया को पहुँचाया। पवित्र आत्मा कलीसिया को निर्देश देता है कि वह बरनबास और शाऊल को उस काम के लिए अलग करें जिसके लिए पवित्र आत्मा ने उन्हें बुलाया है। यूनानी भाषा में, पवित्र आत्मा की आज्ञा बरनबास और शाऊल को अलग करने की आज्ञा तत्काल दी गई है, ताकि उसकी आज्ञा तुरन्त पालन की जाए। परमेश्वर ने पहले ही बरनबास और शाऊल को एक विशेष उद्देश्य के लिए भेजने का निर्णय लिया है। पवित्र आत्मा के निर्देश के जवाब में कलीसिया उन्हें बाहर भेजती है। पवित्र आत्मा कलीसिया को अपने मिशन में अगुवाई करता है। प्रेरितों के काम की पूरी पुस्तक में हर नई बढ़ोतरी की शुरुआत परमेश्वर करता है, और कलीसिया आज्ञा मानकर अपना काम करती है।</w:t>
      </w:r>
    </w:p>
    <w:p>
      <w:pPr/>
      <w:r>
        <w:rPr>
          <w:lang w:val="hi_IN" w:bidi="hi_IN"/>
        </w:rPr>
      </w:r>
      <w:r>
        <w:rPr>
          <w:lang w:val="hi_IN" w:bidi="hi_IN"/>
        </w:rPr>
        <w:t>यह स्पष्ट नहीं है कि किसने उपवास किया और प्रार्थना की और बरनबास और शाऊल पर हाथ रखे। "वे" का अर्थ केवल अन्य तीन भविष्यद्वक्ताओं और शिक्षकों या अन्ताकिया की पूरी कलीसिया से हो सकता है। हाथ रखना एक यहूदी परम्परा से आता है। किसी पर हाथ रखना या उस पर हाथ रखना किसी को किसी विशेष कार्य के लिए आशीष और अधिकार देने का प्रतीक है। कलीसिया स्वीकार करती है कि परमेश्वर ने बरनबास और शाऊल को इस मिशन की जिम्मेदारी और ताकत दी है। कलीसिया ने बरनबास और शाऊल पर हाथ रखकर उन्हें अपना आशीर्वाद और मंज़ूरी दी। फिर कलीसिया बरनबास और शाऊल को उनके रास्ते में भेजती है।</w:t>
      </w:r>
    </w:p>
    <w:p>
      <w:pPr/>
      <w:r>
        <w:rPr>
          <w:lang w:val="hi_IN" w:bidi="hi_IN"/>
        </w:rPr>
      </w:r>
      <w:r>
        <w:rPr>
          <w:lang w:val="hi_IN" w:bidi="hi_IN"/>
        </w:rPr>
        <w:t>अपने अनुवाद समूह के साथ चर्चा करें: आपकी संस्कृति में लोगों को विशेष कार्यों के लिए कैसे नियुक्त किया जाता है? कौन से समारोह किए जाते हैं? उन्हें इस कार्य के लिए कैसे तैयार किया गया है? आपका समुदाय किसी को यात्रा पर भेजने से पहले क्या करता है?</w:t>
      </w:r>
    </w:p>
    <w:p>
      <w:pPr/>
      <w:r>
        <w:rPr>
          <w:lang w:val="hi_IN" w:bidi="hi_IN"/>
        </w:rPr>
      </w:r>
      <w:r>
        <w:rPr>
          <w:lang w:val="hi_IN" w:bidi="hi_IN"/>
        </w:rPr>
        <w:t>इस भाग से आगे लूका प्रेरितों के काम का मुख्य ध्यान पौलुस पर केंद्रित करता है। प्रेरितों के काम का यह हिस्सा एक मोड़ का बिंदु है। यहाँ से हमारा ध्यान शाऊल पर है, जिसे बाद में पौलुस कहा जाता है। लूका प्रेरितों के काम में पौलुस की यीशु के सुसमाचार को साझा करने की यात्राओं के बारे में बहुत कुछ लिखता है। ये कहानियाँ पौलुस की ओर बढ़ते हुए उसकी घटनाओं की ओर बढ़ती जाती हैं। प्रेरितों के काम के बाकी भाग में तीन विषय हैं। सबसे पहले, अधिक गैर-यहूदी या अन्यजाति को सुसमाचार में रुचि होने लगी है। दूसरा, कुछ यहूदी सुसमाचार के प्रसार का विरोध करते हैं। तीसरा, जब पौलुस यात्रा करता है और सिखाता है, तो अधिक से अधिक लोग यीशु पर विश्वास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बरनबास और शाऊल यहूदिया की कलीसिया को उपहार देने का काम पूरा करते हैं। वे यरूशलेम को छोड़कर सीरिया के अन्ताकिया लौटते हैं। वे यूहन्ना मरकुस को अपने साथ अन्ताकिया ले गए।</w:t>
      </w:r>
    </w:p>
    <w:p>
      <w:pPr/>
      <w:r>
        <w:rPr>
          <w:lang w:val="hi_IN" w:bidi="hi_IN"/>
        </w:rPr>
      </w:r>
      <w:r>
        <w:rPr>
          <w:b/>
          <w:lang w:val="hi_IN" w:bidi="hi_IN"/>
        </w:rPr>
        <w:t>दूसरा दृश्य:</w:t>
      </w:r>
      <w:r>
        <w:rPr>
          <w:lang w:val="hi_IN" w:bidi="hi_IN"/>
        </w:rPr>
        <w:t xml:space="preserve"> बरनबास, शिमोन, लूकियुस, मनाहेम और शाऊल अन्ताकिया में यीशु के अनुयायियों में से कुछ भविष्यद्वक्ता और शिक्षक हैं। जब कलीसिया के अगुवे प्रार्थना कर रहे थे और उपवास कर रहे थे, पवित्र आत्मा ने कहा कि बरनबास और शाऊल को उस काम के लिए अलग ठहराओ जिसे परमेश्वर ने उनके लिए चुना है।</w:t>
      </w:r>
    </w:p>
    <w:p>
      <w:pPr/>
      <w:r>
        <w:rPr>
          <w:lang w:val="hi_IN" w:bidi="hi_IN"/>
        </w:rPr>
      </w:r>
      <w:r>
        <w:rPr>
          <w:b/>
          <w:lang w:val="hi_IN" w:bidi="hi_IN"/>
        </w:rPr>
        <w:t>तीसरा दृश्य:</w:t>
      </w:r>
      <w:r>
        <w:rPr>
          <w:lang w:val="hi_IN" w:bidi="hi_IN"/>
        </w:rPr>
        <w:t xml:space="preserve"> अन्ताकिया की कलीसिया उपवास करती है और प्रार्थना करती है। फिर उन्होंने बरनबास और शाऊल पर हाथ रखकर उन्हें बाहर भेज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सीरिया के अन्ताकिया की कलीसिया</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लूकियुस</w:t>
      </w:r>
    </w:p>
    <w:p>
      <w:pPr>
        <w:pStyle w:val="ListBullet"/>
        <w:spacing w:line="240" w:lineRule="auto"/>
        <w:ind w:left="720"/>
      </w:pPr>
      <w:r>
        <w:rPr>
          <w:lang w:val="hi_IN" w:bidi="hi_IN"/>
        </w:rPr>
      </w:r>
      <w:r>
        <w:rPr>
          <w:lang w:val="hi_IN" w:bidi="hi_IN"/>
        </w:rPr>
        <w:t>मनाहेम</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यरूशलेम से शुरू होती है। बरनबास और शाऊल ने अन्ताकिया की कलीसिया द्वारा भेजा गया उपहार यहूदिया के यीशु के अनुयायियों को पहुँचा दिया है। यह उपहार यहूदिया में अकाल के समय विश्वासियों की मदद करने के लिए था। बरनबास और शाऊल ने अपना काम समाप्त कर दिया है। वे अन्ताकिया लौट गए और बरनबास के चचेरे भाई यूहन्ना मरकुस को अपने साथ ले गए।</w:t>
      </w:r>
    </w:p>
    <w:p>
      <w:pPr/>
      <w:r>
        <w:rPr>
          <w:lang w:val="hi_IN" w:bidi="hi_IN"/>
        </w:rPr>
      </w:r>
      <w:r>
        <w:rPr>
          <w:lang w:val="hi_IN" w:bidi="hi_IN"/>
        </w:rPr>
        <w:t>अन्ताकिया की कलीसिया में पाँच पुरुषों को भविष्यद्वक्ताओं और शिक्षकों के रूप में सूचीबद्ध किया गया है: बरनबास, जो साइप्रस का एक लेवी; शिमोन, जिसे नीगर कहा जाता है; कुरेन का रोमी लूकियुस; मनाहेम, जो हेरोदेस अन्तिपास के साथ बड़ा हुआ था; और किलिकिया का एक फरीसी शाऊल।</w:t>
      </w:r>
    </w:p>
    <w:p>
      <w:pPr/>
      <w:r>
        <w:rPr>
          <w:lang w:val="hi_IN" w:bidi="hi_IN"/>
        </w:rPr>
      </w:r>
      <w:r>
        <w:rPr>
          <w:lang w:val="hi_IN" w:bidi="hi_IN"/>
        </w:rPr>
        <w:t>आपकी भाषा में, एक सूची में लोगों का परिचय कैसे देते हैं?</w:t>
      </w:r>
    </w:p>
    <w:p>
      <w:pPr/>
      <w:r>
        <w:rPr>
          <w:lang w:val="hi_IN" w:bidi="hi_IN"/>
        </w:rPr>
      </w:r>
      <w:r>
        <w:rPr>
          <w:lang w:val="hi_IN" w:bidi="hi_IN"/>
        </w:rPr>
        <w:t>यह ध्यान रखना महत्वपूर्ण है कि इस भाग में दो बार यह स्पष्ट नहीं है कि “वे” शब्द किसकी ओर संकेत करता है। “वे” का अर्थ केवल पाँच भविष्यद्वक्ता और शिक्षक ही प्रभु की सेवा कर रहे हैं और उपवास कर रहे हैं, हो सकता है; या इसका अर्थ यह भी हो सकता है कि पूरी अन्ताकिया की कलीसिया प्रभु की सेवा कर रही है और उपवास कर रही है। और "वे" का अर्थ केवल पाँच भविष्यद्वक्ताओं और शिक्षकों ने उपवास किया, प्रार्थना की और बरनबास और शाऊल पर हाथ रखे थे, या इसका अर्थ पूरी कलीसिया से हो सकता है।</w:t>
      </w:r>
    </w:p>
    <w:p>
      <w:pPr/>
      <w:r>
        <w:rPr>
          <w:lang w:val="hi_IN" w:bidi="hi_IN"/>
        </w:rPr>
      </w:r>
      <w:r>
        <w:rPr>
          <w:lang w:val="hi_IN" w:bidi="hi_IN"/>
        </w:rPr>
        <w:t xml:space="preserve">यह ध्यान देना महत्वपूर्ण है कि </w:t>
      </w:r>
      <w:r>
        <w:rPr>
          <w:b/>
          <w:lang w:val="hi_IN" w:bidi="hi_IN"/>
        </w:rPr>
        <w:t>जब</w:t>
      </w:r>
      <w:r>
        <w:rPr>
          <w:lang w:val="hi_IN" w:bidi="hi_IN"/>
        </w:rPr>
        <w:t xml:space="preserve"> वे प्रार्थना कर रहे थे और उपवास कर रहे थे, तब पवित्र आत्मा ने बात की थी। विश्वासी परमेश्वर को पूरी निष्ठा से खोज रहे हैं, और परमेश्वर उनकी प्रार्थना का उत्तर देता है। जब पवित्र आत्मा ने उनसे कहा कि वे शाऊल और बरनबास को परमेश्वर के काम के लिए नियुक्त करें, तो कलीसिया उनकी आज्ञा मानती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सीरिया के अन्ताकिया की कलीसिया</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लूकियुस</w:t>
      </w:r>
    </w:p>
    <w:p>
      <w:pPr>
        <w:pStyle w:val="ListBullet"/>
        <w:spacing w:line="240" w:lineRule="auto"/>
        <w:ind w:left="720"/>
      </w:pPr>
      <w:r>
        <w:rPr>
          <w:lang w:val="hi_IN" w:bidi="hi_IN"/>
        </w:rPr>
      </w:r>
      <w:r>
        <w:rPr>
          <w:lang w:val="hi_IN" w:bidi="hi_IN"/>
        </w:rPr>
        <w:t>मनाहेम</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का अभिनय करे, तो उन्हें कुछ पड़ावों पर रोक दें। बरनबास और शाऊल यहूदिया में अपना मिशन समाप्त करते हैं। उन्होंने सीरिया के अन्ताकिया की कलीसिया से उपहार पहुँचाया है ताकि यरूशलेम के यहूदिया के अनुयायियों की मदद कर सके, जो अकाल का सामना कर रहे हैं। बरनबास और शाऊल यूहन्ना मरकुस के साथ अन्ताकिया लौट गए।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बरनबास और शाऊल की भूमिका निभाने वाले अभिनेताओं से पूछें, "आप कैसा महसूस कर रहे हैं?" आप ऐसी बातें सुन सकते हैं, "आनंद से भरा हूँ," "अन्ताकिया में क्या हुआ है यह देखने के लिए उत्साहित हूँ," और "मुझे खुशी है कि यूहन्ना मरकुस हमारे साथ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अन्ताकिया की कलीसिया के कुछ भविष्यद्वक्ताओं और शिक्षक बरनबास, शिमोन, लूकियुस, मनाहेम और शाऊल हैं। एक दिन वे प्रभु की आराधना कर रहे थे, उसकी सेवा कर रहे थे और उसकी उपासना कर रहे थे। वे उपवास भी कर रहे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पाँच पुरुषों की भूमिका निभाने वाले अभिनेताओं से पूछें, "आप कैसा महसूस कर रहे हैं?" आप ऐसी बातें सुन सकते हैं, "इंतजार कर रहा हूँ," "प्रभु के करीब," और "परमेश्वर की इच्छा पूरी करने के लिए तैयार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वे सेवकाई कर रहे थे और उपवास कर रहे थे, तब पवित्र आत्मा कहता है, "बरनबास और शाऊल को उस काम के लिए अलग करो जिसके लिए मैंने उन्हें नियुक्त किया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पवित्र आत्मा से पूछें, "आप कैसा महसूस कर रहे हैं?" आप ऐसे शब्द सुन सकते हैं जैसे, “भक्तिपूर्ण अनुयायियों को देखकर खुशी हुई,” “यीशु की सच्चाई फैलते देखने की लालसा,” और “निश्चित कि पिता इन लोगों का उपयोग करेंगे।”</w:t>
      </w:r>
    </w:p>
    <w:p>
      <w:pPr>
        <w:pStyle w:val="ListBullet"/>
        <w:spacing w:line="240" w:lineRule="auto"/>
        <w:ind w:left="720"/>
      </w:pPr>
      <w:r>
        <w:rPr>
          <w:lang w:val="hi_IN" w:bidi="hi_IN"/>
        </w:rPr>
      </w:r>
      <w:r>
        <w:rPr>
          <w:lang w:val="hi_IN" w:bidi="hi_IN"/>
        </w:rPr>
        <w:t>अन्ताकिया की कलीसिया के सदस्यों से पूछें, "आप कैसा महसूस कर रहे हैं?" आप ऐसी बातें सुन सकते हैं, "उन्हें भेजकर खुश हूँ," "उनके मिशन के बारे में उत्साहित हूँ," या "सम्मानित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पाँच पुरुष, और शायद अन्ताकिया के यीशु के अन्य अनुयायी भी, उपवास और प्रार्थना करने में अधिक समय बिताते थे। उन्होंने बरनबास और शाऊल पर हाथ रखे और बरनबास और शाऊल को उनके रास्ते में भेज दिया।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बरनबास और शाऊल से पूछें, "आप कैसा महसूस कर रहे हैं?" आप ऐसी बातें सुन सकते हैं, "सोच रहा हूँ कि परमेश्वर मुझे क्यों भेज रहा है," "आज्ञा मानकर खुश हूँ," और "उत्साहित हूँ कि परमेश्वर क्या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बरनबास और शाऊल अपना काम पूरा करने के बाद यरूशलेम से निकलकर सीरिया के अन्ताकिया लौट आए। यूहन्ना मरकुस उनके साथ जाता है। अन्ताकिया की </w:t>
      </w:r>
      <w:r>
        <w:rPr>
          <w:b/>
          <w:lang w:val="hi_IN" w:bidi="hi_IN"/>
        </w:rPr>
        <w:t>कलीसिया</w:t>
      </w:r>
      <w:r>
        <w:rPr>
          <w:lang w:val="hi_IN" w:bidi="hi_IN"/>
        </w:rPr>
        <w:t xml:space="preserve"> में कुछ </w:t>
      </w:r>
      <w:r>
        <w:rPr>
          <w:b/>
          <w:lang w:val="hi_IN" w:bidi="hi_IN"/>
        </w:rPr>
        <w:t>भविष्यद्वक्ता</w:t>
      </w:r>
      <w:r>
        <w:rPr>
          <w:lang w:val="hi_IN" w:bidi="hi_IN"/>
        </w:rPr>
        <w:t xml:space="preserve"> और </w:t>
      </w:r>
      <w:r>
        <w:rPr>
          <w:b/>
          <w:lang w:val="hi_IN" w:bidi="hi_IN"/>
        </w:rPr>
        <w:t>शिक्षक</w:t>
      </w:r>
      <w:r>
        <w:rPr>
          <w:lang w:val="hi_IN" w:bidi="hi_IN"/>
        </w:rPr>
        <w:t xml:space="preserve"> हैं।</w:t>
      </w:r>
    </w:p>
    <w:p>
      <w:pPr/>
      <w:r>
        <w:rPr>
          <w:lang w:val="hi_IN" w:bidi="hi_IN"/>
        </w:rPr>
      </w:r>
      <w:r>
        <w:rPr>
          <w:b/>
          <w:lang w:val="hi_IN" w:bidi="hi_IN"/>
        </w:rPr>
        <w:t>कलीसिया</w:t>
      </w:r>
      <w:r>
        <w:rPr>
          <w:lang w:val="hi_IN" w:bidi="hi_IN"/>
        </w:rPr>
        <w:t xml:space="preserve"> उन लोगों के समूह को दर्शाता है जो यीशु पर विश्वास करते हैं। कलीसिया के लिए पिछली कहानियों में उपयोग किए गए उसी शब्द का उपयोग करें। </w:t>
      </w:r>
      <w:r>
        <w:rPr>
          <w:b/>
          <w:lang w:val="hi_IN" w:bidi="hi_IN"/>
        </w:rPr>
        <w:t>कलीसिया</w:t>
      </w:r>
      <w:r>
        <w:rPr>
          <w:lang w:val="hi_IN" w:bidi="hi_IN"/>
        </w:rPr>
        <w:t xml:space="preserve"> के बारे में अधिक जानकारी के लिए मुख्य शब्दावली देखें।</w:t>
      </w:r>
    </w:p>
    <w:p>
      <w:pPr/>
      <w:r>
        <w:rPr>
          <w:lang w:val="hi_IN" w:bidi="hi_IN"/>
        </w:rPr>
      </w:r>
      <w:r>
        <w:rPr>
          <w:b/>
          <w:lang w:val="hi_IN" w:bidi="hi_IN"/>
        </w:rPr>
        <w:t>भविष्यद्वक्ता</w:t>
      </w:r>
      <w:r>
        <w:rPr>
          <w:lang w:val="hi_IN" w:bidi="hi_IN"/>
        </w:rPr>
        <w:t xml:space="preserve"> वे लोग हैं जिन्हें पवित्र आत्मा चलाता है ताकि वे समुदाय को उत्साहित करने और सिखाने के लिए यीशु का संदेश दें। हालाँकि कभी-कभी भविष्यद्वक्ता भविष्य की किसी घटना के बारे में बताते हैं, पर यहाँ ऐसा मानने का कोई कारण नहीं है। भविष्यद्वक्ताओं के लिए पिछली कहानियों में उपयोग किए गए उसी शब्द का उपयोग करें। </w:t>
      </w:r>
      <w:r>
        <w:rPr>
          <w:b/>
          <w:lang w:val="hi_IN" w:bidi="hi_IN"/>
        </w:rPr>
        <w:t>भविष्यद्वक्ताओं</w:t>
      </w:r>
      <w:r>
        <w:rPr>
          <w:lang w:val="hi_IN" w:bidi="hi_IN"/>
        </w:rPr>
        <w:t xml:space="preserve"> के बारे में अधिक जानकारी के लिए मुख्य शब्दावली देखें।</w:t>
      </w:r>
    </w:p>
    <w:p>
      <w:pPr/>
      <w:r>
        <w:rPr>
          <w:lang w:val="hi_IN" w:bidi="hi_IN"/>
        </w:rPr>
      </w:r>
      <w:r>
        <w:rPr>
          <w:b/>
          <w:lang w:val="hi_IN" w:bidi="hi_IN"/>
        </w:rPr>
        <w:t>शिक्षक</w:t>
      </w:r>
      <w:r>
        <w:rPr>
          <w:lang w:val="hi_IN" w:bidi="hi_IN"/>
        </w:rPr>
        <w:t xml:space="preserve"> कलीसिया को सिखाते हैं कि यीशु के पीछे कैसे चलें। प्रेरितों के काम में यही एकमात्र समय है जब लूका कलीसिया के अगुवों के रूप में शिक्षकों का उल्लेख करता है। अन्ताकिया की कलीसिया के शिक्षक सम्भवतः नए विश्वासियों को यीशु की शिक्षाओं से परिचित करा रहे थे और मसीह में नया जीवन कैसे जीना है यह सिखा रहे थे।</w:t>
      </w:r>
    </w:p>
    <w:p>
      <w:pPr/>
      <w:r>
        <w:rPr>
          <w:lang w:val="hi_IN" w:bidi="hi_IN"/>
        </w:rPr>
      </w:r>
      <w:r>
        <w:rPr>
          <w:lang w:val="hi_IN" w:bidi="hi_IN"/>
        </w:rPr>
        <w:t xml:space="preserve">भविष्यद्वक्ता और शिक्षक ये थे: बरनबास, शिमोन जिसे नीगर कहा जाता था, कुरेन का लूकियुस, मनाहेम जो </w:t>
      </w:r>
      <w:r>
        <w:rPr>
          <w:b/>
          <w:lang w:val="hi_IN" w:bidi="hi_IN"/>
        </w:rPr>
        <w:t>चतुर्थांश का शासक</w:t>
      </w:r>
      <w:r>
        <w:rPr>
          <w:lang w:val="hi_IN" w:bidi="hi_IN"/>
        </w:rPr>
        <w:t xml:space="preserve"> हेरोदेस और और शाऊल के साथ पला-बढ़ा था।</w:t>
      </w:r>
    </w:p>
    <w:p>
      <w:pPr/>
      <w:r>
        <w:rPr>
          <w:lang w:val="hi_IN" w:bidi="hi_IN"/>
        </w:rPr>
      </w:r>
      <w:r>
        <w:rPr>
          <w:b/>
          <w:lang w:val="hi_IN" w:bidi="hi_IN"/>
        </w:rPr>
        <w:t>चतुर्थांश का शासक</w:t>
      </w:r>
      <w:r>
        <w:rPr>
          <w:lang w:val="hi_IN" w:bidi="hi_IN"/>
        </w:rPr>
        <w:t xml:space="preserve"> वह शासक होता है जिसे राजा से कम अधिकार होता है, जैसे कि एक राजकुमार या राज्यपाल। चतुर्थांश का राजा किसी प्रांत या साम्राज्य के छोटे भाग पर शासन करता है।</w:t>
      </w:r>
    </w:p>
    <w:p>
      <w:pPr/>
      <w:r>
        <w:rPr>
          <w:lang w:val="hi_IN" w:bidi="hi_IN"/>
        </w:rPr>
      </w:r>
      <w:r>
        <w:rPr>
          <w:lang w:val="hi_IN" w:bidi="hi_IN"/>
        </w:rPr>
        <w:t xml:space="preserve">वे लोग, अर्थात् अन्ताकिया की पूरी कलीसिया, </w:t>
      </w:r>
      <w:r>
        <w:rPr>
          <w:b/>
          <w:lang w:val="hi_IN" w:bidi="hi_IN"/>
        </w:rPr>
        <w:t>प्रभु</w:t>
      </w:r>
      <w:r>
        <w:rPr>
          <w:lang w:val="hi_IN" w:bidi="hi_IN"/>
        </w:rPr>
        <w:t xml:space="preserve"> की </w:t>
      </w:r>
      <w:r>
        <w:rPr>
          <w:b/>
          <w:lang w:val="hi_IN" w:bidi="hi_IN"/>
        </w:rPr>
        <w:t>सेवा</w:t>
      </w:r>
      <w:r>
        <w:rPr>
          <w:lang w:val="hi_IN" w:bidi="hi_IN"/>
        </w:rPr>
        <w:t xml:space="preserve"> कर रहे थे और </w:t>
      </w:r>
      <w:r>
        <w:rPr>
          <w:b/>
          <w:lang w:val="hi_IN" w:bidi="hi_IN"/>
        </w:rPr>
        <w:t>उपवास</w:t>
      </w:r>
      <w:r>
        <w:rPr>
          <w:lang w:val="hi_IN" w:bidi="hi_IN"/>
        </w:rPr>
        <w:t xml:space="preserve"> कर रहे थे।</w:t>
      </w:r>
    </w:p>
    <w:p>
      <w:pPr/>
      <w:r>
        <w:rPr>
          <w:lang w:val="hi_IN" w:bidi="hi_IN"/>
        </w:rPr>
      </w:r>
      <w:r>
        <w:rPr>
          <w:b/>
          <w:lang w:val="hi_IN" w:bidi="hi_IN"/>
        </w:rPr>
        <w:t>सेवा</w:t>
      </w:r>
      <w:r>
        <w:rPr>
          <w:lang w:val="hi_IN" w:bidi="hi_IN"/>
        </w:rPr>
        <w:t xml:space="preserve"> करने का अर्थ प्रभु की औपचारिक जिम्मेदारियों में उसकी सेवा करना है। कुछ अनुवाद कहते हैं कि प्रभु की आराधना कर रहे थे।</w:t>
      </w:r>
    </w:p>
    <w:p>
      <w:pPr/>
      <w:r>
        <w:rPr>
          <w:lang w:val="hi_IN" w:bidi="hi_IN"/>
        </w:rPr>
      </w:r>
      <w:r>
        <w:rPr>
          <w:b/>
          <w:lang w:val="hi_IN" w:bidi="hi_IN"/>
        </w:rPr>
        <w:t>प्रभु</w:t>
      </w:r>
      <w:r>
        <w:rPr>
          <w:lang w:val="hi_IN" w:bidi="hi_IN"/>
        </w:rPr>
        <w:t xml:space="preserve"> का अर्थ है स्वामी। कुछ विद्वान सोचते हैं कि इस पाठ में प्रभु यीशु को दर्शाता है, और अन्य सोचते हैं कि प्रभु परमेश्वर को दर्शाता है। प्रभु के लिए पिछली कहानियों में उपयोग किए गए उसी शब्द का उपयोग करें। </w:t>
      </w:r>
      <w:r>
        <w:rPr>
          <w:lang w:val="hi_IN" w:bidi="hi_IN"/>
        </w:rPr>
        <w:t>प्रभु</w:t>
      </w:r>
      <w:r>
        <w:rPr>
          <w:lang w:val="hi_IN" w:bidi="hi_IN"/>
        </w:rPr>
        <w:t xml:space="preserve"> के बारे में अधिक जानकारी के लिए मुख्य शब्दावली देखें।</w:t>
      </w:r>
    </w:p>
    <w:p>
      <w:pPr/>
      <w:r>
        <w:rPr>
          <w:lang w:val="hi_IN" w:bidi="hi_IN"/>
        </w:rPr>
      </w:r>
      <w:r>
        <w:rPr>
          <w:b/>
          <w:lang w:val="hi_IN" w:bidi="hi_IN"/>
        </w:rPr>
        <w:t>उपवास</w:t>
      </w:r>
      <w:r>
        <w:rPr>
          <w:lang w:val="hi_IN" w:bidi="hi_IN"/>
        </w:rPr>
        <w:t xml:space="preserve"> का अर्थ सूर्योदय से सूर्यास्त तक बिना भोजन या पानी के रहना है ताकि परमेश्वर की आराधना की जा सके। यहाँ, वे शायद परमेश्वर से मार्गदर्शन माँगने के लिए उपवास कर रहे थे। उपवास के लिए पिछली कहानियों में उपयोग किए गए उसी शब्द का उपयोग करें। </w:t>
      </w:r>
      <w:r>
        <w:rPr>
          <w:lang w:val="hi_IN" w:bidi="hi_IN"/>
        </w:rPr>
        <w:t>उपवास</w:t>
      </w:r>
      <w:r>
        <w:rPr>
          <w:lang w:val="hi_IN" w:bidi="hi_IN"/>
        </w:rPr>
        <w:t xml:space="preserve"> के बारे में अधिक जानकारी के लिए मुख्य शब्दावली देखें।</w:t>
      </w:r>
    </w:p>
    <w:p>
      <w:pPr/>
      <w:r>
        <w:rPr>
          <w:lang w:val="hi_IN" w:bidi="hi_IN"/>
        </w:rPr>
      </w:r>
      <w:r>
        <w:rPr>
          <w:lang w:val="hi_IN" w:bidi="hi_IN"/>
        </w:rPr>
        <w:t xml:space="preserve">जब वे लोग सेवा कर रहे थे और उपवास कर रहे थे, तब </w:t>
      </w:r>
      <w:r>
        <w:rPr>
          <w:b/>
          <w:lang w:val="hi_IN" w:bidi="hi_IN"/>
        </w:rPr>
        <w:t>पवित्र आत्मा</w:t>
      </w:r>
      <w:r>
        <w:rPr>
          <w:lang w:val="hi_IN" w:bidi="hi_IN"/>
        </w:rPr>
        <w:t xml:space="preserve"> ने कहा। पवित्र आत्मा परमेश्वर का आत्मा है। पवित्र आत्मा परमेश्वर की ओर से बुद्धि, सामर्थ्य, और निर्देश देता है। यहाँ परमेश्वर का आत्मा अन्ताकिया की कलीसिया को ठीक-ठीक बताता है कि क्या करना है। पवित्र आत्मा के लिए पिछली कहानियों में उपयोग किए गए उसी शब्द का उपयोग करें।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पवित्र आत्मा कहता है, "बरनबास और शाऊल को उस काम के लिए अलग करो जिसके लिए मैंने उन्हें बुलाया है।"</w:t>
      </w:r>
      <w:r>
        <w:rPr>
          <w:b/>
          <w:lang w:val="hi_IN" w:bidi="hi_IN"/>
        </w:rPr>
        <w:t>अलग करने</w:t>
      </w:r>
      <w:r>
        <w:rPr>
          <w:lang w:val="hi_IN" w:bidi="hi_IN"/>
        </w:rPr>
        <w:t xml:space="preserve"> का अर्थ किसी को विशेष काम देना या विशेष कार्यों के लिए किसी को नियुक्त करना है।</w:t>
      </w:r>
    </w:p>
    <w:p>
      <w:pPr/>
      <w:r>
        <w:rPr>
          <w:lang w:val="hi_IN" w:bidi="hi_IN"/>
        </w:rPr>
      </w:r>
      <w:r>
        <w:rPr>
          <w:lang w:val="hi_IN" w:bidi="hi_IN"/>
        </w:rPr>
        <w:t xml:space="preserve">भविष्यद्वक्ताओं और शिक्षकों ने, और सम्भव है कि अन्ताकिया की बाकी कलीसिया ने भी, उपवास और प्रार्थना करने के बाद बरनबास और शाऊल पर हाथ रखा। किसी को अलग करने या भेजने के समय उस पर </w:t>
      </w:r>
      <w:r>
        <w:rPr>
          <w:b/>
          <w:lang w:val="hi_IN" w:bidi="hi_IN"/>
        </w:rPr>
        <w:t>हाथ रखना</w:t>
      </w:r>
      <w:r>
        <w:rPr>
          <w:lang w:val="hi_IN" w:bidi="hi_IN"/>
        </w:rPr>
        <w:t xml:space="preserve"> एक प्रतीकात्मक कार्य है। यह स्वीकार करता है कि उस व्यक्ति को परमेश्वर द्वारा एक विशेष कार्य करने के लिए नियुक्त किया गया है। हाथ रखना यह दर्शाता है कि कलीसिया मानती है कि परमेश्वर उन्हें इस काम के लिए सक्षम करेगा, और कलीसिया उन्हें आशीष और मंजूरी देती है। अन्ताकिया की कलीसिया बरनबास और शाऊल को भेजती है, या वे इस मिशन को करने के लिए जाते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13:4–12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13:4–12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बरनबास और शाऊल यूहन्ना मरकुस के साथ यरूशलेम से अन्ताकिया लौट आए। पवित्र आत्मा ने अन्ताकिया की कलीसिया के भविष्यद्वक्ताओं और शिक्षकों से बात की थी। पवित्र आत्मा ने उन्हें एक विशेष काम के लिए भेजने के लिए कहा था। प्रार्थना, उपवास, और बरनबास और शाऊल पर हाथ रखने के बाद, अन्ताकिया की कलीसिया ने उन्हें भेज दिया। यूहन्ना मरकुस उनके साथ गया।</w:t>
      </w:r>
    </w:p>
    <w:p>
      <w:pPr/>
      <w:r>
        <w:rPr>
          <w:lang w:val="hi_IN" w:bidi="hi_IN"/>
        </w:rPr>
      </w:r>
      <w:r>
        <w:rPr>
          <w:lang w:val="hi_IN" w:bidi="hi_IN"/>
        </w:rPr>
        <w:t>पवित्र आत्मा द्वारा बरनबास और शाऊल को अन्ताकिया की कलीसिया से बाहर भेज दिया जाता है। पवित्र आत्मा बरनबास और शाऊल का मार्गदर्शन करता है और उनके कार्यों को निर्देशित करता है। बरनबास और शाऊल अन्ताकिया को छोड़कर पास के तटीय नगर सिलूकिया जाते हैं। सिलूकिया से वे बरनबास के गृहभूमि साइप्रस की ओर गए। लूका ने यह उल्लेख नहीं किया है कि वे वहाँ क्यों गए, लेकिन इसके कई संभावित कारण हैं। साइप्रस मुख्य भूमि के पास है, बहुत से यहूदी वहाँ रहते हैं, बरनबास के पहले से ही वहाँ संबंध हैं, और साइप्रस में पहले से ही यीशु के कुछ अनुयायी हैं। याद रखें कि यरूशलेम में स्तिफनुस को पत्थर मारने के बाद यीशु के कुछ अनुयायी साइप्रस की ओर भाग गए, इसलिए साइप्रस में विश्वासी हैं।</w:t>
      </w:r>
    </w:p>
    <w:p>
      <w:pPr/>
      <w:r>
        <w:rPr>
          <w:lang w:val="hi_IN" w:bidi="hi_IN"/>
        </w:rPr>
      </w:r>
      <w:r>
        <w:rPr>
          <w:lang w:val="hi_IN" w:bidi="hi_IN"/>
        </w:rPr>
        <w:t xml:space="preserve">एक नक्शा दिखाएँ जिसमें </w:t>
      </w:r>
      <w:r>
        <w:rPr>
          <w:lang w:val="hi_IN" w:bidi="hi_IN"/>
        </w:rPr>
        <w:t>अन्ताकिया, सिलूकिया, ओरोन्तेस नदी, साइप्रस और साइप्रस के सलमीस और पाफुस</w:t>
      </w:r>
      <w:r>
        <w:rPr>
          <w:lang w:val="hi_IN" w:bidi="hi_IN"/>
        </w:rPr>
        <w:t xml:space="preserve"> नगर शामिल हैं।</w:t>
      </w:r>
    </w:p>
    <w:p>
      <w:pPr/>
      <w:r>
        <w:rPr>
          <w:lang w:val="hi_IN" w:bidi="hi_IN"/>
        </w:rPr>
      </w:r>
      <w:r>
        <w:rPr>
          <w:lang w:val="hi_IN" w:bidi="hi_IN"/>
        </w:rPr>
        <w:t>बरनबास और शाऊल सलमीस पहुँचते हैं। वे उन लोगों को जो आराधनालयों में इकट्ठा होते हैं, यानी उन भवनों में जहाँ यहूदी आराधना के लिए मिलते हैं, यीशु के बारे में परमेश्वर का वचन सिखाते हैं। क्योंकि पाठ कहता है कि वहाँ एक से अधिक आराधनालय हैं, इसलिए हम अनुमान लगा सकते हैं कि सलमीस में कई यहूदी रहते हैं। पौलुस की मिशनरी यात्राओं के दौरान, जब पौलुस सुसमाचार बाँटने के लिए किसी नए स्थान पर जाता है, तो वह आमतौर पर पहले आराधनालयों में जाता है। एक यहूदी के रूप में, पौलुस आराधनालयों में यहूदियों को यीशु के सुसमाचार का आसानी से परिचय दे सकता है। यूहन्ना मरकुस, बरनबास और शाऊल की मदद करता है।</w:t>
      </w:r>
    </w:p>
    <w:p>
      <w:pPr/>
      <w:r>
        <w:rPr>
          <w:lang w:val="hi_IN" w:bidi="hi_IN"/>
        </w:rPr>
      </w:r>
      <w:r>
        <w:rPr>
          <w:lang w:val="hi_IN" w:bidi="hi_IN"/>
        </w:rPr>
        <w:t>बरनबास और शाऊल द्वीप के पार यात्रा करके साइप्रस की राजधानी पाफुस पहुँचते हैं। बरनबास और शाऊल एक जादूगर, या जादूगर से मिलते हैं, जिसे बार-यीशु कहा जाता है। उस समय, यीशु एक सामान्य यहूदी नाम है। यहाँ जादूगर के लिए जो शब्द प्रयोग किया गया है, वही शब्द मजूसी के लिए भी प्रयोग किया गया है, अर्थात वे बुद्धिमान लोग जो यीशु के जन्म के बाद तारे का पीछा करते हुए उसे देखने आए थे। जादूगर आमतौर पर पूर्वी बुद्धिमान पुरुष, याजक या ज्योतिषी होते हैं जो जादू की कला का अभ्यास करते हैं और सपनों की व्याख्या करते हैं। यहूदी और गैर-यहूदी दोनों ने जादूगर होने का दावा किया। हालाँकि, "जादूगर" उस धोखेबाज़ को भी दर्शाता है जो झूठी शक्तियों का दावा करता है। लूका हमें बताता है कि बार-यीशु एक झूठा भविष्यद्वक्ता है। बार-यीशु दावा करता है कि उसके संदेश परमेश्वर की ओर से हैं, लेकिन उसके संदेश परमेश्वर की ओर से नहीं हैं। झूठे भविष्यद्वक्ता यीशु की सच्चाई का विरोध करते हैं। बार-यीशु का यूनानी नाम एलीमास है, जिसका अर्थ शायद जादूगर शब्द के समान है।</w:t>
      </w:r>
    </w:p>
    <w:p>
      <w:pPr/>
      <w:r>
        <w:rPr>
          <w:lang w:val="hi_IN" w:bidi="hi_IN"/>
        </w:rPr>
      </w:r>
      <w:r>
        <w:rPr>
          <w:lang w:val="hi_IN" w:bidi="hi_IN"/>
        </w:rPr>
        <w:t>आपके समुदाय में, किस प्रकार के लोग झूठी शक्तियाँ रखने का दावा करते हैं? झूठी शक्तियाँ रखने का दावा करने वाले लोग किस प्रकार के काम करते हैं? आपके समुदाय के लोग उन लोगों को कैसे प्रतिक्रिया देते हैं जो झूठी शक्तियाँ रखने का दावा करते हैं?</w:t>
      </w:r>
    </w:p>
    <w:p>
      <w:pPr/>
      <w:r>
        <w:rPr>
          <w:lang w:val="hi_IN" w:bidi="hi_IN"/>
        </w:rPr>
      </w:r>
      <w:r>
        <w:rPr>
          <w:lang w:val="hi_IN" w:bidi="hi_IN"/>
        </w:rPr>
        <w:t>एलीमास रोमी सूबेदार, अर्थात राज्यपाल, के साथ है। कुछ विद्वान मानते हैं कि इसका अर्थ है कि एलीमास और राज्यपाल दोस्त थे, और अन्य मानते हैं कि एलीमास ने राज्यपाल के लिए काम किया था। रोमी लोग नियमित रूप से भविष्यवक्ताओं से सलाह लेते थे, अर्थात उन लोगों से जो भविष्य बताने का दावा करते थे। वे भविष्यवक्ताओं की कही बातों पर विश्वास करते थे। रोमी लोग मानते थे कि इस जानकारी का उपयोग लोगों पर नियंत्रण बनाए रखने में मदद के लिए किया जा सकता है। साइप्रस का राज्यपाल सिरगियुस पौलुस है, जो एक रोमी है, और लूका उसे बुद्धिमान कहता है। इसका अर्थ है कि सिरगियुस बातों को अच्छी तरह से समझता है और पहचानता है कि क्या महत्वपूर्ण है।</w:t>
      </w:r>
    </w:p>
    <w:p>
      <w:pPr/>
      <w:r>
        <w:rPr>
          <w:lang w:val="hi_IN" w:bidi="hi_IN"/>
        </w:rPr>
      </w:r>
      <w:r>
        <w:rPr>
          <w:lang w:val="hi_IN" w:bidi="hi_IN"/>
        </w:rPr>
        <w:t>आपके समुदाय के लोग किन कारणों से यह जानना चाहते हैं कि भविष्य में क्या होगा? आपकी संस्कृति में, लोग क्या करते हैं यदि वे यह जानना चाहते हैं कि भविष्य में क्या होगा?</w:t>
      </w:r>
    </w:p>
    <w:p>
      <w:pPr/>
      <w:r>
        <w:rPr>
          <w:lang w:val="hi_IN" w:bidi="hi_IN"/>
        </w:rPr>
      </w:r>
      <w:r>
        <w:rPr>
          <w:lang w:val="hi_IN" w:bidi="hi_IN"/>
        </w:rPr>
        <w:t>सिरगियुस बरनबास और शाऊल को अपने दरबार में बुलाता है वह परमेश्वर का वचन सुनना चाहता है। यह संभव है कि सिरगियुस ने सुना है कि बरनबास और शाऊल परमेश्वर का एक संदेश प्रचार कर रहे हैं। बरनबास और शाऊल सिरगियुस के पास जाते हैं और उसे यीशु के बारे में परमेश्वर का संदेश बताते हैं। एलीमास बरनबास और शाऊल का अपने वचनों और कार्यों से विरोध करता है। एलीमास राज्यपाल को यीशु पर विश्वास करने से रोकने की कोशिश करता है। एलीमास शायद यह एहसास करता है कि यदि सिरगियुस विश्वास करता है, तो एलीमास राज्यपाल के पास अपना महत्वपूर्ण पद खो देगा।</w:t>
      </w:r>
    </w:p>
    <w:p>
      <w:pPr/>
      <w:r>
        <w:rPr>
          <w:lang w:val="hi_IN" w:bidi="hi_IN"/>
        </w:rPr>
      </w:r>
      <w:r>
        <w:rPr>
          <w:lang w:val="hi_IN" w:bidi="hi_IN"/>
        </w:rPr>
        <w:t>इस बिंदु पर लूका शाऊल का रोमी नाम पौलुस प्रस्तुत करता है। प्रेरितों के काम की बाकी पुस्तक में लूका रोमी नाम पौलुस का ही प्रयोग करता है, जब तक कि पौलुस के पहले के जीवन का कोई संदर्भ न हो। लूका यहाँ रोमी नाम का परिचय दे सकता है क्योंकि पौलुस गैर-यहूदियों को अधिक प्रचार करना शुरू करता है। लूका यहाँ परिवर्तन भी कर सकता है क्योंकि पौलुस लूका के लेखन में अधिक केंद्रीय भूमिका निभाता है। पहले, जब लूका ने शाऊल लिखा, तो शाऊल का नाम दूसरे स्थान पर आता था: "बरनबास और शाऊल"। लूका के पौलुस का उपयोग करना शुरू करने के बाद, पौलुस का नाम पहले आता है, जैसे "पौलुस और उसके साथी" या "पौलुस और बरनबास।" पौलुस मुख्य पात्र बन जाता है।</w:t>
      </w:r>
    </w:p>
    <w:p>
      <w:pPr/>
      <w:r>
        <w:rPr>
          <w:lang w:val="hi_IN" w:bidi="hi_IN"/>
        </w:rPr>
      </w:r>
      <w:r>
        <w:rPr>
          <w:lang w:val="hi_IN" w:bidi="hi_IN"/>
        </w:rPr>
        <w:t>किसी समय के बारे में बात करें जब किसी कहानी के किसी व्यक्ति या पात्र ने अपना नाम बदल दिया, या किसी और ने उसके लिए अपना नाम बदल दिया। क्या हुआ था? उनका नाम क्यों बदल गया? उन्होंने परिवर्तन का कारण बनने के लिए क्या किया?</w:t>
      </w:r>
    </w:p>
    <w:p>
      <w:pPr/>
      <w:r>
        <w:rPr>
          <w:lang w:val="hi_IN" w:bidi="hi_IN"/>
        </w:rPr>
      </w:r>
      <w:r>
        <w:rPr>
          <w:lang w:val="hi_IN" w:bidi="hi_IN"/>
        </w:rPr>
        <w:t>पौलुस पवित्र आत्मा से भरा है क्योंकि उसने अपने पापों से मन मोड़ लिया और यीशु में विश्वास करके परमेश्वर की ओर मुड़ गया। परमेश्वर का आत्मा पौलुस को इस बात में मार्गदर्शन करता है कि उसे क्या करना और क्या कहना है। हालाँकि, इस समय पवित्र आत्मा पौलुस को एक शक्तिशाली, विशेष तरीके से भरता है। पौलुस एलीमास को सीधे देखता है और प्रकट करता है कि वह वास्तव में किस प्रकार का व्यक्ति है। एलीमास शैतान का एक पुत्र है। एलीमास शैतान की वास्तविक संतान नहीं है, लेकिन वह शैतान के समान है। शैतान परमेश्वर के काम का विरोध करता है, जैसे एलीमास करता है। "शैतान का पुत्र" उसके यहूदी नाम, बार-यीशु के अर्थ के विपरीत है, जिसका अर्थ है उद्धारकर्ता का पुत्र। एलीमास सभी धार्मिकता का शत्रु है, जिसका अर्थ है कि वह हर अच्छा, सही और सच का सक्रिय रूप से विरोध करता है। एलीमास सभी प्रकार के कपट और धोखेबाजी से भरा हुआ है। इसका अर्थ है कि वह लोगों से हानिकारक तरीके से झूठ बोलता है और दूसरों को नुकसान पहुँचाने या गुमराह करने के बेईमान तरीकों का उपयोग करता है, जैसे कि सिरगियुस को झूठे दावों से धोखा देना ताकि सिरगियुस यीशु पर विश्वास न करे। एलीमास हमेशा परमेश्वर की सच्चाइयों को झूठ में बदलने की कोशिश कर रहा है।</w:t>
      </w:r>
    </w:p>
    <w:p>
      <w:pPr/>
      <w:r>
        <w:rPr>
          <w:lang w:val="hi_IN" w:bidi="hi_IN"/>
        </w:rPr>
      </w:r>
      <w:r>
        <w:rPr>
          <w:lang w:val="hi_IN" w:bidi="hi_IN"/>
        </w:rPr>
        <w:t>पौलुस एलीमास से कहता है कि प्रभु का हाथ उसके विरुद्ध है। प्रभु का हाथ परमेश्वर की शक्ति का वर्णन करने का एक तरीका है, लेकिन यहाँ यह प्रभु की न्याय करने और दण्ड देने की शक्ति को दर्शाता है। प्रभु एलीमास को तुरन्त बुरी तरह से दण्ड देने वाला है। पौलुस कहता है कि परमेश्वर एलीमास को अंधा करने वाला है। परमेश्वर यह तय करेगा कि एलीमास कब तक अंधा रहेगा। पौलुस कहता है कि एलीमास सूरज की रोशनी को नहीं देखेगा, जिसका अर्थ है कि वह पूरी तरह से अंधा होगा। जैसे ही पौलुस यह कहता है, एलीमास अंधा हो जाता है। चूँकि लूका एक चिकित्सक है, इसलिए वह आँखों के रोगों के लिए चिकित्सा शब्द "धुंधलापन" का उपयोग करके अंधापन का वर्णन करता है। फिर वह कहता है कि एलीमास की आँखों पर "अंधेरा" छा गया। एलीमास अपना रास्ता महसूस करता है, अपनी अगुवाई करने के लिए किसी की तलाश करता है। सिरगियुस पौलुस के वचन सुनता है और एलीमास को अंधा होता हुआ देखता है। सिरगियुस, एक महत्वपूर्ण रोमी अधिकारी, यीशु पर विश्वास करता है। सिरगियुस यीशु की शिक्षा से आश्चर्यचकित है।</w:t>
      </w:r>
    </w:p>
    <w:p>
      <w:pPr/>
      <w:r>
        <w:rPr>
          <w:lang w:val="hi_IN" w:bidi="hi_IN"/>
        </w:rPr>
      </w:r>
      <w:r>
        <w:rPr>
          <w:lang w:val="hi_IN" w:bidi="hi_IN"/>
        </w:rPr>
        <w:t>अपनी संस्कृति में, आप किसी ऐसे व्यक्ति का वर्णन कैसे करते हैं जो अंधा है? अंधे लोग कैसे घूमते हैं, या जानते हैं कि कहाँ जाना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छ: दृश्य हैं।</w:t>
      </w:r>
    </w:p>
    <w:p>
      <w:pPr/>
      <w:r>
        <w:rPr>
          <w:lang w:val="hi_IN" w:bidi="hi_IN"/>
        </w:rPr>
      </w:r>
      <w:r>
        <w:rPr>
          <w:b/>
          <w:lang w:val="hi_IN" w:bidi="hi_IN"/>
        </w:rPr>
        <w:t>पहला दृश्य:</w:t>
      </w:r>
      <w:r>
        <w:rPr>
          <w:lang w:val="hi_IN" w:bidi="hi_IN"/>
        </w:rPr>
        <w:t xml:space="preserve"> पवित्र आत्मा बरनबास और शाऊल को भेजता है। वे यूहन्ना मरकुस के साथ अन्ताकिया से निकलते हैं और तटीय नगर सिलूकिया जाते हैं।</w:t>
      </w:r>
    </w:p>
    <w:p>
      <w:pPr/>
      <w:r>
        <w:rPr>
          <w:lang w:val="hi_IN" w:bidi="hi_IN"/>
        </w:rPr>
      </w:r>
      <w:r>
        <w:rPr>
          <w:b/>
          <w:lang w:val="hi_IN" w:bidi="hi_IN"/>
        </w:rPr>
        <w:t>दूसरा दृश्य:</w:t>
      </w:r>
      <w:r>
        <w:rPr>
          <w:lang w:val="hi_IN" w:bidi="hi_IN"/>
        </w:rPr>
        <w:t xml:space="preserve"> वे सिलूकिया से साइप्रस की ओर जाते हैं।</w:t>
      </w:r>
    </w:p>
    <w:p>
      <w:pPr/>
      <w:r>
        <w:rPr>
          <w:lang w:val="hi_IN" w:bidi="hi_IN"/>
        </w:rPr>
      </w:r>
      <w:r>
        <w:rPr>
          <w:b/>
          <w:lang w:val="hi_IN" w:bidi="hi_IN"/>
        </w:rPr>
        <w:t>तीसरा दृश्य:</w:t>
      </w:r>
      <w:r>
        <w:rPr>
          <w:lang w:val="hi_IN" w:bidi="hi_IN"/>
        </w:rPr>
        <w:t xml:space="preserve"> वे साइप्रस के पूर्वी तट पर सलमीस में उतरते हैं। बरनबास और शाऊल यहूदी आराधनालयों में सिखाते हैं। यूहन्ना मरकुस उनकी मदद करता है।</w:t>
      </w:r>
    </w:p>
    <w:p>
      <w:pPr/>
      <w:r>
        <w:rPr>
          <w:lang w:val="hi_IN" w:bidi="hi_IN"/>
        </w:rPr>
      </w:r>
      <w:r>
        <w:rPr>
          <w:b/>
          <w:lang w:val="hi_IN" w:bidi="hi_IN"/>
        </w:rPr>
        <w:t>चौथा दृश्य:</w:t>
      </w:r>
      <w:r>
        <w:rPr>
          <w:lang w:val="hi_IN" w:bidi="hi_IN"/>
        </w:rPr>
        <w:t xml:space="preserve"> बरनबास, शाऊल और यूहन्ना मरकुस साइप्रस के द्वीप में यात्रा करते हैं।</w:t>
      </w:r>
    </w:p>
    <w:p>
      <w:pPr/>
      <w:r>
        <w:rPr>
          <w:lang w:val="hi_IN" w:bidi="hi_IN"/>
        </w:rPr>
      </w:r>
      <w:r>
        <w:rPr>
          <w:b/>
          <w:lang w:val="hi_IN" w:bidi="hi_IN"/>
        </w:rPr>
        <w:t>पाँचवाँ दृश्य:</w:t>
      </w:r>
      <w:r>
        <w:rPr>
          <w:lang w:val="hi_IN" w:bidi="hi_IN"/>
        </w:rPr>
        <w:t xml:space="preserve"> वे पाफुस पहुँचते हैं, जहाँ रोमी साइप्रस पर शासन करते हैं। सिरगियुस पौलुस वहाँ रोमी राज्यपाल है। सिरगियुस बरनबास और शाऊल से परमेश्वर का वचन सुनने की इच्छा करता है।</w:t>
      </w:r>
    </w:p>
    <w:p>
      <w:pPr/>
      <w:r>
        <w:rPr>
          <w:lang w:val="hi_IN" w:bidi="hi_IN"/>
        </w:rPr>
      </w:r>
      <w:r>
        <w:rPr>
          <w:b/>
          <w:lang w:val="hi_IN" w:bidi="hi_IN"/>
        </w:rPr>
        <w:t>छठा दृश्य:</w:t>
      </w:r>
      <w:r>
        <w:rPr>
          <w:lang w:val="hi_IN" w:bidi="hi_IN"/>
        </w:rPr>
        <w:t xml:space="preserve"> बरनबास और शाऊल सिरगियुस से बात करने जाते हैं। बार-यीशु, जिसे एलीमास भी कहा जाता है, सिरगियुस के साथ वहाँ है। एलीमास एक जादूगर और झूठा यहूदी भविष्यद्वक्ता है। एलीमास बरनबास और शाऊल का विरोध करता है और सिरगियुस से कहता है कि वह उनकी बात न सुने। शाऊल, जिसे पौलुस भी कहा जाता है, पवित्र आत्मा से भरकर एलीमास को डाँटता है और उससे कहता है कि वह कुछ समय के लिए अंधा हो जाएगा। तुरन्त एलीमास अंधा हो जाता है। एलीमास किसी से अपने हाथ पकड़कर उसे ले चलने के लिए कहता है। सिरगियुस इसे देखता है और यीशु पर विश्वास करता है। सिरगियुस प्रभु की शिक्षा से आश्चर्यचकित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 जिसे पौलुस भी कहा जाता है</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बार-यीशु, जिसे जादूगर एलीमास भी कहा जाता है</w:t>
      </w:r>
    </w:p>
    <w:p>
      <w:pPr>
        <w:pStyle w:val="ListBullet"/>
        <w:spacing w:line="240" w:lineRule="auto"/>
        <w:ind w:left="720"/>
      </w:pPr>
      <w:r>
        <w:rPr>
          <w:lang w:val="hi_IN" w:bidi="hi_IN"/>
        </w:rPr>
      </w:r>
      <w:r>
        <w:rPr>
          <w:lang w:val="hi_IN" w:bidi="hi_IN"/>
        </w:rPr>
        <w:t>सिरगियुस पौलुस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अन्ताकिया में शुरू होती है, जहाँ बरनबास और शाऊल को पवित्र आत्मा ने अन्ताकिया की कलीसिया के द्वारा भेजा। पवित्र आत्मा के पास उनके लिए करने का काम है। कहानी में आगे चलकर हम जानते हैं कि यूहन्ना मरकुस बरनबास और शाऊल के साथ जाता है।</w:t>
      </w:r>
    </w:p>
    <w:p>
      <w:pPr/>
      <w:r>
        <w:rPr>
          <w:lang w:val="hi_IN" w:bidi="hi_IN"/>
        </w:rPr>
      </w:r>
      <w:r>
        <w:rPr>
          <w:lang w:val="hi_IN" w:bidi="hi_IN"/>
        </w:rPr>
        <w:t>पवित्र आत्मा की अगुवाई में बरनबास और शाऊल अन्ताकिया से सिलूकिया जाते हैं। अन्ताकिया ऊँचाई पर स्थित है, इसलिए वे नीचे उतरकर तटीय नगर सिलूकिया की यात्रा करते हैं। सिलूकिया उस स्थान से लगभग आठ किलोमीटर उत्तर में है जहाँ ओरोन्तेस नदी भूमध्य सागर से मिलती है। फिर वे भूमध्य सागर में स्थित साइप्रस के द्वीप की ओर लगभग 1,261 किलोमीटर पश्चिम की ओर गए। साइप्रस एक रोमी प्रान्त है जिस पर एक सूबेदार, या राज्यपाल शासन करता है। बरनबास और शाऊल साइप्रस के पूर्वी तट पर मुख्य बंदरगाह शहर सलमीस पहुँचते हैं।</w:t>
      </w:r>
    </w:p>
    <w:p>
      <w:pPr/>
      <w:r>
        <w:rPr>
          <w:lang w:val="hi_IN" w:bidi="hi_IN"/>
        </w:rPr>
      </w:r>
      <w:r>
        <w:rPr>
          <w:lang w:val="hi_IN" w:bidi="hi_IN"/>
        </w:rPr>
        <w:t>बरनबास और शाऊल द्वीप के दूसरी ओर पाफुस जाते हैं। पाफुस साइप्रस का सरकारी केंद्र है। राज्यपाल पाफुस में रहता है।</w:t>
      </w:r>
    </w:p>
    <w:p>
      <w:pPr/>
      <w:r>
        <w:rPr>
          <w:lang w:val="hi_IN" w:bidi="hi_IN"/>
        </w:rPr>
      </w:r>
      <w:r>
        <w:rPr>
          <w:lang w:val="hi_IN" w:bidi="hi_IN"/>
        </w:rPr>
        <w:t>यह ध्यान देना महत्वपूर्ण है कि इस पाठ का कालक्रम भ्रमित करने वाला हो सकता है। यह कहता है कि जब बरनबास और शाऊल पाफुस जाते हैं तो उन्हें एक जादूगर मिलता है। यहाँ “पाना” या “मिलना” का अर्थ है संयोग से मिल जाना। वे एलीमास से इसलिए मिलते हैं, या उसे पाते हैं, क्योंकि एलीमास सरगियुस पौलुस के साथ था, और सिरगियुस पौलुस ने पहले ही बरनबास और पौलुस को बुलाया था। इस प्रकार पहले सिरगियुस पौलुस बरनबास और शाऊल को बुलाता है, ताकि परमेश्वर का वचन सुने। इसके बाद, बरनबास और शाऊल दरबार में सिरगियुस के पास आते हैं। एलीमास सिरगियुस के साथ वहाँ है। फिर बरनबास और शाऊल एलीमास से मिलते हैं।</w:t>
      </w:r>
    </w:p>
    <w:p>
      <w:pPr/>
      <w:r>
        <w:rPr>
          <w:lang w:val="hi_IN" w:bidi="hi_IN"/>
        </w:rPr>
      </w:r>
      <w:r>
        <w:rPr>
          <w:lang w:val="hi_IN" w:bidi="hi_IN"/>
        </w:rPr>
        <w:t>जब बरनबास और शाऊल एलीमास से मिले, तब पवित्र आत्मा ने शाऊल को नियंत्रित किया। शाऊल एलीमास को डाँटने के लिए उसकी ओर सीधे देखता है। यह ध्यान देने योग्य है कि इसी क्षण से लूका शाऊल के रोमी नाम पौलुस का प्रयोग करना शुरू करता है। यूनानी भाषा में पौलुस की डाँट एक छोटे शब्द से शुरू होती है, जैसे “ओ!” जो उसके बाद आने वाले शब्दों पर विशेष ज़ोर देता है। कुछ अनुवादों ने ज़ोर देने के लिए पौलुस के शब्दों के क्रम को भी बदल दिया है। सबसे कठोर भाग, “तू शैतान की सन्तान!” कभी-कभी इसे पहले रखा जाता है।</w:t>
      </w:r>
    </w:p>
    <w:p>
      <w:pPr/>
      <w:r>
        <w:rPr>
          <w:lang w:val="hi_IN" w:bidi="hi_IN"/>
        </w:rPr>
      </w:r>
      <w:r>
        <w:rPr>
          <w:lang w:val="hi_IN" w:bidi="hi_IN"/>
        </w:rPr>
        <w:t>अपनी भाषा में, आप किसी कथन को उत्साह और जोर के साथ शुरू करने के लिए किस शब्द का उपयोग करते हैं? कहानियों या उद्धरण के महत्वपूर्ण भागों पर कैसे जोर दिया जाता है?</w:t>
      </w:r>
    </w:p>
    <w:p>
      <w:pPr/>
      <w:r>
        <w:rPr>
          <w:lang w:val="hi_IN" w:bidi="hi_IN"/>
        </w:rPr>
      </w:r>
      <w:r>
        <w:rPr>
          <w:lang w:val="hi_IN" w:bidi="hi_IN"/>
        </w:rPr>
        <w:t>यह ध्यान देना महत्वपूर्ण है कि पौलुस एलीमास से एक प्रश्न पूछता है जिसके उत्तर की आवश्यकता नहीं है। क्या तू प्रभु के सीधे मार्गों को बिगाड़ना, या टेढ़ा करना, बंद नहीं करेगा? प्रभु के सही मार्गों को बिगाड़ने का अर्थ यह है कि एलीमास परमेश्वर के बारे में जो सत्य था उसे असत्य में बदलने की कोशिश कर रहा था। कुछ अनुवाद पौलुस के प्रश्न को एक कथन में बदल देते हैं ताकि उसके अर्थ को और स्पष्ट किया जा सके।</w:t>
      </w:r>
    </w:p>
    <w:p>
      <w:pPr/>
      <w:r>
        <w:rPr>
          <w:lang w:val="hi_IN" w:bidi="hi_IN"/>
        </w:rPr>
      </w:r>
      <w:r>
        <w:rPr>
          <w:lang w:val="hi_IN" w:bidi="hi_IN"/>
        </w:rPr>
        <w:t>यह ध्यान देने योग्य है कि जब पौलुस एलीमास से कहता है, “अब देख, प्रभु का हाथ तेरे विरुद्ध है,” तब संक्रमण शब्द “अब” का विशेष महत्व है। यूनानी भाषा में यह वाक्यांश कुछ ऐसे शुरू होता है, "देखो!" या "देख!" जो “अब” और बाकी वाक्यांश पर जोर देता है। पौलुस एलिमास को डाँटते हुए इसे यीशु से तत्काल न्याय और जोर देने के साथ समाप्त करता है, जिसे वह प्रभु कहता है। तुरन्त, एलीमास अंधा हो जाता है।</w:t>
      </w:r>
    </w:p>
    <w:p>
      <w:pPr/>
      <w:r>
        <w:rPr>
          <w:lang w:val="hi_IN" w:bidi="hi_IN"/>
        </w:rPr>
      </w:r>
      <w:r>
        <w:rPr>
          <w:lang w:val="hi_IN" w:bidi="hi_IN"/>
        </w:rPr>
        <w:t>सिरगियुस प्रभु की शिक्षा से आश्चर्यचकित है, इसे समझने के दो तरीके हैं। अधिकांश विद्वानों का मानना है कि सिरगियुस पौलुस और बरनबास की प्रभु की शिक्षा पर आश्चर्य व्यक्त करता है। कुछ विद्वान सोचते हैं कि सिरगियुस प्रभु यीशु पर विश्वास करता है क्योंकि वह शिक्षा से आश्चर्यचकित है। प्रभु की शिक्षा के प्रति सिरगियुस के आश्चर्यचकित होने का सामान्य तरीके से वर्णन करना महत्वपूर्ण है, न कि सिरगियुस के विश्वास के कारण के रूप में।</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शाऊल, जिसे पौलुस भी कहा जाता है</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बार-यीशु, जिसे जादूगर एलीमास भी कहा जाता है</w:t>
      </w:r>
    </w:p>
    <w:p>
      <w:pPr>
        <w:pStyle w:val="ListBullet"/>
        <w:spacing w:line="240" w:lineRule="auto"/>
        <w:ind w:left="720"/>
      </w:pPr>
      <w:r>
        <w:rPr>
          <w:lang w:val="hi_IN" w:bidi="hi_IN"/>
        </w:rPr>
      </w:r>
      <w:r>
        <w:rPr>
          <w:lang w:val="hi_IN" w:bidi="hi_IN"/>
        </w:rPr>
        <w:t>सिरगियुस पौलुस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पवित्र आत्मा द्वारा बरनबास और शाऊल को अन्ताकिया की कलीसिया से बाहर भेज दिया जाता है। यूहन्ना मरकुस उनके साथ जाता है। वे सिलूकिया जाते हैं और जहाज से साइप्रस की ओर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बरनबास, शाऊल और यूहन्ना मरकुस का किरदार निभाने वाले कलाकारों से पूछें, "आप कैसा महसूस कर रहे हैं?" आप ऐसी बातें सुन सकते हैं, “यह देखने के लिए उत्साहित हूँ कि परमेश्वर कैसे काम करेगा,” “अन्ताकिया को छोड़कर दुखी हूँ,” और “सुसमाचार बाँटने के लिए तैयार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वे सलमीस पहुँचते हैं, वे यहूदी उपासना स्थलों में जाते हैं और यीशु के बारे में परमेश्वर का वचन प्रचार करते हैं। यूहन्ना मरकुस उनकी मदद करता है। फिर वे साइप्रस के द्वीप को पार करके पाफुस नगर की यात्रा करते हैं। बुद्धिमान राज्यपाल सिरगियुस पौलुस बरनबास और शाऊल को बुलाता है क्योंकि वह परमेश्वर का वचन सुनना चाहता है। जब बरनबास और शाऊल पहुँचते हैं, तो वे एक जादूगर से मिलते हैं जो राज्यपाल के साथ है। जादूगर एक यहूदी झूठा भविष्यद्वक्ता है जिसका नाम बार-यीशु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बार-यीशु का किरदार निभाने वाले अभिनेता से पूछें, "आप कैसा महसूस कर रहे हैं?" आप ऐसी बातें सुन सकते हैं, "चिंतित हूँ," "निराश हूँ" और "डरा हुआ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एलीमास बरनबास और शाऊल का विरोध करता है और राज्यपाल को यीशु पर विश्वास करने से रोकने की कोशिश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सिरगियुस का किरदार निभाने वाले अभिनेता से पूछें, "आप कैसा महसूस कर रहे हैं?" आप ऐसी बातें सुन सकते हैं, "मैं सोच रहा हूँ कि एलीमास बरनबास और शाऊल का विरोध क्यों कर रहा है," "सच्चाई के बारे में विवाद है," और "मैं और सुनने में रुचि रखता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शाऊल, जिसका रोमी नाम पौलुस है, पवित्र आत्मा से भरा है। पौलुस सीधे एलीमास को देखता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पवित्र आत्मा का किरदार निभाने वाले अभिनेता से पूछें, "आप कैसा महसूस कर रहे हैं?" आप ऐसी बातें सुन सकते हैं, “बुराई पर विजय,” “पौलुस के माध्यम से बोलने का आनंद है,” और “परमेश्वर की महिमा को प्रकट होने की लालसा है।”</w:t>
      </w:r>
    </w:p>
    <w:p>
      <w:pPr/>
      <w:r>
        <w:rPr>
          <w:lang w:val="hi_IN" w:bidi="hi_IN"/>
        </w:rPr>
      </w:r>
      <w:r>
        <w:rPr>
          <w:lang w:val="hi_IN" w:bidi="hi_IN"/>
        </w:rPr>
        <w:t>पौलुस कहता है, "तुम सारे धोखे और छल से भरे हुए हो। तू शैतान की सन्तान है! तू उस सब भलाई का शत्रु है! क्या तू प्रभु के सही मार्गों को झूठा बताना कभी बंद नहीं करेगा? देखो! अब प्रभु का हाथ तुझ पर पड़ा है। तू कुछ समय के लिए अंधा रहेगा। तू सूरज की रोशनी को भी नहीं देख सकेगा।"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“सच बोलने के लिए दृढ़ हूँ,” “पवित्र आत्मा में दृढ़,” और “एलीमास के झूठ को चुप कराने के लिए तैयार हूँ।”</w:t>
      </w:r>
    </w:p>
    <w:p>
      <w:pPr/>
      <w:r>
        <w:rPr>
          <w:lang w:val="hi_IN" w:bidi="hi_IN"/>
        </w:rPr>
      </w:r>
      <w:r>
        <w:rPr>
          <w:lang w:val="hi_IN" w:bidi="hi_IN"/>
        </w:rPr>
        <w:t>तुरन्त एलीमास की आँखों पर धुँध और अंधकार आ गया। वह अंधा हो जाता है। एलीमास अपना रास्ता महसूस करता है, अपनी अगुवाई करने के लिए किसी की तलाश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एलीमास का किरदार निभाने वाले अभिनेता से पूछें, "आप कैसा महसूस कर रहे हैं?" आप ऐसी बातें सुन सकते हैं, "डरा हुआ हूँ," "उलझन में हूँ," और "सोच रहा हूँ कि यह कब तक रहेगा।"</w:t>
      </w:r>
    </w:p>
    <w:p>
      <w:pPr/>
      <w:r>
        <w:rPr>
          <w:lang w:val="hi_IN" w:bidi="hi_IN"/>
        </w:rPr>
      </w:r>
      <w:r>
        <w:rPr>
          <w:lang w:val="hi_IN" w:bidi="hi_IN"/>
        </w:rPr>
        <w:t>जब राज्यपाल देखता है कि क्या हुआ है, तो वह विश्वास करता है। सिरगियुस प्रभु यीशु के बारे में शिक्षा से आश्चर्यचकित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सिरगियुस का किरदार निभाने वाले अभिनेता से पूछें, "आप कैसा महसूस कर रहे हैं?" आप ऐसी बातें सुन सकते हैं, "पूर्ण हूँ," "आनन्दित परमेश्वर ने सच्चाई को स्पष्ट कर दिया है," और "यीशु के प्रेम को गले लगाने के लिए तैयार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बरनाबास और शाऊल पवित्र आत्मा के द्वारा भेजे गए।</w:t>
      </w:r>
      <w:r>
        <w:rPr>
          <w:b/>
          <w:lang w:val="hi_IN" w:bidi="hi_IN"/>
        </w:rPr>
        <w:t>पवित्र आत्मा</w:t>
      </w:r>
      <w:r>
        <w:rPr>
          <w:lang w:val="hi_IN" w:bidi="hi_IN"/>
        </w:rPr>
        <w:t xml:space="preserve"> वह सामर्थ्य या अधिकार है जो परमेश्वर किसी को असाधारण काम करने के लिए देता है। परमेश्वर का आत्मा यीशु के सभी अनुयायियों में रहता है और उन्हें कई अलग-अलग तरीकों से मार्गदर्शन करता है। परमेश्वर के आत्मा ने अन्ताकिया की कलीसिया को बरनबास और शाऊल को भेजने के लिए निर्देश दिया। </w:t>
      </w:r>
      <w:r>
        <w:rPr>
          <w:lang w:val="hi_IN" w:bidi="hi_IN"/>
        </w:rPr>
        <w:t>पवित्र आत्मा</w:t>
      </w:r>
      <w:r>
        <w:rPr>
          <w:lang w:val="hi_IN" w:bidi="hi_IN"/>
        </w:rPr>
        <w:t xml:space="preserve"> के बारे में अधिक जानकारी के लिए मुख्य शब्दावली देखें। पवित्र आत्मा के लिए पिछली कहानियों में उपयोग किए गए उसी शब्द का उपयोग करें।</w:t>
      </w:r>
    </w:p>
    <w:p>
      <w:pPr/>
      <w:r>
        <w:rPr>
          <w:lang w:val="hi_IN" w:bidi="hi_IN"/>
        </w:rPr>
      </w:r>
      <w:r>
        <w:rPr>
          <w:lang w:val="hi_IN" w:bidi="hi_IN"/>
        </w:rPr>
        <w:t xml:space="preserve">बरनबास और शाऊल सिलूकिया जाते हैं और जहाज से साइप्रस जाते हैं। जब वे सलमीस पहुँचते हैं, तो वे यहूदी आराधनालयों में परमेश्वर का वचन प्रचार करते हैं। </w:t>
      </w:r>
      <w:r>
        <w:rPr>
          <w:b/>
          <w:lang w:val="hi_IN" w:bidi="hi_IN"/>
        </w:rPr>
        <w:t>आराधनालय</w:t>
      </w:r>
      <w:r>
        <w:rPr>
          <w:lang w:val="hi_IN" w:bidi="hi_IN"/>
        </w:rPr>
        <w:t xml:space="preserve"> वे इमारतें हैं जहाँ यहूदी लोग परमेश्वर की आराधना करने के लिए इकट्ठा होते हैं। आराधनालय के लिए पिछली कहानियों में उपयोग किए गए उसी शब्द का उपयोग करें। </w:t>
      </w:r>
      <w:r>
        <w:rPr>
          <w:lang w:val="hi_IN" w:bidi="hi_IN"/>
        </w:rPr>
        <w:t>आराधनालय</w:t>
      </w:r>
      <w:r>
        <w:rPr>
          <w:lang w:val="hi_IN" w:bidi="hi_IN"/>
        </w:rPr>
        <w:t xml:space="preserve"> के बारे में अधिक जानकारी के लिए मुख्य शब्दावली देखें। यूहन्ना मरकुस, बरनबास और शाऊल की मदद करता है।</w:t>
      </w:r>
    </w:p>
    <w:p>
      <w:pPr/>
      <w:r>
        <w:rPr>
          <w:lang w:val="hi_IN" w:bidi="hi_IN"/>
        </w:rPr>
      </w:r>
      <w:r>
        <w:rPr>
          <w:lang w:val="hi_IN" w:bidi="hi_IN"/>
        </w:rPr>
        <w:t xml:space="preserve">वे साइप्रस को पार कर पाफुस नगर की यात्रा करते हैं और एक </w:t>
      </w:r>
      <w:r>
        <w:rPr>
          <w:b/>
          <w:lang w:val="hi_IN" w:bidi="hi_IN"/>
        </w:rPr>
        <w:t>टोना करने वाला</w:t>
      </w:r>
      <w:r>
        <w:rPr>
          <w:lang w:val="hi_IN" w:bidi="hi_IN"/>
        </w:rPr>
        <w:t xml:space="preserve"> या </w:t>
      </w:r>
      <w:r>
        <w:rPr>
          <w:b/>
          <w:lang w:val="hi_IN" w:bidi="hi_IN"/>
        </w:rPr>
        <w:t>जादूगर</w:t>
      </w:r>
      <w:r>
        <w:rPr>
          <w:lang w:val="hi_IN" w:bidi="hi_IN"/>
        </w:rPr>
        <w:t xml:space="preserve"> बार-यीशु से मिलते हैं। सामान्यतः जादूगर पूर्वी बुद्धिमान लोग, याजक और ज्योतिषी होते थे, जो स्वप्नों की व्याख्या करने और अन्य जादुई कलाओं में निपुण होते थे। जादूगर बीमारियों को चंगा करने, शारीरिक आशीषें दिलाने, दूसरों को श्राप देने, श्रापों या दुष्टात्माओं से रक्षा करने, या भविष्य की घटनाओं के बारे में बताने का प्रयास करते थे। जादूगर शब्द का उपयोग नकारात्मक रूप से किया जा सकता है, जो प्रेरितों के काम में दो बार होता है। पहला उदाहरण शिमोन नामक जादूगर के बारे में है, जिसने लोगों को पवित्र आत्मा देने की सामर्थ्य के लिए पतरस को पैसा देने का प्रयास किया। दूसरा उदाहरण बार-यीशु है, जो एक यहूदी जादूगर और झूठा भविष्यद्वक्ता है। </w:t>
      </w:r>
      <w:r>
        <w:rPr>
          <w:b/>
          <w:lang w:val="hi_IN" w:bidi="hi_IN"/>
        </w:rPr>
        <w:t>झूठा भविष्यद्वक्ता</w:t>
      </w:r>
      <w:r>
        <w:rPr>
          <w:lang w:val="hi_IN" w:bidi="hi_IN"/>
        </w:rPr>
        <w:t xml:space="preserve"> वह व्यक्ति होता है जो कहता है कि उसका संदेश परमेश्वर की ओर से है, लेकिन ऐसा नहीं है।</w:t>
      </w:r>
    </w:p>
    <w:p>
      <w:pPr/>
      <w:r>
        <w:rPr>
          <w:lang w:val="hi_IN" w:bidi="hi_IN"/>
        </w:rPr>
      </w:r>
      <w:r>
        <w:rPr>
          <w:lang w:val="hi_IN" w:bidi="hi_IN"/>
        </w:rPr>
        <w:t xml:space="preserve">बार-यीशु साइप्रस के राज्यपाल सिरगियुस पौलुस के साथ है। </w:t>
      </w:r>
      <w:r>
        <w:rPr>
          <w:b/>
          <w:lang w:val="hi_IN" w:bidi="hi_IN"/>
        </w:rPr>
        <w:t>राज्यपाल</w:t>
      </w:r>
      <w:r>
        <w:rPr>
          <w:lang w:val="hi_IN" w:bidi="hi_IN"/>
        </w:rPr>
        <w:t xml:space="preserve"> एक रोमी अधिकारी होता है जो किसी प्रान्त या किसी साम्राज्य के भीतर एक क्षेत्र पर शासन करता है। सिरगियुस बरनबास और शाऊल को परमेश्वर का वचन सुनने के लिए अपने दरबार में बुलाता है। बार-यीशु, जिसे एलीमास भी कहा जाता है, बरनबास और शाऊल का विरोध करता है।</w:t>
      </w:r>
    </w:p>
    <w:p>
      <w:pPr/>
      <w:r>
        <w:rPr>
          <w:lang w:val="hi_IN" w:bidi="hi_IN"/>
        </w:rPr>
      </w:r>
      <w:r>
        <w:rPr>
          <w:lang w:val="hi_IN" w:bidi="hi_IN"/>
        </w:rPr>
        <w:t xml:space="preserve">शाऊल, जिसका रोमी नाम पौलुस है, </w:t>
      </w:r>
      <w:r>
        <w:rPr>
          <w:b/>
          <w:lang w:val="hi_IN" w:bidi="hi_IN"/>
        </w:rPr>
        <w:t>पवित्र आत्मा</w:t>
      </w:r>
      <w:r>
        <w:rPr>
          <w:lang w:val="hi_IN" w:bidi="hi_IN"/>
        </w:rPr>
        <w:t xml:space="preserve"> से भरा है। पौलुस पवित्र आत्मा से भरा है क्योंकि उसने अपने पाप से मन मोड़ लिया और यीशु पर विश्वास करके परमेश्वर की ओर मुड़ गया। यीशु के अनुयायी जब मसीह में अपना नया जीवन शुरू करते हैं तो पवित्र आत्मा प्राप्त करते हैं। पवित्र आत्मा पौलुस को इस बात में मार्गदर्शन करता है कि उसे क्या करना और क्या कहना है, कभी-कभी बहुत विशेष तरीके से है।</w:t>
      </w:r>
    </w:p>
    <w:p>
      <w:pPr/>
      <w:r>
        <w:rPr>
          <w:lang w:val="hi_IN" w:bidi="hi_IN"/>
        </w:rPr>
      </w:r>
      <w:r>
        <w:rPr>
          <w:lang w:val="hi_IN" w:bidi="hi_IN"/>
        </w:rPr>
        <w:t xml:space="preserve">पौलुस एलीमास को डाँटता है और कहता है कि एलीमास छल और धोखेबाजी से भरा हुआ है। </w:t>
      </w:r>
      <w:r>
        <w:rPr>
          <w:b/>
          <w:lang w:val="hi_IN" w:bidi="hi_IN"/>
        </w:rPr>
        <w:t>धोखा देने</w:t>
      </w:r>
      <w:r>
        <w:rPr>
          <w:lang w:val="hi_IN" w:bidi="hi_IN"/>
        </w:rPr>
        <w:t xml:space="preserve"> का मतलब लोगों से हानिकारक तरीके से झूठ बोलना है। </w:t>
      </w:r>
      <w:r>
        <w:rPr>
          <w:b/>
          <w:lang w:val="hi_IN" w:bidi="hi_IN"/>
        </w:rPr>
        <w:t>धोखा</w:t>
      </w:r>
      <w:r>
        <w:rPr>
          <w:lang w:val="hi_IN" w:bidi="hi_IN"/>
        </w:rPr>
        <w:t xml:space="preserve"> देने का मतलब छल या दुष्टता है, बेईमानी करके लोगों के साथ गलत करना या उन्हें हानि पहुँचाना।</w:t>
      </w:r>
    </w:p>
    <w:p>
      <w:pPr/>
      <w:r>
        <w:rPr>
          <w:lang w:val="hi_IN" w:bidi="hi_IN"/>
        </w:rPr>
      </w:r>
      <w:r>
        <w:rPr>
          <w:lang w:val="hi_IN" w:bidi="hi_IN"/>
        </w:rPr>
        <w:t xml:space="preserve">पौलुस कहता है कि एलीमास शैतान की सन्तान है। </w:t>
      </w:r>
      <w:r>
        <w:rPr>
          <w:b/>
          <w:lang w:val="hi_IN" w:bidi="hi_IN"/>
        </w:rPr>
        <w:t>शैतान की सन्तान</w:t>
      </w:r>
      <w:r>
        <w:rPr>
          <w:lang w:val="hi_IN" w:bidi="hi_IN"/>
        </w:rPr>
        <w:t xml:space="preserve"> यह कहने का एक तरीका है कि एलीमास शैतान के समान है।</w:t>
      </w:r>
    </w:p>
    <w:p>
      <w:pPr/>
      <w:r>
        <w:rPr>
          <w:lang w:val="hi_IN" w:bidi="hi_IN"/>
        </w:rPr>
      </w:r>
      <w:r>
        <w:rPr>
          <w:lang w:val="hi_IN" w:bidi="hi_IN"/>
        </w:rPr>
        <w:t xml:space="preserve">पौलुस कहता है कि एलीमास सभी धार्मिकता का शत्रु है। यहाँ </w:t>
      </w:r>
      <w:r>
        <w:rPr>
          <w:b/>
          <w:lang w:val="hi_IN" w:bidi="hi_IN"/>
        </w:rPr>
        <w:t>धार्मिकता</w:t>
      </w:r>
      <w:r>
        <w:rPr>
          <w:lang w:val="hi_IN" w:bidi="hi_IN"/>
        </w:rPr>
        <w:t xml:space="preserve"> का अर्थ है वह सब कुछ जो सही या पवित्र है। एलीमास सक्रिय रूप से हर उस बात का विरोध करता है जो निर्दोष या अच्छी है। </w:t>
      </w:r>
      <w:r>
        <w:rPr>
          <w:lang w:val="hi_IN" w:bidi="hi_IN"/>
        </w:rPr>
        <w:t>धार्मिकता</w:t>
      </w:r>
      <w:r>
        <w:rPr>
          <w:lang w:val="hi_IN" w:bidi="hi_IN"/>
        </w:rPr>
        <w:t xml:space="preserve"> के बारे में अधिक जानकारी के लिए मुख्य शब्दावली को देखें। धार्मिकता के लिए पिछली कहानियों में उपयोग किए गए उसी शब्द का उपयोग करें।</w:t>
      </w:r>
    </w:p>
    <w:p>
      <w:pPr/>
      <w:r>
        <w:rPr>
          <w:lang w:val="hi_IN" w:bidi="hi_IN"/>
        </w:rPr>
      </w:r>
      <w:r>
        <w:rPr>
          <w:lang w:val="hi_IN" w:bidi="hi_IN"/>
        </w:rPr>
        <w:t xml:space="preserve">पौलुस एलीमास से कहता है, "क्या तू कभी प्रभु के सीधे मार्गों को बिगाड़ना बंद नहीं करेगा?”" </w:t>
      </w:r>
      <w:r>
        <w:rPr>
          <w:b/>
          <w:lang w:val="hi_IN" w:bidi="hi_IN"/>
        </w:rPr>
        <w:t>बिगाड़ने</w:t>
      </w:r>
      <w:r>
        <w:rPr>
          <w:lang w:val="hi_IN" w:bidi="hi_IN"/>
        </w:rPr>
        <w:t xml:space="preserve"> का अर्थ है किसी बात को मोड़ना, विकृत, या टेढ़ा करना। कुछ अनुवाद कहते हैं, "क्या तू प्रभु के सीधे मार्गों को बिगाड़ना बंद नहीं करेगा?" एलीमास प्रभु की सच्चाई को झूठ में बदलने की कोशिश कर रहा है। यहाँ “</w:t>
      </w:r>
      <w:r>
        <w:rPr>
          <w:b/>
          <w:lang w:val="hi_IN" w:bidi="hi_IN"/>
        </w:rPr>
        <w:t>प्रभु</w:t>
      </w:r>
      <w:r>
        <w:rPr>
          <w:lang w:val="hi_IN" w:bidi="hi_IN"/>
        </w:rPr>
        <w:t>” का अर्थ परमेश्वर से है।</w:t>
      </w:r>
      <w:r>
        <w:rPr>
          <w:lang w:val="hi_IN" w:bidi="hi_IN"/>
        </w:rPr>
        <w:t>प्रभु</w:t>
      </w:r>
      <w:r>
        <w:rPr>
          <w:lang w:val="hi_IN" w:bidi="hi_IN"/>
        </w:rPr>
        <w:t xml:space="preserve"> के बारे में अधिक जानकारी के लिए मुख्य शब्दावली देखें। प्रभु के लिए पिछली कहानियों में उपयोग किए गए उसी शब्द का उपयोग करें।</w:t>
      </w:r>
    </w:p>
    <w:p>
      <w:pPr/>
      <w:r>
        <w:rPr>
          <w:lang w:val="hi_IN" w:bidi="hi_IN"/>
        </w:rPr>
      </w:r>
      <w:r>
        <w:rPr>
          <w:lang w:val="hi_IN" w:bidi="hi_IN"/>
        </w:rPr>
        <w:t>फिर पौलुस कहता है, "देखो, अब प्रभु का हाथ तेरे विरुद्ध है। तू कुछ समय के लिए अंधा हो जाएगा और सूर्य का प्रकाश नहीं देख सकेगा।</w:t>
      </w:r>
      <w:r>
        <w:rPr>
          <w:b/>
          <w:lang w:val="hi_IN" w:bidi="hi_IN"/>
        </w:rPr>
        <w:t>प्रभु का हाथ</w:t>
      </w:r>
      <w:r>
        <w:rPr>
          <w:lang w:val="hi_IN" w:bidi="hi_IN"/>
        </w:rPr>
        <w:t xml:space="preserve"> पुराने नियम में उपयोग की गई एक अभिव्यक्ति है जिसका अर्थ है प्रभु परमेश्वर की शक्ति। यहाँ, यह प्रभु की न्याय करने और दण्ड देने की शक्ति को दर्शाता है। </w:t>
      </w:r>
      <w:r>
        <w:rPr>
          <w:b/>
          <w:lang w:val="hi_IN" w:bidi="hi_IN"/>
        </w:rPr>
        <w:t>प्रभु</w:t>
      </w:r>
      <w:r>
        <w:rPr>
          <w:lang w:val="hi_IN" w:bidi="hi_IN"/>
        </w:rPr>
        <w:t xml:space="preserve"> का अर्थ परमेश्वर से है। </w:t>
      </w:r>
      <w:r>
        <w:rPr>
          <w:lang w:val="hi_IN" w:bidi="hi_IN"/>
        </w:rPr>
        <w:t>प्रभु</w:t>
      </w:r>
      <w:r>
        <w:rPr>
          <w:lang w:val="hi_IN" w:bidi="hi_IN"/>
        </w:rPr>
        <w:t xml:space="preserve"> के बारे में अधिक जानकारी के लिए मुख्य शब्दावली देखें। प्रभु के लिए पिछली कहानियों में उपयोग किए गए उसी शब्द का उपयोग करें।</w:t>
      </w:r>
    </w:p>
    <w:p>
      <w:pPr/>
      <w:r>
        <w:rPr>
          <w:lang w:val="hi_IN" w:bidi="hi_IN"/>
        </w:rPr>
      </w:r>
      <w:r>
        <w:rPr>
          <w:lang w:val="hi_IN" w:bidi="hi_IN"/>
        </w:rPr>
        <w:t xml:space="preserve">तुरन्त एलीमास पर धुंध और अंधकार छा जाता है। यह कहने का एक तरीका है कि एलीमास अंधा हो जाता है। वह किसी को खोजने लगता है जो उसे मार्ग दिखाए। जब राज्यपाल देखता है कि क्या हो रहा है, तो वह विश्वास करता है। सिरगियुस </w:t>
      </w:r>
      <w:r>
        <w:rPr>
          <w:b/>
          <w:lang w:val="hi_IN" w:bidi="hi_IN"/>
        </w:rPr>
        <w:t>प्रभु</w:t>
      </w:r>
      <w:r>
        <w:rPr>
          <w:lang w:val="hi_IN" w:bidi="hi_IN"/>
        </w:rPr>
        <w:t xml:space="preserve"> की शिक्षा से आश्चर्यचकित है। यहाँ, प्रभु का अर्थ प्रभु यीशु से है। लूका अक्सर यीशु को आदर के पदवी के रूप में “प्रभु” कहता है।</w:t>
      </w:r>
      <w:r>
        <w:rPr>
          <w:lang w:val="hi_IN" w:bidi="hi_IN"/>
        </w:rPr>
        <w:t>प्रभु</w:t>
      </w:r>
      <w:r>
        <w:rPr>
          <w:lang w:val="hi_IN" w:bidi="hi_IN"/>
        </w:rPr>
        <w:t xml:space="preserve"> के बारे में अधिक जानकारी के लिए मुख्य शब्दावली देखें। प्रभु के लिए पिछली कहानियों में उपयोग किए गए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13:13–22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13:13–22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अंश में, बरनाबास और शाऊल को सीरिया के अन्ताकिया की कलीसिया के द्वारा पवित्र आत्मा ने भेजा था। बरनाबास और शाऊल साइप्रस गए और वहाँ प्रचार किया, और यूहन्ना मरकुस उनका सहायक था। लूका अगले अंश की शुरुआत इस वाक्यांश से करता है, “पौलुस और उसके साथी।” ध्यान दें कि पौलुस की स्थिति अब पहले से अलग है। इससे पहले, लूका ने "बरनबास और शाऊल" लिखा था। अब लूका पौलुस के रोमी नाम का उपयोग करके पहले पौलुस को सूचीबद्ध करता है। पौलुस अगुवा है। पौलुस के साथी बरनबास और यूहन्ना मरकुस हैं।</w:t>
      </w:r>
    </w:p>
    <w:p>
      <w:pPr/>
      <w:r>
        <w:rPr>
          <w:lang w:val="hi_IN" w:bidi="hi_IN"/>
        </w:rPr>
      </w:r>
      <w:r>
        <w:rPr>
          <w:lang w:val="hi_IN" w:bidi="hi_IN"/>
        </w:rPr>
        <w:t>पौलुस, बरनबास और यूहन्ना मरकुस साइप्रस छोड़ते हैं। वे साइप्रस से 300 किलोमीटर से अधिक उत्तर-पश्चिम में पिरगा की ओर जाते हैं। पिरगा पंफूलिया प्रान्त की राजधानी है।</w:t>
      </w:r>
    </w:p>
    <w:p>
      <w:pPr/>
      <w:r>
        <w:rPr>
          <w:lang w:val="hi_IN" w:bidi="hi_IN"/>
        </w:rPr>
      </w:r>
      <w:r>
        <w:rPr>
          <w:lang w:val="hi_IN" w:bidi="hi_IN"/>
        </w:rPr>
        <w:t xml:space="preserve">एक नक्शा दिखाएँ जिसमें </w:t>
      </w:r>
      <w:r>
        <w:rPr>
          <w:lang w:val="hi_IN" w:bidi="hi_IN"/>
        </w:rPr>
        <w:t>साइप्रस का पाफुस नगर शामिल है; पंफुलिया का क्षेत्र जिसमें पिरगा शहर शामिल है; फ्रूगिया का क्षेत्र, जिसमें अन्ताकिया शहर शामिल है; पिसिदिया का क्षेत्र; और यरूशलेम</w:t>
      </w:r>
      <w:r>
        <w:rPr>
          <w:lang w:val="hi_IN" w:bidi="hi_IN"/>
        </w:rPr>
        <w:t>।</w:t>
      </w:r>
    </w:p>
    <w:p>
      <w:pPr/>
      <w:r>
        <w:rPr>
          <w:lang w:val="hi_IN" w:bidi="hi_IN"/>
        </w:rPr>
      </w:r>
      <w:r>
        <w:rPr>
          <w:lang w:val="hi_IN" w:bidi="hi_IN"/>
        </w:rPr>
        <w:t>पिरगा में यूहन्ना मरकुस पौलुस और बरनाबास को छोड़ देता है। यूहन्ना मरकुस अपने गृहनगर यरूशलेम लौटता है। लूका यह नहीं कहता है कि यूहन्ना मरकुस पौलुस और बरनबास को क्यों छोड़ता है। बाद में प्रेरितों के काम में हमें पता चलता है कि यूहन्ना मरकुस के छोड़ देने से पौलुस बहुत अप्रसन्न था। पौलुस और बरनबास पिसिदिया अन्ताकिया या पिसिदिया के अन्ताकिया तक लगभग 200 किलोमीटर उत्तर में यात्रा करते हैं। पिरगा से पिसिदिया के अन्ताकिया तक की यात्रा एक चट्टानी पर्वत श्रृंखला को पार करती है जिसमें नदी घाटियाँ हैं। जिस भूमि को वे पार करते हैं वह खाली है और उन डाकुओं के लिए जाना जाता है जो यात्रियों का इंतजार करते हैं। पिसिदिया का अन्ताकिया सीरिया के अन्ताकिया से अलग है। पिसिदिया के अन्ताकिया प्रान्त के दक्षिणी भाग में स्थित मुख्य शहर है। पिसिदिया के अन्ताकिया में एक बड़ी यहूदी आबादी है।</w:t>
      </w:r>
    </w:p>
    <w:p>
      <w:pPr/>
      <w:r>
        <w:rPr>
          <w:lang w:val="hi_IN" w:bidi="hi_IN"/>
        </w:rPr>
      </w:r>
      <w:r>
        <w:rPr>
          <w:lang w:val="hi_IN" w:bidi="hi_IN"/>
        </w:rPr>
        <w:t>पिसिदिया के अन्ताकिया में, पौलुस और बरनबास पहले आराधनालय जाते हैं, जैसे उन्होंने साइप्रस में किया था। आराधनालय केवल यहूदियों के लिए आराधना का स्थान नहीं हैं, बल्कि शिक्षा, सामाजिक समारोहों और सामुदायिक मामलों के प्रबंधन का केंद्र हैं। सब्त के दिन, जो यहूदियों का उपासना का दिन है, पौलुस और बरनाबास आराधनालय में बैठते हैं। इस पद से आगे हमें पता चलता है कि भीड़ में जन्म से यहूदी और गैर-यहूदी, दोनों प्रकार के लोग हैं जो परमेश्वर में विश्वास रखते हैं।</w:t>
      </w:r>
    </w:p>
    <w:p>
      <w:pPr/>
      <w:r>
        <w:rPr>
          <w:lang w:val="hi_IN" w:bidi="hi_IN"/>
        </w:rPr>
      </w:r>
      <w:r>
        <w:rPr>
          <w:lang w:val="hi_IN" w:bidi="hi_IN"/>
        </w:rPr>
        <w:t xml:space="preserve">एक यहूदी </w:t>
      </w:r>
      <w:r>
        <w:rPr>
          <w:lang w:val="hi_IN" w:bidi="hi_IN"/>
        </w:rPr>
        <w:t>आराधनालय</w:t>
      </w:r>
      <w:r>
        <w:rPr>
          <w:lang w:val="hi_IN" w:bidi="hi_IN"/>
        </w:rPr>
        <w:t xml:space="preserve"> की तस्वीर दिखाएँ।</w:t>
      </w:r>
    </w:p>
    <w:p>
      <w:pPr/>
      <w:r>
        <w:rPr>
          <w:lang w:val="hi_IN" w:bidi="hi_IN"/>
        </w:rPr>
      </w:r>
      <w:r>
        <w:rPr>
          <w:lang w:val="hi_IN" w:bidi="hi_IN"/>
        </w:rPr>
        <w:t>आराधनालय की सेवा में, अगुवे आमतौर पर व्यवस्था और भविष्यद्वक्ताओं की पुस्तक जोर से पढ़ते हैं। व्यवस्था और भविष्यद्वक्ता यहूदी पवित्रशास्त्र को दर्शाने का एक सामान्य तरीका है। व्यवस्था मूसा की पुस्तकें हैं, जो बाइबल की पहली पाँच पुस्तकें हैं। भविष्यद्वक्ता पुराने नियम के अन्य लेखों को दर्शाता है, जिनमें ऐतिहासिक पुस्तकें और अन्य भविष्यद्वक्ताओं द्वारा लिखी गई पुस्तकें शामिल हैं। पढ़ने के बाद, भीड़ में से कोई उपयुक्त व्यक्ति पवित्रशास्त्र से सिखाना सामान्य है। शिक्षा आमतौर पर उस पठन से सम्बन्धित होती है जो अभी-अभी हुआ है। आराधनालय के अधिकारी, या बैठकों के प्रभारी यहूदी अगुवे, पौलुस और बरनबास को एक संदेश भेजते हैं। अगुवे पौलुस और बरनबास को भाइयों के रूप में संबोधित करते हैं क्योंकि वे साथी यहूदी हैं। वे पौलुस और बरनबास से कहते हैं कि यदि उनके पास उपदेश या प्रोत्साहन का कोई शब्द हो तो साझा करें।</w:t>
      </w:r>
    </w:p>
    <w:p>
      <w:pPr/>
      <w:r>
        <w:rPr>
          <w:lang w:val="hi_IN" w:bidi="hi_IN"/>
        </w:rPr>
      </w:r>
      <w:r>
        <w:rPr>
          <w:lang w:val="hi_IN" w:bidi="hi_IN"/>
        </w:rPr>
        <w:t>आपके समुदाय में, एक व्यक्ति किस प्रकार के समारोह के लिए भाषण या संदेश देता है? वक्ता का चयन कैसे किया जाता है? वक्ता को आमतौर पर अपना संदेश तैयार करने में कितना समय लगता है?</w:t>
      </w:r>
    </w:p>
    <w:p>
      <w:pPr/>
      <w:r>
        <w:rPr>
          <w:lang w:val="hi_IN" w:bidi="hi_IN"/>
        </w:rPr>
      </w:r>
      <w:r>
        <w:rPr>
          <w:lang w:val="hi_IN" w:bidi="hi_IN"/>
        </w:rPr>
        <w:t>यहूदी संस्कृति में, एक वक्ता नीचे बैठता है। यूनानी संस्कृति में, एक वक्ता खड़ा होता है। पौलुस यूनानी रीति-रिवाज का पालन करता है और बोलने के लिए खड़ा होता है, शायद इसलिए कि भीड़ में गैर-यहूदी लोग हैं। पतरस और स्तिफनुस ने पिछले भागों में दिए गए संदेशों की तरह, पौलुस बताता है कि यहूदी इतिहास के माध्यम से परमेश्वर ने कैसे काम किया है। पौलुस बताता है कि परमेश्वर ने अपनी प्रतिज्ञाएँ कैसे पूरी कीं और यीशु के द्वारा परमेश्वर की प्रतिज्ञाएँ कैसे पूरी हुईं।</w:t>
      </w:r>
    </w:p>
    <w:p>
      <w:pPr/>
      <w:r>
        <w:rPr>
          <w:lang w:val="hi_IN" w:bidi="hi_IN"/>
        </w:rPr>
      </w:r>
      <w:r>
        <w:rPr>
          <w:lang w:val="hi_IN" w:bidi="hi_IN"/>
        </w:rPr>
        <w:t>आपके समुदाय में, आपके लोगों या गोत्र का इतिहास किस प्रकार के अवसरों पर बताया जाता है? आपके लोगों की कहानी कौन बताता है?</w:t>
      </w:r>
    </w:p>
    <w:p>
      <w:pPr/>
      <w:r>
        <w:rPr>
          <w:lang w:val="hi_IN" w:bidi="hi_IN"/>
        </w:rPr>
      </w:r>
      <w:r>
        <w:rPr>
          <w:lang w:val="hi_IN" w:bidi="hi_IN"/>
        </w:rPr>
        <w:t>पौलुस कहकर शुरू करता है, "इस्राएल के पुरुषों और तुम जो परमेश्वर का भय मानते हैं।" इस्राएल के पुरुषों का अर्थ उन लोगों से है जो जन्म से यहूदी हैं, इस्राएल के वंशज। "तुम जो परमेश्वर का भय मानते हो" का अर्थ उन गैर-यहूदियों से है जो या तो परमेश्वर पर विश्वास करते हैं और उसकी आराधना करते हैं या जो यहूदियों के परमेश्वर में रुचि रखते हैं। पौलुस उन सभी से बात कर रहा है जो वहां मौजूद हैं, यहूदी और गैर-यहूदी दोनों।</w:t>
      </w:r>
    </w:p>
    <w:p>
      <w:pPr/>
      <w:r>
        <w:rPr>
          <w:lang w:val="hi_IN" w:bidi="hi_IN"/>
        </w:rPr>
      </w:r>
      <w:r>
        <w:rPr>
          <w:lang w:val="hi_IN" w:bidi="hi_IN"/>
        </w:rPr>
        <w:t>पौलुस कहता है कि इस्राएली के परमेश्वर ने यहूदी लोगों के पिता, या पूर्वजों को अपने विशेष लोग होने के लिए चुना। जब वे मिस्र में रहते थे, तो परमेश्वर ने उन्हें एक बहुतायत और मजबूत लोगों का समूह बनाया। परमेश्वर की सामर्थ्य, या ऊँची उठाई हुई भुजा के साथ, परमेश्वर उन्हें मिस्र से बाहर ले गया। चालीस साल के लिए, परमेश्वर ने जंगल में इस्राएलियों की देखभाल की। इसका अर्थ यह हो सकता है कि परमेश्वर ने जंगल में इस्राएलियों का प्रावधान किया, या यह कि परमेश्वर ने उनके बुरे व्यवहार को सहन किया। दोनों अर्थ सत्य हैं क्योंकि इस्राएली अक्सर परमेश्वर के विरुद्ध विद्रोह करते थे, और जब वे जंगल में थे तो परमेश्वर ने हमेशा उनकी देखभाल की।</w:t>
      </w:r>
    </w:p>
    <w:p>
      <w:pPr/>
      <w:r>
        <w:rPr>
          <w:lang w:val="hi_IN" w:bidi="hi_IN"/>
        </w:rPr>
      </w:r>
      <w:r>
        <w:rPr>
          <w:lang w:val="hi_IN" w:bidi="hi_IN"/>
        </w:rPr>
        <w:t>फिर परमेश्वर अपने लोगों को कनान देश में लाया। परमेश्वर ने इस्राएलियों को कनान देश विरासत के रूप में दिया। परमेश्वर ने इस्राएलियों की वहाँ रहने वाली सात जातियों पर विजय प्राप्त करने में सहायता की, और उसने इस्राएलियों के लिए कनान का मालिक होना सम्भव बनाया। इस्राएली 400 साल से मिस्र में थे। फिर वे 40 साल तक जंगल में रहे। फिर उन्होंने दस साल तक कनान की जातियों पर विजय प्राप्त की। ऐसे 450 साल होते हैं।</w:t>
      </w:r>
    </w:p>
    <w:p>
      <w:pPr/>
      <w:r>
        <w:rPr>
          <w:lang w:val="hi_IN" w:bidi="hi_IN"/>
        </w:rPr>
      </w:r>
      <w:r>
        <w:rPr>
          <w:lang w:val="hi_IN" w:bidi="hi_IN"/>
        </w:rPr>
        <w:t xml:space="preserve">एक नक्शा दिखाएँ जिसमें </w:t>
      </w:r>
      <w:r>
        <w:rPr>
          <w:lang w:val="hi_IN" w:bidi="hi_IN"/>
        </w:rPr>
        <w:t>कनान देश</w:t>
      </w:r>
      <w:r>
        <w:rPr>
          <w:lang w:val="hi_IN" w:bidi="hi_IN"/>
        </w:rPr>
        <w:t xml:space="preserve"> शामिल है।</w:t>
      </w:r>
    </w:p>
    <w:p>
      <w:pPr/>
      <w:r>
        <w:rPr>
          <w:lang w:val="hi_IN" w:bidi="hi_IN"/>
        </w:rPr>
      </w:r>
      <w:r>
        <w:rPr>
          <w:lang w:val="hi_IN" w:bidi="hi_IN"/>
        </w:rPr>
        <w:t>कनान में परमेश्वर ने इस्राएलियों को न्यायी दिए, या उनके ऊपर शासन करने के लिए प्रमुख नियुक्त किए। अंतिम न्यायी शमूएल था। शमूएल ने परमेश्वर के लोगों को परमेश्वर की ओर से संदेश भी दिया। जब इस्राएलियों ने शमूएल से राजा माँगा, तो परमेश्वर ने शाऊल को नियुक्त किया। इस्राएल 12 गोत्रों से बना था, और शाऊल बिन्यामीन के गोत्र से था। परमेश्वर ने शाऊल को हटा दिया और दाऊद को इस्राएलियों का राजा बनाया। परमेश्वर दाऊद को मंजूरी देता है। पौलुस हमें बताता है कि इस्राएली पवित्रशास्त्र में दो अलग-अलग स्थानों पर परमेश्वर ने दाऊद के बारे में क्या कहा: दाऊद एक ऐसा व्यक्ति है जो परमेश्वर को बहुत प्रसन्न करता है। दाऊद वह सब कुछ करेगा जो परमेश्वर उससे कराना चाहता है।</w:t>
      </w:r>
    </w:p>
    <w:p>
      <w:pPr/>
      <w:r>
        <w:rPr>
          <w:lang w:val="hi_IN" w:bidi="hi_IN"/>
        </w:rPr>
      </w:r>
      <w:r>
        <w:rPr>
          <w:lang w:val="hi_IN" w:bidi="hi_IN"/>
        </w:rPr>
        <w:t>अपनी भाषा या संस्कृति में, आप किसी ऐसे व्यक्ति के बारे में किस प्रकार की बातें कहते हैं जिसे आप बहुत पसंद करते हैं? आप कैसे व्यक्त करते हैं कि आप किसी को पसंद करते हैं या उसे मंजूरी देते हैं?</w:t>
      </w:r>
    </w:p>
    <w:p>
      <w:pPr/>
      <w:r>
        <w:rPr>
          <w:lang w:val="hi_IN" w:bidi="hi_IN"/>
        </w:rPr>
      </w:r>
      <w:r>
        <w:rPr>
          <w:lang w:val="hi_IN" w:bidi="hi_IN"/>
        </w:rPr>
        <w:t>पौलुस के संदेश के पहले भाग में, पौलुस बताता है कि परमेश्वर इस्राएल को कैसे बचाता है और उससे प्रेम करता है। इसके बाद, पौलुस का ऐतिहासिक विवरण दाऊद से यीशु की ओर जाएगा।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 xml:space="preserve">इस सत्र में आप इस कहानी के दृश्य कल्पांकित करने में समूह की मदद करेंगे। </w:t>
      </w:r>
    </w:p>
    <w:p>
      <w:pPr/>
      <w:r>
        <w:rPr>
          <w:lang w:val="hi_IN" w:bidi="hi_IN"/>
        </w:rPr>
      </w:r>
      <w:r>
        <w:rPr>
          <w:b/>
          <w:lang w:val="hi_IN" w:bidi="hi_IN"/>
        </w:rPr>
        <w:t>पहला दृश्य:</w:t>
      </w:r>
      <w:r>
        <w:rPr>
          <w:lang w:val="hi_IN" w:bidi="hi_IN"/>
        </w:rPr>
        <w:t xml:space="preserve"> पौलुस, बरनबास और यूहन्ना मरकुस साइप्रस के पाफुस शहर से पंफुलिया के पिरगा की ओर जाते हैं।</w:t>
      </w:r>
    </w:p>
    <w:p>
      <w:pPr/>
      <w:r>
        <w:rPr>
          <w:lang w:val="hi_IN" w:bidi="hi_IN"/>
        </w:rPr>
      </w:r>
      <w:r>
        <w:rPr>
          <w:b/>
          <w:lang w:val="hi_IN" w:bidi="hi_IN"/>
        </w:rPr>
        <w:t>दूसरा दृश्य:</w:t>
      </w:r>
      <w:r>
        <w:rPr>
          <w:lang w:val="hi_IN" w:bidi="hi_IN"/>
        </w:rPr>
        <w:t xml:space="preserve"> पिरगा में, यूहन्ना मरकुस पौलुस और बरनबास को छोड़ता है और यरूशलेम लौटता है। पौलुस और बरनबास पिरगा से पिसिदिया के अन्ताकिया की यात्रा करते हैं।</w:t>
      </w:r>
    </w:p>
    <w:p>
      <w:pPr/>
      <w:r>
        <w:rPr>
          <w:lang w:val="hi_IN" w:bidi="hi_IN"/>
        </w:rPr>
      </w:r>
      <w:r>
        <w:rPr>
          <w:b/>
          <w:lang w:val="hi_IN" w:bidi="hi_IN"/>
        </w:rPr>
        <w:t>तीसरा दृश्य:</w:t>
      </w:r>
      <w:r>
        <w:rPr>
          <w:lang w:val="hi_IN" w:bidi="hi_IN"/>
        </w:rPr>
        <w:t xml:space="preserve"> सब्त के दिन, पौलुस और बरनबास आराधनालय जाते हैं। सामान्य पठन के बाद, आराधनालय के अगुवे पौलुस और बरनबास से लोगों को प्रोत्साहन का एक शब्द देने के लिए कहते हैं।</w:t>
      </w:r>
    </w:p>
    <w:p>
      <w:pPr/>
      <w:r>
        <w:rPr>
          <w:lang w:val="hi_IN" w:bidi="hi_IN"/>
        </w:rPr>
      </w:r>
      <w:r>
        <w:rPr>
          <w:b/>
          <w:lang w:val="hi_IN" w:bidi="hi_IN"/>
        </w:rPr>
        <w:t>चौथा दृश्य:</w:t>
      </w:r>
      <w:r>
        <w:rPr>
          <w:lang w:val="hi_IN" w:bidi="hi_IN"/>
        </w:rPr>
        <w:t xml:space="preserve"> पौलुस यहूदी और गैर-यहूदी दोनों भीड़ को संबोधित करता है। पौलुस परमेश्वर के इस्राएल के पूर्वजों से राजा दाऊद के समय तक अपनी प्रतिज्ञाएँ पूरी करने के इतिहास से शुरू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आराधनालय के अगुवे</w:t>
      </w:r>
    </w:p>
    <w:p>
      <w:pPr>
        <w:pStyle w:val="ListBullet"/>
        <w:spacing w:line="240" w:lineRule="auto"/>
        <w:ind w:left="720"/>
      </w:pPr>
      <w:r>
        <w:rPr>
          <w:lang w:val="hi_IN" w:bidi="hi_IN"/>
        </w:rPr>
      </w:r>
      <w:r>
        <w:rPr>
          <w:lang w:val="hi_IN" w:bidi="hi_IN"/>
        </w:rPr>
        <w:t>आराधनालय में सब्त की बैठक में शामिल होने वाले यहूदी</w:t>
      </w:r>
    </w:p>
    <w:p>
      <w:pPr>
        <w:pStyle w:val="ListBullet"/>
        <w:spacing w:line="240" w:lineRule="auto"/>
        <w:ind w:left="720"/>
      </w:pPr>
      <w:r>
        <w:rPr>
          <w:lang w:val="hi_IN" w:bidi="hi_IN"/>
        </w:rPr>
      </w:r>
      <w:r>
        <w:rPr>
          <w:lang w:val="hi_IN" w:bidi="hi_IN"/>
        </w:rPr>
        <w:t>गैर-यहूदी जो परमेश्वर की आराधना करते हैं और आराधनालय में सब्त की बैठक में भाग ले रहे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न्यायी</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ध्यान देना महत्वपूर्ण है कि इस भाग में कई स्थान हैं। क्षेत्र का नक्शा उपलब्ध रखें।</w:t>
      </w:r>
    </w:p>
    <w:p>
      <w:pPr/>
      <w:r>
        <w:rPr>
          <w:lang w:val="hi_IN" w:bidi="hi_IN"/>
        </w:rPr>
      </w:r>
      <w:r>
        <w:rPr>
          <w:lang w:val="hi_IN" w:bidi="hi_IN"/>
        </w:rPr>
        <w:t xml:space="preserve">एक नक्शा दिखाएँ जिसमें </w:t>
      </w:r>
      <w:r>
        <w:rPr>
          <w:lang w:val="hi_IN" w:bidi="hi_IN"/>
        </w:rPr>
        <w:t>साइप्रस का पाफुस नगर शामिल है; पंफुलिया का क्षेत्र जिसमें पिरगा शहर शामिल है; फ्रूगिया का क्षेत्र, जिसमें अन्ताकिया शहर शामिल है; पिसिदिया का क्षेत्र; और यरूशलेम</w:t>
      </w:r>
      <w:r>
        <w:rPr>
          <w:lang w:val="hi_IN" w:bidi="hi_IN"/>
        </w:rPr>
        <w:t xml:space="preserve"> शामिल हो।</w:t>
      </w:r>
    </w:p>
    <w:p>
      <w:pPr/>
      <w:r>
        <w:rPr>
          <w:lang w:val="hi_IN" w:bidi="hi_IN"/>
        </w:rPr>
      </w:r>
      <w:r>
        <w:rPr>
          <w:lang w:val="hi_IN" w:bidi="hi_IN"/>
        </w:rPr>
        <w:t>यह कहानी साइप्रस के पश्चिमी तट पर पाफुस शहर में शुरू होती है। पौलुस, बरनबास और यूहन्ना मरकुस पिरगा से 300 किलोमीटर से अधिक उत्तर-पश्चिम में जाते हैं। अधिकांश अनुवादों में, पाठ कहता है कि वे "पिरगा में आए थे," जिसका अर्थ है कि वे पिरगा गए या पिरगा पहुँचे हैं। अपनी भाषा में इसे वाक्यांश देने का एक स्पष्ट तरीका चुनें।</w:t>
      </w:r>
    </w:p>
    <w:p>
      <w:pPr/>
      <w:r>
        <w:rPr>
          <w:lang w:val="hi_IN" w:bidi="hi_IN"/>
        </w:rPr>
      </w:r>
      <w:r>
        <w:rPr>
          <w:lang w:val="hi_IN" w:bidi="hi_IN"/>
        </w:rPr>
        <w:t>इस यात्रा में, पिरगा केवल एक रुकने का बिंदु है। पिरगा में यूहन्ना मरकुस पौलुस और बरनबास को छोड़ता है और अपने घर, यरूशलेम वापस जाता है। पौलुस और बरनबास पिरगा छोड़ते हैं और पिसिदिया के अन्ताकिया जाते हैं। पाठ कहता है कि वे पिरगा से आगे बढ़े और अन्ताकिया आए हैं। यह महत्वपूर्ण है कि उनकी यात्रा की गतिविधियों को अपनी भाषा में स्पष्ट रूप से वर्णित किया जाए।</w:t>
      </w:r>
    </w:p>
    <w:p>
      <w:pPr/>
      <w:r>
        <w:rPr>
          <w:lang w:val="hi_IN" w:bidi="hi_IN"/>
        </w:rPr>
      </w:r>
      <w:r>
        <w:rPr>
          <w:lang w:val="hi_IN" w:bidi="hi_IN"/>
        </w:rPr>
        <w:t>पिसिदिया के अन्ताकिया में, पौलुस और बरनबास सब्त के दिन आराधनालय जाते हैं और बैठते हैं। यहूदी पवित्रशास्त्र से सामान्य पठन के बाद, आराधनालय के अगुवे पौलुस और बरनबास को एक संदेश भेजते हैं। वे विनम्रता से उनका अभिवादन करते हैं, "भाइयों, यदि तुम्हारे पास लोगों के लिए प्रोत्साहन का कोई शब्द है, तो कहो।" यह ध्यान देना महत्वपूर्ण है कि यह एक अनिवार्य अनुरोध है, या आज्ञा है, केवल एक विनम्र निमंत्रण नहीं है।</w:t>
      </w:r>
    </w:p>
    <w:p>
      <w:pPr/>
      <w:r>
        <w:rPr>
          <w:lang w:val="hi_IN" w:bidi="hi_IN"/>
        </w:rPr>
      </w:r>
      <w:r>
        <w:rPr>
          <w:lang w:val="hi_IN" w:bidi="hi_IN"/>
        </w:rPr>
        <w:t>पौलुस खड़ा होता है और अपने हाथ से इशारा करता है। हाथ से इशारा करना लोगों से चुप रहने को कहने का एक आम तरीका है। यह उस समय के समान है जब पतरस ने यूहन्ना मरकुस की माँ के घर में लोगों को शान्त किया था, उसके बाद स्वर्गदूत ने उसे जेल से निकलने में मदद की। पौलुस उनसे यह भी कहता है, "</w:t>
      </w:r>
      <w:r>
        <w:rPr>
          <w:b/>
          <w:lang w:val="hi_IN" w:bidi="hi_IN"/>
        </w:rPr>
        <w:t>सुनो</w:t>
      </w:r>
      <w:r>
        <w:rPr>
          <w:lang w:val="hi_IN" w:bidi="hi_IN"/>
        </w:rPr>
        <w:t xml:space="preserve">!" वह सभी का ध्यान आकर्षित करने की कोशिश करता है। यह महत्वपूर्ण है कि ध्यान दें कि जैसे ही पौलुस यहूदी और गैर-यहूदी सभी के सामने अपना भाषण शुरू करता है, वह कहता है, "इस इस्राएल के लोगों के परमेश्वर ने </w:t>
      </w:r>
      <w:r>
        <w:rPr>
          <w:b/>
          <w:lang w:val="hi_IN" w:bidi="hi_IN"/>
        </w:rPr>
        <w:t>हमारे</w:t>
      </w:r>
      <w:r>
        <w:rPr>
          <w:lang w:val="hi_IN" w:bidi="hi_IN"/>
        </w:rPr>
        <w:t xml:space="preserve"> पूर्वजों को चुना।" "हमारा" का अर्थ केवल सभा में मौजूद यहूदी लोगों से है जो अब्राहम के वंशज हैं। हालाँकि, पौलुस का संदेश सेवा में सभी के लिए है।</w:t>
      </w:r>
    </w:p>
    <w:p>
      <w:pPr/>
      <w:r>
        <w:rPr>
          <w:lang w:val="hi_IN" w:bidi="hi_IN"/>
        </w:rPr>
      </w:r>
      <w:r>
        <w:rPr>
          <w:lang w:val="hi_IN" w:bidi="hi_IN"/>
        </w:rPr>
        <w:t xml:space="preserve">यह महत्वपूर्ण है कि पौलुस द्वारा प्रयुक्त परिवर्तन शब्दों, जैसे "के बाद," पर ध्यान दें। पौलुस यह बताता है कि परमेश्वर ने इस्राएलियों को मिस्र से छुड़ाया और उन्हें कनान की भूमि दी। फिर पौलुस 'के बाद' के साथ एक नई समय अवधि के बारे में चर्चा करने की ओर बढ़ता है। इस्राएलियों के अन्त में कनान में बस जाने </w:t>
      </w:r>
      <w:r>
        <w:rPr>
          <w:b/>
          <w:lang w:val="hi_IN" w:bidi="hi_IN"/>
        </w:rPr>
        <w:t>के बाद</w:t>
      </w:r>
      <w:r>
        <w:rPr>
          <w:lang w:val="hi_IN" w:bidi="hi_IN"/>
        </w:rPr>
        <w:t>, परमेश्वर ने उन्हें न्यायी दिया, या उन्हें न्यायी बनाया, जब तक कि शमूएल भविष्यद्वक्ता नहीं आया। “फिर” एक और परिवर्तनकाल का शब्द है। “फिर” यह दर्शाता है कि यह घटना उस समय हो रही है जब शमूएल अभी भी इस्राएल का अगुवा हैं। "</w:t>
      </w:r>
      <w:r>
        <w:rPr>
          <w:b/>
          <w:lang w:val="hi_IN" w:bidi="hi_IN"/>
        </w:rPr>
        <w:t>फिर</w:t>
      </w:r>
      <w:r>
        <w:rPr>
          <w:lang w:val="hi_IN" w:bidi="hi_IN"/>
        </w:rPr>
        <w:t xml:space="preserve"> उन्होंने राजा माँगा।" उनका पहला राजा शाऊल था। एक और परिवर्तनकाल "उसे हटाने के बाद" है।." परमेश्वर ने शाऊल को हटा दिया और दाऊद को राजा बनाया। प्रतिज्ञा किया गया उद्धारकर्ता दाऊद की वंश से आएगा। शाऊल की परिवार से दाऊद के परिवार में राजा का स्थानांतरण इस्राएल के इतिहास में एक और महत्वपूर्ण मोड़ है। </w:t>
      </w:r>
    </w:p>
    <w:p>
      <w:pPr/>
      <w:r>
        <w:rPr>
          <w:lang w:val="hi_IN" w:bidi="hi_IN"/>
        </w:rPr>
      </w:r>
      <w:r>
        <w:rPr>
          <w:lang w:val="hi_IN" w:bidi="hi_IN"/>
        </w:rPr>
        <w:t xml:space="preserve">यह ध्यान देना महत्वपूर्ण है कि जब परमेश्वर कहता है, "मुझे दाऊद मिल गया है," तो परमेश्वर ने दाऊद खो नहीं दिया और फिर उसे मिल गया। इसका मतलब है कि परमेश्वर ने देखा कि दाऊद उनके हृदय के अनुसार एक पुरुष है।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आराधनालय के अगुवे</w:t>
      </w:r>
    </w:p>
    <w:p>
      <w:pPr>
        <w:pStyle w:val="ListBullet"/>
        <w:spacing w:line="240" w:lineRule="auto"/>
        <w:ind w:left="720"/>
      </w:pPr>
      <w:r>
        <w:rPr>
          <w:lang w:val="hi_IN" w:bidi="hi_IN"/>
        </w:rPr>
      </w:r>
      <w:r>
        <w:rPr>
          <w:lang w:val="hi_IN" w:bidi="hi_IN"/>
        </w:rPr>
        <w:t>आराधनालय में सब्त की बैठक में शामिल होने वाले यहूदी</w:t>
      </w:r>
    </w:p>
    <w:p>
      <w:pPr>
        <w:pStyle w:val="ListBullet"/>
        <w:spacing w:line="240" w:lineRule="auto"/>
        <w:ind w:left="720"/>
      </w:pPr>
      <w:r>
        <w:rPr>
          <w:lang w:val="hi_IN" w:bidi="hi_IN"/>
        </w:rPr>
      </w:r>
      <w:r>
        <w:rPr>
          <w:lang w:val="hi_IN" w:bidi="hi_IN"/>
        </w:rPr>
        <w:t>गैर-यहूदी जो परमेश्वर की आराधना करते हैं और आराधनालय में सब्त की बैठक में भाग ले रहे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न्यायी</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पौलुस, बरनबास और यूहन्ना मरकुस साइप्रस के द्वीप पर, पाफुस शहर में हैं। वे जहाज पर चढ़ते हैं, पाफुस से निकलते हैं, और पंफूलिया प्रान्त के बंदरगाह नगर पिरगा की ओर जाते हैं। पिरगा में यूहन्ना मरकुस उन्हें छोड़कर यरूशलेम अपने घर लौट जाता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यूहन्ना मरकुस का किरदार निभाने वाले अभिनेता से पूछें, "आप कैसा महसूस कर रहे हैं?" आप ऐसी बातें सुन सकते हैं, जैसे, "यात्रा करके थक गया हूँ," "घर याद आ रहा हूँ," और "अपने परिवार से फिर से मिलने के लिए तैयार हूँ।" </w:t>
      </w:r>
    </w:p>
    <w:p>
      <w:pPr>
        <w:pStyle w:val="ListBullet"/>
        <w:spacing w:line="240" w:lineRule="auto"/>
        <w:ind w:left="720"/>
      </w:pPr>
      <w:r>
        <w:rPr>
          <w:lang w:val="hi_IN" w:bidi="hi_IN"/>
        </w:rPr>
      </w:r>
      <w:r>
        <w:rPr>
          <w:lang w:val="hi_IN" w:bidi="hi_IN"/>
        </w:rPr>
        <w:t xml:space="preserve">पौलुस और बरनबास की भूमिका निभाने वाले अभिनेताओं से पूछें, "आप कैसा महसूस कर रहे हैं?" आप इस तरह की बातें सुन सकते हैं, जैसे “हैरान,” “मानो यूहन्ना मरकुस बीच में ही छोड़ देने वाला हो,” और “इस बात से परेशान कि अब हमारे पास कोई सहायता नहीं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पौलुस और बरनबास पिरगा से पिसिदिया के अन्ताकिया की यात्रा करते हैं। यहूदी आराधना के दिन, पौलुस और बरनबास आराधनालय में जाते हैं और बैठ जाते हैं। वे मूसा और भविष्यद्वक्ताओं की पुस्तकों के सामान्य पाठ सुनते हैं। फिर आराधनालय के अगुवे पौलुस और बरनबास को एक संदेश भेजते हैं, और कहते हैं, "यदि तुम्हारे पास लोगों के लिए प्रोत्साहन का कोई शब्द है, तो आकर कहो।"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इस तरह की बातें सुन सकते हैं, जैसे “यीशु के बारे में बताने का अवसर मिलने पर उत्साहित!” “बहुतों के विश्वास करने की प्रार्थना करते हुए,” और “अतिथि के रूप में सम्मान मिलने पर प्रसन्न।” </w:t>
      </w:r>
    </w:p>
    <w:p>
      <w:pPr>
        <w:pStyle w:val="ListBullet"/>
        <w:spacing w:line="240" w:lineRule="auto"/>
        <w:ind w:left="720"/>
      </w:pPr>
      <w:r>
        <w:rPr>
          <w:lang w:val="hi_IN" w:bidi="hi_IN"/>
        </w:rPr>
      </w:r>
      <w:r>
        <w:rPr>
          <w:lang w:val="hi_IN" w:bidi="hi_IN"/>
        </w:rPr>
        <w:t>आराधनालय के अगुवों की भूमिका निभाने वाले अभिनेताओं से पूछें, "आप कैसा महसूस कर रहे हैं?" आप ऐसी बातें सुन सकते हैं, जैसे, "उनका संदेश सुनने के लिए उत्सुक हूँ," "सोच रहे हैं कि क्या वे हमारे अनुरोध को अस्वीकार कर देंगे" और "हमारे समूह को मजबूत करने के लिए कोई नया व्यक्ति चाहते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खड़ा होता है और अपने हाथ से इशारा करता है कि सभी लोग चुप हो जाएँ। जब पौलुस बात करता है, तो आपका समूह उस बात का अभिनय कर सकता है जो पौलुस कह रहा है। पौलुस कहता है, "इस्राएल के साथी लोगों और यहूदियों के परमेश्वर की आराधना करने वाले लोगों, मेरी सुनो। इस्राएल जाति के परमेश्वर ने हमारे पूर्वजों को चुना। जब वे मिस्र के विदेशी देश में गुलाम थे, तब परमेश्वर ने इस्राएली लोगों को संख्या में बढ़ने और मजबूत होने का कारण बनाया। महान सामर्थ्य के साथ परमेश्वर उन्हें मिस्र की दासता से बाहर ले गया। परमेश्वर ने जंगल में चालीस साल तक इस्राएलियों की देखभाल की। फिर परमेश्वर ने इस्राएलियों को कनान देश में रहने वाली सात जातियों पर जय पाने में सहायता की। परमेश्वर ने इस्राएलियों को कनान देश विरासत के रूप में दिया। इस सब में लगभग 450 साल लगे।"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आराधनालय की बैठक में यहूदियों की भूमिका निभाने वाले अभिनेताओं से पूछें, "आप कैसा महसूस कर रहे हैं?" आप ऐसी बातें सुन सकते हैं, जैसे, "परमेश्वर के लिए आभारी हैं कि उसने हमारे लोगों को बचाया," "दुखी हैं, यह याद कर रहे हैं कि हमारे लोगों को कितना कष्ट उठाना पड़ा" और "फिर से दूसरे लोगों के शासन में होने पर निराश।”</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बोलना जारी रखता है। पौलुस कहता है, "इसके बाद, परमेश्वर ने इस्राएलियों पर शासन करने के लिए न्यायी या प्रधान नियुक्त किए, जब तक कि भविष्यद्वक्ता शमूएल का समय नहीं आया।” फिर लोगों ने एक राजा की माँग की। परमेश्वर ने शाऊल को राजा नियुक्त किया। शाऊल कीश का पुत्र था, जो बिन्यामीन के गोत्र का था। शाऊल ने चालीस साल तक शासन किया। लेकिन परमेश्वर ने शाऊल को राजा के पद से हटा दिया और दाऊद को राजा नियुक्त किया। परमेश्वर ने दाऊद के बारे में कहा, 'मैंने देखा है कि यिशै का पुत्र दाऊद मेरे हृदय के अनुसार एक व्यक्ति है।' दाऊद वह सब कुछ करेगा जो मैं चाहता हूँ कि वह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आराधनालय में आए सभी अभिनेताओं से पूछें, "आप कैसा महसूस कर रहे हैं?" आप ऐसी बातें सुन सकते हैं, जैसे, "दाऊद के समान बनने के लिए प्रेरित हूँ," "सोच रहा हूँ कि क्या परमेश्वर मुझे उसी तरह देखता है जैसे उसने दाऊद को देखा था," और "सोच रहा हूँ कि पौलुस ये सब बातें क्यों कह रहा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पौलुस और उसके साथी जहाज से पाफुस से निकलते हैं और पंफुलिया के पिरगा की ओर जाते हैं। </w:t>
      </w:r>
      <w:r>
        <w:rPr>
          <w:b/>
          <w:lang w:val="hi_IN" w:bidi="hi_IN"/>
        </w:rPr>
        <w:t>पौलुस और उसके साथी</w:t>
      </w:r>
      <w:r>
        <w:rPr>
          <w:lang w:val="hi_IN" w:bidi="hi_IN"/>
        </w:rPr>
        <w:t xml:space="preserve"> एक यूनानी वाक्यांश है, जिसका अर्थ है “पौलुस के आसपास रहने वाले लोग,” और यह पौलुस को मुख्य व्यक्ति या अगुवा के रूप में दर्शाता है। </w:t>
      </w:r>
    </w:p>
    <w:p>
      <w:pPr/>
      <w:r>
        <w:rPr>
          <w:lang w:val="hi_IN" w:bidi="hi_IN"/>
        </w:rPr>
      </w:r>
      <w:r>
        <w:rPr>
          <w:lang w:val="hi_IN" w:bidi="hi_IN"/>
        </w:rPr>
        <w:t xml:space="preserve">जब वे पिरगा में होते हैं, तब यूहन्ना मरकुस यरूशलेम अपने घर लौट जाता है। पौलुस और बरनबास पिसिदिया के अन्ताकिया जाते हैं। सब्त के दिन, पौलुस और बरनबास आराधनालय जाते हैं। </w:t>
      </w:r>
      <w:r>
        <w:rPr>
          <w:b/>
          <w:lang w:val="hi_IN" w:bidi="hi_IN"/>
        </w:rPr>
        <w:t>सब्त</w:t>
      </w:r>
      <w:r>
        <w:rPr>
          <w:lang w:val="hi_IN" w:bidi="hi_IN"/>
        </w:rPr>
        <w:t xml:space="preserve"> यहूदियों के लिए विश्राम और आराधना का दिन है, जैसा कि परमेश्वर ने आज्ञा दी है। सब्त आमतौर पर सप्ताह के सातवें दिन मनाया जाता है, जो शुक्रवार के सूर्यास्त से लेकर शनिवार के सूर्यास्त तक है। यहूदी परमेश्वर की आराधना करने और अन्य सामुदायिक गतिविधियों के लिए आराधनालय जाते हैं। </w:t>
      </w:r>
      <w:r>
        <w:rPr>
          <w:lang w:val="hi_IN" w:bidi="hi_IN"/>
        </w:rPr>
        <w:t>सब्त</w:t>
      </w:r>
      <w:r>
        <w:rPr>
          <w:lang w:val="hi_IN" w:bidi="hi_IN"/>
        </w:rPr>
        <w:t xml:space="preserve"> के बारे में अधिक जानकारी के लिए मुख्य शब्दावली को देखें। सब्त के लिए पिछली कहानियों में उपयोग किए गए उसी शब्द का उपयोग करें। </w:t>
      </w:r>
      <w:r>
        <w:rPr>
          <w:b/>
          <w:lang w:val="hi_IN" w:bidi="hi_IN"/>
        </w:rPr>
        <w:t>आराधनालय</w:t>
      </w:r>
      <w:r>
        <w:rPr>
          <w:lang w:val="hi_IN" w:bidi="hi_IN"/>
        </w:rPr>
        <w:t xml:space="preserve"> एक इमारत है जहाँ यहूदी आराधना के लिए इकट्ठा होते हैं। </w:t>
      </w:r>
      <w:r>
        <w:rPr>
          <w:lang w:val="hi_IN" w:bidi="hi_IN"/>
        </w:rPr>
        <w:t>आराधनालय</w:t>
      </w:r>
      <w:r>
        <w:rPr>
          <w:lang w:val="hi_IN" w:bidi="hi_IN"/>
        </w:rPr>
        <w:t xml:space="preserve"> के बारे में अधिक जानकारी के लिए मुख्य शब्दावली देखें। आराधनालय के लिए पिछली कहानियों में उपयोग किए गए उसी शब्द का उपयोग करें।</w:t>
      </w:r>
    </w:p>
    <w:p>
      <w:pPr/>
      <w:r>
        <w:rPr>
          <w:lang w:val="hi_IN" w:bidi="hi_IN"/>
        </w:rPr>
      </w:r>
      <w:r>
        <w:rPr>
          <w:lang w:val="hi_IN" w:bidi="hi_IN"/>
        </w:rPr>
        <w:t xml:space="preserve">सभा में, </w:t>
      </w:r>
      <w:r>
        <w:rPr>
          <w:b/>
          <w:lang w:val="hi_IN" w:bidi="hi_IN"/>
        </w:rPr>
        <w:t>व्यवस्था और भविष्यद्वक्ताओं</w:t>
      </w:r>
      <w:r>
        <w:rPr>
          <w:lang w:val="hi_IN" w:bidi="hi_IN"/>
        </w:rPr>
        <w:t xml:space="preserve"> का पाठ किया गया है। "व्यवस्था" का अर्थ मूसा की व्यवस्था से है, जो बाइबल की पहली पाँच पुस्तकें हैं। </w:t>
      </w:r>
      <w:r>
        <w:rPr>
          <w:lang w:val="hi_IN" w:bidi="hi_IN"/>
        </w:rPr>
        <w:t>व्यवस्था</w:t>
      </w:r>
      <w:r>
        <w:rPr>
          <w:lang w:val="hi_IN" w:bidi="hi_IN"/>
        </w:rPr>
        <w:t xml:space="preserve"> के बारे में अधिक जानकारी के लिए मुख्य शब्दावली को देखें। व्यवस्था के लिए पिछली कहानियों में उपयोग किए गए उसी शब्द का उपयोग करें। यहाँ "भविष्यद्वक्ता" का अर्थ पुराने नियम के अन्य भविष्यद्वक्ताओं के लेखों और पुराने नियम की कुछ ऐतिहासिक पुस्तकों के लेखों से है। </w:t>
      </w:r>
      <w:r>
        <w:rPr>
          <w:b/>
          <w:lang w:val="hi_IN" w:bidi="hi_IN"/>
        </w:rPr>
        <w:t>भविष्यद्वक्ताओं</w:t>
      </w:r>
      <w:r>
        <w:rPr>
          <w:lang w:val="hi_IN" w:bidi="hi_IN"/>
        </w:rPr>
        <w:t xml:space="preserve"> के बारे में अधिक जानकारी के लिए मुख्य शब्दावली देखें। भविष्यद्वक्ताओं के लिए पिछली कहानियों में उपयोग किए गए उसी शब्द का उपयोग करें। व्यवस्था और भविष्यद्वक्ता पूरे यहूदी पवित्रशास्त्र को दर्शाते हैं।</w:t>
      </w:r>
    </w:p>
    <w:p>
      <w:pPr/>
      <w:r>
        <w:rPr>
          <w:lang w:val="hi_IN" w:bidi="hi_IN"/>
        </w:rPr>
      </w:r>
      <w:r>
        <w:rPr>
          <w:lang w:val="hi_IN" w:bidi="hi_IN"/>
        </w:rPr>
        <w:t xml:space="preserve">आराधनालय के अगुवे पौलुस और बरनबास को एक संदेश भेजते हैं, और कहते हैं, "हे भाइयों, यदि तुम्हारे पास लोगों के लिए उपदेश का कोई शब्द है, तो कहो।" </w:t>
      </w:r>
      <w:r>
        <w:rPr>
          <w:b/>
          <w:lang w:val="hi_IN" w:bidi="hi_IN"/>
        </w:rPr>
        <w:t>भाई</w:t>
      </w:r>
      <w:r>
        <w:rPr>
          <w:lang w:val="hi_IN" w:bidi="hi_IN"/>
        </w:rPr>
        <w:t xml:space="preserve"> अन्य यहूदियों को संबोधित करने का एक सम्मानजनक तरीका है, जैसे "दोस्त" कहना। यहाँ, भाइयों का अर्थ यीशु के साथी अनुयायियों से नहीं है। </w:t>
      </w:r>
      <w:r>
        <w:rPr>
          <w:b/>
          <w:lang w:val="hi_IN" w:bidi="hi_IN"/>
        </w:rPr>
        <w:t>उपदेश</w:t>
      </w:r>
      <w:r>
        <w:rPr>
          <w:lang w:val="hi_IN" w:bidi="hi_IN"/>
        </w:rPr>
        <w:t xml:space="preserve"> का अर्थ है प्रोत्साहन देना, अर्थात ऐसे शब्द कहना जो किसी के विश्वास को दृढ़ करें।</w:t>
      </w:r>
    </w:p>
    <w:p>
      <w:pPr/>
      <w:r>
        <w:rPr>
          <w:lang w:val="hi_IN" w:bidi="hi_IN"/>
        </w:rPr>
      </w:r>
      <w:r>
        <w:rPr>
          <w:lang w:val="hi_IN" w:bidi="hi_IN"/>
        </w:rPr>
        <w:t xml:space="preserve">पौलुस खड़ा होता है और अपने हाथ से इशारा करता है। पौलुस अपना सन्देश यह कहकर शुरू करता है, "इस्राएल के पुरुषों और तुम जो परमेश्वर का भय मानते हो।" </w:t>
      </w:r>
      <w:r>
        <w:rPr>
          <w:b/>
          <w:lang w:val="hi_IN" w:bidi="hi_IN"/>
        </w:rPr>
        <w:t>इस्राएल के पुरुषों</w:t>
      </w:r>
      <w:r>
        <w:rPr>
          <w:lang w:val="hi_IN" w:bidi="hi_IN"/>
        </w:rPr>
        <w:t xml:space="preserve"> का अर्थ है साथी इस्राएली या यहूदी वंश के लोग। </w:t>
      </w:r>
      <w:r>
        <w:rPr>
          <w:lang w:val="hi_IN" w:bidi="hi_IN"/>
        </w:rPr>
        <w:t>इस्राएल</w:t>
      </w:r>
      <w:r>
        <w:rPr>
          <w:lang w:val="hi_IN" w:bidi="hi_IN"/>
        </w:rPr>
        <w:t xml:space="preserve"> के बारे में अधिक जानकारी के लिए मुख्य शब्दावली देखें। इस्राएल के लिए पिछली कहानियों में उपयोग किए गए उसी शब्द का उपयोग करें। </w:t>
      </w:r>
      <w:r>
        <w:rPr>
          <w:b/>
          <w:lang w:val="hi_IN" w:bidi="hi_IN"/>
        </w:rPr>
        <w:t>परमेश्वर का भय मानने</w:t>
      </w:r>
      <w:r>
        <w:rPr>
          <w:lang w:val="hi_IN" w:bidi="hi_IN"/>
        </w:rPr>
        <w:t xml:space="preserve"> का अर्थ उन अन्यजातियों से है जो परमेश्वर पर विश्वास करते हैं और उसकी आराधना करते हैं—वे लोग जो इस्राएल के वंशज नहीं हैं, या यहूदी वंश से पैदा नहीं हुए हैं। </w:t>
      </w:r>
      <w:r>
        <w:rPr>
          <w:b/>
          <w:lang w:val="hi_IN" w:bidi="hi_IN"/>
        </w:rPr>
        <w:t>परमेश्वर के भय</w:t>
      </w:r>
      <w:r>
        <w:rPr>
          <w:lang w:val="hi_IN" w:bidi="hi_IN"/>
        </w:rPr>
        <w:t xml:space="preserve"> के बारे में अधिक जानकारी के लिए मुख्य शब्दावली देखें। परमेश्वर के भय के लिए पिछली कहानियों में उपयोग किए गए उसी शब्द का उपयोग करें।</w:t>
      </w:r>
    </w:p>
    <w:p>
      <w:pPr/>
      <w:r>
        <w:rPr>
          <w:lang w:val="hi_IN" w:bidi="hi_IN"/>
        </w:rPr>
      </w:r>
      <w:r>
        <w:rPr>
          <w:lang w:val="hi_IN" w:bidi="hi_IN"/>
        </w:rPr>
        <w:t xml:space="preserve">पौलुस कहता है, इस्राएल की इस जाति का परमेश्वर ने हमारे पूर्वजों को चुना और मिस्र में उनके रहने के समय उन्हें महान बनाया। यहाँ, </w:t>
      </w:r>
      <w:r>
        <w:rPr>
          <w:b/>
          <w:lang w:val="hi_IN" w:bidi="hi_IN"/>
        </w:rPr>
        <w:t>इस्राएल</w:t>
      </w:r>
      <w:r>
        <w:rPr>
          <w:lang w:val="hi_IN" w:bidi="hi_IN"/>
        </w:rPr>
        <w:t xml:space="preserve"> का मतलब है कोई भी व्यक्ति जो उस वादे का वारिस है जो परमेश्वर ने अब्राहम से किया था इस्राएल यहूदी लोगों के समूह को दर्शाता है। परमेश्वर ने उन्हें संख्या में बढ़ने और मजबूत होने के द्वारा </w:t>
      </w:r>
      <w:r>
        <w:rPr>
          <w:b/>
          <w:lang w:val="hi_IN" w:bidi="hi_IN"/>
        </w:rPr>
        <w:t>महान बनाया</w:t>
      </w:r>
      <w:r>
        <w:rPr>
          <w:lang w:val="hi_IN" w:bidi="hi_IN"/>
        </w:rPr>
        <w:t xml:space="preserve">। पौलुस कहता है, "बलवन्त भुजा के साथ परमेश्वर ने उन्हें मिस्र से बाहर निकाला।" लगभग चालीस साल तक परमेश्वर ने जंगल में उन्हें सहन किया।" </w:t>
      </w:r>
      <w:r>
        <w:rPr>
          <w:b/>
          <w:lang w:val="hi_IN" w:bidi="hi_IN"/>
        </w:rPr>
        <w:t>बलवन्त भुजा</w:t>
      </w:r>
      <w:r>
        <w:rPr>
          <w:lang w:val="hi_IN" w:bidi="hi_IN"/>
        </w:rPr>
        <w:t xml:space="preserve"> परमेश्वर की शक्तिशाली सामर्थ्य को दर्शाती है जिसका उपयोग परमेश्वर ने इस्राएलियों को मिस्र में गुलामी से छुड़ाने के लिए किया था। यहाँ पर </w:t>
      </w:r>
      <w:r>
        <w:rPr>
          <w:b/>
          <w:lang w:val="hi_IN" w:bidi="hi_IN"/>
        </w:rPr>
        <w:t>रेगिस्तान</w:t>
      </w:r>
      <w:r>
        <w:rPr>
          <w:lang w:val="hi_IN" w:bidi="hi_IN"/>
        </w:rPr>
        <w:t xml:space="preserve">, या </w:t>
      </w:r>
      <w:r>
        <w:rPr>
          <w:b/>
          <w:lang w:val="hi_IN" w:bidi="hi_IN"/>
        </w:rPr>
        <w:t>जंगल</w:t>
      </w:r>
      <w:r>
        <w:rPr>
          <w:lang w:val="hi_IN" w:bidi="hi_IN"/>
        </w:rPr>
        <w:t>, वह स्थान है जहाँ कोई नहीं रहता और जहाँ बहुत कम पौधे उगते हैं।</w:t>
      </w:r>
      <w:r>
        <w:rPr>
          <w:lang w:val="hi_IN" w:bidi="hi_IN"/>
        </w:rPr>
        <w:t>जंगल</w:t>
      </w:r>
      <w:r>
        <w:rPr>
          <w:lang w:val="hi_IN" w:bidi="hi_IN"/>
        </w:rPr>
        <w:t xml:space="preserve"> के बारे में अधिक जानकारी के लिए मुख्य शब्दावली देखें। जंगल के लिए पिछली कहानियों में उपयोग किए गए उसी शब्द का उपयोग करें।</w:t>
      </w:r>
    </w:p>
    <w:p>
      <w:pPr/>
      <w:r>
        <w:rPr>
          <w:lang w:val="hi_IN" w:bidi="hi_IN"/>
        </w:rPr>
      </w:r>
      <w:r>
        <w:rPr>
          <w:lang w:val="hi_IN" w:bidi="hi_IN"/>
        </w:rPr>
        <w:t xml:space="preserve">"परमेश्वर ने उन्हें भविष्यद्वक्ता शमूएल के समय तक न्यायी दिए।" </w:t>
      </w:r>
      <w:r>
        <w:rPr>
          <w:b/>
          <w:lang w:val="hi_IN" w:bidi="hi_IN"/>
        </w:rPr>
        <w:t>न्यायी</w:t>
      </w:r>
      <w:r>
        <w:rPr>
          <w:lang w:val="hi_IN" w:bidi="hi_IN"/>
        </w:rPr>
        <w:t xml:space="preserve"> वे अगुवे हैं जिन्हें परमेश्वर ने इस्राएलियों को कनान देश देने के बाद इस्राएल पर शासन करने के लिए चुना था। न्यायी किसी गोत्र के प्रधान के समान है। </w:t>
      </w:r>
      <w:r>
        <w:rPr>
          <w:b/>
          <w:lang w:val="hi_IN" w:bidi="hi_IN"/>
        </w:rPr>
        <w:t>भविष्यद्वक्ता</w:t>
      </w:r>
      <w:r>
        <w:rPr>
          <w:lang w:val="hi_IN" w:bidi="hi_IN"/>
        </w:rPr>
        <w:t xml:space="preserve"> वह व्यक्ति होता है जिसे परमेश्वर ने लोगों को परमेश्वर से सन्देश देने के लिए चुना है। </w:t>
      </w:r>
      <w:r>
        <w:rPr>
          <w:b/>
          <w:lang w:val="hi_IN" w:bidi="hi_IN"/>
        </w:rPr>
        <w:t>भविष्यद्वक्ता</w:t>
      </w:r>
      <w:r>
        <w:rPr>
          <w:lang w:val="hi_IN" w:bidi="hi_IN"/>
        </w:rPr>
        <w:t xml:space="preserve"> के बारे में अधिक जानकारी के लिए मुख्य शब्दावली देखें। भविष्यद्वक्ता के लिए पिछली कहानियों में उपयोग किए गए उसी शब्द का उपयोग करें।</w:t>
      </w:r>
    </w:p>
    <w:p>
      <w:pPr/>
      <w:r>
        <w:rPr>
          <w:lang w:val="hi_IN" w:bidi="hi_IN"/>
        </w:rPr>
      </w:r>
      <w:r>
        <w:rPr>
          <w:lang w:val="hi_IN" w:bidi="hi_IN"/>
        </w:rPr>
        <w:t xml:space="preserve">"इस्राएलियों ने राजा माँगा, और परमेश्वर ने उन्हें राजा दिया। परमेश्वर ने शाऊल को राजा के पद से हटा देने के बाद, उसने दाऊद को उनका राजा बनाया।" </w:t>
      </w:r>
      <w:r>
        <w:rPr>
          <w:b/>
          <w:lang w:val="hi_IN" w:bidi="hi_IN"/>
        </w:rPr>
        <w:t>बनाया</w:t>
      </w:r>
      <w:r>
        <w:rPr>
          <w:lang w:val="hi_IN" w:bidi="hi_IN"/>
        </w:rPr>
        <w:t xml:space="preserve"> एक सामान्य पुराना नियम वाला वाक्यांश है, जिसका मतलब है कि परमेश्वर किसी नए शासक को तैयार करता है और नियुक्त करता है। पौलुस कहता है, "परमेश्वर ने दाऊद के बारे में गवाही दी: 'मुझे यिशै का पुत्र दाऊद मिला है, जो मेरे मन के अनुसार ही है, जो मेरी सारी इच्छा पूरी करेगा।' </w:t>
      </w:r>
      <w:r>
        <w:rPr>
          <w:b/>
          <w:lang w:val="hi_IN" w:bidi="hi_IN"/>
        </w:rPr>
        <w:t>गवाही देने</w:t>
      </w:r>
      <w:r>
        <w:rPr>
          <w:lang w:val="hi_IN" w:bidi="hi_IN"/>
        </w:rPr>
        <w:t xml:space="preserve"> का अर्थ है कि परमेश्वर ने दाऊद के बारे में अच्छी तरह से या मंजूरी से बात 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13:23–41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13:23–41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बरनबास ने पिसिदिया के अन्ताकिया की यात्रा की। पौलुस आराधनालय में यहूदियों और गैर-यहूदियों की भीड़ को एक संदेश दे रहा है, जिसमें यह बता रहा है कि परमेश्वर अपने लोगों को कैसे बचाता है और उनसे प्रेम करता है। यह कहने के बाद कि परमेश्वर राजा दाऊद से कितना खुश था, अब पौलुस कहता है कि दाऊद के वंशजों में से, परमेश्वर ने इस्राएल में एक उद्धारकर्ता भेजा, जैसा उसने प्रतिज्ञा की थी। उद्धारकर्ता यीशु है। प्रेरितों के काम में उद्धारकर्ता शीर्षक का उपयोग केवल तब किया गया था जब पतरस और बारह चेलों ने यरूशलेम में महायाजक को उत्तर दिया था। पतरस ने कहा कि परमेश्वर ने यीशु को अगुवा और उद्धारकर्ता के रूप में ऊँचा किया ताकि इस्राएल अपने पापों से पश्चाताप करें और क्षमा पाए। पुराने नियम में, परमेश्वर ने दाऊद के परिवार के माध्यम से एक उद्धारकर्ता भेजने का वादा किया था, और वह प्रतिज्ञा पूरी हुई है।</w:t>
      </w:r>
    </w:p>
    <w:p>
      <w:pPr/>
      <w:r>
        <w:rPr>
          <w:lang w:val="hi_IN" w:bidi="hi_IN"/>
        </w:rPr>
      </w:r>
      <w:r>
        <w:rPr>
          <w:lang w:val="hi_IN" w:bidi="hi_IN"/>
        </w:rPr>
        <w:t>यीशु के आने से पहले, उनके चचेरा भाई, यूहन्ना बपतिस्मा देने वाले, ने कई इस्राएलियों को सिखाया कि वे अपने पापों से मुड़ें, परमेश्वर की ओर लौटें, और अपने जीवन में बदलाव दिखाएँ, बपतिस्मा लेकर, यानी पानी में डुब कर। यूहन्ना का पश्चाताप और बपतिस्मा का संदेश उद्धारकर्ता के आगमन की तैयारी करना था। यूहन्ना वह कड़ी है जो उस समय को जोड़ता है जब परमेश्वर यहूदियों का परमेश्वर था और परमेश्वर के नए समुदाय के बीच का संबंध बनाता है। यीशु के माध्यम से परमेश्वर के नए समुदाय में, यहूदी और गैर-यहूदी दोनों हैं। जब यूहन्ना अपनी सेवा पूरी कर रहा था, यानी अपना काम समाप्त कर रहा था, तब उसने लोगों की अपने बारे में गलत सोच को सुधार दिया। यूहन्ना ने यह स्पष्ट कर दिया कि वह प्रतिज्ञा किया गया उद्धारकर्ता नहीं था, बल्कि वह उद्धारकर्ता उसके पीछे आ रहा है। उद्धारकर्ता यूहन्ना से इतना अधिक महान है कि यूहन्ना उसके जूती के बन्ध खोलने के भी योग्य नहीं है। उनकी संस्कृति में यह काम सबसे निचले दर्जे के दासों का होता था।</w:t>
      </w:r>
    </w:p>
    <w:p>
      <w:pPr/>
      <w:r>
        <w:rPr>
          <w:lang w:val="hi_IN" w:bidi="hi_IN"/>
        </w:rPr>
      </w:r>
      <w:r>
        <w:rPr>
          <w:lang w:val="hi_IN" w:bidi="hi_IN"/>
        </w:rPr>
        <w:t>आपकी संस्कृति में, गुलाम या दास किस प्रकार के काम करते हैं? गुलामों या दासों को करने वाले सबसे गंदा या नीचा काम क्या है?</w:t>
      </w:r>
    </w:p>
    <w:p>
      <w:pPr/>
      <w:r>
        <w:rPr>
          <w:lang w:val="hi_IN" w:bidi="hi_IN"/>
        </w:rPr>
      </w:r>
      <w:r>
        <w:rPr>
          <w:lang w:val="hi_IN" w:bidi="hi_IN"/>
        </w:rPr>
        <w:t xml:space="preserve">पौलुस फिर से अपने साथी यहूदियों से कहता है, "भाइयों, अब्राहम के परिवार के पुत्र," और गैर-यहूदियों से "जो परमेश्वर का भय मानते हैं" जो लोग परमेश्वर से डरते हैं वे गैर-यहूदी हैं जो यहूदियों के परमेश्वर पर विश्वास करते हैं और उसकी आराधना करते हैं। फिर पौलुस यह प्रचार करता है कि परमेश्वर ने उद्धार का संदेश </w:t>
      </w:r>
      <w:r>
        <w:rPr>
          <w:b/>
          <w:lang w:val="hi_IN" w:bidi="hi_IN"/>
        </w:rPr>
        <w:t>सभी</w:t>
      </w:r>
      <w:r>
        <w:rPr>
          <w:lang w:val="hi_IN" w:bidi="hi_IN"/>
        </w:rPr>
        <w:t xml:space="preserve"> को, चाहे वे यहूदी हों या गैर-यहूदी हों, भेजा है।</w:t>
      </w:r>
    </w:p>
    <w:p>
      <w:pPr/>
      <w:r>
        <w:rPr>
          <w:lang w:val="hi_IN" w:bidi="hi_IN"/>
        </w:rPr>
      </w:r>
      <w:r>
        <w:rPr>
          <w:lang w:val="hi_IN" w:bidi="hi_IN"/>
        </w:rPr>
        <w:t>यरूशलेम के यहूदी लोग और उनके धार्मिक अगुवे हर सब्त के दिन आराधनालय में भविष्यद्वक्ताओं के लेखों को पढ़ते थे। हालाँकि, वे अभी भी यह नहीं पहचान पाए थे और न ही यह समझ पाए थे कि यीशु प्रतिज्ञा किया गया उद्धारकर्ता है। उन्होंने यीशु को मार डाला। यीशु की मृत्यु का आदेश देकर, यहूदी लोगों और उनके अगुवों ने वही पूरा किया जो भविष्यद्वक्ताओं ने प्रतिज्ञा किए गए उद्धारकर्ता के बारे में कहा था। यरूशलेम के यहूदियों के पास यीशु को मारने का कोई कानूनी कारण नहीं था। उन्होंने रोमी राज्यपाल पिलातुस से यीशु को मारने के लिए कहा।</w:t>
      </w:r>
    </w:p>
    <w:p>
      <w:pPr/>
      <w:r>
        <w:rPr>
          <w:lang w:val="hi_IN" w:bidi="hi_IN"/>
        </w:rPr>
      </w:r>
      <w:r>
        <w:rPr>
          <w:lang w:val="hi_IN" w:bidi="hi_IN"/>
        </w:rPr>
        <w:t>उन्होंने यीशु के साथ वह सब कुछ पूरा कर दिया जो पवित्रशास्त्र में कहा गया था कि प्रतिज्ञा किए गए उद्धारकर्ता के साथ होगा। यीशु के मित्रों ने उसके मृत शरीर को उस पेड़ से उतार लिया, यानी क्रूस से। उन्होंने उसके शव को एक कब्र में रखा, जिसका अर्थ है कि उन्होंने उसे एक कब्र में दफनाया। लेकिन परमेश्वर ने यीशु को मरे हुओं में से जिलाया। कई दिनों तक यीशु को उन अनुयायियों ने देखा जो गलील में उसके पहुँचने की शुरुआत से ही उसके साथ थे। पहले के भागों से याद रखें कि यीशु स्वर्ग जाने से पहले चालीस दिनों तक अपने अनुयायियों को दिखाई देता रहा। यीशु के मूल अनुयायी अब यहूदी लोगों के गवाह हैं। वे यीशु को किसी और से बेहतर जानते हैं। उन्होंने यीशु के जीवन, मृत्यु और पुनरुत्थान को देखा है।</w:t>
      </w:r>
    </w:p>
    <w:p>
      <w:pPr/>
      <w:r>
        <w:rPr>
          <w:lang w:val="hi_IN" w:bidi="hi_IN"/>
        </w:rPr>
      </w:r>
      <w:r>
        <w:rPr>
          <w:lang w:val="hi_IN" w:bidi="hi_IN"/>
        </w:rPr>
        <w:t xml:space="preserve">एक नक्शा दिखाएँ जिसमें </w:t>
      </w:r>
      <w:r>
        <w:rPr>
          <w:lang w:val="hi_IN" w:bidi="hi_IN"/>
        </w:rPr>
        <w:t>गलील और यरूशलेम</w:t>
      </w:r>
      <w:r>
        <w:rPr>
          <w:lang w:val="hi_IN" w:bidi="hi_IN"/>
        </w:rPr>
        <w:t xml:space="preserve"> शामिल हैं। एक </w:t>
      </w:r>
      <w:r>
        <w:rPr>
          <w:lang w:val="hi_IN" w:bidi="hi_IN"/>
        </w:rPr>
        <w:t>क्रूस</w:t>
      </w:r>
      <w:r>
        <w:rPr>
          <w:lang w:val="hi_IN" w:bidi="hi_IN"/>
        </w:rPr>
        <w:t xml:space="preserve"> का चित्र दिखाएँ। किसी </w:t>
      </w:r>
      <w:r>
        <w:rPr>
          <w:lang w:val="hi_IN" w:bidi="hi_IN"/>
        </w:rPr>
        <w:t>कब्र</w:t>
      </w:r>
      <w:r>
        <w:rPr>
          <w:lang w:val="hi_IN" w:bidi="hi_IN"/>
        </w:rPr>
        <w:t xml:space="preserve"> की तस्वीर दिखाएँ।</w:t>
      </w:r>
    </w:p>
    <w:p>
      <w:pPr/>
      <w:r>
        <w:rPr>
          <w:lang w:val="hi_IN" w:bidi="hi_IN"/>
        </w:rPr>
      </w:r>
      <w:r>
        <w:rPr>
          <w:lang w:val="hi_IN" w:bidi="hi_IN"/>
        </w:rPr>
        <w:t>पौलुस और बरनबास सुसमाचार लाते हैं। परमेश्वर ने यीशु को मरे हुओं में से जिलाकर अपने प्रतिज्ञाओं को पूरा किया। पौलुस पवित्रशास्त्र का उपयोग यह साबित करने के लिए करता है कि यीशु प्रतिज्ञा किया गया उद्धारकर्ता है। वह भजन संहिता से उद्धृत करता है, "तू मेरा पुत्र है; आज मैं ही ने तुझे जन्माया है।" जब यहूदियों के लिए एक नया राजा नियुक्त किया गया, तो राजा परमेश्वर के पुत्र की तरह हो गया। राजा ने परमेश्वर के प्रतिनिधि के रूप में शासन किया। यीशु के पुनरुत्थान ने यह साबित किया कि परमेश्वर ने अपने प्रतिज्ञा को पूरा किया। उसने अपने ही पुत्र को उस उद्धारकर्ता के रूप में भेजा जो सदा जीवित रहेगा। परमेश्वर ने पवित्र जन, या यीशु को मरे हुओं में से जिलाया। यीशु का शरीर कब्र में नहीं सड़ा। परमेश्वर ने दाऊद से वादा किया था कि उसके परिवार में से कोई ऐसा होगा जो एक ऐसा राज्य स्थापित करेगा जो सदा बना रहेगा। परमेश्वर ने कहा, "मैं तुम्हें वे पवित्र और पक्की आशीषें दूँगा जिनकी प्रतिज्ञा मैंने दाऊद से की थी।" यहूदी और गैर-यहूदी उन आशीषों को प्राप्त कर सकते हैं जो दाऊद से प्रतिज्ञा की गई थीं, जो यीशु के द्वारा अनन्त जीवन है।</w:t>
      </w:r>
    </w:p>
    <w:p>
      <w:pPr/>
      <w:r>
        <w:rPr>
          <w:lang w:val="hi_IN" w:bidi="hi_IN"/>
        </w:rPr>
      </w:r>
      <w:r>
        <w:rPr>
          <w:lang w:val="hi_IN" w:bidi="hi_IN"/>
        </w:rPr>
        <w:t>पौलुस दाऊद के एक और भजन का हवाला देता है जिसमें कहा गया है कि परमेश्वर अपने पवित्र जन को मरने और सड़ने नहीं देगा। पतरस ने भी पिन्तेकुस्त के दिन, जब पवित्र आत्मा आया, अपने संदेश में इसी बात का उद्धरण दिया था। पौलुस के साथ भीड़ में मौजूद बहुत से लोग जानते होंगे कि यह भजन प्रतिज्ञा किए गए उद्धारकर्ता की ओर संकेत करता है। दाऊद मर गया, दफनाया गया, और उसका शरीर सड़ गया, इसलिए दाऊद अपने बारे में बात नहीं कर रहा था। दाऊद उस प्रतिज्ञा किए गए उद्धारकर्ता की बात कर रहा था जो सड़ा नहीं था, बल्कि मरे हुओं में से जी उठा।</w:t>
      </w:r>
    </w:p>
    <w:p>
      <w:pPr/>
      <w:r>
        <w:rPr>
          <w:lang w:val="hi_IN" w:bidi="hi_IN"/>
        </w:rPr>
      </w:r>
      <w:r>
        <w:rPr>
          <w:lang w:val="hi_IN" w:bidi="hi_IN"/>
        </w:rPr>
        <w:t>आपकी संस्कृति में जब कोई मर जाता है, तो उसके शरीर के साथ क्या किया जाता है? किस प्रकार के रीति-रिवाज किसी व्यक्ति के अवशेषों को उसके पूर्वजों से जोड़ते हैं?</w:t>
      </w:r>
    </w:p>
    <w:p>
      <w:pPr/>
      <w:r>
        <w:rPr>
          <w:lang w:val="hi_IN" w:bidi="hi_IN"/>
        </w:rPr>
      </w:r>
      <w:r>
        <w:rPr>
          <w:lang w:val="hi_IN" w:bidi="hi_IN"/>
        </w:rPr>
        <w:t>पौलुस चाहता है कि पूरी भीड़ जान ले कि यीशु ने जो किया है, उसकी वजह से उनके पाप माफ किए जा सकते हैं। जो कोई भी यीशु पर विश्वास करता है, वह धर्मी है। वे अपने सभी पापों के अपराध और दण्ड से मुक्त हो गए हैं। वे परमेश्वर के साथ सही रिश्ता में हैं। कुछ लोगों ने सोचा कि मूसा की व्यवस्था का पालन करने से वे धर्मी हो जाएँगे और अपने पाप के दण्ड से बच सकते हैं। लेकिन यीशु के अलावा किसी ने भी मूसा की व्यवस्था का पूरी तरह से पालन नहीं किया। वे व्यवस्था का पालन करने से पाप से मुक्त नहीं हो सके। केवल यीशु, प्रतिज्ञा किए गए उद्धारकर्ता में विश्वास करके, कोई व्यक्ति सच में अपने पापों से माफी पा सकता है और परमेश्वर के लिए स्वीकार्य बनता है।</w:t>
      </w:r>
    </w:p>
    <w:p>
      <w:pPr/>
      <w:r>
        <w:rPr>
          <w:lang w:val="hi_IN" w:bidi="hi_IN"/>
        </w:rPr>
      </w:r>
      <w:r>
        <w:rPr>
          <w:lang w:val="hi_IN" w:bidi="hi_IN"/>
        </w:rPr>
        <w:t>आपकी संस्कृति में, लोग परमेश्वर या उस देवता के साथ कैसे अच्छे संबंध रखने की कोशिश करते हैं जिसकी वे उपासना करते हैं? वे अपने गलत कामों की सजा से बचने के लिए किस प्रकार के काम करते हैं?</w:t>
      </w:r>
    </w:p>
    <w:p>
      <w:pPr/>
      <w:r>
        <w:rPr>
          <w:lang w:val="hi_IN" w:bidi="hi_IN"/>
        </w:rPr>
      </w:r>
      <w:r>
        <w:rPr>
          <w:lang w:val="hi_IN" w:bidi="hi_IN"/>
        </w:rPr>
        <w:t>पौलुस अपने संदेश को इस चेतावनी के साथ समाप्त करता है कि सतर्क रहें और ध्यान दें कि भविष्यद्वक्ताओं ने जो कहा था वह आपके साथ न हो। भविष्यद्वक्ताओं ने परमेश्वर के लोगों को चेतावनी दी थी कि यदि वे परमेश्वर को अस्वीकार करते हुए और बुराई करते रहे, तो उनके साथ क्या होगा। पौलुस भविष्यद्वक्ता हबक्कूक को उद्धृत करता है। पौलुस इस पवित्रशास्त्र का उपयोग परमेश्वर के लोगों के अंतिम न्याय के बारे में बोलने के लिए करता है। लोगों को पश्चाताप करना और प्रभु यीशु पर विश्वास करना चाहिए। यदि वे यीशु को अस्वीकार करते हैं, जो प्रतिज्ञा किया गया उद्धारकर्ता है जो उन्हें उनके पाप के दण्ड से छुड़ा सकता है, तो परमेश्वर उन्हें कठोर दण्ड देगा। परमेश्वर उनके साथ ऐसा भयानक कार्य करेगा कि वे उस पर विश्वास भी नहीं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सत्र में आप इस कहानी के दृश्य कल्पांकित करने में समूह की मदद करेंगे। </w:t>
      </w:r>
    </w:p>
    <w:p>
      <w:pPr/>
      <w:r>
        <w:rPr>
          <w:lang w:val="hi_IN" w:bidi="hi_IN"/>
        </w:rPr>
      </w:r>
      <w:r>
        <w:rPr>
          <w:b/>
          <w:lang w:val="hi_IN" w:bidi="hi_IN"/>
        </w:rPr>
        <w:t>पहला दृश्य:</w:t>
      </w:r>
      <w:r>
        <w:rPr>
          <w:lang w:val="hi_IN" w:bidi="hi_IN"/>
        </w:rPr>
        <w:t xml:space="preserve"> पौलुस पिसिदिया के अन्ताकिया के आराधनालय में एक संदेश देना जारी रखता है। यहूदी और गैर-यहूदी आराधना के दिन इकट्ठा होते हैं। पौलुस इस बात का विवरण देता है कि कैसे परमेश्वर अपनी प्रतिज्ञाओं को पूरा करता है और राजा दाऊद के बारे में चर्चा जारी रहती है। प्रतिज्ञा किया गया उद्धारकर्ता राजा दाऊद का वंशज होगा। जब यूहन्ना बपतिस्मा देने वाला आया, तो उसने यहूदियों को पाप से मन फिरने और बपतिस्मा लेने की शिक्षा दी। यूहन्ना ने यहूदियों से कहा कि परमेश्वर का प्रतिज्ञा किया गया उद्धारकर्ता आ रहा है। यह उद्धारकर्ता यीशु है।</w:t>
      </w:r>
    </w:p>
    <w:p>
      <w:pPr/>
      <w:r>
        <w:rPr>
          <w:lang w:val="hi_IN" w:bidi="hi_IN"/>
        </w:rPr>
      </w:r>
      <w:r>
        <w:rPr>
          <w:b/>
          <w:lang w:val="hi_IN" w:bidi="hi_IN"/>
        </w:rPr>
        <w:t>दूसरा दृश्य:</w:t>
      </w:r>
      <w:r>
        <w:rPr>
          <w:lang w:val="hi_IN" w:bidi="hi_IN"/>
        </w:rPr>
        <w:t xml:space="preserve"> यरूशलेम के यहूदियों को विश्वास नहीं था कि यीशु प्रतिज्ञा किया गया उद्धारकर्ता है। यीशु मृत्यु के योग्य नहीं था, लेकिन यहूदी अगुवों ने यीशु को मार डाला। यीशु मर गया और दफनाया गया। लेकिन परमेश्वर ने उसे मरे हुओं में से जिलाया। यीशु अपने कई अनुयायियों के सामने प्रकट हुआ और साबित किया कि वह मरे हुओं में से जी उठा है।</w:t>
      </w:r>
    </w:p>
    <w:p>
      <w:pPr/>
      <w:r>
        <w:rPr>
          <w:lang w:val="hi_IN" w:bidi="hi_IN"/>
        </w:rPr>
      </w:r>
      <w:r>
        <w:rPr>
          <w:b/>
          <w:lang w:val="hi_IN" w:bidi="hi_IN"/>
        </w:rPr>
        <w:t>तीसरा दृश्य:</w:t>
      </w:r>
      <w:r>
        <w:rPr>
          <w:lang w:val="hi_IN" w:bidi="hi_IN"/>
        </w:rPr>
        <w:t xml:space="preserve"> पौलुस पवित्रशास्त्र से साबित करता है कि यीशु प्रतिज्ञा किया गया उद्धारकर्ता है। परमेश्वर ने अपनी प्रतिज्ञा को पूरा किया। यीशु का शरीर किसी कब्र में सड़ा नहीं। परमेश्वर ने उसे मरे हुओं में से जिलाया।</w:t>
      </w:r>
    </w:p>
    <w:p>
      <w:pPr/>
      <w:r>
        <w:rPr>
          <w:lang w:val="hi_IN" w:bidi="hi_IN"/>
        </w:rPr>
      </w:r>
      <w:r>
        <w:rPr>
          <w:b/>
          <w:lang w:val="hi_IN" w:bidi="hi_IN"/>
        </w:rPr>
        <w:t>चौथा दृश्य:</w:t>
      </w:r>
      <w:r>
        <w:rPr>
          <w:lang w:val="hi_IN" w:bidi="hi_IN"/>
        </w:rPr>
        <w:t xml:space="preserve"> यीशु के माध्यम से पाप की क्षमा है, न कि यहूदी व्यवस्था का पालन करने के द्वारा। पौलुस भीड़ से आग्रह करता है कि वे अपने पापों से फिरें और माफी के लिए यीशु में विश्वास करें।</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आराधनालय में सब्त की बैठक में शामिल होने वाले यहूदी</w:t>
      </w:r>
    </w:p>
    <w:p>
      <w:pPr>
        <w:pStyle w:val="ListBullet"/>
        <w:spacing w:line="240" w:lineRule="auto"/>
        <w:ind w:left="720"/>
      </w:pPr>
      <w:r>
        <w:rPr>
          <w:lang w:val="hi_IN" w:bidi="hi_IN"/>
        </w:rPr>
      </w:r>
      <w:r>
        <w:rPr>
          <w:lang w:val="hi_IN" w:bidi="hi_IN"/>
        </w:rPr>
        <w:t>गैर-यहूदी जो परमेश्वर की आराधना करते हैं और आराधनालय में सब्त की बैठक में भाग ले रहे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यरूशलेम में यहूदी और यहूदी अगुवे</w:t>
      </w:r>
    </w:p>
    <w:p>
      <w:pPr>
        <w:pStyle w:val="ListBullet"/>
        <w:spacing w:line="240" w:lineRule="auto"/>
        <w:ind w:left="720"/>
      </w:pPr>
      <w:r>
        <w:rPr>
          <w:lang w:val="hi_IN" w:bidi="hi_IN"/>
        </w:rPr>
      </w:r>
      <w:r>
        <w:rPr>
          <w:lang w:val="hi_IN" w:bidi="hi_IN"/>
        </w:rPr>
        <w:t>पुराने नियम के भविष्यद्वक्ता</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यीशु के मूल अनुयायी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b/>
          <w:lang w:val="hi_IN" w:bidi="hi_IN"/>
        </w:rPr>
        <w:t>पहला दृश्य:</w:t>
      </w:r>
      <w:r>
        <w:rPr>
          <w:lang w:val="hi_IN" w:bidi="hi_IN"/>
        </w:rPr>
        <w:t xml:space="preserve"> यह कहानी पिसिदिया के अन्ताकिया में होती है। जब यह कहानी शुरू होती है, तो पौलुस आराधना के दिन आराधनालय में खड़ा होकर सन्देश दे रहा है। यहूदी और गैर-यहूदी वहाँ हैं। पौलुस ने अभी-अभी बताया था कि दाऊद इस्राएल का राजा कैसे बनने के लिए आया, और परमेश्वर दाऊद से कैसे बहुत खुश था। अब पौलुस कहता है कि परमेश्वर ने दाऊद के वंशजों के माध्यम से प्रतिज्ञा किए गए उद्धारकर्ता को इस्राएल में भेजा।</w:t>
      </w:r>
    </w:p>
    <w:p>
      <w:pPr/>
      <w:r>
        <w:rPr>
          <w:lang w:val="hi_IN" w:bidi="hi_IN"/>
        </w:rPr>
      </w:r>
      <w:r>
        <w:rPr>
          <w:lang w:val="hi_IN" w:bidi="hi_IN"/>
        </w:rPr>
        <w:t>यह ध्यान देना महत्वपूर्ण है कि जब यूहन्ना ने सभी इस्राएल को पश्चाताप सिखाया, तो उसने हर व्यक्ति को नहीं सिखाया। यहाँ, सभी लोगों का अर्थ है कई लोग।</w:t>
      </w:r>
    </w:p>
    <w:p>
      <w:pPr/>
      <w:r>
        <w:rPr>
          <w:lang w:val="hi_IN" w:bidi="hi_IN"/>
        </w:rPr>
      </w:r>
      <w:r>
        <w:rPr>
          <w:lang w:val="hi_IN" w:bidi="hi_IN"/>
        </w:rPr>
        <w:t>जब यूहन्ना लोगों को प्रतिज्ञा किए गए उद्धारकर्ता के लिए तैयार करने का अपना काम समाप्त कर रहा था, तो उसने एक ऐसा प्रश्न पूछा जिसके उत्तर की आवश्यकता नहीं थी: "आपको क्या लगता है कि मैं कौन हूँ?" हालाँकि, यूहन्ना इस प्रश्न का उत्तर देता है, "मैं वह नहीं हूँ।" इस प्रश्न और उत्तर को कभी-कभी जोड़ा जाता है और अर्थ को स्पष्ट करने के लिए एक कथन में बनाया जाता है। लोगों ने सोचा कि यूहन्ना प्रतिज्ञा किया गया उद्धारकर्ता है, लेकिन उसने उनसे कहा कि वह नहीं है। यूहन्ना का अगला कथन "नहीं, लेकिन देखो!" से शुरू होता है। यह "देखो!" कहने की तरह है। या "सुनो!" इस बात पर जोर देने के लिए कि प्रतिज्ञा किया गया उद्धारकर्ता उसके बाद आ रहा है।</w:t>
      </w:r>
    </w:p>
    <w:p>
      <w:pPr/>
      <w:r>
        <w:rPr>
          <w:lang w:val="hi_IN" w:bidi="hi_IN"/>
        </w:rPr>
      </w:r>
      <w:r>
        <w:rPr>
          <w:lang w:val="hi_IN" w:bidi="hi_IN"/>
        </w:rPr>
        <w:t xml:space="preserve">यह ध्यान देने योग्य है कि जब पौलुस कहता है, “उद्धार का सन्देश </w:t>
      </w:r>
      <w:r>
        <w:rPr>
          <w:b/>
          <w:lang w:val="hi_IN" w:bidi="hi_IN"/>
        </w:rPr>
        <w:t>हम तक</w:t>
      </w:r>
      <w:r>
        <w:rPr>
          <w:lang w:val="hi_IN" w:bidi="hi_IN"/>
        </w:rPr>
        <w:t xml:space="preserve"> पहुँचा है,” तो “हम तक” शब्द पहले रखा गया है ताकि उसकी महत्ता दिखाई जाए। परमेश्वर ने यहूदियों और गैर-यहूदी दोनों को उद्धार का सन्देश भेजा।</w:t>
      </w:r>
    </w:p>
    <w:p>
      <w:pPr/>
      <w:r>
        <w:rPr>
          <w:lang w:val="hi_IN" w:bidi="hi_IN"/>
        </w:rPr>
      </w:r>
      <w:r>
        <w:rPr>
          <w:b/>
          <w:lang w:val="hi_IN" w:bidi="hi_IN"/>
        </w:rPr>
        <w:t>दूसरा दृश्य:</w:t>
      </w:r>
      <w:r>
        <w:rPr>
          <w:lang w:val="hi_IN" w:bidi="hi_IN"/>
        </w:rPr>
        <w:t xml:space="preserve"> यरूशलेम में यहूदियों और उनके अगुवों ने न तो यीशु को पहचाना और न ही उसके बारे में भविष्यद्वक्ताओं की बातों को। इसका यह अर्थ नहीं है कि वे कभी यीशु से नहीं मिले या उसे पहचान नहीं पाए। उनके पास गलत समझ और गलत सोच थी, जिसने उन्हें यीशु के द्वारा परमेश्वर के साथ सम्बन्ध से दूर कर दिया।</w:t>
      </w:r>
    </w:p>
    <w:p>
      <w:pPr/>
      <w:r>
        <w:rPr>
          <w:lang w:val="hi_IN" w:bidi="hi_IN"/>
        </w:rPr>
      </w:r>
      <w:r>
        <w:rPr>
          <w:lang w:val="hi_IN" w:bidi="hi_IN"/>
        </w:rPr>
        <w:t>“हालाँकि” एक महत्वपूर्ण प्रारंभिक शब्द है, जो यह संकेत देता है कि यहूदी लोगों ने ऐसा काम किया जिसकी हम अपेक्षा नहीं करते।</w:t>
      </w:r>
      <w:r>
        <w:rPr>
          <w:b/>
          <w:lang w:val="hi_IN" w:bidi="hi_IN"/>
        </w:rPr>
        <w:t>हालाँकि</w:t>
      </w:r>
      <w:r>
        <w:rPr>
          <w:lang w:val="hi_IN" w:bidi="hi_IN"/>
        </w:rPr>
        <w:t xml:space="preserve"> यहूदी लोगों और उनके अगुवों के पास यीशु को मारने का कोई कानूनी कारण नहीं था, फिर भी उन्होंने रोमी हाकिम पीलातुस से यीशु को मरवा देने की माँग की।</w:t>
      </w:r>
    </w:p>
    <w:p>
      <w:pPr/>
      <w:r>
        <w:rPr>
          <w:lang w:val="hi_IN" w:bidi="hi_IN"/>
        </w:rPr>
      </w:r>
      <w:r>
        <w:rPr>
          <w:lang w:val="hi_IN" w:bidi="hi_IN"/>
        </w:rPr>
        <w:t>सर्वनाम “वे” भ्रमित करने वाला हो सकता है। पौलुस कहता है, "उन्होंने वह सब कुछ पूरा किया जो यीशु के बारे में लिखा था।" यहाँ "उन्होंने" का अर्थ यरूशलेम के यहूदी लोगों से है। "उन्होंने उसे क्रूस से उतार दिया और उसे कब्र में रखा।" यूहन्ना का सुसमाचार कहता है कि अरिमतियाह के यूसुफ और नीकुदेमुस ने यीशु को क्रूस से उतारकर उसे दफनाया। "उन्होंने" यूसुफ और नीकुदेमुस को दर्शाता है।</w:t>
      </w:r>
    </w:p>
    <w:p>
      <w:pPr/>
      <w:r>
        <w:rPr>
          <w:lang w:val="hi_IN" w:bidi="hi_IN"/>
        </w:rPr>
      </w:r>
      <w:r>
        <w:rPr>
          <w:b/>
          <w:lang w:val="hi_IN" w:bidi="hi_IN"/>
        </w:rPr>
        <w:t>लेकिन</w:t>
      </w:r>
      <w:r>
        <w:rPr>
          <w:lang w:val="hi_IN" w:bidi="hi_IN"/>
        </w:rPr>
        <w:t xml:space="preserve"> परमेश्वर ने उसे मरे हुओं में से जिलाया। “लेकिन” शब्द यह दिखाता है कि लोगों ने यीशु के साथ जो किया, और परमेश्वर ने जो किया, उनके बीच स्पष्ट विरोध है। लोगों ने यीशु को मरवा दिया, लेकिन परमेश्वर ने उसे फिर से जीवित कर दिया।</w:t>
      </w:r>
    </w:p>
    <w:p>
      <w:pPr/>
      <w:r>
        <w:rPr>
          <w:lang w:val="hi_IN" w:bidi="hi_IN"/>
        </w:rPr>
      </w:r>
      <w:r>
        <w:rPr>
          <w:b/>
          <w:lang w:val="hi_IN" w:bidi="hi_IN"/>
        </w:rPr>
        <w:t>तीसरा दृश्य:</w:t>
      </w:r>
      <w:r>
        <w:rPr>
          <w:lang w:val="hi_IN" w:bidi="hi_IN"/>
        </w:rPr>
        <w:t xml:space="preserve"> यह ध्यान देना महत्वपूर्ण है कि जब पौलुस कहता है, “इसलिए वह एक और भजन में भी कहता है, ‘तू अपने पवित्र जन को कब्र में सड़ने नहीं देगा’” “वह” दाऊद को दर्शाता है। "तू" परमेश्वर को दर्शाता है। दाऊद परमेश्वर से बात कर रहा है, और कह रहा है कि परमेश्वर अपने पवित्र जन को सड़ने नहीं देगा।</w:t>
      </w:r>
    </w:p>
    <w:p>
      <w:pPr/>
      <w:r>
        <w:rPr>
          <w:lang w:val="hi_IN" w:bidi="hi_IN"/>
        </w:rPr>
      </w:r>
      <w:r>
        <w:rPr>
          <w:lang w:val="hi_IN" w:bidi="hi_IN"/>
        </w:rPr>
        <w:t>पौलुस फिर से ‘परन्तु’ शब्द का प्रयोग दाऊद के बीच अंतर करने के लिए करता है, जो मर गया, दफनाया गया, और जिसका शरीर सड़ गया, और यीशु को परमेश्वर ने मरे हुओं में से जिलाया और सड़ने नहीं दिया। यह संकेत मिलता है कि यीशु फिर कभी नहीं मरेगा।</w:t>
      </w:r>
    </w:p>
    <w:p>
      <w:pPr/>
      <w:r>
        <w:rPr>
          <w:lang w:val="hi_IN" w:bidi="hi_IN"/>
        </w:rPr>
      </w:r>
      <w:r>
        <w:rPr>
          <w:b/>
          <w:lang w:val="hi_IN" w:bidi="hi_IN"/>
        </w:rPr>
        <w:t>चौथा दृश्य:</w:t>
      </w:r>
      <w:r>
        <w:rPr>
          <w:lang w:val="hi_IN" w:bidi="hi_IN"/>
        </w:rPr>
        <w:t xml:space="preserve"> पौलुस अपने संदेश के अंत में तब आता है जब वह “इसलिए” कहता है। अब जब पौलुस ने इतिहास और पवित्रशास्त्र से समझाया है कि यीशु प्रतिज्ञा किया गया उद्धारकर्ता है, तो वह अपनी अंतिम बात बताता है। पौलुस भीड़ से आग्रह करता है कि वे यीशु के बारे में पापों की क्षमा के संदेश पर विश्वास करें। फिर पौलुस कहता है, "इसलिए सावधान रहो।" क्योंकि यीशु पापों की क्षमा पाने का मार्ग है, इसलिए लोगों को इस संदेश पर प्रतिक्रिया देनी चाहिए, ताकि परमेश्वर उन्हें दंड न दे।</w:t>
      </w:r>
    </w:p>
    <w:p>
      <w:pPr/>
      <w:r>
        <w:rPr>
          <w:lang w:val="hi_IN" w:bidi="hi_IN"/>
        </w:rPr>
      </w:r>
      <w:r>
        <w:rPr>
          <w:lang w:val="hi_IN" w:bidi="hi_IN"/>
        </w:rPr>
        <w:t>शास्त्र में पौलुस ने जो वचन हबक्कूक से उद्धृत किया है, उसमें परमेश्वर स्वयं बोलने वाला है। परमेश्वर “देखो!” शब्द से आरम्भ करता है। जिसका अर्थ है देखो या ध्यान से सुनो, ताकि सुनने वाले का ध्यान आकर्षित किया जा सके। फिर परमेश्वर सुनने वाले को आज्ञा देता है कि वह उस काम पर चकित हो जो परमेश्वर करेगा, और नाश हो जाए।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आराधनालय में सब्त की बैठक में शामिल होने वाले यहूदी</w:t>
      </w:r>
    </w:p>
    <w:p>
      <w:pPr>
        <w:pStyle w:val="ListBullet"/>
        <w:spacing w:line="240" w:lineRule="auto"/>
        <w:ind w:left="720"/>
      </w:pPr>
      <w:r>
        <w:rPr>
          <w:lang w:val="hi_IN" w:bidi="hi_IN"/>
        </w:rPr>
      </w:r>
      <w:r>
        <w:rPr>
          <w:lang w:val="hi_IN" w:bidi="hi_IN"/>
        </w:rPr>
        <w:t>गैर-यहूदी जो परमेश्वर की आराधना करते हैं और आराधनालय में सब्त की बैठक में भाग ले रहे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यरूशलेम में यहूदी और यहूदी अगुवे</w:t>
      </w:r>
    </w:p>
    <w:p>
      <w:pPr>
        <w:pStyle w:val="ListBullet"/>
        <w:spacing w:line="240" w:lineRule="auto"/>
        <w:ind w:left="720"/>
      </w:pPr>
      <w:r>
        <w:rPr>
          <w:lang w:val="hi_IN" w:bidi="hi_IN"/>
        </w:rPr>
      </w:r>
      <w:r>
        <w:rPr>
          <w:lang w:val="hi_IN" w:bidi="hi_IN"/>
        </w:rPr>
        <w:t>पुराने नियम के भविष्यद्वक्ता</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यीशु के मूल अनुयायी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तुम अपनी समूह को दो भागों में बाँट सकते हो और एक भाग से आराधनालय में पौलुस के खड़े होकर संदेश देने का दृश्य दिखा सकते हो, और दूसरे भाग से उसके संदेश को अभिनय के द्वारा प्रस्तुत कर सकते हो।</w:t>
      </w:r>
    </w:p>
    <w:p>
      <w:pPr/>
      <w:r>
        <w:rPr>
          <w:lang w:val="hi_IN" w:bidi="hi_IN"/>
        </w:rPr>
      </w:r>
      <w:r>
        <w:rPr>
          <w:lang w:val="hi_IN" w:bidi="hi_IN"/>
        </w:rPr>
        <w:t>पौलुस आराधना के दिन आराधनालय में अपना संदेश देना जारी रखता है। वह यहूदियों और गैर-यहूदियों की भीड़ में खड़ा है। पौलुस कहता है, "दाऊद के वंशजों में से एक, यीशु, वह उद्धारकर्ता है जिसकी प्रतिज्ञा परमेश्वर ने अपने लोगों से की थी। यीशु के आने से पहले, यूहन्ना ने इस्राएल के बहुत से लोगों को प्रचार किया कि वे अपने पापों से फिरें, परमेश्वर की ओर लौटें, और बपतिस्मा लें, ताकि यह दिखे कि वे अब परमेश्वर के मार्गों के अनुसार जीवन जीते हैं। जब यूहन्ना अपना काम समाप्त कर रहा था, तो उसने कहा, 'तुमको क्या लगता है कि मैं कौन हूँ? मैं वह नहीं हूँ जिसे तुम ढूँढ रहे हो। लेकिन सुनो! वह जल्द ही आ रहा है, और मैं इतना अच्छा नहीं हूँ कि उसके जूते को खोल सकूँ।'</w:t>
      </w:r>
    </w:p>
    <w:p>
      <w:pPr/>
      <w:r>
        <w:rPr>
          <w:lang w:val="hi_IN" w:bidi="hi_IN"/>
        </w:rPr>
      </w:r>
      <w:r>
        <w:rPr>
          <w:lang w:val="hi_IN" w:bidi="hi_IN"/>
        </w:rPr>
        <w:t>"मेरे यहूदी भाइयों, और जो सच्चे परमेश्वर पर विश्वास करते हैं और उसकी आराधना करते हैं, उद्धार का यह संदेश हम सभी तक भेजा गया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आराधनालय में यहूदियों की भूमिका निभाने वाले अभिनेताओं से पूछें, "आप कैसा महसूस कर रहे हैं?" आप ऐसी बातें सुन सकते हैं, जैसे, "गुस्सा हूँ, क्योंकि गैर-यहूदी अशुद्ध हैं," "उलझन में हूँ, क्योंकि मैंने सोचा कि उद्धार केवल यहूदियों के लिए है," और "अंत में परमेश्वर के साथ सही होने के लिए उत्साहित हूँ।"</w:t>
      </w:r>
    </w:p>
    <w:p>
      <w:pPr>
        <w:pStyle w:val="ListBullet"/>
        <w:spacing w:line="240" w:lineRule="auto"/>
        <w:ind w:left="720"/>
      </w:pPr>
      <w:r>
        <w:rPr>
          <w:lang w:val="hi_IN" w:bidi="hi_IN"/>
        </w:rPr>
      </w:r>
      <w:r>
        <w:rPr>
          <w:lang w:val="hi_IN" w:bidi="hi_IN"/>
        </w:rPr>
        <w:t>आराधनालय में गैर-यहूदियों की भूमिका निभाने वाले अभिनेताओं से पूछें, "आप कैसा महसूस कर रहे हैं?" आप ऐसी बातें सुन सकते हैं, जैसे, "बहुत आनन्द," "अपने विश्वास में आश्वस्त हूँ," और "और सुनने के लिए उत्सुक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"यरूशलेम के यहूदी लोग और उनके अगुवे यह नहीं समझ पाए थे कि यीशु वही है जिसके बारे में भविष्यद्वक्ताओं ने बात की थी। इसके बजाय, उन्होंने उसे दोषी ठहराया। यीशु की मृत्यु का आदेश देकर, उन्होंने भविष्यद्वक्ताओं की उन बातों को पूरा किया जो हर सब्त के दिन आराधनालय में पढ़ी जाती हैं। यहूदियों को यीशु को मारने का कोई कानूनी कारण नहीं मिला, लेकिन उन्होंने पिलातुस से उसे मारने के लिए कहा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पिलातुस से पूछें, "आप कैसा महसूस कर रहे हैं?" आप ऐसी बातें सुन सकते हैं, जैसे, "इस समस्या से नाराज हूँ," "शांति बनाना चाहता हूँ," और "किसी निर्दोष व्यक्ति की हत्या के लिए दोषी ठहराए जाने के बारे में चिंतित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यरूशलेम के यहूदी लोगों और उनके अगुवों ने वह सब कुछ कर दिया जो भविष्यद्वक्ताओं ने प्रतिज्ञा किए गए उद्धारकर्ता के साथ होने के लिए कहा था, तब उन्होंने यीशु के शरीर को क्रूस से उतारा और उसे एक कब्र में रखा।” लेकिन परमेश्वर ने उसे मरे हुओं में से जिलाया! यीशु कई दिनों तक उन अनुयायियों के सामने प्रकट हुआ जो गलील में उसके काम से लेकर यरूशलेम में उसके समय तक उसके साथ थे। ये अनुयायी अब यहूदियों के लिए यीशु के गवाह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मूल अनुयायियों से पूछें, "आप कैसा महसूस कर रहे हैं?" आप ऐसी बातें सुन सकते हैं, जैसे, "यीशु का संदेश साझा करने के लिए उत्सुक," "निडर," और "यीशु के साथ रहने के लिए आभारी।"</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शिक्षा देना जारी रखता है। पौलुस कहता है, "और अब हम यहाँ हैं की तुम्हे ये सुसमाचार सुनाए। जो प्रतिज्ञा परमेश्वर ने हमारे पूर्वजों से की थी, वह अब परमेश्वर ने यीशु को मरे हुओं में से जिलाकर हमारे लिए पूरा किया है। दूसरा भजन यीशु के बारे में यही कहता है: 'तू मेरा पुत्र है। आज मैं ही ने तुझे जन्माया हूँ।' परमेश्वर ने यह प्रतिज्ञा की थी कि वह अपने पुत्र को मरे हुओं में से जिलाएगा, ताकि वह उसे कब्र में सड़ने न दे। परमेश्वर ने कहा, 'मैं तुम्हें वे पवित्र और पक्की आशीषें दूँगा जिनकी प्रतिज्ञा मैंने दाऊद से की थी।' एक और भजन इसे और समझाता है: 'तू अपने पवित्र जन को कब्र में सड़ने नहीं देगा।' यह भजन दाऊद के बारे में नहीं था। जब दाऊद ने अपने समय में परमेश्वर की इच्छा पूरी कर चूका, तब दाऊद की मृत्यु हो गई और उसे उसके पूर्वजों के साथ दफनाया गया। दाऊद का शरीर सड़ गया। नहीं, यह भजन किसी और के बारे में है, जिसे परमेश्वर ने मृत्यु से जीवित किया और जिसका शरीर सड़ा नहीं।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आराधनालय में यहूदियों और गैर-यहूदियों से पूछें, "आप कैसा महसूस कर रहे हैं?" आप ऐसे शब्द सुन सकते हैं जैसे, “हैरान,” “संदेह में,” और “समझने और विश्वास करने की शुरुआत।”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"भाइयों, सुनो! मैं चाहता हूँ कि तुम जान लो कि यीशु के द्वारा तुम्हारे पापों की क्षमा है। जो कोई भी यीशु में विश्वास करता है, उसे परमेश्वर के सामने सही ठहराया जाता है। मूसा की व्यवस्था के माध्यम से यह कभी संभव नहीं था। सावधान रहो! भविष्यद्वक्ताओं की बातों को अपने बारे में सच न होने दो। भविष्यद्वक्ताओं ने कहा, 'देखो, हे निन्दा करनेवालों, चकित हो, और मिट जाओ! क्योंकि मैं तुम्हारे दिनों में कुछ ऐसा करने जा रहा हूँ, जिस पर तुम विश्वास नहीं करोगे, भले ही कोई तुम्हें इसके बारे में बताए।"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से पूछें, "आप कैसा महसूस कर रहे हैं?" आप ऐसी बातें सुन सकते हैं, जैसे, “आभारी हूँ कि मुझे सुसमाचार प्रचार करने का अवसर मिला,” “मुझे उन लोगों से डर लगता है जो विश्वास नहीं करेंगे,” और “मुझे आशा है कि बहुत से विश्वास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कहता है, "परमेश्वर ने दाऊद के वंशजों से इस्राएल को प्रतिज्ञा किया गया उद्धारकर्ता यीशु को भेजा!" </w:t>
      </w:r>
      <w:r>
        <w:rPr>
          <w:b/>
          <w:lang w:val="hi_IN" w:bidi="hi_IN"/>
        </w:rPr>
        <w:t>इस्राएल</w:t>
      </w:r>
      <w:r>
        <w:rPr>
          <w:lang w:val="hi_IN" w:bidi="hi_IN"/>
        </w:rPr>
        <w:t xml:space="preserve"> परमेश्वर के चुने हुए लोग है, जो अब्राहम के वंशज हैं। यहाँ, </w:t>
      </w:r>
      <w:r>
        <w:rPr>
          <w:b/>
          <w:lang w:val="hi_IN" w:bidi="hi_IN"/>
        </w:rPr>
        <w:t>उद्धारकर्ता</w:t>
      </w:r>
      <w:r>
        <w:rPr>
          <w:lang w:val="hi_IN" w:bidi="hi_IN"/>
        </w:rPr>
        <w:t xml:space="preserve"> उस उद्धारकर्ता को दर्शाता है जिसकी प्रतिज्ञा परमेश्वर ने भविष्यद्वक्ताओं के द्वारा की थी। </w:t>
      </w:r>
      <w:r>
        <w:rPr>
          <w:lang w:val="hi_IN" w:bidi="hi_IN"/>
        </w:rPr>
        <w:t>इस्राएल</w:t>
      </w:r>
      <w:r>
        <w:rPr>
          <w:lang w:val="hi_IN" w:bidi="hi_IN"/>
        </w:rPr>
        <w:t xml:space="preserve"> और </w:t>
      </w:r>
      <w:r>
        <w:rPr>
          <w:b/>
          <w:lang w:val="hi_IN" w:bidi="hi_IN"/>
        </w:rPr>
        <w:t>उद्धारकर्ता</w:t>
      </w:r>
      <w:r>
        <w:rPr>
          <w:lang w:val="hi_IN" w:bidi="hi_IN"/>
        </w:rPr>
        <w:t xml:space="preserve"> के बारे में अधिक जानकारी के लिए मुख्य शब्दावली देखें। इस्राएल और उद्धारकर्ता के लिए पिछली कहानियों में उपयोग किए गए उसी शब्द का उपयोग करें।</w:t>
      </w:r>
    </w:p>
    <w:p>
      <w:pPr/>
      <w:r>
        <w:rPr>
          <w:lang w:val="hi_IN" w:bidi="hi_IN"/>
        </w:rPr>
      </w:r>
      <w:r>
        <w:rPr>
          <w:lang w:val="hi_IN" w:bidi="hi_IN"/>
        </w:rPr>
        <w:t xml:space="preserve">यीशु के आने से पहले, यूहन्ना ने मन फिराओ के बपतिस्मा का प्रचार किया। </w:t>
      </w:r>
      <w:r>
        <w:rPr>
          <w:b/>
          <w:lang w:val="hi_IN" w:bidi="hi_IN"/>
        </w:rPr>
        <w:t>मन फिराव का</w:t>
      </w:r>
      <w:r>
        <w:rPr>
          <w:lang w:val="hi_IN" w:bidi="hi_IN"/>
        </w:rPr>
        <w:t xml:space="preserve"> बपतिस्मा पानी में डुबकी लेना है, जिससे यह दिखाया जाता है कि व्यक्ति पापों से मुड़ गया है और परमेश्वर की ओर मुड़ा है, और अब परमेश्वर के मार्गों के अनुसार नया जीवन जी रहा है।</w:t>
      </w:r>
      <w:r>
        <w:rPr>
          <w:lang w:val="hi_IN" w:bidi="hi_IN"/>
        </w:rPr>
        <w:t>बपतिस्मा</w:t>
      </w:r>
      <w:r>
        <w:rPr>
          <w:lang w:val="hi_IN" w:bidi="hi_IN"/>
        </w:rPr>
        <w:t xml:space="preserve"> और </w:t>
      </w:r>
      <w:r>
        <w:rPr>
          <w:lang w:val="hi_IN" w:bidi="hi_IN"/>
        </w:rPr>
        <w:t>मन फिराओ के</w:t>
      </w:r>
      <w:r>
        <w:rPr>
          <w:lang w:val="hi_IN" w:bidi="hi_IN"/>
        </w:rPr>
        <w:t xml:space="preserve"> के बारे में अधिक जानकारी के लिए मुख्य शब्दावली देखें। बपतिस्मा और पश्चाताप के लिए पिछली कहानियों में उपयोग किए गए उसी शब्द का उपयोग करें।</w:t>
      </w:r>
    </w:p>
    <w:p>
      <w:pPr/>
      <w:r>
        <w:rPr>
          <w:lang w:val="hi_IN" w:bidi="hi_IN"/>
        </w:rPr>
      </w:r>
      <w:r>
        <w:rPr>
          <w:lang w:val="hi_IN" w:bidi="hi_IN"/>
        </w:rPr>
        <w:t xml:space="preserve">पौलुस कहता है, “भाइयों, इब्राहीम के वंशजों और परमेश्वर से डरने वाले गैर-यहूदियों, हमारे ही पास उद्धार का यह संदेश भेजा गया है।” </w:t>
      </w:r>
      <w:r>
        <w:rPr>
          <w:b/>
          <w:lang w:val="hi_IN" w:bidi="hi_IN"/>
        </w:rPr>
        <w:t>भाई</w:t>
      </w:r>
      <w:r>
        <w:rPr>
          <w:lang w:val="hi_IN" w:bidi="hi_IN"/>
        </w:rPr>
        <w:t xml:space="preserve"> अब्राहम के अन्य वंशजों या यहूदियों को संबोधित करने का एक सम्मानजनक तरीका है। यह "मित्र" कहने के समान है। </w:t>
      </w:r>
      <w:r>
        <w:rPr>
          <w:b/>
          <w:lang w:val="hi_IN" w:bidi="hi_IN"/>
        </w:rPr>
        <w:t>परमेश्वर से डरने वाले गैर-यहूदी</w:t>
      </w:r>
      <w:r>
        <w:rPr>
          <w:lang w:val="hi_IN" w:bidi="hi_IN"/>
        </w:rPr>
        <w:t xml:space="preserve"> उन गैर-यहूदियों को कहते हैं जो परमेश्वर पर विश्वास करते हैं और उसकी आराधना करते हैं। गैर-यहूदी वे लोग हैं जो इस्राएल के वंशज नहीं हैं, अर्थात जो यहूदी वंश में जन्मे नहीं हैं।</w:t>
      </w:r>
      <w:r>
        <w:rPr>
          <w:b/>
          <w:lang w:val="hi_IN" w:bidi="hi_IN"/>
        </w:rPr>
        <w:t>परमेश्वर के भय</w:t>
      </w:r>
      <w:r>
        <w:rPr>
          <w:lang w:val="hi_IN" w:bidi="hi_IN"/>
        </w:rPr>
        <w:t xml:space="preserve"> के बारे में अधिक जानकारी के लिए मुख्य शब्दावली देखें। परमेश्वर के भय के लिए पिछली कहानियों में उपयोग किए गए उसी शब्द का उपयोग करें। </w:t>
      </w:r>
      <w:r>
        <w:rPr>
          <w:b/>
          <w:lang w:val="hi_IN" w:bidi="hi_IN"/>
        </w:rPr>
        <w:t>उद्धार</w:t>
      </w:r>
      <w:r>
        <w:rPr>
          <w:lang w:val="hi_IN" w:bidi="hi_IN"/>
        </w:rPr>
        <w:t xml:space="preserve"> पश्चाताप और यीशु पर विश्वास के माध्यम से पाप के दण्ड से छुटकारा है। </w:t>
      </w:r>
      <w:r>
        <w:rPr>
          <w:lang w:val="hi_IN" w:bidi="hi_IN"/>
        </w:rPr>
        <w:t>उद्धार</w:t>
      </w:r>
      <w:r>
        <w:rPr>
          <w:lang w:val="hi_IN" w:bidi="hi_IN"/>
        </w:rPr>
        <w:t xml:space="preserve"> के बारे में अधिक जानकारी के लिए मुख्य शब्दावली देखें। उद्धार के लिए पिछली कहानियों में उपयोग किए गए उसी शब्द का उपयोग करें।</w:t>
      </w:r>
    </w:p>
    <w:p>
      <w:pPr/>
      <w:r>
        <w:rPr>
          <w:lang w:val="hi_IN" w:bidi="hi_IN"/>
        </w:rPr>
      </w:r>
      <w:r>
        <w:rPr>
          <w:lang w:val="hi_IN" w:bidi="hi_IN"/>
        </w:rPr>
        <w:t xml:space="preserve">यरूशलेम के यहूदी यह नहीं समझ पाए थे कि भविष्यद्वक्ताओं ने यीशु के बारे में क्या कहा था, भले ही वे हर सब्त के दिन भविष्यद्वक्ताओं के वचन सुनते थे। एक </w:t>
      </w:r>
      <w:r>
        <w:rPr>
          <w:b/>
          <w:lang w:val="hi_IN" w:bidi="hi_IN"/>
        </w:rPr>
        <w:t>भविष्यद्वक्ता</w:t>
      </w:r>
      <w:r>
        <w:rPr>
          <w:lang w:val="hi_IN" w:bidi="hi_IN"/>
        </w:rPr>
        <w:t xml:space="preserve"> लोगों को परमेश्वर के संदेश देता है। </w:t>
      </w:r>
      <w:r>
        <w:rPr>
          <w:b/>
          <w:lang w:val="hi_IN" w:bidi="hi_IN"/>
        </w:rPr>
        <w:t>सब्त</w:t>
      </w:r>
      <w:r>
        <w:rPr>
          <w:lang w:val="hi_IN" w:bidi="hi_IN"/>
        </w:rPr>
        <w:t xml:space="preserve"> यहूदियों के लिए आराधना का दिन है। </w:t>
      </w:r>
      <w:r>
        <w:rPr>
          <w:b/>
          <w:lang w:val="hi_IN" w:bidi="hi_IN"/>
        </w:rPr>
        <w:t>भविष्यद्वक्ता</w:t>
      </w:r>
      <w:r>
        <w:rPr>
          <w:lang w:val="hi_IN" w:bidi="hi_IN"/>
        </w:rPr>
        <w:t xml:space="preserve"> और </w:t>
      </w:r>
      <w:r>
        <w:rPr>
          <w:lang w:val="hi_IN" w:bidi="hi_IN"/>
        </w:rPr>
        <w:t>सब्त</w:t>
      </w:r>
      <w:r>
        <w:rPr>
          <w:lang w:val="hi_IN" w:bidi="hi_IN"/>
        </w:rPr>
        <w:t xml:space="preserve"> के बारे में अधिक जानकारी के लिए मुख्य शब्दावली को देखें। भविष्यद्वक्ता और सब्त के लिए पिछली कहानियों में उपयोग किए गए उसी शब्द का उपयोग करें। यरूशलेम के यहूदियों ने पिलातुस से यीशु को मारने के लिए कहा। उन्होंने यीशु को क्रूस से उतार दिया और उसके शव को एक कब्र में रखा। </w:t>
      </w:r>
      <w:r>
        <w:rPr>
          <w:b/>
          <w:lang w:val="hi_IN" w:bidi="hi_IN"/>
        </w:rPr>
        <w:t>क्रूस</w:t>
      </w:r>
      <w:r>
        <w:rPr>
          <w:lang w:val="hi_IN" w:bidi="hi_IN"/>
        </w:rPr>
        <w:t xml:space="preserve"> लकड़ी के दो टुकड़े होते हैं जो एक साथ जुड़े होते हैं। रोमी अपराधियों को मारने के लिए क्रूस पर कीलों से लटकाते थे। यीशु की </w:t>
      </w:r>
      <w:r>
        <w:rPr>
          <w:b/>
          <w:lang w:val="hi_IN" w:bidi="hi_IN"/>
        </w:rPr>
        <w:t>कब्र</w:t>
      </w:r>
      <w:r>
        <w:rPr>
          <w:lang w:val="hi_IN" w:bidi="hi_IN"/>
        </w:rPr>
        <w:t xml:space="preserve"> शायद एक छोटी गुफा थी जो चट्टान से खोदी गई थी। </w:t>
      </w:r>
      <w:r>
        <w:rPr>
          <w:lang w:val="hi_IN" w:bidi="hi_IN"/>
        </w:rPr>
        <w:t>क्रूस</w:t>
      </w:r>
      <w:r>
        <w:rPr>
          <w:lang w:val="hi_IN" w:bidi="hi_IN"/>
        </w:rPr>
        <w:t xml:space="preserve"> और </w:t>
      </w:r>
      <w:r>
        <w:rPr>
          <w:lang w:val="hi_IN" w:bidi="hi_IN"/>
        </w:rPr>
        <w:t>कब्र</w:t>
      </w:r>
      <w:r>
        <w:rPr>
          <w:lang w:val="hi_IN" w:bidi="hi_IN"/>
        </w:rPr>
        <w:t xml:space="preserve"> के बारे में अधिक जानकारी के लिए मुख्य शब्दावली देखें। क्रूस और कब्र के लिए पिछली कहानियों में उपयोग किए गए उसी शब्द का उपयोग करें।</w:t>
      </w:r>
    </w:p>
    <w:p>
      <w:pPr/>
      <w:r>
        <w:rPr>
          <w:lang w:val="hi_IN" w:bidi="hi_IN"/>
        </w:rPr>
      </w:r>
      <w:r>
        <w:rPr>
          <w:lang w:val="hi_IN" w:bidi="hi_IN"/>
        </w:rPr>
        <w:t xml:space="preserve">पौलुस यीशु के बारे में एक भजन साझा करता है, कि परमेश्वर दाऊद की पवित्र और निश्चित आशीष देगा। </w:t>
      </w:r>
      <w:r>
        <w:rPr>
          <w:b/>
          <w:lang w:val="hi_IN" w:bidi="hi_IN"/>
        </w:rPr>
        <w:t>पवित्र</w:t>
      </w:r>
      <w:r>
        <w:rPr>
          <w:lang w:val="hi_IN" w:bidi="hi_IN"/>
        </w:rPr>
        <w:t xml:space="preserve"> का अर्थ है जो सामान्य नहीं है, बल्कि परमेश्वर के उद्देश्यों के लिए अलग किया गया है।</w:t>
      </w:r>
      <w:r>
        <w:rPr>
          <w:b/>
          <w:lang w:val="hi_IN" w:bidi="hi_IN"/>
        </w:rPr>
        <w:t>निश्चित</w:t>
      </w:r>
      <w:r>
        <w:rPr>
          <w:lang w:val="hi_IN" w:bidi="hi_IN"/>
        </w:rPr>
        <w:t xml:space="preserve"> का अर्थ है, पक्का, या विश्वसनीय। </w:t>
      </w:r>
      <w:r>
        <w:rPr>
          <w:b/>
          <w:lang w:val="hi_IN" w:bidi="hi_IN"/>
        </w:rPr>
        <w:t>आशीष</w:t>
      </w:r>
      <w:r>
        <w:rPr>
          <w:lang w:val="hi_IN" w:bidi="hi_IN"/>
        </w:rPr>
        <w:t xml:space="preserve"> तब होती है जब परमेश्वर किसी के साथ भलाई करता है क्योंकि वह उससे खुश है। </w:t>
      </w:r>
      <w:r>
        <w:rPr>
          <w:lang w:val="hi_IN" w:bidi="hi_IN"/>
        </w:rPr>
        <w:t>पवित्र</w:t>
      </w:r>
      <w:r>
        <w:rPr>
          <w:lang w:val="hi_IN" w:bidi="hi_IN"/>
        </w:rPr>
        <w:t xml:space="preserve"> और </w:t>
      </w:r>
      <w:r>
        <w:rPr>
          <w:lang w:val="hi_IN" w:bidi="hi_IN"/>
        </w:rPr>
        <w:t>आशीष</w:t>
      </w:r>
      <w:r>
        <w:rPr>
          <w:lang w:val="hi_IN" w:bidi="hi_IN"/>
        </w:rPr>
        <w:t xml:space="preserve"> के बारे में अधिक जानकारी के लिए मुख्य शब्दावली देखें। पवित्र और आशीषों के लिए पिछली कहानियों में उपयोग किए गए उसी शब्द का उपयोग करें।</w:t>
      </w:r>
    </w:p>
    <w:p>
      <w:pPr/>
      <w:r>
        <w:rPr>
          <w:lang w:val="hi_IN" w:bidi="hi_IN"/>
        </w:rPr>
      </w:r>
      <w:r>
        <w:rPr>
          <w:lang w:val="hi_IN" w:bidi="hi_IN"/>
        </w:rPr>
        <w:t xml:space="preserve">एक और भजन के माध्यम से, पौलुस समझाता है कि परमेश्वर ने यीशु को मरे हुओं में से जिलाया और उसे सड़ने नहीं दिया। </w:t>
      </w:r>
      <w:r>
        <w:rPr>
          <w:b/>
          <w:lang w:val="hi_IN" w:bidi="hi_IN"/>
        </w:rPr>
        <w:t>क्षय</w:t>
      </w:r>
      <w:r>
        <w:rPr>
          <w:lang w:val="hi_IN" w:bidi="hi_IN"/>
        </w:rPr>
        <w:t xml:space="preserve">, या सड़न, वह अवस्था है जब मृत्यु के बाद समय के साथ कोई वस्तु गलने-सड़ने या टूटकर बिगड़ने लगती है। जब दाऊद परमेश्वर के उद्देश्य को पूरा कर चूका, तो वह सो गया। </w:t>
      </w:r>
      <w:r>
        <w:rPr>
          <w:b/>
          <w:lang w:val="hi_IN" w:bidi="hi_IN"/>
        </w:rPr>
        <w:t>सो जाना</w:t>
      </w:r>
      <w:r>
        <w:rPr>
          <w:lang w:val="hi_IN" w:bidi="hi_IN"/>
        </w:rPr>
        <w:t xml:space="preserve"> यह कहने का एक तरीका है कि दाऊद मर गया।</w:t>
      </w:r>
    </w:p>
    <w:p>
      <w:pPr/>
      <w:r>
        <w:rPr>
          <w:lang w:val="hi_IN" w:bidi="hi_IN"/>
        </w:rPr>
      </w:r>
      <w:r>
        <w:rPr>
          <w:lang w:val="hi_IN" w:bidi="hi_IN"/>
        </w:rPr>
        <w:t xml:space="preserve">"भाइयों, यीशु के द्वारा पापों की क्षमा है।" यहाँ </w:t>
      </w:r>
      <w:r>
        <w:rPr>
          <w:b/>
          <w:lang w:val="hi_IN" w:bidi="hi_IN"/>
        </w:rPr>
        <w:t>भाइयों</w:t>
      </w:r>
      <w:r>
        <w:rPr>
          <w:lang w:val="hi_IN" w:bidi="hi_IN"/>
        </w:rPr>
        <w:t xml:space="preserve"> शब्द पूरे समुदाय के लिए उपयोग किया गया है, जिसमें यहूदी और गैर-यहूदी दोनों शामिल हैं। कोई भी यीशु के द्वारा पापों की क्षमा पा सकता है। </w:t>
      </w:r>
      <w:r>
        <w:rPr>
          <w:b/>
          <w:lang w:val="hi_IN" w:bidi="hi_IN"/>
        </w:rPr>
        <w:t>क्षमा</w:t>
      </w:r>
      <w:r>
        <w:rPr>
          <w:lang w:val="hi_IN" w:bidi="hi_IN"/>
        </w:rPr>
        <w:t xml:space="preserve"> किसी के पापों को मिटा देना है। </w:t>
      </w:r>
      <w:r>
        <w:rPr>
          <w:lang w:val="hi_IN" w:bidi="hi_IN"/>
        </w:rPr>
        <w:t>क्षमा</w:t>
      </w:r>
      <w:r>
        <w:rPr>
          <w:lang w:val="hi_IN" w:bidi="hi_IN"/>
        </w:rPr>
        <w:t xml:space="preserve"> के बारे में अधिक जानकारी के लिए मुख्य शब्दावली देखें। क्षमा के लिए पिछली कहानियों में उपयोग किए गए उसी शब्द का उपयोग करें।</w:t>
      </w:r>
    </w:p>
    <w:p>
      <w:pPr/>
      <w:r>
        <w:rPr>
          <w:lang w:val="hi_IN" w:bidi="hi_IN"/>
        </w:rPr>
      </w:r>
      <w:r>
        <w:rPr>
          <w:lang w:val="hi_IN" w:bidi="hi_IN"/>
        </w:rPr>
        <w:t xml:space="preserve">जो कोई भी यीशु पर विश्वास करता है, वह उसके द्वारा धर्मी है। </w:t>
      </w:r>
      <w:r>
        <w:rPr>
          <w:b/>
          <w:lang w:val="hi_IN" w:bidi="hi_IN"/>
        </w:rPr>
        <w:t>धर्मी ठहराया जाना</w:t>
      </w:r>
      <w:r>
        <w:rPr>
          <w:lang w:val="hi_IN" w:bidi="hi_IN"/>
        </w:rPr>
        <w:t xml:space="preserve"> एक यूनानी शब्द है जो न्यायालय से लिया गया है। इसका अर्थ है कि किसी व्यक्ति को लगाए गए आरोपों से निर्दोष घोषित कर दिया गया है। उन्हें आरोपों से मुक्त कर दिया गया है। यहाँ, जोर दिया गया है कि परमेश्वर के साथ सही होने पर है, या हर पाप से मुक्त होकर उसे स्वीकार्य होने पर है। मूसा की व्यवस्था के तहत हर पाप से मुक्त होना सम्भव नहीं है। </w:t>
      </w:r>
      <w:r>
        <w:rPr>
          <w:b/>
          <w:lang w:val="hi_IN" w:bidi="hi_IN"/>
        </w:rPr>
        <w:t>मूसा की व्यवस्था</w:t>
      </w:r>
      <w:r>
        <w:rPr>
          <w:lang w:val="hi_IN" w:bidi="hi_IN"/>
        </w:rPr>
        <w:t xml:space="preserve"> बाइबल की पहली पाँच पुस्तकें हैं। </w:t>
      </w:r>
      <w:r>
        <w:rPr>
          <w:b/>
          <w:lang w:val="hi_IN" w:bidi="hi_IN"/>
        </w:rPr>
        <w:t>न्यायपूर्ण</w:t>
      </w:r>
      <w:r>
        <w:rPr>
          <w:lang w:val="hi_IN" w:bidi="hi_IN"/>
        </w:rPr>
        <w:t xml:space="preserve"> और </w:t>
      </w:r>
      <w:r>
        <w:rPr>
          <w:lang w:val="hi_IN" w:bidi="hi_IN"/>
        </w:rPr>
        <w:t>व्यवस्था</w:t>
      </w:r>
      <w:r>
        <w:rPr>
          <w:lang w:val="hi_IN" w:bidi="hi_IN"/>
        </w:rPr>
        <w:t xml:space="preserve"> के बारे में अधिक जानकारी के लिए मुख्य शब्दावली देखें। धर्मी और व्यवस्था के लिए पिछली कहानियों में उपयोग किए गए उसी शब्द का उपयोग करें।</w:t>
      </w:r>
    </w:p>
    <w:p>
      <w:pPr/>
      <w:r>
        <w:rPr>
          <w:lang w:val="hi_IN" w:bidi="hi_IN"/>
        </w:rPr>
      </w:r>
      <w:r>
        <w:rPr>
          <w:lang w:val="hi_IN" w:bidi="hi_IN"/>
        </w:rPr>
        <w:t xml:space="preserve">पौलुस अपने संदेश को भविष्यद्वक्ताओं की चेतावनी के साथ समाप्त करता है। यह कहता है, "हे निन्दा करनेवालों, देखो, और चकित हो, और मिट जाओ।" </w:t>
      </w:r>
      <w:r>
        <w:rPr>
          <w:b/>
          <w:lang w:val="hi_IN" w:bidi="hi_IN"/>
        </w:rPr>
        <w:t>उपहास करने वाले</w:t>
      </w:r>
      <w:r>
        <w:rPr>
          <w:lang w:val="hi_IN" w:bidi="hi_IN"/>
        </w:rPr>
        <w:t xml:space="preserve"> वे लोग होते हैं जो परमेश्वर की कही बातों का मज़ाक उड़ाते हैं, उनका अपमान करते हैं, या उन्हें गलत और तुच्छ समझकर बुरा बोलते हैं। उपहास करने वाले कहते हैं कि परमेश्वर जो कहता है वह नहीं करेगा। </w:t>
      </w:r>
      <w:r>
        <w:rPr>
          <w:b/>
          <w:lang w:val="hi_IN" w:bidi="hi_IN"/>
        </w:rPr>
        <w:t>आश्चर्य</w:t>
      </w:r>
      <w:r>
        <w:rPr>
          <w:lang w:val="hi_IN" w:bidi="hi_IN"/>
        </w:rPr>
        <w:t xml:space="preserve"> का अर्थ है किसी अजीब या असामान्य बात पर आश्चर्यचकित होना। </w:t>
      </w:r>
      <w:r>
        <w:rPr>
          <w:b/>
          <w:lang w:val="hi_IN" w:bidi="hi_IN"/>
        </w:rPr>
        <w:t>नष्ट</w:t>
      </w:r>
      <w:r>
        <w:rPr>
          <w:lang w:val="hi_IN" w:bidi="hi_IN"/>
        </w:rPr>
        <w:t xml:space="preserve"> होने का अर्थ है नष्ट होना, या गायब होना। परमेश्वर ऐसा भयानक कार्य करने वाला है कि वे उस पर विश्वास भी नहीं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13:42–52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13:42–52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ने पिसिदिया के अन्ताकिया के आराधनालय में एक संदेश दिया। यहूदी और गैर-यहूदी सब्त की बैठक के लिए इकट्ठा होते हैं। पौलुस ने सिखाया कि प्रतिज्ञा किए गए उद्धारकर्ता के द्वारा उनके पाप क्षमा किए जा सकते हैं, जो यीशु है। अब, पौलुस और बरनबास आराधनालय से निकलते हैं। लोग पौलुस और बरनबास से विनती करते हैं कि वे अगले सब्त के दिन वापस आएं और उन बातों के बारे में और बात करें जो पौलुस ने अभी-अभी सिखाई थी।</w:t>
      </w:r>
    </w:p>
    <w:p>
      <w:pPr/>
      <w:r>
        <w:rPr>
          <w:lang w:val="hi_IN" w:bidi="hi_IN"/>
        </w:rPr>
      </w:r>
      <w:r>
        <w:rPr>
          <w:lang w:val="hi_IN" w:bidi="hi_IN"/>
        </w:rPr>
        <w:t>आराधनालय की बैठक समाप्त होने के बाद, कई यहूदी और गैर-यहूदी जो परमेश्वर पर विश्वास करते हैं और उसकी आराधना करते हैं, पौलुस और बरनबास का अनुसरण करते हैं। ये गैर-यहूदी जो आराधनालय से पौलुस के पीछे आते हैं, वे पूरी तरह से यहूदी धर्म में परिवर्तित हुए हैं। उन्होंने पूरी तरह से यहूदी बनने के लिए हर आवश्यक रीति को किया है। पौलुस और बरनबास उनके पीछे चलने वाले लोगों से आग्रह करते हैं कि वे इस बात पर भरोसा बनाए रखें कि परमेश्वर उन पर अनुग्रह और भलाई दिखाता है, चाहे वे इसके योग्य न हों।</w:t>
      </w:r>
    </w:p>
    <w:p>
      <w:pPr/>
      <w:r>
        <w:rPr>
          <w:lang w:val="hi_IN" w:bidi="hi_IN"/>
        </w:rPr>
      </w:r>
      <w:r>
        <w:rPr>
          <w:lang w:val="hi_IN" w:bidi="hi_IN"/>
        </w:rPr>
        <w:t>एक सप्ताह बाद, अगले आराधना के दिन, पिसिदिया के अन्ताकिया शहर के लगभग सारे लोग पौलुस और बरनबास से यीशु के बारे में संदेश सुनने के लिए इकट्ठा हुए। वहाँ रहने वाले अधिकांश लोग गैर-यहूदी हैं। उन्होंने शायद सुना कि पौलुस का संदेश यहूदियों और गैर-यहूदी दोनों के लिए उद्धार के बारे में है। यहूदी, संभवतः यहूदी अगुवे, उस बड़ी भीड़ को देखते हैं। वे बहुत जलन करते हैं कि इतने सारे लोग—विशेष रूप से गैर-यहूदी—पौलुस और बरनबास का संदेश सुनने के लिए आए हैं। वे संदेश के बहुत खिलाफ हैं। वे विश्वास नहीं करते कि परमेश्वर यीशु पर विश्वास के माध्यम से गैर-यहूदी और यहूदी दोनों को स्वीकार कर सकता है। यहूदी अगुवे यह कहना शुरू करते हैं कि पौलुस का संदेश झूठा है। वे पौलुस के बारे में बुरी बातें भी कहते हैं, उसका अपमान करते हैं।</w:t>
      </w:r>
    </w:p>
    <w:p>
      <w:pPr/>
      <w:r>
        <w:rPr>
          <w:lang w:val="hi_IN" w:bidi="hi_IN"/>
        </w:rPr>
      </w:r>
      <w:r>
        <w:rPr>
          <w:lang w:val="hi_IN" w:bidi="hi_IN"/>
        </w:rPr>
        <w:t>आपके समुदाय में, जब किसी अगुवे के अनुयायी एक और अगुवा चुनते हैं तो क्या होता है? अनुयायी जब वे अगुवे बदलते हैं तो कैसे व्यवहार करते हैं? विरोध करने वाले अगुवे एक-दूसरे के साथ कैसे व्यवहार करते हैं?</w:t>
      </w:r>
    </w:p>
    <w:p>
      <w:pPr/>
      <w:r>
        <w:rPr>
          <w:lang w:val="hi_IN" w:bidi="hi_IN"/>
        </w:rPr>
      </w:r>
      <w:r>
        <w:rPr>
          <w:lang w:val="hi_IN" w:bidi="hi_IN"/>
        </w:rPr>
        <w:t>पौलुस और बरनबास तब निडरता से, या साहस के साथ, बोलते हैं और इस बात की परवाह नहीं करते कि कौन सुन रहा है। वे डरे नहीं हैं। पौलुस संभवतः अधिकांश बोलने का काम करता है। वह कहता है, “यह आवश्यक था कि परमेश्वर का वचन पहले तुमसे कहा जाए।” परमेश्वर ने पौलुस को आज्ञा दी थी कि वह पहले यहूदियों के साथ, फिर गैर-यहूदियों के साथ सुसमाचार बाँटे। चूँकि यहूदी यीशु के बारे में परमेश्वर के संदेश पर विश्वास करने से मना कर देते हैं, इसलिए वे अनन्त जीवन के योग्य नहीं हैं। क्योंकि यहूदियों ने यीशु के बारे में परमेश्वर के वचन को अस्वीकार कर दिया है, इसलिए पौलुस और बरनबास यह संदेश गैर-यहूदियों के साथ साझा करते हैं। हालाँकि, इसका अर्थ यह नहीं है कि वे फिर से यहूदियों के साथ यीशु का सुसमाचार साझा नहीं करेंगे। पौलुस अपनी पूरी सेवकाई में पहले यहूदियों को बताने के इस तरीके को जारी रखेगा।</w:t>
      </w:r>
    </w:p>
    <w:p>
      <w:pPr/>
      <w:r>
        <w:rPr>
          <w:lang w:val="hi_IN" w:bidi="hi_IN"/>
        </w:rPr>
      </w:r>
      <w:r>
        <w:rPr>
          <w:lang w:val="hi_IN" w:bidi="hi_IN"/>
        </w:rPr>
        <w:t>पौलुस भविष्यद्वक्ता यशायाह को उद्धृत करता है: "मैंने तुझे अन्यजातियों के लिए ज्योति बनाया है ताकि पूरा संसार उद्धार पा सके।" परमेश्वर यीशु के बारे में बात कर रहा है, जो प्रतिज्ञा किया गया उद्धारकर्ता है, लेकिन यहाँ पौलुस अपने आप को भी संदर्भित कर रहा है। पौलुस और बरनबास यीशु का काम करते हैं क्योंकि वे उसके दास हैं। “तुम्हें ज्योति बनाया” का अर्थ है कि परमेश्वर ने यीशु और पौलुस को अपने बारे में बातें प्रकट करने के लिए चुना है, जैसे ज्योति लोगों को चीजें दिखा देती है। बाइबल में “ज्योति” और “अंधकार” का प्रयोग आम तौर पर भलाई और बुराई को दर्शाने के लिए किया जाता है।</w:t>
      </w:r>
    </w:p>
    <w:p>
      <w:pPr/>
      <w:r>
        <w:rPr>
          <w:lang w:val="hi_IN" w:bidi="hi_IN"/>
        </w:rPr>
      </w:r>
      <w:r>
        <w:rPr>
          <w:lang w:val="hi_IN" w:bidi="hi_IN"/>
        </w:rPr>
        <w:t>आपकी संस्कृति में, कौन से प्रतीक अच्छे और बुरे का प्रतिनिधित्व करते हैं? वे प्रतीक दैनिक जीवन में या आपके लोगों की कहानियों में कैसे मौजूद हैं?</w:t>
      </w:r>
    </w:p>
    <w:p>
      <w:pPr/>
      <w:r>
        <w:rPr>
          <w:lang w:val="hi_IN" w:bidi="hi_IN"/>
        </w:rPr>
      </w:r>
      <w:r>
        <w:rPr>
          <w:lang w:val="hi_IN" w:bidi="hi_IN"/>
        </w:rPr>
        <w:t>गैर-यहूदी आनन्दित होते हैं, और वे सभी जिन्हें परमेश्वर ने अनन्त जीवन के लिए नियुक्त किया था विश्वास करते हैं। "जो लोग अनन्त जीवन के लिए नियुक्त किए गए थे" यहूदी शिक्षा में एक सामान्य वाक्यांश है। परमेश्वर ने उन लोगों को चुना जो बाद में उस पर विश्वास करेंगे कि वे उसके साथ अनन्त समय के लिए रह सकते हैं। जब परमेश्वर लोगों को अनन्त जीवन के लिए चुनता है, तो वे उस पर विश्वास करते हैं। गैर-यहूदियों ने यीशु पर विश्वास करने और अपने आप को उसके प्रति समर्पित करने में सक्रिय रूप से भाग लिया। पूरे क्षेत्र में अधिक से अधिक लोग प्रभु के वचन या यीशु के बारे में सुन रहे थे और उस पर विश्वास कर रहे थे।</w:t>
      </w:r>
    </w:p>
    <w:p>
      <w:pPr/>
      <w:r>
        <w:rPr>
          <w:lang w:val="hi_IN" w:bidi="hi_IN"/>
        </w:rPr>
      </w:r>
      <w:r>
        <w:rPr>
          <w:lang w:val="hi_IN" w:bidi="hi_IN"/>
        </w:rPr>
        <w:t>यहूदी अगुवों ने दो प्रभावशाली समूहों का उपयोग किया ताकि पौलुस और बरनाबास के विरुद्ध सताव भड़काया जाए, अर्थात उनके खिलाफ हानिकारक विरोध खड़ा किया जाए। "भक्त और कुलीन स्त्रीयां" शायद उन धनी, गैर-यहूदी स्त्रियों को दर्शाती है जो परमेश्वर पर विश्वास करती हैं। "शहर के अगुवे लोग" वे मुख्य लोग हो सकते हैं जो वहाँ रहते थे, यह जरूरी नहीं कि वे अधिकारी शहर पर शासन करते थे। पौलुस और बरनबास को कुछ समय के लिए जिला छोड़ने के लिए मजबूर किया गया है।</w:t>
      </w:r>
    </w:p>
    <w:p>
      <w:pPr/>
      <w:r>
        <w:rPr>
          <w:lang w:val="hi_IN" w:bidi="hi_IN"/>
        </w:rPr>
      </w:r>
      <w:r>
        <w:rPr>
          <w:lang w:val="hi_IN" w:bidi="hi_IN"/>
        </w:rPr>
        <w:t>आपके समुदाय में, लोग दूसरों को किसी बात का विरोध करने के लिए कैसे प्रभावित करते हैं? किस तरह की परिस्थितियों में गुस्साए हुए लोगों के समूह इकट्ठा होकर दूसरों को नुकसान पहुँचाते हैं?</w:t>
      </w:r>
    </w:p>
    <w:p>
      <w:pPr/>
      <w:r>
        <w:rPr>
          <w:lang w:val="hi_IN" w:bidi="hi_IN"/>
        </w:rPr>
      </w:r>
      <w:r>
        <w:rPr>
          <w:lang w:val="hi_IN" w:bidi="hi_IN"/>
        </w:rPr>
        <w:t>पौलुस और बरनबास गलातियों के प्रान्त के एक शहर इकुनियुम जाते हैं। इकुनियुम पिसिदिया के अन्ताकिया से लगभग 130 किलोमीटर दक्षिण-पूर्व में है। उन्हें शायद वहाँ यात्रा करने में लगभग चार या पाँच दिन लगते हैं। भले ही पिसिदिया के अन्ताकिया के लोग पौलुस और बरनबास को जाने के लिए मजबूर करते हैं, फिर भी वहाँ यीशु के अनुयायी बहुत खुश हैं और पवित्र आत्मा उन्हें शक्ति देना जारी रखता है।</w:t>
      </w:r>
    </w:p>
    <w:p>
      <w:pPr/>
      <w:r>
        <w:rPr>
          <w:lang w:val="hi_IN" w:bidi="hi_IN"/>
        </w:rPr>
      </w:r>
      <w:r>
        <w:rPr>
          <w:lang w:val="hi_IN" w:bidi="hi_IN"/>
        </w:rPr>
        <w:t xml:space="preserve">एक नक्शा दिखाएँ जिसमें </w:t>
      </w:r>
      <w:r>
        <w:rPr>
          <w:lang w:val="hi_IN" w:bidi="hi_IN"/>
        </w:rPr>
        <w:t>पिसिदिया का अन्ताकिया और इकुनियुम</w:t>
      </w:r>
      <w:r>
        <w:rPr>
          <w:lang w:val="hi_IN" w:bidi="hi_IN"/>
        </w:rPr>
        <w:t xml:space="preserve"> शामिल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पिसिदिया के अन्ताकिया के आराधनालय में, पौलुस और बरनबास को अगले सब्त के दिन फिर से बोलने के लिए आमंत्रित किया गया है। वे आराधनालय से निकलते हैं, और कई लोग उनके पीछे आते हैं। </w:t>
      </w:r>
    </w:p>
    <w:p>
      <w:pPr/>
      <w:r>
        <w:rPr>
          <w:lang w:val="hi_IN" w:bidi="hi_IN"/>
        </w:rPr>
      </w:r>
      <w:r>
        <w:rPr>
          <w:b/>
          <w:lang w:val="hi_IN" w:bidi="hi_IN"/>
        </w:rPr>
        <w:t>दूसरा दृश्य:</w:t>
      </w:r>
      <w:r>
        <w:rPr>
          <w:lang w:val="hi_IN" w:bidi="hi_IN"/>
        </w:rPr>
        <w:t xml:space="preserve"> अगले सब्त के दिन, लगभग पूरा शहर उनका संदेश सुनने के लिए आता है। यहूदी जलन कर रहे हैं और पौलुस के खिलाफ बात करते हैं। पौलुस और बरनबास यहूदियों से कहते हैं कि क्योंकि वे यीशु के बारे में परमेश्वर के संदेश को अस्वीकार करते हैं, इसलिए उन्हें अब गैर-यहूदियों को यह बताना चाहिए, जैसा कि परमेश्वर ने उन्हें आज्ञा दी है। कई गैर-यहूदी यीशु पर विश्वास करते हैं।</w:t>
      </w:r>
    </w:p>
    <w:p>
      <w:pPr/>
      <w:r>
        <w:rPr>
          <w:lang w:val="hi_IN" w:bidi="hi_IN"/>
        </w:rPr>
      </w:r>
      <w:r>
        <w:rPr>
          <w:b/>
          <w:lang w:val="hi_IN" w:bidi="hi_IN"/>
        </w:rPr>
        <w:t>तीसरा दृश्य:</w:t>
      </w:r>
      <w:r>
        <w:rPr>
          <w:lang w:val="hi_IN" w:bidi="hi_IN"/>
        </w:rPr>
        <w:t xml:space="preserve"> यीशु के बारे में परमेश्वर का संदेश पूरे क्षेत्र में फैल जाता है। यहूदी अगुवों को एक क्रोधित भीड़ मिलती है जो पौलुस और बरनबास को शहर छोड़ने के लिए मजबूर करती है। पौलुस और बरनबास अपने पैरों की धूल झाड़ते है और इकुनियुम जाते हैं। हालाँकि, पिसिदिया के अन्ताकिया में यीशु के अनुयायी बहुत आनन्दित हैं और पवित्र आत्मा से भरे हुए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गैर-यहूदी जो पूरी तरह से यहूदी बन गए हैं</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प्रभावशाली भक्त स्त्रियाँ</w:t>
      </w:r>
    </w:p>
    <w:p>
      <w:pPr>
        <w:pStyle w:val="ListBullet"/>
        <w:spacing w:line="240" w:lineRule="auto"/>
        <w:ind w:left="720"/>
      </w:pPr>
      <w:r>
        <w:rPr>
          <w:lang w:val="hi_IN" w:bidi="hi_IN"/>
        </w:rPr>
      </w:r>
      <w:r>
        <w:rPr>
          <w:lang w:val="hi_IN" w:bidi="hi_IN"/>
        </w:rPr>
        <w:t>शहर के पुरुष अगुवे</w:t>
      </w:r>
    </w:p>
    <w:p>
      <w:pPr>
        <w:pStyle w:val="ListBullet"/>
        <w:spacing w:line="240" w:lineRule="auto"/>
        <w:ind w:left="720"/>
      </w:pPr>
      <w:r>
        <w:rPr>
          <w:lang w:val="hi_IN" w:bidi="hi_IN"/>
        </w:rPr>
      </w:r>
      <w:r>
        <w:rPr>
          <w:lang w:val="hi_IN" w:bidi="hi_IN"/>
        </w:rPr>
        <w:t>पिसिदिया के अन्ताकिया में यीशु के अनुयायी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पिसिदिया के अन्ताकिया में शुरू होती है। पौलुस ने अभी-अभी यीशु के द्वारा पापों की क्षमा के बारे में अपना संदेश समाप्त किया है। इस कहानी की शुरुआत में कालक्रम पर ध्यान दें। पौलुस और बरनबास आराधनालय से निकलते हैं। जब वे जाते हैं, तो लोग उनसे विनती करते हैं या जोर से कहते हैं कि वे अगले दिन आराधना के लिए वापस आकर सिखाएँ। फिर भीड़ को खारिज कर दिया जाता है, शायद यहूदी अगुवों द्वारा। इससे संकेत मिलता है कि पौलुस और बरनाबास लोगों को जाने देने से पहले ही आराधनालय छोड़ देते हैं।</w:t>
      </w:r>
    </w:p>
    <w:p>
      <w:pPr/>
      <w:r>
        <w:rPr>
          <w:lang w:val="hi_IN" w:bidi="hi_IN"/>
        </w:rPr>
      </w:r>
      <w:r>
        <w:rPr>
          <w:lang w:val="hi_IN" w:bidi="hi_IN"/>
        </w:rPr>
        <w:t>पौलुस और बरनबास के आराधनालय से निकलने के बाद, कुछ यहूदी और गैर-यहूदी जो पूरी तरह से यहूदी बन गए हैं उनके पीछे गए। पीछे जाने का अर्थ है आमतौर पर किसी के पीछे चलना है, लेकिन चूँकि पौलुस और बरनबास उनके पीछे आने वाले लोगों से बात करते हैं, इसलिए वे शायद सभी एक साथ चलते हैं।</w:t>
      </w:r>
    </w:p>
    <w:p>
      <w:pPr/>
      <w:r>
        <w:rPr>
          <w:lang w:val="hi_IN" w:bidi="hi_IN"/>
        </w:rPr>
      </w:r>
      <w:r>
        <w:rPr>
          <w:lang w:val="hi_IN" w:bidi="hi_IN"/>
        </w:rPr>
        <w:t>एक सप्ताह बाद, सब्त के दिन, अन्ताकिया के अधिकतर लोग पौलुस और बरनाबास की बात सुनने के लिए इकट्ठा हुए। यह भीड़ ज्यादातर गैर-यहूदी है। यह बैठक शायद आराधनालय में होती है।</w:t>
      </w:r>
    </w:p>
    <w:p>
      <w:pPr/>
      <w:r>
        <w:rPr>
          <w:lang w:val="hi_IN" w:bidi="hi_IN"/>
        </w:rPr>
      </w:r>
      <w:r>
        <w:rPr>
          <w:lang w:val="hi_IN" w:bidi="hi_IN"/>
        </w:rPr>
        <w:t>यहूदी अगुवे बहुत जलन कर रहे हैं और पौलुस के खिलाफ बात करते हैं। यह भाग कहता है कि पौलुस और बरनबास ने बात की, लेकिन पौलुस शायद वक्ता है। जब पौलुस अगुवों को उत्तर देता है, तो वाक्यांश महत्वपूर्ण है। क्योंकि यहूदी अगुवे यीशु के बारे में परमेश्वर के संदेश को अस्वीकार करते हैं, इसलिए वे अनन्त जीवन के योग्य नहीं हैं। ये दो संबंधित कार्य हैं, न कि दो अलग-अलग कार्य है। पहला कार्य, परमेश्वर के संदेश को अस्वीकार करने के कारण दूसरा कार्य होता है, जो अनन्त जीवन के योग्य नहीं है। यह भी समझना महत्वपूर्ण है क्योंकि अन्ताकिया के यहूदी यीशु के बारे में परमेश्वर के संदेश को अस्वीकार करते हैं, इसलिए पौलुस और बरनबास वहाँ गैर-यहूदी लोगों के साथ यह संदेश साझा करते हैं। "के लिए" शब्द जब पौलुस कहता है, "क्योंकि प्रभु ने हमें ऐसी आज्ञा दी है," यह संकेत देता है कि वे अब गैर-यहूदियों को यीशु के बारे में बताते हैं। परमेश्वर ने उन्हें आज्ञा दी है।</w:t>
      </w:r>
    </w:p>
    <w:p>
      <w:pPr/>
      <w:r>
        <w:rPr>
          <w:lang w:val="hi_IN" w:bidi="hi_IN"/>
        </w:rPr>
      </w:r>
      <w:r>
        <w:rPr>
          <w:lang w:val="hi_IN" w:bidi="hi_IN"/>
        </w:rPr>
        <w:t>गैर-यहूदी लगातार आनन्दित हो रहे हैं और लगातार कह रहे हैं कि प्रभु यीशु का संदेश अद्भुत है। पूरे क्षेत्र में अधिक से अधिक लोग यीशु के बारे में संदेश सुनने लगे। यहाँ, क्षेत्र का अर्थ है आसपास के क्षेत्र और यह देश के किसी विशेष क्षेत्र को संदर्भित नहीं करता है। यह केवल पौलुस और बरनबास नहीं है जो यीशु का सुसमाचार साझा करते हैं। यीशु के नए अनुयायी सुसमाचार बताते हैं, और अधिक से अधिक लोग विश्वास करते हैं।</w:t>
      </w:r>
    </w:p>
    <w:p>
      <w:pPr/>
      <w:r>
        <w:rPr>
          <w:lang w:val="hi_IN" w:bidi="hi_IN"/>
        </w:rPr>
      </w:r>
      <w:r>
        <w:rPr>
          <w:lang w:val="hi_IN" w:bidi="hi_IN"/>
        </w:rPr>
        <w:t>लेकिन, यहूदी लोग शहर में कुछ महत्वपूर्ण भक्त स्त्रियों और प्रमुख पुरुषों को पौलुस और बरनबास का विरोध करने के लिए प्रेरित करते हैं। "लेकिन" इसकी तुलना करता है कि विश्वासी दूसरों को यीशु के बारे में बताने के लिए क्या कर रहे हैं और यहूदी उनका विरोध करने के लिए क्या कर रहे हैं। पौलुस और बरनबास को जिला छोड़ने के लिए मजबूर किया गया था। उनके जाने से पहले, उन यहूदियों के जवाब में जिन्होंने उन्हें अस्वीकार किया था, पौलुस और बरनबास अपने पैरों की धूल झाड़ते हैं। इसमें शायद उनके जूते उतारना और उन्हें हिलाना शामिल है। उनके पैरों या जूतों की धूल हिलाना एक प्रतीकात्मक कार्य है। यह दर्शाता है कि परमेश्वर ने उन यहूदियों को अस्वीकार कर दिया है और उन्हें दण्ड देगा, क्योंकि उन्होंने प्रभु यीशु के बारे में उसके संदेश को अस्वीकार कर दिया है। यीशु ने अपने चेलों से कहा कि जब लोग उन्हें और उनके संदेश को अस्वीकार करते हैं तो वे अपने पैरों की धूल झाड़ दे।</w:t>
      </w:r>
    </w:p>
    <w:p>
      <w:pPr/>
      <w:r>
        <w:rPr>
          <w:lang w:val="hi_IN" w:bidi="hi_IN"/>
        </w:rPr>
      </w:r>
      <w:r>
        <w:rPr>
          <w:lang w:val="hi_IN" w:bidi="hi_IN"/>
        </w:rPr>
        <w:t>क्रोधित भीड़ पौलुस और बरनबास को पिसिदिया का अन्ताकिया छोड़ने के लिए मजबूर करती है। वे इकुनियुम गए, जो पहाड़ों की एक श्रेणी के पास स्थित और बहुत से लोगों वाला एक शहर था। इस बीच, अन्ताकिया में यीशु के अनुयायी लगातार आनन्दित होते हैं और पवित्र आत्मा से सशक्त 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गैर-यहूदी जो पूरी तरह से यहूदी बन गए हैं</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प्रभावशाली भक्त स्त्रियाँ</w:t>
      </w:r>
    </w:p>
    <w:p>
      <w:pPr>
        <w:pStyle w:val="ListBullet"/>
        <w:spacing w:line="240" w:lineRule="auto"/>
        <w:ind w:left="720"/>
      </w:pPr>
      <w:r>
        <w:rPr>
          <w:lang w:val="hi_IN" w:bidi="hi_IN"/>
        </w:rPr>
      </w:r>
      <w:r>
        <w:rPr>
          <w:lang w:val="hi_IN" w:bidi="hi_IN"/>
        </w:rPr>
        <w:t>शहर के अगुवे</w:t>
      </w:r>
    </w:p>
    <w:p>
      <w:pPr>
        <w:pStyle w:val="ListBullet"/>
        <w:spacing w:line="240" w:lineRule="auto"/>
        <w:ind w:left="720"/>
      </w:pPr>
      <w:r>
        <w:rPr>
          <w:lang w:val="hi_IN" w:bidi="hi_IN"/>
        </w:rPr>
      </w:r>
      <w:r>
        <w:rPr>
          <w:lang w:val="hi_IN" w:bidi="hi_IN"/>
        </w:rPr>
        <w:t>पिसिदिया के अन्ताकिया में यीशु के अनुयायी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पौलुस पिसिदिया के अन्ताकिया के आराधनालय में अपना संदेश समाप्त करता है। यहूदी और गैर-यहूदी मौजूद हैं। जब पौलुस और बरनाबास सभास्थल छोड़ते हैं, तो लोग जिन्होंने पौलुस का संदेश सुना था, उससे विनती करते हैं कि वह अगले आराधना के दिन फिर आएँ और वही बातें दोहराएँ। लोग आराधनालय छोड़ते हैं। कुछ यहूदी और गैर-यहूदी जो पूरी तरह से यहूदी बन गए थे, पौलुस और बरनबास का अनुसरण करते हैं। पौलुस और बरनाबास उनसे बात करते हैं और उन्हें यह आग्रह करते हैं कि वे यीशु के द्वारा उद्धार के सुसमाचार पर भरोसा बनाए रखें।</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और बरनबास का अनुसरण करने वाले यहूदियों और पूरी तरह से परिवर्तित यहूदियों की भूमिका निभाने वाले अभिनेताओं से पूछें, "आप कैसा महसूस कर रहे हैं?" आप ऐसी बातें सुन सकते हैं, "परमेश्वर के अनुग्रह से बहुत आनन्दित हैं," "और अधिक सुनने में रुचि रखते हैं," और "खुश है कि परमेश्वर ने पौलुस को यहाँ भेजा।"</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सप्ताह, आराधना के दिन, लगभग पूरा शहर आराधनालय में आता है। यहूदी और बड़ी संख्या में गैर-यहूदी पौलुस और बरनबास को यीशु के बारे में परमेश्वर का संदेश सिखाते हुए सुनना चाहते हैं। लेकिन जब कुछ यहूदी अगुवे उस बड़ी भीड़ को देखते हैं, तो उन्हें जलन होती है। वे पौलुस और पौलुस के संदेश के खिलाफ बहुत कठोर तरीके से बात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यहूदी अगुवों से पूछें, "आप कैसा महसूस कर रहे हैं?" आप ऐसी बातें सुन सकते हैं जैसे, “यहाँ आने वाले सभी गैर-यहूदियों पर क्रोधित,” “कुंठित,” और “गैर-यहूदियों के लिए उद्धार के इस संदेश से गुस्सा।”</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और बरनबास ने बिना डर के यहूदी अगुवों को साहसपूर्वक उत्तर दिया: "हमें पहले तुम से यीशु के बारे में परमेश्वर का वचन कहना ही था। लेकिन तुमने संदेश को अस्वीकार कर दिया! यह साबित करता है कि तुम अनन्त जीवन के योग्य नहीं हो। इसलिए अब हम गैर-यहूदियों को संदेश देते हैं। क्योंकि प्रभु ने हमें आज्ञा दी है: 'मैंने तुम्हें गैर-यहूदियों के लिए ज्योति बनाया है, ताकि तुम पृथ्वी की छोर तक उद्धार पहुँचाओ।' जब गैर-यहूदी यह सुनते हैं, तो वे बहुत खुश हैं और प्रभु के वचन की प्रशंसा करते हैं। सभी लोग जिन्हें परमेश्वर ने अनन्त जीवन के लिए चुना था वे यीशु पर विश्वास करते हैं और उसके अनुयायी बन जाते हैं। इसलिए यीशु के बारे में परमेश्वर का संदेश पूरे क्षेत्र में फैल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और बरनबास से पूछें, "आप कैसा महसूस कर रहे हैं?" आप ऐसी बातें सुन सकते हैं, "खुश है कि इतने सारे लोगों ने विश्वास किया," "आभारी है कि उद्धार सभी लोगों के लिए है," और "यहाँ नई कलीसिया के लिए उत्साहित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यहूदी नेता कुछ प्रभावशाली धार्मिक महिलाओं और शहर के प्रमुख पुरुषों को लेकर पौलुस और बरनाबास के खिलाफ खड़े हो जाते हैं। वे उनके संदेश के कारण पौलुस और बरनबास को नुकसान पहुँचाने और उन्हें शहर छोड़ने के लिए मजबूर करने के लिए एक भीड़ बनाते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प्रभावशाली स्त्रियों और प्रमुख पुरुषों से पूछें, "आप कैसा महसूस कर रहे हैं?" आप ऐसी बातें सुन सकते हैं, "इन बाहरी लोगों के लिए परेशानी पैदा करने में खुश हैं," "इस नए संदेश से नफरत करते हैं," और "खुश हैं कि हमने उन्हें जाने के लिए मजबूर कर दिया।”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पौलुस और बरनबास जाते हैं, तो वे अपने जूते उतारते हैं और अस्वीकार करने के चिन्ह के रूप में उन पर से धूल झाड़ते हैं। पौलुस और बरनबास इकुनियुम जाते हैं। और अन्ताकिया के विश्वासी आनन्दित होते हैं और परमेश्वर के आत्मा से भरे हुए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अन्ताकिया में यीशु के अनुयायियों से पूछें, "आप कैसा महसूस कर रहे हैं?" आप ऐसी बातें सुन सकते हैं, "विश्वास में मजबूत," "संदेश साझा करने के लिए प्रेरित हैं," और "यीशु का अनुयायी होने पर गर्व है।"</w:t>
      </w:r>
    </w:p>
    <w:p>
      <w:pPr>
        <w:pStyle w:val="ListBullet"/>
        <w:spacing w:line="240" w:lineRule="auto"/>
        <w:ind w:left="720"/>
      </w:pPr>
      <w:r>
        <w:rPr>
          <w:lang w:val="hi_IN" w:bidi="hi_IN"/>
        </w:rPr>
      </w:r>
      <w:r>
        <w:rPr>
          <w:lang w:val="hi_IN" w:bidi="hi_IN"/>
        </w:rPr>
        <w:t>पौलुस और बरनबास से पूछें, "आप कैसा महसूस कर रहे हैं?" आप ऐसी बातें सुन सकते हैं, "अन्ताकिया में अविश्वास के बारे में दुखी हैं," "यीशु के लिए दुख सहन कारण में आनंदित हैं," और "सोच रहे हैं कि क्या यीशु के बारह चेलों को जब उन्हें अस्वीकार कर दिया जाता था तो ऐसा ही महसूस किया 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और बरनबास आराधनालय से निकलते हैं। जब वे जाते हैं, तो लोग पौलुस और बरनबास से विनती करते हैं कि वे अगले सब्त के दिन फिर से सिखाएँ। </w:t>
      </w:r>
      <w:r>
        <w:rPr>
          <w:b/>
          <w:lang w:val="hi_IN" w:bidi="hi_IN"/>
        </w:rPr>
        <w:t>आराधनालय</w:t>
      </w:r>
      <w:r>
        <w:rPr>
          <w:lang w:val="hi_IN" w:bidi="hi_IN"/>
        </w:rPr>
        <w:t xml:space="preserve"> एक इमारत है जहाँ यहूदी परमेश्वर की आराधना करने के लिए इकट्ठा होते हैं। </w:t>
      </w:r>
      <w:r>
        <w:rPr>
          <w:b/>
          <w:lang w:val="hi_IN" w:bidi="hi_IN"/>
        </w:rPr>
        <w:t>सब्त</w:t>
      </w:r>
      <w:r>
        <w:rPr>
          <w:lang w:val="hi_IN" w:bidi="hi_IN"/>
        </w:rPr>
        <w:t xml:space="preserve"> यहूदी आराधना का दिन है, शुक्रवार के सूर्यास्त से शनिवार के सूर्यास्त तक है। </w:t>
      </w:r>
      <w:r>
        <w:rPr>
          <w:lang w:val="hi_IN" w:bidi="hi_IN"/>
        </w:rPr>
        <w:t>आराधनालय</w:t>
      </w:r>
      <w:r>
        <w:rPr>
          <w:lang w:val="hi_IN" w:bidi="hi_IN"/>
        </w:rPr>
        <w:t xml:space="preserve"> और </w:t>
      </w:r>
      <w:r>
        <w:rPr>
          <w:lang w:val="hi_IN" w:bidi="hi_IN"/>
        </w:rPr>
        <w:t>सब्त</w:t>
      </w:r>
      <w:r>
        <w:rPr>
          <w:lang w:val="hi_IN" w:bidi="hi_IN"/>
        </w:rPr>
        <w:t xml:space="preserve"> के बारे में अधिक जानकारी के लिए मुख्य शब्दावली देखें। आराधनालय और सब्त के लिए पिछली कहानियों में उपयोग किए गए उसी शब्द का उपयोग करें।</w:t>
      </w:r>
    </w:p>
    <w:p>
      <w:pPr/>
      <w:r>
        <w:rPr>
          <w:lang w:val="hi_IN" w:bidi="hi_IN"/>
        </w:rPr>
      </w:r>
      <w:r>
        <w:rPr>
          <w:lang w:val="hi_IN" w:bidi="hi_IN"/>
        </w:rPr>
        <w:t>कई यहूदी और परमेश्वर से डरने वाले परिवर्तित लोग पौलुस और बरनाबास के पीछे चलते हैं।</w:t>
      </w:r>
      <w:r>
        <w:rPr>
          <w:b/>
          <w:lang w:val="hi_IN" w:bidi="hi_IN"/>
        </w:rPr>
        <w:t>यहूदी</w:t>
      </w:r>
      <w:r>
        <w:rPr>
          <w:lang w:val="hi_IN" w:bidi="hi_IN"/>
        </w:rPr>
        <w:t xml:space="preserve"> इस्राएली हैं, या अब्राहम के पुत्र इसहाक के वंशज हैं। </w:t>
      </w:r>
      <w:r>
        <w:rPr>
          <w:lang w:val="hi_IN" w:bidi="hi_IN"/>
        </w:rPr>
        <w:t>यहूदियों</w:t>
      </w:r>
      <w:r>
        <w:rPr>
          <w:lang w:val="hi_IN" w:bidi="hi_IN"/>
        </w:rPr>
        <w:t xml:space="preserve"> के बारे में अधिक जानकारी के लिए मुख्य शब्दावली देखें। यहूदियों के लिए पिछली कहानियों में उपयोग किए गए उसी शब्द का उपयोग करें। </w:t>
      </w:r>
      <w:r>
        <w:rPr>
          <w:b/>
          <w:lang w:val="hi_IN" w:bidi="hi_IN"/>
        </w:rPr>
        <w:t>परमेश्वर से डरने वाले परिवर्तित</w:t>
      </w:r>
      <w:r>
        <w:rPr>
          <w:lang w:val="hi_IN" w:bidi="hi_IN"/>
        </w:rPr>
        <w:t xml:space="preserve">, या यहूदी धर्म में परिवर्तित होने वाले लोग, गैर-यहूदी पुरुष हैं जो परमेश्वर पर विश्वास करते हैं, उसकी आराधना करते हैं, और पूरी तरह से यहूदी बनने के लिए हर आवश्यक रीति का पालन करते हैं। उन्हें पूर्ण परिवर्तित माना जाता है और आराधनालय के आधिकारिक सदस्य बन सकते हैं। पौलुस और बरनबास यहूदियों और भक्त विश्वासियों से आग्रह करते हैं कि वे परमेश्वर की अनुग्रह पर भरोसा करें। परमेश्वर का </w:t>
      </w:r>
      <w:r>
        <w:rPr>
          <w:b/>
          <w:lang w:val="hi_IN" w:bidi="hi_IN"/>
        </w:rPr>
        <w:t>अनुग्रह</w:t>
      </w:r>
      <w:r>
        <w:rPr>
          <w:lang w:val="hi_IN" w:bidi="hi_IN"/>
        </w:rPr>
        <w:t xml:space="preserve"> तब होता है जब परमेश्वर अयोग्य लोगों को प्रेम दिखाता है। परमेश्वर यीशु के द्वारा अयोग्य पापियों को स्वीकार करता है। </w:t>
      </w:r>
      <w:r>
        <w:rPr>
          <w:b/>
          <w:lang w:val="hi_IN" w:bidi="hi_IN"/>
        </w:rPr>
        <w:t>अनुग्रह</w:t>
      </w:r>
      <w:r>
        <w:rPr>
          <w:lang w:val="hi_IN" w:bidi="hi_IN"/>
        </w:rPr>
        <w:t xml:space="preserve"> के बारे में अधिक जानकारी के लिए मुख्य शब्दावली देखें। अनुग्रह के लिए पिछली कहानियों में उपयोग किए गए उसी शब्द का उपयोग करें।</w:t>
      </w:r>
    </w:p>
    <w:p>
      <w:pPr/>
      <w:r>
        <w:rPr>
          <w:lang w:val="hi_IN" w:bidi="hi_IN"/>
        </w:rPr>
      </w:r>
      <w:r>
        <w:rPr>
          <w:lang w:val="hi_IN" w:bidi="hi_IN"/>
        </w:rPr>
        <w:t xml:space="preserve">आराधना के अगले दिन, कई लोग प्रभु का वचन सुनने के लिए आते हैं। </w:t>
      </w:r>
      <w:r>
        <w:rPr>
          <w:b/>
          <w:lang w:val="hi_IN" w:bidi="hi_IN"/>
        </w:rPr>
        <w:t>प्रभु का वचन</w:t>
      </w:r>
      <w:r>
        <w:rPr>
          <w:lang w:val="hi_IN" w:bidi="hi_IN"/>
        </w:rPr>
        <w:t xml:space="preserve"> प्रभु यीशु के बारे में संदेश है, या यीशु के बारे में परमेश्वर का संदेश है। यहूदी अगुवा जलन रखने लग जाते हैं और अपशब्द बोलते हैं, या </w:t>
      </w:r>
      <w:r>
        <w:rPr>
          <w:lang w:val="hi_IN" w:bidi="hi_IN"/>
        </w:rPr>
        <w:t>धर्म का अपमान</w:t>
      </w:r>
      <w:r>
        <w:rPr>
          <w:lang w:val="hi_IN" w:bidi="hi_IN"/>
        </w:rPr>
        <w:t xml:space="preserve"> करते हैं। </w:t>
      </w:r>
      <w:r>
        <w:rPr>
          <w:b/>
          <w:lang w:val="hi_IN" w:bidi="hi_IN"/>
        </w:rPr>
        <w:t>अपशब्द बोलना या धर्म का अपमान</w:t>
      </w:r>
      <w:r>
        <w:rPr>
          <w:lang w:val="hi_IN" w:bidi="hi_IN"/>
        </w:rPr>
        <w:t xml:space="preserve"> करने का मतलब है किसी को फटकारना, किसी से बहुत कठोरता से बोलना, या झूठे आरोपों से किसी पर हमला करना। पौलुस और बरनाबास ने कहा कि उन्हें पहले यहूदी लोगों को </w:t>
      </w:r>
      <w:r>
        <w:rPr>
          <w:b/>
          <w:lang w:val="hi_IN" w:bidi="hi_IN"/>
        </w:rPr>
        <w:t>परमेश्वर का वचन</w:t>
      </w:r>
      <w:r>
        <w:rPr>
          <w:lang w:val="hi_IN" w:bidi="hi_IN"/>
        </w:rPr>
        <w:t xml:space="preserve">, यानी यीशु के बारे में संदेश, प्रचार करना था। लेकिन चूँकि यहूदी अपने आप को अनन्त जीवन के योग्य नहीं मानते हैं, इसलिए पौलुस और बरनबास इस संदेश को अन्यजातियों तक ले जाते हैं। </w:t>
      </w:r>
      <w:r>
        <w:rPr>
          <w:b/>
          <w:lang w:val="hi_IN" w:bidi="hi_IN"/>
        </w:rPr>
        <w:t>अनन्त जीवन</w:t>
      </w:r>
      <w:r>
        <w:rPr>
          <w:lang w:val="hi_IN" w:bidi="hi_IN"/>
        </w:rPr>
        <w:t xml:space="preserve"> वास्तविक जीवन है जो कभी समाप्त नहीं होता है। लोग अनन्त जीवन प्राप्त करते हैं जब वे अपने पापों को छोड़ते हैं, परमेश्वर की ओर लौटते हैं, और यीशु पर भरोसा करते हैं। जब कोई व्यक्ति अपने जीवन में यीशु को शासन करने देता है, तो वह पृथ्वी पर और मृत्यु के बाद एक नए जीवन का अनुभव करता है।</w:t>
      </w:r>
      <w:r>
        <w:rPr>
          <w:b/>
          <w:lang w:val="hi_IN" w:bidi="hi_IN"/>
        </w:rPr>
        <w:t>अन्यजाति</w:t>
      </w:r>
      <w:r>
        <w:rPr>
          <w:lang w:val="hi_IN" w:bidi="hi_IN"/>
        </w:rPr>
        <w:t xml:space="preserve"> गैर-यहूदी हैं, या वे लोग जो यहूदी वंश में पैदा नहीं हुए हैं। </w:t>
      </w:r>
      <w:r>
        <w:rPr>
          <w:lang w:val="hi_IN" w:bidi="hi_IN"/>
        </w:rPr>
        <w:t>अनन्त जीवन</w:t>
      </w:r>
      <w:r>
        <w:rPr>
          <w:lang w:val="hi_IN" w:bidi="hi_IN"/>
        </w:rPr>
        <w:t xml:space="preserve"> और </w:t>
      </w:r>
      <w:r>
        <w:rPr>
          <w:lang w:val="hi_IN" w:bidi="hi_IN"/>
        </w:rPr>
        <w:t>अन्यजातियों</w:t>
      </w:r>
      <w:r>
        <w:rPr>
          <w:lang w:val="hi_IN" w:bidi="hi_IN"/>
        </w:rPr>
        <w:t xml:space="preserve"> के बारे में अधिक जानकारी के लिए मुख्य शब्दावली देखें। अनन्त जीवन और अन्यजातियों के लिए पिछली कहानियों में उपयोग किए गए उसी शब्द का उपयोग करें।</w:t>
      </w:r>
    </w:p>
    <w:p>
      <w:pPr/>
      <w:r>
        <w:rPr>
          <w:lang w:val="hi_IN" w:bidi="hi_IN"/>
        </w:rPr>
      </w:r>
      <w:r>
        <w:rPr>
          <w:lang w:val="hi_IN" w:bidi="hi_IN"/>
        </w:rPr>
        <w:t xml:space="preserve">प्रभु ने पौलुस और बरनबास को आज्ञा दी कि वे अन्यजातियों के लिए ज्योति बनें और परमेश्वर के उद्धार का संदेश पृथ्वी के छोर तक पहुँचाएँ। यहाँ, </w:t>
      </w:r>
      <w:r>
        <w:rPr>
          <w:b/>
          <w:lang w:val="hi_IN" w:bidi="hi_IN"/>
        </w:rPr>
        <w:t>प्रभु</w:t>
      </w:r>
      <w:r>
        <w:rPr>
          <w:lang w:val="hi_IN" w:bidi="hi_IN"/>
        </w:rPr>
        <w:t xml:space="preserve"> का अर्थ है प्रभु परमेश्वर। </w:t>
      </w:r>
      <w:r>
        <w:rPr>
          <w:b/>
          <w:lang w:val="hi_IN" w:bidi="hi_IN"/>
        </w:rPr>
        <w:t>उद्धार</w:t>
      </w:r>
      <w:r>
        <w:rPr>
          <w:lang w:val="hi_IN" w:bidi="hi_IN"/>
        </w:rPr>
        <w:t xml:space="preserve"> यीशु के द्वारा पापों के दण्ड से छुटकारा है। </w:t>
      </w:r>
      <w:r>
        <w:rPr>
          <w:lang w:val="hi_IN" w:bidi="hi_IN"/>
        </w:rPr>
        <w:t>प्रभु</w:t>
      </w:r>
      <w:r>
        <w:rPr>
          <w:lang w:val="hi_IN" w:bidi="hi_IN"/>
        </w:rPr>
        <w:t xml:space="preserve"> और </w:t>
      </w:r>
      <w:r>
        <w:rPr>
          <w:lang w:val="hi_IN" w:bidi="hi_IN"/>
        </w:rPr>
        <w:t>उद्धार</w:t>
      </w:r>
      <w:r>
        <w:rPr>
          <w:lang w:val="hi_IN" w:bidi="hi_IN"/>
        </w:rPr>
        <w:t xml:space="preserve"> के बारे में अधिक जानकारी के लिए मुख्य शब्दावली देखें। प्रभु और उद्धार के लिए पिछली कहानियों में उपयोग किए गए शब्द का उपयोग करें। </w:t>
      </w:r>
      <w:r>
        <w:rPr>
          <w:b/>
          <w:lang w:val="hi_IN" w:bidi="hi_IN"/>
        </w:rPr>
        <w:t>पृथ्वी का छोर</w:t>
      </w:r>
      <w:r>
        <w:rPr>
          <w:lang w:val="hi_IN" w:bidi="hi_IN"/>
        </w:rPr>
        <w:t xml:space="preserve"> दुनिया में हर जगह कहने का एक तरीका है।</w:t>
      </w:r>
    </w:p>
    <w:p>
      <w:pPr/>
      <w:r>
        <w:rPr>
          <w:lang w:val="hi_IN" w:bidi="hi_IN"/>
        </w:rPr>
      </w:r>
      <w:r>
        <w:rPr>
          <w:lang w:val="hi_IN" w:bidi="hi_IN"/>
        </w:rPr>
        <w:t xml:space="preserve">अन्यजाति बहुत खुश हैं और प्रभु के वचन का आदर करते हैं। लेकिन यहूदी अगुवे पौलुस और बरनबास के खिलाफ सताव भड़काते हैं। </w:t>
      </w:r>
      <w:r>
        <w:rPr>
          <w:b/>
          <w:lang w:val="hi_IN" w:bidi="hi_IN"/>
        </w:rPr>
        <w:t>भड़काने</w:t>
      </w:r>
      <w:r>
        <w:rPr>
          <w:lang w:val="hi_IN" w:bidi="hi_IN"/>
        </w:rPr>
        <w:t xml:space="preserve"> का अर्थ है कि अगुवों ने अन्य लोगों को पौलुस और बरनाबास को </w:t>
      </w:r>
      <w:r>
        <w:rPr>
          <w:b/>
          <w:lang w:val="hi_IN" w:bidi="hi_IN"/>
        </w:rPr>
        <w:t>सताने</w:t>
      </w:r>
      <w:r>
        <w:rPr>
          <w:lang w:val="hi_IN" w:bidi="hi_IN"/>
        </w:rPr>
        <w:t xml:space="preserve"> या हानिकारक विरोध करने के लिए प्रेरित किया।</w:t>
      </w:r>
      <w:r>
        <w:rPr>
          <w:b/>
          <w:lang w:val="hi_IN" w:bidi="hi_IN"/>
        </w:rPr>
        <w:t>सताव</w:t>
      </w:r>
      <w:r>
        <w:rPr>
          <w:lang w:val="hi_IN" w:bidi="hi_IN"/>
        </w:rPr>
        <w:t xml:space="preserve"> के बारे में अधिक जानकारी के लिए मुख्य शब्दावली देखें। सताव के लिए पिछली कहानियों में उपयोग किए गए उसी शब्द का उपयोग करें।</w:t>
      </w:r>
    </w:p>
    <w:p>
      <w:pPr/>
      <w:r>
        <w:rPr>
          <w:lang w:val="hi_IN" w:bidi="hi_IN"/>
        </w:rPr>
      </w:r>
      <w:r>
        <w:rPr>
          <w:lang w:val="hi_IN" w:bidi="hi_IN"/>
        </w:rPr>
        <w:t xml:space="preserve">पौलुस और बरनबास को शहर छोड़ने के लिए मजबूर किया गया है। वे जाते समय </w:t>
      </w:r>
      <w:r>
        <w:rPr>
          <w:b/>
          <w:lang w:val="hi_IN" w:bidi="hi_IN"/>
        </w:rPr>
        <w:t>अपने पैरों की धूल झाड़ते हैं</w:t>
      </w:r>
      <w:r>
        <w:rPr>
          <w:lang w:val="hi_IN" w:bidi="hi_IN"/>
        </w:rPr>
        <w:t>। इसमें शायद उनके जूते उतारना और उन्हें हिलाना शामिल है। उनके पैरों या जूतों की धूल हिलाना एक प्रतीकात्मक कार्य है। यह दर्शाता है कि परमेश्वर ने उन यहूदियों को अस्वीकार कर दिया है और उन्हें दण्ड देगा, क्योंकि उन्होंने प्रभु यीशु के बारे में उसके संदेश को अस्वीकार कर दिया है।</w:t>
      </w:r>
    </w:p>
    <w:p>
      <w:pPr/>
      <w:r>
        <w:rPr>
          <w:lang w:val="hi_IN" w:bidi="hi_IN"/>
        </w:rPr>
      </w:r>
      <w:r>
        <w:rPr>
          <w:lang w:val="hi_IN" w:bidi="hi_IN"/>
        </w:rPr>
        <w:t>आपकी संस्कृति में, किस प्रकार के कार्य दिखाते हैं कि आपने किसी को अस्वीकार कर दिया है? किस प्रकार के कार्य दिखाते हैं कि परमेश्वर ने किसी को अस्वीकार कर दिया है? आपकी संस्कृति में, आप अपने पैरों की धूल झाड़ने को व्यक्त करने के लिए किस वाक्यांश का उपयोग कर सकते हैं?</w:t>
      </w:r>
    </w:p>
    <w:p>
      <w:pPr/>
      <w:r>
        <w:rPr>
          <w:lang w:val="hi_IN" w:bidi="hi_IN"/>
        </w:rPr>
      </w:r>
      <w:r>
        <w:rPr>
          <w:lang w:val="hi_IN" w:bidi="hi_IN"/>
        </w:rPr>
        <w:t xml:space="preserve">चेले आनन्दित होते हैं और पवित्र आत्मा से भरे हुए हैं। यहाँ, </w:t>
      </w:r>
      <w:r>
        <w:rPr>
          <w:b/>
          <w:lang w:val="hi_IN" w:bidi="hi_IN"/>
        </w:rPr>
        <w:t>चेले</w:t>
      </w:r>
      <w:r>
        <w:rPr>
          <w:lang w:val="hi_IN" w:bidi="hi_IN"/>
        </w:rPr>
        <w:t xml:space="preserve"> अन्ताकिया में यीशु के अनुयायियों को दर्शाते हैं। </w:t>
      </w:r>
      <w:r>
        <w:rPr>
          <w:b/>
          <w:lang w:val="hi_IN" w:bidi="hi_IN"/>
        </w:rPr>
        <w:t>पवित्र आत्मा</w:t>
      </w:r>
      <w:r>
        <w:rPr>
          <w:lang w:val="hi_IN" w:bidi="hi_IN"/>
        </w:rPr>
        <w:t xml:space="preserve"> परमेश्वर का आत्मा है, जो उन लोगों को दिया जाता है जो अपने पाप से पश्चाताप करते हैं और यीशु पर विश्वास करके परमेश्वर की ओर मुड़ते हैं। </w:t>
      </w:r>
      <w:r>
        <w:rPr>
          <w:lang w:val="hi_IN" w:bidi="hi_IN"/>
        </w:rPr>
        <w:t>चेलों</w:t>
      </w:r>
      <w:r>
        <w:rPr>
          <w:lang w:val="hi_IN" w:bidi="hi_IN"/>
        </w:rPr>
        <w:t xml:space="preserve"> और </w:t>
      </w:r>
      <w:r>
        <w:rPr>
          <w:lang w:val="hi_IN" w:bidi="hi_IN"/>
        </w:rPr>
        <w:t>पवित्र आत्मा</w:t>
      </w:r>
      <w:r>
        <w:rPr>
          <w:lang w:val="hi_IN" w:bidi="hi_IN"/>
        </w:rPr>
        <w:t xml:space="preserve"> के बारे में अधिक जानकारी के लिए मुख्य शब्दावली देखें। चेलों और पवित्र आत्मा के लिए पिछली कहानियों में उपयोग किए गए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14:1–7</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14:1–7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बरनबास ने पिसिदिया के अन्ताकिया में यीशु के बारे में सुसमाचार बताया। हालाँकि, यहूदी अगुवे खुश नहीं थे। पौलुस और बरनबास को सताया गया था और उन्हें जिला छोड़ने के लिए मजबूर किया गया था। वे इकुनियुम गए। इकुनियम गलातियों के रोमी प्रान्त के भीतर फ्रूगिया के क्षेत्र में है।</w:t>
      </w:r>
    </w:p>
    <w:p>
      <w:pPr/>
      <w:r>
        <w:rPr>
          <w:lang w:val="hi_IN" w:bidi="hi_IN"/>
        </w:rPr>
      </w:r>
      <w:r>
        <w:rPr>
          <w:lang w:val="hi_IN" w:bidi="hi_IN"/>
        </w:rPr>
        <w:t xml:space="preserve">एक नक्शा दिखाएँ जिसमें </w:t>
      </w:r>
      <w:r>
        <w:rPr>
          <w:lang w:val="hi_IN" w:bidi="hi_IN"/>
        </w:rPr>
        <w:t>पिसिदिया का अन्ताकिया और इकुनियुम शामिल हैं, दोनों फ्रुगिया के क्षेत्र में; और लुकाउनिया के क्षेत्र में लुस्त्रा और दिरबे के नगर शामिल हैं</w:t>
      </w:r>
      <w:r>
        <w:rPr>
          <w:lang w:val="hi_IN" w:bidi="hi_IN"/>
        </w:rPr>
        <w:t>।</w:t>
      </w:r>
    </w:p>
    <w:p>
      <w:pPr/>
      <w:r>
        <w:rPr>
          <w:lang w:val="hi_IN" w:bidi="hi_IN"/>
        </w:rPr>
      </w:r>
      <w:r>
        <w:rPr>
          <w:lang w:val="hi_IN" w:bidi="hi_IN"/>
        </w:rPr>
        <w:t>इस बिन्दु से पहले, लूका अपनी मिशनरी यात्राओं में पौलुस के रुकने के बारे में अधिक जानकारी देता है। संभवतः इसका कारण यह है कि पौलुस वही या इसी प्रकार का संदेश सिखाता था, जैसा उसने पिसिदिया के अन्ताकिया में दिया था। इसके अलावा, पौलुस के संदेश का हर शहर में समान प्रभाव पड़ता है, चाहे वह जहाँ भी गया।</w:t>
      </w:r>
    </w:p>
    <w:p>
      <w:pPr/>
      <w:r>
        <w:rPr>
          <w:lang w:val="hi_IN" w:bidi="hi_IN"/>
        </w:rPr>
      </w:r>
      <w:r>
        <w:rPr>
          <w:lang w:val="hi_IN" w:bidi="hi_IN"/>
        </w:rPr>
        <w:t>पौलुस और बरनबास पहले इकुनियुम के आराधनालय जाते हैं, जैसे उन्होंने पिसिदिया के अन्ताकिया में किया था। आराधनालय वह स्थान है जहाँ यहूदी और गैर-यहूदी जो परमेश्वर पर विश्वास करते हैं और उसकी आराधना करते हैं, आराधना करने के लिए मिलते हैं।</w:t>
      </w:r>
    </w:p>
    <w:p>
      <w:pPr/>
      <w:r>
        <w:rPr>
          <w:lang w:val="hi_IN" w:bidi="hi_IN"/>
        </w:rPr>
      </w:r>
      <w:r>
        <w:rPr>
          <w:lang w:val="hi_IN" w:bidi="hi_IN"/>
        </w:rPr>
        <w:t>आराधनालय</w:t>
      </w:r>
      <w:r>
        <w:rPr>
          <w:lang w:val="hi_IN" w:bidi="hi_IN"/>
        </w:rPr>
        <w:t xml:space="preserve"> की तस्वीर दिखाएँ।</w:t>
      </w:r>
    </w:p>
    <w:p>
      <w:pPr/>
      <w:r>
        <w:rPr>
          <w:lang w:val="hi_IN" w:bidi="hi_IN"/>
        </w:rPr>
      </w:r>
      <w:r>
        <w:rPr>
          <w:lang w:val="hi_IN" w:bidi="hi_IN"/>
        </w:rPr>
        <w:t>यहूदी और गैर-यहूदी जो परमेश्वर पर विश्वास करते हैं और उसकी आराधना करते हैं, वे जानते हैं कि परमेश्वर एक प्रतिज्ञा किया गया उद्धारकर्ता भेजने वाला है। पौलुस उनसे कहता है कि प्रतिज्ञा किया गया उद्धारकर्ता यीशु है, और उनमें से बहुत से विश्वास करते हैं। याद रखें, पौलुस ने पिसिदिया के अन्ताकिया के लोगों से कहा कि वे मूसा की व्यवस्था का पालन करके नहीं, बल्कि केवल यीशु के द्वारा बच सकते हैं। पौलुस शायद इकुनियुम में कुछ ऐसा ही कहता है। कुछ यहूदी बहुत क्रोधित हो जाते हैं। वे गैर-यहूदियों को भड़काते हैं और भाइयों के विरुद्ध उनके मनों में जहर भर देते हैं। इसका अर्थ यह है कि क्रोधित यहूदी बहुत-से गैर-यहूदियों को यीशु के अनुयायियों के विरुद्ध क्रोधित और कटु बना देते हैं। भाई पौलुस, बरनबास और विश्वासी हैं।</w:t>
      </w:r>
    </w:p>
    <w:p>
      <w:pPr/>
      <w:r>
        <w:rPr>
          <w:lang w:val="hi_IN" w:bidi="hi_IN"/>
        </w:rPr>
      </w:r>
      <w:r>
        <w:rPr>
          <w:lang w:val="hi_IN" w:bidi="hi_IN"/>
        </w:rPr>
        <w:t>अपनी संस्कृति में किसी कहानी के बारे में सोचें जहाँ लोगों के एक समूह ने अन्य लोगों को उस समूह के खिलाफ कर दिया जो उन्हें पसंद नहीं था। आपकी भाषा में, आप किसी ऐसे व्यक्ति का वर्णन कैसे करते हैं जो किसी दूसरे व्यक्ति पर क्रोधित करता है जिसे वह पसंद नहीं करता है?</w:t>
      </w:r>
    </w:p>
    <w:p>
      <w:pPr/>
      <w:r>
        <w:rPr>
          <w:lang w:val="hi_IN" w:bidi="hi_IN"/>
        </w:rPr>
      </w:r>
      <w:r>
        <w:rPr>
          <w:lang w:val="hi_IN" w:bidi="hi_IN"/>
        </w:rPr>
        <w:t>हालाँकि बहुत से लोग उनका विरोध करते हैं, फिर भी पौलुस और बरनबास समझते हैं कि उनके पास करने के लिए एक काम है। नए विश्वासियों को विश्वास में सिखाया और मजबूत किया जाना चाहिए, जैसा यीशु ने दमिश्क के मार्ग पर पौलुस से मिलने के बाद उसे आज्ञा दी थी। पौलुस और बरनबास निडरता से बोलते हैं, बिना डर के यीशु पर भरोसा करते हैं। यह उस समय के समान है जब पतरस और यूहन्ना यहूदी अगुवों से धमकी देने के बाद भी निडर प्रचार करते रहे।</w:t>
      </w:r>
    </w:p>
    <w:p>
      <w:pPr/>
      <w:r>
        <w:rPr>
          <w:lang w:val="hi_IN" w:bidi="hi_IN"/>
        </w:rPr>
      </w:r>
      <w:r>
        <w:rPr>
          <w:lang w:val="hi_IN" w:bidi="hi_IN"/>
        </w:rPr>
        <w:t>पौलुस और बरनबास उसके अनुग्रह का वचन बोलते हैं, यानी यह संदेश कि परमेश्वर अयोग्य लोगों को बचाता है जो यीशु पर भरोसा करते हैं। परमेश्वर उन लोगों को नहीं बचाता जो सोचते हैं कि वे यहूदी व्यवस्था का पालन करके उसे प्रसन्न कर सकते हैं। यीशु अपने अनुग्रह के वचन की गवाही देता है, या साक्षी देता है। यीशु साबित करता है कि पौलुस और बरनबास का संदेश सच है। यीशु पौलुस और बरनबास को चिन्ह और अद्भुत काम, या चमत्कार करने में सक्षम बनाता है। पौलुस और बरनबास शायद लोगों को चंगा करते हैं। यीशु अक्सर चंगाई के द्वारा अपनी सामर्थ्य दिखाता था, और अब वह पौलुस और बरनाबास के द्वारा अपनी सामर्थ्य दिखाता है। यह चमत्कार पौलुस के संदेश का भी समर्थन करते हैं कि उद्धार विश्वास के माध्यम से है, न कि यहूदी व्यवस्था का पालन करने के द्वारा।</w:t>
      </w:r>
    </w:p>
    <w:p>
      <w:pPr/>
      <w:r>
        <w:rPr>
          <w:lang w:val="hi_IN" w:bidi="hi_IN"/>
        </w:rPr>
      </w:r>
      <w:r>
        <w:rPr>
          <w:lang w:val="hi_IN" w:bidi="hi_IN"/>
        </w:rPr>
        <w:t>आपकी संस्कृति में, कोई कैसे साबित करता है कि वह जो कह रहा है वह सच है? वे किस प्रकार का प्रमाण प्रस्तुत करते हैं?</w:t>
      </w:r>
    </w:p>
    <w:p>
      <w:pPr/>
      <w:r>
        <w:rPr>
          <w:lang w:val="hi_IN" w:bidi="hi_IN"/>
        </w:rPr>
      </w:r>
      <w:r>
        <w:rPr>
          <w:lang w:val="hi_IN" w:bidi="hi_IN"/>
        </w:rPr>
        <w:t>पौलुस और बरनबास सिखाना जारी रखते हैं और चिन्हों को भी दिखाते हैं। इसी बीच, शहर के लोगों में दो पक्ष बन जाते हैं। कुछ लोग पौलुस और बरनबास के संदेश पर विश्वास करते हैं, और कुछ लोग उन अविश्वासी यहूदियों से सहमत हैं जो लोगों को पौलुस और बरनबास के विरोध कर रहे हैं। पौलुस और बरनाबास के विरोध में खड़ा समूह शायद एक हिंसक भीड़ में बदल जाता है। वे पौलुस और बरनबास को पत्थरवाह करने की योजना बनाते हैं। लेकिन पौलुस और बरनाबास उस योजना के बारे में जान लेते हैं और लुकाउनिया प्रदेश में चले जाते हैं। वे डर के कारण नहीं भागते, बल्कि सावधानी और समझदारी से काम लेते हैं, ताकि वे अपना काम जारी रख सकें। पौलुस और बरनबास लुकाउनिया के पूरे क्षेत्र में स्वतंत्र रूप से यात्रा करते हैं, जिसमें लुस्त्रा और दिरबे नगर शामिल हैं। लुस्त्रा इकुनियुम से लगभग 30 किलोमीटर दक्षिण में है, और दिरबे लुस्त्रा से 96 किलोमीटर दक्षिण में है।</w:t>
      </w:r>
    </w:p>
    <w:p>
      <w:pPr/>
      <w:r>
        <w:rPr>
          <w:lang w:val="hi_IN" w:bidi="hi_IN"/>
        </w:rPr>
      </w:r>
      <w:r>
        <w:rPr>
          <w:lang w:val="hi_IN" w:bidi="hi_IN"/>
        </w:rPr>
        <w:t xml:space="preserve">एक नक्शा दिखाएँ जिसमें </w:t>
      </w:r>
      <w:r>
        <w:rPr>
          <w:lang w:val="hi_IN" w:bidi="hi_IN"/>
        </w:rPr>
        <w:t>पिसिदिया का अन्ताकिया और इकुनियुम शामिल हैं, दोनों फ्रुगिया के क्षेत्र में; और लुकाउनिया के क्षेत्र में लुस्त्रा और दिरबे के नगर शामिल हैं</w:t>
      </w:r>
      <w:r>
        <w:rPr>
          <w:lang w:val="hi_IN" w:bidi="hi_IN"/>
        </w:rPr>
        <w:t>।</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इकुनियुम में, पौलुस और बरनबास आराधनालय में यीशु का सुसमाचार सिखाते हैं। बहुत से यहूदी और गैर-यहूदी, या यूनानी यीशु पर विश्वास करते हैं। जो यहूदी विश्वास नहीं करते वे गैर-यहूदियों को परेशान करते हैं और उन्हें पौलुस और बरनबास के खिलाफ खड़ा कर देते हैं।</w:t>
      </w:r>
    </w:p>
    <w:p>
      <w:pPr/>
      <w:r>
        <w:rPr>
          <w:lang w:val="hi_IN" w:bidi="hi_IN"/>
        </w:rPr>
      </w:r>
      <w:r>
        <w:rPr>
          <w:b/>
          <w:lang w:val="hi_IN" w:bidi="hi_IN"/>
        </w:rPr>
        <w:t>दूसरा दृश्य:</w:t>
      </w:r>
      <w:r>
        <w:rPr>
          <w:lang w:val="hi_IN" w:bidi="hi_IN"/>
        </w:rPr>
        <w:t xml:space="preserve"> पौलुस और बरनबास बहुत देर तक रहते हैं, परमेश्वर की सामर्थ से शिक्षा देते और चमत्कार करते हैं। इकुनियुम में कुछ लोग पौलुस और बरनबास से सहमत हैं। अन्य लोग उन यहूदियों से सहमत हैं जो पौलुस और बरनबास के खिलाफ थे।</w:t>
      </w:r>
    </w:p>
    <w:p>
      <w:pPr/>
      <w:r>
        <w:rPr>
          <w:lang w:val="hi_IN" w:bidi="hi_IN"/>
        </w:rPr>
      </w:r>
      <w:r>
        <w:rPr>
          <w:b/>
          <w:lang w:val="hi_IN" w:bidi="hi_IN"/>
        </w:rPr>
        <w:t>तीसरा दृश्य:</w:t>
      </w:r>
      <w:r>
        <w:rPr>
          <w:lang w:val="hi_IN" w:bidi="hi_IN"/>
        </w:rPr>
        <w:t xml:space="preserve"> अविश्वासी गैर-यहूदी, यहूदी, और उनके अगुवे पौलुस और बरनबास को चोट पहुँचाने और पत्थरवाह करने की योजना बनाते हैं। पौलुस और बरनबास पता लगाते हैं और लुकाउनिया क्षेत्र के लुस्त्रा, दिरबे और अन्य क्षेत्रों में जाते हैं। वे जहाँ भी जाते हैं, यीशु का सुसमाचार प्रचार करना जारी रखते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यूनानी (या गैर-यहूदी) जो परमेश्वर पर विश्वास करते हैं और उसकी आराधना करते हैं</w:t>
      </w:r>
    </w:p>
    <w:p>
      <w:pPr>
        <w:pStyle w:val="ListBullet"/>
        <w:spacing w:line="240" w:lineRule="auto"/>
        <w:ind w:left="720"/>
      </w:pPr>
      <w:r>
        <w:rPr>
          <w:lang w:val="hi_IN" w:bidi="hi_IN"/>
        </w:rPr>
      </w:r>
      <w:r>
        <w:rPr>
          <w:lang w:val="hi_IN" w:bidi="hi_IN"/>
        </w:rPr>
        <w:t>अन्यजाति, जिन्हें यूनानी या गैर-यहूदी भी कहा जाता है</w:t>
      </w:r>
    </w:p>
    <w:p>
      <w:pPr>
        <w:pStyle w:val="ListBullet"/>
        <w:spacing w:line="240" w:lineRule="auto"/>
        <w:ind w:left="720"/>
      </w:pPr>
      <w:r>
        <w:rPr>
          <w:lang w:val="hi_IN" w:bidi="hi_IN"/>
        </w:rPr>
      </w:r>
      <w:r>
        <w:rPr>
          <w:lang w:val="hi_IN" w:bidi="hi_IN"/>
        </w:rPr>
        <w:t>यहूदी और गैर-यहूदी जो मानते हैं कि यीशु प्रतिज्ञा किया गया उद्धारकर्ता है</w:t>
      </w:r>
    </w:p>
    <w:p>
      <w:pPr>
        <w:pStyle w:val="ListBullet"/>
        <w:spacing w:line="240" w:lineRule="auto"/>
        <w:ind w:left="720"/>
      </w:pPr>
      <w:r>
        <w:rPr>
          <w:lang w:val="hi_IN" w:bidi="hi_IN"/>
        </w:rPr>
      </w:r>
      <w:r>
        <w:rPr>
          <w:lang w:val="hi_IN" w:bidi="hi_IN"/>
        </w:rPr>
        <w:t>इकुनियुम में यहूदियों और गैर-यहूदियों के अगुवे</w:t>
      </w:r>
    </w:p>
    <w:p>
      <w:pPr>
        <w:pStyle w:val="ListBullet"/>
        <w:spacing w:line="240" w:lineRule="auto"/>
        <w:ind w:left="720"/>
      </w:pPr>
      <w:r>
        <w:rPr>
          <w:lang w:val="hi_IN" w:bidi="hi_IN"/>
        </w:rPr>
      </w:r>
      <w:r>
        <w:rPr>
          <w:lang w:val="hi_IN" w:bidi="hi_IN"/>
        </w:rPr>
        <w:t>लुस्त्रा, दिरबे और लुकाउनिया के अन्य क्षेत्रों में रहने वाले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पौलुस और बरनबास को पिसिदिया के अन्ताकिया में सताया गया था और उन्हें जाना पड़ा। वे इकुनियुम जाते हैं, जहाँ यह कहानी होती है और पहला दृश्य शुरू होता है। यहाँ बहुत से यूनानी रहते हैं, साथ ही कुछ यहूदी और रोमी हैं।</w:t>
      </w:r>
    </w:p>
    <w:p>
      <w:pPr/>
      <w:r>
        <w:rPr>
          <w:lang w:val="hi_IN" w:bidi="hi_IN"/>
        </w:rPr>
      </w:r>
      <w:r>
        <w:rPr>
          <w:lang w:val="hi_IN" w:bidi="hi_IN"/>
        </w:rPr>
        <w:t>यह ध्यान देना महत्वपूर्ण है कि कुछ अनुवाद इस भाग को इस तरह शुरू करते हैं, "इकुनियुम में ऐसा हुआ कि।" पौलुस और बरनबास के पास इकुनियुम में वही अनुभव है जो उनके पास अन्ताकिया में था। अन्य अनुवादों में केवल यह कहा गया है कि वे "हमेशा की तरह" आराधनालय में गए, जो पहले आराधनालय जाने के तरीके को दर्शाता है।</w:t>
      </w:r>
    </w:p>
    <w:p>
      <w:pPr/>
      <w:r>
        <w:rPr>
          <w:lang w:val="hi_IN" w:bidi="hi_IN"/>
        </w:rPr>
      </w:r>
      <w:r>
        <w:rPr>
          <w:lang w:val="hi_IN" w:bidi="hi_IN"/>
        </w:rPr>
        <w:t>यह ध्यान देना महत्वपूर्ण है कि पौलुस और बरनबास प्रभावी ढंग से या आश्वस्त रूप से बोलते हैं। वे इस तरह बोलते हैं कि बड़ी संख्या में यहूदी और यूनानी यीशु पर विश्वास करते हैं। यूनानी अन्यजाति, या गैर-यहूदी हैं, जिनके परिवार मूल रूप से यूनान से हैं। हालाँकि, लूका शायद सभी गैर-यहूदियों की बात कर रहा था, क्योंकि यूनानी एकमात्र गैर-यहूदी नहीं हैं जो इकुनियुम में रहते हैं। यहाँ "बड़ी संख्या" का अर्थ शायद कई सौ है।</w:t>
      </w:r>
    </w:p>
    <w:p>
      <w:pPr/>
      <w:r>
        <w:rPr>
          <w:lang w:val="hi_IN" w:bidi="hi_IN"/>
        </w:rPr>
      </w:r>
      <w:r>
        <w:rPr>
          <w:lang w:val="hi_IN" w:bidi="hi_IN"/>
        </w:rPr>
        <w:t>जिन यहूदियों ने विश्वास नहीं किया उन्होंने गैर-यहूदियों को भड़काया। वे भाइयों के खिलाफ उनके मन में ज़हर भर देते हैं, जिनमें पौलुस, बरनबास और यीशु में विश्वास करने वाले लोग शामिल हैं। इसका अर्थ है कि यहूदी गैर-यहूदियों की भावनाओं को विश्वासियों के खिलाफ मोड़ देते हैं, या उन्हें विश्वासियों के प्रति क्रोधित कर देते हैं।</w:t>
      </w:r>
    </w:p>
    <w:p>
      <w:pPr/>
      <w:r>
        <w:rPr>
          <w:lang w:val="hi_IN" w:bidi="hi_IN"/>
        </w:rPr>
      </w:r>
      <w:r>
        <w:rPr>
          <w:lang w:val="hi_IN" w:bidi="hi_IN"/>
        </w:rPr>
        <w:t>दूसरा दृश्य एक जोड़ने वाले शब्द से शुरू होता है, जैसे "इसलिए" या "तो।" यह जोड़ने वाला शब्द दिखाता है कि इकुनियुम में बहुत से लोग यीशु पर विश्वास करते हैं, इसलिए पौलुस और बरनबास उन्हें सिखाने के लिए लंबे समय तक रहते हैं। यहाँ "लंबे समय" का अर्थ शायद कई सप्ताह है। पौलुस और बरनबास यीशु पर भरोसा करते हैं कि वे बिना डर के उसके अनुग्रह का वचन निडरता और सिखाएँ। "उसके" प्रभु यीशु को दर्शाता है। यीशु पुष्टि करता है कि उसके अनुग्रह का वचन सच है। यीशु उनके हाथों के द्वारा चिह्न और चमत्कार करने की सामर्थ प्रदान करता है। "उनके हाथों से" एक अभिव्यक्ति है जिसका अर्थ है कि यीशु पौलुस और बरनबास को चमत्कार करने में सक्षम बनाता है।</w:t>
      </w:r>
    </w:p>
    <w:p>
      <w:pPr/>
      <w:r>
        <w:rPr>
          <w:lang w:val="hi_IN" w:bidi="hi_IN"/>
        </w:rPr>
      </w:r>
      <w:r>
        <w:rPr>
          <w:lang w:val="hi_IN" w:bidi="hi_IN"/>
        </w:rPr>
        <w:t>तीसरे दृश्य में, जो लोग पौलुस और बरनबास के संदेश पर विश्वास करने से इनकार करते हैं, वे उन अविश्वासी यहूदियों से सहमत हो जाते हैं। यह समूह शायद एक क्रोधित भीड़ में बदल जाता है। इन गैर-यहूदियों, अविश्वासी यहूदियों और उनके अगुवों के बीच एक साजिश है। "साजिश" का अर्थ है कि वे कुछ बुरा करने की योजना बना रहे थे, जैसे कि पौलुस और बरनबास को चोट पहुँचाने और पत्थराव की। पत्थराव करना लोगों को मारने का एक यहूदी तरीका है, इसलिए शायद केवल यहूदी अगुवे शामिल हैं। हालाँकि, "अगुवा" में वे गैर-यहूदी भी शामिल हो सकते थे जो शहर पर शासन करते हैं।</w:t>
      </w:r>
    </w:p>
    <w:p>
      <w:pPr/>
      <w:r>
        <w:rPr>
          <w:lang w:val="hi_IN" w:bidi="hi_IN"/>
        </w:rPr>
      </w:r>
      <w:r>
        <w:rPr>
          <w:lang w:val="hi_IN" w:bidi="hi_IN"/>
        </w:rPr>
        <w:t>पौलुस और बरनबास को योजना के बारे में पता चलता है और लुकाउनिया क्षेत्र के लुस्त्रा और दिरबे में जाते हैं। लुस्त्रा और दिरबे इस क्षेत्र के एकमात्र बड़े नगर हैं। पौलुस और बरनबास लुकाउनिया के छोटे नगरों और ग्रामीण क्षेत्रों में भी यीशु का सुसमाचार साझा करते हैं। वे शायद क्षेत्र के चारों ओर स्वतंत्र रूप से घूमते हैं।</w:t>
      </w:r>
    </w:p>
    <w:p>
      <w:pPr/>
      <w:r>
        <w:rPr>
          <w:lang w:val="hi_IN" w:bidi="hi_IN"/>
        </w:rPr>
      </w:r>
      <w:r>
        <w:rPr>
          <w:lang w:val="hi_IN" w:bidi="hi_IN"/>
        </w:rPr>
        <w:t xml:space="preserve">एक नक्शा दिखाएँ जिसमें </w:t>
      </w:r>
      <w:r>
        <w:rPr>
          <w:lang w:val="hi_IN" w:bidi="hi_IN"/>
        </w:rPr>
        <w:t>पिसिदिया का अन्ताकिया और इकुनियुम शामिल हैं, दोनों फ्रुगिया के क्षेत्र में; और लुकाउनिया के क्षेत्र में लुस्त्रा और दिरबे के नगर शामिल हैं</w:t>
      </w:r>
      <w:r>
        <w:rPr>
          <w:lang w:val="hi_IN" w:bidi="hi_IN"/>
        </w:rPr>
        <w:t>।</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यूनानी (या गैर-यहूदी) जो परमेश्वर पर विश्वास करते हैं और उसकी आराधना करते हैं</w:t>
      </w:r>
    </w:p>
    <w:p>
      <w:pPr>
        <w:pStyle w:val="ListBullet"/>
        <w:spacing w:line="240" w:lineRule="auto"/>
        <w:ind w:left="720"/>
      </w:pPr>
      <w:r>
        <w:rPr>
          <w:lang w:val="hi_IN" w:bidi="hi_IN"/>
        </w:rPr>
      </w:r>
      <w:r>
        <w:rPr>
          <w:lang w:val="hi_IN" w:bidi="hi_IN"/>
        </w:rPr>
        <w:t>अन्यजाति, जिन्हें यूनानी या गैर-यहूदी भी कहा जाता है</w:t>
      </w:r>
    </w:p>
    <w:p>
      <w:pPr>
        <w:pStyle w:val="ListBullet"/>
        <w:spacing w:line="240" w:lineRule="auto"/>
        <w:ind w:left="720"/>
      </w:pPr>
      <w:r>
        <w:rPr>
          <w:lang w:val="hi_IN" w:bidi="hi_IN"/>
        </w:rPr>
      </w:r>
      <w:r>
        <w:rPr>
          <w:lang w:val="hi_IN" w:bidi="hi_IN"/>
        </w:rPr>
        <w:t>यहूदी और गैर-यहूदी जो मानते हैं कि यीशु प्रतिज्ञा किया गया उद्धारकर्ता है</w:t>
      </w:r>
    </w:p>
    <w:p>
      <w:pPr>
        <w:pStyle w:val="ListBullet"/>
        <w:spacing w:line="240" w:lineRule="auto"/>
        <w:ind w:left="720"/>
      </w:pPr>
      <w:r>
        <w:rPr>
          <w:lang w:val="hi_IN" w:bidi="hi_IN"/>
        </w:rPr>
      </w:r>
      <w:r>
        <w:rPr>
          <w:lang w:val="hi_IN" w:bidi="hi_IN"/>
        </w:rPr>
        <w:t>इकुनियुम में यहूदियों और गैर-यहूदियों के अगुवे</w:t>
      </w:r>
    </w:p>
    <w:p>
      <w:pPr>
        <w:pStyle w:val="ListBullet"/>
        <w:spacing w:line="240" w:lineRule="auto"/>
        <w:ind w:left="720"/>
      </w:pPr>
      <w:r>
        <w:rPr>
          <w:lang w:val="hi_IN" w:bidi="hi_IN"/>
        </w:rPr>
      </w:r>
      <w:r>
        <w:rPr>
          <w:lang w:val="hi_IN" w:bidi="hi_IN"/>
        </w:rPr>
        <w:t>लुस्त्रा और दिरबे में रहने वाले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पिसिदिया के अन्ताकिया को छोड़ने के लिए मजबूर होने के बाद, पौलुस और बरनबास इकुनियुम पहुँचते हैं। वे हमेशा की तरह पहले आराधनालय जाते हैं। वे इतनी अच्छी तरह से बोलते हैं कि आराधनालय में बहुत से लोग यीशु पर विश्वास करते हैं—यहूदी और यूनानी दोनों जो परमेश्वर पर विश्वास करते हैं और उसकी आराधना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और बरनबास की भूमिका निभाने वाले अभिनेताओं से पूछें, "आप कैसा महसूस कर रहे हैं?" आप ऐसी बातें सुन सकते हैं, "परमेश्वर की विश्वासयोग्य होने से बहुत आनन्दित हैं," "विश्वासियों के लिए आनन्दित हैं," और "खुश हैं कि हम यहाँ आए।"</w:t>
      </w:r>
    </w:p>
    <w:p>
      <w:pPr>
        <w:pStyle w:val="ListBullet"/>
        <w:spacing w:line="240" w:lineRule="auto"/>
        <w:ind w:left="720"/>
      </w:pPr>
      <w:r>
        <w:rPr>
          <w:lang w:val="hi_IN" w:bidi="hi_IN"/>
        </w:rPr>
      </w:r>
      <w:r>
        <w:rPr>
          <w:lang w:val="hi_IN" w:bidi="hi_IN"/>
        </w:rPr>
        <w:t>नए विश्वासियों से पूछें, "आप कैसा महसूस कर रहे हैं?" आप ऐसी बातें सुन सकते हैं, "आश्चर्यचकित हैं कि प्रतिज्ञा किया गया उद्धारकर्ता आ गया है," "संदेश के लिए आभारी हैं," और "यहूदी व्यवस्था से मुक्त हो गए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आराधनालय में बहुत से यहूदी हैं जो यीशु के बारे में पौलुस और बरनबास के संदेश पर विश्वास करने से इनकार करते हैं। वे गैर-यहूदियों से बात करते हैं कि उन्हें पौलुस और बरनबास के खिलाफ खड़ा कर दिया जाए।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अविश्वासी यहूदियों से पूछें, "आप कैसा महसूस कर रहे हैं?" आप ऐसी बातें सुन सकते हैं, "क्रोधित ," "अपमानित" और "नाराज।"</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क्योंकि यीशु के बहुत से नए अनुयायी हैं, इसलिए पौलुस और बरनबास इकुनियुम में लंबा समय बिताते हैं। वे निडरता से सिखाते हैं और यीशु पर भरोसा करते हैं। यीशु ने पौलुस और बरनबास को चमत्कार करने की सामर्थ देकर यह साबित किया कि अनुग्रह के बारे में उनका संदेश सच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पर विश्वास करने वाले यहूदियों और गैर-यहूदियों से पूछें, "आप कैसा महसूस कर रहे हैं?" आप ऐसी बातें सुन सकते हैं, "आश्चर्यचकित," "आश्वस्त" और "प्रोत्साहित।"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शहर दो समूहों में बंट जाता है। कुछ लोग पौलुस और बरनबास के संदेश से सहमत हैं, और कुछ लोग अविश्वासी यहूदियों से सहमत हैं। पौलुस और बरनबास के खिलाफ लोग एक गुप्त योजना बनाते हैं कि वे पौलुस और बरनबास को नुकसान पहुँचाएँ और पत्थरवाह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अविश्वासी यहूदियों और गैर-यहूदियों से पूछें, "आप कैसा महसूस कर रहे हैं?" आप ऐसा सुन सकते हैं जैसे, “इन लोगों को हटाने के लिए तैयार,” “हमारे शहर में बदलाव से परेशान,” और “जलन कि लोग पौलुस और बरनबास का अनुसरण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और बरनबास को उन्हें चोट पहुँचाने और पत्थरवाह करने की योजना के बारे में पता चलता है। पौलुस और बरनबास पास के लुकाउनिया के क्षेत्र में जाते हैं। पौलुस और बरनबास लुस्त्रा, दिरबे और लुकाउनिया के अन्य छोटे क्षेत्रों का दौरा करते हैं। वे जहाँ भी जाते हैं, वे यीशु के बारे में सुसमाचार प्रचार करना जारी रखते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और बरनबास से पूछें, "आप कैसा महसूस कर रहे हैं?" आप ऐसी बातें सुन सकते हैं, "परमेश्वर की योजना पर भरोसा कर रहे हैं," "दूसरों को सिखाने के अवसर के लिए आभारी हैं," और "उत्साहित हैं कि परमेश्वर यहाँ क्या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इकुनियुम में, पौलुस और बरनबास यहूदी आराधनालय जाते हैं। वे यीशु के बारे में अपना संदेश साझा करते हैं। बहुत से यहूदी और यूनानी विश्वास करते हैं। </w:t>
      </w:r>
      <w:r>
        <w:rPr>
          <w:b/>
          <w:lang w:val="hi_IN" w:bidi="hi_IN"/>
        </w:rPr>
        <w:t>आराधनालय</w:t>
      </w:r>
      <w:r>
        <w:rPr>
          <w:lang w:val="hi_IN" w:bidi="hi_IN"/>
        </w:rPr>
        <w:t xml:space="preserve"> वह स्थान है जहाँ यहूदी और गैर-यहूदी जो परमेश्वर पर विश्वास करते हैं और उसकी आराधना करते हैं, आराधना करने के लिए मिलते हैं। एक </w:t>
      </w:r>
      <w:r>
        <w:rPr>
          <w:lang w:val="hi_IN" w:bidi="hi_IN"/>
        </w:rPr>
        <w:t>आराधनालय</w:t>
      </w:r>
      <w:r>
        <w:rPr>
          <w:lang w:val="hi_IN" w:bidi="hi_IN"/>
        </w:rPr>
        <w:t xml:space="preserve"> की तस्वीर दिखाएँ। </w:t>
      </w:r>
      <w:r>
        <w:rPr>
          <w:b/>
          <w:lang w:val="hi_IN" w:bidi="hi_IN"/>
        </w:rPr>
        <w:t>यहूदी</w:t>
      </w:r>
      <w:r>
        <w:rPr>
          <w:lang w:val="hi_IN" w:bidi="hi_IN"/>
        </w:rPr>
        <w:t xml:space="preserve"> अब्राहम के पुत्र इसहाक के वंशज हैं </w:t>
      </w:r>
      <w:r>
        <w:rPr>
          <w:lang w:val="hi_IN" w:bidi="hi_IN"/>
        </w:rPr>
        <w:t>आराधनालय</w:t>
      </w:r>
      <w:r>
        <w:rPr>
          <w:lang w:val="hi_IN" w:bidi="hi_IN"/>
        </w:rPr>
        <w:t xml:space="preserve"> और </w:t>
      </w:r>
      <w:r>
        <w:rPr>
          <w:lang w:val="hi_IN" w:bidi="hi_IN"/>
        </w:rPr>
        <w:t>यहूदियों</w:t>
      </w:r>
      <w:r>
        <w:rPr>
          <w:lang w:val="hi_IN" w:bidi="hi_IN"/>
        </w:rPr>
        <w:t xml:space="preserve"> के बारे में अधिक जानकारी के लिए मुख्य शब्दावली देखें। आराधनालय और यहूदियों के लिए पिछली कहानियों में उपयोग किए गए उसी शब्द का उपयोग करें। </w:t>
      </w:r>
      <w:r>
        <w:rPr>
          <w:b/>
          <w:lang w:val="hi_IN" w:bidi="hi_IN"/>
        </w:rPr>
        <w:t>यूनानी</w:t>
      </w:r>
      <w:r>
        <w:rPr>
          <w:lang w:val="hi_IN" w:bidi="hi_IN"/>
        </w:rPr>
        <w:t xml:space="preserve"> गैर-यहूदी हैं जिनके परिवार मूल रूप से यूनान से हैं। हालाँकि, लूका आराधनालय में अन्य गैर-यहूदियों की बात कर रहा था, न कि केवल यूनानियों की।</w:t>
      </w:r>
    </w:p>
    <w:p>
      <w:pPr/>
      <w:r>
        <w:rPr>
          <w:lang w:val="hi_IN" w:bidi="hi_IN"/>
        </w:rPr>
      </w:r>
      <w:r>
        <w:rPr>
          <w:lang w:val="hi_IN" w:bidi="hi_IN"/>
        </w:rPr>
        <w:t xml:space="preserve">अविश्वासी यहूदी गैर-यहूदियों के मन में भाइयों के प्रति भड़कावा और ज़हर भर देते हैं। </w:t>
      </w:r>
      <w:r>
        <w:rPr>
          <w:b/>
          <w:lang w:val="hi_IN" w:bidi="hi_IN"/>
        </w:rPr>
        <w:t>भड़काना और उनके मन में ज़हर भरना</w:t>
      </w:r>
      <w:r>
        <w:rPr>
          <w:lang w:val="hi_IN" w:bidi="hi_IN"/>
        </w:rPr>
        <w:t xml:space="preserve"> का अर्थ है कि यहूदी गैर-यहूदियों को कठोर बना देते हैं और उन्हें यीशु के अनुयायियों को धमकाने के बारे में सोचने के लिए प्रेरित करते हैं। वे अपनी भावनाओं को विश्वासियों के खिलाफ बुरी तरह मोड़ देते हैं। यहाँ, </w:t>
      </w:r>
      <w:r>
        <w:rPr>
          <w:b/>
          <w:lang w:val="hi_IN" w:bidi="hi_IN"/>
        </w:rPr>
        <w:t>भाई</w:t>
      </w:r>
      <w:r>
        <w:rPr>
          <w:lang w:val="hi_IN" w:bidi="hi_IN"/>
        </w:rPr>
        <w:t xml:space="preserve"> इकुनियुम के अन्य सभी विश्वासियों को दर्शाते हैं। </w:t>
      </w:r>
      <w:r>
        <w:rPr>
          <w:b/>
          <w:lang w:val="hi_IN" w:bidi="hi_IN"/>
        </w:rPr>
        <w:t>अन्यजाति</w:t>
      </w:r>
      <w:r>
        <w:rPr>
          <w:lang w:val="hi_IN" w:bidi="hi_IN"/>
        </w:rPr>
        <w:t xml:space="preserve"> वे लोग हैं जो यहूदी नहीं हैं। वे अब्राहम के वंशज नहीं हैं। </w:t>
      </w:r>
      <w:r>
        <w:rPr>
          <w:lang w:val="hi_IN" w:bidi="hi_IN"/>
        </w:rPr>
        <w:t>अन्यजातियों</w:t>
      </w:r>
      <w:r>
        <w:rPr>
          <w:lang w:val="hi_IN" w:bidi="hi_IN"/>
        </w:rPr>
        <w:t xml:space="preserve"> के बारे में अधिक जानकारी के लिए मुख्य शब्दावली देखें। अन्यजातियों के लिए पिछली कहानियों में उपयोग किए गए उसी शब्द का उपयोग करें।</w:t>
      </w:r>
    </w:p>
    <w:p>
      <w:pPr/>
      <w:r>
        <w:rPr>
          <w:lang w:val="hi_IN" w:bidi="hi_IN"/>
        </w:rPr>
      </w:r>
      <w:r>
        <w:rPr>
          <w:lang w:val="hi_IN" w:bidi="hi_IN"/>
        </w:rPr>
        <w:t xml:space="preserve">वे वहाँ लंबे समय तक रहे। यहाँ, कुछ अनुवादों में "प्रेरित" कहते हैं, लेकिन "वे" और "प्रेरित" दोनों पौलुस और बरनबास को दर्शाते हैं। पौलुस और बरनबास यीशु के प्रतिनिधि और संदेशवाहक हैं। वे निडरता से बोलते हैं, प्रभु पर भरोसा करते हैं। प्रभु गवाही देता है, या उन्हें चिन्ह और अद्भुत काम करने में सक्षम बनाकर उनके अनुग्रह का संदेश सच साबित करता है। यहाँ, </w:t>
      </w:r>
      <w:r>
        <w:rPr>
          <w:b/>
          <w:lang w:val="hi_IN" w:bidi="hi_IN"/>
        </w:rPr>
        <w:t>प्रभु</w:t>
      </w:r>
      <w:r>
        <w:rPr>
          <w:lang w:val="hi_IN" w:bidi="hi_IN"/>
        </w:rPr>
        <w:t xml:space="preserve"> यीशु को दर्शाता है। उसके </w:t>
      </w:r>
      <w:r>
        <w:rPr>
          <w:b/>
          <w:lang w:val="hi_IN" w:bidi="hi_IN"/>
        </w:rPr>
        <w:t>अनुग्रह</w:t>
      </w:r>
      <w:r>
        <w:rPr>
          <w:lang w:val="hi_IN" w:bidi="hi_IN"/>
        </w:rPr>
        <w:t xml:space="preserve"> का संदेश यह है कि परमेश्वर अयोग्य लोगों को बचाता है जो यीशु पर भरोसा करते हैं। </w:t>
      </w:r>
      <w:r>
        <w:rPr>
          <w:b/>
          <w:lang w:val="hi_IN" w:bidi="hi_IN"/>
        </w:rPr>
        <w:t>चिन्ह</w:t>
      </w:r>
      <w:r>
        <w:rPr>
          <w:lang w:val="hi_IN" w:bidi="hi_IN"/>
        </w:rPr>
        <w:t xml:space="preserve"> वे सूचक होते हैं जो यह दर्शाते हैं कि कोई बात सत्य है। </w:t>
      </w:r>
      <w:r>
        <w:rPr>
          <w:lang w:val="hi_IN" w:bidi="hi_IN"/>
        </w:rPr>
        <w:t>प्रभु</w:t>
      </w:r>
      <w:r>
        <w:rPr>
          <w:lang w:val="hi_IN" w:bidi="hi_IN"/>
        </w:rPr>
        <w:t xml:space="preserve">, </w:t>
      </w:r>
      <w:r>
        <w:rPr>
          <w:b/>
          <w:lang w:val="hi_IN" w:bidi="hi_IN"/>
        </w:rPr>
        <w:t>अनुग्रह</w:t>
      </w:r>
      <w:r>
        <w:rPr>
          <w:lang w:val="hi_IN" w:bidi="hi_IN"/>
        </w:rPr>
        <w:t xml:space="preserve"> और </w:t>
      </w:r>
      <w:r>
        <w:rPr>
          <w:lang w:val="hi_IN" w:bidi="hi_IN"/>
        </w:rPr>
        <w:t>चिन्हों</w:t>
      </w:r>
      <w:r>
        <w:rPr>
          <w:lang w:val="hi_IN" w:bidi="hi_IN"/>
        </w:rPr>
        <w:t xml:space="preserve"> के बारे में अधिक जानकारी के लिए मुख्य शब्दावली देखें। प्रभु, अनुग्रह और चिन्हों के लिए पिछली कहानियों में उपयोग किए गए उसी शब्द का उपयोग करें।</w:t>
      </w:r>
    </w:p>
    <w:p>
      <w:pPr/>
      <w:r>
        <w:rPr>
          <w:lang w:val="hi_IN" w:bidi="hi_IN"/>
        </w:rPr>
      </w:r>
      <w:r>
        <w:rPr>
          <w:lang w:val="hi_IN" w:bidi="hi_IN"/>
        </w:rPr>
        <w:t xml:space="preserve">शहर पक्ष लेता है, या दो समूहों में बंट जाता है। कुछ अविश्वासी यहूदियों और अन्यजातियों से सहमत हैं, और कुछ प्रेरितों से सहमत हैं। </w:t>
      </w:r>
      <w:r>
        <w:rPr>
          <w:b/>
          <w:lang w:val="hi_IN" w:bidi="hi_IN"/>
        </w:rPr>
        <w:t>प्रेरित</w:t>
      </w:r>
      <w:r>
        <w:rPr>
          <w:lang w:val="hi_IN" w:bidi="hi_IN"/>
        </w:rPr>
        <w:t xml:space="preserve"> का अर्थ है ऐसा व्यक्ति जिसे भेजा गया हो। याद रखें कि पवित्र आत्मा ने सीरिया के अन्ताकिया की कलीसिया को बरनबास और पौलुस को भेजने के लिए प्रेरित किया। प्रेरित वे विश्वासी हैं जिन्हें यीशु उसके बारे में दूसरों को बताने के लिए चुनता है। यहाँ "प्रेरित" पौलुस और बरनबास को दर्शाता है। </w:t>
      </w:r>
      <w:r>
        <w:rPr>
          <w:lang w:val="hi_IN" w:bidi="hi_IN"/>
        </w:rPr>
        <w:t>प्रेरितों</w:t>
      </w:r>
      <w:r>
        <w:rPr>
          <w:lang w:val="hi_IN" w:bidi="hi_IN"/>
        </w:rPr>
        <w:t xml:space="preserve"> के बारे में अधिक जानकारी के लिए मुख्य शब्दावली देखें। प्रेरितों के लिए पिछली कहानियों में उपयोग किए गए उसी शब्द का उपयोग करें।</w:t>
      </w:r>
    </w:p>
    <w:p>
      <w:pPr/>
      <w:r>
        <w:rPr>
          <w:lang w:val="hi_IN" w:bidi="hi_IN"/>
        </w:rPr>
      </w:r>
      <w:r>
        <w:rPr>
          <w:lang w:val="hi_IN" w:bidi="hi_IN"/>
        </w:rPr>
        <w:t xml:space="preserve">अविश्वासी अन्यजाति, यहूदियों और उनके अगुवों के बीच पौलुस और बरनबास पर हमला करने और पत्थरवाह करने की एक "साजिश" चल रही है। </w:t>
      </w:r>
      <w:r>
        <w:rPr>
          <w:b/>
          <w:lang w:val="hi_IN" w:bidi="hi_IN"/>
        </w:rPr>
        <w:t>सामने आई साजिश</w:t>
      </w:r>
      <w:r>
        <w:rPr>
          <w:lang w:val="hi_IN" w:bidi="hi_IN"/>
        </w:rPr>
        <w:t xml:space="preserve"> का अर्थ है यह कहने का तरीका कि कुछ बुरा करने की योजना थी। पौलुस और बरनबास को योजना के बारे में पता चलता है और लुकाउनिया के लुस्त्रा, दिरबे और अन्य क्षेत्रों में जाते हैं। वे सुसमाचार प्रचार करना जारी रखते हैं। </w:t>
      </w:r>
      <w:r>
        <w:rPr>
          <w:b/>
          <w:lang w:val="hi_IN" w:bidi="hi_IN"/>
        </w:rPr>
        <w:t>सुसमाचार</w:t>
      </w:r>
      <w:r>
        <w:rPr>
          <w:lang w:val="hi_IN" w:bidi="hi_IN"/>
        </w:rPr>
        <w:t xml:space="preserve"> एक अच्छी खबर है कि यीशु पृथ्वी पर आया, हमारे पापों के लिए मरा, और मरे हुओं में से जी उठा। </w:t>
      </w:r>
      <w:r>
        <w:rPr>
          <w:lang w:val="hi_IN" w:bidi="hi_IN"/>
        </w:rPr>
        <w:t>सुसमाचार</w:t>
      </w:r>
      <w:r>
        <w:rPr>
          <w:lang w:val="hi_IN" w:bidi="hi_IN"/>
        </w:rPr>
        <w:t xml:space="preserve"> के बारे में अधिक जानकारी के लिए मुख्य शब्दावली देखें। सुसमाचार के लिए पिछली कहानियों में उपयोग किए गए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14:8–20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14:8–20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पहले के भाग में, पौलुस और बरनबास को पत्थरवाह करने की योजना बनाते थे। इसलिए, पौलुस और बरनबास लुस्त्रा गए। पौलुस बोल रहा था, और एक लंगड़ा आदमी सड़क पर बैठा हुआ उसकी बातें सुन रहा था। पौलुस उस लंगड़े आदमी को ध्यान से देखता है और समझ लेता है कि वह लंगड़ा आदमी विश्वास करता है कि वह चंगा हो सकता है। पौलुस ने कहा, "अपने पैरों पर खड़ा हो।" वह लंगड़ा आदमी उछलकर चलने फिरने लगा। </w:t>
      </w:r>
    </w:p>
    <w:p>
      <w:pPr/>
      <w:r>
        <w:rPr>
          <w:lang w:val="hi_IN" w:bidi="hi_IN"/>
        </w:rPr>
      </w:r>
      <w:r>
        <w:rPr>
          <w:lang w:val="hi_IN" w:bidi="hi_IN"/>
        </w:rPr>
        <w:t>यहाँ रुकें और अनुवाद समूह के साथ इस बात पर चर्चा करें कि आपकी संस्कृति में लोग विकलांग लोगों के साथ कैसा व्यवहार करते हैं।</w:t>
      </w:r>
    </w:p>
    <w:p>
      <w:pPr/>
      <w:r>
        <w:rPr>
          <w:lang w:val="hi_IN" w:bidi="hi_IN"/>
        </w:rPr>
      </w:r>
      <w:r>
        <w:rPr>
          <w:lang w:val="hi_IN" w:bidi="hi_IN"/>
        </w:rPr>
        <w:t>लोगों की भीड़ ने देखा कि पौलुस ने क्या किया था, और भीड़ अपनी स्थानीय भाषा में चिल्लाने लगी; इसलिए पौलुस और बरनबास को पता नहीं था कि भीड़ के बीच क्या हो रहा था। भीड़ ने बरनाबास को यूनानी देवताओं में मुख्य देवता ज्यूस और पौलुस को हिर्मेस कहा, क्योंकि लोग अक्सर ज्यूस और हिर्मेस की एक साथ उपासना करते थे, और माना जाता था कि हिर्मेस ज्यूस की ओर से बोलता है। ज्यूस का मंदिर शहर के रक्षक के रूप में शहर के प्रवेश द्वार पर था।</w:t>
      </w:r>
    </w:p>
    <w:p>
      <w:pPr/>
      <w:r>
        <w:rPr>
          <w:lang w:val="hi_IN" w:bidi="hi_IN"/>
        </w:rPr>
      </w:r>
      <w:r>
        <w:rPr>
          <w:lang w:val="hi_IN" w:bidi="hi_IN"/>
        </w:rPr>
        <w:t xml:space="preserve">रुकें और एक </w:t>
      </w:r>
      <w:r>
        <w:rPr>
          <w:b/>
          <w:lang w:val="hi_IN" w:bidi="hi_IN"/>
        </w:rPr>
        <w:t>रोमी शहर के फाटक</w:t>
      </w:r>
      <w:r>
        <w:rPr>
          <w:lang w:val="hi_IN" w:bidi="hi_IN"/>
        </w:rPr>
        <w:t xml:space="preserve"> की तस्वीर देखें।</w:t>
      </w:r>
    </w:p>
    <w:p>
      <w:pPr/>
      <w:r>
        <w:rPr>
          <w:lang w:val="hi_IN" w:bidi="hi_IN"/>
        </w:rPr>
      </w:r>
      <w:r>
        <w:rPr>
          <w:lang w:val="hi_IN" w:bidi="hi_IN"/>
        </w:rPr>
        <w:t>ज्यूस के मंदिर का पुजारी बैल और मालाएँ जो फूलों को पिरोकर बनाई जाती हैं फाटक पर ले आया, ताकि बरनाबास और पौलुस के लिए बलिदान चढ़ाए। फाटक शायद मंदिर के फाटक को दर्शाता है, हालाँकि यह शहर का फाटक या उस घर का फाटक हो सकता है जहाँ पौलुस और बरनबास रह रहे थे।</w:t>
      </w:r>
    </w:p>
    <w:p>
      <w:pPr/>
      <w:r>
        <w:rPr>
          <w:lang w:val="hi_IN" w:bidi="hi_IN"/>
        </w:rPr>
      </w:r>
      <w:r>
        <w:rPr>
          <w:lang w:val="hi_IN" w:bidi="hi_IN"/>
        </w:rPr>
        <w:t xml:space="preserve">रुकें और </w:t>
      </w:r>
      <w:r>
        <w:rPr>
          <w:lang w:val="hi_IN" w:bidi="hi_IN"/>
        </w:rPr>
        <w:t>फूलों के मालाओं के साथ बलिदान के लिए तैयार बैलों</w:t>
      </w:r>
      <w:r>
        <w:rPr>
          <w:lang w:val="hi_IN" w:bidi="hi_IN"/>
        </w:rPr>
        <w:t xml:space="preserve"> की तस्वीर देखें।</w:t>
      </w:r>
    </w:p>
    <w:p>
      <w:pPr/>
      <w:r>
        <w:rPr>
          <w:lang w:val="hi_IN" w:bidi="hi_IN"/>
        </w:rPr>
      </w:r>
      <w:r>
        <w:rPr>
          <w:lang w:val="hi_IN" w:bidi="hi_IN"/>
        </w:rPr>
        <w:t>हालाँकि पौलुस और बरनबास को यह समझ नहीं आया था कि भीड़ क्या योजना बना रही है, लेकिन जब पौलुस और बरनबास को बैल बलि देने की योजना के बारे में सुना तो पौलुस और बरनबास ने जो हो रहा था उसका विरोध करने के लिए अपने कपड़े फाड़ दिए और भीड़ की ओर लपक गए। पौलुस और बरनबास ने समझाया कि पौलुस और बरनबास मनुष्य थे, न कि देवता। पौलुस और बरनबास ने आगे समझाया कि वे परमेश्वर से समाचार ला रहे थे, जिसने सब कुछ बनाया है। पौलुस और बरनाबास जीवित परमेश्वर और मूर्तियों के बीच का अंतर समझा रहे थे। जबकि परमेश्वर ने लोगों को जो चाहें करने की अनुमति दी, परमेश्वर ने बारिश और भोजन प्रदान करके साबित किया कि वह वास्तविक है। पौलुस और बरनबास के लिए भीड़ को बलिदान देने से रोकना कठिन था।</w:t>
      </w:r>
    </w:p>
    <w:p>
      <w:pPr/>
      <w:r>
        <w:rPr>
          <w:lang w:val="hi_IN" w:bidi="hi_IN"/>
        </w:rPr>
      </w:r>
      <w:r>
        <w:rPr>
          <w:lang w:val="hi_IN" w:bidi="hi_IN"/>
        </w:rPr>
        <w:t>आपकी संस्कृति के भीतर, क्या चमत्कारों की कहानियाँ हैं जो परमेश्वर से नहीं आई थीं, और आप दूसरों को कैसे समझाने वाले थे कि जिन्होंने चमत्कार किए थे वे परमेश्वर के नहीं थे?</w:t>
      </w:r>
    </w:p>
    <w:p>
      <w:pPr/>
      <w:r>
        <w:rPr>
          <w:lang w:val="hi_IN" w:bidi="hi_IN"/>
        </w:rPr>
      </w:r>
      <w:r>
        <w:rPr>
          <w:lang w:val="hi_IN" w:bidi="hi_IN"/>
        </w:rPr>
        <w:t>यहूदी कुछ समय बाद अन्ताकिया से जो 100 किलोमीटर दूर था, और इकुनियुम से आए ताकि भीड़ को पौलुस और बरनबास के बारे में बुरा सोचने के लिए राजी कर सकें। इसलिए, यहूदियों ने पौलुस को मारने की कोशिश में उस पर पत्थराव किए। यहूदियों का मानना था कि पौलुस मर गया है और उन्होंने पौलुस को शहर से बाहर घसीट लिया।</w:t>
      </w:r>
    </w:p>
    <w:p>
      <w:pPr/>
      <w:r>
        <w:rPr>
          <w:lang w:val="hi_IN" w:bidi="hi_IN"/>
        </w:rPr>
      </w:r>
      <w:r>
        <w:rPr>
          <w:lang w:val="hi_IN" w:bidi="hi_IN"/>
        </w:rPr>
        <w:t>चेले, जो शायद लुस्त्रा के नए विश्वासी थे, पौलुस के चारों ओर खड़े थे और पौलुस फिर उठकर शहर में चला गया। अगले दिन पौलुस और बरनबास एक और शहर दिरबे गए। इससे पता चला कि पौलुस पूरी तरह से चंगा हो गया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पौलुस और बरनबास लुस्त्रा में सुसमाचार प्रचार कर रहे हैं। पौलुस एक लंगड़े व्यक्ति से कहता है कि वह खड़ा हो जाए, और वह लंगड़ा व्यक्ति चंगा हो जाता है, उछलकर खड़ा होता है और चलने लगता है।</w:t>
      </w:r>
    </w:p>
    <w:p>
      <w:pPr/>
      <w:r>
        <w:rPr>
          <w:lang w:val="hi_IN" w:bidi="hi_IN"/>
        </w:rPr>
      </w:r>
      <w:r>
        <w:rPr>
          <w:b/>
          <w:lang w:val="hi_IN" w:bidi="hi_IN"/>
        </w:rPr>
        <w:t>दूसरा दृश्य:</w:t>
      </w:r>
      <w:r>
        <w:rPr>
          <w:lang w:val="hi_IN" w:bidi="hi_IN"/>
        </w:rPr>
        <w:t xml:space="preserve"> भीड़ मानती है कि बरनबास और पौलुस यूनानी देवता ज्यूस और हिर्मेस हैं, और फिर ज्यूस का याजक बलिदान के लिए बैल और फूल लाता है।</w:t>
      </w:r>
    </w:p>
    <w:p>
      <w:pPr/>
      <w:r>
        <w:rPr>
          <w:lang w:val="hi_IN" w:bidi="hi_IN"/>
        </w:rPr>
      </w:r>
      <w:r>
        <w:rPr>
          <w:b/>
          <w:lang w:val="hi_IN" w:bidi="hi_IN"/>
        </w:rPr>
        <w:t>तीसरा दृश्य:</w:t>
      </w:r>
      <w:r>
        <w:rPr>
          <w:lang w:val="hi_IN" w:bidi="hi_IN"/>
        </w:rPr>
        <w:t xml:space="preserve"> प्रेरित बरनबास और पौलुस बलिदान के बारे में सुनते हैं और भीड़ से विनती करते हैं कि वे उन्हें बलिदान न चढ़ाएँ।</w:t>
      </w:r>
    </w:p>
    <w:p>
      <w:pPr/>
      <w:r>
        <w:rPr>
          <w:lang w:val="hi_IN" w:bidi="hi_IN"/>
        </w:rPr>
      </w:r>
      <w:r>
        <w:rPr>
          <w:b/>
          <w:lang w:val="hi_IN" w:bidi="hi_IN"/>
        </w:rPr>
        <w:t>चौथा दृश्य:</w:t>
      </w:r>
      <w:r>
        <w:rPr>
          <w:lang w:val="hi_IN" w:bidi="hi_IN"/>
        </w:rPr>
        <w:t xml:space="preserve"> बाद में अन्ताकिया और इकुनियुम से आए कुछ यहूदी लोगों को पौलुस और बरनाबास के विरुद्ध भड़काते हैं। वे पौलुस को पत्थर मारते हैं और उसे शहर के बाहर घसीटकर ले जाते हैं।</w:t>
      </w:r>
    </w:p>
    <w:p>
      <w:pPr/>
      <w:r>
        <w:rPr>
          <w:lang w:val="hi_IN" w:bidi="hi_IN"/>
        </w:rPr>
      </w:r>
      <w:r>
        <w:rPr>
          <w:b/>
          <w:lang w:val="hi_IN" w:bidi="hi_IN"/>
        </w:rPr>
        <w:t>पाँचवाँ दृश्य:</w:t>
      </w:r>
      <w:r>
        <w:rPr>
          <w:lang w:val="hi_IN" w:bidi="hi_IN"/>
        </w:rPr>
        <w:t xml:space="preserve"> जब चेले पौलुस के चारों ओर इकट्ठा होते हैं यह सोचते हुए कि वह मर चुका है, तो पौलुस खड़ा होता है और शहर में प्रवेश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लंगड़ा व्यक्ति</w:t>
      </w:r>
    </w:p>
    <w:p>
      <w:pPr>
        <w:pStyle w:val="ListBullet"/>
        <w:spacing w:line="240" w:lineRule="auto"/>
        <w:ind w:left="720"/>
      </w:pPr>
      <w:r>
        <w:rPr>
          <w:lang w:val="hi_IN" w:bidi="hi_IN"/>
        </w:rPr>
      </w:r>
      <w:r>
        <w:rPr>
          <w:lang w:val="hi_IN" w:bidi="hi_IN"/>
        </w:rPr>
        <w:t>लुकाउनियों की भीड़ (कई लोग)</w:t>
      </w:r>
    </w:p>
    <w:p>
      <w:pPr>
        <w:pStyle w:val="ListBullet"/>
        <w:spacing w:line="240" w:lineRule="auto"/>
        <w:ind w:left="720"/>
      </w:pPr>
      <w:r>
        <w:rPr>
          <w:lang w:val="hi_IN" w:bidi="hi_IN"/>
        </w:rPr>
      </w:r>
      <w:r>
        <w:rPr>
          <w:lang w:val="hi_IN" w:bidi="hi_IN"/>
        </w:rPr>
        <w:t>ज्यूस का पुजारी</w:t>
      </w:r>
    </w:p>
    <w:p>
      <w:pPr>
        <w:pStyle w:val="ListBullet"/>
        <w:spacing w:line="240" w:lineRule="auto"/>
        <w:ind w:left="720"/>
      </w:pPr>
      <w:r>
        <w:rPr>
          <w:lang w:val="hi_IN" w:bidi="hi_IN"/>
        </w:rPr>
      </w:r>
      <w:r>
        <w:rPr>
          <w:lang w:val="hi_IN" w:bidi="hi_IN"/>
        </w:rPr>
        <w:t>अन्ताकिया और इकुनियुम के यहूदी (कई लोग)</w:t>
      </w:r>
    </w:p>
    <w:p>
      <w:pPr>
        <w:pStyle w:val="ListBullet"/>
        <w:spacing w:line="240" w:lineRule="auto"/>
        <w:ind w:left="720"/>
      </w:pPr>
      <w:r>
        <w:rPr>
          <w:lang w:val="hi_IN" w:bidi="hi_IN"/>
        </w:rPr>
      </w:r>
      <w:r>
        <w:rPr>
          <w:lang w:val="hi_IN" w:bidi="hi_IN"/>
        </w:rPr>
        <w:t>चेले (कई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 नीचे दिए गए बातों को शामिल करें:</w:t>
      </w:r>
    </w:p>
    <w:p>
      <w:pPr/>
      <w:r>
        <w:rPr>
          <w:lang w:val="hi_IN" w:bidi="hi_IN"/>
        </w:rPr>
      </w:r>
      <w:r>
        <w:rPr>
          <w:lang w:val="hi_IN" w:bidi="hi_IN"/>
        </w:rPr>
        <w:t>दृश्य 1 में, पौलुस और बरनबास लुस्त्रा की सड़कों पर प्रचार कर रहे हैं। एक लंगड़ा आदमी है जो पौलुस की बात सुन रहा है। पौलुस उस लंगड़े आदमी की ओर ध्यान से देखता है, और पौलुस समझ जाता है कि वह लंगड़ा आदमी चंगा होने के लिए विश्वास रखता है। पौलुस उस लंगड़े आदमी से कहता है कि वह अपने पैरों पर खड़ा हो। वह लंगड़ा आदमी तुरन्त उछलकर चलने लगता है। यह याद रखना बहुत महत्वपूर्ण है कि यह आदमी जन्म से ही लंगड़ा था, इसलिए वह पहले कभी चल नहीं पाया था।</w:t>
      </w:r>
    </w:p>
    <w:p>
      <w:pPr/>
      <w:r>
        <w:rPr>
          <w:lang w:val="hi_IN" w:bidi="hi_IN"/>
        </w:rPr>
      </w:r>
      <w:r>
        <w:rPr>
          <w:lang w:val="hi_IN" w:bidi="hi_IN"/>
        </w:rPr>
        <w:t>दृश्य 2 में, लुकाउनियों की भीड़ लंगड़े आदमी को उछलकर खड़ा होते और चलते हुए देखती है। भीड़ मानती है कि देवता मनुष्यों के रूप में उतरे हैं। भीड़ अपनी भाषा में ऊँची आवाज में चिल्लाने लगती है क्योंकि वे पौलुस के कार्यों से प्रभावित हैं। भीड़ सोचती है कि बरनबास देवताओं का प्रमुख ज्यूस है, और पौलुस ज्यूस का संदेशवाहक हिर्मेस है। भीड़ शहर के फाटकों की ओर जाती है जहाँ ज्यूस का मंदिर है। ज्यूस का याजक ज्यूस को बलिदान चढ़ाने के लिए बैल और फूलों के मालाएँ लाता है। यह याद रखना महत्वपूर्ण है कि इस दृश्य के दौरान, पौलुस और बरनबास नहीं जानते कि क्या हो रहा है, क्योंकि वे भाषा को नहीं समझ सकते हैं।</w:t>
      </w:r>
    </w:p>
    <w:p>
      <w:pPr/>
      <w:r>
        <w:rPr>
          <w:lang w:val="hi_IN" w:bidi="hi_IN"/>
        </w:rPr>
      </w:r>
      <w:r>
        <w:rPr>
          <w:lang w:val="hi_IN" w:bidi="hi_IN"/>
        </w:rPr>
        <w:t>तीसरे दृश्य में, पौलुस और बरनबास को पता चलता है कि लुकाउनियों की भीड़ उनके लिए बैल बलिदान करने की योजना बना रही है। पौलुस और बरनबास अपने कपड़े फाड़ते हैं ताकि यह दिखाया जा सके कि वे स्वीकार नहीं करते हैं और भीड़ के तरफ दौड़ते हैं। पौलुस और बरनबास बलिदान को रोकते हैं और समझाते हैं कि वे देवता नहीं हैं। पौलुस और बरनबास समझाते हैं कि जीवित परमेश्वर और मूर्तियों के बीच एक अंतर है। पौलुस और बरनबास के लिए भीड़ को समझाना कठिन था।</w:t>
      </w:r>
    </w:p>
    <w:p>
      <w:pPr/>
      <w:r>
        <w:rPr>
          <w:lang w:val="hi_IN" w:bidi="hi_IN"/>
        </w:rPr>
      </w:r>
      <w:r>
        <w:rPr>
          <w:lang w:val="hi_IN" w:bidi="hi_IN"/>
        </w:rPr>
        <w:t>दृश्य 4 कुछ समय बाद होता है। अन्ताकिया और इकुनियुम से यहूदी आते हैं और भीड़ को पौलुस और बरनबास के विरोध में भड़का देते हैं। तब यहूदियों ने पौलुस को मार डालने के लिए उस पर पत्थराव किया। जब यहूदियों को विश्वास हो जाता है कि वह मर गया है, तो यहूदी पौलुस को शहर के बाहर घसीटते हैं और उसे वहाँ छोड़ देते हैं।</w:t>
      </w:r>
    </w:p>
    <w:p>
      <w:pPr/>
      <w:r>
        <w:rPr>
          <w:lang w:val="hi_IN" w:bidi="hi_IN"/>
        </w:rPr>
      </w:r>
      <w:r>
        <w:rPr>
          <w:lang w:val="hi_IN" w:bidi="hi_IN"/>
        </w:rPr>
        <w:t>दृश्य 5 में यहूदी चले जाते हैं। वहाँ कुछ चेले, यानी यीशु पर विश्वास करने वाले लोग, यह सब देख रहे थे। ये लुस्त्रा और आसपास के क्षेत्र के विश्वासी हैं। उनमें से कुछ लुस्त्रा में पौलुस के प्रचार के समय से यीशु के नए विश्वासी हो सकते हैं। चेले पौलुस के चारों ओर खड़े हैं। पौलुस जमीन पर पड़ा हुआ है। पौलुस खड़ा होता है और शहर में वापस चला जाता है। अगले दिन पौलुस और बरनबास दिरबे शहर जाते हैं, यह साबित करते हैं कि पौलुस पूरी तरह से चंगा हो गया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लंगड़ा व्यक्ति</w:t>
      </w:r>
    </w:p>
    <w:p>
      <w:pPr>
        <w:pStyle w:val="ListBullet"/>
        <w:spacing w:line="240" w:lineRule="auto"/>
        <w:ind w:left="720"/>
      </w:pPr>
      <w:r>
        <w:rPr>
          <w:lang w:val="hi_IN" w:bidi="hi_IN"/>
        </w:rPr>
      </w:r>
      <w:r>
        <w:rPr>
          <w:lang w:val="hi_IN" w:bidi="hi_IN"/>
        </w:rPr>
        <w:t>लुकाउनियों की भीड़ (कई लोग)</w:t>
      </w:r>
    </w:p>
    <w:p>
      <w:pPr>
        <w:pStyle w:val="ListBullet"/>
        <w:spacing w:line="240" w:lineRule="auto"/>
        <w:ind w:left="720"/>
      </w:pPr>
      <w:r>
        <w:rPr>
          <w:lang w:val="hi_IN" w:bidi="hi_IN"/>
        </w:rPr>
      </w:r>
      <w:r>
        <w:rPr>
          <w:lang w:val="hi_IN" w:bidi="hi_IN"/>
        </w:rPr>
        <w:t>ज्यूस का पुजारी</w:t>
      </w:r>
    </w:p>
    <w:p>
      <w:pPr>
        <w:pStyle w:val="ListBullet"/>
        <w:spacing w:line="240" w:lineRule="auto"/>
        <w:ind w:left="720"/>
      </w:pPr>
      <w:r>
        <w:rPr>
          <w:lang w:val="hi_IN" w:bidi="hi_IN"/>
        </w:rPr>
      </w:r>
      <w:r>
        <w:rPr>
          <w:lang w:val="hi_IN" w:bidi="hi_IN"/>
        </w:rPr>
        <w:t>अन्ताकिया और इकुनियुम के यहूदी (कई लोग)</w:t>
      </w:r>
    </w:p>
    <w:p>
      <w:pPr>
        <w:pStyle w:val="ListBullet"/>
        <w:spacing w:line="240" w:lineRule="auto"/>
        <w:ind w:left="720"/>
      </w:pPr>
      <w:r>
        <w:rPr>
          <w:lang w:val="hi_IN" w:bidi="hi_IN"/>
        </w:rPr>
      </w:r>
      <w:r>
        <w:rPr>
          <w:lang w:val="hi_IN" w:bidi="hi_IN"/>
        </w:rPr>
        <w:t>चेले (कई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पौलुस और बरनबास लुकाउनियों की भीड़ के सामने खड़े हैं और एक लंगड़ा आदमी बैठा है और पौलुस की बात सुन रहा है। पौलुस उस लंगड़े आदमी को देखता है और कहता है, "खड़ा हो।" लंगड़ा आदमी उछलकर खड़ा हो जाता है और चलने लगता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लंगड़े आदमी की भूमिका निभाने वाले अभिनेता से पूछें, "आप कैसा महसूस कर रहे हैं?" आप ऐसी बातें सुन सकते हैं, "मैं खुश हूँ," "उत्साहित हूँ," और "परमेश्वर का आभारी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लुकाउनियों की भीड़ उस लंगड़े आदमी को चलता हुआ देखती है और आपस में बात करने लगती है। "ये देवता हैं जो पुरुषों के समान दिखते हैं।" लुकाउनिया की भीड़ में से एक और व्यक्ति कुछ ऐसा कहता है, "जो शान्त है वह ज्यूस होगा, और जो बोल रहा है वह हिर्मेस है।" ज्यूस का पुजारी फूलों की मालाओं से सजे हुए बैलों को लेकर आता है और बरनबास और पौलुस के लिए उन जानवरों की बलि चढ़ाने की तैयारी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लुकाउनियों की भीड़ और ज्यूस के पुजारी की भूमिका निभाने वाले कलाकारों से पूछें, "आप कैसा महसूस कर रहे हैं?" आप ऐसी बातें सुन सकते हैं, "हम आश्चर्यचकित हैं," "हम देवताओं को देखकर आनन्दित हैं," और “देवताओं को अपना सबसे अच्छा चढ़ाने पर हमें गर्व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तीसरा दृश्य: पौलुस और बरनबास पता लगाते हैं कि क्या कहा जा रहा है और क्या हो रहा है (शायद किसी ने उन्हें यह समझाया)। पौलुस और बरनबास अपने कपड़े फाड़ते हैं और भीड़ के पास दौड़ते हैं। वे चिल्लाते हैं, "तुम यह क्यों कर रहे हो? हम तुम्हारे जैसे पुरुष हैं। हम तुम्हारे लिए सुसमाचार लाए हैं ताकि तुम व्यर्थ बातों को छोड़कर उस जीवित परमेश्वर की ओर फिरो जिसने स्वर्ग, पृथ्वी और समुद्र को बनाया। परमेश्वर ने सभी लोगों को जो चाहें करने की अनुमति दी है। परन्तु परमेश्वर ने अपने आप को बिना गवाही के नहीं छोड़ा; उसने वर्षा दी, भोजन दिया और तुम्हारे हृदयों को आनन्द से भर दिया। भीड़ धीरे-धीरे बलिदान को रोक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और बरनबास की भूमिका निभाने वाले अभिनेताओं से पूछें, "आप कैसा महसूस कर रहे हैं?" आप ऐसी बातें सुन सकते हैं, "दुख की बात है कि लोग परमेश्वर को नहीं जानते हैं," "गुस्सा हैं कि वे हमारे लिए बलिदान चढ़ा रहे हैं," और "जब वे अन्त में बलिदान बंद कर देते हैं तो राहत 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चौथा दृश्य: यहूदी प्रवेश करते हैं और भीड़ को पौलुस और बरनबास के खिलाफ उनके साथ सहमत होने के लिए समझाते हैं। यहूदी लोग पौलुस पर पत्थराव करते हैं। पौलुस गिर पड़ता है और लुकाउनियों की भीड़ पौलुस को शहर से बाहर घसीट ले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यहूदियों की भूमिका निभाने वाले कलाकारों से पूछें, "आप कैसा महसूस कर रहे हैं?" आप ऐसी बातें सुन सकते हैं, "गुस्सा," "उलझन में," और "धर्मी ठहरा।"</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पाँचवाँ दृश्य: भीड़ जाती है और चेले पौलुस के चारों ओर खड़े हैं। फिर पौलुस खड़ा होता है और शहर में वापस प्रवेश करता है। अगली सुबह पौलुस और बरनबास शहर से निकलते हैं।</w:t>
      </w:r>
    </w:p>
    <w:p>
      <w:pPr/>
      <w:r>
        <w:rPr>
          <w:lang w:val="hi_IN" w:bidi="hi_IN"/>
        </w:rPr>
      </w:r>
      <w:r>
        <w:rPr>
          <w:lang w:val="hi_IN" w:bidi="hi_IN"/>
        </w:rPr>
        <w:t xml:space="preserve">अभिनय को रोकें।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एक लंगड़ा आदमी सड़क पर बैठा है। लंगड़ा आदमी पौलुस की बात सुनता है। पौलुस ध्यान देता है कि लंगड़ा आदमी चंगा होने के लिए विश्वास रखता है। पौलुस जोर से कहता है, "खड़ा हो," और लंगड़ा आदमी उछलकर चलने लगता है। </w:t>
      </w:r>
      <w:r>
        <w:rPr>
          <w:b/>
          <w:lang w:val="hi_IN" w:bidi="hi_IN"/>
        </w:rPr>
        <w:t>विश्वास</w:t>
      </w:r>
      <w:r>
        <w:rPr>
          <w:lang w:val="hi_IN" w:bidi="hi_IN"/>
        </w:rPr>
        <w:t xml:space="preserve"> के लिए उसी शब्द का उपयोग करें जिसका उपयोग आप पूरी कहानियों में कर रहे हैं। विश्वास लोगों की परमेश्वर की प्रतिज्ञाओं पर भरोसा और आत्मविश्वास की प्रतिक्रिया का वर्णन करता है। </w:t>
      </w:r>
      <w:r>
        <w:rPr>
          <w:lang w:val="hi_IN" w:bidi="hi_IN"/>
        </w:rPr>
        <w:t>विश्वास</w:t>
      </w:r>
      <w:r>
        <w:rPr>
          <w:lang w:val="hi_IN" w:bidi="hi_IN"/>
        </w:rPr>
        <w:t xml:space="preserve"> मुख्य शब्दावली में है।</w:t>
      </w:r>
    </w:p>
    <w:p>
      <w:pPr/>
      <w:r>
        <w:rPr>
          <w:lang w:val="hi_IN" w:bidi="hi_IN"/>
        </w:rPr>
      </w:r>
      <w:r>
        <w:rPr>
          <w:lang w:val="hi_IN" w:bidi="hi_IN"/>
        </w:rPr>
        <w:t xml:space="preserve">लुकाउनियों की भीड़ देखती है कि पौलुस ने क्या किया था और लुकाउनियों की भाषा में चिल्लाती है "देवता मनुष्य के रूप में हमारे पास उतरे हैं।" </w:t>
      </w:r>
      <w:r>
        <w:rPr>
          <w:b/>
          <w:lang w:val="hi_IN" w:bidi="hi_IN"/>
        </w:rPr>
        <w:t>देवता</w:t>
      </w:r>
      <w:r>
        <w:rPr>
          <w:lang w:val="hi_IN" w:bidi="hi_IN"/>
        </w:rPr>
        <w:t xml:space="preserve"> शब्द यहाँ एक अन्यजाति </w:t>
      </w:r>
      <w:r>
        <w:rPr>
          <w:b/>
          <w:lang w:val="hi_IN" w:bidi="hi_IN"/>
        </w:rPr>
        <w:t>देवता</w:t>
      </w:r>
      <w:r>
        <w:rPr>
          <w:lang w:val="hi_IN" w:bidi="hi_IN"/>
        </w:rPr>
        <w:t xml:space="preserve"> के लिए है। यदि आपकी भाषा में मसीही परमेश्वर और अन्य देवताओं के लिए अलग-अलग शब्दों का उपयोग किया गया है, तो उस शब्द का उपयोग करें जो एक अन्य देवता का वर्णन करता है।</w:t>
      </w:r>
    </w:p>
    <w:p>
      <w:pPr/>
      <w:r>
        <w:rPr>
          <w:lang w:val="hi_IN" w:bidi="hi_IN"/>
        </w:rPr>
      </w:r>
      <w:r>
        <w:rPr>
          <w:lang w:val="hi_IN" w:bidi="hi_IN"/>
        </w:rPr>
        <w:t xml:space="preserve">लुकाउनिया के लोगों की भीड़ ने बरनबास को </w:t>
      </w:r>
      <w:r>
        <w:rPr>
          <w:b/>
          <w:lang w:val="hi_IN" w:bidi="hi_IN"/>
        </w:rPr>
        <w:t>ज्यूस</w:t>
      </w:r>
      <w:r>
        <w:rPr>
          <w:lang w:val="hi_IN" w:bidi="hi_IN"/>
        </w:rPr>
        <w:t xml:space="preserve"> और पौलुस को </w:t>
      </w:r>
      <w:r>
        <w:rPr>
          <w:b/>
          <w:lang w:val="hi_IN" w:bidi="hi_IN"/>
        </w:rPr>
        <w:t>हिर्मेस</w:t>
      </w:r>
      <w:r>
        <w:rPr>
          <w:lang w:val="hi_IN" w:bidi="hi_IN"/>
        </w:rPr>
        <w:t xml:space="preserve"> कहा। ज्यूस का </w:t>
      </w:r>
      <w:r>
        <w:rPr>
          <w:b/>
          <w:lang w:val="hi_IN" w:bidi="hi_IN"/>
        </w:rPr>
        <w:t>मंदिर</w:t>
      </w:r>
      <w:r>
        <w:rPr>
          <w:lang w:val="hi_IN" w:bidi="hi_IN"/>
        </w:rPr>
        <w:t xml:space="preserve"> शहर के प्रवेश द्वार पर था, और ज्यूस का पुजारी भीड़ के साथ </w:t>
      </w:r>
      <w:r>
        <w:rPr>
          <w:b/>
          <w:lang w:val="hi_IN" w:bidi="hi_IN"/>
        </w:rPr>
        <w:t>बलिदान</w:t>
      </w:r>
      <w:r>
        <w:rPr>
          <w:lang w:val="hi_IN" w:bidi="hi_IN"/>
        </w:rPr>
        <w:t xml:space="preserve"> चढ़ाने के लिए बैल और फूलों की मालाएँ लाता था।</w:t>
      </w:r>
    </w:p>
    <w:p>
      <w:pPr/>
      <w:r>
        <w:rPr>
          <w:lang w:val="hi_IN" w:bidi="hi_IN"/>
        </w:rPr>
      </w:r>
      <w:r>
        <w:rPr>
          <w:b/>
          <w:lang w:val="hi_IN" w:bidi="hi_IN"/>
        </w:rPr>
        <w:t>ज्यूस</w:t>
      </w:r>
      <w:r>
        <w:rPr>
          <w:lang w:val="hi_IN" w:bidi="hi_IN"/>
        </w:rPr>
        <w:t xml:space="preserve"> यूनानी आकाश का देवता और प्रधान देवता था।</w:t>
      </w:r>
    </w:p>
    <w:p>
      <w:pPr/>
      <w:r>
        <w:rPr>
          <w:lang w:val="hi_IN" w:bidi="hi_IN"/>
        </w:rPr>
      </w:r>
      <w:r>
        <w:rPr>
          <w:b/>
          <w:lang w:val="hi_IN" w:bidi="hi_IN"/>
        </w:rPr>
        <w:t>हिर्मेस</w:t>
      </w:r>
      <w:r>
        <w:rPr>
          <w:lang w:val="hi_IN" w:bidi="hi_IN"/>
        </w:rPr>
        <w:t xml:space="preserve"> देवताओं का संदेशवाहक था जो अक्सर ज्यूस की ओर से बोलता था।</w:t>
      </w:r>
    </w:p>
    <w:p>
      <w:pPr/>
      <w:r>
        <w:rPr>
          <w:lang w:val="hi_IN" w:bidi="hi_IN"/>
        </w:rPr>
      </w:r>
      <w:r>
        <w:rPr>
          <w:b/>
          <w:lang w:val="hi_IN" w:bidi="hi_IN"/>
        </w:rPr>
        <w:t>मंदिर</w:t>
      </w:r>
      <w:r>
        <w:rPr>
          <w:lang w:val="hi_IN" w:bidi="hi_IN"/>
        </w:rPr>
        <w:t xml:space="preserve"> शब्द का अर्थ है एक आराधना का स्थान जो एक विशेष देवता या मूर्ति को समर्पित है। इस उदाहरण में, देवता ज्यूस है, और यह वह मंदिर नहीं है जो यरूशलेम में परमेश्वर की उपस्थिति का स्थान था। </w:t>
      </w:r>
      <w:r>
        <w:rPr>
          <w:lang w:val="hi_IN" w:bidi="hi_IN"/>
        </w:rPr>
        <w:t>मंदिर</w:t>
      </w:r>
      <w:r>
        <w:rPr>
          <w:lang w:val="hi_IN" w:bidi="hi_IN"/>
        </w:rPr>
        <w:t xml:space="preserve"> शब्द मुख्य शब्दावली में है।</w:t>
      </w:r>
    </w:p>
    <w:p>
      <w:pPr/>
      <w:r>
        <w:rPr>
          <w:lang w:val="hi_IN" w:bidi="hi_IN"/>
        </w:rPr>
      </w:r>
      <w:r>
        <w:rPr>
          <w:b/>
          <w:lang w:val="hi_IN" w:bidi="hi_IN"/>
        </w:rPr>
        <w:t>बलिदान</w:t>
      </w:r>
      <w:r>
        <w:rPr>
          <w:lang w:val="hi_IN" w:bidi="hi_IN"/>
        </w:rPr>
        <w:t xml:space="preserve"> के लिए उसी शब्द का उपयोग करें जिसका उपयोग आप पूरी कहानियों में कर रहे हैं। यहाँ बलिदान किसी देवता को धन्यवाद देने या क्षमा माँगने के लिए चढ़ाया जाता है। इस मामले में बैल को मारना शामिल होगा। आराधक जानवर को एक देवता को लिए उपहार के रूप में मारता था, ताकि यह दिखाया जा सके कि वह पूरी तरह से देवता को समर्पित है। </w:t>
      </w:r>
      <w:r>
        <w:rPr>
          <w:lang w:val="hi_IN" w:bidi="hi_IN"/>
        </w:rPr>
        <w:t>बलिदान</w:t>
      </w:r>
      <w:r>
        <w:rPr>
          <w:lang w:val="hi_IN" w:bidi="hi_IN"/>
        </w:rPr>
        <w:t xml:space="preserve"> शब्द मुख्य शब्दावली में है।</w:t>
      </w:r>
    </w:p>
    <w:p>
      <w:pPr/>
      <w:r>
        <w:rPr>
          <w:lang w:val="hi_IN" w:bidi="hi_IN"/>
        </w:rPr>
      </w:r>
      <w:r>
        <w:rPr>
          <w:lang w:val="hi_IN" w:bidi="hi_IN"/>
        </w:rPr>
        <w:t xml:space="preserve">जब प्रेरित बरनबास और पौलुस ने उनके बलिदान देने की योजना के बारे में सुना तो पौलुस और बरनबास ने अपने कपड़े फाड़ दिए और उन्हें जीवित परमेश्वर के बारे में बताने के लिए भीड़ के पास दौड़े। </w:t>
      </w:r>
      <w:r>
        <w:rPr>
          <w:b/>
          <w:lang w:val="hi_IN" w:bidi="hi_IN"/>
        </w:rPr>
        <w:t>प्रेरित</w:t>
      </w:r>
      <w:r>
        <w:rPr>
          <w:lang w:val="hi_IN" w:bidi="hi_IN"/>
        </w:rPr>
        <w:t xml:space="preserve"> वे प्रतिनिधि हैं जिन्हें यीशु मसीह ने नई कलीसियाओं की शुरुआत करने के लिए भेजा है। वे यीशु मसीह के पुनरुत्थान के गवाह के रूप में कलीसिया के भीतर अधिकार रखते हैं। </w:t>
      </w:r>
      <w:r>
        <w:rPr>
          <w:lang w:val="hi_IN" w:bidi="hi_IN"/>
        </w:rPr>
        <w:t>प्रेरित</w:t>
      </w:r>
      <w:r>
        <w:rPr>
          <w:lang w:val="hi_IN" w:bidi="hi_IN"/>
        </w:rPr>
        <w:t xml:space="preserve"> शब्द मुख्य शब्दावली में है।</w:t>
      </w:r>
    </w:p>
    <w:p>
      <w:pPr/>
      <w:r>
        <w:rPr>
          <w:lang w:val="hi_IN" w:bidi="hi_IN"/>
        </w:rPr>
      </w:r>
      <w:r>
        <w:rPr>
          <w:lang w:val="hi_IN" w:bidi="hi_IN"/>
        </w:rPr>
        <w:t xml:space="preserve">अन्ताकिया और इकुनियुम से यहूदी आए और लुकाउनियों की भीड़ को अपने पक्ष में ले लिया। यहूदियों ने पौलुस पर पत्थराव किया और फिर लुकाउनियों की भीड़ पौलुस को शहर के बाहर घसीटकर ले जाती है। </w:t>
      </w:r>
      <w:r>
        <w:rPr>
          <w:b/>
          <w:lang w:val="hi_IN" w:bidi="hi_IN"/>
        </w:rPr>
        <w:t>पत्थराव</w:t>
      </w:r>
      <w:r>
        <w:rPr>
          <w:lang w:val="hi_IN" w:bidi="hi_IN"/>
        </w:rPr>
        <w:t xml:space="preserve"> शब्द का अर्थ है किसी व्यक्ति को मारने के लिए उस पर पत्थर या चट्टान का टुकड़ा फेंकना।</w:t>
      </w:r>
    </w:p>
    <w:p>
      <w:pPr/>
      <w:r>
        <w:rPr>
          <w:lang w:val="hi_IN" w:bidi="hi_IN"/>
        </w:rPr>
      </w:r>
      <w:r>
        <w:rPr>
          <w:lang w:val="hi_IN" w:bidi="hi_IN"/>
        </w:rPr>
        <w:t xml:space="preserve">भीड़ के जाने के बाद, चेले पौलुस के चारों ओर इकट्ठा हो गए। फिर पौलुस खड़ा होता है और शहर में प्रवेश करता है। अगली सुबह, पौलुस और बरनबास दिरबे शहर गए। यहाँ </w:t>
      </w:r>
      <w:r>
        <w:rPr>
          <w:b/>
          <w:lang w:val="hi_IN" w:bidi="hi_IN"/>
        </w:rPr>
        <w:t>चेले</w:t>
      </w:r>
      <w:r>
        <w:rPr>
          <w:lang w:val="hi_IN" w:bidi="hi_IN"/>
        </w:rPr>
        <w:t xml:space="preserve"> शब्द का उपयोग उन विश्वासियों को दर्शाता है जो पास में थे, न कि कुछ प्रेरितों को। </w:t>
      </w:r>
      <w:r>
        <w:rPr>
          <w:lang w:val="hi_IN" w:bidi="hi_IN"/>
        </w:rPr>
        <w:t>चेले</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14:21–28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14:21–28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इससे पहले, पौलुस और बरनबास लुस्त्रा में थे। लुस्त्रा में पौलुस को पत्थराव किया गया और उसे मृत समझकर वहीं छोड़ दिया गया। स्थानीय विश्वासियों की प्रार्थना के बाद, पौलुस उठा और अगले दिन पौलुस और बरनबास दिरबे गए। दिरबे में रहते समय, पौलुस और बरनबास ने सुसमाचार प्रचार किया कि यीशु मरा और हमारे पापों की क्षमा के लिए मरे हुए लोगों में से जी उठा। जब हम अपने पापों से मुड़कर यीशु में विश्वास के द्वारा परमेश्वर की ओर लौटते हैं, तब हम परमेश्वर के राज्य में प्रवेश कर सकते हैं, जहाँ परमेश्वर अपने लोगों के बीच पूरी तरह से राज्य करते हैं। पौलुस और बरनबास ने बहुत से लोगों को चेले, यानी यीशु के अनुयायी बनने के लिए प्रेरित किया।</w:t>
      </w:r>
    </w:p>
    <w:p>
      <w:pPr/>
      <w:r>
        <w:rPr>
          <w:lang w:val="hi_IN" w:bidi="hi_IN"/>
        </w:rPr>
      </w:r>
      <w:r>
        <w:rPr>
          <w:lang w:val="hi_IN" w:bidi="hi_IN"/>
        </w:rPr>
        <w:t>पौलुस और बरनबास बाद में लुस्त्रा लौट आए, वह शहर जहाँ पौलुस को पत्थराव किया गया था। फिर पौलुस और बरनबास इकुनियुम और पिसिदिया के अन्ताकिया गए, वे शहर जहाँ पौलुस और बरनबास को सताया गया था। जब पौलुस और सीलास एक शहर से दूसरे शहर गए, तो उन्होंने विश्वासियों को परमेश्वर के प्रति विश्वासयोग्य रहने के लिए प्रोत्साहित किया। इस समय के दौरान सभी विश्वासी सताव का अनुभव करने की उम्मीद करते थे। यह उनके लिए एक सामान्य जीवन का तरीका था। पौलुस उन्हें याद दिलाता है कि वे अंततः परमेश्वर के राज्य में प्रवेश करेंगे।</w:t>
      </w:r>
    </w:p>
    <w:p>
      <w:pPr/>
      <w:r>
        <w:rPr>
          <w:lang w:val="hi_IN" w:bidi="hi_IN"/>
        </w:rPr>
      </w:r>
      <w:r>
        <w:rPr>
          <w:lang w:val="hi_IN" w:bidi="hi_IN"/>
        </w:rPr>
        <w:t>पौलुस और बरनबास ने इन नई कलीसियाओं को मजबूत करने का एक तरीका यह सुनिश्चित करना था कि उनके पास अच्छा नेतृत्व हो। पौलुस और बरनबास ने हर कलीसिया में पुरनिए या अगुवे नियुक्त किए। हम जानते हैं कि पौलुस और बरनबास ने लुस्त्रा, इकुनियुम और पिसिदिया के अन्ताकिया में अगुवे नियुक्त किए हैं, लेकिन हमें यह स्पष्ट नहीं है कि उन्होंने दिरबे में पुरनिए नियुक्त किए हैं या नहीं। बाइबल स्पष्ट नहीं है कि उन्होंने अगुवों को नियुक्त करने से पहले प्रार्थना और उपवास किया था, या यदि उन्होंने पुरनियों को चुनने के बाद प्रार्थना और उपवास किया था। फिर, पौलुस और बरनबास ने प्रभु यीशु पर भरोसा किया कि वह उनकी देखभाल करेगा। इसका या तो अर्थ है कि पौलुस और बरनबास ने यीशु पर भरोसा किया कि वह पुरनियों की देखभाल करे, या कलीसिया में सभी की देखभाल करे।</w:t>
      </w:r>
    </w:p>
    <w:p>
      <w:pPr/>
      <w:r>
        <w:rPr>
          <w:lang w:val="hi_IN" w:bidi="hi_IN"/>
        </w:rPr>
      </w:r>
      <w:r>
        <w:rPr>
          <w:lang w:val="hi_IN" w:bidi="hi_IN"/>
        </w:rPr>
        <w:t>यहाँ रुकें और आपकी कलीसिया के पुरनियों या कलीसिया की नेतृत्व को चुनने के तरीकों पर चर्चा करें। कलीसिया आपके क्षेत्र में कलीसिया के अगुवों को कैसे मजबूत करती है?</w:t>
      </w:r>
    </w:p>
    <w:p>
      <w:pPr/>
      <w:r>
        <w:rPr>
          <w:lang w:val="hi_IN" w:bidi="hi_IN"/>
        </w:rPr>
      </w:r>
      <w:r>
        <w:rPr>
          <w:lang w:val="hi_IN" w:bidi="hi_IN"/>
        </w:rPr>
        <w:t>इसके बाद, पौलुस और बरनबास ने पिसिदिया से होकर यात्रा की, वह क्षेत्र जहाँ अन्ताकिया शहर स्थित है, और पिसिदिया के दक्षिण में पंफुलिया क्षेत्र में आए। पौलुस और बरनबास ने पिरगा में वचन प्रचार किया, जहाँ यूहन्ना मरकुस ने उन्हें पहले छोड़ दिया था। जब पौलुस और बरनबास ने वचन प्रचार किया, तो पौलुस और बरनबास ने यीशु मसीह का सुसमाचार प्रचार किया। फिर पौलुस और बरनबास अत्तलिया गए, और अत्तलिया से पौलुस और बरनबास अन्ताकिया गए। यह अन्ताकिया में है जहाँ पौलुस और बरनबास की यात्रा शुरू हुई और जहाँ पौलुस और बरनबास को देखभाल के लिए परमेश्वर के अनुग्रह पर भरोसा किया गया था। दूसरे शब्दों में, कलीसिया को भरोसा था कि जब वे उस काम को पूरा करेंगे जो परमेश्वर ने उनसे करने के लिए कहा है, तो परमेश्वर उन्हें अपनी भलाई दिखाएगा।</w:t>
      </w:r>
    </w:p>
    <w:p>
      <w:pPr/>
      <w:r>
        <w:rPr>
          <w:lang w:val="hi_IN" w:bidi="hi_IN"/>
        </w:rPr>
      </w:r>
      <w:r>
        <w:rPr>
          <w:lang w:val="hi_IN" w:bidi="hi_IN"/>
        </w:rPr>
        <w:t xml:space="preserve">यहाँ रुकें और </w:t>
      </w:r>
      <w:r>
        <w:rPr>
          <w:lang w:val="hi_IN" w:bidi="hi_IN"/>
        </w:rPr>
        <w:t>पौलुस और बरनबास की दिरबे से लुस्त्रा तक, इकुनियुम तक, पिसिदिया के अन्ताकिया, पिरगा, अत्तलिया से और सीरिया के अन्ताकिया तक यात्रा</w:t>
      </w:r>
      <w:r>
        <w:rPr>
          <w:lang w:val="hi_IN" w:bidi="hi_IN"/>
        </w:rPr>
        <w:t xml:space="preserve"> का नक्शा देखें। अपनी उंगली से मार्ग का पता लगाएँ।</w:t>
      </w:r>
    </w:p>
    <w:p>
      <w:pPr/>
      <w:r>
        <w:rPr>
          <w:lang w:val="hi_IN" w:bidi="hi_IN"/>
        </w:rPr>
      </w:r>
      <w:r>
        <w:rPr>
          <w:lang w:val="hi_IN" w:bidi="hi_IN"/>
        </w:rPr>
        <w:t>जब पौलुस और बरनबास अन्ताकिया पहुँचे, तो पौलुस और बरनबास ने कलीसिया को एक साथ इकट्ठा किया और बताया कि परमेश्वर ने पौलुस और बरनबास के माध्यम से उनके हाल ही में किए गए यात्रा में क्या काम किया। पौलुस और बरनबास ने समझाया कि परमेश्वर ने अन्यजातियों या गैर-यहूदियों के लिए विश्वास का द्वार खोल दिया है। इसका अर्थ है कि परमेश्वर ने अन्यजातियों को यीशु के बारे में सुनने, उस पर विश्वास करने और उसका अनुसरण करने का अवसर प्रदान किया। पौलुस और बरनबास लंबे समय तक अन्ताकिया की कलीसिया के साथ रहे, शायद कई महीनों तक, लेकिन कोई भी समय की सटीक लंबाई को नहीं जानता है।</w:t>
      </w:r>
    </w:p>
    <w:p>
      <w:pPr/>
      <w:r>
        <w:rPr>
          <w:lang w:val="hi_IN" w:bidi="hi_IN"/>
        </w:rPr>
      </w:r>
      <w:r>
        <w:rPr>
          <w:lang w:val="hi_IN" w:bidi="hi_IN"/>
        </w:rPr>
        <w:t>यहाँ रुकें और उस समय पर चर्चा करें जब यह संभावना नहीं थी कि कोई यीशु मसीह के बारे में सुनेगा और विश्वास करेगा, लेकिन परमेश्वर ने यह सम्भव बनाया।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पौलुस और बरनबास दिरबे में हैं, सुसमाचार प्रचार कर रहे हैं, और बहुत से लोग यीशु में विश्वास करने लगे।</w:t>
      </w:r>
    </w:p>
    <w:p>
      <w:pPr/>
      <w:r>
        <w:rPr>
          <w:lang w:val="hi_IN" w:bidi="hi_IN"/>
        </w:rPr>
      </w:r>
      <w:r>
        <w:rPr>
          <w:b/>
          <w:lang w:val="hi_IN" w:bidi="hi_IN"/>
        </w:rPr>
        <w:t>दूसरा दृश्य:</w:t>
      </w:r>
      <w:r>
        <w:rPr>
          <w:lang w:val="hi_IN" w:bidi="hi_IN"/>
        </w:rPr>
        <w:t xml:space="preserve"> पौलुस और बरनबास लुस्त्रा जाते हैं और विश्वासियों को प्रोत्साहित करने के लिए विश्वासियों से मिलते हैं। पौलुस, बरनबास और लुस्त्रा के विश्वासी उपवास करते हैं, प्रार्थना करते हैं और पुरनियों को नियुक्त करते हैं।</w:t>
      </w:r>
    </w:p>
    <w:p>
      <w:pPr/>
      <w:r>
        <w:rPr>
          <w:lang w:val="hi_IN" w:bidi="hi_IN"/>
        </w:rPr>
      </w:r>
      <w:r>
        <w:rPr>
          <w:b/>
          <w:lang w:val="hi_IN" w:bidi="hi_IN"/>
        </w:rPr>
        <w:t>तीसरा दृश्य:</w:t>
      </w:r>
      <w:r>
        <w:rPr>
          <w:lang w:val="hi_IN" w:bidi="hi_IN"/>
        </w:rPr>
        <w:t xml:space="preserve"> पौलुस और बरनबास इकुनियुम जाते हैं और विश्वासियों को प्रोत्साहित करने के लिए विश्वासियों से मिलते हैं। पौलुस, बरनबास और इकुनियुम के विश्वासी उपवास करते हैं और प्रार्थना करते हैं और पुरनियों को नियुक्त करते हैं।</w:t>
      </w:r>
    </w:p>
    <w:p>
      <w:pPr/>
      <w:r>
        <w:rPr>
          <w:lang w:val="hi_IN" w:bidi="hi_IN"/>
        </w:rPr>
      </w:r>
      <w:r>
        <w:rPr>
          <w:b/>
          <w:lang w:val="hi_IN" w:bidi="hi_IN"/>
        </w:rPr>
        <w:t>चौथा दृश्य:</w:t>
      </w:r>
      <w:r>
        <w:rPr>
          <w:lang w:val="hi_IN" w:bidi="hi_IN"/>
        </w:rPr>
        <w:t xml:space="preserve"> पौलुस और बरनबास पिसिदिया के अन्ताकिया जाते हैं और विश्वासियों को प्रोत्साहित करने के लिए विश्वासियों से मिलते हैं। पौलुस, बरनबास और अन्ताकिया के विश्वासी उपवास करते हैं, प्रार्थना करते हैं और पुरनियों को नियुक्त करते हैं।</w:t>
      </w:r>
    </w:p>
    <w:p>
      <w:pPr/>
      <w:r>
        <w:rPr>
          <w:lang w:val="hi_IN" w:bidi="hi_IN"/>
        </w:rPr>
      </w:r>
      <w:r>
        <w:rPr>
          <w:b/>
          <w:lang w:val="hi_IN" w:bidi="hi_IN"/>
        </w:rPr>
        <w:t>पाँचवाँ दृश्य:</w:t>
      </w:r>
      <w:r>
        <w:rPr>
          <w:lang w:val="hi_IN" w:bidi="hi_IN"/>
        </w:rPr>
        <w:t xml:space="preserve"> पौलुस और बरनबास पिसिदिया और पंफुलिया के क्षेत्रों से होकर यात्रा करते हैं और पिरगा पहुँचते हैं। पौलुस और बरनबास ने पिरगा में प्रचार किया, और फिर अत्तलिया गए। फिर पौलुस और बरनबास अन्ताकिया (सीरिया) गए।</w:t>
      </w:r>
    </w:p>
    <w:p>
      <w:pPr/>
      <w:r>
        <w:rPr>
          <w:lang w:val="hi_IN" w:bidi="hi_IN"/>
        </w:rPr>
      </w:r>
      <w:r>
        <w:rPr>
          <w:b/>
          <w:lang w:val="hi_IN" w:bidi="hi_IN"/>
        </w:rPr>
        <w:t>छठा दृश्य:</w:t>
      </w:r>
      <w:r>
        <w:rPr>
          <w:lang w:val="hi_IN" w:bidi="hi_IN"/>
        </w:rPr>
        <w:t xml:space="preserve"> जब पौलुस और बरनबास अन्ताकिया (सीरिया) पहुँचे, तो पौलुस और बरनबास ने अन्ताकिया से कलीसिया के सदस्यों को एक साथ इकट्ठा किया। पौलुस और बरनबास ने वह सब कुछ समझाया जो परमेश्वर ने किया था, और कैसे परमेश्वर ने अन्यजाति, गैर-यहूदियों के लिए विश्वासी बनने का मार्ग खोल दिया। पौलुस और बरनबास सीरिया के अन्ताकिया में चेलों के साथ लंबे समय तक, शायद कई महीनों तक रहे।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दिरबे के विश्वासी</w:t>
      </w:r>
    </w:p>
    <w:p>
      <w:pPr>
        <w:pStyle w:val="ListBullet"/>
        <w:spacing w:line="240" w:lineRule="auto"/>
        <w:ind w:left="720"/>
      </w:pPr>
      <w:r>
        <w:rPr>
          <w:lang w:val="hi_IN" w:bidi="hi_IN"/>
        </w:rPr>
      </w:r>
      <w:r>
        <w:rPr>
          <w:lang w:val="hi_IN" w:bidi="hi_IN"/>
        </w:rPr>
        <w:t>लुस्त्रा के विश्वासी</w:t>
      </w:r>
    </w:p>
    <w:p>
      <w:pPr>
        <w:pStyle w:val="ListBullet"/>
        <w:spacing w:line="240" w:lineRule="auto"/>
        <w:ind w:left="720"/>
      </w:pPr>
      <w:r>
        <w:rPr>
          <w:lang w:val="hi_IN" w:bidi="hi_IN"/>
        </w:rPr>
      </w:r>
      <w:r>
        <w:rPr>
          <w:lang w:val="hi_IN" w:bidi="hi_IN"/>
        </w:rPr>
        <w:t>इकुनियुम के विश्वासी</w:t>
      </w:r>
    </w:p>
    <w:p>
      <w:pPr>
        <w:pStyle w:val="ListBullet"/>
        <w:spacing w:line="240" w:lineRule="auto"/>
        <w:ind w:left="720"/>
      </w:pPr>
      <w:r>
        <w:rPr>
          <w:lang w:val="hi_IN" w:bidi="hi_IN"/>
        </w:rPr>
      </w:r>
      <w:r>
        <w:rPr>
          <w:lang w:val="hi_IN" w:bidi="hi_IN"/>
        </w:rPr>
        <w:t>अन्ताकिया (आसिया) के विश्वासी</w:t>
      </w:r>
    </w:p>
    <w:p>
      <w:pPr>
        <w:pStyle w:val="ListBullet"/>
        <w:spacing w:line="240" w:lineRule="auto"/>
        <w:ind w:left="720"/>
      </w:pPr>
      <w:r>
        <w:rPr>
          <w:lang w:val="hi_IN" w:bidi="hi_IN"/>
        </w:rPr>
      </w:r>
      <w:r>
        <w:rPr>
          <w:lang w:val="hi_IN" w:bidi="hi_IN"/>
        </w:rPr>
        <w:t>अन्ताकिया (सीरिया) के कलीसिया के सदस्य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b/>
          <w:lang w:val="hi_IN" w:bidi="hi_IN"/>
        </w:rPr>
        <w:t>पहला दृश्य:</w:t>
      </w:r>
      <w:r>
        <w:rPr>
          <w:lang w:val="hi_IN" w:bidi="hi_IN"/>
        </w:rPr>
        <w:t xml:space="preserve"> पौलुस और बरनबास दिरबे में प्रचार कर रहे हैं। दिरबे के बहुत से लोग वह संदेश सुनते हैं जो पौलुस और बरनबास लाते हैं, लोग यीशु मसीह के सुसमाचार पर विश्वास करते हैं और यीशु के चेले बन जाते हैं।</w:t>
      </w:r>
    </w:p>
    <w:p>
      <w:pPr/>
      <w:r>
        <w:rPr>
          <w:lang w:val="hi_IN" w:bidi="hi_IN"/>
        </w:rPr>
      </w:r>
      <w:r>
        <w:rPr>
          <w:b/>
          <w:lang w:val="hi_IN" w:bidi="hi_IN"/>
        </w:rPr>
        <w:t>दूसरा दृश्य:</w:t>
      </w:r>
      <w:r>
        <w:rPr>
          <w:lang w:val="hi_IN" w:bidi="hi_IN"/>
        </w:rPr>
        <w:t xml:space="preserve"> कुछ समय बाद, पौलुस और बरनबास ने लगभग 95 किलोमीटर वापस लुस्त्रा की यात्रा की। जब पौलुस और बरनबास लुस्त्रा पहुँचे, तो पौलुस और बरनबास विश्वासियों को प्रोत्साहित करने लगे। पौलुस और बरनबास ने समझाया कि विश्वासी परमेश्वर के राज्य में प्रवेश करेंगे, लेकिन इस जीवन में सताव से गुजरेंगे। फिर पौलुस, बरनबास और लुस्त्रा के विश्वासियों ने लुस्त्रा की कलीसिया की अगुवाई करने के लिए पुरनियों को चुना। उन्होंने अगुवों को प्रार्थना और उपवास से चुना, जो शायद पुरनियों को चुनने से पहले या बाद में किया गया होगा।</w:t>
      </w:r>
    </w:p>
    <w:p>
      <w:pPr/>
      <w:r>
        <w:rPr>
          <w:lang w:val="hi_IN" w:bidi="hi_IN"/>
        </w:rPr>
      </w:r>
      <w:r>
        <w:rPr>
          <w:b/>
          <w:lang w:val="hi_IN" w:bidi="hi_IN"/>
        </w:rPr>
        <w:t>तीसरा दृश्य:</w:t>
      </w:r>
      <w:r>
        <w:rPr>
          <w:lang w:val="hi_IN" w:bidi="hi_IN"/>
        </w:rPr>
        <w:t xml:space="preserve"> लुस्त्रा से, पौलुस और बरनबास 32 किलोमीटर की दूरी पर इकुनियुम लौट आए। जब पौलुस और बरनबास इकुनियुम पहुँचे, तो पौलुस और बरनबास विश्वासियों को प्रोत्साहित करने लगे। पौलुस और बरनबास ने समझाया कि विश्वासी परमेश्वर के राज्य में प्रवेश करेंगे, लेकिन इस जीवन में सताव से गुजरेंगे। फिर पौलुस, बरनबास और इकुनियुम के विश्वासियों ने इकुनियुम की कलीसिया की अगुवाई करने के लिए पुरनियों को चुना। उन्होंने अगुवों को प्रार्थना और उपवास से चुना, जो शायद पुरनियों को चुनने से पहले या बाद में किया गया होगा या दोनों—पहले और बाद में—किया गया हो सकता है।</w:t>
      </w:r>
    </w:p>
    <w:p>
      <w:pPr/>
      <w:r>
        <w:rPr>
          <w:lang w:val="hi_IN" w:bidi="hi_IN"/>
        </w:rPr>
      </w:r>
      <w:r>
        <w:rPr>
          <w:b/>
          <w:lang w:val="hi_IN" w:bidi="hi_IN"/>
        </w:rPr>
        <w:t>चौथा दृश्य:</w:t>
      </w:r>
      <w:r>
        <w:rPr>
          <w:lang w:val="hi_IN" w:bidi="hi_IN"/>
        </w:rPr>
        <w:t xml:space="preserve"> फिर इकुनियुम से, पौलुस और बरनबास 144 किलोमीटर की दूरी पर पिसिदिया के अन्ताकिया गए। जब पौलुस और बरनबास पिसिदिया के अन्ताकिया पहुँचे, तो पौलुस और बरनबास विश्वासियों को प्रोत्साहित करने लगे। पौलुस और बरनबास ने समझाया कि विश्वासी परमेश्वर के राज्य में प्रवेश करेंगे, लेकिन इस जीवन में सताव से गुजरेंगे। फिर पौलुस, बरनबास और पिसिदिया के अन्ताकिया के विश्वासियों ने पिसिदिया के अन्ताकिया की कलीसिया की अगुवाई करने के लिए पुरनियों को चुना। उन्होंने अगुवों को प्रार्थना और उपवास से चुना, जो शायद पुरनियों को चुनने से पहले या बाद में किया गया होगा या दोनों—पहले और बाद में—किया गया हो सकता है।</w:t>
      </w:r>
    </w:p>
    <w:p>
      <w:pPr/>
      <w:r>
        <w:rPr>
          <w:lang w:val="hi_IN" w:bidi="hi_IN"/>
        </w:rPr>
      </w:r>
      <w:r>
        <w:rPr>
          <w:b/>
          <w:lang w:val="hi_IN" w:bidi="hi_IN"/>
        </w:rPr>
        <w:t>पाँचवाँ दृश्य:</w:t>
      </w:r>
      <w:r>
        <w:rPr>
          <w:lang w:val="hi_IN" w:bidi="hi_IN"/>
        </w:rPr>
        <w:t xml:space="preserve"> पिसिदिया के अन्ताकिया से, पौलुस और बरनबास पिसिदिया और पंफुलिया के क्षेत्रों से होकर 190 किलोमीटर की दूरी पर दक्षिण की यात्रा करते हैं। पौलुस और बरनबास ने पिरगा में यीशु मसीह का सुसमाचार प्रचार किया। पिरगा से, पौलुस और बरनबास 16 किलोमीटर की दूरी पर तट पर अत्तलिया गए। फिर पौलुस और बरनबास सीरिया के अन्ताकिया वापस गए।</w:t>
      </w:r>
    </w:p>
    <w:p>
      <w:pPr/>
      <w:r>
        <w:rPr>
          <w:lang w:val="hi_IN" w:bidi="hi_IN"/>
        </w:rPr>
      </w:r>
      <w:r>
        <w:rPr>
          <w:b/>
          <w:lang w:val="hi_IN" w:bidi="hi_IN"/>
        </w:rPr>
        <w:t>छठा दृश्य:</w:t>
      </w:r>
      <w:r>
        <w:rPr>
          <w:lang w:val="hi_IN" w:bidi="hi_IN"/>
        </w:rPr>
        <w:t xml:space="preserve"> जब पौलुस और बरनबास सीरिया के अन्ताकिया पहुँचे, तो पौलुस और बरनबास ने अन्ताकिया से कलीसिया के सदस्यों को एक साथ इकट्ठा किया। पौलुस और बरनबास ने वह सब कुछ समझाया जो परमेश्वर ने किया था, और कैसे परमेश्वर ने अन्यजाति, गैर-यहूदियों के लिए यीशु मसीह के बारे में सुनने, उस पर विश्वास करने और उसका अनुसरण करने का मार्ग खोल दिया। पौलुस और बरनबास सीरिया के अन्ताकिया में चेलों के साथ लंबे समय तक, शायद कई महीनों तक रहे, लेकिन कोई भी समय की सटीक अवधि को नहीं जानता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दिरबे के विश्वासी</w:t>
      </w:r>
    </w:p>
    <w:p>
      <w:pPr>
        <w:pStyle w:val="ListBullet"/>
        <w:spacing w:line="240" w:lineRule="auto"/>
        <w:ind w:left="720"/>
      </w:pPr>
      <w:r>
        <w:rPr>
          <w:lang w:val="hi_IN" w:bidi="hi_IN"/>
        </w:rPr>
      </w:r>
      <w:r>
        <w:rPr>
          <w:lang w:val="hi_IN" w:bidi="hi_IN"/>
        </w:rPr>
        <w:t>इकुनियुम के विश्वासी</w:t>
      </w:r>
    </w:p>
    <w:p>
      <w:pPr>
        <w:pStyle w:val="ListBullet"/>
        <w:spacing w:line="240" w:lineRule="auto"/>
        <w:ind w:left="720"/>
      </w:pPr>
      <w:r>
        <w:rPr>
          <w:lang w:val="hi_IN" w:bidi="hi_IN"/>
        </w:rPr>
      </w:r>
      <w:r>
        <w:rPr>
          <w:lang w:val="hi_IN" w:bidi="hi_IN"/>
        </w:rPr>
        <w:t>पिसिदिया के अन्ताकिया के विश्वासी</w:t>
      </w:r>
    </w:p>
    <w:p>
      <w:pPr>
        <w:pStyle w:val="ListBullet"/>
        <w:spacing w:line="240" w:lineRule="auto"/>
        <w:ind w:left="720"/>
      </w:pPr>
      <w:r>
        <w:rPr>
          <w:lang w:val="hi_IN" w:bidi="hi_IN"/>
        </w:rPr>
      </w:r>
      <w:r>
        <w:rPr>
          <w:lang w:val="hi_IN" w:bidi="hi_IN"/>
        </w:rPr>
        <w:t>अन्ताकिया (सीरिया) के कलीसिया के सदस्य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पौलुस और बरनबास दिरबे में सुसमाचार प्रचार कर रहे हैं। पौलुस और बरनबास के प्रचार के कारण बहुत से लोग चेले या विश्वासी बन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दिरबे के विश्वासियों की भूमिका निभाने वाले कलाकारों से पूछें, "आप कैसा महसूस कर रहे हैं?" आप ऐसी बातें सुन सकते हैं, "हम घबरा रहे हैं क्योंकि सब कुछ नया है," "हम उत्साहित हैं कि परमेश्वर क्या कर रहा है," और "उत्सुक हैं कि आगे क्या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और बरनबास लुस्त्रा वापस यात्रा करते हैं। लुस्त्रा में रहते समय, पौलुस और बरनबास चेलों से मिलते हैं। पौलुस और बरनबास चेलों को विश्वास में जारी रखने के लिए प्रोत्साहित करते हैं। पौलुस और बरनबास समझाते हैं कि परमेश्वर के राज्य का हिस्सा होने के कारण, कलीसिया को कठिनाइयों या सताव से गुजरना होगा। पौलुस, बरनबास और नए विश्वासी प्रार्थना और उपवास करते हैं; वे पुरनियों को नियुक्त करते हैं। फिर पौलुस और बरनाबास ने कलीसिया को प्रभु की देखभाल में सौंप दिया।</w:t>
      </w:r>
    </w:p>
    <w:p>
      <w:pPr/>
      <w:r>
        <w:rPr>
          <w:lang w:val="hi_IN" w:bidi="hi_IN"/>
        </w:rPr>
      </w:r>
      <w:r>
        <w:rPr>
          <w:lang w:val="hi_IN" w:bidi="hi_IN"/>
        </w:rPr>
        <w:t>इसके बाद, पौलुस और बरनबास इकुनियुम की यात्रा करते हैं। इकुनियुम में रहते समय पौलुस और बरनबास चेलों या विश्वासियों से मिलते हैं। पौलुस और बरनबास चेलों को विश्वास में बने रहने के लिए प्रोत्साहित करते हैं। पौलुस और बरनबास समझाते हैं कि परमेश्वर के राज्य का हिस्सा होने के कारण, कलीसिया को कठिनाइयों या सताव से गुजरना होगा। पौलुस, बरनबास और नए विश्वासी प्रार्थना और उपवास करते हैं; वे पुरनियों को नियुक्त करते हैं। फिर पौलुस और बरनाबास ने कलीसिया को प्रभु की देखभाल में सौंप दिया।</w:t>
      </w:r>
    </w:p>
    <w:p>
      <w:pPr/>
      <w:r>
        <w:rPr>
          <w:lang w:val="hi_IN" w:bidi="hi_IN"/>
        </w:rPr>
      </w:r>
      <w:r>
        <w:rPr>
          <w:lang w:val="hi_IN" w:bidi="hi_IN"/>
        </w:rPr>
        <w:t>फिर पौलुस और बरनबास पिसिदिया के अन्ताकिया की यात्रा करते हैं। अन्ताकिया में रहते समय पौलुस और बरनबास चेलों से मिलते हैं। पौलुस और बरनबास चेलों को विश्वास में बने रहने के लिए प्रोत्साहित करते हैं। पौलुस और बरनबास समझाते हैं कि परमेश्वर के राज्य का हिस्सा होने के कारण, कलीसिया को कठिनाइयों या सताव से गुजरना होगा। पौलुस, बरनबास और नए विश्वासी प्रार्थना और उपवास करते हैं; वे पुरनियों को नियुक्त करते हैं। फिर पौलुस और बरनाबास ने कलीसिया को प्रभु की देखभाल में सौंप दिया।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लुस्त्रा, इकुनियुम और अन्ताकिया के विश्वासियों की भूमिका निभाने वाले कलाकारों से पूछें, "आप कैसा महसूस कर रहे हैं?" आप ऐसी बातें सुन सकते हैं, "हम सताव से डरते हैं," "पौलुस और बरनबास को फिर से देखकर खुश हैं," और "प्रार्थना और उपवास से विनम्र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पौलुस और बरनबास पिसिदिया और पंफुलिया के क्षेत्रों से होकर यात्रा करते हैं और पिरगा शहर आते हैं। पौलुस और बरनबास पिरगा में प्रचार करते हैं, और फिर अत्तलिया गए। अत्तलिया से, पौलुस और बरनबास अन्ताकिया (सीरिया) जाते हैं।</w:t>
      </w:r>
    </w:p>
    <w:p>
      <w:pPr/>
      <w:r>
        <w:rPr>
          <w:lang w:val="hi_IN" w:bidi="hi_IN"/>
        </w:rPr>
      </w:r>
      <w:r>
        <w:rPr>
          <w:lang w:val="hi_IN" w:bidi="hi_IN"/>
        </w:rPr>
        <w:t>पौलुस और बरनबास अन्ताकिया (सीरिया) पहुँचते हैं। पौलुस और बरनबास को एक साथ कलीसिया को इकट्ठा करते हैं, और वर्णन करते हैं कि परमेश्वर पौलुस और बरनबास के द्वारा क्या कर रहा है। पौलुस और बरनबास समझाते हैं कि परमेश्वर ने अन्यजाति (गैर-यहूदियों) के लिए विश्वासी बनने का मार्ग बनाया। फिर पौलुस और बरनबास लंबे समय तक कलीसिया के साथ रहते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अन्ताकिया की कलीसिया की भूमिका निभाने वाले कलाकारों से पूछें, "आप कैसा महसूस कर रहे हैं?" आप ऐसी बातें सुन सकते हैं, "सोच रहे हैं कि अन्यजाति विश्वासियों का क्या अर्थ है," या "पौलुस और बरनबास को फिर से देखकर खुश हूँ," या "खुश हैं कि पौलुस और बरनाबास कुछ समय के लिए रुके हुए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दिरबे में रहते समय, पौलुस और बरनबास ने सुसमाचार प्रचार किया, और बहुत से लोग </w:t>
      </w:r>
      <w:r>
        <w:rPr>
          <w:b/>
          <w:lang w:val="hi_IN" w:bidi="hi_IN"/>
        </w:rPr>
        <w:t>चेले</w:t>
      </w:r>
      <w:r>
        <w:rPr>
          <w:lang w:val="hi_IN" w:bidi="hi_IN"/>
        </w:rPr>
        <w:t xml:space="preserve"> बन गए।</w:t>
      </w:r>
    </w:p>
    <w:p>
      <w:pPr/>
      <w:r>
        <w:rPr>
          <w:lang w:val="hi_IN" w:bidi="hi_IN"/>
        </w:rPr>
      </w:r>
      <w:r>
        <w:rPr>
          <w:lang w:val="hi_IN" w:bidi="hi_IN"/>
        </w:rPr>
        <w:t xml:space="preserve">फिर पौलुस और बरनबास लुस्त्रा, इकुनियुम और पिसिदिया के अन्ताकिया लौट आए। हर </w:t>
      </w:r>
      <w:r>
        <w:rPr>
          <w:b/>
          <w:lang w:val="hi_IN" w:bidi="hi_IN"/>
        </w:rPr>
        <w:t>कलीसिया</w:t>
      </w:r>
      <w:r>
        <w:rPr>
          <w:lang w:val="hi_IN" w:bidi="hi_IN"/>
        </w:rPr>
        <w:t xml:space="preserve"> में, पौलुस और बरनबास ने लोगों को </w:t>
      </w:r>
      <w:r>
        <w:rPr>
          <w:b/>
          <w:lang w:val="hi_IN" w:bidi="hi_IN"/>
        </w:rPr>
        <w:t>विश्वास</w:t>
      </w:r>
      <w:r>
        <w:rPr>
          <w:lang w:val="hi_IN" w:bidi="hi_IN"/>
        </w:rPr>
        <w:t xml:space="preserve"> में मजबूत रहने के लिए प्रोत्साहित किया। पौलुस और बरनबास ने समझाया कि </w:t>
      </w:r>
      <w:r>
        <w:rPr>
          <w:b/>
          <w:lang w:val="hi_IN" w:bidi="hi_IN"/>
        </w:rPr>
        <w:t>परमेश्वर के राज्य</w:t>
      </w:r>
      <w:r>
        <w:rPr>
          <w:lang w:val="hi_IN" w:bidi="hi_IN"/>
        </w:rPr>
        <w:t xml:space="preserve"> में प्रवेश करने के लिए विश्वासियों को इस जीवन में कठिनाइयों का सामना करना पड़ेगा।</w:t>
      </w:r>
    </w:p>
    <w:p>
      <w:pPr/>
      <w:r>
        <w:rPr>
          <w:lang w:val="hi_IN" w:bidi="hi_IN"/>
        </w:rPr>
      </w:r>
      <w:r>
        <w:rPr>
          <w:b/>
          <w:lang w:val="hi_IN" w:bidi="hi_IN"/>
        </w:rPr>
        <w:t>चेलों</w:t>
      </w:r>
      <w:r>
        <w:rPr>
          <w:lang w:val="hi_IN" w:bidi="hi_IN"/>
        </w:rPr>
        <w:t xml:space="preserve"> के लिए उसी शब्द का उपयोग करें जिसका उपयोग आप पूरी कहानियों में कर रहे हैं। चेला वह व्यक्ति होता है जो एक विशेष धार्मिक शिक्षक का अनुसरण करता है और उससे सीखता है। यहाँ यह यीशु मसीह का अनुयायी है, न कि एक प्रेरित है। </w:t>
      </w:r>
      <w:r>
        <w:rPr>
          <w:lang w:val="hi_IN" w:bidi="hi_IN"/>
        </w:rPr>
        <w:t>चेले</w:t>
      </w:r>
      <w:r>
        <w:rPr>
          <w:lang w:val="hi_IN" w:bidi="hi_IN"/>
        </w:rPr>
        <w:t xml:space="preserve"> मुख्य शब्दावली में है।</w:t>
      </w:r>
    </w:p>
    <w:p>
      <w:pPr/>
      <w:r>
        <w:rPr>
          <w:lang w:val="hi_IN" w:bidi="hi_IN"/>
        </w:rPr>
      </w:r>
      <w:r>
        <w:rPr>
          <w:b/>
          <w:lang w:val="hi_IN" w:bidi="hi_IN"/>
        </w:rPr>
        <w:t>कलीसिया</w:t>
      </w:r>
      <w:r>
        <w:rPr>
          <w:lang w:val="hi_IN" w:bidi="hi_IN"/>
        </w:rPr>
        <w:t xml:space="preserve"> के लिए उसी शब्द का उपयोग करें जिसका उपयोग आप पूरी कहानियों में कर रहे हैं। कलीसिया यीशु के विश्वासियों का एक समूह है जो उसी समुदाय का हिस्सा है। </w:t>
      </w:r>
      <w:r>
        <w:rPr>
          <w:b/>
          <w:lang w:val="hi_IN" w:bidi="hi_IN"/>
        </w:rPr>
        <w:t>कलीसिया</w:t>
      </w:r>
      <w:r>
        <w:rPr>
          <w:lang w:val="hi_IN" w:bidi="hi_IN"/>
        </w:rPr>
        <w:t xml:space="preserve"> मुख्य शब्दावली में है।</w:t>
      </w:r>
    </w:p>
    <w:p>
      <w:pPr/>
      <w:r>
        <w:rPr>
          <w:lang w:val="hi_IN" w:bidi="hi_IN"/>
        </w:rPr>
      </w:r>
      <w:r>
        <w:rPr>
          <w:b/>
          <w:lang w:val="hi_IN" w:bidi="hi_IN"/>
        </w:rPr>
        <w:t>विश्वास</w:t>
      </w:r>
      <w:r>
        <w:rPr>
          <w:lang w:val="hi_IN" w:bidi="hi_IN"/>
        </w:rPr>
        <w:t xml:space="preserve"> के लिए उसी शब्द का उपयोग करें जिसका उपयोग आप पूरी कहानियों में कर रहे हैं। विश्वास भरोसा या आत्मविश्वास है। इस मामले में, विश्वास यीशु मसीह पर भरोसा है। </w:t>
      </w:r>
      <w:r>
        <w:rPr>
          <w:lang w:val="hi_IN" w:bidi="hi_IN"/>
        </w:rPr>
        <w:t>विश्वास</w:t>
      </w:r>
      <w:r>
        <w:rPr>
          <w:lang w:val="hi_IN" w:bidi="hi_IN"/>
        </w:rPr>
        <w:t xml:space="preserve"> मुख्य शब्दावली में है।</w:t>
      </w:r>
    </w:p>
    <w:p>
      <w:pPr/>
      <w:r>
        <w:rPr>
          <w:lang w:val="hi_IN" w:bidi="hi_IN"/>
        </w:rPr>
      </w:r>
      <w:r>
        <w:rPr>
          <w:b/>
          <w:lang w:val="hi_IN" w:bidi="hi_IN"/>
        </w:rPr>
        <w:t>परमेश्वर के राज्य</w:t>
      </w:r>
      <w:r>
        <w:rPr>
          <w:lang w:val="hi_IN" w:bidi="hi_IN"/>
        </w:rPr>
        <w:t xml:space="preserve"> के लिए उसी शब्द का उपयोग करें जिसका उपयोग आप पूरी कहानियों में कर रहे हैं। परमेश्वर का राज्य किसी भौतिक स्थान के बारे में नहीं है, बल्कि यह इस बात के बारे में है कि परमेश्वर अपने लोगों के हृदयों में शासन करता है। अब परमेश्वर का राज्य उसके लोगों या कलीसिया में है। परमेश्वर का राज्य उन लोगों के बारे में है जो अपने मन में यीशु को अपने राजा मानते हैं। </w:t>
      </w:r>
      <w:r>
        <w:rPr>
          <w:lang w:val="hi_IN" w:bidi="hi_IN"/>
        </w:rPr>
        <w:t>परमेश्वर का राज्य</w:t>
      </w:r>
      <w:r>
        <w:rPr>
          <w:lang w:val="hi_IN" w:bidi="hi_IN"/>
        </w:rPr>
        <w:t xml:space="preserve"> मुख्य शब्दावली में है। </w:t>
      </w:r>
    </w:p>
    <w:p>
      <w:pPr/>
      <w:r>
        <w:rPr>
          <w:lang w:val="hi_IN" w:bidi="hi_IN"/>
        </w:rPr>
      </w:r>
      <w:r>
        <w:rPr>
          <w:lang w:val="hi_IN" w:bidi="hi_IN"/>
        </w:rPr>
        <w:t xml:space="preserve">पौलुस, बरनबास और कलीसियाओं के सदस्यों ने </w:t>
      </w:r>
      <w:r>
        <w:rPr>
          <w:b/>
          <w:lang w:val="hi_IN" w:bidi="hi_IN"/>
        </w:rPr>
        <w:t>प्रार्थना</w:t>
      </w:r>
      <w:r>
        <w:rPr>
          <w:lang w:val="hi_IN" w:bidi="hi_IN"/>
        </w:rPr>
        <w:t xml:space="preserve"> और </w:t>
      </w:r>
      <w:r>
        <w:rPr>
          <w:b/>
          <w:lang w:val="hi_IN" w:bidi="hi_IN"/>
        </w:rPr>
        <w:t>उपवास</w:t>
      </w:r>
      <w:r>
        <w:rPr>
          <w:lang w:val="hi_IN" w:bidi="hi_IN"/>
        </w:rPr>
        <w:t xml:space="preserve"> किया और कलीसियाओं के लिए </w:t>
      </w:r>
      <w:r>
        <w:rPr>
          <w:b/>
          <w:lang w:val="hi_IN" w:bidi="hi_IN"/>
        </w:rPr>
        <w:t>पुरनियों</w:t>
      </w:r>
      <w:r>
        <w:rPr>
          <w:lang w:val="hi_IN" w:bidi="hi_IN"/>
        </w:rPr>
        <w:t xml:space="preserve"> की </w:t>
      </w:r>
      <w:r>
        <w:rPr>
          <w:b/>
          <w:lang w:val="hi_IN" w:bidi="hi_IN"/>
        </w:rPr>
        <w:t>नियुक्ति</w:t>
      </w:r>
      <w:r>
        <w:rPr>
          <w:lang w:val="hi_IN" w:bidi="hi_IN"/>
        </w:rPr>
        <w:t xml:space="preserve"> की।</w:t>
      </w:r>
    </w:p>
    <w:p>
      <w:pPr/>
      <w:r>
        <w:rPr>
          <w:lang w:val="hi_IN" w:bidi="hi_IN"/>
        </w:rPr>
      </w:r>
      <w:r>
        <w:rPr>
          <w:b/>
          <w:lang w:val="hi_IN" w:bidi="hi_IN"/>
        </w:rPr>
        <w:t>प्रार्थना</w:t>
      </w:r>
      <w:r>
        <w:rPr>
          <w:lang w:val="hi_IN" w:bidi="hi_IN"/>
        </w:rPr>
        <w:t xml:space="preserve"> के लिए उसी शब्द का उपयोग करें जिसका उपयोग आप पूरी कहानियों में कर रहे हैं। प्रार्थना का अर्थ है परमेश्वर से संवाद करना। </w:t>
      </w:r>
      <w:r>
        <w:rPr>
          <w:b/>
          <w:lang w:val="hi_IN" w:bidi="hi_IN"/>
        </w:rPr>
        <w:t>प्रार्थना</w:t>
      </w:r>
      <w:r>
        <w:rPr>
          <w:lang w:val="hi_IN" w:bidi="hi_IN"/>
        </w:rPr>
        <w:t xml:space="preserve"> शब्द मुख्य शब्दावली में है।</w:t>
      </w:r>
    </w:p>
    <w:p>
      <w:pPr/>
      <w:r>
        <w:rPr>
          <w:lang w:val="hi_IN" w:bidi="hi_IN"/>
        </w:rPr>
      </w:r>
      <w:r>
        <w:rPr>
          <w:b/>
          <w:lang w:val="hi_IN" w:bidi="hi_IN"/>
        </w:rPr>
        <w:t>उपवास</w:t>
      </w:r>
      <w:r>
        <w:rPr>
          <w:lang w:val="hi_IN" w:bidi="hi_IN"/>
        </w:rPr>
        <w:t xml:space="preserve"> के लिए उसी शब्द का उपयोग करें जिसका उपयोग आप पूरी कहानियों में कर रहे हैं। उपवास का अर्थ है भोजन न करना, ताकि परमेश्वर से सहायता और मार्गदर्शन माँगा जा सके।</w:t>
      </w:r>
      <w:r>
        <w:rPr>
          <w:lang w:val="hi_IN" w:bidi="hi_IN"/>
        </w:rPr>
        <w:t>उपवास</w:t>
      </w:r>
      <w:r>
        <w:rPr>
          <w:lang w:val="hi_IN" w:bidi="hi_IN"/>
        </w:rPr>
        <w:t xml:space="preserve"> मुख्य शब्दावली में है।</w:t>
      </w:r>
    </w:p>
    <w:p>
      <w:pPr/>
      <w:r>
        <w:rPr>
          <w:lang w:val="hi_IN" w:bidi="hi_IN"/>
        </w:rPr>
      </w:r>
      <w:r>
        <w:rPr>
          <w:b/>
          <w:lang w:val="hi_IN" w:bidi="hi_IN"/>
        </w:rPr>
        <w:t>नियुक्त</w:t>
      </w:r>
      <w:r>
        <w:rPr>
          <w:lang w:val="hi_IN" w:bidi="hi_IN"/>
        </w:rPr>
        <w:t xml:space="preserve"> करने का अर्थ है "चुना गया” या “हाथ उठाकर चुना गया"। इस मामले में पौलुस और बरनबास ने पुरनियों की नियुक्ति के तरीके के बारे में कोई निश्चितता नहीं है। यह भी सम्भव है कि पौलुस और बरनबास ने पुरनियों को चुना, क्योंकि कलीसिया बहुत नई थी।</w:t>
      </w:r>
    </w:p>
    <w:p>
      <w:pPr/>
      <w:r>
        <w:rPr>
          <w:lang w:val="hi_IN" w:bidi="hi_IN"/>
        </w:rPr>
      </w:r>
      <w:r>
        <w:rPr>
          <w:b/>
          <w:lang w:val="hi_IN" w:bidi="hi_IN"/>
        </w:rPr>
        <w:t>पुरनियों</w:t>
      </w:r>
      <w:r>
        <w:rPr>
          <w:lang w:val="hi_IN" w:bidi="hi_IN"/>
        </w:rPr>
        <w:t xml:space="preserve"> के लिए उसी शब्द का उपयोग करें जिसका उपयोग आप पूरी कहानियों में कर रहे हैं। पुरनिया समुदाय का एक अगुवा होता है, यहाँ समुदाय एक कलीसिया है। </w:t>
      </w:r>
      <w:r>
        <w:rPr>
          <w:lang w:val="hi_IN" w:bidi="hi_IN"/>
        </w:rPr>
        <w:t>पुरनिए</w:t>
      </w:r>
      <w:r>
        <w:rPr>
          <w:lang w:val="hi_IN" w:bidi="hi_IN"/>
        </w:rPr>
        <w:t xml:space="preserve"> मुख्य शब्दावली में है।</w:t>
      </w:r>
    </w:p>
    <w:p>
      <w:pPr/>
      <w:r>
        <w:rPr>
          <w:lang w:val="hi_IN" w:bidi="hi_IN"/>
        </w:rPr>
      </w:r>
      <w:r>
        <w:rPr>
          <w:lang w:val="hi_IN" w:bidi="hi_IN"/>
        </w:rPr>
        <w:t xml:space="preserve">इसके बाद पौलुस और बरनबास ने पिसिदिया और पंफुलिया के क्षेत्रों से होकर यात्रा की और पिरगा शहर आए। पिरगा में रहते समय, पौलुस और बरनबास ने </w:t>
      </w:r>
      <w:r>
        <w:rPr>
          <w:b/>
          <w:lang w:val="hi_IN" w:bidi="hi_IN"/>
        </w:rPr>
        <w:t>वचन</w:t>
      </w:r>
      <w:r>
        <w:rPr>
          <w:lang w:val="hi_IN" w:bidi="hi_IN"/>
        </w:rPr>
        <w:t xml:space="preserve"> सुनाया। फिर पौलुस और बरनबास अत्तलिया शहर गए, और वहाँ से पौलुस और बरनबास सीरिया के अन्ताकिया वापस गए।</w:t>
      </w:r>
    </w:p>
    <w:p>
      <w:pPr/>
      <w:r>
        <w:rPr>
          <w:lang w:val="hi_IN" w:bidi="hi_IN"/>
        </w:rPr>
      </w:r>
      <w:r>
        <w:rPr>
          <w:b/>
          <w:lang w:val="hi_IN" w:bidi="hi_IN"/>
        </w:rPr>
        <w:t>वचन</w:t>
      </w:r>
      <w:r>
        <w:rPr>
          <w:lang w:val="hi_IN" w:bidi="hi_IN"/>
        </w:rPr>
        <w:t xml:space="preserve"> के लिए उसी शब्द का उपयोग करें जिसका उपयोग आप पूरी कहानियों में कर रहे हैं। यह शब्द यीशु मसीह के सुसमाचार को दर्शाता है। </w:t>
      </w:r>
      <w:r>
        <w:rPr>
          <w:lang w:val="hi_IN" w:bidi="hi_IN"/>
        </w:rPr>
        <w:t>वचन</w:t>
      </w:r>
      <w:r>
        <w:rPr>
          <w:lang w:val="hi_IN" w:bidi="hi_IN"/>
        </w:rPr>
        <w:t xml:space="preserve"> मुख्य शब्दावली में है।</w:t>
      </w:r>
    </w:p>
    <w:p>
      <w:pPr/>
      <w:r>
        <w:rPr>
          <w:lang w:val="hi_IN" w:bidi="hi_IN"/>
        </w:rPr>
      </w:r>
      <w:r>
        <w:rPr>
          <w:lang w:val="hi_IN" w:bidi="hi_IN"/>
        </w:rPr>
        <w:t xml:space="preserve">जब पौलुस और बरनबास सीरिया के अन्ताकिया पहुँचे, जहाँ उन्हें परमेश्वर के </w:t>
      </w:r>
      <w:r>
        <w:rPr>
          <w:b/>
          <w:lang w:val="hi_IN" w:bidi="hi_IN"/>
        </w:rPr>
        <w:t>अनुग्रह</w:t>
      </w:r>
      <w:r>
        <w:rPr>
          <w:lang w:val="hi_IN" w:bidi="hi_IN"/>
        </w:rPr>
        <w:t xml:space="preserve"> के हवाले किया गया था, तब उन्होंने कलीसिया के विश्वासियों को एक साथ इकट्ठा किया।</w:t>
      </w:r>
    </w:p>
    <w:p>
      <w:pPr/>
      <w:r>
        <w:rPr>
          <w:lang w:val="hi_IN" w:bidi="hi_IN"/>
        </w:rPr>
      </w:r>
      <w:r>
        <w:rPr>
          <w:b/>
          <w:lang w:val="hi_IN" w:bidi="hi_IN"/>
        </w:rPr>
        <w:t>अनुग्रह</w:t>
      </w:r>
      <w:r>
        <w:rPr>
          <w:lang w:val="hi_IN" w:bidi="hi_IN"/>
        </w:rPr>
        <w:t xml:space="preserve"> के लिए उसी शब्द का उपयोग करें जिसका उपयोग आप पूरी कहानियों में कर रहे हैं। अनुग्रह का अर्थ है कि परमेश्वर उन लोगों पर कृपा और भलाई दिखाता है जो इसके योग्य नहीं हैं।</w:t>
      </w:r>
      <w:r>
        <w:rPr>
          <w:b/>
          <w:lang w:val="hi_IN" w:bidi="hi_IN"/>
        </w:rPr>
        <w:t>अनुग्रह</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15:1–21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15:1–21 को सुनें और अपने मन में रखें।</w:t>
      </w:r>
    </w:p>
    <w:p>
      <w:pPr/>
      <w:r>
        <w:rPr>
          <w:lang w:val="hi_IN" w:bidi="hi_IN"/>
        </w:rPr>
      </w:r>
      <w:r>
        <w:rPr>
          <w:lang w:val="hi_IN" w:bidi="hi_IN"/>
        </w:rPr>
        <w:t>यदि सम्भव हो, तो प्रेरितों के काम 15:1–21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प्रेरितों के काम 15:1–21 का ऑडियो संस्करण सबसे आसानी से समझ में आने वाले अनुवाद में सुनें। </w:t>
      </w:r>
    </w:p>
    <w:p>
      <w:pPr/>
      <w:r>
        <w:rPr>
          <w:lang w:val="hi_IN" w:bidi="hi_IN"/>
        </w:rPr>
      </w:r>
      <w:r>
        <w:rPr>
          <w:lang w:val="hi_IN" w:bidi="hi_IN"/>
        </w:rPr>
        <w:t>इससे पहले, पौलुस और बरनबास आसिया में थे जहाँ अन्यजाति, गैर-यहूदी यीशु मसीह पर विश्वास के माध्यम से परमेश्वर के पास आ रहे थे। फिर पौलुस और बरनबास सीरिया के एक शहर अन्ताकिया लौट आए, जहाँ पौलुस और बरनबास ने यीशु के बारे में प्रचार करने और सिखाने की अपनी यात्रा शुरू की। पौलुस और बरनबास अन्ताकिया में लंबे समय तक रहे।</w:t>
      </w:r>
    </w:p>
    <w:p>
      <w:pPr/>
      <w:r>
        <w:rPr>
          <w:lang w:val="hi_IN" w:bidi="hi_IN"/>
        </w:rPr>
      </w:r>
      <w:r>
        <w:rPr>
          <w:lang w:val="hi_IN" w:bidi="hi_IN"/>
        </w:rPr>
        <w:t>जब पौलुस और बरनबास अन्ताकिया में हैं, तो कुछ पुरुष यहूदिया से आए। कोई भी नहीं जानता कि यहूदिया के पुरुष सच में विश्वासी थे या शायद झूठे भाई थे जिनका उल्लेख पौलुस ने गलातियों को लिखे पत्र में किया था। यहूदिया वह प्रान्त है जहाँ यरूशलेम स्थित है। क्योंकि यहूदिया अन्ताकिया से अधिक ऊँचाई पर है, इसलिए वे लोग नीचे आए, भले ही अन्ताकिया यरूशलेम से लगभग 550 किलोमीटर के उत्तर में है।</w:t>
      </w:r>
    </w:p>
    <w:p>
      <w:pPr/>
      <w:r>
        <w:rPr>
          <w:lang w:val="hi_IN" w:bidi="hi_IN"/>
        </w:rPr>
      </w:r>
      <w:r>
        <w:rPr>
          <w:lang w:val="hi_IN" w:bidi="hi_IN"/>
        </w:rPr>
        <w:t>यहूदिया के पुरुषों ने भाइयों या विश्वासियों को सिखाना शुरू किया कि उद्धार पाने के लिए, पुरुषों का खतना होना चाहिए, जैसा कि मूसा की व्यवस्था कहती है। इतिहास के इस समय, अधिकांश कलीसिया यहूदियों से बनी थी जिन्होंने मसीहत अपना लिया था। इसलिए, बहुत से मसीही मानते थे कि खतना भी मसीही जीवन का एक हिस्सा है। पौलुस और बरनबास का यहूदिया से आए पुरुषों के साथ तीखा विवाद हुआ, और पौलुस तथा बरनबास ने उन यहूदिया के पुरुषों के साथ गंभीर बहस की। अन्ताकिया की कलीसिया ने पौलुस और बरनबास और कुछ अन्य लोगों, शायद यहूदिया के कुछ पुरुषों को इस मुद्दे के बारे में प्रेरितों से बात करने के लिए यरूशलेम भेजा। यीशु ने प्रेरित को सुसमाचार प्रचार करने के लिए, कलीसिया के संस्थापक बनने, कलीसिया में आत्मिक अधिकार रखने और इस तथ्य के गवाह होने के लिए नियुक्त किया था।</w:t>
      </w:r>
    </w:p>
    <w:p>
      <w:pPr/>
      <w:r>
        <w:rPr>
          <w:lang w:val="hi_IN" w:bidi="hi_IN"/>
        </w:rPr>
      </w:r>
      <w:r>
        <w:rPr>
          <w:lang w:val="hi_IN" w:bidi="hi_IN"/>
        </w:rPr>
        <w:t>पौलुस, बरनबास और अन्य यरूशलेम के रास्ते फिनीके और सामरिया से होकर गए। पौलुस और बरनबास ने फिनीके और सामरिया के विश्वासियों के परिवार को आनन्द दिलाया जब उन्होंने समझाया कि अन्यजाति, गैर-यहूदी, परमेश्वर की ओर मुड़ रहे हैं।</w:t>
      </w:r>
    </w:p>
    <w:p>
      <w:pPr/>
      <w:r>
        <w:rPr>
          <w:lang w:val="hi_IN" w:bidi="hi_IN"/>
        </w:rPr>
      </w:r>
      <w:r>
        <w:rPr>
          <w:lang w:val="hi_IN" w:bidi="hi_IN"/>
        </w:rPr>
        <w:t xml:space="preserve">यहाँ रुकें और समूह के रूप में एक नक्शे पर मार्ग का पता लगाएँ जिसमें </w:t>
      </w:r>
      <w:r>
        <w:rPr>
          <w:lang w:val="hi_IN" w:bidi="hi_IN"/>
        </w:rPr>
        <w:t>पौलुस, बरनबास और अन्य लोगों ने यरूशलेम के रास्ते में अन्ताकिया सीरिया से, फिनीके से होकर और फिर सामरिया से होकर यात्रा की</w:t>
      </w:r>
      <w:r>
        <w:rPr>
          <w:lang w:val="hi_IN" w:bidi="hi_IN"/>
        </w:rPr>
        <w:t>। इस ऑडियो को यहाँ रोकें।</w:t>
      </w:r>
    </w:p>
    <w:p>
      <w:pPr/>
      <w:r>
        <w:rPr>
          <w:lang w:val="hi_IN" w:bidi="hi_IN"/>
        </w:rPr>
      </w:r>
      <w:r>
        <w:rPr>
          <w:lang w:val="hi_IN" w:bidi="hi_IN"/>
        </w:rPr>
        <w:t>जब प्रेरित, पुरनिए और यरूशलेम की कलीसिया के लोगों यरूशलेम आए, तो पौलुस, बरनबास और अन्य लोगों का मेहमानों के रूप में स्वागत किया। पौलुस और बरनबास ने वह सब कुछ घोषित किया जो परमेश्वर ने पौलुस और बरनबास के द्वारा किया था। फिर कुछ विश्वासी जो फरीसियों और यहूदी धार्मिक अगुवों के समूह से थे, खड़े हुए और कहा कि यीशु के किसी भी विश्वासी का खतना करना और मूसा की व्यवस्था का पालन करना आवश्यक है। इस समय तक, अधिकांश मसीही यहूदी थे। फरीसियों का यह समूह संभवतः यीशु मसीह में विश्वास करने वाले लोग थे, जो अपने आप को पुनरुत्थान में विश्वास रखने वाले यहूदी विश्वासियों के रूप में पहचानते थे। परमेश्वर ने यहूदी लोगों के साथ एक वाचा बनाई, जिसमें यह था कि प्रभु परमेश्वर यहूदियों का एकमात्र परमेश्वर होगा और यहूदी लोग उस मूसा की व्यवस्था के द्वारा परमेश्वर की आज्ञा मानेंगे, जो परमेश्वर ने दी थी। व्यवस्था के एक भाग में पुरुषों का खतना करना आवश्यक था जो वाचा की शर्तों के साथ सहमति के बाहरी चिन्ह के रूप में है। इसलिए, फरीसी और बहुत से यहूदी मानते थे कि परमेश्वर को यीशु मसीह के सभी विश्वासियों का खतना करना आवश्यक है।</w:t>
      </w:r>
    </w:p>
    <w:p>
      <w:pPr/>
      <w:r>
        <w:rPr>
          <w:lang w:val="hi_IN" w:bidi="hi_IN"/>
        </w:rPr>
      </w:r>
      <w:r>
        <w:rPr>
          <w:lang w:val="hi_IN" w:bidi="hi_IN"/>
        </w:rPr>
        <w:t>यहाँ रुकें और समूह में इस विषय पर चर्चा करें कि आपकी संस्कृति में लोग अतिथियों का स्वागत किस प्रकार करते हैं, या जब कोई व्यक्ति किसी नए लोगों के समूह में प्रवेश करता है—जैसे नए विश्वासियों का समूह या किसी शिक्षक का आगमन—तो किस प्रकार के रीति-रिवाज़ या समारोह किए जाते हैं। इस ऑडियो को यहाँ रोकें।</w:t>
      </w:r>
    </w:p>
    <w:p>
      <w:pPr/>
      <w:r>
        <w:rPr>
          <w:lang w:val="hi_IN" w:bidi="hi_IN"/>
        </w:rPr>
      </w:r>
      <w:r>
        <w:rPr>
          <w:lang w:val="hi_IN" w:bidi="hi_IN"/>
        </w:rPr>
        <w:t>इसके बाद, प्रेरितों और पुरनियों ने इस मुद्दे पर विचार करने के लिए एक बैठक की। लंबी चर्चा के बाद पतरस खड़ा हुआ और कहा कि परमेश्वर ने यह चुना कि उसके द्वारा अन्यजाति लोग यह सुसमाचार सुनें कि यीशु की मृत्यु और पुनरुत्थान के द्वारा परमेश्वर ने लोगों के उद्धार का मार्ग बनाया है, यदि वे यीशु पर भरोसा करें।</w:t>
      </w:r>
    </w:p>
    <w:p>
      <w:pPr/>
      <w:r>
        <w:rPr>
          <w:lang w:val="hi_IN" w:bidi="hi_IN"/>
        </w:rPr>
      </w:r>
      <w:r>
        <w:rPr>
          <w:lang w:val="hi_IN" w:bidi="hi_IN"/>
        </w:rPr>
        <w:t>पतरस ने उस समय का उल्लेख किया जब परमेश्वर ने उसे सुसमाचार बाँटने के लिए कुरनेलियुस के घर भेजा। कुरनेलियुस एक अन्यजाति था, और जब घर में उपस्थित सभी लोगों ने विश्वास किया, तो अन्यजाति पवित्र आत्मा से भर गए, और उसके बाद पतरस ने अन्यजातियों को बपतिस्मा दिया। पतरस ने समझाया कि परमेश्वर ने यहूदियों के लिए भी ऐसा ही किया। परमेश्वर ने यह दिखाया कि अन्यजातियों और यहूदियों में कोई भेद नहीं है, क्योंकि अन्यजातियों ने भी यीशु पर विश्वास किया और इसलिए परमेश्वर ने अन्यजातियों को भी बचाया और उन्हें शुद्ध, अर्थात परमेश्वर के साथ सही ठहराया। परमेश्वर ने अन्यजाति विश्वासियों से यह अपेक्षा नहीं की कि वे मूसा की व्यवस्था का पूरा बोझ उठाएँ या उसे पूरी तरह मानें। यहूदी अपने पूरे इतिहास में मूसा की व्यवस्था का लगातार पालन नहीं कर पाए थे, भले ही यहूदी परमेश्वर के चुने हुए लोग थे। इसलिए उन्हें परमेश्वर को क्रोधित नहीं करना चाहिए या उसकी परीक्षा नहीं लेनी चाहिए, कि वे दूसरों से वह माँग करें जो परमेश्वर ने स्वयं अन्यजातियों से नहीं माँगा। यहूदी और अन्यजाति दोनों प्रभु यीशु के अनुग्रह, अर्थात उसके अयोग्य होते हुए भी मिले हुए उपकार के द्वारा उद्धार पाते हैं।</w:t>
      </w:r>
    </w:p>
    <w:p>
      <w:pPr/>
      <w:r>
        <w:rPr>
          <w:lang w:val="hi_IN" w:bidi="hi_IN"/>
        </w:rPr>
      </w:r>
      <w:r>
        <w:rPr>
          <w:lang w:val="hi_IN" w:bidi="hi_IN"/>
        </w:rPr>
        <w:t>प्रेरित और पुरनिए बरनबास और पौलुस की बात सुनते हुए चुप रहे, क्योंकि बरनबास और पौलुस ने परमेश्वर के चिन्हों और उन आश्चर्यकर्मों के बारे में बताया, जो परमेश्वर ने उनके द्वारा किए थे, जहाँ अन्यजाति थे। जब पौलुस और बरनाबास बोल चुके, तब याकूब, जो यीशु का सौतेला भाई था और संभवतः प्राचीनों का अगुवा था, उस ने शिमोन को उत्तर दिया, जिसे पतरस भी कहा जाता था। याकूब ने बताया कि किस प्रकार परमेश्वर ने अन्यजातियों पर दृष्टि की, ताकि वे उसके नाम के कहलाएँ, और भविष्यद्वक्ताओं के वचन इससे सहमत हैं। फिर याकूब ने भविष्यद्वक्ता आमोस से उद्धृत किया ताकि यह दिखाया जा सके कि परमेश्वर ने बहुत पहले अन्यजातियों या गैर-यहूदियों को अपने राज्य में शामिल करने की योजना बनाई थी। प्रेरितों के काम की पुस्तक में पहले हम यह सुन चुके हैं कि परमेश्वर ने राजा दाऊद के राज्य को फिर से स्थापित किया है। राजा दाऊद इस्राएल का एक प्रसिद्ध राजा था, लेकिन बाद में दाऊद का राज्य नष्ट हो गया था क्योंकि परमेश्वर के लोगों ने परमेश्वर की आज्ञा नहीं मानी थी। लेकिन परमेश्वर ने दाऊद से वादा किया कि उसके वंशजों में से एक हमेशा परमेश्वर के लोगों पर शासन करेगा। यीशु राजा दाऊद का वंशज था। यीशु के द्वारा, परमेश्वर ने उस राज्य को फिर से बनाया और फिर से स्थापित किया है जो बर्बाद हो गया था। परमेश्वर ने यह भी कहा कि जो सभी लोग उसके नाम के कहलाते हैं, अर्थात जो कोई उसका अनुसरण करता है, वे उसे खोज सकेंगे और उसे पा सकेंगे। परमेश्वर कई वर्षों से इसकी योजना बना रहा है।</w:t>
      </w:r>
    </w:p>
    <w:p>
      <w:pPr/>
      <w:r>
        <w:rPr>
          <w:lang w:val="hi_IN" w:bidi="hi_IN"/>
        </w:rPr>
      </w:r>
      <w:r>
        <w:rPr>
          <w:lang w:val="hi_IN" w:bidi="hi_IN"/>
        </w:rPr>
        <w:t>यहाँ रुकें और समूह में इस प्रश्न पर चर्चा करें: जब आपकी कलीसिया में पवित्रशास्त्र के बारे में एक चर्चा होती है, तो वे इस मुद्दे को कैसे हल करते हैं? इस मुद्दे को हल करने में मदद किसने की—कलीसिया के अंदर के लोग, कलीसिया के बाहर के लोग? अंतिम निर्णय किसने लिया और क्यों? इस ऑडियो को यहाँ रोकें।</w:t>
      </w:r>
    </w:p>
    <w:p>
      <w:pPr/>
      <w:r>
        <w:rPr>
          <w:lang w:val="hi_IN" w:bidi="hi_IN"/>
        </w:rPr>
      </w:r>
      <w:r>
        <w:rPr>
          <w:lang w:val="hi_IN" w:bidi="hi_IN"/>
        </w:rPr>
        <w:t>भविष्यद्वक्ता के लेखों में खतना के बारे में विशेष प्रश्न का उत्तर नहीं दिया गया था; हालाँकि, यह समझाता था कि परमेश्वर यहूदियों और गैर-यहूदी दोनों को स्वीकार करता है। इसलिए याकूब ने कहा कि उसके विचार में प्रेरितों और प्राचीनों को उन अन्यजातियों पर, जो परमेश्वर के पास आते हैं, परमेश्वर की माँग से अधिक कोई अतिरिक्त बोझ नहीं डालना चाहिए। याकूब ने कहा कि वे विश्वासियों को लिखेंगे और उन्हें बताएँगे कि वे मूर्तियों को चढ़ाया हुआ भोजन न खाएँ, व्यभिचार से दूर रहें, गला घोंटे गए पशु का मांस न खाएँ, और न ही लहू खाएँ। कई पीढ़ियों से मूसा की व्यवस्था नगर-नगर में प्रचारित की जाती रही है और हर सब्त को आराधनालयों, अर्थात यहूदियों के उपासना-स्थानों में पढ़ी जाती रही है। याकूब समझाता है कि यहूदी लोगों को लंबे समय से परमेश्वर से ये निर्देश मिले हैं। अन्यजाति मूर्तियों की आराधना करने और यौन पाप करने के लिए जाने जाते थे। इन कार्यों ने उन्हें परमेश्वर से दूर रखा क्योंकि वे पाप थे, और पाप लोगों को परमेश्वर की आराधना करने से रोकता है। गला घाटा हुआ या लहू का खाने के खिलाफ निर्देश मूसा की व्यवस्था से पहले ही थे। इसलिए यह आवश्यक था कि यहूदी विश्वासियों और गैर-यहूदी विश्वासियों के बीच संगति बनी रहे, इसके लिए अन्यजाति विश्वासियों को इन नियमों का पालन करना था।</w:t>
      </w:r>
    </w:p>
    <w:p>
      <w:pPr/>
      <w:r>
        <w:rPr>
          <w:lang w:val="hi_IN" w:bidi="hi_IN"/>
        </w:rPr>
      </w:r>
      <w:r>
        <w:rPr>
          <w:lang w:val="hi_IN" w:bidi="hi_IN"/>
        </w:rPr>
        <w:t>पौलुस, बरनबास, प्रेरितों और पुरनियों के बीच यह बैठक कलीसिया के विकास में एक बहुत महत्वपूर्ण बैठक थी। इस बैठक में कलीसिया ने यह निर्णय लिया कि यहूदी लोगों के बाहर के अन्य समूहों के लोगों को कलीसिया में किस प्रकार शामिल किया जाए। जब नए-नए समूह यीशु पर विश्वास करने लगे, तब कलीसिया को यह तय करना पड़ा कि नए विश्वासियों से ठीक-ठीक क्या अपेक्षा की जाए, और यहूदी तथा गैर-यहूदी विश्वासी कलीसिया में मिलकर कैसे आराधना करें और एक साथ समुदाय के रूप में कैसे रहें।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प्रेरितों के काम 15:1–21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6 दृश्य हैं।</w:t>
      </w:r>
    </w:p>
    <w:p>
      <w:pPr/>
      <w:r>
        <w:rPr>
          <w:lang w:val="hi_IN" w:bidi="hi_IN"/>
        </w:rPr>
      </w:r>
      <w:r>
        <w:rPr>
          <w:b/>
          <w:lang w:val="hi_IN" w:bidi="hi_IN"/>
        </w:rPr>
        <w:t>पहले दृश्य में:</w:t>
      </w:r>
      <w:r>
        <w:rPr>
          <w:lang w:val="hi_IN" w:bidi="hi_IN"/>
        </w:rPr>
        <w:t xml:space="preserve"> यहूदिया के पुरुष अन्ताकिया में सिखा रहे हैं कि उद्धार पाने के लिए पुरुषों का खतना होना चाहिए। पौलुस और बरनबास यहूदिया के पुरुषों के साथ इस मुद्दे पर चर्चा करते हैं। अन्ताकिया की कलीसिया पौलुस, बरनबास और दूसरों को यरूशलेम भेजती है।</w:t>
      </w:r>
    </w:p>
    <w:p>
      <w:pPr/>
      <w:r>
        <w:rPr>
          <w:lang w:val="hi_IN" w:bidi="hi_IN"/>
        </w:rPr>
      </w:r>
      <w:r>
        <w:rPr>
          <w:b/>
          <w:lang w:val="hi_IN" w:bidi="hi_IN"/>
        </w:rPr>
        <w:t>दूसरे दृश्य में:</w:t>
      </w:r>
      <w:r>
        <w:rPr>
          <w:lang w:val="hi_IN" w:bidi="hi_IN"/>
        </w:rPr>
        <w:t xml:space="preserve"> पौलुस, बरनबास और अन्य फिनीके में हैं। पौलुस और बरनबास फिनीके के विश्वासियों से बात करते हैं।</w:t>
      </w:r>
    </w:p>
    <w:p>
      <w:pPr/>
      <w:r>
        <w:rPr>
          <w:lang w:val="hi_IN" w:bidi="hi_IN"/>
        </w:rPr>
      </w:r>
      <w:r>
        <w:rPr>
          <w:b/>
          <w:lang w:val="hi_IN" w:bidi="hi_IN"/>
        </w:rPr>
        <w:t>तीसरे दृश्य में:</w:t>
      </w:r>
      <w:r>
        <w:rPr>
          <w:lang w:val="hi_IN" w:bidi="hi_IN"/>
        </w:rPr>
        <w:t xml:space="preserve"> पौलुस, बरनबास और अन्य सामरिया में हैं। पौलुस और बरनबास सामरिया के विश्वासियों से बात करते हैं।</w:t>
      </w:r>
    </w:p>
    <w:p>
      <w:pPr/>
      <w:r>
        <w:rPr>
          <w:lang w:val="hi_IN" w:bidi="hi_IN"/>
        </w:rPr>
      </w:r>
      <w:r>
        <w:rPr>
          <w:b/>
          <w:lang w:val="hi_IN" w:bidi="hi_IN"/>
        </w:rPr>
        <w:t>चौथे दृश्य में:</w:t>
      </w:r>
      <w:r>
        <w:rPr>
          <w:lang w:val="hi_IN" w:bidi="hi_IN"/>
        </w:rPr>
        <w:t xml:space="preserve"> पौलुस, बरनबास और अन्य यरूशलेम में हैं, और प्रेरित, पुरनियों और यरूशलेम की कलीसिया से मिलते हैं। फरीसियों का एक समूह पौलुस और बरनबास का सामना करता है।</w:t>
      </w:r>
    </w:p>
    <w:p>
      <w:pPr/>
      <w:r>
        <w:rPr>
          <w:lang w:val="hi_IN" w:bidi="hi_IN"/>
        </w:rPr>
      </w:r>
      <w:r>
        <w:rPr>
          <w:b/>
          <w:lang w:val="hi_IN" w:bidi="hi_IN"/>
        </w:rPr>
        <w:t>पाँचवें दृश्य में:</w:t>
      </w:r>
      <w:r>
        <w:rPr>
          <w:lang w:val="hi_IN" w:bidi="hi_IN"/>
        </w:rPr>
        <w:t xml:space="preserve"> प्रेरित और पुरनिए इस मुद्दे पर चर्चा करते हैं। पतरस पौलुस और बरनबास के समर्थन में समूह से बात करता है।</w:t>
      </w:r>
    </w:p>
    <w:p>
      <w:pPr/>
      <w:r>
        <w:rPr>
          <w:lang w:val="hi_IN" w:bidi="hi_IN"/>
        </w:rPr>
      </w:r>
      <w:r>
        <w:rPr>
          <w:b/>
          <w:lang w:val="hi_IN" w:bidi="hi_IN"/>
        </w:rPr>
        <w:t>छठे दृश्य में:</w:t>
      </w:r>
      <w:r>
        <w:rPr>
          <w:lang w:val="hi_IN" w:bidi="hi_IN"/>
        </w:rPr>
        <w:t xml:space="preserve"> पौलुस और बरनबास ने प्रेरितों और प्राचीनों को बताया कि परमेश्वर ने अन्यजातियों, अर्थात गैर-यहूदियों के बीच क्या-क्या काम किए थे। याकूब खड़ा होता है और इस मामले पर अपनी राय देता है। प्रेरित, पुरनिए और यरूशलेम की कलीसिया याकूब से सहमत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यहूदिया के पुरुष</w:t>
      </w:r>
    </w:p>
    <w:p>
      <w:pPr>
        <w:pStyle w:val="ListBullet"/>
        <w:spacing w:line="240" w:lineRule="auto"/>
        <w:ind w:left="720"/>
      </w:pPr>
      <w:r>
        <w:rPr>
          <w:lang w:val="hi_IN" w:bidi="hi_IN"/>
        </w:rPr>
      </w:r>
      <w:r>
        <w:rPr>
          <w:lang w:val="hi_IN" w:bidi="hi_IN"/>
        </w:rPr>
        <w:t>अन्ताकिया की कलीसिया</w:t>
      </w:r>
    </w:p>
    <w:p>
      <w:pPr>
        <w:pStyle w:val="ListBullet"/>
        <w:spacing w:line="240" w:lineRule="auto"/>
        <w:ind w:left="720"/>
      </w:pPr>
      <w:r>
        <w:rPr>
          <w:lang w:val="hi_IN" w:bidi="hi_IN"/>
        </w:rPr>
      </w:r>
      <w:r>
        <w:rPr>
          <w:lang w:val="hi_IN" w:bidi="hi_IN"/>
        </w:rPr>
        <w:t>अन्य जो पौलुस और बरनबास के साथ यरूशलेम गए, संभवतः यहूदिया के पुरुष हो सकते हैं</w:t>
      </w:r>
    </w:p>
    <w:p>
      <w:pPr>
        <w:pStyle w:val="ListBullet"/>
        <w:spacing w:line="240" w:lineRule="auto"/>
        <w:ind w:left="720"/>
      </w:pPr>
      <w:r>
        <w:rPr>
          <w:lang w:val="hi_IN" w:bidi="hi_IN"/>
        </w:rPr>
      </w:r>
      <w:r>
        <w:rPr>
          <w:lang w:val="hi_IN" w:bidi="hi_IN"/>
        </w:rPr>
        <w:t>फिनीके के विश्वासी</w:t>
      </w:r>
    </w:p>
    <w:p>
      <w:pPr>
        <w:pStyle w:val="ListBullet"/>
        <w:spacing w:line="240" w:lineRule="auto"/>
        <w:ind w:left="720"/>
      </w:pPr>
      <w:r>
        <w:rPr>
          <w:lang w:val="hi_IN" w:bidi="hi_IN"/>
        </w:rPr>
      </w:r>
      <w:r>
        <w:rPr>
          <w:lang w:val="hi_IN" w:bidi="hi_IN"/>
        </w:rPr>
        <w:t>सामरिया के विश्वासी</w:t>
      </w:r>
    </w:p>
    <w:p>
      <w:pPr>
        <w:pStyle w:val="ListBullet"/>
        <w:spacing w:line="240" w:lineRule="auto"/>
        <w:ind w:left="720"/>
      </w:pPr>
      <w:r>
        <w:rPr>
          <w:lang w:val="hi_IN" w:bidi="hi_IN"/>
        </w:rPr>
      </w:r>
      <w:r>
        <w:rPr>
          <w:lang w:val="hi_IN" w:bidi="hi_IN"/>
        </w:rPr>
        <w:t>यरूशलेम की कलीसिया में फरीसियों का समूह</w:t>
      </w:r>
    </w:p>
    <w:p>
      <w:pPr>
        <w:pStyle w:val="ListBullet"/>
        <w:spacing w:line="240" w:lineRule="auto"/>
        <w:ind w:left="720"/>
      </w:pPr>
      <w:r>
        <w:rPr>
          <w:lang w:val="hi_IN" w:bidi="hi_IN"/>
        </w:rPr>
      </w:r>
      <w:r>
        <w:rPr>
          <w:lang w:val="hi_IN" w:bidi="hi_IN"/>
        </w:rPr>
        <w:t>प्रेरित और पुरनिए</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यरूशलेम की कलीसिया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पुरुष यहूदिया से अन्ताकिया में उतरे ताकि अन्ताकिया के विश्वासियों को सिखा सकें कि उद्धार पाने के लिए उनका खतना होना चाहिए। पौलुस और बरनबास का यहूदिया के पुरुषों के साथ तीखा विवाद हुआ। इसलिए, अन्ताकिया की कलीसिया ने पौलुस और बरनबास को दूसरों के साथ यरूशलेम भेजा, ताकि प्रेरितों और पुरनियों से इस मुद्दे के बारे में पूछा जा सके। अन्य शायद वे पुरुष थे जो यहूदिया से आए थे, कोई भी निश्चित रूप से नहीं जानता है।</w:t>
      </w:r>
    </w:p>
    <w:p>
      <w:pPr/>
      <w:r>
        <w:rPr>
          <w:lang w:val="hi_IN" w:bidi="hi_IN"/>
        </w:rPr>
      </w:r>
      <w:r>
        <w:rPr>
          <w:lang w:val="hi_IN" w:bidi="hi_IN"/>
        </w:rPr>
        <w:t>अपनी भाषा में चर्चा करें कि जब एक-दूसरे से गंभीर असहमति होती है तो आप दूसरों से कैसे बात करते हैं। आप एक समझौते पर कैसे आते हैं? इस ऑडियो को यहाँ रोकें।</w:t>
      </w:r>
    </w:p>
    <w:p>
      <w:pPr/>
      <w:r>
        <w:rPr>
          <w:lang w:val="hi_IN" w:bidi="hi_IN"/>
        </w:rPr>
      </w:r>
      <w:r>
        <w:rPr>
          <w:lang w:val="hi_IN" w:bidi="hi_IN"/>
        </w:rPr>
        <w:t>दूसरे दृश्य में, पौलुस, बरनबास और अन्य यरूशलेम के रास्ते पर हैं और फिनीके में रुकते हैं। पौलुस और बरनबास फिनीके के विश्वासियों को समझाते हैं कि कैसे अन्यजाति, या गैर-यहूदी, यीशु मसीह पर विश्वास के द्वारा परिवर्तन हुए हैं और परमेश्वर के पास आए हैं। इससे फिनीके के विश्वासियों को खुशी हुई।</w:t>
      </w:r>
    </w:p>
    <w:p>
      <w:pPr/>
      <w:r>
        <w:rPr>
          <w:lang w:val="hi_IN" w:bidi="hi_IN"/>
        </w:rPr>
      </w:r>
      <w:r>
        <w:rPr>
          <w:lang w:val="hi_IN" w:bidi="hi_IN"/>
        </w:rPr>
        <w:t>तीसरे दृश्य में, पौलुस, बरनबास और अन्य यरूशलेम के रास्ते पर हैं, और सामरिया में रुकें। पौलुस और बरनबास सामरिया के विश्वासियों को समझाते हैं कि कैसे अन्यजाति, या गैर-यहूदी, परिवर्तित हुए हैं और यीशु मसीह पर विश्वास के द्वारा परमेश्वर के पास आए हैं। इससे सामरिया के विश्वासियों को खुशी हुई।</w:t>
      </w:r>
    </w:p>
    <w:p>
      <w:pPr/>
      <w:r>
        <w:rPr>
          <w:lang w:val="hi_IN" w:bidi="hi_IN"/>
        </w:rPr>
      </w:r>
      <w:r>
        <w:rPr>
          <w:lang w:val="hi_IN" w:bidi="hi_IN"/>
        </w:rPr>
        <w:t>चौथे दृश्य में, पौलुस, बरनबास और अन्य यरूशलेम पहुँचते हैं। पौलुस, बरनबास और दूसरों का यरूशलेम की कलीसिया के प्रेरित, पुरनिए और विश्वासियों द्वारा स्वागत किया जाता है। पौलुस, बरनबास और अन्य प्रेरित, पुरनियों और यरूशलेम की कलीसिया के विश्वासियों को बताते हैं कि परमेश्वर ने क्या किया था। फिर, फरीसियों का एक समूह, जो विश्वासी थे, खड़ा हुआ और कहा कि पुरुषों के लिए खतना होना और मूसा के द्वारा आई पूरी व्यवस्था का पालन करना आवश्यक है।</w:t>
      </w:r>
    </w:p>
    <w:p>
      <w:pPr/>
      <w:r>
        <w:rPr>
          <w:lang w:val="hi_IN" w:bidi="hi_IN"/>
        </w:rPr>
      </w:r>
      <w:r>
        <w:rPr>
          <w:lang w:val="hi_IN" w:bidi="hi_IN"/>
        </w:rPr>
        <w:t>पाँचवें दृश्य में, प्रेरितों और पुरनिए खतना के मामले पर चर्चा करते हैं। हमें यह नहीं पता कि यह घटना उसके बाद कितने समय में हुई, लेकिन यह संभवतः एक खुली बैठक थी, जिसमें कलीसिया का कोई भी विश्वासी भाग ले सकता था। उन्होंने लंबे समय तक बहस की और फिर भी कोई निर्णय नहीं लिया। अन्त में, पतरस खड़ा हुआ और प्रेरितों और पुरनियों से बात की। पतरस ने कहा कि उसने अन्यजातियों को भी सुसमाचार का संदेश दिया, अर्थात यह शुभ समाचार कि परमेश्वर ने यीशु की मृत्यु और पुनरुत्थान के माध्यम से लोगों को बचाने का मार्ग बनाया है, और अन्यजातियों ने विश्वास किया। परमेश्वर ने अन्यजातियों को पवित्र आत्मा देकर अन्यजातियों को अपनी मंजूरी दिखाई। अन्यजातियों के हृदय शुद्ध हुए, अर्थात वे परमेश्वर के साथ सही ठहराए गए, क्योंकि उन्होंने यीशु में विश्वास किया। इसलिए, अन्यजातियों पर ऐसा अनावश्यक बोझ न डालें जिससे यहूदी भी वह उठाने में सक्षम न हों, और परमेश्वर को क्रोधित न करें। इसका अर्थ है कि कोई भी व्यक्ति मूसा की व्यवस्था को पूरी तरह नहीं निभा सकता। तो जब यहूदी ही मूसा की व्यवस्था पूरी तरह नहीं निभा सकते थे, तो अन्यजातियों से उसे क्यों निभवाया जाए? अन्यजाति उस अनुग्रह के द्वारा उद्धार पाएंगे, या उस कृपा के द्वारा जिसके वे योग्य नहीं थे, जो प्रभु यीशु ने दिया था।</w:t>
      </w:r>
    </w:p>
    <w:p>
      <w:pPr/>
      <w:r>
        <w:rPr>
          <w:lang w:val="hi_IN" w:bidi="hi_IN"/>
        </w:rPr>
      </w:r>
      <w:r>
        <w:rPr>
          <w:lang w:val="hi_IN" w:bidi="hi_IN"/>
        </w:rPr>
        <w:t>उसके बाद, छठे दृश्य में, प्रेरित और प्राचीन शांत हो गए, और उन्होंने पौलुस और बरनाबास की बात सुनी कि परमेश्वर ने उनके माध्यम से अन्यजातियों, अर्थात गैर-यहूदियों के बीच क्या-क्या काम किए। जब पौलुस और बरनबास बोल चुके, तो याकूब खड़ा होता है और इस मामले पर अपनी राय देता है। याकूब संभवतः यरूशलेम में कलीसिया के मान्यता प्राप्त अगुवा था। याकूब पतरस को "शमौन" कहता है, जो पतरस का एक और नाम है। याकूब कहता है कि शमौन ने उन्हें समझाया है कि कैसे परमेश्वर ने अन्यजातियों यानी गैर-यहूदियों को बचाया, ताकि वह गैर-यहूदियों में से भी अपने लिए लोग बनाए। फिर याकूब कहता है कि यहूदी भविष्यद्वक्ताओं के वचन इसके साथ सहमत हैं और उन्होंने जो हुआ उसको पहले ही बता दिया था।</w:t>
      </w:r>
    </w:p>
    <w:p>
      <w:pPr/>
      <w:r>
        <w:rPr>
          <w:lang w:val="hi_IN" w:bidi="hi_IN"/>
        </w:rPr>
      </w:r>
      <w:r>
        <w:rPr>
          <w:lang w:val="hi_IN" w:bidi="hi_IN"/>
        </w:rPr>
        <w:t>यहाँ रुकें और अपनी भाषा में चर्चा करें: आप एक चर्चा में पवित्रशास्त्र को कैसे पेश करेंगे? इस ऑडियो को यहाँ रोकें।</w:t>
      </w:r>
    </w:p>
    <w:p>
      <w:pPr/>
      <w:r>
        <w:rPr>
          <w:lang w:val="hi_IN" w:bidi="hi_IN"/>
        </w:rPr>
      </w:r>
      <w:r>
        <w:rPr>
          <w:lang w:val="hi_IN" w:bidi="hi_IN"/>
        </w:rPr>
        <w:t>परमेश्वर ने अन्यजातियों के प्रति अपनी परवाह दिखाई ताकि वे भी यीशु से संबंधित हो सकें, जैसा कि शास्त्रों के वचनों में कहा गया है। इसलिए याकूब का निर्णय यह था कि उन्हें निम्नलिखित निर्देशों के साथ लिखा जाए: मूर्तियों को चढ़ाया हुआ भोजन या पेय न लें, यौन पापों में लिप्त न हों, और गला घोंटे गए पशु का मांस या लहू न खाएँ।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प्रेरितों के काम 15:1–21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यहूदिया के पुरुष</w:t>
      </w:r>
    </w:p>
    <w:p>
      <w:pPr>
        <w:pStyle w:val="ListBullet"/>
        <w:spacing w:line="240" w:lineRule="auto"/>
        <w:ind w:left="720"/>
      </w:pPr>
      <w:r>
        <w:rPr>
          <w:lang w:val="hi_IN" w:bidi="hi_IN"/>
        </w:rPr>
      </w:r>
      <w:r>
        <w:rPr>
          <w:lang w:val="hi_IN" w:bidi="hi_IN"/>
        </w:rPr>
        <w:t>अन्ताकिया की कलीसिया</w:t>
      </w:r>
    </w:p>
    <w:p>
      <w:pPr>
        <w:pStyle w:val="ListBullet"/>
        <w:spacing w:line="240" w:lineRule="auto"/>
        <w:ind w:left="720"/>
      </w:pPr>
      <w:r>
        <w:rPr>
          <w:lang w:val="hi_IN" w:bidi="hi_IN"/>
        </w:rPr>
      </w:r>
      <w:r>
        <w:rPr>
          <w:lang w:val="hi_IN" w:bidi="hi_IN"/>
        </w:rPr>
        <w:t>अन्य जो पौलुस और बरनबास के साथ यरूशलेम गए, संभवतः यहूदिया के पुरुष हो सकते हैं</w:t>
      </w:r>
    </w:p>
    <w:p>
      <w:pPr>
        <w:pStyle w:val="ListBullet"/>
        <w:spacing w:line="240" w:lineRule="auto"/>
        <w:ind w:left="720"/>
      </w:pPr>
      <w:r>
        <w:rPr>
          <w:lang w:val="hi_IN" w:bidi="hi_IN"/>
        </w:rPr>
      </w:r>
      <w:r>
        <w:rPr>
          <w:lang w:val="hi_IN" w:bidi="hi_IN"/>
        </w:rPr>
        <w:t>फिनीके के विश्वासी</w:t>
      </w:r>
    </w:p>
    <w:p>
      <w:pPr>
        <w:pStyle w:val="ListBullet"/>
        <w:spacing w:line="240" w:lineRule="auto"/>
        <w:ind w:left="720"/>
      </w:pPr>
      <w:r>
        <w:rPr>
          <w:lang w:val="hi_IN" w:bidi="hi_IN"/>
        </w:rPr>
      </w:r>
      <w:r>
        <w:rPr>
          <w:lang w:val="hi_IN" w:bidi="hi_IN"/>
        </w:rPr>
        <w:t>सामरिया के विश्वासी</w:t>
      </w:r>
    </w:p>
    <w:p>
      <w:pPr>
        <w:pStyle w:val="ListBullet"/>
        <w:spacing w:line="240" w:lineRule="auto"/>
        <w:ind w:left="720"/>
      </w:pPr>
      <w:r>
        <w:rPr>
          <w:lang w:val="hi_IN" w:bidi="hi_IN"/>
        </w:rPr>
      </w:r>
      <w:r>
        <w:rPr>
          <w:lang w:val="hi_IN" w:bidi="hi_IN"/>
        </w:rPr>
        <w:t>फरीसियों का समूह</w:t>
      </w:r>
    </w:p>
    <w:p>
      <w:pPr>
        <w:pStyle w:val="ListBullet"/>
        <w:spacing w:line="240" w:lineRule="auto"/>
        <w:ind w:left="720"/>
      </w:pPr>
      <w:r>
        <w:rPr>
          <w:lang w:val="hi_IN" w:bidi="hi_IN"/>
        </w:rPr>
      </w:r>
      <w:r>
        <w:rPr>
          <w:lang w:val="hi_IN" w:bidi="hi_IN"/>
        </w:rPr>
        <w:t>प्रेरित और पुरनिए</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यरूशलेम की कलीसिया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यहूदिया के पुरुष अन्ताकिया की यात्रा करते हैं और अन्ताकिया के विश्वासियों को सिखाते हैं कि उद्धार पाने के लिए, मूसा की व्यवस्था के अनुसार उनका खतना होना चाहिए। इसके बाद, पौलुस और बरनबास खतना के मुद्दे के बारे में यहूदिया के पुरुषों से बहस करते हैं। फिर अन्ताकिया की कलीसिया पौलुस और बरनबास को दूसरों के साथ यरूशलेम भेजती है, जो संभवतः यहूदिया के पुरुष हो सकते हैं, ताकि प्रेरितों और पुरनियों के निर्णय से मामले को सुलझा लिया जा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पुरुषों की भूमिका निभाने वाले कलाकारों से पूछें, "आप कैसा महसूस कर रहे हैं?" आप ऐसी बातें सुन सकते हैं, "जाकर यह साबित करने के लिए तैयार हैं कि हम सही हैं," "हमें विश्वास है कि हम विश्वास को बनाए रख रहे हैं," और "इस बात से नाराज हैं कि पौलुस और बरनबास ने हमारी शिक्षा के बारे में हमसे बहस की।" [! अभिनय] नाटक जारी रखें।</w:t>
      </w:r>
    </w:p>
    <w:p>
      <w:pPr/>
      <w:r>
        <w:rPr>
          <w:lang w:val="hi_IN" w:bidi="hi_IN"/>
        </w:rPr>
      </w:r>
      <w:r>
        <w:rPr>
          <w:lang w:val="hi_IN" w:bidi="hi_IN"/>
        </w:rPr>
        <w:t>यरूशलेम की यात्रा करते समय, पौलुस, बरनबास और अन्य फिनीके में रुकते हैं। पौलुस और बरनबास फिनीके के विश्वासियों को समझाते हैं कि अन्यजाति यीशु मसीह पर विश्वास के द्वारा परमेश्वर के पास आए हैं। फिनीके के विश्वासी इस समाचार से खुश थे। यरूशलेम की ओर जाते हुए, पौलुस, बरनाबास और अन्य लोग सामरिया में रुके। पौलुस और बरनबास सामरिया के विश्वासियों को समझाते हैं कि अन्यजाति यीशु मसीह पर विश्वास के द्वारा परमेश्वर के पास आए हैं। सामरिया के विश्वासी भी इस समाचार से खुश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फिनीके और सामरिया के विश्वासियों की भूमिका निभाने वाले कलाकारों से पूछें, "आप खबर से क्यों खुश हैं?" आप ऐसी बातें सुन सकते हैं, "परमेश्वर कुछ ऐसा कर रहा है जो हमने कभी उम्मीद नहीं की थी," "कलीसिया बढ़ रही है," और "परमेश्वर का प्रेम उससे बड़ा है।" [! अभिनय] नाटक जारी रखें।</w:t>
      </w:r>
    </w:p>
    <w:p>
      <w:pPr/>
      <w:r>
        <w:rPr>
          <w:lang w:val="hi_IN" w:bidi="hi_IN"/>
        </w:rPr>
      </w:r>
      <w:r>
        <w:rPr>
          <w:lang w:val="hi_IN" w:bidi="hi_IN"/>
        </w:rPr>
        <w:t>जब पौलुस, बरनबास और अन्य यरूशलेम पहुँचते हैं, तो प्रेरित, पुरनिए और यरूशलेम की कलीसिया द्वारा उनका स्वागत किया जाता है। पौलुस, बरनाबास और अन्य लोग यरूशलेम के प्रेरितों, प्राचीनों और कलीसिया को वह सब बताते हैं जो परमेश्वर ने किया है। फिर फरीसियों का एक समूह खड़ा हुआ और कहा, "पुरुषों के लिए खतना होना और मूसा के द्वारा आई पूरी व्यवस्था का पालन करना आवश्यक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पुरुषों की भूमिका निभाने वाले कलाकारों से पूछें, "आप कैसा महसूस कर रहे हैं?" आप ऐसी बातें सुन सकते हैं, "केवल हम ही हैं जो इस बात पर विश्वास करते हैं," "यह हमारी बात साबित करता है," और "हमें अपने विश्वास पर गर्व है।" [! अभिनय] नाटक जारी रखें।</w:t>
      </w:r>
    </w:p>
    <w:p>
      <w:pPr/>
      <w:r>
        <w:rPr>
          <w:lang w:val="hi_IN" w:bidi="hi_IN"/>
        </w:rPr>
      </w:r>
      <w:r>
        <w:rPr>
          <w:lang w:val="hi_IN" w:bidi="hi_IN"/>
        </w:rPr>
        <w:t>जब प्रेरितों और पुरनिओं द्वारा लंबे समय तक खतना के मुद्दे पर चर्चा की जाती है, तो पतरस खड़ा होता है और कहता है कि उसने भी अन्यजातियों को सुसमाचार का वचन बताया था और अन्यजातियों ने विश्वास किया। यह साबित हुआ था कि परमेश्वर ने अन्यजातियों को मंजूरी दी थी, क्योंकि परमेश्वर ने अन्यजातियों को पवित्र आत्मा दिया। परमेश्वर ने यीशु पर विश्वास के द्वारा अन्यजातियों को शुद्ध किया। इसलिए, अन्यजातियों पर ऐसे अनावश्यक कार्य न थोपें जिन्हें यहूदी हमेशा पूरा नहीं कर सकते थे, ताकि परमेश्वर को क्रोधित न किया जाए। इसके बजाय, अन्यजाति प्रभु यीशु के अनुग्रह के द्वारा उद्धार पाएंगे। जब पतरस ने बोलना समाप्त किया, तो प्रेरित और पुरनिए शांत हो गए। फिर पौलुस और बरनबास ने समझाया कि परमेश्वर ने पौलुस और बरनबास के द्वारा अन्यजातियों के लिए चिन्ह और चमत्कार किए थे। जब पौलुस और बरनबास बोल चुके, तो याकूब खड़ा होता है और कहता है, परमेश्वर ने दिखाया कि उसे परवाह है कि अन्यजाति परमेश्वर के हैं। यह समझाया गया है, जहाँ भविष्यद्वक्ताओं में कहा गया है, मैं दाऊद के ढेए हुए घर को फिर से बनाऊँगा, और खंडहर को फिर से बनाऊँगा। तब सभी लोग प्रभु को खोज सकते हैं, और वे अन्यजातियाँ जिन्हें मैंने अपने लिए बुलाया है। यह वह है जो प्रभु ने कहा है। इसलिए याकूब का निर्णय यह था कि उन्हें एक पत्र लिखा जाए, जिसमें कहा जाए कि वे मूर्तियों को चढ़ाया हुआ भोजन या पेय न लें, यौन पाप में न लिप्त हों, गला घोंटे गए पशु का मांस न खाएँ और न ही लहू का सेवन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और बरनबास की भूमिका निभाने वाले अभिनेताओं से पूछें, "आप कैसा महसूस कर रहे हैं?" आप ऐसी बातें सुन सकते हैं, “यह देखने के लिए उत्साहित हैं कि आगे क्या होता है,” “हमें सभी को यह बताना चाहिए कि परमेश्वर क्या कर रहा है,” और “खुशी है कि प्रेरित, पुरनिए और यरूशलेम की कलीसिया हमसे सहमत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प्रेरितों के काम 15:1–21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यहूदिया के पुरुष अन्ताकिया के विश्वासियों को सिखाते हैं कि उद्धार पाने के लिए, </w:t>
      </w:r>
      <w:r>
        <w:rPr>
          <w:b/>
          <w:lang w:val="hi_IN" w:bidi="hi_IN"/>
        </w:rPr>
        <w:t>मूसा की व्यवस्था</w:t>
      </w:r>
      <w:r>
        <w:rPr>
          <w:lang w:val="hi_IN" w:bidi="hi_IN"/>
        </w:rPr>
        <w:t xml:space="preserve"> के अनुसार उनका </w:t>
      </w:r>
      <w:r>
        <w:rPr>
          <w:b/>
          <w:lang w:val="hi_IN" w:bidi="hi_IN"/>
        </w:rPr>
        <w:t>खतना</w:t>
      </w:r>
      <w:r>
        <w:rPr>
          <w:lang w:val="hi_IN" w:bidi="hi_IN"/>
        </w:rPr>
        <w:t xml:space="preserve"> होना चाहिए। इसके बाद, पौलुस और बरनबास खतना के मुद्दे के बारे में यहूदिया के पुरुषों से बहस करते हैं। खतना का अर्थ है कि लड़के के लिंग के सिरे से ढीली त्वचा को काटना है। खतना इस बात का चिन्ह था कि यह लड़का परमेश्वर के चुने हुए प्रजा इस्राएल का हिस्सा था और उस पर परमेश्वर की प्रतिज्ञाएँ लागू होती हैं। गैर-यहूदी पुरुषों के लिए यहूदी धर्म में प्रवेश करने के लिए खतना अनिवार्य था। अधिक जानकारी के लिए मुख्य शब्दावली में </w:t>
      </w:r>
      <w:r>
        <w:rPr>
          <w:b/>
          <w:lang w:val="hi_IN" w:bidi="hi_IN"/>
        </w:rPr>
        <w:t>खतना</w:t>
      </w:r>
      <w:r>
        <w:rPr>
          <w:lang w:val="hi_IN" w:bidi="hi_IN"/>
        </w:rPr>
        <w:t xml:space="preserve"> और </w:t>
      </w:r>
      <w:r>
        <w:rPr>
          <w:lang w:val="hi_IN" w:bidi="hi_IN"/>
        </w:rPr>
        <w:t>व्यवस्था</w:t>
      </w:r>
      <w:r>
        <w:rPr>
          <w:lang w:val="hi_IN" w:bidi="hi_IN"/>
        </w:rPr>
        <w:t xml:space="preserve"> को देखें। इन शब्दों का अनुवाद उसी तरह करें जैसे आपने पिछले भागों में किया है।</w:t>
      </w:r>
    </w:p>
    <w:p>
      <w:pPr/>
      <w:r>
        <w:rPr>
          <w:lang w:val="hi_IN" w:bidi="hi_IN"/>
        </w:rPr>
      </w:r>
      <w:r>
        <w:rPr>
          <w:lang w:val="hi_IN" w:bidi="hi_IN"/>
        </w:rPr>
        <w:t xml:space="preserve">यरूशलेम की यात्रा करते समय, पौलुस, बरनबास और अन्य लोग फिनीके और सामरिया में रुकते हैं। पौलुस और बरनबास फिनीके के विश्वासियों को समझाते हैं कि </w:t>
      </w:r>
      <w:r>
        <w:rPr>
          <w:b/>
          <w:lang w:val="hi_IN" w:bidi="hi_IN"/>
        </w:rPr>
        <w:t>अन्यजाति</w:t>
      </w:r>
      <w:r>
        <w:rPr>
          <w:lang w:val="hi_IN" w:bidi="hi_IN"/>
        </w:rPr>
        <w:t xml:space="preserve"> यीशु मसीह पर विश्वास के द्वारा परमेश्वर के पास आए हैं। फिनीके के विश्वासी इस समाचार से खुश थे।</w:t>
      </w:r>
    </w:p>
    <w:p>
      <w:pPr/>
      <w:r>
        <w:rPr>
          <w:lang w:val="hi_IN" w:bidi="hi_IN"/>
        </w:rPr>
      </w:r>
      <w:r>
        <w:rPr>
          <w:lang w:val="hi_IN" w:bidi="hi_IN"/>
        </w:rPr>
        <w:t xml:space="preserve">अधिक जानकारी के लिए मुख्य शब्दावली में </w:t>
      </w:r>
      <w:r>
        <w:rPr>
          <w:lang w:val="hi_IN" w:bidi="hi_IN"/>
        </w:rPr>
        <w:t>अन्यजातियों</w:t>
      </w:r>
      <w:r>
        <w:rPr>
          <w:lang w:val="hi_IN" w:bidi="hi_IN"/>
        </w:rPr>
        <w:t xml:space="preserve"> को देखें। अन्यजातियों का अनुवाद उसी तरह करें जैसे आपने पिछले भागों में किया है।</w:t>
      </w:r>
    </w:p>
    <w:p>
      <w:pPr/>
      <w:r>
        <w:rPr>
          <w:lang w:val="hi_IN" w:bidi="hi_IN"/>
        </w:rPr>
      </w:r>
      <w:r>
        <w:rPr>
          <w:lang w:val="hi_IN" w:bidi="hi_IN"/>
        </w:rPr>
        <w:t xml:space="preserve">जब पौलुस, बरनबास और अन्य यरूशलेम में पहुँचते हैं, तो </w:t>
      </w:r>
      <w:r>
        <w:rPr>
          <w:b/>
          <w:lang w:val="hi_IN" w:bidi="hi_IN"/>
        </w:rPr>
        <w:t>प्रेरित</w:t>
      </w:r>
      <w:r>
        <w:rPr>
          <w:lang w:val="hi_IN" w:bidi="hi_IN"/>
        </w:rPr>
        <w:t xml:space="preserve">, </w:t>
      </w:r>
      <w:r>
        <w:rPr>
          <w:b/>
          <w:lang w:val="hi_IN" w:bidi="hi_IN"/>
        </w:rPr>
        <w:t>पुरनिए</w:t>
      </w:r>
      <w:r>
        <w:rPr>
          <w:lang w:val="hi_IN" w:bidi="hi_IN"/>
        </w:rPr>
        <w:t xml:space="preserve"> और यरूशलेम की </w:t>
      </w:r>
      <w:r>
        <w:rPr>
          <w:b/>
          <w:lang w:val="hi_IN" w:bidi="hi_IN"/>
        </w:rPr>
        <w:t>कलीसिया</w:t>
      </w:r>
      <w:r>
        <w:rPr>
          <w:lang w:val="hi_IN" w:bidi="hi_IN"/>
        </w:rPr>
        <w:t xml:space="preserve"> द्वारा उनका स्वागत किया जाता है। पौलुस, बरनबास और अन्य लोग प्रेरितों, पुरनियों और यरूशलेम की कलीसिया को वह सब कुछ बताते हैं जो परमेश्वर ने किया है। </w:t>
      </w:r>
      <w:r>
        <w:rPr>
          <w:b/>
          <w:lang w:val="hi_IN" w:bidi="hi_IN"/>
        </w:rPr>
        <w:t>फरीसी</w:t>
      </w:r>
      <w:r>
        <w:rPr>
          <w:lang w:val="hi_IN" w:bidi="hi_IN"/>
        </w:rPr>
        <w:t xml:space="preserve"> खड़े होते हैं और कहते हैं कि विश्वासियों के रूप में अन्यजातियों का खतना होना आवश्यक है। अधिक जानकारी के लिए मुख्य शब्दावली में </w:t>
      </w:r>
      <w:r>
        <w:rPr>
          <w:lang w:val="hi_IN" w:bidi="hi_IN"/>
        </w:rPr>
        <w:t>प्रेरित</w:t>
      </w:r>
      <w:r>
        <w:rPr>
          <w:lang w:val="hi_IN" w:bidi="hi_IN"/>
        </w:rPr>
        <w:t xml:space="preserve">, </w:t>
      </w:r>
      <w:r>
        <w:rPr>
          <w:lang w:val="hi_IN" w:bidi="hi_IN"/>
        </w:rPr>
        <w:t>पुरनिओं</w:t>
      </w:r>
      <w:r>
        <w:rPr>
          <w:lang w:val="hi_IN" w:bidi="hi_IN"/>
        </w:rPr>
        <w:t xml:space="preserve">, </w:t>
      </w:r>
      <w:r>
        <w:rPr>
          <w:b/>
          <w:lang w:val="hi_IN" w:bidi="hi_IN"/>
        </w:rPr>
        <w:t>कलीसिया</w:t>
      </w:r>
      <w:r>
        <w:rPr>
          <w:lang w:val="hi_IN" w:bidi="hi_IN"/>
        </w:rPr>
        <w:t xml:space="preserve"> और </w:t>
      </w:r>
      <w:r>
        <w:rPr>
          <w:b/>
          <w:lang w:val="hi_IN" w:bidi="hi_IN"/>
        </w:rPr>
        <w:t>फरीसियों</w:t>
      </w:r>
      <w:r>
        <w:rPr>
          <w:lang w:val="hi_IN" w:bidi="hi_IN"/>
        </w:rPr>
        <w:t xml:space="preserve"> को देखें। इन शब्दों का अनुवाद उसी तरह करें जैसे आपने पिछले भागों में किया है।</w:t>
      </w:r>
    </w:p>
    <w:p>
      <w:pPr/>
      <w:r>
        <w:rPr>
          <w:lang w:val="hi_IN" w:bidi="hi_IN"/>
        </w:rPr>
      </w:r>
      <w:r>
        <w:rPr>
          <w:lang w:val="hi_IN" w:bidi="hi_IN"/>
        </w:rPr>
        <w:t xml:space="preserve">जब प्रेरित और प्राचीन </w:t>
      </w:r>
      <w:r>
        <w:rPr>
          <w:b/>
          <w:lang w:val="hi_IN" w:bidi="hi_IN"/>
        </w:rPr>
        <w:t>खतने</w:t>
      </w:r>
      <w:r>
        <w:rPr>
          <w:lang w:val="hi_IN" w:bidi="hi_IN"/>
        </w:rPr>
        <w:t xml:space="preserve"> के मुद्दे पर बहस कर रहे थे, तब पतरस खड़ा हुआ और कहा कि उसने अन्यजातियों को भी सुसमाचार का संदेश दिया और अन्यजातियों ने विश्वास किया। यह साबित हुआ था कि परमेश्वर ने अन्यजातियों को मंजूरी दी थी, क्योंकि परमेश्वर ने अन्यजातियों को </w:t>
      </w:r>
      <w:r>
        <w:rPr>
          <w:b/>
          <w:lang w:val="hi_IN" w:bidi="hi_IN"/>
        </w:rPr>
        <w:t>पवित्र आत्मा</w:t>
      </w:r>
      <w:r>
        <w:rPr>
          <w:lang w:val="hi_IN" w:bidi="hi_IN"/>
        </w:rPr>
        <w:t xml:space="preserve"> दिया। यीशु पर </w:t>
      </w:r>
      <w:r>
        <w:rPr>
          <w:b/>
          <w:lang w:val="hi_IN" w:bidi="hi_IN"/>
        </w:rPr>
        <w:t>विश्वास</w:t>
      </w:r>
      <w:r>
        <w:rPr>
          <w:lang w:val="hi_IN" w:bidi="hi_IN"/>
        </w:rPr>
        <w:t xml:space="preserve"> के द्वारा अन्यजाति </w:t>
      </w:r>
      <w:r>
        <w:rPr>
          <w:b/>
          <w:lang w:val="hi_IN" w:bidi="hi_IN"/>
        </w:rPr>
        <w:t>शुद्ध</w:t>
      </w:r>
      <w:r>
        <w:rPr>
          <w:lang w:val="hi_IN" w:bidi="hi_IN"/>
        </w:rPr>
        <w:t xml:space="preserve"> किए गए थे। इसलिए, अन्यजातियों पर ऐसा अनावश्यक बोझ न डालें जिसे यहूदी हमेशा पूरा नहीं कर सकते, ताकि परमेश्वर को क्रोधित न किया जाए। बरनबास और पौलुस समझाते हैं कि परमेश्वर ने उनके द्वारा अन्यजातियों के लिए कौन से </w:t>
      </w:r>
      <w:r>
        <w:rPr>
          <w:b/>
          <w:lang w:val="hi_IN" w:bidi="hi_IN"/>
        </w:rPr>
        <w:t>चिन्ह</w:t>
      </w:r>
      <w:r>
        <w:rPr>
          <w:lang w:val="hi_IN" w:bidi="hi_IN"/>
        </w:rPr>
        <w:t xml:space="preserve"> और </w:t>
      </w:r>
      <w:r>
        <w:rPr>
          <w:b/>
          <w:lang w:val="hi_IN" w:bidi="hi_IN"/>
        </w:rPr>
        <w:t>अद्भुत काम</w:t>
      </w:r>
      <w:r>
        <w:rPr>
          <w:lang w:val="hi_IN" w:bidi="hi_IN"/>
        </w:rPr>
        <w:t xml:space="preserve"> किए। अधिक जानकारी के लिए मुख्य शब्दावली में </w:t>
      </w:r>
      <w:r>
        <w:rPr>
          <w:lang w:val="hi_IN" w:bidi="hi_IN"/>
        </w:rPr>
        <w:t>सुसमाचार</w:t>
      </w:r>
      <w:r>
        <w:rPr>
          <w:lang w:val="hi_IN" w:bidi="hi_IN"/>
        </w:rPr>
        <w:t xml:space="preserve">, </w:t>
      </w:r>
      <w:r>
        <w:rPr>
          <w:lang w:val="hi_IN" w:bidi="hi_IN"/>
        </w:rPr>
        <w:t>पवित्र आत्मा</w:t>
      </w:r>
      <w:r>
        <w:rPr>
          <w:lang w:val="hi_IN" w:bidi="hi_IN"/>
        </w:rPr>
        <w:t xml:space="preserve">, </w:t>
      </w:r>
      <w:r>
        <w:rPr>
          <w:lang w:val="hi_IN" w:bidi="hi_IN"/>
        </w:rPr>
        <w:t>शुद्ध</w:t>
      </w:r>
      <w:r>
        <w:rPr>
          <w:lang w:val="hi_IN" w:bidi="hi_IN"/>
        </w:rPr>
        <w:t xml:space="preserve">, </w:t>
      </w:r>
      <w:r>
        <w:rPr>
          <w:lang w:val="hi_IN" w:bidi="hi_IN"/>
        </w:rPr>
        <w:t>विश्वास</w:t>
      </w:r>
      <w:r>
        <w:rPr>
          <w:lang w:val="hi_IN" w:bidi="hi_IN"/>
        </w:rPr>
        <w:t xml:space="preserve"> और </w:t>
      </w:r>
      <w:r>
        <w:rPr>
          <w:lang w:val="hi_IN" w:bidi="hi_IN"/>
        </w:rPr>
        <w:t>चमत्कार, चिन्ह और अद्भुत कामों</w:t>
      </w:r>
      <w:r>
        <w:rPr>
          <w:lang w:val="hi_IN" w:bidi="hi_IN"/>
        </w:rPr>
        <w:t xml:space="preserve"> को देखें। इन शब्दों का अनुवाद उसी तरह करें जैसे आपने पिछले भागों में किया है।</w:t>
      </w:r>
    </w:p>
    <w:p>
      <w:pPr/>
      <w:r>
        <w:rPr>
          <w:lang w:val="hi_IN" w:bidi="hi_IN"/>
        </w:rPr>
      </w:r>
      <w:r>
        <w:rPr>
          <w:lang w:val="hi_IN" w:bidi="hi_IN"/>
        </w:rPr>
        <w:t xml:space="preserve">याकूब खड़ा होता है और कहता है, परमेश्वर ने दिखाया कि उसे परवाह है कि अन्यजाति परमेश्वर के हैं। यह समझाया गया है जहाँ यह कहता है, मैं दाऊद के ढेए हुए घर को फिर से बनाऊँगा, और खंडहर को फिर से बनाऊँगा। तब सभी लोग </w:t>
      </w:r>
      <w:r>
        <w:rPr>
          <w:b/>
          <w:lang w:val="hi_IN" w:bidi="hi_IN"/>
        </w:rPr>
        <w:t>प्रभु</w:t>
      </w:r>
      <w:r>
        <w:rPr>
          <w:lang w:val="hi_IN" w:bidi="hi_IN"/>
        </w:rPr>
        <w:t xml:space="preserve"> को खोज सकते हैं, और वे अन्यजातियाँ जिन्हें मैंने अपने लिए बुलाया है। यह वह है जो प्रभु ने कहा है। इसलिए याकूब का निर्णय यह था कि उन्हें एक पत्र लिखा जाए, जिसमें कहा गया था कि वे </w:t>
      </w:r>
      <w:r>
        <w:rPr>
          <w:b/>
          <w:lang w:val="hi_IN" w:bidi="hi_IN"/>
        </w:rPr>
        <w:t>मूर्तियों</w:t>
      </w:r>
      <w:r>
        <w:rPr>
          <w:lang w:val="hi_IN" w:bidi="hi_IN"/>
        </w:rPr>
        <w:t xml:space="preserve"> को चढ़ाया गया भोजन या पेय न लें, यौन पाप में न लिप्त हों, गला घोंटे गए पशु का मांस न खाएँ और न ही लहू का सेवन करें। मूर्तियाँ मनुष्य के हाथों से बनाई गई प्रतिमाएँ होती हैं, जैसे कोई मूर्ति या किसी देवता का अन्य भौतिक रूप, जिसे एक सच्चे सृजनकर्ता परमेश्वर की बजाय देवता के रूप में पूजा जाता है। अधिक जानकारी के लिए मुख्य शब्दावली में </w:t>
      </w:r>
      <w:r>
        <w:rPr>
          <w:b/>
          <w:lang w:val="hi_IN" w:bidi="hi_IN"/>
        </w:rPr>
        <w:t>मूर्ति</w:t>
      </w:r>
      <w:r>
        <w:rPr>
          <w:lang w:val="hi_IN" w:bidi="hi_IN"/>
        </w:rPr>
        <w:t xml:space="preserve"> और </w:t>
      </w:r>
      <w:r>
        <w:rPr>
          <w:lang w:val="hi_IN" w:bidi="hi_IN"/>
        </w:rPr>
        <w:t>प्रभु</w:t>
      </w:r>
      <w:r>
        <w:rPr>
          <w:lang w:val="hi_IN" w:bidi="hi_IN"/>
        </w:rPr>
        <w:t xml:space="preserve"> को देखें। मूर्ति और प्रभु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15:22–35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15:22–35 को सुनें और अपने मन में रखें।</w:t>
      </w:r>
    </w:p>
    <w:p>
      <w:pPr/>
      <w:r>
        <w:rPr>
          <w:lang w:val="hi_IN" w:bidi="hi_IN"/>
        </w:rPr>
      </w:r>
      <w:r>
        <w:rPr>
          <w:lang w:val="hi_IN" w:bidi="hi_IN"/>
        </w:rPr>
        <w:t>यदि सम्भव हो, तो प्रेरितों के काम 15:22–35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प्रेरितों के काम 15:22–35 का ऑडियो संस्करण सबसे आसानी से समझ में आने वाले अनुवाद में सुनें। </w:t>
      </w:r>
    </w:p>
    <w:p>
      <w:pPr/>
      <w:r>
        <w:rPr>
          <w:lang w:val="hi_IN" w:bidi="hi_IN"/>
        </w:rPr>
      </w:r>
      <w:r>
        <w:rPr>
          <w:lang w:val="hi_IN" w:bidi="hi_IN"/>
        </w:rPr>
        <w:t>पिछले भाग में, पौलुस, बरनबास, प्रेरित और पुरनिए यरूशलेम में एक साथ इकट्ठा हुए ताकि यहूदी कलीसिया में गैर-यहूदी विश्वासियों को स्वीकार करने के लिए शर्तों पर चर्चा की जा सके। इस महत्वपूर्ण बैठक के दौरान, उन्होंने गैर-यहूदी विश्वासियों के लिए एक पत्र लिखा कि क्या खाया जा सकता है और यौन शुद्धता के बारे में क्या पालन करना चाहिए। अब, यरूशलेम कलीसिया अन्ताकिया की गैर-यहूदी कलीसिया को पत्र देने के लिए पौलुस और बरनबास के साथ पुरुषों को भेजती है।</w:t>
      </w:r>
    </w:p>
    <w:p>
      <w:pPr/>
      <w:r>
        <w:rPr>
          <w:lang w:val="hi_IN" w:bidi="hi_IN"/>
        </w:rPr>
      </w:r>
      <w:r>
        <w:rPr>
          <w:lang w:val="hi_IN" w:bidi="hi_IN"/>
        </w:rPr>
        <w:t xml:space="preserve">यहाँ रुकें और एक नक्शे को देखें जो दिखाता है कि समूह के रूप में </w:t>
      </w:r>
      <w:r>
        <w:rPr>
          <w:lang w:val="hi_IN" w:bidi="hi_IN"/>
        </w:rPr>
        <w:t>यरूशलेम के संबंध में सीरिया के प्रान्त में अन्ताकिया कहाँ स्थित है</w:t>
      </w:r>
      <w:r>
        <w:rPr>
          <w:lang w:val="hi_IN" w:bidi="hi_IN"/>
        </w:rPr>
        <w:t>। इस ऑडियो को यहाँ रोकें।</w:t>
      </w:r>
    </w:p>
    <w:p>
      <w:pPr/>
      <w:r>
        <w:rPr>
          <w:lang w:val="hi_IN" w:bidi="hi_IN"/>
        </w:rPr>
      </w:r>
      <w:r>
        <w:rPr>
          <w:lang w:val="hi_IN" w:bidi="hi_IN"/>
        </w:rPr>
        <w:t>प्रेरित और पुरनिए यरूशलेम में पौलुस और बरनबास से मिल रहे हैं। वे यहूदी और अन्यजाति, या गैर-यहूदी, विश्वासियों के लिए एक-दूसरे के साथ संगति करने का तरीका खोजने की कोशिश कर रहे हैं। शर्तों पर सहमत होने और एक पत्र में उन्हें लिखने के बाद, समूह पौलुस और बरनबास के साथ यरूशलेम की कलीसिया से दो पुरुषों को अन्ताकिया भेजने का फैसला करता है। लूका ने इन दो पुरुषों, यहूदा बरनबास और सिलास, का वर्णन भाइयों या कलीसिया में अगुवों के रूप में किया है। हालाँकि यहूदा के बारे में बहुत कम जानकारी है, फिर भी पौलुस सीलास का उल्लेख कई बार करता है, क्योंकि सीलास भविष्य के मिशनरी यात्राओं पर पौलुस के साथ जाएगा। यरूशलेम कलीसिया दोनों पुरुषों को प्रतिनिधि के रूप में भेजती है जो अन्ताकिया की कलीसिया को पत्र की अपनी व्यक्तिगत व्याख्या दे सकते हैं और उनके किसी भी प्रश्न का उत्तर दे सकते हैं। उस समय के दौरान एक आधिकारिक पत्र के साथ प्रतिनिधियों को भेजना एक सामान्य प्रथा थी।</w:t>
      </w:r>
    </w:p>
    <w:p>
      <w:pPr/>
      <w:r>
        <w:rPr>
          <w:lang w:val="hi_IN" w:bidi="hi_IN"/>
        </w:rPr>
      </w:r>
      <w:r>
        <w:rPr>
          <w:lang w:val="hi_IN" w:bidi="hi_IN"/>
        </w:rPr>
        <w:t>यहाँ रुकें और इस प्रश्न पर समूह में चर्चा करें: जब आपको किसी अन्य व्यक्ति से कोई संदेश मिलता है, तो आप कैसे पहचानते हैं कि वह संदेश वास्तव में भेजने वाले से ही आया है और उस पर भरोसा किया जा सकता है? इस ऑडियो को यहाँ रोकें।</w:t>
      </w:r>
    </w:p>
    <w:p>
      <w:pPr/>
      <w:r>
        <w:rPr>
          <w:lang w:val="hi_IN" w:bidi="hi_IN"/>
        </w:rPr>
      </w:r>
      <w:r>
        <w:rPr>
          <w:lang w:val="hi_IN" w:bidi="hi_IN"/>
        </w:rPr>
        <w:t>फिर लूका पत्र की सामग्री साझा करता है। पत्र औपचारिक है और पहले भेजने वालों का परिचय देता है—प्रेरित और पुरनिओं—और जिन लोगों को पत्र भेजा गया है—अन्ताकिया के विश्वासियों का परिचय देता है। "नमस्कार" किसी पत्र की शुरुआत करने का सामान्य तरीका था और इसका अर्थ "खुशी प्रकट करना" होता है। यरूशलेम के विश्वासी यह पत्र इस तरह लिखते हैं कि उनके यूनानी भाषी भाई स्पष्ट रूप से समझ सकें। यह अन्ताकिया, सीरिया और किलिकिया के विश्वासियों को संबोधित किया गया है। चूँकि अन्ताकिया सीरिया के प्रान्त में एक शहर था, इसलिए सीरिया, किलिकिया और अन्ताकिया सभी एक ही सामान्य क्षेत्र को दर्शाते हैं। पत्र में विशेष रूप से अन्ताकिया का उल्लेख किया गया है, क्योंकि यहीं वह बहस शुरू हुई थी कि गैर-यहूदी विश्वासियों को कौन-कौन से यहूदी नियमों का पालन करना आवश्यक है।</w:t>
      </w:r>
    </w:p>
    <w:p>
      <w:pPr/>
      <w:r>
        <w:rPr>
          <w:lang w:val="hi_IN" w:bidi="hi_IN"/>
        </w:rPr>
      </w:r>
      <w:r>
        <w:rPr>
          <w:lang w:val="hi_IN" w:bidi="hi_IN"/>
        </w:rPr>
        <w:t>यहाँ रुकें और समूह के रूप में इस प्रश्न पर चर्चा करें: जब आप एक महत्वपूर्ण संदेश भेजते हैं, तो आप अपनी संस्कृति में संदेश शुरू करने और समाप्त करने के लिए किस भाषा या वाक्यांशों का उपयोग करते हैं? इस ऑडियो को यहाँ रोकें।</w:t>
      </w:r>
    </w:p>
    <w:p>
      <w:pPr/>
      <w:r>
        <w:rPr>
          <w:lang w:val="hi_IN" w:bidi="hi_IN"/>
        </w:rPr>
      </w:r>
      <w:r>
        <w:rPr>
          <w:lang w:val="hi_IN" w:bidi="hi_IN"/>
        </w:rPr>
        <w:t>पत्र में, यरूशलेम कलीसिया अन्ताकिया के विश्वासियों को बताती है कि उन्होंने उनके क्षेत्र यहूदिया के यहूदियों ने उनसे जो कहा उसके बारे में सुना है। हालाँकि, वे अन्ताकिया के विश्वासियों को आश्वस्त करते हैं कि वे पुरुष यरूशलेम की कलीसिया के प्रतिनिधि नहीं थे। वास्तव में, वे कहते हैं कि इन लोगों ने “उनके मन को परेशान किया,” जिसका अर्थ यह है कि ये लोग गैर-यहूदी विश्वासियों को तोड़ने, उन्हें भ्रमित करने या हतोत्साहित करने की कोशिश कर रहे थे। यरूशलेम की कलीसिया पौलुस और बरनबास को प्रिय मित्र कहती है और उन्हें उन लोगों के रूप में वर्णित करती है जिन्होंने प्रभु यीशु मसीह के प्रति अपनी पूर्ण भक्ति के कारण कई बार अपने जीवन को जोखिम में डाला। यहाँ “प्रभु” शब्द का अर्थ है कि यीशु ही परमेश्वर है, और “मसीह” यह दिखाता है कि वह परमेश्वर द्वारा भेजा गया प्रतिज्ञात उद्धारकर्ता है।</w:t>
      </w:r>
    </w:p>
    <w:p>
      <w:pPr/>
      <w:r>
        <w:rPr>
          <w:lang w:val="hi_IN" w:bidi="hi_IN"/>
        </w:rPr>
      </w:r>
      <w:r>
        <w:rPr>
          <w:lang w:val="hi_IN" w:bidi="hi_IN"/>
        </w:rPr>
        <w:t>यरूशलेम की कलीसिया कहती है कि वे अन्यजाति विश्वासियों पर खतने या यहूदी व्यवस्था का बोझ नहीं डालेंगे। हालाँकि, वे यहूदी विश्वासियों के साथ संगति बनाए रखने के लिए पालन करने हेतु चार आदेश, अर्थात नियम, देते हैं। यरूशलेम की कलीसिया अन्ताकिया के विश्वासियों को याद दिलाती है कि पवित्र आत्मा, या परमेश्वर के आत्मा ने उन्हें इस निर्णय के लिए प्रेरित किया।</w:t>
      </w:r>
    </w:p>
    <w:p>
      <w:pPr/>
      <w:r>
        <w:rPr>
          <w:lang w:val="hi_IN" w:bidi="hi_IN"/>
        </w:rPr>
      </w:r>
      <w:r>
        <w:rPr>
          <w:lang w:val="hi_IN" w:bidi="hi_IN"/>
        </w:rPr>
        <w:t>चार नियम वही नियम हैं जो याकूब ने पहले सुझाए थे। अन्यजाति विश्वासियों को मूर्तियों को चढ़ाया गया भोजन नहीं खाना चाहिए। यह उन जानवरों को दर्शाता है जो याजक झूठे देवताओं को बलिदान देते थे, फिर आराधकों के साथ बाँटते थे। अन्यजाति विश्वासी न तो लहू पी सकते थे और न ही लहू से बनाया गया भोजन खा सकते थे। वे ऐसे गला घोंटे गए पशुओं का मांस नहीं खा सकते थे जिन्हें बिना लहू निकाले पकाया गया हो। और अंत में, उन्हें व्यभिचार से, अर्थात विवाह के बाहर किसी भी प्रकार की यौन गतिविधि से दूर रहना था। इन चार नियमों का पालन करते हुए, अन्यजाति विश्वासी यहूदी विश्वासियों के साथ संगति कर सकेंगे। ये चार नियम उद्धार पाने की शर्त नहीं थे। यरूशलेम में यहूदी कलीसिया के अगुवों ने ये चार नियम इसलिए रखे, क्योंकि अन्यजाति लोग मूर्तियों की उपासना करने और यौन पापों में लिप्त रहने के लिए जाने जाते थे। ये काम यहूदियों को परमेश्वर की आराधना करने से रोकते थे, इसलिए उन्हें अन्यजाति विश्वासियों के लिए नियम बनाकर रखा गया, ताकि यहूदी और अन्यजाति दोनों विश्वासी एक साथ मिलकर परमेश्वर की आराधना कर सकें। यरूशलेम की कलीसिया अन्ताकिया के विश्वासियों से कहती है कि यदि वे ये काम करते हैं तो वे समृद्ध होंगे। कलीसिया ने पत्र का अंत “विदा” शब्द से किया, जिसका अर्थ है “मज़बूत रहो,” और उस समय पत्रों को समाप्त करने का यह एक सामान्य तरीका था।</w:t>
      </w:r>
    </w:p>
    <w:p>
      <w:pPr/>
      <w:r>
        <w:rPr>
          <w:lang w:val="hi_IN" w:bidi="hi_IN"/>
        </w:rPr>
      </w:r>
      <w:r>
        <w:rPr>
          <w:lang w:val="hi_IN" w:bidi="hi_IN"/>
        </w:rPr>
        <w:t>यहूदा और सीलास, पौलुस और बरनबास के साथ, यरूशलेम से अन्ताकिया तक पत्र ले जाते हैं, जहाँ विश्वासी एक साथ इकट्ठा हुए थे। अन्यजाति विश्वासी यह समाचार सुनकर खुश हैं। जैसा कि आपको याद है, जो पहले यहूदी उनके पास आए थे उनका संदेश यह था कि उद्धार पाने के लिए मूसा की व्यवस्था के अनुसार खतना किया जाना आवश्यक है। अब, गैर-यहूदी विश्वासियों को यह जानकर राहत मिली है कि वे अब खतने सहित यहूदी व्यवस्थाओं के बोझ के तहत नहीं हैं। यहूदा और सिलास कुछ समय तक वहाँ ठहरे और उन्होंने विश्वासियों को उत्साहित किया। लूका उन्हें भविष्यद्वक्ताओं के रूप में वर्णित करता है, या वे लोग जो लोगों को परमेश्वर का संदेश सिखाते हैं। अन्ताकिया के विश्वासी यहूदा और सीलास को यह कहकर यरूशलेम वापस भेजते हैं "तुम्हें शान्ति मिले।" यह एक सामान्य विदाई थी। जब यहूदा और सीलास अन्ताकिया के विश्वासियों द्वारा आनन्द के साथ पत्र प्राप्त करने की खबर देते हैं, तो पौलुस और बरनबास अन्ताकिया में रहते हैं। वे और अन्य विश्वासी विश्वासियों को प्रभु का वचन, अर्थात वह संदेश सिखाते हैं कि यीशु प्रतिज्ञा किया गया उद्धारकर्ता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प्रेरितों के काम 15:22–35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प्रेरित और पुरनिए यरूशलेम की पूरी कलीसिया के साथ इकट्ठा हुए हैं। अगुवे अपना पत्र देने के लिए पौलुस और बरनबास के साथ अन्ताकिया जाने के लिए यहूदा और सीलास को चुनते हैं।</w:t>
      </w:r>
    </w:p>
    <w:p>
      <w:pPr/>
      <w:r>
        <w:rPr>
          <w:lang w:val="hi_IN" w:bidi="hi_IN"/>
        </w:rPr>
      </w:r>
      <w:r>
        <w:rPr>
          <w:b/>
          <w:lang w:val="hi_IN" w:bidi="hi_IN"/>
        </w:rPr>
        <w:t>दूसरे दृश्य में:</w:t>
      </w:r>
      <w:r>
        <w:rPr>
          <w:lang w:val="hi_IN" w:bidi="hi_IN"/>
        </w:rPr>
        <w:t xml:space="preserve"> पत्र कहता है: हम, प्रेरित और पुरनिओं ने पौलुस और बरनबास के साथ यहूदा और सीलास को अपने प्रतिनिधि के रूप में भेजा है। वे तुमसे बात करेंगे। हमने उस बारे में सुना जो यहूदियों ने तुम्हे बताया और हम सहमत नहीं हैं। हम इस बात पर सहमत हुए कि तुम मूर्तियों को चढ़ाया हुआ भोजन न खाओ, न लहू खाओ और न गला घोंटे गए पशु का मांस खाओ, और व्यभिचार से दूर रहो। यदि आप ये काम करते हैं, तो आपके साथ सब कुछ ठीक होगा।</w:t>
      </w:r>
    </w:p>
    <w:p>
      <w:pPr/>
      <w:r>
        <w:rPr>
          <w:lang w:val="hi_IN" w:bidi="hi_IN"/>
        </w:rPr>
      </w:r>
      <w:r>
        <w:rPr>
          <w:b/>
          <w:lang w:val="hi_IN" w:bidi="hi_IN"/>
        </w:rPr>
        <w:t>तीसरे दृश्य में:</w:t>
      </w:r>
      <w:r>
        <w:rPr>
          <w:lang w:val="hi_IN" w:bidi="hi_IN"/>
        </w:rPr>
        <w:t xml:space="preserve"> यहूदा और सीलास अन्ताकिया को पत्र देते हैं, जहाँ अन्यजाति कलीसिया इकट्ठा हुई है। अन्यजाति विश्वासियों ने इस उत्साहवर्धक समाचार के कारण आनन्द मनाया। यहूदा और सिलास वहाँ ठहरते हैं ताकि अन्यजाति विश्वासियों को सिखाएँ और उन्हें उत्साहित करें।</w:t>
      </w:r>
    </w:p>
    <w:p>
      <w:pPr/>
      <w:r>
        <w:rPr>
          <w:lang w:val="hi_IN" w:bidi="hi_IN"/>
        </w:rPr>
      </w:r>
      <w:r>
        <w:rPr>
          <w:b/>
          <w:lang w:val="hi_IN" w:bidi="hi_IN"/>
        </w:rPr>
        <w:t>चौथे दृश्य में:</w:t>
      </w:r>
      <w:r>
        <w:rPr>
          <w:lang w:val="hi_IN" w:bidi="hi_IN"/>
        </w:rPr>
        <w:t xml:space="preserve"> यहूदा और सीलास को यरूशलेम वापस जाने के लिए भेजा जाता है। पौलुस और बरनबास परमेश्वर का वचन सिखाने के लिए अन्ताकिया में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यरूशलेम की कलीसिया</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अन्ताकिया में अन्यजाति विश्वासी</w:t>
      </w:r>
    </w:p>
    <w:p>
      <w:pPr>
        <w:pStyle w:val="ListBullet"/>
        <w:spacing w:line="240" w:lineRule="auto"/>
        <w:ind w:left="720"/>
      </w:pPr>
      <w:r>
        <w:rPr>
          <w:lang w:val="hi_IN" w:bidi="hi_IN"/>
        </w:rPr>
      </w:r>
      <w:r>
        <w:rPr>
          <w:lang w:val="hi_IN" w:bidi="hi_IN"/>
        </w:rPr>
        <w:t>यहूदी जिन्होंने अन्यजाति विश्वासियों को भ्रमित किया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ज़रूरी है कि कुछ समय पहले यहूदिया के यहूदी विश्वासी अन्ताकिया में अन्यजाति विश्वासियों को सिखाने के लिए आए थे। उन्होंने अन्यजाति विश्वासियों से कहा कि यीशु उन्हें बचा सके, इसके लिए उन्हें खतना होना आवश्यक है। यह वह नहीं था जो पौलुस ने विश्वासियों को सिखाया था, इसलिए वे परेशान थे।</w:t>
      </w:r>
    </w:p>
    <w:p>
      <w:pPr/>
      <w:r>
        <w:rPr>
          <w:lang w:val="hi_IN" w:bidi="hi_IN"/>
        </w:rPr>
      </w:r>
      <w:r>
        <w:rPr>
          <w:lang w:val="hi_IN" w:bidi="hi_IN"/>
        </w:rPr>
        <w:t>यरूशलेम में, प्रेरित और अगुवे अन्यजाति विश्वासियों पर यहूदी व्यवस्था की अतिरिक्त आवश्यकताओं का बोझ न डालने पर सहमत हुए। इसका अर्थ है कि वे उन व्यवस्थाओं का पालन करने के लिए बाध्य नहीं होंगे जो परमेश्वर ने मूसा को दी थीं।</w:t>
      </w:r>
    </w:p>
    <w:p>
      <w:pPr/>
      <w:r>
        <w:rPr>
          <w:lang w:val="hi_IN" w:bidi="hi_IN"/>
        </w:rPr>
      </w:r>
      <w:r>
        <w:rPr>
          <w:lang w:val="hi_IN" w:bidi="hi_IN"/>
        </w:rPr>
        <w:t>जैसा कि यह पाठ शुरू होता है, याकूब ने अभी-अभी यह समझाया कि यहूदी विश्वासियों को गैर-यहूदी विश्वासियों से क्या अपेक्षाएँ होंगी। लूका एक ऐसा शब्द प्रयोग करते हैं जो हमें दिखाता है कि पत्र भेजने की क्रिया उस सहमति का परिणाम थी, जो प्राचीनों और पूरी कलीसिया ने की थी—वे अन्यजाति विश्वासियों से यहूदी नियमों का पालन करने की मांग नहीं करेंगे। यरूशलेम की कलीसिया ने यहूदा और सीलास के साथ पत्र भेजने का फैसला किया। वे पौलुस और बरनबास के साथ अन्ताकिया की यरूशलेम की कलीसिया के प्रतिनिधि के रूप में वापस जाएँगे।</w:t>
      </w:r>
    </w:p>
    <w:p>
      <w:pPr/>
      <w:r>
        <w:rPr>
          <w:lang w:val="hi_IN" w:bidi="hi_IN"/>
        </w:rPr>
      </w:r>
      <w:r>
        <w:rPr>
          <w:lang w:val="hi_IN" w:bidi="hi_IN"/>
        </w:rPr>
        <w:t>यहाँ रुकें और इस प्रश्न पर समूह में चर्चा करें: अपने स्थान पर किसी ऐसा समय बताएं जब अधिकारियों ने कोई महत्वपूर्ण निर्णय लिया था। उन्होंने कैसे दिखाया कि वे उस निर्णय को पूरा करने के लिए आगे क्या करने वाले हैं? इस ऑडियो को यहाँ रोकें।</w:t>
      </w:r>
    </w:p>
    <w:p>
      <w:pPr/>
      <w:r>
        <w:rPr>
          <w:lang w:val="hi_IN" w:bidi="hi_IN"/>
        </w:rPr>
      </w:r>
      <w:r>
        <w:rPr>
          <w:lang w:val="hi_IN" w:bidi="hi_IN"/>
        </w:rPr>
        <w:t>पत्र "नमस्कार" शब्द से शुरू होता है। फिर यह पत्र भेजने वालों और उन लोगों का परिचय देता है जो पत्र प्राप्त करेंगे। पत्र लाने वालों का उल्लेख करके, यरूशलेम की कलीसिया यहूदा और सीलास को अधिकार दे रही है और उन्हें प्रमाणित कर रही है।</w:t>
      </w:r>
    </w:p>
    <w:p>
      <w:pPr/>
      <w:r>
        <w:rPr>
          <w:lang w:val="hi_IN" w:bidi="hi_IN"/>
        </w:rPr>
      </w:r>
      <w:r>
        <w:rPr>
          <w:lang w:val="hi_IN" w:bidi="hi_IN"/>
        </w:rPr>
        <w:t>शुरुआत में, यरूशलेम की कलीसिया पत्र लिखने का कारण समझाती है। प्रेरितों ने सुना कि कुछ झूठे शिक्षकों ने अन्ताकिया की कलीसिया को भ्रमित किया था। वे "तुम्हारे मन उलट दिए हैं" वाक्यांश का उपयोग करते हैं। यह अभिव्यक्ति उन लोगों के प्रति यरूशलेम की कलीसिया की निराशा को दिखाती है जिन्होंने अन्यजाति विश्वासियों को यहूदी व्यवस्थाओं का पालन करने के लिए मजबूर करने की कोशिश की।</w:t>
      </w:r>
    </w:p>
    <w:p>
      <w:pPr/>
      <w:r>
        <w:rPr>
          <w:lang w:val="hi_IN" w:bidi="hi_IN"/>
        </w:rPr>
      </w:r>
      <w:r>
        <w:rPr>
          <w:lang w:val="hi_IN" w:bidi="hi_IN"/>
        </w:rPr>
        <w:t>इस भ्रम के कारण, उन्होंने पौलुस और बरनबास के साथ वापस जाने के लिए दो पुरुषों को चुनने का फैसला किया। यरूशलेम की कलीसिया ने यहूदा और सीलास को अन्ताकिया के विश्वासियों को पत्र जोर से पढ़ने और समझौते को समझाने के लिए भेजकर अधिकार दिया।</w:t>
      </w:r>
    </w:p>
    <w:p>
      <w:pPr/>
      <w:r>
        <w:rPr>
          <w:lang w:val="hi_IN" w:bidi="hi_IN"/>
        </w:rPr>
      </w:r>
      <w:r>
        <w:rPr>
          <w:lang w:val="hi_IN" w:bidi="hi_IN"/>
        </w:rPr>
        <w:t>फिर पत्र में चार आदेश या नियम दिए गए हैं और यह बताया गया है कि यदि अन्यजाति विश्वासियों को यहूदी विश्वासियों के साथ संगति बनाए रखनी है तो उन्हें क्या नहीं करना चाहिए। पत्र "विदाई" शब्द के साथ समाप्त होता है।</w:t>
      </w:r>
    </w:p>
    <w:p>
      <w:pPr/>
      <w:r>
        <w:rPr>
          <w:lang w:val="hi_IN" w:bidi="hi_IN"/>
        </w:rPr>
      </w:r>
      <w:r>
        <w:rPr>
          <w:lang w:val="hi_IN" w:bidi="hi_IN"/>
        </w:rPr>
        <w:t>फिर यरूशलेम की कलीसिया यहूदा और सीलास को अन्ताकिया भेजती है। वे पौलुस और बरनबास के साथ यात्रा करते हैं। समूह "यरूशलेम से नीचे" अन्ताकिया तक की यात्रा करता है, क्योंकि यरूशलेम को सबसे महत्वपूर्ण शहर माना जाता था और यह अन्य शहरों की तुलना में ऊँचाई पर था।</w:t>
      </w:r>
    </w:p>
    <w:p>
      <w:pPr/>
      <w:r>
        <w:rPr>
          <w:lang w:val="hi_IN" w:bidi="hi_IN"/>
        </w:rPr>
      </w:r>
      <w:r>
        <w:rPr>
          <w:lang w:val="hi_IN" w:bidi="hi_IN"/>
        </w:rPr>
        <w:t>जब यहूदा और सीलास पहुँचते हैं, तो विश्वासी एक साथ इकट्ठा हुए हैं। यहूदा और सीलास पत्र देते हैं। इसका अर्थ है कि उन्होंने अन्ताकिया के विश्वासियों के सामने पत्र को जोर से पढ़ा या उच्चारित किया, यरूशलेम की कलीसिया के आधिकारिक प्रतिनिधियों के रूप में। अन्यजाति विश्वासी आनन्द मनाते हैं क्योंकि पत्र प्रोत्साहन का था।</w:t>
      </w:r>
    </w:p>
    <w:p>
      <w:pPr/>
      <w:r>
        <w:rPr>
          <w:lang w:val="hi_IN" w:bidi="hi_IN"/>
        </w:rPr>
      </w:r>
      <w:r>
        <w:rPr>
          <w:lang w:val="hi_IN" w:bidi="hi_IN"/>
        </w:rPr>
        <w:t>यहूदा और सीलास अन्ताकिया में कुछ दिन रहे, लोगों को प्रोत्साहित किया और सिखाया, फिर वे यरूशलेम वापस चले गए। विश्वासी यहूदा और सीलास को शांति में भेजते हैं। "शांति से जाओ" विश्वासियों के लिए अलविदा कहने का एक सामान्य तरीका था।</w:t>
      </w:r>
    </w:p>
    <w:p>
      <w:pPr/>
      <w:r>
        <w:rPr>
          <w:lang w:val="hi_IN" w:bidi="hi_IN"/>
        </w:rPr>
      </w:r>
      <w:r>
        <w:rPr>
          <w:lang w:val="hi_IN" w:bidi="hi_IN"/>
        </w:rPr>
        <w:t>पौलुस, बरनबास और अन्य विश्वासियों को यीशु के बारे में सिखाने के लिए अन्ताकिया में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15:22–35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यरूशलेम की कलीसिया</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अन्ताकिया में अन्यजाति विश्वासी</w:t>
      </w:r>
    </w:p>
    <w:p>
      <w:pPr>
        <w:pStyle w:val="ListBullet"/>
        <w:spacing w:line="240" w:lineRule="auto"/>
        <w:ind w:left="720"/>
      </w:pPr>
      <w:r>
        <w:rPr>
          <w:lang w:val="hi_IN" w:bidi="hi_IN"/>
        </w:rPr>
      </w:r>
      <w:r>
        <w:rPr>
          <w:lang w:val="hi_IN" w:bidi="hi_IN"/>
        </w:rPr>
        <w:t>यहूदी जिन्होंने अन्यजाति विश्वासियों को भ्रमित किया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प्रेरित, पुरनिओं और यरूशलेम की पूरी कलीसिया का अभिनय करें कि वे पौलुस और बरनबास के साथ यहूदा और सीलास को अन्ताकिया भेजने के लिए सहमत हैं। वे चाहते हैं कि यहूदा और सीलास वहाँ रहने वाले अन्यजाति विश्वासियों तक पत्र ले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सीलास का किरदार निभाने वाले व्यक्ति से पूछें, "आप क्या महसूस कर रहे हैं या क्या सोच रहे हैं?" वह व्यक्ति इस तरह उत्तर दे सकता है, "मुझे सम्मानित महसूस हो रहा है कि उन्होंने मुझे अपना प्रतिनिधि बनने के लिए चुना," या "दृढ़ निश्चय किया। "मैं चाहता हूँ कि हमारे अन्यजाति भाई जानें कि हम उन्हें प्रेम करते हैं और वे व्यवस्था के बोझ के तहत न जीएँ," या "मुझे पौलुस के साथ यात्रा करना पसंद है।" वह प्रेरणादायक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किसी को पत्र ज़ोर से लिखते हुए अभिनय करते हुए दिखाएँ, जबकि पृष्ठभूमि में अन्य लोग पत्र में जो लिखा है उसे अभिनय करके दिखाएँ। प्रेरितों और पुरनिओं का अभिनय करें जो यह सुनते हैं कि कोई व्यक्ति कैसे सिखा रहा है और अन्यजाति विश्वासियों को भ्रमित कर रहा है। प्रेरितों और प्राचीनों ने यहूदा और सिलास को भेजा ताकि वे अन्यजाति विश्वासियों को अपना निर्णय समझाएँ: उन्हें मूर्तियों को चढ़ाए गए भोजन से, लहू खाने से, गला घोंटे गए पशु का मांस खाने से और यौन पाप के कार्यों से दूर रहना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प्रेरित का किरदार निभाने वाले व्यक्ति से पूछें, "आप क्या महसूस कर रहे हैं या क्या सोच रहे हैं?" वह व्यक्ति इस तरह उत्तर दे सकता है, "मुझे खुशी है कि पवित्र आत्मा ने हमें निर्णय तक पहुँचने में मदद की," या "मुझे दुःख है कि कुछ यहूदी झूठ फैला रहे हैं और हमारे भाइयों को संदेह में डाल रहे हैं," या "मैं परमेश्वर का आभारी हूँ कि उसने पौलुस को एक महान शिक्षक बनने का उपहार दिया।"</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यहूदा और सीलास का पौलुस और बरनबास के साथ अन्ताकिया की यात्रा करने का अभिनय करें। यहूदा और सीलास विश्वासियों को एक साथ इकट्ठा करते हैं और विश्वासियों को पत्र जोर से पढ़ते हैं। विश्वासी इसे पढ़ते हुए सुनते हैं और उन्हें उत्साह और प्रोत्साहन मिलता है। यहूदा और सिलास ने उन्हें सिखाकर भी प्रोत्साहित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अन्यजाति विश्वासी का किरदार निभाने वाले व्यक्ति से पूछें, "आप क्या महसूस कर रहे हैं या क्या सोच रहे हैं?" वह व्यक्ति इस तरह उत्तर दे सकता है, "राहत मिली। मुझे चिंता थी कि मुझे खतना कराना" या "स्वतंत्र होना पड़ सकता है। मैं बहुत आभारी हूँ कि यीशु ने हमें पाप और व्यवस्था से मुक्त किया," या "अब यह समझ में आता है! मैं अपने यहूदी भाइयों के साथ समुदाय में रहने के तरीके को बदलने के लिए तैयार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अन्ताकिया की कलीसिया का यहूदा और सीलास को शांति से यरूशलेम वापस जाने के लिए भेजने का अभिनय करें। पौलुस और बरनबास रहते हैं और परमेश्वर का वचन प्रचार करते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प्रेरितों के काम 15:22–35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प्रेरित</w:t>
      </w:r>
      <w:r>
        <w:rPr>
          <w:lang w:val="hi_IN" w:bidi="hi_IN"/>
        </w:rPr>
        <w:t xml:space="preserve"> और </w:t>
      </w:r>
      <w:r>
        <w:rPr>
          <w:b/>
          <w:lang w:val="hi_IN" w:bidi="hi_IN"/>
        </w:rPr>
        <w:t>पुरनिए</w:t>
      </w:r>
      <w:r>
        <w:rPr>
          <w:lang w:val="hi_IN" w:bidi="hi_IN"/>
        </w:rPr>
        <w:t xml:space="preserve"> पूरी कलीसिया के साथ यरूशलेम में एक साथ इकट्ठा हुए हैं। प्रेरित, स्वयं यीशु द्वारा अपने प्रतिनिधि के रूप में नियुक्त किए गए हैं। वे शुभ समाचार का प्रचार करते थे, कलीसिया के संस्थापक थे, कलीसिया में आध्यात्मिक अधिकार रखते थे, और इस तथ्य के साक्षी थे कि परमेश्वर ने यीशु को मृतकों में से पुनरुत्थित किया। पुरनिए कलीसिया के अगुवों को दर्शाता है जो कलीसिया समुदाय को एक साथ अच्छी तरह से रहने में मदद करते हैं। प्रेरितों और पुरनिओं के लिए उसी शब्द या वाक्यांश का उपयोग करें जो आपने पिछले भागों में उपयोग किया है। </w:t>
      </w:r>
      <w:r>
        <w:rPr>
          <w:lang w:val="hi_IN" w:bidi="hi_IN"/>
        </w:rPr>
        <w:t>प्रेरित</w:t>
      </w:r>
      <w:r>
        <w:rPr>
          <w:lang w:val="hi_IN" w:bidi="hi_IN"/>
        </w:rPr>
        <w:t xml:space="preserve"> या </w:t>
      </w:r>
      <w:r>
        <w:rPr>
          <w:lang w:val="hi_IN" w:bidi="hi_IN"/>
        </w:rPr>
        <w:t>पुरनिओं</w:t>
      </w:r>
      <w:r>
        <w:rPr>
          <w:lang w:val="hi_IN" w:bidi="hi_IN"/>
        </w:rPr>
        <w:t xml:space="preserve"> के बारे में अधिक जानकारी के लिए, मुख्य शब्दावली देखें।</w:t>
      </w:r>
    </w:p>
    <w:p>
      <w:pPr/>
      <w:r>
        <w:rPr>
          <w:lang w:val="hi_IN" w:bidi="hi_IN"/>
        </w:rPr>
      </w:r>
      <w:r>
        <w:rPr>
          <w:lang w:val="hi_IN" w:bidi="hi_IN"/>
        </w:rPr>
        <w:t xml:space="preserve">पूरी </w:t>
      </w:r>
      <w:r>
        <w:rPr>
          <w:b/>
          <w:lang w:val="hi_IN" w:bidi="hi_IN"/>
        </w:rPr>
        <w:t>कलीसिया</w:t>
      </w:r>
      <w:r>
        <w:rPr>
          <w:lang w:val="hi_IN" w:bidi="hi_IN"/>
        </w:rPr>
        <w:t xml:space="preserve"> किसी इमारत को नहीं दर्शाती है, बल्कि विश्वासियों के समूह को दर्शाती है जो एक स्थान पर रहते हैं। इस मामले में, पूरी कलीसिया यरूशलेम के विश्वासियों को दर्शाती है। कलीसिया के लिए उसी शब्द या वाक्यांश का उपयोग करें जो आपने पिछले भागों में उपयोग किया है। </w:t>
      </w:r>
      <w:r>
        <w:rPr>
          <w:b/>
          <w:lang w:val="hi_IN" w:bidi="hi_IN"/>
        </w:rPr>
        <w:t>कलीसिया</w:t>
      </w:r>
      <w:r>
        <w:rPr>
          <w:lang w:val="hi_IN" w:bidi="hi_IN"/>
        </w:rPr>
        <w:t xml:space="preserve"> के बारे में अधिक जानकारी के लिए, मुख्य शब्दावली को देखें।</w:t>
      </w:r>
    </w:p>
    <w:p>
      <w:pPr/>
      <w:r>
        <w:rPr>
          <w:lang w:val="hi_IN" w:bidi="hi_IN"/>
        </w:rPr>
      </w:r>
      <w:r>
        <w:rPr>
          <w:lang w:val="hi_IN" w:bidi="hi_IN"/>
        </w:rPr>
        <w:t xml:space="preserve">यरूशलेम की कलीसिया भाइयों में, या उस क्षेत्र में रहने वाले विश्वासियों में से यहूदा और सीलास को चुनती है, ताकि वे अन्ताकिया के </w:t>
      </w:r>
      <w:r>
        <w:rPr>
          <w:b/>
          <w:lang w:val="hi_IN" w:bidi="hi_IN"/>
        </w:rPr>
        <w:t>अन्यजाति विश्वासियों</w:t>
      </w:r>
      <w:r>
        <w:rPr>
          <w:lang w:val="hi_IN" w:bidi="hi_IN"/>
        </w:rPr>
        <w:t xml:space="preserve"> तक अपना पत्र ले जाएँ। अन्यजाति किसी भी गैर-यहूदी व्यक्ति को दर्शाता है। पिन्तेकुस्त के बाद, "विश्वासी" शब्द आमतौर पर उस व्यक्ति के लिए प्रयोग किया जाता था जो यीशु पर भरोसा करता और उसका अनुसरण करता था। उपयोग किए गए यूनानी शब्द का अर्थ वास्तव में "भाई" है, जो यीशु के विश्वासियों को दर्शाता है, लेकिन आप अपने अनुवाद में विश्वासी का उपयोग कर सकते हैं। अन्यजाति और विश्वासी के लिए उसी शब्द या वाक्यांश का उपयोग करें जो आपने पिछले भागों में उपयोग किया है। </w:t>
      </w:r>
      <w:r>
        <w:rPr>
          <w:lang w:val="hi_IN" w:bidi="hi_IN"/>
        </w:rPr>
        <w:t>अन्यजातियों</w:t>
      </w:r>
      <w:r>
        <w:rPr>
          <w:lang w:val="hi_IN" w:bidi="hi_IN"/>
        </w:rPr>
        <w:t xml:space="preserve"> या </w:t>
      </w:r>
      <w:r>
        <w:rPr>
          <w:b/>
          <w:lang w:val="hi_IN" w:bidi="hi_IN"/>
        </w:rPr>
        <w:t>विश्वासियों</w:t>
      </w:r>
      <w:r>
        <w:rPr>
          <w:lang w:val="hi_IN" w:bidi="hi_IN"/>
        </w:rPr>
        <w:t xml:space="preserve"> के बारे में अधिक जानकारी के लिए, मुख्य शब्दावली को देखें।</w:t>
      </w:r>
    </w:p>
    <w:p>
      <w:pPr/>
      <w:r>
        <w:rPr>
          <w:lang w:val="hi_IN" w:bidi="hi_IN"/>
        </w:rPr>
      </w:r>
      <w:r>
        <w:rPr>
          <w:lang w:val="hi_IN" w:bidi="hi_IN"/>
        </w:rPr>
        <w:t xml:space="preserve">यरूशलेम की कलीसिया पौलुस और बरनबास से प्रेम करती है और उन्हें उन पुरुषों के रूप में वर्णित करती है जिन्होंने </w:t>
      </w:r>
      <w:r>
        <w:rPr>
          <w:b/>
          <w:lang w:val="hi_IN" w:bidi="hi_IN"/>
        </w:rPr>
        <w:t>प्रभु</w:t>
      </w:r>
      <w:r>
        <w:rPr>
          <w:lang w:val="hi_IN" w:bidi="hi_IN"/>
        </w:rPr>
        <w:t xml:space="preserve"> यीशु </w:t>
      </w:r>
      <w:r>
        <w:rPr>
          <w:b/>
          <w:lang w:val="hi_IN" w:bidi="hi_IN"/>
        </w:rPr>
        <w:t>मसीह</w:t>
      </w:r>
      <w:r>
        <w:rPr>
          <w:lang w:val="hi_IN" w:bidi="hi_IN"/>
        </w:rPr>
        <w:t xml:space="preserve"> के नाम के लिए अपना जीवन जोखिम में डाला है। "प्रभु" का अर्थ है कि वे मानते हैं कि यीशु परमेश्वर है, जबकि “मसीह” उस व्यक्ति के लिए एक उपाधि है जिसे परमेश्वर ने राजा और उद्धारकर्ता के रूप में भेजने के लिए चुना है। प्रभु और मसीह के लिए उसी शब्द या वाक्यांश का उपयोग करें जो आपने पिछले भागों में उपयोग किया है। </w:t>
      </w:r>
      <w:r>
        <w:rPr>
          <w:lang w:val="hi_IN" w:bidi="hi_IN"/>
        </w:rPr>
        <w:t>प्रभु</w:t>
      </w:r>
      <w:r>
        <w:rPr>
          <w:lang w:val="hi_IN" w:bidi="hi_IN"/>
        </w:rPr>
        <w:t xml:space="preserve"> या </w:t>
      </w:r>
      <w:r>
        <w:rPr>
          <w:lang w:val="hi_IN" w:bidi="hi_IN"/>
        </w:rPr>
        <w:t>मसीह</w:t>
      </w:r>
      <w:r>
        <w:rPr>
          <w:lang w:val="hi_IN" w:bidi="hi_IN"/>
        </w:rPr>
        <w:t xml:space="preserve"> के बारे में अधिक जानकारी के लिए, मुख्य शब्दावली को देखें।</w:t>
      </w:r>
    </w:p>
    <w:p>
      <w:pPr/>
      <w:r>
        <w:rPr>
          <w:lang w:val="hi_IN" w:bidi="hi_IN"/>
        </w:rPr>
      </w:r>
      <w:r>
        <w:rPr>
          <w:lang w:val="hi_IN" w:bidi="hi_IN"/>
        </w:rPr>
        <w:t xml:space="preserve">यरूशलेम की कलीसिया कहती है कि उन्होंने जो निर्णय लिया, वह </w:t>
      </w:r>
      <w:r>
        <w:rPr>
          <w:b/>
          <w:lang w:val="hi_IN" w:bidi="hi_IN"/>
        </w:rPr>
        <w:t>पवित्र आत्मा</w:t>
      </w:r>
      <w:r>
        <w:rPr>
          <w:lang w:val="hi_IN" w:bidi="hi_IN"/>
        </w:rPr>
        <w:t xml:space="preserve"> को अच्छा लगा। पवित्र आत्मा परमेश्वर के आत्मा को दर्शाता है। नए नियम में, परमेश्वर पवित्र आत्मा को हर उस व्यक्ति में बसने के लिए देते हैं जो यीशु पर अपने उद्धारकर्ता के रूप में विश्वास करता है। पवित्र आत्मा व्यक्ति का नवीनीकरण करता है और उसे ऐसा जीवन जीने में मदद करता है जो परमेश्वर को प्रसन्न करे। पवित्र आत्मा के लिए उसी शब्द या वाक्यांश का उपयोग करें जिसका उपयोग आपने पिछले भागों में किया है। </w:t>
      </w:r>
      <w:r>
        <w:rPr>
          <w:lang w:val="hi_IN" w:bidi="hi_IN"/>
        </w:rPr>
        <w:t>पवित्र आत्मा</w:t>
      </w:r>
      <w:r>
        <w:rPr>
          <w:lang w:val="hi_IN" w:bidi="hi_IN"/>
        </w:rPr>
        <w:t xml:space="preserve"> के बारे में अधिक जानकारी के लिए, आप मुख्य शब्दावली को देख सकते हैं। </w:t>
      </w:r>
    </w:p>
    <w:p>
      <w:pPr/>
      <w:r>
        <w:rPr>
          <w:lang w:val="hi_IN" w:bidi="hi_IN"/>
        </w:rPr>
      </w:r>
      <w:r>
        <w:rPr>
          <w:lang w:val="hi_IN" w:bidi="hi_IN"/>
        </w:rPr>
        <w:t xml:space="preserve">अन्यजाति विश्वासियों के लिए यहूदी विश्वासियों के साथ संगति करने के लिए चार शर्तों में से एक यह है कि वे </w:t>
      </w:r>
      <w:r>
        <w:rPr>
          <w:b/>
          <w:lang w:val="hi_IN" w:bidi="hi_IN"/>
        </w:rPr>
        <w:t>मूर्तियों</w:t>
      </w:r>
      <w:r>
        <w:rPr>
          <w:lang w:val="hi_IN" w:bidi="hi_IN"/>
        </w:rPr>
        <w:t xml:space="preserve"> को चढ़ाए गए बलिदान नहीं खाएँगे। मूर्ति एक प्रतिमा है जो मनुष्य के हाथों से बनाई जाती है, जैसे कोई मूर्ति या किसी देवता का अन्य भौतिक रूप, जिसकी उपासना एकमात्र सच्चे सृजनकर्ता परमेश्वर के बदले की जाती है। मूर्तियों के लिए उसी शब्द या वाक्यांश का उपयोग करें जो आपने पिछले भागों में उपयोग किया है। </w:t>
      </w:r>
      <w:r>
        <w:rPr>
          <w:b/>
          <w:lang w:val="hi_IN" w:bidi="hi_IN"/>
        </w:rPr>
        <w:t>मूर्ति</w:t>
      </w:r>
      <w:r>
        <w:rPr>
          <w:lang w:val="hi_IN" w:bidi="hi_IN"/>
        </w:rPr>
        <w:t xml:space="preserve"> के बारे में अधिक जानकारी के लिए, मुख्य शब्दावली को देखें।</w:t>
      </w:r>
    </w:p>
    <w:p>
      <w:pPr/>
      <w:r>
        <w:rPr>
          <w:lang w:val="hi_IN" w:bidi="hi_IN"/>
        </w:rPr>
      </w:r>
      <w:r>
        <w:rPr>
          <w:lang w:val="hi_IN" w:bidi="hi_IN"/>
        </w:rPr>
        <w:t xml:space="preserve">अन्यजाति विश्वासियों के लिए एक और आवश्यकता यह थी कि उन्हें यौन अनैतिकता से बचना चाहिए। </w:t>
      </w:r>
      <w:r>
        <w:rPr>
          <w:b/>
          <w:lang w:val="hi_IN" w:bidi="hi_IN"/>
        </w:rPr>
        <w:t>यौन अनैतिकता</w:t>
      </w:r>
      <w:r>
        <w:rPr>
          <w:lang w:val="hi_IN" w:bidi="hi_IN"/>
        </w:rPr>
        <w:t xml:space="preserve"> विवाह के बाहर किसी भी यौन गतिविधि को दर्शाता है। यह पापी व्यवहार अन्यजाति विश्वासियों को यहूदी विश्वासियों के साथ परमेश्वर की आराधना करने से रोक देगा।</w:t>
      </w:r>
    </w:p>
    <w:p>
      <w:pPr/>
      <w:r>
        <w:rPr>
          <w:lang w:val="hi_IN" w:bidi="hi_IN"/>
        </w:rPr>
      </w:r>
      <w:r>
        <w:rPr>
          <w:lang w:val="hi_IN" w:bidi="hi_IN"/>
        </w:rPr>
        <w:t>यहाँ रुकें और समूह के रूप में इस प्रश्न पर चर्चा करें: आपकी संस्कृति में विवाह के बाद कौन से व्यवहार उचित हैं? सार्वजनिक वातावरण में इन मुद्दों के बारे में बात करते समय आप इसका वर्णन कैसे करते हैं? फिर, समूह के रूप में चर्चा करें कि आप यौन अनैतिकता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लूका यहूदा और सीलास को </w:t>
      </w:r>
      <w:r>
        <w:rPr>
          <w:b/>
          <w:lang w:val="hi_IN" w:bidi="hi_IN"/>
        </w:rPr>
        <w:t>भविष्यद्वक्ता</w:t>
      </w:r>
      <w:r>
        <w:rPr>
          <w:lang w:val="hi_IN" w:bidi="hi_IN"/>
        </w:rPr>
        <w:t xml:space="preserve">, या परमेश्वर के संदेशवाहक के रूप में वर्णित करता है। परमेश्वर ने दर्शनों या सपनों के माध्यम से अपने भविष्यद्वक्ताओं से बात की और भविष्यद्वक्ताओं ने परमेश्वर की ओर से लोगों को परमेश्वर का संदेश दिया। भविष्यद्वक्ता के लिए उसी शब्द या वाक्यांश का उपयोग करें जो आपने पिछले भागों में उपयोग किया है। </w:t>
      </w:r>
      <w:r>
        <w:rPr>
          <w:b/>
          <w:lang w:val="hi_IN" w:bidi="hi_IN"/>
        </w:rPr>
        <w:t>भविष्यद्वक्ता</w:t>
      </w:r>
      <w:r>
        <w:rPr>
          <w:lang w:val="hi_IN" w:bidi="hi_IN"/>
        </w:rPr>
        <w:t xml:space="preserve"> के बारे में अधिक जानकारी के लिए मुख्य शब्दावली देखें।</w:t>
      </w:r>
    </w:p>
    <w:p>
      <w:pPr/>
      <w:r>
        <w:rPr>
          <w:lang w:val="hi_IN" w:bidi="hi_IN"/>
        </w:rPr>
      </w:r>
      <w:r>
        <w:rPr>
          <w:lang w:val="hi_IN" w:bidi="hi_IN"/>
        </w:rPr>
        <w:t xml:space="preserve">पौलुस और बरनबास अन्ताकिया में रहे और </w:t>
      </w:r>
      <w:r>
        <w:rPr>
          <w:b/>
          <w:lang w:val="hi_IN" w:bidi="hi_IN"/>
        </w:rPr>
        <w:t>प्रभु का वचन</w:t>
      </w:r>
      <w:r>
        <w:rPr>
          <w:lang w:val="hi_IN" w:bidi="hi_IN"/>
        </w:rPr>
        <w:t xml:space="preserve"> प्रचार करना जारी रखा। यह सुसमाचार को दर्शाता है, या उस सुसमाचार को दर्शाता है जिसमें यीशु परमेश्वर का प्रतिज्ञा किया गया उद्धारकर्ता है। प्रभु के वचन के लिए उसी शब्द या वाक्यांश का उपयोग करें जो आपने पिछले भागों में उपयोग किया है। </w:t>
      </w:r>
      <w:r>
        <w:rPr>
          <w:lang w:val="hi_IN" w:bidi="hi_IN"/>
        </w:rPr>
        <w:t>वचन</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15:36–41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15:36–41 को सुनें और अपने मन में रखें।</w:t>
      </w:r>
    </w:p>
    <w:p>
      <w:pPr/>
      <w:r>
        <w:rPr>
          <w:lang w:val="hi_IN" w:bidi="hi_IN"/>
        </w:rPr>
      </w:r>
      <w:r>
        <w:rPr>
          <w:lang w:val="hi_IN" w:bidi="hi_IN"/>
        </w:rPr>
        <w:t>यदि सम्भव हो, तो प्रेरितों के काम 15:36–41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15:36–41 का ऑडियो संस्करण सबसे आसानी से समझ में आने वाले अनुवाद में सुनें।</w:t>
      </w:r>
    </w:p>
    <w:p>
      <w:pPr/>
      <w:r>
        <w:rPr>
          <w:lang w:val="hi_IN" w:bidi="hi_IN"/>
        </w:rPr>
      </w:r>
      <w:r>
        <w:rPr>
          <w:lang w:val="hi_IN" w:bidi="hi_IN"/>
        </w:rPr>
        <w:t>इससे पहले, पौलुस और बरनबास अन्ताकिया में रहे, ताकि वे यरूशलेम की कलीसिया से पत्र प्राप्त करने के बाद वहाँ गैर-यहूदी विश्वासियों को प्रोत्साहित कर सकें। विश्वासी यह सुनकर खुश थे कि उन्हें खतना नहीं कराना पड़ा और उन्हें यहूदी व्यवस्था के अनुसार जीना नहीं पड़ा। अब, पौलुस बरनबास के साथ अन्य क्षेत्रों का निरीक्षण करने के लिए यात्रा करना चाहता है जहाँ उन्होंने पहले प्रचार किया है। एक विवाद के कारण, पौलुस और बरनाबास अलग-अलग रास्तों से यात्रा करते हैं।</w:t>
      </w:r>
    </w:p>
    <w:p>
      <w:pPr/>
      <w:r>
        <w:rPr>
          <w:lang w:val="hi_IN" w:bidi="hi_IN"/>
        </w:rPr>
      </w:r>
      <w:r>
        <w:rPr>
          <w:lang w:val="hi_IN" w:bidi="hi_IN"/>
        </w:rPr>
        <w:t>जैसा कि हम जानते हैं, पौलुस और बरनबास अन्ताकिया में हैं। वे वहाँ गैर-यहूदी विश्वासियों को प्रोत्साहित करने और उन्हें यीशु के बारे में अधिक सिखाने के लिए अन्ताकिया में रहे। कई दिनों के बाद, पौलुस बरनबास को सुझाव देता है कि उन्हें उन स्थानों की यात्रा करना चाहिए जहाँ उन्होंने पहले प्रभु का वचन प्रचार किया था, अर्थात यीशु के बारे में बताया था। पौलुस यह देखना चाहता है कि नए विश्वासी कैसे हैं, या यह पता लगाना चाहता है कि वे यीशु का कितनी अच्छी तरह से अनुसरण कर रहे हैं। जब पौलुस विश्वासियों से मुलाकात करता, तब वह उन्हें आवश्यकता अनुसार प्रोत्साहित कर सकता, सिखा सकता या सुधार सकता था।</w:t>
      </w:r>
    </w:p>
    <w:p>
      <w:pPr/>
      <w:r>
        <w:rPr>
          <w:lang w:val="hi_IN" w:bidi="hi_IN"/>
        </w:rPr>
      </w:r>
      <w:r>
        <w:rPr>
          <w:lang w:val="hi_IN" w:bidi="hi_IN"/>
        </w:rPr>
        <w:t>यहाँ रुकें और इस प्रश्न पर समूह में चर्चा करें: एक शिक्षक या प्राचीन कैसे सुनिश्चित करता है कि छात्र या शिष्य वही कर रहे हैं जो उन्हें सिखाया गया है? वर्णन करें कि विश्वासी एक-दूसरे को वह करने में कैसे मदद करते हैं जो वे आपकी संस्कृति में करने के लिए सहमत हुए हैं। इस ऑडियो को यहाँ रोकें।</w:t>
      </w:r>
    </w:p>
    <w:p>
      <w:pPr/>
      <w:r>
        <w:rPr>
          <w:lang w:val="hi_IN" w:bidi="hi_IN"/>
        </w:rPr>
      </w:r>
      <w:r>
        <w:rPr>
          <w:lang w:val="hi_IN" w:bidi="hi_IN"/>
        </w:rPr>
        <w:t>बरनबास पौलुस से सहमत है, लेकिन वह यूहन्ना मरकुस को अपनी यात्राओं पर अपने साथ ले जाना चाहता है। यूहन्ना मरकुस बरनबास का चचेरा भाई है; यूहन्ना उसका यहूदी नाम था और मरकुस उसका रोमी नाम था। पौलुस इस विचार का दृढ़ता से विरोध करता है। पौलुस बरनबास को याद दिलाता है कि यूहन्ना मरकुस ने उन्हें उनकी पिछली यात्रा के बीच में छोड़ दिया था। आपको याद होगा कि पंफुलिया में, यूहन्ना मरकुस अपना काम छोड़कर यरूशलेम घर वापस चला गया था।</w:t>
      </w:r>
    </w:p>
    <w:p>
      <w:pPr/>
      <w:r>
        <w:rPr>
          <w:lang w:val="hi_IN" w:bidi="hi_IN"/>
        </w:rPr>
      </w:r>
      <w:r>
        <w:rPr>
          <w:lang w:val="hi_IN" w:bidi="hi_IN"/>
        </w:rPr>
        <w:t xml:space="preserve">यहाँ रुकें और </w:t>
      </w:r>
      <w:r>
        <w:rPr>
          <w:lang w:val="hi_IN" w:bidi="hi_IN"/>
        </w:rPr>
        <w:t>पौलुस की पहली यात्रा</w:t>
      </w:r>
      <w:r>
        <w:rPr>
          <w:lang w:val="hi_IN" w:bidi="hi_IN"/>
        </w:rPr>
        <w:t xml:space="preserve"> का नक्शा देखें जो पंफुलिया के स्थान पर प्रकाश डालता है। इस ऑडियो को यहाँ रोकें।</w:t>
      </w:r>
    </w:p>
    <w:p>
      <w:pPr/>
      <w:r>
        <w:rPr>
          <w:lang w:val="hi_IN" w:bidi="hi_IN"/>
        </w:rPr>
      </w:r>
      <w:r>
        <w:rPr>
          <w:lang w:val="hi_IN" w:bidi="hi_IN"/>
        </w:rPr>
        <w:t>यह काम एक नगर से दूसरे नगर-यात्रा करने और यीशु को प्रतिज्ञा किया गया उद्धारकर्ता होने के बारे में प्रचार करने से मेल खाता है। यूहन्ना मरकुस के प्रस्थान के कारण, पौलुस यह नहीं सोचता कि वह इस यात्रा पर उनके साथ जाने के योग्य है।</w:t>
      </w:r>
    </w:p>
    <w:p>
      <w:pPr/>
      <w:r>
        <w:rPr>
          <w:lang w:val="hi_IN" w:bidi="hi_IN"/>
        </w:rPr>
      </w:r>
      <w:r>
        <w:rPr>
          <w:lang w:val="hi_IN" w:bidi="hi_IN"/>
        </w:rPr>
        <w:t>यहाँ रुकें और इस प्रश्न पर समूह में चर्चा करें: आपके यहाँ समुदाय किसी को कोई विशेष कार्य करने के लिए कैसे भेजता है? जब परमेश्वर विश्वासियों को अन्य नगरों या देशों में यीशु के बारे में बताने के लिए मार्गदर्शन करता है, तो आपके यहाँ की कलीसियाँ उन्हें कैसे सहायता करती हैं? इस ऑडियो को यहाँ रोकें।</w:t>
      </w:r>
    </w:p>
    <w:p>
      <w:pPr/>
      <w:r>
        <w:rPr>
          <w:lang w:val="hi_IN" w:bidi="hi_IN"/>
        </w:rPr>
      </w:r>
      <w:r>
        <w:rPr>
          <w:lang w:val="hi_IN" w:bidi="hi_IN"/>
        </w:rPr>
        <w:t>पौलुस और बरनबास में इतनी तीव्र असहमति हुई कि अंत में वे अलग-अलग स्थानों की यात्रा करने लगे। हम नहीं जानते कि वे गुस्से में थे या नहीं। लेकिन हम जानते हैं कि पौलुस और यूहन्ना मरकुस ने अंततः अपने मतभेदों को दूर किया क्योंकि पौलुस बाद में कलीसियाओं को लिखे अपने पत्रों में एक सहकर्मी के रूप में उसकी प्रशंसा करेगा। बरनबास ने यूहन्ना मरकुस के साथ नाव पर साइप्रस की यात्रा की। साइप्रस सीरिया के पश्चिम में भूमध्य सागर में एक बड़े द्वीप को दर्शाता है और यही वह स्थान है जहाँ से बरनबास था।</w:t>
      </w:r>
    </w:p>
    <w:p>
      <w:pPr/>
      <w:r>
        <w:rPr>
          <w:lang w:val="hi_IN" w:bidi="hi_IN"/>
        </w:rPr>
      </w:r>
      <w:r>
        <w:rPr>
          <w:lang w:val="hi_IN" w:bidi="hi_IN"/>
        </w:rPr>
        <w:t xml:space="preserve">यहाँ रुकें और समूह के रूप में </w:t>
      </w:r>
      <w:r>
        <w:rPr>
          <w:lang w:val="hi_IN" w:bidi="hi_IN"/>
        </w:rPr>
        <w:t>अन्ताकिया के संबंध में साइप्रस</w:t>
      </w:r>
      <w:r>
        <w:rPr>
          <w:lang w:val="hi_IN" w:bidi="hi_IN"/>
        </w:rPr>
        <w:t xml:space="preserve"> के नक्शे को देखें। इस ऑडियो को यहाँ रोकें।</w:t>
      </w:r>
    </w:p>
    <w:p>
      <w:pPr/>
      <w:r>
        <w:rPr>
          <w:lang w:val="hi_IN" w:bidi="hi_IN"/>
        </w:rPr>
      </w:r>
      <w:r>
        <w:rPr>
          <w:lang w:val="hi_IN" w:bidi="hi_IN"/>
        </w:rPr>
        <w:t>इस बीच, पौलुस ने सीलास को साथ यात्रा करने के लिए चुना। जैसा कि आपको याद है, सीलास उन दो पुरुषों में से एक था जिन्हें यरूशलेम के विश्वासियों ने अन्ताकिया की कलीसिया को अपना पत्र देने के लिए प्रतिनिधि के रूप में चुना था। अन्ताकिया के विश्वासियों ने पौलुस और सिलास को प्रभु के अनुग्रह के भरोसे सौंप दिया। इसका अर्थ है कि उन्होंने पौलुस और सीलास के लिए प्रार्थना की कि परमेश्वर उनकी यात्रा करते समय उनका मार्गदर्शन करे, और उनकी रक्षा करे।</w:t>
      </w:r>
    </w:p>
    <w:p>
      <w:pPr/>
      <w:r>
        <w:rPr>
          <w:lang w:val="hi_IN" w:bidi="hi_IN"/>
        </w:rPr>
      </w:r>
      <w:r>
        <w:rPr>
          <w:lang w:val="hi_IN" w:bidi="hi_IN"/>
        </w:rPr>
        <w:t>पौलुस और सिलास फिर पैदल उत्तर की ओर सीरिया और किलिकिया के माध्यम से यात्रा करते हुए हर नगर में जहाँ भी वे पहुँचे, कलीसियों या विश्वासियों के समूहों को प्रोत्साहित करते रहे।</w:t>
      </w:r>
    </w:p>
    <w:p>
      <w:pPr/>
      <w:r>
        <w:rPr>
          <w:lang w:val="hi_IN" w:bidi="hi_IN"/>
        </w:rPr>
      </w:r>
      <w:r>
        <w:rPr>
          <w:lang w:val="hi_IN" w:bidi="hi_IN"/>
        </w:rPr>
        <w:t xml:space="preserve">यहाँ रुकें और एक नक्शे को देखें जो सीरिया प्रान्त में </w:t>
      </w:r>
      <w:r>
        <w:rPr>
          <w:lang w:val="hi_IN" w:bidi="hi_IN"/>
        </w:rPr>
        <w:t>यरूशलेम और अन्ताकिया</w:t>
      </w:r>
      <w:r>
        <w:rPr>
          <w:lang w:val="hi_IN" w:bidi="hi_IN"/>
        </w:rPr>
        <w:t xml:space="preserve"> को समूह के रूप में दिखाता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15:36–41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पौलुस और बरनबास अन्ताकिया में हैं। पौलुस बरनबास को सुझाव देता है कि उन्हें उन सभी कलीसियाओं का दौरा करने के लिए यात्रा करना चाहिए जहाँ उन्होंने पहले यीशु के बारे में बताया है। बरनबास सहमत है, लेकिन चाहता है कि यूहन्ना मरकुस उनके साथ यात्रा करे। पौलुस ने दृढ़ता से असहमति व्यक्त की।</w:t>
      </w:r>
    </w:p>
    <w:p>
      <w:pPr/>
      <w:r>
        <w:rPr>
          <w:lang w:val="hi_IN" w:bidi="hi_IN"/>
        </w:rPr>
      </w:r>
      <w:r>
        <w:rPr>
          <w:b/>
          <w:lang w:val="hi_IN" w:bidi="hi_IN"/>
        </w:rPr>
        <w:t>दूसरे दृश्य में:</w:t>
      </w:r>
      <w:r>
        <w:rPr>
          <w:lang w:val="hi_IN" w:bidi="hi_IN"/>
        </w:rPr>
        <w:t xml:space="preserve"> पौलुस बरनबास को याद दिलाता है कि पिछली बार उन्होंने यूहन्ना मरकुस के साथ यात्रा की थी तो क्या हुआ था। यूहन्ना मरकुस पौलुस और बरनबास की यात्रा करते समय मदद करता है, फिर अपना मन बदलता है और घर चला जाता है।</w:t>
      </w:r>
    </w:p>
    <w:p>
      <w:pPr/>
      <w:r>
        <w:rPr>
          <w:lang w:val="hi_IN" w:bidi="hi_IN"/>
        </w:rPr>
      </w:r>
      <w:r>
        <w:rPr>
          <w:b/>
          <w:lang w:val="hi_IN" w:bidi="hi_IN"/>
        </w:rPr>
        <w:t>तीसरे दृश्य में:</w:t>
      </w:r>
      <w:r>
        <w:rPr>
          <w:lang w:val="hi_IN" w:bidi="hi_IN"/>
        </w:rPr>
        <w:t xml:space="preserve"> बरनबास पौलुस से अलग होता है और विश्वासियों से मिलने के लिए यूहन्ना मरकुस के साथ नाव से साइप्रस की यात्रा करता है। पौलुस सीलास को अपने साथ यात्रा करने के लिए चुनता है। अन्ताकिया की कलीसिया अपनी यात्रा पर जाने से पहले उनके लिए प्रार्थना करती है।</w:t>
      </w:r>
    </w:p>
    <w:p>
      <w:pPr/>
      <w:r>
        <w:rPr>
          <w:lang w:val="hi_IN" w:bidi="hi_IN"/>
        </w:rPr>
      </w:r>
      <w:r>
        <w:rPr>
          <w:b/>
          <w:lang w:val="hi_IN" w:bidi="hi_IN"/>
        </w:rPr>
        <w:t>चौथे दृश्य में:</w:t>
      </w:r>
      <w:r>
        <w:rPr>
          <w:lang w:val="hi_IN" w:bidi="hi_IN"/>
        </w:rPr>
        <w:t xml:space="preserve"> पौलुस और सिलास सीरिया और किलिकिया के विश्वासियों से मिलने के लिए एक नगर से दूसरे नगर की यात्रा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अन्ताकिया के विश्वासी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साइप्रस के विश्वासी</w:t>
      </w:r>
    </w:p>
    <w:p>
      <w:pPr>
        <w:pStyle w:val="ListBullet"/>
        <w:spacing w:line="240" w:lineRule="auto"/>
        <w:ind w:left="720"/>
      </w:pPr>
      <w:r>
        <w:rPr>
          <w:lang w:val="hi_IN" w:bidi="hi_IN"/>
        </w:rPr>
      </w:r>
      <w:r>
        <w:rPr>
          <w:lang w:val="hi_IN" w:bidi="hi_IN"/>
        </w:rPr>
        <w:t>सीरिया और किलिकिया के विश्वासी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पौलुस और बरनबास गैर-यहूदी विश्वासियों की कलीसिया के साथ अन्ताकिया में हैं। अन्ताकिया की कलीसिया को यरूशलेम से यह खुशनुमा समाचार मिला है कि उन्हें यहूदी व्यवस्था के अनुसार जीना नहीं पड़ेगा। पौलुस और बरनबास यीशु के बारे में सिखाने के लिए विश्वासियों के साथ रहे।</w:t>
      </w:r>
    </w:p>
    <w:p>
      <w:pPr/>
      <w:r>
        <w:rPr>
          <w:lang w:val="hi_IN" w:bidi="hi_IN"/>
        </w:rPr>
      </w:r>
      <w:r>
        <w:rPr>
          <w:lang w:val="hi_IN" w:bidi="hi_IN"/>
        </w:rPr>
        <w:t>यहूदा और सीलास यरूशलेम वापस गए। यह सम्भव है कि सीलास अन्ताकिया में रहा या शायद वह यरूशलेम वापस चला गया और फिर पौलुस के साथ यात्रा करने के लिए अन्ताकिया लौट आया।</w:t>
      </w:r>
    </w:p>
    <w:p>
      <w:pPr/>
      <w:r>
        <w:rPr>
          <w:lang w:val="hi_IN" w:bidi="hi_IN"/>
        </w:rPr>
      </w:r>
      <w:r>
        <w:rPr>
          <w:lang w:val="hi_IN" w:bidi="hi_IN"/>
        </w:rPr>
        <w:t>“कुछ समय बाद” का अर्थ शायद कई दिनों के बाद है, लेकिन इसका अर्थ अधिक समय हो सकता है। यह तब है जब पौलुस बरनबास को सुझाव देता है कि उन्हें उन क्षेत्रों की यात्रा करना चाहिए जहाँ उन्होंने पहले यीशु के बारे में प्रचार किया था।</w:t>
      </w:r>
    </w:p>
    <w:p>
      <w:pPr/>
      <w:r>
        <w:rPr>
          <w:lang w:val="hi_IN" w:bidi="hi_IN"/>
        </w:rPr>
      </w:r>
      <w:r>
        <w:rPr>
          <w:lang w:val="hi_IN" w:bidi="hi_IN"/>
        </w:rPr>
        <w:t>बरनबास पौलुस के सुझाव से सहमत था, लेकिन वह यूहन्ना मरकुस को अपने साथ लाना चाहता था। पौलुस बरनबास से तीव्र या दृढ़ता से असहमति दिखाता है। पौलुस नहीं चाहता था कि यूहन्ना मरकुस उनके साथ यात्रा करे।</w:t>
      </w:r>
    </w:p>
    <w:p>
      <w:pPr/>
      <w:r>
        <w:rPr>
          <w:lang w:val="hi_IN" w:bidi="hi_IN"/>
        </w:rPr>
      </w:r>
      <w:r>
        <w:rPr>
          <w:lang w:val="hi_IN" w:bidi="hi_IN"/>
        </w:rPr>
        <w:t>यह याद रखना महत्वपूर्ण है कि पिछली बार जब लूका ने यूहन्ना मरकुस का उल्लेख किया था, तो वह पौलुस और बरनबास को अलग-अलग नगरों में यीशु के बारे में बताने में मदद कर रहा था, लेकिन उसने उन्हें पंफुलिया में छोड़ दिया और उन्हें छोड़कर यरूशलेम घर लौट गया। यह स्पष्ट नहीं है कि यूहन्ना मरकुस ने उन्हें क्यों छोड़ दिया।</w:t>
      </w:r>
    </w:p>
    <w:p>
      <w:pPr/>
      <w:r>
        <w:rPr>
          <w:lang w:val="hi_IN" w:bidi="hi_IN"/>
        </w:rPr>
      </w:r>
      <w:r>
        <w:rPr>
          <w:lang w:val="hi_IN" w:bidi="hi_IN"/>
        </w:rPr>
        <w:t xml:space="preserve">यहाँ रुकें और </w:t>
      </w:r>
      <w:r>
        <w:rPr>
          <w:lang w:val="hi_IN" w:bidi="hi_IN"/>
        </w:rPr>
        <w:t>पौलुस की पहली यात्रा</w:t>
      </w:r>
      <w:r>
        <w:rPr>
          <w:lang w:val="hi_IN" w:bidi="hi_IN"/>
        </w:rPr>
        <w:t xml:space="preserve"> का नक्शा देखें जो पंफुलिया के स्थान पर प्रकाश डालता है। इस ऑडियो को यहाँ रोकें।</w:t>
      </w:r>
    </w:p>
    <w:p>
      <w:pPr/>
      <w:r>
        <w:rPr>
          <w:lang w:val="hi_IN" w:bidi="hi_IN"/>
        </w:rPr>
      </w:r>
      <w:r>
        <w:rPr>
          <w:lang w:val="hi_IN" w:bidi="hi_IN"/>
        </w:rPr>
        <w:t>लूका अतीत में जो हुआ उसके बारे में यह स्पष्टीकरण देता है, क्योंकि पौलुस नहीं चाहता था कि यूहन्ना मरकुस उनके साथ फिर से यात्रा करे।</w:t>
      </w:r>
    </w:p>
    <w:p>
      <w:pPr/>
      <w:r>
        <w:rPr>
          <w:lang w:val="hi_IN" w:bidi="hi_IN"/>
        </w:rPr>
      </w:r>
      <w:r>
        <w:rPr>
          <w:lang w:val="hi_IN" w:bidi="hi_IN"/>
        </w:rPr>
        <w:t>जब लूका "काम करें" कहता है, तो वह उस काम के बारे में बात कर रहा है जिसे पवित्र आत्मा ने पौलुस और बरनबास को अन्ताकिया में रहते हुए करने के लिए बुलाया था। यह काम लोगों को यीशु के प्रतिज्ञा किया गया उद्धारकर्ता के बारे में बताना था।</w:t>
      </w:r>
    </w:p>
    <w:p>
      <w:pPr/>
      <w:r>
        <w:rPr>
          <w:lang w:val="hi_IN" w:bidi="hi_IN"/>
        </w:rPr>
      </w:r>
      <w:r>
        <w:rPr>
          <w:lang w:val="hi_IN" w:bidi="hi_IN"/>
        </w:rPr>
        <w:t>पौलुस और बरनबास के बीच असहमति इतनी तीव्र थी कि वे एक-दूसरे से अलग हो गए और अलग-अलग स्थानों की यात्रा करने लगे। यह याद रखना महत्वपूर्ण है कि पौलुस और बरनबास ने अपनी पिछली यात्रा के दौरान कई कठिनाइयों और परीक्षाओं से गुजरे थे। इसका अर्थ है कि उनकी असहमति बहुत कठोर थी; "कठोर असहमति" के लिए उपयोग किए गए मूल शब्द का अर्थ है "चिड़चिड़ापन।</w:t>
      </w:r>
    </w:p>
    <w:p>
      <w:pPr/>
      <w:r>
        <w:rPr>
          <w:lang w:val="hi_IN" w:bidi="hi_IN"/>
        </w:rPr>
      </w:r>
      <w:r>
        <w:rPr>
          <w:lang w:val="hi_IN" w:bidi="hi_IN"/>
        </w:rPr>
        <w:t>यहाँ रुकें और समूह में इस प्रश्न पर चर्चा करें: आपकी संस्कृति में असहमति व्यक्त करने का सबसे मजबूत तरीका क्या है? आप दोस्तों के बीच एक बहुत मजबूत असहमति का वर्णन कैसे करेंगे जो उन्हें अलग-अलग मार्गों पर जाने के लिए प्रेरित करता है? इस ऑडियो को यहाँ रोकें।</w:t>
      </w:r>
    </w:p>
    <w:p>
      <w:pPr/>
      <w:r>
        <w:rPr>
          <w:lang w:val="hi_IN" w:bidi="hi_IN"/>
        </w:rPr>
      </w:r>
      <w:r>
        <w:rPr>
          <w:lang w:val="hi_IN" w:bidi="hi_IN"/>
        </w:rPr>
        <w:t>बरनबास और यूहन्ना मरकुस ने साइप्रस के द्वीप की ओर यात्रा की, या नाव से एक साथ यात्रा की। उस समय, अधिकांश नौकाएँ पाल की मदद से चलती थीं।</w:t>
      </w:r>
    </w:p>
    <w:p>
      <w:pPr/>
      <w:r>
        <w:rPr>
          <w:lang w:val="hi_IN" w:bidi="hi_IN"/>
        </w:rPr>
      </w:r>
      <w:r>
        <w:rPr>
          <w:lang w:val="hi_IN" w:bidi="hi_IN"/>
        </w:rPr>
        <w:t xml:space="preserve">यहाँ रुकें और एक </w:t>
      </w:r>
      <w:r>
        <w:rPr>
          <w:lang w:val="hi_IN" w:bidi="hi_IN"/>
        </w:rPr>
        <w:t>बड़ी नाव की तस्वीर देखें जिसमें पाल हो</w:t>
      </w:r>
      <w:r>
        <w:rPr>
          <w:lang w:val="hi_IN" w:bidi="hi_IN"/>
        </w:rPr>
        <w:t xml:space="preserve"> और </w:t>
      </w:r>
      <w:r>
        <w:rPr>
          <w:lang w:val="hi_IN" w:bidi="hi_IN"/>
        </w:rPr>
        <w:t>अन्ताकिया के संबंध में साइप्रस कहाँ स्थित है</w:t>
      </w:r>
      <w:r>
        <w:rPr>
          <w:lang w:val="hi_IN" w:bidi="hi_IN"/>
        </w:rPr>
        <w:t xml:space="preserve"> इसका नक्शा देखें। इस ऑडियो को यहाँ रोकें।</w:t>
      </w:r>
    </w:p>
    <w:p>
      <w:pPr/>
      <w:r>
        <w:rPr>
          <w:lang w:val="hi_IN" w:bidi="hi_IN"/>
        </w:rPr>
      </w:r>
      <w:r>
        <w:rPr>
          <w:lang w:val="hi_IN" w:bidi="hi_IN"/>
        </w:rPr>
        <w:t>यह स्पष्ट नहीं है कि सीलास यरूशलेम लौट आया और फिर अन्ताकिया वापस आया या क्या वह पूरे समय अन्ताकिया में रहा।</w:t>
      </w:r>
    </w:p>
    <w:p>
      <w:pPr/>
      <w:r>
        <w:rPr>
          <w:lang w:val="hi_IN" w:bidi="hi_IN"/>
        </w:rPr>
      </w:r>
      <w:r>
        <w:rPr>
          <w:lang w:val="hi_IN" w:bidi="hi_IN"/>
        </w:rPr>
        <w:t>अन्ताकिया के भाइयों, या विश्वासियों ने पौलुस और सीलास को परमेश्वर के अनुग्रह के भरोसे सौंपा। यह कहने का एक तरीका है कि अन्ताकिया के विश्वासियों ने पौलुस और सीलास के लिए प्रार्थना की और उन्हें परमेश्वर की देखभाल में रखा।</w:t>
      </w:r>
    </w:p>
    <w:p>
      <w:pPr/>
      <w:r>
        <w:rPr>
          <w:lang w:val="hi_IN" w:bidi="hi_IN"/>
        </w:rPr>
      </w:r>
      <w:r>
        <w:rPr>
          <w:lang w:val="hi_IN" w:bidi="hi_IN"/>
        </w:rPr>
        <w:t>पौलुस सीरिया और किलिकिया से होकर यात्रा करता है, कलीसियाओं को प्रोत्साहित और मजबूत करता है।</w:t>
      </w:r>
    </w:p>
    <w:p>
      <w:pPr/>
      <w:r>
        <w:rPr>
          <w:lang w:val="hi_IN" w:bidi="hi_IN"/>
        </w:rPr>
      </w:r>
      <w:r>
        <w:rPr>
          <w:lang w:val="hi_IN" w:bidi="hi_IN"/>
        </w:rPr>
        <w:t xml:space="preserve">यहाँ रुकें और पौलुस की अन्ताकिया से सीरिया और </w:t>
      </w:r>
      <w:r>
        <w:rPr>
          <w:b/>
          <w:lang w:val="hi_IN" w:bidi="hi_IN"/>
        </w:rPr>
        <w:t>किलिकिया के मध्य से यात्रा</w:t>
      </w:r>
      <w:r>
        <w:rPr>
          <w:lang w:val="hi_IN" w:bidi="hi_IN"/>
        </w:rPr>
        <w:t xml:space="preserve"> के नक्शे को देखें। इस ऑडियो को यहाँ रोकें।</w:t>
      </w:r>
    </w:p>
    <w:p>
      <w:pPr/>
      <w:r>
        <w:rPr>
          <w:lang w:val="hi_IN" w:bidi="hi_IN"/>
        </w:rPr>
      </w:r>
      <w:r>
        <w:rPr>
          <w:lang w:val="hi_IN" w:bidi="hi_IN"/>
        </w:rPr>
        <w:t>यह याद रखना महत्वपूर्ण है कि पौलुस और सीलास एक साथ चले गए, भले ही लूका कहता है "वह गया," जिसका अर्थ है पौलुस। इसका अर्थ यह नहीं है कि पौलुस अकेले गया, लेकिन यह कि पौलुस यात्रा की अगुवाई कर रहा था।</w:t>
      </w:r>
    </w:p>
    <w:p>
      <w:pPr/>
      <w:r>
        <w:rPr>
          <w:lang w:val="hi_IN" w:bidi="hi_IN"/>
        </w:rPr>
      </w:r>
      <w:r>
        <w:rPr>
          <w:lang w:val="hi_IN" w:bidi="hi_IN"/>
        </w:rPr>
        <w:t>यहाँ रुकें और चर्चा करें कि आप "वह गया" वाक्यांश का अनुवाद कैसे करेंगे, जिसका अर्थ पौलुस और सीलास दोनों के लिए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15:36–41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अन्ताकिया के विश्वासी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यूहन्ना मरकुस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साइप्रस के विश्वासी</w:t>
      </w:r>
    </w:p>
    <w:p>
      <w:pPr>
        <w:pStyle w:val="ListBullet"/>
        <w:spacing w:line="240" w:lineRule="auto"/>
        <w:ind w:left="720"/>
      </w:pPr>
      <w:r>
        <w:rPr>
          <w:lang w:val="hi_IN" w:bidi="hi_IN"/>
        </w:rPr>
      </w:r>
      <w:r>
        <w:rPr>
          <w:lang w:val="hi_IN" w:bidi="hi_IN"/>
        </w:rPr>
        <w:t>सीरिया और किलिकिया के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और बरनबास अन्ताकिया में अन्यजाति विश्वासियों को सिखाते हुए अभिनय करें। कई दिनों के बाद, पौलुस बरनबास को सुझाव देता है कि उन्हें उन सभी कलीसियाओं का दौरा करने के लिए यात्रा करना चाहिए जहाँ उन्होंने पहले यीशु के बारे में साझा किया है। बरनबास सहमत है, लेकिन चाहता है कि यूहन्ना मरकुस उनके साथ यात्रा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बरनबास का किरदार निभाने वाले व्यक्ति से पूछें, "आप क्या महसूस कर रहे हैं या क्या सोच रहे हैं?" वह व्यक्ति इस तरह उत्तर दे सकता है, "मैं उत्साहित हूँ। "मैं यह देखने के लिए उत्साहित हूँ कि इस अगले यात्रा में परमेश्वर क्या करेगा," या "आभारी।" परमेश्वर मुझे यह अवसर दे रहे हैं कि मैं अपने रिश्तेदार को अपने साथ ला सकूँ। मैं चाहता हूँ कि यूहन्ना मरकुस आए और देखें कि पवित्र आत्मा यरूशलेम के बाहर कैसे काम कर रहा है," या "आनन्दित हो। मुझे कलीसिया, यहूदी और अन्यजाति दोनों, यीशु के नाम में एक साथ आते हुए देखकर खुशी है।"</w:t>
      </w:r>
    </w:p>
    <w:p>
      <w:pPr/>
      <w:r>
        <w:rPr>
          <w:lang w:val="hi_IN" w:bidi="hi_IN"/>
        </w:rPr>
      </w:r>
      <w:r>
        <w:rPr>
          <w:lang w:val="hi_IN" w:bidi="hi_IN"/>
        </w:rPr>
        <w:t>पंफुलिया में हुई घटना का अभिनय करें। ऐसा करने का एक सम्भव तरीका यह है कि अभिनय को रोककर और पृष्ठभूमि में चुपचाप अभिनय करना, जो भी हुआ उसे एक स्मृति के रूप में दिखाना और न कि एक वर्तमान घटना के रूप। यूहन्ना मरकुस का पौलुस और बरनबास को अलग-अलग नगरों में यीशु के बारे में बताने में मदद करने का अभिनय करें। पौलुस और बरनबास यात्रा को आगे बढ़ाते रहे और लोगों को यीशु के बारे में बताते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उत्तर दे सकता है, "परेशान हूँ। वह यूहन्ना मरकुस को क्यों बुलाना चाहता है? वह स्पष्ट रूप से पिछली बार काम के लिए समर्पित नहीं था," या "निराश था। मैंने सोचा कि बरनबास मुझसे सहमत होगा," या "निराश होगा। मैंने अभी तक यात्रा शुरू नहीं की है और मैं पहले से ही समस्याओं का सामना कर रहा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 बरनबास से दृढ़ता से असहमति करने का अभिनय करें। वे इतनी तीव्र असहमति हुई कि पौलुस और बरनबास अलग-अलग मार्गों पर जाते हैं। बरनबास यूहन्ना मरकुस के साथ नाव से साइप्रस के द्वीप की यात्रा करता है। पौलुस सीलास को अपने साथ यात्रा करने के लिए चुनता है। अन्ताकिया के विश्वासी पौलुस और सीलास को उनकी आने वाली यात्रा के लिए परमेश्वर की देखभाल में सौंप दिया। फिर पौलुस सीलास को अपने साथ ले जाता है और वे सीरिया और किलिकिया से होकर वहाँ की कलीसियाओं को प्रोत्साहित करते हुए यात्रा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बरनबास का किरदार निभाने वाले व्यक्ति से पूछें, "आप क्या महसूस कर रहे हैं या क्या सोच रहे हैं?" वह व्यक्ति इस तरह उत्तर दे सकता है, "निराश हूँ। मैं सच में चाहता था कि यूहन्ना मरकुस पौलुस की यात्रा का हिस्सा हो," या "आशावान हूँ, मुझे पता है कि परमेश्वर के पास हमारे लिए अलग-अलग मार्गों पर चलने की बेहतर योजनाएँ हैं," या "मुझे पता है कि सीलास पौलुस को बहुत मदद करेगा।"</w:t>
      </w:r>
    </w:p>
    <w:p>
      <w:pPr>
        <w:pStyle w:val="ListBullet"/>
        <w:spacing w:line="240" w:lineRule="auto"/>
        <w:ind w:left="720"/>
      </w:pPr>
      <w:r>
        <w:rPr>
          <w:lang w:val="hi_IN" w:bidi="hi_IN"/>
        </w:rPr>
      </w:r>
      <w:r>
        <w:rPr>
          <w:lang w:val="hi_IN" w:bidi="hi_IN"/>
        </w:rPr>
        <w:t>सीलास का किरदार निभाने वाले व्यक्ति से पूछें, "आप क्या महसूस कर रहे हैं या क्या सोच रहे हैं?" वह व्यक्ति इस तरह उत्तर दे सकता है, "मैं उत्साहित हूँ। हम साथी विश्वासियों से मिलने जा रहे हैं," या "मैं आभारी हूँ कि परमेश्वर ने मुझे अन्ताकिया आने की अनुमति दी," या "मुझे सम्मानित किया कि पौलुस ने मुझे अपने साथ यात्रा करने के लिए चुना।"</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15:36–41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बरनबास को सुझाव देता है कि उन्हें उन सभी स्थानों का दौरा करना चाहिए जहाँ उन्होंने पहले प्रचार किया है ताकि यह देखा जा सके कि </w:t>
      </w:r>
      <w:r>
        <w:rPr>
          <w:b/>
          <w:lang w:val="hi_IN" w:bidi="hi_IN"/>
        </w:rPr>
        <w:t>भाई</w:t>
      </w:r>
      <w:r>
        <w:rPr>
          <w:lang w:val="hi_IN" w:bidi="hi_IN"/>
        </w:rPr>
        <w:t xml:space="preserve"> कैसे हैं। भाइयों का अनुवाद विश्वासियों के रूप में किया जा सकता है। यह किसी भी व्यक्ति को दर्शाता है, चाहे वह पुरुष या स्त्री, जिसने यीशु पर भरोसा किया और उसका अनुसरण किया है।</w:t>
      </w:r>
    </w:p>
    <w:p>
      <w:pPr/>
      <w:r>
        <w:rPr>
          <w:lang w:val="hi_IN" w:bidi="hi_IN"/>
        </w:rPr>
      </w:r>
      <w:r>
        <w:rPr>
          <w:lang w:val="hi_IN" w:bidi="hi_IN"/>
        </w:rPr>
        <w:t xml:space="preserve">पौलुस उन स्थानों का दौरा करना चाहता है जहाँ उन्होंने पहले </w:t>
      </w:r>
      <w:r>
        <w:rPr>
          <w:b/>
          <w:lang w:val="hi_IN" w:bidi="hi_IN"/>
        </w:rPr>
        <w:t>प्रभु का वचन</w:t>
      </w:r>
      <w:r>
        <w:rPr>
          <w:lang w:val="hi_IN" w:bidi="hi_IN"/>
        </w:rPr>
        <w:t xml:space="preserve"> प्रचार किया है। प्रभु का वचन, या परमेश्वर का वचन, उस सुसमाचार को दर्शाता है कि यीशु हमारे पापों के लिए मरा, दफनाया गया, और फिर से जी उठा। बहुत से लोगों ने इस सुसमाचार पर उन स्थानों पर विश्वास किया जहाँ पौलुस और बरनबास ने प्रचार किया था। प्रभु के वचन के लिए उसी शब्द या वाक्यांश का उपयोग करें जो आपने पिछले भागों में उपयोग किया है। </w:t>
      </w:r>
      <w:r>
        <w:rPr>
          <w:lang w:val="hi_IN" w:bidi="hi_IN"/>
        </w:rPr>
        <w:t>वचन</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इन नए </w:t>
      </w:r>
      <w:r>
        <w:rPr>
          <w:b/>
          <w:lang w:val="hi_IN" w:bidi="hi_IN"/>
        </w:rPr>
        <w:t>विश्वासियों</w:t>
      </w:r>
      <w:r>
        <w:rPr>
          <w:lang w:val="hi_IN" w:bidi="hi_IN"/>
        </w:rPr>
        <w:t xml:space="preserve"> या भाइयों को प्रोत्साहित करना चाहता है, और यह देखना चाहता है कि क्या वे यीशु का अच्छी तरह से अनुसरण कर रहे हैं। विश्वासी उस व्यक्ति को दर्शाता है जिसने यीशु पर प्रतिज्ञा किए गए उद्धारकर्ता के रूप में भरोसा करने और उसका अनुसरण करने का निर्णय लिया है। विश्वासी के लिए उसी शब्द या वाक्यांश का उपयोग करें जिसका उपयोग आपने पिछले भागों में किया है। </w:t>
      </w:r>
      <w:r>
        <w:rPr>
          <w:b/>
          <w:lang w:val="hi_IN" w:bidi="hi_IN"/>
        </w:rPr>
        <w:t>विश्वासी</w:t>
      </w:r>
      <w:r>
        <w:rPr>
          <w:lang w:val="hi_IN" w:bidi="hi_IN"/>
        </w:rPr>
        <w:t xml:space="preserve"> के बारे में अधिक जानकारी के लिए, मुख्य शब्दावली देखें।</w:t>
      </w:r>
    </w:p>
    <w:p>
      <w:pPr/>
      <w:r>
        <w:rPr>
          <w:lang w:val="hi_IN" w:bidi="hi_IN"/>
        </w:rPr>
      </w:r>
      <w:r>
        <w:rPr>
          <w:lang w:val="hi_IN" w:bidi="hi_IN"/>
        </w:rPr>
        <w:t xml:space="preserve">बरनबास और पौलुस अलग-अलग रास्तों पर जाते हैं क्योंकि पौलुस यूहन्ना मरकुस के साथ यात्रा नहीं करना चाहता है। बरनबास और यूहन्ना मरकुस </w:t>
      </w:r>
      <w:r>
        <w:rPr>
          <w:b/>
          <w:lang w:val="hi_IN" w:bidi="hi_IN"/>
        </w:rPr>
        <w:t>पाल</w:t>
      </w:r>
      <w:r>
        <w:rPr>
          <w:lang w:val="hi_IN" w:bidi="hi_IN"/>
        </w:rPr>
        <w:t xml:space="preserve"> वाली नाव से साइप्रस की ओर चले। पाल का अर्थ है उस नाव से यात्रा करना जिसमें नाव को आगे बढ़ाने के लिए पाल लगी हो।</w:t>
      </w:r>
    </w:p>
    <w:p>
      <w:pPr/>
      <w:r>
        <w:rPr>
          <w:lang w:val="hi_IN" w:bidi="hi_IN"/>
        </w:rPr>
      </w:r>
      <w:r>
        <w:rPr>
          <w:lang w:val="hi_IN" w:bidi="hi_IN"/>
        </w:rPr>
        <w:t xml:space="preserve">यहाँ रुकें और </w:t>
      </w:r>
      <w:r>
        <w:rPr>
          <w:lang w:val="hi_IN" w:bidi="hi_IN"/>
        </w:rPr>
        <w:t>पाल वाली बड़ी नाव</w:t>
      </w:r>
      <w:r>
        <w:rPr>
          <w:lang w:val="hi_IN" w:bidi="hi_IN"/>
        </w:rPr>
        <w:t xml:space="preserve"> की तस्वीर को देखें। इस ऑडियो को यहाँ रोकें।</w:t>
      </w:r>
    </w:p>
    <w:p>
      <w:pPr/>
      <w:r>
        <w:rPr>
          <w:lang w:val="hi_IN" w:bidi="hi_IN"/>
        </w:rPr>
      </w:r>
      <w:r>
        <w:rPr>
          <w:lang w:val="hi_IN" w:bidi="hi_IN"/>
        </w:rPr>
        <w:t xml:space="preserve">पौलुस सीलास को अपने नए यात्रा करने वाले साथी के रूप में चुनता है। अन्ताकिया की कलीसिया उन पुरुषों के लिए प्रार्थना करती है और उन्हें </w:t>
      </w:r>
      <w:r>
        <w:rPr>
          <w:b/>
          <w:lang w:val="hi_IN" w:bidi="hi_IN"/>
        </w:rPr>
        <w:t>प्रभु</w:t>
      </w:r>
      <w:r>
        <w:rPr>
          <w:lang w:val="hi_IN" w:bidi="hi_IN"/>
        </w:rPr>
        <w:t xml:space="preserve"> के </w:t>
      </w:r>
      <w:r>
        <w:rPr>
          <w:b/>
          <w:lang w:val="hi_IN" w:bidi="hi_IN"/>
        </w:rPr>
        <w:t>अनुग्रह</w:t>
      </w:r>
      <w:r>
        <w:rPr>
          <w:lang w:val="hi_IN" w:bidi="hi_IN"/>
        </w:rPr>
        <w:t xml:space="preserve"> के भरोसे सौंप देती है। यहाँ “प्रभु” का अर्थ परमेश्वर से है। इस संदर्भ में, परमेश्वर के पौलुस और सीलास पर अनुग्रह दिखाने का अर्थ यह होगा कि वह उनकी यात्रा के दौरान उनकी रक्षा और मार्गदर्शन करके अपना पक्ष दिखाता है। अनुग्रह और प्रभु के लिए उसी शब्द या वाक्यांश का उपयोग करें जो आपने पिछले भागों में उपयोग किया है। </w:t>
      </w:r>
      <w:r>
        <w:rPr>
          <w:b/>
          <w:lang w:val="hi_IN" w:bidi="hi_IN"/>
        </w:rPr>
        <w:t>अनुग्रह</w:t>
      </w:r>
      <w:r>
        <w:rPr>
          <w:lang w:val="hi_IN" w:bidi="hi_IN"/>
        </w:rPr>
        <w:t xml:space="preserve"> या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और सीलास वहाँ की कलीसियाओं को प्रोत्साहित करने के लिए सीरिया और किलिकिया की यात्रा करते हैं। </w:t>
      </w:r>
      <w:r>
        <w:rPr>
          <w:b/>
          <w:lang w:val="hi_IN" w:bidi="hi_IN"/>
        </w:rPr>
        <w:t>कलीसिया</w:t>
      </w:r>
      <w:r>
        <w:rPr>
          <w:lang w:val="hi_IN" w:bidi="hi_IN"/>
        </w:rPr>
        <w:t xml:space="preserve"> विश्वासियों के समूह को दर्शाता है जो एक स्थान पर रहते हैं। कलीसिया के लिए उसी शब्द या वाक्यांश का उपयोग करें जो आपने पिछले भागों में उपयोग किया है। </w:t>
      </w:r>
      <w:r>
        <w:rPr>
          <w:b/>
          <w:lang w:val="hi_IN" w:bidi="hi_IN"/>
        </w:rPr>
        <w:t>कलीसिया</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16:1–5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16:1–5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बरनबास उन नगरों में विश्वासियों से मिलना चाहते थे जहाँ उन्होंने यीशु का सुसमाचार प्रचार किया था। हालाँकि, वे इस बात पर सहमत नहीं थे कि यात्रा में उनके साथ किसको शामिल करना चाहिए, इसलिए वे अलग हो गए। पौलुस और सीलास ने सीरिया और किलिकिया के क्षेत्रों में अन्ताकिया के चारों ओर यात्रा की, वहाँ की कलीसियाओं को प्रोत्साहित किया। अब वे दिरबे और लुस्त्रा के पास के क्षेत्रों की यात्रा करते हैं। पौलुस ने इन नगरों का दौरा अपनी पहली यात्रा में किया था, इस यात्रा से दो या तीन साल पहले। ये अन्यजाति क्षेत्र या गैर-यहूदी क्षेत्र थे। उनके बीच यहूदी लोग भी थे, और यहूदी पृष्ठभूमि के विश्वासी भी थे। लुस्त्रा में एक कलीसिया थी, और यह दिरबे और इकुनियुम की कलीसियाओं से जुड़ी हुई थी।</w:t>
      </w:r>
    </w:p>
    <w:p>
      <w:pPr/>
      <w:r>
        <w:rPr>
          <w:lang w:val="hi_IN" w:bidi="hi_IN"/>
        </w:rPr>
      </w:r>
      <w:r>
        <w:rPr>
          <w:lang w:val="hi_IN" w:bidi="hi_IN"/>
        </w:rPr>
        <w:t xml:space="preserve">अब रुकें और अपने समूह के साथ </w:t>
      </w:r>
      <w:r>
        <w:rPr>
          <w:b/>
          <w:lang w:val="hi_IN" w:bidi="hi_IN"/>
        </w:rPr>
        <w:t>पौलुस की दूसरी यात्रा</w:t>
      </w:r>
      <w:r>
        <w:rPr>
          <w:lang w:val="hi_IN" w:bidi="hi_IN"/>
        </w:rPr>
        <w:t xml:space="preserve"> का नक्शा देखें। सीरिया, किलिकिया और अन्ताकिया के क्षेत्रों को इंगित करें। अब दिरबे, लुस्त्रा और इकुनियुम को देखें।</w:t>
      </w:r>
    </w:p>
    <w:p>
      <w:pPr/>
      <w:r>
        <w:rPr>
          <w:lang w:val="hi_IN" w:bidi="hi_IN"/>
        </w:rPr>
      </w:r>
      <w:r>
        <w:rPr>
          <w:lang w:val="hi_IN" w:bidi="hi_IN"/>
        </w:rPr>
        <w:t>अपने समूह से पूछें: अलग-अलग समुदायों में रहने वाले विश्वासी एक-दूसरे को कैसे प्रोत्साहित करते हैं? क्या आपके समुदाय भौगोलिक रूप से अलग हैं या किसी अन्य तरीके से विभाजित हैं? नई शिक्षा को आमतौर पर अलग-अलग समुदायों के बीच कैसे साझा किया जाता है?</w:t>
      </w:r>
    </w:p>
    <w:p>
      <w:pPr/>
      <w:r>
        <w:rPr>
          <w:lang w:val="hi_IN" w:bidi="hi_IN"/>
        </w:rPr>
      </w:r>
      <w:r>
        <w:rPr>
          <w:lang w:val="hi_IN" w:bidi="hi_IN"/>
        </w:rPr>
        <w:t>लुस्त्रा की कलीसिया में तीमुथियुस नाम का एक व्यक्ति था। वह एक युवा व्यक्ति था, जो कलीसियाओं में अच्छी तरह से जाना जाता था। पाठ में तीमुथियुस को "चेला" और "विश्वासी" के रूप में वर्णित किया गया है। तीमुथियुस उन बारह चेलों में से एक नहीं था जिनका उल्लेख यीशु के साथ सुसमाचारों में किया गया है। इसके बजाय, वह एक समर्पित 'शिष्य' था, जो अपने विश्वास में बढ़ रहा था और यीशु में सच्चा विश्वासी था। इस क्षेत्र में भाई, या यीशु में अन्य विश्वासी, उसे पसंद करते थे और उसके बारे में उत्साहजनक बातें बोलते थे। तीमुथियुस को लुस्त्रा और इकुनियुम में यीशु में विश्वास रखने वाले लोगों के बीच जाना-पहचाना और सम्मानित माना जाता था, क्योंकि ये दोनों शहर एक-दूसरे के पास थे।</w:t>
      </w:r>
    </w:p>
    <w:p>
      <w:pPr/>
      <w:r>
        <w:rPr>
          <w:lang w:val="hi_IN" w:bidi="hi_IN"/>
        </w:rPr>
      </w:r>
      <w:r>
        <w:rPr>
          <w:lang w:val="hi_IN" w:bidi="hi_IN"/>
        </w:rPr>
        <w:t xml:space="preserve">रुकें और अपने समूह से कहें कि वे </w:t>
      </w:r>
      <w:r>
        <w:rPr>
          <w:b/>
          <w:lang w:val="hi_IN" w:bidi="hi_IN"/>
        </w:rPr>
        <w:t>पौलुस की दूसरी यात्रा</w:t>
      </w:r>
      <w:r>
        <w:rPr>
          <w:lang w:val="hi_IN" w:bidi="hi_IN"/>
        </w:rPr>
        <w:t xml:space="preserve"> का नक्शा फिर से देखें। उस समय का वर्णन करें जब किसी दूसरे नगर या क्षेत्र का एक मसीही अगुवा आपके क्षेत्र में आया था। एक यात्रा करने वाला सेवक आमतौर पर किस प्रकार की सेवकाई करता है? क्या वे सिखाते हैं, प्रचार करते हैं, आराधना की अगुवाई करते हैं, दूसरों को प्रशिक्षित करते हैं, आदि?</w:t>
      </w:r>
    </w:p>
    <w:p>
      <w:pPr/>
      <w:r>
        <w:rPr>
          <w:lang w:val="hi_IN" w:bidi="hi_IN"/>
        </w:rPr>
      </w:r>
      <w:r>
        <w:rPr>
          <w:lang w:val="hi_IN" w:bidi="hi_IN"/>
        </w:rPr>
        <w:t>पौलुस उस व्यक्ति से प्रभावित था, और चाहता था कि तीमुथियुस उनके काम में उनके साथ शामिल हो। तीमुथियुस की माता एक यहूदी थी, लेकिन उसका पिता एक यूनानी था। वहाँ के अधिकांश लोग तीमुथियुस के बारे में यह जानते थे। यहूदी नियम के अनुसार, तीमुथियुस को यहूदी माना जाता था क्योंकि उसकी माता यहूदी थी। लेकिन तीमुथियुस शायद एक यहूदी अभ्यास करने वाला नहीं था, क्योंकि उसका खतना नहीं किया गया था। खतना यहूदी परम्परा है जिसमें लड़के के लिंग के सिरे पर मौजूद ढीली त्वचा को हटा दिया जाता है। खतना इस बात का चिन्ह था कि यह लड़का परमेश्वर की चुनी हुई प्रजा इस्राएल का हिस्सा था और उस पर परमेश्वर की प्रतिज्ञाएँ लागू होती हैं।</w:t>
      </w:r>
    </w:p>
    <w:p>
      <w:pPr/>
      <w:r>
        <w:rPr>
          <w:lang w:val="hi_IN" w:bidi="hi_IN"/>
        </w:rPr>
      </w:r>
      <w:r>
        <w:rPr>
          <w:lang w:val="hi_IN" w:bidi="hi_IN"/>
        </w:rPr>
        <w:t xml:space="preserve">क्योंकि पौलुस अक्सर यहूदी लोगों के बीच अपनी सेवकाई शुरू करता था, इसलिए तीमुथियुस के लिए यह महत्वपूर्ण था कि वह अपनी यहूदी विरासत का सम्मान करे और खतना करवाए। पौलुस ने तीमुथियुस का खतना किया और फिर वह पौलुस और सीलास के साथ उनकी यात्रा में शामिल हुआ। </w:t>
      </w:r>
    </w:p>
    <w:p>
      <w:pPr/>
      <w:r>
        <w:rPr>
          <w:lang w:val="hi_IN" w:bidi="hi_IN"/>
        </w:rPr>
      </w:r>
      <w:r>
        <w:rPr>
          <w:lang w:val="hi_IN" w:bidi="hi_IN"/>
        </w:rPr>
        <w:t>जब पौलुस, सीलास और तीमुथियुस इस यात्रा में नगरों की यात्रा करते थे, तो वे यरूशलेम की सभा द्वारा दिए गए निर्देशों को साझा कर रहे थे। आपको याद होगा कि यरूशलेम की सभा यरूशलेम की कलीसिया के प्रेरितों और पुरनिए से बनी थी। उन्होंने अन्यजाति कलीसियाओं को एक पत्र लिखा। पौलुस और उसके साथी उस जानकारी को कलीसियाओं के साथ साझा कर रहे थे। वे जिन कलीसियाओं से मिलते थे, उन्हें भी प्रोत्साहित और मजबूत कर रहे थे।</w:t>
      </w:r>
    </w:p>
    <w:p>
      <w:pPr/>
      <w:r>
        <w:rPr>
          <w:lang w:val="hi_IN" w:bidi="hi_IN"/>
        </w:rPr>
      </w:r>
      <w:r>
        <w:rPr>
          <w:lang w:val="hi_IN" w:bidi="hi_IN"/>
        </w:rPr>
        <w:t>लूका प्रेरितों के काम की पुस्तक में कई और बार सारांश की शुरुआत करने के लिए "इसलिए" शब्द का उपयोग करता है। यह कहानी के एक हिस्से से अगले हिस्से में स्थानांतरित करने का उसका सामान्य तरीका है। लूका इस भाग को उसी तरह समाप्त करता है जैसे वह प्रेरितों के काम के कई अन्य भागों को समाप्त करता है। लूका इस यात्रा के इस भाग के दौरान पूरी हुई सभी गतिविधियों का संक्षिप्त विवरण देते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और सीलास अन्ताकिया के पास के क्षेत्रों से होकर यात्रा कर रहे हैं। वे दिरबे में पहुचें, फिर लुस्त्रा गए। लुस्त्रा में, वे तीमुथियुस से मिले। कलीसिया में तीमुथियुस की अच्छी प्रतिष्ठा थी।</w:t>
      </w:r>
    </w:p>
    <w:p>
      <w:pPr/>
      <w:r>
        <w:rPr>
          <w:lang w:val="hi_IN" w:bidi="hi_IN"/>
        </w:rPr>
      </w:r>
      <w:r>
        <w:rPr>
          <w:b/>
          <w:lang w:val="hi_IN" w:bidi="hi_IN"/>
        </w:rPr>
        <w:t>दूसरा दृश्य:</w:t>
      </w:r>
      <w:r>
        <w:rPr>
          <w:lang w:val="hi_IN" w:bidi="hi_IN"/>
        </w:rPr>
        <w:t xml:space="preserve"> पौलुस ने कहा कि वह चाहता है कि तीमुथियुस यात्रा में उनके साथ चले। लेकिन तीमुथियुस यहूदी रीति-रिवाजों का पालन नहीं करता था, हालांकि उसकी माँ यहूदी थी।</w:t>
      </w:r>
    </w:p>
    <w:p>
      <w:pPr/>
      <w:r>
        <w:rPr>
          <w:lang w:val="hi_IN" w:bidi="hi_IN"/>
        </w:rPr>
      </w:r>
      <w:r>
        <w:rPr>
          <w:b/>
          <w:lang w:val="hi_IN" w:bidi="hi_IN"/>
        </w:rPr>
        <w:t>तीसरा दृश्य:</w:t>
      </w:r>
      <w:r>
        <w:rPr>
          <w:lang w:val="hi_IN" w:bidi="hi_IN"/>
        </w:rPr>
        <w:t xml:space="preserve"> तीमुथियुस पौलुस और सिलास के साथ उनकी आगे की यात्राओं में शामिल हो गया। उन्होंने यरूशलेम की कलीसिया के अगुवों से रिपोर्ट साझा की। कलीसियाएँ प्रोत्साहित हुई और बढ़ रही थीं।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 और सीलास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तीमुथियुस की माता</w:t>
      </w:r>
    </w:p>
    <w:p>
      <w:pPr>
        <w:pStyle w:val="ListBullet"/>
        <w:spacing w:line="240" w:lineRule="auto"/>
        <w:ind w:left="720"/>
      </w:pPr>
      <w:r>
        <w:rPr>
          <w:lang w:val="hi_IN" w:bidi="hi_IN"/>
        </w:rPr>
      </w:r>
      <w:r>
        <w:rPr>
          <w:lang w:val="hi_IN" w:bidi="hi_IN"/>
        </w:rPr>
        <w:t>तीमुथियुस का पिता</w:t>
      </w:r>
    </w:p>
    <w:p>
      <w:pPr>
        <w:pStyle w:val="ListBullet"/>
        <w:spacing w:line="240" w:lineRule="auto"/>
        <w:ind w:left="720"/>
      </w:pPr>
      <w:r>
        <w:rPr>
          <w:lang w:val="hi_IN" w:bidi="hi_IN"/>
        </w:rPr>
      </w:r>
      <w:r>
        <w:rPr>
          <w:lang w:val="hi_IN" w:bidi="hi_IN"/>
        </w:rPr>
        <w:t>लुस्त्रा और इकुनियुम के विश्वासी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 आपका समूह प्रदान किए गए नक्शे की नक़ल भी कर सकता है ताकि यह देख सके कि पौलुस और उसके समूह ने कहाँ यात्रा की।</w:t>
      </w:r>
    </w:p>
    <w:p>
      <w:pPr/>
      <w:r>
        <w:rPr>
          <w:lang w:val="hi_IN" w:bidi="hi_IN"/>
        </w:rPr>
      </w:r>
      <w:r>
        <w:rPr>
          <w:lang w:val="hi_IN" w:bidi="hi_IN"/>
        </w:rPr>
        <w:t>याद रखें कि सीलास यात्रा करने वाले समूह का एक सदस्य है। पिछले भाग में उसका उल्लेख किया गया था, और इस यात्रा के आने वाले भागों में फिर से उसका उल्लेख किया जाएगा।</w:t>
      </w:r>
    </w:p>
    <w:p>
      <w:pPr/>
      <w:r>
        <w:rPr>
          <w:lang w:val="hi_IN" w:bidi="hi_IN"/>
        </w:rPr>
      </w:r>
      <w:r>
        <w:rPr>
          <w:lang w:val="hi_IN" w:bidi="hi_IN"/>
        </w:rPr>
        <w:t>तीमुथियुस शायद एक युवा था, और लुस्त्रा और इकुनियुम की कलीसिया का वफादार सेवक था। वह यीशु का एक सच्चा अनुयायी था और उसके क्षेत्र के लोग उसके बारे में अच्छी बातें कहते थे।</w:t>
      </w:r>
    </w:p>
    <w:p>
      <w:pPr/>
      <w:r>
        <w:rPr>
          <w:lang w:val="hi_IN" w:bidi="hi_IN"/>
        </w:rPr>
      </w:r>
      <w:r>
        <w:rPr>
          <w:lang w:val="hi_IN" w:bidi="hi_IN"/>
        </w:rPr>
        <w:t>हालाँकि तीमुथियुस को यहूदी माना जाता था, फिर भी वह अपने यहूदी विश्वास का पूरी तरह से पालन नहीं कर रहा था क्योंकि उसका खतना नहीं किया गया था। कुछ यहूदियों का मानना था कि जिन यहूदियों का खतना नहीं हुआ है, वे अच्छे यहूदी नहीं हैं, क्योंकि खतना परमेश्वर के साथ उनकी वाचा का चिन्ह था। पौलुस नहीं चाहता था कि यहूदी तीमुथियुस के बारे में उस तरह सोचें। यदि तीमुथियुस का खतना हो जाता, तो यहूदी उसे स्वीकार कर लेते। यह विशेष रूप से उन यहूदियों से बात करने में सहायक होता, जो यीशु में विश्वास नहीं करते थे।</w:t>
      </w:r>
    </w:p>
    <w:p>
      <w:pPr/>
      <w:r>
        <w:rPr>
          <w:lang w:val="hi_IN" w:bidi="hi_IN"/>
        </w:rPr>
      </w:r>
      <w:r>
        <w:rPr>
          <w:lang w:val="hi_IN" w:bidi="hi_IN"/>
        </w:rPr>
        <w:t>हालाँकि इस पद के कई अनुवाद कहते हैं कि, 'पौलुस ने उसका खतना किया,' लेकिन बेहतर अनुवाद यह है कि, 'पौलुस ने समुदाय के किसी अन्य व्यक्ति के द्वारा उसका खतना करवाया।</w:t>
      </w:r>
    </w:p>
    <w:p>
      <w:pPr/>
      <w:r>
        <w:rPr>
          <w:lang w:val="hi_IN" w:bidi="hi_IN"/>
        </w:rPr>
      </w:r>
      <w:r>
        <w:rPr>
          <w:lang w:val="hi_IN" w:bidi="hi_IN"/>
        </w:rPr>
        <w:t>इस यात्रा के कार्य का एक भाग यह था कि यरूशलेम की कलीसिया के अगुवों का अन्यजाति विश्वासियों से सम्बन्धित सन्देश साझा किया जाए। यह यहूदी विश्वासियों और अन्यजाति विश्वासियों के लिए महत्वपूर्ण था। चूँकि तीमुथियुस का परिवार यहूदियों और अन्यजातियों के बीच था, इसलिए वह इस बिन्दु से आगे समूह का एक महत्वपूर्ण हिस्सा था।</w:t>
      </w:r>
    </w:p>
    <w:p>
      <w:pPr/>
      <w:r>
        <w:rPr>
          <w:lang w:val="hi_IN" w:bidi="hi_IN"/>
        </w:rPr>
      </w:r>
      <w:r>
        <w:rPr>
          <w:lang w:val="hi_IN" w:bidi="hi_IN"/>
        </w:rPr>
        <w:t>इस खंड का अन्तिम भाग महत्वपूर्ण है, क्योंकि यह लूका का अपने लेखन के एक भाग का सारांश देने का तरीका है। वह "इसलिए" से शुरू करता है और फिर वह सारांश देता है कि "कलीसियाएँ विश्वास में मजबूत होती जा रही थीं, और उनकी संख्या दिन-प्रतिदिन बढ़ती जा रही थीं।" जब आप कहानी को दोबारा बताते हैं या अभिनय करते हैं, तो इस सारांश को स्पष्ट करना सुनिश्चित करें।</w:t>
      </w:r>
    </w:p>
    <w:p>
      <w:pPr/>
      <w:r>
        <w:rPr>
          <w:lang w:val="hi_IN" w:bidi="hi_IN"/>
        </w:rPr>
      </w:r>
      <w:r>
        <w:rPr>
          <w:lang w:val="hi_IN" w:bidi="hi_IN"/>
        </w:rPr>
        <w:t>रुकें और अपने समूह के साथ उन तरीकों पर चर्चा करें जिनसे लोग आपकी भाषा में परिवर्तन करते हैं। क्या वे 'तो', 'फिर', या 'इसलिए' जैसे शब्दों का उपयोग करते हैं?</w:t>
      </w:r>
    </w:p>
    <w:p>
      <w:pPr/>
      <w:r>
        <w:rPr>
          <w:lang w:val="hi_IN" w:bidi="hi_IN"/>
        </w:rPr>
      </w:r>
      <w:r>
        <w:rPr>
          <w:lang w:val="hi_IN" w:bidi="hi_IN"/>
        </w:rPr>
        <w:t>यदि आपके पास कुछ समान शब्द या वाक्यांश हैं, तो अब समूह में उन कुछ शब्दों का उपयोग करने का अभ्यास करें।</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 और सीलास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तीमुथियुस की माता</w:t>
      </w:r>
    </w:p>
    <w:p>
      <w:pPr>
        <w:pStyle w:val="ListBullet"/>
        <w:spacing w:line="240" w:lineRule="auto"/>
        <w:ind w:left="720"/>
      </w:pPr>
      <w:r>
        <w:rPr>
          <w:lang w:val="hi_IN" w:bidi="hi_IN"/>
        </w:rPr>
      </w:r>
      <w:r>
        <w:rPr>
          <w:lang w:val="hi_IN" w:bidi="hi_IN"/>
        </w:rPr>
        <w:t>तीमुथियुस का पिता</w:t>
      </w:r>
    </w:p>
    <w:p>
      <w:pPr>
        <w:pStyle w:val="ListBullet"/>
        <w:spacing w:line="240" w:lineRule="auto"/>
        <w:ind w:left="720"/>
      </w:pPr>
      <w:r>
        <w:rPr>
          <w:lang w:val="hi_IN" w:bidi="hi_IN"/>
        </w:rPr>
      </w:r>
      <w:r>
        <w:rPr>
          <w:lang w:val="hi_IN" w:bidi="hi_IN"/>
        </w:rPr>
        <w:t>लुस्त्रा और इकुनियुम के विश्वासी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समूह से कहें कि कहानी के उस भाग का अभिनय करें जहाँ पौलुस और सीलास दिरबे और लुस्त्रा में आते हैं। वे तीमुथियुस के बारे में अच्छी बाते सुनते हैं और उससे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तीमुथियुस की भूमिका निभाने वाले अभिनेता से पूछें, "आप कैसा महसूस कर रहे हैं?" आप ऐसी बातें सुन सकते हैं, "प्रोत्साहित हूँ," "विनम्र हूँ" और "उत्साहित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समूह से कहें कि कहानी के उस भाग का अभिनय करें जहाँ पौलुस यह तय करता है कि वह चाहता है कि तीमुथियुस यात्रा में उनके साथ चले। फिर पौलुस कहता है कि तीमुथियुस यहूदी रीति-रिवाजों का पालन नहीं करता, और उसका खतना नहीं हुआ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"खुश हूँ," "दुखी हूँ," "चिंतित हूँ," "मजबूर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कहानी के उस भाग का अभिनय करें जहाँ तीमुथियुस को खतना करने के लिए भेजा गया है। आपका समूह आपकी स्थिति के लिए उपयुक्त तरीके से यह अभिनय कर सकता है।</w:t>
      </w:r>
    </w:p>
    <w:p>
      <w:pPr/>
      <w:r>
        <w:rPr>
          <w:lang w:val="hi_IN" w:bidi="hi_IN"/>
        </w:rPr>
      </w:r>
      <w:r>
        <w:rPr>
          <w:lang w:val="hi_IN" w:bidi="hi_IN"/>
        </w:rPr>
        <w:t>तीमुथियुस का खतना होने के बाद, कहानी के उस भाग का अभिनय करें जब तीमुथियुस पौलुस और सीलास के साथ जुड़ता है।</w:t>
      </w:r>
    </w:p>
    <w:p>
      <w:pPr/>
      <w:r>
        <w:rPr>
          <w:lang w:val="hi_IN" w:bidi="hi_IN"/>
        </w:rPr>
      </w:r>
      <w:r>
        <w:rPr>
          <w:lang w:val="hi_IN" w:bidi="hi_IN"/>
        </w:rPr>
        <w:t>वे दूसरे शहरों की कलीसियाओं में जाते थे और यरूशलेम के कलीसिया के अगुओं की खबर साझा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तीमुथियुस की भूमिका निभाने वाले अभिनेता से पूछें, "आप कैसा महसूस कर रहे हैं?" आप ऐसी बातें सुन सकते हैं, "महत्वपूर्ण," "थके हुए हूँ," "उपयोगी," या "घर घर की याद आ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समूह से कहें कि वह यह दिखाकर अभिनय को पूरा करें कि कैसे कलीसियाएँ प्रोत्साहित होती हैं और दिन-प्रतिदिन संख्या में बढ़ रही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पौलुस सीलास के साथ यात्रा कर रहा था और वे दिरबे आए, फिर लुस्त्रा आए।</w:t>
      </w:r>
    </w:p>
    <w:p>
      <w:pPr/>
      <w:r>
        <w:rPr>
          <w:lang w:val="hi_IN" w:bidi="hi_IN"/>
        </w:rPr>
      </w:r>
      <w:r>
        <w:rPr>
          <w:lang w:val="hi_IN" w:bidi="hi_IN"/>
        </w:rPr>
        <w:t xml:space="preserve">जब पौलुस और सीलास लुस्त्रा में आए, तो वे तीमुथियुस से मिले। उसे </w:t>
      </w:r>
      <w:r>
        <w:rPr>
          <w:b/>
          <w:lang w:val="hi_IN" w:bidi="hi_IN"/>
        </w:rPr>
        <w:t>चेला</w:t>
      </w:r>
      <w:r>
        <w:rPr>
          <w:lang w:val="hi_IN" w:bidi="hi_IN"/>
        </w:rPr>
        <w:t xml:space="preserve"> कहा जाता है, जिसका अर्थ है "शिष्य," लेकिन वह 12 मूल चेलों में से नहीं था, जिन्हें "प्रेरित" भी कहा जाता है। वह यीशु का एक मजबूत चेला था, और उसे भाई या यीशु में विश्वासियों द्वारा जाना जाता था। इस उदाहरण में भाइयों का अर्थ वास्तविक परिवार के सदस्य नहीं है, बल्कि परमेश्वर के परिवार के सदस्य हैं। इस भाग में भाइयों के लिए उसी शब्द का उपयोग करें जिसका उपयोग आपने अन्य भागों में किया है।</w:t>
      </w:r>
    </w:p>
    <w:p>
      <w:pPr/>
      <w:r>
        <w:rPr>
          <w:lang w:val="hi_IN" w:bidi="hi_IN"/>
        </w:rPr>
      </w:r>
      <w:r>
        <w:rPr>
          <w:lang w:val="hi_IN" w:bidi="hi_IN"/>
        </w:rPr>
        <w:t xml:space="preserve">अधिक जानकारी के लिए मुख्य शब्दावली में </w:t>
      </w:r>
      <w:r>
        <w:rPr>
          <w:lang w:val="hi_IN" w:bidi="hi_IN"/>
        </w:rPr>
        <w:t>चेला</w:t>
      </w:r>
      <w:r>
        <w:rPr>
          <w:lang w:val="hi_IN" w:bidi="hi_IN"/>
        </w:rPr>
        <w:t xml:space="preserve"> देखें। चेले के लिए उसी शब्द का उपयोग करना सुनिश्चित करें जिसका उपयोग आपने पिछले भागों में किया है।</w:t>
      </w:r>
    </w:p>
    <w:p>
      <w:pPr/>
      <w:r>
        <w:rPr>
          <w:lang w:val="hi_IN" w:bidi="hi_IN"/>
        </w:rPr>
      </w:r>
      <w:r>
        <w:rPr>
          <w:lang w:val="hi_IN" w:bidi="hi_IN"/>
        </w:rPr>
        <w:t xml:space="preserve">हम देखते हैं कि तीमुथियुस की माता एक यहूदी </w:t>
      </w:r>
      <w:r>
        <w:rPr>
          <w:b/>
          <w:lang w:val="hi_IN" w:bidi="hi_IN"/>
        </w:rPr>
        <w:t>विश्वासी</w:t>
      </w:r>
      <w:r>
        <w:rPr>
          <w:lang w:val="hi_IN" w:bidi="hi_IN"/>
        </w:rPr>
        <w:t xml:space="preserve"> थी, यीशु की अनुयायी थी। उसका पिता एक </w:t>
      </w:r>
      <w:r>
        <w:rPr>
          <w:b/>
          <w:lang w:val="hi_IN" w:bidi="hi_IN"/>
        </w:rPr>
        <w:t>यूनानी</w:t>
      </w:r>
      <w:r>
        <w:rPr>
          <w:lang w:val="hi_IN" w:bidi="hi_IN"/>
        </w:rPr>
        <w:t xml:space="preserve"> या गैर-यहूदी था। हम नहीं जानते कि उसका पिता विश्वासी था या नहीं। तीमुथियुस </w:t>
      </w:r>
      <w:r>
        <w:rPr>
          <w:b/>
          <w:lang w:val="hi_IN" w:bidi="hi_IN"/>
        </w:rPr>
        <w:t>यहूदी</w:t>
      </w:r>
      <w:r>
        <w:rPr>
          <w:lang w:val="hi_IN" w:bidi="hi_IN"/>
        </w:rPr>
        <w:t xml:space="preserve"> था, क्योंकि यहूदी वंश उसकी माँ से मिला था। </w:t>
      </w:r>
    </w:p>
    <w:p>
      <w:pPr/>
      <w:r>
        <w:rPr>
          <w:lang w:val="hi_IN" w:bidi="hi_IN"/>
        </w:rPr>
      </w:r>
      <w:r>
        <w:rPr>
          <w:lang w:val="hi_IN" w:bidi="hi_IN"/>
        </w:rPr>
        <w:t xml:space="preserve">अधिक जानकारी के लिए मुख्य शब्दावली में </w:t>
      </w:r>
      <w:r>
        <w:rPr>
          <w:b/>
          <w:lang w:val="hi_IN" w:bidi="hi_IN"/>
        </w:rPr>
        <w:t>विश्वासी</w:t>
      </w:r>
      <w:r>
        <w:rPr>
          <w:lang w:val="hi_IN" w:bidi="hi_IN"/>
        </w:rPr>
        <w:t xml:space="preserve">, </w:t>
      </w:r>
      <w:r>
        <w:rPr>
          <w:lang w:val="hi_IN" w:bidi="hi_IN"/>
        </w:rPr>
        <w:t>यहूदी</w:t>
      </w:r>
      <w:r>
        <w:rPr>
          <w:lang w:val="hi_IN" w:bidi="hi_IN"/>
        </w:rPr>
        <w:t xml:space="preserve"> और </w:t>
      </w:r>
      <w:r>
        <w:rPr>
          <w:lang w:val="hi_IN" w:bidi="hi_IN"/>
        </w:rPr>
        <w:t>यूनानी</w:t>
      </w:r>
      <w:r>
        <w:rPr>
          <w:lang w:val="hi_IN" w:bidi="hi_IN"/>
        </w:rPr>
        <w:t xml:space="preserve"> देखें। विश्वासी, यहूदी और यूनानी के लिए उसी शब्द का उपयोग करें जिसका उपयोग आपने पिछले भागों में किया है।</w:t>
      </w:r>
    </w:p>
    <w:p>
      <w:pPr/>
      <w:r>
        <w:rPr>
          <w:lang w:val="hi_IN" w:bidi="hi_IN"/>
        </w:rPr>
      </w:r>
      <w:r>
        <w:rPr>
          <w:lang w:val="hi_IN" w:bidi="hi_IN"/>
        </w:rPr>
        <w:t>पौलुस चाहता था कि तीमुथियुस यात्रा में उनके साथ जाए, इसलिए पौलुस तीमुथियुस को खतना करने के लिए ले गया। तीमुथियुस यहूदी रीति-रिवाजों का पालन नहीं करता था। हम यह जानते हैं क्योंकि उसका खतना नहीं किया गया था।</w:t>
      </w:r>
    </w:p>
    <w:p>
      <w:pPr/>
      <w:r>
        <w:rPr>
          <w:lang w:val="hi_IN" w:bidi="hi_IN"/>
        </w:rPr>
      </w:r>
      <w:r>
        <w:rPr>
          <w:b/>
          <w:lang w:val="hi_IN" w:bidi="hi_IN"/>
        </w:rPr>
        <w:t>खतना</w:t>
      </w:r>
      <w:r>
        <w:rPr>
          <w:lang w:val="hi_IN" w:bidi="hi_IN"/>
        </w:rPr>
        <w:t xml:space="preserve"> अब्राहम के समय से यहूदी विश्वास में एक अनुष्ठान था। यह उस वाचा का प्रतीक था जो परमेश्वर ने अब्राहम के साथ बाँधी थी। सभी यहूदी पुरुषों का खतना करना आवश्यक था। यदि तीमुथियुस का खतना हो जाता, तो यहूदी उसे स्वीकार कर लेते। यह उन यहूदियों से बात करने में सहायक होगा, जो यीशु पर विश्वास नहीं करते थे।</w:t>
      </w:r>
    </w:p>
    <w:p>
      <w:pPr/>
      <w:r>
        <w:rPr>
          <w:lang w:val="hi_IN" w:bidi="hi_IN"/>
        </w:rPr>
      </w:r>
      <w:r>
        <w:rPr>
          <w:lang w:val="hi_IN" w:bidi="hi_IN"/>
        </w:rPr>
        <w:t xml:space="preserve">इस शब्द के बारे में अधिक जानकारी के लिए मुख्य शब्दावली में </w:t>
      </w:r>
      <w:r>
        <w:rPr>
          <w:b/>
          <w:lang w:val="hi_IN" w:bidi="hi_IN"/>
        </w:rPr>
        <w:t>खतना</w:t>
      </w:r>
      <w:r>
        <w:rPr>
          <w:lang w:val="hi_IN" w:bidi="hi_IN"/>
        </w:rPr>
        <w:t xml:space="preserve"> देखें। खतना के लिए उसी शब्द का उपयोग करें जिसका उपयोग आपने पिछले भागों में किया है।</w:t>
      </w:r>
    </w:p>
    <w:p>
      <w:pPr/>
      <w:r>
        <w:rPr>
          <w:lang w:val="hi_IN" w:bidi="hi_IN"/>
        </w:rPr>
      </w:r>
      <w:r>
        <w:rPr>
          <w:lang w:val="hi_IN" w:bidi="hi_IN"/>
        </w:rPr>
        <w:t xml:space="preserve">जब पौलुस, सीलास और तीमुथियुस अपनी यात्रा में अन्य नगरों की यात्रा करते थे, तो उन्होंने यरूशलेम की सभा के निर्णय को साझा किया और कलीसियाओं को प्रोत्साहित किया। इस भाग का अनुवाद किया जा सकता है, "उन्होंने विश्वासियों को वह बात बताई जो यरूशलेम के </w:t>
      </w:r>
      <w:r>
        <w:rPr>
          <w:b/>
          <w:lang w:val="hi_IN" w:bidi="hi_IN"/>
        </w:rPr>
        <w:t>प्रेरितों</w:t>
      </w:r>
      <w:r>
        <w:rPr>
          <w:lang w:val="hi_IN" w:bidi="hi_IN"/>
        </w:rPr>
        <w:t xml:space="preserve"> और </w:t>
      </w:r>
      <w:r>
        <w:rPr>
          <w:b/>
          <w:lang w:val="hi_IN" w:bidi="hi_IN"/>
        </w:rPr>
        <w:t>पुरनियों</w:t>
      </w:r>
      <w:r>
        <w:rPr>
          <w:lang w:val="hi_IN" w:bidi="hi_IN"/>
        </w:rPr>
        <w:t xml:space="preserve"> ने तय की थी कि विश्वासियों को कैसे व्यवहार करना चाहिए।"</w:t>
      </w:r>
    </w:p>
    <w:p>
      <w:pPr/>
      <w:r>
        <w:rPr>
          <w:lang w:val="hi_IN" w:bidi="hi_IN"/>
        </w:rPr>
      </w:r>
      <w:r>
        <w:rPr>
          <w:lang w:val="hi_IN" w:bidi="hi_IN"/>
        </w:rPr>
        <w:t>प्रेरितों</w:t>
      </w:r>
      <w:r>
        <w:rPr>
          <w:lang w:val="hi_IN" w:bidi="hi_IN"/>
        </w:rPr>
        <w:t xml:space="preserve"> और </w:t>
      </w:r>
      <w:r>
        <w:rPr>
          <w:lang w:val="hi_IN" w:bidi="hi_IN"/>
        </w:rPr>
        <w:t>पुरनियों</w:t>
      </w:r>
      <w:r>
        <w:rPr>
          <w:lang w:val="hi_IN" w:bidi="hi_IN"/>
        </w:rPr>
        <w:t xml:space="preserve"> के बारे में अधिक जानकारी के लिए मुख्य शब्दावली देखें। इस भाग में प्रेरितों और पुरनियों के लिए उन्हीं शब्दों का उपयोग करें जिनका उपयोग आपने पिछले भागों में किया है।</w:t>
      </w:r>
    </w:p>
    <w:p>
      <w:pPr/>
      <w:r>
        <w:rPr>
          <w:lang w:val="hi_IN" w:bidi="hi_IN"/>
        </w:rPr>
      </w:r>
      <w:r>
        <w:rPr>
          <w:lang w:val="hi_IN" w:bidi="hi_IN"/>
        </w:rPr>
        <w:t xml:space="preserve">हम लूका के विवरण से देखते हैं कि </w:t>
      </w:r>
      <w:r>
        <w:rPr>
          <w:b/>
          <w:lang w:val="hi_IN" w:bidi="hi_IN"/>
        </w:rPr>
        <w:t>कलीसियाएँ</w:t>
      </w:r>
      <w:r>
        <w:rPr>
          <w:lang w:val="hi_IN" w:bidi="hi_IN"/>
        </w:rPr>
        <w:t xml:space="preserve"> </w:t>
      </w:r>
      <w:r>
        <w:rPr>
          <w:b/>
          <w:lang w:val="hi_IN" w:bidi="hi_IN"/>
        </w:rPr>
        <w:t>विश्वास</w:t>
      </w:r>
      <w:r>
        <w:rPr>
          <w:lang w:val="hi_IN" w:bidi="hi_IN"/>
        </w:rPr>
        <w:t xml:space="preserve"> में मजबूत हुई थीं। विश्वास में इस मजबूती के कारण कलीसियाओं में संख्या बढ़ती गई।</w:t>
      </w:r>
    </w:p>
    <w:p>
      <w:pPr/>
      <w:r>
        <w:rPr>
          <w:lang w:val="hi_IN" w:bidi="hi_IN"/>
        </w:rPr>
      </w:r>
      <w:r>
        <w:rPr>
          <w:lang w:val="hi_IN" w:bidi="hi_IN"/>
        </w:rPr>
        <w:t>विश्वास</w:t>
      </w:r>
      <w:r>
        <w:rPr>
          <w:lang w:val="hi_IN" w:bidi="hi_IN"/>
        </w:rPr>
        <w:t xml:space="preserve"> और </w:t>
      </w:r>
      <w:r>
        <w:rPr>
          <w:b/>
          <w:lang w:val="hi_IN" w:bidi="hi_IN"/>
        </w:rPr>
        <w:t>कलीसिया</w:t>
      </w:r>
      <w:r>
        <w:rPr>
          <w:lang w:val="hi_IN" w:bidi="hi_IN"/>
        </w:rPr>
        <w:t xml:space="preserve"> शब्दों के बारे में अधिक जानकारी के लिए मुख्य शब्दावली देखें। इस भाग में विश्वास और कलीसिया के लिए उन्हीं शब्दों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16:6–15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16:6–15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सीलास दिरबे और लुस्त्रा का दौरा करते हैं। पौलुस फैसला करता है कि तीमुथियुस को उनकी यात्रा में उनके साथ शामिल होना चाहिए, इसलिए पौलुस तीमुथियुस का खतना करता है। वे उस क्षेत्र के अन्य नगरों में सुसमाचार साझा करने की आशा करते थे। लेकिन पवित्र आत्मा ने उनसे कहा कि वे उस समय आसिया नाम के प्रान्त में सुसमाचार साझा न करें। इस कारण वे फ्रूगिया और गलतिया के इलाकों से होकर यात्रा करते रहे। वे मूसिया क्षेत्र में पहुँचे, और अंदरूनी देश में बितूनिया जाने की योजना बनाई। लेकिन यीशु के आत्मा ने उन्हें वहाँ जाने की अनुमति नहीं दी। ये क्षेत्र आधुनिक समय के तुर्की में हैं। इसके बजाय, वे भूमध्य सागर के तट पर स्थित त्रोआस नगर गए। लुस्त्रा से त्रोआस तक, पौलुस और उसके समूह को कम से कम दस दिन पैदल चलना पड़ा होगा!</w:t>
      </w:r>
    </w:p>
    <w:p>
      <w:pPr/>
      <w:r>
        <w:rPr>
          <w:lang w:val="hi_IN" w:bidi="hi_IN"/>
        </w:rPr>
      </w:r>
      <w:r>
        <w:rPr>
          <w:lang w:val="hi_IN" w:bidi="hi_IN"/>
        </w:rPr>
        <w:t>दो वाक्यांशों का उपयोग इस अर्थ के साथ किया गया है कि परमेश्वर ने उन्हें इन क्षेत्रों में सुसमाचार प्रचार करने की अनुमति नहीं दी। पहला है, "परमेश्वर का आत्मा," और दूसरा है, "यीशु का आत्मा।" ये दोनों पवित्र आत्मा के संदर्भ हैं, लेकिन अलग-अलग नामों का उपयोग किया गया है। उनका सटीक अनुवाद करना महत्वपूर्ण है।</w:t>
      </w:r>
    </w:p>
    <w:p>
      <w:pPr/>
      <w:r>
        <w:rPr>
          <w:lang w:val="hi_IN" w:bidi="hi_IN"/>
        </w:rPr>
      </w:r>
      <w:r>
        <w:rPr>
          <w:lang w:val="hi_IN" w:bidi="hi_IN"/>
        </w:rPr>
        <w:t xml:space="preserve">अब रुकें और अपने समूह के साथ </w:t>
      </w:r>
      <w:r>
        <w:rPr>
          <w:lang w:val="hi_IN" w:bidi="hi_IN"/>
        </w:rPr>
        <w:t>पौलुस की यात्रा</w:t>
      </w:r>
      <w:r>
        <w:rPr>
          <w:lang w:val="hi_IN" w:bidi="hi_IN"/>
        </w:rPr>
        <w:t xml:space="preserve"> का नक्शा देखें। लुस्त्रा की ओर इशारा करें, फिर फ्रूगिया और गलतिया के क्षेत्रों की ओर इशारा करें। अपने समूह में मूसिया और बितुनिया को भी दिखाएँ।</w:t>
      </w:r>
    </w:p>
    <w:p>
      <w:pPr/>
      <w:r>
        <w:rPr>
          <w:lang w:val="hi_IN" w:bidi="hi_IN"/>
        </w:rPr>
      </w:r>
      <w:r>
        <w:rPr>
          <w:lang w:val="hi_IN" w:bidi="hi_IN"/>
        </w:rPr>
        <w:t>आप कभी यात्रा पर कितनी दूर तक पैदल चले हैं? जब आप चल रहे होते हैं तो आप समय कैसे बिताते हैं? लंबी दूरी पर चलने पर आप किन चुनौतियों का सामना करते हैं?</w:t>
      </w:r>
    </w:p>
    <w:p>
      <w:pPr/>
      <w:r>
        <w:rPr>
          <w:lang w:val="hi_IN" w:bidi="hi_IN"/>
        </w:rPr>
      </w:r>
      <w:r>
        <w:rPr>
          <w:lang w:val="hi_IN" w:bidi="hi_IN"/>
        </w:rPr>
        <w:t xml:space="preserve">जब वे त्रोआस में थे, तो पौलुस को रात के दौरान एक </w:t>
      </w:r>
      <w:r>
        <w:rPr>
          <w:b/>
          <w:lang w:val="hi_IN" w:bidi="hi_IN"/>
        </w:rPr>
        <w:t>दर्शन</w:t>
      </w:r>
      <w:r>
        <w:rPr>
          <w:lang w:val="hi_IN" w:bidi="hi_IN"/>
        </w:rPr>
        <w:t xml:space="preserve"> मिला। दर्शन तब होता है जब कोई व्यक्ति जागते हुए परमेश्वर से एक दिव्य संदेश या प्रकाशन पाता है। इस मामले में, यह रात में हुआ। इस दर्शन में पौलुस ने एक आदमी को देखा, और वह जान गया कि वह मकिदुनिया से है। </w:t>
      </w:r>
    </w:p>
    <w:p>
      <w:pPr/>
      <w:r>
        <w:rPr>
          <w:lang w:val="hi_IN" w:bidi="hi_IN"/>
        </w:rPr>
      </w:r>
      <w:r>
        <w:rPr>
          <w:lang w:val="hi_IN" w:bidi="hi_IN"/>
        </w:rPr>
        <w:t>उसने एक व्यक्ति को पुकारते हुए देखा: "मकिदूनिया में आओ और हमारी मदद करो।" दर्शन में वह आदमी पौलुस को तुरन्त बुला रहा था। कुछ अंग्रेजी अनुवादों में इस प्रकार की पुकार के लिए "याचना करना" या "विनती करना" शब्दों का उपयोग किया गया है। पौलुस ने अपने दोस्तों को इस बारे में बताया, और वे जानते थे कि परमेश्वर उनसे बात कर रहा है। इसलिए उन्होंने मकिदूनिया जाने की योजना बनाना शुरू किया।</w:t>
      </w:r>
    </w:p>
    <w:p>
      <w:pPr/>
      <w:r>
        <w:rPr>
          <w:lang w:val="hi_IN" w:bidi="hi_IN"/>
        </w:rPr>
      </w:r>
      <w:r>
        <w:rPr>
          <w:lang w:val="hi_IN" w:bidi="hi_IN"/>
        </w:rPr>
        <w:t>अब रुकें और अपने समूह के साथ इन प्रश्नों पर चर्चा करें: एक-दूसरे के साथ ऐसा कोई सपना साझा करें जो आपको लगता है कि परमेश्वर की ओर से था। यदि आपने पौलुस जैसा सपना देखा होता, तो उसे पूरा करने के बारे में आप कैसा महसूस करते?</w:t>
      </w:r>
    </w:p>
    <w:p>
      <w:pPr/>
      <w:r>
        <w:rPr>
          <w:lang w:val="hi_IN" w:bidi="hi_IN"/>
        </w:rPr>
      </w:r>
      <w:r>
        <w:rPr>
          <w:lang w:val="hi_IN" w:bidi="hi_IN"/>
        </w:rPr>
        <w:t>यह ध्यान देना ज़रूरी है कि प्रेरितों के काम का लेखक कहानी के इस हिस्से में “वे” कहने से बदलकर “हम” कहने लगता है। लूका, जिसने प्रेरितों के काम को लिखा था, शायद त्रोआस में पौलुस और उसके समूह में शामिल हुआ था।</w:t>
      </w:r>
    </w:p>
    <w:p>
      <w:pPr/>
      <w:r>
        <w:rPr>
          <w:lang w:val="hi_IN" w:bidi="hi_IN"/>
        </w:rPr>
      </w:r>
      <w:r>
        <w:rPr>
          <w:lang w:val="hi_IN" w:bidi="hi_IN"/>
        </w:rPr>
        <w:t>मकिदुनिया त्रोआस से समुद्र के उस पार था, इसलिए वे नाव में सवार हुए और समुद्र के इस छोटे से हिस्से को पार किया। वे सुमात्राके गए, लगभग आधे रास्ते में दूसरी ओर गए, फिर नियापुलिस गए। नियापुलिस में उतरने के बाद, वे ज़मीन के रास्ते फिलिप्पी गए। यह यात्रा लगभग 16 किलोमीटर, यानी 10 मील की थी। फिलिप्पी मकिदूनिया का एक शहर और एक रोमी उपनिवेश था। पौलुस और उसका समूह कई दिनों के लिए वहाँ ठहरे थे।</w:t>
      </w:r>
    </w:p>
    <w:p>
      <w:pPr/>
      <w:r>
        <w:rPr>
          <w:lang w:val="hi_IN" w:bidi="hi_IN"/>
        </w:rPr>
      </w:r>
      <w:r>
        <w:rPr>
          <w:lang w:val="hi_IN" w:bidi="hi_IN"/>
        </w:rPr>
        <w:t xml:space="preserve">रुकें और अपने समूह के साथ चर्चा करें: </w:t>
      </w:r>
      <w:r>
        <w:rPr>
          <w:lang w:val="hi_IN" w:bidi="hi_IN"/>
        </w:rPr>
        <w:t>पौलुस की दूसरी यात्रा</w:t>
      </w:r>
      <w:r>
        <w:rPr>
          <w:lang w:val="hi_IN" w:bidi="hi_IN"/>
        </w:rPr>
        <w:t xml:space="preserve"> का नक्शा फिर से एक साथ देखें। त्रोआस, सुमात्राके, नियापुलिस और फिलिप्पी को इंगित करें। अपने समूह के साथ </w:t>
      </w:r>
      <w:r>
        <w:rPr>
          <w:lang w:val="hi_IN" w:bidi="hi_IN"/>
        </w:rPr>
        <w:t>नाव</w:t>
      </w:r>
      <w:r>
        <w:rPr>
          <w:lang w:val="hi_IN" w:bidi="hi_IN"/>
        </w:rPr>
        <w:t xml:space="preserve"> की तस्वीर देखें। अपने समूह से कहें कि उनके अनुसार ऐसी नाव की यात्रा कैसी होती होगी।</w:t>
      </w:r>
    </w:p>
    <w:p>
      <w:pPr/>
      <w:r>
        <w:rPr>
          <w:lang w:val="hi_IN" w:bidi="hi_IN"/>
        </w:rPr>
      </w:r>
      <w:r>
        <w:rPr>
          <w:lang w:val="hi_IN" w:bidi="hi_IN"/>
        </w:rPr>
        <w:t>यह समूह अब तक पैदल, सड़क के रास्ते, पहाड़ों के बीच से, और जहाज़ द्वारा यात्रा कर चुका है। वे अपने घर के क्षेत्रों को छोड़कर दूर के स्थानों पर चले गए हैं।</w:t>
      </w:r>
    </w:p>
    <w:p>
      <w:pPr/>
      <w:r>
        <w:rPr>
          <w:lang w:val="hi_IN" w:bidi="hi_IN"/>
        </w:rPr>
      </w:r>
      <w:r>
        <w:rPr>
          <w:lang w:val="hi_IN" w:bidi="hi_IN"/>
        </w:rPr>
        <w:t xml:space="preserve">आपने अब तक कहाँ की सबसे लंबी यात्रा की है? जब आपने यात्रा की, तो अलग-अलग जगहों, लोगों और संस्कृतियों के अनुसार आप खुद को कैसे ढाल पाए? </w:t>
      </w:r>
    </w:p>
    <w:p>
      <w:pPr/>
      <w:r>
        <w:rPr>
          <w:lang w:val="hi_IN" w:bidi="hi_IN"/>
        </w:rPr>
      </w:r>
      <w:r>
        <w:rPr>
          <w:lang w:val="hi_IN" w:bidi="hi_IN"/>
        </w:rPr>
        <w:t>सब्त के दिन, यहूदी विश्राम और आराधना के दिन, पौलुस, सीलास, तीमुथियुस और लूका शहर के बाहर एक नदी के किनारे गए। यह आराधना का एक सामान्य स्थान था, और पौलुस को आशा थी कि उन्हें लोग प्रार्थना करते हुए मिलेंगे। पौलुस और उसका समूह यहूदी आराधकों या अन्य लोगों को ढूँढ रहे थे, जो परमेश्वर की आराधना करते थे। फिलिप्पी में कोई आराधनालय नहीं था। ऐसा शायद इसलिए है क्योंकि वहाँ पर्याप्त यहूदी पुरुष नहीं थे ताकि आराधनालय बना सके। उन्हें आराधनालय बनाने के लिए दस यहूदी पुरुषों की आवश्यकता होती थी। वे कुछ स्त्रियों से मिले जो वहाँ आराधना के लिए इकट्ठी हुई थीं।</w:t>
      </w:r>
    </w:p>
    <w:p>
      <w:pPr/>
      <w:r>
        <w:rPr>
          <w:lang w:val="hi_IN" w:bidi="hi_IN"/>
        </w:rPr>
      </w:r>
      <w:r>
        <w:rPr>
          <w:lang w:val="hi_IN" w:bidi="hi_IN"/>
        </w:rPr>
        <w:t>रुकें और अपने समूह के साथ चर्चा करें: जहाँ आप रहते हैं, वहाँ आराधना के लिए सामान्य स्थान कौन - कौन से हैं? (पहाड़ियाँ, नदियों के किनारे, बड़े पेड़, आदि) यदि आपके क्षेत्र में कोई कलीसिया न हो, तो आपको आराधना करने या प्रार्थना करने वाले लोग कहाँ मिलेंगे? आप कैसे जानेंगे कि लोग कब उपासना या प्रार्थना करने के लिए इकट्ठा होते हैं? आपको क्यों लगता है कि पौलुस और उसका समूह इस स्थान पर सब्त के दिन प्रार्थना के लिए गए थे?</w:t>
      </w:r>
    </w:p>
    <w:p>
      <w:pPr/>
      <w:r>
        <w:rPr>
          <w:lang w:val="hi_IN" w:bidi="hi_IN"/>
        </w:rPr>
      </w:r>
      <w:r>
        <w:rPr>
          <w:lang w:val="hi_IN" w:bidi="hi_IN"/>
        </w:rPr>
        <w:t xml:space="preserve">वहाँ जिन स्त्रियों में से एक लुदिया थी, वह एक व्यापारी थी जो बैंगनी कपड़े बेचती थी। यह कपड़ा बहुत अच्छी गुणवत्ता का था और आम तौर पर उसके गृह नगर थियातिरा में बनाया जाता था। वह एक गैर-यहूदी थी जो परमेश्वर की आराधना करती थी। जब पौलुस प्रचार कर रहा था, तब परमेश्वर ने उससे बात की, और उसने उसके सन्देश को स्वीकार करने के लिए अपना हृदय खोल दिया। वाक्य “उसने अपना हृदय खोल दिया” का अर्थ है कि उसने ध्यान से सुना और यीशु के बारे में पौलुस की बातों पर विश्वास किया। उसने और उसके घराने ने बपतिस्मा लिया। लुदिया के “घराने” में उसका परिवार और उसके साथ रहने वाले सेवक भी शामिल होंगे। उन्हें बपतिस्मा दिया गया, यानी पानी में डुबोया गया, जो यीशु के पीछे चलने के लिए नए जीवन की शुरुआत का प्रतीक है। इसके बाद उसने पौलुस और उसके साथियों से कहा कि अगर वे मानते हैं कि वह सच में प्रभु पर विश्वास करती है, तो वे उसके घर में ठहरें। पौलुस और उसका समूह उसके साथ रहने के लिए गए। यह लुदिया की ओर से मेहमाननवाज़ी का एक बहुत ही दयालु और प्रेमपूर्ण कार्य था। क्योंकि वह एक व्यापार करने वाली स्त्री थी और अपने घराने की मुखिया थी, इसलिए वह यह निमंत्रण दे सकती थी। अपनी संस्कृति में उसके लिए यह करना पूरी तरह से सामान्य था। लुदिया इस मेहमाननवाज़ी के द्वारा अपने नए विश्वास को स्पष्ट रूप से दिखा रही थी। इस प्रस्ताव में कोई अनैतिक अर्थ नहीं थे। </w:t>
      </w:r>
    </w:p>
    <w:p>
      <w:pPr/>
      <w:r>
        <w:rPr>
          <w:lang w:val="hi_IN" w:bidi="hi_IN"/>
        </w:rPr>
      </w:r>
      <w:r>
        <w:rPr>
          <w:lang w:val="hi_IN" w:bidi="hi_IN"/>
        </w:rPr>
        <w:t>लुदिया की संस्कृति में, एक महिला व्यापारी अपने घर का नेतृत्व कर सकती थी और महत्वपूर्ण फैसले ले सकती थी। आपकी संस्कृति में एक स्त्री के लिए सामान्य अतिथि-सत्कार क्या होगी? यदि आपकी संस्कृति में यह होता तो क्या अलग दिखाई देता? आपकी संस्कृति में मेहमाननवाजी को कैसे दिखाया गया है? आप कितनी जल्दी एक विदेशी यात्री को भोजन या रहने के लिए जगह प्रदान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पौलुस, सीलास और तीमुथियुस आसिया से होकर त्रोआस आ रहे हैं।</w:t>
      </w:r>
    </w:p>
    <w:p>
      <w:pPr/>
      <w:r>
        <w:rPr>
          <w:lang w:val="hi_IN" w:bidi="hi_IN"/>
        </w:rPr>
      </w:r>
      <w:r>
        <w:rPr>
          <w:b/>
          <w:lang w:val="hi_IN" w:bidi="hi_IN"/>
        </w:rPr>
        <w:t>दूसरा दृश्य:</w:t>
      </w:r>
      <w:r>
        <w:rPr>
          <w:lang w:val="hi_IN" w:bidi="hi_IN"/>
        </w:rPr>
        <w:t xml:space="preserve"> पौलुस को मकिदुनिया के एक पुरुष ने दर्शन दिया। लूका उनके साथ शामिल होता है।</w:t>
      </w:r>
    </w:p>
    <w:p>
      <w:pPr/>
      <w:r>
        <w:rPr>
          <w:lang w:val="hi_IN" w:bidi="hi_IN"/>
        </w:rPr>
      </w:r>
      <w:r>
        <w:rPr>
          <w:b/>
          <w:lang w:val="hi_IN" w:bidi="hi_IN"/>
        </w:rPr>
        <w:t>तीसरा दृश्य:</w:t>
      </w:r>
      <w:r>
        <w:rPr>
          <w:lang w:val="hi_IN" w:bidi="hi_IN"/>
        </w:rPr>
        <w:t xml:space="preserve"> पौलुस, सीलास, तीमुथियुस और लूका फिलिप्पी की यात्रा करते हैं।</w:t>
      </w:r>
    </w:p>
    <w:p>
      <w:pPr/>
      <w:r>
        <w:rPr>
          <w:lang w:val="hi_IN" w:bidi="hi_IN"/>
        </w:rPr>
      </w:r>
      <w:r>
        <w:rPr>
          <w:b/>
          <w:lang w:val="hi_IN" w:bidi="hi_IN"/>
        </w:rPr>
        <w:t>चौथा दृश्य:</w:t>
      </w:r>
      <w:r>
        <w:rPr>
          <w:lang w:val="hi_IN" w:bidi="hi_IN"/>
        </w:rPr>
        <w:t xml:space="preserve"> पौलुस और समूह नदी के किनारे जाते हैं और लुदिया से मिलते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मकिदुनिया का वह व्यक्ति</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लुदिया</w:t>
      </w:r>
    </w:p>
    <w:p>
      <w:pPr>
        <w:pStyle w:val="ListBullet"/>
        <w:spacing w:line="240" w:lineRule="auto"/>
        <w:ind w:left="720"/>
      </w:pPr>
      <w:r>
        <w:rPr>
          <w:lang w:val="hi_IN" w:bidi="hi_IN"/>
        </w:rPr>
      </w:r>
      <w:r>
        <w:rPr>
          <w:lang w:val="hi_IN" w:bidi="hi_IN"/>
        </w:rPr>
        <w:t>लुदिया का घराना</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परमेश्वर ने पुरुषों के इस समूह से बात की और उनसे कहा कि वे आसिया में प्रचार न करें। इस कारण से, पौलुस, सीलास और तीमुथियुस ने फ्रुगिया और गलतिया से होकर यात्रा की। उन्होंने वास्तव में आसिया के उत्तर में बितूनिया जाने की कोशिश की, लेकिन परमेश्वर ने उन्हें अनुमति नहीं दी। इसके बजाय, वे समुद्र के रास्ते दक्षिण में त्रोआस चले गए।</w:t>
      </w:r>
    </w:p>
    <w:p>
      <w:pPr/>
      <w:r>
        <w:rPr>
          <w:lang w:val="hi_IN" w:bidi="hi_IN"/>
        </w:rPr>
      </w:r>
      <w:r>
        <w:rPr>
          <w:lang w:val="hi_IN" w:bidi="hi_IN"/>
        </w:rPr>
        <w:t xml:space="preserve">जब वे त्रोआस में थे, तो दो महत्वपूर्ण बातें हुईं। पहला यह है कि प्रेरितों के काम का लेखक लूका उनके साथ शामिल हुआ। हम यह इसलिए जानते हैं क्योंकि लेखक ने समूह के बारे में “वे” कहना छोड़ दिया और “हम” कहना शुरू कर दिया। दूसरा यह है कि पौलुस को रात में एक दर्शन मिला। इस दर्शन में उसने एक आदमी को देखा, और वह जान गया कि वह मकिदुनिया से है। उस व्यक्ति ने उसे पुकारा और कहा: "मकिदुनिया में आओ और हमारी मदद करो।" पौलुस ने तुरन्त अपने समूह के साथ यह दर्शन साझा किया और वे जानते थे कि यह परमेश्वर का संदेश है। उन्होंने जितनी जल्दी हो सके मकिदुनिया जाने की तैयारी की। उनकी आज्ञाकारिता बहुत तेज़ और जल्दी थी। </w:t>
      </w:r>
    </w:p>
    <w:p>
      <w:pPr/>
      <w:r>
        <w:rPr>
          <w:lang w:val="hi_IN" w:bidi="hi_IN"/>
        </w:rPr>
      </w:r>
      <w:r>
        <w:rPr>
          <w:lang w:val="hi_IN" w:bidi="hi_IN"/>
        </w:rPr>
        <w:t>वे नाव से त्रोआस से सुमात्राके गए, जहाँ उन्होंने रात बिताई। फिर वे नाव से नियापुलिस गए। वहाँ से वे सड़क के रास्ते फिलिप्पी गए। यह सड़क से लगभग 16 किलोमीटर (या 10 मील) की यात्रा थी। उन्होंने शायद यात्रा के इस हिस्से को पैदल चलते हुए पूरा किया। उन्हें फिलिप्पी तक पैदल जाने में कुछ घंटे लग गए होंगे। वे वहाँ कई दिनों के लिए रहे।</w:t>
      </w:r>
    </w:p>
    <w:p>
      <w:pPr/>
      <w:r>
        <w:rPr>
          <w:lang w:val="hi_IN" w:bidi="hi_IN"/>
        </w:rPr>
      </w:r>
      <w:r>
        <w:rPr>
          <w:lang w:val="hi_IN" w:bidi="hi_IN"/>
        </w:rPr>
        <w:t>सब्त के दिन, जो शायद उनकी यात्रा का पहला सब्त था, वे शहर के बाहर नदी के किनारे गए। क्योंकि फिलिप्पी में कोई आराधनालय नहीं था, इसलिए उन्हें आशा थी कि वे यहूदियों के लिए विश्राम और आराधना के दिन इस स्थान पर परमेश्वर का भय मानने वाले अन्यजाति या यहूदी को आराधना करते हुए पाएँगे। वे उन स्त्रियों के एक समूह से मिले जो वहाँ आराधना के लिए इकट्ठा थीं। पौलुस ने यीशु के जीवन, मृत्यु और पुनरुत्थान के सुसमाचार का संदेश साझा किया।</w:t>
      </w:r>
    </w:p>
    <w:p>
      <w:pPr/>
      <w:r>
        <w:rPr>
          <w:lang w:val="hi_IN" w:bidi="hi_IN"/>
        </w:rPr>
      </w:r>
      <w:r>
        <w:rPr>
          <w:lang w:val="hi_IN" w:bidi="hi_IN"/>
        </w:rPr>
        <w:t>लुदिया, जो एक व्यापारी थी और परमेश्वर से डरने वाली गैर-यहूदी थी, पौलुस के संदेश पर विश्वास कर के उसे स्वीकार किया। उसने पौलुस के संदेश के लिए "अपना हृदय खोल दिया।" इसका अर्थ है कि उसने यीशु के बारे में पौलुस के संदेश पर विश्वास किया। उसने और उसके पूरे घराने ने बपतिस्मा लिया। यह याद रखना महत्वपूर्ण है कि घराना का अर्थ घर में रहने वाले सभी लोग, परिवार के सदस्य और उसके साथ रहने वाले सभी कर्मचारियों से है।</w:t>
      </w:r>
    </w:p>
    <w:p>
      <w:pPr/>
      <w:r>
        <w:rPr>
          <w:lang w:val="hi_IN" w:bidi="hi_IN"/>
        </w:rPr>
      </w:r>
      <w:r>
        <w:rPr>
          <w:lang w:val="hi_IN" w:bidi="hi_IN"/>
        </w:rPr>
        <w:t>इसके बाद लुदिया ने पौलुस और उसके साथियों से कहा कि जब तक वे फिलिप्पी में रहें, वे उसके घर में ठहरें। वे सहमत हुए और उसके घर में रहने के लिए गए। यह लुदिया की ओर से मेहमाननवाज़ी का एक बहुत ही दयालु और प्रेमपूर्ण कार्य था। अपनी संस्कृति में उसके लिए यह करना पूरी तरह से सामान्य था। लुदिया इस मेहमाननवाज़ी के द्वारा अपने नए विश्वास को स्पष्ट रूप से दिखा रही थी। इस प्रस्ताव में कोई अनैतिक अर्थ नहीं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मकिदुनिया का वह व्यक्ति</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लुदिया</w:t>
      </w:r>
    </w:p>
    <w:p>
      <w:pPr>
        <w:pStyle w:val="ListBullet"/>
        <w:spacing w:line="240" w:lineRule="auto"/>
        <w:ind w:left="720"/>
      </w:pPr>
      <w:r>
        <w:rPr>
          <w:lang w:val="hi_IN" w:bidi="hi_IN"/>
        </w:rPr>
      </w:r>
      <w:r>
        <w:rPr>
          <w:lang w:val="hi_IN" w:bidi="hi_IN"/>
        </w:rPr>
        <w:t>लुदिया का घराना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इन हिस्सों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अपने समूह से कहें कि कहानी के उस भाग का अभिनय करें जहाँ पौलुस और उसके साथी आसिया में जाते हैं, लेकिन पवित्र आत्मा उन्हें सुसमाचार साझा करने से रोकता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"निराश हूँ," क्योंकि वह इन क्षेत्रों में सुसमाचार साझा करना चाहता था, या "उलझन में है," क्योंकि वह परमेश्वर की इच्छा को जानने की कोशिश कर रहा था, या "चिंतित है," या "व्याकुल है," क्योंकि समूह उसकी अगुवाई का इंतजार कर रहा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कहानी के उस भाग का अभिनय करें, जहाँ पौलुस और उसका समूह त्रोआस में लूका से मिलते हैं, और पौलुस को मकिदुनिया के उस व्यक्ति का दर्शन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लूका का किरदार निभाने वाले कलाकार से पूछें, "आप कैसा महसूस कर रहे हैं?" आप ऐसी बातें सुन सकते हैं, "मैं उत्साहित हूँ," क्योंकि समूह में शामिल होने का अवसर मिला, या "खुश हूँ" कि वह अब त्रोआस में नहीं फँसा है, या "आशा रखता हूँ" कि वह परमेश्वर को काम करते हुए देखूंगा।</w:t>
      </w:r>
    </w:p>
    <w:p>
      <w:pPr>
        <w:pStyle w:val="ListBullet"/>
        <w:spacing w:line="240" w:lineRule="auto"/>
        <w:ind w:left="720"/>
      </w:pPr>
      <w:r>
        <w:rPr>
          <w:lang w:val="hi_IN" w:bidi="hi_IN"/>
        </w:rPr>
      </w:r>
      <w:r>
        <w:rPr>
          <w:lang w:val="hi_IN" w:bidi="hi_IN"/>
        </w:rPr>
        <w:t xml:space="preserve">मकिदुनिया के व्यक्ति का किरदार निभा रहे अभिनेता से पूछें, "आप कैसा महसूस कर रहे हैं?" आप ऐसी बातें सुन सकते हैं, जैसे, "चिंतित, शायद वे नहीं आएँगे," या "आशा करते हैं कि उनके पास सुसमाचार आ रहा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कहानी के उस भाग का अभिनय करें जहाँ समूह ने त्रोआस से फिलिप्पी की यात्रा की। </w:t>
      </w:r>
    </w:p>
    <w:p>
      <w:pPr/>
      <w:r>
        <w:rPr>
          <w:lang w:val="hi_IN" w:bidi="hi_IN"/>
        </w:rPr>
      </w:r>
      <w:r>
        <w:rPr>
          <w:lang w:val="hi_IN" w:bidi="hi_IN"/>
        </w:rPr>
        <w:t xml:space="preserve">कहानी के उस भाग का अभिनय करें जहाँ वे नदी के किनारे लुदिया और स्त्रियों से मिले। फिर उस भाग का अभिनय करें जब उसने और उसके घराने ने विश्वास किया और बपतिस्मा लिया।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लुदिया की भूमिका निभाने वाले कलाकार से पूछें, "आप कैसा महसूस कर रहे हैं?" आप ऐसी बातें सुन सकते हैं, “क्षमा पाया हुआ,” क्योंकि उसके पाप क्षमा हो गए हैं, या “शांति से हूँ,” क्योंकि अब उसका यीशु के साथ व्यक्तिगत संबंध है, या “उत्साहित हूँ।” </w:t>
      </w:r>
    </w:p>
    <w:p>
      <w:pPr>
        <w:pStyle w:val="ListBullet"/>
        <w:spacing w:line="240" w:lineRule="auto"/>
        <w:ind w:left="720"/>
      </w:pPr>
      <w:r>
        <w:rPr>
          <w:lang w:val="hi_IN" w:bidi="hi_IN"/>
        </w:rPr>
      </w:r>
      <w:r>
        <w:rPr>
          <w:lang w:val="hi_IN" w:bidi="hi_IN"/>
        </w:rPr>
        <w:t xml:space="preserve">तीमुथियुस की भूमिका निभाने वाले अभिनेता से पूछें, "आप कैसा महसूस कर रहे हैं?" आप ऐसी बातें सुन सकते हैं, "आनन्दित," क्योंकि परमेश्वर नए विश्वासियों पर काम कर रहा है, या "आश्चर्यचकित," या "संतुष्ट।"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कहानी के उस भाग का अभिनय करो जब लुदिया ने पौलुस और उसके साथियों से अपने घर ठहरने के लिए कहा, और उन्होंने उसकी बात मान ली।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"चिंतित," "आश्चर्यचकित हूँ," "आशा रखता हूँ।" </w:t>
      </w:r>
    </w:p>
    <w:p>
      <w:pPr>
        <w:pStyle w:val="ListBullet"/>
        <w:spacing w:line="240" w:lineRule="auto"/>
        <w:ind w:left="720"/>
      </w:pPr>
      <w:r>
        <w:rPr>
          <w:lang w:val="hi_IN" w:bidi="hi_IN"/>
        </w:rPr>
      </w:r>
      <w:r>
        <w:rPr>
          <w:lang w:val="hi_IN" w:bidi="hi_IN"/>
        </w:rPr>
        <w:t xml:space="preserve">लुदिया की भूमिका निभाने वाले कलाकार से पूछें, "आप कैसा महसूस कर रहे हैं?" आपको ऐसी बातें सुनने को मिल सकती हैं, “धन्यवाद,” क्योंकि उसके पास अपने घर में यात्रा करने वाले समूह की मेजबानी करने के लिए जगह है, या “धन्य है,” क्योंकि वह अपने संसाधनों को साझा करने का खर्च वहन कर सकती है।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भाग में, पौलुस, सीलास और तीमुथियुस ने आसिया से होकर यात्रा की। इस भाग की शुरुआत में, दो वाक्यांशों का उपयोग इस अर्थ के साथ किया गया है कि परमेश्वर ने उन्हें इन क्षेत्रों में सुसमाचार प्रचार करने की अनुमति नहीं दी। पहला है, "परमेश्वर का आत्मा," और दूसरा है, "यीशु का आत्मा।" ये दोनों </w:t>
      </w:r>
      <w:r>
        <w:rPr>
          <w:b/>
          <w:lang w:val="hi_IN" w:bidi="hi_IN"/>
        </w:rPr>
        <w:t>पवित्र आत्मा</w:t>
      </w:r>
      <w:r>
        <w:rPr>
          <w:lang w:val="hi_IN" w:bidi="hi_IN"/>
        </w:rPr>
        <w:t xml:space="preserve"> के संदर्भ हैं, लेकिन अलग-अलग नामों का उपयोग किया गया है। उनका सटीक अनुवाद करना महत्वपूर्ण है।</w:t>
      </w:r>
    </w:p>
    <w:p>
      <w:pPr/>
      <w:r>
        <w:rPr>
          <w:lang w:val="hi_IN" w:bidi="hi_IN"/>
        </w:rPr>
      </w:r>
      <w:r>
        <w:rPr>
          <w:lang w:val="hi_IN" w:bidi="hi_IN"/>
        </w:rPr>
        <w:t xml:space="preserve">कृपया अधिक जानकारी के लिए </w:t>
      </w:r>
      <w:r>
        <w:rPr>
          <w:lang w:val="hi_IN" w:bidi="hi_IN"/>
        </w:rPr>
        <w:t>पवित्र आत्मा</w:t>
      </w:r>
      <w:r>
        <w:rPr>
          <w:lang w:val="hi_IN" w:bidi="hi_IN"/>
        </w:rPr>
        <w:t xml:space="preserve"> को मुख्य शब्दावली में देखें। आत्मा के लिए उसी शब्द का इस्तेमाल करना सुनिश्चित करें जिसका इस्तेमाल आपने पहले आत्मा के लिए किया है।</w:t>
      </w:r>
    </w:p>
    <w:p>
      <w:pPr/>
      <w:r>
        <w:rPr>
          <w:lang w:val="hi_IN" w:bidi="hi_IN"/>
        </w:rPr>
      </w:r>
      <w:r>
        <w:rPr>
          <w:lang w:val="hi_IN" w:bidi="hi_IN"/>
        </w:rPr>
        <w:t xml:space="preserve">बितूनिया की यात्रा करने के बजाय, वे समुद्र के रास्ते दक्षिण में त्रोआस चले गए। जब वे त्रोआस में थे, तो पौलुस को रात के दौरान एक दर्शन मिला। </w:t>
      </w:r>
      <w:r>
        <w:rPr>
          <w:b/>
          <w:lang w:val="hi_IN" w:bidi="hi_IN"/>
        </w:rPr>
        <w:t>दर्शन</w:t>
      </w:r>
      <w:r>
        <w:rPr>
          <w:lang w:val="hi_IN" w:bidi="hi_IN"/>
        </w:rPr>
        <w:t xml:space="preserve"> तब होता है जब कोई व्यक्ति जागते हुए परमेश्वर से एक दिव्य संदेश या प्रकाशन पाता है। इस मामले में, यह रात में हुआ।</w:t>
      </w:r>
    </w:p>
    <w:p>
      <w:pPr/>
      <w:r>
        <w:rPr>
          <w:lang w:val="hi_IN" w:bidi="hi_IN"/>
        </w:rPr>
      </w:r>
      <w:r>
        <w:rPr>
          <w:lang w:val="hi_IN" w:bidi="hi_IN"/>
        </w:rPr>
        <w:t xml:space="preserve">कृपया </w:t>
      </w:r>
      <w:r>
        <w:rPr>
          <w:b/>
          <w:lang w:val="hi_IN" w:bidi="hi_IN"/>
        </w:rPr>
        <w:t>दर्शन</w:t>
      </w:r>
      <w:r>
        <w:rPr>
          <w:lang w:val="hi_IN" w:bidi="hi_IN"/>
        </w:rPr>
        <w:t xml:space="preserve"> की अधिक जानकारी के लिए मुख्य शब्दावली देखें। दर्शन के लिए उसी शब्द का इस्तेमाल करना सुनिश्चित करें जिसका इस्तेमाल आपने पहले दर्शन के लिए किया है।</w:t>
      </w:r>
    </w:p>
    <w:p>
      <w:pPr/>
      <w:r>
        <w:rPr>
          <w:lang w:val="hi_IN" w:bidi="hi_IN"/>
        </w:rPr>
      </w:r>
      <w:r>
        <w:rPr>
          <w:lang w:val="hi_IN" w:bidi="hi_IN"/>
        </w:rPr>
        <w:t xml:space="preserve">उन्होंने फिलिप्पी की यात्रा की। </w:t>
      </w:r>
      <w:r>
        <w:rPr>
          <w:b/>
          <w:lang w:val="hi_IN" w:bidi="hi_IN"/>
        </w:rPr>
        <w:t>सब्त</w:t>
      </w:r>
      <w:r>
        <w:rPr>
          <w:lang w:val="hi_IN" w:bidi="hi_IN"/>
        </w:rPr>
        <w:t xml:space="preserve"> के दिन, जो शायद उनकी यात्रा का पहला सब्त था, वे शहर के बाहर नदी के किनारे गए। पौलुस और उसके साथियों को शायद यह उम्मीद थी कि वहाँ परमेश्वर की आराधना करने वाले कुछ लोग मिलेंगे। वे उन स्त्रियों के एक समूह से मिले जो वहाँ प्रार्थना के लिए इकट्ठा थीं। पौलुस ने यीशु और सुसमाचार के बारे में साझा किया।</w:t>
      </w:r>
    </w:p>
    <w:p>
      <w:pPr/>
      <w:r>
        <w:rPr>
          <w:lang w:val="hi_IN" w:bidi="hi_IN"/>
        </w:rPr>
      </w:r>
      <w:r>
        <w:rPr>
          <w:lang w:val="hi_IN" w:bidi="hi_IN"/>
        </w:rPr>
        <w:t xml:space="preserve">कृपया </w:t>
      </w:r>
      <w:r>
        <w:rPr>
          <w:lang w:val="hi_IN" w:bidi="hi_IN"/>
        </w:rPr>
        <w:t>सब्त के दिन</w:t>
      </w:r>
      <w:r>
        <w:rPr>
          <w:lang w:val="hi_IN" w:bidi="hi_IN"/>
        </w:rPr>
        <w:t xml:space="preserve"> की अधिक जानकारी के लिए मुख्य शब्दावली देखें। यहाँ सब्त के लिए उसी शब्द का उपयोग करना सुनिश्चित करें जिसका उपयोग आपने पिछले भागों में किया है।</w:t>
      </w:r>
    </w:p>
    <w:p>
      <w:pPr/>
      <w:r>
        <w:rPr>
          <w:lang w:val="hi_IN" w:bidi="hi_IN"/>
        </w:rPr>
      </w:r>
      <w:r>
        <w:rPr>
          <w:lang w:val="hi_IN" w:bidi="hi_IN"/>
        </w:rPr>
        <w:t xml:space="preserve">थुआतीरा की एक अन्यजाति स्त्री लुदिया </w:t>
      </w:r>
      <w:r>
        <w:rPr>
          <w:b/>
          <w:lang w:val="hi_IN" w:bidi="hi_IN"/>
        </w:rPr>
        <w:t>परमेश्वर का भय मानने वाली</w:t>
      </w:r>
      <w:r>
        <w:rPr>
          <w:lang w:val="hi_IN" w:bidi="hi_IN"/>
        </w:rPr>
        <w:t xml:space="preserve"> थी, और प्रार्थना के लिए इकट्ठा होने वाले लोगों में शामिल थी। उसका नाम लुदिया केवल एक व्यक्तिगत नाम नहीं है, बल्कि उस क्षेत्र को भी दर्शाता है जहाँ से वह आई है। लुदिया जिस क्षेत्र थियातिरा से थी, वह बैंगनी कपड़े के लिए प्रसिद्ध था, और यह स्त्री फिलिप्पी में वही कपड़ा बेच रही थी। उसे केवल “लुदिया” ही नहीं, बल्कि “लुदियन” भी कहा जा सकता है। उसने यीशु पर विश्वास किया और उसने और उसके पूरे </w:t>
      </w:r>
      <w:r>
        <w:rPr>
          <w:b/>
          <w:lang w:val="hi_IN" w:bidi="hi_IN"/>
        </w:rPr>
        <w:t>घराने</w:t>
      </w:r>
      <w:r>
        <w:rPr>
          <w:lang w:val="hi_IN" w:bidi="hi_IN"/>
        </w:rPr>
        <w:t xml:space="preserve"> ने </w:t>
      </w:r>
      <w:r>
        <w:rPr>
          <w:b/>
          <w:lang w:val="hi_IN" w:bidi="hi_IN"/>
        </w:rPr>
        <w:t>बपतिस्मा</w:t>
      </w:r>
      <w:r>
        <w:rPr>
          <w:lang w:val="hi_IN" w:bidi="hi_IN"/>
        </w:rPr>
        <w:t xml:space="preserve"> लिया।</w:t>
      </w:r>
    </w:p>
    <w:p>
      <w:pPr/>
      <w:r>
        <w:rPr>
          <w:lang w:val="hi_IN" w:bidi="hi_IN"/>
        </w:rPr>
      </w:r>
      <w:r>
        <w:rPr>
          <w:b/>
          <w:lang w:val="hi_IN" w:bidi="hi_IN"/>
        </w:rPr>
        <w:t>घराने</w:t>
      </w:r>
      <w:r>
        <w:rPr>
          <w:lang w:val="hi_IN" w:bidi="hi_IN"/>
        </w:rPr>
        <w:t xml:space="preserve"> में लुदिया के घराने में रहने वाले सभी लोग शामिल हो सकते हैं, जिनमें सेवक भी शामिल हैं। संभव है कि उसका अपना परिवार न रहा हो, क्योंकि उसे अपने घराने की मुखिया के रूप में पहचाना गया है।</w:t>
      </w:r>
    </w:p>
    <w:p>
      <w:pPr/>
      <w:r>
        <w:rPr>
          <w:lang w:val="hi_IN" w:bidi="hi_IN"/>
        </w:rPr>
      </w:r>
      <w:r>
        <w:rPr>
          <w:b/>
          <w:lang w:val="hi_IN" w:bidi="hi_IN"/>
        </w:rPr>
        <w:t>परमेश्वर के भय</w:t>
      </w:r>
      <w:r>
        <w:rPr>
          <w:lang w:val="hi_IN" w:bidi="hi_IN"/>
        </w:rPr>
        <w:t xml:space="preserve"> की अधिक जानकारी के लिए मुख्य शब्दावली देखें।</w:t>
      </w:r>
    </w:p>
    <w:p>
      <w:pPr/>
      <w:r>
        <w:rPr>
          <w:lang w:val="hi_IN" w:bidi="hi_IN"/>
        </w:rPr>
      </w:r>
      <w:r>
        <w:rPr>
          <w:lang w:val="hi_IN" w:bidi="hi_IN"/>
        </w:rPr>
        <w:t>घराने</w:t>
      </w:r>
      <w:r>
        <w:rPr>
          <w:lang w:val="hi_IN" w:bidi="hi_IN"/>
        </w:rPr>
        <w:t xml:space="preserve"> की अधिक जानकारी के लिए मुख्य शब्दावली देखें।</w:t>
      </w:r>
    </w:p>
    <w:p>
      <w:pPr/>
      <w:r>
        <w:rPr>
          <w:lang w:val="hi_IN" w:bidi="hi_IN"/>
        </w:rPr>
      </w:r>
      <w:r>
        <w:rPr>
          <w:lang w:val="hi_IN" w:bidi="hi_IN"/>
        </w:rPr>
        <w:t xml:space="preserve">कृपया </w:t>
      </w:r>
      <w:r>
        <w:rPr>
          <w:lang w:val="hi_IN" w:bidi="hi_IN"/>
        </w:rPr>
        <w:t>बपतिस्मा</w:t>
      </w:r>
      <w:r>
        <w:rPr>
          <w:lang w:val="hi_IN" w:bidi="hi_IN"/>
        </w:rPr>
        <w:t xml:space="preserve"> की अधिक जानकारी के लिए मुख्य शब्दावली देखें।</w:t>
      </w:r>
    </w:p>
    <w:p>
      <w:pPr/>
      <w:r>
        <w:rPr>
          <w:lang w:val="hi_IN" w:bidi="hi_IN"/>
        </w:rPr>
      </w:r>
      <w:r>
        <w:rPr>
          <w:lang w:val="hi_IN" w:bidi="hi_IN"/>
        </w:rPr>
        <w:t>परमेश्वर का भय, परमेश्वर से डरने वाला, घराना और बपतिस्मा के लिए उन्हीं शब्दों का इस्तेमाल करना सुनिश्चित करें जिनका इस्तेमाल आपने पिछले भागों में किया है।</w:t>
      </w:r>
    </w:p>
    <w:p>
      <w:pPr/>
      <w:r>
        <w:rPr>
          <w:lang w:val="hi_IN" w:bidi="hi_IN"/>
        </w:rPr>
      </w:r>
      <w:r>
        <w:rPr>
          <w:lang w:val="hi_IN" w:bidi="hi_IN"/>
        </w:rPr>
        <w:t xml:space="preserve">इसके बाद, लुदिया ने पौलुस से कहा कि यदि वह और उसके साथी उसे प्रभु के प्रति विश्वासयोग्य मानते हैं, तो वे उसके घर में ठहरे। पौलुस और उसका समूह फिलिप्पी में रहते समय लुदिया के घर ठहरे। </w:t>
      </w:r>
    </w:p>
    <w:p>
      <w:pPr/>
      <w:r>
        <w:rPr>
          <w:lang w:val="hi_IN" w:bidi="hi_IN"/>
        </w:rPr>
      </w:r>
      <w:r>
        <w:rPr>
          <w:lang w:val="hi_IN" w:bidi="hi_IN"/>
        </w:rPr>
        <w:t xml:space="preserve">कृपया </w:t>
      </w:r>
      <w:r>
        <w:rPr>
          <w:lang w:val="hi_IN" w:bidi="hi_IN"/>
        </w:rPr>
        <w:t>विश्वास</w:t>
      </w:r>
      <w:r>
        <w:rPr>
          <w:lang w:val="hi_IN" w:bidi="hi_IN"/>
        </w:rPr>
        <w:t xml:space="preserve"> की अधिक जानकारी के लिए मुख्य शब्दावली देखें। विश्वास या विश्वासयोग्य के लिए उसी शब्द का उपयोग करना सुनिश्चित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16:16–24</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16:16–24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पिछले भाग में, जब पौलुस, सीलास, तीमुथियुस और लूका फिलिप्पी का सुसमाचार साझा कर रहे थे, तब लुदिया और उसका घराना यीशु पर विश्वास किया। यात्रा करने वाला समूह उस नगर में रहते समय उसके घर में ठहरा। </w:t>
      </w:r>
    </w:p>
    <w:p>
      <w:pPr/>
      <w:r>
        <w:rPr>
          <w:lang w:val="hi_IN" w:bidi="hi_IN"/>
        </w:rPr>
      </w:r>
      <w:r>
        <w:rPr>
          <w:lang w:val="hi_IN" w:bidi="hi_IN"/>
        </w:rPr>
        <w:t xml:space="preserve">जब पौलुस, सिलास और उनका समूह प्रार्थना के स्थान पर जा रहे थे, जहाँ पहले लुदिया से भेंट हुई थी, तब एक दुष्टात्मा से ग्रस्त लड़की उनका पीछा करने लगी। यह लड़की भविष्य बताती थी और इसके लिए उसे पैसे मिलते थे। कुछ ऐसे पुरुष थे जो उसके मालिक थे और उसकी प्रतिभा का इस्तेमाल पैसा कमाने के साधन के रूप में करते थे। वह एक दासी थी, उसके पास कोई स्वतंत्रता नहीं थी। वह लड़की सब लोगों से पुकार-पुकार कर कह रही थी, “ये लोग परमप्रधान परमेश्वर के दास हैं।” ये लोग तुम्हें उद्धार का मार्ग सुना रहे हैं! यह उपाधि “परमप्रधान परमेश्वर” यहूदि और अन्यजाति दोनों के समझते थे। बहुत से लोग उद्धार और परमप्रधान परमेश्वर को खोज रहे थे। उसने यह कई दिनों तक किया। </w:t>
      </w:r>
    </w:p>
    <w:p>
      <w:pPr/>
      <w:r>
        <w:rPr>
          <w:lang w:val="hi_IN" w:bidi="hi_IN"/>
        </w:rPr>
      </w:r>
      <w:r>
        <w:rPr>
          <w:lang w:val="hi_IN" w:bidi="hi_IN"/>
        </w:rPr>
        <w:t xml:space="preserve">रुकें और अपने समूह के साथ निम्नलिखित पर चर्चा करें: उस समय का वर्णन करें जब आपने अपने समुदाय के लोगों के बारे में सुना है जो भविष्य को बताते हैं, या किसी आत्मिक तरीके से दूसरों को सलाह देते हैं। पूछें, "ये लोग क्या कहते हैं कि उनकी बुद्धि कहाँ से आती है?" पूछें, "ये लोग अपनी सलाह से पैसा कैसे कमाते हैं?" </w:t>
      </w:r>
    </w:p>
    <w:p>
      <w:pPr/>
      <w:r>
        <w:rPr>
          <w:lang w:val="hi_IN" w:bidi="hi_IN"/>
        </w:rPr>
      </w:r>
      <w:r>
        <w:rPr>
          <w:lang w:val="hi_IN" w:bidi="hi_IN"/>
        </w:rPr>
        <w:t xml:space="preserve">पौलुस उस लड़की के कामों से बहुत परेशान हो गया। इसलिए एक दिन वह रुक गया, उस लड़की की ओर मुड़ा, और उसके भीतर की आत्मा से कहा, “यीशु मसीह के नाम से मैं तुझे आज्ञा देता हूँ, उसमें से बाहर निकल जा!” आत्मा ने तुरन्त लड़की को छोड़ दिया। पौलुस उस लड़की के उनके पीछे आने से परेशान था, क्योंकि यह एक बाधा बन रही थी। वह यीशु के सुसमाचार का प्रचार नहीं कर रही थी, और वह उनकी सहायता भी नहीं कर रही थी। </w:t>
      </w:r>
    </w:p>
    <w:p>
      <w:pPr/>
      <w:r>
        <w:rPr>
          <w:lang w:val="hi_IN" w:bidi="hi_IN"/>
        </w:rPr>
      </w:r>
      <w:r>
        <w:rPr>
          <w:lang w:val="hi_IN" w:bidi="hi_IN"/>
        </w:rPr>
        <w:t xml:space="preserve">जब उस लड़की में से आत्मा निकल गई, तब उसके मालिकों ने देखा कि अब वे उससे पैसे नहीं कमा सकते। इसलिए पौलुस और सिलास उनके कारण मुसीबत में पड़ गए। उन्होंने पौलुस और सिलास को पकड़ लिया और उन्हें जबरदस्ती बाज़ार में ले गए। बाज़ार नगर का मुख्य स्थान था; यह खरीदने, बेचने और लोगों के मिलने का स्थान था। यह वह स्थान भी था जहाँ सरकारी अधिकारी लोगों से मिलने और न्याय के मामले का निर्णय करने के लिए उपलब्ध रहते थे। इन शासकों को न्यायी या दण्डाधिकारी भी कहा जा सकता है। उस लड़की के मालिक नगर के अधिकारियों से चिल्लाकर बोले, “इन लोगों के कारण पूरा नगर उपद्रव में है!” उन्होंने आगे कहा, “वे लोगों को ऐसे काम करना सिखा रहे हैं जो हमारी रीति-रिवाजों के विरुद्ध हैं।” इन लोगों ने उस दासी लड़की का उल्लेख नहीं किया जिसमें आत्मा थी। उन्होंने यह भी नहीं बताया कि पौलुस ने आत्मा से यीशु मसीह के नाम से उसे छोड़ने के लिए कहा था। </w:t>
      </w:r>
    </w:p>
    <w:p>
      <w:pPr/>
      <w:r>
        <w:rPr>
          <w:lang w:val="hi_IN" w:bidi="hi_IN"/>
        </w:rPr>
      </w:r>
      <w:r>
        <w:rPr>
          <w:lang w:val="hi_IN" w:bidi="hi_IN"/>
        </w:rPr>
        <w:t xml:space="preserve">एक भीड़ ने पौलुस और सीलास का विरोध किया। न्यायियों ने आदेश दिया कि पौलुस और सिलास के कपड़े उतरवाए जाएँ और उन्हें पीटा जाए। यह काम उन अधिकारियों के द्वारा किया गया जो न्यायियों की सेवा करते थे। ये अधिकारी सामान्य रूप से व्यवस्था तोड़ने वालों को दंड देने के लिए वहाँ रहते थे। वे पेशेवर दंड देने वाले थे। वे लोगों को लाठियों, भारी डंडों या छड़ियों से मारते थे। पौलुस और सीलास के कपड़े उतरवाए गए और उन्हें बुरी तरह पीटा गया। अधिकारी उन्हें तब तक मारते रहे जब तक न्यायी ने रुकने का आदेश नहीं दिया। फिर पौलुस और सीलास को जेल में डाल दिया गया। इसका अर्थ यह है कि जिन अधिकारियों ने उन्हें पीटा था, उन्होंने उन्हें जबरदस्ती जेल में जाने के लिए मजबूर किया। इसका अर्थ यह नहीं है कि अधिकारी ने उन्हें उठाकर जेल में डाल दिया। न्यायी ने दरोगा से कहा कि वह ध्यान रखे कि वे भागने न पाएँ। इसलिए दरोगा ने उन्हें भीतर की कोठरी में डाल दिया और उनके पाँव काठ में कस दिए। काठ दो लकड़ी के तख्ते होते हैं जिन्हें साथ जोड़कर बनाया जाता है, जिनमें दो छेद होते हैं ताकि कैदी अपने पैर उनमें डाल सके। वे छेद इतने छोटे होते हैं कि पैर उनमें से निकल नहीं सकते, इसलिए कैदी वहीं जकड़ा रहता है। वे खड़े नहीं हो सकते और चल नहीं सकते हैं। </w:t>
      </w:r>
    </w:p>
    <w:p>
      <w:pPr/>
      <w:r>
        <w:rPr>
          <w:lang w:val="hi_IN" w:bidi="hi_IN"/>
        </w:rPr>
      </w:r>
      <w:r>
        <w:rPr>
          <w:lang w:val="hi_IN" w:bidi="hi_IN"/>
        </w:rPr>
        <w:t xml:space="preserve">रुकें </w:t>
      </w:r>
      <w:r>
        <w:rPr>
          <w:lang w:val="hi_IN" w:bidi="hi_IN"/>
        </w:rPr>
        <w:t>काठ की बेड़ियों</w:t>
      </w:r>
      <w:r>
        <w:rPr>
          <w:lang w:val="hi_IN" w:bidi="hi_IN"/>
        </w:rPr>
        <w:t xml:space="preserve"> के चित्र को देखें। इनसे बंधे होने पर कैसा लगेगा? </w:t>
      </w:r>
    </w:p>
    <w:p>
      <w:pPr/>
      <w:r>
        <w:rPr>
          <w:lang w:val="hi_IN" w:bidi="hi_IN"/>
        </w:rPr>
      </w:r>
      <w:r>
        <w:rPr>
          <w:lang w:val="hi_IN" w:bidi="hi_IN"/>
        </w:rPr>
        <w:t xml:space="preserve">इन पदों में कई लोगों का उल्लेख उनके काम के पदनाम से किया गया है। अधिकारी रोमी शासक समूह थे। मुख्य न्यायी नगर के सर्वोच्च रोमी शासक थे। अधिकारी वही होता जो पौलुस और सिलास को मारता, पर उसका नाम सीधे पाठ में नहीं बताया गया है। दरोगा वह व्यक्ति है जो उस जेल का प्रभारी था जहाँ उन्हें रखा गया था। </w:t>
      </w:r>
    </w:p>
    <w:p>
      <w:pPr/>
      <w:r>
        <w:rPr>
          <w:lang w:val="hi_IN" w:bidi="hi_IN"/>
        </w:rPr>
      </w:r>
      <w:r>
        <w:rPr>
          <w:lang w:val="hi_IN" w:bidi="hi_IN"/>
        </w:rPr>
        <w:t xml:space="preserve">इस रोमी जेल में दरोगा को अपने पहरेदार के तहत कैदियों की सुरक्षा की जिम्मेदारी दी जाती थी। यदि वे भाग जाते या कोई गलती करते, तो उसी को जिम्मेदार ठहराया जाता। उसे उसी दंड की सजा भी दी जा सकती थी जो कैदियों को दी गई थी। दरोगा स्वयं भी संभव है कि कभी कैदी रहा हो। कुछ कैदी जेल में अगुवा या दरोगा बनने का अधिकार प्राप्त कर लेते थे। </w:t>
      </w:r>
    </w:p>
    <w:p>
      <w:pPr/>
      <w:r>
        <w:rPr>
          <w:lang w:val="hi_IN" w:bidi="hi_IN"/>
        </w:rPr>
      </w:r>
      <w:r>
        <w:rPr>
          <w:lang w:val="hi_IN" w:bidi="hi_IN"/>
        </w:rPr>
        <w:t xml:space="preserve">रुकें और अपने समूह के साथ निम्नलिखित पर चर्चा करें: मार खाने से पौलुस और सिलास को बहुत चोट लगी होगी। सिर्फ पिटाई से उनके स्वास्थ्य को कौन-कौन से खतरे हो सकते थे? </w:t>
      </w:r>
    </w:p>
    <w:p>
      <w:pPr/>
      <w:r>
        <w:rPr>
          <w:lang w:val="hi_IN" w:bidi="hi_IN"/>
        </w:rPr>
      </w:r>
      <w:r>
        <w:rPr>
          <w:lang w:val="hi_IN" w:bidi="hi_IN"/>
        </w:rPr>
        <w:t xml:space="preserve">रोमी उपनिवेशों की जेलें बहुत साधारण होती थीं और सामान्य रूप से पत्थर की बनी होती थीं। दीवारों के किनारे कैदियों के लिए कोठरियाँ होती थीं, कभी-कभी उनमें खिड़कियाँ भी होती थीं। लेकिन जेल का अंदरूनी हिस्सा एक कमरा था जिसमें कोई खिड़की नहीं थी। उसमें गंदा पानी बहाने के लिए फर्श में एक छेद होता था और एक ही दरवाज़ा होता था। इसे जेल का सबसे सुरक्षित भाग माना जाता था, और सामान्य रूप से सबसे खतरनाक अपराधियों को रखा जाता था। </w:t>
      </w:r>
    </w:p>
    <w:p>
      <w:pPr/>
      <w:r>
        <w:rPr>
          <w:lang w:val="hi_IN" w:bidi="hi_IN"/>
        </w:rPr>
      </w:r>
      <w:r>
        <w:rPr>
          <w:lang w:val="hi_IN" w:bidi="hi_IN"/>
        </w:rPr>
        <w:t xml:space="preserve">रुकें और अपने समूह के साथ निम्नलिखित पर चर्चा करें: अपनी संस्कृति में जेलों और कारागार का वर्णन करें। पूछें, "आपके समुदाय की जेलों में विदेशी धार्मिक शिक्षकों के साथ कैसे व्यवहार किया जाएगा?" </w:t>
      </w:r>
    </w:p>
    <w:p>
      <w:pPr/>
      <w:r>
        <w:rPr>
          <w:lang w:val="hi_IN" w:bidi="hi_IN"/>
        </w:rPr>
      </w:r>
      <w:r>
        <w:rPr>
          <w:lang w:val="hi_IN" w:bidi="hi_IN"/>
        </w:rPr>
        <w:t xml:space="preserve">एक </w:t>
      </w:r>
      <w:r>
        <w:rPr>
          <w:lang w:val="hi_IN" w:bidi="hi_IN"/>
        </w:rPr>
        <w:t>प्राचीन रोमी जेल</w:t>
      </w:r>
      <w:r>
        <w:rPr>
          <w:lang w:val="hi_IN" w:bidi="hi_IN"/>
        </w:rPr>
        <w:t xml:space="preserve"> के चित्र को देखें। वहाँ कितने अलग-अलग सुरक्षित क्षेत्र हैं? खतरनाक अपराधियों के लिए किन हिस्सों का उपयोग किया जाता है?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और उसके साथी प्रार्थना के स्थान की ओर जा रहे हैं। दुष्टात्माओं से ग्रस्त वह लड़की उनका पीछा कर रही है और पुकार रही है, “ये लोग परमप्रधान परमेश्वर के दास हैं।” </w:t>
      </w:r>
    </w:p>
    <w:p>
      <w:pPr/>
      <w:r>
        <w:rPr>
          <w:lang w:val="hi_IN" w:bidi="hi_IN"/>
        </w:rPr>
      </w:r>
      <w:r>
        <w:rPr>
          <w:b/>
          <w:lang w:val="hi_IN" w:bidi="hi_IN"/>
        </w:rPr>
        <w:t>दूसरा दृश्य:</w:t>
      </w:r>
      <w:r>
        <w:rPr>
          <w:lang w:val="hi_IN" w:bidi="hi_IN"/>
        </w:rPr>
        <w:t xml:space="preserve"> पौलुस उस लड़की से बहुत परेशान है, और वह दुष्टात्मा से कहता है कि यीशु मसीह के नाम से उसमें से बाहर निकल। लड़की के मालिकों ने जो हुआ उसे देखा और पता चला कि अब वे उसके द्वारा पैसे नहीं कमा सकते। </w:t>
      </w:r>
    </w:p>
    <w:p>
      <w:pPr/>
      <w:r>
        <w:rPr>
          <w:lang w:val="hi_IN" w:bidi="hi_IN"/>
        </w:rPr>
      </w:r>
      <w:r>
        <w:rPr>
          <w:b/>
          <w:lang w:val="hi_IN" w:bidi="hi_IN"/>
        </w:rPr>
        <w:t>तीसरा दृश्य:</w:t>
      </w:r>
      <w:r>
        <w:rPr>
          <w:lang w:val="hi_IN" w:bidi="hi_IN"/>
        </w:rPr>
        <w:t xml:space="preserve"> भीड़ इकट्ठी हुई और उन्होंने पौलुस और सिलास को पीटा। फिर नगर के अधिकारियों ने आदेश दिया कि पौलुस और सिलास को जेल में डालकर कड़ाई से निगरानी की जाए। दरोगा ने उन्हें अंदर की कोठरी में डाल दिया और उनके पाँव काठी में कस दिए।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 xml:space="preserve">दासी लड़की और उसके अंदर की दुष्टात्मा </w:t>
      </w:r>
    </w:p>
    <w:p>
      <w:pPr>
        <w:pStyle w:val="ListBullet"/>
        <w:spacing w:line="240" w:lineRule="auto"/>
        <w:ind w:left="720"/>
      </w:pPr>
      <w:r>
        <w:rPr>
          <w:lang w:val="hi_IN" w:bidi="hi_IN"/>
        </w:rPr>
      </w:r>
      <w:r>
        <w:rPr>
          <w:lang w:val="hi_IN" w:bidi="hi_IN"/>
        </w:rPr>
        <w:t xml:space="preserve">दासी लड़की के मालिक </w:t>
      </w:r>
    </w:p>
    <w:p>
      <w:pPr>
        <w:pStyle w:val="ListBullet"/>
        <w:spacing w:line="240" w:lineRule="auto"/>
        <w:ind w:left="720"/>
      </w:pPr>
      <w:r>
        <w:rPr>
          <w:lang w:val="hi_IN" w:bidi="hi_IN"/>
        </w:rPr>
      </w:r>
      <w:r>
        <w:rPr>
          <w:lang w:val="hi_IN" w:bidi="hi_IN"/>
        </w:rPr>
        <w:t xml:space="preserve">शहर के अधिकारी </w:t>
      </w:r>
    </w:p>
    <w:p>
      <w:pPr>
        <w:pStyle w:val="ListBullet"/>
        <w:spacing w:line="240" w:lineRule="auto"/>
        <w:ind w:left="720"/>
      </w:pPr>
      <w:r>
        <w:rPr>
          <w:lang w:val="hi_IN" w:bidi="hi_IN"/>
        </w:rPr>
      </w:r>
      <w:r>
        <w:rPr>
          <w:lang w:val="hi_IN" w:bidi="hi_IN"/>
        </w:rPr>
        <w:t xml:space="preserve">भीड़ या उग्र भीड़ </w:t>
      </w:r>
    </w:p>
    <w:p>
      <w:pPr>
        <w:pStyle w:val="ListBullet"/>
        <w:spacing w:line="240" w:lineRule="auto"/>
        <w:ind w:left="720"/>
      </w:pPr>
      <w:r>
        <w:rPr>
          <w:lang w:val="hi_IN" w:bidi="hi_IN"/>
        </w:rPr>
      </w:r>
      <w:r>
        <w:rPr>
          <w:lang w:val="hi_IN" w:bidi="hi_IN"/>
        </w:rPr>
        <w:t xml:space="preserve">जेलर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जब पौलुस, सीलास, तीमुथियुस और लूका फिलिप्पी में सुसमाचार साझा कर रहे थे, तब लुदिया और उसके घराने यीशु पर विश्वास किया। यात्रा करने वाला समूह उस नगर में रहते समय उसके घर में ठहरा। </w:t>
      </w:r>
    </w:p>
    <w:p>
      <w:pPr/>
      <w:r>
        <w:rPr>
          <w:lang w:val="hi_IN" w:bidi="hi_IN"/>
        </w:rPr>
      </w:r>
      <w:r>
        <w:rPr>
          <w:lang w:val="hi_IN" w:bidi="hi_IN"/>
        </w:rPr>
        <w:t xml:space="preserve">पौलुस और सीलास (और शायद तीमुथियुस और लूका) उस प्रार्थना के स्थान पर जा रहे थे जहाँ पहले लुदिया से मिले थे। रास्ते में एक दुष्टात्मा से ग्रस्त लड़की उनका पीछा कर रही थी। यह लड़की भविष्य बताती थी और इसके लिए उसे पैसे मिलते थे। कुछ ऐसे पुरुष थे जो उसके मालिक थे और उसकी प्रतिभा का इस्तेमाल पैसा कमाने के साधन के रूप में करते थे। वह लड़की सब लोगों से पुकार-पुकार कर कह रही थी, “ये लोग परमप्रधान परमेश्वर के दास हैं।” ये लोग तुम्हें उद्धार का मार्ग सुना रहे हैं! उसने यह कई दिनों तक किया। </w:t>
      </w:r>
    </w:p>
    <w:p>
      <w:pPr/>
      <w:r>
        <w:rPr>
          <w:lang w:val="hi_IN" w:bidi="hi_IN"/>
        </w:rPr>
      </w:r>
      <w:r>
        <w:rPr>
          <w:lang w:val="hi_IN" w:bidi="hi_IN"/>
        </w:rPr>
        <w:t xml:space="preserve">एक दिन, पौलुस उस लड़की से परेशान हो गया जो उनका पीछा कर रही थी और बार-बार ज़ोर से पुकार रही थी। पौलुस ने यीशु के नाम से दुष्टात्मा को लड़की से बाहर निकाल दिया। उसके मालिकों ने देखा कि वह अब भविष्य नहीं बता सकती, इसलिए वे पौलुस और सीलास पर क्रोधित हो गए। उन्होंने पौलुस और सीलास को पकड़ लिया और बाजार में अधिकारियों के सामने घसीटकर ले गए। बाज़ार नगर का मुख्य क्षेत्र था, यह खरीदने, बेचने और लोगों के मिलने का स्थान था। यह वह स्थान भी था जहाँ सरकारी अधिकारी लोगों से मिलने और न्याय के मामले का निर्णय करने के लिए उपलब्ध रहते थे। लोगों ने पौलुस और सिलास पर आरोप लगाया कि वे यहूदी हैं और उनकी संस्कृति के खिलाफ बातें सिखा रहे हैं। "इन लोगों की वजह से पूरे शहर में हंगामा मचा हुआ है!" उन्होंने नगर के अधिकारियों से चिल्लाकर कहा। </w:t>
      </w:r>
    </w:p>
    <w:p>
      <w:pPr/>
      <w:r>
        <w:rPr>
          <w:lang w:val="hi_IN" w:bidi="hi_IN"/>
        </w:rPr>
      </w:r>
      <w:r>
        <w:rPr>
          <w:lang w:val="hi_IN" w:bidi="hi_IN"/>
        </w:rPr>
        <w:t>जैसे ही उन लोगों ने शिकायत की, भीड़ बढ़ती गई और पौलुस और सीलास के खिलाफ हो गई। नगर के अधिकारियों ने पौलुस और सीलास के वस्त्र फाड़ दिए और उन्हें पीटने का आदेश दिया। अधिकारियों ने उन्हें पीटा, फिर उन्हें जेल में डाल दिया। न्यायाधीश ने दरोगा को आदेश दिया कि वह यह सुनिश्चित करे कि वे भागने न पाएँ। इसलिए दरोगा ने उन्हें भीतर की कोठरी में डाल दिया और उनके पाँव काठ में कस दिए।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 xml:space="preserve">दासी लड़की और उसके अंदर की दुष्टात्मा </w:t>
      </w:r>
    </w:p>
    <w:p>
      <w:pPr>
        <w:pStyle w:val="ListBullet"/>
        <w:spacing w:line="240" w:lineRule="auto"/>
        <w:ind w:left="720"/>
      </w:pPr>
      <w:r>
        <w:rPr>
          <w:lang w:val="hi_IN" w:bidi="hi_IN"/>
        </w:rPr>
      </w:r>
      <w:r>
        <w:rPr>
          <w:lang w:val="hi_IN" w:bidi="hi_IN"/>
        </w:rPr>
        <w:t xml:space="preserve">दासी लड़की के मालिक </w:t>
      </w:r>
    </w:p>
    <w:p>
      <w:pPr>
        <w:pStyle w:val="ListBullet"/>
        <w:spacing w:line="240" w:lineRule="auto"/>
        <w:ind w:left="720"/>
      </w:pPr>
      <w:r>
        <w:rPr>
          <w:lang w:val="hi_IN" w:bidi="hi_IN"/>
        </w:rPr>
      </w:r>
      <w:r>
        <w:rPr>
          <w:lang w:val="hi_IN" w:bidi="hi_IN"/>
        </w:rPr>
        <w:t xml:space="preserve">शहर के अधिकारी </w:t>
      </w:r>
    </w:p>
    <w:p>
      <w:pPr>
        <w:pStyle w:val="ListBullet"/>
        <w:spacing w:line="240" w:lineRule="auto"/>
        <w:ind w:left="720"/>
      </w:pPr>
      <w:r>
        <w:rPr>
          <w:lang w:val="hi_IN" w:bidi="hi_IN"/>
        </w:rPr>
      </w:r>
      <w:r>
        <w:rPr>
          <w:lang w:val="hi_IN" w:bidi="hi_IN"/>
        </w:rPr>
        <w:t xml:space="preserve">भीड़ या उग्र भीड़ </w:t>
      </w:r>
    </w:p>
    <w:p>
      <w:pPr>
        <w:pStyle w:val="ListBullet"/>
        <w:spacing w:line="240" w:lineRule="auto"/>
        <w:ind w:left="720"/>
      </w:pPr>
      <w:r>
        <w:rPr>
          <w:lang w:val="hi_IN" w:bidi="hi_IN"/>
        </w:rPr>
      </w:r>
      <w:r>
        <w:rPr>
          <w:lang w:val="hi_IN" w:bidi="hi_IN"/>
        </w:rPr>
        <w:t xml:space="preserve">दरोगा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कहानी के उस भाग का अभिनय करें जहाँ पौलुस और उसका समूह प्रार्थना के स्थान पर जा रहे हैं। दासी पौलुस और सीलास के पीछे चिल्लाती है और कहती है, “ये लोग परमप्रधान परमेश्वर के दास हैं, जो तुम्हें उद्धार का मार्ग बता रहे हैं।” अभिनय करें जैसे पौलुस परेशान हो जाता है, लड़की की ओर मुड़ता है और उसमें मौजूद आत्मा से बोलता है। वह कहता है, “यीशु मसीह के नाम से मैं तुझे आज्ञा देता हूँ, उसमें से बाहर निकल जा!”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दासी लड़की की भूमिका निभाने वाले कलाकार से पूछें, "आप कैसा महसूस कर रही हैं?" आप कुछ इस तरह की बातें सुन सकते हैं: “शक्तिशाली, क्योंकि मैं भविष्य बता सकती हूँ,” या “डरी हुई, क्योंकि पौलुस मुझमें मौजूद आत्मा से बात कर रहा है,” या “काबू से बाहर।” </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कुछ इस तरह की बातें सुन सकते हैं: “चिंतित कि यह लड़की और आत्मा उन लोगों को डराएगी जो यीशु के बारे में जानना चाहते हैं,” या “परेशान क्योंकि वह मुझे परेशान कर रही है,” या “गुस्सा क्योंकि दुष्ट हमें यीशु के बारे में प्रचार करने से रोकने की कोशिश कर रहा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कहानी का वह भाग अभिनय करें जब लड़की से आत्मा निकल जाती है। तब दासी लड़की के मालिकों को पता चला कि वे अब उससे पैसे नहीं कमा सकते। फिर वे पतरस और सीलास को शासकों के सामने घसीटकर बाजार में ले गए। उन्होंने मुख्य मजिस्ट्रेटों से कहा, “ये लोग हमारे नगर को उलझन में डाल रहे हैं।” वे हमें रोमी लोगों के रूप में यहूदी रीति-रिवाज सिखा रहे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लड़की के मालिकों की भूमिका निभा रहे अभिनेताओं से पूछो, “आप कैसा महसूस कर रहे हैं?” आप कुछ इस तरह की बातें सुन सकते हैं: “गुस्सा, क्योंकि इन लोगों ने हमारा व्यापार नुकसान पहुँचाया,” “भविष्य के लाभ से वंचित,” या “ईर्ष्यालु, क्योंकि पौलुस में उस लड़की में घुसी आत्मा आत्मा से अधिक शक्ति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कहानी के उस भाग का अभिनय करें जहाँ भीड़ ने पौलुस और सीलास का विरोध किया। मुख्य न्यायाधीश ने पौलुस और सीलास के वस्त्र फाड़ दिए। इसके बाद उन्होंने पौलुस और सीलास को डंडों से पीटने का आदेश दिया। पीटने के बाद, अधिकारियों ने उन्हें जेल में डाल दिया। दरोगा ने पौलुस और सिलास को भीतर की कोठरी में डाला और उनके पाँव काठ में कस दिए क्योंकि उसे कहा गया था कि वह उनकी कड़ाई से सुरक्षा करे।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और सीलास की भूमिका निभाने वाले अभिनेताओं से पूछें, "आप कैसा महसूस कर रहे हैं?" आप कुछ इस तरह की बातें सुन सकते हैं: “सारी घटनाओं से थक गए हैं,” “भूखे और प्यासे हैं,” “दुखी हैं क्योंकि हमने कुछ गलत नहीं किया,” “चिंतित हैं कि आगे क्या होगा।” </w:t>
      </w:r>
    </w:p>
    <w:p>
      <w:pPr>
        <w:pStyle w:val="ListBullet"/>
        <w:spacing w:line="240" w:lineRule="auto"/>
        <w:ind w:left="720"/>
      </w:pPr>
      <w:r>
        <w:rPr>
          <w:lang w:val="hi_IN" w:bidi="hi_IN"/>
        </w:rPr>
      </w:r>
      <w:r>
        <w:rPr>
          <w:lang w:val="hi_IN" w:bidi="hi_IN"/>
        </w:rPr>
        <w:t xml:space="preserve">दरोगा की भूमिका निभाने वाले अभिनेता से पूछें, "आप कैसा महसूस कर रहे हैं?" आप कुछ इस तरह की बातें सुन सकते हैं: “इन नए कैदियों से डर लगता है जो बहुत खतरनाक होंगे,” “गुस्सा, क्योंकि मुझे इन कैदियों की इतनी निगरानी करनी पड़ रही है,” या “चिंतित कि वे भागने की कोशिश करेंगे।”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एक दिन, पौलुस और सीलास—और शायद तीमुथियुस और लूका—उस </w:t>
      </w:r>
      <w:r>
        <w:rPr>
          <w:b/>
          <w:lang w:val="hi_IN" w:bidi="hi_IN"/>
        </w:rPr>
        <w:t>प्रार्थना के स्थान</w:t>
      </w:r>
      <w:r>
        <w:rPr>
          <w:lang w:val="hi_IN" w:bidi="hi_IN"/>
        </w:rPr>
        <w:t xml:space="preserve"> पर जा रहे थे जहाँ पहले लुदिया से मिले थे। प्रार्थना का यह स्थान नदी के पास, नगर के फाटक के बाहर था। यह सुनिश्चित करें कि प्रार्थना के स्थान का अनुवाद उसी तरह करें जैसे आपने पिछले भागों में किया है। </w:t>
      </w:r>
    </w:p>
    <w:p>
      <w:pPr/>
      <w:r>
        <w:rPr>
          <w:lang w:val="hi_IN" w:bidi="hi_IN"/>
        </w:rPr>
      </w:r>
      <w:r>
        <w:rPr>
          <w:lang w:val="hi_IN" w:bidi="hi_IN"/>
        </w:rPr>
        <w:t xml:space="preserve">रास्ते में एक </w:t>
      </w:r>
      <w:r>
        <w:rPr>
          <w:b/>
          <w:lang w:val="hi_IN" w:bidi="hi_IN"/>
        </w:rPr>
        <w:t>दुष्टात्मा से ग्रस्त</w:t>
      </w:r>
      <w:r>
        <w:rPr>
          <w:lang w:val="hi_IN" w:bidi="hi_IN"/>
        </w:rPr>
        <w:t xml:space="preserve"> लड़की उनका पीछा कर रही थी। अंग्रेजी बाइबिल में इसका अनुवाद </w:t>
      </w:r>
      <w:r>
        <w:rPr>
          <w:b/>
          <w:lang w:val="hi_IN" w:bidi="hi_IN"/>
        </w:rPr>
        <w:t>भविष्य बताने</w:t>
      </w:r>
      <w:r>
        <w:rPr>
          <w:lang w:val="hi_IN" w:bidi="hi_IN"/>
        </w:rPr>
        <w:t xml:space="preserve"> की आत्मा, या भविष्यवाणी करने वाली आत्मा के रूप में किया गया है। जो लोग भविष्य बताने का अभ्यास करते हैं, वे दूसरों को ऐसी बातें बताते हैं जो सामान्य रूप से ज्ञात नहीं हो सकतीं। यह जादू से या किसी अन्य साधनों से हो सकता है। इस मामले में इसे “भावी कहनेवाली आत्मा” कहा गया है, और इसका अर्थ है कि उस लड़की के भीतर एक </w:t>
      </w:r>
      <w:r>
        <w:rPr>
          <w:b/>
          <w:lang w:val="hi_IN" w:bidi="hi_IN"/>
        </w:rPr>
        <w:t>आत्मा</w:t>
      </w:r>
      <w:r>
        <w:rPr>
          <w:lang w:val="hi_IN" w:bidi="hi_IN"/>
        </w:rPr>
        <w:t xml:space="preserve"> थी जो उसे क्या कहना है यह बताती थी। आत्मा उसके विचारों और कार्यों को नियंत्रित करती थी। यह परमेश्वर का आत्मा नहीं थी। यह एक शैतानी शक्ति , या एक </w:t>
      </w:r>
      <w:r>
        <w:rPr>
          <w:b/>
          <w:lang w:val="hi_IN" w:bidi="hi_IN"/>
        </w:rPr>
        <w:t>दुष्टात्मा</w:t>
      </w:r>
      <w:r>
        <w:rPr>
          <w:lang w:val="hi_IN" w:bidi="hi_IN"/>
        </w:rPr>
        <w:t xml:space="preserve"> था। </w:t>
      </w:r>
      <w:r>
        <w:rPr>
          <w:b/>
          <w:lang w:val="hi_IN" w:bidi="hi_IN"/>
        </w:rPr>
        <w:t>ग्रस्त</w:t>
      </w:r>
      <w:r>
        <w:rPr>
          <w:lang w:val="hi_IN" w:bidi="hi_IN"/>
        </w:rPr>
        <w:t xml:space="preserve"> होने का अर्थ है किसी चीज़ के द्वारा पूरी तरह नियंत्रित होना। दुष्ट आत्माओं का उल्लेख करते समय, आप बस यह कह सकते हैं कि दुष्ट आत्मा उस व्यक्ति के "भीतर" थी। </w:t>
      </w:r>
    </w:p>
    <w:p>
      <w:pPr/>
      <w:r>
        <w:rPr>
          <w:lang w:val="hi_IN" w:bidi="hi_IN"/>
        </w:rPr>
      </w:r>
      <w:r>
        <w:rPr>
          <w:lang w:val="hi_IN" w:bidi="hi_IN"/>
        </w:rPr>
        <w:t xml:space="preserve">अधिक जानकारी के लिए </w:t>
      </w:r>
      <w:r>
        <w:rPr>
          <w:lang w:val="hi_IN" w:bidi="hi_IN"/>
        </w:rPr>
        <w:t>ग्रस्त</w:t>
      </w:r>
      <w:r>
        <w:rPr>
          <w:lang w:val="hi_IN" w:bidi="hi_IN"/>
        </w:rPr>
        <w:t xml:space="preserve">, </w:t>
      </w:r>
      <w:r>
        <w:rPr>
          <w:b/>
          <w:lang w:val="hi_IN" w:bidi="hi_IN"/>
        </w:rPr>
        <w:t>भविष्य बताना</w:t>
      </w:r>
      <w:r>
        <w:rPr>
          <w:lang w:val="hi_IN" w:bidi="hi_IN"/>
        </w:rPr>
        <w:t xml:space="preserve">, </w:t>
      </w:r>
      <w:r>
        <w:rPr>
          <w:lang w:val="hi_IN" w:bidi="hi_IN"/>
        </w:rPr>
        <w:t>आत्मा</w:t>
      </w:r>
      <w:r>
        <w:rPr>
          <w:lang w:val="hi_IN" w:bidi="hi_IN"/>
        </w:rPr>
        <w:t xml:space="preserve">, और </w:t>
      </w:r>
      <w:r>
        <w:rPr>
          <w:lang w:val="hi_IN" w:bidi="hi_IN"/>
        </w:rPr>
        <w:t>दुष्टात्मा</w:t>
      </w:r>
      <w:r>
        <w:rPr>
          <w:lang w:val="hi_IN" w:bidi="hi_IN"/>
        </w:rPr>
        <w:t xml:space="preserve"> के लिए मुख्य शब्दावली देखें। यह सुनिश्चित करें कि आप ग्रस्त, भविष्य बताना, आत्मा, और दुष्टात्मा के लिए उन्हीं शब्दों का उपयोग करें जिनका उपयोग आपने पिछले भागों में किया है। </w:t>
      </w:r>
    </w:p>
    <w:p>
      <w:pPr/>
      <w:r>
        <w:rPr>
          <w:lang w:val="hi_IN" w:bidi="hi_IN"/>
        </w:rPr>
      </w:r>
      <w:r>
        <w:rPr>
          <w:lang w:val="hi_IN" w:bidi="hi_IN"/>
        </w:rPr>
        <w:t xml:space="preserve">वह लड़की सब लोगों से पुकार-पुकार कर कह रही थी, “ये लोग </w:t>
      </w:r>
      <w:r>
        <w:rPr>
          <w:b/>
          <w:lang w:val="hi_IN" w:bidi="hi_IN"/>
        </w:rPr>
        <w:t>परमप्रधान परमेश्वर</w:t>
      </w:r>
      <w:r>
        <w:rPr>
          <w:lang w:val="hi_IN" w:bidi="hi_IN"/>
        </w:rPr>
        <w:t xml:space="preserve"> के दास हैं।” वे तुम्हें </w:t>
      </w:r>
      <w:r>
        <w:rPr>
          <w:b/>
          <w:lang w:val="hi_IN" w:bidi="hi_IN"/>
        </w:rPr>
        <w:t>उद्धार</w:t>
      </w:r>
      <w:r>
        <w:rPr>
          <w:lang w:val="hi_IN" w:bidi="hi_IN"/>
        </w:rPr>
        <w:t xml:space="preserve"> के मार्ग का प्रचार कर रहे हैं!" </w:t>
      </w:r>
    </w:p>
    <w:p>
      <w:pPr/>
      <w:r>
        <w:rPr>
          <w:lang w:val="hi_IN" w:bidi="hi_IN"/>
        </w:rPr>
      </w:r>
      <w:r>
        <w:rPr>
          <w:b/>
          <w:lang w:val="hi_IN" w:bidi="hi_IN"/>
        </w:rPr>
        <w:t>परमप्रधान परमेश्वर</w:t>
      </w:r>
      <w:r>
        <w:rPr>
          <w:lang w:val="hi_IN" w:bidi="hi_IN"/>
        </w:rPr>
        <w:t xml:space="preserve"> शीर्षक से यह परमेश्वर के स्थान को दर्शाता है, अर्थात् "परमप्रधान परमेश्वर," अप्रत्यक्ष रूप से "स्वर्ग के परमेश्वर" या "वह परमेश्वर जो अन्य सभी देवताओं से उच्च है," अर्थात् "सबसे महत्वपूर्ण परमेश्वर।" यहाँ यह निश्चित रूप से "परमेश्वर जो सभी लोगों से बड़ा है।" </w:t>
      </w:r>
    </w:p>
    <w:p>
      <w:pPr/>
      <w:r>
        <w:rPr>
          <w:lang w:val="hi_IN" w:bidi="hi_IN"/>
        </w:rPr>
      </w:r>
      <w:r>
        <w:rPr>
          <w:lang w:val="hi_IN" w:bidi="hi_IN"/>
        </w:rPr>
        <w:t xml:space="preserve">कृपया </w:t>
      </w:r>
      <w:r>
        <w:rPr>
          <w:lang w:val="hi_IN" w:bidi="hi_IN"/>
        </w:rPr>
        <w:t>उद्धार</w:t>
      </w:r>
      <w:r>
        <w:rPr>
          <w:lang w:val="hi_IN" w:bidi="hi_IN"/>
        </w:rPr>
        <w:t xml:space="preserve"> शब्द के बारे में अधिक जानकारी के लिए मुख्य शब्दावली देखें। यह सुनिश्चित करें कि आप परमप्रधान परमेश्वर और उद्धार के लिए उन्हीं शब्दों का उपयोग करें जिनका उपयोग आपने पिछले भागों में किया है। </w:t>
      </w:r>
    </w:p>
    <w:p>
      <w:pPr/>
      <w:r>
        <w:rPr>
          <w:lang w:val="hi_IN" w:bidi="hi_IN"/>
        </w:rPr>
      </w:r>
      <w:r>
        <w:rPr>
          <w:lang w:val="hi_IN" w:bidi="hi_IN"/>
        </w:rPr>
        <w:t xml:space="preserve">पौलुस इस बात से बहुत परेशान हुआ कि वह लड़की उनके पीछे-पीछे चलती और लगातार ऊँचे स्वर से पुकारती रहती थी। पौलुस ने दुष्टात्मा को </w:t>
      </w:r>
      <w:r>
        <w:rPr>
          <w:b/>
          <w:lang w:val="hi_IN" w:bidi="hi_IN"/>
        </w:rPr>
        <w:t>यीशु मसीह के नाम से</w:t>
      </w:r>
      <w:r>
        <w:rPr>
          <w:lang w:val="hi_IN" w:bidi="hi_IN"/>
        </w:rPr>
        <w:t xml:space="preserve"> दासी लड़की को छोड़ने का आदेश दिया।</w:t>
      </w:r>
    </w:p>
    <w:p>
      <w:pPr/>
      <w:r>
        <w:rPr>
          <w:lang w:val="hi_IN" w:bidi="hi_IN"/>
        </w:rPr>
      </w:r>
      <w:r>
        <w:rPr>
          <w:lang w:val="hi_IN" w:bidi="hi_IN"/>
        </w:rPr>
        <w:t xml:space="preserve">"यीशु के नाम में," जिसका शाब्दिक अनुवाद किया गया है, उसका पूरा इच्छित अर्थ नहीं हो सकता है। आप इस प्रकार कुछ कह सकते हैं। </w:t>
      </w:r>
    </w:p>
    <w:p>
      <w:pPr>
        <w:pStyle w:val="ListBullet"/>
        <w:spacing w:line="240" w:lineRule="auto"/>
        <w:ind w:left="720"/>
      </w:pPr>
      <w:r>
        <w:rPr>
          <w:lang w:val="hi_IN" w:bidi="hi_IN"/>
        </w:rPr>
      </w:r>
      <w:r>
        <w:rPr>
          <w:lang w:val="hi_IN" w:bidi="hi_IN"/>
        </w:rPr>
        <w:t xml:space="preserve">यीशु के नाम/अधिकार से </w:t>
      </w:r>
    </w:p>
    <w:p>
      <w:pPr>
        <w:pStyle w:val="ListBullet"/>
        <w:spacing w:line="240" w:lineRule="auto"/>
        <w:ind w:left="720"/>
      </w:pPr>
      <w:r>
        <w:rPr>
          <w:lang w:val="hi_IN" w:bidi="hi_IN"/>
        </w:rPr>
      </w:r>
      <w:r>
        <w:rPr>
          <w:lang w:val="hi_IN" w:bidi="hi_IN"/>
        </w:rPr>
        <w:t xml:space="preserve">उस अधिकार से जो यीशु ने मुझे दिया है </w:t>
      </w:r>
    </w:p>
    <w:p>
      <w:pPr>
        <w:pStyle w:val="ListBullet"/>
        <w:spacing w:line="240" w:lineRule="auto"/>
        <w:ind w:left="720"/>
      </w:pPr>
      <w:r>
        <w:rPr>
          <w:lang w:val="hi_IN" w:bidi="hi_IN"/>
        </w:rPr>
      </w:r>
      <w:r>
        <w:rPr>
          <w:lang w:val="hi_IN" w:bidi="hi_IN"/>
        </w:rPr>
        <w:t xml:space="preserve">उस शक्ति से जो यीशु के नाम में है </w:t>
      </w:r>
    </w:p>
    <w:p>
      <w:pPr/>
      <w:r>
        <w:rPr>
          <w:lang w:val="hi_IN" w:bidi="hi_IN"/>
        </w:rPr>
      </w:r>
      <w:r>
        <w:rPr>
          <w:lang w:val="hi_IN" w:bidi="hi_IN"/>
        </w:rPr>
        <w:t xml:space="preserve">यहाँ "यीशु के नाम से" के लिए उन्हीं शब्दों का उपयोग करना सुनिश्चित करें जिनका उपयोग आपने पिछले भागों में किया है। </w:t>
      </w:r>
    </w:p>
    <w:p>
      <w:pPr/>
      <w:r>
        <w:rPr>
          <w:lang w:val="hi_IN" w:bidi="hi_IN"/>
        </w:rPr>
      </w:r>
      <w:r>
        <w:rPr>
          <w:lang w:val="hi_IN" w:bidi="hi_IN"/>
        </w:rPr>
        <w:t xml:space="preserve">इससे पौलुस और सीलास उस लड़की के मालिकों के साथ परेशानी में पड़ गए क्योंकि उन्होंने देखा कि अब वे उससे और पैसा नहीं कमा सकते थे। उन्होंने पौलुस और सीलास को पकड़ लिया और बाजार में अधिकारियों के सामने घसीटकर ले गए। अंग्रेजी अनुवाद में इन नगर के अधिकारियों को मुख्य न्यायाधीश कहा जाता है। </w:t>
      </w:r>
      <w:r>
        <w:rPr>
          <w:b/>
          <w:lang w:val="hi_IN" w:bidi="hi_IN"/>
        </w:rPr>
        <w:t>मुख्य न्यायाधीश</w:t>
      </w:r>
      <w:r>
        <w:rPr>
          <w:lang w:val="hi_IN" w:bidi="hi_IN"/>
        </w:rPr>
        <w:t xml:space="preserve"> नगर के प्रमुख राजनीतिक अधिकारी थे।</w:t>
      </w:r>
    </w:p>
    <w:p>
      <w:pPr/>
      <w:r>
        <w:rPr>
          <w:lang w:val="hi_IN" w:bidi="hi_IN"/>
        </w:rPr>
      </w:r>
      <w:r>
        <w:rPr>
          <w:lang w:val="hi_IN" w:bidi="hi_IN"/>
        </w:rPr>
        <w:t xml:space="preserve">जैसे ही उन लोगों ने शिकायत की, भीड़ बढ़ती गई और पौलुस और सीलास के खिलाफ हो गई। नगर के अधिकारियों ने पौलुस और सीलास के वस्त्र फाड़ दिए और उन्हें पीटने का आदेश दिया। पौलुस और सीलास को बुरी तरह पीटा गया, और फिर उन्हें जेल में डाल दिया गया। </w:t>
      </w:r>
    </w:p>
    <w:p>
      <w:pPr/>
      <w:r>
        <w:rPr>
          <w:lang w:val="hi_IN" w:bidi="hi_IN"/>
        </w:rPr>
      </w:r>
      <w:r>
        <w:rPr>
          <w:lang w:val="hi_IN" w:bidi="hi_IN"/>
        </w:rPr>
        <w:t xml:space="preserve">दरोगा को आदेश दिया गया था कि वह यह सुनिश्चित करे कि वे भागने न पाएँ। इसलिए दरोगा ने उन्हें भीतर के कारागार में डाल दिया और उनके पैरों को काठ में जकड़ दिया। </w:t>
      </w:r>
      <w:r>
        <w:rPr>
          <w:b/>
          <w:lang w:val="hi_IN" w:bidi="hi_IN"/>
        </w:rPr>
        <w:t>काठ</w:t>
      </w:r>
      <w:r>
        <w:rPr>
          <w:lang w:val="hi_IN" w:bidi="hi_IN"/>
        </w:rPr>
        <w:t xml:space="preserve"> लकड़ी के तख्ते थे जिनमें व्यक्ति के पैरों के लिए छेद होते थे। जब उन्हें बंद किया जाता था, तो वे बंदी के पैरों को एक ही स्थान पर कसकर पकड़े रखते थे। यदि बंदी के पैर काठ में होते थे, तो वह अपने पैरों को हिला नहीं सकता था। </w:t>
      </w:r>
    </w:p>
    <w:p>
      <w:pPr/>
      <w:r>
        <w:rPr>
          <w:lang w:val="hi_IN" w:bidi="hi_IN"/>
        </w:rPr>
      </w:r>
      <w:r>
        <w:rPr>
          <w:lang w:val="hi_IN" w:bidi="hi_IN"/>
        </w:rPr>
        <w:t xml:space="preserve">रुकें और </w:t>
      </w:r>
      <w:r>
        <w:rPr>
          <w:lang w:val="hi_IN" w:bidi="hi_IN"/>
        </w:rPr>
        <w:t>काठ</w:t>
      </w:r>
      <w:r>
        <w:rPr>
          <w:lang w:val="hi_IN" w:bidi="hi_IN"/>
        </w:rPr>
        <w:t xml:space="preserve"> के चित्र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16:25–40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16:25–40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पिछले भाग में, पौलुस और सीलास को फिलिप्पी में जेल में डाला गया था। उन्हें जेल के सबसे सुरक्षित भाग में रखा गया था, और उनके पाँव लकड़ी के काठ में कसे गए थे। </w:t>
      </w:r>
    </w:p>
    <w:p>
      <w:pPr/>
      <w:r>
        <w:rPr>
          <w:lang w:val="hi_IN" w:bidi="hi_IN"/>
        </w:rPr>
      </w:r>
      <w:r>
        <w:rPr>
          <w:lang w:val="hi_IN" w:bidi="hi_IN"/>
        </w:rPr>
        <w:t xml:space="preserve">आधी रात के आसपास, पौलुस और सीलास प्रार्थना कर रहे थे और परमेश्वर से स्तुति के गीत गा रहे थे। अन्य कैदी सुन रहे थे। अचानक एक भयानक भूकंप आया, और जेल की नींव तक हिल गई। </w:t>
      </w:r>
      <w:r>
        <w:rPr>
          <w:b/>
          <w:lang w:val="hi_IN" w:bidi="hi_IN"/>
        </w:rPr>
        <w:t>भूकम्प</w:t>
      </w:r>
      <w:r>
        <w:rPr>
          <w:lang w:val="hi_IN" w:bidi="hi_IN"/>
        </w:rPr>
        <w:t xml:space="preserve"> पृथ्वी की एक तेज़, हिलती हुई हलचल है। यह अक्सर बहुत विनाशकारी होता है। सभी दरवाजे तुरन्त खुल गए, और हर कैदी की जंजीरें उतर गईं! </w:t>
      </w:r>
    </w:p>
    <w:p>
      <w:pPr/>
      <w:r>
        <w:rPr>
          <w:lang w:val="hi_IN" w:bidi="hi_IN"/>
        </w:rPr>
      </w:r>
      <w:r>
        <w:rPr>
          <w:lang w:val="hi_IN" w:bidi="hi_IN"/>
        </w:rPr>
        <w:t xml:space="preserve">दरोगा जागा और उसने देखा कि जेल के दरवाज़े पूरे खुले हुए हैं। उसे लगा कि कैदी भाग गए हैं, इसलिए उसने अपने आप को मारने के लिए तलवार निकाल ली। तलवार एक हथियार है जिसका उपयोग सैनिक करते हैं। उसमें लम्बी स्टील की धार पत्ती होती है, जो एक या दोनों ओर से तेज होती है। उसे म्यान, या आवरण में रखा जाता था, जिसे कमर की पेटी पर पहना जाता था। दरोगा अपने आप को मारने वाला था, क्योंकि उसे शर्म थी कि कैदी भाग गए हैं, या उसे लगा कि नगर के अधिकारी उसका अपमान करेंगे। दरोगा अच्छी तरह प्रशिक्षित होता था, और वह नहीं चाहता था कि अधिकारी यह सोचें कि वह अपने कर्तव्य में असफल रहा है। परन्तु पौलुस ने उसे जोर से पुकारकर कहा, “रुक जा!” अपने आप को मत मार! हम सभी यहाँ हैं!" </w:t>
      </w:r>
    </w:p>
    <w:p>
      <w:pPr/>
      <w:r>
        <w:rPr>
          <w:lang w:val="hi_IN" w:bidi="hi_IN"/>
        </w:rPr>
      </w:r>
      <w:r>
        <w:rPr>
          <w:lang w:val="hi_IN" w:bidi="hi_IN"/>
        </w:rPr>
        <w:t xml:space="preserve">अपने समूह के साथ </w:t>
      </w:r>
      <w:r>
        <w:rPr>
          <w:lang w:val="hi_IN" w:bidi="hi_IN"/>
        </w:rPr>
        <w:t>रोमी जेल</w:t>
      </w:r>
      <w:r>
        <w:rPr>
          <w:lang w:val="hi_IN" w:bidi="hi_IN"/>
        </w:rPr>
        <w:t xml:space="preserve"> के चित्र और </w:t>
      </w:r>
      <w:r>
        <w:rPr>
          <w:lang w:val="hi_IN" w:bidi="hi_IN"/>
        </w:rPr>
        <w:t>तलवार तथा म्यान</w:t>
      </w:r>
      <w:r>
        <w:rPr>
          <w:lang w:val="hi_IN" w:bidi="hi_IN"/>
        </w:rPr>
        <w:t xml:space="preserve"> की तस्वीर को देखें। </w:t>
      </w:r>
    </w:p>
    <w:p>
      <w:pPr/>
      <w:r>
        <w:rPr>
          <w:lang w:val="hi_IN" w:bidi="hi_IN"/>
        </w:rPr>
      </w:r>
      <w:r>
        <w:rPr>
          <w:lang w:val="hi_IN" w:bidi="hi_IN"/>
        </w:rPr>
        <w:t xml:space="preserve">रुकें और अपने समूह से नीचे दिए गए प्रश्न पूछें: इस समय दरोगा किस तरह की बातें सोच रहा होगा? उस समय की एक कहानी सुनाएँ जब आपके काम में किसी गलती के कारण आलोचना का सामना करना पड़ा। उस समय तुम्हें कैसा महसूस हुआ? </w:t>
      </w:r>
    </w:p>
    <w:p>
      <w:pPr/>
      <w:r>
        <w:rPr>
          <w:lang w:val="hi_IN" w:bidi="hi_IN"/>
        </w:rPr>
      </w:r>
      <w:r>
        <w:rPr>
          <w:lang w:val="hi_IN" w:bidi="hi_IN"/>
        </w:rPr>
        <w:t xml:space="preserve">दरोगा ने अपने दासों या अन्य पहरेदारों से दीपक लाने के लिए कहा। ये छोटे मिट्टी के दीपक होते थे, जिनके एक सिरे पर बाती होती थी और तेल ईंधन के रूप में डाला जाता था। कई दीपकों की आवश्यकता होती थी, क्योंकि वे बहुत कम प्रकाश देते थे। </w:t>
      </w:r>
    </w:p>
    <w:p>
      <w:pPr/>
      <w:r>
        <w:rPr>
          <w:lang w:val="hi_IN" w:bidi="hi_IN"/>
        </w:rPr>
      </w:r>
      <w:r>
        <w:rPr>
          <w:lang w:val="hi_IN" w:bidi="hi_IN"/>
        </w:rPr>
        <w:t xml:space="preserve">रुकें और अपने समूह के साथ </w:t>
      </w:r>
      <w:r>
        <w:rPr>
          <w:lang w:val="hi_IN" w:bidi="hi_IN"/>
        </w:rPr>
        <w:t>मिट्टी के दीपक</w:t>
      </w:r>
      <w:r>
        <w:rPr>
          <w:lang w:val="hi_IN" w:bidi="hi_IN"/>
        </w:rPr>
        <w:t xml:space="preserve"> की तस्वीर को देखें, जैसे यहाँ उपयोग किए जाते थे। अपने समूह से पूछें: एक अंधेरे जेल में इस प्रकार का दीपक कितना प्रभावी होगा? क्या आपको वह समय याद है जब आपके पास बहुत अंधेरे स्थान के लिए केवल एक छोटी सी रोशनी थी? फिर यह आपके लिए कैसे काम आया? </w:t>
      </w:r>
    </w:p>
    <w:p>
      <w:pPr/>
      <w:r>
        <w:rPr>
          <w:lang w:val="hi_IN" w:bidi="hi_IN"/>
        </w:rPr>
      </w:r>
      <w:r>
        <w:rPr>
          <w:lang w:val="hi_IN" w:bidi="hi_IN"/>
        </w:rPr>
        <w:t xml:space="preserve">दरोगा दौड़कर भीतर की कोठरी में गया और पौलुस और सिलास के सामने गिर पड़ा, या झुक गया। वह काँप रहा था, जो उसके भय, नम्रता और सम्मान को दिखाता था। फिर वह उन्हें बाहर ले गया और पूछा, “हे सज्जनों, उद्धार पाने के लिए मुझे क्या करना चाहिए?” "सज्जनों" शब्द भी सम्मान और नम्रता का चिन्ह है—इसका अनुवाद "स्वामी" या "महोदय" के रूप में भी किया जा सकता है। जब दरोगा ने यहाँ “उद्धार पाने” के बारे में पूछा, तो वह किसी बुरी बात से बचने की बात कर रहा था, जैसे भूकम्प से, या उन देवताओं से जिनके बारे में पौलुस और सिलास बोलते थे। </w:t>
      </w:r>
    </w:p>
    <w:p>
      <w:pPr/>
      <w:r>
        <w:rPr>
          <w:lang w:val="hi_IN" w:bidi="hi_IN"/>
        </w:rPr>
      </w:r>
      <w:r>
        <w:rPr>
          <w:lang w:val="hi_IN" w:bidi="hi_IN"/>
        </w:rPr>
        <w:t xml:space="preserve">उन्होंने उत्तर दिया, "प्रभु यीशु पर विश्वास कर, तो तू और तेरे घराने के सभी लोग उद्धार पाएँगे।" दरोगा के घर में उसका परिवार और उसके साथ रहने वाले दास शामिल थे। पौलुस और सीलास ने उसके साथ और उसके घर में रहने वाले सभी लोगों के साथ प्रभु का वचन और यीशु के बारे में सुसमाचार साझा किया। दरोगा पौलुस और सीलास को ले गया और उनके घाव धोए। फिर पौलुस और सीलास ने उन्हें बपतिस्मा दिया। दरोगा उन्हें अपने घर ले गया, उन्हें भोजन कराया, और वे सब आनन्दित हुए क्योंकि सब ने परमेश्वर पर विश्वास किया। दरोगा आमतौर पर जेल के पास ही रहता था। वह जेल के किनारे वाले कमरे में भी रह सकता था। </w:t>
      </w:r>
    </w:p>
    <w:p>
      <w:pPr/>
      <w:r>
        <w:rPr>
          <w:lang w:val="hi_IN" w:bidi="hi_IN"/>
        </w:rPr>
      </w:r>
      <w:r>
        <w:rPr>
          <w:lang w:val="hi_IN" w:bidi="hi_IN"/>
        </w:rPr>
        <w:t xml:space="preserve">रुकें और अपने समूह से नीचे दिए गए प्रश्न पूछें: क्या आपकी संस्कृति में यह सामान्य है कि एक व्यक्ति पूरे परिवार का नेतृत्व करके सामूहिक निर्णय लेता है? परिवार कैसे तय करेगा कि निर्णय लेने में नेतृत्व करने की अनुमति किसे दी जाए? </w:t>
      </w:r>
    </w:p>
    <w:p>
      <w:pPr/>
      <w:r>
        <w:rPr>
          <w:lang w:val="hi_IN" w:bidi="hi_IN"/>
        </w:rPr>
      </w:r>
      <w:r>
        <w:rPr>
          <w:lang w:val="hi_IN" w:bidi="hi_IN"/>
        </w:rPr>
        <w:t xml:space="preserve">अगली सुबह, नगर के अधिकारियों ने पौलुस और सीलास को रिहा करने के लिए सन्देश भेजा। पौलुस ने माँग की कि जिन अधिकारियों ने उन्हें जेल में डलवाया था, वही उन्हें रिहा करें। उसने ऐसा इसलिए किया क्योंकि रोमी नागरिक होने के कारण उन्हें दंड देने से पहले मुकदमे का कानूनी अधिकार था। लेकिन उन्हें बिना मुकदमे के पीटा गया, फिर जेल में डाल दिया गया। यदि वे चुपचाप नगर छोड़ देते, तो ऐसा लगता कि वे भाग रहे हैं और किसी अपराध के दोषी हैं। लेकिन पौलुस चाहता था कि नगर के अधिकारी सभी लोगों को स्पष्ट करें कि वे दोषी नहीं हैं, और उन्हें आधिकारिक रूप से रिहा किया जाए। इससे फिलिप्पी की नई कलीसिया को भविष्य में आलोचना से बचने में भी सहायता मिली होगी। ये अधिकारी आए और पौलुस और सीलास से नगर छोड़ने की विनती की, और उन्हें जेल से रिहा कर दिया। </w:t>
      </w:r>
    </w:p>
    <w:p>
      <w:pPr/>
      <w:r>
        <w:rPr>
          <w:lang w:val="hi_IN" w:bidi="hi_IN"/>
        </w:rPr>
      </w:r>
      <w:r>
        <w:rPr>
          <w:lang w:val="hi_IN" w:bidi="hi_IN"/>
        </w:rPr>
        <w:t xml:space="preserve">रुकें और अपने समूह से नीचे दिए गए प्रश्न पूछें: यदि आप पौलुस की स्थिति में होते तो क्या आप उसकी तरह जेल से अपनी रिहाई में देर करते? क्यों या क्यों नहीं? जब पौलुस और सीलास जेल से निकले, तो वे लुदिया के घर लौट आए। वहाँ वे विश्वासियों से मिले और उन्हें एक बार फिर प्रोत्साहित किया। फिर वे दूसरे नगर जाने के लिए चले गए।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और सिलास जेल में परमेश्वर से प्रार्थना कर रहे हैं और भजन गा रहे हैं। एक बड़ा भूकम्प आता है, और सब कैदियों की जंजीरें खुल जाती हैं और दरवाज़े खुल जाते हैं। दरोगा जाग गया, उसने सोचा कि कैदी भाग गए हैं, और उसने अपने आप को मारने के लिए तलवार खींची। </w:t>
      </w:r>
    </w:p>
    <w:p>
      <w:pPr/>
      <w:r>
        <w:rPr>
          <w:lang w:val="hi_IN" w:bidi="hi_IN"/>
        </w:rPr>
      </w:r>
      <w:r>
        <w:rPr>
          <w:b/>
          <w:lang w:val="hi_IN" w:bidi="hi_IN"/>
        </w:rPr>
        <w:t>दूसरा दृश्य:</w:t>
      </w:r>
      <w:r>
        <w:rPr>
          <w:lang w:val="hi_IN" w:bidi="hi_IN"/>
        </w:rPr>
        <w:t xml:space="preserve"> पौलुस जोर से पुकारता है, "अपने आप को नुकसान न पहुँचा, हम सभी यहाँ हैं!" दरोगा आकर पौलुस और सीलास के पैरों पर गिर गया और पूछा, "हे सज्जनों, उद्धार पाने के लिए मैं क्या करूँ?" </w:t>
      </w:r>
    </w:p>
    <w:p>
      <w:pPr/>
      <w:r>
        <w:rPr>
          <w:lang w:val="hi_IN" w:bidi="hi_IN"/>
        </w:rPr>
      </w:r>
      <w:r>
        <w:rPr>
          <w:b/>
          <w:lang w:val="hi_IN" w:bidi="hi_IN"/>
        </w:rPr>
        <w:t>तीसरा दृश्य:</w:t>
      </w:r>
      <w:r>
        <w:rPr>
          <w:lang w:val="hi_IN" w:bidi="hi_IN"/>
        </w:rPr>
        <w:t xml:space="preserve"> अगली सुबह नगर के अधिकारियों ने पौलुस और सीलास को जेल से रिहा किया और उन्हें नगर छोड़ने के लिए कहा। पौलुस और सीलास लुदिया के घर गए, विश्वासियों को प्रोत्साहित किया, और दूसरे नगर चले गए।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शहर के अधिकारी</w:t>
      </w:r>
    </w:p>
    <w:p>
      <w:pPr>
        <w:pStyle w:val="ListBullet"/>
        <w:spacing w:line="240" w:lineRule="auto"/>
        <w:ind w:left="720"/>
      </w:pPr>
      <w:r>
        <w:rPr>
          <w:lang w:val="hi_IN" w:bidi="hi_IN"/>
        </w:rPr>
      </w:r>
      <w:r>
        <w:rPr>
          <w:lang w:val="hi_IN" w:bidi="hi_IN"/>
        </w:rPr>
        <w:t>भीड़ या उग्र भीड़</w:t>
      </w:r>
    </w:p>
    <w:p>
      <w:pPr>
        <w:pStyle w:val="ListBullet"/>
        <w:spacing w:line="240" w:lineRule="auto"/>
        <w:ind w:left="720"/>
      </w:pPr>
      <w:r>
        <w:rPr>
          <w:lang w:val="hi_IN" w:bidi="hi_IN"/>
        </w:rPr>
      </w:r>
      <w:r>
        <w:rPr>
          <w:lang w:val="hi_IN" w:bidi="hi_IN"/>
        </w:rPr>
        <w:t xml:space="preserve">दरोगा </w:t>
      </w:r>
    </w:p>
    <w:p>
      <w:pPr>
        <w:pStyle w:val="ListBullet"/>
        <w:spacing w:line="240" w:lineRule="auto"/>
        <w:ind w:left="720"/>
      </w:pPr>
      <w:r>
        <w:rPr>
          <w:lang w:val="hi_IN" w:bidi="hi_IN"/>
        </w:rPr>
      </w:r>
      <w:r>
        <w:rPr>
          <w:lang w:val="hi_IN" w:bidi="hi_IN"/>
        </w:rPr>
        <w:t xml:space="preserve">दरोगा का घराना </w:t>
      </w:r>
    </w:p>
    <w:p>
      <w:pPr>
        <w:pStyle w:val="ListBullet"/>
        <w:spacing w:line="240" w:lineRule="auto"/>
        <w:ind w:left="720"/>
      </w:pPr>
      <w:r>
        <w:rPr>
          <w:lang w:val="hi_IN" w:bidi="hi_IN"/>
        </w:rPr>
      </w:r>
      <w:r>
        <w:rPr>
          <w:lang w:val="hi_IN" w:bidi="hi_IN"/>
        </w:rPr>
        <w:t>अन्य कैदी</w:t>
      </w:r>
    </w:p>
    <w:p>
      <w:pPr>
        <w:pStyle w:val="ListBullet"/>
        <w:spacing w:line="240" w:lineRule="auto"/>
        <w:ind w:left="720"/>
      </w:pPr>
      <w:r>
        <w:rPr>
          <w:lang w:val="hi_IN" w:bidi="hi_IN"/>
        </w:rPr>
      </w:r>
      <w:r>
        <w:rPr>
          <w:lang w:val="hi_IN" w:bidi="hi_IN"/>
        </w:rPr>
        <w:t xml:space="preserve">लुदिया और उसका घराना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पिछले भाग में, पौलुस और सीलास को फिलिप्पी में जेल में डाला गया था। उन्हें जेल के सबसे सुरक्षित भाग में रखा गया था, और उनके पाँव लकड़ी के काठ में कसे गए थे। </w:t>
      </w:r>
    </w:p>
    <w:p>
      <w:pPr/>
      <w:r>
        <w:rPr>
          <w:lang w:val="hi_IN" w:bidi="hi_IN"/>
        </w:rPr>
      </w:r>
      <w:r>
        <w:rPr>
          <w:lang w:val="hi_IN" w:bidi="hi_IN"/>
        </w:rPr>
        <w:t xml:space="preserve">आधी रात के आसपास पौलुस और सीलास जेल में प्रार्थना कर रहे थे और परमेश्वर के प्रति स्तुति के गीत गा रहे थे, और अन्य कैदी सुन रहे थे। अचानक एक भयानक भूकंप आया, और जेल की नींव तक हिल गई। सभी दरवाजे तुरन्त खुल गए, और हर कैदी की जंजीरें उतर गईं! </w:t>
      </w:r>
    </w:p>
    <w:p>
      <w:pPr/>
      <w:r>
        <w:rPr>
          <w:lang w:val="hi_IN" w:bidi="hi_IN"/>
        </w:rPr>
      </w:r>
      <w:r>
        <w:rPr>
          <w:lang w:val="hi_IN" w:bidi="hi_IN"/>
        </w:rPr>
        <w:t xml:space="preserve">दरोगा जागा और उसने देखा कि जेल के दरवाज़े पूरे खुले हुए हैं। उसे लगा कि कैदी भाग गए हैं, इसलिए उसने अपने आप को मारने के लिए तलवार निकाल ली। परन्तु पौलुस ने उसे जोर से पुकारकर कहा, “रुक जा!” अपने आप को मत मार! हम सभी यहाँ हैं!" </w:t>
      </w:r>
    </w:p>
    <w:p>
      <w:pPr/>
      <w:r>
        <w:rPr>
          <w:lang w:val="hi_IN" w:bidi="hi_IN"/>
        </w:rPr>
      </w:r>
      <w:r>
        <w:rPr>
          <w:lang w:val="hi_IN" w:bidi="hi_IN"/>
        </w:rPr>
        <w:t xml:space="preserve">जेल में बहुत अँधेरा होता होगा, विशेषकर भीतर की कोठरी में और आधी रात के समय। दरोगा ने अपने दासों या अन्य पहरेदारों से दीपक लाने के लिए कहा। दरोगा दौड़कर कोठरी में गया और पौलुस और सिलास के सामने डर से काँपते हुए नीचे गिर पड़ा, या झुक गया। फिर वह उन्हें बाहर ले गया और पूछा, “हे सज्जनों, उद्धार पाने के लिए मुझे क्या करना चाहिए?" </w:t>
      </w:r>
    </w:p>
    <w:p>
      <w:pPr/>
      <w:r>
        <w:rPr>
          <w:lang w:val="hi_IN" w:bidi="hi_IN"/>
        </w:rPr>
      </w:r>
      <w:r>
        <w:rPr>
          <w:lang w:val="hi_IN" w:bidi="hi_IN"/>
        </w:rPr>
        <w:t xml:space="preserve">वह जान गया कि इन लोगों में कुछ बहुत अलग है। वे आसानी से भाग सकते थे। उसने शायद भूकम्प से पहले उन्हें गाते और प्रार्थना करते हुए भी सुना होगा। इसी कारण वह समझ गया कि उनका परमेश्वर रोमी जेल से अधिक शक्तिशाली है, और उसी परमेश्वर ने भूकम्प भेजा। </w:t>
      </w:r>
    </w:p>
    <w:p>
      <w:pPr/>
      <w:r>
        <w:rPr>
          <w:lang w:val="hi_IN" w:bidi="hi_IN"/>
        </w:rPr>
      </w:r>
      <w:r>
        <w:rPr>
          <w:lang w:val="hi_IN" w:bidi="hi_IN"/>
        </w:rPr>
        <w:t xml:space="preserve">पौलुस और सिलास ने उससे कहा, “प्रभु यीशु मसीह पर विश्वास कर, तो तू और तेरा घराना उद्धार पाएगा।” फिर दरोगा पौलुस और सीलास को अपने घर ले गया। पौलुस और सीलास ने उसके साथ और उसके घर में रहने वाले सभी लोगों के साथ परमेश्वर का वचन और यीशु के बारे में सुसमाचार साझा किया। दरोगा पौलुस और सीलास को ले गया और उनके घाव धोए। फिर उसने और उसके घराने के सभी लोगों ने तुरन्त बपतिस्मा लिया। दरोगा उन्हें अपने घर ले गया, उन्हें भोजन कराया, और वे सब आनन्दित हुए क्योंकि सब ने परमेश्वर पर विश्वास किया। इसके बाद, दरोगा पौलुस और सीलास को वापस जेल में ले गया। </w:t>
      </w:r>
    </w:p>
    <w:p>
      <w:pPr/>
      <w:r>
        <w:rPr>
          <w:lang w:val="hi_IN" w:bidi="hi_IN"/>
        </w:rPr>
      </w:r>
      <w:r>
        <w:rPr>
          <w:lang w:val="hi_IN" w:bidi="hi_IN"/>
        </w:rPr>
        <w:t xml:space="preserve">अगली सुबह, नगर के अधिकारियों ने पौलुस और सीलास को रिहा करने के लिए सन्देश भेजा। पौलुस ने माँग की कि जिन अधिकारियों ने उन्हें जेल में डलवाया था, वही उन्हें रिहा करें। </w:t>
      </w:r>
    </w:p>
    <w:p>
      <w:pPr/>
      <w:r>
        <w:rPr>
          <w:lang w:val="hi_IN" w:bidi="hi_IN"/>
        </w:rPr>
      </w:r>
      <w:r>
        <w:rPr>
          <w:lang w:val="hi_IN" w:bidi="hi_IN"/>
        </w:rPr>
        <w:t xml:space="preserve">पौलुस के इस प्रश्न पर ध्यान दे: “और अब वे हमें चुपके से भेजना चाहते हैं?” यह एक आलंकारिक सवाल है। पौलुस को किसी से इसके उत्तर की उम्मीद नहीं थी। जब उसने यह प्रश्न पूछा, तो उसका अर्थ था, “वे हमारे साथ जो किया है, उसे छिपा नहीं सकते।” पौलुस ने सभी को स्पष्ट किया कि उसने और सीलास ने कोई अपराध नहीं किया है। वह यह भी चाहता था कि अधिकारी उनका नाम निर्दोष घोषित करें। अधिकारी आए और पौलुस और सीलास को रिहा कर दिया। </w:t>
      </w:r>
    </w:p>
    <w:p>
      <w:pPr/>
      <w:r>
        <w:rPr>
          <w:lang w:val="hi_IN" w:bidi="hi_IN"/>
        </w:rPr>
      </w:r>
      <w:r>
        <w:rPr>
          <w:lang w:val="hi_IN" w:bidi="hi_IN"/>
        </w:rPr>
        <w:t xml:space="preserve">जब पौलुस और सीलास जेल से निकले, तो वे लुदिया के घर लौट आए। लुदिया का घर फिलिप्पी की पहली कलीसिया बन गया था। वहाँ वे विश्वासियों से मिले और उन्हें एक बार फिर प्रोत्साहित किया। फिर वे दूसरे नगर जाने के लिए चले गए।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 xml:space="preserve">शहर के अधिकारी </w:t>
      </w:r>
    </w:p>
    <w:p>
      <w:pPr>
        <w:pStyle w:val="ListBullet"/>
        <w:spacing w:line="240" w:lineRule="auto"/>
        <w:ind w:left="720"/>
      </w:pPr>
      <w:r>
        <w:rPr>
          <w:lang w:val="hi_IN" w:bidi="hi_IN"/>
        </w:rPr>
      </w:r>
      <w:r>
        <w:rPr>
          <w:lang w:val="hi_IN" w:bidi="hi_IN"/>
        </w:rPr>
        <w:t xml:space="preserve">दरोगा </w:t>
      </w:r>
    </w:p>
    <w:p>
      <w:pPr>
        <w:pStyle w:val="ListBullet"/>
        <w:spacing w:line="240" w:lineRule="auto"/>
        <w:ind w:left="720"/>
      </w:pPr>
      <w:r>
        <w:rPr>
          <w:lang w:val="hi_IN" w:bidi="hi_IN"/>
        </w:rPr>
      </w:r>
      <w:r>
        <w:rPr>
          <w:lang w:val="hi_IN" w:bidi="hi_IN"/>
        </w:rPr>
        <w:t xml:space="preserve">दरोगा का घराना </w:t>
      </w:r>
    </w:p>
    <w:p>
      <w:pPr>
        <w:pStyle w:val="ListBullet"/>
        <w:spacing w:line="240" w:lineRule="auto"/>
        <w:ind w:left="720"/>
      </w:pPr>
      <w:r>
        <w:rPr>
          <w:lang w:val="hi_IN" w:bidi="hi_IN"/>
        </w:rPr>
      </w:r>
      <w:r>
        <w:rPr>
          <w:lang w:val="hi_IN" w:bidi="hi_IN"/>
        </w:rPr>
        <w:t>अन्य कैदी</w:t>
      </w:r>
    </w:p>
    <w:p>
      <w:pPr>
        <w:pStyle w:val="ListBullet"/>
        <w:spacing w:line="240" w:lineRule="auto"/>
        <w:ind w:left="720"/>
      </w:pPr>
      <w:r>
        <w:rPr>
          <w:lang w:val="hi_IN" w:bidi="hi_IN"/>
        </w:rPr>
      </w:r>
      <w:r>
        <w:rPr>
          <w:lang w:val="hi_IN" w:bidi="hi_IN"/>
        </w:rPr>
        <w:t xml:space="preserve">लुदिया और उसके घर के विश्वासी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कहानी के उस भाग का अभिनय करें जब पौलुस और सीलास जेल में गीत गा रहे हैं और प्रार्थना कर रहे हैं, और भूकम्प आता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दरोगा की भूमिका निभाने वाले अभिनेता से पूछें, "आप कैसा महसूस कर रहे हैं?" आप ऐसी बातें सुन सकते हैं, जैसे, "मृत्यु से डर गया हूँ," "भागने के लिए तैयार हूँ," "अपनी विफलता पर शर्मिंदा हूँ।" </w:t>
      </w:r>
    </w:p>
    <w:p>
      <w:pPr>
        <w:pStyle w:val="ListBullet"/>
        <w:spacing w:line="240" w:lineRule="auto"/>
        <w:ind w:left="720"/>
      </w:pPr>
      <w:r>
        <w:rPr>
          <w:lang w:val="hi_IN" w:bidi="hi_IN"/>
        </w:rPr>
      </w:r>
      <w:r>
        <w:rPr>
          <w:lang w:val="hi_IN" w:bidi="hi_IN"/>
        </w:rPr>
        <w:t xml:space="preserve">पौलुस और सीलास की भूमिका निभाने वाले अभिनेताओं से पूछें, "आप कैसा महसूस कर रहे हैं?" आप सुन सकते हैं, "डरे हुए," या "परमेश्वर से मदद माँगते हैं," या "विश्वास रखते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कहानी के उस भाग का अभिनय करें जब दरोगा और उसका घराना यीशु पर विश्वास करते हैं और बपतिस्मा लेते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जैसे, "आनन्दित,” “खुश कि परमेश्वर हमारी कैद के द्वारा काम कर रहा है,” या “आश्चर्यचकित कि यह सब इस तरह समाप्त हुआ।” </w:t>
      </w:r>
    </w:p>
    <w:p>
      <w:pPr>
        <w:pStyle w:val="ListBullet"/>
        <w:spacing w:line="240" w:lineRule="auto"/>
        <w:ind w:left="720"/>
      </w:pPr>
      <w:r>
        <w:rPr>
          <w:lang w:val="hi_IN" w:bidi="hi_IN"/>
        </w:rPr>
      </w:r>
      <w:r>
        <w:rPr>
          <w:lang w:val="hi_IN" w:bidi="hi_IN"/>
        </w:rPr>
        <w:t xml:space="preserve">दरोगा की भूमिका निभाने वाले अभिनेता से पूछें, "आप कैसा महसूस कर रहे हैं?" आप ऐसी बातें सुन सकते हैं, जैसे, "पाप से मुक्त,” या “क्षमा पाया हुआ।”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कहानी के अन्तिम भाग का अभिनय करें, जब नगर के अधिकारी पौलुस और सीलास को रिहा करते हैं और वे नगर से निकलने से पहले लुदिया के घर जाते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नगर के अधिकारियों की भूमिका निभाने वाले अभिनेताओं से पूछें, "आप कैसा महसूस कर रहे हैं?" आप ऐसी बातें सुन सकते हैं, जैसे, "हमने जो किया उसके लिए खेद है," "हमें चिंता है कि हमारे वरिष्ठ अधिकारी इसके बारे में सुनेंगे।" </w:t>
      </w:r>
    </w:p>
    <w:p>
      <w:pPr>
        <w:pStyle w:val="ListBullet"/>
        <w:spacing w:line="240" w:lineRule="auto"/>
        <w:ind w:left="720"/>
      </w:pPr>
      <w:r>
        <w:rPr>
          <w:lang w:val="hi_IN" w:bidi="hi_IN"/>
        </w:rPr>
      </w:r>
      <w:r>
        <w:rPr>
          <w:lang w:val="hi_IN" w:bidi="hi_IN"/>
        </w:rPr>
        <w:t xml:space="preserve">लुदिया और विश्वासियों की भूमिका निभाने वाले अभिनेताओं से पूछें, "आप कैसा महसूस कर रहे हैं?" आप ऐसी बातें सुन सकते हैं, जैसे, “पौलुस और सिलास की रिहाई के लिए कृतज्ञ,” “उन्हें जाते देखकर दुखी,” या “परमेश्वर द्वारा सुरक्षित।” </w:t>
      </w:r>
    </w:p>
    <w:p>
      <w:pPr/>
      <w:r>
        <w:rPr>
          <w:lang w:val="hi_IN" w:bidi="hi_IN"/>
        </w:rPr>
      </w:r>
      <w:r>
        <w:rPr>
          <w:lang w:val="hi_IN" w:bidi="hi_IN"/>
        </w:rPr>
        <w:t xml:space="preserve">कहानी का अन्त।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आधी रात के आसपास पौलुस और सीलास प्रार्थना कर रहे थे और परमेश्वर के प्रति स्तुति के गीत गा रहे थे, और अन्य कैदी सुन रहे थे। अचानक एक भयानक भूकंप आया, और जेल की नींव तक हिल गई। </w:t>
      </w:r>
      <w:r>
        <w:rPr>
          <w:b/>
          <w:lang w:val="hi_IN" w:bidi="hi_IN"/>
        </w:rPr>
        <w:t>भूकम्प</w:t>
      </w:r>
      <w:r>
        <w:rPr>
          <w:lang w:val="hi_IN" w:bidi="hi_IN"/>
        </w:rPr>
        <w:t xml:space="preserve"> पृथ्वी की एक तेज़, हिलती हुई हलचल है। यह अक्सर बहुत विनाशकारी होता है। </w:t>
      </w:r>
    </w:p>
    <w:p>
      <w:pPr/>
      <w:r>
        <w:rPr>
          <w:lang w:val="hi_IN" w:bidi="hi_IN"/>
        </w:rPr>
      </w:r>
      <w:r>
        <w:rPr>
          <w:lang w:val="hi_IN" w:bidi="hi_IN"/>
        </w:rPr>
        <w:t xml:space="preserve">दरोगा अपने आप को मारने वाला था, जब पौलुस ने उससे कहा कि सभी कैदी वहाँ हैं और सुरक्षित हैं। फिर वह उन्हें बाहर ले गया और पूछा, “हे सज्जनों, उद्धार पाने के लिए मुझे क्या करना चाहिए?” </w:t>
      </w:r>
      <w:r>
        <w:rPr>
          <w:b/>
          <w:lang w:val="hi_IN" w:bidi="hi_IN"/>
        </w:rPr>
        <w:t>सज्जनों</w:t>
      </w:r>
      <w:r>
        <w:rPr>
          <w:lang w:val="hi_IN" w:bidi="hi_IN"/>
        </w:rPr>
        <w:t xml:space="preserve">, पुरुषों के लिए संबोधित करने का एक विनम्र शब्द है। अपनी भाषा में जो भी शब्द सबसे उपयुक्त है, उसका उपयोग करें। </w:t>
      </w:r>
    </w:p>
    <w:p>
      <w:pPr/>
      <w:r>
        <w:rPr>
          <w:lang w:val="hi_IN" w:bidi="hi_IN"/>
        </w:rPr>
      </w:r>
      <w:r>
        <w:rPr>
          <w:lang w:val="hi_IN" w:bidi="hi_IN"/>
        </w:rPr>
        <w:t xml:space="preserve">पौलुस और सीलास ने उससे कहा, “प्रभु यीशु पर </w:t>
      </w:r>
      <w:r>
        <w:rPr>
          <w:b/>
          <w:lang w:val="hi_IN" w:bidi="hi_IN"/>
        </w:rPr>
        <w:t>विश्वास</w:t>
      </w:r>
      <w:r>
        <w:rPr>
          <w:lang w:val="hi_IN" w:bidi="hi_IN"/>
        </w:rPr>
        <w:t xml:space="preserve"> कर, तो तू और तेरा </w:t>
      </w:r>
      <w:r>
        <w:rPr>
          <w:b/>
          <w:lang w:val="hi_IN" w:bidi="hi_IN"/>
        </w:rPr>
        <w:t>घराना</w:t>
      </w:r>
      <w:r>
        <w:rPr>
          <w:lang w:val="hi_IN" w:bidi="hi_IN"/>
        </w:rPr>
        <w:t xml:space="preserve"> </w:t>
      </w:r>
      <w:r>
        <w:rPr>
          <w:b/>
          <w:lang w:val="hi_IN" w:bidi="hi_IN"/>
        </w:rPr>
        <w:t>उद्धार</w:t>
      </w:r>
      <w:r>
        <w:rPr>
          <w:lang w:val="hi_IN" w:bidi="hi_IN"/>
        </w:rPr>
        <w:t xml:space="preserve"> पाएगा।” और उन्होंने यीशु के बारे में सुसमाचार उसके साथ और उसके घर में रहने वाले सब लोगों के साथ बाँटा। दरोगा पौलुस और सीलास को ले गया और उनके घाव धोए। फिर उसने और उसके घराने के सभी लोगों ने तुरन्त </w:t>
      </w:r>
      <w:r>
        <w:rPr>
          <w:b/>
          <w:lang w:val="hi_IN" w:bidi="hi_IN"/>
        </w:rPr>
        <w:t>बपतिस्मा लिया</w:t>
      </w:r>
      <w:r>
        <w:rPr>
          <w:lang w:val="hi_IN" w:bidi="hi_IN"/>
        </w:rPr>
        <w:t xml:space="preserve">। दरोगा उन्हें अपने घर ले गया, और वे सब आनन्दित हुए क्योंकि सब ने परमेश्वर पर विश्वास किया। </w:t>
      </w:r>
    </w:p>
    <w:p>
      <w:pPr/>
      <w:r>
        <w:rPr>
          <w:lang w:val="hi_IN" w:bidi="hi_IN"/>
        </w:rPr>
      </w:r>
      <w:r>
        <w:rPr>
          <w:b/>
          <w:lang w:val="hi_IN" w:bidi="hi_IN"/>
        </w:rPr>
        <w:t>यीशु पर विश्वास कर</w:t>
      </w:r>
      <w:r>
        <w:rPr>
          <w:lang w:val="hi_IN" w:bidi="hi_IN"/>
        </w:rPr>
        <w:t xml:space="preserve">: आप इस वाक्य को और स्पष्ट करने के लिए ऐसा कथन प्रयोग कर सकते हैं: “विश्वास कर कि यीशु तुझे पापों के कारण मिलने वाले परमेश्वर के दण्ड से बचाएगा।” </w:t>
      </w:r>
    </w:p>
    <w:p>
      <w:pPr/>
      <w:r>
        <w:rPr>
          <w:lang w:val="hi_IN" w:bidi="hi_IN"/>
        </w:rPr>
      </w:r>
      <w:r>
        <w:rPr>
          <w:b/>
          <w:lang w:val="hi_IN" w:bidi="hi_IN"/>
        </w:rPr>
        <w:t>घराना</w:t>
      </w:r>
      <w:r>
        <w:rPr>
          <w:lang w:val="hi_IN" w:bidi="hi_IN"/>
        </w:rPr>
        <w:t xml:space="preserve"> शायद दरोगा के परिवार को दर्शाता है। </w:t>
      </w:r>
    </w:p>
    <w:p>
      <w:pPr/>
      <w:r>
        <w:rPr>
          <w:lang w:val="hi_IN" w:bidi="hi_IN"/>
        </w:rPr>
      </w:r>
      <w:r>
        <w:rPr>
          <w:lang w:val="hi_IN" w:bidi="hi_IN"/>
        </w:rPr>
        <w:t xml:space="preserve">कृपया </w:t>
      </w:r>
      <w:r>
        <w:rPr>
          <w:lang w:val="hi_IN" w:bidi="hi_IN"/>
        </w:rPr>
        <w:t>विश्वास</w:t>
      </w:r>
      <w:r>
        <w:rPr>
          <w:lang w:val="hi_IN" w:bidi="hi_IN"/>
        </w:rPr>
        <w:t xml:space="preserve">,” </w:t>
      </w:r>
      <w:r>
        <w:rPr>
          <w:lang w:val="hi_IN" w:bidi="hi_IN"/>
        </w:rPr>
        <w:t>“घराना</w:t>
      </w:r>
      <w:r>
        <w:rPr>
          <w:lang w:val="hi_IN" w:bidi="hi_IN"/>
        </w:rPr>
        <w:t>,” “</w:t>
      </w:r>
      <w:r>
        <w:rPr>
          <w:lang w:val="hi_IN" w:bidi="hi_IN"/>
        </w:rPr>
        <w:t>उद्धार</w:t>
      </w:r>
      <w:r>
        <w:rPr>
          <w:lang w:val="hi_IN" w:bidi="hi_IN"/>
        </w:rPr>
        <w:t xml:space="preserve">,” और </w:t>
      </w:r>
      <w:r>
        <w:rPr>
          <w:lang w:val="hi_IN" w:bidi="hi_IN"/>
        </w:rPr>
        <w:t>“बपतिस्मा</w:t>
      </w:r>
      <w:r>
        <w:rPr>
          <w:lang w:val="hi_IN" w:bidi="hi_IN"/>
        </w:rPr>
        <w:t xml:space="preserve"> के लिए मुख्य शब्दावली देखें। विश्वास, घराना, उद्धार और बपतिस्मा के लिए उन्हीं शब्दों का उपयोग करना सुनिश्चित करें जिनका उपयोग आपने पिछले भागों में किया है। </w:t>
      </w:r>
    </w:p>
    <w:p>
      <w:pPr/>
      <w:r>
        <w:rPr>
          <w:lang w:val="hi_IN" w:bidi="hi_IN"/>
        </w:rPr>
      </w:r>
      <w:r>
        <w:rPr>
          <w:lang w:val="hi_IN" w:bidi="hi_IN"/>
        </w:rPr>
        <w:t xml:space="preserve">जब पौलुस और सीलास जेल से निकले, तो वे लुदिया के घर लौट आए। लुदिया का घर फिलिप्पी की पहली कलीसिया बन गया था। वहाँ वे </w:t>
      </w:r>
      <w:r>
        <w:rPr>
          <w:b/>
          <w:lang w:val="hi_IN" w:bidi="hi_IN"/>
        </w:rPr>
        <w:t>भाइयों</w:t>
      </w:r>
      <w:r>
        <w:rPr>
          <w:lang w:val="hi_IN" w:bidi="hi_IN"/>
        </w:rPr>
        <w:t xml:space="preserve">, या </w:t>
      </w:r>
      <w:r>
        <w:rPr>
          <w:b/>
          <w:lang w:val="hi_IN" w:bidi="hi_IN"/>
        </w:rPr>
        <w:t>यीशु में विश्वासियों</w:t>
      </w:r>
      <w:r>
        <w:rPr>
          <w:lang w:val="hi_IN" w:bidi="hi_IN"/>
        </w:rPr>
        <w:t xml:space="preserve"> से मिले और उन्हें एक बार फिर प्रोत्साहित किया। फिर वे दूसरे नगर जाने के लिए चले गए। </w:t>
      </w:r>
    </w:p>
    <w:p>
      <w:pPr/>
      <w:r>
        <w:rPr>
          <w:lang w:val="hi_IN" w:bidi="hi_IN"/>
        </w:rPr>
      </w:r>
      <w:r>
        <w:rPr>
          <w:lang w:val="hi_IN" w:bidi="hi_IN"/>
        </w:rPr>
        <w:t xml:space="preserve">कृपया </w:t>
      </w:r>
      <w:r>
        <w:rPr>
          <w:b/>
          <w:lang w:val="hi_IN" w:bidi="hi_IN"/>
        </w:rPr>
        <w:t>विश्वासियों</w:t>
      </w:r>
      <w:r>
        <w:rPr>
          <w:lang w:val="hi_IN" w:bidi="hi_IN"/>
        </w:rPr>
        <w:t xml:space="preserve"> के लिए मुख्य शब्दावली देखें। भाइयों या यीशु में विश्वासियों के लिए उसी शब्द का उपयोग करना सुनिश्चित करें जिसका उपयोग आपने पहले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17:1–9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17:1–9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ऐतिहासिक घटनाओं को दर्ज करती है, जो यीशु के जन्म के लगभग 50 वर्ष बाद पौलुस की दूसरी मिशनरी यात्रा के दौरान घटित हुई थी। पौलुस, सीलास और तीमुथियुस मकिदूनिया से होते हुए पश्चिम की ओर यात्रा कर रहे हैं, जो दक्षिणी यूरोप में रोमी साम्राज्य का एक प्रान्त है। वे कलीसियाओं को परमेश्वर में उनके विश्वास में दृढ़ कर रहे हैं। वे लोगों को यीशु के बारे में सुसमाचार भी सिखा रहे हैं, विशेषकर उन नगरों में जहाँ वे पहले नहीं गए थे।</w:t>
      </w:r>
    </w:p>
    <w:p>
      <w:pPr/>
      <w:r>
        <w:rPr>
          <w:lang w:val="hi_IN" w:bidi="hi_IN"/>
        </w:rPr>
      </w:r>
      <w:r>
        <w:rPr>
          <w:lang w:val="hi_IN" w:bidi="hi_IN"/>
        </w:rPr>
        <w:t xml:space="preserve">पिछली कहानी में, पौलुस और सीलास फिलिप्पी में कैद थे। भले ही तीमुथियुस फिलिप्पी में पौलुस और सीलास के साथ था, फिर भी इस कहानी में उसका उल्लेख नहीं किया गया है। </w:t>
      </w:r>
    </w:p>
    <w:p>
      <w:pPr/>
      <w:r>
        <w:rPr>
          <w:lang w:val="hi_IN" w:bidi="hi_IN"/>
        </w:rPr>
      </w:r>
      <w:r>
        <w:rPr>
          <w:lang w:val="hi_IN" w:bidi="hi_IN"/>
        </w:rPr>
        <w:t xml:space="preserve">फिलिप्पी से जाने के बाद, पौलुस और सीलास ने अम्फिपुलिस और अपुल्लोनिया के नगरों से होकर यात्रा की, जहाँ वे शायद केवल रात के लिए रुके थे। अम्फिपुलस फिलिप्पी से लगभग 65 किलोमीटर दक्षिण-पश्चिम में था। अपुल्लोनिया अम्फिपुलिस से 50 किलोमीटर दक्षिण-पश्चिम और थिस्सलुनीके से 55 किलोमीटर पूर्व में था। शायद उन्हें एक शहर से दूसरे शहर की यात्रा करने में एक या दो दिन लगे, इसलिए कुल मिलाकर लगभग छह दिन। </w:t>
      </w:r>
    </w:p>
    <w:p>
      <w:pPr/>
      <w:r>
        <w:rPr>
          <w:lang w:val="hi_IN" w:bidi="hi_IN"/>
        </w:rPr>
      </w:r>
      <w:r>
        <w:rPr>
          <w:lang w:val="hi_IN" w:bidi="hi_IN"/>
        </w:rPr>
        <w:t xml:space="preserve">यहाँ रुकें और अनुवाद दल को </w:t>
      </w:r>
      <w:r>
        <w:rPr>
          <w:b/>
          <w:lang w:val="hi_IN" w:bidi="hi_IN"/>
        </w:rPr>
        <w:t>फिलिप्पी से अम्फिपुलिस और अप्पुलोनिया होते हुए थिस्सलुनीके तक पौलुस और सीलास की यात्रा</w:t>
      </w:r>
      <w:r>
        <w:rPr>
          <w:lang w:val="hi_IN" w:bidi="hi_IN"/>
        </w:rPr>
        <w:t xml:space="preserve"> का नक्शा दिखाएँ।</w:t>
      </w:r>
    </w:p>
    <w:p>
      <w:pPr/>
      <w:r>
        <w:rPr>
          <w:lang w:val="hi_IN" w:bidi="hi_IN"/>
        </w:rPr>
      </w:r>
      <w:r>
        <w:rPr>
          <w:lang w:val="hi_IN" w:bidi="hi_IN"/>
        </w:rPr>
        <w:t xml:space="preserve">यह कहानी थिस्सलुनीके में होती है, जो रोमी साम्राज्य के सबसे महत्वपूर्ण शहरों में से एक था और मकिदूनिया की राजधानी नगर था, जो रोमी साम्राज्य का हिस्सा था। थिस्सलुनीके का एजियन सागर पर एक बड़ा बंदरगाह था और यह एक मुख्य व्यापारिक मार्ग पर था। </w:t>
      </w:r>
    </w:p>
    <w:p>
      <w:pPr/>
      <w:r>
        <w:rPr>
          <w:lang w:val="hi_IN" w:bidi="hi_IN"/>
        </w:rPr>
      </w:r>
      <w:r>
        <w:rPr>
          <w:lang w:val="hi_IN" w:bidi="hi_IN"/>
        </w:rPr>
        <w:t xml:space="preserve">थिस्सलुनीके में यहूदियों का एक आराधनालय था। आराधनालय वह इमारत थी जहाँ यहूदी प्रार्थना करने, पवित्रशास्त्र पढ़ने, शिक्षा देने और परमेश्वर की आराधना करने के लिए एक साथ इकट्ठा होते थे। जब वे शहर में पहुँचते थे, तो पौलुस अपनी सामान्य आदत के अनुसार पहले आराधनालय जाता है। यहूदी होने के कारण, उसकी प्रथा थी कि वह सब्त के दिन आराधनालय जाता था, जो यहूदी आराधना और विश्राम का दिन था। साथ ही, वह पहले यहूदी लोगों को यीशु के बारे में बताना चाहता था। फिर वह गैर-यहूदियों को यीशु के बारे में बताता था। पौलुस ने लगातार तीन दिन आराधनालय में यहूदियों से बात की। सब्त को सप्ताह का सातवां दिन माना जाता था। इसका अर्थ है कि पौलुस और सीलास कम से कम तीन सप्ताह तक थिस्सलुनीके में रहे। </w:t>
      </w:r>
    </w:p>
    <w:p>
      <w:pPr/>
      <w:r>
        <w:rPr>
          <w:lang w:val="hi_IN" w:bidi="hi_IN"/>
        </w:rPr>
      </w:r>
      <w:r>
        <w:rPr>
          <w:lang w:val="hi_IN" w:bidi="hi_IN"/>
        </w:rPr>
        <w:t xml:space="preserve">यहाँ रुकें और अनुवाद समूह को यीशु के समय की </w:t>
      </w:r>
      <w:r>
        <w:rPr>
          <w:lang w:val="hi_IN" w:bidi="hi_IN"/>
        </w:rPr>
        <w:t>एक यहूदी आराधनालय के अंदर की तस्वीर</w:t>
      </w:r>
      <w:r>
        <w:rPr>
          <w:lang w:val="hi_IN" w:bidi="hi_IN"/>
        </w:rPr>
        <w:t xml:space="preserve"> दिखाएँ। </w:t>
      </w:r>
    </w:p>
    <w:p>
      <w:pPr/>
      <w:r>
        <w:rPr>
          <w:lang w:val="hi_IN" w:bidi="hi_IN"/>
        </w:rPr>
      </w:r>
      <w:r>
        <w:rPr>
          <w:lang w:val="hi_IN" w:bidi="hi_IN"/>
        </w:rPr>
        <w:t xml:space="preserve">पौलुस ने यहूदियों के साथ पवित्रशास्त्र के अर्थ पर चर्चा की। यहूदी शास्त्रों या पवित्र शास्त्रों में वे व्यवस्था शामिल थी जो परमेश्वर ने अपनी प्रजा के लिए मूसा को दी थी और भविष्यद्वक्ताओं के लेख भी। भविष्यद्वक्ताओं ने मसीह या प्रतिज्ञा किए गए उद्धारकर्ता के आने के बारे में बताया है। पौलुस ने पवित्रशास्त्र में कुछ भविष्यद्वाणियों के अर्थ को समझाया और यहूदियों को दिखाया कि मसीह के लिए दुख उठाना और मरना और फिर जीवित होना आवश्यक है। मसीह शब्द एक उपाधि है। इसका अर्थ है "अभिषिक्त व्यक्ति।" यहूदियों ने इसका उपयोग उस विशेष व्यक्ति को दर्शाने के लिए किया था जिसे परमेश्वर ने उन्हें उनके शत्रुओं से बचाने के लिए भेजने का वादा किया था। पौलुस ने अपनी बात यह कहकर समाप्त की, "यह यीशु, जिसका मैं तुम्हारे सामने प्रचार करता हूँ, वह मसीह है।" पौलुस यहूदियों को यह समझाने की कोशिश कर रहा था कि यीशु मसीह है। </w:t>
      </w:r>
    </w:p>
    <w:p>
      <w:pPr/>
      <w:r>
        <w:rPr>
          <w:lang w:val="hi_IN" w:bidi="hi_IN"/>
        </w:rPr>
      </w:r>
      <w:r>
        <w:rPr>
          <w:lang w:val="hi_IN" w:bidi="hi_IN"/>
        </w:rPr>
        <w:t xml:space="preserve">कुछ यहूदी मानते थे कि पौलुस ने जो कहा था वह सच है और अब पौलुस और सीलास के समान यीशु में विश्वासियों के परिवार में हैं। बड़ी संख्या में यूनानी, या गैर-यहूदी, जो परमेश्वर की आराधना करते थे, और कई प्रभावशाली स्त्रियों ने भी पौलुस के संदेश पर विश्वास किया। महत्वपूर्ण स्त्रियाँ शायद थिस्सलुनीके के प्रमुख नागरिकों के साथ विवाहित थीं। </w:t>
      </w:r>
    </w:p>
    <w:p>
      <w:pPr/>
      <w:r>
        <w:rPr>
          <w:lang w:val="hi_IN" w:bidi="hi_IN"/>
        </w:rPr>
      </w:r>
      <w:r>
        <w:rPr>
          <w:lang w:val="hi_IN" w:bidi="hi_IN"/>
        </w:rPr>
        <w:t xml:space="preserve">जो यहूदी यीशु पर विश्वास नहीं करते थे, वे पौलुस और सीलास से नाराज थे क्योंकि अब लोग उनके बजाय पौलुस और सीलास के साथ संगति कर रहे थे। यहूदियों ने नगर के कुछ दंगाई लोगों को साथ लिया, भीड़ इकट्ठी की, और नगर में दंगा कराया। वे यासोन के घर गए और जबरदस्ती अंदर घुस गए। यासोन विश्वासियों में से एक था इसलिए यहूदियों ने सोचा कि पौलुस और सीलास वहाँ हैं। वे पौलुस और सीलास को शहर के अधिकारियों के पास लाना चाहते थे। </w:t>
      </w:r>
    </w:p>
    <w:p>
      <w:pPr/>
      <w:r>
        <w:rPr>
          <w:lang w:val="hi_IN" w:bidi="hi_IN"/>
        </w:rPr>
      </w:r>
      <w:r>
        <w:rPr>
          <w:lang w:val="hi_IN" w:bidi="hi_IN"/>
        </w:rPr>
        <w:t xml:space="preserve">यहाँ रुकें और अनुवाद समूह के साथ चर्चा करें कि आपकी संस्कृति में लोग यीशु के बारे में शिक्षा के प्रति कैसे प्रतिक्रिया देते हैं। जिन लोगों को शिक्षा पसंद नहीं है, वे उन लोगों के प्रति कैसे व्यवहार करते हैं जो यीशु का संदेश लाते हैं? </w:t>
      </w:r>
    </w:p>
    <w:p>
      <w:pPr/>
      <w:r>
        <w:rPr>
          <w:lang w:val="hi_IN" w:bidi="hi_IN"/>
        </w:rPr>
      </w:r>
      <w:r>
        <w:rPr>
          <w:lang w:val="hi_IN" w:bidi="hi_IN"/>
        </w:rPr>
        <w:t xml:space="preserve">जब उनको पौलुस और सीलास वहाँ नहीं मिले, तो वे यासोन और कुछ विश्वासियों को, जो उसके घर में थे, बलपूर्वक नगर के अधिकारियों के सामने ले गए। जब उपद्रवी भीड़ नगर के अधिकारियों के सामने पहुँची, तो भीड़ के नेताओं ने पौलुस और सीलास के विषय में बढ़ा-चढ़ाकर और भ्रामक बातें चिल्लाईं। भीड़ के अगुवों ने चिल्लाकर कहा, "ये लोग जिन्होंने संसार को उलट दिया है, वे भी यहाँ आ गए हैं, और यासोन ने उनका स्वागत किया है, और वे सभी कैसर के आदेशों के विरुद्ध कार्य कर रहे हैं, यह कहते हुए कि एक और राजा है, यीशु।" </w:t>
      </w:r>
    </w:p>
    <w:p>
      <w:pPr/>
      <w:r>
        <w:rPr>
          <w:lang w:val="hi_IN" w:bidi="hi_IN"/>
        </w:rPr>
      </w:r>
      <w:r>
        <w:rPr>
          <w:lang w:val="hi_IN" w:bidi="hi_IN"/>
        </w:rPr>
        <w:t xml:space="preserve">"संसार" शब्द शायद रोमी साम्राज्य को दर्शाता है। पौलुस और सीलास रोमी साम्राज्य के एक हिस्से के कुछ नगरों में गए थे। परन्तु लोगों ने यह चिल्लाकर बढ़ा-चढ़ाकर कहा कि पौलुस और सीलास हर जगह पहुँच चुके हैं। यहूदियों ने यासोन पर यह आरोप लगाया कि पौलुस और सीलास उसके घर में थे, मानो पौलुस और सीलास अपराधी हों। यहूदियों ने यीशु के सभी विश्वासियों पर यह आरोप भी लगाया कि वे कैसर की आज्ञाओं के विरुद्ध काम करते हैं, क्योंकि वे कहते हैं कि एक और राजा है, अर्थात यीशु। कैसर रोमियों और उन सभी लोगों के समूहों का अगुवा था, जिन्हें रोमियों ने जीता था। यहूदियों ने संकेत दिया कि विश्वासी यह दावा करके रोमी सरकार के खिलाफ विद्रोह कर रहे थे कि यीशु नाम का कोई व्यक्ति राजा है। </w:t>
      </w:r>
    </w:p>
    <w:p>
      <w:pPr/>
      <w:r>
        <w:rPr>
          <w:lang w:val="hi_IN" w:bidi="hi_IN"/>
        </w:rPr>
      </w:r>
      <w:r>
        <w:rPr>
          <w:lang w:val="hi_IN" w:bidi="hi_IN"/>
        </w:rPr>
        <w:t xml:space="preserve">शहर के अधिकारी शहर में न्याय के लिए जिम्मेदार थे। इस कहानी में वे शायद उस सार्वजनिक क्षेत्र में थे जिसे बाजार कहा जाता है। यह वह सामान्य स्थान था जहाँ शहर के अधिकारी काम करते थे। सार्वजनिक क्षेत्र में बाजार और अन्य प्रकार की सार्वजनिक गतिविधियाँ थीं। इस सार्वजनिक क्षेत्र में कई लोग थे। मौजूद भीड़ और नगर के अधिकारियों ने भीड़ के अगुवों की बात सुनी और वे घबराए और परेशान हो गए। भीड़ के अगुवों ने जानबूझकर ये बातें इसलिए कही ताकि शहर के अगुवे यीशु में विश्वासियों के बारे में परेशान हों। </w:t>
      </w:r>
    </w:p>
    <w:p>
      <w:pPr/>
      <w:r>
        <w:rPr>
          <w:lang w:val="hi_IN" w:bidi="hi_IN"/>
        </w:rPr>
      </w:r>
      <w:r>
        <w:rPr>
          <w:lang w:val="hi_IN" w:bidi="hi_IN"/>
        </w:rPr>
        <w:t xml:space="preserve">नगर के अधिकारियों ने यासोन और अन्य लोगों को सुरक्षा के रूप में कुछ पैसे देने के लिए मजबूर किया। अधिकारियों ने यासोन और अन्य लोगों से कुछ वादा किया। जब वे वादे के अनुसार करेंगे, तो उन्हें अपना पैसा वापस मिल जाएगा। शहर के अधिकारियों ने शायद उनसे वादा किया कि वे पौलुस और सीलास को शहर छोड़ने के लिए मजबूर करेंगे। उन्होंने शायद उनसे यह भी वादा किया होगा कि वे कुछ समय के लिए आगे कोई परेशानी नहीं पैदा करेंगे। जब उन्होंने पैसे दे दिए तो नगर के अधिकारियों ने उन्हें जाने दिया।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सात दृश्य हैं।</w:t>
      </w:r>
    </w:p>
    <w:p>
      <w:pPr/>
      <w:r>
        <w:rPr>
          <w:lang w:val="hi_IN" w:bidi="hi_IN"/>
        </w:rPr>
      </w:r>
      <w:r>
        <w:rPr>
          <w:b/>
          <w:lang w:val="hi_IN" w:bidi="hi_IN"/>
        </w:rPr>
        <w:t>पहला दृश्य:</w:t>
      </w:r>
      <w:r>
        <w:rPr>
          <w:lang w:val="hi_IN" w:bidi="hi_IN"/>
        </w:rPr>
        <w:t xml:space="preserve"> पौलुस और सीलास थिस्सलुनीके की यात्रा कर रहे हैं, और अम्फिपुलिस और अपुल्लोनिया में थोड़ी देर के लिए रुक रहे हैं। </w:t>
      </w:r>
    </w:p>
    <w:p>
      <w:pPr/>
      <w:r>
        <w:rPr>
          <w:lang w:val="hi_IN" w:bidi="hi_IN"/>
        </w:rPr>
      </w:r>
      <w:r>
        <w:rPr>
          <w:b/>
          <w:lang w:val="hi_IN" w:bidi="hi_IN"/>
        </w:rPr>
        <w:t>दूसरा दृश्य:</w:t>
      </w:r>
      <w:r>
        <w:rPr>
          <w:lang w:val="hi_IN" w:bidi="hi_IN"/>
        </w:rPr>
        <w:t xml:space="preserve"> थिस्सलुनीके में पहुँचने पर, पौलुस लगातार तीन सब्तों पर यहूदियों के आराधनालय में जाता है और उनके साथ पवित्रशास्त्र से वाद-विवाद करता है। </w:t>
      </w:r>
    </w:p>
    <w:p>
      <w:pPr/>
      <w:r>
        <w:rPr>
          <w:lang w:val="hi_IN" w:bidi="hi_IN"/>
        </w:rPr>
      </w:r>
      <w:r>
        <w:rPr>
          <w:b/>
          <w:lang w:val="hi_IN" w:bidi="hi_IN"/>
        </w:rPr>
        <w:t>तीसरा दृश्य:</w:t>
      </w:r>
      <w:r>
        <w:rPr>
          <w:lang w:val="hi_IN" w:bidi="hi_IN"/>
        </w:rPr>
        <w:t xml:space="preserve"> कुछ यहूदियों और बहुत से विश्वास करने वाले यूनानियों और प्रमुख स्त्रियों ने पौलुस की शिक्षा पर विश्वास किया।</w:t>
      </w:r>
    </w:p>
    <w:p>
      <w:pPr/>
      <w:r>
        <w:rPr>
          <w:lang w:val="hi_IN" w:bidi="hi_IN"/>
        </w:rPr>
      </w:r>
      <w:r>
        <w:rPr>
          <w:b/>
          <w:lang w:val="hi_IN" w:bidi="hi_IN"/>
        </w:rPr>
        <w:t>चौथा दृश्य:</w:t>
      </w:r>
      <w:r>
        <w:rPr>
          <w:lang w:val="hi_IN" w:bidi="hi_IN"/>
        </w:rPr>
        <w:t xml:space="preserve"> जो यहूदी पौलुस पर विश्वास नहीं करते थे, वे जलन करने लगे। वे बाजार में उपद्रवियों की भीड़ को इकट्ठा करते हैं और नगर में दंगे करा देते हैं। </w:t>
      </w:r>
    </w:p>
    <w:p>
      <w:pPr/>
      <w:r>
        <w:rPr>
          <w:lang w:val="hi_IN" w:bidi="hi_IN"/>
        </w:rPr>
      </w:r>
      <w:r>
        <w:rPr>
          <w:b/>
          <w:lang w:val="hi_IN" w:bidi="hi_IN"/>
        </w:rPr>
        <w:t>पाँचवाँ दृश्य:</w:t>
      </w:r>
      <w:r>
        <w:rPr>
          <w:lang w:val="hi_IN" w:bidi="hi_IN"/>
        </w:rPr>
        <w:t xml:space="preserve"> क्रोधित यहूदी और भीड़ यासोन के घर में पौलुस और सीलास को ढूँढने जाती है। वे उसके घर में घुसते हैं, लेकिन वे पौलुस और सीलास को नहीं पाते हैं। वे यासोन और उसके घर में मौजूद कुछ विश्वासियों को घसीटकर नगर के अगुवों के पास ले जाते हैं। </w:t>
      </w:r>
    </w:p>
    <w:p>
      <w:pPr/>
      <w:r>
        <w:rPr>
          <w:lang w:val="hi_IN" w:bidi="hi_IN"/>
        </w:rPr>
      </w:r>
      <w:r>
        <w:rPr>
          <w:b/>
          <w:lang w:val="hi_IN" w:bidi="hi_IN"/>
        </w:rPr>
        <w:t>छठा दृश्य:</w:t>
      </w:r>
      <w:r>
        <w:rPr>
          <w:lang w:val="hi_IN" w:bidi="hi_IN"/>
        </w:rPr>
        <w:t xml:space="preserve"> भीड़ और यहूदी, यासोन और विश्वासी नगर के अधिकारियों के सामने खड़े हैं। यहूदी पौलुस और सीलास के विषय में बढ़ा-चढ़ाकर और भ्रामक बातें चिल्लाते हुए उन पर यह आरोप लगाते हैं कि वे “संसार को उलट-पुलट कर रहे हैं और कैसर की आज्ञाओं के विरुद्ध काम कर रहे हैं।”</w:t>
      </w:r>
    </w:p>
    <w:p>
      <w:pPr/>
      <w:r>
        <w:rPr>
          <w:lang w:val="hi_IN" w:bidi="hi_IN"/>
        </w:rPr>
      </w:r>
      <w:r>
        <w:rPr>
          <w:b/>
          <w:lang w:val="hi_IN" w:bidi="hi_IN"/>
        </w:rPr>
        <w:t>सातवाँ दृश्य:</w:t>
      </w:r>
      <w:r>
        <w:rPr>
          <w:lang w:val="hi_IN" w:bidi="hi_IN"/>
        </w:rPr>
        <w:t xml:space="preserve"> नगर के अगुवे और वहाँ मौजूद लोग यहूदियों के दावों से परेशान हो जाते हैं। नगर के अगुवों ने यासोन और अन्य लोगों से ज़मानत के रूप में धन लिया और उन्हें जाने दिया।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 xml:space="preserve">आराधनालय में यहूदी </w:t>
      </w:r>
    </w:p>
    <w:p>
      <w:pPr>
        <w:pStyle w:val="ListBullet"/>
        <w:spacing w:line="240" w:lineRule="auto"/>
        <w:ind w:left="720"/>
      </w:pPr>
      <w:r>
        <w:rPr>
          <w:lang w:val="hi_IN" w:bidi="hi_IN"/>
        </w:rPr>
      </w:r>
      <w:r>
        <w:rPr>
          <w:lang w:val="hi_IN" w:bidi="hi_IN"/>
        </w:rPr>
        <w:t xml:space="preserve">यहूदी जो पौलुस के सन्देश पर विश्वास करते हैं </w:t>
      </w:r>
    </w:p>
    <w:p>
      <w:pPr>
        <w:pStyle w:val="ListBullet"/>
        <w:spacing w:line="240" w:lineRule="auto"/>
        <w:ind w:left="720"/>
      </w:pPr>
      <w:r>
        <w:rPr>
          <w:lang w:val="hi_IN" w:bidi="hi_IN"/>
        </w:rPr>
      </w:r>
      <w:r>
        <w:rPr>
          <w:lang w:val="hi_IN" w:bidi="hi_IN"/>
        </w:rPr>
        <w:t xml:space="preserve">परमेश्वर से डरने वाले यूनानी जो पौलुस के सन्देश पर विश्वास करते हैं </w:t>
      </w:r>
    </w:p>
    <w:p>
      <w:pPr>
        <w:pStyle w:val="ListBullet"/>
        <w:spacing w:line="240" w:lineRule="auto"/>
        <w:ind w:left="720"/>
      </w:pPr>
      <w:r>
        <w:rPr>
          <w:lang w:val="hi_IN" w:bidi="hi_IN"/>
        </w:rPr>
      </w:r>
      <w:r>
        <w:rPr>
          <w:lang w:val="hi_IN" w:bidi="hi_IN"/>
        </w:rPr>
        <w:t xml:space="preserve">अगुवाई करने वाली स्त्रियाँ जो पौलुस के सन्देश पर विश्वास करती हैं </w:t>
      </w:r>
    </w:p>
    <w:p>
      <w:pPr>
        <w:pStyle w:val="ListBullet"/>
        <w:spacing w:line="240" w:lineRule="auto"/>
        <w:ind w:left="720"/>
      </w:pPr>
      <w:r>
        <w:rPr>
          <w:lang w:val="hi_IN" w:bidi="hi_IN"/>
        </w:rPr>
      </w:r>
      <w:r>
        <w:rPr>
          <w:lang w:val="hi_IN" w:bidi="hi_IN"/>
        </w:rPr>
        <w:t xml:space="preserve">वे यहूदी जो पौलुस के सन्देश पर विश्वास नहीं करते थे और ईर्ष्यालु थे। </w:t>
      </w:r>
    </w:p>
    <w:p>
      <w:pPr>
        <w:pStyle w:val="ListBullet"/>
        <w:spacing w:line="240" w:lineRule="auto"/>
        <w:ind w:left="720"/>
      </w:pPr>
      <w:r>
        <w:rPr>
          <w:lang w:val="hi_IN" w:bidi="hi_IN"/>
        </w:rPr>
      </w:r>
      <w:r>
        <w:rPr>
          <w:lang w:val="hi_IN" w:bidi="hi_IN"/>
        </w:rPr>
        <w:t xml:space="preserve">बाजार में शामिल हुए दुष्ट लोग या उग्र भीड़। </w:t>
      </w:r>
    </w:p>
    <w:p>
      <w:pPr>
        <w:pStyle w:val="ListBullet"/>
        <w:spacing w:line="240" w:lineRule="auto"/>
        <w:ind w:left="720"/>
      </w:pPr>
      <w:r>
        <w:rPr>
          <w:lang w:val="hi_IN" w:bidi="hi_IN"/>
        </w:rPr>
      </w:r>
      <w:r>
        <w:rPr>
          <w:lang w:val="hi_IN" w:bidi="hi_IN"/>
        </w:rPr>
        <w:t xml:space="preserve">यासोन </w:t>
      </w:r>
    </w:p>
    <w:p>
      <w:pPr>
        <w:pStyle w:val="ListBullet"/>
        <w:spacing w:line="240" w:lineRule="auto"/>
        <w:ind w:left="720"/>
      </w:pPr>
      <w:r>
        <w:rPr>
          <w:lang w:val="hi_IN" w:bidi="hi_IN"/>
        </w:rPr>
      </w:r>
      <w:r>
        <w:rPr>
          <w:lang w:val="hi_IN" w:bidi="hi_IN"/>
        </w:rPr>
        <w:t xml:space="preserve">यासोन के घर के विश्वासी </w:t>
      </w:r>
    </w:p>
    <w:p>
      <w:pPr>
        <w:pStyle w:val="ListBullet"/>
        <w:spacing w:line="240" w:lineRule="auto"/>
        <w:ind w:left="720"/>
      </w:pPr>
      <w:r>
        <w:rPr>
          <w:lang w:val="hi_IN" w:bidi="hi_IN"/>
        </w:rPr>
      </w:r>
      <w:r>
        <w:rPr>
          <w:lang w:val="hi_IN" w:bidi="hi_IN"/>
        </w:rPr>
        <w:t xml:space="preserve">शहर के अधिकारी </w:t>
      </w:r>
    </w:p>
    <w:p>
      <w:pPr>
        <w:pStyle w:val="ListBullet"/>
        <w:spacing w:line="240" w:lineRule="auto"/>
        <w:ind w:left="720"/>
      </w:pPr>
      <w:r>
        <w:rPr>
          <w:lang w:val="hi_IN" w:bidi="hi_IN"/>
        </w:rPr>
      </w:r>
      <w:r>
        <w:rPr>
          <w:lang w:val="hi_IN" w:bidi="hi_IN"/>
        </w:rPr>
        <w:t xml:space="preserve">अधिकारियों के पास मौजूद लोग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पौलुस और सीलास फिलिप्पी से थिस्सलुनीके की यात्रा करते हुए, अम्फिपुलिस और अपुल्लोनिया के नगरों से होकर गुजरे। शायद वे उन नगरों में केवल थोड़े समय के लिए रुके, शायद केवल रात के लिए। ये नगर एक-दूसरे से 50 से 65 किलोमीटर की दूरी पर थे। शायद उन्हें एक शहर से दूसरे शहर की यात्रा करने में एक या दो दिन लगे, इसलिए कुल मिलाकर लगभग छह दिन। </w:t>
      </w:r>
    </w:p>
    <w:p>
      <w:pPr/>
      <w:r>
        <w:rPr>
          <w:lang w:val="hi_IN" w:bidi="hi_IN"/>
        </w:rPr>
      </w:r>
      <w:r>
        <w:rPr>
          <w:lang w:val="hi_IN" w:bidi="hi_IN"/>
        </w:rPr>
        <w:t xml:space="preserve">यहाँ रुकें और अनुवाद दल को </w:t>
      </w:r>
      <w:r>
        <w:rPr>
          <w:b/>
          <w:lang w:val="hi_IN" w:bidi="hi_IN"/>
        </w:rPr>
        <w:t>फिलिप्पी से अम्फिपुलिस और अप्पुलोनिया होते हुए थिस्सलुनीके तक पौलुस और सीलास की यात्रा</w:t>
      </w:r>
      <w:r>
        <w:rPr>
          <w:lang w:val="hi_IN" w:bidi="hi_IN"/>
        </w:rPr>
        <w:t xml:space="preserve"> का नक्शा दिखाएँ।</w:t>
      </w:r>
    </w:p>
    <w:p>
      <w:pPr/>
      <w:r>
        <w:rPr>
          <w:lang w:val="hi_IN" w:bidi="hi_IN"/>
        </w:rPr>
      </w:r>
      <w:r>
        <w:rPr>
          <w:lang w:val="hi_IN" w:bidi="hi_IN"/>
        </w:rPr>
        <w:t xml:space="preserve">जब वे थिस्सलुनीके में पहुँचे, तो पौलुस पहले आराधनालय गया। उसने यहूदियों के साथ शास्त्रों का अर्थ समझाया और चर्चा की। वह शायद आराधनालय के बीच खड़ा था और पवित्रशास्त्र की पात्रियों को पकड़े हुए था। यहूदी शायद आराधनालय की दीवारों में बनाई गई पत्थर की कुर्सियों पर बैठे थे। पौलुस के पवित्रशास्त्र को समझाने और यहूदियों के साथ तर्क करने के तरीके को ध्यान देना महत्वपूर्ण है। उसने पहले पवित्रशास्त्र से यह साबित किया कि मसीह के लिए दुख उठाना और मरना और फिर जीवित होना आवश्यक है। उसने भविष्यद्वाणी करने वाले शास्त्रों की ओर इशारा किया होगा, जो मसीह की मृत्यु और पुनरुत्थान की भविष्यद्वाणी करते थे। फिर उसने उन्हें बताया कि यीशु ही मसीह है। पौलुस लगातार तीन सब्तों पर आराधनालय गया, जिसका अर्थ है कि वह और सीलास कम से कम तीन सप्ताह तक थिस्सलुनीके में रहे। </w:t>
      </w:r>
    </w:p>
    <w:p>
      <w:pPr/>
      <w:r>
        <w:rPr>
          <w:lang w:val="hi_IN" w:bidi="hi_IN"/>
        </w:rPr>
      </w:r>
      <w:r>
        <w:rPr>
          <w:lang w:val="hi_IN" w:bidi="hi_IN"/>
        </w:rPr>
        <w:t xml:space="preserve">यहाँ रुकें और अनुवाद समूह को यीशु के समय की </w:t>
      </w:r>
      <w:r>
        <w:rPr>
          <w:lang w:val="hi_IN" w:bidi="hi_IN"/>
        </w:rPr>
        <w:t>एक आराधनालय के अंदर की तस्वीर</w:t>
      </w:r>
      <w:r>
        <w:rPr>
          <w:lang w:val="hi_IN" w:bidi="hi_IN"/>
        </w:rPr>
        <w:t xml:space="preserve"> दिखाएँ। </w:t>
      </w:r>
    </w:p>
    <w:p>
      <w:pPr/>
      <w:r>
        <w:rPr>
          <w:lang w:val="hi_IN" w:bidi="hi_IN"/>
        </w:rPr>
      </w:r>
      <w:r>
        <w:rPr>
          <w:lang w:val="hi_IN" w:bidi="hi_IN"/>
        </w:rPr>
        <w:t xml:space="preserve">पौलुस का सन्देश सुनने पर केवल कुछ यहूदियों ने उस पर विश्वास किया। यह बहुत से यूनानियों, या गैर-यहूदियों के विपरीत था, जो परमेश्वर की उपासना करते थे, और कई प्रमुख महिलाएँ, जिन्होंने यीशु में विश्वास रखा और पौलुस तथा सिलास के साथ जुड़ गईं। यूनानी और प्रमुख महिलाएँ भी आराधनालय में गईं और पौलुस को सुनती रहीं जब वह सिखा रहा था। </w:t>
      </w:r>
    </w:p>
    <w:p>
      <w:pPr/>
      <w:r>
        <w:rPr>
          <w:lang w:val="hi_IN" w:bidi="hi_IN"/>
        </w:rPr>
      </w:r>
      <w:r>
        <w:rPr>
          <w:lang w:val="hi_IN" w:bidi="hi_IN"/>
        </w:rPr>
        <w:t xml:space="preserve">पौलुस के तीन सब्तों पर आराधनालय में शिक्षा देने के बाद, जो यहूदी पौलुस पर विश्वास नहीं करते थे, वे जलन करने लगे और बहुत क्रोध और हिंसा के साथ प्रतिक्रिया दी। यहूदियों ने दुष्ट मनुष्यों को अपने साथ में लिया, और भीड़ लगाकर नगर में हुल्लड़ मचाने लगे। </w:t>
      </w:r>
    </w:p>
    <w:p>
      <w:pPr/>
      <w:r>
        <w:rPr>
          <w:lang w:val="hi_IN" w:bidi="hi_IN"/>
        </w:rPr>
      </w:r>
      <w:r>
        <w:rPr>
          <w:lang w:val="hi_IN" w:bidi="hi_IN"/>
        </w:rPr>
        <w:t xml:space="preserve">फिर वे पौलुस और सीलास को ढूंढते हुए विश्वासियों में से एक यासोन के घर गए। जब उन्हें नहीं मिला, तो उन्होंने यासोन और उसके घर में मौजूद कुछ विश्वासियों को पकड़कर नगर के अधिकारियों के सामने खड़ा किया, संभवतः बाजार में, जहाँ बहुत से लोग थे। </w:t>
      </w:r>
    </w:p>
    <w:p>
      <w:pPr/>
      <w:r>
        <w:rPr>
          <w:lang w:val="hi_IN" w:bidi="hi_IN"/>
        </w:rPr>
      </w:r>
      <w:r>
        <w:rPr>
          <w:lang w:val="hi_IN" w:bidi="hi_IN"/>
        </w:rPr>
        <w:t xml:space="preserve">नगर के अधिकारियों के सामने खड़े होने पर, भीड़ के नेताओं ने हिंसक व्यवहार करना जारी रखा और पौलुस तथा सिलास के बारे में बढ़ा-चढ़ा कर और भ्रामक बातें चिल्लाईं और यासोन पर आरोप लगाया कि उसने उन्हें अपने यहाँ ठहराया है। यह ध्यान देना महत्वपूर्ण है कि पौलुस और सीलास वहाँ नहीं थे। यह ध्यान देना महत्वपूर्ण है कि न तो पौलुस और सीलास और न ही यासोन ने कुछ गलत किया है। यहूदियों के अविश्वास के कारण उन्हें पौलुस और सीलास से जलन हो गई। जलन की वजह से उन्होंने हिंसक व्यवहार किया और शहर के अगुवों के सामने पौलुस, सीलास और यासोन पर झूठे आरोप लगाए। यहूदी नगर के अधिकारियों के सामने विश्वासियों को बदनाम करना चाहते थे और उनसे छुटकारा पाना चाहते थे। वे पौलुस की शिक्षा के प्रसार को रोकना चाहते थे कि यीशु ही मसीह है। </w:t>
      </w:r>
    </w:p>
    <w:p>
      <w:pPr/>
      <w:r>
        <w:rPr>
          <w:lang w:val="hi_IN" w:bidi="hi_IN"/>
        </w:rPr>
      </w:r>
      <w:r>
        <w:rPr>
          <w:lang w:val="hi_IN" w:bidi="hi_IN"/>
        </w:rPr>
        <w:t xml:space="preserve">नगर के अगुवों ने यहूदियों पर विश्वास किया और व्याकुल हो गए। उन्होंने यासोन से गिरवी रखने के लिए कुछ पैसा लिए और फिर उसे और अन्य विश्वासियों को जाने दिया।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सात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 xml:space="preserve">आराधनालय में यहूदी </w:t>
      </w:r>
    </w:p>
    <w:p>
      <w:pPr>
        <w:pStyle w:val="ListBullet"/>
        <w:spacing w:line="240" w:lineRule="auto"/>
        <w:ind w:left="720"/>
      </w:pPr>
      <w:r>
        <w:rPr>
          <w:lang w:val="hi_IN" w:bidi="hi_IN"/>
        </w:rPr>
      </w:r>
      <w:r>
        <w:rPr>
          <w:lang w:val="hi_IN" w:bidi="hi_IN"/>
        </w:rPr>
        <w:t xml:space="preserve">यहूदी जो पौलुस के सन्देश पर विश्वास करते हैं </w:t>
      </w:r>
    </w:p>
    <w:p>
      <w:pPr>
        <w:pStyle w:val="ListBullet"/>
        <w:spacing w:line="240" w:lineRule="auto"/>
        <w:ind w:left="720"/>
      </w:pPr>
      <w:r>
        <w:rPr>
          <w:lang w:val="hi_IN" w:bidi="hi_IN"/>
        </w:rPr>
      </w:r>
      <w:r>
        <w:rPr>
          <w:lang w:val="hi_IN" w:bidi="hi_IN"/>
        </w:rPr>
        <w:t xml:space="preserve">परमेश्वर से डरने वाले यूनानी जो पौलुस के सन्देश पर विश्वास करते हैं </w:t>
      </w:r>
    </w:p>
    <w:p>
      <w:pPr>
        <w:pStyle w:val="ListBullet"/>
        <w:spacing w:line="240" w:lineRule="auto"/>
        <w:ind w:left="720"/>
      </w:pPr>
      <w:r>
        <w:rPr>
          <w:lang w:val="hi_IN" w:bidi="hi_IN"/>
        </w:rPr>
      </w:r>
      <w:r>
        <w:rPr>
          <w:lang w:val="hi_IN" w:bidi="hi_IN"/>
        </w:rPr>
        <w:t xml:space="preserve">अगुवाई करने वाली स्त्रियाँ जो पौलुस के सन्देश पर विश्वास करती हैं </w:t>
      </w:r>
    </w:p>
    <w:p>
      <w:pPr>
        <w:pStyle w:val="ListBullet"/>
        <w:spacing w:line="240" w:lineRule="auto"/>
        <w:ind w:left="720"/>
      </w:pPr>
      <w:r>
        <w:rPr>
          <w:lang w:val="hi_IN" w:bidi="hi_IN"/>
        </w:rPr>
      </w:r>
      <w:r>
        <w:rPr>
          <w:lang w:val="hi_IN" w:bidi="hi_IN"/>
        </w:rPr>
        <w:t xml:space="preserve">वे यहूदी जो पौलुस के सन्देश पर विश्वास नहीं करते थे और ईर्ष्यालु थे। </w:t>
      </w:r>
    </w:p>
    <w:p>
      <w:pPr>
        <w:pStyle w:val="ListBullet"/>
        <w:spacing w:line="240" w:lineRule="auto"/>
        <w:ind w:left="720"/>
      </w:pPr>
      <w:r>
        <w:rPr>
          <w:lang w:val="hi_IN" w:bidi="hi_IN"/>
        </w:rPr>
      </w:r>
      <w:r>
        <w:rPr>
          <w:lang w:val="hi_IN" w:bidi="hi_IN"/>
        </w:rPr>
        <w:t xml:space="preserve">बाजार में शामिल हुए दुष्ट लोग या उग्र भीड़। </w:t>
      </w:r>
    </w:p>
    <w:p>
      <w:pPr>
        <w:pStyle w:val="ListBullet"/>
        <w:spacing w:line="240" w:lineRule="auto"/>
        <w:ind w:left="720"/>
      </w:pPr>
      <w:r>
        <w:rPr>
          <w:lang w:val="hi_IN" w:bidi="hi_IN"/>
        </w:rPr>
      </w:r>
      <w:r>
        <w:rPr>
          <w:lang w:val="hi_IN" w:bidi="hi_IN"/>
        </w:rPr>
        <w:t xml:space="preserve">यासोन </w:t>
      </w:r>
    </w:p>
    <w:p>
      <w:pPr>
        <w:pStyle w:val="ListBullet"/>
        <w:spacing w:line="240" w:lineRule="auto"/>
        <w:ind w:left="720"/>
      </w:pPr>
      <w:r>
        <w:rPr>
          <w:lang w:val="hi_IN" w:bidi="hi_IN"/>
        </w:rPr>
      </w:r>
      <w:r>
        <w:rPr>
          <w:lang w:val="hi_IN" w:bidi="hi_IN"/>
        </w:rPr>
        <w:t xml:space="preserve">यासोन के घर के विश्वासी </w:t>
      </w:r>
    </w:p>
    <w:p>
      <w:pPr>
        <w:pStyle w:val="ListBullet"/>
        <w:spacing w:line="240" w:lineRule="auto"/>
        <w:ind w:left="720"/>
      </w:pPr>
      <w:r>
        <w:rPr>
          <w:lang w:val="hi_IN" w:bidi="hi_IN"/>
        </w:rPr>
      </w:r>
      <w:r>
        <w:rPr>
          <w:lang w:val="hi_IN" w:bidi="hi_IN"/>
        </w:rPr>
        <w:t xml:space="preserve">शहर के अधिकारी </w:t>
      </w:r>
    </w:p>
    <w:p>
      <w:pPr>
        <w:pStyle w:val="ListBullet"/>
        <w:spacing w:line="240" w:lineRule="auto"/>
        <w:ind w:left="720"/>
      </w:pPr>
      <w:r>
        <w:rPr>
          <w:lang w:val="hi_IN" w:bidi="hi_IN"/>
        </w:rPr>
      </w:r>
      <w:r>
        <w:rPr>
          <w:lang w:val="hi_IN" w:bidi="hi_IN"/>
        </w:rPr>
        <w:t xml:space="preserve">अधिकारियों के पास मौजूद लोग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पौलुस और सीलास फिलिप्पी नगर से थिस्सलुनीके नगर की यात्रा करते हुए, अम्फिपुलिस और अपुल्लोनिया के नगरों में थोड़े समय के लिए रुके। </w:t>
      </w:r>
    </w:p>
    <w:p>
      <w:pPr/>
      <w:r>
        <w:rPr>
          <w:lang w:val="hi_IN" w:bidi="hi_IN"/>
        </w:rPr>
      </w:r>
      <w:r>
        <w:rPr>
          <w:lang w:val="hi_IN" w:bidi="hi_IN"/>
        </w:rPr>
        <w:t xml:space="preserve">जब वे थिस्सलुनीके में पहुँचे, तो पौलुस पहले यहूदी आराधनालय गया, जैसा कि उसकी रीति थी। उसने पवित्रशास्त्र से यहूदियों से बात की और मसीह के बारे में भविष्यद्वाणियों को समझाया। उसने यह साबित किया कि मसीह को मरने और फिर जीवित होने की आवश्यकता थी। फिर उसने प्रचार किया, "जिस यीशु के बारे में मैं तुम्हें बताता हूँ वह मसीह है।" कुछ यहूदियों ने उसके संदेश पर विश्वास किया, साथ ही बड़ी संख्या में यूनानी जो परमेश्वर पर विश्वास करते थे और कई प्रमुख स्त्रियाँ भी।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अभिनेता से पूछें, "आप कैसा महसूस करते हैं?" आप ऐसी बातें सुन सकते हैं:</w:t>
      </w:r>
    </w:p>
    <w:p>
      <w:pPr>
        <w:pStyle w:val="ListBullet"/>
        <w:spacing w:line="240" w:lineRule="auto"/>
        <w:ind w:left="720"/>
      </w:pPr>
      <w:r>
        <w:rPr>
          <w:lang w:val="hi_IN" w:bidi="hi_IN"/>
        </w:rPr>
      </w:r>
      <w:r>
        <w:rPr>
          <w:lang w:val="hi_IN" w:bidi="hi_IN"/>
        </w:rPr>
        <w:t>यीशु में नए विश्वासियों की भूमिका निभाने वाले अभिनेताओं से पूछें, "आप कैसा महसूस करते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लेकिन जो यहूदी पौलुस के संदेश पर विश्वास नहीं करते थे, वे जलन करने लगे कि जो लोग उनका अनुसरण करते थे वे अब पौलुस और सीलास का अनुसरण कर रहे हैं। इसलिए उन्होंने बाजार से कुछ उपद्रवियों को इकट्ठा किया और नगर में दंगा शुरू कर दिया।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ईर्ष्या करने वाले यहूदियों की भूमिका निभाने वाले अभिनेताओं से पूछें, "आप कैसा महसूस करते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यहूदी यासोन के घर गए, जो एक विश्वासी था, और पौलुस और सीलास को ढूँढते थे। वे जबरदस्ती भीतर घुसे, लेकिन वहाँ पौलुस और सिलास नहीं मिले। उन्होंने यासोन और कुछ अन्य विश्वासियों को जो घर में थे, अपने साथ नगर की परिषद के सामने खड़े होने के लिए बुलाया। </w:t>
      </w:r>
    </w:p>
    <w:p>
      <w:pPr/>
      <w:r>
        <w:rPr>
          <w:lang w:val="hi_IN" w:bidi="hi_IN"/>
        </w:rPr>
      </w:r>
      <w:r>
        <w:rPr>
          <w:lang w:val="hi_IN" w:bidi="hi_IN"/>
        </w:rPr>
        <w:t xml:space="preserve">जब वे सभी नगर के नेताओं के सामने पहुंचे, यहूदी पौलुस, सिलास और यासोन के खिलाफ झूठे आरोप लगा रहे थे: "ये लोग जिन्होंने संसार को उलट-पुलट कर दिया है, यहाँ भी आए हैं, और यासोन ने उन्हें स्वीकार किया है, और ये सभी कैसर के आदेशों के खिलाफ काम कर रहे हैं, कह रहे हैं कि एक और राजा है, यीशु।"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यासोन और अन्य विश्वासियों की भूमिका निभाने वाले अभिनेताओं से पूछें, "आप कैसा महसूस करते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नगर के अधिकारी और उनके साथ मौजूद लोग इन आरोपों को सुनकर भयभीत हो गए। उन्होंने यासोन से जमानत के रूप में पैसे लिए और उसे और दूसरों को जाने दिया।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नगर के अधिकारियों की भूमिका निभाने वाले अभिनेताओं से पूछें, "आप कैसा महसूस करते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और सीलास अम्फिपुलिस और अपुल्लोनिया के नगरों से होकर यात्रा की और थिस्सलुनीके नगर पहुँचे। </w:t>
      </w:r>
      <w:r>
        <w:rPr>
          <w:b/>
          <w:lang w:val="hi_IN" w:bidi="hi_IN"/>
        </w:rPr>
        <w:t>अम्फिपुलिस</w:t>
      </w:r>
      <w:r>
        <w:rPr>
          <w:lang w:val="hi_IN" w:bidi="hi_IN"/>
        </w:rPr>
        <w:t xml:space="preserve"> और </w:t>
      </w:r>
      <w:r>
        <w:rPr>
          <w:b/>
          <w:lang w:val="hi_IN" w:bidi="hi_IN"/>
        </w:rPr>
        <w:t>अपुल्लोनिया</w:t>
      </w:r>
      <w:r>
        <w:rPr>
          <w:lang w:val="hi_IN" w:bidi="hi_IN"/>
        </w:rPr>
        <w:t xml:space="preserve"> मकिदूनिया में एजियन तट के पास नगर हैं। अपुल्लोनिया अम्फिपुलिस से 50 किलोमीटर दक्षिण-पश्चिम और थिस्सलुनीके से 55 किलोमीटर पूर्व में था। </w:t>
      </w:r>
      <w:r>
        <w:rPr>
          <w:b/>
          <w:lang w:val="hi_IN" w:bidi="hi_IN"/>
        </w:rPr>
        <w:t>थिस्सलुनीके</w:t>
      </w:r>
      <w:r>
        <w:rPr>
          <w:lang w:val="hi_IN" w:bidi="hi_IN"/>
        </w:rPr>
        <w:t xml:space="preserve"> रोमी साम्राज्य के सबसे महत्वपूर्ण शहरों में से एक था और मकिदूनिया की राजधानी थी, जो रोमी साम्राज्य का हिस्सा था। थिस्सलुनीके का एजियन सागर पर एक बड़ा बंदरगाह था और यह एक मुख्य व्यापारिक मार्ग पर था। इसमें 20,000 से 100,000 के बीच निवासी थे। </w:t>
      </w:r>
    </w:p>
    <w:p>
      <w:pPr/>
      <w:r>
        <w:rPr>
          <w:lang w:val="hi_IN" w:bidi="hi_IN"/>
        </w:rPr>
      </w:r>
      <w:r>
        <w:rPr>
          <w:lang w:val="hi_IN" w:bidi="hi_IN"/>
        </w:rPr>
        <w:t xml:space="preserve">यहाँ रुकें और अनुवाद दल को </w:t>
      </w:r>
      <w:r>
        <w:rPr>
          <w:b/>
          <w:lang w:val="hi_IN" w:bidi="hi_IN"/>
        </w:rPr>
        <w:t>फिलिप्पी से अम्फिपुलिस और अप्पुलोनिया होते हुए थिस्सलुनीके तक पौलुस और सीलास की यात्रा</w:t>
      </w:r>
      <w:r>
        <w:rPr>
          <w:lang w:val="hi_IN" w:bidi="hi_IN"/>
        </w:rPr>
        <w:t xml:space="preserve"> का नक्शा दिखाएँ।</w:t>
      </w:r>
    </w:p>
    <w:p>
      <w:pPr/>
      <w:r>
        <w:rPr>
          <w:lang w:val="hi_IN" w:bidi="hi_IN"/>
        </w:rPr>
      </w:r>
      <w:r>
        <w:rPr>
          <w:lang w:val="hi_IN" w:bidi="hi_IN"/>
        </w:rPr>
        <w:t xml:space="preserve">जब पौलुस और सीलास थिस्सलुनीके में पहुँचे, तो पौलुस पहले </w:t>
      </w:r>
      <w:r>
        <w:rPr>
          <w:lang w:val="hi_IN" w:bidi="hi_IN"/>
        </w:rPr>
        <w:t>यहूदियों</w:t>
      </w:r>
      <w:r>
        <w:rPr>
          <w:lang w:val="hi_IN" w:bidi="hi_IN"/>
        </w:rPr>
        <w:t xml:space="preserve"> के </w:t>
      </w:r>
      <w:r>
        <w:rPr>
          <w:lang w:val="hi_IN" w:bidi="hi_IN"/>
        </w:rPr>
        <w:t>आराधनालय</w:t>
      </w:r>
      <w:r>
        <w:rPr>
          <w:lang w:val="hi_IN" w:bidi="hi_IN"/>
        </w:rPr>
        <w:t xml:space="preserve"> गया। उन्हीं शब्दों का उपयोग करें जिनका उपयोग आपने पहले </w:t>
      </w:r>
      <w:r>
        <w:rPr>
          <w:b/>
          <w:lang w:val="hi_IN" w:bidi="hi_IN"/>
        </w:rPr>
        <w:t>आराधनालय</w:t>
      </w:r>
      <w:r>
        <w:rPr>
          <w:lang w:val="hi_IN" w:bidi="hi_IN"/>
        </w:rPr>
        <w:t xml:space="preserve"> और </w:t>
      </w:r>
      <w:r>
        <w:rPr>
          <w:b/>
          <w:lang w:val="hi_IN" w:bidi="hi_IN"/>
        </w:rPr>
        <w:t>यहूदियों</w:t>
      </w:r>
      <w:r>
        <w:rPr>
          <w:lang w:val="hi_IN" w:bidi="hi_IN"/>
        </w:rPr>
        <w:t xml:space="preserve"> के लिए किया है। इन शब्दों की पूरी परिभाषाएँ मुख्य शब्दावली में पाई जा सकती हैं। </w:t>
      </w:r>
    </w:p>
    <w:p>
      <w:pPr/>
      <w:r>
        <w:rPr>
          <w:lang w:val="hi_IN" w:bidi="hi_IN"/>
        </w:rPr>
      </w:r>
      <w:r>
        <w:rPr>
          <w:lang w:val="hi_IN" w:bidi="hi_IN"/>
        </w:rPr>
        <w:t xml:space="preserve">यहाँ रुकें और अनुवाद समूह को यीशु के समय की </w:t>
      </w:r>
      <w:r>
        <w:rPr>
          <w:lang w:val="hi_IN" w:bidi="hi_IN"/>
        </w:rPr>
        <w:t>एक यहूदी आराधनालय के अंदर</w:t>
      </w:r>
      <w:r>
        <w:rPr>
          <w:lang w:val="hi_IN" w:bidi="hi_IN"/>
        </w:rPr>
        <w:t xml:space="preserve"> की तस्वीर दिखाएँ। </w:t>
      </w:r>
    </w:p>
    <w:p>
      <w:pPr/>
      <w:r>
        <w:rPr>
          <w:lang w:val="hi_IN" w:bidi="hi_IN"/>
        </w:rPr>
      </w:r>
      <w:r>
        <w:rPr>
          <w:lang w:val="hi_IN" w:bidi="hi_IN"/>
        </w:rPr>
        <w:t xml:space="preserve">पौलुस तीन </w:t>
      </w:r>
      <w:r>
        <w:rPr>
          <w:b/>
          <w:lang w:val="hi_IN" w:bidi="hi_IN"/>
        </w:rPr>
        <w:t>सब्त</w:t>
      </w:r>
      <w:r>
        <w:rPr>
          <w:lang w:val="hi_IN" w:bidi="hi_IN"/>
        </w:rPr>
        <w:t xml:space="preserve"> के दिनों में आराधनालय गया। उन्हीं शब्दों का उपयोग करें जिनका उपयोग आपने पहले सब्त के लिए किया है। </w:t>
      </w:r>
      <w:r>
        <w:rPr>
          <w:lang w:val="hi_IN" w:bidi="hi_IN"/>
        </w:rPr>
        <w:t>सब्त</w:t>
      </w:r>
      <w:r>
        <w:rPr>
          <w:lang w:val="hi_IN" w:bidi="hi_IN"/>
        </w:rPr>
        <w:t xml:space="preserve"> की पूरी परिभाषा मुख्य शब्दावली में पाई जा सकती है।</w:t>
      </w:r>
    </w:p>
    <w:p>
      <w:pPr/>
      <w:r>
        <w:rPr>
          <w:lang w:val="hi_IN" w:bidi="hi_IN"/>
        </w:rPr>
      </w:r>
      <w:r>
        <w:rPr>
          <w:lang w:val="hi_IN" w:bidi="hi_IN"/>
        </w:rPr>
        <w:t xml:space="preserve">जब पौलुस आराधनालय में था, तो उसने यहूदियों के साथ </w:t>
      </w:r>
      <w:r>
        <w:rPr>
          <w:b/>
          <w:lang w:val="hi_IN" w:bidi="hi_IN"/>
        </w:rPr>
        <w:t>पवित्र शास्त्र</w:t>
      </w:r>
      <w:r>
        <w:rPr>
          <w:lang w:val="hi_IN" w:bidi="hi_IN"/>
        </w:rPr>
        <w:t xml:space="preserve"> के अर्थ पर चर्चा की। उन्हीं शब्दों का उपयोग करें जिनका उपयोग आपने पहले पवित्रशास्त्र के लिए किया है। </w:t>
      </w:r>
      <w:r>
        <w:rPr>
          <w:lang w:val="hi_IN" w:bidi="hi_IN"/>
        </w:rPr>
        <w:t>पवित्रशास्त्र</w:t>
      </w:r>
      <w:r>
        <w:rPr>
          <w:lang w:val="hi_IN" w:bidi="hi_IN"/>
        </w:rPr>
        <w:t xml:space="preserve"> की पूरी परिभाषा मुख्य शब्दावली में पाई जा सकती है। </w:t>
      </w:r>
    </w:p>
    <w:p>
      <w:pPr/>
      <w:r>
        <w:rPr>
          <w:lang w:val="hi_IN" w:bidi="hi_IN"/>
        </w:rPr>
      </w:r>
      <w:r>
        <w:rPr>
          <w:lang w:val="hi_IN" w:bidi="hi_IN"/>
        </w:rPr>
        <w:t xml:space="preserve">पौलुस ने यहूदियों से कहा, "यह यीशु, जिसके बारे में मैं तुम्हें बताता हूँ, वही मसीह है।" </w:t>
      </w:r>
      <w:r>
        <w:rPr>
          <w:b/>
          <w:lang w:val="hi_IN" w:bidi="hi_IN"/>
        </w:rPr>
        <w:t>मसीह</w:t>
      </w:r>
      <w:r>
        <w:rPr>
          <w:lang w:val="hi_IN" w:bidi="hi_IN"/>
        </w:rPr>
        <w:t xml:space="preserve"> इब्रानी शब्द "मसीहा" का यूनानी शब्द है। इसका अर्थ है वह व्यक्ति जिसे परमेश्वर ने किसी विशेष कार्य के लिए अभिषिक्त किया है, या नियुक्त किया है। पुराने नियम में, भविष्यद्वक्ताओं, याजकों और राजाओं को विशेष कार्यों के लिए अभिषेक किया जाता था। यीशु में वे सभी गुण हैं। उन्हीं शब्दों का उपयोग करें जिनका उपयोग आपने पहले मसीह के लिए किया है। </w:t>
      </w:r>
      <w:r>
        <w:rPr>
          <w:lang w:val="hi_IN" w:bidi="hi_IN"/>
        </w:rPr>
        <w:t>मसीह</w:t>
      </w:r>
      <w:r>
        <w:rPr>
          <w:lang w:val="hi_IN" w:bidi="hi_IN"/>
        </w:rPr>
        <w:t xml:space="preserve"> की पूरी परिभाषा मुख्य शब्दावली में पाई जा सकती है।</w:t>
      </w:r>
    </w:p>
    <w:p>
      <w:pPr/>
      <w:r>
        <w:rPr>
          <w:lang w:val="hi_IN" w:bidi="hi_IN"/>
        </w:rPr>
      </w:r>
      <w:r>
        <w:rPr>
          <w:lang w:val="hi_IN" w:bidi="hi_IN"/>
        </w:rPr>
        <w:t xml:space="preserve">कुछ यहूदी, बहुत से परमेश्वर का भय मानने वाले यूनानी और प्रमुख महिलाएँ पौलुस का संदेश मान गए। यहाँ </w:t>
      </w:r>
      <w:r>
        <w:rPr>
          <w:b/>
          <w:lang w:val="hi_IN" w:bidi="hi_IN"/>
        </w:rPr>
        <w:t>यूनानियों</w:t>
      </w:r>
      <w:r>
        <w:rPr>
          <w:lang w:val="hi_IN" w:bidi="hi_IN"/>
        </w:rPr>
        <w:t xml:space="preserve"> उन लोगों को दर्शाता है जो यहूदी नहीं थे। </w:t>
      </w:r>
      <w:r>
        <w:rPr>
          <w:lang w:val="hi_IN" w:bidi="hi_IN"/>
        </w:rPr>
        <w:t>यूनानियों</w:t>
      </w:r>
      <w:r>
        <w:rPr>
          <w:lang w:val="hi_IN" w:bidi="hi_IN"/>
        </w:rPr>
        <w:t xml:space="preserve"> की पूरी परिभाषा मुख्य शब्दावली में पाई जा सकती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17:10–15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17:10–15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ऐतिहासिक घटनाओं को दर्ज करती है, जो यीशु के जन्म के लगभग 50 वर्ष बाद पौलुस की दूसरी मिशनरी यात्रा के दौरान घटित हुई थी। पिछली कहानी में पौलुस, सीलास और तीमुथियुस थिस्सलुनीके गए, हालाँकि तीमुथियुस का उल्लेख नहीं किया गया था। थिस्सलुनीके में पौलुस ने यहूदियों को आराधनालय में पवित्र शास्त्र सिखाया। कुछ यहूदियों ने उस बात पर विश्वास किया जो पौलुस ने यीशु के मसीह होने के बारे में कहा था, जैसे कि बड़ी संख्या में यूनानी, गैर-यहूदी जो परमेश्वर की आराधना करते थे, और कई गैर-यहूदी प्रभावशाली स्त्रियाँ विश्वास करते थे। हालाँकि, जो यहूदी पौलुस पर विश्वास नहीं करते थे, वे जलन करने लगे और नगर में दंगा भड़का दिया।</w:t>
      </w:r>
    </w:p>
    <w:p>
      <w:pPr/>
      <w:r>
        <w:rPr>
          <w:lang w:val="hi_IN" w:bidi="hi_IN"/>
        </w:rPr>
      </w:r>
      <w:r>
        <w:rPr>
          <w:lang w:val="hi_IN" w:bidi="hi_IN"/>
        </w:rPr>
        <w:t xml:space="preserve">यह कहानी बिरीया में होती है, जो थिस्सलुनीके से लगभग 70 किलोमीटर पश्चिम में एक छोटा सा मकिदूनिया का शहर है, जिसका कोई खास महत्व नहीं है, शायद पैदल चलकर एक या दो दिन का सफर तय किया जा सकता है। थिस्सलुनीके में दंगे के बाद, जैसे ही अँधेरा हो गया, विश्वासियों ने पौलुस, सीलास और तीमुथियुस को बिरिया भेज दिया। पौलुस ने शुरू में सुसमाचार प्रचार करने के लिए बिरीया जाने की योजना नहीं बनाई थी, लेकिन उसे यहूदियों से सुरक्षित रहने के लिए वहाँ जाना पड़ा था। चूँकि बिरीया मुख्य मार्ग से दूर था, यहूदियों के लिए उन्हें ढूँढ़ना कठिन होगा। </w:t>
      </w:r>
    </w:p>
    <w:p>
      <w:pPr/>
      <w:r>
        <w:rPr>
          <w:lang w:val="hi_IN" w:bidi="hi_IN"/>
        </w:rPr>
      </w:r>
      <w:r>
        <w:rPr>
          <w:lang w:val="hi_IN" w:bidi="hi_IN"/>
        </w:rPr>
        <w:t xml:space="preserve">यहाँ रुकें और अनुवाद समूह को </w:t>
      </w:r>
      <w:r>
        <w:rPr>
          <w:lang w:val="hi_IN" w:bidi="hi_IN"/>
        </w:rPr>
        <w:t>थिस्सलुनीके से बिरीया तक का पौलुस और सीलास की यात्रा</w:t>
      </w:r>
      <w:r>
        <w:rPr>
          <w:lang w:val="hi_IN" w:bidi="hi_IN"/>
        </w:rPr>
        <w:t xml:space="preserve"> का नक्शा दिखाएँ। </w:t>
      </w:r>
    </w:p>
    <w:p>
      <w:pPr/>
      <w:r>
        <w:rPr>
          <w:lang w:val="hi_IN" w:bidi="hi_IN"/>
        </w:rPr>
      </w:r>
      <w:r>
        <w:rPr>
          <w:lang w:val="hi_IN" w:bidi="hi_IN"/>
        </w:rPr>
        <w:t xml:space="preserve">जैसे ही वे बिरीया पहुँचे, पौलुस और सिलास आराधनालय, यहूदियों के प्रार्थना स्थल, में जाने लगे, जैसे कि पौलुस की आदत थी। वह पहले यहूदी लोगों को यीशु के बारे में बताना चाहता था। फिर वह गैर-यहूदियों को यीशु के बारे में बताता था। </w:t>
      </w:r>
    </w:p>
    <w:p>
      <w:pPr/>
      <w:r>
        <w:rPr>
          <w:lang w:val="hi_IN" w:bidi="hi_IN"/>
        </w:rPr>
      </w:r>
      <w:r>
        <w:rPr>
          <w:lang w:val="hi_IN" w:bidi="hi_IN"/>
        </w:rPr>
        <w:t xml:space="preserve">बिरीया के यहूदी थिस्सलुनीके के यहूदियों की तुलना में सुनने के लिए अधिक तैयार थे और उनके मन बेहतर थे। वे परमेश्वर के वचन या यीशु के बारे में सुसमाचार का सन्देश सुनकर खुश थे। वे ध्यान से पढ़ते और संभवतः उन शास्त्रों का अर्थ प्रतिदिन चर्चा करते, यह देखने के लिए कि क्या वे पौलुस द्वारा बताए गए अर्थ से सहमत हैं। </w:t>
      </w:r>
    </w:p>
    <w:p>
      <w:pPr/>
      <w:r>
        <w:rPr>
          <w:lang w:val="hi_IN" w:bidi="hi_IN"/>
        </w:rPr>
      </w:r>
      <w:r>
        <w:rPr>
          <w:lang w:val="hi_IN" w:bidi="hi_IN"/>
        </w:rPr>
        <w:t xml:space="preserve">यहाँ रुकें और अनुवाद समूह के साथ चर्चा करें कि आपकी संस्कृति में लोग यह जांचने के लिए किस तरीकों का उपयोग करते हैं कि किसी महत्वपूर्ण विषय या समाचार के बारे में कोई नई शिक्षा सच है या नहीं। </w:t>
      </w:r>
    </w:p>
    <w:p>
      <w:pPr/>
      <w:r>
        <w:rPr>
          <w:lang w:val="hi_IN" w:bidi="hi_IN"/>
        </w:rPr>
      </w:r>
      <w:r>
        <w:rPr>
          <w:lang w:val="hi_IN" w:bidi="hi_IN"/>
        </w:rPr>
        <w:t>पौलुस द्वारा सिखाए गए पवित्रशास्त्र से संदेश सुनने और स्वयं पवित्रशास्त्र को जाँचने के परिणामस्वरूप, बहुत से यहूदियों ने विश्वास किया कि यीशु ही मसीह है, जो प्रतिज्ञा किया गया उद्धारकर्ता है। "कुछ नहीं थे," जिसका अर्थ है बहुत से, उच्च सामाजिक स्थिति वाली यूनानी स्त्रियाँ और यूनानी पुरुष भी थे, जो विश्वास करते थे कि यीशु ही मसीह है। यहाँ "यूनानी" उन गैर-यहूदियों को दर्शाता है जो परमेश्वर की आराधना करते थे।</w:t>
      </w:r>
    </w:p>
    <w:p>
      <w:pPr/>
      <w:r>
        <w:rPr>
          <w:lang w:val="hi_IN" w:bidi="hi_IN"/>
        </w:rPr>
      </w:r>
      <w:r>
        <w:rPr>
          <w:lang w:val="hi_IN" w:bidi="hi_IN"/>
        </w:rPr>
        <w:t>जब थिस्सलुनीके के यहूदियों ने सुना कि पौलुस ने बिरीया के लोगों को यीशु मसीह के सुसमाचार की घोषणा की, तो वे बुरे इरादे के साथ बिरीया गए। उन्होंने नगर के लोगों को भड़काया ताकि उन्हें पौलुस और विश्वासियों से क्रोधित कर सकें।</w:t>
      </w:r>
    </w:p>
    <w:p>
      <w:pPr/>
      <w:r>
        <w:rPr>
          <w:lang w:val="hi_IN" w:bidi="hi_IN"/>
        </w:rPr>
      </w:r>
      <w:r>
        <w:rPr>
          <w:lang w:val="hi_IN" w:bidi="hi_IN"/>
        </w:rPr>
        <w:t xml:space="preserve">जब यह हुआ, तो बिरीया के विश्वासी तुरन्त पौलुस को एजिया सागर के तट तक ले गए। वे तट के एक नगर गए थे जो बिरीया से लगभग 50 किलोमीटर की दूरी पर था। उन्हें पैदल चलने में लगभग एक दिन लग गया होगा। सीलास और तीमुथियुस उसके साथ नहीं आए और बिरीया में पीछे रहे। विश्वासी शायद चाहते थे कि पौलुस अपनी सुरक्षा के लिए जल्द से जल्द चला जाए। भले ही कहानी यह नहीं कहती है कि तीमुथियुस बिरीया में पौलुस और सीलास के साथ पहुँचा था, फिर भी हम जानते हैं कि वह उनके साथ भी था क्योंकि कहानी यहाँ उसका उल्लेख करती है। </w:t>
      </w:r>
    </w:p>
    <w:p>
      <w:pPr/>
      <w:r>
        <w:rPr>
          <w:lang w:val="hi_IN" w:bidi="hi_IN"/>
        </w:rPr>
      </w:r>
      <w:r>
        <w:rPr>
          <w:lang w:val="hi_IN" w:bidi="hi_IN"/>
        </w:rPr>
        <w:t xml:space="preserve">बिरीया के लोग जो पौलुस के साथ थे, वे उसके साथ एजिया सागर पर एक तटीय नगर एथेंस तक गए। यह उस समय एक प्रसिद्ध नगर था और यूनानी कला और विज्ञान के लिए एक महत्वपूर्ण नगर था। पौलुस और उसके साथी शायद जहाज से या सड़क से एथेंस गए थे। यह समुद्र के द्वारा 500 किलोमीटर की यात्रा के बारे में था। अच्छे मौसम में इसमें तीन से छह दिन लगेंगे। सड़क से एथेंस की यात्रा लगभग 450 किलोमीटर थी। इसमें पैदल चलने में सात से बारह दिन लगेंगे। </w:t>
      </w:r>
    </w:p>
    <w:p>
      <w:pPr/>
      <w:r>
        <w:rPr>
          <w:lang w:val="hi_IN" w:bidi="hi_IN"/>
        </w:rPr>
      </w:r>
      <w:r>
        <w:rPr>
          <w:lang w:val="hi_IN" w:bidi="hi_IN"/>
        </w:rPr>
        <w:t xml:space="preserve">यहाँ रुकें और अनुवाद समूह को </w:t>
      </w:r>
      <w:r>
        <w:rPr>
          <w:lang w:val="hi_IN" w:bidi="hi_IN"/>
        </w:rPr>
        <w:t>पौलुस का समुद्र के द्वारा बिरीया से एथेंस तक की यात्रा</w:t>
      </w:r>
      <w:r>
        <w:rPr>
          <w:lang w:val="hi_IN" w:bidi="hi_IN"/>
        </w:rPr>
        <w:t xml:space="preserve"> का नक्शा दिखाएँ।</w:t>
      </w:r>
    </w:p>
    <w:p>
      <w:pPr/>
      <w:r>
        <w:rPr>
          <w:lang w:val="hi_IN" w:bidi="hi_IN"/>
        </w:rPr>
      </w:r>
      <w:r>
        <w:rPr>
          <w:lang w:val="hi_IN" w:bidi="hi_IN"/>
        </w:rPr>
        <w:t xml:space="preserve">एथेंस पहुँचने पर, पौलुस ने बिरीया के विश्वासियों को निर्देश दिया कि वे सीलास और तीमुथियुस को जल्द से जल्द उसके साथ शामिल होने का आदेश दें, और लोग बिरीया के लिए वापस चले गए। पौलुस ने मूल रूप से यीशु के बारे में सुसमाचार साझा करने के लिए एथेंस जाने की योजना नहीं बनाई थी, लेकिन उसे थिस्सलुनीके के यहूदियों से सुरक्षित रहने के लिए वहाँ यात्रा करनी पड़ी थी। वह चाहता था कि सीलास और तीमुथियुस जल्द से जल्द उसके साथ शामिल हों, ताकि वे यीशु के संदेश को साझा करने के लिए अपनी यात्रा जारी रख सकें।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सात दृश्य हैं।</w:t>
      </w:r>
    </w:p>
    <w:p>
      <w:pPr/>
      <w:r>
        <w:rPr>
          <w:lang w:val="hi_IN" w:bidi="hi_IN"/>
        </w:rPr>
      </w:r>
      <w:r>
        <w:rPr>
          <w:b/>
          <w:lang w:val="hi_IN" w:bidi="hi_IN"/>
        </w:rPr>
        <w:t>पहला दृश्य</w:t>
      </w:r>
      <w:r>
        <w:rPr>
          <w:lang w:val="hi_IN" w:bidi="hi_IN"/>
        </w:rPr>
        <w:t xml:space="preserve"> विश्वासियों ने पौलुस, सिलास और तीमुथियुस को रात में थिस्सलुनीके से बिरीया भेज दिया। </w:t>
      </w:r>
    </w:p>
    <w:p>
      <w:pPr/>
      <w:r>
        <w:rPr>
          <w:lang w:val="hi_IN" w:bidi="hi_IN"/>
        </w:rPr>
      </w:r>
      <w:r>
        <w:rPr>
          <w:b/>
          <w:lang w:val="hi_IN" w:bidi="hi_IN"/>
        </w:rPr>
        <w:t>दूसरा दृश्य:</w:t>
      </w:r>
      <w:r>
        <w:rPr>
          <w:lang w:val="hi_IN" w:bidi="hi_IN"/>
        </w:rPr>
        <w:t xml:space="preserve"> पौलुस और सीलास बिरीया में यहूदियों के आराधनालय में जाना शुरू करते हैं। </w:t>
      </w:r>
    </w:p>
    <w:p>
      <w:pPr/>
      <w:r>
        <w:rPr>
          <w:lang w:val="hi_IN" w:bidi="hi_IN"/>
        </w:rPr>
      </w:r>
      <w:r>
        <w:rPr>
          <w:b/>
          <w:lang w:val="hi_IN" w:bidi="hi_IN"/>
        </w:rPr>
        <w:t>तीसरा दृश्य:</w:t>
      </w:r>
      <w:r>
        <w:rPr>
          <w:lang w:val="hi_IN" w:bidi="hi_IN"/>
        </w:rPr>
        <w:t xml:space="preserve"> बिरीया के यहूदी पवित्रशास्त्र से पौलुस की शिक्षा को बहुत उत्सुकता से स्वीकार करते हैं कि यीशु ही मसीह है और दैनिक पवित्रशास्त्र का ध्यान से अध्ययन करते हैं ताकि यह जांचा जा सके कि पौलुस ने जो सिखाया था वह सच था। </w:t>
      </w:r>
    </w:p>
    <w:p>
      <w:pPr/>
      <w:r>
        <w:rPr>
          <w:lang w:val="hi_IN" w:bidi="hi_IN"/>
        </w:rPr>
      </w:r>
      <w:r>
        <w:rPr>
          <w:b/>
          <w:lang w:val="hi_IN" w:bidi="hi_IN"/>
        </w:rPr>
        <w:t>चौथा दृश्य:</w:t>
      </w:r>
      <w:r>
        <w:rPr>
          <w:lang w:val="hi_IN" w:bidi="hi_IN"/>
        </w:rPr>
        <w:t xml:space="preserve"> बहुत से यहूदियों के साथ-साथ कई गैर-यहूदी स्त्रियाँ और गैर-यहूदी पुरुष इस शिक्षा पर विश्वास करते हैं कि यीशु ही मसीह है। </w:t>
      </w:r>
    </w:p>
    <w:p>
      <w:pPr/>
      <w:r>
        <w:rPr>
          <w:lang w:val="hi_IN" w:bidi="hi_IN"/>
        </w:rPr>
      </w:r>
      <w:r>
        <w:rPr>
          <w:b/>
          <w:lang w:val="hi_IN" w:bidi="hi_IN"/>
        </w:rPr>
        <w:t>पाँचवाँ दृश्य:</w:t>
      </w:r>
      <w:r>
        <w:rPr>
          <w:lang w:val="hi_IN" w:bidi="hi_IN"/>
        </w:rPr>
        <w:t xml:space="preserve"> थिस्सलुनीके के यहूदी जो यीशु के बारे में पौलुस की शिक्षा पर विश्वास नहीं करते थे, उन्हें पता चलता है कि पौलुस बिरीया के लोगों को वही सन्देश सिखा रहा है। वे बिरीया आते हैं और भीड़ को पौलुस और विश्वासियों के खिलाफ भड़काते हैं। </w:t>
      </w:r>
    </w:p>
    <w:p>
      <w:pPr/>
      <w:r>
        <w:rPr>
          <w:lang w:val="hi_IN" w:bidi="hi_IN"/>
        </w:rPr>
      </w:r>
      <w:r>
        <w:rPr>
          <w:b/>
          <w:lang w:val="hi_IN" w:bidi="hi_IN"/>
        </w:rPr>
        <w:t>छठा दृश्य:</w:t>
      </w:r>
      <w:r>
        <w:rPr>
          <w:lang w:val="hi_IN" w:bidi="hi_IN"/>
        </w:rPr>
        <w:t xml:space="preserve"> बिरीया के विश्वासी तुरन्त पौलुस को एजिया सागर के तट पर भेज देते हैं, जबकि सीलास और तीमुथियुस बिरीया में रहते हैं। </w:t>
      </w:r>
    </w:p>
    <w:p>
      <w:pPr/>
      <w:r>
        <w:rPr>
          <w:lang w:val="hi_IN" w:bidi="hi_IN"/>
        </w:rPr>
      </w:r>
      <w:r>
        <w:rPr>
          <w:b/>
          <w:lang w:val="hi_IN" w:bidi="hi_IN"/>
        </w:rPr>
        <w:t>सातवाँ दृश्य:</w:t>
      </w:r>
      <w:r>
        <w:rPr>
          <w:lang w:val="hi_IN" w:bidi="hi_IN"/>
        </w:rPr>
        <w:t xml:space="preserve"> पौलुस और बिरीया के कुछ विश्वासी जो उसके साथ गए थे, एथेंस पहुँचते हैं। पौलुस उनसे कहता है कि वे सीलास और तीमुथियुस को जल्द से जल्द उसके साथ शामिल होने का आदेश दें और विश्वासी बिरीया के लिए चले जाते 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थिस्सलुनीके में विश्वासी लोग ("भाई") </w:t>
      </w:r>
    </w:p>
    <w:p>
      <w:pPr>
        <w:pStyle w:val="ListBullet"/>
        <w:spacing w:line="240" w:lineRule="auto"/>
        <w:ind w:left="720"/>
      </w:pPr>
      <w:r>
        <w:rPr>
          <w:lang w:val="hi_IN" w:bidi="hi_IN"/>
        </w:rPr>
      </w:r>
      <w:r>
        <w:rPr>
          <w:lang w:val="hi_IN" w:bidi="hi_IN"/>
        </w:rPr>
        <w:t xml:space="preserve">पौलुस और सीलास </w:t>
      </w:r>
    </w:p>
    <w:p>
      <w:pPr>
        <w:pStyle w:val="ListBullet"/>
        <w:spacing w:line="240" w:lineRule="auto"/>
        <w:ind w:left="720"/>
      </w:pPr>
      <w:r>
        <w:rPr>
          <w:lang w:val="hi_IN" w:bidi="hi_IN"/>
        </w:rPr>
      </w:r>
      <w:r>
        <w:rPr>
          <w:lang w:val="hi_IN" w:bidi="hi_IN"/>
        </w:rPr>
        <w:t xml:space="preserve">बिरीया में आराधनालय में जाने वाले यहूदी </w:t>
      </w:r>
    </w:p>
    <w:p>
      <w:pPr>
        <w:pStyle w:val="ListBullet"/>
        <w:spacing w:line="240" w:lineRule="auto"/>
        <w:ind w:left="720"/>
      </w:pPr>
      <w:r>
        <w:rPr>
          <w:lang w:val="hi_IN" w:bidi="hi_IN"/>
        </w:rPr>
      </w:r>
      <w:r>
        <w:rPr>
          <w:lang w:val="hi_IN" w:bidi="hi_IN"/>
        </w:rPr>
        <w:t xml:space="preserve">बिरीया से उच्च सामाजिक स्थिति वाली गैर-यहूदी विश्वासी स्त्रियाँ </w:t>
      </w:r>
    </w:p>
    <w:p>
      <w:pPr>
        <w:pStyle w:val="ListBullet"/>
        <w:spacing w:line="240" w:lineRule="auto"/>
        <w:ind w:left="720"/>
      </w:pPr>
      <w:r>
        <w:rPr>
          <w:lang w:val="hi_IN" w:bidi="hi_IN"/>
        </w:rPr>
      </w:r>
      <w:r>
        <w:rPr>
          <w:lang w:val="hi_IN" w:bidi="hi_IN"/>
        </w:rPr>
        <w:t xml:space="preserve">बिरीया के गैर-यहूदी विश्वासी लोग </w:t>
      </w:r>
    </w:p>
    <w:p>
      <w:pPr>
        <w:pStyle w:val="ListBullet"/>
        <w:spacing w:line="240" w:lineRule="auto"/>
        <w:ind w:left="720"/>
      </w:pPr>
      <w:r>
        <w:rPr>
          <w:lang w:val="hi_IN" w:bidi="hi_IN"/>
        </w:rPr>
      </w:r>
      <w:r>
        <w:rPr>
          <w:lang w:val="hi_IN" w:bidi="hi_IN"/>
        </w:rPr>
        <w:t xml:space="preserve">थिस्सलुनीके के यहूदी जो यीशु के बारे में पौलुस के संदेश पर विश्वास नहीं करते थे </w:t>
      </w:r>
    </w:p>
    <w:p>
      <w:pPr>
        <w:pStyle w:val="ListBullet"/>
        <w:spacing w:line="240" w:lineRule="auto"/>
        <w:ind w:left="720"/>
      </w:pPr>
      <w:r>
        <w:rPr>
          <w:lang w:val="hi_IN" w:bidi="hi_IN"/>
        </w:rPr>
      </w:r>
      <w:r>
        <w:rPr>
          <w:lang w:val="hi_IN" w:bidi="hi_IN"/>
        </w:rPr>
        <w:t xml:space="preserve">बिरीया की भीड़ जिसे थिस्सलुनीके के यहूदियों ने भड़काया </w:t>
      </w:r>
    </w:p>
    <w:p>
      <w:pPr>
        <w:pStyle w:val="ListBullet"/>
        <w:spacing w:line="240" w:lineRule="auto"/>
        <w:ind w:left="720"/>
      </w:pPr>
      <w:r>
        <w:rPr>
          <w:lang w:val="hi_IN" w:bidi="hi_IN"/>
        </w:rPr>
      </w:r>
      <w:r>
        <w:rPr>
          <w:lang w:val="hi_IN" w:bidi="hi_IN"/>
        </w:rPr>
        <w:t xml:space="preserve">बिरीया के विश्वासियों ने पौलुस के साथ एथेंस तक का सफर किया। </w:t>
      </w:r>
    </w:p>
    <w:p>
      <w:pPr>
        <w:pStyle w:val="ListBullet"/>
        <w:spacing w:line="240" w:lineRule="auto"/>
        <w:ind w:left="720"/>
      </w:pPr>
      <w:r>
        <w:rPr>
          <w:lang w:val="hi_IN" w:bidi="hi_IN"/>
        </w:rPr>
      </w:r>
      <w:r>
        <w:rPr>
          <w:lang w:val="hi_IN" w:bidi="hi_IN"/>
        </w:rPr>
        <w:t>तीमुथियुस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थिस्सलुनीके में दंगे के बाद, विश्वासियों ने तुरन्त पौलुस और सीलास को पास के नगर बिरीया भेज दिया। बिरीया थिस्सलुनीके से लगभग 70 किलोमीटर पश्चिम में एक मकिदूनिया का नगर था। विश्वासियों ने जिस जल्द बाजी के साथ व्यवहार किया, उस पर ध्यान देना महत्वपूर्ण है। उन्होंने बिलकुल समय नष्ट नहीं किया, क्योंकि उन्होंने देखा कि पौलुस और सिलास को क्रोधित यहूदियों से खतरा था। पौलुस और सीलास को रात में भेजा गया था—संभवतः इसलिए था ताकि कोई भी उन्हें अन्धेरे में न देख सके। यात्रा में शायद पैदल चलने में एक या दो दिन लगे। </w:t>
      </w:r>
    </w:p>
    <w:p>
      <w:pPr/>
      <w:r>
        <w:rPr>
          <w:lang w:val="hi_IN" w:bidi="hi_IN"/>
        </w:rPr>
      </w:r>
      <w:r>
        <w:rPr>
          <w:lang w:val="hi_IN" w:bidi="hi_IN"/>
        </w:rPr>
        <w:t xml:space="preserve">यहाँ रुकें और अनुवाद समूह को </w:t>
      </w:r>
      <w:r>
        <w:rPr>
          <w:lang w:val="hi_IN" w:bidi="hi_IN"/>
        </w:rPr>
        <w:t>थिस्सलुनीके से बिरीया तक का पौलुस और सीलास की यात्रा</w:t>
      </w:r>
      <w:r>
        <w:rPr>
          <w:lang w:val="hi_IN" w:bidi="hi_IN"/>
        </w:rPr>
        <w:t xml:space="preserve"> का नक्शा दिखाएँ। </w:t>
      </w:r>
    </w:p>
    <w:p>
      <w:pPr/>
      <w:r>
        <w:rPr>
          <w:lang w:val="hi_IN" w:bidi="hi_IN"/>
        </w:rPr>
      </w:r>
      <w:r>
        <w:rPr>
          <w:lang w:val="hi_IN" w:bidi="hi_IN"/>
        </w:rPr>
        <w:t xml:space="preserve">जैसे ही पौलुस और सीलास बिरीया पहुँचे, उन्होंने एक आराधनालय में जाना शुरू कर दिया, जैसा कि पौलुस की रीति थी। वे शायद नगर में अपने आगमन के बाद पहले सब्त के दिन गए और हर सब्त को जाते रहे, जो यहूदी प्रार्थना और आराधना का दिन था। आराधनालय में शिक्षा देते समय, पौलुस शायद मुख्य कमरे के बीच खड़ा था और यहूदी पवित्र शास्त्रों के पत्रियों या उनकी भविष्यद्वाणियों और व्यवस्था के बारे में धार्मिक लेखों को पकड़े हुए थे। यहूदी शायद आराधनालय की दीवारों में बनाई गई पत्थर की कुर्सियों पर बैठे थे। पौलुस ने पवित्रशास्त्र में कुछ भविष्यद्वाणियों के अर्थ को समझाया होगा और यहूदियों को दिखाया होगा कि मसीह के लिए दुख उठाना और मरना और फिर जीवित होना आवश्यक था। पौलुस ने यहूदियों को यह समझाने की कोशिश की होगी कि यीशु ही मसीह है। </w:t>
      </w:r>
    </w:p>
    <w:p>
      <w:pPr/>
      <w:r>
        <w:rPr>
          <w:lang w:val="hi_IN" w:bidi="hi_IN"/>
        </w:rPr>
      </w:r>
      <w:r>
        <w:rPr>
          <w:lang w:val="hi_IN" w:bidi="hi_IN"/>
        </w:rPr>
        <w:t xml:space="preserve">बिरीया के यहूदी थिस्सलुनीके के लोगों की तुलना में अधिक सम्मानजनक थे और वे पवित्रशास्त्र से पौलुस की शिक्षा को सुनने के लिए उत्सुक थे। यह ध्यान देना महत्वपूर्ण है कि उन्होंने न केवल पौलुस की बात सुनी, बल्कि उन्होंने हर दिन स्वयं पवित्रशास्त्र का अध्ययन भी किया। वे पवित्रशास्त्र की जांच कर रहे थे ताकि यह देखा जा सके कि क्या वे वास्तव में मसीह की मृत्यु और पुनरुत्थान की ओर इशारा करते हैं जैसा पौलुस ने दावा किया था। पौलुस शायद उनके साथ रहा होगा, जो सब्त के अलावा अन्य दिनों में भी उन्हें सिखाता था। </w:t>
      </w:r>
    </w:p>
    <w:p>
      <w:pPr/>
      <w:r>
        <w:rPr>
          <w:lang w:val="hi_IN" w:bidi="hi_IN"/>
        </w:rPr>
      </w:r>
      <w:r>
        <w:rPr>
          <w:lang w:val="hi_IN" w:bidi="hi_IN"/>
        </w:rPr>
        <w:t xml:space="preserve">बहुत से यहूदियों ने इस बात पर विश्वास किया कि यीशु ही मसीह है। यह ध्यान देना महत्वपूर्ण है कि उनका विश्वास पौलुस को पवित्रशास्त्र की सिखाने को सुनने और पवित्रशास्त्र के अपने मेहनती अध्ययन का परिणाम था ताकि यह जांचा जा सके कि पौलुस जो सिखा रहा था वह सत्य था या नहीं। साथ ही, उच्च स्थिति वाली कई गैर-यहूदी स्त्रियाँ, जो परमेश्वर की आराधना करती थीं, यीशु पर अपने उद्धारकर्ता के रूप में विश्वास करती थीं। कई गैर-यहूदी विश्वासी लोगों ने भी ऐसा किया। </w:t>
      </w:r>
    </w:p>
    <w:p>
      <w:pPr/>
      <w:r>
        <w:rPr>
          <w:lang w:val="hi_IN" w:bidi="hi_IN"/>
        </w:rPr>
      </w:r>
      <w:r>
        <w:rPr>
          <w:lang w:val="hi_IN" w:bidi="hi_IN"/>
        </w:rPr>
        <w:t xml:space="preserve">लेकिन जब थिस्सलुनीके के यहूदियों ने जो पौलुस की शिक्षा पर विश्वास नहीं करते थे, उन्होंने सुना कि पौलुस बिरीया के लोगों को यह सुसमाचार सिखा रहा था कि यीशु ही मसीह है, तो वे बिरीया आए। वे शायद वही यहूदी थे जिन्होंने थिस्सलुनीके में विश्वासियों के खिलाफ लोगों से दंगा कराया था। वे पौलुस और सीलास से जलन करते थे और इसलिए उन्होंने भीड़ को भड़काया ताकि उन्हें विश्वासियों के प्रति क्रोधित महसूस कराया जाए। </w:t>
      </w:r>
    </w:p>
    <w:p>
      <w:pPr/>
      <w:r>
        <w:rPr>
          <w:lang w:val="hi_IN" w:bidi="hi_IN"/>
        </w:rPr>
      </w:r>
      <w:r>
        <w:rPr>
          <w:lang w:val="hi_IN" w:bidi="hi_IN"/>
        </w:rPr>
        <w:t xml:space="preserve">जब यह हुआ तो बिरीया के विश्वासियों ने तुरन्त पौलुस को एजिया सागर के तट तक भेज दिया। इस जल्दबाजी पर ध्यान देना महत्वपूर्ण है जिसके साथ विश्वासियों ने पौलुस को इस खतरनाक स्थिति से हटा दिया। सीलास और तीमुथियुस बिरीया में ही रहे। विश्वासी जो पौलुस के साथ गए थे, उन्होंने तट पर किसी नगर पहुँचने पर आगे की योजनाएँ बनाईं। </w:t>
      </w:r>
    </w:p>
    <w:p>
      <w:pPr/>
      <w:r>
        <w:rPr>
          <w:lang w:val="hi_IN" w:bidi="hi_IN"/>
        </w:rPr>
      </w:r>
      <w:r>
        <w:rPr>
          <w:lang w:val="hi_IN" w:bidi="hi_IN"/>
        </w:rPr>
        <w:t xml:space="preserve">विश्वासी पौलुस को एथेंस नगर ले गए, जो जहाज के द्वारा लगभग 500 किलोमीटर की यात्रा थी। अच्छे मौसम में इसमें तीन से छह दिन लगेंगे। सड़क से एथेंस की यात्रा लगभग 450 किलोमीटर थी। इसमें पैदल सात से बारह दिन लगेंगे। </w:t>
      </w:r>
    </w:p>
    <w:p>
      <w:pPr/>
      <w:r>
        <w:rPr>
          <w:lang w:val="hi_IN" w:bidi="hi_IN"/>
        </w:rPr>
      </w:r>
      <w:r>
        <w:rPr>
          <w:lang w:val="hi_IN" w:bidi="hi_IN"/>
        </w:rPr>
        <w:t xml:space="preserve">यहाँ रुकें और अनुवाद समूह को </w:t>
      </w:r>
      <w:r>
        <w:rPr>
          <w:lang w:val="hi_IN" w:bidi="hi_IN"/>
        </w:rPr>
        <w:t>पौलुस का समुद्र के द्वारा बिरीया से एथेंस तक की यात्रा</w:t>
      </w:r>
      <w:r>
        <w:rPr>
          <w:lang w:val="hi_IN" w:bidi="hi_IN"/>
        </w:rPr>
        <w:t xml:space="preserve"> का नक्शा दिखाएँ।</w:t>
      </w:r>
    </w:p>
    <w:p>
      <w:pPr/>
      <w:r>
        <w:rPr>
          <w:lang w:val="hi_IN" w:bidi="hi_IN"/>
        </w:rPr>
      </w:r>
      <w:r>
        <w:rPr>
          <w:lang w:val="hi_IN" w:bidi="hi_IN"/>
        </w:rPr>
        <w:t xml:space="preserve">जब वे एथेंस पहुँचे, तो पौलुस ने बिरीया के विश्वासियों को सीलास और तीमुथियुस के लिए जल्द से जल्द उसके साथ शामिल होने की तत्काल आज्ञा दी और विश्वासी बिरीया वापस अपनी यात्रा पर निकले।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सात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थिस्सलुनीके में विश्वासी लोग ("भाई") </w:t>
      </w:r>
    </w:p>
    <w:p>
      <w:pPr>
        <w:pStyle w:val="ListBullet"/>
        <w:spacing w:line="240" w:lineRule="auto"/>
        <w:ind w:left="720"/>
      </w:pPr>
      <w:r>
        <w:rPr>
          <w:lang w:val="hi_IN" w:bidi="hi_IN"/>
        </w:rPr>
      </w:r>
      <w:r>
        <w:rPr>
          <w:lang w:val="hi_IN" w:bidi="hi_IN"/>
        </w:rPr>
        <w:t xml:space="preserve">पौलुस और सीलास </w:t>
      </w:r>
    </w:p>
    <w:p>
      <w:pPr>
        <w:pStyle w:val="ListBullet"/>
        <w:spacing w:line="240" w:lineRule="auto"/>
        <w:ind w:left="720"/>
      </w:pPr>
      <w:r>
        <w:rPr>
          <w:lang w:val="hi_IN" w:bidi="hi_IN"/>
        </w:rPr>
      </w:r>
      <w:r>
        <w:rPr>
          <w:lang w:val="hi_IN" w:bidi="hi_IN"/>
        </w:rPr>
        <w:t xml:space="preserve">बिरीया में आराधनालय में जाने वाले यहूदी </w:t>
      </w:r>
    </w:p>
    <w:p>
      <w:pPr>
        <w:pStyle w:val="ListBullet"/>
        <w:spacing w:line="240" w:lineRule="auto"/>
        <w:ind w:left="720"/>
      </w:pPr>
      <w:r>
        <w:rPr>
          <w:lang w:val="hi_IN" w:bidi="hi_IN"/>
        </w:rPr>
      </w:r>
      <w:r>
        <w:rPr>
          <w:lang w:val="hi_IN" w:bidi="hi_IN"/>
        </w:rPr>
        <w:t xml:space="preserve">बिरीया से उच्च सामाजिक स्थिति वाली गैर-यहूदी विश्वासी स्त्रियाँ </w:t>
      </w:r>
    </w:p>
    <w:p>
      <w:pPr>
        <w:pStyle w:val="ListBullet"/>
        <w:spacing w:line="240" w:lineRule="auto"/>
        <w:ind w:left="720"/>
      </w:pPr>
      <w:r>
        <w:rPr>
          <w:lang w:val="hi_IN" w:bidi="hi_IN"/>
        </w:rPr>
      </w:r>
      <w:r>
        <w:rPr>
          <w:lang w:val="hi_IN" w:bidi="hi_IN"/>
        </w:rPr>
        <w:t xml:space="preserve">बिरीया के गैर-यहूदी विश्वासी लोग </w:t>
      </w:r>
    </w:p>
    <w:p>
      <w:pPr>
        <w:pStyle w:val="ListBullet"/>
        <w:spacing w:line="240" w:lineRule="auto"/>
        <w:ind w:left="720"/>
      </w:pPr>
      <w:r>
        <w:rPr>
          <w:lang w:val="hi_IN" w:bidi="hi_IN"/>
        </w:rPr>
      </w:r>
      <w:r>
        <w:rPr>
          <w:lang w:val="hi_IN" w:bidi="hi_IN"/>
        </w:rPr>
        <w:t xml:space="preserve">थिस्सलुनीके के यहूदी जो यीशु के बारे में पौलुस के संदेश पर विश्वास नहीं करते थे </w:t>
      </w:r>
    </w:p>
    <w:p>
      <w:pPr>
        <w:pStyle w:val="ListBullet"/>
        <w:spacing w:line="240" w:lineRule="auto"/>
        <w:ind w:left="720"/>
      </w:pPr>
      <w:r>
        <w:rPr>
          <w:lang w:val="hi_IN" w:bidi="hi_IN"/>
        </w:rPr>
      </w:r>
      <w:r>
        <w:rPr>
          <w:lang w:val="hi_IN" w:bidi="hi_IN"/>
        </w:rPr>
        <w:t xml:space="preserve">बिरीया की भीड़ जिसे थिस्सलुनीके के यहूदियों ने भड़काया </w:t>
      </w:r>
    </w:p>
    <w:p>
      <w:pPr>
        <w:pStyle w:val="ListBullet"/>
        <w:spacing w:line="240" w:lineRule="auto"/>
        <w:ind w:left="720"/>
      </w:pPr>
      <w:r>
        <w:rPr>
          <w:lang w:val="hi_IN" w:bidi="hi_IN"/>
        </w:rPr>
      </w:r>
      <w:r>
        <w:rPr>
          <w:lang w:val="hi_IN" w:bidi="hi_IN"/>
        </w:rPr>
        <w:t xml:space="preserve">बिरीया के विश्वासियों ने पौलुस के साथ एथेंस तक का सफर किया। </w:t>
      </w:r>
    </w:p>
    <w:p>
      <w:pPr>
        <w:pStyle w:val="ListBullet"/>
        <w:spacing w:line="240" w:lineRule="auto"/>
        <w:ind w:left="720"/>
      </w:pPr>
      <w:r>
        <w:rPr>
          <w:lang w:val="hi_IN" w:bidi="hi_IN"/>
        </w:rPr>
      </w:r>
      <w:r>
        <w:rPr>
          <w:lang w:val="hi_IN" w:bidi="hi_IN"/>
        </w:rPr>
        <w:t>तीमुथियुस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थिस्सलुनीके में दंगे के बाद, विश्वासियों ने तुरन्त पौलुस और सीलास को बिरीया नगर भेज दिया। जैसे ही पौलुस और सीलास बिरीया पहुँचे उन्होंने एक आराधनालय में जाना शुरू कर दिया। पौलुस यहूदियों को पवित्रशास्त्र से सिखा रहा था और उन्हें यह साबित कर रहा था कि यीशु ही मसीह है। </w:t>
      </w:r>
    </w:p>
    <w:p>
      <w:pPr/>
      <w:r>
        <w:rPr>
          <w:lang w:val="hi_IN" w:bidi="hi_IN"/>
        </w:rPr>
      </w:r>
      <w:r>
        <w:rPr>
          <w:lang w:val="hi_IN" w:bidi="hi_IN"/>
        </w:rPr>
        <w:t xml:space="preserve">बिरीया के यहूदी थिस्सलुनीके के लोगों की तुलना में अधिक सम्मानजनक थे और वे पवित्रशास्त्र से पौलुस की शिक्षा को सुनने के लिए उत्सुक थे। उन्होंने हर दिन पवित्रशास्त्र का अध्ययन किया, यह जांचते हुए कि पौलुस ने जो सिखाया था वह सच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यहूदियों की भूमिका निभाने वाले अभिनेताओं से पूछें, "आप कैसा महसूस कर रहे हैं?" आप ऐसी बातें सुन सकते हैं, "पौलुस की पवित्रशास्त्र की शिक्षा से आश्चर्यचकित," "यह जानने के लिए उत्सुक हैं कि क्या पौलुस जो सिखा रहा है वह वास्तव में सत्य है," और "स्वयं पवित्रशास्त्र की जाँच करने के लिए बेताब।"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आराधनालय में पौलुस की शिक्षा और अपने अध्ययन में सुनने के परिणामस्वरूप, कई यहूदियों ने इस बात पर विश्वास किया कि यीशु ही मसीह है। परमेश्वर पर विश्वास करने वाली कई गैर-यहूदी स्त्रियाँ और गैर-यहूदी पुरुषों ने भी यीशु पर विश्वास किया।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यीशु में नए विश्वासियों की भूमिका निभाने वाले अभिनेताओं से पूछें, "आप कैसा महसूस करते हैं?" आप ऐसी बातें सुन सकते हैं, "बहुत उत्साहित हैं, क्योंकि अब हम जानते हैं कि यीशु ही मसीह है!" "बहुत प्रसन्न कि मेरे पाप क्षमा हो गए," "हमारे लिए जो कुछ उसने किया उसके लिए यीशु के प्रति बहुत आभारी," "आभारी कि परमेश्वर ने हमें अपने उद्धार योजना में शामिल किया, यद्यपि हम यहूदी नहीं हैं" और "हमारे बोझों से मुक्त और प्रकाश में।" </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करते हैं?" आप इस प्रकार की बातें सुन सकते हैं, "प्रभु की स्तुति हो कि उसने उन लोगों के हृदयों को शास्त्रों के सत्य के लिए खोल दिया!" "मैं बहुत प्रसन्न हूँ कि वे स्वयं शास्त्रों की जांच कर रहे हैं," और "मैं बहुत खुश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लेकिन जब थिस्सलुनीके के यहूदियों ने जो पौलुस की शिक्षा पर विश्वास नहीं करते थे, उन्होंने सुना कि पौलुस बिरीया के लोगों को यीशु के बारे में सुसमाचार सिखा रहा था, तो वे बिरीया आए। उन्होंने भीड़ को भड़काया ताकि उन्हें विश्वासियों के प्रति क्रोधित महसूस कराया जाए।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थिस्सलुनीके से यहूदियों की भूमिका निभाने वाले अभिनेताओं से पूछें, "आप कैसा महसूस करते हैं?" आप ऐसी बातें सुन सकते हैं, "पौलुस और सीलास के बिरीया में अपनी जहरीली शिक्षा को फैलाने से वास्तव में क्रोधित हैं," "हमें उन्हें रोकना चाहिए!" और "हम लोगों को पौलुस और सीलास और अन्य विश्वासियों से नफरत करने के लिए मजबूर करेंगे।"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जब दंगा शुरू हुआ, तो बिरीया के विश्वासियों ने तुरन्त पौलुस को एजिया सागर के तट पर भेज दिया, जबकि सीलास और तीमुथियुस बिरीया में ही रहे। </w:t>
      </w:r>
    </w:p>
    <w:p>
      <w:pPr/>
      <w:r>
        <w:rPr>
          <w:lang w:val="hi_IN" w:bidi="hi_IN"/>
        </w:rPr>
      </w:r>
      <w:r>
        <w:rPr>
          <w:lang w:val="hi_IN" w:bidi="hi_IN"/>
        </w:rPr>
        <w:t xml:space="preserve">बिरीया के विश्वासी जो पौलुस के साथ गए, उन्होंने पौलुस के साथ एथेंस तक की यात्रा की। जब वे एथेंस पहुँचे, तो पौलुस ने विश्वासियों से कहा कि वे सीलास और तीमुथियुस को जल्द से जल्द उसके साथ शामिल होने की आज्ञा दें। फिर बिरीया के विश्वासी अपने नगर लौट आए।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करते हैं?" आप इस प्रकार की बातें सुन सकते हैं, "फिर से ईर्ष्यालु यहूदियों के कारण अचानक मुझे छोड़ना पड़ा, इस पर खिन्न हूँ," "परमेश्वर नियंत्रण में है," और "परमेश्वर के कार्य को आगे बढ़ाने की तात्कालिकता महसूस कर रहा हूँ।"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थिस्सलुनीके में दंगे होने के बाद, विश्वासियों ने तुरन्त पौलुस और सीलास को बिरीया भेज दिया। </w:t>
      </w:r>
      <w:r>
        <w:rPr>
          <w:b/>
          <w:lang w:val="hi_IN" w:bidi="hi_IN"/>
        </w:rPr>
        <w:t>बिरीया</w:t>
      </w:r>
      <w:r>
        <w:rPr>
          <w:lang w:val="hi_IN" w:bidi="hi_IN"/>
        </w:rPr>
        <w:t xml:space="preserve"> एक छोटा नगर था जिसका कोई विशेष राजनीतिक, सैन्य या आर्थिक महत्व नहीं था, थिस्सलुनीके से लगभग 70 किलोमीटर पश्चिम में स्थित था। </w:t>
      </w:r>
    </w:p>
    <w:p>
      <w:pPr/>
      <w:r>
        <w:rPr>
          <w:lang w:val="hi_IN" w:bidi="hi_IN"/>
        </w:rPr>
      </w:r>
      <w:r>
        <w:rPr>
          <w:lang w:val="hi_IN" w:bidi="hi_IN"/>
        </w:rPr>
        <w:t xml:space="preserve">यहाँ रुकें और अनुवाद समूह को </w:t>
      </w:r>
      <w:r>
        <w:rPr>
          <w:lang w:val="hi_IN" w:bidi="hi_IN"/>
        </w:rPr>
        <w:t>थिस्सलुनीके से बिरीया तक का पौलुस और सीलास की यात्रा</w:t>
      </w:r>
      <w:r>
        <w:rPr>
          <w:lang w:val="hi_IN" w:bidi="hi_IN"/>
        </w:rPr>
        <w:t xml:space="preserve"> का नक्शा दिखाएँ।</w:t>
      </w:r>
    </w:p>
    <w:p>
      <w:pPr/>
      <w:r>
        <w:rPr>
          <w:lang w:val="hi_IN" w:bidi="hi_IN"/>
        </w:rPr>
      </w:r>
      <w:r>
        <w:rPr>
          <w:lang w:val="hi_IN" w:bidi="hi_IN"/>
        </w:rPr>
        <w:t xml:space="preserve">बिरीया पहुँचने पर, पौलुस और सीलास ने </w:t>
      </w:r>
      <w:r>
        <w:rPr>
          <w:b/>
          <w:lang w:val="hi_IN" w:bidi="hi_IN"/>
        </w:rPr>
        <w:t>यहूदियों</w:t>
      </w:r>
      <w:r>
        <w:rPr>
          <w:lang w:val="hi_IN" w:bidi="hi_IN"/>
        </w:rPr>
        <w:t xml:space="preserve"> के </w:t>
      </w:r>
      <w:r>
        <w:rPr>
          <w:b/>
          <w:lang w:val="hi_IN" w:bidi="hi_IN"/>
        </w:rPr>
        <w:t>आराधनालय</w:t>
      </w:r>
      <w:r>
        <w:rPr>
          <w:lang w:val="hi_IN" w:bidi="hi_IN"/>
        </w:rPr>
        <w:t xml:space="preserve"> में जाना शुरू किया। उन्हीं शब्दों का उपयोग करे जिनका उपयोग आपने पहले आराधनालय और यहूदियों के लिए किया है। </w:t>
      </w:r>
      <w:r>
        <w:rPr>
          <w:lang w:val="hi_IN" w:bidi="hi_IN"/>
        </w:rPr>
        <w:t>आराधनालय</w:t>
      </w:r>
      <w:r>
        <w:rPr>
          <w:lang w:val="hi_IN" w:bidi="hi_IN"/>
        </w:rPr>
        <w:t xml:space="preserve"> और </w:t>
      </w:r>
      <w:r>
        <w:rPr>
          <w:lang w:val="hi_IN" w:bidi="hi_IN"/>
        </w:rPr>
        <w:t>यहूदियों</w:t>
      </w:r>
      <w:r>
        <w:rPr>
          <w:lang w:val="hi_IN" w:bidi="hi_IN"/>
        </w:rPr>
        <w:t xml:space="preserve"> की पूरी परिभाषा मुख्य शब्दावली में पाई जा सकती है। </w:t>
      </w:r>
    </w:p>
    <w:p>
      <w:pPr/>
      <w:r>
        <w:rPr>
          <w:lang w:val="hi_IN" w:bidi="hi_IN"/>
        </w:rPr>
      </w:r>
      <w:r>
        <w:rPr>
          <w:lang w:val="hi_IN" w:bidi="hi_IN"/>
        </w:rPr>
        <w:t xml:space="preserve">बिरीया के यहूदी थिस्सलुनीके के यहूदियों की तुलना में अधिक सम्मानजनक थे, क्योंकि उन्होंने पौलुस की शिक्षा को बहुत उत्सुकता के साथ प्राप्त किया और रोज </w:t>
      </w:r>
      <w:r>
        <w:rPr>
          <w:b/>
          <w:lang w:val="hi_IN" w:bidi="hi_IN"/>
        </w:rPr>
        <w:t>पवित्रशास्त्र</w:t>
      </w:r>
      <w:r>
        <w:rPr>
          <w:lang w:val="hi_IN" w:bidi="hi_IN"/>
        </w:rPr>
        <w:t xml:space="preserve"> को पढ़ते थे ताकि यह जांचा जा सके कि पौलुस ने जो कहा था वह सच था या नहीं। </w:t>
      </w:r>
      <w:r>
        <w:rPr>
          <w:b/>
          <w:lang w:val="hi_IN" w:bidi="hi_IN"/>
        </w:rPr>
        <w:t>थिस्सलुनीके</w:t>
      </w:r>
      <w:r>
        <w:rPr>
          <w:lang w:val="hi_IN" w:bidi="hi_IN"/>
        </w:rPr>
        <w:t xml:space="preserve"> रोमी साम्राज्य के सबसे महत्वपूर्ण शहरों में से एक था और मकिदूनिया की राजधानी थी, जो रोमी साम्राज्य का हिस्सा था। थिस्सलुनीके का एजियन सागर पर एक बड़ा बंदरगाह था और यह एक मुख्य व्यापारिक मार्ग पर था। इसमें 20,000 से 100,000 के बीच निवासी थे। </w:t>
      </w:r>
    </w:p>
    <w:p>
      <w:pPr/>
      <w:r>
        <w:rPr>
          <w:lang w:val="hi_IN" w:bidi="hi_IN"/>
        </w:rPr>
      </w:r>
      <w:r>
        <w:rPr>
          <w:lang w:val="hi_IN" w:bidi="hi_IN"/>
        </w:rPr>
        <w:t xml:space="preserve">उसी शब्द का उपयोग करे जिसका उपयोग आपने पहले </w:t>
      </w:r>
      <w:r>
        <w:rPr>
          <w:b/>
          <w:lang w:val="hi_IN" w:bidi="hi_IN"/>
        </w:rPr>
        <w:t>पवित्रशास्त्र</w:t>
      </w:r>
      <w:r>
        <w:rPr>
          <w:lang w:val="hi_IN" w:bidi="hi_IN"/>
        </w:rPr>
        <w:t xml:space="preserve"> के लिए किया है। </w:t>
      </w:r>
      <w:r>
        <w:rPr>
          <w:lang w:val="hi_IN" w:bidi="hi_IN"/>
        </w:rPr>
        <w:t>पवित्रशास्त्र</w:t>
      </w:r>
      <w:r>
        <w:rPr>
          <w:lang w:val="hi_IN" w:bidi="hi_IN"/>
        </w:rPr>
        <w:t xml:space="preserve"> की पूरी परिभाषा मुख्य शब्दावली में पाई जा सकती है। </w:t>
      </w:r>
    </w:p>
    <w:p>
      <w:pPr/>
      <w:r>
        <w:rPr>
          <w:lang w:val="hi_IN" w:bidi="hi_IN"/>
        </w:rPr>
      </w:r>
      <w:r>
        <w:rPr>
          <w:lang w:val="hi_IN" w:bidi="hi_IN"/>
        </w:rPr>
        <w:t xml:space="preserve">कई यहूदियों के साथ-साथ कई प्रमुख यूनानी स्त्रियों और पुरुषों ने विश्वास किया कि यीशु ही मसीह है। यहाँ </w:t>
      </w:r>
      <w:r>
        <w:rPr>
          <w:b/>
          <w:lang w:val="hi_IN" w:bidi="hi_IN"/>
        </w:rPr>
        <w:t>यूनानी</w:t>
      </w:r>
      <w:r>
        <w:rPr>
          <w:lang w:val="hi_IN" w:bidi="hi_IN"/>
        </w:rPr>
        <w:t xml:space="preserve"> उन लोगों को दर्शाता है जो गैर-यहूदी थे। उसी शब्द का उपयोग करें जिसका उपयोग आपने पहले यूनानियों के लिए गैर-यहूदियों को दर्शाते हुए किया है। </w:t>
      </w:r>
      <w:r>
        <w:rPr>
          <w:lang w:val="hi_IN" w:bidi="hi_IN"/>
        </w:rPr>
        <w:t>यूनानियों</w:t>
      </w:r>
      <w:r>
        <w:rPr>
          <w:lang w:val="hi_IN" w:bidi="hi_IN"/>
        </w:rPr>
        <w:t xml:space="preserve"> की पूरी परिभाषा मुख्य शब्दावली में पाई जा सकती है। </w:t>
      </w:r>
    </w:p>
    <w:p>
      <w:pPr/>
      <w:r>
        <w:rPr>
          <w:lang w:val="hi_IN" w:bidi="hi_IN"/>
        </w:rPr>
      </w:r>
      <w:r>
        <w:rPr>
          <w:lang w:val="hi_IN" w:bidi="hi_IN"/>
        </w:rPr>
        <w:t xml:space="preserve">जब थिस्सलुनीके के यहूदी बिरीया आए और पौलुस और सीलास के खिलाफ भीड़ को भड़काया, तो बिरीया के विश्वासियों ने तुरन्त पौलुस को एजियन सागर के तट पर भेज दिया और फिर उनमें से कुछ उसके साथ एजियन सागर पर एक तटीय नगर एथेंस गए। </w:t>
      </w:r>
      <w:r>
        <w:rPr>
          <w:b/>
          <w:lang w:val="hi_IN" w:bidi="hi_IN"/>
        </w:rPr>
        <w:t>एथेंस</w:t>
      </w:r>
      <w:r>
        <w:rPr>
          <w:lang w:val="hi_IN" w:bidi="hi_IN"/>
        </w:rPr>
        <w:t xml:space="preserve"> उस समय एक प्रसिद्ध नगर था और यूनानी कला और विज्ञान के लिए एक महत्वपूर्ण नगर था। हालाँकि, यह अब पिछली शताब्दियों की तरह समृद्ध नहीं रहा। पौलुस और उसके साथी शायद जहाज से या सड़क से एथेंस गए थे। यह जहाज़ से लगभग 500 किलोमीटर का सफ़र था। अच्छे मौसम में इसमें तीन से छह दिन लगेंगे। सड़क से एथेंस की यात्रा लगभग 450 किलोमीटर थी। इसमें पैदल चलने में सात से बारह दिन लगेंगे। </w:t>
      </w:r>
    </w:p>
    <w:p>
      <w:pPr/>
      <w:r>
        <w:rPr>
          <w:lang w:val="hi_IN" w:bidi="hi_IN"/>
        </w:rPr>
      </w:r>
      <w:r>
        <w:rPr>
          <w:lang w:val="hi_IN" w:bidi="hi_IN"/>
        </w:rPr>
        <w:t xml:space="preserve">यहाँ रुकें और अनुवाद समूह को </w:t>
      </w:r>
      <w:r>
        <w:rPr>
          <w:lang w:val="hi_IN" w:bidi="hi_IN"/>
        </w:rPr>
        <w:t>पौलुस का समुद्र के द्वारा बिरीया से एथेंस तक की यात्रा</w:t>
      </w:r>
      <w:r>
        <w:rPr>
          <w:lang w:val="hi_IN" w:bidi="hi_IN"/>
        </w:rPr>
        <w:t xml:space="preserve"> का नक्शा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17:16–21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17:16–21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ऐतिहासिक घटनाओं को दर्ज करती है, जो यीशु के जन्म के लगभग 51 वर्ष बाद पौलुस की दूसरी मिशनरी यात्रा के दौरान घटित हुई थी। पिछली कहानी में पौलुस, सीलास और तीमुथियुस बिरीया में थे, जहाँ पौलुस ने यीशु के बारे में सुसमाचार सिखाया था। कई यहूदियों और गैर-यहूदियों ने विश्वास किया। फिर थिस्सलुनीके के यहूदी जो पौलुस की शिक्षा पर विश्वास नहीं करते थे, बिरीया आए। उन्होंने नगर के लोगों को उसके खिलाफ भड़काया। बिरीया के विश्वासी तुरन्त पौलुस को एथेंस ले गए। एथेंस बिरीया से लगभग 400 किलोमीटर दक्षिण-पूर्व में अटीका क्षेत्र में एजिया सागर पर एक नगर है। सीलास और तीमुथियुस बिरीया में ही रहे, लेकिन पौलुस ने उन्हें जल्द ही एथेंस में उसके साथ शामिल होने की आज्ञा दी थी। </w:t>
      </w:r>
    </w:p>
    <w:p>
      <w:pPr/>
      <w:r>
        <w:rPr>
          <w:lang w:val="hi_IN" w:bidi="hi_IN"/>
        </w:rPr>
      </w:r>
      <w:r>
        <w:rPr>
          <w:lang w:val="hi_IN" w:bidi="hi_IN"/>
        </w:rPr>
        <w:t xml:space="preserve">यह कहानी एथेंस में होती है। एथेंस पहले राजनीतिक और आर्थिक रूप से महत्वपूर्ण था। अब ऐसा नहीं रहा। हालाँकि, यह अभी भी संस्कृति, कला और साहित्य का एक बड़ा केंद्र था। एथेंस के लोगों ने इस बारे में बात की कि संसार कैसे काम करता है, जीवन का क्या अर्थ है, और जीवन को क्या सार्थक बनाता है। उनके विचारों ने रोमी साम्राज्य को बहुत प्रभावित किया। एथेंस के लोग मूर्तियों की आराधना करते थे और वहाँ उन झूठे देवताओं को समर्पित कई मूर्तियाँ और मंदिर थे। </w:t>
      </w:r>
    </w:p>
    <w:p>
      <w:pPr/>
      <w:r>
        <w:rPr>
          <w:lang w:val="hi_IN" w:bidi="hi_IN"/>
        </w:rPr>
      </w:r>
      <w:r>
        <w:rPr>
          <w:lang w:val="hi_IN" w:bidi="hi_IN"/>
        </w:rPr>
        <w:t xml:space="preserve">यहाँ रुकें और अनुवाद समूह को एक नक्शा दिखाएँ </w:t>
      </w:r>
      <w:r>
        <w:rPr>
          <w:lang w:val="hi_IN" w:bidi="hi_IN"/>
        </w:rPr>
        <w:t>जो दिखाता है कि थिस्सलुनीके और बिरीया मुकाबले में एथेंस कहाँ था</w:t>
      </w:r>
      <w:r>
        <w:rPr>
          <w:lang w:val="hi_IN" w:bidi="hi_IN"/>
        </w:rPr>
        <w:t>।</w:t>
      </w:r>
    </w:p>
    <w:p>
      <w:pPr/>
      <w:r>
        <w:rPr>
          <w:lang w:val="hi_IN" w:bidi="hi_IN"/>
        </w:rPr>
      </w:r>
      <w:r>
        <w:rPr>
          <w:lang w:val="hi_IN" w:bidi="hi_IN"/>
        </w:rPr>
        <w:t xml:space="preserve">जब पौलुस ने सीलास और तीमुथियुस के अपने साथ आने का इंतजार किया, तो उसने देखा कि नगर में मूर्तियाँ हर जगह हैं और वह परेशान और दुख से भरा हो गया। मूर्ति एक मानव हाथों से बनाई गई प्रतिमा है, जैसे एक मूर्ति जिसकी एक सच्चे सृष्टिकर्ता परमेश्वर के बजाय देवता के रूप में आराधना किया जाता है। एथेंस के लोग कई देवताओं की आराधना करते थे, लेकिन सच्चे परमेश्वर की नहीं। </w:t>
      </w:r>
    </w:p>
    <w:p>
      <w:pPr/>
      <w:r>
        <w:rPr>
          <w:lang w:val="hi_IN" w:bidi="hi_IN"/>
        </w:rPr>
      </w:r>
      <w:r>
        <w:rPr>
          <w:lang w:val="hi_IN" w:bidi="hi_IN"/>
        </w:rPr>
        <w:t xml:space="preserve">यहाँ रुकें और अनुवाद समूह को </w:t>
      </w:r>
      <w:r>
        <w:rPr>
          <w:lang w:val="hi_IN" w:bidi="hi_IN"/>
        </w:rPr>
        <w:t>पार्थेनोन</w:t>
      </w:r>
      <w:r>
        <w:rPr>
          <w:lang w:val="hi_IN" w:bidi="hi_IN"/>
        </w:rPr>
        <w:t xml:space="preserve"> की एक तस्वीर दिखाएँ, जो देवी एथेना को समर्पित एक पूर्व मंदिर है जो अभी भी अक्रोपुलिस की एथेनी पहाड़ी पर खड़ी है। </w:t>
      </w:r>
    </w:p>
    <w:p>
      <w:pPr/>
      <w:r>
        <w:rPr>
          <w:lang w:val="hi_IN" w:bidi="hi_IN"/>
        </w:rPr>
      </w:r>
      <w:r>
        <w:rPr>
          <w:lang w:val="hi_IN" w:bidi="hi_IN"/>
        </w:rPr>
        <w:t xml:space="preserve">यहाँ रुकें और अनुवाद समूह के साथ चर्चा करें कि आपके लोग किन देवताओं की आराधना करते हैं और वे उनकी आराधना कैसे करते हैं। </w:t>
      </w:r>
    </w:p>
    <w:p>
      <w:pPr/>
      <w:r>
        <w:rPr>
          <w:lang w:val="hi_IN" w:bidi="hi_IN"/>
        </w:rPr>
      </w:r>
      <w:r>
        <w:rPr>
          <w:lang w:val="hi_IN" w:bidi="hi_IN"/>
        </w:rPr>
        <w:t xml:space="preserve">यह देखने पर, पौलुस यहूदी प्रार्थना के स्थान आराधनालय गया। वहाँ उसने यहूदियों और गैर-यहूदियों से बात की जो परमेश्वर पर विश्वास करते थे। उसने उन्हें पवित्रशास्त्र से तार्किक रूप से समझाया कि मसीह, जो प्रतिज्ञा किए गए उद्धारकर्ता है, उसे दुख उठाना पड़ा और मरना पड़ा और फिर से जीवन में जीवित होना पड़ा। फिर वह उन्हें यह साबित करने की कोशिश करेगा कि यीशु ही मसीह है। पौलुस भी हर दिन बाजार जाता था और उन लोगों से बात करता था जो उसके पास आते थे और उसकी बात सुनते थे। </w:t>
      </w:r>
    </w:p>
    <w:p>
      <w:pPr/>
      <w:r>
        <w:rPr>
          <w:lang w:val="hi_IN" w:bidi="hi_IN"/>
        </w:rPr>
      </w:r>
      <w:r>
        <w:rPr>
          <w:lang w:val="hi_IN" w:bidi="hi_IN"/>
        </w:rPr>
        <w:t xml:space="preserve">कुछ इपिकूरी और स्तोईकी दार्शनिकों या शिक्षकों ने भी पौलुस से बात की, जिन्हें इपिकूरी और स्तोईकी के रूप में जाना जाता है। दार्शनिक वे लोग हैं जो इस बारे में सोचते हैं कि संसार कैसे काम करता है, जीवन का क्या अर्थ है, और जीवन को क्या सार्थक बनाता है। वे ऐसे तरीकों का सुझाव देते हैं जिनसे लोगों को जीना चाहिए। वे आमतौर पर अपनी शिक्षाओं को धर्म से अधिक महत्व देते हैं। इपिकूरी मानते थे कि सुख, विशेष रूप से मन का आनन्द, जीवन का लक्ष्य थे। स्तोईकी लोग मानते थे कि जीवन में आनन्द या शोक की भावनाएँ नहीं होनी चाहिए। उनमें से कुछ यह पूछकर पौलुस का मज़ाक उड़ाते थे, "यह बकवास करने वाला क्या कहना चाहता है?" बकवादी का अर्थ है एक अज्ञानी दिखावा करने वाला। उन्होंने यह संकेत दिया कि पौलुस एक ऐसा व्यक्ति था जो बुद्धिमान बातों को दोहराता था, लेकिन उन्हें समझ नहीं पाया। दूसरों ने ध्यान दिया कि पौलुस विदेशी देवताओं के बारे में बात कर रहा था। उन्होंने ऐसा इसलिए कहा क्योंकि पौलुस यीशु और मरे हुओं में से उसके पुनरुत्थान के बारे में सुसमाचार प्रचार कर रहा था। </w:t>
      </w:r>
    </w:p>
    <w:p>
      <w:pPr/>
      <w:r>
        <w:rPr>
          <w:lang w:val="hi_IN" w:bidi="hi_IN"/>
        </w:rPr>
      </w:r>
      <w:r>
        <w:rPr>
          <w:lang w:val="hi_IN" w:bidi="hi_IN"/>
        </w:rPr>
        <w:t xml:space="preserve">एथेंस के सभी लोगों और वहाँ रहने वाले विदेशियों ने अपना समय मूर्खतापूर्ण रूप से नवीनतम विचारों के बारे में बात करने और सुनने के अलावा कुछ नहीं किया। यह जानकारी कहानी का हिस्सा नहीं है। यह अतिरिक्त जानकारी है जो लेखक हमें कहानी को बेहतर समझने में हमारी मदद करने के लिए देता है। </w:t>
      </w:r>
    </w:p>
    <w:p>
      <w:pPr/>
      <w:r>
        <w:rPr>
          <w:lang w:val="hi_IN" w:bidi="hi_IN"/>
        </w:rPr>
      </w:r>
      <w:r>
        <w:rPr>
          <w:lang w:val="hi_IN" w:bidi="hi_IN"/>
        </w:rPr>
        <w:t xml:space="preserve">फिर दार्शनिक पौलुस को अरियुपगुस की नगर परिषद के सामने लाए। उन्होंने पौलुस से कहा कि वह उन्हें बताए कि वह नई शिक्षा क्या थी जो वह प्रचार कर रहा था। उन्होंने कहा कि "वह उनके कानों में नई बातें ला रहा था," अर्थात वह उन्हें कुछ अजीब बातें बता रहा था। उन्होंने इससे पहले यीशु के बारे में ऐसा सुसमाचार कभी नहीं सुना था। भले ही उन्होंने पहले पौलुस को सुना था, फिर भी वे चाहते थे कि पौलुस शुरुआत से ही शुरू करे और अपनी पूरी शिक्षा को फिर से समझाए। यह उन्हें इसे समझने में मदद करेगा। इससे नगर की परिषद को भी पूरी शिक्षा को सुनने की अनुमति मिलेगी। फिर महासभा यह तय कर सकती थी कि यह शिक्षा खतरनाक थी या नहीं। </w:t>
      </w:r>
    </w:p>
    <w:p>
      <w:pPr/>
      <w:r>
        <w:rPr>
          <w:lang w:val="hi_IN" w:bidi="hi_IN"/>
        </w:rPr>
      </w:r>
      <w:r>
        <w:rPr>
          <w:lang w:val="hi_IN" w:bidi="hi_IN"/>
        </w:rPr>
        <w:t xml:space="preserve">यहाँ रुकें और अनुवाद समूह के साथ चर्चा करें कि आपकी संस्कृति में लोग विचारों पर कैसे चर्चा करते हैं। लोग किस प्रकार के विचारों पर चर्चा करते हैं? वे इन विचारों पर कहाँ चर्चा करते हैं? उनके बारे में कौन चर्चा करता है? वे उनसे कब चर्चा करते हैं?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के चार दृश्य हैं। </w:t>
      </w:r>
    </w:p>
    <w:p>
      <w:pPr/>
      <w:r>
        <w:rPr>
          <w:lang w:val="hi_IN" w:bidi="hi_IN"/>
        </w:rPr>
      </w:r>
      <w:r>
        <w:rPr>
          <w:b/>
          <w:lang w:val="hi_IN" w:bidi="hi_IN"/>
        </w:rPr>
        <w:t>पहला दृश्य:</w:t>
      </w:r>
      <w:r>
        <w:rPr>
          <w:lang w:val="hi_IN" w:bidi="hi_IN"/>
        </w:rPr>
        <w:t xml:space="preserve"> पौलुस एथेंस में सीलास और तीमुथियुस के आगमन का इंतजार कर रहा है और नगर में चलते समय वह हर जगह मूर्तियाँ देखकर परेशान हो जाता है। </w:t>
      </w:r>
    </w:p>
    <w:p>
      <w:pPr/>
      <w:r>
        <w:rPr>
          <w:lang w:val="hi_IN" w:bidi="hi_IN"/>
        </w:rPr>
      </w:r>
      <w:r>
        <w:rPr>
          <w:b/>
          <w:lang w:val="hi_IN" w:bidi="hi_IN"/>
        </w:rPr>
        <w:t>दूसरा दृश्य:</w:t>
      </w:r>
      <w:r>
        <w:rPr>
          <w:lang w:val="hi_IN" w:bidi="hi_IN"/>
        </w:rPr>
        <w:t xml:space="preserve"> पौलुस ने शास्त्रों से यहूदियों और भक्त गैर-यहूदियों के साथ आराधनालय में तर्क किया, और बाज़ार में लोगों से भी बातचीत की। </w:t>
      </w:r>
    </w:p>
    <w:p>
      <w:pPr/>
      <w:r>
        <w:rPr>
          <w:lang w:val="hi_IN" w:bidi="hi_IN"/>
        </w:rPr>
      </w:r>
      <w:r>
        <w:rPr>
          <w:b/>
          <w:lang w:val="hi_IN" w:bidi="hi_IN"/>
        </w:rPr>
        <w:t>तीसरा दृश्य:</w:t>
      </w:r>
      <w:r>
        <w:rPr>
          <w:lang w:val="hi_IN" w:bidi="hi_IN"/>
        </w:rPr>
        <w:t xml:space="preserve"> पौलुस इपिकूरी और स्तोईकी दार्शनिकों से बात करता है और उन्हें यीशु के बारे में सुसमाचार बताता है। </w:t>
      </w:r>
    </w:p>
    <w:p>
      <w:pPr/>
      <w:r>
        <w:rPr>
          <w:lang w:val="hi_IN" w:bidi="hi_IN"/>
        </w:rPr>
      </w:r>
      <w:r>
        <w:rPr>
          <w:b/>
          <w:lang w:val="hi_IN" w:bidi="hi_IN"/>
        </w:rPr>
        <w:t>चौथा दृश्य:</w:t>
      </w:r>
      <w:r>
        <w:rPr>
          <w:lang w:val="hi_IN" w:bidi="hi_IN"/>
        </w:rPr>
        <w:t xml:space="preserve"> दार्शनिक पौलुस को नगर की महासभा , अरियुपगुस, के सामने ले गए ताकि वह यीशु और उसके पुनरुत्थान के बारे में अपनी शिक्षा प्रस्तुत करे।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नगर में मूर्तियाँ </w:t>
      </w:r>
    </w:p>
    <w:p>
      <w:pPr>
        <w:pStyle w:val="ListBullet"/>
        <w:spacing w:line="240" w:lineRule="auto"/>
        <w:ind w:left="720"/>
      </w:pPr>
      <w:r>
        <w:rPr>
          <w:lang w:val="hi_IN" w:bidi="hi_IN"/>
        </w:rPr>
      </w:r>
      <w:r>
        <w:rPr>
          <w:lang w:val="hi_IN" w:bidi="hi_IN"/>
        </w:rPr>
        <w:t xml:space="preserve">आराधनालय में यहूदी और विश्वासी गैर-यहूदी </w:t>
      </w:r>
    </w:p>
    <w:p>
      <w:pPr>
        <w:pStyle w:val="ListBullet"/>
        <w:spacing w:line="240" w:lineRule="auto"/>
        <w:ind w:left="720"/>
      </w:pPr>
      <w:r>
        <w:rPr>
          <w:lang w:val="hi_IN" w:bidi="hi_IN"/>
        </w:rPr>
      </w:r>
      <w:r>
        <w:rPr>
          <w:lang w:val="hi_IN" w:bidi="hi_IN"/>
        </w:rPr>
        <w:t xml:space="preserve">जिन लोगों से पौलुस ने बाजार में बात की </w:t>
      </w:r>
    </w:p>
    <w:p>
      <w:pPr>
        <w:pStyle w:val="ListBullet"/>
        <w:spacing w:line="240" w:lineRule="auto"/>
        <w:ind w:left="720"/>
      </w:pPr>
      <w:r>
        <w:rPr>
          <w:lang w:val="hi_IN" w:bidi="hi_IN"/>
        </w:rPr>
      </w:r>
      <w:r>
        <w:rPr>
          <w:lang w:val="hi_IN" w:bidi="hi_IN"/>
        </w:rPr>
        <w:t xml:space="preserve">इपिकूरी और स्तोईकी दार्शनिक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जब पौलुस एथेंस में सीलास और तीमुथियुस का इंतजार कर रहा था, तो उसने देखा कि हर जगह कई मूर्तियाँ थीं। यह देखकर वह बहुत परेशान हुआ कि एथेंस के लोग सच्चे सृष्टिकर्ता परमेश्वर को नहीं जानते थे और उनके बजाय झूठे देवताओं की आराधना करते थे। यह ध्यान देना महत्वपूर्ण है कि पौलुस इस बारे में वास्तव में दुखी था, लेकिन वह क्रोधित नहीं हुआ। इसके बजाय उसने नगर के लोगों से यीशु के बारे में बात की। वह आराधनालय में जाने लगा, जहाँ उसने यहूदियों और विश्वास करने वाले गैर-यहूदियों के साथ तर्क किया, और उनके शास्त्रों से उन्हें दिखाता था कि यीशु ही मसीह है। जब पौलुस बोल रहा था, तो वह आराधनालय के बीच में खड़ा होता होगा, हाथ में पुस्तक का पत्र पकड़े हुए, और लोग आराधनालय की चारों दीवारों में बने पत्थर की बेंचों पर बैठे होते होंगे। </w:t>
      </w:r>
    </w:p>
    <w:p>
      <w:pPr/>
      <w:r>
        <w:rPr>
          <w:lang w:val="hi_IN" w:bidi="hi_IN"/>
        </w:rPr>
      </w:r>
      <w:r>
        <w:rPr>
          <w:lang w:val="hi_IN" w:bidi="hi_IN"/>
        </w:rPr>
        <w:t xml:space="preserve">यहाँ रुकें और अनुवाद समूह को एक नक्शा दिखाएँ जो दिखाता है कि </w:t>
      </w:r>
      <w:r>
        <w:rPr>
          <w:lang w:val="hi_IN" w:bidi="hi_IN"/>
        </w:rPr>
        <w:t>थिस्सलुनीके और बिरीया के मुकाबले में एथेंस कहाँ था</w:t>
      </w:r>
      <w:r>
        <w:rPr>
          <w:lang w:val="hi_IN" w:bidi="hi_IN"/>
        </w:rPr>
        <w:t>।</w:t>
      </w:r>
    </w:p>
    <w:p>
      <w:pPr/>
      <w:r>
        <w:rPr>
          <w:lang w:val="hi_IN" w:bidi="hi_IN"/>
        </w:rPr>
      </w:r>
      <w:r>
        <w:rPr>
          <w:lang w:val="hi_IN" w:bidi="hi_IN"/>
        </w:rPr>
        <w:t xml:space="preserve">यहाँ रुकें और अनुवाद समूह को </w:t>
      </w:r>
      <w:r>
        <w:rPr>
          <w:lang w:val="hi_IN" w:bidi="hi_IN"/>
        </w:rPr>
        <w:t>पार्थेनोन</w:t>
      </w:r>
      <w:r>
        <w:rPr>
          <w:lang w:val="hi_IN" w:bidi="hi_IN"/>
        </w:rPr>
        <w:t xml:space="preserve"> की एक तस्वीर दिखाएँ, जो देवी एथेना को समर्पित एक पूर्व मंदिर है जो अभी भी अक्रोपुलिस की एथेनी पहाड़ी पर खड़ी है। </w:t>
      </w:r>
    </w:p>
    <w:p>
      <w:pPr/>
      <w:r>
        <w:rPr>
          <w:lang w:val="hi_IN" w:bidi="hi_IN"/>
        </w:rPr>
      </w:r>
      <w:r>
        <w:rPr>
          <w:lang w:val="hi_IN" w:bidi="hi_IN"/>
        </w:rPr>
        <w:t xml:space="preserve">पौलुस भी बाजार गया, जो एक सार्वजनिक स्थान था जहाँ लोग कई गतिविधियों के लिए इकट्ठा होते थे। वह हर दिन वहाँ जाता था उन लोगों से बात करने के लिए जो उसके पास आते थे और उसकी बात सुनते थे। उसने उनसे यीशु और उसके पुनरुत्थान के विषय में सुसमाचार सुनाया। कुछ इपिकूरी और स्तोईकी दार्शनिकों या शिक्षकों ने भी पौलुस से बात की, जिन्हें इपिकूरी और स्तोईकी के रूप में जाना जाता है। हालाँकि, उनमें से कुछ ने उसका मज़ाक उड़ाया और उसे "बकवास" कहा, और कुछ लोगों ने कहा कि वह विदेशी देवताओं का प्रचार कर रहा है। एथेंस के लोग विदेशी देवताओं के बारे में सुनना पसंद करते थे और यहाँ तक कि उन्होंने कुछ की आराधना करने लगे। लेकिन उन्होंने विदेशी देवताओं को अस्वीकार कर दिया जो उनके अच्छे नैतिकता को बिगाड़ सकते थे। वे इन देवताओं का प्रचार करने वाले किसी भी व्यक्ति की आलोचना करते थे और उनका विरोध करते थे। </w:t>
      </w:r>
    </w:p>
    <w:p>
      <w:pPr/>
      <w:r>
        <w:rPr>
          <w:lang w:val="hi_IN" w:bidi="hi_IN"/>
        </w:rPr>
      </w:r>
      <w:r>
        <w:rPr>
          <w:lang w:val="hi_IN" w:bidi="hi_IN"/>
        </w:rPr>
        <w:t xml:space="preserve">एथेंस के सब निवासी और वहाँ रहने वाले विदेशी लोग अपना सारा खाली समय नई-नई बातों पर चर्चा करने और उन्हें सुनने में बिताते थे। यह जानकारी कहानी का हिस्सा नहीं है। यह अतिरिक्त जानकारी है जो लेखक हमें कहानी को बेहतर समझने में हमारी मदद करने के लिए देता है। </w:t>
      </w:r>
    </w:p>
    <w:p>
      <w:pPr/>
      <w:r>
        <w:rPr>
          <w:lang w:val="hi_IN" w:bidi="hi_IN"/>
        </w:rPr>
      </w:r>
      <w:r>
        <w:rPr>
          <w:lang w:val="hi_IN" w:bidi="hi_IN"/>
        </w:rPr>
        <w:t xml:space="preserve">यहाँ रुकें और चर्चा करें। आपकी संस्कृति में, आप अपनी कहानियों में अतिरिक्त पृष्ठभूमि की जानकारी कैसे देते हैं? </w:t>
      </w:r>
    </w:p>
    <w:p>
      <w:pPr/>
      <w:r>
        <w:rPr>
          <w:lang w:val="hi_IN" w:bidi="hi_IN"/>
        </w:rPr>
      </w:r>
      <w:r>
        <w:rPr>
          <w:lang w:val="hi_IN" w:bidi="hi_IN"/>
        </w:rPr>
        <w:t xml:space="preserve">दार्शनिक पौलुस को अरियुपगुस नाम की नगर महासभा के सामने लाए। महासभा का नाम उस पहाड़ी से लिया गया जहाँ पर मूल रूप से महासभा होती थी। हालाँकि, जब पौलुस एथेंस में था, तो सभा बाजार की एक इमारत में इकट्ठा हुई। पौलुस शायद बाजार में दार्शनिकों के साथ खड़ा था, फिर वह उस स्थान पर गया जहाँ लोग सभा से बात करते थे और वह अरियुपगुस की पूरी परिषद, अर्थात नगर के अगुवों के सामने खड़ा हुआ। उसे सुनने के बाद, महासभा यह तय कर सकती थी कि यह शिक्षा खतरनाक थी या नहीं। इस प्रकार दार्शनिकों को पौलुस की शिक्षा, जिसे वे अजीब समझते थे, फिर से सुनने का एक और अवसर मिला। बहुत संभव है कि नगर की परिषद के साथ एथेंस के कई सामान्य नागरिक, जिनमें स्त्रियाँ भी शामिल थीं, वहाँ उपस्थित थे और पौलुस को बोलते सुनना चाहते थे।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नगर में मूर्तियाँ </w:t>
      </w:r>
    </w:p>
    <w:p>
      <w:pPr>
        <w:pStyle w:val="ListBullet"/>
        <w:spacing w:line="240" w:lineRule="auto"/>
        <w:ind w:left="720"/>
      </w:pPr>
      <w:r>
        <w:rPr>
          <w:lang w:val="hi_IN" w:bidi="hi_IN"/>
        </w:rPr>
      </w:r>
      <w:r>
        <w:rPr>
          <w:lang w:val="hi_IN" w:bidi="hi_IN"/>
        </w:rPr>
        <w:t xml:space="preserve">आराधनालय में यहूदी और विश्वासी गैर-यहूदी </w:t>
      </w:r>
    </w:p>
    <w:p>
      <w:pPr>
        <w:pStyle w:val="ListBullet"/>
        <w:spacing w:line="240" w:lineRule="auto"/>
        <w:ind w:left="720"/>
      </w:pPr>
      <w:r>
        <w:rPr>
          <w:lang w:val="hi_IN" w:bidi="hi_IN"/>
        </w:rPr>
      </w:r>
      <w:r>
        <w:rPr>
          <w:lang w:val="hi_IN" w:bidi="hi_IN"/>
        </w:rPr>
        <w:t xml:space="preserve">जिन लोगों से पौलुस ने बाजार में बात की </w:t>
      </w:r>
    </w:p>
    <w:p>
      <w:pPr>
        <w:pStyle w:val="ListBullet"/>
        <w:spacing w:line="240" w:lineRule="auto"/>
        <w:ind w:left="720"/>
      </w:pPr>
      <w:r>
        <w:rPr>
          <w:lang w:val="hi_IN" w:bidi="hi_IN"/>
        </w:rPr>
      </w:r>
      <w:r>
        <w:rPr>
          <w:lang w:val="hi_IN" w:bidi="hi_IN"/>
        </w:rPr>
        <w:t xml:space="preserve">इपिकूरी और स्तोईकी दार्शनिक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जब पौलुस एथेंस में सीलास और तीमुथियुस का इंतजार कर रहा था, तो वह बहुत दुखी हो गया क्योंकि जब उसने नगर के चारों ओर देखा तो उसने देखा कि हर जगह मूर्तियाँ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“मेरा हृदय बहुत दुःख से भर गया है,” “एथेंस के लोग सच्चे परमेश्वर को नहीं जानते और व्यर्थ मूर्तियों की उपासना करते हैं,” और “मुझे उन्हें यीशु के बारे में सिखाना चाहिए।”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इसलिए पौलुस आराधनालय गया और यहूदियों और विश्वासी गैर-यहूदियों दोनों के साथ पवित्रशास्त्र से तर्क करना शुरू किया। वह प्रतिदिन बाज़ार में भी जाता था और वहाँ उपस्थित लोगों से यीशु के बारे में बातचीत करता था। वह कुछ इपिकूरी और स्तोईकी दार्शनिकों से भी बात कर रहा था। उनमें से कुछ ने उसका मज़ाक उड़ाते हुए कहा, "यह बकवास करने वाला क्या कहना चाहता है?" दूसरों ने सोचा कि वह विदेशी देवताओं का प्रचारक है, क्योंकि उसने उन्हें यीशु और उसके पुनरुत्थान का प्रचार किया था। </w:t>
      </w:r>
    </w:p>
    <w:p>
      <w:pPr/>
      <w:r>
        <w:rPr>
          <w:lang w:val="hi_IN" w:bidi="hi_IN"/>
        </w:rPr>
      </w:r>
      <w:r>
        <w:rPr>
          <w:lang w:val="hi_IN" w:bidi="hi_IN"/>
        </w:rPr>
        <w:t xml:space="preserve">इसलिए दार्शनिक पौलुस को नगर महासभा के सामने लाए। उन्होंने उससे पूछा कि वह उन्हें बताए कि उसकी शिक्षा क्या है, और कहा, "क्योंकि तू अनोखी बातें हमें सुनाता है। इसलिए हम जानना चाहते हैं कि इन बातों का क्या अर्थ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दार्शनिकों की भूमिका निभाने वाले अभिनेताओं से पूछें, "आप कैसा महसूस कर रहे हैं?" आप ऐसी बातें सुन सकते हैं, जैसे, “पौलुस की शिक्षा से बहुत उलझन में हैं,” “चिंतित, क्योंकि हमने कभी नहीं सुना कि लोग फिर से जीवित किए जाते हैं,” और “हम जानना चाहते हैं कि नगर की महासभा इस अजीब शिक्षा के बारे में क्या निर्णय लेगी।”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एथेंस के सभी निवासी और वहाँ रहने वाले विदेशी लोग अपना सारा खाली समय नई-नई बातों पर बात करने और सुनने में बिताते थे।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एथेंस में सीलास और तीमुथियुस का इंतजार कर रहा था। </w:t>
      </w:r>
      <w:r>
        <w:rPr>
          <w:b/>
          <w:lang w:val="hi_IN" w:bidi="hi_IN"/>
        </w:rPr>
        <w:t>एथेंस</w:t>
      </w:r>
      <w:r>
        <w:rPr>
          <w:lang w:val="hi_IN" w:bidi="hi_IN"/>
        </w:rPr>
        <w:t xml:space="preserve"> बिरीया से लगभग 400 किलोमीटर दक्षिण-पूर्व में अटीका क्षेत्र में एजिया सागर पर एक नगर है। यह एकमात्र स्थान है जहाँ बाइबल में एथेंस का उल्लेख किया गया है। </w:t>
      </w:r>
    </w:p>
    <w:p>
      <w:pPr/>
      <w:r>
        <w:rPr>
          <w:lang w:val="hi_IN" w:bidi="hi_IN"/>
        </w:rPr>
      </w:r>
      <w:r>
        <w:rPr>
          <w:lang w:val="hi_IN" w:bidi="hi_IN"/>
        </w:rPr>
        <w:t xml:space="preserve">यहाँ रुकें और अनुवाद समूह को एक नक्शा दिखाएँ जो दिखाता है कि </w:t>
      </w:r>
      <w:r>
        <w:rPr>
          <w:lang w:val="hi_IN" w:bidi="hi_IN"/>
        </w:rPr>
        <w:t>थिस्सलुनीके और बिरीया के मुकाबले में एथेंस</w:t>
      </w:r>
      <w:r>
        <w:rPr>
          <w:lang w:val="hi_IN" w:bidi="hi_IN"/>
        </w:rPr>
        <w:t xml:space="preserve"> कहाँ था।</w:t>
      </w:r>
    </w:p>
    <w:p>
      <w:pPr/>
      <w:r>
        <w:rPr>
          <w:lang w:val="hi_IN" w:bidi="hi_IN"/>
        </w:rPr>
      </w:r>
      <w:r>
        <w:rPr>
          <w:lang w:val="hi_IN" w:bidi="hi_IN"/>
        </w:rPr>
        <w:t xml:space="preserve">जब उसने एथेंस में कई मूर्तियाँ देखी तो वह बहुत परेशान हो गया। </w:t>
      </w:r>
      <w:r>
        <w:rPr>
          <w:b/>
          <w:lang w:val="hi_IN" w:bidi="hi_IN"/>
        </w:rPr>
        <w:t>मूर्ति</w:t>
      </w:r>
      <w:r>
        <w:rPr>
          <w:lang w:val="hi_IN" w:bidi="hi_IN"/>
        </w:rPr>
        <w:t xml:space="preserve"> एक प्रतिमा है जो मानव हाथों से बनाई जाती है, जैसे कोई मूर्ति या किसी देवता का अन्य भौतिक रूप, जिसकी उपासना एकमात्र सच्चे सृष्टिकर्ता परमेश्वर के बजाय एक देवता के रूप में की जाती है। लोग उस देवता की उपासना करने के लिए मूर्ति के सामने दण्डवत् करते हैं। उसी शब्द का उपयोग करना याद रखें जिसका उपयोग आपने पहले मूर्ति के लिए किया है। </w:t>
      </w:r>
      <w:r>
        <w:rPr>
          <w:b/>
          <w:lang w:val="hi_IN" w:bidi="hi_IN"/>
        </w:rPr>
        <w:t>मूर्ति</w:t>
      </w:r>
      <w:r>
        <w:rPr>
          <w:lang w:val="hi_IN" w:bidi="hi_IN"/>
        </w:rPr>
        <w:t xml:space="preserve"> की पूरी परिभाषा मुख्य शब्दावली में पाई जा सकती है। </w:t>
      </w:r>
    </w:p>
    <w:p>
      <w:pPr/>
      <w:r>
        <w:rPr>
          <w:lang w:val="hi_IN" w:bidi="hi_IN"/>
        </w:rPr>
      </w:r>
      <w:r>
        <w:rPr>
          <w:lang w:val="hi_IN" w:bidi="hi_IN"/>
        </w:rPr>
        <w:t xml:space="preserve">यहाँ रुकें और अनुवाद समूह को </w:t>
      </w:r>
      <w:r>
        <w:rPr>
          <w:lang w:val="hi_IN" w:bidi="hi_IN"/>
        </w:rPr>
        <w:t>पार्थेनोन</w:t>
      </w:r>
      <w:r>
        <w:rPr>
          <w:lang w:val="hi_IN" w:bidi="hi_IN"/>
        </w:rPr>
        <w:t xml:space="preserve"> की एक तस्वीर दिखाएँ, जो देवी एथेना को समर्पित एक पूर्व मंदिर है जो अभी भी अक्रोपुलिस की एथेनी पहाड़ी पर खड़ा है। </w:t>
      </w:r>
    </w:p>
    <w:p>
      <w:pPr/>
      <w:r>
        <w:rPr>
          <w:lang w:val="hi_IN" w:bidi="hi_IN"/>
        </w:rPr>
      </w:r>
      <w:r>
        <w:rPr>
          <w:lang w:val="hi_IN" w:bidi="hi_IN"/>
        </w:rPr>
        <w:t xml:space="preserve">इसलिए पौलुस </w:t>
      </w:r>
      <w:r>
        <w:rPr>
          <w:b/>
          <w:lang w:val="hi_IN" w:bidi="hi_IN"/>
        </w:rPr>
        <w:t>आराधनालय</w:t>
      </w:r>
      <w:r>
        <w:rPr>
          <w:lang w:val="hi_IN" w:bidi="hi_IN"/>
        </w:rPr>
        <w:t xml:space="preserve"> गया और </w:t>
      </w:r>
      <w:r>
        <w:rPr>
          <w:b/>
          <w:lang w:val="hi_IN" w:bidi="hi_IN"/>
        </w:rPr>
        <w:t>यहूदियों</w:t>
      </w:r>
      <w:r>
        <w:rPr>
          <w:lang w:val="hi_IN" w:bidi="hi_IN"/>
        </w:rPr>
        <w:t xml:space="preserve"> और विश्वासी गैर-यहूदियों के साथ पवित्रशास्त्र से तर्क करना शुरू किया। उन्हीं शब्दों का उपयोग करे जिनका उपयोग आपने पहले आराधनालय और यहूदियों के लिए किया है। </w:t>
      </w:r>
      <w:r>
        <w:rPr>
          <w:lang w:val="hi_IN" w:bidi="hi_IN"/>
        </w:rPr>
        <w:t>आराधनालय</w:t>
      </w:r>
      <w:r>
        <w:rPr>
          <w:lang w:val="hi_IN" w:bidi="hi_IN"/>
        </w:rPr>
        <w:t xml:space="preserve"> और </w:t>
      </w:r>
      <w:r>
        <w:rPr>
          <w:lang w:val="hi_IN" w:bidi="hi_IN"/>
        </w:rPr>
        <w:t>यहूदियों</w:t>
      </w:r>
      <w:r>
        <w:rPr>
          <w:lang w:val="hi_IN" w:bidi="hi_IN"/>
        </w:rPr>
        <w:t xml:space="preserve"> की पूरी परिभाषा मुख्य शब्दावली में पाई जा सकती है। </w:t>
      </w:r>
    </w:p>
    <w:p>
      <w:pPr/>
      <w:r>
        <w:rPr>
          <w:lang w:val="hi_IN" w:bidi="hi_IN"/>
        </w:rPr>
      </w:r>
      <w:r>
        <w:rPr>
          <w:lang w:val="hi_IN" w:bidi="hi_IN"/>
        </w:rPr>
        <w:t xml:space="preserve">पौलुस भी हर दिन बाजार में लोगों से बात करता था। कुछ इपिकूरी और स्तोईकी दार्शनिकों ने भी उससे बात की। </w:t>
      </w:r>
      <w:r>
        <w:rPr>
          <w:b/>
          <w:lang w:val="hi_IN" w:bidi="hi_IN"/>
        </w:rPr>
        <w:t>दार्शनिक</w:t>
      </w:r>
      <w:r>
        <w:rPr>
          <w:lang w:val="hi_IN" w:bidi="hi_IN"/>
        </w:rPr>
        <w:t xml:space="preserve"> वे लोग हैं जो इस बारे में सोचते हैं कि संसार कैसे काम करता है, जीवन का क्या अर्थ है, और जीवन को क्या सार्थक बनाता है। वे ऐसे तरीकों का सुझाव देते हैं जिनसे लोगों को जीना चाहिए। वे आमतौर पर अपनी शिक्षाओं को धर्म से अधिक महत्व देते हैं। </w:t>
      </w:r>
      <w:r>
        <w:rPr>
          <w:b/>
          <w:lang w:val="hi_IN" w:bidi="hi_IN"/>
        </w:rPr>
        <w:t>इपिकूरी</w:t>
      </w:r>
      <w:r>
        <w:rPr>
          <w:lang w:val="hi_IN" w:bidi="hi_IN"/>
        </w:rPr>
        <w:t xml:space="preserve"> मानते थे कि सुख, विशेष रूप से मन का आनन्द, जीवन का लक्ष्य थे। </w:t>
      </w:r>
      <w:r>
        <w:rPr>
          <w:b/>
          <w:lang w:val="hi_IN" w:bidi="hi_IN"/>
        </w:rPr>
        <w:t>स्तोईकी</w:t>
      </w:r>
      <w:r>
        <w:rPr>
          <w:lang w:val="hi_IN" w:bidi="hi_IN"/>
        </w:rPr>
        <w:t xml:space="preserve"> लोग मानते थे कि जीवन में आनन्द या शोक की भावनाएँ नहीं होनी चाहिए। </w:t>
      </w:r>
    </w:p>
    <w:p>
      <w:pPr/>
      <w:r>
        <w:rPr>
          <w:lang w:val="hi_IN" w:bidi="hi_IN"/>
        </w:rPr>
      </w:r>
      <w:r>
        <w:rPr>
          <w:lang w:val="hi_IN" w:bidi="hi_IN"/>
        </w:rPr>
        <w:t xml:space="preserve">दार्शनिक पौलुस को </w:t>
      </w:r>
      <w:r>
        <w:rPr>
          <w:b/>
          <w:lang w:val="hi_IN" w:bidi="hi_IN"/>
        </w:rPr>
        <w:t>अरियुपगुस</w:t>
      </w:r>
      <w:r>
        <w:rPr>
          <w:lang w:val="hi_IN" w:bidi="hi_IN"/>
        </w:rPr>
        <w:t xml:space="preserve"> लाए, जो नगर की महासभा थी। इसका नाम एथेंस की एक पहाड़ी, अरियुपगुस, के नाम पर पड़ा, जहाँ नगर की महासभा पहले मिलती थी। हालाँकि, जब पौलुस एथेंस में था, तो अरियुपगुस या नगर की महासभा बाजार की एक इमारत में इकट्ठा हुई। महासभा नगर में प्रशासन, शिक्षा और धर्म के लिए जिम्मेदार थी। पौलुस को सुनने के बाद, महासभा यह तय कर सकती थी कि यीशु के बारे में शिक्षा खतरनाक थी या नहीं।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17:22–34</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17:22–34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ऐतिहासिक घटनाओं को दर्ज करती है जो यीशु के जन्म के लगभग 51 वर्ष बाद पौलुस की दूसरी मिशनरी यात्रा के दौरान हुई थीं। पिछली कहानी में पौलुस एथेंस में था, जहाँ वह बिरीया से सीलास और तीमुथियुस के उसके साथ शामिल होने का इंतजार कर रहा था। वह यह देखकर बहुत परेशान हुआ कि नगर में हर जगह कई मूर्तियाँ थीं और एथेंस के लोग सच्चे सृष्टिकर्ता परमेश्वर को नहीं जानते थे। पौलुस ने आराधनालय में यहूदियों और विश्वास करने वाले गैर-यहूदियों के साथ तर्क किया, उन्हें यीशु के बारे में सुसमाचार सुनाया, और बाज़ार में भी जो कोई सुनना चाहता था उससे बात की। पौलुस ने यीशु और उसके पुनरुत्थान के बारे में कुछ स्तोईकी और इपिकूरी दार्शनिकों से भी बात की, जिन्होंने उसकी शिक्षा अजीब समझा और उसे नगर की महासभा के सामने पेश करने के लिए ले गए। </w:t>
      </w:r>
    </w:p>
    <w:p>
      <w:pPr/>
      <w:r>
        <w:rPr>
          <w:lang w:val="hi_IN" w:bidi="hi_IN"/>
        </w:rPr>
      </w:r>
      <w:r>
        <w:rPr>
          <w:lang w:val="hi_IN" w:bidi="hi_IN"/>
        </w:rPr>
        <w:t xml:space="preserve">यह कहानी तब शुरू होती है जब पौलुस अरियुपगुस की पूरी महासभा के सामने खड़ा हुआ और यह भाषण दिया। </w:t>
      </w:r>
    </w:p>
    <w:p>
      <w:pPr/>
      <w:r>
        <w:rPr>
          <w:lang w:val="hi_IN" w:bidi="hi_IN"/>
        </w:rPr>
      </w:r>
      <w:r>
        <w:rPr>
          <w:lang w:val="hi_IN" w:bidi="hi_IN"/>
        </w:rPr>
        <w:t xml:space="preserve">उसने महासभा को संबोधित करते हुए "एथेंस के लोगों।" एथेंस में भाषण शुरू करने का यह सामान्य सम्मानजनक तरीका था, हालाँकि जनता में स्त्रियाँ भी शायद सुन रही थीं। उसने देखा कि एथेंस के लोग हर तरह से बहुत धार्मिक थे। इसका अर्थ है कि उन्होंने अपने देवताओं का सम्मान करने के हर तरीके का उपयोग किया, जिसमें उन्हें प्रार्थना करना, उनकी आराधना करना और उन्हें बलिदान चढ़ाना शामिल था। जब पौलुस नगर के विभिन्न हिस्सों का दौरा कर रहा था, तो उसने उनकी आराधना की वस्तुएँ देखीं। और उसने एक ऐसी वेदी भी देखी जो अज्ञात देवता को समर्पित थी। यह एक विशेष देवता था, लेकिन एथेंस के लोग उसका नाम या उसके बारे में कुछ भी नहीं जानते थे। इसलिए पौलुस ने घोषित किया कि वह उन्हें बताने आया है कि वह देवता कौन है। </w:t>
      </w:r>
    </w:p>
    <w:p>
      <w:pPr/>
      <w:r>
        <w:rPr>
          <w:lang w:val="hi_IN" w:bidi="hi_IN"/>
        </w:rPr>
      </w:r>
      <w:r>
        <w:rPr>
          <w:lang w:val="hi_IN" w:bidi="hi_IN"/>
        </w:rPr>
        <w:t xml:space="preserve">यहाँ रुकें और अनुवाद समूह को </w:t>
      </w:r>
      <w:r>
        <w:rPr>
          <w:lang w:val="hi_IN" w:bidi="hi_IN"/>
        </w:rPr>
        <w:t>एक अज्ञात देवता की वेदी</w:t>
      </w:r>
      <w:r>
        <w:rPr>
          <w:lang w:val="hi_IN" w:bidi="hi_IN"/>
        </w:rPr>
        <w:t xml:space="preserve"> की तस्वीर दिखाएँ।</w:t>
      </w:r>
    </w:p>
    <w:p>
      <w:pPr/>
      <w:r>
        <w:rPr>
          <w:lang w:val="hi_IN" w:bidi="hi_IN"/>
        </w:rPr>
      </w:r>
      <w:r>
        <w:rPr>
          <w:lang w:val="hi_IN" w:bidi="hi_IN"/>
        </w:rPr>
        <w:t xml:space="preserve">यहाँ रुकें और अनुवाद समूह को </w:t>
      </w:r>
      <w:r>
        <w:rPr>
          <w:lang w:val="hi_IN" w:bidi="hi_IN"/>
        </w:rPr>
        <w:t>एथेंस के एक मंदिर की तस्वीर दिखाएँ जिसमें एक देवता है</w:t>
      </w:r>
      <w:r>
        <w:rPr>
          <w:lang w:val="hi_IN" w:bidi="hi_IN"/>
        </w:rPr>
        <w:t>।</w:t>
      </w:r>
    </w:p>
    <w:p>
      <w:pPr/>
      <w:r>
        <w:rPr>
          <w:lang w:val="hi_IN" w:bidi="hi_IN"/>
        </w:rPr>
      </w:r>
      <w:r>
        <w:rPr>
          <w:lang w:val="hi_IN" w:bidi="hi_IN"/>
        </w:rPr>
        <w:t xml:space="preserve">पौलुस पहचानता है कि उसके दर्शक यहूदी नहीं हैं। आराधनालयों में वह उन्हें यीशु के बारे में सिखाने के लिए यहूदी पवित्रशास्त्र का उपयोग करता है। हालाँकि, अरियुपगुस की महासभा में, वह उन विचारों का उपयोग करता है जिन्हें एथेंस के लोग समझ सकते थे। </w:t>
      </w:r>
    </w:p>
    <w:p>
      <w:pPr/>
      <w:r>
        <w:rPr>
          <w:lang w:val="hi_IN" w:bidi="hi_IN"/>
        </w:rPr>
      </w:r>
      <w:r>
        <w:rPr>
          <w:lang w:val="hi_IN" w:bidi="hi_IN"/>
        </w:rPr>
        <w:t xml:space="preserve">पौलुस ने पहले महासभा को स्वर्ग और पृथ्वी के सृष्टिकर्ता परमेश्वर, अर्थात प्रभु से परिचित कराया। यह परमेश्वर मनुष्यों द्वारा बनाए गए मंदिरों में नहीं रहता, क्योंकि उसे मनुष्यों की सेवा या देखभाल की आवश्यकता नहीं है। सृष्टिकर्ता परमेश्वर ही वह है जो जीवन, श्वास और मनुष्यों के जीवित रहने के लिए आवश्यक सब कुछ देता है। परमेश्वर ने पहले एक मनुष्य को बनाया, और उसी एक से सब जाति-जाति के लोग उत्पन्न हुए। परमेश्वर ने उन्हें सारी पृथ्वी पर अलग-अलग स्थानों में जाकर बसने दिया। मनुष्यों को बनाने से पहले ही परमेश्वर ने ठहराया था कि वे कब और कहाँ रहेंगे। फिर परमेश्वर समझाता है कि वह उतना दूर नहीं है जितना हम सोचते हैं, क्योंकि वही है जिसने हमें बनाया है। वही है जो हमें जीवित रहने, चलने-फिरने और अस्तित्व में रहने की सामर्थ्य देता है। जब परमेश्वर ने मनुष्यों को बनाया, तो उन्हें इस उद्देश्य से बनाया कि वे उसे खोजें और उसे पा सकें। </w:t>
      </w:r>
    </w:p>
    <w:p>
      <w:pPr/>
      <w:r>
        <w:rPr>
          <w:lang w:val="hi_IN" w:bidi="hi_IN"/>
        </w:rPr>
      </w:r>
      <w:r>
        <w:rPr>
          <w:lang w:val="hi_IN" w:bidi="hi_IN"/>
        </w:rPr>
        <w:t xml:space="preserve">अब पौलुस अपने भाषण को उन बातों से जोड़ता है जिनके बारे में लोग बहुत अच्छी तरह से जानते हैं। वह उनके ही संस्कृति की एक बात का उपयोग करता है ताकि उन्हें परमेश्वर के बारे में समझा सके। उसने उनकी एक मूर्ति पर कुछ लिखा देखा है। एथेंस के लोगों में कवि थे, या वे लोग थे जो सार्थक, बुद्धिमान और अच्छी तरह से अभिव्यक्त किए गए बातें बोलते या लिखते थे। एथेंस के कुछ कवियों ने कहा, "हम सभी परमेश्वर के बच्चे हैं।" इसका अर्थ है कि परमेश्वर केवल सोने, चाँदी या पत्थर की बनी हुई मूर्ति नहीं हो सकता! </w:t>
      </w:r>
    </w:p>
    <w:p>
      <w:pPr/>
      <w:r>
        <w:rPr>
          <w:lang w:val="hi_IN" w:bidi="hi_IN"/>
        </w:rPr>
      </w:r>
      <w:r>
        <w:rPr>
          <w:lang w:val="hi_IN" w:bidi="hi_IN"/>
        </w:rPr>
        <w:t xml:space="preserve">यहाँ रुकें और अनुवाद समूह के साथ चर्चा करें कि यदि आपकी संस्कृति में भी कवि होते हैं, और उन्हें क्या कहा जाता है। यदि आपकी संस्कृति में कवि हैं, तो क्या आपको कोई भी बात याद है जो उन्होंने लिखी या बोली थी? </w:t>
      </w:r>
    </w:p>
    <w:p>
      <w:pPr/>
      <w:r>
        <w:rPr>
          <w:lang w:val="hi_IN" w:bidi="hi_IN"/>
        </w:rPr>
      </w:r>
      <w:r>
        <w:rPr>
          <w:lang w:val="hi_IN" w:bidi="hi_IN"/>
        </w:rPr>
        <w:t xml:space="preserve">जब लोग परमेश्वर को नहीं जानते, तब परमेश्वर उनके पापों को कुछ समय तक सहन करता है। लेकिन अब जब लोग जानते हैं कि सृष्टिकर्ता परमेश्वर कौन है, तो परमेश्वर उन्हें अपने पापों से पश्चाताप करने और परमेश्वर की आज्ञा मानने की आज्ञा देता है। </w:t>
      </w:r>
    </w:p>
    <w:p>
      <w:pPr/>
      <w:r>
        <w:rPr>
          <w:lang w:val="hi_IN" w:bidi="hi_IN"/>
        </w:rPr>
      </w:r>
      <w:r>
        <w:rPr>
          <w:lang w:val="hi_IN" w:bidi="hi_IN"/>
        </w:rPr>
        <w:t xml:space="preserve">यहाँ रुकें और अनुवाद समूह के साथ चर्चा करें कि आप पश्चाताप को कैसे समझते हैं। उस समय के बारे में एक कहानी सुनाएँ जब आपने पाप से पश्चाताप किया। </w:t>
      </w:r>
    </w:p>
    <w:p>
      <w:pPr/>
      <w:r>
        <w:rPr>
          <w:lang w:val="hi_IN" w:bidi="hi_IN"/>
        </w:rPr>
      </w:r>
      <w:r>
        <w:rPr>
          <w:lang w:val="hi_IN" w:bidi="hi_IN"/>
        </w:rPr>
        <w:t xml:space="preserve">परमेश्वर ने एक विशेष दिन निर्धारित किया है जब वह संसार में सभी का न्याय करेगा उसने न्याय करने के लिए एक मनुष्य को नियुक्त किया है, और उसे मृतकों में से जीवित करके सबके सामने सिद्ध किया है कि वही उसका ठहराया हुआ न्यायी है। </w:t>
      </w:r>
    </w:p>
    <w:p>
      <w:pPr/>
      <w:r>
        <w:rPr>
          <w:lang w:val="hi_IN" w:bidi="hi_IN"/>
        </w:rPr>
      </w:r>
      <w:r>
        <w:rPr>
          <w:lang w:val="hi_IN" w:bidi="hi_IN"/>
        </w:rPr>
        <w:t xml:space="preserve">एथेंस के लोग यह विश्वास नहीं करते थे कि लोग फिर से जीवित हो सकते हैं, इसलिए यह बात उन्हें पागलपन जैसी लगी। उनमें से कुछ ने पौलुस का मज़ाक उड़ाया और कुछ और सुनना चाहते थे। </w:t>
      </w:r>
    </w:p>
    <w:p>
      <w:pPr/>
      <w:r>
        <w:rPr>
          <w:lang w:val="hi_IN" w:bidi="hi_IN"/>
        </w:rPr>
      </w:r>
      <w:r>
        <w:rPr>
          <w:lang w:val="hi_IN" w:bidi="hi_IN"/>
        </w:rPr>
        <w:t xml:space="preserve">उस समय पौलुस नगर की महासभा और उस स्थान को छोड़कर चला गया। </w:t>
      </w:r>
    </w:p>
    <w:p>
      <w:pPr/>
      <w:r>
        <w:rPr>
          <w:lang w:val="hi_IN" w:bidi="hi_IN"/>
        </w:rPr>
      </w:r>
      <w:r>
        <w:rPr>
          <w:lang w:val="hi_IN" w:bidi="hi_IN"/>
        </w:rPr>
        <w:t xml:space="preserve">कुछ लोगों ने जिन्होंने पौलुस को सुना, उसके साथ जुड़ गए, उसकी शिक्षा को ग्रहण किया और यीशु पर विश्वास किया। उनमें से एक दियुनुसियुस था, जो नगर की महासभा, अरियुपगुस , के सदस्यों में से एक था। दमरिस नाम की एक स्त्री और कुछ अन्य लोग भी थे जो यीशु पर विश्वास करते थे।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के चार दृश्य हैं। </w:t>
      </w:r>
    </w:p>
    <w:p>
      <w:pPr/>
      <w:r>
        <w:rPr>
          <w:lang w:val="hi_IN" w:bidi="hi_IN"/>
        </w:rPr>
      </w:r>
      <w:r>
        <w:rPr>
          <w:b/>
          <w:lang w:val="hi_IN" w:bidi="hi_IN"/>
        </w:rPr>
        <w:t>पहला दृश्य:</w:t>
      </w:r>
      <w:r>
        <w:rPr>
          <w:lang w:val="hi_IN" w:bidi="hi_IN"/>
        </w:rPr>
        <w:t xml:space="preserve"> पौलुस नगर की महासभा के सामने भाषण देता है और उनके सामने सच्चे परमेश्वर, जो सृष्टि का सृष्टिकर्ता है, की घोषणा करता है।</w:t>
      </w:r>
    </w:p>
    <w:p>
      <w:pPr/>
      <w:r>
        <w:rPr>
          <w:lang w:val="hi_IN" w:bidi="hi_IN"/>
        </w:rPr>
      </w:r>
      <w:r>
        <w:rPr>
          <w:b/>
          <w:lang w:val="hi_IN" w:bidi="hi_IN"/>
        </w:rPr>
        <w:t>दूसरा दृश्य:</w:t>
      </w:r>
      <w:r>
        <w:rPr>
          <w:lang w:val="hi_IN" w:bidi="hi_IN"/>
        </w:rPr>
        <w:t xml:space="preserve"> मरे हुओं के पुनरुत्थान के बारे में सुनते समय, कुछ पुरुष पौलुस का मज़ाक उड़ाते हैं और कुछ कहते हैं कि वे उसे फिर से सुनना चाहते हैं। </w:t>
      </w:r>
    </w:p>
    <w:p>
      <w:pPr/>
      <w:r>
        <w:rPr>
          <w:lang w:val="hi_IN" w:bidi="hi_IN"/>
        </w:rPr>
      </w:r>
      <w:r>
        <w:rPr>
          <w:b/>
          <w:lang w:val="hi_IN" w:bidi="hi_IN"/>
        </w:rPr>
        <w:t>तीसरा दृश्य:</w:t>
      </w:r>
      <w:r>
        <w:rPr>
          <w:lang w:val="hi_IN" w:bidi="hi_IN"/>
        </w:rPr>
        <w:t xml:space="preserve"> पौलुस नगर की महासभा से निकलता है। </w:t>
      </w:r>
    </w:p>
    <w:p>
      <w:pPr/>
      <w:r>
        <w:rPr>
          <w:lang w:val="hi_IN" w:bidi="hi_IN"/>
        </w:rPr>
      </w:r>
      <w:r>
        <w:rPr>
          <w:b/>
          <w:lang w:val="hi_IN" w:bidi="hi_IN"/>
        </w:rPr>
        <w:t>चौथा दृश्य:</w:t>
      </w:r>
      <w:r>
        <w:rPr>
          <w:lang w:val="hi_IN" w:bidi="hi_IN"/>
        </w:rPr>
        <w:t xml:space="preserve"> कुछ पुरुष और स्त्रियाँ पौलुस के साथ शामिल होते हैं और यीशु पर विश्वास करते 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नगर की महासभा के सदस्य, अरियुपगुस </w:t>
      </w:r>
    </w:p>
    <w:p>
      <w:pPr>
        <w:pStyle w:val="ListBullet"/>
        <w:spacing w:line="240" w:lineRule="auto"/>
        <w:ind w:left="720"/>
      </w:pPr>
      <w:r>
        <w:rPr>
          <w:lang w:val="hi_IN" w:bidi="hi_IN"/>
        </w:rPr>
      </w:r>
      <w:r>
        <w:rPr>
          <w:lang w:val="hi_IN" w:bidi="hi_IN"/>
        </w:rPr>
        <w:t xml:space="preserve">एथेंस के लोग और एथेंस में रहने वाले विदेशी </w:t>
      </w:r>
    </w:p>
    <w:p>
      <w:pPr>
        <w:pStyle w:val="ListBullet"/>
        <w:spacing w:line="240" w:lineRule="auto"/>
        <w:ind w:left="720"/>
      </w:pPr>
      <w:r>
        <w:rPr>
          <w:lang w:val="hi_IN" w:bidi="hi_IN"/>
        </w:rPr>
      </w:r>
      <w:r>
        <w:rPr>
          <w:lang w:val="hi_IN" w:bidi="hi_IN"/>
        </w:rPr>
        <w:t xml:space="preserve">पुरुष और स्त्रियाँ जो पौलुस के साथ शामिल हुए और यीशु पर विश्वास किया, उनमें दियुनुसियुस, जो अरियुपगुस का सदस्य था, और दमरिस शामिल थे।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यह कहानी पौलुस के लोगों के एक बड़े समूह, अर्थात् एथेंस के लोगों की महासभा के सामने खड़े होने से शुरू होती है। वह उनके विशेष सभा स्थान में है, और उन्होंने उसे वह समझाने के लिए बुलाया जो वह सिखा रहा था। </w:t>
      </w:r>
    </w:p>
    <w:p>
      <w:pPr/>
      <w:r>
        <w:rPr>
          <w:lang w:val="hi_IN" w:bidi="hi_IN"/>
        </w:rPr>
      </w:r>
      <w:r>
        <w:rPr>
          <w:lang w:val="hi_IN" w:bidi="hi_IN"/>
        </w:rPr>
        <w:t xml:space="preserve">पौलुस ने सम्मानजनक तरीके से महासभा को "एथेंस के लोगों" के रूप में संबोधित किया। यह याद रखना महत्वपूर्ण है कि पौलुस ने एथेंस के लोगों से बात करते समय उनकी अपनी धार्मिक प्रथाओं का प्रारंभिक बिन्दु के रूप में उपयोग किया। </w:t>
      </w:r>
    </w:p>
    <w:p>
      <w:pPr/>
      <w:r>
        <w:rPr>
          <w:lang w:val="hi_IN" w:bidi="hi_IN"/>
        </w:rPr>
      </w:r>
      <w:r>
        <w:rPr>
          <w:lang w:val="hi_IN" w:bidi="hi_IN"/>
        </w:rPr>
        <w:t xml:space="preserve">यह याद रखना महत्वपूर्ण है कि परमेश्वर लोगों द्वारा बनाए गए मंदिरों में नहीं रहता क्योंकि वह पृथ्वी का स्वामी या प्रभु है। परमेश्वर को किसी भी चीज़ की आवश्यकता नहीं है, क्योंकि वही सब कुछ को जीवन देता है। </w:t>
      </w:r>
    </w:p>
    <w:p>
      <w:pPr/>
      <w:r>
        <w:rPr>
          <w:lang w:val="hi_IN" w:bidi="hi_IN"/>
        </w:rPr>
      </w:r>
      <w:r>
        <w:rPr>
          <w:lang w:val="hi_IN" w:bidi="hi_IN"/>
        </w:rPr>
        <w:t xml:space="preserve">यह स्मरण रखना महत्वपूर्ण है कि परमेश्वर ने संसार के प्रत्येक लोगों के समूह को बनाया, और उसने निर्धारित किया कि वे कब रहेंगे और कहाँ रहेंगे। </w:t>
      </w:r>
    </w:p>
    <w:p>
      <w:pPr/>
      <w:r>
        <w:rPr>
          <w:lang w:val="hi_IN" w:bidi="hi_IN"/>
        </w:rPr>
      </w:r>
      <w:r>
        <w:rPr>
          <w:lang w:val="hi_IN" w:bidi="hi_IN"/>
        </w:rPr>
        <w:t xml:space="preserve">यह याद रखना भी महत्वपूर्ण है कि परमेश्वर ने लोगों को एक विशेष तरीके से समूह बनाया। उसने उन्हें इस उद्देश्य से बनाया कि वे परमेश्वर को खोजें और उसे पाएँ। पौलुस अपने सुनने वालों को आश्वस्त करता है कि परमेश्वर किसी से दूर नहीं है! </w:t>
      </w:r>
    </w:p>
    <w:p>
      <w:pPr/>
      <w:r>
        <w:rPr>
          <w:lang w:val="hi_IN" w:bidi="hi_IN"/>
        </w:rPr>
      </w:r>
      <w:r>
        <w:rPr>
          <w:lang w:val="hi_IN" w:bidi="hi_IN"/>
        </w:rPr>
        <w:t xml:space="preserve">यह याद रखना महत्वपूर्ण है कि पौलुस एथेंस के कवियों को उद्धृत करता है। कवि कहते हैं, "हम उसकी संतान हैं," या "हम उसके बच्चे हैं।" इसका अर्थ है कि परमेश्वर सोने, चाँदी या पत्थर की मूर्ति नहीं हो सकता! </w:t>
      </w:r>
    </w:p>
    <w:p>
      <w:pPr/>
      <w:r>
        <w:rPr>
          <w:lang w:val="hi_IN" w:bidi="hi_IN"/>
        </w:rPr>
      </w:r>
      <w:r>
        <w:rPr>
          <w:lang w:val="hi_IN" w:bidi="hi_IN"/>
        </w:rPr>
        <w:t xml:space="preserve">परमेश्वर ने उन बुरी बातों को सहन किया जो लोग कर रहे थे क्योंकि वे उसे नहीं जानते थे, पर अब वह सारे संसार के सभी लोगों को आदेश देता है कि वे पाप करना छोड़ दें और उसकी आज्ञा मानें। परमेश्वर एक दिन पृथ्वी के लोगों का न्याय करेगा। परमेश्वर ने एक मनुष्य को न्याय करने के लिए नियुक्त किया है, और परमेश्वर ने उसे मरे हुओं में से जिलाकर यह सिद्ध किया कि उस मनुष्य को न्याय करने का अधिकार है! </w:t>
      </w:r>
    </w:p>
    <w:p>
      <w:pPr/>
      <w:r>
        <w:rPr>
          <w:lang w:val="hi_IN" w:bidi="hi_IN"/>
        </w:rPr>
      </w:r>
      <w:r>
        <w:rPr>
          <w:lang w:val="hi_IN" w:bidi="hi_IN"/>
        </w:rPr>
        <w:t xml:space="preserve">यहाँ रुकें और अनुवाद समूह को </w:t>
      </w:r>
      <w:r>
        <w:rPr>
          <w:lang w:val="hi_IN" w:bidi="hi_IN"/>
        </w:rPr>
        <w:t>एक अज्ञात देवता की वेदी</w:t>
      </w:r>
      <w:r>
        <w:rPr>
          <w:lang w:val="hi_IN" w:bidi="hi_IN"/>
        </w:rPr>
        <w:t xml:space="preserve"> की तस्वीर दिखाएँ।</w:t>
      </w:r>
    </w:p>
    <w:p>
      <w:pPr/>
      <w:r>
        <w:rPr>
          <w:lang w:val="hi_IN" w:bidi="hi_IN"/>
        </w:rPr>
      </w:r>
      <w:r>
        <w:rPr>
          <w:lang w:val="hi_IN" w:bidi="hi_IN"/>
        </w:rPr>
        <w:t xml:space="preserve">यहाँ रुकें और अनुवाद समूह को </w:t>
      </w:r>
      <w:r>
        <w:rPr>
          <w:lang w:val="hi_IN" w:bidi="hi_IN"/>
        </w:rPr>
        <w:t>एथेंस के एक मंदिर की तस्वीर दिखाएँ जिसमें एक देवता है</w:t>
      </w:r>
      <w:r>
        <w:rPr>
          <w:lang w:val="hi_IN" w:bidi="hi_IN"/>
        </w:rPr>
        <w:t xml:space="preserve">। </w:t>
      </w:r>
    </w:p>
    <w:p>
      <w:pPr/>
      <w:r>
        <w:rPr>
          <w:lang w:val="hi_IN" w:bidi="hi_IN"/>
        </w:rPr>
      </w:r>
      <w:r>
        <w:rPr>
          <w:lang w:val="hi_IN" w:bidi="hi_IN"/>
        </w:rPr>
        <w:t xml:space="preserve">तुरन्त, पौलुस के सन्देश पर दो प्रकार की प्रतिक्रियाएँ हुईं। जैसे ही उन्होंने सुना कि परमेश्वर ने न्यायी को मृतकों में से जिलाया है, तो कुछ लोगों ने पौलुस का मज़ाक उड़ाया। लेकिन कुछ ने कहा कि वे और सुनना चाहते हैं। फिर पौलुस नगर की महासभा और उस स्थान को छोड़कर चला गया। और फिर कुछ लोग जिन्होंने पौलुस की बात सुनी, उसके साथ जुड़े रहे और जो वह सिखाता था उसे ग्रहण किया और यीशु पर विश्वास किया। उनमें से एक दियुनुसियुस था, जो नगर की महासभा, अरियुपगुस , के सदस्यों में से एक था। दमरिस नाम की एक स्त्री और कुछ अन्य लोग भी थे जो यीशु पर विश्वास करते थे।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नगर की महासभा के सदस्य, अरियुपगुस </w:t>
      </w:r>
    </w:p>
    <w:p>
      <w:pPr>
        <w:pStyle w:val="ListBullet"/>
        <w:spacing w:line="240" w:lineRule="auto"/>
        <w:ind w:left="720"/>
      </w:pPr>
      <w:r>
        <w:rPr>
          <w:lang w:val="hi_IN" w:bidi="hi_IN"/>
        </w:rPr>
      </w:r>
      <w:r>
        <w:rPr>
          <w:lang w:val="hi_IN" w:bidi="hi_IN"/>
        </w:rPr>
        <w:t xml:space="preserve">एथेंस के लोग और एथेंस में रहने वाले विदेशी </w:t>
      </w:r>
    </w:p>
    <w:p>
      <w:pPr>
        <w:pStyle w:val="ListBullet"/>
        <w:spacing w:line="240" w:lineRule="auto"/>
        <w:ind w:left="720"/>
      </w:pPr>
      <w:r>
        <w:rPr>
          <w:lang w:val="hi_IN" w:bidi="hi_IN"/>
        </w:rPr>
      </w:r>
      <w:r>
        <w:rPr>
          <w:lang w:val="hi_IN" w:bidi="hi_IN"/>
        </w:rPr>
        <w:t xml:space="preserve">पुरुष और स्त्रियाँ जो पौलुस के साथ शामिल हुए और यीशु पर विश्वास किया, उनमें दियुनुसियुस, जो अरियुपगुस का सदस्य था, और दमरिस शामिल थे।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पौलुस ने महासभा को संबोधित किया और अपना भाषण शुरू किया। उसने ध्यान दिया कि एथेन्स के लोग हर प्रकार से धार्मिक थे और उसने उनकी आराधना की बहुत-सी वस्तुओं को देखा, जिनमें एक अज्ञात देवता के लिए एक वेदी भी थी। उसने उन्हें बताया कि जिस देवता की वे आराधना करते हैं, लेकिन अभी तक वे नहीं जानते हैं, वह "वही परमेश्वर है जिसने संसार और उस में मौजूद सब चीजों को बनाया।" और वह स्वर्ग और पृथ्वी का प्रभु है। वह मनुष्यों के बनाए हुए मन्दिरों में नहीं रहता और उसे लोगों से किसी सहायता की आवश्यकता नहीं है, क्योंकि वही लोगों को जीवन देता है, उसे बनाए रखता है, और उन्हें वह सब कुछ देता है जिसकी उन्हें जीवन के लिए आवश्यकता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नगर की महासभा की भूमिका निभाने वाले अभिनेताओं से पूछें, "आप कैसा महसूस कर रहे हैं?" आप शायद ऐसी बातें सुनें, "वाह! यह बहुत रोमांचक है! मैंने ऐसे देवता के बारे में कभी नहीं सुना है!" या "बिल्कुल नहीं! पौलुस सब कुछ बदल रहा है। यह अत्यधिक अभिभूत करने वाला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और एक ही मनुष्य से उसने हर जाति बनाई और निर्धारित किया कि उन सभी को कहाँ रहना चाहिए।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महासभा की भूमिका निभाने वाले अभिनेताओं से पूछें, "आप कैसा महसूस कर रहे हैं? आप कुछ इस तरह की बातें सुन सकते हैं, “अरे नहीं! हमने खुद के कारण सफलता पाई हैं!" "पौलुस को यह कहने का कोई अधिकार नहीं है कि यह परमेश्वर है जो निर्धारित करता है कि हमारे लोग कब शासन करें या नहीं।" यह हम पर निर्भर करता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उसने लोगों को इस उद्देश्य से बनाया कि वे उसे खोजें और उसे पाएँ, यद्यपि वह हमसे दूर नहीं है। हम उसके कारण जीते हैं, चलते जाते हैं और अस्तित्व में हैं, और जैसा कि एथेंस के कुछ कवियों ने कहा है, हम उसके बच्चे हैं। इसलिए, परमेश्वर के बच्चों के रूप में हमें यह नहीं सोचना चाहिए कि परमेश्वर उस चीज़ के समान है जो लोग सोने, चाँदी या पत्थर से कल्पना करते हैं या बनाते हैं। परमेश्वर ने उन बुरी बातों को सहन किया जो लोग कर रहे थे क्योंकि वे उसे नहीं जानते थे, पर अब वह सारे संसार के सभी लोगों को आदेश देता है कि वे पाप करना छोड़ दें और उसकी आज्ञा मानें। क्योंकि उसने एक ऐसा दिन निर्धारित किया है जब वह संसार के सभी लोगों का न्याय करेगा। उसने अपने लिए न्याय करने के लिए एक मनुष्य को नियुक्त किया है, और उसने उस मनुष्य को मरे हुओं में से जिलाकर इसे सार्वजनिक रूप से सिद्ध किया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नगर की महासभा की भूमिका निभाने वाले अभिनेताओं से पूछें, "आप कैसा महसूस कर रहे हैं?" आप शायद ऐसी बातें सुनें, "वाह! क्या मैं वास्तव में परमेश्वर की संतान हो सकता हूँ? "मैं प्रसन्न भी हूँ, आशावान भी है, और वास्तव में इस पर विश्वास भी नहीं कर पा रहा हूँ!" और "ओह नहीं! वह पागल है! मैं बहुत क्रोधित हूँ कि कोई यह कहेगा कि किसी को फिर से जीवित किया जा सकता है—वह इस तरह झूठ फैलाने की हिम्मत कैसे करता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जब पुरुषों ने पौलुस को मृतकों में से जीवित किए जाने के बारे में बात करते हुए सुना, तो कुछ लोगों ने उसका मज़ाक उड़ाया और कुछ ने कहा कि वे इस विषय में उससे और सुनना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नगर की महासभा में पुरुषों की भूमिका निभाने वाले अभिनेताओं से पूछें, "आप कैसा महसूस कर रहे हैं?" आप ऐसी बातें सुन सकते हैं, "हमने पहले ऐसी चीज़ के बारे में कभी नहीं सुना है!" "बकबक करने वाला क्या कह रहा है?" और "शायद हमें उससे फिर से हमसे बात करने के लिए कहना चाहिए।"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उस समय पौलुस नगर की महासभा और उस स्थान को छोड़कर चला गया। </w:t>
      </w:r>
    </w:p>
    <w:p>
      <w:pPr/>
      <w:r>
        <w:rPr>
          <w:lang w:val="hi_IN" w:bidi="hi_IN"/>
        </w:rPr>
      </w:r>
      <w:r>
        <w:rPr>
          <w:lang w:val="hi_IN" w:bidi="hi_IN"/>
        </w:rPr>
        <w:t xml:space="preserve">कुछ लोगों ने जिन्होंने पौलुस को सुना, उसके साथ जुड़ गए, उसकी शिक्षा को ग्रहण किया और यीशु पर विश्वास किया। उनमें से एक दियुनुसियुस था, जो नगर की महासभा, अरियुपगुस , के सदस्यों में से एक था। दमरिस नाम की एक स्त्री और कुछ अन्य लोग भी थे जो यीशु पर विश्वास करते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नए विश्वासियों की भूमिका निभाने वाले अभिनेताओं से पूछें, "आप कैसा महसूस कर रहे हैं?" आप इस प्रकार की बातें सुन सकते हैं, "हम स्वयं देख सकते हैं कि पौलुस सत्य सिखा रहा है!" "परमेश्वर का धन्यवाद कि उसने हमें दिखाया कि वह कौन है!" और "यीशु के द्वारा नए जीवन के लिए परमेश्वर की स्तुति हो!"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नगर की महासभा, </w:t>
      </w:r>
      <w:r>
        <w:rPr>
          <w:b/>
          <w:lang w:val="hi_IN" w:bidi="hi_IN"/>
        </w:rPr>
        <w:t>अरियुपगुस</w:t>
      </w:r>
      <w:r>
        <w:rPr>
          <w:lang w:val="hi_IN" w:bidi="hi_IN"/>
        </w:rPr>
        <w:t xml:space="preserve">, के सामने खड़े होकर वहाँ के लोगों से बोला। नगर की महासभा ने अपना नाम एथेंस की एक पहाड़ी, के नाम पर रखा, जिसे "अरियुपगुस" कहा जाता है, जहाँ नगर की महासभा पहले मिलती थी। हालाँकि, जब पौलुस एथेंस में था, तो अरियुपगुस या नगर की महासभा बाजार की एक इमारत में इकट्ठा हुई। महासभा नगर में प्रशासन, शिक्षा और धर्म के लिए जिम्मेदार थी। पौलुस को सुनने के बाद, महासभा यह तय कर सकती थी कि यीशु के बारे में शिक्षा खतरनाक थी या नहीं। अरियुपगुस या नगर की महासभा का अनुवाद उसी तरह करें जैसे आपने पिछले भाग में किया है। </w:t>
      </w:r>
    </w:p>
    <w:p>
      <w:pPr/>
      <w:r>
        <w:rPr>
          <w:lang w:val="hi_IN" w:bidi="hi_IN"/>
        </w:rPr>
      </w:r>
      <w:r>
        <w:rPr>
          <w:lang w:val="hi_IN" w:bidi="hi_IN"/>
        </w:rPr>
        <w:t xml:space="preserve">पौलुस ने नगर की महासभा से बात की और ध्यान दिया कि एथेंस के लोग बहुत धार्मिक थे। जो व्यक्ति </w:t>
      </w:r>
      <w:r>
        <w:rPr>
          <w:b/>
          <w:lang w:val="hi_IN" w:bidi="hi_IN"/>
        </w:rPr>
        <w:t>धार्मिक</w:t>
      </w:r>
      <w:r>
        <w:rPr>
          <w:lang w:val="hi_IN" w:bidi="hi_IN"/>
        </w:rPr>
        <w:t xml:space="preserve"> है, वह अपने देवताओं का सम्मान करने के हर तरीके का उपयोग करता है, जिसमें उनसे प्रार्थना करना, उनकी आराधना करना और उन्हें बलिदान चढ़ाना शामिल है। </w:t>
      </w:r>
    </w:p>
    <w:p>
      <w:pPr/>
      <w:r>
        <w:rPr>
          <w:lang w:val="hi_IN" w:bidi="hi_IN"/>
        </w:rPr>
      </w:r>
      <w:r>
        <w:rPr>
          <w:lang w:val="hi_IN" w:bidi="hi_IN"/>
        </w:rPr>
        <w:t xml:space="preserve">जब पौलुस एथेंस में चल रहा था, तो उसने देखा कि एक अज्ञात देवता की एक वेदी भी थी। </w:t>
      </w:r>
      <w:r>
        <w:rPr>
          <w:b/>
          <w:lang w:val="hi_IN" w:bidi="hi_IN"/>
        </w:rPr>
        <w:t>वेदी</w:t>
      </w:r>
      <w:r>
        <w:rPr>
          <w:lang w:val="hi_IN" w:bidi="hi_IN"/>
        </w:rPr>
        <w:t xml:space="preserve"> उस स्थान को दर्शाती है जहाँ पशुओं को मारा जाता है और परमेश्वर को चढ़ाने के लिए जलाया जाता है, या वह स्थान जहाँ धूप जलाई जाती है। यह अक्सर पत्थरों से बनाई जाती है और शायद मेज़ या छोटे चबूतरे जैसी होती है। उन्हीं शब्दों का उपयोग करें जो आपने वेदी के लिए पहले उपयोग किए हैं। </w:t>
      </w:r>
      <w:r>
        <w:rPr>
          <w:b/>
          <w:lang w:val="hi_IN" w:bidi="hi_IN"/>
        </w:rPr>
        <w:t>वेदी</w:t>
      </w:r>
      <w:r>
        <w:rPr>
          <w:lang w:val="hi_IN" w:bidi="hi_IN"/>
        </w:rPr>
        <w:t xml:space="preserve"> की पूरी परिभाषा मुख्य शब्दावली में पाई जा सकती है। </w:t>
      </w:r>
    </w:p>
    <w:p>
      <w:pPr/>
      <w:r>
        <w:rPr>
          <w:lang w:val="hi_IN" w:bidi="hi_IN"/>
        </w:rPr>
      </w:r>
      <w:r>
        <w:rPr>
          <w:lang w:val="hi_IN" w:bidi="hi_IN"/>
        </w:rPr>
        <w:t xml:space="preserve">यहाँ रुकें और अनुवाद समूह को </w:t>
      </w:r>
      <w:r>
        <w:rPr>
          <w:lang w:val="hi_IN" w:bidi="hi_IN"/>
        </w:rPr>
        <w:t>एक अज्ञात देवता की वेदी</w:t>
      </w:r>
      <w:r>
        <w:rPr>
          <w:lang w:val="hi_IN" w:bidi="hi_IN"/>
        </w:rPr>
        <w:t xml:space="preserve"> की तस्वीर दिखाएँ। </w:t>
      </w:r>
    </w:p>
    <w:p>
      <w:pPr/>
      <w:r>
        <w:rPr>
          <w:lang w:val="hi_IN" w:bidi="hi_IN"/>
        </w:rPr>
      </w:r>
      <w:r>
        <w:rPr>
          <w:lang w:val="hi_IN" w:bidi="hi_IN"/>
        </w:rPr>
        <w:t xml:space="preserve">पौलुस ने अरियुपगुस से कहा कि जिस परमेश्वर ने संसार और उसमें मौजूद सब चीज़ों को बनाया, वही स्वर्ग और पृथ्वी का प्रभु है और मनुष्य के बनाए हुए मंदिरों में नहीं रहता। </w:t>
      </w:r>
      <w:r>
        <w:rPr>
          <w:b/>
          <w:lang w:val="hi_IN" w:bidi="hi_IN"/>
        </w:rPr>
        <w:t>मंदिर</w:t>
      </w:r>
      <w:r>
        <w:rPr>
          <w:lang w:val="hi_IN" w:bidi="hi_IN"/>
        </w:rPr>
        <w:t xml:space="preserve"> आराधना का स्थान है जहाँ मंदिर के देवता का सम्मान करने के लिए बलिदान चढ़ाए जाते हैं। पौलुस कह रहा था कि ब्रह्माण्ड का सृष्टिकर्ता परमेश्वर, मूर्तियों के समान नहीं है, और वह मंदिर में नहीं रहता है। उसी शब्द का उपयोग करें जो आपने पहले मंदिर के लिए उपयोग किया है। </w:t>
      </w:r>
      <w:r>
        <w:rPr>
          <w:lang w:val="hi_IN" w:bidi="hi_IN"/>
        </w:rPr>
        <w:t>मंदिर</w:t>
      </w:r>
      <w:r>
        <w:rPr>
          <w:lang w:val="hi_IN" w:bidi="hi_IN"/>
        </w:rPr>
        <w:t xml:space="preserve"> की पूरी परिभाषा मुख्य शब्दावली में पाई जा सकती है। </w:t>
      </w:r>
    </w:p>
    <w:p>
      <w:pPr/>
      <w:r>
        <w:rPr>
          <w:lang w:val="hi_IN" w:bidi="hi_IN"/>
        </w:rPr>
      </w:r>
      <w:r>
        <w:rPr>
          <w:lang w:val="hi_IN" w:bidi="hi_IN"/>
        </w:rPr>
        <w:t xml:space="preserve">यहाँ रुकें और अनुवाद समूह को </w:t>
      </w:r>
      <w:r>
        <w:rPr>
          <w:lang w:val="hi_IN" w:bidi="hi_IN"/>
        </w:rPr>
        <w:t>एथेंस के एक मंदिर की तस्वीर दिखाएँ जिसमें एक देवता है</w:t>
      </w:r>
      <w:r>
        <w:rPr>
          <w:lang w:val="hi_IN" w:bidi="hi_IN"/>
        </w:rPr>
        <w:t xml:space="preserve">। </w:t>
      </w:r>
    </w:p>
    <w:p>
      <w:pPr/>
      <w:r>
        <w:rPr>
          <w:lang w:val="hi_IN" w:bidi="hi_IN"/>
        </w:rPr>
      </w:r>
      <w:r>
        <w:rPr>
          <w:lang w:val="hi_IN" w:bidi="hi_IN"/>
        </w:rPr>
        <w:t xml:space="preserve">और उसने मनुष्य से पूरी पृथ्वी पर रहने वाले मनुष्यों की हर </w:t>
      </w:r>
      <w:r>
        <w:rPr>
          <w:b/>
          <w:lang w:val="hi_IN" w:bidi="hi_IN"/>
        </w:rPr>
        <w:t>जाति</w:t>
      </w:r>
      <w:r>
        <w:rPr>
          <w:lang w:val="hi_IN" w:bidi="hi_IN"/>
        </w:rPr>
        <w:t xml:space="preserve"> या लोगों का समूह बनाया। उसी शब्द का उपयोग करें जो आपने पहले जाति के लिए उपयोग किया है। </w:t>
      </w:r>
      <w:r>
        <w:rPr>
          <w:lang w:val="hi_IN" w:bidi="hi_IN"/>
        </w:rPr>
        <w:t>जाति</w:t>
      </w:r>
      <w:r>
        <w:rPr>
          <w:lang w:val="hi_IN" w:bidi="hi_IN"/>
        </w:rPr>
        <w:t xml:space="preserve"> की पूरी परिभाषा मुख्य शब्दावली में पाई जा सकती है। </w:t>
      </w:r>
    </w:p>
    <w:p>
      <w:pPr/>
      <w:r>
        <w:rPr>
          <w:lang w:val="hi_IN" w:bidi="hi_IN"/>
        </w:rPr>
      </w:r>
      <w:r>
        <w:rPr>
          <w:lang w:val="hi_IN" w:bidi="hi_IN"/>
        </w:rPr>
        <w:t xml:space="preserve">एथेंस के कुछ कवियों ने कहा, "हम सभी परमेश्वर के बच्चे हैं।" </w:t>
      </w:r>
      <w:r>
        <w:rPr>
          <w:b/>
          <w:lang w:val="hi_IN" w:bidi="hi_IN"/>
        </w:rPr>
        <w:t>कवि</w:t>
      </w:r>
      <w:r>
        <w:rPr>
          <w:lang w:val="hi_IN" w:bidi="hi_IN"/>
        </w:rPr>
        <w:t xml:space="preserve"> वे लोग हैं जो सार्थक, बुद्धिमान और अच्छी तरह से अभिव्यक्त किए गए बातें बोलते या लिखते हैं। </w:t>
      </w:r>
    </w:p>
    <w:p>
      <w:pPr/>
      <w:r>
        <w:rPr>
          <w:lang w:val="hi_IN" w:bidi="hi_IN"/>
        </w:rPr>
      </w:r>
      <w:r>
        <w:rPr>
          <w:lang w:val="hi_IN" w:bidi="hi_IN"/>
        </w:rPr>
        <w:t xml:space="preserve">यहाँ रुकें और अनुवाद समूह के साथ चर्चा करें कि क्या आपकी संस्कृति में ऐसे लोग हैं और आप उन्हें क्या कहते हैं। यदि आपकी संस्कृति में कवि हैं, तो क्या आपको कोई भी बात याद है जो उन्होंने लिखी या बोली थी? </w:t>
      </w:r>
    </w:p>
    <w:p>
      <w:pPr/>
      <w:r>
        <w:rPr>
          <w:lang w:val="hi_IN" w:bidi="hi_IN"/>
        </w:rPr>
      </w:r>
      <w:r>
        <w:rPr>
          <w:lang w:val="hi_IN" w:bidi="hi_IN"/>
        </w:rPr>
        <w:t xml:space="preserve">चूँकि हम परमेश्वर के बच्चे हैं, इसका अर्थ है कि परमेश्वर मूर्तियों की तरह सोने, चाँदी या पत्थर की मात्र </w:t>
      </w:r>
      <w:r>
        <w:rPr>
          <w:b/>
          <w:lang w:val="hi_IN" w:bidi="hi_IN"/>
        </w:rPr>
        <w:t>मूर्ति</w:t>
      </w:r>
      <w:r>
        <w:rPr>
          <w:lang w:val="hi_IN" w:bidi="hi_IN"/>
        </w:rPr>
        <w:t xml:space="preserve"> नहीं हो सकता। आप उसी शब्द का उपयोग कर सकते हैं जो आपने यहाँ मूर्ति के लिए उपयोग किया है। </w:t>
      </w:r>
      <w:r>
        <w:rPr>
          <w:b/>
          <w:lang w:val="hi_IN" w:bidi="hi_IN"/>
        </w:rPr>
        <w:t>मूर्ति</w:t>
      </w:r>
      <w:r>
        <w:rPr>
          <w:lang w:val="hi_IN" w:bidi="hi_IN"/>
        </w:rPr>
        <w:t xml:space="preserve"> की पूरी परिभाषा मुख्य शब्दावली में पाई जा सकती है। </w:t>
      </w:r>
    </w:p>
    <w:p>
      <w:pPr/>
      <w:r>
        <w:rPr>
          <w:lang w:val="hi_IN" w:bidi="hi_IN"/>
        </w:rPr>
      </w:r>
      <w:r>
        <w:rPr>
          <w:lang w:val="hi_IN" w:bidi="hi_IN"/>
        </w:rPr>
        <w:t xml:space="preserve">परमेश्वर ने उन बुरे कामों को बर्दाश्त किया जो लोग कर रहे थे क्योंकि वे उसे नहीं जानते थे। लेकिन अब वह हर स्थान के सभी लोगों को पश्चाताप करने की आज्ञा देता है। </w:t>
      </w:r>
      <w:r>
        <w:rPr>
          <w:b/>
          <w:lang w:val="hi_IN" w:bidi="hi_IN"/>
        </w:rPr>
        <w:t>मन फिराने</w:t>
      </w:r>
      <w:r>
        <w:rPr>
          <w:lang w:val="hi_IN" w:bidi="hi_IN"/>
        </w:rPr>
        <w:t xml:space="preserve"> का अर्थ है पापों से मुँह मोड़ना और परमेश्वर की ओर मुड़ना, और परमेश्वर के मार्गों पर चलते हुए एक नया जीवन जीना शुरू करना। उन्हीं शब्दों का उपयोग करें जो आपने पहले पश्चाताप के लिए उपयोग किए हैं। </w:t>
      </w:r>
      <w:r>
        <w:rPr>
          <w:lang w:val="hi_IN" w:bidi="hi_IN"/>
        </w:rPr>
        <w:t>पश्चाताप</w:t>
      </w:r>
      <w:r>
        <w:rPr>
          <w:lang w:val="hi_IN" w:bidi="hi_IN"/>
        </w:rPr>
        <w:t xml:space="preserve"> की पूरी परिभाषा मुख्य शब्दावली में पाई जा सकती है। </w:t>
      </w:r>
    </w:p>
    <w:p>
      <w:pPr/>
      <w:r>
        <w:rPr>
          <w:lang w:val="hi_IN" w:bidi="hi_IN"/>
        </w:rPr>
      </w:r>
      <w:r>
        <w:rPr>
          <w:lang w:val="hi_IN" w:bidi="hi_IN"/>
        </w:rPr>
        <w:t xml:space="preserve">जब नगर की महासभा के लोगों और दार्शनिकों ने मरे हुओं के पुनरुत्थान के बारे में सुना, तो कुछ ने मज़ाक उड़ाया। </w:t>
      </w:r>
      <w:r>
        <w:rPr>
          <w:b/>
          <w:lang w:val="hi_IN" w:bidi="hi_IN"/>
        </w:rPr>
        <w:t>पुनरुत्थान</w:t>
      </w:r>
      <w:r>
        <w:rPr>
          <w:lang w:val="hi_IN" w:bidi="hi_IN"/>
        </w:rPr>
        <w:t xml:space="preserve"> का अर्थ है मृतकों में से जी उठना, उसी व्यक्ति के रूप में। परमेश्वर वह समय चुनेगा जब मरने वाले सभी लोग मरे हुए लोगों में से जी उठेंगे। उन्हीं शब्दों का उपयोग करें जो आपने पहले पुनरुत्थान के लिए उपयोग किए हैं। </w:t>
      </w:r>
      <w:r>
        <w:rPr>
          <w:lang w:val="hi_IN" w:bidi="hi_IN"/>
        </w:rPr>
        <w:t>पुनरुत्थान</w:t>
      </w:r>
      <w:r>
        <w:rPr>
          <w:lang w:val="hi_IN" w:bidi="hi_IN"/>
        </w:rPr>
        <w:t xml:space="preserve"> की पूरी परिभाषा मुख्य शब्दावली में पाई जा सकती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18:1–17</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18:1–17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ऐतिहासिक घटनाओं को दर्ज करती है, जो यीशु के जन्म के लगभग 51 वर्ष बाद पौलुस की दूसरी मिशनरी यात्रा के दौरान घटित हुई थी। पिछली कहानी में पौलुस एथेंस में था, और एथेंस के दार्शनिक उसे नगर की सभा, अरियुपगुस, के सामने अपनी शिक्षा प्रस्तुत करने के लिए ले गए। जब महासभा के कुछ लोगों ने उसका मज़ाक उड़ाया, तो पौलुस उस स्थान से चला गया। कुछ लोगों ने, जिन्होंने पौलुस की बात सुनी, यीशु पर विश्वास किया।</w:t>
      </w:r>
    </w:p>
    <w:p>
      <w:pPr/>
      <w:r>
        <w:rPr>
          <w:lang w:val="hi_IN" w:bidi="hi_IN"/>
        </w:rPr>
      </w:r>
      <w:r>
        <w:rPr>
          <w:lang w:val="hi_IN" w:bidi="hi_IN"/>
        </w:rPr>
        <w:t>पौलुस ने शायद अरियुपगुस में अपने भाषण के बाद एथेंस में नए विश्वासियों को शिक्षा देने में कुछ दिन बिताए। कुछ दिनों बाद, वह कुरिन्थुस गया। कुरिन्थुस एथेंस से लगभग 80 किलोमीटर पश्चिम में एक प्रमुख नगर था। यह रोमी प्रान्त अखाया की राजधानी थी, जिसे अब यूनान कहा जाता है। इसमें दो बड़े बंदरगाह थे और एक प्रमुख वाणिज्यिक केन्द्र था। लोग जानते थे कि कुरिन्थुस के नागरिक एक अनैतिक जीवन जीते थे। वे यौन अनैतिकता, समलैंगिकता और वेश्यावृत्ति करते थे। पौलुस शायद जहाज से या सड़क से गया था। अच्छे मौसम में समुद्र के द्वारा यह एक दिन की यात्रा थी, या पैदल चलकर दो दिन लगते, या गाड़ी या घोड़े से एक दिन लगता।</w:t>
      </w:r>
    </w:p>
    <w:p>
      <w:pPr/>
      <w:r>
        <w:rPr>
          <w:lang w:val="hi_IN" w:bidi="hi_IN"/>
        </w:rPr>
      </w:r>
      <w:r>
        <w:rPr>
          <w:lang w:val="hi_IN" w:bidi="hi_IN"/>
        </w:rPr>
        <w:t xml:space="preserve">यहाँ रुकें और अनुवाद समूह को एक नक्शा दिखाएँ जो </w:t>
      </w:r>
      <w:r>
        <w:rPr>
          <w:lang w:val="hi_IN" w:bidi="hi_IN"/>
        </w:rPr>
        <w:t>पौलुस की एथेंस से कुरिन्थुस तक की सड़क और समुद्र दोनों की यात्रा</w:t>
      </w:r>
      <w:r>
        <w:rPr>
          <w:lang w:val="hi_IN" w:bidi="hi_IN"/>
        </w:rPr>
        <w:t xml:space="preserve"> को दिखाता है। </w:t>
      </w:r>
    </w:p>
    <w:p>
      <w:pPr/>
      <w:r>
        <w:rPr>
          <w:lang w:val="hi_IN" w:bidi="hi_IN"/>
        </w:rPr>
      </w:r>
      <w:r>
        <w:rPr>
          <w:lang w:val="hi_IN" w:bidi="hi_IN"/>
        </w:rPr>
        <w:t xml:space="preserve">कुरिन्थुस में पौलुस अक्विला नाम के एक यहूदी से मिला जो पुन्तुस में पैदा हुआ था। अक्विला के पूर्वज इस्राएल से थे। सम्भवतः वह बड़ा होते समय यहूदी धर्म का भी पालन करता था। वह हाल ही में अपनी पत्नी प्रिस्किल्ला के साथ इटली से आया था। रोमी साम्राज्य के शासक क्लौदियुस ने अक्विला और प्रिस्किल्ला को इटली के रोम से निकल जाने के लिए विवश किया, जहाँ वे रहते थे। उसने आदेश दिया कि सभी यहूदियों को रोम छोड़ना होगा। रोम रोमी साम्राज्य की राजधानी नगर था। यीशु के जन्म के समय तक यह ज्ञात संसार का सबसे बड़ा और सबसे प्रभावशाली नगर था। हमें नहीं पता कि सम्राट क्लौदियुस ने यहूदियों को जाने का आदेश क्यों दिया। यह स्पष्ट नहीं है कि इस समय अक्विला और उसकी पत्नी मसीही थे या नहीं। </w:t>
      </w:r>
    </w:p>
    <w:p>
      <w:pPr/>
      <w:r>
        <w:rPr>
          <w:lang w:val="hi_IN" w:bidi="hi_IN"/>
        </w:rPr>
      </w:r>
      <w:r>
        <w:rPr>
          <w:lang w:val="hi_IN" w:bidi="hi_IN"/>
        </w:rPr>
        <w:t xml:space="preserve">यहाँ रुकें और अनुवाद समूह को एक नक्शा दिखाएँ जिसमें </w:t>
      </w:r>
      <w:r>
        <w:rPr>
          <w:lang w:val="hi_IN" w:bidi="hi_IN"/>
        </w:rPr>
        <w:t>रोम सहित पुन्तुस और इटली</w:t>
      </w:r>
      <w:r>
        <w:rPr>
          <w:lang w:val="hi_IN" w:bidi="hi_IN"/>
        </w:rPr>
        <w:t xml:space="preserve"> को दिखाया गया है। </w:t>
      </w:r>
    </w:p>
    <w:p>
      <w:pPr/>
      <w:r>
        <w:rPr>
          <w:lang w:val="hi_IN" w:bidi="hi_IN"/>
        </w:rPr>
      </w:r>
      <w:r>
        <w:rPr>
          <w:lang w:val="hi_IN" w:bidi="hi_IN"/>
        </w:rPr>
        <w:t>पौलुस उनके पास गया और शायद पूछा कि क्या वह उनके घर में रह सकता है। क्योंकि वह एक तम्बू बनाने वाला था, इसलिए वह अक्वीला और प्रिस्किल्ला के साथ रहता था और उनकी तरह तम्बू बनाकर अपनी आजीविका कमाता था। यहूदी माता-पिता अपने बच्चों को एक व्यापार सिखाते थे, और अक्सर एक ही परिवार की कई पीढ़ियाँ भी एक ही व्यापार करती थीं। पौलुस ने तम्बू बनाने का काम सीखा। एक तम्बू बनाने वाले के रूप में वह कपड़े के टुकड़ों को आपस में सिलता था और रस्सियों और पाश को जोड़ता था।</w:t>
      </w:r>
    </w:p>
    <w:p>
      <w:pPr/>
      <w:r>
        <w:rPr>
          <w:lang w:val="hi_IN" w:bidi="hi_IN"/>
        </w:rPr>
      </w:r>
      <w:r>
        <w:rPr>
          <w:lang w:val="hi_IN" w:bidi="hi_IN"/>
        </w:rPr>
        <w:t xml:space="preserve">हर सब्त, यहूदी आराधना और विश्राम के दिन, पौलुस यहूदी प्रार्थना के स्थान आराधनालय में जाता था। उसने उन्हें पवित्रशास्त्र से तार्किक रूप से समझाया कि मसीह, जो प्रतिज्ञा किए गए उद्धारकर्ता है, उसे दुख उठाना पड़ा और मरना पड़ा और फिर से जीवन में जीवित होना पड़ा। फिर वह उन्हें यह साबित करने की कोशिश करेगा कि यीशु ही मसीह है। </w:t>
      </w:r>
    </w:p>
    <w:p>
      <w:pPr/>
      <w:r>
        <w:rPr>
          <w:lang w:val="hi_IN" w:bidi="hi_IN"/>
        </w:rPr>
      </w:r>
      <w:r>
        <w:rPr>
          <w:lang w:val="hi_IN" w:bidi="hi_IN"/>
        </w:rPr>
        <w:t xml:space="preserve">जब सीलास और तीमुथियुस मकिदूनिया से पहुँचे, तो पौलुस ने अपना पूरा समय प्रचार करने में दिया। सीलास और तीमुथियुस फिलिप्पी में विश्वासियों से एक वित्तीय उपहार लाए ताकि पौलुस को काम करना न पड़े। </w:t>
      </w:r>
    </w:p>
    <w:p>
      <w:pPr/>
      <w:r>
        <w:rPr>
          <w:lang w:val="hi_IN" w:bidi="hi_IN"/>
        </w:rPr>
      </w:r>
      <w:r>
        <w:rPr>
          <w:lang w:val="hi_IN" w:bidi="hi_IN"/>
        </w:rPr>
        <w:t xml:space="preserve">जब यहूदी पौलुस के विरोध में हो गए और उसका अपमान करने लगे, तो उसने विरोध में अपने कपड़े झाड़े। यह एक प्रतीकात्मक कार्य है जो रिश्ते को तोड़ने को दर्शाता है। कुरिन्थुस के यहूदियों ने पौलुस और यीशु के बारे में उसके संदेश को अस्वीकार कर दिया, इसलिए उसने यहाँ संकेत दिया कि यीशु के बारे में उन्हें समझाने की उसकी कोशिश खत्म हो गई है। </w:t>
      </w:r>
    </w:p>
    <w:p>
      <w:pPr/>
      <w:r>
        <w:rPr>
          <w:lang w:val="hi_IN" w:bidi="hi_IN"/>
        </w:rPr>
      </w:r>
      <w:r>
        <w:rPr>
          <w:lang w:val="hi_IN" w:bidi="hi_IN"/>
        </w:rPr>
        <w:t xml:space="preserve">पौलुस ने उनसे कहा, "तुम्हारा लहू तुम्हारे ही सिर पर हो!" यह वाक्यांश एक प्रतीक है और किसी और की मृत्यु के लिए दोषी होने को दर्शाता है। यहाँ यहूदियों को परमेश्वर से जो न्याय मिलेगा, वह उनके अपने कार्यों का परिणाम होगा, न कि पौलुस का, क्योंकि उन्होंने उसकी शिक्षा को अस्वीकार कर दिया। पौलुस ने यह भी कहा कि वह निर्दोष है, जिसके द्वारा उसने घोषणा की कि परमेश्वर उसे उस न्याय के लिए दोषी नहीं ठहराएगा जो उन्हें मिलेगा। पौलुस ने उनसे यह भी कहा कि अब से वह अन्यजातियों या गैर-यहूदियों के पास जाएगा। इसका अर्थ यह था कि कुरिन्थुस में अपने बाकी समय के लिए पौलुस गैर-यहूदियों को प्रचार करेगा। </w:t>
      </w:r>
    </w:p>
    <w:p>
      <w:pPr/>
      <w:r>
        <w:rPr>
          <w:lang w:val="hi_IN" w:bidi="hi_IN"/>
        </w:rPr>
      </w:r>
      <w:r>
        <w:rPr>
          <w:lang w:val="hi_IN" w:bidi="hi_IN"/>
        </w:rPr>
        <w:t xml:space="preserve">फिर पौलुस आराधनालय से निकला और तीतुस यूस्तुस नाम के एक व्यक्ति के घर में मिलना शुरू किया। वह परमेश्वर का उपासक था, जिसका अर्थ है कि वह यहूदी नहीं था, लेकिन सच्चे परमेश्वर की आराधना करता था। वह शायद यीशु में विश्वासी भी था। उसका घर आराधनालय के पास था। </w:t>
      </w:r>
    </w:p>
    <w:p>
      <w:pPr/>
      <w:r>
        <w:rPr>
          <w:lang w:val="hi_IN" w:bidi="hi_IN"/>
        </w:rPr>
      </w:r>
      <w:r>
        <w:rPr>
          <w:lang w:val="hi_IN" w:bidi="hi_IN"/>
        </w:rPr>
        <w:t xml:space="preserve">क्रिस्पुस, जो आराधनालय का अगुवा था, वह विश्वास करता था कि यीशु प्रभु और उद्धारकर्ता है। और उसका पूरा घराना भी शामिल था, जिसमें क्रिस्पुस की पत्नी और बच्चे थे, उसके घर में रहने वाले उसके परिवार के अन्य सदस्य और उसके दास शामिल थे। इसमें उसके घर में रहने वाले किसी भी व्यक्ति को भी शामिल किया जाएगा। </w:t>
      </w:r>
    </w:p>
    <w:p>
      <w:pPr/>
      <w:r>
        <w:rPr>
          <w:lang w:val="hi_IN" w:bidi="hi_IN"/>
        </w:rPr>
      </w:r>
      <w:r>
        <w:rPr>
          <w:lang w:val="hi_IN" w:bidi="hi_IN"/>
        </w:rPr>
        <w:t xml:space="preserve">अगले दिनों और हफ्तों में, कई कुरिन्थुस के निवासियों ने जिन्होंने पौलुस की शिक्षा सुनी कि यीशु ही मसीह है, यीशु पर विश्वास किया और विश्वासियों ने उन्हें पानी में बपतिस्मा दिया ताकि यह दिखाया जा सके कि वे यीशु के अनुयायी बन गए थे। </w:t>
      </w:r>
    </w:p>
    <w:p>
      <w:pPr/>
      <w:r>
        <w:rPr>
          <w:lang w:val="hi_IN" w:bidi="hi_IN"/>
        </w:rPr>
      </w:r>
      <w:r>
        <w:rPr>
          <w:lang w:val="hi_IN" w:bidi="hi_IN"/>
        </w:rPr>
        <w:t xml:space="preserve">बाद में, एक रात प्रभु यीशु ने एक दर्शन में पौलुस से बात की। दर्शन एक अलौकिक अनुभव को दर्शाता है जिसमें एक व्यक्ति जागते हुए समय पर एक ईश्वरीय प्रकाशन प्राप्त करता है। प्रभु यीशु ने पौलुस से कहा, "डर मत, लेकिन बोलता रह, और चुप मत रह, क्योंकि मैं तेरे साथ हूँ, और कोई तुझे नुकसान पहुँचाने के लिए तुझ पर हमला नहीं करेगा, क्योंकि इस नगर में मेरे बहुत से लोग हैं।" हम अन्य पत्रों से जानते हैं कि पौलुस ने अन्य नगरों में जो सताव अनुभव किया था, उसके कारण वह कुरिन्थुस में डरा हुआ था। यीशु ने पौलुस को आश्वस्त किया कि वह डरे नहीं और उसे आदेश दिया कि वह उसके बारे में संदेश बोलना जारी रखे, क्योंकि यीशु ने उसका समर्थन किया, उसे सामर्थ्य दिया, उसका मार्गदर्शन किया और उसकी मदद की। और भले ही कोई उस पर हमला करे, फिर भी पौलुस को चोट नहीं पहुँचेगी। यीशु ने पौलुस को प्रचार करने के लिए भी प्रोत्साहित किया क्योंकि कई लोग विश्वासी बन जाएँगे। </w:t>
      </w:r>
    </w:p>
    <w:p>
      <w:pPr/>
      <w:r>
        <w:rPr>
          <w:lang w:val="hi_IN" w:bidi="hi_IN"/>
        </w:rPr>
      </w:r>
      <w:r>
        <w:rPr>
          <w:lang w:val="hi_IN" w:bidi="hi_IN"/>
        </w:rPr>
        <w:t>यहाँ रुकें और अनुवाद समूह के साथ चर्चा करें कि आपकी संस्कृति में देवता लोगों के साथ कैसे संवाद करते हैं। यदि वे दिखाई देते हैं, तो वे लोगों को कैसे दिखाई देते हैं? यदि वे लोगों को दिखाई देते हैं या उनसे बात करते हैं, तो वे लोगों से किस प्रकार की बातें कहते हैं?</w:t>
      </w:r>
    </w:p>
    <w:p>
      <w:pPr/>
      <w:r>
        <w:rPr>
          <w:lang w:val="hi_IN" w:bidi="hi_IN"/>
        </w:rPr>
      </w:r>
      <w:r>
        <w:rPr>
          <w:lang w:val="hi_IN" w:bidi="hi_IN"/>
        </w:rPr>
        <w:t>जब गल्लियो अखाया प्रान्त का राज्यपाल था, जहाँ कुरिन्थुस था, तो कुछ यहूदी जिन्होंने यीशु पर विश्वास नहीं किया था, पौलुस के विरुद्ध एक साथ इकट्ठे हुए। यहूदियों ने पौलुस पर गल्लियो के सामने आरोप लगाया। उन्होंने कहा, "यह मनुष्य लोगों को हमारी व्यवस्थाओं के विरुद्ध जाने के लिए उकसा रहा है। यहूदियों ने पौलुस को उसके नाम का उपयोग करने के बजाय "यह मनुष्य" कहा, यह दिखाने के लिए कि वे उसका सम्मान नहीं करते थे। वे यह दिखाना चाहते थे कि पौलुस का एक बुरा इरादा था, और वे चाहते थे कि गल्लियो पौलुस को आसानी से दोषी पाए। यही कारण है कि उन्होंने केवल यह कहा कि पौलुस "व्यवस्था" के खिलाफ था। उन्होंने यह नहीं बताया कि वे यहूदी व्यवस्था या रोमी व्यवस्था का उल्लेख कर रहे थे।</w:t>
      </w:r>
    </w:p>
    <w:p>
      <w:pPr/>
      <w:r>
        <w:rPr>
          <w:lang w:val="hi_IN" w:bidi="hi_IN"/>
        </w:rPr>
      </w:r>
      <w:r>
        <w:rPr>
          <w:lang w:val="hi_IN" w:bidi="hi_IN"/>
        </w:rPr>
        <w:t xml:space="preserve">लेकिन जब पौलुस अपना बचाव करने वाला था, तो गल्लियो ने यहूदियों से बात की। चूँकि यह धर्म के प्रश्न थे जिनमें शब्दों और नामों और यहूदी व्यवस्था के बारे में बहस होती थी, इसलिए वह चाहता था कि यहूदी स्वयं इस पर निपटें और उसने इस मामले का न्याय करने से इनकार कर दिया। इसलिए गल्लियो ने उन्हें अदालत से बाहर करने के लिए मजबूर किया। </w:t>
      </w:r>
    </w:p>
    <w:p>
      <w:pPr/>
      <w:r>
        <w:rPr>
          <w:lang w:val="hi_IN" w:bidi="hi_IN"/>
        </w:rPr>
      </w:r>
      <w:r>
        <w:rPr>
          <w:lang w:val="hi_IN" w:bidi="hi_IN"/>
        </w:rPr>
        <w:t xml:space="preserve">यहाँ रुकें और अनुवाद समूह के साथ चर्चा करें कि आपके क्षेत्र के अधिकारी धार्मिक मतभेदों के कारण किए गए अपराधों का न्याय करने में कैसे शामिल होते हैं। </w:t>
      </w:r>
    </w:p>
    <w:p>
      <w:pPr/>
      <w:r>
        <w:rPr>
          <w:lang w:val="hi_IN" w:bidi="hi_IN"/>
        </w:rPr>
      </w:r>
      <w:r>
        <w:rPr>
          <w:lang w:val="hi_IN" w:bidi="hi_IN"/>
        </w:rPr>
        <w:t xml:space="preserve">जब यहूदी आँगन से निकल रहे थे, तो भीड़ ने आराधनालय के नए अगुवे सोस्थिनेस को पकड़ लिया और आँगन में उसे पीटा और गल्लियो देख रहा था। यह स्पष्ट नहीं है कि यहूदियों ने सोस्थानेस को पीटा या अन्यजातियों ने किया, लेकिन अधिकांश लोग मानते हैं कि अन्यजातियों ने सोस्थानेस को पीटा क्योंकि वे यहूदियों को पसंद नहीं करते थे और इस अवसर का उपयोग उन्हें नुकसान पहुँचाने के लिए किया था। लेकिन गल्लियो ने इन सभी बातों की परवाह नहीं की। </w:t>
      </w:r>
    </w:p>
    <w:p>
      <w:pPr/>
      <w:r>
        <w:rPr>
          <w:lang w:val="hi_IN" w:bidi="hi_IN"/>
        </w:rPr>
      </w:r>
      <w:r>
        <w:rPr>
          <w:lang w:val="hi_IN" w:bidi="hi_IN"/>
        </w:rPr>
        <w:t xml:space="preserve">पौलुस कुल एक वर्ष और छह महीने कुरिन्थुस में रहा, लोगों के बीच परमेश्वर का संदेश सिखाता रहा। पौलुस ने न केवल उन लोगों को सिखाया जो पहले से विश्वासी थे, बल्कि उसने गैर-विश्वासियों की भीड़ को भी यीशु के बारे में प्रचार किया।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माहौल और पात्रों को परिभाषित करने में सहायता करेंगे।</w:t>
      </w:r>
    </w:p>
    <w:p>
      <w:pPr/>
      <w:r>
        <w:rPr>
          <w:lang w:val="hi_IN" w:bidi="hi_IN"/>
        </w:rPr>
      </w:r>
      <w:r>
        <w:rPr>
          <w:lang w:val="hi_IN" w:bidi="hi_IN"/>
        </w:rPr>
        <w:t>इस कहानी में दस दृश्य हैं।</w:t>
      </w:r>
    </w:p>
    <w:p>
      <w:pPr/>
      <w:r>
        <w:rPr>
          <w:lang w:val="hi_IN" w:bidi="hi_IN"/>
        </w:rPr>
      </w:r>
      <w:r>
        <w:rPr>
          <w:b/>
          <w:lang w:val="hi_IN" w:bidi="hi_IN"/>
        </w:rPr>
        <w:t>पहला दृश्य:</w:t>
      </w:r>
      <w:r>
        <w:rPr>
          <w:lang w:val="hi_IN" w:bidi="hi_IN"/>
        </w:rPr>
        <w:t xml:space="preserve"> पौलुस एथेंस छोड़ता है और कुरिन्थुस पहुँचता है। </w:t>
      </w:r>
    </w:p>
    <w:p>
      <w:pPr/>
      <w:r>
        <w:rPr>
          <w:lang w:val="hi_IN" w:bidi="hi_IN"/>
        </w:rPr>
      </w:r>
      <w:r>
        <w:rPr>
          <w:b/>
          <w:lang w:val="hi_IN" w:bidi="hi_IN"/>
        </w:rPr>
        <w:t>दूसरा दृश्य:</w:t>
      </w:r>
      <w:r>
        <w:rPr>
          <w:lang w:val="hi_IN" w:bidi="hi_IN"/>
        </w:rPr>
        <w:t xml:space="preserve"> पौलुस अक्विला नाम के एक यहूदी और उसकी पत्नी प्रिस्किल्ला के पास जाता है, जो तम्बू बनाने वाले थे और हाल ही में रोम से कुरिन्थुस आए थे। वह उनके घर में जाता है और उनके साथ तम्बू बनाने वाले के रूप में काम करता है। </w:t>
      </w:r>
    </w:p>
    <w:p>
      <w:pPr/>
      <w:r>
        <w:rPr>
          <w:lang w:val="hi_IN" w:bidi="hi_IN"/>
        </w:rPr>
      </w:r>
      <w:r>
        <w:rPr>
          <w:b/>
          <w:lang w:val="hi_IN" w:bidi="hi_IN"/>
        </w:rPr>
        <w:t>तीसरा दृश्य:</w:t>
      </w:r>
      <w:r>
        <w:rPr>
          <w:lang w:val="hi_IN" w:bidi="hi_IN"/>
        </w:rPr>
        <w:t xml:space="preserve"> पौलुस हर सब्त को यहूदी आराधनालय जाना शुरू करता है और यहूदियों और गैर-यहूदियों को यीशु के बारे में सुसमाचार समझाता है जिन्होंने यहूदी परमेश्वर पर विश्वास किया। </w:t>
      </w:r>
    </w:p>
    <w:p>
      <w:pPr/>
      <w:r>
        <w:rPr>
          <w:lang w:val="hi_IN" w:bidi="hi_IN"/>
        </w:rPr>
      </w:r>
      <w:r>
        <w:rPr>
          <w:b/>
          <w:lang w:val="hi_IN" w:bidi="hi_IN"/>
        </w:rPr>
        <w:t>चौथा दृश्य:</w:t>
      </w:r>
      <w:r>
        <w:rPr>
          <w:lang w:val="hi_IN" w:bidi="hi_IN"/>
        </w:rPr>
        <w:t xml:space="preserve"> सीलास और तीमुथियुस कुरिन्थुस पहुँचते हैं। इस समय पौलुस अब तम्बू बनाने वाले के रूप में काम नहीं कर रहा है, लेकिन अपना पूरा समय पवित्रशास्त्र से यहूदियों को यह साबित करने में समर्पित करता है कि यीशु ही मसीह है। </w:t>
      </w:r>
    </w:p>
    <w:p>
      <w:pPr/>
      <w:r>
        <w:rPr>
          <w:lang w:val="hi_IN" w:bidi="hi_IN"/>
        </w:rPr>
      </w:r>
      <w:r>
        <w:rPr>
          <w:b/>
          <w:lang w:val="hi_IN" w:bidi="hi_IN"/>
        </w:rPr>
        <w:t>पाँचवाँ दृश्य:</w:t>
      </w:r>
      <w:r>
        <w:rPr>
          <w:lang w:val="hi_IN" w:bidi="hi_IN"/>
        </w:rPr>
        <w:t xml:space="preserve"> यहूदी पौलुस के खिलाफ मुड़ते हैं और उसका अपमान करते हैं। पौलुस अपने कपड़े झाड़ने के प्रतीकात्मक कार्य के द्वारा उनके साथ अपना सम्बन्ध तोड़ देता है और उन्हें यह समझाने के लिए कि यीशु मसीह है, आराधनालय में जाना बंद कर देता है। अब से, कुरिन्थुस में रहते हुए, वह गैर-यहूदियों को यीशु के बारे में सुसमाचार प्रचार करेगा। </w:t>
      </w:r>
    </w:p>
    <w:p>
      <w:pPr/>
      <w:r>
        <w:rPr>
          <w:lang w:val="hi_IN" w:bidi="hi_IN"/>
        </w:rPr>
      </w:r>
      <w:r>
        <w:rPr>
          <w:b/>
          <w:lang w:val="hi_IN" w:bidi="hi_IN"/>
        </w:rPr>
        <w:t>छठा दृश्य:</w:t>
      </w:r>
      <w:r>
        <w:rPr>
          <w:lang w:val="hi_IN" w:bidi="hi_IN"/>
        </w:rPr>
        <w:t xml:space="preserve"> पौलुस तीतुस युस्तुस के घर में मिलना शुरू करता है, जो परमेश्वर में एक गैर-यहूदी विश्वासी था जो आराधनालय के पास ही रहता था। </w:t>
      </w:r>
    </w:p>
    <w:p>
      <w:pPr/>
      <w:r>
        <w:rPr>
          <w:lang w:val="hi_IN" w:bidi="hi_IN"/>
        </w:rPr>
      </w:r>
      <w:r>
        <w:rPr>
          <w:b/>
          <w:lang w:val="hi_IN" w:bidi="hi_IN"/>
        </w:rPr>
        <w:t>सातवाँ दृश्य:</w:t>
      </w:r>
      <w:r>
        <w:rPr>
          <w:lang w:val="hi_IN" w:bidi="hi_IN"/>
        </w:rPr>
        <w:t xml:space="preserve"> आराधनालय का अगुवा क्रिस्पुस और उसका पूरा घराना यीशु पर विश्वास करते हैं। बहुत से अन्य कुरिन्थुस के लोग भी यीशु पर विश्वास करते हैं और विश्वासी उन्हें बपतिस्मा देते हैं। </w:t>
      </w:r>
    </w:p>
    <w:p>
      <w:pPr/>
      <w:r>
        <w:rPr>
          <w:lang w:val="hi_IN" w:bidi="hi_IN"/>
        </w:rPr>
      </w:r>
      <w:r>
        <w:rPr>
          <w:b/>
          <w:lang w:val="hi_IN" w:bidi="hi_IN"/>
        </w:rPr>
        <w:t>आठवाँ दृश्य:</w:t>
      </w:r>
      <w:r>
        <w:rPr>
          <w:lang w:val="hi_IN" w:bidi="hi_IN"/>
        </w:rPr>
        <w:t xml:space="preserve"> प्रभु यीशु रात में एक दर्शन में पौलुस को दिखाई देता है और उसे लोगों से न डरने के लिए प्रोत्साहित करता है। वह पौलुस को आज्ञा देता है कि वह उसके बारे में बात करता रहे, और चुप न रहे। यीशु पौलुस को आश्वस्त करता है कि कोई उसे नुकसान नहीं पहुँचाएगा, चाहे उस पर हमला भी किया जाए, और बहुत से लोग विश्वासी बन जाएँगे। </w:t>
      </w:r>
    </w:p>
    <w:p>
      <w:pPr/>
      <w:r>
        <w:rPr>
          <w:lang w:val="hi_IN" w:bidi="hi_IN"/>
        </w:rPr>
      </w:r>
      <w:r>
        <w:rPr>
          <w:b/>
          <w:lang w:val="hi_IN" w:bidi="hi_IN"/>
        </w:rPr>
        <w:t>नौवाँ दृश्य:</w:t>
      </w:r>
      <w:r>
        <w:rPr>
          <w:lang w:val="hi_IN" w:bidi="hi_IN"/>
        </w:rPr>
        <w:t xml:space="preserve"> जो यहूदी यीशु पर विश्वास नहीं करते थे, वे पौलुस को अखाया प्रान्त के रोमी राज्यपाल गल्लियो के सामने घसीटते हैं। वे चाहते हैं कि गल्लियो उसका न्याय करे, क्योंकि उसने लोगों को यहूदी व्यवस्था के विरुद्ध परमेश्वर की आराधना करने के लिए मनाया था।" गल्लियो पौलुस का न्याय करने से इनकार करता है, और यहूदियों को अदालत से बाहर कर देता है। </w:t>
      </w:r>
    </w:p>
    <w:p>
      <w:pPr/>
      <w:r>
        <w:rPr>
          <w:lang w:val="hi_IN" w:bidi="hi_IN"/>
        </w:rPr>
      </w:r>
      <w:r>
        <w:rPr>
          <w:b/>
          <w:lang w:val="hi_IN" w:bidi="hi_IN"/>
        </w:rPr>
        <w:t>दसवाँ दृश्य:</w:t>
      </w:r>
      <w:r>
        <w:rPr>
          <w:lang w:val="hi_IN" w:bidi="hi_IN"/>
        </w:rPr>
        <w:t xml:space="preserve"> आँगन में मौजूद भीड़ ने यहूदी आराधनालय के अगुवे सोस्थिनेस को पकड़ लिया और उसे गल्लियो के सामने पीटा लेकिन गल्लियो को कोई परवाह नहीं की।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अक्विला नाम का एक यहूदी और उसकी पत्नी प्रिस्किल्ला </w:t>
      </w:r>
    </w:p>
    <w:p>
      <w:pPr>
        <w:pStyle w:val="ListBullet"/>
        <w:spacing w:line="240" w:lineRule="auto"/>
        <w:ind w:left="720"/>
      </w:pPr>
      <w:r>
        <w:rPr>
          <w:lang w:val="hi_IN" w:bidi="hi_IN"/>
        </w:rPr>
      </w:r>
      <w:r>
        <w:rPr>
          <w:lang w:val="hi_IN" w:bidi="hi_IN"/>
        </w:rPr>
        <w:t xml:space="preserve">यहूदी और गैर-यहूदी जो परमेश्वर पर विश्वास करते थे और यहूदी आराधनालय में जाते थे </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 xml:space="preserve">तीतुस युस्तुस, एक गैर-यहूदी था जो परमेश्वर पर विश्वास करता था </w:t>
      </w:r>
    </w:p>
    <w:p>
      <w:pPr>
        <w:pStyle w:val="ListBullet"/>
        <w:spacing w:line="240" w:lineRule="auto"/>
        <w:ind w:left="720"/>
      </w:pPr>
      <w:r>
        <w:rPr>
          <w:lang w:val="hi_IN" w:bidi="hi_IN"/>
        </w:rPr>
      </w:r>
      <w:r>
        <w:rPr>
          <w:lang w:val="hi_IN" w:bidi="hi_IN"/>
        </w:rPr>
        <w:t xml:space="preserve">आराधनालय का अगुवा क्रिस्पुस </w:t>
      </w:r>
    </w:p>
    <w:p>
      <w:pPr>
        <w:pStyle w:val="ListBullet"/>
        <w:spacing w:line="240" w:lineRule="auto"/>
        <w:ind w:left="720"/>
      </w:pPr>
      <w:r>
        <w:rPr>
          <w:lang w:val="hi_IN" w:bidi="hi_IN"/>
        </w:rPr>
      </w:r>
      <w:r>
        <w:rPr>
          <w:lang w:val="hi_IN" w:bidi="hi_IN"/>
        </w:rPr>
        <w:t xml:space="preserve">क्रिस्पुस के घर में रहने वाले सभी लोग </w:t>
      </w:r>
    </w:p>
    <w:p>
      <w:pPr>
        <w:pStyle w:val="ListBullet"/>
        <w:spacing w:line="240" w:lineRule="auto"/>
        <w:ind w:left="720"/>
      </w:pPr>
      <w:r>
        <w:rPr>
          <w:lang w:val="hi_IN" w:bidi="hi_IN"/>
        </w:rPr>
      </w:r>
      <w:r>
        <w:rPr>
          <w:lang w:val="hi_IN" w:bidi="hi_IN"/>
        </w:rPr>
        <w:t xml:space="preserve">अन्य कुरिन्थुस के लोग जिन्होंने पौलुस की शिक्षा को सुना और यीशु पर विश्वास किया </w:t>
      </w:r>
    </w:p>
    <w:p>
      <w:pPr>
        <w:pStyle w:val="ListBullet"/>
        <w:spacing w:line="240" w:lineRule="auto"/>
        <w:ind w:left="720"/>
      </w:pPr>
      <w:r>
        <w:rPr>
          <w:lang w:val="hi_IN" w:bidi="hi_IN"/>
        </w:rPr>
      </w:r>
      <w:r>
        <w:rPr>
          <w:lang w:val="hi_IN" w:bidi="hi_IN"/>
        </w:rPr>
        <w:t xml:space="preserve">प्रभु यीशु एक दर्शन में पौलुस के सामने प्रकट होता है </w:t>
      </w:r>
    </w:p>
    <w:p>
      <w:pPr>
        <w:pStyle w:val="ListBullet"/>
        <w:spacing w:line="240" w:lineRule="auto"/>
        <w:ind w:left="720"/>
      </w:pPr>
      <w:r>
        <w:rPr>
          <w:lang w:val="hi_IN" w:bidi="hi_IN"/>
        </w:rPr>
      </w:r>
      <w:r>
        <w:rPr>
          <w:lang w:val="hi_IN" w:bidi="hi_IN"/>
        </w:rPr>
        <w:t xml:space="preserve">अखाया प्रान्त का रोमी राज्यपाल गल्लियो </w:t>
      </w:r>
    </w:p>
    <w:p>
      <w:pPr>
        <w:pStyle w:val="ListBullet"/>
        <w:spacing w:line="240" w:lineRule="auto"/>
        <w:ind w:left="720"/>
      </w:pPr>
      <w:r>
        <w:rPr>
          <w:lang w:val="hi_IN" w:bidi="hi_IN"/>
        </w:rPr>
      </w:r>
      <w:r>
        <w:rPr>
          <w:lang w:val="hi_IN" w:bidi="hi_IN"/>
        </w:rPr>
        <w:t xml:space="preserve">जो यहूदी यीशु पर विश्वास नहीं करते थे और पौलुस को गल्लियो पास न्याय के लिए घसीटते है </w:t>
      </w:r>
    </w:p>
    <w:p>
      <w:pPr>
        <w:pStyle w:val="ListBullet"/>
        <w:spacing w:line="240" w:lineRule="auto"/>
        <w:ind w:left="720"/>
      </w:pPr>
      <w:r>
        <w:rPr>
          <w:lang w:val="hi_IN" w:bidi="hi_IN"/>
        </w:rPr>
      </w:r>
      <w:r>
        <w:rPr>
          <w:lang w:val="hi_IN" w:bidi="hi_IN"/>
        </w:rPr>
        <w:t xml:space="preserve">आराधनालय का अगुवा सोस्थानेस </w:t>
      </w:r>
    </w:p>
    <w:p>
      <w:pPr>
        <w:pStyle w:val="ListBullet"/>
        <w:spacing w:line="240" w:lineRule="auto"/>
        <w:ind w:left="720"/>
      </w:pPr>
      <w:r>
        <w:rPr>
          <w:lang w:val="hi_IN" w:bidi="hi_IN"/>
        </w:rPr>
      </w:r>
      <w:r>
        <w:rPr>
          <w:lang w:val="hi_IN" w:bidi="hi_IN"/>
        </w:rPr>
        <w:t xml:space="preserve">आँगन में मौजूद भीड़ ने सोस्थिनेस को पीटा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अरियुपगुस में अपने भाषण के कुछ समय बाद, पौलुस एथेंस छोड़कर कुरिन्थुस गया। पौलुस तुरन्त एथेंस नहीं छोड़ा होगा, लेकिन शायद उसने एथेंस में नए विश्वासियों को शिक्षा देने में कम से कम कुछ दिन बिताए। कुरिन्थुस एथेंस से लगभग 80 किलोमीटर पश्चिम में एक प्रमुख नगर था। पौलुस शायद जहाज से या सड़क से गया था। अच्छे मौसम में समुद्र के द्वारा यह एक दिन की यात्रा थी, या पैदल चलकर दो दिन लगते, या गाड़ी या घोड़े से एक दिन लगता।</w:t>
      </w:r>
    </w:p>
    <w:p>
      <w:pPr/>
      <w:r>
        <w:rPr>
          <w:lang w:val="hi_IN" w:bidi="hi_IN"/>
        </w:rPr>
      </w:r>
      <w:r>
        <w:rPr>
          <w:lang w:val="hi_IN" w:bidi="hi_IN"/>
        </w:rPr>
        <w:t xml:space="preserve">यहाँ रुकें और अनुवाद समूह को एक नक्शा दिखाएँ जो </w:t>
      </w:r>
      <w:r>
        <w:rPr>
          <w:lang w:val="hi_IN" w:bidi="hi_IN"/>
        </w:rPr>
        <w:t>पौलुस की एथेंस से कुरिन्थुस तक की यात्रा को सड़क और समुद्र दोनों के द्वारा</w:t>
      </w:r>
      <w:r>
        <w:rPr>
          <w:lang w:val="hi_IN" w:bidi="hi_IN"/>
        </w:rPr>
        <w:t xml:space="preserve"> दिखाता है।</w:t>
      </w:r>
    </w:p>
    <w:p>
      <w:pPr/>
      <w:r>
        <w:rPr>
          <w:lang w:val="hi_IN" w:bidi="hi_IN"/>
        </w:rPr>
      </w:r>
      <w:r>
        <w:rPr>
          <w:lang w:val="hi_IN" w:bidi="hi_IN"/>
        </w:rPr>
        <w:t xml:space="preserve">कुरिन्थुस में पौलुस अक्विला नाम के एक यहूदी और उसकी पत्नी प्रिस्किल्ला से मिला जो हाल ही में रोम से आए हैं। वे तम्बू बनाने वाले थे, और पौलुस उनसे मिलने उनके घर गया और उनके साथ रहने लगा। यह स्पष्ट नहीं है कि इस समय अक्विला और उसकी पत्नी प्रिस्किल्ला मसीही थे या नहीं। क्योंकि पौलुस एक तम्बू बनाने का काम भी करता था, इसलिए वे अपने व्यापार में एक साथ काम कर सकते थे। उस समय तम्बू चमड़े या बकरी के बालों के कपड़े से बनाया जाता था। एक तम्बू बनाने के लिए, तम्बू बनाने वाला चमड़ा या कपड़ा खरीदता, उसे काटता, टुकड़ों को आपस में सिलता, रस्सियाँ जोड़ता, डंडे खरीदता, और अन्य वस्तुएँ भी खरीदता। फिर वह अपने तम्बू बेचता था। पौलुस ने अपना समय तम्बू बनाने के रूप में काम करने और यीशु के बारे में सुसमाचार सिखाने के बीच विभाजित किया। </w:t>
      </w:r>
    </w:p>
    <w:p>
      <w:pPr/>
      <w:r>
        <w:rPr>
          <w:lang w:val="hi_IN" w:bidi="hi_IN"/>
        </w:rPr>
      </w:r>
      <w:r>
        <w:rPr>
          <w:lang w:val="hi_IN" w:bidi="hi_IN"/>
        </w:rPr>
        <w:t xml:space="preserve">हर सब्त, यहूदी आराधना और विश्राम के दिन, पौलुस आराधनालय में जाता था। पौलुस आराधनालय के बीच में खड़े होकर पवित्रशास्त्र का ग्रन्थपत्र हाथ में लेकर शिक्षा देता था। लोग, पुरुष और स्त्रियाँ, दोनों आराधनालय की चारों दीवारों में बनाई गई पत्थर की कुर्सियों पर बैठते थे। </w:t>
      </w:r>
    </w:p>
    <w:p>
      <w:pPr/>
      <w:r>
        <w:rPr>
          <w:lang w:val="hi_IN" w:bidi="hi_IN"/>
        </w:rPr>
      </w:r>
      <w:r>
        <w:rPr>
          <w:lang w:val="hi_IN" w:bidi="hi_IN"/>
        </w:rPr>
        <w:t xml:space="preserve">जब पौलुस अभी भी प्रिस्किल्ला और अक्विला के साथ तम्बू बना रहा था, तब सीलास और तीमुथियुस पहुँचे। पौलुस ने काम करना बंद कर दिया और पूरे समय यहूदियों को प्रचार करता रहा। </w:t>
      </w:r>
    </w:p>
    <w:p>
      <w:pPr/>
      <w:r>
        <w:rPr>
          <w:lang w:val="hi_IN" w:bidi="hi_IN"/>
        </w:rPr>
      </w:r>
      <w:r>
        <w:rPr>
          <w:lang w:val="hi_IN" w:bidi="hi_IN"/>
        </w:rPr>
        <w:t>कुछ समय बाद, यहूदी पौलुस के खिलाफ हो जाते हैं और उसका अपमान करते हैं। हमें नहीं पता कि यह घटना होने से पहले पौलुस उन्हें कितने हफ्तों या महीनों से आराधनालय में शिक्षा दे रहा था। यह स्मरण रखना महत्वपूर्ण है कि पौलुस ने विरोध में अपने कपड़े झाड़कर अपने टूटे हुए सम्बन्ध को दिखाया। पौलुस ने यहूदियों के साथ सम्बन्ध तोड़ दिया, और उसके बाद से कुरिन्थुस में अपना बाकी समय केवल गैर-यहूदियों को प्रचार करता रहा। यह ध्यान देना महत्वपूर्ण है कि जैसे ही पौलुस ने समझ लिया कि उनके हृदय कठोर हैं, उसने यहूदियों को यह समझाने का प्रयास करना बंद कर दिया कि यीशु मसीह है।</w:t>
      </w:r>
    </w:p>
    <w:p>
      <w:pPr/>
      <w:r>
        <w:rPr>
          <w:lang w:val="hi_IN" w:bidi="hi_IN"/>
        </w:rPr>
      </w:r>
      <w:r>
        <w:rPr>
          <w:lang w:val="hi_IN" w:bidi="hi_IN"/>
        </w:rPr>
        <w:t xml:space="preserve">पौलुस आराधनालय से निकला और तीतुस युस्तुस नाम के एक व्यक्ति के घर में मिलना शुरू किया, जो एक विश्वासी गैर-यहूदी था। वह शायद यीशु में विश्वासी भी था। उसका घर आराधनालय के पास ही था। इसलिए जो लोग पहले आराधनालय में पौलुस की बात सुनने जाते थे, वे अब आसानी से तीतुस युस्तुस के घर आ सकते थे। </w:t>
      </w:r>
    </w:p>
    <w:p>
      <w:pPr/>
      <w:r>
        <w:rPr>
          <w:lang w:val="hi_IN" w:bidi="hi_IN"/>
        </w:rPr>
      </w:r>
      <w:r>
        <w:rPr>
          <w:lang w:val="hi_IN" w:bidi="hi_IN"/>
        </w:rPr>
        <w:t xml:space="preserve">उस समय के दौरान क्रिस्पुस, जो आराधनालय का अगुवा था, वह विश्वास करता है कि यीशु उसका प्रभु और उद्धारकर्ता है। और उसका पूरा घराना भी शामिल था, जिसमें क्रिस्पुस की पत्नी और बच्चे थे, उसके घर में रहने वाले उसके परिवार के अन्य सदस्य और उसके दास शामिल थे। इसमें उसके घर में रहने वाले किसी भी व्यक्ति को भी शामिल किया जाएगा। शायद अगले कुछ हफ्तों में, कई कुरिन्थुस के निवासियों ने जिन्होंने पौलुस की शिक्षा सुनी कि यीशु ही मसीह है, यीशु पर विश्वास किया और विश्वासियों ने उन्हें बपतिस्मा दिया। </w:t>
      </w:r>
    </w:p>
    <w:p>
      <w:pPr/>
      <w:r>
        <w:rPr>
          <w:lang w:val="hi_IN" w:bidi="hi_IN"/>
        </w:rPr>
      </w:r>
      <w:r>
        <w:rPr>
          <w:lang w:val="hi_IN" w:bidi="hi_IN"/>
        </w:rPr>
        <w:t xml:space="preserve">एक रात प्रभु यीशु ने एक दर्शन में पौलुस से बात की। यह एक अलौकिक अनुभव था, जो तब हुआ जब पौलुस जाग रहा था। यीशु ने पौलुस से कहा कि वह डरे नहीं। यह ध्यान देना महत्वपूर्ण है कि यीशु चाहता था कि पौलुस उसके बारे में सुसमाचार प्रचार करे, क्योंकि उसने कुरिन्थुस के कई लोगों के मन पहले ही यह विश्वास करने के लिए तैयार कर दिए थे कि वह उनका उद्धारकर्ता है। </w:t>
      </w:r>
    </w:p>
    <w:p>
      <w:pPr/>
      <w:r>
        <w:rPr>
          <w:lang w:val="hi_IN" w:bidi="hi_IN"/>
        </w:rPr>
      </w:r>
      <w:r>
        <w:rPr>
          <w:lang w:val="hi_IN" w:bidi="hi_IN"/>
        </w:rPr>
        <w:t xml:space="preserve">उस समय के दौरान गल्लियो अखाया का रोमी राज्यपाल था। कुछ यहूदी जो यीशु पर विश्वास नहीं करते थे, वे पौलुस के खिलाफ एक साथ आए। वे उसे गल्लियो के सामने लाते थे, यह उम्मीद करते हुए कि वह उसे दोषी पाएगा और उस पर आरोप लगाएगा। उन्होंने शायद पौलुस को अपने साथ न्यायिक सभा में आने के लिए मजबूर किया, जो बाजार में एक ऊँचा मंच था। उन्होंने उस पर आरोप लगाया। उनके द्वारा इस्तेमाल किए गए शब्दों ने पौलुस को बुरा दिखाया और उसके प्रति अनादर दिखाया। लेकिन जब पौलुस अपना बचाव करने वाला था, तो गल्लियो ने यहूदियों से यह कहा कि वह उनका मुद्दा नहीं सुनता क्योंकि यह यहूदी धर्म के प्रश्न हैं, जिनका न्याय उन्हें स्वयं करना चाहिए। और गल्लियो ने उन्हें न्यायालय से बाहर करने के लिए मजबूर किया। </w:t>
      </w:r>
    </w:p>
    <w:p>
      <w:pPr/>
      <w:r>
        <w:rPr>
          <w:lang w:val="hi_IN" w:bidi="hi_IN"/>
        </w:rPr>
      </w:r>
      <w:r>
        <w:rPr>
          <w:lang w:val="hi_IN" w:bidi="hi_IN"/>
        </w:rPr>
        <w:t xml:space="preserve">जब यहूदी आँगन से निकल रहे थे, तो भीड़, जिसके बारे में अधिकांश लोग मानते हैं कि वे अन्यजाति थे, यहूदियों के आराधनालय के अगुवे सोस्थनीस को पकड़ लिया और गल्लियो के देखते हुए उसे आँगन में पीटा। लेकिन गल्लियो ने इन सभी बातों की परवाह नहीं की। </w:t>
      </w:r>
    </w:p>
    <w:p>
      <w:pPr/>
      <w:r>
        <w:rPr>
          <w:lang w:val="hi_IN" w:bidi="hi_IN"/>
        </w:rPr>
      </w:r>
      <w:r>
        <w:rPr>
          <w:lang w:val="hi_IN" w:bidi="hi_IN"/>
        </w:rPr>
        <w:t xml:space="preserve">पौलुस कुल एक वर्ष और छह महीने कुरिन्थुस में रहा, लोगों के बीच परमेश्वर का संदेश सिखाता रहा। पौलुस ने न केवल उन लोगों को सिखाया जो पहले से विश्वासी थे, बल्कि उसने गैर-विश्वासियों की भीड़ को भी यीशु के बारे में प्रचार किया।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दस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अक्विला नाम का एक यहूदी और उसकी पत्नी प्रिस्किल्ला </w:t>
      </w:r>
    </w:p>
    <w:p>
      <w:pPr>
        <w:pStyle w:val="ListBullet"/>
        <w:spacing w:line="240" w:lineRule="auto"/>
        <w:ind w:left="720"/>
      </w:pPr>
      <w:r>
        <w:rPr>
          <w:lang w:val="hi_IN" w:bidi="hi_IN"/>
        </w:rPr>
      </w:r>
      <w:r>
        <w:rPr>
          <w:lang w:val="hi_IN" w:bidi="hi_IN"/>
        </w:rPr>
        <w:t xml:space="preserve">यहूदी और गैर-यहूदी जो परमेश्वर पर विश्वास करते थे और यहूदी आराधनालय में जाते थे </w:t>
      </w:r>
    </w:p>
    <w:p>
      <w:pPr>
        <w:pStyle w:val="ListBullet"/>
        <w:spacing w:line="240" w:lineRule="auto"/>
        <w:ind w:left="720"/>
      </w:pPr>
      <w:r>
        <w:rPr>
          <w:lang w:val="hi_IN" w:bidi="hi_IN"/>
        </w:rPr>
      </w:r>
      <w:r>
        <w:rPr>
          <w:lang w:val="hi_IN" w:bidi="hi_IN"/>
        </w:rPr>
        <w:t>सीलास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 xml:space="preserve">तीतुस युस्तुस, एक गैर-यहूदी था जो परमेश्वर पर विश्वास करता था </w:t>
      </w:r>
    </w:p>
    <w:p>
      <w:pPr>
        <w:pStyle w:val="ListBullet"/>
        <w:spacing w:line="240" w:lineRule="auto"/>
        <w:ind w:left="720"/>
      </w:pPr>
      <w:r>
        <w:rPr>
          <w:lang w:val="hi_IN" w:bidi="hi_IN"/>
        </w:rPr>
      </w:r>
      <w:r>
        <w:rPr>
          <w:lang w:val="hi_IN" w:bidi="hi_IN"/>
        </w:rPr>
        <w:t xml:space="preserve">आराधनालय का अगुवा क्रिस्पुस </w:t>
      </w:r>
    </w:p>
    <w:p>
      <w:pPr>
        <w:pStyle w:val="ListBullet"/>
        <w:spacing w:line="240" w:lineRule="auto"/>
        <w:ind w:left="720"/>
      </w:pPr>
      <w:r>
        <w:rPr>
          <w:lang w:val="hi_IN" w:bidi="hi_IN"/>
        </w:rPr>
      </w:r>
      <w:r>
        <w:rPr>
          <w:lang w:val="hi_IN" w:bidi="hi_IN"/>
        </w:rPr>
        <w:t xml:space="preserve">क्रिस्पुस के घर में रहने वाले सभी लोग </w:t>
      </w:r>
    </w:p>
    <w:p>
      <w:pPr>
        <w:pStyle w:val="ListBullet"/>
        <w:spacing w:line="240" w:lineRule="auto"/>
        <w:ind w:left="720"/>
      </w:pPr>
      <w:r>
        <w:rPr>
          <w:lang w:val="hi_IN" w:bidi="hi_IN"/>
        </w:rPr>
      </w:r>
      <w:r>
        <w:rPr>
          <w:lang w:val="hi_IN" w:bidi="hi_IN"/>
        </w:rPr>
        <w:t xml:space="preserve">अन्य कुरिन्थुस के लोग जिन्होंने पौलुस की शिक्षा को सुना और यीशु पर विश्वास किया </w:t>
      </w:r>
    </w:p>
    <w:p>
      <w:pPr>
        <w:pStyle w:val="ListBullet"/>
        <w:spacing w:line="240" w:lineRule="auto"/>
        <w:ind w:left="720"/>
      </w:pPr>
      <w:r>
        <w:rPr>
          <w:lang w:val="hi_IN" w:bidi="hi_IN"/>
        </w:rPr>
      </w:r>
      <w:r>
        <w:rPr>
          <w:lang w:val="hi_IN" w:bidi="hi_IN"/>
        </w:rPr>
        <w:t xml:space="preserve">प्रभु यीशु एक दर्शन में पौलुस के सामने प्रकट होता है </w:t>
      </w:r>
    </w:p>
    <w:p>
      <w:pPr>
        <w:pStyle w:val="ListBullet"/>
        <w:spacing w:line="240" w:lineRule="auto"/>
        <w:ind w:left="720"/>
      </w:pPr>
      <w:r>
        <w:rPr>
          <w:lang w:val="hi_IN" w:bidi="hi_IN"/>
        </w:rPr>
      </w:r>
      <w:r>
        <w:rPr>
          <w:lang w:val="hi_IN" w:bidi="hi_IN"/>
        </w:rPr>
        <w:t xml:space="preserve">अखाया प्रान्त का रोमी राज्यपाल गल्लियो </w:t>
      </w:r>
    </w:p>
    <w:p>
      <w:pPr>
        <w:pStyle w:val="ListBullet"/>
        <w:spacing w:line="240" w:lineRule="auto"/>
        <w:ind w:left="720"/>
      </w:pPr>
      <w:r>
        <w:rPr>
          <w:lang w:val="hi_IN" w:bidi="hi_IN"/>
        </w:rPr>
      </w:r>
      <w:r>
        <w:rPr>
          <w:lang w:val="hi_IN" w:bidi="hi_IN"/>
        </w:rPr>
        <w:t xml:space="preserve">जो यहूदी यीशु पर विश्वास नहीं करते थे और पौलुस को गल्लियो पास न्याय के लिए घसीटते है </w:t>
      </w:r>
    </w:p>
    <w:p>
      <w:pPr>
        <w:pStyle w:val="ListBullet"/>
        <w:spacing w:line="240" w:lineRule="auto"/>
        <w:ind w:left="720"/>
      </w:pPr>
      <w:r>
        <w:rPr>
          <w:lang w:val="hi_IN" w:bidi="hi_IN"/>
        </w:rPr>
      </w:r>
      <w:r>
        <w:rPr>
          <w:lang w:val="hi_IN" w:bidi="hi_IN"/>
        </w:rPr>
        <w:t xml:space="preserve">आराधनालय का अगुवा सोस्थानेस </w:t>
      </w:r>
    </w:p>
    <w:p>
      <w:pPr>
        <w:pStyle w:val="ListBullet"/>
        <w:spacing w:line="240" w:lineRule="auto"/>
        <w:ind w:left="720"/>
      </w:pPr>
      <w:r>
        <w:rPr>
          <w:lang w:val="hi_IN" w:bidi="hi_IN"/>
        </w:rPr>
      </w:r>
      <w:r>
        <w:rPr>
          <w:lang w:val="hi_IN" w:bidi="hi_IN"/>
        </w:rPr>
        <w:t xml:space="preserve">आँगन में मौजूद भीड़ ने सोस्थिनेस को पीटा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पौलुस एथेंस में अरियुपगुस नगर की महासभा से बात करने के बाद, वह एथेंस छोड़कर कुरिन्थुस गया। वह अक्विला नाम के एक यहूदी और उसकी पत्नी प्रिस्किल्ला से मिला जो हाल ही में रोम से कुरिन्थुस आए हैं। अक्विला और प्रिस्किल्ला को रोम छोड़ने के लिए मजबूर किया गया, क्योंकि रोमी सम्राट ने सभी यहूदियों को वह नगर छोड़ने का आदेश दिया था। पौलुस उन्हें उनके घर में मिलने गया और उनके साथ रहने का फैसला किया। उसके समान वे भी तम्बू बनाने वाले थे, इसलिए इस तरह वे एक साथ काम कर सकते थे। </w:t>
      </w:r>
    </w:p>
    <w:p>
      <w:pPr/>
      <w:r>
        <w:rPr>
          <w:lang w:val="hi_IN" w:bidi="hi_IN"/>
        </w:rPr>
      </w:r>
      <w:r>
        <w:rPr>
          <w:lang w:val="hi_IN" w:bidi="hi_IN"/>
        </w:rPr>
        <w:t xml:space="preserve">हर सब्त के दिन वह यहूदी आराधनालय में जाता था और परमेश्वर पर विश्वास करने वाले यहूदियों और गैर-यहूदियों को पवित्रशास्त्र को तार्किक रूप से समझाता था। वह उन्हें यह समझाने की कोशिश कर रहा था कि परमेश्वर के वचन को समझने का उसका तरीका सही था। </w:t>
      </w:r>
    </w:p>
    <w:p>
      <w:pPr/>
      <w:r>
        <w:rPr>
          <w:lang w:val="hi_IN" w:bidi="hi_IN"/>
        </w:rPr>
      </w:r>
      <w:r>
        <w:rPr>
          <w:lang w:val="hi_IN" w:bidi="hi_IN"/>
        </w:rPr>
        <w:t xml:space="preserve">जब सीलास और तीमुथियुस मकिदूनिया से पहुँचे, तो पौलुस ने तम्बू बनाने के रूप में काम करना बंद कर दिया और अपना पूरा समय परमेश्वर के वचन को सिखाने और यहूदियों को यह समझाने में बिताया कि यीशु ही मसीह है। </w:t>
      </w:r>
    </w:p>
    <w:p>
      <w:pPr/>
      <w:r>
        <w:rPr>
          <w:lang w:val="hi_IN" w:bidi="hi_IN"/>
        </w:rPr>
      </w:r>
      <w:r>
        <w:rPr>
          <w:lang w:val="hi_IN" w:bidi="hi_IN"/>
        </w:rPr>
        <w:t xml:space="preserve">और जब यहूदियों ने पौलुस का विरोध किया और उसका अपमान किया, तो उसने अपने कपड़े झाडे यह संकेत के रूप में कि वह उनके साथ अपना सम्बन्ध तोड़ रहा है। उसने उनसे कहा, "तुम्हारा लहू तुम्हारे ही सिर पर हो!" मैं निर्दोष हूँ। अब से मैं अन्यजातियों के पास जाऊँगा!"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किरदार निभाने वाले कलाकार से पूछें, "आप कैसा महसूस कर रहे हैं?" आप ऐसी बातें सुन सकते हैं, जैसे, “मैं बहुत दुखी हूँ कि यहूदी यीशु के बारे में सत्य नहीं जानना चाहते हैं,” “बहुत दुखी हूँ कि परमेश्वर यहूदियों का न्याय करेगा क्योंकि वे यीशु पर विश्वास नहीं करते थे” और “बहुत हो गया! मैंने उनसे काफी समय तक बात की है। अब अन्यजातियों को प्रचार करने का समय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वह आराधनालय से निकला और तीतुस युस्तुस नाम के एक व्यक्ति के घर में मिलना शुरू किया, जो परमेश्वर में एक गैर-यहूदी विश्वासी था और जिसका घर आराधनालय के पास ही था। </w:t>
      </w:r>
    </w:p>
    <w:p>
      <w:pPr/>
      <w:r>
        <w:rPr>
          <w:lang w:val="hi_IN" w:bidi="hi_IN"/>
        </w:rPr>
      </w:r>
      <w:r>
        <w:rPr>
          <w:lang w:val="hi_IN" w:bidi="hi_IN"/>
        </w:rPr>
        <w:t xml:space="preserve">इसके बाद, आराधनालय का अगुवा क्रिस्पुस और उसका पूरा घराना यीशु पर विश्वास किया। इसके अलावा, कई कुरिन्थुस के लोगों ने जिन्होंने पौलुस को बात करते हुए सुना यीशु पर विश्वास किया और विश्वासियों ने उन्हें बपतिस्मा दिया।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क्रिस्पुस का किरदार निभाने वाले कलाकार से पूछें, "आप कैसा महसूस कर रहे हैं?" आप ऐसी बातें सुन सकते हैं, जैसे, “परमेश्वर की स्तुति करते हैं कि उसने हमें यह सत्य दिखाया कि यीशु हमारा उद्धारकर्ता है!” "आनन्द से भरा हुआ," और "मैं दूसरों को यीशु के बारे में बताने के लिए इंतजार नहीं कर सकता!"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एक रात प्रभु यीशु ने एक दर्शन में पौलुस से कहा, "डर मत, लेकिन बोलता रह, और चुप मत रह, क्योंकि मैं तेरे साथ हूँ, और कोई तुझे नुकसान पहुँचाने के लिए तुझ पर हमला नहीं करेगा, क्योंकि इस नगर में मेरे बहुत से लोग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किरदार निभाने वाले कलाकार से पूछें, "आप कैसा महसूस कर रहे हैं?" आप ऐसी बातें सुन सकते हैं, "आश्चर्यजनक!" "अविश्वसनीय रूप से खुश," "शांतिपूर्ण," "प्रोत्साहित," "उत्साहित," और "उत्साहित!"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जब गल्लियो अखाया प्रान्त का राज्यपाल था, तो कुछ यहूदी पौलुस के खिलाफ एक साथ आए और उसे न्याय के सामने लाए और उस पर आरोप लगाए। उन्होंने गल्लियो से कहा कि वह लोगों को व्यवस्था के विरुद्ध परमेश्वर की आराधना करने के लिए मनाता है। हालाँकि, जब पौलुस अपना बचाव करने वाला था, तो गल्लियो ने बात की और मामले का न्याय करने से इनकार कर दिया क्योंकि यह यहूदी व्यवस्था के मामलों से सम्बन्धित था। उसने कहा कि यहूदियों को स्वयं इसका न्याय करना चाहिए, और उसने उन्हें न्यायालय से बाहर निकाल दिया। उसी समय भीड़ ने आराधनालय का नया अगुवा सोस्थिनेस को पकड़ लिया और उसे पीटा लेकिन इससे गल्लियो को बिल्कुल भी फ़र्क़ नहीं पड़ा।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यहूदियों का किरदार निभाने वाले कलाकारों से पूछें, "आप कैसा महसूस कर रहे हैं?" आप इस प्रकार की बातें सुन सकते हैं, "हम गल्लियो पर बहुत क्रोधित हैं," "हमें पौलुस को यीशु के विषय में सिखाने से रोकना चाहिए," "जल्दी चलो यहाँ से निकल जाएँ, कहीं वे हमें भी सोस्थनीस की तरह न पीटें," और "अब हम पौलुस के बारे में क्या करें?" </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हर </w:t>
      </w:r>
      <w:r>
        <w:rPr>
          <w:b/>
          <w:lang w:val="hi_IN" w:bidi="hi_IN"/>
        </w:rPr>
        <w:t>सब्त</w:t>
      </w:r>
      <w:r>
        <w:rPr>
          <w:lang w:val="hi_IN" w:bidi="hi_IN"/>
        </w:rPr>
        <w:t xml:space="preserve"> के दिन पौलुस </w:t>
      </w:r>
      <w:r>
        <w:rPr>
          <w:b/>
          <w:lang w:val="hi_IN" w:bidi="hi_IN"/>
        </w:rPr>
        <w:t>आराधनालय</w:t>
      </w:r>
      <w:r>
        <w:rPr>
          <w:lang w:val="hi_IN" w:bidi="hi_IN"/>
        </w:rPr>
        <w:t xml:space="preserve"> में जाता था और परमेश्वर पर विश्वास करने वाले </w:t>
      </w:r>
      <w:r>
        <w:rPr>
          <w:b/>
          <w:lang w:val="hi_IN" w:bidi="hi_IN"/>
        </w:rPr>
        <w:t>यहूदियों</w:t>
      </w:r>
      <w:r>
        <w:rPr>
          <w:lang w:val="hi_IN" w:bidi="hi_IN"/>
        </w:rPr>
        <w:t xml:space="preserve"> और गैर-यहूदियों के साथ तर्क करता था। उन्हीं शब्दों का उपयोग करे जिनका उपयोग आपने पहले सब्त, आराधनालय और यहूदियों के लिए किया है। </w:t>
      </w:r>
      <w:r>
        <w:rPr>
          <w:lang w:val="hi_IN" w:bidi="hi_IN"/>
        </w:rPr>
        <w:t>सब्त</w:t>
      </w:r>
      <w:r>
        <w:rPr>
          <w:lang w:val="hi_IN" w:bidi="hi_IN"/>
        </w:rPr>
        <w:t xml:space="preserve">, </w:t>
      </w:r>
      <w:r>
        <w:rPr>
          <w:lang w:val="hi_IN" w:bidi="hi_IN"/>
        </w:rPr>
        <w:t>आराधनालय</w:t>
      </w:r>
      <w:r>
        <w:rPr>
          <w:lang w:val="hi_IN" w:bidi="hi_IN"/>
        </w:rPr>
        <w:t xml:space="preserve"> और </w:t>
      </w:r>
      <w:r>
        <w:rPr>
          <w:lang w:val="hi_IN" w:bidi="hi_IN"/>
        </w:rPr>
        <w:t>यहूदियों</w:t>
      </w:r>
      <w:r>
        <w:rPr>
          <w:lang w:val="hi_IN" w:bidi="hi_IN"/>
        </w:rPr>
        <w:t xml:space="preserve"> की पूरी परिभाषा मुख्य शब्दावली में पाई जा सकती है। </w:t>
      </w:r>
    </w:p>
    <w:p>
      <w:pPr/>
      <w:r>
        <w:rPr>
          <w:lang w:val="hi_IN" w:bidi="hi_IN"/>
        </w:rPr>
      </w:r>
      <w:r>
        <w:rPr>
          <w:lang w:val="hi_IN" w:bidi="hi_IN"/>
        </w:rPr>
        <w:t xml:space="preserve">जब सीलास और तीमुथियुस मकिदूनिया से पहुँचे, तो पौलुस ने अपना पूरा समय सुसमाचार प्रचार करने और यहूदियों को गवाही देने में दिया कि यीशु ही </w:t>
      </w:r>
      <w:r>
        <w:rPr>
          <w:b/>
          <w:lang w:val="hi_IN" w:bidi="hi_IN"/>
        </w:rPr>
        <w:t>मसीह</w:t>
      </w:r>
      <w:r>
        <w:rPr>
          <w:lang w:val="hi_IN" w:bidi="hi_IN"/>
        </w:rPr>
        <w:t xml:space="preserve"> है। उन्हीं शब्दों का उपयोग करें जिनका उपयोग आपने पहले मसीह के लिए किया है। </w:t>
      </w:r>
      <w:r>
        <w:rPr>
          <w:lang w:val="hi_IN" w:bidi="hi_IN"/>
        </w:rPr>
        <w:t>मसीह</w:t>
      </w:r>
      <w:r>
        <w:rPr>
          <w:lang w:val="hi_IN" w:bidi="hi_IN"/>
        </w:rPr>
        <w:t xml:space="preserve"> की पूरी परिभाषा मुख्य शब्दावली में पाई जा सकती है।</w:t>
      </w:r>
    </w:p>
    <w:p>
      <w:pPr/>
      <w:r>
        <w:rPr>
          <w:lang w:val="hi_IN" w:bidi="hi_IN"/>
        </w:rPr>
      </w:r>
      <w:r>
        <w:rPr>
          <w:lang w:val="hi_IN" w:bidi="hi_IN"/>
        </w:rPr>
        <w:t xml:space="preserve">आराधनालय में यहूदियों ने पौलुस के संदेश को अस्वीकार कर दिया, इसलिए पौलुस आराधनालय से निकला और </w:t>
      </w:r>
      <w:r>
        <w:rPr>
          <w:b/>
          <w:lang w:val="hi_IN" w:bidi="hi_IN"/>
        </w:rPr>
        <w:t>अन्यजातियों</w:t>
      </w:r>
      <w:r>
        <w:rPr>
          <w:lang w:val="hi_IN" w:bidi="hi_IN"/>
        </w:rPr>
        <w:t xml:space="preserve"> या गैर-यहूदियों को प्रचार करना शुरू किया। उसी शब्द का उपयोग करना सुनिश्चित करें जिसका उपयोग आपने पिछले भागों में किया है, और याद रखें कि </w:t>
      </w:r>
      <w:r>
        <w:rPr>
          <w:lang w:val="hi_IN" w:bidi="hi_IN"/>
        </w:rPr>
        <w:t>अन्यजाति</w:t>
      </w:r>
      <w:r>
        <w:rPr>
          <w:lang w:val="hi_IN" w:bidi="hi_IN"/>
        </w:rPr>
        <w:t xml:space="preserve"> मुख्य शब्दावली में है। </w:t>
      </w:r>
    </w:p>
    <w:p>
      <w:pPr/>
      <w:r>
        <w:rPr>
          <w:lang w:val="hi_IN" w:bidi="hi_IN"/>
        </w:rPr>
      </w:r>
      <w:r>
        <w:rPr>
          <w:lang w:val="hi_IN" w:bidi="hi_IN"/>
        </w:rPr>
        <w:t xml:space="preserve">कुरिन्थुस के बहुत से लोगों ने पौलुस को सुनकर यीशु पर विश्वास किया, और विश्वासियों ने उन्हें </w:t>
      </w:r>
      <w:r>
        <w:rPr>
          <w:b/>
          <w:lang w:val="hi_IN" w:bidi="hi_IN"/>
        </w:rPr>
        <w:t>बपतिस्मा</w:t>
      </w:r>
      <w:r>
        <w:rPr>
          <w:lang w:val="hi_IN" w:bidi="hi_IN"/>
        </w:rPr>
        <w:t xml:space="preserve"> दिया। </w:t>
      </w:r>
      <w:r>
        <w:rPr>
          <w:b/>
          <w:lang w:val="hi_IN" w:bidi="hi_IN"/>
        </w:rPr>
        <w:t>बपतिस्मा</w:t>
      </w:r>
      <w:r>
        <w:rPr>
          <w:lang w:val="hi_IN" w:bidi="hi_IN"/>
        </w:rPr>
        <w:t xml:space="preserve"> एक बार होने वाला विधि है, जिसमें नया विश्वासी यीशु के प्रति अपनी प्रतिबद्धता और उसके साथ अपने एक होने को सार्वजनिक रूप से दिखाता है। बपतिस्मा, जो पानी में पूरी तरह डुबकी लगाना है, यीशु के गाड़े जाने और उसके पुनरुत्थान का चिन्ह है। यह हमारे पुराने जीवन के लिए मर जाने और यीशु के साथ नए जीवन में जी उठने का भी प्रतीक है। उसी शब्द का उपयोग करें जो आपने पहले बपतिस्मा के लिए इस्तेमाल किया है। </w:t>
      </w:r>
      <w:r>
        <w:rPr>
          <w:lang w:val="hi_IN" w:bidi="hi_IN"/>
        </w:rPr>
        <w:t>बपतिस्मा</w:t>
      </w:r>
      <w:r>
        <w:rPr>
          <w:lang w:val="hi_IN" w:bidi="hi_IN"/>
        </w:rPr>
        <w:t xml:space="preserve"> की पूरी परिभाषा मुख्य शब्दावली में पाई जा सकती है। </w:t>
      </w:r>
    </w:p>
    <w:p>
      <w:pPr/>
      <w:r>
        <w:rPr>
          <w:lang w:val="hi_IN" w:bidi="hi_IN"/>
        </w:rPr>
      </w:r>
      <w:r>
        <w:rPr>
          <w:lang w:val="hi_IN" w:bidi="hi_IN"/>
        </w:rPr>
        <w:t xml:space="preserve">एक रात प्रभु यीशु ने एक </w:t>
      </w:r>
      <w:r>
        <w:rPr>
          <w:b/>
          <w:lang w:val="hi_IN" w:bidi="hi_IN"/>
        </w:rPr>
        <w:t>दर्शन</w:t>
      </w:r>
      <w:r>
        <w:rPr>
          <w:lang w:val="hi_IN" w:bidi="hi_IN"/>
        </w:rPr>
        <w:t xml:space="preserve"> में पौलुस से बात की। उसी शब्द का उपयोग करें जिसका उपयोग आपने पहले दर्शन के लिए किया है। </w:t>
      </w:r>
      <w:r>
        <w:rPr>
          <w:b/>
          <w:lang w:val="hi_IN" w:bidi="hi_IN"/>
        </w:rPr>
        <w:t>दर्शन</w:t>
      </w:r>
      <w:r>
        <w:rPr>
          <w:lang w:val="hi_IN" w:bidi="hi_IN"/>
        </w:rPr>
        <w:t xml:space="preserve"> की पूरी परिभाषा मुख्य शब्दावली में पाई जा सकती है। </w:t>
      </w:r>
    </w:p>
    <w:p>
      <w:pPr/>
      <w:r>
        <w:rPr>
          <w:lang w:val="hi_IN" w:bidi="hi_IN"/>
        </w:rPr>
      </w:r>
      <w:r>
        <w:rPr>
          <w:lang w:val="hi_IN" w:bidi="hi_IN"/>
        </w:rPr>
        <w:t xml:space="preserve">जब गल्लियो अखाया का हाकिम था, तब कुछ यहूदी पौलुस के खिलाफ एक साथ आए और उसे न्यायालय के सामने ले गए। </w:t>
      </w:r>
      <w:r>
        <w:rPr>
          <w:b/>
          <w:lang w:val="hi_IN" w:bidi="hi_IN"/>
        </w:rPr>
        <w:t>अखाया</w:t>
      </w:r>
      <w:r>
        <w:rPr>
          <w:lang w:val="hi_IN" w:bidi="hi_IN"/>
        </w:rPr>
        <w:t xml:space="preserve"> दक्षिणी यूरोप में रोमी साम्राज्य का एक प्रान्त था, जो अब यूनान का देश है। </w:t>
      </w:r>
      <w:r>
        <w:rPr>
          <w:b/>
          <w:lang w:val="hi_IN" w:bidi="hi_IN"/>
        </w:rPr>
        <w:t>हाकिम</w:t>
      </w:r>
      <w:r>
        <w:rPr>
          <w:lang w:val="hi_IN" w:bidi="hi_IN"/>
        </w:rPr>
        <w:t xml:space="preserve"> एक रोमी प्रान्त का राज्यपाल था। </w:t>
      </w:r>
      <w:r>
        <w:rPr>
          <w:b/>
          <w:lang w:val="hi_IN" w:bidi="hi_IN"/>
        </w:rPr>
        <w:t>गल्लियो</w:t>
      </w:r>
      <w:r>
        <w:rPr>
          <w:lang w:val="hi_IN" w:bidi="hi_IN"/>
        </w:rPr>
        <w:t xml:space="preserve"> यीशु के जन्म के बाद 51 और 52 वर्षों में अखाया का हाकिम था। </w:t>
      </w:r>
      <w:r>
        <w:rPr>
          <w:b/>
          <w:lang w:val="hi_IN" w:bidi="hi_IN"/>
        </w:rPr>
        <w:t>न्यायालय</w:t>
      </w:r>
      <w:r>
        <w:rPr>
          <w:lang w:val="hi_IN" w:bidi="hi_IN"/>
        </w:rPr>
        <w:t xml:space="preserve"> वह स्थान है जहाँ कानून के अनुसार मामलों की सुनवाई की जाती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18:18–23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18:18–23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ऐतिहासिक घटनाओं को दर्ज करती है, जो यीशु के जन्म के लगभग 52 वर्ष बाद पौलुस की दूसरी मिशनरी यात्रा के दौरान हुई थी। पिछली कहानी में पौलुस ने कुरिन्थुस में कई महीने बिताए हैं, जहाँ वह प्रिस्किल्ला और अक्विला के साथ रहता था और उनके साथ तम्बू बनाने वाले के रूप में काम करता था। उसने यहूदियों और गैर-यहूदियों को यीशु का सुसमाचार प्रचार किया। अधिकांश यहूदी यीशु के बारे में नहीं जानना चाहते थे, लेकिन कई गैर-यहूदी विश्वास करते थे। यीशु ने एक दर्शन में पौलुस को प्रोत्साहित किया और उससे कहा कि वह डरे नहीं और उसके बारे में बात करता रहे। जिन यहूदियों ने यीशु पर विश्वास नहीं किया, वे पौलुस से छुटकारा पाना चाहते थे और उसे रोमी राज्यपाल गल्लियो के सामने न्याय के लिए ले गए। हालाँकि, गल्लियो ने उन्हें सुनने से इनकार कर दिया। </w:t>
      </w:r>
    </w:p>
    <w:p>
      <w:pPr/>
      <w:r>
        <w:rPr>
          <w:lang w:val="hi_IN" w:bidi="hi_IN"/>
        </w:rPr>
      </w:r>
      <w:r>
        <w:rPr>
          <w:lang w:val="hi_IN" w:bidi="hi_IN"/>
        </w:rPr>
        <w:t xml:space="preserve">यह कहानी तब शुरू होती है जब गल्लियो ने यहूदियों को न्याय के स्थान से बाहर निकाल दिया। पौलुस काफी समय तक कुरिन्थुस में रहा। फिर उसने भाइयों या विश्वासियों को अलविदा कहा, और भूमध्य सागर की सीमा पर पश्चिमी एशिया के एक रोमी प्रान्त सीरिया की ओर अपनी यात्रा शुरू की। प्रिस्किल्ला और अक्विला भी साथ गए। वे पास के एक बंदरगाह नगर किंख्रिया गए, जो कुरिन्थुस से 10 किलोमीटर पश्चिम में था। </w:t>
      </w:r>
    </w:p>
    <w:p>
      <w:pPr/>
      <w:r>
        <w:rPr>
          <w:lang w:val="hi_IN" w:bidi="hi_IN"/>
        </w:rPr>
      </w:r>
      <w:r>
        <w:rPr>
          <w:lang w:val="hi_IN" w:bidi="hi_IN"/>
        </w:rPr>
        <w:t>पौलुस ने परमेश्वर से की गई एक मन्नत के समय अपने बाल बढ़ने दिए थे। मन्नत एक गम्भीर प्रतिज्ञा होती है जो आमतौर पर परमेश्वर के अनुग्रह के बदले में की जाती है। हमें नहीं पता कि पौलुस ने परमेश्वर से कुछ क्यों माँगा, लेकिन जब वह कुरिन्थुस में था, तो उसने शायद परमेश्वर से उसे सुरक्षित रखने के लिए कहा होगा। बदले में उसने शायद परमेश्वर से वादा किया था कि जब तक मन्नत समाप्त नहीं हो जाती तब तक वह अपने बाल नहीं कटाएगा। किंख्रिया में उसने अपने बाल काटे, क्योंकि मन्नत पूरी हो गई थी। फिर पौलुस और उसके साथी एक जहाज पर सवार हुए और समुद्र के रास्ते सीरिया की ओर अपनी यात्रा शुरू की।</w:t>
      </w:r>
    </w:p>
    <w:p>
      <w:pPr/>
      <w:r>
        <w:rPr>
          <w:lang w:val="hi_IN" w:bidi="hi_IN"/>
        </w:rPr>
      </w:r>
      <w:r>
        <w:rPr>
          <w:lang w:val="hi_IN" w:bidi="hi_IN"/>
        </w:rPr>
        <w:t xml:space="preserve">यहाँ रुकें और अनुवाद समूह के साथ चर्चा करें कि आपकी संस्कृति में लोग कैसे मन्नत करते हैं। लोग किससे मन्नत करते हैं? What kind of vows do people make? यदि आप मन्नत पूरी होने से पहले ही तोड़ते हैं तो क्या होता है? एक कहानी सुनाएँ कि आपने अपने जीवन में कैसे एक मन्नत या एक गंभीर वादा किया था। </w:t>
      </w:r>
    </w:p>
    <w:p>
      <w:pPr/>
      <w:r>
        <w:rPr>
          <w:lang w:val="hi_IN" w:bidi="hi_IN"/>
        </w:rPr>
      </w:r>
      <w:r>
        <w:rPr>
          <w:lang w:val="hi_IN" w:bidi="hi_IN"/>
        </w:rPr>
        <w:t xml:space="preserve">जब वे इफिसुस पहुँचे, तो पौलुस और उसके साथी जहाज से निकले। इफिसुस एजिया सागर पर अब पश्चिमी तुर्की के एक प्रमुख नगर था। यह समुद्र के किनारे किंख्रिया से लगभग 550 किलोमीटर की दूरी पर था और इस यात्रा में 3 से 6 दिनों का समय लगता होगा। </w:t>
      </w:r>
    </w:p>
    <w:p>
      <w:pPr/>
      <w:r>
        <w:rPr>
          <w:lang w:val="hi_IN" w:bidi="hi_IN"/>
        </w:rPr>
      </w:r>
      <w:r>
        <w:rPr>
          <w:lang w:val="hi_IN" w:bidi="hi_IN"/>
        </w:rPr>
        <w:t xml:space="preserve">पौलुस प्रिस्किल्ला और अक्विला को छोड़कर यहूदी प्रार्थना के स्थान आराधनालय में गया। उसने यहूदियों को उनके पवित्रशास्त्र से समझाया कि मसीह को दुख उठाना था, मरना और फिर जीवित होना था। फिर उसने उन्हें यह साबित करने की कोशिश की कि यीशु ही मसीह है, जो प्रतिज्ञा किया गया उद्धारकर्ता है। जब उन्होंने उससे पूछा कि क्या आप हमारे साथ और समय बिता सकते हैं, तो उसने कहा कि "क्षमा करें, मैं नहीं कर सकता।" उसने उन्हें अलविदा कहा और कहा, "यदि परमेश्वर मुझे अनुमति देता है, तो मैं वापस आऊँगा।" फिर वह एक जहाज पर सवार हुआ और इफिसुस से निकला। </w:t>
      </w:r>
    </w:p>
    <w:p>
      <w:pPr/>
      <w:r>
        <w:rPr>
          <w:lang w:val="hi_IN" w:bidi="hi_IN"/>
        </w:rPr>
      </w:r>
      <w:r>
        <w:rPr>
          <w:lang w:val="hi_IN" w:bidi="hi_IN"/>
        </w:rPr>
        <w:t xml:space="preserve">जब पौलुस कैसरिया पहुँचा तो जहाज से उतरा। कैसरिया रोमी प्रान्त यहूदिया का एक बंदरगाह नगर था, जो अब इस्राएल है। यह इफिसुस से लगभग 1,750 किलोमीटर की दूरी पर भूमध्य सागर पर था। यह यात्रा जहाज से 9 से 18 दिनों के बीच होती होगी। </w:t>
      </w:r>
    </w:p>
    <w:p>
      <w:pPr/>
      <w:r>
        <w:rPr>
          <w:lang w:val="hi_IN" w:bidi="hi_IN"/>
        </w:rPr>
      </w:r>
      <w:r>
        <w:rPr>
          <w:lang w:val="hi_IN" w:bidi="hi_IN"/>
        </w:rPr>
        <w:t xml:space="preserve">यहाँ रुकें और अनुवाद समूह को एक नक्शा दिखाएँ जो </w:t>
      </w:r>
      <w:r>
        <w:rPr>
          <w:lang w:val="hi_IN" w:bidi="hi_IN"/>
        </w:rPr>
        <w:t>पौलुस की कुरिन्थुस से किंख्रिया और इफिसुस के होते हुए कैसरिया तक की यात्रा</w:t>
      </w:r>
      <w:r>
        <w:rPr>
          <w:lang w:val="hi_IN" w:bidi="hi_IN"/>
        </w:rPr>
        <w:t xml:space="preserve"> को दिखाता है।</w:t>
      </w:r>
    </w:p>
    <w:p>
      <w:pPr/>
      <w:r>
        <w:rPr>
          <w:lang w:val="hi_IN" w:bidi="hi_IN"/>
        </w:rPr>
      </w:r>
      <w:r>
        <w:rPr>
          <w:lang w:val="hi_IN" w:bidi="hi_IN"/>
        </w:rPr>
        <w:t xml:space="preserve">सीधे वह यरूशलेम की कलीसिया या विश्वासियों को मिलने गया। भले ही मूल पाठ में यरूशलेम का उल्लेख नहीं किया गया है, फिर भी अधिकांश लोग मानते हैं कि पौलुस जिस कलीसिया को मिलने गया था, वह यरूशलेम में थी। यरूशलेम कैसरिया से लगभग 120 किलोमीटर की दूरी पर था, और इसमें पैदल यात्रा होती थी। उसने विश्वासियों को नमस्कार किया और उनसे बात की, लेकिन वह ज़्यादा समय नहीं रहा। </w:t>
      </w:r>
    </w:p>
    <w:p>
      <w:pPr/>
      <w:r>
        <w:rPr>
          <w:lang w:val="hi_IN" w:bidi="hi_IN"/>
        </w:rPr>
      </w:r>
      <w:r>
        <w:rPr>
          <w:lang w:val="hi_IN" w:bidi="hi_IN"/>
        </w:rPr>
        <w:t xml:space="preserve">फिर वह सीरिया के रोमी प्रान्त में अन्ताकिया की यात्रा करता है। यह यरूशलेम से लगभग 650 किलोमीटर उत्तर में था, जहाँ पौलुस को पैदल चलने में लगभग 21 दिन लगेंगे। अन्ताकिया में कुछ समय बिताने के बाद वह गलातिया और फ्रुगिया क्षेत्र से होकर यात्रा करता है। पौलुस उन विश्वासियों से मिला जिन्होंने यीशु पर विश्वास किया था जब वह पहले उन नगरों में प्रचार करने गया था। उसने सभी चेलों या यीशु के अनुयायियों को मजबूत किया, और उन्हें यीशु से बेहतर प्रेम करने और आज्ञा मानने में मदद की। यह पौलुस की तीसरी मिशनरी यात्रा की शुरुआत थी। </w:t>
      </w:r>
    </w:p>
    <w:p>
      <w:pPr/>
      <w:r>
        <w:rPr>
          <w:lang w:val="hi_IN" w:bidi="hi_IN"/>
        </w:rPr>
      </w:r>
      <w:r>
        <w:rPr>
          <w:lang w:val="hi_IN" w:bidi="hi_IN"/>
        </w:rPr>
        <w:t xml:space="preserve">यहाँ रुकें और अनुवाद समूह को एक नक्शा दिखाएँ जो पौलुस की </w:t>
      </w:r>
      <w:r>
        <w:rPr>
          <w:lang w:val="hi_IN" w:bidi="hi_IN"/>
        </w:rPr>
        <w:t>कैसरिया से यरूशलेम तक, यरूशलेम से अन्ताकिया तक और गलातिया और फ्रुगिया के नगरों से होकर यात्रा करते हुए</w:t>
      </w:r>
      <w:r>
        <w:rPr>
          <w:lang w:val="hi_IN" w:bidi="hi_IN"/>
        </w:rPr>
        <w:t xml:space="preserve"> दिखाता है।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माहौल और पात्रों को परिभाषित करने में सहायता करेंगे।</w:t>
      </w:r>
    </w:p>
    <w:p>
      <w:pPr/>
      <w:r>
        <w:rPr>
          <w:lang w:val="hi_IN" w:bidi="hi_IN"/>
        </w:rPr>
      </w:r>
      <w:r>
        <w:rPr>
          <w:lang w:val="hi_IN" w:bidi="hi_IN"/>
        </w:rPr>
        <w:t>इस कहानी में दस दृश्य हैं।</w:t>
      </w:r>
    </w:p>
    <w:p>
      <w:pPr/>
      <w:r>
        <w:rPr>
          <w:lang w:val="hi_IN" w:bidi="hi_IN"/>
        </w:rPr>
      </w:r>
      <w:r>
        <w:rPr>
          <w:b/>
          <w:lang w:val="hi_IN" w:bidi="hi_IN"/>
        </w:rPr>
        <w:t>पहला दृश्य:</w:t>
      </w:r>
      <w:r>
        <w:rPr>
          <w:lang w:val="hi_IN" w:bidi="hi_IN"/>
        </w:rPr>
        <w:t xml:space="preserve"> न्याय के स्थान से निकलने के बाद, पौलुस कई दिनों तक कुरिन्थुस में रहता है। कुरिन्थुस में कुछ बिन्दु पर, पौलुस परमेश्वर से एक मन्नत करता है और अपने बाल लंबे होने देता है। </w:t>
      </w:r>
    </w:p>
    <w:p>
      <w:pPr/>
      <w:r>
        <w:rPr>
          <w:lang w:val="hi_IN" w:bidi="hi_IN"/>
        </w:rPr>
      </w:r>
      <w:r>
        <w:rPr>
          <w:b/>
          <w:lang w:val="hi_IN" w:bidi="hi_IN"/>
        </w:rPr>
        <w:t>दूसरा दृश्य:</w:t>
      </w:r>
      <w:r>
        <w:rPr>
          <w:lang w:val="hi_IN" w:bidi="hi_IN"/>
        </w:rPr>
        <w:t xml:space="preserve"> पौलुस और प्रिस्किल्ला और अक्विला कुरिन्थुस छोड़ते हैं क्योंकि वे सीरिया जाना चाहते हैं। </w:t>
      </w:r>
    </w:p>
    <w:p>
      <w:pPr/>
      <w:r>
        <w:rPr>
          <w:lang w:val="hi_IN" w:bidi="hi_IN"/>
        </w:rPr>
      </w:r>
      <w:r>
        <w:rPr>
          <w:lang w:val="hi_IN" w:bidi="hi_IN"/>
        </w:rPr>
        <w:t>ती</w:t>
      </w:r>
      <w:r>
        <w:rPr>
          <w:b/>
          <w:lang w:val="hi_IN" w:bidi="hi_IN"/>
        </w:rPr>
        <w:t>सरा दृश्य:</w:t>
      </w:r>
      <w:r>
        <w:rPr>
          <w:lang w:val="hi_IN" w:bidi="hi_IN"/>
        </w:rPr>
        <w:t xml:space="preserve"> वे किंख्रिया पहुँचते हैं। पौलुस की मन्नत समाप्त होती है और वह किंख्रिया में अपने बाल काटता है। </w:t>
      </w:r>
    </w:p>
    <w:p>
      <w:pPr/>
      <w:r>
        <w:rPr>
          <w:lang w:val="hi_IN" w:bidi="hi_IN"/>
        </w:rPr>
      </w:r>
      <w:r>
        <w:rPr>
          <w:b/>
          <w:lang w:val="hi_IN" w:bidi="hi_IN"/>
        </w:rPr>
        <w:t>चौथा दृश्य:</w:t>
      </w:r>
      <w:r>
        <w:rPr>
          <w:lang w:val="hi_IN" w:bidi="hi_IN"/>
        </w:rPr>
        <w:t xml:space="preserve"> पौलुस, प्रिस्किल्ला और अक्विला सीरिया की ओर जाने वाले एक जहाज पर सवार होते हैं। </w:t>
      </w:r>
    </w:p>
    <w:p>
      <w:pPr/>
      <w:r>
        <w:rPr>
          <w:lang w:val="hi_IN" w:bidi="hi_IN"/>
        </w:rPr>
      </w:r>
      <w:r>
        <w:rPr>
          <w:b/>
          <w:lang w:val="hi_IN" w:bidi="hi_IN"/>
        </w:rPr>
        <w:t>पाँचवाँ दृश्य:</w:t>
      </w:r>
      <w:r>
        <w:rPr>
          <w:lang w:val="hi_IN" w:bidi="hi_IN"/>
        </w:rPr>
        <w:t xml:space="preserve"> पौलुस, प्रिस्किल्ला और अक्विला इफिसुस में जहाज से उतरते हैं। पौलुस प्रिस्किल्ला और अक्विला को अलविदा कहता है। </w:t>
      </w:r>
    </w:p>
    <w:p>
      <w:pPr/>
      <w:r>
        <w:rPr>
          <w:lang w:val="hi_IN" w:bidi="hi_IN"/>
        </w:rPr>
      </w:r>
      <w:r>
        <w:rPr>
          <w:b/>
          <w:lang w:val="hi_IN" w:bidi="hi_IN"/>
        </w:rPr>
        <w:t>छठा दृश्य:</w:t>
      </w:r>
      <w:r>
        <w:rPr>
          <w:lang w:val="hi_IN" w:bidi="hi_IN"/>
        </w:rPr>
        <w:t xml:space="preserve"> पौलुस इफिसुस के आराधनालय में जाता है और यहूदियों को उनके पवित्रशास्त्र से समझाता है कि यीशु ही मसीह है। यहूदी पौलुस से और अधिक समय तक रहने के लिए कहते हैं, लेकिन वह कहता है कि वह नहीं कर सकता। लेकिन यदि परमेश्वर चाहता है, तो वह वापस आएगा। </w:t>
      </w:r>
    </w:p>
    <w:p>
      <w:pPr/>
      <w:r>
        <w:rPr>
          <w:lang w:val="hi_IN" w:bidi="hi_IN"/>
        </w:rPr>
      </w:r>
      <w:r>
        <w:rPr>
          <w:b/>
          <w:lang w:val="hi_IN" w:bidi="hi_IN"/>
        </w:rPr>
        <w:t>सातवाँ दृश्य:</w:t>
      </w:r>
      <w:r>
        <w:rPr>
          <w:lang w:val="hi_IN" w:bidi="hi_IN"/>
        </w:rPr>
        <w:t xml:space="preserve"> पौलुस इफिसुस में एक जहाज पर सवार होता है और कैसरिया जाता है। </w:t>
      </w:r>
    </w:p>
    <w:p>
      <w:pPr/>
      <w:r>
        <w:rPr>
          <w:lang w:val="hi_IN" w:bidi="hi_IN"/>
        </w:rPr>
      </w:r>
      <w:r>
        <w:rPr>
          <w:b/>
          <w:lang w:val="hi_IN" w:bidi="hi_IN"/>
        </w:rPr>
        <w:t>आठवाँ दृश्य:</w:t>
      </w:r>
      <w:r>
        <w:rPr>
          <w:lang w:val="hi_IN" w:bidi="hi_IN"/>
        </w:rPr>
        <w:t xml:space="preserve"> पौलुस यरूशलेम में विश्वासियों को नमस्कार करने और संक्षेप में बात करने जाता है। </w:t>
      </w:r>
    </w:p>
    <w:p>
      <w:pPr/>
      <w:r>
        <w:rPr>
          <w:lang w:val="hi_IN" w:bidi="hi_IN"/>
        </w:rPr>
      </w:r>
      <w:r>
        <w:rPr>
          <w:b/>
          <w:lang w:val="hi_IN" w:bidi="hi_IN"/>
        </w:rPr>
        <w:t>नौवाँ दृश्य:</w:t>
      </w:r>
      <w:r>
        <w:rPr>
          <w:lang w:val="hi_IN" w:bidi="hi_IN"/>
        </w:rPr>
        <w:t xml:space="preserve"> पौलुस यरूशलेम से सीरिया के अन्ताकिया की यात्रा करता है और कुछ समय वहाँ रहता है। </w:t>
      </w:r>
    </w:p>
    <w:p>
      <w:pPr/>
      <w:r>
        <w:rPr>
          <w:lang w:val="hi_IN" w:bidi="hi_IN"/>
        </w:rPr>
      </w:r>
      <w:r>
        <w:rPr>
          <w:b/>
          <w:lang w:val="hi_IN" w:bidi="hi_IN"/>
        </w:rPr>
        <w:t>दसवाँ दृश्य:</w:t>
      </w:r>
      <w:r>
        <w:rPr>
          <w:lang w:val="hi_IN" w:bidi="hi_IN"/>
        </w:rPr>
        <w:t xml:space="preserve"> पौलुस अन्ताकिया से निकलता है और गलातिया और फ्रुगिया के नगर-नगर की यात्रा करता है और चेलों या यीशु के अनुयायियों को मजबूत करता 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कुरिन्थुस के विश्वासी </w:t>
      </w:r>
    </w:p>
    <w:p>
      <w:pPr>
        <w:pStyle w:val="ListBullet"/>
        <w:spacing w:line="240" w:lineRule="auto"/>
        <w:ind w:left="720"/>
      </w:pPr>
      <w:r>
        <w:rPr>
          <w:lang w:val="hi_IN" w:bidi="hi_IN"/>
        </w:rPr>
      </w:r>
      <w:r>
        <w:rPr>
          <w:lang w:val="hi_IN" w:bidi="hi_IN"/>
        </w:rPr>
        <w:t xml:space="preserve">प्रिस्किल्ला और अक्विला </w:t>
      </w:r>
    </w:p>
    <w:p>
      <w:pPr>
        <w:pStyle w:val="ListBullet"/>
        <w:spacing w:line="240" w:lineRule="auto"/>
        <w:ind w:left="720"/>
      </w:pPr>
      <w:r>
        <w:rPr>
          <w:lang w:val="hi_IN" w:bidi="hi_IN"/>
        </w:rPr>
      </w:r>
      <w:r>
        <w:rPr>
          <w:lang w:val="hi_IN" w:bidi="hi_IN"/>
        </w:rPr>
        <w:t xml:space="preserve">इफिसुस के आराधनालय में यहूदी </w:t>
      </w:r>
    </w:p>
    <w:p>
      <w:pPr>
        <w:pStyle w:val="ListBullet"/>
        <w:spacing w:line="240" w:lineRule="auto"/>
        <w:ind w:left="720"/>
      </w:pPr>
      <w:r>
        <w:rPr>
          <w:lang w:val="hi_IN" w:bidi="hi_IN"/>
        </w:rPr>
      </w:r>
      <w:r>
        <w:rPr>
          <w:lang w:val="hi_IN" w:bidi="hi_IN"/>
        </w:rPr>
        <w:t xml:space="preserve">कैसरिया पहुँचते समय पौलुस जिस कलीसिया को देखा, या विश्वासी </w:t>
      </w:r>
    </w:p>
    <w:p>
      <w:pPr>
        <w:pStyle w:val="ListBullet"/>
        <w:spacing w:line="240" w:lineRule="auto"/>
        <w:ind w:left="720"/>
      </w:pPr>
      <w:r>
        <w:rPr>
          <w:lang w:val="hi_IN" w:bidi="hi_IN"/>
        </w:rPr>
      </w:r>
      <w:r>
        <w:rPr>
          <w:lang w:val="hi_IN" w:bidi="hi_IN"/>
        </w:rPr>
        <w:t xml:space="preserve">अन्ताकिया के विश्वासी </w:t>
      </w:r>
    </w:p>
    <w:p>
      <w:pPr>
        <w:pStyle w:val="ListBullet"/>
        <w:spacing w:line="240" w:lineRule="auto"/>
        <w:ind w:left="720"/>
      </w:pPr>
      <w:r>
        <w:rPr>
          <w:lang w:val="hi_IN" w:bidi="hi_IN"/>
        </w:rPr>
      </w:r>
      <w:r>
        <w:rPr>
          <w:lang w:val="hi_IN" w:bidi="hi_IN"/>
        </w:rPr>
        <w:t xml:space="preserve">गलातिया और फ्रुगिया के नगरों के चेले या विश्वासी जिनसे पौलुस मिला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हाकिम गल्लियो के सामने पेश होने के बाद, पौलुस शायद कई और हफ्तों या महीनों तक कुरिन्थुस में रहा। उसने शायद विश्वासियों को मजबूत करने और उन्हें दिखाने में बहुत समय बिताया कि यीशु से और अधिक प्रेम कैसे करें। हम जानते हैं कि वह कुल एक वर्ष और छह महीने कुरिन्थुस में रहा। कुछ समय पर पौलुस ने परमेश्वर से एक मन्नत की और अपने बाल बढ़ने दिए जब तक कि मन्नत समाप्त नहीं हो जाती है। </w:t>
      </w:r>
    </w:p>
    <w:p>
      <w:pPr/>
      <w:r>
        <w:rPr>
          <w:lang w:val="hi_IN" w:bidi="hi_IN"/>
        </w:rPr>
      </w:r>
      <w:r>
        <w:rPr>
          <w:lang w:val="hi_IN" w:bidi="hi_IN"/>
        </w:rPr>
        <w:t xml:space="preserve">फिर पौलुस ने विश्वासियों को अलविदा कहा और सीरिया की ओर अपनी यात्रा शुरू की। प्रिस्किल्ला और अक्विला उसके साथ शामिल हुए और संभवतः कुछ अन्य विश्वासी भी हैं। वे एक बंदरगाह नगर किंख्रिया गए, जो 10 किलोमीटर दूर था। किंख्रिया में पौलुस ने परमेश्वर से एक मन्नत या विशेष वादा किया था, समाप्त किया और उसने अपने बाल काट दिए। फिर पौलुस और प्रिस्किल्ला और अक्विला एक जहाज पर सवार हुए जो शायद एक मालवाहक जहाज था। जहाज के सामने एक या दो मस्तूल होते थे, जिनमें बड़े चौकोर पाल होते थे और एक त्रिकोणीय पाल होता था। जहाज पर ऐसे भी नाविक थे जो पाल या कम हवा होने पर पतवार का उपयोग करके जहाज को आगे बढ़ाते थे। पौलुस, प्रिस्किल्ला और अक्विला सीरिया की ओर गए। हालाँकि कहानी यह नहीं कहती है, फिर भी पौलुस और प्रिस्किल्ला और अक्विला के साथ अन्य विश्वासी हो सकते हैं। </w:t>
      </w:r>
    </w:p>
    <w:p>
      <w:pPr/>
      <w:r>
        <w:rPr>
          <w:lang w:val="hi_IN" w:bidi="hi_IN"/>
        </w:rPr>
      </w:r>
      <w:r>
        <w:rPr>
          <w:lang w:val="hi_IN" w:bidi="hi_IN"/>
        </w:rPr>
        <w:t xml:space="preserve">जब पौलुस और उसके साथी जहाज से निकले। पौलुस ने प्रिस्किल्ला और अक्विला को अलविदा कहा और वह आराधनालय में गया। वह यहूदियों को इस सुसमाचार के बारे में बता रहा था कि यीशु ही मसीह है। यहूदी चाहते थे कि वह और अधिक समय तक रहे, लेकिन उसने कहा कि वह नहीं कर सकता, लेकिन यदि परमेश्वर चाहता है, तो वह वापस आने के लिए तैयार था। पौलुस ने इफिसुस में थोड़ा समय बिताया। यह ध्यान देना महत्वपूर्ण है कि पौलुस ने इफिसुस में अपने संक्षिप्त समय का उपयोग यहूदियों के साथ यीशु के बारे में सुसमाचार साझा करने के लिए किया। यह ध्यान देना महत्वपूर्ण है कि पौलुस ने इफिसुस में कितने समय तक रहने के लिए परमेश्वर के मार्गदर्शन का पालन किया। </w:t>
      </w:r>
    </w:p>
    <w:p>
      <w:pPr/>
      <w:r>
        <w:rPr>
          <w:lang w:val="hi_IN" w:bidi="hi_IN"/>
        </w:rPr>
      </w:r>
      <w:r>
        <w:rPr>
          <w:lang w:val="hi_IN" w:bidi="hi_IN"/>
        </w:rPr>
        <w:t xml:space="preserve">प्रिस्किल्ला और अक्विला इफिसुस में रहे और पौलुस की अगली यात्रा में उनके साथ नहीं गए। पौलुस एक जहाज पर सवार हुआ, जो उसे लगभग 1,750 किलोमीटर दूर यहूदिया के कैसरिया ले गया। यह यात्रा जहाज से 9 से 18 दिनों के बीच होती होगी। </w:t>
      </w:r>
    </w:p>
    <w:p>
      <w:pPr/>
      <w:r>
        <w:rPr>
          <w:lang w:val="hi_IN" w:bidi="hi_IN"/>
        </w:rPr>
      </w:r>
      <w:r>
        <w:rPr>
          <w:lang w:val="hi_IN" w:bidi="hi_IN"/>
        </w:rPr>
        <w:t xml:space="preserve">यहाँ रुकें और अनुवाद समूह को एक नक्शा दिखाएँ जो </w:t>
      </w:r>
      <w:r>
        <w:rPr>
          <w:lang w:val="hi_IN" w:bidi="hi_IN"/>
        </w:rPr>
        <w:t>पौलुस की कुरिन्थुस से किंख्रिया और इफिसुस के होते हुए कैसरिया तक की यात्रा</w:t>
      </w:r>
      <w:r>
        <w:rPr>
          <w:lang w:val="hi_IN" w:bidi="hi_IN"/>
        </w:rPr>
        <w:t xml:space="preserve"> को दिखाता है। </w:t>
      </w:r>
    </w:p>
    <w:p>
      <w:pPr/>
      <w:r>
        <w:rPr>
          <w:lang w:val="hi_IN" w:bidi="hi_IN"/>
        </w:rPr>
      </w:r>
      <w:r>
        <w:rPr>
          <w:lang w:val="hi_IN" w:bidi="hi_IN"/>
        </w:rPr>
        <w:t xml:space="preserve">जब वह कैसरिया पहुँचा, तो सीधे वह विश्वासियों को मिलने गया। कहानी में उस नगर के नाम का उल्लेख नहीं किया गया है जहाँ वह गया था, लेकिन अधिकांश लोग मानते हैं कि विश्वासी यरूशलेम में थे। वह शायद 120 किलोमीटर पैदल चलता है, जिसमें उसे लगभग 4 दिन लगे होंगे। उसने विश्वासियों से बात की होगी और उन्हें बताया होगा कि जिन नगरों में वह गया है, उनमें परमेश्वर ने क्या किया है। उसने उन्हें प्रोत्साहित किया होगा और कलीसिया के अगुवों से बात की होगी। सीरिया के अन्ताकिया की ओर निकलने से पहले उसने वहाँ अधिक समय नहीं बिताया। अन्ताकिया लगभग 650 किलोमीटर दूर था, चाहे पैदल या समुद्र मार्ग से। उसे अन्ताकिया पहुँचने में लगभग 21 दिन लग गए होंगे। </w:t>
      </w:r>
    </w:p>
    <w:p>
      <w:pPr/>
      <w:r>
        <w:rPr>
          <w:lang w:val="hi_IN" w:bidi="hi_IN"/>
        </w:rPr>
      </w:r>
      <w:r>
        <w:rPr>
          <w:lang w:val="hi_IN" w:bidi="hi_IN"/>
        </w:rPr>
        <w:t xml:space="preserve">पौलुस ने अन्ताकिया में कुछ समय बिताया, लेकिन हमें नहीं पता कि कितना समय है। पौलुस पहले अन्ताकिया में पूरे एक वर्ष तक रहा था और वह अन्ताकिया में कलीसिया, यानी विश्वासियों के समूह, का एक अगुवा था। यह जानना महत्वपूर्ण है कि पौलुस अन्ताकिया में कई विश्वासियों को जानता होगा। उसने उन्हें प्रोत्साहित करने और मजबूत करने के लिए उनके साथ समय बिताया होगा। पौलुस ने शायद उन्हें इस बारे में बताया होगा कि परमेश्वर ने क्या किया और कितने गैर-यहूदी भी यीशु को अपने उद्धारकर्ता के रूप में ग्रहण कर रहे थे। उसने शायद आराम किया और अपनी अगली यात्रा के लिए तैयारी की। </w:t>
      </w:r>
    </w:p>
    <w:p>
      <w:pPr/>
      <w:r>
        <w:rPr>
          <w:lang w:val="hi_IN" w:bidi="hi_IN"/>
        </w:rPr>
      </w:r>
      <w:r>
        <w:rPr>
          <w:lang w:val="hi_IN" w:bidi="hi_IN"/>
        </w:rPr>
        <w:t>फिर पौलुस अन्ताकिया से निकला और उन नगरों का दौरा करना शुरू किया जहाँ वह पहले गया था। उसने गलातिया और फ्रुगिया क्षेत्रों में एक के बाद एक नगरों का दौरा किया। हम अन्य कहानियों और पौलुस के पत्रों से जानते हैं कि वह दिरबे से लुस्त्रा तक, इकुनियुम और पिसिदिया अन्ताकिया के नगरों का दौरा किया। उसने अपना सारा समय विश्वासियों के साथ बिताया, उन्हें प्रोत्साहित किया और उन्हें यह सिखाया कि कैसे यीशु से और अधिक प्रेम करें और उसकी आज्ञा मानें।</w:t>
      </w:r>
    </w:p>
    <w:p>
      <w:pPr/>
      <w:r>
        <w:rPr>
          <w:lang w:val="hi_IN" w:bidi="hi_IN"/>
        </w:rPr>
      </w:r>
      <w:r>
        <w:rPr>
          <w:lang w:val="hi_IN" w:bidi="hi_IN"/>
        </w:rPr>
        <w:t xml:space="preserve">यहाँ रुकें और अनुवाद समूह को एक नक्शा दिखाएँ जो पौलुस की </w:t>
      </w:r>
      <w:r>
        <w:rPr>
          <w:lang w:val="hi_IN" w:bidi="hi_IN"/>
        </w:rPr>
        <w:t>कैसरिया से यरूशलेम तक, यरूशलेम से अन्ताकिया तक और गलातिया और फ्रुगिया के नगरों से होकर यात्रा करते हुए</w:t>
      </w:r>
      <w:r>
        <w:rPr>
          <w:lang w:val="hi_IN" w:bidi="hi_IN"/>
        </w:rPr>
        <w:t xml:space="preserve"> दिखाता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दस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कुरिन्थुस के विश्वासी </w:t>
      </w:r>
    </w:p>
    <w:p>
      <w:pPr>
        <w:pStyle w:val="ListBullet"/>
        <w:spacing w:line="240" w:lineRule="auto"/>
        <w:ind w:left="720"/>
      </w:pPr>
      <w:r>
        <w:rPr>
          <w:lang w:val="hi_IN" w:bidi="hi_IN"/>
        </w:rPr>
      </w:r>
      <w:r>
        <w:rPr>
          <w:lang w:val="hi_IN" w:bidi="hi_IN"/>
        </w:rPr>
        <w:t xml:space="preserve">प्रिस्किल्ला और अक्विला </w:t>
      </w:r>
    </w:p>
    <w:p>
      <w:pPr>
        <w:pStyle w:val="ListBullet"/>
        <w:spacing w:line="240" w:lineRule="auto"/>
        <w:ind w:left="720"/>
      </w:pPr>
      <w:r>
        <w:rPr>
          <w:lang w:val="hi_IN" w:bidi="hi_IN"/>
        </w:rPr>
      </w:r>
      <w:r>
        <w:rPr>
          <w:lang w:val="hi_IN" w:bidi="hi_IN"/>
        </w:rPr>
        <w:t xml:space="preserve">इफिसुस के आराधनालय में यहूदी </w:t>
      </w:r>
    </w:p>
    <w:p>
      <w:pPr>
        <w:pStyle w:val="ListBullet"/>
        <w:spacing w:line="240" w:lineRule="auto"/>
        <w:ind w:left="720"/>
      </w:pPr>
      <w:r>
        <w:rPr>
          <w:lang w:val="hi_IN" w:bidi="hi_IN"/>
        </w:rPr>
      </w:r>
      <w:r>
        <w:rPr>
          <w:lang w:val="hi_IN" w:bidi="hi_IN"/>
        </w:rPr>
        <w:t xml:space="preserve">कैसरिया पहुँचते समय पौलुस जिस कलीसिया को देखा, या विश्वासी </w:t>
      </w:r>
    </w:p>
    <w:p>
      <w:pPr>
        <w:pStyle w:val="ListBullet"/>
        <w:spacing w:line="240" w:lineRule="auto"/>
        <w:ind w:left="720"/>
      </w:pPr>
      <w:r>
        <w:rPr>
          <w:lang w:val="hi_IN" w:bidi="hi_IN"/>
        </w:rPr>
      </w:r>
      <w:r>
        <w:rPr>
          <w:lang w:val="hi_IN" w:bidi="hi_IN"/>
        </w:rPr>
        <w:t xml:space="preserve">अन्ताकिया के विश्वासी </w:t>
      </w:r>
    </w:p>
    <w:p>
      <w:pPr>
        <w:pStyle w:val="ListBullet"/>
        <w:spacing w:line="240" w:lineRule="auto"/>
        <w:ind w:left="720"/>
      </w:pPr>
      <w:r>
        <w:rPr>
          <w:lang w:val="hi_IN" w:bidi="hi_IN"/>
        </w:rPr>
      </w:r>
      <w:r>
        <w:rPr>
          <w:lang w:val="hi_IN" w:bidi="hi_IN"/>
        </w:rPr>
        <w:t xml:space="preserve">गलातिया और फ्रुगिया के नगरों के विश्वासी जिनसे पौलुस मिला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पौलुस काफी समय तक कुरिन्थुस में रहा और फिर विश्वासियों को अलविदा कहा, और सीरिया की ओर अपनी यात्रा पर निकला। प्रिस्किल्ला और अक्विला भी उसके साथ शामिल हुए। जब वे किंख्रिया पहुँचे, तो पौलुस ने अपने बाल काट दिए, क्योंकि उसकी मन्नत समाप्त हो गई। </w:t>
      </w:r>
    </w:p>
    <w:p>
      <w:pPr/>
      <w:r>
        <w:rPr>
          <w:lang w:val="hi_IN" w:bidi="hi_IN"/>
        </w:rPr>
      </w:r>
      <w:r>
        <w:rPr>
          <w:lang w:val="hi_IN" w:bidi="hi_IN"/>
        </w:rPr>
        <w:t xml:space="preserve">पौलुस और प्रिस्किल्ला और अक्विला एक जहाज पर सवार हुए और सीरिया की ओर गए। जब वे इफिसुस पहुँचे तो पौलुस ने प्रिस्किल्ला और अक्विला को अलविदा कहा। फिर वह आराधनालय में गया, जहाँ उसने यहूदियों को उनके पवित्रशास्त्र से सिखाया कि यीशु ही मसीह है। यहूदी चाहते थे कि वह उनके साथ और अधिक समय तक रहे, लेकिन पौलुस ने कहा कि वह नहीं कर सकता, लेकिन यदि परमेश्वर उसे कहता है, तो वह उनके पास वापस आएगा।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यहूदियों की भूमिका निभाने वाले अभिनेताओं से पूछें, "आप कैसा महसूस कर रहे हैं?" आप ऐसी बातें सुन सकते हैं, "पौलुस जो कह रहा है वह बहुत दिलचस्प है," "क्या यीशु वास्तव में मसीह है?" और "हम तेरी शिक्षा को और सुनना चाहते हैं! कृपया क्या आप और अधिक समय तक रह सकते हैं।" </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"मुझे उन यहूदियों से बात करना पसंद है। वे वास्तव में सत्य जानना चाहते हैं," "मैं चाहता हूँ कि मैं और अधिक समय तक रुक सकता, लेकिन परमेश्वर चाहता है कि मैं अब जाऊँ," और "यदि परमेश्वर चाहता है तो मैं वापस आऊँगा।"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पौलुस एक जहाज पर सवार हुआ और कैसरिया गया और जब वह पहुँचता है तो वह यरूशलेम के विश्वासियों से संक्षेप में मिलने गया।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जैसे, "यीशु में मेरे प्रिय भाइयों और बहनों को फिर से देखना अद्भुत है!" "मैं आशा करता हूँ कि वे यीशु की आज्ञा के प्रति आज भी आज्ञाकारी बने हुए हैं," "मुझे उन्हें परमेश्वर ने क्या किया है, इसके बारे में बहुत कुछ बताना है!" और "मैं चाहता हूँ कि वे मेरी तरह ही प्रोत्साहित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फिर उसने अन्ताकिया की यात्रा की और वहाँ कुछ समय बिताया। अन्ताकिया से निकलने पर वह गलातिया और फ्रुगिया क्षेत्रों के नगर-नगर गया और विश्वासियों को प्रोत्साहित किया और मजबूत किया।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विश्वासियों की भूमिका निभाने वाले अभिनेता से पूछें, "आप कैसा महसूस कर रहे हैं?" आप ऐसी बातें सुन सकते हैं, “भाई पौलुस को फिर से देखना कितना अच्छा है! हमने उसे याद किया है!" "हमें उसकी कहानियाँ सुनना पसंद है कि परमेश्वर क्या कर रहा है," "हमें यह याद दिलाना पसंद है कि यीशु हमसे कितना प्रेम करता है। हम उससे और अधिक प्रेम करना चाहते हैं," और "हम बहुत प्रोत्साहित हैं। अब हम सभी कठिनाइयों का सामना कर सकते हैं, क्योंकि पौलुस ने हमें याद दिलाया कि यीशु हमारी मदद करेगा!" </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किंख्रिया में पौलुस ने अपने बाल काटे थे, क्योंकि वह एक </w:t>
      </w:r>
      <w:r>
        <w:rPr>
          <w:b/>
          <w:lang w:val="hi_IN" w:bidi="hi_IN"/>
        </w:rPr>
        <w:t>मन्नत</w:t>
      </w:r>
      <w:r>
        <w:rPr>
          <w:lang w:val="hi_IN" w:bidi="hi_IN"/>
        </w:rPr>
        <w:t xml:space="preserve"> के तहत था। उसी शब्द का उपयोग करें जिसका उपयोग आपने पहले मन्नत के लिए किया है। </w:t>
      </w:r>
      <w:r>
        <w:rPr>
          <w:b/>
          <w:lang w:val="hi_IN" w:bidi="hi_IN"/>
        </w:rPr>
        <w:t>मन्नत</w:t>
      </w:r>
      <w:r>
        <w:rPr>
          <w:lang w:val="hi_IN" w:bidi="hi_IN"/>
        </w:rPr>
        <w:t xml:space="preserve"> की पूरी परिभाषा मुख्य शब्दावली में पाई जा सकती है। </w:t>
      </w:r>
    </w:p>
    <w:p>
      <w:pPr/>
      <w:r>
        <w:rPr>
          <w:lang w:val="hi_IN" w:bidi="hi_IN"/>
        </w:rPr>
      </w:r>
      <w:r>
        <w:rPr>
          <w:lang w:val="hi_IN" w:bidi="hi_IN"/>
        </w:rPr>
        <w:t xml:space="preserve">जब पौलुस इफिसुस पहुँचा तो वह </w:t>
      </w:r>
      <w:r>
        <w:rPr>
          <w:b/>
          <w:lang w:val="hi_IN" w:bidi="hi_IN"/>
        </w:rPr>
        <w:t>आराधनालय</w:t>
      </w:r>
      <w:r>
        <w:rPr>
          <w:lang w:val="hi_IN" w:bidi="hi_IN"/>
        </w:rPr>
        <w:t xml:space="preserve"> में गया। उसी शब्द का उपयोग करे जिसका उपयोग आपने पहले आराधनालय के लिए किया है। </w:t>
      </w:r>
      <w:r>
        <w:rPr>
          <w:lang w:val="hi_IN" w:bidi="hi_IN"/>
        </w:rPr>
        <w:t>आराधनालय</w:t>
      </w:r>
      <w:r>
        <w:rPr>
          <w:lang w:val="hi_IN" w:bidi="hi_IN"/>
        </w:rPr>
        <w:t xml:space="preserve"> की पूरी परिभाषा मुख्य शब्दावली में पाई जा सकती है। </w:t>
      </w:r>
    </w:p>
    <w:p>
      <w:pPr/>
      <w:r>
        <w:rPr>
          <w:lang w:val="hi_IN" w:bidi="hi_IN"/>
        </w:rPr>
      </w:r>
      <w:r>
        <w:rPr>
          <w:lang w:val="hi_IN" w:bidi="hi_IN"/>
        </w:rPr>
        <w:t xml:space="preserve">जब वह कैसरिया में उतरा था, तो पौलुस ऊपर गया और </w:t>
      </w:r>
      <w:r>
        <w:rPr>
          <w:b/>
          <w:lang w:val="hi_IN" w:bidi="hi_IN"/>
        </w:rPr>
        <w:t>कलीसिया</w:t>
      </w:r>
      <w:r>
        <w:rPr>
          <w:lang w:val="hi_IN" w:bidi="hi_IN"/>
        </w:rPr>
        <w:t xml:space="preserve"> को नमस्कार किया, और फिर अन्ताकिया गया। उसी शब्द का उपयोग करें जिसका उपयोग आपने पहले कलीसिया के लिए किया है। </w:t>
      </w:r>
      <w:r>
        <w:rPr>
          <w:b/>
          <w:lang w:val="hi_IN" w:bidi="hi_IN"/>
        </w:rPr>
        <w:t>कलीसिया</w:t>
      </w:r>
      <w:r>
        <w:rPr>
          <w:lang w:val="hi_IN" w:bidi="hi_IN"/>
        </w:rPr>
        <w:t xml:space="preserve"> की पूरी परिभाषा मुख्य शब्दावली में पाई जा सकती है। </w:t>
      </w:r>
    </w:p>
    <w:p>
      <w:pPr/>
      <w:r>
        <w:rPr>
          <w:lang w:val="hi_IN" w:bidi="hi_IN"/>
        </w:rPr>
      </w:r>
      <w:r>
        <w:rPr>
          <w:lang w:val="hi_IN" w:bidi="hi_IN"/>
        </w:rPr>
        <w:t xml:space="preserve">अन्ताकिया में कुछ समय बिताने के बाद, पौलुस गलातिया और फ्रुगिया क्षेत्र से होकर एक स्थान से दूसरे स्थान पर गया, और सभी </w:t>
      </w:r>
      <w:r>
        <w:rPr>
          <w:b/>
          <w:lang w:val="hi_IN" w:bidi="hi_IN"/>
        </w:rPr>
        <w:t>चेलों</w:t>
      </w:r>
      <w:r>
        <w:rPr>
          <w:lang w:val="hi_IN" w:bidi="hi_IN"/>
        </w:rPr>
        <w:t xml:space="preserve"> को मजबूत करता है। उन्हीं शब्दों का उपयोग करें जिनका उपयोग आपने पहले चेलों के लिए किया है। </w:t>
      </w:r>
      <w:r>
        <w:rPr>
          <w:lang w:val="hi_IN" w:bidi="hi_IN"/>
        </w:rPr>
        <w:t>चेलों</w:t>
      </w:r>
      <w:r>
        <w:rPr>
          <w:lang w:val="hi_IN" w:bidi="hi_IN"/>
        </w:rPr>
        <w:t xml:space="preserve"> की पूरी परिभाषा मुख्य शब्दावली में पाई जा सकती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18:24–28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18:24–28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 पिछली कहानी में पौलुस ने कुरिन्थुस में एक वर्ष और छह महीने बिताए। फिर वह प्रिस्किल्ला और अक्विला के साथ इफिसुस गया और यात्रा की। वहाँ थोड़े समय रहने के बाद वह समुद्र के रस्ते अकेले कैसरिया गया, जबकि प्रिस्किल्ला और अक्विला इफिसुस में ही रहे। उसने यरूशलेम की कलीसिया का दौरा किया और फिर सीरिया के अन्ताकिया की कलीसिया को देखने गया। अन्ताकिया में कुछ समय बिताने के बाद, वह अपनी तीसरी मिशनरी यात्रा पर निकला। वह गलातिया और फ्रुगिया क्षेत्रों में नगर-नगर गया और विश्वासियों को मजबूत करने के लिए अपने आप को समर्पित किया। </w:t>
      </w:r>
    </w:p>
    <w:p>
      <w:pPr/>
      <w:r>
        <w:rPr>
          <w:lang w:val="hi_IN" w:bidi="hi_IN"/>
        </w:rPr>
      </w:r>
      <w:r>
        <w:rPr>
          <w:lang w:val="hi_IN" w:bidi="hi_IN"/>
        </w:rPr>
        <w:t xml:space="preserve">यह कहानी उसी समय होती है जब पौलुस गलातिया और फ्रुगिया से होकर यात्रा करता है। अपुल्लोस नाम का एक यहूदी जो सिकन्दरिया में पला-बढ़ा था, इफिसुस पहुँचा। सिकन्दरिया मिस्र का एक बड़ा नगर था और प्राचीन संसार के प्रमुख नगरों में से एक था। यह संस्कृति और शिक्षा के केंद्र के रूप में विशेष रूप से महत्वपूर्ण था। इफिसुस एक प्रमुख वाणिज्यिक केंद्र था और रोमी साम्राज्य के सबसे बड़े नगरों में से एक था। यह एजिया सागर पर स्थित था, वर्तमान में एशिया माइनर में, जो अब पश्चिमी तुर्की है। </w:t>
      </w:r>
    </w:p>
    <w:p>
      <w:pPr/>
      <w:r>
        <w:rPr>
          <w:lang w:val="hi_IN" w:bidi="hi_IN"/>
        </w:rPr>
      </w:r>
      <w:r>
        <w:rPr>
          <w:lang w:val="hi_IN" w:bidi="hi_IN"/>
        </w:rPr>
        <w:t xml:space="preserve">यहाँ रुकें और अनुवाद समूह को एक नक्शा दिखाएँ जिसमें </w:t>
      </w:r>
      <w:r>
        <w:rPr>
          <w:b/>
          <w:lang w:val="hi_IN" w:bidi="hi_IN"/>
        </w:rPr>
        <w:t>इफिसुस और सिकन्दरिया</w:t>
      </w:r>
      <w:r>
        <w:rPr>
          <w:lang w:val="hi_IN" w:bidi="hi_IN"/>
        </w:rPr>
        <w:t xml:space="preserve"> को दिखाया गया है। </w:t>
      </w:r>
    </w:p>
    <w:p>
      <w:pPr/>
      <w:r>
        <w:rPr>
          <w:lang w:val="hi_IN" w:bidi="hi_IN"/>
        </w:rPr>
      </w:r>
      <w:r>
        <w:rPr>
          <w:lang w:val="hi_IN" w:bidi="hi_IN"/>
        </w:rPr>
        <w:t>अपुल्लोस एक बहुत अच्छा वक्ता था और उसे यहूदी पवित्रशास्त्र का गहन ज्ञान था। वह यीशु में एक विश्वासी था। किसी ने अपुल्लोस को ठीक रीति से "प्रभु के मार्ग," अर्थात यीशु के विषय में सुसमाचार और एक विश्वासी को कैसे जीवन बिताना चाहिए, यह सिखाया था। अपुल्लोस आत्मा में उत्साही था, या बहुत उत्साहपूर्वक था, और उसने यीशु के काम और कहे के अनुसार यहूदियों को यीशु के बारे में सही ढंग से बोला और सिखाया। अपुल्लोस ने जो कहा उसमें कोई झूठी शिक्षा नहीं थी। हालाँकि, वह केवल यूहन्ना का बपतिस्मा जानता था, जिसे यूहन्ना बपतिस्मा देने वाले के रूप में भी जाना जाता है। यूहन्ना ने लोगों को बपतिस्मा दिया, या उन्हें पानी में धोया था, ताकि यह दिखाया जा सके कि कोई व्यक्ति पाप करना बंद करना और परमेश्वर की आज्ञा मानना चाहता है। यूहन्ना ने लोगों को अपने पापों से पश्चाताप करने और बपतिस्मा लेने के लिए बुलाया ताकि वे यीशु की बात सुनने के लिए अपने आप को तैयार कर सकें। यीशु के मरने के बाद, मृत्यु में से जी उठने और स्वर्ग जाने के बाद, बपतिस्मा किसी व्यक्ति के यीशु के स्वामी के रूप में अनुसरण करने की प्रतिबद्धता का सार्वजनिक प्रदर्शन था। यह यीशु के दफनाने और पुनरुत्थान का प्रतीक है। यह दिखाता है कि जब हम यीशु का अनुसरण करना शुरू करते हैं तो हम अपने पुराने जीवन के लिए मर जाते हैं, या उन बुरे कामों को करना बंद कर देते हैं जो हमने पहले किए थे। फिर हम एक नया जीवन जीते हैं—हम वह काम करना शुरू करते हैं जो यीशु चाहता है कि हम करें! इफिसुस के विश्वासियों ने यीशु में नए विश्वासियों को बपतिस्मा दिया, लेकिन अपुल्लोस ने केवल उन लोगों को बपतिस्मा दिया था जो अपने पापों से हटना चाहते थे, जैसे यूहन्ना बपतिस्मा देने वाले ने किया था।</w:t>
      </w:r>
    </w:p>
    <w:p>
      <w:pPr/>
      <w:r>
        <w:rPr>
          <w:lang w:val="hi_IN" w:bidi="hi_IN"/>
        </w:rPr>
      </w:r>
      <w:r>
        <w:rPr>
          <w:lang w:val="hi_IN" w:bidi="hi_IN"/>
        </w:rPr>
        <w:t>अपुल्लोस ने यहूदी प्रार्थना के स्थान आराधनालय में जाना शुरू किया। उसने बहादुरी से लोगों से इस सुसमाचार के बारे में बात की कि यीशु ही मसीह है, जो प्रतिज्ञा किया गया उद्धारकर्ता है। प्रिस्किल्ला और अक्विला भी इफिसुस के आराधनालय में शामिल हुए। उन्होंने अपुल्लोस की बात सुनी और उसके समाप्त होने के बाद वे उसे एक अलग स्थान में ले गए, संभवतः अपने घर में, जहाँ वे अकेले में बात कर सकते थे। उन्होंने एहसास किया था कि अपुल्लोस के पास यीशु के बारे में कुछ महत्वपूर्ण जानकारी नहीं थी और उन्होंने उसे यह जानकारी बताई।</w:t>
      </w:r>
    </w:p>
    <w:p>
      <w:pPr/>
      <w:r>
        <w:rPr>
          <w:lang w:val="hi_IN" w:bidi="hi_IN"/>
        </w:rPr>
      </w:r>
      <w:r>
        <w:rPr>
          <w:lang w:val="hi_IN" w:bidi="hi_IN"/>
        </w:rPr>
        <w:t xml:space="preserve">जब अपुल्लोस एजिया सागर के पार अखाया जाना चाहता था, तो इफिसुस के भाइयों या विश्वासियों ने उसे जाने के लिए आग्रह किया। अधिकांश अनुवादक साथी विश्वासियों का उल्लेख करते समय "भाई और बहनें" कहेंगे। वह कुरिन्थुस के विश्वासियों की मदद करना चाहता था। इफिसुस के विश्वासियों ने चेलों या कुरिन्थुस के विश्वासियों को एक पत्र लिखा और उनसे आग्रह किया, "जब आए तो उसका तो उसका स्वागत करें।" इफिसुस के विश्वासियों को अपुल्लोस को एक परिचय पत्र के साथ भेजने की आवश्यकता थी जो अखाया के विश्वासियों को दिखाए कि वह भरोसेमंद है। यह शुरुआती कलीसिया में एक सामान्य प्रथा थी। </w:t>
      </w:r>
    </w:p>
    <w:p>
      <w:pPr/>
      <w:r>
        <w:rPr>
          <w:lang w:val="hi_IN" w:bidi="hi_IN"/>
        </w:rPr>
      </w:r>
      <w:r>
        <w:rPr>
          <w:lang w:val="hi_IN" w:bidi="hi_IN"/>
        </w:rPr>
        <w:t xml:space="preserve">यहाँ रुकें और अनुवाद टीम के साथ चर्चा करें कि आपकी संस्कृति में लोग किसी नए व्यक्ति या शिक्षक को किसी दूसरे समूह से किस-किस प्रकार से परिचित कराते हैं। एक कहानी सुनाएँ कि आपने किसी नए व्यक्ति का उन लोगों से कैसे परिचय कराया जिन्हें आप जानते थे। </w:t>
      </w:r>
    </w:p>
    <w:p>
      <w:pPr/>
      <w:r>
        <w:rPr>
          <w:lang w:val="hi_IN" w:bidi="hi_IN"/>
        </w:rPr>
      </w:r>
      <w:r>
        <w:rPr>
          <w:lang w:val="hi_IN" w:bidi="hi_IN"/>
        </w:rPr>
        <w:t xml:space="preserve">जब अपुल्लोस अखाया गया था तो उसने जहाज से यात्रा की होगी, शायद वह इफिसुस से 550 किलोमीटर दूर स्थित बंदरगाह नगर किंख्रिया गया होगा। उसे वहाँ पहुँचने में 3 से 6 दिन लगे होंगे। फिर वह किंख्रिया से कुरिन्थुस तक 10 किलोमीटर पैदल चला होगा, जहाँ कलीसिया थी। </w:t>
      </w:r>
    </w:p>
    <w:p>
      <w:pPr/>
      <w:r>
        <w:rPr>
          <w:lang w:val="hi_IN" w:bidi="hi_IN"/>
        </w:rPr>
      </w:r>
      <w:r>
        <w:rPr>
          <w:lang w:val="hi_IN" w:bidi="hi_IN"/>
        </w:rPr>
        <w:t xml:space="preserve">यहाँ रुकें और अनुवाद समूह को एक नक्शा दिखाएँ जो </w:t>
      </w:r>
      <w:r>
        <w:rPr>
          <w:lang w:val="hi_IN" w:bidi="hi_IN"/>
        </w:rPr>
        <w:t>अपुल्लोस की इफिसुस से कुरिन्थुस तक की यात्रा</w:t>
      </w:r>
      <w:r>
        <w:rPr>
          <w:lang w:val="hi_IN" w:bidi="hi_IN"/>
        </w:rPr>
        <w:t xml:space="preserve"> को दिखाता है।</w:t>
      </w:r>
    </w:p>
    <w:p>
      <w:pPr/>
      <w:r>
        <w:rPr>
          <w:lang w:val="hi_IN" w:bidi="hi_IN"/>
        </w:rPr>
      </w:r>
      <w:r>
        <w:rPr>
          <w:lang w:val="hi_IN" w:bidi="hi_IN"/>
        </w:rPr>
        <w:t xml:space="preserve">जब वह कुरिन्थुस पहुँचा, तो अपुल्लोस ने चेलों या विश्वासियों की बहुत मदद की जो परमेश्वर की दया के माध्यम से यीशु को जानने वाले थे। अपुल्लोस ने सार्वजनिक बहस में यहूदियों को हराया और यहूदी पवित्रशास्त्र को उद्धृत किया ताकि यह साबित किया जा सके कि यीशु ही मसीह था, जो प्रतिज्ञा किया गया उद्धारकर्ता था। उसने पवित्रशास्त्र में कुछ भविष्यद्वाणियों के अर्थ को समझाया और यहूदियों को दिखाया कि मसीह के लिए दुख उठाना और मरना और फिर जीवित होना आवश्यक था। </w:t>
      </w:r>
    </w:p>
    <w:p>
      <w:pPr/>
      <w:r>
        <w:rPr>
          <w:lang w:val="hi_IN" w:bidi="hi_IN"/>
        </w:rPr>
      </w:r>
      <w:r>
        <w:rPr>
          <w:lang w:val="hi_IN" w:bidi="hi_IN"/>
        </w:rPr>
        <w:t xml:space="preserve">अपुल्लोस ने शायद विश्वासियों को सिखाकर और उन्हें विश्वासियों के रूप में जीवन जीने के लिए प्रोत्साहित करके भी मदद की। उसने उन्हें यीशु से और अधिक प्रेम करने में, दूसरों को यीशु के बारे में बताने के लिए बेहतर तैयार होने में, और उनकी आलोचना करने वाले लोगों को अच्छा उत्तर देने में मदद की होगी।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अपुल्लोस नाम का एक यहूदी और यीशु में विश्वासी जो सिकन्दरिया में पला-बढ़ा था इफिसुस पहुँचता है।</w:t>
      </w:r>
    </w:p>
    <w:p>
      <w:pPr/>
      <w:r>
        <w:rPr>
          <w:lang w:val="hi_IN" w:bidi="hi_IN"/>
        </w:rPr>
      </w:r>
      <w:r>
        <w:rPr>
          <w:b/>
          <w:lang w:val="hi_IN" w:bidi="hi_IN"/>
        </w:rPr>
        <w:t>दूसरा दृश्य:</w:t>
      </w:r>
      <w:r>
        <w:rPr>
          <w:lang w:val="hi_IN" w:bidi="hi_IN"/>
        </w:rPr>
        <w:t xml:space="preserve"> अपुल्लोस यहूदी पवित्रशास्त्र को अच्छी तरह से जानता है और बहुत उत्साही है। वह यीशु के मसीह होने के बारे में सटीक रूप से बोलता है और सिखाता है। अपुल्लोस आराधनालय में जाता है और यहूदियों को साहस के साथ यीशु के बारे में सुसमाचार सिखाता है। </w:t>
      </w:r>
    </w:p>
    <w:p>
      <w:pPr/>
      <w:r>
        <w:rPr>
          <w:lang w:val="hi_IN" w:bidi="hi_IN"/>
        </w:rPr>
      </w:r>
      <w:r>
        <w:rPr>
          <w:b/>
          <w:lang w:val="hi_IN" w:bidi="hi_IN"/>
        </w:rPr>
        <w:t>तीसरा दृश्य:</w:t>
      </w:r>
      <w:r>
        <w:rPr>
          <w:lang w:val="hi_IN" w:bidi="hi_IN"/>
        </w:rPr>
        <w:t xml:space="preserve"> प्रिस्किल्ला और अक्विला अपुल्लोस को आराधनालय में बोलते हुए सुनते हैं। उन्हें एहसास है कि वह यीशु के बारे में कुछ बातें नहीं जानता है। वे उसे एक तरफ ले जाते हैं और उसे सारी जानकारी देते हैं। </w:t>
      </w:r>
    </w:p>
    <w:p>
      <w:pPr/>
      <w:r>
        <w:rPr>
          <w:lang w:val="hi_IN" w:bidi="hi_IN"/>
        </w:rPr>
      </w:r>
      <w:r>
        <w:rPr>
          <w:b/>
          <w:lang w:val="hi_IN" w:bidi="hi_IN"/>
        </w:rPr>
        <w:t>चौथा दृश्य:</w:t>
      </w:r>
      <w:r>
        <w:rPr>
          <w:lang w:val="hi_IN" w:bidi="hi_IN"/>
        </w:rPr>
        <w:t xml:space="preserve"> अपुल्लोस विश्वासियों से कहता है कि वह अखाया जाना चाहता है ताकि वहाँ के विश्वासियों की सहायता कर सके। भाई उसे प्रोत्साहित करते हैं और अखाया के विश्वासियों को एक पत्र लिखते हैं और उनसे अपुल्लोस का स्वागत करने के लिए कहते हैं। </w:t>
      </w:r>
    </w:p>
    <w:p>
      <w:pPr/>
      <w:r>
        <w:rPr>
          <w:lang w:val="hi_IN" w:bidi="hi_IN"/>
        </w:rPr>
      </w:r>
      <w:r>
        <w:rPr>
          <w:b/>
          <w:lang w:val="hi_IN" w:bidi="hi_IN"/>
        </w:rPr>
        <w:t>पाँचवाँ दृश्य:</w:t>
      </w:r>
      <w:r>
        <w:rPr>
          <w:lang w:val="hi_IN" w:bidi="hi_IN"/>
        </w:rPr>
        <w:t xml:space="preserve"> अपुल्लोस अखाया के कुरिन्थुस पहुँचता है और विश्वासियों के लिए बहुत मदद करता है। वह यहूदियों को सार्वजनिक बहस में हराता है और उन्हें उनके पवित्रशास्त्र से यह साबित करता है कि यीशु ही मसीह 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अपुल्लोस नाम का एक यहूदी और विश्वासी </w:t>
      </w:r>
    </w:p>
    <w:p>
      <w:pPr>
        <w:pStyle w:val="ListBullet"/>
        <w:spacing w:line="240" w:lineRule="auto"/>
        <w:ind w:left="720"/>
      </w:pPr>
      <w:r>
        <w:rPr>
          <w:lang w:val="hi_IN" w:bidi="hi_IN"/>
        </w:rPr>
      </w:r>
      <w:r>
        <w:rPr>
          <w:lang w:val="hi_IN" w:bidi="hi_IN"/>
        </w:rPr>
        <w:t xml:space="preserve">प्रिस्किल्ला और अक्विला </w:t>
      </w:r>
    </w:p>
    <w:p>
      <w:pPr>
        <w:pStyle w:val="ListBullet"/>
        <w:spacing w:line="240" w:lineRule="auto"/>
        <w:ind w:left="720"/>
      </w:pPr>
      <w:r>
        <w:rPr>
          <w:lang w:val="hi_IN" w:bidi="hi_IN"/>
        </w:rPr>
      </w:r>
      <w:r>
        <w:rPr>
          <w:lang w:val="hi_IN" w:bidi="hi_IN"/>
        </w:rPr>
        <w:t xml:space="preserve">इफिसुस की कलीसिया के विश्वासी </w:t>
      </w:r>
    </w:p>
    <w:p>
      <w:pPr>
        <w:pStyle w:val="ListBullet"/>
        <w:spacing w:line="240" w:lineRule="auto"/>
        <w:ind w:left="720"/>
      </w:pPr>
      <w:r>
        <w:rPr>
          <w:lang w:val="hi_IN" w:bidi="hi_IN"/>
        </w:rPr>
      </w:r>
      <w:r>
        <w:rPr>
          <w:lang w:val="hi_IN" w:bidi="hi_IN"/>
        </w:rPr>
        <w:t xml:space="preserve">कुरिन्थुस की कलीसिया के विश्वासी </w:t>
      </w:r>
    </w:p>
    <w:p>
      <w:pPr>
        <w:pStyle w:val="ListBullet"/>
        <w:spacing w:line="240" w:lineRule="auto"/>
        <w:ind w:left="720"/>
      </w:pPr>
      <w:r>
        <w:rPr>
          <w:lang w:val="hi_IN" w:bidi="hi_IN"/>
        </w:rPr>
      </w:r>
      <w:r>
        <w:rPr>
          <w:lang w:val="hi_IN" w:bidi="hi_IN"/>
        </w:rPr>
        <w:t xml:space="preserve">कुरिन्थुस के अखाया में यहूदी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यह कहानी उसी समय होती है जब पौलुस गलातिया और फ्रुगिया से होकर यात्रा कर रहा है। अपुल्लोस नाम का एक यहूदी और यीशु पर विश्वास करने वाला इफिसुस में आया। वह मिस्र के सिकन्दरिया में पला-बढ़ा था, जो विशेष रूप से अपनी संस्कृति और शिक्षा के लिए प्रसिद्ध था। </w:t>
      </w:r>
    </w:p>
    <w:p>
      <w:pPr/>
      <w:r>
        <w:rPr>
          <w:lang w:val="hi_IN" w:bidi="hi_IN"/>
        </w:rPr>
      </w:r>
      <w:r>
        <w:rPr>
          <w:lang w:val="hi_IN" w:bidi="hi_IN"/>
        </w:rPr>
        <w:t xml:space="preserve">यहाँ रुकें और अनुवाद समूह को एक नक्शा दिखाएँ जिसमें </w:t>
      </w:r>
      <w:r>
        <w:rPr>
          <w:b/>
          <w:lang w:val="hi_IN" w:bidi="hi_IN"/>
        </w:rPr>
        <w:t>इफिसुस और सिकन्दरिया</w:t>
      </w:r>
      <w:r>
        <w:rPr>
          <w:lang w:val="hi_IN" w:bidi="hi_IN"/>
        </w:rPr>
        <w:t xml:space="preserve"> को दिखाया गया है। </w:t>
      </w:r>
    </w:p>
    <w:p>
      <w:pPr/>
      <w:r>
        <w:rPr>
          <w:lang w:val="hi_IN" w:bidi="hi_IN"/>
        </w:rPr>
      </w:r>
      <w:r>
        <w:rPr>
          <w:lang w:val="hi_IN" w:bidi="hi_IN"/>
        </w:rPr>
        <w:t xml:space="preserve">यह ध्यान देना महत्वपूर्ण है कि अपुल्लोस में बहुत सारे अच्छे गुण थे। वह बहुत अच्छी तरह से बोल सकता था और यहूदी पवित्रशास्त्र को अच्छी तरह से जानता था। इसके अलावा, किसी ने उसे यीशु और विश्वासियों के जीवन के तरीके के बारे में सिखाया था। अपुल्लोस भी बहुत उत्साही था और वास्तव में चाहता था कि अन्य यीशु के बारे में जानें। इसलिए, जब वह इफिसुस पहुँचा तो उसने यहूदियों को यीशु ही मसीह के बारे में सुसमाचार सही रूप से सिखाया। हालाँकि, वह केवल यूहन्ना के बपतिस्मा के बारे में जानता था। अभी तक किसी ने उसे विश्वासियों के बपतिस्मा के बारे में नहीं समझाया था। </w:t>
      </w:r>
    </w:p>
    <w:p>
      <w:pPr/>
      <w:r>
        <w:rPr>
          <w:lang w:val="hi_IN" w:bidi="hi_IN"/>
        </w:rPr>
      </w:r>
      <w:r>
        <w:rPr>
          <w:lang w:val="hi_IN" w:bidi="hi_IN"/>
        </w:rPr>
        <w:t xml:space="preserve">अपुल्लोस ने आराधनालय में जाना शुरू किया। वह कई बार वहाँ गया होगा, लेकिन हमें नहीं पता कि उसने इफिसुस में कितना समय बिताया। यह शायद कुछ सप्ताह या महीने हुआ होगा। यह ध्यान देना महत्वपूर्ण है कि जब वह यहूदियों से बोलता था, तो अपुल्लोस जो कहता था उसे दृढ़ता से कहता था। उसने एक ऐसे व्यक्ति के रूप में बात की जो जानता था कि वह जिस बारे में बात कर रहा था वह बहुत महत्वपूर्ण था। वह आराधनालय के बीच में पवित्रशास्त्र का ग्रन्थपत्र हाथ में पकड़ कर खड़ा होता है। यहूदी आराधनालय की चारों दीवारों में बनाई गई पत्थर की कुर्सियों पर बैठते थे। </w:t>
      </w:r>
    </w:p>
    <w:p>
      <w:pPr/>
      <w:r>
        <w:rPr>
          <w:lang w:val="hi_IN" w:bidi="hi_IN"/>
        </w:rPr>
      </w:r>
      <w:r>
        <w:rPr>
          <w:lang w:val="hi_IN" w:bidi="hi_IN"/>
        </w:rPr>
        <w:t xml:space="preserve">प्रिस्किल्ला और अक्विला भी आराधनालय में गए और जब उन्होंने अपुल्लोस को बोलते हुए सुना तो उन्होंने एहसास किया कि वह यीशु के बारे में कुछ महत्वपूर्ण बातें नहीं जानता था। यह ध्यान देना महत्वपूर्ण है कि उन्होंने उसे सार्वजनिक रूप से नहीं सुधारा, क्योंकि इससे वह लज्जित होता और उसका अधिकार कमज़ोर हो जाता। वे उसे एक निजी क्षेत्र में ले गए और उसे यीशु के बारे में और जानकारी बताई। यह ध्यान देना महत्वपूर्ण है कि अक्विला और प्रिस्किल्ला दोनों ने अपुल्लोस को सिखाया। </w:t>
      </w:r>
    </w:p>
    <w:p>
      <w:pPr/>
      <w:r>
        <w:rPr>
          <w:lang w:val="hi_IN" w:bidi="hi_IN"/>
        </w:rPr>
      </w:r>
      <w:r>
        <w:rPr>
          <w:lang w:val="hi_IN" w:bidi="hi_IN"/>
        </w:rPr>
        <w:t xml:space="preserve">जब अपुल्लोस ने फैसला किया कि वह अखाया के कुरिन्थुस की यात्रा करना चाहता है, तो विश्वासियों ने उसका समर्थन किया और प्रोत्साहित किया। यह ध्यान देना महत्वपूर्ण है कि उनमें से कुछ अवश्य ही कुरिन्थुस के विश्वासियों को जानते थे, क्योंकि उन्होंने उन्हें पत्र लिखकर उनसे उसका स्वागत करने के लिए कहा। </w:t>
      </w:r>
    </w:p>
    <w:p>
      <w:pPr/>
      <w:r>
        <w:rPr>
          <w:lang w:val="hi_IN" w:bidi="hi_IN"/>
        </w:rPr>
      </w:r>
      <w:r>
        <w:rPr>
          <w:lang w:val="hi_IN" w:bidi="hi_IN"/>
        </w:rPr>
        <w:t xml:space="preserve">जब अपुल्लोस अखाया गया था तो उसने जहाज से यात्रा की होगी, शायद वह बंदरगाह नगर किंख्रिया गया होगा, जो इफिसुस से 550 किलोमीटर की दूरी पर था। उसे वहाँ पहुँचने में 3 से 6 दिन लगे होंगे। फिर वह किंख्रिया से कुरिन्थुस तक 10 किलोमीटर पैदल चला होगा, जहाँ कलीसिया थी। </w:t>
      </w:r>
    </w:p>
    <w:p>
      <w:pPr/>
      <w:r>
        <w:rPr>
          <w:lang w:val="hi_IN" w:bidi="hi_IN"/>
        </w:rPr>
      </w:r>
      <w:r>
        <w:rPr>
          <w:lang w:val="hi_IN" w:bidi="hi_IN"/>
        </w:rPr>
        <w:t xml:space="preserve">यहाँ रुकें और अनुवाद समूह को एक नक्शा दिखाएँ जो </w:t>
      </w:r>
      <w:r>
        <w:rPr>
          <w:lang w:val="hi_IN" w:bidi="hi_IN"/>
        </w:rPr>
        <w:t>अपुल्लोस की इफिसुस से कुरिन्थुस तक की यात्रा</w:t>
      </w:r>
      <w:r>
        <w:rPr>
          <w:lang w:val="hi_IN" w:bidi="hi_IN"/>
        </w:rPr>
        <w:t xml:space="preserve"> को दिखाता है।</w:t>
      </w:r>
    </w:p>
    <w:p>
      <w:pPr/>
      <w:r>
        <w:rPr>
          <w:lang w:val="hi_IN" w:bidi="hi_IN"/>
        </w:rPr>
      </w:r>
      <w:r>
        <w:rPr>
          <w:lang w:val="hi_IN" w:bidi="hi_IN"/>
        </w:rPr>
        <w:t xml:space="preserve">जब अपुल्लोस कुरिन्थुस पहुँचा तो उसने विश्वासियों की बहुत मदद की। उसने साबित किया कि यीशु के खिलाफ यहूदियों की तर्क सच नहीं थे। अपुल्लोस और यहूदियों ने एक ऐसे स्थान पर एक साथ बात की होगी जहाँ कई अन्य यहूदी देख सकते थे। यह शायद कई बार हुआ। उसने उन्हें पवित्रशास्त्र से भविष्यद्वाणियाँ दिखाई होंगी, जो साबित करती हैं कि मसीह को दुख उठाना था, मरना और मृतकों में से जी उठना था। तब वह उन्हें बताता कि कैसे यीशु का जीवन यह सिद्ध करता है कि वही मसीह है।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अपुल्लोस नाम का एक यहूदी और विश्वासी </w:t>
      </w:r>
    </w:p>
    <w:p>
      <w:pPr>
        <w:pStyle w:val="ListBullet"/>
        <w:spacing w:line="240" w:lineRule="auto"/>
        <w:ind w:left="720"/>
      </w:pPr>
      <w:r>
        <w:rPr>
          <w:lang w:val="hi_IN" w:bidi="hi_IN"/>
        </w:rPr>
      </w:r>
      <w:r>
        <w:rPr>
          <w:lang w:val="hi_IN" w:bidi="hi_IN"/>
        </w:rPr>
        <w:t xml:space="preserve">प्रिस्किल्ला और अक्विला </w:t>
      </w:r>
    </w:p>
    <w:p>
      <w:pPr>
        <w:pStyle w:val="ListBullet"/>
        <w:spacing w:line="240" w:lineRule="auto"/>
        <w:ind w:left="720"/>
      </w:pPr>
      <w:r>
        <w:rPr>
          <w:lang w:val="hi_IN" w:bidi="hi_IN"/>
        </w:rPr>
      </w:r>
      <w:r>
        <w:rPr>
          <w:lang w:val="hi_IN" w:bidi="hi_IN"/>
        </w:rPr>
        <w:t xml:space="preserve">इफिसुस की कलीसिया के विश्वासी </w:t>
      </w:r>
    </w:p>
    <w:p>
      <w:pPr>
        <w:pStyle w:val="ListBullet"/>
        <w:spacing w:line="240" w:lineRule="auto"/>
        <w:ind w:left="720"/>
      </w:pPr>
      <w:r>
        <w:rPr>
          <w:lang w:val="hi_IN" w:bidi="hi_IN"/>
        </w:rPr>
      </w:r>
      <w:r>
        <w:rPr>
          <w:lang w:val="hi_IN" w:bidi="hi_IN"/>
        </w:rPr>
        <w:t xml:space="preserve">कुरिन्थुस की कलीसिया के विश्वासी </w:t>
      </w:r>
    </w:p>
    <w:p>
      <w:pPr>
        <w:pStyle w:val="ListBullet"/>
        <w:spacing w:line="240" w:lineRule="auto"/>
        <w:ind w:left="720"/>
      </w:pPr>
      <w:r>
        <w:rPr>
          <w:lang w:val="hi_IN" w:bidi="hi_IN"/>
        </w:rPr>
      </w:r>
      <w:r>
        <w:rPr>
          <w:lang w:val="hi_IN" w:bidi="hi_IN"/>
        </w:rPr>
        <w:t>कुरिन्थुस जो अखाया में था, वहाँ के यहूदी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अपुल्लोस नाम का एक यहूदी और यीशु पर विश्वास करने वाला इफिसुस में आया। वह मिस्र के सिकन्दरिया में पला-बढ़ा था। वह बहुत अच्छी तरह से बोल सकता था और यहूदी पवित्रशास्त्र को अच्छी तरह से जानता था। साथ ही किसी ने उसे यीशु और विश्वासियों के जीवन के मार्ग के बारे में सिखाया। अपुल्लोस भी बहुत उत्साही था और चाहता था कि दूसरे लोग भी यीशु के बारे में जानें। इसलिए उसने यहूदियों को सही रीति से यह सिखाया कि यीशु ही मसीह है, और यही सुसमाचार है। हालाँकि, वह केवल यूहन्ना के बपतिस्मा के बारे में जानता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अपुल्लोस की भूमिका निभाने वाले अभिनेता से पूछें, "आप कैसा महसूस कर रहे हैं?" आप ऐसी बातें सुन सकते हैं, जैसे, "परमेश्वर बहुत अच्छा है! “मेरे पाप से मुझे बचाने के लिए उसकी स्तुति हो!” "परमेश्वर की स्तुति हो कि उसने यीशु को भेजा! वह प्रतिज्ञा किया गया मसीह है!" "मैं बहुत खुश हूँ कि जब मैं जवान था, तब मुझे पवित्रशास्त्र में शिक्षा मिली और विश्वासियों ने मुझे यीशु के बारे में सिखाया। मैं अन्य यहूदियों के साथ यीशु के बारे में सुसमाचार साझा करने के लिए बहुत उत्साहित हूँ!" और "मैं पवित्रशास्त्र से यहूदियों को यह साबित करूँगा कि यीशु ही मसीह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अपुल्लोस ने आराधनालय में साहस के साथ बोलना शुरू किया। प्रिस्किल्ला और अक्विला भी आराधनालय में गए और जब उन्होंने अपुल्लोस को बोलते हुए सुना तो उन्होंने एहसास किया कि वह यीशु के बारे में कुछ महत्वपूर्ण बातें नहीं जानता था। वे उसे एक तरफ ले गए और उसे उन बातों को और अधिक सटीक समझाया।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प्रिस्किल्ला और अक्विला की भूमिका निभाने वाले अभिनेताओं से पूछें, "आप कैसा महसूस कर रहे हैं?" आप ऐसी बातें सुन सकते हैं, जैसे, "अपुल्लोस बहुत साहस के साथ बोलता है!" "वह सच में यीशु से प्रेम करता है और बहुत अच्छी तरह से बोलता है," "अपुल्लोस यीशु के बारे में कुछ बातें नहीं जानता है। “हमें उसे सिखाना चाहिए ताकि वह यीशु को अच्छी तरह जान सके और हमारे समान आनंद पाए,” और “आओ, उसके बोलना समाप्त करने की प्रतीक्षा करें और फिर उसे अलग ले जाकर समझाएँ, ताकि हम उसे लज्जित न करें।”</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अपुल्लोस ने फैसला किया कि वह अखाया के कुरिन्थुस की यात्रा करना चाहता है, तो विश्वासियों ने उसका समर्थन किया और प्रोत्साहित किया। इफिसुस के विश्वासियों ने कुरिन्थुस के विश्वासियों को एक पत्र लिखा और उनसे अनुरोध किया कि वे उसका स्वागत करें।</w:t>
      </w:r>
    </w:p>
    <w:p>
      <w:pPr/>
      <w:r>
        <w:rPr>
          <w:lang w:val="hi_IN" w:bidi="hi_IN"/>
        </w:rPr>
      </w:r>
      <w:r>
        <w:rPr>
          <w:lang w:val="hi_IN" w:bidi="hi_IN"/>
        </w:rPr>
        <w:t>जब अपुल्लोस कुरिन्थुस पहुँचा, तो उसने विश्वासियों की बहुत मदद की। कुछ समय पहले, इन विश्वासियों ने यीशु के बारे में सीखा था क्योंकि परमेश्वर उनके प्रति दयालु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विश्वासियों की भूमिका निभाने वाले अभिनेताओं से पूछें, "आप कैसा महसूस कर रहे हैं?" आप ऐसी बातें सुन सकते हैं, "हम बहुत खुश हैं! परमेश्वर हम पर बहुत दयालु था कि उसने हमें यीशु के बारे में बताया!" “हम भी अब अपने पाप से उद्धार पा चुके हैं!” और "अब हम दूसरों को यीशु के बारे में बताएँ!"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उसने सार्वजनिक स्थानों में यहूदियों के साथ पवित्रशास्त्र से तर्क किया और उन्हें समझाकर सिद्ध किया कि यीशु ही मसीह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यहूदियों की भूमिका निभाने वाले अभिनेताओं से पूछें, "आप कैसा महसूस कर रहे हैं?" आप ऐसी बातें सुन सकते हैं, "अपुल्लोस सही है! पवित्रशास्त्र यह इशारा कर रहा है कि यीशु ही मसीह है!" "परमेश्वर की स्तुति हो कि उसने हमारी आँखें खोल दीं! परमेश्वर के पवित्रशास्त्र के लिए स्तुति हो! अब हमें कोई संदेह नहीं है!" "हमें दूसरों को बताना चाहिए! उद्धार यीशु के माध्यम से आता है!" और “यह सही नहीं हो सकता!” हम अपुल्लोस पर विश्वास नहीं करते हैं! वह अन्य मसीहियों की तरह परेशानी पैदा कर रहा है!" </w:t>
      </w:r>
    </w:p>
    <w:p>
      <w:pPr>
        <w:pStyle w:val="ListBullet"/>
        <w:spacing w:line="240" w:lineRule="auto"/>
        <w:ind w:left="720"/>
      </w:pPr>
      <w:r>
        <w:rPr>
          <w:lang w:val="hi_IN" w:bidi="hi_IN"/>
        </w:rPr>
      </w:r>
      <w:r>
        <w:rPr>
          <w:lang w:val="hi_IN" w:bidi="hi_IN"/>
        </w:rPr>
        <w:t xml:space="preserve">कुरिन्थुस के विश्वासियों की भूमिका निभाने वाले अभिनेताओं से पूछें, "आप कैसा महसूस कर रहे हैं?" आप ऐसी बातें सुन सकते हैं, जैसे, "अपुल्लोस का हमारे साथ होना बहुत उत्साहजनक है," "क्या आपने उसे यहूदियों को समझाते हुए सुना है? वह सच में पवित्रशास्त्र को अच्छी तरह से जानता है!" और "मैं उसके समान बहस करना सीखना चाहता हूँ और दूसरों को यह सुसमाचार बताना चाहता हूँ कि यीशु ही मसीह है!"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अब एक </w:t>
      </w:r>
      <w:r>
        <w:rPr>
          <w:b/>
          <w:lang w:val="hi_IN" w:bidi="hi_IN"/>
        </w:rPr>
        <w:t>यहूदी</w:t>
      </w:r>
      <w:r>
        <w:rPr>
          <w:lang w:val="hi_IN" w:bidi="hi_IN"/>
        </w:rPr>
        <w:t xml:space="preserve">, जिसका नाम अपुल्लोस था और जो सिकन्दरिया का रहने वाला था, इफिसुस आया। उसी शब्द का उपयोग करें जिसका उपयोग आपने पहले यहूदी के लिए किया है। </w:t>
      </w:r>
      <w:r>
        <w:rPr>
          <w:lang w:val="hi_IN" w:bidi="hi_IN"/>
        </w:rPr>
        <w:t>यहूदी</w:t>
      </w:r>
      <w:r>
        <w:rPr>
          <w:lang w:val="hi_IN" w:bidi="hi_IN"/>
        </w:rPr>
        <w:t xml:space="preserve"> की पूरी परिभाषा मुख्य शब्दावली में पाई जा सकती है। </w:t>
      </w:r>
    </w:p>
    <w:p>
      <w:pPr/>
      <w:r>
        <w:rPr>
          <w:lang w:val="hi_IN" w:bidi="hi_IN"/>
        </w:rPr>
      </w:r>
      <w:r>
        <w:rPr>
          <w:lang w:val="hi_IN" w:bidi="hi_IN"/>
        </w:rPr>
        <w:t xml:space="preserve">अपुल्लोस </w:t>
      </w:r>
      <w:r>
        <w:rPr>
          <w:b/>
          <w:lang w:val="hi_IN" w:bidi="hi_IN"/>
        </w:rPr>
        <w:t>पवित्रशास्त्र</w:t>
      </w:r>
      <w:r>
        <w:rPr>
          <w:lang w:val="hi_IN" w:bidi="hi_IN"/>
        </w:rPr>
        <w:t xml:space="preserve"> में निपुण था। उसी शब्द का उपयोग करे जिसका उपयोग आपने पहले पवित्रशास्त्र के लिए किया है। </w:t>
      </w:r>
      <w:r>
        <w:rPr>
          <w:lang w:val="hi_IN" w:bidi="hi_IN"/>
        </w:rPr>
        <w:t>पवित्रशास्त्र</w:t>
      </w:r>
      <w:r>
        <w:rPr>
          <w:lang w:val="hi_IN" w:bidi="hi_IN"/>
        </w:rPr>
        <w:t xml:space="preserve"> की पूरी परिभाषा मुख्य शब्दावली में पाई जा सकती है। </w:t>
      </w:r>
    </w:p>
    <w:p>
      <w:pPr/>
      <w:r>
        <w:rPr>
          <w:lang w:val="hi_IN" w:bidi="hi_IN"/>
        </w:rPr>
      </w:r>
      <w:r>
        <w:rPr>
          <w:lang w:val="hi_IN" w:bidi="hi_IN"/>
        </w:rPr>
        <w:t xml:space="preserve">उसे प्रभु के मार्ग की शिक्षा दी गई थी। यहाँ </w:t>
      </w:r>
      <w:r>
        <w:rPr>
          <w:b/>
          <w:lang w:val="hi_IN" w:bidi="hi_IN"/>
        </w:rPr>
        <w:t>प्रभु</w:t>
      </w:r>
      <w:r>
        <w:rPr>
          <w:lang w:val="hi_IN" w:bidi="hi_IN"/>
        </w:rPr>
        <w:t xml:space="preserve"> का अर्थ यीशु से है। उसी शब्द का उपयोग करना याद रखें जो आपने पहले प्रभु के लिए उपयोग किया था। </w:t>
      </w:r>
      <w:r>
        <w:rPr>
          <w:lang w:val="hi_IN" w:bidi="hi_IN"/>
        </w:rPr>
        <w:t>प्रभु</w:t>
      </w:r>
      <w:r>
        <w:rPr>
          <w:lang w:val="hi_IN" w:bidi="hi_IN"/>
        </w:rPr>
        <w:t xml:space="preserve"> की पूरी परिभाषा मुख्य शब्दावली में पाई जा सकती है।</w:t>
      </w:r>
    </w:p>
    <w:p>
      <w:pPr/>
      <w:r>
        <w:rPr>
          <w:lang w:val="hi_IN" w:bidi="hi_IN"/>
        </w:rPr>
      </w:r>
      <w:r>
        <w:rPr>
          <w:lang w:val="hi_IN" w:bidi="hi_IN"/>
        </w:rPr>
        <w:t xml:space="preserve">अपुल्लोस केवल </w:t>
      </w:r>
      <w:r>
        <w:rPr>
          <w:b/>
          <w:lang w:val="hi_IN" w:bidi="hi_IN"/>
        </w:rPr>
        <w:t>यूहन्ना</w:t>
      </w:r>
      <w:r>
        <w:rPr>
          <w:lang w:val="hi_IN" w:bidi="hi_IN"/>
        </w:rPr>
        <w:t xml:space="preserve"> के </w:t>
      </w:r>
      <w:r>
        <w:rPr>
          <w:b/>
          <w:lang w:val="hi_IN" w:bidi="hi_IN"/>
        </w:rPr>
        <w:t>बपतिस्मा</w:t>
      </w:r>
      <w:r>
        <w:rPr>
          <w:lang w:val="hi_IN" w:bidi="hi_IN"/>
        </w:rPr>
        <w:t xml:space="preserve"> को जानता था, जो इस बात का चिन्ह था कि लोगों ने अपने पापों से मन फिराया है। उसी शब्द का उपयोग करें जो आपने पहले बपतिस्मा के लिए इस्तेमाल किया है। </w:t>
      </w:r>
      <w:r>
        <w:rPr>
          <w:lang w:val="hi_IN" w:bidi="hi_IN"/>
        </w:rPr>
        <w:t>बपतिस्मा</w:t>
      </w:r>
      <w:r>
        <w:rPr>
          <w:lang w:val="hi_IN" w:bidi="hi_IN"/>
        </w:rPr>
        <w:t xml:space="preserve"> और </w:t>
      </w:r>
      <w:r>
        <w:rPr>
          <w:lang w:val="hi_IN" w:bidi="hi_IN"/>
        </w:rPr>
        <w:t>यूहन्ना बपतिस्मा</w:t>
      </w:r>
      <w:r>
        <w:rPr>
          <w:lang w:val="hi_IN" w:bidi="hi_IN"/>
        </w:rPr>
        <w:t xml:space="preserve"> देने वाले की पूरी परिभाषा मुख्य शब्दावली में पाई जा सकती है। </w:t>
      </w:r>
    </w:p>
    <w:p>
      <w:pPr/>
      <w:r>
        <w:rPr>
          <w:lang w:val="hi_IN" w:bidi="hi_IN"/>
        </w:rPr>
      </w:r>
      <w:r>
        <w:rPr>
          <w:lang w:val="hi_IN" w:bidi="hi_IN"/>
        </w:rPr>
        <w:t xml:space="preserve">उसने </w:t>
      </w:r>
      <w:r>
        <w:rPr>
          <w:b/>
          <w:lang w:val="hi_IN" w:bidi="hi_IN"/>
        </w:rPr>
        <w:t>आराधनालय</w:t>
      </w:r>
      <w:r>
        <w:rPr>
          <w:lang w:val="hi_IN" w:bidi="hi_IN"/>
        </w:rPr>
        <w:t xml:space="preserve"> में साहस के साथ बोलना शुरू किया। उसी शब्द का उपयोग करे जिसका उपयोग आपने पहले आराधनालय के लिए किया है। </w:t>
      </w:r>
      <w:r>
        <w:rPr>
          <w:lang w:val="hi_IN" w:bidi="hi_IN"/>
        </w:rPr>
        <w:t>आराधनालय</w:t>
      </w:r>
      <w:r>
        <w:rPr>
          <w:lang w:val="hi_IN" w:bidi="hi_IN"/>
        </w:rPr>
        <w:t xml:space="preserve"> की पूरी परिभाषा मुख्य शब्दावली में पाई जा सकती है। </w:t>
      </w:r>
    </w:p>
    <w:p>
      <w:pPr/>
      <w:r>
        <w:rPr>
          <w:lang w:val="hi_IN" w:bidi="hi_IN"/>
        </w:rPr>
      </w:r>
      <w:r>
        <w:rPr>
          <w:lang w:val="hi_IN" w:bidi="hi_IN"/>
        </w:rPr>
        <w:t xml:space="preserve">और जब उसने अखाया जाने की इच्छा की, तो भाइयों ने उसे उत्साहित किया और </w:t>
      </w:r>
      <w:r>
        <w:rPr>
          <w:b/>
          <w:lang w:val="hi_IN" w:bidi="hi_IN"/>
        </w:rPr>
        <w:t>चेलो</w:t>
      </w:r>
      <w:r>
        <w:rPr>
          <w:lang w:val="hi_IN" w:bidi="hi_IN"/>
        </w:rPr>
        <w:t xml:space="preserve"> को पत्र लिखकर कहा कि वे उसका स्वागत करें। उसी शब्द का उपयोग करें जिसका उपयोग आपने पहले चेलों के लिए किया है। </w:t>
      </w:r>
      <w:r>
        <w:rPr>
          <w:lang w:val="hi_IN" w:bidi="hi_IN"/>
        </w:rPr>
        <w:t>चेलों</w:t>
      </w:r>
      <w:r>
        <w:rPr>
          <w:lang w:val="hi_IN" w:bidi="hi_IN"/>
        </w:rPr>
        <w:t xml:space="preserve"> की पूरी परिभाषा मुख्य शब्दावली में पाई जा सकती है। </w:t>
      </w:r>
    </w:p>
    <w:p>
      <w:pPr/>
      <w:r>
        <w:rPr>
          <w:lang w:val="hi_IN" w:bidi="hi_IN"/>
        </w:rPr>
      </w:r>
      <w:r>
        <w:rPr>
          <w:lang w:val="hi_IN" w:bidi="hi_IN"/>
        </w:rPr>
        <w:t xml:space="preserve">क्योंकि उसने ने सार्वजनिक रूप से यहूदियों का बलपूर्वक खंडन किया और शास्त्रों से सिद्ध किया कि यीशु ही </w:t>
      </w:r>
      <w:r>
        <w:rPr>
          <w:b/>
          <w:lang w:val="hi_IN" w:bidi="hi_IN"/>
        </w:rPr>
        <w:t>मसीह</w:t>
      </w:r>
      <w:r>
        <w:rPr>
          <w:lang w:val="hi_IN" w:bidi="hi_IN"/>
        </w:rPr>
        <w:t xml:space="preserve"> है। उसी शब्द का इस्तेमाल करना याद रखें जिसका इस्तेमाल आपने पहले मसीह के लिए किया है। </w:t>
      </w:r>
      <w:r>
        <w:rPr>
          <w:lang w:val="hi_IN" w:bidi="hi_IN"/>
        </w:rPr>
        <w:t>मसीह</w:t>
      </w:r>
      <w:r>
        <w:rPr>
          <w:lang w:val="hi_IN" w:bidi="hi_IN"/>
        </w:rPr>
        <w:t xml:space="preserve"> की पूरी परिभाषा मुख्य शब्दावली में पाई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19:1–7</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19:1–7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स्टेज सेट करना</w:t>
      </w:r>
    </w:p>
    <w:p>
      <w:pPr/>
      <w:r>
        <w:rPr>
          <w:lang w:val="hi_IN" w:bidi="hi_IN"/>
        </w:rPr>
      </w:r>
      <w:r>
        <w:rPr>
          <w:lang w:val="hi_IN" w:bidi="hi_IN"/>
        </w:rPr>
        <w:t xml:space="preserve">प्रेरितों के काम 19: 1 - 7 </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कहानी में हम सुनते हैं कि पौलुस इफिसुस कैसे लौटता है। क्या आपको पहले की वह कहानी याद है जिसमें प्रिस्किल्ला और अक्विला (वे तम्बू बनाने वाले जिनके साथ पौलुस रहा और काम किया) और अपुल्लोस, जो एक विद्वान व्यक्ति था, उस का उल्लेख है? पौलुस ने प्रिस्किल्ला और अक्विला के साथ कुरिन्थुस से इफिसुस की यात्रा की थी। तब पौलुस प्रिस्किल्ला और अक्विला को इफिसुस में छोड़कर अन्य नगरों में चला गया था। पौलुस ने कैसरिया, यरूशलेम और अन्ताकिया के नगरों की यात्रा की। फिर पौलुस ने गलातिया और फ्रुगिया के क्षेत्रों से होकर यात्रा की, जो देश के आंतरिक भाग हैं। पौलुस गलातिया और फ्रुगिया के कई स्थानों पर रुका और अन्य विश्वासियों से मिलने गया। जब पौलुस यात्रा कर रहा था, तो अपुल्लोस इफिसुस पहुँचा, फिर कुरिन्थुस की यात्रा की। अपुल्लोस कुरिन्थुस जाने के बाद, पौलुस ने गलातिया और फ्रुगिया से होकर इफिसुस पहुँचा। </w:t>
      </w:r>
    </w:p>
    <w:p>
      <w:pPr/>
      <w:r>
        <w:rPr>
          <w:lang w:val="hi_IN" w:bidi="hi_IN"/>
        </w:rPr>
      </w:r>
      <w:r>
        <w:rPr>
          <w:lang w:val="hi_IN" w:bidi="hi_IN"/>
        </w:rPr>
        <w:t xml:space="preserve">यहाँ रुकें और उस मानचित्र को देखें जिसमें अपुल्लोस द्वारा इफिसुस से कुरिन्थुस तक लिया गया मार्ग और पौलुस द्वारा कुरिन्थुस से इफिसुस तक लिया गया मार्ग चुना गया है। फिर उस मार्ग को ढूँढ़ो जिसे पौलुस ने इफिसुस से कैसरिया, फिर यरूशलेम, फिर अन्ताकिया, फिर गलातिया और फ्रूगिया के क्षेत्रों से होकर, और फिर वापस इफिसुस तक लिया। </w:t>
      </w:r>
    </w:p>
    <w:p>
      <w:pPr/>
      <w:r>
        <w:rPr>
          <w:lang w:val="hi_IN" w:bidi="hi_IN"/>
        </w:rPr>
      </w:r>
      <w:r>
        <w:rPr>
          <w:lang w:val="hi_IN" w:bidi="hi_IN"/>
        </w:rPr>
        <w:t xml:space="preserve">जब पौलुस इफिसुस पहुँचा, तो उसने वहाँ यीशु पर विश्वास करने वाले कुछ लोगों को देखा। यह तथ्य कि पौलुस ने इन पुरुषों को चेले के रूप में पहचाना, दिखाता है कि वे उसे पहले से जानते थे या उनमें कुछ ऐसा था जो उन्हें विश्वासियों के रूप में अलग दिखाता था। पौलुस ने देखा कि वे यीशु का अनुसरण करते हैं और यीशु पर विश्वास करते हैं, परन्तु उनमें पवित्र आत्मा नहीं है। पौलुस उनसे पूछता है, "क्या तुमने विश्वास करने पर पवित्र आत्मा प्राप्त किया?" चेलों ने उत्तर दिया, "नहीं, हमने तो यह भी नहीं सुना कि पवित्र आत्मा है।" चेलों को नहीं पता कि पवित्र आत्मा कौन है या क्या है। उन्होंने यीशु के बारे में बाकी कहानी नहीं सुनी है और यह भी नहीं सुनी है कि परमेश्वर ने अपने पवित्र आत्मा को कैसे भेजा जैसा उसने प्रतिज्ञा की थी। </w:t>
      </w:r>
    </w:p>
    <w:p>
      <w:pPr/>
      <w:r>
        <w:rPr>
          <w:lang w:val="hi_IN" w:bidi="hi_IN"/>
        </w:rPr>
      </w:r>
      <w:r>
        <w:rPr>
          <w:lang w:val="hi_IN" w:bidi="hi_IN"/>
        </w:rPr>
        <w:t xml:space="preserve">पौलुस ने आगे पूछा कि उन्होंने कौन सा बपतिस्मा पाया था या उनका बपतिस्मा किस बात का था। उस समय यीशु पर विश्वास करने वाले सभी लोग बपतिस्मा लेते थे। पौलुस ने समझा कि इन विश्वासियों ने भी बपतिस्मा लिया था, प्रश्न केवल यह था कि किस प्रकार का बपतिस्मा। चेलों ने उत्तर दिया 'यूहन्ना का बपतिस्मा।' इसका अर्थ वह समय नहीं था जब यूहन्ना ने स्वयं बपतिस्मा लिया था। यीशु के अपनी सेवकाई शुरू करने से पहले। यूहन्ना बपतिस्मा देने वाला उन लोगों को बपतिस्मा देता था जो मन फिराते थे या परमेश्वर की आज्ञा न मानने से मुड़कर परमेश्वर की ओर फिरते थे। इन विश्वासियों ने इस प्रकार का बपतिस्मा प्राप्त किया था। इसलिए पौलुस ने उनसे कहा कि उनका बपतिस्मा एक ऐसा बपतिस्मा था जो दिखाता है कि उन्होंने पश्चाताप किया है, या अपने पापों से दूर हो गए हैं। </w:t>
      </w:r>
    </w:p>
    <w:p>
      <w:pPr/>
      <w:r>
        <w:rPr>
          <w:lang w:val="hi_IN" w:bidi="hi_IN"/>
        </w:rPr>
      </w:r>
      <w:r>
        <w:rPr>
          <w:lang w:val="hi_IN" w:bidi="hi_IN"/>
        </w:rPr>
        <w:t xml:space="preserve">यहाँ रुकें और अनुवाद समूह के रूप में चर्चा करें: आपकी संस्कृति में किसी बात से मुड़ना या उसे करना बंद करना कैसा दिखाई देगा। आपको यह दिखाने के लिए क्या करना होगा कि आप उस काम को करने से दूर हो गए हैं? आपको दूसरों को यह विश्वास दिलाने के लिए क्या करना होगा कि आप अब उसका भाग नहीं हैं और अलग प्रकार से जीना चाहते हैं। </w:t>
      </w:r>
    </w:p>
    <w:p>
      <w:pPr/>
      <w:r>
        <w:rPr>
          <w:lang w:val="hi_IN" w:bidi="hi_IN"/>
        </w:rPr>
      </w:r>
      <w:r>
        <w:rPr>
          <w:lang w:val="hi_IN" w:bidi="hi_IN"/>
        </w:rPr>
        <w:t xml:space="preserve">क्या आपको पहले की कहानी याद है, जब पौलुस ने उन्हें याद दिलाया कि यूहन्ना बपतिस्मा देने वाले ने अपना काम पूरा करते समय क्या कहा था, "तुम क्या समझते हो कि मैं कौन हूँ?" मैं वह नहीं हूँ जिसे तुम ढूँढ रहे हो। लेकिन एक मेरे बाद आ रहा है मैं जिसकी जूतियाँ खोलने के योग्य नहीं हूँ।" पौलुस ने कहा कि चेले उस पर विश्वास करें जो यूहन्ना के बाद आने वाला है, और वह यीशु है। पौलुस कह रहा है कि उन्हें यीशु पर विश्वास करना चाहिए, यूहन्ना केवल उन्हें यीशु से मिलने की सही दिशा दिखा रहा था। </w:t>
      </w:r>
    </w:p>
    <w:p>
      <w:pPr/>
      <w:r>
        <w:rPr>
          <w:lang w:val="hi_IN" w:bidi="hi_IN"/>
        </w:rPr>
      </w:r>
      <w:r>
        <w:rPr>
          <w:lang w:val="hi_IN" w:bidi="hi_IN"/>
        </w:rPr>
        <w:t xml:space="preserve">यहाँ रुकें और अनुवाद समूह में चर्चा करें: जब आप किसी से मार्ग पूछते हैं और वह मार्ग दिखाता है, तो आप क्या करते हैं? </w:t>
      </w:r>
    </w:p>
    <w:p>
      <w:pPr/>
      <w:r>
        <w:rPr>
          <w:lang w:val="hi_IN" w:bidi="hi_IN"/>
        </w:rPr>
      </w:r>
      <w:r>
        <w:rPr>
          <w:lang w:val="hi_IN" w:bidi="hi_IN"/>
        </w:rPr>
        <w:t xml:space="preserve">पौलुस कहता है कि यूहन्ना ने 'लोगों से' कहा कि वे उसके बाद आने वाले (यीशु) पर विश्वास करें 'ये लोग </w:t>
      </w:r>
      <w:r>
        <w:rPr>
          <w:b/>
          <w:lang w:val="hi_IN" w:bidi="hi_IN"/>
        </w:rPr>
        <w:t>इस्राएल</w:t>
      </w:r>
      <w:r>
        <w:rPr>
          <w:lang w:val="hi_IN" w:bidi="hi_IN"/>
        </w:rPr>
        <w:t xml:space="preserve"> के लोग हैं। इस संदर्भ में, यह यहूदी लोगों को दर्शाता है, या उन लोगों को जो अब्राहम के वंशज थे, और परमेश्वर के चुने हुए लोग थे। </w:t>
      </w:r>
    </w:p>
    <w:p>
      <w:pPr/>
      <w:r>
        <w:rPr>
          <w:lang w:val="hi_IN" w:bidi="hi_IN"/>
        </w:rPr>
      </w:r>
      <w:r>
        <w:rPr>
          <w:lang w:val="hi_IN" w:bidi="hi_IN"/>
        </w:rPr>
        <w:t xml:space="preserve">जब चेलों ने सुना, तो उन्होंने समझ लिया कि यूहन्ना उन्हें जिस ओर संकेत कर रहा था, वह यीशु था। चेलों ने समझ लिया कि पौलुस क्या कह रहा है और उन्होंने विश्वास किया और स्वीकार किया कि यीशु उनके प्रभु हैं, और वे बपतिस्मा लेना चाहते थे। </w:t>
      </w:r>
    </w:p>
    <w:p>
      <w:pPr/>
      <w:r>
        <w:rPr>
          <w:lang w:val="hi_IN" w:bidi="hi_IN"/>
        </w:rPr>
      </w:r>
      <w:r>
        <w:rPr>
          <w:lang w:val="hi_IN" w:bidi="hi_IN"/>
        </w:rPr>
        <w:t xml:space="preserve">यह सबसे अधिक संभावना थी कि पौलुस ने फिर उन्हें प्रभु यीशु के नाम से बपतिस्मा दिया ताकि यह दिखाया जा सके कि वे यीशु पर विश्वास करते हैं। </w:t>
      </w:r>
    </w:p>
    <w:p>
      <w:pPr/>
      <w:r>
        <w:rPr>
          <w:lang w:val="hi_IN" w:bidi="hi_IN"/>
        </w:rPr>
      </w:r>
      <w:r>
        <w:rPr>
          <w:lang w:val="hi_IN" w:bidi="hi_IN"/>
        </w:rPr>
        <w:t xml:space="preserve">यहाँ रुकें और अनुवाद समूह में चर्चा करें: आपकी संस्कृति में यह साबित करने के लिए कि आप किसी विशेष समूह या धर्म से हैं, आप किस प्रकार का शारीरिक कृत्य करते। </w:t>
      </w:r>
    </w:p>
    <w:p>
      <w:pPr/>
      <w:r>
        <w:rPr>
          <w:lang w:val="hi_IN" w:bidi="hi_IN"/>
        </w:rPr>
      </w:r>
      <w:r>
        <w:rPr>
          <w:lang w:val="hi_IN" w:bidi="hi_IN"/>
        </w:rPr>
        <w:t xml:space="preserve">पौलुस चेलों पर अपना हाथ रखता है। यह ठीक से स्पष्ट नहीं है कि पौलुस अपने हाथ कहाँ रखता है, लेकिन यह चेलों के कंधे पर या शायद उनके सिर पर रहा होगा। फिर, जब पौलुस उन पर हाथ रखता है, तो पवित्र आत्मा उनमें प्रवेश करता है और वे परमेश्वर के आत्मा से भर जाते हैं और उन्होंने "अन्य भाषाओं में बोलना शुरू किया।" ये या तो अन्य मानव भाषाएँ हैं जिन्हें आसपास का कोई भी नहीं समझ सकता, या पवित्र आत्मा से प्रेरित भाषा है। याद रखने वाली महत्वपूर्ण बात यह है कि ये किसी न किसी प्रकार की अज्ञात भाषाएँ हैं और वे अपने आसपास के लोगों को दिखाते हैं कि पवित्र आत्मा उनमें वास करने और उन्हें सामर्थ्य देने के लिए आया है। वे भविष्यद्वाणी करते हैं, या परमेश्वर से शब्द या संदेश भी बोलते हैं। </w:t>
      </w:r>
    </w:p>
    <w:p>
      <w:pPr/>
      <w:r>
        <w:rPr>
          <w:lang w:val="hi_IN" w:bidi="hi_IN"/>
        </w:rPr>
      </w:r>
      <w:r>
        <w:rPr>
          <w:lang w:val="hi_IN" w:bidi="hi_IN"/>
        </w:rPr>
        <w:t xml:space="preserve">कहानी इस तथ्य के साथ समाप्त होती है कि कुल मिलाकर लगभग 12 पुरुष थे।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की इफिसुस वापसी यात्रा। उसने कितनी दूर यात्रा की है यह नक्शे को फिर से दिखाएँ। यात्रा जमीन पर थी, लेकिन यह स्पष्ट नहीं है कि वह पैदल गया या नहीं, पर सबसे अधिक संभावना है कि वह पैदल ही गया और दिन के समय यात्रा की, क्योंकि मार्ग ढूँढ़ना आसान होता है। </w:t>
      </w:r>
    </w:p>
    <w:p>
      <w:pPr/>
      <w:r>
        <w:rPr>
          <w:lang w:val="hi_IN" w:bidi="hi_IN"/>
        </w:rPr>
      </w:r>
      <w:r>
        <w:rPr>
          <w:b/>
          <w:lang w:val="hi_IN" w:bidi="hi_IN"/>
        </w:rPr>
        <w:t>दूसरा दृश्य:</w:t>
      </w:r>
      <w:r>
        <w:rPr>
          <w:lang w:val="hi_IN" w:bidi="hi_IN"/>
        </w:rPr>
        <w:t xml:space="preserve"> पौलुस कुछ विश्वासियों से मिलता है और पता चलता है कि उन्होंने केवल यूहन्ना बपतिस्मा देने वाले का बपतिस्मा प्राप्त किया है। वे पवित्र आत्मा के बारे में नहीं जानते हैं। </w:t>
      </w:r>
    </w:p>
    <w:p>
      <w:pPr/>
      <w:r>
        <w:rPr>
          <w:lang w:val="hi_IN" w:bidi="hi_IN"/>
        </w:rPr>
      </w:r>
      <w:r>
        <w:rPr>
          <w:b/>
          <w:lang w:val="hi_IN" w:bidi="hi_IN"/>
        </w:rPr>
        <w:t>तीसरा दृश्य:</w:t>
      </w:r>
      <w:r>
        <w:rPr>
          <w:lang w:val="hi_IN" w:bidi="hi_IN"/>
        </w:rPr>
        <w:t xml:space="preserve"> चेलों ने सुना और समझा कि पौलुस क्या कह रहा है। चेले बपतिस्मा लेते है। वे अज्ञात भाषाओं में बोलते हैं और भविष्यद्वाणी करते हैं, अर्थात परमेश्वर का संदेश कहते 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12 चेले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इस कहानी में दिन का समय या मौसम कैसा था, इसका कोई संकेत नहीं है। जब पौलुस इफिसुस की ओर भीतरी मार्गों से यात्रा कर रहा था, तो उन मार्गों पर चलना शायद आसान रहा होगा। चूंकि दिन में यात्रा करना यह समझने के लिए आसान होता है कि आप कहाँ हैं, इसलिए हम शायद मान सकते हैं कि यह दिन के समय या संभवतः शाम के शुरुआती समय में हुआ होगा। यह भी स्पष्ट नहीं है कि वे कहाँ मिल रहे हैं: क्या यह सड़क पर है या वे किसी घर के अंदर हैं? </w:t>
      </w:r>
    </w:p>
    <w:p>
      <w:pPr/>
      <w:r>
        <w:rPr>
          <w:lang w:val="hi_IN" w:bidi="hi_IN"/>
        </w:rPr>
      </w:r>
      <w:r>
        <w:rPr>
          <w:lang w:val="hi_IN" w:bidi="hi_IN"/>
        </w:rPr>
        <w:t xml:space="preserve">अपुल्लोस इस समय कुरिन्थुस में है और जब वह वहाँ है, तो पौलुस इफिसुस वापस पहुँचता है। फिर पौलुस वहाँ कुछ चेलों को देखता है। पौलुस शायद उस क्षेत्र से होकर इफिसुस पहुँचा, जो भूमध्य सागर के तट पर है। </w:t>
      </w:r>
    </w:p>
    <w:p>
      <w:pPr/>
      <w:r>
        <w:rPr>
          <w:lang w:val="hi_IN" w:bidi="hi_IN"/>
        </w:rPr>
      </w:r>
      <w:r>
        <w:rPr>
          <w:lang w:val="hi_IN" w:bidi="hi_IN"/>
        </w:rPr>
        <w:t>नक्शे की तस्वीर</w:t>
      </w:r>
      <w:r>
        <w:rPr>
          <w:lang w:val="hi_IN" w:bidi="hi_IN"/>
        </w:rPr>
        <w:t xml:space="preserve"> फिर से दिखाएँ। </w:t>
      </w:r>
    </w:p>
    <w:p>
      <w:pPr/>
      <w:r>
        <w:rPr>
          <w:lang w:val="hi_IN" w:bidi="hi_IN"/>
        </w:rPr>
      </w:r>
      <w:r>
        <w:rPr>
          <w:lang w:val="hi_IN" w:bidi="hi_IN"/>
        </w:rPr>
        <w:t xml:space="preserve">पौलुस ने पूछा, "क्या तुमने विश्वास करने पर पवित्र आत्मा प्राप्त किया?" चेलों ने उत्तर दिया "नहीं, हमने यह भी नहीं सुना कि पवित्र आत्मा है।" फिर पौलुस पूछता है "तो फिर तुमने बपतिस्मा कैसे लिया?" पौलुस उनसे पूछ रहे हैं कि उनके लिए उनका बपतिस्मा का क्या अर्थ था। वह यह नहीं पूछ रहा है कि उन्होंने "कैसे" बपतिस्मा लिया। चेले यह कहकर उत्तर देते हैं "यूहन्ना का बपतिस्मा।" इसका अर्थ वह समय नहीं था जब यूहन्ना ने स्वयं बपतिस्मा लिया था। यूहन्ना का बपतिस्मा उस संदेश को दर्शाता है जो यूहन्ना ने प्रचार करते समय सभी को बता दिया था। यूहन्ना के संदेश में यह भी शामिल था कि जब लोग बपतिस्मा लेते थे तो क्या होता था। यूहन्ना ने प्रचार में लोगों से कहा कि वे पश्चाताप करें, या पाप से दूर होकर परमेश्वर द्वारा क्षमा पाएँ। </w:t>
      </w:r>
    </w:p>
    <w:p>
      <w:pPr/>
      <w:r>
        <w:rPr>
          <w:lang w:val="hi_IN" w:bidi="hi_IN"/>
        </w:rPr>
      </w:r>
      <w:r>
        <w:rPr>
          <w:lang w:val="hi_IN" w:bidi="hi_IN"/>
        </w:rPr>
        <w:t xml:space="preserve">फिर पौलुस कहता है कि यद्यपि चेलों के बपतिस्मा का अर्थ यह था कि वे अपने पापों से दूर हो रहे थे, लेकिन अब महत्वपूर्ण बात यह है कि वे उस व्यक्ति का अनुसरण कर रहे हैं जिसके बारे में यूहन्ना बपतिस्मा देने वाले ने उन्हें बताया था। वह व्यक्ति यीशु है। पौलुस कह रहा है कि उन्हें यीशु पर विश्वास करना चाहिए, यूहन्ना केवल उन्हें यीशु से मिलने की सही दिशा दिखा रहा था। </w:t>
      </w:r>
    </w:p>
    <w:p>
      <w:pPr/>
      <w:r>
        <w:rPr>
          <w:lang w:val="hi_IN" w:bidi="hi_IN"/>
        </w:rPr>
      </w:r>
      <w:r>
        <w:rPr>
          <w:lang w:val="hi_IN" w:bidi="hi_IN"/>
        </w:rPr>
        <w:t xml:space="preserve">फिर चेले जो पौलुस ने उन्हें बताया, उसे स्वीकार करते हैं और वे प्रभु यीशु के नाम से बपतिस्मा लेने के लिए इच्छुक और तैयार होते हैं। इसके बाद, पौलुस शायद उनके सिर या कंधों पर अपने हाथ रखता है, और पवित्र आत्मा उन पर आया। इसके बाद वे परमेश्वर की आत्मा से पूर्ण हुए और अज्ञात भाषाओं में बोलने में सक्षम हुए, अर्थात परमेश्वर के शब्द बोलना, और भविष्यद्वाणी करना या परमेश्वर के शब्द सुनना।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12 चेले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यहाँ कहानी इन लोगों के जीवन में क्या हो रहा है और उस परिवर्तन (पवित्र आत्मा का उन पर आना) पर ध्यान केंद्रित करना है जो वे अनुभव करने वाले हैं। </w:t>
      </w:r>
    </w:p>
    <w:p>
      <w:pPr/>
      <w:r>
        <w:rPr>
          <w:lang w:val="hi_IN" w:bidi="hi_IN"/>
        </w:rPr>
      </w:r>
      <w:r>
        <w:rPr>
          <w:b/>
          <w:lang w:val="hi_IN" w:bidi="hi_IN"/>
        </w:rPr>
        <w:t>पहला दृश्य:</w:t>
      </w:r>
      <w:r>
        <w:rPr>
          <w:lang w:val="hi_IN" w:bidi="hi_IN"/>
        </w:rPr>
        <w:t xml:space="preserve"> पौलुस की इफिसुस वापस यात्रा। यात्रा भूमि पर थी, लेकिन यह स्पष्ट नहीं है कि वह पैदल गए या नहीं; पर इस कथा को सहजता से समझाने के लिए पैदल चलना दिखाना आसान होगा।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जैसे, "उसकी यात्रा से थक गया हूँ," या "इफिसुस वापस आने के लिए उत्साहित हूँ," और "दोस्तों के साथ मिलने के लिए उत्सुक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दूसरा दृश्य:</w:t>
      </w:r>
      <w:r>
        <w:rPr>
          <w:lang w:val="hi_IN" w:bidi="hi_IN"/>
        </w:rPr>
        <w:t xml:space="preserve"> जब पौलुस इफिसुस पहुँचता है तो वह कुछ चेलों या विश्वासियों को देखता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चेलों की भूमिका निभाने वाले अभिनेताओं से पूछें, "आप कैसा महसूस कर रहे हैं?" आप ऐसी बातें सुन सकते हैं, जैसे, "पौलुस को देखने के लिए उत्साहित हैं," या "यह सुनने के लिए उत्साहित हैं कि वह अपनी यात्राओं पर क्या कर रहा है," या "हमें निश्चित नहीं है कि पौलुस यहाँ क्यों है, लेकिन हम उत्सुक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फिर पौलुस चेलों से पूछता है, "क्या तुमने विश्वास करने पर पवित्र आत्मा पाया?" चेलों ने उत्तर दिया "नहीं, हमने यह भी नहीं सुना कि पवित्र आत्मा है।" फिर पौलुस चेलों से पूछता है, "फिर तुमने किसका बपतिस्मा लिया?" चेलों ने उत्तर दिया, "यूहन्ना का बपतिस्मा।"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चेलों की भूमिका निभाने वाले अभिनेताओं से पूछें, "आप कैसा महसूस कर रहे हैं?" आप ऐसी बातें सुन सकते हैं, "उलझन में हैं कि पौलुस क्या पूछ रहा है," या "पवित्र आत्मा कौन या क्या है?" और "क्या यह एक परीक्षा है, क्या पौलुस उनकी परीक्षा कर रहा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पौलुस की भूमिका निभाने वाला अभिनेता जारी रखता है। वह कहता है कि यद्यपि चेलों ने यूहन्ना से बपतिस्मा लिया है, लेकिन उन्हें यूहन्ना के बाद आने वाले पर विश्वास करना है, और वह यीशु है। पौलुस कह रहा है कि उन्हें यीशु पर विश्वास करना चाहिए, यूहन्ना केवल उन्हें यीशु से मिलने की सही दिशा दिखा रहा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चेलों की भूमिका निभाने वाले अभिनेताओं से पूछें, "आप कैसा महसूस कर रहे हैं?" आप ऐसी बातें सुन सकते हैं, जैसे, "वे जो अभी सुना है, उससे आश्चर्यचकित हैं," या "यह अचानक एहसास होने जैसा है कि चेले सच में यही मानते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तीसरा दृश्य:</w:t>
      </w:r>
      <w:r>
        <w:rPr>
          <w:lang w:val="hi_IN" w:bidi="hi_IN"/>
        </w:rPr>
        <w:t xml:space="preserve"> चेलों ने सुना और समझा कि पौलुस क्या कह रहा है। चेलों ने स्वीकार किया कि यीशु "वही है" जो आने वाला है, और वे इस चरण में अपनी वफादारी या प्रतिबद्धता दिखाने के लिए बपतिस्मा लेने के लिए तैयार थे। पौलुस ने उनके सिर या कंधों पर अपने हाथ रखे और पवित्र आत्मा चेलों पर आया। फिर चेले अन्य भाषाओं में बोल सकते थे और भविष्यद्वाणी कर सकते थे, अर्थात परमेश्वर की ओर से आए वचन बोल सकते थे। वे ध्वनियाँ ऐसी होती हैं जो आपको ज्यादा समझ में नहीं आएँगी क्योंकि यह एक ऐसी भाषा है जिसे आपने पहले नहीं सुना होगा, लेकिन वे आपके लिए परमेश्वर के शब्द हैं। </w:t>
      </w:r>
    </w:p>
    <w:p>
      <w:pPr/>
      <w:r>
        <w:rPr>
          <w:lang w:val="hi_IN" w:bidi="hi_IN"/>
        </w:rPr>
      </w:r>
      <w:r>
        <w:rPr>
          <w:lang w:val="hi_IN" w:bidi="hi_IN"/>
        </w:rPr>
        <w:t xml:space="preserve">चेलों की भूमिका निभाने वाले अभिनेताओं से पूछें, "आप कैसा महसूस कर रहे हैं?" आप ऐसी बातें सुन सकते हैं, "वे अज्ञात भाषा बोल पाने पर स्तब्ध हैं," या "हम परमेश्वर के शब्द सुनकर परिवर्तित और आश्चर्यचकित महसूस कर रहे हैं।" </w:t>
      </w:r>
      <w:r>
        <w:rPr>
          <w:lang w:val="hi_IN" w:bidi="hi_IN"/>
        </w:rPr>
      </w:r>
    </w:p>
    <w:p>
      <w:pPr>
        <w:pStyle w:val="Heading3"/>
      </w:pPr>
      <w:r>
        <w:rPr>
          <w:lang w:val="hi_IN" w:bidi="hi_IN"/>
        </w:rPr>
        <w:t>आवश्यक जानकारी</w:t>
      </w:r>
    </w:p>
    <w:p>
      <w:pPr/>
      <w:r>
        <w:rPr>
          <w:lang w:val="hi_IN" w:bidi="hi_IN"/>
        </w:rPr>
      </w:r>
      <w:r>
        <w:rPr>
          <w:lang w:val="hi_IN" w:bidi="hi_IN"/>
        </w:rPr>
        <w:t>अंतराल को भरते हुए</w:t>
      </w:r>
    </w:p>
    <w:p>
      <w:pPr/>
      <w:r>
        <w:rPr>
          <w:lang w:val="hi_IN" w:bidi="hi_IN"/>
        </w:rPr>
      </w:r>
      <w:r>
        <w:rPr>
          <w:lang w:val="hi_IN" w:bidi="hi_IN"/>
        </w:rPr>
        <w:t>प्रेरितों के काम 19: 1 - 7</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ने प्रिस्किल्ला और अक्विला के साथ कुरिन्थुस से इफिसुस की यात्रा की थी। फिर पौलुस ने इफिसुस में प्रिस्किल्ला और अक्विला को छोड़कर अन्य नगरों की यात्रा की थी। पौलुस ने कैसरिया, यरूशलेम और अन्ताकिया के नगरों की यात्रा की। फिर पौलुस ने गलातिया और फ्रुगिया के क्षेत्रों से होकर यात्रा की, जो देश के आंतरिक भाग हैं। पौलुस गलातिया और फ्रुगिया के कई स्थानों पर रुका और अन्य विश्वासियों से मिलने गया। जब पौलुस यात्रा कर रहा था, तो अपुल्लोस इफिसुस पहुँचा, फिर कुरिन्थुस की यात्रा की। अपुल्लोस कुरिन्थुस जाने के बाद, पौलुस ने गलातिया और फ्रुगिया से होकर इफिसुस पहुँचा। </w:t>
      </w:r>
    </w:p>
    <w:p>
      <w:pPr/>
      <w:r>
        <w:rPr>
          <w:lang w:val="hi_IN" w:bidi="hi_IN"/>
        </w:rPr>
      </w:r>
      <w:r>
        <w:rPr>
          <w:lang w:val="hi_IN" w:bidi="hi_IN"/>
        </w:rPr>
        <w:t xml:space="preserve">यहाँ रुकें और उस मानचित्र को देखें जिसमें अपुल्लोस द्वारा इफिसुस से कुरिन्थुस तक लिया गया मार्ग और पौलुस द्वारा कुरिन्थुस से इफिसुस तक लिया गया मार्ग चुना गया है। फिर उस मार्ग को ढूँढ़ो जिसे पौलुस ने इफिसुस से कैसरिया, फिर यरूशलेम, फिर अन्ताकिया, फिर गलातिया और फ्रूगिया के क्षेत्रों से होकर, और फिर वापस इफिसुस तक लिया। </w:t>
      </w:r>
    </w:p>
    <w:p>
      <w:pPr/>
      <w:r>
        <w:rPr>
          <w:lang w:val="hi_IN" w:bidi="hi_IN"/>
        </w:rPr>
      </w:r>
      <w:r>
        <w:rPr>
          <w:lang w:val="hi_IN" w:bidi="hi_IN"/>
        </w:rPr>
        <w:t xml:space="preserve">जब पौलुस इफिसुस पहुँचता है तो वह वहाँ कुछ </w:t>
      </w:r>
      <w:r>
        <w:rPr>
          <w:b/>
          <w:lang w:val="hi_IN" w:bidi="hi_IN"/>
        </w:rPr>
        <w:t>चेलों</w:t>
      </w:r>
      <w:r>
        <w:rPr>
          <w:lang w:val="hi_IN" w:bidi="hi_IN"/>
        </w:rPr>
        <w:t xml:space="preserve"> या यीशु के अनुयायियों को देखता है। </w:t>
      </w:r>
      <w:r>
        <w:rPr>
          <w:b/>
          <w:lang w:val="hi_IN" w:bidi="hi_IN"/>
        </w:rPr>
        <w:t>चेले</w:t>
      </w:r>
      <w:r>
        <w:rPr>
          <w:lang w:val="hi_IN" w:bidi="hi_IN"/>
        </w:rPr>
        <w:t xml:space="preserve"> का अनुवाद उसी तरह करें जैसे आपने पिछले भागों में किया है। </w:t>
      </w:r>
      <w:r>
        <w:rPr>
          <w:b/>
          <w:lang w:val="hi_IN" w:bidi="hi_IN"/>
        </w:rPr>
        <w:t>चेला</w:t>
      </w:r>
      <w:r>
        <w:rPr>
          <w:lang w:val="hi_IN" w:bidi="hi_IN"/>
        </w:rPr>
        <w:t xml:space="preserve"> मुख्य शब्दावली में है। </w:t>
      </w:r>
    </w:p>
    <w:p>
      <w:pPr/>
      <w:r>
        <w:rPr>
          <w:lang w:val="hi_IN" w:bidi="hi_IN"/>
        </w:rPr>
      </w:r>
      <w:r>
        <w:rPr>
          <w:lang w:val="hi_IN" w:bidi="hi_IN"/>
        </w:rPr>
        <w:t xml:space="preserve">पौलुस उनसे पूछता है "क्या तुमने </w:t>
      </w:r>
      <w:r>
        <w:rPr>
          <w:b/>
          <w:lang w:val="hi_IN" w:bidi="hi_IN"/>
        </w:rPr>
        <w:t>विश्वास</w:t>
      </w:r>
      <w:r>
        <w:rPr>
          <w:lang w:val="hi_IN" w:bidi="hi_IN"/>
        </w:rPr>
        <w:t xml:space="preserve"> करने पर </w:t>
      </w:r>
      <w:r>
        <w:rPr>
          <w:b/>
          <w:lang w:val="hi_IN" w:bidi="hi_IN"/>
        </w:rPr>
        <w:t>पवित्र आत्मा</w:t>
      </w:r>
      <w:r>
        <w:rPr>
          <w:lang w:val="hi_IN" w:bidi="hi_IN"/>
        </w:rPr>
        <w:t xml:space="preserve"> पाया" - जिसका अर्थ है वह क्षण जब उन्होंने विश्वास को स्वीकार किया और '</w:t>
      </w:r>
      <w:r>
        <w:rPr>
          <w:b/>
          <w:lang w:val="hi_IN" w:bidi="hi_IN"/>
        </w:rPr>
        <w:t>विश्वासी'</w:t>
      </w:r>
      <w:r>
        <w:rPr>
          <w:lang w:val="hi_IN" w:bidi="hi_IN"/>
        </w:rPr>
        <w:t xml:space="preserve"> बन गए। नए नियम में </w:t>
      </w:r>
      <w:r>
        <w:rPr>
          <w:b/>
          <w:lang w:val="hi_IN" w:bidi="hi_IN"/>
        </w:rPr>
        <w:t>पवित्र</w:t>
      </w:r>
      <w:r>
        <w:rPr>
          <w:lang w:val="hi_IN" w:bidi="hi_IN"/>
        </w:rPr>
        <w:t xml:space="preserve"> की अवधारणा उन लोगों या चीजों को दर्शाती है जो परमेश्वर के हैं, या उसके समान हैं। </w:t>
      </w:r>
      <w:r>
        <w:rPr>
          <w:b/>
          <w:lang w:val="hi_IN" w:bidi="hi_IN"/>
        </w:rPr>
        <w:t>पवित्र आत्मा</w:t>
      </w:r>
      <w:r>
        <w:rPr>
          <w:lang w:val="hi_IN" w:bidi="hi_IN"/>
        </w:rPr>
        <w:t xml:space="preserve"> शब्द का अनुवाद उसी तरह करें, जैसे आपने पिछले भागों में किया है। </w:t>
      </w:r>
      <w:r>
        <w:rPr>
          <w:b/>
          <w:lang w:val="hi_IN" w:bidi="hi_IN"/>
        </w:rPr>
        <w:t>पवित्र आत्मा</w:t>
      </w:r>
      <w:r>
        <w:rPr>
          <w:lang w:val="hi_IN" w:bidi="hi_IN"/>
        </w:rPr>
        <w:t xml:space="preserve"> मुख्य शब्दावली में है। पहले चेलो के पवित्र आत्मा प्राप्त करने के बाद, यीशु का अनुसरण करने वाले लोगों को </w:t>
      </w:r>
      <w:r>
        <w:rPr>
          <w:b/>
          <w:lang w:val="hi_IN" w:bidi="hi_IN"/>
        </w:rPr>
        <w:t>विश्वासी</w:t>
      </w:r>
      <w:r>
        <w:rPr>
          <w:lang w:val="hi_IN" w:bidi="hi_IN"/>
        </w:rPr>
        <w:t xml:space="preserve"> भी कहा गया। </w:t>
      </w:r>
      <w:r>
        <w:rPr>
          <w:b/>
          <w:lang w:val="hi_IN" w:bidi="hi_IN"/>
        </w:rPr>
        <w:t>विश्वासी</w:t>
      </w:r>
      <w:r>
        <w:rPr>
          <w:lang w:val="hi_IN" w:bidi="hi_IN"/>
        </w:rPr>
        <w:t xml:space="preserve"> का अर्थ है वह व्यक्ति जिसने केवल यीशु पर विश्वास करने और उसका अनुसरण करने का निर्णय लिया है। [ये विश्वासी या चेले शायद यीशु के चेले थे क्योंकि लूका इस शब्द का उपयोग पूरी प्रेरितों के काम की पुस्तक में करता है।] {.चिन्ह}</w:t>
      </w:r>
    </w:p>
    <w:p>
      <w:pPr/>
      <w:r>
        <w:rPr>
          <w:lang w:val="hi_IN" w:bidi="hi_IN"/>
        </w:rPr>
      </w:r>
      <w:r>
        <w:rPr>
          <w:lang w:val="hi_IN" w:bidi="hi_IN"/>
        </w:rPr>
        <w:t xml:space="preserve">पौलुस आगे पूछता है कि उन्होंने किसका </w:t>
      </w:r>
      <w:r>
        <w:rPr>
          <w:b/>
          <w:lang w:val="hi_IN" w:bidi="hi_IN"/>
        </w:rPr>
        <w:t>बपतिस्मा</w:t>
      </w:r>
      <w:r>
        <w:rPr>
          <w:lang w:val="hi_IN" w:bidi="hi_IN"/>
        </w:rPr>
        <w:t xml:space="preserve"> लिया। </w:t>
      </w:r>
      <w:r>
        <w:rPr>
          <w:b/>
          <w:lang w:val="hi_IN" w:bidi="hi_IN"/>
        </w:rPr>
        <w:t>बपतिस्मा</w:t>
      </w:r>
      <w:r>
        <w:rPr>
          <w:lang w:val="hi_IN" w:bidi="hi_IN"/>
        </w:rPr>
        <w:t xml:space="preserve"> का अनुवाद उसी तरह करें जैसे आपने पिछले भागों में किया है। </w:t>
      </w:r>
      <w:r>
        <w:rPr>
          <w:b/>
          <w:lang w:val="hi_IN" w:bidi="hi_IN"/>
        </w:rPr>
        <w:t>बपतिस्मा</w:t>
      </w:r>
      <w:r>
        <w:rPr>
          <w:lang w:val="hi_IN" w:bidi="hi_IN"/>
        </w:rPr>
        <w:t xml:space="preserve"> मुख्य शब्दावली में है। चेलों ने उत्तर दिया </w:t>
      </w:r>
      <w:r>
        <w:rPr>
          <w:b/>
          <w:lang w:val="hi_IN" w:bidi="hi_IN"/>
        </w:rPr>
        <w:t>'यूहन्ना का बपतिस्मा।'</w:t>
      </w:r>
      <w:r>
        <w:rPr>
          <w:lang w:val="hi_IN" w:bidi="hi_IN"/>
        </w:rPr>
        <w:t xml:space="preserve"> </w:t>
      </w:r>
    </w:p>
    <w:p>
      <w:pPr/>
      <w:r>
        <w:rPr>
          <w:lang w:val="hi_IN" w:bidi="hi_IN"/>
        </w:rPr>
      </w:r>
      <w:r>
        <w:rPr>
          <w:lang w:val="hi_IN" w:bidi="hi_IN"/>
        </w:rPr>
        <w:t xml:space="preserve">फिर पौलुस चेलों से कहता है कि यूहन्ना का बपतिस्मा </w:t>
      </w:r>
      <w:r>
        <w:rPr>
          <w:b/>
          <w:lang w:val="hi_IN" w:bidi="hi_IN"/>
        </w:rPr>
        <w:t>पश्चाताप</w:t>
      </w:r>
      <w:r>
        <w:rPr>
          <w:lang w:val="hi_IN" w:bidi="hi_IN"/>
        </w:rPr>
        <w:t xml:space="preserve"> का बपतिस्मा था, अर्थात </w:t>
      </w:r>
      <w:r>
        <w:rPr>
          <w:b/>
          <w:lang w:val="hi_IN" w:bidi="hi_IN"/>
        </w:rPr>
        <w:t>पाप</w:t>
      </w:r>
      <w:r>
        <w:rPr>
          <w:lang w:val="hi_IN" w:bidi="hi_IN"/>
        </w:rPr>
        <w:t xml:space="preserve"> से मन फिरने का बपतिस्मा। </w:t>
      </w:r>
      <w:r>
        <w:rPr>
          <w:b/>
          <w:lang w:val="hi_IN" w:bidi="hi_IN"/>
        </w:rPr>
        <w:t>पश्चाताप</w:t>
      </w:r>
      <w:r>
        <w:rPr>
          <w:lang w:val="hi_IN" w:bidi="hi_IN"/>
        </w:rPr>
        <w:t xml:space="preserve"> का अनुवाद उसी तरह करें जैसे आपने पिछले भागों में किया है। </w:t>
      </w:r>
      <w:r>
        <w:rPr>
          <w:b/>
          <w:lang w:val="hi_IN" w:bidi="hi_IN"/>
        </w:rPr>
        <w:t>पश्चाताप/मन फिरना</w:t>
      </w:r>
      <w:r>
        <w:rPr>
          <w:lang w:val="hi_IN" w:bidi="hi_IN"/>
        </w:rPr>
        <w:t xml:space="preserve"> मुख्य शब्दावली में है। </w:t>
      </w:r>
      <w:r>
        <w:rPr>
          <w:b/>
          <w:lang w:val="hi_IN" w:bidi="hi_IN"/>
        </w:rPr>
        <w:t>पाप</w:t>
      </w:r>
      <w:r>
        <w:rPr>
          <w:lang w:val="hi_IN" w:bidi="hi_IN"/>
        </w:rPr>
        <w:t xml:space="preserve"> परमेश्वर के प्रति अनाज्ञकारिता को संदर्भित करता है। </w:t>
      </w:r>
      <w:r>
        <w:rPr>
          <w:b/>
          <w:lang w:val="hi_IN" w:bidi="hi_IN"/>
        </w:rPr>
        <w:t>पाप</w:t>
      </w:r>
      <w:r>
        <w:rPr>
          <w:lang w:val="hi_IN" w:bidi="hi_IN"/>
        </w:rPr>
        <w:t xml:space="preserve"> का अनुवाद उसी तरह करें जैसा आपने पिछले भागों में किया है। </w:t>
      </w:r>
      <w:r>
        <w:rPr>
          <w:b/>
          <w:lang w:val="hi_IN" w:bidi="hi_IN"/>
        </w:rPr>
        <w:t>पाप</w:t>
      </w:r>
      <w:r>
        <w:rPr>
          <w:lang w:val="hi_IN" w:bidi="hi_IN"/>
        </w:rPr>
        <w:t xml:space="preserve"> शब्द मुख्य शब्दावली में है। पौलुस यूहन्ना का उल्लेख करता है कि उसने 'लोगों से' कहा कि वे उस पर विश्वास करें जो आने वाला है। ये लोग </w:t>
      </w:r>
      <w:r>
        <w:rPr>
          <w:b/>
          <w:lang w:val="hi_IN" w:bidi="hi_IN"/>
        </w:rPr>
        <w:t>इस्राएल के</w:t>
      </w:r>
      <w:r>
        <w:rPr>
          <w:lang w:val="hi_IN" w:bidi="hi_IN"/>
        </w:rPr>
        <w:t xml:space="preserve"> या परमेश्वर के चुने हुए लोग हैं। </w:t>
      </w:r>
    </w:p>
    <w:p>
      <w:pPr/>
      <w:r>
        <w:rPr>
          <w:lang w:val="hi_IN" w:bidi="hi_IN"/>
        </w:rPr>
      </w:r>
      <w:r>
        <w:rPr>
          <w:lang w:val="hi_IN" w:bidi="hi_IN"/>
        </w:rPr>
        <w:t xml:space="preserve">जब चेलों ने सुना, तो उन्होंने समझ लिया कि यूहन्ना उन्हें जिस ओर संकेत कर रहा था, वह यीशु था। चेलों ने समझ लिया कि पौलुस क्या कह रहा है और उन्होंने विश्वास किया और स्वीकार किया कि यीशु उनके </w:t>
      </w:r>
      <w:r>
        <w:rPr>
          <w:b/>
          <w:lang w:val="hi_IN" w:bidi="hi_IN"/>
        </w:rPr>
        <w:t>प्रभु या स्वामी</w:t>
      </w:r>
      <w:r>
        <w:rPr>
          <w:lang w:val="hi_IN" w:bidi="hi_IN"/>
        </w:rPr>
        <w:t xml:space="preserve"> है। </w:t>
      </w:r>
      <w:r>
        <w:rPr>
          <w:b/>
          <w:lang w:val="hi_IN" w:bidi="hi_IN"/>
        </w:rPr>
        <w:t>प्रभु</w:t>
      </w:r>
      <w:r>
        <w:rPr>
          <w:lang w:val="hi_IN" w:bidi="hi_IN"/>
        </w:rPr>
        <w:t xml:space="preserve"> का अनुवाद उसी तरह करें जैसे आपने पिछले भागों में किया है। </w:t>
      </w:r>
      <w:r>
        <w:rPr>
          <w:b/>
          <w:lang w:val="hi_IN" w:bidi="hi_IN"/>
        </w:rPr>
        <w:t>प्रभु</w:t>
      </w:r>
      <w:r>
        <w:rPr>
          <w:lang w:val="hi_IN" w:bidi="hi_IN"/>
        </w:rPr>
        <w:t xml:space="preserve"> शब्द प्रधान शब्दावली में हैं।</w:t>
      </w:r>
    </w:p>
    <w:p>
      <w:pPr/>
      <w:r>
        <w:rPr>
          <w:lang w:val="hi_IN" w:bidi="hi_IN"/>
        </w:rPr>
      </w:r>
      <w:r>
        <w:rPr>
          <w:lang w:val="hi_IN" w:bidi="hi_IN"/>
        </w:rPr>
        <w:t xml:space="preserve">फिर, जब पौलुस उन पर हाथ रखता है, तो पवित्र आत्मा उन पर आता है और उन्होंने "अनोखी भाषाओं में बोलना शुरू किया। इसका अर्थ है अज्ञात या अपरिचित ध्वनियों का उपयोग करके "अलग तरीके से बोलना"। </w:t>
      </w:r>
      <w:r>
        <w:rPr>
          <w:b/>
          <w:lang w:val="hi_IN" w:bidi="hi_IN"/>
        </w:rPr>
        <w:t>भाषाओं</w:t>
      </w:r>
      <w:r>
        <w:rPr>
          <w:lang w:val="hi_IN" w:bidi="hi_IN"/>
        </w:rPr>
        <w:t xml:space="preserve"> का अनुवाद उसी तरह करें जैसे आपने पिछले भागों में किया है। </w:t>
      </w:r>
      <w:r>
        <w:rPr>
          <w:b/>
          <w:lang w:val="hi_IN" w:bidi="hi_IN"/>
        </w:rPr>
        <w:t>भाषाएँ</w:t>
      </w:r>
      <w:r>
        <w:rPr>
          <w:lang w:val="hi_IN" w:bidi="hi_IN"/>
        </w:rPr>
        <w:t xml:space="preserve"> मुख्य शब्दावली में है। </w:t>
      </w:r>
    </w:p>
    <w:p>
      <w:pPr/>
      <w:r>
        <w:rPr>
          <w:lang w:val="hi_IN" w:bidi="hi_IN"/>
        </w:rPr>
      </w:r>
      <w:r>
        <w:rPr>
          <w:lang w:val="hi_IN" w:bidi="hi_IN"/>
        </w:rPr>
        <w:t xml:space="preserve">चेलों ने </w:t>
      </w:r>
      <w:r>
        <w:rPr>
          <w:b/>
          <w:lang w:val="hi_IN" w:bidi="hi_IN"/>
        </w:rPr>
        <w:t>भविष्यद्वाणी</w:t>
      </w:r>
      <w:r>
        <w:rPr>
          <w:lang w:val="hi_IN" w:bidi="hi_IN"/>
        </w:rPr>
        <w:t xml:space="preserve"> भी की, अर्थात भविष्यद्वाणी करना। </w:t>
      </w:r>
      <w:r>
        <w:rPr>
          <w:b/>
          <w:lang w:val="hi_IN" w:bidi="hi_IN"/>
        </w:rPr>
        <w:t>भविष्यद्वाणी</w:t>
      </w:r>
      <w:r>
        <w:rPr>
          <w:lang w:val="hi_IN" w:bidi="hi_IN"/>
        </w:rPr>
        <w:t xml:space="preserve"> का अर्थ आमतौर पर परमेश्वर के लोगों के लिए परमेश्वर की इच्छा का प्रेरित लिखित या मौखिक संदेश होता है, लेकिन वर्तमान संदर्भ में चेले केवल सीधे परमेश्वर से वचन प्राप्त कर रहे हैं। </w:t>
      </w:r>
    </w:p>
    <w:p>
      <w:pPr/>
      <w:r>
        <w:rPr>
          <w:lang w:val="hi_IN" w:bidi="hi_IN"/>
        </w:rPr>
      </w:r>
      <w:r>
        <w:rPr>
          <w:lang w:val="hi_IN" w:bidi="hi_IN"/>
        </w:rPr>
        <w:t xml:space="preserve">कहानी इस तथ्य के साथ समाप्त होती है कि कुल मिलाकर लगभग 12 पुरुष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19:8–10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19:8–10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कहानी में पौलुस इफिसुस में अपने मिशन को जारी रखता है। </w:t>
      </w:r>
    </w:p>
    <w:p>
      <w:pPr/>
      <w:r>
        <w:rPr>
          <w:lang w:val="hi_IN" w:bidi="hi_IN"/>
        </w:rPr>
      </w:r>
      <w:r>
        <w:rPr>
          <w:lang w:val="hi_IN" w:bidi="hi_IN"/>
        </w:rPr>
        <w:t xml:space="preserve">यहाँ रुकें और एक नक्शा दिखाएँ ताकि यह याद दिलाया जा सके कि </w:t>
      </w:r>
      <w:r>
        <w:rPr>
          <w:lang w:val="hi_IN" w:bidi="hi_IN"/>
        </w:rPr>
        <w:t>इफिसुस</w:t>
      </w:r>
      <w:r>
        <w:rPr>
          <w:lang w:val="hi_IN" w:bidi="hi_IN"/>
        </w:rPr>
        <w:t xml:space="preserve"> कहाँ है। </w:t>
      </w:r>
    </w:p>
    <w:p>
      <w:pPr/>
      <w:r>
        <w:rPr>
          <w:lang w:val="hi_IN" w:bidi="hi_IN"/>
        </w:rPr>
      </w:r>
      <w:r>
        <w:rPr>
          <w:lang w:val="hi_IN" w:bidi="hi_IN"/>
        </w:rPr>
        <w:t xml:space="preserve">पौलुस एक आराधनालय में पहुँचता है। क्या आपको याद है कि प्रेरितों के काम में पहले अपुल्लोस ने आराधनालय में साहस के साथ बोला था? इफिसुस के आराधनालय में यहूदियों ने जब पौलुस पहले वहाँ था, तो पौलुस से कहा था कि वह वापस आकर उन्हें और सिखाए। अब पौलुस ने अपना वादा पूरा किया है और उनके पास वापस आ गया है। जैसा कि आपने पहले सुना होगा, आराधनालय केवल यहूदियों के लिए आराधना का स्थान नहीं हैं, बल्कि शिक्षा, सामाजिक सभाओं और सामुदायिक मामलों के प्रबंधन का केंद्र हैं। </w:t>
      </w:r>
    </w:p>
    <w:p>
      <w:pPr/>
      <w:r>
        <w:rPr>
          <w:lang w:val="hi_IN" w:bidi="hi_IN"/>
        </w:rPr>
      </w:r>
      <w:r>
        <w:rPr>
          <w:lang w:val="hi_IN" w:bidi="hi_IN"/>
        </w:rPr>
        <w:t xml:space="preserve">यहाँ रुकें और एक यहूदी </w:t>
      </w:r>
      <w:r>
        <w:rPr>
          <w:lang w:val="hi_IN" w:bidi="hi_IN"/>
        </w:rPr>
        <w:t>आराधनालय</w:t>
      </w:r>
      <w:r>
        <w:rPr>
          <w:lang w:val="hi_IN" w:bidi="hi_IN"/>
        </w:rPr>
        <w:t xml:space="preserve"> की तस्वीर दिखाएँ। </w:t>
      </w:r>
    </w:p>
    <w:p>
      <w:pPr/>
      <w:r>
        <w:rPr>
          <w:lang w:val="hi_IN" w:bidi="hi_IN"/>
        </w:rPr>
      </w:r>
      <w:r>
        <w:rPr>
          <w:lang w:val="hi_IN" w:bidi="hi_IN"/>
        </w:rPr>
        <w:t xml:space="preserve">वे कई लोगों तक पहुँचने के लिए स्थान थे। यह प्रचार करने का स्थान था। तीन महीने की अवधि तक, पौलुस ने साहस के साथ प्रचार किया। पौलुस ने प्रभावशाली ढंग से तर्क किया, अर्थात उसने इस तरह से बोला कि लोग विश्वास करें कि वे जो परमेश्वर के राज्य के बारे में सुन रहे हैं, वह सच है। यदि आपको याद हो, जैसा कि प्रेरितों के काम की शुरुआत में कहा गया है, नए नियम में परमेश्वर का राज्य शारीरिक स्थान में नहीं बल्कि अपने लोगों के हृदय में परमेश्वर के द्वारा शासन किया जाना है। </w:t>
      </w:r>
    </w:p>
    <w:p>
      <w:pPr/>
      <w:r>
        <w:rPr>
          <w:lang w:val="hi_IN" w:bidi="hi_IN"/>
        </w:rPr>
      </w:r>
      <w:r>
        <w:rPr>
          <w:lang w:val="hi_IN" w:bidi="hi_IN"/>
        </w:rPr>
        <w:t xml:space="preserve">लेकिन कुछ समय बाद, सुनने वाले कुछ लोग हठी हो गए, अर्थात वे अपने मन से नहीं सुन रहे थे। उन्होंने यह समझने से इनकार कर दिया कि पौलुस क्या कह रहा था। उन्होंने विश्वास करने से मना कर दिया। वे अपने हृदय को कोमल नहीं करना चाहते थे और पौलुस जो संदेश उन्हें बता रहे थे उस पर विश्वास नहीं करना चाहते थे। संदेश ने परमेश्वर के राज्य को दर्शाया और पौलुस ने इसके बारे में लोगों को समझाने की कोशिश की। वे पौलुस की बातों को सक्रिय रूप से अस्वीकार कर रहे थे। </w:t>
      </w:r>
    </w:p>
    <w:p>
      <w:pPr/>
      <w:r>
        <w:rPr>
          <w:lang w:val="hi_IN" w:bidi="hi_IN"/>
        </w:rPr>
      </w:r>
      <w:r>
        <w:rPr>
          <w:lang w:val="hi_IN" w:bidi="hi_IN"/>
        </w:rPr>
        <w:t xml:space="preserve">यहाँ रुकें और अनुवाद समूह में चर्चा करें: यदि कोई आपको कुछ बता रहा हो जो आप सुनना नहीं चाहते थे, तो आप कैसे प्रतिक्रिया देंगे? </w:t>
      </w:r>
    </w:p>
    <w:p>
      <w:pPr/>
      <w:r>
        <w:rPr>
          <w:lang w:val="hi_IN" w:bidi="hi_IN"/>
        </w:rPr>
      </w:r>
      <w:r>
        <w:rPr>
          <w:lang w:val="hi_IN" w:bidi="hi_IN"/>
        </w:rPr>
        <w:t>उन्होंने "सार्वजनिक रूप से पन्थ के खिलाफ बोलना शुरू किया।" प्रभु यीशु, अर्थात स्वामी, हमें दिखाते हैं कि मार्ग यह है कि हम अपने जीवन को उनके उद्देश्य के अनुसार जीएँ। यदि आप यीशु के विश्वासी या चेले में से एक होते तो आप उस पन्थ का अनुसरण करके अपना जीवन जीते, और यह उस समय यीशु के अनुयायियों के आंदोलन का नाम था।</w:t>
      </w:r>
    </w:p>
    <w:p>
      <w:pPr/>
      <w:r>
        <w:rPr>
          <w:lang w:val="hi_IN" w:bidi="hi_IN"/>
        </w:rPr>
      </w:r>
      <w:r>
        <w:rPr>
          <w:lang w:val="hi_IN" w:bidi="hi_IN"/>
        </w:rPr>
        <w:t xml:space="preserve">इसलिए ये लोग न केवल सुनने से मना कर रहे हैं, बल्कि वे यीशु के संदेश के विरुद्ध बोल रहे हैं और संदेश को अस्वीकार कर रहे हैं। </w:t>
      </w:r>
    </w:p>
    <w:p>
      <w:pPr/>
      <w:r>
        <w:rPr>
          <w:lang w:val="hi_IN" w:bidi="hi_IN"/>
        </w:rPr>
      </w:r>
      <w:r>
        <w:rPr>
          <w:lang w:val="hi_IN" w:bidi="hi_IN"/>
        </w:rPr>
        <w:t xml:space="preserve">यहाँ रुकें और अनुवाद समूह में चर्चा करें: यदि आप लोगों को कोई संदेश बताने की कोशिश कर रहे हैं जो वे प्राप्त नहीं करना चाहते हैं, तो आप अपनी संस्कृति में क्या करेंगे? </w:t>
      </w:r>
    </w:p>
    <w:p>
      <w:pPr/>
      <w:r>
        <w:rPr>
          <w:lang w:val="hi_IN" w:bidi="hi_IN"/>
        </w:rPr>
      </w:r>
      <w:r>
        <w:rPr>
          <w:lang w:val="hi_IN" w:bidi="hi_IN"/>
        </w:rPr>
        <w:t xml:space="preserve">फिर पौलुस उनसे पीछे हट जाता है, और जिन लोगों ने विश्वास किया था, उन्हें अपने साथ ले जाता है। पौलुस अपने साथ जिन विश्वासियों को ले जाता है, वे शायद वही विश्वासी हो सकते हैं जिन्हें उसने पहले बपतिस्मा दिया था। यह पूरी तरह से स्पष्ट नहीं है कि वे हैं, लेकिन यहाँ ध्यान देने वाली महत्वपूर्ण बात यह है कि आराधनालय में अन्य विश्वासी थे और वे पौलुस के साथ चले गए। </w:t>
      </w:r>
    </w:p>
    <w:p>
      <w:pPr/>
      <w:r>
        <w:rPr>
          <w:lang w:val="hi_IN" w:bidi="hi_IN"/>
        </w:rPr>
      </w:r>
      <w:r>
        <w:rPr>
          <w:lang w:val="hi_IN" w:bidi="hi_IN"/>
        </w:rPr>
        <w:t xml:space="preserve">पौलुस इफिसुस में रहता है, लेकिन तुरन्नुस की पाठशाला में जाता है। हम तुरन्नुस नाम के व्यक्ति के बारे में अधिक नहीं जानते हैं, लेकिन वह काफी महत्वपूर्ण रहा होगा क्योंकि वह पाठशाला का स्वामी था। यह एक बड़ा कमरा होगा जहाँ तुरन्नुस ने स्वयं भाषण दिए होंगे। यह कई लोगों से बात करने के लिए एक बढ़िया जगह थी, और वहां कई तरह की सभाएं होती थीं। </w:t>
      </w:r>
    </w:p>
    <w:p>
      <w:pPr/>
      <w:r>
        <w:rPr>
          <w:lang w:val="hi_IN" w:bidi="hi_IN"/>
        </w:rPr>
      </w:r>
      <w:r>
        <w:rPr>
          <w:lang w:val="hi_IN" w:bidi="hi_IN"/>
        </w:rPr>
        <w:t xml:space="preserve">यहाँ रुकें एक व्याख्यान </w:t>
      </w:r>
      <w:r>
        <w:rPr>
          <w:lang w:val="hi_IN" w:bidi="hi_IN"/>
        </w:rPr>
        <w:t>कक्ष की तस्वीर</w:t>
      </w:r>
      <w:r>
        <w:rPr>
          <w:lang w:val="hi_IN" w:bidi="hi_IN"/>
        </w:rPr>
        <w:t xml:space="preserve"> देखें। </w:t>
      </w:r>
    </w:p>
    <w:p>
      <w:pPr/>
      <w:r>
        <w:rPr>
          <w:lang w:val="hi_IN" w:bidi="hi_IN"/>
        </w:rPr>
      </w:r>
      <w:r>
        <w:rPr>
          <w:lang w:val="hi_IN" w:bidi="hi_IN"/>
        </w:rPr>
        <w:t xml:space="preserve">पौलुस ने दो साल तक हर दिन वहाँ इकट्ठा होने वाले लोगों से बात की। पौलुस ने यह इसलिए किया ताकि आसिया के प्रान्त या क्षेत्र में रहने वाले हर यहूदी और यूनानी या गैर-यहूदी, यीशु प्रभु या स्वामी के बारे में संदेश सुनने का अवसर मिले।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पौलुस इफिसुस के आराधनालय में प्रवेश करता है और वहाँ हिम्मत से प्रचार करना शुरू करता है। पौलुस सुनने वालों को यह समझाने के लिए मनाता है कि यीशु ही मार्ग है। </w:t>
      </w:r>
    </w:p>
    <w:p>
      <w:pPr/>
      <w:r>
        <w:rPr>
          <w:lang w:val="hi_IN" w:bidi="hi_IN"/>
        </w:rPr>
      </w:r>
      <w:r>
        <w:rPr>
          <w:b/>
          <w:lang w:val="hi_IN" w:bidi="hi_IN"/>
        </w:rPr>
        <w:t>दूसरा दृश्य:</w:t>
      </w:r>
      <w:r>
        <w:rPr>
          <w:lang w:val="hi_IN" w:bidi="hi_IN"/>
        </w:rPr>
        <w:t xml:space="preserve"> कुछ समय बाद, सुन रहे कुछ लोग अपने मन कठोर कर लेते हैं और परमेश्वर के राज्य के बारे में पौलुस के संदेश को सुनने से इनकार कर देते हैं। वे न केवल इसे अस्वीकार करते हैं, बल्कि वे खुलेआम यीशु, प्रभु या स्वामी के मार्ग पर जीने के अर्थ का अपमान करते हैं। </w:t>
      </w:r>
    </w:p>
    <w:p>
      <w:pPr/>
      <w:r>
        <w:rPr>
          <w:lang w:val="hi_IN" w:bidi="hi_IN"/>
        </w:rPr>
      </w:r>
      <w:r>
        <w:rPr>
          <w:b/>
          <w:lang w:val="hi_IN" w:bidi="hi_IN"/>
        </w:rPr>
        <w:t>तीसरा दृश्य:</w:t>
      </w:r>
      <w:r>
        <w:rPr>
          <w:lang w:val="hi_IN" w:bidi="hi_IN"/>
        </w:rPr>
        <w:t xml:space="preserve"> पौलुस आराधनालय से निकलता है, और विश्वासियों को अपने साथ ले जाता है। वह उस स्थान से और उन लोगों से हट जाता है जो संदेश को अस्वीकार कर रहे हैं। </w:t>
      </w:r>
    </w:p>
    <w:p>
      <w:pPr/>
      <w:r>
        <w:rPr>
          <w:lang w:val="hi_IN" w:bidi="hi_IN"/>
        </w:rPr>
      </w:r>
      <w:r>
        <w:rPr>
          <w:b/>
          <w:lang w:val="hi_IN" w:bidi="hi_IN"/>
        </w:rPr>
        <w:t>चौथा दृश्य:</w:t>
      </w:r>
      <w:r>
        <w:rPr>
          <w:lang w:val="hi_IN" w:bidi="hi_IN"/>
        </w:rPr>
        <w:t xml:space="preserve"> पौलुस और विश्वासी फिर तुरन्नुस की पाठशाला कक्ष में जाते हैं। पौलुस हर दिन दो वर्षों तक प्रचार करता है और एशिया प्रांत के सभी लोग संदेश सुनते 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अविश्वासियों का एक समूह जो सुनने से मना कर देते हैं </w:t>
      </w:r>
    </w:p>
    <w:p>
      <w:pPr>
        <w:pStyle w:val="ListBullet"/>
        <w:spacing w:line="240" w:lineRule="auto"/>
        <w:ind w:left="720"/>
      </w:pPr>
      <w:r>
        <w:rPr>
          <w:lang w:val="hi_IN" w:bidi="hi_IN"/>
        </w:rPr>
      </w:r>
      <w:r>
        <w:rPr>
          <w:lang w:val="hi_IN" w:bidi="hi_IN"/>
        </w:rPr>
        <w:t xml:space="preserve">विश्वासियों का एक समूह </w:t>
      </w:r>
    </w:p>
    <w:p>
      <w:pPr>
        <w:pStyle w:val="ListBullet"/>
        <w:spacing w:line="240" w:lineRule="auto"/>
        <w:ind w:left="720"/>
      </w:pPr>
      <w:r>
        <w:rPr>
          <w:lang w:val="hi_IN" w:bidi="hi_IN"/>
        </w:rPr>
      </w:r>
      <w:r>
        <w:rPr>
          <w:lang w:val="hi_IN" w:bidi="hi_IN"/>
        </w:rPr>
        <w:t xml:space="preserve">पूरे एशिया में यहूदियों और यूनानियों का एक समूह जो पौलुस द्वारा प्रचार किए गए संदेश को सुन रहे हैं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पौलुस इफिसुस के एक आराधनालय में पहुँचता है। वह उत्साहित है और वहाँ के लोगों से साहसपूर्वक बोलता है। पौलुस यीशु के बारे में बताता है और कहता है कि यीशु का अनुसरण करना वह मार्ग है जिस पर उन्हें अपना जीवन जीना चाहिए। </w:t>
      </w:r>
    </w:p>
    <w:p>
      <w:pPr/>
      <w:r>
        <w:rPr>
          <w:lang w:val="hi_IN" w:bidi="hi_IN"/>
        </w:rPr>
      </w:r>
      <w:r>
        <w:rPr>
          <w:lang w:val="hi_IN" w:bidi="hi_IN"/>
        </w:rPr>
        <w:t xml:space="preserve">इस कहानी में पौलुस इफिसुस में अपने मिशन को जारी रखता है। </w:t>
      </w:r>
    </w:p>
    <w:p>
      <w:pPr/>
      <w:r>
        <w:rPr>
          <w:lang w:val="hi_IN" w:bidi="hi_IN"/>
        </w:rPr>
      </w:r>
      <w:r>
        <w:rPr>
          <w:lang w:val="hi_IN" w:bidi="hi_IN"/>
        </w:rPr>
        <w:t xml:space="preserve">यहाँ रुकें और एक नक्शा दिखाएँ ताकि यह याद दिलाया जा सके कि </w:t>
      </w:r>
      <w:r>
        <w:rPr>
          <w:lang w:val="hi_IN" w:bidi="hi_IN"/>
        </w:rPr>
        <w:t>इफिसुस</w:t>
      </w:r>
      <w:r>
        <w:rPr>
          <w:lang w:val="hi_IN" w:bidi="hi_IN"/>
        </w:rPr>
        <w:t xml:space="preserve"> कहाँ है। </w:t>
      </w:r>
    </w:p>
    <w:p>
      <w:pPr/>
      <w:r>
        <w:rPr>
          <w:lang w:val="hi_IN" w:bidi="hi_IN"/>
        </w:rPr>
      </w:r>
      <w:r>
        <w:rPr>
          <w:lang w:val="hi_IN" w:bidi="hi_IN"/>
        </w:rPr>
        <w:t>पौलुस एक आराधनालय में पहुँचता है। क्या आपको याद है कि प्रेरितों के काम में पहले अपुल्लोस ने आराधनालय में साहस के साथ बोला था?</w:t>
      </w:r>
    </w:p>
    <w:p>
      <w:pPr/>
      <w:r>
        <w:rPr>
          <w:lang w:val="hi_IN" w:bidi="hi_IN"/>
        </w:rPr>
      </w:r>
      <w:r>
        <w:rPr>
          <w:lang w:val="hi_IN" w:bidi="hi_IN"/>
        </w:rPr>
        <w:t xml:space="preserve">यहाँ रुकें और एक </w:t>
      </w:r>
      <w:r>
        <w:rPr>
          <w:lang w:val="hi_IN" w:bidi="hi_IN"/>
        </w:rPr>
        <w:t>आराधनालय</w:t>
      </w:r>
      <w:r>
        <w:rPr>
          <w:lang w:val="hi_IN" w:bidi="hi_IN"/>
        </w:rPr>
        <w:t xml:space="preserve"> की तस्वीर दिखाएँ। </w:t>
      </w:r>
    </w:p>
    <w:p>
      <w:pPr/>
      <w:r>
        <w:rPr>
          <w:lang w:val="hi_IN" w:bidi="hi_IN"/>
        </w:rPr>
      </w:r>
      <w:r>
        <w:rPr>
          <w:lang w:val="hi_IN" w:bidi="hi_IN"/>
        </w:rPr>
        <w:t xml:space="preserve">वे कई लोगों तक पहुँचने के लिए स्थान थे। यह प्रचार करने का स्थान था और तीन महीने की अवधि तक, पौलुस ने साहस के साथ प्रचार किया। पौलुस ने प्रभावशाली ढंग से तर्क किया, अर्थात् इस प्रकार बोलना कि लोग विश्वास करें कि जो वे सुन रहे हैं, वह परमेश्वर के राज्य के बारे में सत्य है। दिन की गर्मी से बचने के लिए आराधनालय भी एक अच्छी जगह रही होगी। यह मददगार होगा क्योंकि पौलुस की बातें सुनने के लिए और अधिक लोग मौजूद थे। पौलुस आराधनालय में नियमित रूप से बात करता था। पौलुस शायद मुख्य कमरे के बीच में खड़ा था और पवित्रशास्त्र के पात्रियों को पकड़े हुए था। यहूदी शायद आराधनालय की दीवारों में बनाई गई पत्थर की कुर्सियों पर बैठे थे। </w:t>
      </w:r>
    </w:p>
    <w:p>
      <w:pPr/>
      <w:r>
        <w:rPr>
          <w:lang w:val="hi_IN" w:bidi="hi_IN"/>
        </w:rPr>
      </w:r>
      <w:r>
        <w:rPr>
          <w:lang w:val="hi_IN" w:bidi="hi_IN"/>
        </w:rPr>
        <w:t xml:space="preserve">पौलुस तीन महीने तक नियमित रूप से आराधनालय में जाता है, और फिर आराधनालय में सुन रहे कुछ लोग हठी हो गए, जिसका अर्थ है कि वे अपने मन से सुन नहीं रहे थे और न ही उस संदेश को स्वीकार कर रहे थे जो पौलुस प्रचार कर रहा था। उन्होंने अपने कान बंद कर दिए और अपने हृदय को बंद कर लिया। "उन्होंने विश्वास करने से मना कर दिया।" वे अपने हृदय को कोमल नहीं करना चाहते थे और पौलुस जो संदेश उन्हें बता रहे थे उस पर विश्वास नहीं करना चाहते थे। वे पौलुस की बातों को सक्रिय रूप से अस्वीकार कर रहे थे। </w:t>
      </w:r>
    </w:p>
    <w:p>
      <w:pPr/>
      <w:r>
        <w:rPr>
          <w:lang w:val="hi_IN" w:bidi="hi_IN"/>
        </w:rPr>
      </w:r>
      <w:r>
        <w:rPr>
          <w:lang w:val="hi_IN" w:bidi="hi_IN"/>
        </w:rPr>
        <w:t xml:space="preserve">उन्होंने "सार्वजनिक रूप से पन्थ के खिलाफ बोलना शुरू किया।" "मार्ग" आपके जीवन जीने का तरीका है जो प्रभु यीशु या स्वामी ने दिखाया है। यदि आप यीशु पर विश्वास करने वाले या उनके चेले होते, तो आप अपने जीवन को उस मार्ग का अनुसरण करते हुए जीते। </w:t>
      </w:r>
    </w:p>
    <w:p>
      <w:pPr/>
      <w:r>
        <w:rPr>
          <w:lang w:val="hi_IN" w:bidi="hi_IN"/>
        </w:rPr>
      </w:r>
      <w:r>
        <w:rPr>
          <w:lang w:val="hi_IN" w:bidi="hi_IN"/>
        </w:rPr>
        <w:t xml:space="preserve">इसलिए ये लोग न केवल सुनने से मना कर रहे हैं, बल्कि वे इसके खिलाफ बोल रहे हैं और संदेश को अस्वीकार कर रहे हैं। </w:t>
      </w:r>
    </w:p>
    <w:p>
      <w:pPr/>
      <w:r>
        <w:rPr>
          <w:lang w:val="hi_IN" w:bidi="hi_IN"/>
        </w:rPr>
      </w:r>
      <w:r>
        <w:rPr>
          <w:lang w:val="hi_IN" w:bidi="hi_IN"/>
        </w:rPr>
        <w:t xml:space="preserve">यहाँ रुकें और अनुवाद समूह में चर्चा करें: यदि आप लोगों को कोई संदेश बताने की कोशिश कर रहे हैं जिसे वे स्वीकार नहीं करना चाहते, तो आप अपनी संस्कृति में क्या करेंगे? </w:t>
      </w:r>
    </w:p>
    <w:p>
      <w:pPr/>
      <w:r>
        <w:rPr>
          <w:lang w:val="hi_IN" w:bidi="hi_IN"/>
        </w:rPr>
      </w:r>
      <w:r>
        <w:rPr>
          <w:lang w:val="hi_IN" w:bidi="hi_IN"/>
        </w:rPr>
        <w:t xml:space="preserve">फिर पौलुस उनसे पीछे हट जाता है, और जिन लोगों ने विश्वास किया था, उन्हें अपने साथ ले जाता है। </w:t>
      </w:r>
    </w:p>
    <w:p>
      <w:pPr/>
      <w:r>
        <w:rPr>
          <w:lang w:val="hi_IN" w:bidi="hi_IN"/>
        </w:rPr>
      </w:r>
      <w:r>
        <w:rPr>
          <w:lang w:val="hi_IN" w:bidi="hi_IN"/>
        </w:rPr>
        <w:t xml:space="preserve">पौलुस इफिसुस में रहता है, लेकिन तुरन्नुस की पाठशाला में जाता है। यह एक बड़ा कमरा होगा जहाँ लोग वक्ताओं की बात सुनने के लिए आते थे, और जहाँ कई अन्य सभाएँ होती थीं। </w:t>
      </w:r>
    </w:p>
    <w:p>
      <w:pPr/>
      <w:r>
        <w:rPr>
          <w:lang w:val="hi_IN" w:bidi="hi_IN"/>
        </w:rPr>
      </w:r>
      <w:r>
        <w:rPr>
          <w:lang w:val="hi_IN" w:bidi="hi_IN"/>
        </w:rPr>
        <w:t xml:space="preserve">यहाँ रुकें एक </w:t>
      </w:r>
      <w:r>
        <w:rPr>
          <w:lang w:val="hi_IN" w:bidi="hi_IN"/>
        </w:rPr>
        <w:t>व्याख्यान कक्ष</w:t>
      </w:r>
      <w:r>
        <w:rPr>
          <w:lang w:val="hi_IN" w:bidi="hi_IN"/>
        </w:rPr>
        <w:t xml:space="preserve"> की तस्वीर देखें। </w:t>
      </w:r>
    </w:p>
    <w:p>
      <w:pPr/>
      <w:r>
        <w:rPr>
          <w:lang w:val="hi_IN" w:bidi="hi_IN"/>
        </w:rPr>
      </w:r>
      <w:r>
        <w:rPr>
          <w:lang w:val="hi_IN" w:bidi="hi_IN"/>
        </w:rPr>
        <w:t xml:space="preserve">पौलुस ने दो साल तक हर दिन वहाँ इकट्ठा होने वाले लोगों से बात की। पौलुस ने यह इसलिए किया ताकि जिन लोगों ने उसे व्यक्तिगत रूप से बोलते हुए सुना, वे इसे अपने दोस्तों और परिवारों के साथ साझा कर सकें। इसका अर्थ यह था कि एशिया के प्रान्त या क्षेत्र में रहने वाले हर यहूदी और यूनानी को प्रभु यीशु के बारे में संदेश सुनने का अवसर मिलेगा।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अविश्वासियों का एक समूह जो सुनने से मना कर देते हैं </w:t>
      </w:r>
    </w:p>
    <w:p>
      <w:pPr>
        <w:pStyle w:val="ListBullet"/>
        <w:spacing w:line="240" w:lineRule="auto"/>
        <w:ind w:left="720"/>
      </w:pPr>
      <w:r>
        <w:rPr>
          <w:lang w:val="hi_IN" w:bidi="hi_IN"/>
        </w:rPr>
      </w:r>
      <w:r>
        <w:rPr>
          <w:lang w:val="hi_IN" w:bidi="hi_IN"/>
        </w:rPr>
        <w:t xml:space="preserve">विश्वासियों का एक समूह </w:t>
      </w:r>
    </w:p>
    <w:p>
      <w:pPr>
        <w:pStyle w:val="ListBullet"/>
        <w:spacing w:line="240" w:lineRule="auto"/>
        <w:ind w:left="720"/>
      </w:pPr>
      <w:r>
        <w:rPr>
          <w:lang w:val="hi_IN" w:bidi="hi_IN"/>
        </w:rPr>
      </w:r>
      <w:r>
        <w:rPr>
          <w:lang w:val="hi_IN" w:bidi="hi_IN"/>
        </w:rPr>
        <w:t>पूरे एशिया में यहूदियों और यूनानियों का एक समूह जो पौलुस द्वारा प्रचार किए गए संदेश को सुन रहे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इस कहानी में पौलुस इफिसुस में अपने काम को जारी रखता है। यह स्पष्ट नहीं है कि दिन का कौन सा समय था, लेकिन यदि पौलुस ने अभी-अभी अपना काम खत्म किया होगा, तो यह संभवतः दोपहर के शुरूआती समय में हो सकता है। </w:t>
      </w:r>
    </w:p>
    <w:p>
      <w:pPr/>
      <w:r>
        <w:rPr>
          <w:lang w:val="hi_IN" w:bidi="hi_IN"/>
        </w:rPr>
      </w:r>
      <w:r>
        <w:rPr>
          <w:b/>
          <w:lang w:val="hi_IN" w:bidi="hi_IN"/>
        </w:rPr>
        <w:t>पहला दृश्य:</w:t>
      </w:r>
      <w:r>
        <w:rPr>
          <w:lang w:val="hi_IN" w:bidi="hi_IN"/>
        </w:rPr>
        <w:t xml:space="preserve"> पौलुस इफिसुस के आराधनालय में प्रवेश करता है और वहाँ हिम्मत से प्रचार करना शुरू करता है। पौलुस परमेश्वर के राज्य के बारे में सुनने वालों को समझाने के लिए मनाता है, और यीशु वह मार्ग हैं जिस पर उन्हें अपना जीवन जीना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जैसे, "साहस के साथ बोलने के लिए उत्साहित हूँ," या "उन लोगों से बात करने के लिए उत्साहित हूँ जो शायद पहली बार संदेश सुन रहे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दूसरा दृश्य:</w:t>
      </w:r>
      <w:r>
        <w:rPr>
          <w:lang w:val="hi_IN" w:bidi="hi_IN"/>
        </w:rPr>
        <w:t xml:space="preserve"> कुछ समय बाद, सुन रहे कुछ लोग अपने मन कठोर कर लेते हैं और पौलुस के संदेश को सुनने से इनकार कर देते हैं। वे न केवल इसे अस्वीकार करते हैं, बल्कि वे खुलेआम यीशु, प्रभु या स्वामी के मार्ग पर जीने के अर्थ का अपमान करते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अविश्वासियों की भूमिका निभाने वाले अभिनेताओं से पूछें, "आप कैसा महसूस कर रहे हैं?" आप ऐसी बातें सुन सकते हैं, "हम इस मनुष्य के लगातार बोलने से तंग आ गए हैं," या "हम उसके सन्देश पर विश्वास नहीं करते," और "हम चाहते हैं कि वह चला जाए और हमें परेशान करना बंद करे।"</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"दुख है कि अविश्वासी इस प्रकार प्रतिक्रिया दे रहे हैं," या "काश वे उसके सन्देश के सत्य को स्वीकार करने के लिए अपने हृदय खोलते," और "क्या उसे ठहरकर जारी रखना चाहिए या आगे बढ़ जाना चाहिए।" </w:t>
      </w:r>
    </w:p>
    <w:p>
      <w:pPr>
        <w:pStyle w:val="ListBullet"/>
        <w:spacing w:line="240" w:lineRule="auto"/>
        <w:ind w:left="720"/>
      </w:pPr>
      <w:r>
        <w:rPr>
          <w:lang w:val="hi_IN" w:bidi="hi_IN"/>
        </w:rPr>
      </w:r>
      <w:r>
        <w:rPr>
          <w:lang w:val="hi_IN" w:bidi="hi_IN"/>
        </w:rPr>
        <w:t xml:space="preserve">विश्वासियों की भूमिका निभाने वाले अभिनेताओं से पूछें, "आप कैसा महसूस कर रहे हैं?" आप ऐसी बातें सुन सकते हैं, "हमें विश्वास नहीं हो रहा कि वे सत्य को स्वीकार करने से मना कर रहे हैं," या "वे पौलुस के साथ इस तरह का व्यवहार कैसे कर सकते हैं?" और "परमेश्वर ने हमें बदल दिया है, उन्हें भी बदल सकता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तीसरा दृश्य:</w:t>
      </w:r>
      <w:r>
        <w:rPr>
          <w:lang w:val="hi_IN" w:bidi="hi_IN"/>
        </w:rPr>
        <w:t xml:space="preserve"> पौलुस आराधनालय से निकलता है, और विश्वासियों को अपने साथ ले जाता है। वह उस स्थान से और उन लोगों से हट जाता है जो संदेश को अस्वीकार कर रहे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"यह महसूस करते हुए कि वह उन तक नहीं पहुँच सकता, इसलिए आगे बढ़ने का समय आ गया ," या "मैं अपनी ऊर्जा का उपयोग कहीं और प्रभु की सेवा करने के लिए करूँगा," और "मैं इन विश्वासियों को अपने साथ ले जाऊँगा ताकि उन्हें दिखा सकूँ कि मैं जो संदेश लाता हूँ उसे कैसे फैलाना है।" </w:t>
      </w:r>
    </w:p>
    <w:p>
      <w:pPr>
        <w:pStyle w:val="ListBullet"/>
        <w:spacing w:line="240" w:lineRule="auto"/>
        <w:ind w:left="720"/>
      </w:pPr>
      <w:r>
        <w:rPr>
          <w:lang w:val="hi_IN" w:bidi="hi_IN"/>
        </w:rPr>
      </w:r>
      <w:r>
        <w:rPr>
          <w:lang w:val="hi_IN" w:bidi="hi_IN"/>
        </w:rPr>
        <w:t xml:space="preserve">विश्वासियों की भूमिका निभाने वाले अभिनेताओं से पूछें, "आप कैसा महसूस कर रहे हैं?" आप ऐसी बातें सुन सकते हैं, "पौलुस ने बहुत परिश्रम किया है, पर वह संदेश बाँटते रहने के लिए दृढ़ है," या "मुझे नहीं पता कि पौलुस आगे कहाँ जा रहा है, पर हम उसके साथ जाने के लिए उत्साहित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चौथा दृश्य:</w:t>
      </w:r>
      <w:r>
        <w:rPr>
          <w:lang w:val="hi_IN" w:bidi="hi_IN"/>
        </w:rPr>
        <w:t xml:space="preserve"> पौलुस और विश्वासी इफिसुस में रहते हैं, लेकिन फिर वे तुरन्नुस के पाठशाला में जाते हैं, जो एक बड़ा कमरा है जहाँ बहुत से लोग इकट्ठा हुए होंगे। पौलुस ने 2 साल तक हर दिन प्रचार किया। पौलुस ने यह इसलिए किया ताकि आसिया के प्रान्त या क्षेत्र में रहने वाले हर यहूदी और यूनानी को प्रभु या स्वामी के बारे में संदेश सुनने का अवसर मिले। </w:t>
      </w:r>
    </w:p>
    <w:p>
      <w:pPr>
        <w:pStyle w:val="ListBullet"/>
        <w:spacing w:line="240" w:lineRule="auto"/>
        <w:ind w:left="720"/>
      </w:pPr>
      <w:r>
        <w:rPr>
          <w:lang w:val="hi_IN" w:bidi="hi_IN"/>
        </w:rPr>
      </w:r>
      <w:r>
        <w:rPr>
          <w:lang w:val="hi_IN" w:bidi="hi_IN"/>
        </w:rPr>
        <w:t xml:space="preserve">पौलुस की भूमिका निभाने वाले अभिनेता से पूछें, "आप कैसा महसूस कर रहे हैं?" आप ऐसी बातें सुन सकते हैं, "मैं इतने बड़ी संख्या में लोगों से बात करने के लिए उत्साहित हूँ," या "मेरा लक्ष्य सभी यहूदियों और यूनानियों को प्रभु का वचन सुनने का अवसर देना है," और "मैं अपने जीवन के अगले कुछ वर्षों को इन लोगों की सेवा में समर्पित करूँगा।" </w:t>
      </w:r>
    </w:p>
    <w:p>
      <w:pPr>
        <w:pStyle w:val="ListBullet"/>
        <w:spacing w:line="240" w:lineRule="auto"/>
        <w:ind w:left="720"/>
      </w:pPr>
      <w:r>
        <w:rPr>
          <w:lang w:val="hi_IN" w:bidi="hi_IN"/>
        </w:rPr>
      </w:r>
      <w:r>
        <w:rPr>
          <w:lang w:val="hi_IN" w:bidi="hi_IN"/>
        </w:rPr>
        <w:t xml:space="preserve">विश्वासियों की भूमिका निभाने वाले अभिनेताओं से पूछें, "आप कैसा महसूस कर रहे हैं?" आप ऐसी बातें सुन सकते हैं, "पौलुस के साथ इस मिशनरी यात्रा पर आने के लिए उत्साहित हूँ," या "वे उससे बहुत कुछ सीख रहे हैं।"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इफिसुस के </w:t>
      </w:r>
      <w:r>
        <w:rPr>
          <w:b/>
          <w:lang w:val="hi_IN" w:bidi="hi_IN"/>
        </w:rPr>
        <w:t>आराधनालय</w:t>
      </w:r>
      <w:r>
        <w:rPr>
          <w:lang w:val="hi_IN" w:bidi="hi_IN"/>
        </w:rPr>
        <w:t xml:space="preserve"> में प्रवेश करता है। आराधनालय का अनुवाद उसी तरह करें जैसे आपने पिछले भागों में किया है। </w:t>
      </w:r>
      <w:r>
        <w:rPr>
          <w:lang w:val="hi_IN" w:bidi="hi_IN"/>
        </w:rPr>
        <w:t>आराधनालय</w:t>
      </w:r>
      <w:r>
        <w:rPr>
          <w:lang w:val="hi_IN" w:bidi="hi_IN"/>
        </w:rPr>
        <w:t xml:space="preserve"> शब्द मुख्य शब्दावली में है। </w:t>
      </w:r>
    </w:p>
    <w:p>
      <w:pPr/>
      <w:r>
        <w:rPr>
          <w:lang w:val="hi_IN" w:bidi="hi_IN"/>
        </w:rPr>
      </w:r>
      <w:r>
        <w:rPr>
          <w:lang w:val="hi_IN" w:bidi="hi_IN"/>
        </w:rPr>
        <w:t xml:space="preserve">पौलुस वहाँ प्रचार करना शुरू करता है और हिम्मत से बोलता है। पौलुस परमेश्वर के राज्य के बारे में सुनने वालों को समझाता है। नए नियम में </w:t>
      </w:r>
      <w:r>
        <w:rPr>
          <w:b/>
          <w:lang w:val="hi_IN" w:bidi="hi_IN"/>
        </w:rPr>
        <w:t>परमेश्वर का राज्य</w:t>
      </w:r>
      <w:r>
        <w:rPr>
          <w:lang w:val="hi_IN" w:bidi="hi_IN"/>
        </w:rPr>
        <w:t xml:space="preserve"> केवल किसी भौतिक स्थान के बारे में नहीं है, बल्कि यह इस बात से जुड़ा है कि परमेश्वर अपने लोगों के हृदयों में शासन करता है। परमेश्वर के राज्य शब्द का अनुवाद उसी तरह करें, जैसे आपने पिछले भागों में किया है। </w:t>
      </w:r>
      <w:r>
        <w:rPr>
          <w:lang w:val="hi_IN" w:bidi="hi_IN"/>
        </w:rPr>
        <w:t>परमेश्वर का राज्य</w:t>
      </w:r>
      <w:r>
        <w:rPr>
          <w:lang w:val="hi_IN" w:bidi="hi_IN"/>
        </w:rPr>
        <w:t xml:space="preserve"> मुख्य शब्दावली में है। </w:t>
      </w:r>
    </w:p>
    <w:p>
      <w:pPr/>
      <w:r>
        <w:rPr>
          <w:lang w:val="hi_IN" w:bidi="hi_IN"/>
        </w:rPr>
      </w:r>
      <w:r>
        <w:rPr>
          <w:lang w:val="hi_IN" w:bidi="hi_IN"/>
        </w:rPr>
        <w:t xml:space="preserve">कुछ समय बाद सुन रहे कुछ लोग अपने मन कठोर करने लगे और पौलुस के संदेश को सुनने से इनकार कर दिया। वे केवल इसे अस्वीकार नहीं करते, बल्कि खुलेआम उस जीवन का अपमान करते हैं जिसका अर्थ है उसके </w:t>
      </w:r>
      <w:r>
        <w:rPr>
          <w:b/>
          <w:lang w:val="hi_IN" w:bidi="hi_IN"/>
        </w:rPr>
        <w:t>मार्गो</w:t>
      </w:r>
      <w:r>
        <w:rPr>
          <w:lang w:val="hi_IN" w:bidi="hi_IN"/>
        </w:rPr>
        <w:t xml:space="preserve"> का अनुसरण करते हुए जीना। "मार्ग" का अनुवाद उसी तरह करें जैसे आपने पिछले भागों में किया है। </w:t>
      </w:r>
    </w:p>
    <w:p>
      <w:pPr/>
      <w:r>
        <w:rPr>
          <w:lang w:val="hi_IN" w:bidi="hi_IN"/>
        </w:rPr>
      </w:r>
      <w:r>
        <w:rPr>
          <w:lang w:val="hi_IN" w:bidi="hi_IN"/>
        </w:rPr>
        <w:t xml:space="preserve">पौलुस आराधनालय से निकलता है, और </w:t>
      </w:r>
      <w:r>
        <w:rPr>
          <w:b/>
          <w:lang w:val="hi_IN" w:bidi="hi_IN"/>
        </w:rPr>
        <w:t>चेलों</w:t>
      </w:r>
      <w:r>
        <w:rPr>
          <w:lang w:val="hi_IN" w:bidi="hi_IN"/>
        </w:rPr>
        <w:t xml:space="preserve"> या विश्वासियों को अपने साथ ले जाता है। जब पौलुस इफिसुस पहुँचता है तो वह वहाँ कुछ चेलों या यीशु के अनुयायियों को देखता है। चेले शब्द का अनुवाद उसी तरह करें, जैसे आपने पिछले भागों में किया है। </w:t>
      </w:r>
      <w:r>
        <w:rPr>
          <w:lang w:val="hi_IN" w:bidi="hi_IN"/>
        </w:rPr>
        <w:t>चेले</w:t>
      </w:r>
      <w:r>
        <w:rPr>
          <w:lang w:val="hi_IN" w:bidi="hi_IN"/>
        </w:rPr>
        <w:t xml:space="preserve"> मुख्य शब्दावली में है।</w:t>
      </w:r>
    </w:p>
    <w:p>
      <w:pPr/>
      <w:r>
        <w:rPr>
          <w:lang w:val="hi_IN" w:bidi="hi_IN"/>
        </w:rPr>
      </w:r>
      <w:r>
        <w:rPr>
          <w:lang w:val="hi_IN" w:bidi="hi_IN"/>
        </w:rPr>
        <w:t xml:space="preserve">पौलुस और विश्वासी इफिसुस में रहते हैं, लेकिन फिर वे </w:t>
      </w:r>
      <w:r>
        <w:rPr>
          <w:b/>
          <w:lang w:val="hi_IN" w:bidi="hi_IN"/>
        </w:rPr>
        <w:t>तुरन्नुस के पाठशाला</w:t>
      </w:r>
      <w:r>
        <w:rPr>
          <w:lang w:val="hi_IN" w:bidi="hi_IN"/>
        </w:rPr>
        <w:t xml:space="preserve"> में जाते हैं, जो एक बड़ा कमरा है जहाँ बहुत से लोग इकट्ठा हुए होंगे। तुरन्नुस के बारे में बहुत कम जानकारी है, लेकिन ऐसा माना जाता है कि वह पाठशाला का मालिक था और उसका नाम उसके नाम पर रखा गया था। तुरन्नुस भी सम्भवतः वहाँ बोलता था। पौलुस ने दो साल तक हर दिन वहाँ प्रचार किया। पौलुस ने यह इसलिए किया ताकि आसिया के प्रान्त में रहने वाले सभी </w:t>
      </w:r>
      <w:r>
        <w:rPr>
          <w:b/>
          <w:lang w:val="hi_IN" w:bidi="hi_IN"/>
        </w:rPr>
        <w:t>यहूदी</w:t>
      </w:r>
      <w:r>
        <w:rPr>
          <w:lang w:val="hi_IN" w:bidi="hi_IN"/>
        </w:rPr>
        <w:t xml:space="preserve"> और </w:t>
      </w:r>
      <w:r>
        <w:rPr>
          <w:b/>
          <w:lang w:val="hi_IN" w:bidi="hi_IN"/>
        </w:rPr>
        <w:t>यूनानी</w:t>
      </w:r>
      <w:r>
        <w:rPr>
          <w:lang w:val="hi_IN" w:bidi="hi_IN"/>
        </w:rPr>
        <w:t xml:space="preserve"> प्रभु यीशु के बारे में संदेश सुन सकें। यहूदियों का अनुवाद उसी तरह करें जैसे आपने पिछले भागों में किया है। </w:t>
      </w:r>
      <w:r>
        <w:rPr>
          <w:lang w:val="hi_IN" w:bidi="hi_IN"/>
        </w:rPr>
        <w:t>यहूदी</w:t>
      </w:r>
      <w:r>
        <w:rPr>
          <w:lang w:val="hi_IN" w:bidi="hi_IN"/>
        </w:rPr>
        <w:t xml:space="preserve"> मुख्य शब्दावली में है। यूनानियों का अनुवाद उसी तरह करें जैसे आपने पिछले भागों में किया है। </w:t>
      </w:r>
      <w:r>
        <w:rPr>
          <w:lang w:val="hi_IN" w:bidi="hi_IN"/>
        </w:rPr>
        <w:t>यूनानी</w:t>
      </w:r>
      <w:r>
        <w:rPr>
          <w:lang w:val="hi_IN" w:bidi="hi_IN"/>
        </w:rPr>
        <w:t xml:space="preserve"> मुख्य शब्दावली में है, </w:t>
      </w:r>
      <w:r>
        <w:rPr>
          <w:b/>
          <w:lang w:val="hi_IN" w:bidi="hi_IN"/>
        </w:rPr>
        <w:t>प्रांत</w:t>
      </w:r>
      <w:r>
        <w:rPr>
          <w:lang w:val="hi_IN" w:bidi="hi_IN"/>
        </w:rPr>
        <w:t xml:space="preserve"> का अर्थ देश के भीतर एक क्षेत्र है, इस स्थिति में वह देश एशिया है। पौलुस चाहता था कि बड़ी संख्या में लोगों को </w:t>
      </w:r>
      <w:r>
        <w:rPr>
          <w:b/>
          <w:lang w:val="hi_IN" w:bidi="hi_IN"/>
        </w:rPr>
        <w:t>प्रभु</w:t>
      </w:r>
      <w:r>
        <w:rPr>
          <w:lang w:val="hi_IN" w:bidi="hi_IN"/>
        </w:rPr>
        <w:t xml:space="preserve"> या स्वामी के बारे में वचन या संदेश सुनने का अवसर मिले। प्रभु का अनुवाद उसी तरह करें जैसे आपने पहले किया है, और याद रखें कि </w:t>
      </w:r>
      <w:r>
        <w:rPr>
          <w:lang w:val="hi_IN" w:bidi="hi_IN"/>
        </w:rPr>
        <w:t>प्रभु</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19:11–20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19:11–20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कहानी में हम पौलुस के द्वारा यीशु के अधिकार और शक्ति को काम करते हुए देखते हैं। पौलुस जानता है कि यीशु के पास लोगों को चंगा करने की शक्ति है, और वह "यीशु मसीह के नाम को लेता है" ताकि लोगों को चंगा किया जा सके और उन्हें दुष्ट आत्माओं से मुक्त कर सके। क्या आपको प्रेरितों के काम की इस पुस्तक में पहले का शमौन जादूगर याद है? हालाँकि वह चमत्कार कर रहा था, फिर भी वे परमेश्वर की ओर से नहीं थे और वह परमेश्वर से इस उपहार को खरीदना चाहता था। शमौन को यह समझ नहीं आया कि यह परमेश्वर की शक्ति काम कर रही थी। पौलुस जो चमत्कार कर रहा है वे परमेश्वर की ओर से हैं, और परमेश्वर उन्हें करने के लिए पौलुस का उपयोग कर रहा है। पौलुस परमेश्वर के लिए चमत्कार कर रहा है ताकि लोग परमेश्वर को काम करते हुए जानें और देखें। </w:t>
      </w:r>
    </w:p>
    <w:p>
      <w:pPr/>
      <w:r>
        <w:rPr>
          <w:lang w:val="hi_IN" w:bidi="hi_IN"/>
        </w:rPr>
      </w:r>
      <w:r>
        <w:rPr>
          <w:lang w:val="hi_IN" w:bidi="hi_IN"/>
        </w:rPr>
        <w:t xml:space="preserve">रूमाल और ऊपरी वस्त्र सम्भवतः पौलुस अपने काम के दौरान पहनता था। रूमाल सम्भवतः पसीना पोंछने का कपड़ा था जिसे वह अपने सिर पर बाँधता था, और ऊपरी वस्त्र वह कपड़ा था जिसे वह काम करते समय उपयोग करता था। यह ऐसा कपड़ा रहा होगा जो पौलुस की त्वचा के संपर्क में आया होगा। जैसे परमेश्वर पौलुस के ज़रिए ये चमत्कार कर रहा है, जब पौलुस को पसीना आ रहा था, तो पसीना उसकी त्वचा से निकलकर उसके ऊपरी वस्त्र और पसीने वाले कपड़े पर आ गया, तो इन चीज़ों में भी परमेश्वर की वही शक्ति आ गई। जब पौलुस अपना ऊपरी वस्त्र और पसीने से तर कपड़ा उतारता, तो कोई इन चीज़ों को लेकर बीमारों और उन लोगों के पास ले जाता जिनमें बुरी आत्माएँ थीं या जो शैतान के वश में थे। </w:t>
      </w:r>
    </w:p>
    <w:p>
      <w:pPr/>
      <w:r>
        <w:rPr>
          <w:lang w:val="hi_IN" w:bidi="hi_IN"/>
        </w:rPr>
      </w:r>
      <w:r>
        <w:rPr>
          <w:lang w:val="hi_IN" w:bidi="hi_IN"/>
        </w:rPr>
        <w:t xml:space="preserve">यहाँ रुकें और अनुवाद समूह को </w:t>
      </w:r>
      <w:r>
        <w:rPr>
          <w:b/>
          <w:lang w:val="hi_IN" w:bidi="hi_IN"/>
        </w:rPr>
        <w:t>पसीना पोंछने</w:t>
      </w:r>
      <w:r>
        <w:rPr>
          <w:lang w:val="hi_IN" w:bidi="hi_IN"/>
        </w:rPr>
        <w:t xml:space="preserve"> वाले कपड़े और </w:t>
      </w:r>
      <w:r>
        <w:rPr>
          <w:lang w:val="hi_IN" w:bidi="hi_IN"/>
        </w:rPr>
        <w:t>काम करने वाले के ऊपरी वस्त्र</w:t>
      </w:r>
      <w:r>
        <w:rPr>
          <w:lang w:val="hi_IN" w:bidi="hi_IN"/>
        </w:rPr>
        <w:t xml:space="preserve"> की एक तस्वीर दिखाएँ।</w:t>
      </w:r>
    </w:p>
    <w:p>
      <w:pPr/>
      <w:r>
        <w:rPr>
          <w:lang w:val="hi_IN" w:bidi="hi_IN"/>
        </w:rPr>
      </w:r>
      <w:r>
        <w:rPr>
          <w:lang w:val="hi_IN" w:bidi="hi_IN"/>
        </w:rPr>
        <w:t xml:space="preserve">जब रुमाल या वस्त्र बीमार व्यक्ति को छुआ, तो वह ठीक हो जाता था। और यदि वस्त्र किसी ऐसे व्यक्ति को छूता था जिसके अंदर दुष्ट आत्माएँ थीं, तो उस व्यक्ति से दुष्ट आत्माएँ निकल जाती थीं। </w:t>
      </w:r>
    </w:p>
    <w:p>
      <w:pPr/>
      <w:r>
        <w:rPr>
          <w:lang w:val="hi_IN" w:bidi="hi_IN"/>
        </w:rPr>
      </w:r>
      <w:r>
        <w:rPr>
          <w:lang w:val="hi_IN" w:bidi="hi_IN"/>
        </w:rPr>
        <w:t xml:space="preserve">लूका अब कुछ यहूदियों के बारे में बताता है जो जादूगर के रूप में कार्य कर रहे थे, या लोगों से दुष्ट आत्माओं को निकालने वाले लोगों के रूप में काम कर रहे थे। वे "दुष्ट आत्माओं को निकालते रहे और दुष्टात्माओं के जकड़े हुओं पर प्रभु यीशु का नाम लेते थे।" "निकालने" का अर्थ है इन दुष्ट आत्माओं को उस व्यक्ति से निकालना जिसमें वे हैं। इन यहूदियों ने सोचा कि यीशु का नाम किसी प्रकार का जादुई सूत्र था जिसके द्वारा वे दुष्ट आत्माओं को निकाल सकते थे, संभवतः अपने लिए पैसा कमाने के लिए। प्राचीन संसार में यहूदी जादू पर विश्वास करते थे और उसका अभ्यास करते थे। वे अपनी जादू-टोना पुस्तकों या उन पत्रियों से सीखते जिनमें मंत्र होते थे। </w:t>
      </w:r>
    </w:p>
    <w:p>
      <w:pPr/>
      <w:r>
        <w:rPr>
          <w:lang w:val="hi_IN" w:bidi="hi_IN"/>
        </w:rPr>
      </w:r>
      <w:r>
        <w:rPr>
          <w:lang w:val="hi_IN" w:bidi="hi_IN"/>
        </w:rPr>
        <w:t xml:space="preserve">यहाँ रुकें और अनुवाद समूह को किसी </w:t>
      </w:r>
      <w:r>
        <w:rPr>
          <w:lang w:val="hi_IN" w:bidi="hi_IN"/>
        </w:rPr>
        <w:t>पुराने जादू की पुस्तक</w:t>
      </w:r>
      <w:r>
        <w:rPr>
          <w:lang w:val="hi_IN" w:bidi="hi_IN"/>
        </w:rPr>
        <w:t xml:space="preserve"> या </w:t>
      </w:r>
      <w:r>
        <w:rPr>
          <w:lang w:val="hi_IN" w:bidi="hi_IN"/>
        </w:rPr>
        <w:t>लपेटे हुए चर्मपत्र</w:t>
      </w:r>
      <w:r>
        <w:rPr>
          <w:lang w:val="hi_IN" w:bidi="hi_IN"/>
        </w:rPr>
        <w:t xml:space="preserve"> की एक तस्वीर दिखाएँ। </w:t>
      </w:r>
    </w:p>
    <w:p>
      <w:pPr/>
      <w:r>
        <w:rPr>
          <w:lang w:val="hi_IN" w:bidi="hi_IN"/>
        </w:rPr>
      </w:r>
      <w:r>
        <w:rPr>
          <w:lang w:val="hi_IN" w:bidi="hi_IN"/>
        </w:rPr>
        <w:t xml:space="preserve">यह इस बात पर ज़ोर देगा कि वे प्रभु यीशु के नाम का उपयोग केवल एक जादुई साधन के रूप में कर रहे थे, मानो वे कोई मंत्र पढ़ रहे हों ताकि दुष्ट आत्माएँ लोगों में से निकल जाएँ। वे कहते थे, “यीशु के नाम से जिसके बारे में पौलुस प्रचार करता है, मैं तुझे आज्ञा देता हूँ कि निकलकर आ,” जिसका अर्थ है उस व्यक्ति में से निकलना जिसमें दुष्ट आत्मा है। </w:t>
      </w:r>
    </w:p>
    <w:p>
      <w:pPr/>
      <w:r>
        <w:rPr>
          <w:lang w:val="hi_IN" w:bidi="hi_IN"/>
        </w:rPr>
      </w:r>
      <w:r>
        <w:rPr>
          <w:lang w:val="hi_IN" w:bidi="hi_IN"/>
        </w:rPr>
        <w:t>यहाँ रुकें और अनुवाद समूह के रूप में चर्चा करें: आपकी संस्कृति में लोग उन लोगों के साथ कैसा व्यवहार करते हैं जिनमें दुष्ट आत्माएँ हैं? कोई व्यक्ति किसी दुष्टात्मा से ग्रस्त है, यह आप कैसे बता सकते हैं?</w:t>
      </w:r>
    </w:p>
    <w:p>
      <w:pPr/>
      <w:r>
        <w:rPr>
          <w:lang w:val="hi_IN" w:bidi="hi_IN"/>
        </w:rPr>
      </w:r>
      <w:r>
        <w:rPr>
          <w:lang w:val="hi_IN" w:bidi="hi_IN"/>
        </w:rPr>
        <w:t xml:space="preserve">"स्क्किवा के सात पुत्र" ठीक ऐसा ही कर रहे थे: वे दुष्ट आत्माओं को लोगों में से निकल जाने की आज्ञा दे रहे थे। स्क्किवा सात लोगों के एक ऐसे समूह के पिता जैसे व्यक्ति का नाम था जो जादू का अभ्यास करते थे। स्क्किवा समूह का अगुवा रहा होगा। </w:t>
      </w:r>
    </w:p>
    <w:p>
      <w:pPr/>
      <w:r>
        <w:rPr>
          <w:lang w:val="hi_IN" w:bidi="hi_IN"/>
        </w:rPr>
      </w:r>
      <w:r>
        <w:rPr>
          <w:lang w:val="hi_IN" w:bidi="hi_IN"/>
        </w:rPr>
        <w:t xml:space="preserve">स्क्किवा को "यहूदी महायाजक" के रूप में भी वर्णित किया गया है, हालाँकि वह केवल वरिष्ठ याजक परिवारों का ही सदस्य हो सकता है। "स्क्किवा" शायद एक उपाधि है जो उसने अपने पद को ऊँचा करने या बढ़ाने के लिए अपने आप को दी होगी। "महायाजक स्क्किवा के पुत्र" प्रभावशाली लगता है और लोग शायद उसका अधिक सम्मान करते थे। </w:t>
      </w:r>
    </w:p>
    <w:p>
      <w:pPr/>
      <w:r>
        <w:rPr>
          <w:lang w:val="hi_IN" w:bidi="hi_IN"/>
        </w:rPr>
      </w:r>
      <w:r>
        <w:rPr>
          <w:lang w:val="hi_IN" w:bidi="hi_IN"/>
        </w:rPr>
        <w:t>एक दिन, स्क्किवा और उसके लोग दुष्ट आत्माओं को एक मनुष्य में से निकल जाने की आज्ञा दे रहे थे। उन्हे उत्तर की उम्मीद नहीं की, लेकिन दुष्टात्माओं के ग्रस्त व्यक्ति ने कहा, "मैं यीशु को जानती हूँ और पौलुस को भी मैं जानती हूँ। पर तुम कौन है?" दुष्टात्माओं से ग्रस्त व्यक्ति जब इफिसुस में रहता था, तो उसने पौलुस और यीशु के बारे में उसके प्रचार के बारे में सुना होगा और इसलिए उसे पता होगा कि वे कौन थे। तब दुष्ट आत्मा से ग्रस्त मनुष्य उन पर झपटा और उन सब पर भारी पड़ा, उन्हें बुरी तरह पीटा और उनके कपड़े फाड़ दिए, यहाँ तक कि वे घर से "नंगे और लहूलुहान होकर भागे।"</w:t>
      </w:r>
    </w:p>
    <w:p>
      <w:pPr/>
      <w:r>
        <w:rPr>
          <w:lang w:val="hi_IN" w:bidi="hi_IN"/>
        </w:rPr>
      </w:r>
      <w:r>
        <w:rPr>
          <w:lang w:val="hi_IN" w:bidi="hi_IN"/>
        </w:rPr>
        <w:t xml:space="preserve">जब इफिसुस में रहने वाले यहूदियों और यूनानियों या गैर-यहूदियों ने सुना कि स्क्किवा के पुत्र कैसे पराजित हुए हैं, तो वे डर गए और लोगों ने प्रभु यीशु के नाम का और भी सम्मान किया। लोगों ने यीशु की स्तुति की और उसे अपना प्रभु या स्वामी कहा। </w:t>
      </w:r>
    </w:p>
    <w:p>
      <w:pPr/>
      <w:r>
        <w:rPr>
          <w:lang w:val="hi_IN" w:bidi="hi_IN"/>
        </w:rPr>
      </w:r>
      <w:r>
        <w:rPr>
          <w:lang w:val="hi_IN" w:bidi="hi_IN"/>
        </w:rPr>
        <w:t xml:space="preserve">"बहुत से लोग जो यीशु पर विश्वास करते थे, उन्होंने आकर अपने काम को खुले तौर पर स्वीकार किया था।" उन्होंने सार्वजनिक रूप से अर्थात सभी के सामने अपने पापों को अपने दुष्ट कामों को और अपने जादू-टोना को स्वीकार किया। "कई लोग जिन्होंने जादू-टोना या जादू का अभ्यास किया था, अपनी पत्रियों को इकट्ठा किया और उन्हें सार्वजनिक रूप से जलाया।" ये जादू की पुस्तकें और मंत्रों तथा उन्हें करने की विधि वाले चर्मपत्र सब इकट्ठे करके एक ढेर में रखे गए और सबके सामने जला दिए गए। जब उन्होंने पात्रियों की कीमत की गणना की, तो कुल पचास हजार द्राखमा हो गया। द्राखमा चाँदी का एक बहुत कीमती सिक्का था, जिसमें उस समय प्रत्येक सिक्के की कीमत लगभग एक दिन की मजदूरी होती थी। आज इसकी कीमत कई लाख अमेरिकी डॉलर होगी। यह बहुत बड़ी रकम है, इसलिए उन्होंने बहुत सी पात्रियों और पुस्तकें जला दी होंगी। </w:t>
      </w:r>
    </w:p>
    <w:p>
      <w:pPr/>
      <w:r>
        <w:rPr>
          <w:lang w:val="hi_IN" w:bidi="hi_IN"/>
        </w:rPr>
      </w:r>
      <w:r>
        <w:rPr>
          <w:lang w:val="hi_IN" w:bidi="hi_IN"/>
        </w:rPr>
        <w:t xml:space="preserve">यहाँ रुकें और अनुवाद समूह को एक </w:t>
      </w:r>
      <w:r>
        <w:rPr>
          <w:lang w:val="hi_IN" w:bidi="hi_IN"/>
        </w:rPr>
        <w:t>यूनानी द्राखमा</w:t>
      </w:r>
      <w:r>
        <w:rPr>
          <w:lang w:val="hi_IN" w:bidi="hi_IN"/>
        </w:rPr>
        <w:t xml:space="preserve"> की एक तस्वीर दिखाएँ। </w:t>
      </w:r>
    </w:p>
    <w:p>
      <w:pPr/>
      <w:r>
        <w:rPr>
          <w:lang w:val="hi_IN" w:bidi="hi_IN"/>
        </w:rPr>
      </w:r>
      <w:r>
        <w:rPr>
          <w:lang w:val="hi_IN" w:bidi="hi_IN"/>
        </w:rPr>
        <w:t xml:space="preserve">हमें ठीक से नहीं पता कि वे सिक्के कितने बड़े होंगे, लेकिन वे कीमती होंगे। </w:t>
      </w:r>
    </w:p>
    <w:p>
      <w:pPr/>
      <w:r>
        <w:rPr>
          <w:lang w:val="hi_IN" w:bidi="hi_IN"/>
        </w:rPr>
      </w:r>
      <w:r>
        <w:rPr>
          <w:lang w:val="hi_IN" w:bidi="hi_IN"/>
        </w:rPr>
        <w:t xml:space="preserve">इस कारण बहुत से लोगों ने यीशु के बारे में संदेश सुना और यह उनके लिए बहुत शक्तिशाली था।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पौलुस परमेश्वर की शक्ति से लोगों को चंगा कर रहा है। लोग यहाँ तक कि पौलुस के कुछ वस्त्रों के उन लोगों की त्वचा को छूने से भी चंगे हो जाते थे जो बीमार थे या जिनमें दुष्ट आत्माएँ थीं।</w:t>
      </w:r>
    </w:p>
    <w:p>
      <w:pPr/>
      <w:r>
        <w:rPr>
          <w:lang w:val="hi_IN" w:bidi="hi_IN"/>
        </w:rPr>
      </w:r>
      <w:r>
        <w:rPr>
          <w:b/>
          <w:lang w:val="hi_IN" w:bidi="hi_IN"/>
        </w:rPr>
        <w:t>दूसरा दृश्य:</w:t>
      </w:r>
      <w:r>
        <w:rPr>
          <w:lang w:val="hi_IN" w:bidi="hi_IN"/>
        </w:rPr>
        <w:t xml:space="preserve"> कुछ यहूदी इधर-उधर गए और दुष्ट आत्माओं को लोगों पर प्रभु यीशु का नाम लेकर उन्हें निकल जाने की आज्ञा देते थे। </w:t>
      </w:r>
    </w:p>
    <w:p>
      <w:pPr/>
      <w:r>
        <w:rPr>
          <w:lang w:val="hi_IN" w:bidi="hi_IN"/>
        </w:rPr>
      </w:r>
      <w:r>
        <w:rPr>
          <w:b/>
          <w:lang w:val="hi_IN" w:bidi="hi_IN"/>
        </w:rPr>
        <w:t>तीसरा दृश्य:</w:t>
      </w:r>
      <w:r>
        <w:rPr>
          <w:lang w:val="hi_IN" w:bidi="hi_IN"/>
        </w:rPr>
        <w:t xml:space="preserve"> स्क्किवा के सात पुत्र उन यहूदियों में से कुछ थे जो इधर-उधर घूम रहे थे और दुष्ट आत्माओं को आज्ञा दे रहे थे। "एक दिन दुष्ट आत्मा ने उन्हें उत्तर दिया, 'मैं यीशु को जानती हूँ और पौलुस को भी जानती हूँ, लेकिन तुम कौन हो?' तब जिस व्यक्ति में दुष्ट आत्मा थी, वह उन पर कूद गया और उन सभी पर भारी पड़ा, और उन्हें इतनी बुरी तरह पीटा कि वे नंगे और लहूलुहान होकर चले गए।" </w:t>
      </w:r>
    </w:p>
    <w:p>
      <w:pPr/>
      <w:r>
        <w:rPr>
          <w:lang w:val="hi_IN" w:bidi="hi_IN"/>
        </w:rPr>
      </w:r>
      <w:r>
        <w:rPr>
          <w:b/>
          <w:lang w:val="hi_IN" w:bidi="hi_IN"/>
        </w:rPr>
        <w:t>चौथा दृश्य:</w:t>
      </w:r>
      <w:r>
        <w:rPr>
          <w:lang w:val="hi_IN" w:bidi="hi_IN"/>
        </w:rPr>
        <w:t xml:space="preserve"> जब यहूदियों और यूनानियों को पता चलता है कि स्क्किवा और 7 लोगों के साथ क्या हुआ, तो वे सभी बहुत डर जाते हैं और लोगों ने प्रभु यीशु के नाम का और भी अधिक सम्मान किया। </w:t>
      </w:r>
    </w:p>
    <w:p>
      <w:pPr/>
      <w:r>
        <w:rPr>
          <w:lang w:val="hi_IN" w:bidi="hi_IN"/>
        </w:rPr>
      </w:r>
      <w:r>
        <w:rPr>
          <w:b/>
          <w:lang w:val="hi_IN" w:bidi="hi_IN"/>
        </w:rPr>
        <w:t>पाँचवाँ दृश्य:</w:t>
      </w:r>
      <w:r>
        <w:rPr>
          <w:lang w:val="hi_IN" w:bidi="hi_IN"/>
        </w:rPr>
        <w:t xml:space="preserve"> जो बहुत से लोग विश्वास कर चुके थे, वे अब अपने पापों, बुरे कामों और जादू करने के काम को मानने के लिए आने लगे। उनमें से बहुत से जिन्होंने जादू का अभ्यास किया था, अपनी पात्रियाँ, मंत्रों की पुस्तकें और जादू की पुस्तकें भी लाए और उन्हें एक ढेर में रख दिया ताकि सबके सामने जलाया जाए। जलाए गए माल की कीमत पचास हजार कीमती सिक्के थी। इन शक्तिशाली घटनाओं के कारण, अधिक से अधिक लोग प्रभु के बारे में संदेश के बारे में सुनते रहे। </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अपने सिर पर पसीना पोंछने का कपड़ा और ऊपरी कपड़ा पहने हुए </w:t>
      </w:r>
    </w:p>
    <w:p>
      <w:pPr>
        <w:pStyle w:val="ListBullet"/>
        <w:spacing w:line="240" w:lineRule="auto"/>
        <w:ind w:left="720"/>
      </w:pPr>
      <w:r>
        <w:rPr>
          <w:lang w:val="hi_IN" w:bidi="hi_IN"/>
        </w:rPr>
      </w:r>
      <w:r>
        <w:rPr>
          <w:lang w:val="hi_IN" w:bidi="hi_IN"/>
        </w:rPr>
        <w:t xml:space="preserve">एक व्यक्ति जो उस कपड़े को उठाएगा जब पौलुस का पात्र निभाने वाला अभिनेता उसे उतारेगा </w:t>
      </w:r>
    </w:p>
    <w:p>
      <w:pPr>
        <w:pStyle w:val="ListBullet"/>
        <w:spacing w:line="240" w:lineRule="auto"/>
        <w:ind w:left="720"/>
      </w:pPr>
      <w:r>
        <w:rPr>
          <w:lang w:val="hi_IN" w:bidi="hi_IN"/>
        </w:rPr>
      </w:r>
      <w:r>
        <w:rPr>
          <w:lang w:val="hi_IN" w:bidi="hi_IN"/>
        </w:rPr>
        <w:t xml:space="preserve">एक व्यक्ति जो ऊपरी वस्त्र को उठाएगा जब पौलुस का पात्र निभाने वाला अभिनेता उसे उतारेगा </w:t>
      </w:r>
    </w:p>
    <w:p>
      <w:pPr>
        <w:pStyle w:val="ListBullet"/>
        <w:spacing w:line="240" w:lineRule="auto"/>
        <w:ind w:left="720"/>
      </w:pPr>
      <w:r>
        <w:rPr>
          <w:lang w:val="hi_IN" w:bidi="hi_IN"/>
        </w:rPr>
      </w:r>
      <w:r>
        <w:rPr>
          <w:lang w:val="hi_IN" w:bidi="hi_IN"/>
        </w:rPr>
        <w:t xml:space="preserve">कम से कम 2 बीमार लोग, जो बाद में चंगे हो गए </w:t>
      </w:r>
    </w:p>
    <w:p>
      <w:pPr>
        <w:pStyle w:val="ListBullet"/>
        <w:spacing w:line="240" w:lineRule="auto"/>
        <w:ind w:left="720"/>
      </w:pPr>
      <w:r>
        <w:rPr>
          <w:lang w:val="hi_IN" w:bidi="hi_IN"/>
        </w:rPr>
      </w:r>
      <w:r>
        <w:rPr>
          <w:lang w:val="hi_IN" w:bidi="hi_IN"/>
        </w:rPr>
        <w:t xml:space="preserve">कम से कम 2 लोग जिनमें दुष्ट आत्माएँ थी, जो बाद में चंगे हो जाते हैं </w:t>
      </w:r>
    </w:p>
    <w:p>
      <w:pPr>
        <w:pStyle w:val="ListBullet"/>
        <w:spacing w:line="240" w:lineRule="auto"/>
        <w:ind w:left="720"/>
      </w:pPr>
      <w:r>
        <w:rPr>
          <w:lang w:val="hi_IN" w:bidi="hi_IN"/>
        </w:rPr>
      </w:r>
      <w:r>
        <w:rPr>
          <w:lang w:val="hi_IN" w:bidi="hi_IN"/>
        </w:rPr>
        <w:t xml:space="preserve">स्क्किवा याजक </w:t>
      </w:r>
    </w:p>
    <w:p>
      <w:pPr>
        <w:pStyle w:val="ListBullet"/>
        <w:spacing w:line="240" w:lineRule="auto"/>
        <w:ind w:left="720"/>
      </w:pPr>
      <w:r>
        <w:rPr>
          <w:lang w:val="hi_IN" w:bidi="hi_IN"/>
        </w:rPr>
      </w:r>
      <w:r>
        <w:rPr>
          <w:lang w:val="hi_IN" w:bidi="hi_IN"/>
        </w:rPr>
        <w:t xml:space="preserve">स्क्किवा के साथ 7 लोगों का समूह </w:t>
      </w:r>
    </w:p>
    <w:p>
      <w:pPr>
        <w:pStyle w:val="ListBullet"/>
        <w:spacing w:line="240" w:lineRule="auto"/>
        <w:ind w:left="720"/>
      </w:pPr>
      <w:r>
        <w:rPr>
          <w:lang w:val="hi_IN" w:bidi="hi_IN"/>
        </w:rPr>
      </w:r>
      <w:r>
        <w:rPr>
          <w:lang w:val="hi_IN" w:bidi="hi_IN"/>
        </w:rPr>
        <w:t xml:space="preserve">एक दुष्टात्मा-ग्रस्त व्यक्ति </w:t>
      </w:r>
    </w:p>
    <w:p>
      <w:pPr>
        <w:pStyle w:val="ListBullet"/>
        <w:spacing w:line="240" w:lineRule="auto"/>
        <w:ind w:left="720"/>
      </w:pPr>
      <w:r>
        <w:rPr>
          <w:lang w:val="hi_IN" w:bidi="hi_IN"/>
        </w:rPr>
      </w:r>
      <w:r>
        <w:rPr>
          <w:lang w:val="hi_IN" w:bidi="hi_IN"/>
        </w:rPr>
        <w:t xml:space="preserve">यहूदियों और यूनानियों के भयभीत होने को दर्शाने के लिए लोगों का एक समूह </w:t>
      </w:r>
    </w:p>
    <w:p>
      <w:pPr>
        <w:pStyle w:val="ListBullet"/>
        <w:spacing w:line="240" w:lineRule="auto"/>
        <w:ind w:left="720"/>
      </w:pPr>
      <w:r>
        <w:rPr>
          <w:lang w:val="hi_IN" w:bidi="hi_IN"/>
        </w:rPr>
      </w:r>
      <w:r>
        <w:rPr>
          <w:lang w:val="hi_IN" w:bidi="hi_IN"/>
        </w:rPr>
        <w:t>जो विश्वास कर चुके थे उनके आगे आकर अपने किए हुए कामों को स्वीकार करने को दर्शाने के लिए लोगों का एक समूह</w:t>
      </w:r>
    </w:p>
    <w:p>
      <w:pPr>
        <w:pStyle w:val="ListBullet"/>
        <w:spacing w:line="240" w:lineRule="auto"/>
        <w:ind w:left="720"/>
      </w:pPr>
      <w:r>
        <w:rPr>
          <w:lang w:val="hi_IN" w:bidi="hi_IN"/>
        </w:rPr>
      </w:r>
      <w:r>
        <w:rPr>
          <w:lang w:val="hi_IN" w:bidi="hi_IN"/>
        </w:rPr>
        <w:t>चर्मपत्र और पुस्तकें जलाने के लिए एक ढेर में रखने को दर्शाने के लिए लोगों का एक समूह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कहानी का अभिनय करने में आपकी मदद करने के लिए, नीचे दी गई वस्तुओं का होना सहायक होगा। </w:t>
      </w:r>
    </w:p>
    <w:p>
      <w:pPr>
        <w:pStyle w:val="ListBullet"/>
        <w:spacing w:line="240" w:lineRule="auto"/>
        <w:ind w:left="720"/>
      </w:pPr>
      <w:r>
        <w:rPr>
          <w:lang w:val="hi_IN" w:bidi="hi_IN"/>
        </w:rPr>
      </w:r>
      <w:r>
        <w:rPr>
          <w:lang w:val="hi_IN" w:bidi="hi_IN"/>
        </w:rPr>
        <w:t xml:space="preserve">कपड़े का एक टुकड़ा जो रुमाल को दर्शाता है </w:t>
      </w:r>
    </w:p>
    <w:p>
      <w:pPr>
        <w:pStyle w:val="ListBullet"/>
        <w:spacing w:line="240" w:lineRule="auto"/>
        <w:ind w:left="720"/>
      </w:pPr>
      <w:r>
        <w:rPr>
          <w:lang w:val="hi_IN" w:bidi="hi_IN"/>
        </w:rPr>
      </w:r>
      <w:r>
        <w:rPr>
          <w:lang w:val="hi_IN" w:bidi="hi_IN"/>
        </w:rPr>
        <w:t xml:space="preserve">एक वस्त्र को दर्शाने के लिए कुछ कपड़ा या एक फतुई </w:t>
      </w:r>
    </w:p>
    <w:p>
      <w:pPr>
        <w:pStyle w:val="ListBullet"/>
        <w:spacing w:line="240" w:lineRule="auto"/>
        <w:ind w:left="720"/>
      </w:pPr>
      <w:r>
        <w:rPr>
          <w:lang w:val="hi_IN" w:bidi="hi_IN"/>
        </w:rPr>
      </w:r>
      <w:r>
        <w:rPr>
          <w:lang w:val="hi_IN" w:bidi="hi_IN"/>
        </w:rPr>
        <w:t xml:space="preserve">दुष्ट आत्माओं को दर्शाने के लिए एक शाल या कंबल </w:t>
      </w:r>
    </w:p>
    <w:p>
      <w:pPr>
        <w:pStyle w:val="ListBullet"/>
        <w:spacing w:line="240" w:lineRule="auto"/>
        <w:ind w:left="720"/>
      </w:pPr>
      <w:r>
        <w:rPr>
          <w:lang w:val="hi_IN" w:bidi="hi_IN"/>
        </w:rPr>
      </w:r>
      <w:r>
        <w:rPr>
          <w:lang w:val="hi_IN" w:bidi="hi_IN"/>
        </w:rPr>
        <w:t>पत्रियों और पुस्तकों को दर्शाने के लिए लपेटे हुए कागज या कपड़े की चादरें</w:t>
      </w:r>
    </w:p>
    <w:p>
      <w:pPr/>
      <w:r>
        <w:rPr>
          <w:lang w:val="hi_IN" w:bidi="hi_IN"/>
        </w:rPr>
      </w:r>
      <w:r>
        <w:rPr>
          <w:lang w:val="hi_IN" w:bidi="hi_IN"/>
        </w:rPr>
        <w:t>आपके समूह में जितने लोग हों उसके अनुसार आप अलग-अलग लोगों को अलग भाग दे सकते हैं या कुछ लोग कई भाग निभा सकते हैं।</w:t>
      </w:r>
    </w:p>
    <w:p>
      <w:pPr/>
      <w:r>
        <w:rPr>
          <w:lang w:val="hi_IN" w:bidi="hi_IN"/>
        </w:rPr>
      </w:r>
      <w:r>
        <w:rPr>
          <w:lang w:val="hi_IN" w:bidi="hi_IN"/>
        </w:rPr>
        <w:t xml:space="preserve">इस कहानी में, पौलुस अभी भी इफिसुस में है। दिन के समय का कोई संकेत नहीं है, लेकिन घटनाएँ शायद दिन के दौरान हुई थीं क्योंकि इधर-उधर घूमना और उन लोगों को देखना आसान होता जिन्हें चंगा करने की आवश्यकता थी। हम पौलुस के द्वारा यीशु के अधिकार और शक्ति को काम करते हुए देखते हैं। </w:t>
      </w:r>
    </w:p>
    <w:p>
      <w:pPr/>
      <w:r>
        <w:rPr>
          <w:lang w:val="hi_IN" w:bidi="hi_IN"/>
        </w:rPr>
      </w:r>
      <w:r>
        <w:rPr>
          <w:lang w:val="hi_IN" w:bidi="hi_IN"/>
        </w:rPr>
        <w:t xml:space="preserve">यह कहानी उन 2 वर्षों के दौरान शुरू होती है जब पौलुस इफिसुस के व्याख्यान कक्ष में था। पौलुस उस समय एक तम्बू बनाने वाले के रूप में भी काम कर रहा था, और वह ऊपरी वस्त्र और रुमाल पहनता था। लोगों ने उन्हें लिया और बीमार लोगों और दुष्टात्माओं से ग्रस्त लोगों पर डाला, और वे चंगे हो गए। </w:t>
      </w:r>
    </w:p>
    <w:p>
      <w:pPr/>
      <w:r>
        <w:rPr>
          <w:lang w:val="hi_IN" w:bidi="hi_IN"/>
        </w:rPr>
      </w:r>
      <w:r>
        <w:rPr>
          <w:lang w:val="hi_IN" w:bidi="hi_IN"/>
        </w:rPr>
        <w:t xml:space="preserve">इस समय के दौरान, यहूदी समूह भी इधर-उधर घूम रहे थे और दुष्ट आत्माओं को निकाल रहे थे। जब उन्होंने यीशु के बारे में सुना और कैसे पौलुस लोगों को चंगा करने के लिए यीशु के नाम या शक्ति का उपयोग कर रहा है, तो उन्होंने भी यह कोशिश की। </w:t>
      </w:r>
    </w:p>
    <w:p>
      <w:pPr/>
      <w:r>
        <w:rPr>
          <w:lang w:val="hi_IN" w:bidi="hi_IN"/>
        </w:rPr>
      </w:r>
      <w:r>
        <w:rPr>
          <w:lang w:val="hi_IN" w:bidi="hi_IN"/>
        </w:rPr>
        <w:t xml:space="preserve">इफिसुस के इन समूहों में से एक ने यीशु के नाम का उपयोग करने की कोशिश की, लेकिन यह काम नहीं किया। यह याद रखना महत्वपूर्ण है कि जब दुष्ट आत्माएँ स्क्किवा के सात पुत्रों पर झपटीं, तब वे कितनी सामर्थी थीं। पुत्र इसलिए भागे क्योंकि वे नंगे और बहुत घायल थे। </w:t>
      </w:r>
    </w:p>
    <w:p>
      <w:pPr/>
      <w:r>
        <w:rPr>
          <w:lang w:val="hi_IN" w:bidi="hi_IN"/>
        </w:rPr>
      </w:r>
      <w:r>
        <w:rPr>
          <w:lang w:val="hi_IN" w:bidi="hi_IN"/>
        </w:rPr>
        <w:t xml:space="preserve">हर जगह लोगों ने इसके बारे में सुना—यहूदी और गैर-यहूदी दोनों ने कुछ पहले से यीशु में विश्वासी थे, और कुछ जब उन्होंने सुना कि यीशु कितना शक्तिशाली है, तो विश्वासी बन गए। </w:t>
      </w:r>
    </w:p>
    <w:p>
      <w:pPr/>
      <w:r>
        <w:rPr>
          <w:lang w:val="hi_IN" w:bidi="hi_IN"/>
        </w:rPr>
      </w:r>
      <w:r>
        <w:rPr>
          <w:lang w:val="hi_IN" w:bidi="hi_IN"/>
        </w:rPr>
        <w:t xml:space="preserve">इन लोगों में से बहुत से जादू का अभ्यास कर रहे थे। यह होने के बाद, उन्होंने अपनी सभी पुस्तकों को सार्वजनिक स्थान पर इकट्ठा किए और उन्हें जला दिया। </w:t>
      </w:r>
    </w:p>
    <w:p>
      <w:pPr/>
      <w:r>
        <w:rPr>
          <w:lang w:val="hi_IN" w:bidi="hi_IN"/>
        </w:rPr>
      </w:r>
      <w:r>
        <w:rPr>
          <w:lang w:val="hi_IN" w:bidi="hi_IN"/>
        </w:rPr>
        <w:t xml:space="preserve">फिर, और भी अधिक लोगों ने इस बारे में सुना कि यीशु कितना शक्तिशाली था।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 xml:space="preserve">पौलुस अपने सिर पर पसीना पोंछने का कपड़ा और ऊपरी कपड़ा पहने हुए </w:t>
      </w:r>
    </w:p>
    <w:p>
      <w:pPr>
        <w:pStyle w:val="ListBullet"/>
        <w:spacing w:line="240" w:lineRule="auto"/>
        <w:ind w:left="720"/>
      </w:pPr>
      <w:r>
        <w:rPr>
          <w:lang w:val="hi_IN" w:bidi="hi_IN"/>
        </w:rPr>
      </w:r>
      <w:r>
        <w:rPr>
          <w:lang w:val="hi_IN" w:bidi="hi_IN"/>
        </w:rPr>
        <w:t xml:space="preserve">एक व्यक्ति जो उस कपड़े को उठाएगा जब पौलुस का पात्र निभाने वाला अभिनेता उसे उतारेगा </w:t>
      </w:r>
    </w:p>
    <w:p>
      <w:pPr>
        <w:pStyle w:val="ListBullet"/>
        <w:spacing w:line="240" w:lineRule="auto"/>
        <w:ind w:left="720"/>
      </w:pPr>
      <w:r>
        <w:rPr>
          <w:lang w:val="hi_IN" w:bidi="hi_IN"/>
        </w:rPr>
      </w:r>
      <w:r>
        <w:rPr>
          <w:lang w:val="hi_IN" w:bidi="hi_IN"/>
        </w:rPr>
        <w:t xml:space="preserve">एक व्यक्ति जो ऊपरी वस्त्र को उठाएगा जब पौलुस का पात्र निभाने वाला अभिनेता उसे उतारेगा </w:t>
      </w:r>
    </w:p>
    <w:p>
      <w:pPr>
        <w:pStyle w:val="ListBullet"/>
        <w:spacing w:line="240" w:lineRule="auto"/>
        <w:ind w:left="720"/>
      </w:pPr>
      <w:r>
        <w:rPr>
          <w:lang w:val="hi_IN" w:bidi="hi_IN"/>
        </w:rPr>
      </w:r>
      <w:r>
        <w:rPr>
          <w:lang w:val="hi_IN" w:bidi="hi_IN"/>
        </w:rPr>
        <w:t xml:space="preserve">कम से कम 2 बीमार लोग, जो बाद में चंगे हो गए </w:t>
      </w:r>
    </w:p>
    <w:p>
      <w:pPr>
        <w:pStyle w:val="ListBullet"/>
        <w:spacing w:line="240" w:lineRule="auto"/>
        <w:ind w:left="720"/>
      </w:pPr>
      <w:r>
        <w:rPr>
          <w:lang w:val="hi_IN" w:bidi="hi_IN"/>
        </w:rPr>
      </w:r>
      <w:r>
        <w:rPr>
          <w:lang w:val="hi_IN" w:bidi="hi_IN"/>
        </w:rPr>
        <w:t xml:space="preserve">कम से कम 2 लोग जिनमें दुष्ट आत्माएँ थी, जो बाद में चंगे हो जाते हैं </w:t>
      </w:r>
    </w:p>
    <w:p>
      <w:pPr>
        <w:pStyle w:val="ListBullet"/>
        <w:spacing w:line="240" w:lineRule="auto"/>
        <w:ind w:left="720"/>
      </w:pPr>
      <w:r>
        <w:rPr>
          <w:lang w:val="hi_IN" w:bidi="hi_IN"/>
        </w:rPr>
      </w:r>
      <w:r>
        <w:rPr>
          <w:lang w:val="hi_IN" w:bidi="hi_IN"/>
        </w:rPr>
        <w:t xml:space="preserve">स्क्किवा याजक </w:t>
      </w:r>
    </w:p>
    <w:p>
      <w:pPr>
        <w:pStyle w:val="ListBullet"/>
        <w:spacing w:line="240" w:lineRule="auto"/>
        <w:ind w:left="720"/>
      </w:pPr>
      <w:r>
        <w:rPr>
          <w:lang w:val="hi_IN" w:bidi="hi_IN"/>
        </w:rPr>
      </w:r>
      <w:r>
        <w:rPr>
          <w:lang w:val="hi_IN" w:bidi="hi_IN"/>
        </w:rPr>
        <w:t xml:space="preserve">स्क्किवा के साथ 7 लोगों का समूह </w:t>
      </w:r>
    </w:p>
    <w:p>
      <w:pPr>
        <w:pStyle w:val="ListBullet"/>
        <w:spacing w:line="240" w:lineRule="auto"/>
        <w:ind w:left="720"/>
      </w:pPr>
      <w:r>
        <w:rPr>
          <w:lang w:val="hi_IN" w:bidi="hi_IN"/>
        </w:rPr>
      </w:r>
      <w:r>
        <w:rPr>
          <w:lang w:val="hi_IN" w:bidi="hi_IN"/>
        </w:rPr>
        <w:t xml:space="preserve">एक दुष्टात्मा-ग्रस्त व्यक्ति </w:t>
      </w:r>
    </w:p>
    <w:p>
      <w:pPr>
        <w:pStyle w:val="ListBullet"/>
        <w:spacing w:line="240" w:lineRule="auto"/>
        <w:ind w:left="720"/>
      </w:pPr>
      <w:r>
        <w:rPr>
          <w:lang w:val="hi_IN" w:bidi="hi_IN"/>
        </w:rPr>
      </w:r>
      <w:r>
        <w:rPr>
          <w:lang w:val="hi_IN" w:bidi="hi_IN"/>
        </w:rPr>
        <w:t xml:space="preserve">यहूदियों और यूनानियों के भयभीत होने को दर्शाने के लिए लोगों का एक समूह </w:t>
      </w:r>
    </w:p>
    <w:p>
      <w:pPr>
        <w:pStyle w:val="ListBullet"/>
        <w:spacing w:line="240" w:lineRule="auto"/>
        <w:ind w:left="720"/>
      </w:pPr>
      <w:r>
        <w:rPr>
          <w:lang w:val="hi_IN" w:bidi="hi_IN"/>
        </w:rPr>
      </w:r>
      <w:r>
        <w:rPr>
          <w:lang w:val="hi_IN" w:bidi="hi_IN"/>
        </w:rPr>
        <w:t xml:space="preserve">नए विश्वासियों का एक समूह अपने किए हुए काम को स्वीकार करने के लिए आगे आता है </w:t>
      </w:r>
    </w:p>
    <w:p>
      <w:pPr>
        <w:pStyle w:val="ListBullet"/>
        <w:spacing w:line="240" w:lineRule="auto"/>
        <w:ind w:left="720"/>
      </w:pPr>
      <w:r>
        <w:rPr>
          <w:lang w:val="hi_IN" w:bidi="hi_IN"/>
        </w:rPr>
      </w:r>
      <w:r>
        <w:rPr>
          <w:lang w:val="hi_IN" w:bidi="hi_IN"/>
        </w:rPr>
        <w:t>चर्मपत्र और पुस्तकें जलाने के लिए एक ढेर में रखने को दर्शाने के लिए लोगों का एक समूह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b/>
          <w:lang w:val="hi_IN" w:bidi="hi_IN"/>
        </w:rPr>
        <w:t>पहला दृश्य:</w:t>
      </w:r>
      <w:r>
        <w:rPr>
          <w:lang w:val="hi_IN" w:bidi="hi_IN"/>
        </w:rPr>
        <w:t xml:space="preserve"> पौलुस परमेश्वर की शक्ति से लोगों को चंगा कर रहा है। पौलुस लोगों को चंगाई देने और उन्हें दुष्ट आत्माओं से छुड़ाने के लिए यीशु के नाम को पुकारता है। जब पौलुस के कुछ वस्त्र जो उसकी त्वचा को छुए थे लोगो के ऊपर रखे जाते थे तो लोग तब भी ठीक हो जाते हैं, या चंगे हो जाते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सुन सकते हैं जैसे, "मैं नम्र अनुभव कर रहा हूँ कि परमेश्वर मुझे इस प्रकार उपयोग कर रहा है," या "मैं परमेश्वर की सामर्थ्य के द्वारा लोगों की सहायता कर पाने के लिए उत्साहित हूँ," और "मैं परमेश्वर की सामर्थ्य के अधिकार को प्रकट करने के लिए उत्साहित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दूसरा दृश्य:</w:t>
      </w:r>
      <w:r>
        <w:rPr>
          <w:lang w:val="hi_IN" w:bidi="hi_IN"/>
        </w:rPr>
        <w:t xml:space="preserve"> कुछ यहूदी इधर-उधर गए और दुष्ट आत्माओं को प्रभु यीशु का नाम लेकर लोगों को निकल जाने की आज्ञा देते थे। कुछ यहूदी झाड़-फूँक करने वालों की तरह काम कर रहे थे, या उन लोगों के रूप में काम कर रहे थे जो लोगों से दुष्ट आत्माओं को निकालते हैं। वे "दुष्ट आत्माओं को निकालते रहे और दुष्टात्माओं के जकड़े हुओं पर प्रभु यीशु का नाम लेते थे।" वे कहते "यीशु के नाम से जिसके बारे में पौलुस प्रचार करता है, मैं तुझे आज्ञा देता हूँ कि निकल जा।" </w:t>
      </w:r>
    </w:p>
    <w:p>
      <w:pPr/>
      <w:r>
        <w:rPr>
          <w:lang w:val="hi_IN" w:bidi="hi_IN"/>
        </w:rPr>
      </w:r>
      <w:r>
        <w:rPr>
          <w:b/>
          <w:lang w:val="hi_IN" w:bidi="hi_IN"/>
        </w:rPr>
        <w:t>तीसरा दृश्य:</w:t>
      </w:r>
      <w:r>
        <w:rPr>
          <w:lang w:val="hi_IN" w:bidi="hi_IN"/>
        </w:rPr>
        <w:t xml:space="preserve"> "स्क्किवा के सात पुत्र" ठीक ऐसा ही कर रहे थे: वे दुष्ट आत्माओं को लोगों में से निकल जाने की आज्ञा दे रहे थे। स्क्किवा समूह का अगुवा है। एक दिन, स्क्किवा और उसके लोग दुष्ट आत्माओं को एक मनुष्य में से निकल जाने की आज्ञा दे रहे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दुष्टात्मा से ग्रस्त व्यक्ति की भूमिका निभाने वाले अभिनेता से पूछें, "आप कैसा महसूस करते हैं?" आप सुन सकते हैं जैसे, "मैं इस दुष्ट आत्मा से पीड़ित हूँ," या "मैं तिरस्कृत हूँ," और "मेरे अपने कामों पर मेरा कोई नियंत्रण नहीं है।"</w:t>
      </w:r>
    </w:p>
    <w:p>
      <w:pPr>
        <w:pStyle w:val="ListBullet"/>
        <w:spacing w:line="240" w:lineRule="auto"/>
        <w:ind w:left="720"/>
      </w:pPr>
      <w:r>
        <w:rPr>
          <w:lang w:val="hi_IN" w:bidi="hi_IN"/>
        </w:rPr>
      </w:r>
      <w:r>
        <w:rPr>
          <w:lang w:val="hi_IN" w:bidi="hi_IN"/>
        </w:rPr>
        <w:t>स्क्किवा की भूमिका निभाने वाले अभिनेता से पूछें, "आप कैसा महसूस कर रहे हैं?" आप सुन सकते हैं जैसे, "मुझे विश्वास है कि मैं इस मनुष्य में से इस दुष्ट आत्मा को निकाल सकता हूँ," या "यह मेरे लिए बस एक सामान्य दिन है, मैं अपने लोगों के सामने दिखावा कर रहा हूँ," और "मैं चाहता हूँ कि दूसरे जानें कि मैंने एक और व्यक्ति को चंगा किया है।"</w:t>
      </w:r>
    </w:p>
    <w:p>
      <w:pPr>
        <w:pStyle w:val="ListBullet"/>
        <w:spacing w:line="240" w:lineRule="auto"/>
        <w:ind w:left="720"/>
      </w:pPr>
      <w:r>
        <w:rPr>
          <w:lang w:val="hi_IN" w:bidi="hi_IN"/>
        </w:rPr>
      </w:r>
      <w:r>
        <w:rPr>
          <w:lang w:val="hi_IN" w:bidi="hi_IN"/>
        </w:rPr>
        <w:t xml:space="preserve">स्क्किवा के लोगों की भूमिका निभाने वाले अभिनेताओं से पूछें, "आप कैसा महसूस कर रहे हैं?" आप सुन सकते हैं जैसे, "मैं समूह का हिस्सा बनने के लिए उत्साहित हूँ," या "मैं स्केवा के बारे में ऊँचा विचार रखता हूँ," और "मुझे भी इस बात में आनंद है कि दूसरे लोग चंगाइयों के बारे में जानें।"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उन्हे उत्तर की उम्मीद नहीं की, लेकिन दुष्टात्माओं के ग्रस्त व्यक्ति ने कहा, "मैं यीशु को जानती हूँ और पौलुस को भी मैं जानती हूँ। पर तुम कौन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दुष्टात्मा से ग्रस्त व्यक्ति की भूमिका निभाने वाले अभिनेता से पूछें, "आप कैसा महसूस करते हैं?" आप ऐसी बातें सुन सकते हैं, "मैं नियंत्रण से बाहर हूँ," या "मैं क्रोध से भरा हुआ हूँ," और "मैं बहुत शक्तिशाली हूँ।" </w:t>
      </w:r>
    </w:p>
    <w:p>
      <w:pPr>
        <w:pStyle w:val="ListBullet"/>
        <w:spacing w:line="240" w:lineRule="auto"/>
        <w:ind w:left="720"/>
      </w:pPr>
      <w:r>
        <w:rPr>
          <w:lang w:val="hi_IN" w:bidi="hi_IN"/>
        </w:rPr>
      </w:r>
      <w:r>
        <w:rPr>
          <w:lang w:val="hi_IN" w:bidi="hi_IN"/>
        </w:rPr>
        <w:t xml:space="preserve">स्क्किवा की भूमिका निभाने वाले अभिनेता से पूछें, "आप कैसा महसूस कर रहे हैं?" आप सुन सकते हैं जैसे, "मैं इस बात से भयभीत हूँ कि दुष्ट आत्मा से ग्रस्त व्यक्ति ने प्रतिक्रिया दी है," या "मैं सोच रहा हूँ कि वे यीशु और पौलुस को कैसे जानते हैं," और "मैं अपने आप को असहाय अनुभव कर रहा हूँ और मुझे समझ नहीं आ रहा कि अब क्या करूँ।" </w:t>
      </w:r>
    </w:p>
    <w:p>
      <w:pPr>
        <w:pStyle w:val="ListBullet"/>
        <w:spacing w:line="240" w:lineRule="auto"/>
        <w:ind w:left="720"/>
      </w:pPr>
      <w:r>
        <w:rPr>
          <w:lang w:val="hi_IN" w:bidi="hi_IN"/>
        </w:rPr>
      </w:r>
      <w:r>
        <w:rPr>
          <w:lang w:val="hi_IN" w:bidi="hi_IN"/>
        </w:rPr>
        <w:t>स्क्किवा के लोगों की भूमिका निभाने वाले अभिनेता से पूछें, "आप कैसा महसूस कर रहे हैं?" आप सुन सकते हैं जैसे, "मैं भी उतना ही भयभीत हूँ कि दुष्ट आत्मा से ग्रस्त व्यक्ति ने प्रतिक्रिया दी है," या "मैं सोच रहा हूँ कि स्केवा इस पर कैसे प्रतिक्रिया देगा," और "मेरे मन में मिला-जुला भाव है कि मैं भाग जाऊँ या अपने अगुवे के साथ बना रहूँ।"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तब दुष्ट आत्मा से ग्रस्त व्यक्ति "उन पर झपटा और उन सभी पर भारी पड़ा, यहाँ तक कि वे घर से "नंगे और लहूलुहान होकर भागे।"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स्क्किवा की भूमिका निभाने वाले अभिनेता से पूछें, "आप कैसा महसूस कर रहे हैं?" आप सुन सकते हैं जैसे, "मैं इस बात से स्तब्ध हूँ कि दुष्ट आत्मा से ग्रस्त मनुष्य में हम सब पर भारी पड़ने की कितनी शक्ति थी," या "मैं समझ रहा हूँ कि यीशु के नाम को जादुई मंत्र की तरह उपयोग करने से कुछ नहीं होता," और "मैं लज्जित अनुभव कर रहा हूँ कि जब लोग यह सुनेंगे तो मेरी प्रतिष्ठा नष्ट हो जाएगी।" </w:t>
      </w:r>
    </w:p>
    <w:p>
      <w:pPr>
        <w:pStyle w:val="ListBullet"/>
        <w:spacing w:line="240" w:lineRule="auto"/>
        <w:ind w:left="720"/>
      </w:pPr>
      <w:r>
        <w:rPr>
          <w:lang w:val="hi_IN" w:bidi="hi_IN"/>
        </w:rPr>
      </w:r>
      <w:r>
        <w:rPr>
          <w:lang w:val="hi_IN" w:bidi="hi_IN"/>
        </w:rPr>
        <w:t xml:space="preserve">स्क्किवा के लोगों की भूमिका निभाने वाले अभिनेता से पूछें, "आप कैसा महसूस कर रहे हैं?" आप सुन सकते हैं जैसे, "मैं भी इस बात से स्तब्ध हूँ कि दुष्ट आत्मा से ग्रस्त मनुष्य में हम सब पर भारी पड़ने की कितनी शक्ति थी," या "मैं समझ रहा हूँ कि यहाँ और भी अधिक शक्तिशाली दुष्ट सामर्थ्य काम कर रही हैं," और "मैं अनुभव कर रहा हूँ कि हमारा अगुवा शायद उतना सामर्थी नहीं है जितना हमने सोचा था और यह समझ रहा हूँ कि यीशु ही सबसे अधिक सामर्थी है।" </w:t>
      </w:r>
    </w:p>
    <w:p>
      <w:pPr>
        <w:pStyle w:val="ListBullet"/>
        <w:spacing w:line="240" w:lineRule="auto"/>
        <w:ind w:left="720"/>
      </w:pPr>
      <w:r>
        <w:rPr>
          <w:lang w:val="hi_IN" w:bidi="hi_IN"/>
        </w:rPr>
      </w:r>
      <w:r>
        <w:rPr>
          <w:lang w:val="hi_IN" w:bidi="hi_IN"/>
        </w:rPr>
        <w:t xml:space="preserve">दुष्टात्माग्रस्त व्यक्ति की भूमिका निभाने वाले व्यक्ति से पूछें, “आप कैसा महसूस कर रहे हैं?” आप ऐसी बातें सुन सकते हैं, "इन लोगों पर आक्रमण करने के कारण मैं लज्जित हूँ। मैं सोच रहा हूँ कि क्या कोई ऐसा सामर्थी है जो इन दुष्ट आत्माओं को मुझसे निकाल सके। मैं फिर से अलग-थलग और अकेला हूँ।" </w:t>
      </w:r>
    </w:p>
    <w:p>
      <w:pPr/>
      <w:r>
        <w:rPr>
          <w:lang w:val="hi_IN" w:bidi="hi_IN"/>
        </w:rPr>
      </w:r>
      <w:r>
        <w:rPr>
          <w:b/>
          <w:lang w:val="hi_IN" w:bidi="hi_IN"/>
        </w:rPr>
        <w:t>चौथा दृश्य:</w:t>
      </w:r>
      <w:r>
        <w:rPr>
          <w:lang w:val="hi_IN" w:bidi="hi_IN"/>
        </w:rPr>
        <w:t xml:space="preserve"> जब यहूदियों और यूनानियों को पता चलता है कि स्क्किवा और 7 लोगों के साथ क्या हुआ, तो वे सभी भय से ग्रस्त हो जाते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यहूदियों और यूनानियों की भूमिका निभाने वाले अभिनेताओं से पूछें, "आप कैसा महसूस कर रहे हैं?" आप सुन सकते हैं जैसे, "मैं इस बात से स्तब्ध हूँ कि उस दुष्ट आत्मा से ग्रस्त मनुष्य में इन सब लोगों को पीटने की कितनी शक्ति थी," या "इस व्यक्ति में जो दुष्ट आत्माएँ थीं वे उस जादू से अधिक शक्तिशाली थीं जिसका उपयोग स्केवा ने करने का प्रयास किया," और "स्केवा उतना सामर्थी नहीं है जितना उसने समझा था।"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और लोगों ने प्रभु यीशु के नाम का और भी अधिक सम्मान किया।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और यूनानियों की भूमिका निभाने वाले अभिनेताओं से पूछें, "आप कैसा महसूस कर रहे हैं?" आप ऐसी बातें सुन सकते हैं, "मैं आश्चर्यचकित हूँ कि परमेश्वर की सामर्थ्य के पास पूरा अधिकार है और वही जिनके द्वारा वह काम करता है वे ही दुष्ट आत्माओं को निकाल सकते हैं या चंगाई ला सकते हैं," या "इस परमेश्वर को उच्च आदर में रखा जाना चाहिए और उसका सम्मान किया जाना चाहिए," और "हम उत्साहित हैं यह देखने के लिए कि परमेश्वर हमें और क्या दिखाएगा और उसके बारे में और सीखने के लिए।"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पाँचवाँ दृश्य:</w:t>
      </w:r>
      <w:r>
        <w:rPr>
          <w:lang w:val="hi_IN" w:bidi="hi_IN"/>
        </w:rPr>
        <w:t xml:space="preserve"> "बहुत से लोग जो अब विश्वास करते थे, उन्होंने आकर अपने काम को खुले तौर पर स्वीकार किया था।" उन्होंने सभी के सामने अपने पापों को अपने दुष्ट कामों और अपने जादू-टोना को स्वीकार किया। "कई लोग जिन्होंने जादू-टोना या जादू का अभ्यास किया था, अपनी पत्रियों को इकट्ठा किया और उन्हें सार्वजनिक रूप से जलाया।" ये जादू की पुस्तकें और मंत्र तथा उन्हें करने की विधि वाले चर्मपत्र सब इकट्ठे करके एक ढेर में रखे गए ताकि सबके सामने जलाए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उन लोगों की भूमिका निभाने वाले अभिनेताओं से पूछें जो पत्रियों और पुस्तकें जलाए जाने के लिए एक ढेर में रख रहे हैं, "आप कैसा महसूस कर रहे हैं?" आप सुन सकते हैं जैसे, "मैं इस काले जादू का अभ्यास करने से मुक्त अनुभव कर रहा हूँ," या "मुझे लग रहा है कि मेरे ऊपर से एक बोझ उतर गया है," और "मैं सोच रहा हूँ कि सब कुछ जलाने में मेरा धन चला गया, पर मैं समझ रहा हूँ कि यीशु पर विश्वास करना उससे कहीं अधिक मूल्यवान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इन सभी पत्रियों और पुस्तकों की कीमत पचास हजार कीमती चाँदी के सिक्के थी। "इस तरह प्रभु का वचन फैल गया और सामर्थ्य में बढ़ता गया।" इन शक्तिशाली घटनाओं के कारण, अधिक से अधिक लोग प्रभु के बारे में संदेश सुनते रहे।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"परमेश्वर ने पौलुस के द्वारा असाधारण </w:t>
      </w:r>
      <w:r>
        <w:rPr>
          <w:b/>
          <w:lang w:val="hi_IN" w:bidi="hi_IN"/>
        </w:rPr>
        <w:t>चमत्कार</w:t>
      </w:r>
      <w:r>
        <w:rPr>
          <w:lang w:val="hi_IN" w:bidi="hi_IN"/>
        </w:rPr>
        <w:t xml:space="preserve"> किए।" चमत्कारों का अनुवाद उसी तरह करें जैसे आपने पिछले भागों में किया है। </w:t>
      </w:r>
      <w:r>
        <w:rPr>
          <w:lang w:val="hi_IN" w:bidi="hi_IN"/>
        </w:rPr>
        <w:t>चमत्कार</w:t>
      </w:r>
      <w:r>
        <w:rPr>
          <w:lang w:val="hi_IN" w:bidi="hi_IN"/>
        </w:rPr>
        <w:t xml:space="preserve"> मुख्य शब्दावली में है। </w:t>
      </w:r>
    </w:p>
    <w:p>
      <w:pPr/>
      <w:r>
        <w:rPr>
          <w:lang w:val="hi_IN" w:bidi="hi_IN"/>
        </w:rPr>
      </w:r>
      <w:r>
        <w:rPr>
          <w:lang w:val="hi_IN" w:bidi="hi_IN"/>
        </w:rPr>
        <w:t>"यहाँ तक कि रूमाल और ऊपरी वस्त्र भी बीमार लोगों के पास ले जाए जाते थे, और उनकी बीमारियाँ दूर हो जाती थीं और दुष्ट आत्माएँ निकल जाती थीं।"</w:t>
      </w:r>
      <w:r>
        <w:rPr>
          <w:b/>
          <w:lang w:val="hi_IN" w:bidi="hi_IN"/>
        </w:rPr>
        <w:t>रुमाल</w:t>
      </w:r>
      <w:r>
        <w:rPr>
          <w:lang w:val="hi_IN" w:bidi="hi_IN"/>
        </w:rPr>
        <w:t xml:space="preserve"> एक कपड़ा होता जिसे पसीना सोखने के लिए सिर पर पहना जाता था। </w:t>
      </w:r>
      <w:r>
        <w:rPr>
          <w:b/>
          <w:lang w:val="hi_IN" w:bidi="hi_IN"/>
        </w:rPr>
        <w:t>ऊपरी वस्त्र</w:t>
      </w:r>
      <w:r>
        <w:rPr>
          <w:lang w:val="hi_IN" w:bidi="hi_IN"/>
        </w:rPr>
        <w:t xml:space="preserve"> काम करते समय कपड़ों को धूल और गंदगी से बचाने के लिए उपयोग किया जाता है। </w:t>
      </w:r>
      <w:r>
        <w:rPr>
          <w:b/>
          <w:lang w:val="hi_IN" w:bidi="hi_IN"/>
        </w:rPr>
        <w:t>ठीक</w:t>
      </w:r>
      <w:r>
        <w:rPr>
          <w:lang w:val="hi_IN" w:bidi="hi_IN"/>
        </w:rPr>
        <w:t xml:space="preserve"> होने का अर्थ है किसी बीमारी से चंगा होना या दुष्ट आत्माओं को उसमे से निकाल देना। </w:t>
      </w:r>
      <w:r>
        <w:rPr>
          <w:b/>
          <w:lang w:val="hi_IN" w:bidi="hi_IN"/>
        </w:rPr>
        <w:t>दुष्ट आत्माएँ</w:t>
      </w:r>
      <w:r>
        <w:rPr>
          <w:lang w:val="hi_IN" w:bidi="hi_IN"/>
        </w:rPr>
        <w:t xml:space="preserve"> या जिनमें </w:t>
      </w:r>
      <w:r>
        <w:rPr>
          <w:b/>
          <w:lang w:val="hi_IN" w:bidi="hi_IN"/>
        </w:rPr>
        <w:t>अशुद्ध आत्मा</w:t>
      </w:r>
      <w:r>
        <w:rPr>
          <w:lang w:val="hi_IN" w:bidi="hi_IN"/>
        </w:rPr>
        <w:t xml:space="preserve"> है, वे परमेश्वर की सेवा के लिए योग्य नहीं हैं। दुष्ट आत्मा का अनुवाद उसी तरह करें जैसे आपने पिछले भागों में किया है। </w:t>
      </w:r>
      <w:r>
        <w:rPr>
          <w:lang w:val="hi_IN" w:bidi="hi_IN"/>
        </w:rPr>
        <w:t>दुष्ट आत्मा</w:t>
      </w:r>
      <w:r>
        <w:rPr>
          <w:lang w:val="hi_IN" w:bidi="hi_IN"/>
        </w:rPr>
        <w:t xml:space="preserve"> मुख्य शब्दावली में है। </w:t>
      </w:r>
    </w:p>
    <w:p>
      <w:pPr/>
      <w:r>
        <w:rPr>
          <w:lang w:val="hi_IN" w:bidi="hi_IN"/>
        </w:rPr>
      </w:r>
      <w:r>
        <w:rPr>
          <w:lang w:val="hi_IN" w:bidi="hi_IN"/>
        </w:rPr>
        <w:t xml:space="preserve">"कुछ </w:t>
      </w:r>
      <w:r>
        <w:rPr>
          <w:b/>
          <w:lang w:val="hi_IN" w:bidi="hi_IN"/>
        </w:rPr>
        <w:t>यहूदी</w:t>
      </w:r>
      <w:r>
        <w:rPr>
          <w:lang w:val="hi_IN" w:bidi="hi_IN"/>
        </w:rPr>
        <w:t xml:space="preserve">..." यहूदियों का अनुवाद उसी तरह करें जैसे आपने पिछले भागों में किया है। </w:t>
      </w:r>
      <w:r>
        <w:rPr>
          <w:lang w:val="hi_IN" w:bidi="hi_IN"/>
        </w:rPr>
        <w:t>यहूदी</w:t>
      </w:r>
      <w:r>
        <w:rPr>
          <w:lang w:val="hi_IN" w:bidi="hi_IN"/>
        </w:rPr>
        <w:t xml:space="preserve"> मुख्य शब्दावली में है। ये यहूदी </w:t>
      </w:r>
      <w:r>
        <w:rPr>
          <w:b/>
          <w:lang w:val="hi_IN" w:bidi="hi_IN"/>
        </w:rPr>
        <w:t>झाड़-फूँक करने वालों</w:t>
      </w:r>
      <w:r>
        <w:rPr>
          <w:lang w:val="hi_IN" w:bidi="hi_IN"/>
        </w:rPr>
        <w:t xml:space="preserve"> की तरह काम कर रहे थे, अर्थात किसी व्यक्ति या स्थान से दुष्ट आत्मा को निकालने या दूर करने का काम कर रहे थे। ये यहूदी “घूम-घूमकर निकालते थे,” अर्थात दुष्ट आत्माओं को दूर करते थे। </w:t>
      </w:r>
    </w:p>
    <w:p>
      <w:pPr/>
      <w:r>
        <w:rPr>
          <w:lang w:val="hi_IN" w:bidi="hi_IN"/>
        </w:rPr>
      </w:r>
      <w:r>
        <w:rPr>
          <w:lang w:val="hi_IN" w:bidi="hi_IN"/>
        </w:rPr>
        <w:t xml:space="preserve">"और जो दुष्ट आत्माओं से ग्रस्त थे उन पर प्रभु यीशु का नाम लेने का प्रयास करते थे।" </w:t>
      </w:r>
      <w:r>
        <w:rPr>
          <w:b/>
          <w:lang w:val="hi_IN" w:bidi="hi_IN"/>
        </w:rPr>
        <w:t>लेने</w:t>
      </w:r>
      <w:r>
        <w:rPr>
          <w:lang w:val="hi_IN" w:bidi="hi_IN"/>
        </w:rPr>
        <w:t xml:space="preserve"> का अर्थ है परमेश्वर या आत्मा को पुकारना। </w:t>
      </w:r>
      <w:r>
        <w:rPr>
          <w:b/>
          <w:lang w:val="hi_IN" w:bidi="hi_IN"/>
        </w:rPr>
        <w:t>प्रभु</w:t>
      </w:r>
      <w:r>
        <w:rPr>
          <w:lang w:val="hi_IN" w:bidi="hi_IN"/>
        </w:rPr>
        <w:t xml:space="preserve"> का अनुवाद उसी तरह करें जैसे आपने पिछले भागों में किया है। </w:t>
      </w:r>
      <w:r>
        <w:rPr>
          <w:lang w:val="hi_IN" w:bidi="hi_IN"/>
        </w:rPr>
        <w:t>प्रभु</w:t>
      </w:r>
      <w:r>
        <w:rPr>
          <w:lang w:val="hi_IN" w:bidi="hi_IN"/>
        </w:rPr>
        <w:t xml:space="preserve"> मुख्य शब्दावली में है। जो लोग </w:t>
      </w:r>
      <w:r>
        <w:rPr>
          <w:b/>
          <w:lang w:val="hi_IN" w:bidi="hi_IN"/>
        </w:rPr>
        <w:t>दुष्ट आत्मा से ग्रस्त</w:t>
      </w:r>
      <w:r>
        <w:rPr>
          <w:lang w:val="hi_IN" w:bidi="hi_IN"/>
        </w:rPr>
        <w:t xml:space="preserve"> हैं, वे एक दुष्ट आत्मा द्वारा नियंत्रित थे।</w:t>
      </w:r>
    </w:p>
    <w:p>
      <w:pPr/>
      <w:r>
        <w:rPr>
          <w:lang w:val="hi_IN" w:bidi="hi_IN"/>
        </w:rPr>
      </w:r>
      <w:r>
        <w:rPr>
          <w:lang w:val="hi_IN" w:bidi="hi_IN"/>
        </w:rPr>
        <w:t xml:space="preserve">"जब इफिसुस में रहने वाले यहूदियों और यूनानियों ने उस बात के बारे में सुना जो हुआ था।" जब </w:t>
      </w:r>
      <w:r>
        <w:rPr>
          <w:b/>
          <w:lang w:val="hi_IN" w:bidi="hi_IN"/>
        </w:rPr>
        <w:t>यूनानियों</w:t>
      </w:r>
      <w:r>
        <w:rPr>
          <w:lang w:val="hi_IN" w:bidi="hi_IN"/>
        </w:rPr>
        <w:t xml:space="preserve"> का उल्लेख किया जाता है तो इसका अर्थ है इफिसुस का कोई भी व्यक्ति जो यहूदी नहीं था। यह भी हुआ कि इनमें से अधिकांश लोग यूनानी भाषा को अपनी पहली भाषा के रूप में बोलते थे। यहूदी और यूनानी दोनों का अनुवाद करें जैसे आपने पिछले भागों में किया है। </w:t>
      </w:r>
      <w:r>
        <w:rPr>
          <w:lang w:val="hi_IN" w:bidi="hi_IN"/>
        </w:rPr>
        <w:t>यहूदी</w:t>
      </w:r>
      <w:r>
        <w:rPr>
          <w:lang w:val="hi_IN" w:bidi="hi_IN"/>
        </w:rPr>
        <w:t xml:space="preserve"> और </w:t>
      </w:r>
      <w:r>
        <w:rPr>
          <w:lang w:val="hi_IN" w:bidi="hi_IN"/>
        </w:rPr>
        <w:t>यूनानी</w:t>
      </w:r>
      <w:r>
        <w:rPr>
          <w:lang w:val="hi_IN" w:bidi="hi_IN"/>
        </w:rPr>
        <w:t xml:space="preserve"> शब्द मुख्य शब्दावली में हैं। </w:t>
      </w:r>
    </w:p>
    <w:p>
      <w:pPr/>
      <w:r>
        <w:rPr>
          <w:lang w:val="hi_IN" w:bidi="hi_IN"/>
        </w:rPr>
      </w:r>
      <w:r>
        <w:rPr>
          <w:lang w:val="hi_IN" w:bidi="hi_IN"/>
        </w:rPr>
        <w:t xml:space="preserve">जब इन यहूदियों और यूनानियों ने जो हुआ उसके बारे में सुना तो डर गए और लोगों ने प्रभु यीशु के नाम का और भी सम्मान किया। </w:t>
      </w:r>
      <w:r>
        <w:rPr>
          <w:b/>
          <w:lang w:val="hi_IN" w:bidi="hi_IN"/>
        </w:rPr>
        <w:t>सम्मान करने</w:t>
      </w:r>
      <w:r>
        <w:rPr>
          <w:lang w:val="hi_IN" w:bidi="hi_IN"/>
        </w:rPr>
        <w:t xml:space="preserve"> का अर्थ भी है "उसकी स्तुति करना," या "बहुत भला बोलना," या "बहुत बड़ा समझना।" </w:t>
      </w:r>
    </w:p>
    <w:p>
      <w:pPr/>
      <w:r>
        <w:rPr>
          <w:lang w:val="hi_IN" w:bidi="hi_IN"/>
        </w:rPr>
      </w:r>
      <w:r>
        <w:rPr>
          <w:lang w:val="hi_IN" w:bidi="hi_IN"/>
        </w:rPr>
        <w:t xml:space="preserve">"बहुत से लोग जो अब विश्वास करते थे, उन्होंने आकर अपने काम को खुले तौर पर स्वीकार किया था।" </w:t>
      </w:r>
      <w:r>
        <w:rPr>
          <w:b/>
          <w:lang w:val="hi_IN" w:bidi="hi_IN"/>
        </w:rPr>
        <w:t>स्वीकार</w:t>
      </w:r>
      <w:r>
        <w:rPr>
          <w:lang w:val="hi_IN" w:bidi="hi_IN"/>
        </w:rPr>
        <w:t xml:space="preserve"> करने का अर्थ है कुछ ऐसा करने को स्वीकार करना जो गलत था। उन्होंने </w:t>
      </w:r>
      <w:r>
        <w:rPr>
          <w:b/>
          <w:lang w:val="hi_IN" w:bidi="hi_IN"/>
        </w:rPr>
        <w:t>सार्वजनिक</w:t>
      </w:r>
      <w:r>
        <w:rPr>
          <w:lang w:val="hi_IN" w:bidi="hi_IN"/>
        </w:rPr>
        <w:t xml:space="preserve"> रूप से अर्थात सभी के सामने स्वीकार किया, ताकि उनके पास उनके स्वीकारोक्ति के गवाह हों।</w:t>
      </w:r>
    </w:p>
    <w:p>
      <w:pPr/>
      <w:r>
        <w:rPr>
          <w:lang w:val="hi_IN" w:bidi="hi_IN"/>
        </w:rPr>
      </w:r>
      <w:r>
        <w:rPr>
          <w:lang w:val="hi_IN" w:bidi="hi_IN"/>
        </w:rPr>
        <w:t xml:space="preserve">"कई लोग जिन्होंने जादू-टोना किया था, अपनी पात्रियों को इकट्ठा किया और उन्हें सार्वजनिक रूप से जलाया।" मंत्रों या जादू-टोनों का संग्रह और उन्हें करने के तरीके बताने वाली इन पुस्तकों और ग्रंथों को सबके सामने जलाने के लिए एक ढेर में इकट्ठा किया गया था। </w:t>
      </w:r>
      <w:r>
        <w:rPr>
          <w:b/>
          <w:lang w:val="hi_IN" w:bidi="hi_IN"/>
        </w:rPr>
        <w:t>जादू-टोना</w:t>
      </w:r>
      <w:r>
        <w:rPr>
          <w:lang w:val="hi_IN" w:bidi="hi_IN"/>
        </w:rPr>
        <w:t xml:space="preserve">, जिसका अर्थ है जादू का उपयोग, विशेष रूप से जादू जिसका उपयोग बुरे उद्देश्यों के लिए किया जाता है। </w:t>
      </w:r>
      <w:r>
        <w:rPr>
          <w:b/>
          <w:lang w:val="hi_IN" w:bidi="hi_IN"/>
        </w:rPr>
        <w:t>चर्मपत्र</w:t>
      </w:r>
      <w:r>
        <w:rPr>
          <w:lang w:val="hi_IN" w:bidi="hi_IN"/>
        </w:rPr>
        <w:t xml:space="preserve"> लपेटे हुए पत्र होते थे और </w:t>
      </w:r>
      <w:r>
        <w:rPr>
          <w:b/>
          <w:lang w:val="hi_IN" w:bidi="hi_IN"/>
        </w:rPr>
        <w:t>पुस्तकें</w:t>
      </w:r>
      <w:r>
        <w:rPr>
          <w:lang w:val="hi_IN" w:bidi="hi_IN"/>
        </w:rPr>
        <w:t xml:space="preserve"> चर्मपत्र के पन्नों को एक साथ बाँधकर बनाई जाती थीं।</w:t>
      </w:r>
      <w:r>
        <w:rPr>
          <w:b/>
          <w:lang w:val="hi_IN" w:bidi="hi_IN"/>
        </w:rPr>
        <w:t>मंत्र</w:t>
      </w:r>
      <w:r>
        <w:rPr>
          <w:lang w:val="hi_IN" w:bidi="hi_IN"/>
        </w:rPr>
        <w:t xml:space="preserve"> जादुई सूत्रों के रूप में उपयोग किए जाते थे, जैसे कोई </w:t>
      </w:r>
      <w:r>
        <w:rPr>
          <w:b/>
          <w:lang w:val="hi_IN" w:bidi="hi_IN"/>
        </w:rPr>
        <w:t>जादू</w:t>
      </w:r>
      <w:r>
        <w:rPr>
          <w:lang w:val="hi_IN" w:bidi="hi_IN"/>
        </w:rPr>
        <w:t xml:space="preserve"> करना, ताकि किसी व्यक्ति या वस्तु पर </w:t>
      </w:r>
      <w:r>
        <w:rPr>
          <w:b/>
          <w:lang w:val="hi_IN" w:bidi="hi_IN"/>
        </w:rPr>
        <w:t>जादुई</w:t>
      </w:r>
      <w:r>
        <w:rPr>
          <w:lang w:val="hi_IN" w:bidi="hi_IN"/>
        </w:rPr>
        <w:t xml:space="preserve"> या अलौकिक प्रभाव डाला जा सके।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19:21–41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19:21–41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की शुरुआत पौलूस द्वारा अन्य स्थानों की यात्रा की योजना बनाने से होती है। इसकी शुरुआत "जब यह बातें हो चुकीं" से होती है। क्या आपको प्रेरितों के काम की पुस्तक में पहले बताई गई वे घटनाएँ याद हैं जिनमें एक दुष्ट आत्मा से ग्रसित व्यक्ति और जादू-टोना करने वालों द्वारा अपने सभी ग्रंथों और पुस्तकों को जला दिया गया था? ये वो घटनाएँ हैं जो अभी-अभी घटित हुई हैं। पौलुस परमेश्वर के आत्मा के कारण विवश होता है कि वह यरूशलेम जाए, मकिदूनिया और अखाया से होकर रोम जाए, ताकि प्रभु यीशु या स्वामी के बारे में संदेश फैलाए। पौलुस अपने दो सहायकों, को मकिदूनिया जाने के लिए भेजता है। उनके नाम तीमुथियुस और इरास्तुस थे। इस समय पौलुस इफिसुस में थोड़ी और देर रहा।</w:t>
      </w:r>
    </w:p>
    <w:p>
      <w:pPr/>
      <w:r>
        <w:rPr>
          <w:lang w:val="hi_IN" w:bidi="hi_IN"/>
        </w:rPr>
      </w:r>
      <w:r>
        <w:rPr>
          <w:lang w:val="hi_IN" w:bidi="hi_IN"/>
        </w:rPr>
        <w:t xml:space="preserve">यहाँ रुकें और एक नक्शा दिखाएँ जिसमें </w:t>
      </w:r>
      <w:r>
        <w:rPr>
          <w:lang w:val="hi_IN" w:bidi="hi_IN"/>
        </w:rPr>
        <w:t>पौलुस द्वारा यरूशलेम जाने का मार्ग दर्शाया गया हो, जो मकिदूनिया और अखाया से होते हुए रोम तक जाएगा, और एक अन्य नक्शा दिखाएँ जिसमें तीमुथियुस और इरास्तुस द्वारा इफिसुस से</w:t>
      </w:r>
      <w:r>
        <w:rPr>
          <w:lang w:val="hi_IN" w:bidi="hi_IN"/>
        </w:rPr>
        <w:t xml:space="preserve"> मकिदूनिया जाने का मार्ग दर्शाया गया हो।</w:t>
      </w:r>
    </w:p>
    <w:p>
      <w:pPr/>
      <w:r>
        <w:rPr>
          <w:lang w:val="hi_IN" w:bidi="hi_IN"/>
        </w:rPr>
      </w:r>
      <w:r>
        <w:rPr>
          <w:lang w:val="hi_IN" w:bidi="hi_IN"/>
        </w:rPr>
        <w:t>“उस समय उस पन्थ के विषय में बड़ा हुल्‍लड़ हुआ।” क्या आपको प्रेरितों के काम की वह घटना याद है जब अविश्वासियों ने "सार्वजनिक रूप से पन्थ के विरुद्ध बोलना" शुरू किया था? प्रभु यीशु हमें दिखाता है कि पन्थ का अर्थ है अपने जीवन को उनके द्वारा हमारे लिए निर्धारित उद्देश्यों के अनुसार जीना। कुछ गैर-विश्वासी हैं जो इस बात से दुखी हैं कि प्रभु यीशु, या स्वामी के बारे में पौलुस का संदेश फैल रहा है। देमेत्रियुस नाम का एक व्यक्ति विशेष रूप से गुस्सा हो जाता है क्योंकि उसकी जीविका, या धन-दौलत खतरे में है। देमेत्रियास चाँदी का सुनार है, जिसका अर्थ है कि वह चाँदी से चीजें बनाता है। इसमें बहुत कौशल और महंगी चांदी की आवश्यकता होती है, इसलिए चीजें बनाकर और उन्हें बेचकर वह और उसके कर्मचारी बहुत पैसा कमा सकते थे। उसकी एक खास बात आर्तेमिस के मन्दिर में चाँदी के मंदिर बनाना थी। आर्तेमिस प्रजनन की देवी थी। उसके सम्मान के लिए जो बड़ा मन्दिर बनाया गया था, वह एक सुंदर इमारत थी और इसे बहुत से लोग जानते थे। देमेत्रियास चाँदी से छोटे मंदिर बनाता था, जो बिलकुल आर्तेमिस के मन्दिर के समान दिखते थे, और फिर उन्हें बेच देता था।</w:t>
      </w:r>
    </w:p>
    <w:p>
      <w:pPr/>
      <w:r>
        <w:rPr>
          <w:lang w:val="hi_IN" w:bidi="hi_IN"/>
        </w:rPr>
      </w:r>
      <w:r>
        <w:rPr>
          <w:lang w:val="hi_IN" w:bidi="hi_IN"/>
        </w:rPr>
        <w:t xml:space="preserve">यहाँ रुकें और आर्तेमिस के </w:t>
      </w:r>
      <w:r>
        <w:rPr>
          <w:lang w:val="hi_IN" w:bidi="hi_IN"/>
        </w:rPr>
        <w:t>मन्दिर के पूरे पैमाने की तस्वीर</w:t>
      </w:r>
      <w:r>
        <w:rPr>
          <w:lang w:val="hi_IN" w:bidi="hi_IN"/>
        </w:rPr>
        <w:t xml:space="preserve"> दिखाएँ।</w:t>
      </w:r>
    </w:p>
    <w:p>
      <w:pPr/>
      <w:r>
        <w:rPr>
          <w:lang w:val="hi_IN" w:bidi="hi_IN"/>
        </w:rPr>
      </w:r>
      <w:r>
        <w:rPr>
          <w:lang w:val="hi_IN" w:bidi="hi_IN"/>
        </w:rPr>
        <w:t xml:space="preserve">यहाँ रुकें और आर्तेमिस के </w:t>
      </w:r>
      <w:r>
        <w:rPr>
          <w:lang w:val="hi_IN" w:bidi="hi_IN"/>
        </w:rPr>
        <w:t>मन्दिर के छोटे प्रारूप संस्करण की एक तस्वीर</w:t>
      </w:r>
      <w:r>
        <w:rPr>
          <w:lang w:val="hi_IN" w:bidi="hi_IN"/>
        </w:rPr>
        <w:t xml:space="preserve"> दिखाएँ, जो शायद चाँदी से बना हो।</w:t>
      </w:r>
    </w:p>
    <w:p>
      <w:pPr/>
      <w:r>
        <w:rPr>
          <w:lang w:val="hi_IN" w:bidi="hi_IN"/>
        </w:rPr>
      </w:r>
      <w:r>
        <w:rPr>
          <w:lang w:val="hi_IN" w:bidi="hi_IN"/>
        </w:rPr>
        <w:t>देमेत्रियास ने उन लोगों को और अन्य कारीगरों को भी एक साथ बुलाया, जो आर्तेमिस के चाँदी के छोटे मन्दिर भी बनाते थे। देमेत्रियास उनसे कहता है, "हे मेरे दोस्तों, तुम जानते हो कि इस व्यवसाय से हमें अच्छी आय मिलती है," जिसका अर्थ है छोटे चाँदी के मन्दिर बनाना। फिर वह कहता है कि "तू देखता और सुनता है," क्योंकि इन लोगों ने खुद देखा और सुना होगा कि पौलुस उन दो वर्षों से जो वह वहाँ रहा, वह क्या कह रहा है। देमेत्रियास पौलुस को "यह व्यक्ति" कहकर संदर्भित करता है, जो किसी व्यक्ति को संदर्भित करने का एक अशिष्ट तरीका है। वह आगे कहता है कि पौलुस लोगों को भटकाने में सफल हुआ है, जिसका अर्थ है लोगों को गलत दिशा में ले जाना। देमेत्रियास कहता है कि इसने केवल इफिसुस में ही नहीं, बल्कि पूरे आसिया के प्रान्त में बड़ी संख्या में लोगों को प्रभावित किया है। वह उन्हें याद दिलाता है कि पौलुस क्या कहता रहा है—कि मनुष्य द्वारा बनाई गई देवताओं की मूर्तियों में देवताओं के रूप में कोई शक्ति नहीं होती है।</w:t>
      </w:r>
    </w:p>
    <w:p>
      <w:pPr/>
      <w:r>
        <w:rPr>
          <w:lang w:val="hi_IN" w:bidi="hi_IN"/>
        </w:rPr>
      </w:r>
      <w:r>
        <w:rPr>
          <w:lang w:val="hi_IN" w:bidi="hi_IN"/>
        </w:rPr>
        <w:t>पौलुस की बात से देमेत्रियास डर रहा है कि चाँदी के कारीगर के रूप में उसका व्यापार खतरे में है और लोग चाँदी के छोटे मन्दिर बनाने के उसके व्यवसाय के विरुद्ध बोलेंगे। फिर वह यह कहकर आगे कहता है कि न केवल उनकी आजीविका खतरे में है, बल्कि यह भी कि महान देवी आर्तेमिस के मन्दिर को अपमानित किया जाएगा।" देमेत्रियास चिंतित है कि आर्तेमिस की आराधना करने वाले लोग उसके लिए सम्मान खो देंगे और लोग अब यह नहीं सोचेंगे कि वह एक सच्ची और महिमापूर्ण देवी है। देमेत्रियास उतना ही चिंतित लगता है कि पौलुस की प्रचार-सेवा आर्तेमिस की उपासना को कैसे प्रभावित करेगी, जितना कि यह उसके अपने धन को प्रभावित करेगी।</w:t>
      </w:r>
    </w:p>
    <w:p>
      <w:pPr/>
      <w:r>
        <w:rPr>
          <w:lang w:val="hi_IN" w:bidi="hi_IN"/>
        </w:rPr>
      </w:r>
      <w:r>
        <w:rPr>
          <w:lang w:val="hi_IN" w:bidi="hi_IN"/>
        </w:rPr>
        <w:t>जब इन लोगों ने यह सुना तो वे चिल्लाने लगे: "इफिसुस की आर्तेमिस महान है!" वे क्रोध से भर गए और जल्दी से बाहर दौड़े और देमेत्रियास की बात को फैला दिया और उन्होंने दूसरों को इकट्ठा किया ताकि वे चिल्लाकर उनके साथ शामिल हों। देखते ही देखते पूरा शहर कोलाहल या अराजकता की चपेट में आ गया। जल्द ही दंगा शुरू हो गया; शायद हजारों लोग इकट्ठा हो गए। मकिदूनिया के दो व्यक्ति जो पौलुस के साथियों के रूप में जाने जाते थे, वहाँ से गुजर रहे थे। क्रोधित लोगों के इस समूह ने गयुस और अरिस्तर्खुस को पकड़ लिया और उनकी इच्छा के विरुद्ध उन्हें रंगशाला में घसीट लिया।</w:t>
      </w:r>
    </w:p>
    <w:p>
      <w:pPr/>
      <w:r>
        <w:rPr>
          <w:lang w:val="hi_IN" w:bidi="hi_IN"/>
        </w:rPr>
      </w:r>
      <w:r>
        <w:rPr>
          <w:lang w:val="hi_IN" w:bidi="hi_IN"/>
        </w:rPr>
        <w:t xml:space="preserve">यहाँ रुकें और एक </w:t>
      </w:r>
      <w:r>
        <w:rPr>
          <w:lang w:val="hi_IN" w:bidi="hi_IN"/>
        </w:rPr>
        <w:t>यूनानी रंगशाला</w:t>
      </w:r>
      <w:r>
        <w:rPr>
          <w:lang w:val="hi_IN" w:bidi="hi_IN"/>
        </w:rPr>
        <w:t xml:space="preserve"> की तस्वीर दिखाएँ।</w:t>
      </w:r>
    </w:p>
    <w:p>
      <w:pPr/>
      <w:r>
        <w:rPr>
          <w:lang w:val="hi_IN" w:bidi="hi_IN"/>
        </w:rPr>
      </w:r>
      <w:r>
        <w:rPr>
          <w:lang w:val="hi_IN" w:bidi="hi_IN"/>
        </w:rPr>
        <w:t>इफिसुस की रंगशाला बड़ी थी; इसमें लगभग 26,000 लोगों के बैठने की क्षमता थी। प्राचीन समय में, रंगशालाओं का निर्माण मुख्य रूप से सार्वजनिक घटनाओं के प्रदर्शन के लिए किया गया था, जिसमें नाटक शामिल थे, लेकिन उनका उपयोग नगर सभाओं के लिए भी किया जाता था। यह वह मुख्य स्थान होता जहाँ लोग इकट्ठा होने के लिए आते थे।</w:t>
      </w:r>
    </w:p>
    <w:p>
      <w:pPr/>
      <w:r>
        <w:rPr>
          <w:lang w:val="hi_IN" w:bidi="hi_IN"/>
        </w:rPr>
      </w:r>
      <w:r>
        <w:rPr>
          <w:lang w:val="hi_IN" w:bidi="hi_IN"/>
        </w:rPr>
        <w:t>यहाँ रुकें और अनुवाद समूह के रूप में चर्चा करें: यदि आपके नगर या गाँव को बहुत से लोगों तक कोई संदेश पहुँचाने की आवश्यकता हो, तो आप कहाँ इकट्ठा होंगे?</w:t>
      </w:r>
    </w:p>
    <w:p>
      <w:pPr/>
      <w:r>
        <w:rPr>
          <w:lang w:val="hi_IN" w:bidi="hi_IN"/>
        </w:rPr>
      </w:r>
      <w:r>
        <w:rPr>
          <w:lang w:val="hi_IN" w:bidi="hi_IN"/>
        </w:rPr>
        <w:t>दंगे की खबर अब पौलुस तक पहुंच चुकी है, जो इस समय भी इफिसुस में ही है। वह रंगशाला में जाने और भीड़ के सामने खड़े होकर उनसे बात करने के लिए बेताब है। चेले, या यीशु के अनुयायी जो पौलुस के साथ हैं, उसे जाने नहीं दें। यदि पौलुस जाता है तो वे उसकी सुरक्षा के लिए चिंतित हैं। यहाँ तक कि प्रान्त के कुछ अधिकारी, जो पौलुस के मित्र थे, उन्होंने उसे एक संदेश भेजा और उससे विनती की कि वह रंगशाला में न जाए, क्योंकि उन्हें उसकी सुरक्षा के लिए डर था। ये अधिकारी समुदाय में उच्च स्थान रखते थे और वे जानते थे कि पौलुस खतरे में था और यह भी कि वे उसकी रक्षा नहीं कर सकते थे।</w:t>
      </w:r>
    </w:p>
    <w:p>
      <w:pPr/>
      <w:r>
        <w:rPr>
          <w:lang w:val="hi_IN" w:bidi="hi_IN"/>
        </w:rPr>
      </w:r>
      <w:r>
        <w:rPr>
          <w:lang w:val="hi_IN" w:bidi="hi_IN"/>
        </w:rPr>
        <w:t>इकट्ठा हुई भीड़ उलझन में थी: "कुछ लोग एक बात चिल्ला रहे थे, कुछ लोग दूसरी।" ज्यादातर लोगों को यह भी नहीं पता था कि वे वहाँ क्यों थे।" कभी-कभी लोग दंगे के उत्साह में बह जाते हैं और उसमें शामिल हो जाते हैं, भले ही उन्हें पता न हो कि यह किस लिए हो रहा है।</w:t>
      </w:r>
    </w:p>
    <w:p>
      <w:pPr/>
      <w:r>
        <w:rPr>
          <w:lang w:val="hi_IN" w:bidi="hi_IN"/>
        </w:rPr>
      </w:r>
      <w:r>
        <w:rPr>
          <w:lang w:val="hi_IN" w:bidi="hi_IN"/>
        </w:rPr>
        <w:t>यहाँ रुकें और अनुवाद समूह के रूप में चर्चा करें: अपने नगर या गाँव में उस समय की एक कहानी बताएँ जहाँ आपने किसी सभा या विरोध में शामिल होने का अनुभव किया हो। आप या अन्य लोग इसमें क्यों शामिल हुए, क्या इसलिए कि आप इस उद्देश्य में विश्वास करते थे या इसलिए कि किसी चीज का हिस्सा बनना अच्छा लगता था और आप इसके बारे में और अधिक जानना चाहते थे?</w:t>
      </w:r>
    </w:p>
    <w:p>
      <w:pPr/>
      <w:r>
        <w:rPr>
          <w:lang w:val="hi_IN" w:bidi="hi_IN"/>
        </w:rPr>
      </w:r>
      <w:r>
        <w:rPr>
          <w:lang w:val="hi_IN" w:bidi="hi_IN"/>
        </w:rPr>
        <w:t>भीड़ में मौजूद यहूदियों ने सिकन्दर को आगे धकेल दिया और उसे निर्देश देने लगे। यहाँ यह स्पष्ट नहीं है कि सिकन्दर कौन है, और हम उसके बारे में बहुत कम जानते हैं। ऐसा हो सकता है कि ऐसा प्रतीत हुआ हो कि उसे कुछ कहना है, इसलिए यहूदियों ने उसे अपनी ओर से बोलने के लिए आगे किया हो। "उन्होंने मौन रहने का इशारा किया," जिसका अर्थ है कि उन्होंने भीड़ को चुप रहने के लिए अपने हाथ से इशारा किया होगा ताकि वे उन्हें बोलते हुए सुन सकें। यहूदी मूर्तिपूजा के विरुद्ध हैं, इसलिए ऐसा हो सकता है कि आर्तेमिस के समर्थन में हुआ दंगा यहूदियों पर अप्रत्यक्ष हमला होने के समान हो। सिकन्दर "लोगों का बचाव करना" चाहता था, जिसका अर्थ यह कहना था कि दंगे होने के लिए वे जिम्मेदार नहीं हैं।</w:t>
      </w:r>
    </w:p>
    <w:p>
      <w:pPr/>
      <w:r>
        <w:rPr>
          <w:lang w:val="hi_IN" w:bidi="hi_IN"/>
        </w:rPr>
      </w:r>
      <w:r>
        <w:rPr>
          <w:lang w:val="hi_IN" w:bidi="hi_IN"/>
        </w:rPr>
        <w:t>यह भी स्पष्ट नहीं है कि गैर-यहूदी भीड़ कैसे पहचानती है कि सिकन्दर एक यहूदी है, यह उसके रूप से हो सकता है या यह हो सकता है कि जब उसने भीड़ से बात करना शुरू किया तो उन्होंने उसके उच्चारण को पहचान लिया। ऐसा लगता है कि इफिसुस के नागरिकों में से वे यहूदियों को पसंद नहीं करते थे। "वे सभी एक साथ चिल्लाते थे," जिसका अर्थ है कि वे सभी एक ही बात को एक ही समय में, लगभग दो घंटे तक बार-बार चिल्लाते थे, "इफिसुस की आर्तेमिस महान है।"</w:t>
      </w:r>
    </w:p>
    <w:p>
      <w:pPr/>
      <w:r>
        <w:rPr>
          <w:lang w:val="hi_IN" w:bidi="hi_IN"/>
        </w:rPr>
      </w:r>
      <w:r>
        <w:rPr>
          <w:lang w:val="hi_IN" w:bidi="hi_IN"/>
        </w:rPr>
        <w:t>नगर का मंत्री एक तरह से नगर के महापौर या नगरवासियों द्वारा किए गए समझौतों को जारी करने के लिए जिम्मेदार व्यक्ति के समान होता है। वह भीड़ को शान्त करने में कामयाब रहा और उनसे बात करने में कामयाब रहा। वह लोगों को याद दिलाता है कि इफिसुस का नगर "महान आर्तेमिस के मन्दिर का रखवाला है" जिसका अर्थ है मन्दिर की रक्षा करना और उसकी देखभाल करना। "और उसकी मूर्ति जो स्वर्ग से गिरी है" यह किसी पत्थर या चट्टान को दर्शाता है, शायद किसी उल्कापिंड का टुकड़ा या अंतरिक्ष से गिरा हुआ चट्टान है, जो भूमि पर गिरा है। वे मानते होंगे कि यह स्वर्ग से गिरा है और इसे पवित्र मानकर इसकी पूजा करते होंगे। नगर का मंत्री लोगों को याद दिलाता है कि आर्तेमिस एक महत्वपूर्ण देवी है और लोगों को उसका आदर करने से कोई भी बात नहीं रोक सकती।</w:t>
      </w:r>
    </w:p>
    <w:p>
      <w:pPr/>
      <w:r>
        <w:rPr>
          <w:lang w:val="hi_IN" w:bidi="hi_IN"/>
        </w:rPr>
      </w:r>
      <w:r>
        <w:rPr>
          <w:lang w:val="hi_IN" w:bidi="hi_IN"/>
        </w:rPr>
        <w:t>यहाँ रुकें और अनुवाद समूह के रूप में चर्चा करें: आपकी संस्कृति में किन चीजों को पवित्र या विशेष माना जाता है? उनका क्या अर्थ है?</w:t>
      </w:r>
    </w:p>
    <w:p>
      <w:pPr/>
      <w:r>
        <w:rPr>
          <w:lang w:val="hi_IN" w:bidi="hi_IN"/>
        </w:rPr>
      </w:r>
      <w:r>
        <w:rPr>
          <w:lang w:val="hi_IN" w:bidi="hi_IN"/>
        </w:rPr>
        <w:t>फिर नगर का मंत्री भीड़ से कहता है कि वे शांत हो जाएँ और जल्दबाजी में कोई काम न करें, जिसका अर्थ है बिना सोचे-समझे कुछ करना। नगर का मंत्री कहता है कि जिन पुरुषों को लोग लाए हैं, गयुस और अरिस्तर्खुस, उन्होंने मन्दिर से कोई चीज़ नहीं लूटी है और न ही देवी आर्तेमिस के विरुद्ध बुरी बातें कही हैं। वह आगे कहता है कि यदि देमेत्रियास और उसके लोगों को किसी के विरुद्ध कोई शिकायत होती है, तो ऐसे विशेष दिन होते हैं जब अदालतें खुली होती हैं और राज्यपाल या कानूनी अधिकारी विवादों का निपटारा कर सकते हैं। फिर नगर का मंत्री यह स्पष्ट करता है कि यदि किसी को कुछ जोड़ना है तो वहां एक उचित कानूनी सभा होनी चाहिए। चूँकि यह एक उचित कानूनी सभा नहीं है, इसलिए रोमी इफिसुस के लोगों पर जो हुआ है उसके कारण दंगे का आरोप लगा सकते हैं। तब कोई भी दंगे का कारण बता नहीं सकेगा, क्योंकि कानूनी रूप से इसका कोई कारण नहीं है। इसके बाद, नगर का मंत्री लोगों को चले जाने को कहता है, या उन्हें भेज देता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पौलुस यरूशलेम की यात्रा करने और मकिदूनिया और अखाया से होकर गुजरने की योजना बनाता है। फिर बाद में वह रोम जाएगा। फिर वह अपने दो सहायकों, तीमुथियुस और इरास्तुस को मकिदूनिया भेजता है।</w:t>
      </w:r>
    </w:p>
    <w:p>
      <w:pPr/>
      <w:r>
        <w:rPr>
          <w:lang w:val="hi_IN" w:bidi="hi_IN"/>
        </w:rPr>
      </w:r>
      <w:r>
        <w:rPr>
          <w:b/>
          <w:lang w:val="hi_IN" w:bidi="hi_IN"/>
        </w:rPr>
        <w:t>दूसरा दृश्य:</w:t>
      </w:r>
      <w:r>
        <w:rPr>
          <w:lang w:val="hi_IN" w:bidi="hi_IN"/>
        </w:rPr>
        <w:t xml:space="preserve"> देमेत्रियुस को चिंता है कि आर्तेमिस की पूजा करने वाले लोगों की संख्या कम होने और आर्तेमिस का सम्मान न होने के कारण वह अपनी संपत्ति खो देगा, इसलिए वह एक योजना बनाने के लिए कारीगरों का एक समूह इकट्ठा करता है।</w:t>
      </w:r>
    </w:p>
    <w:p>
      <w:pPr/>
      <w:r>
        <w:rPr>
          <w:lang w:val="hi_IN" w:bidi="hi_IN"/>
        </w:rPr>
      </w:r>
      <w:r>
        <w:rPr>
          <w:b/>
          <w:lang w:val="hi_IN" w:bidi="hi_IN"/>
        </w:rPr>
        <w:t>तीसरा दृश्य:</w:t>
      </w:r>
      <w:r>
        <w:rPr>
          <w:lang w:val="hi_IN" w:bidi="hi_IN"/>
        </w:rPr>
        <w:t xml:space="preserve"> आर्तेमिस पर मंडरा रहे खतरे की खबर फैलते ही शहर में अफरा-तफरी मच जाती है। पौलुस जाना चाहता है, लेकिन चेले, या यीशु के अनुयायी उसकी रक्षा करने के लिए उसे रोक देते हैं। यहाँ तक कि स्थानीय अधिकारियों ने भी उसे अपनी सुरक्षा के लिए दूर रहने की सलाह देते हुए संदेश भेजा।</w:t>
      </w:r>
    </w:p>
    <w:p>
      <w:pPr/>
      <w:r>
        <w:rPr>
          <w:lang w:val="hi_IN" w:bidi="hi_IN"/>
        </w:rPr>
      </w:r>
      <w:r>
        <w:rPr>
          <w:b/>
          <w:lang w:val="hi_IN" w:bidi="hi_IN"/>
        </w:rPr>
        <w:t>चौथा दृश्य:</w:t>
      </w:r>
      <w:r>
        <w:rPr>
          <w:lang w:val="hi_IN" w:bidi="hi_IN"/>
        </w:rPr>
        <w:t xml:space="preserve"> भ्रमित लोगों का एक समूह चिल्लाना शुरू कर देता है, भीड़ की मानसिकता हावी हो जाती है, उन्हें यह भी नहीं पता होता कि वे वहाँ क्यों हैं। यहूदियों ने सिकन्दर, जो खुद भी एक यहूदी है, उस को बोलने के लिए उकसाया, लेकिन इससे गैर-यहूदी भीड़ और भी ज्यादा क्रोधित हो गई और जब उन्हें पता चला कि वह एक यहूदी है तो वे और भी ज्यादा चिल्लाने लगे। आखिरकार मंत्री भीड़ को शान्त करने में सक्षम होता है और फिर उनसे बात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 पौलुस का सहायक</w:t>
      </w:r>
    </w:p>
    <w:p>
      <w:pPr>
        <w:pStyle w:val="ListBullet"/>
        <w:spacing w:line="240" w:lineRule="auto"/>
        <w:ind w:left="720"/>
      </w:pPr>
      <w:r>
        <w:rPr>
          <w:lang w:val="hi_IN" w:bidi="hi_IN"/>
        </w:rPr>
      </w:r>
      <w:r>
        <w:rPr>
          <w:lang w:val="hi_IN" w:bidi="hi_IN"/>
        </w:rPr>
        <w:t>इरास्तुस, पौलुस का अन्य सहायक</w:t>
      </w:r>
    </w:p>
    <w:p>
      <w:pPr>
        <w:pStyle w:val="ListBullet"/>
        <w:spacing w:line="240" w:lineRule="auto"/>
        <w:ind w:left="720"/>
      </w:pPr>
      <w:r>
        <w:rPr>
          <w:lang w:val="hi_IN" w:bidi="hi_IN"/>
        </w:rPr>
      </w:r>
      <w:r>
        <w:rPr>
          <w:lang w:val="hi_IN" w:bidi="hi_IN"/>
        </w:rPr>
        <w:t>देमेत्रियुस चाँदी का सुनार</w:t>
      </w:r>
    </w:p>
    <w:p>
      <w:pPr>
        <w:pStyle w:val="ListBullet"/>
        <w:spacing w:line="240" w:lineRule="auto"/>
        <w:ind w:left="720"/>
      </w:pPr>
      <w:r>
        <w:rPr>
          <w:lang w:val="hi_IN" w:bidi="hi_IN"/>
        </w:rPr>
      </w:r>
      <w:r>
        <w:rPr>
          <w:lang w:val="hi_IN" w:bidi="hi_IN"/>
        </w:rPr>
        <w:t>देमेत्रियुस द्वारा नियुक्त किए गए कारीगरों का एक समूह</w:t>
      </w:r>
    </w:p>
    <w:p>
      <w:pPr>
        <w:pStyle w:val="ListBullet"/>
        <w:spacing w:line="240" w:lineRule="auto"/>
        <w:ind w:left="720"/>
      </w:pPr>
      <w:r>
        <w:rPr>
          <w:lang w:val="hi_IN" w:bidi="hi_IN"/>
        </w:rPr>
      </w:r>
      <w:r>
        <w:rPr>
          <w:lang w:val="hi_IN" w:bidi="hi_IN"/>
        </w:rPr>
        <w:t xml:space="preserve">अन्य कारीगरों का समूह </w:t>
      </w:r>
    </w:p>
    <w:p>
      <w:pPr>
        <w:pStyle w:val="ListBullet"/>
        <w:spacing w:line="240" w:lineRule="auto"/>
        <w:ind w:left="720"/>
      </w:pPr>
      <w:r>
        <w:rPr>
          <w:lang w:val="hi_IN" w:bidi="hi_IN"/>
        </w:rPr>
      </w:r>
      <w:r>
        <w:rPr>
          <w:lang w:val="hi_IN" w:bidi="hi_IN"/>
        </w:rPr>
        <w:t>गयुस, पौलुस का यात्रा करने वाला साथी</w:t>
      </w:r>
    </w:p>
    <w:p>
      <w:pPr>
        <w:pStyle w:val="ListBullet"/>
        <w:spacing w:line="240" w:lineRule="auto"/>
        <w:ind w:left="720"/>
      </w:pPr>
      <w:r>
        <w:rPr>
          <w:lang w:val="hi_IN" w:bidi="hi_IN"/>
        </w:rPr>
      </w:r>
      <w:r>
        <w:rPr>
          <w:lang w:val="hi_IN" w:bidi="hi_IN"/>
        </w:rPr>
        <w:t>अरिस्तर्खुस, पौलुस के साथ यात्रा करने वाले साथियों में से एक</w:t>
      </w:r>
    </w:p>
    <w:p>
      <w:pPr>
        <w:pStyle w:val="ListBullet"/>
        <w:spacing w:line="240" w:lineRule="auto"/>
        <w:ind w:left="720"/>
      </w:pPr>
      <w:r>
        <w:rPr>
          <w:lang w:val="hi_IN" w:bidi="hi_IN"/>
        </w:rPr>
      </w:r>
      <w:r>
        <w:rPr>
          <w:lang w:val="hi_IN" w:bidi="hi_IN"/>
        </w:rPr>
        <w:t>कुछ क्रोधित लोग जिन्होंने गयुस और अरिस्तर्खुस को पकड़ा</w:t>
      </w:r>
    </w:p>
    <w:p>
      <w:pPr>
        <w:pStyle w:val="ListBullet"/>
        <w:spacing w:line="240" w:lineRule="auto"/>
        <w:ind w:left="720"/>
      </w:pPr>
      <w:r>
        <w:rPr>
          <w:lang w:val="hi_IN" w:bidi="hi_IN"/>
        </w:rPr>
      </w:r>
      <w:r>
        <w:rPr>
          <w:lang w:val="hi_IN" w:bidi="hi_IN"/>
        </w:rPr>
        <w:t>पौलुस के साथ चेलों का समूह</w:t>
      </w:r>
    </w:p>
    <w:p>
      <w:pPr>
        <w:pStyle w:val="ListBullet"/>
        <w:spacing w:line="240" w:lineRule="auto"/>
        <w:ind w:left="720"/>
      </w:pPr>
      <w:r>
        <w:rPr>
          <w:lang w:val="hi_IN" w:bidi="hi_IN"/>
        </w:rPr>
      </w:r>
      <w:r>
        <w:rPr>
          <w:lang w:val="hi_IN" w:bidi="hi_IN"/>
        </w:rPr>
        <w:t>प्रान्त के कुछ अधिकारी</w:t>
      </w:r>
    </w:p>
    <w:p>
      <w:pPr>
        <w:pStyle w:val="ListBullet"/>
        <w:spacing w:line="240" w:lineRule="auto"/>
        <w:ind w:left="720"/>
      </w:pPr>
      <w:r>
        <w:rPr>
          <w:lang w:val="hi_IN" w:bidi="hi_IN"/>
        </w:rPr>
      </w:r>
      <w:r>
        <w:rPr>
          <w:lang w:val="hi_IN" w:bidi="hi_IN"/>
        </w:rPr>
        <w:t>यहूदियों का समूह</w:t>
      </w:r>
    </w:p>
    <w:p>
      <w:pPr>
        <w:pStyle w:val="ListBullet"/>
        <w:spacing w:line="240" w:lineRule="auto"/>
        <w:ind w:left="720"/>
      </w:pPr>
      <w:r>
        <w:rPr>
          <w:lang w:val="hi_IN" w:bidi="hi_IN"/>
        </w:rPr>
      </w:r>
      <w:r>
        <w:rPr>
          <w:lang w:val="hi_IN" w:bidi="hi_IN"/>
        </w:rPr>
        <w:t>यहूदी सिकन्दर</w:t>
      </w:r>
    </w:p>
    <w:p>
      <w:pPr>
        <w:pStyle w:val="ListBullet"/>
        <w:spacing w:line="240" w:lineRule="auto"/>
        <w:ind w:left="720"/>
      </w:pPr>
      <w:r>
        <w:rPr>
          <w:lang w:val="hi_IN" w:bidi="hi_IN"/>
        </w:rPr>
      </w:r>
      <w:r>
        <w:rPr>
          <w:lang w:val="hi_IN" w:bidi="hi_IN"/>
        </w:rPr>
        <w:t>लोगों का एक समूह भीड़ के रूप में, चिल्लाते, नारे लगाते और गुस्से में दिखाई देते हुए</w:t>
      </w:r>
    </w:p>
    <w:p>
      <w:pPr>
        <w:pStyle w:val="ListBullet"/>
        <w:spacing w:line="240" w:lineRule="auto"/>
        <w:ind w:left="720"/>
      </w:pPr>
      <w:r>
        <w:rPr>
          <w:lang w:val="hi_IN" w:bidi="hi_IN"/>
        </w:rPr>
      </w:r>
      <w:r>
        <w:rPr>
          <w:lang w:val="hi_IN" w:bidi="hi_IN"/>
        </w:rPr>
        <w:t>नगर का मंत्री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इस विवरण में दिन के समय के बारे में स्पष्ट जानकारी नहीं है, लेकिन शायद यह वह समय हो सकता है जब कारीगरों ने अपना काम पूरा कर लिया हो। जब यह सब हुआ तब पौलुस अभी भी इफिसुस में है, लेकिन वह दंगे में बिल्कुल भी भाग नहीं लेता है। यह स्पष्ट नहीं है कि देमेत्रियुस स्वयं दंगे का हिस्सा था, या वह अपने लोगों को दंगे भड़काने की अनुमति देता है और केवल पीछे रहता है। नगर का मंत्री बाद में कहता है "यदि देमेत्रियुस और उसके साथी कारीगरों को किसी से विवाद हो..." ऐसा हो सकता है कि वह यह बात सामान्य तौर पर कह रहा हो, भले ही वे वहाँ मौजूद हों या न हों। यदि रंगशाला भरा हुआ होता, तो नगर के मंत्री के लिए चेहरे स्पष्ट रूप से देखना कठिन होता। </w:t>
      </w:r>
    </w:p>
    <w:p>
      <w:pPr/>
      <w:r>
        <w:rPr>
          <w:lang w:val="hi_IN" w:bidi="hi_IN"/>
        </w:rPr>
      </w:r>
      <w:r>
        <w:rPr>
          <w:lang w:val="hi_IN" w:bidi="hi_IN"/>
        </w:rPr>
        <w:t>हमें गयुस और अरिस्तर्खुस के बारे में ज्यादा कुछ नहीं पता, सिवाय इसके कि उन्होंने पौलुस के साथ यात्रा की थी। हमें सिकन्दर के बारे में भी कुछ नहीं पता और न ही यह पता है कि उसे बोलने के लिए मंच पर क्यों भेजा गया था।</w:t>
      </w:r>
    </w:p>
    <w:p>
      <w:pPr/>
      <w:r>
        <w:rPr>
          <w:lang w:val="hi_IN" w:bidi="hi_IN"/>
        </w:rPr>
      </w:r>
      <w:r>
        <w:rPr>
          <w:lang w:val="hi_IN" w:bidi="hi_IN"/>
        </w:rPr>
        <w:t>हम इसकी शुरुआत पौलुस द्वारा यरूशलेम जाने की योजना बनाने से करते हैं, जो मकिदूनिया और अखाया से होते हुए रोम की ओर जाने वाला था। पौलुस तीमुथियुस और इरास्तुस को मकिदूनिया भेजता है, लेकिन वह इफिसुस में ही रहता है।</w:t>
      </w:r>
    </w:p>
    <w:p>
      <w:pPr/>
      <w:r>
        <w:rPr>
          <w:lang w:val="hi_IN" w:bidi="hi_IN"/>
        </w:rPr>
      </w:r>
      <w:r>
        <w:rPr>
          <w:lang w:val="hi_IN" w:bidi="hi_IN"/>
        </w:rPr>
        <w:t xml:space="preserve">यहाँ रुकें और एक बार फिर से मानचित्र की एक छवि दिखाएँ जिसमें वह मार्ग दिखाया गया है जिसे </w:t>
      </w:r>
      <w:r>
        <w:rPr>
          <w:lang w:val="hi_IN" w:bidi="hi_IN"/>
        </w:rPr>
        <w:t>पौलुस यरूशलेम जाने के लिए अपनाएगा, जो मकिदुनिया और अखाया से होते हुए रोम तक जाएगा, और एक अन्य छवि दिखाएँ जिसमें वह मार्ग दिखाया गया है जिसे तीमुथियुस और इरास्तुस इफिसुस से मकिदुनिया तक तय करेंगे</w:t>
      </w:r>
      <w:r>
        <w:rPr>
          <w:lang w:val="hi_IN" w:bidi="hi_IN"/>
        </w:rPr>
        <w:t>।</w:t>
      </w:r>
    </w:p>
    <w:p>
      <w:pPr/>
      <w:r>
        <w:rPr>
          <w:lang w:val="hi_IN" w:bidi="hi_IN"/>
        </w:rPr>
      </w:r>
      <w:r>
        <w:rPr>
          <w:lang w:val="hi_IN" w:bidi="hi_IN"/>
        </w:rPr>
        <w:t>कुछ गैर-विश्वासी हैं जो इस बात से दुखी हैं कि प्रभु यीशु, या स्वामी के बारे में पौलुस का संदेश फैल रहा है। देमेत्रियुस नाम का एक सुनार अपने धन के लिए चिंतित है, इसलिए वह मामलों को अपने हाथों में ले लेता है। देमेत्रियुस उन लोगों को बुलाता है जो, वह जानता है, कि उसकी बात सुनना चाहेंगे कि वह क्या बोलता है। वह एक उत्साहित संदेश देता है और अपना भाषण यह कहकर समाप्त करता है कि "महान देवी आर्तेमिस के मन्दिर को अपमानित किया जाएगा।"</w:t>
      </w:r>
    </w:p>
    <w:p>
      <w:pPr/>
      <w:r>
        <w:rPr>
          <w:lang w:val="hi_IN" w:bidi="hi_IN"/>
        </w:rPr>
      </w:r>
      <w:r>
        <w:rPr>
          <w:lang w:val="hi_IN" w:bidi="hi_IN"/>
        </w:rPr>
        <w:t>यह बात सुनने वाले पुरुषों को सच में क्रोधित करती है और वे चिल्लाने लगते हैं "इफिसुस की आर्तेमिस महान है!" वे क्रोध से भरे हुए हैं और दूसरों को बताने के लिए जल्दी से दौड़ते हैं और जल्द ही एक दंगा शुरू हो जाता है। क्रोधित लोगों के इस समूह ने गयुस और अरिस्तर्खुस को पकड़ लिया और उनकी इच्छा के विरुद्ध उन्हें रंगशाला में घसीट लिया।</w:t>
      </w:r>
    </w:p>
    <w:p>
      <w:pPr/>
      <w:r>
        <w:rPr>
          <w:lang w:val="hi_IN" w:bidi="hi_IN"/>
        </w:rPr>
      </w:r>
      <w:r>
        <w:rPr>
          <w:lang w:val="hi_IN" w:bidi="hi_IN"/>
        </w:rPr>
        <w:t xml:space="preserve">यहाँ रुकें और एक </w:t>
      </w:r>
      <w:r>
        <w:rPr>
          <w:lang w:val="hi_IN" w:bidi="hi_IN"/>
        </w:rPr>
        <w:t>यूनानी रंगशाला</w:t>
      </w:r>
      <w:r>
        <w:rPr>
          <w:lang w:val="hi_IN" w:bidi="hi_IN"/>
        </w:rPr>
        <w:t xml:space="preserve"> की तस्वीर फिरसे दिखाएँ।</w:t>
      </w:r>
    </w:p>
    <w:p>
      <w:pPr/>
      <w:r>
        <w:rPr>
          <w:lang w:val="hi_IN" w:bidi="hi_IN"/>
        </w:rPr>
      </w:r>
      <w:r>
        <w:rPr>
          <w:lang w:val="hi_IN" w:bidi="hi_IN"/>
        </w:rPr>
        <w:t xml:space="preserve">यह ध्यान देना महत्वपूर्ण है कि हालाँकि यह एक रंगशाला थी, लेकिन यह सभा एक प्रदर्शन नहीं थी। जिन लोगों ने गयुस और अरिस्तर्खुस को पकड़ा था, वे रंगशाला की ओर जा रहे थे क्योंकि वहाँ महत्वपूर्ण सभाएँ होती थीं। वे चाहते थे कि हर कोई जानें कि वे कितने दुखी हैं। </w:t>
      </w:r>
      <w:r>
        <w:rPr>
          <w:b/>
          <w:lang w:val="hi_IN" w:bidi="hi_IN"/>
        </w:rPr>
        <w:t>एम्फीथियेटर</w:t>
      </w:r>
      <w:r>
        <w:rPr>
          <w:lang w:val="hi_IN" w:bidi="hi_IN"/>
        </w:rPr>
        <w:t xml:space="preserve"> (रंगशाला) का अर्थ है "दोनों ओर" क्योंकि मंच के चारों ओर बैठने की व्यवस्था के चापाकार आकार के कारण दोनों ओर से क्रिया को देखा जा सकता है। सीटें सीढ़ीदार होतीं, जिसका मतलब यह होता कि आपके सामने बैठे व्यक्ति की वजह से आपका दृश्य बाधित नहीं होता क्योंकि वह आपसे नीचे बैठा होता। इफिसुस की रंगशाला बड़ी थी; इसमें लगभग 26,000 लोगों के बैठने की क्षमता थी और इसमें अतिरिक्त 1,000 लोगों के लिए खड़े होने की जगह थी। इफिसुस की महान रंगशाला अभी भी मौजूद है और एक बहुत प्रभावशाली इमारत है। इसकी चौड़ाई 145 मीटर है, और इसकी सीटें एक बार 30 मीटर तक ऊँची होती थीं। मंच की चौड़ाई 40 मीटर और गहराई 25 मीटर है। प्राचीन काल में रंगमंचों का निर्माण मुख्य रूप से नाटक सहित सार्वजनिक कार्यक्रमों के प्रदर्शन के लिए किया जाता था, लेकिन इनका उपयोग नगर सभाओं के लिए भी किया जाता था। यह वह मुख्य स्थान होता जहाँ लोग इकट्ठा होने के लिए जाते थे। रंगशाला में एक मंच है, और जो कोई बोल रहा है, वह भीड़ से बात करने के लिए मंच पर खड़ा होता है। भीड़ आमतौर पर बैठती थी, लेकिन चूँकि हर कोई बहुत क्रोधित और उत्साहित होता है, इसलिए वे खड़े होते थे।</w:t>
      </w:r>
    </w:p>
    <w:p>
      <w:pPr/>
      <w:r>
        <w:rPr>
          <w:lang w:val="hi_IN" w:bidi="hi_IN"/>
        </w:rPr>
      </w:r>
      <w:r>
        <w:rPr>
          <w:lang w:val="hi_IN" w:bidi="hi_IN"/>
        </w:rPr>
        <w:t>दंगे की खबर अब पौलुस तक पहुंच चुकी है, जो इस समय भी इफिसुस में ही है। वह रंगशाला में जाना चाहता है, लेकिन चेले उसे नहीं जाने देते हैं। वे उसकी सुरक्षा के लिए चिंतित हैं। प्रान्त के कुछ अधिकारी भी उसे एक संदेश भेजते हैं और उससे विनती करते हैं कि वह रंगशाला में न जाए, क्योंकि उन्हें उसकी सुरक्षा के लिए डर है।</w:t>
      </w:r>
    </w:p>
    <w:p>
      <w:pPr/>
      <w:r>
        <w:rPr>
          <w:lang w:val="hi_IN" w:bidi="hi_IN"/>
        </w:rPr>
      </w:r>
      <w:r>
        <w:rPr>
          <w:lang w:val="hi_IN" w:bidi="hi_IN"/>
        </w:rPr>
        <w:t>इकट्ठा हुई भीड़ उलझन में थी, अलग-अलग बातें चिल्ला रही थी और यह नहीं जानती थी कि वे वहाँ क्यों हैं। भीड़ में मौजूद यहूदियों ने सिकन्दर को आगे धकेल दिया और उसे निर्देश देने लगे। वह चुप्पी साधने का इशारा करता है ताकि वह अपना बचाव कर सके और उन्हें बता सके कि इसमें यहूदियों की कोई गलती नहीं है।</w:t>
      </w:r>
    </w:p>
    <w:p>
      <w:pPr/>
      <w:r>
        <w:rPr>
          <w:lang w:val="hi_IN" w:bidi="hi_IN"/>
        </w:rPr>
      </w:r>
      <w:r>
        <w:rPr>
          <w:lang w:val="hi_IN" w:bidi="hi_IN"/>
        </w:rPr>
        <w:t>भीड़ को जल्द ही एहसास होता है कि सिकन्दर एक यहूदी है। वे इससे क्रोधित हो जाते हैं और लगभग दो घंटे तक "इफिसुस की आर्तेमिस महान है" का जाप करने लगते हैं।</w:t>
      </w:r>
    </w:p>
    <w:p>
      <w:pPr/>
      <w:r>
        <w:rPr>
          <w:lang w:val="hi_IN" w:bidi="hi_IN"/>
        </w:rPr>
      </w:r>
      <w:r>
        <w:rPr>
          <w:lang w:val="hi_IN" w:bidi="hi_IN"/>
        </w:rPr>
        <w:t>नगर का मंत्री मंच पर जाता है और भीड़ को शान्त करने और उनसे बात करने का प्रबंधन करता है। वह एक बहुत सम्मानित व्यक्ति है और वहाँ इकट्ठा हुई भीड़ यह सुनना चाहती थी कि वह क्या कहता है। वह लोगों को याद दिलाता है कि इफिसुस का नगर "महान आर्तेमिस के मन्दिर का रखवाला है" और वह भीड़ से शान्त होने और जल्दबाजी में काम न करने के लिए कहता है। वह उन्हें याद दिलाता है कि गयुस और अरिस्तर्खुस ने कोई गलत काम नहीं किया है। वह कहता है कि यदि देमेत्रियुस और उसके लोगों को किसी के खिलाफ कोई शिकायत होती है, तो इसके लिए एक प्रक्रिया होती है और कानूनी सभा की व्यवस्था करने की आवश्यकता होती है। चूंकि इस दंगे के होने का कोई कारण नहीं है, इसलिए उन पर रोम द्वारा दंगा करने का आरोप लगाए जाने का खतरा है। इसके बाद, नगर का मंत्री लोगों को चले जाने को कहता है, या उन्हें भेज देता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 पौलुस का सहायक</w:t>
      </w:r>
    </w:p>
    <w:p>
      <w:pPr>
        <w:pStyle w:val="ListBullet"/>
        <w:spacing w:line="240" w:lineRule="auto"/>
        <w:ind w:left="720"/>
      </w:pPr>
      <w:r>
        <w:rPr>
          <w:lang w:val="hi_IN" w:bidi="hi_IN"/>
        </w:rPr>
      </w:r>
      <w:r>
        <w:rPr>
          <w:lang w:val="hi_IN" w:bidi="hi_IN"/>
        </w:rPr>
        <w:t>इरास्तुस, पौलुस का अन्य सहायक</w:t>
      </w:r>
    </w:p>
    <w:p>
      <w:pPr>
        <w:pStyle w:val="ListBullet"/>
        <w:spacing w:line="240" w:lineRule="auto"/>
        <w:ind w:left="720"/>
      </w:pPr>
      <w:r>
        <w:rPr>
          <w:lang w:val="hi_IN" w:bidi="hi_IN"/>
        </w:rPr>
      </w:r>
      <w:r>
        <w:rPr>
          <w:lang w:val="hi_IN" w:bidi="hi_IN"/>
        </w:rPr>
        <w:t>देमेत्रियुस चाँदी का सुनार</w:t>
      </w:r>
    </w:p>
    <w:p>
      <w:pPr>
        <w:pStyle w:val="ListBullet"/>
        <w:spacing w:line="240" w:lineRule="auto"/>
        <w:ind w:left="720"/>
      </w:pPr>
      <w:r>
        <w:rPr>
          <w:lang w:val="hi_IN" w:bidi="hi_IN"/>
        </w:rPr>
      </w:r>
      <w:r>
        <w:rPr>
          <w:lang w:val="hi_IN" w:bidi="hi_IN"/>
        </w:rPr>
        <w:t>देमेत्रियुस द्वारा नियुक्त किए गए कारीगरों का एक समूह</w:t>
      </w:r>
    </w:p>
    <w:p>
      <w:pPr>
        <w:pStyle w:val="ListBullet"/>
        <w:spacing w:line="240" w:lineRule="auto"/>
        <w:ind w:left="720"/>
      </w:pPr>
      <w:r>
        <w:rPr>
          <w:lang w:val="hi_IN" w:bidi="hi_IN"/>
        </w:rPr>
      </w:r>
      <w:r>
        <w:rPr>
          <w:lang w:val="hi_IN" w:bidi="hi_IN"/>
        </w:rPr>
        <w:t xml:space="preserve">अन्य कारीगरों का समूह </w:t>
      </w:r>
    </w:p>
    <w:p>
      <w:pPr>
        <w:pStyle w:val="ListBullet"/>
        <w:spacing w:line="240" w:lineRule="auto"/>
        <w:ind w:left="720"/>
      </w:pPr>
      <w:r>
        <w:rPr>
          <w:lang w:val="hi_IN" w:bidi="hi_IN"/>
        </w:rPr>
      </w:r>
      <w:r>
        <w:rPr>
          <w:lang w:val="hi_IN" w:bidi="hi_IN"/>
        </w:rPr>
        <w:t>गयुस, पौलुस का यात्रा करने वाला साथी</w:t>
      </w:r>
    </w:p>
    <w:p>
      <w:pPr>
        <w:pStyle w:val="ListBullet"/>
        <w:spacing w:line="240" w:lineRule="auto"/>
        <w:ind w:left="720"/>
      </w:pPr>
      <w:r>
        <w:rPr>
          <w:lang w:val="hi_IN" w:bidi="hi_IN"/>
        </w:rPr>
      </w:r>
      <w:r>
        <w:rPr>
          <w:lang w:val="hi_IN" w:bidi="hi_IN"/>
        </w:rPr>
        <w:t>अरिस्तर्खुस, पौलुस के साथ यात्रा करने वाले साथियों में से एक</w:t>
      </w:r>
    </w:p>
    <w:p>
      <w:pPr>
        <w:pStyle w:val="ListBullet"/>
        <w:spacing w:line="240" w:lineRule="auto"/>
        <w:ind w:left="720"/>
      </w:pPr>
      <w:r>
        <w:rPr>
          <w:lang w:val="hi_IN" w:bidi="hi_IN"/>
        </w:rPr>
      </w:r>
      <w:r>
        <w:rPr>
          <w:lang w:val="hi_IN" w:bidi="hi_IN"/>
        </w:rPr>
        <w:t>कुछ क्रोधित लोग जिन्होंने गयुस और अरिस्तर्खुस को पकड़ा</w:t>
      </w:r>
    </w:p>
    <w:p>
      <w:pPr>
        <w:pStyle w:val="ListBullet"/>
        <w:spacing w:line="240" w:lineRule="auto"/>
        <w:ind w:left="720"/>
      </w:pPr>
      <w:r>
        <w:rPr>
          <w:lang w:val="hi_IN" w:bidi="hi_IN"/>
        </w:rPr>
      </w:r>
      <w:r>
        <w:rPr>
          <w:lang w:val="hi_IN" w:bidi="hi_IN"/>
        </w:rPr>
        <w:t>पौलुस के साथ चेलों का समूह</w:t>
      </w:r>
    </w:p>
    <w:p>
      <w:pPr>
        <w:pStyle w:val="ListBullet"/>
        <w:spacing w:line="240" w:lineRule="auto"/>
        <w:ind w:left="720"/>
      </w:pPr>
      <w:r>
        <w:rPr>
          <w:lang w:val="hi_IN" w:bidi="hi_IN"/>
        </w:rPr>
      </w:r>
      <w:r>
        <w:rPr>
          <w:lang w:val="hi_IN" w:bidi="hi_IN"/>
        </w:rPr>
        <w:t>प्रान्त के कुछ अधिकारी</w:t>
      </w:r>
    </w:p>
    <w:p>
      <w:pPr>
        <w:pStyle w:val="ListBullet"/>
        <w:spacing w:line="240" w:lineRule="auto"/>
        <w:ind w:left="720"/>
      </w:pPr>
      <w:r>
        <w:rPr>
          <w:lang w:val="hi_IN" w:bidi="hi_IN"/>
        </w:rPr>
      </w:r>
      <w:r>
        <w:rPr>
          <w:lang w:val="hi_IN" w:bidi="hi_IN"/>
        </w:rPr>
        <w:t>यहूदियों का समूह</w:t>
      </w:r>
    </w:p>
    <w:p>
      <w:pPr>
        <w:pStyle w:val="ListBullet"/>
        <w:spacing w:line="240" w:lineRule="auto"/>
        <w:ind w:left="720"/>
      </w:pPr>
      <w:r>
        <w:rPr>
          <w:lang w:val="hi_IN" w:bidi="hi_IN"/>
        </w:rPr>
      </w:r>
      <w:r>
        <w:rPr>
          <w:lang w:val="hi_IN" w:bidi="hi_IN"/>
        </w:rPr>
        <w:t>यहूदी सिकन्दर</w:t>
      </w:r>
    </w:p>
    <w:p>
      <w:pPr>
        <w:pStyle w:val="ListBullet"/>
        <w:spacing w:line="240" w:lineRule="auto"/>
        <w:ind w:left="720"/>
      </w:pPr>
      <w:r>
        <w:rPr>
          <w:lang w:val="hi_IN" w:bidi="hi_IN"/>
        </w:rPr>
      </w:r>
      <w:r>
        <w:rPr>
          <w:lang w:val="hi_IN" w:bidi="hi_IN"/>
        </w:rPr>
        <w:t>लोगों का एक समूह भीड़ के रूप में, चिल्लाते, नारे लगाते और गुस्से में दिखाई देते हुए</w:t>
      </w:r>
    </w:p>
    <w:p>
      <w:pPr>
        <w:pStyle w:val="ListBullet"/>
        <w:spacing w:line="240" w:lineRule="auto"/>
        <w:ind w:left="720"/>
      </w:pPr>
      <w:r>
        <w:rPr>
          <w:lang w:val="hi_IN" w:bidi="hi_IN"/>
        </w:rPr>
      </w:r>
      <w:r>
        <w:rPr>
          <w:lang w:val="hi_IN" w:bidi="hi_IN"/>
        </w:rPr>
        <w:t>नगर का मंत्री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b/>
          <w:lang w:val="hi_IN" w:bidi="hi_IN"/>
        </w:rPr>
        <w:t>पहला दृश्य:</w:t>
      </w:r>
      <w:r>
        <w:rPr>
          <w:lang w:val="hi_IN" w:bidi="hi_IN"/>
        </w:rPr>
        <w:t xml:space="preserve"> पौलुस परमेश्वर के आत्मा द्वारा विवश होकर मकिदूनिया और अखाया से होकर यरूशलेम जाने के लिए प्रेरित महसूस करता है। उसके बाद प्रभु यीशु, या स्वामी, के बारे में संदेश का प्रसार जारी रखने के लिए रोम की यात्रा करेगा। पौलुस अपने दो सहायकों, को मकिदूनिया जाने के लिए भेजता है। उनके नाम तीमुथियुस और इरास्तुस थे। इस समय पौलुस इफिसुस में थोड़ी और देर रहा।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"आगे की यात्रा की योजना बनाने को लेकर उत्साहित," या "तीमुथियुस और इरास्तुस को विदा करने और उनसे हालचाल सुनने को लेकर उत्साहित," और "यह देखकर प्रोत्साहित कि परमेश्वर स्वयं उसके और तीमुथियुस और इरास्तुस का उपयोग परमेश्वर के वचन को फैलाने के लिए कर रहा है," और "उन्हें छोड़कर जाने का दुख हो रहा है क्योंकि पौलुस वहाँ दो साल से अधिक समय से था।"</w:t>
      </w:r>
    </w:p>
    <w:p>
      <w:pPr>
        <w:pStyle w:val="ListBullet"/>
        <w:spacing w:line="240" w:lineRule="auto"/>
        <w:ind w:left="720"/>
      </w:pPr>
      <w:r>
        <w:rPr>
          <w:lang w:val="hi_IN" w:bidi="hi_IN"/>
        </w:rPr>
      </w:r>
      <w:r>
        <w:rPr>
          <w:lang w:val="hi_IN" w:bidi="hi_IN"/>
        </w:rPr>
        <w:t>तीमुथियुस और इरास्तुस की भूमिका निभाने वाले अभिनेताओं से पूछें, "आप कैसा महसूस कर रहे हैं?" आप ऐसी बातें सुन सकते हैं, "पौलुस को छोड़कर दुखी हूँ," या "मकिदुनिया जाने के लिए उत्साहित हूँ," और "किसी समय पौलुस को फिर से देखने के लिए उत्साहित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दूसरा दृश्य:</w:t>
      </w:r>
      <w:r>
        <w:rPr>
          <w:lang w:val="hi_IN" w:bidi="hi_IN"/>
        </w:rPr>
        <w:t xml:space="preserve"> "उस समय उस पन्थ के विषय में बड़ा हुल्‍लड़ हुआ।" देमेत्रियुस नाम का एक व्यक्ति विशेष रूप से गुस्सा हो जाता है क्योंकि उसकी जीविका, या धन-दौलत खतरे में है। सुनार देमेत्रियुस अपने यहाँ काम करने वाले लोगों और अन्य कारीगरों को बुलाता है। देमेत्रियुस उनसे कहता है, "हे मेरे दोस्तों, तुम जानते हो कि इस व्यवसाय से हमें अच्छी आय मिलती है।" उसका कहना है कि उन्होंने स्वयं देखा और सुना होगा कि पौलुस क्या कह रहा है और लोगों को गलत दिशा में ले जाने में सफल रहा है। इसने केवल इफिसुस में ही नहीं, बल्कि पूरे आसिया के प्रान्त में बड़ी संख्या में लोगों को प्रभावित किया है। वह उन्हें याद दिलाता है कि पौलुस क्या कहता रहा है, कि मनुष्य द्वारा बनाई गई देवताओं की मूर्तियों में देवताओं के रूप में कोई शक्ति नहीं 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दिमेत्रियुसकी भूमिका निभाने वाले कलाकार से पूछें, "आप कैसा महसूस कर रहे है? आप ऐसी बातें सुन सकते हैं, "मैं अपना धन खो देने से डरता हूँ," या "पौलुस से गुस्सा हूँ क्योंकि उसने लोगों को आर्तेमिस की आराधना से दूर कर दिया था," और "यह सुनकर हैरान हूँ कि पौलुस यह कहता है कि मनुष्यों द्वारा बनाई गई देवताओं की मूर्तियों में देवताओं के रूप में कोई शक्ति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वह आगे कहता है कि न केवल उनकी आजीविका खतरे में है, "बल्कि महान देवी आर्तेमिस के मंदिर की प्रतिष्ठा भी धूमिल हो जाएगी," कि जो लोग वर्तमान में उनकी पूजा करते हैं, वे उसे अब महत्वपूर्ण नहीं समझेंगे, "और स्वयं देवी, जिनकी पूजा आसिया प्रांत और दुनिया भर में की जाती है, उनकी दिव्य महिमा से वंचित हो जाएगी।"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कारीगरों की भूमिका निभाने वाले कलाकारों से पूछें, "आप कैसा महसूस कर रहे हैं?" आपको ऐसी बातें सुनने को मिल सकती हैं जैसे, "डर है कि हमारी आजीविका खतरे में है," या "लोगों द्वारा आर्तेमिस की पूजा न करने के विचार से क्रोधित हैं," और "खुद को और अधिक क्रोधित महसूस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तीसरा दृश्य:</w:t>
      </w:r>
      <w:r>
        <w:rPr>
          <w:lang w:val="hi_IN" w:bidi="hi_IN"/>
        </w:rPr>
        <w:t xml:space="preserve"> जब इन पुरुषों ने यह सुना, तो वे चिल्लाने लगे: "इफिसुस की आर्तेमिस महान है!" वे क्रोध से भर गए और जल्दी से बाहर भागे और दिमेत्रियुस की कही बात को फैला दिया और दूसरों को भी अपने साथ चिल्लाने के लिए इकट्ठा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दिमेत्रियुसकी भूमिका निभाने वाले कलाकार से पूछें, "आप कैसा महसूस कर रहे है? आप ऐसी बातें सुन सकते हैं, "खुश हूँ कि उसे कारीगरों से वही प्रतिक्रिया मिली जो वह चाहता था," या "खुशी है कि कारीगर इसके बारे में लोगों को बताएँगे," और "आगे क्या होता है यह देखने के लिए उत्सुक हूँ।"</w:t>
      </w:r>
    </w:p>
    <w:p>
      <w:pPr>
        <w:pStyle w:val="ListBullet"/>
        <w:spacing w:line="240" w:lineRule="auto"/>
        <w:ind w:left="720"/>
      </w:pPr>
      <w:r>
        <w:rPr>
          <w:lang w:val="hi_IN" w:bidi="hi_IN"/>
        </w:rPr>
      </w:r>
      <w:r>
        <w:rPr>
          <w:lang w:val="hi_IN" w:bidi="hi_IN"/>
        </w:rPr>
        <w:t>कारीगरों की भूमिका निभाने वाले कलाकारों से पूछें, "आप कैसा महसूस कर रहे हैं?" आप ऐसी बातें सुन सकते हैं, "वे गुस्सा होते हैं और वे दूसरे लोगों को बताना चाहते हैं कि क्या हो रहा है," या "उन्हें विश्वास नहीं हो रहा कि लोग आर्तेमिस की आराधना बंद कर देंगे," और "वे अन्य लोगों के भीतर गुस्सा भड़काना चाहते हैं ताकि वे इस कार्रवाई में शामिल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जल्द ही एक दंगा शुरू हो जाता है। मकिदूनी के दो पुरुषों को जो पौलुस के यात्रा साथियों के रूप में जाने जाते थे, उन्हें क्रोधित लोगों के इस भीड़ ने देख लिया और उन्हें पकड़ लिया। उनकी इच्छा के विरुद्ध गयुस और अरिस्तर्खुस को रंगशाला में ले जाया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गयुस और अरिस्तर्खुस की भूमिका निभाने वाले अभिनेताओं से पूछें, "आप कैसा महसूस कर रहे हैं?" आपको ऐसी बातें सुनने को मिल सकती हैं जैसे, "पकड़ लिए जाने पर हम हैरान हैं," या "हमें बिल्कुल पता नहीं है कि क्या हो रहा है," और "हमने कोई गलती नहीं 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दंगे की खबर अब पौलुस तक पहुंच चुकी है, जो इस समय भी इफिसुस में ही है। वह रंगशाला में जाना चाहता है, लेकिन चेले उसे नहीं जाने देते हैं। वे उसकी सुरक्षा के लिए चिंतित हैं। प्रान्त के कुछ अधिकारी भी उसे एक संदेश भेजते हैं और उससे विनती करते हैं कि वह रंगशाला में न जाए, क्योंकि उन्हें उसकी सुरक्षा के लिए डर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"रंगशाला में जाकर बोलने के लिए बेताब हूँ," या "निराश हूँ कि वह मदद करने में ही असमर्थ है," और "अपने चेलों और अधिकारियों की सलाह का सम्मान कर रहा हूँ जो उसकी रक्षा करने की कोशिश कर रहे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आपको ऐसी बातें सुनने को मिल सकती हैं, जैसे, "पौलुस के रंगशाला जाने पर उसे होने वाले खतरे को लेकर चिंतित हैं," या "पौलुस की निराशा को देख रहें है पर यह जानते हैं कि दूर रहना ही सही है," और "उम्मीद है कि मामला जल्दी सुलझ जाएगा।"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चौथा दृश्य:</w:t>
      </w:r>
      <w:r>
        <w:rPr>
          <w:lang w:val="hi_IN" w:bidi="hi_IN"/>
        </w:rPr>
        <w:t xml:space="preserve"> एकत्रित भीड़ भ्रमित थी: "कुछ लोग एक बात चिल्ला रहे थे, कुछ दूसरी बात।" ज्यादातर लोगों को यह भी नहीं पता था कि वे वहाँ क्यों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भीड़ का किरदार निभाने वाले कलाकारों से पूछें, "आप कैसा महसूस कर रहे हैं?" आपको ऐसी बातें सुनने को मिल सकती हैं, जैसे, "हमें बिल्कुल भी पता नहीं है कि क्या हो रहा है, लेकिन हम भीड़ के साथ आ गए," या "हम देखना चाहते थे कि क्या हो रहा है, इसलिए हम बाकी लोगों के पीछे आए," और "ऐसा लगता है कि किसी को भी वास्तव में पता नहीं है कि यह सब किस बारे में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भीड़ में मौजूद यहूदियों ने सिकन्दर को आगे धकेल दिया और उसे निर्देश देने लगे। वह हाथ से इशारा करके उन्हें चुप रहने को कहता है ताकि वह अपना बचाव कर सके, शायद यह कहने के लिए कि दंगे होने के लिए वे, यानी यहूदी, जिम्मेदार नहीं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गैर-यहूदियों की भीड़ की भूमिका निभा रहे अभिनेताओं से पूछें, "आप कैसा महसूस कर रहे हैं?" आप ऐसी बातें सुन सकते हैं, "हमें वास्तव में पता नहीं है कि क्या हो रहा है," या "हम चाहते हैं कि कोई व्यक्ति हमें बताए कि क्या हो रहा है।"</w:t>
      </w:r>
    </w:p>
    <w:p>
      <w:pPr>
        <w:pStyle w:val="ListBullet"/>
        <w:spacing w:line="240" w:lineRule="auto"/>
        <w:ind w:left="720"/>
      </w:pPr>
      <w:r>
        <w:rPr>
          <w:lang w:val="hi_IN" w:bidi="hi_IN"/>
        </w:rPr>
      </w:r>
      <w:r>
        <w:rPr>
          <w:lang w:val="hi_IN" w:bidi="hi_IN"/>
        </w:rPr>
        <w:t>यहूदियों की भीड़ की भूमिका निभा रहे अभिनेताओं से पूछें, "आप कैसा महसूस कर रहे हैं?" आपको ऐसी बातें सुनने को मिल सकती हैं जैसे, "हमें वास्तव में पता नहीं है कि क्या हो रहा है," या "क्यों न हम इस सिकन्दर नाम के व्यक्ति से कुछ बुलवाएँ?" और "हम उससे कह सकते हैं कि वह सभी को बताए कि यहूदियों का इससे कोई लेना-देना नहीं है।"</w:t>
      </w:r>
    </w:p>
    <w:p>
      <w:pPr>
        <w:pStyle w:val="ListBullet"/>
        <w:spacing w:line="240" w:lineRule="auto"/>
        <w:ind w:left="720"/>
      </w:pPr>
      <w:r>
        <w:rPr>
          <w:lang w:val="hi_IN" w:bidi="hi_IN"/>
        </w:rPr>
      </w:r>
      <w:r>
        <w:rPr>
          <w:lang w:val="hi_IN" w:bidi="hi_IN"/>
        </w:rPr>
        <w:t>सिकन्दर की भूमिका निभाने वाले अभिनेता से पूछें, "आप कैसा महसूस कर रहे हैं?" आप ऐसी बातें सुन सकते हैं, जैसे, "मुझे पूरी तरह से पता नहीं है कि मुझे सामने क्यों धकेल दिया जा रहा है," या "मुझे लगता है कि मैं उन्हें बता सकता हूँ कि इस दंगे का यहूदियों से कोई लेना-देना नहीं है," और "मैं इस बारे में थोड़ा चिंतित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जब उन्हें एहसास हुआ कि वह एक यहूदी है, तो वे एक ही समय में लगभग दो घंटे तक बार-बार चिल्लाने लगे, "इफिसुस की आर्तेमिस महान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सिकन्दर की भूमिका निभाने वाले अभिनेता से पूछें, "आप कैसा महसूस कर रहे हैं?" आपको ऐसी बातें सुनने को मिल सकती हैं, जैसे, "इस बात का दुख है कि गैर-यहूदी उस पर चिल्ला रहे हैं क्योंकि वह खुद एक यहूदी है," या "उसे समझ नहीं आता कि इससे क्या फर्क पड़ता है क्योंकि यह स्पष्ट नहीं है कि दंगा किस बारे में है।"</w:t>
      </w:r>
    </w:p>
    <w:p>
      <w:pPr>
        <w:pStyle w:val="ListBullet"/>
        <w:spacing w:line="240" w:lineRule="auto"/>
        <w:ind w:left="720"/>
      </w:pPr>
      <w:r>
        <w:rPr>
          <w:lang w:val="hi_IN" w:bidi="hi_IN"/>
        </w:rPr>
      </w:r>
      <w:r>
        <w:rPr>
          <w:lang w:val="hi_IN" w:bidi="hi_IN"/>
        </w:rPr>
        <w:t>गैर-यहूदियों की भीड़ की भूमिका निभा रहे अभिनेताओं से पूछें, "आप कैसा महसूस कर रहे हैं?" आप ऐसी बातें सुन सकते हैं, "हम जानना चाहते हैं कि क्या हो रहा है, लेकिन किसी यहूदी द्वारा यह नहीं बताया जाना चाहिए," या "चलो नारे लगाना शुरू करते हैं और वह जो कहने की कोशिश कर रहा है उसे दबा देते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नगर का मंत्री मंच पर जाता है और भीड़ को शान्त करने और उनसे बात करने का प्रबंधन करता है। वह लोगों को याद दिलाता है कि इफिसुस का नगर "महान आर्तेमिस के मन्दिर का रखवाला है" और वह भीड़ से शान्त होने और जल्दबाजी में काम न करने के लिए कहता है। वह उन्हें याद दिलाता है कि गयुस और अरिस्तर्खुस ने कोई गलत काम नहीं किया है। वह कहता है कि यदि देमेत्रियुस और उसके लोगों को किसी के खिलाफ कोई शिकायत होती है, तो इसके लिए एक प्रक्रिया होती है और कानूनी सभा की व्यवस्था करने की आवश्यकता होती है। चूंकि इस दंगे के होने का कोई कारण नहीं है, इसलिए उन पर रोम द्वारा दंगा करने का आरोप लगाए जाने का खतरा है। इसके बाद, नगर का मंत्री लोगों को चले जाने को कहता है, या उन्हें भेज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गयुस और अरिस्तर्खुस की भूमिका निभाने वाले अभिनेताओं से पूछें, "आप कैसा महसूस कर रहे हैं?" आपको ऐसी बातें सुनने को मिल सकती हैं, जैसे, "हमें राहत मिली कि हम जाने के लिए स्वतंत्र हैं," या "हमें जाकर पौलुस को बताना चाहिए।"</w:t>
      </w:r>
    </w:p>
    <w:p>
      <w:pPr>
        <w:pStyle w:val="ListBullet"/>
        <w:spacing w:line="240" w:lineRule="auto"/>
        <w:ind w:left="720"/>
      </w:pPr>
      <w:r>
        <w:rPr>
          <w:lang w:val="hi_IN" w:bidi="hi_IN"/>
        </w:rPr>
      </w:r>
      <w:r>
        <w:rPr>
          <w:lang w:val="hi_IN" w:bidi="hi_IN"/>
        </w:rPr>
        <w:t>यहूदियों की भीड़ की भूमिका निभाने वाले अभिनेताओं से पूछें, "आप कैसा महसूस कर रहे हैं?" आपको ऐसी बातें सुनने को मिल सकती हैं, जैसे, "राहत मिली कि इसका दोष उन पर नहीं लगा," या "सोच रहे हैं कि देमेत्रियुस और उसके लोगों ने दंगा क्यों शुरू किया," और "आर्तेमिस का कुछ लोगों पर उस शक्ति और प्रभाव को महसूस कर रहे हैं।"</w:t>
      </w:r>
    </w:p>
    <w:p>
      <w:pPr>
        <w:pStyle w:val="ListBullet"/>
        <w:spacing w:line="240" w:lineRule="auto"/>
        <w:ind w:left="720"/>
      </w:pPr>
      <w:r>
        <w:rPr>
          <w:lang w:val="hi_IN" w:bidi="hi_IN"/>
        </w:rPr>
      </w:r>
      <w:r>
        <w:rPr>
          <w:lang w:val="hi_IN" w:bidi="hi_IN"/>
        </w:rPr>
        <w:t>गैर-यहूदियों की भीड़ की भूमिका निभा रहे अभिनेताओं से पूछें, "आप कैसा महसूस कर रहे हैं?" आपको ऐसी बातें सुनने को मिल सकती हैं, जैसे, "इस बात से असंतुष्ट हैं कि उनकी नजरों में न्याय नहीं हुआ है," या "इस बात से भयभीत हैं कि रोमी लोग उन पर आरोप लगा सकते हैं," और "इस बात से निराश हैं कि उनकी आजीविका अभी भी खतरे में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पौलुस परमेश्वर के आत्मा से प्रेरित होकर विभिन्न स्थानों की यात्रा करने को उत्सुक महसूस करता है। पौलुस दो सहायकों, तीमुथियुस और इरास्तुस को मकिदूनिया जाने के लिए भेजता है। पौलुस इफिसुस में थोड़ी और देर तक रहता है।</w:t>
      </w:r>
    </w:p>
    <w:p>
      <w:pPr/>
      <w:r>
        <w:rPr>
          <w:lang w:val="hi_IN" w:bidi="hi_IN"/>
        </w:rPr>
      </w:r>
      <w:r>
        <w:rPr>
          <w:lang w:val="hi_IN" w:bidi="hi_IN"/>
        </w:rPr>
        <w:t>“उस समय उस पन्थ के विषय में बड़ा हुल्‍लड़ हुआ।” क्या आपको प्रेरितों के काम की वह घटना याद है जब अविश्वासियों ने "सार्वजनिक रूप से पन्थ के विरुद्ध बोलना" शुरू किया था? प्रभु यीशु, या हमारा स्वामी, हमें दिखाता है कि सही पन्थ उसके द्वारा हमारे लिए निर्धारित उद्देश्यों के अनुसार अपना जीवन जीना है। यदि आप यीशु के विश्वासी या चेले में से एक होते तो आप उस पन्थ का अनुसरण करके अपना जीवन जीते, और यह उस समय यीशु के अनुयायियों के आंदोलन का नाम था।</w:t>
      </w:r>
    </w:p>
    <w:p>
      <w:pPr/>
      <w:r>
        <w:rPr>
          <w:lang w:val="hi_IN" w:bidi="hi_IN"/>
        </w:rPr>
      </w:r>
      <w:r>
        <w:rPr>
          <w:lang w:val="hi_IN" w:bidi="hi_IN"/>
        </w:rPr>
        <w:t xml:space="preserve">देमेत्रियुस </w:t>
      </w:r>
      <w:r>
        <w:rPr>
          <w:b/>
          <w:lang w:val="hi_IN" w:bidi="hi_IN"/>
        </w:rPr>
        <w:t>चाँदी का सुनार</w:t>
      </w:r>
      <w:r>
        <w:rPr>
          <w:lang w:val="hi_IN" w:bidi="hi_IN"/>
        </w:rPr>
        <w:t xml:space="preserve"> है, जिसका अर्थ है कि वह चाँदी से चीजें बनाता है। </w:t>
      </w:r>
    </w:p>
    <w:p>
      <w:pPr/>
      <w:r>
        <w:rPr>
          <w:lang w:val="hi_IN" w:bidi="hi_IN"/>
        </w:rPr>
      </w:r>
      <w:r>
        <w:rPr>
          <w:lang w:val="hi_IN" w:bidi="hi_IN"/>
        </w:rPr>
        <w:t xml:space="preserve">देमेत्रियुस ने अपने कारीगरों और अन्य </w:t>
      </w:r>
      <w:r>
        <w:rPr>
          <w:b/>
          <w:lang w:val="hi_IN" w:bidi="hi_IN"/>
        </w:rPr>
        <w:t>शिल्पकारों</w:t>
      </w:r>
      <w:r>
        <w:rPr>
          <w:lang w:val="hi_IN" w:bidi="hi_IN"/>
        </w:rPr>
        <w:t xml:space="preserve"> को बुलाया, जिनका अर्थ है कि वे पुरुष भी इस व्यापार में काम करते थे और आर्तेमिस के सम्मान में वस्तुएँ बनाते थे। देमेत्रियुस उनसे कहता है, "हे मेरे दोस्तों, तुम जानते हो कि इस </w:t>
      </w:r>
      <w:r>
        <w:rPr>
          <w:b/>
          <w:lang w:val="hi_IN" w:bidi="hi_IN"/>
        </w:rPr>
        <w:t>व्यवसाय</w:t>
      </w:r>
      <w:r>
        <w:rPr>
          <w:lang w:val="hi_IN" w:bidi="hi_IN"/>
        </w:rPr>
        <w:t xml:space="preserve"> से हमें अच्छी आय मिलती है," जिसका अर्थ है माल खरीदने और बेचने के लिए एक जगह।</w:t>
      </w:r>
    </w:p>
    <w:p>
      <w:pPr/>
      <w:r>
        <w:rPr>
          <w:lang w:val="hi_IN" w:bidi="hi_IN"/>
        </w:rPr>
      </w:r>
      <w:r>
        <w:rPr>
          <w:lang w:val="hi_IN" w:bidi="hi_IN"/>
        </w:rPr>
        <w:t xml:space="preserve">वह आगे कहता है कि पौलुस लोगों को </w:t>
      </w:r>
      <w:r>
        <w:rPr>
          <w:b/>
          <w:lang w:val="hi_IN" w:bidi="hi_IN"/>
        </w:rPr>
        <w:t>भटकाने</w:t>
      </w:r>
      <w:r>
        <w:rPr>
          <w:lang w:val="hi_IN" w:bidi="hi_IN"/>
        </w:rPr>
        <w:t xml:space="preserve"> में सफल हुआ है, जिसका अर्थ है लोगों को गलत दिशा में ले जाना। इससे पता चलता है कि देमेत्रियुस कह रहा है कि पौलुस न केवल लोगों को आर्तेमिस की आराधना से </w:t>
      </w:r>
      <w:r>
        <w:rPr>
          <w:b/>
          <w:lang w:val="hi_IN" w:bidi="hi_IN"/>
        </w:rPr>
        <w:t>दूर</w:t>
      </w:r>
      <w:r>
        <w:rPr>
          <w:lang w:val="hi_IN" w:bidi="hi_IN"/>
        </w:rPr>
        <w:t xml:space="preserve"> कर रहा है, बल्कि यह भी कि प्रभु यीशु या स्वामी का अनुसरण </w:t>
      </w:r>
      <w:r>
        <w:rPr>
          <w:b/>
          <w:lang w:val="hi_IN" w:bidi="hi_IN"/>
        </w:rPr>
        <w:t>करना गलत</w:t>
      </w:r>
      <w:r>
        <w:rPr>
          <w:lang w:val="hi_IN" w:bidi="hi_IN"/>
        </w:rPr>
        <w:t xml:space="preserve"> तरीका है।</w:t>
      </w:r>
    </w:p>
    <w:p>
      <w:pPr/>
      <w:r>
        <w:rPr>
          <w:lang w:val="hi_IN" w:bidi="hi_IN"/>
        </w:rPr>
      </w:r>
      <w:r>
        <w:rPr>
          <w:lang w:val="hi_IN" w:bidi="hi_IN"/>
        </w:rPr>
        <w:t xml:space="preserve">फिर वह आगे कहता है कि "महान देवी आर्तेमिस का मंदिर </w:t>
      </w:r>
      <w:r>
        <w:rPr>
          <w:b/>
          <w:lang w:val="hi_IN" w:bidi="hi_IN"/>
        </w:rPr>
        <w:t>बदनाम</w:t>
      </w:r>
      <w:r>
        <w:rPr>
          <w:lang w:val="hi_IN" w:bidi="hi_IN"/>
        </w:rPr>
        <w:t xml:space="preserve"> हो जाएगा," जिसका अर्थ है लोगों से सम्मान खो देना, "और स्वयं देवी, जिनकी उपासना पूरे आसिया प्रांत और दुनिया भर में की जाती है, अपनी दिव्य महिमा से वंचित हो जाएगी।" यहाँ जिस </w:t>
      </w:r>
      <w:r>
        <w:rPr>
          <w:b/>
          <w:lang w:val="hi_IN" w:bidi="hi_IN"/>
        </w:rPr>
        <w:t>दुनिया</w:t>
      </w:r>
      <w:r>
        <w:rPr>
          <w:lang w:val="hi_IN" w:bidi="hi_IN"/>
        </w:rPr>
        <w:t xml:space="preserve"> का जिक्र किया गया है, वह उस समय की "ज्ञात" दुनिया रही होगी। </w:t>
      </w:r>
      <w:r>
        <w:rPr>
          <w:b/>
          <w:lang w:val="hi_IN" w:bidi="hi_IN"/>
        </w:rPr>
        <w:t>ईश्वरीय</w:t>
      </w:r>
      <w:r>
        <w:rPr>
          <w:lang w:val="hi_IN" w:bidi="hi_IN"/>
        </w:rPr>
        <w:t xml:space="preserve"> होने का अर्थ है परमेश्वर की तरह होना। </w:t>
      </w:r>
      <w:r>
        <w:rPr>
          <w:b/>
          <w:lang w:val="hi_IN" w:bidi="hi_IN"/>
        </w:rPr>
        <w:t>महिमा</w:t>
      </w:r>
      <w:r>
        <w:rPr>
          <w:lang w:val="hi_IN" w:bidi="hi_IN"/>
        </w:rPr>
        <w:t xml:space="preserve"> का अर्थ है विस्मयकारी महानता।</w:t>
      </w:r>
    </w:p>
    <w:p>
      <w:pPr/>
      <w:r>
        <w:rPr>
          <w:lang w:val="hi_IN" w:bidi="hi_IN"/>
        </w:rPr>
      </w:r>
      <w:r>
        <w:rPr>
          <w:lang w:val="hi_IN" w:bidi="hi_IN"/>
        </w:rPr>
        <w:t xml:space="preserve">जल्द ही पूरा शहर कोलाहल से भर गया, जिसका अर्थ है एक तेज, भावुक शोर या </w:t>
      </w:r>
      <w:r>
        <w:rPr>
          <w:b/>
          <w:lang w:val="hi_IN" w:bidi="hi_IN"/>
        </w:rPr>
        <w:t>अशांति</w:t>
      </w:r>
      <w:r>
        <w:rPr>
          <w:lang w:val="hi_IN" w:bidi="hi_IN"/>
        </w:rPr>
        <w:t>।</w:t>
      </w:r>
    </w:p>
    <w:p>
      <w:pPr/>
      <w:r>
        <w:rPr>
          <w:lang w:val="hi_IN" w:bidi="hi_IN"/>
        </w:rPr>
      </w:r>
      <w:r>
        <w:rPr>
          <w:lang w:val="hi_IN" w:bidi="hi_IN"/>
        </w:rPr>
        <w:t xml:space="preserve">एक </w:t>
      </w:r>
      <w:r>
        <w:rPr>
          <w:b/>
          <w:lang w:val="hi_IN" w:bidi="hi_IN"/>
        </w:rPr>
        <w:t>दंगा</w:t>
      </w:r>
      <w:r>
        <w:rPr>
          <w:lang w:val="hi_IN" w:bidi="hi_IN"/>
        </w:rPr>
        <w:t xml:space="preserve"> शुरू हो गया, जिसका अर्थ है अव्यवस्थित भीड़ का जमावड़ा। हालांकि शुरुआत में समूह छोटा हो सकता है, लेकिन वे आमतौर पर रास्ते में और अधिक लोगों को इकट्ठा करते हैं और भीड़ बड़ी हो जाती है।</w:t>
      </w:r>
    </w:p>
    <w:p>
      <w:pPr/>
      <w:r>
        <w:rPr>
          <w:lang w:val="hi_IN" w:bidi="hi_IN"/>
        </w:rPr>
      </w:r>
      <w:r>
        <w:rPr>
          <w:b/>
          <w:lang w:val="hi_IN" w:bidi="hi_IN"/>
        </w:rPr>
        <w:t>अधिकारी</w:t>
      </w:r>
      <w:r>
        <w:rPr>
          <w:lang w:val="hi_IN" w:bidi="hi_IN"/>
        </w:rPr>
        <w:t xml:space="preserve"> बेहद सम्मानित व्यक्ति थे; समुदाय में उनका उच्च स्थान था और प्रांत के सबसे धनी और प्रभावशाली परिवारों द्वारा उन्हें इस पद के लिए चुना गया होगा।</w:t>
      </w:r>
    </w:p>
    <w:p>
      <w:pPr/>
      <w:r>
        <w:rPr>
          <w:lang w:val="hi_IN" w:bidi="hi_IN"/>
        </w:rPr>
      </w:r>
      <w:r>
        <w:rPr>
          <w:lang w:val="hi_IN" w:bidi="hi_IN"/>
        </w:rPr>
        <w:t xml:space="preserve">वे सब </w:t>
      </w:r>
      <w:r>
        <w:rPr>
          <w:b/>
          <w:lang w:val="hi_IN" w:bidi="hi_IN"/>
        </w:rPr>
        <w:t>एक साथ</w:t>
      </w:r>
      <w:r>
        <w:rPr>
          <w:lang w:val="hi_IN" w:bidi="hi_IN"/>
        </w:rPr>
        <w:t xml:space="preserve"> चिल्लाए, यानी वे सब एक ही बात चिल्ला रहे थे: "इफिसियों की आर्तेमिस महान है", और ऐसा वे लगभग दो घंटे तक बार-बार दोहराते रहे।</w:t>
      </w:r>
    </w:p>
    <w:p>
      <w:pPr/>
      <w:r>
        <w:rPr>
          <w:lang w:val="hi_IN" w:bidi="hi_IN"/>
        </w:rPr>
      </w:r>
      <w:r>
        <w:rPr>
          <w:b/>
          <w:lang w:val="hi_IN" w:bidi="hi_IN"/>
        </w:rPr>
        <w:t>नगर का मंत्री</w:t>
      </w:r>
      <w:r>
        <w:rPr>
          <w:lang w:val="hi_IN" w:bidi="hi_IN"/>
        </w:rPr>
        <w:t xml:space="preserve"> एक तरह से नगर के महापौर या नगरवासियों द्वारा किए गए समझौतों को जारी करने के लिए जिम्मेदार व्यक्ति के समान होता है। वह भीड़ को शान्त करने में कामयाब रहा और उनसे बात करने में कामयाब रहा। वह "उसकी मूर्ति या </w:t>
      </w:r>
      <w:r>
        <w:rPr>
          <w:b/>
          <w:lang w:val="hi_IN" w:bidi="hi_IN"/>
        </w:rPr>
        <w:t>पवित्र पत्थर</w:t>
      </w:r>
      <w:r>
        <w:rPr>
          <w:lang w:val="hi_IN" w:bidi="hi_IN"/>
        </w:rPr>
        <w:t xml:space="preserve"> जो स्वर्ग से </w:t>
      </w:r>
      <w:r>
        <w:rPr>
          <w:b/>
          <w:lang w:val="hi_IN" w:bidi="hi_IN"/>
        </w:rPr>
        <w:t>गिरा है</w:t>
      </w:r>
      <w:r>
        <w:rPr>
          <w:lang w:val="hi_IN" w:bidi="hi_IN"/>
        </w:rPr>
        <w:t xml:space="preserve">" उस के बारे में बात करता है। यहाँ </w:t>
      </w:r>
      <w:r>
        <w:rPr>
          <w:lang w:val="hi_IN" w:bidi="hi_IN"/>
        </w:rPr>
        <w:t>स्वर्ग</w:t>
      </w:r>
      <w:r>
        <w:rPr>
          <w:lang w:val="hi_IN" w:bidi="hi_IN"/>
        </w:rPr>
        <w:t xml:space="preserve"> का अर्थ वह स्वर्ग नहीं है जिसमें परमेश्वर और उसके स्वर्गदूत रहते हैं, जैसा कि मुख्य शब्दावली में परिभाषित किया गया है। यहाँ स्वर्ग का अर्थ वास्तव में "ऊपर का आकाश" है और यह "पवित्र पत्थर" आकाश से गिरा है और इसलिए स्वर्ग से आया है, जैसे कि "पृथ्वी के ऊपर का आकाश"। इफिसियों के लोग अब भी इसे पवित्र मानते हैं, क्योंकि इसे पृथ्वी से उत्पन्न न होने वाली वस्तु के रूप में देखा जाता है।</w:t>
      </w:r>
    </w:p>
    <w:p>
      <w:pPr/>
      <w:r>
        <w:rPr>
          <w:lang w:val="hi_IN" w:bidi="hi_IN"/>
        </w:rPr>
      </w:r>
      <w:r>
        <w:rPr>
          <w:lang w:val="hi_IN" w:bidi="hi_IN"/>
        </w:rPr>
        <w:t xml:space="preserve">नगर का मंत्री कहता है कि उन पुरुषों ने "हमारी देवी की </w:t>
      </w:r>
      <w:r>
        <w:rPr>
          <w:b/>
          <w:lang w:val="hi_IN" w:bidi="hi_IN"/>
        </w:rPr>
        <w:t>निन्दा नहीं</w:t>
      </w:r>
      <w:r>
        <w:rPr>
          <w:lang w:val="hi_IN" w:bidi="hi_IN"/>
        </w:rPr>
        <w:t xml:space="preserve"> की," जिसका अर्थ है कि किसी ऐसे व्यक्ति के खिलाफ शपथ लेना जिसे पवित्र माना जाता है। </w:t>
      </w:r>
      <w:r>
        <w:rPr>
          <w:lang w:val="hi_IN" w:bidi="hi_IN"/>
        </w:rPr>
        <w:t>निन्दा</w:t>
      </w:r>
      <w:r>
        <w:rPr>
          <w:lang w:val="hi_IN" w:bidi="hi_IN"/>
        </w:rPr>
        <w:t xml:space="preserve"> शब्द का अर्थ मुख्य शब्दावली में है, लेकिन यहाँ अर्थ थोड़ा अलग है, क्योंकि उनका अर्थ परमेश्वर के विरुद्ध निन्दा नहीं है। वह आगे कहते हैं कि यदि देमेत्रियुस और उसके लोगों को कोई </w:t>
      </w:r>
      <w:r>
        <w:rPr>
          <w:b/>
          <w:lang w:val="hi_IN" w:bidi="hi_IN"/>
        </w:rPr>
        <w:t>शिकायत</w:t>
      </w:r>
      <w:r>
        <w:rPr>
          <w:lang w:val="hi_IN" w:bidi="hi_IN"/>
        </w:rPr>
        <w:t xml:space="preserve"> है, जिसका अर्थ है किसी अन्य व्यक्ति द्वारा उनके साथ कुछ किए जाने की शिकायत करना या दावा करना, तो </w:t>
      </w:r>
      <w:r>
        <w:rPr>
          <w:b/>
          <w:lang w:val="hi_IN" w:bidi="hi_IN"/>
        </w:rPr>
        <w:t>कचहरी</w:t>
      </w:r>
      <w:r>
        <w:rPr>
          <w:lang w:val="hi_IN" w:bidi="hi_IN"/>
        </w:rPr>
        <w:t xml:space="preserve"> खुली हैं और </w:t>
      </w:r>
      <w:r>
        <w:rPr>
          <w:b/>
          <w:lang w:val="hi_IN" w:bidi="hi_IN"/>
        </w:rPr>
        <w:t>हाकिम</w:t>
      </w:r>
      <w:r>
        <w:rPr>
          <w:lang w:val="hi_IN" w:bidi="hi_IN"/>
        </w:rPr>
        <w:t xml:space="preserve"> मौजूद हैं। इसका मतलब यह है कि कुछ निश्चित दिन होते हैं जब कानूनी मामले हो सकते हैं। उन दिनों लोग </w:t>
      </w:r>
      <w:r>
        <w:rPr>
          <w:b/>
          <w:lang w:val="hi_IN" w:bidi="hi_IN"/>
        </w:rPr>
        <w:t>आरोप लगा सकते</w:t>
      </w:r>
      <w:r>
        <w:rPr>
          <w:lang w:val="hi_IN" w:bidi="hi_IN"/>
        </w:rPr>
        <w:t xml:space="preserve"> हैं, जिसका अर्थ है कि एक व्यक्ति दूसरे पर आरोप लगा सकता है। जिसका अर्थ है कि उन विशेष दिनों पर अधिकारी कचहरी में बैठकर लोगों के मामलों का न्याय करते हैं। वे उस मामले को सुन सकेंगे जो देमेत्रियुस पौलुस के खिलाफ आरोप लगाने के लिए पेश कर सकता है, जिसका अर्थ है कि देमेत्रियुस तब कानूनी रूप से पौलुस पर आरोप लगा सकता है।</w:t>
      </w:r>
    </w:p>
    <w:p>
      <w:pPr/>
      <w:r>
        <w:rPr>
          <w:lang w:val="hi_IN" w:bidi="hi_IN"/>
        </w:rPr>
      </w:r>
      <w:r>
        <w:rPr>
          <w:lang w:val="hi_IN" w:bidi="hi_IN"/>
        </w:rPr>
        <w:t xml:space="preserve">फिर नगर का मंत्री यह स्पष्ट करता है कि यदि किसी को कुछ जोड़ना है तो वहाँ एक </w:t>
      </w:r>
      <w:r>
        <w:rPr>
          <w:b/>
          <w:lang w:val="hi_IN" w:bidi="hi_IN"/>
        </w:rPr>
        <w:t>उचित कानूनी</w:t>
      </w:r>
      <w:r>
        <w:rPr>
          <w:lang w:val="hi_IN" w:bidi="hi_IN"/>
        </w:rPr>
        <w:t xml:space="preserve"> सभा होनी चाहिए। चूँकि यह एक कानूनी सभा नहीं है, इसलिए रोमी इफिसुस के लोगों पर जो हुआ है उसके कारण दंगे का आरोप लगा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20:1–6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20:1–6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हमें पौलुस की अगली कुछ यात्राओं के बारे में पता चलता है, जिनमें वह प्रभु यीशु, या स्वामी, के बारे में संदेश फैलाना जारी रखता है।</w:t>
      </w:r>
    </w:p>
    <w:p>
      <w:pPr/>
      <w:r>
        <w:rPr>
          <w:lang w:val="hi_IN" w:bidi="hi_IN"/>
        </w:rPr>
      </w:r>
      <w:r>
        <w:rPr>
          <w:lang w:val="hi_IN" w:bidi="hi_IN"/>
        </w:rPr>
        <w:t>"जब हंगामा समाप्त हुआ था।" हमें नहीं पता कि इफिसुस के उस दंगे के अंत में कितना समय बीत गया है, जिसके बारे में हमने पिछले भाग में पता लगा। शायद कम से कम कुछ दिनों की अवधि थी, इसलिए मनोदशा थोड़ा शांत होगा।</w:t>
      </w:r>
    </w:p>
    <w:p>
      <w:pPr/>
      <w:r>
        <w:rPr>
          <w:lang w:val="hi_IN" w:bidi="hi_IN"/>
        </w:rPr>
      </w:r>
      <w:r>
        <w:rPr>
          <w:lang w:val="hi_IN" w:bidi="hi_IN"/>
        </w:rPr>
        <w:t>यहाँ यह ध्यान देना महत्वपूर्ण है कि पौलुस दंगे के परिणामस्वरूप नहीं जा रहा है। वह डर से भाग नहीं रहा है। क्या आपको याद है कि उसने पिछले भाग में अपनी यात्रा की योजनाओं पर चर्चा की थी, इससे पहले कि दंगे शुरू हो? पौलुस शायद कुछ देर और रुका ताकि यह सुनिश्चित कर सके कि सब कुछ ठीक हो गया है और उसके चेले, या यीशु में विश्वास करने वाले लोग, सुरक्षित हैं, इससे पहले कि वह उन्हें छोड़कर जाए।</w:t>
      </w:r>
    </w:p>
    <w:p>
      <w:pPr/>
      <w:r>
        <w:rPr>
          <w:lang w:val="hi_IN" w:bidi="hi_IN"/>
        </w:rPr>
      </w:r>
      <w:r>
        <w:rPr>
          <w:lang w:val="hi_IN" w:bidi="hi_IN"/>
        </w:rPr>
        <w:t xml:space="preserve">फिर पौलुस ने अपने चेलों, या विश्वासियों को बुलाया और उन्हें प्रोत्साहित किया। यह शायद एक बहुत ही प्रेरणादायक भाषण था, जो इन लोगों को परमेश्वर की सेवा करने और दूसरों को यीशु के बारे में बताने के मिशन में प्रोत्साहित करता था। पौलुस ने शायद यह भी बताया होगा कि उसने उनके साथ बिताए समय का कैसे आनंद लिया और यह कि वह उन्हें याद करेगा। वह अलविदा कहता है, जिसका अर्थ है कि वह उन्हें छोड़कर जा रहा है। </w:t>
      </w:r>
    </w:p>
    <w:p>
      <w:pPr/>
      <w:r>
        <w:rPr>
          <w:lang w:val="hi_IN" w:bidi="hi_IN"/>
        </w:rPr>
      </w:r>
      <w:r>
        <w:rPr>
          <w:lang w:val="hi_IN" w:bidi="hi_IN"/>
        </w:rPr>
        <w:t>यहाँ रुकें और चर्चा करें: आपके परिवार के किसी सदस्य, या समुदाय के किसी जाने-माने सदस्य को अलविदा कहने का आपका क्या अनुभव है? आपको कैसा महसूस हुआ? आप "अलविदा" के बजाय किन शब्दों का उपयोग करेंगे?</w:t>
      </w:r>
    </w:p>
    <w:p>
      <w:pPr/>
      <w:r>
        <w:rPr>
          <w:lang w:val="hi_IN" w:bidi="hi_IN"/>
        </w:rPr>
      </w:r>
      <w:r>
        <w:rPr>
          <w:lang w:val="hi_IN" w:bidi="hi_IN"/>
        </w:rPr>
        <w:t>इसके बाद पौलुस निम्नलिखित मार्ग से यात्रा करता है:</w:t>
      </w:r>
    </w:p>
    <w:p>
      <w:pPr/>
      <w:r>
        <w:rPr>
          <w:lang w:val="hi_IN" w:bidi="hi_IN"/>
        </w:rPr>
      </w:r>
      <w:r>
        <w:rPr>
          <w:lang w:val="hi_IN" w:bidi="hi_IN"/>
        </w:rPr>
        <w:t>वह इफिसुस से मकिदूनिया तक, और अंत में यूनान के कुरिन्थ तक, भूमि मार्ग से यात्रा करता है। वह वहाँ तीन महीने तक रुका, फिर मकिदूनिया होते हुए फिलिप्पी वापस चला गया। उसने मकिदूनिया के कई शहरों की यात्रा की और अंत में फिलिप्पी पहुँचा, और फिर फिलिप्पी से त्रोआस के लिए नाव से रवाना हुआ।</w:t>
      </w:r>
    </w:p>
    <w:p>
      <w:pPr/>
      <w:r>
        <w:rPr>
          <w:lang w:val="hi_IN" w:bidi="hi_IN"/>
        </w:rPr>
      </w:r>
      <w:r>
        <w:rPr>
          <w:lang w:val="hi_IN" w:bidi="hi_IN"/>
        </w:rPr>
        <w:t>हमें नाव के सटीक आकार का पता नहीं है, लेकिन यह शायद एक तटीय नाव रही होगी जिसमें नाव को दिशा देने के लिए चप्पू और हवा से आगे बढ़ने के लिए पाल लगे होते थे।</w:t>
      </w:r>
    </w:p>
    <w:p>
      <w:pPr/>
      <w:r>
        <w:rPr>
          <w:lang w:val="hi_IN" w:bidi="hi_IN"/>
        </w:rPr>
      </w:r>
      <w:r>
        <w:rPr>
          <w:lang w:val="hi_IN" w:bidi="hi_IN"/>
        </w:rPr>
        <w:t xml:space="preserve">यहाँ रुकें और </w:t>
      </w:r>
      <w:r>
        <w:rPr>
          <w:lang w:val="hi_IN" w:bidi="hi_IN"/>
        </w:rPr>
        <w:t>54 ईस्वी की एक नाव</w:t>
      </w:r>
      <w:r>
        <w:rPr>
          <w:lang w:val="hi_IN" w:bidi="hi_IN"/>
        </w:rPr>
        <w:t xml:space="preserve"> की तस्वीर दिखाएँ। </w:t>
      </w:r>
    </w:p>
    <w:p>
      <w:pPr/>
      <w:r>
        <w:rPr>
          <w:lang w:val="hi_IN" w:bidi="hi_IN"/>
        </w:rPr>
      </w:r>
      <w:r>
        <w:rPr>
          <w:lang w:val="hi_IN" w:bidi="hi_IN"/>
        </w:rPr>
        <w:t xml:space="preserve">यहाँ रुकें और एक नक्शे की तस्वीर दिखाएँ जिसमें पौलुस की </w:t>
      </w:r>
      <w:r>
        <w:rPr>
          <w:lang w:val="hi_IN" w:bidi="hi_IN"/>
        </w:rPr>
        <w:t>इफिसुस से मकिदूनिया तक की यात्रा</w:t>
      </w:r>
      <w:r>
        <w:rPr>
          <w:lang w:val="hi_IN" w:bidi="hi_IN"/>
        </w:rPr>
        <w:t xml:space="preserve"> दिखाई गई हो।</w:t>
      </w:r>
    </w:p>
    <w:p>
      <w:pPr/>
      <w:r>
        <w:rPr>
          <w:lang w:val="hi_IN" w:bidi="hi_IN"/>
        </w:rPr>
      </w:r>
      <w:r>
        <w:rPr>
          <w:lang w:val="hi_IN" w:bidi="hi_IN"/>
        </w:rPr>
        <w:t>"वह उस क्षेत्र से होकर गया, लोगों से प्रोत्साहन के कई शब्द कहे और अन्त में यूनान पहुँचा।" पौलुस मकिदूनिया के इधर-उधर घूम रहा था, जिसमें शायद फिलिप्पी, थिस्सलुनीके और बिरीया के क्षेत्रों का फिर से दौरा करना शामिल था। वह जिन लोगों से बात कर रहा था, वे शायद उन क्षेत्रों के विश्वासी थे। क्या आपको याद है कि इससे पहले पौलुस ने अन्य विश्वासियों को प्रोत्साहन के संदेश दिए थे? वह यूनान की यात्रा के दौरान ऐसा कर रहा था, शायद उस क्षेत्र में जिसे आमतौर पर कुरिन्थ के नाम से जाना जाता है।</w:t>
      </w:r>
    </w:p>
    <w:p>
      <w:pPr/>
      <w:r>
        <w:rPr>
          <w:lang w:val="hi_IN" w:bidi="hi_IN"/>
        </w:rPr>
      </w:r>
      <w:r>
        <w:rPr>
          <w:lang w:val="hi_IN" w:bidi="hi_IN"/>
        </w:rPr>
        <w:t>इसके बाद पौलुस यूनान के कुरिन्थ शहर में पहुँचता है।</w:t>
      </w:r>
    </w:p>
    <w:p>
      <w:pPr/>
      <w:r>
        <w:rPr>
          <w:lang w:val="hi_IN" w:bidi="hi_IN"/>
        </w:rPr>
      </w:r>
      <w:r>
        <w:rPr>
          <w:lang w:val="hi_IN" w:bidi="hi_IN"/>
        </w:rPr>
        <w:t xml:space="preserve">यहाँ रुकें और एक नक्शे की तस्वीर दिखाएँ जिसमें </w:t>
      </w:r>
      <w:r>
        <w:rPr>
          <w:lang w:val="hi_IN" w:bidi="hi_IN"/>
        </w:rPr>
        <w:t>पौलुस की मकिदूनिया से यूनान या कुरिन्थ तक की यात्रा</w:t>
      </w:r>
      <w:r>
        <w:rPr>
          <w:lang w:val="hi_IN" w:bidi="hi_IN"/>
        </w:rPr>
        <w:t xml:space="preserve"> दिखाई गई हो। फिलिप्पी, थिस्सलुनीके और बिरीया के चिह्नित क्षेत्रों को इंगित करें।</w:t>
      </w:r>
    </w:p>
    <w:p>
      <w:pPr/>
      <w:r>
        <w:rPr>
          <w:lang w:val="hi_IN" w:bidi="hi_IN"/>
        </w:rPr>
      </w:r>
      <w:r>
        <w:rPr>
          <w:lang w:val="hi_IN" w:bidi="hi_IN"/>
        </w:rPr>
        <w:t>वहाँ रहते हुए उसने अन्य विश्वासियों को प्रोत्साहन के शब्दों और संदेशों को साझा करके प्रोत्साहित किया। पौलुस तीन महीने तक रुकता है। यह शायद सर्दियों के महीनों के दौरान था जब खराब मौसम के कारण समुद्र से यात्रा करना कठिन होता।</w:t>
      </w:r>
    </w:p>
    <w:p>
      <w:pPr/>
      <w:r>
        <w:rPr>
          <w:lang w:val="hi_IN" w:bidi="hi_IN"/>
        </w:rPr>
      </w:r>
      <w:r>
        <w:rPr>
          <w:lang w:val="hi_IN" w:bidi="hi_IN"/>
        </w:rPr>
        <w:t>पौलुस की मूल योजना यूनान या कुरिन्थ से सीरिया तक एक नाव पर सवार होकर यरूशलेम के पास पहुँचाना थी।</w:t>
      </w:r>
    </w:p>
    <w:p>
      <w:pPr/>
      <w:r>
        <w:rPr>
          <w:lang w:val="hi_IN" w:bidi="hi_IN"/>
        </w:rPr>
      </w:r>
      <w:r>
        <w:rPr>
          <w:lang w:val="hi_IN" w:bidi="hi_IN"/>
        </w:rPr>
        <w:t>जैसे ही ऋतु के बदलते मौसम बेहतर हुआ, शायद पौलुस का उस समय नाव से यात्रा करने का इरादा था। कई यहूदियों के लिए हर साल फसह का पर्व मनाने के लिए यरूशलेम वापस जाना एक प्रथा थी, और इस उद्देश्य के लिए कई जहाज थे जो उन्हें इस क्षेत्र के शहरों से यरूशलेम ले जाते थे। शायद पौलुस का इन जहाजों में से एक से जाने का इरादा था। हम इस भाग में बाद में फसह और अखमीरी रोटी के पर्व के बारे में और बात करेंगे।</w:t>
      </w:r>
    </w:p>
    <w:p>
      <w:pPr/>
      <w:r>
        <w:rPr>
          <w:lang w:val="hi_IN" w:bidi="hi_IN"/>
        </w:rPr>
      </w:r>
      <w:r>
        <w:rPr>
          <w:lang w:val="hi_IN" w:bidi="hi_IN"/>
        </w:rPr>
        <w:t xml:space="preserve">यहाँ रुकें और </w:t>
      </w:r>
      <w:r>
        <w:rPr>
          <w:lang w:val="hi_IN" w:bidi="hi_IN"/>
        </w:rPr>
        <w:t>54 ईस्वी की एक नाव की तस्वीर</w:t>
      </w:r>
      <w:r>
        <w:rPr>
          <w:lang w:val="hi_IN" w:bidi="hi_IN"/>
        </w:rPr>
        <w:t xml:space="preserve"> दिखाएँ। </w:t>
      </w:r>
    </w:p>
    <w:p>
      <w:pPr/>
      <w:r>
        <w:rPr>
          <w:lang w:val="hi_IN" w:bidi="hi_IN"/>
        </w:rPr>
      </w:r>
      <w:r>
        <w:rPr>
          <w:lang w:val="hi_IN" w:bidi="hi_IN"/>
        </w:rPr>
        <w:t>पौलुस की मूल योजना सीधे यूनान के कुरिन्थ से यरूशलेम जाने की थी, जिसमें आसिया के पश्चिमी तट को छोड़ दिया जाता, लेकिन उसके रवाना होने से पहले पौलुस को पता चलता है कि जहाज पर सवार होने वाले कुछ यहूदी उसके खिलाफ दूसरों को भड़काना चाहते हैं और उसकी हत्या करवाना चाहते हैं। पौलुस के पिछले पत्रों से हमें पता चलता है कि पौलुस दान में प्राप्त धन का संग्रह अपने साथ रखता था, जिसे वह गैर-यहूदी कलीसियाओं से इकट्ठा करता था ताकि यरूशलेम में कलीसिया को गरीबों की देखभाल में मदद मिल सके। इसलिए यहूदी शायद उस धन को चुराने की योजना बना रहे थे। यहूदियों द्वारा अपने खिलाफ रची गई साजिश के डर से वह उनसे बचने के लिए उसी रास्ते से लौटने का फैसला करता है जिससे वह आया था, यानी मकिदूनिया से होते हुए और त्रोआस के रास्ते आसिया के तट से नीचे की ओर। कुरिन्थ के यहूदी, जिन्होंने पिछले भागों में पौलुस के खिलाफ आरोप लगाने का प्रयास किया था, शायद इस नवीनतम साजिश में शामिल थे। आप शायद सोच रहे होंगे कि पौलुस दूसरी नाव में क्यों नहीं चढ़ा? वह जहाज जिसे वह लेने वाला था, शायद वह इन शहरों से लोगों को यरूशलेम तक लाने-ले जाने के विशेष उद्देश्य के लिए जा रहा था। इसलिए इस बात की बहुत संभावना थी कि उसके खिलाफ साजिश रच रहे यहूदी उसी नाव में होंगे।</w:t>
      </w:r>
    </w:p>
    <w:p>
      <w:pPr/>
      <w:r>
        <w:rPr>
          <w:lang w:val="hi_IN" w:bidi="hi_IN"/>
        </w:rPr>
      </w:r>
      <w:r>
        <w:rPr>
          <w:lang w:val="hi_IN" w:bidi="hi_IN"/>
        </w:rPr>
        <w:t>पौलुस यह निर्णय लेता है कि मकिदूनिया के माध्यम से वापस जाना अधिक सुरक्षित होगा।</w:t>
      </w:r>
    </w:p>
    <w:p>
      <w:pPr/>
      <w:r>
        <w:rPr>
          <w:lang w:val="hi_IN" w:bidi="hi_IN"/>
        </w:rPr>
      </w:r>
      <w:r>
        <w:rPr>
          <w:lang w:val="hi_IN" w:bidi="hi_IN"/>
        </w:rPr>
        <w:t xml:space="preserve">यहाँ रुकें और </w:t>
      </w:r>
      <w:r>
        <w:rPr>
          <w:lang w:val="hi_IN" w:bidi="hi_IN"/>
        </w:rPr>
        <w:t>पौलुस की कुरिन्थ से सीरिया तक नाव से जाने की योजनाबद्ध यात्रा</w:t>
      </w:r>
      <w:r>
        <w:rPr>
          <w:lang w:val="hi_IN" w:bidi="hi_IN"/>
        </w:rPr>
        <w:t xml:space="preserve"> दिखाएँ, जो अब कुछ यहूदियों की साजिश के कारण बाधित हो गई है और जिसके चलते उसे वापस लौटना पड़ा है।</w:t>
      </w:r>
    </w:p>
    <w:p>
      <w:pPr/>
      <w:r>
        <w:rPr>
          <w:lang w:val="hi_IN" w:bidi="hi_IN"/>
        </w:rPr>
      </w:r>
      <w:r>
        <w:rPr>
          <w:lang w:val="hi_IN" w:bidi="hi_IN"/>
        </w:rPr>
        <w:t xml:space="preserve">यहाँ रुकें और एक नक्शे की तस्वीर दिखाएँ जिसमें </w:t>
      </w:r>
      <w:r>
        <w:rPr>
          <w:b/>
          <w:lang w:val="hi_IN" w:bidi="hi_IN"/>
        </w:rPr>
        <w:t>पौलुस की यूनान के कुरिन्थ से वापस मकिदूनिया की नई यात्रा</w:t>
      </w:r>
      <w:r>
        <w:rPr>
          <w:lang w:val="hi_IN" w:bidi="hi_IN"/>
        </w:rPr>
        <w:t xml:space="preserve"> दर्शाई गई हो।</w:t>
      </w:r>
    </w:p>
    <w:p>
      <w:pPr/>
      <w:r>
        <w:rPr>
          <w:lang w:val="hi_IN" w:bidi="hi_IN"/>
        </w:rPr>
      </w:r>
      <w:r>
        <w:rPr>
          <w:lang w:val="hi_IN" w:bidi="hi_IN"/>
        </w:rPr>
        <w:t>पौलुस के साथ पुरूर्स का पुत्र सोपत्रुस था, जो बिरीया से आया था, जो मकिदूनिया में है। सोपत्रुस वह व्यक्ति है जिसके बारे में हम बहुत कुछ नहीं जानते हैं। हम यह मान सकते हैं कि चूंकि वह पौलुस के साथ यात्रा कर रहा है, इसलिए वह एक विश्वासी है और प्रभु यीशु, या स्वामी, के बारे में संदेश को फैलाने के अपने मिशन में पौलुस की मदद करना चाहता है। अरिस्तर्खुस और सिकुन्दुस थिस्सलुनीके से आए थे, जो मकिदूनिया में भी है। फिर गयुस है जो दिरबे का था। गयुस और अरिस्तर्खुस को पिछले भाग से आपको पौलुस के यात्रा करने वाले साथियों के रूप में याद होगा। दिमेत्रियुस के आदमियों ने उन्हें पकड़ लिया और रंगशाला तक घसीट कर ले गए, जबकि उन्होंने कुछ भी गलत नहीं किया था।</w:t>
      </w:r>
    </w:p>
    <w:p>
      <w:pPr/>
      <w:r>
        <w:rPr>
          <w:lang w:val="hi_IN" w:bidi="hi_IN"/>
        </w:rPr>
      </w:r>
      <w:r>
        <w:rPr>
          <w:lang w:val="hi_IN" w:bidi="hi_IN"/>
        </w:rPr>
        <w:t>तीमुथियुस भी उनके साथ था और वह लूस्त्रा से आया था। क्या आपको याद है कि हमने पहले सीखा था कि कैसे पौलुस ने तीमुथियुस से मित्रता की थी और उसके साथ मिलकर काम किया था और पौलुस ने उसे "प्रिय भाई" कहा था? ऐसा लगता है कि उनकी बहुत अच्छी दोस्ती है।</w:t>
      </w:r>
    </w:p>
    <w:p>
      <w:pPr/>
      <w:r>
        <w:rPr>
          <w:lang w:val="hi_IN" w:bidi="hi_IN"/>
        </w:rPr>
      </w:r>
      <w:r>
        <w:rPr>
          <w:lang w:val="hi_IN" w:bidi="hi_IN"/>
        </w:rPr>
        <w:t>तुखिकुस और त्रुफिमुस, जो दोनों आसिया प्रान्त के थे, पौलुस के साथ थे।</w:t>
      </w:r>
    </w:p>
    <w:p>
      <w:pPr/>
      <w:r>
        <w:rPr>
          <w:lang w:val="hi_IN" w:bidi="hi_IN"/>
        </w:rPr>
      </w:r>
      <w:r>
        <w:rPr>
          <w:lang w:val="hi_IN" w:bidi="hi_IN"/>
        </w:rPr>
        <w:t>"वे आगे जाकर त्रोआस में हमारी प्रतीक्षा करते रहे थे।" यह स्पष्ट नहीं है कि पौलुस किन लोगों के त्रोआस जाने की बात कर रहा है—क्या वे इनमें से अधिकांश लोग थे या उनमें से केवल कुछ ही थे। बाद में पौलुस कहता है, "लेकिन हम फिलिप्पी से जहाज में रवाना हुए," जिससे पता चलता है कि पौलुस अकेला नहीं है, इसलिए हो सकता है कि इनमें से कुछ लोग उसके साथ गए हों या यह भी हो सकता है कि प्रेरितों के काम का लेखक लूका पौलुस के साथ हों।</w:t>
      </w:r>
    </w:p>
    <w:p>
      <w:pPr/>
      <w:r>
        <w:rPr>
          <w:lang w:val="hi_IN" w:bidi="hi_IN"/>
        </w:rPr>
      </w:r>
      <w:r>
        <w:rPr>
          <w:lang w:val="hi_IN" w:bidi="hi_IN"/>
        </w:rPr>
        <w:t>चूँकि तुखिकुस और त्रोफिमुस दोनों आसिया प्रांत से थे, इसलिए शायद वे ही सबसे पहले आसिया में स्थित त्रोआस की ओर गए होंगे। शायद बाकी सभी लोग मकिदूनिया में पौलुस के साथ रहे। तुखिकुस और त्रोफिमुस शायद आगे बढ़ना चाहते थे, ताकि वे फसह की तैयारियों को शुरू कर दें। ऐसा लगता है कि पौलुस ने शायद अपने शेष साथियों के साथ फिलिप्पी में फसह का पर्व मनाने का फैसला किया होगा, इससे पहले कि वे सभी एक साथ फिलिप्पी से निकलकर त्रोआस जाएँ।</w:t>
      </w:r>
    </w:p>
    <w:p>
      <w:pPr/>
      <w:r>
        <w:rPr>
          <w:lang w:val="hi_IN" w:bidi="hi_IN"/>
        </w:rPr>
      </w:r>
      <w:r>
        <w:rPr>
          <w:lang w:val="hi_IN" w:bidi="hi_IN"/>
        </w:rPr>
        <w:t>हम चाहे जिस तरह से भी यह समझने की कोशिश करें कि कौन कब यात्रा कर रहा था, हम शायद यह मान सकते हैं कि उपरोक्त सभी यात्राओं के दौरान पौलुस के साथ साथी थे।</w:t>
      </w:r>
    </w:p>
    <w:p>
      <w:pPr/>
      <w:r>
        <w:rPr>
          <w:lang w:val="hi_IN" w:bidi="hi_IN"/>
        </w:rPr>
      </w:r>
      <w:r>
        <w:rPr>
          <w:lang w:val="hi_IN" w:bidi="hi_IN"/>
        </w:rPr>
        <w:t>यहाँ रुकें और एक नक्शे की तस्वीर दिखाएँ जिसमें वे सभी शहर दिखाए गए हों जहाँ पौलुस शायद फिलिप्पी जाते समय मकिदूनिया में गया था।</w:t>
      </w:r>
    </w:p>
    <w:p>
      <w:pPr/>
      <w:r>
        <w:rPr>
          <w:lang w:val="hi_IN" w:bidi="hi_IN"/>
        </w:rPr>
      </w:r>
      <w:r>
        <w:rPr>
          <w:lang w:val="hi_IN" w:bidi="hi_IN"/>
        </w:rPr>
        <w:t>इस पुस्तक में पहले कब उपवास और प्रार्थना का जिक्र हुआ था, क्या आपको याद है? "जब वे प्रभु की आराधना कर रहे थे और उपवास कर रहे थे," यह वो है जो कि आप फसह और अखमीरी रोटी के पर्व या उत्सव के दौरान कर रहे होते। फसह का पर्व एक यहूदी धार्मिक त्योहार था। यीशु के समय में, यह उत्सव फसह के पर्व और सात दिनों तक चलने वाले अखमीरी रोटी के पर्व का मिलाजुला रूप था। फसह उस समय का उत्सव था जब परमेश्वर ने यहूदी पूर्वजों को मिस्र की गुलामी से बचाया था। यहूदी हर साल पर्व को तब मनाते हैं जब वे एक साथ अखमीरी रोटी खाने के लिए इकट्ठा होते हैं। फसह यहूदियों के लिए स्वतंत्रता के उत्सव के समान है। क्या आपको मरकुस की पुस्तक से फसह और अखमीरी रोटी का पर्व याद है?</w:t>
      </w:r>
    </w:p>
    <w:p>
      <w:pPr/>
      <w:r>
        <w:rPr>
          <w:lang w:val="hi_IN" w:bidi="hi_IN"/>
        </w:rPr>
      </w:r>
      <w:r>
        <w:rPr>
          <w:lang w:val="hi_IN" w:bidi="hi_IN"/>
        </w:rPr>
        <w:t>पौलुस ने शायद फिलिप्पी में अपने दोस्तों के साथ यह पर्व मनाया होगा।</w:t>
      </w:r>
    </w:p>
    <w:p>
      <w:pPr/>
      <w:r>
        <w:rPr>
          <w:lang w:val="hi_IN" w:bidi="hi_IN"/>
        </w:rPr>
      </w:r>
      <w:r>
        <w:rPr>
          <w:lang w:val="hi_IN" w:bidi="hi_IN"/>
        </w:rPr>
        <w:t>पाँच दिन बाद, पौलुस और उसके साथी आसिया के त्रोआस में बाकी लोगों में शामिल हो गए। वहाँ वे 7 दिन रहे।</w:t>
      </w:r>
    </w:p>
    <w:p>
      <w:pPr/>
      <w:r>
        <w:rPr>
          <w:lang w:val="hi_IN" w:bidi="hi_IN"/>
        </w:rPr>
      </w:r>
      <w:r>
        <w:rPr>
          <w:lang w:val="hi_IN" w:bidi="hi_IN"/>
        </w:rPr>
        <w:t xml:space="preserve">यहाँ रुकें और 54 ईस्वी की एक नाव की तस्वीर दिखाएँ। </w:t>
      </w:r>
    </w:p>
    <w:p>
      <w:pPr/>
      <w:r>
        <w:rPr>
          <w:lang w:val="hi_IN" w:bidi="hi_IN"/>
        </w:rPr>
      </w:r>
      <w:r>
        <w:rPr>
          <w:lang w:val="hi_IN" w:bidi="hi_IN"/>
        </w:rPr>
        <w:t>यहाँ रुकें और समुद्र के रास्ते वह मार्ग दिखाएँ जो पौलुस और उसके साथियों ने फिलिप्पी से त्रोआस तक तय किया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अपने चेलों को बुलाता है और उन्हें एक संदेश के साथ प्रोत्साहित करता है। फिर वह अपने चेलों (या विश्वासियों) को अलविदा कहता है और मकिदूनिया की ओर जाता है। वह उस क्षेत्र में यात्रा करता है और प्रोत्साहन के संदेश देता है, फिर यूनान के कुरिन्थ शहर पहुँचता है जहाँ वह तीन महीने तक रहता है।</w:t>
      </w:r>
    </w:p>
    <w:p>
      <w:pPr/>
      <w:r>
        <w:rPr>
          <w:lang w:val="hi_IN" w:bidi="hi_IN"/>
        </w:rPr>
      </w:r>
      <w:r>
        <w:rPr>
          <w:b/>
          <w:lang w:val="hi_IN" w:bidi="hi_IN"/>
        </w:rPr>
        <w:t>दूसरा दृश्य:</w:t>
      </w:r>
      <w:r>
        <w:rPr>
          <w:lang w:val="hi_IN" w:bidi="hi_IN"/>
        </w:rPr>
        <w:t xml:space="preserve"> यूनान में रहते हुए, पौलुस को एक साजिश के बारे में पता चलता है जिसमें कुछ यहूदी उसके खिलाफ हैं और वह उन जहाजों से बचता है जो लोगों को यूनान से यरूशलेम ले जा रहे हैं और मकिदूनिया से होकर वापस चला जाते हैं। वह पुरुषों के एक समूह के साथ है।</w:t>
      </w:r>
    </w:p>
    <w:p>
      <w:pPr/>
      <w:r>
        <w:rPr>
          <w:lang w:val="hi_IN" w:bidi="hi_IN"/>
        </w:rPr>
      </w:r>
      <w:r>
        <w:rPr>
          <w:b/>
          <w:lang w:val="hi_IN" w:bidi="hi_IN"/>
        </w:rPr>
        <w:t>तीसरा दृश्य:</w:t>
      </w:r>
      <w:r>
        <w:rPr>
          <w:lang w:val="hi_IN" w:bidi="hi_IN"/>
        </w:rPr>
        <w:t xml:space="preserve"> पौलुस के साथ यात्रा करने वाले कुछ पुरुष फिर त्रोआस की ओर जाते हैं, लेकिन पौलुस और कुछ अन्य लोग पीछे रह जाते हैं। फिर वे कुछ दिन बाद फिलिप्पी से त्रोआस गए और बाकी पुरुषों में शामिल 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कुछ चेले</w:t>
      </w:r>
    </w:p>
    <w:p>
      <w:pPr>
        <w:pStyle w:val="ListBullet"/>
        <w:spacing w:line="240" w:lineRule="auto"/>
        <w:ind w:left="720"/>
      </w:pPr>
      <w:r>
        <w:rPr>
          <w:lang w:val="hi_IN" w:bidi="hi_IN"/>
        </w:rPr>
      </w:r>
      <w:r>
        <w:rPr>
          <w:lang w:val="hi_IN" w:bidi="hi_IN"/>
        </w:rPr>
        <w:t>मकिदूनिया का समूह</w:t>
      </w:r>
    </w:p>
    <w:p>
      <w:pPr>
        <w:pStyle w:val="ListBullet"/>
        <w:spacing w:line="240" w:lineRule="auto"/>
        <w:ind w:left="720"/>
      </w:pPr>
      <w:r>
        <w:rPr>
          <w:lang w:val="hi_IN" w:bidi="hi_IN"/>
        </w:rPr>
      </w:r>
      <w:r>
        <w:rPr>
          <w:lang w:val="hi_IN" w:bidi="hi_IN"/>
        </w:rPr>
        <w:t>यूनानियों का समूह</w:t>
      </w:r>
    </w:p>
    <w:p>
      <w:pPr>
        <w:pStyle w:val="ListBullet"/>
        <w:spacing w:line="240" w:lineRule="auto"/>
        <w:ind w:left="720"/>
      </w:pPr>
      <w:r>
        <w:rPr>
          <w:lang w:val="hi_IN" w:bidi="hi_IN"/>
        </w:rPr>
      </w:r>
      <w:r>
        <w:rPr>
          <w:lang w:val="hi_IN" w:bidi="hi_IN"/>
        </w:rPr>
        <w:t>यहूदियों का समूह</w:t>
      </w:r>
    </w:p>
    <w:p>
      <w:pPr>
        <w:pStyle w:val="ListBullet"/>
        <w:spacing w:line="240" w:lineRule="auto"/>
        <w:ind w:left="720"/>
      </w:pPr>
      <w:r>
        <w:rPr>
          <w:lang w:val="hi_IN" w:bidi="hi_IN"/>
        </w:rPr>
      </w:r>
      <w:r>
        <w:rPr>
          <w:lang w:val="hi_IN" w:bidi="hi_IN"/>
        </w:rPr>
        <w:t>बिरीया से पुरूर्स का पुत्र सोपत्रुस</w:t>
      </w:r>
    </w:p>
    <w:p>
      <w:pPr>
        <w:pStyle w:val="ListBullet"/>
        <w:spacing w:line="240" w:lineRule="auto"/>
        <w:ind w:left="720"/>
      </w:pPr>
      <w:r>
        <w:rPr>
          <w:lang w:val="hi_IN" w:bidi="hi_IN"/>
        </w:rPr>
      </w:r>
      <w:r>
        <w:rPr>
          <w:lang w:val="hi_IN" w:bidi="hi_IN"/>
        </w:rPr>
        <w:t>थिस्सलुनीके से अरिस्तर्खुस</w:t>
      </w:r>
    </w:p>
    <w:p>
      <w:pPr>
        <w:pStyle w:val="ListBullet"/>
        <w:spacing w:line="240" w:lineRule="auto"/>
        <w:ind w:left="720"/>
      </w:pPr>
      <w:r>
        <w:rPr>
          <w:lang w:val="hi_IN" w:bidi="hi_IN"/>
        </w:rPr>
      </w:r>
      <w:r>
        <w:rPr>
          <w:lang w:val="hi_IN" w:bidi="hi_IN"/>
        </w:rPr>
        <w:t>थिस्सलुनीके से सिकुन्दुस भी</w:t>
      </w:r>
    </w:p>
    <w:p>
      <w:pPr>
        <w:pStyle w:val="ListBullet"/>
        <w:spacing w:line="240" w:lineRule="auto"/>
        <w:ind w:left="720"/>
      </w:pPr>
      <w:r>
        <w:rPr>
          <w:lang w:val="hi_IN" w:bidi="hi_IN"/>
        </w:rPr>
      </w:r>
      <w:r>
        <w:rPr>
          <w:lang w:val="hi_IN" w:bidi="hi_IN"/>
        </w:rPr>
        <w:t>दिरबे का गयुस</w:t>
      </w:r>
    </w:p>
    <w:p>
      <w:pPr>
        <w:pStyle w:val="ListBullet"/>
        <w:spacing w:line="240" w:lineRule="auto"/>
        <w:ind w:left="720"/>
      </w:pPr>
      <w:r>
        <w:rPr>
          <w:lang w:val="hi_IN" w:bidi="hi_IN"/>
        </w:rPr>
      </w:r>
      <w:r>
        <w:rPr>
          <w:lang w:val="hi_IN" w:bidi="hi_IN"/>
        </w:rPr>
        <w:t>लुस्त्रा से तीमुथियुस</w:t>
      </w:r>
    </w:p>
    <w:p>
      <w:pPr>
        <w:pStyle w:val="ListBullet"/>
        <w:spacing w:line="240" w:lineRule="auto"/>
        <w:ind w:left="720"/>
      </w:pPr>
      <w:r>
        <w:rPr>
          <w:lang w:val="hi_IN" w:bidi="hi_IN"/>
        </w:rPr>
      </w:r>
      <w:r>
        <w:rPr>
          <w:lang w:val="hi_IN" w:bidi="hi_IN"/>
        </w:rPr>
        <w:t>आसिया प्रान्त से तुखिकुस</w:t>
      </w:r>
    </w:p>
    <w:p>
      <w:pPr>
        <w:pStyle w:val="ListBullet"/>
        <w:spacing w:line="240" w:lineRule="auto"/>
        <w:ind w:left="720"/>
      </w:pPr>
      <w:r>
        <w:rPr>
          <w:lang w:val="hi_IN" w:bidi="hi_IN"/>
        </w:rPr>
      </w:r>
      <w:r>
        <w:rPr>
          <w:lang w:val="hi_IN" w:bidi="hi_IN"/>
        </w:rPr>
        <w:t>त्रुफिमुस, जो आसिया प्रान्त से भी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इस कहानी में हमें पौलुस की अगली कुछ यात्राओं के बारे में पता चलता है, जिनमें वह प्रभु यीशु, या स्वामी, के बारे में संदेश फैलाना जारी रखता है।</w:t>
      </w:r>
    </w:p>
    <w:p>
      <w:pPr/>
      <w:r>
        <w:rPr>
          <w:lang w:val="hi_IN" w:bidi="hi_IN"/>
        </w:rPr>
      </w:r>
      <w:r>
        <w:rPr>
          <w:lang w:val="hi_IN" w:bidi="hi_IN"/>
        </w:rPr>
        <w:t>यदि आप इसमें सक्षम हों, तो आप भूमि पर एक नक्शा बना सकते हैं और फिर पौलुस की यात्रा का अर्थ जानने के लिए उसके चारों ओर चल सकते हैं।</w:t>
      </w:r>
    </w:p>
    <w:p>
      <w:pPr/>
      <w:r>
        <w:rPr>
          <w:lang w:val="hi_IN" w:bidi="hi_IN"/>
        </w:rPr>
      </w:r>
      <w:r>
        <w:rPr>
          <w:lang w:val="hi_IN" w:bidi="hi_IN"/>
        </w:rPr>
        <w:t>"जब हंगामा समाप्त हुआ था।" हमें नहीं पता कि पिछले भागों में हमने जिन दंगों के बारे में पढ़ा था, उनके समाप्त होने के बाद से कितना समय बीत चुका है। शायद कम से कम कुछ दिनों की अवधि थी, इसलिए मनोदशा थोड़ा शांत होगा।</w:t>
      </w:r>
    </w:p>
    <w:p>
      <w:pPr/>
      <w:r>
        <w:rPr>
          <w:lang w:val="hi_IN" w:bidi="hi_IN"/>
        </w:rPr>
      </w:r>
      <w:r>
        <w:rPr>
          <w:lang w:val="hi_IN" w:bidi="hi_IN"/>
        </w:rPr>
        <w:t>यहाँ यह ध्यान देना महत्वपूर्ण है कि पौलुस दंगे के परिणामस्वरूप नहीं जा रहा है। वह डर से भाग नहीं रहा है।</w:t>
      </w:r>
    </w:p>
    <w:p>
      <w:pPr/>
      <w:r>
        <w:rPr>
          <w:lang w:val="hi_IN" w:bidi="hi_IN"/>
        </w:rPr>
      </w:r>
      <w:r>
        <w:rPr>
          <w:lang w:val="hi_IN" w:bidi="hi_IN"/>
        </w:rPr>
        <w:t>फिर पौलुस ने अपने चेलों, या विश्वासियों को बुलाया और उन्हें प्रोत्साहित किया। यह स्पष्ट नहीं है कि यह सब कहाँ हुआ, शायद किसी घर के अंदर हुआ था, या जब वे बाहर बैठे थे। वह चेलों को अलविदा कहता है।</w:t>
      </w:r>
    </w:p>
    <w:p>
      <w:pPr/>
      <w:r>
        <w:rPr>
          <w:lang w:val="hi_IN" w:bidi="hi_IN"/>
        </w:rPr>
      </w:r>
      <w:r>
        <w:rPr>
          <w:lang w:val="hi_IN" w:bidi="hi_IN"/>
        </w:rPr>
        <w:t>फिर पौलुस इफिसुस से मकिदूनिया की यात्रा करता है। यह इफिसुस से त्रोआस तक जमीन के रास्ते होता और फिर त्रोआस से मकिदूनिया तक नाव के रास्ते होता था।</w:t>
      </w:r>
    </w:p>
    <w:p>
      <w:pPr/>
      <w:r>
        <w:rPr>
          <w:lang w:val="hi_IN" w:bidi="hi_IN"/>
        </w:rPr>
      </w:r>
      <w:r>
        <w:rPr>
          <w:lang w:val="hi_IN" w:bidi="hi_IN"/>
        </w:rPr>
        <w:t xml:space="preserve">यहाँ रुकें और एक </w:t>
      </w:r>
      <w:r>
        <w:rPr>
          <w:lang w:val="hi_IN" w:bidi="hi_IN"/>
        </w:rPr>
        <w:t>नौका</w:t>
      </w:r>
      <w:r>
        <w:rPr>
          <w:lang w:val="hi_IN" w:bidi="hi_IN"/>
        </w:rPr>
        <w:t xml:space="preserve"> की तस्वीर दिखाएँ।</w:t>
      </w:r>
    </w:p>
    <w:p>
      <w:pPr/>
      <w:r>
        <w:rPr>
          <w:lang w:val="hi_IN" w:bidi="hi_IN"/>
        </w:rPr>
      </w:r>
      <w:r>
        <w:rPr>
          <w:lang w:val="hi_IN" w:bidi="hi_IN"/>
        </w:rPr>
        <w:t>"वह उस क्षेत्र से होकर गया, लोगों से प्रोत्साहन के कई शब्द कहे और अन्त में यूनान पहुँचा।" पौलुस मकिदूनिया के इधर-उधर घूम रहा था, जिसमें शायद फिलिप्पी, थिस्सलुनीके और बिरीया के क्षेत्रों का फिर से दौरा करना शामिल था। इसके बाद पौलुस यूनान के कुरिन्थ शहर में पहुँचता है।</w:t>
      </w:r>
    </w:p>
    <w:p>
      <w:pPr/>
      <w:r>
        <w:rPr>
          <w:lang w:val="hi_IN" w:bidi="hi_IN"/>
        </w:rPr>
      </w:r>
      <w:r>
        <w:rPr>
          <w:lang w:val="hi_IN" w:bidi="hi_IN"/>
        </w:rPr>
        <w:t>वहाँ रहते हुए उसने अन्य विश्वासियों को प्रोत्साहन के शब्दों और संदेशों को साझा करके प्रोत्साहित किया। पौलुस तीन महीने तक रुकता है।</w:t>
      </w:r>
    </w:p>
    <w:p>
      <w:pPr/>
      <w:r>
        <w:rPr>
          <w:lang w:val="hi_IN" w:bidi="hi_IN"/>
        </w:rPr>
      </w:r>
      <w:r>
        <w:rPr>
          <w:lang w:val="hi_IN" w:bidi="hi_IN"/>
        </w:rPr>
        <w:t>पौलुस की मूल योजना यूनान, कुरिन्थ से सीरिया जाना होगी, लेकिन वह सुनता है कि जहाज पर सवार होने वाले कुछ यहूदी दूसरों को उसके खिलाफ भड़काना और उसे मार डालना चाहते हैं। पौलुस ने फैसला किया कि मकिदूनिया होते हुए वापस जाना ज्यादा सुरक्षित होगा, क्योंकि इस तरह उसे फिर से जमीन के रास्ते यात्रा करनी होगी।</w:t>
      </w:r>
    </w:p>
    <w:p>
      <w:pPr/>
      <w:r>
        <w:rPr>
          <w:lang w:val="hi_IN" w:bidi="hi_IN"/>
        </w:rPr>
      </w:r>
      <w:r>
        <w:rPr>
          <w:lang w:val="hi_IN" w:bidi="hi_IN"/>
        </w:rPr>
        <w:t>पौलुस के साथ कुछ यात्रा करने वाले साथी भी हैं।</w:t>
      </w:r>
    </w:p>
    <w:p>
      <w:pPr/>
      <w:r>
        <w:rPr>
          <w:lang w:val="hi_IN" w:bidi="hi_IN"/>
        </w:rPr>
      </w:r>
      <w:r>
        <w:rPr>
          <w:lang w:val="hi_IN" w:bidi="hi_IN"/>
        </w:rPr>
        <w:t>पौलुस के साथ पुरूर्स का पुत्र सोपत्रुस था, जो बिरीया से आया था, जो मकिदूनिया में है। अरिस्तर्खुस और सिकुन्दुस थिस्सलुनीके से आए थे, जो मकिदूनिया में भी है। फिर गयुस है जो दिरबे का था।</w:t>
      </w:r>
    </w:p>
    <w:p>
      <w:pPr/>
      <w:r>
        <w:rPr>
          <w:lang w:val="hi_IN" w:bidi="hi_IN"/>
        </w:rPr>
      </w:r>
      <w:r>
        <w:rPr>
          <w:lang w:val="hi_IN" w:bidi="hi_IN"/>
        </w:rPr>
        <w:t>तीमुथियुस भी उनके साथ था और वह लूस्त्रा से आया था। तीमुथियुस पौलुस का एक अच्छा मित्र है।</w:t>
      </w:r>
    </w:p>
    <w:p>
      <w:pPr/>
      <w:r>
        <w:rPr>
          <w:lang w:val="hi_IN" w:bidi="hi_IN"/>
        </w:rPr>
      </w:r>
      <w:r>
        <w:rPr>
          <w:lang w:val="hi_IN" w:bidi="hi_IN"/>
        </w:rPr>
        <w:t>तुखिकुस और त्रोफिमुस जो दोनों आसिया प्रान्त से थे।</w:t>
      </w:r>
    </w:p>
    <w:p>
      <w:pPr/>
      <w:r>
        <w:rPr>
          <w:lang w:val="hi_IN" w:bidi="hi_IN"/>
        </w:rPr>
      </w:r>
      <w:r>
        <w:rPr>
          <w:lang w:val="hi_IN" w:bidi="hi_IN"/>
        </w:rPr>
        <w:t>"वे आगे जाकर त्रोआस में हमारी प्रतीक्षा करते रहे।" यह स्पष्ट नहीं है कि पौलुस किसके बारे में कह रहा है जो त्रोआस उससे पहले गया था। पौलुस बाद में कहता है, "लेकिन हम फिलिप्पी से जहाज पर रवाना हुए," जिससे पता चलता है कि वह अकेला नहीं है, इसलिए हो सकता है कि प्रेरितों के काम का लेखक लूका उसके साथ हो।</w:t>
      </w:r>
    </w:p>
    <w:p>
      <w:pPr/>
      <w:r>
        <w:rPr>
          <w:lang w:val="hi_IN" w:bidi="hi_IN"/>
        </w:rPr>
      </w:r>
      <w:r>
        <w:rPr>
          <w:lang w:val="hi_IN" w:bidi="hi_IN"/>
        </w:rPr>
        <w:t>हम चाहे जिस तरह से भी यह समझने की कोशिश करें कि कौन कब यात्रा कर रहा था, हम शायद यह मान सकते हैं कि उपरोक्त सभी यात्राओं के दौरान पौलुस के साथ साथी थे।</w:t>
      </w:r>
    </w:p>
    <w:p>
      <w:pPr/>
      <w:r>
        <w:rPr>
          <w:lang w:val="hi_IN" w:bidi="hi_IN"/>
        </w:rPr>
      </w:r>
      <w:r>
        <w:rPr>
          <w:lang w:val="hi_IN" w:bidi="hi_IN"/>
        </w:rPr>
        <w:t>पाँच दिन बाद पौलुस त्रोआस में दूसरों के साथ शामिल हुआ, जहाँ वे सात दिन तक रहे। यह स्पष्ट नहीं है कि उन्होंने यात्रा करने के लिए कितनी देर तक इंतजार किया, लेकिन ऐसा लगता है कि अखमीरी रोटी के पर्व के बाद किसी समय वे फिलिप्पी से निकले और त्रोआस के लिए जहाज से रवाना हुए, यह सोचकर कि यात्रा में पाँच दिन लगे, और फिर वे आसिया के त्रोआस पहुँचे।</w:t>
      </w:r>
    </w:p>
    <w:p>
      <w:pPr/>
      <w:r>
        <w:rPr>
          <w:lang w:val="hi_IN" w:bidi="hi_IN"/>
        </w:rPr>
      </w:r>
      <w:r>
        <w:rPr>
          <w:lang w:val="hi_IN" w:bidi="hi_IN"/>
        </w:rPr>
        <w:t>वहाँ वे 7 दिन रहे।</w:t>
      </w:r>
    </w:p>
    <w:p>
      <w:pPr/>
      <w:r>
        <w:rPr>
          <w:lang w:val="hi_IN" w:bidi="hi_IN"/>
        </w:rPr>
      </w:r>
      <w:r>
        <w:rPr>
          <w:lang w:val="hi_IN" w:bidi="hi_IN"/>
        </w:rPr>
        <w:t xml:space="preserve">यहाँ रुकें और </w:t>
      </w:r>
      <w:r>
        <w:rPr>
          <w:b/>
          <w:lang w:val="hi_IN" w:bidi="hi_IN"/>
        </w:rPr>
        <w:t>फिलिप्पी से त्रोआस तक समुद्र के रास्ते से एक मार्ग</w:t>
      </w:r>
      <w:r>
        <w:rPr>
          <w:lang w:val="hi_IN" w:bidi="hi_IN"/>
        </w:rPr>
        <w:t xml:space="preserve"> दिखाएँ।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कुछ चेले</w:t>
      </w:r>
    </w:p>
    <w:p>
      <w:pPr>
        <w:pStyle w:val="ListBullet"/>
        <w:spacing w:line="240" w:lineRule="auto"/>
        <w:ind w:left="720"/>
      </w:pPr>
      <w:r>
        <w:rPr>
          <w:lang w:val="hi_IN" w:bidi="hi_IN"/>
        </w:rPr>
      </w:r>
      <w:r>
        <w:rPr>
          <w:lang w:val="hi_IN" w:bidi="hi_IN"/>
        </w:rPr>
        <w:t>मकिदूनिया का समूह</w:t>
      </w:r>
    </w:p>
    <w:p>
      <w:pPr>
        <w:pStyle w:val="ListBullet"/>
        <w:spacing w:line="240" w:lineRule="auto"/>
        <w:ind w:left="720"/>
      </w:pPr>
      <w:r>
        <w:rPr>
          <w:lang w:val="hi_IN" w:bidi="hi_IN"/>
        </w:rPr>
      </w:r>
      <w:r>
        <w:rPr>
          <w:lang w:val="hi_IN" w:bidi="hi_IN"/>
        </w:rPr>
        <w:t>यूनानियों का समूह</w:t>
      </w:r>
    </w:p>
    <w:p>
      <w:pPr>
        <w:pStyle w:val="ListBullet"/>
        <w:spacing w:line="240" w:lineRule="auto"/>
        <w:ind w:left="720"/>
      </w:pPr>
      <w:r>
        <w:rPr>
          <w:lang w:val="hi_IN" w:bidi="hi_IN"/>
        </w:rPr>
      </w:r>
      <w:r>
        <w:rPr>
          <w:lang w:val="hi_IN" w:bidi="hi_IN"/>
        </w:rPr>
        <w:t>यहूदियों का समूह</w:t>
      </w:r>
    </w:p>
    <w:p>
      <w:pPr>
        <w:pStyle w:val="ListBullet"/>
        <w:spacing w:line="240" w:lineRule="auto"/>
        <w:ind w:left="720"/>
      </w:pPr>
      <w:r>
        <w:rPr>
          <w:lang w:val="hi_IN" w:bidi="hi_IN"/>
        </w:rPr>
      </w:r>
      <w:r>
        <w:rPr>
          <w:lang w:val="hi_IN" w:bidi="hi_IN"/>
        </w:rPr>
        <w:t>बिरीया से पुरूर्स का पुत्र सोपत्रुस</w:t>
      </w:r>
    </w:p>
    <w:p>
      <w:pPr>
        <w:pStyle w:val="ListBullet"/>
        <w:spacing w:line="240" w:lineRule="auto"/>
        <w:ind w:left="720"/>
      </w:pPr>
      <w:r>
        <w:rPr>
          <w:lang w:val="hi_IN" w:bidi="hi_IN"/>
        </w:rPr>
      </w:r>
      <w:r>
        <w:rPr>
          <w:lang w:val="hi_IN" w:bidi="hi_IN"/>
        </w:rPr>
        <w:t>थिस्सलुनीके से अरिस्तर्खुस</w:t>
      </w:r>
    </w:p>
    <w:p>
      <w:pPr>
        <w:pStyle w:val="ListBullet"/>
        <w:spacing w:line="240" w:lineRule="auto"/>
        <w:ind w:left="720"/>
      </w:pPr>
      <w:r>
        <w:rPr>
          <w:lang w:val="hi_IN" w:bidi="hi_IN"/>
        </w:rPr>
      </w:r>
      <w:r>
        <w:rPr>
          <w:lang w:val="hi_IN" w:bidi="hi_IN"/>
        </w:rPr>
        <w:t>थिस्सलुनीके से सिकुन्दुस भी</w:t>
      </w:r>
    </w:p>
    <w:p>
      <w:pPr>
        <w:pStyle w:val="ListBullet"/>
        <w:spacing w:line="240" w:lineRule="auto"/>
        <w:ind w:left="720"/>
      </w:pPr>
      <w:r>
        <w:rPr>
          <w:lang w:val="hi_IN" w:bidi="hi_IN"/>
        </w:rPr>
      </w:r>
      <w:r>
        <w:rPr>
          <w:lang w:val="hi_IN" w:bidi="hi_IN"/>
        </w:rPr>
        <w:t>दिरबे का गयुस</w:t>
      </w:r>
    </w:p>
    <w:p>
      <w:pPr>
        <w:pStyle w:val="ListBullet"/>
        <w:spacing w:line="240" w:lineRule="auto"/>
        <w:ind w:left="720"/>
      </w:pPr>
      <w:r>
        <w:rPr>
          <w:lang w:val="hi_IN" w:bidi="hi_IN"/>
        </w:rPr>
      </w:r>
      <w:r>
        <w:rPr>
          <w:lang w:val="hi_IN" w:bidi="hi_IN"/>
        </w:rPr>
        <w:t>लुस्त्रा से तीमुथियुस</w:t>
      </w:r>
    </w:p>
    <w:p>
      <w:pPr>
        <w:pStyle w:val="ListBullet"/>
        <w:spacing w:line="240" w:lineRule="auto"/>
        <w:ind w:left="720"/>
      </w:pPr>
      <w:r>
        <w:rPr>
          <w:lang w:val="hi_IN" w:bidi="hi_IN"/>
        </w:rPr>
      </w:r>
      <w:r>
        <w:rPr>
          <w:lang w:val="hi_IN" w:bidi="hi_IN"/>
        </w:rPr>
        <w:t>आसिया प्रान्त से तुखिकुस</w:t>
      </w:r>
    </w:p>
    <w:p>
      <w:pPr>
        <w:pStyle w:val="ListBullet"/>
        <w:spacing w:line="240" w:lineRule="auto"/>
        <w:ind w:left="720"/>
      </w:pPr>
      <w:r>
        <w:rPr>
          <w:lang w:val="hi_IN" w:bidi="hi_IN"/>
        </w:rPr>
      </w:r>
      <w:r>
        <w:rPr>
          <w:lang w:val="hi_IN" w:bidi="hi_IN"/>
        </w:rPr>
        <w:t>त्रुफिमुस, जो आसिया प्रान्त से भी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इस कहानी में हमें पौलुस की अगली कुछ यात्राओं के बारे में पता चलता है, जिनमें वह प्रभु यीशु, या स्वामी, के बारे में संदेश फैलाना जारी रखता है।</w:t>
      </w:r>
    </w:p>
    <w:p>
      <w:pPr/>
      <w:r>
        <w:rPr>
          <w:lang w:val="hi_IN" w:bidi="hi_IN"/>
        </w:rPr>
      </w:r>
      <w:r>
        <w:rPr>
          <w:b/>
          <w:lang w:val="hi_IN" w:bidi="hi_IN"/>
        </w:rPr>
        <w:t>पहला दृश्य:</w:t>
      </w:r>
      <w:r>
        <w:rPr>
          <w:lang w:val="hi_IN" w:bidi="hi_IN"/>
        </w:rPr>
        <w:t xml:space="preserve"> "जब हंगामा समाप्त हुआ, तो पौलुस अपने चेलों को बुलाता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जैसे, “हाल में हुए दंगे के बारे में सुनकर खुशी है कि पौलुस ठीक है,” या “सोच रहा हूँ कि पौलुस को हमसे क्या कहना है,” और “पौलुस आगे कहाँ जाएगा?”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उन्हें एक संदेश के साथ प्रोत्साहित करने के बाद, वह अपने चेलों, या विश्वासियों को अलविदा कहता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“दंगे से चीजें शान्त हो गई हैं,” या “चेलों से मिलने और उन्हें प्रोत्साहित करने के लिए उत्सुक हूँ,” और “उन्हें अलविदा कहकर दुखी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जैसे, “पौलुस के शब्दों से वास्तव में प्रोत्साहित हूँ,” या “उसकी अगली यात्रा के बारे में सुनकर उत्साहित हूँ,” और “हमें दुख है कि वह जा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पौलुस इफिसुस से मकिदूनिया की ओर जाता है। "उसने उस क्षेत्र की यात्रा की, लोगों को प्रोत्साहन के कई शब्द कहे और अंत में यूनान पहुँचा जहाँ वह तीन महीने तक रहा।"</w:t>
      </w:r>
    </w:p>
    <w:p>
      <w:pPr/>
      <w:r>
        <w:rPr>
          <w:lang w:val="hi_IN" w:bidi="hi_IN"/>
        </w:rPr>
      </w:r>
      <w:r>
        <w:rPr>
          <w:b/>
          <w:lang w:val="hi_IN" w:bidi="hi_IN"/>
        </w:rPr>
        <w:t>दूसरा दृश्य:</w:t>
      </w:r>
      <w:r>
        <w:rPr>
          <w:lang w:val="hi_IN" w:bidi="hi_IN"/>
        </w:rPr>
        <w:t xml:space="preserve"> पौलुस की मूल योजना यूनान के कुरिन्थ से सीरिया तक नाव से यात्रा करने की थी, जहाँ यरूशलेम स्थित था। यूनान में रहते हुए, पौलुस को एक साजिश के बारे में पता चलता है जिसमें कुछ यहूदी उसके खिलाफ हैं और वह मकिदूनिया से होकर वापस चला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"यहूदियों द्वारा उसके साथ किए जाने वाले व्यवहार से भयभीत हूँ," या "अपनी योजनाओं में बदलाव के कारण निराश हूँ," और "जबकि अब उसे अधिक समय लगेगा, फिर भी वह यात्रा के दौरान प्रभु या स्वामी के बारे में संदेश फैलाता रहेगा।"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के साथ बिरीया से पुरूर्स का पुत्र सोपत्रुस था, थिस्सलुनीके से अरिस्तर्खुस और सिकुन्दुस, दिरबे से गयुस, तीमुथियुस भी, और आसिया प्रान्त से तुखिकुस और त्रोफिमुस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“इन लोगों के साथ यात्रा करने के लिए उत्साहित हूँ,” या “तीमुथियुस के साथ कुछ समय बिताने में खुशी है,” और “कम से कम एक साथ वे एक-दूसरे को प्रोत्साहित कर सकते हैं।”</w:t>
      </w:r>
    </w:p>
    <w:p>
      <w:pPr>
        <w:pStyle w:val="ListBullet"/>
        <w:spacing w:line="240" w:lineRule="auto"/>
        <w:ind w:left="720"/>
      </w:pPr>
      <w:r>
        <w:rPr>
          <w:lang w:val="hi_IN" w:bidi="hi_IN"/>
        </w:rPr>
      </w:r>
      <w:r>
        <w:rPr>
          <w:lang w:val="hi_IN" w:bidi="hi_IN"/>
        </w:rPr>
        <w:t>पौलुस के साथ यात्रा करने वाले साथियों की भूमिका निभाने वाले अभिनेताओं से पूछें, "आप कैसा महसूस कर रहे हैं?" आप ऐसी बातें सुन सकते हैं, जैसे, “पौलुस के साथ समय बिताकर खुशी है,” या “खुशी है कि वे इस यात्रा का हिस्सा बन सकते हैं,” और “इस बात की प्रतीक्षा कर रहे हैं कि वे आगे कहाँ जाते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तीसरा दृश्य:</w:t>
      </w:r>
      <w:r>
        <w:rPr>
          <w:lang w:val="hi_IN" w:bidi="hi_IN"/>
        </w:rPr>
        <w:t xml:space="preserve"> पौलुस के साथ यात्रा करने वाले कुछ पुरुष त्रोआस की ओर जाते हैं, लेकिन पौलुस और कुछ अन्य लोग मकिदूनिया में रह जाते हैं। फिर अखमीरी रोटी के पर्व के बाद, पौलुस और अन्य लोग फिलिप्पी से त्रोआस गए, और पाँच दिन बाद वे त्रोआस में उन लोगों के साथ फिर से शामिल हो गए जहाँ वे सात दिन रहे।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“जब हंगामा </w:t>
      </w:r>
      <w:r>
        <w:rPr>
          <w:b/>
          <w:lang w:val="hi_IN" w:bidi="hi_IN"/>
        </w:rPr>
        <w:t>समाप्त</w:t>
      </w:r>
      <w:r>
        <w:rPr>
          <w:lang w:val="hi_IN" w:bidi="hi_IN"/>
        </w:rPr>
        <w:t xml:space="preserve"> हुआ,” जिसका अर्थ है कोई जोर-शोर या परेशानी से भरा शोर होना, यह उस दंगे को दर्शाता है जो पिछले भाग में हुआ था।</w:t>
      </w:r>
    </w:p>
    <w:p>
      <w:pPr/>
      <w:r>
        <w:rPr>
          <w:lang w:val="hi_IN" w:bidi="hi_IN"/>
        </w:rPr>
      </w:r>
      <w:r>
        <w:rPr>
          <w:lang w:val="hi_IN" w:bidi="hi_IN"/>
        </w:rPr>
        <w:t xml:space="preserve">फिर पौलुस ने अपने </w:t>
      </w:r>
      <w:r>
        <w:rPr>
          <w:b/>
          <w:lang w:val="hi_IN" w:bidi="hi_IN"/>
        </w:rPr>
        <w:t>चेलों</w:t>
      </w:r>
      <w:r>
        <w:rPr>
          <w:lang w:val="hi_IN" w:bidi="hi_IN"/>
        </w:rPr>
        <w:t xml:space="preserve">, या विश्वासियों को बुलाया और उन्हें प्रोत्साहित किया। चेले शब्द का अनुवाद उसी तरह करें, जैसे आपने पिछले भागों में किया है। </w:t>
      </w:r>
      <w:r>
        <w:rPr>
          <w:lang w:val="hi_IN" w:bidi="hi_IN"/>
        </w:rPr>
        <w:t>चेले</w:t>
      </w:r>
      <w:r>
        <w:rPr>
          <w:lang w:val="hi_IN" w:bidi="hi_IN"/>
        </w:rPr>
        <w:t xml:space="preserve"> मुख्य शब्दावली में है।</w:t>
      </w:r>
    </w:p>
    <w:p>
      <w:pPr/>
      <w:r>
        <w:rPr>
          <w:lang w:val="hi_IN" w:bidi="hi_IN"/>
        </w:rPr>
      </w:r>
      <w:r>
        <w:rPr>
          <w:lang w:val="hi_IN" w:bidi="hi_IN"/>
        </w:rPr>
        <w:t xml:space="preserve">"वह उस क्षेत्र से होकर गया, </w:t>
      </w:r>
      <w:r>
        <w:rPr>
          <w:b/>
          <w:lang w:val="hi_IN" w:bidi="hi_IN"/>
        </w:rPr>
        <w:t>लोगों</w:t>
      </w:r>
      <w:r>
        <w:rPr>
          <w:lang w:val="hi_IN" w:bidi="hi_IN"/>
        </w:rPr>
        <w:t xml:space="preserve"> से प्रोत्साहन के कई शब्द कहे और अन्त में यूनान पहुँचा।" यहाँ "लोगों" का अर्थ है उन क्षेत्रों के लोग जहाँ वह फिलिप्पी, थिस्सलुनीके और बिरीया में गया होगा। पौलुस जिन लोगों से बात कर रहा था, वे शायद उन क्षेत्रों के विश्वासी थे। फिर पौलुस कुरिन्थ पहुँचता है जहाँ वह तीन महीने तक रहता है। </w:t>
      </w:r>
      <w:r>
        <w:rPr>
          <w:b/>
          <w:lang w:val="hi_IN" w:bidi="hi_IN"/>
        </w:rPr>
        <w:t>कुरिन्थ</w:t>
      </w:r>
      <w:r>
        <w:rPr>
          <w:lang w:val="hi_IN" w:bidi="hi_IN"/>
        </w:rPr>
        <w:t xml:space="preserve"> यूनान का एक शहर था।</w:t>
      </w:r>
    </w:p>
    <w:p>
      <w:pPr/>
      <w:r>
        <w:rPr>
          <w:lang w:val="hi_IN" w:bidi="hi_IN"/>
        </w:rPr>
      </w:r>
      <w:r>
        <w:rPr>
          <w:lang w:val="hi_IN" w:bidi="hi_IN"/>
        </w:rPr>
        <w:t xml:space="preserve">"क्योंकि कुछ </w:t>
      </w:r>
      <w:r>
        <w:rPr>
          <w:b/>
          <w:lang w:val="hi_IN" w:bidi="hi_IN"/>
        </w:rPr>
        <w:t>यहूदियों</w:t>
      </w:r>
      <w:r>
        <w:rPr>
          <w:lang w:val="hi_IN" w:bidi="hi_IN"/>
        </w:rPr>
        <w:t xml:space="preserve"> ने उसके खिलाफ </w:t>
      </w:r>
      <w:r>
        <w:rPr>
          <w:b/>
          <w:lang w:val="hi_IN" w:bidi="hi_IN"/>
        </w:rPr>
        <w:t>साजिश</w:t>
      </w:r>
      <w:r>
        <w:rPr>
          <w:lang w:val="hi_IN" w:bidi="hi_IN"/>
        </w:rPr>
        <w:t xml:space="preserve"> रची थी..." यहूदी शब्द का अनुवाद उसी तरह करें, जैसे आपने पिछले भागों में किया है। </w:t>
      </w:r>
      <w:r>
        <w:rPr>
          <w:lang w:val="hi_IN" w:bidi="hi_IN"/>
        </w:rPr>
        <w:t>यहूदी</w:t>
      </w:r>
      <w:r>
        <w:rPr>
          <w:lang w:val="hi_IN" w:bidi="hi_IN"/>
        </w:rPr>
        <w:t xml:space="preserve"> शब्द मुख्य शब्दावली में है।</w:t>
      </w:r>
    </w:p>
    <w:p>
      <w:pPr/>
      <w:r>
        <w:rPr>
          <w:lang w:val="hi_IN" w:bidi="hi_IN"/>
        </w:rPr>
      </w:r>
      <w:r>
        <w:rPr>
          <w:lang w:val="hi_IN" w:bidi="hi_IN"/>
        </w:rPr>
        <w:t xml:space="preserve">पौलुस इस बारे में तब सुनता है जब वह </w:t>
      </w:r>
      <w:r>
        <w:rPr>
          <w:b/>
          <w:lang w:val="hi_IN" w:bidi="hi_IN"/>
        </w:rPr>
        <w:t>सीरिया</w:t>
      </w:r>
      <w:r>
        <w:rPr>
          <w:lang w:val="hi_IN" w:bidi="hi_IN"/>
        </w:rPr>
        <w:t xml:space="preserve"> के लिए </w:t>
      </w:r>
      <w:r>
        <w:rPr>
          <w:b/>
          <w:lang w:val="hi_IN" w:bidi="hi_IN"/>
        </w:rPr>
        <w:t>जहाज से निकलने</w:t>
      </w:r>
      <w:r>
        <w:rPr>
          <w:lang w:val="hi_IN" w:bidi="hi_IN"/>
        </w:rPr>
        <w:t xml:space="preserve"> वाला था। जलयात्रा जिसका अर्थ है जहाँ आप हैं, उससे समुद्र के रास्ते पर कहीं और जाना है, या नाव या जहाज पर यात्रा करना।</w:t>
      </w:r>
    </w:p>
    <w:p>
      <w:pPr/>
      <w:r>
        <w:rPr>
          <w:lang w:val="hi_IN" w:bidi="hi_IN"/>
        </w:rPr>
      </w:r>
      <w:r>
        <w:rPr>
          <w:lang w:val="hi_IN" w:bidi="hi_IN"/>
        </w:rPr>
        <w:t xml:space="preserve">"अखमीरी </w:t>
      </w:r>
      <w:r>
        <w:rPr>
          <w:b/>
          <w:lang w:val="hi_IN" w:bidi="hi_IN"/>
        </w:rPr>
        <w:t>रोटी के पर्व के बाद</w:t>
      </w:r>
      <w:r>
        <w:rPr>
          <w:lang w:val="hi_IN" w:bidi="hi_IN"/>
        </w:rPr>
        <w:t xml:space="preserve">..." अखमीरी रोटी और फसह के पर्व का अनुवाद उसी तरह करें जैसे आपने पिछले भागों में किया है, और याद रखें कि </w:t>
      </w:r>
      <w:r>
        <w:rPr>
          <w:lang w:val="hi_IN" w:bidi="hi_IN"/>
        </w:rPr>
        <w:t>अखमीरी रोटी का पर्व</w:t>
      </w:r>
      <w:r>
        <w:rPr>
          <w:lang w:val="hi_IN" w:bidi="hi_IN"/>
        </w:rPr>
        <w:t xml:space="preserve"> और </w:t>
      </w:r>
      <w:r>
        <w:rPr>
          <w:lang w:val="hi_IN" w:bidi="hi_IN"/>
        </w:rPr>
        <w:t>फसह</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20:7–12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20:7–12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पौलुस, लूका और अन्य पुरुष त्रोआस में सात दिन तक हैं। क्या आपको पिछले भाग में उन लोगों का समूह याद है जो पौलुस के साथ यात्रा कर रहे थे? वे बिरीया से पुरूर्स का पुत्र सोपत्रुस थे; थिस्सलुनीके से अरिस्तर्खुस और सिकुन्दुस; दिरबे से गयुस; लुस्त्रा से तीमुथियुस; आसिया प्रान्त से तुखिकुस और त्रोफिमुस।</w:t>
      </w:r>
    </w:p>
    <w:p>
      <w:pPr/>
      <w:r>
        <w:rPr>
          <w:lang w:val="hi_IN" w:bidi="hi_IN"/>
        </w:rPr>
      </w:r>
      <w:r>
        <w:rPr>
          <w:lang w:val="hi_IN" w:bidi="hi_IN"/>
        </w:rPr>
        <w:t>वे सभी उससे आगे त्रोआस चले गए, और अब जब वे दोनों त्रोआस पहुँचते हैं तो वे पौलुस और लूका से फिर से मिलते हैं। क्या आपको पहले का कोई भाग याद है जब पौलुस और उसके साथी त्रोआस गए थे? वहाँ परमेश्वर ने उसे उस मकिदूनिया के व्यक्ति का दर्शन दिया जिसने उससे मकिदूनिया के लोगों को यीशु के बारे में सिखाने की विनती की। इसलिए पौलुस अब यीशु के बारे में बात करने के लिए त्रोआस लौट आया है।</w:t>
      </w:r>
    </w:p>
    <w:p>
      <w:pPr/>
      <w:r>
        <w:rPr>
          <w:lang w:val="hi_IN" w:bidi="hi_IN"/>
        </w:rPr>
      </w:r>
      <w:r>
        <w:rPr>
          <w:lang w:val="hi_IN" w:bidi="hi_IN"/>
        </w:rPr>
        <w:t>यीशु के विश्वासी एक घर में एक बड़े कमरे में एक साथ भोजन करने के लिए इकट्ठा होते हैं और बाद में पौलुस उनसे काफी देर तक बात करता है। पौलुस यहाँ केवल 7 दिन के लिए है, इसलिए उसके पास त्रोआस में अपने समय के दौरान बहुत कुछ करने को है। वह जवान सोने के लिए जाता है और खिड़की से बाहर गिर जाता है और मर जाता है। परमेश्वर पौलुस को यूतुखुस को फिर से जीवित करने में सक्षम बनाता है। इसके बाद विश्वासी बहुत खुश हैं।</w:t>
      </w:r>
    </w:p>
    <w:p>
      <w:pPr/>
      <w:r>
        <w:rPr>
          <w:lang w:val="hi_IN" w:bidi="hi_IN"/>
        </w:rPr>
      </w:r>
      <w:r>
        <w:rPr>
          <w:lang w:val="hi_IN" w:bidi="hi_IN"/>
        </w:rPr>
        <w:t xml:space="preserve">यहाँ रुकें और एक घर की तस्वीर दिखाएँ </w:t>
      </w:r>
      <w:r>
        <w:rPr>
          <w:lang w:val="hi_IN" w:bidi="hi_IN"/>
        </w:rPr>
        <w:t>जिसकी तीन मंजिल हैं</w:t>
      </w:r>
      <w:r>
        <w:rPr>
          <w:lang w:val="hi_IN" w:bidi="hi_IN"/>
        </w:rPr>
        <w:t>।</w:t>
      </w:r>
    </w:p>
    <w:p>
      <w:pPr/>
      <w:r>
        <w:rPr>
          <w:lang w:val="hi_IN" w:bidi="hi_IN"/>
        </w:rPr>
      </w:r>
      <w:r>
        <w:rPr>
          <w:lang w:val="hi_IN" w:bidi="hi_IN"/>
        </w:rPr>
        <w:t>ध्यान रहे कि प्रेरितों के काम का लेखक लूका, पौलुस के साथ है, इसलिए वह इस कहानी के बारे में बात करते समय "हम" शब्द का प्रयोग करता है।</w:t>
      </w:r>
    </w:p>
    <w:p>
      <w:pPr/>
      <w:r>
        <w:rPr>
          <w:lang w:val="hi_IN" w:bidi="hi_IN"/>
        </w:rPr>
      </w:r>
      <w:r>
        <w:rPr>
          <w:lang w:val="hi_IN" w:bidi="hi_IN"/>
        </w:rPr>
        <w:t>पौलुस और लोगों का एक समूह "सप्ताह के पहले दिन" एक साथ मिलते हैं। हमें नहीं पता कि यह सप्ताह का कौन सा दिन था, क्योंकि हमें नहीं पता कि यह यूनानी, रोमी या यहूदी कैलेंडर पर आधारित है। हर कैलेंडर में सप्ताह का एक अलग पहला दिन होता है।</w:t>
      </w:r>
    </w:p>
    <w:p>
      <w:pPr/>
      <w:r>
        <w:rPr>
          <w:lang w:val="hi_IN" w:bidi="hi_IN"/>
        </w:rPr>
      </w:r>
      <w:r>
        <w:rPr>
          <w:lang w:val="hi_IN" w:bidi="hi_IN"/>
        </w:rPr>
        <w:t>यूनानियों, या गैर-यहूदियों का मानना है कि दिन सूर्योदय से शुरू होता है, रोमी लोगों का मानना है कि दिन आधी रात, या बजे से शुरू होता है, और यहूदियों का मानना है कि प्रत्येक दिन सूर्यास्त से शुरू होता है। हम यह निष्कर्ष निकाल सकते हैं कि यह शायद एक शनिवार या रविवार का दिन था।</w:t>
      </w:r>
    </w:p>
    <w:p>
      <w:pPr/>
      <w:r>
        <w:rPr>
          <w:lang w:val="hi_IN" w:bidi="hi_IN"/>
        </w:rPr>
      </w:r>
      <w:r>
        <w:rPr>
          <w:lang w:val="hi_IN" w:bidi="hi_IN"/>
        </w:rPr>
        <w:t>यहाँ रुकें और चर्चा करें: आप अपने दिनों की शुरुआत और अंत को कैसे चिह्नित करते हैं?</w:t>
      </w:r>
    </w:p>
    <w:p>
      <w:pPr/>
      <w:r>
        <w:rPr>
          <w:lang w:val="hi_IN" w:bidi="hi_IN"/>
        </w:rPr>
      </w:r>
      <w:r>
        <w:rPr>
          <w:lang w:val="hi_IN" w:bidi="hi_IN"/>
        </w:rPr>
        <w:t>पौलुस और उसके मित्र "रोटी तोड़ने के लिए एक साथ आए थे।" उन्होंने शायद एक साथ भोजन किया और फिर प्रभु भोज का उत्सव मनाकर समाप्त किया। यीशु ने अपने अनुयायियों से कहा कि वे उसे स्मरण करने और उसका सम्मान करने के लिए यह विशेष भोजन करें। क्या आपको पिछले भागों में वह समय याद है जब पतरस ने भीड़ से बात की थी और उसके बाद वे लोग यीशु में विश्वास करने लगे थे? नए विश्वासियों ने पतरस की शिक्षा और "संगति, रोटी तोड़ने और प्रार्थना" में खुद को समर्पित किया। पौलुस और यीशु के ये अन्य विश्वासी यहाँ त्रोआस में यही कर रहे हैं। वे शायद एक साथ प्रभु भोज में हिस्सा ले रहे हैं।</w:t>
      </w:r>
    </w:p>
    <w:p>
      <w:pPr/>
      <w:r>
        <w:rPr>
          <w:lang w:val="hi_IN" w:bidi="hi_IN"/>
        </w:rPr>
      </w:r>
      <w:r>
        <w:rPr>
          <w:lang w:val="hi_IN" w:bidi="hi_IN"/>
        </w:rPr>
        <w:t>पौलुस यीशु में इन विश्वासियों से बात करने के लिए बहुत उत्साहित था और उसके पास उनसे कहने के लिए बहुत कुछ था। वह अगले दिन जाने की योजना भी बना रहा था, इसलिए पौलुस को बहुत देर रात तक बात करते रहना पड़ा।</w:t>
      </w:r>
    </w:p>
    <w:p>
      <w:pPr/>
      <w:r>
        <w:rPr>
          <w:lang w:val="hi_IN" w:bidi="hi_IN"/>
        </w:rPr>
      </w:r>
      <w:r>
        <w:rPr>
          <w:lang w:val="hi_IN" w:bidi="hi_IN"/>
        </w:rPr>
        <w:t>"कमरे में बहुत सारे दीपक थे क्योंकि बाहर अंधेरा था।" उस समय, दीपक एक छोटा मिट्टी का कटोरा होता था जिसके एक तरफ बाती रखने के लिए जगह बनी होती थी। दो प्रकार के कटोरे थे जिनका उपयोग लोग करते थे। लोग कटोरे में तेल डालते थे। तेल जलता है और प्रकाश देता है। कमरा गर्म रहा होगा, और इससे यूतुखुस को नींद आ रही होगी। इस कमरे में इस तरह के कई दीपक होने के कारण कमरा गर्म और उमस भरा हो जाता था और जागते रहना मुश्किल हो जाता था।</w:t>
      </w:r>
    </w:p>
    <w:p>
      <w:pPr/>
      <w:r>
        <w:rPr>
          <w:lang w:val="hi_IN" w:bidi="hi_IN"/>
        </w:rPr>
      </w:r>
      <w:r>
        <w:rPr>
          <w:lang w:val="hi_IN" w:bidi="hi_IN"/>
        </w:rPr>
        <w:t xml:space="preserve">यहाँ रुकें और दोनों प्रकार के तेल के दीपकों की </w:t>
      </w:r>
      <w:r>
        <w:rPr>
          <w:lang w:val="hi_IN" w:bidi="hi_IN"/>
        </w:rPr>
        <w:t>तस्वीर दिखाएँ</w:t>
      </w:r>
      <w:r>
        <w:rPr>
          <w:lang w:val="hi_IN" w:bidi="hi_IN"/>
        </w:rPr>
        <w:t>।</w:t>
      </w:r>
    </w:p>
    <w:p>
      <w:pPr/>
      <w:r>
        <w:rPr>
          <w:lang w:val="hi_IN" w:bidi="hi_IN"/>
        </w:rPr>
      </w:r>
      <w:r>
        <w:rPr>
          <w:lang w:val="hi_IN" w:bidi="hi_IN"/>
        </w:rPr>
        <w:t>यहाँ रुककर चर्चा करें: आपकी संस्कृति में, आप अपने घरों में रोशनी कैसे करते हैं?</w:t>
      </w:r>
    </w:p>
    <w:p>
      <w:pPr/>
      <w:r>
        <w:rPr>
          <w:lang w:val="hi_IN" w:bidi="hi_IN"/>
        </w:rPr>
      </w:r>
      <w:r>
        <w:rPr>
          <w:lang w:val="hi_IN" w:bidi="hi_IN"/>
        </w:rPr>
        <w:t>जिस कमरे में वे हैं वह ऊपरी मंजिल पर है; यह घर के मुख्य भाग के ऊपर बना एक बड़ा कमरा रहा होगा।</w:t>
      </w:r>
    </w:p>
    <w:p>
      <w:pPr/>
      <w:r>
        <w:rPr>
          <w:lang w:val="hi_IN" w:bidi="hi_IN"/>
        </w:rPr>
      </w:r>
      <w:r>
        <w:rPr>
          <w:lang w:val="hi_IN" w:bidi="hi_IN"/>
        </w:rPr>
        <w:t>"एक खिड़की में यूतुखुस नाम का एक युवक बैठा था, जो गहरी नींद में डूब रहा था जब पौलुस लगातार बात करता रहा।" हम यूतुखुस के बारे में इस बात के अलावा और अधिक नहीं जानते कि वह एक जवान व्यक्ति है, जिसकी उम्र शायद 13 से 19 साल के बीच है। वह स्पष्ट रूप से पौलुस की बात सुनने के लिए उत्सुक है, लेकिन चूंकि कमरा बहुत गर्म और घुटन भरा है और पौलुस काफी देर से बोल रहा था, इसलिए यूतुखुस को नींद आने लगी।</w:t>
      </w:r>
    </w:p>
    <w:p>
      <w:pPr/>
      <w:r>
        <w:rPr>
          <w:lang w:val="hi_IN" w:bidi="hi_IN"/>
        </w:rPr>
      </w:r>
      <w:r>
        <w:rPr>
          <w:lang w:val="hi_IN" w:bidi="hi_IN"/>
        </w:rPr>
        <w:t>"जब वह गहरी नींद में था, तो वह तीसरी मंजिल से भूमि पर गिर गया।" गहरी नींद में होने का मतलब है कि वह पूरी तरह से सो रहा था। घर की ऊँचाई मापते समय भूतल को भी शामिल किया जाता होगा, इसलिए यह कमरा शायद घर की तीसरी मंजिल पर स्थित होगा। इसलिए यूतुखुस घर की तीसरी मंजिल से नीचे भूमि पर गिर गया। लेकिन फिर भी इतनी ऊंचाई से गिरना खतरनाक हो सकता है! उन दिनों उनकी खिड़कियों में कांच नहीं था। उनके पास शायद बंद करने के लिए किवाड़ थे, लेकिन ये खुले हुए होंगे, इसलिए दीवार में एक छेद ही होगा। यूतुखुस गिरने से पहले खिड़की के मोटे चबूतरे पर बैठा था। विश्वासी यूतुखुस की मदद करने के लिए दौड़ते हैं, लेकिन जब उन्होंने उसे उठाया, तो वह मर चुका था।</w:t>
      </w:r>
    </w:p>
    <w:p>
      <w:pPr/>
      <w:r>
        <w:rPr>
          <w:lang w:val="hi_IN" w:bidi="hi_IN"/>
        </w:rPr>
      </w:r>
      <w:r>
        <w:rPr>
          <w:lang w:val="hi_IN" w:bidi="hi_IN"/>
        </w:rPr>
        <w:t>पौलुस यह सब होते हुए देखता है और तुरन्त यूतुखुस के पास दौड़कर जाता है और उसे गले लगा लेता है और अपनी बाहें उसके चारों ओर लपेट लेता है। पौलुस यूतुखुस के ऊपर लेट जाता है और उसे ढक लेता है। पिछले भागों में याद करें जब पौलुस द्वारा छुए गए वस्त्र का उपयोग भी लोगों को ठीक करने के लिए किया गया था? यहाँ पौलुस अपने पूरे शरीर का उपयोग करके यह दिखा रहा है कि परमेश्वर की जीवन-देने वाली सामर्थ्य पौलुस के माध्यम से काम कर रही है और यूतुखुस को फिर से जीवित कर रही है।</w:t>
      </w:r>
    </w:p>
    <w:p>
      <w:pPr/>
      <w:r>
        <w:rPr>
          <w:lang w:val="hi_IN" w:bidi="hi_IN"/>
        </w:rPr>
      </w:r>
      <w:r>
        <w:rPr>
          <w:lang w:val="hi_IN" w:bidi="hi_IN"/>
        </w:rPr>
        <w:t>"घबराओ मत," पौलुस ने सभी को आश्वस्त किया, क्योंकि आसपास जमा हुए लोग दुखी थे और पहले ही शोक मनाना शुरू कर चुके थे।</w:t>
      </w:r>
    </w:p>
    <w:p>
      <w:pPr/>
      <w:r>
        <w:rPr>
          <w:lang w:val="hi_IN" w:bidi="hi_IN"/>
        </w:rPr>
      </w:r>
      <w:r>
        <w:rPr>
          <w:lang w:val="hi_IN" w:bidi="hi_IN"/>
        </w:rPr>
        <w:t>यहाँ रुकें और चर्चा करें: आपकी संस्कृति में, जब कोई मर जाता है तो आप क्या करते हैं? आप उनके लिए कैसे शोक करते हैं?</w:t>
      </w:r>
    </w:p>
    <w:p>
      <w:pPr/>
      <w:r>
        <w:rPr>
          <w:lang w:val="hi_IN" w:bidi="hi_IN"/>
        </w:rPr>
      </w:r>
      <w:r>
        <w:rPr>
          <w:lang w:val="hi_IN" w:bidi="hi_IN"/>
        </w:rPr>
        <w:t>फिर पौलुस अपने आसपास के सभी लोगों से कहता है कि यूतुखुस मरे हुओं में से फिर से जीवित हो गया है। यह घटना देखने वाले लोगों के लिए बहुत चौंकाने वाले कुछ मिनट रहे होंगे। सबसे पहले वे एक युवक को खिड़की से गिरते और सड़क पर मरते हुए देखते हैं। वे देखते हैं कि वह मर चुका है और उसे उठाकर ले जाने के लिए जाते हैं। अचानक, पौलुस प्रकट होता है और यूतुखुस को फिर से जीवित करता है।</w:t>
      </w:r>
    </w:p>
    <w:p>
      <w:pPr/>
      <w:r>
        <w:rPr>
          <w:lang w:val="hi_IN" w:bidi="hi_IN"/>
        </w:rPr>
      </w:r>
      <w:r>
        <w:rPr>
          <w:lang w:val="hi_IN" w:bidi="hi_IN"/>
        </w:rPr>
        <w:t>यहाँ रुकें और चर्चा करें: हमें एक ऐसे समय के बारे में बताएँ जब आपके सामने कुछ हुआ जिस पर आपको विश्वास नहीं हो रहा था। आपकी प्रतिक्रिया कैसी रही? आपके आसपास के अन्य लोगों ने कैसे प्रतिक्रिया दी?</w:t>
      </w:r>
    </w:p>
    <w:p>
      <w:pPr/>
      <w:r>
        <w:rPr>
          <w:lang w:val="hi_IN" w:bidi="hi_IN"/>
        </w:rPr>
      </w:r>
      <w:r>
        <w:rPr>
          <w:lang w:val="hi_IN" w:bidi="hi_IN"/>
        </w:rPr>
        <w:t>पौलुस, विश्वासियों के साथ, फिर से ऊपर गया और उस कमरे में लौट आया जहाँ वे पहले थे, जहाँ पौलुस ने रोटी तोड़ी और उसे खाया।</w:t>
      </w:r>
    </w:p>
    <w:p>
      <w:pPr/>
      <w:r>
        <w:rPr>
          <w:lang w:val="hi_IN" w:bidi="hi_IN"/>
        </w:rPr>
      </w:r>
      <w:r>
        <w:rPr>
          <w:lang w:val="hi_IN" w:bidi="hi_IN"/>
        </w:rPr>
        <w:t xml:space="preserve">यहाँ रुकें और कुछ अखमीरी रोटी की </w:t>
      </w:r>
      <w:r>
        <w:rPr>
          <w:lang w:val="hi_IN" w:bidi="hi_IN"/>
        </w:rPr>
        <w:t>तस्वीर दिखाएँ</w:t>
      </w:r>
      <w:r>
        <w:rPr>
          <w:lang w:val="hi_IN" w:bidi="hi_IN"/>
        </w:rPr>
        <w:t>।</w:t>
      </w:r>
    </w:p>
    <w:p>
      <w:pPr/>
      <w:r>
        <w:rPr>
          <w:lang w:val="hi_IN" w:bidi="hi_IN"/>
        </w:rPr>
      </w:r>
      <w:r>
        <w:rPr>
          <w:lang w:val="hi_IN" w:bidi="hi_IN"/>
        </w:rPr>
        <w:t>शायद पौलुस ने उस समय सबके साथ भोजन किया होगा, और शायद यही वह समय था जब उन्होंने प्रभु भोज किया था।</w:t>
      </w:r>
    </w:p>
    <w:p>
      <w:pPr/>
      <w:r>
        <w:rPr>
          <w:lang w:val="hi_IN" w:bidi="hi_IN"/>
        </w:rPr>
      </w:r>
      <w:r>
        <w:rPr>
          <w:lang w:val="hi_IN" w:bidi="hi_IN"/>
        </w:rPr>
        <w:t>इसके बाद पौलुस फिर से उपदेश देना शुरू करता है और सुबह होने तक उपदेश देता रहता है, फिर वह विश्वासियों को छोड़कर घर से चला जाता है। वह थक गया होगा!</w:t>
      </w:r>
    </w:p>
    <w:p>
      <w:pPr/>
      <w:r>
        <w:rPr>
          <w:lang w:val="hi_IN" w:bidi="hi_IN"/>
        </w:rPr>
      </w:r>
      <w:r>
        <w:rPr>
          <w:lang w:val="hi_IN" w:bidi="hi_IN"/>
        </w:rPr>
        <w:t>यहाँ रुकें और चर्चा करें: हमें एक ऐसे समय के बारे में बताएँ जब आपको पूरी रात जागते रहने की आवश्यकता थी। शायद आप किसी की देखभाल कर रहे थे या रात की पाली में काम कर रहे थे। आप अपने आप को जगा कर रखने के लिए क्या करते हैं?</w:t>
      </w:r>
    </w:p>
    <w:p>
      <w:pPr/>
      <w:r>
        <w:rPr>
          <w:lang w:val="hi_IN" w:bidi="hi_IN"/>
        </w:rPr>
      </w:r>
      <w:r>
        <w:rPr>
          <w:lang w:val="hi_IN" w:bidi="hi_IN"/>
        </w:rPr>
        <w:t>फिर लोग उस युवक को घर ले जाते हैं और बहुत खुश हैं। यह स्पष्ट नहीं है कि यहाँ "लोग" कौन हैं, लेकिन हो सकता है कि वे अन्य विश्वासी हों जिन्होंने घटना को देखा हो या हो सकता है कि वे यूतुखुस के रिश्तेदार हों जो उसके गिरते ही उसकी मदद के लिए दौड़े हों। वे घर लौटते समय उसका साथ देते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त्रोआस पहुँचा है, और वह एक घर में यीशु में अन्य विश्वासियों से बात कर रहा है। यूतुखुस नाम का एक युवक, जो कमरे में बैठकर सुन रहा था, उसे नींद आने लगी, वह सो गया और खिड़की से गिरकर सड़क पर ही मर गया।</w:t>
      </w:r>
    </w:p>
    <w:p>
      <w:pPr/>
      <w:r>
        <w:rPr>
          <w:lang w:val="hi_IN" w:bidi="hi_IN"/>
        </w:rPr>
      </w:r>
      <w:r>
        <w:rPr>
          <w:b/>
          <w:lang w:val="hi_IN" w:bidi="hi_IN"/>
        </w:rPr>
        <w:t>दूसरा दृश्य:</w:t>
      </w:r>
      <w:r>
        <w:rPr>
          <w:lang w:val="hi_IN" w:bidi="hi_IN"/>
        </w:rPr>
        <w:t xml:space="preserve"> पौलुस और विश्वासी जल्दी से नीचे भागते हैं, और पौलुस यूतुखुस को ढक लेता है और परमेश्वर की सामर्थ्य से उसे फिर से जीवित करता है।</w:t>
      </w:r>
    </w:p>
    <w:p>
      <w:pPr/>
      <w:r>
        <w:rPr>
          <w:lang w:val="hi_IN" w:bidi="hi_IN"/>
        </w:rPr>
      </w:r>
      <w:r>
        <w:rPr>
          <w:b/>
          <w:lang w:val="hi_IN" w:bidi="hi_IN"/>
        </w:rPr>
        <w:t>तीसरा दृश्य:</w:t>
      </w:r>
      <w:r>
        <w:rPr>
          <w:lang w:val="hi_IN" w:bidi="hi_IN"/>
        </w:rPr>
        <w:t xml:space="preserve"> पौलुस और विश्वासी रोटी तोड़ने और खाने के लिए ऊपर के कमरे में लौटते हैं। पौलुस सुबह होने तक बोलता रहता है और फिर विश्वासियों को छोड़कर घर से चला जाता है। यूतुखुस को जीवित घर ले जाया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बिरीया से पुरूर्स का पुत्र सोपत्रुस</w:t>
      </w:r>
    </w:p>
    <w:p>
      <w:pPr>
        <w:pStyle w:val="ListBullet"/>
        <w:spacing w:line="240" w:lineRule="auto"/>
        <w:ind w:left="720"/>
      </w:pPr>
      <w:r>
        <w:rPr>
          <w:lang w:val="hi_IN" w:bidi="hi_IN"/>
        </w:rPr>
      </w:r>
      <w:r>
        <w:rPr>
          <w:lang w:val="hi_IN" w:bidi="hi_IN"/>
        </w:rPr>
        <w:t>थिस्सलुनीके से अरिस्तर्खुस</w:t>
      </w:r>
    </w:p>
    <w:p>
      <w:pPr>
        <w:pStyle w:val="ListBullet"/>
        <w:spacing w:line="240" w:lineRule="auto"/>
        <w:ind w:left="720"/>
      </w:pPr>
      <w:r>
        <w:rPr>
          <w:lang w:val="hi_IN" w:bidi="hi_IN"/>
        </w:rPr>
      </w:r>
      <w:r>
        <w:rPr>
          <w:lang w:val="hi_IN" w:bidi="hi_IN"/>
        </w:rPr>
        <w:t>थिस्सलुनीके से सिकुन्दुस भी</w:t>
      </w:r>
    </w:p>
    <w:p>
      <w:pPr>
        <w:pStyle w:val="ListBullet"/>
        <w:spacing w:line="240" w:lineRule="auto"/>
        <w:ind w:left="720"/>
      </w:pPr>
      <w:r>
        <w:rPr>
          <w:lang w:val="hi_IN" w:bidi="hi_IN"/>
        </w:rPr>
      </w:r>
      <w:r>
        <w:rPr>
          <w:lang w:val="hi_IN" w:bidi="hi_IN"/>
        </w:rPr>
        <w:t>दिरबे का गयुस</w:t>
      </w:r>
    </w:p>
    <w:p>
      <w:pPr>
        <w:pStyle w:val="ListBullet"/>
        <w:spacing w:line="240" w:lineRule="auto"/>
        <w:ind w:left="720"/>
      </w:pPr>
      <w:r>
        <w:rPr>
          <w:lang w:val="hi_IN" w:bidi="hi_IN"/>
        </w:rPr>
      </w:r>
      <w:r>
        <w:rPr>
          <w:lang w:val="hi_IN" w:bidi="hi_IN"/>
        </w:rPr>
        <w:t>लुस्त्रा से तीमुथियुस</w:t>
      </w:r>
    </w:p>
    <w:p>
      <w:pPr>
        <w:pStyle w:val="ListBullet"/>
        <w:spacing w:line="240" w:lineRule="auto"/>
        <w:ind w:left="720"/>
      </w:pPr>
      <w:r>
        <w:rPr>
          <w:lang w:val="hi_IN" w:bidi="hi_IN"/>
        </w:rPr>
      </w:r>
      <w:r>
        <w:rPr>
          <w:lang w:val="hi_IN" w:bidi="hi_IN"/>
        </w:rPr>
        <w:t>आसिया प्रान्त से तुखिकुस</w:t>
      </w:r>
    </w:p>
    <w:p>
      <w:pPr>
        <w:pStyle w:val="ListBullet"/>
        <w:spacing w:line="240" w:lineRule="auto"/>
        <w:ind w:left="720"/>
      </w:pPr>
      <w:r>
        <w:rPr>
          <w:lang w:val="hi_IN" w:bidi="hi_IN"/>
        </w:rPr>
      </w:r>
      <w:r>
        <w:rPr>
          <w:lang w:val="hi_IN" w:bidi="hi_IN"/>
        </w:rPr>
        <w:t>त्रुफिमुस, जो आसिया प्रान्त से भी है।</w:t>
      </w:r>
    </w:p>
    <w:p>
      <w:pPr>
        <w:pStyle w:val="ListBullet"/>
        <w:spacing w:line="240" w:lineRule="auto"/>
        <w:ind w:left="720"/>
      </w:pPr>
      <w:r>
        <w:rPr>
          <w:lang w:val="hi_IN" w:bidi="hi_IN"/>
        </w:rPr>
      </w:r>
      <w:r>
        <w:rPr>
          <w:lang w:val="hi_IN" w:bidi="hi_IN"/>
        </w:rPr>
        <w:t>यूतुखुस</w:t>
      </w:r>
    </w:p>
    <w:p>
      <w:pPr>
        <w:pStyle w:val="ListBullet"/>
        <w:spacing w:line="240" w:lineRule="auto"/>
        <w:ind w:left="720"/>
      </w:pPr>
      <w:r>
        <w:rPr>
          <w:lang w:val="hi_IN" w:bidi="hi_IN"/>
        </w:rPr>
      </w:r>
      <w:r>
        <w:rPr>
          <w:lang w:val="hi_IN" w:bidi="hi_IN"/>
        </w:rPr>
        <w:t>यूतुखुस के रिश्तेदार या दोस्त</w:t>
      </w:r>
    </w:p>
    <w:p>
      <w:pPr>
        <w:pStyle w:val="ListBullet"/>
        <w:spacing w:line="240" w:lineRule="auto"/>
        <w:ind w:left="720"/>
      </w:pPr>
      <w:r>
        <w:rPr>
          <w:lang w:val="hi_IN" w:bidi="hi_IN"/>
        </w:rPr>
      </w:r>
      <w:r>
        <w:rPr>
          <w:lang w:val="hi_IN" w:bidi="hi_IN"/>
        </w:rPr>
        <w:t>विश्वासियों का समूह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एक ऐसे घर का चित्र बनाना सहायक हो सकता है जिसमें भूतल हो, यानी वह तल जो जमीन के बराबर हो। फिर इसके ऊपर दो मंज़िल बनाएँ। तीसरी मंज़िल वह है जहाँ से यूतुखुस गिरा था।</w:t>
      </w:r>
    </w:p>
    <w:p>
      <w:pPr/>
      <w:r>
        <w:rPr>
          <w:lang w:val="hi_IN" w:bidi="hi_IN"/>
        </w:rPr>
      </w:r>
      <w:r>
        <w:rPr>
          <w:lang w:val="hi_IN" w:bidi="hi_IN"/>
        </w:rPr>
        <w:t>इस कहानी में, पौलुस, लूका और अन्य पुरुष त्रोआस में हैं। यह याद रखना महत्वपूर्ण है कि पौलुस अभी-अभी उन लोगों के समूह से फिर से मिला है जिन्होंने उन्हें फिलिप्पी में छोड़ दिया था। वहाँ बिरीया के पुरूर्स का पुत्र सोपत्रुस था; थिस्सलुनीके से अरिस्तर्खुस और सिकुन्दुस; दिरबे से गयुस; लुस्त्रा से तीमुथियुस; आसिया प्रान्त से तुखिकुस और त्रोफिमुस।</w:t>
      </w:r>
    </w:p>
    <w:p>
      <w:pPr/>
      <w:r>
        <w:rPr>
          <w:lang w:val="hi_IN" w:bidi="hi_IN"/>
        </w:rPr>
      </w:r>
      <w:r>
        <w:rPr>
          <w:lang w:val="hi_IN" w:bidi="hi_IN"/>
        </w:rPr>
        <w:t>यह भी याद रखना महत्वपूर्ण है कि चूँकि लेखक लूका वहाँ था, इसलिए वह पूरी कहानी में "हम" कहता है।</w:t>
      </w:r>
    </w:p>
    <w:p>
      <w:pPr/>
      <w:r>
        <w:rPr>
          <w:lang w:val="hi_IN" w:bidi="hi_IN"/>
        </w:rPr>
      </w:r>
      <w:r>
        <w:rPr>
          <w:lang w:val="hi_IN" w:bidi="hi_IN"/>
        </w:rPr>
        <w:t>"सप्ताह के पहले दिन" शायद शनिवार या रविवार का दिन था। “हम रोटी तोड़ने के लिए इकट्ठा हुए थे” का अर्थ शायद उनके साथ भोजन करने से है जो शायद प्रभु भोज के उत्सव के साथ समाप्त हुआ था। यीशु ने अपने अनुयायियों से कहा कि वे उसे स्मरण करने और उसका सम्मान करने के लिए यह विशेष भोजन करें। यह स्पष्ट नहीं है कि उन्होंने पौलुस के बोलना शुरू करने से पहले भोजन किया था, यूतुखुस के फिर से जीवित होने के बाद भोजन किया था, या दोनों समय भोजन किया था।</w:t>
      </w:r>
    </w:p>
    <w:p>
      <w:pPr/>
      <w:r>
        <w:rPr>
          <w:lang w:val="hi_IN" w:bidi="hi_IN"/>
        </w:rPr>
      </w:r>
      <w:r>
        <w:rPr>
          <w:lang w:val="hi_IN" w:bidi="hi_IN"/>
        </w:rPr>
        <w:t>"पौलुस ने लोगों से बात की और क्योंकि वह अगले दिन जाने का इरादा रखता था, इसलिए आधी रात तक बात करता रहा।" यहाँ पौलुस यीशु में अन्य विश्वासियों से बात कर रहा है, उन्हें प्रोत्साहित कर रहा है और उन्हें निर्देश दे रहा है कि यीशु का अनुसरण कैसे करें। उसके पास कहने के लिए बहुत कुछ था, इसलिए वह बहुत देर रात तक बात करता रहा।</w:t>
      </w:r>
    </w:p>
    <w:p>
      <w:pPr/>
      <w:r>
        <w:rPr>
          <w:lang w:val="hi_IN" w:bidi="hi_IN"/>
        </w:rPr>
      </w:r>
      <w:r>
        <w:rPr>
          <w:lang w:val="hi_IN" w:bidi="hi_IN"/>
        </w:rPr>
        <w:t>"ऊपर वाले कमरे में, जहाँ हमारी बैठक हो रही थी, वहाँ कई दीपक थे।" उस समय, दीपक एक छोटा मिट्टी का कटोरा होता था जिसके एक तरफ बाती रखने के लिए जगह बनी होती थी। लोग इसमें तेल डालते थे। तेल जलता है और प्रकाश देता है।</w:t>
      </w:r>
    </w:p>
    <w:p>
      <w:pPr/>
      <w:r>
        <w:rPr>
          <w:lang w:val="hi_IN" w:bidi="hi_IN"/>
        </w:rPr>
      </w:r>
      <w:r>
        <w:rPr>
          <w:lang w:val="hi_IN" w:bidi="hi_IN"/>
        </w:rPr>
        <w:t xml:space="preserve">यहाँ रुकें और </w:t>
      </w:r>
      <w:r>
        <w:rPr>
          <w:lang w:val="hi_IN" w:bidi="hi_IN"/>
        </w:rPr>
        <w:t>तेल के दीपकों</w:t>
      </w:r>
      <w:r>
        <w:rPr>
          <w:lang w:val="hi_IN" w:bidi="hi_IN"/>
        </w:rPr>
        <w:t xml:space="preserve"> की तस्वीर फिर से दिखाएँ।</w:t>
      </w:r>
    </w:p>
    <w:p>
      <w:pPr/>
      <w:r>
        <w:rPr>
          <w:lang w:val="hi_IN" w:bidi="hi_IN"/>
        </w:rPr>
      </w:r>
      <w:r>
        <w:rPr>
          <w:lang w:val="hi_IN" w:bidi="hi_IN"/>
        </w:rPr>
        <w:t>जिस कमरे में वे हैं वह ऊपरी मंजिल पर है; यह घर के मुख्य भाग के ऊपर बना एक बड़ा कमरा रहा होगा।</w:t>
      </w:r>
    </w:p>
    <w:p>
      <w:pPr/>
      <w:r>
        <w:rPr>
          <w:lang w:val="hi_IN" w:bidi="hi_IN"/>
        </w:rPr>
      </w:r>
      <w:r>
        <w:rPr>
          <w:lang w:val="hi_IN" w:bidi="hi_IN"/>
        </w:rPr>
        <w:t xml:space="preserve">यहाँ रुकें और </w:t>
      </w:r>
      <w:r>
        <w:rPr>
          <w:lang w:val="hi_IN" w:bidi="hi_IN"/>
        </w:rPr>
        <w:t>घर की तस्वीर</w:t>
      </w:r>
      <w:r>
        <w:rPr>
          <w:lang w:val="hi_IN" w:bidi="hi_IN"/>
        </w:rPr>
        <w:t xml:space="preserve"> फिर से दिखाएँ।</w:t>
      </w:r>
    </w:p>
    <w:p>
      <w:pPr/>
      <w:r>
        <w:rPr>
          <w:lang w:val="hi_IN" w:bidi="hi_IN"/>
        </w:rPr>
      </w:r>
      <w:r>
        <w:rPr>
          <w:lang w:val="hi_IN" w:bidi="hi_IN"/>
        </w:rPr>
        <w:t>कमरे में मौजूद लोगों में से एक यूतुखुस था, जो एक युवक था जिसकी उम्र 13 से 19 साल के बीच है। वह खिड़की के मोटे चबूतरे पर बैठा था। जब पौलुस बात कर रहा था और कमरा गर्म और घूरा हो रहा था, तो यूतुखुस सो रहा था। फिर वह गहरी नींद में सो गया और खिड़की से गिर गया।</w:t>
      </w:r>
    </w:p>
    <w:p>
      <w:pPr/>
      <w:r>
        <w:rPr>
          <w:lang w:val="hi_IN" w:bidi="hi_IN"/>
        </w:rPr>
      </w:r>
      <w:r>
        <w:rPr>
          <w:lang w:val="hi_IN" w:bidi="hi_IN"/>
        </w:rPr>
        <w:t>विश्वासी यूतुखुस की मदद करने के लिए दौड़ते हैं, लेकिन जब उन्होंने उसे उठाया, तो वह मर चुका था।</w:t>
      </w:r>
    </w:p>
    <w:p>
      <w:pPr/>
      <w:r>
        <w:rPr>
          <w:lang w:val="hi_IN" w:bidi="hi_IN"/>
        </w:rPr>
      </w:r>
      <w:r>
        <w:rPr>
          <w:lang w:val="hi_IN" w:bidi="hi_IN"/>
        </w:rPr>
        <w:t>यहाँ रुकें और चर्चा करें: आपकी संस्कृति में, यदि कोई व्यक्ति सड़क पर या दुर्घटना में मर जाता है तो क्या होता है? लोग कैसे प्रतिक्रिया देते हैं?</w:t>
      </w:r>
    </w:p>
    <w:p>
      <w:pPr/>
      <w:r>
        <w:rPr>
          <w:lang w:val="hi_IN" w:bidi="hi_IN"/>
        </w:rPr>
      </w:r>
      <w:r>
        <w:rPr>
          <w:lang w:val="hi_IN" w:bidi="hi_IN"/>
        </w:rPr>
        <w:t>पौलुस यह सब होते हुए देखता है और तुरन्त यूतुखुस के पास दौड़कर जाता है और उसे गले लगा लेता है और अपनी बाहें उसके चारों ओर लपेट लेता है। पौलुस यूतुखुस के ऊपर लेट जाता है और उसे ढक लेता है।</w:t>
      </w:r>
    </w:p>
    <w:p>
      <w:pPr/>
      <w:r>
        <w:rPr>
          <w:lang w:val="hi_IN" w:bidi="hi_IN"/>
        </w:rPr>
      </w:r>
      <w:r>
        <w:rPr>
          <w:lang w:val="hi_IN" w:bidi="hi_IN"/>
        </w:rPr>
        <w:t>"घबराओ मत," पौलुस ने सभी को आश्वस्त किया, क्योंकि आसपास जमा हुए लोग दुखी थे और पहले ही शोक मनाना शुरू कर चुके थे। इसके बाद पौलुस अपने आस-पास के सभी लोगों को बताता है कि यूतुखुस मृत्यु से वापस जीवित हो गया है।</w:t>
      </w:r>
    </w:p>
    <w:p>
      <w:pPr/>
      <w:r>
        <w:rPr>
          <w:lang w:val="hi_IN" w:bidi="hi_IN"/>
        </w:rPr>
      </w:r>
      <w:r>
        <w:rPr>
          <w:lang w:val="hi_IN" w:bidi="hi_IN"/>
        </w:rPr>
        <w:t>फिर पौलुस, विश्वासियों के साथ, और शायद यूतुखुस के साथ, फिर से ऊपर गया और उस कमरे में लौट आया जहाँ वे पहले थे। वहाँ उन्होंने पहले की तरह एक साथ रोटी तोड़ी और भोजन किया।</w:t>
      </w:r>
    </w:p>
    <w:p>
      <w:pPr/>
      <w:r>
        <w:rPr>
          <w:lang w:val="hi_IN" w:bidi="hi_IN"/>
        </w:rPr>
      </w:r>
      <w:r>
        <w:rPr>
          <w:lang w:val="hi_IN" w:bidi="hi_IN"/>
        </w:rPr>
        <w:t>इसके बाद पौलुस फिर से उपदेश देना शुरू करता है और सुबह होने तक उपदेश देता रहता है, फिर वह विश्वासियों को छोड़कर घर से चला जाता है।</w:t>
      </w:r>
    </w:p>
    <w:p>
      <w:pPr/>
      <w:r>
        <w:rPr>
          <w:lang w:val="hi_IN" w:bidi="hi_IN"/>
        </w:rPr>
      </w:r>
      <w:r>
        <w:rPr>
          <w:lang w:val="hi_IN" w:bidi="hi_IN"/>
        </w:rPr>
        <w:t>फिर लोग उस युवक को घर ले जाते हैं और बहुत खुश हैं।</w:t>
      </w:r>
    </w:p>
    <w:p>
      <w:pPr/>
      <w:r>
        <w:rPr>
          <w:lang w:val="hi_IN" w:bidi="hi_IN"/>
        </w:rPr>
      </w:r>
      <w:r>
        <w:rPr>
          <w:lang w:val="hi_IN" w:bidi="hi_IN"/>
        </w:rPr>
        <w:t>यह ध्यान देना महत्वपूर्ण है कि लिखित पाठ का क्रम यहाँ भ्रमित करने वाला हो सकता है। जैसे ही पौलुस वापस ऊपर घर में जाता है, इसका यह अर्थ हो सकता है कि यूतुखुस भी वापस ऊपर गया और पौलुस के भाषण को और सुना और फिर पौलुस के भाषण समाप्त होने के बाद घर चला गया।</w:t>
      </w:r>
    </w:p>
    <w:p>
      <w:pPr/>
      <w:r>
        <w:rPr>
          <w:lang w:val="hi_IN" w:bidi="hi_IN"/>
        </w:rPr>
      </w:r>
      <w:r>
        <w:rPr>
          <w:lang w:val="hi_IN" w:bidi="hi_IN"/>
        </w:rPr>
        <w:t>या शायद यह हुआ हो कि जब पौलुस ऊपर वाले कमरे में लौट आया था, तो यूतुखुस को घर ले जाया गया था।</w:t>
      </w:r>
    </w:p>
    <w:p>
      <w:pPr/>
      <w:r>
        <w:rPr>
          <w:lang w:val="hi_IN" w:bidi="hi_IN"/>
        </w:rPr>
      </w:r>
      <w:r>
        <w:rPr>
          <w:lang w:val="hi_IN" w:bidi="hi_IN"/>
        </w:rPr>
        <w:t>भले ही यह स्पष्ट नहीं है कि यूतुखुस किस समय घर जाता है, लेकिन यह याद रखना महत्वपूर्ण है कि यूतुखुस फिर से जीवित हो गया है और वह ठीक है और वह खुद से चल सकता है। उसके साथ जाने वाले लोग केवल उसके साथ रहने के लिए हैं, न कि इसलिए कि उसे किसी सहायता की आवश्यकता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बिरीया से पुरूर्स का पुत्र सोपत्रुस</w:t>
      </w:r>
    </w:p>
    <w:p>
      <w:pPr>
        <w:pStyle w:val="ListBullet"/>
        <w:spacing w:line="240" w:lineRule="auto"/>
        <w:ind w:left="720"/>
      </w:pPr>
      <w:r>
        <w:rPr>
          <w:lang w:val="hi_IN" w:bidi="hi_IN"/>
        </w:rPr>
      </w:r>
      <w:r>
        <w:rPr>
          <w:lang w:val="hi_IN" w:bidi="hi_IN"/>
        </w:rPr>
        <w:t>थिस्सलुनीके से अरिस्तर्खुस</w:t>
      </w:r>
    </w:p>
    <w:p>
      <w:pPr>
        <w:pStyle w:val="ListBullet"/>
        <w:spacing w:line="240" w:lineRule="auto"/>
        <w:ind w:left="720"/>
      </w:pPr>
      <w:r>
        <w:rPr>
          <w:lang w:val="hi_IN" w:bidi="hi_IN"/>
        </w:rPr>
      </w:r>
      <w:r>
        <w:rPr>
          <w:lang w:val="hi_IN" w:bidi="hi_IN"/>
        </w:rPr>
        <w:t>थिस्सलुनीके से सिकुन्दुस भी</w:t>
      </w:r>
    </w:p>
    <w:p>
      <w:pPr>
        <w:pStyle w:val="ListBullet"/>
        <w:spacing w:line="240" w:lineRule="auto"/>
        <w:ind w:left="720"/>
      </w:pPr>
      <w:r>
        <w:rPr>
          <w:lang w:val="hi_IN" w:bidi="hi_IN"/>
        </w:rPr>
      </w:r>
      <w:r>
        <w:rPr>
          <w:lang w:val="hi_IN" w:bidi="hi_IN"/>
        </w:rPr>
        <w:t>दिरबे का गयुस</w:t>
      </w:r>
    </w:p>
    <w:p>
      <w:pPr>
        <w:pStyle w:val="ListBullet"/>
        <w:spacing w:line="240" w:lineRule="auto"/>
        <w:ind w:left="720"/>
      </w:pPr>
      <w:r>
        <w:rPr>
          <w:lang w:val="hi_IN" w:bidi="hi_IN"/>
        </w:rPr>
      </w:r>
      <w:r>
        <w:rPr>
          <w:lang w:val="hi_IN" w:bidi="hi_IN"/>
        </w:rPr>
        <w:t>लुस्त्रा से तीमुथियुस</w:t>
      </w:r>
    </w:p>
    <w:p>
      <w:pPr>
        <w:pStyle w:val="ListBullet"/>
        <w:spacing w:line="240" w:lineRule="auto"/>
        <w:ind w:left="720"/>
      </w:pPr>
      <w:r>
        <w:rPr>
          <w:lang w:val="hi_IN" w:bidi="hi_IN"/>
        </w:rPr>
      </w:r>
      <w:r>
        <w:rPr>
          <w:lang w:val="hi_IN" w:bidi="hi_IN"/>
        </w:rPr>
        <w:t>आसिया प्रान्त से तुखिकुस</w:t>
      </w:r>
    </w:p>
    <w:p>
      <w:pPr>
        <w:pStyle w:val="ListBullet"/>
        <w:spacing w:line="240" w:lineRule="auto"/>
        <w:ind w:left="720"/>
      </w:pPr>
      <w:r>
        <w:rPr>
          <w:lang w:val="hi_IN" w:bidi="hi_IN"/>
        </w:rPr>
      </w:r>
      <w:r>
        <w:rPr>
          <w:lang w:val="hi_IN" w:bidi="hi_IN"/>
        </w:rPr>
        <w:t>त्रुफिमुस भी, जो आसिया प्रान्त से है।</w:t>
      </w:r>
    </w:p>
    <w:p>
      <w:pPr>
        <w:pStyle w:val="ListBullet"/>
        <w:spacing w:line="240" w:lineRule="auto"/>
        <w:ind w:left="720"/>
      </w:pPr>
      <w:r>
        <w:rPr>
          <w:lang w:val="hi_IN" w:bidi="hi_IN"/>
        </w:rPr>
      </w:r>
      <w:r>
        <w:rPr>
          <w:lang w:val="hi_IN" w:bidi="hi_IN"/>
        </w:rPr>
        <w:t>यूतुखुस</w:t>
      </w:r>
    </w:p>
    <w:p>
      <w:pPr>
        <w:pStyle w:val="ListBullet"/>
        <w:spacing w:line="240" w:lineRule="auto"/>
        <w:ind w:left="720"/>
      </w:pPr>
      <w:r>
        <w:rPr>
          <w:lang w:val="hi_IN" w:bidi="hi_IN"/>
        </w:rPr>
      </w:r>
      <w:r>
        <w:rPr>
          <w:lang w:val="hi_IN" w:bidi="hi_IN"/>
        </w:rPr>
        <w:t>यूतुखुस के रिश्तेदार या दोस्त</w:t>
      </w:r>
    </w:p>
    <w:p>
      <w:pPr>
        <w:pStyle w:val="ListBullet"/>
        <w:spacing w:line="240" w:lineRule="auto"/>
        <w:ind w:left="720"/>
      </w:pPr>
      <w:r>
        <w:rPr>
          <w:lang w:val="hi_IN" w:bidi="hi_IN"/>
        </w:rPr>
      </w:r>
      <w:r>
        <w:rPr>
          <w:lang w:val="hi_IN" w:bidi="hi_IN"/>
        </w:rPr>
        <w:t>विश्वासियों का समूह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b/>
          <w:lang w:val="hi_IN" w:bidi="hi_IN"/>
        </w:rPr>
        <w:t>पहला दृश्य:</w:t>
      </w:r>
      <w:r>
        <w:rPr>
          <w:lang w:val="hi_IN" w:bidi="hi_IN"/>
        </w:rPr>
        <w:t xml:space="preserve"> पौलुस त्रोआस पहुँचा है, उन लोगों से फिर से मिलता है जो पहले त्रोआस गए थे, और उनके साथ रोटी तोड़ रहा है और एक घर में अन्य विश्वासियों से बात कर रहा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"त्रोआस में वापस आकर बहुत उत्साहित हैं," या "यह जानता हूँ कि उसके पास यहाँ ज्यादा दिन नहीं हैं, इसलिए वह यह सुनिश्चित करना चाहते है कि वह यहाँ रहते हुए जितना हो सके उतना सिखाए और प्रोत्साहित करे," और "रोटी तोड़ने, प्रभु यीशु का आदर करने और अन्य विश्वासियों के साथ समय बिताने के लिए उत्सुक हूँ।"</w:t>
      </w:r>
    </w:p>
    <w:p>
      <w:pPr>
        <w:pStyle w:val="ListBullet"/>
        <w:spacing w:line="240" w:lineRule="auto"/>
        <w:ind w:left="720"/>
      </w:pPr>
      <w:r>
        <w:rPr>
          <w:lang w:val="hi_IN" w:bidi="hi_IN"/>
        </w:rPr>
      </w:r>
      <w:r>
        <w:rPr>
          <w:lang w:val="hi_IN" w:bidi="hi_IN"/>
        </w:rPr>
        <w:t>पौलुस और अन्य विश्वासियों के साथ यात्रा करने वाले लोगों की भूमिका निभाने वाले अभिनेताओं से पूछें, "आप कैसा महसूस कर रहे हैं?" आप ऐसी बातें सुन सकते हैं, जैसे, “पौलुस को फिर से देखकर खुश हूँ,” या “उसे फिर से बोलते हुए सुनने के लिए उत्साहित हूँ,” और “यह देखने के लिए उत्साहित हूँ कि पौलुस आगे कहाँ जाएगा।”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लोगों से बात की और क्योंकि वह अगले दिन जाने का इरादा रखता था, इसलिए आधी रात तक बात करता रहा।" यहाँ पौलुस यीशु में अन्य विश्वासियों से बात कर रहा है, उन्हें प्रोत्साहित कर रहा है और उन्हें निर्देश दे रहा है कि यीशु का अनुसरण कैसे करें। उसके पास कहने के लिए बहुत कुछ था, इसलिए वह बहुत देर रात तक बात करता रहा।</w:t>
      </w:r>
    </w:p>
    <w:p>
      <w:pPr/>
      <w:r>
        <w:rPr>
          <w:lang w:val="hi_IN" w:bidi="hi_IN"/>
        </w:rPr>
      </w:r>
      <w:r>
        <w:rPr>
          <w:lang w:val="hi_IN" w:bidi="hi_IN"/>
        </w:rPr>
        <w:t>जिस कमरे में वे हैं वह ऊपरी मंजिल पर है, जो कि घर के मुख्य भाग के ऊपर बना एक बड़ा कमरा होता होगा। "ऊपर वाले कमरे में, जहाँ हमारी बैठक हो रही थी, वहाँ कई दीपक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“अपनी यात्रा से थक गया हूँ,” या “इन विश्वासियों से प्रोत्साहित हो रहा हूँ,” और “मुझे परमेश्वर से सामर्थ्य की आवश्यकता है ताकि मैं बोल सकूँ और वह सब कुछ कह सकूँ जो परमेश्वर चाहता है कि मैं साझा करूँ।”</w:t>
      </w:r>
    </w:p>
    <w:p>
      <w:pPr>
        <w:pStyle w:val="ListBullet"/>
        <w:spacing w:line="240" w:lineRule="auto"/>
        <w:ind w:left="720"/>
      </w:pPr>
      <w:r>
        <w:rPr>
          <w:lang w:val="hi_IN" w:bidi="hi_IN"/>
        </w:rPr>
      </w:r>
      <w:r>
        <w:rPr>
          <w:lang w:val="hi_IN" w:bidi="hi_IN"/>
        </w:rPr>
        <w:t>विश्वासियों के समूह की भूमिका निभाने वाले अभिनेताओं से पूछें, "आप कैसा महसूस कर रहे हैं?" आप ऐसी बातें सुन सकते हैं, जैसे, "रात हो रही है और मैं थोड़ा थक रहा हूँ," या "लेकिन पौलुस के पास कहने के लिए इतनी अच्छी बातें हैं कि यह जागते रहने के योग्य है," और "जागते रहने की चुनौती से उत्साहित हूँ ताकि मैं पौलुस की कोई भी बात न चूकूं।"</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"एक खिड़की में यूतुखुस नाम का एक युवक बैठा था, जो गहरी नींद में डूब रहा था जब पौलुस लगातार बात करता रहा।" यूतुखुस एक युवक है, जिसकी उम्र शायद 13 से 19 साल के बीच है। यूतुखुस को बहुत नींद आने लगती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यूतुखुस की भूमिका निभाने वाले अभिनेता से पूछें, "आप कैसा महसूस कर रहे हैं?" आप ऐसी बातें सुन सकते हैं, जैसे, “इन तमाम दीपकों के साथ यहाँ कितना गर्म और आरामदायक माहौल है,” या “मैं बहुत थक गया हूँ, पौलुस कब तक बात करता रहेगा?” और "मुझे थोड़ी नींद आ रही है, पौलुस लगातार बोलता जा रहा है, शायद मैं इस खिड़की के किनारे पर पीछे झुककर अपना सिर टिका लूं।"</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"जब वह गहरी नींद में था, तो वह तीसरी मंजिल से भूमि पर गिर गया।" यूतुखुस गिरने से पहले खिड़की के मोटे चबूतरे पर बैठा था। </w:t>
      </w:r>
    </w:p>
    <w:p>
      <w:pPr/>
      <w:r>
        <w:rPr>
          <w:lang w:val="hi_IN" w:bidi="hi_IN"/>
        </w:rPr>
      </w:r>
      <w:r>
        <w:rPr>
          <w:b/>
          <w:lang w:val="hi_IN" w:bidi="hi_IN"/>
        </w:rPr>
        <w:t>दूसरा दृश्य:</w:t>
      </w:r>
      <w:r>
        <w:rPr>
          <w:lang w:val="hi_IN" w:bidi="hi_IN"/>
        </w:rPr>
        <w:t xml:space="preserve"> पौलुस और विश्वासी मदद करने के लिए दौड़ते हैं, लेकिन जब अन्य लोग यूतुखुस को उठाने की कोशिश करते हैं, तो वे देखते हैं कि वह मर चुका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“हैरान हूँ, लेकिन निराश नहीं हूँ,” या “इस युवक को फिर से जीवित करने के लिए परमेश्वर की मदद से जल्दी से कार्य कर रहा हूँ,” और “इस बात पर भरोसा है कि परमेश्वर पौलुस का उपयोग करके इस युवक को फिर से जीवित करेगा।”</w:t>
      </w:r>
    </w:p>
    <w:p>
      <w:pPr>
        <w:pStyle w:val="ListBullet"/>
        <w:spacing w:line="240" w:lineRule="auto"/>
        <w:ind w:left="720"/>
      </w:pPr>
      <w:r>
        <w:rPr>
          <w:lang w:val="hi_IN" w:bidi="hi_IN"/>
        </w:rPr>
      </w:r>
      <w:r>
        <w:rPr>
          <w:lang w:val="hi_IN" w:bidi="hi_IN"/>
        </w:rPr>
        <w:t>विश्वासियों के समूह की भूमिका निभाने वाले अभिनेताओं से पूछें, "आप कैसा महसूस कर रहे हैं?" आप ऐसी बातें सुन सकते हैं, जैसे, “यह देखकर हैरान हूँ,” या “इतनी छोटी उम्र के व्यक्ति का मरना बहुत दुख की बात है,” और “मुझे खुशी है कि पौलुस जल्दी से उसके पास आ गया है, लेकिन मुझे यकीन नहीं है कि आगे क्या होगा।”</w:t>
      </w:r>
    </w:p>
    <w:p>
      <w:pPr>
        <w:pStyle w:val="ListBullet"/>
        <w:spacing w:line="240" w:lineRule="auto"/>
        <w:ind w:left="720"/>
      </w:pPr>
      <w:r>
        <w:rPr>
          <w:lang w:val="hi_IN" w:bidi="hi_IN"/>
        </w:rPr>
      </w:r>
      <w:r>
        <w:rPr>
          <w:lang w:val="hi_IN" w:bidi="hi_IN"/>
        </w:rPr>
        <w:t>यूतुखुस के मित्रों या रिश्तेदारों की भूमिका निभाने वाले अभिनेताओं से पूछें, "आप कैसा महसूस कर रहे हैं?" आप ऐसी बातें सुन सकते हैं, जैसे, "इस अचानक मृत्यु से बहुत हैरान हूँ," या "हमें उसके शव को घर ले जाना चाहिए," और "मैं शोक से भर गया हूँ इसलिए अब मैं शोक करने जा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यूतुखुस को ढक लेता है और उसे अपनी बाहों में भर लेता है और परमेश्वर की सामर्थ्य से यूतुखुस को फिर से जीवित कर देता है। "घबराओ मत," पौलुस ने सभी को आश्वस्त किया, क्योंकि आसपास जमा हुए लोग दुखी थे और पहले ही शोक मनाना शुरू कर चुके थे। इसके बाद पौलुस अपने आस-पास के सभी लोगों को बताता है कि यूतुखुस मृत्यु से वापस जीवित हो गया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"सभी को आश्वस्त करना चाहता हूँ कि यूतुखुस अब जीवित है," या "अपने आस-पास के उन लोगों को शांत करने की कोशिश कर रहा हूँ जो अभी भी सदमे में हैं और शोक मना रहे हैं," और "परमेश्वर के प्रति धन्यवादी हूँ कि उसने पौलुस को इस युवक को ठीक करने में सक्षम बनाया।"</w:t>
      </w:r>
    </w:p>
    <w:p>
      <w:pPr>
        <w:pStyle w:val="ListBullet"/>
        <w:spacing w:line="240" w:lineRule="auto"/>
        <w:ind w:left="720"/>
      </w:pPr>
      <w:r>
        <w:rPr>
          <w:lang w:val="hi_IN" w:bidi="hi_IN"/>
        </w:rPr>
      </w:r>
      <w:r>
        <w:rPr>
          <w:lang w:val="hi_IN" w:bidi="hi_IN"/>
        </w:rPr>
        <w:t>यूतुखुस की भूमिका निभाने वाले अभिनेता से पूछें, "आप कैसा महसूस कर रहे हैं?" आप ऐसी बातें सुन सकते हैं, "हर कोई इतना खुश क्यों है कि मैं जीवित हूँ?" या "मुझे याद है कि मैं ऊपर सो गया था, लेकिन फिर मैं यहाँ भूमि पर जाग गया, क्या हुआ?" और "परमेश्वर का धन्यवादी हूँ कि उसने पौलुस को चंगा करने के लिए सक्षम बनाया।"</w:t>
      </w:r>
    </w:p>
    <w:p>
      <w:pPr>
        <w:pStyle w:val="ListBullet"/>
        <w:spacing w:line="240" w:lineRule="auto"/>
        <w:ind w:left="720"/>
      </w:pPr>
      <w:r>
        <w:rPr>
          <w:lang w:val="hi_IN" w:bidi="hi_IN"/>
        </w:rPr>
      </w:r>
      <w:r>
        <w:rPr>
          <w:lang w:val="hi_IN" w:bidi="hi_IN"/>
        </w:rPr>
        <w:t>यूतुखुस के मित्रों या रिश्तेदारों की भूमिका निभाने वाले अभिनेताओं से पूछें, "आप कैसा महसूस कर रहे हैं?" आप ऐसी बातें सुन सकते हैं, जैसे, "वे जो देख रहे हैं उस पर विश्वास नहीं कर रहे हैं," या "वे बहुत रोमांचित हैं जब उन्हें यूतुखुस के जीवित होने का एहसास होता है," और "उसे घर ले जाने का इंतजार कर रहे हैं।"</w:t>
      </w:r>
    </w:p>
    <w:p>
      <w:pPr>
        <w:pStyle w:val="ListBullet"/>
        <w:spacing w:line="240" w:lineRule="auto"/>
        <w:ind w:left="720"/>
      </w:pPr>
      <w:r>
        <w:rPr>
          <w:lang w:val="hi_IN" w:bidi="hi_IN"/>
        </w:rPr>
      </w:r>
      <w:r>
        <w:rPr>
          <w:lang w:val="hi_IN" w:bidi="hi_IN"/>
        </w:rPr>
        <w:t>विश्वासियों के समूह की भूमिका निभाने वाले अभिनेताओं से पूछें, "आप कैसा महसूस कर रहे हैं?" आप ऐसी बातें सुन सकते हैं, जैसे, "पौलुस के कार्यों से आश्चर्यचकित हूँ," या "यूतुखुस के जल्दी चंगा होने से है," और "यूतुखुस के परिवार और दोस्तों के लिए खुश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तीसरा दृश्य:</w:t>
      </w:r>
      <w:r>
        <w:rPr>
          <w:lang w:val="hi_IN" w:bidi="hi_IN"/>
        </w:rPr>
        <w:t xml:space="preserve"> फिर पौलुस, अन्य विश्वासियों के साथ, फिर से ऊपर जाता है और उस कमरे में लौट जाता है जहाँ वे थे, जहाँ पौलुस रोटी तोड़ता है और भोजन करता है। इसके बाद पौलुस फिर से उपदेश देना शुरू करता है और सुबह होने तक उपदेश देता रहता है, फिर वह विश्वासियों को छोड़कर घर से चला जाता है। लोग अब जीवित हो चुके युवक यूतुखुस को घर ले जाते हैं और वे बहुत खुश 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"भोजन करने और अन्य विश्वासियों के साथ फिर से इकट्ठा होने के बाद ऊर्जा मिल रही है," या "आभारी हूँ कि परमेश्वर ने उसे अपनी शिक्षा जारी रखने के लिए सामर्थ्य दी है," और "दुखी हूँ कि वह बाद में वहाँ से चला जाएगा।"</w:t>
      </w:r>
    </w:p>
    <w:p>
      <w:pPr>
        <w:pStyle w:val="ListBullet"/>
        <w:spacing w:line="240" w:lineRule="auto"/>
        <w:ind w:left="720"/>
      </w:pPr>
      <w:r>
        <w:rPr>
          <w:lang w:val="hi_IN" w:bidi="hi_IN"/>
        </w:rPr>
      </w:r>
      <w:r>
        <w:rPr>
          <w:lang w:val="hi_IN" w:bidi="hi_IN"/>
        </w:rPr>
        <w:t>विश्वासियों के समूह की भूमिका निभाने वाले अभिनेताओं से पूछें, "आप कैसा महसूस कर रहे हैं?" आप ऐसी बातें सुन सकते हैं, जैसे, "उन्होंने जो कुछ देखा है, उससे आश्चर्यचकित हूँ," या "पौलुस को जाता हुआ देखकर दुखी हूँ, क्योंकि उन्होंने उसकी शिक्षाओं को सुनकर आनंद लिया है," और "इस घटना को दूसरों के साथ साझा करने के लिए उत्सुक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पौलुस, लूका और पौलुस के साथ यात्रा करने वाले साथी सभी त्रोआस में हैं। पौलुस एक घर के ऊपर एक कमरे में शिक्षा दे रहा है।</w:t>
      </w:r>
    </w:p>
    <w:p>
      <w:pPr/>
      <w:r>
        <w:rPr>
          <w:lang w:val="hi_IN" w:bidi="hi_IN"/>
        </w:rPr>
      </w:r>
      <w:r>
        <w:rPr>
          <w:lang w:val="hi_IN" w:bidi="hi_IN"/>
        </w:rPr>
        <w:t xml:space="preserve">सप्ताह के पहले दिन, शायद शनिवार या रविवार को, पौलुस और विश्वासी </w:t>
      </w:r>
      <w:r>
        <w:rPr>
          <w:b/>
          <w:lang w:val="hi_IN" w:bidi="hi_IN"/>
        </w:rPr>
        <w:t>रोटी तोड़ने</w:t>
      </w:r>
      <w:r>
        <w:rPr>
          <w:lang w:val="hi_IN" w:bidi="hi_IN"/>
        </w:rPr>
        <w:t xml:space="preserve"> के लिए एक साथ आए थे। रोटी तोड़ना एक साथ भोजन करने के बारे में बात करने का एक तरीका था, और शायद प्रभु भोज एक साथ खाने के बारे में बात करने का एक तरीका था। </w:t>
      </w:r>
      <w:r>
        <w:rPr>
          <w:b/>
          <w:lang w:val="hi_IN" w:bidi="hi_IN"/>
        </w:rPr>
        <w:t>प्रभु भोज</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लोगों से बात की और क्योंकि वह अगले दिन जाने का इरादा रखता था, इसलिए </w:t>
      </w:r>
      <w:r>
        <w:rPr>
          <w:b/>
          <w:lang w:val="hi_IN" w:bidi="hi_IN"/>
        </w:rPr>
        <w:t>आधी रात</w:t>
      </w:r>
      <w:r>
        <w:rPr>
          <w:lang w:val="hi_IN" w:bidi="hi_IN"/>
        </w:rPr>
        <w:t xml:space="preserve"> तक बात करता रहा, जो रात के 12 बजे है।</w:t>
      </w:r>
    </w:p>
    <w:p>
      <w:pPr/>
      <w:r>
        <w:rPr>
          <w:lang w:val="hi_IN" w:bidi="hi_IN"/>
        </w:rPr>
      </w:r>
      <w:r>
        <w:rPr>
          <w:lang w:val="hi_IN" w:bidi="hi_IN"/>
        </w:rPr>
        <w:t>"</w:t>
      </w:r>
      <w:r>
        <w:rPr>
          <w:b/>
          <w:lang w:val="hi_IN" w:bidi="hi_IN"/>
        </w:rPr>
        <w:t>ऊपर वाले कमरे</w:t>
      </w:r>
      <w:r>
        <w:rPr>
          <w:lang w:val="hi_IN" w:bidi="hi_IN"/>
        </w:rPr>
        <w:t xml:space="preserve"> में, जहाँ हमारी बैठक हो रही थी, वहाँ कई </w:t>
      </w:r>
      <w:r>
        <w:rPr>
          <w:b/>
          <w:lang w:val="hi_IN" w:bidi="hi_IN"/>
        </w:rPr>
        <w:t>दीपक</w:t>
      </w:r>
      <w:r>
        <w:rPr>
          <w:lang w:val="hi_IN" w:bidi="hi_IN"/>
        </w:rPr>
        <w:t xml:space="preserve"> थे।" हम निश्चित रूप से नहीं जानते कि कौन सा दीपक इस्तेमाल किया गया होगा, लेकिन ये दो उदाहरण हमें एक विचार देते हैं कि उन्होंने क्या उपयोग किया होगा। उस समय घरों में जो दीपक इस्तेमाल होते थे, वे आम तौर पर छोटे मिट्टी के कटोरे जैसे होते थे, जिनका एक हिस्सा दबाकर आगे की ओर निकाला जाता था। जिस हिस्से को दबाकर आगे निकाला जाता था, उसमें मुड़ी‑तिरछी सन की डोरी—यानी पतली रस्सी जैसा पदार्थ—रखा जाता था, जिसे बाती कहा जाता है। फिर लोग कटोरे में तेल डालते थे।</w:t>
      </w:r>
    </w:p>
    <w:p>
      <w:pPr/>
      <w:r>
        <w:rPr>
          <w:lang w:val="hi_IN" w:bidi="hi_IN"/>
        </w:rPr>
      </w:r>
      <w:r>
        <w:rPr>
          <w:lang w:val="hi_IN" w:bidi="hi_IN"/>
        </w:rPr>
        <w:t>लेकिन यूनानी और रोमी संरचना के प्रभाव से दीपक एक तरफ गोल और दूसरी तरफ नुकीले आकार के बनने लगे, और वे कटोरे की बजाय छोटे घड़े जैसे दिखने लगे। “दीपक के ऊपर एक छोटा गोल छेद होता था, जिससे उसमें तेल फिर से भरा जा सकता था। और जहाँ पहले दबाया हुआ किनारा होता था, उसकी जगह अब एक बंद नली‑जैसा हिस्सा या छोटा छेद बना दिया जाता था, जो बाती को अपनी जगह पर थामे रखता था। साधारण घरों में इस्तेमाल होने वाला दीपक इतना तेल रखने के लिए बनाया जाता था कि वह पूरी रात जल सके। “बाती के रूप में सन की मरोड़ी हुई डोरी इस्तेमाल की जाती थी। वह तेल सोखकर उसे ऊपर तक पहुँचाती थी, जहाँ तेल जलकर लौ पैदा करती थी।</w:t>
      </w:r>
    </w:p>
    <w:p>
      <w:pPr/>
      <w:r>
        <w:rPr>
          <w:lang w:val="hi_IN" w:bidi="hi_IN"/>
        </w:rPr>
      </w:r>
      <w:r>
        <w:rPr>
          <w:lang w:val="hi_IN" w:bidi="hi_IN"/>
        </w:rPr>
        <w:t xml:space="preserve">यहाँ रुकें और दोनों प्रकार के </w:t>
      </w:r>
      <w:r>
        <w:rPr>
          <w:lang w:val="hi_IN" w:bidi="hi_IN"/>
        </w:rPr>
        <w:t>तेल के दीपकों</w:t>
      </w:r>
      <w:r>
        <w:rPr>
          <w:lang w:val="hi_IN" w:bidi="hi_IN"/>
        </w:rPr>
        <w:t xml:space="preserve"> की तस्वीर दिखाएँ।</w:t>
      </w:r>
    </w:p>
    <w:p>
      <w:pPr/>
      <w:r>
        <w:rPr>
          <w:lang w:val="hi_IN" w:bidi="hi_IN"/>
        </w:rPr>
      </w:r>
      <w:r>
        <w:rPr>
          <w:lang w:val="hi_IN" w:bidi="hi_IN"/>
        </w:rPr>
        <w:t xml:space="preserve">"एक </w:t>
      </w:r>
      <w:r>
        <w:rPr>
          <w:b/>
          <w:lang w:val="hi_IN" w:bidi="hi_IN"/>
        </w:rPr>
        <w:t>खिड़की</w:t>
      </w:r>
      <w:r>
        <w:rPr>
          <w:lang w:val="hi_IN" w:bidi="hi_IN"/>
        </w:rPr>
        <w:t xml:space="preserve"> में यूतुखुस नाम का एक युवक बैठा था, जो गहरी नींद में डूब रहा था जब पौलुस लगातार बात करता रहा।" उन दिनों उनकी खिड़कियों में कांच नहीं था। शायद वहाँ खिड़की के पट होते थे, लेकिन वे खुले रहते थे, इसलिए वह दीवार में सिर्फ़ एक खुला हुआ छेद जैसा ही होता था। खिड़की के पास वाली चौखट मोटी होती थी, ताकि यूतुखुस के बैठने के लिए पर्याप्त जगह हो।</w:t>
      </w:r>
    </w:p>
    <w:p>
      <w:pPr/>
      <w:r>
        <w:rPr>
          <w:lang w:val="hi_IN" w:bidi="hi_IN"/>
        </w:rPr>
      </w:r>
      <w:r>
        <w:rPr>
          <w:lang w:val="hi_IN" w:bidi="hi_IN"/>
        </w:rPr>
        <w:t xml:space="preserve">लोग उस युवक को जीवित घर ले गए और </w:t>
      </w:r>
      <w:r>
        <w:rPr>
          <w:b/>
          <w:lang w:val="hi_IN" w:bidi="hi_IN"/>
        </w:rPr>
        <w:t>बहुत ढाढ़स बंधा</w:t>
      </w:r>
      <w:r>
        <w:rPr>
          <w:lang w:val="hi_IN" w:bidi="hi_IN"/>
        </w:rPr>
        <w:t>—अर्थात वे यह देखकर राहत और खुशी से भर गए कि यूतुखुस फिर से जीवित हो गया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20:13–17</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20:13–17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क्या आपको पिछले भाग में याद है कि पौलुस ने त्रोआस में यूतुखुस को कैसे जीवित किया था? अब, पौलुस अपने साथियों को नाव में आगे भेजता है, जबकि पौलुस चलने का फैसला करता है। “इस कहानी में हम देखते हैं कि पौलुस और उसके साथी कई स्थानों की यात्रा कर रहे थे। वे त्रौआस से चले और यरूशलेम की ओर जाते हुए अस्सुस, मितुलेने, खियुस, सामुस और मीलेतुस से होकर गुज़रे। जब वह मीलेतुस में पहुँचता है, तो पौलुस इफिसुस के विश्वासियों के पुरनियों से मीलेतुस में उसके पास आने के लिए कहता है। वहाँ पौलुस उनसे बात करता है, इससे पहले कि वह यरूशलेम जाने के लिए फिर से जहाज पर सवार होने की योजना बनाए। मीलेतुस पहुँचने के बाद पौलुस ने इफिसुस के प्राचीनों को संदेश भेजा कि वे मीलेतुस आकर उससे मिलें।</w:t>
      </w:r>
    </w:p>
    <w:p>
      <w:pPr/>
      <w:r>
        <w:rPr>
          <w:lang w:val="hi_IN" w:bidi="hi_IN"/>
        </w:rPr>
      </w:r>
      <w:r>
        <w:rPr>
          <w:lang w:val="hi_IN" w:bidi="hi_IN"/>
        </w:rPr>
        <w:t xml:space="preserve">यहाँ रुकें और एक नक्शे की तस्वीर दिखाएँ जो </w:t>
      </w:r>
      <w:r>
        <w:rPr>
          <w:lang w:val="hi_IN" w:bidi="hi_IN"/>
        </w:rPr>
        <w:t>पौलुस के त्रोआस से अस्सुस तक चलने के मार्ग पर प्रकाश डालता है</w:t>
      </w:r>
      <w:r>
        <w:rPr>
          <w:lang w:val="hi_IN" w:bidi="hi_IN"/>
        </w:rPr>
        <w:t>।</w:t>
      </w:r>
    </w:p>
    <w:p>
      <w:pPr/>
      <w:r>
        <w:rPr>
          <w:lang w:val="hi_IN" w:bidi="hi_IN"/>
        </w:rPr>
      </w:r>
      <w:r>
        <w:rPr>
          <w:lang w:val="hi_IN" w:bidi="hi_IN"/>
        </w:rPr>
        <w:t>इस कहानी में चलने वाले जहाज शायद उन नावों के समान थे जिनका उल्लेख प्रेरितों के काम में पहले किया गया था। उनके पास चलाने के लिए चप्पू होते थे और हवा से चलने के लिए पाल लगे होते थे।</w:t>
      </w:r>
    </w:p>
    <w:p>
      <w:pPr/>
      <w:r>
        <w:rPr>
          <w:lang w:val="hi_IN" w:bidi="hi_IN"/>
        </w:rPr>
      </w:r>
      <w:r>
        <w:rPr>
          <w:lang w:val="hi_IN" w:bidi="hi_IN"/>
        </w:rPr>
        <w:t xml:space="preserve">यहाँ रुकें और </w:t>
      </w:r>
      <w:r>
        <w:rPr>
          <w:lang w:val="hi_IN" w:bidi="hi_IN"/>
        </w:rPr>
        <w:t>54 ईस्वी की एक नाव की तस्वीर दिखाएँ, जिसमें चप्पू और पाल</w:t>
      </w:r>
      <w:r>
        <w:rPr>
          <w:lang w:val="hi_IN" w:bidi="hi_IN"/>
        </w:rPr>
        <w:t xml:space="preserve"> लगे हों।</w:t>
      </w:r>
    </w:p>
    <w:p>
      <w:pPr/>
      <w:r>
        <w:rPr>
          <w:lang w:val="hi_IN" w:bidi="hi_IN"/>
        </w:rPr>
      </w:r>
      <w:r>
        <w:rPr>
          <w:lang w:val="hi_IN" w:bidi="hi_IN"/>
        </w:rPr>
        <w:t xml:space="preserve">यहाँ रुकें और एक नक्शे की तस्वीर दिखाएँ जिसमें </w:t>
      </w:r>
      <w:r>
        <w:rPr>
          <w:lang w:val="hi_IN" w:bidi="hi_IN"/>
        </w:rPr>
        <w:t>त्रोआस से अस्सुस तक, फिर मितुलेने तक, फिर खियुस द्वीप से होते हुए, फिर सामुस को पार करते हुए और अंत में मीलेतुस तक जाने वाले जलयत्रा का मार्ग</w:t>
      </w:r>
      <w:r>
        <w:rPr>
          <w:lang w:val="hi_IN" w:bidi="hi_IN"/>
        </w:rPr>
        <w:t xml:space="preserve"> को दर्शाया गया हो।</w:t>
      </w:r>
    </w:p>
    <w:p>
      <w:pPr/>
      <w:r>
        <w:rPr>
          <w:lang w:val="hi_IN" w:bidi="hi_IN"/>
        </w:rPr>
      </w:r>
      <w:r>
        <w:rPr>
          <w:lang w:val="hi_IN" w:bidi="hi_IN"/>
        </w:rPr>
        <w:t>लूका इस कहानी की शुरुआत यह कहते हुए करता है, "हम जहाज पर आगे बढ़े और अस्सुस के लिए रवाना हुए, जहाँ हम पौलुस को अपने साथ ले जाने वाले थे।" यहाँ "हम" शायद लूका और उसके साथ यात्रा करने वाले लोगों की ओर संकेत कर रहा है। क्या आपको प्रेरितों के काम में पहले की वह घटना याद है जब पौलुस इन लोगों के साथ यात्रा कर रहा था: बिरीया से पुरूर्स का पुत्र सोपत्रुस, अरिस्तर्खुस, थिस्सलुनीके से सिकुन्दुस, दिरबे से गयुस, लुस्त्रा से तीमुथियुस, आसिया प्रान्त से तुखिकुस और त्रोफिमुस? यह संभवत: वे लोग हैं जो लूका के साथ यात्रा कर रहे थे, और जब लूका यह पुस्तक लिख रहा है तो वह इस कहानी में अपने आप को भी शामिल कर रहा है। लूका और अन्य पुरुष पौलुस को त्रोआस में छोड़ते हैं और त्रोआस से अस्सुस की ओर जहाज से निकलते हैं।</w:t>
      </w:r>
    </w:p>
    <w:p>
      <w:pPr/>
      <w:r>
        <w:rPr>
          <w:lang w:val="hi_IN" w:bidi="hi_IN"/>
        </w:rPr>
      </w:r>
      <w:r>
        <w:rPr>
          <w:lang w:val="hi_IN" w:bidi="hi_IN"/>
        </w:rPr>
        <w:t>उस समय अधिकांश जहाज आगे बढ़ने के लिए पाल और हवा का उपयोग करते थे, और नाव का संचालन करने के लिए चप्पू का उपयोग करते थे। यह शायद उन नावों के समान ही रही होगी जिनमें पौलुस ने प्रेरितों के काम में पहले यात्रा की थी। क्या आपको याद है कि जब पौलुस अखमीरी रोटी के पर्व के बाद फिलिप्पी से त्रोआस गया था? यह शायद बहुत समान नाव थी।</w:t>
      </w:r>
    </w:p>
    <w:p>
      <w:pPr/>
      <w:r>
        <w:rPr>
          <w:lang w:val="hi_IN" w:bidi="hi_IN"/>
        </w:rPr>
      </w:r>
      <w:r>
        <w:rPr>
          <w:lang w:val="hi_IN" w:bidi="hi_IN"/>
        </w:rPr>
        <w:t>पौलुस ने पुरुषों के साथ न जाने का फैसला किया, बल्कि उसने अकेले ही त्रोआस से अस्सुस तक की यात्रा करने का निर्णय लिया। वह शायद पैदल ही दूरी तय करने की योजना बना रहा था। यह 20 से 30 मील के बीच या 32 से 48 किलोमीटर के बीच की दूरी थी, और इसमें कुछ दिन लग गए होंगे। पौलुस ने यात्रा के लिए घोड़े का इस्तेमाल किया होगा, या शायद किसी प्रकार के रथ का, लेकिन सबसे अधिक संभावना यही है कि वह पैदल चला होगा।</w:t>
      </w:r>
    </w:p>
    <w:p>
      <w:pPr/>
      <w:r>
        <w:rPr>
          <w:lang w:val="hi_IN" w:bidi="hi_IN"/>
        </w:rPr>
      </w:r>
      <w:r>
        <w:rPr>
          <w:lang w:val="hi_IN" w:bidi="hi_IN"/>
        </w:rPr>
        <w:t>अस्सुस समुद्र के तल से 650 फीट या 200 मीटर ऊपर एक पहाड़ी पर था। इसका बंदरगाह एक सड़क से नगर से जुड़ा हुआ था। अस्सुस मूसिया प्रान्त के तट पर एक नगर था। यह त्रोआस से लगभग 20 मील या 32 किलोमीटर दक्षिण में था।</w:t>
      </w:r>
    </w:p>
    <w:p>
      <w:pPr/>
      <w:r>
        <w:rPr>
          <w:lang w:val="hi_IN" w:bidi="hi_IN"/>
        </w:rPr>
      </w:r>
      <w:r>
        <w:rPr>
          <w:lang w:val="hi_IN" w:bidi="hi_IN"/>
        </w:rPr>
        <w:t>पौलुस ने कहा कि वह अस्सुस में लूका और बाकी लोगों से मिलेगा और जहाज पर उनसे जुड़ेगा।</w:t>
      </w:r>
    </w:p>
    <w:p>
      <w:pPr/>
      <w:r>
        <w:rPr>
          <w:lang w:val="hi_IN" w:bidi="hi_IN"/>
        </w:rPr>
      </w:r>
      <w:r>
        <w:rPr>
          <w:lang w:val="hi_IN" w:bidi="hi_IN"/>
        </w:rPr>
        <w:t>यह स्पष्ट नहीं है कि लूका और उन लोगों ने घाट लगाने के बाद पौलुस को ढूँढा या फिर पौलुस ने उन्हें ढूंढा। क्योंकि नाव को ढूँढना आसान होता, इसलिए पौलुस शायद शहर के बजाय बंदरगाह पर लूका और अन्य लोगों से मिला होगा।</w:t>
      </w:r>
    </w:p>
    <w:p>
      <w:pPr/>
      <w:r>
        <w:rPr>
          <w:lang w:val="hi_IN" w:bidi="hi_IN"/>
        </w:rPr>
      </w:r>
      <w:r>
        <w:rPr>
          <w:lang w:val="hi_IN" w:bidi="hi_IN"/>
        </w:rPr>
        <w:t>जब पौलुस अस्सुस में उनसे मिला और जहाज पर सवार हुआ, तो वे लगभग 44 मील, या 71 किलोमीटर, दक्षिण की ओर मितुलेने की ओर रवाना हुए, जो लेसबोस द्वीप पर राजधानी शहर या मुख्य नगर था। पौलुस और बाकी लोगों ने मितुलेने में रात बिताई होगी। यह स्पष्ट नहीं है कि वे नाव पर ही सोए होंगे या शहर में रहने की जगह या सोने के लिए कोई स्थान ढूँढे होंगे। किसी भी स्थिति में, नाव बंदरगाह पर खड़ी थी और रात भर कहीं नहीं जाने वाली थी।</w:t>
      </w:r>
    </w:p>
    <w:p>
      <w:pPr/>
      <w:r>
        <w:rPr>
          <w:lang w:val="hi_IN" w:bidi="hi_IN"/>
        </w:rPr>
      </w:r>
      <w:r>
        <w:rPr>
          <w:lang w:val="hi_IN" w:bidi="hi_IN"/>
        </w:rPr>
        <w:t>अगले दिन वे मितुलेने से नाव में सवार होकर दक्षिण की ओर खियुस की ओर गए। वे खियुस के तट के पास या उस पार पहुँचे। जहाज मुख्य भूमि के पास था और जहाज पर सवार लोग खियुस को समुद्र या नहर के उस पार देख सकते थे। खियुस आसिया के तट से दूर बड़े द्वीपों में से एक है। खियुस लेसबोस के द्वीप के दक्षिण में एक द्वीप है।</w:t>
      </w:r>
    </w:p>
    <w:p>
      <w:pPr/>
      <w:r>
        <w:rPr>
          <w:lang w:val="hi_IN" w:bidi="hi_IN"/>
        </w:rPr>
      </w:r>
      <w:r>
        <w:rPr>
          <w:lang w:val="hi_IN" w:bidi="hi_IN"/>
        </w:rPr>
        <w:t xml:space="preserve">यहाँ रुकें और नक्शे की तस्वीर फिर से दिखाएँ और </w:t>
      </w:r>
      <w:r>
        <w:rPr>
          <w:lang w:val="hi_IN" w:bidi="hi_IN"/>
        </w:rPr>
        <w:t>मितुलने से खियुस तक के नौकायन मार्ग</w:t>
      </w:r>
      <w:r>
        <w:rPr>
          <w:lang w:val="hi_IN" w:bidi="hi_IN"/>
        </w:rPr>
        <w:t xml:space="preserve"> को इंगित करें।</w:t>
      </w:r>
    </w:p>
    <w:p>
      <w:pPr/>
      <w:r>
        <w:rPr>
          <w:lang w:val="hi_IN" w:bidi="hi_IN"/>
        </w:rPr>
      </w:r>
      <w:r>
        <w:rPr>
          <w:lang w:val="hi_IN" w:bidi="hi_IN"/>
        </w:rPr>
        <w:t>फिर अगले दिन वे सामुस को पार कर गए, जिसका अर्थ है कि वे खियुस के किनारे से सामुस के किनारे तक गए। उत्तर से आ रहे इस जहाज के लिए नाव से सामुस तक जाने का मतलब था 12 से 19 मील, या 20 से 30 किलोमीटर, खुले समुद्र को पार करना।</w:t>
      </w:r>
    </w:p>
    <w:p>
      <w:pPr/>
      <w:r>
        <w:rPr>
          <w:lang w:val="hi_IN" w:bidi="hi_IN"/>
        </w:rPr>
      </w:r>
      <w:r>
        <w:rPr>
          <w:lang w:val="hi_IN" w:bidi="hi_IN"/>
        </w:rPr>
        <w:t>जहाज शायद रात के लिए सामुस में रुका था। सामुस नाम एक द्वीप और उस द्वीप पर स्थित एक शहर दोनों को संदर्भित करता है। यह खियुस के द्वीप के दक्षिण-पूर्व है। शहर द्वीप के पूर्वोत्तर भाग में है।</w:t>
      </w:r>
    </w:p>
    <w:p>
      <w:pPr/>
      <w:r>
        <w:rPr>
          <w:lang w:val="hi_IN" w:bidi="hi_IN"/>
        </w:rPr>
      </w:r>
      <w:r>
        <w:rPr>
          <w:lang w:val="hi_IN" w:bidi="hi_IN"/>
        </w:rPr>
        <w:t xml:space="preserve">यहाँ रुकें और </w:t>
      </w:r>
      <w:r>
        <w:rPr>
          <w:lang w:val="hi_IN" w:bidi="hi_IN"/>
        </w:rPr>
        <w:t>खियुस से सामुस तक के नौकायन मार्ग</w:t>
      </w:r>
      <w:r>
        <w:rPr>
          <w:lang w:val="hi_IN" w:bidi="hi_IN"/>
        </w:rPr>
        <w:t xml:space="preserve"> को दिखाने वाले नक्शे की तस्वीर फिर से दिखाएँ।</w:t>
      </w:r>
    </w:p>
    <w:p>
      <w:pPr/>
      <w:r>
        <w:rPr>
          <w:lang w:val="hi_IN" w:bidi="hi_IN"/>
        </w:rPr>
      </w:r>
      <w:r>
        <w:rPr>
          <w:lang w:val="hi_IN" w:bidi="hi_IN"/>
        </w:rPr>
        <w:t>अगले दिन वे मीलेतुस पहुँचे। मीलेतुस आसिया के प्रान्त के तट पर एक शहर था। मीलेतुस इफिसुस शहर से 30 मील, या 48 किलोमीटर के दक्षिण में था।</w:t>
      </w:r>
    </w:p>
    <w:p>
      <w:pPr/>
      <w:r>
        <w:rPr>
          <w:lang w:val="hi_IN" w:bidi="hi_IN"/>
        </w:rPr>
      </w:r>
      <w:r>
        <w:rPr>
          <w:lang w:val="hi_IN" w:bidi="hi_IN"/>
        </w:rPr>
        <w:t>जहाज ने जो मार्ग चुना था वह सबसे स्वाभाविक था; इफिसुस से होकर जाने के लिए अतिरिक्त समय और दूरी की आवश्यकता होती थी। यह इफिसुस के थोड़े दक्षिण में है। नाविकों ने शायद यह महसूस किया कि खियुस से मीलेतुस तक सीधे नाव से जाना बहुत लंबा सफर था, और इसलिए सामुस में रुकने से यात्रा समाप्त हो गई। सामुस से मीलेतुस की यात्रा भी शायद एक दिन में यात्रा पूरी करने के लिए बहुत लंबी थी, इसलिए शायद वे अगले दिन मीलेतुस पहुँचे।</w:t>
      </w:r>
    </w:p>
    <w:p>
      <w:pPr/>
      <w:r>
        <w:rPr>
          <w:lang w:val="hi_IN" w:bidi="hi_IN"/>
        </w:rPr>
      </w:r>
      <w:r>
        <w:rPr>
          <w:lang w:val="hi_IN" w:bidi="hi_IN"/>
        </w:rPr>
        <w:t>पौलुस ने पहले ही आसिया के प्रान्त में समय बिताने से बचने के लिए इफिसुस को पार करने का निर्णय लिया था। ऐसा इसलिए नहीं था क्योंकि वह खतरे में था, या वहाँ जाने से डर रहा था; यह समय बचाने के लिए था और इफिसुस में देरी न करने के लिए था। यदि वह इफिसुस में रुका होता, तो अन्य विश्वासी उसे देखना और उसके साथ बाते करना चाहते। पौलुस पिन्तेकुस्त के लिए समय पर यरूशलेम पहुँचने के लिए उत्सुक था, इसलिए उसे जितनी जल्दी हो सके अपनी यात्रा जारी रखने की आवश्यकता थी। समय बचाने के लिए, पौलुस ने शायद एक ऐसा जहाज चुना होगा जो इफिसुस में रुके बिना सीधे मीलेतुस जाएगा।</w:t>
      </w:r>
    </w:p>
    <w:p>
      <w:pPr/>
      <w:r>
        <w:rPr>
          <w:lang w:val="hi_IN" w:bidi="hi_IN"/>
        </w:rPr>
      </w:r>
      <w:r>
        <w:rPr>
          <w:lang w:val="hi_IN" w:bidi="hi_IN"/>
        </w:rPr>
        <w:t xml:space="preserve">यहाँ रुकें और वह नक्शे की तस्वीर दिखाएँ जिसमें यह साफ़ दिखाई दे कि </w:t>
      </w:r>
      <w:r>
        <w:rPr>
          <w:lang w:val="hi_IN" w:bidi="hi_IN"/>
        </w:rPr>
        <w:t>अगर वे इफिसुस गए होते तो उन्हें कितना चक्कर और कितनी दूरी तय करनी पड़ती</w:t>
      </w:r>
      <w:r>
        <w:rPr>
          <w:lang w:val="hi_IN" w:bidi="hi_IN"/>
        </w:rPr>
        <w:t>।</w:t>
      </w:r>
    </w:p>
    <w:p>
      <w:pPr/>
      <w:r>
        <w:rPr>
          <w:lang w:val="hi_IN" w:bidi="hi_IN"/>
        </w:rPr>
      </w:r>
      <w:r>
        <w:rPr>
          <w:lang w:val="hi_IN" w:bidi="hi_IN"/>
        </w:rPr>
        <w:t>यहाँ रुकें और हमें वह समय बताइए जब आपको कहीं जल्दी पहुँचना था, लेकिन रास्ते में कोई जान‑पहचान वाला मिल गया। इस स्थिति में आप आमतौर पर क्या करते हैं? आपकी संस्कृति में सबसे विनम्रतापूर्ण व्यवहार क्या है?</w:t>
      </w:r>
    </w:p>
    <w:p>
      <w:pPr/>
      <w:r>
        <w:rPr>
          <w:lang w:val="hi_IN" w:bidi="hi_IN"/>
        </w:rPr>
      </w:r>
      <w:r>
        <w:rPr>
          <w:lang w:val="hi_IN" w:bidi="hi_IN"/>
        </w:rPr>
        <w:t>आपको प्रेरितों के काम के पहले की एक घटना याद होगी कि पिन्तेकुस्त के पर्व के दौरान ही परमेश्वर ने पवित्र आत्मा को भेजा था ताकि वह यीशु के चेलों के भीतर आकर बस सके।</w:t>
      </w:r>
    </w:p>
    <w:p>
      <w:pPr/>
      <w:r>
        <w:rPr>
          <w:lang w:val="hi_IN" w:bidi="hi_IN"/>
        </w:rPr>
      </w:r>
      <w:r>
        <w:rPr>
          <w:lang w:val="hi_IN" w:bidi="hi_IN"/>
        </w:rPr>
        <w:t>पिन्तेकुस्त शब्द यहूदियों के लिए एक पवित्र दिन को दर्शाता है। इसका अर्थ है "पचासवाँ।" यह फसह के पचास दिन बाद मनाए जाने वाले सप्ताहों के पर्व का यूनानी नाम है।</w:t>
      </w:r>
    </w:p>
    <w:p>
      <w:pPr/>
      <w:r>
        <w:rPr>
          <w:lang w:val="hi_IN" w:bidi="hi_IN"/>
        </w:rPr>
      </w:r>
      <w:r>
        <w:rPr>
          <w:lang w:val="hi_IN" w:bidi="hi_IN"/>
        </w:rPr>
        <w:t>पौलुस और अन्य लोग शायद मीलेतुस में कुछ दिनों के लिए ठहरे थे।</w:t>
      </w:r>
    </w:p>
    <w:p>
      <w:pPr/>
      <w:r>
        <w:rPr>
          <w:lang w:val="hi_IN" w:bidi="hi_IN"/>
        </w:rPr>
      </w:r>
      <w:r>
        <w:rPr>
          <w:lang w:val="hi_IN" w:bidi="hi_IN"/>
        </w:rPr>
        <w:t>जब वह मीलेतुस पहुँचता है, तो पौलुस इफिसुस की कलीसिया के पुरनियों को आकर उससे मिलने के लिए एक संदेश भेजता है। पौलुस ने इफिसुस में कई साल बिताए और वह इन पुरनियों को अच्छी तरह से जानता है। उसने शायद उन्हें यीशु और कलीसिया की अगुआई के बारे में बहुत सी बातें सिखाई होंगी। कलीसिया के अगुओं का वर्णन करने के लिए प्रयुक्त शब्दों में से एक शब्द 'पुरनिए' है; यह शब्द यहूदी धर्म से लिया गया है, जिसमें पुरनिए यहूदी धार्मिक समुदाय के मान्यता प्राप्त अगुए थे। पुरनिए शब्द का मतलब कभी‑कभी सिर्फ़ उम्र में बड़े व्यक्ति से होता है, लेकिन हर बार ऐसा नहीं होता; यहाँ इस शब्द का उपयोग कलीसिया के अगुओं या किसी गाँव, कस्बे या शहर में विश्वासियों के अगुओं के लिए किया गया है। कलीसिया या तो विश्वासियों के उन समूह को दर्शाता है जो एक ही स्थान पर एक साथ रहते हैं और आराधना करते हैं, या यीशु की पूरी कलीसिया के व्यापक समुदाय को दर्शाता है।</w:t>
      </w:r>
    </w:p>
    <w:p>
      <w:pPr/>
      <w:r>
        <w:rPr>
          <w:lang w:val="hi_IN" w:bidi="hi_IN"/>
        </w:rPr>
      </w:r>
      <w:r>
        <w:rPr>
          <w:lang w:val="hi_IN" w:bidi="hi_IN"/>
        </w:rPr>
        <w:t>यहाँ रुकें और चर्चा करें: अपनी संस्कृति में आप विश्वासियों की सभा को क्या कहते हैं? आप उस स्थान या भवन को क्या कहते हैं जहाँ आप आराधना के लिए एकत्रित होते हैं? आप अपनी कलीसियाओं के विभिन्न अगुओं को क्या कहते हैं?</w:t>
      </w:r>
    </w:p>
    <w:p>
      <w:pPr/>
      <w:r>
        <w:rPr>
          <w:lang w:val="hi_IN" w:bidi="hi_IN"/>
        </w:rPr>
      </w:r>
      <w:r>
        <w:rPr>
          <w:lang w:val="hi_IN" w:bidi="hi_IN"/>
        </w:rPr>
        <w:t>पौलुस ने शायद यह संदेश किसी और व्यक्ति को दिया होगा ताकि वह इसे पुरनियों तक पहुँचा सके। यह लिखित संदेश हो सकता है, लेकिन शायद यह मौखिक संदेश था। किसी भी तरह से, यह संदेश एक अन्य व्यक्ति को सौंप दिया गया, जिसने फिर संदेश पहुँचाने के लिए इफिसुस की यात्रा की। यह स्पष्ट नहीं है कि पौलुस ने अपने संदेश में ऐसा क्या कहा होगा जिससे वे आने के लिए प्रेरित हुए हों, लेकिन वे पौलुस से मिलने और यह जानने के लिए उत्सुक रहे होंगे कि वह उनसे क्या कहना चाहता है। पौलुस कुछ दिनों के लिए मीलेतुस में रहेगा, इसलिए उसके पास इफिसुस के पुरनियों तक संदेश पहुँचने और यरूशलेम की अपनी यात्रा जारी रखने से पहले उनके मीलेतुस आकर उससे मिलने के लिए पर्याप्त समय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लूका और बाकी यात्री त्रोआस से अस्सुस जाने वाले जहाज पर चढ़कर जाते हैं। हालाँकि, पौलुस त्रोआस में ही रुक जाता है।</w:t>
      </w:r>
    </w:p>
    <w:p>
      <w:pPr/>
      <w:r>
        <w:rPr>
          <w:lang w:val="hi_IN" w:bidi="hi_IN"/>
        </w:rPr>
      </w:r>
      <w:r>
        <w:rPr>
          <w:b/>
          <w:lang w:val="hi_IN" w:bidi="hi_IN"/>
        </w:rPr>
        <w:t>दूसरा दृश्य:</w:t>
      </w:r>
      <w:r>
        <w:rPr>
          <w:lang w:val="hi_IN" w:bidi="hi_IN"/>
        </w:rPr>
        <w:t xml:space="preserve"> पौलुस समुद्र की यात्रा से बचने का फैसला करता है और इसके बजाय त्रोआस से अस्सुस जाने के लिए जमीन से जाने का फैसला करता है। शायद वह पैदल ही चला होगा।</w:t>
      </w:r>
    </w:p>
    <w:p>
      <w:pPr/>
      <w:r>
        <w:rPr>
          <w:lang w:val="hi_IN" w:bidi="hi_IN"/>
        </w:rPr>
      </w:r>
      <w:r>
        <w:rPr>
          <w:b/>
          <w:lang w:val="hi_IN" w:bidi="hi_IN"/>
        </w:rPr>
        <w:t>तीसरा दृश्य:</w:t>
      </w:r>
      <w:r>
        <w:rPr>
          <w:lang w:val="hi_IN" w:bidi="hi_IN"/>
        </w:rPr>
        <w:t xml:space="preserve"> लूका और बाकी लोग और पौलुस सभी अस्सुस में फिर से इकट्ठा होते हैं जहाँ पौलुस अपना जहाज ढूँढता है और जहाज पर उनके साथ जुड़ जाता है। वे सीधे मितुलेने जाते हैं जहाँ उन्होंने रात बिताई है।</w:t>
      </w:r>
    </w:p>
    <w:p>
      <w:pPr/>
      <w:r>
        <w:rPr>
          <w:lang w:val="hi_IN" w:bidi="hi_IN"/>
        </w:rPr>
      </w:r>
      <w:r>
        <w:rPr>
          <w:b/>
          <w:lang w:val="hi_IN" w:bidi="hi_IN"/>
        </w:rPr>
        <w:t>चौथा दृश्य:</w:t>
      </w:r>
      <w:r>
        <w:rPr>
          <w:lang w:val="hi_IN" w:bidi="hi_IN"/>
        </w:rPr>
        <w:t xml:space="preserve"> फिर वे मितुलेने से नाव से निकले और खियुस के पास यात्रा करते हैं।</w:t>
      </w:r>
    </w:p>
    <w:p>
      <w:pPr/>
      <w:r>
        <w:rPr>
          <w:lang w:val="hi_IN" w:bidi="hi_IN"/>
        </w:rPr>
      </w:r>
      <w:r>
        <w:rPr>
          <w:b/>
          <w:lang w:val="hi_IN" w:bidi="hi_IN"/>
        </w:rPr>
        <w:t>पाँचवाँ दृश्य:</w:t>
      </w:r>
      <w:r>
        <w:rPr>
          <w:lang w:val="hi_IN" w:bidi="hi_IN"/>
        </w:rPr>
        <w:t xml:space="preserve"> उसके अगले दिन वे सामुस के लिए रवाना होते हैं।</w:t>
      </w:r>
    </w:p>
    <w:p>
      <w:pPr/>
      <w:r>
        <w:rPr>
          <w:lang w:val="hi_IN" w:bidi="hi_IN"/>
        </w:rPr>
      </w:r>
      <w:r>
        <w:rPr>
          <w:b/>
          <w:lang w:val="hi_IN" w:bidi="hi_IN"/>
        </w:rPr>
        <w:t>छठा दृश्य:</w:t>
      </w:r>
      <w:r>
        <w:rPr>
          <w:lang w:val="hi_IN" w:bidi="hi_IN"/>
        </w:rPr>
        <w:t xml:space="preserve"> अगले दिन जब वे मीलेतुस पहुँचते हैं, तो पौलुस इफिसुस से बचते हुए आगे बढ़ता है क्योंकि वह पिन्तेकुस्त से पहले यरूशलेम पहुँचने कोशिश कर रहा है। मीलेतुस से पौलुस एक संदेश भेजता है—संभावना है कि वह किसी व्यक्ति को यह बात बताता है, और वही व्यक्ति आगे जाकर इफिसुस के पुरनियों तक यह संदेश पहुँचाता है। पौलुस उन्हें मीलेतुस आने और उसके साथ शामिल होने के लिए आमंत्रित करता है। फिर पौलुस और बाकी लोग मीलेतुस में कुछ दिनों के लिए ठहरते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एक संदेशवाहक</w:t>
      </w:r>
    </w:p>
    <w:p>
      <w:pPr>
        <w:pStyle w:val="ListBullet"/>
        <w:spacing w:line="240" w:lineRule="auto"/>
        <w:ind w:left="720"/>
      </w:pPr>
      <w:r>
        <w:rPr>
          <w:lang w:val="hi_IN" w:bidi="hi_IN"/>
        </w:rPr>
      </w:r>
      <w:r>
        <w:rPr>
          <w:lang w:val="hi_IN" w:bidi="hi_IN"/>
        </w:rPr>
        <w:t>इफिसुस की कलीसिया के पुरनिए</w:t>
      </w:r>
    </w:p>
    <w:p>
      <w:pPr/>
      <w:r>
        <w:rPr>
          <w:lang w:val="hi_IN" w:bidi="hi_IN"/>
        </w:rPr>
      </w:r>
      <w:r>
        <w:rPr>
          <w:lang w:val="hi_IN" w:bidi="hi_IN"/>
        </w:rPr>
        <w:t>कहानी में नीचे दिए गए लोगों के समूह का उल्लेख नहीं किया गया है, लेकिन हम प्रेरितों के काम के पहले के भागों से जानते हैं कि वे पौलुस के साथ यात्रा कर रहे हैं।</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बिरीया से पुरूर्स का पुत्र सोपत्रुस</w:t>
      </w:r>
    </w:p>
    <w:p>
      <w:pPr>
        <w:pStyle w:val="ListBullet"/>
        <w:spacing w:line="240" w:lineRule="auto"/>
        <w:ind w:left="720"/>
      </w:pPr>
      <w:r>
        <w:rPr>
          <w:lang w:val="hi_IN" w:bidi="hi_IN"/>
        </w:rPr>
      </w:r>
      <w:r>
        <w:rPr>
          <w:lang w:val="hi_IN" w:bidi="hi_IN"/>
        </w:rPr>
        <w:t>थिस्सलुनीके से अरिस्तर्खुस</w:t>
      </w:r>
    </w:p>
    <w:p>
      <w:pPr>
        <w:pStyle w:val="ListBullet"/>
        <w:spacing w:line="240" w:lineRule="auto"/>
        <w:ind w:left="720"/>
      </w:pPr>
      <w:r>
        <w:rPr>
          <w:lang w:val="hi_IN" w:bidi="hi_IN"/>
        </w:rPr>
      </w:r>
      <w:r>
        <w:rPr>
          <w:lang w:val="hi_IN" w:bidi="hi_IN"/>
        </w:rPr>
        <w:t>थिस्सलुनीके से सिकुन्दुस भी</w:t>
      </w:r>
    </w:p>
    <w:p>
      <w:pPr>
        <w:pStyle w:val="ListBullet"/>
        <w:spacing w:line="240" w:lineRule="auto"/>
        <w:ind w:left="720"/>
      </w:pPr>
      <w:r>
        <w:rPr>
          <w:lang w:val="hi_IN" w:bidi="hi_IN"/>
        </w:rPr>
      </w:r>
      <w:r>
        <w:rPr>
          <w:lang w:val="hi_IN" w:bidi="hi_IN"/>
        </w:rPr>
        <w:t>दिरबे का गयुस</w:t>
      </w:r>
    </w:p>
    <w:p>
      <w:pPr>
        <w:pStyle w:val="ListBullet"/>
        <w:spacing w:line="240" w:lineRule="auto"/>
        <w:ind w:left="720"/>
      </w:pPr>
      <w:r>
        <w:rPr>
          <w:lang w:val="hi_IN" w:bidi="hi_IN"/>
        </w:rPr>
      </w:r>
      <w:r>
        <w:rPr>
          <w:lang w:val="hi_IN" w:bidi="hi_IN"/>
        </w:rPr>
        <w:t>लुस्त्रा से तीमुथियुस</w:t>
      </w:r>
    </w:p>
    <w:p>
      <w:pPr>
        <w:pStyle w:val="ListBullet"/>
        <w:spacing w:line="240" w:lineRule="auto"/>
        <w:ind w:left="720"/>
      </w:pPr>
      <w:r>
        <w:rPr>
          <w:lang w:val="hi_IN" w:bidi="hi_IN"/>
        </w:rPr>
      </w:r>
      <w:r>
        <w:rPr>
          <w:lang w:val="hi_IN" w:bidi="hi_IN"/>
        </w:rPr>
        <w:t>आसिया प्रान्त से तुखिकुस</w:t>
      </w:r>
    </w:p>
    <w:p>
      <w:pPr>
        <w:pStyle w:val="ListBullet"/>
        <w:spacing w:line="240" w:lineRule="auto"/>
        <w:ind w:left="720"/>
      </w:pPr>
      <w:r>
        <w:rPr>
          <w:lang w:val="hi_IN" w:bidi="hi_IN"/>
        </w:rPr>
      </w:r>
      <w:r>
        <w:rPr>
          <w:lang w:val="hi_IN" w:bidi="hi_IN"/>
        </w:rPr>
        <w:t>त्रुफिमुस, जो आसिया प्रान्त से भी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रुककर फर्श पर एक नक्शा बनाना और उसके चारों ओर घूमना मददगार हो सकता है, इससे यात्रा की मात्रा का अंदाजा लगाया जा सकेगा।</w:t>
      </w:r>
    </w:p>
    <w:p>
      <w:pPr/>
      <w:r>
        <w:rPr>
          <w:lang w:val="hi_IN" w:bidi="hi_IN"/>
        </w:rPr>
      </w:r>
      <w:r>
        <w:rPr>
          <w:lang w:val="hi_IN" w:bidi="hi_IN"/>
        </w:rPr>
        <w:t>या फिर आप नक्शे की एक बहुत छोटी तस्वीर पर काम कर सकते हैं, कागज के टुकड़ों को काटकर नाव बना सकते हैं और उन्हें एक जगह से दूसरी जगह ले जा सकते हैं।</w:t>
      </w:r>
    </w:p>
    <w:p>
      <w:pPr/>
      <w:r>
        <w:rPr>
          <w:lang w:val="hi_IN" w:bidi="hi_IN"/>
        </w:rPr>
      </w:r>
      <w:r>
        <w:rPr>
          <w:lang w:val="hi_IN" w:bidi="hi_IN"/>
        </w:rPr>
        <w:t xml:space="preserve">यहाँ रुकें और एक नक्शे की तस्वीर दिखाएँ जो </w:t>
      </w:r>
      <w:r>
        <w:rPr>
          <w:lang w:val="hi_IN" w:bidi="hi_IN"/>
        </w:rPr>
        <w:t>पौलुस के त्रोआस से अस्सुस तक चलने के मार्ग</w:t>
      </w:r>
      <w:r>
        <w:rPr>
          <w:lang w:val="hi_IN" w:bidi="hi_IN"/>
        </w:rPr>
        <w:t xml:space="preserve"> पर प्रकाश डालता है।</w:t>
      </w:r>
    </w:p>
    <w:p>
      <w:pPr/>
      <w:r>
        <w:rPr>
          <w:lang w:val="hi_IN" w:bidi="hi_IN"/>
        </w:rPr>
      </w:r>
      <w:r>
        <w:rPr>
          <w:lang w:val="hi_IN" w:bidi="hi_IN"/>
        </w:rPr>
        <w:t xml:space="preserve">यहाँ रुकें और </w:t>
      </w:r>
      <w:r>
        <w:rPr>
          <w:lang w:val="hi_IN" w:bidi="hi_IN"/>
        </w:rPr>
        <w:t>54 ईस्वी की एक नाव</w:t>
      </w:r>
      <w:r>
        <w:rPr>
          <w:lang w:val="hi_IN" w:bidi="hi_IN"/>
        </w:rPr>
        <w:t xml:space="preserve"> की तस्वीर दिखाएँ। उस समय अधिकांश जहाज आगे बढ़ने के लिए पाल और हवा का उपयोग करते थे।</w:t>
      </w:r>
    </w:p>
    <w:p>
      <w:pPr/>
      <w:r>
        <w:rPr>
          <w:lang w:val="hi_IN" w:bidi="hi_IN"/>
        </w:rPr>
      </w:r>
      <w:r>
        <w:rPr>
          <w:lang w:val="hi_IN" w:bidi="hi_IN"/>
        </w:rPr>
        <w:t xml:space="preserve">यहाँ रुकें और एक नक्शे की तस्वीर दिखाएँ जिसमें </w:t>
      </w:r>
      <w:r>
        <w:rPr>
          <w:lang w:val="hi_IN" w:bidi="hi_IN"/>
        </w:rPr>
        <w:t>त्रोआस से अस्सुस, फिर मितुलेने, फिर खियुस द्वीप से होते हुए, फिर सामुस को पार करते हुए और अंत में मीलेतुस</w:t>
      </w:r>
      <w:r>
        <w:rPr>
          <w:lang w:val="hi_IN" w:bidi="hi_IN"/>
        </w:rPr>
        <w:t xml:space="preserve"> तक जाने वाले जलयत्रा का मार्ग को दर्शाया गया हो।</w:t>
      </w:r>
    </w:p>
    <w:p>
      <w:pPr/>
      <w:r>
        <w:rPr>
          <w:lang w:val="hi_IN" w:bidi="hi_IN"/>
        </w:rPr>
      </w:r>
      <w:r>
        <w:rPr>
          <w:lang w:val="hi_IN" w:bidi="hi_IN"/>
        </w:rPr>
        <w:t>लूका और उसके बाकी साथी त्रोआस से अस्सुस जाने वाले एक जहाज पर सवार होते हैं। क्या आपको प्रेरितों के काम की पुस्तक में पहले का वह भाग याद है जब पौलुस निम्नलिखित पुरुषों के साथ यात्रा कर रहा था: बिरीया के पुरूर्स का पुत्र सोपत्रुस, थिस्सलुनीकियों में से अरिस्तर्खुस और सिकुन्दुस, दिरबे का गयुस, लुस्त्रा का रहने वाला तीमुथियुस, आसिया प्रान्त से तुखिकुस और त्रोफिमुस? हम जानते हैं कि लूका उस समूह के साथ है क्योंकि लूका इस तरह लिखता है मानो वह वहीं मौजूद हो। लूका कहता है कि "हम जहाज पर सवार हुए थे।"</w:t>
      </w:r>
    </w:p>
    <w:p>
      <w:pPr/>
      <w:r>
        <w:rPr>
          <w:lang w:val="hi_IN" w:bidi="hi_IN"/>
        </w:rPr>
      </w:r>
      <w:r>
        <w:rPr>
          <w:lang w:val="hi_IN" w:bidi="hi_IN"/>
        </w:rPr>
        <w:t>पौलुस समुद्र की यात्रा से बचने का फैसला करता है और इसके बजाय त्रोआस से अस्सुस जाने के लिए जमीन से अकेले जाने का फैसला करता है और शायद वह पैदल ही गया होगा। याद रखें कि यह 20 से 30 मील के बीच या 32 से 48 किलोमीटर के बीच की दूरी थी और इसमें कुछ दिन लग गए होंगे।</w:t>
      </w:r>
    </w:p>
    <w:p>
      <w:pPr/>
      <w:r>
        <w:rPr>
          <w:lang w:val="hi_IN" w:bidi="hi_IN"/>
        </w:rPr>
      </w:r>
      <w:r>
        <w:rPr>
          <w:lang w:val="hi_IN" w:bidi="hi_IN"/>
        </w:rPr>
        <w:t>अस्सुस समुद्र तल से 650 फीट (या 200 मीटर) से अधिक ऊँचाई वाली एक पहाड़ी पर स्थित था। इसका बंदरगाह एक सड़क से नगर से जुड़ा हुआ था। अस्सुस मूसिया प्रान्त के तट पर एक नगर था। यह त्रोआस से लगभग 20 मील या 32 किलोमीटर दक्षिण में था।</w:t>
      </w:r>
    </w:p>
    <w:p>
      <w:pPr/>
      <w:r>
        <w:rPr>
          <w:lang w:val="hi_IN" w:bidi="hi_IN"/>
        </w:rPr>
      </w:r>
      <w:r>
        <w:rPr>
          <w:lang w:val="hi_IN" w:bidi="hi_IN"/>
        </w:rPr>
        <w:t>लूका, बाकी लोग और पौलुस सभी अस्सुस में फिर से मिलते हैं, जहाँ पौलुस को उनका जहाज मिलता है और वह उनके साथ जहाज पर सवार हो जाता है। वे सीधे मितुलेने जाते हैं जहाँ उन्होंने रात बिताई है।</w:t>
      </w:r>
    </w:p>
    <w:p>
      <w:pPr/>
      <w:r>
        <w:rPr>
          <w:lang w:val="hi_IN" w:bidi="hi_IN"/>
        </w:rPr>
      </w:r>
      <w:r>
        <w:rPr>
          <w:lang w:val="hi_IN" w:bidi="hi_IN"/>
        </w:rPr>
        <w:t>वे मितुलिन की ओर लगभग 44 मील (या 71 किलोमीटर) दक्षिण की ओर यात्रा करते हुए मितुलिन की ओर रवाना हुए, जो लेसबोस द्वीप पर राजधानी शहर या मुख्य नगर था। पौलुस और बाकी लोगों ने मितुलेने में रात बिताई होगी। यह स्पष्ट नहीं है कि वे नाव पर ही सोए होंगे या शहर में रहने की जगह या सोने के लिए कोई स्थान ढूँढे होंगे। किसी भी स्थिति में, नाव बंदरगाह पर खड़ी थी और रात भर कहीं नहीं जाने वाली थी।</w:t>
      </w:r>
    </w:p>
    <w:p>
      <w:pPr/>
      <w:r>
        <w:rPr>
          <w:lang w:val="hi_IN" w:bidi="hi_IN"/>
        </w:rPr>
      </w:r>
      <w:r>
        <w:rPr>
          <w:lang w:val="hi_IN" w:bidi="hi_IN"/>
        </w:rPr>
        <w:t>अगले दिन वे मितुलेने से नाव में सवार होकर दक्षिण की ओर खियुस की ओर गए। जहाज मुख्य भूमि के पास था और जहाज पर सवार लोग खियुस को समुद्र या नहर के उस पार देख सकते थे। द्वीप स्वयं उत्तर से दक्षिण तक लगभग 34 मील (या 54 किलोमीटर) है। यह पूर्व से पश्चिम की ओर संकरा है। यह आसिया के मुख्य भूमि प्रान्त से लगभग पाँच मील की दूरी पर स्थित है।</w:t>
      </w:r>
    </w:p>
    <w:p>
      <w:pPr/>
      <w:r>
        <w:rPr>
          <w:lang w:val="hi_IN" w:bidi="hi_IN"/>
        </w:rPr>
      </w:r>
      <w:r>
        <w:rPr>
          <w:lang w:val="hi_IN" w:bidi="hi_IN"/>
        </w:rPr>
        <w:t xml:space="preserve">यहाँ रुकें और </w:t>
      </w:r>
      <w:r>
        <w:rPr>
          <w:lang w:val="hi_IN" w:bidi="hi_IN"/>
        </w:rPr>
        <w:t>खियुस से सामुस तक के नौकायन मार्ग</w:t>
      </w:r>
      <w:r>
        <w:rPr>
          <w:lang w:val="hi_IN" w:bidi="hi_IN"/>
        </w:rPr>
        <w:t xml:space="preserve"> को दिखाने वाले नक्शे की तस्वीर फिर से दिखाएँ।</w:t>
      </w:r>
    </w:p>
    <w:p>
      <w:pPr/>
      <w:r>
        <w:rPr>
          <w:lang w:val="hi_IN" w:bidi="hi_IN"/>
        </w:rPr>
      </w:r>
      <w:r>
        <w:rPr>
          <w:lang w:val="hi_IN" w:bidi="hi_IN"/>
        </w:rPr>
        <w:t>फिर उसके अगले दिन वे सामुस के किनारे पर गए। जिसका अर्थ है कि वे खियुस के किनारे से सामुस के किनारे तक गए। उत्तर से आ रहे इस जहाज के लिए नाव से सामुस तक जाने का मतलब था 12 से 19 मील, या 20 से 30 किलोमीटर, खुले समुद्र को पार करना।</w:t>
      </w:r>
    </w:p>
    <w:p>
      <w:pPr/>
      <w:r>
        <w:rPr>
          <w:lang w:val="hi_IN" w:bidi="hi_IN"/>
        </w:rPr>
      </w:r>
      <w:r>
        <w:rPr>
          <w:lang w:val="hi_IN" w:bidi="hi_IN"/>
        </w:rPr>
        <w:t>जहाज शायद रात के लिए सामुस में रुका था। सामुस नाम एक द्वीप और उस द्वीप पर स्थित एक शहर दोनों को संदर्भित करता है। यह खियुस के द्वीप के दक्षिण-पूर्व है। द्वीप पूर्व से पश्चिम तक लगभग 28 मील (या 45 किलोमीटर) और उत्तर से दक्षिण तक 12 मील (या 20 किलोमीटर) है। शहर द्वीप के पूर्वोत्तर भाग में है। द्वीप का दक्षिणपूर्वी भाग मुख्य भूमि से 0.9 मील (या 1.4 किलोमीटर) दूर है।</w:t>
      </w:r>
    </w:p>
    <w:p>
      <w:pPr/>
      <w:r>
        <w:rPr>
          <w:lang w:val="hi_IN" w:bidi="hi_IN"/>
        </w:rPr>
      </w:r>
      <w:r>
        <w:rPr>
          <w:lang w:val="hi_IN" w:bidi="hi_IN"/>
        </w:rPr>
        <w:t xml:space="preserve">यहाँ रुकें और </w:t>
      </w:r>
      <w:r>
        <w:rPr>
          <w:lang w:val="hi_IN" w:bidi="hi_IN"/>
        </w:rPr>
        <w:t>खियुस से सामुस तक के नौकायन मार्ग</w:t>
      </w:r>
      <w:r>
        <w:rPr>
          <w:lang w:val="hi_IN" w:bidi="hi_IN"/>
        </w:rPr>
        <w:t xml:space="preserve"> को दिखाने वाले नक्शे की तस्वीर फिर से दिखाएँ।</w:t>
      </w:r>
    </w:p>
    <w:p>
      <w:pPr/>
      <w:r>
        <w:rPr>
          <w:lang w:val="hi_IN" w:bidi="hi_IN"/>
        </w:rPr>
      </w:r>
      <w:r>
        <w:rPr>
          <w:lang w:val="hi_IN" w:bidi="hi_IN"/>
        </w:rPr>
        <w:t>अगले दिन वे मीलेतुस पहुँचते हैं। मीलेतुस इफिसुस शहर से 30 मील, या 48 किलोमीटर दक्षिण में स्थित था। मीलेतुस से पौलुस एक संदेश भेजता है—संभावना है कि वह किसी व्यक्ति को यह बात बताता है, और वही व्यक्ति आगे जाकर इफिसुस के पुरनियों तक यह संदेश पहुँचाता है। पौलुस उन्हें मीलेतुस आने और उसके साथ शामिल होने के लिए आमंत्रित करता है। फिर पौलुस और बाकी लोग मीलेतुस में कुछ दिनों के लिए ठहरते हैं।</w:t>
      </w:r>
    </w:p>
    <w:p>
      <w:pPr/>
      <w:r>
        <w:rPr>
          <w:lang w:val="hi_IN" w:bidi="hi_IN"/>
        </w:rPr>
      </w:r>
      <w:r>
        <w:rPr>
          <w:lang w:val="hi_IN" w:bidi="hi_IN"/>
        </w:rPr>
        <w:t>पौलुस ने पहले ही आसिया के प्रान्त में समय बिताने से बचने के लिए इफिसुस को पार करने का निर्णय लिया था। याद रखें कि ऐसा इसलिए नहीं था कि वह खतरे में था या उसे वहाँ जाने से डर लग रहा था; बल्कि यह समय बचाने और इफिसुस में देरी से बचने के लिए था। पौलुस ने शायद एक ऐसा जहाज चुना होगा जो इफिसुस में रुके बिना सीधे मीलेतुस के लिए रवाना हो।</w:t>
      </w:r>
    </w:p>
    <w:p>
      <w:pPr/>
      <w:r>
        <w:rPr>
          <w:lang w:val="hi_IN" w:bidi="hi_IN"/>
        </w:rPr>
      </w:r>
      <w:r>
        <w:rPr>
          <w:lang w:val="hi_IN" w:bidi="hi_IN"/>
        </w:rPr>
        <w:t xml:space="preserve">यहाँ रुकें और वह नक्शे की तस्वीर दिखाएँ जिसमें यह दिखाया गया है कि </w:t>
      </w:r>
      <w:r>
        <w:rPr>
          <w:lang w:val="hi_IN" w:bidi="hi_IN"/>
        </w:rPr>
        <w:t>अगर वे इफिसुस गए होते तो उन्हें कितना चक्कर और कितनी दूरी तय करनी पड़ती</w:t>
      </w:r>
      <w:r>
        <w:rPr>
          <w:lang w:val="hi_IN" w:bidi="hi_IN"/>
        </w:rPr>
        <w:t>।</w:t>
      </w:r>
    </w:p>
    <w:p>
      <w:pPr/>
      <w:r>
        <w:rPr>
          <w:lang w:val="hi_IN" w:bidi="hi_IN"/>
        </w:rPr>
      </w:r>
      <w:r>
        <w:rPr>
          <w:lang w:val="hi_IN" w:bidi="hi_IN"/>
        </w:rPr>
        <w:t>आपको प्रेरितों के काम की पहले की एक घटना याद होगी कि पिन्तेकुस्त के पर्व के दौरान ही परमेश्वर ने पवित्र आत्मा को भेजा था ताकि वह यीशु के चेलों के भीतर आकर बस सके।</w:t>
      </w:r>
    </w:p>
    <w:p>
      <w:pPr/>
      <w:r>
        <w:rPr>
          <w:lang w:val="hi_IN" w:bidi="hi_IN"/>
        </w:rPr>
      </w:r>
      <w:r>
        <w:rPr>
          <w:lang w:val="hi_IN" w:bidi="hi_IN"/>
        </w:rPr>
        <w:t>पिन्तेकुस्त शब्द यहूदियों के लिए एक पवित्र दिन को दर्शाता है। इसका अर्थ है "पचासवाँ।" यह फसह के पचास दिन बाद मनाए जाने वाले सप्ताहों के पर्व का यूनानी नाम है।</w:t>
      </w:r>
    </w:p>
    <w:p>
      <w:pPr/>
      <w:r>
        <w:rPr>
          <w:lang w:val="hi_IN" w:bidi="hi_IN"/>
        </w:rPr>
      </w:r>
      <w:r>
        <w:rPr>
          <w:lang w:val="hi_IN" w:bidi="hi_IN"/>
        </w:rPr>
        <w:t>पौलुस और अन्य लोग शायद मीलेतुस में कुछ दिनों के लिए ठहरे थे।</w:t>
      </w:r>
    </w:p>
    <w:p>
      <w:pPr/>
      <w:r>
        <w:rPr>
          <w:lang w:val="hi_IN" w:bidi="hi_IN"/>
        </w:rPr>
      </w:r>
      <w:r>
        <w:rPr>
          <w:lang w:val="hi_IN" w:bidi="hi_IN"/>
        </w:rPr>
        <w:t>जब पौलुस मीलेतुस पहुँचता है, तो वह इफिसुस में कलीसिया के पुरनियों को संदेश भेजता है कि वे उससे मिलने आएँ, इससे पहले कि पौलुस यरूशलेम के लिए अपनी यात्रा जारी रखे।</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एक संदेशवाहक</w:t>
      </w:r>
    </w:p>
    <w:p>
      <w:pPr>
        <w:pStyle w:val="ListBullet"/>
        <w:spacing w:line="240" w:lineRule="auto"/>
        <w:ind w:left="720"/>
      </w:pPr>
      <w:r>
        <w:rPr>
          <w:lang w:val="hi_IN" w:bidi="hi_IN"/>
        </w:rPr>
      </w:r>
      <w:r>
        <w:rPr>
          <w:lang w:val="hi_IN" w:bidi="hi_IN"/>
        </w:rPr>
        <w:t>इफिसुस की कलीसिया के पुरनिए</w:t>
      </w:r>
    </w:p>
    <w:p>
      <w:pPr/>
      <w:r>
        <w:rPr>
          <w:lang w:val="hi_IN" w:bidi="hi_IN"/>
        </w:rPr>
      </w:r>
      <w:r>
        <w:rPr>
          <w:lang w:val="hi_IN" w:bidi="hi_IN"/>
        </w:rPr>
        <w:t>कहानी में नीचे दिए गए लोगों के समूह का उल्लेख नहीं किया गया है, लेकिन हम प्रेरितों के काम के पहले के भागों से जानते हैं कि वे पौलुस के साथ यात्रा कर रहे हैं:</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बिरीया से पुरूर्स का पुत्र सोपत्रुस</w:t>
      </w:r>
    </w:p>
    <w:p>
      <w:pPr>
        <w:pStyle w:val="ListBullet"/>
        <w:spacing w:line="240" w:lineRule="auto"/>
        <w:ind w:left="720"/>
      </w:pPr>
      <w:r>
        <w:rPr>
          <w:lang w:val="hi_IN" w:bidi="hi_IN"/>
        </w:rPr>
      </w:r>
      <w:r>
        <w:rPr>
          <w:lang w:val="hi_IN" w:bidi="hi_IN"/>
        </w:rPr>
        <w:t>थिस्सलुनीके से अरिस्तर्खुस</w:t>
      </w:r>
    </w:p>
    <w:p>
      <w:pPr>
        <w:pStyle w:val="ListBullet"/>
        <w:spacing w:line="240" w:lineRule="auto"/>
        <w:ind w:left="720"/>
      </w:pPr>
      <w:r>
        <w:rPr>
          <w:lang w:val="hi_IN" w:bidi="hi_IN"/>
        </w:rPr>
      </w:r>
      <w:r>
        <w:rPr>
          <w:lang w:val="hi_IN" w:bidi="hi_IN"/>
        </w:rPr>
        <w:t>थिस्सलुनीके से सिकुन्दुस भी</w:t>
      </w:r>
    </w:p>
    <w:p>
      <w:pPr>
        <w:pStyle w:val="ListBullet"/>
        <w:spacing w:line="240" w:lineRule="auto"/>
        <w:ind w:left="720"/>
      </w:pPr>
      <w:r>
        <w:rPr>
          <w:lang w:val="hi_IN" w:bidi="hi_IN"/>
        </w:rPr>
      </w:r>
      <w:r>
        <w:rPr>
          <w:lang w:val="hi_IN" w:bidi="hi_IN"/>
        </w:rPr>
        <w:t>दिरबे का गयुस</w:t>
      </w:r>
    </w:p>
    <w:p>
      <w:pPr>
        <w:pStyle w:val="ListBullet"/>
        <w:spacing w:line="240" w:lineRule="auto"/>
        <w:ind w:left="720"/>
      </w:pPr>
      <w:r>
        <w:rPr>
          <w:lang w:val="hi_IN" w:bidi="hi_IN"/>
        </w:rPr>
      </w:r>
      <w:r>
        <w:rPr>
          <w:lang w:val="hi_IN" w:bidi="hi_IN"/>
        </w:rPr>
        <w:t>लुस्त्रा से तीमुथियुस</w:t>
      </w:r>
    </w:p>
    <w:p>
      <w:pPr>
        <w:pStyle w:val="ListBullet"/>
        <w:spacing w:line="240" w:lineRule="auto"/>
        <w:ind w:left="720"/>
      </w:pPr>
      <w:r>
        <w:rPr>
          <w:lang w:val="hi_IN" w:bidi="hi_IN"/>
        </w:rPr>
      </w:r>
      <w:r>
        <w:rPr>
          <w:lang w:val="hi_IN" w:bidi="hi_IN"/>
        </w:rPr>
        <w:t>आसिया प्रान्त से तुखिकुस</w:t>
      </w:r>
    </w:p>
    <w:p>
      <w:pPr>
        <w:pStyle w:val="ListBullet"/>
        <w:spacing w:line="240" w:lineRule="auto"/>
        <w:ind w:left="720"/>
      </w:pPr>
      <w:r>
        <w:rPr>
          <w:lang w:val="hi_IN" w:bidi="hi_IN"/>
        </w:rPr>
      </w:r>
      <w:r>
        <w:rPr>
          <w:lang w:val="hi_IN" w:bidi="hi_IN"/>
        </w:rPr>
        <w:t>त्रुफिमुस, जो आसिया प्रान्त से भी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इस कहानी में हम देखते हैं कि पौलुस और उसके साथी कई स्थानों की यात्रा कर रहे थे। वे त्रौआस से चले और यरूशलेम की ओर जाते हुए अस्सुस, मितुलेने, खियुस, सामुस और मीलेतुस से होकर गुज़रे। जब वह मीलेतुस में पहुँचता है, तो पौलुस इफिसुस के विश्वासियों के पुरनियों से मीलेतुस में उसके पास आने के लिए कहता है। वहाँ पौलुस उनसे बात करता है, इससे पहले कि वह यरूशलेम जाने के लिए फिर से जहाज पर सवार होने की योजना बनाए।</w:t>
      </w:r>
    </w:p>
    <w:p>
      <w:pPr/>
      <w:r>
        <w:rPr>
          <w:lang w:val="hi_IN" w:bidi="hi_IN"/>
        </w:rPr>
      </w:r>
      <w:r>
        <w:rPr>
          <w:b/>
          <w:lang w:val="hi_IN" w:bidi="hi_IN"/>
        </w:rPr>
        <w:t>पहला दृश्य:</w:t>
      </w:r>
      <w:r>
        <w:rPr>
          <w:lang w:val="hi_IN" w:bidi="hi_IN"/>
        </w:rPr>
        <w:t xml:space="preserve">"हम जहाज पर आगे बढ़े और अस्सुस के लिए रवाना हुए, जहाँ हम पौलुस को अपने साथ लेने वाले थे।"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साथ यात्रा करने वाले साथियों की भूमिका निभाने वाले अभिनेताओं से पूछें, "आप कैसा महसूस कर रहे हैं?" आपको ऐसी बातें सुनने को मिल सकती हैं, जैसे, "इस अगली यात्रा पर एक साथ सफर करने के लिए उत्साहित हैं," या "पता नहीं क्यों पौलुस पहली नाव यात्रा में हमारे साथ नहीं आना चाहता था, लेकिन मैंने उसके निर्देशों का सम्मान किया," और "अस्सुस में उससे फिर से मिलने का इंतजार कर रहे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"अपनी यात्रा के अगले चरण के लिए उत्साहित," या "दुखी कि यह शायद त्रोआस की उसकी आखिरी यात्रा थी," और "अस्सुस की अपनी लंबी पैदल यात्रा के दौरान चिंतन कर रहा हूँ और अपने लिए कुछ समय निकाल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दूसरा दृश्य:</w:t>
      </w:r>
      <w:r>
        <w:rPr>
          <w:lang w:val="hi_IN" w:bidi="hi_IN"/>
        </w:rPr>
        <w:t xml:space="preserve"> पौलुस समुद्री यात्रा से बचने का फैसला करता है और इसके बजाय त्रोआस से असोस तक जमीन के रास्ते जाने का विकल्प चुनता है और शायद वह पैदल ही गया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अकेले कुछ समय बिताने के लिए उत्साहित हूँ,” या “प्रभु के साथ कुछ समय बिताने के लिए उत्साहित हूँ,” और “ताज़ा होने के लिए उत्साहित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तीसरा दृश्य:</w:t>
      </w:r>
      <w:r>
        <w:rPr>
          <w:lang w:val="hi_IN" w:bidi="hi_IN"/>
        </w:rPr>
        <w:t xml:space="preserve"> फिर पौलुस अस्सुस में लूका और बाकी लोगों से मिला और जहाज पर उनके साथ जुड़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चलने से शारीरिक रूप से थक गया हूँ, लेकिन प्रभु के साथ मनन करने से मानसिक रूप से तरोताज़ा और मजबूत हुआ हूँ,” या “अस्सुस में जहाज पर बाकी लोगों को देखने के लिए उत्सुक हूँ,” और “एक बिस्तर पर सोने के लिए उत्सुक हूँ।”</w:t>
      </w:r>
    </w:p>
    <w:p>
      <w:pPr>
        <w:pStyle w:val="ListBullet"/>
        <w:spacing w:line="240" w:lineRule="auto"/>
        <w:ind w:left="720"/>
      </w:pPr>
      <w:r>
        <w:rPr>
          <w:lang w:val="hi_IN" w:bidi="hi_IN"/>
        </w:rPr>
      </w:r>
      <w:r>
        <w:rPr>
          <w:lang w:val="hi_IN" w:bidi="hi_IN"/>
        </w:rPr>
        <w:t>पौलुस के साथ यात्रा करने वाले साथियों की भूमिका निभाने वाले अभिनेताओं से पूछें, "आप कैसा महसूस कर रहे हैं?" आप ऐसी बातें सुन सकते हैं, जैसे, “पौलुस को फिर से देखकर खुशी हुई,” या “यह देखकर कि वह थक गया है, इसलिए वे अपनी यात्रा पर जाने से पहले उसकी देखभाल करते हैं,” और “अपनी यात्रा जारी रखने के लिए उत्सुक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और बाकी लोगों ने मितुलेने में रात बिताई होगी। सभी के लिए, खासकर पौलुस के लिए, लंबी पैदल यात्रा के बाद यह बहुत जरूरी आराम था। यह स्पष्ट नहीं है कि वे नाव पर ही सोए होंगे या शहर में रहने की जगह या सोने के लिए कोई स्थान ढूँढे होंगे। किसी भी स्थिति में, नाव बंदरगाह पर खड़ी थी और रात भर कहीं नहीं जाने वाली थी।</w:t>
      </w:r>
    </w:p>
    <w:p>
      <w:pPr/>
      <w:r>
        <w:rPr>
          <w:lang w:val="hi_IN" w:bidi="hi_IN"/>
        </w:rPr>
      </w:r>
      <w:r>
        <w:rPr>
          <w:b/>
          <w:lang w:val="hi_IN" w:bidi="hi_IN"/>
        </w:rPr>
        <w:t>चौथा दृश्य:</w:t>
      </w:r>
      <w:r>
        <w:rPr>
          <w:lang w:val="hi_IN" w:bidi="hi_IN"/>
        </w:rPr>
        <w:t xml:space="preserve"> अगले दिन वे मितुलेने से नाव द्वारा रवाना हुए और दक्षिण की ओर खियुस की ओर बढ़े।</w:t>
      </w:r>
    </w:p>
    <w:p>
      <w:pPr/>
      <w:r>
        <w:rPr>
          <w:lang w:val="hi_IN" w:bidi="hi_IN"/>
        </w:rPr>
      </w:r>
      <w:r>
        <w:rPr>
          <w:b/>
          <w:lang w:val="hi_IN" w:bidi="hi_IN"/>
        </w:rPr>
        <w:t>पांचवा दृश्य:</w:t>
      </w:r>
      <w:r>
        <w:rPr>
          <w:lang w:val="hi_IN" w:bidi="hi_IN"/>
        </w:rPr>
        <w:t xml:space="preserve"> फिर उसके अगले दिन वे सामुस के किनारे पर गए। </w:t>
      </w:r>
    </w:p>
    <w:p>
      <w:pPr/>
      <w:r>
        <w:rPr>
          <w:lang w:val="hi_IN" w:bidi="hi_IN"/>
        </w:rPr>
      </w:r>
      <w:r>
        <w:rPr>
          <w:b/>
          <w:lang w:val="hi_IN" w:bidi="hi_IN"/>
        </w:rPr>
        <w:t>छठा दृश्य:</w:t>
      </w:r>
      <w:r>
        <w:rPr>
          <w:lang w:val="hi_IN" w:bidi="hi_IN"/>
        </w:rPr>
        <w:t xml:space="preserve"> अगले दिन वे मीलेतुस पहुँचे।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"अपनी यात्रा से थका हुआ," या "आखिरकार मीलेतुस पहुँचकर और कुछ दिनों के लिए यहाँ रुकने को लेकर उत्साहित," और "समुद्री यात्रा से आराम करने का अवसर ले रहा हूँ।"</w:t>
      </w:r>
    </w:p>
    <w:p>
      <w:pPr>
        <w:pStyle w:val="ListBullet"/>
        <w:spacing w:line="240" w:lineRule="auto"/>
        <w:ind w:left="720"/>
      </w:pPr>
      <w:r>
        <w:rPr>
          <w:lang w:val="hi_IN" w:bidi="hi_IN"/>
        </w:rPr>
      </w:r>
      <w:r>
        <w:rPr>
          <w:lang w:val="hi_IN" w:bidi="hi_IN"/>
        </w:rPr>
        <w:t>पौलुस के साथ यात्रा करने वाले साथियों की भूमिका निभाने वाले अभिनेताओं से पूछें, "आप कैसा महसूस कर रहे हैं?" आपको ऐसी बातें सुनने को मिल सकती हैं जैसे, "अपनी यात्रा से थक गए हैं," या "यह देखने के लिए उत्साहित हैं कि पौलुस कुछ दिनों के लिए मीलेतुस में रहने के दौरान क्या करेगा," और "थोड़ा आराम करने के लिए उत्सुक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जब वह मीलेतुस पहुँचता है, तो पौलुस इफिसुस की कलीसिया के पुरनियों को आकर उससे मिलने के लिए एक संदेश भेजता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"अपनी यात्रा जारी रखना चाहता हूँ लेकिन मीलेतुस में कुछ दिन बिताकर खुश हूँ," या "इफिसुस के पुरनियों को आमंत्रित करने का अवसर ले रहा हूँ क्योंकि उसके पास इफिसुस में रुकने का समय नहीं था," और "पुरनियों से मिलने के लिए उत्सुक हूँ।"</w:t>
      </w:r>
    </w:p>
    <w:p>
      <w:pPr>
        <w:pStyle w:val="ListBullet"/>
        <w:spacing w:line="240" w:lineRule="auto"/>
        <w:ind w:left="720"/>
      </w:pPr>
      <w:r>
        <w:rPr>
          <w:lang w:val="hi_IN" w:bidi="hi_IN"/>
        </w:rPr>
      </w:r>
      <w:r>
        <w:rPr>
          <w:lang w:val="hi_IN" w:bidi="hi_IN"/>
        </w:rPr>
        <w:t>पौलुस के साथ यात्रा करने वाले साथियों की भूमिका निभाने वाले अभिनेताओं से पूछें, "आप कैसा महसूस कर रहे हैं?" आपको ऐसी बातें सुनने को मिल सकती हैं, जैसे, "कुछ दिनों के लिए मीलेतुस पहुँचकर खुशी हुई," या "यह सोचकर आश्चर्य हो रहा है कि पौलुस ने पुरनियों को उससे मिलने के लिए क्यों आमंत्रित किया है, जबकि शायद इफिसुस में रुकना अधिक उचित होता?" और "मैं यह सुनने के लिए उत्सुक हूँ कि पौलुस पुरनियों से क्या कहता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हम आगे जहाज पर चढ़ गए और अस्सुस के लिए रवाना हो गए, जहाँ हम पौलुस को अपने साथ जहाज पर लेने वाले थे। </w:t>
      </w:r>
      <w:r>
        <w:rPr>
          <w:b/>
          <w:lang w:val="hi_IN" w:bidi="hi_IN"/>
        </w:rPr>
        <w:t>नौकायन</w:t>
      </w:r>
      <w:r>
        <w:rPr>
          <w:lang w:val="hi_IN" w:bidi="hi_IN"/>
        </w:rPr>
        <w:t xml:space="preserve"> करने का अर्थ है कि उन्होंने नाव या जहाज से यात्रा की। जब लूका और बाकी लोगों ने पौलुस को </w:t>
      </w:r>
      <w:r>
        <w:rPr>
          <w:b/>
          <w:lang w:val="hi_IN" w:bidi="hi_IN"/>
        </w:rPr>
        <w:t>जहाज पर चढ़ाया</w:t>
      </w:r>
      <w:r>
        <w:rPr>
          <w:lang w:val="hi_IN" w:bidi="hi_IN"/>
        </w:rPr>
        <w:t>, तो इसका अर्थ है कि वह जहाज पर उनके साथ जुड़ गया या पौलुस उस जहाज पर पहुँचा जहाँ वे थे।</w:t>
      </w:r>
    </w:p>
    <w:p>
      <w:pPr/>
      <w:r>
        <w:rPr>
          <w:lang w:val="hi_IN" w:bidi="hi_IN"/>
        </w:rPr>
      </w:r>
      <w:r>
        <w:rPr>
          <w:lang w:val="hi_IN" w:bidi="hi_IN"/>
        </w:rPr>
        <w:t xml:space="preserve">उसने यह "व्यवस्था" इसलिए की थी क्योंकि वह वहाँ पैदल जा रहा था। </w:t>
      </w:r>
      <w:r>
        <w:rPr>
          <w:b/>
          <w:lang w:val="hi_IN" w:bidi="hi_IN"/>
        </w:rPr>
        <w:t>व्यवस्था</w:t>
      </w:r>
      <w:r>
        <w:rPr>
          <w:lang w:val="hi_IN" w:bidi="hi_IN"/>
        </w:rPr>
        <w:t xml:space="preserve"> का अर्थ यह है कि पौलुस ने यात्रा के इस हिस्से को पैदल तय करने की पूर्व योजना बना ली थी, और फिर उसने बाकी लोगों को नाव से अस्सुस जाने का निर्देश दिया और फिर वह उनसे अस्सुस में मिलेगा।</w:t>
      </w:r>
    </w:p>
    <w:p>
      <w:pPr/>
      <w:r>
        <w:rPr>
          <w:lang w:val="hi_IN" w:bidi="hi_IN"/>
        </w:rPr>
      </w:r>
      <w:r>
        <w:rPr>
          <w:lang w:val="hi_IN" w:bidi="hi_IN"/>
        </w:rPr>
        <w:t xml:space="preserve">अगले दिन हम वहाँ से रवाना हुए और खियुस के तट पर "पहुँचे।" कहीं </w:t>
      </w:r>
      <w:r>
        <w:rPr>
          <w:b/>
          <w:lang w:val="hi_IN" w:bidi="hi_IN"/>
        </w:rPr>
        <w:t>पहुँचने</w:t>
      </w:r>
      <w:r>
        <w:rPr>
          <w:lang w:val="hi_IN" w:bidi="hi_IN"/>
        </w:rPr>
        <w:t xml:space="preserve"> का अर्थ है उस जगह में पास के स्थान पर नौकायन करना।</w:t>
      </w:r>
    </w:p>
    <w:p>
      <w:pPr/>
      <w:r>
        <w:rPr>
          <w:lang w:val="hi_IN" w:bidi="hi_IN"/>
        </w:rPr>
      </w:r>
      <w:r>
        <w:rPr>
          <w:lang w:val="hi_IN" w:bidi="hi_IN"/>
        </w:rPr>
        <w:t xml:space="preserve">उसके अगले दिन हम सामुस के किनारे पर "पार गए।" </w:t>
      </w:r>
      <w:r>
        <w:rPr>
          <w:b/>
          <w:lang w:val="hi_IN" w:bidi="hi_IN"/>
        </w:rPr>
        <w:t>पार करने</w:t>
      </w:r>
      <w:r>
        <w:rPr>
          <w:lang w:val="hi_IN" w:bidi="hi_IN"/>
        </w:rPr>
        <w:t xml:space="preserve"> का अर्थ है एक किनारे से दूसरे किनारे पर जाना है।</w:t>
      </w:r>
    </w:p>
    <w:p>
      <w:pPr/>
      <w:r>
        <w:rPr>
          <w:lang w:val="hi_IN" w:bidi="hi_IN"/>
        </w:rPr>
      </w:r>
      <w:r>
        <w:rPr>
          <w:lang w:val="hi_IN" w:bidi="hi_IN"/>
        </w:rPr>
        <w:t xml:space="preserve">पौलुस ने इफिसुस से "पार करने" का फैसला किया था। </w:t>
      </w:r>
      <w:r>
        <w:rPr>
          <w:b/>
          <w:lang w:val="hi_IN" w:bidi="hi_IN"/>
        </w:rPr>
        <w:t>पार करने</w:t>
      </w:r>
      <w:r>
        <w:rPr>
          <w:lang w:val="hi_IN" w:bidi="hi_IN"/>
        </w:rPr>
        <w:t xml:space="preserve"> का अर्थ है उस स्थान पर न रुकना।</w:t>
      </w:r>
    </w:p>
    <w:p>
      <w:pPr/>
      <w:r>
        <w:rPr>
          <w:lang w:val="hi_IN" w:bidi="hi_IN"/>
        </w:rPr>
      </w:r>
      <w:r>
        <w:rPr>
          <w:b/>
          <w:lang w:val="hi_IN" w:bidi="hi_IN"/>
        </w:rPr>
        <w:t>पिन्तेकुस्त</w:t>
      </w:r>
      <w:r>
        <w:rPr>
          <w:lang w:val="hi_IN" w:bidi="hi_IN"/>
        </w:rPr>
        <w:t xml:space="preserve"> का अनुवाद उसी तरह करें जैसे आपने पिछले भागों में किया है। </w:t>
      </w:r>
      <w:r>
        <w:rPr>
          <w:b/>
          <w:lang w:val="hi_IN" w:bidi="hi_IN"/>
        </w:rPr>
        <w:t>पिन्तेकुस्त</w:t>
      </w:r>
      <w:r>
        <w:rPr>
          <w:lang w:val="hi_IN" w:bidi="hi_IN"/>
        </w:rPr>
        <w:t xml:space="preserve"> मुख्य शब्दावली में हैं। </w:t>
      </w:r>
    </w:p>
    <w:p>
      <w:pPr/>
      <w:r>
        <w:rPr>
          <w:lang w:val="hi_IN" w:bidi="hi_IN"/>
        </w:rPr>
      </w:r>
      <w:r>
        <w:rPr>
          <w:lang w:val="hi_IN" w:bidi="hi_IN"/>
        </w:rPr>
        <w:t xml:space="preserve">"मीलेतुस से, पौलुस ने कलीसिया के पुरनियों को बुलवाया।" </w:t>
      </w:r>
      <w:r>
        <w:rPr>
          <w:b/>
          <w:lang w:val="hi_IN" w:bidi="hi_IN"/>
        </w:rPr>
        <w:t>पुरनिए</w:t>
      </w:r>
      <w:r>
        <w:rPr>
          <w:lang w:val="hi_IN" w:bidi="hi_IN"/>
        </w:rPr>
        <w:t xml:space="preserve"> का अनुवाद उसी तरह करें जैसे आपने कलीसिया पुरनियों से संबंधित पिछले भागों में किया है। </w:t>
      </w:r>
      <w:r>
        <w:rPr>
          <w:lang w:val="hi_IN" w:bidi="hi_IN"/>
        </w:rPr>
        <w:t>पुरनिए</w:t>
      </w:r>
      <w:r>
        <w:rPr>
          <w:lang w:val="hi_IN" w:bidi="hi_IN"/>
        </w:rPr>
        <w:t xml:space="preserve"> मुख्य शब्दावली में है। </w:t>
      </w:r>
      <w:r>
        <w:rPr>
          <w:b/>
          <w:lang w:val="hi_IN" w:bidi="hi_IN"/>
        </w:rPr>
        <w:t>कलीसिया</w:t>
      </w:r>
      <w:r>
        <w:rPr>
          <w:lang w:val="hi_IN" w:bidi="hi_IN"/>
        </w:rPr>
        <w:t xml:space="preserve"> शब्द का अनुवाद उसी तरह करें, जैसे आपने पिछले भागों में किया है। </w:t>
      </w:r>
      <w:r>
        <w:rPr>
          <w:b/>
          <w:lang w:val="hi_IN" w:bidi="hi_IN"/>
        </w:rPr>
        <w:t>कलीसिया</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20:18–38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20:18–38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क्या आपको पिछले भाग में याद है जब पौलुस ने इफिसुस के विश्वासियों के पुरनियों को मीलेतुस आने और उसके साथ शामिल होने के लिए आमंत्रित किया था? पुरनिए अब मीलेतुस पहुँचे हैं। वहाँ पौलुस उनसे बात करता है, इससे पहले कि वह यरूशलेम जाने के लिए फिर से जहाज पर सवार होने की योजना बनाए। पौलुस उन्हें बताता है कि आसिया प्रान्त में उनके साथ रहने के दौरान उसका व्यवहार कितना अच्छा था।</w:t>
      </w:r>
    </w:p>
    <w:p>
      <w:pPr/>
      <w:r>
        <w:rPr>
          <w:lang w:val="hi_IN" w:bidi="hi_IN"/>
        </w:rPr>
      </w:r>
      <w:r>
        <w:rPr>
          <w:lang w:val="hi_IN" w:bidi="hi_IN"/>
        </w:rPr>
        <w:t>क्या आपको पहले के एक भाग से याद है कि मीलेतुस आसिया प्रान्त के तट पर एक शहर था? मीलेतुस इफिसुस शहर से 30 मील, या 48 किलोमीटर के दक्षिण में था।</w:t>
      </w:r>
    </w:p>
    <w:p>
      <w:pPr/>
      <w:r>
        <w:rPr>
          <w:lang w:val="hi_IN" w:bidi="hi_IN"/>
        </w:rPr>
      </w:r>
      <w:r>
        <w:rPr>
          <w:lang w:val="hi_IN" w:bidi="hi_IN"/>
        </w:rPr>
        <w:t>क्या आपको पुरनियों और कलीसिया के बारे में पिछले भाग में याद है? कलीसिया के अगुओं का वर्णन करने के लिए प्रयुक्त शब्दों में से एक शब्द 'पुरनिए' है; यह शब्द यहूदी धर्म से लिया गया है, जिसमें पुरनिए यहूदी धार्मिक समुदाय के मान्यता प्राप्त अगुए थे। पुरनिए शब्द का मतलब उम्र में बड़े व्यक्ति से होता है, लेकिन हर बार ऐसा नहीं होता; यहाँ इस शब्द का उपयोग कलीसिया के अगुओं या किसी गाँव, कस्बे या शहर में विश्वासियों के अगुओं के लिए किया गया है। कलीसिया या तो विश्वासियों के उन समूह को दर्शाता है जो एक ही स्थान पर एक साथ रहते हैं और आराधना करते हैं, या यीशु की पूरी कलीसिया के व्यापक समुदाय को दर्शाता है।</w:t>
      </w:r>
    </w:p>
    <w:p>
      <w:pPr/>
      <w:r>
        <w:rPr>
          <w:lang w:val="hi_IN" w:bidi="hi_IN"/>
        </w:rPr>
      </w:r>
      <w:r>
        <w:rPr>
          <w:lang w:val="hi_IN" w:bidi="hi_IN"/>
        </w:rPr>
        <w:t>कहानी के इस भाग में पौलुस उन कामों के बारे में बात करता है जो उसने आसिया प्रान्त में अपने तीन वर्षों के दौरान किए हैं। फिर पौलुस अपनी वर्तमान स्थिति के बारे में बात करता है और वह भविष्य के बारे में बात करके समाप्त करता है। यह कहानी पौलुस और इफिसुस के अन्य पुरनियों के साथ मिलकर परमेश्वर से प्रार्थना करने के साथ समाप्त होती है।</w:t>
      </w:r>
    </w:p>
    <w:p>
      <w:pPr/>
      <w:r>
        <w:rPr>
          <w:lang w:val="hi_IN" w:bidi="hi_IN"/>
        </w:rPr>
      </w:r>
      <w:r>
        <w:rPr>
          <w:lang w:val="hi_IN" w:bidi="hi_IN"/>
        </w:rPr>
        <w:t>सबसे पहले, हम पौलुस की कहानी पर गौर करेंगे, जैसे वह आसिया प्रान्त में बिताए अपने समय को याद करता है।</w:t>
      </w:r>
    </w:p>
    <w:p>
      <w:pPr/>
      <w:r>
        <w:rPr>
          <w:lang w:val="hi_IN" w:bidi="hi_IN"/>
        </w:rPr>
      </w:r>
      <w:r>
        <w:rPr>
          <w:lang w:val="hi_IN" w:bidi="hi_IN"/>
        </w:rPr>
        <w:t>जब इफिसुस की कलीसिया के पुरनिए पहुँचे, तो पौलुस उनसे कहता है कि जिस दिन से वह आसिया प्रान्त में पहुँचा तब से वह प्रभु यीशु या स्वामी का काम कर रहा है। पौलुस जानता है कि पुरनिए पूरी तरह से जानते हैं कि उसने इफिसुस में अपने समय के दौरान क्या किया है। पौलुस अपना भाषण "तुम जानते हो" कहकर शुरू करता है। इसका अर्थ है कि इफिसुस की कलीसिया के पुरनियों ने व्यक्तिगत रूप से देखा कि पौलुस वहाँ पूरे समय के दौरान उनके बीच कैसे रहता था और काम करता था।</w:t>
      </w:r>
    </w:p>
    <w:p>
      <w:pPr/>
      <w:r>
        <w:rPr>
          <w:lang w:val="hi_IN" w:bidi="hi_IN"/>
        </w:rPr>
      </w:r>
      <w:r>
        <w:rPr>
          <w:lang w:val="hi_IN" w:bidi="hi_IN"/>
        </w:rPr>
        <w:t>फिर पौलुस कहता है कि वह ऐसे काम कर रहा है जिनसे प्रभु यीशु का सम्मान होता है। इसमें शायद लोगों के साथ प्रार्थना करना, यूनानियों या गैर-यहूदियों को यीशु के बारे में बताना, यहूदियों और यूनानियों या गैर-यहूदियों दोनों को सिखाना और दूसरों की मदद करना शामिल होगा।</w:t>
      </w:r>
    </w:p>
    <w:p>
      <w:pPr/>
      <w:r>
        <w:rPr>
          <w:lang w:val="hi_IN" w:bidi="hi_IN"/>
        </w:rPr>
      </w:r>
      <w:r>
        <w:rPr>
          <w:lang w:val="hi_IN" w:bidi="hi_IN"/>
        </w:rPr>
        <w:t>पौलुस आगे कहता है कि उसने प्रभु यीशु की सेवा पूरी नम्रता, आँसुओं और कठिनाइयों के साथ की। पौलुस ने ऐसा व्यवहार नहीं किया जैसे वह दूसरों से बेहतर है। पौलुस कहता है कि उसने कई आँसू बहाए हैं। इनमें से कुछ आँसू शायद इसलिए बहे होंगे क्योंकि उसकी गहरी इच्छा थी कि लोग प्रभु यीशु को जानें और जब वे कमजोर या पापी होते थे तो उन्हें देखकर उसे दुख होता था। यह भी संभव हो सकता है कि वह यीशु में विश्वास करने वाले अपने साथी विश्वासियों को कष्ट सहते देखकर दुखी हो रहा हो।</w:t>
      </w:r>
    </w:p>
    <w:p>
      <w:pPr/>
      <w:r>
        <w:rPr>
          <w:lang w:val="hi_IN" w:bidi="hi_IN"/>
        </w:rPr>
      </w:r>
      <w:r>
        <w:rPr>
          <w:lang w:val="hi_IN" w:bidi="hi_IN"/>
        </w:rPr>
        <w:t>पौलुस उन समयों के बारे में भी बात करता है जब उसने गहरी कष्ट और कठिनाइयों का अनुभव किया जो यहूदियों की साजिशों से आया था जो उसका और उसके काम का विरोध करते थे। कुछ यहूदी थे जिन्होंने पौलुस को नुकसान पहुँचाने की साजिश रची, लेकिन उसने उन कठिन समय में भी परमेश्वर की सेवा की।</w:t>
      </w:r>
    </w:p>
    <w:p>
      <w:pPr/>
      <w:r>
        <w:rPr>
          <w:lang w:val="hi_IN" w:bidi="hi_IN"/>
        </w:rPr>
      </w:r>
      <w:r>
        <w:rPr>
          <w:lang w:val="hi_IN" w:bidi="hi_IN"/>
        </w:rPr>
        <w:t>पौलुस ने वह सब कुछ कहा जो इफिसुस के विश्वासियों के लिए सहायक था। उसने कोई भी उपयोगी बात उनसे नहीं छुपाई। वह इस बात से नहीं डरता था कि कोई उसे प्रभु यीशु के बारे में प्रचार करने और सिखाने से रोकने के लिए क्या कर सकता है। क्या आपको पिछले भागों में याद है कि पौलुस किस प्रकार बड़ी भीड़ से निडर होकर बात करता था? रंगशाला, आराधनालय, मंदिरों, तुरन्नुस की पाठशाला में? पौलुस ने लोगों के घरों में आयोजित छोटी सभाओं को भी संबोधित किया।</w:t>
      </w:r>
    </w:p>
    <w:p>
      <w:pPr/>
      <w:r>
        <w:rPr>
          <w:lang w:val="hi_IN" w:bidi="hi_IN"/>
        </w:rPr>
      </w:r>
      <w:r>
        <w:rPr>
          <w:lang w:val="hi_IN" w:bidi="hi_IN"/>
        </w:rPr>
        <w:t>यहाँ रुकें और हमें बताएँ कि आप बात करने, आराधना और प्रार्थना करने के लिए किस प्रकार के स्थानों पर एक साथ इकट्ठा होते हैं?</w:t>
      </w:r>
    </w:p>
    <w:p>
      <w:pPr/>
      <w:r>
        <w:rPr>
          <w:lang w:val="hi_IN" w:bidi="hi_IN"/>
        </w:rPr>
      </w:r>
      <w:r>
        <w:rPr>
          <w:lang w:val="hi_IN" w:bidi="hi_IN"/>
        </w:rPr>
        <w:t>यहाँ रुकें और हमें उस समय के बारे में बताएँ जब आपको किसी चीज़ से डर महसूस हुआ। आपने क्या किया, या क्या नहीं किया?</w:t>
      </w:r>
    </w:p>
    <w:p>
      <w:pPr/>
      <w:r>
        <w:rPr>
          <w:lang w:val="hi_IN" w:bidi="hi_IN"/>
        </w:rPr>
      </w:r>
      <w:r>
        <w:rPr>
          <w:lang w:val="hi_IN" w:bidi="hi_IN"/>
        </w:rPr>
        <w:t>पौलुस के पास यहूदियों और यूनानियों या गैर-यहूदियों दोनों के साथ साझा करने के लिए एक महत्वपूर्ण संदेश था। वह चाहता था कि हर कोई प्रभु यीशु के बारे में जानें और उसने किसी को भी इससे वंचित नहीं रखा। पौलुस की मुख्य शिक्षा यह थी कि लोगों को अपने पापों, या परमेश्वर की आज्ञा न मानने से दूर होकर परमेश्वर की ओर फिरना चाहिए। फिर उन्हें यीशु पर विश्वास करना चाहिए।</w:t>
      </w:r>
    </w:p>
    <w:p>
      <w:pPr/>
      <w:r>
        <w:rPr>
          <w:lang w:val="hi_IN" w:bidi="hi_IN"/>
        </w:rPr>
      </w:r>
      <w:r>
        <w:rPr>
          <w:lang w:val="hi_IN" w:bidi="hi_IN"/>
        </w:rPr>
        <w:t>पौलुस अपने भाषण के अगले भाग में अपनी वर्तमान स्थिति के बारे में बात करता है। यही कारण है कि वह अगले भाग को "और अब" से शुरू करता है। वह कह रहा है, "मुझे आगे यही करने की आवश्यकता है।"</w:t>
      </w:r>
    </w:p>
    <w:p>
      <w:pPr/>
      <w:r>
        <w:rPr>
          <w:lang w:val="hi_IN" w:bidi="hi_IN"/>
        </w:rPr>
      </w:r>
      <w:r>
        <w:rPr>
          <w:lang w:val="hi_IN" w:bidi="hi_IN"/>
        </w:rPr>
        <w:t>पौलुस कहता है कि "मैं यरूशलेम जाने के लिए आत्मा से बाध्य हूँ।" इसका शायद अर्थ है कि पौलुस पवित्र आत्मा, अर्थात परमेश्वर के आत्मा की बात सुन रहा है और उसका पालन कर रहा है। पौलुस यह कहकर जारी रखता है कि उसे नहीं पता कि जब वह यरूशलेम पहुँचेगा तो लोग उसके साथ क्या करेंगे। रास्ते में पड़ने वाले विभिन्न शहरों में, पवित्र आत्मा पौलुस को चेतावनी दे रहा था, या उसे यह स्पष्ट कर रहा था कि उसे जेल में डाला जाएगा और वहाँ के लोगों द्वारा उसे कष्ट और पीड़ा का सामना करना पड़ेगा।</w:t>
      </w:r>
    </w:p>
    <w:p>
      <w:pPr/>
      <w:r>
        <w:rPr>
          <w:lang w:val="hi_IN" w:bidi="hi_IN"/>
        </w:rPr>
      </w:r>
      <w:r>
        <w:rPr>
          <w:lang w:val="hi_IN" w:bidi="hi_IN"/>
        </w:rPr>
        <w:t>यहाँ रुकें और चर्चा करें: क्या आपकी संस्कृति में, लोगों को प्रचार करने की स्वतंत्रता है? अगर किसी को उनकी कही बात पसंद नहीं आती, तो उनके साथ क्या होता है? यदि लोग किसी को अपराधी मानते हैं तो क्या होता है? वे उन्हें कहाँ ले जाते हैं?</w:t>
      </w:r>
    </w:p>
    <w:p>
      <w:pPr/>
      <w:r>
        <w:rPr>
          <w:lang w:val="hi_IN" w:bidi="hi_IN"/>
        </w:rPr>
      </w:r>
      <w:r>
        <w:rPr>
          <w:lang w:val="hi_IN" w:bidi="hi_IN"/>
        </w:rPr>
        <w:t>फिर पौलुस कहता है, "लेकिन मेरे लिए मेरे जीवन का कोई मूल्य नहीं है।" इसका अर्थ यह नहीं है कि पौलुस ने सोचा कि उसका जीवन व्यर्थ है या उसका कोई मूल्य नहीं है। पौलुस का अर्थ है कि वह यीशु के लिए जो काम कर रहा है उसे अपने जीवन से अधिक मूल्यवान मानता है। पौलुस को यह बात महत्वपूर्ण नहीं लगती कि वह जीवित रहे या मर जाए, जब तक वह प्रभु यीशु का काम कर रहा है। पौलुस अभी भी "दौड़ समाप्त करना" चाहता है, जिसका अर्थ है कि वह उन सभी कामों को पूरा करना चाहता है जिन्हें प्रभु यीशु ने उसके लिए करने की योजना बनाई है। यह काम "परमेश्वर के अनुग्रह का सुसमाचार" घोषित करना था। परमेश्वर का अनुग्रह सुसमाचार है क्योंकि परमेश्वर लोगों के साथ कृपालु, दयालु और अच्छा है। उसने अपने पुत्र यीशु को हमारा उद्धारकर्ता बनने के लिए भेजा।</w:t>
      </w:r>
    </w:p>
    <w:p>
      <w:pPr/>
      <w:r>
        <w:rPr>
          <w:lang w:val="hi_IN" w:bidi="hi_IN"/>
        </w:rPr>
      </w:r>
      <w:r>
        <w:rPr>
          <w:lang w:val="hi_IN" w:bidi="hi_IN"/>
        </w:rPr>
        <w:t>अब पौलुस अपने भविष्य और इफिसुस की कलीसिया के भविष्य के बारे में बात करता है। पौलुस बताता है कि कैसे वह विभिन्न कस्बों और शहरों में जाकर लोगों को परमेश्वर के राज्य के बारे में, या जिस तरह से परमेश्वर राजा के रूप में अपने लोगों की देखभाल करता है, उसके बारे में बताता था।</w:t>
      </w:r>
    </w:p>
    <w:p>
      <w:pPr/>
      <w:r>
        <w:rPr>
          <w:lang w:val="hi_IN" w:bidi="hi_IN"/>
        </w:rPr>
      </w:r>
      <w:r>
        <w:rPr>
          <w:lang w:val="hi_IN" w:bidi="hi_IN"/>
        </w:rPr>
        <w:t>फिर पौलुस इफिसुस के पुरनियों से कहता है कि एक बार जब वह मीलेतुस से चला जाएगा, तो वे उसे फिर कभी नहीं देखेंगे।</w:t>
      </w:r>
    </w:p>
    <w:p>
      <w:pPr/>
      <w:r>
        <w:rPr>
          <w:lang w:val="hi_IN" w:bidi="hi_IN"/>
        </w:rPr>
      </w:r>
      <w:r>
        <w:rPr>
          <w:lang w:val="hi_IN" w:bidi="hi_IN"/>
        </w:rPr>
        <w:t>पौलुस कहता है, "मैं आज तुमसे यह घोषणा करता हूँ कि मैं सब के लहू से निर्दोष हूँ।" पौलुस हर संभव अवसर पर निडर होकर बोलता था और लोगों को यीशु के बारे में बताता था। लोग यीशु में विश्वास करने का चुनाव करते हैं या नहीं, इसके लिए पौलुस जिम्मेदार नहीं है। परमेश्वर ने पौलुस से कहा कि वह लोगों को यीशु के बारे में बताए और पौलुस परमेश्वर की इच्छा का आज्ञाकारी था। इसलिए पौलुस निर्दोष है, उसने वह सब कुछ बताने में लापरवाही नहीं की जो परमेश्वर ने उसे लोगों को बताने के लिए कहा था।</w:t>
      </w:r>
    </w:p>
    <w:p>
      <w:pPr/>
      <w:r>
        <w:rPr>
          <w:lang w:val="hi_IN" w:bidi="hi_IN"/>
        </w:rPr>
      </w:r>
      <w:r>
        <w:rPr>
          <w:lang w:val="hi_IN" w:bidi="hi_IN"/>
        </w:rPr>
        <w:t>फिर पौलुस उन्हें खतरे से सावधान रहने के लिए चेतावनी देता है। पौलुस इफिसुस के पुरनियों से कहता है कि वे परमेश्वर के उस कलीसिया की रक्षा करें जिसकी अगुआई पवित्र आत्मा ने उन्हें सौंपी है। जब यीशु क्रूस पर मरा, तो परमेश्वर ने अपने पुत्र के लहू, या मृत्यु के द्वारा विश्वासियों के इस समूह को खरीदा।</w:t>
      </w:r>
    </w:p>
    <w:p>
      <w:pPr/>
      <w:r>
        <w:rPr>
          <w:lang w:val="hi_IN" w:bidi="hi_IN"/>
        </w:rPr>
      </w:r>
      <w:r>
        <w:rPr>
          <w:lang w:val="hi_IN" w:bidi="hi_IN"/>
        </w:rPr>
        <w:t>पौलुस इफिसुस के पुरनियों से कह रहा है कि उन्हें चरवाहों की तरह बनना है। और किसी भी अच्छे चरवाहे की तरह, उन्हें अपने भेड़ों के झुण्ड की देखभाल करने और उसकी रक्षा करने की आवश्यकता है। इस मामले में झुण्ड कलीसिया, या विश्वासियों का समूह है।</w:t>
      </w:r>
    </w:p>
    <w:p>
      <w:pPr/>
      <w:r>
        <w:rPr>
          <w:lang w:val="hi_IN" w:bidi="hi_IN"/>
        </w:rPr>
      </w:r>
      <w:r>
        <w:rPr>
          <w:lang w:val="hi_IN" w:bidi="hi_IN"/>
        </w:rPr>
        <w:t>यहाँ रुकें और चर्चा करें: आपकी संस्कृति में आप अपने पशुओं की देखभाल कैसे करते हैं? क्या वे स्वतंत्र रूप से घूमते हैं या उनकी देखभाल की जाती है? आप किसी ऐसे व्यक्ति को क्या कहते हैं जो उनकी देखभाल करता है?</w:t>
      </w:r>
    </w:p>
    <w:p>
      <w:pPr/>
      <w:r>
        <w:rPr>
          <w:lang w:val="hi_IN" w:bidi="hi_IN"/>
        </w:rPr>
      </w:r>
      <w:r>
        <w:rPr>
          <w:lang w:val="hi_IN" w:bidi="hi_IN"/>
        </w:rPr>
        <w:t>पौलुस पुरनियों को उन लोगों के खिलाफ चेतावनी दे रहा है जो झूठे शिक्षक हैं, या वे शिक्षक जो यीशु पर पूरी तरह से विश्वास नहीं करते हैं। पौलुस इस प्रकार के लोगों की तुलना भेड़ियों से करता है। भेड़िये बड़े कुत्तों के समान जंगली पशु हैं, लेकिन अधिक भयंकर हैं। भेड़िये की प्रजाति के आधार पर इनका वजन 30 से 45 किलोग्राम या 65 से 100 पाउंड तक होता है। वे भेड़ सहित अन्य पशुओं पर हमला करते हैं और उन्हें खाते हैं। यदि विश्वासियों का समूह भेड़ों की तरह है, तो भेड़िये आकर उन्हें नुकसान पहुँचाना चाहेंगे। पौलुस पुरनियों से कह रहा है कि उन्हें ऐसे लोगों से सावधान रहना चाहिए और विश्वासियों के समूह की रक्षा करनी चाहिए।</w:t>
      </w:r>
    </w:p>
    <w:p>
      <w:pPr/>
      <w:r>
        <w:rPr>
          <w:lang w:val="hi_IN" w:bidi="hi_IN"/>
        </w:rPr>
      </w:r>
      <w:r>
        <w:rPr>
          <w:lang w:val="hi_IN" w:bidi="hi_IN"/>
        </w:rPr>
        <w:t xml:space="preserve">यहाँ रुकें और एक </w:t>
      </w:r>
      <w:r>
        <w:rPr>
          <w:lang w:val="hi_IN" w:bidi="hi_IN"/>
        </w:rPr>
        <w:t>भेड़िये और एक भेड़</w:t>
      </w:r>
      <w:r>
        <w:rPr>
          <w:lang w:val="hi_IN" w:bidi="hi_IN"/>
        </w:rPr>
        <w:t xml:space="preserve"> की तस्वीर दिखाएँ ताकि उनके आकार का पता चल सके।</w:t>
      </w:r>
    </w:p>
    <w:p>
      <w:pPr/>
      <w:r>
        <w:rPr>
          <w:lang w:val="hi_IN" w:bidi="hi_IN"/>
        </w:rPr>
      </w:r>
      <w:r>
        <w:rPr>
          <w:lang w:val="hi_IN" w:bidi="hi_IN"/>
        </w:rPr>
        <w:t>यहाँ रुकें और चर्चा करें: आपकी संस्कृति में आपके पास कौन से जंगली पशु हैं जो भेड़िये की तरह व्यवहार करेंगे?</w:t>
      </w:r>
    </w:p>
    <w:p>
      <w:pPr/>
      <w:r>
        <w:rPr>
          <w:lang w:val="hi_IN" w:bidi="hi_IN"/>
        </w:rPr>
      </w:r>
      <w:r>
        <w:rPr>
          <w:lang w:val="hi_IN" w:bidi="hi_IN"/>
        </w:rPr>
        <w:t>पौलुस उन्हें चेतावनी देता है कि विश्वासियों के उनके अपने समूहों के भीतर भी कुछ ऐसे लोग होंगे जो यह तय करेंगे कि वे पूरी तरह से परमेश्वर के लिए जीना नहीं चाहते हैं। वे सच्चाई को तोड़-मरोड़ कर पेश करेंगे ताकि वे ऐसा जीवन जी सकें जो आंशिक रूप से परमेश्वर के अनुसरण में हो, लेकिन साथ ही उन्हें अपनी मनमर्जी करने की भी अनुमति दे, भले ही इससे उन्हें नुकसान हो। वे यीशु के सच्चे चेलों को अपने साथ शामिल करने की कोशिश करेंगे, ताकि वे वास्तव में यीशु का अनुसरण न करें।</w:t>
      </w:r>
    </w:p>
    <w:p>
      <w:pPr/>
      <w:r>
        <w:rPr>
          <w:lang w:val="hi_IN" w:bidi="hi_IN"/>
        </w:rPr>
      </w:r>
      <w:r>
        <w:rPr>
          <w:lang w:val="hi_IN" w:bidi="hi_IN"/>
        </w:rPr>
        <w:t>पौलुस उन्हें दृढ़ता से चेतावनी देता है—वह कहता है "सावधान रहो!" या "सावधान रहो!" पौलुस पुरनियों को याद दिलाता है कि जब वह तीन साल तक उनके साथ था, तो उसने उन्हें बहुत बार झूठे शिक्षकों के बारे में चेतावनी दी थी। उसकी "आँखों में आँसू थे" क्योंकि वह दुखी था। वह जानता था कि झूठे शिक्षक आकर उन्हें नुकसान पहुँचा सकते हैं।</w:t>
      </w:r>
    </w:p>
    <w:p>
      <w:pPr/>
      <w:r>
        <w:rPr>
          <w:lang w:val="hi_IN" w:bidi="hi_IN"/>
        </w:rPr>
      </w:r>
      <w:r>
        <w:rPr>
          <w:lang w:val="hi_IN" w:bidi="hi_IN"/>
        </w:rPr>
        <w:t>"अब" शब्द इफिसुस के पुरनियों को दिए गए पौलुस के भाषण के अंतिम भाग का परिचय देता है। क्योंकि अब वह इफिसुस में इन विश्वासियों के साथ नहीं रह सकता, इसलिए वह उन्हें परमेश्वर की देखरेख में सौंप देता है। पौलुस को विश्वास है कि पवित्रशास्त्रों के माध्यम से परमेश्वर का संदेश, जिसमें लोगों के प्रति उसकी कृपा और दया का वर्णन है, इफिसुस की कलीसिया की मदद करेगा। पौलुस को भरोसा है कि परमेश्वर विश्वासियों को आत्मिक रूप से मजबूत और परिपक्व बनाकर उनका निर्माण करेगा।</w:t>
      </w:r>
    </w:p>
    <w:p>
      <w:pPr/>
      <w:r>
        <w:rPr>
          <w:lang w:val="hi_IN" w:bidi="hi_IN"/>
        </w:rPr>
      </w:r>
      <w:r>
        <w:rPr>
          <w:lang w:val="hi_IN" w:bidi="hi_IN"/>
        </w:rPr>
        <w:t>पौलुस को यह भी भरोसा है कि परमेश्वर विश्वासियों को विरासत देगा। आमतौर पर एक व्यक्ति अपनी मृत्यु के बाद अपने परिवार के लिए विरासत छोड़ जाता है। लेकिन परमेश्वर अपने विश्वासियों के परिवार को धन या जमीन नहीं देगा, बल्कि ऐसी आशीषें देगा जो सदा के लिए रहती हैं। परमेश्वर विश्वासियों को अनन्त जीवन देगा क्योंकि उसने उन्हें उसकी सेवा करने और उसके राज्य का हिस्सा बनने के लिए अलग किया है।</w:t>
      </w:r>
    </w:p>
    <w:p>
      <w:pPr/>
      <w:r>
        <w:rPr>
          <w:lang w:val="hi_IN" w:bidi="hi_IN"/>
        </w:rPr>
      </w:r>
      <w:r>
        <w:rPr>
          <w:lang w:val="hi_IN" w:bidi="hi_IN"/>
        </w:rPr>
        <w:t>पौलुस का कहना है कि उसने कभी किसी के चाँदी या सोने, या बहुमूल्य खजाने या महंगे कपड़ों की इच्छा नहीं की। वह कहता है, "तुम स्वयं जानते हो कि मैंने अपने हाथों से वह सब कुछ प्रदान किया जो मेरे और मेरे साथियों की आवश्यकता थी।" उसके साथी वे थे जो पौलुस के साथ यात्रा करते थे, उसके साथ सेवा करते थे। जैसा कि हम जानते हैं, पौलुस तम्बू बनाने का काम करता था और वह इस तरह से पैसे कमाता होगा। इस पैसे से वह साधारण कपड़े, खाने का सामान और रहने के लिए आश्रय खरीद सकता था। फिर पौलुस कहता है, "मैंने जो कुछ भी किया, उससे मैंने तुम्हें दिखाया कि इस प्रकार के काम से हमें कमजोरों की मदद करनी चाहिए।" पौलुस उन लोगों की मदद करने में भी सक्षम था जो बीमार थे या काम करने में असमर्थ थे और अपने आप को समर्थन नहीं दे सकते थे।</w:t>
      </w:r>
    </w:p>
    <w:p>
      <w:pPr/>
      <w:r>
        <w:rPr>
          <w:lang w:val="hi_IN" w:bidi="hi_IN"/>
        </w:rPr>
      </w:r>
      <w:r>
        <w:rPr>
          <w:lang w:val="hi_IN" w:bidi="hi_IN"/>
        </w:rPr>
        <w:t>पौलुस ने इफिसुस के पुरनियों से कहा कि वे "याद रखें" जिसका अर्थ है "प्रभु यीशु के शब्दों पर विचार करते रहें": "लेने से देना अधिक धन्य है।" जो व्यक्ति किसी को कुछ देता है उसे परमेश्वर की ओर से उन लोगों से अधिक आशीष मिलता है जो किसी से कुछ प्राप्त करते हैं। पौलुस प्रभु यीशु के शब्दों को प्रोत्साहन के रूप में दोहराता है। प्रभु यीशु का यह अर्थ नहीं है कि जो लोग किसी से कुछ प्राप्त करते हैं वे कम धन्य हैं। उसका मतलब यह है कि जो व्यक्ति देने में सक्षम है, उसके लिए दूसरों की मदद करना बेहतर है, बजाय इसके कि वह सब कुछ अपने पास ही रख ले।</w:t>
      </w:r>
    </w:p>
    <w:p>
      <w:pPr/>
      <w:r>
        <w:rPr>
          <w:lang w:val="hi_IN" w:bidi="hi_IN"/>
        </w:rPr>
      </w:r>
      <w:r>
        <w:rPr>
          <w:lang w:val="hi_IN" w:bidi="hi_IN"/>
        </w:rPr>
        <w:t>इसके बाद पौलुस ने बोलना बंद कर दिया और जमीन पर घुटने टेक दिए। शायद इफिसुस के पुरनियों ने भी उसके साथ घुटने टेककर बैठ गए और सबने मिलकर प्रभु यीशु से प्रार्थना की। उन दिनों प्रार्थना करने के लिए खड़े होने की प्रथा थी, लेकिन शायद पौलुस प्रभु यीशु के सामने विनम्रता दिखाना चाहता था और घुटने टेककर उसने यही प्रदर्शित किया; यह भी संभव है कि वह इन लोगों को छोड़कर जाने से बहुत दुखी था।</w:t>
      </w:r>
    </w:p>
    <w:p>
      <w:pPr/>
      <w:r>
        <w:rPr>
          <w:lang w:val="hi_IN" w:bidi="hi_IN"/>
        </w:rPr>
      </w:r>
      <w:r>
        <w:rPr>
          <w:lang w:val="hi_IN" w:bidi="hi_IN"/>
        </w:rPr>
        <w:t>यहाँ रुकें और चर्चा करें: आपकी संस्कृति में आप कैसे प्रार्थना करते हैं? आप कैसे दिखाते हैं कि आप परमेश्वर का आदर करते हैं या उसका सम्मान करते हैं?</w:t>
      </w:r>
    </w:p>
    <w:p>
      <w:pPr/>
      <w:r>
        <w:rPr>
          <w:lang w:val="hi_IN" w:bidi="hi_IN"/>
        </w:rPr>
      </w:r>
      <w:r>
        <w:rPr>
          <w:lang w:val="hi_IN" w:bidi="hi_IN"/>
        </w:rPr>
        <w:t>प्रार्थना करने के बाद वे सभी बहुत रोएँ। इफिसुस के पुरनियों ने पौलुस को गले लगाया और उसके गाल पर चुंबन किया, जैसा कि उस समय विदाई के समय प्रथा थी। इस भाव से यह पता चलता है कि वे पौलुस का सम्मान करते थे और उससे भाई की तरह प्रेम करते थे। इफिसुस के पुरनिए पौलुस द्वारा उनसे कही गई उन बातों से दुखी थे कि वे पौलुस को फिर कभी नहीं देख पाएंगे। इसके बाद इफिसुस के पुरनिए पौलुस को जहाज तक ले गए ताकि वह यरूशलेम की ओर अपनी यात्रा जारी रख सके।</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पुरनिए इफिसुस की कलीसिया से पहुँचते हैं। फिर पौलुस आसिया प्रान्त में उनके साथ बिताए समय के बारे में बात करता है कि उसने कैसे विनम्रता और आँसुओं से भरी हुई प्रार्थनाओं के साथ प्रभु यीशु की सेवा की।</w:t>
      </w:r>
    </w:p>
    <w:p>
      <w:pPr/>
      <w:r>
        <w:rPr>
          <w:lang w:val="hi_IN" w:bidi="hi_IN"/>
        </w:rPr>
      </w:r>
      <w:r>
        <w:rPr>
          <w:b/>
          <w:lang w:val="hi_IN" w:bidi="hi_IN"/>
        </w:rPr>
        <w:t>दूसरा दृश्य:</w:t>
      </w:r>
      <w:r>
        <w:rPr>
          <w:lang w:val="hi_IN" w:bidi="hi_IN"/>
        </w:rPr>
        <w:t xml:space="preserve"> पौलुस अपने भाषण के अगले भाग में अपनी वर्तमान स्थिति के बारे में बात करता है। पौलुस पवित्र आत्मा की बात सुन रहा है और उसकी आज्ञा मान रहा है। पौलुस आगे कहता है कि उसे नहीं पता कि यरूशलेम पहुँचने पर लोग उसके साथ क्या करेंगे, लेकिन उसे अंत में जेल में डाल दिया जाएगा। पौलुस यीशु के लिए जो काम कर रहा है उसे अपने जीवन से अधिक मूल्यवान मानता है।</w:t>
      </w:r>
    </w:p>
    <w:p>
      <w:pPr/>
      <w:r>
        <w:rPr>
          <w:lang w:val="hi_IN" w:bidi="hi_IN"/>
        </w:rPr>
      </w:r>
      <w:r>
        <w:rPr>
          <w:b/>
          <w:lang w:val="hi_IN" w:bidi="hi_IN"/>
        </w:rPr>
        <w:t>तीसरा दृश्य:</w:t>
      </w:r>
      <w:r>
        <w:rPr>
          <w:lang w:val="hi_IN" w:bidi="hi_IN"/>
        </w:rPr>
        <w:t xml:space="preserve"> अब पौलुस अपने भविष्य और इफिसुस की कलीसिया के भविष्य के बारे में बात करता है। वह कहता है कि एक बार जब वह इफिसुस के पुरनियों को छोड़कर मीलेतुस से चला जाएगा, तो वे उसे फिर कभी नहीं देखेंगे। पौलुस इफिसुस के पुरनियों को झूठे शिक्षकों से सावधान रहने, विश्वासियों की देखभाल करने और सतर्क रहने की चेतावनी देता है। पौलुस उनसे कहता है कि वह उन्हें परमेश्वर की देखरेख में सौंप रहा है।</w:t>
      </w:r>
    </w:p>
    <w:p>
      <w:pPr/>
      <w:r>
        <w:rPr>
          <w:lang w:val="hi_IN" w:bidi="hi_IN"/>
        </w:rPr>
      </w:r>
      <w:r>
        <w:rPr>
          <w:b/>
          <w:lang w:val="hi_IN" w:bidi="hi_IN"/>
        </w:rPr>
        <w:t>चौथा दृश्य:</w:t>
      </w:r>
      <w:r>
        <w:rPr>
          <w:lang w:val="hi_IN" w:bidi="hi_IN"/>
        </w:rPr>
        <w:t xml:space="preserve"> पौलुस के बोलने के बाद, वह प्रार्थना करने के लिए जमीन पर घुटने टेककर बैठ गया। प्रार्थना करने के बाद वे सभी बहुत रोएँ। इसके बाद इफिसुस के पुरनिए पौलुस को जहाज तक ले गए ताकि वह यरूशलेम की ओर अपनी यात्रा जारी रख सके।</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कलीसिया के पुरनिए</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अधिक असामान्य है क्योंकि सारी बातें पौलुस ही करता है। प्रेरितों के काम नामक पुस्तक का लेखक लूका, अपनी कहानी में अंत में यह बात जोड़ता है कि वे सब एकत्रित होकर प्रार्थना करते हैं। यह स्पष्ट नहीं है कि यह दिन के किस समय है।</w:t>
      </w:r>
    </w:p>
    <w:p>
      <w:pPr/>
      <w:r>
        <w:rPr>
          <w:lang w:val="hi_IN" w:bidi="hi_IN"/>
        </w:rPr>
      </w:r>
      <w:r>
        <w:rPr>
          <w:lang w:val="hi_IN" w:bidi="hi_IN"/>
        </w:rPr>
        <w:t>पुरनिए अब मीलेतुस पहुँचे हैं। यह स्पष्ट नहीं है कि इफिसुस में कितने पुरनिए थे और वे मीलेतुस कैसे पहुंचे। चूंकि इसमें "पुरनियों" शब्द का प्रयोग किया गया है, इससे यह अनुमान लगाया जा सकता है कि कम से कम दो हैं। वे शायद उसी तरह की नाव से वहाँ गए होंगे जिस तरह की नावों से पौलुस और उसके साथी यात्रा कर रहे थे, या वे जमीन के रास्ते गए होंगे। वहाँ पौलुस उनसे बात करता है, इससे पहले कि वह मीलेतुस से यरूशलेम के लिए रवाना होने की योजना बनाए। पौलुस उन्हें बताता है कि आसिया प्रान्त में उनके साथ रहने के दौरान उसका व्यवहार कितना अच्छा था।</w:t>
      </w:r>
    </w:p>
    <w:p>
      <w:pPr/>
      <w:r>
        <w:rPr>
          <w:lang w:val="hi_IN" w:bidi="hi_IN"/>
        </w:rPr>
      </w:r>
      <w:r>
        <w:rPr>
          <w:lang w:val="hi_IN" w:bidi="hi_IN"/>
        </w:rPr>
        <w:t xml:space="preserve">क्या आपको पहले के एक भाग से याद है कि मीलेतुस आसिया प्रान्त के तट पर एक शहर था? मीलेतुस इफिसुस शहर से 30 मील, या 48 किलोमीटर दक्षिण में स्थित था। </w:t>
      </w:r>
    </w:p>
    <w:p>
      <w:pPr/>
      <w:r>
        <w:rPr>
          <w:lang w:val="hi_IN" w:bidi="hi_IN"/>
        </w:rPr>
      </w:r>
      <w:r>
        <w:rPr>
          <w:lang w:val="hi_IN" w:bidi="hi_IN"/>
        </w:rPr>
        <w:t xml:space="preserve">यहाँ रुकें और एक नक्शे की तस्वीर दिखाएँ जो </w:t>
      </w:r>
      <w:r>
        <w:rPr>
          <w:lang w:val="hi_IN" w:bidi="hi_IN"/>
        </w:rPr>
        <w:t>इफिसुस से मीलेतुस तक पुरनियों द्वारा नाव से की गई यात्रा और भूमि मार्ग से की गई यात्रा के दूसरे मार्ग</w:t>
      </w:r>
      <w:r>
        <w:rPr>
          <w:lang w:val="hi_IN" w:bidi="hi_IN"/>
        </w:rPr>
        <w:t xml:space="preserve"> को दर्शाती है।</w:t>
      </w:r>
    </w:p>
    <w:p>
      <w:pPr/>
      <w:r>
        <w:rPr>
          <w:lang w:val="hi_IN" w:bidi="hi_IN"/>
        </w:rPr>
      </w:r>
      <w:r>
        <w:rPr>
          <w:lang w:val="hi_IN" w:bidi="hi_IN"/>
        </w:rPr>
        <w:t>यह स्पष्ट नहीं है कि वे दिन के किस समय मिल रहे हैं और कहाँ मिल रहे हैं। इस भाग के अंत में, वे पौलुस को वापस जहाज पर ले जा रहे हैं, इसलिए पौलुस शायद मीलेतुस शहर में उनसे मिल रहा था। चूँकि इस समय पौलुस केवल इफिसुस के पुरनियों से ही बात करना चाहता था, इसलिए उन्हें मिलने के लिए किसी बड़े स्थान की आवश्यकता नहीं होगी। वे कहीं ठहरने की जगह पर मिल सकते थे या फिर किसी शांत जगह पर बाहर बैठ सकते थे ताकि उन्हें कोई परेशान न करे। यहाँ पौलुस के अन्य यात्रा करने वाले साथियों का उल्लेख नहीं किया गया है।</w:t>
      </w:r>
    </w:p>
    <w:p>
      <w:pPr/>
      <w:r>
        <w:rPr>
          <w:lang w:val="hi_IN" w:bidi="hi_IN"/>
        </w:rPr>
      </w:r>
      <w:r>
        <w:rPr>
          <w:lang w:val="hi_IN" w:bidi="hi_IN"/>
        </w:rPr>
        <w:t>सबसे पहले, हम पौलुस की कहानी पर गौर करेंगे, जैसे वह आसिया प्रान्त में बिताए अपने समय को याद करता है। पौलुस उनसे कहता है कि जिस दिन से वह आसिया प्रान्त में पहुँचा तब से वह प्रभु यीशु या स्वामी का काम कर रहा है। पौलुस इफिसुस के पुरनियों को याद दिलाता है कि उन्होंने व्यक्तिगत रूप से देखा कि पौलुस आसिया प्रान्त में पूरे समय के दौरान उनके बीच कैसे रहता था और काम करता था—उसने कैसे प्रभु यीशु की सेवा की, लोगों के लिए प्रार्थना किया, यहूदियों और यूनानियों (या गैर-यहूदी) दोनों को सिखाया और दूसरों की मदद की।</w:t>
      </w:r>
    </w:p>
    <w:p>
      <w:pPr/>
      <w:r>
        <w:rPr>
          <w:lang w:val="hi_IN" w:bidi="hi_IN"/>
        </w:rPr>
      </w:r>
      <w:r>
        <w:rPr>
          <w:lang w:val="hi_IN" w:bidi="hi_IN"/>
        </w:rPr>
        <w:t>पौलुस आगे कहता है कि उसने प्रभु यीशु की सेवा विनम्रता के साथ की, और अपने आप को दूसरों से ऊपर नहीं उठाया। पौलुस इफिसुस में रहते हुए बहुत रोया, इसका एक कारण यह था कि वह लोगों को प्रभु यीशु को जानने की गहरी इच्छा रखता था, उन्हें कमजोर या पापी देखकर या यीशु में विश्वास करने वाले साथी विश्वासियों को दुख भोगते देखकर दुखी होता था। पौलुस ने गहरी कष्ट और कठिनाइयों का भी अनुभव किया जो यहूदियों की साजिशों से आया था जो उसका और उसके काम का विरोध करते थे। लेकिन पौलुस ने उन कठिन समय में भी परमेश्वर की सेवा की।</w:t>
      </w:r>
    </w:p>
    <w:p>
      <w:pPr/>
      <w:r>
        <w:rPr>
          <w:lang w:val="hi_IN" w:bidi="hi_IN"/>
        </w:rPr>
      </w:r>
      <w:r>
        <w:rPr>
          <w:lang w:val="hi_IN" w:bidi="hi_IN"/>
        </w:rPr>
        <w:t xml:space="preserve">पौलुस ने ऐसी कोई भी बात पीछे नहीं रखी जो सहायक थी। वह किसी से डरता नहीं था। पौलुस ने किसी भी और हर स्थिति में यीशु के बारे में बात की। पौलुस कहता है कि वह गहरी इच्छा करता है कि यहूदियों और यूनानी, या गैर-यहूदी, पश्चाताप करें, या अपने पापों से दूर होकर परमेश्वर की ओर मुड़ें, आज्ञा मानकर प्रभु यीशु पर विश्वास करें। </w:t>
      </w:r>
    </w:p>
    <w:p>
      <w:pPr/>
      <w:r>
        <w:rPr>
          <w:lang w:val="hi_IN" w:bidi="hi_IN"/>
        </w:rPr>
      </w:r>
      <w:r>
        <w:rPr>
          <w:lang w:val="hi_IN" w:bidi="hi_IN"/>
        </w:rPr>
        <w:t>पौलुस अपने भाषण के अगले भाग में अपनी वर्तमान स्थिति के बारे में बात करता है। यही कारण है कि वह अगले भाग को "और अब" से शुरू करता है। वह कह रहा है, "मुझे आगे यही करने की आवश्यकता है।"</w:t>
      </w:r>
    </w:p>
    <w:p>
      <w:pPr/>
      <w:r>
        <w:rPr>
          <w:lang w:val="hi_IN" w:bidi="hi_IN"/>
        </w:rPr>
      </w:r>
      <w:r>
        <w:rPr>
          <w:lang w:val="hi_IN" w:bidi="hi_IN"/>
        </w:rPr>
        <w:t>पौलुस पवित्र आत्मा यानी परमेश्वर के आत्मा की बात सुन रहा है और उसका पालन कर रहा है। उसे नहीं पता कि जब वह यरूशलेम पहुँचेगा तो लोग उसके साथ क्या करेंगे। रास्ते में पड़ने वाले विभिन्न शहरों में, पवित्र आत्मा पौलुस को चेतावनी दे रहा था, या उसे स्पष्ट कर रहा था, कि उसे जेल में डाला जाएगा और वहां के लोगों द्वारा उसे कष्ट और पीड़ा का सामना करना पड़ेगा।</w:t>
      </w:r>
    </w:p>
    <w:p>
      <w:pPr/>
      <w:r>
        <w:rPr>
          <w:lang w:val="hi_IN" w:bidi="hi_IN"/>
        </w:rPr>
      </w:r>
      <w:r>
        <w:rPr>
          <w:lang w:val="hi_IN" w:bidi="hi_IN"/>
        </w:rPr>
        <w:t>पौलुस कहता है, "लेकिन मेरे लिए मेरे जीवन का कोई मूल्य नहीं है।" पौलुस अपने जीवन भर प्रभु यीशु द्वारा उसके लिए निर्धारित कार्य को करता रहेगा, भले ही इसके लिए उसे अपना जीवन ही क्यों न देना पड़े। पौलुस अपने जीवन की तुलना एक दौड़ से करता है। वह अपनी दौड़ को अच्छे से समाप्त करना चाहता है, जिसका अर्थ है कि वह परमेश्वर द्वारा सौंपे गए कार्य को पूरा करके अपने जीवन को अच्छे से समाप्त करना चाहता है। पौलुस मृत्यु से डरता नहीं है। पौलुस पुरनियों पर "परमेश्वर के अनुग्रह का सुसमाचार" घोषित करता है। उसका अर्थ यह है कि परमेश्वर अपने पुत्र प्रभु यीशु को हमारा उद्धारकर्ता बनने के लिए भेजकर लोगों के प्रति अपनी कृपा, दया और भलाई दिखाता है।</w:t>
      </w:r>
    </w:p>
    <w:p>
      <w:pPr/>
      <w:r>
        <w:rPr>
          <w:lang w:val="hi_IN" w:bidi="hi_IN"/>
        </w:rPr>
      </w:r>
      <w:r>
        <w:rPr>
          <w:lang w:val="hi_IN" w:bidi="hi_IN"/>
        </w:rPr>
        <w:t>फिर पौलुस कहता है "और अब।" पौलुस एक बार फिर इस बात पर जोर देता है कि भाषण में थोड़ा सा बदलाव आया है और अब वह अपने और इफिसुस की कलीसिया के भविष्य पर ध्यान केंद्रित कर रहा है। पौलुस बताता है कि कैसे वह विभिन्न कस्बों और शहरों में जाकर लोगों को परमेश्वर के राज्य के बारे में बताता था। वह कहता है कि पुरनिए उसे फिर कभी नहीं देखेंगे।</w:t>
      </w:r>
    </w:p>
    <w:p>
      <w:pPr/>
      <w:r>
        <w:rPr>
          <w:lang w:val="hi_IN" w:bidi="hi_IN"/>
        </w:rPr>
      </w:r>
      <w:r>
        <w:rPr>
          <w:lang w:val="hi_IN" w:bidi="hi_IN"/>
        </w:rPr>
        <w:t>हर संभव अवसर पर पौलुस ने यीशु के बारे में निडर होकर बात की। उस समय लोगों ने यीशु में विश्वास करना चुना या नहीं, यह पौलुस की जिम्मेदारी नहीं है।</w:t>
      </w:r>
    </w:p>
    <w:p>
      <w:pPr/>
      <w:r>
        <w:rPr>
          <w:lang w:val="hi_IN" w:bidi="hi_IN"/>
        </w:rPr>
      </w:r>
      <w:r>
        <w:rPr>
          <w:lang w:val="hi_IN" w:bidi="hi_IN"/>
        </w:rPr>
        <w:t>फिर पौलुस उन्हें खतरे के लिए सावधान रहने या सतर्क रहने की चेतावनी देता है। पौलुस इफिसुस के पुरनियों से कह रहा है कि उन्हें अपने झुण्ड की देखभाल करने वाले चरवाहों की तरह बनना है, जिसमें झुण्ड विश्वासियों की कलीसिया या समूह है। पौलुस उन्हें झूठे शिक्षकों से सावधान करता है जो बाहर से और यहाँ तक कि कलीसिया के भीतर से भी आएंगे, जो भेड़ियों के समान हैं।</w:t>
      </w:r>
    </w:p>
    <w:p>
      <w:pPr/>
      <w:r>
        <w:rPr>
          <w:lang w:val="hi_IN" w:bidi="hi_IN"/>
        </w:rPr>
      </w:r>
      <w:r>
        <w:rPr>
          <w:lang w:val="hi_IN" w:bidi="hi_IN"/>
        </w:rPr>
        <w:t>यदि विश्वासियों का समूह भेड़ों की तरह है, तो भेड़िये आकर उन्हें नुकसान पहुँचाना चाहेंगे। पौलुस पुरनियों से कह रहा है कि उन्हें ऐसे लोगों से सावधान रहना चाहिए और विश्वासियों के समूह की रक्षा करनी चाहिए। पौलुस बहुत रोता है क्योंकि वह जानता है कि झूठे शिक्षक आकर अन्य विश्वासियों को नुकसान पहुँचाएँगे।</w:t>
      </w:r>
    </w:p>
    <w:p>
      <w:pPr/>
      <w:r>
        <w:rPr>
          <w:lang w:val="hi_IN" w:bidi="hi_IN"/>
        </w:rPr>
      </w:r>
      <w:r>
        <w:rPr>
          <w:lang w:val="hi_IN" w:bidi="hi_IN"/>
        </w:rPr>
        <w:t>पौलुस कलीसिया के पुरनियों की तुलना भेड़ों के झुण्ड के चरवाहों से करता है, और विश्वासियों की तुलना भेड़ों के झुण्ड से करता है। वह झूठे शिक्षकों की तुलना भेड़ियों से करता है जो आकर भेड़ों को खाने की कोशिश करते हैं।</w:t>
      </w:r>
    </w:p>
    <w:p>
      <w:pPr/>
      <w:r>
        <w:rPr>
          <w:lang w:val="hi_IN" w:bidi="hi_IN"/>
        </w:rPr>
      </w:r>
      <w:r>
        <w:rPr>
          <w:lang w:val="hi_IN" w:bidi="hi_IN"/>
        </w:rPr>
        <w:t>यहाँ रुकें और चर्चा करें: उस समय के बारे में बात करें जब आपने किसी व्यक्ति की तुलना किसी पशु से या किसी और चीज़ से की थी ताकि यह समझाया जा सके कि वह क्या करता है। उनकी तुलना करने के लिए आप जिन शब्दों का उपयोग करते हैं, उन पर ध्यान दें।</w:t>
      </w:r>
    </w:p>
    <w:p>
      <w:pPr/>
      <w:r>
        <w:rPr>
          <w:lang w:val="hi_IN" w:bidi="hi_IN"/>
        </w:rPr>
      </w:r>
      <w:r>
        <w:rPr>
          <w:lang w:val="hi_IN" w:bidi="hi_IN"/>
        </w:rPr>
        <w:t>"अब" शब्द इफिसुस के पुरनियों को दिए गए पौलुस के भाषण के अंतिम भाग का परिचय देता है, और वह उन्हें परमेश्वर की देखरेख में सौंप देता है। पौलुस कहता है कि वह उनकी देखभाल के लिए उन्हें परमेश्वर के हाथ में सौंप रहा है और परमेश्वर के अनुग्रह का वचन उनके जीवन का मार्गदर्शन करेगा। परमेश्वर उन्हें आत्मिक रूप से मजबूत, स्थिर और परिपक्व बनने में मदद कर सकता है।</w:t>
      </w:r>
    </w:p>
    <w:p>
      <w:pPr/>
      <w:r>
        <w:rPr>
          <w:lang w:val="hi_IN" w:bidi="hi_IN"/>
        </w:rPr>
      </w:r>
      <w:r>
        <w:rPr>
          <w:lang w:val="hi_IN" w:bidi="hi_IN"/>
        </w:rPr>
        <w:t>पौलुस अनन्त आशीषों की बात करता है, जो परमेश्वर ने स्वर्ग में यीशु में विश्वास करने वालों के लिए तैयार की हैं, जिन्हें परमेश्वर ने अपने उद्देश्यों के लिए चुना और अलग किया है।</w:t>
      </w:r>
    </w:p>
    <w:p>
      <w:pPr/>
      <w:r>
        <w:rPr>
          <w:lang w:val="hi_IN" w:bidi="hi_IN"/>
        </w:rPr>
      </w:r>
      <w:r>
        <w:rPr>
          <w:lang w:val="hi_IN" w:bidi="hi_IN"/>
        </w:rPr>
        <w:t>पौलुस का कहना है कि उन्होंने कभी भी किसी और की कोई चीज पाने की इच्छा नहीं की। वह अपने ही हाथों से कड़ी मेहनत करता था ताकि उसे और उसके साथियों की ज़रूरत की हर चीज़ खरीद सके, और बीमार और कमजोर लोगों की मदद कर सके। पौलुस प्रभु यीशु के शब्द कहता है: "लेने से देना अधिक धन्य है।" जो व्यक्ति किसी को कुछ देता है, उसे परमेश्वर की ओर से उन लोगों की तुलना में अधिक आशीष प्राप्त होता है जो किसी से कुछ प्राप्त करते हैं।</w:t>
      </w:r>
    </w:p>
    <w:p>
      <w:pPr/>
      <w:r>
        <w:rPr>
          <w:lang w:val="hi_IN" w:bidi="hi_IN"/>
        </w:rPr>
      </w:r>
      <w:r>
        <w:rPr>
          <w:lang w:val="hi_IN" w:bidi="hi_IN"/>
        </w:rPr>
        <w:t>तब पौलुस ने बोलना बंद कर दिया और इफिसुस के पुरनियों के साथ प्रार्थना करने के लिए घुटने टेक दिए। प्रार्थना समाप्त होने के बाद वे सब बहुत रोए, क्योंकि इफिसुस के पुरनिए पौलुस को बहुत याद करेंगे और पौलुस भी उन्हें बहुत याद करेगा। इसके बाद इफिसुस के पुरनिए पौलुस को जहाज तक ले गए ताकि वह यरूशलेम की ओर अपनी यात्रा जारी रख सके।</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कलीसिया के पुरनिए</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b/>
          <w:lang w:val="hi_IN" w:bidi="hi_IN"/>
        </w:rPr>
        <w:t>पहला दृश्य:</w:t>
      </w:r>
      <w:r>
        <w:rPr>
          <w:lang w:val="hi_IN" w:bidi="hi_IN"/>
        </w:rPr>
        <w:t xml:space="preserve"> इफिसुस की कलीसिया के पुरनिए पहुँचते हैं और पौलुस से मिलते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"इन इफिसुस के पुरनियों को फिर से देखकर खुशी है," या "उनके साथ उसका संदेश साझा करने के लिए उत्सुक हूँ," और "जमीन पर थोड़ा समय मिलने की खुशी है।"</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 ऐसी बातें सुन सकते हैं, जैसे, “पौलुस को फिर से देखकर उत्साहित हैं,” या “सोच रहे हैं कि वह उनसे क्या कहना चाहता है,” और “उससे मिलने का बेसब्री से इंतजार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"तुम जानते हो कि मैंने तुम्हारे साथ रहते हुए पूरा जीवन कैसे बिताया है।" इफिसुस के पुरनियों ने व्यक्तिगत रूप से देखा कि पौलुस वहाँ पूरे समय के दौरान उनके बीच कैसे रहता था और काम करता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जानता हूँ कि पुरनिए मुझे जानते हैं, लेकिन मैं उन्हें उस सब काम की याद दिलाना चाहता हूँ जो मैंने इफिसुस में रहते हुए किया है।"</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आपको ऐसी बातें सुनने को मिल सकती हैं, जैसे, "हमें वे सभी समय याद आ रही हैं जब पौलुस प्रभु यीशु के बारे में संदेश फैलाने के लिए काम कर रहा था," या "इससे उन्हें इस बात पर विचार करने का मौका मिलता है कि पौलुस ने उनके साथ अपने समय के दौरान क्या हासिल किया है," और "शायद इस समय वे और अधिक अनुभव करने के लिए उत्सुक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"मैंने प्रभु यीशु की सेवा विनम्रता के साथ की, और अपने आप को दूसरों से ऊपर नहीं उठाया। मैं बहुत रोया। इसका एक कारण यह है कि मैं लोगों को प्रभु यीशु को जानने में मदद करना चाहता हूँ, उन्हें कमजोर या पापी देखकर मुझे दुख होता है, या यीशु में विश्वास करने वाले अन्य लोगों को दुख भोगते देखकर मुझे पीड़ा होती है। इसके अलावा, मुझे यहूदियों द्वारा रची गई उन साजिशों से भी गहरा दुख और परेशानियां झेलनी पड़ीं, जो मेरा और मेरे काम का विरोध करती हैं। लेकिन मैंने उन कठिन समय में भी परमेश्वर की सेवा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"मुझे अपने द्वारा झेले गए दर्दनाक समय याद आ रहे हैं," या "भूखे रहना और स्थिति के परिणाम के बारे में अनिश्चित होना," और "मैं उन सभी परिस्थितियों में मुझे बचाने के लिए परमेश्वर का आभारी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आपको ऐसी बातें सुनने को मिल सकती हैं, जैसे, "हमें वे कठिन समय याद हैं जिनसे पौलुस गुजरा था," या "हम आश्चर्यचकित हैं कि पौलुस परमेश्वर पर भरोसा करके उन कठिन समय से कैसे गुजरने में सक्षम हुआ," और "पौलुस कितना विश्वासयोग्य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मैंने कोई भी उपयोगी बात छिपाकर नहीं रखी। मैं किसी से डरता नहीं हूँ और मैं किसी भी और हर स्थिति में यीशु के बारे में बात करता हूँ। मेरी गहरी इच्छा है कि यहूदी और यूनानी (या गैर-यहूदी) पश्चाताप करें, या अपने पापों से मुँह फेरकर परमेश्वर की ओर मुड़ें, आज्ञाकारी बनें और प्रभु यीशु में विश्वास करें।"</w:t>
      </w:r>
    </w:p>
    <w:p>
      <w:pPr/>
      <w:r>
        <w:rPr>
          <w:lang w:val="hi_IN" w:bidi="hi_IN"/>
        </w:rPr>
      </w:r>
      <w:r>
        <w:rPr>
          <w:b/>
          <w:lang w:val="hi_IN" w:bidi="hi_IN"/>
        </w:rPr>
        <w:t>दूसरा दृश्य:</w:t>
      </w:r>
      <w:r>
        <w:rPr>
          <w:lang w:val="hi_IN" w:bidi="hi_IN"/>
        </w:rPr>
        <w:t xml:space="preserve"> "मैं पवित्र आत्मा की बात सुन रहा हूँ और उसकी आज्ञा मान रहा हूँ। मुझे नहीं पता कि जब मैं यरूशलेम पहुँचूँगा तो लोग मेरे साथ क्या करेंगे। रास्ते में पड़ने वाले विभिन्न शहरों में, पवित्र आत्मा पौलुस को चेतावनी दे रहा था, या उसे स्पष्ट कर रहा था, कि उसे जेल में डाला जाएगा और वहां के लोगों द्वारा उसे कष्ट और पीड़ा का सामना करना पड़ेगा।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 सकते हैं, जैसे, "मुझे नहीं पता कि जब मैं यरूशलेम पहुँचूँगा तो मेरे साथ क्या होगा," या "मुझे मरने का डर नहीं है, लेकिन मुझे इस बारे में थोड़ा अनिश्चित महसूस होता है कि मेरे साथ क्या होगा," और "मुझे खुशी है कि मुझे अभी भी वह काम करने का मौका मिला जिसके लिए प्रभु यीशु ने मुझे बुलाया है।"</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 ऐसी बातें सुन सकते हैं, जैसे, "पौलुस की सुरक्षा के लिए चिंतित हैं," या "सोच रहे हैं कि उसके साथ क्या होगा," और "सोच रहे हैं कि उसकी यात्रा के अगले भाग में क्या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मेरे लिए मेरे जीवन का कोई मूल्य नहीं है।" मैं अपने जीवन भर प्रभु यीशु द्वारा मेरे लिए निर्धारित कार्य को करता रहूँगा, भले ही इसके लिए मुझे अपना जीवन ही क्यों न देना पड़े। मुझे मृत्यु से डर नहीं है, लेकिन मैं "परमेश्वर के अनुग्रह का सुसमाचार" घोषित करता रहता हूँ।</w:t>
      </w:r>
    </w:p>
    <w:p>
      <w:pPr/>
      <w:r>
        <w:rPr>
          <w:lang w:val="hi_IN" w:bidi="hi_IN"/>
        </w:rPr>
      </w:r>
      <w:r>
        <w:rPr>
          <w:b/>
          <w:lang w:val="hi_IN" w:bidi="hi_IN"/>
        </w:rPr>
        <w:t>तीसरा दृश्य:</w:t>
      </w:r>
      <w:r>
        <w:rPr>
          <w:lang w:val="hi_IN" w:bidi="hi_IN"/>
        </w:rPr>
        <w:t xml:space="preserve"> "अब मुझे पता है कि तुम में से कोई भी, जिनके साथ मैं प्रचार करने गया था, मुझे फिर कभी नहीं देखेगा।"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"इफिसियों के पुरनियों को छोड़कर जाने का दुख है क्योंकि वे दोस्त बन गए हैं," या "क्योंकि वह जानता है कि यरूशलेम में उसके लिए मुसीबतें इंतजार कर रही हैं, इसलिए वह अभी अलविदा कह रहा है," और "हालांकि यह कठिन है, मैं इस काम को जारी रखने के लिए दृढ़ संकल्पित हूँ।"</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 ऐसी बातें सुन सकते हैं, जैसे, "यह सुनकर दुखी हैं कि पौलुस जा रहा है और कभी वापस नहीं आएगा," या "वे पौलुस का बहुत सम्मान करते हैं और वे उसे याद करेंगे," और "हालाँकि वे जानते हैं कि वह इस काम को जारी रखना चाहता है और वे इसके लिए उसकी प्रशंसा करते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 संभव अवसर पर मैंने यीशु के बारे में निडर होकर बात की। लोग यीशु में विश्वास करने का चुनाव करते हैं या नहीं, इसके लिए मैं जिम्मेदार नहीं हूँ।</w:t>
      </w:r>
    </w:p>
    <w:p>
      <w:pPr/>
      <w:r>
        <w:rPr>
          <w:lang w:val="hi_IN" w:bidi="hi_IN"/>
        </w:rPr>
      </w:r>
      <w:r>
        <w:rPr>
          <w:lang w:val="hi_IN" w:bidi="hi_IN"/>
        </w:rPr>
        <w:t>खतरे से सावधान रहें। तुम्हें चरवाहों की तरह बनना है, जो अपने झुण्ड की देखभाल करते हैं, जिसमें झुण्ड विश्वासियों की कलीसिया या समूह है। झूठे शिक्षकों से सावधान रहो जो बाहर से और यहाँ तक कि कलीसिया के भीतर से भी आएंगे, जो भेड़ियों के समान हैं।</w:t>
      </w:r>
    </w:p>
    <w:p>
      <w:pPr/>
      <w:r>
        <w:rPr>
          <w:lang w:val="hi_IN" w:bidi="hi_IN"/>
        </w:rPr>
      </w:r>
      <w:r>
        <w:rPr>
          <w:lang w:val="hi_IN" w:bidi="hi_IN"/>
        </w:rPr>
        <w:t>यदि विश्वासियों का समूह भेड़ों की तरह है, तो भेड़िये आकर उन्हें नुकसान पहुँचाना चाहेंगे। तुम्हें ऐसे लोगों से सावधान रहना चाहिए और विश्वासियों के समूह की रक्षा करनी चाहिए। मैं बहुत रोता हूँ क्योंकि मुझे पता है कि झूठे शिक्षक आकर अन्य विश्वासियों को नुकसान पहुँचाएँगे।"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इसे बार-बार कहता रहता हूँ क्योंकि यह होगा," या "काश मैं रहकर विश्वासियों के समूह की रक्षा करने में मदद करता," और "मुझे परमेश्वर पर भरोसा करने की आवश्यकता है कि वह इन पुरनियों और विश्वासियों के समूह की देखभाल करेगा।"</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 ऐसी बातें सुन सकते हैं, जैसे, "पौलुस द्वारा झूठे शिक्षकों के बारे में चेतावनी देने से अशांत और डर महसूस कर रहे हैं," या "उन्हें यह विश्वास करना कठिन हो रहा है कि विश्वासियों का कोई भी समूह जिसे वे जानते हैं, इस तरह से सत्य को तोड़ देगा," और "विश्वासियों के समूह की देखभाल करते हुए परमेश्वर से सुरक्षा के लिए प्रार्थना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"अब मैं तुम्हें परमेश्वर की देखभाल में सौंप देता हूँ, क्योंकि मैं अब तुम्हारे साथ नहीं रह सकता। परमेश्वर के अनुग्रह का वचन आपके जीवन का मार्गदर्शन करेगा और परमेश्वर आपको आत्मिक रूप से मजबूत, स्थिर और परिपक्व बनने के लिए तैयार कर सकता है।</w:t>
      </w:r>
    </w:p>
    <w:p>
      <w:pPr/>
      <w:r>
        <w:rPr>
          <w:lang w:val="hi_IN" w:bidi="hi_IN"/>
        </w:rPr>
      </w:r>
      <w:r>
        <w:rPr>
          <w:lang w:val="hi_IN" w:bidi="hi_IN"/>
        </w:rPr>
        <w:t>तुम्हें अनन्त आशीषें मिलेंगी, जिन्हें परमेश्वर ने यीशु में विश्वास करने वालों के लिए स्वर्ग में तैयार किया है जिन्हें परमेश्वर ने चुना और अपने उद्देश्यों के लिए अलग किया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 ऐसी बातें सुन सकते हैं, जैसे, "अनन्त आशीषों के बारे में सुनकर उत्साहित हैं," या "परमेश्वर के उद्देश्यों के लिए चुने गए लोगों में शामिल होने पर गर्व महसूस हो रहा है," और "यह देखने के लिए उत्सुक हैं कि स्वर्ग कैसा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"मैंने कभी किसी और की कोई चीज पाने की इच्छा नहीं की, मैंने अपने हाथों से कड़ी मेहनत करके अपनी और अपने साथियों की जरूरत की हर चीज खरीदी और बीमार और कमजोर लोगों की मदद भी की।" जैसा कि प्रभु यीशु कहता है, 'लेने से देना अधिक धन्य है।' जो व्यक्ति किसी को कुछ देता है, उसे परमेश्वर की ओर से उन लोगों की तुलना में अधिक आशीष प्राप्त होता है जो किसी से कुछ प्राप्त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 ऐसी बातें सुन सकते हैं, जैसे, "शायद हमें अपनी कलीसिया के अंदर और बाहर के कमजोर और बीमार लोगों के बारे में और अधिक सोचना चाहिए," या "यदि हम जो कुछ हमारे पास है उसे इकट्ठा करें, तो हम उसे उन लोगों को दे सकते हैं जिन्हें इसकी अधिक आवश्यकता है," और "हमारे समुदाय में अपने आसपास के लोगों के बारे में सोचें जिन्हें इसकी अधिक आवश्यकता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b/>
          <w:lang w:val="hi_IN" w:bidi="hi_IN"/>
        </w:rPr>
        <w:t>चौथा दृश्य:</w:t>
      </w:r>
      <w:r>
        <w:rPr>
          <w:lang w:val="hi_IN" w:bidi="hi_IN"/>
        </w:rPr>
        <w:t xml:space="preserve"> तब पौलुस ने बोलना बंद कर दिया और इफिसुस के पुरनियों के साथ प्रार्थना करने के लिए घुटने टेक दिए। प्रार्थना समाप्त होने के बाद वे सब बहुत रोए, क्योंकि इफिसुस के पुरनिए पौलुस को बहुत याद करेंगे और पौलुस भी उन्हें बहुत याद करेगा। इसके बाद इफिसुस के पुरनिए पौलुस को जहाज तक ले गए ताकि वह यरूशलेम की ओर अपनी यात्रा जारी रख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आपको ऐसी बातें सुनने को मिल सकती हैं, जैसे, "इन लोगों को छोड़कर जाने से मैं बहुत दुखी हूँ," या "ये मेरे बहुत अच्छे मित्र बन गए हैं और इन्होंने मेरी बहुत मदद की है," और "मैं आभारी हूँ कि आगे की यात्रा पर जाने से पहले मुझे इनके साथ इतना समय बिताने का मौका मिला।"</w:t>
      </w:r>
    </w:p>
    <w:p>
      <w:pPr>
        <w:pStyle w:val="ListBullet"/>
        <w:spacing w:line="240" w:lineRule="auto"/>
        <w:ind w:left="720"/>
      </w:pPr>
      <w:r>
        <w:rPr>
          <w:lang w:val="hi_IN" w:bidi="hi_IN"/>
        </w:rPr>
      </w:r>
      <w:r>
        <w:rPr>
          <w:lang w:val="hi_IN" w:bidi="hi_IN"/>
        </w:rPr>
        <w:t>इफिसुस के पुरनियों की भूमिका निभाने वाले कलाकारों से पूछें, "आप कैसा महसूस कर रहे हैं?" आपको ऐसी बातें सुनने को मिल सकती हैं, जैसे, "हमें विश्वास नहीं हो रहा कि अलविदा कहने का समय आ गया है," या "हमें बहुत दुख हो रहा है कि हम पौलुस को फिर कभी नहीं देख पाएँगे, जिसे हमने भाई की तरह प्रेम किया है," और "हम उसके लिए प्रार्थना करते रहेंगे जैसे वह अपनी आगे की यात्रा जारी रखता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जब इफिसुस की </w:t>
      </w:r>
      <w:r>
        <w:rPr>
          <w:b/>
          <w:lang w:val="hi_IN" w:bidi="hi_IN"/>
        </w:rPr>
        <w:t>कलीसिया</w:t>
      </w:r>
      <w:r>
        <w:rPr>
          <w:lang w:val="hi_IN" w:bidi="hi_IN"/>
        </w:rPr>
        <w:t xml:space="preserve"> के </w:t>
      </w:r>
      <w:r>
        <w:rPr>
          <w:b/>
          <w:lang w:val="hi_IN" w:bidi="hi_IN"/>
        </w:rPr>
        <w:t>पुरनिए</w:t>
      </w:r>
      <w:r>
        <w:rPr>
          <w:lang w:val="hi_IN" w:bidi="hi_IN"/>
        </w:rPr>
        <w:t xml:space="preserve"> पहुँचे। पुरनिए का अनुवाद उसी तरह करें जैसे आपने कलीसिया पुरनियों से संबंधित पिछले भागों में किया है। </w:t>
      </w:r>
      <w:r>
        <w:rPr>
          <w:lang w:val="hi_IN" w:bidi="hi_IN"/>
        </w:rPr>
        <w:t>पुरनिए</w:t>
      </w:r>
      <w:r>
        <w:rPr>
          <w:lang w:val="hi_IN" w:bidi="hi_IN"/>
        </w:rPr>
        <w:t xml:space="preserve"> मुख्य शब्दावली में है। कलीसिया शब्द का अनुवाद उसी तरह करें, जैसे आपने पिछले भागों में किया है। </w:t>
      </w:r>
      <w:r>
        <w:rPr>
          <w:b/>
          <w:lang w:val="hi_IN" w:bidi="hi_IN"/>
        </w:rPr>
        <w:t>कलीसिया</w:t>
      </w:r>
      <w:r>
        <w:rPr>
          <w:lang w:val="hi_IN" w:bidi="hi_IN"/>
        </w:rPr>
        <w:t xml:space="preserve"> मुख्य शब्दावली में है।</w:t>
      </w:r>
    </w:p>
    <w:p>
      <w:pPr/>
      <w:r>
        <w:rPr>
          <w:lang w:val="hi_IN" w:bidi="hi_IN"/>
        </w:rPr>
      </w:r>
      <w:r>
        <w:rPr>
          <w:lang w:val="hi_IN" w:bidi="hi_IN"/>
        </w:rPr>
        <w:t xml:space="preserve">पौलुस इफिसुस के बुजुर्गों से कहता है कि जिस दिन से वह </w:t>
      </w:r>
      <w:r>
        <w:rPr>
          <w:b/>
          <w:lang w:val="hi_IN" w:bidi="hi_IN"/>
        </w:rPr>
        <w:t>आसिया प्रान्त</w:t>
      </w:r>
      <w:r>
        <w:rPr>
          <w:lang w:val="hi_IN" w:bidi="hi_IN"/>
        </w:rPr>
        <w:t xml:space="preserve"> में आया है। हालाँकि उसने इफिसुस में पुरनियों के साथ समय बिताया, पौलुस आसिया प्रान्त में किए गए उनके सभी कार्यों को शामिल कर रहा है, न कि केवल इफिसुस में किए गए कार्यों को।</w:t>
      </w:r>
    </w:p>
    <w:p>
      <w:pPr/>
      <w:r>
        <w:rPr>
          <w:lang w:val="hi_IN" w:bidi="hi_IN"/>
        </w:rPr>
      </w:r>
      <w:r>
        <w:rPr>
          <w:lang w:val="hi_IN" w:bidi="hi_IN"/>
        </w:rPr>
        <w:t xml:space="preserve">पौलुस आगे कहता है कि उसने प्रभु यीशु की सेवा पूरी नम्रता के साथ की। </w:t>
      </w:r>
      <w:r>
        <w:rPr>
          <w:b/>
          <w:lang w:val="hi_IN" w:bidi="hi_IN"/>
        </w:rPr>
        <w:t>विनम्रता</w:t>
      </w:r>
      <w:r>
        <w:rPr>
          <w:lang w:val="hi_IN" w:bidi="hi_IN"/>
        </w:rPr>
        <w:t xml:space="preserve"> का अर्थ है अपने आप को दूसरों से ऊपर न उठाना या यह न सोचना कि आप किसी और से बेहतर हैं।</w:t>
      </w:r>
    </w:p>
    <w:p>
      <w:pPr/>
      <w:r>
        <w:rPr>
          <w:lang w:val="hi_IN" w:bidi="hi_IN"/>
        </w:rPr>
      </w:r>
      <w:r>
        <w:rPr>
          <w:lang w:val="hi_IN" w:bidi="hi_IN"/>
        </w:rPr>
        <w:t xml:space="preserve">पौलुस ने लोगों को प्रोत्साहित किया कि वे प्रभु यीशु को जानने के लिए आएँ, </w:t>
      </w:r>
      <w:r>
        <w:rPr>
          <w:b/>
          <w:lang w:val="hi_IN" w:bidi="hi_IN"/>
        </w:rPr>
        <w:t>पश्चाताप करें</w:t>
      </w:r>
      <w:r>
        <w:rPr>
          <w:lang w:val="hi_IN" w:bidi="hi_IN"/>
        </w:rPr>
        <w:t xml:space="preserve">, या अपने पापों से दूर होकर परमेश्वर की ओर मुड़ें, आज्ञा मानकर प्रभु यीशु पर विश्वास करें। पश्चाताप का अनुवाद उसी तरह करें जैसे आपने पिछले भागों में किया है। </w:t>
      </w:r>
      <w:r>
        <w:rPr>
          <w:lang w:val="hi_IN" w:bidi="hi_IN"/>
        </w:rPr>
        <w:t>पश्चाताप</w:t>
      </w:r>
      <w:r>
        <w:rPr>
          <w:lang w:val="hi_IN" w:bidi="hi_IN"/>
        </w:rPr>
        <w:t xml:space="preserve"> मुख्य शब्दावली में है।</w:t>
      </w:r>
    </w:p>
    <w:p>
      <w:pPr/>
      <w:r>
        <w:rPr>
          <w:lang w:val="hi_IN" w:bidi="hi_IN"/>
        </w:rPr>
      </w:r>
      <w:r>
        <w:rPr>
          <w:lang w:val="hi_IN" w:bidi="hi_IN"/>
        </w:rPr>
        <w:t xml:space="preserve">पौलुस कहता है कि "मैं यरूशलेम जाने के लिए </w:t>
      </w:r>
      <w:r>
        <w:rPr>
          <w:b/>
          <w:lang w:val="hi_IN" w:bidi="hi_IN"/>
        </w:rPr>
        <w:t>आत्मा से बाध्य हूँ</w:t>
      </w:r>
      <w:r>
        <w:rPr>
          <w:lang w:val="hi_IN" w:bidi="hi_IN"/>
        </w:rPr>
        <w:t xml:space="preserve">।" इसका शायद अर्थ है कि पौलुस पवित्र आत्मा की बात सुन रहा है और उसकी आज्ञा मान रहा है। </w:t>
      </w:r>
      <w:r>
        <w:rPr>
          <w:b/>
          <w:lang w:val="hi_IN" w:bidi="hi_IN"/>
        </w:rPr>
        <w:t>पवित्र आत्मा</w:t>
      </w:r>
      <w:r>
        <w:rPr>
          <w:lang w:val="hi_IN" w:bidi="hi_IN"/>
        </w:rPr>
        <w:t xml:space="preserve"> शब्द का अनुवाद उसी तरह करें, जैसे आपने पिछले भागों में किया है। </w:t>
      </w:r>
      <w:r>
        <w:rPr>
          <w:lang w:val="hi_IN" w:bidi="hi_IN"/>
        </w:rPr>
        <w:t>पवित्र आत्मा</w:t>
      </w:r>
      <w:r>
        <w:rPr>
          <w:lang w:val="hi_IN" w:bidi="hi_IN"/>
        </w:rPr>
        <w:t xml:space="preserve"> मुख्य शब्दावली में है।</w:t>
      </w:r>
    </w:p>
    <w:p>
      <w:pPr/>
      <w:r>
        <w:rPr>
          <w:lang w:val="hi_IN" w:bidi="hi_IN"/>
        </w:rPr>
      </w:r>
      <w:r>
        <w:rPr>
          <w:lang w:val="hi_IN" w:bidi="hi_IN"/>
        </w:rPr>
        <w:t xml:space="preserve">पवित्र आत्मा पौलुस को चेतावनी दे रहा था, या उसे स्पष्ट कर रहा था कि उसे जेल में डाला जाएगा और वहाँ के लोगों द्वारा उसे कष्ट और पीड़ा का सामना करना पड़ेगा। </w:t>
      </w:r>
      <w:r>
        <w:rPr>
          <w:b/>
          <w:lang w:val="hi_IN" w:bidi="hi_IN"/>
        </w:rPr>
        <w:t>जेल</w:t>
      </w:r>
      <w:r>
        <w:rPr>
          <w:lang w:val="hi_IN" w:bidi="hi_IN"/>
        </w:rPr>
        <w:t xml:space="preserve"> ऐसी जगह है जहाँ लोग उस समय जाते हैं जब उन पर किसी अपराध का आरोप लगाया जाता है। जब पौलुस यरूशलेम पहुँचेगा तो उसे </w:t>
      </w:r>
      <w:r>
        <w:rPr>
          <w:b/>
          <w:lang w:val="hi_IN" w:bidi="hi_IN"/>
        </w:rPr>
        <w:t>मुसीबतों</w:t>
      </w:r>
      <w:r>
        <w:rPr>
          <w:lang w:val="hi_IN" w:bidi="hi_IN"/>
        </w:rPr>
        <w:t xml:space="preserve"> और </w:t>
      </w:r>
      <w:r>
        <w:rPr>
          <w:b/>
          <w:lang w:val="hi_IN" w:bidi="hi_IN"/>
        </w:rPr>
        <w:t>कष्टों</w:t>
      </w:r>
      <w:r>
        <w:rPr>
          <w:lang w:val="hi_IN" w:bidi="hi_IN"/>
        </w:rPr>
        <w:t xml:space="preserve"> का सामना करना पड़ेगा।</w:t>
      </w:r>
    </w:p>
    <w:p>
      <w:pPr/>
      <w:r>
        <w:rPr>
          <w:lang w:val="hi_IN" w:bidi="hi_IN"/>
        </w:rPr>
      </w:r>
      <w:r>
        <w:rPr>
          <w:lang w:val="hi_IN" w:bidi="hi_IN"/>
        </w:rPr>
        <w:t xml:space="preserve">पौलुस अब भी </w:t>
      </w:r>
      <w:r>
        <w:rPr>
          <w:b/>
          <w:lang w:val="hi_IN" w:bidi="hi_IN"/>
        </w:rPr>
        <w:t>दौड़ पूरी</w:t>
      </w:r>
      <w:r>
        <w:rPr>
          <w:lang w:val="hi_IN" w:bidi="hi_IN"/>
        </w:rPr>
        <w:t xml:space="preserve"> करना चाहता है, यानी वह एक ऐसे धावक की तरह महसूस करता है जो प्रभु यीशु द्वारा उसके लिए निर्धारित सभी कार्यों को पूरा करने के लिए अपनी पूरी ताकत से दौड़ रहा है, जो पौलुस के पास बचे समय में करने को हैं। इसका अर्थ है वह काम जो उसे </w:t>
      </w:r>
      <w:r>
        <w:rPr>
          <w:b/>
          <w:lang w:val="hi_IN" w:bidi="hi_IN"/>
        </w:rPr>
        <w:t>परमेश्वर के अनुग्रह का सुसमाचार</w:t>
      </w:r>
      <w:r>
        <w:rPr>
          <w:lang w:val="hi_IN" w:bidi="hi_IN"/>
        </w:rPr>
        <w:t xml:space="preserve"> घोषित करने के लिए दिया गया था। </w:t>
      </w:r>
      <w:r>
        <w:rPr>
          <w:b/>
          <w:lang w:val="hi_IN" w:bidi="hi_IN"/>
        </w:rPr>
        <w:t>अनुग्रह</w:t>
      </w:r>
      <w:r>
        <w:rPr>
          <w:lang w:val="hi_IN" w:bidi="hi_IN"/>
        </w:rPr>
        <w:t xml:space="preserve"> का अनुवाद उसी तरह करें जैसा आपने पिछले भागों में किया है। </w:t>
      </w:r>
      <w:r>
        <w:rPr>
          <w:b/>
          <w:lang w:val="hi_IN" w:bidi="hi_IN"/>
        </w:rPr>
        <w:t>अनुग्रह</w:t>
      </w:r>
      <w:r>
        <w:rPr>
          <w:lang w:val="hi_IN" w:bidi="hi_IN"/>
        </w:rPr>
        <w:t xml:space="preserve"> मुख्य शब्दावली में है।</w:t>
      </w:r>
    </w:p>
    <w:p>
      <w:pPr/>
      <w:r>
        <w:rPr>
          <w:lang w:val="hi_IN" w:bidi="hi_IN"/>
        </w:rPr>
      </w:r>
      <w:r>
        <w:rPr>
          <w:lang w:val="hi_IN" w:bidi="hi_IN"/>
        </w:rPr>
        <w:t xml:space="preserve">पौलुस बताता है कि कैसे वह विभिन्न कस्बों और शहरों में जाकर लोगों को </w:t>
      </w:r>
      <w:r>
        <w:rPr>
          <w:b/>
          <w:lang w:val="hi_IN" w:bidi="hi_IN"/>
        </w:rPr>
        <w:t>परमेश्वर के राज्य</w:t>
      </w:r>
      <w:r>
        <w:rPr>
          <w:lang w:val="hi_IN" w:bidi="hi_IN"/>
        </w:rPr>
        <w:t xml:space="preserve"> के बारे में बताता था, या यह बताता था कि परमेश्वर राजा के रूप में अपने लोगों की किस प्रकार देखभाल करता है। परमेश्वर के राज्य शब्द का अनुवाद उसी तरह करें, जैसे आपने पिछले भागों में किया है। </w:t>
      </w:r>
      <w:r>
        <w:rPr>
          <w:lang w:val="hi_IN" w:bidi="hi_IN"/>
        </w:rPr>
        <w:t>परमेश्वर का राज्य</w:t>
      </w:r>
      <w:r>
        <w:rPr>
          <w:lang w:val="hi_IN" w:bidi="hi_IN"/>
        </w:rPr>
        <w:t xml:space="preserve"> मुख्य शब्दावली में है। </w:t>
      </w:r>
    </w:p>
    <w:p>
      <w:pPr/>
      <w:r>
        <w:rPr>
          <w:lang w:val="hi_IN" w:bidi="hi_IN"/>
        </w:rPr>
      </w:r>
      <w:r>
        <w:rPr>
          <w:lang w:val="hi_IN" w:bidi="hi_IN"/>
        </w:rPr>
        <w:t xml:space="preserve">पौलुस इफिसुस के पुरनियों से कह रहा है कि उन्हें </w:t>
      </w:r>
      <w:r>
        <w:rPr>
          <w:b/>
          <w:lang w:val="hi_IN" w:bidi="hi_IN"/>
        </w:rPr>
        <w:t>चरवाहों</w:t>
      </w:r>
      <w:r>
        <w:rPr>
          <w:lang w:val="hi_IN" w:bidi="hi_IN"/>
        </w:rPr>
        <w:t xml:space="preserve"> की तरह बनना है और अपने </w:t>
      </w:r>
      <w:r>
        <w:rPr>
          <w:b/>
          <w:lang w:val="hi_IN" w:bidi="hi_IN"/>
        </w:rPr>
        <w:t>झुण्ड</w:t>
      </w:r>
      <w:r>
        <w:rPr>
          <w:lang w:val="hi_IN" w:bidi="hi_IN"/>
        </w:rPr>
        <w:t xml:space="preserve"> की देखभाल करनी है। चरवाहे शब्द का अनुवाद उसी तरह करें, जैसे आपने पिछले भागों में किया है। </w:t>
      </w:r>
      <w:r>
        <w:rPr>
          <w:lang w:val="hi_IN" w:bidi="hi_IN"/>
        </w:rPr>
        <w:t>चरवाहे</w:t>
      </w:r>
      <w:r>
        <w:rPr>
          <w:lang w:val="hi_IN" w:bidi="hi_IN"/>
        </w:rPr>
        <w:t xml:space="preserve"> मुख्य शब्दावली में है। किसी भी अच्छे चरवाहे की तरह, उन्हें अपने </w:t>
      </w:r>
      <w:r>
        <w:rPr>
          <w:b/>
          <w:lang w:val="hi_IN" w:bidi="hi_IN"/>
        </w:rPr>
        <w:t>झुण्ड</w:t>
      </w:r>
      <w:r>
        <w:rPr>
          <w:lang w:val="hi_IN" w:bidi="hi_IN"/>
        </w:rPr>
        <w:t xml:space="preserve"> की देखभाल करने की आवश्यकता है, जो भेड़ों का एक समूह है। </w:t>
      </w:r>
      <w:r>
        <w:rPr>
          <w:b/>
          <w:lang w:val="hi_IN" w:bidi="hi_IN"/>
        </w:rPr>
        <w:t>भेड़ें</w:t>
      </w:r>
      <w:r>
        <w:rPr>
          <w:lang w:val="hi_IN" w:bidi="hi_IN"/>
        </w:rPr>
        <w:t xml:space="preserve"> छोटे पशु हैं जिनकी देखभाल अक्सर चरवाहे करते हैं, क्योंकि उन्हें शिकारियों द्वारा आसानी से छीन लिया जाता है।</w:t>
      </w:r>
    </w:p>
    <w:p>
      <w:pPr/>
      <w:r>
        <w:rPr>
          <w:lang w:val="hi_IN" w:bidi="hi_IN"/>
        </w:rPr>
      </w:r>
      <w:r>
        <w:rPr>
          <w:lang w:val="hi_IN" w:bidi="hi_IN"/>
        </w:rPr>
        <w:t xml:space="preserve">पौलुस इफिसुस के पुरनियों से कह रहा है कि वे परमेश्वर की उस कलीसिया के चरवाहे बनें, जिसकी अगुआई पवित्र आत्मा ने उन्हें सौंपा है, और जिसे परमेश्वर ने अपने पुत्र, प्रभु यीशु के </w:t>
      </w:r>
      <w:r>
        <w:rPr>
          <w:b/>
          <w:lang w:val="hi_IN" w:bidi="hi_IN"/>
        </w:rPr>
        <w:t>लहू, या मृत्यु के द्वारा खरीदा</w:t>
      </w:r>
      <w:r>
        <w:rPr>
          <w:lang w:val="hi_IN" w:bidi="hi_IN"/>
        </w:rPr>
        <w:t xml:space="preserve"> था, जब यीशु क्रूस पर मर गया था। इसका अर्थ है कि परमेश्वर ने अपने पुत्र, प्रभु यीशु को क्रूस पर मरने के लिए भेजकर उसने कलीसिया, या यीशु के विश्वासियों के समूह को खरीदा। इसका अर्थ यह नहीं है कि इसे पैसे के लिए बेचा गया था। इसका अर्थ यह है कि परमेश्वर ने अपने लोगों को अपने पुत्र, प्रभु यीशु के लहू के द्वारा प्राप्त किया, जिसका लहू तब बहाया गया जब प्रभु यीशु क्रूस पर मर गया।</w:t>
      </w:r>
    </w:p>
    <w:p>
      <w:pPr/>
      <w:r>
        <w:rPr>
          <w:lang w:val="hi_IN" w:bidi="hi_IN"/>
        </w:rPr>
      </w:r>
      <w:r>
        <w:rPr>
          <w:lang w:val="hi_IN" w:bidi="hi_IN"/>
        </w:rPr>
        <w:t xml:space="preserve">पौलुस पुरनियों को झूठे शिक्षकों की भी चेतावनी देता है। उनकी तुलना भेड़ियों से की। </w:t>
      </w:r>
      <w:r>
        <w:rPr>
          <w:b/>
          <w:lang w:val="hi_IN" w:bidi="hi_IN"/>
        </w:rPr>
        <w:t>भेड़िये</w:t>
      </w:r>
      <w:r>
        <w:rPr>
          <w:lang w:val="hi_IN" w:bidi="hi_IN"/>
        </w:rPr>
        <w:t xml:space="preserve"> बड़े कुत्तों के समान जंगली पशु हैं, लेकिन अधिक भयंकर हैं। भेड़िये की प्रजाति के आधार पर इनका वजन 30 से 45 किलोग्राम या 65 से 100 पाउंड तक होता है। वे भेड़ सहित अन्य पशुओं पर हमला करते हैं और उन्हें खाते हैं। </w:t>
      </w:r>
    </w:p>
    <w:p>
      <w:pPr/>
      <w:r>
        <w:rPr>
          <w:lang w:val="hi_IN" w:bidi="hi_IN"/>
        </w:rPr>
      </w:r>
      <w:r>
        <w:rPr>
          <w:lang w:val="hi_IN" w:bidi="hi_IN"/>
        </w:rPr>
        <w:t xml:space="preserve">यहाँ रुकें और एक </w:t>
      </w:r>
      <w:r>
        <w:rPr>
          <w:lang w:val="hi_IN" w:bidi="hi_IN"/>
        </w:rPr>
        <w:t>भेड़िये और एक भेड़</w:t>
      </w:r>
      <w:r>
        <w:rPr>
          <w:lang w:val="hi_IN" w:bidi="hi_IN"/>
        </w:rPr>
        <w:t xml:space="preserve"> की तस्वीर दिखाएँ ताकि उनके आकार का पता चल सके।</w:t>
      </w:r>
    </w:p>
    <w:p>
      <w:pPr/>
      <w:r>
        <w:rPr>
          <w:lang w:val="hi_IN" w:bidi="hi_IN"/>
        </w:rPr>
      </w:r>
      <w:r>
        <w:rPr>
          <w:lang w:val="hi_IN" w:bidi="hi_IN"/>
        </w:rPr>
        <w:t xml:space="preserve">"मैं परमेश्वर से प्रार्थना करता हूँ कि वह </w:t>
      </w:r>
      <w:r>
        <w:rPr>
          <w:b/>
          <w:lang w:val="hi_IN" w:bidi="hi_IN"/>
        </w:rPr>
        <w:t>वचन और परमेश्वर के अनुग्रह</w:t>
      </w:r>
      <w:r>
        <w:rPr>
          <w:lang w:val="hi_IN" w:bidi="hi_IN"/>
        </w:rPr>
        <w:t xml:space="preserve"> के माध्यम से आपकी देखभाल करे।" इससे यह संकेत मिलता है कि पौलुस को उम्मीद थी कि परमेश्वर इफिसुस के विश्वासियों का मार्गदर्शन और सुधार करने के लिए वचन, या पवित्रशास्त्र का उपयोग करेगा। पौलुस अब उन्हें मार्गदर्शन करने और उन्हें सुधारने के लिए मौजूद नहीं होगा। परमेश्वर ने अपने अनुग्रह से लोगों के लिए प्रभु यीशु में विश्वास करने के माध्यम से मेल-मिलाप करना, या उनके साथ फिर से संबंध स्थापित करना संभव बनाया है।</w:t>
      </w:r>
    </w:p>
    <w:p>
      <w:pPr/>
      <w:r>
        <w:rPr>
          <w:lang w:val="hi_IN" w:bidi="hi_IN"/>
        </w:rPr>
      </w:r>
      <w:r>
        <w:rPr>
          <w:lang w:val="hi_IN" w:bidi="hi_IN"/>
        </w:rPr>
        <w:t xml:space="preserve">इसके बाद पौलुस आगे कहता है, "जो तुम्हें बना सकता है और तुम्हें उन सभी </w:t>
      </w:r>
      <w:r>
        <w:rPr>
          <w:b/>
          <w:lang w:val="hi_IN" w:bidi="hi_IN"/>
        </w:rPr>
        <w:t>पवित्र</w:t>
      </w:r>
      <w:r>
        <w:rPr>
          <w:lang w:val="hi_IN" w:bidi="hi_IN"/>
        </w:rPr>
        <w:t xml:space="preserve"> लोगों के बीच </w:t>
      </w:r>
      <w:r>
        <w:rPr>
          <w:b/>
          <w:lang w:val="hi_IN" w:bidi="hi_IN"/>
        </w:rPr>
        <w:t>विरासत</w:t>
      </w:r>
      <w:r>
        <w:rPr>
          <w:lang w:val="hi_IN" w:bidi="hi_IN"/>
        </w:rPr>
        <w:t xml:space="preserve"> दिला सकता है।" </w:t>
      </w:r>
      <w:r>
        <w:rPr>
          <w:b/>
          <w:lang w:val="hi_IN" w:bidi="hi_IN"/>
        </w:rPr>
        <w:t>विरासत</w:t>
      </w:r>
      <w:r>
        <w:rPr>
          <w:lang w:val="hi_IN" w:bidi="hi_IN"/>
        </w:rPr>
        <w:t xml:space="preserve"> आमतौर पर संपत्ति, विशेष रूप से जमीन को दर्शाता है, लेकिन पौलुस अनन्त आशीषों की बात कर रहा है। परमेश्वर ने स्वर्ग में यीशु में विश्वास करने वालों के लिए क्या तैयार किया है, जिन्हें परमेश्वर ने अपने उद्देश्यों के लिए चुना और अलग किया है। यह उन सभी अच्छी चीजों को दर्शाता है जो परमेश्वर आने वाले युग में विश्वासियों को देगा। इसमें सिद्ध शरीर देना शामिल होगा। </w:t>
      </w:r>
      <w:r>
        <w:rPr>
          <w:b/>
          <w:lang w:val="hi_IN" w:bidi="hi_IN"/>
        </w:rPr>
        <w:t>पवित्र</w:t>
      </w:r>
      <w:r>
        <w:rPr>
          <w:lang w:val="hi_IN" w:bidi="hi_IN"/>
        </w:rPr>
        <w:t xml:space="preserve"> घोषित करने का अर्थ है किसी को परमेश्वर के लोगों के रूप में अलग करना या पवित्र घोषित करना।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21:1–9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21:1–9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हम पौलुस को अक्सर एक स्थान से दूसरे स्थान पर जाते हुए देख सकते हैं। पौलुस ने मकिदूनिया, यूनान, मूसिया के त्रोआस और आसिया में यीशु के चेलों से मुलाकात की। पौलुस पिन्तेकुस्त के दिन यरूशलेम पहुँचने की जल्दी में था। आपको याद होगा कि पिन्तेकुस्त पर्व के दौरान ही पवित्र आत्मा की उपस्थिति ने यरूशलेम में यीशु के विश्वासियों को भर दिया था। पौलुस की यरूशलेम में पिन्तेकुस्त मनाने की इच्छा ही एक जहाज से दूसरे जहाज में जाने का कारण है। यह भाग पौलुस की तीसरी मिशनरी यात्रा पर उनकी वापसी यात्रा की कहानी है। पौलुस समुद्र के रास्ते कैसरिया और जमीन के रास्ते यरूशलेम की यात्रा करता है। यह पहली बार नहीं था जब पौलुस ने इस क्षेत्र से कैसरिया की यात्रा की थी। कैसरिया यहूदिया प्रान्त के भूमध्य सागर के तट पर एक शहर है। पौलुस की दूसरी मिशनरी यात्रा में, उसने इस क्षेत्र से होकर यात्रा की। पौलुस ने पहले इस मार्ग की यात्रा की थी, इसलिए वह पहले से ही इस बारे में परिचित था कि यरूशलेम वापस कैसे जाना है।</w:t>
      </w:r>
    </w:p>
    <w:p>
      <w:pPr/>
      <w:r>
        <w:rPr>
          <w:lang w:val="hi_IN" w:bidi="hi_IN"/>
        </w:rPr>
      </w:r>
      <w:r>
        <w:rPr>
          <w:lang w:val="hi_IN" w:bidi="hi_IN"/>
        </w:rPr>
        <w:t xml:space="preserve">पौलुस की </w:t>
      </w:r>
      <w:r>
        <w:rPr>
          <w:lang w:val="hi_IN" w:bidi="hi_IN"/>
        </w:rPr>
        <w:t>तीसरी मिशनरी यात्रा</w:t>
      </w:r>
      <w:r>
        <w:rPr>
          <w:lang w:val="hi_IN" w:bidi="hi_IN"/>
        </w:rPr>
        <w:t xml:space="preserve"> का नक्शा दिखाएँ। एक </w:t>
      </w:r>
      <w:r>
        <w:rPr>
          <w:lang w:val="hi_IN" w:bidi="hi_IN"/>
        </w:rPr>
        <w:t>जहाज की एक तस्वीर दिखाएँ जिसका उपयोग भूमध्य सागर में किया जाता था</w:t>
      </w:r>
      <w:r>
        <w:rPr>
          <w:lang w:val="hi_IN" w:bidi="hi_IN"/>
        </w:rPr>
        <w:t>।</w:t>
      </w:r>
    </w:p>
    <w:p>
      <w:pPr/>
      <w:r>
        <w:rPr>
          <w:lang w:val="hi_IN" w:bidi="hi_IN"/>
        </w:rPr>
      </w:r>
      <w:r>
        <w:rPr>
          <w:lang w:val="hi_IN" w:bidi="hi_IN"/>
        </w:rPr>
        <w:t>चर्चा करें कि जब आपकी संस्कृति का कोई व्यक्ति लंबी यात्रा पर जाता है तो क्या होता है। जब वे किसी ऐसी जगह पर आते हैं जहाँ वे पहले भी जा चुके हैं तो वे क्या करते हैं?</w:t>
      </w:r>
    </w:p>
    <w:p>
      <w:pPr/>
      <w:r>
        <w:rPr>
          <w:lang w:val="hi_IN" w:bidi="hi_IN"/>
        </w:rPr>
      </w:r>
      <w:r>
        <w:rPr>
          <w:lang w:val="hi_IN" w:bidi="hi_IN"/>
        </w:rPr>
        <w:t>मीलेतुस से शुरू करते हुए, पौलुस और उसके साथियों ने समुद्र के रास्ते कोस, रुदुस और पतरा के शहरों की यात्रा की। पतरा में एक प्राचीन व्यापार मार्ग था जिसके माध्यम से सिकन्दरिया से रोम तक अनाज ले जाया जाता था। पतरा से सूर की यात्रा लगभग 644 किलोमीटर थी। सूर प्राचीन निकट पूर्व के सबसे पुराने शहरों में से एक है, जो फिनीके प्रान्त में स्थित है। सूर एक महत्वपूर्ण व्यापारिक मार्ग है जिसमें दो बंदरगाह हैं। जब जहाज सूर में था, तो पौलुस और उसके साथी सूर में यीशु के चेलों से, अनुयायियों से मिलने गए। पौलुस और उसके साथी सात दिन तक वहाँ रहे। पौलुस और यीशु के अनुयायियों ने प्रार्थना की और उनके साथ संगति की।</w:t>
      </w:r>
    </w:p>
    <w:p>
      <w:pPr/>
      <w:r>
        <w:rPr>
          <w:lang w:val="hi_IN" w:bidi="hi_IN"/>
        </w:rPr>
      </w:r>
      <w:r>
        <w:rPr>
          <w:lang w:val="hi_IN" w:bidi="hi_IN"/>
        </w:rPr>
        <w:t>बाद में, पौलुस ने सूर से पतुलिमयिस की यात्रा की जो लगभग 40 किलोमीटर की दूरी पर थी। पौलुस ने एक दिन के लिए पतुलिमयिस के विश्वासियों से भी मुलाकात की।</w:t>
      </w:r>
    </w:p>
    <w:p>
      <w:pPr/>
      <w:r>
        <w:rPr>
          <w:lang w:val="hi_IN" w:bidi="hi_IN"/>
        </w:rPr>
      </w:r>
      <w:r>
        <w:rPr>
          <w:lang w:val="hi_IN" w:bidi="hi_IN"/>
        </w:rPr>
        <w:t>यदि आवश्यकता हो तो समूह से नक्शे को फिर से देखने के लिए कहें।</w:t>
      </w:r>
    </w:p>
    <w:p>
      <w:pPr/>
      <w:r>
        <w:rPr>
          <w:lang w:val="hi_IN" w:bidi="hi_IN"/>
        </w:rPr>
      </w:r>
      <w:r>
        <w:rPr>
          <w:lang w:val="hi_IN" w:bidi="hi_IN"/>
        </w:rPr>
        <w:t>पौलुस ने पतुलिमयिस से कैसरिया की यात्रा की, जिसमे 64 किलोमीटर की दूरी की। यह कैसरिया, कैसरिया फिलिप्पी से अलग है जहाँ यीशु और चेले गए थे। राजा हेरोदेस ने शहर का नाम रोमी सम्राट औगुस्तुस के सम्मान में रखा। जब पौलुस कैसरिया पहुँचा, तो वह फिलिप्पुस के घर गया। फिलिप्पुस की चार अविवाहित बेटियाँ थीं जो भविष्यद्वाणी कर सकती थीं और परमेश्वर का संदेश साझा कर सकती थीं। हमें पहले के भाग से याद होगा कि पतरस कैसरिया में कुरनेलियुस के घर गया था।</w:t>
      </w:r>
    </w:p>
    <w:p>
      <w:pPr/>
      <w:r>
        <w:rPr>
          <w:lang w:val="hi_IN" w:bidi="hi_IN"/>
        </w:rPr>
      </w:r>
      <w:r>
        <w:rPr>
          <w:lang w:val="hi_IN" w:bidi="hi_IN"/>
        </w:rPr>
        <w:t>प्रेरितों के काम की पिछली कहानियों को देखते हुए, फिलिप्पुस को कलीसिया के सात सहायकियों में से एक के रूप में चुना गया था। फिलिप्पुस ने कूश के खोजे को यीशु का सुसमाचार बताया। स्तिफनुस को भी सात लोगों में शामिल किया गया था। पौलुस के मन फिराने से पहले, पौलुस ने स्तिफनुस की हत्या में हिस्सा लिया था। जब पौलुस वहाँ पहुँचा, तो हमने देखा कि पौलुस ने फिलिप्पुस के साथ सुलह कर ली। पौलुस का सताव और फिलिप्पुस का कैसरिया में आना दोनों परमेश्वर के नियंत्रण में हैं। परमेश्वर के अनुग्रह के परिणामस्वरूप पूर्व शत्रुओं की दोस्ती हुई।</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ने मीलेतुस में इफिसुस के पुरनियों को अलविदा कहा। पौलुस और उसके साथी मीलेतुस से एक जहाज पर सवार हुए और जहाज एक बंदरगाह से दूसरे बंदरगाह की यात्रा करता हुआ अंत में सूर पहुँचा।</w:t>
      </w:r>
    </w:p>
    <w:p>
      <w:pPr/>
      <w:r>
        <w:rPr>
          <w:lang w:val="hi_IN" w:bidi="hi_IN"/>
        </w:rPr>
      </w:r>
      <w:r>
        <w:rPr>
          <w:b/>
          <w:lang w:val="hi_IN" w:bidi="hi_IN"/>
        </w:rPr>
        <w:t>दूसरा दृश्य:</w:t>
      </w:r>
      <w:r>
        <w:rPr>
          <w:lang w:val="hi_IN" w:bidi="hi_IN"/>
        </w:rPr>
        <w:t xml:space="preserve"> पौलुस और उसके साथी सूर के तट पर पहुँचे। जब जहाज अपना माल उतार रहा था, तो पौलुस सूर में चेलों (यीशु के अनुयायियों) से मिलने गया। पौलुस और उसके साथी सात दिन तक चेलों के साथ रहे।</w:t>
      </w:r>
    </w:p>
    <w:p>
      <w:pPr/>
      <w:r>
        <w:rPr>
          <w:lang w:val="hi_IN" w:bidi="hi_IN"/>
        </w:rPr>
      </w:r>
      <w:r>
        <w:rPr>
          <w:b/>
          <w:lang w:val="hi_IN" w:bidi="hi_IN"/>
        </w:rPr>
        <w:t>तीसरा दृश्य:</w:t>
      </w:r>
      <w:r>
        <w:rPr>
          <w:lang w:val="hi_IN" w:bidi="hi_IN"/>
        </w:rPr>
        <w:t xml:space="preserve"> यह दृश्य पौलुस की सूर से कैसरिया की यात्रा का वर्णन करता है। सूर से, जहाज पतुलिमयिस पहुँचा। पौलुस और उसके साथियों ने पतुलिमयिस में विश्वासियों से भी मुलाकात की। अगले दिन, जहाज कैसरिया पहुँचा।</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यात्रा करने वाले साथी जिनमें लूका शामिल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जहाज के चालक दल</w:t>
      </w:r>
    </w:p>
    <w:p>
      <w:pPr>
        <w:pStyle w:val="ListBullet"/>
        <w:spacing w:line="240" w:lineRule="auto"/>
        <w:ind w:left="720"/>
      </w:pPr>
      <w:r>
        <w:rPr>
          <w:lang w:val="hi_IN" w:bidi="hi_IN"/>
        </w:rPr>
      </w:r>
      <w:r>
        <w:rPr>
          <w:lang w:val="hi_IN" w:bidi="hi_IN"/>
        </w:rPr>
        <w:t>सूर में चेले</w:t>
      </w:r>
    </w:p>
    <w:p>
      <w:pPr>
        <w:pStyle w:val="ListBullet"/>
        <w:spacing w:line="240" w:lineRule="auto"/>
        <w:ind w:left="720"/>
      </w:pPr>
      <w:r>
        <w:rPr>
          <w:lang w:val="hi_IN" w:bidi="hi_IN"/>
        </w:rPr>
      </w:r>
      <w:r>
        <w:rPr>
          <w:lang w:val="hi_IN" w:bidi="hi_IN"/>
        </w:rPr>
        <w:t>पतुलिमयिस के विश्वासी, जिनमें उनकी पत्नियाँ और बच्चे शामिल हैं</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फिलिप्पुस की चार अविवाहित बेटियाँ जो भविष्यद्वाणी करती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यह कहानी उस समय होती है जब पौलुस और उसके साथी जहाज पर थे। जहाज एक बंदरगाह से दूसरे बंदरगाह की ओर जाता है। पौलुस ने अपनी दूसरी मिशनरी यात्रा के दौरान यह यात्रा पहले भी की थी।</w:t>
      </w:r>
    </w:p>
    <w:p>
      <w:pPr/>
      <w:r>
        <w:rPr>
          <w:lang w:val="hi_IN" w:bidi="hi_IN"/>
        </w:rPr>
      </w:r>
      <w:r>
        <w:rPr>
          <w:lang w:val="hi_IN" w:bidi="hi_IN"/>
        </w:rPr>
        <w:t>पिछले भाग में, पौलुस का दावा है कि पवित्र आत्मा ने उसे यरूशलेम जाने के लिए प्रेरित किया। सूर में चेलों (यीशु के अनुयायियों) ने, आत्मा की अगुआई में, पौलुस से कहा कि वह यरूशलेम न जाए। सूर में पौलुस और चेलों के बीच पवित्र आत्मा के कार्य में कोई विरोधाभास नहीं है। हम कह सकते हैं कि चेलों की अगुवाई आत्मा द्वारा की गई थी। चेलों ने यरूशलेम में पौलुस के भविष्य के कष्ट के बारे में भविष्यद्वाणी की। इसलिए, यह समझना आसान है कि सूर में चेलों ने पौलुस से यरूशलेम की ओर आगे न बढ़ने का आग्रह क्यों किया। यह याद रखना महत्वपूर्ण है कि यात्रा के दौरान वे जिन स्थानों पर रुके थे, उनका उल्लेख किया जाए।</w:t>
      </w:r>
    </w:p>
    <w:p>
      <w:pPr/>
      <w:r>
        <w:rPr>
          <w:lang w:val="hi_IN" w:bidi="hi_IN"/>
        </w:rPr>
      </w:r>
      <w:r>
        <w:rPr>
          <w:lang w:val="hi_IN" w:bidi="hi_IN"/>
        </w:rPr>
        <w:t>यह याद रखना महत्वपूर्ण है कि उन्होंने फिलिप और उनकी बेटियों से मुलाकात की थी। कहानी में पहले, फिलिप उन सात लोगों में से एक था, जो कलीसिया के पहला सहायक था और कैसरिया गया था। जब पौलुस कैसरिया पहुँचा, तो वह फिलिप्पुस के घर गया और रहा। फिलिप्पुस की चार अविवाहित बेटियाँ थीं जो भविष्यद्वाणी कर सकती थीं। पौलुस के यरूशलेम पहुँचने से पहले, उसकी आदत थी कि वह यीशु के अनुयायियों से मिलने जाता था। पौलुस ने सूर, पतुलिमयिस और कैसरिया में विश्वासियों से मुलाकात की। यह प्रथा पौलुस के मिशनरी और पादरी दोनों गुणों को दर्शाती है। उसके सच्चे विश्वास ने ही पौलुस को फिलिप्पुस के साथ सुलह करने में सक्षम बनाया। परमेश्वर के अनुग्रह के परिणामस्वरूप पूर्व शत्रुओं की दोस्ती हुई।</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यात्रा करने वाले साथी जिनमें लूका शामिल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जहाज के चालक दल</w:t>
      </w:r>
    </w:p>
    <w:p>
      <w:pPr>
        <w:pStyle w:val="ListBullet"/>
        <w:spacing w:line="240" w:lineRule="auto"/>
        <w:ind w:left="720"/>
      </w:pPr>
      <w:r>
        <w:rPr>
          <w:lang w:val="hi_IN" w:bidi="hi_IN"/>
        </w:rPr>
      </w:r>
      <w:r>
        <w:rPr>
          <w:lang w:val="hi_IN" w:bidi="hi_IN"/>
        </w:rPr>
        <w:t>सूर में चेले</w:t>
      </w:r>
    </w:p>
    <w:p>
      <w:pPr>
        <w:pStyle w:val="ListBullet"/>
        <w:spacing w:line="240" w:lineRule="auto"/>
        <w:ind w:left="720"/>
      </w:pPr>
      <w:r>
        <w:rPr>
          <w:lang w:val="hi_IN" w:bidi="hi_IN"/>
        </w:rPr>
      </w:r>
      <w:r>
        <w:rPr>
          <w:lang w:val="hi_IN" w:bidi="hi_IN"/>
        </w:rPr>
        <w:t>पतुलिमयिस के विश्वासी, जिनमें उनकी पत्नियाँ और बच्चे शामिल हैं</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फिलिप्पुस की चार अविवाहित बेटियाँ जो भविष्यद्वाणी करती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पौलुस और उसके साथी मीलेतुस से निकले और कोस, रुदुस और पतरा के बंदरगाहों पर गए। उन्होंने पतरा से फिनीके प्रान्त में सूर की यात्रा भी की।</w:t>
      </w:r>
    </w:p>
    <w:p>
      <w:pPr/>
      <w:r>
        <w:rPr>
          <w:lang w:val="hi_IN" w:bidi="hi_IN"/>
        </w:rPr>
      </w:r>
      <w:r>
        <w:rPr>
          <w:lang w:val="hi_IN" w:bidi="hi_IN"/>
        </w:rPr>
        <w:t>पौलुस ने सूर में विश्वासियों से मुलाकात की। पौलुस और उसके साथी सात दिन तक वहाँ रहे। सूर में चेलों ने पौलुस से आग्रह किया कि वह यरूशलेम न जाए। पौलुस के जाने से पहले, वे विश्वासियों के साथ घुटने टेककर बैठ गए और उनके साथ प्रार्थना की। फिर उन्होंने एक दूसरे को विदाई 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कलाकारों से पूछें, "आप कैसा महसूस कर रहे हैं?" आपको ऐसी बातें सुनने को मिल सकती हैं, जैसे, "दुखी हैं क्योंकि तुम नहीं चाहते कि पौलुस को चोट लगे," और "संकोच हो लेकिन भरोसा है कि परमेश्वर पौलुस के साथ होगा।"</w:t>
      </w:r>
    </w:p>
    <w:p>
      <w:pPr>
        <w:pStyle w:val="ListBullet"/>
        <w:spacing w:line="240" w:lineRule="auto"/>
        <w:ind w:left="720"/>
      </w:pPr>
      <w:r>
        <w:rPr>
          <w:lang w:val="hi_IN" w:bidi="hi_IN"/>
        </w:rPr>
      </w:r>
      <w:r>
        <w:rPr>
          <w:lang w:val="hi_IN" w:bidi="hi_IN"/>
        </w:rPr>
        <w:t>पौलुस की भूमिका निभाने वाले अभिनेता से भी पूछें, "आप कैसा महसूस कर रहे हैं?" आप ऐसी बातें सुन सकते हैं, जैसे, "मुझे विश्वास है कि परमेश्वर का आत्मा मुझे यरूशलेम की ओर ले जा रहा है।"</w:t>
      </w:r>
    </w:p>
    <w:p>
      <w:pPr/>
      <w:r>
        <w:rPr>
          <w:lang w:val="hi_IN" w:bidi="hi_IN"/>
        </w:rPr>
      </w:r>
      <w:r>
        <w:rPr>
          <w:lang w:val="hi_IN" w:bidi="hi_IN"/>
        </w:rPr>
        <w:t>पौलुस फिलिप्पुस के घर पहुँचा। जब वे पहुँचते हैं, तो फिलिप्पुस पौलुस का स्वागत करता है। फिलिप्पुस ने अपनी चार बेटियों का भी पौलुस और उसके साथियों से परिचय कराया।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फिलिप्पुस की भूमिका निभाने वाले अभिनेता से पूछें, "आप कैसा महसूस कर रहे हैं?" आपको ऐसी बातें सुनने को मिल सकती हैं, जैसे, "मुझे खुशी है कि यीशु के एक सहकर्मी ने मुझसे मुलाकात की," और "पौलुस पर परमेश्वर के अनुग्रह के लिए आभारी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पौलुस और उसके साथी मीलेतुस से कैसरिया की यात्रा कर रहे थे ताकि वे यरूशलेम में पिन्तेकुस्त का पर्व मना सकें। यह कहानी पौलुस के एक महत्वपूर्ण बंदरगाह से दूसरे महत्वपूर्ण बंदरगाह की यात्रा का वर्णन करती है। जब वे सूर पहुँचे, तो पौलुस और उसके साथी </w:t>
      </w:r>
      <w:r>
        <w:rPr>
          <w:b/>
          <w:lang w:val="hi_IN" w:bidi="hi_IN"/>
        </w:rPr>
        <w:t>चेलों</w:t>
      </w:r>
      <w:r>
        <w:rPr>
          <w:lang w:val="hi_IN" w:bidi="hi_IN"/>
        </w:rPr>
        <w:t xml:space="preserve"> से मिलने गए। पहले इस्तेमाल किए गए शब्द का ही प्रयोग करें। </w:t>
      </w:r>
      <w:r>
        <w:rPr>
          <w:lang w:val="hi_IN" w:bidi="hi_IN"/>
        </w:rPr>
        <w:t>चेले</w:t>
      </w:r>
      <w:r>
        <w:rPr>
          <w:lang w:val="hi_IN" w:bidi="hi_IN"/>
        </w:rPr>
        <w:t xml:space="preserve"> शब्द के बारे में अधिक जानकारी के लिए मुख्य शब्दावली देखें।</w:t>
      </w:r>
    </w:p>
    <w:p>
      <w:pPr/>
      <w:r>
        <w:rPr>
          <w:lang w:val="hi_IN" w:bidi="hi_IN"/>
        </w:rPr>
      </w:r>
      <w:r>
        <w:rPr>
          <w:b/>
          <w:lang w:val="hi_IN" w:bidi="hi_IN"/>
        </w:rPr>
        <w:t>आत्मा</w:t>
      </w:r>
      <w:r>
        <w:rPr>
          <w:lang w:val="hi_IN" w:bidi="hi_IN"/>
        </w:rPr>
        <w:t xml:space="preserve"> के माध्यम से, चेले नहीं चाहते कि पौलुस यरूशलेम जाए। यहाँ आत्मा </w:t>
      </w:r>
      <w:r>
        <w:rPr>
          <w:b/>
          <w:lang w:val="hi_IN" w:bidi="hi_IN"/>
        </w:rPr>
        <w:t>पवित्र आत्मा</w:t>
      </w:r>
      <w:r>
        <w:rPr>
          <w:lang w:val="hi_IN" w:bidi="hi_IN"/>
        </w:rPr>
        <w:t xml:space="preserve"> है, उसी शब्द का उपयोग करें जो आपने पहले किया था। </w:t>
      </w:r>
      <w:r>
        <w:rPr>
          <w:lang w:val="hi_IN" w:bidi="hi_IN"/>
        </w:rPr>
        <w:t>पवित्र आत्मा</w:t>
      </w:r>
      <w:r>
        <w:rPr>
          <w:lang w:val="hi_IN" w:bidi="hi_IN"/>
        </w:rPr>
        <w:t xml:space="preserve"> के बारे में अधिक जानकारी के लिए मुख्य शब्दावली देखें। </w:t>
      </w:r>
    </w:p>
    <w:p>
      <w:pPr/>
      <w:r>
        <w:rPr>
          <w:lang w:val="hi_IN" w:bidi="hi_IN"/>
        </w:rPr>
      </w:r>
      <w:r>
        <w:rPr>
          <w:lang w:val="hi_IN" w:bidi="hi_IN"/>
        </w:rPr>
        <w:t xml:space="preserve">जब पौलुस और चेले सूर में एकत्रित हुए, तो वे समुद्र तट पर घुटने टेककर </w:t>
      </w:r>
      <w:r>
        <w:rPr>
          <w:b/>
          <w:lang w:val="hi_IN" w:bidi="hi_IN"/>
        </w:rPr>
        <w:t>प्रार्थना</w:t>
      </w:r>
      <w:r>
        <w:rPr>
          <w:lang w:val="hi_IN" w:bidi="hi_IN"/>
        </w:rPr>
        <w:t xml:space="preserve"> करने लगे। इस शब्द का प्रयोग उसी प्रकार करें जैसे आपने पहले किया था। </w:t>
      </w:r>
      <w:r>
        <w:rPr>
          <w:b/>
          <w:lang w:val="hi_IN" w:bidi="hi_IN"/>
        </w:rPr>
        <w:t>प्रार्थना</w:t>
      </w:r>
      <w:r>
        <w:rPr>
          <w:lang w:val="hi_IN" w:bidi="hi_IN"/>
        </w:rPr>
        <w:t xml:space="preserve"> शब्द के बारे में अधिक जानकारी के लिए मुख्य शब्दावली देखें।</w:t>
      </w:r>
    </w:p>
    <w:p>
      <w:pPr/>
      <w:r>
        <w:rPr>
          <w:lang w:val="hi_IN" w:bidi="hi_IN"/>
        </w:rPr>
      </w:r>
      <w:r>
        <w:rPr>
          <w:lang w:val="hi_IN" w:bidi="hi_IN"/>
        </w:rPr>
        <w:t>जब पौलुस और उसके साथी पतुलिमयिस पहुँचे, तो उन्होंने भाइयों और बहनों को नमस्कार किया। यीशु के अनुयायी एक-दूसरे के परिवार की तरह व्यवहार करते हैं। यहाँ भाई-बहनों का प्रयोग खून के रिश्तों वाले भाई-बहनों के समान नहीं है। इस शब्द का प्रयोग उसी प्रकार करें जैसे आपने पहले किया था।</w:t>
      </w:r>
    </w:p>
    <w:p>
      <w:pPr/>
      <w:r>
        <w:rPr>
          <w:lang w:val="hi_IN" w:bidi="hi_IN"/>
        </w:rPr>
      </w:r>
      <w:r>
        <w:rPr>
          <w:lang w:val="hi_IN" w:bidi="hi_IN"/>
        </w:rPr>
        <w:t xml:space="preserve">फिलिप्पुस को सात लोगों में से एक, एक </w:t>
      </w:r>
      <w:r>
        <w:rPr>
          <w:b/>
          <w:lang w:val="hi_IN" w:bidi="hi_IN"/>
        </w:rPr>
        <w:t>प्रचारक</w:t>
      </w:r>
      <w:r>
        <w:rPr>
          <w:lang w:val="hi_IN" w:bidi="hi_IN"/>
        </w:rPr>
        <w:t xml:space="preserve"> के रूप में वर्णित किया गया था। एक प्रचारक वह होता है जो यीशु के बारे में सुसमाचार बताता है। सुसमाचार वह खुशखबरी है कि यीशु इस पृथ्वी पर था, हमारे पापों के लिए मरा और मृतकों में से जी उठा। </w:t>
      </w:r>
      <w:r>
        <w:rPr>
          <w:b/>
          <w:lang w:val="hi_IN" w:bidi="hi_IN"/>
        </w:rPr>
        <w:t>प्रचारक</w:t>
      </w:r>
      <w:r>
        <w:rPr>
          <w:lang w:val="hi_IN" w:bidi="hi_IN"/>
        </w:rPr>
        <w:t xml:space="preserve"> शब्द के बारे में अधिक जानकारी के लिए मुख्य शब्दावली देखें।</w:t>
      </w:r>
    </w:p>
    <w:p>
      <w:pPr/>
      <w:r>
        <w:rPr>
          <w:lang w:val="hi_IN" w:bidi="hi_IN"/>
        </w:rPr>
      </w:r>
      <w:r>
        <w:rPr>
          <w:lang w:val="hi_IN" w:bidi="hi_IN"/>
        </w:rPr>
        <w:t xml:space="preserve">फिलिप्पुस की चार अविवाहित बेटियाँ थीं जो </w:t>
      </w:r>
      <w:r>
        <w:rPr>
          <w:b/>
          <w:lang w:val="hi_IN" w:bidi="hi_IN"/>
        </w:rPr>
        <w:t>भविष्यद्वाणी</w:t>
      </w:r>
      <w:r>
        <w:rPr>
          <w:lang w:val="hi_IN" w:bidi="hi_IN"/>
        </w:rPr>
        <w:t xml:space="preserve"> कर सकती थीं। भविष्यवाणी करना भविष्यवक्ताओं की गतिविधि का वर्णन करता है। भविष्यद्वाणी करना परमेश्वर के वचन या संदेश को लोगों तक पहुँचाना है। भविष्यद्वक्ता शब्द का उपयोग उसी तरह करें जैसे आपने पहले किया था। </w:t>
      </w:r>
      <w:r>
        <w:rPr>
          <w:b/>
          <w:lang w:val="hi_IN" w:bidi="hi_IN"/>
        </w:rPr>
        <w:t>भविष्यद्वक्ता</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21:10–14</w:t>
      </w:r>
      <w:r>
        <w:rPr>
          <w:lang w:val="hi_IN" w:bidi="hi_IN"/>
        </w:rPr>
      </w:r>
    </w:p>
    <w:p>
      <w:pPr>
        <w:pStyle w:val="Heading3"/>
      </w:pPr>
      <w:r>
        <w:rPr>
          <w:lang w:val="hi_IN" w:bidi="hi_IN"/>
        </w:rPr>
        <w:t>सुने और मन में रखें</w:t>
      </w:r>
    </w:p>
    <w:p>
      <w:pPr/>
      <w:r>
        <w:rPr>
          <w:lang w:val="hi_IN" w:bidi="hi_IN"/>
        </w:rPr>
      </w:r>
      <w:r>
        <w:rPr>
          <w:lang w:val="hi_IN" w:bidi="hi_IN"/>
        </w:rPr>
        <w:t>हमें उम्मीद है कि अनुवादक बाइबल के तीन अलग-अलग संस्करणों को सुनेंगे, न कि केवल एक ही ऑडियो स्रोत को।</w:t>
      </w:r>
    </w:p>
    <w:p>
      <w:pPr/>
      <w:r>
        <w:rPr>
          <w:lang w:val="hi_IN" w:bidi="hi_IN"/>
        </w:rPr>
      </w:r>
      <w:r>
        <w:rPr>
          <w:lang w:val="hi_IN" w:bidi="hi_IN"/>
        </w:rPr>
        <w:t>प्रेरितों के काम 21:10–14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कहानी में कौन सा विवरण स्पष्ट नहीं है?</w:t>
      </w:r>
    </w:p>
    <w:p>
      <w:pPr>
        <w:pStyle w:val="ListBullet"/>
        <w:spacing w:line="240" w:lineRule="auto"/>
        <w:ind w:left="720"/>
      </w:pPr>
      <w:r>
        <w:rPr>
          <w:lang w:val="hi_IN" w:bidi="hi_IN"/>
        </w:rPr>
      </w:r>
      <w:r>
        <w:rPr>
          <w:lang w:val="hi_IN" w:bidi="hi_IN"/>
        </w:rPr>
        <w:t>कहानी हमें प्रेरित पौलुस के बारे में क्या बताती है?</w:t>
      </w:r>
    </w:p>
    <w:p>
      <w:pPr>
        <w:pStyle w:val="ListBullet"/>
        <w:spacing w:line="240" w:lineRule="auto"/>
        <w:ind w:left="720"/>
      </w:pPr>
      <w:r>
        <w:rPr>
          <w:lang w:val="hi_IN" w:bidi="hi_IN"/>
        </w:rPr>
      </w:r>
      <w:r>
        <w:rPr>
          <w:lang w:val="hi_IN" w:bidi="hi_IN"/>
        </w:rPr>
        <w:t>यह कहानी मिशन करने के बारे में क्या कहती है?</w:t>
      </w:r>
    </w:p>
    <w:p>
      <w:pPr>
        <w:pStyle w:val="ListBullet"/>
        <w:spacing w:line="240" w:lineRule="auto"/>
        <w:ind w:left="720"/>
      </w:pPr>
      <w:r>
        <w:rPr>
          <w:lang w:val="hi_IN" w:bidi="hi_IN"/>
        </w:rPr>
      </w:r>
      <w:r>
        <w:rPr>
          <w:lang w:val="hi_IN" w:bidi="hi_IN"/>
        </w:rPr>
        <w:t>आप किसे जानते हैं जिसे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हम देख सकते हैं कि पौलुस ने मीलेतुस से कैसरिया की यात्रा की। आपको याद होगा कि इससे पहले, परमेश्वर के आत्मा ने पौलुस से यरूशलेम लौटने के लिए कहा था। जब पौलुस सूर में था, तो यीशु के कुछ अनुयायियों ने उसे चेतावनी दी कि वह यरूशलेम न जाए। फिर पौलुस और उसके साथी कैसरिया पहुँचे। पौलुस फिलिप्पुस और उसकी चार अविवाहित बेटियों से मिला जो भविष्यद्वाणी कर सकती हैं।</w:t>
      </w:r>
    </w:p>
    <w:p>
      <w:pPr/>
      <w:r>
        <w:rPr>
          <w:lang w:val="hi_IN" w:bidi="hi_IN"/>
        </w:rPr>
      </w:r>
      <w:r>
        <w:rPr>
          <w:lang w:val="hi_IN" w:bidi="hi_IN"/>
        </w:rPr>
        <w:t>पौलुस और उसके साथी कुछ दिनों तक फिलिप्पुस के घर में रहे। पौलुस के वहाँ जाने के कुछ दिन बाद, अगबुस नाम का एक भविष्यद्वक्ता यहूदिया से आया और पौलुस के पास गया। आपको याद होगा कि अगबुस कहानी में पहले दिखाई दिया था। बरनबास पौलुस को ढूँढने के लिए तरसुस गया और वह पौलुस को अन्ताकिया लाया। इस बीच, अगबुस यरूशलेम से अन्ताकिया गया, ताकि वह क्लौदियुस के शासनकाल में एक बड़े अकाल की भविष्यद्वाणी करे। कहानी की शुरुआती घटनाओं के कारण, पौलुस और अगबुस शायद यीशु के साथी दासों के रूप में एक दूसरे को जानते थे।</w:t>
      </w:r>
    </w:p>
    <w:p>
      <w:pPr/>
      <w:r>
        <w:rPr>
          <w:lang w:val="hi_IN" w:bidi="hi_IN"/>
        </w:rPr>
      </w:r>
      <w:r>
        <w:rPr>
          <w:lang w:val="hi_IN" w:bidi="hi_IN"/>
        </w:rPr>
        <w:t>पवित्र आत्मा की अगुआई में अगबुस ने यह बताया कि आने वाले दिनों में पौलुस के साथ क्या होगा। अगबुस ने पौलुस का कमरबन्द लिया और अपने हाथ पाँव बाँध लिए। अगबुस ने कहा, "पवित्र आत्मा इस तरह कहता है।" पुराने नियम में, भविष्यद्वक्ता कहते थे, "प्रभु इस तरह कहता है।" अगबुस ने उसी अधिकार के साथ बात की, जैसे पवित्र आत्मा द्वारा निर्देशित होकर परमेश्वर से प्राप्त हुआ हो।</w:t>
      </w:r>
    </w:p>
    <w:p>
      <w:pPr/>
      <w:r>
        <w:rPr>
          <w:lang w:val="hi_IN" w:bidi="hi_IN"/>
        </w:rPr>
      </w:r>
      <w:r>
        <w:rPr>
          <w:lang w:val="hi_IN" w:bidi="hi_IN"/>
        </w:rPr>
        <w:t>फिर अगबुस ने एक स्पष्टीकरण दिया, "यरूशलेम में यहूदी उस व्यक्ति को इस तरह बाँधकर अन्यजातियों के हाथों में सौंप देंगे।" अगबुस ने जिस प्रकार स्वयं को पौलुस के कमरबन्द से बांधा, उसे "अभिनय-आधारित भविष्यवाणी" कहा जाता है। एक अभिनय के माध्यम से भविष्यवाणी को दर्शाते हुए, अगबुस ने दिखाया कि पौलुस के साथ क्या होगा। अगबुस ने पौलुस को यह दिखाया कि यहूदी उसे सताएँगे और पौलुस को अन्यजाति, या गैर-यहूदियों के हवाले कर देंगे।</w:t>
      </w:r>
    </w:p>
    <w:p>
      <w:pPr/>
      <w:r>
        <w:rPr>
          <w:lang w:val="hi_IN" w:bidi="hi_IN"/>
        </w:rPr>
      </w:r>
      <w:r>
        <w:rPr>
          <w:lang w:val="hi_IN" w:bidi="hi_IN"/>
        </w:rPr>
        <w:t xml:space="preserve">एक </w:t>
      </w:r>
      <w:r>
        <w:rPr>
          <w:lang w:val="hi_IN" w:bidi="hi_IN"/>
        </w:rPr>
        <w:t>प्राचीन कमरबन्द</w:t>
      </w:r>
      <w:r>
        <w:rPr>
          <w:lang w:val="hi_IN" w:bidi="hi_IN"/>
        </w:rPr>
        <w:t xml:space="preserve"> की तस्वीर दिखाएँ जो यहूदियों द्वारा उपयोग किए जाने वाले कमरबन्द के समान है। एक </w:t>
      </w:r>
      <w:r>
        <w:rPr>
          <w:lang w:val="hi_IN" w:bidi="hi_IN"/>
        </w:rPr>
        <w:t>प्राचीन जेल</w:t>
      </w:r>
      <w:r>
        <w:rPr>
          <w:lang w:val="hi_IN" w:bidi="hi_IN"/>
        </w:rPr>
        <w:t xml:space="preserve"> की तस्वीर भी दिखाएँ। जब साथियों ने अगबुस को पौलुस को कमरबन्द से बांधते हुए देखा तो उन्होंने क्या सोचा होगा?</w:t>
      </w:r>
    </w:p>
    <w:p>
      <w:pPr/>
      <w:r>
        <w:rPr>
          <w:lang w:val="hi_IN" w:bidi="hi_IN"/>
        </w:rPr>
      </w:r>
      <w:r>
        <w:rPr>
          <w:lang w:val="hi_IN" w:bidi="hi_IN"/>
        </w:rPr>
        <w:t>आपकी संस्कृति में संदेश संप्रेषित करने के लिए अभिनय या नाटक का उपयोग करने के तरीकों पर चर्चा करें।</w:t>
      </w:r>
    </w:p>
    <w:p>
      <w:pPr/>
      <w:r>
        <w:rPr>
          <w:lang w:val="hi_IN" w:bidi="hi_IN"/>
        </w:rPr>
      </w:r>
      <w:r>
        <w:rPr>
          <w:lang w:val="hi_IN" w:bidi="hi_IN"/>
        </w:rPr>
        <w:t>जब लूका और उसके साथियों ने पौलुस के बारे में अगबुस की भविष्यद्वाणी सुनी, तो वहाँ के सभी लोगों ने पौलुस से आग्रह किया कि वह यरूशलेम न जाए। हमें याद है कि सूर के विश्वासियों ने भी पौलुस से आग्रह किया था कि वह न जाए। अब लूका और उसके साथियों समेत कोई भी नहीं चाहता कि पौलुस जाए। वे नहीं चाहते कि जब पौलुस यरूशलेम जाए, तो यहूदी उसे पकड़ ले।</w:t>
      </w:r>
    </w:p>
    <w:p>
      <w:pPr/>
      <w:r>
        <w:rPr>
          <w:lang w:val="hi_IN" w:bidi="hi_IN"/>
        </w:rPr>
      </w:r>
      <w:r>
        <w:rPr>
          <w:lang w:val="hi_IN" w:bidi="hi_IN"/>
        </w:rPr>
        <w:t>आत्मा की अगुआई में, पौलुस पहले से ही आश्वस्त था और यरूशलेम जाने के लिए तैयार था। इससे पहले, पौलुस ने इफिसुस की कलीसिया के पुरनियों से कहा कि वह यरूशलेम में जेल या कठिनाइयों का सामना करने के लिए तैयार है। यहाँ, पौलुस ने सभी से कहा, "तुम क्या कर रहे हो, रो रहे हो और मेरा हृदय तोड़ रहे हो?" पौलुस यरूशलेम जाने के लिए दृढ़ था। पौलुस उनसे कह रहा था कि वे उसे न जाने के लिए मनाने की कोशिश करना बंद कर दें। पौलुस ने आगे कहा, "क्योंकि मैं न केवल जेल में जाने के लिए बल्कि प्रभु यीशु के नाम के लिए यरूशलेम में मरने के लिए भी तैयार हूँ।" पौलुस जाने के लिए तैयार था क्योंकि पवित्र आत्मा ने उसे प्रेरित किया था। पौलुस यह भी जानता था कि उसका एक उच्च उद्देश्य है क्योंकि पौलुस यीशु के कारण यरूशलेम जा रहा है।</w:t>
      </w:r>
    </w:p>
    <w:p>
      <w:pPr/>
      <w:r>
        <w:rPr>
          <w:lang w:val="hi_IN" w:bidi="hi_IN"/>
        </w:rPr>
      </w:r>
      <w:r>
        <w:rPr>
          <w:lang w:val="hi_IN" w:bidi="hi_IN"/>
        </w:rPr>
        <w:t>वहाँ मौजूद साथी पौलुस को यरूशलेम जाने से रोकने के लिए राजी नहीं कर सके। इसलिए उन्होंने कहा, "प्रभु की इच्छा पूरी हो।" विश्वासियों ने पौलुस के साथ जो कुछ भी होगा उसे परमेश्वर की इच्छा के रूप में स्वीकार किया।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पहले दृश्य में, अगबुस यहूदिया से आता है और कैसरिया जाता है, जहाँ पौलुस और उसके साथी थे। अगबुस ने पौलुस के कमरबन्द से अपने हाथ पैर बाँध लिए। इसके बाद अगबुस ने भविष्यद्वाणी की कि यरूशलेम में पौलुस के साथ क्या होगा। वहाँ मौजूद विश्वासियों ने पौलुस से आग्रह किया कि वह न जाए।</w:t>
      </w:r>
    </w:p>
    <w:p>
      <w:pPr/>
      <w:r>
        <w:rPr>
          <w:lang w:val="hi_IN" w:bidi="hi_IN"/>
        </w:rPr>
      </w:r>
      <w:r>
        <w:rPr>
          <w:b/>
          <w:lang w:val="hi_IN" w:bidi="hi_IN"/>
        </w:rPr>
        <w:t>दूसरा दृश्य:</w:t>
      </w:r>
      <w:r>
        <w:rPr>
          <w:lang w:val="hi_IN" w:bidi="hi_IN"/>
        </w:rPr>
        <w:t xml:space="preserve"> पौलुस ने जेल जाने या यहाँ तक कि मृत्यु को गले लगाने का अपना दृढ़ संकल्प व्यक्त किया। पौलुस प्रभु यीशु के नाम के लिए कठिन काम भी करने के लिए तैयार था। विश्वासी पौलुस को यरूशलेम जाने से नहीं रोक सके। उन्होंने पौलुस के लिए परमेश्वर की इच्छा को स्वीकार किया।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यात्रा करने वाले साथी जिनमें लूका शामिल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अगबुस</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कैसरिया के अन्य विश्वासी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पौलुस कैसरिया में फिलिप्पुस के घर में रह रहा था। यह याद रखना महत्वपूर्ण है कि यह घटना तब घटित होती है जब अगबुस आया और उसने पौलुस के कमरबन्द से खुद को बाँध लिया। इसके बाद अगबुस ने भविष्यद्वाणी की। जिन्होंने सुना उन्होंने पौलुस से आग्रह किया कि वह अपनी यात्रा जारी न रखे। याद रखें कि लोगों ने पहले भी पौलुस को यरूशलेम न जाने के लिए मनाने की कोशिश की थी। यह भी याद रखना महत्वपूर्ण है कि पौलुस ने रुकने से इनकार कर दिया बल्कि यरूशलेम की ओर आगे बढ़ने का दृढ़ संकल्प दिखाया।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2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यात्रा करने वाले साथी जिनमें लूका शामिल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अगबुस</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कैसरिया के विश्वासी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अगबुस कहानी में आता है, फिर वह अपने आप को पौलुस के कमरबन्द से बाँध लेता है। इसके बाद अगबुस ने भविष्यद्वाणी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अगबुस की भूमिका निभाने वाले अभिनेता से पूछें, "आप कैसा महसूस कर रहे हैं?" आप ऐसी बातें सुन सकते हैं, जैसे, "अगबुस ने दर्शन में जो देखा उसके कारण चिंतित हैं," और "सुरक्षात्मक क्योंकि अगबुस नहीं चाहता था कि पौलुस को चोट लगे।"</w:t>
      </w:r>
    </w:p>
    <w:p>
      <w:pPr/>
      <w:r>
        <w:rPr>
          <w:lang w:val="hi_IN" w:bidi="hi_IN"/>
        </w:rPr>
      </w:r>
      <w:r>
        <w:rPr>
          <w:lang w:val="hi_IN" w:bidi="hi_IN"/>
        </w:rPr>
        <w:t>कैसरिया के विश्वासी इस बारे में चिंतित थे कि पौलुस के साथ क्या होगा। विश्वासियों ने पौलुस को यरूशलेम की यात्रा जारी रखने से रोकने की कोशिश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कैसरिया में विश्वासियों की भूमिका निभाने वाले अभिनेताओं से पूछे, "आप कैसा महसूस कर रहे हैं?" आप ऐसी बातें सुन सकते हैं, "इस बारे में डरे हुए और चिंतित हैं कि यहूदी पौलुस के साथ क्या करेंगे।"</w:t>
      </w:r>
    </w:p>
    <w:p>
      <w:pPr>
        <w:pStyle w:val="ListBullet"/>
        <w:spacing w:line="240" w:lineRule="auto"/>
        <w:ind w:left="720"/>
      </w:pPr>
      <w:r>
        <w:rPr>
          <w:lang w:val="hi_IN" w:bidi="hi_IN"/>
        </w:rPr>
      </w:r>
      <w:r>
        <w:rPr>
          <w:lang w:val="hi_IN" w:bidi="hi_IN"/>
        </w:rPr>
        <w:t>पौलुस की भूमिका निभाने वाले अभिनेता से भी पूछें, "आप कैसा महसूस कर रहे हैं?" आप ऐसी बातें सुन सकते हैं, जैसे, "साहसी और दृढ़, क्योंकि मुझे पता है कि मैं यीशु के लिए यरूशलेम जा रहा हूँ," और "दुखी क्योंकि पौलुस के साथी भी नहीं चाहते कि वह अपनी यात्रा जारी रखे।"</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अगबुस एक </w:t>
      </w:r>
      <w:r>
        <w:rPr>
          <w:b/>
          <w:lang w:val="hi_IN" w:bidi="hi_IN"/>
        </w:rPr>
        <w:t>भविष्यद्वक्ता</w:t>
      </w:r>
      <w:r>
        <w:rPr>
          <w:lang w:val="hi_IN" w:bidi="hi_IN"/>
        </w:rPr>
        <w:t xml:space="preserve"> था। </w:t>
      </w:r>
      <w:r>
        <w:rPr>
          <w:b/>
          <w:lang w:val="hi_IN" w:bidi="hi_IN"/>
        </w:rPr>
        <w:t>भविष्यवाणी</w:t>
      </w:r>
      <w:r>
        <w:rPr>
          <w:lang w:val="hi_IN" w:bidi="hi_IN"/>
        </w:rPr>
        <w:t xml:space="preserve"> करना भविष्यवक्ताओं की गतिविधि का वर्णन करता है। भविष्यद्वाणी करना परमेश्वर के वचन या संदेश को लोगों तक पहुँचाना है। भविष्यद्वक्ता शब्द का उपयोग उसी तरह करें जैसे आपने पहले किया था। </w:t>
      </w:r>
      <w:r>
        <w:rPr>
          <w:b/>
          <w:lang w:val="hi_IN" w:bidi="hi_IN"/>
        </w:rPr>
        <w:t>भविष्यद्वक्ता</w:t>
      </w:r>
      <w:r>
        <w:rPr>
          <w:lang w:val="hi_IN" w:bidi="hi_IN"/>
        </w:rPr>
        <w:t xml:space="preserve"> शब्द के बारे में अधिक जानकारी के लिए मुख्य शब्दावली देखें।</w:t>
      </w:r>
    </w:p>
    <w:p>
      <w:pPr/>
      <w:r>
        <w:rPr>
          <w:lang w:val="hi_IN" w:bidi="hi_IN"/>
        </w:rPr>
      </w:r>
      <w:r>
        <w:rPr>
          <w:lang w:val="hi_IN" w:bidi="hi_IN"/>
        </w:rPr>
        <w:t xml:space="preserve">अगबुस दक्षिणी इस्राएल के एक जिले या प्रान्त </w:t>
      </w:r>
      <w:r>
        <w:rPr>
          <w:b/>
          <w:lang w:val="hi_IN" w:bidi="hi_IN"/>
        </w:rPr>
        <w:t>यहूदिया</w:t>
      </w:r>
      <w:r>
        <w:rPr>
          <w:lang w:val="hi_IN" w:bidi="hi_IN"/>
        </w:rPr>
        <w:t xml:space="preserve"> से आया था। यहूदिया शब्द का उपयोग उसी तरह करें जैसे आपने पहले किया था। </w:t>
      </w:r>
      <w:r>
        <w:rPr>
          <w:lang w:val="hi_IN" w:bidi="hi_IN"/>
        </w:rPr>
        <w:t>यहूदिया</w:t>
      </w:r>
      <w:r>
        <w:rPr>
          <w:lang w:val="hi_IN" w:bidi="hi_IN"/>
        </w:rPr>
        <w:t xml:space="preserve"> शब्द के बारे में अधिक जानकारी के लिए मुख्य शब्दावली देखें।</w:t>
      </w:r>
    </w:p>
    <w:p>
      <w:pPr/>
      <w:r>
        <w:rPr>
          <w:lang w:val="hi_IN" w:bidi="hi_IN"/>
        </w:rPr>
      </w:r>
      <w:r>
        <w:rPr>
          <w:lang w:val="hi_IN" w:bidi="hi_IN"/>
        </w:rPr>
        <w:t xml:space="preserve">अगबुस ने </w:t>
      </w:r>
      <w:r>
        <w:rPr>
          <w:b/>
          <w:lang w:val="hi_IN" w:bidi="hi_IN"/>
        </w:rPr>
        <w:t>पवित्र आत्मा</w:t>
      </w:r>
      <w:r>
        <w:rPr>
          <w:lang w:val="hi_IN" w:bidi="hi_IN"/>
        </w:rPr>
        <w:t xml:space="preserve"> की सामर्थ्य से बात की। पहले इस्तेमाल किए गए शब्द का ही प्रयोग करें। </w:t>
      </w:r>
      <w:r>
        <w:rPr>
          <w:lang w:val="hi_IN" w:bidi="hi_IN"/>
        </w:rPr>
        <w:t>पवित्र आत्मा</w:t>
      </w:r>
      <w:r>
        <w:rPr>
          <w:lang w:val="hi_IN" w:bidi="hi_IN"/>
        </w:rPr>
        <w:t xml:space="preserve"> के बारे में अधिक जानकारी के लिए मुख्य शब्दावली देखें। </w:t>
      </w:r>
    </w:p>
    <w:p>
      <w:pPr/>
      <w:r>
        <w:rPr>
          <w:lang w:val="hi_IN" w:bidi="hi_IN"/>
        </w:rPr>
      </w:r>
      <w:r>
        <w:rPr>
          <w:lang w:val="hi_IN" w:bidi="hi_IN"/>
        </w:rPr>
        <w:t xml:space="preserve">जब पौलुस यरूशलेम जाएगा, तो </w:t>
      </w:r>
      <w:r>
        <w:rPr>
          <w:b/>
          <w:lang w:val="hi_IN" w:bidi="hi_IN"/>
        </w:rPr>
        <w:t>यहूदी</w:t>
      </w:r>
      <w:r>
        <w:rPr>
          <w:lang w:val="hi_IN" w:bidi="hi_IN"/>
        </w:rPr>
        <w:t xml:space="preserve"> उसे पकड़ लेंगे। यहूदी एक जातीय समूह और उन लोगों के समूह को संदर्भित करता है जो यहूदी धर्म का पालन करते हैं। यहूदी शब्द का उपयोग उसी तरह करें जैसे आपने पहले किया था। </w:t>
      </w:r>
      <w:r>
        <w:rPr>
          <w:lang w:val="hi_IN" w:bidi="hi_IN"/>
        </w:rPr>
        <w:t>यहूदियों</w:t>
      </w:r>
      <w:r>
        <w:rPr>
          <w:lang w:val="hi_IN" w:bidi="hi_IN"/>
        </w:rPr>
        <w:t xml:space="preserve"> के बारे में अधिक जानकारी के लिए मुख्य शब्दावली देखें।</w:t>
      </w:r>
    </w:p>
    <w:p>
      <w:pPr/>
      <w:r>
        <w:rPr>
          <w:lang w:val="hi_IN" w:bidi="hi_IN"/>
        </w:rPr>
      </w:r>
      <w:r>
        <w:rPr>
          <w:lang w:val="hi_IN" w:bidi="hi_IN"/>
        </w:rPr>
        <w:t xml:space="preserve">यहूदी पौलुस को </w:t>
      </w:r>
      <w:r>
        <w:rPr>
          <w:b/>
          <w:lang w:val="hi_IN" w:bidi="hi_IN"/>
        </w:rPr>
        <w:t>अन्यजातियों</w:t>
      </w:r>
      <w:r>
        <w:rPr>
          <w:lang w:val="hi_IN" w:bidi="hi_IN"/>
        </w:rPr>
        <w:t xml:space="preserve"> के हवाले करेंगे। अन्यजाति का मतलब किसी भी गैर-यहूदी व्यक्ति से है। अन्यजाति शब्द का उपयोग उसी तरह करें जैसे आपने पहले किया था। </w:t>
      </w:r>
      <w:r>
        <w:rPr>
          <w:lang w:val="hi_IN" w:bidi="hi_IN"/>
        </w:rPr>
        <w:t>अन्यजाति</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21:15–26</w:t>
      </w:r>
      <w:r>
        <w:rPr>
          <w:lang w:val="hi_IN" w:bidi="hi_IN"/>
        </w:rPr>
      </w:r>
    </w:p>
    <w:p>
      <w:pPr>
        <w:pStyle w:val="Heading3"/>
      </w:pPr>
      <w:r>
        <w:rPr>
          <w:lang w:val="hi_IN" w:bidi="hi_IN"/>
        </w:rPr>
        <w:t>सुने और मन में रखें</w:t>
      </w:r>
    </w:p>
    <w:p>
      <w:pPr/>
      <w:r>
        <w:rPr>
          <w:lang w:val="hi_IN" w:bidi="hi_IN"/>
        </w:rPr>
      </w:r>
      <w:r>
        <w:rPr>
          <w:lang w:val="hi_IN" w:bidi="hi_IN"/>
        </w:rPr>
        <w:t>हमें उम्मीद है कि अनुवादक बाइबल के तीन अलग-अलग संस्करणों को सुनेंगे, न कि केवल एक ही ऑडियो स्रोत को।</w:t>
      </w:r>
    </w:p>
    <w:p>
      <w:pPr/>
      <w:r>
        <w:rPr>
          <w:lang w:val="hi_IN" w:bidi="hi_IN"/>
        </w:rPr>
      </w:r>
      <w:r>
        <w:rPr>
          <w:lang w:val="hi_IN" w:bidi="hi_IN"/>
        </w:rPr>
        <w:t>प्रेरितों के काम 21:15–26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पौलुस और उसके साथी कैसरिया से यरूशलेम में प्रवेश करने वाले थे। दोनों शहर </w:t>
      </w:r>
      <w:r>
        <w:rPr>
          <w:b/>
          <w:lang w:val="hi_IN" w:bidi="hi_IN"/>
        </w:rPr>
        <w:t>यहूदिया के प्रान्त</w:t>
      </w:r>
      <w:r>
        <w:rPr>
          <w:lang w:val="hi_IN" w:bidi="hi_IN"/>
        </w:rPr>
        <w:t xml:space="preserve"> में स्थित थे। कैसरिया के कुछ विश्वासी पौलुस के साथ गए। वे साइप्रस के मनासोन के घर में रहे, जो एक साथी विश्वासी था। मनासोन का नाम बाइबल में केवल एक बार दिखाई देता है।</w:t>
      </w:r>
    </w:p>
    <w:p>
      <w:pPr/>
      <w:r>
        <w:rPr>
          <w:lang w:val="hi_IN" w:bidi="hi_IN"/>
        </w:rPr>
      </w:r>
      <w:r>
        <w:rPr>
          <w:lang w:val="hi_IN" w:bidi="hi_IN"/>
        </w:rPr>
        <w:t>पौलुस और उसके साथी यरूशलेम पहुँचे, जहाँ उन्होंने पिन्तेकुस्त का पर्व मनाने की योजना बनाई। यरूशलेम में साथी विश्वासियों ने उनका स्वागत किया।</w:t>
      </w:r>
    </w:p>
    <w:p>
      <w:pPr/>
      <w:r>
        <w:rPr>
          <w:lang w:val="hi_IN" w:bidi="hi_IN"/>
        </w:rPr>
      </w:r>
      <w:r>
        <w:rPr>
          <w:lang w:val="hi_IN" w:bidi="hi_IN"/>
        </w:rPr>
        <w:t>अगले दिन, पौलुस याकूब और यरूशलेम में कलीसिया के अन्य पुरनियों या अगुओं के पास गया। हमें याद होगा कि पिछली यात्राओं के दौरान, पौलुस और बरनबास ने भी अन्यजातियों, जो यहूदी नहीं हैं, उनके बीच होने वाले चिन्ह और चमत्कारों की सूचना दी थी। इस कहानी में यह याकूब यूसुफ और मरियम का पुत्र है। वह यीशु का भाई है, जिसकी माता मरियम ही है। याकूब याकूब की पुस्तक का लेखक भी है। इस कहानी में याकूब प्रेरित याकूब से अलग है। कहानी में पहले, हमें याद होगा कि हेरोदेस ने जब्दी के पुत्र प्रेरित याकूब को मार डाला था।</w:t>
      </w:r>
    </w:p>
    <w:p>
      <w:pPr/>
      <w:r>
        <w:rPr>
          <w:lang w:val="hi_IN" w:bidi="hi_IN"/>
        </w:rPr>
      </w:r>
      <w:r>
        <w:rPr>
          <w:b/>
          <w:lang w:val="hi_IN" w:bidi="hi_IN"/>
        </w:rPr>
        <w:t>पौलुस की मीलेतुस से यरूशलेम की वापसी की यात्रा</w:t>
      </w:r>
      <w:r>
        <w:rPr>
          <w:lang w:val="hi_IN" w:bidi="hi_IN"/>
        </w:rPr>
        <w:t xml:space="preserve"> का नक्शा दिखाएँ।</w:t>
      </w:r>
    </w:p>
    <w:p>
      <w:pPr/>
      <w:r>
        <w:rPr>
          <w:lang w:val="hi_IN" w:bidi="hi_IN"/>
        </w:rPr>
      </w:r>
      <w:r>
        <w:rPr>
          <w:lang w:val="hi_IN" w:bidi="hi_IN"/>
        </w:rPr>
        <w:t>रुकें और चर्चा करें: लंबी यात्रा से लौटने के बाद आप कैसा महसूस करते हैं? आप क्या करते हैं? आप सबसे पहले किन लोगों से मिलने जाते हैं?</w:t>
      </w:r>
    </w:p>
    <w:p>
      <w:pPr/>
      <w:r>
        <w:rPr>
          <w:lang w:val="hi_IN" w:bidi="hi_IN"/>
        </w:rPr>
      </w:r>
      <w:r>
        <w:rPr>
          <w:lang w:val="hi_IN" w:bidi="hi_IN"/>
        </w:rPr>
        <w:t>पिछली यात्राओं की तरह ही, पौलुस ने याकूब और यरूशलेम के पुरनियों को घटनाओं की सूचना दी। याकूब और पुरनियों का अभिवादन करने के बाद, पौलुस ने अपनी सेवकाई के बारे में बताया। पौलुस ने अन्यजातियों के बीच परमेश्वर के लिए जो सेवा की, वह सेवकाई है, जैसे कि सिखाना, प्रचार करना, प्रार्थना करना और दूसरों की मदद करना। अन्यजाति कलीसियाओं से आए पौलुस के साथियों से पता चलता है कि पौलुस की सेवकाई प्रभावी थी। याकूब और यरूशलेम के पुरनिए पौलुस की तीसरी मिशनरी यात्रा से रिपोर्ट सुनकर खुश थे। उन्होंने पौलुस की सेवकाई के माध्यम से अन्यजातियों के बीच प्रभु द्वारा किए जा रहे कार्यों के लिए उसकी स्तुति की।</w:t>
      </w:r>
    </w:p>
    <w:p>
      <w:pPr/>
      <w:r>
        <w:rPr>
          <w:lang w:val="hi_IN" w:bidi="hi_IN"/>
        </w:rPr>
      </w:r>
      <w:r>
        <w:rPr>
          <w:lang w:val="hi_IN" w:bidi="hi_IN"/>
        </w:rPr>
        <w:t>पुरनियों ने पौलुस को विश्वासी यहूदियों से संबंधित एक मुद्दे के बारे में बताया। पुरनियों ने सुना कि यहूदी पौलुस की शिक्षा के बारे में अफवाहें फैला रहे हैं। ये अफवाहें यहूदियों से आई थीं, जो सोचते थे कि व्यवस्था का पूरी तरह से पालन करना बहुत महत्वपूर्ण था। हमें याद है कि पौलुस और याकूब के साथ पिछली बैठक में, कुछ यहूदियों ने शिकायत की थी कि पौलुस अन्यजाति विश्वासियों के खतना के खिलाफ है। कुछ यहूदियों ने यह भी अफवाह फैलाई कि पौलुस यहूदी विश्वासियों को अपने बच्चों का खतना न करना सिखाता था। यहूदियों ने यह भी कहा कि पौलुस ने नए विश्वासियों से कहा कि वे यहूदी रीति-रिवाजों का पालन न करें।</w:t>
      </w:r>
    </w:p>
    <w:p>
      <w:pPr/>
      <w:r>
        <w:rPr>
          <w:lang w:val="hi_IN" w:bidi="hi_IN"/>
        </w:rPr>
      </w:r>
      <w:r>
        <w:rPr>
          <w:lang w:val="hi_IN" w:bidi="hi_IN"/>
        </w:rPr>
        <w:t>याकूब और पुरनिए जानते थे कि पौलुस के खिलाफ ये आरोप झूठे हैं। पुरनियों के अनुसार, पौलुस का विरोध करने वाले यहूदी निश्चित रूप से जानते हैं कि वह यरूशलेम में है। जब पौलुस का विरोध करने वाले यहूदियों को इस बारे में पता चलेगा, तो वे निश्चित रूप से पौलुस की जान को खतरे में डाल देंगे।</w:t>
      </w:r>
    </w:p>
    <w:p>
      <w:pPr/>
      <w:r>
        <w:rPr>
          <w:lang w:val="hi_IN" w:bidi="hi_IN"/>
        </w:rPr>
      </w:r>
      <w:r>
        <w:rPr>
          <w:lang w:val="hi_IN" w:bidi="hi_IN"/>
        </w:rPr>
        <w:t>पुरनिए पौलुस की मदद करना चाहते थे ताकि यह दिखाया जा सके कि पौलुस यहूदी व्यवस्था का पालन करता है। उन्होंने पौलुस को सुझाव दिया कि वह चार ऐसे पुरुषों को ले जाए जिन्होंने मन्नत मानी हो। चारों लोग एक नज़ीरी शपथ खाए थे। तीस दिनों की अवधि के लिए, ये लोग दाखरस और मादक पेय पदार्थों से दूर रहेंगे। वे किसी मृत व्यक्ति के संपर्क में आने जैसी अपवित्रता से भी दूर रहेंगे। तीस दिन की अवधि के अंत में, चारों लोग अपनी भेंट मंदिर में लाएँगे। भेंट के अलावा, चारों लोगों को अपने बाल भी कटवाने होंगे और बलिदान की आग में जलाना होगा।</w:t>
      </w:r>
    </w:p>
    <w:p>
      <w:pPr/>
      <w:r>
        <w:rPr>
          <w:lang w:val="hi_IN" w:bidi="hi_IN"/>
        </w:rPr>
      </w:r>
      <w:r>
        <w:rPr>
          <w:lang w:val="hi_IN" w:bidi="hi_IN"/>
        </w:rPr>
        <w:t>पुरनियों ने पौलुस से आग्रह किया कि वह उन चारों लोगों के साथ अपनी शुद्धिकरण की रीति में शामिल हो। उन्होंने पौलुस से इन चारों लोगों की मन्नत से संबंधित खर्च का भुगतान करने का आग्रह किया। फिर यहूदी पौलुस के भुगतान को दान के काम के रूप में देखेंगे। क्योंकि पौलुस अन्यजातियों के देशों से आया था, इसलिए पौलुस को अपने आप को शुद्ध करना पड़ा। पौलुस को पवित्र होने के लिए, उसे स्वयं को शुद्ध करना होगा ताकि यह सुनिश्चित हो सके कि वह विधिपूर्वक पवित्र है। जब पौलुस शुद्धिकरण की रीति करता है, तो यहूदी जान जाते हैं कि पौलुस मूसा की व्यवस्था का पालन करता है। पौलुस का यह कार्य यह भी साबित करेगा कि पौलुस के खिलाफ फैली अफवाहें झूठी थीं। पौलुस ने यहूदी विश्वासियों को मूसा की व्यवस्था का पालन करना छोड़ना नहीं सिखाया।</w:t>
      </w:r>
    </w:p>
    <w:p>
      <w:pPr/>
      <w:r>
        <w:rPr>
          <w:lang w:val="hi_IN" w:bidi="hi_IN"/>
        </w:rPr>
      </w:r>
      <w:r>
        <w:rPr>
          <w:lang w:val="hi_IN" w:bidi="hi_IN"/>
        </w:rPr>
        <w:t>रुकें और समूह से कहें कि वे अपनी संस्कृति में मन्नत या शुद्धिकरण की रीति-रिवाजों पर चर्चा करें। आपकी संस्कृति में लोग मन्नत मानते समय क्या करते हैं? आपकी संस्कृति में कौन सी प्रथाएँ हैं जो किसी व्यक्ति को अशुद्ध बनाती हैं? शुद्ध बनने के लिए आपको क्या करना चाहिए? यदि आपकी संस्कृति में ये प्रथाएँ नहीं हैं, तो आप अपनी भाषा में उनका वर्णन कैसे करेंगे?</w:t>
      </w:r>
    </w:p>
    <w:p>
      <w:pPr/>
      <w:r>
        <w:rPr>
          <w:lang w:val="hi_IN" w:bidi="hi_IN"/>
        </w:rPr>
      </w:r>
      <w:r>
        <w:rPr>
          <w:lang w:val="hi_IN" w:bidi="hi_IN"/>
        </w:rPr>
        <w:t>आपको याद होगा कि पिछले भाग में, कलीसिया के पुरनियों ने अन्यजाति विश्वासियों को एक पत्र भेजा था। पत्र में उन्होंने उन्हें मूर्तियों के सामने बलि किए हुए माँस से, और लहू से, और गला घोंटे हुओं के माँस से, और व्यभिचार से दूर रहने के लिए कहा। अन्य यहूदी विश्वासियों को भी यौन अनैतिक गतिविधियों से बचना चाहिए। हमें याद रखना चाहिए कि याकूब और अन्य पुरनियों ने भी पौलुस और बरनबास को उनकी पिछली यात्रा के दौरान यरूशलेम में रहते हुए ऐसी ही बातें कही थीं।</w:t>
      </w:r>
    </w:p>
    <w:p>
      <w:pPr/>
      <w:r>
        <w:rPr>
          <w:lang w:val="hi_IN" w:bidi="hi_IN"/>
        </w:rPr>
      </w:r>
      <w:r>
        <w:rPr>
          <w:lang w:val="hi_IN" w:bidi="hi_IN"/>
        </w:rPr>
        <w:t>अगले दिन, पौलुस उन चार लगों के साथ मन्दिर गया, जो यहूदियों का आराधना स्थल था। पौलुस और उन चारों पुरुषों ने शुद्धिकरण की रस्म अदा की और मन्दिर में अपनी भेंटें प्रस्तुत कीं। इस रीती-रिवाज़ का प्रदर्शन दिखाता है कि पौलुस ने मूसा की व्यवस्था का पालन किया, या उसकी आज्ञा मानी।</w:t>
      </w:r>
    </w:p>
    <w:p>
      <w:pPr/>
      <w:r>
        <w:rPr>
          <w:lang w:val="hi_IN" w:bidi="hi_IN"/>
        </w:rPr>
      </w:r>
      <w:r>
        <w:rPr>
          <w:b/>
          <w:lang w:val="hi_IN" w:bidi="hi_IN"/>
        </w:rPr>
        <w:t>यरूशलेम में हेरोदेस के मन्दिर</w:t>
      </w:r>
      <w:r>
        <w:rPr>
          <w:lang w:val="hi_IN" w:bidi="hi_IN"/>
        </w:rPr>
        <w:t xml:space="preserve"> की एक तस्वीर दिखाएँ।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पौलुस और उसके साथियों ने कैसरिया से यरूशलेम की यात्रा की। वे यरूशलेम में साइप्रस के मनासोन के घर पर ठहरे। यरूशलेम के विश्वासियों ने पौलुस और उसके साथियों का स्वागत किया।</w:t>
      </w:r>
    </w:p>
    <w:p>
      <w:pPr/>
      <w:r>
        <w:rPr>
          <w:lang w:val="hi_IN" w:bidi="hi_IN"/>
        </w:rPr>
      </w:r>
      <w:r>
        <w:rPr>
          <w:b/>
          <w:lang w:val="hi_IN" w:bidi="hi_IN"/>
        </w:rPr>
        <w:t>दूसरा दृश्य:</w:t>
      </w:r>
      <w:r>
        <w:rPr>
          <w:lang w:val="hi_IN" w:bidi="hi_IN"/>
        </w:rPr>
        <w:t xml:space="preserve"> अगले दिन, पौलुस याकूब और यरूशलेम में कलीसिया के पुरनियों के पास गया। पौलुस ने उन्हें अन्यजाति कलीसियाओं में सिखाने, प्रचार करने और मदद करने की अपनी सारी सेवकाई की सूचना दी।</w:t>
      </w:r>
    </w:p>
    <w:p>
      <w:pPr/>
      <w:r>
        <w:rPr>
          <w:lang w:val="hi_IN" w:bidi="hi_IN"/>
        </w:rPr>
      </w:r>
      <w:r>
        <w:rPr>
          <w:b/>
          <w:lang w:val="hi_IN" w:bidi="hi_IN"/>
        </w:rPr>
        <w:t>तीसरा दृश्य:</w:t>
      </w:r>
      <w:r>
        <w:rPr>
          <w:lang w:val="hi_IN" w:bidi="hi_IN"/>
        </w:rPr>
        <w:t xml:space="preserve"> कलीसिया के पुरनिए अफवाहों के बारे में चिंतित थे। वे सुझाव देते हैं कि पौलुस उन चारों लोगों के शुद्धिकरण की रस्म का भुगतान करे।</w:t>
      </w:r>
    </w:p>
    <w:p>
      <w:pPr/>
      <w:r>
        <w:rPr>
          <w:lang w:val="hi_IN" w:bidi="hi_IN"/>
        </w:rPr>
      </w:r>
      <w:r>
        <w:rPr>
          <w:b/>
          <w:lang w:val="hi_IN" w:bidi="hi_IN"/>
        </w:rPr>
        <w:t>चौथा दृश्य:</w:t>
      </w:r>
      <w:r>
        <w:rPr>
          <w:lang w:val="hi_IN" w:bidi="hi_IN"/>
        </w:rPr>
        <w:t xml:space="preserve"> पौलुस उन चार पुरुषों के साथ चला गया जिन्होंने मन्नत मानी थी। वे मन्दिर गए और शुद्धिकरण की रीति की।</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यात्रा करने वाले साथी जिनमें लूका शामिल है</w:t>
      </w:r>
    </w:p>
    <w:p>
      <w:pPr>
        <w:pStyle w:val="ListBullet"/>
        <w:spacing w:line="240" w:lineRule="auto"/>
        <w:ind w:left="720"/>
      </w:pPr>
      <w:r>
        <w:rPr>
          <w:lang w:val="hi_IN" w:bidi="hi_IN"/>
        </w:rPr>
      </w:r>
      <w:r>
        <w:rPr>
          <w:lang w:val="hi_IN" w:bidi="hi_IN"/>
        </w:rPr>
        <w:t>कैसरिया के विश्वासी</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साइप्रस का मनासोन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यरूशलेम की कलीसिया के पुरनिए</w:t>
      </w:r>
    </w:p>
    <w:p>
      <w:pPr>
        <w:pStyle w:val="ListBullet"/>
        <w:spacing w:line="240" w:lineRule="auto"/>
        <w:ind w:left="720"/>
      </w:pPr>
      <w:r>
        <w:rPr>
          <w:lang w:val="hi_IN" w:bidi="hi_IN"/>
        </w:rPr>
      </w:r>
      <w:r>
        <w:rPr>
          <w:lang w:val="hi_IN" w:bidi="hi_IN"/>
        </w:rPr>
        <w:t>मन्नत माने हुए चार पुरुष</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पवित्र आत्मा ने पौलुस को यरूशलेम लौटने के लिए प्रेरित किया। याद रखें कि पिछले भाग में, भविष्यद्वक्ता अगबुस ने चेतावनी दी थी कि पौलुस को यरूशलेम में गिरफ्तार किया जाएगा।</w:t>
      </w:r>
    </w:p>
    <w:p>
      <w:pPr/>
      <w:r>
        <w:rPr>
          <w:lang w:val="hi_IN" w:bidi="hi_IN"/>
        </w:rPr>
      </w:r>
      <w:r>
        <w:rPr>
          <w:lang w:val="hi_IN" w:bidi="hi_IN"/>
        </w:rPr>
        <w:t>याद रखें कि पौलुस और उसके साथियों ने यरूशलेम पहुँचने पर क्या किया। जब पौलुस यरूशलेम पहुँचा, तो वह साइप्रस के मनासोन के घर में रहा। अगले दिन, पौलुस ने कलीसिया के पुरनियों को एक खबर दी। पौलुस की खबर पर पुरनियों की प्रतिक्रिया को याद रखें। कलीसिया के पुरनियों ने पौलुस को उसके बारे में बताई गई झूठी अफवाहों के बारे में बताया। उन्होंने इस बात पर चिंता व्यक्त की कि यरूशलेम में पौलुस की उपस्थिति पर यहूदी किस तरह की प्रतिक्रिया देंगे। पुरनियों द्वारा पौलुस को अफवाहों को रोकने में मदद करने के लिए दिए गए सुझाव को याद रखें।</w:t>
      </w:r>
    </w:p>
    <w:p>
      <w:pPr/>
      <w:r>
        <w:rPr>
          <w:lang w:val="hi_IN" w:bidi="hi_IN"/>
        </w:rPr>
      </w:r>
      <w:r>
        <w:rPr>
          <w:lang w:val="hi_IN" w:bidi="hi_IN"/>
        </w:rPr>
        <w:t>यह याद रखना महत्वपूर्ण है कि इस कहानी के होने से पहले यहूदी कलीसिया के अगुओं ने गैर-यहूदी या अन्यजाति विश्वासियों को एक पत्र भेजा था जिसमें यह बताया गया था कि यहूदी नियमों का पालन करना उनके लिए आवश्यक था। कलीसिया के अगुओं ने पौलुस को उस पत्र में लिखी बातों की याद दिलाई—केवल तीन नियम:</w:t>
      </w:r>
    </w:p>
    <w:p>
      <w:pPr>
        <w:pStyle w:val="ListBullet"/>
        <w:spacing w:line="240" w:lineRule="auto"/>
        <w:ind w:left="720"/>
      </w:pPr>
      <w:r>
        <w:rPr>
          <w:lang w:val="hi_IN" w:bidi="hi_IN"/>
        </w:rPr>
      </w:r>
      <w:r>
        <w:rPr>
          <w:lang w:val="hi_IN" w:bidi="hi_IN"/>
        </w:rPr>
        <w:t>मूर्तियों को चढ़ाया गया भोजन न खाएँ,</w:t>
      </w:r>
    </w:p>
    <w:p>
      <w:pPr>
        <w:pStyle w:val="ListBullet"/>
        <w:spacing w:line="240" w:lineRule="auto"/>
        <w:ind w:left="720"/>
      </w:pPr>
      <w:r>
        <w:rPr>
          <w:lang w:val="hi_IN" w:bidi="hi_IN"/>
        </w:rPr>
      </w:r>
      <w:r>
        <w:rPr>
          <w:lang w:val="hi_IN" w:bidi="hi_IN"/>
        </w:rPr>
        <w:t>गला घोंटे गए पशुओं का लहू या माँस न खाएँ, और</w:t>
      </w:r>
    </w:p>
    <w:p>
      <w:pPr>
        <w:pStyle w:val="ListBullet"/>
        <w:spacing w:line="240" w:lineRule="auto"/>
        <w:ind w:left="720"/>
      </w:pPr>
      <w:r>
        <w:rPr>
          <w:lang w:val="hi_IN" w:bidi="hi_IN"/>
        </w:rPr>
      </w:r>
      <w:r>
        <w:rPr>
          <w:lang w:val="hi_IN" w:bidi="hi_IN"/>
        </w:rPr>
        <w:t>यौन रूप से अनैतिक न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यात्रा करने वाले साथी जिनमें लूका शामिल है</w:t>
      </w:r>
    </w:p>
    <w:p>
      <w:pPr>
        <w:pStyle w:val="ListBullet"/>
        <w:spacing w:line="240" w:lineRule="auto"/>
        <w:ind w:left="720"/>
      </w:pPr>
      <w:r>
        <w:rPr>
          <w:lang w:val="hi_IN" w:bidi="hi_IN"/>
        </w:rPr>
      </w:r>
      <w:r>
        <w:rPr>
          <w:lang w:val="hi_IN" w:bidi="hi_IN"/>
        </w:rPr>
        <w:t>कैसरिया के विश्वासी</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साइप्रस का मनासोन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यरूशलेम की कलीसिया के पुरनिए</w:t>
      </w:r>
    </w:p>
    <w:p>
      <w:pPr>
        <w:pStyle w:val="ListBullet"/>
        <w:spacing w:line="240" w:lineRule="auto"/>
        <w:ind w:left="720"/>
      </w:pPr>
      <w:r>
        <w:rPr>
          <w:lang w:val="hi_IN" w:bidi="hi_IN"/>
        </w:rPr>
      </w:r>
      <w:r>
        <w:rPr>
          <w:lang w:val="hi_IN" w:bidi="hi_IN"/>
        </w:rPr>
        <w:t>मन्नत माने हुए चार पुरुष</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पौलुस और उसके यात्रा करने वाले साथियों का कैसरिया से निकलकर यरूशलेम जाने का अभिनय करें। कैसरिया के विश्वासी उन्हें यरूशलेम के मनासोन के घर में ले गए, जहाँ पौलुस रहा था।</w:t>
      </w:r>
    </w:p>
    <w:p>
      <w:pPr/>
      <w:r>
        <w:rPr>
          <w:lang w:val="hi_IN" w:bidi="hi_IN"/>
        </w:rPr>
      </w:r>
      <w:r>
        <w:rPr>
          <w:lang w:val="hi_IN" w:bidi="hi_IN"/>
        </w:rPr>
        <w:t>पौलुस का याकूब और यरूशलेम में कलीसिया के पुरनियों के पास जाने का अभिनय करें। पौलुस उन्हें बताता है कि परमेश्वर गैर-यहूदियों के बीच उनकी गतिविधियों में क्या कर रहा था। पुरनिए परमेश्वर की स्तुति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पुरनियों की भूमिका निभाने वाले कलाकारों से पूछें, "आप कैसा महसूस कर रहे हैं?" आप ऐसी बातें सुन सकते हैं, जैसे, “खुश हैं क्योंकि अन्यजाति मसीह के पास आ रहे हैं,” और “वे उन नई चीजों के बारे में जानने में रुचि रखते हैं जो परमेश्वर अन्य स्थानों में कर रहा है।”</w:t>
      </w:r>
    </w:p>
    <w:p>
      <w:pPr>
        <w:pStyle w:val="ListBullet"/>
        <w:spacing w:line="240" w:lineRule="auto"/>
        <w:ind w:left="720"/>
      </w:pPr>
      <w:r>
        <w:rPr>
          <w:lang w:val="hi_IN" w:bidi="hi_IN"/>
        </w:rPr>
      </w:r>
      <w:r>
        <w:rPr>
          <w:lang w:val="hi_IN" w:bidi="hi_IN"/>
        </w:rPr>
        <w:t>पौलुस की भूमिका निभाने वाले अभिनेता से भी पूछें, "आप कैसा महसूस कर रहे हैं?" आप ऐसी बातें सुन सकते हैं, जैसे, “गैर-यहूदी कलीसियाओं के बीच रहते हुए मैंने परमेश्वर की ओर से जो चमत्कार और संकेत देखे, उन्हें साझा करने के लिए मैं बहुत उत्साहित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पुरनियों का पौलुस को अफवाहों के बारे में चेतावनी देने का अभिनय करें। वे सुझाव देते हैं कि पौलुस उन चारों लोगों के साथ मंदिर में अपनी शुद्धिकरण की रीति को करने में शामिल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“उन चारों लोगों में शामिल होने के लिए तैयार हूँ।”</w:t>
      </w:r>
    </w:p>
    <w:p>
      <w:pPr>
        <w:pStyle w:val="ListBullet"/>
        <w:spacing w:line="240" w:lineRule="auto"/>
        <w:ind w:left="720"/>
      </w:pPr>
      <w:r>
        <w:rPr>
          <w:lang w:val="hi_IN" w:bidi="hi_IN"/>
        </w:rPr>
      </w:r>
      <w:r>
        <w:rPr>
          <w:lang w:val="hi_IN" w:bidi="hi_IN"/>
        </w:rPr>
        <w:t>पुरनियों की भूमिका निभाने वाले कलाकारों से पूछें, "आप कैसा महसूस कर रहे हैं?" आप ऐसी बातें सुन सकते हैं, जैसे, “चिंतित हैं कि यहूदी पौलुस पर झूठे आरोप लगा रहे हैं,” और “पौलुस को उन आरोपों से बचाने के तरीकों के बारे में सोच रहे हैं।”</w:t>
      </w:r>
    </w:p>
    <w:p>
      <w:pPr/>
      <w:r>
        <w:rPr>
          <w:lang w:val="hi_IN" w:bidi="hi_IN"/>
        </w:rPr>
      </w:r>
      <w:r>
        <w:rPr>
          <w:lang w:val="hi_IN" w:bidi="hi_IN"/>
        </w:rPr>
        <w:t>पौलुस और उन चारों लोगों का अभिनय करें जो मंदिर में जाते हैं और याजक को अपने आने वाले समारोह के बारे में बताते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“मंदिर की गतिविधियों में एक बार और हिस्सा लेने के लिए आभारी हूँ,” और “इन चार पुरुषों के साथ मित्रता करने के लिए खुश हूँ।”</w:t>
      </w:r>
    </w:p>
    <w:p>
      <w:pPr>
        <w:pStyle w:val="ListBullet"/>
        <w:spacing w:line="240" w:lineRule="auto"/>
        <w:ind w:left="720"/>
      </w:pPr>
      <w:r>
        <w:rPr>
          <w:lang w:val="hi_IN" w:bidi="hi_IN"/>
        </w:rPr>
      </w:r>
      <w:r>
        <w:rPr>
          <w:lang w:val="hi_IN" w:bidi="hi_IN"/>
        </w:rPr>
        <w:t>चार पुरुषों की भूमिका निभाने वाले अभिनेताओं से पूछें, "आप कैसा महसूस कर रहे हैं?" आपको ऐसी बातें सुनने को मिल सकती हैं, जैसे, "परमेश्वर के एक शक्तिशाली दास के साथ रहने का सौभाग्य प्राप्त हुआ है," और "परमेश्वर के समक्ष ली गई मन्नत को पूरा करने का सम्मान मिला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पौलुस और उसके साथी यरूशलेम पहुँचे ताकि वे वहाँ पिन्तेकुस्त का पर्व मना सकें। यह कहानी पौलुस के कैसरिया से यरूशलेम की भूमि से यात्रा का वर्णन करती है। यरूशलेम में </w:t>
      </w:r>
      <w:r>
        <w:rPr>
          <w:b/>
          <w:lang w:val="hi_IN" w:bidi="hi_IN"/>
        </w:rPr>
        <w:t>चेलों</w:t>
      </w:r>
      <w:r>
        <w:rPr>
          <w:lang w:val="hi_IN" w:bidi="hi_IN"/>
        </w:rPr>
        <w:t xml:space="preserve"> ने उनका स्वागत किया। पहले इस्तेमाल किए गए शब्द का ही प्रयोग करें। </w:t>
      </w:r>
      <w:r>
        <w:rPr>
          <w:lang w:val="hi_IN" w:bidi="hi_IN"/>
        </w:rPr>
        <w:t>चेले</w:t>
      </w:r>
      <w:r>
        <w:rPr>
          <w:lang w:val="hi_IN" w:bidi="hi_IN"/>
        </w:rPr>
        <w:t xml:space="preserve"> शब्द के बारे में अधिक जानकारी के लिए मुख्य शब्दावली देखें।</w:t>
      </w:r>
    </w:p>
    <w:p>
      <w:pPr/>
      <w:r>
        <w:rPr>
          <w:lang w:val="hi_IN" w:bidi="hi_IN"/>
        </w:rPr>
      </w:r>
      <w:r>
        <w:rPr>
          <w:lang w:val="hi_IN" w:bidi="hi_IN"/>
        </w:rPr>
        <w:t xml:space="preserve">इसके बाद पौलुस याकूब और यरूशलेम के </w:t>
      </w:r>
      <w:r>
        <w:rPr>
          <w:b/>
          <w:lang w:val="hi_IN" w:bidi="hi_IN"/>
        </w:rPr>
        <w:t>कलीसिया</w:t>
      </w:r>
      <w:r>
        <w:rPr>
          <w:lang w:val="hi_IN" w:bidi="hi_IN"/>
        </w:rPr>
        <w:t xml:space="preserve"> के </w:t>
      </w:r>
      <w:r>
        <w:rPr>
          <w:b/>
          <w:lang w:val="hi_IN" w:bidi="hi_IN"/>
        </w:rPr>
        <w:t>पुरनियों</w:t>
      </w:r>
      <w:r>
        <w:rPr>
          <w:lang w:val="hi_IN" w:bidi="hi_IN"/>
        </w:rPr>
        <w:t xml:space="preserve"> के पास गया। पहले इस्तेमाल किए गए शब्द का ही प्रयोग करें। </w:t>
      </w:r>
      <w:r>
        <w:rPr>
          <w:lang w:val="hi_IN" w:bidi="hi_IN"/>
        </w:rPr>
        <w:t>पुरनिए</w:t>
      </w:r>
      <w:r>
        <w:rPr>
          <w:lang w:val="hi_IN" w:bidi="hi_IN"/>
        </w:rPr>
        <w:t xml:space="preserve"> और </w:t>
      </w:r>
      <w:r>
        <w:rPr>
          <w:b/>
          <w:lang w:val="hi_IN" w:bidi="hi_IN"/>
        </w:rPr>
        <w:t>कलीसिया</w:t>
      </w:r>
      <w:r>
        <w:rPr>
          <w:lang w:val="hi_IN" w:bidi="hi_IN"/>
        </w:rPr>
        <w:t xml:space="preserve"> के बारे में अधिक जानकारी के लिए मुख्य शब्दावली देखें। </w:t>
      </w:r>
    </w:p>
    <w:p>
      <w:pPr/>
      <w:r>
        <w:rPr>
          <w:lang w:val="hi_IN" w:bidi="hi_IN"/>
        </w:rPr>
      </w:r>
      <w:r>
        <w:rPr>
          <w:lang w:val="hi_IN" w:bidi="hi_IN"/>
        </w:rPr>
        <w:t xml:space="preserve">पौलुस ने याकूब और पुरनियों को बताया कि प्रभु </w:t>
      </w:r>
      <w:r>
        <w:rPr>
          <w:b/>
          <w:lang w:val="hi_IN" w:bidi="hi_IN"/>
        </w:rPr>
        <w:t>अन्यजातियों</w:t>
      </w:r>
      <w:r>
        <w:rPr>
          <w:lang w:val="hi_IN" w:bidi="hi_IN"/>
        </w:rPr>
        <w:t xml:space="preserve"> के बीच क्या कर रहा था। पहले इस्तेमाल किए गए शब्द का ही प्रयोग करें। </w:t>
      </w:r>
      <w:r>
        <w:rPr>
          <w:lang w:val="hi_IN" w:bidi="hi_IN"/>
        </w:rPr>
        <w:t>अन्यजाति</w:t>
      </w:r>
      <w:r>
        <w:rPr>
          <w:lang w:val="hi_IN" w:bidi="hi_IN"/>
        </w:rPr>
        <w:t xml:space="preserve"> शब्द के बारे में अधिक जानकारी के लिए मुख्य शब्दावली देखें।</w:t>
      </w:r>
    </w:p>
    <w:p>
      <w:pPr/>
      <w:r>
        <w:rPr>
          <w:lang w:val="hi_IN" w:bidi="hi_IN"/>
        </w:rPr>
      </w:r>
      <w:r>
        <w:rPr>
          <w:lang w:val="hi_IN" w:bidi="hi_IN"/>
        </w:rPr>
        <w:t xml:space="preserve">कलीसिया के पुरनियों ने पौलुस से </w:t>
      </w:r>
      <w:r>
        <w:rPr>
          <w:b/>
          <w:lang w:val="hi_IN" w:bidi="hi_IN"/>
        </w:rPr>
        <w:t>यहूदियों</w:t>
      </w:r>
      <w:r>
        <w:rPr>
          <w:lang w:val="hi_IN" w:bidi="hi_IN"/>
        </w:rPr>
        <w:t xml:space="preserve"> के बारे में बताया जो विश्वास करते थे। पहले इस्तेमाल किए गए शब्द का ही प्रयोग करें। </w:t>
      </w:r>
      <w:r>
        <w:rPr>
          <w:lang w:val="hi_IN" w:bidi="hi_IN"/>
        </w:rPr>
        <w:t>यहूदियों</w:t>
      </w:r>
      <w:r>
        <w:rPr>
          <w:lang w:val="hi_IN" w:bidi="hi_IN"/>
        </w:rPr>
        <w:t xml:space="preserve"> के बारे में अधिक जानकारी के लिए मुख्य शब्दावली देखें।</w:t>
      </w:r>
    </w:p>
    <w:p>
      <w:pPr/>
      <w:r>
        <w:rPr>
          <w:lang w:val="hi_IN" w:bidi="hi_IN"/>
        </w:rPr>
      </w:r>
      <w:r>
        <w:rPr>
          <w:lang w:val="hi_IN" w:bidi="hi_IN"/>
        </w:rPr>
        <w:t xml:space="preserve">कुछ यहूदी थे जिन्होंने यह अफवाह फैलाई कि पौलुस ने यहूदी विश्वासियों को अपने बच्चों का </w:t>
      </w:r>
      <w:r>
        <w:rPr>
          <w:b/>
          <w:lang w:val="hi_IN" w:bidi="hi_IN"/>
        </w:rPr>
        <w:t>खतना</w:t>
      </w:r>
      <w:r>
        <w:rPr>
          <w:lang w:val="hi_IN" w:bidi="hi_IN"/>
        </w:rPr>
        <w:t xml:space="preserve"> करने से मना किया है। पहले इस्तेमाल किए गए शब्द का ही प्रयोग करें। </w:t>
      </w:r>
      <w:r>
        <w:rPr>
          <w:b/>
          <w:lang w:val="hi_IN" w:bidi="hi_IN"/>
        </w:rPr>
        <w:t>खतना</w:t>
      </w:r>
      <w:r>
        <w:rPr>
          <w:lang w:val="hi_IN" w:bidi="hi_IN"/>
        </w:rPr>
        <w:t xml:space="preserve"> के बारे में अधिक जानकारी के लिए मुख्य शब्दावली देखें।</w:t>
      </w:r>
    </w:p>
    <w:p>
      <w:pPr/>
      <w:r>
        <w:rPr>
          <w:lang w:val="hi_IN" w:bidi="hi_IN"/>
        </w:rPr>
      </w:r>
      <w:r>
        <w:rPr>
          <w:lang w:val="hi_IN" w:bidi="hi_IN"/>
        </w:rPr>
        <w:t xml:space="preserve">पुरनियों ने पौलुस से यह भी आग्रह किया कि वह उन चारों लोगों के साथ शामिल हो और अपने आप को </w:t>
      </w:r>
      <w:r>
        <w:rPr>
          <w:b/>
          <w:lang w:val="hi_IN" w:bidi="hi_IN"/>
        </w:rPr>
        <w:t>शुद्ध</w:t>
      </w:r>
      <w:r>
        <w:rPr>
          <w:lang w:val="hi_IN" w:bidi="hi_IN"/>
        </w:rPr>
        <w:t xml:space="preserve"> करे। पुरुष अपना पौलुस और वे चारों </w:t>
      </w:r>
      <w:r>
        <w:rPr>
          <w:b/>
          <w:lang w:val="hi_IN" w:bidi="hi_IN"/>
        </w:rPr>
        <w:t>शुद्धिकरण की भेंट</w:t>
      </w:r>
      <w:r>
        <w:rPr>
          <w:lang w:val="hi_IN" w:bidi="hi_IN"/>
        </w:rPr>
        <w:t xml:space="preserve"> देने के लिए मन्दिर में गए। यह किसी रीति-रिवाज़ के पूरा होने के बाद मंदिर में दी जाने वाली भेंट है, जिससे व्यक्ति </w:t>
      </w:r>
      <w:r>
        <w:rPr>
          <w:b/>
          <w:lang w:val="hi_IN" w:bidi="hi_IN"/>
        </w:rPr>
        <w:t>शुद्ध</w:t>
      </w:r>
      <w:r>
        <w:rPr>
          <w:lang w:val="hi_IN" w:bidi="hi_IN"/>
        </w:rPr>
        <w:t xml:space="preserve"> हो जाता है और परमेश्वर की सेवा के लिए योग्य बन जाता है। उसी शब्द का उपयोग करें जिसका उपयोग आपने अन्य भागों में किया है। </w:t>
      </w:r>
      <w:r>
        <w:rPr>
          <w:b/>
          <w:lang w:val="hi_IN" w:bidi="hi_IN"/>
        </w:rPr>
        <w:t>शुद्धिकरण, भेंट</w:t>
      </w:r>
      <w:r>
        <w:rPr>
          <w:lang w:val="hi_IN" w:bidi="hi_IN"/>
        </w:rPr>
        <w:t xml:space="preserve"> और </w:t>
      </w:r>
      <w:r>
        <w:rPr>
          <w:lang w:val="hi_IN" w:bidi="hi_IN"/>
        </w:rPr>
        <w:t>शुद्ध</w:t>
      </w:r>
      <w:r>
        <w:rPr>
          <w:lang w:val="hi_IN" w:bidi="hi_IN"/>
        </w:rPr>
        <w:t xml:space="preserve"> शब्दों के बारे में अधिक जानकारी के लिए मुख्य शब्दावली देखें।</w:t>
      </w:r>
    </w:p>
    <w:p>
      <w:pPr/>
      <w:r>
        <w:rPr>
          <w:lang w:val="hi_IN" w:bidi="hi_IN"/>
        </w:rPr>
      </w:r>
      <w:r>
        <w:rPr>
          <w:lang w:val="hi_IN" w:bidi="hi_IN"/>
        </w:rPr>
        <w:t xml:space="preserve">पौलुस और वे चार लोग </w:t>
      </w:r>
      <w:r>
        <w:rPr>
          <w:b/>
          <w:lang w:val="hi_IN" w:bidi="hi_IN"/>
        </w:rPr>
        <w:t>मंदिर</w:t>
      </w:r>
      <w:r>
        <w:rPr>
          <w:lang w:val="hi_IN" w:bidi="hi_IN"/>
        </w:rPr>
        <w:t xml:space="preserve"> गए। पहले इस्तेमाल किए गए शब्द का ही प्रयोग करें। </w:t>
      </w:r>
      <w:r>
        <w:rPr>
          <w:lang w:val="hi_IN" w:bidi="hi_IN"/>
        </w:rPr>
        <w:t>मन्दिर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21:27–36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21:27–36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और उसके पुत्र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पौलुस और उसके साथी यरूशलेम आए थे। पौलुस याकूब और अन्य मसीही पुरनियों के पास गया और उन्हें अन्य देशों में सुसमाचार के प्रचार और सिखाने की गतिविधियों के बारे में बताया। कलीसिया के पुरनियों ने पौलुस को उनके शुद्धिकरण की रीति में उन चारों लोगों के साथ भाग लेने के लिए प्रोत्साहित किया।</w:t>
      </w:r>
    </w:p>
    <w:p>
      <w:pPr/>
      <w:r>
        <w:rPr>
          <w:lang w:val="hi_IN" w:bidi="hi_IN"/>
        </w:rPr>
      </w:r>
      <w:r>
        <w:rPr>
          <w:lang w:val="hi_IN" w:bidi="hi_IN"/>
        </w:rPr>
        <w:t>यहूदी परंपरा में, पौलुस को विधिपूर्वक शुद्ध होने से पहले सात दिन के लिए अपने आप को शुद्ध करने की आवश्यकता है। उसे ऐसा करने की आवश्यकता थी क्योंकि वह अभी-अभी अन्यजाति क्षेत्र से आया था। पौलुस के सात दिनों के शुद्धिकरण को पूरा करने से पहले, आसिया के कुछ यहूदियों ने उसे मंदिर में देखा, जो उनकी आराधना का स्थान था। आसिया से आए यह यहूदी पौलुस के लिए परेशानी का कारण बनें। इससे पहले, याकूब और कलीसिया के पुरनियों ने पौलुस को कुछ यहूदियों द्वारा उसके खिलाफ अफवाहें फैलाने के बारे में चेतावनी दी थी।</w:t>
      </w:r>
    </w:p>
    <w:p>
      <w:pPr/>
      <w:r>
        <w:rPr>
          <w:lang w:val="hi_IN" w:bidi="hi_IN"/>
        </w:rPr>
      </w:r>
      <w:r>
        <w:rPr>
          <w:lang w:val="hi_IN" w:bidi="hi_IN"/>
        </w:rPr>
        <w:t>पौलुस शायद अपनी यात्राओं के दौरान पहले आसिया के इन यहूदियों से मिला था। इन यहूदियों ने पौलुस पर लोगों, मूसा की व्यवस्था और मंदिर के खिलाफ झूठी शिक्षा का आरोप लगाया। हमें याद होगा कि सुसमाचारों में, यहूदियों ने यीशु पर मन्दिर के विरुद्ध बोलने का भी आरोप लगाया था, जो यहूदियों का आराधना स्थल था। अब, इन यहूदियों ने यीशु के बारे में पौलुस की गवाही के कारण उस पर आरोप लगाया।</w:t>
      </w:r>
    </w:p>
    <w:p>
      <w:pPr/>
      <w:r>
        <w:rPr>
          <w:lang w:val="hi_IN" w:bidi="hi_IN"/>
        </w:rPr>
      </w:r>
      <w:r>
        <w:rPr>
          <w:lang w:val="hi_IN" w:bidi="hi_IN"/>
        </w:rPr>
        <w:t>यहूदियों ने पौलुस पर एक यूनानी व्यक्ति को मंदिर में लाने का भी आरोप लगाया। यहूदियों का मानना था कि मन्दिर में गैर-यहूदियों, जैसे कि यूनानियों की उपस्थिति, मन्दिर को अशुद्ध कर देती है, या उसे परमेश्वर के लिए अस्वीकार्य बना देती है। जब यहूदियों ने पौलुस को इफिसियों के त्रोफिमुस नामक व्यक्ति के साथ में देखा, तो यहूदियों ने मान लिया कि पौलुस त्रोफिमुस को भी मन्दिर परिसर में लाया था। वहाँ मौजूद यहूदियों ने पौलुस को गिरफ्तार कर लिया और उसे मन्दिर से बाहर घसीट कर ले गए। वे अन्य यहूदी पुरुषों को उनकी मदद करने के लिए बुलाते हैं। वे चिल्लाते थे, “इस्राएल के पुरुषों, मदद करो!” फिर उन्होंने मन्दिर के द्वार बंद कर दिए और पौलुस को जान से मारने की कोशिश की।</w:t>
      </w:r>
    </w:p>
    <w:p>
      <w:pPr/>
      <w:r>
        <w:rPr>
          <w:lang w:val="hi_IN" w:bidi="hi_IN"/>
        </w:rPr>
      </w:r>
      <w:r>
        <w:rPr>
          <w:lang w:val="hi_IN" w:bidi="hi_IN"/>
        </w:rPr>
        <w:t>हेरोदेस के मन्दिर</w:t>
      </w:r>
      <w:r>
        <w:rPr>
          <w:lang w:val="hi_IN" w:bidi="hi_IN"/>
        </w:rPr>
        <w:t xml:space="preserve"> की एक तस्वीर दिखाएँ।</w:t>
      </w:r>
    </w:p>
    <w:p>
      <w:pPr/>
      <w:r>
        <w:rPr>
          <w:lang w:val="hi_IN" w:bidi="hi_IN"/>
        </w:rPr>
      </w:r>
      <w:r>
        <w:rPr>
          <w:lang w:val="hi_IN" w:bidi="hi_IN"/>
        </w:rPr>
        <w:t>रुकें और चर्चा करें: आपकी संस्कृति में लोग कैसे प्रतिक्रिया देते हैं जब किसी व्यक्ति पर किसी के साथ कुछ बुरा करने का आरोप लगाया जाता है? आपकी संस्कृति में, कुछ ऐसे स्थान कौन से हैं जहाँ कुछ विशेष समूहों के लोगों का जाना वर्जित है? यदि कोई ऐसा व्यक्ति वहाँ पाया जाता है जिसे वहाँ नहीं होना चाहिए, तो इसके क्या परिणाम होंगे?</w:t>
      </w:r>
    </w:p>
    <w:p>
      <w:pPr/>
      <w:r>
        <w:rPr>
          <w:lang w:val="hi_IN" w:bidi="hi_IN"/>
        </w:rPr>
      </w:r>
      <w:r>
        <w:rPr>
          <w:lang w:val="hi_IN" w:bidi="hi_IN"/>
        </w:rPr>
        <w:t>पौलुस के समय में, रोमी सरकार का यरूशलेम और मन्दिर पर नियंत्रण था। किसी ने यरूशलेम में तैनात रोमी सैन्य-दल के सरदार को बताया कि मन्दिर में एक समस्या थी। एनआईवी में, सरदार के लिए शब्द का अर्थ है "एक हज़ार का अगुआ।" इस प्रकार का अधिकारी रोमी सेना में छह सौ से लेकर एक हजार सैनिकों की कमान संभालता था। इस अगुए के अधीन छह से दस सूबेदार होते थे, जिनमें से प्रत्येक लगभग 100 सैनिकों की अगुआई करता था। सरदार का काम शहर में व्यवस्था बनाए रखना है। सरदार उस स्थान पर गया जहाँ पौलुस कुछ सैनिकों और सूबेदारों के साथ था। एक सूबेदार रोमी सेना का वह अधिकारी होता है जो 100 सैनिकों की अगुआई करता है। जब क्रोधित यहूदियों की भीड़ ने रोमी सरदार और उसके सैनिकों को देखा, तो उन्होंने पौलुस को पीटना बंद कर दिया।</w:t>
      </w:r>
    </w:p>
    <w:p>
      <w:pPr/>
      <w:r>
        <w:rPr>
          <w:lang w:val="hi_IN" w:bidi="hi_IN"/>
        </w:rPr>
      </w:r>
      <w:r>
        <w:rPr>
          <w:b/>
          <w:lang w:val="hi_IN" w:bidi="hi_IN"/>
        </w:rPr>
        <w:t>रोमी सैनिकों</w:t>
      </w:r>
      <w:r>
        <w:rPr>
          <w:lang w:val="hi_IN" w:bidi="hi_IN"/>
        </w:rPr>
        <w:t xml:space="preserve"> की एक तस्वीर दिखाएँ।</w:t>
      </w:r>
    </w:p>
    <w:p>
      <w:pPr/>
      <w:r>
        <w:rPr>
          <w:lang w:val="hi_IN" w:bidi="hi_IN"/>
        </w:rPr>
      </w:r>
      <w:r>
        <w:rPr>
          <w:lang w:val="hi_IN" w:bidi="hi_IN"/>
        </w:rPr>
        <w:t>रुकें और चर्चा करें: आपकी संस्कृति में, जब कोई भीड़ इकट्ठा हो जाती है और कानून को अपने हाथों में लेना शुरू कर देती है तो क्या होता है? आपके समुदाय में न्याय देने का अधिकार किसके पास है? अगर भीड़ न्याय करने की कोशिश करे तो अधिकारी क्या करेंगे?</w:t>
      </w:r>
    </w:p>
    <w:p>
      <w:pPr/>
      <w:r>
        <w:rPr>
          <w:lang w:val="hi_IN" w:bidi="hi_IN"/>
        </w:rPr>
      </w:r>
      <w:r>
        <w:rPr>
          <w:lang w:val="hi_IN" w:bidi="hi_IN"/>
        </w:rPr>
        <w:t>सरदार ने पौलुस को गिरफ्तार कर लिया और सैनिक उसे ले गए। सैनिकों ने पौलुस को एक अपराधी की तरह दो जंजीरों से बाँध दिया। सरदार ने पूछा कि पौलुस कौन है और वह क्या करता है। लेकिन क्रोधित यहूदियों की भीड़ जोर से चिल्लाई। सरदार सत्य को नहीं जान सकता था क्योंकि यहूदी सरदार को पौलुस के बारे में अलग-अलग बातें कह रहे थे। इसलिए सरदार पौलुस को उनके गढ़ में ले गया, वह स्थान जहाँ सैनिक रहते थे। इस गढ़ को अन्तोनिया का किला कहा जाता था। अन्तोनिया का किला मन्दिर के बगल में स्थित था। हिंसक भीड़ के कारण सैनिकों को पौलुस को उठाकर ले जाना पड़ा—उन्होंने उसे उसकी सुरक्षा के लिए उठाया था। भीड़ ने सैनिकों से चिल्लाकर कहा, "इसे हटाओ," या "इसे मार डालो!"</w:t>
      </w:r>
    </w:p>
    <w:p>
      <w:pPr/>
      <w:r>
        <w:rPr>
          <w:lang w:val="hi_IN" w:bidi="hi_IN"/>
        </w:rPr>
      </w:r>
      <w:r>
        <w:rPr>
          <w:lang w:val="hi_IN" w:bidi="hi_IN"/>
        </w:rPr>
        <w:t>यरूशलेम के मन्दिर</w:t>
      </w:r>
      <w:r>
        <w:rPr>
          <w:lang w:val="hi_IN" w:bidi="hi_IN"/>
        </w:rPr>
        <w:t xml:space="preserve"> और </w:t>
      </w:r>
      <w:r>
        <w:rPr>
          <w:lang w:val="hi_IN" w:bidi="hi_IN"/>
        </w:rPr>
        <w:t>अन्तोनिया</w:t>
      </w:r>
      <w:r>
        <w:rPr>
          <w:lang w:val="hi_IN" w:bidi="hi_IN"/>
        </w:rPr>
        <w:t xml:space="preserve"> के किले की एक तस्वीर दिखाएँ।</w:t>
      </w:r>
    </w:p>
    <w:p>
      <w:pPr/>
      <w:r>
        <w:rPr>
          <w:lang w:val="hi_IN" w:bidi="hi_IN"/>
        </w:rPr>
      </w:r>
      <w:r>
        <w:rPr>
          <w:lang w:val="hi_IN" w:bidi="hi_IN"/>
        </w:rPr>
        <w:t>हमें याद है कि पौलुस ने घर लौटने से पहले इफिसुस के पुरनियों को क्या कहा था। पवित्र आत्मा ने पौलुस से कहा कि जब वह यरूशलेम पहुँचेगा तो उसे जंजीरों और कठिनाइयों का सामना करना पड़ेगा। हम इस घटना में पवित्र आत्मा के संदेश को साकार होते हुए देख सकते हैं। पौलुस को भी उस स्थान के पास की सीढ़ियों तक ले जाया गया जहाँ यीशु पर मुकदमा चलाया गया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जब पौलुस मंदिर में था, तब आसिया के यहूदियों ने पौलुस पर उनकी व्यवस्था और मंदिर, जो यहूदियों का आराधना स्थल है, उसके विरुद्ध झूठी शिक्षा देने का आरोप लगाया। यहूदियों ने पौलुस पर यह आरोप भी लगाया कि वह एक गैर-यहूदी को मन्दिर परिसर में लाया था, जो निषिद्ध था। यहूदियों ने पौलुस को मन्दिर से बाहर निकाला और उसको पीटा।</w:t>
      </w:r>
    </w:p>
    <w:p>
      <w:pPr/>
      <w:r>
        <w:rPr>
          <w:lang w:val="hi_IN" w:bidi="hi_IN"/>
        </w:rPr>
      </w:r>
      <w:r>
        <w:rPr>
          <w:b/>
          <w:lang w:val="hi_IN" w:bidi="hi_IN"/>
        </w:rPr>
        <w:t>दूसरा दृश्य:</w:t>
      </w:r>
      <w:r>
        <w:rPr>
          <w:lang w:val="hi_IN" w:bidi="hi_IN"/>
        </w:rPr>
        <w:t xml:space="preserve"> रोमी सरदार ने सुना कि यरूशलेम में समस्या है, शायद एक दंगा होने वाला है। सरदार और उसके सैनिक उस स्थान पर गए जहाँ पौलुस यहूदियों से घिरा हुआ था।</w:t>
      </w:r>
    </w:p>
    <w:p>
      <w:pPr/>
      <w:r>
        <w:rPr>
          <w:lang w:val="hi_IN" w:bidi="hi_IN"/>
        </w:rPr>
      </w:r>
      <w:r>
        <w:rPr>
          <w:b/>
          <w:lang w:val="hi_IN" w:bidi="hi_IN"/>
        </w:rPr>
        <w:t>तीसरा दृश्य:</w:t>
      </w:r>
      <w:r>
        <w:rPr>
          <w:lang w:val="hi_IN" w:bidi="hi_IN"/>
        </w:rPr>
        <w:t xml:space="preserve"> पौलुस को गिरफ्तार कर लिया गया और रोमी सैनिकों द्वारा उस भीड़ से दूर ले जाया गया जिन्होंने उसे मारने की कोशिश की थी। वे पौलुस को अपने गढ़ में ले गए।</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आसिया के यहूदी</w:t>
      </w:r>
    </w:p>
    <w:p>
      <w:pPr>
        <w:pStyle w:val="ListBullet"/>
        <w:spacing w:line="240" w:lineRule="auto"/>
        <w:ind w:left="720"/>
      </w:pPr>
      <w:r>
        <w:rPr>
          <w:lang w:val="hi_IN" w:bidi="hi_IN"/>
        </w:rPr>
      </w:r>
      <w:r>
        <w:rPr>
          <w:lang w:val="hi_IN" w:bidi="hi_IN"/>
        </w:rPr>
        <w:t xml:space="preserve">यहूदियों की भीड़ </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 और सैनिक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पवित्र आत्मा ने पौलुस को यरूशलेम लौटने के लिए प्रेरित किया। पौलुस ने अपनी यात्रा जारी रखी, जबकि सूर में मौजूद चेलों, भविष्यद्वक्ता अगबुस और उसके अपने साथियों ने पौलुस से न जाने का आग्रह किया था।</w:t>
      </w:r>
    </w:p>
    <w:p>
      <w:pPr/>
      <w:r>
        <w:rPr>
          <w:lang w:val="hi_IN" w:bidi="hi_IN"/>
        </w:rPr>
      </w:r>
      <w:r>
        <w:rPr>
          <w:lang w:val="hi_IN" w:bidi="hi_IN"/>
        </w:rPr>
        <w:t>यह याद रखना महत्वपूर्ण है कि यह कहानी उस समय होती है जब पौलुस अपने सात दिनों के शुद्धिकरण को पूरा कर रहा था। यह भी याद रखना महत्वपूर्ण है कि पौलुस का सामना वहाँ आसिया के यहूदियों से हुआ जिन्होंने सुसमाचार के उनके प्रचार का विरोध किया।</w:t>
      </w:r>
    </w:p>
    <w:p>
      <w:pPr/>
      <w:r>
        <w:rPr>
          <w:lang w:val="hi_IN" w:bidi="hi_IN"/>
        </w:rPr>
      </w:r>
      <w:r>
        <w:rPr>
          <w:lang w:val="hi_IN" w:bidi="hi_IN"/>
        </w:rPr>
        <w:t>यह याद रखना महत्वपूर्ण है कि अलग-अलग स्थानों पर यहूदी थे जो पौलुस को जानते थे। इन यहूदियों ने पौलुस पर लोगों, मूसा की व्यवस्था और मन्दिर के खिलाफ झूठी शिक्षा का आरोप लगाया। यह याद रखना महत्वपूर्ण है कि लोग मन्दिर परिसर के चारों ओर से दौड़ते हुए आए थे। लोग पौलुस को मन्दिर के भीतरी हिस्से से घसीटकर मन्दिर के बाहरी हिस्से में ले गए और मन्दिर के भीतरी हिस्से के द्वार बंद कर दिए ताकि भीड़ मन्दिर के पवित्र हिस्सों में दंगा न कर सके।</w:t>
      </w:r>
    </w:p>
    <w:p>
      <w:pPr/>
      <w:r>
        <w:rPr>
          <w:lang w:val="hi_IN" w:bidi="hi_IN"/>
        </w:rPr>
      </w:r>
      <w:r>
        <w:rPr>
          <w:lang w:val="hi_IN" w:bidi="hi_IN"/>
        </w:rPr>
        <w:t>यह याद रखना महत्वपूर्ण है कि रोमी सरदार और उसके सैनिकों ने मन्दिर क्षेत्र में जो कुछ हो रहा था, उसे सुना था। रोमी सरदार मन्दिर के क्षेत्र में गया ताकि पौलुस पर हमला करने वाले यहूदियों को रोका जा सके। सैनिक पौलुस को उठाकर ले गए ताकि यहूदी उसे पीट न सकें।</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आसिया के यहूदी</w:t>
      </w:r>
    </w:p>
    <w:p>
      <w:pPr>
        <w:pStyle w:val="ListBullet"/>
        <w:spacing w:line="240" w:lineRule="auto"/>
        <w:ind w:left="720"/>
      </w:pPr>
      <w:r>
        <w:rPr>
          <w:lang w:val="hi_IN" w:bidi="hi_IN"/>
        </w:rPr>
      </w:r>
      <w:r>
        <w:rPr>
          <w:lang w:val="hi_IN" w:bidi="hi_IN"/>
        </w:rPr>
        <w:t xml:space="preserve">यहूदियों की भीड़ </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 और सैनिक</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पौलुस का अभिनय करें जब वह मन्दिर में अपने सात दिनों के शुद्धिकरण को पूरा कर रहा था। आसिया के यहूदी मन्दिर में उसे पहचान लेते हैं। इन यहूदियों ने पौलुस पर लोगों, मूसा की व्यवस्था और मन्दिर के खिलाफ झूठी शिक्षा देने का आरोप लगाया। यहूदियों ने “इस्राएल के पुरुषों” को मदद करने के लिए पुकारा। वे कहते हैं, “यह व्यक्ति हमारे लोगों, मूसा की व्यवस्था और इस स्थान के विरुद्ध सभी को सिखाता है। वह गैर-यहूदियों को भी मन्दिर में लाता है और उसे अशुद्ध कर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आसिया से आए यहूदियों की भूमिका निभाने वाले अभिनेताओं से पूछें, "आप कैसा महसूस कर रहे हैं?" आप ऐसी बातें सुन सकते हैं, जैसे, “पौलुस को पवित्र स्थान में देखकर बहुत क्रोधित हूँ,” और “मैं उस क्षेत्र के सभी यहूदियों का ध्यान आकर्षित करूँगा।”</w:t>
      </w:r>
    </w:p>
    <w:p>
      <w:pPr>
        <w:pStyle w:val="ListBullet"/>
        <w:spacing w:line="240" w:lineRule="auto"/>
        <w:ind w:left="720"/>
      </w:pPr>
      <w:r>
        <w:rPr>
          <w:lang w:val="hi_IN" w:bidi="hi_IN"/>
        </w:rPr>
      </w:r>
      <w:r>
        <w:rPr>
          <w:lang w:val="hi_IN" w:bidi="hi_IN"/>
        </w:rPr>
        <w:t>पौलुस की भूमिका निभाने वाले अभिनेता से भी पूछें, "आप कैसा महसूस कर रहे हैं?" आपको ऐसी बातें सुनने को मिल सकती हैं, जैसे, "विरोधी यहूदियों को देखकर भयभीत हूँ, लेकिन आश्चर्यचकित नहीं हूँ," और "प्रभु यीशु से मिलने वाली सुरक्षा पर भरोसा रखता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आसिया के यहूदियों की मदद करने के लिए आने वाले अन्य यहूदियों के आने का अभिनय करें। उन्होंने पौलुस को गिरफ्तार कर लिया और उसे मन्दिर के फाटकों के बाहर ले गए। फिर उन्होंने पौलुस को पीटा और उसे मारने की कोशिश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यहूदियों की भूमिका निभाने वाले अभिनेताओं से पूछें, "आप कैसा महसूस कर रहे हैं?" आप ऐसी बातें सुन सकते हैं, जैसे, “इस व्यक्ति को मरना होगा!” या "हम यह परमेश्वर के लिए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यहूदियों की भीड़ पौलुस के चारों ओर इकट्ठा हो गई। वे पौलुस को मन्दिर के बाहर ले गए और उसे पीटा। रोमी सरदार का अभिनय करें कि वह पौलुस की ओर दौड़ता है। सरदार सैनिकों को अपने साथ ले जाता है ताकि यह देखा जा सके कि क्या हो रहा है। सैनिक भीड़ को पौलुस को पीटने से रोक देते हैं। सरदार उत्तर पाने की कोशिश करता है, लेकिन भीड़ अलग-अलग उत्तर देती है। पौलुस को गिरफ्तार कर लिया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रोमी सरदार की भूमिका निभाने वाले अभिनेता से पूछें, "आप कैसा महसूस कर रहे हैं?" आप ऐसी बातें सुन सकते हैं, जैसे, “मैं यह जानने की कोशिश कर रहा हूँ कि क्या हो रहा है,” और “मुझे स्थिति को नियंत्रित करने के लिए अपने सैनिकों की आवश्यकता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दर्द से दुखी हूँ, लेकिन परमेश्वर पर भरोसा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अभिनय करें कि सैनिक पौलुस को उन यहूदियों से दूर ले गए जो उसे चोट पहुँचाने की कोशिश कर रहे थे। यहूदियों की उस भीड़ का अभिनय करें जो चिल्ला रही थी, "उसे बाहर निकालो!" सैनिक पौलुस को गढ़ में ले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सैनिकों की भूमिका निभाने वाले कलाकारों से पूछें, "आप कैसा महसूस कर रहे हैं?" आप ऐसी बातें सुन सकते हैं, जैसे, “इस अजनबी की रक्षा करना हमारी जिम्मेदारी है।”</w:t>
      </w:r>
    </w:p>
    <w:p>
      <w:pPr>
        <w:pStyle w:val="ListBullet"/>
        <w:spacing w:line="240" w:lineRule="auto"/>
        <w:ind w:left="720"/>
      </w:pPr>
      <w:r>
        <w:rPr>
          <w:lang w:val="hi_IN" w:bidi="hi_IN"/>
        </w:rPr>
      </w:r>
      <w:r>
        <w:rPr>
          <w:lang w:val="hi_IN" w:bidi="hi_IN"/>
        </w:rPr>
        <w:t>यहूदियों की भूमिका निभाने वाले अभिनेताओं से पूछें, "आप कैसा महसूस कर रहे हैं?" आप ऐसी बातें सुन सकते हैं, जैसे, “निराश महसूस कर रहा हूँ क्योंकि सैनिकों ने पौलुस की रक्षा करने की कोशिश की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पौलुस अपने सात दिनों के शुद्धिकरण को पूरा करने के दौरान </w:t>
      </w:r>
      <w:r>
        <w:rPr>
          <w:b/>
          <w:lang w:val="hi_IN" w:bidi="hi_IN"/>
        </w:rPr>
        <w:t>मन्दिर</w:t>
      </w:r>
      <w:r>
        <w:rPr>
          <w:lang w:val="hi_IN" w:bidi="hi_IN"/>
        </w:rPr>
        <w:t xml:space="preserve"> में था, जो यहूदियों का आराधना स्थल है। आसिया के </w:t>
      </w:r>
      <w:r>
        <w:rPr>
          <w:b/>
          <w:lang w:val="hi_IN" w:bidi="hi_IN"/>
        </w:rPr>
        <w:t>यहूदी</w:t>
      </w:r>
      <w:r>
        <w:rPr>
          <w:lang w:val="hi_IN" w:bidi="hi_IN"/>
        </w:rPr>
        <w:t xml:space="preserve"> थे जिन्होंने पौलुस पर कई बातों का आरोप लगाया। इस्राएली या </w:t>
      </w:r>
      <w:r>
        <w:rPr>
          <w:b/>
          <w:lang w:val="hi_IN" w:bidi="hi_IN"/>
        </w:rPr>
        <w:t>इस्राएल के लोग</w:t>
      </w:r>
      <w:r>
        <w:rPr>
          <w:lang w:val="hi_IN" w:bidi="hi_IN"/>
        </w:rPr>
        <w:t xml:space="preserve"> उन यहूदी लोगों को संदर्भित करते हैं जो इस्राएल में रहते हैं। पहले इस्तेमाल किए गए शब्द का ही प्रयोग करें। </w:t>
      </w:r>
      <w:r>
        <w:rPr>
          <w:lang w:val="hi_IN" w:bidi="hi_IN"/>
        </w:rPr>
        <w:t>यहूदियों</w:t>
      </w:r>
      <w:r>
        <w:rPr>
          <w:lang w:val="hi_IN" w:bidi="hi_IN"/>
        </w:rPr>
        <w:t xml:space="preserve">, </w:t>
      </w:r>
      <w:r>
        <w:rPr>
          <w:lang w:val="hi_IN" w:bidi="hi_IN"/>
        </w:rPr>
        <w:t>इस्राएल</w:t>
      </w:r>
      <w:r>
        <w:rPr>
          <w:lang w:val="hi_IN" w:bidi="hi_IN"/>
        </w:rPr>
        <w:t xml:space="preserve"> और </w:t>
      </w:r>
      <w:r>
        <w:rPr>
          <w:lang w:val="hi_IN" w:bidi="hi_IN"/>
        </w:rPr>
        <w:t>मन्दिर</w:t>
      </w:r>
      <w:r>
        <w:rPr>
          <w:lang w:val="hi_IN" w:bidi="hi_IN"/>
        </w:rPr>
        <w:t xml:space="preserve"> के बारे में अधिक जानकारी के लिए मुख्य शब्दावली देखें।</w:t>
      </w:r>
    </w:p>
    <w:p>
      <w:pPr/>
      <w:r>
        <w:rPr>
          <w:lang w:val="hi_IN" w:bidi="hi_IN"/>
        </w:rPr>
      </w:r>
      <w:r>
        <w:rPr>
          <w:lang w:val="hi_IN" w:bidi="hi_IN"/>
        </w:rPr>
        <w:t xml:space="preserve">यहूदियों ने पौलुस पर </w:t>
      </w:r>
      <w:r>
        <w:rPr>
          <w:b/>
          <w:lang w:val="hi_IN" w:bidi="hi_IN"/>
        </w:rPr>
        <w:t>मूसा</w:t>
      </w:r>
      <w:r>
        <w:rPr>
          <w:lang w:val="hi_IN" w:bidi="hi_IN"/>
        </w:rPr>
        <w:t xml:space="preserve"> की व्यवस्था के विरुद्ध शिक्षा देने का आरोप लगाया। पहले इस्तेमाल किए गए शब्द का ही प्रयोग करें।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lang w:val="hi_IN" w:bidi="hi_IN"/>
        </w:rPr>
        <w:t xml:space="preserve">यहूदियों ने पौलुस पर एक </w:t>
      </w:r>
      <w:r>
        <w:rPr>
          <w:b/>
          <w:lang w:val="hi_IN" w:bidi="hi_IN"/>
        </w:rPr>
        <w:t>अन्यजाति</w:t>
      </w:r>
      <w:r>
        <w:rPr>
          <w:lang w:val="hi_IN" w:bidi="hi_IN"/>
        </w:rPr>
        <w:t xml:space="preserve"> को मन्दिर के आँगनों में लाने का भी आरोप लगाया। पहले इस्तेमाल किए गए शब्द का ही प्रयोग करें। </w:t>
      </w:r>
      <w:r>
        <w:rPr>
          <w:lang w:val="hi_IN" w:bidi="hi_IN"/>
        </w:rPr>
        <w:t>अन्यजाति</w:t>
      </w:r>
      <w:r>
        <w:rPr>
          <w:lang w:val="hi_IN" w:bidi="hi_IN"/>
        </w:rPr>
        <w:t xml:space="preserve"> शब्द के बारे में अधिक जानकारी के लिए मुख्य शब्दावली देखें।</w:t>
      </w:r>
    </w:p>
    <w:p>
      <w:pPr/>
      <w:r>
        <w:rPr>
          <w:lang w:val="hi_IN" w:bidi="hi_IN"/>
        </w:rPr>
      </w:r>
      <w:r>
        <w:rPr>
          <w:lang w:val="hi_IN" w:bidi="hi_IN"/>
        </w:rPr>
        <w:t xml:space="preserve">यहूदियों का मानना था कि जब पौलुस एक गैर-यहूदी को मन्दिर में लाता था, तो मन्दिर अपवित्र हो जाता था, जिससे वह स्थान अशुद्ध या परमेश्वर की सेवा के लिए अनुपयुक्त हो जाता था। यहूदी मन्दिर को </w:t>
      </w:r>
      <w:r>
        <w:rPr>
          <w:b/>
          <w:lang w:val="hi_IN" w:bidi="hi_IN"/>
        </w:rPr>
        <w:t>पवित्र</w:t>
      </w:r>
      <w:r>
        <w:rPr>
          <w:lang w:val="hi_IN" w:bidi="hi_IN"/>
        </w:rPr>
        <w:t xml:space="preserve"> मानते थे। पहले इस्तेमाल किए गए शब्द का ही प्रयोग करें। </w:t>
      </w:r>
      <w:r>
        <w:rPr>
          <w:lang w:val="hi_IN" w:bidi="hi_IN"/>
        </w:rPr>
        <w:t>पवित्र</w:t>
      </w:r>
      <w:r>
        <w:rPr>
          <w:lang w:val="hi_IN" w:bidi="hi_IN"/>
        </w:rPr>
        <w:t xml:space="preserve"> के बारे में अधिक जानकारी के लिए मुख्य शब्दावली देखें।</w:t>
      </w:r>
    </w:p>
    <w:p>
      <w:pPr/>
      <w:r>
        <w:rPr>
          <w:lang w:val="hi_IN" w:bidi="hi_IN"/>
        </w:rPr>
      </w:r>
      <w:r>
        <w:rPr>
          <w:b/>
          <w:lang w:val="hi_IN" w:bidi="hi_IN"/>
        </w:rPr>
        <w:t>सरदार</w:t>
      </w:r>
      <w:r>
        <w:rPr>
          <w:lang w:val="hi_IN" w:bidi="hi_IN"/>
        </w:rPr>
        <w:t xml:space="preserve"> या सेनापति वह रोमी अधिकारी था जो यरूशलेम में तैनात सैनिकों की पूरी पलटन की अगुवाई करता था। एक सरदार छह सौ से लेकर एक हजार सैनिकों तक के समूह की अगुआई करता था। यह अधिकारी छह से दस सूबेदारों की अगुआई करता था। सरदार अपने </w:t>
      </w:r>
      <w:r>
        <w:rPr>
          <w:b/>
          <w:lang w:val="hi_IN" w:bidi="hi_IN"/>
        </w:rPr>
        <w:t>सूबेदारों</w:t>
      </w:r>
      <w:r>
        <w:rPr>
          <w:lang w:val="hi_IN" w:bidi="hi_IN"/>
        </w:rPr>
        <w:t xml:space="preserve"> और सैनिकों के साथ पौलुस के पास गया। प्रत्येक सूबेदार सौ सैनिकों की अगुआई करता है। पहले इस्तेमाल किए गए शब्द का ही प्रयोग करें। </w:t>
      </w:r>
      <w:r>
        <w:rPr>
          <w:b/>
          <w:lang w:val="hi_IN" w:bidi="hi_IN"/>
        </w:rPr>
        <w:t>सरदार</w:t>
      </w:r>
      <w:r>
        <w:rPr>
          <w:lang w:val="hi_IN" w:bidi="hi_IN"/>
        </w:rPr>
        <w:t xml:space="preserve"> और </w:t>
      </w:r>
      <w:r>
        <w:rPr>
          <w:lang w:val="hi_IN" w:bidi="hi_IN"/>
        </w:rPr>
        <w:t>सूबेदार</w:t>
      </w:r>
      <w:r>
        <w:rPr>
          <w:lang w:val="hi_IN" w:bidi="hi_IN"/>
        </w:rPr>
        <w:t xml:space="preserve"> के बारे में अधिक जानकारी के लिए मुख्य शब्दावली देखें। </w:t>
      </w:r>
    </w:p>
    <w:p>
      <w:pPr/>
      <w:r>
        <w:rPr>
          <w:lang w:val="hi_IN" w:bidi="hi_IN"/>
        </w:rPr>
      </w:r>
      <w:r>
        <w:rPr>
          <w:lang w:val="hi_IN" w:bidi="hi_IN"/>
        </w:rPr>
        <w:t xml:space="preserve">जब उन्होंने पौलुस को गिरफ्तार किया, तो सैनिक उसे अपने </w:t>
      </w:r>
      <w:r>
        <w:rPr>
          <w:b/>
          <w:lang w:val="hi_IN" w:bidi="hi_IN"/>
        </w:rPr>
        <w:t>गढ़</w:t>
      </w:r>
      <w:r>
        <w:rPr>
          <w:lang w:val="hi_IN" w:bidi="hi_IN"/>
        </w:rPr>
        <w:t xml:space="preserve"> में ले गए। गढ़ यरूशलेम के रोमी मुख्यालय या किले को दर्शाता है जहाँ सैनिक रहते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21:37–22:21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21:37–22.21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क्रोधित यहूदियों के एक बड़े समूह ने पौलुस पर हमला किया और उसे मारने की कोशिश की। रोमी सरदार और उसके सैनिक उस स्थान पर दौड़े और पौलुस को अपने गढ़ में ले गए। जब वे गढ़ के अंदर जाने वाले थे, तो पौलुस ने सरदार से यूनानी भाषा में बात की। सरदार उसे यूनानी भाषा में बोलते हुए सुनकर आश्चर्यचकित हो गया। सरदार ने पौलुस से पूछा, "क्या तू वह मिस्री नहीं, जो इन दिनों से पहले बलवाई बनाकर चार हजार हथियार-बन्द लोगों को जंगल में ले गया?" हत्यारे से तात्पर्य विद्रोहियों के एक समूह से है, एक आतंकवादी समूह जिसने रोमियों के खिलाफ लड़ाई लड़ी थी। सरदार को समझ नहीं आ रहा था कि इतने सारे यहूदियों ने पौलुस पर हमला क्यों किया। सरदार ने सोचा कि पौलुस एक आतंकवादी समूह का अगुआ है।</w:t>
      </w:r>
    </w:p>
    <w:p>
      <w:pPr/>
      <w:r>
        <w:rPr>
          <w:lang w:val="hi_IN" w:bidi="hi_IN"/>
        </w:rPr>
      </w:r>
      <w:r>
        <w:rPr>
          <w:lang w:val="hi_IN" w:bidi="hi_IN"/>
        </w:rPr>
        <w:t>पौलुस ने तरसुस के एक यहूदी के रूप में अपना परिचय दिया। तरसुस किलिकिया के प्रान्त का एक महत्वपूर्ण शहर है। दूसरे शब्दों में, पौलुस सरदार से कहता है कि वह वह मिस्री नहीं है जैसा सरदार ने सोचा था कि वह है। पौलुस ने सरदार से यहूदियों से बात करने की अनुमति माँगी। सरदार ने उसे सीढ़ियों पर खड़े होने दिया ताकि पौलुस लोगों से बात कर सके। पौलुस शायद गढ़ में जाने वाली सीढ़ियों के शीर्ष पर खड़ा था। पौलुस ने यह दिखाने के लिए अपने हाथों का इशारा किया कि वह यहूदियों से चुप रहने के लिए कह रहा है।</w:t>
      </w:r>
    </w:p>
    <w:p>
      <w:pPr/>
      <w:r>
        <w:rPr>
          <w:lang w:val="hi_IN" w:bidi="hi_IN"/>
        </w:rPr>
      </w:r>
      <w:r>
        <w:rPr>
          <w:lang w:val="hi_IN" w:bidi="hi_IN"/>
        </w:rPr>
        <w:t>समूह से कहें कि यह चर्चा करें कि आपकी संस्कृति में लोग भीड़ का ध्यान कैसे आकर्षित करते हैं ताकि वे उनसे बात कर सकें।</w:t>
      </w:r>
    </w:p>
    <w:p>
      <w:pPr/>
      <w:r>
        <w:rPr>
          <w:lang w:val="hi_IN" w:bidi="hi_IN"/>
        </w:rPr>
      </w:r>
      <w:r>
        <w:rPr>
          <w:lang w:val="hi_IN" w:bidi="hi_IN"/>
        </w:rPr>
        <w:t>इस भाग में, पौलुस यहूदियों को अपनी जीवन कहानी के बारे में बताता है और लोगों को अपना पक्ष समझाता है। याद रखें कि आसिया के यहूदियों ने यह अफवाह फैलाई थी कि पौलुस ने यहूदी व्यवस्था, लोगों और मन्दिर, जो यहूदियों के आराधना का स्थान है, उसके विरुद्ध बोला था। पौलुस ने यहूदियों से इब्रानी भाषा में बात की। “इब्रानी में” यहूदी लोगों की मातृभाषा का वर्णन करने के लिए उपयोग की जाने वाली अभिव्यक्ति है, जो एक बोली है जिसे अरामी भी कहा जाता है। पौलुस ने अरामी भाषा में बात की ताकि यह दिखाया जा सके कि वह लोगों की तरह एक सच्चा यहूदी था। जब यहूदियों ने पौलुस को अरामी भाषा बोलते हुए सुना, तो वे चुप हो गए।</w:t>
      </w:r>
    </w:p>
    <w:p>
      <w:pPr/>
      <w:r>
        <w:rPr>
          <w:lang w:val="hi_IN" w:bidi="hi_IN"/>
        </w:rPr>
      </w:r>
      <w:r>
        <w:rPr>
          <w:lang w:val="hi_IN" w:bidi="hi_IN"/>
        </w:rPr>
        <w:t>पौलुस भीड़ को "हे भाइयों और पिताओं" कहकर संबोधित करता है। यह भीड़ के पुरुषों को संबोधित करने का सम्मानजनक तरीका है, यह स्वीकार करने का कि उनमें से कुछ छोटे थे और अन्य बड़े थे।</w:t>
      </w:r>
    </w:p>
    <w:p>
      <w:pPr/>
      <w:r>
        <w:rPr>
          <w:lang w:val="hi_IN" w:bidi="hi_IN"/>
        </w:rPr>
      </w:r>
      <w:r>
        <w:rPr>
          <w:lang w:val="hi_IN" w:bidi="hi_IN"/>
        </w:rPr>
        <w:t>समूह से कहें कि वे लोगों के समूहों को संबोधित करते समय अपनी भाषा में उपयोग किए गए सम्मान के शब्दों पर चर्चा करें।</w:t>
      </w:r>
    </w:p>
    <w:p>
      <w:pPr/>
      <w:r>
        <w:rPr>
          <w:lang w:val="hi_IN" w:bidi="hi_IN"/>
        </w:rPr>
      </w:r>
      <w:r>
        <w:rPr>
          <w:lang w:val="hi_IN" w:bidi="hi_IN"/>
        </w:rPr>
        <w:t>फिर पौलुस अपनी पृष्ठभूमि के बारे में अपनी कहानी बताता है। पौलुस तरसुस का एक यहूदी था। पौलुस ने गमलीएल के चरणों में शिक्षा प्राप्त की, जिसका अर्थ है कि पौलुस ने यरूशलेम में गमलीएल के अधीन अध्ययन किया, जो एक रब्बी या धार्मिक गुरु था और उस समय यहूदियों के बीच लोकप्रिय था। आपको याद हो सकता है कि इससे पहले, लूका यहूदियों की सभा में गमलीएल का उल्लेख फरीसी के रूप में करता है जो यहूदी व्यवस्था का गुरु था। अपनी कहानी में, पौलुस ने यहूदी व्यवस्था में कड़ाई से प्रशिक्षण लिया। पौलुस उन अधिकांश यहूदियों की तरह धार्मिक था जो उसे सुन रहे थे। पौलुस कुछ यहूदियों द्वारा लगाए गए उन आरोपों से अपना बचाव करता है कि पौलुस ने यहूदी लोगों और मन्दिर, जो कि आराधना स्थल है, उसके विरुद्ध बात की थी।</w:t>
      </w:r>
    </w:p>
    <w:p>
      <w:pPr/>
      <w:r>
        <w:rPr>
          <w:lang w:val="hi_IN" w:bidi="hi_IN"/>
        </w:rPr>
      </w:r>
      <w:r>
        <w:rPr>
          <w:lang w:val="hi_IN" w:bidi="hi_IN"/>
        </w:rPr>
        <w:t>समूह से कहें कि यह चर्चा करें कि आपके समुदाय के लोग आपकी शिकायतों और मतभेदों को कैसे सुलझाते हैं।</w:t>
      </w:r>
    </w:p>
    <w:p>
      <w:pPr/>
      <w:r>
        <w:rPr>
          <w:lang w:val="hi_IN" w:bidi="hi_IN"/>
        </w:rPr>
      </w:r>
      <w:r>
        <w:rPr>
          <w:lang w:val="hi_IN" w:bidi="hi_IN"/>
        </w:rPr>
        <w:t>फिर पौलुस ने यीशु के अनुयायियों, यानी उस पन्थ पर अत्याचार करने में अपनी भूमिका के बारे में बात की। पौलुस के यीशु का अनुयायी बनने से पहले, वह विश्वासियों को सताता था। पौलुस ने कुछ विश्वासियों को जेल में डाल दिया और कुछ को मौत के घाट उतार दिया। हमें याद होगा कि पिछली कहानी में, स्तिफनुस को यहूदियों ने पत्थरवाह कर दिया था, जो सात दासों में से एक था।</w:t>
      </w:r>
    </w:p>
    <w:p>
      <w:pPr/>
      <w:r>
        <w:rPr>
          <w:lang w:val="hi_IN" w:bidi="hi_IN"/>
        </w:rPr>
      </w:r>
      <w:r>
        <w:rPr>
          <w:lang w:val="hi_IN" w:bidi="hi_IN"/>
        </w:rPr>
        <w:t>स्तिफनुस की मृत्यु के बाद, पौलुस ने यीशु के अन्य विश्वासियों को सताया। हमें याद होगा कि पौलुस ने महायाजक और यहूदियों की सभा से पत्र माँगे थे। पौलुस ने पत्र माँगे ताकि उसे दमिश्क में इस पन्थ के अनुयायियों को गिरफ्तार करने और कैद करने का अधिकार मिल सके। दमिश्क अन्यजातियों के क्षेत्र में एक बड़ा शहर था जो गलील के उत्तर में था।</w:t>
      </w:r>
    </w:p>
    <w:p>
      <w:pPr/>
      <w:r>
        <w:rPr>
          <w:lang w:val="hi_IN" w:bidi="hi_IN"/>
        </w:rPr>
      </w:r>
      <w:r>
        <w:rPr>
          <w:lang w:val="hi_IN" w:bidi="hi_IN"/>
        </w:rPr>
        <w:t xml:space="preserve">इसके बाद पौलुस यीशु के साथ अपनी मुलाकात के बारे में बताता है। हमें यह भी याद होगा कि इससे पहले, पौलुस ने दोपहर के समय एक महान ज्योति देखी थी, जब वह दमिश्क की ओर यात्रा कर रहा था। पौलुस तेज़ प्रकाश के कारण भूमि पर गिर गया। पौलुस ने एक आवाज भी सुनी उससे बात करते हुए। आवाज ने कहा, “शाऊल, शाऊल, तू मुझे क्यों सताता है?” शाऊल यूनानी नाम पौलुस का इब्रानी संस्करण है। पौलुस ने उत्तर दिया, "प्रभु, तू कौन है?" फिर आवाज ने कहा, “मैं नासरत का यीशु हूँ, जिसे तू सताता है।” नासरत यीशु का गृहनगर था। जब पौलुस ने विश्वासियों को सताया, तो ऐसा था मानो वह स्वयं यीशु को सताता था। </w:t>
      </w:r>
    </w:p>
    <w:p>
      <w:pPr/>
      <w:r>
        <w:rPr>
          <w:lang w:val="hi_IN" w:bidi="hi_IN"/>
        </w:rPr>
      </w:r>
      <w:r>
        <w:rPr>
          <w:lang w:val="hi_IN" w:bidi="hi_IN"/>
        </w:rPr>
        <w:t>पौलुस के साथ मौजूद लोगों ने प्रकाश तो देखा, लेकिन वे उस आवाज को समझ नहीं पाए। पौलुस ने कहा, "प्रभु, मैं क्या करूँ?" और प्रभु ने उत्तर दिया, “उठकर दमिश्क जा, और वहाँ तुझे वह सब बताया जाएगा जो तेरे लिए नियुक्त किया गया है।” तेज रोशनी देखने के बाद पौलुस को दिखाई देना बंद हो गया। पौलुस के साथ जो लोग थे, वे उसे हाथ पकड़कर दमिश्क ले गए।</w:t>
      </w:r>
    </w:p>
    <w:p>
      <w:pPr/>
      <w:r>
        <w:rPr>
          <w:lang w:val="hi_IN" w:bidi="hi_IN"/>
        </w:rPr>
      </w:r>
      <w:r>
        <w:rPr>
          <w:lang w:val="hi_IN" w:bidi="hi_IN"/>
        </w:rPr>
        <w:t>जब पौलुस दमिश्क पहुँचा, तो हनन्याह नाम का एक व्यक्ति, जो यहूदी व्यवस्था के प्रति समर्पित था, पौलुस के पास आया। हमें याद होगा कि हनन्याह का भी उल्लेख पिछले भाग में किया गया था। हनन्याह ने कहा, "भाई पौलुस, अपनी दृष्टि प्राप्त कर।" फिर पौलुस फिर से देखने में सक्षम था।</w:t>
      </w:r>
    </w:p>
    <w:p>
      <w:pPr/>
      <w:r>
        <w:rPr>
          <w:lang w:val="hi_IN" w:bidi="hi_IN"/>
        </w:rPr>
      </w:r>
      <w:r>
        <w:rPr>
          <w:lang w:val="hi_IN" w:bidi="hi_IN"/>
        </w:rPr>
        <w:t>हनन्याह ने कहा, “हमारे पूर्वजों के परमेश्वर ने तुझे इसलिए ठहराया है कि तू उसकी इच्छा को जाने, और उस धर्मी को देखे, और उसके मुँह से बातें सुने।” हमारे पूर्वजों के परमेश्वर उसी परमेश्वर को दर्शाता है जिसकी आराधना यहूदियों ने पिछली पीढ़ियों में की थी। परमेश्वर ने पौलुस को एक विशेष कारण के लिए नियुक्त किया या चुना। धर्मी एक शीर्षक है जिसका उपयोग यहूदियों द्वारा मसीहा या प्रतिज्ञा किए गए उद्धारकर्ता के लिए किया जाता है। हनन्याह कह रहा था कि यीशु मसीहा था। उसके मुंह से आवाज सुनना शायद पौलुस द्वारा दमिश्क जाते समय सुनी गई आवाज का संदर्भ देता है।</w:t>
      </w:r>
    </w:p>
    <w:p>
      <w:pPr/>
      <w:r>
        <w:rPr>
          <w:lang w:val="hi_IN" w:bidi="hi_IN"/>
        </w:rPr>
      </w:r>
      <w:r>
        <w:rPr>
          <w:lang w:val="hi_IN" w:bidi="hi_IN"/>
        </w:rPr>
        <w:t>हनन्याह ने पौलुस से यह भी कहा, "तू उसकी ओर से सब मनुष्यों के सामने उन बातों का गवाह होगा, जो तूने देखी और सुनी हैं।" पौलुस यहूदियों और गैर-यहूदियों, दोनों को ही सुसमाचार सुनाएगा।</w:t>
      </w:r>
    </w:p>
    <w:p>
      <w:pPr/>
      <w:r>
        <w:rPr>
          <w:lang w:val="hi_IN" w:bidi="hi_IN"/>
        </w:rPr>
      </w:r>
      <w:r>
        <w:rPr>
          <w:lang w:val="hi_IN" w:bidi="hi_IN"/>
        </w:rPr>
        <w:t>हनन्याह पौलुस से कहता है, "अब क्यों देर करता है?" जिसका अर्थ है "अब और इंतजार न कर!" "बपतिस्मा ले या पानी से धुल जा ताकि यह दिखाया जा सके कि तेरे पाप क्षमा हुए हैं। यीशु का नाम ले और उससे सहायता माँग।"</w:t>
      </w:r>
    </w:p>
    <w:p>
      <w:pPr/>
      <w:r>
        <w:rPr>
          <w:lang w:val="hi_IN" w:bidi="hi_IN"/>
        </w:rPr>
      </w:r>
      <w:r>
        <w:rPr>
          <w:lang w:val="hi_IN" w:bidi="hi_IN"/>
        </w:rPr>
        <w:t>पौलुस दमिश्क से निकला और यरूशलेम लौट आया। जब पौलुस यरूशलेम के मन्दिर में प्रार्थना कर रहा था, तो वह बेसुध हो गया, जिसका अर्थ है कि परमेश्वर ने उसे अद्भुत चीजें दिखाई। परमेश्वर ने पौलुस से कहा कि वह यरूशलेम छोड़े। परमेश्वर ने कहा कि लोग पौलुस द्वारा यीशु के बारे में कही गई बातों को स्वीकार नहीं करेंगे।</w:t>
      </w:r>
    </w:p>
    <w:p>
      <w:pPr/>
      <w:r>
        <w:rPr>
          <w:lang w:val="hi_IN" w:bidi="hi_IN"/>
        </w:rPr>
      </w:r>
      <w:r>
        <w:rPr>
          <w:lang w:val="hi_IN" w:bidi="hi_IN"/>
        </w:rPr>
        <w:t>पौलुस ने परमेश्वर को यह समझाने की कोशिश की कि जिन लोगों ने उसे स्वीकार नहीं किया, वे वही लोग थे जो यह जानते थे कि वह यीशु में विश्वास करने वालों को कैसे सताता था। पौलुस अलग-अलग आराधनालयों, या यहूदी प्रार्थना स्थलों पर जाया करता था, और कैदियों से मिलता था। फिर पौलुस ने यीशु के अनुयायियों में से एक, स्तिफनुस की हत्या को भी मंजूरी दी।</w:t>
      </w:r>
    </w:p>
    <w:p>
      <w:pPr/>
      <w:r>
        <w:rPr>
          <w:lang w:val="hi_IN" w:bidi="hi_IN"/>
        </w:rPr>
      </w:r>
      <w:r>
        <w:rPr>
          <w:lang w:val="hi_IN" w:bidi="hi_IN"/>
        </w:rPr>
        <w:t>परमेश्वर ने पौलुस को उत्तर दिया और फिर से कहा कि पौलुस को जाना होगा। लोग उसे स्वीकार नहीं करेंगे। उसे दूर गैर-यहूदियों या अन्यजातियों के पास जाकर वहाँ यीशु का सुसमाचार साझा करना होगा।</w:t>
      </w:r>
    </w:p>
    <w:p>
      <w:pPr/>
      <w:r>
        <w:rPr>
          <w:lang w:val="hi_IN" w:bidi="hi_IN"/>
        </w:rPr>
      </w:r>
      <w:r>
        <w:rPr>
          <w:lang w:val="hi_IN" w:bidi="hi_IN"/>
        </w:rPr>
        <w:t>यह दूसरी बार है जब हम प्रेरितों के काम में पौलुस की यह कहानी सुनते हैं। हम पिछली कहानी से जानते हैं कि जब यीशु पौलुस से यरूशलेम छोड़ने के लिए कहता है, तो यीशु में यहूदी विश्वासी सबसे पहले पौलुस को उसके गृहनगर तरसुस में वापस भेज देते हैं।</w:t>
      </w:r>
    </w:p>
    <w:p>
      <w:pPr/>
      <w:r>
        <w:rPr>
          <w:lang w:val="hi_IN" w:bidi="hi_IN"/>
        </w:rPr>
      </w:r>
      <w:r>
        <w:rPr>
          <w:lang w:val="hi_IN" w:bidi="hi_IN"/>
        </w:rPr>
        <w:t>समूह से कहें कि यह चर्चा करें कि आपकी संस्कृति में लोगों के साथ किस तरह की घटनाएँ घटित होती हैं, जिनके कारण उन्हें अपना घर या गाँव छोड़ने की आवश्यकता पड़ती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कहानी के दृश्यों, माहौल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पौलुस सरदार से अनुमति माँगता है ताकि वह भीड़ के सामने अपनी बात स्पष्ट कर सके। रोमी सरदार ने पौलुस को लोगों से बात करने की अनुमति दी। </w:t>
      </w:r>
    </w:p>
    <w:p>
      <w:pPr/>
      <w:r>
        <w:rPr>
          <w:lang w:val="hi_IN" w:bidi="hi_IN"/>
        </w:rPr>
      </w:r>
      <w:r>
        <w:rPr>
          <w:b/>
          <w:lang w:val="hi_IN" w:bidi="hi_IN"/>
        </w:rPr>
        <w:t>दूसरा दृश्य:</w:t>
      </w:r>
      <w:r>
        <w:rPr>
          <w:lang w:val="hi_IN" w:bidi="hi_IN"/>
        </w:rPr>
        <w:t xml:space="preserve"> पौलुस यहूदियों की भीड़ के सामने सीढ़ियों पर खड़ा था। पौलुस ने अपना परिचय एक यहूदी के रूप में दिया जो मूसा की व्यवस्था को गंभीरता से मानता था। पौलुस ने महायाजक और यहूदियों की सभा के साथ भी मिलकर काम किया। </w:t>
      </w:r>
    </w:p>
    <w:p>
      <w:pPr/>
      <w:r>
        <w:rPr>
          <w:lang w:val="hi_IN" w:bidi="hi_IN"/>
        </w:rPr>
      </w:r>
      <w:r>
        <w:rPr>
          <w:b/>
          <w:lang w:val="hi_IN" w:bidi="hi_IN"/>
        </w:rPr>
        <w:t>तीसरा दृश्य:</w:t>
      </w:r>
      <w:r>
        <w:rPr>
          <w:lang w:val="hi_IN" w:bidi="hi_IN"/>
        </w:rPr>
        <w:t xml:space="preserve"> पौलुस यहूदियों को दमिश्क जाने के समय अपने अनुभव के बारे में बताता है। रास्ते में, पौलुस पर स्वर्ग से एक बहुत तेज रोशनी पड़ी जिससे वह अंधा हो गया। पौलुस ने एक आवाज सुनी जो उससे बात कर रही थी। आवाज ने कहा, “मैं नासरत का यीशु हूँ, जिसे तू सताता है।” तब यीशु ने उसे दमिश्क जाकर वहाँ के एक खास व्यक्ति से मिलने को कहा।</w:t>
      </w:r>
    </w:p>
    <w:p>
      <w:pPr/>
      <w:r>
        <w:rPr>
          <w:lang w:val="hi_IN" w:bidi="hi_IN"/>
        </w:rPr>
      </w:r>
      <w:r>
        <w:rPr>
          <w:b/>
          <w:lang w:val="hi_IN" w:bidi="hi_IN"/>
        </w:rPr>
        <w:t>चौथा दृश्य:</w:t>
      </w:r>
      <w:r>
        <w:rPr>
          <w:lang w:val="hi_IN" w:bidi="hi_IN"/>
        </w:rPr>
        <w:t xml:space="preserve"> क्योंकि पौलुस देख नहीं सकता था, इसलिए जो यहूदी उसके साथ थे उसे दमिश्क ले गए। हमें याद होगा कि परमेश्वर ने कहानी में पहले हनन्याह से बात की थी। हनन्याह पौलुस के पास गया और कहा, "भाई शाऊल, अपनी दृष्टि प्राप्त कर।" हनन्याह ने पौलुस से यह भी कहा कि परमेश्वर ने पौलुस को अपना गवाह नियुक्त किया है।</w:t>
      </w:r>
    </w:p>
    <w:p>
      <w:pPr/>
      <w:r>
        <w:rPr>
          <w:lang w:val="hi_IN" w:bidi="hi_IN"/>
        </w:rPr>
      </w:r>
      <w:r>
        <w:rPr>
          <w:b/>
          <w:lang w:val="hi_IN" w:bidi="hi_IN"/>
        </w:rPr>
        <w:t>पाँचवाँ दृश्य:</w:t>
      </w:r>
      <w:r>
        <w:rPr>
          <w:lang w:val="hi_IN" w:bidi="hi_IN"/>
        </w:rPr>
        <w:t xml:space="preserve"> पौलुस यरूशलेम लौट आया। जब पौलुस मन्दिर में प्रार्थना कर रहा था, तो पौलुस ने एक दर्शन देखा जिसमें प्रभु ने उसे यरूशलेम से जल्दी निकलने के लिए कह दिया था। परमेश्वर ने पौलुस को दूर-दराज के स्थानों में जाकर गैर-यहूदियों को यीशु के बारे में बताने के लिए कहा।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दमिश्क की सड़क पर पौलुस के साथी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यहूदियों की भीड़ </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 और सैनिक</w:t>
      </w:r>
    </w:p>
    <w:p>
      <w:pPr>
        <w:pStyle w:val="ListBullet"/>
        <w:spacing w:line="240" w:lineRule="auto"/>
        <w:ind w:left="720"/>
      </w:pPr>
      <w:r>
        <w:rPr>
          <w:lang w:val="hi_IN" w:bidi="hi_IN"/>
        </w:rPr>
      </w:r>
      <w:r>
        <w:rPr>
          <w:lang w:val="hi_IN" w:bidi="hi_IN"/>
        </w:rPr>
        <w:t>महायाजक और यहूदियों की सभा</w:t>
      </w:r>
    </w:p>
    <w:p>
      <w:pPr>
        <w:pStyle w:val="ListBullet"/>
        <w:spacing w:line="240" w:lineRule="auto"/>
        <w:ind w:left="720"/>
      </w:pPr>
      <w:r>
        <w:rPr>
          <w:lang w:val="hi_IN" w:bidi="hi_IN"/>
        </w:rPr>
      </w:r>
      <w:r>
        <w:rPr>
          <w:lang w:val="hi_IN" w:bidi="hi_IN"/>
        </w:rPr>
        <w:t>दमिश्क के विश्वासी</w:t>
      </w:r>
    </w:p>
    <w:p>
      <w:pPr>
        <w:pStyle w:val="ListBullet"/>
        <w:spacing w:line="240" w:lineRule="auto"/>
        <w:ind w:left="720"/>
      </w:pPr>
      <w:r>
        <w:rPr>
          <w:lang w:val="hi_IN" w:bidi="hi_IN"/>
        </w:rPr>
      </w:r>
      <w:r>
        <w:rPr>
          <w:lang w:val="hi_IN" w:bidi="hi_IN"/>
        </w:rPr>
        <w:t>हनन्याह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आसिया के यहूदियों ने पौलुस पर मूसा की व्यवस्था, लोगों और मन्दिर के विरुद्ध बोलने का आरोप लगाया था।</w:t>
      </w:r>
    </w:p>
    <w:p>
      <w:pPr/>
      <w:r>
        <w:rPr>
          <w:lang w:val="hi_IN" w:bidi="hi_IN"/>
        </w:rPr>
      </w:r>
      <w:r>
        <w:rPr>
          <w:lang w:val="hi_IN" w:bidi="hi_IN"/>
        </w:rPr>
        <w:t>यह याद रखना महत्वपूर्ण है कि सरदार पौलुस को गढ़ में ले जाने से पहले पौलुस ने सरदार को रोक दिया था। पौलुस ने सरदार से यूनानी भाषा में बात की। उसने विनम्र भाषा में बात की।</w:t>
      </w:r>
    </w:p>
    <w:p>
      <w:pPr/>
      <w:r>
        <w:rPr>
          <w:lang w:val="hi_IN" w:bidi="hi_IN"/>
        </w:rPr>
      </w:r>
      <w:r>
        <w:rPr>
          <w:lang w:val="hi_IN" w:bidi="hi_IN"/>
        </w:rPr>
        <w:t>यह याद रखना महत्वपूर्ण है कि सरदार ने सोचा था कि पौलुस मिस्र का एक आतंकवादी है। पौलुस ने सरदार की गलती सुधारी और उसे बताया कि वह कहाँ से है।</w:t>
      </w:r>
    </w:p>
    <w:p>
      <w:pPr/>
      <w:r>
        <w:rPr>
          <w:lang w:val="hi_IN" w:bidi="hi_IN"/>
        </w:rPr>
      </w:r>
      <w:r>
        <w:rPr>
          <w:lang w:val="hi_IN" w:bidi="hi_IN"/>
        </w:rPr>
        <w:t>यह याद रखना महत्वपूर्ण है कि सरदार ने पौलुस को अनुमति दी थी। फिर पौलुस सीढ़ियों पर खड़ा हो गया। फिर उसने भीड़ की ओर इशारा किया। वे चुप हो गए। उसने उनकी भाषा में बोलना शुरू किया, जो इब्रानी की एक बोली थी जिसे अरामी कहा जाता है।</w:t>
      </w:r>
    </w:p>
    <w:p>
      <w:pPr/>
      <w:r>
        <w:rPr>
          <w:lang w:val="hi_IN" w:bidi="hi_IN"/>
        </w:rPr>
      </w:r>
      <w:r>
        <w:rPr>
          <w:lang w:val="hi_IN" w:bidi="hi_IN"/>
        </w:rPr>
        <w:t>पौलुस ने अपना परिचय देते हुए बताया कि वह कहाँ से आया है और उसे मूसा की व्यवस्था किसने सिखाई। पौलुस ने यहूदियों को समझाया कि उनकी तरह वह भी मूसा की व्यवस्था का पालन करने में विश्वासयोग्य था। लेकिन पौलुस ने यीशु के अनुयायियों को दुख देना शुरू किया। पौलुस ने महायाजक से पत्र माँगे ताकि वह यीशु के अनुयायियों को गिरफ्तार करने की अनुमति पाए। पौलुस ने दमिश्क की यात्रा करना शुरू किया। दोपहर के लगभग पौलुस पर एक तेज रोशनी आई और वह अंधा हो गया। पौलुस ने दमिश्क की यात्रा जारी रखी। उसके साथियों ने यात्रा करने में उसकी मदद की क्योंकि वह अंधा था।</w:t>
      </w:r>
    </w:p>
    <w:p>
      <w:pPr/>
      <w:r>
        <w:rPr>
          <w:lang w:val="hi_IN" w:bidi="hi_IN"/>
        </w:rPr>
      </w:r>
      <w:r>
        <w:rPr>
          <w:lang w:val="hi_IN" w:bidi="hi_IN"/>
        </w:rPr>
        <w:t>जब पौलुस दमिश्क पहुँचा, तो हनन्याह नाम का एक व्यक्ति उसके पास आया और उसे चंगा किया। हनन्याह ने पौलुस से कहा कि परमेश्वर ने पौलुस को सभी लोगों, विशेष रूप से अन्यजातियों को यीशु का सुसमाचार बताने के लिए नियुक्त किया है। हनन्याह ने एक प्रश्न पूछा, "तू किस बात का इंतजार कर रहा है?" हनन्याह को पौलुस से इस प्रश्न का उत्तर नहीं चाहिए था। हनन्याह पौलुस से कह रहा है कि उसे तुरन्त बपतिस्मा लेना चाहिए।</w:t>
      </w:r>
    </w:p>
    <w:p>
      <w:pPr/>
      <w:r>
        <w:rPr>
          <w:lang w:val="hi_IN" w:bidi="hi_IN"/>
        </w:rPr>
      </w:r>
      <w:r>
        <w:rPr>
          <w:lang w:val="hi_IN" w:bidi="hi_IN"/>
        </w:rPr>
        <w:t>फिर पौलुस यरूशलेम लौट आता है। वह यहूदी मन्दिर में आराधना करता रहा। परमेश्वर ने पौलुस को बेसुध कर दिया और पौलुस ने यीशु को उससे बात करते हुए देखा। यीशु पौलुस को चेतावनी देता है कि वह तुरन्त यरूशलेम छोड़ दे क्योंकि लोग उसे स्वीकार नहीं करेंगे। पौलुस खतरे में है।</w:t>
      </w:r>
    </w:p>
    <w:p>
      <w:pPr/>
      <w:r>
        <w:rPr>
          <w:lang w:val="hi_IN" w:bidi="hi_IN"/>
        </w:rPr>
      </w:r>
      <w:r>
        <w:rPr>
          <w:lang w:val="hi_IN" w:bidi="hi_IN"/>
        </w:rPr>
        <w:t>पौलुस यीशु को याद दिलाता है कि उसने पहले यीशु के अनुयायियों को सताया था। लेकिन यीशु कहता है कि तुरन्त यरूशलेम छोड़ दे। वह उन्हें दूर-दराज के गैर-यहूदियों के पास भेजेगा।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5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दमिश्क की सड़क पर पौलुस के साथी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यहूदियों की भीड़ </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 और सैनिक</w:t>
      </w:r>
    </w:p>
    <w:p>
      <w:pPr>
        <w:pStyle w:val="ListBullet"/>
        <w:spacing w:line="240" w:lineRule="auto"/>
        <w:ind w:left="720"/>
      </w:pPr>
      <w:r>
        <w:rPr>
          <w:lang w:val="hi_IN" w:bidi="hi_IN"/>
        </w:rPr>
      </w:r>
      <w:r>
        <w:rPr>
          <w:lang w:val="hi_IN" w:bidi="hi_IN"/>
        </w:rPr>
        <w:t>महायाजक और यहूदियों की सभा</w:t>
      </w:r>
    </w:p>
    <w:p>
      <w:pPr>
        <w:pStyle w:val="ListBullet"/>
        <w:spacing w:line="240" w:lineRule="auto"/>
        <w:ind w:left="720"/>
      </w:pPr>
      <w:r>
        <w:rPr>
          <w:lang w:val="hi_IN" w:bidi="hi_IN"/>
        </w:rPr>
      </w:r>
      <w:r>
        <w:rPr>
          <w:lang w:val="hi_IN" w:bidi="hi_IN"/>
        </w:rPr>
        <w:t>दमिश्क के विश्वासी</w:t>
      </w:r>
    </w:p>
    <w:p>
      <w:pPr>
        <w:pStyle w:val="ListBullet"/>
        <w:spacing w:line="240" w:lineRule="auto"/>
        <w:ind w:left="720"/>
      </w:pPr>
      <w:r>
        <w:rPr>
          <w:lang w:val="hi_IN" w:bidi="hi_IN"/>
        </w:rPr>
      </w:r>
      <w:r>
        <w:rPr>
          <w:lang w:val="hi_IN" w:bidi="hi_IN"/>
        </w:rPr>
        <w:t>हनन्याह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पौलुस को गढ़ के द्वार पर लाया जाने का अभिनय करें। रोमी सरदार जानना चाहता है कि पौलुस कौन था। पौलुस ने सरदार से कहा कि वह तरसुस का एक यहूदी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सेनापति की भूमिका निभाने वाले अभिनेता से पूछें, “आप कैसा महसूस कर रहे हैं?” आप ऐसी बातें सुन सकते हैं, जैसे, “मैं सावधान हूँ कि यह व्यक्ति खतरनाक हो सकता है,” या “मैं सोच रहा हूँ कि समस्या क्या थी।”</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चिंतित नहीं हूँ क्योंकि मैं निर्दोष हूँ,” या “मुझे सरदार को यह स्पष्ट करना होगा कि मैं कौन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यहूदियों के सामने सीढ़ियों पर खड़ा था। पौलुस ने यहूदियों से अरामी भाषा में बात की, जो यहूदियों की भाषा थी। पौलुस अपना परिचय तरसुस के एक यहूदी के रूप में देता है, लेकिन उसका प्रशिक्षण यरूशलेम में गमलीएल द्वारा किया गया था, जो उस समय का एक प्रसिद्ध रब्बी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यह साबित करना चाहता हूँ कि मैं आरोपों से निर्दोष हूँ,” या “यह मेरा यीशु के बारे में बताने का अवसर है।”</w:t>
      </w:r>
    </w:p>
    <w:p>
      <w:pPr>
        <w:pStyle w:val="ListBullet"/>
        <w:spacing w:line="240" w:lineRule="auto"/>
        <w:ind w:left="720"/>
      </w:pPr>
      <w:r>
        <w:rPr>
          <w:lang w:val="hi_IN" w:bidi="hi_IN"/>
        </w:rPr>
      </w:r>
      <w:r>
        <w:rPr>
          <w:lang w:val="hi_IN" w:bidi="hi_IN"/>
        </w:rPr>
        <w:t>यहूदियों की भूमिका निभाने वाले अभिनेताओं से पूछें, "आप कैसा महसूस कर रहे हैं?" आप ऐसी बातें सुन सकते हैं, जैसे, “दुखद क्योंकि इस व्यक्ति पर हमला किया गया था, लेकिन वह निर्दोष हो सकता है,” या “पौलुस पर क्रोधित हूँ क्योंकि वह मूसा की व्यवस्था और मन्दिर के विरुद्ध सिखाता है।”</w:t>
      </w:r>
    </w:p>
    <w:p>
      <w:pPr/>
      <w:r>
        <w:rPr>
          <w:lang w:val="hi_IN" w:bidi="hi_IN"/>
        </w:rPr>
      </w:r>
      <w:r>
        <w:rPr>
          <w:lang w:val="hi_IN" w:bidi="hi_IN"/>
        </w:rPr>
        <w:t>पौलुस अपनी दमिश्क यात्रा की कहानी सुनाता है। पौलुस एक तेज प्रकाश देखने और आवाज सुनने के अपने अनुभव के बारे में बताता है। आपको याद होगा कि पौलुस ने यहूदियों को अपने पूर्व जीवन के बारे में बता दिया था जब उसने पन्थ के विश्वासियों को सताया था। प्रकाश के कारण, पौलुस नहीं देख सकता था। आवाज ने कहा, “शाऊल, शाऊल, तू मुझे क्यों सताता है?” पौलुस ने उत्तर दिया, "तू कौन है। प्रभु?" आवाज ने कहा, “मैं नासरत का यीशु हूँ, जिसे तू सताता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"डरा हुआ और असहाय हूँ।"</w:t>
      </w:r>
    </w:p>
    <w:p>
      <w:pPr>
        <w:pStyle w:val="ListBullet"/>
        <w:spacing w:line="240" w:lineRule="auto"/>
        <w:ind w:left="720"/>
      </w:pPr>
      <w:r>
        <w:rPr>
          <w:lang w:val="hi_IN" w:bidi="hi_IN"/>
        </w:rPr>
      </w:r>
      <w:r>
        <w:rPr>
          <w:lang w:val="hi_IN" w:bidi="hi_IN"/>
        </w:rPr>
        <w:t>यीशु की भूमिका निभाने वाले व्यक्ति से पूछें, "आप कैसा महसूस कर रहे हैं?" आप ऐसी बातें सुन सकते हैं, जैसे, “क्रोधित क्योंकि पौलुस विश्वासियों को सताने के लिए निकला था”</w:t>
      </w:r>
    </w:p>
    <w:p>
      <w:pPr>
        <w:pStyle w:val="ListBullet"/>
        <w:spacing w:line="240" w:lineRule="auto"/>
        <w:ind w:left="720"/>
      </w:pPr>
      <w:r>
        <w:rPr>
          <w:lang w:val="hi_IN" w:bidi="hi_IN"/>
        </w:rPr>
      </w:r>
      <w:r>
        <w:rPr>
          <w:lang w:val="hi_IN" w:bidi="hi_IN"/>
        </w:rPr>
        <w:t>यहूदियों की भूमिका निभाने वाले अभिनेताओं से पूछें, "आप कैसा महसूस कर रहे हैं?" आप ऐसी बातें सुन सकते हैं, जैसे, "डरा हुआ हूँ और नहीं पता कि क्या हो रहा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को उसके साथी दमिश्क ले गए। परमेश्वर ने हनन्याह को पौलुस के पास भेजा। हनन्याह ने पौलुस से कहा, "भाई शाऊल, अपनी दृष्टि प्राप्त कर।" फिर पौलुस फिर से देखने में सक्षम था। हनन्याह ने कहा, “हमारे पूर्वजों के परमेश्वर ने तुझे इसलिए ठहराया है कि तू उसकी इच्छा को जाने, और उस धर्मी को देखे, और उसके मुँह से बातें सुने।” हनन्याह ने यह भी कहा, “तू हर उस बात का गवाह होगा, जो तूने देखा और सुना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हनन्याह की भूमिका निभाने वाले अभिनेता से पूछें, "आप कैसा महसूस कर रहे हैं?" आप ऐसी बातें सुन सकते हैं, जैसे, "खुशी है कि यह व्यक्ति अब यीशु के अनुयायियों को सताएगा नहीं," और "विश्वास है कि परमेश्वर के पास पौलुस के लिए एक योजना है।"</w:t>
      </w:r>
    </w:p>
    <w:p>
      <w:pPr/>
      <w:r>
        <w:rPr>
          <w:lang w:val="hi_IN" w:bidi="hi_IN"/>
        </w:rPr>
      </w:r>
      <w:r>
        <w:rPr>
          <w:lang w:val="hi_IN" w:bidi="hi_IN"/>
        </w:rPr>
        <w:t>पौलुस यरूशलेम लौट आया। जब वह मन्दिर में प्रार्थना कर रहा था, जो यहूदियों का आराधना स्थल था, तो पौलुस बेसुध हो गया। बेसुध होना एक मानसिक स्थिति है जहाँ कोई व्यक्ति दर्शन देख सकता है। यीशु ने पौलुस से कहा, “जल्दी कर और यरूशलेम से जल्दी निकल जा, क्योंकि यहूदी मेरे बारे में तेरी गवाही स्वीकार नहीं करेंगे।” पौलुस ने उत्तर दिया, “प्रभु, वे स्वयं जानते हैं कि मैंने एक के बाद एक आराधनालय में उन लोगों को कैद किया और पीटा जिन्होंने तुझ पर विश्वास किया।" यीशु ने पौलुस से कहा, "जा, क्योंकि मैं तुम्हें अन्यजातियों के पास भेज रहा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किरदार निभाने वाले अभिनेता से पूछें, "आप कैसा महसूस कर रहे हैं? आप ऐसी बातें सुन सकते हैं, "पौलुस को अन्यजातियों के पास भेजने की आवश्यकता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"यीशु की बुलाहट का आज्ञाकारी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सैनिकों ने पौलुस को गिरफ्तार कर लिया और उसे गढ़ में ले गए, वह स्थान जहाँ रोमी सेना यरूशलेम में रही थी। पौलुस ने रोमी सरदार से पूछा कि क्या वह उससे बात कर सकता है। </w:t>
      </w:r>
      <w:r>
        <w:rPr>
          <w:b/>
          <w:lang w:val="hi_IN" w:bidi="hi_IN"/>
        </w:rPr>
        <w:t>सरदार</w:t>
      </w:r>
      <w:r>
        <w:rPr>
          <w:lang w:val="hi_IN" w:bidi="hi_IN"/>
        </w:rPr>
        <w:t xml:space="preserve"> के लिए उसी शब्द का उपयोग करें जो आपने पहले किया था। </w:t>
      </w:r>
      <w:r>
        <w:rPr>
          <w:b/>
          <w:lang w:val="hi_IN" w:bidi="hi_IN"/>
        </w:rPr>
        <w:t>सेनापति</w:t>
      </w:r>
      <w:r>
        <w:rPr>
          <w:lang w:val="hi_IN" w:bidi="hi_IN"/>
        </w:rPr>
        <w:t xml:space="preserve"> के बारे में अधिक जानकारी के लिए मुख्य शब्दावली देखें। </w:t>
      </w:r>
    </w:p>
    <w:p>
      <w:pPr/>
      <w:r>
        <w:rPr>
          <w:lang w:val="hi_IN" w:bidi="hi_IN"/>
        </w:rPr>
      </w:r>
      <w:r>
        <w:rPr>
          <w:lang w:val="hi_IN" w:bidi="hi_IN"/>
        </w:rPr>
        <w:t xml:space="preserve">सरदार ने पौलुस से पूछा कि क्या वह वह मिस्री है जो 4,000 आतंकवादियों या विद्रोहियों को </w:t>
      </w:r>
      <w:r>
        <w:rPr>
          <w:b/>
          <w:lang w:val="hi_IN" w:bidi="hi_IN"/>
        </w:rPr>
        <w:t>जंगल</w:t>
      </w:r>
      <w:r>
        <w:rPr>
          <w:lang w:val="hi_IN" w:bidi="hi_IN"/>
        </w:rPr>
        <w:t xml:space="preserve"> में ले गया था। जंगल के लिए उसी नाम का उपयोग करें जो आपने पिछले भागों में किया है, और </w:t>
      </w:r>
      <w:r>
        <w:rPr>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कहा कि वह एक </w:t>
      </w:r>
      <w:r>
        <w:rPr>
          <w:b/>
          <w:lang w:val="hi_IN" w:bidi="hi_IN"/>
        </w:rPr>
        <w:t>यहूदी</w:t>
      </w:r>
      <w:r>
        <w:rPr>
          <w:lang w:val="hi_IN" w:bidi="hi_IN"/>
        </w:rPr>
        <w:t xml:space="preserve"> था जो </w:t>
      </w:r>
      <w:r>
        <w:rPr>
          <w:b/>
          <w:lang w:val="hi_IN" w:bidi="hi_IN"/>
        </w:rPr>
        <w:t>व्यवस्था</w:t>
      </w:r>
      <w:r>
        <w:rPr>
          <w:lang w:val="hi_IN" w:bidi="hi_IN"/>
        </w:rPr>
        <w:t xml:space="preserve"> का पालन करता था। </w:t>
      </w:r>
      <w:r>
        <w:rPr>
          <w:lang w:val="hi_IN" w:bidi="hi_IN"/>
        </w:rPr>
        <w:t>यहूदी</w:t>
      </w:r>
      <w:r>
        <w:rPr>
          <w:lang w:val="hi_IN" w:bidi="hi_IN"/>
        </w:rPr>
        <w:t xml:space="preserve"> और </w:t>
      </w:r>
      <w:r>
        <w:rPr>
          <w:lang w:val="hi_IN" w:bidi="hi_IN"/>
        </w:rPr>
        <w:t>व्यवस्था</w:t>
      </w:r>
      <w:r>
        <w:rPr>
          <w:lang w:val="hi_IN" w:bidi="hi_IN"/>
        </w:rPr>
        <w:t xml:space="preserve"> के लिए उसी शब्द का उपयोग करें जो आपके पास पिछले भागों में है, और इन शब्दों के बारे में अधिक जानकारी के लिए मुख्य शब्दावली देखें।</w:t>
      </w:r>
    </w:p>
    <w:p>
      <w:pPr/>
      <w:r>
        <w:rPr>
          <w:lang w:val="hi_IN" w:bidi="hi_IN"/>
        </w:rPr>
      </w:r>
      <w:r>
        <w:rPr>
          <w:lang w:val="hi_IN" w:bidi="hi_IN"/>
        </w:rPr>
        <w:t xml:space="preserve">पौलुस ने यहूदियों से </w:t>
      </w:r>
      <w:r>
        <w:rPr>
          <w:b/>
          <w:lang w:val="hi_IN" w:bidi="hi_IN"/>
        </w:rPr>
        <w:t>इब्रानी</w:t>
      </w:r>
      <w:r>
        <w:rPr>
          <w:lang w:val="hi_IN" w:bidi="hi_IN"/>
        </w:rPr>
        <w:t xml:space="preserve"> भाषा में बात की, जो अरामी थी, जो उनकी मातृभाषा थी।</w:t>
      </w:r>
    </w:p>
    <w:p>
      <w:pPr/>
      <w:r>
        <w:rPr>
          <w:lang w:val="hi_IN" w:bidi="hi_IN"/>
        </w:rPr>
      </w:r>
      <w:r>
        <w:rPr>
          <w:lang w:val="hi_IN" w:bidi="hi_IN"/>
        </w:rPr>
        <w:t xml:space="preserve">पौलुस ने कहा कि यहूदी </w:t>
      </w:r>
      <w:r>
        <w:rPr>
          <w:b/>
          <w:lang w:val="hi_IN" w:bidi="hi_IN"/>
        </w:rPr>
        <w:t>महायाजक</w:t>
      </w:r>
      <w:r>
        <w:rPr>
          <w:lang w:val="hi_IN" w:bidi="hi_IN"/>
        </w:rPr>
        <w:t xml:space="preserve"> और </w:t>
      </w:r>
      <w:r>
        <w:rPr>
          <w:b/>
          <w:lang w:val="hi_IN" w:bidi="hi_IN"/>
        </w:rPr>
        <w:t>महासभा</w:t>
      </w:r>
      <w:r>
        <w:rPr>
          <w:lang w:val="hi_IN" w:bidi="hi_IN"/>
        </w:rPr>
        <w:t xml:space="preserve"> या </w:t>
      </w:r>
      <w:r>
        <w:rPr>
          <w:b/>
          <w:lang w:val="hi_IN" w:bidi="hi_IN"/>
        </w:rPr>
        <w:t>सैन्हेद्रिन</w:t>
      </w:r>
      <w:r>
        <w:rPr>
          <w:lang w:val="hi_IN" w:bidi="hi_IN"/>
        </w:rPr>
        <w:t xml:space="preserve"> जानती थी कि उसने अपने शुरुआती जीवन में यीशु में विश्वासियों को </w:t>
      </w:r>
      <w:r>
        <w:rPr>
          <w:b/>
          <w:lang w:val="hi_IN" w:bidi="hi_IN"/>
        </w:rPr>
        <w:t>सताया</w:t>
      </w:r>
      <w:r>
        <w:rPr>
          <w:lang w:val="hi_IN" w:bidi="hi_IN"/>
        </w:rPr>
        <w:t xml:space="preserve"> था। </w:t>
      </w:r>
      <w:r>
        <w:rPr>
          <w:b/>
          <w:lang w:val="hi_IN" w:bidi="hi_IN"/>
        </w:rPr>
        <w:t>सताव</w:t>
      </w:r>
      <w:r>
        <w:rPr>
          <w:lang w:val="hi_IN" w:bidi="hi_IN"/>
        </w:rPr>
        <w:t xml:space="preserve">, </w:t>
      </w:r>
      <w:r>
        <w:rPr>
          <w:b/>
          <w:lang w:val="hi_IN" w:bidi="hi_IN"/>
        </w:rPr>
        <w:t>महायाजक</w:t>
      </w:r>
      <w:r>
        <w:rPr>
          <w:lang w:val="hi_IN" w:bidi="hi_IN"/>
        </w:rPr>
        <w:t xml:space="preserve"> और </w:t>
      </w:r>
      <w:r>
        <w:rPr>
          <w:lang w:val="hi_IN" w:bidi="hi_IN"/>
        </w:rPr>
        <w:t>यहूदी सभा</w:t>
      </w:r>
      <w:r>
        <w:rPr>
          <w:lang w:val="hi_IN" w:bidi="hi_IN"/>
        </w:rPr>
        <w:t xml:space="preserve"> के लिए आपने पहले जिन शब्दों का प्रयोग किया था, उन्हीं शब्दों का प्रयोग करें। इन शब्दों के बारे में अधिक जानकारी के लिए मुख्य शब्दावली देखें।</w:t>
      </w:r>
    </w:p>
    <w:p>
      <w:pPr/>
      <w:r>
        <w:rPr>
          <w:lang w:val="hi_IN" w:bidi="hi_IN"/>
        </w:rPr>
      </w:r>
      <w:r>
        <w:rPr>
          <w:lang w:val="hi_IN" w:bidi="hi_IN"/>
        </w:rPr>
        <w:t xml:space="preserve">पौलुस ने उस मार्ग के अनुयायियों को सताया। </w:t>
      </w:r>
      <w:r>
        <w:rPr>
          <w:b/>
          <w:lang w:val="hi_IN" w:bidi="hi_IN"/>
        </w:rPr>
        <w:t>मार्ग</w:t>
      </w:r>
      <w:r>
        <w:rPr>
          <w:lang w:val="hi_IN" w:bidi="hi_IN"/>
        </w:rPr>
        <w:t xml:space="preserve"> उस पन्थ के नाम को दर्शाता है जिसका उपयोग यीशु के अनुयायियों ने अपने लिए किया था। पन्थ के लिए उसी शब्द का इस्तेमाल करें जो आपने पिछले भागों में इस्तेमाल किया है। </w:t>
      </w:r>
    </w:p>
    <w:p>
      <w:pPr/>
      <w:r>
        <w:rPr>
          <w:lang w:val="hi_IN" w:bidi="hi_IN"/>
        </w:rPr>
      </w:r>
      <w:r>
        <w:rPr>
          <w:lang w:val="hi_IN" w:bidi="hi_IN"/>
        </w:rPr>
        <w:t xml:space="preserve">जब पौलुस ने दमिश्क की यात्रा की, तो एक प्रकाश </w:t>
      </w:r>
      <w:r>
        <w:rPr>
          <w:b/>
          <w:lang w:val="hi_IN" w:bidi="hi_IN"/>
        </w:rPr>
        <w:t>स्वर्ग</w:t>
      </w:r>
      <w:r>
        <w:rPr>
          <w:lang w:val="hi_IN" w:bidi="hi_IN"/>
        </w:rPr>
        <w:t xml:space="preserve"> या आकाश से चमका। यहाँ स्वर्ग या आकाश के लिए वही शब्द इस्तेमाल करें जो आपने पहले इस्तेमाल किया है।</w:t>
      </w:r>
    </w:p>
    <w:p>
      <w:pPr/>
      <w:r>
        <w:rPr>
          <w:lang w:val="hi_IN" w:bidi="hi_IN"/>
        </w:rPr>
      </w:r>
      <w:r>
        <w:rPr>
          <w:lang w:val="hi_IN" w:bidi="hi_IN"/>
        </w:rPr>
        <w:t xml:space="preserve">जब हनन्याह पौलुस के पास आया, तो परमेश्वर ने हनन्याह से कहा कि पौलुस यीशु का </w:t>
      </w:r>
      <w:r>
        <w:rPr>
          <w:b/>
          <w:lang w:val="hi_IN" w:bidi="hi_IN"/>
        </w:rPr>
        <w:t>गवाह</w:t>
      </w:r>
      <w:r>
        <w:rPr>
          <w:lang w:val="hi_IN" w:bidi="hi_IN"/>
        </w:rPr>
        <w:t xml:space="preserve"> होगा। गवाह उस व्यक्ति को कहते हैं जो उसने जो देखा और सुना है उसको बताता है।</w:t>
      </w:r>
    </w:p>
    <w:p>
      <w:pPr/>
      <w:r>
        <w:rPr>
          <w:lang w:val="hi_IN" w:bidi="hi_IN"/>
        </w:rPr>
      </w:r>
      <w:r>
        <w:rPr>
          <w:lang w:val="hi_IN" w:bidi="hi_IN"/>
        </w:rPr>
        <w:t xml:space="preserve">हनन्याह ने पौलुस से यह भी कहा कि वह उठकर </w:t>
      </w:r>
      <w:r>
        <w:rPr>
          <w:b/>
          <w:lang w:val="hi_IN" w:bidi="hi_IN"/>
        </w:rPr>
        <w:t>बपतिस्मा</w:t>
      </w:r>
      <w:r>
        <w:rPr>
          <w:lang w:val="hi_IN" w:bidi="hi_IN"/>
        </w:rPr>
        <w:t xml:space="preserve"> ले ताकि उसके </w:t>
      </w:r>
      <w:r>
        <w:rPr>
          <w:b/>
          <w:lang w:val="hi_IN" w:bidi="hi_IN"/>
        </w:rPr>
        <w:t>पाप</w:t>
      </w:r>
      <w:r>
        <w:rPr>
          <w:lang w:val="hi_IN" w:bidi="hi_IN"/>
        </w:rPr>
        <w:t xml:space="preserve"> धुल जाएँ। बपतिस्मा के लिए उसी शब्द का उपयोग करें जो आपने पहले किया था। </w:t>
      </w:r>
      <w:r>
        <w:rPr>
          <w:lang w:val="hi_IN" w:bidi="hi_IN"/>
        </w:rPr>
        <w:t>बपतिस्मा</w:t>
      </w:r>
      <w:r>
        <w:rPr>
          <w:lang w:val="hi_IN" w:bidi="hi_IN"/>
        </w:rPr>
        <w:t xml:space="preserve"> और </w:t>
      </w:r>
      <w:r>
        <w:rPr>
          <w:lang w:val="hi_IN" w:bidi="hi_IN"/>
        </w:rPr>
        <w:t>पाप</w:t>
      </w:r>
      <w:r>
        <w:rPr>
          <w:lang w:val="hi_IN" w:bidi="hi_IN"/>
        </w:rPr>
        <w:t xml:space="preserve"> के बारे में अधिक जानकारी के लिए मुख्य शब्दावली देखें। </w:t>
      </w:r>
    </w:p>
    <w:p>
      <w:pPr/>
      <w:r>
        <w:rPr>
          <w:lang w:val="hi_IN" w:bidi="hi_IN"/>
        </w:rPr>
      </w:r>
      <w:r>
        <w:rPr>
          <w:lang w:val="hi_IN" w:bidi="hi_IN"/>
        </w:rPr>
        <w:t xml:space="preserve">पौलुस </w:t>
      </w:r>
      <w:r>
        <w:rPr>
          <w:b/>
          <w:lang w:val="hi_IN" w:bidi="hi_IN"/>
        </w:rPr>
        <w:t>मन्दिर</w:t>
      </w:r>
      <w:r>
        <w:rPr>
          <w:lang w:val="hi_IN" w:bidi="hi_IN"/>
        </w:rPr>
        <w:t xml:space="preserve"> में लौट आया, जो यरूशलेम के यहूदियों का आराधना का स्थान था। मन्दिर के लिए उसी शब्द का उपयोग करें जो आपने पहले किया था। </w:t>
      </w:r>
      <w:r>
        <w:rPr>
          <w:lang w:val="hi_IN" w:bidi="hi_IN"/>
        </w:rPr>
        <w:t>मन्दिर</w:t>
      </w:r>
      <w:r>
        <w:rPr>
          <w:lang w:val="hi_IN" w:bidi="hi_IN"/>
        </w:rPr>
        <w:t xml:space="preserve"> के बारे में अधिक जानकारी के लिए मुख्य शब्दावली देखें।</w:t>
      </w:r>
    </w:p>
    <w:p>
      <w:pPr/>
      <w:r>
        <w:rPr>
          <w:lang w:val="hi_IN" w:bidi="hi_IN"/>
        </w:rPr>
      </w:r>
      <w:r>
        <w:rPr>
          <w:lang w:val="hi_IN" w:bidi="hi_IN"/>
        </w:rPr>
        <w:t xml:space="preserve">जब पौलुस यरूशलेम के मन्दिर में था, वह स्थान जहाँ यहूदी आराधना करते थे, तो परमेश्वर ने पौलुस को </w:t>
      </w:r>
      <w:r>
        <w:rPr>
          <w:b/>
          <w:lang w:val="hi_IN" w:bidi="hi_IN"/>
        </w:rPr>
        <w:t>बेसुध</w:t>
      </w:r>
      <w:r>
        <w:rPr>
          <w:lang w:val="hi_IN" w:bidi="hi_IN"/>
        </w:rPr>
        <w:t xml:space="preserve"> कर दिया। बेसुध का उपयोग उस मानसिक स्थिति का वर्णन करने के लिए किया जाता है जहाँ कोई व्यक्ति एक अविश्वसनीय चीज़ को देखता है और उस दृश्य से आश्चर्यचकित हो जाता है।</w:t>
      </w:r>
    </w:p>
    <w:p>
      <w:pPr/>
      <w:r>
        <w:rPr>
          <w:lang w:val="hi_IN" w:bidi="hi_IN"/>
        </w:rPr>
      </w:r>
      <w:r>
        <w:rPr>
          <w:lang w:val="hi_IN" w:bidi="hi_IN"/>
        </w:rPr>
        <w:t xml:space="preserve">पौलुस एक </w:t>
      </w:r>
      <w:r>
        <w:rPr>
          <w:b/>
          <w:lang w:val="hi_IN" w:bidi="hi_IN"/>
        </w:rPr>
        <w:t>आराधनालय</w:t>
      </w:r>
      <w:r>
        <w:rPr>
          <w:lang w:val="hi_IN" w:bidi="hi_IN"/>
        </w:rPr>
        <w:t xml:space="preserve"> से दूसरे आराधनालय में गया और यीशु के अनुयायियों को ढूँढता था। आराधनालयों के लिए उसी शब्द का उपयोग करें जो आपने पहले किया था। </w:t>
      </w:r>
      <w:r>
        <w:rPr>
          <w:lang w:val="hi_IN" w:bidi="hi_IN"/>
        </w:rPr>
        <w:t>आराधनालयों</w:t>
      </w:r>
      <w:r>
        <w:rPr>
          <w:lang w:val="hi_IN" w:bidi="hi_IN"/>
        </w:rPr>
        <w:t xml:space="preserve"> के बारे में अधिक जानकारी के लिए मुख्य शब्दावली देखें।</w:t>
      </w:r>
    </w:p>
    <w:p>
      <w:pPr/>
      <w:r>
        <w:rPr>
          <w:lang w:val="hi_IN" w:bidi="hi_IN"/>
        </w:rPr>
      </w:r>
      <w:r>
        <w:rPr>
          <w:lang w:val="hi_IN" w:bidi="hi_IN"/>
        </w:rPr>
        <w:t xml:space="preserve">यीशु ने पौलुस से कहा, "जा, क्योंकि मैं तुझे दूर </w:t>
      </w:r>
      <w:r>
        <w:rPr>
          <w:b/>
          <w:lang w:val="hi_IN" w:bidi="hi_IN"/>
        </w:rPr>
        <w:t>अन्यजातियों</w:t>
      </w:r>
      <w:r>
        <w:rPr>
          <w:lang w:val="hi_IN" w:bidi="hi_IN"/>
        </w:rPr>
        <w:t xml:space="preserve"> के पास भेजूंगा।" अन्यजातियों के लिए उसी शब्द का उपयोग करें जो आपने पहले किया था। </w:t>
      </w:r>
      <w:r>
        <w:rPr>
          <w:lang w:val="hi_IN" w:bidi="hi_IN"/>
        </w:rPr>
        <w:t>अन्यजाति</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22:22–29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22:22–29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 xml:space="preserve">पिछले भाग में, रोमी सेनापति ने पौलुस को यहूदियों के सामने बोलने की अनुमति दी थी। पौलुस ने उन्हें अपनी बात समझाई। यहूदियों ने तब तक उसकी बात सुनी जब तक पौलुस ने अन्यजातियों का ज़िक्र नहीं किया। अन्यजातियों का उल्लेख होने से भीड़ भड़क गई। यहूदियों ने चिल्लाकर कहा, " ऐसे व्यक्ति को धरती से मिटा दो! उसका जीवित रहना उचित नहीं!" इस वाक्य का अर्थ यह भी हो सकता है, "उसे मार डालो!" या "उसके जीवन का अन्त कर दो" </w:t>
      </w:r>
    </w:p>
    <w:p>
      <w:pPr/>
      <w:r>
        <w:rPr>
          <w:lang w:val="hi_IN" w:bidi="hi_IN"/>
        </w:rPr>
      </w:r>
      <w:r>
        <w:rPr>
          <w:lang w:val="hi_IN" w:bidi="hi_IN"/>
        </w:rPr>
        <w:t>यहूदी पौलुस के प्रचार से खुश नहीं थे। चिल्लाने के अलावा, यहूदियों ने अपने बाहरी वस्त्र, जो कि उनके लबादे थे, उतार फेंके और हवा में धूल उड़ाई। इन कार्यों से पता चलता है कि यहूदियों की भीड़ पौलुस के प्रचार को स्वीकार नहीं करती है।</w:t>
      </w:r>
    </w:p>
    <w:p>
      <w:pPr/>
      <w:r>
        <w:rPr>
          <w:lang w:val="hi_IN" w:bidi="hi_IN"/>
        </w:rPr>
      </w:r>
      <w:r>
        <w:rPr>
          <w:lang w:val="hi_IN" w:bidi="hi_IN"/>
        </w:rPr>
        <w:t xml:space="preserve">एक </w:t>
      </w:r>
      <w:r>
        <w:rPr>
          <w:lang w:val="hi_IN" w:bidi="hi_IN"/>
        </w:rPr>
        <w:t>लबादे</w:t>
      </w:r>
      <w:r>
        <w:rPr>
          <w:lang w:val="hi_IN" w:bidi="hi_IN"/>
        </w:rPr>
        <w:t xml:space="preserve"> की तस्वीर दिखाएँ। </w:t>
      </w:r>
    </w:p>
    <w:p>
      <w:pPr/>
      <w:r>
        <w:rPr>
          <w:lang w:val="hi_IN" w:bidi="hi_IN"/>
        </w:rPr>
      </w:r>
      <w:r>
        <w:rPr>
          <w:lang w:val="hi_IN" w:bidi="hi_IN"/>
        </w:rPr>
        <w:t>रुकें और चर्चा करें: आपके समुदाय में लोग अपना गुस्सा किन तरीकों से दिखाते हैं? यदि आपने कभी किसी क्रोधित भीड़ को देखा है, तो उस अनुभव का वर्णन अपने समूह के साथ करें।</w:t>
      </w:r>
    </w:p>
    <w:p>
      <w:pPr/>
      <w:r>
        <w:rPr>
          <w:lang w:val="hi_IN" w:bidi="hi_IN"/>
        </w:rPr>
      </w:r>
      <w:r>
        <w:rPr>
          <w:lang w:val="hi_IN" w:bidi="hi_IN"/>
        </w:rPr>
        <w:t>यरूशलेम में तैनात रोमी सेना के प्रमुख, रोमी सेनापति ने सैनिकों को पौलुस को गढ़ में लाने का आदेश दिया, जो यरूशलेम में रोमी सेना का निवास स्थान था। रोमी सेनापति को समझ नहीं आ रहा था कि यहूदियों की भीड़ गुस्सा क्यों थी। उसने कहा कि पौलुस को कोड़े मारकर जाँच की जानी चाहिए। रोमी आमतौर पर पहले उस व्यक्ति को चमड़े के कोड़े मारते थे, फिर उसे अगुवे के पास ले जाते थे ताकि वह उस व्यक्ति से प्रश्न कर सके। रोमी सेनापति पौलुस से जानना चाहता था कि वास्तव में क्या हुआ था।</w:t>
      </w:r>
    </w:p>
    <w:p>
      <w:pPr/>
      <w:r>
        <w:rPr>
          <w:lang w:val="hi_IN" w:bidi="hi_IN"/>
        </w:rPr>
      </w:r>
      <w:r>
        <w:rPr>
          <w:lang w:val="hi_IN" w:bidi="hi_IN"/>
        </w:rPr>
        <w:t>रोमी सैनिकों द्वारा इस्तेमाल किए गए कोड़े</w:t>
      </w:r>
      <w:r>
        <w:rPr>
          <w:lang w:val="hi_IN" w:bidi="hi_IN"/>
        </w:rPr>
        <w:t xml:space="preserve"> की तस्वीर दिखाएँ। </w:t>
      </w:r>
    </w:p>
    <w:p>
      <w:pPr/>
      <w:r>
        <w:rPr>
          <w:lang w:val="hi_IN" w:bidi="hi_IN"/>
        </w:rPr>
      </w:r>
      <w:r>
        <w:rPr>
          <w:lang w:val="hi_IN" w:bidi="hi_IN"/>
        </w:rPr>
        <w:t xml:space="preserve">साथ ही वह तस्वीर भी दिखाएँ जिसमें </w:t>
      </w:r>
      <w:r>
        <w:rPr>
          <w:lang w:val="hi_IN" w:bidi="hi_IN"/>
        </w:rPr>
        <w:t>सैनिक अपने कैदियों को कोड़े मारने के लिए एक खंभे से बाँधते हैं</w:t>
      </w:r>
      <w:r>
        <w:rPr>
          <w:lang w:val="hi_IN" w:bidi="hi_IN"/>
        </w:rPr>
        <w:t>।</w:t>
      </w:r>
    </w:p>
    <w:p>
      <w:pPr/>
      <w:r>
        <w:rPr>
          <w:lang w:val="hi_IN" w:bidi="hi_IN"/>
        </w:rPr>
      </w:r>
      <w:r>
        <w:rPr>
          <w:lang w:val="hi_IN" w:bidi="hi_IN"/>
        </w:rPr>
        <w:t>चर्चा करें कि आपके समुदाय में अपराधियों को किस प्रकार से दण्ड दिया जाता है। दण्ड का प्रकार कैसे निर्धारित किया जाता है? दण्ड को लागू करने का अधिकार किसके पास होता है?</w:t>
      </w:r>
    </w:p>
    <w:p>
      <w:pPr/>
      <w:r>
        <w:rPr>
          <w:lang w:val="hi_IN" w:bidi="hi_IN"/>
        </w:rPr>
      </w:r>
      <w:r>
        <w:rPr>
          <w:lang w:val="hi_IN" w:bidi="hi_IN"/>
        </w:rPr>
        <w:t>सैनिकों ने पौलुस को एक खम्भे से बाँध दिया और उसके हाथों में जंजीरें डाल दी। जब सैनिक पौलुस को कोड़े से मारने ही वाले थे, तब पौलुस ने सूबेदार से बात की, जो सौ सैनिकों का प्रभारी अधिकारी था। पौलुस ने कहा, "यदि कोई व्यक्ति रोमी नागरिक है और उसका दोष साबित नहीं हुआ हो तो क्या उसे कोड़े मारना उचित है?" यह एक ऐसा प्रश्न है जिसके उत्तर की उम्मीद नहीं होती, क्योंकि सूबेदार जानता था कि इसकी अनुमति नहीं है। एक रोमी नागरिक के रूप में, पौलुस के पास रोमी अधिकार थे, लेकिन रोमी सेनापति नहीं जानता था कि पौलुस एक रोमी नागरिक था।</w:t>
      </w:r>
    </w:p>
    <w:p>
      <w:pPr/>
      <w:r>
        <w:rPr>
          <w:lang w:val="hi_IN" w:bidi="hi_IN"/>
        </w:rPr>
      </w:r>
      <w:r>
        <w:rPr>
          <w:lang w:val="hi_IN" w:bidi="hi_IN"/>
        </w:rPr>
        <w:t>पौलुस के समय में, रोमी अधिकारी किसी भी रोमी नागरिक को तब तक कोड़े नहीं मार सकते थे जब तक कि वह मुकदमे में दोषी न पाया हो। हमें याद रखना चाहिए कि इससे पहले, पौलुस ने फिलिप्पी के जेल अधीक्षक से शिकायत की थी कि भीड़ ने उस पर और सीलास पर हमला किया है, हालाँकि वे रोमी नागरिक थे। गढ़ में, पौलुस ने अपने आप को आगे के शारीरिक नुकसान से बचाने के लिए रोमी नागरिक के रूप में अपने अधिकारों का उपयोग किया।</w:t>
      </w:r>
    </w:p>
    <w:p>
      <w:pPr/>
      <w:r>
        <w:rPr>
          <w:lang w:val="hi_IN" w:bidi="hi_IN"/>
        </w:rPr>
      </w:r>
      <w:r>
        <w:rPr>
          <w:lang w:val="hi_IN" w:bidi="hi_IN"/>
        </w:rPr>
        <w:t>सूबेदार रोमी सेनापति के पास गया। इसका अर्थ है कि सैनिकों ने पौलुस के साथ कुछ नहीं किया। सूबेदार ने जो कुछ भी जाना वह सेनापति को बताने गया। उसने सेनापति से सम्मान से बात की और पूछा, "तू यह क्या करता है?" उसने सेनापति से उसके प्रश्न के उत्तर की उम्मीद नहीं की। वह सेनापति को बता रहा था कि पौलुस एक रोमी नागरिक है और कह रहा था कि उसे कोड़े मारना उचित नहीं है। यदि सेनापति व्यवस्था का उल्लंघन करता है, तो रोमी अधिकारी उसे दण्ड देंगे।</w:t>
      </w:r>
    </w:p>
    <w:p>
      <w:pPr/>
      <w:r>
        <w:rPr>
          <w:lang w:val="hi_IN" w:bidi="hi_IN"/>
        </w:rPr>
      </w:r>
      <w:r>
        <w:rPr>
          <w:lang w:val="hi_IN" w:bidi="hi_IN"/>
        </w:rPr>
        <w:t>रोमी सेनापति पौलुस के पास गया और पूछा, "मुझे बता, क्या तू रोमी नागरिक है?" "मुझे बता" वाक्यांश एक आज्ञा है। यह कठोर भाषा है, लेकिन असभ्य नहीं है। सेनापति स्वयं पौलुस का उत्तर सुनना चाहता था। यह सम्भव है कि यरूशलेम में रोमी नागरिक कम ही थे, क्योंकि यह रोम से बहुत दूर था। पौलुस ने सेनापति को उत्तर दिया, "हाँ।"</w:t>
      </w:r>
    </w:p>
    <w:p>
      <w:pPr/>
      <w:r>
        <w:rPr>
          <w:lang w:val="hi_IN" w:bidi="hi_IN"/>
        </w:rPr>
      </w:r>
      <w:r>
        <w:rPr>
          <w:lang w:val="hi_IN" w:bidi="hi_IN"/>
        </w:rPr>
        <w:t>रोमी सेनापति ने पौलुस से कहा, "मैंने यह नागरिकता बड़ी रकम देकर खरीदी है।" हर कोई रोमी नागरिकता नहीं खरीद सकता था—आमतौर पर लोगों को रोमी नागरिकों की सूची में अपना नाम दर्ज कराने के लिए रिश्वत देनी पड़ती थी।</w:t>
      </w:r>
    </w:p>
    <w:p>
      <w:pPr/>
      <w:r>
        <w:rPr>
          <w:lang w:val="hi_IN" w:bidi="hi_IN"/>
        </w:rPr>
      </w:r>
      <w:r>
        <w:rPr>
          <w:lang w:val="hi_IN" w:bidi="hi_IN"/>
        </w:rPr>
        <w:t>पौलुस ने सेनापति को उत्तर दिया, "लेकिन मैं जन्म से ही नागरिक हूँ।" पौलुस को नागरिकता इसलिए मिली, क्योंकि उसके माता-पिता रोमी नागरिक थे, और उसकी नागरिकता रोमी सेनापति की नागरिकता से बेहतर थी।</w:t>
      </w:r>
    </w:p>
    <w:p>
      <w:pPr/>
      <w:r>
        <w:rPr>
          <w:lang w:val="hi_IN" w:bidi="hi_IN"/>
        </w:rPr>
      </w:r>
      <w:r>
        <w:rPr>
          <w:lang w:val="hi_IN" w:bidi="hi_IN"/>
        </w:rPr>
        <w:t>यह सुनकर पौलुस से पूछताछ करने वाले सैनिक चले गए, क्योंकि वे उसे कोड़े नहीं मार सकते थे। पौलुस अपनी रोमी नागरिकता साबित कर सकता था। शायद सैनिक और सेनापति दोनों ही डरे हुए थे। गिरफ्तारी के समय रोमी नागरिकों को जंजीरों में बाँधने की अनुमति नहीं थी। चूँकि सेनापति के लिए किसी रोमी नागरिक को जंजीरों में बाँधना गैर-कानूनी था, इसलिए उसने शायद उसी समय पौलुस की जंजीरों को हटा दिया।</w:t>
      </w:r>
    </w:p>
    <w:p>
      <w:pPr/>
      <w:r>
        <w:rPr>
          <w:lang w:val="hi_IN" w:bidi="hi_IN"/>
        </w:rPr>
      </w:r>
      <w:r>
        <w:rPr>
          <w:lang w:val="hi_IN" w:bidi="hi_IN"/>
        </w:rPr>
        <w:t>रुकें और चर्चा करें: आपकी संस्कृति में जब किसी पर गलत काम का आरोप लगाया जाता है, तो जब तक उसका दोष सिद्ध नहीं हो जाता, तब तक अधिकारी लोग उस व्यक्ति की रक्षा कैसे करते हैं? आपकी संस्कृति में, अधिकार वाले लोग सबसे ज्यादा किस बात से डरते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जब पौलुस ने अन्यजातियों के बारे में बात की तो यहूदी क्रोधित हो गए। अपना गुस्सा दिखाने के लिए उन्होंने अपने बाहरी वस्त्र उतार दिए और हवा में धूल उड़ाई।</w:t>
      </w:r>
    </w:p>
    <w:p>
      <w:pPr/>
      <w:r>
        <w:rPr>
          <w:lang w:val="hi_IN" w:bidi="hi_IN"/>
        </w:rPr>
      </w:r>
      <w:r>
        <w:rPr>
          <w:b/>
          <w:lang w:val="hi_IN" w:bidi="hi_IN"/>
        </w:rPr>
        <w:t>दूसरा दृश्य:</w:t>
      </w:r>
      <w:r>
        <w:rPr>
          <w:lang w:val="hi_IN" w:bidi="hi_IN"/>
        </w:rPr>
        <w:t xml:space="preserve"> सैनिक पौलुस को गढ़ में लाए। सेनापति ने आदेश दिया कि सेनापति द्वारा पौलुस से पूछताछ करने से पहले सैनिक उसको कोड़े मारें। जब सैनिक उसे कोड़े मारने वाला ही था, तब पौलुस ने सूबेदार से कहा कि वह एक रोमी नागरिक है। सूबेदार सेनापति के पास गया और बताया कि पौलुस एक रोमी नागरिक था।</w:t>
      </w:r>
    </w:p>
    <w:p>
      <w:pPr/>
      <w:r>
        <w:rPr>
          <w:lang w:val="hi_IN" w:bidi="hi_IN"/>
        </w:rPr>
      </w:r>
      <w:r>
        <w:rPr>
          <w:b/>
          <w:lang w:val="hi_IN" w:bidi="hi_IN"/>
        </w:rPr>
        <w:t>तीसरा दृश्य:</w:t>
      </w:r>
      <w:r>
        <w:rPr>
          <w:lang w:val="hi_IN" w:bidi="hi_IN"/>
        </w:rPr>
        <w:t xml:space="preserve"> रोमी सेनापति आया और उसने पूछा कि क्या पौलुस सच में एक रोमी नागरिक था। पौलुस ने सेनापति को साबित किया कि वह जन्म से एक रोमी नागरिक था। सैनिकों ने पौलुस को कोड़े नहीं मारे। सेनापति डर गया, क्योंकि उसने पौलुस को जंजीरों से बाँध दिया था, जबकि वह एक रोमी नागरिक था।</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यहूदियों की भीड़ </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w:t>
      </w:r>
    </w:p>
    <w:p>
      <w:pPr>
        <w:pStyle w:val="ListBullet"/>
        <w:spacing w:line="240" w:lineRule="auto"/>
        <w:ind w:left="720"/>
      </w:pPr>
      <w:r>
        <w:rPr>
          <w:lang w:val="hi_IN" w:bidi="hi_IN"/>
        </w:rPr>
      </w:r>
      <w:r>
        <w:rPr>
          <w:lang w:val="hi_IN" w:bidi="hi_IN"/>
        </w:rPr>
        <w:t xml:space="preserve">सैनिक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पौलुस ने लोगों के सामने अपने आप को समझाने की कोशिश की, लेकिन जब पौलुस ने अन्यजातियों का उल्लेख किया तो यहूदियों की भीड़ क्रोधित हो गई। वे जोर से चिल्लाए और अपने बाहरी वस्त्र उतारकर हवा में धूल उड़ाई। यह दृश्य शोरगुल भरा और अराजक था। सेनापति ने सैनिकों से कहा कि वे पौलुस को गढ़ में ले जाएँ।</w:t>
      </w:r>
    </w:p>
    <w:p>
      <w:pPr/>
      <w:r>
        <w:rPr>
          <w:lang w:val="hi_IN" w:bidi="hi_IN"/>
        </w:rPr>
      </w:r>
      <w:r>
        <w:rPr>
          <w:lang w:val="hi_IN" w:bidi="hi_IN"/>
        </w:rPr>
        <w:t>यह भी याद रखना ज़रूरी है कि रोमी सेनापति और उसके सैनिक अभी भी यह समझ नहीं पा रहे थे कि यहूदी क्रोधित क्यों थे। रोमी सेनापति ने अपने सैनिकों को पौलुस को कोड़े मारने का आदेश दिया। उसने सोचा कि इससे पौलुस उसे सच्चाई बताएगा कि वे पौलुस पर क्यों चिल्ला रहे थे।</w:t>
      </w:r>
    </w:p>
    <w:p>
      <w:pPr/>
      <w:r>
        <w:rPr>
          <w:lang w:val="hi_IN" w:bidi="hi_IN"/>
        </w:rPr>
      </w:r>
      <w:r>
        <w:rPr>
          <w:lang w:val="hi_IN" w:bidi="hi_IN"/>
        </w:rPr>
        <w:t>यह याद रखना महत्वपूर्ण है कि सैनिकों ने पौलुस के हाथों को उसके सामने की ओर फैलाकर उसके सिर के ऊपर एक खंभे से बांध दिया था। उनके पास में एक सूबेदार खड़ा था जो सैनिकों की निगरानी कर रहा था। जब सैनिक पौलुस के हाथों को खम्भे से बाँध रहे थे, तब पौलुस ने वहाँ खड़े सूबेदार से पूछा कि क्या किसी रोमी नागरिक को कोड़े मारना उचित है। सूबेदार ने कोड़े मारने की कार्रवाई रोक दी और सेनापति से बात करने के लिए उसके पास गया। उसने सेनापति से कहा कि वह पौलुस को कोड़े मारकर कुछ गलत करने वाला था।</w:t>
      </w:r>
    </w:p>
    <w:p>
      <w:pPr/>
      <w:r>
        <w:rPr>
          <w:lang w:val="hi_IN" w:bidi="hi_IN"/>
        </w:rPr>
      </w:r>
      <w:r>
        <w:rPr>
          <w:lang w:val="hi_IN" w:bidi="hi_IN"/>
        </w:rPr>
        <w:t>फिर, सेनापति पौलुस के पास गया और उससे बात की। उसने पौलुस को आज्ञा दी, "मुझे बता, क्या तू रोमी नागरिक है?" पौलुस ने कहा, "हाँ," और सेनापति ने कहा, "मैंने अपनी नागरिकता के लिए बहुत पैसे दिए थे।" फिर पौलुस ने कहा, "लेकिन मैं जन्म से ही नागरिक था।" यही वह बात थी जिसे सुनकर सैनिक और सेनापति डर गए। उन्होंने समझ लिया कि पौलुस की नागरिकता सेनापति की नागरिकता से भी बेहतर थी। सेनापति को यह भी महसूस हुआ कि वह पौलुस को जंजीरों में बाँधकर कुछ गलत कर रहा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यहूदियों की भीड़ </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w:t>
      </w:r>
    </w:p>
    <w:p>
      <w:pPr>
        <w:pStyle w:val="ListBullet"/>
        <w:spacing w:line="240" w:lineRule="auto"/>
        <w:ind w:left="720"/>
      </w:pPr>
      <w:r>
        <w:rPr>
          <w:lang w:val="hi_IN" w:bidi="hi_IN"/>
        </w:rPr>
      </w:r>
      <w:r>
        <w:rPr>
          <w:lang w:val="hi_IN" w:bidi="hi_IN"/>
        </w:rPr>
        <w:t xml:space="preserve">सैनिक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जब यहूदियों ने पौलुस का भाषण सुना, तो वे क्रोधित हो गए और वे चिल्लाने लगे, उन्होंने अपने बाहरी वस्त्र और धूल हवा में उड़ाएँ। वे यह भी चिल्लाने लगे, "इस व्यक्ति से छुटकारा पाओ!"</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"मुझे दु:ख है कि यहूदियों ने मेरी गवाही नहीं चाही," और "भीड़ के सामने यीशु के बारे में गवाही देना मेरे लिए सम्मान की बात है।"</w:t>
      </w:r>
    </w:p>
    <w:p>
      <w:pPr>
        <w:pStyle w:val="ListBullet"/>
        <w:spacing w:line="240" w:lineRule="auto"/>
        <w:ind w:left="720"/>
      </w:pPr>
      <w:r>
        <w:rPr>
          <w:lang w:val="hi_IN" w:bidi="hi_IN"/>
        </w:rPr>
      </w:r>
      <w:r>
        <w:rPr>
          <w:lang w:val="hi_IN" w:bidi="hi_IN"/>
        </w:rPr>
        <w:t>यहूदियों की भीड़ की भूमिका निभाने वाले अभिनेताओं से पूछें, "आप कैसा महसूस कर रहे हैं?" आप ऐसी बातें सुन सकते हैं, "इस पौलुस ने मूसा की व्यवस्था का उल्लंघन किया है," और "सैनिकों को इस व्यक्ति को दण्ड देना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रोमी सेनापति और उसके सैनिक पौलुस को गढ़ में ले आए, जो यरूशलेम में सैनिकों के रहने का स्थान था। सेनापति स्थिति जानना चाहता था इसलिए उसने अपने सैनिकों को पौलुस को कोड़े मारने का आदेश दिया। पौलुस ने वहाँ खड़े सूबेदार से पूछा कि क्या बिना दोष साबित हुए, रोमी नागरिकों को कोड़े मारने की अनुमति है। सूबेदार सेनापति के पास गया और उसे बताया कि पौलुस एक रोमी नागरिक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एक रोमी नागरिक हूँ और रोमी कानूनों द्वारा सुरक्षित हूँ," और "इन सैनिकों को मुझे कोड़े मारने का अधिकार नहीं है।"</w:t>
      </w:r>
    </w:p>
    <w:p>
      <w:pPr>
        <w:pStyle w:val="ListBullet"/>
        <w:spacing w:line="240" w:lineRule="auto"/>
        <w:ind w:left="720"/>
      </w:pPr>
      <w:r>
        <w:rPr>
          <w:lang w:val="hi_IN" w:bidi="hi_IN"/>
        </w:rPr>
      </w:r>
      <w:r>
        <w:rPr>
          <w:lang w:val="hi_IN" w:bidi="hi_IN"/>
        </w:rPr>
        <w:t>सूबेदार की भूमिका निभाने वाले अभिनेता से पूछें, “आप कैसा महसूस कर रहे हैं?” आप ऐसी बातें सुन सकते हैं, "क्या यह व्यक्ति सच में एक रोमी नागरिक था?" "मुझे डर लग रहा है क्योंकि हम कुछ गलत करने वाले थे!" और "मुझे इसकी सूचना अपने सेनापति को देनी होगी।" सूबेदार सेनापति से कहता है कि वह पौलुस को कोड़े नहीं मार सकता, क्योंकि वह एक नागरिक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रोमी सेनापति का अभिनय करें जो पौलुस से पूछता है, "मुझे बता, क्या तू रोमी नागरिक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सेनापति की भूमिका निभाने वाले अभिनेता से पूछें, “आप कैसा महसूस कर रहे हैं?” आप ऐसी बातें सुन सकते हैं जैसे, "यह यहूदी खुद को रोमी नागरिक बताने में साहसी है," और "क्या होगा अगर यह आदमी सचमुच रोमी नागरिक है?" फिर सेनापति कहता है, "मैंने यह नागरिकता बड़ी रकम से खरीदी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अभिनय करें कि पौलुस सेनापति को बता रहा है कि वह जन्म से ही रोमी नागरिक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सेनापति को सच बता रहा हूँ," और "इस सेनापति को उन कानूनों के बारे में पता होना चाहिए जो रोमी नागरिकों की रक्षा करते हैं।"</w:t>
      </w:r>
    </w:p>
    <w:p>
      <w:pPr>
        <w:pStyle w:val="ListBullet"/>
        <w:spacing w:line="240" w:lineRule="auto"/>
        <w:ind w:left="720"/>
      </w:pPr>
      <w:r>
        <w:rPr>
          <w:lang w:val="hi_IN" w:bidi="hi_IN"/>
        </w:rPr>
      </w:r>
      <w:r>
        <w:rPr>
          <w:lang w:val="hi_IN" w:bidi="hi_IN"/>
        </w:rPr>
        <w:t xml:space="preserve">सेनापति और सैनिकों की भूमिका निभाने वाले अभिनेताओं से पूछें, "आप कैसा महसूस कर रहे हैं?" आप ऐसी बातें सुन सकते हैं, "यह व्यक्ति सच में एक रोमी नागरिक है," "मुझे बहुत डर लग रहा है," और "हमें परेशानी होगी, क्योंकि हमने इस व्यक्ति को जंजीरों में गिरफ्तार किया था, जबकि वह एक नागरिक था।" सैनिकों ने पौलुस को कोड़े नहीं मारे। </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 xml:space="preserve">लोगों की भीड़ पौलुस की बात तब तक सुनती रही जब तक कि उसने उन्हें यह नहीं बताया कि कैसे यीशु ने उससे कहा कि उसे जाकर अन्यजातियों को सुसमाचार सुनना चाहिए। उसी समय, भीड़ क्रोधित हो गई। उन्होंने अपने </w:t>
      </w:r>
      <w:r>
        <w:rPr>
          <w:b/>
          <w:lang w:val="hi_IN" w:bidi="hi_IN"/>
        </w:rPr>
        <w:t>बाहरी वस्त्र</w:t>
      </w:r>
      <w:r>
        <w:rPr>
          <w:lang w:val="hi_IN" w:bidi="hi_IN"/>
        </w:rPr>
        <w:t xml:space="preserve"> हवा में उछाले। बाहरी वस्त्र के लिए उसी शब्द का उपयोग करें जो आपने पहले किया है, और याद रखें कि </w:t>
      </w:r>
      <w:r>
        <w:rPr>
          <w:lang w:val="hi_IN" w:bidi="hi_IN"/>
        </w:rPr>
        <w:t>बाहरी वस्त्र</w:t>
      </w:r>
      <w:r>
        <w:rPr>
          <w:lang w:val="hi_IN" w:bidi="hi_IN"/>
        </w:rPr>
        <w:t xml:space="preserve"> मुख्य शब्दावली में है।</w:t>
      </w:r>
    </w:p>
    <w:p>
      <w:pPr/>
      <w:r>
        <w:rPr>
          <w:lang w:val="hi_IN" w:bidi="hi_IN"/>
        </w:rPr>
      </w:r>
      <w:r>
        <w:rPr>
          <w:b/>
          <w:lang w:val="hi_IN" w:bidi="hi_IN"/>
        </w:rPr>
        <w:t>सेनापति</w:t>
      </w:r>
      <w:r>
        <w:rPr>
          <w:lang w:val="hi_IN" w:bidi="hi_IN"/>
        </w:rPr>
        <w:t xml:space="preserve"> ने सैनिकों को पौलुस को </w:t>
      </w:r>
      <w:r>
        <w:rPr>
          <w:b/>
          <w:lang w:val="hi_IN" w:bidi="hi_IN"/>
        </w:rPr>
        <w:t>गढ़</w:t>
      </w:r>
      <w:r>
        <w:rPr>
          <w:lang w:val="hi_IN" w:bidi="hi_IN"/>
        </w:rPr>
        <w:t xml:space="preserve"> में लाने का आदेश दिया, जो सैनिकों के रहने का स्थान था। रोमी सेनापति छ: सौ से एक हजार सैनिकों की अगुवाई करता था। सेनापति और गढ़ शब्दों का उपयोग उसी प्रकार करें जैसे आपने पहले किया था। </w:t>
      </w:r>
      <w:r>
        <w:rPr>
          <w:b/>
          <w:lang w:val="hi_IN" w:bidi="hi_IN"/>
        </w:rPr>
        <w:t>सेनापति</w:t>
      </w:r>
      <w:r>
        <w:rPr>
          <w:lang w:val="hi_IN" w:bidi="hi_IN"/>
        </w:rPr>
        <w:t xml:space="preserve"> के बारे में अधिक जानकारी के लिए मुख्य शब्दावली देखें। </w:t>
      </w:r>
    </w:p>
    <w:p>
      <w:pPr/>
      <w:r>
        <w:rPr>
          <w:lang w:val="hi_IN" w:bidi="hi_IN"/>
        </w:rPr>
      </w:r>
      <w:r>
        <w:rPr>
          <w:lang w:val="hi_IN" w:bidi="hi_IN"/>
        </w:rPr>
        <w:t xml:space="preserve">सेनापति ने सैनिकों को पौलुस से पूछताछ के लिए उसे कोड़े मारने का आदेश दिया। पौलुस ने </w:t>
      </w:r>
      <w:r>
        <w:rPr>
          <w:b/>
          <w:lang w:val="hi_IN" w:bidi="hi_IN"/>
        </w:rPr>
        <w:t>सूबेदार</w:t>
      </w:r>
      <w:r>
        <w:rPr>
          <w:lang w:val="hi_IN" w:bidi="hi_IN"/>
        </w:rPr>
        <w:t xml:space="preserve"> से पूछा कि क्या कानून उन्हें रोमी </w:t>
      </w:r>
      <w:r>
        <w:rPr>
          <w:b/>
          <w:lang w:val="hi_IN" w:bidi="hi_IN"/>
        </w:rPr>
        <w:t>नागरिकों</w:t>
      </w:r>
      <w:r>
        <w:rPr>
          <w:lang w:val="hi_IN" w:bidi="hi_IN"/>
        </w:rPr>
        <w:t xml:space="preserve"> को </w:t>
      </w:r>
      <w:r>
        <w:rPr>
          <w:b/>
          <w:lang w:val="hi_IN" w:bidi="hi_IN"/>
        </w:rPr>
        <w:t>कोड़े</w:t>
      </w:r>
      <w:r>
        <w:rPr>
          <w:lang w:val="hi_IN" w:bidi="hi_IN"/>
        </w:rPr>
        <w:t xml:space="preserve"> मारने की अनुमति देता है।</w:t>
      </w:r>
    </w:p>
    <w:p>
      <w:pPr/>
      <w:r>
        <w:rPr>
          <w:lang w:val="hi_IN" w:bidi="hi_IN"/>
        </w:rPr>
      </w:r>
      <w:r>
        <w:rPr>
          <w:b/>
          <w:lang w:val="hi_IN" w:bidi="hi_IN"/>
        </w:rPr>
        <w:t>कोड़े</w:t>
      </w:r>
      <w:r>
        <w:rPr>
          <w:lang w:val="hi_IN" w:bidi="hi_IN"/>
        </w:rPr>
        <w:t xml:space="preserve"> मारने का अर्थ है किसी से पूछताछ करने के लिए उसे चमड़े के चाबुक से पीटना। पौलुस का प्रश्न उत्तर पाने के लिए नहीं था। सूबेदार पहले से ही जानता था कि रोमी नागरिकों को कोड़े मारने की अनुमति नहीं थी। सूबेदार ने सेनापति को बताया कि पौलुस एक रोमी नागरिक था। सूबेदार शब्द का उपयोग उसी तरह करें जैसे आपने पहले किया था। </w:t>
      </w:r>
      <w:r>
        <w:rPr>
          <w:lang w:val="hi_IN" w:bidi="hi_IN"/>
        </w:rPr>
        <w:t>सूबेदार</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सूबेदार और सेनापति को बताया कि वह एक रोमी नागरिक है। एक </w:t>
      </w:r>
      <w:r>
        <w:rPr>
          <w:b/>
          <w:lang w:val="hi_IN" w:bidi="hi_IN"/>
        </w:rPr>
        <w:t>नागरिक</w:t>
      </w:r>
      <w:r>
        <w:rPr>
          <w:lang w:val="hi_IN" w:bidi="hi_IN"/>
        </w:rPr>
        <w:t xml:space="preserve"> के पास रोमी कहलाने के अधिकार और विशेषाधिकार होते थे। पौलुस का जन्म एक नागरिक के रूप में हुआ था, जिसका अर्थ है कि उसके पिता या माता-पिता रोमी नागरिक थे। नागरिक शब्द का उपयोग उसी तरह करें जैसे आपने पहले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22:30–23:11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22:30–23:11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पिछले भाग में, पौलुस को रोमियों ने तब गिरफ्तार किया जब उसने मंदिर में हंगामा कर दिया। फिर, पौलुस कोड़े खाने से बच गया जब उसने रोमी सेनापति को बताया कि वह एक रोमी नागरिक है।</w:t>
      </w:r>
    </w:p>
    <w:p>
      <w:pPr/>
      <w:r>
        <w:rPr>
          <w:lang w:val="hi_IN" w:bidi="hi_IN"/>
        </w:rPr>
      </w:r>
      <w:r>
        <w:rPr>
          <w:lang w:val="hi_IN" w:bidi="hi_IN"/>
        </w:rPr>
        <w:t>रोमी सेनापति यह समझना चाहता था कि पौलुस ने क्या किया था और यहूदी पौलुस से क्रोधित क्यों थे। अगले दिन, सेनापति ने यहूदी महासभा को पौलुस से मिलने का आदेश दिया। आपको पिछले भागों से याद होगा कि महासभा दो प्रभावशाली समूहों से बनी थी, जिन्हें फरीसी और सदूकी कहा जाता था। यहूदियों की सभा पौलुस को दोषी ठहराने के लिए सुनवाई करना चाहती थी।</w:t>
      </w:r>
    </w:p>
    <w:p>
      <w:pPr/>
      <w:r>
        <w:rPr>
          <w:lang w:val="hi_IN" w:bidi="hi_IN"/>
        </w:rPr>
      </w:r>
      <w:r>
        <w:rPr>
          <w:lang w:val="hi_IN" w:bidi="hi_IN"/>
        </w:rPr>
        <w:t>पौलुस सभा के सामने खड़ा था। पौलुस ने महासभा को ध्यान से देखा और उन्हें भाई कहा। यहाँ "भाइयों" शब्द का उपयोग साथी यहूदियों के लिए किया गया है और इसका अर्थ है कि पौलुस उनके साथ समान स्तर पर था। पौलुस ने कहा, "मैंने आज तक परमेश्वर के लिए बिलकुल सच्चे विवेक से जीवन बिताया है।" विवेक व्यक्ति का वह हिस्सा है जो उसे यह जानने की अनुमति देता है कि सोचने या कार्य करने में क्या सही और क्या गलत है। यदि किसी व्यक्ति ने गलत किया है तो उसका विवेक उसे शर्मिंदा या दोषी महसूस कराता है। पौलुस का कहने का अर्थ था कि उसने वह किया था जो उसे सही लगता था।</w:t>
      </w:r>
    </w:p>
    <w:p>
      <w:pPr/>
      <w:r>
        <w:rPr>
          <w:lang w:val="hi_IN" w:bidi="hi_IN"/>
        </w:rPr>
      </w:r>
      <w:r>
        <w:rPr>
          <w:lang w:val="hi_IN" w:bidi="hi_IN"/>
        </w:rPr>
        <w:t>हनन्याह नाम के महायाजक ने पौलुस के पास खड़े यहूदियों को पौलुस के मुँह पर मुक्के मारने या थप्पड़ मारने का आदेश दिया। यह हनन्याह प्रेरितों के काम की पिछली कहानियों में आए एक ही नाम के दो व्यक्तियों से अलग था।</w:t>
      </w:r>
    </w:p>
    <w:p>
      <w:pPr/>
      <w:r>
        <w:rPr>
          <w:lang w:val="hi_IN" w:bidi="hi_IN"/>
        </w:rPr>
      </w:r>
      <w:r>
        <w:rPr>
          <w:lang w:val="hi_IN" w:bidi="hi_IN"/>
        </w:rPr>
        <w:t>पौलुस ने महायाजक को उत्तर दिया, "चूना फिरी हुई दीवार, परमेश्वर तुझे मारेगा!" चुना फिरी हुई दीवार पत्थर की एक दीवार होती है जिसे अपने बदसूरत रूप को छिपाने के लिए सफेद रंग से रंगा जाता है। पौलुस ने महायाजक को पाखंडी के रूप में बताने के लिए सफेद दीवार के प्रतीक का उपयोग किया, एक ऐसा व्यक्ति जो बाहर से अच्छा दिखता था, लेकिन अंदर से बुरा था।</w:t>
      </w:r>
    </w:p>
    <w:p>
      <w:pPr/>
      <w:r>
        <w:rPr>
          <w:lang w:val="hi_IN" w:bidi="hi_IN"/>
        </w:rPr>
      </w:r>
      <w:r>
        <w:rPr>
          <w:lang w:val="hi_IN" w:bidi="hi_IN"/>
        </w:rPr>
        <w:t>पौलुस ने आगे कहा, "तू व्यवस्था के अनुसार मेरा न्याय करने के लिए वहाँ बैठता है, फिर भी तू मुझे मारने की आज्ञा देकर व्यवस्था का उल्लंघन करता है!" महायाजक पौलुस को दोषी ठहराना चाहता था। हालाँकि, यहूदी व्यवस्था के अनुसार, कोई व्यक्ति तब तक निर्दोष माना जाता था जब तक कि कोई उसे दोषी साबित न कर दे। महायाजक को व्यवस्था का पालन करना चाहिए था, लेकिन इसके बजाय उसने व्यवस्था को तोड़ा क्योंकि उसने पौलुस के साथ ऐसा व्यवहार किया जैसे पौलुस दोषी हो।</w:t>
      </w:r>
    </w:p>
    <w:p>
      <w:pPr/>
      <w:r>
        <w:rPr>
          <w:lang w:val="hi_IN" w:bidi="hi_IN"/>
        </w:rPr>
      </w:r>
      <w:r>
        <w:rPr>
          <w:lang w:val="hi_IN" w:bidi="hi_IN"/>
        </w:rPr>
        <w:t>रुकें और चर्चा करें: आपके समुदाय में शिकायतों का निपटारा करने के प्रभारी व्यक्ति कौन हैं? वे कैसे सुनिश्चित करते हैं कि सुनवाई निष्पक्ष हो?</w:t>
      </w:r>
    </w:p>
    <w:p>
      <w:pPr/>
      <w:r>
        <w:rPr>
          <w:lang w:val="hi_IN" w:bidi="hi_IN"/>
        </w:rPr>
      </w:r>
      <w:r>
        <w:rPr>
          <w:lang w:val="hi_IN" w:bidi="hi_IN"/>
        </w:rPr>
        <w:t>पौलुस के पास खड़े यहूदियों ने कहा, "क्या तू परमेश्वर के महायाजक को बुरा-भला कहता है?" ये यहूदी विश्वास करते थे कि परमेश्वर ने हनन्याह को महायाजक के रूप में नियुक्त किया है। यहूदियों का अर्थ था कि यदि पौलुस महायाजक का अपमान करता था, तो पौलुस उस परमेश्वर का भी अपमान कर रहा था जिसने हनन्याह को यह स्थान दिया था।</w:t>
      </w:r>
    </w:p>
    <w:p>
      <w:pPr/>
      <w:r>
        <w:rPr>
          <w:lang w:val="hi_IN" w:bidi="hi_IN"/>
        </w:rPr>
      </w:r>
      <w:r>
        <w:rPr>
          <w:lang w:val="hi_IN" w:bidi="hi_IN"/>
        </w:rPr>
        <w:t>फिर पौलुस ने कहा, "मुझे एहसास नहीं था कि वह महायाजक था।" लूका ने यह नहीं बताया कि पौलुस महायाजक को क्यों नहीं पहचान पाया।</w:t>
      </w:r>
    </w:p>
    <w:p>
      <w:pPr/>
      <w:r>
        <w:rPr>
          <w:lang w:val="hi_IN" w:bidi="hi_IN"/>
        </w:rPr>
      </w:r>
      <w:r>
        <w:rPr>
          <w:lang w:val="hi_IN" w:bidi="hi_IN"/>
        </w:rPr>
        <w:t>पौलुस ने समर्थन के रूप में पवित्रशास्त्र के इस पद का प्रयोग किया, "यह लिखा है, कि अपने लोगों के प्रधान को बुरा न कह।" "लिखा है" वाक्यांश का अर्थ है कि पौलुस ने निर्गमन की पुस्तक से उद्धृत किया है, जो मूसा की व्यवस्था का हिस्सा है।</w:t>
      </w:r>
    </w:p>
    <w:p>
      <w:pPr/>
      <w:r>
        <w:rPr>
          <w:lang w:val="hi_IN" w:bidi="hi_IN"/>
        </w:rPr>
      </w:r>
      <w:r>
        <w:rPr>
          <w:lang w:val="hi_IN" w:bidi="hi_IN"/>
        </w:rPr>
        <w:t>पौलुस अपनी निर्दोषता साबित करना चाहता था। पौलुस ने ऊँची आवाज़ में बात की ताकि हर कोई सुन सके। जब पौलुस ने देखा कि महासभा में फरीसी और सदूकी थे, तो उसने कहा, "हे भाइयों, मैं फरीसी और फरीसियों के वंश का हूँ।" फरीसियों के वंश का अर्थ था कि उसके पिता और दादा फरीसी थे। फिर पौलुस ने कहा, "मैं मरे हुओं की आशा और पुनरुत्थान के विषय में सुनवाई में खड़ा हूँ।" फरीसी और सदूकी कई धार्मिक मुद्दों पर असहमत थे। फरीसी पुनरुत्थान, आत्माओं और स्वर्गदूतों पर विश्वास करते थे, जबकि सदूकी नहीं मानते थे। सभा में दोनों समूहों में पुनरुत्थान के कारण झगड़ा होने लगा। दोनों समूह आपस में विभाजित हो गए।</w:t>
      </w:r>
    </w:p>
    <w:p>
      <w:pPr/>
      <w:r>
        <w:rPr>
          <w:lang w:val="hi_IN" w:bidi="hi_IN"/>
        </w:rPr>
      </w:r>
      <w:r>
        <w:rPr>
          <w:lang w:val="hi_IN" w:bidi="hi_IN"/>
        </w:rPr>
        <w:t>सभा में यहूदियों के आपस में बहस करने के कारण बहुत हंगामा हुआ या हल्ला मच गया। यहूदी व्यवस्था के कुछ शास्त्री या शिक्षक फरीसियों के दल से थे। उन्होंने कहा, "हमें इस व्यक्ति में कुछ भी गलत नहीं दिखता है! यदि कोई आत्मा या स्वर्गदूत उससे बात करे तो फिर क्या?" व्यवस्था के शिक्षकों ने पौलुस का समर्थन किया क्योंकि वे विश्वास करते थे कि परमेश्वर मरे हुओं को भी जीवित कर सकता है।</w:t>
      </w:r>
    </w:p>
    <w:p>
      <w:pPr/>
      <w:r>
        <w:rPr>
          <w:lang w:val="hi_IN" w:bidi="hi_IN"/>
        </w:rPr>
      </w:r>
      <w:r>
        <w:rPr>
          <w:lang w:val="hi_IN" w:bidi="hi_IN"/>
        </w:rPr>
        <w:t>विवाद बहुत हिंसक हो गया। इसका अर्थ है कि दोनों समूहों ने पहले से अधिक गुस्सा और जोर से बात की। रोमी सेनापति को डर था कि पौलुस के टुकड़े न कर डालें। टुकड़े का अर्थ है किसी चीज़ को इतनी जोर से खींचे कि वह दो भागों में बँट जाए। इसका अर्थ है कि सेनापति को डर था कि पौलुस को चोट लग सकती है। सेनापति ने अपने सैनिकों को पौलुस को वापस गढ़ में ले जाने का आदेश दिया, जो सैनिकों के रहने का स्थान था।</w:t>
      </w:r>
    </w:p>
    <w:p>
      <w:pPr/>
      <w:r>
        <w:rPr>
          <w:lang w:val="hi_IN" w:bidi="hi_IN"/>
        </w:rPr>
      </w:r>
      <w:r>
        <w:rPr>
          <w:lang w:val="hi_IN" w:bidi="hi_IN"/>
        </w:rPr>
        <w:t>अगली रात, यीशु पौलुस के पास खड़ा था। यीशु ने कहा, "धैर्य रख! जैसे तूने यरूशलेम में मेरे बारे में गवाही दी है, वैसे ही तुझे रोम में भी मेरे बारे में गवाही देनी होगी।" किसी व्यक्ति के लिए गवाही देने का अर्थ है कि दूसरों को वह बताना कि जो उसने देखा या सुना है। यरूशलेम इस्राएल की राजधानी है, जबकि रोम रोमी साम्राज्य की राजधानी है। यीशु पौलुस को प्रोत्साहित करता है कि भले ही यहूदी उसके विरुद्ध थे, फिर भी यीशु पौलुस की ओर था।</w:t>
      </w:r>
    </w:p>
    <w:p>
      <w:pPr/>
      <w:r>
        <w:rPr>
          <w:lang w:val="hi_IN" w:bidi="hi_IN"/>
        </w:rPr>
      </w:r>
      <w:r>
        <w:rPr>
          <w:lang w:val="hi_IN" w:bidi="hi_IN"/>
        </w:rPr>
        <w:t>रुकें और चर्चा करें: आपके समुदाय में लोग अच्छा काम करने वाले किसी व्यक्ति को कैसे प्रोत्साहित करते हैं या उसकी सराहना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पौलुस यहूदी महासभा के सामने सुनवाई के लिए पेश हुआ। पौलुस अपना बचाव करना शुरू करता है, लेकिन महायाजक किसी को पौलुस को थप्पड़ मारने का आदेश देता है।</w:t>
      </w:r>
    </w:p>
    <w:p>
      <w:pPr/>
      <w:r>
        <w:rPr>
          <w:lang w:val="hi_IN" w:bidi="hi_IN"/>
        </w:rPr>
      </w:r>
      <w:r>
        <w:rPr>
          <w:b/>
          <w:lang w:val="hi_IN" w:bidi="hi_IN"/>
        </w:rPr>
        <w:t>दूसरा दृश्य:</w:t>
      </w:r>
      <w:r>
        <w:rPr>
          <w:lang w:val="hi_IN" w:bidi="hi_IN"/>
        </w:rPr>
        <w:t xml:space="preserve"> पौलुस अपना बचाव जारी रखता है। पौलुस ने कहा कि वह एक फरीसी था और पुनरुत्थान में अपने विश्वास के कारण उस पर मुकदमा चलाया गया। फरीसियों और सदूकियों के बीच हिंसक झगड़ा शुरू हो जाता है।</w:t>
      </w:r>
    </w:p>
    <w:p>
      <w:pPr/>
      <w:r>
        <w:rPr>
          <w:lang w:val="hi_IN" w:bidi="hi_IN"/>
        </w:rPr>
      </w:r>
      <w:r>
        <w:rPr>
          <w:b/>
          <w:lang w:val="hi_IN" w:bidi="hi_IN"/>
        </w:rPr>
        <w:t>तीसरा दृश्य:</w:t>
      </w:r>
      <w:r>
        <w:rPr>
          <w:lang w:val="hi_IN" w:bidi="hi_IN"/>
        </w:rPr>
        <w:t xml:space="preserve"> रोमी सेनापति ने अपने सैनिकों को पौलुस को गढ़ में ले जाने का आदेश दिया, जो यरूशलेम में सैनिकों के ठहरने का स्थान था।</w:t>
      </w:r>
    </w:p>
    <w:p>
      <w:pPr/>
      <w:r>
        <w:rPr>
          <w:lang w:val="hi_IN" w:bidi="hi_IN"/>
        </w:rPr>
      </w:r>
      <w:r>
        <w:rPr>
          <w:b/>
          <w:lang w:val="hi_IN" w:bidi="hi_IN"/>
        </w:rPr>
        <w:t>चौथा दृश्य:</w:t>
      </w:r>
      <w:r>
        <w:rPr>
          <w:lang w:val="hi_IN" w:bidi="hi_IN"/>
        </w:rPr>
        <w:t xml:space="preserve"> अगली रात, यीशु पौलुस के पास खड़ा था और उसे प्रोत्साहित किया। यीशु ने कहा कि पौलुस ने यरूशलेम में उसके बारे में गवाही दी और रोम में भी गवाही देगा।</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सदूकी लोग</w:t>
      </w:r>
    </w:p>
    <w:p>
      <w:pPr>
        <w:pStyle w:val="ListBullet"/>
        <w:spacing w:line="240" w:lineRule="auto"/>
        <w:ind w:left="720"/>
      </w:pPr>
      <w:r>
        <w:rPr>
          <w:lang w:val="hi_IN" w:bidi="hi_IN"/>
        </w:rPr>
      </w:r>
      <w:r>
        <w:rPr>
          <w:lang w:val="hi_IN" w:bidi="hi_IN"/>
        </w:rPr>
        <w:t>फरीसी, जिनमें यहूदी व्यवस्था के शिक्षक भी शामिल हैं</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रोमी सेनापति जानना चाहता था कि यहूदियों की भीड़ पौलुस से क्रोधित क्यों थी। सेनापति पौलुस को यहूदियों के अगुवों की सभा में लाया। सभा के सदस्य अर्ध-गोलाकार रूप में बैठे थे। जब पौलुस खड़ा था, तो उसने महासभा की ओर ध्यान से देखा। पौलुस यह समझना चाहता था कि वे उसके बारे में क्या सोचते हैं।</w:t>
      </w:r>
    </w:p>
    <w:p>
      <w:pPr/>
      <w:r>
        <w:rPr>
          <w:lang w:val="hi_IN" w:bidi="hi_IN"/>
        </w:rPr>
      </w:r>
      <w:r>
        <w:rPr>
          <w:lang w:val="hi_IN" w:bidi="hi_IN"/>
        </w:rPr>
        <w:t>यह याद रखना महत्वपूर्ण है कि सभा दो धार्मिक समूहों से बनी थी, फरीसी और सदूकी। फरीसी पुनरुत्थान और स्वर्गदूतों और आत्माओं के अस्तित्व पर विश्वास करते थे, जबकि सदूकी ऐसा नहीं करते थे। पौलुस ने दावा किया कि उसका विवेक स्पष्ट है और वह आरोपों से निर्दोष है।</w:t>
      </w:r>
    </w:p>
    <w:p>
      <w:pPr/>
      <w:r>
        <w:rPr>
          <w:lang w:val="hi_IN" w:bidi="hi_IN"/>
        </w:rPr>
      </w:r>
      <w:r>
        <w:rPr>
          <w:lang w:val="hi_IN" w:bidi="hi_IN"/>
        </w:rPr>
        <w:t>महायाजक ने पौलुस के पास खड़े यहूदियों को आदेश दिया कि वे उसके मुँह पर मारें, लेकिन पौलुस ने याजक को डाँट दिया।</w:t>
      </w:r>
    </w:p>
    <w:p>
      <w:pPr/>
      <w:r>
        <w:rPr>
          <w:lang w:val="hi_IN" w:bidi="hi_IN"/>
        </w:rPr>
      </w:r>
      <w:r>
        <w:rPr>
          <w:lang w:val="hi_IN" w:bidi="hi_IN"/>
        </w:rPr>
        <w:t>पौलुस जानता था कि महासभा में फरीसी थे। पौलुस ने कहा कि वह एक फरीसी था और पुनरुत्थान में अपने विश्वास के कारण उस पर मुकदमा चलाया गया। पौलुस के इस कथन के कारण फरीसियों और सदूकियों के बीच गहरी असहमति पैदा हो गई।</w:t>
      </w:r>
    </w:p>
    <w:p>
      <w:pPr/>
      <w:r>
        <w:rPr>
          <w:lang w:val="hi_IN" w:bidi="hi_IN"/>
        </w:rPr>
      </w:r>
      <w:r>
        <w:rPr>
          <w:lang w:val="hi_IN" w:bidi="hi_IN"/>
        </w:rPr>
        <w:t>रोमी सेनापति ने अपने सैनिकों को पौलुस को जबरदस्ती सभा से निकालने का आदेश दिया। वे पौलुस को अपने गढ़ में लाए, जो सैनिकों के ठहरने का स्थान था।</w:t>
      </w:r>
    </w:p>
    <w:p>
      <w:pPr/>
      <w:r>
        <w:rPr>
          <w:lang w:val="hi_IN" w:bidi="hi_IN"/>
        </w:rPr>
      </w:r>
      <w:r>
        <w:rPr>
          <w:lang w:val="hi_IN" w:bidi="hi_IN"/>
        </w:rPr>
        <w:t>अगली रात, यीशु पौलुस के पास खड़ा था। यीशु ने पौलुस को प्रोत्साहित किया और कहा कि वह यरूशलेम और रोम में यीशु के बारे में गवाही देगा।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सदूकी लोग</w:t>
      </w:r>
    </w:p>
    <w:p>
      <w:pPr>
        <w:pStyle w:val="ListBullet"/>
        <w:spacing w:line="240" w:lineRule="auto"/>
        <w:ind w:left="720"/>
      </w:pPr>
      <w:r>
        <w:rPr>
          <w:lang w:val="hi_IN" w:bidi="hi_IN"/>
        </w:rPr>
      </w:r>
      <w:r>
        <w:rPr>
          <w:lang w:val="hi_IN" w:bidi="hi_IN"/>
        </w:rPr>
        <w:t>फरीसी, जिनमें यहूदी व्यवस्था के शिक्षक भी शामिल हैं</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रोमी सेनापति पौलुस के बारे में सच्चाई जानना चाहता था। वह पौलुस को यहूदियों के अगुवों की सभा में लाया।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रोमी सेनापति की भूमिका निभाने वाले अभिनेता से पूछें, "आप कैसा महसूस कर रहे हैं?" आप ऐसी बातें सुन सकते हैं, "यहूदियों के धर्म को समझना कठिन है," और "मुझे विश्वास है कि यहूदियों की सभा यह न्याय करने में मेरी मदद करेगी कि पौलुस निर्दोष है या नहीं।"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निर्दोष हूँ इसलिए मेरे डरने की कोई बात नहीं है," और "यह मेरे लिए यहूदियों के अगुवों को अपने विश्वास के बारे में बताने का अवसर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सभा के सामने खड़ा हुआ और कहा कि उसे लगता है कि उसने परमेश्वर के विरुद्ध कुछ भी गलत नहीं किया है। यहूदियों की सभा के अगुवे, महायाजक ने पौलुस के पास खड़े लोगों को उसके मुँह पर मारने का आदेश दिया। पौलुस ने महायाजक को डाँट दिया और उसे चुना फिरी हुई दीवार कहा।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महायाजक की भूमिका निभाने वाले अभिनेता से पूछें, "आप कैसा महसूस कर रहे हैं?" आप ऐसी बातें सुन सकते हैं, "यह पौलुस खुद को निर्दोष बताने में गर्व महसूस करता है," और "सभा को इस व्यक्ति को दोषी ठहराना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को एहसास हुआ कि सभा में दो समूह थे, जो फरीसी और सदूकी से बने थे। पौलुस ने कहा, "मैं एक फरीसी और फरीसियों के वंश का हूँ। मैं पुनरुत्थान की आशा के कारण सुनवाई में खड़ा हूँ।" पौलुस ने यह इसलिए कहा ताकि सभा आपस में फूट पड़ जाए और बहस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"देखते हैं कि इस कथन का समूह पर क्या प्रभाव पड़ता है!" और "मुझे आश्चर्य है कि क्या वे पुनरुत्थान के बारे में बहस करना शुरू करेंगे।"</w:t>
      </w:r>
    </w:p>
    <w:p>
      <w:pPr>
        <w:pStyle w:val="ListBullet"/>
        <w:spacing w:line="240" w:lineRule="auto"/>
        <w:ind w:left="720"/>
      </w:pPr>
      <w:r>
        <w:rPr>
          <w:lang w:val="hi_IN" w:bidi="hi_IN"/>
        </w:rPr>
      </w:r>
      <w:r>
        <w:rPr>
          <w:lang w:val="hi_IN" w:bidi="hi_IN"/>
        </w:rPr>
        <w:t>सदूकियों की भूमिका निभाने वाले अभिनेताओं से पूछे, "आप कैसा महसूस कर रहे हैं?" आप ऐसी बातें सुन सकते हैं, "कोई पुनरुत्थान नहीं है," और "हम इस व्यक्ति को स्वतंत्र होने की अनुमति नहीं दे सकते।"</w:t>
      </w:r>
    </w:p>
    <w:p>
      <w:pPr>
        <w:pStyle w:val="ListBullet"/>
        <w:spacing w:line="240" w:lineRule="auto"/>
        <w:ind w:left="720"/>
      </w:pPr>
      <w:r>
        <w:rPr>
          <w:lang w:val="hi_IN" w:bidi="hi_IN"/>
        </w:rPr>
      </w:r>
      <w:r>
        <w:rPr>
          <w:lang w:val="hi_IN" w:bidi="hi_IN"/>
        </w:rPr>
        <w:t>फरीसियों की भूमिका निभाने वाले कलाकारों से पूछें, "आप कैसा महसूस कर रहे हैं?" आप ऐसी बातें सुन सकते हैं, "पौलुस पुनरुत्थान के बारे में एक मामला पेश कर रहा है," और "पौलुस को मुक्त किया जाना चाहिए, क्योंकि वह भी एक फरीसी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रोमी सेनापति ने देखा कि सभा पहले से ही बंट गई है और पौलुस खतरे में है। सेनापति ने पौलुस को सुरक्षित रखने के लिए सैनिकों को आदेश दिया कि वे पौलुस को सभा से निकालकर दूर ले जाएँ।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सेनापति की भूमिका निभाने वाले अभिनेता से पूछें, “आप कैसा महसूस कर रहे हैं?” आप ऐसी बातें सुन सकते हैं, "मुझे अभी भी समझ नहीं आ रहा कि यहूदी एक-दूसरे के विरुद्ध क्यों बहस कर रहे हैं," और "मुझे पौलुस को सुरक्षित रखना होगा।"</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"मैंने सभा के सामने अपने विश्वास के बारे में गवाही दी है," और "मैं लगभग फिर से घायल हो गया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रोमी सेनापति ने सैनिकों से पौलुस को गढ़ में लाने के लिए कहा, जो सैनिकों के ठहरने का स्थान था। अगली शाम को, यीशु पौलुस के पास खड़ा था। यीशु ने पौलुस को प्रोत्साहित किया कि वह रोम में यीशु के बारे में गवाही देगा, जैसे उसने यरूशलेम में गवाही दी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व्यक्ति से पूछें, "आप कैसा महसूस कर रहे हैं?" आप ऐसी बातें सुन सकते हैं, "पौलुस को आगे बढ़ते रहना चाहिए," और "मैं पौलुस को बताने वाला हूँ कि उसे क्या करना चाहिए।"</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डरता नहीं हूँ, क्योंकि यीशु मेरे साथ है," और "मैं रोम में भी यीशु के बारे में गवाही दूँगा।"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 xml:space="preserve">रोमी </w:t>
      </w:r>
      <w:r>
        <w:rPr>
          <w:b/>
          <w:lang w:val="hi_IN" w:bidi="hi_IN"/>
        </w:rPr>
        <w:t>सेनापति</w:t>
      </w:r>
      <w:r>
        <w:rPr>
          <w:lang w:val="hi_IN" w:bidi="hi_IN"/>
        </w:rPr>
        <w:t xml:space="preserve"> जानना चाहता था कि पौलुस ने क्या किया। सेनापति छ: सौ से एक हजार सैनिकों की अगुवाई करता था जो यरूशलेम में तैनात थे। सेनापति के लिए उसी शब्द का उपयोग करें जो आपने पहले किया था। </w:t>
      </w:r>
      <w:r>
        <w:rPr>
          <w:b/>
          <w:lang w:val="hi_IN" w:bidi="hi_IN"/>
        </w:rPr>
        <w:t>सेनापति</w:t>
      </w:r>
      <w:r>
        <w:rPr>
          <w:lang w:val="hi_IN" w:bidi="hi_IN"/>
        </w:rPr>
        <w:t xml:space="preserve"> के बारे में अधिक जानकारी के लिए मुख्य शब्दावली देखें। </w:t>
      </w:r>
    </w:p>
    <w:p>
      <w:pPr/>
      <w:r>
        <w:rPr>
          <w:lang w:val="hi_IN" w:bidi="hi_IN"/>
        </w:rPr>
      </w:r>
      <w:r>
        <w:rPr>
          <w:lang w:val="hi_IN" w:bidi="hi_IN"/>
        </w:rPr>
        <w:t xml:space="preserve">सेनापति पौलुस को </w:t>
      </w:r>
      <w:r>
        <w:rPr>
          <w:b/>
          <w:lang w:val="hi_IN" w:bidi="hi_IN"/>
        </w:rPr>
        <w:t>यहूदियों</w:t>
      </w:r>
      <w:r>
        <w:rPr>
          <w:lang w:val="hi_IN" w:bidi="hi_IN"/>
        </w:rPr>
        <w:t xml:space="preserve"> की सभा में लाया। </w:t>
      </w:r>
      <w:r>
        <w:rPr>
          <w:b/>
          <w:lang w:val="hi_IN" w:bidi="hi_IN"/>
        </w:rPr>
        <w:t>महासभा</w:t>
      </w:r>
      <w:r>
        <w:rPr>
          <w:lang w:val="hi_IN" w:bidi="hi_IN"/>
        </w:rPr>
        <w:t xml:space="preserve"> या यहूदियों की सभा का संचालन </w:t>
      </w:r>
      <w:r>
        <w:rPr>
          <w:b/>
          <w:lang w:val="hi_IN" w:bidi="hi_IN"/>
        </w:rPr>
        <w:t>महायाजक</w:t>
      </w:r>
      <w:r>
        <w:rPr>
          <w:lang w:val="hi_IN" w:bidi="hi_IN"/>
        </w:rPr>
        <w:t xml:space="preserve"> द्वारा किया जाता है। महासभा, महायाजक और यहूदियों के लिए उन्हीं शब्दों का उपयोग करें जो आपने पहले किए थे। </w:t>
      </w:r>
      <w:r>
        <w:rPr>
          <w:b/>
          <w:lang w:val="hi_IN" w:bidi="hi_IN"/>
        </w:rPr>
        <w:t>यहूदियों, महासभा</w:t>
      </w:r>
      <w:r>
        <w:rPr>
          <w:lang w:val="hi_IN" w:bidi="hi_IN"/>
        </w:rPr>
        <w:t xml:space="preserve"> और </w:t>
      </w:r>
      <w:r>
        <w:rPr>
          <w:b/>
          <w:lang w:val="hi_IN" w:bidi="hi_IN"/>
        </w:rPr>
        <w:t>महायाजक</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सभा को बताया कि उसने आज तक अच्छे </w:t>
      </w:r>
      <w:r>
        <w:rPr>
          <w:b/>
          <w:lang w:val="hi_IN" w:bidi="hi_IN"/>
        </w:rPr>
        <w:t>विवेक</w:t>
      </w:r>
      <w:r>
        <w:rPr>
          <w:lang w:val="hi_IN" w:bidi="hi_IN"/>
        </w:rPr>
        <w:t xml:space="preserve"> से जीवन बिताया है। विवेक व्यक्ति का वह हिस्सा है जो उसे यह सोचने में मदद करता है कि क्या सही और क्या गलत।</w:t>
      </w:r>
    </w:p>
    <w:p>
      <w:pPr/>
      <w:r>
        <w:rPr>
          <w:lang w:val="hi_IN" w:bidi="hi_IN"/>
        </w:rPr>
      </w:r>
      <w:r>
        <w:rPr>
          <w:lang w:val="hi_IN" w:bidi="hi_IN"/>
        </w:rPr>
        <w:t xml:space="preserve">यहूदियों की सभा दो धार्मिक समूहों से बनी थी: </w:t>
      </w:r>
      <w:r>
        <w:rPr>
          <w:b/>
          <w:lang w:val="hi_IN" w:bidi="hi_IN"/>
        </w:rPr>
        <w:t>फरीसी</w:t>
      </w:r>
      <w:r>
        <w:rPr>
          <w:lang w:val="hi_IN" w:bidi="hi_IN"/>
        </w:rPr>
        <w:t xml:space="preserve"> और </w:t>
      </w:r>
      <w:r>
        <w:rPr>
          <w:b/>
          <w:lang w:val="hi_IN" w:bidi="hi_IN"/>
        </w:rPr>
        <w:t>सदूकी</w:t>
      </w:r>
      <w:r>
        <w:rPr>
          <w:lang w:val="hi_IN" w:bidi="hi_IN"/>
        </w:rPr>
        <w:t xml:space="preserve">। फरीसी पुनरुत्थान, आत्माओं और स्वर्गदूतों पर विश्वास करते थे। फरीसियों ने मूसा की लिखित व्यवस्था और मौखिक परंपरा दोनों को स्वीकार किया था। सदूकियों ने केवल लिखित व्यवस्था को स्वीकार किया था। सदूकी पुनरुत्थान पर विश्वास नहीं करते हैं, और न ही स्वर्गदूतों और आत्माओं पर। उनका पवित्रशास्त्र केवल मूसा की पाँच पुस्तकें है। फरीसी और सदूकी शब्दों का ही उपयोग करें जो आपने पहले किए थे। </w:t>
      </w:r>
      <w:r>
        <w:rPr>
          <w:b/>
          <w:lang w:val="hi_IN" w:bidi="hi_IN"/>
        </w:rPr>
        <w:t>फरीसियों</w:t>
      </w:r>
      <w:r>
        <w:rPr>
          <w:lang w:val="hi_IN" w:bidi="hi_IN"/>
        </w:rPr>
        <w:t xml:space="preserve"> और </w:t>
      </w:r>
      <w:r>
        <w:rPr>
          <w:b/>
          <w:lang w:val="hi_IN" w:bidi="hi_IN"/>
        </w:rPr>
        <w:t>सदूकियों</w:t>
      </w:r>
      <w:r>
        <w:rPr>
          <w:lang w:val="hi_IN" w:bidi="hi_IN"/>
        </w:rPr>
        <w:t xml:space="preserve"> के बारे में अधिक जानकारी के लिए मुख्य शब्दावली देखें।</w:t>
      </w:r>
    </w:p>
    <w:p>
      <w:pPr/>
      <w:r>
        <w:rPr>
          <w:lang w:val="hi_IN" w:bidi="hi_IN"/>
        </w:rPr>
      </w:r>
      <w:r>
        <w:rPr>
          <w:lang w:val="hi_IN" w:bidi="hi_IN"/>
        </w:rPr>
        <w:t xml:space="preserve">पौलुस और फरीसी </w:t>
      </w:r>
      <w:r>
        <w:rPr>
          <w:b/>
          <w:lang w:val="hi_IN" w:bidi="hi_IN"/>
        </w:rPr>
        <w:t>पुनरुत्थान</w:t>
      </w:r>
      <w:r>
        <w:rPr>
          <w:lang w:val="hi_IN" w:bidi="hi_IN"/>
        </w:rPr>
        <w:t xml:space="preserve">, </w:t>
      </w:r>
      <w:r>
        <w:rPr>
          <w:b/>
          <w:lang w:val="hi_IN" w:bidi="hi_IN"/>
        </w:rPr>
        <w:t>स्वर्गदूतों</w:t>
      </w:r>
      <w:r>
        <w:rPr>
          <w:lang w:val="hi_IN" w:bidi="hi_IN"/>
        </w:rPr>
        <w:t xml:space="preserve"> और </w:t>
      </w:r>
      <w:r>
        <w:rPr>
          <w:b/>
          <w:lang w:val="hi_IN" w:bidi="hi_IN"/>
        </w:rPr>
        <w:t>आत्माओं</w:t>
      </w:r>
      <w:r>
        <w:rPr>
          <w:lang w:val="hi_IN" w:bidi="hi_IN"/>
        </w:rPr>
        <w:t xml:space="preserve"> के अस्तित्व पर विश्वास करते हैं। </w:t>
      </w:r>
      <w:r>
        <w:rPr>
          <w:b/>
          <w:lang w:val="hi_IN" w:bidi="hi_IN"/>
        </w:rPr>
        <w:t>आत्मा</w:t>
      </w:r>
      <w:r>
        <w:rPr>
          <w:lang w:val="hi_IN" w:bidi="hi_IN"/>
        </w:rPr>
        <w:t xml:space="preserve"> आमतौर पर बिना भौतिक शरीर के किसी भी प्राणी को दर्शाती है। इसमें स्वर्गदूत, दुष्टात्माएँ और मरे हुए लोगों की आत्माएँ शामिल हैं। </w:t>
      </w:r>
      <w:r>
        <w:rPr>
          <w:b/>
          <w:lang w:val="hi_IN" w:bidi="hi_IN"/>
        </w:rPr>
        <w:t>पुनरुत्थान</w:t>
      </w:r>
      <w:r>
        <w:rPr>
          <w:lang w:val="hi_IN" w:bidi="hi_IN"/>
        </w:rPr>
        <w:t xml:space="preserve"> और </w:t>
      </w:r>
      <w:r>
        <w:rPr>
          <w:b/>
          <w:lang w:val="hi_IN" w:bidi="hi_IN"/>
        </w:rPr>
        <w:t>स्वर्गदूतों</w:t>
      </w:r>
      <w:r>
        <w:rPr>
          <w:lang w:val="hi_IN" w:bidi="hi_IN"/>
        </w:rPr>
        <w:t xml:space="preserve"> के लिए उसी शब्द का उपयोग करें जो आपने पहले किया था। </w:t>
      </w:r>
      <w:r>
        <w:rPr>
          <w:b/>
          <w:lang w:val="hi_IN" w:bidi="hi_IN"/>
        </w:rPr>
        <w:t>पुनरुत्थान</w:t>
      </w:r>
      <w:r>
        <w:rPr>
          <w:lang w:val="hi_IN" w:bidi="hi_IN"/>
        </w:rPr>
        <w:t xml:space="preserve">, </w:t>
      </w:r>
      <w:r>
        <w:rPr>
          <w:b/>
          <w:lang w:val="hi_IN" w:bidi="hi_IN"/>
        </w:rPr>
        <w:t>स्वर्गदूत</w:t>
      </w:r>
      <w:r>
        <w:rPr>
          <w:lang w:val="hi_IN" w:bidi="hi_IN"/>
        </w:rPr>
        <w:t xml:space="preserve"> और </w:t>
      </w:r>
      <w:r>
        <w:rPr>
          <w:b/>
          <w:lang w:val="hi_IN" w:bidi="hi_IN"/>
        </w:rPr>
        <w:t>आत्मा</w:t>
      </w:r>
      <w:r>
        <w:rPr>
          <w:lang w:val="hi_IN" w:bidi="hi_IN"/>
        </w:rPr>
        <w:t xml:space="preserve"> के बारे में अधिक जानकारी के लिए मुख्य शब्दावली देखें।</w:t>
      </w:r>
    </w:p>
    <w:p>
      <w:pPr/>
      <w:r>
        <w:rPr>
          <w:lang w:val="hi_IN" w:bidi="hi_IN"/>
        </w:rPr>
      </w:r>
      <w:r>
        <w:rPr>
          <w:lang w:val="hi_IN" w:bidi="hi_IN"/>
        </w:rPr>
        <w:t xml:space="preserve">यीशु ने पौलुस से कहा कि वह </w:t>
      </w:r>
      <w:r>
        <w:rPr>
          <w:b/>
          <w:lang w:val="hi_IN" w:bidi="hi_IN"/>
        </w:rPr>
        <w:t>रोम</w:t>
      </w:r>
      <w:r>
        <w:rPr>
          <w:lang w:val="hi_IN" w:bidi="hi_IN"/>
        </w:rPr>
        <w:t xml:space="preserve"> में यीशु के बारे में गवाही देगा, जैसे उसने </w:t>
      </w:r>
      <w:r>
        <w:rPr>
          <w:b/>
          <w:lang w:val="hi_IN" w:bidi="hi_IN"/>
        </w:rPr>
        <w:t>यरूशलेम</w:t>
      </w:r>
      <w:r>
        <w:rPr>
          <w:lang w:val="hi_IN" w:bidi="hi_IN"/>
        </w:rPr>
        <w:t xml:space="preserve"> में गवाही दी थी। यरूशलेम इस्राएल की राजधानी है, जबकि रोम रोमी साम्राज्य की राजधानी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23:12–35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23:12–35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पिछले भाग में, रोमी सेनापति यह समझना चाहता था कि यहूदी पौलुस से क्रोधित क्यों थे और उसने लोगों के खिलाफ क्या अपराध किया था। लेकिन सुनवाई के परिणामस्वरूप फरीसियों और सदूकियों के बीच हिंसक बहस हुई। पौलुस की सुरक्षा सुनिश्चित करने के लिए, रोमी सेनापति उसे वापस गढ़ में ले गया।</w:t>
      </w:r>
    </w:p>
    <w:p>
      <w:pPr/>
      <w:r>
        <w:rPr>
          <w:lang w:val="hi_IN" w:bidi="hi_IN"/>
        </w:rPr>
      </w:r>
      <w:r>
        <w:rPr>
          <w:lang w:val="hi_IN" w:bidi="hi_IN"/>
        </w:rPr>
        <w:t>अगले दिन, चालीस से अधिक यहूदियों के एक समूह ने पौलुस को मारने की योजना बनाई। यहूदियों ने एक साजिश रची या गुप्त बैठक की ताकि वे कुछ बुरा या अवैध करने की योजना बना सकें और उसे कर सकें। उन्होंने यह शपथ ली कि जब तक वे पौलुस को मार न डालें, तब तक न तो खाएँगे और न ही पीएँगे। इन पुरुषों ने शपथ खाई, जिसका अर्थ है कि उन्होंने अपने आप को श्राप दिया, यदि वे पौलुस को मारने के अपने इरादों को पूरा नहीं कर पाए तो।</w:t>
      </w:r>
    </w:p>
    <w:p>
      <w:pPr/>
      <w:r>
        <w:rPr>
          <w:lang w:val="hi_IN" w:bidi="hi_IN"/>
        </w:rPr>
      </w:r>
      <w:r>
        <w:rPr>
          <w:lang w:val="hi_IN" w:bidi="hi_IN"/>
        </w:rPr>
        <w:t>समूह से चर्चा करने के लिए कहें कि आपकी संस्कृति में लोग किसी बात को पूरा करने के लिए शपथ या प्रतिज्ञा के बारे में कैसे बात करते हैं। यदि वे अपनी प्रतिज्ञाएँ पूरी करते हैं तो उन्हें क्या लाभ होगा? यदि वे अपनी शपथ पूरी नहीं कर पाते हैं तो क्या होगा?</w:t>
      </w:r>
    </w:p>
    <w:p>
      <w:pPr/>
      <w:r>
        <w:rPr>
          <w:lang w:val="hi_IN" w:bidi="hi_IN"/>
        </w:rPr>
      </w:r>
      <w:r>
        <w:rPr>
          <w:lang w:val="hi_IN" w:bidi="hi_IN"/>
        </w:rPr>
        <w:t>ये यहूदी लोग महायाजक और पुरनियों के पास गए, जो यहूदी लोगों की महासभा के अगुवें थे। उन्होंने धार्मिक अगुवों को बताया कि उन्होंने पौलुस को मारने की शपथ ली है। उन्होंने धार्मिक अगुवों से कहा कि वे रोमी सेनापति से पौलुस को सर्वोच्च धार्मिक महासभा में लाने की विनती करें। फिर वे महासभा से मिलने जाते समय रास्ते में पौलुस को मार डालेंगे।</w:t>
      </w:r>
    </w:p>
    <w:p>
      <w:pPr/>
      <w:r>
        <w:rPr>
          <w:lang w:val="hi_IN" w:bidi="hi_IN"/>
        </w:rPr>
      </w:r>
      <w:r>
        <w:rPr>
          <w:lang w:val="hi_IN" w:bidi="hi_IN"/>
        </w:rPr>
        <w:t>यहूदियों की योजना यह थी कि महासभा रोमी सेनापति से पौलुस से विनती करने के लिए कहे, या सेनापति से पौलुस की बात फिर से सुनने की अनुमति देने के लिए अनुरोध करे। जब पौलुस महासभा में जाने के लिए निकला, तो यहूदियों ने पौलुस को उसकी मंजिल तक पहुँचने से पहले ही उसे मारने की योजना बनाई। इन यहूदियों ने केवल महायाजक और उन पुरनियों को ही बताया जो उनकी योजना से सहमत थे।</w:t>
      </w:r>
    </w:p>
    <w:p>
      <w:pPr/>
      <w:r>
        <w:rPr>
          <w:lang w:val="hi_IN" w:bidi="hi_IN"/>
        </w:rPr>
      </w:r>
      <w:r>
        <w:rPr>
          <w:lang w:val="hi_IN" w:bidi="hi_IN"/>
        </w:rPr>
        <w:t>पौलुस की बहन के पुत्र ने पौलुस पर गुप्त रूप से हमला करने की योजना को अनजाने में सुन लिया।</w:t>
      </w:r>
    </w:p>
    <w:p>
      <w:pPr/>
      <w:r>
        <w:rPr>
          <w:lang w:val="hi_IN" w:bidi="hi_IN"/>
        </w:rPr>
      </w:r>
      <w:r>
        <w:rPr>
          <w:lang w:val="hi_IN" w:bidi="hi_IN"/>
        </w:rPr>
        <w:t>पौलुस का भांजा गढ़ में गया, जो रोमी सेना के रहने का स्थान था। पौलुस के भांजे ने उसको वह सब बताया जो कुछ उसने सुना था। पौलुस ने एक सूबेदार को बुलाया, जो सौ सैनिकों का रोमी अधिकारी था। पौलुस ने सूबेदार से कहा, "इस जवान को सेनापति के पास ले जा, क्योंकि यह उसे कुछ बताना चाहता है।" जवान का अर्थ है कि पौलुस का भांजा सोलह से अट्ठाईस वर्ष की आयु के बीच हो सकता है।</w:t>
      </w:r>
    </w:p>
    <w:p>
      <w:pPr/>
      <w:r>
        <w:rPr>
          <w:lang w:val="hi_IN" w:bidi="hi_IN"/>
        </w:rPr>
      </w:r>
      <w:r>
        <w:rPr>
          <w:lang w:val="hi_IN" w:bidi="hi_IN"/>
        </w:rPr>
        <w:t>सूबेदार ने पौलुस का अनुरोध स्वीकार किया और वह पौलुस के भांजे को सेनापति के पास लाया। सेनापति ने पौलुस के भांजे का हाथ पकड़ा, जिसका अर्थ है कि सेनापति ने उस युवक के साथ दयालु व्यवहार किया। सेनापति पौलुस के भांजे को एक तरफ ले गया जहाँ वे अकेले में बात कर सकते थे।</w:t>
      </w:r>
    </w:p>
    <w:p>
      <w:pPr/>
      <w:r>
        <w:rPr>
          <w:lang w:val="hi_IN" w:bidi="hi_IN"/>
        </w:rPr>
      </w:r>
      <w:r>
        <w:rPr>
          <w:lang w:val="hi_IN" w:bidi="hi_IN"/>
        </w:rPr>
        <w:t>पौलुस का भांजा, वह युवक, यहूदियों की योजना के बारे में सेनापति को बताता है। सेनापति पौलुस के भांजे से कहता है कि वह इस मुलाकात के बारे में किसी को भी न बताएँ।</w:t>
      </w:r>
    </w:p>
    <w:p>
      <w:pPr/>
      <w:r>
        <w:rPr>
          <w:lang w:val="hi_IN" w:bidi="hi_IN"/>
        </w:rPr>
      </w:r>
      <w:r>
        <w:rPr>
          <w:lang w:val="hi_IN" w:bidi="hi_IN"/>
        </w:rPr>
        <w:t>यह जानकर कि पौलुस का जीवन खतरे में है, सेनापति ने अपने दो सूबेदारों को बुलाया और उन्हें दो सौ सैनिकों, सत्तर घुड़सवार और दो सौ भाला लिए सैनिकों को तैयार करने को कहा, जो पौलुस को सुरक्षित कैसरिया पहुँचा दें। घुड़सवार वे सैनिक होते हैं जो घोड़ों पर सवार होते हैं। भालाधारी सैनिक भाला रखते हैं। रात के तीसरे पहर का अर्थ है रात के लगभग 9 बजे। हमें याद रखना चाहिए कि इससे पहले, पौलुस यरूशलेम आने से पहले कैसरिया में रुका था। कैसरिया इस्राएल में रोमी राजधानी के रूप में कार्य करता था, जहाँ उस क्षेत्र का रोमी राज्यपाल मुख्यालय में स्थित था। रोमी सेनापति को यह सुनिश्चित करना था कि पौलुस सुरक्षित रहे। उसके काम का एक हिस्सा रोमी नागरिकों की सुरक्षा करना था, और वह जानता था कि पौलुस के जीवन को बहुत खतरा था।</w:t>
      </w:r>
    </w:p>
    <w:p>
      <w:pPr/>
      <w:r>
        <w:rPr>
          <w:lang w:val="hi_IN" w:bidi="hi_IN"/>
        </w:rPr>
      </w:r>
      <w:r>
        <w:rPr>
          <w:lang w:val="hi_IN" w:bidi="hi_IN"/>
        </w:rPr>
        <w:t>सेनापति ने अपने दो सूबेदारों को आदेश दिया कि पौलुस के लिए सवारी के लिए एक घोड़ा उपलब्ध कराएँ और उसे सुरक्षित रूप से राज्यपाल फेलिक्स के पास ले जाए। राज्यपाल यहूदिया प्रान्त का शासक था।</w:t>
      </w:r>
    </w:p>
    <w:p>
      <w:pPr/>
      <w:r>
        <w:rPr>
          <w:lang w:val="hi_IN" w:bidi="hi_IN"/>
        </w:rPr>
      </w:r>
      <w:r>
        <w:rPr>
          <w:lang w:val="hi_IN" w:bidi="hi_IN"/>
        </w:rPr>
        <w:t>समूह से चर्चा करें कि आपकी संस्कृति में महत्वपूर्ण व्यक्तियों की रक्षा कैसे की जाती है। आपके समुदाय के लोग यह सुनिश्चित करने के लिए क्या करते हैं कि व्यक्तियों का जीवन खतरे से सुरक्षित रहे?</w:t>
      </w:r>
    </w:p>
    <w:p>
      <w:pPr/>
      <w:r>
        <w:rPr>
          <w:lang w:val="hi_IN" w:bidi="hi_IN"/>
        </w:rPr>
      </w:r>
      <w:r>
        <w:rPr>
          <w:lang w:val="hi_IN" w:bidi="hi_IN"/>
        </w:rPr>
        <w:t>रोमी सेनापति ने राज्यपाल के लिए एक पत्र लिखा। सेनापति का नाम क्लौदियुस लूसियास था। उसने "महामहिम राज्यपाल फेलिक्स" को लिखा। महामहिम, उस उच्च पद के व्यक्ति को दिए जाने वाले सम्मान को दर्शाता है, जैसे राज्यपाल। रोमी सेनापति ने पत्र में राज्यपाल को बताया कि उसने पौलुस को उसके पास क्यों भेजा है। रोमी सेनापतियों को हर बार किसी भी कैदी को स्थानांतरित करते समय ऐसे पत्र लिखने पड़ते थे। रोमी सेनापति को यह बताना जरूरी था कि पौलुस के साथ क्या हुआ था। सेनापति को यह यकीन नहीं हुआ कि पौलुस मृत्युदण्ड के योग्य है, इसलिए उसने उसे राज्यपाल के पास भेजा।</w:t>
      </w:r>
    </w:p>
    <w:p>
      <w:pPr/>
      <w:r>
        <w:rPr>
          <w:lang w:val="hi_IN" w:bidi="hi_IN"/>
        </w:rPr>
      </w:r>
      <w:r>
        <w:rPr>
          <w:lang w:val="hi_IN" w:bidi="hi_IN"/>
        </w:rPr>
        <w:t>समूह से चर्चा करें कि आपकी संस्कृति में अधिकारियों को कैसे संबोधित किया जाता है। यह भी चर्चा करें कि आपके समुदाय में पत्र लेखन में अभिवादन का उपयोग कैसे किया जाता है।</w:t>
      </w:r>
    </w:p>
    <w:p>
      <w:pPr/>
      <w:r>
        <w:rPr>
          <w:lang w:val="hi_IN" w:bidi="hi_IN"/>
        </w:rPr>
      </w:r>
      <w:r>
        <w:rPr>
          <w:lang w:val="hi_IN" w:bidi="hi_IN"/>
        </w:rPr>
        <w:t>पौलुस और सैनिक रात में ही रवाना हुए और तब तक चलते रहे जब तक कि वे अन्तिपत्रिस शहर में नहीं पहुँच गए। अगले दिन, घुड़सवार सैनिक अर्थात् घोड़ों पर सवार सैनिकों ने पौलुस को कैसरिया तक पहुँचाया, जबकि बाकी सैनिक यरूशलेम के गढ़ में लौट गए। जब घुड़सवार सैनिक कैसरिया पहुँचे, तो उन्होंने पौलुस को राज्यपाल के हाथ में सौंप दिया। राज्यपाल ने सेनापति का पत्र पढ़ा। राज्यपाल ने पूछा कि पौलुस कहाँ से है, क्योंकि उसे यह तय करना था कि क्या पौलुस उन क्षेत्रों से है या नहीं, जहाँ उसका अधिकार है। किलिकिया उन क्षेत्रों में से एक था जहाँ राज्यपाल शासन कर सकता था, इसलिए उसने पौलुस को अपने पास रखा। राज्यपाल ने पौलुस से कहा कि जब उसके मुद्दई कैसरिया आएँगे, तो वह उसके मामले की सुनवाई करेगा। पौलुस पहरे में प्रीटोरियुम में रहा। यह एक महल है जिसे उस क्षेत्र के एक पूर्व यहूदी शासक ने बनवाया था। अब उसका महल रोमी मुख्यालय या प्रीटोरियुम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छ: दृश्य हैं।</w:t>
      </w:r>
    </w:p>
    <w:p>
      <w:pPr/>
      <w:r>
        <w:rPr>
          <w:lang w:val="hi_IN" w:bidi="hi_IN"/>
        </w:rPr>
      </w:r>
      <w:r>
        <w:rPr>
          <w:b/>
          <w:lang w:val="hi_IN" w:bidi="hi_IN"/>
        </w:rPr>
        <w:t>पहला दृश्य:</w:t>
      </w:r>
      <w:r>
        <w:rPr>
          <w:lang w:val="hi_IN" w:bidi="hi_IN"/>
        </w:rPr>
        <w:t xml:space="preserve"> महासभा (यहूदी सभा में) के सामने पौलुस की सुनवाई के एक दिन बाद, चालीस से अधिक यहूदियों के एक समूह ने पौलुस को मारने की योजना बनाई। उन्होंने शपथ खाई कि जब तक वे पौलुस को मारने की अपनी योजना पूरी नहीं कर लेते, तब तक न तो खाएँगे और न ही पीएँगे।</w:t>
      </w:r>
    </w:p>
    <w:p>
      <w:pPr/>
      <w:r>
        <w:rPr>
          <w:lang w:val="hi_IN" w:bidi="hi_IN"/>
        </w:rPr>
      </w:r>
      <w:r>
        <w:rPr>
          <w:b/>
          <w:lang w:val="hi_IN" w:bidi="hi_IN"/>
        </w:rPr>
        <w:t>दूसरा दृश्य:</w:t>
      </w:r>
      <w:r>
        <w:rPr>
          <w:lang w:val="hi_IN" w:bidi="hi_IN"/>
        </w:rPr>
        <w:t xml:space="preserve"> ये यहूदी महायाजक और पुरनियों के पास गए जो यहूदियों के अगुवे थे। उन्होंने पुरनियों को योजना के बारे में बताया। लेकिन पौलुस के भांजे ने यहूदियों द्वारा पौलुस को मारने की योजना के बारे में सुन लिया।</w:t>
      </w:r>
    </w:p>
    <w:p>
      <w:pPr/>
      <w:r>
        <w:rPr>
          <w:lang w:val="hi_IN" w:bidi="hi_IN"/>
        </w:rPr>
      </w:r>
      <w:r>
        <w:rPr>
          <w:b/>
          <w:lang w:val="hi_IN" w:bidi="hi_IN"/>
        </w:rPr>
        <w:t>तीसरा दृश्य:</w:t>
      </w:r>
      <w:r>
        <w:rPr>
          <w:lang w:val="hi_IN" w:bidi="hi_IN"/>
        </w:rPr>
        <w:t xml:space="preserve"> पौलुस का भांजा गढ़ में गया, वह स्थान जहाँ रोमी सैनिक रहते थे। उस युवक ने पौलुस से कहा कि यहूदियों का एक समूह उसे मारने की योजना बना रहा है। पौलुस ने एक सूबेदार से कहा कि वह उसके भांजे को रोमी सेनापति के पास ले जाए।</w:t>
      </w:r>
    </w:p>
    <w:p>
      <w:pPr/>
      <w:r>
        <w:rPr>
          <w:lang w:val="hi_IN" w:bidi="hi_IN"/>
        </w:rPr>
      </w:r>
      <w:r>
        <w:rPr>
          <w:b/>
          <w:lang w:val="hi_IN" w:bidi="hi_IN"/>
        </w:rPr>
        <w:t>चौथा दृश्य:</w:t>
      </w:r>
      <w:r>
        <w:rPr>
          <w:lang w:val="hi_IN" w:bidi="hi_IN"/>
        </w:rPr>
        <w:t xml:space="preserve"> पौलुस का भांजा सेनापति को इस साजिश के बारे में बताता है।</w:t>
      </w:r>
    </w:p>
    <w:p>
      <w:pPr/>
      <w:r>
        <w:rPr>
          <w:lang w:val="hi_IN" w:bidi="hi_IN"/>
        </w:rPr>
      </w:r>
      <w:r>
        <w:rPr>
          <w:b/>
          <w:lang w:val="hi_IN" w:bidi="hi_IN"/>
        </w:rPr>
        <w:t>पाँचवाँ दृश्य:</w:t>
      </w:r>
      <w:r>
        <w:rPr>
          <w:lang w:val="hi_IN" w:bidi="hi_IN"/>
        </w:rPr>
        <w:t xml:space="preserve"> रोमी सेनापति ने अपने दो सूबेदारों को बुलाया। सेनापति ने अपने सैनिकों को पौलुस के लिए एक घोड़ा उपलब्ध कराने का आदेश दिया। सेनापति ने राज्यपाल को एक पत्र भी लिखा।</w:t>
      </w:r>
    </w:p>
    <w:p>
      <w:pPr/>
      <w:r>
        <w:rPr>
          <w:lang w:val="hi_IN" w:bidi="hi_IN"/>
        </w:rPr>
      </w:r>
      <w:r>
        <w:rPr>
          <w:b/>
          <w:lang w:val="hi_IN" w:bidi="hi_IN"/>
        </w:rPr>
        <w:t>छठा दृश्य:</w:t>
      </w:r>
      <w:r>
        <w:rPr>
          <w:lang w:val="hi_IN" w:bidi="hi_IN"/>
        </w:rPr>
        <w:t xml:space="preserve"> सैनिक रात में पौलुस को अपने साथ लेकर गए जब तक कि अगले दिन कैसरिया नहीं पहुँचे। उन्होंने सेनापति का पत्र राज्यपाल को दिया। उन्होंने पौलुस को भी राज्यपाल की सुरक्षा के हाथ में सौंप दिया। पौलुस पहरेदारी में हेरोदेस के महल में रहा।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चालीस से अधिक यहूदी जिन्होंने पौलुस को मारने की साजिश रची</w:t>
      </w:r>
    </w:p>
    <w:p>
      <w:pPr>
        <w:pStyle w:val="ListBullet"/>
        <w:spacing w:line="240" w:lineRule="auto"/>
        <w:ind w:left="720"/>
      </w:pPr>
      <w:r>
        <w:rPr>
          <w:lang w:val="hi_IN" w:bidi="hi_IN"/>
        </w:rPr>
      </w:r>
      <w:r>
        <w:rPr>
          <w:lang w:val="hi_IN" w:bidi="hi_IN"/>
        </w:rPr>
        <w:t>महायाजक और पुरनिए</w:t>
      </w:r>
    </w:p>
    <w:p>
      <w:pPr>
        <w:pStyle w:val="ListBullet"/>
        <w:spacing w:line="240" w:lineRule="auto"/>
        <w:ind w:left="720"/>
      </w:pPr>
      <w:r>
        <w:rPr>
          <w:lang w:val="hi_IN" w:bidi="hi_IN"/>
        </w:rPr>
      </w:r>
      <w:r>
        <w:rPr>
          <w:lang w:val="hi_IN" w:bidi="hi_IN"/>
        </w:rPr>
        <w:t>पौलुस की बहन का पुत्र</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दो सूबेदार</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यहूदिया का राज्यपाल, फेलिक्स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यहूदी मंदिर में पौलुस पर यहूदियों की भीड़ ने हमला किया था। अब लगभग चालीस यहूदियों का एक समूह पौलुस को मार डालना चाहता था। उन्होंने शपथ खाई कि जब तक वे पौलुस को मार न दें, तब तक वे कुछ भी खाएँगे-पीएँगे नहीं। यदि वे अपनी योजना को पूरा नहीं कर पाए तो वे अपने आप को श्राप दे रहे थे।</w:t>
      </w:r>
    </w:p>
    <w:p>
      <w:pPr/>
      <w:r>
        <w:rPr>
          <w:lang w:val="hi_IN" w:bidi="hi_IN"/>
        </w:rPr>
      </w:r>
      <w:r>
        <w:rPr>
          <w:lang w:val="hi_IN" w:bidi="hi_IN"/>
        </w:rPr>
        <w:t>यह याद रखना महत्वपूर्ण है कि महायाजक और यहूदियों की महासभा के कुछ सदस्य पौलुस को दोषी ठहराना चाहते हैं। पौलुस को मारने की योजना बनाने वाले यहूदी, महायाजक और पुरनियों के पास गए। वे महासभा से अगले दिन पौलुस को बुलाने की विनती करते हैं। जब रोमी पौलुस को महासभा में ला रहे होंगे, तब यहूदी रास्ते में ही कूदकर पौलुस को मार डालेंगे।</w:t>
      </w:r>
    </w:p>
    <w:p>
      <w:pPr/>
      <w:r>
        <w:rPr>
          <w:lang w:val="hi_IN" w:bidi="hi_IN"/>
        </w:rPr>
      </w:r>
      <w:r>
        <w:rPr>
          <w:lang w:val="hi_IN" w:bidi="hi_IN"/>
        </w:rPr>
        <w:t>यह याद रखना महत्वपूर्ण है कि रोमी सेनापति ने अभी भी पौलुस को बंदी बना रखा था।</w:t>
      </w:r>
    </w:p>
    <w:p>
      <w:pPr/>
      <w:r>
        <w:rPr>
          <w:lang w:val="hi_IN" w:bidi="hi_IN"/>
        </w:rPr>
      </w:r>
      <w:r>
        <w:rPr>
          <w:lang w:val="hi_IN" w:bidi="hi_IN"/>
        </w:rPr>
        <w:t>यह याद रखना महत्वपूर्ण है कि पौलुस की बहन के पुत्र, उसके भांजे ने सुन लिया कि कुछ यहूदी पौलुस को मारने की योजना बना रहे हैं।</w:t>
      </w:r>
    </w:p>
    <w:p>
      <w:pPr/>
      <w:r>
        <w:rPr>
          <w:lang w:val="hi_IN" w:bidi="hi_IN"/>
        </w:rPr>
      </w:r>
      <w:r>
        <w:rPr>
          <w:lang w:val="hi_IN" w:bidi="hi_IN"/>
        </w:rPr>
        <w:t>पौलुस का भांजा गढ़ में गया। उसके भांजे ने अपने मामा पौलुस को कुछ यहूदियों की उसे मारने की साजिश के बारे में बताया। पौलुस ने सूबेदार से अनुरोध किया कि वह उसके भांजे को रोमी सेनापति से बात करने की अनुमति दे।</w:t>
      </w:r>
    </w:p>
    <w:p>
      <w:pPr/>
      <w:r>
        <w:rPr>
          <w:lang w:val="hi_IN" w:bidi="hi_IN"/>
        </w:rPr>
      </w:r>
      <w:r>
        <w:rPr>
          <w:lang w:val="hi_IN" w:bidi="hi_IN"/>
        </w:rPr>
        <w:t>यह याद रखना महत्वपूर्ण है कि सूबेदार पौलुस के भांजे को सेनापति के पास ले जाता है। सेनापति ने पौलुस के भांजे का विनम्रता से अभिवादन किया। उसने उसका हाथ पकड़ा। वह भांजे के साथ बात करने के लिए एकांत क्षेत्र में चला गया।</w:t>
      </w:r>
    </w:p>
    <w:p>
      <w:pPr/>
      <w:r>
        <w:rPr>
          <w:lang w:val="hi_IN" w:bidi="hi_IN"/>
        </w:rPr>
      </w:r>
      <w:r>
        <w:rPr>
          <w:lang w:val="hi_IN" w:bidi="hi_IN"/>
        </w:rPr>
        <w:t>रोमी सेनापति ने अपने दो सूबेदारों को दो सौ सैनिकों, सत्तर घुड़सवारों और दो सौ भाला लिए हुए सैनिकों की सेना को इकट्ठा करने का आदेश दिया। उन्हें पौलुस को कैसरिया तक पहुँचाने और उसे यहूदिया के राज्यपाल फेलिक्स के पास ले जाने का आदेश दिया गया।</w:t>
      </w:r>
    </w:p>
    <w:p>
      <w:pPr/>
      <w:r>
        <w:rPr>
          <w:lang w:val="hi_IN" w:bidi="hi_IN"/>
        </w:rPr>
      </w:r>
      <w:r>
        <w:rPr>
          <w:lang w:val="hi_IN" w:bidi="hi_IN"/>
        </w:rPr>
        <w:t>यह याद रखना महत्वपूर्ण है कि सेनापति, जिसका नाम क्लौदियुस लूसियास था, उसने राज्यपाल फेलिक्स को एक पत्र भेजा। सेनापति ने पत्र में यह बताया कि उसने पौलुस को राज्यपाल के पास क्यों भेजा है।</w:t>
      </w:r>
    </w:p>
    <w:p>
      <w:pPr/>
      <w:r>
        <w:rPr>
          <w:lang w:val="hi_IN" w:bidi="hi_IN"/>
        </w:rPr>
      </w:r>
      <w:r>
        <w:rPr>
          <w:lang w:val="hi_IN" w:bidi="hi_IN"/>
        </w:rPr>
        <w:t>यह याद रखना महत्वपूर्ण है कि सैनिक और पौलुस रात बिताने के लिए अन्तिपत्रिस शहर में रुके। अगली सुबह, पौलुस और घुड़सवार कैसरिया की ओर बढ़े। सैनिक और भालाधारी सैनिक यरूशलेम लौट गए।</w:t>
      </w:r>
    </w:p>
    <w:p>
      <w:pPr/>
      <w:r>
        <w:rPr>
          <w:lang w:val="hi_IN" w:bidi="hi_IN"/>
        </w:rPr>
      </w:r>
      <w:r>
        <w:rPr>
          <w:lang w:val="hi_IN" w:bidi="hi_IN"/>
        </w:rPr>
        <w:t>जब सैनिक कैसरिया पहुँचे, तो उन्होंने राज्यपाल को पत्र दिया। राज्यपाल ने पत्र पढ़ा। राज्यपाल यह भी जानता था कि पौलुस किलिकिया प्रान्त से है। पौलुस पहरेदारी में हेरोदेस के महल में रहा।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छ: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चालीस से अधिक यहूदी जिन्होंने पौलुस को मारने की साजिश रची</w:t>
      </w:r>
    </w:p>
    <w:p>
      <w:pPr>
        <w:pStyle w:val="ListBullet"/>
        <w:spacing w:line="240" w:lineRule="auto"/>
        <w:ind w:left="720"/>
      </w:pPr>
      <w:r>
        <w:rPr>
          <w:lang w:val="hi_IN" w:bidi="hi_IN"/>
        </w:rPr>
      </w:r>
      <w:r>
        <w:rPr>
          <w:lang w:val="hi_IN" w:bidi="hi_IN"/>
        </w:rPr>
        <w:t>महायाजक और पुरनिए</w:t>
      </w:r>
    </w:p>
    <w:p>
      <w:pPr>
        <w:pStyle w:val="ListBullet"/>
        <w:spacing w:line="240" w:lineRule="auto"/>
        <w:ind w:left="720"/>
      </w:pPr>
      <w:r>
        <w:rPr>
          <w:lang w:val="hi_IN" w:bidi="hi_IN"/>
        </w:rPr>
      </w:r>
      <w:r>
        <w:rPr>
          <w:lang w:val="hi_IN" w:bidi="hi_IN"/>
        </w:rPr>
        <w:t>पौलुस की बहन का पुत्र</w:t>
      </w:r>
    </w:p>
    <w:p>
      <w:pPr>
        <w:pStyle w:val="ListBullet"/>
        <w:spacing w:line="240" w:lineRule="auto"/>
        <w:ind w:left="720"/>
      </w:pPr>
      <w:r>
        <w:rPr>
          <w:lang w:val="hi_IN" w:bidi="hi_IN"/>
        </w:rPr>
      </w:r>
      <w:r>
        <w:rPr>
          <w:lang w:val="hi_IN" w:bidi="hi_IN"/>
        </w:rPr>
        <w:t xml:space="preserve">रोमी सेनापति </w:t>
      </w:r>
    </w:p>
    <w:p>
      <w:pPr>
        <w:pStyle w:val="ListBullet"/>
        <w:spacing w:line="240" w:lineRule="auto"/>
        <w:ind w:left="720"/>
      </w:pPr>
      <w:r>
        <w:rPr>
          <w:lang w:val="hi_IN" w:bidi="hi_IN"/>
        </w:rPr>
      </w:r>
      <w:r>
        <w:rPr>
          <w:lang w:val="hi_IN" w:bidi="hi_IN"/>
        </w:rPr>
        <w:t>सूबेदार</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यहूदिया का राज्यपाल, फेलिक्स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उन चालीस यहूदियों का अभिनय करें जो पौलुस को मारने की योजना बना रहे थे। उन्होंने शपथ खाई कि जब तक वे पौलुस को न मार दे, तब तक वे कुछ भी खाएँगे-पीएँगे नहीं।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यहूदियों की भूमिका निभाने वाले अभिनेताओं से पूछें, "आप कैसा महसूस कर रहे हैं?" आप ऐसी बातें सुन सकते हैं, "हम यह सुनिश्चित करना चाहते हैं कि पौलुस मर चुका है," या "महायाजक और पुरनिए हमारी मदद करेंगे।"</w:t>
      </w:r>
    </w:p>
    <w:p>
      <w:pPr/>
      <w:r>
        <w:rPr>
          <w:lang w:val="hi_IN" w:bidi="hi_IN"/>
        </w:rPr>
      </w:r>
      <w:r>
        <w:rPr>
          <w:lang w:val="hi_IN" w:bidi="hi_IN"/>
        </w:rPr>
        <w:t>पौलुस को मारने की योजना बनाने वाले यहूदी महायाजक और पुरनियों के पास गए। वे महासभा को अपनी योजना के बारे में बताते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महायाजक और पुरनियों की भूमिका निभाने वाले अभिनेताओं से पूछें, "आप कैसा महसूस कर रहे हैं?" आप ऐसी बातें सुन सकते हैं, "यह एक अच्छी योजना है ताकि हम पौलुस से छुटकारा पा सकें," या "हम इस सुनवाई को इसलिए करवाने जा रहे हैं ताकि सेनापति पौलुस को बाहर भेजे।"</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की बहन के पुत्र ने पौलुस को मारने की यहूदियों की योजना के बारे में सुना। वह युवक गढ़ में गया और पौलुस को जो कुछ उसने सुना था वह बताया। फिर पौलुस ने सूबेदार से कहा कि वह उसके भांजे को सेनापति के पास भेज दे ताकि वह युवक अपनी कहानी सुना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भांजे की भूमिका निभाने वाले अभिनेता से पूछें, “आप कैसा महसूस कर रहे हैं?” आप ऐसी बातें सुन सकते हैं, "मैं अपने मामा, पौलुस की सुरक्षा के बारे में चिंतित हूँ" या "मुझे जल्दी करनी होगी।"</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परमेश्वर का धन्यवाद करता हूँ कि उसने मेरे भांजे को योजना के बारे में सुनने की अनुमति दी," या "सेनापति को यह जानना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सूबेदार द्वारा पौलुस के भांजे को सेनापति के पास ले जाने का अभिनय करें। पौलुस का भांजा सेनापति को पौलुस के खिलाफ रची गई साजिश के बारे में बताता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भांजे की भूमिका निभाने वाले अभिनेता से पूछें, "आप कैसा महसूस कर रहे हैं?" आप ऐसी बातें सुन सकते हैं, "मैं रोमी सेनापति को सच्चाई बताऊँगा," और "सेनापति पौलुस की रक्षा कर सकता है।"</w:t>
      </w:r>
    </w:p>
    <w:p>
      <w:pPr>
        <w:pStyle w:val="ListBullet"/>
        <w:spacing w:line="240" w:lineRule="auto"/>
        <w:ind w:left="720"/>
      </w:pPr>
      <w:r>
        <w:rPr>
          <w:lang w:val="hi_IN" w:bidi="hi_IN"/>
        </w:rPr>
      </w:r>
      <w:r>
        <w:rPr>
          <w:lang w:val="hi_IN" w:bidi="hi_IN"/>
        </w:rPr>
        <w:t>सेनापति की भूमिका निभाने वाले अभिनेता से पूछें, “आप कैसा महसूस कर रहे हैं?” आप ऐसी बातें सुन सकते हैं, "यह एक गंभीर समस्या होने वाली है," और "इसमें महायाजक और पुरनियों की भी भूमिका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रोमी सेनापति ने अपने दो सूबेदारों को बुलाया। उसने उन्हें दो सौ सैनिकों, दो सौ भाला लिए हुए सैनिकों और सत्तर घुड़सवारों की एक बड़ी सेना इकट्ठा करने का आदेश दिया। उन्हें पौलुस को सुरक्षित रूप से कैसरिया तक पहुँचाने साथ जाना था। उन्हें रात के तीसरे पहर, या रात के नौ बजे निकलना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सेनापति की भूमिका निभाने वाले अभिनेता से पूछें, “आप कैसा महसूस कर रहे हैं?” आप ऐसी बातें सुन सकते हैं, "मैं रोमी नागरिक, पौलुस की सुरक्षा के लिए जिम्मेदार हूँ," और "इन यहूदियों के पास पौलुस को मारने का कोई मौका नहीं होगा।"</w:t>
      </w:r>
    </w:p>
    <w:p>
      <w:pPr>
        <w:pStyle w:val="ListBullet"/>
        <w:spacing w:line="240" w:lineRule="auto"/>
        <w:ind w:left="720"/>
      </w:pPr>
      <w:r>
        <w:rPr>
          <w:lang w:val="hi_IN" w:bidi="hi_IN"/>
        </w:rPr>
      </w:r>
      <w:r>
        <w:rPr>
          <w:lang w:val="hi_IN" w:bidi="hi_IN"/>
        </w:rPr>
        <w:t>सूबेदार और सैनिकों की भूमिका निभाने वाले अभिनेताओं से पूछें, "आप कैसा महसूस कर रहे हैं?" आप ऐसी बातें सुन सकते हैं, "पौलुस की सुरक्षा हमारा मिशन है," और "हमें जल्दी से आगे बढ़ना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रोमी सेनापति ने कैसरिया में ठहरने वाले यहूदिया के राज्यपाल फेलिक्स को एक पत्र भेजा।</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सेनापति की भूमिका निभाने वाले अभिनेता से पूछें, “आप कैसा महसूस कर रहे हैं?” आप ऐसी बातें सुन सकते हैं, "कृपया रोमी नागरिक, पौलुस की सुरक्षा का ध्यान रखें," और "पौलुस ने कोई ऐसा अपराध नहीं किया, जिसके लिए उसे मृत्यु या कारावास का दण्ड दिया जाए।"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सैनिक पौलुस के साथ तब तक यात्रा करते रहे जब तक कि वे अन्तिपत्रिस तक नहीं पहुँचे। उन्होंने रात वहीं बिताई। अगले दिन, घुड़सवार (घोड़े पर सवार सैनिक) पौलुस को कैसरिया ले गए। घुड़सवार सेना ने वह पत्र राज्यपाल को दे दिया। उन्होंने पौलुस को भी उसके हवाले कर दिया दिया। राज्यपाल ने पत्र पढ़ा। राज्यपाल ने पौलुस से पूछा कि वह कहाँ से है ताकि वह जान सकें कि क्या पौलुस उसके अधिकार क्षेत्र से है या नहीं। राज्यपाल ने पौलुस से कहा कि वह तब तक वहीं इंतजार करेगा जब तक कि उसके मुद्दई उस पर गलत काम का आरोप लगाने के लिए वहाँ न आएँ। पौलुस हेरोदेस के पुराने महल में रहा, जो अब रोमी मुख्यालय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फेलिक्स की भूमिका निभाने वाले अभिनेता से पूछें, "आप कैसा महसूस कर रहे हैं?" आप ऐसी बातें सुन सकते हैं, "मैं पौलुस को सुरक्षित रख सकता हूँ," और "मुझे यह जाँच करनी होगी कि यह पौलुस कौन है।"</w:t>
      </w:r>
      <w:r>
        <w:rPr>
          <w:lang w:val="hi_IN" w:bidi="hi_IN"/>
        </w:rPr>
      </w:r>
    </w:p>
    <w:p>
      <w:pPr>
        <w:pStyle w:val="Heading3"/>
      </w:pPr>
      <w:r>
        <w:rPr>
          <w:lang w:val="hi_IN" w:bidi="hi_IN"/>
        </w:rPr>
        <w:t>आवश्यक जानकारी</w:t>
      </w:r>
    </w:p>
    <w:p>
      <w:pPr/>
      <w:r>
        <w:rPr>
          <w:lang w:val="hi_IN" w:bidi="hi_IN"/>
        </w:rPr>
      </w:r>
      <w:r>
        <w:rPr>
          <w:lang w:val="hi_IN" w:bidi="hi_IN"/>
        </w:rPr>
        <w:t>अंतराल को भरते हुए</w:t>
      </w:r>
    </w:p>
    <w:p>
      <w:pPr/>
      <w:r>
        <w:rPr>
          <w:lang w:val="hi_IN" w:bidi="hi_IN"/>
        </w:rPr>
      </w:r>
      <w:r>
        <w:rPr>
          <w:lang w:val="hi_IN" w:bidi="hi_IN"/>
        </w:rPr>
        <w:t>प्रेरितों के काम 23:12–35</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 xml:space="preserve">[यहूदियों का एक समूह था जिसने एक साजिश रची। उन्होंने पौलुस को मारने की शपथ ली। साजिश एक छोटे समूह द्वारा किसी को नुकसान पहुँचाने के लिए बनाई गई एक गुप्त योजना है। किसी प्रतिज्ञा के साथ शपथ इसलिए जोड़ दी जाती है ताकि लोगों को पता हो कि उन्हें अपना समझौता निभाना है और इसे बदला नहीं जा सकता है।]{.चिन्ह} </w:t>
      </w:r>
      <w:r>
        <w:rPr>
          <w:b/>
          <w:lang w:val="hi_IN" w:bidi="hi_IN"/>
        </w:rPr>
        <w:t>यहूदियों</w:t>
      </w:r>
      <w:r>
        <w:rPr>
          <w:lang w:val="hi_IN" w:bidi="hi_IN"/>
        </w:rPr>
        <w:t xml:space="preserve"> के लिए उसी शब्द का उपयोग करें जो आपने पहले उपयोग किया था। </w:t>
      </w:r>
      <w:r>
        <w:rPr>
          <w:b/>
          <w:lang w:val="hi_IN" w:bidi="hi_IN"/>
        </w:rPr>
        <w:t>यहूदियों</w:t>
      </w:r>
      <w:r>
        <w:rPr>
          <w:lang w:val="hi_IN" w:bidi="hi_IN"/>
        </w:rPr>
        <w:t xml:space="preserve"> और </w:t>
      </w:r>
      <w:r>
        <w:rPr>
          <w:b/>
          <w:lang w:val="hi_IN" w:bidi="hi_IN"/>
        </w:rPr>
        <w:t>शपथ</w:t>
      </w:r>
      <w:r>
        <w:rPr>
          <w:lang w:val="hi_IN" w:bidi="hi_IN"/>
        </w:rPr>
        <w:t xml:space="preserve"> के बारे में अधिक जानकारी के लिए मुख्य शब्दावली देखें।</w:t>
      </w:r>
    </w:p>
    <w:p>
      <w:pPr/>
      <w:r>
        <w:rPr>
          <w:lang w:val="hi_IN" w:bidi="hi_IN"/>
        </w:rPr>
      </w:r>
      <w:r>
        <w:rPr>
          <w:lang w:val="hi_IN" w:bidi="hi_IN"/>
        </w:rPr>
        <w:t xml:space="preserve">यहूदी लोग </w:t>
      </w:r>
      <w:r>
        <w:rPr>
          <w:b/>
          <w:lang w:val="hi_IN" w:bidi="hi_IN"/>
        </w:rPr>
        <w:t>महायाजक</w:t>
      </w:r>
      <w:r>
        <w:rPr>
          <w:lang w:val="hi_IN" w:bidi="hi_IN"/>
        </w:rPr>
        <w:t xml:space="preserve"> और यहूदी </w:t>
      </w:r>
      <w:r>
        <w:rPr>
          <w:b/>
          <w:lang w:val="hi_IN" w:bidi="hi_IN"/>
        </w:rPr>
        <w:t>सभा या महासभा</w:t>
      </w:r>
      <w:r>
        <w:rPr>
          <w:lang w:val="hi_IN" w:bidi="hi_IN"/>
        </w:rPr>
        <w:t xml:space="preserve"> के </w:t>
      </w:r>
      <w:r>
        <w:rPr>
          <w:b/>
          <w:lang w:val="hi_IN" w:bidi="hi_IN"/>
        </w:rPr>
        <w:t>पुरनियों</w:t>
      </w:r>
      <w:r>
        <w:rPr>
          <w:lang w:val="hi_IN" w:bidi="hi_IN"/>
        </w:rPr>
        <w:t xml:space="preserve"> के पास गए। आपने पहले महायाजक, पुरनियों और यहूदी सभा के लिए जिन शब्दों का उपयोग किया है, उन्हीं शब्दों का उपयोग करें। महायाजक, पुरनियों और महासभा के बारे में अधिक जानकारी के लिए मुख्य शब्दावली देखें।</w:t>
      </w:r>
    </w:p>
    <w:p>
      <w:pPr/>
      <w:r>
        <w:rPr>
          <w:lang w:val="hi_IN" w:bidi="hi_IN"/>
        </w:rPr>
      </w:r>
      <w:r>
        <w:rPr>
          <w:lang w:val="hi_IN" w:bidi="hi_IN"/>
        </w:rPr>
        <w:t xml:space="preserve">[पौलुस के भांजे ने यहूदियों की योजना के बारे में सुन लिया। इसलिए वह </w:t>
      </w:r>
      <w:r>
        <w:rPr>
          <w:b/>
          <w:lang w:val="hi_IN" w:bidi="hi_IN"/>
        </w:rPr>
        <w:t>गढ़</w:t>
      </w:r>
      <w:r>
        <w:rPr>
          <w:lang w:val="hi_IN" w:bidi="hi_IN"/>
        </w:rPr>
        <w:t xml:space="preserve"> की ओर गया, वह स्थान जहाँ यरूशलेम में रोमी सेना के ठहरने का स्थान था। उस युवक ने पौलुस से बात की। पौलुस ने </w:t>
      </w:r>
      <w:r>
        <w:rPr>
          <w:b/>
          <w:lang w:val="hi_IN" w:bidi="hi_IN"/>
        </w:rPr>
        <w:t>सूबेदार</w:t>
      </w:r>
      <w:r>
        <w:rPr>
          <w:lang w:val="hi_IN" w:bidi="hi_IN"/>
        </w:rPr>
        <w:t xml:space="preserve"> से कहा, जो सौ सैनिकों का अगुवा था, वह उसके भांजे को </w:t>
      </w:r>
      <w:r>
        <w:rPr>
          <w:b/>
          <w:lang w:val="hi_IN" w:bidi="hi_IN"/>
        </w:rPr>
        <w:t>रोमी सेनापति</w:t>
      </w:r>
      <w:r>
        <w:rPr>
          <w:lang w:val="hi_IN" w:bidi="hi_IN"/>
        </w:rPr>
        <w:t xml:space="preserve"> [यरूशलेम में तैनात सेना का अगुवा] के पास भेज दे। गढ़, सूबेदार और सेनापति के उसी शब्द का उपयोग करें जो पहले किया था। </w:t>
      </w:r>
      <w:r>
        <w:rPr>
          <w:b/>
          <w:lang w:val="hi_IN" w:bidi="hi_IN"/>
        </w:rPr>
        <w:t>सूबेदार</w:t>
      </w:r>
      <w:r>
        <w:rPr>
          <w:lang w:val="hi_IN" w:bidi="hi_IN"/>
        </w:rPr>
        <w:t xml:space="preserve"> और </w:t>
      </w:r>
      <w:r>
        <w:rPr>
          <w:b/>
          <w:lang w:val="hi_IN" w:bidi="hi_IN"/>
        </w:rPr>
        <w:t>सेनापति</w:t>
      </w:r>
      <w:r>
        <w:rPr>
          <w:lang w:val="hi_IN" w:bidi="hi_IN"/>
        </w:rPr>
        <w:t xml:space="preserve"> के बारे में अधिक जानकारी के लिए मुख्य शब्दावली देखें। </w:t>
      </w:r>
    </w:p>
    <w:p>
      <w:pPr/>
      <w:r>
        <w:rPr>
          <w:lang w:val="hi_IN" w:bidi="hi_IN"/>
        </w:rPr>
      </w:r>
      <w:r>
        <w:rPr>
          <w:lang w:val="hi_IN" w:bidi="hi_IN"/>
        </w:rPr>
        <w:t xml:space="preserve">[रोमी सेनापति ने अपने दो सूबेदारों को दो सौ सैनिकों, सत्तर </w:t>
      </w:r>
      <w:r>
        <w:rPr>
          <w:b/>
          <w:lang w:val="hi_IN" w:bidi="hi_IN"/>
        </w:rPr>
        <w:t>घुड़सवार</w:t>
      </w:r>
      <w:r>
        <w:rPr>
          <w:lang w:val="hi_IN" w:bidi="hi_IN"/>
        </w:rPr>
        <w:t xml:space="preserve"> और दो सौ </w:t>
      </w:r>
      <w:r>
        <w:rPr>
          <w:b/>
          <w:lang w:val="hi_IN" w:bidi="hi_IN"/>
        </w:rPr>
        <w:t>भाला लिए हुए सैनिकों</w:t>
      </w:r>
      <w:r>
        <w:rPr>
          <w:lang w:val="hi_IN" w:bidi="hi_IN"/>
        </w:rPr>
        <w:t xml:space="preserve"> की सेना को इकट्ठा करने का आदेश दिया। घुड़सवारों के समूह को कभी-कभी घुड़सवार सेना कहा जाता है, जबकि भालाधारी सैनिक वे सैनिक होते हैं जो हथियारों के रूप में भाले का उपयोग करते हैं।]{.चिन्ह}</w:t>
      </w:r>
    </w:p>
    <w:p>
      <w:pPr/>
      <w:r>
        <w:rPr>
          <w:lang w:val="hi_IN" w:bidi="hi_IN"/>
        </w:rPr>
      </w:r>
      <w:r>
        <w:rPr>
          <w:lang w:val="hi_IN" w:bidi="hi_IN"/>
        </w:rPr>
        <w:t xml:space="preserve">[रोमी सेनापति ने पौलुस को रोमी </w:t>
      </w:r>
      <w:r>
        <w:rPr>
          <w:b/>
          <w:lang w:val="hi_IN" w:bidi="hi_IN"/>
        </w:rPr>
        <w:t>राज्यपाल</w:t>
      </w:r>
      <w:r>
        <w:rPr>
          <w:lang w:val="hi_IN" w:bidi="hi_IN"/>
        </w:rPr>
        <w:t>, फेलिक्स के पास भेजा। उसी शब्द का उपयोग करें जो पहले अन्य भागों में उपयोग किया गया है।]{.चिन्ह}</w:t>
      </w:r>
    </w:p>
    <w:p>
      <w:pPr/>
      <w:r>
        <w:rPr>
          <w:lang w:val="hi_IN" w:bidi="hi_IN"/>
        </w:rPr>
      </w:r>
      <w:r>
        <w:rPr>
          <w:lang w:val="hi_IN" w:bidi="hi_IN"/>
        </w:rPr>
        <w:t xml:space="preserve">एक कैदी के रूप में, पौलुस कैसरिया के </w:t>
      </w:r>
      <w:r>
        <w:rPr>
          <w:b/>
          <w:lang w:val="hi_IN" w:bidi="hi_IN"/>
        </w:rPr>
        <w:t>प्रीटोरियुम</w:t>
      </w:r>
      <w:r>
        <w:rPr>
          <w:lang w:val="hi_IN" w:bidi="hi_IN"/>
        </w:rPr>
        <w:t xml:space="preserve"> में रहा। प्रीटोरियुम उस महल को दर्शाता था जिसे उस क्षेत्र के एक पूर्व यहूदी शासक ने बनवाया था। अब उसका महल रोमी मुख्यालय था।] {.चिन्ह}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24:1–9</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24:1–9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के भांजे, उसकी बहन के पुत्र ने रोमी सेनापति को यहूदियों के एक समूह द्वारा पौलुस को मारने की योजना के बारे में चेतावनी दी। रोमी सेनापति ने पौलुस को कैसरिया भेजा और उसकी सुरक्षा के लिए सैनिकों का एक बड़ा दल साथ भेजा। पौलुस को यहूदिया के राज्यपाल फेलिक्स के पास लाया गया। रोमी सेनापति ने फेलिक्स को एक पत्र भी भेजा जिसमें राज्यपाल को पौलुस के मामले के मामले के बारे में समझाया। पत्र में, सेनापति ने कहा कि फेलिक्स पौलुस और उसके आरोपियों के बीच सुनवाई करेगा।</w:t>
      </w:r>
    </w:p>
    <w:p>
      <w:pPr/>
      <w:r>
        <w:rPr>
          <w:lang w:val="hi_IN" w:bidi="hi_IN"/>
        </w:rPr>
      </w:r>
      <w:r>
        <w:rPr>
          <w:lang w:val="hi_IN" w:bidi="hi_IN"/>
        </w:rPr>
        <w:t>पाँच दिन बाद, महायाजक हनन्याह, यहूदियों के कुछ पुरनिए और एक प्रवक्ता तिरतुल्लुस कैसरिया गए और राज्यपाल फेलिक्स के सामने अपना मामला पेश किया। महायाजक सभी यहूदी याजकों का अगुवा होता था। पुरनिए यहूदियों के महत्वपूर्ण परिवारों के मुखिया थे। पुरनिए यहूदियों की सभा, महासभा के सदस्य थे। तिरतुल्लुस एक प्रवक्ता या एक वकील था जो महायाजक और सभा की ओर से बोलता था। प्रवक्ता वह व्यक्ति होता था जिसे अच्छी तरह से बोलने के लिए प्रशिक्षित किया जाता था। वह रोमी कानून और अदालतों से परिचित था। उसका काम न्यायी को फैसला लेने के लिए राजी करना है। तिरतुल्लुस उन आरोपों को पेश करेगा जो महासभा ने पौलुस के खिलाफ लगाए हैं।</w:t>
      </w:r>
    </w:p>
    <w:p>
      <w:pPr/>
      <w:r>
        <w:rPr>
          <w:lang w:val="hi_IN" w:bidi="hi_IN"/>
        </w:rPr>
      </w:r>
      <w:r>
        <w:rPr>
          <w:lang w:val="hi_IN" w:bidi="hi_IN"/>
        </w:rPr>
        <w:t>फेलिक्स यहूदिया का राज्यपाल था। वह यहूदिया में रोम के मामलों को नियंत्रित करने वाला शासक था। राज्यपाल उन मामलों की भी सुनवाई करता है, जैसे कि पौलुस ने यरूशलेम में अनुभव किया था। हमें याद होगा कि रोमी सेनापति ने पौलुस को फेलिक्स की हिरासत में सौंप दिया था। फिर फेलिक्स ने पौलुस को अंदर आने के लिए बुलाया, जिसका अर्थ है कि राज्यपाल ने पौलुस और उसके आरोपियों के बीच सुनवाई शुरू करने की अनुमति दी।</w:t>
      </w:r>
    </w:p>
    <w:p>
      <w:pPr/>
      <w:r>
        <w:rPr>
          <w:lang w:val="hi_IN" w:bidi="hi_IN"/>
        </w:rPr>
      </w:r>
      <w:r>
        <w:rPr>
          <w:lang w:val="hi_IN" w:bidi="hi_IN"/>
        </w:rPr>
        <w:t>तिरतुल्लुस ने फेलिक्स के सामने अपना मामला पेश किया, जिसका अर्थ है कि तिरतुल्लुस ने पौलुस पर आरोप लगाना शुरू किया। तिरतुल्लुस ने राज्यपाल की प्रशंसा के साथ अपने बयान की शुरुआत की। तिरतुल्लुस राज्यपाल को सबसे महाप्रतापी फेलिक्स कहता है। तिरतुल्लुस उस समय की परम्परा का पालन करता है और राज्यपाल फेलिक्स की चापलूसी करता है। वह राज्यपाल का सम्मान करना और उससे कृपा प्राप्त करना चाहता है, इसलिए वह कहता है कि राज्यपाल ने यहूदिया के क्षेत्र में शांति और सहायता पहुँचाई है। हमें इतिहासकारों से पता चलता है कि राज्यपाल फेलिक्स यहूदियों के प्रति क्रूर था। हालाँकि, फेलिक्स यह उम्मीद करता था कि तिरतुल्लुस उसके बारे में अच्छी बातें कहे, भले ही वे सच न हों।</w:t>
      </w:r>
    </w:p>
    <w:p>
      <w:pPr/>
      <w:r>
        <w:rPr>
          <w:lang w:val="hi_IN" w:bidi="hi_IN"/>
        </w:rPr>
      </w:r>
      <w:r>
        <w:rPr>
          <w:lang w:val="hi_IN" w:bidi="hi_IN"/>
        </w:rPr>
        <w:t>समूह से चर्चा करें कि आपकी संस्कृति में लोग शक्तिशाली और प्रभावशाली लोगों की कृपा पाने के लिए शब्दों का उपयोग कैसे करते हैं।</w:t>
      </w:r>
    </w:p>
    <w:p>
      <w:pPr/>
      <w:r>
        <w:rPr>
          <w:lang w:val="hi_IN" w:bidi="hi_IN"/>
        </w:rPr>
      </w:r>
      <w:r>
        <w:rPr>
          <w:lang w:val="hi_IN" w:bidi="hi_IN"/>
        </w:rPr>
        <w:t>तिरतुल्लुस ने यह भी कहा कि फेलिक्स दूर दृष्टि रखने वाला है और राज्यपाल यहूदी जाति में सुधार लाया है। शासन में सुधार में भ्रष्टाचार को कम करना, सड़कों का निर्माण करना और शांति और व्यवस्था के लिए कानून बनाना शामिल हो सकता है। चूँकि हमें यह निश्चित नहीं है कि तिरतुल्लुस एक यहूदी था या अन्यजाति, इसलिए सावधान रहें कि उसके वाक्यांश का अनुवाद "हमारी जाति" के रूप में न किया जाए। "हम इसे पूरे धन्यवाद के साथ स्वीकार करते हैं" इसका अर्थ है कि यहूदी उन सुधारों का स्वागत करते हैं जो फेलिक्स उनके लोगों के लिए कर रहा था।</w:t>
      </w:r>
    </w:p>
    <w:p>
      <w:pPr/>
      <w:r>
        <w:rPr>
          <w:lang w:val="hi_IN" w:bidi="hi_IN"/>
        </w:rPr>
      </w:r>
      <w:r>
        <w:rPr>
          <w:lang w:val="hi_IN" w:bidi="hi_IN"/>
        </w:rPr>
        <w:t>समूह से चर्चा करें कि आपकी संस्कृति में लोग एक लोगों के समूह या जातीय गोत्र के लिए शब्द का उपयोग कैसे करते हैं। कुछ संस्कृतियों में जाति के लिए कोई शब्द नहीं है।</w:t>
      </w:r>
    </w:p>
    <w:p>
      <w:pPr/>
      <w:r>
        <w:rPr>
          <w:lang w:val="hi_IN" w:bidi="hi_IN"/>
        </w:rPr>
      </w:r>
      <w:r>
        <w:rPr>
          <w:lang w:val="hi_IN" w:bidi="hi_IN"/>
        </w:rPr>
        <w:t>तिरतुल्लुस पौलुस को उपद्रवी बताते हुए उसकी तुलना एक महामारी से करता है, मानो वह फैलने वाली बीमारी हो।</w:t>
      </w:r>
    </w:p>
    <w:p>
      <w:pPr/>
      <w:r>
        <w:rPr>
          <w:lang w:val="hi_IN" w:bidi="hi_IN"/>
        </w:rPr>
      </w:r>
      <w:r>
        <w:rPr>
          <w:lang w:val="hi_IN" w:bidi="hi_IN"/>
        </w:rPr>
        <w:t>चर्चा करें कि लोग उस व्यक्ति का वर्णन कैसे करते हैं, जो समुदाय में उपद्रव फैलाने वाला हो। आप उनका वर्णन करने के लिए किन शब्दों का उपयोग करेंगे? आप उनकी तुलना किससे करेंगे?</w:t>
      </w:r>
    </w:p>
    <w:p>
      <w:pPr/>
      <w:r>
        <w:rPr>
          <w:lang w:val="hi_IN" w:bidi="hi_IN"/>
        </w:rPr>
      </w:r>
      <w:r>
        <w:rPr>
          <w:lang w:val="hi_IN" w:bidi="hi_IN"/>
        </w:rPr>
        <w:t>तिरतुल्लुस ने पौलुस पर अन्य लोगों को दंगा करने या विद्रोह करने के लिए उकसाने का भी आरोप लगाया। रोमी व्यवस्था में विद्रोह के लिए मृत्यु की सजा दी जाती थी। तिरतुल्लुस ने शायद ये बातें इसलिए कही थी, क्योंकि यहूदी महासभा चाहती थी कि फेलिक्स पौलुस को मृत्युदण्ड दे।</w:t>
      </w:r>
    </w:p>
    <w:p>
      <w:pPr/>
      <w:r>
        <w:rPr>
          <w:lang w:val="hi_IN" w:bidi="hi_IN"/>
        </w:rPr>
      </w:r>
      <w:r>
        <w:rPr>
          <w:lang w:val="hi_IN" w:bidi="hi_IN"/>
        </w:rPr>
        <w:t>तिरतुल्लुस ने पौलुस को नासरियों के पंथ का मुखिया कहा। यीशु नासरत में रहता था। यहूदी लोग यीशु को नासरी कहते थे। पौलुस के समय में, यहूदी लोग यीशु के विश्वासियों को नासरी कहते थे। पंथ शब्द का अर्थ है एक धार्मिक समूह जिसकी मान्यताएँ मुख्य समूह से अलग हैं। तिरतुल्लुस का मतलब था कि मसीही लोग यहूदियों की शिक्षाओं से भिन्न, झूठे सिद्धांतों में विश्वास करते हैं।</w:t>
      </w:r>
    </w:p>
    <w:p>
      <w:pPr/>
      <w:r>
        <w:rPr>
          <w:lang w:val="hi_IN" w:bidi="hi_IN"/>
        </w:rPr>
      </w:r>
      <w:r>
        <w:rPr>
          <w:lang w:val="hi_IN" w:bidi="hi_IN"/>
        </w:rPr>
        <w:t>तिरतुल्लुस ने पौलुस पर यहूदी मंदिर को अपवित्र करने या अशुद्ध करने की कोशिश करने का भी आरोप लगाया। यहूदियों के लिए यह एक गंभीर अपराध था। हम एशिया के यहूदियों को याद करेंगे जिन्होंने पौलुस पर एक अन्यजाति को उनके मंदिर में लाने का आरोप लगाया था। यहूदियों की भीड़ ने पौलुस को बंदी बना लिया और उसे मंदिर के क्षेत्र से बाहर ले गई।</w:t>
      </w:r>
    </w:p>
    <w:p>
      <w:pPr/>
      <w:r>
        <w:rPr>
          <w:lang w:val="hi_IN" w:bidi="hi_IN"/>
        </w:rPr>
      </w:r>
      <w:r>
        <w:rPr>
          <w:lang w:val="hi_IN" w:bidi="hi_IN"/>
        </w:rPr>
        <w:t>तिरतुल्लुस आगे कहता है, "यदि आप स्वयं उसकी जाँच करते हैं, तो जिन-जिन बातों का हम उस पर आरोप लगाते हैं, उन सबके बारे में आप उससे जान सकेंगे।" तिरतुल्लुस राज्यपाल को यह समझाने की कोशिश कर रहा था कि उसके आरोप सच्चे हैं। "यहूदियों ने भी उसका साथ दिया," जिसका अर्थ है कि अदालत में यहूदी जैसे पुरनियों ने भी इस पर सहमति जताई कि आरोप सच थे।</w:t>
      </w:r>
    </w:p>
    <w:p>
      <w:pPr/>
      <w:r>
        <w:rPr>
          <w:lang w:val="hi_IN" w:bidi="hi_IN"/>
        </w:rPr>
      </w:r>
      <w:r>
        <w:rPr>
          <w:lang w:val="hi_IN" w:bidi="hi_IN"/>
        </w:rPr>
        <w:t>उस समय के बारे में बताएँ जब आपको किसी अधिकारी को यह समझाना पड़ा कि किसी घटना के बारे में आपका विवरण सही है। आपने किन शब्दों या वाक्यांशों का उपयोग किया था? आपने उन्हें समझाने के लिए किन रणनीतियों का उपयोग किया कि आप सही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सेनापति द्वारा पौलुस को सैनिकों के एक बड़े दल के साथ राज्यपाल फेलिक्स के पास भेजने के पाँच दिन बाद, महायाजक, यहूदी पुरनिए और प्रवक्ता तिरतुल्लुस कैसरिया पहुँचे।</w:t>
      </w:r>
    </w:p>
    <w:p>
      <w:pPr/>
      <w:r>
        <w:rPr>
          <w:lang w:val="hi_IN" w:bidi="hi_IN"/>
        </w:rPr>
      </w:r>
      <w:r>
        <w:rPr>
          <w:b/>
          <w:lang w:val="hi_IN" w:bidi="hi_IN"/>
        </w:rPr>
        <w:t>दूसरा दृश्य:</w:t>
      </w:r>
      <w:r>
        <w:rPr>
          <w:lang w:val="hi_IN" w:bidi="hi_IN"/>
        </w:rPr>
        <w:t xml:space="preserve"> यह घटना राज्यपाल फेलिक्स की अदालत में हुई थी। राज्यपाल ने पौलुस को अंदर आने के लिए बुलाया। प्रवक्ता तिरतुल्लुस ने पौलुस पर यहूदी धर्म और रोमी व्यवस्था के खिलाफ कहे हुए अपराधों का आरोप लगाया।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यहूदिया का राज्यपाल, फेलिक्स</w:t>
      </w:r>
    </w:p>
    <w:p>
      <w:pPr>
        <w:pStyle w:val="ListBullet"/>
        <w:spacing w:line="240" w:lineRule="auto"/>
        <w:ind w:left="720"/>
      </w:pPr>
      <w:r>
        <w:rPr>
          <w:lang w:val="hi_IN" w:bidi="hi_IN"/>
        </w:rPr>
      </w:r>
      <w:r>
        <w:rPr>
          <w:lang w:val="hi_IN" w:bidi="hi_IN"/>
        </w:rPr>
        <w:t>महायाजक हनन्याह</w:t>
      </w:r>
    </w:p>
    <w:p>
      <w:pPr>
        <w:pStyle w:val="ListBullet"/>
        <w:spacing w:line="240" w:lineRule="auto"/>
        <w:ind w:left="720"/>
      </w:pPr>
      <w:r>
        <w:rPr>
          <w:lang w:val="hi_IN" w:bidi="hi_IN"/>
        </w:rPr>
      </w:r>
      <w:r>
        <w:rPr>
          <w:lang w:val="hi_IN" w:bidi="hi_IN"/>
        </w:rPr>
        <w:t>यहूदी पुरनिए</w:t>
      </w:r>
    </w:p>
    <w:p>
      <w:pPr>
        <w:pStyle w:val="ListBullet"/>
        <w:spacing w:line="240" w:lineRule="auto"/>
        <w:ind w:left="720"/>
      </w:pPr>
      <w:r>
        <w:rPr>
          <w:lang w:val="hi_IN" w:bidi="hi_IN"/>
        </w:rPr>
      </w:r>
      <w:r>
        <w:rPr>
          <w:lang w:val="hi_IN" w:bidi="hi_IN"/>
        </w:rPr>
        <w:t>प्रवक्ता तिरतुल्लुस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इस कहानी के शुरू होने से पहले, पौलुस महायाजक हनन्याह और यहूदी महासभा के सामने खड़ा था। महासभा पौलुस को दोषी ठहराना चाहती थी, और यहूदियों के एक समूह ने पौलुस को मारने की कोशिश की। रोमी सेनापति ने पौलुस को कैसरिया में राज्यपाल फेलिक्स के पास भेजा। यह कहानी पाँच दिन बाद शुरू होती है, जब महायाजक हनन्याह, महासभा के यहूदी पुरनिए और रोमी कानून को जानने वाला प्रवक्ता तिरतुल्लुस कैसरिया में पहुँचते हैं।</w:t>
      </w:r>
    </w:p>
    <w:p>
      <w:pPr/>
      <w:r>
        <w:rPr>
          <w:lang w:val="hi_IN" w:bidi="hi_IN"/>
        </w:rPr>
      </w:r>
      <w:r>
        <w:rPr>
          <w:lang w:val="hi_IN" w:bidi="hi_IN"/>
        </w:rPr>
        <w:t>राज्यपाल फेलिक्स ने पौलुस को सुनवाई के समय पेश होने के लिए बुलाया। पौलुस उस कमरे में पहुँचता है जहाँ फेलिक्स और आरोप लगाने वाले यहूदी मौजूद हैं। तिरतुल्लुस समूह का प्रवक्ता है क्योंकि वह रोमी व्यवस्था को जानता है और अच्छी तरह से बोलता है। तिरतुल्लुस समूह के सदस्यों की ओर से बात करता है। तिरतुल्लुस ने सम्मान के साथ राज्यपाल का अभिवादन किया और राज्यपाल कितना अच्छा है, इसके बारे में एक छोटा भाषण दिया। फिर तिरतुल्लुस ने पौलुस पर अन्य यहूदियों को दंगा करने के लिए उकसाने का आरोप लगाया। रोमी व्यवस्था में विद्रोह के अपराध की सजा मौत थी। प्रवक्ता ने पौलुस पर नासरी पंथ का मुखिया होने का आरोप लगाया। पौलुस के समय में यीशु के विश्वासियों को नासरी कहा जाता था। तिरतुल्लुस ने पौलुस पर मंदिर को अशुद्ध करने का भी आरोप लगाया, जो उनके धर्म में यहूदियों के खिलाफ एक गंभीर अपराध था। तिरतुल्लुस और हनन्याह के साथ आए यहूदी पुरनिए भी पौलुस पर आरोप लगाने में शामिल हुए।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यहूदिया का राज्यपाल, फेलिक्स</w:t>
      </w:r>
    </w:p>
    <w:p>
      <w:pPr>
        <w:pStyle w:val="ListBullet"/>
        <w:spacing w:line="240" w:lineRule="auto"/>
        <w:ind w:left="720"/>
      </w:pPr>
      <w:r>
        <w:rPr>
          <w:lang w:val="hi_IN" w:bidi="hi_IN"/>
        </w:rPr>
      </w:r>
      <w:r>
        <w:rPr>
          <w:lang w:val="hi_IN" w:bidi="hi_IN"/>
        </w:rPr>
        <w:t>महायाजक हनन्याह</w:t>
      </w:r>
    </w:p>
    <w:p>
      <w:pPr>
        <w:pStyle w:val="ListBullet"/>
        <w:spacing w:line="240" w:lineRule="auto"/>
        <w:ind w:left="720"/>
      </w:pPr>
      <w:r>
        <w:rPr>
          <w:lang w:val="hi_IN" w:bidi="hi_IN"/>
        </w:rPr>
      </w:r>
      <w:r>
        <w:rPr>
          <w:lang w:val="hi_IN" w:bidi="hi_IN"/>
        </w:rPr>
        <w:t>यहूदी पुरनिए</w:t>
      </w:r>
    </w:p>
    <w:p>
      <w:pPr>
        <w:pStyle w:val="ListBullet"/>
        <w:spacing w:line="240" w:lineRule="auto"/>
        <w:ind w:left="720"/>
      </w:pPr>
      <w:r>
        <w:rPr>
          <w:lang w:val="hi_IN" w:bidi="hi_IN"/>
        </w:rPr>
      </w:r>
      <w:r>
        <w:rPr>
          <w:lang w:val="hi_IN" w:bidi="hi_IN"/>
        </w:rPr>
        <w:t>प्रवक्ता तिरतुल्लुस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कैसरिया में आए महायाजक हनन्याह, यहूदियों के पुरनिए और तिरतुल्लुस का अभिनय करें। उन्होंने कैसरिया में पौलुस के खिलाफ मुकदमा चलाया।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महायाजक, पुरनियों और तिरतुल्लुस की भूमिका निभाने वाले अभिनेताओं से पूछें, "आप कैसा महसूस कर रहे हैं?" आप ऐसी बातें सुन सकते हैं, "हम यहाँ यह सुनिश्चित करने के लिए आए हैं कि राज्यपाल पौलुस को दोषी ठहराए," या "तिरतुल्लुस एक अच्छा प्रवक्ता है जो राज्यपाल को समझा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राज्यपाल फेलिक्स द्वारा पौलुस को अदालत में पेश होने के लिए बुलाने का अभिनय करें। पौलुस प्रवक्ता तिरतुल्लुस के आरोपों का सामना करने के लिए अदालत में खड़ा है। तिरतुल्लुस द्वारा फेलिक्स को खुश करने या उसे प्रभावित करने के लिए कही गई बातों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राज्यपाल फेलिक्स की भूमिका निभाने वाले अभिनेताओं से पूछें, "आप कैसा महसूस कर रहे हैं?" आप ऐसी बातें सुन सकते हैं, "पौलुस के विरुद्ध उनके पास ऐसा क्या है?" या "रोमी सेनापति ने मुझसे पौलुस को इन लोगों से बचाने के लिए कहा," और "तिरतुल्लुस मेरे बारे में बहुत अच्छी बातें कह रहा है। वह निश्चित रूप से सही बातें कहना जानता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प्रवक्ता तिरतुल्लुस द्वारा पौलुस पर अन्य यहूदियों को विद्रोह करने के लिए उकसाने का आरोप लगाने का अभिनय करें। तिरतुल्लुस ने पौलुस पर नासरियों के पंथ का मुखिया होने का भी आरोप लगाया।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तिरतुल्लुस की भूमिका निभाने वाले अभिनेता से पूछें, "आप कैसा महसूस कर रहे हैं?" आप ऐसी बातें सुन सकते हैं, "मुझे राज्यपाल को मनाना होगा कि पौलुस ने रोमी व्यवस्था के खिलाफ अपराध किया है," या "मुझे फेलिक्स को यह विश्वास दिलाना होगा कि पौलुस जिस नासरी पंथ की अगुवाई करता है, वह एक खतरनाक समूह है।"</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"मेरे लिए डरने की कोई बात नहीं है क्योंकि ये आरोप झूठे हैं," और "मुझे भरोसा है कि प्रभु मेरी रक्षा करेगा।"</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पाँच दिन बाद, </w:t>
      </w:r>
      <w:r>
        <w:rPr>
          <w:b/>
          <w:lang w:val="hi_IN" w:bidi="hi_IN"/>
        </w:rPr>
        <w:t>महायाजक</w:t>
      </w:r>
      <w:r>
        <w:rPr>
          <w:lang w:val="hi_IN" w:bidi="hi_IN"/>
        </w:rPr>
        <w:t xml:space="preserve"> हनन्याह, यहूदियों के कुछ </w:t>
      </w:r>
      <w:r>
        <w:rPr>
          <w:b/>
          <w:lang w:val="hi_IN" w:bidi="hi_IN"/>
        </w:rPr>
        <w:t>पुरनिए</w:t>
      </w:r>
      <w:r>
        <w:rPr>
          <w:lang w:val="hi_IN" w:bidi="hi_IN"/>
        </w:rPr>
        <w:t xml:space="preserve"> और एक </w:t>
      </w:r>
      <w:r>
        <w:rPr>
          <w:b/>
          <w:lang w:val="hi_IN" w:bidi="hi_IN"/>
        </w:rPr>
        <w:t>प्रवक्ता</w:t>
      </w:r>
      <w:r>
        <w:rPr>
          <w:lang w:val="hi_IN" w:bidi="hi_IN"/>
        </w:rPr>
        <w:t xml:space="preserve"> तिरतुल्लुस कैसरिया में राज्यपाल फेलिक्स के पास आए। </w:t>
      </w:r>
      <w:r>
        <w:rPr>
          <w:b/>
          <w:lang w:val="hi_IN" w:bidi="hi_IN"/>
        </w:rPr>
        <w:t>महायाजक</w:t>
      </w:r>
      <w:r>
        <w:rPr>
          <w:lang w:val="hi_IN" w:bidi="hi_IN"/>
        </w:rPr>
        <w:t xml:space="preserve"> और </w:t>
      </w:r>
      <w:r>
        <w:rPr>
          <w:lang w:val="hi_IN" w:bidi="hi_IN"/>
        </w:rPr>
        <w:t>पुरनियों</w:t>
      </w:r>
      <w:r>
        <w:rPr>
          <w:lang w:val="hi_IN" w:bidi="hi_IN"/>
        </w:rPr>
        <w:t xml:space="preserve"> के लिए उन्हीं शब्दों का उपयोग करें जो आपने पहले किया था। प्रवक्ता एक वकील था जो अच्छी तरह से बोलता था और रोमी व्यवस्था और अदालत की प्रक्रियाओं से परिचित था।</w:t>
      </w:r>
    </w:p>
    <w:p>
      <w:pPr/>
      <w:r>
        <w:rPr>
          <w:lang w:val="hi_IN" w:bidi="hi_IN"/>
        </w:rPr>
      </w:r>
      <w:r>
        <w:rPr>
          <w:lang w:val="hi_IN" w:bidi="hi_IN"/>
        </w:rPr>
        <w:t xml:space="preserve">फेलिक्स रोमी </w:t>
      </w:r>
      <w:r>
        <w:rPr>
          <w:b/>
          <w:lang w:val="hi_IN" w:bidi="hi_IN"/>
        </w:rPr>
        <w:t>राज्यपाल</w:t>
      </w:r>
      <w:r>
        <w:rPr>
          <w:lang w:val="hi_IN" w:bidi="hi_IN"/>
        </w:rPr>
        <w:t xml:space="preserve"> है। राज्यपाल यहूदिया प्रान्त का प्रभारी था। राज्यपाल के लिए उसी शब्द का उपयोग करें जो आपने पहले किया था। </w:t>
      </w:r>
    </w:p>
    <w:p>
      <w:pPr/>
      <w:r>
        <w:rPr>
          <w:lang w:val="hi_IN" w:bidi="hi_IN"/>
        </w:rPr>
      </w:r>
      <w:r>
        <w:rPr>
          <w:lang w:val="hi_IN" w:bidi="hi_IN"/>
        </w:rPr>
        <w:t xml:space="preserve">तिरतुल्लुस ने फेलिक्स द्वारा </w:t>
      </w:r>
      <w:r>
        <w:rPr>
          <w:b/>
          <w:lang w:val="hi_IN" w:bidi="hi_IN"/>
        </w:rPr>
        <w:t>जाति</w:t>
      </w:r>
      <w:r>
        <w:rPr>
          <w:lang w:val="hi_IN" w:bidi="hi_IN"/>
        </w:rPr>
        <w:t xml:space="preserve"> के लिए किए गए सुधारों के लिए उसकी प्रशंसा की। जाति के लिए उसी शब्द का उपयोग करें जो आपने पहले किया था। </w:t>
      </w:r>
      <w:r>
        <w:rPr>
          <w:lang w:val="hi_IN" w:bidi="hi_IN"/>
        </w:rPr>
        <w:t>जाति</w:t>
      </w:r>
      <w:r>
        <w:rPr>
          <w:lang w:val="hi_IN" w:bidi="hi_IN"/>
        </w:rPr>
        <w:t xml:space="preserve"> के बारे में अधिक जानकारी के लिए मुख्य शब्दावली देखें।</w:t>
      </w:r>
    </w:p>
    <w:p>
      <w:pPr/>
      <w:r>
        <w:rPr>
          <w:lang w:val="hi_IN" w:bidi="hi_IN"/>
        </w:rPr>
      </w:r>
      <w:r>
        <w:rPr>
          <w:lang w:val="hi_IN" w:bidi="hi_IN"/>
        </w:rPr>
        <w:t xml:space="preserve">तिरतुल्लुस ने पौलुस पर आरोप लगाया और उसे </w:t>
      </w:r>
      <w:r>
        <w:rPr>
          <w:b/>
          <w:lang w:val="hi_IN" w:bidi="hi_IN"/>
        </w:rPr>
        <w:t>महामारी</w:t>
      </w:r>
      <w:r>
        <w:rPr>
          <w:lang w:val="hi_IN" w:bidi="hi_IN"/>
        </w:rPr>
        <w:t xml:space="preserve"> की तरह बताया, जैसे कोई तेजी से फैलने वाली बीमारी, जो </w:t>
      </w:r>
      <w:r>
        <w:rPr>
          <w:b/>
          <w:lang w:val="hi_IN" w:bidi="hi_IN"/>
        </w:rPr>
        <w:t>यहूदियों</w:t>
      </w:r>
      <w:r>
        <w:rPr>
          <w:lang w:val="hi_IN" w:bidi="hi_IN"/>
        </w:rPr>
        <w:t xml:space="preserve"> में परेशानी और दंगे पैदा करती है। यहूदियों के लिए उसी शब्द का उपयोग करें जो आपने पहले किया था। </w:t>
      </w:r>
      <w:r>
        <w:rPr>
          <w:lang w:val="hi_IN" w:bidi="hi_IN"/>
        </w:rPr>
        <w:t>यहूदियों</w:t>
      </w:r>
      <w:r>
        <w:rPr>
          <w:lang w:val="hi_IN" w:bidi="hi_IN"/>
        </w:rPr>
        <w:t xml:space="preserve"> के बारे में अधिक जानकारी के लिए मुख्य शब्दावली देखें।</w:t>
      </w:r>
    </w:p>
    <w:p>
      <w:pPr/>
      <w:r>
        <w:rPr>
          <w:lang w:val="hi_IN" w:bidi="hi_IN"/>
        </w:rPr>
      </w:r>
      <w:r>
        <w:rPr>
          <w:lang w:val="hi_IN" w:bidi="hi_IN"/>
        </w:rPr>
        <w:t xml:space="preserve">तिरतुल्लुस ने पौलुस पर </w:t>
      </w:r>
      <w:r>
        <w:rPr>
          <w:b/>
          <w:lang w:val="hi_IN" w:bidi="hi_IN"/>
        </w:rPr>
        <w:t>नासरियों</w:t>
      </w:r>
      <w:r>
        <w:rPr>
          <w:lang w:val="hi_IN" w:bidi="hi_IN"/>
        </w:rPr>
        <w:t xml:space="preserve"> के पंथ का मुखिया होने का भी आरोप लगाया। पंथ उन लोगों का एक समूह है जिनकी मान्यताएँ आमतौर पर सही माने जाने वाले विश्वास से अलग होती हैं। यीशु नासरत में पला-बढ़ा था। पौलुस के समय में, यहूदी लोग यीशु के विश्वासियों को नासरी कहते थे। </w:t>
      </w:r>
      <w:r>
        <w:rPr>
          <w:lang w:val="hi_IN" w:bidi="hi_IN"/>
        </w:rPr>
        <w:t>नासरत</w:t>
      </w:r>
      <w:r>
        <w:rPr>
          <w:lang w:val="hi_IN" w:bidi="hi_IN"/>
        </w:rPr>
        <w:t xml:space="preserve"> के बारे में अधिक जानकारी के लिए मुख्य शब्दावली को देखें।</w:t>
      </w:r>
    </w:p>
    <w:p>
      <w:pPr/>
      <w:r>
        <w:rPr>
          <w:lang w:val="hi_IN" w:bidi="hi_IN"/>
        </w:rPr>
      </w:r>
      <w:r>
        <w:rPr>
          <w:lang w:val="hi_IN" w:bidi="hi_IN"/>
        </w:rPr>
        <w:t xml:space="preserve">उसने पौलुस पर यहूदियों के </w:t>
      </w:r>
      <w:r>
        <w:rPr>
          <w:b/>
          <w:lang w:val="hi_IN" w:bidi="hi_IN"/>
        </w:rPr>
        <w:t>मंदिर</w:t>
      </w:r>
      <w:r>
        <w:rPr>
          <w:lang w:val="hi_IN" w:bidi="hi_IN"/>
        </w:rPr>
        <w:t xml:space="preserve"> को अशुद्ध करने का भी आरोप लगाया। पहले इस्तेमाल किए गए शब्द का ही प्रयोग करें। यहूदी </w:t>
      </w:r>
      <w:r>
        <w:rPr>
          <w:lang w:val="hi_IN" w:bidi="hi_IN"/>
        </w:rPr>
        <w:t>मंदिर</w:t>
      </w:r>
      <w:r>
        <w:rPr>
          <w:lang w:val="hi_IN" w:bidi="hi_IN"/>
        </w:rPr>
        <w:t xml:space="preserve"> के बारे में अधिक जानकारी के लिए मुख्य शब्दावली देखें।</w:t>
      </w:r>
    </w:p>
    <w:p>
      <w:pPr/>
      <w:r>
        <w:rPr>
          <w:lang w:val="hi_IN" w:bidi="hi_IN"/>
        </w:rPr>
      </w:r>
      <w:r>
        <w:rPr>
          <w:lang w:val="hi_IN" w:bidi="hi_IN"/>
        </w:rPr>
        <w:t xml:space="preserve">यदि आपके समूह को आवश्यकता हो तो </w:t>
      </w:r>
      <w:r>
        <w:rPr>
          <w:lang w:val="hi_IN" w:bidi="hi_IN"/>
        </w:rPr>
        <w:t>हेरोदेस के मंदिर</w:t>
      </w:r>
      <w:r>
        <w:rPr>
          <w:lang w:val="hi_IN" w:bidi="hi_IN"/>
        </w:rPr>
        <w:t xml:space="preserve"> की एक तस्वीर दिखाएँ।</w:t>
      </w:r>
    </w:p>
    <w:p>
      <w:pPr/>
      <w:r>
        <w:rPr>
          <w:lang w:val="hi_IN" w:bidi="hi_IN"/>
        </w:rPr>
      </w:r>
      <w:r>
        <w:rPr>
          <w:lang w:val="hi_IN" w:bidi="hi_IN"/>
        </w:rPr>
        <w:t>कुछ हस्तलिपियाँ इस बारे में और अधिक जानकारी देती हैं कि रोमी सेनापति किस प्रकार पौलुस को यहूदी प्रधानों से दूर ले गया। यदि आपके क्षेत्र के अन्य अनुवादों में ऐसा है तो आप इस जानकारी को शामिल कर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24:10–23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24:10–23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महायाजक हनन्याह, यहूदियों के पुरनिए और प्रवक्ता तिरतुल्लुस, राज्यपाल फेलिक्स के सामने पौलुस के खिलाफ मुकदमा दर्ज कराने कैसरिया गए।</w:t>
      </w:r>
    </w:p>
    <w:p>
      <w:pPr/>
      <w:r>
        <w:rPr>
          <w:lang w:val="hi_IN" w:bidi="hi_IN"/>
        </w:rPr>
      </w:r>
      <w:r>
        <w:rPr>
          <w:lang w:val="hi_IN" w:bidi="hi_IN"/>
        </w:rPr>
        <w:t>तिरतुल्लुस द्वारा अपने आरोप पेश करने के बाद, अब पौलुस की बारी थी कि वह अपने आरोप लगाने वाले को उत्तर दे। फेलिक्स ने पौलुस को बोलने का संकेत दिया। पौलुस ने राज्यपाल से सम्मान के साथ बात की। पौलुस ने स्वीकार किया कि फेलिक्स ने कई वर्षों तक उनकी जाति में न्यायी के रूप में शासन किया। राज्यपाल, फेलिक्स ने महत्वपूर्ण मामलों में न्यायाधीश के रूप में भी कार्य किया। पौलुस को अपना बचाव करने में खुशी है। इसका अर्थ है कि पौलुस आरोपों का उत्तर देने के लिए खुश है या तैयार है।</w:t>
      </w:r>
    </w:p>
    <w:p>
      <w:pPr/>
      <w:r>
        <w:rPr>
          <w:lang w:val="hi_IN" w:bidi="hi_IN"/>
        </w:rPr>
      </w:r>
      <w:r>
        <w:rPr>
          <w:lang w:val="hi_IN" w:bidi="hi_IN"/>
        </w:rPr>
        <w:t>पौलुस ने फेलिक्स से कहा कि वह हाल ही में 12 दिन पहले यरूशलेम पहुँचा है। वह आराधना करने के लिए यरूशलेम आया था। पौलुस ने कहा कि न तो महायाजक, पुरनियों और न ही वकील ने पौलुस को भीड़ को उकसाते हुए देखा। उसने न तो मन्दिर में और न ही आराधनालयों में किसी से बहस की। पौलुस राज्यपाल को बताना चाहता था कि यहूदियों के पास यह साबित करने के लिए कोई सबूत या गवाह नहीं थे कि उसने दंगे भड़काए थे, जैसा कि तिरतुल्लुस ने कहा था।</w:t>
      </w:r>
    </w:p>
    <w:p>
      <w:pPr/>
      <w:r>
        <w:rPr>
          <w:lang w:val="hi_IN" w:bidi="hi_IN"/>
        </w:rPr>
      </w:r>
      <w:r>
        <w:rPr>
          <w:lang w:val="hi_IN" w:bidi="hi_IN"/>
        </w:rPr>
        <w:t>पौलुस ने इस बात से इनकार नहीं किया कि वह उस मार्ग का अनुयायी है। आपको पिछले भागों से याद होगा कि यीशु के अनुयायियों ने अपने आप को मार्ग कहा। यहूदी अगुवे इस मार्ग को एक पंथ या मत कहते हैं। पौलुस ने स्पष्ट किया कि वह परमेश्वर की आराधना करता है और व्यवस्था और भविष्यद्वक्ताओं पर विश्वास करता है। यह व्यवस्था, मूसा की यहूदी व्यवस्था और यहूदी भविष्यद्वक्ताओं के लेख थी।</w:t>
      </w:r>
    </w:p>
    <w:p>
      <w:pPr/>
      <w:r>
        <w:rPr>
          <w:lang w:val="hi_IN" w:bidi="hi_IN"/>
        </w:rPr>
      </w:r>
      <w:r>
        <w:rPr>
          <w:lang w:val="hi_IN" w:bidi="hi_IN"/>
        </w:rPr>
        <w:t>रुकें और चर्चा करें: आपके समुदाय के लोग क्या करते हैं जब उन्हें पता चलता है कि आप में से कुछ लोगों ने मसीही विश्वास को अपना लिया है?</w:t>
      </w:r>
    </w:p>
    <w:p>
      <w:pPr/>
      <w:r>
        <w:rPr>
          <w:lang w:val="hi_IN" w:bidi="hi_IN"/>
        </w:rPr>
      </w:r>
      <w:r>
        <w:rPr>
          <w:lang w:val="hi_IN" w:bidi="hi_IN"/>
        </w:rPr>
        <w:t>पौलुस ने फेलिक्स को परमेश्वर की आशा और पुनरुत्थान में अपने विश्वास के बारे में भी बताया। पुनरुत्थान यह विश्वास है कि परमेश्वर मरे हुओं को जीवित कर सकता है। भविष्य में वह समय आएगा जब परमेश्वर धर्मी और दुष्ट दोनों को फिर से जीवित करेगा। पौलुस ने कहा कि उसके आरोप लगाने वाले, जैसे महायाजक, भी पुनरुत्थान पर विश्वास करते हैं।</w:t>
      </w:r>
    </w:p>
    <w:p>
      <w:pPr/>
      <w:r>
        <w:rPr>
          <w:lang w:val="hi_IN" w:bidi="hi_IN"/>
        </w:rPr>
      </w:r>
      <w:r>
        <w:rPr>
          <w:lang w:val="hi_IN" w:bidi="hi_IN"/>
        </w:rPr>
        <w:t>पौलुस ने राज्यपाल को यह भी आश्वासन दिया कि वह परमेश्वर और मनुष्यों के सामने एक निर्दोष विवेक के साथ जीता है। उसने कोई अपराध नहीं किया। पौलुस कई वर्षों तक दूर रहने के बाद यरूशलेम लौटा था। यरूशलेम आने का उसका इरादा गरीबों को उपहार देना और मन्दिर में अपनी भेंट चढ़ाना था। इस भेंट में एक नर या मादा मेमना, एक नर भेड़, भोजन और अन्य भेंटें शामिल हो सकती हैं।</w:t>
      </w:r>
    </w:p>
    <w:p>
      <w:pPr/>
      <w:r>
        <w:rPr>
          <w:lang w:val="hi_IN" w:bidi="hi_IN"/>
        </w:rPr>
      </w:r>
      <w:r>
        <w:rPr>
          <w:lang w:val="hi_IN" w:bidi="hi_IN"/>
        </w:rPr>
        <w:t>अपनी भेंट चढ़ाने से पहले, पौलुस ने शुद्धिकरण की रीति पूरी की। लोगों को मन्दिर में आराधना करने और परमेश्वर के सामने खड़े होने से पहले विधिपूर्वक शुद्ध होना पड़ता था। पौलुस यहूदी व्यवस्था का ध्यान से पालन करता था ताकि वह मन्दिर में आराधना कर सके।</w:t>
      </w:r>
    </w:p>
    <w:p>
      <w:pPr/>
      <w:r>
        <w:rPr>
          <w:lang w:val="hi_IN" w:bidi="hi_IN"/>
        </w:rPr>
      </w:r>
      <w:r>
        <w:rPr>
          <w:lang w:val="hi_IN" w:bidi="hi_IN"/>
        </w:rPr>
        <w:t>पौलुस ने यरूशलेम में दंगे नहीं भड़काए थे। लेकिन मन्दिर में आसिया के कुछ यहूदी थे। ये वही लोग थे जिन्होंने कहा कि पौलुस ने आसिया में दंगे भड़काए। हालाँकि, पौलुस बताता है कि आसिया से आए ये यहूदी, कैसरिया में उस पर आरोप लगाने के लिए नहीं हैं। कैसरिया के यहूदी—तिरतुल्लुस और महायाजक—ने पौलुस को कभी भी दंगे भड़काते हुए नहीं देखा। फिर पौलुस महायाजक के आरोप का एकमात्र सम्भव स्पष्टीकरण देता है। उसने जो एकमात्र बात कही जिससे परेशानी हुई, वह यह थी कि उसने यहूदी महासभा के सामने जोर से कहा कि वह मृतकों के पुनरुत्थान में विश्वास करता है।</w:t>
      </w:r>
    </w:p>
    <w:p>
      <w:pPr/>
      <w:r>
        <w:rPr>
          <w:lang w:val="hi_IN" w:bidi="hi_IN"/>
        </w:rPr>
      </w:r>
      <w:r>
        <w:rPr>
          <w:lang w:val="hi_IN" w:bidi="hi_IN"/>
        </w:rPr>
        <w:t>फेलिक्स को पहले से ही उस मार्ग के बारे में सटीक ज्ञान था। इसका अर्थ था कि फेलिक्स पहले से ही उस मार्ग के बारे में बहुत कुछ जानता था। फेलिक्स ने उन्हें टाल दिया, जिसका अर्थ है कि उसने सुनवाई रोक दी। फेलिक्स ने उनसे कहा, "जब सैन्य-दल का सरदार लूसियास आएगा, तब मैं तुम्हारे मामले का फैसला करूँगा।" हमें याद रहेगा कि लूसियास वह रोमी सेनापति था जिसने पौलुस को यरूशलेम से कैसरिया भेजा। फिर फेलिक्स ने सौ सैनिकों के अधिकारी, सूबेदार को आदेश दिया कि वह पौलुस को हिरासत में रखे। एक रोमी नागरिक के रूप में, फेलिक्स ने पौलुस को कुछ आज़ादी दी, जिससे उसके दोस्तों को उससे मिलने और उसकी आवश्यकताओं का ध्यान रखने की अनुमति मिली।</w:t>
      </w:r>
    </w:p>
    <w:p>
      <w:pPr/>
      <w:r>
        <w:rPr>
          <w:lang w:val="hi_IN" w:bidi="hi_IN"/>
        </w:rPr>
      </w:r>
      <w:r>
        <w:rPr>
          <w:lang w:val="hi_IN" w:bidi="hi_IN"/>
        </w:rPr>
        <w:t>रुकें और चर्चा करें: आपके समुदाय में पहरेदार या पुलिस अपने कैदियों की देखभाल कैसे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पौलुस ने तिरतुल्लुस के आरोपों का उत्तर दिया। अपने बचाव में पौलुस ने राज्यपाल को समझाया कि उसने यरूशलेम के मन्दिर में दंगा नहीं भड़काया।</w:t>
      </w:r>
    </w:p>
    <w:p>
      <w:pPr/>
      <w:r>
        <w:rPr>
          <w:lang w:val="hi_IN" w:bidi="hi_IN"/>
        </w:rPr>
      </w:r>
      <w:r>
        <w:rPr>
          <w:b/>
          <w:lang w:val="hi_IN" w:bidi="hi_IN"/>
        </w:rPr>
        <w:t>दूसरा दृश्य:</w:t>
      </w:r>
      <w:r>
        <w:rPr>
          <w:lang w:val="hi_IN" w:bidi="hi_IN"/>
        </w:rPr>
        <w:t xml:space="preserve"> राज्यपाल फेलिक्स ने पौलुस के खिलाफ आरोप लगाने वालों की सुनवाई रोकने का आदेश दिया। राज्यपाल ने सूबेदार को कैसरिया में पौलुस को पहरेदारी में रखने का आदेश दिया।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फेलिक्स, रोमी राज्यपाल</w:t>
      </w:r>
    </w:p>
    <w:p>
      <w:pPr>
        <w:pStyle w:val="ListBullet"/>
        <w:spacing w:line="240" w:lineRule="auto"/>
        <w:ind w:left="720"/>
      </w:pPr>
      <w:r>
        <w:rPr>
          <w:lang w:val="hi_IN" w:bidi="hi_IN"/>
        </w:rPr>
      </w:r>
      <w:r>
        <w:rPr>
          <w:lang w:val="hi_IN" w:bidi="hi_IN"/>
        </w:rPr>
        <w:t>क्लौदियुस लूसियास, रोमी सेनापति</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प्रवक्ता तिरतुल्लुस</w:t>
      </w:r>
    </w:p>
    <w:p>
      <w:pPr>
        <w:pStyle w:val="ListBullet"/>
        <w:spacing w:line="240" w:lineRule="auto"/>
        <w:ind w:left="720"/>
      </w:pPr>
      <w:r>
        <w:rPr>
          <w:lang w:val="hi_IN" w:bidi="hi_IN"/>
        </w:rPr>
      </w:r>
      <w:r>
        <w:rPr>
          <w:lang w:val="hi_IN" w:bidi="hi_IN"/>
        </w:rPr>
        <w:t>एक सूबेदार</w:t>
      </w:r>
    </w:p>
    <w:p>
      <w:pPr>
        <w:pStyle w:val="ListBullet"/>
        <w:spacing w:line="240" w:lineRule="auto"/>
        <w:ind w:left="720"/>
      </w:pPr>
      <w:r>
        <w:rPr>
          <w:lang w:val="hi_IN" w:bidi="hi_IN"/>
        </w:rPr>
      </w:r>
      <w:r>
        <w:rPr>
          <w:lang w:val="hi_IN" w:bidi="hi_IN"/>
        </w:rPr>
        <w:t>आसिया के यहूदी</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महायाजक की अगुवाई में यरूशलेम से आरोप लगाने वाले पौलुस के खिलाफ अपना मामला आगे बढ़ाने के लिए कैसरिया में आए थे। याद रखें कि तिरतुल्लुस ने यहूदी महासभा की ओर से बात की है। फेलिक्स ने पौलुस की ओर सिर हिलाया। इसका अर्थ था कि उसने पौलुस को अपने ऊपर आरोप लगाने वालों को उत्तर देने की अनुमति दी। पौलुस ने फेलिक्स से कहा कि वह मन्दिर में आराधना करने के लिए यरूशलेम पहुँचा था। पौलुस ने न तो मंदिर में और न ही आराधनालयों में, जहाँ यहूदी एक साथ प्रार्थना करते थे और पवित्रशास्त्र पढ़ते थे, किसी भीड़ को उकसाया और न ही किसी से बहस की।</w:t>
      </w:r>
    </w:p>
    <w:p>
      <w:pPr/>
      <w:r>
        <w:rPr>
          <w:lang w:val="hi_IN" w:bidi="hi_IN"/>
        </w:rPr>
      </w:r>
      <w:r>
        <w:rPr>
          <w:lang w:val="hi_IN" w:bidi="hi_IN"/>
        </w:rPr>
        <w:t>लेकिन पौलुस ने स्वीकार किया कि वह उस मार्ग का हिस्सा था। तिरतुल्लुस ने यह संकेत दिया कि वह मार्ग एक खतरनाक समूह था जो यहूदियों के बीच दंगे भड़काता था। लेकिन पौलुस ने कहा कि वह परमेश्वर की आराधना करता है और व्यवस्था और भविष्यद्वक्ताओं पर विश्वास करता है। पौलुस परमेश्वर की आशा और पुनरुत्थान में विश्वास करता था।</w:t>
      </w:r>
    </w:p>
    <w:p>
      <w:pPr/>
      <w:r>
        <w:rPr>
          <w:lang w:val="hi_IN" w:bidi="hi_IN"/>
        </w:rPr>
      </w:r>
      <w:r>
        <w:rPr>
          <w:lang w:val="hi_IN" w:bidi="hi_IN"/>
        </w:rPr>
        <w:t>पौलुस ने फेलिक्स से यह भी कहा कि वह कई वर्षों तक यरूशलेम नहीं आ सका था। पौलुस हाल ही में गरीबों को दान देने और अपने बलिदान चढ़ाने के लिए यरूशलेम आया था। पौलुस फेलिक्स को यह भी विश्वास दिलाता है कि यहूदी व्यवस्था के अनुसार, पौलुस ने मन्दिर में आराधना के लिए आवश्यक शुद्धिकरण की रीति पूरी की।</w:t>
      </w:r>
    </w:p>
    <w:p>
      <w:pPr/>
      <w:r>
        <w:rPr>
          <w:lang w:val="hi_IN" w:bidi="hi_IN"/>
        </w:rPr>
      </w:r>
      <w:r>
        <w:rPr>
          <w:lang w:val="hi_IN" w:bidi="hi_IN"/>
        </w:rPr>
        <w:t>पौलुस ने राज्यपाल को समझाने की कोशिश की कि आसिया के यहूदी न तो फेलिक्स के सामने पेश हुए और न ही यरूशलेम में यहूदियों की महासभा के सामने सुनवाई के समय। महायाजक, यहूदियों के पुरनिए और तिरतुल्लुस ने आरोप लगाए, लेकिन जब यहूदियों की भीड़ ने पौलुस पर हमला किया तो वे मन्दिर में वहाँ नहीं थे।</w:t>
      </w:r>
    </w:p>
    <w:p>
      <w:pPr/>
      <w:r>
        <w:rPr>
          <w:lang w:val="hi_IN" w:bidi="hi_IN"/>
        </w:rPr>
      </w:r>
      <w:r>
        <w:rPr>
          <w:lang w:val="hi_IN" w:bidi="hi_IN"/>
        </w:rPr>
        <w:t>पौलुस ने फेलिक्स को यह भी बताया कि उसने यहूदी महासभा के सामने सुनवाई के दौरान क्या कहा। पौलुस ने कहा कि मरे हुओं के पुनरुत्थान में उसके विश्वास के कारण ही उस पर मुकदमा चलाया जा रहा था।</w:t>
      </w:r>
    </w:p>
    <w:p>
      <w:pPr/>
      <w:r>
        <w:rPr>
          <w:lang w:val="hi_IN" w:bidi="hi_IN"/>
        </w:rPr>
      </w:r>
      <w:r>
        <w:rPr>
          <w:lang w:val="hi_IN" w:bidi="hi_IN"/>
        </w:rPr>
        <w:t>फेलिक्स ने उस मार्ग के बारे में बहुत कुछ जान लिया था। फेलिक्स ने बातचीत को रोक दी। फेलिक्स ने उनसे कहा कि जब रोमी सेनापति लूसियास आएगा, तब वह इस मामले में अपना फैसला सुनाएगा। उसने सौ सैनिकों के अधिकारी, सूबेदार को आदेश दिया कि वह पौलुस को हिरासत में रखे, लेकिन उसको कुछ आज़ादी दे। फेलिक्स ने पौलुस के दोस्तों को उससे मिलने और उसकी देखभाल करने की अनुमति दी।</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फेलिक्स, रोमी राज्यपाल</w:t>
      </w:r>
    </w:p>
    <w:p>
      <w:pPr>
        <w:pStyle w:val="ListBullet"/>
        <w:spacing w:line="240" w:lineRule="auto"/>
        <w:ind w:left="720"/>
      </w:pPr>
      <w:r>
        <w:rPr>
          <w:lang w:val="hi_IN" w:bidi="hi_IN"/>
        </w:rPr>
      </w:r>
      <w:r>
        <w:rPr>
          <w:lang w:val="hi_IN" w:bidi="hi_IN"/>
        </w:rPr>
        <w:t>क्लौदियुस लूसियास, रोमी सेनापति</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प्रवक्ता तिरतुल्लुस</w:t>
      </w:r>
    </w:p>
    <w:p>
      <w:pPr>
        <w:pStyle w:val="ListBullet"/>
        <w:spacing w:line="240" w:lineRule="auto"/>
        <w:ind w:left="720"/>
      </w:pPr>
      <w:r>
        <w:rPr>
          <w:lang w:val="hi_IN" w:bidi="hi_IN"/>
        </w:rPr>
      </w:r>
      <w:r>
        <w:rPr>
          <w:lang w:val="hi_IN" w:bidi="hi_IN"/>
        </w:rPr>
        <w:t>एक सूबेदार</w:t>
      </w:r>
    </w:p>
    <w:p>
      <w:pPr>
        <w:pStyle w:val="ListBullet"/>
        <w:spacing w:line="240" w:lineRule="auto"/>
        <w:ind w:left="720"/>
      </w:pPr>
      <w:r>
        <w:rPr>
          <w:lang w:val="hi_IN" w:bidi="hi_IN"/>
        </w:rPr>
      </w:r>
      <w:r>
        <w:rPr>
          <w:lang w:val="hi_IN" w:bidi="hi_IN"/>
        </w:rPr>
        <w:t>आसिया के यहूदी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राज्यपाल फेलिक्स ने पौलुस को अपने खिलाफ लगाए गए आरोपों का उत्तर देने की अनुमति 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राज्यपाल की भूमिका निभाने वाले अभिनेता से पूछें, "आप कैसा महसूस कर रहे हैं?" आप ऐसी बातें सुन सकते हैं, "पौलुस क्या कहने वाला है?" और "महायाजक और पुरनिए इस नागरिक के विरुद्ध क्यों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आरोपों का उत्तर दिया। वह फेलिक्स को समझाता है कि उसके आरोप लगाने वालों ने न तो उसे यहूदियों की भीड़ को भड़काते हुए देखा और न ही उसे मंदिर में या आराधनालयों में किसी से बहस करते हुए देखा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राज्यपाल के सामने अपने आप को निर्दोष साबित करूँगा," और "महायाजक और पुरनियों के पास अपने आरोपों के प्रमाण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हमें याद रखना होगा कि प्रवक्ता, तिरतुल्लुस ने कहा था कि पौलुस उस मार्ग का मुखिया था। पौलुस ने स्वीकार किया कि वह उस मार्ग का अनुयायी था। पौलुस ने फेलिक्स से कहा कि वह परमेश्वर का अनुसरण करता है और यहूदी व्यवस्था और भविष्यद्वक्ताओं पर विश्वास करता है।</w:t>
      </w:r>
    </w:p>
    <w:p>
      <w:pPr/>
      <w:r>
        <w:rPr>
          <w:lang w:val="hi_IN" w:bidi="hi_IN"/>
        </w:rPr>
      </w:r>
      <w:r>
        <w:rPr>
          <w:lang w:val="hi_IN" w:bidi="hi_IN"/>
        </w:rPr>
        <w:t>पौलुस ने फेलिक्स से कहा कि वह यरूशलेम के मंदिर में गरीबों को अपना दान देने और परमेश्वर को अपना बलिदान चढ़ाने आया था। उसने शुद्धिकरण के रीति-रिवाज भी पूरे किए ताकि उसे यहूदी मंदिर में बलिदान चढ़ाने की अनुमति मिल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"तिरतुल्लुस इस मार्ग के बारे में बुरी बातें कह रहा है," और "मैंने किसी भी यहूदी व्यवस्था का उल्लंघन नहीं किया।"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फेलिक्स को मरे हुओं के पुनरुत्थान के बारे में बताया। जब फेलिक्स ने यह सुना, तो उसने सुनवाई रोक दी, क्योंकि उसके पास उस मार्ग के बारे में सटीक ज्ञान था। उसने कहा, "जब सेनापति लूसियास आएगा, तब मैं तेरा मामले का फैसला करूँगा।"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फेलिक्स की भूमिका निभाने वाले अभिनेता से पूछें, "आप कैसा महसूस कर रहे हैं?" आप ऐसी बातें सुन सकते हैं, "मुझे लगता है कि मैंने वह सब कुछ सुन लिया है जो मुझे सुनना चाहिए था", और "पौलुस पर आरोप लगाने वालों के पास पर्याप्त सबूत और गवाह नहीं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"मैंने राज्यपाल को यह समझाने के लिए अपनी पूरी कोशिश की कि मैंने कुछ भी गलत नहीं किया है," और "आखिरकार मैं आराम कर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फेलिक्स द्वारा एक पहरेदार को पौलुस के साथ रहने का आदेश देने का अभिनय करें। पौलुस के दोस्त उससे मिल सकते थे और उसकी जरूरतों को पूरा कर सकते थे।</w:t>
      </w:r>
    </w:p>
    <w:p>
      <w:pPr/>
      <w:r>
        <w:rPr>
          <w:lang w:val="hi_IN" w:bidi="hi_IN"/>
        </w:rPr>
      </w:r>
      <w:r>
        <w:rPr>
          <w:lang w:val="hi_IN" w:bidi="hi_IN"/>
        </w:rPr>
        <w:t>फेलिक्स की भूमिका निभाने वाले अभिनेता से पूछें, "आप कैसा महसूस कर रहे हैं?" आप ऐसी बातें सुन सकते हैं, "मुझे लगता है कि पौलुस निर्दोष है," और "पौलुस यहाँ मेरे पास सुरक्षित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अपना मामला राज्यपाल फेलिक्स के सामने पेश करता है। वह कहता है कि कई वर्षों के बाद वह </w:t>
      </w:r>
      <w:r>
        <w:rPr>
          <w:b/>
          <w:lang w:val="hi_IN" w:bidi="hi_IN"/>
        </w:rPr>
        <w:t>यरूशलेम</w:t>
      </w:r>
      <w:r>
        <w:rPr>
          <w:lang w:val="hi_IN" w:bidi="hi_IN"/>
        </w:rPr>
        <w:t xml:space="preserve"> लौट आया है। उसने न तो </w:t>
      </w:r>
      <w:r>
        <w:rPr>
          <w:b/>
          <w:lang w:val="hi_IN" w:bidi="hi_IN"/>
        </w:rPr>
        <w:t>मन्दिर</w:t>
      </w:r>
      <w:r>
        <w:rPr>
          <w:lang w:val="hi_IN" w:bidi="hi_IN"/>
        </w:rPr>
        <w:t xml:space="preserve"> में और न ही </w:t>
      </w:r>
      <w:r>
        <w:rPr>
          <w:b/>
          <w:lang w:val="hi_IN" w:bidi="hi_IN"/>
        </w:rPr>
        <w:t>आराधनालयों</w:t>
      </w:r>
      <w:r>
        <w:rPr>
          <w:lang w:val="hi_IN" w:bidi="hi_IN"/>
        </w:rPr>
        <w:t xml:space="preserve"> में किसी से बहस की। यरूशलेम, मंदिर और आराधनालय शब्दों का इस्तेमाल उसी तरह करें जैसे आपने पहले किया है। </w:t>
      </w:r>
      <w:r>
        <w:rPr>
          <w:lang w:val="hi_IN" w:bidi="hi_IN"/>
        </w:rPr>
        <w:t>यरूशलेम</w:t>
      </w:r>
      <w:r>
        <w:rPr>
          <w:lang w:val="hi_IN" w:bidi="hi_IN"/>
        </w:rPr>
        <w:t xml:space="preserve">, </w:t>
      </w:r>
      <w:r>
        <w:rPr>
          <w:lang w:val="hi_IN" w:bidi="hi_IN"/>
        </w:rPr>
        <w:t>मंदिर</w:t>
      </w:r>
      <w:r>
        <w:rPr>
          <w:lang w:val="hi_IN" w:bidi="hi_IN"/>
        </w:rPr>
        <w:t xml:space="preserve"> और </w:t>
      </w:r>
      <w:r>
        <w:rPr>
          <w:lang w:val="hi_IN" w:bidi="hi_IN"/>
        </w:rPr>
        <w:t>आराधनालय</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स्वीकार किया कि वह "उस </w:t>
      </w:r>
      <w:r>
        <w:rPr>
          <w:b/>
          <w:lang w:val="hi_IN" w:bidi="hi_IN"/>
        </w:rPr>
        <w:t>मार्ग</w:t>
      </w:r>
      <w:r>
        <w:rPr>
          <w:lang w:val="hi_IN" w:bidi="hi_IN"/>
        </w:rPr>
        <w:t xml:space="preserve"> का अनुयायी" था। शुरुआती वर्षों के दौरान, यीशु के विश्वासियों को "मार्ग के अनुयायी" कहा जाता है।</w:t>
      </w:r>
    </w:p>
    <w:p>
      <w:pPr/>
      <w:r>
        <w:rPr>
          <w:lang w:val="hi_IN" w:bidi="hi_IN"/>
        </w:rPr>
      </w:r>
      <w:r>
        <w:rPr>
          <w:lang w:val="hi_IN" w:bidi="hi_IN"/>
        </w:rPr>
        <w:t xml:space="preserve">पौलुस </w:t>
      </w:r>
      <w:r>
        <w:rPr>
          <w:b/>
          <w:lang w:val="hi_IN" w:bidi="hi_IN"/>
        </w:rPr>
        <w:t>व्यवस्था</w:t>
      </w:r>
      <w:r>
        <w:rPr>
          <w:lang w:val="hi_IN" w:bidi="hi_IN"/>
        </w:rPr>
        <w:t xml:space="preserve"> और </w:t>
      </w:r>
      <w:r>
        <w:rPr>
          <w:b/>
          <w:lang w:val="hi_IN" w:bidi="hi_IN"/>
        </w:rPr>
        <w:t>भविष्यद्वक्ताओं</w:t>
      </w:r>
      <w:r>
        <w:rPr>
          <w:lang w:val="hi_IN" w:bidi="hi_IN"/>
        </w:rPr>
        <w:t xml:space="preserve"> पर विश्वास करता था। व्यवस्था और भविष्यद्वक्ताओं शब्दों का इस्तेमाल उसी तरह करें जैसे आपने पहले किया है। </w:t>
      </w:r>
      <w:r>
        <w:rPr>
          <w:lang w:val="hi_IN" w:bidi="hi_IN"/>
        </w:rPr>
        <w:t>व्यवस्था</w:t>
      </w:r>
      <w:r>
        <w:rPr>
          <w:lang w:val="hi_IN" w:bidi="hi_IN"/>
        </w:rPr>
        <w:t xml:space="preserve"> और </w:t>
      </w:r>
      <w:r>
        <w:rPr>
          <w:b/>
          <w:lang w:val="hi_IN" w:bidi="hi_IN"/>
        </w:rPr>
        <w:t>भविष्यद्वक्ताओं</w:t>
      </w:r>
      <w:r>
        <w:rPr>
          <w:lang w:val="hi_IN" w:bidi="hi_IN"/>
        </w:rPr>
        <w:t xml:space="preserve"> के बारे में अधिक जानकारी के लिए मुख्य शब्दावली देखें।</w:t>
      </w:r>
    </w:p>
    <w:p>
      <w:pPr/>
      <w:r>
        <w:rPr>
          <w:lang w:val="hi_IN" w:bidi="hi_IN"/>
        </w:rPr>
      </w:r>
      <w:r>
        <w:rPr>
          <w:lang w:val="hi_IN" w:bidi="hi_IN"/>
        </w:rPr>
        <w:t xml:space="preserve">पौलुस परमेश्वर की आशा और </w:t>
      </w:r>
      <w:r>
        <w:rPr>
          <w:b/>
          <w:lang w:val="hi_IN" w:bidi="hi_IN"/>
        </w:rPr>
        <w:t>पुनरुत्थान</w:t>
      </w:r>
      <w:r>
        <w:rPr>
          <w:lang w:val="hi_IN" w:bidi="hi_IN"/>
        </w:rPr>
        <w:t xml:space="preserve"> में विश्वास करता था। पुनरुत्थान शब्द का उपयोग उसी तरह करें जैसे आपने पहले किया था। </w:t>
      </w:r>
      <w:r>
        <w:rPr>
          <w:lang w:val="hi_IN" w:bidi="hi_IN"/>
        </w:rPr>
        <w:t>पुनरुत्थान</w:t>
      </w:r>
      <w:r>
        <w:rPr>
          <w:lang w:val="hi_IN" w:bidi="hi_IN"/>
        </w:rPr>
        <w:t xml:space="preserve"> के बारे में अधिक जानकारी के लिए मुख्य शब्दावली देखें।</w:t>
      </w:r>
    </w:p>
    <w:p>
      <w:pPr/>
      <w:r>
        <w:rPr>
          <w:lang w:val="hi_IN" w:bidi="hi_IN"/>
        </w:rPr>
      </w:r>
      <w:r>
        <w:rPr>
          <w:lang w:val="hi_IN" w:bidi="hi_IN"/>
        </w:rPr>
        <w:t xml:space="preserve">कई वर्षों के बाद, पौलुस अपने </w:t>
      </w:r>
      <w:r>
        <w:rPr>
          <w:b/>
          <w:lang w:val="hi_IN" w:bidi="hi_IN"/>
        </w:rPr>
        <w:t>दान</w:t>
      </w:r>
      <w:r>
        <w:rPr>
          <w:lang w:val="hi_IN" w:bidi="hi_IN"/>
        </w:rPr>
        <w:t xml:space="preserve"> और </w:t>
      </w:r>
      <w:r>
        <w:rPr>
          <w:b/>
          <w:lang w:val="hi_IN" w:bidi="hi_IN"/>
        </w:rPr>
        <w:t>भेंट</w:t>
      </w:r>
      <w:r>
        <w:rPr>
          <w:lang w:val="hi_IN" w:bidi="hi_IN"/>
        </w:rPr>
        <w:t xml:space="preserve"> देने के लिए यरूशलेम गया। दान वे उपहार होते हैं जो गरीबों को दिए जाते हैं। भेंटें शब्द का उपयोग उसी तरह करें जैसे आपने पहले किया था। </w:t>
      </w:r>
      <w:r>
        <w:rPr>
          <w:lang w:val="hi_IN" w:bidi="hi_IN"/>
        </w:rPr>
        <w:t>भेंटें</w:t>
      </w:r>
      <w:r>
        <w:rPr>
          <w:lang w:val="hi_IN" w:bidi="hi_IN"/>
        </w:rPr>
        <w:t xml:space="preserve"> शब्द के बारे में अधिक जानकारी के लिए मुख्य शब्दावली देखें।</w:t>
      </w:r>
    </w:p>
    <w:p>
      <w:pPr/>
      <w:r>
        <w:rPr>
          <w:lang w:val="hi_IN" w:bidi="hi_IN"/>
        </w:rPr>
      </w:r>
      <w:r>
        <w:rPr>
          <w:lang w:val="hi_IN" w:bidi="hi_IN"/>
        </w:rPr>
        <w:t xml:space="preserve">पौलुस ने दावा किया कि यहूदी जानते थे कि अपने बलिदान चढ़ाने से पहले ही वह शुद्ध हो चूका था। जब उन्होंने पौलुस को देखा, तब तक वह अपना </w:t>
      </w:r>
      <w:r>
        <w:rPr>
          <w:b/>
          <w:lang w:val="hi_IN" w:bidi="hi_IN"/>
        </w:rPr>
        <w:t>शुद्धिकरण अनुष्ठान</w:t>
      </w:r>
      <w:r>
        <w:rPr>
          <w:lang w:val="hi_IN" w:bidi="hi_IN"/>
        </w:rPr>
        <w:t xml:space="preserve"> पूरा कर चूका था, या उसने स्वयं को विधिपूर्वक शुद्ध कर लिया था। शुद्धिकरण अनुष्ठान या </w:t>
      </w:r>
      <w:r>
        <w:rPr>
          <w:b/>
          <w:lang w:val="hi_IN" w:bidi="hi_IN"/>
        </w:rPr>
        <w:t>विधिपूर्वक स्वच्छता</w:t>
      </w:r>
      <w:r>
        <w:rPr>
          <w:lang w:val="hi_IN" w:bidi="hi_IN"/>
        </w:rPr>
        <w:t xml:space="preserve"> या </w:t>
      </w:r>
      <w:r>
        <w:rPr>
          <w:b/>
          <w:lang w:val="hi_IN" w:bidi="hi_IN"/>
        </w:rPr>
        <w:t>शुद्धि</w:t>
      </w:r>
      <w:r>
        <w:rPr>
          <w:lang w:val="hi_IN" w:bidi="hi_IN"/>
        </w:rPr>
        <w:t xml:space="preserve"> के लिए उसी शब्द का इस्तेमाल करें जो आपने पहले किया है। </w:t>
      </w:r>
      <w:r>
        <w:rPr>
          <w:b/>
          <w:lang w:val="hi_IN" w:bidi="hi_IN"/>
        </w:rPr>
        <w:t>शुद्धिकरण भेंट या अनुष्ठान</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फेलिक्स को बताया कि वह पहले यहूदियों की </w:t>
      </w:r>
      <w:r>
        <w:rPr>
          <w:b/>
          <w:lang w:val="hi_IN" w:bidi="hi_IN"/>
        </w:rPr>
        <w:t>सभा</w:t>
      </w:r>
      <w:r>
        <w:rPr>
          <w:lang w:val="hi_IN" w:bidi="hi_IN"/>
        </w:rPr>
        <w:t xml:space="preserve"> के सामने खड़ा था। सभा को </w:t>
      </w:r>
      <w:r>
        <w:rPr>
          <w:b/>
          <w:lang w:val="hi_IN" w:bidi="hi_IN"/>
        </w:rPr>
        <w:t>महासभा</w:t>
      </w:r>
      <w:r>
        <w:rPr>
          <w:lang w:val="hi_IN" w:bidi="hi_IN"/>
        </w:rPr>
        <w:t xml:space="preserve"> भी कहा जाता है। सभा के लिए उसी शब्द का उपयोग करें जो आपने पहले किया था। सभा के बारे में अधिक जानकारी के लिए मुख्य शब्दावली में </w:t>
      </w:r>
      <w:r>
        <w:rPr>
          <w:lang w:val="hi_IN" w:bidi="hi_IN"/>
        </w:rPr>
        <w:t>महासभा</w:t>
      </w:r>
      <w:r>
        <w:rPr>
          <w:lang w:val="hi_IN" w:bidi="hi_IN"/>
        </w:rPr>
        <w:t xml:space="preserve"> को देखें।</w:t>
      </w:r>
    </w:p>
    <w:p>
      <w:pPr/>
      <w:r>
        <w:rPr>
          <w:lang w:val="hi_IN" w:bidi="hi_IN"/>
        </w:rPr>
      </w:r>
      <w:r>
        <w:rPr>
          <w:lang w:val="hi_IN" w:bidi="hi_IN"/>
        </w:rPr>
        <w:t xml:space="preserve">फेलिक्स ने उनसे कहा कि जब </w:t>
      </w:r>
      <w:r>
        <w:rPr>
          <w:b/>
          <w:lang w:val="hi_IN" w:bidi="hi_IN"/>
        </w:rPr>
        <w:t>सेनापति</w:t>
      </w:r>
      <w:r>
        <w:rPr>
          <w:lang w:val="hi_IN" w:bidi="hi_IN"/>
        </w:rPr>
        <w:t xml:space="preserve"> आएगा तब वह अपना निर्णय देगा। फेलिक्स ने </w:t>
      </w:r>
      <w:r>
        <w:rPr>
          <w:b/>
          <w:lang w:val="hi_IN" w:bidi="hi_IN"/>
        </w:rPr>
        <w:t>सूबेदार</w:t>
      </w:r>
      <w:r>
        <w:rPr>
          <w:lang w:val="hi_IN" w:bidi="hi_IN"/>
        </w:rPr>
        <w:t xml:space="preserve"> को यह भी आदेश दिया कि वह पौलुस को हिरासत में रखे। सेनापति और सूबेदार शब्दों का उपयोग उसी तरह करें जैसे आपने पहले किया था। </w:t>
      </w:r>
      <w:r>
        <w:rPr>
          <w:b/>
          <w:lang w:val="hi_IN" w:bidi="hi_IN"/>
        </w:rPr>
        <w:t>सेनापति</w:t>
      </w:r>
      <w:r>
        <w:rPr>
          <w:lang w:val="hi_IN" w:bidi="hi_IN"/>
        </w:rPr>
        <w:t xml:space="preserve"> और </w:t>
      </w:r>
      <w:r>
        <w:rPr>
          <w:lang w:val="hi_IN" w:bidi="hi_IN"/>
        </w:rPr>
        <w:t>सूबेदार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24:24–27</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24:24–27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फेलिक्स ने पौलुस को अपने ऊपर आरोप लगाने वाले, महायाजक, यहूदियों के पुरनियों और प्रवक्ता तिरतुल्लुस को उत्तर देने की अनुमति दी।</w:t>
      </w:r>
    </w:p>
    <w:p>
      <w:pPr/>
      <w:r>
        <w:rPr>
          <w:lang w:val="hi_IN" w:bidi="hi_IN"/>
        </w:rPr>
      </w:r>
      <w:r>
        <w:rPr>
          <w:lang w:val="hi_IN" w:bidi="hi_IN"/>
        </w:rPr>
        <w:t>कुछ दिनों के बाद, फेलिक्स और उसकी पत्नी द्रुसिल्ला ने पौलुस को बुलवाया। हम याद रखें कि फेलिक्स ने कहा था कि जब सेनापति लूसियास आएगा, तब वह पौलुस के मामले पर फैसला करेगा। लेकिन फिलहाल, यह दिखाता है कि फेलिक्स ने अभी तक पौलुस के मामले में कोई फैसला नहीं लिया है। द्रुसिल्ला यहूदी थी। फेलिक्स ने पौलुस को बुलवाया ताकि वे सुन सकें कि पौलुस मसीह यीशु पर अपने विश्वास के बारे में क्या कहेगा।</w:t>
      </w:r>
    </w:p>
    <w:p>
      <w:pPr/>
      <w:r>
        <w:rPr>
          <w:lang w:val="hi_IN" w:bidi="hi_IN"/>
        </w:rPr>
      </w:r>
      <w:r>
        <w:rPr>
          <w:lang w:val="hi_IN" w:bidi="hi_IN"/>
        </w:rPr>
        <w:t>पौलुस ने फेलिक्स को धार्मिकता के बारे में समझाया, जिसका अर्थ है सही काम करना और परमेश्वर के साथ सही रिश्ता रखना। धर्मी व्यक्ति का अच्छा नैतिक चरित्र होता है। धर्मी व्यक्ति परमेश्वर की आज्ञा मानता है। संयम वह स्थिति है जब कोई व्यक्ति ऐसा काम नहीं करने का चुनाव करता है जिसे वह करना सही नहीं मानता। वह ऐसा नहीं करता भले ही उसे ऐसा करने का लालच दिया हो।</w:t>
      </w:r>
    </w:p>
    <w:p>
      <w:pPr/>
      <w:r>
        <w:rPr>
          <w:lang w:val="hi_IN" w:bidi="hi_IN"/>
        </w:rPr>
      </w:r>
      <w:r>
        <w:rPr>
          <w:lang w:val="hi_IN" w:bidi="hi_IN"/>
        </w:rPr>
        <w:t>रुकें और चर्चा करें: वर्णन करें कि आपकी संस्कृति में एक धर्मी व्यक्ति क्या करता है। वर्णन करें कि आपकी संस्कृति में संयम वाला व्यक्ति क्या करता है।</w:t>
      </w:r>
    </w:p>
    <w:p>
      <w:pPr/>
      <w:r>
        <w:rPr>
          <w:lang w:val="hi_IN" w:bidi="hi_IN"/>
        </w:rPr>
      </w:r>
      <w:r>
        <w:rPr>
          <w:lang w:val="hi_IN" w:bidi="hi_IN"/>
        </w:rPr>
        <w:t>"आने वाला न्याय" भविष्य के समय को दर्शाता है जब परमेश्वर सभी लोगों का उनके जीवन में किए गए कामों के अनुसार न्याय करेगा। हम याद रखें कि पौलुस एक कैदी है और राज्यपाल फेलिक्स उसके मामले को देखने वाला न्यायाधीश है।</w:t>
      </w:r>
    </w:p>
    <w:p>
      <w:pPr/>
      <w:r>
        <w:rPr>
          <w:lang w:val="hi_IN" w:bidi="hi_IN"/>
        </w:rPr>
      </w:r>
      <w:r>
        <w:rPr>
          <w:lang w:val="hi_IN" w:bidi="hi_IN"/>
        </w:rPr>
        <w:t>जब फेलिक्स ने ये बातें सुनी, तो वह सतर्क या भयभीत हो गया। उसने पौलुस से कहा कि वह अभी बात करना बंद करे। फेलिक्स ने पौलुस को एक कैदी के रूप में वापस उसके घर भेज दिया। यह पौलुस को जाने का एक विनम्र आदेश था। ऐसा लगता है कि फेलिक्स को पौलुस से सुनी बातें पसंद नहीं आई या वह उनसे परेशान हो गया। उसने पौलुस से कहा कि वह उससे किसी और समय बात करेगा।</w:t>
      </w:r>
    </w:p>
    <w:p>
      <w:pPr/>
      <w:r>
        <w:rPr>
          <w:lang w:val="hi_IN" w:bidi="hi_IN"/>
        </w:rPr>
      </w:r>
      <w:r>
        <w:rPr>
          <w:lang w:val="hi_IN" w:bidi="hi_IN"/>
        </w:rPr>
        <w:t>अपने कैदी के रूप में, फेलिक्स उम्मीद कर रहा था कि पौलुस अपनी रिहाई के लिए उसे रिश्वत देगा। रिश्वत वह पैसा होता है जो किसी अधिकारी को कुछ अवैध कार्य करने के लिए दिया जाता है। रोमी व्यवस्था में, रिश्वत लेने की अनुमति नहीं थी, लेकिन फेलिक्स जैसे कुछ रोमी अधिकारी रिश्वत स्वीकार करते थे। फेलिक्स अक्सर पौलुस को बुलवाता था और उससे बातें करता था। हर बार फेलिक्स को उम्मीद रहती थी कि पौलुस उसे पैसे देगा। यह भी सम्भव है कि फेलिक्स यीशु के बारे में नए धर्म के बारे में सुनने में रुचि रखता था।</w:t>
      </w:r>
    </w:p>
    <w:p>
      <w:pPr/>
      <w:r>
        <w:rPr>
          <w:lang w:val="hi_IN" w:bidi="hi_IN"/>
        </w:rPr>
      </w:r>
      <w:r>
        <w:rPr>
          <w:lang w:val="hi_IN" w:bidi="hi_IN"/>
        </w:rPr>
        <w:t>रुकें और चर्चा करें: किसी ऐसे समय या स्थितियों के बारे में बात करें, जहाँ लोगों ने रिश्वत दी हो या किसी अवैध काम के लिए भुगतान किया हो।</w:t>
      </w:r>
    </w:p>
    <w:p>
      <w:pPr/>
      <w:r>
        <w:rPr>
          <w:lang w:val="hi_IN" w:bidi="hi_IN"/>
        </w:rPr>
      </w:r>
      <w:r>
        <w:rPr>
          <w:lang w:val="hi_IN" w:bidi="hi_IN"/>
        </w:rPr>
        <w:t>दो साल बीत गए, लेकिन पौलुस अभी भी कैसरिया में हिरासत में था। ऐसा लगता है कि पौलुस ने फेलिक्स को ऐसा कोई भुगतान नहीं दिया। फेलिक्स यहूदी अगुवों से डरता था, इसलिए उसने पौलुस को जेल में ही रखा। वह चाहता था कि यहूदी अगुवे उसे पसंद करें, भले ही उसे पौलुस को जेल में रखने का कोई कारण नहीं दिखता। दो साल बाद, रोमी सम्राट ने फेलिक्स को राज्यपाल के पद से हटा दिया। पुरकियुस फेस्तुस, फेलिक्स के बाद नया राज्यपाल बना।</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राज्यपाल फेलिक्स और उसकी पत्नी द्रुसिल्ला ने पौलुस को बुलवाया। पौलुस फेलिक्स और द्रुसिल्ला के पास आया। उसने मसीह यीशु पर अपने विश्वास के बारे में बताया।</w:t>
      </w:r>
    </w:p>
    <w:p>
      <w:pPr/>
      <w:r>
        <w:rPr>
          <w:lang w:val="hi_IN" w:bidi="hi_IN"/>
        </w:rPr>
      </w:r>
      <w:r>
        <w:rPr>
          <w:b/>
          <w:lang w:val="hi_IN" w:bidi="hi_IN"/>
        </w:rPr>
        <w:t>दूसरा दृश्य:</w:t>
      </w:r>
      <w:r>
        <w:rPr>
          <w:lang w:val="hi_IN" w:bidi="hi_IN"/>
        </w:rPr>
        <w:t xml:space="preserve"> फेलिक्स अक्सर पौलुस को उससे बात करने के लिए बुलवाता है।</w:t>
      </w:r>
    </w:p>
    <w:p>
      <w:pPr/>
      <w:r>
        <w:rPr>
          <w:lang w:val="hi_IN" w:bidi="hi_IN"/>
        </w:rPr>
      </w:r>
      <w:r>
        <w:rPr>
          <w:b/>
          <w:lang w:val="hi_IN" w:bidi="hi_IN"/>
        </w:rPr>
        <w:t>तीसरा दृश्य:</w:t>
      </w:r>
      <w:r>
        <w:rPr>
          <w:lang w:val="hi_IN" w:bidi="hi_IN"/>
        </w:rPr>
        <w:t xml:space="preserve"> दो साल बीत गए। फेलिक्स ने राज्यपाल का पद छोड़ दिया। उसकी जगह पुरकियुस फेस्तुस ने ले ली।</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फेलिक्स, रोमी राज्यपाल</w:t>
      </w:r>
    </w:p>
    <w:p>
      <w:pPr>
        <w:pStyle w:val="ListBullet"/>
        <w:spacing w:line="240" w:lineRule="auto"/>
        <w:ind w:left="720"/>
      </w:pPr>
      <w:r>
        <w:rPr>
          <w:lang w:val="hi_IN" w:bidi="hi_IN"/>
        </w:rPr>
      </w:r>
      <w:r>
        <w:rPr>
          <w:lang w:val="hi_IN" w:bidi="hi_IN"/>
        </w:rPr>
        <w:t>द्रुसिल्ला</w:t>
      </w:r>
    </w:p>
    <w:p>
      <w:pPr>
        <w:pStyle w:val="ListBullet"/>
        <w:spacing w:line="240" w:lineRule="auto"/>
        <w:ind w:left="720"/>
      </w:pPr>
      <w:r>
        <w:rPr>
          <w:lang w:val="hi_IN" w:bidi="hi_IN"/>
        </w:rPr>
      </w:r>
      <w:r>
        <w:rPr>
          <w:lang w:val="hi_IN" w:bidi="hi_IN"/>
        </w:rPr>
        <w:t>पुरकियुस फेस्तुस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आपको याद होगा कि पौलुस ने कहा कि पुनरुत्थान में अपने विश्वास के कारण उस पर मुकदमा चलाया गया था। पौलुस ने यीशु का अनुयायी होना भी स्वीकार किया। राज्यपाल फेलिक्स और उसकी पत्नी द्रुसिल्ला ने पौलुस को बुलवाया। द्रुसिल्ला एक यहूदी स्त्री थी।</w:t>
      </w:r>
    </w:p>
    <w:p>
      <w:pPr/>
      <w:r>
        <w:rPr>
          <w:lang w:val="hi_IN" w:bidi="hi_IN"/>
        </w:rPr>
      </w:r>
      <w:r>
        <w:rPr>
          <w:lang w:val="hi_IN" w:bidi="hi_IN"/>
        </w:rPr>
        <w:t>यह कहानी अदालत की सुनवाई के कुछ दिन बाद शुरू होती है। फेलिक्स और उसकी पत्नी द्रुसिल्ला उस कमरे में आए जहाँ अदालत की बैठक होती थी। फिर फेलिक्स ने पौलुस को बुलाने और पौलुस को अपने पास लाने के लिए एक संदेशवाहक या सेवक को भेजा। पौलुस ने उन्हें यीशु पर अपने विश्वास के बारे में बताया। उसने धार्मिकता, संयम, और आने वाले न्याय जैसे मुद्दों पर भी चर्चा की।</w:t>
      </w:r>
    </w:p>
    <w:p>
      <w:pPr/>
      <w:r>
        <w:rPr>
          <w:lang w:val="hi_IN" w:bidi="hi_IN"/>
        </w:rPr>
      </w:r>
      <w:r>
        <w:rPr>
          <w:lang w:val="hi_IN" w:bidi="hi_IN"/>
        </w:rPr>
        <w:t>जब फेलिक्स ने पौलुस को धार्मिकता, संयम और न्याय के मुद्दों के बारे में बात करते हुए सुना, तो फेलिक्स डर गया। उसने पौलुस को ऐसे मुद्दों पर बात करना बंद करने का आदेश दिया। राज्यपाल उससे किसी और समय पर बात करेगा। राज्यपाल ने सोचा कि पौलुस उसे रिश्वत देगा या पौलुस को रिहा करने के बदले राज्यपाल को पैसे देगा।</w:t>
      </w:r>
    </w:p>
    <w:p>
      <w:pPr/>
      <w:r>
        <w:rPr>
          <w:lang w:val="hi_IN" w:bidi="hi_IN"/>
        </w:rPr>
      </w:r>
      <w:r>
        <w:rPr>
          <w:lang w:val="hi_IN" w:bidi="hi_IN"/>
        </w:rPr>
        <w:t>फेलिक्स ने कई बार पौलुस को बुलवाया और उससे बातें की। शायद फेलिक्स पौलुस द्वारा उसे रिश्वत देने का इंतजार कर रहा था।</w:t>
      </w:r>
    </w:p>
    <w:p>
      <w:pPr/>
      <w:r>
        <w:rPr>
          <w:lang w:val="hi_IN" w:bidi="hi_IN"/>
        </w:rPr>
      </w:r>
      <w:r>
        <w:rPr>
          <w:lang w:val="hi_IN" w:bidi="hi_IN"/>
        </w:rPr>
        <w:t>दो साल बाद, रोमी सम्राट ने फेलिक्स को हटा दिया और उसके स्थान पर पुरकियुस फेस्तुस को नियुक्त किया। उसने यहूदियों को प्रसन्न करने के लिए पौलुस को जेल में रखा। पुरकियुस फेस्तुस कैसरिया में नया राज्यपाल बना।</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फेलिक्स, रोमी राज्यपाल</w:t>
      </w:r>
    </w:p>
    <w:p>
      <w:pPr>
        <w:pStyle w:val="ListBullet"/>
        <w:spacing w:line="240" w:lineRule="auto"/>
        <w:ind w:left="720"/>
      </w:pPr>
      <w:r>
        <w:rPr>
          <w:lang w:val="hi_IN" w:bidi="hi_IN"/>
        </w:rPr>
      </w:r>
      <w:r>
        <w:rPr>
          <w:lang w:val="hi_IN" w:bidi="hi_IN"/>
        </w:rPr>
        <w:t>द्रुसिल्ला</w:t>
      </w:r>
    </w:p>
    <w:p>
      <w:pPr>
        <w:pStyle w:val="ListBullet"/>
        <w:spacing w:line="240" w:lineRule="auto"/>
        <w:ind w:left="720"/>
      </w:pPr>
      <w:r>
        <w:rPr>
          <w:lang w:val="hi_IN" w:bidi="hi_IN"/>
        </w:rPr>
      </w:r>
      <w:r>
        <w:rPr>
          <w:lang w:val="hi_IN" w:bidi="hi_IN"/>
        </w:rPr>
        <w:t>पुरकियुस फेस्तुस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राज्यपाल फेलिक्स और उसकी पत्नी द्रुसिल्ला ने पौलुस को बुलवाया। वे पौलुस को उसके विश्वास के बारे में बात करते हुए सुनना चाहते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राज्यपाल की भूमिका निभाने वाले अभिनेता से पूछें, "आप कैसा महसूस कर रहे हैं?" आप ऐसी बातें सुन सकते हैं, "मैं यीशु के बारे में और अधिक जानना चाहता हूँ," और "यीशु के अनुयायी किन बातों में विश्वास करते हैं?" [! अभिनय को फिर से शुरू करें।</w:t>
      </w:r>
    </w:p>
    <w:p>
      <w:pPr>
        <w:pStyle w:val="ListBullet"/>
        <w:spacing w:line="240" w:lineRule="auto"/>
        <w:ind w:left="720"/>
      </w:pPr>
      <w:r>
        <w:rPr>
          <w:lang w:val="hi_IN" w:bidi="hi_IN"/>
        </w:rPr>
      </w:r>
      <w:r>
        <w:rPr>
          <w:lang w:val="hi_IN" w:bidi="hi_IN"/>
        </w:rPr>
        <w:t>द्रुसिल्ला की भूमिका निभाने वाले कलाकार से पूछें, "आप कैसा महसूस कर रहे है? आप ऐसी बातें सुन सकते हैं, "पौलुस को उसके विश्वास के कारण जेल में क्यों डाला है?" और "मैं यीशु के बारे में और जानना चाहती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मसीह यीशु में अपने विश्वास के बारे में बताया। पौलुस ने धार्मिकता, संयम, और आने वाले न्याय जैसे मुद्दों पर भी चर्चा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"सुसमाचार परमेश्वर के साथ सही रिश्ता रखने के बारे में है," और "भले ही फेलिक्स मेरा न्याय करता हो, पर मेरा मानना है कि अन्त में परमेश्वर का न्याय अधिक महत्वपूर्ण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फेलिक्स ने पौलुस को इन मुद्दों के बारे में बात करते हुए सुना, तो वह डर गया।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राज्यपाल की भूमिका निभाने वाले अभिनेता से पूछें, "आप कैसा महसूस कर रहे हैं?" आप ऐसी बातें सुन सकते हैं, "यह व्यक्ति पौलुस मुझसे अधिक धर्मी है," और "मुझे डर है कि यहूदियों का परमेश्वर आने वाले न्याय में मेरे साथ क्या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फेलिक्स अक्सर पौलुस को उससे बात करने के लिए बुलवाता है। दो साल बाद, रोमी सम्राट ने फेलिक्स के स्थान पर पुरकियुस फेस्तुस को नियुक्त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राज्यपाल की भूमिका निभाने वाले अभिनेता से पूछें, "आप कैसा महसूस कर रहे हैं?" आप ऐसी बातें सुन सकते हैं, "यह पौलुस अभी तक रिश्वत नहीं देता है," और "मैं पौलुस को जेल में ही रखूँगा ताकि यहूदियों के साथ मेरी दोस्ती बनी रहे।"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कुछ दिनों के बाद, फेलिक्स और उसकी पत्नी द्रुसिल्ला ने पौलुस को बुलवाया। द्रुसिल्ला एक </w:t>
      </w:r>
      <w:r>
        <w:rPr>
          <w:b/>
          <w:lang w:val="hi_IN" w:bidi="hi_IN"/>
        </w:rPr>
        <w:t>यहूदी</w:t>
      </w:r>
      <w:r>
        <w:rPr>
          <w:lang w:val="hi_IN" w:bidi="hi_IN"/>
        </w:rPr>
        <w:t xml:space="preserve"> स्त्री थी। यहूदी शब्द का उपयोग उसी तरह करें जैसे आपने पहले किया था। </w:t>
      </w:r>
      <w:r>
        <w:rPr>
          <w:lang w:val="hi_IN" w:bidi="hi_IN"/>
        </w:rPr>
        <w:t>यहूदी</w:t>
      </w:r>
      <w:r>
        <w:rPr>
          <w:lang w:val="hi_IN" w:bidi="hi_IN"/>
        </w:rPr>
        <w:t xml:space="preserve"> शब्द के बारे में अधिक जानकारी के लिए मुख्य शब्दावली देखें।</w:t>
      </w:r>
    </w:p>
    <w:p>
      <w:pPr/>
      <w:r>
        <w:rPr>
          <w:lang w:val="hi_IN" w:bidi="hi_IN"/>
        </w:rPr>
      </w:r>
      <w:r>
        <w:rPr>
          <w:lang w:val="hi_IN" w:bidi="hi_IN"/>
        </w:rPr>
        <w:t xml:space="preserve">पौलुस ने अपने </w:t>
      </w:r>
      <w:r>
        <w:rPr>
          <w:b/>
          <w:lang w:val="hi_IN" w:bidi="hi_IN"/>
        </w:rPr>
        <w:t>विश्वास</w:t>
      </w:r>
      <w:r>
        <w:rPr>
          <w:lang w:val="hi_IN" w:bidi="hi_IN"/>
        </w:rPr>
        <w:t xml:space="preserve"> अर्थात् यीशु </w:t>
      </w:r>
      <w:r>
        <w:rPr>
          <w:b/>
          <w:lang w:val="hi_IN" w:bidi="hi_IN"/>
        </w:rPr>
        <w:t>मसीह</w:t>
      </w:r>
      <w:r>
        <w:rPr>
          <w:lang w:val="hi_IN" w:bidi="hi_IN"/>
        </w:rPr>
        <w:t xml:space="preserve"> में अपनी आस्था के बारे में बताया। मसीह यूनानी शब्द है, जिसका अर्थ है मसीहा, प्रतिज्ञा किया हुआ उद्धारकर्ता। मसीह और विश्वास के लिए उसी शब्द का उपयोग करें जो आपने पहले किया था। उसने </w:t>
      </w:r>
      <w:r>
        <w:rPr>
          <w:b/>
          <w:lang w:val="hi_IN" w:bidi="hi_IN"/>
        </w:rPr>
        <w:t>धार्मिकता</w:t>
      </w:r>
      <w:r>
        <w:rPr>
          <w:lang w:val="hi_IN" w:bidi="hi_IN"/>
        </w:rPr>
        <w:t xml:space="preserve">, </w:t>
      </w:r>
      <w:r>
        <w:rPr>
          <w:b/>
          <w:lang w:val="hi_IN" w:bidi="hi_IN"/>
        </w:rPr>
        <w:t>संयम</w:t>
      </w:r>
      <w:r>
        <w:rPr>
          <w:lang w:val="hi_IN" w:bidi="hi_IN"/>
        </w:rPr>
        <w:t xml:space="preserve">, और आने वाले </w:t>
      </w:r>
      <w:r>
        <w:rPr>
          <w:b/>
          <w:lang w:val="hi_IN" w:bidi="hi_IN"/>
        </w:rPr>
        <w:t>न्याय</w:t>
      </w:r>
      <w:r>
        <w:rPr>
          <w:lang w:val="hi_IN" w:bidi="hi_IN"/>
        </w:rPr>
        <w:t xml:space="preserve"> जैसे मुद्दों पर भी चर्चा की। धर्मी व्यक्ति का अच्छा नैतिक चरित्र होता है। धार्मिकता शब्द का उपयोग उसी तरह करें जैसे आपने पहले किया था। </w:t>
      </w:r>
      <w:r>
        <w:rPr>
          <w:lang w:val="hi_IN" w:bidi="hi_IN"/>
        </w:rPr>
        <w:t>मसीह</w:t>
      </w:r>
      <w:r>
        <w:rPr>
          <w:lang w:val="hi_IN" w:bidi="hi_IN"/>
        </w:rPr>
        <w:t xml:space="preserve">, </w:t>
      </w:r>
      <w:r>
        <w:rPr>
          <w:lang w:val="hi_IN" w:bidi="hi_IN"/>
        </w:rPr>
        <w:t>विश्वास</w:t>
      </w:r>
      <w:r>
        <w:rPr>
          <w:lang w:val="hi_IN" w:bidi="hi_IN"/>
        </w:rPr>
        <w:t xml:space="preserve"> और </w:t>
      </w:r>
      <w:r>
        <w:rPr>
          <w:lang w:val="hi_IN" w:bidi="hi_IN"/>
        </w:rPr>
        <w:t>धार्मिकता</w:t>
      </w:r>
      <w:r>
        <w:rPr>
          <w:lang w:val="hi_IN" w:bidi="hi_IN"/>
        </w:rPr>
        <w:t xml:space="preserve"> के बारे में अधिक जानकारी के लिए मुख्य शब्दावली को देखें।</w:t>
      </w:r>
    </w:p>
    <w:p>
      <w:pPr/>
      <w:r>
        <w:rPr>
          <w:lang w:val="hi_IN" w:bidi="hi_IN"/>
        </w:rPr>
      </w:r>
      <w:r>
        <w:rPr>
          <w:b/>
          <w:lang w:val="hi_IN" w:bidi="hi_IN"/>
        </w:rPr>
        <w:t>संयम</w:t>
      </w:r>
      <w:r>
        <w:rPr>
          <w:lang w:val="hi_IN" w:bidi="hi_IN"/>
        </w:rPr>
        <w:t xml:space="preserve"> वह व्यवहार है जो किसी ऐसे काम को नहीं करने का चुनाव करता है जिसे करने के लिए उसे प्रलोभन दिया जाता है, क्योंकि वह उसे गलत मानता है। इसका अर्थ अपनी इच्छाओं को नियंत्रित करना भी हो सकता है। </w:t>
      </w:r>
      <w:r>
        <w:rPr>
          <w:b/>
          <w:lang w:val="hi_IN" w:bidi="hi_IN"/>
        </w:rPr>
        <w:t>आने वाला न्याय</w:t>
      </w:r>
      <w:r>
        <w:rPr>
          <w:lang w:val="hi_IN" w:bidi="hi_IN"/>
        </w:rPr>
        <w:t xml:space="preserve"> भविष्य के समय को दर्शाता है जब परमेश्वर सभी लोगों का उनके जीवन में किए गए कामों के अनुसार न्याय करेगा।</w:t>
      </w:r>
    </w:p>
    <w:p>
      <w:pPr/>
      <w:r>
        <w:rPr>
          <w:lang w:val="hi_IN" w:bidi="hi_IN"/>
        </w:rPr>
      </w:r>
      <w:r>
        <w:rPr>
          <w:lang w:val="hi_IN" w:bidi="hi_IN"/>
        </w:rPr>
        <w:t xml:space="preserve">फेलिक्स को उम्मीद थी कि पौलुस उसकी रिहाई के लिए उसे </w:t>
      </w:r>
      <w:r>
        <w:rPr>
          <w:b/>
          <w:lang w:val="hi_IN" w:bidi="hi_IN"/>
        </w:rPr>
        <w:t>रिश्वत</w:t>
      </w:r>
      <w:r>
        <w:rPr>
          <w:lang w:val="hi_IN" w:bidi="hi_IN"/>
        </w:rPr>
        <w:t xml:space="preserve"> देगा। रिश्वत देना एक बेईमानी का कार्य है जिसके द्वारा किसी को उपहार या धन देकर अपने पक्ष में कार्य करने के लिए राजी किया जाता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25:1–5</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25:1–5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अभी भी कैसरिया में जेल में था। फेलिक्स को यहूदिया के राज्यपाल के पद से हटा दिया गया। उसकी जगह पुरकियुस फेस्तुस ने ले ली।</w:t>
      </w:r>
    </w:p>
    <w:p>
      <w:pPr/>
      <w:r>
        <w:rPr>
          <w:lang w:val="hi_IN" w:bidi="hi_IN"/>
        </w:rPr>
      </w:r>
      <w:r>
        <w:rPr>
          <w:lang w:val="hi_IN" w:bidi="hi_IN"/>
        </w:rPr>
        <w:t>पुरकियुस फेस्तुस 58 ईस्वी से 62 ईस्वी तक यहूदिया का राज्यपाल बना। यरूशलेम और कैसरिया दोनों नगर उसके अधिकार क्षेत्र में थे। यहूदिया में आने के तीन दिन बाद, फेस्तुस यरूशलेम गया। लोग किसी शहर में तब "चढ़ते थे" जब वह उस स्थान से अधिक ऊँचाई पर होता था, जहाँ पर वे थे। कैसरिया समुद्र के तट पर स्थित है। यरूशलेम पहाड़ों में लगभग 760 मीटर की ऊँचाई पर स्थित है। यरूशलेम कैसरिया से लगभग 120 किलोमीटर की दूरी पर है। यह दो से तीन दिन की यात्रा थी।</w:t>
      </w:r>
    </w:p>
    <w:p>
      <w:pPr/>
      <w:r>
        <w:rPr>
          <w:lang w:val="hi_IN" w:bidi="hi_IN"/>
        </w:rPr>
      </w:r>
      <w:r>
        <w:rPr>
          <w:lang w:val="hi_IN" w:bidi="hi_IN"/>
        </w:rPr>
        <w:t>फेस्तुस यहूदियों के बीच प्रधान याजकों और महत्वपूर्ण अगुवों से मिला। प्रधान याजक यहूदियों के राजनीतिक और धार्मिक मामलों को देखते थे। क्योंकि फेलिक्स ने पौलुस को दोषी नहीं ठहराया, इसलिए प्रधान याजकों ने पौलुस के खिलाफ अपना मामला जारी रखा।</w:t>
      </w:r>
    </w:p>
    <w:p>
      <w:pPr/>
      <w:r>
        <w:rPr>
          <w:lang w:val="hi_IN" w:bidi="hi_IN"/>
        </w:rPr>
      </w:r>
      <w:r>
        <w:rPr>
          <w:lang w:val="hi_IN" w:bidi="hi_IN"/>
        </w:rPr>
        <w:t>रुकें और चर्चा करें: आपके समुदाय में अगुवाई करने वाले पुरुषों का प्रतिनिधित्व कौन करता है? यह कैसे निर्धारित किया जाता है?</w:t>
      </w:r>
    </w:p>
    <w:p>
      <w:pPr/>
      <w:r>
        <w:rPr>
          <w:lang w:val="hi_IN" w:bidi="hi_IN"/>
        </w:rPr>
      </w:r>
      <w:r>
        <w:rPr>
          <w:lang w:val="hi_IN" w:bidi="hi_IN"/>
        </w:rPr>
        <w:t>अगुवों ने फेस्तुस से उसका समर्थन माँगा। यह समर्थन पौलुस के लिए हानिकारक होगा। प्रधान याजकों ने फेस्तुस से विनती की कि वह पौलुस को यरूशलेम ले आए ताकि यहाँ पर उसकी सुनवाई की जा सकें। उन्होंने योजना बनाई थी कि जब पौलुस कैसरिया से यरूशलेम जा रहा होगा, तब वे उस पर घात लगाकर हमला करेंगे या उसे घेर लेंगे। हमें याद रखना चाहिए कि पौलुस पहले ही यहूदियों की सभा का सामना कर चूका था। हमें यह भी याद रखना चाहिए कि कुछ यहूदी लोग थे, जो प्रधान याजकों के साथ मिलकर उस पर घात लगाने की योजना बना रहे थे, जब वह सुनवाई के लिए जा रहा था। प्रधान याजक पौलुस को मार डालना चाहते थे, लेकिन उन्होंने फेस्तुस को अपनी योजना के बारे में नहीं बताया।</w:t>
      </w:r>
    </w:p>
    <w:p>
      <w:pPr/>
      <w:r>
        <w:rPr>
          <w:lang w:val="hi_IN" w:bidi="hi_IN"/>
        </w:rPr>
      </w:r>
      <w:r>
        <w:rPr>
          <w:lang w:val="hi_IN" w:bidi="hi_IN"/>
        </w:rPr>
        <w:t>फेस्तुस ने प्रधान याजकों से कहा कि पौलुस अभी भी कैसरिया में कैद में है। फेस्तुस ने यहूदियों से कहा कि वह कुछ दिनों में कैसरिया जाएगा। फेस्तुस ने कुछ अधिकार रखने वाले पुरुषों को कैसरिया में आमंत्रित किया। ये अधिकार वाले लोग यहूदी थे, जो फेस्तुस के सामने यहूदियों के अगुवों का प्रतिनिधित्व कर सकते थे। फेस्तुस ने उनसे कहा कि यदि उन्हें अपना मामला उसके सामने पेश करना है तो उन्हें कैसरिया आना होगा। ऐसा शायद इसलिए हुआ होगा, क्योंकि फेस्तुस के लिए पौलुस को वहाँ लाना उसके लिए असुविधाजनक होता था। उसे और भी अधिक समय तक रुकना होगा और वह कुछ ही दिनों में कैसरिया लौटने की योजना बना रहा था।</w:t>
      </w:r>
    </w:p>
    <w:p>
      <w:pPr/>
      <w:r>
        <w:rPr>
          <w:lang w:val="hi_IN" w:bidi="hi_IN"/>
        </w:rPr>
      </w:r>
      <w:r>
        <w:rPr>
          <w:lang w:val="hi_IN" w:bidi="hi_IN"/>
        </w:rPr>
        <w:t>रुकें और चर्चा करें: आपकी संस्कृति में, नए अगुवे या राजनेता लोगों से कैसे दोस्ती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पुरकियुस फेस्तुस यहूदिया का नया राज्यपाल बना।</w:t>
      </w:r>
    </w:p>
    <w:p>
      <w:pPr/>
      <w:r>
        <w:rPr>
          <w:lang w:val="hi_IN" w:bidi="hi_IN"/>
        </w:rPr>
      </w:r>
      <w:r>
        <w:rPr>
          <w:b/>
          <w:lang w:val="hi_IN" w:bidi="hi_IN"/>
        </w:rPr>
        <w:t>दूसरा दृश्य:</w:t>
      </w:r>
      <w:r>
        <w:rPr>
          <w:lang w:val="hi_IN" w:bidi="hi_IN"/>
        </w:rPr>
        <w:t xml:space="preserve"> फेस्तुस यहूदियों के अगुवों से बात करने के लिए यरूशलेम गया।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यहूदियों के प्रमुख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फेलिक्स के बाद, पुरकियुस फेस्तुस यहूदिया का नया राज्यपाल बना। पुरकियुस फेस्तुस कैसरिया में पहुँचा। तीन दिन बाद, वह यरूशलेम गया। याद रखें कि कैसरिया से यरूशलेम की यात्रा में दो से तीन दिन लगते थे।</w:t>
      </w:r>
    </w:p>
    <w:p>
      <w:pPr/>
      <w:r>
        <w:rPr>
          <w:lang w:val="hi_IN" w:bidi="hi_IN"/>
        </w:rPr>
      </w:r>
      <w:r>
        <w:rPr>
          <w:b/>
          <w:lang w:val="hi_IN" w:bidi="hi_IN"/>
        </w:rPr>
        <w:t>यहूदिया प्रान्त</w:t>
      </w:r>
      <w:r>
        <w:rPr>
          <w:lang w:val="hi_IN" w:bidi="hi_IN"/>
        </w:rPr>
        <w:t xml:space="preserve"> का नक्शा दिखाएँ।</w:t>
      </w:r>
    </w:p>
    <w:p>
      <w:pPr/>
      <w:r>
        <w:rPr>
          <w:lang w:val="hi_IN" w:bidi="hi_IN"/>
        </w:rPr>
      </w:r>
      <w:r>
        <w:rPr>
          <w:lang w:val="hi_IN" w:bidi="hi_IN"/>
        </w:rPr>
        <w:t>जब फेस्तुस यरूशलेम आया, तो वह यहूदियों के प्रधान याजकों और प्रमुख लोगों से मिला। ये पुरुष धार्मिक और राजनीतिक अगुवे थे। चूँकि पौलुस फेस्तुस का कैदी था, इसलिए प्रधान याजकों ने राज्यपाल से पूछा कि क्या वह पौलुस को मुकदमे का सामना करने के लिए यरूशलेम भेज सकता है।</w:t>
      </w:r>
    </w:p>
    <w:p>
      <w:pPr/>
      <w:r>
        <w:rPr>
          <w:lang w:val="hi_IN" w:bidi="hi_IN"/>
        </w:rPr>
      </w:r>
      <w:r>
        <w:rPr>
          <w:lang w:val="hi_IN" w:bidi="hi_IN"/>
        </w:rPr>
        <w:t>हमें याद रखना चाहिए कि इससे पहले, कुछ यहूदियों ने पौलुस पर उस समय घात लगाकर हमला करने की योजना बनाई थी जब वह यहूदियों की सभा में जा रहा था। उन्होंने प्रधान याजकों से इस योजना के बारे में बात की। लेकिन पौलुस के भांजे ने इस योजना की सूचना रोमी सेनापति को दे दी थी। हालाँकि, इस बार यह केवल यहूदियों का एक समूह नहीं है, बल्कि प्रधान याजक और अगुवे ही हैं जो पौलुस पर घात लगाकर हमला करना चाहते हैं और उसे रास्ते में ही मार डालना चाहते हैं।</w:t>
      </w:r>
    </w:p>
    <w:p>
      <w:pPr/>
      <w:r>
        <w:rPr>
          <w:lang w:val="hi_IN" w:bidi="hi_IN"/>
        </w:rPr>
      </w:r>
      <w:r>
        <w:rPr>
          <w:lang w:val="hi_IN" w:bidi="hi_IN"/>
        </w:rPr>
        <w:t>फेस्तुस ने यहूदियों को कैसरिया जाने की अनुमति दी यदि वे पौलुस के खिलाफ मामला पेश करना चाहते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यहूदियों के प्रमुख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पुरकियुस फेस्तुस, फेलिक्स के बाद यहूदिया का नया राज्यपाल बना। वह यरूशलेम गया और प्रधान याजकों और यहूदियों के महत्वपूर्ण लोगों से मिला।</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पुरकियुस फेस्तुस की भूमिका निभाने वाले अभिनेता से पूछें, "आप कैसा महसूस कर रहे हैं?" आप ऐसी बातें सुन सकते हैं, "यदि मैं यहूदिया पर शासन करने वाला हूँ, तो मुझे उनसे परिचित होना होगा, क्योंकि मैं उन पर शासन करने वाला हूँ," और "ये लोग मुझसे क्या चाहते हैं?"</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प्रधान याजकों और यहूदियों के महत्वपूर्ण लोगों की भूमिका निभाने वाले अभिनेताओं से पूछें, "आप कैसा महसूस कर रहे हैं?" आप ऐसी बातें सुन सकते हैं, "हम भी इस नए राज्यपाल से परिचित होना चाहते हैं," और "पौलुस राज्यपाल का कैदी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प्रधान याजकों और यहूदियों के महत्वपूर्ण लोगों ने राज्यपाल से पूछा कि क्या वह पौलुस को यरूशलेम में मुकदमे का सामना करने के लिए भेज सकता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प्रधान याजकों और यहूदियों के महत्वपूर्ण लोगों की भूमिका निभाने वाले अभिनेताओं से पूछें, "आप कैसा महसूस कर रहे हैं?" आप ऐसी बातें सुन सकते हैं, "शायद हम राज्यपाल को पौलुस को यरूशलेम भेज देने के लिए राजी कर सकते हैं," और "हम रास्ते में पौलुस पर घात लगा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फेस्तुस कुछ दिनों में कैसरिया वापस जाने की योजना बना रहा था। फेस्तुस ने यहूदियों को एक नरम आज्ञा दी कि यदि वे पौलुस के खिलाफ मामला पेश करना चाहते हैं, तो उन्हें कैसरिया आना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"मैं इन अगुवों से परिचित होना चाहता हूँ," और "पौलुस कौन है और वह इतना महत्वपूर्ण क्यों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पुरकियुस फेस्तुस </w:t>
      </w:r>
      <w:r>
        <w:rPr>
          <w:b/>
          <w:lang w:val="hi_IN" w:bidi="hi_IN"/>
        </w:rPr>
        <w:t>यहूदिया</w:t>
      </w:r>
      <w:r>
        <w:rPr>
          <w:lang w:val="hi_IN" w:bidi="hi_IN"/>
        </w:rPr>
        <w:t xml:space="preserve"> का नया राज्यपाल बना। रोमी सम्राट एक </w:t>
      </w:r>
      <w:r>
        <w:rPr>
          <w:b/>
          <w:lang w:val="hi_IN" w:bidi="hi_IN"/>
        </w:rPr>
        <w:t>राज्यपाल</w:t>
      </w:r>
      <w:r>
        <w:rPr>
          <w:lang w:val="hi_IN" w:bidi="hi_IN"/>
        </w:rPr>
        <w:t xml:space="preserve"> नियुक्त करता है जो एक प्रान्त पर शासन करेगा। वह </w:t>
      </w:r>
      <w:r>
        <w:rPr>
          <w:b/>
          <w:lang w:val="hi_IN" w:bidi="hi_IN"/>
        </w:rPr>
        <w:t>कैसरिया</w:t>
      </w:r>
      <w:r>
        <w:rPr>
          <w:lang w:val="hi_IN" w:bidi="hi_IN"/>
        </w:rPr>
        <w:t xml:space="preserve"> और </w:t>
      </w:r>
      <w:r>
        <w:rPr>
          <w:b/>
          <w:lang w:val="hi_IN" w:bidi="hi_IN"/>
        </w:rPr>
        <w:t>यरूशलेम</w:t>
      </w:r>
      <w:r>
        <w:rPr>
          <w:lang w:val="hi_IN" w:bidi="hi_IN"/>
        </w:rPr>
        <w:t xml:space="preserve"> पर शासन करता है। कैसरिया भूमध्य सागर में एक महत्वपूर्ण बंदरगाह था। यह वह स्थान है जहाँ हेरोदेस का महल बनाया गया था। राज्यपाल और यरूशलेम शब्दों का उपयोग उसी प्रकार करें जैसे आपने पहले किया था। </w:t>
      </w:r>
      <w:r>
        <w:rPr>
          <w:lang w:val="hi_IN" w:bidi="hi_IN"/>
        </w:rPr>
        <w:t>यरूशलेम</w:t>
      </w:r>
      <w:r>
        <w:rPr>
          <w:lang w:val="hi_IN" w:bidi="hi_IN"/>
        </w:rPr>
        <w:t xml:space="preserve"> शब्द के बारे में अधिक जानकारी के लिए मुख्य शब्दावली देखें।</w:t>
      </w:r>
    </w:p>
    <w:p>
      <w:pPr/>
      <w:r>
        <w:rPr>
          <w:lang w:val="hi_IN" w:bidi="hi_IN"/>
        </w:rPr>
      </w:r>
      <w:r>
        <w:rPr>
          <w:lang w:val="hi_IN" w:bidi="hi_IN"/>
        </w:rPr>
        <w:t xml:space="preserve">फेस्तुस ने यरूशलेम के </w:t>
      </w:r>
      <w:r>
        <w:rPr>
          <w:b/>
          <w:lang w:val="hi_IN" w:bidi="hi_IN"/>
        </w:rPr>
        <w:t>प्रधान याजकों</w:t>
      </w:r>
      <w:r>
        <w:rPr>
          <w:lang w:val="hi_IN" w:bidi="hi_IN"/>
        </w:rPr>
        <w:t xml:space="preserve"> और प्रमुख लोगों से मुलाकात की। प्रमुख पुरुष का अर्थ उन लोगों से है जो यहूदियों में सबसे महत्वपूर्ण थे, अर्थात् वे अगुवे और अन्य पुरुष जिनके पास पद और अधिकार थे। प्रधान याजक यरूशलेम में याजकों के बीच धार्मिक अगुवे थे। </w:t>
      </w:r>
      <w:r>
        <w:rPr>
          <w:b/>
          <w:lang w:val="hi_IN" w:bidi="hi_IN"/>
        </w:rPr>
        <w:t>याजक</w:t>
      </w:r>
      <w:r>
        <w:rPr>
          <w:lang w:val="hi_IN" w:bidi="hi_IN"/>
        </w:rPr>
        <w:t xml:space="preserve"> शब्द का उपयोग उसी तरह करें जैसे आपने पहले किया था। </w:t>
      </w:r>
      <w:r>
        <w:rPr>
          <w:b/>
          <w:lang w:val="hi_IN" w:bidi="hi_IN"/>
        </w:rPr>
        <w:t>याजक</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25:6–12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25:6–12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पुरकियुस फेस्तुस ने फेलिक्स के स्थान पर राज्यपाल का पद संभाला। फेस्तुस प्रधान याजकों और यहूदियों के प्रमुख लोगों से मिलने के लिए यरूशलेम गया। फेस्तुस ने कुछ अधिकार वाले लोगों को अपने साथ कैसरिया जाने और पौलुस के खिलाफ मामला दर्ज कराने के लिए कहा।</w:t>
      </w:r>
    </w:p>
    <w:p>
      <w:pPr/>
      <w:r>
        <w:rPr>
          <w:lang w:val="hi_IN" w:bidi="hi_IN"/>
        </w:rPr>
      </w:r>
      <w:r>
        <w:rPr>
          <w:lang w:val="hi_IN" w:bidi="hi_IN"/>
        </w:rPr>
        <w:t>फेस्तुस यरूशलेम में लगभग आठ से दस दिन रहा। फेस्तुस कैसरिया गया। फेस्तुस के कैसरिया पहुँचने के एक दिन बाद, वह अदालत के न्यायाधीश के रूप में अपनी कुर्सी पर बैठा। रोमी राज्यपाल न्यायाधीश के रूप में भी कार्य करता था। फेस्तुस ने पौलुस को उस सुनवाई में उसके सामने पेश होने की आज्ञा दी।</w:t>
      </w:r>
    </w:p>
    <w:p>
      <w:pPr/>
      <w:r>
        <w:rPr>
          <w:lang w:val="hi_IN" w:bidi="hi_IN"/>
        </w:rPr>
      </w:r>
      <w:r>
        <w:rPr>
          <w:lang w:val="hi_IN" w:bidi="hi_IN"/>
        </w:rPr>
        <w:t>कुछ यहूदी यरूशलेम से कैसरिया गए थे। फेस्तुस ने कुछ अधिकार वाले लोगों को पौलुस के खिलाफ मामला दर्ज कराने के लिए बुलाया। यहूदियों ने पौलुस के खिलाफ कई और गंभीर अपराध दर्ज कराए। गंभीर अपराधों का अर्थ उन अपराधों से हो सकता है जिनके लिए कठोर दण्ड की आवश्यकता होती है। फिर भी, यहूदी फेस्तुस के सामने अपने आरोप साबित नहीं कर पाए।</w:t>
      </w:r>
    </w:p>
    <w:p>
      <w:pPr/>
      <w:r>
        <w:rPr>
          <w:lang w:val="hi_IN" w:bidi="hi_IN"/>
        </w:rPr>
      </w:r>
      <w:r>
        <w:rPr>
          <w:lang w:val="hi_IN" w:bidi="hi_IN"/>
        </w:rPr>
        <w:t>अब पौलुस के लिए अपने आरोप लगाने वालों को उत्तर देने का समय था। पौलुस ने राज्यपाल से सम्मान के साथ बात की।</w:t>
      </w:r>
    </w:p>
    <w:p>
      <w:pPr/>
      <w:r>
        <w:rPr>
          <w:lang w:val="hi_IN" w:bidi="hi_IN"/>
        </w:rPr>
      </w:r>
      <w:r>
        <w:rPr>
          <w:lang w:val="hi_IN" w:bidi="hi_IN"/>
        </w:rPr>
        <w:t>पौलुस ने अपनी बेगुनाही का दावा करना जारी रखा। पौलुस ने अपना बचाव किया, जब यहूदियों ने उस पर अपराधों का आरोप लगाया। पौलुस ने यहूदियों के खिलाफ, यहूदियों के मंदिर या कैसर के खिलाफ कोई भी नियम नहीं तोड़ा था। कैसर पूरे रोमी साम्राज्य का शासक था। कैसर के कानून, रोमी कानूनों को भी दर्शाते हैं।</w:t>
      </w:r>
    </w:p>
    <w:p>
      <w:pPr/>
      <w:r>
        <w:rPr>
          <w:lang w:val="hi_IN" w:bidi="hi_IN"/>
        </w:rPr>
      </w:r>
      <w:r>
        <w:rPr>
          <w:lang w:val="hi_IN" w:bidi="hi_IN"/>
        </w:rPr>
        <w:t>यहूदिया के नए राज्यपाल के रूप में, फेस्तुस यहूदियों को प्रसन्न करना चाहता था। फेस्तुस जानता था कि यहूदी पौलुस को दोषी ठहराना चाहते थे। लेकिन पौलुस उन आरोपों का उत्तर देने में सक्षम था जिन्हें यहूदी साबित नहीं कर पाए थे। पौलुस ने कुछ भी गलत नहीं किया था, या उसने यहूदी या रोमी व्यवस्था के खिलाफ कोई पाप नहीं किया था। इसलिए फेस्तुस ने पौलुस से पूछा कि क्या वह सुनवाई का सामना करने के लिए यरूशलेम भेजे जाने के लिए तैयार है। हमें याद होगा कि प्रधान याजकों और यहूदियों के महत्वपूर्ण लोगों ने पूछा था कि क्या फेस्तुस पौलुस को यरूशलेम भेज सकता है। हमें यह भी याद होगा कि यहूदियों ने कैसरिया से यरूशलेम जाने के दौरान पौलुस पर घात लगाने की योजना बनाई थी। फेस्तुस पौलुस की रक्षा के लिए पहरेदार भेज सकता है, लेकिन राज्यपाल को नहीं पता था कि यहूदियों ने रास्ते में पौलुस को मारने की योजना बनाई थी। फेस्तुस को नहीं पता था कि पौलुस के साथ क्या किया जाए, इसलिए उसने सोचा कि उसे उस स्थान पर मुकदमा चलाना अधिक समझ में आएगा, जहाँ उसने व्यवस्था को तोड़ा था—यरूशलेम।</w:t>
      </w:r>
    </w:p>
    <w:p>
      <w:pPr/>
      <w:r>
        <w:rPr>
          <w:lang w:val="hi_IN" w:bidi="hi_IN"/>
        </w:rPr>
      </w:r>
      <w:r>
        <w:rPr>
          <w:lang w:val="hi_IN" w:bidi="hi_IN"/>
        </w:rPr>
        <w:t>लेकिन पौलुस जानता था कि यरूशलेम में उसकी निष्पक्ष सुनवाई नहीं होगी। पौलुस को यह बात भी पता थी कि जब वह रोमी सेनापति की हिरासत में था, तब यहूदियों ने उस पर घात लगाकर हमला करने की कोशिश की थी। पौलुस ने फेस्तुस से कहा, "मैं कैसर के न्याय आसन के सामने खड़ा हूँ, जहाँ मेरा मुकदमा चलाया जाना चाहिए।" न्याय आसन एक कानूनी अदालत है। न्याय आसन कैसर का था, लेकिन कैसर वास्तव में वहाँ नहीं था। राज्यपाल प्रान्त में कैसर का प्रतिनिधित्व करता था। पौलुस ने एक रोमी नागरिक के रूप में रोमी अदालत में मुकदमा चलाने के अपने अधिकार का उपयोग किया। पौलुस ने जोर दिया कि वह एक रोमी अदालत में है ताकि यहूदियों का उस पर कोई नियंत्रण न हो। पौलुस ने यह भी कहा कि फेस्तुस का उसके मामले का न्याय करना उचित था।</w:t>
      </w:r>
    </w:p>
    <w:p>
      <w:pPr/>
      <w:r>
        <w:rPr>
          <w:lang w:val="hi_IN" w:bidi="hi_IN"/>
        </w:rPr>
      </w:r>
      <w:r>
        <w:rPr>
          <w:lang w:val="hi_IN" w:bidi="hi_IN"/>
        </w:rPr>
        <w:t>पौलुस ने यह भी दोहराया कि उसने यहूदियों के खिलाफ कोई अपराध नहीं किया है। पौलुस ने कहा कि अगर उसने कोई ऐसा अपराध किया है जिसके लिए मौत की सजा मिलनी चाहिए, तो वह मौत से बचने की कोशिश नहीं करेगा। यह कहने का एक दूसरा तरीका है कि यदि फेस्तुस पौलुस को किसी गंभीर अपराध के लिए दोषी पाता है जो मृत्यु के योग्य है, तो पौलुस फेस्तुस से भागने की कोशिश नहीं करेगा। पौलुस दण्ड को स्वीकार करेगा। पौलुस ने आगे कहा, यदि यहूदी उसे दोषी साबित नहीं कर सकते हैं, तो यहूदियों को पौलुस को राज्यपाल से ले जाने का कोई अधिकार नहीं है।</w:t>
      </w:r>
    </w:p>
    <w:p>
      <w:pPr/>
      <w:r>
        <w:rPr>
          <w:lang w:val="hi_IN" w:bidi="hi_IN"/>
        </w:rPr>
      </w:r>
      <w:r>
        <w:rPr>
          <w:lang w:val="hi_IN" w:bidi="hi_IN"/>
        </w:rPr>
        <w:t>पौलुस ने फेस्तुस से कहा, "मैं कैसर से अपील करता हूँ।" इस कथन का अर्थ है, "मैं अपनी ओर से कैसर की दुहाई देता हूँ।" पौलुस को शायद लगता होगा कि यहूदी फेस्तुस को अपने पक्ष में करने में सक्षम होंगे। चूँकि पौलुस ने सोचा कि वह न तो यरूशलेम में और न ही कैसरिया की अदालत में अपना मामला जीत सकता है, इसलिए पौलुस ने एक रोमी नागरिक के रूप में अपने अधिकार का उपयोग किया। पौलुस ने रोम में कैसर के सामने मुकदमा चलाने की विनती की। जब पौलुस रोम में पहुँचेगा, तो कैसर या उसका प्रतिनिधि उसके मामले का न्याय करेंगे। रोमी अदालत में, आरोपी व्यक्ति रोमी न्यायाधीश द्वारा मामले पर फैसला करने से पहले रोम में मुकदमा चलाने के लिए अपील कर सकता है।</w:t>
      </w:r>
    </w:p>
    <w:p>
      <w:pPr/>
      <w:r>
        <w:rPr>
          <w:lang w:val="hi_IN" w:bidi="hi_IN"/>
        </w:rPr>
      </w:r>
      <w:r>
        <w:rPr>
          <w:lang w:val="hi_IN" w:bidi="hi_IN"/>
        </w:rPr>
        <w:t>रुकें और चर्चा करें: जब आपकी संस्कृति में मुकदमा दायर किया जाता है, और यदि निर्दोष लोगों को पता है कि उनकी निष्पक्ष सुनवाई नहीं हो रही है, तो वे मदद के लिए कहाँ जाते हैं? कोई व्यक्ति न्यायाधीश या अदालत के फैसले के खिलाफ कैसे अपील करता है?</w:t>
      </w:r>
    </w:p>
    <w:p>
      <w:pPr/>
      <w:r>
        <w:rPr>
          <w:lang w:val="hi_IN" w:bidi="hi_IN"/>
        </w:rPr>
      </w:r>
      <w:r>
        <w:rPr>
          <w:lang w:val="hi_IN" w:bidi="hi_IN"/>
        </w:rPr>
        <w:t>फेस्तुस ने पौलुस के मामले पर अपनी सभा के साथ चर्चा की। सभा उसके रोमी सलाहकारों को दिखाती है, जो कानूनी मामलों के जानकार थे। फेस्तुस यह सुनिश्चित करना चाहता था कि वह वही करे, जो रोमी व्यवस्था के अनुसार सही हो। फिर फेस्तुस ने पौलुस से कहा, "तूने कैसर की दुहाई दी है; तू कैसर के पास ही जाएगा।" फेस्तुस की घोषणा में कैसर के नाम पर दो बार जोर दिया गया है। पौलुस ने कैसर की अपील की, इसलिए फेस्तुस को वह अपील स्वीकार करनी पड़ी। फेस्तुस रोमी सम्राट के उच्च अधिकार को पहचानता है जो पौलुस के मामले की जाँच करेगा और उस पर फैसला लेगा।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राज्यपाल फेस्तुस कैसरिया के न्याय आसन पर बैठा। यहूदी अगुवों ने पौलुस पर विभिन्न अपराधों के आरोप लगाए।</w:t>
      </w:r>
    </w:p>
    <w:p>
      <w:pPr/>
      <w:r>
        <w:rPr>
          <w:lang w:val="hi_IN" w:bidi="hi_IN"/>
        </w:rPr>
      </w:r>
      <w:r>
        <w:rPr>
          <w:b/>
          <w:lang w:val="hi_IN" w:bidi="hi_IN"/>
        </w:rPr>
        <w:t>दूसरा दृश्य:</w:t>
      </w:r>
      <w:r>
        <w:rPr>
          <w:lang w:val="hi_IN" w:bidi="hi_IN"/>
        </w:rPr>
        <w:t xml:space="preserve"> पौलुस ने अपने आरोप लगाने वालों को उत्तर दिया और अपना बचाव किया।</w:t>
      </w:r>
    </w:p>
    <w:p>
      <w:pPr/>
      <w:r>
        <w:rPr>
          <w:lang w:val="hi_IN" w:bidi="hi_IN"/>
        </w:rPr>
      </w:r>
      <w:r>
        <w:rPr>
          <w:b/>
          <w:lang w:val="hi_IN" w:bidi="hi_IN"/>
        </w:rPr>
        <w:t>तीसरा दृश्य:</w:t>
      </w:r>
      <w:r>
        <w:rPr>
          <w:lang w:val="hi_IN" w:bidi="hi_IN"/>
        </w:rPr>
        <w:t xml:space="preserve"> फेस्तुस महासभा से पौलुस द्वारा कैसर से अपील के बारे में बात करता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यहूदी अगुवे, जिन्होंने पौलुस पर आरोप लगाए</w:t>
      </w:r>
    </w:p>
    <w:p>
      <w:pPr>
        <w:pStyle w:val="ListBullet"/>
        <w:spacing w:line="240" w:lineRule="auto"/>
        <w:ind w:left="720"/>
      </w:pPr>
      <w:r>
        <w:rPr>
          <w:lang w:val="hi_IN" w:bidi="hi_IN"/>
        </w:rPr>
      </w:r>
      <w:r>
        <w:rPr>
          <w:lang w:val="hi_IN" w:bidi="hi_IN"/>
        </w:rPr>
        <w:t>कैसरिया की सभा</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आपको याद होगा कि इससे पहले, पौलुस का मुकदमा पूर्व राज्यपाल फेलिक्स के सामने चलाया गया था। यहाँ, पौलुस नए राज्यपाल पुरकियुस फेस्तुस के सामने सुनवाई के लिए खड़ा होता है। नया राज्यपाल यहूदी अगुवों से मिलने के लिए यरूशलेम गया था। यहूदी अगुवों ने पौलुस पर यहूदी और रोमी व्यवस्थाओं को तोड़ने का आरोप लगाया।</w:t>
      </w:r>
    </w:p>
    <w:p>
      <w:pPr/>
      <w:r>
        <w:rPr>
          <w:lang w:val="hi_IN" w:bidi="hi_IN"/>
        </w:rPr>
      </w:r>
      <w:r>
        <w:rPr>
          <w:lang w:val="hi_IN" w:bidi="hi_IN"/>
        </w:rPr>
        <w:t>यह कहानी 8 से 10 दिन बाद शुरू होती है। फेस्तुस कैसरिया वापस जाता है। कैसरिया पहुँचने के अगले दिन, यहूदी अगुवे अदालत में आते हैं। फेस्तुस एक विशेष कुर्सी पर बैठता है जिस पर न्यायाधीश किसी मामले की सुनवाई करते समय और फैसला लेते समय बैठता है।</w:t>
      </w:r>
    </w:p>
    <w:p>
      <w:pPr/>
      <w:r>
        <w:rPr>
          <w:lang w:val="hi_IN" w:bidi="hi_IN"/>
        </w:rPr>
      </w:r>
      <w:r>
        <w:rPr>
          <w:lang w:val="hi_IN" w:bidi="hi_IN"/>
        </w:rPr>
        <w:t>पौलुस ने फेस्तुस से सम्मान के साथ बात की। पौलुस ने आरोपों से अपना बचाव किया। जब फेस्तुस ने पौलुस से पूछा कि क्या वह यरूशलेम में सुनवाई का सामना करने के लिए तैयार है, तो पौलुस ने मना कर दिया। एक रोमी नागरिक के रूप में, पौलुस ने फैसला किया कि उस पर केवल रोमी अदालत में मुकदमा चलाया जाना चाहिए। पौलुस जानता था कि वह यहूदी सभा में सुरक्षित नहीं होगा और उसे मारने की पिछली साजिश के बारे में भी पता था। वह जानता था कि रोमी अदालत में उसके अवसर बेहतर थे। यदि फेस्तुस इस मामले का फैसला करने के लिए तैयार नहीं था, तो पौलुस को शायद लगता था कि उसके पास रोम से अपील करना ही सबसे अच्छा विकल्प था।</w:t>
      </w:r>
    </w:p>
    <w:p>
      <w:pPr/>
      <w:r>
        <w:rPr>
          <w:lang w:val="hi_IN" w:bidi="hi_IN"/>
        </w:rPr>
      </w:r>
      <w:r>
        <w:rPr>
          <w:lang w:val="hi_IN" w:bidi="hi_IN"/>
        </w:rPr>
        <w:t>पौलुस की अपील सुनने के बाद, फेस्तुस ने अपनी सभा से बात की। फिर फेस्तुस ने पौलुस की अपील को स्वीकार करने का फैसला किया कि उसका मामला कैसरिया से रोम स्थानांतरित किया जाए। कैसर नाम का दो बार उल्लेख, इस बात पर जोर देने के लिए किया गया है कि फेस्तुस पौलुस को खुद रोमी सम्राट कैसर के पास भेजेगा, ताकि वह मामले की सुनवाई कर सके।</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यहूदी अगुवे, जिन्होंने पौलुस पर आरोप लगाए</w:t>
      </w:r>
    </w:p>
    <w:p>
      <w:pPr>
        <w:pStyle w:val="ListBullet"/>
        <w:spacing w:line="240" w:lineRule="auto"/>
        <w:ind w:left="720"/>
      </w:pPr>
      <w:r>
        <w:rPr>
          <w:lang w:val="hi_IN" w:bidi="hi_IN"/>
        </w:rPr>
      </w:r>
      <w:r>
        <w:rPr>
          <w:lang w:val="hi_IN" w:bidi="hi_IN"/>
        </w:rPr>
        <w:t>कैसरिया की सभा</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फेस्तुस कैसरिया गया और अदालत की कुर्सी पर बैठा। यहूदी अगुवों ने पौलुस के खिलाफ अपना मामला दर्ज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राज्यपाल की भूमिका निभाने वाले अभिनेता से पूछें, "आप कैसा महसूस कर रहे हैं?" आप ऐसी बातें सुन सकते हैं, "पौलुस के खिलाफ उनके पास क्या आरोप हैं?" और "मैं यहूदियों को मुकदमे का मौका दूँगा।"</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यहूदियों के अगुवों की भूमिका निभाने वाले कलाकारों से पूछें, "आप कैसा महसूस कर रहे हैं?" आप ऐसी बातें सुन सकते हैं, “हम पौलुस पर जितना हो सके उतने अपराधों के आरोप लगाएँगे,” और “हमें विश्वास है कि राज्यपाल पौलुस को दोषी ठहराएगा।”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आरोपों का उत्तर दिया। पौलुस ने अपनी बेगुनाही का दावा करना जारी रखा।</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पहले भी इस सुनवाई का सामना कर चुका हूँ," और "इन आरोप लगाने वालों के पास पर्याप्त सबूत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फेस्तुस ने पौलुस से पूछा कि क्या वह यरूशलेम में सुनवाई का सामना करने के लिए तैयार है। पौलुस ने इनकार कर दिया और कहा कि उस पर मुकदमा केवल रोमी अदालत में ही चलाया जाना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“यहूदी अगुवे पौलुस को दोषी साबित नहीं कर सकते,” और “शायद यह बेहतर होगा कि पौलुस यरूशलेम में सुनवाई का सामना करे।”</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"लगता है राज्यपाल यहूदियों की मदद कर रहा है," और "यरूशलेम के रास्ते में मुझे पर घात लगाकर हमला हो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क्योंकि पौलुस यरूशलेम के यहूदियों के पास नहीं जाना चाहता था, इसलिए पौलुस ने कैसर से अपील की। फेस्तुस ने कैसरिया में सभा से बात की। फिर फेस्तुस ने कहा, "तूने कैसर की दुहाई दी है, तू कैसर के पास ही जाएगा।"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एक रोमी नागरिक के रूप में अपने अधिकार का इस्तेमाल करूँगा," और "कैसर के सामने मेरी निष्पक्ष सुनवाई हो सकती है।"</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जैसे, “सलाहकारों की सभा मुझे बताएगी कि क्या करना है,” और “कैसर के दरबार में अपील करने वाले एक रोमी नागरिक के रूप में, पौलुस को मुझे रोम में कैसर के पास भेजना होगा।”</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यहूदी</w:t>
      </w:r>
      <w:r>
        <w:rPr>
          <w:lang w:val="hi_IN" w:bidi="hi_IN"/>
        </w:rPr>
        <w:t xml:space="preserve"> अगुवे </w:t>
      </w:r>
      <w:r>
        <w:rPr>
          <w:b/>
          <w:lang w:val="hi_IN" w:bidi="hi_IN"/>
        </w:rPr>
        <w:t>यरूशलेम</w:t>
      </w:r>
      <w:r>
        <w:rPr>
          <w:lang w:val="hi_IN" w:bidi="hi_IN"/>
        </w:rPr>
        <w:t xml:space="preserve"> से आए और पौलुस पर कई अपराधों के आरोप लगाए। यहूदी और यरूशलेम शब्द का उपयोग उसी तरह करें जैसे आपने पहले किया था। </w:t>
      </w:r>
      <w:r>
        <w:rPr>
          <w:lang w:val="hi_IN" w:bidi="hi_IN"/>
        </w:rPr>
        <w:t>यहूदी</w:t>
      </w:r>
      <w:r>
        <w:rPr>
          <w:lang w:val="hi_IN" w:bidi="hi_IN"/>
        </w:rPr>
        <w:t xml:space="preserve"> और </w:t>
      </w:r>
      <w:r>
        <w:rPr>
          <w:lang w:val="hi_IN" w:bidi="hi_IN"/>
        </w:rPr>
        <w:t>यरूशलेम</w:t>
      </w:r>
      <w:r>
        <w:rPr>
          <w:lang w:val="hi_IN" w:bidi="hi_IN"/>
        </w:rPr>
        <w:t xml:space="preserve"> के बारे में अधिक जानकारी के लिए मुख्य शब्दावली को देखें। </w:t>
      </w:r>
    </w:p>
    <w:p>
      <w:pPr/>
      <w:r>
        <w:rPr>
          <w:lang w:val="hi_IN" w:bidi="hi_IN"/>
        </w:rPr>
      </w:r>
      <w:r>
        <w:rPr>
          <w:lang w:val="hi_IN" w:bidi="hi_IN"/>
        </w:rPr>
        <w:t xml:space="preserve">पौलुस ने यहूदियों, </w:t>
      </w:r>
      <w:r>
        <w:rPr>
          <w:b/>
          <w:lang w:val="hi_IN" w:bidi="hi_IN"/>
        </w:rPr>
        <w:t>मंदिर</w:t>
      </w:r>
      <w:r>
        <w:rPr>
          <w:lang w:val="hi_IN" w:bidi="hi_IN"/>
        </w:rPr>
        <w:t xml:space="preserve"> और </w:t>
      </w:r>
      <w:r>
        <w:rPr>
          <w:b/>
          <w:lang w:val="hi_IN" w:bidi="hi_IN"/>
        </w:rPr>
        <w:t>कैसर</w:t>
      </w:r>
      <w:r>
        <w:rPr>
          <w:lang w:val="hi_IN" w:bidi="hi_IN"/>
        </w:rPr>
        <w:t xml:space="preserve"> के खिलाफ </w:t>
      </w:r>
      <w:r>
        <w:rPr>
          <w:b/>
          <w:lang w:val="hi_IN" w:bidi="hi_IN"/>
        </w:rPr>
        <w:t>व्यवस्था</w:t>
      </w:r>
      <w:r>
        <w:rPr>
          <w:lang w:val="hi_IN" w:bidi="hi_IN"/>
        </w:rPr>
        <w:t xml:space="preserve"> का उल्लंघन नहीं किया। यहूदी व्यवस्था का मतलब मूसा की व्यवस्था से है। व्यवस्था, मंदिर और कैसर शब्द का उपयोग उसी तरह करें जैसे आपने पहले किया था। </w:t>
      </w:r>
      <w:r>
        <w:rPr>
          <w:lang w:val="hi_IN" w:bidi="hi_IN"/>
        </w:rPr>
        <w:t>व्यवस्था</w:t>
      </w:r>
      <w:r>
        <w:rPr>
          <w:lang w:val="hi_IN" w:bidi="hi_IN"/>
        </w:rPr>
        <w:t xml:space="preserve">, </w:t>
      </w:r>
      <w:r>
        <w:rPr>
          <w:lang w:val="hi_IN" w:bidi="hi_IN"/>
        </w:rPr>
        <w:t>मंदिर</w:t>
      </w:r>
      <w:r>
        <w:rPr>
          <w:lang w:val="hi_IN" w:bidi="hi_IN"/>
        </w:rPr>
        <w:t xml:space="preserve"> और </w:t>
      </w:r>
      <w:r>
        <w:rPr>
          <w:lang w:val="hi_IN" w:bidi="hi_IN"/>
        </w:rPr>
        <w:t>कैसर</w:t>
      </w:r>
      <w:r>
        <w:rPr>
          <w:lang w:val="hi_IN" w:bidi="hi_IN"/>
        </w:rPr>
        <w:t xml:space="preserve"> शब्दों के बारे में अधिक जानकारी के लिए मुख्य शब्दावली देखें।</w:t>
      </w:r>
    </w:p>
    <w:p>
      <w:pPr/>
      <w:r>
        <w:rPr>
          <w:lang w:val="hi_IN" w:bidi="hi_IN"/>
        </w:rPr>
      </w:r>
      <w:r>
        <w:rPr>
          <w:lang w:val="hi_IN" w:bidi="hi_IN"/>
        </w:rPr>
        <w:t>फेस्तुस ने पौलुस के मामले के बारे में सभा से बात की। यहाँ सभा कैसरिया में फेस्तुस के रोमी सलाहकारों को दर्शाती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25:13–22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25:13–22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प्रमुख यहूदियों का एक समूह कैसरिया गया। उन्होंने पुरकियुस फेस्तुस के सामने पौलुस के खिलाफ अपने आरोप दर्ज किए। राज्यपाल के रूप में, फेस्तुस ने यहूदिया में न्यायाधीश के रूप में भी काम किया। पौलुस ने रोम में कैसर की अदालत के सामने पेश होने की अपील की।</w:t>
      </w:r>
    </w:p>
    <w:p>
      <w:pPr/>
      <w:r>
        <w:rPr>
          <w:lang w:val="hi_IN" w:bidi="hi_IN"/>
        </w:rPr>
      </w:r>
      <w:r>
        <w:rPr>
          <w:lang w:val="hi_IN" w:bidi="hi_IN"/>
        </w:rPr>
        <w:t>राजा अग्रिप्पा फेस्तुस से मिलने आया। अग्रिप्पा हेरोदेस अग्रिप्पा का पुत्र था। आपको याद होगा कि प्रेरितों के काम में पहले पिता हेरोदेस ने याकूब को मरवा दिया था और पतरस को जेल में डाल दिया था। अग्रिप्पा अपनी छोटी बहन बिरनीके के साथ फेस्तुस को अपना सम्मान प्रकट करने गया। अग्रिप्पा और बिरनीके ने फेस्तुस का यहूदिया के नए राज्यपाल के रूप में स्वागत करने के लिए अपना सम्मान प्रकट किया। अग्रिप्पा यहूदियों का शासक था। अग्रिप्पा फेस्तुस के साथ संबंध स्थापित करना चाहता था।</w:t>
      </w:r>
    </w:p>
    <w:p>
      <w:pPr/>
      <w:r>
        <w:rPr>
          <w:lang w:val="hi_IN" w:bidi="hi_IN"/>
        </w:rPr>
      </w:r>
      <w:r>
        <w:rPr>
          <w:lang w:val="hi_IN" w:bidi="hi_IN"/>
        </w:rPr>
        <w:t>अग्रिप्पा और बिरनीके फेस्तुस के साथ कई दिनों तक वहाँ रहे। जब वे वहाँ रहे, तो फेस्तुस ने उन्हें पौलुस के बारे में बताया। पूर्व राज्यपाल फेलिक्स ने पौलुस को जेल में रखा था। अग्रिप्पा एक यहूदी था, जो अपने लोगों और यहूदियों के धर्म के बारे में कई बातें जानता था। फेस्तुस ने पौलुस के बारे में अग्रिप्पा से बात की ताकि वह जान सके कि पौलुस के मामले को कैसे संभाला जाए।</w:t>
      </w:r>
    </w:p>
    <w:p>
      <w:pPr/>
      <w:r>
        <w:rPr>
          <w:lang w:val="hi_IN" w:bidi="hi_IN"/>
        </w:rPr>
      </w:r>
      <w:r>
        <w:rPr>
          <w:lang w:val="hi_IN" w:bidi="hi_IN"/>
        </w:rPr>
        <w:t>रुकें और चर्चा करें: उस समय की एक कहानी सुनाएँ जब आपको एक बहुत महत्वपूर्ण निर्णय लेना था, लेकिन यह नहीं पता था कि क्या करना है। आप सलाह के लिए किससे पूछते हैं, और आपने उनसे सलाह लेने का चुनाव क्यों किया?</w:t>
      </w:r>
    </w:p>
    <w:p>
      <w:pPr/>
      <w:r>
        <w:rPr>
          <w:lang w:val="hi_IN" w:bidi="hi_IN"/>
        </w:rPr>
      </w:r>
      <w:r>
        <w:rPr>
          <w:lang w:val="hi_IN" w:bidi="hi_IN"/>
        </w:rPr>
        <w:t>फेस्तुस ने अग्रिप्पा से कहा कि जब वह यरूशलेम गया, तो यहूदियों के प्रधान याजक और पुरनिए फेस्तुस के पास गए। उन्होंने पौलुस के खिलाफ अपना मामला पेश किया। प्रधान याजकों ने फेस्तुस से पौलुस को दोषी ठहराने की विनती की। लेकिन फेस्तुस कोई फैसला नहीं दे सकता था, क्योंकि रोमी कानून में सुनवाई की आवश्यकता होती है। आरोप लगाने वालों को अपना मामला आरोपी के सामने दर्ज कराने की आवश्यकता थी। आरोपी को आरोपों से अपना बचाव करने का अवसर दिया गया था।</w:t>
      </w:r>
    </w:p>
    <w:p>
      <w:pPr/>
      <w:r>
        <w:rPr>
          <w:lang w:val="hi_IN" w:bidi="hi_IN"/>
        </w:rPr>
      </w:r>
      <w:r>
        <w:rPr>
          <w:lang w:val="hi_IN" w:bidi="hi_IN"/>
        </w:rPr>
        <w:t>फेस्तुस ने अग्रिप्पा से यह भी कहा कि जब वह कैसरिया पहुँचा, तो उसने यहूदियों और पौलुस के लिए सुनवाई की व्यवस्था की। अगले दिन, फेस्तुस न्यायाधीश के रूप में न्याय आसन पर बैठा। फेस्तुस ने जेलर को पौलुस को दरबार में लाने के लिए बुलाया। जब यहूदियों ने फेस्तुस के सामने पौलुस पर आरोप लगाए तो उन्होंने ऐसे विभिन्न अपराधों के आरोप लगाए, जिनकी फेस्तुस ने उम्मीद नहीं की थी।</w:t>
      </w:r>
    </w:p>
    <w:p>
      <w:pPr/>
      <w:r>
        <w:rPr>
          <w:lang w:val="hi_IN" w:bidi="hi_IN"/>
        </w:rPr>
      </w:r>
      <w:r>
        <w:rPr>
          <w:lang w:val="hi_IN" w:bidi="hi_IN"/>
        </w:rPr>
        <w:t>फेस्तुस ने अग्रिप्पा से कहा कि पौलुस के खिलाफ उनके आरोप मसीहियों के धर्म से सम्बंधित थे। हालाँकि यीशु मर गया, फिर भी पौलुस मानता था कि यीशु मरे हुओं में से जी उठा है। फेस्तुस अनिश्चित स्थिति में था, जिसका अर्थ है कि उसे समझ नहीं आ रहा था कि इस स्थिति का न्याय कैसे करना है। पौलुस को रोम भेजने से पहले फेस्तुस के लिए कैसर की अदालत के लिए मामले के दस्तावेज तैयार करना जरूरी था, लेकिन उसे पता नहीं था कि क्या कहना है। फेस्तुस ने पौलुस से पूछा कि क्या वह यरूशलेम में सुनवाई का सामना करने के लिए तैयार है। हमें याद होगा कि यहूदियों के सामने पौलुस की पहली सुनवाई यरूशलेम में रोमी सरदार के सामने हुई थी।</w:t>
      </w:r>
    </w:p>
    <w:p>
      <w:pPr/>
      <w:r>
        <w:rPr>
          <w:lang w:val="hi_IN" w:bidi="hi_IN"/>
        </w:rPr>
      </w:r>
      <w:r>
        <w:rPr>
          <w:lang w:val="hi_IN" w:bidi="hi_IN"/>
        </w:rPr>
        <w:t>पौलुस ने यरूशलेम जाने से मना कर दिया। इसके बजाय, पौलुस ने फेस्तुस से याचना की कि वह कैसर के सामने मुकदमे का सामना करेगा। फेस्तुस को पौलुस को रोम में कैसर के पास भेजने के लिए यात्रा की व्यवस्था करनी थी। अग्रिप्पा ने विनम्र तरीके से कहा कि वह भी पौलुस का बचाव स्वयं सुनना चाहता है। फेस्तुस ने कहा कि अग्रिप्पा कल पौलुस को बोलते हुए सुन सकता है।</w:t>
      </w:r>
    </w:p>
    <w:p>
      <w:pPr/>
      <w:r>
        <w:rPr>
          <w:lang w:val="hi_IN" w:bidi="hi_IN"/>
        </w:rPr>
      </w:r>
      <w:r>
        <w:rPr>
          <w:lang w:val="hi_IN" w:bidi="hi_IN"/>
        </w:rPr>
        <w:t xml:space="preserve">यदि आपके समूह को नक्शा देखने की आवश्यकता हो, तो एक नक्शा दिखाएँ, जिसमें </w:t>
      </w:r>
      <w:r>
        <w:rPr>
          <w:lang w:val="hi_IN" w:bidi="hi_IN"/>
        </w:rPr>
        <w:t>यरूशलेम, कैसरिया और रोम</w:t>
      </w:r>
      <w:r>
        <w:rPr>
          <w:lang w:val="hi_IN" w:bidi="hi_IN"/>
        </w:rPr>
        <w:t xml:space="preserve"> शामिल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राजा अग्रिप्पा और बिरनीके राज्यपाल फेस्तुस के पास गए, ताकि वे उसका स्वागत कर सके।</w:t>
      </w:r>
    </w:p>
    <w:p>
      <w:pPr/>
      <w:r>
        <w:rPr>
          <w:lang w:val="hi_IN" w:bidi="hi_IN"/>
        </w:rPr>
      </w:r>
      <w:r>
        <w:rPr>
          <w:b/>
          <w:lang w:val="hi_IN" w:bidi="hi_IN"/>
        </w:rPr>
        <w:t>दूसरा दृश्य:</w:t>
      </w:r>
      <w:r>
        <w:rPr>
          <w:lang w:val="hi_IN" w:bidi="hi_IN"/>
        </w:rPr>
        <w:t xml:space="preserve"> फेस्तुस ने अग्रिप्पा को पौलुस के मुकदमे के बारे में बताया। यहूदियों ने पौलुस पर अपने धर्म से सम्बंधित अपराधों का आरोप लगाया।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बिरनीके</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यहूदी पुरनिए</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आपको याद होगा कि पौलुस पहले राज्यपाल फेस्तुस के सामने पेश हुआ था। कैसरिया गए यहूदियों ने पौलुस पर कई गंभीर अपराधों के आरोप लगाए। फेस्तुस ने पौलुस से पूछा कि क्या वह यरूशलेम में सुनवाई का सामना करने के लिए तैयार है। पौलुस ने मना कर दिया। उसने कैसर की अदालत में सुनवाई करने की अपील की।</w:t>
      </w:r>
    </w:p>
    <w:p>
      <w:pPr/>
      <w:r>
        <w:rPr>
          <w:lang w:val="hi_IN" w:bidi="hi_IN"/>
        </w:rPr>
      </w:r>
      <w:r>
        <w:rPr>
          <w:lang w:val="hi_IN" w:bidi="hi_IN"/>
        </w:rPr>
        <w:t>यहूदियों द्वारा पौलुस के खिलाफ आरोप लगाए जाने के कुछ दिन बाद, राजा अग्रिप्पा और उसकी बहन बिरनीके फेस्तुस के पास गए। उन्होंने यहूदिया के राज्यपाल का अभिवादन किया। फेस्तुस ने अग्रिप्पा और बिरनीके से कहा कि पौलुस पूर्व राज्यपाल फेलिक्स के समय में जेल में था।</w:t>
      </w:r>
    </w:p>
    <w:p>
      <w:pPr/>
      <w:r>
        <w:rPr>
          <w:lang w:val="hi_IN" w:bidi="hi_IN"/>
        </w:rPr>
      </w:r>
      <w:r>
        <w:rPr>
          <w:lang w:val="hi_IN" w:bidi="hi_IN"/>
        </w:rPr>
        <w:t>फेस्तुस ने अग्रिप्पा को यरूशलेम में यहूदियों के प्रधान याजकों और पुरनियों के साथ हुई अपनी मुलाकात के बारे में बताया। प्रधान याजक और पुरनिए, फेस्तुस से पौलुस को दोषी ठहराने की विनती कर रहे थे। फेस्तुस पौलुस को दोषी नहीं ठहरा सकता था, क्योंकि रोमी कानून अपने नागरिकों को निष्पक्ष सुनवाई का अधिकार देते थे। फेस्तुस ने उनके कुछ अगुवों को कैसरिया में पौलुस के खिलाफ अपनी शिकायत दर्ज कराने के लिए आमंत्रित किया।</w:t>
      </w:r>
    </w:p>
    <w:p>
      <w:pPr/>
      <w:r>
        <w:rPr>
          <w:lang w:val="hi_IN" w:bidi="hi_IN"/>
        </w:rPr>
      </w:r>
      <w:r>
        <w:rPr>
          <w:lang w:val="hi_IN" w:bidi="hi_IN"/>
        </w:rPr>
        <w:t>फेस्तुस ने अग्रिप्पा को कैसरिया में पौलुस के खिलाफ यहूदियों की सुनवाई के बारे में भी बताया। अगले दिन फेस्तुस अदालत में आसन पर बैठा। उसने पौलुस को अपने आरोप लगाने वालों के सामने पेश होने के लिए बुलाया। यहूदियों ने राज्यपाल के सामने पौलुस के खिलाफ अपना मामला दर्ज कराया।</w:t>
      </w:r>
    </w:p>
    <w:p>
      <w:pPr/>
      <w:r>
        <w:rPr>
          <w:lang w:val="hi_IN" w:bidi="hi_IN"/>
        </w:rPr>
      </w:r>
      <w:r>
        <w:rPr>
          <w:lang w:val="hi_IN" w:bidi="hi_IN"/>
        </w:rPr>
        <w:t>फेस्तुस ने पाया कि यहूदी लोगों ने यहूदी धर्म के मामलों पर बहस की। पौलुस का मानना था कि जिस यीशु को मरवा दिया गया था, वह जीवित है।</w:t>
      </w:r>
    </w:p>
    <w:p>
      <w:pPr/>
      <w:r>
        <w:rPr>
          <w:lang w:val="hi_IN" w:bidi="hi_IN"/>
        </w:rPr>
      </w:r>
      <w:r>
        <w:rPr>
          <w:lang w:val="hi_IN" w:bidi="hi_IN"/>
        </w:rPr>
        <w:t>अग्रिप्पा ने फेस्तुस से कहा कि वह अदालत में पौलुस की बात सुनना चाहता है। फेस्तुस ने कहा कि अग्रिप्पा अगले दिन पौलुस से सुन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बिरनीके</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यहूदी पुरनिए</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अग्रिप्पा और बिरनीके नए राज्यपाल फेस्तुस का स्वागत करने के लिए कैसरिया गए। वे कई दिनों तक राज्यपाल के साथ रहे।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अग्रिप्पा और बिरनीके की भूमिका निभाने वाले अभिनेताओं से पूछें: "आप कैसा महसूस कर रहे हैं?" आप ऐसी बातें सुन सकते हैं, “हम अपने देश में नए राज्यपाल का स्वागत करना चाहते हैं,” और “हम नए राज्यपाल से मित्रता करना चाहते हैं।”</w:t>
      </w:r>
    </w:p>
    <w:p>
      <w:pPr>
        <w:pStyle w:val="ListBullet"/>
        <w:spacing w:line="240" w:lineRule="auto"/>
        <w:ind w:left="720"/>
      </w:pPr>
      <w:r>
        <w:rPr>
          <w:lang w:val="hi_IN" w:bidi="hi_IN"/>
        </w:rPr>
      </w:r>
      <w:r>
        <w:rPr>
          <w:lang w:val="hi_IN" w:bidi="hi_IN"/>
        </w:rPr>
        <w:t>फेस्तुस की भूमिका निभाने वाले व्यक्ति से पूछें, "आप कैसा महसूस कर रहे हैं?" आप ऐसी बातें सुन सकते हैं, “मैं भी यहूदियों के अगुवों से मित्रता करना चाहता हूँ,” और “मुझे किसी ऐसे व्यक्ति की आवश्यकता है जो मुझे यहूदी संस्कृति और धर्म के बारे में बता सके।”</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फेस्तुस ने अग्रिप्पा को पौलुस के बारे में बताया जिसे फेलिक्स ने कैसरिया में जेल में रखा था। जब फेस्तुस यरूशलेम गया, तो यहूदियों के प्रधान याजकों और पुरनियों ने फेस्तुस से पौलुस को दोषी ठहराने के लिए कहा। लेकिन फेस्तुस पौलुस को दोषी नहीं ठहरा सकता था, क्योंकि रोमी कानून अपने नागरिकों को अदालत में अपना बचाव करने का अवसर देते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“यहूदियों के प्रधान याजक और पुरनिए पौलुस को दोषी ठहराना चाहते हैं,” और “शायद अग्रिप्पा मुझे यह समझने में मदद कर सकता है कि यहूदी अगुवे पौलुस को दोषी ठहराना क्यों चाहते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फेस्तुस ने अग्रिप्पा को कैसरिया में सुनवाई के बारे में भी बताया। यहूदियों ने पौलुस पर कई गंभीर अपराधों के आरोप लगाए। लेकिन फेस्तुस को एहसास हुआ कि आरोप लगाने वालों की शिकायतें उनके यहूदी धर्म के बारे में थीं। पौलुस यीशु पर विश्वास करता था जो मर गया था, लेकिन अब जीवित है। इसलिए फेस्तुस ने पौलुस से पूछा कि क्या वह सुनवाई के लिए यरूशलेम भेजे जाने के लिए तैयार है। पौलुस ने मना कर दिया। उसने कैसर की अदालत में सुनवाई करने की अपील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“पौलुस के खिलाफ लगाए गए आरोप रोमी कानून का उल्लंघन नहीं थे,” या “यह एक अजीब विश्वास है कि जो व्यक्ति पहले ही मर चुका है, वह फिर से जीवित हो सकता है,” या “पौलुस ने यरूशलेम में मुकदमे का सामना करने से क्यों मना कर दिया,” और “मुझे समझ नहीं आ रहा कि पौलुस ने इस मामले के लिए कैसर से अपील क्यों की।”</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अग्रिप्पा ने फेस्तुस से पूछा कि क्या वह पौलुस के मामले के बारे में सुन सकता है। फेस्तुस ने कहा कि वह अगले दिन पौलुस के बारे में सुन सकता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अग्रिप्पा की भूमिका निभाने वाले अभिनेता से पूछें, "आप कैसा महसूस कर रहे हैं?" आप ऐसी बातें सुन सकते हैं, “मैंने इस यीशु के बारे में सुना है, जिसे यरूशलेम में मृत्युदण्ड दिया गया था,” और “शायद मैं पुनरुत्थान में पौलुस के विश्वास के बारे में और अधिक सुन सकता हूँ।”</w:t>
      </w:r>
    </w:p>
    <w:p>
      <w:pPr>
        <w:pStyle w:val="ListBullet"/>
        <w:spacing w:line="240" w:lineRule="auto"/>
        <w:ind w:left="720"/>
      </w:pPr>
      <w:r>
        <w:rPr>
          <w:lang w:val="hi_IN" w:bidi="hi_IN"/>
        </w:rPr>
      </w:r>
      <w:r>
        <w:rPr>
          <w:lang w:val="hi_IN" w:bidi="hi_IN"/>
        </w:rPr>
        <w:t>फेस्तुस की भूमिका निभाने वाले व्यक्ति से पूछें, "आप कैसा महसूस कर रहे हैं?" आप ऐसी बातें सुन सकते हैं, जैसे, "शायद अग्रिप्पा मुझे पौलुस के मामले को समझने में मदद कर सकता है," और "मैं यह जानना चाहता हूँ कि क्या मैंने पौलुस को कैसर से अपील करने की अनुमति देने का सही फैसला किया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फेस्तुस ने पौलुस के मामले के बारे में सभा से बात की। यहाँ </w:t>
      </w:r>
      <w:r>
        <w:rPr>
          <w:b/>
          <w:lang w:val="hi_IN" w:bidi="hi_IN"/>
        </w:rPr>
        <w:t>सभा</w:t>
      </w:r>
      <w:r>
        <w:rPr>
          <w:lang w:val="hi_IN" w:bidi="hi_IN"/>
        </w:rPr>
        <w:t xml:space="preserve"> कैसरिया में फेस्तुस के रोमी सलाहकारों को दर्शाती है। यहूदिया प्रान्त की प्रभारी रोमी सरकार थी।</w:t>
      </w:r>
    </w:p>
    <w:p>
      <w:pPr/>
      <w:r>
        <w:rPr>
          <w:lang w:val="hi_IN" w:bidi="hi_IN"/>
        </w:rPr>
      </w:r>
      <w:r>
        <w:rPr>
          <w:b/>
          <w:lang w:val="hi_IN" w:bidi="hi_IN"/>
        </w:rPr>
        <w:t>यहूदियों</w:t>
      </w:r>
      <w:r>
        <w:rPr>
          <w:lang w:val="hi_IN" w:bidi="hi_IN"/>
        </w:rPr>
        <w:t xml:space="preserve"> के </w:t>
      </w:r>
      <w:r>
        <w:rPr>
          <w:b/>
          <w:lang w:val="hi_IN" w:bidi="hi_IN"/>
        </w:rPr>
        <w:t>प्रधान याजक</w:t>
      </w:r>
      <w:r>
        <w:rPr>
          <w:lang w:val="hi_IN" w:bidi="hi_IN"/>
        </w:rPr>
        <w:t xml:space="preserve"> और </w:t>
      </w:r>
      <w:r>
        <w:rPr>
          <w:b/>
          <w:lang w:val="hi_IN" w:bidi="hi_IN"/>
        </w:rPr>
        <w:t>पुरनिए</w:t>
      </w:r>
      <w:r>
        <w:rPr>
          <w:lang w:val="hi_IN" w:bidi="hi_IN"/>
        </w:rPr>
        <w:t xml:space="preserve"> </w:t>
      </w:r>
      <w:r>
        <w:rPr>
          <w:b/>
          <w:lang w:val="hi_IN" w:bidi="hi_IN"/>
        </w:rPr>
        <w:t>यरूशलेम</w:t>
      </w:r>
      <w:r>
        <w:rPr>
          <w:lang w:val="hi_IN" w:bidi="hi_IN"/>
        </w:rPr>
        <w:t xml:space="preserve"> से आए और पौलुस पर कई अपराधों का आरोप लगाया। यहूदी, याजक, पुरनिए और यरूशलेम शब्द का उपयोग उसी तरह करें जैसे आपने पहले किया था। </w:t>
      </w:r>
      <w:r>
        <w:rPr>
          <w:b/>
          <w:lang w:val="hi_IN" w:bidi="hi_IN"/>
        </w:rPr>
        <w:t>याजक</w:t>
      </w:r>
      <w:r>
        <w:rPr>
          <w:lang w:val="hi_IN" w:bidi="hi_IN"/>
        </w:rPr>
        <w:t xml:space="preserve">, </w:t>
      </w:r>
      <w:r>
        <w:rPr>
          <w:lang w:val="hi_IN" w:bidi="hi_IN"/>
        </w:rPr>
        <w:t>पुरनिए</w:t>
      </w:r>
      <w:r>
        <w:rPr>
          <w:lang w:val="hi_IN" w:bidi="hi_IN"/>
        </w:rPr>
        <w:t xml:space="preserve">, </w:t>
      </w:r>
      <w:r>
        <w:rPr>
          <w:lang w:val="hi_IN" w:bidi="hi_IN"/>
        </w:rPr>
        <w:t>यहूदी</w:t>
      </w:r>
      <w:r>
        <w:rPr>
          <w:lang w:val="hi_IN" w:bidi="hi_IN"/>
        </w:rPr>
        <w:t xml:space="preserve"> और </w:t>
      </w:r>
      <w:r>
        <w:rPr>
          <w:lang w:val="hi_IN" w:bidi="hi_IN"/>
        </w:rPr>
        <w:t>यरूशलेम</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यहूदियों और </w:t>
      </w:r>
      <w:r>
        <w:rPr>
          <w:b/>
          <w:lang w:val="hi_IN" w:bidi="hi_IN"/>
        </w:rPr>
        <w:t>कैसर</w:t>
      </w:r>
      <w:r>
        <w:rPr>
          <w:lang w:val="hi_IN" w:bidi="hi_IN"/>
        </w:rPr>
        <w:t xml:space="preserve"> के खिलाफ किसी भी </w:t>
      </w:r>
      <w:r>
        <w:rPr>
          <w:b/>
          <w:lang w:val="hi_IN" w:bidi="hi_IN"/>
        </w:rPr>
        <w:t>व्यवस्था</w:t>
      </w:r>
      <w:r>
        <w:rPr>
          <w:lang w:val="hi_IN" w:bidi="hi_IN"/>
        </w:rPr>
        <w:t xml:space="preserve"> का उल्लंघन नहीं किया। यहूदी व्यवस्था का मतलब मूसा की व्यवस्था से है। व्यवस्था और कैसर शब्द का उपयोग उसी तरह करें जैसे आपने पहले किया था। </w:t>
      </w:r>
      <w:r>
        <w:rPr>
          <w:lang w:val="hi_IN" w:bidi="hi_IN"/>
        </w:rPr>
        <w:t>व्यवस्था</w:t>
      </w:r>
      <w:r>
        <w:rPr>
          <w:lang w:val="hi_IN" w:bidi="hi_IN"/>
        </w:rPr>
        <w:t xml:space="preserve"> और </w:t>
      </w:r>
      <w:r>
        <w:rPr>
          <w:lang w:val="hi_IN" w:bidi="hi_IN"/>
        </w:rPr>
        <w:t>कैसर</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25:23–27</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25:23–27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फेस्तुस ने अग्रिप्पा को पौलुस की कहानी बताई थी। अग्रिप्पा पौलुस को उसके विश्वास के बारे में बोलते हुए सुनना चाहता था।</w:t>
      </w:r>
    </w:p>
    <w:p>
      <w:pPr/>
      <w:r>
        <w:rPr>
          <w:lang w:val="hi_IN" w:bidi="hi_IN"/>
        </w:rPr>
      </w:r>
      <w:r>
        <w:rPr>
          <w:lang w:val="hi_IN" w:bidi="hi_IN"/>
        </w:rPr>
        <w:t>अगले दिन, अग्रिप्पा और बिरनीके बहुत वैभव और धूमधाम के साथ फेस्तुस के सामने आए। यह गतिविधि राजा के सम्मान और महत्व को दिखाने का एक माध्यम थी। राजा अपना महत्व दिखाने के लिए अच्छे कपड़े और गहने पहनते थे। अग्रिप्पा और बिरनीके दरबार में आए, जो एक बड़ा कमरा था, जहाँ कई लोग एक साथ मिल सकते थे। यह दरबार कक्ष अदालत से अलग था। बहुत से उच्च पद के सैन्य अधिकारी वहाँ थे, जिनमें शहर के महत्वपूर्ण लोग भी शामिल थे। उच्च पद के अधिकारी कैसरिया के पाँच सरदारों को दर्शाते हैं, जो पाँच सौ से एक हजार सैनिकों की अगुवाई करते थे। फेस्तुस ने पौलुस को दरबार में प्रवेश करने के लिए बुलाया। पौलुस दरबार में आया।</w:t>
      </w:r>
    </w:p>
    <w:p>
      <w:pPr/>
      <w:r>
        <w:rPr>
          <w:lang w:val="hi_IN" w:bidi="hi_IN"/>
        </w:rPr>
      </w:r>
      <w:r>
        <w:rPr>
          <w:lang w:val="hi_IN" w:bidi="hi_IN"/>
        </w:rPr>
        <w:t>रुकें और चर्चा करें: किसी विशेष अवसर की कहानी सुनाएँ जब महत्वपूर्ण लोग मौजूद थे। आपकी संस्कृति में लोग महत्वपूर्ण लोगों का सम्मान करने के लिए विशेष अवसरों पर कैसे कपड़े पहनते हैं?</w:t>
      </w:r>
    </w:p>
    <w:p>
      <w:pPr/>
      <w:r>
        <w:rPr>
          <w:lang w:val="hi_IN" w:bidi="hi_IN"/>
        </w:rPr>
      </w:r>
      <w:r>
        <w:rPr>
          <w:lang w:val="hi_IN" w:bidi="hi_IN"/>
        </w:rPr>
        <w:t>फेस्तुस ने पौलुस को राजा अग्रिप्पा, बिरनीके, सैन्य-दल के सरदार और शहर के महत्वपूर्ण लोगों के सामने पेश किया। फेस्तुस ने कहा, “तुम इस व्यक्ति को देख रहे हो,” जिसका अर्थ है कि कमरे में मौजूद कोई भी पौलुस को वहाँ खड़ा देख सकता है। पहले के भाग में, यहूदियों ने फेस्तुस से पौलुस को दोषी ठहराने के लिए कहा था। अब फेस्तुस उनके बारे में सारे यहूदी लोगों के रूप में बात करता है। सारे यहूदी लोगों का अर्थ यरूशलेम और कैसरिया के यहूदियों से था। यहूदियों ने फेस्तुस से पौलुस को दोषी ठहराकर मृत्यु की सजा देने की माँग की थी।</w:t>
      </w:r>
    </w:p>
    <w:p>
      <w:pPr/>
      <w:r>
        <w:rPr>
          <w:lang w:val="hi_IN" w:bidi="hi_IN"/>
        </w:rPr>
      </w:r>
      <w:r>
        <w:rPr>
          <w:lang w:val="hi_IN" w:bidi="hi_IN"/>
        </w:rPr>
        <w:t>न्यायाधीश के रूप में, फेस्तुस ने एक सुनवाई में यहूदियों को पौलुस पर आरोप लगाते हुए सुना। फेस्तुस ने आरोपों के बारे में पौलुस के जवाब भी सुने। सुनवाई के बाद, फेस्तुस ने महसूस किया कि पौलुस ने कोई ऐसा अपराध नहीं किया था, जो रोमी व्यवस्था के अनुसार मृत्यु के योग्य हो या इसकी आवश्यकता हो। पौलुस ने अपील की कि उसकी सुनवाई रोम में सम्राट या कैसर के सामने की जाए। फेस्तुस ने पौलुस को रोम भेजने का फैसला किया।</w:t>
      </w:r>
    </w:p>
    <w:p>
      <w:pPr/>
      <w:r>
        <w:rPr>
          <w:lang w:val="hi_IN" w:bidi="hi_IN"/>
        </w:rPr>
      </w:r>
      <w:r>
        <w:rPr>
          <w:lang w:val="hi_IN" w:bidi="hi_IN"/>
        </w:rPr>
        <w:t>पौलुस की अपील के कारण, फेस्तुस को पौलुस को रोम भेजना पड़ा। लेकिन फेस्तुस के पास पौलुस के मामले के बारे में सम्राट को लिखने के लिए कुछ भी नहीं है। पौलुस के खिलाफ आरोप यहूदी धर्म के बारे में थे, न कि रोमी व्यवस्था के बारे में। फेस्तुस को कुछ ऐसा लिखने की आवश्यकता है जो सम्राट को पौलुस के मामले पर फैसला करने में मदद करे। फेस्तुस ने पौलुस को राजा अग्रिप्पा के सामने पेश किया क्योंकि अग्रिप्पा यहूदी धर्म के बारे में अधिक जानता था। फेस्तुस चाहता था कि अग्रिप्पा पौलुस की बात सुने, ताकि फेस्तुस के पास सम्राट को लिखने के लिए कुछ हो। फेस्तुस के लिए, आरोपों को स्पष्ट रूप से समझाए बिना पौलुस को सम्राट के पास भेजना अनुचित होगा। फेस्तुस सोचता है कि सम्राट समझ नहीं पाएगा या सम्राट इसे सही नहीं मानेगा कि फेस्तुस बिना किसी स्पष्ट मामले के पौलुस को उसके पास भेजे।</w:t>
      </w:r>
    </w:p>
    <w:p>
      <w:pPr/>
      <w:r>
        <w:rPr>
          <w:lang w:val="hi_IN" w:bidi="hi_IN"/>
        </w:rPr>
      </w:r>
      <w:r>
        <w:rPr>
          <w:lang w:val="hi_IN" w:bidi="hi_IN"/>
        </w:rPr>
        <w:t>समूह से कहें कि यह चर्चा करें कि आपकी संस्कृति में लोग क्या करते हैं, जब वे आपके समुदाय के महत्वपूर्ण अगुवों के सामने खड़े होते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राजा अग्रिप्पा और बिरनीके ने दरबार में प्रवेश किया। फेस्तुस ने पौलुस को बुलवाया। पौलुस अंदर आता है।</w:t>
      </w:r>
    </w:p>
    <w:p>
      <w:pPr/>
      <w:r>
        <w:rPr>
          <w:lang w:val="hi_IN" w:bidi="hi_IN"/>
        </w:rPr>
      </w:r>
      <w:r>
        <w:rPr>
          <w:b/>
          <w:lang w:val="hi_IN" w:bidi="hi_IN"/>
        </w:rPr>
        <w:t>दूसरा दृश्य:</w:t>
      </w:r>
      <w:r>
        <w:rPr>
          <w:lang w:val="hi_IN" w:bidi="hi_IN"/>
        </w:rPr>
        <w:t xml:space="preserve"> फेस्तुस अग्रिप्पा और मेहमानों को इस घटना का कारण बताता है। पौलुस ने रोम में सम्राट के सामने सुनवाई का सामना करने की अपील की। फेस्तुस को पौलुस के मामले के बारे में सम्राट को लिखने के लिए कुछ ठोस चाहिए था।</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 xml:space="preserve">अग्रिप्पा की बहन, बिरनीके </w:t>
      </w:r>
    </w:p>
    <w:p>
      <w:pPr>
        <w:pStyle w:val="ListBullet"/>
        <w:spacing w:line="240" w:lineRule="auto"/>
        <w:ind w:left="720"/>
      </w:pPr>
      <w:r>
        <w:rPr>
          <w:lang w:val="hi_IN" w:bidi="hi_IN"/>
        </w:rPr>
      </w:r>
      <w:r>
        <w:rPr>
          <w:lang w:val="hi_IN" w:bidi="hi_IN"/>
        </w:rPr>
        <w:t>सैन्य-दल के सरदार</w:t>
      </w:r>
    </w:p>
    <w:p>
      <w:pPr>
        <w:pStyle w:val="ListBullet"/>
        <w:spacing w:line="240" w:lineRule="auto"/>
        <w:ind w:left="720"/>
      </w:pPr>
      <w:r>
        <w:rPr>
          <w:lang w:val="hi_IN" w:bidi="hi_IN"/>
        </w:rPr>
      </w:r>
      <w:r>
        <w:rPr>
          <w:lang w:val="hi_IN" w:bidi="hi_IN"/>
        </w:rPr>
        <w:t>कैसरिया शहर के प्रमुख लोग</w:t>
      </w:r>
    </w:p>
    <w:p>
      <w:pPr>
        <w:pStyle w:val="ListBullet"/>
        <w:spacing w:line="240" w:lineRule="auto"/>
        <w:ind w:left="720"/>
      </w:pPr>
      <w:r>
        <w:rPr>
          <w:lang w:val="hi_IN" w:bidi="hi_IN"/>
        </w:rPr>
      </w:r>
      <w:r>
        <w:rPr>
          <w:lang w:val="hi_IN" w:bidi="hi_IN"/>
        </w:rPr>
        <w:t>सारे यहूदी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आपको याद होगा कि इससे पहले, अग्रिप्पा ने फेस्तुस से पूछा था कि क्या वह पौलुस को बोलते हुए सुन सकता है। अगले दिन, अग्रिप्पा और बिरनीके दरबार में आए। फेस्तुस और बिरनीके ने लोगों को अपना महत्व और बहुत शानदार पहनावा और कपड़े दिखाते हुए दरबार में प्रवेश किया। सैन्य-दल के सरदार और शहर के महत्वपूर्ण लोग भी वहाँ थे।</w:t>
      </w:r>
    </w:p>
    <w:p>
      <w:pPr/>
      <w:r>
        <w:rPr>
          <w:lang w:val="hi_IN" w:bidi="hi_IN"/>
        </w:rPr>
      </w:r>
      <w:r>
        <w:rPr>
          <w:lang w:val="hi_IN" w:bidi="hi_IN"/>
        </w:rPr>
        <w:t>फेस्तुस ने पौलुस को अंदर आने के लिए बुलाया। पौलुस अंदर आता है। फेस्तुस पौलुस को अग्रिप्पा, बिरनीके, सैन्य-दल के सरदार और शहर के महत्वपूर्ण लोगों के सामने पेश करता है।</w:t>
      </w:r>
    </w:p>
    <w:p>
      <w:pPr/>
      <w:r>
        <w:rPr>
          <w:lang w:val="hi_IN" w:bidi="hi_IN"/>
        </w:rPr>
      </w:r>
      <w:r>
        <w:rPr>
          <w:lang w:val="hi_IN" w:bidi="hi_IN"/>
        </w:rPr>
        <w:t>फेस्तुस बताता है कि यहूदी लोगों ने उससे पौलुस को दोषी ठहराने के लिए कहा था। लेकिन फेस्तुस ने पौलुस में ऐसा कोई भी अपराध नहीं पाया जो मृत्यु के योग्य हो। पौलुस ने सम्राट के दरबार में सुनवाई की अपील की। फेस्तुस को पौलुस के मामले के बारे में सम्राट को लिखने के लिए कुछ ठोस चाहिए था। अग्रिप्पा के सामने पौलुस की इस सुनवाई के माध्यम से, फेस्तुस के पास इस मामले के बारे में अधिक जानकारी 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 xml:space="preserve">अग्रिप्पा की बहन, बिरनीके </w:t>
      </w:r>
    </w:p>
    <w:p>
      <w:pPr>
        <w:pStyle w:val="ListBullet"/>
        <w:spacing w:line="240" w:lineRule="auto"/>
        <w:ind w:left="720"/>
      </w:pPr>
      <w:r>
        <w:rPr>
          <w:lang w:val="hi_IN" w:bidi="hi_IN"/>
        </w:rPr>
      </w:r>
      <w:r>
        <w:rPr>
          <w:lang w:val="hi_IN" w:bidi="hi_IN"/>
        </w:rPr>
        <w:t>सैन्य-दल के सरदार</w:t>
      </w:r>
    </w:p>
    <w:p>
      <w:pPr>
        <w:pStyle w:val="ListBullet"/>
        <w:spacing w:line="240" w:lineRule="auto"/>
        <w:ind w:left="720"/>
      </w:pPr>
      <w:r>
        <w:rPr>
          <w:lang w:val="hi_IN" w:bidi="hi_IN"/>
        </w:rPr>
      </w:r>
      <w:r>
        <w:rPr>
          <w:lang w:val="hi_IN" w:bidi="hi_IN"/>
        </w:rPr>
        <w:t>कैसरिया शहर के प्रमुख लोग</w:t>
      </w:r>
    </w:p>
    <w:p>
      <w:pPr>
        <w:pStyle w:val="ListBullet"/>
        <w:spacing w:line="240" w:lineRule="auto"/>
        <w:ind w:left="720"/>
      </w:pPr>
      <w:r>
        <w:rPr>
          <w:lang w:val="hi_IN" w:bidi="hi_IN"/>
        </w:rPr>
      </w:r>
      <w:r>
        <w:rPr>
          <w:lang w:val="hi_IN" w:bidi="hi_IN"/>
        </w:rPr>
        <w:t>सारे यहूदी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फेस्तुस ने अग्रिप्पा को पौलुस की बात सुनने की अनुमति दी। अगले दिन, अग्रिप्पा और बिरनीके दरबार में आए। अग्रिप्पा और बिरनीके यहूदी समाज में अपना उच्च स्थान दिखाने के लिए भव्य कपड़े और गहने पहनते थे। सैन्य-दल के सरदार और शहर के महत्वपूर्ण लोग भी वहाँ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अग्रिप्पा और बिरनीके की भूमिका निभाने वाले अभिनेताओं से पूछें: "आप कैसा महसूस कर रहे हैं?" आप ऐसी बातें सुन सकते हैं, जैसे, "यह अच्छा हुआ कि फेस्तुस ने हमें इस सुनवाई का हिस्सा बनने की अनुमति दी," और "लोग देखेंगे कि हम बहुत महत्वपूर्ण हैं। फेस्तुस ने महत्वपूर्ण लोगों को हमसे मिलने के लिए बुलाया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फेस्तुस ने पौलुस को अंदर आने के लिए बुलाया। पौलुस ने दरबार में प्रवेश किया। फेस्तुस ने पौलुस को अग्रिप्पा और अन्य मेहमानों के सामने पेश किया। यरूशलेम और कैसरिया के यहूदियों ने फेस्तुस से कहा कि पौलुस का अब जीवित रहना उचित नहीं है। पौलुस ने रोमी सम्राट के सामने सुनवाई की अपील की। फेस्तुस को पौलुस के मामले के बारे में सम्राट को लिखने के लिए कुछ ठोस चाहिए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जैसे, "शायद पौलुस अग्रिप्पा के सामने नई जानकारी देगा," और "अग्रिप्पा पौलुस के मामले को सुलझाने में मेरी मदद करेगा।"</w:t>
      </w:r>
    </w:p>
    <w:p>
      <w:pPr>
        <w:pStyle w:val="ListBullet"/>
        <w:spacing w:line="240" w:lineRule="auto"/>
        <w:ind w:left="720"/>
      </w:pPr>
      <w:r>
        <w:rPr>
          <w:lang w:val="hi_IN" w:bidi="hi_IN"/>
        </w:rPr>
      </w:r>
      <w:r>
        <w:rPr>
          <w:lang w:val="hi_IN" w:bidi="hi_IN"/>
        </w:rPr>
        <w:t>अग्रिप्पा की भूमिका निभाने वाले अभिनेता से पूछें, "आप कैसा महसूस कर रहे हैं?" आप ऐसी बातें सुन सकते हैं, जैसे, "मैं सुनना चाहता हूँ कि पौलुस ने प्रधान याजकों और पुरनियों से क्या कहा," और "किस बात के कारण इस यहूदी ने अपना विश्वास बदला?"</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अग्रिप्पा को यीशु और पुनरुत्थान के बारे में अपने विश्वास के बारे में बताऊँगा," और "मैं इन लोगों के सामने अपनी बेगुनाही साबित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राजा अग्रिप्पा, बिरनीके, सैन्य </w:t>
      </w:r>
      <w:r>
        <w:rPr>
          <w:b/>
          <w:lang w:val="hi_IN" w:bidi="hi_IN"/>
        </w:rPr>
        <w:t>सेनापति</w:t>
      </w:r>
      <w:r>
        <w:rPr>
          <w:lang w:val="hi_IN" w:bidi="hi_IN"/>
        </w:rPr>
        <w:t xml:space="preserve">, और शहर के महत्वपूर्ण लोग राज्यपाल फेस्तुस के दरबार में प्रवेश करते हैं। सेनापति को सैन्य-दल के सरदार के रूप में भी जाना जाता है। सेनापति शब्द का उपयोग उसी तरह करें जैसे आपने पहले किया था। </w:t>
      </w:r>
      <w:r>
        <w:rPr>
          <w:b/>
          <w:lang w:val="hi_IN" w:bidi="hi_IN"/>
        </w:rPr>
        <w:t>सेनापति</w:t>
      </w:r>
      <w:r>
        <w:rPr>
          <w:lang w:val="hi_IN" w:bidi="hi_IN"/>
        </w:rPr>
        <w:t xml:space="preserve"> के बारे में अधिक जानकारी के लिए मुख्य शब्दावली देखें। </w:t>
      </w:r>
    </w:p>
    <w:p>
      <w:pPr/>
      <w:r>
        <w:rPr>
          <w:lang w:val="hi_IN" w:bidi="hi_IN"/>
        </w:rPr>
      </w:r>
      <w:r>
        <w:rPr>
          <w:lang w:val="hi_IN" w:bidi="hi_IN"/>
        </w:rPr>
        <w:t xml:space="preserve">फेस्तुस ने अग्रिप्पा से कहा कि </w:t>
      </w:r>
      <w:r>
        <w:rPr>
          <w:b/>
          <w:lang w:val="hi_IN" w:bidi="hi_IN"/>
        </w:rPr>
        <w:t>यरूशलेम</w:t>
      </w:r>
      <w:r>
        <w:rPr>
          <w:lang w:val="hi_IN" w:bidi="hi_IN"/>
        </w:rPr>
        <w:t xml:space="preserve"> और इस शहर के सारे </w:t>
      </w:r>
      <w:r>
        <w:rPr>
          <w:b/>
          <w:lang w:val="hi_IN" w:bidi="hi_IN"/>
        </w:rPr>
        <w:t>यहूदी</w:t>
      </w:r>
      <w:r>
        <w:rPr>
          <w:lang w:val="hi_IN" w:bidi="hi_IN"/>
        </w:rPr>
        <w:t xml:space="preserve"> लोगों ने उससे कहा कि पौलुस का अब जीवित रहना उचित नहीं है। यहूदी और यरूशलेम शब्द का उपयोग उसी तरह करें जैसे आपने पहले किया था। </w:t>
      </w:r>
      <w:r>
        <w:rPr>
          <w:lang w:val="hi_IN" w:bidi="hi_IN"/>
        </w:rPr>
        <w:t>यहूदी</w:t>
      </w:r>
      <w:r>
        <w:rPr>
          <w:lang w:val="hi_IN" w:bidi="hi_IN"/>
        </w:rPr>
        <w:t xml:space="preserve"> और </w:t>
      </w:r>
      <w:r>
        <w:rPr>
          <w:lang w:val="hi_IN" w:bidi="hi_IN"/>
        </w:rPr>
        <w:t>यरूशलेम</w:t>
      </w:r>
      <w:r>
        <w:rPr>
          <w:lang w:val="hi_IN" w:bidi="hi_IN"/>
        </w:rPr>
        <w:t xml:space="preserve"> के बारे में अधिक जानकारी के लिए मुख्य शब्दावली को देखें। </w:t>
      </w:r>
    </w:p>
    <w:p>
      <w:pPr/>
      <w:r>
        <w:rPr>
          <w:lang w:val="hi_IN" w:bidi="hi_IN"/>
        </w:rPr>
      </w:r>
      <w:r>
        <w:rPr>
          <w:lang w:val="hi_IN" w:bidi="hi_IN"/>
        </w:rPr>
        <w:t xml:space="preserve">फेस्तुस सम्राट को </w:t>
      </w:r>
      <w:r>
        <w:rPr>
          <w:b/>
          <w:lang w:val="hi_IN" w:bidi="hi_IN"/>
        </w:rPr>
        <w:t>महामहिम</w:t>
      </w:r>
      <w:r>
        <w:rPr>
          <w:lang w:val="hi_IN" w:bidi="hi_IN"/>
        </w:rPr>
        <w:t xml:space="preserve"> या </w:t>
      </w:r>
      <w:r>
        <w:rPr>
          <w:b/>
          <w:lang w:val="hi_IN" w:bidi="hi_IN"/>
        </w:rPr>
        <w:t>मेरा प्रभु</w:t>
      </w:r>
      <w:r>
        <w:rPr>
          <w:lang w:val="hi_IN" w:bidi="hi_IN"/>
        </w:rPr>
        <w:t xml:space="preserve"> कहता है। इस शब्द का अर्थ मानव स्वामी या स्वामी भी होता है। प्रभु शब्द का उपयोग उसी तरह करें जैसे आपने पहले किया था। </w:t>
      </w:r>
      <w:r>
        <w:rPr>
          <w:lang w:val="hi_IN" w:bidi="hi_IN"/>
        </w:rPr>
        <w:t>प्रभु</w:t>
      </w:r>
      <w:r>
        <w:rPr>
          <w:lang w:val="hi_IN" w:bidi="hi_IN"/>
        </w:rPr>
        <w:t xml:space="preserve"> शब्द के बारे में अधिक जानकारी के लिए मुख्य शब्दावली देखें।</w:t>
      </w:r>
    </w:p>
    <w:p>
      <w:pPr/>
      <w:r>
        <w:rPr>
          <w:lang w:val="hi_IN" w:bidi="hi_IN"/>
        </w:rPr>
      </w:r>
      <w:r>
        <w:rPr>
          <w:lang w:val="hi_IN" w:bidi="hi_IN"/>
        </w:rPr>
        <w:t xml:space="preserve">पौलुस ने सम्राट के सामने सुनवाई की अपील की। रोमी सम्राट को </w:t>
      </w:r>
      <w:r>
        <w:rPr>
          <w:b/>
          <w:lang w:val="hi_IN" w:bidi="hi_IN"/>
        </w:rPr>
        <w:t>कैसर</w:t>
      </w:r>
      <w:r>
        <w:rPr>
          <w:lang w:val="hi_IN" w:bidi="hi_IN"/>
        </w:rPr>
        <w:t xml:space="preserve"> के नाम से भी जाना जाता था। कैसर शब्द का उपयोग उसी तरह करें जैसे आपने पहले किया था। </w:t>
      </w:r>
      <w:r>
        <w:rPr>
          <w:lang w:val="hi_IN" w:bidi="hi_IN"/>
        </w:rPr>
        <w:t>कैसर</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26:1–23</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26:1–23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पिछले भाग में, फेस्तुस ने अग्रिप्पा से पूछा कि उसे पौलुस के बारे में सम्राट को क्या लिखना चाहिए। पौलुस के खिलाफ आरोप फेस्तुस को स्पष्ट नहीं थे। फेस्तुस ने पौलुस को दरबार में प्रवेश करने के लिए अनुमति दी। फेस्तुस ने पौलुस को अग्रिप्पा के सामने पेश किया और उसे यहूदियों के आरोपों के बारे में समझाया। </w:t>
      </w:r>
    </w:p>
    <w:p>
      <w:pPr/>
      <w:r>
        <w:rPr>
          <w:lang w:val="hi_IN" w:bidi="hi_IN"/>
        </w:rPr>
      </w:r>
      <w:r>
        <w:rPr>
          <w:lang w:val="hi_IN" w:bidi="hi_IN"/>
        </w:rPr>
        <w:t>अग्रिप्पा ने पौलुस को अपने मामले के बारे में उससे और अतिथियों से बोलने की अनुमति दी। पौलुस ने अपने हाथ से इशारा किया। इसका अर्थ है कि पौलुस बोलने वाला था। इस इशारे का यह अर्थ भी हो सकता है कि पौलुस ने राजा अग्रिप्पा को उसकी बात सुनने के लिए धन्यवाद दिया था। विनम्र तरीके से पौलुस ने कहा कि यह अच्छी बात है कि वह राजा अग्रिप्पा के सामने अपना बचाव कर सकता है, क्योंकि अग्रिप्पा यहूदी संस्कृति और विश्वास को समझता है। पौलुस यहूदियों के आरोपों के विरुद्ध अपना बचाव करेगा, ताकि वह अपनी निर्दोषता सिद्ध कर सके।</w:t>
      </w:r>
    </w:p>
    <w:p>
      <w:pPr/>
      <w:r>
        <w:rPr>
          <w:lang w:val="hi_IN" w:bidi="hi_IN"/>
        </w:rPr>
      </w:r>
      <w:r>
        <w:rPr>
          <w:lang w:val="hi_IN" w:bidi="hi_IN"/>
        </w:rPr>
        <w:t>पौलुस जानता था कि अग्रिप्पा उनके रीति-रिवाजों और धार्मिक कर्तव्यों से परिचित था। सम्मानजनक तरीके से, पौलुस ने अग्रिप्पा से विनती की कि वह उसकी बात ध्यान से सुने। पौलुस एक यहूदी के रूप में अपने जीवन का तरीका बताकर अपना बचाव शुरू करता है। पौलुस कह रहा था कि वह बचपन से ही मूसा की व्यवस्था का पालन करता था। उसके घर के क्षेत्र और यरूशलेम के यहूदी जानते हैं कि पौलुस ने परमेश्वर की व्यवस्था का पालन किया था।</w:t>
      </w:r>
    </w:p>
    <w:p>
      <w:pPr/>
      <w:r>
        <w:rPr>
          <w:lang w:val="hi_IN" w:bidi="hi_IN"/>
        </w:rPr>
      </w:r>
      <w:r>
        <w:rPr>
          <w:lang w:val="hi_IN" w:bidi="hi_IN"/>
        </w:rPr>
        <w:t>पौलुस ने कहा कि यहूदी जानते थे कि पौलुस एक फरीसी की तरह रहता था। फरीसी यहूदी धर्म में सबसे कठोर संप्रदाय या समूह हैं। ये यहूदी यदि वे तैयार हों, तो इन तथ्यों की गवाही दे सकते थे, या इसका विवरण कर सकते थे। पौलुस को संदेह था कि यहूदी सच्चाई बताएँगे। पौलुस अग्रिप्पा से कहता है कि यहूदियों की आशा के कारण उस पर मुकदमा चल रहा था, जिसका वादा परमेश्वर ने पुराने नियम में उनके पूर्वजों से किया था। परमेश्वर ने यहूदी पूर्वजों से वादा किया था कि जो लोग उसका अनुसरण करते थे, वे एक दिन मरे हुओं में से जी उठेंगे। इस्राएल के पूरे लोग, यहूदियों के बारह गोत्र, विश्वास करते थे और उम्मीद करते थे कि यह होगा। वास्तव में, यहूदी लोगों ने वादा किए गए उद्धारकर्ता का इंतजार करते हुए और उसकी आशा करते हुए रात और दिन आराधना की। हालाँकि, अब पौलुस कह रहा है कि वादा किया गया उद्धारकर्ता आ गया है और उसने साबित किया है कि लोग मरे हुओं में से जी उठ सकते हैं। ऐसा लगता है कि यह एक विरोधाभास है कि यहूदी लोग उसकी बात पर विश्वास नहीं करते, जबकि वे इतने लंबे समय से उसी का इंतजार कर रहे थे।</w:t>
      </w:r>
    </w:p>
    <w:p>
      <w:pPr/>
      <w:r>
        <w:rPr>
          <w:lang w:val="hi_IN" w:bidi="hi_IN"/>
        </w:rPr>
      </w:r>
      <w:r>
        <w:rPr>
          <w:lang w:val="hi_IN" w:bidi="hi_IN"/>
        </w:rPr>
        <w:t>पौलुस पूछता है, "आपके लिए यह अविश्वसनीय क्यों है कि परमेश्वर मरे हुओं को जिला सकता है?" पौलुस एक प्रश्न का उपयोग इस बात पर जोर देने के लिए कर रहा है कि लोगों को विश्वास करना चाहिए कि परमेश्वर मरे हुओं को जिला सकता है। यह याद रखना महत्वपूर्ण है कि पौलुस के सुनने वाले दो समूहों से बने थे। पहला समूह यहूदी था जिनमें अग्रिप्पा, बिरनीके और अन्य यहूदी अधिकारी शामिल थे। दर्शक कक्ष में ये यहूदी सदूकी हो सकते थे जो पुनरुत्थान पर विश्वास नहीं करते थे। दूसरा समूह फेस्तुस और रोमी अधिकारी थे, जो भी पुनरुत्थान पर विश्वास नहीं करते थे।</w:t>
      </w:r>
    </w:p>
    <w:p>
      <w:pPr/>
      <w:r>
        <w:rPr>
          <w:lang w:val="hi_IN" w:bidi="hi_IN"/>
        </w:rPr>
      </w:r>
      <w:r>
        <w:rPr>
          <w:lang w:val="hi_IN" w:bidi="hi_IN"/>
        </w:rPr>
        <w:t>रुकें और चर्चा करें: आपकी संस्कृति में लोग कैसे प्रतिक्रिया देते हैं जब कोई कहता है कि एक व्यक्ति जो मर गया था, फिर से जीवित हो गया था?</w:t>
      </w:r>
    </w:p>
    <w:p>
      <w:pPr/>
      <w:r>
        <w:rPr>
          <w:lang w:val="hi_IN" w:bidi="hi_IN"/>
        </w:rPr>
      </w:r>
      <w:r>
        <w:rPr>
          <w:lang w:val="hi_IN" w:bidi="hi_IN"/>
        </w:rPr>
        <w:t>पौलुस उन्हें अपने पिछले जीवन के बारे में फिर से बताता है। एक फरीसी के रूप में, पौलुस का मानना था कि जब उसने यीशु के नाम का विरोध किया था तो वह सही काम कर रहा था। पौलुस मसीहियों को साबित करना चाहता था कि यीशु मसीहा नहीं था। एक फरीसी के रूप में अपने पिछले जीवन में, पौलुस का मानना था कि परमेश्वर चाहता था कि वह यीशु के अनुयायियों को चोट पहुँचाए। पौलुस ने यरूशलेम में यीशु के अनुयायियों के खिलाफ वे हानिकारक काम किए। पौलुस ने कई संतों को या उन लोगों को जिन्हें परमेश्वर ने अपने लिए अलग किया था, गिरफ्तार किया और जेल में डाल दिया। हमें पहले के भाग से याद होगा कि पौलुस ने मुख्य याजकों से पत्र माँगे थे ताकि वह यीशु के अनुयायियों को सताने की अनुमति दे सके। पौलुस ने भी अन्य यहूदियों के साथ मिलकर उन्हें मृत्यु-दंड देने के निर्णय के पक्ष में मत दिया।</w:t>
      </w:r>
    </w:p>
    <w:p>
      <w:pPr/>
      <w:r>
        <w:rPr>
          <w:lang w:val="hi_IN" w:bidi="hi_IN"/>
        </w:rPr>
      </w:r>
      <w:r>
        <w:rPr>
          <w:lang w:val="hi_IN" w:bidi="hi_IN"/>
        </w:rPr>
        <w:t>पौलुस अग्रिप्पा को दमिश्क यात्रा की अपनी राह के बारे में कहानी दोबारा बताता है। जब वे यात्रा कर रहे थे, तभी उस पर एक तेज़ प्रकाश चमका, जिससे वह अंधा हो गया। इस कहानी के संस्करण में, पौलुस और उसके सभी साथी उस तेज़ प्रकाश के कारण गिर गए। प्रभु यीशु ने पौलुस से यह भी कहा, "पैने पर लात मारना तेरे लिये कठिन है।"</w:t>
      </w:r>
    </w:p>
    <w:p>
      <w:pPr/>
      <w:r>
        <w:rPr>
          <w:lang w:val="hi_IN" w:bidi="hi_IN"/>
        </w:rPr>
      </w:r>
      <w:r>
        <w:rPr>
          <w:lang w:val="hi_IN" w:bidi="hi_IN"/>
        </w:rPr>
        <w:t>पौलुस यीशु के अनुयायियों को अक्सर दंड देता था, अर्थात वह उन्हें कई बार सज़ा देता था। पौलुस उन्हें ढूँढ़ने के लिए एक आराधनालय से दूसरे आराधनालय तक जाता था। पौलुस उनके खिलाफ बहुत क्रोधित था। उसने यीशु के अनुयायियों को निन्दा बोलने के लिए प्रेरित करने की कोशिश की, जो ऐसे शब्द थे जो परमेश्वर का अपमान करते थे। फिर पौलुस इस कहानी को बताता है कि उसने यीशु के अनुयायियों का पीछा करने के लिए दमिश्क की यात्रा की। आपको याद होगा कि दमिश्क सीरिया का एक पुराना शहर है जो इस्राएल के क्षेत्र से परे था। पौलुस ने यीशु के अनुयायियों का पीछा करने के लिए महायाजकों से अधिकार प्राप्त किया।</w:t>
      </w:r>
    </w:p>
    <w:p>
      <w:pPr/>
      <w:r>
        <w:rPr>
          <w:lang w:val="hi_IN" w:bidi="hi_IN"/>
        </w:rPr>
      </w:r>
      <w:r>
        <w:rPr>
          <w:lang w:val="hi_IN" w:bidi="hi_IN"/>
        </w:rPr>
        <w:t>जब पौलुस दमिश्क की ओर जा रहा था, तो उसने दोपहर के समय स्वर्ग से एक तेज प्रकाश देखा। पौलुस ने उस प्रकाश को सूर्य से अधिक तेज बताया जो उस पर और उसके साथियों पर चमकता है। तेज प्रकाश के कारण पौलुस और उसके साथी भूमि पर गिर गए। पौलुस ने एक आवाज भी सुनी जो उससे इब्रानी या अरामी भाषा में बात कर रही थी। उस आवाज ने पौलुस के यहूदी नाम को दो बार पुकारा था। इसका अर्थ है कि वह आवाज पौलुस का ध्यान आकर्षित कर रही थी। वह पूछता है, "तुम मुझे क्यों सताते हो?" जो पौलुस के यीशु के अनुयायियों को चोट पहुँचाने के कार्यों को दर्शाता है। उस आवाज ने यह भी कहा, "पैने पर लात मारना तुम्हारे लिए कठिन है।" यह एक प्रसिद्ध कहावत है, जिसका अर्थ है कि लोगों को परमेश्वर की इच्छा के विरुद्ध विद्रोह नहीं करना चाहिए, नहीं तो वे केवल अपने आप को ही नुकसान पहुँचाएँगे।</w:t>
      </w:r>
    </w:p>
    <w:p>
      <w:pPr/>
      <w:r>
        <w:rPr>
          <w:lang w:val="hi_IN" w:bidi="hi_IN"/>
        </w:rPr>
      </w:r>
      <w:r>
        <w:rPr>
          <w:lang w:val="hi_IN" w:bidi="hi_IN"/>
        </w:rPr>
        <w:t>रुकें और चर्चा करें: आपकी संस्कृति से आपके कुछ पसंदीदा कहावत क्या हैं। इन कहावतों में से किस कहावत का अर्थ इस कहानी में यीशु द्वारा उपयोग की गई कहावत के समान ही है?</w:t>
      </w:r>
    </w:p>
    <w:p>
      <w:pPr/>
      <w:r>
        <w:rPr>
          <w:lang w:val="hi_IN" w:bidi="hi_IN"/>
        </w:rPr>
      </w:r>
      <w:r>
        <w:rPr>
          <w:lang w:val="hi_IN" w:bidi="hi_IN"/>
        </w:rPr>
        <w:t>पौलुस ने पूछा कि उस आवाज में कौन बोल रहा है। यीशु ने उत्तर दिया, "मैं यीशु हूँ जिसे तू सताता है।" पौलुस ने अनुयायियों को चोट पहुँचाने के लिए जो कई काम किए, वे ऐसे काम थे जो उसने यीशु के विरुद्ध किए। यीशु ने पौलुस को खड़े होने की आज्ञा दी। पौलुस ने परमेश्वर की आज्ञा मानी और उसका जीवन बदल गया। वह अब यीशु के अनुयायियों का पीछा नहीं करेगा। यीशु समझाता है कि वह एक उद्देश्य के लिए पौलुस को प्रकट हुआ था। यीशु ने पौलुस को अपना सेवक और उन बातों का गवाह ठहराया जिन्हें पौलुस ने देखा था।</w:t>
      </w:r>
    </w:p>
    <w:p>
      <w:pPr/>
      <w:r>
        <w:rPr>
          <w:lang w:val="hi_IN" w:bidi="hi_IN"/>
        </w:rPr>
      </w:r>
      <w:r>
        <w:rPr>
          <w:lang w:val="hi_IN" w:bidi="hi_IN"/>
        </w:rPr>
        <w:t>यीशु ने पौलुस से कहा कि यहूदी और अन्यजाति, गैर-यहूदी दोनों उसे मारने की कोशिश करेंगे, लेकिन यीशु पौलुस को उन हमलों से बचाएगा। यीशु पौलुस को यहूदियों और अन्यजातियों दोनों के पास भेज रहा है। यीशु के दास के रूप में, पौलुस दूसरों को अपनी आँखें खोलने में मदद करेगा। यह एक अलंकारिक अभिव्यक्ति है, जिसका अर्थ है कि जिसकी आँखें बंद हैं, वह यीशु पर विश्वास नहीं करता। जो लोग यीशु को स्वीकार करते हैं, वे अंधकार से प्रकाश की ओर मुड़ेंगे। अंधेरा शैतान की शक्ति से जुड़ा हुआ है। परमेश्वर का अनुसरण करना ज्योति में होने के समान है। ज्योति की ओर मुड़कर, किसी व्यक्ति को पापों की क्षमा प्राप्त होगी। उस व्यक्ति को भी उन लोगों के साथ विरासत में एक स्थान या हिस्सा मिलेगा जो यीशु पर विश्वास से पवित्र किए गए हैं। इसका अर्थ है कि जब लोग यीशु पर विश्वास करते हैं, तो वे पवित्र बनते हैं और परमेश्वर का और अधिक निकटता से अनुसरण करते हैं।</w:t>
      </w:r>
    </w:p>
    <w:p>
      <w:pPr/>
      <w:r>
        <w:rPr>
          <w:lang w:val="hi_IN" w:bidi="hi_IN"/>
        </w:rPr>
      </w:r>
      <w:r>
        <w:rPr>
          <w:lang w:val="hi_IN" w:bidi="hi_IN"/>
        </w:rPr>
        <w:t>पौलुस सीधे राजा अग्रिप्पा को संबोधित करता है और कहता है कि उसने स्वर्गीय दर्शन का पालन किया। पौलुस ने दमिश्क में, जहाँ वह यीशु का अनुयायी बना था, यीशु का प्रचार किया; फिर यरूशलेम में; उसके बाद यहूदिया प्रदेश में रहने वालों के बीच; और फिर अन्यजातियों में, अर्थात जो यहूदी नहीं थे, उनके बीच। पौलुस ने लोगों से आग्रह किया कि वे पश्चाताप करें, या अपने पापों से दूर होकर परमेश्वर की ओर मुड़ें। जब लोग परमेश्वर की ओर मुड़ते हैं, तो वे परमेश्वर को उनकी अगुवाई करने की अनुमति देते हैं और वे वही करते हैं जो वह चाहता है। जो लोग पश्चाताप करते हैं, उन्हें भले काम जो परमेश्वर उनसे करने को कहता है, उन्हें करने के द्वारा यह भी दिखाना चाहिए कि वे अब पाप नहीं कर रहे हैं।</w:t>
      </w:r>
    </w:p>
    <w:p>
      <w:pPr/>
      <w:r>
        <w:rPr>
          <w:lang w:val="hi_IN" w:bidi="hi_IN"/>
        </w:rPr>
      </w:r>
      <w:r>
        <w:rPr>
          <w:lang w:val="hi_IN" w:bidi="hi_IN"/>
        </w:rPr>
        <w:t>पौलुस कहता है कि यही कारण है कि यहूदियों ने मन्दिर में उस पर हमला किया और उसे मारने की कोशिश की। पौलुस परमेश्वर के दर्शन का आज्ञाकारी था और यीशु के बारे में प्रचार कर रहा था। पौलुस ने कहा कि परमेश्वर ने तब से लेकर आज तक उसकी सहायता की है, ताकि वह छोटे और बड़े सभी लोगों को यीशु के बारे में बताता रहे। इसका अर्थ है कि पौलुस उनकी स्थिति की परवाह किए बिना सभी के साथ साझा करता था। पौलुस ने केवल उन बातों के बारे में बात की जो भविष्यद्वक्ताओं और मूसा ने कहा था कि वे होंगी। उनका संदेश यह था कि मसीह, अर्थात वादा किया हुआ उद्धारकर्ता, को मरे हुओं में से जी उठना ही था। परमेश्वर ने पौलुस को यह भी आज्ञा दी कि वह यहूदियों और अन्यजातियों जो गैर-यहूदी थे, दोनों को ज्योति का प्रचार करे।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राजा अग्रिप्पा ने पौलुस को बोलने की अनुमति दी। पौलुस ने अग्रिप्पा को समझाया कि यहूदियों ने उस पर आरोप क्यों लगाया था। </w:t>
      </w:r>
    </w:p>
    <w:p>
      <w:pPr/>
      <w:r>
        <w:rPr>
          <w:lang w:val="hi_IN" w:bidi="hi_IN"/>
        </w:rPr>
      </w:r>
      <w:r>
        <w:rPr>
          <w:b/>
          <w:lang w:val="hi_IN" w:bidi="hi_IN"/>
        </w:rPr>
        <w:t>दूसरा दृश्य:</w:t>
      </w:r>
      <w:r>
        <w:rPr>
          <w:lang w:val="hi_IN" w:bidi="hi_IN"/>
        </w:rPr>
        <w:t xml:space="preserve"> पौलुस ने एक फरीसी के रूप में अपने पिछले जीवन के बारे में बताया। पौलुस ने यरूशलेम में रहते समय यीशु के अनुयायियों को कारागार में डलवाया।</w:t>
      </w:r>
    </w:p>
    <w:p>
      <w:pPr/>
      <w:r>
        <w:rPr>
          <w:lang w:val="hi_IN" w:bidi="hi_IN"/>
        </w:rPr>
      </w:r>
      <w:r>
        <w:rPr>
          <w:lang w:val="hi_IN" w:bidi="hi_IN"/>
        </w:rPr>
        <w:t>तीसरा दृश्य: पौलुस ने उन्हें यह भी बताया कि जब वह दमिश्क जा रहा था, तब उसकी यीशु से भेंट कैसे हुई।</w:t>
      </w:r>
    </w:p>
    <w:p>
      <w:pPr/>
      <w:r>
        <w:rPr>
          <w:lang w:val="hi_IN" w:bidi="hi_IN"/>
        </w:rPr>
      </w:r>
      <w:r>
        <w:rPr>
          <w:lang w:val="hi_IN" w:bidi="hi_IN"/>
        </w:rPr>
        <w:t>चौथा दृश्य: पौलुस ने उन्हें बताया कि उसने दमिश्क में, यरूशलेम में, यहूदिया में और अन्यजातियों के बीच यीशु का प्रचार करना शुरू किया।</w:t>
      </w:r>
    </w:p>
    <w:p>
      <w:pPr/>
      <w:r>
        <w:rPr>
          <w:lang w:val="hi_IN" w:bidi="hi_IN"/>
        </w:rPr>
      </w:r>
      <w:r>
        <w:rPr>
          <w:lang w:val="hi_IN" w:bidi="hi_IN"/>
        </w:rPr>
        <w:t>पाँचवाँ दृश्य: पौलुस सुनने वालों के साथ यीशु का संदेश साझा करता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बिरनीके</w:t>
      </w:r>
    </w:p>
    <w:p>
      <w:pPr>
        <w:pStyle w:val="ListBullet"/>
        <w:spacing w:line="240" w:lineRule="auto"/>
        <w:ind w:left="720"/>
      </w:pPr>
      <w:r>
        <w:rPr>
          <w:lang w:val="hi_IN" w:bidi="hi_IN"/>
        </w:rPr>
      </w:r>
      <w:r>
        <w:rPr>
          <w:lang w:val="hi_IN" w:bidi="hi_IN"/>
        </w:rPr>
        <w:t>सैन्य-दल के सरदार</w:t>
      </w:r>
    </w:p>
    <w:p>
      <w:pPr>
        <w:pStyle w:val="ListBullet"/>
        <w:spacing w:line="240" w:lineRule="auto"/>
        <w:ind w:left="720"/>
      </w:pPr>
      <w:r>
        <w:rPr>
          <w:lang w:val="hi_IN" w:bidi="hi_IN"/>
        </w:rPr>
      </w:r>
      <w:r>
        <w:rPr>
          <w:lang w:val="hi_IN" w:bidi="hi_IN"/>
        </w:rPr>
        <w:t>कैसरिया शहर के प्रमुख लोग</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पौलुस के दमिश्क जाने में साथी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अनुयायी</w:t>
      </w:r>
    </w:p>
    <w:p>
      <w:pPr>
        <w:pStyle w:val="ListBullet"/>
        <w:spacing w:line="240" w:lineRule="auto"/>
        <w:ind w:left="720"/>
      </w:pPr>
      <w:r>
        <w:rPr>
          <w:lang w:val="hi_IN" w:bidi="hi_IN"/>
        </w:rPr>
      </w:r>
      <w:r>
        <w:rPr>
          <w:lang w:val="hi_IN" w:bidi="hi_IN"/>
        </w:rPr>
        <w:t>वे यहूदी जिन्होंने मन्दिर में पौलुस पर हमला किया</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पिछले भाग में, फेस्तुस ने पौलुस का अग्रिप्पा को परिचय दिया। फेस्तुस ने राजा को पौलुस के खिलाफ यहूदियों के आरोपों के बारे में बताया।</w:t>
      </w:r>
    </w:p>
    <w:p>
      <w:pPr/>
      <w:r>
        <w:rPr>
          <w:lang w:val="hi_IN" w:bidi="hi_IN"/>
        </w:rPr>
      </w:r>
      <w:r>
        <w:rPr>
          <w:lang w:val="hi_IN" w:bidi="hi_IN"/>
        </w:rPr>
        <w:t>अग्रिप्पा ने पौलुस को दर्शकों के कक्ष में बोलने की अनुमति दी। पौलुस ने संकेत किया कि वह बोलने वाला है।</w:t>
      </w:r>
    </w:p>
    <w:p>
      <w:pPr/>
      <w:r>
        <w:rPr>
          <w:lang w:val="hi_IN" w:bidi="hi_IN"/>
        </w:rPr>
      </w:r>
      <w:r>
        <w:rPr>
          <w:lang w:val="hi_IN" w:bidi="hi_IN"/>
        </w:rPr>
        <w:t xml:space="preserve"> पौलुस अपने पिछले जीवन के बारे में बोलना शुरू करता है। वह किसी ऐसी बात के बारे में एक कहानी बता रहा है जो बहुत पहले हुई थी।</w:t>
      </w:r>
    </w:p>
    <w:p>
      <w:pPr/>
      <w:r>
        <w:rPr>
          <w:lang w:val="hi_IN" w:bidi="hi_IN"/>
        </w:rPr>
      </w:r>
      <w:r>
        <w:rPr>
          <w:lang w:val="hi_IN" w:bidi="hi_IN"/>
        </w:rPr>
        <w:t>रुकें और चर्चा करें: आपकी संस्कृति में कहानीकार कैसे दर्शाते हैं कि कोई अपने पिछले जीवन के बारे में बात कर रहा है?</w:t>
      </w:r>
    </w:p>
    <w:p>
      <w:pPr/>
      <w:r>
        <w:rPr>
          <w:lang w:val="hi_IN" w:bidi="hi_IN"/>
        </w:rPr>
      </w:r>
      <w:r>
        <w:rPr>
          <w:lang w:val="hi_IN" w:bidi="hi_IN"/>
        </w:rPr>
        <w:t>पौलुस ने अग्रिप्पा को अपने पिछले जीवन के बारे में बताया कि वह अपनी जवानी से ही एक फरीसी था। पौलुस ने यीशु मसीह के नाम का विरोध किया। पौलुस ने यीशु के अनुयायियों को कारागार में डलवाया। पौलुस ने तो यहाँ तक कि यीशु के अनुयायियों को मृत्यु-दंड दिए जाने के निर्णय के पक्ष में भी मत दिया।</w:t>
      </w:r>
    </w:p>
    <w:p>
      <w:pPr/>
      <w:r>
        <w:rPr>
          <w:lang w:val="hi_IN" w:bidi="hi_IN"/>
        </w:rPr>
      </w:r>
      <w:r>
        <w:rPr>
          <w:lang w:val="hi_IN" w:bidi="hi_IN"/>
        </w:rPr>
        <w:t xml:space="preserve">जब पौलुस समझाता है कि वह एक फरीसी था, तो वह मरे हुओं के पुनरुत्थान के बारे में बात करता है। फिर वह सच में आश्चर्यचकित है कि लोग उस पर आरोप लगा रहे हैं और उस पर क्रोधित हैं क्योंकि वह उसी बात पर विश्वास करता है जिसकी वे आशा कर रहे हैं। पौलुस यह बात यह कहकर दिखाता है, "और हे राजा, इस आशा के लिए यहूदियों ने मुझ पर आरोप लगाया है!" पौलुस यहाँ सीधे राजा को संबोधित करता है ताकि यह दिखा सके कि वह कितना आश्चर्यचकित है। </w:t>
      </w:r>
    </w:p>
    <w:p>
      <w:pPr/>
      <w:r>
        <w:rPr>
          <w:lang w:val="hi_IN" w:bidi="hi_IN"/>
        </w:rPr>
      </w:r>
      <w:r>
        <w:rPr>
          <w:lang w:val="hi_IN" w:bidi="hi_IN"/>
        </w:rPr>
        <w:t>पौलुस अपनी पिछली कहानी के इस भाग को "एक दिन" से शुरू करता है कि वह दमिश्क में यीशु के अनुयायियों का पीछा करना चाहता था। उसने प्रधान याजकों से उन अनुयायियों को गिरफ्तार करने की अनुमति माँगी। लेकिन जब पौलुस और उसके साथी दमिश्क के रास्ते पर थे, तो वह एक तेज ज्योति से प्रभावित हुआ। उसने उससे बात करते हुए यीशु की आवाज भी सुनी। यीशु ने पौलुस से पूछा कि वह उसे क्यों सताता है। यीशु ने पौलुस को अपना सेवक और अपना गवाह बनने के लिए भी नियुक्त किया।</w:t>
      </w:r>
    </w:p>
    <w:p>
      <w:pPr/>
      <w:r>
        <w:rPr>
          <w:lang w:val="hi_IN" w:bidi="hi_IN"/>
        </w:rPr>
      </w:r>
      <w:r>
        <w:rPr>
          <w:lang w:val="hi_IN" w:bidi="hi_IN"/>
        </w:rPr>
        <w:t>पौलुस ने फिर से सीधे अग्रिप्पा को संबोधित किया। स्वर्गीय दर्शन प्राप्त करने के बाद, पौलुस ने दमिश्क, यरूशलेम और यहूदिया के क्षेत्र में यीशु का संदेश प्रचार किया। उसने अन्यजातियों में भी प्रचार किया, अर्थात उन लोगों में जो यहूदी नहीं थे।</w:t>
      </w:r>
    </w:p>
    <w:p>
      <w:pPr/>
      <w:r>
        <w:rPr>
          <w:lang w:val="hi_IN" w:bidi="hi_IN"/>
        </w:rPr>
      </w:r>
      <w:r>
        <w:rPr>
          <w:lang w:val="hi_IN" w:bidi="hi_IN"/>
        </w:rPr>
        <w:t>पौलुस अग्रिप्पा से कहता है कि मन्दिर में यहूदियों ने यीशु पर उसके विश्वास के कारण उसे मारने की कोशिश की। पौलुस बताता है कि परमेश्वर ने उसकी सहायता कैसे की, ताकि वह छोटे और बड़े सभी लोगों को संदेश सुना सके। फिर पौलुस उन्हें यीशु का संदेश बताता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बिरनीके</w:t>
      </w:r>
    </w:p>
    <w:p>
      <w:pPr>
        <w:pStyle w:val="ListBullet"/>
        <w:spacing w:line="240" w:lineRule="auto"/>
        <w:ind w:left="720"/>
      </w:pPr>
      <w:r>
        <w:rPr>
          <w:lang w:val="hi_IN" w:bidi="hi_IN"/>
        </w:rPr>
      </w:r>
      <w:r>
        <w:rPr>
          <w:lang w:val="hi_IN" w:bidi="hi_IN"/>
        </w:rPr>
        <w:t>सैन्य-दल के सरदार</w:t>
      </w:r>
    </w:p>
    <w:p>
      <w:pPr>
        <w:pStyle w:val="ListBullet"/>
        <w:spacing w:line="240" w:lineRule="auto"/>
        <w:ind w:left="720"/>
      </w:pPr>
      <w:r>
        <w:rPr>
          <w:lang w:val="hi_IN" w:bidi="hi_IN"/>
        </w:rPr>
      </w:r>
      <w:r>
        <w:rPr>
          <w:lang w:val="hi_IN" w:bidi="hi_IN"/>
        </w:rPr>
        <w:t>कैसरिया शहर के प्रमुख लोग</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पौलुस के दमिश्क जाने में साथी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अनुयायी</w:t>
      </w:r>
    </w:p>
    <w:p>
      <w:pPr>
        <w:pStyle w:val="ListBullet"/>
        <w:spacing w:line="240" w:lineRule="auto"/>
        <w:ind w:left="720"/>
      </w:pPr>
      <w:r>
        <w:rPr>
          <w:lang w:val="hi_IN" w:bidi="hi_IN"/>
        </w:rPr>
      </w:r>
      <w:r>
        <w:rPr>
          <w:lang w:val="hi_IN" w:bidi="hi_IN"/>
        </w:rPr>
        <w:t>वे यहूदी जिन्होंने मन्दिर में पौलुस पर हमला किया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अग्रिप्पा ने पौलुस को बोलने की अनुमति दी। पौलुस ने राजा के सामने अपना परिचय एक फरीसी के रूप में दिया। वह समझाता है कि पौलुस परमेश्वर की प्रतिज्ञा पर विश्वास करने के कारण मुकदमे में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राजा के साथ जो हुआ उसकी सच्चाई को पेश करूँगा," और, "मैं यीशु पर अपना विश्वास भी राजा के सामने बताऊँगा।"</w:t>
      </w:r>
    </w:p>
    <w:p>
      <w:pPr>
        <w:pStyle w:val="ListBullet"/>
        <w:spacing w:line="240" w:lineRule="auto"/>
        <w:ind w:left="720"/>
      </w:pPr>
      <w:r>
        <w:rPr>
          <w:lang w:val="hi_IN" w:bidi="hi_IN"/>
        </w:rPr>
      </w:r>
      <w:r>
        <w:rPr>
          <w:lang w:val="hi_IN" w:bidi="hi_IN"/>
        </w:rPr>
        <w:t>अभिनय को फिर से शुरू करें।</w:t>
      </w:r>
    </w:p>
    <w:p>
      <w:pPr>
        <w:pStyle w:val="ListBullet"/>
        <w:spacing w:line="240" w:lineRule="auto"/>
        <w:ind w:left="720"/>
      </w:pPr>
      <w:r>
        <w:rPr>
          <w:lang w:val="hi_IN" w:bidi="hi_IN"/>
        </w:rPr>
      </w:r>
      <w:r>
        <w:rPr>
          <w:lang w:val="hi_IN" w:bidi="hi_IN"/>
        </w:rPr>
        <w:t>राजा अग्रिप्पा की भूमिका निभाने वाले अभिनेता से पूछें, "आप कैसा महसूस कर रहे हैं? "आप ऐसी बातें सुन सकते हैं, "पौलुस क्या नई बातें कहेगा?" और, "उसने कैसर के सामने मुकदमा क्यों चलाया?"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अग्रिप्पा को अपने पिछले जीवन के बारे में बताया कि यीशु से दर्शन पाने से पहले वह एक फरीसी था। पौलुस ने यीशु के अनुयायियों को गिरफ्तार करने और उन्हें कारागार में डालने की कोशिश की। लेकिन यीशु एक दर्शन में पौलुस के सामने प्रकट हुआ और उसे यीशु के विश्वासियों को गिरफ्तार करने से रोक दिया। पौलुस ने दमिश्क, यरूशलेम, यहूदिया और गैर-यहूदियों के बीच यीशु के बारे में प्रचार करना शुरू किया। उसने अपने सुनने वालों से आग्रह किया कि वे अपने पापों से पश्चाताप करें और परमेश्वर की ओर मुड़ें।</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"लोग यीशु को स्वीकार करें और अपने पापों से फिरें," और "मैं उन्हें बताऊँगा कि यीशु मरे हुओं में से जी उठा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अग्रिप्पा और अपने सुनने वालों से कहा कि मन्दिर में यहूदियों ने पौलुस को पकड़ लिया और यीशु पर उसके विश्वास के कारण उसे मारने की कोशिश की। पौलुस सुनने वालों के सामने यह भी गवाही देता है कि उसकी गवाही मूसा और भविष्यद्वक्ताओं द्वारा यीशु के बारे में कही गई बातों पर आधारित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"मैंने अग्रिप्पा को बहुत स्पष्ट रूप से समझाया कि मैंने कोई अपराध नहीं किया है," और "मैं यीशु का धन्यवाद करता हूँ कि उसने हमेशा मेरी रक्षा की।"</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राजा अग्रिप्पा को </w:t>
      </w:r>
      <w:r>
        <w:rPr>
          <w:lang w:val="hi_IN" w:bidi="hi_IN"/>
        </w:rPr>
        <w:t>यहूदियों</w:t>
      </w:r>
      <w:r>
        <w:rPr>
          <w:lang w:val="hi_IN" w:bidi="hi_IN"/>
        </w:rPr>
        <w:t xml:space="preserve"> के आरोपों के बारे में बताता है। अपने पहले के जीवन में, पौलुस </w:t>
      </w:r>
      <w:r>
        <w:rPr>
          <w:lang w:val="hi_IN" w:bidi="hi_IN"/>
        </w:rPr>
        <w:t>यरूशलेम</w:t>
      </w:r>
      <w:r>
        <w:rPr>
          <w:lang w:val="hi_IN" w:bidi="hi_IN"/>
        </w:rPr>
        <w:t xml:space="preserve"> में अपने समय, अपनी </w:t>
      </w:r>
      <w:r>
        <w:rPr>
          <w:lang w:val="hi_IN" w:bidi="hi_IN"/>
        </w:rPr>
        <w:t>जाति</w:t>
      </w:r>
      <w:r>
        <w:rPr>
          <w:lang w:val="hi_IN" w:bidi="hi_IN"/>
        </w:rPr>
        <w:t xml:space="preserve"> और एक </w:t>
      </w:r>
      <w:r>
        <w:rPr>
          <w:b/>
          <w:lang w:val="hi_IN" w:bidi="hi_IN"/>
        </w:rPr>
        <w:t>फरीसी</w:t>
      </w:r>
      <w:r>
        <w:rPr>
          <w:lang w:val="hi_IN" w:bidi="hi_IN"/>
        </w:rPr>
        <w:t xml:space="preserve"> के रूप में जीवन के बारे में बताता है। यहूदी, यरूशलेम, जाति और फरीसी शब्दों का उपयोग उसी तरह करें जैसे आपने पहले किया था। इन शब्दों के बारे में अधिक जानकारी के लिए मुख्य शब्दावली देखें।</w:t>
      </w:r>
    </w:p>
    <w:p>
      <w:pPr/>
      <w:r>
        <w:rPr>
          <w:lang w:val="hi_IN" w:bidi="hi_IN"/>
        </w:rPr>
      </w:r>
      <w:r>
        <w:rPr>
          <w:lang w:val="hi_IN" w:bidi="hi_IN"/>
        </w:rPr>
        <w:t xml:space="preserve">पौलुस ने </w:t>
      </w:r>
      <w:r>
        <w:rPr>
          <w:lang w:val="hi_IN" w:bidi="hi_IN"/>
        </w:rPr>
        <w:t>नासरत</w:t>
      </w:r>
      <w:r>
        <w:rPr>
          <w:lang w:val="hi_IN" w:bidi="hi_IN"/>
        </w:rPr>
        <w:t xml:space="preserve"> के यीशु के नाम का विरोध किया। </w:t>
      </w:r>
      <w:r>
        <w:rPr>
          <w:b/>
          <w:lang w:val="hi_IN" w:bidi="hi_IN"/>
        </w:rPr>
        <w:t>प्रधान याजकों</w:t>
      </w:r>
      <w:r>
        <w:rPr>
          <w:lang w:val="hi_IN" w:bidi="hi_IN"/>
        </w:rPr>
        <w:t xml:space="preserve"> की अनुमति से, वह </w:t>
      </w:r>
      <w:r>
        <w:rPr>
          <w:b/>
          <w:lang w:val="hi_IN" w:bidi="hi_IN"/>
        </w:rPr>
        <w:t>संतों</w:t>
      </w:r>
      <w:r>
        <w:rPr>
          <w:lang w:val="hi_IN" w:bidi="hi_IN"/>
        </w:rPr>
        <w:t xml:space="preserve"> या </w:t>
      </w:r>
      <w:r>
        <w:rPr>
          <w:b/>
          <w:lang w:val="hi_IN" w:bidi="hi_IN"/>
        </w:rPr>
        <w:t>विश्वासियों</w:t>
      </w:r>
      <w:r>
        <w:rPr>
          <w:lang w:val="hi_IN" w:bidi="hi_IN"/>
        </w:rPr>
        <w:t xml:space="preserve"> के पीछे गया और उन्हें कारागार में डाल दिया। नासरत यीशु का गृहनगर था। </w:t>
      </w:r>
      <w:r>
        <w:rPr>
          <w:b/>
          <w:lang w:val="hi_IN" w:bidi="hi_IN"/>
        </w:rPr>
        <w:t>संत</w:t>
      </w:r>
      <w:r>
        <w:rPr>
          <w:lang w:val="hi_IN" w:bidi="hi_IN"/>
        </w:rPr>
        <w:t xml:space="preserve"> शब्द उन लोगों को दर्शाता है जो परमेश्वर के लिए अलग किए गए हैं या यीशु का अनुसरण करते हैं। नासरत, याजक, विश्वासी और संतों शब्दों का उपयोग उसी तरह करें जैसे आपने पहले किया था। इन शब्दों के बारे में अधिक जानकारी के लिए मुख्य शब्दावली देखें।</w:t>
      </w:r>
    </w:p>
    <w:p>
      <w:pPr/>
      <w:r>
        <w:rPr>
          <w:lang w:val="hi_IN" w:bidi="hi_IN"/>
        </w:rPr>
      </w:r>
      <w:r>
        <w:rPr>
          <w:lang w:val="hi_IN" w:bidi="hi_IN"/>
        </w:rPr>
        <w:t xml:space="preserve">पौलुस भी </w:t>
      </w:r>
      <w:r>
        <w:rPr>
          <w:b/>
          <w:lang w:val="hi_IN" w:bidi="hi_IN"/>
        </w:rPr>
        <w:t>आराधनालयों</w:t>
      </w:r>
      <w:r>
        <w:rPr>
          <w:lang w:val="hi_IN" w:bidi="hi_IN"/>
        </w:rPr>
        <w:t xml:space="preserve"> में यीशु के अनुयायियों के पीछे गया और उन्हें परमेश्वर के खिलाफ </w:t>
      </w:r>
      <w:r>
        <w:rPr>
          <w:b/>
          <w:lang w:val="hi_IN" w:bidi="hi_IN"/>
        </w:rPr>
        <w:t>निन्दा</w:t>
      </w:r>
      <w:r>
        <w:rPr>
          <w:lang w:val="hi_IN" w:bidi="hi_IN"/>
        </w:rPr>
        <w:t xml:space="preserve"> बोलने के लिए मजबूर करने की कोशिश की। आराधनालय और ईशनिन्दा शब्दों का उपयोग उसी तरह करें जैसे आपने पहले किया था। ईशनिन्दा उन शब्दों को बोलना है जो परमेश्वर का अपमान करते हैं। </w:t>
      </w:r>
      <w:r>
        <w:rPr>
          <w:lang w:val="hi_IN" w:bidi="hi_IN"/>
        </w:rPr>
        <w:t>आराधनालय</w:t>
      </w:r>
      <w:r>
        <w:rPr>
          <w:lang w:val="hi_IN" w:bidi="hi_IN"/>
        </w:rPr>
        <w:t xml:space="preserve"> और </w:t>
      </w:r>
      <w:r>
        <w:rPr>
          <w:lang w:val="hi_IN" w:bidi="hi_IN"/>
        </w:rPr>
        <w:t>ईशनिन्दा</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एक तेज ज्योति देखी। यीशु ने एक दर्शन में पौलुस को बुलाया और उससे </w:t>
      </w:r>
      <w:r>
        <w:rPr>
          <w:b/>
          <w:lang w:val="hi_IN" w:bidi="hi_IN"/>
        </w:rPr>
        <w:t>इब्रानी</w:t>
      </w:r>
      <w:r>
        <w:rPr>
          <w:lang w:val="hi_IN" w:bidi="hi_IN"/>
        </w:rPr>
        <w:t xml:space="preserve"> भाषा में बात की। इब्रानी भाषा या अरामी यहूदियों की मूल भाषा थी। यीशु ने पौलुस से यह भी कहा, "पैने पर लात मारना तेरे लिये कठिन है।" </w:t>
      </w:r>
      <w:r>
        <w:rPr>
          <w:b/>
          <w:lang w:val="hi_IN" w:bidi="hi_IN"/>
        </w:rPr>
        <w:t>पैना</w:t>
      </w:r>
      <w:r>
        <w:rPr>
          <w:lang w:val="hi_IN" w:bidi="hi_IN"/>
        </w:rPr>
        <w:t xml:space="preserve"> एक ऐसी लकड़ी होती है जिसका उपयोग बैल या किसी अन्य पशु का मालिक पशु को निर्देशित करने के लिए करता है। यह कहावत एक यूनानी कहावत से है जो कहता है कि लोगों को देवताओं के खिलाफ विद्रोह नहीं करना चाहिए, क्योंकि यदि वे विद्रोह करते हैं तो वे केवल अपने आप को चोट पहुँचाते हैं।</w:t>
      </w:r>
    </w:p>
    <w:p>
      <w:pPr/>
      <w:r>
        <w:rPr>
          <w:lang w:val="hi_IN" w:bidi="hi_IN"/>
        </w:rPr>
      </w:r>
      <w:r>
        <w:rPr>
          <w:lang w:val="hi_IN" w:bidi="hi_IN"/>
        </w:rPr>
        <w:t xml:space="preserve">पौलुस यीशु का एक </w:t>
      </w:r>
      <w:r>
        <w:rPr>
          <w:lang w:val="hi_IN" w:bidi="hi_IN"/>
        </w:rPr>
        <w:t>सेवक</w:t>
      </w:r>
      <w:r>
        <w:rPr>
          <w:lang w:val="hi_IN" w:bidi="hi_IN"/>
        </w:rPr>
        <w:t xml:space="preserve"> और </w:t>
      </w:r>
      <w:r>
        <w:rPr>
          <w:b/>
          <w:lang w:val="hi_IN" w:bidi="hi_IN"/>
        </w:rPr>
        <w:t>गवाह</w:t>
      </w:r>
      <w:r>
        <w:rPr>
          <w:lang w:val="hi_IN" w:bidi="hi_IN"/>
        </w:rPr>
        <w:t xml:space="preserve"> होगा। पौलुस </w:t>
      </w:r>
      <w:r>
        <w:rPr>
          <w:lang w:val="hi_IN" w:bidi="hi_IN"/>
        </w:rPr>
        <w:t>अन्यजातियों</w:t>
      </w:r>
      <w:r>
        <w:rPr>
          <w:lang w:val="hi_IN" w:bidi="hi_IN"/>
        </w:rPr>
        <w:t xml:space="preserve"> जो गैर-यहूदी थे, को संदेश साझा करेगा। जो लोग यीशु का अनुसरण करना चाहते हैं, उन्हें </w:t>
      </w:r>
      <w:r>
        <w:rPr>
          <w:lang w:val="hi_IN" w:bidi="hi_IN"/>
        </w:rPr>
        <w:t>शैतान</w:t>
      </w:r>
      <w:r>
        <w:rPr>
          <w:lang w:val="hi_IN" w:bidi="hi_IN"/>
        </w:rPr>
        <w:t xml:space="preserve"> की शक्ति से दूर होना चाहिए और पापों की </w:t>
      </w:r>
      <w:r>
        <w:rPr>
          <w:lang w:val="hi_IN" w:bidi="hi_IN"/>
        </w:rPr>
        <w:t>क्षमा</w:t>
      </w:r>
      <w:r>
        <w:rPr>
          <w:lang w:val="hi_IN" w:bidi="hi_IN"/>
        </w:rPr>
        <w:t xml:space="preserve"> माँगनी चाहिए। इन शब्दों का उपयोग उसी तरह करें जैसे आपने पहले किया था। इन शब्दों के बारे में अधिक जानकारी के लिए मुख्य शब्दावली देखें।</w:t>
      </w:r>
    </w:p>
    <w:p>
      <w:pPr/>
      <w:r>
        <w:rPr>
          <w:lang w:val="hi_IN" w:bidi="hi_IN"/>
        </w:rPr>
      </w:r>
      <w:r>
        <w:rPr>
          <w:lang w:val="hi_IN" w:bidi="hi_IN"/>
        </w:rPr>
        <w:t xml:space="preserve">जब पौलुस को स्वर्गीय </w:t>
      </w:r>
      <w:r>
        <w:rPr>
          <w:b/>
          <w:lang w:val="hi_IN" w:bidi="hi_IN"/>
        </w:rPr>
        <w:t>दर्शन</w:t>
      </w:r>
      <w:r>
        <w:rPr>
          <w:lang w:val="hi_IN" w:bidi="hi_IN"/>
        </w:rPr>
        <w:t xml:space="preserve"> प्राप्त हुआ, तो उसने तुरन्त दमिश्क, </w:t>
      </w:r>
      <w:r>
        <w:rPr>
          <w:b/>
          <w:lang w:val="hi_IN" w:bidi="hi_IN"/>
        </w:rPr>
        <w:t>यरूशलेम</w:t>
      </w:r>
      <w:r>
        <w:rPr>
          <w:lang w:val="hi_IN" w:bidi="hi_IN"/>
        </w:rPr>
        <w:t xml:space="preserve">, </w:t>
      </w:r>
      <w:r>
        <w:rPr>
          <w:b/>
          <w:lang w:val="hi_IN" w:bidi="hi_IN"/>
        </w:rPr>
        <w:t>यहूदिया</w:t>
      </w:r>
      <w:r>
        <w:rPr>
          <w:lang w:val="hi_IN" w:bidi="hi_IN"/>
        </w:rPr>
        <w:t xml:space="preserve"> के क्षेत्र और अन्यजातियों में </w:t>
      </w:r>
      <w:r>
        <w:rPr>
          <w:b/>
          <w:lang w:val="hi_IN" w:bidi="hi_IN"/>
        </w:rPr>
        <w:t>पश्चाताप</w:t>
      </w:r>
      <w:r>
        <w:rPr>
          <w:lang w:val="hi_IN" w:bidi="hi_IN"/>
        </w:rPr>
        <w:t xml:space="preserve"> का संदेश प्रचार किया। दर्शन, पश्चाताप, यरूशलेम और यहूदिया शब्दों का उपयोग उसी तरह करें जैसे आपने पहले किया था। </w:t>
      </w:r>
      <w:r>
        <w:rPr>
          <w:b/>
          <w:lang w:val="hi_IN" w:bidi="hi_IN"/>
        </w:rPr>
        <w:t>दर्शन</w:t>
      </w:r>
      <w:r>
        <w:rPr>
          <w:lang w:val="hi_IN" w:bidi="hi_IN"/>
        </w:rPr>
        <w:t xml:space="preserve">, </w:t>
      </w:r>
      <w:r>
        <w:rPr>
          <w:lang w:val="hi_IN" w:bidi="hi_IN"/>
        </w:rPr>
        <w:t>पश्चाताप</w:t>
      </w:r>
      <w:r>
        <w:rPr>
          <w:lang w:val="hi_IN" w:bidi="hi_IN"/>
        </w:rPr>
        <w:t xml:space="preserve">, </w:t>
      </w:r>
      <w:r>
        <w:rPr>
          <w:lang w:val="hi_IN" w:bidi="hi_IN"/>
        </w:rPr>
        <w:t>यरूशलेम</w:t>
      </w:r>
      <w:r>
        <w:rPr>
          <w:lang w:val="hi_IN" w:bidi="hi_IN"/>
        </w:rPr>
        <w:t xml:space="preserve"> और </w:t>
      </w:r>
      <w:r>
        <w:rPr>
          <w:lang w:val="hi_IN" w:bidi="hi_IN"/>
        </w:rPr>
        <w:t>यहूदिया</w:t>
      </w:r>
      <w:r>
        <w:rPr>
          <w:lang w:val="hi_IN" w:bidi="hi_IN"/>
        </w:rPr>
        <w:t xml:space="preserve"> शब्दों के बारे में अधिक जानकारी के लिए मुख्य शब्दावली देखें।</w:t>
      </w:r>
    </w:p>
    <w:p>
      <w:pPr/>
      <w:r>
        <w:rPr>
          <w:lang w:val="hi_IN" w:bidi="hi_IN"/>
        </w:rPr>
      </w:r>
      <w:r>
        <w:rPr>
          <w:lang w:val="hi_IN" w:bidi="hi_IN"/>
        </w:rPr>
        <w:t>मन्दिर</w:t>
      </w:r>
      <w:r>
        <w:rPr>
          <w:lang w:val="hi_IN" w:bidi="hi_IN"/>
        </w:rPr>
        <w:t xml:space="preserve"> में यहूदियों ने पौलुस को पकड़ लिया और उसे मारने की कोशिश की। पौलुस ने यीशु के बारे में </w:t>
      </w:r>
      <w:r>
        <w:rPr>
          <w:b/>
          <w:lang w:val="hi_IN" w:bidi="hi_IN"/>
        </w:rPr>
        <w:t>गवाही देने</w:t>
      </w:r>
      <w:r>
        <w:rPr>
          <w:lang w:val="hi_IN" w:bidi="hi_IN"/>
        </w:rPr>
        <w:t xml:space="preserve"> या बताने की परमेश्वर की आज्ञा का पालन किया। यीशु को </w:t>
      </w:r>
      <w:r>
        <w:rPr>
          <w:lang w:val="hi_IN" w:bidi="hi_IN"/>
        </w:rPr>
        <w:t>मसीह</w:t>
      </w:r>
      <w:r>
        <w:rPr>
          <w:lang w:val="hi_IN" w:bidi="hi_IN"/>
        </w:rPr>
        <w:t xml:space="preserve"> के रूप में प्रस्तुत करने वाला संदेश वही है जो </w:t>
      </w:r>
      <w:r>
        <w:rPr>
          <w:b/>
          <w:lang w:val="hi_IN" w:bidi="hi_IN"/>
        </w:rPr>
        <w:t>मूसा</w:t>
      </w:r>
      <w:r>
        <w:rPr>
          <w:lang w:val="hi_IN" w:bidi="hi_IN"/>
        </w:rPr>
        <w:t xml:space="preserve"> और </w:t>
      </w:r>
      <w:r>
        <w:rPr>
          <w:b/>
          <w:lang w:val="hi_IN" w:bidi="hi_IN"/>
        </w:rPr>
        <w:t>भविष्यद्वक्ताओं</w:t>
      </w:r>
      <w:r>
        <w:rPr>
          <w:lang w:val="hi_IN" w:bidi="hi_IN"/>
        </w:rPr>
        <w:t xml:space="preserve"> ने कहा था। मन्दिर, मसीहा, मूसा और भविष्यद्वक्ताओं शब्दों का उपयोग उसी तरह करें जैसे आपने पहले किया था। इन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26:24–32</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26:24–32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ने राजा अग्रिप्पा, राज्यपाल फेस्तुस, और अन्य श्रोताओं के सामने अपने जीवन में आए परिवर्तन की कहानी सुनाई कि वह एक फरीसी से यीशु का अनुयायी कैसे बना।</w:t>
      </w:r>
    </w:p>
    <w:p>
      <w:pPr/>
      <w:r>
        <w:rPr>
          <w:lang w:val="hi_IN" w:bidi="hi_IN"/>
        </w:rPr>
      </w:r>
      <w:r>
        <w:rPr>
          <w:lang w:val="hi_IN" w:bidi="hi_IN"/>
        </w:rPr>
        <w:t>जब पौलुस बोल रहा था, तो फेस्तुस ने पौलुस को रोक दिया। फेस्तुस के पास ऐसा करने के सभी अधिकार थे क्योंकि राज्यपाल के रूप में वह अदालत के न्यायाधीश के रूप में भी काम करता था। फेस्तुस ने पौलुस पर चिल्लाकर कहा, “तू पागल हो गया है!” इस वाक्यांश का अर्थ यह भी है कि सनकी होना या वह व्यक्ति सामान्य लोगों की तरह नहीं सोचता है। फेस्तुस का मानना था कि पौलुस ने बहुत अधिक अध्ययन कर लिया है, और इसी कारण वह एक सामान्य व्यक्ति से पागल व्यक्ति बन गया है। फेस्तुस उसे एक महत्वपूर्ण क्षण में रोक देता है—जब पौलुस मरे हुओं के पुनरुत्थान के बारे में बात कर रहा है। यह एक ऐसा विषय है जिस पर विश्वास करना कठिन लगता है!</w:t>
      </w:r>
    </w:p>
    <w:p>
      <w:pPr/>
      <w:r>
        <w:rPr>
          <w:lang w:val="hi_IN" w:bidi="hi_IN"/>
        </w:rPr>
      </w:r>
      <w:r>
        <w:rPr>
          <w:lang w:val="hi_IN" w:bidi="hi_IN"/>
        </w:rPr>
        <w:t>पौलुस ने राज्यपाल से सम्मान के साथ बोलना जारी रखा। “महाप्रतापी फेस्तुस,” पौलुस ने कहा, “मैं पागल नहीं हूँ,” या “मैं सनकी नहीं हूँ।” पौलुस ने दावा किया कि उसके शब्द सत्य हैं, जिसका अर्थ है कि उसने अग्रिप्पा से जो कहा वह वास्तव में हुआ। पौलुस के शब्द तर्कसंगत भी थे। मूल भाषा में, पौलुस द्वारा उपयोग किए गए शब्द का अर्थ पागल होने के विपरीत है जो समझदार है।</w:t>
      </w:r>
    </w:p>
    <w:p>
      <w:pPr/>
      <w:r>
        <w:rPr>
          <w:lang w:val="hi_IN" w:bidi="hi_IN"/>
        </w:rPr>
      </w:r>
      <w:r>
        <w:rPr>
          <w:lang w:val="hi_IN" w:bidi="hi_IN"/>
        </w:rPr>
        <w:t>पौलुस ने राजा अग्रिप्पा को एक ऐसे व्यक्ति के रूप में संदर्भित किया जो जानता था कि पौलुस ने यीशु के बारे में क्या गवाही दी थी। अग्रिप्पा यहूदिया प्रान्त का नियुक्त शासक था, इसलिए वह यीशु और उसके अनुयायियों की कहानी से परिचित होता। “मैं उससे निडरता या खुलकर बोल सकता हूँ” वाक्यांश का अर्थ है कि पौलुस को अग्रिप्पा को बहुत सी बातें समझाने की आवश्यकता नहीं थी। अग्रिप्पा यहूदी संस्कृति और धर्म से परिचित था। पौलुस ने आगे कहा कि उसने यीशु के बारे में जो गवाही दी थी, वह किसी कोने में नहीं किया था, या यह गुप्त रूप से हुआ नहीं था। एक राजनीतिक शासक के रूप में, अग्रिप्पा यीशु और यहूदियों के बीच के मुद्दे के बारे में जानता था।</w:t>
      </w:r>
    </w:p>
    <w:p>
      <w:pPr/>
      <w:r>
        <w:rPr>
          <w:lang w:val="hi_IN" w:bidi="hi_IN"/>
        </w:rPr>
      </w:r>
      <w:r>
        <w:rPr>
          <w:lang w:val="hi_IN" w:bidi="hi_IN"/>
        </w:rPr>
        <w:t xml:space="preserve">पौलुस अग्रिप्पा की ओर मुड़ता है, जिसके बारे में वह जानता था कि वह फ़ेस्तुस की तुलना में इस स्थिति को अधिक समझता है। पौलुस ने अग्रिप्पा से एक ऐसा प्रश्न पूछा जिसका उत्तर उसे उससे पाने की उम्मीद नहीं थी। एक साथी यहूदी के रूप में, पौलुस ने अग्रिप्पा से पूछा कि क्या वह यहूदी भविष्यद्वक्ताओं पर विश्वास करता है, यानी पुराने नियम की भविष्यद्वाणियों पर जो मसीह, प्रतिज्ञा किए गए उद्धारकर्ता के बारे में बोलती हैं। पौलुस ने अग्रिप्पा का उत्तर दिया, "मुझे पता है कि तू विश्वास करता है।" पौलुस चाहता था कि अग्रिप्पा स्वीकार करे कि वह भविष्यद्वक्ताओं पर विश्वास करता है। राजा अग्रिप्पा जानता था कि पौलुस उससे क्या करने के लिए कह रहा था। पौलुस चाहता था कि अग्रिप्पा मसीही बने। अग्रिप्पा ने पौलुस को एक ऐसे प्रश्न के साथ उत्तर दिया जिसके उत्तर की उसे उम्मीद नहीं थी। अग्रिप्पा पौलुस से कह रहा था कि वह इतने थोड़े समय में राजा को मसीही बनने के लिए मना नहीं सकता। रोमी सम्राट द्वारा नियुक्त किए गए राजा के रूप में, यह संभावना नहीं थी कि अग्रिप्पा यहूदियों के धर्म को सार्वजनिक रूप से अस्वीकार करेगा। </w:t>
      </w:r>
    </w:p>
    <w:p>
      <w:pPr/>
      <w:r>
        <w:rPr>
          <w:lang w:val="hi_IN" w:bidi="hi_IN"/>
        </w:rPr>
      </w:r>
      <w:r>
        <w:rPr>
          <w:lang w:val="hi_IN" w:bidi="hi_IN"/>
        </w:rPr>
        <w:t>रुकें और चर्चा करें। आपकी संस्कृति में, जब विदेशी लोग आपकी परंपराओं और विश्वासों को नहीं समझ पाते, तो उन्हें समझाने के लिए आप किसके पास जाते हैं? आपकी संस्कृति में जो लोग इन परंपराओं से परिचित हैं वो दूसरों को इन प्रथाओं को कैसे समझाते हैं?</w:t>
      </w:r>
    </w:p>
    <w:p>
      <w:pPr/>
      <w:r>
        <w:rPr>
          <w:lang w:val="hi_IN" w:bidi="hi_IN"/>
        </w:rPr>
      </w:r>
      <w:r>
        <w:rPr>
          <w:lang w:val="hi_IN" w:bidi="hi_IN"/>
        </w:rPr>
        <w:t>अग्रिप्पा के उत्तर में, पौलुस ने कहा कि चाहे वह थोड़ा समय लें या लंबा समय, पौलुस का उन्हें विश्वास के प्रति मनाने का लक्ष्य समान है। पौलुस ने यह संदेश न केवल अग्रिप्पा को संबोधित किया, बल्कि फेस्तुस और उस कक्ष में मौजूद सभी लोगों को भी दिया। जब पौलुस कहता है "मैं परमेश्वर से प्रार्थना करता हूँ," तो उसका अर्थ है कि वह चाहता है कि परमेश्वर कुछ करे: पौलुस चाहता है कि वे मसीही बनें। “इन ज़ंजीरों को छोड़कर” का अर्थ यह है कि पौलुस यह नहीं चाहता था कि उसके सुनने वाले भी उसकी तरह ज़ंजीरों में बँधे कैदी हों।</w:t>
      </w:r>
    </w:p>
    <w:p>
      <w:pPr/>
      <w:r>
        <w:rPr>
          <w:lang w:val="hi_IN" w:bidi="hi_IN"/>
        </w:rPr>
      </w:r>
      <w:r>
        <w:rPr>
          <w:lang w:val="hi_IN" w:bidi="hi_IN"/>
        </w:rPr>
        <w:t>राजा अग्रिप्पा खड़ा हुआ, और उसके साथ राज्यपाल फेस्तुस, राजा की बहन बरनीके, और जो लोग बैठे थे, वे सब भी खड़े हो गए। जब राजा खड़ा होता है, तो सुनवाई समाप्त हो जाती है। बैठक जारी रह सकती थी, लेकिन राजा ने उसी समय बैठक को समाप्त करने का फैसला किया। वे दर्शकों के कक्ष से बाहर चले गए। राजा अग्रिप्पा, राज्यपाल फेस्तुस और बिरनीके ने एक-दूसरे से कहा, “यह व्यक्ति ऐसा कुछ नहीं कर रहा है जिससे वह मृत्यु या कारावास की सज़ा पा सके।” हमें याद होगा कि प्रधान याजक चाहते थे कि फेस्तुस पौलुस को मृत्यु-दंड दे।</w:t>
      </w:r>
    </w:p>
    <w:p>
      <w:pPr/>
      <w:r>
        <w:rPr>
          <w:lang w:val="hi_IN" w:bidi="hi_IN"/>
        </w:rPr>
      </w:r>
      <w:r>
        <w:rPr>
          <w:lang w:val="hi_IN" w:bidi="hi_IN"/>
        </w:rPr>
        <w:t>अग्रिप्पा, जो यहूदी संस्कृति, धर्म और घटनाओं को जानता था, फेस्तुस की तुलना में पौलुस के मामले के बारे में अधिक जानता था। अग्रिप्पा ने अपना निर्णय दिया कि यदि पौलुस ने कैसर से अपील नहीं की होती तो उसे छोड़ दिया जा सकता था। छोड़ दिया जा सकता था का अर्थ है कारागार से और अधिकारियों की हिरासत से बाहर आना। फेस्तुस पौलुस को यहूदियों के आरोपों से मुक्त कर सकता था, क्योंकि अग्रिप्पा सहमत था कि पौलुस ने कुछ भी गलत नहीं किया था। एक रोमी नागरिक के रूप में, पौलुस ने कैसर से अपील करने के अपने अधिकार का उपयोग किया। राज्यपाल ने उसका मामला सम्राट को सौंप दिया, जो उसके विषय में न्याय करेगा।</w:t>
      </w:r>
    </w:p>
    <w:p>
      <w:pPr/>
      <w:r>
        <w:rPr>
          <w:lang w:val="hi_IN" w:bidi="hi_IN"/>
        </w:rPr>
      </w:r>
      <w:r>
        <w:rPr>
          <w:lang w:val="hi_IN" w:bidi="hi_IN"/>
        </w:rPr>
        <w:t>रुकें और चर्चा करें। आपकी संस्कृति में, यदि आप जानते थे कि एक निर्दोष व्यक्ति झूठे आरोपों के कारण जेल में है, तो आप उस व्यक्ति को छोड़ने में कैसे मदद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पौलुस राजा अग्रिप्पा, राज्यपाल फेस्तुस, बिरनीके और अन्य अधिकारियों के सामने सुनवाई में था।</w:t>
      </w:r>
    </w:p>
    <w:p>
      <w:pPr/>
      <w:r>
        <w:rPr>
          <w:lang w:val="hi_IN" w:bidi="hi_IN"/>
        </w:rPr>
      </w:r>
      <w:r>
        <w:rPr>
          <w:b/>
          <w:lang w:val="hi_IN" w:bidi="hi_IN"/>
        </w:rPr>
        <w:t>दूसरा दृश्य:</w:t>
      </w:r>
      <w:r>
        <w:rPr>
          <w:lang w:val="hi_IN" w:bidi="hi_IN"/>
        </w:rPr>
        <w:t xml:space="preserve"> सुनवाई के बाद, अग्रिप्पा, फेस्तुस और बिरनीके ने एक-दूसरे से पौलुस के मामले के बारे में बात की।</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बिरनीके</w:t>
      </w:r>
    </w:p>
    <w:p>
      <w:pPr>
        <w:pStyle w:val="ListBullet"/>
        <w:spacing w:line="240" w:lineRule="auto"/>
        <w:ind w:left="720"/>
      </w:pPr>
      <w:r>
        <w:rPr>
          <w:lang w:val="hi_IN" w:bidi="hi_IN"/>
        </w:rPr>
      </w:r>
      <w:r>
        <w:rPr>
          <w:lang w:val="hi_IN" w:bidi="hi_IN"/>
        </w:rPr>
        <w:t>सैन्य-दल के सरदार</w:t>
      </w:r>
    </w:p>
    <w:p>
      <w:pPr>
        <w:pStyle w:val="ListBullet"/>
        <w:spacing w:line="240" w:lineRule="auto"/>
        <w:ind w:left="720"/>
      </w:pPr>
      <w:r>
        <w:rPr>
          <w:lang w:val="hi_IN" w:bidi="hi_IN"/>
        </w:rPr>
      </w:r>
      <w:r>
        <w:rPr>
          <w:lang w:val="hi_IN" w:bidi="hi_IN"/>
        </w:rPr>
        <w:t>कैसरिया शहर के प्रमुख लोग</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 xml:space="preserve"> पिछले भाग में, पौलुस ने राजा अग्रिप्पा, राज्यपाल फेस्तुस और कक्ष में मौजूद सभी लोगों के सामने अपनी निर्दोषता का बचाव किया।</w:t>
      </w:r>
    </w:p>
    <w:p>
      <w:pPr/>
      <w:r>
        <w:rPr>
          <w:lang w:val="hi_IN" w:bidi="hi_IN"/>
        </w:rPr>
      </w:r>
      <w:r>
        <w:rPr>
          <w:lang w:val="hi_IN" w:bidi="hi_IN"/>
        </w:rPr>
        <w:t>जब पौलुस बोल रहा था, तो फेस्तुस ने ऊँची आवाज में पौलुस को रोक दिया और कहा कि पौलुस पागल हो गया है, या एक सनकी व्यक्ति है। पौलुस ने कहा कि वह सच्चाई बता रहा था। क्योंकि फेस्तुस यहूदी संस्कृति के बारे में केवल कुछ बातें जानता था, इसलिए पौलुस अग्रिप्पा की ओर मुड़ा। पौलुस ने अग्रिप्पा से एक ऐसा प्रश्न पूछा जिसका उत्तर उसे उससे पाने की उम्मीद नहीं थी। पौलुस ने अग्रिप्पा से पूछा कि क्या वह भविष्यद्वक्ताओं की बातों पर विश्वास करता है। यह कहने का एक और तरीका था कि यदि अग्रिप्पा भविष्यद्वक्ताओं पर विश्वास करता है, तो उसे यीशु पर भी विश्वास करना चाहिए।</w:t>
      </w:r>
    </w:p>
    <w:p>
      <w:pPr/>
      <w:r>
        <w:rPr>
          <w:lang w:val="hi_IN" w:bidi="hi_IN"/>
        </w:rPr>
      </w:r>
      <w:r>
        <w:rPr>
          <w:lang w:val="hi_IN" w:bidi="hi_IN"/>
        </w:rPr>
        <w:t>अग्रिप्पा ने भी पौलुस को एक प्रश्न के रूप में उत्तर दिया। अग्रिप्पा ने पौलुस से पूछा कि क्या वह उसे थोड़े समय में मसीही बनने के लिए मना सकता है। अग्रिप्पा ने पौलुस की कही बात पर विश्वास करने से मना कर दिया। अग्रिप्पा खड़ा हुआ और सुनवाई समाप्त हो गई। उनकी संस्कृति में खड़े होने का क्रम महत्वपूर्ण था। पहले राजा, फिर राज्यपाल, फिर बिरनीके, और अंत में अन्य लोग खड़े थे। यह सबसे ऊँचे पद से लेकर सबसे निचले पद तक, नेताओं के प्रति सम्मान दिखाता था।</w:t>
      </w:r>
    </w:p>
    <w:p>
      <w:pPr/>
      <w:r>
        <w:rPr>
          <w:lang w:val="hi_IN" w:bidi="hi_IN"/>
        </w:rPr>
      </w:r>
      <w:r>
        <w:rPr>
          <w:lang w:val="hi_IN" w:bidi="hi_IN"/>
        </w:rPr>
        <w:t>जब वे दर्शकों के कक्ष से बाहर गए, तो राजा अग्रिप्पा, राज्यपाल फेस्तुस और बिरनीके ने एक-दूसरे से बात की। वे इस बात पर सहमत थे कि पौलुस मृत्यु-दंड या कैद के योग्य नहीं था। अग्रिप्पा का मानना था कि यदि पौलुस ने कैसर के पास अपील न की होती, तो उसे छोड़ दिया जाता।</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पुरकियुस फेस्तुस, रोमी राज्यपाल</w:t>
      </w:r>
    </w:p>
    <w:p>
      <w:pPr>
        <w:pStyle w:val="ListBullet"/>
        <w:spacing w:line="240" w:lineRule="auto"/>
        <w:ind w:left="720"/>
      </w:pPr>
      <w:r>
        <w:rPr>
          <w:lang w:val="hi_IN" w:bidi="hi_IN"/>
        </w:rPr>
      </w:r>
      <w:r>
        <w:rPr>
          <w:lang w:val="hi_IN" w:bidi="hi_IN"/>
        </w:rPr>
        <w:t>राजा अग्रिप्पा</w:t>
      </w:r>
    </w:p>
    <w:p>
      <w:pPr>
        <w:pStyle w:val="ListBullet"/>
        <w:spacing w:line="240" w:lineRule="auto"/>
        <w:ind w:left="720"/>
      </w:pPr>
      <w:r>
        <w:rPr>
          <w:lang w:val="hi_IN" w:bidi="hi_IN"/>
        </w:rPr>
      </w:r>
      <w:r>
        <w:rPr>
          <w:lang w:val="hi_IN" w:bidi="hi_IN"/>
        </w:rPr>
        <w:t>बिरनीके</w:t>
      </w:r>
    </w:p>
    <w:p>
      <w:pPr>
        <w:pStyle w:val="ListBullet"/>
        <w:spacing w:line="240" w:lineRule="auto"/>
        <w:ind w:left="720"/>
      </w:pPr>
      <w:r>
        <w:rPr>
          <w:lang w:val="hi_IN" w:bidi="hi_IN"/>
        </w:rPr>
      </w:r>
      <w:r>
        <w:rPr>
          <w:lang w:val="hi_IN" w:bidi="hi_IN"/>
        </w:rPr>
        <w:t>सैन्य-दल के सरदार</w:t>
      </w:r>
    </w:p>
    <w:p>
      <w:pPr>
        <w:pStyle w:val="ListBullet"/>
        <w:spacing w:line="240" w:lineRule="auto"/>
        <w:ind w:left="720"/>
      </w:pPr>
      <w:r>
        <w:rPr>
          <w:lang w:val="hi_IN" w:bidi="hi_IN"/>
        </w:rPr>
      </w:r>
      <w:r>
        <w:rPr>
          <w:lang w:val="hi_IN" w:bidi="hi_IN"/>
        </w:rPr>
        <w:t>कैसरिया शहर के प्रमुख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जब पौलुस अभी भी बोल रहा था, तो फेस्तुस ने पौलुस को रोक दिया और उसने कहा कि पौलुस पागल है। पौलुस ने कहा कि वह पागल नहीं है, लेकिन वह सच्चाई बता रहा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जैसे, “पौलुस की बातें विश्वास करने योग्य नहीं हैं,” और “मैं अब इस चर्चा को समझ नहीं पा रहा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"मेरे शब्द सादे और सरल हैं," और, "फेस्तुस स्पष्ट रूप से समझ नहीं पा रहा है क्योंकि वह यहूदी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जानता था कि अग्रिप्पा उसकी बातों से अवगत है और वह यह समझता है कि पौलुस क्या कहना चाह रहा है। पौलुस ने अग्रिप्पा से पूछा कि क्या वह भविष्यद्वक्ताओं पर विश्वास करता है। अग्रिप्पा ने मसीही बनने से मना कर दिया।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“राजा जानता है कि मैं किस बारे में बात कर रहा हूँ,” और “मैं राजा को यीशु के बारे में सच्चाई समझाना चाहता हूँ।”</w:t>
      </w:r>
    </w:p>
    <w:p>
      <w:pPr>
        <w:pStyle w:val="ListBullet"/>
        <w:spacing w:line="240" w:lineRule="auto"/>
        <w:ind w:left="720"/>
      </w:pPr>
      <w:r>
        <w:rPr>
          <w:lang w:val="hi_IN" w:bidi="hi_IN"/>
        </w:rPr>
      </w:r>
      <w:r>
        <w:rPr>
          <w:lang w:val="hi_IN" w:bidi="hi_IN"/>
        </w:rPr>
        <w:t>अग्रिप्पा की भूमिका निभाने वाले अभिनेता से पूछें, "आप कैसा महसूस कर रहे हैं?" आप ऐसी बातें सुन सकते हैं, जैसे, “पौलुस मुझे अपने धर्म में शामिल करने की कोशिश कर रहा है,” और “अब मैं महायाजकों और यहूदियों के बीच हुए विवाद को समझ 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पौलुस अपील करते हुए अंतिम बात कहता है: “चाहे थोड़ा समय लगे या बहुत, मेरी यही इच्छा है कि तुम सब भी मेरी तरह बनो बस इन ज़ंजीरों को छोड़कर।” पौलुस की सुनवाई तब समाप्त हुई जब अग्रिप्पा खड़ा हुआ, उसके बाद राज्यपाल, बिरनीके और बाकी लोग खड़े हो गए। अग्रिप्पा, फेस्तुस और बिरनीके ने एक-दूसरे से पौलुस के मामले के बारे में बात की। वे मानते हैं कि पौलुस मृत्यु या कारावास के योग्य नहीं है। फिर भी पौलुस को रोम में मुकदमे के लिए जाना पड़ेगा क्योंकि उसने कैसर के पास अपील की थी।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चाहता हूँ कि इन सभी लोगों का उद्धार हो,” और “यह मुकदमा मेरे लिए इन महत्वपूर्ण लोगों को सुसमाचार बाँटने का अवसर बन गया।”</w:t>
      </w:r>
    </w:p>
    <w:p>
      <w:pPr>
        <w:pStyle w:val="ListBullet"/>
        <w:spacing w:line="240" w:lineRule="auto"/>
        <w:ind w:left="720"/>
      </w:pPr>
      <w:r>
        <w:rPr>
          <w:lang w:val="hi_IN" w:bidi="hi_IN"/>
        </w:rPr>
      </w:r>
      <w:r>
        <w:rPr>
          <w:lang w:val="hi_IN" w:bidi="hi_IN"/>
        </w:rPr>
        <w:t>राजा अग्रिप्पा की भूमिका निभाने वाले अभिनेता से पूछें, "आप कैसा महसूस कर रहे हैं?" आप ऐसी बातें सुन सकते हैं, जैसे, “महायाजक पौलुस को दोषी ठहराना चाहते हैं क्योंकि उसने अपना धर्म बदल दिया है,” और “पौलुस यीशु का अनुयायी बन गया, लेकिन उसने कोई अपराध नहीं किया।”</w:t>
      </w:r>
    </w:p>
    <w:p>
      <w:pPr>
        <w:pStyle w:val="ListBullet"/>
        <w:spacing w:line="240" w:lineRule="auto"/>
        <w:ind w:left="720"/>
      </w:pPr>
      <w:r>
        <w:rPr>
          <w:lang w:val="hi_IN" w:bidi="hi_IN"/>
        </w:rPr>
      </w:r>
      <w:r>
        <w:rPr>
          <w:lang w:val="hi_IN" w:bidi="hi_IN"/>
        </w:rPr>
        <w:t>फेस्तुस की भूमिका निभाने वाले अभिनेता से पूछें, "आप कैसा महसूस कर रहे हैं?" आप ऐसी बातें सुन सकते हैं, जैसे, “महायाजक यीशु के अनुयायियों को चोट पहुँचाना चाहते थे क्योंकि उन्होंने अपना धर्म बदल दिया था,” और “मैं पौलुस को छोड़ नहीं सकता क्योंकि उसने कैसर के पास अपील की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फेस्तुस से कहता है कि वह ऐसे शब्द बोलता है जो सच्चे और </w:t>
      </w:r>
      <w:r>
        <w:rPr>
          <w:b/>
          <w:lang w:val="hi_IN" w:bidi="hi_IN"/>
        </w:rPr>
        <w:t>तर्कसंगत</w:t>
      </w:r>
      <w:r>
        <w:rPr>
          <w:lang w:val="hi_IN" w:bidi="hi_IN"/>
        </w:rPr>
        <w:t xml:space="preserve"> हैं। यूनानी भाषा में “तर्कसंगत” शब्द पागल या सनकी के ठीक विपरीत अर्थ रखता है। इसका अर्थ है कि पौलुस ने समझदार शब्दों का उपयोग किया था।</w:t>
      </w:r>
    </w:p>
    <w:p>
      <w:pPr/>
      <w:r>
        <w:rPr>
          <w:lang w:val="hi_IN" w:bidi="hi_IN"/>
        </w:rPr>
      </w:r>
      <w:r>
        <w:rPr>
          <w:lang w:val="hi_IN" w:bidi="hi_IN"/>
        </w:rPr>
        <w:t xml:space="preserve">पौलुस ने राजा अग्रिप्पा से पूछा कि क्या वह </w:t>
      </w:r>
      <w:r>
        <w:rPr>
          <w:b/>
          <w:lang w:val="hi_IN" w:bidi="hi_IN"/>
        </w:rPr>
        <w:t>भविष्यद्वक्ताओं</w:t>
      </w:r>
      <w:r>
        <w:rPr>
          <w:lang w:val="hi_IN" w:bidi="hi_IN"/>
        </w:rPr>
        <w:t xml:space="preserve"> पर विश्वास करता है। भविष्यद्वक्ता परमेश्वर के प्रवक्ता हैं। भविष्यद्वक्ताओं के लेख पुराने नियम में लिखे गए थे। अग्रिप्पा ने पौलुस को उत्तर दिया कि वह उसे थोड़े समय में </w:t>
      </w:r>
      <w:r>
        <w:rPr>
          <w:b/>
          <w:lang w:val="hi_IN" w:bidi="hi_IN"/>
        </w:rPr>
        <w:t>मसीही</w:t>
      </w:r>
      <w:r>
        <w:rPr>
          <w:lang w:val="hi_IN" w:bidi="hi_IN"/>
        </w:rPr>
        <w:t xml:space="preserve"> बनने या यीशु का अनुयायी बनने के लिए मना नहीं सकता। भविष्यद्वक्ता और मसीही शब्दों का उपयोग उसी तरह करें जैसे आपने पहले उपयोग किया था। </w:t>
      </w:r>
      <w:r>
        <w:rPr>
          <w:b/>
          <w:lang w:val="hi_IN" w:bidi="hi_IN"/>
        </w:rPr>
        <w:t>भविष्यद्वक्ता</w:t>
      </w:r>
      <w:r>
        <w:rPr>
          <w:lang w:val="hi_IN" w:bidi="hi_IN"/>
        </w:rPr>
        <w:t xml:space="preserve"> और </w:t>
      </w:r>
      <w:r>
        <w:rPr>
          <w:b/>
          <w:lang w:val="hi_IN" w:bidi="hi_IN"/>
        </w:rPr>
        <w:t>मसीही</w:t>
      </w:r>
      <w:r>
        <w:rPr>
          <w:lang w:val="hi_IN" w:bidi="hi_IN"/>
        </w:rPr>
        <w:t xml:space="preserve"> के बारे में अधिक जानकारी के लिए मुख्य शब्दावली देखें।</w:t>
      </w:r>
    </w:p>
    <w:p>
      <w:pPr/>
      <w:r>
        <w:rPr>
          <w:lang w:val="hi_IN" w:bidi="hi_IN"/>
        </w:rPr>
      </w:r>
      <w:r>
        <w:rPr>
          <w:lang w:val="hi_IN" w:bidi="hi_IN"/>
        </w:rPr>
        <w:t xml:space="preserve">अग्रिप्पा ने फेस्तुस से कहा कि यदि पौलुस ने </w:t>
      </w:r>
      <w:r>
        <w:rPr>
          <w:b/>
          <w:lang w:val="hi_IN" w:bidi="hi_IN"/>
        </w:rPr>
        <w:t>कैसर</w:t>
      </w:r>
      <w:r>
        <w:rPr>
          <w:lang w:val="hi_IN" w:bidi="hi_IN"/>
        </w:rPr>
        <w:t xml:space="preserve"> के पास अपील न की होती, जो रोमी सम्राट है, तो उसे छोड़ दिया जाता। कैसर शब्द का उपयोग उसी तरह करें जैसे आपने पहले किया था। </w:t>
      </w:r>
      <w:r>
        <w:rPr>
          <w:lang w:val="hi_IN" w:bidi="hi_IN"/>
        </w:rPr>
        <w:t>कैसर</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27:1–8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प्रेरितों के काम 27:1–8 को सुनें और अपने मन में रखें।</w:t>
      </w:r>
    </w:p>
    <w:p>
      <w:pPr/>
      <w:r>
        <w:rPr>
          <w:lang w:val="hi_IN" w:bidi="hi_IN"/>
        </w:rPr>
      </w:r>
      <w:r>
        <w:rPr>
          <w:lang w:val="hi_IN" w:bidi="hi_IN"/>
        </w:rPr>
        <w:t>यदि सम्भव हो तो प्रेरितों के काम 27:1–8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प्रेरितों के काम 27:1–8 का ऑडियो संस्करण सबसे आसानी से समझ में आने वाले अनुवाद में सुनें।</w:t>
      </w:r>
    </w:p>
    <w:p>
      <w:pPr/>
      <w:r>
        <w:rPr>
          <w:lang w:val="hi_IN" w:bidi="hi_IN"/>
        </w:rPr>
      </w:r>
      <w:r>
        <w:rPr>
          <w:lang w:val="hi_IN" w:bidi="hi_IN"/>
        </w:rPr>
        <w:t>जैसा कि आपको याद है, लूका वह व्यक्ति है जो कहानी बता रहा है। वह यह सब लिख रहा है ताकि वह थियुफिलुस के पास भेज दे, जो जब यह सब हो रहा है तो वहाँ नहीं है। पिछले भाग में, पौलुस कैसरिया में है, जहाँ राजा अग्रिप्पा और राज्यपाल फेस्तुस ने पौलुस को इतालिया के रोम में कैसर के पास भेजने का फैसला किया है। पौलुस रोमी अधिकारियों का कैदी है। कहानी के इस बिन्दु पर, लूका पौलुस के साथ फिर से जुड़ता है, और पौलुस के एक और मित्र अरिस्तर्खुस के साथ मिलकर आता है।</w:t>
      </w:r>
    </w:p>
    <w:p>
      <w:pPr/>
      <w:r>
        <w:rPr>
          <w:lang w:val="hi_IN" w:bidi="hi_IN"/>
        </w:rPr>
      </w:r>
      <w:r>
        <w:rPr>
          <w:lang w:val="hi_IN" w:bidi="hi_IN"/>
        </w:rPr>
        <w:t>रोम की यात्रा लंबी होगी, जिसमें कई महीने लगेंगे और रास्ते में कई बार रुकने की आवश्यकता होगी। आपको पहले के भागों से याद होगा कि कैसरिया भूमध्य सागर के किनारे पर एक बंदरगाह शहर है, जो यूरोप, एशिया और अफ्रीका के बीच नमक के पानी का एक बड़ा हिस्सा है। यह इस्राएल में है, लेकिन रोमी शासकों के प्रशासन का केंद्र है। इस नगर का नाम कैसर के सम्मान में रखा गया था, जो रोम और उसके अधीन सभी प्रदेशों का शासक था।</w:t>
      </w:r>
    </w:p>
    <w:p>
      <w:pPr/>
      <w:r>
        <w:rPr>
          <w:lang w:val="hi_IN" w:bidi="hi_IN"/>
        </w:rPr>
      </w:r>
      <w:r>
        <w:rPr>
          <w:lang w:val="hi_IN" w:bidi="hi_IN"/>
        </w:rPr>
        <w:t xml:space="preserve">यहाँ रुकें और अनुवाद समूह को </w:t>
      </w:r>
      <w:r>
        <w:rPr>
          <w:lang w:val="hi_IN" w:bidi="hi_IN"/>
        </w:rPr>
        <w:t>इस क्षेत्र</w:t>
      </w:r>
      <w:r>
        <w:rPr>
          <w:lang w:val="hi_IN" w:bidi="hi_IN"/>
        </w:rPr>
        <w:t xml:space="preserve"> का नक्शा दिखाएँ। नक्शे को देखें और कैसरिया को ढूँढें। नक्शे पर रोम को ढूँढें। ध्यान दें कि भूमध्य सागर के किनारे और कौन-कौन से क्षेत्र स्थित हैं।</w:t>
      </w:r>
    </w:p>
    <w:p>
      <w:pPr/>
      <w:r>
        <w:rPr>
          <w:lang w:val="hi_IN" w:bidi="hi_IN"/>
        </w:rPr>
      </w:r>
      <w:r>
        <w:rPr>
          <w:lang w:val="hi_IN" w:bidi="hi_IN"/>
        </w:rPr>
        <w:t>एक लंबी यात्रा की कहानी बताएँ जो आपने की है। आपने कैसे तय किया कि कब और कहाँ रुकना है? इस ऑडियो को यहाँ रोकें।</w:t>
      </w:r>
    </w:p>
    <w:p>
      <w:pPr/>
      <w:r>
        <w:rPr>
          <w:lang w:val="hi_IN" w:bidi="hi_IN"/>
        </w:rPr>
      </w:r>
      <w:r>
        <w:rPr>
          <w:lang w:val="hi_IN" w:bidi="hi_IN"/>
        </w:rPr>
        <w:t>क्योंकि पौलुस मुकदमे के लिए ले जाया जा रहा एक कैदी था, इसलिए रोमी सैनिक यात्रा में उसकी सुरक्षा के लिए उसके साथ थे। कैसरिया में कैदियों के जिम्मेदार व्यक्ति ने फैसला किया कि रोम जा रहे कैदियों को जहाज से जाना चाहिए। उसने पौलुस और अन्य कैदियों को यूलियुस नाम के एक अधिकारी के हाथ में सौंप दिया। यूलियुस शाही पलटन या दल का सूबेदार है। आपको पहले के भागों से याद होगा कि सूबेदार एक अधिकारी होता है जो 100 सैनिकों का जिम्मेदार होता है। वह सैन्य दल का हिस्सा था जिसे "शाही दल" या "शाही पलटन" कहा जाता था। रोमी सेना में "दल" या "पलटन" एक इकाई है जो 100 सैनिकों के छह समूहों से बनी होती है। शाही अर्थ है कि सैनिकों के इस समूह ने रोमी सम्राट या कैसर की सेवा की। उन्होंने यहूदिया और सीरिया में रोमी सम्राट की सेवा की।</w:t>
      </w:r>
    </w:p>
    <w:p>
      <w:pPr/>
      <w:r>
        <w:rPr>
          <w:lang w:val="hi_IN" w:bidi="hi_IN"/>
        </w:rPr>
      </w:r>
      <w:r>
        <w:rPr>
          <w:lang w:val="hi_IN" w:bidi="hi_IN"/>
        </w:rPr>
        <w:t xml:space="preserve">पौलुस के साथियों, लूका और अरिस्तर्खुस को उसके साथ यात्रा करने की अनुमति दी जाती है, लेकिन वे कैदी नहीं हैं। अरिस्तर्खुस मकिदूनिया प्रान्त में थिस्सलुनीके शहर से है। आपको पिछले भागों से याद होगा कि अरिस्तर्खुस ने अन्य अवसरों पर पौलुस के साथ यात्रा की थी। लूका और अरिस्तर्खुस को शायद अपनी यात्रा के खर्च का भुगतान करना था। शायद जहाज पर कैदियों और रोमी सैनिकों के अलावा अन्य भुगतान करने वाले यात्री भी हैं। </w:t>
      </w:r>
    </w:p>
    <w:p>
      <w:pPr/>
      <w:r>
        <w:rPr>
          <w:lang w:val="hi_IN" w:bidi="hi_IN"/>
        </w:rPr>
      </w:r>
      <w:r>
        <w:rPr>
          <w:lang w:val="hi_IN" w:bidi="hi_IN"/>
        </w:rPr>
        <w:t>कहानी के इस भाग में समूह दो अलग-अलग जहाजों पर यात्रा करता है। पहला जहाज अद्रमुत्तियम से चला, जो भूमध्य सागर के तट पर स्थित एक और नगर था, लेकिन पौलुस और उसके साथी उस पर कैसरिया में सवार हुए। यह पहला जहाज संभवतः तट के पास चलने और कई स्थानों पर रुकने के लिए बनाया गया एक तटीय जहाज था। यह जहाज रोम तक के रास्ते का केवल एक हिस्सा ही तय करने वाला था। जहाज सीदोन में रुका, और यूलियुस ने पौलुस पर दया दिखाते हुए उसे मित्रों से मिलने के लिए जहाज से उतरने की अनुमति दी। सीदोन में पौलुस के दोस्तों ने उसकी आवश्यकताओं को पूरा किया। इसका अर्थ यह है कि उन्होंने शायद उसे भोजन और अन्य चीजें दी थीं जिनकी उसे आगे की लंबी यात्रा के लिए आवश्यकता हो सकती थी।</w:t>
      </w:r>
    </w:p>
    <w:p>
      <w:pPr/>
      <w:r>
        <w:rPr>
          <w:lang w:val="hi_IN" w:bidi="hi_IN"/>
        </w:rPr>
      </w:r>
      <w:r>
        <w:rPr>
          <w:lang w:val="hi_IN" w:bidi="hi_IN"/>
        </w:rPr>
        <w:t>यहाँ रुकें और चर्चा करें: अनुवाद टीम के सदस्य किसी लंबी यात्रा पर जाने की ऐसी कहानी बताएँ, जब उनके पास कुछ आवश्यक चीजें नहीं थीं। यात्रा के दौरान आपकी ज़रूरत की चीजें किन तरीकों से मिल जाती थीं? इस ऑडियो को यहाँ रोकें।</w:t>
      </w:r>
    </w:p>
    <w:p>
      <w:pPr/>
      <w:r>
        <w:rPr>
          <w:lang w:val="hi_IN" w:bidi="hi_IN"/>
        </w:rPr>
      </w:r>
      <w:r>
        <w:rPr>
          <w:lang w:val="hi_IN" w:bidi="hi_IN"/>
        </w:rPr>
        <w:t>फिर जहाज सीदोन से निकलता है और साइप्रस के द्वीप के किनारे पर जाता है। किसी द्वीप का आड़ वाला भाग वह हिस्सा होता है जहाँ जहाज हवा से सबसे अधिक सुरक्षित रहता है। इस संदर्भ में, यह साइप्रस द्वीप के दक्षिण-पूर्व और पूर्वी तट से लेकर द्वीप के उत्तर-पूर्वी सिरे तक के भाग को दर्शाता है। वहाँ से जहाज किलिकिया और पम्फूलिया के पास से गुज़रा, लेकिन उन स्थानों पर नहीं रुका। अन्त में जहाज मूरा में रुकता है। मूरा लूसिया प्रान्त का एक शहर है। क्योंकि यह जहाज इतालिया नहीं जा रहा था, इसलिए सूबेदार यूलियुस को मूरा में एक और जहाज मिला, जो समूह को उनकी यात्रा के अगले भाग तक ले जाएगा।</w:t>
      </w:r>
    </w:p>
    <w:p>
      <w:pPr/>
      <w:r>
        <w:rPr>
          <w:lang w:val="hi_IN" w:bidi="hi_IN"/>
        </w:rPr>
      </w:r>
      <w:r>
        <w:rPr>
          <w:lang w:val="hi_IN" w:bidi="hi_IN"/>
        </w:rPr>
        <w:t xml:space="preserve">यहाँ रुकें और अनुवाद समूह को तट से गुजरने वाले जहाज की </w:t>
      </w:r>
      <w:r>
        <w:rPr>
          <w:lang w:val="hi_IN" w:bidi="hi_IN"/>
        </w:rPr>
        <w:t>तस्वीर दिखाएँ</w:t>
      </w:r>
      <w:r>
        <w:rPr>
          <w:lang w:val="hi_IN" w:bidi="hi_IN"/>
        </w:rPr>
        <w:t xml:space="preserve">। समूह को जहाज ने कैसरिया </w:t>
      </w:r>
      <w:r>
        <w:rPr>
          <w:b/>
          <w:lang w:val="hi_IN" w:bidi="hi_IN"/>
        </w:rPr>
        <w:t>से मूरा तक के मार्ग का नक्शा</w:t>
      </w:r>
      <w:r>
        <w:rPr>
          <w:lang w:val="hi_IN" w:bidi="hi_IN"/>
        </w:rPr>
        <w:t xml:space="preserve"> दिखाएँ। इस ऑडियो को यहाँ रोकें।</w:t>
      </w:r>
    </w:p>
    <w:p>
      <w:pPr/>
      <w:r>
        <w:rPr>
          <w:lang w:val="hi_IN" w:bidi="hi_IN"/>
        </w:rPr>
      </w:r>
      <w:r>
        <w:rPr>
          <w:lang w:val="hi_IN" w:bidi="hi_IN"/>
        </w:rPr>
        <w:t>मूरा में रोमी अधिकारी यूलियुस, पौलुस और उसके समूह को एक अलग जहाज पर बिठाता है जो मिस्र के सिकन्दरिया से आया था। यह दूसरा जहाज शायद 60 मीटर लंबा और 15 मीटर चौड़ा था। इस जहाज में कम से कम 276 लोग और कई टन अनाज और अन्य माल भी रखा जा सकता था। यह पर्याप्त था कि यह खुले महासागर के पार और रोम तक का पूरा रास्ता तय कर सके। वहाँ एक बेड़ा, या जहाजों का समूह था, जिसे रोमी सरकार नियंत्रित करती थी, ताकि अनाज को रोम तक पहुँचाया जा सके। यह जहाज शायद उसी बेड़े का अनाज देने वाला जहाज था।</w:t>
      </w:r>
    </w:p>
    <w:p>
      <w:pPr/>
      <w:r>
        <w:rPr>
          <w:lang w:val="hi_IN" w:bidi="hi_IN"/>
        </w:rPr>
      </w:r>
      <w:r>
        <w:rPr>
          <w:lang w:val="hi_IN" w:bidi="hi_IN"/>
        </w:rPr>
        <w:t>यह दूसरा जहाज मूरा से निकला, लेकिन उनकी प्रगति धीमी थी क्योंकि एक तेज़ हवा उस रास्ते के विपरीत हो गई जिसमें वे जाना चाहते थे। कई दिनों बाद जहाज कनिदुस नगर के तट के पास पहुँचा। यात्रा के इस भाग में केवल दो दिन लगते थे, लेकिन हवा के कारण यात्रा बहुत अधिक लंबी हो जाती थी। तेज़ हवा के कारण, जहाज क्रेते द्वीप का पूर्वी बिन्दु सलमोने के पास गया। यह क्षेत्र द्वीप के आड़ वाली ओर पर था। यह द्वीप पश्चिम से बहने वाली हवा को रोक देगा। जब जहाज क्रेते के इस हिस्से से पार हुआ और पश्चिम की ओर मुड़ा, तब भी हवा उनके विरुद्ध बह रही थी, इसलिए उन्हें जल्दी यात्रा करने में संघर्ष करना पड़ता था। हवा के कारण, यात्रा उम्मीद से बहुत अधिक दिन ले रही है।</w:t>
      </w:r>
    </w:p>
    <w:p>
      <w:pPr/>
      <w:r>
        <w:rPr>
          <w:lang w:val="hi_IN" w:bidi="hi_IN"/>
        </w:rPr>
      </w:r>
      <w:r>
        <w:rPr>
          <w:lang w:val="hi_IN" w:bidi="hi_IN"/>
        </w:rPr>
        <w:t>अंत में, जहाज क्रेते के दक्षिणी भाग में लसया नगर के पास स्थित एक स्थान, जिसका नाम शुभलंगरबारी था, वहाँ रुक गया। शुभलंगरबारी का अर्थ है "अच्छे बंदरगाह," जिसका अर्थ है कि यह समुद्र की हवाओं और लहरों से सुरक्षित स्थान था।</w:t>
      </w:r>
    </w:p>
    <w:p>
      <w:pPr/>
      <w:r>
        <w:rPr>
          <w:lang w:val="hi_IN" w:bidi="hi_IN"/>
        </w:rPr>
      </w:r>
      <w:r>
        <w:rPr>
          <w:lang w:val="hi_IN" w:bidi="hi_IN"/>
        </w:rPr>
        <w:t xml:space="preserve">यहाँ रुकें और अनुवाद समूह को जहाज के </w:t>
      </w:r>
      <w:r>
        <w:rPr>
          <w:b/>
          <w:lang w:val="hi_IN" w:bidi="hi_IN"/>
        </w:rPr>
        <w:t>मार्ग का नक्शा दिखाएँ</w:t>
      </w:r>
      <w:r>
        <w:rPr>
          <w:lang w:val="hi_IN" w:bidi="hi_IN"/>
        </w:rPr>
        <w:t>।</w:t>
      </w:r>
    </w:p>
    <w:p>
      <w:pPr/>
      <w:r>
        <w:rPr>
          <w:lang w:val="hi_IN" w:bidi="hi_IN"/>
        </w:rPr>
      </w:r>
      <w:r>
        <w:rPr>
          <w:lang w:val="hi_IN" w:bidi="hi_IN"/>
        </w:rPr>
        <w:t xml:space="preserve">यहाँ रुकें और अनुवाद समूह को भूमध्य सागर में लगे एक </w:t>
      </w:r>
      <w:r>
        <w:rPr>
          <w:lang w:val="hi_IN" w:bidi="hi_IN"/>
        </w:rPr>
        <w:t>मालवाहक जहाज की तस्वीर</w:t>
      </w:r>
      <w:r>
        <w:rPr>
          <w:lang w:val="hi_IN" w:bidi="hi_IN"/>
        </w:rPr>
        <w:t xml:space="preserve"> दिखाएँ।</w:t>
      </w:r>
      <w:r>
        <w:rPr>
          <w:lang w:val="hi_IN" w:bidi="hi_IN"/>
        </w:rPr>
      </w:r>
    </w:p>
    <w:p>
      <w:pPr>
        <w:pStyle w:val="Heading3"/>
      </w:pPr>
      <w:r>
        <w:rPr>
          <w:lang w:val="hi_IN" w:bidi="hi_IN"/>
        </w:rPr>
        <w:t>घटनाओं को समझाना</w:t>
      </w:r>
    </w:p>
    <w:p>
      <w:pPr/>
      <w:r>
        <w:rPr>
          <w:lang w:val="hi_IN" w:bidi="hi_IN"/>
        </w:rPr>
      </w:r>
      <w:r>
        <w:rPr>
          <w:lang w:val="hi_IN" w:bidi="hi_IN"/>
        </w:rPr>
        <w:t>प्रेरितों के काम 27:1–8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अधिकारी तय करते हैं कि पौलुस और अन्य कैदियों के लिए रोम की यात्रा शुरू करने का समय आ गया है। यूलियुस, एक रोमी सूबेदार को कैदियों की जिम्मेदारी सौंप दी जाती है। पौलुस के मित्र, लूका और अरिस्तर्खुस, यात्रा में उसके साथ शामिल होते हैं। वे एक ऐसे जहाज पर रवाना हुए जो तट के किनारे कई स्थानों पर रुकने वाला था।</w:t>
      </w:r>
    </w:p>
    <w:p>
      <w:pPr/>
      <w:r>
        <w:rPr>
          <w:lang w:val="hi_IN" w:bidi="hi_IN"/>
        </w:rPr>
      </w:r>
      <w:r>
        <w:rPr>
          <w:b/>
          <w:lang w:val="hi_IN" w:bidi="hi_IN"/>
        </w:rPr>
        <w:t>दूसरे दृश्य में:</w:t>
      </w:r>
      <w:r>
        <w:rPr>
          <w:lang w:val="hi_IN" w:bidi="hi_IN"/>
        </w:rPr>
        <w:t xml:space="preserve"> जहाज सीदोन में रुकता है। पौलुस को जहाज से बाहर जाने की अनुमति दी जाती है ताकि वह सीदोन में रहने वाले मित्रों से मिल सके। पौलुस, लूका और अरिस्तर्खुस जहाज पर वापस आते हैं। जहाज सीदोन से रवाना होकर मूरा की ओर चला।</w:t>
      </w:r>
    </w:p>
    <w:p>
      <w:pPr/>
      <w:r>
        <w:rPr>
          <w:lang w:val="hi_IN" w:bidi="hi_IN"/>
        </w:rPr>
      </w:r>
      <w:r>
        <w:rPr>
          <w:b/>
          <w:lang w:val="hi_IN" w:bidi="hi_IN"/>
        </w:rPr>
        <w:t>तीसरे दृश्य में:</w:t>
      </w:r>
      <w:r>
        <w:rPr>
          <w:lang w:val="hi_IN" w:bidi="hi_IN"/>
        </w:rPr>
        <w:t xml:space="preserve"> तेज़ हवाएँ जहाज के खिलाफ चलती हैं, जिससे उस दिशा में जल्दी जाना कठिन हो जाता है जिसमें वे जाना चाहते हैं। जहाज मूरा में उतरता है। यूलियुस को एक अलग और बड़ा जहाज मिलता है जो रोम की ओर जा रहा है। यूलियुस समूह को उस जहाज तक ले जाता है।</w:t>
      </w:r>
    </w:p>
    <w:p>
      <w:pPr/>
      <w:r>
        <w:rPr>
          <w:lang w:val="hi_IN" w:bidi="hi_IN"/>
        </w:rPr>
      </w:r>
      <w:r>
        <w:rPr>
          <w:b/>
          <w:lang w:val="hi_IN" w:bidi="hi_IN"/>
        </w:rPr>
        <w:t>चौथे दृश्य में:</w:t>
      </w:r>
      <w:r>
        <w:rPr>
          <w:lang w:val="hi_IN" w:bidi="hi_IN"/>
        </w:rPr>
        <w:t xml:space="preserve"> दूसरा जहाज मूरा से निकलता है, लेकिन हवा के कारण धीरे-धीरे चलता है। जहाज का चालक दल बेहतर प्रगति करने की कोशिश करने के लिए जहाज की दिशा बदल देता है, लेकिन हवा फिर भी उन्हें धीमा कर देती है। कई दिनों के बाद, जहाज क्रेते द्वीप पर लसया के पास शुभलंगरबारी तक पहुँचता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कैसरिया में रोमी अधिकारी</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कई अन्य कैदी</w:t>
      </w:r>
    </w:p>
    <w:p>
      <w:pPr>
        <w:pStyle w:val="ListBullet"/>
        <w:spacing w:line="240" w:lineRule="auto"/>
        <w:ind w:left="720"/>
      </w:pPr>
      <w:r>
        <w:rPr>
          <w:lang w:val="hi_IN" w:bidi="hi_IN"/>
        </w:rPr>
      </w:r>
      <w:r>
        <w:rPr>
          <w:lang w:val="hi_IN" w:bidi="hi_IN"/>
        </w:rPr>
        <w:t>यूलियुस, शाही पलटन का सूबेदार</w:t>
      </w:r>
    </w:p>
    <w:p>
      <w:pPr>
        <w:pStyle w:val="ListBullet"/>
        <w:spacing w:line="240" w:lineRule="auto"/>
        <w:ind w:left="720"/>
      </w:pPr>
      <w:r>
        <w:rPr>
          <w:lang w:val="hi_IN" w:bidi="hi_IN"/>
        </w:rPr>
      </w:r>
      <w:r>
        <w:rPr>
          <w:lang w:val="hi_IN" w:bidi="hi_IN"/>
        </w:rPr>
        <w:t>यूलियुस, थिस्सलुनीके से मकिदुनी और पौलुस तथा लूका का मित्र।</w:t>
      </w:r>
    </w:p>
    <w:p>
      <w:pPr>
        <w:pStyle w:val="ListBullet"/>
        <w:spacing w:line="240" w:lineRule="auto"/>
        <w:ind w:left="720"/>
      </w:pPr>
      <w:r>
        <w:rPr>
          <w:lang w:val="hi_IN" w:bidi="hi_IN"/>
        </w:rPr>
      </w:r>
      <w:r>
        <w:rPr>
          <w:lang w:val="hi_IN" w:bidi="hi_IN"/>
        </w:rPr>
        <w:t>पहले जहाज का कप्तान और चालक दल</w:t>
      </w:r>
    </w:p>
    <w:p>
      <w:pPr>
        <w:pStyle w:val="ListBullet"/>
        <w:spacing w:line="240" w:lineRule="auto"/>
        <w:ind w:left="720"/>
      </w:pPr>
      <w:r>
        <w:rPr>
          <w:lang w:val="hi_IN" w:bidi="hi_IN"/>
        </w:rPr>
      </w:r>
      <w:r>
        <w:rPr>
          <w:lang w:val="hi_IN" w:bidi="hi_IN"/>
        </w:rPr>
        <w:t>सीदोन में पौलुस के दोस्त</w:t>
      </w:r>
    </w:p>
    <w:p>
      <w:pPr>
        <w:pStyle w:val="ListBullet"/>
        <w:spacing w:line="240" w:lineRule="auto"/>
        <w:ind w:left="720"/>
      </w:pPr>
      <w:r>
        <w:rPr>
          <w:lang w:val="hi_IN" w:bidi="hi_IN"/>
        </w:rPr>
      </w:r>
      <w:r>
        <w:rPr>
          <w:lang w:val="hi_IN" w:bidi="hi_IN"/>
        </w:rPr>
        <w:t>दूसरे जहाज का कप्तान और चालक दल</w:t>
      </w:r>
    </w:p>
    <w:p>
      <w:pPr>
        <w:pStyle w:val="ListBullet"/>
        <w:spacing w:line="240" w:lineRule="auto"/>
        <w:ind w:left="720"/>
      </w:pPr>
      <w:r>
        <w:rPr>
          <w:lang w:val="hi_IN" w:bidi="hi_IN"/>
        </w:rPr>
      </w:r>
      <w:r>
        <w:rPr>
          <w:lang w:val="hi_IN" w:bidi="hi_IN"/>
        </w:rPr>
        <w:t>अन्य रोमी सैनिक</w:t>
      </w:r>
    </w:p>
    <w:p>
      <w:pPr/>
      <w:r>
        <w:rPr>
          <w:lang w:val="hi_IN" w:bidi="hi_IN"/>
        </w:rPr>
      </w:r>
      <w:r>
        <w:rPr>
          <w:lang w:val="hi_IN" w:bidi="hi_IN"/>
        </w:rPr>
        <w:t>कैसरिया में पौलुस के मुकदमे के बाद, कर्मचारियों को एक जहाज ढूँढना होगा ताकि पौलुस को रोम भेजा जा सके। यह कहानी इस बात से शुरू होती है "जब उन्होंने तय किया कि हम रोम, इतालिया के लिए जहाज से रवाना होंगे, या नाव पर सवार होंगे, तो रोमी अधिकारी यूलियुस ने पौलुस और कुछ अन्य कैदियों की जिम्मेदारी संभाल ली।" हम नहीं जानते कि यह निर्णय किसने लिया कि अब जाने का समय हो गया है।</w:t>
      </w:r>
    </w:p>
    <w:p>
      <w:pPr/>
      <w:r>
        <w:rPr>
          <w:lang w:val="hi_IN" w:bidi="hi_IN"/>
        </w:rPr>
      </w:r>
      <w:r>
        <w:rPr>
          <w:lang w:val="hi_IN" w:bidi="hi_IN"/>
        </w:rPr>
        <w:t>यह याद रखना महत्वपूर्ण है कि यह कहानी का वह बिन्दु है जहाँ लूका और अरिस्तर्खुस पौलुस से जुड़ते हैं। लूका लेखक है, इसलिए वह यह दिखाने लगता है कि वह वहाँ मौजूद था, क्योंकि वह कहता है, “हम रोम के लिए जहाज पर रवाना हुए।” आपको याद होगा कि लूका पहले भी अन्य यात्राओं में पौलुस के साथ यात्रा कर चुका था। पौलुस की गिरफ्तारी से पहले जब वे यरूशलेम पहुँचे थे, तब से लूका पौलुस के साथ नहीं था। हम नहीं जानते कि लूका पिछले दो वर्षों के दौरान कहाँ था।</w:t>
      </w:r>
    </w:p>
    <w:p>
      <w:pPr/>
      <w:r>
        <w:rPr>
          <w:lang w:val="hi_IN" w:bidi="hi_IN"/>
        </w:rPr>
      </w:r>
      <w:r>
        <w:rPr>
          <w:lang w:val="hi_IN" w:bidi="hi_IN"/>
        </w:rPr>
        <w:t>यह याद रखना महत्वपूर्ण है कि समूह रोम जाने के लिए दो जहाज़ों पर सवार हुआ था। पहली नाव अद्रमुत्तियम से आया और पौलुस तथा उसके समूह को लेने के लिए कैसरिया में रुका। वे एक रात तक भूमध्य सागर के तट के साथ-साथ जहाज से चलते रहे। अगले दिन वे सीदोन में रुके थे। पौलुस और उसके मित्र अपने मित्रों से मिलने के लिए जहाज से उतर गए।</w:t>
      </w:r>
    </w:p>
    <w:p>
      <w:pPr/>
      <w:r>
        <w:rPr>
          <w:lang w:val="hi_IN" w:bidi="hi_IN"/>
        </w:rPr>
      </w:r>
      <w:r>
        <w:rPr>
          <w:lang w:val="hi_IN" w:bidi="hi_IN"/>
        </w:rPr>
        <w:t>पौलुस और उसके मित्र जहाज पर लौटने के बाद, जहाज मूरा तक गई। सीदोन से मूरा की यात्रा में लगभग 10 से 15 दिन लगे।</w:t>
      </w:r>
    </w:p>
    <w:p>
      <w:pPr/>
      <w:r>
        <w:rPr>
          <w:lang w:val="hi_IN" w:bidi="hi_IN"/>
        </w:rPr>
      </w:r>
      <w:r>
        <w:rPr>
          <w:lang w:val="hi_IN" w:bidi="hi_IN"/>
        </w:rPr>
        <w:t xml:space="preserve">यहाँ रुकें और अपने अनुवाद समूह को कैसरिया </w:t>
      </w:r>
      <w:r>
        <w:rPr>
          <w:b/>
          <w:lang w:val="hi_IN" w:bidi="hi_IN"/>
        </w:rPr>
        <w:t>से सीदोन तक के नाव के मार्ग का नक्शा दिखाएँ</w:t>
      </w:r>
      <w:r>
        <w:rPr>
          <w:lang w:val="hi_IN" w:bidi="hi_IN"/>
        </w:rPr>
        <w:t>। इस ऑडियो को यहाँ रोकें।</w:t>
      </w:r>
    </w:p>
    <w:p>
      <w:pPr/>
      <w:r>
        <w:rPr>
          <w:lang w:val="hi_IN" w:bidi="hi_IN"/>
        </w:rPr>
      </w:r>
      <w:r>
        <w:rPr>
          <w:lang w:val="hi_IN" w:bidi="hi_IN"/>
        </w:rPr>
        <w:t>मूरा में यूलियुस को एक और जहाज मिला, और सभी कैदी पहली नाव से उतरकर दूसरी नाव पर चढ़ गए। यह नाव रोम की ओर बढ़ने लगा, लेकिन हवा उसके विरुद्ध चली गई, और नाव धीरे-धीरे रवाना हुई। कई दिनों बाद जहाज कनिदुस नगर के तट के पास पहुँचा। यात्रा के इस भाग में केवल दो दिन लगते थे, लेकिन हवा के कारण यात्रा बहुत अधिक लंबी हो जाती थी। तेज़ हवा के कारण, जहाज क्रेते द्वीप का पूर्वी बिन्दु सलमोने के पास गया। यह क्षेत्र द्वीप के आड़ वाली ओर पर था। यह द्वीप पश्चिम से बहने वाली हवा को रोक देगा। वे तट के पास आगे बढ़ते रहे और अन्त में शुभलंगरबारी में उतरे, जो क्रेते के दक्षिण में लसया नगर के पास है। क्रेते भूमध्य सागर में एक द्वीप है, जो लगभग 260 किलोमीटर लंबा और अपने सबसे चौड़े स्थान पर 64 किलोमीटर चौड़ा है।</w:t>
      </w:r>
    </w:p>
    <w:p>
      <w:pPr/>
      <w:r>
        <w:rPr>
          <w:lang w:val="hi_IN" w:bidi="hi_IN"/>
        </w:rPr>
      </w:r>
      <w:r>
        <w:rPr>
          <w:lang w:val="hi_IN" w:bidi="hi_IN"/>
        </w:rPr>
        <w:t xml:space="preserve">यहाँ रुकें और अपने अनुवाद समूह को </w:t>
      </w:r>
      <w:r>
        <w:rPr>
          <w:b/>
          <w:lang w:val="hi_IN" w:bidi="hi_IN"/>
        </w:rPr>
        <w:t>मूरा से शुभलंगरबारी तक के नाव के मार्ग का नक्शा</w:t>
      </w:r>
      <w:r>
        <w:rPr>
          <w:lang w:val="hi_IN" w:bidi="hi_IN"/>
        </w:rPr>
        <w:t xml:space="preserve"> दिखाएँ। इस ऑडियो को यहाँ रोकें।</w:t>
      </w:r>
    </w:p>
    <w:p>
      <w:pPr/>
      <w:r>
        <w:rPr>
          <w:lang w:val="hi_IN" w:bidi="hi_IN"/>
        </w:rPr>
      </w:r>
      <w:r>
        <w:rPr>
          <w:lang w:val="hi_IN" w:bidi="hi_IN"/>
        </w:rPr>
        <w:t>यह सोचना महत्वपूर्ण है कि नाविक भारी हवाओं में जहाजों को कैसे चलाते थे। उस समय जहाज पाल और हवा की शक्ति से चलते थे। कुछ जहाज़ों में आवश्यकता पड़ने पर दासों द्वारा चलाई जाने वाली चप्पुओं की सहायता भी ली जाती थी। हम नहीं जानते कि इन जहाज़ों में चप्पू थे या नहीं, क्योंकि इस अंश में चप्पुओं का उल्लेख नहीं है। अनाज ले जाने वाले जहाज अक्सर लगभग 55 मीटर लंबा, 14 मीटर चौड़े और 13 मीटर ऊँचे होते थे। तट पर चलने वाला जहाज छोटा था। ये जहाज मुख्य रूप से चलने के लिए हवा पर निर्भर थे। यदि हवा उस दिशा में चल रही थी जिसमें वे जाना चाहते थे, तो वे 7 से 11 किलोमीटर तक प्रति घंटे तय कर सकते थे। यदि हवाएँ उनके विपरीत चलतीं, तो नाविकों को जहाज को तिरछी दिशा में चलाना पड़ता, जो कठिन और धीमा था।</w:t>
      </w:r>
    </w:p>
    <w:p>
      <w:pPr/>
      <w:r>
        <w:rPr>
          <w:lang w:val="hi_IN" w:bidi="hi_IN"/>
        </w:rPr>
      </w:r>
      <w:r>
        <w:rPr>
          <w:lang w:val="hi_IN" w:bidi="hi_IN"/>
        </w:rPr>
        <w:t xml:space="preserve">यहाँ रुकें और अनुवाद समूह को भूमध्य सागर में ले जाने वाले एक </w:t>
      </w:r>
      <w:r>
        <w:rPr>
          <w:lang w:val="hi_IN" w:bidi="hi_IN"/>
        </w:rPr>
        <w:t>मालवाहक जहाज की तस्वीर</w:t>
      </w:r>
      <w:r>
        <w:rPr>
          <w:lang w:val="hi_IN" w:bidi="hi_IN"/>
        </w:rPr>
        <w:t xml:space="preserve"> दिखाएँ।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प्रेरितों के काम 27:1–8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कैसरिया में रोमी अधिकारी</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लूका, कहानी बता रहा है</w:t>
      </w:r>
    </w:p>
    <w:p>
      <w:pPr>
        <w:pStyle w:val="ListBullet"/>
        <w:spacing w:line="240" w:lineRule="auto"/>
        <w:ind w:left="720"/>
      </w:pPr>
      <w:r>
        <w:rPr>
          <w:lang w:val="hi_IN" w:bidi="hi_IN"/>
        </w:rPr>
      </w:r>
      <w:r>
        <w:rPr>
          <w:lang w:val="hi_IN" w:bidi="hi_IN"/>
        </w:rPr>
        <w:t>कई अन्य कैदी</w:t>
      </w:r>
    </w:p>
    <w:p>
      <w:pPr>
        <w:pStyle w:val="ListBullet"/>
        <w:spacing w:line="240" w:lineRule="auto"/>
        <w:ind w:left="720"/>
      </w:pPr>
      <w:r>
        <w:rPr>
          <w:lang w:val="hi_IN" w:bidi="hi_IN"/>
        </w:rPr>
      </w:r>
      <w:r>
        <w:rPr>
          <w:lang w:val="hi_IN" w:bidi="hi_IN"/>
        </w:rPr>
        <w:t>यूलियुस, शाही पलटन का प्रधान</w:t>
      </w:r>
    </w:p>
    <w:p>
      <w:pPr>
        <w:pStyle w:val="ListBullet"/>
        <w:spacing w:line="240" w:lineRule="auto"/>
        <w:ind w:left="720"/>
      </w:pPr>
      <w:r>
        <w:rPr>
          <w:lang w:val="hi_IN" w:bidi="hi_IN"/>
        </w:rPr>
      </w:r>
      <w:r>
        <w:rPr>
          <w:lang w:val="hi_IN" w:bidi="hi_IN"/>
        </w:rPr>
        <w:t>अरिस्तर्खुस, थिस्सलुनीके से मकिदुनी और पौलुस तथा लूका का मित्र</w:t>
      </w:r>
    </w:p>
    <w:p>
      <w:pPr>
        <w:pStyle w:val="ListBullet"/>
        <w:spacing w:line="240" w:lineRule="auto"/>
        <w:ind w:left="720"/>
      </w:pPr>
      <w:r>
        <w:rPr>
          <w:lang w:val="hi_IN" w:bidi="hi_IN"/>
        </w:rPr>
      </w:r>
      <w:r>
        <w:rPr>
          <w:lang w:val="hi_IN" w:bidi="hi_IN"/>
        </w:rPr>
        <w:t>पहले जहाज का कप्तान और चालक दल</w:t>
      </w:r>
    </w:p>
    <w:p>
      <w:pPr>
        <w:pStyle w:val="ListBullet"/>
        <w:spacing w:line="240" w:lineRule="auto"/>
        <w:ind w:left="720"/>
      </w:pPr>
      <w:r>
        <w:rPr>
          <w:lang w:val="hi_IN" w:bidi="hi_IN"/>
        </w:rPr>
      </w:r>
      <w:r>
        <w:rPr>
          <w:lang w:val="hi_IN" w:bidi="hi_IN"/>
        </w:rPr>
        <w:t>सीदोन में पौलुस के दोस्त</w:t>
      </w:r>
    </w:p>
    <w:p>
      <w:pPr>
        <w:pStyle w:val="ListBullet"/>
        <w:spacing w:line="240" w:lineRule="auto"/>
        <w:ind w:left="720"/>
      </w:pPr>
      <w:r>
        <w:rPr>
          <w:lang w:val="hi_IN" w:bidi="hi_IN"/>
        </w:rPr>
      </w:r>
      <w:r>
        <w:rPr>
          <w:lang w:val="hi_IN" w:bidi="hi_IN"/>
        </w:rPr>
        <w:t>दूसरे जहाज का कप्तान और चालक दल</w:t>
      </w:r>
    </w:p>
    <w:p>
      <w:pPr>
        <w:pStyle w:val="ListBullet"/>
        <w:spacing w:line="240" w:lineRule="auto"/>
        <w:ind w:left="720"/>
      </w:pPr>
      <w:r>
        <w:rPr>
          <w:lang w:val="hi_IN" w:bidi="hi_IN"/>
        </w:rPr>
      </w:r>
      <w:r>
        <w:rPr>
          <w:lang w:val="hi_IN" w:bidi="hi_IN"/>
        </w:rPr>
        <w:t>अन्य रोमी सैनिक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यह अभिनय करें कि रोमी अधिकारी पौलुस और अन्य कैदियों को रोम भेजने का फैसला करते हैं। अधिकारी यूलियुस, सूबेदार को कैदियों की जिम्मेदारी सौंप देते हैं। लूका और अरिस्तर्खुस यात्रा में पौलुस के साथ जाते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के उत्तर दे सकता है, "आखिरकार रोम जाने से राहत मिली है," या "कैसर के सामने खड़े होने और उसे यीशु के बारे में बताने के लिए उत्सुक हूँ," या "कैद होने से निराश हूँ, लेकिन विश्वास है कि यह सब परमेश्वर की योजना का हिस्सा है।"</w:t>
      </w:r>
    </w:p>
    <w:p>
      <w:pPr>
        <w:pStyle w:val="ListBullet"/>
        <w:spacing w:line="240" w:lineRule="auto"/>
        <w:ind w:left="720"/>
      </w:pPr>
      <w:r>
        <w:rPr>
          <w:lang w:val="hi_IN" w:bidi="hi_IN"/>
        </w:rPr>
      </w:r>
      <w:r>
        <w:rPr>
          <w:lang w:val="hi_IN" w:bidi="hi_IN"/>
        </w:rPr>
        <w:t>अरिस्तर्खुस और लूका की भूमिका निभाने वाले लोगों से पूछें, "आप क्या महसूस कर रहे हैं या क्या सोच रहे हैं?" वह व्यक्ति इस तरह के उत्तर दे सकता है, जैसे "पौलुस के साथ फिर से यात्रा करने के लिए आभारी हूँ," या "मुझे आशा है कि मैं अपने मित्र की सेवा कर सकता हूँ," या "मैं यह देखने के लिए उत्सुक हूँ कि परमेश्वर ने हमारे लिए क्या तैयार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और उसके साथियों, अन्य कैदियों, यूलियुस और अन्य रोमी सैनिकों का अभिनय करें, जो कैसरिया में जहाज पर सवार हैं। जहाज कैसरिया से रवाना होता है। जहाज सीदोन के बंदरगाह पर रुकता है। यूलियुस पौलुस को सीदोन में अपने मित्रों से मिलने की अनुमति देता है। पौलुस के मित्र यात्रा के लिए पौलुस की आवश्यकताओं को पूरा करने में मदद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यूलियुस की भूमिका निभाने वाले व्यक्ति से पूछें, "आप क्या महसूस कर रहे हैं या क्या सोच रहे हैं?" वह व्यक्ति इस तरह के उत्तर दे सकता है, जैसे "राहत है कि मेरा कैदी परेशानी नहीं पैदा कर रहा है," और "पौलुस के लिए सम्मान। यह आश्चर्यजनक है कि उसके मित्र कैसे उसकी देखभाल करते हैं," या "विश्वास है कि वह मेरी आज्ञा मानेंगे।"</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के उत्तर दे सकता है कि, “मैं अपने मित्रों से मिलने के लिए आभारी हूँ,” या “मुझे चिंता है कि मेरे मित्र मेरे बारे में चिंता नहीं करते हैं। आप ऐसी बातें सुन सकते हैं, जैसे, “मुझे आशा है कि मैं उन्हें मज़बूत बनने के लिए प्रोत्साहित कर सकूँ,” या “मैं खुश हूँ कि परमेश्वर ने मुझे यूलियुस के साथ अनुग्रह दिया है।”</w:t>
      </w:r>
    </w:p>
    <w:p>
      <w:pPr>
        <w:pStyle w:val="ListBullet"/>
        <w:spacing w:line="240" w:lineRule="auto"/>
        <w:ind w:left="720"/>
      </w:pPr>
      <w:r>
        <w:rPr>
          <w:lang w:val="hi_IN" w:bidi="hi_IN"/>
        </w:rPr>
      </w:r>
      <w:r>
        <w:rPr>
          <w:lang w:val="hi_IN" w:bidi="hi_IN"/>
        </w:rPr>
        <w:t>सीदोन में पौलुस के मित्रों की भूमिका निभाने वाले लोगों से पूछें, "आप क्या महसूस कर रहे हैं या क्या सोच रहे हैं?" वह व्यक्ति इस तरह के उत्तर दे सकता है, जैसे "पौलुस को देखकर खुश हूँ," "पौलुस के लिए चिंतित हूँ," "खुशी हैं कि हम कुछ वस्तुओं के साथ पौलुस की मदद कर सकते हैं," और "रोमी अधिकारियों से क्रोधित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और उसके साथियों का जहाज पर लौटने का अभिनय करें। जहाज सीदोन के बंदरगाह से रवाना होता है और मूरा की ओर जाता है। यह अभिनय करें कि नाविकों को हवा के कारण जहाज को चलाने में कठिनाई होती है। जहाज मूरा में पहुँचता है। यूलियुस को एक बड़ा अनाज ले जाने वाला जहाज मिलता है जो रोम की ओर जा रहा है। यूलियुस और रोमी सैनिक पौलुस और अन्य कैदियों को उस जहाज तक ले जाते हैं। लूका और अरिस्तर्खुस पौलुस के साथ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पहले जहाज के कप्तान की भूमिका निभाने वाले व्यक्ति से पूछें, "आप क्या महसूस कर रहे हैं या क्या सोच रहे हैं?" वह व्यक्ति इस तरह के उत्तर दे सकता है, "निराश हूँ कि इस यात्रा में इतना समय लग गया," या "चिंतित हूँ कि हम अपने समय से पीछे हो सकते हैं," या "बंदरगाह पर सुरक्षित पहुँच कर खुश हूँ।"</w:t>
      </w:r>
    </w:p>
    <w:p>
      <w:pPr>
        <w:pStyle w:val="ListBullet"/>
        <w:spacing w:line="240" w:lineRule="auto"/>
        <w:ind w:left="720"/>
      </w:pPr>
      <w:r>
        <w:rPr>
          <w:lang w:val="hi_IN" w:bidi="hi_IN"/>
        </w:rPr>
      </w:r>
      <w:r>
        <w:rPr>
          <w:lang w:val="hi_IN" w:bidi="hi_IN"/>
        </w:rPr>
        <w:t>यूलियुस की भूमिका निभाने वाले व्यक्ति से पूछें, "आप क्या महसूस कर रहे हैं या क्या सोच रहे हैं?" वह व्यक्ति इस तरह के उत्तर दे सकता है, जैसे "देरी से निराश हूँ," या "चिंतित हूँ। आशा करता हूँ कि मुझे एक ऐसा जहाज मिलेगा जो रोम तक जा सके," या "चिंतित हूँ। आशा करता हूँ कि इस यात्रा का बाकी हिस्सा इतना धीमा और कठिन नहीं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सिकन्दरिया से आनेवाला जहाज मूरा के बंदरगाह से रवाना होता है, लेकिन हवा के कारण धीरे-धीरे चलता है। जहाज का चालक दल बेहतर प्रगति करने की कोशिश करने के लिए जहाज की दिशा बदल देता है, लेकिन हवा फिर भी उन्हें धीमा कर देती है। कई दिनों के बाद, जहाज क्रेते द्वीप पर लसया के पास शुभलंगरबारी तक पहुँचता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मालवाहक जहाज के चालक दल की भूमिका निभाने वाले लोगों से पूछें, "आप क्या महसूस कर रहे हैं या क्या सोच रहे हैं?" वह व्यक्ति ऐसे जवाब दे सकता है, "थक गया हूँ। हवा हमारे विरुद्ध थी और हमें बहुत कड़ी मेहनत करनी थी," या "मैं खुश हूँ कि आखिरकार एक शांत स्थान पर पहुँचा जहाँ हम कुछ समय के लिए आराम कर सकते हैं।"</w:t>
      </w:r>
    </w:p>
    <w:p>
      <w:pPr>
        <w:pStyle w:val="ListBullet"/>
        <w:spacing w:line="240" w:lineRule="auto"/>
        <w:ind w:left="720"/>
      </w:pPr>
      <w:r>
        <w:rPr>
          <w:lang w:val="hi_IN" w:bidi="hi_IN"/>
        </w:rPr>
      </w:r>
      <w:r>
        <w:rPr>
          <w:lang w:val="hi_IN" w:bidi="hi_IN"/>
        </w:rPr>
        <w:t>जहाज के कप्तान की भूमिका निभाने वाले व्यक्ति से पूछें, "आप क्या महसूस कर रहे हैं या क्या सोच रहे हैं?" वह व्यक्ति इस तरह के उत्तर दे सकता है, "हम अपने समय से बहुत पीछे हो रहे हैं। आप ऐसी बातें सुन सकते हैं, जैसे, “मालिक नाराज़ होंगे,” या “हवा से थोड़ा आराम मिलना अच्छा है, लेकिन हमें फिर से चलना शुरू करना होगा।”</w:t>
      </w:r>
      <w:r>
        <w:rPr>
          <w:lang w:val="hi_IN" w:bidi="hi_IN"/>
        </w:rPr>
      </w:r>
    </w:p>
    <w:p>
      <w:pPr>
        <w:pStyle w:val="Heading3"/>
      </w:pPr>
      <w:r>
        <w:rPr>
          <w:lang w:val="hi_IN" w:bidi="hi_IN"/>
        </w:rPr>
        <w:t>आवश्यक जानकारी</w:t>
      </w:r>
    </w:p>
    <w:p>
      <w:pPr/>
      <w:r>
        <w:rPr>
          <w:lang w:val="hi_IN" w:bidi="hi_IN"/>
        </w:rPr>
      </w:r>
      <w:r>
        <w:rPr>
          <w:lang w:val="hi_IN" w:bidi="hi_IN"/>
        </w:rPr>
        <w:t>प्रेरितों के काम 27:1–8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सरकारी कर्मचारियों ने फैसला किया कि पौलुस और अन्य कैदी रोम के लिए जहाज पर सवार होंगे। उन्होंने पौलुस और अन्य कैदियों को यूलियुस के हवाले कर दिया। यूलियुस शाही पलटन या दल में सूबेदार था। </w:t>
      </w:r>
      <w:r>
        <w:rPr>
          <w:b/>
          <w:lang w:val="hi_IN" w:bidi="hi_IN"/>
        </w:rPr>
        <w:t>सूबेदार</w:t>
      </w:r>
      <w:r>
        <w:rPr>
          <w:lang w:val="hi_IN" w:bidi="hi_IN"/>
        </w:rPr>
        <w:t xml:space="preserve"> एक रोमी सैनिक था जो 100 सैनिकों का प्रभारी था। रोमी सेना में "दल" या "पलटन" एक इकाई है जो 100 सैनिकों के छह समूहों से बनी होती है। शाही अर्थ है कि सैनिकों के इस समूह ने रोमी सम्राट या कैसर की सेवा की। उन्होंने रोमी साम्राज्य और रोमी सम्राट या कैसर की सेवा की। सूबेदार और पलटन के लिए उसी शब्द का उपयोग करें जिसका उपयोग आपने पिछले भागों में किया है। </w:t>
      </w:r>
      <w:r>
        <w:rPr>
          <w:lang w:val="hi_IN" w:bidi="hi_IN"/>
        </w:rPr>
        <w:t>सूबेदार</w:t>
      </w:r>
      <w:r>
        <w:rPr>
          <w:lang w:val="hi_IN" w:bidi="hi_IN"/>
        </w:rPr>
        <w:t xml:space="preserve"> के बारे में अधिक जानकारी के लिए, मुख्य शब्दावली देखें।</w:t>
      </w:r>
    </w:p>
    <w:p>
      <w:pPr/>
      <w:r>
        <w:rPr>
          <w:lang w:val="hi_IN" w:bidi="hi_IN"/>
        </w:rPr>
      </w:r>
      <w:r>
        <w:rPr>
          <w:lang w:val="hi_IN" w:bidi="hi_IN"/>
        </w:rPr>
        <w:t xml:space="preserve"> वे कैसरिया में एक </w:t>
      </w:r>
      <w:r>
        <w:rPr>
          <w:b/>
          <w:lang w:val="hi_IN" w:bidi="hi_IN"/>
        </w:rPr>
        <w:t>जहाज</w:t>
      </w:r>
      <w:r>
        <w:rPr>
          <w:lang w:val="hi_IN" w:bidi="hi_IN"/>
        </w:rPr>
        <w:t xml:space="preserve"> पर सवार हुए। फिर मूरा में एक बड़े जहाज पर बदल गए। पहला जहाज एक </w:t>
      </w:r>
      <w:r>
        <w:rPr>
          <w:lang w:val="hi_IN" w:bidi="hi_IN"/>
        </w:rPr>
        <w:t>छोटा जहाज था जिसे तट के पास चलने</w:t>
      </w:r>
      <w:r>
        <w:rPr>
          <w:lang w:val="hi_IN" w:bidi="hi_IN"/>
        </w:rPr>
        <w:t xml:space="preserve"> और कई स्थानों पर रुकने के लिए बनाया गया था। दूसरा जहाज मिस्र के सिकन्दरिया से आनेवाला एक </w:t>
      </w:r>
      <w:r>
        <w:rPr>
          <w:lang w:val="hi_IN" w:bidi="hi_IN"/>
        </w:rPr>
        <w:t>अनाज ले जाने वाला जहाज</w:t>
      </w:r>
      <w:r>
        <w:rPr>
          <w:lang w:val="hi_IN" w:bidi="hi_IN"/>
        </w:rPr>
        <w:t xml:space="preserve"> था। यह दूसरा जहाज शायद 60 मीटर लंबा और 15 मीटर चौड़ा था। इस जहाज में कम से कम 276 लोग और कई टन अनाज और अन्य माल भी रखा जा सकता था। यह इतना बड़ा था कि यह खुले महासागर के पार रोम तक का पूरा रास्ता तय कर सकता था। यह जहाज शायद उन जहाजों के बेड़े का हिस्सा था जिन्हें रोमी सरकार नियंत्रित करती थी, ताकि रोम तक अनाज ले जा सके।</w:t>
      </w:r>
    </w:p>
    <w:p>
      <w:pPr/>
      <w:r>
        <w:rPr>
          <w:lang w:val="hi_IN" w:bidi="hi_IN"/>
        </w:rPr>
      </w:r>
      <w:r>
        <w:rPr>
          <w:lang w:val="hi_IN" w:bidi="hi_IN"/>
        </w:rPr>
        <w:t xml:space="preserve">यहाँ रुकें और अनुवाद समूह को </w:t>
      </w:r>
      <w:r>
        <w:rPr>
          <w:lang w:val="hi_IN" w:bidi="hi_IN"/>
        </w:rPr>
        <w:t>भूमध्य सागर पर चलने वाले जहाजों के प्रकारों</w:t>
      </w:r>
      <w:r>
        <w:rPr>
          <w:lang w:val="hi_IN" w:bidi="hi_IN"/>
        </w:rPr>
        <w:t xml:space="preserve"> की तस्वीरें फिर से दिखाएँ। इस ऑडियो को यहाँ रोकें।</w:t>
      </w:r>
    </w:p>
    <w:p>
      <w:pPr/>
      <w:r>
        <w:rPr>
          <w:lang w:val="hi_IN" w:bidi="hi_IN"/>
        </w:rPr>
      </w:r>
      <w:r>
        <w:rPr>
          <w:lang w:val="hi_IN" w:bidi="hi_IN"/>
        </w:rPr>
        <w:t xml:space="preserve">जहाज </w:t>
      </w:r>
      <w:r>
        <w:rPr>
          <w:b/>
          <w:lang w:val="hi_IN" w:bidi="hi_IN"/>
        </w:rPr>
        <w:t>बंदरगाहों</w:t>
      </w:r>
      <w:r>
        <w:rPr>
          <w:lang w:val="hi_IN" w:bidi="hi_IN"/>
        </w:rPr>
        <w:t xml:space="preserve"> से गुजरते थे, वे स्थान जहाँ जहाज यात्रियों और माल को चढ़ाने या उतारने के लिए सक्षम थे। यह बंदरगाह समुद्र के किनारे या जमीन के क्षेत्रों पर स्थित हैं। कई बंदरगाह एक </w:t>
      </w:r>
      <w:r>
        <w:rPr>
          <w:b/>
          <w:lang w:val="hi_IN" w:bidi="hi_IN"/>
        </w:rPr>
        <w:t>बंदरगाह-क्षेत्र</w:t>
      </w:r>
      <w:r>
        <w:rPr>
          <w:lang w:val="hi_IN" w:bidi="hi_IN"/>
        </w:rPr>
        <w:t xml:space="preserve"> में स्थित होते हैं, जो तट के पास जल का ऐसा भाग होता है जहाँ जहाज को लंगर डालने के लिए पर्याप्त गहराई होती है। किसी बंदरगाह-क्षेत्र में अक्सर तटीय विशेषताएँ होती हैं, या तो प्राकृतिक या मानव निर्मित होती हैं, जो जहाजों को हवाओं, लहरों और समुद्र की तेज़ धाराओं से बचाती हैं। </w:t>
      </w:r>
    </w:p>
    <w:p>
      <w:pPr/>
      <w:r>
        <w:rPr>
          <w:lang w:val="hi_IN" w:bidi="hi_IN"/>
        </w:rPr>
      </w:r>
      <w:r>
        <w:rPr>
          <w:lang w:val="hi_IN" w:bidi="hi_IN"/>
        </w:rPr>
        <w:t xml:space="preserve">पहला जहाज </w:t>
      </w:r>
      <w:r>
        <w:rPr>
          <w:b/>
          <w:lang w:val="hi_IN" w:bidi="hi_IN"/>
        </w:rPr>
        <w:t>साइप्रस के द्वीप की आड़ वाली ओर</w:t>
      </w:r>
      <w:r>
        <w:rPr>
          <w:lang w:val="hi_IN" w:bidi="hi_IN"/>
        </w:rPr>
        <w:t xml:space="preserve"> से गुज़रा और दूसरा जहाज </w:t>
      </w:r>
      <w:r>
        <w:rPr>
          <w:b/>
          <w:lang w:val="hi_IN" w:bidi="hi_IN"/>
        </w:rPr>
        <w:t>क्रेते द्वीप की आड़ वाली ओर</w:t>
      </w:r>
      <w:r>
        <w:rPr>
          <w:lang w:val="hi_IN" w:bidi="hi_IN"/>
        </w:rPr>
        <w:t xml:space="preserve"> से गुज़रा, अर्थात जहाज द्वीप के उस हिस्से के पास से गए जो हवा से सबसे अधिक सुरक्षित था।</w:t>
      </w:r>
    </w:p>
    <w:p>
      <w:pPr/>
      <w:r>
        <w:rPr>
          <w:lang w:val="hi_IN" w:bidi="hi_IN"/>
        </w:rPr>
      </w:r>
      <w:r>
        <w:rPr>
          <w:lang w:val="hi_IN" w:bidi="hi_IN"/>
        </w:rPr>
        <w:t xml:space="preserve">यहाँ रुकें और अनुवाद समूह को इस </w:t>
      </w:r>
      <w:r>
        <w:rPr>
          <w:b/>
          <w:lang w:val="hi_IN" w:bidi="hi_IN"/>
        </w:rPr>
        <w:t>भाग में लिए गए मार्ग</w:t>
      </w:r>
      <w:r>
        <w:rPr>
          <w:lang w:val="hi_IN" w:bidi="hi_IN"/>
        </w:rPr>
        <w:t xml:space="preserve"> के दो नक्शे फिर से दिखाएँ: एक जो साइप्रस के द्वीप से गुजरता है और दूसरा जो क्रेते द्वीप के आड़ से गुजरता है। एक समूह के रूप में चर्चा करें कि आप “द्वीप की आड़ वाली ओर” को कैसे वर्णित और अनुवादित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27:9–26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27:9–26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वह जहाज जिसमें पौलुस एक कैदी के रूप में था, रोम की ओर रवाना हुआ।</w:t>
      </w:r>
    </w:p>
    <w:p>
      <w:pPr/>
      <w:r>
        <w:rPr>
          <w:lang w:val="hi_IN" w:bidi="hi_IN"/>
        </w:rPr>
      </w:r>
      <w:r>
        <w:rPr>
          <w:lang w:val="hi_IN" w:bidi="hi_IN"/>
        </w:rPr>
        <w:t>जिस जहाज में पौलुस था, उसके बंदरगाह से निकलने के बाद काफी समय बीत चुका था। इसमें उम्मीद से अधिक समय लग रहा था। उन्होंने एक या दो महीनों में जितनी दूरी तय की, वह सामान्यतः केवल एक या दो हफ्तों में पूरी हो जानी चाहिए थी। हवाएँ जहाज को जल्दी से आगे बढ़ने में मदद नहीं कर रही थीं। उपवास, या प्रायश्चित का दिन, पहले ही समाप्त हो चुका था। प्रायश्चित का दिन यहूदी आराधना, प्रार्थना और उपवास का सबसे महत्वपूर्ण दिन है। यह सितंबर के अंत के पास होता है। इस समय के बाद नौकायन करना खतरनाक था क्योंकि तूफ़ान या तेज़ हवाएँ जहाजों को नष्ट कर सकती हैं।</w:t>
      </w:r>
    </w:p>
    <w:p>
      <w:pPr/>
      <w:r>
        <w:rPr>
          <w:lang w:val="hi_IN" w:bidi="hi_IN"/>
        </w:rPr>
      </w:r>
      <w:r>
        <w:rPr>
          <w:lang w:val="hi_IN" w:bidi="hi_IN"/>
        </w:rPr>
        <w:t>पौलुस ने जहाज पर सवार लोगों को सम्मान के साथ सलाह दी कि जहाज खतरे में हो सकता है। उसने कहा, जहाज नष्ट हो सकता है, उसका माल खो जाएगा, और बहुत से लोग मर सकते हैं। सूबेदार ने पौलुस की बात नहीं सुनी। सूबेदार ने जहाज के कप्तान और मालिक दोनों की सलाह मानी।</w:t>
      </w:r>
    </w:p>
    <w:p>
      <w:pPr/>
      <w:r>
        <w:rPr>
          <w:lang w:val="hi_IN" w:bidi="hi_IN"/>
        </w:rPr>
      </w:r>
      <w:r>
        <w:rPr>
          <w:lang w:val="hi_IN" w:bidi="hi_IN"/>
        </w:rPr>
        <w:t>जहाज जिस बंदरगाह में गया, वह सुरक्षित नहीं था क्योंकि वह खुला हुआ था। सर्दियों के दौरान, जहाजों को किसी सुरक्षा के बिना तूफ़ान और तेज़ हवाओं का सामना करना पड़ता था। यह जहाज और चालक दल के लिए खतरनाक था। अधिकांश लोगों ने यह तय किया कि जहाज को क्रेते द्वीप पर स्थित फीनिक्स शहर की ओर जाना चाहिए, जहाँ सर्दियों के महीनों में नाव को सुरक्षा मिलेगी। यह बहुमत सभी नाविकों या जहाज पर सवार लगभग सभी लोगों को दर्शाता है।</w:t>
      </w:r>
    </w:p>
    <w:p>
      <w:pPr/>
      <w:r>
        <w:rPr>
          <w:lang w:val="hi_IN" w:bidi="hi_IN"/>
        </w:rPr>
      </w:r>
      <w:r>
        <w:rPr>
          <w:lang w:val="hi_IN" w:bidi="hi_IN"/>
        </w:rPr>
        <w:t>यहाँ रुकें और अनुवाद टीम के साथ चर्चा करें: यदि आपकी संस्कृति में नावें चलाई जाती हैं, तो आप कैसे जानते हैं कि यात्रा करना सुरक्षित है या नहीं? वे निर्णय कौन लेता है? यदि आपकी संस्कृति में नावें नहीं चलाई जातीं, तो आप कैसे जानते हैं कि यात्रा शुरू करना सुरक्षित है या नहीं? वे निर्णय कौन लेता है?</w:t>
      </w:r>
    </w:p>
    <w:p>
      <w:pPr/>
      <w:r>
        <w:rPr>
          <w:lang w:val="hi_IN" w:bidi="hi_IN"/>
        </w:rPr>
      </w:r>
      <w:r>
        <w:rPr>
          <w:lang w:val="hi_IN" w:bidi="hi_IN"/>
        </w:rPr>
        <w:t>जब जहाज के चालक दल ने देखा कि दक्षिण हवा, या दक्षिण से बहने वाली हवा धीरे-धीरे बह रही है, तो वे फीनिक्स की ओर बढ़ते रहे। चालक दल के सदस्यों ने सोचा कि उनके पास उस तरह की हवा है जिसकी उन्हें यात्रा जारी रखने के लिए आवश्यकता है, इसलिए उन्होंने लंगर जहाज तक खींच लिया ताकि वे फिर से नौकायन कर सकें। लंगर एक ऐसी भारी वस्तु होती है जो अक्सर रस्सी या जंजीर से जुड़ी होती है और जहाज को चलने से रोक देने के लिए समुद्र के तल में जाकर रूक सकती है। जहाज जमीन से बहुत दूर नहीं गया। जहाज जमीन से एक सुरक्षित दूरी पर था ताकि वह नीचे के चट्टानों से न टकराए।</w:t>
      </w:r>
    </w:p>
    <w:p>
      <w:pPr/>
      <w:r>
        <w:rPr>
          <w:lang w:val="hi_IN" w:bidi="hi_IN"/>
        </w:rPr>
      </w:r>
      <w:r>
        <w:rPr>
          <w:lang w:val="hi_IN" w:bidi="hi_IN"/>
        </w:rPr>
        <w:t>जहाज के चलने के थोड़े समय बाद ही हवा की दिशा बदल गई। जहाज को समुद्र में एक तूफ़ान का सामना करना पड़ा। तूफ़ान में तेज़ हवाएँ चलने लगती थी और बड़ी लहरें बनती थीं। उत्तर-पूर्व से “पूर्वोत्तर” नाम की एक तेज़ हवा अचानक चली और जहाज को दूसरी दिशा में धकेल दिया।</w:t>
      </w:r>
    </w:p>
    <w:p>
      <w:pPr/>
      <w:r>
        <w:rPr>
          <w:lang w:val="hi_IN" w:bidi="hi_IN"/>
        </w:rPr>
      </w:r>
      <w:r>
        <w:rPr>
          <w:lang w:val="hi_IN" w:bidi="hi_IN"/>
        </w:rPr>
        <w:t>हवा इतनी तेज़ थी कि जहाज उसके विरुद्ध दिशा में नहीं मोड़ा जा सकता था। नाविकों के पास कोई विकल्प नहीं था; उन्हें हवा के सहारे जहाज को अपने आप बहने देना पड़ा। जहाज कठिनाई से सुरक्षा के लिए कौदा नामक एक छोटे द्वीप की ओर बढ़ा। वे द्वीप की आड़ वाली ओर से चले, जो हवा से सबसे अधिक सुरक्षित हिस्सा था। नाविकों को जहाज की जीवन रक्षक डोंगी को सुरक्षित करने में कठिनाई थी। जीवन रक्षक डोंगी एक छोटी नाव होती थी जिसमें उसके आकार के आधार पर 10 से 30 लोगों को सवार किया जा सकता था। जब बड़ा जहाज घाट या किनारे के पास नहीं जा सकता था, तब नाविक इस छोटी जीवनरक्षक डोंगी का उपयोग लोगों या सामान को जहाज तक लाने और ले जाने के लिए करते थे। जीवनरक्षक डोंगी अक्सर रस्सी से जहाज के पीछे बाँधी जाती थी, और जहाज चलते समय उसे साथ खींचता था ताकि जहाज पर अधिक जगह बनी रहे।</w:t>
      </w:r>
    </w:p>
    <w:p>
      <w:pPr/>
      <w:r>
        <w:rPr>
          <w:lang w:val="hi_IN" w:bidi="hi_IN"/>
        </w:rPr>
      </w:r>
      <w:r>
        <w:rPr>
          <w:lang w:val="hi_IN" w:bidi="hi_IN"/>
        </w:rPr>
        <w:t>रुकें और ऐसा मानचित्र दिखाएँ जिसमें शुभलंगरबारी, फीनिक्स, और कौदा द्वीप दर्शाए गए हों।</w:t>
      </w:r>
    </w:p>
    <w:p>
      <w:pPr/>
      <w:r>
        <w:rPr>
          <w:lang w:val="hi_IN" w:bidi="hi_IN"/>
        </w:rPr>
      </w:r>
      <w:r>
        <w:rPr>
          <w:lang w:val="hi_IN" w:bidi="hi_IN"/>
        </w:rPr>
        <w:t>अन्त में नाविक जीवन रक्षक डोंगी को पानी से जहाज तक उठाने में कामयाब रहे। नाविक जहाज के ढेर या शरीर को मजबूत करने के लिए रस्सियों को भी पारित करते थे। नाविकों ने शायद जहाज के सामने रस्सी का एक गांठ बनाकर रखा था और पानी ने उसे जहाज के बीच की ओर वापस धकेल दिया था। उन्होंने जहाज को सहारा दिया ताकि वह हवा से टूटने से बच सके। उन्हें यह भी डर था कि जहाज़ उथले पानी में जा सकता है या सित्रिस के रेत के टीलों से टकरा सकता है। रेत का टीला पानी के ठीक नीचे बड़ी रेत का हिस्सा होता है। यदि कोई जहाज रेत के टीले से टकराता है तो वह अचानक रुक जाता है और जहाज को नुकसान पहुँचाता है। सित्रिस की रेत के टीले लीबिया के तट के पास एक स्थान था। उन्होंने जहाज की गति को धीमा करने के लिए लंगर को नीचे किया।</w:t>
      </w:r>
    </w:p>
    <w:p>
      <w:pPr/>
      <w:r>
        <w:rPr>
          <w:lang w:val="hi_IN" w:bidi="hi_IN"/>
        </w:rPr>
      </w:r>
      <w:r>
        <w:rPr>
          <w:lang w:val="hi_IN" w:bidi="hi_IN"/>
        </w:rPr>
        <w:t>भयंकर तूफ़ान ने जहाज को टक्कर मारी। लोगों ने जहाज को हल्का करने के लिए बक्सों या पात्रों में रखे माल को फेंकना शुरू किया। जहाज में माल होता था, जैसे यात्रियों की सम्पत्ति और उन चीजों को जो मालिक दूसरे स्थानों पर बेचने की योजना बनाता है। माल को फेंकने का अर्थ है कि जहाज हल्का होगा। तूफ़ान से बचने के लिए उन्हें यह करना ज़रूरी था।</w:t>
      </w:r>
    </w:p>
    <w:p>
      <w:pPr/>
      <w:r>
        <w:rPr>
          <w:lang w:val="hi_IN" w:bidi="hi_IN"/>
        </w:rPr>
      </w:r>
      <w:r>
        <w:rPr>
          <w:lang w:val="hi_IN" w:bidi="hi_IN"/>
        </w:rPr>
        <w:t>माल को फेंकने के एक दिन बाद, जहाज अभी भी भारी था। उन्होंने जहाज के उपकरण हटाकर उसे हल्का करने के लिए समुद्र में फेंक दिया। “टैकल” से अभिप्राय उन उपकरणों से है जो जहाज में माल चढ़ाने और उतारने के लिए उपयोग किए जाते हैं। उन्हें जहाज के कम महत्वपूर्ण हिस्सों को फेंकना पड़ता है ताकि जहाज हल्का हो और तैरने वाला रहे।</w:t>
      </w:r>
    </w:p>
    <w:p>
      <w:pPr/>
      <w:r>
        <w:rPr>
          <w:lang w:val="hi_IN" w:bidi="hi_IN"/>
        </w:rPr>
      </w:r>
      <w:r>
        <w:rPr>
          <w:lang w:val="hi_IN" w:bidi="hi_IN"/>
        </w:rPr>
        <w:t>तूफ़ान के मोटे बादल जहाज में सवार लोगों को सूर्य या तारों की रोशनी देखने से रोक देते थे। कई दिनों तक तूफ़ान जहाज के विरुद्ध प्रबल बना रहा। जहाज पर सवार लोगों को डर था कि वे तूफ़ान से नहीं बच पाएंगे और जहाज जल्द ही समुद्र में डूब जाएगा।</w:t>
      </w:r>
    </w:p>
    <w:p>
      <w:pPr/>
      <w:r>
        <w:rPr>
          <w:lang w:val="hi_IN" w:bidi="hi_IN"/>
        </w:rPr>
      </w:r>
      <w:r>
        <w:rPr>
          <w:lang w:val="hi_IN" w:bidi="hi_IN"/>
        </w:rPr>
        <w:t>कई दिनों तक तूफ़ान भयानक रहा। नाव में रहने वाले लोगों ने बहुत ज्यादा भोजन नहीं किया था, या तो इसलिए कि भोजन खराब हो गया था, समुद्र में फेंक दिया गया था, या इसलिए वे बहुत व्यस्त थे और खाने को डर रहे थे। पौलुस खड़ा हुआ और जहाज पर सवार सभी से बात की। उसने उनसे कहा कि जब पौलुस ने उन्हें क्रेते से निकलते समय उन खतरों के बारे में चेतावनी दी थी, तो चालक दल के सदस्यों को उसकी बात सुननी चाहिए थी। पौलुस ने कहा कि यदि उन्होंने उसकी बात मानी होती तो वे खतरे से बच जाते और अब वे खतरे में न होते, तथा जहाज सुरक्षित रहता।</w:t>
      </w:r>
    </w:p>
    <w:p>
      <w:pPr/>
      <w:r>
        <w:rPr>
          <w:lang w:val="hi_IN" w:bidi="hi_IN"/>
        </w:rPr>
      </w:r>
      <w:r>
        <w:rPr>
          <w:lang w:val="hi_IN" w:bidi="hi_IN"/>
        </w:rPr>
        <w:t>रुकें और चर्चा करें: आपकी संस्कृति में क्या होता है जब कोई सलाह देता है, तो कोई उसकी बात नहीं सुनता, लेकिन बाद में वह सही साबित होता है? वे कैसे प्रतिक्रिया देते हैं? लोग उनके प्रति कैसे प्रतिक्रिया देते हैं?</w:t>
      </w:r>
    </w:p>
    <w:p>
      <w:pPr/>
      <w:r>
        <w:rPr>
          <w:lang w:val="hi_IN" w:bidi="hi_IN"/>
        </w:rPr>
      </w:r>
      <w:r>
        <w:rPr>
          <w:lang w:val="hi_IN" w:bidi="hi_IN"/>
        </w:rPr>
        <w:t>पौलुस ने कहा कि पिछली रात पौलुस के सामने एक स्वर्गदूत या परमेश्वर का संदेशवाहक खड़ा था। पौलुस के परमेश्वर, जिसकी वह आराधना करता है, उसने पौलुस से बात करने के लिए एक स्वर्गदूत भेजा। स्वर्गदूत पौलुस को यह संदेश देता है, "डरो मत। तुम्हें कैसर के सामने खड़ा होना है।" कैसर रोमी साम्राज्य का राजा था। स्वर्गदूत पौलुस को आश्वस्त करता है कि वह रोम में कैसर के सामने मुकदमे में अपना मामला पेश कर सकेगा। स्वर्गदूत ने यह भी कहा कि परमेश्वर ने हर व्यक्ति के जीवन को बचाने का वादा किया है।</w:t>
      </w:r>
    </w:p>
    <w:p>
      <w:pPr/>
      <w:r>
        <w:rPr>
          <w:lang w:val="hi_IN" w:bidi="hi_IN"/>
        </w:rPr>
      </w:r>
      <w:r>
        <w:rPr>
          <w:lang w:val="hi_IN" w:bidi="hi_IN"/>
        </w:rPr>
        <w:t>रुकें और चर्चा करें: आपकी संस्कृति में लोग जब कोई स्वर्गदूत आता है जो उन्हें परमेश्वर की ओर से संदेश देता है, तो वे कैसे प्रतिक्रिया देते हैं?</w:t>
      </w:r>
    </w:p>
    <w:p>
      <w:pPr/>
      <w:r>
        <w:rPr>
          <w:lang w:val="hi_IN" w:bidi="hi_IN"/>
        </w:rPr>
      </w:r>
      <w:r>
        <w:rPr>
          <w:lang w:val="hi_IN" w:bidi="hi_IN"/>
        </w:rPr>
        <w:t>पौलुस ने जहाज पर सवार लोगों से कहा कि वे हौसला रखें या प्रोत्साहित हों। पौलुस ने कहा कि उसे परमेश्वर पर विश्वास है, जिसका अर्थ है कि वह मानता है कि स्वर्गदूत ने जो कहा वह निश्चित रूप से होगा। पौलुस ने कहा कि हालाँकि, तूफ़ान से जहाज एक द्वीप पर टूट जाएगा। पौलुस ने शायद यह एक स्वर्गदूत से सुना था।</w:t>
      </w:r>
    </w:p>
    <w:p>
      <w:pPr/>
      <w:r>
        <w:rPr>
          <w:lang w:val="hi_IN" w:bidi="hi_IN"/>
        </w:rPr>
      </w:r>
      <w:r>
        <w:rPr>
          <w:lang w:val="hi_IN" w:bidi="hi_IN"/>
        </w:rPr>
        <w:t>रुकें और चर्चा करें: जब बहुत से लोग खतरे में होते हैं तो आपकी संस्कृति में लोग कैसे प्रतिक्रिया देते हैं? आप डरे हुए लोगों को कैसे शांत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पौलुस को ले जाने वाला जहाज रोम की यात्रा कर रहा था। वे समुद्र में काफी समय बिता चुके थे और उपवास का दिन, अर्थात प्रायश्चित का दिन, भी बीत चुका था।</w:t>
      </w:r>
    </w:p>
    <w:p>
      <w:pPr/>
      <w:r>
        <w:rPr>
          <w:lang w:val="hi_IN" w:bidi="hi_IN"/>
        </w:rPr>
      </w:r>
      <w:r>
        <w:rPr>
          <w:b/>
          <w:lang w:val="hi_IN" w:bidi="hi_IN"/>
        </w:rPr>
        <w:t>दूसरा दृश्य:</w:t>
      </w:r>
      <w:r>
        <w:rPr>
          <w:lang w:val="hi_IN" w:bidi="hi_IN"/>
        </w:rPr>
        <w:t xml:space="preserve"> जहाज क्रेते के बंदरगाह के लिए रवाना हुआ। उन्होंने क्रेते में स्थित फीनिक्स बंदरगाह तक पहुँचने की कोशिश की, ताकि वहाँ सर्दी बिता सकें।</w:t>
      </w:r>
    </w:p>
    <w:p>
      <w:pPr/>
      <w:r>
        <w:rPr>
          <w:lang w:val="hi_IN" w:bidi="hi_IN"/>
        </w:rPr>
      </w:r>
      <w:r>
        <w:rPr>
          <w:b/>
          <w:lang w:val="hi_IN" w:bidi="hi_IN"/>
        </w:rPr>
        <w:t>तीसरा दृश्य:</w:t>
      </w:r>
      <w:r>
        <w:rPr>
          <w:lang w:val="hi_IN" w:bidi="hi_IN"/>
        </w:rPr>
        <w:t xml:space="preserve"> दक्षिणी हवा चली, इसलिए जहाज बंदरगाह से निकल पड़ा ताकि वे आगे यात्रा कर सकें। जब वे समुद्र में यात्रा कर रहे थे तो एक तेज़ तूफ़ान आया। वे कौदा नामक एक छोटे द्वीप के किनारे-किनारे यात्रा करते हुए आगे बढ़े। जैसे ही वे आगे बढ़े, उन्होंने जहाज की गति को धीमा करने के लिए लंगर को नीचे किया।</w:t>
      </w:r>
    </w:p>
    <w:p>
      <w:pPr/>
      <w:r>
        <w:rPr>
          <w:lang w:val="hi_IN" w:bidi="hi_IN"/>
        </w:rPr>
      </w:r>
      <w:r>
        <w:rPr>
          <w:b/>
          <w:lang w:val="hi_IN" w:bidi="hi_IN"/>
        </w:rPr>
        <w:t>चौथा दृश्य:</w:t>
      </w:r>
      <w:r>
        <w:rPr>
          <w:lang w:val="hi_IN" w:bidi="hi_IN"/>
        </w:rPr>
        <w:t xml:space="preserve"> जहाज अभी भी तूफ़ान के बीच में था। उन्होंने जहाज को हल्का करने के लिए सामान समुद्र में फेंक दिया। उन्होंने जहाज को तैरते रहने देने के लिए उसके उपकरण भी समुद्र में फेंक दिए।</w:t>
      </w:r>
    </w:p>
    <w:p>
      <w:pPr/>
      <w:r>
        <w:rPr>
          <w:lang w:val="hi_IN" w:bidi="hi_IN"/>
        </w:rPr>
      </w:r>
      <w:r>
        <w:rPr>
          <w:b/>
          <w:lang w:val="hi_IN" w:bidi="hi_IN"/>
        </w:rPr>
        <w:t>पाँचवाँ दृश्य:</w:t>
      </w:r>
      <w:r>
        <w:rPr>
          <w:lang w:val="hi_IN" w:bidi="hi_IN"/>
        </w:rPr>
        <w:t xml:space="preserve"> चालक दल के पास कई दिनों से भोजन नहीं था। पौलुस खड़ा हुआ और सभी से बात की। उसने उनसे कहा कि परमेश्वर के एक स्वर्गदूत ने उससे बात की है। स्वर्गदूत ने कहा कि हर कोई जीवित रहेगा। केवल जहाज नष्ट होगा।</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याद रखना महत्वपूर्ण है कि जहाज पौलुस को एक कैदी के रूप में रोम ले जा रहा था।</w:t>
      </w:r>
    </w:p>
    <w:p>
      <w:pPr/>
      <w:r>
        <w:rPr>
          <w:lang w:val="hi_IN" w:bidi="hi_IN"/>
        </w:rPr>
      </w:r>
      <w:r>
        <w:rPr>
          <w:lang w:val="hi_IN" w:bidi="hi_IN"/>
        </w:rPr>
        <w:t xml:space="preserve">जहाज के जाने के बाद बहुत समय बीत चुका था। इस भाग की शुरुआत में, पौलुस की नाव लसया के पास शुभलंगरबारी के बंदरगाह में रुकी थी। पौलुस ने जहाज के चालक दल को सलाह दी कि वे आमतौर पर सितंबर के अंत में आने वाली तेज़ हवाओं और सर्दियों के तूफ़ानों के कारण खतरे में हो सकते हैं। लेकिन सूबेदार ने पौलुस को अनदेखा किया और जहाज के कप्तान और मालिक की बात सुनी। </w:t>
      </w:r>
    </w:p>
    <w:p>
      <w:pPr/>
      <w:r>
        <w:rPr>
          <w:lang w:val="hi_IN" w:bidi="hi_IN"/>
        </w:rPr>
      </w:r>
      <w:r>
        <w:rPr>
          <w:lang w:val="hi_IN" w:bidi="hi_IN"/>
        </w:rPr>
        <w:t>उन्होंने क्रेते के बंदरगाह फीनिक्स की ओर यात्रा जारी रखने का निर्णय लिया। उन्हें सर्दियों को वहाँ बिताने की उम्मीद थी। दक्षिणी हवा चलने लगी इसलिए जहाज बंदरगाह से निकल गया। उन्होंने सोचा कि फीनिक्स जाना सुरक्षित है। लेकिन रवाना होने के थोड़े ही समय बाद “पूर्वोत्तर” कहलाने वाली एक तेज़ हवा ने जहाज को दूसरी दिशा में धकेल दिया।</w:t>
      </w:r>
    </w:p>
    <w:p>
      <w:pPr/>
      <w:r>
        <w:rPr>
          <w:lang w:val="hi_IN" w:bidi="hi_IN"/>
        </w:rPr>
      </w:r>
      <w:r>
        <w:rPr>
          <w:lang w:val="hi_IN" w:bidi="hi_IN"/>
        </w:rPr>
        <w:t>जब वे यात्रा कर रहे थे, तब एक प्रबल तूफ़ान ने जहाज के लिए आगे बढ़ना कठिन बना दिया। वे कौदा द्वीप के समुद्र की ओर से यात्रा करते थे, जो हवा से सबसे अधिक सुरक्षित हिस्सा था। उन्होंने जीवनरक्षक डोंगी को पानी से खींचकर जहाज पर चढ़ा लिया।</w:t>
      </w:r>
    </w:p>
    <w:p>
      <w:pPr/>
      <w:r>
        <w:rPr>
          <w:lang w:val="hi_IN" w:bidi="hi_IN"/>
        </w:rPr>
      </w:r>
      <w:r>
        <w:rPr>
          <w:lang w:val="hi_IN" w:bidi="hi_IN"/>
        </w:rPr>
        <w:t>वे तूफ़ान के बीच भी यात्रा जारी रखे रहे। उन्होंने जहाज को हल्का करने के लिए सामान समुद्र में फेंक दिया। जल्द ही उन्होंने जहाज को तैरते रहने के लिए उसके उपकरण भी समुद्र में फेंक दिए।</w:t>
      </w:r>
    </w:p>
    <w:p>
      <w:pPr/>
      <w:r>
        <w:rPr>
          <w:lang w:val="hi_IN" w:bidi="hi_IN"/>
        </w:rPr>
      </w:r>
      <w:r>
        <w:rPr>
          <w:lang w:val="hi_IN" w:bidi="hi_IN"/>
        </w:rPr>
        <w:t>चालक दल के पास कई दिनों से खाने के लिए कुछ नहीं था। लोग सूर्य या तारों को नहीं देख सकते थे क्योंकि बहुत बारिश हो रही थी। जहाज पर सवार लोगों ने अपने जीवित रहने की आशा खो दी थी। पौलुस खड़ा हुआ और उसने भी कहा कि उन्हें उसकी चेतावनी सुननी चाहिए। उसने कहा कि पिछली रात परमेश्वर के एक स्वर्गदूत ने उससे बात की थी। स्वर्गदूत ने पौलुस से कहा कि उसे डरना नहीं है। जहाज पर सवार हर कोई जीवित रहेगा। केवल जहाज नष्ट होगा। पौलुस ने उन्हें प्रोत्साहित भी किया। उसने कहा कि वह परमेश्वर पर भरोसा करता है कि वह उन्हें बचाए। तब पौलुस कहता है कि संभवतः उनका जहाज किसी द्वीप के किनारे आकर अटक जाएगा। संभव है कि स्वर्गदूत ने पौलुस को यह जानकारी दी हो, या पौलुस ने केवल अनुमान लगाया हो कि ऐसा 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5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जहाज ने कई दिन समुद्र में बिताए। उपवास, अर्थात प्रायश्चित के दिन का यहूदी पर्व, बीत चुका था, जिसका अर्थ था कि यह वर्ष के उस समय के करीब था जब समुद्र के मार्ग से यात्रा करना कठिन था। पौलुस ने लोगों से कहा कि उनके आगे खतरा हो सकता है। लेकिन जहाज के कप्तान और मालिक ने पौलुस की बात नहीं सुनी।</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“हम बहुत लंबे समय से यात्रा कर रहे हैं और मौसम खराब हो सकता है,” और “मुझे आशा है कि ये लोग मेरी बात सुनेंगे।”</w:t>
      </w:r>
    </w:p>
    <w:p>
      <w:pPr>
        <w:pStyle w:val="ListBullet"/>
        <w:spacing w:line="240" w:lineRule="auto"/>
        <w:ind w:left="720"/>
      </w:pPr>
      <w:r>
        <w:rPr>
          <w:lang w:val="hi_IN" w:bidi="hi_IN"/>
        </w:rPr>
      </w:r>
      <w:r>
        <w:rPr>
          <w:lang w:val="hi_IN" w:bidi="hi_IN"/>
        </w:rPr>
        <w:t>कप्तान और जहाज के मालिक की भूमिका निभाने वाले अभिनेताओं से पूछें, "आप कैसा महसूस कर रहे हैं?" आप ऐसी बातें सुन सकते हैं, "यह कैदी हमें क्यों बता रहा है कि हमें क्या करना है?" और "हमें पौलुस की मदद की आवश्यकता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दक्षिणी हवा चली, इसलिए नाविकों ने यात्रा जारी रखा। लेकिन समुद्र में रहते हुए मौसम लगातार बदलता रहा। पूर्वोत्तर नाम की हवा ने जहाज की दिशा बदल दी। फिर उनके यात्रा करते समय एक तेज़ तूफ़ान आया। चालक दल ने जीवनरक्षक डोंगी को ऊपर खींचा। उन्होंने जहाज को मजबूत करने के लिए रस्सियों को भी बाँधे। चालक दल को डर था कि जहाज डूब जाएगा। उन्होंने जहाज को हल्का करने के लिए सामान समुद्र में फेंक दिया। उन्होंने जहाज का एक हिस्सा, अर्थात उसके उपकरण भी, उसे तैरता रखने के लिए समुद्र में फेंक दिए।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जहाज के चालक दल की भूमिका निभाने वाले अभिनेताओं से भी पूछें, "आप कैसा महसूस कर रहे हैं?" आप ऐसी बातें सुन सकते हैं, "हवा और समुद्र हमारे विरुद्ध क्यों हैं?" और "हमें भारी चीजों को फेंकना पड़ेगा।"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बहुत दिन बीत गए और जहाज पर सवार लोगों के पास खाने के लिए कुछ नहीं था। चालक दल ने तूफ़ान से बचने की आशा खो दी। पौलुस खड़ा हुआ और चालक दल से कहा कि उन्हें उसकी चेतावनी सुननी चाहिए। पौलुस ने कहा कि एक स्वर्गदूत ने उससे बात की और लोगों को प्रोत्साहित किया। पौलुस ने कहा कि हर कोई बचाया जाएगा, लेकिन केवल जहाज नष्ट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निराश हूँ कि इन लोगों ने मेरी चेतावनी नहीं सुनी,” और “मैं आभारी हूँ कि परमेश्वर ने मेरे पास एक स्वर्गदूत भेजा ताकि मुझे यह बताया जा सके कि क्या होगा।” जहाज पर लोगों की भूमिका निभाने वाले अभिनेताओं से पूछें, "पौलुस को यह सब ज्ञान कहाँ से मिलता है?" और, "हमें आशा है कि पौलुस हमें जो बता रहा है वह सच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समुद्र में जाने के बाद बहुत दिन बीत चुके हैं। </w:t>
      </w:r>
      <w:r>
        <w:rPr>
          <w:b/>
          <w:lang w:val="hi_IN" w:bidi="hi_IN"/>
        </w:rPr>
        <w:t>उपवास</w:t>
      </w:r>
      <w:r>
        <w:rPr>
          <w:lang w:val="hi_IN" w:bidi="hi_IN"/>
        </w:rPr>
        <w:t xml:space="preserve">, या वह दिन जब यहूदियों ने प्रायश्चित के दिन का यहूदी पर्व मनाया, समाप्त हो चुका था। </w:t>
      </w:r>
      <w:r>
        <w:rPr>
          <w:b/>
          <w:lang w:val="hi_IN" w:bidi="hi_IN"/>
        </w:rPr>
        <w:t>प्रायश्चित का दिन</w:t>
      </w:r>
      <w:r>
        <w:rPr>
          <w:lang w:val="hi_IN" w:bidi="hi_IN"/>
        </w:rPr>
        <w:t xml:space="preserve"> यहूदी आराधना, प्रार्थना और उपवास का सबसे महत्वपूर्ण दिन है। यह सितंबर के अंत के पास होता है। जब यहूदियों ने उपवास किया, तो वे परमेश्वर के सामने नम्रता दिखाते हैं और उससे मदद माँगते हैं। उपवास शब्द का उपयोग उसी तरह करें जैसे आपने पहले किया था। </w:t>
      </w:r>
      <w:r>
        <w:rPr>
          <w:lang w:val="hi_IN" w:bidi="hi_IN"/>
        </w:rPr>
        <w:t>उपवास</w:t>
      </w:r>
      <w:r>
        <w:rPr>
          <w:lang w:val="hi_IN" w:bidi="hi_IN"/>
        </w:rPr>
        <w:t xml:space="preserve"> और </w:t>
      </w:r>
      <w:r>
        <w:rPr>
          <w:b/>
          <w:lang w:val="hi_IN" w:bidi="hi_IN"/>
        </w:rPr>
        <w:t>प्रायश्चित के दिन</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लोगों को चेतावनी दी कि वे खतरे में हो सकते हैं। लेकिन </w:t>
      </w:r>
      <w:r>
        <w:rPr>
          <w:b/>
          <w:lang w:val="hi_IN" w:bidi="hi_IN"/>
        </w:rPr>
        <w:t>सूबेदार</w:t>
      </w:r>
      <w:r>
        <w:rPr>
          <w:lang w:val="hi_IN" w:bidi="hi_IN"/>
        </w:rPr>
        <w:t xml:space="preserve"> ने पौलुस को अनदेखा किया, लेकिन उसने जहाज के कप्तान और मालिक की बात सुनी। एक सूबेदार 100 सैनिकों का नेतृत्व करता है। सूबेदार शब्द का उपयोग उसी तरह करें जैसे आपने पहले किया था। </w:t>
      </w:r>
      <w:r>
        <w:rPr>
          <w:lang w:val="hi_IN" w:bidi="hi_IN"/>
        </w:rPr>
        <w:t>सूबेदार</w:t>
      </w:r>
      <w:r>
        <w:rPr>
          <w:lang w:val="hi_IN" w:bidi="hi_IN"/>
        </w:rPr>
        <w:t xml:space="preserve"> के बारे में अधिक जानकारी के लिए मुख्य शब्दावली देखें।</w:t>
      </w:r>
    </w:p>
    <w:p>
      <w:pPr/>
      <w:r>
        <w:rPr>
          <w:lang w:val="hi_IN" w:bidi="hi_IN"/>
        </w:rPr>
      </w:r>
      <w:r>
        <w:rPr>
          <w:lang w:val="hi_IN" w:bidi="hi_IN"/>
        </w:rPr>
        <w:t xml:space="preserve">जब वे यात्रा कर रहे थे, तो </w:t>
      </w:r>
      <w:r>
        <w:rPr>
          <w:b/>
          <w:lang w:val="hi_IN" w:bidi="hi_IN"/>
        </w:rPr>
        <w:t>पूर्वोत्तर</w:t>
      </w:r>
      <w:r>
        <w:rPr>
          <w:lang w:val="hi_IN" w:bidi="hi_IN"/>
        </w:rPr>
        <w:t xml:space="preserve"> नाम की एक तेज़ हवा ने जहाज की दिशा बदल दी। पूर्वोत्तर एक तेज़ हवा थी जो उत्तर-पूर्व से आई थी। यह हवा खतरनाक थी क्योंकि यह जहाज को नष्ट कर सकती है।</w:t>
      </w:r>
    </w:p>
    <w:p>
      <w:pPr/>
      <w:r>
        <w:rPr>
          <w:lang w:val="hi_IN" w:bidi="hi_IN"/>
        </w:rPr>
      </w:r>
      <w:r>
        <w:rPr>
          <w:lang w:val="hi_IN" w:bidi="hi_IN"/>
        </w:rPr>
        <w:t xml:space="preserve">जब वे तूफ़ान के बीच में थे, तो उन्हें जहाज को हल्का करने के लिए माल को फेंकना था। उन्होंने अपने हाथों से जहाज के </w:t>
      </w:r>
      <w:r>
        <w:rPr>
          <w:b/>
          <w:lang w:val="hi_IN" w:bidi="hi_IN"/>
        </w:rPr>
        <w:t>टैकल (उपकरण)</w:t>
      </w:r>
      <w:r>
        <w:rPr>
          <w:lang w:val="hi_IN" w:bidi="hi_IN"/>
        </w:rPr>
        <w:t xml:space="preserve"> भी समुद्र में फेंक दिए। टैकल जहाज का एक हिस्सा था, जिसका उपयोग सामान को जहाज़ पर चढ़ाने और उतारने के लिए किया जाता था।</w:t>
      </w:r>
    </w:p>
    <w:p>
      <w:pPr/>
      <w:r>
        <w:rPr>
          <w:lang w:val="hi_IN" w:bidi="hi_IN"/>
        </w:rPr>
      </w:r>
      <w:r>
        <w:rPr>
          <w:lang w:val="hi_IN" w:bidi="hi_IN"/>
        </w:rPr>
        <w:t xml:space="preserve">पौलुस खड़ा हुआ। उसने कहा कि परमेश्वर के एक </w:t>
      </w:r>
      <w:r>
        <w:rPr>
          <w:b/>
          <w:lang w:val="hi_IN" w:bidi="hi_IN"/>
        </w:rPr>
        <w:t>स्वर्गदूत</w:t>
      </w:r>
      <w:r>
        <w:rPr>
          <w:lang w:val="hi_IN" w:bidi="hi_IN"/>
        </w:rPr>
        <w:t xml:space="preserve"> ने उससे बात की। स्वर्गदूत परमेश्वर की ओर से एक अलौकिक संदेशवाहक होता है। स्वर्गदूत शब्द का उपयोग उसी तरह करें जैसे आपने पहले किया था। </w:t>
      </w:r>
      <w:r>
        <w:rPr>
          <w:b/>
          <w:lang w:val="hi_IN" w:bidi="hi_IN"/>
        </w:rPr>
        <w:t>परमेश्वर</w:t>
      </w:r>
      <w:r>
        <w:rPr>
          <w:lang w:val="hi_IN" w:bidi="hi_IN"/>
        </w:rPr>
        <w:t xml:space="preserve"> सृष्टिकर्ता परमेश्वर है जिसने स्वर्गदूत को पौलुस के पास भेजा। स्वर्गदूत ने पौलुस से कहा कि उसे </w:t>
      </w:r>
      <w:r>
        <w:rPr>
          <w:b/>
          <w:lang w:val="hi_IN" w:bidi="hi_IN"/>
        </w:rPr>
        <w:t>कैसर</w:t>
      </w:r>
      <w:r>
        <w:rPr>
          <w:lang w:val="hi_IN" w:bidi="hi_IN"/>
        </w:rPr>
        <w:t xml:space="preserve"> के सामने खड़ा होना है। कैसर रोमी साम्राज्य का राजा था। </w:t>
      </w:r>
      <w:r>
        <w:rPr>
          <w:lang w:val="hi_IN" w:bidi="hi_IN"/>
        </w:rPr>
        <w:t>स्वर्गदूत</w:t>
      </w:r>
      <w:r>
        <w:rPr>
          <w:lang w:val="hi_IN" w:bidi="hi_IN"/>
        </w:rPr>
        <w:t xml:space="preserve">, </w:t>
      </w:r>
      <w:r>
        <w:rPr>
          <w:lang w:val="hi_IN" w:bidi="hi_IN"/>
        </w:rPr>
        <w:t>परमेश्वर</w:t>
      </w:r>
      <w:r>
        <w:rPr>
          <w:lang w:val="hi_IN" w:bidi="hi_IN"/>
        </w:rPr>
        <w:t xml:space="preserve"> और </w:t>
      </w:r>
      <w:r>
        <w:rPr>
          <w:lang w:val="hi_IN" w:bidi="hi_IN"/>
        </w:rPr>
        <w:t>कैसर</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27:27–38</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27:27–38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पिछले भाग में, पौलुस और रोमी सूबेदार को ले जाने वाले जहाज को समुद्र के बीच में एक तूफ़ान का सामना करना पड़ा। </w:t>
      </w:r>
    </w:p>
    <w:p>
      <w:pPr/>
      <w:r>
        <w:rPr>
          <w:lang w:val="hi_IN" w:bidi="hi_IN"/>
        </w:rPr>
      </w:r>
      <w:r>
        <w:rPr>
          <w:lang w:val="hi_IN" w:bidi="hi_IN"/>
        </w:rPr>
        <w:t>लूका हमें बताता है कि तूफ़ान ने जहाज को चौदह दिन तक बहाया। तूफ़ान जहाज को एड्रियाटिक सागर के पार ले जा रहा था या उसे धकेल रहा था। इन दिनों अद्रिया का सागर इटली के पूर्व में था और दक्षिण में अफ्रीका तक जाता था। आज इसे भूमध्य सागर के नाम से जाना जाता है।</w:t>
      </w:r>
    </w:p>
    <w:p>
      <w:pPr/>
      <w:r>
        <w:rPr>
          <w:lang w:val="hi_IN" w:bidi="hi_IN"/>
        </w:rPr>
      </w:r>
      <w:r>
        <w:rPr>
          <w:lang w:val="hi_IN" w:bidi="hi_IN"/>
        </w:rPr>
        <w:t>चौदहवें दिन की लगभग आधी रात, जहाज के चालक दल ने महसूस किया कि वे जमीन के करीब आ रहे हैं। नाविकों के पास कौशल और अनुभव था जिसने उन्हें यह जानने में मदद की कि जहाज जमीन के करीब आ रहा है। नाविकों ने “गहराई नापने” नामक एक विधि का उपयोग किया, जिससे उन्हें पानी की गहराई का पता चलता था। उन्होंने रस्सी से बाँधा हुआ वजन इस्तेमाल किया और उसे समुद्र पर नीचे किया जब तक कि वह समुद्र के तल तक न पहुँच जाए। उन्होंने गहराई नापी, और वह बीस फैदम, अर्थात लगभग 35 मीटर निकली। वे थोड़ा और आगे बढ़े, और अगली गहराई पंद्रह फैदम, अर्थात लगभग 26 मीटर निकली।</w:t>
      </w:r>
    </w:p>
    <w:p>
      <w:pPr/>
      <w:r>
        <w:rPr>
          <w:lang w:val="hi_IN" w:bidi="hi_IN"/>
        </w:rPr>
      </w:r>
      <w:r>
        <w:rPr>
          <w:lang w:val="hi_IN" w:bidi="hi_IN"/>
        </w:rPr>
        <w:t>नाविकों द्वारा की गई दो गहराई मापों से पता चला कि जहाज के नीचे का समुद्र धीरे-धीरे उथला हो रहा था। इन गहराई मापों से पता चला कि वे किनारे के और करीब आ रहे थे। नाविकों को डर था कि जहाज समुद्र के उथले हिस्सों के नीचे वाली चट्टानों से टकरा जाएगा और उनके जीवन को खतरे में डाल देगा। नाविकों ने जहाज के पीछे के हिस्से से चार लंगर गिराकर जहाज को रोकने की कोशिश की। वे लंगर को गिराते थे ताकि वह समुद्र के नीचे उतरे और जहाज को उसकी जगह पर रोक ले। नाविकों ने आने वाले दिन के लिए अपने देवताओं से प्रार्थना भी की। दिन के दौरान, नाविक अपनी स्थिति को बेहतर देख सकते हैं ताकि वे जहाज को सुरक्षित रूप से किनारे तक पहुँचा सकें।</w:t>
      </w:r>
    </w:p>
    <w:p>
      <w:pPr/>
      <w:r>
        <w:rPr>
          <w:lang w:val="hi_IN" w:bidi="hi_IN"/>
        </w:rPr>
      </w:r>
      <w:r>
        <w:rPr>
          <w:lang w:val="hi_IN" w:bidi="hi_IN"/>
        </w:rPr>
        <w:t>नाविक जहाज से बचना चाहते थे, इसलिए उन्होंने जीवनरक्षक डोंगी को जहाज के किनारे पर नीचे समुद्र में उतार दिया। नाविकों ने ऐसा दिखावा किया कि वे जहाज के अगले हिस्से से और लंगर नीचे उतार रहे हैं। वे जीवनरक्षक डोंगी का उपयोग करके जान बचाने की योजना बना रहे थे। उन्होंने शायद सोचा कि छोटी नाव में उनके पास किनारे तक पहुँचने का बेहतर मौका था। लेकिन पौलुस ने सूबेदार और सैनिकों को चेतावनी दी कि यदि नाविक जहाज से भागने की कोशिश करेंगे, तो कोई भी नहीं बचेगा। यदि नाविक जहाज से बाहर निकलते तो वे सभी के जीवन को खतरे में डाल देते। इस कठिन स्थिति में जहाज को संचालित करने के लिए नाविकों के कौशल की आवश्यकता थी। यह याद रखना महत्वपूर्ण है कि पौलुस ने जहाज पर सवार लोगों और उसके मालिक को खतरनाक समुद्र की यात्रा के बारे में चेतावनी दी थी, लेकिन उन्होंने उसकी बात नहीं सुनी। पौलुस ने सूबेदार से कहा कि नाविक जहाज और उसके यात्रियों को छोड़ रहे थे। सूबेदार ने अपने सैनिकों को आदेश दिया कि वे नाव को पकड़े हुए रस्सी को काट दें, ताकि नाविक भाग न सकें।</w:t>
      </w:r>
    </w:p>
    <w:p>
      <w:pPr/>
      <w:r>
        <w:rPr>
          <w:lang w:val="hi_IN" w:bidi="hi_IN"/>
        </w:rPr>
      </w:r>
      <w:r>
        <w:rPr>
          <w:lang w:val="hi_IN" w:bidi="hi_IN"/>
        </w:rPr>
        <w:t>जब लगभग सूर्योदय हो गया था, तो पौलुस ने जहाज पर सवार लोगों को भोजन करने के लिए मनाया। चौदहवें दिन तक नाविक समुद्र के बीच जहाज को तैरते रखने के लिए संघर्ष करते रहे। पौलुस ने कहा कि वे लगातार उलझन में थे, जिसका अर्थ है कि वे यह देखने के लिए इंतजार कर रहे थे कि वे मर जाएँगे या नहीं। तूफ़ान के दौरान लोग या तो अपने बचने की चिंता में थे या जहाज की गति से बीमार हो गए थे, इसलिए उनके लिए खाना कठिन था। इसलिए, पौलुस ने उनसे आग्रह किया कि वे खा लें ताकि वे अपनी शक्ति फिर से पा सकें। पौलुस ने उनसे यह भी कहा कि उनके सिर से एक बाल भी न गिरेगा, इसका अर्थ यह है कि कुछ भी किसी को नुकसान नहीं पहुँचाएगा। वे सभी सुरक्षित रूप से किनारे पर पहुँचेंगे।</w:t>
      </w:r>
    </w:p>
    <w:p>
      <w:pPr/>
      <w:r>
        <w:rPr>
          <w:lang w:val="hi_IN" w:bidi="hi_IN"/>
        </w:rPr>
      </w:r>
      <w:r>
        <w:rPr>
          <w:lang w:val="hi_IN" w:bidi="hi_IN"/>
        </w:rPr>
        <w:t>रुकें और चर्चा करें: किसी ऐसे समय के बारे में बताएँ जब आप इतने चिंतित थे कि आप खाना नहीं चाहते थे। आखिरकार आपको कुछ भोजन खाने के लिए किस बात ने मनाया था?</w:t>
      </w:r>
    </w:p>
    <w:p>
      <w:pPr/>
      <w:r>
        <w:rPr>
          <w:lang w:val="hi_IN" w:bidi="hi_IN"/>
        </w:rPr>
      </w:r>
      <w:r>
        <w:rPr>
          <w:lang w:val="hi_IN" w:bidi="hi_IN"/>
        </w:rPr>
        <w:t>ये बातें कहने के बाद पौलुस ने रोटी ली, फिर उसने परमेश्वर का धन्यवाद किया और जहाज पर सवार लोगों के सामने उसे तोड़ दिया। रोटी लोगों का दैनिक भोजन था। जहाज पर सवार हर कोई पौलुस के शब्दों से प्रोत्साहित हुआ। उन्होंने भोजन भी तब तक किया जब तक कि उन्होंने पर्याप्त नहीं खा लिया। लूका दर्ज करता है कि उस जहाज पर 276 लोग थे।</w:t>
      </w:r>
    </w:p>
    <w:p>
      <w:pPr/>
      <w:r>
        <w:rPr>
          <w:lang w:val="hi_IN" w:bidi="hi_IN"/>
        </w:rPr>
      </w:r>
      <w:r>
        <w:rPr>
          <w:lang w:val="hi_IN" w:bidi="hi_IN"/>
        </w:rPr>
        <w:t>भोजन करने के बाद लोगों ने जहाज को हल्का करने के लिए गेहूँ को समुद्र में फेंक दिया। आपको पिछले भाग से याद होगा कि उन्होंने पहले ही अनावश्यक या गैर-महत्वपूर्ण वस्तुओं को बाहर फेंक दिया था। इस जहाज का मुख्य माल शायद वह अनाज था जिसे जहाज के मालिक ने बेचने का इरादा किया था। जहाज को हल्का करने से वह ऊँचा तैर सकता है। नाविक जहाज को समुद्र के तल से टकराने से पहले किनारे के और करीब ले जा सकते हैं।</w:t>
      </w:r>
    </w:p>
    <w:p>
      <w:pPr/>
      <w:r>
        <w:rPr>
          <w:lang w:val="hi_IN" w:bidi="hi_IN"/>
        </w:rPr>
      </w:r>
      <w:r>
        <w:rPr>
          <w:lang w:val="hi_IN" w:bidi="hi_IN"/>
        </w:rPr>
        <w:t>रुकें और चर्चा करें: आपके साथ बुरी बातें होने के बाद आपकी संस्कृति में लोग एक-दूसरे को कैसे प्रोत्साहित करते हैं? आप अपने लोगों को खुश करने के लिए क्या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तीन दृश्य हैं।</w:t>
      </w:r>
    </w:p>
    <w:p>
      <w:pPr/>
      <w:r>
        <w:rPr>
          <w:lang w:val="hi_IN" w:bidi="hi_IN"/>
        </w:rPr>
      </w:r>
      <w:r>
        <w:rPr>
          <w:lang w:val="hi_IN" w:bidi="hi_IN"/>
        </w:rPr>
        <w:t>पहला दृश्य: तूफ़ान आए हुए चौदह दिन हो चुके थे। नाविकों ने महसूस किया कि वे जमीन के करीब आ रहे हैं। इसलिए उन्होंने गहराई नापी, अर्थात यह जानने का उपाय किया कि पानी कितना गहरा था।</w:t>
      </w:r>
    </w:p>
    <w:p>
      <w:pPr/>
      <w:r>
        <w:rPr>
          <w:lang w:val="hi_IN" w:bidi="hi_IN"/>
        </w:rPr>
      </w:r>
      <w:r>
        <w:rPr>
          <w:b/>
          <w:lang w:val="hi_IN" w:bidi="hi_IN"/>
        </w:rPr>
        <w:t>दूसरा दृश्य:</w:t>
      </w:r>
      <w:r>
        <w:rPr>
          <w:lang w:val="hi_IN" w:bidi="hi_IN"/>
        </w:rPr>
        <w:t xml:space="preserve"> जब नाविकों को पता चला कि वे जमीन के करीब आ रहे हैं, तो उन्होंने जीवनरक्षक डोंगी को नीचे उतार दिया और भागने की कोशिश की।</w:t>
      </w:r>
    </w:p>
    <w:p>
      <w:pPr/>
      <w:r>
        <w:rPr>
          <w:lang w:val="hi_IN" w:bidi="hi_IN"/>
        </w:rPr>
      </w:r>
      <w:r>
        <w:rPr>
          <w:b/>
          <w:lang w:val="hi_IN" w:bidi="hi_IN"/>
        </w:rPr>
        <w:t>तीसरा दृश्य:</w:t>
      </w:r>
      <w:r>
        <w:rPr>
          <w:lang w:val="hi_IN" w:bidi="hi_IN"/>
        </w:rPr>
        <w:t xml:space="preserve"> पौलुस ने जहाज के चालक दल को खाने के लिए प्रोत्साहित किया। उसने उनके सामने रोटी तोड़ी और उन्होंने सभी ने एक साथ भोजन किया।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याद रखना महत्वपूर्ण है कि जहाज अभी भी तूफ़ान के बीच में था।</w:t>
      </w:r>
    </w:p>
    <w:p>
      <w:pPr/>
      <w:r>
        <w:rPr>
          <w:lang w:val="hi_IN" w:bidi="hi_IN"/>
        </w:rPr>
      </w:r>
      <w:r>
        <w:rPr>
          <w:lang w:val="hi_IN" w:bidi="hi_IN"/>
        </w:rPr>
        <w:t>चौदह रात जब वे तूफ़ान में थे, तो नाविकों ने देखा कि वे जमीन के करीब आ रहे हैं। उन्होंने गहराई नापी, अर्थात पानी की गहराई जाँचने का तरीका अपनाया। उन्होंने गहराई नापी, और वह गहराई 35 मीटर थी। फिर उन्होंने एक और गहराई नापी, जो 26 मीटर निकली।</w:t>
      </w:r>
    </w:p>
    <w:p>
      <w:pPr/>
      <w:r>
        <w:rPr>
          <w:lang w:val="hi_IN" w:bidi="hi_IN"/>
        </w:rPr>
      </w:r>
      <w:r>
        <w:rPr>
          <w:lang w:val="hi_IN" w:bidi="hi_IN"/>
        </w:rPr>
        <w:t>नाविकों ने जहाज़ के पिछले हिस्से, जिसे स्टर्न कहा जाता है, से चार लंगर डाल दिए ताकि जहाज़ आगे न बढ़े। नाविक भागना चाहते थे, इसलिए उन्होंने जीवनरक्षक डोंगी को नीचे उतार दिया। पौलुस ने सूबेदार और सैनिकों को चेतावनी दी कि यदि नाविक जहाज से भागने की कोशिश करेंगे, तो कोई भी नहीं बचेगा। सूबेदार ने अपने सैनिकों को आदेश दिया कि वे डोंगी को पकड़े हुए रस्सी को काट दें, ताकि नाविक भाग न सकें।</w:t>
      </w:r>
    </w:p>
    <w:p>
      <w:pPr/>
      <w:r>
        <w:rPr>
          <w:lang w:val="hi_IN" w:bidi="hi_IN"/>
        </w:rPr>
      </w:r>
      <w:r>
        <w:rPr>
          <w:lang w:val="hi_IN" w:bidi="hi_IN"/>
        </w:rPr>
        <w:t>जब लगभग सूर्योदय हो गया था, तो पौलुस ने चालक दल को खाने के लिए मनाया। उन्होंने नहीं खाया था क्योंकि उन्होंने जीवित रहने के लिए कड़ी मेहनत की थी। अब उन्हें जीवित रहने के लिए ताकत की आवश्यकता थी। पौलुस ने यह भी कहा कि आपके सिर से एक बाल भी न गिरेगा। यह एक अभिव्यक्ति है जिसका अर्थ है कि वे सभी तूफ़ान से बच निकलेंगे। पौलुस ने रोटी तोड़ी जिसका अर्थ है कि उसने रोटी को दो टुकड़ों में बाँटा और परमेश्वर का धन्यवाद किया। लोग पौलुस के शब्दों से प्रोत्साहित हुए और उन्होंने उसके साथ भोजन भी किया। इसके बाद, उन्होंने जहाज को हल्का करने के लिए गेहूँ को समुद्र में फेंक दिया।</w:t>
      </w:r>
    </w:p>
    <w:p>
      <w:pPr/>
      <w:r>
        <w:rPr>
          <w:lang w:val="hi_IN" w:bidi="hi_IN"/>
        </w:rPr>
      </w:r>
      <w:r>
        <w:rPr>
          <w:lang w:val="hi_IN" w:bidi="hi_IN"/>
        </w:rPr>
        <w:t>रुकें और यह कार्य करें: समूह के प्रत्येक सदस्य से कहें कि वे अपनी भाषा में कोई ऐसा वाक्यांश या शब्द-चित्र बताएँ जिसका अर्थ बोले गए शब्दों से अलग हो। समूह के अन्य सदस्यों से पूछें कि क्या वे उन शब्दों के पीछे का वास्तविक अर्थ जानते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तूफ़ान की चौदहवीं रात को नाविकों ने महसूस किया कि वे भूमि के करीब पहुँच रहे हैं। उन्होंने गहराई नापी, यानी यह जानने का तरीका कि समुद्र कितना गहरा था। पहली गहराई 35 मीटर और अगली गहराई 26 मीटर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नाविकों की भूमिका निभाने वाले अभिनेताओं से पूछें, "आप कैसा महसूस कर रहे हैं?" आप ऐसी बातें सुन सकते हैं, "हम जमीन के करीब आ रहे हैं," और "शायद हम अभी भी इस तूफ़ान से बच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नाविकों ने जहाज को चलने से रोकने या उसकी गति को धीमा करने के लिए चार लंगर नीचे उतारे। नाविकों ने जीवनरक्षक डोंगी को नीचे उतार दिया और भागने की कोशिश की। लेकिन पौलुस ने सूबेदार को चेतावनी दी कि यदि नाविक जहाज से भागने की कोशिश करेंगे, तो कोई भी नहीं बचेगा। सूबेदार ने सैनिकों को आदेश दिया कि वे रस्सी को काट दें ताकि नाविक भाग न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नाविकों की भूमिका निभाने वाले अभिनेताओं से पूछें, "आप कैसा महसूस कर रहे हैं?" आप ऐसी बातें सुन सकते हैं, "हम दूसरों को यह सोचने दें कि हम केवल लंगरों को नीचे उतार रहे हैं," और "हम जीवनरक्षक डोंगी में अपनी किस्मत आजमाएंगे।"</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"चिंतित हूँ। आप ऐसी बातें सुन सकते हैं, जैसे, “ये नाविक, जो जहाज़ चलाना जानते हैं, भागने की कोशिश कर रहे हैं,” और “दृढ़ निश्चयी।” हमें जहाज में एक साथ रहना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ने जहाज पर सवार लोगों को खाने के लिए प्रोत्साहित किया। पौलुस उनसे कहता है कि उनके सिर का एक बाल भी नहीं गिरेगा। उसने रोटी ली और परमेश्वर का धन्यवाद किया और उसे तोड़ा और उसने खाया। लोग भी प्रोत्साहित हुए और उन्होंने भी खाना शुरू कर दिए।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“दल के लोग बहुत थके और भूखे हो सकते थे,” और “मुझे उन्हें आशा देनी है और उनका हौसला बढ़ाना है।”</w:t>
      </w:r>
    </w:p>
    <w:p>
      <w:pPr>
        <w:pStyle w:val="ListBullet"/>
        <w:spacing w:line="240" w:lineRule="auto"/>
        <w:ind w:left="720"/>
      </w:pPr>
      <w:r>
        <w:rPr>
          <w:lang w:val="hi_IN" w:bidi="hi_IN"/>
        </w:rPr>
      </w:r>
      <w:r>
        <w:rPr>
          <w:lang w:val="hi_IN" w:bidi="hi_IN"/>
        </w:rPr>
        <w:t>जहाज पर लोगों की भूमिका निभाने वाले अभिनेताओं से पूछें, "आप कैसा महसूस कर रहे हैं?" आप ऐसी बातें सुन सकते हैं, "तूफ़ान ने हमारे लिए खाना बहुत कठिन बना दिया," और "पौलुस, तुम्हारे प्रोत्साहन के लिए धन्यवाद।"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खाने के बाद, उन्होंने जहाज को हल्का करने के लिए बाकी अनाज को समुद्र में फेंक दिया।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नाविकों ने महसूस किया कि जहाज जमीन के करीब आ रहा है। उन्होंने </w:t>
      </w:r>
      <w:r>
        <w:rPr>
          <w:b/>
          <w:lang w:val="hi_IN" w:bidi="hi_IN"/>
        </w:rPr>
        <w:t>गहराई नापी</w:t>
      </w:r>
      <w:r>
        <w:rPr>
          <w:lang w:val="hi_IN" w:bidi="hi_IN"/>
        </w:rPr>
        <w:t xml:space="preserve"> अर्थात पानी की गहराई जानने का एक तरीका अपनाया। उन्होंने एक वज़न को एक रस्सी से बँधा, जिसे उन्होंने समुद्र की तलहटी तक पहुँचाया।</w:t>
      </w:r>
    </w:p>
    <w:p>
      <w:pPr/>
      <w:r>
        <w:rPr>
          <w:lang w:val="hi_IN" w:bidi="hi_IN"/>
        </w:rPr>
      </w:r>
      <w:r>
        <w:rPr>
          <w:lang w:val="hi_IN" w:bidi="hi_IN"/>
        </w:rPr>
        <w:t xml:space="preserve">नाविकों ने लंगर नीचे किया क्योंकि उन्हें डर था कि जहाज नीचे की चट्टानों से टकरा सकता है। </w:t>
      </w:r>
      <w:r>
        <w:rPr>
          <w:b/>
          <w:lang w:val="hi_IN" w:bidi="hi_IN"/>
        </w:rPr>
        <w:t>लंगर</w:t>
      </w:r>
      <w:r>
        <w:rPr>
          <w:lang w:val="hi_IN" w:bidi="hi_IN"/>
        </w:rPr>
        <w:t xml:space="preserve"> एक भारी वस्तु होती है, जो रस्सी या जंजीर से बँधी होती है और अक्सर उसमें एक आड़ा डंडा होता है, जो समुद्र की तलहटी में धँसकर जहाज को आगे बढ़ने से रोकता है। नाविकों ने आने वाले दिन के लिए </w:t>
      </w:r>
      <w:r>
        <w:rPr>
          <w:b/>
          <w:lang w:val="hi_IN" w:bidi="hi_IN"/>
        </w:rPr>
        <w:t>प्रार्थना</w:t>
      </w:r>
      <w:r>
        <w:rPr>
          <w:lang w:val="hi_IN" w:bidi="hi_IN"/>
        </w:rPr>
        <w:t xml:space="preserve"> की। ये नाविक न तो यीशु पर विश्वास करने वाले थे और न ही परमेश्वर से डरने वाले लोग, इसलिए वे अपने-अपने देवताओं से प्रार्थना कर रहे होंगे।</w:t>
      </w:r>
    </w:p>
    <w:p>
      <w:pPr/>
      <w:r>
        <w:rPr>
          <w:lang w:val="hi_IN" w:bidi="hi_IN"/>
        </w:rPr>
      </w:r>
      <w:r>
        <w:rPr>
          <w:lang w:val="hi_IN" w:bidi="hi_IN"/>
        </w:rPr>
        <w:t xml:space="preserve">नाविकों ने जीवनरक्षक डोंगी को नीचे उतार कर भागने की कोशिश की। </w:t>
      </w:r>
      <w:r>
        <w:rPr>
          <w:b/>
          <w:lang w:val="hi_IN" w:bidi="hi_IN"/>
        </w:rPr>
        <w:t>सूबेदार</w:t>
      </w:r>
      <w:r>
        <w:rPr>
          <w:lang w:val="hi_IN" w:bidi="hi_IN"/>
        </w:rPr>
        <w:t xml:space="preserve"> ने अपने सैनिकों से कहा कि वे जीवनरक्षक डोंगी को पकड़े हुए रस्सी को काट दें, ताकि नाविक भाग न सकें। एक सूबेदार 100 सैनिकों का नेतृत्व करता है। सूबेदार के लिए उसी शब्द का उपयोग करें और प्रार्थना करें जिसका उपयोग आपने पिछले भागों में किया है। </w:t>
      </w:r>
      <w:r>
        <w:rPr>
          <w:b/>
          <w:lang w:val="hi_IN" w:bidi="hi_IN"/>
        </w:rPr>
        <w:t>प्रार्थना</w:t>
      </w:r>
      <w:r>
        <w:rPr>
          <w:lang w:val="hi_IN" w:bidi="hi_IN"/>
        </w:rPr>
        <w:t xml:space="preserve"> और </w:t>
      </w:r>
      <w:r>
        <w:rPr>
          <w:lang w:val="hi_IN" w:bidi="hi_IN"/>
        </w:rPr>
        <w:t>सूबेदार</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27:39–44</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27:39–44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नाविक रोम की ओर जाते हैं, लेकिन उनके जहाज को समुद्र में एक तूफ़ान का सामना करना पड़ा। उन्हें डर था कि जहाज नष्ट हो जाएगा और वे डूब जाएँगे। परमेश्वर ने पौलुस से वादा किया था कि सब लोग जीवित बचेंगे।</w:t>
      </w:r>
    </w:p>
    <w:p>
      <w:pPr/>
      <w:r>
        <w:rPr>
          <w:lang w:val="hi_IN" w:bidi="hi_IN"/>
        </w:rPr>
      </w:r>
      <w:r>
        <w:rPr>
          <w:lang w:val="hi_IN" w:bidi="hi_IN"/>
        </w:rPr>
        <w:t>जब दिन हुआ, तो नाविकों ने भूमि देखी, लेकिन वे पहचान नहीं सके कि वह कौन-सी जगह थी। उन्होंने एक खाड़ी देखी जिसमें रेतीले समुद्र तट है। इस खाड़ी के दोनों ओर भूमि है जो उन्हें लहरों से बचाती है। नाविकों ने रेतीले तट को देखा और उन्होंने जहाज को जमीन के जितना हो सके करीब ले जाने का फैसला किया। वे आशा कर रहे थे कि वे जहाज को उथले पानी में किनारे तक पहुँचा देंगे।</w:t>
      </w:r>
    </w:p>
    <w:p>
      <w:pPr/>
      <w:r>
        <w:rPr>
          <w:lang w:val="hi_IN" w:bidi="hi_IN"/>
        </w:rPr>
      </w:r>
      <w:r>
        <w:rPr>
          <w:lang w:val="hi_IN" w:bidi="hi_IN"/>
        </w:rPr>
        <w:t>किसी खाड़ी की तस्वीर दिखाएँ</w:t>
      </w:r>
      <w:r>
        <w:rPr>
          <w:lang w:val="hi_IN" w:bidi="hi_IN"/>
        </w:rPr>
        <w:t>।</w:t>
      </w:r>
    </w:p>
    <w:p>
      <w:pPr/>
      <w:r>
        <w:rPr>
          <w:lang w:val="hi_IN" w:bidi="hi_IN"/>
        </w:rPr>
      </w:r>
      <w:r>
        <w:rPr>
          <w:lang w:val="hi_IN" w:bidi="hi_IN"/>
        </w:rPr>
        <w:t>नाविकों ने लंगरों को पकड़े हुए रस्सियों को काटा और उन्हें समुद्र में छोड़ दिया। उन्होंने पतवारों से बँधी रस्सियों को भी ढीला कर दिया। पतवार जहाज की दिशा नियंत्रित करने के लिए उपयोग किए जाते हैं। प्राचीन जहाजों में इस्तेमाल किए जाने वाले पतवार चप्पू के आकार के होते थे। नाविकों ने पहले पतवारों को पानी से ऊपर उठा लिया था और उन्हें बाँध दिया था। तब विशाल लहरें पतवारों को तोड़ नहीं सकीं। अब जहाज को किनारे की ओर मोड़ने के लिए उन्हें फिर से पतवारों की ज़रूरत थी, इसलिए उन्होंने उन्हें खोलकर नीचे कर दिया। प्राचीन जहाजों में पतवार चप्पुओं के आकार के होते थे।</w:t>
      </w:r>
    </w:p>
    <w:p>
      <w:pPr/>
      <w:r>
        <w:rPr>
          <w:lang w:val="hi_IN" w:bidi="hi_IN"/>
        </w:rPr>
      </w:r>
      <w:r>
        <w:rPr>
          <w:lang w:val="hi_IN" w:bidi="hi_IN"/>
        </w:rPr>
        <w:t>नाविकों ने सामने का पाल भी हवा की ओर उठा दिया, ताकि हवा जहाज को किनारे तक पहुँचा सके। जब जहाज तट की ओर बढ़ रहा था, तब उसका निचला हिस्सा पानी की सतह के नीचे की रेत या समुद्र के किसी उथले स्थान से टकरा गया। जहाज का अगला हिस्सा उस उथले स्थान में फँस गया, जिससे जहाज हिल नहीं सका। लहरों की जोरदार टक्कर से जहाज का पिछला हिस्सा टूट गया।</w:t>
      </w:r>
    </w:p>
    <w:p>
      <w:pPr/>
      <w:r>
        <w:rPr>
          <w:lang w:val="hi_IN" w:bidi="hi_IN"/>
        </w:rPr>
      </w:r>
      <w:r>
        <w:rPr>
          <w:lang w:val="hi_IN" w:bidi="hi_IN"/>
        </w:rPr>
        <w:t xml:space="preserve">पौलुस के समय से एक </w:t>
      </w:r>
      <w:r>
        <w:rPr>
          <w:lang w:val="hi_IN" w:bidi="hi_IN"/>
        </w:rPr>
        <w:t>प्राचीन जहाज की तस्वीर</w:t>
      </w:r>
      <w:r>
        <w:rPr>
          <w:lang w:val="hi_IN" w:bidi="hi_IN"/>
        </w:rPr>
        <w:t xml:space="preserve"> दिखाएँ। जहाज के </w:t>
      </w:r>
      <w:r>
        <w:rPr>
          <w:lang w:val="hi_IN" w:bidi="hi_IN"/>
        </w:rPr>
        <w:t>भागों की पहचान करें, जैसे लंगर, अगला हिस्सा, पिछला हिस्सा, पाल और पतवार</w:t>
      </w:r>
      <w:r>
        <w:rPr>
          <w:lang w:val="hi_IN" w:bidi="hi_IN"/>
        </w:rPr>
        <w:t>।</w:t>
      </w:r>
    </w:p>
    <w:p>
      <w:pPr/>
      <w:r>
        <w:rPr>
          <w:lang w:val="hi_IN" w:bidi="hi_IN"/>
        </w:rPr>
      </w:r>
      <w:r>
        <w:rPr>
          <w:lang w:val="hi_IN" w:bidi="hi_IN"/>
        </w:rPr>
        <w:t>सैनिकों ने कैदियों को भागने से रोकने के लिए उन्हें मारने की योजना बनाई। जब जहाज पर लोग से कूदकर तैरते हुए किनारे की ओर जाते, तो कैदियों के लिए भागना आसान हो जाता। रोमी अधिकारी उन सैनिकों को दंड देते थे जो अपने कैदियों को भागने देते थे। यही कारण है कि सैनिकों ने दण्ड से बचने के लिए कैदियों को मारने के बारे में सोचा।</w:t>
      </w:r>
    </w:p>
    <w:p>
      <w:pPr/>
      <w:r>
        <w:rPr>
          <w:lang w:val="hi_IN" w:bidi="hi_IN"/>
        </w:rPr>
      </w:r>
      <w:r>
        <w:rPr>
          <w:lang w:val="hi_IN" w:bidi="hi_IN"/>
        </w:rPr>
        <w:t>सूबेदार यूलियुस, एक रोमी अधिकारी, जानता था कि यदि सैनिक कैदियों को मार डालते हैं, तो सैनिक पौलुस को भी मार डाल सकते हैं। क्योंकि सूबेदार पौलुस को बचाना चाहता था, इसलिए उसने सैनिकों को कैदियों को मारने से रोक दिया। सूबेदार ने जो तैर सकते थे उन्हें किनारे की ओर तैरने का आदेश दिया। जो लोग तैरने नहीं जानते थे, वे लकड़ी के तख्तों या अन्य तैरने वाली चीजों को पकड़कर किनारे पहुँचे। लहरें बचे हुए लोगों को किनारे तक पहुँचने में मदद करने के लिए उन्हें आगे धकेलेंगी। हर कोई सुरक्षित रूप से किनारे तक पहुँचा और कोई भी घायल नहीं हुआ। यह दिखाता है कि परमेश्वर ने पौलुस से किया हुआ अपना वादा पूरा किया, जहाज नष्ट हो जाएगा, पर जहाज पर हर व्यक्ति का जीवन बच जाएगा।</w:t>
      </w:r>
    </w:p>
    <w:p>
      <w:pPr/>
      <w:r>
        <w:rPr>
          <w:lang w:val="hi_IN" w:bidi="hi_IN"/>
        </w:rPr>
      </w:r>
      <w:r>
        <w:rPr>
          <w:lang w:val="hi_IN" w:bidi="hi_IN"/>
        </w:rPr>
        <w:t>रुकें और चर्चा करें: उस समय का वर्णन करें जब आप एक खतरनाक स्थिति या आपात स्थिति में थे। लोगों ने कैसे प्रतिक्रिया दी, जिससे स्थिति और भी बदतर हो सकती थी? लोगों ने यह सुनिश्चित करने के लिए क्या किया कि हर कोई सुरक्षित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lang w:val="hi_IN" w:bidi="hi_IN"/>
        </w:rPr>
        <w:t xml:space="preserve">पहला दृश्य: दिन होने पर पौलुस और नाविकों ने अपने सामने किनारा देखा। नाविकों ने लंगर काट दिए और खाड़ी की ओर चले गए। </w:t>
      </w:r>
    </w:p>
    <w:p>
      <w:pPr/>
      <w:r>
        <w:rPr>
          <w:lang w:val="hi_IN" w:bidi="hi_IN"/>
        </w:rPr>
      </w:r>
      <w:r>
        <w:rPr>
          <w:b/>
          <w:lang w:val="hi_IN" w:bidi="hi_IN"/>
        </w:rPr>
        <w:t>दूसरा दृश्य:</w:t>
      </w:r>
      <w:r>
        <w:rPr>
          <w:lang w:val="hi_IN" w:bidi="hi_IN"/>
        </w:rPr>
        <w:t xml:space="preserve"> जब जहाज खाड़ी की ओर बढ़ रहा था, तब उसका अगला हिस्सा समुद्र के एक उथले भाग से टकरा गया, जिससे वह आगे नहीं बढ़ सका। सैनिकों ने कैदियों को भागने से रोकने के लिए उन्हें मारने की योजना बनाई थी, लेकिन सूबेदार ने तैरने में सक्षम लोगों को किनारे तक तैरने का आदेश दिया। अन्य लोगों ने किनारे तक पहुँचने के लिए लकड़ी के तख्तों या हल्की वस्तुओं को पकड़ा।</w:t>
      </w:r>
    </w:p>
    <w:p>
      <w:pPr/>
      <w:r>
        <w:rPr>
          <w:lang w:val="hi_IN" w:bidi="hi_IN"/>
        </w:rPr>
      </w:r>
      <w:r>
        <w:rPr>
          <w:b/>
          <w:lang w:val="hi_IN" w:bidi="hi_IN"/>
        </w:rPr>
        <w:t>तीसरा दृश्य:</w:t>
      </w:r>
      <w:r>
        <w:rPr>
          <w:lang w:val="hi_IN" w:bidi="hi_IN"/>
        </w:rPr>
        <w:t xml:space="preserve"> हर कोई सुरक्षित रूप से किनारे तक पहुँचा।</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याद रखना महत्वपूर्ण है कि जहाज पौलुस को रोम ले जा रहा था। लेकिन वहाँ एक तूफ़ान था जिसने उनके जीवन को खतरे में डाल दिया। पिछले भाग में, नाव पर लोगों ने सुबह सूरज के रोशनी निकलने से पहले कुछ भोजन खा लिया था। अब वे खाना समाप्त कर चुके हैं।</w:t>
      </w:r>
    </w:p>
    <w:p>
      <w:pPr/>
      <w:r>
        <w:rPr>
          <w:lang w:val="hi_IN" w:bidi="hi_IN"/>
        </w:rPr>
      </w:r>
      <w:r>
        <w:rPr>
          <w:lang w:val="hi_IN" w:bidi="hi_IN"/>
        </w:rPr>
        <w:t>भोर होने के ठीक बाद, नाविकों ने भूमि को देखा, लेकिन वे नहीं जानते थे कि वह किस देश की थी। तूफ़ान उन्हें वहाँ ले गया। नाविकों ने जहाज को किनारे पर ले जाने का फैसला किया। उन्होंने जहाज को उसकी जगह से छुड़ाने के लिए लंगरों को काट दिया। नाविकों ने पतवारों से बँधी रस्सियों को भी ढीला कर दिया ताकि वे जहाज की दिशा नियंत्रित कर सकें। उन्होंने पाल भी उठा दिया ताकि हवा जहाज को किनारे तक ले जा सके।</w:t>
      </w:r>
    </w:p>
    <w:p>
      <w:pPr/>
      <w:r>
        <w:rPr>
          <w:lang w:val="hi_IN" w:bidi="hi_IN"/>
        </w:rPr>
      </w:r>
      <w:r>
        <w:rPr>
          <w:lang w:val="hi_IN" w:bidi="hi_IN"/>
        </w:rPr>
        <w:t xml:space="preserve">एक प्राचीन जहाज की </w:t>
      </w:r>
      <w:r>
        <w:rPr>
          <w:lang w:val="hi_IN" w:bidi="hi_IN"/>
        </w:rPr>
        <w:t>तस्वीर</w:t>
      </w:r>
      <w:r>
        <w:rPr>
          <w:lang w:val="hi_IN" w:bidi="hi_IN"/>
        </w:rPr>
        <w:t xml:space="preserve"> दिखाएँ।</w:t>
      </w:r>
    </w:p>
    <w:p>
      <w:pPr/>
      <w:r>
        <w:rPr>
          <w:lang w:val="hi_IN" w:bidi="hi_IN"/>
        </w:rPr>
      </w:r>
      <w:r>
        <w:rPr>
          <w:lang w:val="hi_IN" w:bidi="hi_IN"/>
        </w:rPr>
        <w:t>जब जहाज आगे बढ़ रहा था, तो जहाज का नीचे का हिस्सा समुद्र में एक उथले स्थान पर टकरा गया। यह नाविकों के लिए एक आश्चर्य का विषय था। “टकराया” या “मारा” शब्द एक अचानक हुई घटना का संकेत देते हैं। जहाज पूरी तरह से फंस गया था और बिल्कुल भी हिल नहीं सका। लहरें जहाज के पीछे यानी पिछले हिस्से पर टकरा गईं। जहाज का किनारा टूटना शुरू हो रहा था। कैदियों को भागने से रोकने के लिए, सैनिकों ने उन्हें मारने की योजना बनाई। लेकिन सूबेदार, एक रोमी सैनिक वो पौलुस को बचाने की इच्छा रखता है। उसने सैनिकों को उनकी योजना पूरी करने से रोक दिया। इसके बजाय, सूबेदार ने सभी को किनारे की ओर तैरने का आदेश दिया। सूबेदार ने यह भी कहा कि जो लोग तैर नहीं सकते, वे लकड़ी के तख्तों या हल्की वस्तुओं का सहारा लें, ताकि किनारे तक पहुँचने तक वे तैरते रह सकें।</w:t>
      </w:r>
    </w:p>
    <w:p>
      <w:pPr/>
      <w:r>
        <w:rPr>
          <w:lang w:val="hi_IN" w:bidi="hi_IN"/>
        </w:rPr>
      </w:r>
      <w:r>
        <w:rPr>
          <w:lang w:val="hi_IN" w:bidi="hi_IN"/>
        </w:rPr>
        <w:t>उस जहाज पर सवार सभी लोग सुरक्षित रूप से किनारे तक पहुँच गए।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समुद्र में कई दिनों के बाद, पौलुस और नाविकों ने भूमि और एक खाड़ी देखी जहाँ वे जा सकते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नाविकों की भूमिका निभाने वाले अभिनेताओं से पूछें, "आप कैसा महसूस कर रहे हैं?" आप ऐसी बातें सुन सकते हैं, जैसे, “हम बच गए,” और “पौलुस के परमेश्वर ने हमारी रक्षा की।”</w:t>
      </w:r>
    </w:p>
    <w:p>
      <w:pPr>
        <w:pStyle w:val="ListBullet"/>
        <w:spacing w:line="240" w:lineRule="auto"/>
        <w:ind w:left="720"/>
      </w:pPr>
      <w:r>
        <w:rPr>
          <w:lang w:val="hi_IN" w:bidi="hi_IN"/>
        </w:rPr>
      </w:r>
      <w:r>
        <w:rPr>
          <w:lang w:val="hi_IN" w:bidi="hi_IN"/>
        </w:rPr>
        <w:t>पौलुस की भूमिका निभाने वाले अभिनेता से भी पूछें, "आप कैसा महसूस कर रहे हैं?" आप ऐसी बातें सुन सकते हैं, "परमेश्वर ने हमारी प्रार्थनाओं का उत्तर दिया," और "परमेश्वर के पास अभी भी हमारे और इन लोगों के लिए एक योजना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नाविकों ने लंगरों को पकड़े हुए रस्सियों को काट दिया और तट की ओर जहाज चलाया। लेकिन जहाज का अगला हिस्सा समुद्र के एक उथले भाग से टकरा गया, जिससे जहाज आगे नहीं बढ़ सका। सैनिकों ने कैदियों को मारने की योजना बनाई ताकि वे भाग न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सैनिकों की भूमिका निभाने वाले कलाकारों से पूछें, "आप कैसा महसूस कर रहे हैं?" आप ऐसी बातें सुन सकते हैं, "अभी फिर एक और समस्या आ गई," और "हमें कैदियों के भागने से पहले उन्हें मारना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सूबेदार जो पौलुस को बचाने की इच्छा रखता था, उसने सैनिकों को आदेश दिया कि वे कैदियों को न मारें। सूबेदार ने जो तैर सकते हैं उन्हें भूमि की ओर तैरने का आदेश दिया। उसने यह भी आदेश दिया कि जो तैर नहीं सकते, वे लकड़ी के तख्तों या हल्की वस्तुओं को पकड़ लें, जो उन्हें तैरते हुए किनारे तक पहुँचने में मदद करेंगी।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सूबेदार की भूमिका निभाने वाले अभिनेता से पूछें, “आप कैसा महसूस कर रहे हैं?” आप ऐसी बातें सुन सकते हैं, "यदि सैनिक कैदियों पर हमला करते हैं तो पौलुस खतरे में हो सकता है," और "मैं चाहता हूँ कि ये सभी लोग सुरक्षित रूप से भूमि पर पहुँचे।"</w:t>
      </w:r>
    </w:p>
    <w:p>
      <w:pPr>
        <w:pStyle w:val="ListBullet"/>
        <w:spacing w:line="240" w:lineRule="auto"/>
        <w:ind w:left="720"/>
      </w:pPr>
      <w:r>
        <w:rPr>
          <w:lang w:val="hi_IN" w:bidi="hi_IN"/>
        </w:rPr>
      </w:r>
      <w:r>
        <w:rPr>
          <w:lang w:val="hi_IN" w:bidi="hi_IN"/>
        </w:rPr>
        <w:t>कैदियों की भूमिका निभाने वाले अभिनेताओं से पूछें, "आप कैसा महसूस कर रहे हैं?" आप ऐसी बातें सुन सकते हैं, जैसे, “मुझे लगा वे हमें मारने वाले थे,” और “जीवित रहने के लिए हमें सुरक्षित तैरकर किनारे तक पहुँचना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सब लोग सुरक्षित रूप से भूमि पर पहुँच गए। </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और नाविकों ने देखा कि उनके सामने एक </w:t>
      </w:r>
      <w:r>
        <w:rPr>
          <w:b/>
          <w:lang w:val="hi_IN" w:bidi="hi_IN"/>
        </w:rPr>
        <w:t>खाड़ी</w:t>
      </w:r>
      <w:r>
        <w:rPr>
          <w:lang w:val="hi_IN" w:bidi="hi_IN"/>
        </w:rPr>
        <w:t xml:space="preserve"> थी। </w:t>
      </w:r>
      <w:r>
        <w:rPr>
          <w:lang w:val="hi_IN" w:bidi="hi_IN"/>
        </w:rPr>
        <w:t>खाड़ी</w:t>
      </w:r>
      <w:r>
        <w:rPr>
          <w:lang w:val="hi_IN" w:bidi="hi_IN"/>
        </w:rPr>
        <w:t xml:space="preserve"> वह स्थान होती है जहाँ तट रेखा समुद्र से अंदर की ओर जाती है। इसलिए खाड़ी के दोनों ओर स्थित भूमि उसे लहरों से बचा सकती है।</w:t>
      </w:r>
    </w:p>
    <w:p>
      <w:pPr/>
      <w:r>
        <w:rPr>
          <w:lang w:val="hi_IN" w:bidi="hi_IN"/>
        </w:rPr>
      </w:r>
      <w:r>
        <w:rPr>
          <w:lang w:val="hi_IN" w:bidi="hi_IN"/>
        </w:rPr>
        <w:t xml:space="preserve">नाविकों ने </w:t>
      </w:r>
      <w:r>
        <w:rPr>
          <w:b/>
          <w:lang w:val="hi_IN" w:bidi="hi_IN"/>
        </w:rPr>
        <w:t>लंगरों</w:t>
      </w:r>
      <w:r>
        <w:rPr>
          <w:lang w:val="hi_IN" w:bidi="hi_IN"/>
        </w:rPr>
        <w:t xml:space="preserve"> को उतार दिया। लंगर धातु का एक बड़ा टुकड़ा होता है जिसे जहाज से फेंक दिया जाता है ताकि समुद्र के बीच में जहाज एक ही स्थान पर रहे। उन्होंने जहाज को स्थानांतरित करने के लिए </w:t>
      </w:r>
      <w:r>
        <w:rPr>
          <w:b/>
          <w:lang w:val="hi_IN" w:bidi="hi_IN"/>
        </w:rPr>
        <w:t>पतवारों</w:t>
      </w:r>
      <w:r>
        <w:rPr>
          <w:lang w:val="hi_IN" w:bidi="hi_IN"/>
        </w:rPr>
        <w:t xml:space="preserve"> के बाँध खोल दिए। पतवार एक ऐसा उपकरण होता है जिसका उपयोग जहाज की दिशा को नियंत्रित करने के लिए किया जाता है। उन्होंने जहाज को किनारे की ओर ले जाने के लिए हवा के लिए </w:t>
      </w:r>
      <w:r>
        <w:rPr>
          <w:b/>
          <w:lang w:val="hi_IN" w:bidi="hi_IN"/>
        </w:rPr>
        <w:t>पाल</w:t>
      </w:r>
      <w:r>
        <w:rPr>
          <w:lang w:val="hi_IN" w:bidi="hi_IN"/>
        </w:rPr>
        <w:t xml:space="preserve"> उठा लिया। पाल जहाज को चलाने के लिए हवा को पकड़ने के लिए माथल या खम्भे पर फैला हुआ कपड़े का एक टुकड़ा होता है। लेकिन जहाज का </w:t>
      </w:r>
      <w:r>
        <w:rPr>
          <w:b/>
          <w:lang w:val="hi_IN" w:bidi="hi_IN"/>
        </w:rPr>
        <w:t>किनारा</w:t>
      </w:r>
      <w:r>
        <w:rPr>
          <w:lang w:val="hi_IN" w:bidi="hi_IN"/>
        </w:rPr>
        <w:t xml:space="preserve"> समुद्र के एक उथले भाग से टकरा गया। जहाज का अगला हिस्सा बो कहलाता है। लहरों से </w:t>
      </w:r>
      <w:r>
        <w:rPr>
          <w:b/>
          <w:lang w:val="hi_IN" w:bidi="hi_IN"/>
        </w:rPr>
        <w:t>तल</w:t>
      </w:r>
      <w:r>
        <w:rPr>
          <w:lang w:val="hi_IN" w:bidi="hi_IN"/>
        </w:rPr>
        <w:t xml:space="preserve"> टूट रहा था। जहाज का पिछला हिस्सा स्टर्न कहलाता है।</w:t>
      </w:r>
    </w:p>
    <w:p>
      <w:pPr/>
      <w:r>
        <w:rPr>
          <w:lang w:val="hi_IN" w:bidi="hi_IN"/>
        </w:rPr>
      </w:r>
      <w:r>
        <w:rPr>
          <w:lang w:val="hi_IN" w:bidi="hi_IN"/>
        </w:rPr>
        <w:t xml:space="preserve">एक </w:t>
      </w:r>
      <w:r>
        <w:rPr>
          <w:lang w:val="hi_IN" w:bidi="hi_IN"/>
        </w:rPr>
        <w:t>प्राचीन जहाज</w:t>
      </w:r>
      <w:r>
        <w:rPr>
          <w:lang w:val="hi_IN" w:bidi="hi_IN"/>
        </w:rPr>
        <w:t xml:space="preserve"> की तस्वीर दिखाएँ। </w:t>
      </w:r>
    </w:p>
    <w:p>
      <w:pPr/>
      <w:r>
        <w:rPr>
          <w:lang w:val="hi_IN" w:bidi="hi_IN"/>
        </w:rPr>
      </w:r>
      <w:r>
        <w:rPr>
          <w:b/>
          <w:lang w:val="hi_IN" w:bidi="hi_IN"/>
        </w:rPr>
        <w:t>सूबेदार</w:t>
      </w:r>
      <w:r>
        <w:rPr>
          <w:lang w:val="hi_IN" w:bidi="hi_IN"/>
        </w:rPr>
        <w:t xml:space="preserve"> ने लोगों को भूमि की ओर तैरने का आदेश दिया। एक सूबेदार 100 सैनिकों का नेतृत्व करता है। सूबेदार शब्द का उपयोग उसी तरह करें जैसे आपने पहले किया था। </w:t>
      </w:r>
      <w:r>
        <w:rPr>
          <w:lang w:val="hi_IN" w:bidi="hi_IN"/>
        </w:rPr>
        <w:t>सूबेदार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28:1–10</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28:1–10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को रोम ले जाने वाला जहाज समुद्र में कुछ चट्टानों या उथले स्थान पर फंस गया। जहाज पर सवार लोग तैरकर किनारे की ओर गए।</w:t>
      </w:r>
    </w:p>
    <w:p>
      <w:pPr/>
      <w:r>
        <w:rPr>
          <w:lang w:val="hi_IN" w:bidi="hi_IN"/>
        </w:rPr>
      </w:r>
      <w:r>
        <w:rPr>
          <w:lang w:val="hi_IN" w:bidi="hi_IN"/>
        </w:rPr>
        <w:t xml:space="preserve">जहाज पर सवार सभी लोग सुरक्षित रूप से किनारे पर पहुँच गए। यह याद रखना महत्वपूर्ण है कि परमेश्वर ने पौलुस, नाविकों, सैनिकों और कैदियों को तूफ़ान और जहाज के टूटने से बचाया। उन्हें पता चला कि उस द्वीप का नाम माल्टा था। माल्टा पश्चिमी भूमध्य सागर में इटली के दक्षिण में एक द्वीप है। </w:t>
      </w:r>
    </w:p>
    <w:p>
      <w:pPr/>
      <w:r>
        <w:rPr>
          <w:lang w:val="hi_IN" w:bidi="hi_IN"/>
        </w:rPr>
      </w:r>
      <w:r>
        <w:rPr>
          <w:lang w:val="hi_IN" w:bidi="hi_IN"/>
        </w:rPr>
        <w:t xml:space="preserve">पौलुस की </w:t>
      </w:r>
      <w:r>
        <w:rPr>
          <w:b/>
          <w:lang w:val="hi_IN" w:bidi="hi_IN"/>
        </w:rPr>
        <w:t>रोम की यात्रा का नक्शा</w:t>
      </w:r>
      <w:r>
        <w:rPr>
          <w:lang w:val="hi_IN" w:bidi="hi_IN"/>
        </w:rPr>
        <w:t xml:space="preserve"> दिखाएँ।</w:t>
      </w:r>
    </w:p>
    <w:p>
      <w:pPr/>
      <w:r>
        <w:rPr>
          <w:lang w:val="hi_IN" w:bidi="hi_IN"/>
        </w:rPr>
      </w:r>
      <w:r>
        <w:rPr>
          <w:lang w:val="hi_IN" w:bidi="hi_IN"/>
        </w:rPr>
        <w:t>माल्टा के स्थानीय निवासी उनके प्रति मेहमाननवाज थे। माल्टा के लोग यूनानी को अपनी मातृभाषा के रूप में नहीं बोलते थे। वे एक अलग संस्कृति से थे और पुनिक नाम की एक अलग भाषा बोलते थे। वे पौलुस और उसके साथियों के प्रति बहुत दयालु थे। बारिश शुरू हो गई और बचे हुए लोगों को ठंड लगने लगी क्योंकि वे तैरकर भीग गए थे। यह शायद 10 डिग्री सेल्सियस था। स्थानीय लोगों ने उनके लिए आग तैयार की।</w:t>
      </w:r>
    </w:p>
    <w:p>
      <w:pPr/>
      <w:r>
        <w:rPr>
          <w:lang w:val="hi_IN" w:bidi="hi_IN"/>
        </w:rPr>
      </w:r>
      <w:r>
        <w:rPr>
          <w:lang w:val="hi_IN" w:bidi="hi_IN"/>
        </w:rPr>
        <w:t>पौलुस ने मदद की और लकड़ियों का एक गट्ठर इकट्ठा किया। जब पौलुस आग पर कुछ लकड़ियाँ डाल रहा था, तब एक वाइपर नामक साँप निकला और पौलुस के हाथ को काट लिया। वाइपर ज़हरीले साँप होते हैं, जो लगभग एक या दो मीटर लंबे होते हैं। वाइपर का मुँह पौलुस के हाथ में धँस गया और उसने उसे नहीं छोड़ा।</w:t>
      </w:r>
    </w:p>
    <w:p>
      <w:pPr/>
      <w:r>
        <w:rPr>
          <w:lang w:val="hi_IN" w:bidi="hi_IN"/>
        </w:rPr>
      </w:r>
      <w:r>
        <w:rPr>
          <w:lang w:val="hi_IN" w:bidi="hi_IN"/>
        </w:rPr>
        <w:t xml:space="preserve">एक साँप की </w:t>
      </w:r>
      <w:r>
        <w:rPr>
          <w:b/>
          <w:lang w:val="hi_IN" w:bidi="hi_IN"/>
        </w:rPr>
        <w:t>तस्वीर</w:t>
      </w:r>
      <w:r>
        <w:rPr>
          <w:lang w:val="hi_IN" w:bidi="hi_IN"/>
        </w:rPr>
        <w:t xml:space="preserve"> दिखाएँ।</w:t>
      </w:r>
    </w:p>
    <w:p>
      <w:pPr/>
      <w:r>
        <w:rPr>
          <w:lang w:val="hi_IN" w:bidi="hi_IN"/>
        </w:rPr>
      </w:r>
      <w:r>
        <w:rPr>
          <w:lang w:val="hi_IN" w:bidi="hi_IN"/>
        </w:rPr>
        <w:t>जब स्थानीय लोगों ने साँप को अभी भी पौलुस के हाथ को काटते हुए देखा, तो उन्होंने एक-दूसरे से कहा कि पौलुस निश्चित रूप से एक हत्यारा है। हत्यारा वह व्यक्ति होता है जो जानबूझकर किसी दूसरे व्यक्ति को मार डालता है। उन्होंने सोचा कि पौलुस एक हत्यारा है क्योंकि जहाज के टूटने से बचने के बाद भी उसे घातक साँप ने काट लिया। उन्होंने सोचा कि वह न्याय नाम की देवी से बच नहीं सकेगा। ज़हरीले साँप ने पौलुस को काट लिया। स्थानीय लोग मानते थे कि न्याय की देवी गलत काम करने वालों को दंड देती है।</w:t>
      </w:r>
    </w:p>
    <w:p>
      <w:pPr/>
      <w:r>
        <w:rPr>
          <w:lang w:val="hi_IN" w:bidi="hi_IN"/>
        </w:rPr>
      </w:r>
      <w:r>
        <w:rPr>
          <w:lang w:val="hi_IN" w:bidi="hi_IN"/>
        </w:rPr>
        <w:t>रुकें और अनुवाद समूह के रूप में चर्चा करें: उस समय के बारे में एक कहानी बताएँ जब आपके समुदाय में किसी ने कुछ गलत किया हो, और बाद में उसके साथ बुरी बातें हुईं। आप जीवन की बुरी परिस्थितियों को गलत कामों से कैसे जोड़ते हैं?</w:t>
      </w:r>
    </w:p>
    <w:p>
      <w:pPr/>
      <w:r>
        <w:rPr>
          <w:lang w:val="hi_IN" w:bidi="hi_IN"/>
        </w:rPr>
      </w:r>
      <w:r>
        <w:rPr>
          <w:lang w:val="hi_IN" w:bidi="hi_IN"/>
        </w:rPr>
        <w:t>लेकिन पौलुस ने साँप को आग में झुंक दिया और साँप उसके हाथ से छूट गया। परमेश्वर ने पौलुस को मृत्यु और चोट पहुँचने से बचाया।</w:t>
      </w:r>
    </w:p>
    <w:p>
      <w:pPr/>
      <w:r>
        <w:rPr>
          <w:lang w:val="hi_IN" w:bidi="hi_IN"/>
        </w:rPr>
      </w:r>
      <w:r>
        <w:rPr>
          <w:lang w:val="hi_IN" w:bidi="hi_IN"/>
        </w:rPr>
        <w:t>स्थानीय लोग जानते थे कि साँप जहरीला है। वे पौलुस के मरने या उसके हाथ के सूजने का इंतज़ार करते रहे। लंबे समय तक इंतजार करने के बाद, स्थानीय लोगों को एहसास हुआ कि पौलुस के साथ कुछ भी बुरा नहीं हुआ। उन्होंने अपने मन को बदल दिया और सोचा कि पौलुस एक हत्यारा नहीं है, बल्कि एक ईश्वर है। क्योंकि पौलुस न तो सूजा और न ही मरा, इसलिए उन्होंने सोचा कि पौलुस कोई देवता है, जिसके पास प्रकृति पर अधिकार है।</w:t>
      </w:r>
    </w:p>
    <w:p>
      <w:pPr/>
      <w:r>
        <w:rPr>
          <w:lang w:val="hi_IN" w:bidi="hi_IN"/>
        </w:rPr>
      </w:r>
      <w:r>
        <w:rPr>
          <w:lang w:val="hi_IN" w:bidi="hi_IN"/>
        </w:rPr>
        <w:t>पौलुस और बचे हुए लोग पुबलियुस की भूमि पर गए। पुबलियुस माल्टा के द्वीप का प्रधान या सबसे ऊँचा अधिकारी था। पुबलियुस ने पौलुस और उसके साथियों का तीन दिन तक अपने घर में स्वागत किया।</w:t>
      </w:r>
    </w:p>
    <w:p>
      <w:pPr/>
      <w:r>
        <w:rPr>
          <w:lang w:val="hi_IN" w:bidi="hi_IN"/>
        </w:rPr>
      </w:r>
      <w:r>
        <w:rPr>
          <w:lang w:val="hi_IN" w:bidi="hi_IN"/>
        </w:rPr>
        <w:t>पौलुस को पता चला कि पुबलियुस का पिता बीमार था, जो बुखार और पेचिश से पीड़ित था। पीड़ित शब्द का अर्थ है कि पुबलियुस का पिता बहुत बीमार था। पेचिश आंतों का एक संक्रमण है जो दस्त, दर्द और बुखार का कारण बनता है। पौलुस पुबलियुस के पिता से मिलने गया और उसके लिए प्रार्थना की। पौलुस ने अपने हाथ पुबलियुस के पिता पर रखे और उसे चंगा कर दिया। पौलुस ने पुबलियुस के पिता को उस तरह नहीं चंगा किया जैसे एक चिकित्सक अपने मरीजों को दवाओं से चंगा करता है। पौलुस में परमेश्वर की सामर्थ्य ने पुबलियुस के पिता को चंगा कर दिया।</w:t>
      </w:r>
    </w:p>
    <w:p>
      <w:pPr/>
      <w:r>
        <w:rPr>
          <w:lang w:val="hi_IN" w:bidi="hi_IN"/>
        </w:rPr>
      </w:r>
      <w:r>
        <w:rPr>
          <w:lang w:val="hi_IN" w:bidi="hi_IN"/>
        </w:rPr>
        <w:t>द्वीप पर लोगों ने सुना कि पौलुस ने पुबलियुस के पिता को कैसे चंगा किया। इसलिए द्वीप के लोग जो बीमार थे, वे भी पौलुस के पास आए और वे चंगा हो गए। वे कुछ दिनों या कुछ हफ्तों की अवधि में पौलुस के पास आए। यह याद रखना महत्वपूर्ण है कि लूका के सुसमाचार में, बीमारियों से पीड़ित बहुत से लोग यीशु के पास आए और यीशु ने उन्हें चंगा किया। परमेश्वर की वही चंगा करने की सामर्थ्य जो यीशु में थी, वह पौलुस में भी थी।</w:t>
      </w:r>
    </w:p>
    <w:p>
      <w:pPr/>
      <w:r>
        <w:rPr>
          <w:lang w:val="hi_IN" w:bidi="hi_IN"/>
        </w:rPr>
      </w:r>
      <w:r>
        <w:rPr>
          <w:lang w:val="hi_IN" w:bidi="hi_IN"/>
        </w:rPr>
        <w:t>द्वीप के लोगों ने पौलुस और उन लोगों का सम्मान किया जो पौलुस के साथ यात्रा कर रहे थे। सम्मान करने में उनकी प्रशंसा करना और उन्हें उपहार देना शामिल हो सकता है। जब वे फिर से जहाज पर जाने के लिए तैयार थे, तो द्वीप के लोगों ने उन्हें यात्रा के लिए आवश्यक सामग्री दी।</w:t>
      </w:r>
    </w:p>
    <w:p>
      <w:pPr/>
      <w:r>
        <w:rPr>
          <w:lang w:val="hi_IN" w:bidi="hi_IN"/>
        </w:rPr>
      </w:r>
      <w:r>
        <w:rPr>
          <w:lang w:val="hi_IN" w:bidi="hi_IN"/>
        </w:rPr>
        <w:t>रुकें और चर्चा करें: आपकी संस्कृति में लोग भूकंप, तूफ़ान, आग, या युद्ध से शरणार्थियों जैसे आपदाओं से बचे लोगों की मदद कैसे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पौलुस और उस जहाज पर सवार सभी लोग सुरक्षित रूप से माल्टा के किनारे पहुँच गए। माल्टा के स्थानीय लोगों ने उनकी मदद की।</w:t>
      </w:r>
    </w:p>
    <w:p>
      <w:pPr/>
      <w:r>
        <w:rPr>
          <w:lang w:val="hi_IN" w:bidi="hi_IN"/>
        </w:rPr>
      </w:r>
      <w:r>
        <w:rPr>
          <w:b/>
          <w:lang w:val="hi_IN" w:bidi="hi_IN"/>
        </w:rPr>
        <w:t>दूसरा दृश्य:</w:t>
      </w:r>
      <w:r>
        <w:rPr>
          <w:lang w:val="hi_IN" w:bidi="hi_IN"/>
        </w:rPr>
        <w:t xml:space="preserve"> जब पौलुस लकड़ियाँ इकट्ठा कर रहा था, तब एक विषैला साँप बाहर आया और उसने उसके हाथ पर काट लिया। उसका शरीर न तो सूजा और न ही उसे कोई हानि हुई।</w:t>
      </w:r>
    </w:p>
    <w:p>
      <w:pPr/>
      <w:r>
        <w:rPr>
          <w:lang w:val="hi_IN" w:bidi="hi_IN"/>
        </w:rPr>
      </w:r>
      <w:r>
        <w:rPr>
          <w:lang w:val="hi_IN" w:bidi="hi_IN"/>
        </w:rPr>
        <w:t>तीसरा दृश्य: माल्टा के प्रधान पुबलियुस ने उनका अपने घर में स्वागत किया।</w:t>
      </w:r>
    </w:p>
    <w:p>
      <w:pPr/>
      <w:r>
        <w:rPr>
          <w:lang w:val="hi_IN" w:bidi="hi_IN"/>
        </w:rPr>
      </w:r>
      <w:r>
        <w:rPr>
          <w:b/>
          <w:lang w:val="hi_IN" w:bidi="hi_IN"/>
        </w:rPr>
        <w:t>चौथा दृश्य:</w:t>
      </w:r>
      <w:r>
        <w:rPr>
          <w:lang w:val="hi_IN" w:bidi="hi_IN"/>
        </w:rPr>
        <w:t xml:space="preserve"> पौलुस ने पुबलियुस के पिता को चंगा किया। फिर द्वीप के अन्य बीमार लोग भी आए और पौलुस ने उन्हें चंगा किया।</w:t>
      </w:r>
    </w:p>
    <w:p>
      <w:pPr/>
      <w:r>
        <w:rPr>
          <w:lang w:val="hi_IN" w:bidi="hi_IN"/>
        </w:rPr>
      </w:r>
      <w:r>
        <w:rPr>
          <w:b/>
          <w:lang w:val="hi_IN" w:bidi="hi_IN"/>
        </w:rPr>
        <w:t>पाँचवाँ दृश्य:</w:t>
      </w:r>
      <w:r>
        <w:rPr>
          <w:lang w:val="hi_IN" w:bidi="hi_IN"/>
        </w:rPr>
        <w:t xml:space="preserve"> द्वीप के लोगों ने पौलुस और उसके साथियों का बहुत सम्मान किया। लोगों ने पौलुस को समुद्र पर उनकी यात्रा के लिए आवश्यक सामग्री दी।</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pStyle w:val="ListBullet"/>
        <w:spacing w:line="240" w:lineRule="auto"/>
        <w:ind w:left="720"/>
      </w:pPr>
      <w:r>
        <w:rPr>
          <w:lang w:val="hi_IN" w:bidi="hi_IN"/>
        </w:rPr>
      </w:r>
      <w:r>
        <w:rPr>
          <w:lang w:val="hi_IN" w:bidi="hi_IN"/>
        </w:rPr>
        <w:t>माल्टा के स्थानीय लोग</w:t>
      </w:r>
    </w:p>
    <w:p>
      <w:pPr>
        <w:pStyle w:val="ListBullet"/>
        <w:spacing w:line="240" w:lineRule="auto"/>
        <w:ind w:left="720"/>
      </w:pPr>
      <w:r>
        <w:rPr>
          <w:lang w:val="hi_IN" w:bidi="hi_IN"/>
        </w:rPr>
      </w:r>
      <w:r>
        <w:rPr>
          <w:lang w:val="hi_IN" w:bidi="hi_IN"/>
        </w:rPr>
        <w:t>पुबलियुस, प्रधान</w:t>
      </w:r>
    </w:p>
    <w:p>
      <w:pPr>
        <w:pStyle w:val="ListBullet"/>
        <w:spacing w:line="240" w:lineRule="auto"/>
        <w:ind w:left="720"/>
      </w:pPr>
      <w:r>
        <w:rPr>
          <w:lang w:val="hi_IN" w:bidi="hi_IN"/>
        </w:rPr>
      </w:r>
      <w:r>
        <w:rPr>
          <w:lang w:val="hi_IN" w:bidi="hi_IN"/>
        </w:rPr>
        <w:t>पुबलियुस का पिता</w:t>
      </w:r>
    </w:p>
    <w:p>
      <w:pPr>
        <w:pStyle w:val="ListBullet"/>
        <w:spacing w:line="240" w:lineRule="auto"/>
        <w:ind w:left="720"/>
      </w:pPr>
      <w:r>
        <w:rPr>
          <w:lang w:val="hi_IN" w:bidi="hi_IN"/>
        </w:rPr>
      </w:r>
      <w:r>
        <w:rPr>
          <w:lang w:val="hi_IN" w:bidi="hi_IN"/>
        </w:rPr>
        <w:t>वे लोग जो माल्टा में बीमार थे</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कहानी पिछली कहानी की घटनाओं के तुरन्त बाद शुरू होती है। जहाज से हर कोई किनारे पर पहुँचता है। माल्टा के स्थानीय लोगों ने उनके लिए आग तैयार करने में मदद की ताकि वे गर्म रहें क्योंकि बारिश हो रही थी और मौसम ठंडा था।</w:t>
      </w:r>
    </w:p>
    <w:p>
      <w:pPr/>
      <w:r>
        <w:rPr>
          <w:lang w:val="hi_IN" w:bidi="hi_IN"/>
        </w:rPr>
      </w:r>
      <w:r>
        <w:rPr>
          <w:lang w:val="hi_IN" w:bidi="hi_IN"/>
        </w:rPr>
        <w:t>जब पौलुस आग लगाने के लिए लकड़ियाँ इकट्ठा कर रहा था, तब एक जहरीला साँप बाहर आया और उसने पौलुस के हाथ पर काट लिया। माल्टा के लोगों ने देखा कि यह सब हुआ और उन्होंने उम्मीद की कि पौलुस का हाथ सूज जाएगा और वह मर जाएगा। लेकिन परमेश्वर ने पौलुस को बचा लिया और उसे कोई चोट नहीं लगी।</w:t>
      </w:r>
    </w:p>
    <w:p>
      <w:pPr/>
      <w:r>
        <w:rPr>
          <w:lang w:val="hi_IN" w:bidi="hi_IN"/>
        </w:rPr>
      </w:r>
      <w:r>
        <w:rPr>
          <w:lang w:val="hi_IN" w:bidi="hi_IN"/>
        </w:rPr>
        <w:t xml:space="preserve">अब कहानी पुबलियुस के घर की ओर बढ़ती है। द्वीप के प्रधान पुबलियुस ने पौलुस और उसके साथियों को आमंत्रित किया। वे वहाँ तीन दिन तक रहे। </w:t>
      </w:r>
    </w:p>
    <w:p>
      <w:pPr/>
      <w:r>
        <w:rPr>
          <w:lang w:val="hi_IN" w:bidi="hi_IN"/>
        </w:rPr>
      </w:r>
      <w:r>
        <w:rPr>
          <w:lang w:val="hi_IN" w:bidi="hi_IN"/>
        </w:rPr>
        <w:t>पुबलियुस के पिता बुखार और पेचिश से बीमार थे। पौलुस पुबलियुस के पिता से मिलने गया और उसे चंगा किया। द्वीप के लोगों ने पुबलियुस के पिता के चंगा होने के बारे में सुना। वे बीमार लोगों को पौलुस के पास लाते थे और पौलुस ने उन सभी को चंगा किया। पौलुस और उसके साथी तीन महीने तक द्वीप पर रहे। स्थानीय लोगों ने पौलुस और उसके साथियों को समुद्र पर उनकी यात्रा के लिए आवश्यक सामग्री दी।</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pStyle w:val="ListBullet"/>
        <w:spacing w:line="240" w:lineRule="auto"/>
        <w:ind w:left="720"/>
      </w:pPr>
      <w:r>
        <w:rPr>
          <w:lang w:val="hi_IN" w:bidi="hi_IN"/>
        </w:rPr>
      </w:r>
      <w:r>
        <w:rPr>
          <w:lang w:val="hi_IN" w:bidi="hi_IN"/>
        </w:rPr>
        <w:t>माल्टा के स्थानीय लोग</w:t>
      </w:r>
    </w:p>
    <w:p>
      <w:pPr>
        <w:pStyle w:val="ListBullet"/>
        <w:spacing w:line="240" w:lineRule="auto"/>
        <w:ind w:left="720"/>
      </w:pPr>
      <w:r>
        <w:rPr>
          <w:lang w:val="hi_IN" w:bidi="hi_IN"/>
        </w:rPr>
      </w:r>
      <w:r>
        <w:rPr>
          <w:lang w:val="hi_IN" w:bidi="hi_IN"/>
        </w:rPr>
        <w:t>पुबलियुस, प्रधान</w:t>
      </w:r>
    </w:p>
    <w:p>
      <w:pPr>
        <w:pStyle w:val="ListBullet"/>
        <w:spacing w:line="240" w:lineRule="auto"/>
        <w:ind w:left="720"/>
      </w:pPr>
      <w:r>
        <w:rPr>
          <w:lang w:val="hi_IN" w:bidi="hi_IN"/>
        </w:rPr>
      </w:r>
      <w:r>
        <w:rPr>
          <w:lang w:val="hi_IN" w:bidi="hi_IN"/>
        </w:rPr>
        <w:t>पुबलियुस का पिता</w:t>
      </w:r>
    </w:p>
    <w:p>
      <w:pPr>
        <w:pStyle w:val="ListBullet"/>
        <w:spacing w:line="240" w:lineRule="auto"/>
        <w:ind w:left="720"/>
      </w:pPr>
      <w:r>
        <w:rPr>
          <w:lang w:val="hi_IN" w:bidi="hi_IN"/>
        </w:rPr>
      </w:r>
      <w:r>
        <w:rPr>
          <w:lang w:val="hi_IN" w:bidi="hi_IN"/>
        </w:rPr>
        <w:t>वे लोग जो माल्टा में बीमार थे</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पौलुस और उसके साथी सुरक्षित रूप से माल्टा के किनारे तक पहुँच गए। द्वीप के स्थानीय लोगों ने उन्हें गर्म रखने के लिए उनके लिए आग बनाई।</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अभिनेताओं और जहाज से आए लोगों से पूछें, "आप कैसा महसूस कर रहे हैं?" आप ऐसी बातें सुन सकते हैं, जैसे, "परमेश्वर ने हमें सुरक्षित रखा," और "द्वीप के लोग हमारे प्रति दयालु हैं।"</w:t>
      </w:r>
    </w:p>
    <w:p>
      <w:pPr>
        <w:pStyle w:val="ListBullet"/>
        <w:spacing w:line="240" w:lineRule="auto"/>
        <w:ind w:left="720"/>
      </w:pPr>
      <w:r>
        <w:rPr>
          <w:lang w:val="hi_IN" w:bidi="hi_IN"/>
        </w:rPr>
      </w:r>
      <w:r>
        <w:rPr>
          <w:lang w:val="hi_IN" w:bidi="hi_IN"/>
        </w:rPr>
        <w:t>स्थानीय लोगों की भूमिका निभाने वाले अभिनेताओं से पूछें, "आप कैसा महसूस कर रहे हैं?" आप ऐसी बातें सुन सकते हैं, जैसे, "जहाज के टूटने से इन लोगों को हमारी मदद की आवश्यकता है," और "मौसम ठंडा है और हमें उन्हें गर्म रखने की आवश्यकता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पौलुस लकड़ियाँ उठा रहा था, तब एक वाइपर ने उसे काट लिया और उसका मुँह पौलुस के हाथ से धँस गया। पौलुस ने वाइपर को झटककर आग में गिरा दिया। द्वीप के स्थानीय लोगों ने देखा कि पौलुस के साथ क्या हुआ।</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“यह वाइपर परेशान कर रहा है,” और “अच्छा है कि परमेश्वर ने मेरी रक्षा की।”</w:t>
      </w:r>
    </w:p>
    <w:p>
      <w:pPr>
        <w:pStyle w:val="ListBullet"/>
        <w:spacing w:line="240" w:lineRule="auto"/>
        <w:ind w:left="720"/>
      </w:pPr>
      <w:r>
        <w:rPr>
          <w:lang w:val="hi_IN" w:bidi="hi_IN"/>
        </w:rPr>
      </w:r>
      <w:r>
        <w:rPr>
          <w:lang w:val="hi_IN" w:bidi="hi_IN"/>
        </w:rPr>
        <w:t>स्थानीय लोगों की भूमिका निभाने वाले अभिनेताओं से पूछें, "आप कैसा महसूस कर रहे हैं?" आप ऐसी बातें सुन सकते हैं, जैसे, “निश्चय ही यह आदमी हत्यारा है, क्योंकि न्याय की देवी ने उसे दंड देने के लिए वाइपर का उपयोग किया है,” और “आओ प्रतीक्षा करें कि इसका शरीर सूज जाए और यह मर जाए।”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लोगों ने देखा कि पौलुस के साथ कुछ भी नहीं हुआ, तो स्थानीय लोगों ने अपना विचार बदल लिया और सोचने लगे कि पौलुस कोई देवता है।</w:t>
      </w:r>
    </w:p>
    <w:p>
      <w:pPr/>
      <w:r>
        <w:rPr>
          <w:lang w:val="hi_IN" w:bidi="hi_IN"/>
        </w:rPr>
      </w:r>
      <w:r>
        <w:rPr>
          <w:lang w:val="hi_IN" w:bidi="hi_IN"/>
        </w:rPr>
        <w:t>द्वीप के प्रधान पुबलियुस ने पौलुस और उसके साथियों को अपने घर में आमंत्रित किया। वे पुबलियुस के साथ तीन दिन रहे।</w:t>
      </w:r>
    </w:p>
    <w:p>
      <w:pPr/>
      <w:r>
        <w:rPr>
          <w:lang w:val="hi_IN" w:bidi="hi_IN"/>
        </w:rPr>
      </w:r>
      <w:r>
        <w:rPr>
          <w:lang w:val="hi_IN" w:bidi="hi_IN"/>
        </w:rPr>
        <w:t>पुबलियुस का पिता बुखार और पेचिश, पेट की बीमारी से बीमार था। पौलुस पुबलियुस के पिता से मिलने गया और उसे चंगा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पुबलियुस की भूमिका निभाने वाले अभिनेता से पूछें, "आप कैसा महसूस कर रहे हैं?" आप ऐसी बातें सुन सकते हैं, जैसे, "इन रोमी नागरिकों और सैनिकों को मेरी मदद की आवश्यकता है," और "पौलुस के परमेश्वर ने मेरे पिता को चंगा किया।"</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“इस भूमि का प्रधान दयालु है,” और “परमेश्वर ने पुबलियुस के पिता को चंगा करके उसकी दयालुता का प्रतिफल दिया।”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 लोग बीमार थे, वे पौलुस के पास आए। पौलुस ने उन्हें चंगा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बीमार लोगों की भूमिका निभाने वाले अभिनेता से पूछें जो चंगा हो गए थे, "आप कैसा महसूस कर रहे हैं?" आप ऐसी बातें सुन सकते हैं, जैसे, "परमेश्वर ने अपने सेवक को हमारी मदद करने के लिए भेजा," और "पौलुस का परमेश्वर शक्तिशाली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"इन लोगों को मदद की आवश्यकता है," और "मैं इन लोगों को आशीष देने के लिए हर अवसर का उपयोग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माल्टा के लोगों ने पौलुस और उसके साथियों का बहुत सम्मान किया। लोगों ने उन्हें उनकी अगली यात्रा के लिए सामग्री 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माल्टा के लोगों की भूमिका निभाने वाले अभिनेताओं से पूछें, "आप कैसा महसूस कर रहे हैं?" आप ऐसी बातें सुन सकते हैं, जैसे, "हम पौलुस और उसके साथियों का सम्मान करते हैं क्योंकि वे हमारे लिए सहायक हैं," और "हम यह सुनिश्चित करना चाहते हैं कि पौलुस और उसके साथियों के पास पर्याप्त सामग्री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उनका हमारे लिए उनकी निरंतर दया के लिए धन्यवाद देता हूँ," और "हमारे पास वह सब कुछ है जो हमें हमारी अगली यात्रा के लिए चाहिए।"</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जब पौलुस लकड़ियाँ उठा रहा था, तब एक </w:t>
      </w:r>
      <w:r>
        <w:rPr>
          <w:b/>
          <w:lang w:val="hi_IN" w:bidi="hi_IN"/>
        </w:rPr>
        <w:t>वाइपर</w:t>
      </w:r>
      <w:r>
        <w:rPr>
          <w:lang w:val="hi_IN" w:bidi="hi_IN"/>
        </w:rPr>
        <w:t xml:space="preserve"> निकला और उसके हाथ को काट लिया। वाइपर एक जहरीला साँप है।</w:t>
      </w:r>
    </w:p>
    <w:p>
      <w:pPr/>
      <w:r>
        <w:rPr>
          <w:lang w:val="hi_IN" w:bidi="hi_IN"/>
        </w:rPr>
      </w:r>
      <w:r>
        <w:rPr>
          <w:lang w:val="hi_IN" w:bidi="hi_IN"/>
        </w:rPr>
        <w:t xml:space="preserve">एक </w:t>
      </w:r>
      <w:r>
        <w:rPr>
          <w:b/>
          <w:lang w:val="hi_IN" w:bidi="hi_IN"/>
        </w:rPr>
        <w:t>जहरीले साँप</w:t>
      </w:r>
      <w:r>
        <w:rPr>
          <w:lang w:val="hi_IN" w:bidi="hi_IN"/>
        </w:rPr>
        <w:t xml:space="preserve"> की तस्वीर दिखाएँ।</w:t>
      </w:r>
    </w:p>
    <w:p>
      <w:pPr/>
      <w:r>
        <w:rPr>
          <w:lang w:val="hi_IN" w:bidi="hi_IN"/>
        </w:rPr>
      </w:r>
      <w:r>
        <w:rPr>
          <w:lang w:val="hi_IN" w:bidi="hi_IN"/>
        </w:rPr>
        <w:t xml:space="preserve">लोग सोचते हैं कि पौलुस एक </w:t>
      </w:r>
      <w:r>
        <w:rPr>
          <w:b/>
          <w:lang w:val="hi_IN" w:bidi="hi_IN"/>
        </w:rPr>
        <w:t>देवता</w:t>
      </w:r>
      <w:r>
        <w:rPr>
          <w:lang w:val="hi_IN" w:bidi="hi_IN"/>
        </w:rPr>
        <w:t xml:space="preserve"> है। यह अन्यजातीय या झूठे देवता का शब्द है। अन्यजातीय या </w:t>
      </w:r>
      <w:r>
        <w:rPr>
          <w:b/>
          <w:lang w:val="hi_IN" w:bidi="hi_IN"/>
        </w:rPr>
        <w:t>झूठे देवता</w:t>
      </w:r>
      <w:r>
        <w:rPr>
          <w:lang w:val="hi_IN" w:bidi="hi_IN"/>
        </w:rPr>
        <w:t xml:space="preserve"> के बारे में अधिक जानकारी के लिए मुख्य शब्दावली देखें।</w:t>
      </w:r>
    </w:p>
    <w:p>
      <w:pPr/>
      <w:r>
        <w:rPr>
          <w:lang w:val="hi_IN" w:bidi="hi_IN"/>
        </w:rPr>
      </w:r>
      <w:r>
        <w:rPr>
          <w:lang w:val="hi_IN" w:bidi="hi_IN"/>
        </w:rPr>
        <w:t xml:space="preserve">पुबलियुस एक मुख्य अधिकारी था। मुख्य अधिकारी वह है जो द्वीप पर शासन करता है। पुबलियुस ने पौलुस और उसके साथियों को अपने घर में आमंत्रित किया। पुबलियुस का पिता बुखार और </w:t>
      </w:r>
      <w:r>
        <w:rPr>
          <w:b/>
          <w:lang w:val="hi_IN" w:bidi="hi_IN"/>
        </w:rPr>
        <w:t>पेचिश</w:t>
      </w:r>
      <w:r>
        <w:rPr>
          <w:lang w:val="hi_IN" w:bidi="hi_IN"/>
        </w:rPr>
        <w:t xml:space="preserve">, पेट की बीमारी से बीमार था। पेचिश आंतों की एक बीमारी है जो बुखार, दस्त और पेट में दर्द का कारण बनती है। पौलुस ने अपने हाथ उसके पिता पर रखे और उसने उसे </w:t>
      </w:r>
      <w:r>
        <w:rPr>
          <w:b/>
          <w:lang w:val="hi_IN" w:bidi="hi_IN"/>
        </w:rPr>
        <w:t>चंगा</w:t>
      </w:r>
      <w:r>
        <w:rPr>
          <w:lang w:val="hi_IN" w:bidi="hi_IN"/>
        </w:rPr>
        <w:t xml:space="preserve"> किया। पौलुस ने द्वीप के बीमार लोगों को भी चंगा किया। चंगा शब्द का उपयोग उसी तरह करें जैसे आपने पहले किया था। </w:t>
      </w:r>
      <w:r>
        <w:rPr>
          <w:b/>
          <w:lang w:val="hi_IN" w:bidi="hi_IN"/>
        </w:rPr>
        <w:t>चंगा</w:t>
      </w:r>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28:11–16</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28:11–16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उसके साथियों का स्वागत माल्टा के द्वीप के प्रमुख पुबलियुस ने किया था। परमेश्वर की अनुग्रह से, पौलुस ने पुबलियुस के पिता को चंगा किया। जो लोग बीमार थे, वे भी पौलुस के पास आए, और वे चंगे हो गए।</w:t>
      </w:r>
    </w:p>
    <w:p>
      <w:pPr/>
      <w:r>
        <w:rPr>
          <w:lang w:val="hi_IN" w:bidi="hi_IN"/>
        </w:rPr>
      </w:r>
      <w:r>
        <w:rPr>
          <w:lang w:val="hi_IN" w:bidi="hi_IN"/>
        </w:rPr>
        <w:t>जहाज के टकराने के तीन महीने बाद, पौलुस और उसके साथी लूका और अरिस्तर्खुस माल्टा से रोम के लिए एक जहाज पर सवार हुए। जहाज मिस्र के सिकन्दरिया का था। जहाज के सामने के भाग पर कस्तुर और पुलुक्स जुड़वाँ देवताओं को खोदा गया था। इस प्रकार की नक्काशी को जहाज का मस्तक-चिह्न कहा जाता है। कुछ लोग मानते थे कि ये देवता समुद्री यात्राओं के दौरान नाविकों की रक्षा करते थे। जहाज सर्दियों के मौसम के दौरान माल्टा में रहा था। सर्दियों का मौसम ठंड होता है और इसमें बहुत से तूफ़ान होते हैं। जहाज सुरक्षित यात्रा करना संभव होने तक माल्टा में ही ठहरा रहा।</w:t>
      </w:r>
    </w:p>
    <w:p>
      <w:pPr/>
      <w:r>
        <w:rPr>
          <w:lang w:val="hi_IN" w:bidi="hi_IN"/>
        </w:rPr>
      </w:r>
      <w:r>
        <w:rPr>
          <w:lang w:val="hi_IN" w:bidi="hi_IN"/>
        </w:rPr>
        <w:t xml:space="preserve">रुकें और एक जहाज के </w:t>
      </w:r>
      <w:r>
        <w:rPr>
          <w:b/>
          <w:lang w:val="hi_IN" w:bidi="hi_IN"/>
        </w:rPr>
        <w:t>मस्तक-चिह्न की तस्वीर</w:t>
      </w:r>
      <w:r>
        <w:rPr>
          <w:lang w:val="hi_IN" w:bidi="hi_IN"/>
        </w:rPr>
        <w:t xml:space="preserve"> दिखाएँ।</w:t>
      </w:r>
    </w:p>
    <w:p>
      <w:pPr/>
      <w:r>
        <w:rPr>
          <w:lang w:val="hi_IN" w:bidi="hi_IN"/>
        </w:rPr>
      </w:r>
      <w:r>
        <w:rPr>
          <w:lang w:val="hi_IN" w:bidi="hi_IN"/>
        </w:rPr>
        <w:t>माल्टा से, वे जहाज पर उत्तर की ओर सिसिली के द्वीप पर सुरकूसा गए। इस यात्रा में दस से बारह घंटे लगते थे। जहाज वहाँ तीन दिन तक रहा।</w:t>
      </w:r>
    </w:p>
    <w:p>
      <w:pPr/>
      <w:r>
        <w:rPr>
          <w:lang w:val="hi_IN" w:bidi="hi_IN"/>
        </w:rPr>
      </w:r>
      <w:r>
        <w:rPr>
          <w:lang w:val="hi_IN" w:bidi="hi_IN"/>
        </w:rPr>
        <w:t>फिर जहाज रेगियुम के लिए गया। रेगियुम दक्षिणी इटली का एक बंदरगाह शहर है। एक दिन बाद दक्षिण से चलने वाली हवा होती थी, जिससे जहाज की यात्रा अधिक तेज़ होती थी। अगले दिन, वे पुतियुली पहुँचे। पुतियुली इटली का एक बंदरगाह नगर है। यह रोम से लगभग 210 किलोमीटर, 130 मील दक्षिण-पूर्व में है। पौलुस पुतियुली में कुछ भाइयों या यीशु के अनुयायियों से मिला था। वे परिवार के अर्थ में वास्तविक भाई नहीं थे। पुतियुली में यीशु के अनुयायियों ने पौलुस और उसके साथियों को सात दिन के लिए अपने साथ रहने के लिए आमंत्रित किया। संभवतः वे उस समय पुतियुली में थे, क्योंकि रोमी सूबेदार को रोम जाने से पहले वहाँ कुछ काम निपटाने थे।</w:t>
      </w:r>
    </w:p>
    <w:p>
      <w:pPr/>
      <w:r>
        <w:rPr>
          <w:lang w:val="hi_IN" w:bidi="hi_IN"/>
        </w:rPr>
      </w:r>
      <w:r>
        <w:rPr>
          <w:lang w:val="hi_IN" w:bidi="hi_IN"/>
        </w:rPr>
        <w:t xml:space="preserve">इसके बाद, सूबेदार पौलुस को रोम ले गया। सात दिनों के बाद, पौलुस, सूबेदार यूलियुस और पौलुस के साथी लगभग 120 किलोमीटर दूर पुतियुली से रोम के लिए गए। रोम की यात्रा करने वाले लोग सड़क से यात्रा करते थे, या तो पैदल या गाड़ियों में सवार होते थे। थोड़ी दूरी की यात्रा करने के बाद, वे अप्पियन मार्ग नामक सड़क पर पहुँचे होंगे, जो रोम की ओर जाने वाली मुख्य सड़क थी। रोम में रहने वाले भाइयों, या विश्वासियों ने सुना कि पौलुस वहाँ है। शायद पुतियुली के भाइयों ने दूसरों को पौलुस के बारे में बताया। जब पौलुस रोम के पास गया, तो रोम के कुछ विश्वासी उससे अप्पियुस के चौक और तीन-सराय में मिले और शहर के बाकी रास्ते में पौलुस के साथ गए। अप्पियुस का चौक, एक बाजार था जो रोम से 64 किलोमीटर दक्षिण में स्थित था, जबकि सड़क के किनारे एक छोटा सा नगर तीन-सराय, रोम से लगभग 49 किलोमीटर दक्षिण में था। यह याद रखना महत्वपूर्ण है कि पौलुस ने लगभग 3 साल पहले रोम में विश्वासियों को एक पत्र लिखा था। पौलुस ने परमेश्वर का धन्यवाद किया और इन यात्राओं के कारण उसने साहस लिया। </w:t>
      </w:r>
    </w:p>
    <w:p>
      <w:pPr/>
      <w:r>
        <w:rPr>
          <w:lang w:val="hi_IN" w:bidi="hi_IN"/>
        </w:rPr>
      </w:r>
      <w:r>
        <w:rPr>
          <w:lang w:val="hi_IN" w:bidi="hi_IN"/>
        </w:rPr>
        <w:t xml:space="preserve">फिर पौलुस और उसके साथी रोम शहर में पहुँचे। एक रोमी अधिकारी ने पौलुस को अकेले रहने की अनुमति दी। रोमी सरकार ने पौलुस की रखवाली के लिए एक सैनिक नियुक्त किया। </w:t>
      </w:r>
    </w:p>
    <w:p>
      <w:pPr/>
      <w:r>
        <w:rPr>
          <w:lang w:val="hi_IN" w:bidi="hi_IN"/>
        </w:rPr>
      </w:r>
      <w:r>
        <w:rPr>
          <w:lang w:val="hi_IN" w:bidi="hi_IN"/>
        </w:rPr>
        <w:t>माल्टा, सिसिली, और इटली के नगर रेगियुम, पुतियुली, तथा रोम का मानचित्र दिखाएँ।</w:t>
      </w:r>
    </w:p>
    <w:p>
      <w:pPr/>
      <w:r>
        <w:rPr>
          <w:lang w:val="hi_IN" w:bidi="hi_IN"/>
        </w:rPr>
      </w:r>
      <w:r>
        <w:rPr>
          <w:lang w:val="hi_IN" w:bidi="hi_IN"/>
        </w:rPr>
        <w:t>रुकें और चर्चा करें। आपकी संस्कृति में लोग अन्य देशों से आए विश्वासियों का स्वागत कैसे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के छ: दृश्य हैं।</w:t>
      </w:r>
    </w:p>
    <w:p>
      <w:pPr/>
      <w:r>
        <w:rPr>
          <w:lang w:val="hi_IN" w:bidi="hi_IN"/>
        </w:rPr>
      </w:r>
      <w:r>
        <w:rPr>
          <w:lang w:val="hi_IN" w:bidi="hi_IN"/>
        </w:rPr>
        <w:t>पहला दृश्य: माल्टा में तीन महीने बिताने के बाद, पौलुस और उसके साथी जहाज पर सवार होकर वहाँ से निकल पड़े।</w:t>
      </w:r>
    </w:p>
    <w:p>
      <w:pPr/>
      <w:r>
        <w:rPr>
          <w:lang w:val="hi_IN" w:bidi="hi_IN"/>
        </w:rPr>
      </w:r>
      <w:r>
        <w:rPr>
          <w:b/>
          <w:lang w:val="hi_IN" w:bidi="hi_IN"/>
        </w:rPr>
        <w:t>दूसरा दृश्य:</w:t>
      </w:r>
      <w:r>
        <w:rPr>
          <w:lang w:val="hi_IN" w:bidi="hi_IN"/>
        </w:rPr>
        <w:t xml:space="preserve"> जहाज सिसिली के सुरकूसा पहुँचा। वे वहाँ तीन दिन तक रहे। </w:t>
      </w:r>
    </w:p>
    <w:p>
      <w:pPr/>
      <w:r>
        <w:rPr>
          <w:lang w:val="hi_IN" w:bidi="hi_IN"/>
        </w:rPr>
      </w:r>
      <w:r>
        <w:rPr>
          <w:b/>
          <w:lang w:val="hi_IN" w:bidi="hi_IN"/>
        </w:rPr>
        <w:t>तीसरा दृश्य:</w:t>
      </w:r>
      <w:r>
        <w:rPr>
          <w:lang w:val="hi_IN" w:bidi="hi_IN"/>
        </w:rPr>
        <w:t xml:space="preserve"> जहाज सुरकूसा से रेगियुम और फिर पुतियुली गया। </w:t>
      </w:r>
    </w:p>
    <w:p>
      <w:pPr/>
      <w:r>
        <w:rPr>
          <w:lang w:val="hi_IN" w:bidi="hi_IN"/>
        </w:rPr>
      </w:r>
      <w:r>
        <w:rPr>
          <w:b/>
          <w:lang w:val="hi_IN" w:bidi="hi_IN"/>
        </w:rPr>
        <w:t>चौथा दृश्य:</w:t>
      </w:r>
      <w:r>
        <w:rPr>
          <w:lang w:val="hi_IN" w:bidi="hi_IN"/>
        </w:rPr>
        <w:t xml:space="preserve"> जहाज पुतियुली पहुँचा। पुतियुली के विश्वासियों ने उन्हें सात दिन ठहरने के लिए आमंत्रित किया।</w:t>
      </w:r>
    </w:p>
    <w:p>
      <w:pPr/>
      <w:r>
        <w:rPr>
          <w:lang w:val="hi_IN" w:bidi="hi_IN"/>
        </w:rPr>
      </w:r>
      <w:r>
        <w:rPr>
          <w:b/>
          <w:lang w:val="hi_IN" w:bidi="hi_IN"/>
        </w:rPr>
        <w:t>पाँचवाँ दृश्य:</w:t>
      </w:r>
      <w:r>
        <w:rPr>
          <w:lang w:val="hi_IN" w:bidi="hi_IN"/>
        </w:rPr>
        <w:t xml:space="preserve"> पौलुस और उसके साथी पुतियुली से रोम तक सड़क से यात्रा करते हैं। जब पौलुस रोम के पास पहुँचा, तो रोम के यीशु के विश्वासी उससे अप्पियुस के चौक और तीन सराय में मिलने आए।</w:t>
      </w:r>
    </w:p>
    <w:p>
      <w:pPr/>
      <w:r>
        <w:rPr>
          <w:lang w:val="hi_IN" w:bidi="hi_IN"/>
        </w:rPr>
      </w:r>
      <w:r>
        <w:rPr>
          <w:b/>
          <w:lang w:val="hi_IN" w:bidi="hi_IN"/>
        </w:rPr>
        <w:t>छठा दृश्य:</w:t>
      </w:r>
      <w:r>
        <w:rPr>
          <w:lang w:val="hi_IN" w:bidi="hi_IN"/>
        </w:rPr>
        <w:t xml:space="preserve"> पौलुस रोम शहर में पहुँचा। रोमी सरकार ने पौलुस को अपने आप रहने की अनुमति दी, और उसकी पहरेदारी के लिए एक रोमी सैनिक नियुक्त किया।</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pStyle w:val="ListBullet"/>
        <w:spacing w:line="240" w:lineRule="auto"/>
        <w:ind w:left="720"/>
      </w:pPr>
      <w:r>
        <w:rPr>
          <w:lang w:val="hi_IN" w:bidi="hi_IN"/>
        </w:rPr>
      </w:r>
      <w:r>
        <w:rPr>
          <w:lang w:val="hi_IN" w:bidi="hi_IN"/>
        </w:rPr>
        <w:t>पुतियुली के विश्वासी</w:t>
      </w:r>
    </w:p>
    <w:p>
      <w:pPr>
        <w:pStyle w:val="ListBullet"/>
        <w:spacing w:line="240" w:lineRule="auto"/>
        <w:ind w:left="720"/>
      </w:pPr>
      <w:r>
        <w:rPr>
          <w:lang w:val="hi_IN" w:bidi="hi_IN"/>
        </w:rPr>
      </w:r>
      <w:r>
        <w:rPr>
          <w:lang w:val="hi_IN" w:bidi="hi_IN"/>
        </w:rPr>
        <w:t>रोम के विश्वासी</w:t>
      </w:r>
    </w:p>
    <w:p>
      <w:pPr>
        <w:pStyle w:val="ListBullet"/>
        <w:spacing w:line="240" w:lineRule="auto"/>
        <w:ind w:left="720"/>
      </w:pPr>
      <w:r>
        <w:rPr>
          <w:lang w:val="hi_IN" w:bidi="hi_IN"/>
        </w:rPr>
      </w:r>
      <w:r>
        <w:rPr>
          <w:lang w:val="hi_IN" w:bidi="hi_IN"/>
        </w:rPr>
        <w:t>पौलुस की रखवाली कर रहा सैनिक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पौलुस और उसके साथी एक जहाज पर सवार हुए जो सर्दियों के मौसम के दौरान माल्टा में रहा था। तीन महीने बिताने के बाद, पौलुस माल्टा से जहाज पर सवार होकर वहाँ से निकला।</w:t>
      </w:r>
    </w:p>
    <w:p>
      <w:pPr/>
      <w:r>
        <w:rPr>
          <w:lang w:val="hi_IN" w:bidi="hi_IN"/>
        </w:rPr>
      </w:r>
      <w:r>
        <w:rPr>
          <w:lang w:val="hi_IN" w:bidi="hi_IN"/>
        </w:rPr>
        <w:t xml:space="preserve">जहाज सिसिली के द्वीप में सुरकूसा के बंदरगाह पर पहुँचा। वे वहाँ तीन दिन तक रहे। जहाज आगे बढ़कर पहले रेगियुम पहुँचा और फिर पुतियुली गया। </w:t>
      </w:r>
    </w:p>
    <w:p>
      <w:pPr/>
      <w:r>
        <w:rPr>
          <w:lang w:val="hi_IN" w:bidi="hi_IN"/>
        </w:rPr>
      </w:r>
      <w:r>
        <w:rPr>
          <w:lang w:val="hi_IN" w:bidi="hi_IN"/>
        </w:rPr>
        <w:t>जहाज दक्षिणी इटली के पुतियुली पहुँचा। पुतियुली में यीशु के विश्वासियों ने उन्हें सात दिन ठहरने के लिए आमंत्रित किया। पुतियुली रोम से लगभग 210 किलोमीटर की दूरी पर था। पुतियुली से रोम की यात्रा करने में लगभग 5 दिन लगेंगे। वे वहाँ से सड़क मार्ग से रोम गए।</w:t>
      </w:r>
    </w:p>
    <w:p>
      <w:pPr/>
      <w:r>
        <w:rPr>
          <w:lang w:val="hi_IN" w:bidi="hi_IN"/>
        </w:rPr>
      </w:r>
      <w:r>
        <w:rPr>
          <w:lang w:val="hi_IN" w:bidi="hi_IN"/>
        </w:rPr>
        <w:t>फिर पौलुस और उसके साथी रोम के जिले में पहुँचे। यीशु के विश्वासियों ने अप्पियुस के चौक और तीन सराय में पौलुस से भेंट की और शेष यात्रा में उसके साथ चले।</w:t>
      </w:r>
    </w:p>
    <w:p>
      <w:pPr/>
      <w:r>
        <w:rPr>
          <w:lang w:val="hi_IN" w:bidi="hi_IN"/>
        </w:rPr>
      </w:r>
      <w:r>
        <w:rPr>
          <w:lang w:val="hi_IN" w:bidi="hi_IN"/>
        </w:rPr>
        <w:t>पौलुस रोम शहर में पहुँचा। रोमी अधिकारियों ने पौलुस को अकेले रहने की अनुमति दी। एक रोमी सैनिक पौलुस की रखवाली करता था। यह कहानी प्रेरितों के काम की उस अंतिम घटना का भाग है, जहाँ लूका यह दिखाने के लिए “हम” शब्द का प्रयोग करता है कि वह पौलुस के साथ था।</w:t>
      </w:r>
    </w:p>
    <w:p>
      <w:pPr/>
      <w:r>
        <w:rPr>
          <w:lang w:val="hi_IN" w:bidi="hi_IN"/>
        </w:rPr>
      </w:r>
      <w:r>
        <w:rPr>
          <w:lang w:val="hi_IN" w:bidi="hi_IN"/>
        </w:rPr>
        <w:t>समूह से कहें कि वे भूमि पर नक्शा बनाएँ, और फिर अभिनय करते हुए एक स्थान से दूसरे स्थान की यात्रा करें। इससे उन्हें यात्रा और रास्ते में होने वाले हर ठहराव को याद रखने में मदद मिलेगी।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छ: दृश्य हैं।</w:t>
      </w:r>
    </w:p>
    <w:p>
      <w:pPr/>
      <w:r>
        <w:rPr>
          <w:lang w:val="hi_IN" w:bidi="hi_IN"/>
        </w:rPr>
      </w:r>
      <w:r>
        <w:rPr>
          <w:lang w:val="hi_IN" w:bidi="hi_IN"/>
        </w:rPr>
        <w:t>कहानी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पौलुस के साथी, जैसे लूका और अरिस्तर्खुस</w:t>
      </w:r>
    </w:p>
    <w:p>
      <w:pPr>
        <w:pStyle w:val="ListBullet"/>
        <w:spacing w:line="240" w:lineRule="auto"/>
        <w:ind w:left="720"/>
      </w:pPr>
      <w:r>
        <w:rPr>
          <w:lang w:val="hi_IN" w:bidi="hi_IN"/>
        </w:rPr>
      </w:r>
      <w:r>
        <w:rPr>
          <w:lang w:val="hi_IN" w:bidi="hi_IN"/>
        </w:rPr>
        <w:t>नाविक</w:t>
      </w:r>
    </w:p>
    <w:p>
      <w:pPr>
        <w:pStyle w:val="ListBullet"/>
        <w:spacing w:line="240" w:lineRule="auto"/>
        <w:ind w:left="720"/>
      </w:pPr>
      <w:r>
        <w:rPr>
          <w:lang w:val="hi_IN" w:bidi="hi_IN"/>
        </w:rPr>
      </w:r>
      <w:r>
        <w:rPr>
          <w:lang w:val="hi_IN" w:bidi="hi_IN"/>
        </w:rPr>
        <w:t>यूलियुस, सूबेदार</w:t>
      </w:r>
    </w:p>
    <w:p>
      <w:pPr>
        <w:pStyle w:val="ListBullet"/>
        <w:spacing w:line="240" w:lineRule="auto"/>
        <w:ind w:left="720"/>
      </w:pPr>
      <w:r>
        <w:rPr>
          <w:lang w:val="hi_IN" w:bidi="hi_IN"/>
        </w:rPr>
      </w:r>
      <w:r>
        <w:rPr>
          <w:lang w:val="hi_IN" w:bidi="hi_IN"/>
        </w:rPr>
        <w:t xml:space="preserve">सैनिक </w:t>
      </w:r>
    </w:p>
    <w:p>
      <w:pPr>
        <w:pStyle w:val="ListBullet"/>
        <w:spacing w:line="240" w:lineRule="auto"/>
        <w:ind w:left="720"/>
      </w:pPr>
      <w:r>
        <w:rPr>
          <w:lang w:val="hi_IN" w:bidi="hi_IN"/>
        </w:rPr>
      </w:r>
      <w:r>
        <w:rPr>
          <w:lang w:val="hi_IN" w:bidi="hi_IN"/>
        </w:rPr>
        <w:t>कैदी</w:t>
      </w:r>
    </w:p>
    <w:p>
      <w:pPr>
        <w:pStyle w:val="ListBullet"/>
        <w:spacing w:line="240" w:lineRule="auto"/>
        <w:ind w:left="720"/>
      </w:pPr>
      <w:r>
        <w:rPr>
          <w:lang w:val="hi_IN" w:bidi="hi_IN"/>
        </w:rPr>
      </w:r>
      <w:r>
        <w:rPr>
          <w:lang w:val="hi_IN" w:bidi="hi_IN"/>
        </w:rPr>
        <w:t>पुतियुली के विश्वासी</w:t>
      </w:r>
    </w:p>
    <w:p>
      <w:pPr>
        <w:pStyle w:val="ListBullet"/>
        <w:spacing w:line="240" w:lineRule="auto"/>
        <w:ind w:left="720"/>
      </w:pPr>
      <w:r>
        <w:rPr>
          <w:lang w:val="hi_IN" w:bidi="hi_IN"/>
        </w:rPr>
      </w:r>
      <w:r>
        <w:rPr>
          <w:lang w:val="hi_IN" w:bidi="hi_IN"/>
        </w:rPr>
        <w:t>रोम के विश्वासी</w:t>
      </w:r>
    </w:p>
    <w:p>
      <w:pPr>
        <w:pStyle w:val="ListBullet"/>
        <w:spacing w:line="240" w:lineRule="auto"/>
        <w:ind w:left="720"/>
      </w:pPr>
      <w:r>
        <w:rPr>
          <w:lang w:val="hi_IN" w:bidi="hi_IN"/>
        </w:rPr>
      </w:r>
      <w:r>
        <w:rPr>
          <w:lang w:val="hi_IN" w:bidi="hi_IN"/>
        </w:rPr>
        <w:t>पौलुस की रखवाली कर रहा सैनिक</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माल्टा में तीन महीने बाद, पौलुस और उसके साथी सिकन्दरिया से एक जहाज पर रोम की ओर गए।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रोम में अन्य विश्वासियों से मिलने के लिए उत्सुक हूँ!" और "आख़िरकार! मुझे रोम जाने का अवसर मिलता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जहाज सुरकूसा, रेगियुम और फिर पुतियुली गया। जब जहाज पुतियुली में रुका, तो भाई (यीशु के अनुयायी) पौलुस से मिले। पौलुस और उसके साथी पुतियुली में सात दिन ठहरे।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पुतियुली में यीशु के अनुयायियों की भूमिका निभाने वाले कलाकार से पूछें, "आप कैसा महसूस कर रहे हैं?" आप ऐसी बातें सुन सकते हैं, जैसे, "यीशु के सेवक पौलुस से मिलने से हमें धन्य है," और "पौलुस हमें यीशु के बारे में और अधिक सिखाता है।"</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"इस इलाके में भी यीशु को मानने वाले हैं," और "यीशु पर विश्वास करने वाले दूसरे लोगों से मिलकर बहुत हिम्मत मिलती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सूबेदार पौलुस और उसके यात्रा करने वाले साथियों को रोम ले गया। वे पुतियुली से सड़क मार्ग से रोम गए। रोम से विश्वासी पौलुस से मिलने आए और बाकी यात्रा में उसके साथ गए। जब पौलुस रोम जा रहा था, तो विश्वासी उससे अप्पियुस के चौक और तीन सराय में मिलने आए। पौलुस ने उनके लिए परमेश्वर का धन्यवाद किया और उसे हियाव मिला।</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रोम में यीशु के अनुयायियों की भूमिका निभाने वाले कलाकार पूछें, "आप कैसा महसूस कर रहे हैं?" आप ऐसी बातें सुन सकते हैं, जैसे, "हम सुनना चाहते हैं कि पौलुस यीशु के बारे में क्या कहता है," और "पौलुस को उसके विश्वास के कारण गिरफ्तार किया गया था।"</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जैसे, “मैं रोम में यीशु के और भी अनुयायियों से मिलकर बहुत खुश हूँ।” मैं रोम में मेरे लिए परमेश्वर ने जो कुछ रखा है, उसे देखने की आशा कर रहा हूँ," और "इन दयालु लोगों के लिए मैं परमेश्वर का धन्यवाद करता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 में वे शहर तक पहुँचे। पौलुस को एक घर में अपने आप रहने की अनुमति दी गई थी, लेकिन उसकी रखवाली के लिए एक रोमी सैनिक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सूबेदार, पौलुस और उसके साथी एक सिकन्दरिया के जहाज पर सवार हुए जो उन्हें रोम ले जाएगा। जहाज के आगे कैस्टर और पोलक्स </w:t>
      </w:r>
      <w:r>
        <w:rPr>
          <w:b/>
          <w:lang w:val="hi_IN" w:bidi="hi_IN"/>
        </w:rPr>
        <w:t>देवताओं</w:t>
      </w:r>
      <w:r>
        <w:rPr>
          <w:lang w:val="hi_IN" w:bidi="hi_IN"/>
        </w:rPr>
        <w:t xml:space="preserve"> की आकृति लगी हुई थी। आकृति जहाज के अगले हिस्से पर लगी लकड़ी की नक्काशीदार सजावट होती है। देवताओं शब्द का उपयोग उसी तरह करें जैसे आपने पहले किया था। </w:t>
      </w:r>
      <w:r>
        <w:rPr>
          <w:b/>
          <w:lang w:val="hi_IN" w:bidi="hi_IN"/>
        </w:rPr>
        <w:t>देवताओं</w:t>
      </w:r>
      <w:r>
        <w:rPr>
          <w:lang w:val="hi_IN" w:bidi="hi_IN"/>
        </w:rPr>
        <w:t xml:space="preserve"> के बारे में अधिक जानकारी के लिए मुख्य शब्दावली देखें।</w:t>
      </w:r>
    </w:p>
    <w:p>
      <w:pPr/>
      <w:r>
        <w:rPr>
          <w:lang w:val="hi_IN" w:bidi="hi_IN"/>
        </w:rPr>
      </w:r>
      <w:r>
        <w:rPr>
          <w:lang w:val="hi_IN" w:bidi="hi_IN"/>
        </w:rPr>
        <w:t xml:space="preserve">रुकें और एक </w:t>
      </w:r>
      <w:r>
        <w:rPr>
          <w:b/>
          <w:lang w:val="hi_IN" w:bidi="hi_IN"/>
        </w:rPr>
        <w:t>जहाज के मस्तक-चिह्न</w:t>
      </w:r>
      <w:r>
        <w:rPr>
          <w:lang w:val="hi_IN" w:bidi="hi_IN"/>
        </w:rPr>
        <w:t xml:space="preserve"> की तस्वीर दिखाएँ।</w:t>
      </w:r>
    </w:p>
    <w:p>
      <w:pPr/>
      <w:r>
        <w:rPr>
          <w:lang w:val="hi_IN" w:bidi="hi_IN"/>
        </w:rPr>
      </w:r>
      <w:r>
        <w:rPr>
          <w:lang w:val="hi_IN" w:bidi="hi_IN"/>
        </w:rPr>
        <w:t xml:space="preserve">जब पौलुस और उसके साथी पुतियुली पहुँचे, तो </w:t>
      </w:r>
      <w:r>
        <w:rPr>
          <w:b/>
          <w:lang w:val="hi_IN" w:bidi="hi_IN"/>
        </w:rPr>
        <w:t>भाइयों</w:t>
      </w:r>
      <w:r>
        <w:rPr>
          <w:lang w:val="hi_IN" w:bidi="hi_IN"/>
        </w:rPr>
        <w:t>, यानी यीशु के विश्वासियों ने उन्हें आमंत्रित किया। वे वहाँ सात दिन ठहरे। जिस प्रकार आपने पहले भाइयों शब्द का प्रयोग किया है, उसी शब्द का उपयोग करें।</w:t>
      </w:r>
    </w:p>
    <w:p>
      <w:pPr/>
      <w:r>
        <w:rPr>
          <w:lang w:val="hi_IN" w:bidi="hi_IN"/>
        </w:rPr>
      </w:r>
      <w:r>
        <w:rPr>
          <w:lang w:val="hi_IN" w:bidi="hi_IN"/>
        </w:rPr>
        <w:t>रोम नगर रोमी साम्राज्य की राजधानी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प्रेरितों के काम 28:17–31</w:t>
      </w:r>
      <w:r>
        <w:rPr>
          <w:lang w:val="hi_IN" w:bidi="hi_IN"/>
        </w:rPr>
      </w:r>
    </w:p>
    <w:p>
      <w:pPr>
        <w:pStyle w:val="Heading3"/>
      </w:pPr>
      <w:r>
        <w:rPr>
          <w:lang w:val="hi_IN" w:bidi="hi_IN"/>
        </w:rPr>
        <w:t>सुने और मन में रखें</w:t>
      </w:r>
    </w:p>
    <w:p>
      <w:pPr/>
      <w:r>
        <w:rPr>
          <w:lang w:val="hi_IN" w:bidi="hi_IN"/>
        </w:rPr>
      </w:r>
      <w:r>
        <w:rPr>
          <w:lang w:val="hi_IN" w:bidi="hi_IN"/>
        </w:rPr>
        <w:t>प्रेरितों के काम 28:17–31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पौलुस और उसके साथी अन्त में रोम पहुँचे। पौलुस को एक सैनिक के साथ अकेले एक स्थान पर रहने की अनुमति दी गई थी।</w:t>
      </w:r>
    </w:p>
    <w:p>
      <w:pPr/>
      <w:r>
        <w:rPr>
          <w:lang w:val="hi_IN" w:bidi="hi_IN"/>
        </w:rPr>
      </w:r>
      <w:r>
        <w:rPr>
          <w:lang w:val="hi_IN" w:bidi="hi_IN"/>
        </w:rPr>
        <w:t>पौलुस रोम आने के तीन दिन बाद, उसने स्थानीय यहूदी अगुवों को उससे मिलने के लिए आमंत्रित किया। अगुवे उस स्थान पर पहुँचे जहाँ पौलुस रह रहा था। पौलुस ने उन्हें भाई कहा, जिसका अर्थ है कि वे साथी यहूदी थे। उसका यह अर्थ नहीं था कि वे यीशु के अनुयायी थे। पौलुस ने समझाया कि उसने उनके साथी यहूदियों के खिलाफ कुछ भी गलत नहीं किया था और न ही उनके पूर्वजों की परंपराओं के खिलाफ बात की। जब पौलुस मसीही बन गया, तो उसने यहूदी जीवन के तरीकों का विरोध नहीं किया। फिर भी यहूदियों ने पौलुस को गिरफ्तार किया और उसे रोमियों के हवाले कर दिया।</w:t>
      </w:r>
    </w:p>
    <w:p>
      <w:pPr/>
      <w:r>
        <w:rPr>
          <w:lang w:val="hi_IN" w:bidi="hi_IN"/>
        </w:rPr>
      </w:r>
      <w:r>
        <w:rPr>
          <w:lang w:val="hi_IN" w:bidi="hi_IN"/>
        </w:rPr>
        <w:t>रुकें और चर्चा करें: जब आप एक नए स्थान पर पहुँचते हैं तो आप पहली काम क्या करते हैं?</w:t>
      </w:r>
    </w:p>
    <w:p>
      <w:pPr/>
      <w:r>
        <w:rPr>
          <w:lang w:val="hi_IN" w:bidi="hi_IN"/>
        </w:rPr>
      </w:r>
      <w:r>
        <w:rPr>
          <w:lang w:val="hi_IN" w:bidi="hi_IN"/>
        </w:rPr>
        <w:t>परीक्षणों के दौरान, रोमी यह साबित नहीं कर पाए कि पौलुस ने कोई ऐसा अपराध किया था जो मृत्यु के योग्य था। फिर पौलुस यहूदी अगुवों को उन परीक्षणों का विवरण देता है जो उसने रोमी राज्यपाल के साथ किए थे। पौलुस यहूदी अगुवों से कहता है कि रोमी यह साबित नहीं कर पाए कि पौलुस ने कोई ऐसा अपराध किया था जो मृत्यु के योग्य था।</w:t>
      </w:r>
    </w:p>
    <w:p>
      <w:pPr/>
      <w:r>
        <w:rPr>
          <w:lang w:val="hi_IN" w:bidi="hi_IN"/>
        </w:rPr>
      </w:r>
      <w:r>
        <w:rPr>
          <w:lang w:val="hi_IN" w:bidi="hi_IN"/>
        </w:rPr>
        <w:t xml:space="preserve">रोमी अधिकारी पौलुस को मुक्त करने की इच्छा रखते थे, लेकिन यहूदियों ने आपत्ति की। यहूदी अगुवों ने जोर दिया कि पौलुस ने यहूदी लोगों और परमेश्वर के खिलाफ अपराध किए। क्योंकि यहूदी अगुवे पौलुस को छोड़ना नहीं चाहते थे, इसलिए पौलुस ने कैसर से अपील की क्योंकि उसके पास कोई बेहतर विकल्प नहीं था। पौलुस ने एक रोमी नागरिक के रूप में अपने अधिकार का उपयोग किया कि वह अपनी निर्दोषता का बचाव करने के लिए एक उच्च न्यायालय में अपील कर सकता है। पौलुस स्पष्ट करता है कि उसके पास अपने लोगों के खिलाफ कोई आरोप नहीं था। पौलुस ने रोमियों के सामने यहूदियों पर गलत काम करने का आरोप लगाने की योजना नहीं बनाई थी। </w:t>
      </w:r>
    </w:p>
    <w:p>
      <w:pPr/>
      <w:r>
        <w:rPr>
          <w:lang w:val="hi_IN" w:bidi="hi_IN"/>
        </w:rPr>
      </w:r>
      <w:r>
        <w:rPr>
          <w:lang w:val="hi_IN" w:bidi="hi_IN"/>
        </w:rPr>
        <w:t>पौलुस रोम में यहूदियों के स्थानीय अगुवों को समझाता है कि वह उनसे क्यों मिलना चाहता था। पौलुस ने उनसे कहा कि वह जंजीरों में था क्योंकि वह इस्राएल की आशा पर विश्वास करता है। इस्राएल की आशा उस व्यक्ति को दर्शाती है जिसे परमेश्वर ने इस्राएल के लोगों को बचाने का वादा किया था, यानी मसीहा।</w:t>
      </w:r>
    </w:p>
    <w:p>
      <w:pPr/>
      <w:r>
        <w:rPr>
          <w:lang w:val="hi_IN" w:bidi="hi_IN"/>
        </w:rPr>
      </w:r>
      <w:r>
        <w:rPr>
          <w:lang w:val="hi_IN" w:bidi="hi_IN"/>
        </w:rPr>
        <w:t>यहूदियों के स्थानीय अगुवों ने पौलुस से कहा कि उन्हें उसके बारे में यहूदिया से कोई पत्र नहीं मिला। ये अगुवे पौलुस और यरूशलेम के यहूदियों के अगुवों के बीच की समस्याओं के बारे में नहीं जानते थे। उन्होंने कहा कि उनके किसी भी साथी यहूदी ने पौलुस के खिलाफ कुछ बुरा नहीं कहा। यहूदियों के स्थानीय अगुवे यह सुनना पसंद करते हैं कि पौलुस "संप्रदाय" के बारे में क्या सोचता है, जो कुछ अलग धार्मिक विश्वासों वाले लोगों का एक समूह है। उन्होंने पौलुस से कहा कि कुछ लोग थे जो इस संप्रदाय के खिलाफ बात करते थे। स्थानीय यहूदी अगुवों ने शायद यहूदियों से इन कहानियों के बारे में सुना होगा जिन्होंने सुसमाचार संदेश को अस्वीकार कर दिया था। स्थानीय यहूदी अगुवे पौलुस से फिर से मिलने की तारीख पर सहमत हुए।</w:t>
      </w:r>
    </w:p>
    <w:p>
      <w:pPr/>
      <w:r>
        <w:rPr>
          <w:lang w:val="hi_IN" w:bidi="hi_IN"/>
        </w:rPr>
      </w:r>
      <w:r>
        <w:rPr>
          <w:lang w:val="hi_IN" w:bidi="hi_IN"/>
        </w:rPr>
        <w:t>जब उनकी बैठक की तारीख आई, तो स्थानीय यहूदी अगुवे उस स्थान पर आए जहाँ पौलुस रहा था। पिछली बैठक की तुलना में अधिक लोग आए थे। सुबह से शाम तक, उसने उन्हें परमेश्वर के राज्य के बारे में समझाया। परमेश्वर के राज्य का अर्थ है परमेश्वर का उसके लोगों के हृदय में राजा के रूप में शासन करना।</w:t>
      </w:r>
    </w:p>
    <w:p>
      <w:pPr/>
      <w:r>
        <w:rPr>
          <w:lang w:val="hi_IN" w:bidi="hi_IN"/>
        </w:rPr>
      </w:r>
      <w:r>
        <w:rPr>
          <w:lang w:val="hi_IN" w:bidi="hi_IN"/>
        </w:rPr>
        <w:t>पौलुस ने उन्हें यह समझाने की कोशिश की कि यीशु वह उद्धारकर्ता है जिसका वादा परमेश्वर ने किया था। उसने यहूदियों को मूसा की व्यवस्था और भविष्यद्वक्ताओं के शब्दों का उपयोग करके मनाया। पौलुस कुछ यहूदियों को यीशु पर अपने विश्वास के बारे में समझाने में सक्षम हुआ। अन्य यहूदी पौलुस पर विश्वास नहीं करते थे। वे आपस में असहमत थे। यहूदी जो यीशु पर विश्वास करते थे, उन्होंने उन लोगों के साथ बहस किया जो विश्वास नहीं करते थे।</w:t>
      </w:r>
    </w:p>
    <w:p>
      <w:pPr/>
      <w:r>
        <w:rPr>
          <w:lang w:val="hi_IN" w:bidi="hi_IN"/>
        </w:rPr>
      </w:r>
      <w:r>
        <w:rPr>
          <w:lang w:val="hi_IN" w:bidi="hi_IN"/>
        </w:rPr>
        <w:t>पौलुस ने एक अंतिम बात कही, फिर यहूदी चले गए। पौलुस ने कहा कि पवित्र आत्मा सही था जब उसने भविष्यद्वक्ता यशायाह के माध्यम से उनके पूर्वजों से एक संदेश बोला। भविष्यद्वक्ता यशायाह ने कहा कि लोग परमेश्वर के वचन सुनेंगे, फिर भी उन्हें समझ नहीं पाएँगे। वे देखेंगे, परन्तु न तो बूझेंगे और न पहचानेंगे। तब भविष्यद्वक्ता ने कहा कि लोगों के हृदय कठोर, अर्थात सुन्न हो गए थे। हृदय मानव मन, भावनाओं और इच्छा का केंद्र है। यह एक तुलना है जिसका अर्थ है कि लोग उस बात पर विश्वास करने के लिए तैयार नहीं हैं जो परमेश्वर उन्हें बता रहा है। भविष्यद्वक्ता तुलना को यह कहकर जारी रखता है कि उनके कानों को सुनने में कठिनाई हो रही है और उनकी आँखें बंद थीं। यह संदेश बहरे और अंधे होने के बारे में नहीं है, बल्कि उन्होंने जो सुना उस पर विश्वास करने से इनकार करने और सच्चाई को स्वीकार नहीं करने के बारे में है। भविष्यद्वक्ता यशायाह कह रहा था कि कुछ लोग होंगे जो परमेश्वर से संदेश सुनेंगे, लेकिन ये लोग संदेश को आसानी से अनदेखा करेंगे। ऐसे लोग भी होगें जो परमेश्वर के अलौकिक कार्यों को देखेंगें, फिर भी यह अनदेखा कर देंगें कि परमेश्वर ही वहाँ कार्य कर रहा है।</w:t>
      </w:r>
    </w:p>
    <w:p>
      <w:pPr/>
      <w:r>
        <w:rPr>
          <w:lang w:val="hi_IN" w:bidi="hi_IN"/>
        </w:rPr>
      </w:r>
      <w:r>
        <w:rPr>
          <w:lang w:val="hi_IN" w:bidi="hi_IN"/>
        </w:rPr>
        <w:t>रुकें और चर्चा करें: अपनी भाषा और संस्कृति में आप किन तुलनाओं या शब्द-चित्रों का उपयोग करते हैं, ऐसे व्यक्ति के लिए जो देखी और सुनी बातों पर भी विश्वास करने या सुनने से इंकार करता है?</w:t>
      </w:r>
    </w:p>
    <w:p>
      <w:pPr/>
      <w:r>
        <w:rPr>
          <w:lang w:val="hi_IN" w:bidi="hi_IN"/>
        </w:rPr>
      </w:r>
      <w:r>
        <w:rPr>
          <w:lang w:val="hi_IN" w:bidi="hi_IN"/>
        </w:rPr>
        <w:t>अन्यथा, लोग अपने मन से समझ सकते हैं, अपनी आँखों से देख सकते हैं, और अपने कानों से सुन सकते हैं। लोग सच्चाई का एहसास करेंगे और विश्वास करेंगे कि यीशु उनका उद्धारकर्ता है। लोग अपने हृदय से समझेंगे और मुड़ेंगे, जिसका अर्थ है कि वे पश्चाताप करेंगे, या अपने पापों से दूर हो जाएँगे। उन्हें परमेश्वर से चंगाई प्राप्त होगी। परमेश्वर उनके पापों को क्षमा करेगा और लोग परमेश्वर के साथ सही संबंध में जीवन बिताएँगे।</w:t>
      </w:r>
    </w:p>
    <w:p>
      <w:pPr/>
      <w:r>
        <w:rPr>
          <w:lang w:val="hi_IN" w:bidi="hi_IN"/>
        </w:rPr>
      </w:r>
      <w:r>
        <w:rPr>
          <w:lang w:val="hi_IN" w:bidi="hi_IN"/>
        </w:rPr>
        <w:t>जब पौलुस ने कहा "मैं चाहता हूँ कि तुम जान लो," तो वह यहूदी अगुवों को कुछ बहुत महत्वपूर्ण बता रहा था। पौलुस ने अगुवों से कहा कि परमेश्वर ने अपने संदेशवाहकों को उद्धार के संदेश के साथ अन्यजातियों के पास भेजा है। परमेश्वर उन्हें भी बचाना चाहता है। पौलुस ने कहा कि अन्यजाति सुनेंगे। इस भाग के कुछ अनुवाद यह भी जोड़ते हैं कि यहूदी पौलुस को छोड़कर चले गए और आपस में बहस करते रहे।</w:t>
      </w:r>
    </w:p>
    <w:p>
      <w:pPr/>
      <w:r>
        <w:rPr>
          <w:lang w:val="hi_IN" w:bidi="hi_IN"/>
        </w:rPr>
      </w:r>
      <w:r>
        <w:rPr>
          <w:lang w:val="hi_IN" w:bidi="hi_IN"/>
        </w:rPr>
        <w:t>पौलुस दो और साल तक रोम में रहा। उसने अपने स्वयं के खर्चों का भुगतान किया। पौलुस ने उन सबका स्वागत किया जो उससे मिलने आते थे, जिनमें यहूदी, रोमी और यूनानी भी शामिल थे। उन दो वर्षों में, पौलुस ने परमेश्वर के राज्य के बारे में प्रचार करना और प्रभु यीशु मसीह के बारे में सिखाना जारी रखा। जब पौलुस घर में कैद था, तब भी वह परमेश्वर के राज्य के बारे में खुलकर बोलता रहा, और किसी ने उसे रोकने की कोशिश नहीं की।</w:t>
      </w:r>
    </w:p>
    <w:p>
      <w:pPr/>
      <w:r>
        <w:rPr>
          <w:lang w:val="hi_IN" w:bidi="hi_IN"/>
        </w:rPr>
      </w:r>
      <w:r>
        <w:rPr>
          <w:lang w:val="hi_IN" w:bidi="hi_IN"/>
        </w:rPr>
        <w:t>रुकें और चर्चा करें: आपकी संस्कृति में लोग कैसे व्यवहार करते हैं जब वे एक-दूसरे से सहमत नहीं होते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पौलुस रोम पहुँचने के तीन दिन बाद, उसने प्रभावशाली यहूदियों को शहर में मिलने के लिए आमंत्रित किया। पौलुस और यहूदियों ने एक और दिन फिर से मिलने का फैसला किया।</w:t>
      </w:r>
    </w:p>
    <w:p>
      <w:pPr/>
      <w:r>
        <w:rPr>
          <w:lang w:val="hi_IN" w:bidi="hi_IN"/>
        </w:rPr>
      </w:r>
      <w:r>
        <w:rPr>
          <w:b/>
          <w:lang w:val="hi_IN" w:bidi="hi_IN"/>
        </w:rPr>
        <w:t>दूसरा दृश्य:</w:t>
      </w:r>
      <w:r>
        <w:rPr>
          <w:lang w:val="hi_IN" w:bidi="hi_IN"/>
        </w:rPr>
        <w:t xml:space="preserve"> उनकी नियुक्त बैठक का दिन आया। और अधिक यहूदी आए जो पौलुस का संदेश सुनना चाहते थे।</w:t>
      </w:r>
    </w:p>
    <w:p>
      <w:pPr/>
      <w:r>
        <w:rPr>
          <w:lang w:val="hi_IN" w:bidi="hi_IN"/>
        </w:rPr>
      </w:r>
      <w:r>
        <w:rPr>
          <w:b/>
          <w:lang w:val="hi_IN" w:bidi="hi_IN"/>
        </w:rPr>
        <w:t>तीसरा दृश्य:</w:t>
      </w:r>
      <w:r>
        <w:rPr>
          <w:lang w:val="hi_IN" w:bidi="hi_IN"/>
        </w:rPr>
        <w:t xml:space="preserve"> पौलुस दो साल तक रोम में रहा, और दूसरों को परमेश्वर के राज्य का सुसमाचार प्रचार करता था।</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स्थानीय यहूदी अगुवे</w:t>
      </w:r>
    </w:p>
    <w:p>
      <w:pPr>
        <w:pStyle w:val="ListBullet"/>
        <w:spacing w:line="240" w:lineRule="auto"/>
        <w:ind w:left="720"/>
      </w:pPr>
      <w:r>
        <w:rPr>
          <w:lang w:val="hi_IN" w:bidi="hi_IN"/>
        </w:rPr>
      </w:r>
      <w:r>
        <w:rPr>
          <w:lang w:val="hi_IN" w:bidi="hi_IN"/>
        </w:rPr>
        <w:t>अन्य यहूदी जो बाद में आए थे</w:t>
      </w:r>
    </w:p>
    <w:p>
      <w:pPr>
        <w:pStyle w:val="ListBullet"/>
        <w:spacing w:line="240" w:lineRule="auto"/>
        <w:ind w:left="720"/>
      </w:pPr>
      <w:r>
        <w:rPr>
          <w:lang w:val="hi_IN" w:bidi="hi_IN"/>
        </w:rPr>
      </w:r>
      <w:r>
        <w:rPr>
          <w:lang w:val="hi_IN" w:bidi="hi_IN"/>
        </w:rPr>
        <w:t>पौलुस की रखवाली कर रहा सैनिक</w:t>
      </w:r>
    </w:p>
    <w:p>
      <w:pPr>
        <w:pStyle w:val="ListBullet"/>
        <w:spacing w:line="240" w:lineRule="auto"/>
        <w:ind w:left="720"/>
      </w:pPr>
      <w:r>
        <w:rPr>
          <w:lang w:val="hi_IN" w:bidi="hi_IN"/>
        </w:rPr>
      </w:r>
      <w:r>
        <w:rPr>
          <w:lang w:val="hi_IN" w:bidi="hi_IN"/>
        </w:rPr>
        <w:t>अन्य लोग जिन्होंने पौलुस की बात सुनी</w:t>
      </w:r>
    </w:p>
    <w:p>
      <w:pPr/>
      <w:r>
        <w:rPr>
          <w:lang w:val="hi_IN" w:bidi="hi_IN"/>
        </w:rPr>
      </w:r>
      <w:r>
        <w:rPr>
          <w:lang w:val="hi_IN" w:bidi="hi_IN"/>
        </w:rPr>
        <w:t>इस सत्र में, समूह से कहें कि वे कहानी और उसके कार्यों को समझने के लिए उसका दृश्य बनाएँ, घटनाओं का क्रम बताने के लिए ऐसी चीज़ों का इस्तेमाल करें जिन्हें इधर-उधर रखा जा सके (जैसे पत्थर, लकड़ियाँ या बच्चों के खिलौने)।</w:t>
      </w:r>
    </w:p>
    <w:p>
      <w:pPr/>
      <w:r>
        <w:rPr>
          <w:lang w:val="hi_IN" w:bidi="hi_IN"/>
        </w:rPr>
      </w:r>
      <w:r>
        <w:rPr>
          <w:lang w:val="hi_IN" w:bidi="hi_IN"/>
        </w:rPr>
        <w:t>यह याद रखना महत्वपूर्ण है कि पौलुस किराए के घर में रह रहा था, पर वह पहरे में था। पौलुस रोम पहुँचने के बाद, उसने स्थानीय यहूदी अगुवों को एक बैठक के लिए आमंत्रित किया। पौलुस ने कैसरिया में अपने परीक्षण की घटनाओं को दोबारा बताया। उसने रोम में यहूदी नेतृत्व के सामने अब तक जो कुछ हुआ था, उसका सार बताया। स्थानीय अगुवों को पौलुस और यरूशलेम में यहूदियों के अगुवों के बीच असहमति के बारे में नहीं पता था। वे किसी और दिन फिर से मिलने पर सहमत हुए।</w:t>
      </w:r>
    </w:p>
    <w:p>
      <w:pPr/>
      <w:r>
        <w:rPr>
          <w:lang w:val="hi_IN" w:bidi="hi_IN"/>
        </w:rPr>
      </w:r>
      <w:r>
        <w:rPr>
          <w:lang w:val="hi_IN" w:bidi="hi_IN"/>
        </w:rPr>
        <w:t>जब निर्धारित दिन आया, तो स्थानीय यहूदी अगुवे पौलुस की बातें सुनने के लिए अन्य यहूदियों को लाए। पौलुस ने सुबह से शाम तक परमेश्वर के राज्य के बारे में सिखाया। पौलुस ने मूसा की व्यवस्था और भविष्यद्वक्ताओं का उपयोग करके यीशु के बारे में उनसे बात की। कुछ यहूदियों ने सुसमाचार के संदेश पर विश्वास किया, जबकि अन्य ने विश्वास नहीं किया।</w:t>
      </w:r>
    </w:p>
    <w:p>
      <w:pPr/>
      <w:r>
        <w:rPr>
          <w:lang w:val="hi_IN" w:bidi="hi_IN"/>
        </w:rPr>
      </w:r>
      <w:r>
        <w:rPr>
          <w:lang w:val="hi_IN" w:bidi="hi_IN"/>
        </w:rPr>
        <w:t>उन्हें जाने से पहले, पौलुस ने एक अंतिम कथन दिया। पौलुस ने भविष्यद्वक्ता यशायाह के संदेश को उद्धृत किया। यशायाह ने कहा कि उनके कानों को सुनने में कठिनाई हो रही है और उनकी आँखें बंद थीं। तुलना के रूप में बहरे कान और अंधे आँख का उपयोग किया जाता है। लोग सच्चाई सुनते हैं और परमेश्वर के कार्य को देखते हैं, फिर भी वे जो सुनते हैं उस पर विश्वास करने से इनकार करते हैं और जो उन्होंने देखा है उसे अनदेखा कर देते हैं। "हृदय से समझना और मुड़ना" का अर्थ है उनके पापों से पश्चाताप करना। "परमेश्वर की ओर से चंगाई” का अर्थ उनके पापों की क्षमा से है, और यह कि लोग परमेश्वर के साथ सही स्थिति में जीवन जीएँगे।</w:t>
      </w:r>
    </w:p>
    <w:p>
      <w:pPr/>
      <w:r>
        <w:rPr>
          <w:lang w:val="hi_IN" w:bidi="hi_IN"/>
        </w:rPr>
      </w:r>
      <w:r>
        <w:rPr>
          <w:lang w:val="hi_IN" w:bidi="hi_IN"/>
        </w:rPr>
        <w:t>तब पौलुस ने बहुत दृढ़ता से कहा, “मैं चाहता हूँ कि तुम यह जान लो,” या “मुझे तुम्हें यह बताना ही है।” यह यहूदियों के लिए जानना महत्वपूर्ण था कि परमेश्वर अन्यजातियों को भी उद्धार देगा, और वे भी परमेश्वर के राज्य में प्रवेश करेंगे। यह संदेश का एक महत्वपूर्ण हिस्सा है। यहूदी इस संदेश को न तो समझते हैं और न ही सुनते हैं, परन्तु अन्यजाति इसे सुनेंगे।</w:t>
      </w:r>
    </w:p>
    <w:p>
      <w:pPr/>
      <w:r>
        <w:rPr>
          <w:lang w:val="hi_IN" w:bidi="hi_IN"/>
        </w:rPr>
      </w:r>
      <w:r>
        <w:rPr>
          <w:lang w:val="hi_IN" w:bidi="hi_IN"/>
        </w:rPr>
        <w:t>पौलुस रोम पहुँचने के बाद दो साल तक रोम में रहा। उन वर्षों के भीतर, पौलुस ने परमेश्वर के राज्य और प्रभु यीशु मसीह के बारे में प्रचार करना और सिखाना जारी रखा।</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स्थानीय यहूदी अगुवे</w:t>
      </w:r>
    </w:p>
    <w:p>
      <w:pPr>
        <w:pStyle w:val="ListBullet"/>
        <w:spacing w:line="240" w:lineRule="auto"/>
        <w:ind w:left="720"/>
      </w:pPr>
      <w:r>
        <w:rPr>
          <w:lang w:val="hi_IN" w:bidi="hi_IN"/>
        </w:rPr>
      </w:r>
      <w:r>
        <w:rPr>
          <w:lang w:val="hi_IN" w:bidi="hi_IN"/>
        </w:rPr>
        <w:t>अन्य यहूदी जो बाद में आए थे</w:t>
      </w:r>
    </w:p>
    <w:p>
      <w:pPr>
        <w:pStyle w:val="ListBullet"/>
        <w:spacing w:line="240" w:lineRule="auto"/>
        <w:ind w:left="720"/>
      </w:pPr>
      <w:r>
        <w:rPr>
          <w:lang w:val="hi_IN" w:bidi="hi_IN"/>
        </w:rPr>
      </w:r>
      <w:r>
        <w:rPr>
          <w:lang w:val="hi_IN" w:bidi="hi_IN"/>
        </w:rPr>
        <w:t>पौलुस की रखवाली कर रहा सैनिक</w:t>
      </w:r>
    </w:p>
    <w:p>
      <w:pPr>
        <w:pStyle w:val="ListBullet"/>
        <w:spacing w:line="240" w:lineRule="auto"/>
        <w:ind w:left="720"/>
      </w:pPr>
      <w:r>
        <w:rPr>
          <w:lang w:val="hi_IN" w:bidi="hi_IN"/>
        </w:rPr>
      </w:r>
      <w:r>
        <w:rPr>
          <w:lang w:val="hi_IN" w:bidi="hi_IN"/>
        </w:rPr>
        <w:t>अन्य लोग जिन्होंने पौलुस की बात सुनी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पौलुस के रोम पहुँचने के तीन दिन बाद, उसने स्थानीय यहूदी अगुवों को उससे मिलने के लिए आमंत्रित किया। पौलुस ने यहूदियों को समझाया कि वह कैदी क्यों बना और उसने कैसर से अपील क्यों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"मैं रोम में यहूदी अगुवों को जानना चाहता हूँ," और "मुझे उन्हें बताना होगा कि मैं कोई अपराधी नहीं हूँ।"</w:t>
      </w:r>
    </w:p>
    <w:p>
      <w:pPr>
        <w:pStyle w:val="ListBullet"/>
        <w:spacing w:line="240" w:lineRule="auto"/>
        <w:ind w:left="720"/>
      </w:pPr>
      <w:r>
        <w:rPr>
          <w:lang w:val="hi_IN" w:bidi="hi_IN"/>
        </w:rPr>
      </w:r>
      <w:r>
        <w:rPr>
          <w:lang w:val="hi_IN" w:bidi="hi_IN"/>
        </w:rPr>
        <w:t>स्थानीय यहूदी अगुवों की भूमिका निभाने वाले अभिनेताओं से पूछें, "आप कैसा महसूस कर रहे हैं?" आप ऐसी बातें सुन सकते "हमें इस व्यक्ति के बारे में अन्य यहूदियों से रिपोर्ट नहीं मिली," और "हम सुनना चाहते हैं कि यह व्यक्ति मसीहियों के बारे में क्या कहता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अगुवे और सुनना चाहते थे, इसलिए वे मिलने के लिए एक और दिन पर सहमत हुए। पौलुस एक निर्धारित तारीख पर स्थानीय यहूदी अगुवों से फिर से मिला। पौलुस का संदेश सुनने के लिए और अधिक यहूदी आए थे। पौलुस ने परमेश्वर के राज्य और यीशु के बारे में बात की। पौलुस ने कुछ यहूदियों को समझा लिया, लेकिन दूसरों ने उस पर विश्वास नहीं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"परमेश्वर ने मुझे रोम में अपने साथी यहूदियों तक संदेश साझा करने का अवसर दिया," और "आशा रखता हूँ—शायद मैं उनमें से कुछ को समझाने में सक्षम हो सकूँ।"</w:t>
      </w:r>
    </w:p>
    <w:p>
      <w:pPr>
        <w:pStyle w:val="ListBullet"/>
        <w:spacing w:line="240" w:lineRule="auto"/>
        <w:ind w:left="720"/>
      </w:pPr>
      <w:r>
        <w:rPr>
          <w:lang w:val="hi_IN" w:bidi="hi_IN"/>
        </w:rPr>
      </w:r>
      <w:r>
        <w:rPr>
          <w:lang w:val="hi_IN" w:bidi="hi_IN"/>
        </w:rPr>
        <w:t>पौलुस का संदेश सुनने वाले यहूदियों की भूमिका निभाने वाले अभिनेताओं से पूछें, "आप कैसा महसूस कर रहे हैं?" आप ऐसी बातें सुन सकते हैं, "पौलुस कोई अपराधी नहीं लगता है," और "पौलुस को यीशु और पवित्रशास्त्र के बारे में व्यापक ज्ञान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पौलुस उनके जाने से पहले उनसे एक आख़िरी बात कहता है: पौलुस बताता है कि भविष्यद्वक्ता यशायाह ने कहा था कि परमेश्वर अन्यजातियों के पास उद्धार पहुँचाएगा।</w:t>
      </w:r>
    </w:p>
    <w:p>
      <w:pPr>
        <w:pStyle w:val="ListBullet"/>
        <w:spacing w:line="240" w:lineRule="auto"/>
        <w:ind w:left="720"/>
      </w:pPr>
      <w:r>
        <w:rPr>
          <w:lang w:val="hi_IN" w:bidi="hi_IN"/>
        </w:rPr>
      </w:r>
      <w:r>
        <w:rPr>
          <w:lang w:val="hi_IN" w:bidi="hi_IN"/>
        </w:rPr>
        <w:t>पौलुस को बोलते हुए सुनने वाले यहूदियों की भूमिका निभाने वाले अभिनेताओं से पूछें, "आप कैसा महसूस कर रहे हैं? आप ऐसी बातें सुन सकते हैं, "परमेश्वर यहूदियों और अन्यजातियों दोनों का प्रभु है," और "अन्यजाति यीशु के द्वारा प्रभु के पास आ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दो साल तक, पौलुस ने उन सभी का स्वागत किया जो उससे मिलना चाहते थे। पौलुस ने लगातार परमेश्वर के राज्य और प्रभु यीशु मसीह के बारे में प्रचार किया।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पौलुस की भूमिका निभाने वाले अभिनेता से पूछें, "आप कैसा महसूस कर रहे हैं?" आप ऐसी बातें सुन सकते हैं, “जब तक मैं कर सकता हूँ, तब तक यीशु के बारे में प्रचार करता रहूँगा,” और “यीशु ने मुझे रोम भेजा है ताकि और भी लोग उद्धार पाएँ।”</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पौलुस ने </w:t>
      </w:r>
      <w:r>
        <w:rPr>
          <w:b/>
          <w:lang w:val="hi_IN" w:bidi="hi_IN"/>
        </w:rPr>
        <w:t>रोम</w:t>
      </w:r>
      <w:r>
        <w:rPr>
          <w:lang w:val="hi_IN" w:bidi="hi_IN"/>
        </w:rPr>
        <w:t xml:space="preserve"> में </w:t>
      </w:r>
      <w:r>
        <w:rPr>
          <w:b/>
          <w:lang w:val="hi_IN" w:bidi="hi_IN"/>
        </w:rPr>
        <w:t>यहूदियों</w:t>
      </w:r>
      <w:r>
        <w:rPr>
          <w:lang w:val="hi_IN" w:bidi="hi_IN"/>
        </w:rPr>
        <w:t xml:space="preserve"> के स्थानीय अगुवों को बुलाया। पौलुस ने उनसे कहा कि वह </w:t>
      </w:r>
      <w:r>
        <w:rPr>
          <w:b/>
          <w:lang w:val="hi_IN" w:bidi="hi_IN"/>
        </w:rPr>
        <w:t>यरूशलेम</w:t>
      </w:r>
      <w:r>
        <w:rPr>
          <w:lang w:val="hi_IN" w:bidi="hi_IN"/>
        </w:rPr>
        <w:t xml:space="preserve"> का एक कैदी है। उसने उन्हें भाई कहा, जिसका अर्थ है कि वे साथी यहूदी थे। पौलुस ने यहूदियों के स्थानीय अगुवों से कहा कि वह रोम आया था क्योंकि उसने </w:t>
      </w:r>
      <w:r>
        <w:rPr>
          <w:b/>
          <w:lang w:val="hi_IN" w:bidi="hi_IN"/>
        </w:rPr>
        <w:t>कैसर</w:t>
      </w:r>
      <w:r>
        <w:rPr>
          <w:lang w:val="hi_IN" w:bidi="hi_IN"/>
        </w:rPr>
        <w:t xml:space="preserve"> से अपील की थी। रोम रोमी साम्राज्य की राजधानी शहर है। यहूदी, यरूशलेम और कैसर शब्दों का उपयोग उसी तरह करें जैसे आपने पहले किया था। </w:t>
      </w:r>
      <w:r>
        <w:rPr>
          <w:lang w:val="hi_IN" w:bidi="hi_IN"/>
        </w:rPr>
        <w:t>यहूदी</w:t>
      </w:r>
      <w:r>
        <w:rPr>
          <w:lang w:val="hi_IN" w:bidi="hi_IN"/>
        </w:rPr>
        <w:t xml:space="preserve">, </w:t>
      </w:r>
      <w:r>
        <w:rPr>
          <w:lang w:val="hi_IN" w:bidi="hi_IN"/>
        </w:rPr>
        <w:t>यरूशलेम</w:t>
      </w:r>
      <w:r>
        <w:rPr>
          <w:lang w:val="hi_IN" w:bidi="hi_IN"/>
        </w:rPr>
        <w:t xml:space="preserve"> और </w:t>
      </w:r>
      <w:r>
        <w:rPr>
          <w:lang w:val="hi_IN" w:bidi="hi_IN"/>
        </w:rPr>
        <w:t>कैसर</w:t>
      </w:r>
      <w:r>
        <w:rPr>
          <w:lang w:val="hi_IN" w:bidi="hi_IN"/>
        </w:rPr>
        <w:t xml:space="preserve"> शब्दों के बारे में अधिक जानकारी के लिए मुख्य शब्दावली देखें।</w:t>
      </w:r>
    </w:p>
    <w:p>
      <w:pPr/>
      <w:r>
        <w:rPr>
          <w:lang w:val="hi_IN" w:bidi="hi_IN"/>
        </w:rPr>
      </w:r>
      <w:r>
        <w:rPr>
          <w:lang w:val="hi_IN" w:bidi="hi_IN"/>
        </w:rPr>
        <w:t xml:space="preserve">पौलुस ने यहूदियों से कहा कि उसके पास उसकी </w:t>
      </w:r>
      <w:r>
        <w:rPr>
          <w:b/>
          <w:lang w:val="hi_IN" w:bidi="hi_IN"/>
        </w:rPr>
        <w:t>जाति</w:t>
      </w:r>
      <w:r>
        <w:rPr>
          <w:lang w:val="hi_IN" w:bidi="hi_IN"/>
        </w:rPr>
        <w:t xml:space="preserve"> के खिलाफ कुछ भी नहीं है। पौलुस बताता है कि वह </w:t>
      </w:r>
      <w:r>
        <w:rPr>
          <w:b/>
          <w:lang w:val="hi_IN" w:bidi="hi_IN"/>
        </w:rPr>
        <w:t>इस्राएल</w:t>
      </w:r>
      <w:r>
        <w:rPr>
          <w:lang w:val="hi_IN" w:bidi="hi_IN"/>
        </w:rPr>
        <w:t xml:space="preserve"> की आशा में विश्वास करने के कारण कैद में है। "इस्राएल की आशा" परमेश्वर के उस वादे को दर्शाता है कि वह मसीहा को भेजेगा जो उसके लोगों को उनके पापों से बचाएगा। रोम में यहूदियों ने कहा कि उन्हें </w:t>
      </w:r>
      <w:r>
        <w:rPr>
          <w:b/>
          <w:lang w:val="hi_IN" w:bidi="hi_IN"/>
        </w:rPr>
        <w:t>यहूदिया</w:t>
      </w:r>
      <w:r>
        <w:rPr>
          <w:lang w:val="hi_IN" w:bidi="hi_IN"/>
        </w:rPr>
        <w:t xml:space="preserve"> से पौलुस के बारे में पत्र नहीं मिले थे। जाति, इस्राएल और यहूदिया शब्दों का उपयोग उसी तरह करें जैसे आपने पहले किया था। </w:t>
      </w:r>
      <w:r>
        <w:rPr>
          <w:lang w:val="hi_IN" w:bidi="hi_IN"/>
        </w:rPr>
        <w:t>जाति</w:t>
      </w:r>
      <w:r>
        <w:rPr>
          <w:lang w:val="hi_IN" w:bidi="hi_IN"/>
        </w:rPr>
        <w:t xml:space="preserve">, </w:t>
      </w:r>
      <w:r>
        <w:rPr>
          <w:lang w:val="hi_IN" w:bidi="hi_IN"/>
        </w:rPr>
        <w:t>इस्राएल</w:t>
      </w:r>
      <w:r>
        <w:rPr>
          <w:lang w:val="hi_IN" w:bidi="hi_IN"/>
        </w:rPr>
        <w:t xml:space="preserve"> और </w:t>
      </w:r>
      <w:r>
        <w:rPr>
          <w:lang w:val="hi_IN" w:bidi="hi_IN"/>
        </w:rPr>
        <w:t>यहूदिया</w:t>
      </w:r>
      <w:r>
        <w:rPr>
          <w:lang w:val="hi_IN" w:bidi="hi_IN"/>
        </w:rPr>
        <w:t xml:space="preserve"> शब्दों के बारे में अधिक जानकारी के लिए मुख्य शब्दावली देखें।</w:t>
      </w:r>
    </w:p>
    <w:p>
      <w:pPr/>
      <w:r>
        <w:rPr>
          <w:lang w:val="hi_IN" w:bidi="hi_IN"/>
        </w:rPr>
      </w:r>
      <w:r>
        <w:rPr>
          <w:lang w:val="hi_IN" w:bidi="hi_IN"/>
        </w:rPr>
        <w:t xml:space="preserve">निर्धारित तारीख पर पौलुस की बात सुनने के लिए बहुत से यहूदी आए थे। पौलुस ने </w:t>
      </w:r>
      <w:r>
        <w:rPr>
          <w:b/>
          <w:lang w:val="hi_IN" w:bidi="hi_IN"/>
        </w:rPr>
        <w:t>परमेश्वर के राज्य</w:t>
      </w:r>
      <w:r>
        <w:rPr>
          <w:lang w:val="hi_IN" w:bidi="hi_IN"/>
        </w:rPr>
        <w:t xml:space="preserve"> के बारे में गवाही दी और </w:t>
      </w:r>
      <w:r>
        <w:rPr>
          <w:b/>
          <w:lang w:val="hi_IN" w:bidi="hi_IN"/>
        </w:rPr>
        <w:t>व्यवस्था</w:t>
      </w:r>
      <w:r>
        <w:rPr>
          <w:lang w:val="hi_IN" w:bidi="hi_IN"/>
        </w:rPr>
        <w:t xml:space="preserve"> तथा </w:t>
      </w:r>
      <w:r>
        <w:rPr>
          <w:b/>
          <w:lang w:val="hi_IN" w:bidi="hi_IN"/>
        </w:rPr>
        <w:t>भविष्यद्वक्ताओं</w:t>
      </w:r>
      <w:r>
        <w:rPr>
          <w:lang w:val="hi_IN" w:bidi="hi_IN"/>
        </w:rPr>
        <w:t xml:space="preserve"> से यीशु के विषय में यहूदियों को समझाया और मनाने की कोशिश की। परमेश्वर के राज्य, व्यवस्था और भविष्यद्वक्ताओं के शब्दों का उपयोग उसी तरह करें जैसे आपने पहले किया था। </w:t>
      </w:r>
      <w:r>
        <w:rPr>
          <w:lang w:val="hi_IN" w:bidi="hi_IN"/>
        </w:rPr>
        <w:t>परमेश्वर के राज्य</w:t>
      </w:r>
      <w:r>
        <w:rPr>
          <w:lang w:val="hi_IN" w:bidi="hi_IN"/>
        </w:rPr>
        <w:t xml:space="preserve">, </w:t>
      </w:r>
      <w:r>
        <w:rPr>
          <w:lang w:val="hi_IN" w:bidi="hi_IN"/>
        </w:rPr>
        <w:t>व्यवस्था</w:t>
      </w:r>
      <w:r>
        <w:rPr>
          <w:lang w:val="hi_IN" w:bidi="hi_IN"/>
        </w:rPr>
        <w:t xml:space="preserve"> और </w:t>
      </w:r>
      <w:r>
        <w:rPr>
          <w:b/>
          <w:lang w:val="hi_IN" w:bidi="hi_IN"/>
        </w:rPr>
        <w:t>भविष्यद्वक्ताओं</w:t>
      </w:r>
      <w:r>
        <w:rPr>
          <w:lang w:val="hi_IN" w:bidi="hi_IN"/>
        </w:rPr>
        <w:t xml:space="preserve"> के बारे में अधिक जानकारी के लिए मुख्य शब्दावली देखें।</w:t>
      </w:r>
    </w:p>
    <w:p>
      <w:pPr/>
      <w:r>
        <w:rPr>
          <w:lang w:val="hi_IN" w:bidi="hi_IN"/>
        </w:rPr>
      </w:r>
      <w:r>
        <w:rPr>
          <w:lang w:val="hi_IN" w:bidi="hi_IN"/>
        </w:rPr>
        <w:t xml:space="preserve">यहूदियों के जाने से पहले, पौलुस ने उन्हें </w:t>
      </w:r>
      <w:r>
        <w:rPr>
          <w:b/>
          <w:lang w:val="hi_IN" w:bidi="hi_IN"/>
        </w:rPr>
        <w:t>पवित्र आत्मा</w:t>
      </w:r>
      <w:r>
        <w:rPr>
          <w:lang w:val="hi_IN" w:bidi="hi_IN"/>
        </w:rPr>
        <w:t xml:space="preserve"> के बारे में बताया जिसने भविष्यद्वक्ता यशायाह से बात की थी। उसने उनसे यह भी कहा कि परमेश्वर का </w:t>
      </w:r>
      <w:r>
        <w:rPr>
          <w:b/>
          <w:lang w:val="hi_IN" w:bidi="hi_IN"/>
        </w:rPr>
        <w:t>उद्धार</w:t>
      </w:r>
      <w:r>
        <w:rPr>
          <w:b/>
          <w:lang w:val="hi_IN" w:bidi="hi_IN"/>
        </w:rPr>
        <w:t>अन्यजातियों</w:t>
      </w:r>
      <w:r>
        <w:rPr>
          <w:lang w:val="hi_IN" w:bidi="hi_IN"/>
        </w:rPr>
        <w:t xml:space="preserve"> के पास आ गया है। जब पौलुस रोम में रहा, तब भी उसने लोगों को </w:t>
      </w:r>
      <w:r>
        <w:rPr>
          <w:b/>
          <w:lang w:val="hi_IN" w:bidi="hi_IN"/>
        </w:rPr>
        <w:t>प्रभु</w:t>
      </w:r>
      <w:r>
        <w:rPr>
          <w:lang w:val="hi_IN" w:bidi="hi_IN"/>
        </w:rPr>
        <w:t xml:space="preserve"> </w:t>
      </w:r>
      <w:r>
        <w:rPr>
          <w:b/>
          <w:lang w:val="hi_IN" w:bidi="hi_IN"/>
        </w:rPr>
        <w:t>यीशु मसीह</w:t>
      </w:r>
      <w:r>
        <w:rPr>
          <w:lang w:val="hi_IN" w:bidi="hi_IN"/>
        </w:rPr>
        <w:t xml:space="preserve"> के बारे में प्रचार करना जारी रखा। प्रभु शब्द का अर्थ है स्वामी या वह व्यक्ति जो दूसरों पर अधिकार रखता है। </w:t>
      </w:r>
      <w:r>
        <w:rPr>
          <w:lang w:val="hi_IN" w:bidi="hi_IN"/>
        </w:rPr>
        <w:t>पवित्र आत्मा</w:t>
      </w:r>
      <w:r>
        <w:rPr>
          <w:lang w:val="hi_IN" w:bidi="hi_IN"/>
        </w:rPr>
        <w:t xml:space="preserve">, </w:t>
      </w:r>
      <w:r>
        <w:rPr>
          <w:lang w:val="hi_IN" w:bidi="hi_IN"/>
        </w:rPr>
        <w:t>उद्धार</w:t>
      </w:r>
      <w:r>
        <w:rPr>
          <w:lang w:val="hi_IN" w:bidi="hi_IN"/>
        </w:rPr>
        <w:t xml:space="preserve">, </w:t>
      </w:r>
      <w:r>
        <w:rPr>
          <w:lang w:val="hi_IN" w:bidi="hi_IN"/>
        </w:rPr>
        <w:t>अन्यजाति</w:t>
      </w:r>
      <w:r>
        <w:rPr>
          <w:lang w:val="hi_IN" w:bidi="hi_IN"/>
        </w:rPr>
        <w:t xml:space="preserve">, </w:t>
      </w:r>
      <w:r>
        <w:rPr>
          <w:lang w:val="hi_IN" w:bidi="hi_IN"/>
        </w:rPr>
        <w:t>प्रभु</w:t>
      </w:r>
      <w:r>
        <w:rPr>
          <w:lang w:val="hi_IN" w:bidi="hi_IN"/>
        </w:rPr>
        <w:t xml:space="preserve"> और </w:t>
      </w:r>
      <w:r>
        <w:rPr>
          <w:lang w:val="hi_IN" w:bidi="hi_IN"/>
        </w:rPr>
        <w:t>मसीह</w:t>
      </w:r>
      <w:r>
        <w:rPr>
          <w:lang w:val="hi_IN" w:bidi="hi_IN"/>
        </w:rPr>
        <w:t xml:space="preserve"> शब्दों का उपयोग उसी तरह करें जैसे आपने पहले किया था। इन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