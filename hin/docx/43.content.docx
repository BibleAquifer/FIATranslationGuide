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Familiarization, Internalization, Articulation (Fia)</w:t>
      </w:r>
      <w:r>
        <w:rPr>
          <w:lang w:val="hi_IN" w:bidi="hi_IN"/>
        </w:rPr>
      </w:r>
    </w:p>
    <w:p>
      <w:pPr/>
      <w:r>
        <w:rPr>
          <w:lang w:val="hi_IN" w:bidi="hi_IN"/>
        </w:rPr>
      </w:r>
      <w:r>
        <w:rPr>
          <w:b/>
          <w:lang w:val="hi_IN" w:bidi="hi_IN"/>
        </w:rPr>
        <w:t>Familiarization, Internalization, Articulation (FIA) Translation Guide</w:t>
      </w:r>
      <w:r>
        <w:rPr>
          <w:lang w:val="hi_IN" w:bidi="hi_IN"/>
        </w:rPr>
        <w:t xml:space="preserve"> © 2025 Word Collective Released under CC BY-SA 4.0 license. </w:t>
      </w:r>
      <w:r>
        <w:rPr>
          <w:lang w:val="hi_IN" w:bidi="hi_IN"/>
        </w:rPr>
        <w:t>Familiarization, Internalization, Articulation (FIA) Translation Guide</w:t>
      </w:r>
      <w:r>
        <w:rPr>
          <w:lang w:val="hi_IN" w:bidi="hi_IN"/>
        </w:rPr>
        <w:t xml:space="preserve"> has been adapted in the following languages Tok Pisin, عربي, Français, हिंदी, Bahasa Indonesia, Português, Русский, Español, Kiswahili, 简体中文 from </w:t>
      </w:r>
      <w:r>
        <w:rPr>
          <w:lang w:val="hi_IN" w:bidi="hi_IN"/>
        </w:rPr>
        <w:t>Familiarization, Internalization, Articulation (FIA)</w:t>
      </w:r>
      <w:r>
        <w:rPr>
          <w:lang w:val="hi_IN" w:bidi="hi_IN"/>
        </w:rPr>
        <w:t xml:space="preserve"> © 2025 Word Collective Released under CC BY-SA 4.0 license by Mission Mutual</w:t>
      </w:r>
      <w:r>
        <w:rPr>
          <w:lang w:val="hi_IN" w:bidi="hi_IN"/>
        </w:rPr>
      </w:r>
      <w:r>
        <w:rPr>
          <w:lang w:val="hi_IN" w:bidi="hi_IN"/>
        </w:rPr>
      </w:r>
    </w:p>
    <w:p>
      <w:pPr>
        <w:pStyle w:val="Heading1"/>
      </w:pPr>
      <w:r>
        <w:rPr>
          <w:lang w:val="hi_IN" w:bidi="hi_IN"/>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JHN</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यूहन्ना 1:1–5</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यूहन्ना 1:1–5 को सुनें और अपने मन में रखें।</w:t>
      </w:r>
    </w:p>
    <w:p>
      <w:pPr/>
      <w:r>
        <w:rPr>
          <w:lang w:val="hi_IN" w:bidi="hi_IN"/>
        </w:rPr>
      </w:r>
      <w:r>
        <w:rPr>
          <w:lang w:val="hi_IN" w:bidi="hi_IN"/>
        </w:rPr>
        <w:t>यूहन्ना 1:1–5 का ऑडियो संस्करण तीन बार सुनें (यदि सम्भव हो, तो तीन अलग-अलग अनुवादों में)। 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परमेश्वर और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यूहन्ना 1:1–5 का ऑडियो संस्करण सबसे आसानी से समझ में आने वाले संस्करण में सुनें।</w:t>
      </w:r>
    </w:p>
    <w:p>
      <w:pPr/>
      <w:r>
        <w:rPr>
          <w:lang w:val="hi_IN" w:bidi="hi_IN"/>
        </w:rPr>
      </w:r>
      <w:r>
        <w:rPr>
          <w:lang w:val="hi_IN" w:bidi="hi_IN"/>
        </w:rPr>
        <w:t>सभी सुसमाचार यीशु की कहानी को एक निश्चित समय से बताना शुरू करते हैं। मरकुस यूहन्ना बपतिस्मा देने वाले के काम को बताकर शुरू करता है; लूका यूहन्ना बपतिस्मा देने वाले के जन्म के बारे में बताकर शुरू करता है, और मत्ती अब्राहम के बारे में बताकर शुरू करता है, जो हजारों वर्ष पहले रहता था। परन्तु यूहन्ना अपना सुसमाचार सबसे प्रारम्भिक सम्भव समय से शुरू करता है—सृष्टि से भी पहले!</w:t>
      </w:r>
    </w:p>
    <w:p>
      <w:pPr/>
      <w:r>
        <w:rPr>
          <w:lang w:val="hi_IN" w:bidi="hi_IN"/>
        </w:rPr>
      </w:r>
      <w:r>
        <w:rPr>
          <w:lang w:val="hi_IN" w:bidi="hi_IN"/>
        </w:rPr>
        <w:t xml:space="preserve">"आदि में" "वचन" था। यूहन्ना इस शब्द का उपयोग किसी व्यक्ति का परिचय देने के लिए कर रहा है। वह "वचन" नाम के व्यक्ति के बारे में बात कर रहा है। यूहन्ना कहता है कि यह "वचन व्यक्ति" सब चीजों के आरम्भ में ही मौजूद था। परमेश्वर द्वारा सब कुछ बनाने से पहले ही, यह व्यक्ति परमेश्वर के साथ था। केवल इतना ही नहीं, यह व्यक्ति परमेश्वर </w:t>
      </w:r>
      <w:r>
        <w:rPr>
          <w:b/>
          <w:lang w:val="hi_IN" w:bidi="hi_IN"/>
        </w:rPr>
        <w:t>था</w:t>
      </w:r>
      <w:r>
        <w:rPr>
          <w:lang w:val="hi_IN" w:bidi="hi_IN"/>
        </w:rPr>
        <w:t>!</w:t>
      </w:r>
    </w:p>
    <w:p>
      <w:pPr/>
      <w:r>
        <w:rPr>
          <w:lang w:val="hi_IN" w:bidi="hi_IN"/>
        </w:rPr>
      </w:r>
      <w:r>
        <w:rPr>
          <w:lang w:val="hi_IN" w:bidi="hi_IN"/>
        </w:rPr>
        <w:t>फिर, यूहन्ना कहता है कि यह व्यक्ति सृष्टि की रचना में शामिल था। परमेश्वर ने सब कुछ बनाने के लिए इस "वचन व्यक्ति" का उपयोग किया। उसने इस "वचन व्यक्ति" का उपयोग किए बिना कुछ भी नहीं बनाया।</w:t>
      </w:r>
    </w:p>
    <w:p>
      <w:pPr/>
      <w:r>
        <w:rPr>
          <w:lang w:val="hi_IN" w:bidi="hi_IN"/>
        </w:rPr>
      </w:r>
      <w:r>
        <w:rPr>
          <w:lang w:val="hi_IN" w:bidi="hi_IN"/>
        </w:rPr>
        <w:t>इस "वचन व्यक्ति" ने लोगों को जीवन दिया। इस जीवन ने लोगों को ज्योति दिया। यह ज्योति चमक रही थी ताकि फिर अंधकार न रहे। यूहन्ना अब "ज्योति" को एक व्यक्ति या शक्ति की तरह दिखाता है। और एक और शक्ति है जो "अन्धकार" है। इस अन्धकार ने ज्योति को रोकने की कोशिश की, लेकिन ऐसा नहीं कर पाया।</w:t>
      </w:r>
    </w:p>
    <w:p>
      <w:pPr/>
      <w:r>
        <w:rPr>
          <w:lang w:val="hi_IN" w:bidi="hi_IN"/>
        </w:rPr>
      </w:r>
      <w:r>
        <w:rPr>
          <w:lang w:val="hi_IN" w:bidi="hi_IN"/>
        </w:rPr>
        <w:t>यह "वचन व्यक्ति" कौन है?</w:t>
      </w:r>
    </w:p>
    <w:p>
      <w:pPr/>
      <w:r>
        <w:rPr>
          <w:lang w:val="hi_IN" w:bidi="hi_IN"/>
        </w:rPr>
      </w:r>
      <w:r>
        <w:rPr>
          <w:lang w:val="hi_IN" w:bidi="hi_IN"/>
        </w:rPr>
        <w:t xml:space="preserve">हम जानते हैं कि यूहन्ना यीशु के बारे में बात कर रहा है, भले ही उसने अभी तक हमें उसका नाम नहीं बताया। यूहन्ना अपने श्रोताओं को बता रहा है कि यीशु परमेश्वर था। लेकिन वह "परमेश्वर के साथ" भी था। इसलिए यीशु के </w:t>
      </w:r>
      <w:r>
        <w:rPr>
          <w:b/>
          <w:lang w:val="hi_IN" w:bidi="hi_IN"/>
        </w:rPr>
        <w:t>साथ</w:t>
      </w:r>
      <w:r>
        <w:rPr>
          <w:lang w:val="hi_IN" w:bidi="hi_IN"/>
        </w:rPr>
        <w:t xml:space="preserve"> एक और व्यक्ति था, जो परमेश्वर भी था। वे दो अलग-अलग देवता नहीं हैं, बल्कि दो अलग-अलग व्यक्ति हैं जो एक साथ परमेश्वर हैं। इस दूसरे व्यक्ति को हम अक्सर "पिता परमेश्वर" कहते हैं। पिता परमेश्वर और यीशु एक साथ परमेश्वर हैं, और बाद में हम पवित्र आत्मा के बारे में भी जानेंगे, जो परमेश्वर भी है। एक साथ, कलीसिया इन तीन व्यक्तियों को "त्रिएक" कहती है जो परमेश्वर हैं।</w:t>
      </w:r>
    </w:p>
    <w:p>
      <w:pPr/>
      <w:r>
        <w:rPr>
          <w:lang w:val="hi_IN" w:bidi="hi_IN"/>
        </w:rPr>
      </w:r>
      <w:r>
        <w:rPr>
          <w:lang w:val="hi_IN" w:bidi="hi_IN"/>
        </w:rPr>
        <w:t>यूहन्ना के श्रोताओं ने जो यूहन्ना को "वचन" कहते हुए सुना थे, वे तुरन्त उनके मन में कुछ विचार आ जाते हैं। पुराने नियम में "वचन" का सम्बन्ध परमेश्वर की सामर्थ्य से है—क्योंकि परमेश्वर ने केवल बोलने से संसार को बनाया। परमेश्वर बोलता है, और चीज़ें होती हैं। परमेश्वर के वचन में शक्ति है। और जब परमेश्वर अपने भविष्यद्वक्ताओं के द्वारा लोगों को अपने संदेश देता है, तब वह भी बोलता है। लोग परमेश्वर को जानते हैं क्योंकि परमेश्वर बोलता है। इसलिए यीशु को "वचन" कहकर यूहन्ना लोगों को बता रहा है कि परमेश्वर यीशु के द्वारा बोल रहा है और कार्य कर रहा है।</w:t>
      </w:r>
    </w:p>
    <w:p>
      <w:pPr/>
      <w:r>
        <w:rPr>
          <w:lang w:val="hi_IN" w:bidi="hi_IN"/>
        </w:rPr>
      </w:r>
      <w:r>
        <w:rPr>
          <w:lang w:val="hi_IN" w:bidi="hi_IN"/>
        </w:rPr>
        <w:t>इसलिए, इस भाग में यूहन्ना हमें यीशु के बारे में क्या बता रहा है?</w:t>
      </w:r>
    </w:p>
    <w:p>
      <w:pPr>
        <w:pStyle w:val="ListBullet"/>
        <w:spacing w:line="240" w:lineRule="auto"/>
        <w:ind w:left="720"/>
      </w:pPr>
      <w:r>
        <w:rPr>
          <w:lang w:val="hi_IN" w:bidi="hi_IN"/>
        </w:rPr>
      </w:r>
      <w:r>
        <w:rPr>
          <w:lang w:val="hi_IN" w:bidi="hi_IN"/>
        </w:rPr>
        <w:t>यीशु परमेश्वर के साथ भी है और स्वयं परमेश्वर भी है</w:t>
      </w:r>
    </w:p>
    <w:p>
      <w:pPr>
        <w:pStyle w:val="ListBullet"/>
        <w:spacing w:line="240" w:lineRule="auto"/>
        <w:ind w:left="720"/>
      </w:pPr>
      <w:r>
        <w:rPr>
          <w:lang w:val="hi_IN" w:bidi="hi_IN"/>
        </w:rPr>
      </w:r>
      <w:r>
        <w:rPr>
          <w:lang w:val="hi_IN" w:bidi="hi_IN"/>
        </w:rPr>
        <w:t>यीशु हमेशा से मौजूद था, सृष्टि से भी पहले</w:t>
      </w:r>
    </w:p>
    <w:p>
      <w:pPr>
        <w:pStyle w:val="ListBullet"/>
        <w:spacing w:line="240" w:lineRule="auto"/>
        <w:ind w:left="720"/>
      </w:pPr>
      <w:r>
        <w:rPr>
          <w:lang w:val="hi_IN" w:bidi="hi_IN"/>
        </w:rPr>
      </w:r>
      <w:r>
        <w:rPr>
          <w:lang w:val="hi_IN" w:bidi="hi_IN"/>
        </w:rPr>
        <w:t>परमेश्वर ने यीशु के द्वारा सब कुछ बनाया—जिसका अर्थ है, यीशु ने परमेश्वर के लिए सब कुछ बनाया</w:t>
      </w:r>
    </w:p>
    <w:p>
      <w:pPr>
        <w:pStyle w:val="ListBullet"/>
        <w:spacing w:line="240" w:lineRule="auto"/>
        <w:ind w:left="720"/>
      </w:pPr>
      <w:r>
        <w:rPr>
          <w:lang w:val="hi_IN" w:bidi="hi_IN"/>
        </w:rPr>
      </w:r>
      <w:r>
        <w:rPr>
          <w:lang w:val="hi_IN" w:bidi="hi_IN"/>
        </w:rPr>
        <w:t>यीशु में जीवन है, जिसका अर्थ है कि यीशु वह है जो जीवन देता है</w:t>
      </w:r>
    </w:p>
    <w:p>
      <w:pPr>
        <w:pStyle w:val="ListBullet"/>
        <w:spacing w:line="240" w:lineRule="auto"/>
        <w:ind w:left="720"/>
      </w:pPr>
      <w:r>
        <w:rPr>
          <w:lang w:val="hi_IN" w:bidi="hi_IN"/>
        </w:rPr>
      </w:r>
      <w:r>
        <w:rPr>
          <w:lang w:val="hi_IN" w:bidi="hi_IN"/>
        </w:rPr>
        <w:t>यह जीवन ज्योति देता है, जिसका अर्थ है कि जब लोग यीशु द्वारा दिए गए जीवन को स्वीकार करते हैं, तो वे ज्योति को देख सकते हैं। "ज्योति को देखना" "परमेश्वर को जानना" के लिए चित्र भाषा है। इसलिए, जब लोग यीशु द्वारा दिए गए जीवन को स्वीकार करते हैं, तो वे परमेश्वर को जान सकते हैं।</w:t>
      </w:r>
    </w:p>
    <w:p>
      <w:pPr/>
      <w:r>
        <w:rPr>
          <w:lang w:val="hi_IN" w:bidi="hi_IN"/>
        </w:rPr>
      </w:r>
      <w:r>
        <w:rPr>
          <w:lang w:val="hi_IN" w:bidi="hi_IN"/>
        </w:rPr>
        <w:t>ज्योति के विपरीत अन्धकार है। परमेश्वर को जानने का विपरीत अर्थ परमेश्वर को न जानना है, और परमेश्वर को न जानना बुराई की ओर ले जाता है।</w:t>
      </w:r>
    </w:p>
    <w:p>
      <w:pPr/>
      <w:r>
        <w:rPr>
          <w:lang w:val="hi_IN" w:bidi="hi_IN"/>
        </w:rPr>
      </w:r>
      <w:r>
        <w:rPr>
          <w:lang w:val="hi_IN" w:bidi="hi_IN"/>
        </w:rPr>
        <w:t xml:space="preserve">फिर यूहन्ना कहता है कि ज्योति चमक </w:t>
      </w:r>
      <w:r>
        <w:rPr>
          <w:b/>
          <w:lang w:val="hi_IN" w:bidi="hi_IN"/>
        </w:rPr>
        <w:t>रही</w:t>
      </w:r>
      <w:r>
        <w:rPr>
          <w:lang w:val="hi_IN" w:bidi="hi_IN"/>
        </w:rPr>
        <w:t xml:space="preserve"> है। अर्थ, यह हमेशा चमकता रहा है, और अभी भी चमक रहा है। फिर वह कुछ ऐसा कहता है जिसके उसकी भाषा में दो अर्थ हो सकते हैं। वह कहता है कि अन्धकार ने प्रकाश को </w:t>
      </w:r>
      <w:r>
        <w:rPr>
          <w:b/>
          <w:lang w:val="hi_IN" w:bidi="hi_IN"/>
        </w:rPr>
        <w:t>अपने वश</w:t>
      </w:r>
      <w:r>
        <w:rPr>
          <w:lang w:val="hi_IN" w:bidi="hi_IN"/>
        </w:rPr>
        <w:t xml:space="preserve"> में नहीं किया। उसकी भाषा में इसका अर्थ यह हो सकता है कि अन्धकार ने ज्योति </w:t>
      </w:r>
      <w:r>
        <w:rPr>
          <w:b/>
          <w:lang w:val="hi_IN" w:bidi="hi_IN"/>
        </w:rPr>
        <w:t>को हराने की कोशिश की</w:t>
      </w:r>
      <w:r>
        <w:rPr>
          <w:lang w:val="hi_IN" w:bidi="hi_IN"/>
        </w:rPr>
        <w:t xml:space="preserve">, लेकिन ऐसा नहीं कर पाया, या इसका अर्थ यह हो सकता है कि अन्धकार ने ज्योति को नहीं </w:t>
      </w:r>
      <w:r>
        <w:rPr>
          <w:b/>
          <w:lang w:val="hi_IN" w:bidi="hi_IN"/>
        </w:rPr>
        <w:t>समझा</w:t>
      </w:r>
      <w:r>
        <w:rPr>
          <w:lang w:val="hi_IN" w:bidi="hi_IN"/>
        </w:rPr>
        <w:t xml:space="preserve"> है। यूहन्ना के मन में दोनों अर्थ हो सकते थे, लेकिन शायद विशेष रूप से पहला अर्थ।</w:t>
      </w:r>
    </w:p>
    <w:p>
      <w:pPr/>
      <w:r>
        <w:rPr>
          <w:lang w:val="hi_IN" w:bidi="hi_IN"/>
        </w:rPr>
      </w:r>
      <w:r>
        <w:rPr>
          <w:lang w:val="hi_IN" w:bidi="hi_IN"/>
        </w:rPr>
        <w:t>यूहन्ना अपनी बाकी पुस्तक में ज्योति और अन्धकार की चित्र भाषा का उपयोग बहुत अधिक करने वाला है।</w:t>
      </w:r>
    </w:p>
    <w:p>
      <w:pPr/>
      <w:r>
        <w:rPr>
          <w:lang w:val="hi_IN" w:bidi="hi_IN"/>
        </w:rPr>
      </w:r>
      <w:r>
        <w:rPr>
          <w:lang w:val="hi_IN" w:bidi="hi_IN"/>
        </w:rPr>
        <w:t>यहाँ रुकें और समूह के रूप में इस प्रश्न पर चर्चा करें। आपके समुदाय में, ज्योति कितनी महत्वपूर्ण है? क्या आप किसी ऐसी बात के बारे में एक कहानी बता सकते हैं जो अन्धकार में घटित होती है, जो यदि ज्योति होती तो नहीं होती?</w:t>
      </w:r>
      <w:r>
        <w:rPr>
          <w:lang w:val="hi_IN" w:bidi="hi_IN"/>
        </w:rPr>
      </w:r>
    </w:p>
    <w:p>
      <w:pPr>
        <w:pStyle w:val="Heading3"/>
      </w:pPr>
      <w:r>
        <w:rPr>
          <w:lang w:val="hi_IN" w:bidi="hi_IN"/>
        </w:rPr>
        <w:t>घटनाओं को समझाना</w:t>
      </w:r>
    </w:p>
    <w:p>
      <w:pPr/>
      <w:r>
        <w:rPr>
          <w:lang w:val="hi_IN" w:bidi="hi_IN"/>
        </w:rPr>
      </w:r>
      <w:r>
        <w:rPr>
          <w:lang w:val="hi_IN" w:bidi="hi_IN"/>
        </w:rPr>
        <w:t>यूहन्ना 1:1–5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कहानी में एक दृश्य है।</w:t>
      </w:r>
    </w:p>
    <w:p>
      <w:pPr/>
      <w:r>
        <w:rPr>
          <w:lang w:val="hi_IN" w:bidi="hi_IN"/>
        </w:rPr>
      </w:r>
      <w:r>
        <w:rPr>
          <w:b/>
          <w:lang w:val="hi_IN" w:bidi="hi_IN"/>
        </w:rPr>
        <w:t>पहले दृश्य में</w:t>
      </w:r>
      <w:r>
        <w:rPr>
          <w:lang w:val="hi_IN" w:bidi="hi_IN"/>
        </w:rPr>
        <w:t>, यूहन्ना लोगों को "वचन" के बारे में बताता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पुस्तक का लेखक यूहन्ना। वह कहानी में नहीं है, लेकिन वह कहानी बता रहा है और इस भाग के लिए उसे एक पात्र के रूप में शामिल करना सहायक होगा।</w:t>
      </w:r>
    </w:p>
    <w:p>
      <w:pPr>
        <w:pStyle w:val="ListBullet"/>
        <w:spacing w:line="240" w:lineRule="auto"/>
        <w:ind w:left="720"/>
      </w:pPr>
      <w:r>
        <w:rPr>
          <w:lang w:val="hi_IN" w:bidi="hi_IN"/>
        </w:rPr>
      </w:r>
      <w:r>
        <w:rPr>
          <w:lang w:val="hi_IN" w:bidi="hi_IN"/>
        </w:rPr>
        <w:t>वचन</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लोग</w:t>
      </w:r>
    </w:p>
    <w:p>
      <w:pPr>
        <w:pStyle w:val="ListBullet"/>
        <w:spacing w:line="240" w:lineRule="auto"/>
        <w:ind w:left="720"/>
      </w:pPr>
      <w:r>
        <w:rPr>
          <w:lang w:val="hi_IN" w:bidi="hi_IN"/>
        </w:rPr>
      </w:r>
      <w:r>
        <w:rPr>
          <w:lang w:val="hi_IN" w:bidi="hi_IN"/>
        </w:rPr>
        <w:t>ज्योति</w:t>
      </w:r>
    </w:p>
    <w:p>
      <w:pPr>
        <w:pStyle w:val="ListBullet"/>
        <w:spacing w:line="240" w:lineRule="auto"/>
        <w:ind w:left="720"/>
      </w:pPr>
      <w:r>
        <w:rPr>
          <w:lang w:val="hi_IN" w:bidi="hi_IN"/>
        </w:rPr>
      </w:r>
      <w:r>
        <w:rPr>
          <w:lang w:val="hi_IN" w:bidi="hi_IN"/>
        </w:rPr>
        <w:t>अन्धकार। ज्योति और अंधकार वास्तव में व्यक्ति नहीं हैं, पर यूहन्ना उनके बारे में ऐसे बात कर रहा है जैसे वे व्यक्ति हों, और इससे आपको उन्हें पात्रों के रूप में देखने में सहायता मिलेगी।</w:t>
      </w:r>
    </w:p>
    <w:p>
      <w:pPr/>
      <w:r>
        <w:rPr>
          <w:lang w:val="hi_IN" w:bidi="hi_IN"/>
        </w:rPr>
      </w:r>
      <w:r>
        <w:rPr>
          <w:lang w:val="hi_IN" w:bidi="hi_IN"/>
        </w:rPr>
        <w:t xml:space="preserve">यूहन्ना कहता है कि परमेश्वर ने इस "वचन" के द्वारा सब कुछ बनाया। वह यह दो बार कहता है। पहले वह कहता है कि परमेश्वर ने इस "वचन" के द्वारा सब कुछ बनाया, और फिर वह कहता है कि कोई भी चीज़ ऐसी नहीं है, जो उसके द्वारा नहीं बनाई गई हो। इसका अर्थ एक ही बात है। इसे दो बार कहकर यूहन्ना यह सुनिश्चित कर रहा है कि लोग समझते हैं कि यह "वचन" </w:t>
      </w:r>
      <w:r>
        <w:rPr>
          <w:b/>
          <w:lang w:val="hi_IN" w:bidi="hi_IN"/>
        </w:rPr>
        <w:t>सारी</w:t>
      </w:r>
      <w:r>
        <w:rPr>
          <w:lang w:val="hi_IN" w:bidi="hi_IN"/>
        </w:rPr>
        <w:t xml:space="preserve"> सृष्टि के लिए जिम्मेदार है। इसे दो बार कहने से यह एक कविता या गीत की तरह भी लगता है।</w:t>
      </w:r>
    </w:p>
    <w:p>
      <w:pPr/>
      <w:r>
        <w:rPr>
          <w:lang w:val="hi_IN" w:bidi="hi_IN"/>
        </w:rPr>
      </w:r>
      <w:r>
        <w:rPr>
          <w:lang w:val="hi_IN" w:bidi="hi_IN"/>
        </w:rPr>
        <w:t>"वचन" ने लोगों को जीवन दिया। शायद आपके पास कोई ऐसा चीज़ हो जो आपके लिए जीवन का प्रतिनिधित्व करे—यदि आपको कुछ ढूँढना है, तो बाहर जाएँ! शायद एक पेड़ जिसमें ताजे पत्ते हैं, या एक फूल?</w:t>
      </w:r>
    </w:p>
    <w:p>
      <w:pPr/>
      <w:r>
        <w:rPr>
          <w:lang w:val="hi_IN" w:bidi="hi_IN"/>
        </w:rPr>
      </w:r>
      <w:r>
        <w:rPr>
          <w:lang w:val="hi_IN" w:bidi="hi_IN"/>
        </w:rPr>
        <w:t>एक वस्तु खोजें जो ज्योति को दर्शाती है। शायद एक मशाल, या एक दीपक। जब "वचन" लोगों को "जीवन" देता है, तो ज्योति को जला दें।</w:t>
      </w:r>
    </w:p>
    <w:p>
      <w:pPr/>
      <w:r>
        <w:rPr>
          <w:lang w:val="hi_IN" w:bidi="hi_IN"/>
        </w:rPr>
      </w:r>
      <w:r>
        <w:rPr>
          <w:lang w:val="hi_IN" w:bidi="hi_IN"/>
        </w:rPr>
        <w:t>एक वस्तु खोजें जो अन्धकार को दर्शाती है। शायद कोई काला कपड़ा, जिसे कोई ज्योति के ऊपर डालने की कोशिश करता है ताकि वह रुक जाए।</w:t>
      </w:r>
    </w:p>
    <w:p>
      <w:pPr/>
      <w:r>
        <w:rPr>
          <w:lang w:val="hi_IN" w:bidi="hi_IN"/>
        </w:rPr>
      </w:r>
      <w:r>
        <w:rPr>
          <w:lang w:val="hi_IN" w:bidi="hi_IN"/>
        </w:rPr>
        <w:t>ऑडियो को रोकें और उन वस्तुओं को इकट्ठा करें जिनकी आपको आवश्यकता है।</w:t>
      </w:r>
    </w:p>
    <w:p>
      <w:pPr/>
      <w:r>
        <w:rPr>
          <w:lang w:val="hi_IN" w:bidi="hi_IN"/>
        </w:rPr>
      </w:r>
      <w:r>
        <w:rPr>
          <w:lang w:val="hi_IN" w:bidi="hi_IN"/>
        </w:rPr>
        <w:t>अब, इन वस्तुओं की मदद से इस भाग को बताएँ। आप इस भाग की एक कथापट भी बना सकते हैं और फिर इस भाग को फिर से बता सकते हैं।</w:t>
      </w:r>
    </w:p>
    <w:p>
      <w:pPr/>
      <w:r>
        <w:rPr>
          <w:lang w:val="hi_IN" w:bidi="hi_IN"/>
        </w:rPr>
      </w:r>
      <w:r>
        <w:rPr>
          <w:lang w:val="hi_IN" w:bidi="hi_IN"/>
        </w:rPr>
        <w:t>ऑडियो को रोकें और इस गतिविधि को करें।</w:t>
      </w:r>
    </w:p>
    <w:p>
      <w:pPr/>
      <w:r>
        <w:rPr>
          <w:lang w:val="hi_IN" w:bidi="hi_IN"/>
        </w:rPr>
      </w:r>
      <w:r>
        <w:rPr>
          <w:lang w:val="hi_IN" w:bidi="hi_IN"/>
        </w:rPr>
        <w:t>यह भाग लगभग एक गीत या कविता की तरह है।</w:t>
      </w:r>
    </w:p>
    <w:p>
      <w:pPr/>
      <w:r>
        <w:rPr>
          <w:lang w:val="hi_IN" w:bidi="hi_IN"/>
        </w:rPr>
      </w:r>
      <w:r>
        <w:rPr>
          <w:lang w:val="hi_IN" w:bidi="hi_IN"/>
        </w:rPr>
        <w:t xml:space="preserve">यह आपकी सहायता कर सकता है कि आप पहला वाक्य कुछ कदम उठाते हुए कहें: “आदि में </w:t>
      </w:r>
      <w:r>
        <w:rPr>
          <w:b/>
          <w:lang w:val="hi_IN" w:bidi="hi_IN"/>
        </w:rPr>
        <w:t>वचन</w:t>
      </w:r>
      <w:r>
        <w:rPr>
          <w:lang w:val="hi_IN" w:bidi="hi_IN"/>
        </w:rPr>
        <w:t xml:space="preserve"> था (पहला कदम), वचन </w:t>
      </w:r>
      <w:r>
        <w:rPr>
          <w:b/>
          <w:lang w:val="hi_IN" w:bidi="hi_IN"/>
        </w:rPr>
        <w:t>परमेश्वर के साथ</w:t>
      </w:r>
      <w:r>
        <w:rPr>
          <w:lang w:val="hi_IN" w:bidi="hi_IN"/>
        </w:rPr>
        <w:t xml:space="preserve"> था (दूसरा कदम), वचन ही </w:t>
      </w:r>
      <w:r>
        <w:rPr>
          <w:b/>
          <w:lang w:val="hi_IN" w:bidi="hi_IN"/>
        </w:rPr>
        <w:t>परमेश्वर था</w:t>
      </w:r>
      <w:r>
        <w:rPr>
          <w:lang w:val="hi_IN" w:bidi="hi_IN"/>
        </w:rPr>
        <w:t xml:space="preserve"> (तीसरा कदम)। या, हर बार जब आप "वचन" शब्द कहें तो ताली बजा सकते हैं।</w:t>
      </w:r>
    </w:p>
    <w:p>
      <w:pPr/>
      <w:r>
        <w:rPr>
          <w:lang w:val="hi_IN" w:bidi="hi_IN"/>
        </w:rPr>
      </w:r>
      <w:r>
        <w:rPr>
          <w:lang w:val="hi_IN" w:bidi="hi_IN"/>
        </w:rPr>
        <w:t>ऑडियो को रोकें और इस गतिविधि को करें।</w:t>
      </w:r>
    </w:p>
    <w:p>
      <w:pPr/>
      <w:r>
        <w:rPr>
          <w:lang w:val="hi_IN" w:bidi="hi_IN"/>
        </w:rPr>
      </w:r>
      <w:r>
        <w:rPr>
          <w:lang w:val="hi_IN" w:bidi="hi_IN"/>
        </w:rPr>
        <w:t>फिर यूहन्ना अपनी बात को यह कहकर दोहराता है, "वह आदि से परमेश्वर के साथ था।" "वह" का अर्थ है "वचन।" "वचन" आदि में परमेश्वर के साथ था। इस दोहराव से यह बहुत सुंदर और किसी गीत या कविता की तरह सुनाई देता है।</w:t>
      </w:r>
    </w:p>
    <w:p>
      <w:pPr/>
      <w:r>
        <w:rPr>
          <w:lang w:val="hi_IN" w:bidi="hi_IN"/>
        </w:rPr>
      </w:r>
      <w:r>
        <w:rPr>
          <w:lang w:val="hi_IN" w:bidi="hi_IN"/>
        </w:rPr>
        <w:t>इस भाग में लय को खोजने की कोशिश करें। क्या आप कई बार दोहराए गए कुछ शब्दों पर ताली बजाते हुए कहानी को बता सकते हैं?</w:t>
      </w:r>
    </w:p>
    <w:p>
      <w:pPr/>
      <w:r>
        <w:rPr>
          <w:lang w:val="hi_IN" w:bidi="hi_IN"/>
        </w:rPr>
      </w:r>
      <w:r>
        <w:rPr>
          <w:lang w:val="hi_IN" w:bidi="hi_IN"/>
        </w:rPr>
        <w:t>"वचन, वचन, परमेश्वर, वचन, परमेश्वर, परमेश्वर" शुरुआत में एक अच्छी लय देता है। फिर हमारे पास दूसरे आधे भाग में "जीवन, जीवन, ज्योति, ज्योति, अन्धकार, अन्धकार" है। शायद यह आपको एक गीत के लिए प्रेरणा देगा!</w:t>
      </w:r>
    </w:p>
    <w:p>
      <w:pPr/>
      <w:r>
        <w:rPr>
          <w:lang w:val="hi_IN" w:bidi="hi_IN"/>
        </w:rPr>
      </w:r>
      <w:r>
        <w:rPr>
          <w:lang w:val="hi_IN" w:bidi="hi_IN"/>
        </w:rPr>
        <w:t>शायद आप कहानी को एक नृत्य के माध्यम से बता सकते हैं! यदि आपकी संस्कृति के लोग नृत्य पसंद करते हैं, तो आप इस कहानी को कदमों और हरकतों के साथ बता सकते हैं।</w:t>
      </w:r>
    </w:p>
    <w:p>
      <w:pPr/>
      <w:r>
        <w:rPr>
          <w:lang w:val="hi_IN" w:bidi="hi_IN"/>
        </w:rPr>
      </w:r>
      <w:r>
        <w:rPr>
          <w:lang w:val="hi_IN" w:bidi="hi_IN"/>
        </w:rPr>
        <w:t>ऑडियो को रोकें और इस गतिविधि को करें।</w:t>
      </w:r>
    </w:p>
    <w:p>
      <w:pPr/>
      <w:r>
        <w:rPr>
          <w:lang w:val="hi_IN" w:bidi="hi_IN"/>
        </w:rPr>
      </w:r>
      <w:r>
        <w:rPr>
          <w:lang w:val="hi_IN" w:bidi="hi_IN"/>
        </w:rPr>
        <w:t>शायद आप इस भाग को कल्पना करने के एक और तरीके के बारे में भी सोच सकते हैं!</w:t>
      </w:r>
      <w:r>
        <w:rPr>
          <w:lang w:val="hi_IN" w:bidi="hi_IN"/>
        </w:rPr>
      </w:r>
    </w:p>
    <w:p>
      <w:pPr>
        <w:pStyle w:val="Heading3"/>
      </w:pPr>
      <w:r>
        <w:rPr>
          <w:lang w:val="hi_IN" w:bidi="hi_IN"/>
        </w:rPr>
        <w:t>पाठ को नाटकीय रूप देना</w:t>
      </w:r>
    </w:p>
    <w:p>
      <w:pPr/>
      <w:r>
        <w:rPr>
          <w:lang w:val="hi_IN" w:bidi="hi_IN"/>
        </w:rPr>
      </w:r>
      <w:r>
        <w:rPr>
          <w:lang w:val="hi_IN" w:bidi="hi_IN"/>
        </w:rPr>
        <w:t>यूहन्ना 1:1–5 का ऑडियो संस्करण सबसे आसानी से समझ में आने वाले अनुवाद में सुनें।</w:t>
      </w:r>
    </w:p>
    <w:p>
      <w:pPr/>
      <w:r>
        <w:rPr>
          <w:lang w:val="hi_IN" w:bidi="hi_IN"/>
        </w:rPr>
      </w:r>
      <w:r>
        <w:rPr>
          <w:lang w:val="hi_IN" w:bidi="hi_IN"/>
        </w:rPr>
        <w:t>इस चरण में, समूह कहानी को नाटक के रूप में पेश करेगा।</w:t>
      </w:r>
    </w:p>
    <w:p>
      <w:pPr/>
      <w:r>
        <w:rPr>
          <w:lang w:val="hi_IN" w:bidi="hi_IN"/>
        </w:rPr>
      </w:r>
      <w:r>
        <w:rPr>
          <w:lang w:val="hi_IN" w:bidi="hi_IN"/>
        </w:rPr>
        <w:t>इस कहानी में एक दृश्य है।</w:t>
      </w:r>
    </w:p>
    <w:p>
      <w:pPr/>
      <w:r>
        <w:rPr>
          <w:lang w:val="hi_IN" w:bidi="hi_IN"/>
        </w:rPr>
      </w:r>
      <w:r>
        <w:rPr>
          <w:lang w:val="hi_IN" w:bidi="hi_IN"/>
        </w:rPr>
        <w:t>इस भाग में पाए जाने वाले पात्र हैं:</w:t>
      </w:r>
    </w:p>
    <w:p>
      <w:pPr>
        <w:pStyle w:val="ListBullet"/>
        <w:spacing w:line="240" w:lineRule="auto"/>
        <w:ind w:left="720"/>
      </w:pPr>
      <w:r>
        <w:rPr>
          <w:lang w:val="hi_IN" w:bidi="hi_IN"/>
        </w:rPr>
      </w:r>
      <w:r>
        <w:rPr>
          <w:lang w:val="hi_IN" w:bidi="hi_IN"/>
        </w:rPr>
        <w:t>पुस्तक का लेखक यूहन्ना। वह कहानी में नहीं है, लेकिन वह कहानी बता रहा है और इस भाग के लिए उसे एक पात्र के रूप में शामिल करना सहायक होगा।</w:t>
      </w:r>
    </w:p>
    <w:p>
      <w:pPr>
        <w:pStyle w:val="ListBullet"/>
        <w:spacing w:line="240" w:lineRule="auto"/>
        <w:ind w:left="720"/>
      </w:pPr>
      <w:r>
        <w:rPr>
          <w:lang w:val="hi_IN" w:bidi="hi_IN"/>
        </w:rPr>
      </w:r>
      <w:r>
        <w:rPr>
          <w:lang w:val="hi_IN" w:bidi="hi_IN"/>
        </w:rPr>
        <w:t>वचन: उसी व्यक्ति को "ज्योति" होना चाहिए।</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लोग</w:t>
      </w:r>
    </w:p>
    <w:p>
      <w:pPr>
        <w:pStyle w:val="ListBullet"/>
        <w:spacing w:line="240" w:lineRule="auto"/>
        <w:ind w:left="720"/>
      </w:pPr>
      <w:r>
        <w:rPr>
          <w:lang w:val="hi_IN" w:bidi="hi_IN"/>
        </w:rPr>
      </w:r>
      <w:r>
        <w:rPr>
          <w:lang w:val="hi_IN" w:bidi="hi_IN"/>
        </w:rPr>
        <w:t>ज्योति: इसका अभिनय उसी व्यक्ति द्वारा किया जाना चाहिए जो "वचन" का अभिनय करता है।</w:t>
      </w:r>
    </w:p>
    <w:p>
      <w:pPr>
        <w:pStyle w:val="ListBullet"/>
        <w:spacing w:line="240" w:lineRule="auto"/>
        <w:ind w:left="720"/>
      </w:pPr>
      <w:r>
        <w:rPr>
          <w:lang w:val="hi_IN" w:bidi="hi_IN"/>
        </w:rPr>
      </w:r>
      <w:r>
        <w:rPr>
          <w:lang w:val="hi_IN" w:bidi="hi_IN"/>
        </w:rPr>
        <w:t>अन्धकार: ज्योति और अन्धकार वास्तव में व्यक्ति नहीं हैं, पर यूहन्ना उनके बारे में ऐसे बात कर रहा है जैसे वे व्यक्ति हों, और इससे आपको उन्हें पात्रों के रूप में देखने में सहायता मिलेगी।</w:t>
      </w:r>
    </w:p>
    <w:p>
      <w:pPr/>
      <w:r>
        <w:rPr>
          <w:lang w:val="hi_IN" w:bidi="hi_IN"/>
        </w:rPr>
      </w:r>
      <w:r>
        <w:rPr>
          <w:lang w:val="hi_IN" w:bidi="hi_IN"/>
        </w:rPr>
        <w:t>सबसे पहले, बिना रुके पूरी कहानी का अभिनय करें। इस कहानी के संवाद, उसकी गति, रूपरेखा और घटनाओं के क्रम पर ध्यान दें। सुनिश्चित करें कि अभिनय करते समय, कहानी का कोई महत्वपूर्ण या कठिन भाग छूट न जाए। कहानी के हर भाग को याद रखने में एक-दूसरे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बिन्दुओं पर, अभिनय को रोककर उस पात्र का किरदार निभाने वाले व्यक्ति से पूछें "आप क्या महसूस कर रहे हैं या क्या सोच रहे हैं?" पात्र का किरदार निभाने वाले व्यक्ति को यह जवाब देना चाहिए कि अगर वह उस पात्र की जगह होता तो वह क्या महसूस करता या क्या सोचता। फिर नाटक को फिर से शुरू करें।</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यूहन्ना नाम का पात्र इस भाग को बता रहा है। जब वह इसे बता रहा है, तो अन्य लोग इसका अभिनय कर सकते हैं।</w:t>
      </w:r>
    </w:p>
    <w:p>
      <w:pPr/>
      <w:r>
        <w:rPr>
          <w:lang w:val="hi_IN" w:bidi="hi_IN"/>
        </w:rPr>
      </w:r>
      <w:r>
        <w:rPr>
          <w:lang w:val="hi_IN" w:bidi="hi_IN"/>
        </w:rPr>
        <w:t>जो व्यक्ति "वचन" है, वह बाइबल पकड़ सकता है।</w:t>
      </w:r>
    </w:p>
    <w:p>
      <w:pPr/>
      <w:r>
        <w:rPr>
          <w:lang w:val="hi_IN" w:bidi="hi_IN"/>
        </w:rPr>
      </w:r>
      <w:r>
        <w:rPr>
          <w:lang w:val="hi_IN" w:bidi="hi_IN"/>
        </w:rPr>
        <w:t>अभिनय करने का कोई तरीका ढूँढें कि "वचन" शुरुआत से ही वहाँ था—सृष्टि के होने से पहले। इसके बाद जो व्यक्ति “वचन” है, वह शायद परमेश्वर के पास खड़ा हो सकता है ताकि यह दिखाया जाए कि “वचन” परमेश्वर के साथ था, और फिर “वचन” और परमेश्वर एक-दूसरे को गले लगा सकते हैं, ताकि यह दिखाया जाए कि “वचन” ही परमेश्वर था।</w:t>
      </w:r>
    </w:p>
    <w:p>
      <w:pPr/>
      <w:r>
        <w:rPr>
          <w:lang w:val="hi_IN" w:bidi="hi_IN"/>
        </w:rPr>
      </w:r>
      <w:r>
        <w:rPr>
          <w:lang w:val="hi_IN" w:bidi="hi_IN"/>
        </w:rPr>
        <w:t>यह अभिनय करें कि परमेश्वर "वचन" के द्वारा सब कुछ बना रहा है। शायद वे एक साथ खड़े हो सकते हैं, जबकि "वचन" केवल बोलने से संसार को बनाने का कार्य करता है। या, परमेश्वर "वचन" से बात कर सकता है, और फिर "वचन" वही करता है जो परमेश्वर ने कहा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परमेश्वर और वचन का किरदार निभाने वाले कलाकारों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यह अभिनय करें कि "वचन" लोगों को जीवन देता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वचन का किरदार निभाने वाले कलाकार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यह अभिनय करें कि जब लोगों को जीवन मिलता है, तो उन्हें ज्योति मिलती है। जो व्यक्ति वचन का किरदार निभा रहा है, वह एक वास्तविक ज्योति जला सकता है।</w:t>
      </w:r>
    </w:p>
    <w:p>
      <w:pPr/>
      <w:r>
        <w:rPr>
          <w:lang w:val="hi_IN" w:bidi="hi_IN"/>
        </w:rPr>
      </w:r>
      <w:r>
        <w:rPr>
          <w:lang w:val="hi_IN" w:bidi="hi_IN"/>
        </w:rPr>
        <w:t>यह बहुत अच्छा होगा कि आप कहानी या उसके इस भाग को किसी अंधेरे स्थान पर अभिनय कर सकें, ताकि ज्योति जलने पर बहुत अन्तर दिखाई दे। वचन और परमेश्वर लोगों के साथ कमरे में हैं, लेकिन जब तक ज्योति नहीं है तब तक लोग उन्हें नहीं देख सकते। लेकिन जब ज्योति जल जाती है, तो लोग परमेश्वर को देख सकते हैं!</w:t>
      </w:r>
    </w:p>
    <w:p>
      <w:pPr/>
      <w:r>
        <w:rPr>
          <w:lang w:val="hi_IN" w:bidi="hi_IN"/>
        </w:rPr>
      </w:r>
      <w:r>
        <w:rPr>
          <w:lang w:val="hi_IN" w:bidi="hi_IN"/>
        </w:rPr>
        <w:t>यदि आप अन्धकार नहीं कर सकते, तो शायद आप लोगों और परमेश्वर के बीच कुछ रख सकते हैं, ताकि परमेश्वर दिखाई न दे, और जब ज्योति जले तब उसे हटा दें।</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लोगों का किरदार निभाने वाले कलाकारों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अन्धकार को ज्योति को बुझाने की कोशिश करने का अभिनय करें! शायद "अन्धकार" और "ज्योति" का किरदार निभाने वाले लोग लड़ने का दिखावा कर सकते हैं, लेकिन "अन्धकार" लड़ाई हार जाएगा!</w:t>
      </w:r>
    </w:p>
    <w:p>
      <w:pPr/>
      <w:r>
        <w:rPr>
          <w:lang w:val="hi_IN" w:bidi="hi_IN"/>
        </w:rPr>
      </w:r>
      <w:r>
        <w:rPr>
          <w:lang w:val="hi_IN" w:bidi="hi_IN"/>
        </w:rPr>
        <w:t>यदि आप चाहें, तो आप नाटक को फिर से कर सकते हैं।</w:t>
      </w:r>
      <w:r>
        <w:rPr>
          <w:lang w:val="hi_IN" w:bidi="hi_IN"/>
        </w:rPr>
      </w:r>
    </w:p>
    <w:p>
      <w:pPr>
        <w:pStyle w:val="Heading3"/>
      </w:pPr>
      <w:r>
        <w:rPr>
          <w:lang w:val="hi_IN" w:bidi="hi_IN"/>
        </w:rPr>
        <w:t>आवश्यक जानकारी</w:t>
      </w:r>
    </w:p>
    <w:p>
      <w:pPr/>
      <w:r>
        <w:rPr>
          <w:lang w:val="hi_IN" w:bidi="hi_IN"/>
        </w:rPr>
      </w:r>
      <w:r>
        <w:rPr>
          <w:lang w:val="hi_IN" w:bidi="hi_IN"/>
        </w:rPr>
        <w:t>यूहन्ना 1:1–5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यूहन्ना यीशु के बारे में अपनी कहानी उन्हीं शब्दों से शुरू करता है जिनसे उत्पत्ति की पुस्तक सृष्टि के विषय में बताना शुरू करती है: “आदि में।” यदि आपने पहले ही उत्पत्ति की पुस्तक का अनुवाद किया है, तो आपको उन्हीं शब्दों का उपयोग करना चाहिए जिनका उपयोग आपने वहाँ किया है।</w:t>
      </w:r>
    </w:p>
    <w:p>
      <w:pPr/>
      <w:r>
        <w:rPr>
          <w:lang w:val="hi_IN" w:bidi="hi_IN"/>
        </w:rPr>
      </w:r>
      <w:r>
        <w:rPr>
          <w:b/>
          <w:lang w:val="hi_IN" w:bidi="hi_IN"/>
        </w:rPr>
        <w:t>वचन</w:t>
      </w:r>
      <w:r>
        <w:rPr>
          <w:lang w:val="hi_IN" w:bidi="hi_IN"/>
        </w:rPr>
        <w:t xml:space="preserve"> का अनुवाद करना एक कठिन शब्द नहीं है, लेकिन यूहन्ना इसका उपयोग असामान्य तरीके से कर रहा है। याद रखें कि यूहन्ना इस शब्द का उपयोग यीशु के बारे में बात करने के लिए कर रहा है। वह यीशु को "वचन" कहता है, जिसका अर्थ है कि परमेश्वर यीशु के द्वारा लोगों से बात कर रहा है और यह कि लोग यीशु के द्वारा परमेश्वर को जान सकते हैं।</w:t>
      </w:r>
    </w:p>
    <w:p>
      <w:pPr/>
      <w:r>
        <w:rPr>
          <w:lang w:val="hi_IN" w:bidi="hi_IN"/>
        </w:rPr>
      </w:r>
      <w:r>
        <w:rPr>
          <w:lang w:val="hi_IN" w:bidi="hi_IN"/>
        </w:rPr>
        <w:t>जब आप भाग को बता रहे हैं तो आप "वचन" का उच्चारण करने से पहले थोड़ा रुक सकते हैं, या इसे अधिक जोर से बोल सकते हैं, ताकि यह बाकी वाक्य से अलग हो जाए। आपके सुनने वालों को यह समझना होगा कि यहाँ इस शब्द का विशेष अर्थ है, और यूहन्ना इससे एक व्यक्ति का अर्थ ले रहा है।</w:t>
      </w:r>
    </w:p>
    <w:p>
      <w:pPr/>
      <w:r>
        <w:rPr>
          <w:lang w:val="hi_IN" w:bidi="hi_IN"/>
        </w:rPr>
      </w:r>
      <w:r>
        <w:rPr>
          <w:lang w:val="hi_IN" w:bidi="hi_IN"/>
        </w:rPr>
        <w:t>"वचन" के लिए उसी शब्द का उपयोग करें जिसका उपयोग आपने "परमेश्वर का वचन" जैसे वाक्यांशों में किया है।</w:t>
      </w:r>
    </w:p>
    <w:p>
      <w:pPr/>
      <w:r>
        <w:rPr>
          <w:lang w:val="hi_IN" w:bidi="hi_IN"/>
        </w:rPr>
      </w:r>
      <w:r>
        <w:rPr>
          <w:lang w:val="hi_IN" w:bidi="hi_IN"/>
        </w:rPr>
        <w:t>"परमेश्वर का वचन" का अर्थ है वे संदेश जो परमेश्वर ने लोगों को दिए हैं। परमेश्वर अपने कामों और अपने वचनों के माध्यम से अपने लोगों से बात करता है। इसलिए लोग अक्सर बाइबल को "परमेश्वर का वचन" कहते हैं, क्योंकि बाइबल के माध्यम से हम जान सकते हैं कि परमेश्वर ने क्या किया और क्या कहा। यीशु को "वचन" कहा जाता है क्योंकि परमेश्वर यीशु के द्वारा हमसे बात करता है। यीशु सबसे महत्वपूर्ण संदेश है जो परमेश्वर ने हमें दिया है।</w:t>
      </w:r>
    </w:p>
    <w:p>
      <w:pPr/>
      <w:r>
        <w:rPr>
          <w:lang w:val="hi_IN" w:bidi="hi_IN"/>
        </w:rPr>
      </w:r>
      <w:r>
        <w:rPr>
          <w:lang w:val="hi_IN" w:bidi="hi_IN"/>
        </w:rPr>
        <w:t xml:space="preserve">यहाँ रुकें और चर्चा करें कि आप "वचन" के लिए किस शब्द का उपयोग करेंगे। मुख्य शब्दावली में </w:t>
      </w:r>
      <w:r>
        <w:rPr>
          <w:lang w:val="hi_IN" w:bidi="hi_IN"/>
        </w:rPr>
        <w:t>परमेश्वर का वचन</w:t>
      </w:r>
      <w:r>
        <w:rPr>
          <w:lang w:val="hi_IN" w:bidi="hi_IN"/>
        </w:rPr>
        <w:t xml:space="preserve"> देखें। इस ऑडियो को यहाँ रोकें।</w:t>
      </w:r>
      <w:r>
        <w:rPr>
          <w:lang w:val="hi_IN" w:bidi="hi_IN"/>
        </w:rPr>
      </w:r>
    </w:p>
    <w:p>
      <w:pPr>
        <w:pStyle w:val="Heading3"/>
      </w:pPr>
      <w:r>
        <w:rPr>
          <w:lang w:val="hi_IN" w:bidi="hi_IN"/>
        </w:rPr>
        <w:t>वचन बोलना</w:t>
      </w:r>
    </w:p>
    <w:p>
      <w:pPr/>
      <w:r>
        <w:rPr>
          <w:lang w:val="hi_IN" w:bidi="hi_IN"/>
        </w:rPr>
      </w:r>
      <w:r>
        <w:rPr>
          <w:lang w:val="hi_IN" w:bidi="hi_IN"/>
        </w:rPr>
        <w:t>यूहन्ना 1:1–5 का ऑडियो संस्करण सबसे आसानी से समझ में आने वाले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हो।</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यूहन्ना 1:6–18</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यूहन्ना 1:6–18 को सुनें और अपने मन में रखें।</w:t>
      </w:r>
    </w:p>
    <w:p>
      <w:pPr/>
      <w:r>
        <w:rPr>
          <w:lang w:val="hi_IN" w:bidi="hi_IN"/>
        </w:rPr>
      </w:r>
      <w:r>
        <w:rPr>
          <w:lang w:val="hi_IN" w:bidi="hi_IN"/>
        </w:rPr>
        <w:t>यदि सम्भव हो, तो यूहन्ना 1:6–18 का ऑडियो संस्करण तीन बार, तीन अलग-अलग अनुवादों में सुनें। 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परमेश्वर और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यूहन्ना 1:6–18 का ऑडियो संस्करण सबसे आसानी से समझ में आने वाले अनुवाद में सुनें।</w:t>
      </w:r>
    </w:p>
    <w:p>
      <w:pPr/>
      <w:r>
        <w:rPr>
          <w:lang w:val="hi_IN" w:bidi="hi_IN"/>
        </w:rPr>
      </w:r>
      <w:r>
        <w:rPr>
          <w:lang w:val="hi_IN" w:bidi="hi_IN"/>
        </w:rPr>
        <w:t xml:space="preserve">पिछली कहानी में, पुस्तक के लेखक यूहन्ना ने लोगों को "वचन" नाम के व्यक्ति के बारे में बताया जो परमेश्वर के </w:t>
      </w:r>
      <w:r>
        <w:rPr>
          <w:b/>
          <w:lang w:val="hi_IN" w:bidi="hi_IN"/>
        </w:rPr>
        <w:t>साथ</w:t>
      </w:r>
      <w:r>
        <w:rPr>
          <w:lang w:val="hi_IN" w:bidi="hi_IN"/>
        </w:rPr>
        <w:t xml:space="preserve"> था, और जो परमेश्वर </w:t>
      </w:r>
      <w:r>
        <w:rPr>
          <w:b/>
          <w:lang w:val="hi_IN" w:bidi="hi_IN"/>
        </w:rPr>
        <w:t>था</w:t>
      </w:r>
      <w:r>
        <w:rPr>
          <w:lang w:val="hi_IN" w:bidi="hi_IN"/>
        </w:rPr>
        <w:t>। उसने अभी तक अपने सुनने वालों को नहीं बताया कि यह व्यक्ति कौन था।</w:t>
      </w:r>
    </w:p>
    <w:p>
      <w:pPr/>
      <w:r>
        <w:rPr>
          <w:lang w:val="hi_IN" w:bidi="hi_IN"/>
        </w:rPr>
      </w:r>
      <w:r>
        <w:rPr>
          <w:lang w:val="hi_IN" w:bidi="hi_IN"/>
        </w:rPr>
        <w:t>अब लेखक हमें यूहन्ना नाम के एक विशेष व्यक्ति के बारे में बताना शुरू करता है। यह पुस्तक का लेखक वही व्यक्ति नहीं है, बल्कि उसी नाम का एक दूसरा व्यक्ति है। परमेश्वर ने इस व्यक्ति को भेजा था। बाद में हमें पता चलेगा कि यह यूहन्ना बपतिस्मा देने वाला है, जिसे हम बाइबल की अन्य पुस्तकों से भी जानते हैं।</w:t>
      </w:r>
    </w:p>
    <w:p>
      <w:pPr/>
      <w:r>
        <w:rPr>
          <w:lang w:val="hi_IN" w:bidi="hi_IN"/>
        </w:rPr>
      </w:r>
      <w:r>
        <w:rPr>
          <w:lang w:val="hi_IN" w:bidi="hi_IN"/>
        </w:rPr>
        <w:t xml:space="preserve">लोग सोच सकते हैं कि यह यूहन्ना "वचन" है, लेकिन लेखक हमें तुरन्त बताता है कि ऐसा नहीं है। वह कहता है कि यूहन्ना ज्योति नहीं था। इसका अर्थ है कि यूहन्ना वह व्यक्ति नहीं है जो लोगों को ज्योति देगा ताकि वे परमेश्वर को जान सकें। यूहन्ना ने केवल लोगों को उस व्यक्ति के बारे में </w:t>
      </w:r>
      <w:r>
        <w:rPr>
          <w:b/>
          <w:lang w:val="hi_IN" w:bidi="hi_IN"/>
        </w:rPr>
        <w:t>बताया</w:t>
      </w:r>
      <w:r>
        <w:rPr>
          <w:lang w:val="hi_IN" w:bidi="hi_IN"/>
        </w:rPr>
        <w:t>।</w:t>
      </w:r>
    </w:p>
    <w:p>
      <w:pPr/>
      <w:r>
        <w:rPr>
          <w:lang w:val="hi_IN" w:bidi="hi_IN"/>
        </w:rPr>
      </w:r>
      <w:r>
        <w:rPr>
          <w:lang w:val="hi_IN" w:bidi="hi_IN"/>
        </w:rPr>
        <w:t>लेखक कहता है कि यूहन्ना ज्योति के बारे में गवाही दे रहा था। गवाही देने का अर्थ है कि आप किसी ऐसी बात के बारे में बता रहे हैं जिसे आपने स्वयं देखा है, और जिसे आप जानते हैं कि वास्तव में सच है।</w:t>
      </w:r>
    </w:p>
    <w:p>
      <w:pPr/>
      <w:r>
        <w:rPr>
          <w:lang w:val="hi_IN" w:bidi="hi_IN"/>
        </w:rPr>
      </w:r>
      <w:r>
        <w:rPr>
          <w:lang w:val="hi_IN" w:bidi="hi_IN"/>
        </w:rPr>
        <w:t xml:space="preserve">यूहन्ना ने लोगों को एक व्यक्ति के बारे में बताया, और </w:t>
      </w:r>
      <w:r>
        <w:rPr>
          <w:b/>
          <w:lang w:val="hi_IN" w:bidi="hi_IN"/>
        </w:rPr>
        <w:t>वह व्यक्ति</w:t>
      </w:r>
      <w:r>
        <w:rPr>
          <w:lang w:val="hi_IN" w:bidi="hi_IN"/>
        </w:rPr>
        <w:t xml:space="preserve"> वह है जो ज्योति देता है। वह व्यक्ति वास्तविक या सच्ची ज्योति है। लोग ज्योति देने के लिए दीपकों और मोमबत्तियों का उपयोग कर सकते हैं, लेकिन केवल वह व्यक्ति ही है जो अन्धकार को दूर कर सकता है ताकि लोग परमेश्वर को जान सकें। वह असली ज्योति है। वह संसार में आया था ताकि हर कोई उसकी ज्योति देख सके।</w:t>
      </w:r>
    </w:p>
    <w:p>
      <w:pPr/>
      <w:r>
        <w:rPr>
          <w:lang w:val="hi_IN" w:bidi="hi_IN"/>
        </w:rPr>
      </w:r>
      <w:r>
        <w:rPr>
          <w:lang w:val="hi_IN" w:bidi="hi_IN"/>
        </w:rPr>
        <w:t>जिस व्यक्ति के बारे में यूहन्ना बपतिस्मा देने वाला बात कर रहा था वह यीशु था, लेकिन पुस्तक का लेखक अभी भी हमें उसका नाम नहीं बताता है। वह ज्योति के बारे में बात करना जारी रखता है जैसे कि यह कोई व्यक्ति है। लेखक कहता है कि यह "ज्योति व्यक्ति" संसार में था। संसार का अर्थ है वह स्थान जहाँ लोग रहते हैं, स्वर्ग के विपरीत, जहाँ परमेश्वर रहता है। इसलिए लेखक का अर्थ है कि यह "ज्योति व्यक्ति" पृथ्वी पर आया।</w:t>
      </w:r>
    </w:p>
    <w:p>
      <w:pPr/>
      <w:r>
        <w:rPr>
          <w:lang w:val="hi_IN" w:bidi="hi_IN"/>
        </w:rPr>
      </w:r>
      <w:r>
        <w:rPr>
          <w:lang w:val="hi_IN" w:bidi="hi_IN"/>
        </w:rPr>
        <w:t>इस "ज्योति व्यक्ति" ने पूरी दुनिया बनाई थी। पहले लेखक ने हमें बताया था कि "वचन व्यक्ति" ने संसार बनाया था। इसलिए हम जानते हैं कि "ज्योति व्यक्ति" और "वचन व्यक्ति" एक ही व्यक्ति हैं।</w:t>
      </w:r>
    </w:p>
    <w:p>
      <w:pPr/>
      <w:r>
        <w:rPr>
          <w:lang w:val="hi_IN" w:bidi="hi_IN"/>
        </w:rPr>
      </w:r>
      <w:r>
        <w:rPr>
          <w:lang w:val="hi_IN" w:bidi="hi_IN"/>
        </w:rPr>
        <w:t>क्योंकि "ज्योति व्यक्ति" ने पूरी दुनिया बनाई, इसलिए आप उम्मीद करेंगे कि जिन लोगों को उसने बनाया था वे उसे पहचानेंगे। लेकिन लोगों ने ऐसा नहीं किया! लोगों ने यह नहीं पहचाना कि यह "ज्योति व्यक्ति" परमेश्वर है।</w:t>
      </w:r>
    </w:p>
    <w:p>
      <w:pPr/>
      <w:r>
        <w:rPr>
          <w:lang w:val="hi_IN" w:bidi="hi_IN"/>
        </w:rPr>
      </w:r>
      <w:r>
        <w:rPr>
          <w:lang w:val="hi_IN" w:bidi="hi_IN"/>
        </w:rPr>
        <w:t>इसका यह भी अर्थ हो सकता है कि लोगों ने "ज्योति व्यक्ति" को स्वीकार नहीं किया; क्योंकि वे उसकी आज्ञा मानना नहीं चाहते थे।</w:t>
      </w:r>
    </w:p>
    <w:p>
      <w:pPr/>
      <w:r>
        <w:rPr>
          <w:lang w:val="hi_IN" w:bidi="hi_IN"/>
        </w:rPr>
      </w:r>
      <w:r>
        <w:rPr>
          <w:lang w:val="hi_IN" w:bidi="hi_IN"/>
        </w:rPr>
        <w:t>यह "ज्योति व्यक्ति" यहाँ तक कि अपने स्थान या देश चला गया। इसका अर्थ है कि वह इस्राएल के लोगों के पास गया। इस्राएली, जिन्हें यहूदी भी कहा जाता है, परमेश्वर के विशेष लोग थे। लेकिन यहाँ तक कि इन लोगों ने यह स्वीकार नहीं किया कि यह "ज्योति व्यक्ति" परमेश्वर था।</w:t>
      </w:r>
    </w:p>
    <w:p>
      <w:pPr/>
      <w:r>
        <w:rPr>
          <w:lang w:val="hi_IN" w:bidi="hi_IN"/>
        </w:rPr>
      </w:r>
      <w:r>
        <w:rPr>
          <w:lang w:val="hi_IN" w:bidi="hi_IN"/>
        </w:rPr>
        <w:t>पुस्तक का लेखक यूहन्ना, यहाँ उस बात का सारांश दे रहा है जो वह अपनी पुस्तक में बताने वाला है। वह अपनी पुस्तक में यीशु की कहानी बताने जा रहा है जो यह "ज्योति व्यक्ति" है, और जो "वचन व्यक्ति" है। और वह पहले से ही अपने सुनने वालों को बता रहा है कि ज्यादातर लोग यीशु पर विश्वास नहीं करेंगे।</w:t>
      </w:r>
    </w:p>
    <w:p>
      <w:pPr/>
      <w:r>
        <w:rPr>
          <w:lang w:val="hi_IN" w:bidi="hi_IN"/>
        </w:rPr>
      </w:r>
      <w:r>
        <w:rPr>
          <w:lang w:val="hi_IN" w:bidi="hi_IN"/>
        </w:rPr>
        <w:t>लेकिन लेखक यूहन्ना कहता है, कि कुछ लोग इस "ज्योति व्यक्ति" को स्वीकार करेंगे। वे उसके नाम पर विश्वास करेंगे। किसी के नाम पर विश्वास करना यह कहने का एक यहूदी तरीका था कि आप उस व्यक्ति पर भरोसा करते हैं। जो लोग "ज्योति व्यक्ति" पर भरोसा करते हैं, वे परमेश्वर के सन्तान बन गए हैं। परमेश्वर ने उन्हें अनुमति दी, या उन्हें अपना सन्तान बनाया। ऐसा था मानो ये लोग फिर से पैदा हुए हो। लेकिन उसी स्वाभाविक तरीके से नहीं जैसे हर मनुष्य पैदा होता है। यह एक अलग प्रकार का जन्म था, एक आत्मिक जन्म।</w:t>
      </w:r>
    </w:p>
    <w:p>
      <w:pPr/>
      <w:r>
        <w:rPr>
          <w:lang w:val="hi_IN" w:bidi="hi_IN"/>
        </w:rPr>
      </w:r>
      <w:r>
        <w:rPr>
          <w:lang w:val="hi_IN" w:bidi="hi_IN"/>
        </w:rPr>
        <w:t>इसके बाद, लेखक यूहन्ना फिर से वचन के बारे में बात करता है। वह अपने सुनने वालों को बताता है कि वचन एक मानव व्यक्ति बन गया। हमने पहले ही देखा था कि वचन परमेश्वर था। अब हम देखेंगे कि वचन मनुष्य भी बन गया। और यह वचन व्यक्ति, जो परमेश्वर और मनुष्य दोनों था, इस्राएल के लोगों के बीच रहता था। वचन पिता से आया है, जिसका अर्थ है परमेश्वर की ओर से। यह वचन पिता का एकमात्र पुत्र था।</w:t>
      </w:r>
    </w:p>
    <w:p>
      <w:pPr/>
      <w:r>
        <w:rPr>
          <w:lang w:val="hi_IN" w:bidi="hi_IN"/>
        </w:rPr>
      </w:r>
      <w:r>
        <w:rPr>
          <w:lang w:val="hi_IN" w:bidi="hi_IN"/>
        </w:rPr>
        <w:t>यह वचन व्यक्ति लोगों से बहुत प्रेम करता था, भले ही वे इसके योग्य नहीं थे।</w:t>
      </w:r>
    </w:p>
    <w:p>
      <w:pPr/>
      <w:r>
        <w:rPr>
          <w:lang w:val="hi_IN" w:bidi="hi_IN"/>
        </w:rPr>
      </w:r>
      <w:r>
        <w:rPr>
          <w:lang w:val="hi_IN" w:bidi="hi_IN"/>
        </w:rPr>
        <w:t>यहाँ रुकें और समूह के रूप में इस प्रश्न पर चर्चा करें: क्या आप किसी बुरे व्यक्ति के बारे में एक कहानी बता सकते हैं जिसे एक अच्छा उपहार मिला जिसके वह योग्य नहीं था? इस ऑडियो को यहाँ रोकें।</w:t>
      </w:r>
    </w:p>
    <w:p>
      <w:pPr/>
      <w:r>
        <w:rPr>
          <w:lang w:val="hi_IN" w:bidi="hi_IN"/>
        </w:rPr>
      </w:r>
      <w:r>
        <w:rPr>
          <w:lang w:val="hi_IN" w:bidi="hi_IN"/>
        </w:rPr>
        <w:t>इस वचन व्यक्ति ने जो कुछ कहा या किया वह सच था। लेखक यूहन्ना कहता है कि उसने, और उसके समय में रह रहे अन्य लोगों ने इस वचन व्यक्ति की महिमा देखी है। उन्होंने देखा कि यह वचन कितना महान और शक्तिशाली है!</w:t>
      </w:r>
    </w:p>
    <w:p>
      <w:pPr/>
      <w:r>
        <w:rPr>
          <w:lang w:val="hi_IN" w:bidi="hi_IN"/>
        </w:rPr>
      </w:r>
      <w:r>
        <w:rPr>
          <w:lang w:val="hi_IN" w:bidi="hi_IN"/>
        </w:rPr>
        <w:t>फिर लेखक यूहन्ना हमें अन्य यूहन्ना, यानी बपतिस्मा देने वाले यूहन्ना के बारे में थोड़ा और बताता है। वह इसे केवल बहुत संक्षेप में कहता है; बाद में वह हमें और विवरण देगा। अब, वह केवल यह कहता है कि एक बार यूहन्ना बपतिस्मा देने वाला किसी की ओर इशारा कर रहा था और लोगों से कहा: "यह वह व्यक्ति है जिसके बारे में मैं बात कर रहा था! यह वह व्यक्ति है जिसके बारे में मैंने कहा था कि वह मेरे बाद आएगा।" ऐसा लगता है कि यूहन्ना बपतिस्मा देने वाले ने पहले लोगों को बताया था: "कोई ऐसा आ रहा है जो मुझसे बहुत अधिक महत्वपूर्ण है। वह मुझसे बहुत पहले मौजूद था!" और अब यूहन्ना बपतिस्मा देने वाला लोगों को बताता है कि "यह व्यक्ति" वही है! हम जानते हैं कि यूहन्ना बपतिस्मा देने वाला जब उसने यह कहा तो यीशु की ओर इशारा कर रहा था, लेकिन लेखक यूहन्ना अभी भी हमें यीशु का नाम नहीं दे रहा है।</w:t>
      </w:r>
    </w:p>
    <w:p>
      <w:pPr/>
      <w:r>
        <w:rPr>
          <w:lang w:val="hi_IN" w:bidi="hi_IN"/>
        </w:rPr>
      </w:r>
      <w:r>
        <w:rPr>
          <w:lang w:val="hi_IN" w:bidi="hi_IN"/>
        </w:rPr>
        <w:t>फिर लेखक यूहन्ना अपने सुनने वालों से बात करना जारी रखता है। वह कहता है कि वचन ने हम सभी को बहुत प्रेमपूर्ण आशीष या उपहार दिए। हम इन उपहारों के योग्य नहीं हैं, लेकिन उसने उन्हें दिया क्योंकि वह बहुत उदार है। सबसे पहले, परमेश्वर ने मूसा के द्वारा लोगों को अपनी आज्ञाएँ दीं। मूसा एक ऐसा व्यक्ति था जो बहुत समय पहले रहता था। मूसा ने इस्राएली लोगों को बहुत सी बातें बताई जो परमेश्वर चाहता था कि वे करें। इस्राएलियों को इन आज्ञाओं का पालन करना पड़ा ताकि वे परमेश्वर के विशेष लोग बन सकें और परमेश्वर से मित्रता कर सकें। यह परमेश्वर की ओर से एक उपहार था। लेकिन अब परमेश्वर ने और भी उपहार दिए हैं!</w:t>
      </w:r>
    </w:p>
    <w:p>
      <w:pPr/>
      <w:r>
        <w:rPr>
          <w:lang w:val="hi_IN" w:bidi="hi_IN"/>
        </w:rPr>
      </w:r>
      <w:r>
        <w:rPr>
          <w:lang w:val="hi_IN" w:bidi="hi_IN"/>
        </w:rPr>
        <w:t>अब परमेश्वर ने अनुग्रह और सत्य के उपहार दिए हैं। यहाँ, अन्त में, लेखक हमें यीशु का नाम देता है! और तुरन्त वह यीशु को मसीह या मसीहा की उपाधि देता है: वह विशेष राजा और उद्धारकर्ता जिसका इस्राएली इंतजार कर रहे थे। यीशु मसीहा ने लोगों को दिखाया कि परमेश्वर उन लोगों के लिए कितना अच्छा और दयालु है जो इसके योग्य नहीं थे। उसने लोगों को दिखाया कि जो कुछ परमेश्वर कहता और करता है वह सच है।</w:t>
      </w:r>
    </w:p>
    <w:p>
      <w:pPr/>
      <w:r>
        <w:rPr>
          <w:lang w:val="hi_IN" w:bidi="hi_IN"/>
        </w:rPr>
      </w:r>
      <w:r>
        <w:rPr>
          <w:lang w:val="hi_IN" w:bidi="hi_IN"/>
        </w:rPr>
        <w:t>और यीशु ने लोगों को दिखाया कि परमेश्वर किस तरह है। किसी भी मानव व्यक्ति के लिए परमेश्वर को देखना सम्भव नहीं है। लेकिन यीशु अन्य मनुष्यों से अलग है, क्योंकि वह स्वयं परमेश्वर भी है! उन्होंने परमेश्वर को देखा है! वह परमेश्वर के उतने ही करीब हैं जितना एक पुत्र अपने पिता से है। एक पिता अपने पुत्र के चारों ओर अपनी बाँहें रखता है ताकि उसे गले लगाया जा सके। यह उतना ही करीब है जितना यीशु परमेश्वर से है। और क्योंकि यीशु ने परमेश्वर को देखा है, इसलिए वह हम सभी को परमेश्वर के बारे में बताने में सक्षम है!</w:t>
      </w:r>
    </w:p>
    <w:p>
      <w:pPr/>
      <w:r>
        <w:rPr>
          <w:lang w:val="hi_IN" w:bidi="hi_IN"/>
        </w:rPr>
      </w:r>
      <w:r>
        <w:rPr>
          <w:lang w:val="hi_IN" w:bidi="hi_IN"/>
        </w:rPr>
        <w:t>यहाँ रुकें और समूह के रूप में इस प्रश्न पर चर्चा करें: कृपया एक पिता और पुत्र के बारे में एक कहानी सुनाएँ जो एक-दूसरे से बहुत प्रेम करते हैं। इस ऑडियो को यहाँ रोकें।</w:t>
      </w:r>
    </w:p>
    <w:p>
      <w:pPr/>
      <w:r>
        <w:rPr>
          <w:lang w:val="hi_IN" w:bidi="hi_IN"/>
        </w:rPr>
      </w:r>
      <w:r>
        <w:rPr>
          <w:lang w:val="hi_IN" w:bidi="hi_IN"/>
        </w:rPr>
        <w:t>लेखक यूहन्ना ने अब अपने श्रोताओं से यीशु को विशेष राजा और उद्धारकर्ता, परमेश्वर का पुत्र, वचन और लोगों के लिए ज्योति के रूप में पेश किया है ताकि लोग परमेश्वर को जान सकें। अब वह यीशु के बारे में कहानी बताना शुरू करने के लिए लगभग तैयार है। हम इसे अगले भाग में देखेंगे।</w:t>
      </w:r>
      <w:r>
        <w:rPr>
          <w:lang w:val="hi_IN" w:bidi="hi_IN"/>
        </w:rPr>
      </w:r>
    </w:p>
    <w:p>
      <w:pPr>
        <w:pStyle w:val="Heading3"/>
      </w:pPr>
      <w:r>
        <w:rPr>
          <w:lang w:val="hi_IN" w:bidi="hi_IN"/>
        </w:rPr>
        <w:t>घटनाओं को समझाना</w:t>
      </w:r>
    </w:p>
    <w:p>
      <w:pPr/>
      <w:r>
        <w:rPr>
          <w:lang w:val="hi_IN" w:bidi="hi_IN"/>
        </w:rPr>
      </w:r>
      <w:r>
        <w:rPr>
          <w:lang w:val="hi_IN" w:bidi="hi_IN"/>
        </w:rPr>
        <w:t>यूहन्ना 1:6–18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वचन को अपने मन में समझने और देखने की कोशिश करेगा।</w:t>
      </w:r>
    </w:p>
    <w:p>
      <w:pPr/>
      <w:r>
        <w:rPr>
          <w:lang w:val="hi_IN" w:bidi="hi_IN"/>
        </w:rPr>
      </w:r>
      <w:r>
        <w:rPr>
          <w:lang w:val="hi_IN" w:bidi="hi_IN"/>
        </w:rPr>
        <w:t>इस कहानी में चार दृश्य हैं।</w:t>
      </w:r>
    </w:p>
    <w:p>
      <w:pPr/>
      <w:r>
        <w:rPr>
          <w:lang w:val="hi_IN" w:bidi="hi_IN"/>
        </w:rPr>
      </w:r>
      <w:r>
        <w:rPr>
          <w:b/>
          <w:lang w:val="hi_IN" w:bidi="hi_IN"/>
        </w:rPr>
        <w:t>पहले दृश्य में:</w:t>
      </w:r>
      <w:r>
        <w:rPr>
          <w:lang w:val="hi_IN" w:bidi="hi_IN"/>
        </w:rPr>
        <w:t xml:space="preserve"> परमेश्वर एक संदेशवाहक, यूहन्ना बपतिस्मा देने वाले को, ज्योति के बारे में बताने के लिए भेजता है।</w:t>
      </w:r>
    </w:p>
    <w:p>
      <w:pPr/>
      <w:r>
        <w:rPr>
          <w:lang w:val="hi_IN" w:bidi="hi_IN"/>
        </w:rPr>
      </w:r>
      <w:r>
        <w:rPr>
          <w:b/>
          <w:lang w:val="hi_IN" w:bidi="hi_IN"/>
        </w:rPr>
        <w:t>दूसरे दृश्य में:</w:t>
      </w:r>
      <w:r>
        <w:rPr>
          <w:lang w:val="hi_IN" w:bidi="hi_IN"/>
        </w:rPr>
        <w:t xml:space="preserve"> लेखक यूहन्ना हमें "वचन" के बारे में और बताता है। वह किसी ऐसी बात के बारे में बताता है जो अतीत में हुई थी। यह उन बातों का सारांश है जिनके बारे में यूहन्ना अपनी पुस्तक में बात करने वाला है।</w:t>
      </w:r>
    </w:p>
    <w:p>
      <w:pPr/>
      <w:r>
        <w:rPr>
          <w:lang w:val="hi_IN" w:bidi="hi_IN"/>
        </w:rPr>
      </w:r>
      <w:r>
        <w:rPr>
          <w:b/>
          <w:lang w:val="hi_IN" w:bidi="hi_IN"/>
        </w:rPr>
        <w:t>तीसरे दृश्य में:</w:t>
      </w:r>
      <w:r>
        <w:rPr>
          <w:lang w:val="hi_IN" w:bidi="hi_IN"/>
        </w:rPr>
        <w:t xml:space="preserve"> यूहन्ना बपतिस्मा देने वाला यह बताता है कि वह किसके बारे में बात कर रहा था।</w:t>
      </w:r>
    </w:p>
    <w:p>
      <w:pPr/>
      <w:r>
        <w:rPr>
          <w:lang w:val="hi_IN" w:bidi="hi_IN"/>
        </w:rPr>
      </w:r>
      <w:r>
        <w:rPr>
          <w:b/>
          <w:lang w:val="hi_IN" w:bidi="hi_IN"/>
        </w:rPr>
        <w:t>चौथे दृश्य में:</w:t>
      </w:r>
      <w:r>
        <w:rPr>
          <w:lang w:val="hi_IN" w:bidi="hi_IN"/>
        </w:rPr>
        <w:t xml:space="preserve"> लेखक यूहन्ना हमें यीशु मसीहा के बारे में बताता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पुस्तक का लेखक यूहन्ना। वह कहानी में नहीं है, लेकिन वह कहानी बता रहा है और इस भाग के लिए उसे एक पात्र के रूप में शामिल करना सहायक होगा।</w:t>
      </w:r>
    </w:p>
    <w:p>
      <w:pPr>
        <w:pStyle w:val="ListBullet"/>
        <w:spacing w:line="240" w:lineRule="auto"/>
        <w:ind w:left="720"/>
      </w:pPr>
      <w:r>
        <w:rPr>
          <w:lang w:val="hi_IN" w:bidi="hi_IN"/>
        </w:rPr>
      </w:r>
      <w:r>
        <w:rPr>
          <w:lang w:val="hi_IN" w:bidi="hi_IN"/>
        </w:rPr>
        <w:t>यूहन्ना बपतिस्मा देने वाला</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वचन</w:t>
      </w:r>
    </w:p>
    <w:p>
      <w:pPr>
        <w:pStyle w:val="ListBullet"/>
        <w:spacing w:line="240" w:lineRule="auto"/>
        <w:ind w:left="720"/>
      </w:pPr>
      <w:r>
        <w:rPr>
          <w:lang w:val="hi_IN" w:bidi="hi_IN"/>
        </w:rPr>
      </w:r>
      <w:r>
        <w:rPr>
          <w:lang w:val="hi_IN" w:bidi="hi_IN"/>
        </w:rPr>
        <w:t>ज्योति व्यक्ति</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वे लोग जिन्होंने यीशु को स्वीकार नहीं किया</w:t>
      </w:r>
    </w:p>
    <w:p>
      <w:pPr>
        <w:pStyle w:val="ListBullet"/>
        <w:spacing w:line="240" w:lineRule="auto"/>
        <w:ind w:left="720"/>
      </w:pPr>
      <w:r>
        <w:rPr>
          <w:lang w:val="hi_IN" w:bidi="hi_IN"/>
        </w:rPr>
      </w:r>
      <w:r>
        <w:rPr>
          <w:lang w:val="hi_IN" w:bidi="hi_IN"/>
        </w:rPr>
        <w:t>वे लोग जिन्होंने यीशु को स्वीकार किया और जो परमेश्वर के सन्तान बन गए</w:t>
      </w:r>
    </w:p>
    <w:p>
      <w:pPr>
        <w:pStyle w:val="ListBullet"/>
        <w:spacing w:line="240" w:lineRule="auto"/>
        <w:ind w:left="720"/>
      </w:pPr>
      <w:r>
        <w:rPr>
          <w:lang w:val="hi_IN" w:bidi="hi_IN"/>
        </w:rPr>
      </w:r>
      <w:r>
        <w:rPr>
          <w:lang w:val="hi_IN" w:bidi="hi_IN"/>
        </w:rPr>
        <w:t>मूसा</w:t>
      </w:r>
    </w:p>
    <w:p>
      <w:pPr/>
      <w:r>
        <w:rPr>
          <w:lang w:val="hi_IN" w:bidi="hi_IN"/>
        </w:rPr>
      </w:r>
      <w:r>
        <w:rPr>
          <w:lang w:val="hi_IN" w:bidi="hi_IN"/>
        </w:rPr>
        <w:t>ठीक पिछली कहानी की तरह, आप अपने साथ एक मशाल या दीपक रख सकते हैं। एक बहुत तेज़ दीपक और कई बहुत छोटी ज्योतियाँ रखना सहायक हो सकता है—जैसे तीलियाँ या एक ऐसी मशाल जिसकी रोशनी लगभग समाप्त हो चुकी हो। आप बाहर जाकर असली ज्योति का प्रतिनिधित्व करने के लिए सूरज को देख सकते हैं, और एक छोटी मशाल का उपयोग उन ज्योतियों का प्रतिनिधित्व करने के लिए कर सकते हैं जो वास्तविक ज्योति नहीं हैं।</w:t>
      </w:r>
    </w:p>
    <w:p>
      <w:pPr/>
      <w:r>
        <w:rPr>
          <w:lang w:val="hi_IN" w:bidi="hi_IN"/>
        </w:rPr>
      </w:r>
      <w:r>
        <w:rPr>
          <w:lang w:val="hi_IN" w:bidi="hi_IN"/>
        </w:rPr>
        <w:t>ऑडियो को रोकें और उन वस्तुओं को इकट्ठा करें जिनकी आपको आवश्यकता है।</w:t>
      </w:r>
    </w:p>
    <w:p>
      <w:pPr/>
      <w:r>
        <w:rPr>
          <w:lang w:val="hi_IN" w:bidi="hi_IN"/>
        </w:rPr>
      </w:r>
      <w:r>
        <w:rPr>
          <w:lang w:val="hi_IN" w:bidi="hi_IN"/>
        </w:rPr>
        <w:t xml:space="preserve">इस भाग में, कभी-कभी यूहन्ना बपतिस्मा देने वाला बोल रहा है, और कभी-कभी लेखक यूहन्ना। लेखक यूहन्ना अपने वचनों को बपतिस्मा देने वाले यूहन्ना के वचनों से अलग करने की ज़्यादा कोशिश नहीं कर रहा है। यह उतना महत्वपूर्ण नहीं है कि कौन बोल रहा है: वे </w:t>
      </w:r>
      <w:r>
        <w:rPr>
          <w:b/>
          <w:lang w:val="hi_IN" w:bidi="hi_IN"/>
        </w:rPr>
        <w:t>जो</w:t>
      </w:r>
      <w:r>
        <w:rPr>
          <w:lang w:val="hi_IN" w:bidi="hi_IN"/>
        </w:rPr>
        <w:t xml:space="preserve"> कह रहे हैं वह अधिक महत्वपूर्ण है! लेकिन आप बोलने वाले व्यक्ति को अलग दिखने के लिए बीच में थोडा सा रुक सकते हैं।</w:t>
      </w:r>
    </w:p>
    <w:p>
      <w:pPr/>
      <w:r>
        <w:rPr>
          <w:lang w:val="hi_IN" w:bidi="hi_IN"/>
        </w:rPr>
      </w:r>
      <w:r>
        <w:rPr>
          <w:lang w:val="hi_IN" w:bidi="hi_IN"/>
        </w:rPr>
        <w:t>याद रखें कि "ज्योति," "वचन" और "यीशु मसीहा" सभी एक ही व्यक्ति को दर्शाते हैं।</w:t>
      </w:r>
    </w:p>
    <w:p>
      <w:pPr/>
      <w:r>
        <w:rPr>
          <w:lang w:val="hi_IN" w:bidi="hi_IN"/>
        </w:rPr>
      </w:r>
      <w:r>
        <w:rPr>
          <w:lang w:val="hi_IN" w:bidi="hi_IN"/>
        </w:rPr>
        <w:t>क्योंकि यह भाग पिछले भाग से बहुत निकटता से जुड़ा हुआ है, इसलिए आप पिछले भाग को शुरुआत में फिर से बता सकते हैं। यदि आप एक गीत या नृत्य बनाते हैं, तो इसे फिर से करें!</w:t>
      </w:r>
    </w:p>
    <w:p>
      <w:pPr/>
      <w:r>
        <w:rPr>
          <w:lang w:val="hi_IN" w:bidi="hi_IN"/>
        </w:rPr>
      </w:r>
      <w:r>
        <w:rPr>
          <w:lang w:val="hi_IN" w:bidi="hi_IN"/>
        </w:rPr>
        <w:t>इस नए भाग के पहले दृश्य में, हम बहुत बार "ज्योति" शब्द सुनते हैं। शायद आप हर बार “ज्योति” शब्द सुनते ही ताली बजा सकते हैं या अपने पैर पटक सकते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यूहन्ना 1:6–18 का ऑडियो संस्करण सबसे आसानी से समझ में आने वाले अनुवाद में सुनें।</w:t>
      </w:r>
    </w:p>
    <w:p>
      <w:pPr/>
      <w:r>
        <w:rPr>
          <w:lang w:val="hi_IN" w:bidi="hi_IN"/>
        </w:rPr>
      </w:r>
      <w:r>
        <w:rPr>
          <w:lang w:val="hi_IN" w:bidi="hi_IN"/>
        </w:rPr>
        <w:t>इस चरण में, समूह कहानी को नाटक के रूप में पेश करेगा।</w:t>
      </w:r>
    </w:p>
    <w:p>
      <w:pPr/>
      <w:r>
        <w:rPr>
          <w:lang w:val="hi_IN" w:bidi="hi_IN"/>
        </w:rPr>
      </w:r>
      <w:r>
        <w:rPr>
          <w:lang w:val="hi_IN" w:bidi="hi_IN"/>
        </w:rPr>
        <w:t>इस कहानी में चार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पुस्तक का लेखक यूहन्ना। वह कहानी में नहीं है, लेकिन वह कहानी बता रहा है और इस भाग के लिए उसे एक पात्र के रूप में शामिल करना सहायक होगा।</w:t>
      </w:r>
    </w:p>
    <w:p>
      <w:pPr>
        <w:pStyle w:val="ListBullet"/>
        <w:spacing w:line="240" w:lineRule="auto"/>
        <w:ind w:left="720"/>
      </w:pPr>
      <w:r>
        <w:rPr>
          <w:lang w:val="hi_IN" w:bidi="hi_IN"/>
        </w:rPr>
      </w:r>
      <w:r>
        <w:rPr>
          <w:lang w:val="hi_IN" w:bidi="hi_IN"/>
        </w:rPr>
        <w:t>यूहन्ना बपतिस्मा देने वाला</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वचन</w:t>
      </w:r>
    </w:p>
    <w:p>
      <w:pPr>
        <w:pStyle w:val="ListBullet"/>
        <w:spacing w:line="240" w:lineRule="auto"/>
        <w:ind w:left="720"/>
      </w:pPr>
      <w:r>
        <w:rPr>
          <w:lang w:val="hi_IN" w:bidi="hi_IN"/>
        </w:rPr>
      </w:r>
      <w:r>
        <w:rPr>
          <w:lang w:val="hi_IN" w:bidi="hi_IN"/>
        </w:rPr>
        <w:t>ज्योति व्यक्ति</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वे लोग जिन्होंने यीशु को स्वीकार नहीं किया</w:t>
      </w:r>
    </w:p>
    <w:p>
      <w:pPr>
        <w:pStyle w:val="ListBullet"/>
        <w:spacing w:line="240" w:lineRule="auto"/>
        <w:ind w:left="720"/>
      </w:pPr>
      <w:r>
        <w:rPr>
          <w:lang w:val="hi_IN" w:bidi="hi_IN"/>
        </w:rPr>
      </w:r>
      <w:r>
        <w:rPr>
          <w:lang w:val="hi_IN" w:bidi="hi_IN"/>
        </w:rPr>
        <w:t>वे लोग जिन्होंने यीशु को स्वीकार किया और जो परमेश्वर के सन्तान बन गए</w:t>
      </w:r>
    </w:p>
    <w:p>
      <w:pPr>
        <w:pStyle w:val="ListBullet"/>
        <w:spacing w:line="240" w:lineRule="auto"/>
        <w:ind w:left="720"/>
      </w:pPr>
      <w:r>
        <w:rPr>
          <w:lang w:val="hi_IN" w:bidi="hi_IN"/>
        </w:rPr>
      </w:r>
      <w:r>
        <w:rPr>
          <w:lang w:val="hi_IN" w:bidi="hi_IN"/>
        </w:rPr>
        <w:t>मूसा</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कहानी के संवाद, उसकी गति, रूपरेखा और घटनाओं के क्रम पर ध्यान दें। सुनिश्चित करें कि अभिनय करते समय, कहानी का कोई महत्वपूर्ण या कठिन भाग छूट न जाए। कहानी के हर भाग को याद रखने में एक-दूसरे की सहायता करें।</w:t>
      </w:r>
    </w:p>
    <w:p>
      <w:pPr/>
      <w:r>
        <w:rPr>
          <w:lang w:val="hi_IN" w:bidi="hi_IN"/>
        </w:rPr>
      </w:r>
      <w:r>
        <w:rPr>
          <w:lang w:val="hi_IN" w:bidi="hi_IN"/>
        </w:rPr>
        <w:t>क्योंकि यह भाग पिछले भाग से बहुत निकटता से जुड़ा हुआ है, इसलिए आप इस नई कहानी का अभिनय करने से पहले पहले उस भाग का अभिनय कर सकते हैं।</w:t>
      </w:r>
    </w:p>
    <w:p>
      <w:pPr/>
      <w:r>
        <w:rPr>
          <w:lang w:val="hi_IN" w:bidi="hi_IN"/>
        </w:rPr>
      </w:r>
      <w:r>
        <w:rPr>
          <w:lang w:val="hi_IN" w:bidi="hi_IN"/>
        </w:rPr>
        <w:t>लेखक यूहन्ना यह कहानी अपने सुनने वालों को बता रहा है। जब आप कहानी का अभिनय कर रहे हों तो वह दिखाई देना चाहिए।</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बिन्दुओं पर, अभिनय को रोककर उस पात्र का किरदार निभाने वाले व्यक्ति से पूछें "आप क्या महसूस कर रहे हैं या क्या सोच रहे हैं?" पात्र का किरदार निभाने वाले व्यक्ति को यह जवाब देना चाहिए कि अगर वह उस पात्र की जगह होता तो वह क्या महसूस करता या क्या सोचता। फिर नाटक को फिर से शुरू करें।</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परमेश्वर द्वारा यूहन्ना बपतिस्मा देने वाले को भेजे जाने का अभिनय करें। यूहन्ना बपतिस्मा देने वाले का अभिनय करें जो लोगों को ज्योति के बारे में बताता है। क्योंकि यूहन्ना बपतिस्मा देने वाला इस दृश्य में अभी तक बोल नहीं रहा है, इसलिए शायद वह बिना शब्दों के इशारों का उपयोग कर सकता है।</w:t>
      </w:r>
    </w:p>
    <w:p>
      <w:pPr/>
      <w:r>
        <w:rPr>
          <w:lang w:val="hi_IN" w:bidi="hi_IN"/>
        </w:rPr>
      </w:r>
      <w:r>
        <w:rPr>
          <w:lang w:val="hi_IN" w:bidi="hi_IN"/>
        </w:rPr>
        <w:t>यह अभिनय करें कि जिस ज्योति के बारे में यूहन्ना बपतिस्मा देने वाला बताता है वह संसार में आ रही है और सभी पर चमक रही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यूहन्ना बपतिस्मा देने वाले का किरदार निभाने वाले कलाकार से पूछें, "आप क्या सोच रहे हैं?" आप ऐसी बातें सुन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संक्षेप में अभिनय करें कि "ज्योति का व्यक्ति," जो यीशु है, संसार को बना रहा है, फिर वह अपनी सृष्टि में कदम रखता है।</w:t>
      </w:r>
    </w:p>
    <w:p>
      <w:pPr/>
      <w:r>
        <w:rPr>
          <w:lang w:val="hi_IN" w:bidi="hi_IN"/>
        </w:rPr>
      </w:r>
      <w:r>
        <w:rPr>
          <w:lang w:val="hi_IN" w:bidi="hi_IN"/>
        </w:rPr>
        <w:t>उन लोगों का अभिनय करें जो उसे नहीं पहचानते हैं।</w:t>
      </w:r>
    </w:p>
    <w:p>
      <w:pPr/>
      <w:r>
        <w:rPr>
          <w:lang w:val="hi_IN" w:bidi="hi_IN"/>
        </w:rPr>
      </w:r>
      <w:r>
        <w:rPr>
          <w:lang w:val="hi_IN" w:bidi="hi_IN"/>
        </w:rPr>
        <w:t>यीशु का इस्राएल के लोगों के पास आने का अभिनय करें।</w:t>
      </w:r>
    </w:p>
    <w:p>
      <w:pPr/>
      <w:r>
        <w:rPr>
          <w:lang w:val="hi_IN" w:bidi="hi_IN"/>
        </w:rPr>
      </w:r>
      <w:r>
        <w:rPr>
          <w:lang w:val="hi_IN" w:bidi="hi_IN"/>
        </w:rPr>
        <w:t>इन अधिकांश लोगों का अभिनय करें जो यीशु को अस्वीकार करते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यीशु का किरदार निभाने वाले कलाकार से पूछें, "आप कैसा महसूस कर रहे हैं? आप क्या सोच रहे हैं?" आप ऐसी बातें सुन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कुछ लोगों का अभिनय करें जो उसे स्वीकार करते हैं। यह अभिनय करें कि परमेश्वर उन्हें अपने बच्चे बना रहा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उन लोगों से पूछें जो यीशु को स्वीकार कर रहे हैं, "आप क्या महसूस कर रहे हैं?" आप ऐसी बातें सुन सकते हैं:</w:t>
      </w:r>
    </w:p>
    <w:p>
      <w:pPr>
        <w:pStyle w:val="ListBullet"/>
        <w:spacing w:line="240" w:lineRule="auto"/>
        <w:ind w:left="720"/>
      </w:pPr>
      <w:r>
        <w:rPr>
          <w:lang w:val="hi_IN" w:bidi="hi_IN"/>
        </w:rPr>
      </w:r>
      <w:r>
        <w:rPr>
          <w:lang w:val="hi_IN" w:bidi="hi_IN"/>
        </w:rPr>
        <w:t>यीशु का किरदार निभाने वाले कलाकार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यह अभिनय करें कि "वचन व्यक्ति," जो यीशु भी है, मनुष्य बन जाता है। जब यीशु संसार में आया तो वह एक मनुष्य बन गया था, इसलिए यह पहले ही हो चुका था; लेकिन लेखक यूहन्ना इसे अलग-अलग शब्दों के साथ फिर से बता रहा है।</w:t>
      </w:r>
    </w:p>
    <w:p>
      <w:pPr/>
      <w:r>
        <w:rPr>
          <w:lang w:val="hi_IN" w:bidi="hi_IN"/>
        </w:rPr>
      </w:r>
      <w:r>
        <w:rPr>
          <w:lang w:val="hi_IN" w:bidi="hi_IN"/>
        </w:rPr>
        <w:t>लोगों के बीच रहने वाले यीशु का अभिनय करें। फिर से, यह उस समय से अलग नहीं है जब आपने पहले इसका अभिनय किया था, लेकिन लेखक यूहन्ना उसी बात को अलग-अलग शब्दों के साथ फिर से बता रहा है।</w:t>
      </w:r>
    </w:p>
    <w:p>
      <w:pPr/>
      <w:r>
        <w:rPr>
          <w:lang w:val="hi_IN" w:bidi="hi_IN"/>
        </w:rPr>
      </w:r>
      <w:r>
        <w:rPr>
          <w:lang w:val="hi_IN" w:bidi="hi_IN"/>
        </w:rPr>
        <w:t>यीशु का लोगों से बहुत प्रेम करना और परमेश्वर के विषय में सच्ची बातें कहना अभिनय करके दिखाएँ।</w:t>
      </w:r>
    </w:p>
    <w:p>
      <w:pPr/>
      <w:r>
        <w:rPr>
          <w:lang w:val="hi_IN" w:bidi="hi_IN"/>
        </w:rPr>
      </w:r>
      <w:r>
        <w:rPr>
          <w:lang w:val="hi_IN" w:bidi="hi_IN"/>
        </w:rPr>
        <w:t>यूहन्ना (पुस्तक का लेखक) और कुछ अन्य लोगों का अभिनय करें जो यह देखते हैं कि यीशु कितना महान, अद्भुत और महिमावान है! यह मददगार होगा कि पिता परमेश्वर यीशु के पीछे खड़ा हो, ताकि आपको यह याद दिलाया जा सके कि लेखक यूहन्ना उसे यहाँ पिता का एकमात्र पुत्र कहता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लेखक यूहन्ना की भूमिका निभाने वाले कलाकार से पूछें, "आप यीशु की महानता और महिमा को देखकर कैसा महसूस कर रहे थे?" आप ऐसी बातें सुन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यूहन्ना बपतिस्मा देने वाले का अभिनय करें जो लोगों को पुकार रहा है। इस बार, आप उसे बोलने दे सकते हैं। वह बोलते हुए यीशु की ओर इशारा करेगा।</w:t>
      </w:r>
    </w:p>
    <w:p>
      <w:pPr/>
      <w:r>
        <w:rPr>
          <w:lang w:val="hi_IN" w:bidi="hi_IN"/>
        </w:rPr>
      </w:r>
      <w:r>
        <w:rPr>
          <w:lang w:val="hi_IN" w:bidi="hi_IN"/>
        </w:rPr>
        <w:t xml:space="preserve">आप यह अभिनय कर सकते हैं कि यीशु, यूहन्ना बपतिस्मा देने वाले के </w:t>
      </w:r>
      <w:r>
        <w:rPr>
          <w:b/>
          <w:lang w:val="hi_IN" w:bidi="hi_IN"/>
        </w:rPr>
        <w:t>सामने</w:t>
      </w:r>
      <w:r>
        <w:rPr>
          <w:lang w:val="hi_IN" w:bidi="hi_IN"/>
        </w:rPr>
        <w:t xml:space="preserve"> एक कदम आगे आता है ताकि यह दिखाया जाए कि यूहन्ना बपतिस्मा देने वाले के काम शुरू करने के </w:t>
      </w:r>
      <w:r>
        <w:rPr>
          <w:b/>
          <w:lang w:val="hi_IN" w:bidi="hi_IN"/>
        </w:rPr>
        <w:t>बाद</w:t>
      </w:r>
      <w:r>
        <w:rPr>
          <w:lang w:val="hi_IN" w:bidi="hi_IN"/>
        </w:rPr>
        <w:t xml:space="preserve"> यीशु पृथ्वी पर अपना काम शुरू किया, लेकिन फिर यीशु को यूहन्ना बपतिस्मा देने वाले से बहुत </w:t>
      </w:r>
      <w:r>
        <w:rPr>
          <w:b/>
          <w:lang w:val="hi_IN" w:bidi="hi_IN"/>
        </w:rPr>
        <w:t>पीछे</w:t>
      </w:r>
      <w:r>
        <w:rPr>
          <w:lang w:val="hi_IN" w:bidi="hi_IN"/>
        </w:rPr>
        <w:t xml:space="preserve"> कदम रखने दें ताकि यह दिखाया जाए कि यूहन्ना के जन्म से बहुत पहले ही यीशु अस्तित्व में था।</w:t>
      </w:r>
    </w:p>
    <w:p>
      <w:pPr/>
      <w:r>
        <w:rPr>
          <w:lang w:val="hi_IN" w:bidi="hi_IN"/>
        </w:rPr>
      </w:r>
      <w:r>
        <w:rPr>
          <w:lang w:val="hi_IN" w:bidi="hi_IN"/>
        </w:rPr>
        <w:t>यीशु के उदारता से लोगों को उपहार देने का अभिनय करें।</w:t>
      </w:r>
    </w:p>
    <w:p>
      <w:pPr/>
      <w:r>
        <w:rPr>
          <w:lang w:val="hi_IN" w:bidi="hi_IN"/>
        </w:rPr>
      </w:r>
      <w:r>
        <w:rPr>
          <w:lang w:val="hi_IN" w:bidi="hi_IN"/>
        </w:rPr>
        <w:t>परमेश्वर द्वारा मूसा का उपयोग करके लोगों को परमेश्वर की व्यवस्था दिए जाने का अभिनय करें। यह बहुत समय पहले हुआ था, इसलिए आप इसका अभिनय अन्य अभिनय से थोड़ी दुरी पर कर सकते हैं।</w:t>
      </w:r>
    </w:p>
    <w:p>
      <w:pPr/>
      <w:r>
        <w:rPr>
          <w:lang w:val="hi_IN" w:bidi="hi_IN"/>
        </w:rPr>
      </w:r>
      <w:r>
        <w:rPr>
          <w:lang w:val="hi_IN" w:bidi="hi_IN"/>
        </w:rPr>
        <w:t>परमेश्वर द्वारा यीशु का उपयोग करके लोगों को यह दिखाना कि परमेश्वर उनसे कितना प्रेम करते हैं, और परमेश्वर द्वारा यीशु का उपयोग करके लोगों को परमेश्वर के विषय में सत्य सिखाना अभिनय करके दिखाएँ।</w:t>
      </w:r>
    </w:p>
    <w:p>
      <w:pPr/>
      <w:r>
        <w:rPr>
          <w:lang w:val="hi_IN" w:bidi="hi_IN"/>
        </w:rPr>
      </w:r>
      <w:r>
        <w:rPr>
          <w:lang w:val="hi_IN" w:bidi="hi_IN"/>
        </w:rPr>
        <w:t>यह अभिनय करें कि किसी ने कभी परमेश्वर को नहीं देखा है। शायद परमेश्वर एक पर्दे के पीछे, या दरवाजे के बाहर खड़ा हो सकता है। फिर यह अभिनय करें कि यीशु परमेश्वर के पास खड़ा है। वे एक-दूसरे को गले लगा सकते हैं। फिर यह अभिनय करें कि यीशु लोगों के पास आता है और लोगों को परमेश्वर के बारे में बताता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लेखक यूहन्ना का किरदार निभाने वाले कलाकार से पूछें, "आप कैसा महसूस कर रहे हैं?" आप ऐसी बातें सुन सकते हैं:</w:t>
      </w:r>
      <w:r>
        <w:rPr>
          <w:lang w:val="hi_IN" w:bidi="hi_IN"/>
        </w:rPr>
      </w:r>
    </w:p>
    <w:p>
      <w:pPr>
        <w:pStyle w:val="Heading3"/>
      </w:pPr>
      <w:r>
        <w:rPr>
          <w:lang w:val="hi_IN" w:bidi="hi_IN"/>
        </w:rPr>
        <w:t>आवश्यक जानकारी</w:t>
      </w:r>
    </w:p>
    <w:p>
      <w:pPr/>
      <w:r>
        <w:rPr>
          <w:lang w:val="hi_IN" w:bidi="hi_IN"/>
        </w:rPr>
      </w:r>
      <w:r>
        <w:rPr>
          <w:lang w:val="hi_IN" w:bidi="hi_IN"/>
        </w:rPr>
        <w:t>यूहन्ना 1:6–18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यूहन्ना यीशु के बारे में बात करने के लिए </w:t>
      </w:r>
      <w:r>
        <w:rPr>
          <w:b/>
          <w:lang w:val="hi_IN" w:bidi="hi_IN"/>
        </w:rPr>
        <w:t>वचन</w:t>
      </w:r>
      <w:r>
        <w:rPr>
          <w:lang w:val="hi_IN" w:bidi="hi_IN"/>
        </w:rPr>
        <w:t xml:space="preserve"> शब्द का उपयोग करता है जो परमेश्वर भी है। जब आप कहानी बता रहे हैं तो आप हर बार "वचन" कहते हैं तो थोड़ा रुक सकते हैं, या इसे अधिक जोर से बोल सकते हैं, ताकि यह बाकी वाक्य से अलग हो जाए। आपके सुनने वालों को यह समझना होगा कि यहाँ इस शब्द का विशेष अर्थ है, और यूहन्ना इससे एक व्यक्ति का अर्थ ले रहा है। उसी शब्द का उपयोग करें जिसका उपयोग आपने पिछले भाग में किया है।</w:t>
      </w:r>
    </w:p>
    <w:p>
      <w:pPr/>
      <w:r>
        <w:rPr>
          <w:lang w:val="hi_IN" w:bidi="hi_IN"/>
        </w:rPr>
      </w:r>
      <w:r>
        <w:rPr>
          <w:lang w:val="hi_IN" w:bidi="hi_IN"/>
        </w:rPr>
        <w:t xml:space="preserve">यूहन्ना </w:t>
      </w:r>
      <w:r>
        <w:rPr>
          <w:b/>
          <w:lang w:val="hi_IN" w:bidi="hi_IN"/>
        </w:rPr>
        <w:t>ज्योति</w:t>
      </w:r>
      <w:r>
        <w:rPr>
          <w:lang w:val="hi_IN" w:bidi="hi_IN"/>
        </w:rPr>
        <w:t xml:space="preserve"> शब्द का उपयोग उसी तरह करता है जैसे वह "वचन" का उपयोग करता है, जैसे कि यह एक व्यक्ति है। यहाँ भी, आपके सुनने वालों के लिए यह सहायक होगा कि आप "ज्योति" शब्द कहने से पहले रुक जाएँ।</w:t>
      </w:r>
    </w:p>
    <w:p>
      <w:pPr/>
      <w:r>
        <w:rPr>
          <w:lang w:val="hi_IN" w:bidi="hi_IN"/>
        </w:rPr>
      </w:r>
      <w:r>
        <w:rPr>
          <w:lang w:val="hi_IN" w:bidi="hi_IN"/>
        </w:rPr>
        <w:t xml:space="preserve">यूहन्ना बपतिस्मा देने वाला एक गवाह के रूप में आया था ताकि वह "ज्योति" के बारे में गवाही दे सके। </w:t>
      </w:r>
      <w:r>
        <w:rPr>
          <w:b/>
          <w:lang w:val="hi_IN" w:bidi="hi_IN"/>
        </w:rPr>
        <w:t>गवाही</w:t>
      </w:r>
      <w:r>
        <w:rPr>
          <w:lang w:val="hi_IN" w:bidi="hi_IN"/>
        </w:rPr>
        <w:t xml:space="preserve"> देने का अर्थ है कि आप किसी ऐसी बात के बारे में बता रहे हैं जिसे आपने स्वयं देखा है, और जिसे आप जानते हैं कि यह वास्तव में सच है। एक </w:t>
      </w:r>
      <w:r>
        <w:rPr>
          <w:b/>
          <w:lang w:val="hi_IN" w:bidi="hi_IN"/>
        </w:rPr>
        <w:t>गवाह</w:t>
      </w:r>
      <w:r>
        <w:rPr>
          <w:lang w:val="hi_IN" w:bidi="hi_IN"/>
        </w:rPr>
        <w:t xml:space="preserve"> वह व्यक्ति है जो गवाही दे रहा है।</w:t>
      </w:r>
    </w:p>
    <w:p>
      <w:pPr/>
      <w:r>
        <w:rPr>
          <w:lang w:val="hi_IN" w:bidi="hi_IN"/>
        </w:rPr>
      </w:r>
      <w:r>
        <w:rPr>
          <w:lang w:val="hi_IN" w:bidi="hi_IN"/>
        </w:rPr>
        <w:t>यहाँ रुकें और चर्चा करें कि आप यह वाक्य कैसे कहेंगे। इस ऑडियो को यहाँ रोकें।</w:t>
      </w:r>
    </w:p>
    <w:p>
      <w:pPr/>
      <w:r>
        <w:rPr>
          <w:lang w:val="hi_IN" w:bidi="hi_IN"/>
        </w:rPr>
      </w:r>
      <w:r>
        <w:rPr>
          <w:lang w:val="hi_IN" w:bidi="hi_IN"/>
        </w:rPr>
        <w:t xml:space="preserve">यूहन्ना बपतिस्मा देने वाला ज्योति के बारे में गवाही देने आया था ताकि वह सभी लोगों को विश्वास करने में मदद कर सके। </w:t>
      </w:r>
      <w:r>
        <w:rPr>
          <w:b/>
          <w:lang w:val="hi_IN" w:bidi="hi_IN"/>
        </w:rPr>
        <w:t>विश्वास</w:t>
      </w:r>
      <w:r>
        <w:rPr>
          <w:lang w:val="hi_IN" w:bidi="hi_IN"/>
        </w:rPr>
        <w:t xml:space="preserve"> करने का अर्थ है कि आप भरोसा करते हैं कि कुछ सच है। यूहन्ना चाहता था कि लोग भरोसा करें कि यह सच है कि यीशु ज्योति है। विश्वास करने का अर्थ है कि आप विश्वास रखते हैं।</w:t>
      </w:r>
    </w:p>
    <w:p>
      <w:pPr/>
      <w:r>
        <w:rPr>
          <w:lang w:val="hi_IN" w:bidi="hi_IN"/>
        </w:rPr>
      </w:r>
      <w:r>
        <w:rPr>
          <w:lang w:val="hi_IN" w:bidi="hi_IN"/>
        </w:rPr>
        <w:t xml:space="preserve">यहाँ रुकें और चर्चा करें कि आप यहाँ किस शब्द या वाक्यांश का उपयोग करेंगे। मुख्य शब्दावली में </w:t>
      </w:r>
      <w:r>
        <w:rPr>
          <w:lang w:val="hi_IN" w:bidi="hi_IN"/>
        </w:rPr>
        <w:t>विश्वास</w:t>
      </w:r>
      <w:r>
        <w:rPr>
          <w:lang w:val="hi_IN" w:bidi="hi_IN"/>
        </w:rPr>
        <w:t xml:space="preserve"> को देखें। इस ऑडियो को यहाँ रोकें।</w:t>
      </w:r>
    </w:p>
    <w:p>
      <w:pPr/>
      <w:r>
        <w:rPr>
          <w:lang w:val="hi_IN" w:bidi="hi_IN"/>
        </w:rPr>
      </w:r>
      <w:r>
        <w:rPr>
          <w:lang w:val="hi_IN" w:bidi="hi_IN"/>
        </w:rPr>
        <w:t xml:space="preserve">लेखक हमें बताता है कि "वचन" एक मनुष्य बन गया और "अनुग्रह और सत्य से भरा था।" </w:t>
      </w:r>
      <w:r>
        <w:rPr>
          <w:b/>
          <w:lang w:val="hi_IN" w:bidi="hi_IN"/>
        </w:rPr>
        <w:t>अनुग्रह</w:t>
      </w:r>
      <w:r>
        <w:rPr>
          <w:lang w:val="hi_IN" w:bidi="hi_IN"/>
        </w:rPr>
        <w:t xml:space="preserve"> का अर्थ है कि परमेश्वर उन लोगों को प्रेम और क्षमा दिखाता है जो इसके योग्य नहीं हैं।</w:t>
      </w:r>
    </w:p>
    <w:p>
      <w:pPr/>
      <w:r>
        <w:rPr>
          <w:lang w:val="hi_IN" w:bidi="hi_IN"/>
        </w:rPr>
      </w:r>
      <w:r>
        <w:rPr>
          <w:lang w:val="hi_IN" w:bidi="hi_IN"/>
        </w:rPr>
        <w:t xml:space="preserve">यहाँ रुकें और समूह के रूप में चर्चा करें कि आप </w:t>
      </w:r>
      <w:r>
        <w:rPr>
          <w:b/>
          <w:lang w:val="hi_IN" w:bidi="hi_IN"/>
        </w:rPr>
        <w:t>अनुग्रह</w:t>
      </w:r>
      <w:r>
        <w:rPr>
          <w:lang w:val="hi_IN" w:bidi="hi_IN"/>
        </w:rPr>
        <w:t xml:space="preserve"> के लिए किस शब्द का उपयोग करेंगे। मुख्य शब्दावली में </w:t>
      </w:r>
      <w:r>
        <w:rPr>
          <w:b/>
          <w:lang w:val="hi_IN" w:bidi="hi_IN"/>
        </w:rPr>
        <w:t>अनुग्रह</w:t>
      </w:r>
      <w:r>
        <w:rPr>
          <w:lang w:val="hi_IN" w:bidi="hi_IN"/>
        </w:rPr>
        <w:t xml:space="preserve"> को देखें। उसी शब्द का उपयोग करें जिसका उपयोग आपने अन्य बाइबल पुस्तकों में किया है। ऑडियो को यहाँ रोकें।</w:t>
      </w:r>
    </w:p>
    <w:p>
      <w:pPr/>
      <w:r>
        <w:rPr>
          <w:lang w:val="hi_IN" w:bidi="hi_IN"/>
        </w:rPr>
      </w:r>
      <w:r>
        <w:rPr>
          <w:lang w:val="hi_IN" w:bidi="hi_IN"/>
        </w:rPr>
        <w:t xml:space="preserve">यह बात कि वचन अनुग्रह </w:t>
      </w:r>
      <w:r>
        <w:rPr>
          <w:b/>
          <w:lang w:val="hi_IN" w:bidi="hi_IN"/>
        </w:rPr>
        <w:t>से भरा</w:t>
      </w:r>
      <w:r>
        <w:rPr>
          <w:lang w:val="hi_IN" w:bidi="hi_IN"/>
        </w:rPr>
        <w:t xml:space="preserve"> था, इसका अर्थ है कि "वचन" लोगों से </w:t>
      </w:r>
      <w:r>
        <w:rPr>
          <w:b/>
          <w:lang w:val="hi_IN" w:bidi="hi_IN"/>
        </w:rPr>
        <w:t>बहुत</w:t>
      </w:r>
      <w:r>
        <w:rPr>
          <w:lang w:val="hi_IN" w:bidi="hi_IN"/>
        </w:rPr>
        <w:t xml:space="preserve"> प्रेम करता है।</w:t>
      </w:r>
    </w:p>
    <w:p>
      <w:pPr/>
      <w:r>
        <w:rPr>
          <w:lang w:val="hi_IN" w:bidi="hi_IN"/>
        </w:rPr>
      </w:r>
      <w:r>
        <w:rPr>
          <w:lang w:val="hi_IN" w:bidi="hi_IN"/>
        </w:rPr>
        <w:t xml:space="preserve">"वचन" भी </w:t>
      </w:r>
      <w:r>
        <w:rPr>
          <w:b/>
          <w:lang w:val="hi_IN" w:bidi="hi_IN"/>
        </w:rPr>
        <w:t>सत्य</w:t>
      </w:r>
      <w:r>
        <w:rPr>
          <w:lang w:val="hi_IN" w:bidi="hi_IN"/>
        </w:rPr>
        <w:t xml:space="preserve"> से भरा था। इसका अर्थ है कि "वचन" परमेश्वर के बारे में जो कह रहा है वह पूरी तरह से सच है।</w:t>
      </w:r>
    </w:p>
    <w:p>
      <w:pPr/>
      <w:r>
        <w:rPr>
          <w:lang w:val="hi_IN" w:bidi="hi_IN"/>
        </w:rPr>
      </w:r>
      <w:r>
        <w:rPr>
          <w:lang w:val="hi_IN" w:bidi="hi_IN"/>
        </w:rPr>
        <w:t xml:space="preserve">अनुग्रह और सत्य यीशु मसीह के द्वारा आया। </w:t>
      </w:r>
      <w:r>
        <w:rPr>
          <w:b/>
          <w:lang w:val="hi_IN" w:bidi="hi_IN"/>
        </w:rPr>
        <w:t>मसीह</w:t>
      </w:r>
      <w:r>
        <w:rPr>
          <w:lang w:val="hi_IN" w:bidi="hi_IN"/>
        </w:rPr>
        <w:t xml:space="preserve"> शब्द </w:t>
      </w:r>
      <w:r>
        <w:rPr>
          <w:b/>
          <w:lang w:val="hi_IN" w:bidi="hi_IN"/>
        </w:rPr>
        <w:t>मसीहा</w:t>
      </w:r>
      <w:r>
        <w:rPr>
          <w:lang w:val="hi_IN" w:bidi="hi_IN"/>
        </w:rPr>
        <w:t xml:space="preserve"> शब्द के समान है। </w:t>
      </w:r>
      <w:r>
        <w:rPr>
          <w:lang w:val="hi_IN" w:bidi="hi_IN"/>
        </w:rPr>
        <w:t>मसीहा</w:t>
      </w:r>
      <w:r>
        <w:rPr>
          <w:lang w:val="hi_IN" w:bidi="hi_IN"/>
        </w:rPr>
        <w:t xml:space="preserve"> इब्रानी भाषा का एक शब्द है, जो वह भाषा है जिसमें पुराना नियम लिखा गया था। मसीह उसी शब्द का यूनानी अनुवाद है। यूनानी वह भाषा है जिसमें नया नियम लिखा गया है।</w:t>
      </w:r>
    </w:p>
    <w:p>
      <w:pPr/>
      <w:r>
        <w:rPr>
          <w:lang w:val="hi_IN" w:bidi="hi_IN"/>
        </w:rPr>
      </w:r>
      <w:r>
        <w:rPr>
          <w:lang w:val="hi_IN" w:bidi="hi_IN"/>
        </w:rPr>
        <w:t>मसीहा शब्द का शाब्दिक अर्थ है वह व्यक्ति जो अभिषेक किया गया है। अभिषेक करने का अर्थ है किसी के सिर पर सुगंधित तेल उण्डेलना। पुराने नियम में, इससे पहले कि कोई व्यक्ति एक विशेष काम कर सके, कोई और व्यक्ति इस व्यक्ति के सिर पर तेल उण्डेलता था। यह स्पष्ट करता है कि परमेश्वर ने इस व्यक्ति को एक विशेष काम के लिए अलग रखा था। यह भी स्पष्ट करता था कि परमेश्वर इस व्यक्ति को विशेष अधिकार दे रहा है। बाद में अभिषिक्त शब्द उन लोगों के लिए भी प्रयोग होने लगा जिन्हें किसी विशेष काम के लिए नियुक्त किया गया था, भले ही तेल उँडेलने से जुडी कोई विधि न हुई हो।</w:t>
      </w:r>
    </w:p>
    <w:p>
      <w:pPr/>
      <w:r>
        <w:rPr>
          <w:lang w:val="hi_IN" w:bidi="hi_IN"/>
        </w:rPr>
      </w:r>
      <w:r>
        <w:rPr>
          <w:lang w:val="hi_IN" w:bidi="hi_IN"/>
        </w:rPr>
        <w:t>इस शब्द का विशेष अर्थ राजा बनने के लिए आया—कोई ऐसा व्यक्ति जिसे राजा बनने के विशेष कार्य के लिए परमेश्वर द्वारा नियुक्त किया गया था।</w:t>
      </w:r>
    </w:p>
    <w:p>
      <w:pPr/>
      <w:r>
        <w:rPr>
          <w:lang w:val="hi_IN" w:bidi="hi_IN"/>
        </w:rPr>
      </w:r>
      <w:r>
        <w:rPr>
          <w:lang w:val="hi_IN" w:bidi="hi_IN"/>
        </w:rPr>
        <w:t>क्योंकि इस्राएली बार-बार परमेश्वर की आज्ञा का उलन्घन करते थे, वे अक्सर संकट में पड़ते थे। लेकिन फिर भी, परमेश्वर ने इस्राएलियों से प्रतिज्ञा की थी कि वह उनके लिए एक राजा भेजेगा जो लोगों को उस परेशानी से बचाएगा जिसमें वे हैं।</w:t>
      </w:r>
    </w:p>
    <w:p>
      <w:pPr/>
      <w:r>
        <w:rPr>
          <w:lang w:val="hi_IN" w:bidi="hi_IN"/>
        </w:rPr>
      </w:r>
      <w:r>
        <w:rPr>
          <w:lang w:val="hi_IN" w:bidi="hi_IN"/>
        </w:rPr>
        <w:t xml:space="preserve">जब नए नियम में यीशु को मसीह या मसीहा कहा जाता है, तो इसका अर्थ है कि यीशु एक </w:t>
      </w:r>
      <w:r>
        <w:rPr>
          <w:lang w:val="hi_IN" w:bidi="hi_IN"/>
        </w:rPr>
        <w:t>राजा</w:t>
      </w:r>
      <w:r>
        <w:rPr>
          <w:lang w:val="hi_IN" w:bidi="hi_IN"/>
        </w:rPr>
        <w:t xml:space="preserve"> है। इसका विशेष रूप से अर्थ है कि यीशु वह राजा है जिसे परमेश्वर ने अपने लोगों को बचाने के लिए भेजने की प्रतिज्ञा की थी।</w:t>
      </w:r>
    </w:p>
    <w:p>
      <w:pPr/>
      <w:r>
        <w:rPr>
          <w:lang w:val="hi_IN" w:bidi="hi_IN"/>
        </w:rPr>
      </w:r>
      <w:r>
        <w:rPr>
          <w:lang w:val="hi_IN" w:bidi="hi_IN"/>
        </w:rPr>
        <w:t xml:space="preserve">यहाँ रुकें और चर्चा करें कि आप </w:t>
      </w:r>
      <w:r>
        <w:rPr>
          <w:lang w:val="hi_IN" w:bidi="hi_IN"/>
        </w:rPr>
        <w:t>मसीह</w:t>
      </w:r>
      <w:r>
        <w:rPr>
          <w:lang w:val="hi_IN" w:bidi="hi_IN"/>
        </w:rPr>
        <w:t xml:space="preserve"> के लिए किस शब्द का उपयोग करेंगे। अनुवाद में वही शब्द प्रयोग करें जो आपने अन्य पुस्तकों में अनुवाद करते समय उपयोग किया था। अधिक जानकारी के लिए मुख्य शब्दावली में शब्द देखें। इस ऑडियो को यहाँ रोकें।</w:t>
      </w:r>
    </w:p>
    <w:p>
      <w:pPr/>
      <w:r>
        <w:rPr>
          <w:lang w:val="hi_IN" w:bidi="hi_IN"/>
        </w:rPr>
      </w:r>
      <w:r>
        <w:rPr>
          <w:lang w:val="hi_IN" w:bidi="hi_IN"/>
        </w:rPr>
        <w:t xml:space="preserve">लेखक यूहन्ना हमें बताता है कि उसने "वचन" की महिमा देखी है। </w:t>
      </w:r>
      <w:r>
        <w:rPr>
          <w:b/>
          <w:lang w:val="hi_IN" w:bidi="hi_IN"/>
        </w:rPr>
        <w:t>महिमा</w:t>
      </w:r>
      <w:r>
        <w:rPr>
          <w:lang w:val="hi_IN" w:bidi="hi_IN"/>
        </w:rPr>
        <w:t xml:space="preserve"> शब्द का अर्थ है शक्ति और महानता।</w:t>
      </w:r>
    </w:p>
    <w:p>
      <w:pPr/>
      <w:r>
        <w:rPr>
          <w:lang w:val="hi_IN" w:bidi="hi_IN"/>
        </w:rPr>
      </w:r>
      <w:r>
        <w:rPr>
          <w:lang w:val="hi_IN" w:bidi="hi_IN"/>
        </w:rPr>
        <w:t xml:space="preserve">यहाँ रुकें और समूह के रूप में चर्चा करें कि आप </w:t>
      </w:r>
      <w:r>
        <w:rPr>
          <w:b/>
          <w:lang w:val="hi_IN" w:bidi="hi_IN"/>
        </w:rPr>
        <w:t>महिमा</w:t>
      </w:r>
      <w:r>
        <w:rPr>
          <w:lang w:val="hi_IN" w:bidi="hi_IN"/>
        </w:rPr>
        <w:t xml:space="preserve"> के लिए किस शब्द या वाक्यांश का उपयोग करेंगे। मुख्य शब्दावली में </w:t>
      </w:r>
      <w:r>
        <w:rPr>
          <w:lang w:val="hi_IN" w:bidi="hi_IN"/>
        </w:rPr>
        <w:t>महिमा</w:t>
      </w:r>
      <w:r>
        <w:rPr>
          <w:lang w:val="hi_IN" w:bidi="hi_IN"/>
        </w:rPr>
        <w:t xml:space="preserve"> को देखें। उसी शब्द का उपयोग करें जिसका उपयोग आपने अन्य बाइबल पुस्तकों में किया है। इस ऑडियो को यहाँ रोकें।</w:t>
      </w:r>
    </w:p>
    <w:p>
      <w:pPr/>
      <w:r>
        <w:rPr>
          <w:lang w:val="hi_IN" w:bidi="hi_IN"/>
        </w:rPr>
      </w:r>
      <w:r>
        <w:rPr>
          <w:lang w:val="hi_IN" w:bidi="hi_IN"/>
        </w:rPr>
        <w:t xml:space="preserve">परमेश्वर ने हमें कई प्रेमपूर्ण उपहार दिया है। उसने ये उपहार अपनी </w:t>
      </w:r>
      <w:r>
        <w:rPr>
          <w:b/>
          <w:lang w:val="hi_IN" w:bidi="hi_IN"/>
        </w:rPr>
        <w:t>बहुतायत</w:t>
      </w:r>
      <w:r>
        <w:rPr>
          <w:lang w:val="hi_IN" w:bidi="hi_IN"/>
        </w:rPr>
        <w:t xml:space="preserve"> से दिए: इसका अर्थ है कि उसने ये उपहार बहुत उदारता से दिए।</w:t>
      </w:r>
    </w:p>
    <w:p>
      <w:pPr/>
      <w:r>
        <w:rPr>
          <w:lang w:val="hi_IN" w:bidi="hi_IN"/>
        </w:rPr>
      </w:r>
      <w:r>
        <w:rPr>
          <w:lang w:val="hi_IN" w:bidi="hi_IN"/>
        </w:rPr>
        <w:t xml:space="preserve">परमेश्वर ने मूसा के द्वारा लोगों को व्यवस्था दी। </w:t>
      </w:r>
      <w:r>
        <w:rPr>
          <w:b/>
          <w:lang w:val="hi_IN" w:bidi="hi_IN"/>
        </w:rPr>
        <w:t>व्यवस्था</w:t>
      </w:r>
      <w:r>
        <w:rPr>
          <w:lang w:val="hi_IN" w:bidi="hi_IN"/>
        </w:rPr>
        <w:t xml:space="preserve"> का अर्थ है वे सभी निर्देश जो परमेश्वर ने इस्राएलियों को दिया था कि उन्हें उनके लोग बनने के लिए कैसे जीना चाहिए।</w:t>
      </w:r>
    </w:p>
    <w:p>
      <w:pPr/>
      <w:r>
        <w:rPr>
          <w:lang w:val="hi_IN" w:bidi="hi_IN"/>
        </w:rPr>
      </w:r>
      <w:r>
        <w:rPr>
          <w:lang w:val="hi_IN" w:bidi="hi_IN"/>
        </w:rPr>
        <w:t xml:space="preserve">यहाँ रुकें और एक समूह के रूप में चर्चा करें कि आप </w:t>
      </w:r>
      <w:r>
        <w:rPr>
          <w:b/>
          <w:lang w:val="hi_IN" w:bidi="hi_IN"/>
        </w:rPr>
        <w:t>व्यवस्था</w:t>
      </w:r>
      <w:r>
        <w:rPr>
          <w:lang w:val="hi_IN" w:bidi="hi_IN"/>
        </w:rPr>
        <w:t xml:space="preserve"> के लिए किस शब्द या वाक्यांश का उपयोग करेंगे। मुख्य शब्दावली में </w:t>
      </w:r>
      <w:r>
        <w:rPr>
          <w:lang w:val="hi_IN" w:bidi="hi_IN"/>
        </w:rPr>
        <w:t>व्यवस्था</w:t>
      </w:r>
      <w:r>
        <w:rPr>
          <w:lang w:val="hi_IN" w:bidi="hi_IN"/>
        </w:rPr>
        <w:t xml:space="preserve"> को देखें। उसी शब्द का उपयोग करें जिसका उपयोग आपने अन्य बाइबल पुस्तकों में किया है। इस ऑडियो को यहाँ रोकें।</w:t>
      </w:r>
      <w:r>
        <w:rPr>
          <w:lang w:val="hi_IN" w:bidi="hi_IN"/>
        </w:rPr>
      </w:r>
    </w:p>
    <w:p>
      <w:pPr>
        <w:pStyle w:val="Heading3"/>
      </w:pPr>
      <w:r>
        <w:rPr>
          <w:lang w:val="hi_IN" w:bidi="hi_IN"/>
        </w:rPr>
        <w:t>वचन बोलना</w:t>
      </w:r>
    </w:p>
    <w:p>
      <w:pPr/>
      <w:r>
        <w:rPr>
          <w:lang w:val="hi_IN" w:bidi="hi_IN"/>
        </w:rPr>
      </w:r>
      <w:r>
        <w:rPr>
          <w:lang w:val="hi_IN" w:bidi="hi_IN"/>
        </w:rPr>
        <w:t>यूहन्ना 1:6–18 का ऑडियो संस्करण सबसे आसानी से समझ में आने वाले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हो।</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यूहन्ना 1:19–28</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यूहन्ना 1:19–28 को सुनें और अपने मन में रखें।</w:t>
      </w:r>
    </w:p>
    <w:p>
      <w:pPr/>
      <w:r>
        <w:rPr>
          <w:lang w:val="hi_IN" w:bidi="hi_IN"/>
        </w:rPr>
      </w:r>
      <w:r>
        <w:rPr>
          <w:lang w:val="hi_IN" w:bidi="hi_IN"/>
        </w:rPr>
        <w:t>यूहन्ना 1:19–28 का ऑडियो संस्करण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w:t>
      </w:r>
    </w:p>
    <w:p>
      <w:pPr>
        <w:pStyle w:val="ListBullet"/>
        <w:spacing w:line="240" w:lineRule="auto"/>
        <w:ind w:left="720"/>
      </w:pPr>
      <w:r>
        <w:rPr>
          <w:lang w:val="hi_IN" w:bidi="hi_IN"/>
        </w:rPr>
      </w:r>
      <w:r>
        <w:rPr>
          <w:lang w:val="hi_IN" w:bidi="hi_IN"/>
        </w:rPr>
        <w:t>इस भाग में आपको क्या अच्छा नहीं लगा या क्या समझ नहीं आया?</w:t>
      </w:r>
    </w:p>
    <w:p>
      <w:pPr>
        <w:pStyle w:val="ListBullet"/>
        <w:spacing w:line="240" w:lineRule="auto"/>
        <w:ind w:left="720"/>
      </w:pPr>
      <w:r>
        <w:rPr>
          <w:lang w:val="hi_IN" w:bidi="hi_IN"/>
        </w:rPr>
      </w:r>
      <w:r>
        <w:rPr>
          <w:lang w:val="hi_IN" w:bidi="hi_IN"/>
        </w:rPr>
        <w:t>यह भाग हमें परमेश्वर और यीशु के बारे में क्या बताता है?</w:t>
      </w:r>
    </w:p>
    <w:p>
      <w:pPr>
        <w:pStyle w:val="ListBullet"/>
        <w:spacing w:line="240" w:lineRule="auto"/>
        <w:ind w:left="720"/>
      </w:pPr>
      <w:r>
        <w:rPr>
          <w:lang w:val="hi_IN" w:bidi="hi_IN"/>
        </w:rPr>
      </w:r>
      <w:r>
        <w:rPr>
          <w:lang w:val="hi_IN" w:bidi="hi_IN"/>
        </w:rPr>
        <w:t>यह भाग हमें लोगों के बारे में क्या बताता है?</w:t>
      </w:r>
    </w:p>
    <w:p>
      <w:pPr>
        <w:pStyle w:val="ListBullet"/>
        <w:spacing w:line="240" w:lineRule="auto"/>
        <w:ind w:left="720"/>
      </w:pPr>
      <w:r>
        <w:rPr>
          <w:lang w:val="hi_IN" w:bidi="hi_IN"/>
        </w:rPr>
      </w:r>
      <w:r>
        <w:rPr>
          <w:lang w:val="hi_IN" w:bidi="hi_IN"/>
        </w:rPr>
        <w:t>यह भाग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यूहन्ना 1:19–28 का ऑडियो संस्करण सबसे आसानी से समझ में आने वाले अनुवाद में सुनें।</w:t>
      </w:r>
    </w:p>
    <w:p>
      <w:pPr/>
      <w:r>
        <w:rPr>
          <w:lang w:val="hi_IN" w:bidi="hi_IN"/>
        </w:rPr>
      </w:r>
      <w:r>
        <w:rPr>
          <w:lang w:val="hi_IN" w:bidi="hi_IN"/>
        </w:rPr>
        <w:t>इस पुस्तक का लेखक यीशु के बारे में अपनी कहानी बताने के लिए लगभग तैयार है, लेकिन पहले वह हमें यूहन्ना बपतिस्मा देने वाले के बारे में एक कहानी बता रहा है।</w:t>
      </w:r>
    </w:p>
    <w:p>
      <w:pPr/>
      <w:r>
        <w:rPr>
          <w:lang w:val="hi_IN" w:bidi="hi_IN"/>
        </w:rPr>
      </w:r>
      <w:r>
        <w:rPr>
          <w:lang w:val="hi_IN" w:bidi="hi_IN"/>
        </w:rPr>
        <w:t>लेखक अपने सुनने वालों को यह जानने की उम्मीद कर रहा है कि यूहन्ना बपतिस्मा देने वाला कौन है, इसलिए वह कभी भी इस बारे में स्पष्ट स्पष्टीकरण नहीं देता कि यूहन्ना क्या कर रहा था। केवल इस भाग के अन्त में वह कहता है कि यूहन्ना बपतिस्मा दे रहा था, और यह कहाँ था।</w:t>
      </w:r>
    </w:p>
    <w:p>
      <w:pPr/>
      <w:r>
        <w:rPr>
          <w:lang w:val="hi_IN" w:bidi="hi_IN"/>
        </w:rPr>
      </w:r>
      <w:r>
        <w:rPr>
          <w:lang w:val="hi_IN" w:bidi="hi_IN"/>
        </w:rPr>
        <w:t>लेखक उसे यूहन्ना कहता है। इस रिकॉर्डिंग में, हम उसे "यूहन्ना बपतिस्मा देने वाला" कहते हैं, ताकि हम उसे इस पुस्तक के लेखक यूहन्ना से अलग रखने में मदद कर सकें।</w:t>
      </w:r>
    </w:p>
    <w:p>
      <w:pPr/>
      <w:r>
        <w:rPr>
          <w:lang w:val="hi_IN" w:bidi="hi_IN"/>
        </w:rPr>
      </w:r>
      <w:r>
        <w:rPr>
          <w:lang w:val="hi_IN" w:bidi="hi_IN"/>
        </w:rPr>
        <w:t xml:space="preserve">यहाँ रुकें और समूह के रूप में नक्शे को देखें। नक्शे पर देखें कि </w:t>
      </w:r>
      <w:r>
        <w:rPr>
          <w:lang w:val="hi_IN" w:bidi="hi_IN"/>
        </w:rPr>
        <w:t>यरदन नदी कहाँ है</w:t>
      </w:r>
      <w:r>
        <w:rPr>
          <w:lang w:val="hi_IN" w:bidi="hi_IN"/>
        </w:rPr>
        <w:t>। देखें कि यरूशलेम कहाँ है। इस ऑडियो को यहाँ रोकें।</w:t>
      </w:r>
    </w:p>
    <w:p>
      <w:pPr/>
      <w:r>
        <w:rPr>
          <w:lang w:val="hi_IN" w:bidi="hi_IN"/>
        </w:rPr>
      </w:r>
      <w:r>
        <w:rPr>
          <w:lang w:val="hi_IN" w:bidi="hi_IN"/>
        </w:rPr>
        <w:t>यूहन्ना नदी के पूर्व की ओर बपतिस्मा दे रहा था। हम नहीं जानते कि बैतनिय्याह स्थान कहाँ है। यरूशलेम के पास बेतनिय्याह नाम का एक गाँव है, लेकिन वह गाँव यरदन नदी के पास नहीं है। तो यह उसी नाम का कोई और स्थान होना चाहिए जो इस नक्शे पर चिन्हित किए गए क्षेत्र के भीतर कहीं हो।</w:t>
      </w:r>
    </w:p>
    <w:p>
      <w:pPr/>
      <w:r>
        <w:rPr>
          <w:lang w:val="hi_IN" w:bidi="hi_IN"/>
        </w:rPr>
      </w:r>
      <w:r>
        <w:rPr>
          <w:lang w:val="hi_IN" w:bidi="hi_IN"/>
        </w:rPr>
        <w:t>यूहन्ना बपतिस्मा देने वाला प्रसिद्ध हो गया होगा, इसलिए यहूदी धार्मिक अगुवे उसे पूछताछ करने के लिए कुछ लोगों को भेज रहे हैं। यहूदी अगुवे यरूशलेम में रह रहे हैं। यहूदी अगुवे याजक और लेवियों को यूहन्ना के पास भेजते हैं। याजक और लेवीय उन लोगों के दो समूह थे जो यरूशलेम के मन्दिर में काम करते थे। मन्दिर वह स्थान था जहाँ लोग परमेश्वर की आराधना करते थे। याजक लोगों के लिए परमेश्वर को बलिदान चढ़ाने के लिए जिम्मेदार थे। लेवी याजकों की मदद करते थे।</w:t>
      </w:r>
    </w:p>
    <w:p>
      <w:pPr/>
      <w:r>
        <w:rPr>
          <w:lang w:val="hi_IN" w:bidi="hi_IN"/>
        </w:rPr>
      </w:r>
      <w:r>
        <w:rPr>
          <w:lang w:val="hi_IN" w:bidi="hi_IN"/>
        </w:rPr>
        <w:t xml:space="preserve">बाद में इस कहानी में लेखक कुछ अतिरिक्त जानकारी देता है और कहता है कि जो लोग आए थे उनमें से कुछ फरीसी थे। कुछ अनुवाद इसे थोड़े अलग कह सकते हैं, और कह सकते हैं कि फरीसियों ने याजक और लेवियों को </w:t>
      </w:r>
      <w:r>
        <w:rPr>
          <w:b/>
          <w:lang w:val="hi_IN" w:bidi="hi_IN"/>
        </w:rPr>
        <w:t>भेजा</w:t>
      </w:r>
      <w:r>
        <w:rPr>
          <w:lang w:val="hi_IN" w:bidi="hi_IN"/>
        </w:rPr>
        <w:t xml:space="preserve"> था। दोनों विकल्प सम्भव हैं। आप उस व्याख्या का पालन कर सकते हैं जिसका उपयोग आप जो बाइबल अनुवाद सुन रहे हैं, वह कर रहा है।</w:t>
      </w:r>
    </w:p>
    <w:p>
      <w:pPr/>
      <w:r>
        <w:rPr>
          <w:lang w:val="hi_IN" w:bidi="hi_IN"/>
        </w:rPr>
      </w:r>
      <w:r>
        <w:rPr>
          <w:lang w:val="hi_IN" w:bidi="hi_IN"/>
        </w:rPr>
        <w:t>फरीसी धार्मिक अगुवों के दो सबसे महत्वपूर्ण समूहों में से एक थे। फरीसी उस बात का पालन करने में बहुत सावधान थे जो परमेश्वर ने आज्ञा दी थी। सैकड़ों वर्षों से, इस समूह के लोग परमेश्वर के उन नियमों पर चर्चा करते रहे थे जो परमेश्वर ने मूसा के द्वारा इस्राएलियों को दिए थे। क्योंकि उन्हें डर था कि कहीं वे किसी तरह परमेश्वर की आज्ञा का उल्लंघन न कर दें, इसलिए उन्होंने स्वयं और अधिक नियम जोड़ दिए। ये नियम उनकी परम्परा का हिस्सा बन गए, और उनके लिए उतने ही महत्वपूर्ण थे जितने कि परमेश्वर द्वारा दिये गए नियम। अब तक इतने सारे नियम थे कि लोगों के लिए उन सभी का पालन करना बहुत कठिन था!</w:t>
      </w:r>
    </w:p>
    <w:p>
      <w:pPr/>
      <w:r>
        <w:rPr>
          <w:lang w:val="hi_IN" w:bidi="hi_IN"/>
        </w:rPr>
      </w:r>
      <w:r>
        <w:rPr>
          <w:lang w:val="hi_IN" w:bidi="hi_IN"/>
        </w:rPr>
        <w:t>यहाँ रुकें और समूह के रूप में इस प्रश्न पर चर्चा करें: आपके समुदाय में सबसे महत्वपूर्ण धार्मिक अगुवे कौन हैं? क्या अगुवों के विभिन्न समूह हैं? एक कहानी सुनाएँ जो कुछ धार्मिक अगुवों के महत्व को दिखाती है। इस ऑडियो को यहाँ रोकें।</w:t>
      </w:r>
    </w:p>
    <w:p>
      <w:pPr/>
      <w:r>
        <w:rPr>
          <w:lang w:val="hi_IN" w:bidi="hi_IN"/>
        </w:rPr>
      </w:r>
      <w:r>
        <w:rPr>
          <w:lang w:val="hi_IN" w:bidi="hi_IN"/>
        </w:rPr>
        <w:t>याजक और लेवी यूहन्ना बपतिस्मा देने वाले से पूछते हैं कि वह कौन है। वे बेशक जानते हैं कि उसका नाम यूहन्ना है, लेकिन वे जानना चाहते हैं कि वह कौन सा काम या भूमिका पूरी कर रहा है। हालाँकि लेखक हमें यह नहीं बताता है, लेकिन ऐसा लगता है कि धार्मिक अगुवे सोच रहे थे कि क्या यूहन्ना सोच रहा था कि वह मसीहा है—वह विशेष राजा और उद्धारकर्ता जिसे परमेश्वर ने भेजने की प्रतिज्ञा की थी। लेकिन यूहन्ना उन्हें बहुत स्पष्ट रूप से बताता है कि वह मसीहा नहीं है।</w:t>
      </w:r>
    </w:p>
    <w:p>
      <w:pPr/>
      <w:r>
        <w:rPr>
          <w:lang w:val="hi_IN" w:bidi="hi_IN"/>
        </w:rPr>
      </w:r>
      <w:r>
        <w:rPr>
          <w:lang w:val="hi_IN" w:bidi="hi_IN"/>
        </w:rPr>
        <w:t>फिर धार्मिक अगुवे पूछते हैं कि क्या यूहन्ना "एलिय्याह" या "भविष्यद्वक्ता" है। एलिय्याह एक ऐसा व्यक्ति था जो यीशु के जन्म से लगभग 800 साल पहले रहता था। वह एक भविष्यद्वक्ता था, जिसका अर्थ है कि उसने लोगों को परमेश्वर की ओर से सन्देश दिए। अपने जीवन के अन्त में, एलिय्याह नहीं मरा, लेकिन परमेश्वर एलिय्याह को स्वर्ग में ले गया। यहूदी मानते थे कि एलिय्याह एक दिन पृथ्वी पर वापस आएगा। यह परमेश्वर के पूरे संसार का न्याय करने के लिए आने से ठीक पहले होगा। धार्मिक अगुवे यूहन्ना से पूछते हैं कि क्या वह शायद एलिय्याह है जो वापस आया है। फिर वे पूछते हैं कि क्या यूहन्ना "भविष्यद्वक्ता" है। एलिय्याह से भी बहुत पहले, मूसा परमेश्वर का एक वक्ता था। परमेश्वर ने इस्राएल के लोगों को मूसा के द्वारा अपनी आज्ञाएँ दीं। हमने पिछली कहानी में भी उसके बारे में सुना था। अपने मरने से ठीक पहले, मूसा ने लोगों से कहा कि परमेश्वर उसके जैसा एक और वक्ता, एक भविष्यद्वक्ता भेजेगा और लोगों को उसकी बात सुननी चाहिए। धार्मिक अगुवे यूहन्ना से पूछते हैं कि क्या वह वो भविष्यद्वक्ता है जिसके बारे में मूसा बात कर रहा था।</w:t>
      </w:r>
    </w:p>
    <w:p>
      <w:pPr/>
      <w:r>
        <w:rPr>
          <w:lang w:val="hi_IN" w:bidi="hi_IN"/>
        </w:rPr>
      </w:r>
      <w:r>
        <w:rPr>
          <w:lang w:val="hi_IN" w:bidi="hi_IN"/>
        </w:rPr>
        <w:t xml:space="preserve">लेकिन यूहन्ना बपतिस्मा देने वाला नहीं है! वह मसीहा नहीं है, वह एलिय्याह नहीं है, और वह "भविष्यद्वक्ता" नहीं है। वह उनके होने का दिखावा भी नहीं करता है। इसलिए, धार्मिक अगुवे पूछ रहे हैं, "तो तुम कौन </w:t>
      </w:r>
      <w:r>
        <w:rPr>
          <w:b/>
          <w:lang w:val="hi_IN" w:bidi="hi_IN"/>
        </w:rPr>
        <w:t>हो</w:t>
      </w:r>
      <w:r>
        <w:rPr>
          <w:lang w:val="hi_IN" w:bidi="hi_IN"/>
        </w:rPr>
        <w:t>?"</w:t>
      </w:r>
    </w:p>
    <w:p>
      <w:pPr/>
      <w:r>
        <w:rPr>
          <w:lang w:val="hi_IN" w:bidi="hi_IN"/>
        </w:rPr>
      </w:r>
      <w:r>
        <w:rPr>
          <w:lang w:val="hi_IN" w:bidi="hi_IN"/>
        </w:rPr>
        <w:t>फिर यूहन्ना कुछ ऐसा बताता है जो भविष्यद्वक्ता यशायाह ने कहा था। यशायाह यीशु से लगभग 700 साल पहले रहता था। यशायाह ने इस्राएल को उपदेश देकर चेतावनी दी कि उन्हें दण्ड दिया जाएगा, लेकिन उसने उन्हें आशा का सन्देश भी दिया। अपने एक सन्देश में, यशायाह ने कहा था कि शीघ्र ही इस्राएल के लोगों को क्षमा कर दिया जाएगा, और उनका दण्ड पूरा हो जाएगा। यशायाह ने कहा कि इसमें शुभ समाचार है क्योंकि परमेश्वर शासन करने आ रहा है, और परमेश्वर अपने लोगों की देखभाल करेगा। परमेश्वर के आने से पहले, एक व्यक्ति जंगल में चिल्लाकर लोगों से कहेगा कि वे परमेश्वर का स्वागत करने के लिए तैयार हो जाएँ। यह व्यक्ति कहेगा कि लोगों को एक सीधा मार्ग बनाना चाहिए ताकि परमेश्वर आसानी से आ सकें, क्योंकि परमेश्वर शीघ्र ही आ रहा है।</w:t>
      </w:r>
    </w:p>
    <w:p>
      <w:pPr/>
      <w:r>
        <w:rPr>
          <w:lang w:val="hi_IN" w:bidi="hi_IN"/>
        </w:rPr>
      </w:r>
      <w:r>
        <w:rPr>
          <w:lang w:val="hi_IN" w:bidi="hi_IN"/>
        </w:rPr>
        <w:t>यूहन्ना बपतिस्मा देने वाला धार्मिक अगुवे को बता रहा है कि वह वो व्यक्ति है जो जंगल में पुकार रहा है, और लोगों को कह रहा है कि वे परमेश्वर को स्वीकार करने के लिए तैयार हों! लोग परमेश्वर को स्वीकार करने के लिए तैयार होंगे यदि वे गलत काम करना बंद कर दें और परमेश्वर से अपने किए हुए सभी पापों के लिए क्षमा माँगें।</w:t>
      </w:r>
    </w:p>
    <w:p>
      <w:pPr/>
      <w:r>
        <w:rPr>
          <w:lang w:val="hi_IN" w:bidi="hi_IN"/>
        </w:rPr>
      </w:r>
      <w:r>
        <w:rPr>
          <w:lang w:val="hi_IN" w:bidi="hi_IN"/>
        </w:rPr>
        <w:t>यहाँ रुकें और समूह के रूप में इस प्रश्न पर चर्चा करें: क्या आप उन लोगों के बारे में एक कहानी बता सकते हैं जो एक बहुत महत्वपूर्ण व्यक्ति की यात्रा की तैयारी कर रहे हैं? लोग किस प्रकार के काम करते हैं कि मेहमान के किए तैयारी करे ताकि उसे स्वागत और सम्मानित महसूस कराया जा सके? इस ऑडियो को यहाँ रोकें।</w:t>
      </w:r>
    </w:p>
    <w:p>
      <w:pPr/>
      <w:r>
        <w:rPr>
          <w:lang w:val="hi_IN" w:bidi="hi_IN"/>
        </w:rPr>
      </w:r>
      <w:r>
        <w:rPr>
          <w:lang w:val="hi_IN" w:bidi="hi_IN"/>
        </w:rPr>
        <w:t>फिर धार्मिक अगुवे यूहन्ना से पूछते हैं कि वह बपतिस्मा क्यों दे रहा है।</w:t>
      </w:r>
    </w:p>
    <w:p>
      <w:pPr/>
      <w:r>
        <w:rPr>
          <w:lang w:val="hi_IN" w:bidi="hi_IN"/>
        </w:rPr>
      </w:r>
      <w:r>
        <w:rPr>
          <w:lang w:val="hi_IN" w:bidi="hi_IN"/>
        </w:rPr>
        <w:t xml:space="preserve">बपतिस्मा एक यहूदी समारोह था जो यह दर्शाता था कि लोग अपनी पुरानी जीवन शैली से मुँह मोड़कर एक नई जीवन शैली शुरू कर रहे हैं। यदि आप किसी को बपतिस्मा दे रहे हैं, तो आप उस व्यक्ति को पानी में डुबोने का कार्य कर रहे हैं। जो व्यक्ति पानी के नीचे जाता था, वही बपतिस्मा ले रहा था। बपतिस्मा लेने वाला एक व्यक्ति कह रहा था: "मैंने जो बुरे काम किये हैं उनके लिए मुझे पछतावा है और मैं बदलना चाहता हूँ।" इस समय से पहले, आमतौर पर केवल वे लोग बपतिस्मा लेते थे जो यहूदी नहीं थे, लेकिन यहूदी बनना चाहते थे। यूहन्ना यहूदियों को बपतिस्मा देकर कुछ नया कर रहा है। धार्मिक अगुवे समझ नहीं सकते कि वह यह क्यों कर रहा है, और सोचते हैं कि यह गलत है। </w:t>
      </w:r>
      <w:r>
        <w:rPr>
          <w:b/>
          <w:lang w:val="hi_IN" w:bidi="hi_IN"/>
        </w:rPr>
        <w:t>अब</w:t>
      </w:r>
      <w:r>
        <w:rPr>
          <w:lang w:val="hi_IN" w:bidi="hi_IN"/>
        </w:rPr>
        <w:t xml:space="preserve"> हम समझते हैं कि लेखक हमें वह जानकारी क्यों दे रहा है कि धार्मिक अगुवों को फरीसियों द्वारा भेजा गया था। फरीसी उस बात का पालन करने में बहुत सावधान थे जो परमेश्वर ने आज्ञा दी थी। उन्होंने जरूर महसूस किया होगा कि यूहन्ना जो कर रहा है वह परमेश्वर की व्यवस्था के विरुद्ध है।</w:t>
      </w:r>
    </w:p>
    <w:p>
      <w:pPr/>
      <w:r>
        <w:rPr>
          <w:lang w:val="hi_IN" w:bidi="hi_IN"/>
        </w:rPr>
      </w:r>
      <w:r>
        <w:rPr>
          <w:lang w:val="hi_IN" w:bidi="hi_IN"/>
        </w:rPr>
        <w:t>यूहन्ना वास्तव में उनके प्रश्न का उत्तर नहीं देता है। इसके बजाय, वह उन्हें एक और व्यक्ति के बारे में कुछ बताता है—कोई ऐसा व्यक्ति जो उस समय भीड़ में कहीं भी हो सकता है। बेशक यूहन्ना यीशु के बारे में बात कर रहा है, हालाँकि वह अभी तक यह स्पष्ट नहीं करता है। यूहन्ना कहता है कि यूहन्ना के लोगों को तैयार करने के बाद वह व्यक्ति अपना काम शुरू करेगा। यूहन्ना कहता है कि वह व्यक्ति यूहन्ना से बहुत अधिक महत्वपूर्ण है, कि यूहन्ना उस व्यक्ति के जूते का बन्द खोलने का बहुत तुच्छ काम करने के योग्य भी नहीं है!</w:t>
      </w:r>
    </w:p>
    <w:p>
      <w:pPr/>
      <w:r>
        <w:rPr>
          <w:lang w:val="hi_IN" w:bidi="hi_IN"/>
        </w:rPr>
      </w:r>
      <w:r>
        <w:rPr>
          <w:lang w:val="hi_IN" w:bidi="hi_IN"/>
        </w:rPr>
        <w:t xml:space="preserve">यदि आवश्यकता हो, तो ऑडियो को यहाँ रोकें और एक </w:t>
      </w:r>
      <w:r>
        <w:rPr>
          <w:lang w:val="hi_IN" w:bidi="hi_IN"/>
        </w:rPr>
        <w:t>पट्टियों वाली चप्पल</w:t>
      </w:r>
      <w:r>
        <w:rPr>
          <w:lang w:val="hi_IN" w:bidi="hi_IN"/>
        </w:rPr>
        <w:t xml:space="preserve"> की तस्वीर दिखाएँ। यदि आवश्यकता हो तो इस ऑडियो को रोकें।</w:t>
      </w:r>
    </w:p>
    <w:p>
      <w:pPr/>
      <w:r>
        <w:rPr>
          <w:lang w:val="hi_IN" w:bidi="hi_IN"/>
        </w:rPr>
      </w:r>
      <w:r>
        <w:rPr>
          <w:lang w:val="hi_IN" w:bidi="hi_IN"/>
        </w:rPr>
        <w:t>यूहन्ना कहता है कि वह लोगों को पानी में डुबोकर बपतिस्मा देता है। यूहन्ना यह संकेत दे रहा है कि जो व्यक्ति उसके बाद आएगा वह एक अलग प्रकार का बपतिस्मा देगा, लेकिन वह अभी तक इसे आगे नहीं समझाता है। वह हमारी अगली कहानी में अगले दिन ऐसा करेंगे।</w:t>
      </w:r>
    </w:p>
    <w:p>
      <w:pPr/>
      <w:r>
        <w:rPr>
          <w:lang w:val="hi_IN" w:bidi="hi_IN"/>
        </w:rPr>
      </w:r>
      <w:r>
        <w:rPr>
          <w:lang w:val="hi_IN" w:bidi="hi_IN"/>
        </w:rPr>
        <w:t>इसलिए लेखक ने अब हमें बताया है कि यूहन्ना बपतिस्मा देने वाला कौन है—कोई ऐसा व्यक्ति जो लोगों को मसीहा को स्वीकार करने के लिए तैयार करता है।</w:t>
      </w:r>
      <w:r>
        <w:rPr>
          <w:lang w:val="hi_IN" w:bidi="hi_IN"/>
        </w:rPr>
      </w:r>
    </w:p>
    <w:p>
      <w:pPr>
        <w:pStyle w:val="Heading3"/>
      </w:pPr>
      <w:r>
        <w:rPr>
          <w:lang w:val="hi_IN" w:bidi="hi_IN"/>
        </w:rPr>
        <w:t>घटनाओं को समझाना</w:t>
      </w:r>
    </w:p>
    <w:p>
      <w:pPr/>
      <w:r>
        <w:rPr>
          <w:lang w:val="hi_IN" w:bidi="hi_IN"/>
        </w:rPr>
      </w:r>
      <w:r>
        <w:rPr>
          <w:lang w:val="hi_IN" w:bidi="hi_IN"/>
        </w:rPr>
        <w:t>यूहन्ना 1:19–28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वचन को अपने मन में समझने और देखने की कोशिश करेगा।</w:t>
      </w:r>
    </w:p>
    <w:p>
      <w:pPr/>
      <w:r>
        <w:rPr>
          <w:lang w:val="hi_IN" w:bidi="hi_IN"/>
        </w:rPr>
      </w:r>
      <w:r>
        <w:rPr>
          <w:lang w:val="hi_IN" w:bidi="hi_IN"/>
        </w:rPr>
        <w:t>इस भाग में दो दृश्य हैं।</w:t>
      </w:r>
    </w:p>
    <w:p>
      <w:pPr/>
      <w:r>
        <w:rPr>
          <w:lang w:val="hi_IN" w:bidi="hi_IN"/>
        </w:rPr>
      </w:r>
      <w:r>
        <w:rPr>
          <w:b/>
          <w:lang w:val="hi_IN" w:bidi="hi_IN"/>
        </w:rPr>
        <w:t>पहले दृश्य में</w:t>
      </w:r>
      <w:r>
        <w:rPr>
          <w:lang w:val="hi_IN" w:bidi="hi_IN"/>
        </w:rPr>
        <w:t>, यरूशलेम के यहूदी धार्मिक अगुवे याजक और लेवियों को यूहन्ना बपतिस्मा देने वाले से मिलने के लिए भेज रहे हैं।</w:t>
      </w:r>
    </w:p>
    <w:p>
      <w:pPr/>
      <w:r>
        <w:rPr>
          <w:lang w:val="hi_IN" w:bidi="hi_IN"/>
        </w:rPr>
      </w:r>
      <w:r>
        <w:rPr>
          <w:b/>
          <w:lang w:val="hi_IN" w:bidi="hi_IN"/>
        </w:rPr>
        <w:t>दूसरे दृश्य में</w:t>
      </w:r>
      <w:r>
        <w:rPr>
          <w:lang w:val="hi_IN" w:bidi="hi_IN"/>
        </w:rPr>
        <w:t>, याजक और लेवी यूहन्ना बपतिस्मा देने वाले से बात कर रहे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यूहन्ना बपतिस्मा देने वाला</w:t>
      </w:r>
    </w:p>
    <w:p>
      <w:pPr>
        <w:pStyle w:val="ListBullet"/>
        <w:spacing w:line="240" w:lineRule="auto"/>
        <w:ind w:left="720"/>
      </w:pPr>
      <w:r>
        <w:rPr>
          <w:lang w:val="hi_IN" w:bidi="hi_IN"/>
        </w:rPr>
      </w:r>
      <w:r>
        <w:rPr>
          <w:lang w:val="hi_IN" w:bidi="hi_IN"/>
        </w:rPr>
        <w:t>यरूशलेम में यहूदी धार्मिक अगुवे</w:t>
      </w:r>
    </w:p>
    <w:p>
      <w:pPr>
        <w:pStyle w:val="ListBullet"/>
        <w:spacing w:line="240" w:lineRule="auto"/>
        <w:ind w:left="720"/>
      </w:pPr>
      <w:r>
        <w:rPr>
          <w:lang w:val="hi_IN" w:bidi="hi_IN"/>
        </w:rPr>
      </w:r>
      <w:r>
        <w:rPr>
          <w:lang w:val="hi_IN" w:bidi="hi_IN"/>
        </w:rPr>
        <w:t>फरीसी (वे या तो उन लोगों में से हैं जो यूहन्ना से पूछने आए थे, या वे यरूशलेम में हैं, जो दूसरों को भेजते हैं)</w:t>
      </w:r>
    </w:p>
    <w:p>
      <w:pPr>
        <w:pStyle w:val="ListBullet"/>
        <w:spacing w:line="240" w:lineRule="auto"/>
        <w:ind w:left="720"/>
      </w:pPr>
      <w:r>
        <w:rPr>
          <w:lang w:val="hi_IN" w:bidi="hi_IN"/>
        </w:rPr>
      </w:r>
      <w:r>
        <w:rPr>
          <w:lang w:val="hi_IN" w:bidi="hi_IN"/>
        </w:rPr>
        <w:t>याजक और लेवी, यहूदी धार्मिक अगुवों के प्रतिनिधि के रूप में</w:t>
      </w:r>
    </w:p>
    <w:p>
      <w:pPr>
        <w:pStyle w:val="ListBullet"/>
        <w:spacing w:line="240" w:lineRule="auto"/>
        <w:ind w:left="720"/>
      </w:pPr>
      <w:r>
        <w:rPr>
          <w:lang w:val="hi_IN" w:bidi="hi_IN"/>
        </w:rPr>
      </w:r>
      <w:r>
        <w:rPr>
          <w:lang w:val="hi_IN" w:bidi="hi_IN"/>
        </w:rPr>
        <w:t>मसीहा</w:t>
      </w:r>
    </w:p>
    <w:p>
      <w:pPr>
        <w:pStyle w:val="ListBullet"/>
        <w:spacing w:line="240" w:lineRule="auto"/>
        <w:ind w:left="720"/>
      </w:pPr>
      <w:r>
        <w:rPr>
          <w:lang w:val="hi_IN" w:bidi="hi_IN"/>
        </w:rPr>
      </w:r>
      <w:r>
        <w:rPr>
          <w:lang w:val="hi_IN" w:bidi="hi_IN"/>
        </w:rPr>
        <w:t>एलिय्याह</w:t>
      </w:r>
    </w:p>
    <w:p>
      <w:pPr>
        <w:pStyle w:val="ListBullet"/>
        <w:spacing w:line="240" w:lineRule="auto"/>
        <w:ind w:left="720"/>
      </w:pPr>
      <w:r>
        <w:rPr>
          <w:lang w:val="hi_IN" w:bidi="hi_IN"/>
        </w:rPr>
      </w:r>
      <w:r>
        <w:rPr>
          <w:lang w:val="hi_IN" w:bidi="hi_IN"/>
        </w:rPr>
        <w:t>"भविष्यद्वक्ता"</w:t>
      </w:r>
    </w:p>
    <w:p>
      <w:pPr>
        <w:pStyle w:val="ListBullet"/>
        <w:spacing w:line="240" w:lineRule="auto"/>
        <w:ind w:left="720"/>
      </w:pPr>
      <w:r>
        <w:rPr>
          <w:lang w:val="hi_IN" w:bidi="hi_IN"/>
        </w:rPr>
      </w:r>
      <w:r>
        <w:rPr>
          <w:lang w:val="hi_IN" w:bidi="hi_IN"/>
        </w:rPr>
        <w:t>यशायाह</w:t>
      </w:r>
    </w:p>
    <w:p>
      <w:pPr>
        <w:pStyle w:val="ListBullet"/>
        <w:spacing w:line="240" w:lineRule="auto"/>
        <w:ind w:left="720"/>
      </w:pPr>
      <w:r>
        <w:rPr>
          <w:lang w:val="hi_IN" w:bidi="hi_IN"/>
        </w:rPr>
      </w:r>
      <w:r>
        <w:rPr>
          <w:lang w:val="hi_IN" w:bidi="hi_IN"/>
        </w:rPr>
        <w:t>एक व्यक्ति जो जंगल में पुकार रहा है</w:t>
      </w:r>
    </w:p>
    <w:p>
      <w:pPr>
        <w:pStyle w:val="ListBullet"/>
        <w:spacing w:line="240" w:lineRule="auto"/>
        <w:ind w:left="720"/>
      </w:pPr>
      <w:r>
        <w:rPr>
          <w:lang w:val="hi_IN" w:bidi="hi_IN"/>
        </w:rPr>
      </w:r>
      <w:r>
        <w:rPr>
          <w:lang w:val="hi_IN" w:bidi="hi_IN"/>
        </w:rPr>
        <w:t>वे लोग जो यूहन्ना के पास बपतिस्मा लेने के लिए आए हैं</w:t>
      </w:r>
    </w:p>
    <w:p>
      <w:pPr>
        <w:pStyle w:val="ListBullet"/>
        <w:spacing w:line="240" w:lineRule="auto"/>
        <w:ind w:left="720"/>
      </w:pPr>
      <w:r>
        <w:rPr>
          <w:lang w:val="hi_IN" w:bidi="hi_IN"/>
        </w:rPr>
      </w:r>
      <w:r>
        <w:rPr>
          <w:lang w:val="hi_IN" w:bidi="hi_IN"/>
        </w:rPr>
        <w:t>यीशु (वह अभी तक कहानी में कुछ नहीं कर रहा है, लेकिन वह भीड़ में खड़ा है)</w:t>
      </w:r>
    </w:p>
    <w:p>
      <w:pPr/>
      <w:r>
        <w:rPr>
          <w:lang w:val="hi_IN" w:bidi="hi_IN"/>
        </w:rPr>
      </w:r>
      <w:r>
        <w:rPr>
          <w:lang w:val="hi_IN" w:bidi="hi_IN"/>
        </w:rPr>
        <w:t>कुछ अनुवाद इस भाग को यह कहकर शुरू करते हैं कि "यह यूहन्ना की गवाही थी।" अन्य अनुवाद यह कहकर शुरू करते हैं कि यरूशलेम के धार्मिक अगुवे कुछ लोगों को यूहन्ना के पास भेज रहे थे। आप इस भाग को उस तरह शुरू कर सकते हैं जो आपको सबसे स्वाभाविक लगता है।</w:t>
      </w:r>
    </w:p>
    <w:p>
      <w:pPr/>
      <w:r>
        <w:rPr>
          <w:lang w:val="hi_IN" w:bidi="hi_IN"/>
        </w:rPr>
      </w:r>
      <w:r>
        <w:rPr>
          <w:lang w:val="hi_IN" w:bidi="hi_IN"/>
        </w:rPr>
        <w:t>लेखक हमें इस भाग में केवल आधे में बताता है कि जो लोग भेजे गए थे उनमें से कुछ फरीसी थे, या उन्हें फरीसियों ने भेजा था।</w:t>
      </w:r>
    </w:p>
    <w:p>
      <w:pPr/>
      <w:r>
        <w:rPr>
          <w:lang w:val="hi_IN" w:bidi="hi_IN"/>
        </w:rPr>
      </w:r>
      <w:r>
        <w:rPr>
          <w:lang w:val="hi_IN" w:bidi="hi_IN"/>
        </w:rPr>
        <w:t>इस बारे में सोचें कि उस जानकारी को देने के लिए सबसे अच्छी जगह कौन सी होगी। आप इस भाग की शुरुआत में यह कहने पर विचार कर सकते हैं।</w:t>
      </w:r>
    </w:p>
    <w:p>
      <w:pPr/>
      <w:r>
        <w:rPr>
          <w:lang w:val="hi_IN" w:bidi="hi_IN"/>
        </w:rPr>
      </w:r>
      <w:r>
        <w:rPr>
          <w:lang w:val="hi_IN" w:bidi="hi_IN"/>
        </w:rPr>
        <w:t xml:space="preserve">जब धार्मिक अगुवे पहली बार यूहन्ना से पूछते हैं कि वह कौन है, तो वह "स्वीकार करता है और इनकार नहीं करता है" कि वह मसीहा </w:t>
      </w:r>
      <w:r>
        <w:rPr>
          <w:b/>
          <w:lang w:val="hi_IN" w:bidi="hi_IN"/>
        </w:rPr>
        <w:t>नहीं</w:t>
      </w:r>
      <w:r>
        <w:rPr>
          <w:lang w:val="hi_IN" w:bidi="hi_IN"/>
        </w:rPr>
        <w:t xml:space="preserve"> है। इसका अर्थ है कि वह बहुत खुले तौर पर कह रहा है कि वह मसीहा नहीं है। वह यह दिखावा करने की कोशिश नहीं कर रहा है कि वह मसीहा है।</w:t>
      </w:r>
    </w:p>
    <w:p>
      <w:pPr/>
      <w:r>
        <w:rPr>
          <w:lang w:val="hi_IN" w:bidi="hi_IN"/>
        </w:rPr>
      </w:r>
      <w:r>
        <w:rPr>
          <w:lang w:val="hi_IN" w:bidi="hi_IN"/>
        </w:rPr>
        <w:t>अन्त में इस जानकारी को शामिल करना न भूलें कि यूहन्ना कहाँ बपतिस्मा दे रहा था।</w:t>
      </w:r>
    </w:p>
    <w:p>
      <w:pPr/>
      <w:r>
        <w:rPr>
          <w:lang w:val="hi_IN" w:bidi="hi_IN"/>
        </w:rPr>
      </w:r>
      <w:r>
        <w:rPr>
          <w:lang w:val="hi_IN" w:bidi="hi_IN"/>
        </w:rPr>
        <w:t>अब समूह को इस भाग और इसमें होने वाली घटनाओं को समझने के लिए कथापट तैयार करना, चित्र बनाना,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यूहन्ना 1:19–28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दो दृश्य हैं।</w:t>
      </w:r>
    </w:p>
    <w:p>
      <w:pPr/>
      <w:r>
        <w:rPr>
          <w:lang w:val="hi_IN" w:bidi="hi_IN"/>
        </w:rPr>
      </w:r>
      <w:r>
        <w:rPr>
          <w:lang w:val="hi_IN" w:bidi="hi_IN"/>
        </w:rPr>
        <w:t>इस भाग में पाए जाने वाले पात्र हैं:</w:t>
      </w:r>
    </w:p>
    <w:p>
      <w:pPr>
        <w:pStyle w:val="ListBullet"/>
        <w:spacing w:line="240" w:lineRule="auto"/>
        <w:ind w:left="720"/>
      </w:pPr>
      <w:r>
        <w:rPr>
          <w:lang w:val="hi_IN" w:bidi="hi_IN"/>
        </w:rPr>
      </w:r>
      <w:r>
        <w:rPr>
          <w:lang w:val="hi_IN" w:bidi="hi_IN"/>
        </w:rPr>
        <w:t>यूहन्ना बपतिस्मा देने वाला</w:t>
      </w:r>
    </w:p>
    <w:p>
      <w:pPr>
        <w:pStyle w:val="ListBullet"/>
        <w:spacing w:line="240" w:lineRule="auto"/>
        <w:ind w:left="720"/>
      </w:pPr>
      <w:r>
        <w:rPr>
          <w:lang w:val="hi_IN" w:bidi="hi_IN"/>
        </w:rPr>
      </w:r>
      <w:r>
        <w:rPr>
          <w:lang w:val="hi_IN" w:bidi="hi_IN"/>
        </w:rPr>
        <w:t>यरूशलेम में यहूदी धार्मिक अगुवे</w:t>
      </w:r>
    </w:p>
    <w:p>
      <w:pPr>
        <w:pStyle w:val="ListBullet"/>
        <w:spacing w:line="240" w:lineRule="auto"/>
        <w:ind w:left="720"/>
      </w:pPr>
      <w:r>
        <w:rPr>
          <w:lang w:val="hi_IN" w:bidi="hi_IN"/>
        </w:rPr>
      </w:r>
      <w:r>
        <w:rPr>
          <w:lang w:val="hi_IN" w:bidi="hi_IN"/>
        </w:rPr>
        <w:t>फरीसी (वे या तो उन लोगों में से हैं जो यूहन्ना से पूछने आए थे, या वे यरूशलेम में हैं, जो दूसरों को भेजते हैं)</w:t>
      </w:r>
    </w:p>
    <w:p>
      <w:pPr>
        <w:pStyle w:val="ListBullet"/>
        <w:spacing w:line="240" w:lineRule="auto"/>
        <w:ind w:left="720"/>
      </w:pPr>
      <w:r>
        <w:rPr>
          <w:lang w:val="hi_IN" w:bidi="hi_IN"/>
        </w:rPr>
      </w:r>
      <w:r>
        <w:rPr>
          <w:lang w:val="hi_IN" w:bidi="hi_IN"/>
        </w:rPr>
        <w:t>याजक और लेवी, यहूदी धार्मिक अगुवों के प्रतिनिधि के रूप में</w:t>
      </w:r>
    </w:p>
    <w:p>
      <w:pPr>
        <w:pStyle w:val="ListBullet"/>
        <w:spacing w:line="240" w:lineRule="auto"/>
        <w:ind w:left="720"/>
      </w:pPr>
      <w:r>
        <w:rPr>
          <w:lang w:val="hi_IN" w:bidi="hi_IN"/>
        </w:rPr>
      </w:r>
      <w:r>
        <w:rPr>
          <w:lang w:val="hi_IN" w:bidi="hi_IN"/>
        </w:rPr>
        <w:t>मसीहा</w:t>
      </w:r>
    </w:p>
    <w:p>
      <w:pPr>
        <w:pStyle w:val="ListBullet"/>
        <w:spacing w:line="240" w:lineRule="auto"/>
        <w:ind w:left="720"/>
      </w:pPr>
      <w:r>
        <w:rPr>
          <w:lang w:val="hi_IN" w:bidi="hi_IN"/>
        </w:rPr>
      </w:r>
      <w:r>
        <w:rPr>
          <w:lang w:val="hi_IN" w:bidi="hi_IN"/>
        </w:rPr>
        <w:t>एलिय्याह</w:t>
      </w:r>
    </w:p>
    <w:p>
      <w:pPr>
        <w:pStyle w:val="ListBullet"/>
        <w:spacing w:line="240" w:lineRule="auto"/>
        <w:ind w:left="720"/>
      </w:pPr>
      <w:r>
        <w:rPr>
          <w:lang w:val="hi_IN" w:bidi="hi_IN"/>
        </w:rPr>
      </w:r>
      <w:r>
        <w:rPr>
          <w:lang w:val="hi_IN" w:bidi="hi_IN"/>
        </w:rPr>
        <w:t>"भविष्यद्वक्ता"</w:t>
      </w:r>
    </w:p>
    <w:p>
      <w:pPr>
        <w:pStyle w:val="ListBullet"/>
        <w:spacing w:line="240" w:lineRule="auto"/>
        <w:ind w:left="720"/>
      </w:pPr>
      <w:r>
        <w:rPr>
          <w:lang w:val="hi_IN" w:bidi="hi_IN"/>
        </w:rPr>
      </w:r>
      <w:r>
        <w:rPr>
          <w:lang w:val="hi_IN" w:bidi="hi_IN"/>
        </w:rPr>
        <w:t>यशायाह</w:t>
      </w:r>
    </w:p>
    <w:p>
      <w:pPr>
        <w:pStyle w:val="ListBullet"/>
        <w:spacing w:line="240" w:lineRule="auto"/>
        <w:ind w:left="720"/>
      </w:pPr>
      <w:r>
        <w:rPr>
          <w:lang w:val="hi_IN" w:bidi="hi_IN"/>
        </w:rPr>
      </w:r>
      <w:r>
        <w:rPr>
          <w:lang w:val="hi_IN" w:bidi="hi_IN"/>
        </w:rPr>
        <w:t>एक व्यक्ति जो जंगल में पुकार रहा है</w:t>
      </w:r>
    </w:p>
    <w:p>
      <w:pPr>
        <w:pStyle w:val="ListBullet"/>
        <w:spacing w:line="240" w:lineRule="auto"/>
        <w:ind w:left="720"/>
      </w:pPr>
      <w:r>
        <w:rPr>
          <w:lang w:val="hi_IN" w:bidi="hi_IN"/>
        </w:rPr>
      </w:r>
      <w:r>
        <w:rPr>
          <w:lang w:val="hi_IN" w:bidi="hi_IN"/>
        </w:rPr>
        <w:t>वे लोग जो यूहन्ना के पास बपतिस्मा लेने के लिए आए हैं</w:t>
      </w:r>
    </w:p>
    <w:p>
      <w:pPr>
        <w:pStyle w:val="ListBullet"/>
        <w:spacing w:line="240" w:lineRule="auto"/>
        <w:ind w:left="720"/>
      </w:pPr>
      <w:r>
        <w:rPr>
          <w:lang w:val="hi_IN" w:bidi="hi_IN"/>
        </w:rPr>
      </w:r>
      <w:r>
        <w:rPr>
          <w:lang w:val="hi_IN" w:bidi="hi_IN"/>
        </w:rPr>
        <w:t>यीशु (वह अभी तक कहानी में कुछ नहीं कर रहे हैं, लेकिन वह भीड़ में खड़े हैं)</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सुनिश्चित करें कि अभिनय करते समय, कहानी का कोई महत्वपूर्ण या कठिन भाग छूट न जाए। कहानी के हर भाग को याद रखने में एक-दूसरे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बिन्दुओं पर, अभिनय को रोककर उस पात्र का किरदार निभाने वाले व्यक्ति से पूछें "आप क्या महसूस कर रहे हैं या क्या सोच रहे हैं?" पात्र का किरदार निभाने वाले व्यक्ति को यह जवाब देना चाहिए कि अगर वह उस पात्र की जगह होता तो वह क्या महसूस करता या क्या सोचता। फिर नाटक को फिर से शुरू करें।</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उन धार्मिक अगुवों का अभिनय करें जो यरूशलेम से कुछ याजक और लेवियों को यूहन्ना से मिलने के लिए भेजते हैं। तय करें कि फरीसी यरूशलेम के उन लोगों में होंगे जो दूसरों को भेजते हैं, या यूहन्ना के पास आने वाले लोगों में होंगे।</w:t>
      </w:r>
    </w:p>
    <w:p>
      <w:pPr>
        <w:pStyle w:val="ListBullet"/>
        <w:spacing w:line="240" w:lineRule="auto"/>
        <w:ind w:left="720"/>
      </w:pPr>
      <w:r>
        <w:rPr>
          <w:lang w:val="hi_IN" w:bidi="hi_IN"/>
        </w:rPr>
      </w:r>
      <w:r>
        <w:rPr>
          <w:lang w:val="hi_IN" w:bidi="hi_IN"/>
        </w:rPr>
        <w:t>अभिनय को रोक दें।</w:t>
      </w:r>
    </w:p>
    <w:p>
      <w:pPr>
        <w:pStyle w:val="ListBullet"/>
        <w:spacing w:line="240" w:lineRule="auto"/>
        <w:ind w:left="720"/>
      </w:pPr>
      <w:r>
        <w:rPr>
          <w:lang w:val="hi_IN" w:bidi="hi_IN"/>
        </w:rPr>
      </w:r>
      <w:r>
        <w:rPr>
          <w:lang w:val="hi_IN" w:bidi="hi_IN"/>
        </w:rPr>
        <w:t>यरूशलेम के धार्मिक अगुवों का किरदार निभाने वाले कलाकारों से पूछें, "आप क्या सोच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उन याजक और लेवियों का अभिनय करें जो उस स्थान पर पहुँचते हैं जहाँ यूहन्ना लोगों को बपतिस्मा दे रहा है। यूहन्ना के आसपास लोगों की भीड़ होगी। आप कल्पना कर सकते हैं कि वे लोग शायद विनम्रता से इन धार्मिक अगुवों के लिए रास्ता बना रहे हैं, लेकिन बातचीत सुनने के लिए उनके चारों ओर भीड़ भी जमा हो रही हैं!</w:t>
      </w:r>
    </w:p>
    <w:p>
      <w:pPr/>
      <w:r>
        <w:rPr>
          <w:lang w:val="hi_IN" w:bidi="hi_IN"/>
        </w:rPr>
      </w:r>
      <w:r>
        <w:rPr>
          <w:lang w:val="hi_IN" w:bidi="hi_IN"/>
        </w:rPr>
        <w:t>इन धार्मिक अगुवों का अभिनय करें जो यूहन्ना से पूछते हैं कि वह कौन है।</w:t>
      </w:r>
    </w:p>
    <w:p>
      <w:pPr/>
      <w:r>
        <w:rPr>
          <w:lang w:val="hi_IN" w:bidi="hi_IN"/>
        </w:rPr>
      </w:r>
      <w:r>
        <w:rPr>
          <w:lang w:val="hi_IN" w:bidi="hi_IN"/>
        </w:rPr>
        <w:t>यूहन्ना का अभिनय करें जिसमे वह कहता है कि वह मसीहा नहीं है। वह यह बहुत दृढ़ता से कहता है।</w:t>
      </w:r>
    </w:p>
    <w:p>
      <w:pPr/>
      <w:r>
        <w:rPr>
          <w:lang w:val="hi_IN" w:bidi="hi_IN"/>
        </w:rPr>
      </w:r>
      <w:r>
        <w:rPr>
          <w:lang w:val="hi_IN" w:bidi="hi_IN"/>
        </w:rPr>
        <w:t>धार्मिक अगुवों का अभिनय करें जो यूहन्ना से पूछते हैं कि क्या वह एलिय्याह या भविष्यद्वक्ता है। यूहन्ना का इन दोनों से इनकार करने का अभिनय करें।</w:t>
      </w:r>
    </w:p>
    <w:p>
      <w:pPr/>
      <w:r>
        <w:rPr>
          <w:lang w:val="hi_IN" w:bidi="hi_IN"/>
        </w:rPr>
      </w:r>
      <w:r>
        <w:rPr>
          <w:lang w:val="hi_IN" w:bidi="hi_IN"/>
        </w:rPr>
        <w:t>उन धार्मिक अगुवों का अभिनय करें जो यूहन्ना से पूछते हैं कि वह कौन है।</w:t>
      </w:r>
    </w:p>
    <w:p>
      <w:pPr>
        <w:pStyle w:val="ListBullet"/>
        <w:spacing w:line="240" w:lineRule="auto"/>
        <w:ind w:left="720"/>
      </w:pPr>
      <w:r>
        <w:rPr>
          <w:lang w:val="hi_IN" w:bidi="hi_IN"/>
        </w:rPr>
      </w:r>
      <w:r>
        <w:rPr>
          <w:lang w:val="hi_IN" w:bidi="hi_IN"/>
        </w:rPr>
        <w:t>अभिनय को रोक दें।</w:t>
      </w:r>
    </w:p>
    <w:p>
      <w:pPr>
        <w:pStyle w:val="ListBullet"/>
        <w:spacing w:line="240" w:lineRule="auto"/>
        <w:ind w:left="720"/>
      </w:pPr>
      <w:r>
        <w:rPr>
          <w:lang w:val="hi_IN" w:bidi="hi_IN"/>
        </w:rPr>
      </w:r>
      <w:r>
        <w:rPr>
          <w:lang w:val="hi_IN" w:bidi="hi_IN"/>
        </w:rPr>
        <w:t>धार्मिक अगुवों का किरदार निभाने वाले कलाकारों से पूछें, "आप क्या सोच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यूहन्ना का अभिनय करें कि वह किसी ऐसे व्यक्ति के समान है जो जंगल में पुकारता है, प्रभु के आने के लिए मार्ग तैयार कर रहा है। यूहन्ना कहता है कि वह उस बात को पूरा कर रहा है जो भविष्यद्वक्ता यशायाह ने कही थी। पृष्ठभूमि में, आप भविष्यद्वक्ता यशायाह को खड़ा कर सकते हैं।</w:t>
      </w:r>
    </w:p>
    <w:p>
      <w:pPr/>
      <w:r>
        <w:rPr>
          <w:lang w:val="hi_IN" w:bidi="hi_IN"/>
        </w:rPr>
      </w:r>
      <w:r>
        <w:rPr>
          <w:lang w:val="hi_IN" w:bidi="hi_IN"/>
        </w:rPr>
        <w:t>उन धार्मिक अगुवों का अभिनय करें जो पूछते हैं कि यूहन्ना बपतिस्मा क्यों दे रहा है।</w:t>
      </w:r>
    </w:p>
    <w:p>
      <w:pPr/>
      <w:r>
        <w:rPr>
          <w:lang w:val="hi_IN" w:bidi="hi_IN"/>
        </w:rPr>
      </w:r>
      <w:r>
        <w:rPr>
          <w:lang w:val="hi_IN" w:bidi="hi_IN"/>
        </w:rPr>
        <w:t>यूहन्ना के उत्तर का अभिनय करें। यूहन्ना के चारों ओर खड़े धार्मिक अगुवों के अलावा अन्य लोग भी होने चाहिए। यीशु उनके बीच खड़ा हो सकता है!</w:t>
      </w:r>
      <w:r>
        <w:rPr>
          <w:lang w:val="hi_IN" w:bidi="hi_IN"/>
        </w:rPr>
      </w:r>
    </w:p>
    <w:p>
      <w:pPr>
        <w:pStyle w:val="Heading3"/>
      </w:pPr>
      <w:r>
        <w:rPr>
          <w:lang w:val="hi_IN" w:bidi="hi_IN"/>
        </w:rPr>
        <w:t>आवश्यक जानकारी</w:t>
      </w:r>
    </w:p>
    <w:p>
      <w:pPr/>
      <w:r>
        <w:rPr>
          <w:lang w:val="hi_IN" w:bidi="hi_IN"/>
        </w:rPr>
      </w:r>
      <w:r>
        <w:rPr>
          <w:lang w:val="hi_IN" w:bidi="hi_IN"/>
        </w:rPr>
        <w:t>यूहन्ना 1:19–28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कुछ अनुवाद इस भाग को यह कहकर शुरू करते हैं कि "यह यूहन्ना की </w:t>
      </w:r>
      <w:r>
        <w:rPr>
          <w:b/>
          <w:lang w:val="hi_IN" w:bidi="hi_IN"/>
        </w:rPr>
        <w:t>गवाही</w:t>
      </w:r>
      <w:r>
        <w:rPr>
          <w:lang w:val="hi_IN" w:bidi="hi_IN"/>
        </w:rPr>
        <w:t xml:space="preserve"> थी।" जो व्यक्ति गवाही देता है, वह किसी ऐसी बात के बारे में बता रहा है जिसे उसने स्वयं देखा है, और जिसे वह जानता है कि वास्तव में सच है। यदि आप इस शब्द को शामिल कर रहे हैं, तो उसी शब्द का उपयोग करें जिसका उपयोग आपने पिछले भाग में किया है।</w:t>
      </w:r>
    </w:p>
    <w:p>
      <w:pPr/>
      <w:r>
        <w:rPr>
          <w:lang w:val="hi_IN" w:bidi="hi_IN"/>
        </w:rPr>
      </w:r>
      <w:r>
        <w:rPr>
          <w:b/>
          <w:lang w:val="hi_IN" w:bidi="hi_IN"/>
        </w:rPr>
        <w:t>यहूदी</w:t>
      </w:r>
      <w:r>
        <w:rPr>
          <w:lang w:val="hi_IN" w:bidi="hi_IN"/>
        </w:rPr>
        <w:t xml:space="preserve"> याजक और लेवियों को यूहन्ना के पास भेज रहे हैं।</w:t>
      </w:r>
    </w:p>
    <w:p>
      <w:pPr/>
      <w:r>
        <w:rPr>
          <w:lang w:val="hi_IN" w:bidi="hi_IN"/>
        </w:rPr>
      </w:r>
      <w:r>
        <w:rPr>
          <w:lang w:val="hi_IN" w:bidi="hi_IN"/>
        </w:rPr>
        <w:t xml:space="preserve">बाइबल में </w:t>
      </w:r>
      <w:r>
        <w:rPr>
          <w:b/>
          <w:lang w:val="hi_IN" w:bidi="hi_IN"/>
        </w:rPr>
        <w:t>यहूदी</w:t>
      </w:r>
      <w:r>
        <w:rPr>
          <w:lang w:val="hi_IN" w:bidi="hi_IN"/>
        </w:rPr>
        <w:t xml:space="preserve"> शब्द विभिन्न लोगों को दर्शाता है। यह शब्द कुछ इस्राएली शब्द के समान है। </w:t>
      </w:r>
      <w:r>
        <w:rPr>
          <w:b/>
          <w:lang w:val="hi_IN" w:bidi="hi_IN"/>
        </w:rPr>
        <w:t>इस्राएली</w:t>
      </w:r>
      <w:r>
        <w:rPr>
          <w:lang w:val="hi_IN" w:bidi="hi_IN"/>
        </w:rPr>
        <w:t xml:space="preserve"> अब्राहम के वंशज हैं। इस्राएली परमेश्वर के विशेष लोग थे, और परमेश्वर ने उनके साथ एक वाचा बाँधी थी—एक विशेष समझोता। समझौता यह था कि इस्राएली परमेश्वर की सभी आज्ञाओं का पालन करेंगे, और परमेश्वर उन्हें आशीष देगा और पृथ्वी के सभी लोगों के लिए आशीष का कारण बनाएगा। अपने इतिहास के किसी समय इस्राएल की जाति दो भागों में बंट गई। उत्तरी भाग को अभी भी इस्राएल कहा जाता था, और दक्षिणी भाग को यहूदा कहा जाता था। उत्तरी भाग, इस्राएल, यीशु के जन्म से लगभग 700 साल पहले शत्रुओं से हार गया था। यह इसलिए हुआ क्योंकि लोग लगातार परमेश्वर की आज्ञा का उल्लंघन कर रहे थे और वाचा को तोड़ रहे थे। इस्राएल का राज्य खत्म हो गया। बाद में, अब्राहम के सभी शेष वंशजों को यहूदी कहा जाता था, जिसका अर्थ है "यहूदा के लोग।" भले ही वे यहूदा के बाहर रहते थे, उन्हें यहूदी कहा जाता था। बाद में, यहूदा का राज्य भी समाप्त हो गया, क्योंकि वे परमेश्वर की वाचा को भी तोड़ते रहे।</w:t>
      </w:r>
    </w:p>
    <w:p>
      <w:pPr/>
      <w:r>
        <w:rPr>
          <w:lang w:val="hi_IN" w:bidi="hi_IN"/>
        </w:rPr>
      </w:r>
      <w:r>
        <w:rPr>
          <w:lang w:val="hi_IN" w:bidi="hi_IN"/>
        </w:rPr>
        <w:t>नए नियम के समय में, जो क्षेत्र यहूदा का राज्य था, वह अब मोटे तौर पर यहूदिया के प्रान्त का क्षेत्र था, और जो क्षेत्र कभी इस्राएल का राज्य था, वह अब मोटे तौर पर सामरिया और गलील के प्रान्त हैं। ये प्रान्त रोमी साम्राज्य का हिस्सा थे, और रोमियों द्वारा शासन किया जाता था।</w:t>
      </w:r>
    </w:p>
    <w:p>
      <w:pPr/>
      <w:r>
        <w:rPr>
          <w:lang w:val="hi_IN" w:bidi="hi_IN"/>
        </w:rPr>
      </w:r>
      <w:r>
        <w:rPr>
          <w:lang w:val="hi_IN" w:bidi="hi_IN"/>
        </w:rPr>
        <w:t>इसलिए, सामान्य रूप में, "यहूदी" का अर्थ है अब्राहम के वंशज, वे लोग जो परमेश्वर के विशेष लोगों से सम्बन्धित हैं; वे लोग जो परमेश्वर की वाचा का हिस्सा हैं।</w:t>
      </w:r>
    </w:p>
    <w:p>
      <w:pPr/>
      <w:r>
        <w:rPr>
          <w:lang w:val="hi_IN" w:bidi="hi_IN"/>
        </w:rPr>
      </w:r>
      <w:r>
        <w:rPr>
          <w:lang w:val="hi_IN" w:bidi="hi_IN"/>
        </w:rPr>
        <w:t xml:space="preserve">सुसमाचारों में, लगभग सभी लोग जिनसे हम मिलते हैं वे यहूदी हैं: यीशु, उसके चेले, और अधिकांश लोग जो उसकी बात सुनते हैं। भले ही इन भागों के सभी पात्र यहूदी हैं, फिर भी यूहन्ना की पुस्तक में यहूदी शब्द का उपयोग एक विशेष तरीके से किया गया है। जब यूहन्ना के सुसमाचार का लेखक यहूदियों के बारे में बात करता है, तो उसका विशेष रूप से यहूदियों के </w:t>
      </w:r>
      <w:r>
        <w:rPr>
          <w:b/>
          <w:lang w:val="hi_IN" w:bidi="hi_IN"/>
        </w:rPr>
        <w:t>धार्मिक अगुवों</w:t>
      </w:r>
      <w:r>
        <w:rPr>
          <w:lang w:val="hi_IN" w:bidi="hi_IN"/>
        </w:rPr>
        <w:t xml:space="preserve"> की बात करता है।</w:t>
      </w:r>
    </w:p>
    <w:p>
      <w:pPr/>
      <w:r>
        <w:rPr>
          <w:lang w:val="hi_IN" w:bidi="hi_IN"/>
        </w:rPr>
      </w:r>
      <w:r>
        <w:rPr>
          <w:lang w:val="hi_IN" w:bidi="hi_IN"/>
        </w:rPr>
        <w:t xml:space="preserve">यहाँ रुकें और समूह के रूप में चर्चा करें कि आप इस भाग में </w:t>
      </w:r>
      <w:r>
        <w:rPr>
          <w:lang w:val="hi_IN" w:bidi="hi_IN"/>
        </w:rPr>
        <w:t>यहूदियों</w:t>
      </w:r>
      <w:r>
        <w:rPr>
          <w:lang w:val="hi_IN" w:bidi="hi_IN"/>
        </w:rPr>
        <w:t xml:space="preserve"> या </w:t>
      </w:r>
      <w:r>
        <w:rPr>
          <w:b/>
          <w:lang w:val="hi_IN" w:bidi="hi_IN"/>
        </w:rPr>
        <w:t>यहूदी धार्मिक अगुवों</w:t>
      </w:r>
      <w:r>
        <w:rPr>
          <w:lang w:val="hi_IN" w:bidi="hi_IN"/>
        </w:rPr>
        <w:t xml:space="preserve"> के लिए किन शब्दों का उपयोग करेंगे। अधिक जानकारी के लिए, मुख्य शब्दावली को देखें। इस ऑडियो को यहाँ रोकें।</w:t>
      </w:r>
    </w:p>
    <w:p>
      <w:pPr/>
      <w:r>
        <w:rPr>
          <w:lang w:val="hi_IN" w:bidi="hi_IN"/>
        </w:rPr>
      </w:r>
      <w:r>
        <w:rPr>
          <w:lang w:val="hi_IN" w:bidi="hi_IN"/>
        </w:rPr>
        <w:t xml:space="preserve">यहूदी धार्मिक अगुवों ने </w:t>
      </w:r>
      <w:r>
        <w:rPr>
          <w:b/>
          <w:lang w:val="hi_IN" w:bidi="hi_IN"/>
        </w:rPr>
        <w:t>याजक</w:t>
      </w:r>
      <w:r>
        <w:rPr>
          <w:lang w:val="hi_IN" w:bidi="hi_IN"/>
        </w:rPr>
        <w:t xml:space="preserve"> और </w:t>
      </w:r>
      <w:r>
        <w:rPr>
          <w:b/>
          <w:lang w:val="hi_IN" w:bidi="hi_IN"/>
        </w:rPr>
        <w:t>लेवियों</w:t>
      </w:r>
      <w:r>
        <w:rPr>
          <w:lang w:val="hi_IN" w:bidi="hi_IN"/>
        </w:rPr>
        <w:t xml:space="preserve"> को यूहन्ना बपतिस्मा देने वाले के पास भेजा। इस्राएली 12 गोत्रों में विभाजित थे। 12 गोत्रों में से एक लेवी का गोत्र था, और इस गोत्र के सदस्यों को </w:t>
      </w:r>
      <w:r>
        <w:rPr>
          <w:b/>
          <w:lang w:val="hi_IN" w:bidi="hi_IN"/>
        </w:rPr>
        <w:t>लेवी</w:t>
      </w:r>
      <w:r>
        <w:rPr>
          <w:lang w:val="hi_IN" w:bidi="hi_IN"/>
        </w:rPr>
        <w:t xml:space="preserve"> कहा जाता था। लेवियों के पास एक विशेष काम था। उन्हें यरूशलेम के परमेश्वर के मन्दिर में हर चीज़ की देखभाल करनी पड़ती थी। </w:t>
      </w:r>
      <w:r>
        <w:rPr>
          <w:b/>
          <w:lang w:val="hi_IN" w:bidi="hi_IN"/>
        </w:rPr>
        <w:t>याजक</w:t>
      </w:r>
      <w:r>
        <w:rPr>
          <w:lang w:val="hi_IN" w:bidi="hi_IN"/>
        </w:rPr>
        <w:t xml:space="preserve"> लेवियों में से एक विशेष समूह थे जो लोगों के लिए परमेश्वर को बलिदान चढ़ाने के प्रभारी थे। जब बाइबल लेवियों के बारे में बात करती है, तो इसका अर्थ उन लेवियों से है जो याजक नहीं हैं।</w:t>
      </w:r>
    </w:p>
    <w:p>
      <w:pPr/>
      <w:r>
        <w:rPr>
          <w:lang w:val="hi_IN" w:bidi="hi_IN"/>
        </w:rPr>
      </w:r>
      <w:r>
        <w:rPr>
          <w:lang w:val="hi_IN" w:bidi="hi_IN"/>
        </w:rPr>
        <w:t xml:space="preserve">यहाँ रुकें और चर्चा करें कि आप </w:t>
      </w:r>
      <w:r>
        <w:rPr>
          <w:b/>
          <w:lang w:val="hi_IN" w:bidi="hi_IN"/>
        </w:rPr>
        <w:t>लेवियों</w:t>
      </w:r>
      <w:r>
        <w:rPr>
          <w:lang w:val="hi_IN" w:bidi="hi_IN"/>
        </w:rPr>
        <w:t xml:space="preserve"> के लिए किस शब्द का उपयोग करेंगे, और आप </w:t>
      </w:r>
      <w:r>
        <w:rPr>
          <w:b/>
          <w:lang w:val="hi_IN" w:bidi="hi_IN"/>
        </w:rPr>
        <w:t>याजक</w:t>
      </w:r>
      <w:r>
        <w:rPr>
          <w:lang w:val="hi_IN" w:bidi="hi_IN"/>
        </w:rPr>
        <w:t xml:space="preserve"> के लिए किस शब्द का उपयोग करेंगे। इन शब्दों को मुख्य शब्दावली में देखें। उन शब्दों का उपयोग करें जो आपने अन्य पुस्तकों में उपयोग किए हैं जिनका आप पहले ही अनुवाद कर चुके हैं। इस ऑडियो को यहाँ रोकें।</w:t>
      </w:r>
    </w:p>
    <w:p>
      <w:pPr/>
      <w:r>
        <w:rPr>
          <w:lang w:val="hi_IN" w:bidi="hi_IN"/>
        </w:rPr>
      </w:r>
      <w:r>
        <w:rPr>
          <w:lang w:val="hi_IN" w:bidi="hi_IN"/>
        </w:rPr>
        <w:t>धार्मिक अगुवों के 2 महत्वपूर्ण समूह थे। एक समूह फरीसी था। अन्य समूह सदूकी थे। हम एक और बार सदूकियों के बारे में बात करेंगे। फरीसी उस बात का पालन करने में बहुत सावधान थे जो परमेश्वर ने आज्ञा दी थी। सैकड़ों वर्षों से, इस समूह के लोग परमेश्वर के उन नियमों पर चर्चा करते रहे थे जो परमेश्वर ने मूसा के द्वारा इस्राएलियों को दिया था। क्योंकि उन्हें डर था कि कहीं वे किसी तरह परमेश्वर की आज्ञा का उल्लंघन न कर दें, इसलिए उन्होंने स्वयं और अधिक नियम जोड़ दिए। ये नियम उनकी परम्परा का हिस्सा बन गए, और उनके लिए उतने ही महत्वपूर्ण थे जितने कि परमेश्वर द्वारा दिये गए नियम। अब तक इतने सारे नियम थे, कि लोगों के लिए उन सभी का पालन करना बहुत कठिन था! फरीसियों को यह सोच कर बहुत गर्व था कि केवल वे ही परमेश्वर के सभी नियमों का पालन कर सकते हैं। वे उन लोगों को तुच्छ समझते थे जो इन नियमों का पालन करने में सक्षम नहीं थे।</w:t>
      </w:r>
    </w:p>
    <w:p>
      <w:pPr/>
      <w:r>
        <w:rPr>
          <w:lang w:val="hi_IN" w:bidi="hi_IN"/>
        </w:rPr>
      </w:r>
      <w:r>
        <w:rPr>
          <w:lang w:val="hi_IN" w:bidi="hi_IN"/>
        </w:rPr>
        <w:t>फरीसी नाम का शाब्दिक अर्थ है "अलग किया जाना।" फरीसी अपने आप को अन्य लोगों से अलग रखना चाहते थे।</w:t>
      </w:r>
    </w:p>
    <w:p>
      <w:pPr/>
      <w:r>
        <w:rPr>
          <w:lang w:val="hi_IN" w:bidi="hi_IN"/>
        </w:rPr>
      </w:r>
      <w:r>
        <w:rPr>
          <w:lang w:val="hi_IN" w:bidi="hi_IN"/>
        </w:rPr>
        <w:t xml:space="preserve">यहाँ रुकें और चर्चा करें कि आप </w:t>
      </w:r>
      <w:r>
        <w:rPr>
          <w:b/>
          <w:lang w:val="hi_IN" w:bidi="hi_IN"/>
        </w:rPr>
        <w:t>फरीसियों</w:t>
      </w:r>
      <w:r>
        <w:rPr>
          <w:lang w:val="hi_IN" w:bidi="hi_IN"/>
        </w:rPr>
        <w:t xml:space="preserve"> के लिए किस शब्द का उपयोग करने जा रहे हैं। उसी शब्द का उपयोग करें जिसका उपयोग आपने बाइबल की अन्य पुस्तकों में किया है जिसका अनुवाद आपने किया है। अधिक जानकारी के लिए, मुख्य शब्दावली को देखें। इस ऑडियो को यहाँ रोकें।</w:t>
      </w:r>
    </w:p>
    <w:p>
      <w:pPr/>
      <w:r>
        <w:rPr>
          <w:lang w:val="hi_IN" w:bidi="hi_IN"/>
        </w:rPr>
      </w:r>
      <w:r>
        <w:rPr>
          <w:lang w:val="hi_IN" w:bidi="hi_IN"/>
        </w:rPr>
        <w:t>यूहन्ना "</w:t>
      </w:r>
      <w:r>
        <w:rPr>
          <w:b/>
          <w:lang w:val="hi_IN" w:bidi="hi_IN"/>
        </w:rPr>
        <w:t>स्वीकार करता है</w:t>
      </w:r>
      <w:r>
        <w:rPr>
          <w:lang w:val="hi_IN" w:bidi="hi_IN"/>
        </w:rPr>
        <w:t xml:space="preserve"> और इनकार नहीं करता है" कि वह मसीहा नहीं है। यह कि वह "स्वीकार करता है" इसका अर्थ यह नहीं है कि उसने कुछ गलत किया था। इसका अर्थ है कि वह कहता है कि यह सच है कि वह मसीहा नहीं है। वह इस बात से सहमत है कि वह मसीहा नहीं है।</w:t>
      </w:r>
    </w:p>
    <w:p>
      <w:pPr/>
      <w:r>
        <w:rPr>
          <w:lang w:val="hi_IN" w:bidi="hi_IN"/>
        </w:rPr>
      </w:r>
      <w:r>
        <w:rPr>
          <w:b/>
          <w:lang w:val="hi_IN" w:bidi="hi_IN"/>
        </w:rPr>
        <w:t>मसीह</w:t>
      </w:r>
      <w:r>
        <w:rPr>
          <w:lang w:val="hi_IN" w:bidi="hi_IN"/>
        </w:rPr>
        <w:t xml:space="preserve"> शब्द </w:t>
      </w:r>
      <w:r>
        <w:rPr>
          <w:b/>
          <w:lang w:val="hi_IN" w:bidi="hi_IN"/>
        </w:rPr>
        <w:t>मसीहा</w:t>
      </w:r>
      <w:r>
        <w:rPr>
          <w:lang w:val="hi_IN" w:bidi="hi_IN"/>
        </w:rPr>
        <w:t xml:space="preserve"> शब्द के समान है। जब नए नियम में यीशु को </w:t>
      </w:r>
      <w:r>
        <w:rPr>
          <w:lang w:val="hi_IN" w:bidi="hi_IN"/>
        </w:rPr>
        <w:t>मसीह</w:t>
      </w:r>
      <w:r>
        <w:rPr>
          <w:lang w:val="hi_IN" w:bidi="hi_IN"/>
        </w:rPr>
        <w:t xml:space="preserve"> या </w:t>
      </w:r>
      <w:r>
        <w:rPr>
          <w:lang w:val="hi_IN" w:bidi="hi_IN"/>
        </w:rPr>
        <w:t>मसीहा</w:t>
      </w:r>
      <w:r>
        <w:rPr>
          <w:lang w:val="hi_IN" w:bidi="hi_IN"/>
        </w:rPr>
        <w:t xml:space="preserve"> कहा जाता है, तो इसका अर्थ है कि यीशु वह विशेष राजा और उद्धारकर्ता है जिसे परमेश्वर ने लोगों को बचाने के लिए भेजने की प्रतिज्ञा की थी। उसी शब्द का उपयोग करें जिसका उपयोग आपने पिछले भाग में किया है। अधिक जानकारी के लिए मुख्य शब्दावली में शब्द देखें।</w:t>
      </w:r>
    </w:p>
    <w:p>
      <w:pPr/>
      <w:r>
        <w:rPr>
          <w:lang w:val="hi_IN" w:bidi="hi_IN"/>
        </w:rPr>
      </w:r>
      <w:r>
        <w:rPr>
          <w:lang w:val="hi_IN" w:bidi="hi_IN"/>
        </w:rPr>
        <w:t>धार्मिक अगुवों ने यूहन्ना से पूछा कि क्या वह "</w:t>
      </w:r>
      <w:r>
        <w:rPr>
          <w:b/>
          <w:lang w:val="hi_IN" w:bidi="hi_IN"/>
        </w:rPr>
        <w:t>भविष्यद्वक्ता</w:t>
      </w:r>
      <w:r>
        <w:rPr>
          <w:lang w:val="hi_IN" w:bidi="hi_IN"/>
        </w:rPr>
        <w:t xml:space="preserve">" है। भविष्यद्वक्ता एक मानव व्यक्ति होता है जो लोगों को परमेश्वर से मिला हुआ सन्देश देता है। </w:t>
      </w:r>
      <w:r>
        <w:rPr>
          <w:b/>
          <w:lang w:val="hi_IN" w:bidi="hi_IN"/>
        </w:rPr>
        <w:t>भविष्यद्वक्ता</w:t>
      </w:r>
      <w:r>
        <w:rPr>
          <w:lang w:val="hi_IN" w:bidi="hi_IN"/>
        </w:rPr>
        <w:t xml:space="preserve"> शब्द मुख्य शब्दावली में है। उसी शब्द का उपयोग करें जिसका उपयोग आपने अन्य पुस्तकों में किया है जिसका अनुवाद आपने किया है। पर यहाँ, आप यह सुनिश्चित करना चाहते हैं कि यह स्पष्ट हो कि धार्मिक अगुवे “</w:t>
      </w:r>
      <w:r>
        <w:rPr>
          <w:b/>
          <w:lang w:val="hi_IN" w:bidi="hi_IN"/>
        </w:rPr>
        <w:t>भविष्यद्वक्ता</w:t>
      </w:r>
      <w:r>
        <w:rPr>
          <w:lang w:val="hi_IN" w:bidi="hi_IN"/>
        </w:rPr>
        <w:t xml:space="preserve">” के विषय में पूछ रहे हैं। वे केवल यूहन्ना से नहीं पूछ रहे हैं कि क्या वह </w:t>
      </w:r>
      <w:r>
        <w:rPr>
          <w:b/>
          <w:lang w:val="hi_IN" w:bidi="hi_IN"/>
        </w:rPr>
        <w:t>एक</w:t>
      </w:r>
      <w:r>
        <w:rPr>
          <w:lang w:val="hi_IN" w:bidi="hi_IN"/>
        </w:rPr>
        <w:t xml:space="preserve"> भविष्यद्वक्ता है, बल्कि वे उससे पूछ रहे हैं कि क्या वो </w:t>
      </w:r>
      <w:r>
        <w:rPr>
          <w:b/>
          <w:lang w:val="hi_IN" w:bidi="hi_IN"/>
        </w:rPr>
        <w:t>वह</w:t>
      </w:r>
      <w:r>
        <w:rPr>
          <w:lang w:val="hi_IN" w:bidi="hi_IN"/>
        </w:rPr>
        <w:t xml:space="preserve"> विशेष भविष्यद्वक्ता है जिसके बारे में मूसा ने कहा था कि वह आने वाला है।</w:t>
      </w:r>
    </w:p>
    <w:p>
      <w:pPr/>
      <w:r>
        <w:rPr>
          <w:lang w:val="hi_IN" w:bidi="hi_IN"/>
        </w:rPr>
      </w:r>
      <w:r>
        <w:rPr>
          <w:lang w:val="hi_IN" w:bidi="hi_IN"/>
        </w:rPr>
        <w:t>यहाँ रुकें और चर्चा करें कि आप "भविष्यद्वक्ता" के लिए किस शब्द का उपयोग करेंगे। अधिक जानकारी के लिए, मुख्य शब्दावली को देखें। इस ऑडियो को यहाँ रोकें।</w:t>
      </w:r>
    </w:p>
    <w:p>
      <w:pPr/>
      <w:r>
        <w:rPr>
          <w:lang w:val="hi_IN" w:bidi="hi_IN"/>
        </w:rPr>
      </w:r>
      <w:r>
        <w:rPr>
          <w:lang w:val="hi_IN" w:bidi="hi_IN"/>
        </w:rPr>
        <w:t xml:space="preserve">यूहन्ना कुछ ऐसा बताता है जो </w:t>
      </w:r>
      <w:r>
        <w:rPr>
          <w:b/>
          <w:lang w:val="hi_IN" w:bidi="hi_IN"/>
        </w:rPr>
        <w:t>भविष्यद्वक्ता यशायाह</w:t>
      </w:r>
      <w:r>
        <w:rPr>
          <w:lang w:val="hi_IN" w:bidi="hi_IN"/>
        </w:rPr>
        <w:t xml:space="preserve"> ने कहा था। यशायाह एक भविष्यद्वक्ता था, लेकिन </w:t>
      </w:r>
      <w:r>
        <w:rPr>
          <w:b/>
          <w:lang w:val="hi_IN" w:bidi="hi_IN"/>
        </w:rPr>
        <w:t>वह भविष्यद्वक्ता</w:t>
      </w:r>
      <w:r>
        <w:rPr>
          <w:lang w:val="hi_IN" w:bidi="hi_IN"/>
        </w:rPr>
        <w:t xml:space="preserve"> नहीं। वह उन कई भविष्यद्वक्ताओं में से एक था जिन्होंने लोगों को परमेश्वर की ओर से सन्देश दिए थे। उसी शब्द का उपयोग करें जिसका उपयोग आपने पिछले भागों में किया है।</w:t>
      </w:r>
    </w:p>
    <w:p>
      <w:pPr/>
      <w:r>
        <w:rPr>
          <w:lang w:val="hi_IN" w:bidi="hi_IN"/>
        </w:rPr>
      </w:r>
      <w:r>
        <w:rPr>
          <w:lang w:val="hi_IN" w:bidi="hi_IN"/>
        </w:rPr>
        <w:t xml:space="preserve">यूहन्ना कहता है कि वह उस व्यक्ति की </w:t>
      </w:r>
      <w:r>
        <w:rPr>
          <w:b/>
          <w:lang w:val="hi_IN" w:bidi="hi_IN"/>
        </w:rPr>
        <w:t>आवाज</w:t>
      </w:r>
      <w:r>
        <w:rPr>
          <w:lang w:val="hi_IN" w:bidi="hi_IN"/>
        </w:rPr>
        <w:t xml:space="preserve"> है जो जंगल में पुकार रहा है। इसका अर्थ है कि वह एक ऐसा व्यक्ति है जो जंगल में पुकार रहा है।</w:t>
      </w:r>
    </w:p>
    <w:p>
      <w:pPr/>
      <w:r>
        <w:rPr>
          <w:lang w:val="hi_IN" w:bidi="hi_IN"/>
        </w:rPr>
      </w:r>
      <w:r>
        <w:rPr>
          <w:lang w:val="hi_IN" w:bidi="hi_IN"/>
        </w:rPr>
        <w:t xml:space="preserve">बाइबल में </w:t>
      </w:r>
      <w:r>
        <w:rPr>
          <w:b/>
          <w:lang w:val="hi_IN" w:bidi="hi_IN"/>
        </w:rPr>
        <w:t>जंगल</w:t>
      </w:r>
      <w:r>
        <w:rPr>
          <w:lang w:val="hi_IN" w:bidi="hi_IN"/>
        </w:rPr>
        <w:t xml:space="preserve"> का अर्थ है एक निर्जन स्थान जहाँ कोई भी लोग नहीं रहते हैं।</w:t>
      </w:r>
    </w:p>
    <w:p>
      <w:pPr/>
      <w:r>
        <w:rPr>
          <w:lang w:val="hi_IN" w:bidi="hi_IN"/>
        </w:rPr>
      </w:r>
      <w:r>
        <w:rPr>
          <w:lang w:val="hi_IN" w:bidi="hi_IN"/>
        </w:rPr>
        <w:t xml:space="preserve">यहाँ रुकें और इस बात की तस्वीर दिखाएँ कि इस्राएल का </w:t>
      </w:r>
      <w:r>
        <w:rPr>
          <w:lang w:val="hi_IN" w:bidi="hi_IN"/>
        </w:rPr>
        <w:t>जंगल</w:t>
      </w:r>
      <w:r>
        <w:rPr>
          <w:lang w:val="hi_IN" w:bidi="hi_IN"/>
        </w:rPr>
        <w:t xml:space="preserve"> कैसा दिखता है। चर्चा करें कि आप जंगल के लिए किस शब्द का उपयोग करेंगे। </w:t>
      </w:r>
      <w:r>
        <w:rPr>
          <w:lang w:val="hi_IN" w:bidi="hi_IN"/>
        </w:rPr>
        <w:t>जंगल</w:t>
      </w:r>
      <w:r>
        <w:rPr>
          <w:lang w:val="hi_IN" w:bidi="hi_IN"/>
        </w:rPr>
        <w:t xml:space="preserve"> शब्द मुख्य शब्दावली में है। उसी शब्द का उपयोग करें जिसका उपयोग आपने अन्य भागों में किया है। ऑडियो को यहाँ रोकें।</w:t>
      </w:r>
    </w:p>
    <w:p>
      <w:pPr/>
      <w:r>
        <w:rPr>
          <w:lang w:val="hi_IN" w:bidi="hi_IN"/>
        </w:rPr>
      </w:r>
      <w:r>
        <w:rPr>
          <w:lang w:val="hi_IN" w:bidi="hi_IN"/>
        </w:rPr>
        <w:t xml:space="preserve">यूहन्ना धार्मिक अगुवों से कहता है कि वह पानी से </w:t>
      </w:r>
      <w:r>
        <w:rPr>
          <w:b/>
          <w:lang w:val="hi_IN" w:bidi="hi_IN"/>
        </w:rPr>
        <w:t>बपतिस्मा</w:t>
      </w:r>
      <w:r>
        <w:rPr>
          <w:lang w:val="hi_IN" w:bidi="hi_IN"/>
        </w:rPr>
        <w:t xml:space="preserve"> दे रहा है। किसी को बपतिस्मा देने का अर्थ है उसे पानी में डुबो देना यह दिखाने के लिए कि उसे अपने किए गए गलत कामों के लिए पछतावा है।</w:t>
      </w:r>
    </w:p>
    <w:p>
      <w:pPr/>
      <w:r>
        <w:rPr>
          <w:lang w:val="hi_IN" w:bidi="hi_IN"/>
        </w:rPr>
      </w:r>
      <w:r>
        <w:rPr>
          <w:lang w:val="hi_IN" w:bidi="hi_IN"/>
        </w:rPr>
        <w:t xml:space="preserve">यहाँ रुकें और मुख्य शब्दावली में </w:t>
      </w:r>
      <w:r>
        <w:rPr>
          <w:lang w:val="hi_IN" w:bidi="hi_IN"/>
        </w:rPr>
        <w:t>बपतिस्मा</w:t>
      </w:r>
      <w:r>
        <w:rPr>
          <w:lang w:val="hi_IN" w:bidi="hi_IN"/>
        </w:rPr>
        <w:t xml:space="preserve"> शब्द को देखें। एक साथ चर्चा करें कि आप अपनी भाषा में किस शब्द का उपयोग करेंगे। उसी शब्द का प्रयोग करें जो आपने अन्य पुस्तकों में अनुवाद करते समय उपयोग किया था।</w:t>
      </w:r>
      <w:r>
        <w:rPr>
          <w:lang w:val="hi_IN" w:bidi="hi_IN"/>
        </w:rPr>
      </w:r>
    </w:p>
    <w:p>
      <w:pPr>
        <w:pStyle w:val="Heading3"/>
      </w:pPr>
      <w:r>
        <w:rPr>
          <w:lang w:val="hi_IN" w:bidi="hi_IN"/>
        </w:rPr>
        <w:t>वचन बोलना</w:t>
      </w:r>
    </w:p>
    <w:p>
      <w:pPr/>
      <w:r>
        <w:rPr>
          <w:lang w:val="hi_IN" w:bidi="hi_IN"/>
        </w:rPr>
      </w:r>
      <w:r>
        <w:rPr>
          <w:lang w:val="hi_IN" w:bidi="hi_IN"/>
        </w:rPr>
        <w:t>यूहन्ना 1:19–28 का ऑडियो संस्करण सबसे आसानी से समझ में आने वाले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हो।</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यूहन्ना 1:29–34</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यूहन्ना 1:29–34 को सुनें और अपने मन में रखें।</w:t>
      </w:r>
    </w:p>
    <w:p>
      <w:pPr/>
      <w:r>
        <w:rPr>
          <w:lang w:val="hi_IN" w:bidi="hi_IN"/>
        </w:rPr>
      </w:r>
      <w:r>
        <w:rPr>
          <w:lang w:val="hi_IN" w:bidi="hi_IN"/>
        </w:rPr>
        <w:t>यदि सम्भव हो, तो यूहन्ना 1:29–34 का ऑडियो संस्करण तीन बार, तीन अलग-अलग अनुवादों में सुनें। 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 xml:space="preserve">यह कहानी हमें यीशु के बारे में क्या बताती है? </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यूहन्ना 1:29–34 का ऑडियो संस्करण सबसे आसानी से समझ में आने वाले अनुवाद में सुनें।</w:t>
      </w:r>
    </w:p>
    <w:p>
      <w:pPr/>
      <w:r>
        <w:rPr>
          <w:lang w:val="hi_IN" w:bidi="hi_IN"/>
        </w:rPr>
      </w:r>
      <w:r>
        <w:rPr>
          <w:lang w:val="hi_IN" w:bidi="hi_IN"/>
        </w:rPr>
        <w:t>पिछले भाग में, यूहन्ना बपतिस्मा देने वाले ने बहुत स्पष्ट रूप से कहा था कि वह मसीहा नहीं है। और उसने यह भी कहा कि कोई ऐसा व्यक्ति है जो उसके बाद आएगा—कोई ऐसा व्यक्ति है जो स्वयं यूहन्ना से बहुत ज़्यादा महत्वपूर्ण है!</w:t>
      </w:r>
    </w:p>
    <w:p>
      <w:pPr/>
      <w:r>
        <w:rPr>
          <w:lang w:val="hi_IN" w:bidi="hi_IN"/>
        </w:rPr>
      </w:r>
      <w:r>
        <w:rPr>
          <w:lang w:val="hi_IN" w:bidi="hi_IN"/>
        </w:rPr>
        <w:t>अब यूहन्ना लेखक अगले दिन पर चला जाता है और कहानी बताना जारी रखता है। यूहन्ना बपतिस्मा देने वाला नदी के पास खड़ा है, उसके चारों ओर कई लोग हैं। लोग बपतिस्मा लेने और उसकी बात सुनने के लिए उसके पास आ रहे हैं। फिर, क्या होता है, यीशु यूहन्ना बपतिस्मा देने वाले के पास आ रहा है! यूहन्ना जानता है कि यीशु कौन है, क्योंकि इससे कुछ समय पहले यूहन्ना ने यीशु को बपतिस्मा दिया था, जो वह हमें बाद में बताएगा।</w:t>
      </w:r>
    </w:p>
    <w:p>
      <w:pPr/>
      <w:r>
        <w:rPr>
          <w:lang w:val="hi_IN" w:bidi="hi_IN"/>
        </w:rPr>
      </w:r>
      <w:r>
        <w:rPr>
          <w:lang w:val="hi_IN" w:bidi="hi_IN"/>
        </w:rPr>
        <w:t>जब यूहन्ना बपतिस्मा देने वाला यीशु को देखता है, तो वह अपने आसपास के लोगों से यीशु के बारे में बात करता है। यह वही घटना है जो लेखक ने हमें दो भाग पहले बहुत संक्षेप में बताई थी। लेकिन अब हम बहुत अधिक विवरण सुनते हैं।</w:t>
      </w:r>
    </w:p>
    <w:p>
      <w:pPr/>
      <w:r>
        <w:rPr>
          <w:lang w:val="hi_IN" w:bidi="hi_IN"/>
        </w:rPr>
      </w:r>
      <w:r>
        <w:rPr>
          <w:lang w:val="hi_IN" w:bidi="hi_IN"/>
        </w:rPr>
        <w:t>यूहन्ना बपतिस्मा देने वाला यीशु को "परमेश्वर का मेम्ना जो संसार के लोगों के पाप को दूर कर देता है" कहता है।</w:t>
      </w:r>
    </w:p>
    <w:p>
      <w:pPr/>
      <w:r>
        <w:rPr>
          <w:lang w:val="hi_IN" w:bidi="hi_IN"/>
        </w:rPr>
      </w:r>
      <w:r>
        <w:rPr>
          <w:lang w:val="hi_IN" w:bidi="hi_IN"/>
        </w:rPr>
        <w:t>मेमना एक छोटी भेड़ है। भेड़ एक ऐसा पशु है जिसे लोग मांस खाने के लिए रखते हैं, और लोग भेड़ के बालों का उपयोग कपड़े बनाने के लिए कर सकते हैं। भेड़ बहुत ही शांत पशु हैं।</w:t>
      </w:r>
    </w:p>
    <w:p>
      <w:pPr/>
      <w:r>
        <w:rPr>
          <w:lang w:val="hi_IN" w:bidi="hi_IN"/>
        </w:rPr>
      </w:r>
      <w:r>
        <w:rPr>
          <w:lang w:val="hi_IN" w:bidi="hi_IN"/>
        </w:rPr>
        <w:t xml:space="preserve">यदि आवश्यकता हो, तो यहाँ रुकें और समूह के रूप में एक </w:t>
      </w:r>
      <w:r>
        <w:rPr>
          <w:lang w:val="hi_IN" w:bidi="hi_IN"/>
        </w:rPr>
        <w:t>मेमना</w:t>
      </w:r>
      <w:r>
        <w:rPr>
          <w:lang w:val="hi_IN" w:bidi="hi_IN"/>
        </w:rPr>
        <w:t xml:space="preserve"> और एक </w:t>
      </w:r>
      <w:r>
        <w:rPr>
          <w:lang w:val="hi_IN" w:bidi="hi_IN"/>
        </w:rPr>
        <w:t>भेड़</w:t>
      </w:r>
      <w:r>
        <w:rPr>
          <w:lang w:val="hi_IN" w:bidi="hi_IN"/>
        </w:rPr>
        <w:t xml:space="preserve"> के चित्र को देखें। इस ऑडियो को यहाँ रोकें।</w:t>
      </w:r>
    </w:p>
    <w:p>
      <w:pPr/>
      <w:r>
        <w:rPr>
          <w:lang w:val="hi_IN" w:bidi="hi_IN"/>
        </w:rPr>
      </w:r>
      <w:r>
        <w:rPr>
          <w:lang w:val="hi_IN" w:bidi="hi_IN"/>
        </w:rPr>
        <w:t>कुछ समयों पर, इस्राएली अपने पापों की क्षमा माँगने के लिए एक मेमने को मारते थे। मेमने को मारकर इस्राएली यह स्वीकार करते थे कि उन्होंने पाप किया है और उन्हें मरना चाहिए था, पर उन्होंने अपने जीवन के बदले उस मेमने को बलिदान के रूप में चढ़ाया। परमेश्वर ने इस प्रतिस्थापन को स्वीकार किया, और लोगों को माफ कर दिया।</w:t>
      </w:r>
    </w:p>
    <w:p>
      <w:pPr/>
      <w:r>
        <w:rPr>
          <w:lang w:val="hi_IN" w:bidi="hi_IN"/>
        </w:rPr>
      </w:r>
      <w:r>
        <w:rPr>
          <w:lang w:val="hi_IN" w:bidi="hi_IN"/>
        </w:rPr>
        <w:t>फसह के वार्षिक पर्व में भी एक मेमने को मारा जाता था। इस पर्व पर लोग यह मनाते थे कि बहुत पहले परमेश्वर ने उनके पूर्वजों को मिस्र में दासत्व से मुक्त किया था। उस समय, परमेश्वर ने मिस्र के लोगों को एक दूत भेजकर दण्ड दिया था जो मिस्र के हर घर के हर बड़े पुत्र को मार डाला। लेकिन परमेश्वर ने इस्राएलियों से कहा था कि वे एक मेमने को मारें और इस मेमने का लहू अपने घरों के दरवाज़ों पर लगाएँ। जब परमेश्वर द्वारा भेजे गए दूत ने घर के द्वार पर मेमने का लहू देखा, तो वह उस घर को छोड़कर आगे बढ़ जाता था और बड़े बेटे को नहीं मारता था। तो, मेमना बड़े बेटे के स्थान पर मरा था। हर वर्ष, जब इस्राएली फसह का पर्व मनाते थे, तब वे फिर एक मेमना मारते थे।</w:t>
      </w:r>
    </w:p>
    <w:p>
      <w:pPr/>
      <w:r>
        <w:rPr>
          <w:lang w:val="hi_IN" w:bidi="hi_IN"/>
        </w:rPr>
      </w:r>
      <w:r>
        <w:rPr>
          <w:lang w:val="hi_IN" w:bidi="hi_IN"/>
        </w:rPr>
        <w:t>जब भी इस प्रकार की विधियों के लिए किसी मेमने को मारना होता था, तो उस मेमने का निर्दोष होना आवश्यक था। इसमें कोई बीमारी, या एक दाग या कमजोरी नहीं हो सकती है। यह एक निर्दोष पशु होना चाहिए था।</w:t>
      </w:r>
    </w:p>
    <w:p>
      <w:pPr/>
      <w:r>
        <w:rPr>
          <w:lang w:val="hi_IN" w:bidi="hi_IN"/>
        </w:rPr>
      </w:r>
      <w:r>
        <w:rPr>
          <w:lang w:val="hi_IN" w:bidi="hi_IN"/>
        </w:rPr>
        <w:t>इसलिए, जब यूहन्ना यीशु को परमेश्वर का मेमना कहता है तो वह हमें बता रहा है कि यीशु सिद्ध है, कोई पाप नहीं है, और पापी लोगों का स्थान लेने के लिए मरने वाला है।</w:t>
      </w:r>
    </w:p>
    <w:p>
      <w:pPr/>
      <w:r>
        <w:rPr>
          <w:lang w:val="hi_IN" w:bidi="hi_IN"/>
        </w:rPr>
      </w:r>
      <w:r>
        <w:rPr>
          <w:lang w:val="hi_IN" w:bidi="hi_IN"/>
        </w:rPr>
        <w:t>यीशु को परमेश्वर का मेमना कहकर यूहन्ना यीशु के लिए एक नया शीर्षक भी बना रहा है।</w:t>
      </w:r>
    </w:p>
    <w:p>
      <w:pPr/>
      <w:r>
        <w:rPr>
          <w:lang w:val="hi_IN" w:bidi="hi_IN"/>
        </w:rPr>
      </w:r>
      <w:r>
        <w:rPr>
          <w:lang w:val="hi_IN" w:bidi="hi_IN"/>
        </w:rPr>
        <w:t>यहाँ रुकें और इस प्रश्न पर समूह में चर्चा करें: आपके समुदाय में किसी के द्वारा किसी दूसरे को क्षमा करने के लिए क्या आवश्यक होता है? क्या आप किसी ऐसे व्यक्ति के बारे में कोई कहानी बता सकते हैं जो किसी दूसरे व्यक्ति को माफ कर देता है? इस ऑडियो को यहाँ रोकें।</w:t>
      </w:r>
    </w:p>
    <w:p>
      <w:pPr/>
      <w:r>
        <w:rPr>
          <w:lang w:val="hi_IN" w:bidi="hi_IN"/>
        </w:rPr>
      </w:r>
      <w:r>
        <w:rPr>
          <w:lang w:val="hi_IN" w:bidi="hi_IN"/>
        </w:rPr>
        <w:t>पिछले भाग में, यूहन्ना बपतिस्मा देने वाले ने धार्मिक अगुवों से कहा था कि उसके बाद कोई आएगा, और यूहन्ना इस व्यक्ति के चप्पल खोलने के लिए भी योग्य नहीं है।</w:t>
      </w:r>
    </w:p>
    <w:p>
      <w:pPr/>
      <w:r>
        <w:rPr>
          <w:lang w:val="hi_IN" w:bidi="hi_IN"/>
        </w:rPr>
      </w:r>
      <w:r>
        <w:rPr>
          <w:lang w:val="hi_IN" w:bidi="hi_IN"/>
        </w:rPr>
        <w:t>अब यूहन्ना हमें बताता है कि उसने इस व्यक्ति के बारे में भी कुछ और कहा था। यूहन्ना ने यह भी कहा था कि उसके बाद आने वाला व्यक्ति यूहन्ना से बहुत अधिक महत्वपूर्ण होगा, क्योंकि वह व्यक्ति यूहन्ना के जन्म से बहुत पहले ही मौजूद था। यीशु वास्तव में यूहन्ना बपतिस्मा देने वाले से कुछ महीने छोटे थे। लेकिन हम पहले से ही जानते हैं कि यीशु वह "वचन व्यक्ति" है जो सब चीजों की शुरुआत में पहले से ही मौजूद था। और इसलिए, यीशु मनुष्य के रूप में पैदा होने से पहले ही मौजूद था, क्योंकि वह परमेश्वर भी है!</w:t>
      </w:r>
    </w:p>
    <w:p>
      <w:pPr/>
      <w:r>
        <w:rPr>
          <w:lang w:val="hi_IN" w:bidi="hi_IN"/>
        </w:rPr>
      </w:r>
      <w:r>
        <w:rPr>
          <w:lang w:val="hi_IN" w:bidi="hi_IN"/>
        </w:rPr>
        <w:t xml:space="preserve">यूहन्ना बपतिस्मा देने वाला लोगों को बताता है कि पहले वह स्वयं नहीं जानता था कि यह बहुत महत्वपूर्ण व्यक्ति कौन होगा। यूहन्ना लोगों को बपतिस्मा इसलिए दे रहा था ताकि लोग इस बहुत ही महत्वपूर्ण व्यक्ति को जान सकें। फिर यूहन्ना लोगों को बताता है कि उसे कैसे पता चला कि </w:t>
      </w:r>
      <w:r>
        <w:rPr>
          <w:b/>
          <w:lang w:val="hi_IN" w:bidi="hi_IN"/>
        </w:rPr>
        <w:t>यीशु</w:t>
      </w:r>
      <w:r>
        <w:rPr>
          <w:lang w:val="hi_IN" w:bidi="hi_IN"/>
        </w:rPr>
        <w:t xml:space="preserve"> यह बहुत महत्वपूर्ण व्यक्ति है। परमेश्वर ने यूहन्ना से कहा था कि वह पवित्र आत्मा को किसी व्यक्ति पर उतरते हुए और वहीं ठहरते हुए देखेगा।</w:t>
      </w:r>
    </w:p>
    <w:p>
      <w:pPr/>
      <w:r>
        <w:rPr>
          <w:lang w:val="hi_IN" w:bidi="hi_IN"/>
        </w:rPr>
      </w:r>
      <w:r>
        <w:rPr>
          <w:lang w:val="hi_IN" w:bidi="hi_IN"/>
        </w:rPr>
        <w:t>यूहन्ना ने यीशु के साथ यही होते हुए देखा था! इसलिए अब यूहन्ना लोगों को बता सकता है कि यीशु परमेश्वर का पुत्र है।</w:t>
      </w:r>
    </w:p>
    <w:p>
      <w:pPr/>
      <w:r>
        <w:rPr>
          <w:lang w:val="hi_IN" w:bidi="hi_IN"/>
        </w:rPr>
      </w:r>
      <w:r>
        <w:rPr>
          <w:lang w:val="hi_IN" w:bidi="hi_IN"/>
        </w:rPr>
        <w:t>आत्मा का अर्थ है परमेश्वर का पवित्र आत्मा। आत्मा लोगों को दिखाई नहीं देती, लेकिन परमेश्वर ने आत्मा को कबूतर की तरह दिखने वाला बनाया। कबूतर एक बहुत ही कोमल पक्षी होता है, जो अक्सर सफेद होता है। जब कोई कबूतर ज़मीन पर उतरने आता है, तो वह अक्सर अपने पंखों को बहुत फड़फड़ाता है। तो यूहन्ना ने कुछ ऐसा देखा जो कबूतर जैसा लग रहा था, जो यीशु पर उतर रहा था—शायद उसके कंधे पर या उसके सिर पर—और वहीं ठहर गया, और उसने समझा कि यह परमेश्वर का आत्मा है।</w:t>
      </w:r>
    </w:p>
    <w:p>
      <w:pPr/>
      <w:r>
        <w:rPr>
          <w:lang w:val="hi_IN" w:bidi="hi_IN"/>
        </w:rPr>
      </w:r>
      <w:r>
        <w:rPr>
          <w:lang w:val="hi_IN" w:bidi="hi_IN"/>
        </w:rPr>
        <w:t xml:space="preserve">यहाँ रुकें और समूह के रूप में एक </w:t>
      </w:r>
      <w:r>
        <w:rPr>
          <w:lang w:val="hi_IN" w:bidi="hi_IN"/>
        </w:rPr>
        <w:t>कबूतर</w:t>
      </w:r>
      <w:r>
        <w:rPr>
          <w:lang w:val="hi_IN" w:bidi="hi_IN"/>
        </w:rPr>
        <w:t xml:space="preserve"> का चित्र, या नीचे आने वाले कबूतर का वीडियो देखें। इस ऑडियो को यहाँ रोकें।</w:t>
      </w:r>
    </w:p>
    <w:p>
      <w:pPr/>
      <w:r>
        <w:rPr>
          <w:lang w:val="hi_IN" w:bidi="hi_IN"/>
        </w:rPr>
      </w:r>
      <w:r>
        <w:rPr>
          <w:lang w:val="hi_IN" w:bidi="hi_IN"/>
        </w:rPr>
        <w:t xml:space="preserve">पिछले भाग में, यूहन्ना ने कहा था कि वह लोगों को पानी से बपतिस्मा दे रहा है। उसने यह संकेत दिया कि उसके बाद आने वाला व्यक्ति एक अलग प्रकार का बपतिस्मा देगा। इस कहानी में हम सुनते हैं कि परमेश्वर ने यूहन्ना से कहा कि जो व्यक्ति उसके बाद आएगा वह लोगों को </w:t>
      </w:r>
      <w:r>
        <w:rPr>
          <w:b/>
          <w:lang w:val="hi_IN" w:bidi="hi_IN"/>
        </w:rPr>
        <w:t>पवित्र आत्मा से</w:t>
      </w:r>
      <w:r>
        <w:rPr>
          <w:lang w:val="hi_IN" w:bidi="hi_IN"/>
        </w:rPr>
        <w:t xml:space="preserve"> बपतिस्मा देगा। यूहन्ना हमें अभी तक कोई जानकारी नहीं देता है कि इसका वास्तव में क्या अर्थ है।</w:t>
      </w:r>
    </w:p>
    <w:p>
      <w:pPr/>
      <w:r>
        <w:rPr>
          <w:lang w:val="hi_IN" w:bidi="hi_IN"/>
        </w:rPr>
      </w:r>
      <w:r>
        <w:rPr>
          <w:lang w:val="hi_IN" w:bidi="hi_IN"/>
        </w:rPr>
        <w:t xml:space="preserve">इसलिए अन्त में, लेखक यूहन्ना अपनी पुस्तक की शुरुआत से ही जिस बारे में बात कर रहा था, वह अब अधिक स्पष्ट होता जा रहा है। </w:t>
      </w:r>
      <w:r>
        <w:rPr>
          <w:b/>
          <w:lang w:val="hi_IN" w:bidi="hi_IN"/>
        </w:rPr>
        <w:t>यीशु</w:t>
      </w:r>
      <w:r>
        <w:rPr>
          <w:lang w:val="hi_IN" w:bidi="hi_IN"/>
        </w:rPr>
        <w:t xml:space="preserve"> परमेश्वर का पुत्र है, वह शुरुआत से ही था, और वह स्वयं परमेश्वर है। यीशु मसीहा है, और वह परमेश्वर का मेमना है।</w:t>
      </w:r>
    </w:p>
    <w:p>
      <w:pPr/>
      <w:r>
        <w:rPr>
          <w:lang w:val="hi_IN" w:bidi="hi_IN"/>
        </w:rPr>
      </w:r>
      <w:r>
        <w:rPr>
          <w:lang w:val="hi_IN" w:bidi="hi_IN"/>
        </w:rPr>
        <w:t>यहाँ कुछ बाइबल अनुवाद कहते हैं कि परमेश्वर के पुत्र के बजाय यीशु परमेश्वर का चुना हुआ एक है। दोनों अनुवाद सम्भव हैं। इस भाग पर काम करते समय, आप उसी वाक्यांश का पालन कर सकते हैं जिसका उपयोग आप जो अनुवाद सुन रहे हैं वह कर रहा है।</w:t>
      </w:r>
      <w:r>
        <w:rPr>
          <w:lang w:val="hi_IN" w:bidi="hi_IN"/>
        </w:rPr>
      </w:r>
    </w:p>
    <w:p>
      <w:pPr>
        <w:pStyle w:val="Heading3"/>
      </w:pPr>
      <w:r>
        <w:rPr>
          <w:lang w:val="hi_IN" w:bidi="hi_IN"/>
        </w:rPr>
        <w:t>घटनाओं को समझाना</w:t>
      </w:r>
    </w:p>
    <w:p>
      <w:pPr/>
      <w:r>
        <w:rPr>
          <w:lang w:val="hi_IN" w:bidi="hi_IN"/>
        </w:rPr>
      </w:r>
      <w:r>
        <w:rPr>
          <w:lang w:val="hi_IN" w:bidi="hi_IN"/>
        </w:rPr>
        <w:t>यूहन्ना 1:29–34 का ऑडियो संस्करण सबसे आसानी से समझ में आने वाले अनुवाद में सुनें।</w:t>
      </w:r>
    </w:p>
    <w:p>
      <w:pPr/>
      <w:r>
        <w:rPr>
          <w:lang w:val="hi_IN" w:bidi="hi_IN"/>
        </w:rPr>
      </w:r>
      <w:r>
        <w:rPr>
          <w:lang w:val="hi_IN" w:bidi="hi_IN"/>
        </w:rPr>
        <w:t>इस भाग में दो दृश्य हैं।</w:t>
      </w:r>
    </w:p>
    <w:p>
      <w:pPr/>
      <w:r>
        <w:rPr>
          <w:lang w:val="hi_IN" w:bidi="hi_IN"/>
        </w:rPr>
      </w:r>
      <w:r>
        <w:rPr>
          <w:b/>
          <w:lang w:val="hi_IN" w:bidi="hi_IN"/>
        </w:rPr>
        <w:t>पहले दृश्य में</w:t>
      </w:r>
      <w:r>
        <w:rPr>
          <w:lang w:val="hi_IN" w:bidi="hi_IN"/>
        </w:rPr>
        <w:t>, यूहन्ना यीशु को अपनी ओर आते हुए देखता है और लोगों को बताता है कि वह कौन है।</w:t>
      </w:r>
    </w:p>
    <w:p>
      <w:pPr/>
      <w:r>
        <w:rPr>
          <w:lang w:val="hi_IN" w:bidi="hi_IN"/>
        </w:rPr>
      </w:r>
      <w:r>
        <w:rPr>
          <w:b/>
          <w:lang w:val="hi_IN" w:bidi="hi_IN"/>
        </w:rPr>
        <w:t>दूसरे दृश्य में</w:t>
      </w:r>
      <w:r>
        <w:rPr>
          <w:lang w:val="hi_IN" w:bidi="hi_IN"/>
        </w:rPr>
        <w:t>, यूहन्ना कहता है कि उसने परमेश्वर के आत्मा को यीशु पर उतरते हुए देखा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यूहन्ना बपतिस्मा देने वाला</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भीड़</w:t>
      </w:r>
    </w:p>
    <w:p>
      <w:pPr>
        <w:pStyle w:val="ListBullet"/>
        <w:spacing w:line="240" w:lineRule="auto"/>
        <w:ind w:left="720"/>
      </w:pPr>
      <w:r>
        <w:rPr>
          <w:lang w:val="hi_IN" w:bidi="hi_IN"/>
        </w:rPr>
      </w:r>
      <w:r>
        <w:rPr>
          <w:lang w:val="hi_IN" w:bidi="hi_IN"/>
        </w:rPr>
        <w:t>शायद वे धार्मिक अगुवे जिन्होंने यूहन्ना से प्रश्न किया था, लेकिन हमें निश्चय नहीं है।</w:t>
      </w:r>
    </w:p>
    <w:p>
      <w:pPr/>
      <w:r>
        <w:rPr>
          <w:lang w:val="hi_IN" w:bidi="hi_IN"/>
        </w:rPr>
      </w:r>
      <w:r>
        <w:rPr>
          <w:lang w:val="hi_IN" w:bidi="hi_IN"/>
        </w:rPr>
        <w:t>यह भाग यूहन्ना बपतिस्मा देने वाले के उस दिन से शुरू होता है जब धार्मिक अगुवों के साथ बातचीत होती है, जिन्होंने उससे पूछा कि वह कौन है।</w:t>
      </w:r>
    </w:p>
    <w:p>
      <w:pPr/>
      <w:r>
        <w:rPr>
          <w:lang w:val="hi_IN" w:bidi="hi_IN"/>
        </w:rPr>
      </w:r>
      <w:r>
        <w:rPr>
          <w:lang w:val="hi_IN" w:bidi="hi_IN"/>
        </w:rPr>
        <w:t>इस भाग में, यूहन्ना यरदन नदी के पास खड़ा है। उसके चारों ओर लोगों की भीड़ है, जो उसकी बात सुनने और बपतिस्मा लेने के लिए आए हैं।</w:t>
      </w:r>
    </w:p>
    <w:p>
      <w:pPr/>
      <w:r>
        <w:rPr>
          <w:lang w:val="hi_IN" w:bidi="hi_IN"/>
        </w:rPr>
      </w:r>
      <w:r>
        <w:rPr>
          <w:lang w:val="hi_IN" w:bidi="hi_IN"/>
        </w:rPr>
        <w:t>हमें नहीं पता कि पिछले दिन यूहन्ना से प्रश्न करने वाले धार्मिक अगुवे भी अभी भी मौजूद हैं या नहीं। यदि वे अभी भी वहाँ होंगे, तो उन्हें अपने प्रश्नों के थोड़े और उत्तर मिलेंगे!</w:t>
      </w:r>
    </w:p>
    <w:p>
      <w:pPr/>
      <w:r>
        <w:rPr>
          <w:lang w:val="hi_IN" w:bidi="hi_IN"/>
        </w:rPr>
      </w:r>
      <w:r>
        <w:rPr>
          <w:lang w:val="hi_IN" w:bidi="hi_IN"/>
        </w:rPr>
        <w:t>जब यूहन्ना यीशु को देखता है, तो वह अपने आसपास के लोगों से यीशु के बारे में बात करता है। जब वह बोल रहा है तो वह शायद यीशु की ओर इशारा कर रहा है। शायद यूहन्ना चिल्ला रहा है, ताकि बहुत से लोग उसे सुन सकें।</w:t>
      </w:r>
    </w:p>
    <w:p>
      <w:pPr/>
      <w:r>
        <w:rPr>
          <w:lang w:val="hi_IN" w:bidi="hi_IN"/>
        </w:rPr>
      </w:r>
      <w:r>
        <w:rPr>
          <w:lang w:val="hi_IN" w:bidi="hi_IN"/>
        </w:rPr>
        <w:t>जब यूहन्ना उसके बारे में बात कर रहा है तो आपको क्या लगता है कि यीशु कहाँ खड़े हैं?</w:t>
      </w:r>
    </w:p>
    <w:p>
      <w:pPr/>
      <w:r>
        <w:rPr>
          <w:lang w:val="hi_IN" w:bidi="hi_IN"/>
        </w:rPr>
      </w:r>
      <w:r>
        <w:rPr>
          <w:lang w:val="hi_IN" w:bidi="hi_IN"/>
        </w:rPr>
        <w:t>जब यूहन्ना किसी ऐसे व्यक्ति के बारे में बात करता है जो उसके बाद आ रहा है, तो उसका अर्थ है वह व्यक्ति जो यूहन्ना के बाद अपना काम शुरू करेगा।</w:t>
      </w:r>
    </w:p>
    <w:p>
      <w:pPr/>
      <w:r>
        <w:rPr>
          <w:lang w:val="hi_IN" w:bidi="hi_IN"/>
        </w:rPr>
      </w:r>
      <w:r>
        <w:rPr>
          <w:lang w:val="hi_IN" w:bidi="hi_IN"/>
        </w:rPr>
        <w:t>यूहन्ना कहता है कि उसने परमेश्वर के पवित्र आत्मा को यीशु पर आते हुए देखा था। वह किसी ऐसी बात के बारे में बता रहा है जो पहले घटित हुई थी। हमें नहीं पता कि यूहन्ना अभी भी यहाँ भीड़ से बात कर रहा है या नहीं। यह उसी कथन का हिस्सा हो सकता है, या यह कुछ ऐसा हो सकता है जो यूहन्ना ने कुछ लोगों से अकेले में कही। शायद उसके चेलों या लेखक यूहन्ना के लिए!</w:t>
      </w:r>
    </w:p>
    <w:p>
      <w:pPr/>
      <w:r>
        <w:rPr>
          <w:lang w:val="hi_IN" w:bidi="hi_IN"/>
        </w:rPr>
      </w:r>
      <w:r>
        <w:rPr>
          <w:lang w:val="hi_IN" w:bidi="hi_IN"/>
        </w:rPr>
        <w:t>क्योंकि यूहन्ना बपतिस्मा देने वाले ने पवित्र आत्मा को यीशु पर उतरते हुए देखा था, इसलिए वह बाद में यीशु की ओर इशारा कर सकता था और लोगों को बता सकता था कि यीशु परमेश्वर का मेम्ना है।</w:t>
      </w:r>
    </w:p>
    <w:p>
      <w:pPr/>
      <w:r>
        <w:rPr>
          <w:lang w:val="hi_IN" w:bidi="hi_IN"/>
        </w:rPr>
      </w:r>
      <w:r>
        <w:rPr>
          <w:lang w:val="hi_IN" w:bidi="hi_IN"/>
        </w:rPr>
        <w:t>यूहन्ना कहता है कि आत्मा नीचे आई और एक कबूतर की तरह दिखती थी। कबूतर आसमान से आ रहा है। कबूतर यीशु के ऊपर उतरकर वहाँ ठहर गया है।</w:t>
      </w:r>
    </w:p>
    <w:p>
      <w:pPr/>
      <w:r>
        <w:rPr>
          <w:lang w:val="hi_IN" w:bidi="hi_IN"/>
        </w:rPr>
      </w:r>
      <w:r>
        <w:rPr>
          <w:lang w:val="hi_IN" w:bidi="hi_IN"/>
        </w:rPr>
        <w:t>यहाँ घटनाओं के क्रम का पालन करना कठिन हो सकता है। लेखक हमें यह जानकारी उसी क्रम में नहीं दे रहा है जैसे यह घटित हुई थी। देखें कि क्या आप यह समझ सकते हैं कि वास्तव में चीजें किस क्रम में घटित हुईं। यह शायद इस तरह था:</w:t>
      </w:r>
    </w:p>
    <w:p>
      <w:pPr>
        <w:pStyle w:val="ListBullet"/>
        <w:spacing w:line="240" w:lineRule="auto"/>
        <w:ind w:left="720"/>
      </w:pPr>
      <w:r>
        <w:rPr>
          <w:lang w:val="hi_IN" w:bidi="hi_IN"/>
        </w:rPr>
      </w:r>
      <w:r>
        <w:rPr>
          <w:lang w:val="hi_IN" w:bidi="hi_IN"/>
        </w:rPr>
        <w:t>परमेश्वर यूहन्ना से कहता है कि उसे लोगों को पानी से बपतिस्मा देना चाहिए (हम यह जानते हैं क्योंकि यूहन्ना इस भाग के अंत में यह कहता है)।</w:t>
      </w:r>
    </w:p>
    <w:p>
      <w:pPr>
        <w:pStyle w:val="ListBullet"/>
        <w:spacing w:line="240" w:lineRule="auto"/>
        <w:ind w:left="720"/>
      </w:pPr>
      <w:r>
        <w:rPr>
          <w:lang w:val="hi_IN" w:bidi="hi_IN"/>
        </w:rPr>
      </w:r>
      <w:r>
        <w:rPr>
          <w:lang w:val="hi_IN" w:bidi="hi_IN"/>
        </w:rPr>
        <w:t xml:space="preserve">परमेश्वर यूहन्ना से कहता है कि यूहन्ना आत्मा को उतरते हुए और किसी व्यक्ति पर ठहरते हुए देखेगा। परमेश्वर यूहन्ना से कहता है कि </w:t>
      </w:r>
      <w:r>
        <w:rPr>
          <w:b/>
          <w:lang w:val="hi_IN" w:bidi="hi_IN"/>
        </w:rPr>
        <w:t>वह</w:t>
      </w:r>
      <w:r>
        <w:rPr>
          <w:lang w:val="hi_IN" w:bidi="hi_IN"/>
        </w:rPr>
        <w:t xml:space="preserve"> व्यक्ति वही होगा जो लोगों को पवित्र आत्मा से बपतिस्मा देगा (हम यह जानते हैं क्योंकि यूहन्ना इस भाग के अंत में यह कहता है)।</w:t>
      </w:r>
    </w:p>
    <w:p>
      <w:pPr>
        <w:pStyle w:val="ListBullet"/>
        <w:spacing w:line="240" w:lineRule="auto"/>
        <w:ind w:left="720"/>
      </w:pPr>
      <w:r>
        <w:rPr>
          <w:lang w:val="hi_IN" w:bidi="hi_IN"/>
        </w:rPr>
      </w:r>
      <w:r>
        <w:rPr>
          <w:lang w:val="hi_IN" w:bidi="hi_IN"/>
        </w:rPr>
        <w:t>यूहन्ना लोगों को बपतिस्मा देता है, और धार्मिक अगुवों से कहता है कि उसके बाद एक और व्यक्ति आएगा, जो यूहन्ना से अधिक महत्वपूर्ण है। यह हमारे द्वारा अनुवाद किए गए पिछले भाग में हुआ था।</w:t>
      </w:r>
    </w:p>
    <w:p>
      <w:pPr>
        <w:pStyle w:val="ListBullet"/>
        <w:spacing w:line="240" w:lineRule="auto"/>
        <w:ind w:left="720"/>
      </w:pPr>
      <w:r>
        <w:rPr>
          <w:lang w:val="hi_IN" w:bidi="hi_IN"/>
        </w:rPr>
      </w:r>
      <w:r>
        <w:rPr>
          <w:lang w:val="hi_IN" w:bidi="hi_IN"/>
        </w:rPr>
        <w:t>इसके कुछ समय बाद, यूहन्ना ने आत्मा को उतरते हुए देखा और यीशु पर ठहरते हुए देखा (हम यह जानते हैं क्योंकि यूहन्ना इस भाग के अंत में यह कहता है)। अन्य सुसमाचारों से, हम जानते हैं कि जब यीशु का बपतिस्मा हुआ था तो आत्मा यीशु पर उतरा था, लेकिन इस सुसमाचार में इसका उल्लेख नहीं किया गया है।</w:t>
      </w:r>
    </w:p>
    <w:p>
      <w:pPr>
        <w:pStyle w:val="ListBullet"/>
        <w:spacing w:line="240" w:lineRule="auto"/>
        <w:ind w:left="720"/>
      </w:pPr>
      <w:r>
        <w:rPr>
          <w:lang w:val="hi_IN" w:bidi="hi_IN"/>
        </w:rPr>
      </w:r>
      <w:r>
        <w:rPr>
          <w:lang w:val="hi_IN" w:bidi="hi_IN"/>
        </w:rPr>
        <w:t>कुछ समय बाद, यूहन्ना यीशु को अपनी ओर आते हुए देखता है और लोगों को बताता है कि यीशु परमेश्वर का मेम्ना है, और यीशु वह व्यक्ति है जो यूहन्ना के बाद आएगा और उससे अधिक महत्वपूर्ण होगा। यह आज के भाग में हो रहा है।</w:t>
      </w:r>
    </w:p>
    <w:p>
      <w:pPr>
        <w:pStyle w:val="ListBullet"/>
        <w:spacing w:line="240" w:lineRule="auto"/>
        <w:ind w:left="720"/>
      </w:pPr>
      <w:r>
        <w:rPr>
          <w:lang w:val="hi_IN" w:bidi="hi_IN"/>
        </w:rPr>
      </w:r>
      <w:r>
        <w:rPr>
          <w:lang w:val="hi_IN" w:bidi="hi_IN"/>
        </w:rPr>
        <w:t>इसके बाद, यूहन्ना अपनी गवाही देता है कि उसने आत्मा को यीशु पर उतरते हुए देखा था।</w:t>
      </w:r>
    </w:p>
    <w:p>
      <w:pPr/>
      <w:r>
        <w:rPr>
          <w:lang w:val="hi_IN" w:bidi="hi_IN"/>
        </w:rPr>
      </w:r>
      <w:r>
        <w:rPr>
          <w:lang w:val="hi_IN" w:bidi="hi_IN"/>
        </w:rPr>
        <w:t>अब, समूह को इस भाग और उसके कार्यों की कल्पना करने के लिए कथापट बनाना, चित्र बनाना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यूहन्ना 1:29–34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दो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यूहन्ना बपतिस्मा देने वाला</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भीड़</w:t>
      </w:r>
    </w:p>
    <w:p>
      <w:pPr>
        <w:pStyle w:val="ListBullet"/>
        <w:spacing w:line="240" w:lineRule="auto"/>
        <w:ind w:left="720"/>
      </w:pPr>
      <w:r>
        <w:rPr>
          <w:lang w:val="hi_IN" w:bidi="hi_IN"/>
        </w:rPr>
      </w:r>
      <w:r>
        <w:rPr>
          <w:lang w:val="hi_IN" w:bidi="hi_IN"/>
        </w:rPr>
        <w:t>शायद वे धार्मिक अगुवे जिन्होंने यूहन्ना से प्रश्न किया था, लेकिन हम निश्चित नहीं है।</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कहानी के संवाद, उसकी गति, रूपरेखा और घटनाओं के क्रम पर ध्यान दें। सुनिश्चित करें कि अभिनय करते समय, कहानी का कोई महत्वपूर्ण या कठिन भाग छूट न जाए। कहानी के हर भाग को याद रखने में एक-दूसरे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बिन्दुओं पर, अभिनय को रोककर उस पात्र का किरदार निभाने वाले व्यक्ति से पूछें "आप क्या महसूस कर रहे हैं या क्या सोच रहे हैं?" पात्र का किरदार निभाने वाले व्यक्ति को यह जवाब देना चाहिए कि अगर वह उस पात्र के स्थान पर होता तो वह कैसा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आप पिछले भाग या यहाँ तक कि यूहन्ना की पुस्तक के अब तक के सभी भागों का अभिनय करके शुरुआत कर सकते हैं!</w:t>
      </w:r>
    </w:p>
    <w:p>
      <w:pPr/>
      <w:r>
        <w:rPr>
          <w:lang w:val="hi_IN" w:bidi="hi_IN"/>
        </w:rPr>
      </w:r>
      <w:r>
        <w:rPr>
          <w:lang w:val="hi_IN" w:bidi="hi_IN"/>
        </w:rPr>
        <w:t>यूहन्ना बपतिस्मा देने वाले को सुनती हुई भीड़ और लोगों का उसके पास बपतिस्मा लेने के लिए आने का अभिनय करें।</w:t>
      </w:r>
    </w:p>
    <w:p>
      <w:pPr/>
      <w:r>
        <w:rPr>
          <w:lang w:val="hi_IN" w:bidi="hi_IN"/>
        </w:rPr>
      </w:r>
      <w:r>
        <w:rPr>
          <w:lang w:val="hi_IN" w:bidi="hi_IN"/>
        </w:rPr>
        <w:t>यीशु का भीड़ के बीच से यूहन्ना की ओर आने का अभिनय करें।</w:t>
      </w:r>
    </w:p>
    <w:p>
      <w:pPr/>
      <w:r>
        <w:rPr>
          <w:lang w:val="hi_IN" w:bidi="hi_IN"/>
        </w:rPr>
      </w:r>
      <w:r>
        <w:rPr>
          <w:lang w:val="hi_IN" w:bidi="hi_IN"/>
        </w:rPr>
        <w:t>यूहन्ना के पहले कथन का अभिनय करें।</w:t>
      </w:r>
    </w:p>
    <w:p>
      <w:pPr/>
      <w:r>
        <w:rPr>
          <w:lang w:val="hi_IN" w:bidi="hi_IN"/>
        </w:rPr>
      </w:r>
      <w:r>
        <w:rPr>
          <w:lang w:val="hi_IN" w:bidi="hi_IN"/>
        </w:rPr>
        <w:t>यूहन्ना एक बात दोहरा रहा है जो उसने पहले लोगों से कही है। शायद यूहन्ना अपना भाषण शुरू कर सकता है, फिर पीछे हटकर कहे, “कोई मुझसे अधिक महत्वपूर्ण आने वाला है,” ताकि यह स्पष्ट हो कि यह वह बात है जो उसने कुछ समय पहले कही थी और अब दोहरा रहा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यूहन्ना बपतिस्मा देने वाले का किरदार निभाने वाले कलाकार से पूछें: "आप क्या महसूस कर रहे हैं और क्या सोच रहे हैं?" आप ऐसी बातें सुन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यूहन्ना के दूसरे भाषण का अभिनय करें। यहाँ यूहन्ना लोगों को एक ऐसी घटना के बारे में बता रहा है जो पहले घटित हुई थी। आत्मा का अभिनय करें जो यीशु पर उतरता है और एक कबूतर की तरह दिखता है। क्योंकि यह घटना कुछ समय पहले हुई थी, और यूहन्ना के बोलते समय तुरंत नहीं, इसलिए आप इसे कमरे के एक कोने में अभिनय करके दिखा सकते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यूहन्ना बपतिस्मा देने वाले का किरदार निभाने वाले कलाकार से पूछें, "आप क्या सोच रहे हैं?" आप ऐसी बातें सुन सकते हैं:</w:t>
      </w:r>
    </w:p>
    <w:p>
      <w:pPr/>
      <w:r>
        <w:rPr>
          <w:lang w:val="hi_IN" w:bidi="hi_IN"/>
        </w:rPr>
      </w:r>
      <w:r>
        <w:rPr>
          <w:lang w:val="hi_IN" w:bidi="hi_IN"/>
        </w:rPr>
        <w:t>यदि आप चाहें, तो आप नाटक को फिर से कर सकते हैं!</w:t>
      </w:r>
      <w:r>
        <w:rPr>
          <w:lang w:val="hi_IN" w:bidi="hi_IN"/>
        </w:rPr>
      </w:r>
    </w:p>
    <w:p>
      <w:pPr>
        <w:pStyle w:val="Heading3"/>
      </w:pPr>
      <w:r>
        <w:rPr>
          <w:lang w:val="hi_IN" w:bidi="hi_IN"/>
        </w:rPr>
        <w:t>आवश्यक जानकारी</w:t>
      </w:r>
    </w:p>
    <w:p>
      <w:pPr/>
      <w:r>
        <w:rPr>
          <w:lang w:val="hi_IN" w:bidi="hi_IN"/>
        </w:rPr>
      </w:r>
      <w:r>
        <w:rPr>
          <w:lang w:val="hi_IN" w:bidi="hi_IN"/>
        </w:rPr>
        <w:t>यूहन्ना 1:29–34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यूहन्ना बपतिस्मा देने वाला यीशु को </w:t>
      </w:r>
      <w:r>
        <w:rPr>
          <w:b/>
          <w:lang w:val="hi_IN" w:bidi="hi_IN"/>
        </w:rPr>
        <w:t>परमेश्वर का मेमना</w:t>
      </w:r>
      <w:r>
        <w:rPr>
          <w:lang w:val="hi_IN" w:bidi="hi_IN"/>
        </w:rPr>
        <w:t xml:space="preserve"> कहता है। </w:t>
      </w:r>
      <w:r>
        <w:rPr>
          <w:b/>
          <w:lang w:val="hi_IN" w:bidi="hi_IN"/>
        </w:rPr>
        <w:t>मेमना</w:t>
      </w:r>
      <w:r>
        <w:rPr>
          <w:lang w:val="hi_IN" w:bidi="hi_IN"/>
        </w:rPr>
        <w:t xml:space="preserve"> एक छोटी भेड़ है। भेड़ एक ऐसा पशु है जिसे लोग मांस खाने के लिए रखते हैं, और वे भेड़ के बालों का उपयोग कपड़े बनाने के लिए कर सकते हैं। भेड़ बहुत ही शांत पशु हैं।</w:t>
      </w:r>
    </w:p>
    <w:p>
      <w:pPr/>
      <w:r>
        <w:rPr>
          <w:lang w:val="hi_IN" w:bidi="hi_IN"/>
        </w:rPr>
      </w:r>
      <w:r>
        <w:rPr>
          <w:lang w:val="hi_IN" w:bidi="hi_IN"/>
        </w:rPr>
        <w:t xml:space="preserve">यदि आवश्यकता हो, तो एक </w:t>
      </w:r>
      <w:r>
        <w:rPr>
          <w:lang w:val="hi_IN" w:bidi="hi_IN"/>
        </w:rPr>
        <w:t>भेड़</w:t>
      </w:r>
      <w:r>
        <w:rPr>
          <w:lang w:val="hi_IN" w:bidi="hi_IN"/>
        </w:rPr>
        <w:t xml:space="preserve"> और एक </w:t>
      </w:r>
      <w:r>
        <w:rPr>
          <w:lang w:val="hi_IN" w:bidi="hi_IN"/>
        </w:rPr>
        <w:t>मेमने</w:t>
      </w:r>
      <w:r>
        <w:rPr>
          <w:lang w:val="hi_IN" w:bidi="hi_IN"/>
        </w:rPr>
        <w:t xml:space="preserve"> के चित्र को फिर से देखें। ऑडियो को यहाँ रोकें।</w:t>
      </w:r>
    </w:p>
    <w:p>
      <w:pPr/>
      <w:r>
        <w:rPr>
          <w:lang w:val="hi_IN" w:bidi="hi_IN"/>
        </w:rPr>
      </w:r>
      <w:r>
        <w:rPr>
          <w:lang w:val="hi_IN" w:bidi="hi_IN"/>
        </w:rPr>
        <w:t xml:space="preserve">क्योंकि यीशु परमेश्वर का मेमना है, इसका मतलब यह नहीं है कि यीशु एक मेमना </w:t>
      </w:r>
      <w:r>
        <w:rPr>
          <w:b/>
          <w:lang w:val="hi_IN" w:bidi="hi_IN"/>
        </w:rPr>
        <w:t>है</w:t>
      </w:r>
      <w:r>
        <w:rPr>
          <w:lang w:val="hi_IN" w:bidi="hi_IN"/>
        </w:rPr>
        <w:t xml:space="preserve">, बल्कि यीशु एक मेमने के </w:t>
      </w:r>
      <w:r>
        <w:rPr>
          <w:b/>
          <w:lang w:val="hi_IN" w:bidi="hi_IN"/>
        </w:rPr>
        <w:t>समान</w:t>
      </w:r>
      <w:r>
        <w:rPr>
          <w:lang w:val="hi_IN" w:bidi="hi_IN"/>
        </w:rPr>
        <w:t xml:space="preserve"> है। यह बात कि यीशु </w:t>
      </w:r>
      <w:r>
        <w:rPr>
          <w:b/>
          <w:lang w:val="hi_IN" w:bidi="hi_IN"/>
        </w:rPr>
        <w:t>परमेश्वर का</w:t>
      </w:r>
      <w:r>
        <w:rPr>
          <w:lang w:val="hi_IN" w:bidi="hi_IN"/>
        </w:rPr>
        <w:t xml:space="preserve"> मेमना है, इसका अर्थ है कि यीशु एक मेमने के समान है जिसे परमेश्वर लोगों को दे रहा है।</w:t>
      </w:r>
    </w:p>
    <w:p>
      <w:pPr/>
      <w:r>
        <w:rPr>
          <w:lang w:val="hi_IN" w:bidi="hi_IN"/>
        </w:rPr>
      </w:r>
      <w:r>
        <w:rPr>
          <w:lang w:val="hi_IN" w:bidi="hi_IN"/>
        </w:rPr>
        <w:t xml:space="preserve">यूहन्ना कहता है कि यीशु परमेश्वर का मेमना है जो </w:t>
      </w:r>
      <w:r>
        <w:rPr>
          <w:b/>
          <w:lang w:val="hi_IN" w:bidi="hi_IN"/>
        </w:rPr>
        <w:t>संसार</w:t>
      </w:r>
      <w:r>
        <w:rPr>
          <w:lang w:val="hi_IN" w:bidi="hi_IN"/>
        </w:rPr>
        <w:t xml:space="preserve"> के </w:t>
      </w:r>
      <w:r>
        <w:rPr>
          <w:b/>
          <w:lang w:val="hi_IN" w:bidi="hi_IN"/>
        </w:rPr>
        <w:t>पाप</w:t>
      </w:r>
      <w:r>
        <w:rPr>
          <w:lang w:val="hi_IN" w:bidi="hi_IN"/>
        </w:rPr>
        <w:t xml:space="preserve"> को उठा लेता है। "संसार" का अर्थ है संसार के </w:t>
      </w:r>
      <w:r>
        <w:rPr>
          <w:b/>
          <w:lang w:val="hi_IN" w:bidi="hi_IN"/>
        </w:rPr>
        <w:t>लोग</w:t>
      </w:r>
      <w:r>
        <w:rPr>
          <w:lang w:val="hi_IN" w:bidi="hi_IN"/>
        </w:rPr>
        <w:t xml:space="preserve">। </w:t>
      </w:r>
      <w:r>
        <w:rPr>
          <w:b/>
          <w:lang w:val="hi_IN" w:bidi="hi_IN"/>
        </w:rPr>
        <w:t>पाप</w:t>
      </w:r>
      <w:r>
        <w:rPr>
          <w:lang w:val="hi_IN" w:bidi="hi_IN"/>
        </w:rPr>
        <w:t xml:space="preserve"> का अर्थ है वे काम जो लोगों ने किए हैं जो परमेश्वर की आज्ञाओं के विरुद्ध हैं।</w:t>
      </w:r>
    </w:p>
    <w:p>
      <w:pPr/>
      <w:r>
        <w:rPr>
          <w:lang w:val="hi_IN" w:bidi="hi_IN"/>
        </w:rPr>
      </w:r>
      <w:r>
        <w:rPr>
          <w:lang w:val="hi_IN" w:bidi="hi_IN"/>
        </w:rPr>
        <w:t xml:space="preserve">यहाँ रुकें और समूह के रूप में चर्चा करें कि आप </w:t>
      </w:r>
      <w:r>
        <w:rPr>
          <w:b/>
          <w:lang w:val="hi_IN" w:bidi="hi_IN"/>
        </w:rPr>
        <w:t>पाप</w:t>
      </w:r>
      <w:r>
        <w:rPr>
          <w:lang w:val="hi_IN" w:bidi="hi_IN"/>
        </w:rPr>
        <w:t xml:space="preserve"> के लिए किस शब्द या वाक्यांश का उपयोग करेंगे। अधिक जानकारी के लिए मुख्य शब्दावली में </w:t>
      </w:r>
      <w:r>
        <w:rPr>
          <w:lang w:val="hi_IN" w:bidi="hi_IN"/>
        </w:rPr>
        <w:t>पाप</w:t>
      </w:r>
      <w:r>
        <w:rPr>
          <w:lang w:val="hi_IN" w:bidi="hi_IN"/>
        </w:rPr>
        <w:t xml:space="preserve"> शब्द को देखें। यदि आपने पहले ही अन्य भागों में पाप शब्द का उपयोग किया है, तो उसी शब्द का उपयोग करें। इस ऑडियो को यहाँ रोकें।</w:t>
      </w:r>
    </w:p>
    <w:p>
      <w:pPr/>
      <w:r>
        <w:rPr>
          <w:lang w:val="hi_IN" w:bidi="hi_IN"/>
        </w:rPr>
      </w:r>
      <w:r>
        <w:rPr>
          <w:lang w:val="hi_IN" w:bidi="hi_IN"/>
        </w:rPr>
        <w:t xml:space="preserve">यूहन्ना कहता है कि वह पानी से </w:t>
      </w:r>
      <w:r>
        <w:rPr>
          <w:b/>
          <w:lang w:val="hi_IN" w:bidi="hi_IN"/>
        </w:rPr>
        <w:t>बपतिस्मा</w:t>
      </w:r>
      <w:r>
        <w:rPr>
          <w:lang w:val="hi_IN" w:bidi="hi_IN"/>
        </w:rPr>
        <w:t xml:space="preserve"> दे रहा था। किसी को बपतिस्मा देने का अर्थ है उसे पानी में डुबो देना यह दिखाने के लिए कि उसे अपने किए गए गलत कामों के लिए पछतावा है। </w:t>
      </w:r>
      <w:r>
        <w:rPr>
          <w:lang w:val="hi_IN" w:bidi="hi_IN"/>
        </w:rPr>
        <w:t>बपतिस्मा</w:t>
      </w:r>
      <w:r>
        <w:rPr>
          <w:lang w:val="hi_IN" w:bidi="hi_IN"/>
        </w:rPr>
        <w:t xml:space="preserve"> शब्द मुख्य शब्दावली में है। उसी शब्द का उपयोग करें जिसका उपयोग आपने पिछले भागों में किया है।</w:t>
      </w:r>
    </w:p>
    <w:p>
      <w:pPr/>
      <w:r>
        <w:rPr>
          <w:lang w:val="hi_IN" w:bidi="hi_IN"/>
        </w:rPr>
      </w:r>
      <w:r>
        <w:rPr>
          <w:lang w:val="hi_IN" w:bidi="hi_IN"/>
        </w:rPr>
        <w:t xml:space="preserve">जब यूहन्ना कहता है कि उसने आत्मा को कबूतर की तरह उतरते हुए देखा, तो वह अपनी </w:t>
      </w:r>
      <w:r>
        <w:rPr>
          <w:b/>
          <w:lang w:val="hi_IN" w:bidi="hi_IN"/>
        </w:rPr>
        <w:t>गवाही</w:t>
      </w:r>
      <w:r>
        <w:rPr>
          <w:lang w:val="hi_IN" w:bidi="hi_IN"/>
        </w:rPr>
        <w:t xml:space="preserve"> दे रहा है। जो व्यक्ति गवाही देता है, वह किसी ऐसी बात के बारे में बता रहा है जिसे उसने स्वयं देखा है, और जिसे वह जानता है कि वास्तव में सच है। उसी शब्द का उपयोग करें जिसका उपयोग आपने पिछले भागों में किया है।</w:t>
      </w:r>
    </w:p>
    <w:p>
      <w:pPr/>
      <w:r>
        <w:rPr>
          <w:lang w:val="hi_IN" w:bidi="hi_IN"/>
        </w:rPr>
      </w:r>
      <w:r>
        <w:rPr>
          <w:lang w:val="hi_IN" w:bidi="hi_IN"/>
        </w:rPr>
        <w:t xml:space="preserve">यूहन्ना ने </w:t>
      </w:r>
      <w:r>
        <w:rPr>
          <w:b/>
          <w:lang w:val="hi_IN" w:bidi="hi_IN"/>
        </w:rPr>
        <w:t>आत्मा</w:t>
      </w:r>
      <w:r>
        <w:rPr>
          <w:lang w:val="hi_IN" w:bidi="hi_IN"/>
        </w:rPr>
        <w:t xml:space="preserve"> को उतरते हुए देखा जो एक कबूतर की तरह दिखता था। आत्मा का अर्थ है परमेश्वर की ओर से पवित्र आत्मा।</w:t>
      </w:r>
    </w:p>
    <w:p>
      <w:pPr/>
      <w:r>
        <w:rPr>
          <w:lang w:val="hi_IN" w:bidi="hi_IN"/>
        </w:rPr>
      </w:r>
      <w:r>
        <w:rPr>
          <w:lang w:val="hi_IN" w:bidi="hi_IN"/>
        </w:rPr>
        <w:t xml:space="preserve">यहाँ रुकें और समूह के रूप में चर्चा करें कि आप </w:t>
      </w:r>
      <w:r>
        <w:rPr>
          <w:b/>
          <w:lang w:val="hi_IN" w:bidi="hi_IN"/>
        </w:rPr>
        <w:t>आत्मा</w:t>
      </w:r>
      <w:r>
        <w:rPr>
          <w:lang w:val="hi_IN" w:bidi="hi_IN"/>
        </w:rPr>
        <w:t xml:space="preserve"> के लिए किस शब्द या वाक्यांश का उपयोग करेंगे। अधिक जानकारी के लिए मुख्य शब्दावली में </w:t>
      </w:r>
      <w:r>
        <w:rPr>
          <w:lang w:val="hi_IN" w:bidi="hi_IN"/>
        </w:rPr>
        <w:t>पवित्र आत्मा</w:t>
      </w:r>
      <w:r>
        <w:rPr>
          <w:lang w:val="hi_IN" w:bidi="hi_IN"/>
        </w:rPr>
        <w:t xml:space="preserve"> को देखें। यदि आपने पहले ही अन्य भागों में "पवित्र आत्मा" शब्द का उपयोग किया है, तो उसी शब्द का उपयोग करें। इस ऑडियो को यहाँ रोकें।</w:t>
      </w:r>
    </w:p>
    <w:p>
      <w:pPr/>
      <w:r>
        <w:rPr>
          <w:lang w:val="hi_IN" w:bidi="hi_IN"/>
        </w:rPr>
      </w:r>
      <w:r>
        <w:rPr>
          <w:lang w:val="hi_IN" w:bidi="hi_IN"/>
        </w:rPr>
        <w:t xml:space="preserve">यूहन्ना आत्मा को एक कबूतर की तरह </w:t>
      </w:r>
      <w:r>
        <w:rPr>
          <w:b/>
          <w:lang w:val="hi_IN" w:bidi="hi_IN"/>
        </w:rPr>
        <w:t>स्वर्ग</w:t>
      </w:r>
      <w:r>
        <w:rPr>
          <w:lang w:val="hi_IN" w:bidi="hi_IN"/>
        </w:rPr>
        <w:t xml:space="preserve"> से उतरते हुए देखता है। यहाँ स्वर्ग शब्द का अर्थ है दिखाई देने वाला आसमान है।</w:t>
      </w:r>
    </w:p>
    <w:p>
      <w:pPr/>
      <w:r>
        <w:rPr>
          <w:lang w:val="hi_IN" w:bidi="hi_IN"/>
        </w:rPr>
      </w:r>
      <w:r>
        <w:rPr>
          <w:lang w:val="hi_IN" w:bidi="hi_IN"/>
        </w:rPr>
        <w:t xml:space="preserve">परमेश्वर ने यूहन्ना बपतिस्मा देने वाले से कहा था कि यीशु वह है जो </w:t>
      </w:r>
      <w:r>
        <w:rPr>
          <w:b/>
          <w:lang w:val="hi_IN" w:bidi="hi_IN"/>
        </w:rPr>
        <w:t>पवित्र आत्मा से बपतिस्मा देगा</w:t>
      </w:r>
      <w:r>
        <w:rPr>
          <w:lang w:val="hi_IN" w:bidi="hi_IN"/>
        </w:rPr>
        <w:t>। इसका अर्थ है कि यीशु लोगों को पवित्र आत्मा देगा।</w:t>
      </w:r>
    </w:p>
    <w:p>
      <w:pPr/>
      <w:r>
        <w:rPr>
          <w:lang w:val="hi_IN" w:bidi="hi_IN"/>
        </w:rPr>
      </w:r>
      <w:r>
        <w:rPr>
          <w:lang w:val="hi_IN" w:bidi="hi_IN"/>
        </w:rPr>
        <w:t xml:space="preserve">यूहन्ना लोगों को बताता है कि यीशु </w:t>
      </w:r>
      <w:r>
        <w:rPr>
          <w:b/>
          <w:lang w:val="hi_IN" w:bidi="hi_IN"/>
        </w:rPr>
        <w:t>परमेश्वर का पुत्र</w:t>
      </w:r>
      <w:r>
        <w:rPr>
          <w:lang w:val="hi_IN" w:bidi="hi_IN"/>
        </w:rPr>
        <w:t xml:space="preserve"> है। यहाँ कुछ बाइबल अनुवाद कहते हैं कि यीशु "परमेश्वर की ओर से चुना हुआ है।" आप उस अनुवाद का पालन कर सकते हैं जिससे आपकी कलीसिया परिचित है।</w:t>
      </w:r>
    </w:p>
    <w:p>
      <w:pPr/>
      <w:r>
        <w:rPr>
          <w:lang w:val="hi_IN" w:bidi="hi_IN"/>
        </w:rPr>
      </w:r>
      <w:r>
        <w:rPr>
          <w:lang w:val="hi_IN" w:bidi="hi_IN"/>
        </w:rPr>
        <w:t>परमेश्वर का पुत्र</w:t>
      </w:r>
      <w:r>
        <w:rPr>
          <w:lang w:val="hi_IN" w:bidi="hi_IN"/>
        </w:rPr>
        <w:t xml:space="preserve"> शब्द मुख्य शब्दावली में है। उसी शब्द का उपयोग करें जिसका उपयोग आपने पिछले भागों में किया है।</w:t>
      </w:r>
      <w:r>
        <w:rPr>
          <w:lang w:val="hi_IN" w:bidi="hi_IN"/>
        </w:rPr>
      </w:r>
    </w:p>
    <w:p>
      <w:pPr>
        <w:pStyle w:val="Heading3"/>
      </w:pPr>
      <w:r>
        <w:rPr>
          <w:lang w:val="hi_IN" w:bidi="hi_IN"/>
        </w:rPr>
        <w:t>वचन बोलना</w:t>
      </w:r>
    </w:p>
    <w:p>
      <w:pPr/>
      <w:r>
        <w:rPr>
          <w:lang w:val="hi_IN" w:bidi="hi_IN"/>
        </w:rPr>
      </w:r>
      <w:r>
        <w:rPr>
          <w:lang w:val="hi_IN" w:bidi="hi_IN"/>
        </w:rPr>
        <w:t>यूहन्ना 1:29–34 का ऑडियो संस्करण सबसे आसानी से समझ में आने वाले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हो।</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यूहन्ना 1:35–42</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यूहन्ना 1:35–42 को सुनें और अपने मन में रखें।</w:t>
      </w:r>
    </w:p>
    <w:p>
      <w:pPr/>
      <w:r>
        <w:rPr>
          <w:lang w:val="hi_IN" w:bidi="hi_IN"/>
        </w:rPr>
      </w:r>
      <w:r>
        <w:rPr>
          <w:lang w:val="hi_IN" w:bidi="hi_IN"/>
        </w:rPr>
        <w:t>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यह कहानी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यूहन्ना 1:35–42 का ऑडियो संस्करण सबसे आसानी से समझ में आने वाले अनुवाद में सुनें।</w:t>
      </w:r>
    </w:p>
    <w:p>
      <w:pPr/>
      <w:r>
        <w:rPr>
          <w:lang w:val="hi_IN" w:bidi="hi_IN"/>
        </w:rPr>
      </w:r>
      <w:r>
        <w:rPr>
          <w:lang w:val="hi_IN" w:bidi="hi_IN"/>
        </w:rPr>
        <w:t>पिछले भाग में, यूहन्ना बपतिस्मा देने वाले ने यीशु की ओर इशारा किया और अपने आसपास के लोगों से कहा: "यह परमेश्वर का मेम्ना है, जो लोगों के पाप को दूर कर देता है!"</w:t>
      </w:r>
    </w:p>
    <w:p>
      <w:pPr/>
      <w:r>
        <w:rPr>
          <w:lang w:val="hi_IN" w:bidi="hi_IN"/>
        </w:rPr>
      </w:r>
      <w:r>
        <w:rPr>
          <w:lang w:val="hi_IN" w:bidi="hi_IN"/>
        </w:rPr>
        <w:t>अब अगला दिन है। हमें पता चलता है कि यूहन्ना के कुछ चेले हैं। चेले वे लोग होते हैं जो किसी धार्मिक शिक्षक से सीखना चाहते हैं, जो उसके साथ रहते हैं, और जहाँ भी वह जाता है, वे उसके पीछे चलते हैं।</w:t>
      </w:r>
    </w:p>
    <w:p>
      <w:pPr/>
      <w:r>
        <w:rPr>
          <w:lang w:val="hi_IN" w:bidi="hi_IN"/>
        </w:rPr>
      </w:r>
      <w:r>
        <w:rPr>
          <w:lang w:val="hi_IN" w:bidi="hi_IN"/>
        </w:rPr>
        <w:t>यहाँ रुकें और समूह के रूप में इस प्रश्न पर चर्चा करें: क्या आप उन लोगों के बारे में एक कहानी बता सकते हैं जो एक धार्मिक शिक्षक का अनुसरण करते हैं? इस ऑडियो को यहाँ रोकें।</w:t>
      </w:r>
    </w:p>
    <w:p>
      <w:pPr/>
      <w:r>
        <w:rPr>
          <w:lang w:val="hi_IN" w:bidi="hi_IN"/>
        </w:rPr>
      </w:r>
      <w:r>
        <w:rPr>
          <w:lang w:val="hi_IN" w:bidi="hi_IN"/>
        </w:rPr>
        <w:t>यूहन्ना यीशु को फिर से देखता है, और वह अपने दो चेलों से दोहराता है: "देखो, परमेश्वर का मेम्ना वहाँ है!" फिर ये दोनों व्यक्ति यीशु के पीछे चलने लगते हैं। पहले तो इसका शाब्दिक अर्थ है कि वे उनके पीछे चल रहे हैं। पर वे उनके साथ रहते हैं, और वे यीशु को अपना गुरु मानकर उनका अनुसरण करने लगते हैं। पहले वे यूहन्ना बपतिस्मा देने वाले के चेले थे, लेकिन अब वे यीशु के चेले बन गए हैं।</w:t>
      </w:r>
    </w:p>
    <w:p>
      <w:pPr/>
      <w:r>
        <w:rPr>
          <w:lang w:val="hi_IN" w:bidi="hi_IN"/>
        </w:rPr>
      </w:r>
      <w:r>
        <w:rPr>
          <w:lang w:val="hi_IN" w:bidi="hi_IN"/>
        </w:rPr>
        <w:t>जब यीशु ने देखा कि वे उनके पीछे चल रहे हैं, तो यीशु उनसे पूछते हैं कि वे क्या ढूँढ रहे हैं। दोनों चेले यीशु से पूछते हैं कि वह कहाँ रह रहे हैं। यह कहने का एक विनम्र तरीका है कि वे उनके साथ जाना चाहते हैं। वे उन्हें "गुरु" कहते हैं। यह उनके लिए यह स्पष्ट करने का एक और तरीका है कि वे उनके चेले बनना चाहते हैं।</w:t>
      </w:r>
    </w:p>
    <w:p>
      <w:pPr/>
      <w:r>
        <w:rPr>
          <w:lang w:val="hi_IN" w:bidi="hi_IN"/>
        </w:rPr>
      </w:r>
      <w:r>
        <w:rPr>
          <w:lang w:val="hi_IN" w:bidi="hi_IN"/>
        </w:rPr>
        <w:t>यीशु उन्हें अपने साथ आने का निमंत्रण देते हैं और वे दिन के शेष समय उनके साथ रहते हैं। वे उनके पीछे चलने लगे, वे उन्हें शिक्षक कहते थे, और अब वे उनके साथ रहते हैं: वे सच में उनके चेले बन गए हैं!</w:t>
      </w:r>
    </w:p>
    <w:p>
      <w:pPr/>
      <w:r>
        <w:rPr>
          <w:lang w:val="hi_IN" w:bidi="hi_IN"/>
        </w:rPr>
      </w:r>
      <w:r>
        <w:rPr>
          <w:lang w:val="hi_IN" w:bidi="hi_IN"/>
        </w:rPr>
        <w:t>बाइबल हमें बताती है कि जब वे यीशु के साथ गए, तब दोपहर के बाद का समय था, लगभग 4 बजे। यह स्पष्ट नहीं है कि लेखक यूहन्ना ने क्यों सोचा कि उसके सुनने वालों के लिए यह जानना रोचक या महत्वपूर्ण था कि वह कौन सा समय था।</w:t>
      </w:r>
    </w:p>
    <w:p>
      <w:pPr/>
      <w:r>
        <w:rPr>
          <w:lang w:val="hi_IN" w:bidi="hi_IN"/>
        </w:rPr>
      </w:r>
      <w:r>
        <w:rPr>
          <w:lang w:val="hi_IN" w:bidi="hi_IN"/>
        </w:rPr>
        <w:t>बाइबल हमें इन दोनों पुरुषों में से केवल एक का नाम देती है। उसका नाम अन्द्रियास है। लेखक यूहन्ना उसे "शमौन पतरस का भाई" कहता है। वह यह इसलिए करता है ताकि उसके पाठक समझ सकें कि वह किस अन्द्रियास के बारे में बात कर रहा है। जब यूहन्ना अपनी कहानी लिख रहा था, तब तक बहुत से लोग जानते थे कि शमौन पतरस कौन है।</w:t>
      </w:r>
    </w:p>
    <w:p>
      <w:pPr/>
      <w:r>
        <w:rPr>
          <w:lang w:val="hi_IN" w:bidi="hi_IN"/>
        </w:rPr>
      </w:r>
      <w:r>
        <w:rPr>
          <w:lang w:val="hi_IN" w:bidi="hi_IN"/>
        </w:rPr>
        <w:t>यीशु का चेला बनने के बाद अन्द्रियास सबसे पहले अपने भाई शमौन के पास जाता है। अन्द्रियास शमौन से कहता है, "हमें मसीहा मिल गया है!" मसीहा, यानी मसीह, वह विशेष राजा और उद्धारकर्ता था जिसे परमेश्वर ने लोगों के पास भेजने की प्रतिज्ञा की थी। यूहन्ना बपतिस्मा देने वाले ने अपने चेलों को यह नहीं बताया था कि यीशु मसीहा है। यूहन्ना ने कहा था कि यीशु परमेश्वर का मेम्ना है। लेकिन यूहन्ना के चेले समझते हैं कि इसका अर्थ है कि यीशु मसीहा भी है।</w:t>
      </w:r>
    </w:p>
    <w:p>
      <w:pPr/>
      <w:r>
        <w:rPr>
          <w:lang w:val="hi_IN" w:bidi="hi_IN"/>
        </w:rPr>
      </w:r>
      <w:r>
        <w:rPr>
          <w:lang w:val="hi_IN" w:bidi="hi_IN"/>
        </w:rPr>
        <w:t>अन्द्रियास अपने भाई शमौन को यीशु से मिलने ले जाता है। जब यीशु शमौन को देखते हैं, तो वह शमौन को एक नया नाम देते हैं। उसका नाम शमौन था, जो यूहन्ना नाम के एक व्यक्ति का पुत्र था। लेकिन यीशु कहते हैं कि उसका नाम पतरस होगा। पतरस का अर्थ है चट्टान। यीशु ने अभी तक यह नहीं समझाया है कि वह शमौन का नाम क्यों बदल रहा है।</w:t>
      </w:r>
    </w:p>
    <w:p>
      <w:pPr/>
      <w:r>
        <w:rPr>
          <w:lang w:val="hi_IN" w:bidi="hi_IN"/>
        </w:rPr>
      </w:r>
      <w:r>
        <w:rPr>
          <w:lang w:val="hi_IN" w:bidi="hi_IN"/>
        </w:rPr>
        <w:t>यहाँ रुकें और समूह के रूप में इस प्रश्न पर चर्चा करें: आपके समुदाय में, किसी व्यक्ति के नाम का क्या महत्व है? क्या आप किसी ऐसे व्यक्ति के बारे में एक कहानी बता सकते हैं जिसका नाम बदल दिया गया था? इस ऑडियो को यहाँ रोकें।</w:t>
      </w:r>
      <w:r>
        <w:rPr>
          <w:lang w:val="hi_IN" w:bidi="hi_IN"/>
        </w:rPr>
      </w:r>
    </w:p>
    <w:p>
      <w:pPr>
        <w:pStyle w:val="Heading3"/>
      </w:pPr>
      <w:r>
        <w:rPr>
          <w:lang w:val="hi_IN" w:bidi="hi_IN"/>
        </w:rPr>
        <w:t>घटनाओं को समझाना</w:t>
      </w:r>
    </w:p>
    <w:p>
      <w:pPr/>
      <w:r>
        <w:rPr>
          <w:lang w:val="hi_IN" w:bidi="hi_IN"/>
        </w:rPr>
      </w:r>
      <w:r>
        <w:rPr>
          <w:lang w:val="hi_IN" w:bidi="hi_IN"/>
        </w:rPr>
        <w:t>यूहन्ना 1:35–42 का ऑडियो संस्करण सबसे आसानी से समझ में आने वाले अनुवाद में सुनें।</w:t>
      </w:r>
    </w:p>
    <w:p>
      <w:pPr/>
      <w:r>
        <w:rPr>
          <w:lang w:val="hi_IN" w:bidi="hi_IN"/>
        </w:rPr>
      </w:r>
      <w:r>
        <w:rPr>
          <w:lang w:val="hi_IN" w:bidi="hi_IN"/>
        </w:rPr>
        <w:t>इस चरण में, समूह इस भाग के दृश्यों, परिवेश और पात्रों को परिभाषित करेगा। फिर समूह इस भाग को अपने मन में समझने की कोशिश करेगा।</w:t>
      </w:r>
    </w:p>
    <w:p>
      <w:pPr/>
      <w:r>
        <w:rPr>
          <w:lang w:val="hi_IN" w:bidi="hi_IN"/>
        </w:rPr>
      </w:r>
      <w:r>
        <w:rPr>
          <w:lang w:val="hi_IN" w:bidi="hi_IN"/>
        </w:rPr>
        <w:t>इस भाग में 4 दृश्य हैं।</w:t>
      </w:r>
    </w:p>
    <w:p>
      <w:pPr/>
      <w:r>
        <w:rPr>
          <w:lang w:val="hi_IN" w:bidi="hi_IN"/>
        </w:rPr>
      </w:r>
      <w:r>
        <w:rPr>
          <w:b/>
          <w:lang w:val="hi_IN" w:bidi="hi_IN"/>
        </w:rPr>
        <w:t>पहले दृश्य में</w:t>
      </w:r>
      <w:r>
        <w:rPr>
          <w:lang w:val="hi_IN" w:bidi="hi_IN"/>
        </w:rPr>
        <w:t>, यूहन्ना बपतिस्मा देने वाला यीशु को जाते हुए देखता है और उसके साथ खड़े हुए दो चेलों को उसकी ओर दिखाता है।</w:t>
      </w:r>
    </w:p>
    <w:p>
      <w:pPr/>
      <w:r>
        <w:rPr>
          <w:lang w:val="hi_IN" w:bidi="hi_IN"/>
        </w:rPr>
      </w:r>
      <w:r>
        <w:rPr>
          <w:b/>
          <w:lang w:val="hi_IN" w:bidi="hi_IN"/>
        </w:rPr>
        <w:t>दूसरे दृश्य में</w:t>
      </w:r>
      <w:r>
        <w:rPr>
          <w:lang w:val="hi_IN" w:bidi="hi_IN"/>
        </w:rPr>
        <w:t>, ये दोनों चेले यीशु के पीछे चलते हैं और दिन के शेष समय उसके साथ रहते हैं।</w:t>
      </w:r>
    </w:p>
    <w:p>
      <w:pPr/>
      <w:r>
        <w:rPr>
          <w:lang w:val="hi_IN" w:bidi="hi_IN"/>
        </w:rPr>
      </w:r>
      <w:r>
        <w:rPr>
          <w:b/>
          <w:lang w:val="hi_IN" w:bidi="hi_IN"/>
        </w:rPr>
        <w:t>तीसरे दृश्य में</w:t>
      </w:r>
      <w:r>
        <w:rPr>
          <w:lang w:val="hi_IN" w:bidi="hi_IN"/>
        </w:rPr>
        <w:t>, अन्द्रियास अपने भाई शमौन को बताता है कि उसे मसीहा मिल गया है।</w:t>
      </w:r>
    </w:p>
    <w:p>
      <w:pPr/>
      <w:r>
        <w:rPr>
          <w:lang w:val="hi_IN" w:bidi="hi_IN"/>
        </w:rPr>
      </w:r>
      <w:r>
        <w:rPr>
          <w:b/>
          <w:lang w:val="hi_IN" w:bidi="hi_IN"/>
        </w:rPr>
        <w:t>चौथे दृश्य में</w:t>
      </w:r>
      <w:r>
        <w:rPr>
          <w:lang w:val="hi_IN" w:bidi="hi_IN"/>
        </w:rPr>
        <w:t>, यीशु शमौन को एक नया नाम देता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यूहन्ना बपतिस्मा देने वाला</w:t>
      </w:r>
    </w:p>
    <w:p>
      <w:pPr>
        <w:pStyle w:val="ListBullet"/>
        <w:spacing w:line="240" w:lineRule="auto"/>
        <w:ind w:left="720"/>
      </w:pPr>
      <w:r>
        <w:rPr>
          <w:lang w:val="hi_IN" w:bidi="hi_IN"/>
        </w:rPr>
      </w:r>
      <w:r>
        <w:rPr>
          <w:lang w:val="hi_IN" w:bidi="hi_IN"/>
        </w:rPr>
        <w:t>दो व्यक्ति जो यूहन्ना के चेले हैं: उनमें से एक अन्द्रियास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अन्द्रियास का भाई शमौन पतरस</w:t>
      </w:r>
    </w:p>
    <w:p>
      <w:pPr/>
      <w:r>
        <w:rPr>
          <w:lang w:val="hi_IN" w:bidi="hi_IN"/>
        </w:rPr>
      </w:r>
      <w:r>
        <w:rPr>
          <w:lang w:val="hi_IN" w:bidi="hi_IN"/>
        </w:rPr>
        <w:t xml:space="preserve">पिछली कहानी में, यूहन्ना बपतिस्मा देने वाले ने यीशु को </w:t>
      </w:r>
      <w:r>
        <w:rPr>
          <w:b/>
          <w:lang w:val="hi_IN" w:bidi="hi_IN"/>
        </w:rPr>
        <w:t>अपनी ओर</w:t>
      </w:r>
      <w:r>
        <w:rPr>
          <w:lang w:val="hi_IN" w:bidi="hi_IN"/>
        </w:rPr>
        <w:t xml:space="preserve"> आते हुए देखा। इस कहानी में, यीशु </w:t>
      </w:r>
      <w:r>
        <w:rPr>
          <w:b/>
          <w:lang w:val="hi_IN" w:bidi="hi_IN"/>
        </w:rPr>
        <w:t>उसके पास से</w:t>
      </w:r>
      <w:r>
        <w:rPr>
          <w:lang w:val="hi_IN" w:bidi="hi_IN"/>
        </w:rPr>
        <w:t xml:space="preserve"> जा रहा है। पिछली कहानी में, यूहन्ना बपतिस्मा देने वाला मुख्य पात्र था। लेकिन अब से यीशु मुख्य पात्र होगा। जब हम इस कहानी को सुन रहे हैं, तो बाइबल हमसे कहती है कि हम यूहन्ना बपतिस्मा देने वाले को देखना बंद करें, और यीशु को देखना शुरू करें। बाइबल हमें कहती है कि हम यूहन्ना बपतिस्मा देने वाले के साथ </w:t>
      </w:r>
      <w:r>
        <w:rPr>
          <w:b/>
          <w:lang w:val="hi_IN" w:bidi="hi_IN"/>
        </w:rPr>
        <w:t>खड़े</w:t>
      </w:r>
      <w:r>
        <w:rPr>
          <w:lang w:val="hi_IN" w:bidi="hi_IN"/>
        </w:rPr>
        <w:t xml:space="preserve"> होना बंद करें और यीशु के साथ </w:t>
      </w:r>
      <w:r>
        <w:rPr>
          <w:b/>
          <w:lang w:val="hi_IN" w:bidi="hi_IN"/>
        </w:rPr>
        <w:t>चलना</w:t>
      </w:r>
      <w:r>
        <w:rPr>
          <w:lang w:val="hi_IN" w:bidi="hi_IN"/>
        </w:rPr>
        <w:t xml:space="preserve"> शुरू करें।</w:t>
      </w:r>
    </w:p>
    <w:p>
      <w:pPr/>
      <w:r>
        <w:rPr>
          <w:lang w:val="hi_IN" w:bidi="hi_IN"/>
        </w:rPr>
      </w:r>
      <w:r>
        <w:rPr>
          <w:lang w:val="hi_IN" w:bidi="hi_IN"/>
        </w:rPr>
        <w:t>इस भाग की शुरुआत में, यूहन्ना उसी स्थान पर खड़ा है जहाँ वह पिछली कहानियों में खड़ा था, यरदन नदी के किनारे है। उसके दो चेले उसके साथ हैं। हमें नहीं पता कि आसपास अन्य लोग भी हैं या नहीं।</w:t>
      </w:r>
    </w:p>
    <w:p>
      <w:pPr/>
      <w:r>
        <w:rPr>
          <w:lang w:val="hi_IN" w:bidi="hi_IN"/>
        </w:rPr>
      </w:r>
      <w:r>
        <w:rPr>
          <w:lang w:val="hi_IN" w:bidi="hi_IN"/>
        </w:rPr>
        <w:t>दोनों चेले यीशु के साथ उस स्थान पर जाते हैं जहाँ वह रह रहा है। यह यीशु का घर नहीं है। हम नहीं जानते कि यीशु किसी और के घर में ठहरा हुआ है—शायद कुछ रिश्तेदारों के साथ—या वह कहीं बाहर रात बिता रहा है।</w:t>
      </w:r>
    </w:p>
    <w:p>
      <w:pPr/>
      <w:r>
        <w:rPr>
          <w:lang w:val="hi_IN" w:bidi="hi_IN"/>
        </w:rPr>
      </w:r>
      <w:r>
        <w:rPr>
          <w:lang w:val="hi_IN" w:bidi="hi_IN"/>
        </w:rPr>
        <w:t>बाइबल हमें बताती है कि यह घटना शाम के चार बजे हो रही है। इसका अर्थ है कि अभी कुछ घंटों की रोशनी बाकी है, और सबसे तेज़ गर्मी समाप्त हो चुकी है।</w:t>
      </w:r>
    </w:p>
    <w:p>
      <w:pPr/>
      <w:r>
        <w:rPr>
          <w:lang w:val="hi_IN" w:bidi="hi_IN"/>
        </w:rPr>
      </w:r>
      <w:r>
        <w:rPr>
          <w:lang w:val="hi_IN" w:bidi="hi_IN"/>
        </w:rPr>
        <w:t xml:space="preserve">अन्द्रियास सबसे पहले अपने भाई शमौन के पास जाता है। क्योंकि अन्द्रियास और दूसरा चेला पूरे दिन यीशु के साथ रहते हैं, इसलिए शायद इसका अर्थ है कि अन्द्रियास </w:t>
      </w:r>
      <w:r>
        <w:rPr>
          <w:b/>
          <w:lang w:val="hi_IN" w:bidi="hi_IN"/>
        </w:rPr>
        <w:t>अगले दिन</w:t>
      </w:r>
      <w:r>
        <w:rPr>
          <w:lang w:val="hi_IN" w:bidi="hi_IN"/>
        </w:rPr>
        <w:t xml:space="preserve"> अपने भाई के पास जाता है। अब तक, लेखक यूहन्ना यह बताने में बहुत सावधान रहा है कि ये बातें कब हुईं, इसलिए यह थोड़ा अजीब है कि वह यहाँ ऐसा नहीं करता है। ऐसा लगता है कि लेखक यूहन्ना अपने सुनने वालों के लिए यह जानना महत्वपूर्ण समझता है कि शमौन पतरस भी, ठीक अन्द्रियास और दूसरे चेले की तरह, उसी पहले ही दिन यीशु का चेला बन गया था जिस दिन यीशु ने चेलों को इकट्ठा करना शुरू किया।</w:t>
      </w:r>
    </w:p>
    <w:p>
      <w:pPr/>
      <w:r>
        <w:rPr>
          <w:lang w:val="hi_IN" w:bidi="hi_IN"/>
        </w:rPr>
      </w:r>
      <w:r>
        <w:rPr>
          <w:lang w:val="hi_IN" w:bidi="hi_IN"/>
        </w:rPr>
        <w:t>इसलिए, भले ही यह शायद अगले दिन हुआ था, फिर भी लेखक यूहन्ना यह उल्लेख नहीं करता है कि यह अगले दिन है।</w:t>
      </w:r>
    </w:p>
    <w:p>
      <w:pPr/>
      <w:r>
        <w:rPr>
          <w:lang w:val="hi_IN" w:bidi="hi_IN"/>
        </w:rPr>
      </w:r>
      <w:r>
        <w:rPr>
          <w:lang w:val="hi_IN" w:bidi="hi_IN"/>
        </w:rPr>
        <w:t>अन्द्रियास अपने भाई शमौन को लेने जाता है। अगली कहानी में हमें पता चलेगा कि शमौन और अन्द्रियास देश के उत्तरी भाग में, गलील प्रान्त में रहते थे। यूहन्ना की पुस्तक में अब तक कहानी देश के दक्षिणी भाग में, यहूदिया प्रान्त में हो रही है। अन्द्रियास के लिए यह सम्भव नहीं है कि वह गलील में वापस जाकर अपने भाई को ले जाएँ और उसी दिन वापस आ जाएँ। इसका अर्थ है कि पतरस भी यहूदिया में कहीं रहा होगा। यह सम्भव है कि शमौन भी यूहन्ना बपतिस्मा देने वाले को सुनने के लिए यहूदिया आया था, और शायद उसके भाई अन्द्रियास की तरह उसका चेला बन गया था।</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यूहन्ना 1:35–42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कहानी में चार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यूहन्ना बपतिस्मा देने वाला</w:t>
      </w:r>
    </w:p>
    <w:p>
      <w:pPr>
        <w:pStyle w:val="ListBullet"/>
        <w:spacing w:line="240" w:lineRule="auto"/>
        <w:ind w:left="720"/>
      </w:pPr>
      <w:r>
        <w:rPr>
          <w:lang w:val="hi_IN" w:bidi="hi_IN"/>
        </w:rPr>
      </w:r>
      <w:r>
        <w:rPr>
          <w:lang w:val="hi_IN" w:bidi="hi_IN"/>
        </w:rPr>
        <w:t>दो व्यक्ति जो यूहन्ना के चेले हैं: उनमें से एक अन्द्रियास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अन्द्रियास का भाई शमौन पतरस</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कहानी के संवाद, घटनाओं के क्रम, रूपरेखा और उसकी गति पर ध्यान दें। सुनिश्चित करें कि अभिनय करते समय, कहानी का कोई महत्वपूर्ण या कठिन भाग छूट न जाए। कहानी के हर भाग को याद रखने में एक-दूसरे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बिन्दुओं पर, अभिनय को रोककर उस पात्र का किरदार निभाने वाले व्यक्ति से पूछें "आप क्या महसूस कर रहे हैं या क्या सोच रहे हैं?" पात्र का किरादर निभाने वाले व्यक्ति को यह जवाब देना चाहिए कि अगर वह उस पात्र की जगह होता तो वह क्या महसूस करता या क्या सोचता। नाटक को फिर से शुरू करें।</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आप पहले पिछली कहानी या कहानियों का अभिनय करके शुरुआत कर सकते हैं।</w:t>
      </w:r>
    </w:p>
    <w:p>
      <w:pPr/>
      <w:r>
        <w:rPr>
          <w:lang w:val="hi_IN" w:bidi="hi_IN"/>
        </w:rPr>
      </w:r>
      <w:r>
        <w:rPr>
          <w:lang w:val="hi_IN" w:bidi="hi_IN"/>
        </w:rPr>
        <w:t>यूहन्ना बपतिस्मा देने वाला और उसके दो चेले खड़े हों, और यीशु का पास से चलते हुए अभिनय करें।</w:t>
      </w:r>
    </w:p>
    <w:p>
      <w:pPr/>
      <w:r>
        <w:rPr>
          <w:lang w:val="hi_IN" w:bidi="hi_IN"/>
        </w:rPr>
      </w:r>
      <w:r>
        <w:rPr>
          <w:lang w:val="hi_IN" w:bidi="hi_IN"/>
        </w:rPr>
        <w:t>अभिनय करें कि यूहन्ना अपने चेलों से कहता है: "देखो, वह परमेश्वर का मेम्ना है!"</w:t>
      </w:r>
    </w:p>
    <w:p>
      <w:pPr/>
      <w:r>
        <w:rPr>
          <w:lang w:val="hi_IN" w:bidi="hi_IN"/>
        </w:rPr>
      </w:r>
      <w:r>
        <w:rPr>
          <w:lang w:val="hi_IN" w:bidi="hi_IN"/>
        </w:rPr>
        <w:t>यीशु के पीछे चलने वाले दोनों चेलों का अभिनय करें।</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इन चेलों का किरदार निभाने वाले कलाकारों से पूछें, "आप क्या सोच रहे हैं?" आप ऐसी बातें सुन सकते हैं:</w:t>
      </w:r>
    </w:p>
    <w:p>
      <w:pPr>
        <w:pStyle w:val="ListBullet"/>
        <w:spacing w:line="240" w:lineRule="auto"/>
        <w:ind w:left="720"/>
      </w:pPr>
      <w:r>
        <w:rPr>
          <w:lang w:val="hi_IN" w:bidi="hi_IN"/>
        </w:rPr>
      </w:r>
      <w:r>
        <w:rPr>
          <w:lang w:val="hi_IN" w:bidi="hi_IN"/>
        </w:rPr>
        <w:t>यूहन्ना बपतिस्मा देने वाले का किरदार निभाने वाले कलाकार से पूछें: "आप क्या सोच रहे हैं?" आप ऐसी बातें सुन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यीशु के रुकने और दोनों चेलों से यह पूछने का अभिनय करें कि वे क्या खोज रहे हैं। चेलों का अभिनय करें कि यह पूछना है कि यीशु कहाँ रह रहा है, और यीशु उन्हें आने और देखने के लिए आमंत्रित कर रहा है। चेलों का अभिनय करें जो दिन का बाकी समय यीशु के साथ बिताते हैं। आपको क्या लगता है कि वे क्या कर रहे थे? आप कल्पना कर सकते हैं कि वे शायद किस बारे में बात कर रहे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यीशु का किरदार निभा रहे अभिनेता से पूछें: "आप क्या सोच रहे हैं?" आप ऐसी बातें सुन सकते हैं:</w:t>
      </w:r>
    </w:p>
    <w:p>
      <w:pPr>
        <w:pStyle w:val="ListBullet"/>
        <w:spacing w:line="240" w:lineRule="auto"/>
        <w:ind w:left="720"/>
      </w:pPr>
      <w:r>
        <w:rPr>
          <w:lang w:val="hi_IN" w:bidi="hi_IN"/>
        </w:rPr>
      </w:r>
      <w:r>
        <w:rPr>
          <w:lang w:val="hi_IN" w:bidi="hi_IN"/>
        </w:rPr>
        <w:t>दोनों चेलों का किरदार निभाने वाले कलाकारों से पूछें: "आप क्या सोच रहे हैं?" आप ऐसी बातें सुन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अन्द्रियास का अपने भाई शमौन को लेने जाने का अभिनय करें। अन्द्रियास का शमौन को यीशु के पास ले आने का अभिनय करें।</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अन्द्रियास का किरदार निभाने वाले कलाकार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यीशु का शमौन को एक नया नाम देने का अभिनय करें।</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पतरस का किरदार निभाने वाले अभिनेता से पूछें: "आप क्या सोच रहे हैं?" आप ऐसी बातें सुन सकते हैं:</w:t>
      </w:r>
    </w:p>
    <w:p>
      <w:pPr/>
      <w:r>
        <w:rPr>
          <w:lang w:val="hi_IN" w:bidi="hi_IN"/>
        </w:rPr>
      </w:r>
      <w:r>
        <w:rPr>
          <w:lang w:val="hi_IN" w:bidi="hi_IN"/>
        </w:rPr>
        <w:t>यदि आप चाहें, तो आप नाटक का फिर से अभिनय कर सकते हैं!</w:t>
      </w:r>
      <w:r>
        <w:rPr>
          <w:lang w:val="hi_IN" w:bidi="hi_IN"/>
        </w:rPr>
      </w:r>
    </w:p>
    <w:p>
      <w:pPr>
        <w:pStyle w:val="Heading3"/>
      </w:pPr>
      <w:r>
        <w:rPr>
          <w:lang w:val="hi_IN" w:bidi="hi_IN"/>
        </w:rPr>
        <w:t>आवश्यक जानकारी</w:t>
      </w:r>
    </w:p>
    <w:p>
      <w:pPr/>
      <w:r>
        <w:rPr>
          <w:lang w:val="hi_IN" w:bidi="hi_IN"/>
        </w:rPr>
      </w:r>
      <w:r>
        <w:rPr>
          <w:lang w:val="hi_IN" w:bidi="hi_IN"/>
        </w:rPr>
        <w:t>यूहन्ना 1:35–42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यूहन्ना बपतिस्मा देने वाला यीशु को </w:t>
      </w:r>
      <w:r>
        <w:rPr>
          <w:b/>
          <w:lang w:val="hi_IN" w:bidi="hi_IN"/>
        </w:rPr>
        <w:t>परमेश्वर का मेम्ना</w:t>
      </w:r>
      <w:r>
        <w:rPr>
          <w:lang w:val="hi_IN" w:bidi="hi_IN"/>
        </w:rPr>
        <w:t xml:space="preserve"> कहता है। मेम्ना एक छोटी भेड़ है। उसी शब्द का उपयोग करें जिसका उपयोग आपने पिछले भाग में किया है।</w:t>
      </w:r>
    </w:p>
    <w:p>
      <w:pPr/>
      <w:r>
        <w:rPr>
          <w:lang w:val="hi_IN" w:bidi="hi_IN"/>
        </w:rPr>
      </w:r>
      <w:r>
        <w:rPr>
          <w:b/>
          <w:lang w:val="hi_IN" w:bidi="hi_IN"/>
        </w:rPr>
        <w:t>चेला</w:t>
      </w:r>
      <w:r>
        <w:rPr>
          <w:lang w:val="hi_IN" w:bidi="hi_IN"/>
        </w:rPr>
        <w:t xml:space="preserve"> वह व्यक्ति होता है जो किसी धार्मिक शिक्षक से सीखना चाहता है, जो अक्सर उसके साथ रहता है, और वो जहाँ भी जाता है उसके पीछे चलता है।</w:t>
      </w:r>
    </w:p>
    <w:p>
      <w:pPr/>
      <w:r>
        <w:rPr>
          <w:lang w:val="hi_IN" w:bidi="hi_IN"/>
        </w:rPr>
      </w:r>
      <w:r>
        <w:rPr>
          <w:lang w:val="hi_IN" w:bidi="hi_IN"/>
        </w:rPr>
        <w:t xml:space="preserve">यहाँ रुकें और समूह में चर्चा करें कि आप </w:t>
      </w:r>
      <w:r>
        <w:rPr>
          <w:b/>
          <w:lang w:val="hi_IN" w:bidi="hi_IN"/>
        </w:rPr>
        <w:t>चेले</w:t>
      </w:r>
      <w:r>
        <w:rPr>
          <w:lang w:val="hi_IN" w:bidi="hi_IN"/>
        </w:rPr>
        <w:t xml:space="preserve"> के लिए किस शब्द या वाक्यांश का प्रयोग करेंगे। अधिक जानकारी के लिए </w:t>
      </w:r>
      <w:r>
        <w:rPr>
          <w:lang w:val="hi_IN" w:bidi="hi_IN"/>
        </w:rPr>
        <w:t>चेले</w:t>
      </w:r>
      <w:r>
        <w:rPr>
          <w:lang w:val="hi_IN" w:bidi="hi_IN"/>
        </w:rPr>
        <w:t xml:space="preserve"> को मुख्य शब्दावली में देखें। यदि आपने पहले ही अन्य सुसमाचार का अनुवाद किया है, तो उसी शब्द का उपयोग करें जिसका उपयोग आपने वहाँ किया है। इस ऑडियो को यहाँ रोकें।</w:t>
      </w:r>
    </w:p>
    <w:p>
      <w:pPr/>
      <w:r>
        <w:rPr>
          <w:lang w:val="hi_IN" w:bidi="hi_IN"/>
        </w:rPr>
      </w:r>
      <w:r>
        <w:rPr>
          <w:lang w:val="hi_IN" w:bidi="hi_IN"/>
        </w:rPr>
        <w:t xml:space="preserve">दोनों चेलों ने यीशु को "रब्बी" कहा। चेले अरामी भाषा बोल रहे थे। </w:t>
      </w:r>
      <w:r>
        <w:rPr>
          <w:b/>
          <w:lang w:val="hi_IN" w:bidi="hi_IN"/>
        </w:rPr>
        <w:t>रब्बी</w:t>
      </w:r>
      <w:r>
        <w:rPr>
          <w:lang w:val="hi_IN" w:bidi="hi_IN"/>
        </w:rPr>
        <w:t xml:space="preserve"> एक अरामी शब्द है और इसका अर्थ है "शिक्षक।"</w:t>
      </w:r>
    </w:p>
    <w:p>
      <w:pPr/>
      <w:r>
        <w:rPr>
          <w:lang w:val="hi_IN" w:bidi="hi_IN"/>
        </w:rPr>
      </w:r>
      <w:r>
        <w:rPr>
          <w:lang w:val="hi_IN" w:bidi="hi_IN"/>
        </w:rPr>
        <w:t xml:space="preserve">यहाँ रुकें और समूह में चर्चा करें कि आप </w:t>
      </w:r>
      <w:r>
        <w:rPr>
          <w:b/>
          <w:lang w:val="hi_IN" w:bidi="hi_IN"/>
        </w:rPr>
        <w:t>रब्बी</w:t>
      </w:r>
      <w:r>
        <w:rPr>
          <w:lang w:val="hi_IN" w:bidi="hi_IN"/>
        </w:rPr>
        <w:t xml:space="preserve"> के लिए किस शब्द या वाक्यांश का उपयोग करेंगे। अधिक जानकारी के लिए </w:t>
      </w:r>
      <w:r>
        <w:rPr>
          <w:b/>
          <w:lang w:val="hi_IN" w:bidi="hi_IN"/>
        </w:rPr>
        <w:t>रब्बी</w:t>
      </w:r>
      <w:r>
        <w:rPr>
          <w:lang w:val="hi_IN" w:bidi="hi_IN"/>
        </w:rPr>
        <w:t xml:space="preserve"> को मुख्य शब्दावली में देखें। यदि आपने पहले ही अन्य सुसमाचार का अनुवाद किया है, तो उसी शब्द का उपयोग करें जिसका उपयोग आपने वहाँ किया है। इस ऑडियो को यहाँ रोकें।</w:t>
      </w:r>
    </w:p>
    <w:p>
      <w:pPr/>
      <w:r>
        <w:rPr>
          <w:lang w:val="hi_IN" w:bidi="hi_IN"/>
        </w:rPr>
      </w:r>
      <w:r>
        <w:rPr>
          <w:lang w:val="hi_IN" w:bidi="hi_IN"/>
        </w:rPr>
        <w:t xml:space="preserve">जब यीशु दोनों चेलों को अपने साथ आने के लिए आमंत्रित करता है, तो शाम के लगभग </w:t>
      </w:r>
      <w:r>
        <w:rPr>
          <w:b/>
          <w:lang w:val="hi_IN" w:bidi="hi_IN"/>
        </w:rPr>
        <w:t>4 बजे</w:t>
      </w:r>
      <w:r>
        <w:rPr>
          <w:lang w:val="hi_IN" w:bidi="hi_IN"/>
        </w:rPr>
        <w:t xml:space="preserve"> होते है। जिस भाषा में नया नियम पहले लिखा गया था, उसमें यह कहता है "दसवे घंटे।" ऐसा इसलिए है क्योंकि यीशु के समय में, लोग समय गिनने का एक अलग तरीका उपयोग करते थे। इस्राएल में शाम 4 बजे दिन की सबसे तेज़ गर्मी समाप्त हो जाती है, और दिन का कुछ उजाला बाकी होता है।</w:t>
      </w:r>
    </w:p>
    <w:p>
      <w:pPr/>
      <w:r>
        <w:rPr>
          <w:lang w:val="hi_IN" w:bidi="hi_IN"/>
        </w:rPr>
      </w:r>
      <w:r>
        <w:rPr>
          <w:lang w:val="hi_IN" w:bidi="hi_IN"/>
        </w:rPr>
        <w:t>आप इस वाक्यांश को सबसे स्वाभाविक तरीके से कह सकते हैं, जैसे आपकी भाषा में लोग समय बताते हैं।</w:t>
      </w:r>
    </w:p>
    <w:p>
      <w:pPr/>
      <w:r>
        <w:rPr>
          <w:lang w:val="hi_IN" w:bidi="hi_IN"/>
        </w:rPr>
      </w:r>
      <w:r>
        <w:rPr>
          <w:lang w:val="hi_IN" w:bidi="hi_IN"/>
        </w:rPr>
        <w:t>मसीहा</w:t>
      </w:r>
      <w:r>
        <w:rPr>
          <w:lang w:val="hi_IN" w:bidi="hi_IN"/>
        </w:rPr>
        <w:t xml:space="preserve"> और </w:t>
      </w:r>
      <w:r>
        <w:rPr>
          <w:lang w:val="hi_IN" w:bidi="hi_IN"/>
        </w:rPr>
        <w:t>मसीह</w:t>
      </w:r>
      <w:r>
        <w:rPr>
          <w:lang w:val="hi_IN" w:bidi="hi_IN"/>
        </w:rPr>
        <w:t xml:space="preserve"> दो ऐसे शब्द हैं जिनका अर्थ एक ही है। इन शब्दों का अर्थ है विशेष राजा और उद्धारकर्ता जिसे परमेश्वर ने अपने लोगों के पास भेजने की प्रतिज्ञा की थी। ये शब्द मुख्य शब्दावली में हैं। उसी शब्द का उपयोग करें जिसका उपयोग आपने पिछले भागों में किया है।</w:t>
      </w:r>
      <w:r>
        <w:rPr>
          <w:lang w:val="hi_IN" w:bidi="hi_IN"/>
        </w:rPr>
      </w:r>
    </w:p>
    <w:p>
      <w:pPr>
        <w:pStyle w:val="Heading3"/>
      </w:pPr>
      <w:r>
        <w:rPr>
          <w:lang w:val="hi_IN" w:bidi="hi_IN"/>
        </w:rPr>
        <w:t>वचन बोलना</w:t>
      </w:r>
    </w:p>
    <w:p>
      <w:pPr/>
      <w:r>
        <w:rPr>
          <w:lang w:val="hi_IN" w:bidi="hi_IN"/>
        </w:rPr>
      </w:r>
      <w:r>
        <w:rPr>
          <w:lang w:val="hi_IN" w:bidi="hi_IN"/>
        </w:rPr>
        <w:t>यूहन्ना 1:35–42 का ऑडियो संस्करण सबसे आसानी से समझ में आने वाले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हो।</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यूहन्ना 1:43–51</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यूहन्ना 1:43–51 को सुनें और अपने मन में रखें।</w:t>
      </w:r>
    </w:p>
    <w:p>
      <w:pPr/>
      <w:r>
        <w:rPr>
          <w:lang w:val="hi_IN" w:bidi="hi_IN"/>
        </w:rPr>
      </w:r>
      <w:r>
        <w:rPr>
          <w:lang w:val="hi_IN" w:bidi="hi_IN"/>
        </w:rPr>
        <w:t>यदि सम्भव हो, तो यूहन्ना 1:43–51 का ऑडियो संस्करण तीन बार, तीन अलग-अलग अनुवादों में सुनें। उसके बाद एक समूह के रूप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यह कहानी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यूहन्ना 1:43–51 का ऑडियो संस्करण सबसे आसानी से समझ में आने वाले अनुवाद में सुनें।</w:t>
      </w:r>
    </w:p>
    <w:p>
      <w:pPr/>
      <w:r>
        <w:rPr>
          <w:lang w:val="hi_IN" w:bidi="hi_IN"/>
        </w:rPr>
      </w:r>
      <w:r>
        <w:rPr>
          <w:lang w:val="hi_IN" w:bidi="hi_IN"/>
        </w:rPr>
        <w:t>यह कहानी उस दिन के बाद शुरू होती है जब पहले लोग यीशु के चेले बने। यीशु गलील जाने का फैसला करता है। इस भाग से हम जानते हैं कि यीशु गलील प्रान्त में नासरत नाम के गाँव में पला-बढ़ा था, और इस भाग में बाइबल हमें बताती है कि अन्द्रियास और पतरस भी गलील में रहते थे।</w:t>
      </w:r>
    </w:p>
    <w:p>
      <w:pPr/>
      <w:r>
        <w:rPr>
          <w:lang w:val="hi_IN" w:bidi="hi_IN"/>
        </w:rPr>
      </w:r>
      <w:r>
        <w:rPr>
          <w:lang w:val="hi_IN" w:bidi="hi_IN"/>
        </w:rPr>
        <w:t xml:space="preserve">यहाँ रुकें और समूह के रूप में </w:t>
      </w:r>
      <w:r>
        <w:rPr>
          <w:lang w:val="hi_IN" w:bidi="hi_IN"/>
        </w:rPr>
        <w:t>इस्राएल</w:t>
      </w:r>
      <w:r>
        <w:rPr>
          <w:lang w:val="hi_IN" w:bidi="hi_IN"/>
        </w:rPr>
        <w:t xml:space="preserve"> के नक्शे को देखें। देखें कि यहूदिया कहाँ है, जहाँ यूहन्ना बपतिस्मा देने वाला अपना काम कर रहा था। पता करें कि गलील कहाँ है। देखें कि नासरत और बैतसैदा कहाँ हैं। इस ऑडियो को यहाँ रोकें।</w:t>
      </w:r>
    </w:p>
    <w:p>
      <w:pPr/>
      <w:r>
        <w:rPr>
          <w:lang w:val="hi_IN" w:bidi="hi_IN"/>
        </w:rPr>
      </w:r>
      <w:r>
        <w:rPr>
          <w:lang w:val="hi_IN" w:bidi="hi_IN"/>
        </w:rPr>
        <w:t>यीशु और उसके चेले गलील जाने के लिए निकलने से पहले, यीशु फिलिप्पुस नाम के एक व्यक्ति से मिलता है। फिलिप्पुस बैतसैदा का था, जो अन्द्रियास और पतरस का ही शहर था। यीशु फिलिप्पुस को अपने साथ आने के लिए आमंत्रित करता है, जिसका अर्थ है कि वह उससे अपना चेला बनने के लिए कहता है। फिलिप्पुस ने कहा होगा "हाँ, मैं तेरे साथ जाऊँगा," क्योंकि फिर फिलिप्पुस नतनएल नाम के एक और व्यक्ति के पास जाता है और उसे यीशु के बारे में बताता है। शायद नतनएल फिलिप्पुस का दोस्त था।</w:t>
      </w:r>
    </w:p>
    <w:p>
      <w:pPr/>
      <w:r>
        <w:rPr>
          <w:lang w:val="hi_IN" w:bidi="hi_IN"/>
        </w:rPr>
      </w:r>
      <w:r>
        <w:rPr>
          <w:lang w:val="hi_IN" w:bidi="hi_IN"/>
        </w:rPr>
        <w:t>फिलिप्पुस और नतनएल शायद यूहन्ना बपतिस्मा देने वाले को सुनने के लिए यहूदिया आए थे। यह भी हो सकता है कि वे यूहन्ना बपतिस्मा देने वाले के चेले भी थे।</w:t>
      </w:r>
    </w:p>
    <w:p>
      <w:pPr/>
      <w:r>
        <w:rPr>
          <w:lang w:val="hi_IN" w:bidi="hi_IN"/>
        </w:rPr>
      </w:r>
      <w:r>
        <w:rPr>
          <w:lang w:val="hi_IN" w:bidi="hi_IN"/>
        </w:rPr>
        <w:t xml:space="preserve">फिलिप्पुस ने नतनएल से कहा कि यीशु "वह है जिसके बारे में मूसा ने लिखा है।" फिलिप्पुस ने शायद धार्मिक अगुवों को यूहन्ना बपतिस्मा देने वाले से यह पूछते हुए सुना होगा कि क्या यूहन्ना “भविष्यद्वक्ता” है, और फिलिप्पुस ने शायद यूहन्ना को यह उत्तर देते हुए भी सुना होगा कि </w:t>
      </w:r>
      <w:r>
        <w:rPr>
          <w:b/>
          <w:lang w:val="hi_IN" w:bidi="hi_IN"/>
        </w:rPr>
        <w:t>वह</w:t>
      </w:r>
      <w:r>
        <w:rPr>
          <w:lang w:val="hi_IN" w:bidi="hi_IN"/>
        </w:rPr>
        <w:t xml:space="preserve">(यूहन्ना) भविष्यद्वक्ता नहीं है, बल्कि यूहन्ना </w:t>
      </w:r>
      <w:r>
        <w:rPr>
          <w:b/>
          <w:lang w:val="hi_IN" w:bidi="hi_IN"/>
        </w:rPr>
        <w:t>उसके विषय</w:t>
      </w:r>
      <w:r>
        <w:rPr>
          <w:lang w:val="hi_IN" w:bidi="hi_IN"/>
        </w:rPr>
        <w:t xml:space="preserve"> में बता रहा था! फिलिप्पुस अब समझता है कि यीशु वह व्यक्ति है जिसके बारे में यूहन्ना बपतिस्मा देने वाला बात कर रहा था! यीशु "भविष्यद्वक्ता है," जिसे मूसा ने भविष्यवाणी की थी, जिसका इस्राएली इंतजार कर रहे हैं!</w:t>
      </w:r>
    </w:p>
    <w:p>
      <w:pPr/>
      <w:r>
        <w:rPr>
          <w:lang w:val="hi_IN" w:bidi="hi_IN"/>
        </w:rPr>
      </w:r>
      <w:r>
        <w:rPr>
          <w:lang w:val="hi_IN" w:bidi="hi_IN"/>
        </w:rPr>
        <w:t>फिलिप्पुस ने नतनएल से कहा कि मूसा ने जिस व्यक्ति के बारे में लिखा है वह यीशु नाम का व्यक्ति है, जो नासरत के यूसुफ नाम के एक व्यक्ति का पुत्र है। किसी व्यक्ति के पिता का किसी के नाम के हिस्से के रूप में उल्लेख करना सामान्य था। अन्य सुसमाचारों से हम जानते हैं कि यूसुफ मरियम का पति था, और मरियम ने परमेश्वर की शक्ति से यीशु को गर्भ में धारण किया था। यूसुफ यीशु का शारीरिक पिता नहीं था। हालाँकि, जहाँ तक लोग जानते थे, यूसुफ यीशु का पिता था।</w:t>
      </w:r>
    </w:p>
    <w:p>
      <w:pPr/>
      <w:r>
        <w:rPr>
          <w:lang w:val="hi_IN" w:bidi="hi_IN"/>
        </w:rPr>
      </w:r>
      <w:r>
        <w:rPr>
          <w:lang w:val="hi_IN" w:bidi="hi_IN"/>
        </w:rPr>
        <w:t>नासरत गलील का वह गाँव था जहाँ यीशु पला-बढ़ा था। नासरत गलील का एक बहुत महत्वहीन गाँव था। गलील के अन्य लोग नासरत से आए लोगों को नीचा समझते थे। नतनएल विश्वास नहीं कर सकता कि जो व्यक्ति नासरत से आया है वह मसीहा हो सकता है। लेकिन फिलिप्पुस उससे कहता है "आकर देख ले!" यीशु ने यह भी कहा था "आओ और देखो!" पहले दो चेलों के लिए जब उन्होंने उससे पूछा कि वह कहाँ रह रहा है। यह आने और कहानी का हिस्सा बनने का निमंत्रण है!</w:t>
      </w:r>
    </w:p>
    <w:p>
      <w:pPr/>
      <w:r>
        <w:rPr>
          <w:lang w:val="hi_IN" w:bidi="hi_IN"/>
        </w:rPr>
      </w:r>
      <w:r>
        <w:rPr>
          <w:lang w:val="hi_IN" w:bidi="hi_IN"/>
        </w:rPr>
        <w:t>नतनएल निमंत्रण को स्वीकार करता है और फिलिप्पुस के साथ यीशु से मिलने जाता है।</w:t>
      </w:r>
    </w:p>
    <w:p>
      <w:pPr/>
      <w:r>
        <w:rPr>
          <w:lang w:val="hi_IN" w:bidi="hi_IN"/>
        </w:rPr>
      </w:r>
      <w:r>
        <w:rPr>
          <w:lang w:val="hi_IN" w:bidi="hi_IN"/>
        </w:rPr>
        <w:t>यहाँ रुकें और इस प्रश्न पर समूह में चर्चा करें: क्या आप ऐसी कोई कहानी बता सकते हैं जिसमें लोग इस कारण से दूसरों को नीचा देखते हों कि वे कहाँ से आते हैं? इस ऑडियो को यहाँ रोकें।</w:t>
      </w:r>
    </w:p>
    <w:p>
      <w:pPr/>
      <w:r>
        <w:rPr>
          <w:lang w:val="hi_IN" w:bidi="hi_IN"/>
        </w:rPr>
      </w:r>
      <w:r>
        <w:rPr>
          <w:lang w:val="hi_IN" w:bidi="hi_IN"/>
        </w:rPr>
        <w:t>जब यीशु नतनएल को देखता है, तो वह नतनएल के बारे में कुछ बहुत अच्छा कहता है। वह कहता है कि नतनएल एक असली इस्राएली है। यीशु का अर्थ है कि नतनएल एक अच्छा उदाहरण है कि इस्राएली होने का क्या अर्थ है। वह यह भी कहता है कि नतनएल एक पूरी तरह से ईमानदार व्यक्ति है।</w:t>
      </w:r>
    </w:p>
    <w:p>
      <w:pPr/>
      <w:r>
        <w:rPr>
          <w:lang w:val="hi_IN" w:bidi="hi_IN"/>
        </w:rPr>
      </w:r>
      <w:r>
        <w:rPr>
          <w:lang w:val="hi_IN" w:bidi="hi_IN"/>
        </w:rPr>
        <w:t>नतनएल बहुत आश्चर्यचकित है। वह आश्चर्य करता है कि यीशु उसके बारे में कुछ कैसे जान सकता है! लेकिन यीशु उससे कहता है कि वह नतनएल को जानता है। फिलिप्पुस के बुलाने से पहले ही यीशु नतनएल को जानता था। यीशु कहता है कि उसने नतनएल को देखा जब वह एक अंजीर के पेड़ के नीचे बैठा था। हम, जो इस बातचीत को सुन रहे हैं, यह नहीं जानते कि अंजीर के पेड़ के नीचे नतनएल के बैठने में क्या विशेष बात है। शायद फिलिप्पुस के आने से ठीक पहले नतनएल एक अंजीर के पेड़ के नीचे बैठा था, और नतनएल जानता है कि यीशु उसे वहाँ नहीं देख सकता था। इसलिए हमें नहीं पता कि क्या हुआ, लेकिन यह स्पष्ट है कि नतनएल को महसूस होता है कि यीशु कुछ ऐसा जानता है जिसे एक सामान्य व्यक्ति नहीं जान सकता है।</w:t>
      </w:r>
    </w:p>
    <w:p>
      <w:pPr/>
      <w:r>
        <w:rPr>
          <w:lang w:val="hi_IN" w:bidi="hi_IN"/>
        </w:rPr>
      </w:r>
      <w:r>
        <w:rPr>
          <w:lang w:val="hi_IN" w:bidi="hi_IN"/>
        </w:rPr>
        <w:t>अंजीर का पेड़ एक प्रकार का फलों का पेड़ है जो आम तौर पर इस्राएल में पाया जाता है। यह बहुत फैल सकता है और छाया दे सकता है—इसके नीचे बैठने के लिए एक बहुत ही अच्छा पेड़ है!</w:t>
      </w:r>
    </w:p>
    <w:p>
      <w:pPr/>
      <w:r>
        <w:rPr>
          <w:lang w:val="hi_IN" w:bidi="hi_IN"/>
        </w:rPr>
      </w:r>
      <w:r>
        <w:rPr>
          <w:lang w:val="hi_IN" w:bidi="hi_IN"/>
        </w:rPr>
        <w:t xml:space="preserve">यहाँ रुकें और समूह के रूप में एक </w:t>
      </w:r>
      <w:r>
        <w:rPr>
          <w:lang w:val="hi_IN" w:bidi="hi_IN"/>
        </w:rPr>
        <w:t>अंजीर के पेड़</w:t>
      </w:r>
      <w:r>
        <w:rPr>
          <w:lang w:val="hi_IN" w:bidi="hi_IN"/>
        </w:rPr>
        <w:t xml:space="preserve"> का चित्र देखें। इस ऑडियो को यहाँ रोकें।</w:t>
      </w:r>
    </w:p>
    <w:p>
      <w:pPr/>
      <w:r>
        <w:rPr>
          <w:lang w:val="hi_IN" w:bidi="hi_IN"/>
        </w:rPr>
      </w:r>
      <w:r>
        <w:rPr>
          <w:lang w:val="hi_IN" w:bidi="hi_IN"/>
        </w:rPr>
        <w:t>यीशु ने उसके बारे में जो कहा था, उससे नतनएल इतना प्रभावित है कि नतनएल यीशु को "शिक्षक," "परमेश्वर का पुत्र" और "इस्राएल का राजा" कहता है। बहुत सारे शीर्षक! इससे पहले, यीशु के पहले दो चेलों ने यीशु को "गुरु" भी कहा। हमने पहले ही यूहन्ना बपतिस्मा देने वाले को यह कहते सुना है कि यीशु "परमेश्वर का पुत्र" था। लेकिन इस सुसमाचार में यह पहली बार है कि कोई यीशु को "इस्राएल का राजा" कहता है। "इस्राएल का राजा" मसीहा का एक और नाम है—विशेष राजा और उद्धारकर्ता जिसे परमेश्वर भेजने वाला था।</w:t>
      </w:r>
    </w:p>
    <w:p>
      <w:pPr/>
      <w:r>
        <w:rPr>
          <w:lang w:val="hi_IN" w:bidi="hi_IN"/>
        </w:rPr>
      </w:r>
      <w:r>
        <w:rPr>
          <w:lang w:val="hi_IN" w:bidi="hi_IN"/>
        </w:rPr>
        <w:t>फिर यीशु नतनएल से एक प्रश्न पूछता है, लेकिन वह यह उम्मीद नहीं कर रहा है कि नतनएल उसका उत्तर दे। यीशु का अर्थ यह कहना है कि नतनएल पहले ही यीशु को मसीह मानने लगा है, केवल इसलिए कि यीशु ने यह छोटा सा काम किया है, अर्थात नतनएल से यह कहा कि उसने उसे अंजीर के पेड़ के नीचे देखा था। नतनएल यीशु को और भी महत्वपूर्ण काम करते हुए देखेगा, और फिर वह और भी विश्वास करेगा!</w:t>
      </w:r>
    </w:p>
    <w:p>
      <w:pPr/>
      <w:r>
        <w:rPr>
          <w:lang w:val="hi_IN" w:bidi="hi_IN"/>
        </w:rPr>
      </w:r>
      <w:r>
        <w:rPr>
          <w:lang w:val="hi_IN" w:bidi="hi_IN"/>
        </w:rPr>
        <w:t xml:space="preserve">यीशु नतनएल से कहता है कि नतनएल, और अन्य चेले भी, “स्वर्ग को खुलते हुए” देखेंगे। और वे स्वर्गदूतों को स्वर्ग और पृथ्वी के बीच ऊपर और नीचे जाते हुए देखेंगे। स्वर्गदूत मनुष्य के पुत्र </w:t>
      </w:r>
      <w:r>
        <w:rPr>
          <w:b/>
          <w:lang w:val="hi_IN" w:bidi="hi_IN"/>
        </w:rPr>
        <w:t>पर</w:t>
      </w:r>
      <w:r>
        <w:rPr>
          <w:lang w:val="hi_IN" w:bidi="hi_IN"/>
        </w:rPr>
        <w:t xml:space="preserve"> ऊपर और नीचे जा रहे हैं। मनुष्य का पुत्र का अर्थ है यीशु—हम बाद में इसके बारे में और समझाएँगे। यीशु का यह मतलब नहीं था कि चेले आसमान में एक दरार देखेंगे और स्वर्गदूत उस दरार से नीचे आकर यीशु के सिर पर उतरेंगे, और फिर वे ऊपर-नीचे जाते रहेंगे। इसके बजाय, यीशु चित्र भाषा का उपयोग कर रहा है। यीशु शायद इस्राएलियों के पूर्वजों में से एक याकूब की कहानी का उल्लेख कर रहा है। याकूब ने एक बार सपना देखा जिसमें उसने एक सीढ़ी को पृथ्वी से स्वर्ग की ओर जाते हुए देखा, और उस सीढ़ी पर स्वर्गदूत ऊपर और नीचे जा रहे थे। सपने का अर्थ था कि परमेश्वर उस स्थान पर था जहाँ याकूब था। यीशु शायद कह रहा था: "मैं पृथ्वी—</w:t>
      </w:r>
      <w:r>
        <w:rPr>
          <w:b/>
          <w:lang w:val="hi_IN" w:bidi="hi_IN"/>
        </w:rPr>
        <w:t>लोगों का स्थान</w:t>
      </w:r>
      <w:r>
        <w:rPr>
          <w:lang w:val="hi_IN" w:bidi="hi_IN"/>
        </w:rPr>
        <w:t>—और स्वर्ग—</w:t>
      </w:r>
      <w:r>
        <w:rPr>
          <w:b/>
          <w:lang w:val="hi_IN" w:bidi="hi_IN"/>
        </w:rPr>
        <w:t>परमेश्वर का स्थान</w:t>
      </w:r>
      <w:r>
        <w:rPr>
          <w:lang w:val="hi_IN" w:bidi="hi_IN"/>
        </w:rPr>
        <w:t>—के बीच एक सीढ़ी की तरह हूँ। मैं लोगों के लिए परमेश्वर के स्थान पर आना सम्भव बनाऊँगा।" लेकिन यह भी सम्भव है कि यीशु इस चित्र भाषा का उपयोग यह कहने के लिए कर रहा है कि किसी समय परमेश्वर चेलों को स्पष्ट रूप से दिखाएगा कि यीशु को सच में परमेश्वर ने भेजा है—कि वह सच में मसीहा है। चेले देखेंगे कि यीशु कितना शक्तिशाली और महिमावान और अद्भुत है, और यीशु को सच में परमेश्वर ने भेजा है।</w:t>
      </w:r>
    </w:p>
    <w:p>
      <w:pPr/>
      <w:r>
        <w:rPr>
          <w:lang w:val="hi_IN" w:bidi="hi_IN"/>
        </w:rPr>
      </w:r>
      <w:r>
        <w:rPr>
          <w:lang w:val="hi_IN" w:bidi="hi_IN"/>
        </w:rPr>
        <w:t>हमने पहले ही यीशु के लिए कई शीर्षक सीख लिए थे। इस भाग में, यीशु स्वयं लोगों को अपने बारे में एक नया शीर्षक सिखा रहा है। वह अपने आप को "मनुष्य का पुत्र" कहता है। "मनुष्य का पुत्र" का शाब्दिक अर्थ केवल "मनुष्य" है। लेकिन "मनुष्य का पुत्र" शब्द पुराने नियम में, दानिय्येल की पुस्तक में एक विशेष स्थान पर आता है। दानिय्येल एक इस्राएली था जो यीशु से लगभग 600 साल पहले रहता था। एक समय उसने एक दर्शन देखा जिसमें उसने किसी को देखा जो "मनुष्य के पुत्र" जैसा दिखता था। और अपने दर्शन में, परमेश्वर ने इस व्यक्ति को सारा अधिकार दिया, और वह राजा बन गया, और संसार के सभी लोग उसकी सेवा करने लगे। और उसका राज्य कभी खत्म नहीं होगा।</w:t>
      </w:r>
    </w:p>
    <w:p>
      <w:pPr/>
      <w:r>
        <w:rPr>
          <w:lang w:val="hi_IN" w:bidi="hi_IN"/>
        </w:rPr>
      </w:r>
      <w:r>
        <w:rPr>
          <w:lang w:val="hi_IN" w:bidi="hi_IN"/>
        </w:rPr>
        <w:t>जब यीशु अपने आप को "मनुष्य का पुत्र" कहता है, तब वह लोगों से यह कह रहा होता है कि "मैं वही व्यक्ति हूँ जिसे दानिय्येल ने अपने दर्शन में देखा था। मैं राजा हूँ, और परमेश्वर ने मुझे सारा अधिकार दिया है।" यह कहने का एक और तरीका है कि यीशु ही मसीहा है, लेकिन यह बात अप्रत्यक्ष तरीके से कही गई है। लोगों को यह समझने से पहले और अधिक सोचने की आवश्यकता होती कि यीशु का क्या मतलब था!</w:t>
      </w:r>
    </w:p>
    <w:p>
      <w:pPr/>
      <w:r>
        <w:rPr>
          <w:lang w:val="hi_IN" w:bidi="hi_IN"/>
        </w:rPr>
      </w:r>
      <w:r>
        <w:rPr>
          <w:lang w:val="hi_IN" w:bidi="hi_IN"/>
        </w:rPr>
        <w:t>यहाँ रुकें और समूह के रूप में इस प्रश्न पर चर्चा करें: आपके समुदाय में, लोग दूसरों को क्या शीर्षक देते हैं? शीर्षक पाने के लिए लोग किस प्रकार के काम करते हैं? क्या आप किसी ऐसे व्यक्ति के बारे में एक कहानी बता सकते हैं जिसे एक नया शीर्षक मिला है? इस ऑडियो को यहाँ रोकें।</w:t>
      </w:r>
    </w:p>
    <w:p>
      <w:pPr/>
      <w:r>
        <w:rPr>
          <w:lang w:val="hi_IN" w:bidi="hi_IN"/>
        </w:rPr>
      </w:r>
      <w:r>
        <w:rPr>
          <w:lang w:val="hi_IN" w:bidi="hi_IN"/>
        </w:rPr>
        <w:t xml:space="preserve">यीशु नतनएल से कहता है "मैं तुमसे सच कह रहा हूँ," या "सचमुच में।" इसका यह मतलब बिल्कुल नहीं है कि यीशु ने जो अन्य बातें कही हैं, वे सत्य नहीं हैं। इसका अर्थ है कि यीशु नतनएल को कुछ बहुत महत्वपूर्ण बताने वाला है। यह सभी के लिए यह भी स्मरण कराता है कि यीशु </w:t>
      </w:r>
      <w:r>
        <w:rPr>
          <w:b/>
          <w:lang w:val="hi_IN" w:bidi="hi_IN"/>
        </w:rPr>
        <w:t>जो कुछ भी</w:t>
      </w:r>
      <w:r>
        <w:rPr>
          <w:lang w:val="hi_IN" w:bidi="hi_IN"/>
        </w:rPr>
        <w:t xml:space="preserve"> कहता है, वह हमेशा वास्तव में सत्य होता है।</w:t>
      </w:r>
      <w:r>
        <w:rPr>
          <w:lang w:val="hi_IN" w:bidi="hi_IN"/>
        </w:rPr>
      </w:r>
    </w:p>
    <w:p>
      <w:pPr>
        <w:pStyle w:val="Heading3"/>
      </w:pPr>
      <w:r>
        <w:rPr>
          <w:lang w:val="hi_IN" w:bidi="hi_IN"/>
        </w:rPr>
        <w:t>घटनाओं को समझाना</w:t>
      </w:r>
    </w:p>
    <w:p>
      <w:pPr/>
      <w:r>
        <w:rPr>
          <w:lang w:val="hi_IN" w:bidi="hi_IN"/>
        </w:rPr>
      </w:r>
      <w:r>
        <w:rPr>
          <w:lang w:val="hi_IN" w:bidi="hi_IN"/>
        </w:rPr>
        <w:t>यूहन्ना 1:43–51 का ऑडियो संस्करण सबसे आसानी से समझ में आने वाले अनुवाद में सुनें।</w:t>
      </w:r>
    </w:p>
    <w:p>
      <w:pPr/>
      <w:r>
        <w:rPr>
          <w:lang w:val="hi_IN" w:bidi="hi_IN"/>
        </w:rPr>
      </w:r>
      <w:r>
        <w:rPr>
          <w:lang w:val="hi_IN" w:bidi="hi_IN"/>
        </w:rPr>
        <w:t>इस चरण में, समूह इस भाग के दृश्यों, परिवेश और पात्रों को परिभाषित करेगा। फिर समूह इस भाग को अपने मन में समझने की कोशिश करेगा।</w:t>
      </w:r>
    </w:p>
    <w:p>
      <w:pPr/>
      <w:r>
        <w:rPr>
          <w:lang w:val="hi_IN" w:bidi="hi_IN"/>
        </w:rPr>
      </w:r>
      <w:r>
        <w:rPr>
          <w:lang w:val="hi_IN" w:bidi="hi_IN"/>
        </w:rPr>
        <w:t>इस कहानी में 3 दृश्य हैं।</w:t>
      </w:r>
    </w:p>
    <w:p>
      <w:pPr/>
      <w:r>
        <w:rPr>
          <w:lang w:val="hi_IN" w:bidi="hi_IN"/>
        </w:rPr>
      </w:r>
      <w:r>
        <w:rPr>
          <w:b/>
          <w:lang w:val="hi_IN" w:bidi="hi_IN"/>
        </w:rPr>
        <w:t>पहले दृश्य में</w:t>
      </w:r>
      <w:r>
        <w:rPr>
          <w:lang w:val="hi_IN" w:bidi="hi_IN"/>
        </w:rPr>
        <w:t>, यीशु फिलिप्पुस को अपने साथ आने के लिए आमंत्रित करता है।</w:t>
      </w:r>
    </w:p>
    <w:p>
      <w:pPr/>
      <w:r>
        <w:rPr>
          <w:lang w:val="hi_IN" w:bidi="hi_IN"/>
        </w:rPr>
      </w:r>
      <w:r>
        <w:rPr>
          <w:b/>
          <w:lang w:val="hi_IN" w:bidi="hi_IN"/>
        </w:rPr>
        <w:t>दूसरे दृश्य में</w:t>
      </w:r>
      <w:r>
        <w:rPr>
          <w:lang w:val="hi_IN" w:bidi="hi_IN"/>
        </w:rPr>
        <w:t>, फिलिप्पुस नतनएल को आमंत्रित करता है।</w:t>
      </w:r>
    </w:p>
    <w:p>
      <w:pPr/>
      <w:r>
        <w:rPr>
          <w:lang w:val="hi_IN" w:bidi="hi_IN"/>
        </w:rPr>
      </w:r>
      <w:r>
        <w:rPr>
          <w:b/>
          <w:lang w:val="hi_IN" w:bidi="hi_IN"/>
        </w:rPr>
        <w:t>तीसरे दृश्य में</w:t>
      </w:r>
      <w:r>
        <w:rPr>
          <w:lang w:val="hi_IN" w:bidi="hi_IN"/>
        </w:rPr>
        <w:t>, यीशु नतनएल से बात करता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फिलिप्पुस</w:t>
      </w:r>
    </w:p>
    <w:p>
      <w:pPr>
        <w:pStyle w:val="ListBullet"/>
        <w:spacing w:line="240" w:lineRule="auto"/>
        <w:ind w:left="720"/>
      </w:pPr>
      <w:r>
        <w:rPr>
          <w:lang w:val="hi_IN" w:bidi="hi_IN"/>
        </w:rPr>
      </w:r>
      <w:r>
        <w:rPr>
          <w:lang w:val="hi_IN" w:bidi="hi_IN"/>
        </w:rPr>
        <w:t>अन्द्रियास और पतरस, और एक और चेला जिसका नाम हम नहीं जानते हैं।</w:t>
      </w:r>
    </w:p>
    <w:p>
      <w:pPr>
        <w:pStyle w:val="ListBullet"/>
        <w:spacing w:line="240" w:lineRule="auto"/>
        <w:ind w:left="720"/>
      </w:pPr>
      <w:r>
        <w:rPr>
          <w:lang w:val="hi_IN" w:bidi="hi_IN"/>
        </w:rPr>
      </w:r>
      <w:r>
        <w:rPr>
          <w:lang w:val="hi_IN" w:bidi="hi_IN"/>
        </w:rPr>
        <w:t>नतनएल</w:t>
      </w:r>
    </w:p>
    <w:p>
      <w:pPr>
        <w:pStyle w:val="ListBullet"/>
        <w:spacing w:line="240" w:lineRule="auto"/>
        <w:ind w:left="720"/>
      </w:pPr>
      <w:r>
        <w:rPr>
          <w:lang w:val="hi_IN" w:bidi="hi_IN"/>
        </w:rPr>
      </w:r>
      <w:r>
        <w:rPr>
          <w:lang w:val="hi_IN" w:bidi="hi_IN"/>
        </w:rPr>
        <w:t>मूसा और भविष्यद्वक्ता</w:t>
      </w:r>
    </w:p>
    <w:p>
      <w:pPr/>
      <w:r>
        <w:rPr>
          <w:lang w:val="hi_IN" w:bidi="hi_IN"/>
        </w:rPr>
      </w:r>
      <w:r>
        <w:rPr>
          <w:lang w:val="hi_IN" w:bidi="hi_IN"/>
        </w:rPr>
        <w:t>कहानी "अगले दिन" से शुरू होती है। इसका अर्थ है कि अन्द्रियास और एक और चेला, जिसका नाम हम नहीं जानते हैं, और पतरस, यीशु के चेले बन गए।</w:t>
      </w:r>
    </w:p>
    <w:p>
      <w:pPr/>
      <w:r>
        <w:rPr>
          <w:lang w:val="hi_IN" w:bidi="hi_IN"/>
        </w:rPr>
      </w:r>
      <w:r>
        <w:rPr>
          <w:lang w:val="hi_IN" w:bidi="hi_IN"/>
        </w:rPr>
        <w:t>यीशु गलील जाने का फैसला करता है। हालाँकि बाइबल इसका उल्लेख नहीं करती है, लेकिन इसका अर्थ है कि जो लोग उसके चेले बनें वे भी उसके साथ जाएँगे।</w:t>
      </w:r>
    </w:p>
    <w:p>
      <w:pPr/>
      <w:r>
        <w:rPr>
          <w:lang w:val="hi_IN" w:bidi="hi_IN"/>
        </w:rPr>
      </w:r>
      <w:r>
        <w:rPr>
          <w:lang w:val="hi_IN" w:bidi="hi_IN"/>
        </w:rPr>
        <w:t xml:space="preserve">यीशु फिलिप्पुस को </w:t>
      </w:r>
      <w:r>
        <w:rPr>
          <w:b/>
          <w:lang w:val="hi_IN" w:bidi="hi_IN"/>
        </w:rPr>
        <w:t>पाता</w:t>
      </w:r>
      <w:r>
        <w:rPr>
          <w:lang w:val="hi_IN" w:bidi="hi_IN"/>
        </w:rPr>
        <w:t xml:space="preserve"> है। इसका अर्थ यह हो सकता है कि वह अभी फिलिप्पुस से मिलता है, या इसका अर्थ यह हो सकता है कि वह पहले उसे ढूँढ रहा था।</w:t>
      </w:r>
    </w:p>
    <w:p>
      <w:pPr/>
      <w:r>
        <w:rPr>
          <w:lang w:val="hi_IN" w:bidi="hi_IN"/>
        </w:rPr>
      </w:r>
      <w:r>
        <w:rPr>
          <w:lang w:val="hi_IN" w:bidi="hi_IN"/>
        </w:rPr>
        <w:t xml:space="preserve">फिर फिलिप्पुस नतनएल को </w:t>
      </w:r>
      <w:r>
        <w:rPr>
          <w:b/>
          <w:lang w:val="hi_IN" w:bidi="hi_IN"/>
        </w:rPr>
        <w:t>ढूँढता</w:t>
      </w:r>
      <w:r>
        <w:rPr>
          <w:lang w:val="hi_IN" w:bidi="hi_IN"/>
        </w:rPr>
        <w:t xml:space="preserve"> है। और फिलिप्पुस ने नतनएल से कहा कि उसे वह व्यक्ति </w:t>
      </w:r>
      <w:r>
        <w:rPr>
          <w:b/>
          <w:lang w:val="hi_IN" w:bidi="hi_IN"/>
        </w:rPr>
        <w:t>मिल</w:t>
      </w:r>
      <w:r>
        <w:rPr>
          <w:lang w:val="hi_IN" w:bidi="hi_IN"/>
        </w:rPr>
        <w:t xml:space="preserve"> गया है जिसके बारे में मूसा ने बताया था। इस भाग में बहुत कुछ खोजना और ढूँढना है!</w:t>
      </w:r>
    </w:p>
    <w:p>
      <w:pPr/>
      <w:r>
        <w:rPr>
          <w:lang w:val="hi_IN" w:bidi="hi_IN"/>
        </w:rPr>
      </w:r>
      <w:r>
        <w:rPr>
          <w:lang w:val="hi_IN" w:bidi="hi_IN"/>
        </w:rPr>
        <w:t>यीशु ने फिलिप्पुस से कहा: "</w:t>
      </w:r>
      <w:r>
        <w:rPr>
          <w:b/>
          <w:lang w:val="hi_IN" w:bidi="hi_IN"/>
        </w:rPr>
        <w:t>आ</w:t>
      </w:r>
      <w:r>
        <w:rPr>
          <w:lang w:val="hi_IN" w:bidi="hi_IN"/>
        </w:rPr>
        <w:t>, मेरे पीछे हो ले।" फिलिप्पुस नतनएल से कहता है: "</w:t>
      </w:r>
      <w:r>
        <w:rPr>
          <w:b/>
          <w:lang w:val="hi_IN" w:bidi="hi_IN"/>
        </w:rPr>
        <w:t>आकर</w:t>
      </w:r>
      <w:r>
        <w:rPr>
          <w:lang w:val="hi_IN" w:bidi="hi_IN"/>
        </w:rPr>
        <w:t xml:space="preserve"> देख ले!" यीशु फिलिप्पुस को आमंत्रित किया, अब फिलिप्पुस नतनएल को आमंत्रित करता है।</w:t>
      </w:r>
    </w:p>
    <w:p>
      <w:pPr/>
      <w:r>
        <w:rPr>
          <w:lang w:val="hi_IN" w:bidi="hi_IN"/>
        </w:rPr>
      </w:r>
      <w:r>
        <w:rPr>
          <w:lang w:val="hi_IN" w:bidi="hi_IN"/>
        </w:rPr>
        <w:t xml:space="preserve">फिलिप्पुस नतनएल से कहता है: "आकर </w:t>
      </w:r>
      <w:r>
        <w:rPr>
          <w:b/>
          <w:lang w:val="hi_IN" w:bidi="hi_IN"/>
        </w:rPr>
        <w:t>देख ले</w:t>
      </w:r>
      <w:r>
        <w:rPr>
          <w:lang w:val="hi_IN" w:bidi="hi_IN"/>
        </w:rPr>
        <w:t xml:space="preserve">।" यीशु नतनएल से कहता है "मैंने तुझे अंजीर के पेड़ के नीचे </w:t>
      </w:r>
      <w:r>
        <w:rPr>
          <w:b/>
          <w:lang w:val="hi_IN" w:bidi="hi_IN"/>
        </w:rPr>
        <w:t>देखा</w:t>
      </w:r>
      <w:r>
        <w:rPr>
          <w:lang w:val="hi_IN" w:bidi="hi_IN"/>
        </w:rPr>
        <w:t xml:space="preserve">।" यीशु नतनएल से कहता है, "तू इससे भी महत्वपूर्ण काम </w:t>
      </w:r>
      <w:r>
        <w:rPr>
          <w:b/>
          <w:lang w:val="hi_IN" w:bidi="hi_IN"/>
        </w:rPr>
        <w:t>देखेगा</w:t>
      </w:r>
      <w:r>
        <w:rPr>
          <w:lang w:val="hi_IN" w:bidi="hi_IN"/>
        </w:rPr>
        <w:t xml:space="preserve">।" और वह कहता है: "तुम स्वर्ग को खुला हुआ और स्वर्गदूतों को ऊपर और नीचे जाते हुए </w:t>
      </w:r>
      <w:r>
        <w:rPr>
          <w:b/>
          <w:lang w:val="hi_IN" w:bidi="hi_IN"/>
        </w:rPr>
        <w:t>देखोगे</w:t>
      </w:r>
      <w:r>
        <w:rPr>
          <w:lang w:val="hi_IN" w:bidi="hi_IN"/>
        </w:rPr>
        <w:t>!" इसलिए इस भाग में भी बहुत कुछ "देखना" है।</w:t>
      </w:r>
    </w:p>
    <w:p>
      <w:pPr/>
      <w:r>
        <w:rPr>
          <w:lang w:val="hi_IN" w:bidi="hi_IN"/>
        </w:rPr>
      </w:r>
      <w:r>
        <w:rPr>
          <w:lang w:val="hi_IN" w:bidi="hi_IN"/>
        </w:rPr>
        <w:t>यीशु नतनएल से कहता है कि "मैं तुमसे सच सच कहता हूँ... तूम स्वर्ग को खुला हुआ देखोगे।" "सच सच" स्पष्ट करता है कि यीशु कुछ बहुत महत्वपूर्ण कहने वाला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p>
    <w:p>
      <w:pPr/>
      <w:r>
        <w:rPr>
          <w:lang w:val="hi_IN" w:bidi="hi_IN"/>
        </w:rPr>
      </w:r>
      <w:r>
        <w:rPr>
          <w:lang w:val="hi_IN" w:bidi="hi_IN"/>
        </w:rPr>
        <w:t>इस रिकॉर्डिंग को यहाँ रोकें और इस गतिविधि को करें।</w:t>
      </w:r>
    </w:p>
    <w:p>
      <w:pPr/>
      <w:r>
        <w:rPr>
          <w:lang w:val="hi_IN" w:bidi="hi_IN"/>
        </w:rPr>
      </w:r>
      <w:r>
        <w:rPr>
          <w:lang w:val="hi_IN" w:bidi="hi_IN"/>
        </w:rPr>
        <w:t>शायद आप कहानी बता सकते हैं और हर बार जब आप "ढूँढना," "मिला," "आओ" या "देखो" सुनते हैं, तो आप ताली बजा सकते हैं! आप अपनी तालियाँ गिन सकते हैं, और याद कर सकते हैं कि कितनी तालियाँ हैं। यह आपकी सहायता कर सकता है जब आप पूरी कहानी याद करने की कोशिश करते हैं।</w:t>
      </w:r>
    </w:p>
    <w:p>
      <w:pPr/>
      <w:r>
        <w:rPr>
          <w:lang w:val="hi_IN" w:bidi="hi_IN"/>
        </w:rPr>
      </w:r>
      <w:r>
        <w:rPr>
          <w:lang w:val="hi_IN" w:bidi="hi_IN"/>
        </w:rPr>
        <w:t>यहाँ रिकॉर्डिंग को रोकें और इस गतिविधि को करें।</w:t>
      </w:r>
      <w:r>
        <w:rPr>
          <w:lang w:val="hi_IN" w:bidi="hi_IN"/>
        </w:rPr>
      </w:r>
    </w:p>
    <w:p>
      <w:pPr>
        <w:pStyle w:val="Heading3"/>
      </w:pPr>
      <w:r>
        <w:rPr>
          <w:lang w:val="hi_IN" w:bidi="hi_IN"/>
        </w:rPr>
        <w:t>पाठ को नाटकीय रूप देना</w:t>
      </w:r>
    </w:p>
    <w:p>
      <w:pPr/>
      <w:r>
        <w:rPr>
          <w:lang w:val="hi_IN" w:bidi="hi_IN"/>
        </w:rPr>
      </w:r>
      <w:r>
        <w:rPr>
          <w:lang w:val="hi_IN" w:bidi="hi_IN"/>
        </w:rPr>
        <w:t>यूहन्ना 1:43–51 का ऑडियो संस्करण सबसे आसानी से समझ में आने वाले अनुवाद में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3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फिलिप्पुस</w:t>
      </w:r>
    </w:p>
    <w:p>
      <w:pPr>
        <w:pStyle w:val="ListBullet"/>
        <w:spacing w:line="240" w:lineRule="auto"/>
        <w:ind w:left="720"/>
      </w:pPr>
      <w:r>
        <w:rPr>
          <w:lang w:val="hi_IN" w:bidi="hi_IN"/>
        </w:rPr>
      </w:r>
      <w:r>
        <w:rPr>
          <w:lang w:val="hi_IN" w:bidi="hi_IN"/>
        </w:rPr>
        <w:t>अन्द्रियास और पतरस, और एक और चेला जिसका नाम हम नहीं जानते हैं।</w:t>
      </w:r>
    </w:p>
    <w:p>
      <w:pPr>
        <w:pStyle w:val="ListBullet"/>
        <w:spacing w:line="240" w:lineRule="auto"/>
        <w:ind w:left="720"/>
      </w:pPr>
      <w:r>
        <w:rPr>
          <w:lang w:val="hi_IN" w:bidi="hi_IN"/>
        </w:rPr>
      </w:r>
      <w:r>
        <w:rPr>
          <w:lang w:val="hi_IN" w:bidi="hi_IN"/>
        </w:rPr>
        <w:t>नतनएल</w:t>
      </w:r>
    </w:p>
    <w:p>
      <w:pPr>
        <w:pStyle w:val="ListBullet"/>
        <w:spacing w:line="240" w:lineRule="auto"/>
        <w:ind w:left="720"/>
      </w:pPr>
      <w:r>
        <w:rPr>
          <w:lang w:val="hi_IN" w:bidi="hi_IN"/>
        </w:rPr>
      </w:r>
      <w:r>
        <w:rPr>
          <w:lang w:val="hi_IN" w:bidi="hi_IN"/>
        </w:rPr>
        <w:t>मूसा और भविष्यद्वक्ता</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कहानी के संवाद, उसकी गति, रूपरेखा और घटनाओं के क्रम पर ध्यान दें। सुनिश्चित करें कि अभिनय करते समय, कहानी का कोई महत्वपूर्ण या कठिन भाग छूट न जाए। कहानी के हर भाग को याद रखने में एक-दूसरे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बिन्दुओं पर, अभिनय को रोककर उस पात्र का किरदार निभाने वाले व्यक्ति से पूछें "आप क्या महसूस कर रहे हैं या क्या सोच रहे हैं?" पात्र का किरादर निभाने वाले व्यक्ति को यह जवाब देना चाहिए कि अगर वह उस पात्र की जगह होता तो वह क्या महसूस करता या क्या सोचता। फिर नाटक को फिर से शुरू करें।</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आप इस कहानी का अभिनय करने से पहले पिछली कहानी का फिर से अभिनय कर सकते हैं।</w:t>
      </w:r>
    </w:p>
    <w:p>
      <w:pPr/>
      <w:r>
        <w:rPr>
          <w:lang w:val="hi_IN" w:bidi="hi_IN"/>
        </w:rPr>
      </w:r>
      <w:r>
        <w:rPr>
          <w:lang w:val="hi_IN" w:bidi="hi_IN"/>
        </w:rPr>
        <w:t>यीशु का गलील जाने का फैसला करने का अभिनय करें। यीशु का फिलिप्पुस को "ढूँढना" और उसे अपने साथ आने के लिए आमंत्रित करने का अभिनय करें। हम नहीं जानते कि इस बिन्दु पर अन्य 3 चेले—अन्द्रियास और पतरस और वह चेला जिसका नाम हम नहीं जानते हैं—कहाँ हैं। शायद वे यीशु के साथ हैं क्योंकि वह फिलिप्पुस और नतनएल से बात कर रहा है, या शायद वे उस स्थान पर हैं जहाँ वे रात बिताते हैं, गलील जाने के लिए तैयार हो रहे हैं। आप निर्णय ले सकते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फिलिप्पुस का किरदार निभाने वाले कलाकार से पूछें, "यीशु का आपको बुलाने के बारे में आप क्या सोचते हैं?" आप ऐसी बातें सुन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फिलिप्पुस का नतनएल को ढूँढने का अभिनय करें।</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फिलिप्पुस का किरदार निभाने वाले कलाकार से पूछें, "आप नतनएल को क्यों ढूँढ रहे हैं? आप क्या सोच रहे हैं?" आप ऐसी बातें सुन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फिलिप्पुस और नतनएल के बीच बातचीत का अभिनय करें।</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नतनएल का किरदार निभाने वाले कलाकार से पूछें, "आप क्या सोच रहे हैं?" आप ऐसी बातें सुन सकते हैं: "मैं इस व्यक्ति के बारे में उत्सुक हूँ जिसके बारे में फिलिप्पुस बात कर रहा है; लेकिन मैं विश्वास नहीं कर सकता कि यह व्यक्ति मसीहा होगा क्योंकि वह नासरत से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फिलिप्पुस और नतनएल का यीशु के पास जाने का अभिनय करें, और यीशु नतनएल से कहता है कि वह एक सच्चा इस्राएली है। नतनएल का यह पूछते हुए अभिनय करें कि यीशु उसे कैसे जानता है। यीशु का यह कहने का अभिनय करें कि उन्होंने उसे देखा जब वह अंजीर के पेड़ के नीचे बैठा था, और नतनएल चिल्लाकर कहता है "हे गुरु, तू परमेश्वर का पुत्र है, इस्राएल का राजा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नतनएल का किरदार निभाने वाले कलाकार से पूछें, "आप क्या सोच रहे हैं?" आप ऐसी बातें सुन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यीशु नतनएल से अपनी बाकी बातें बोलते हुए अभिनय करें।</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यीशु का किरदार निभा रहे कलाकार से पूछें, "आप क्या सोच रहे हैं?" आप ऐसी बातें सुन सकते हैं:</w:t>
      </w:r>
    </w:p>
    <w:p>
      <w:pPr>
        <w:pStyle w:val="ListBullet"/>
        <w:spacing w:line="240" w:lineRule="auto"/>
        <w:ind w:left="720"/>
      </w:pPr>
      <w:r>
        <w:rPr>
          <w:lang w:val="hi_IN" w:bidi="hi_IN"/>
        </w:rPr>
      </w:r>
      <w:r>
        <w:rPr>
          <w:lang w:val="hi_IN" w:bidi="hi_IN"/>
        </w:rPr>
        <w:t>नतनएल का किरदार निभाने वाले कलाकार से पूछें, "आप क्या सोच रहे हैं?" आप ऐसी बातें सुन सकते हैं:</w:t>
      </w:r>
    </w:p>
    <w:p>
      <w:pPr/>
      <w:r>
        <w:rPr>
          <w:lang w:val="hi_IN" w:bidi="hi_IN"/>
        </w:rPr>
      </w:r>
      <w:r>
        <w:rPr>
          <w:lang w:val="hi_IN" w:bidi="hi_IN"/>
        </w:rPr>
        <w:t>यदि आप चाहें, तो आप नाटक फिर से कर सकते हैं!</w:t>
      </w:r>
      <w:r>
        <w:rPr>
          <w:lang w:val="hi_IN" w:bidi="hi_IN"/>
        </w:rPr>
      </w:r>
    </w:p>
    <w:p>
      <w:pPr>
        <w:pStyle w:val="Heading3"/>
      </w:pPr>
      <w:r>
        <w:rPr>
          <w:lang w:val="hi_IN" w:bidi="hi_IN"/>
        </w:rPr>
        <w:t>आवश्यक जानकारी</w:t>
      </w:r>
    </w:p>
    <w:p>
      <w:pPr/>
      <w:r>
        <w:rPr>
          <w:lang w:val="hi_IN" w:bidi="hi_IN"/>
        </w:rPr>
      </w:r>
      <w:r>
        <w:rPr>
          <w:lang w:val="hi_IN" w:bidi="hi_IN"/>
        </w:rPr>
        <w:t>यूहन्ना 1:43–51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फिलिप्पुस नतनएल से कहता है: "हमें वह व्यक्ति मिला जिसके बारे में </w:t>
      </w:r>
      <w:r>
        <w:rPr>
          <w:b/>
          <w:lang w:val="hi_IN" w:bidi="hi_IN"/>
        </w:rPr>
        <w:t>मूसा</w:t>
      </w:r>
      <w:r>
        <w:rPr>
          <w:lang w:val="hi_IN" w:bidi="hi_IN"/>
        </w:rPr>
        <w:t xml:space="preserve"> और </w:t>
      </w:r>
      <w:r>
        <w:rPr>
          <w:b/>
          <w:lang w:val="hi_IN" w:bidi="hi_IN"/>
        </w:rPr>
        <w:t>भविष्यद्वक्ताओं</w:t>
      </w:r>
      <w:r>
        <w:rPr>
          <w:lang w:val="hi_IN" w:bidi="hi_IN"/>
        </w:rPr>
        <w:t xml:space="preserve"> ने लिखा था।"</w:t>
      </w:r>
    </w:p>
    <w:p>
      <w:pPr/>
      <w:r>
        <w:rPr>
          <w:lang w:val="hi_IN" w:bidi="hi_IN"/>
        </w:rPr>
      </w:r>
      <w:r>
        <w:rPr>
          <w:b/>
          <w:lang w:val="hi_IN" w:bidi="hi_IN"/>
        </w:rPr>
        <w:t>मूसा</w:t>
      </w:r>
      <w:r>
        <w:rPr>
          <w:lang w:val="hi_IN" w:bidi="hi_IN"/>
        </w:rPr>
        <w:t xml:space="preserve"> परमेश्वर का एक वक्ता था जो यीशु से कम से कम एक हज़ार साल पहले रहता था। परमेश्वर ने इस्राएल के लोगों को मूसा के द्वारा अपनी आज्ञाएँ दीं। अपने मरने से ठीक पहले, मूसा ने लोगों से कहा था कि परमेश्वर उसके जैसा एक और वक्ता, एक भविष्यद्वक्ता भेजेगा और लोगों को उसकी बात सुननी चाहिए।</w:t>
      </w:r>
    </w:p>
    <w:p>
      <w:pPr/>
      <w:r>
        <w:rPr>
          <w:lang w:val="hi_IN" w:bidi="hi_IN"/>
        </w:rPr>
      </w:r>
      <w:r>
        <w:rPr>
          <w:b/>
          <w:lang w:val="hi_IN" w:bidi="hi_IN"/>
        </w:rPr>
        <w:t>भविष्यद्वक्ता</w:t>
      </w:r>
      <w:r>
        <w:rPr>
          <w:lang w:val="hi_IN" w:bidi="hi_IN"/>
        </w:rPr>
        <w:t xml:space="preserve"> वह होता है जो परमेश्वर की ओर से लोगों को सन्देश देता है। </w:t>
      </w:r>
      <w:r>
        <w:rPr>
          <w:b/>
          <w:lang w:val="hi_IN" w:bidi="hi_IN"/>
        </w:rPr>
        <w:t>भविष्यद्वक्ता</w:t>
      </w:r>
      <w:r>
        <w:rPr>
          <w:lang w:val="hi_IN" w:bidi="hi_IN"/>
        </w:rPr>
        <w:t xml:space="preserve"> शब्द मुख्य शब्दावली में है। उसी शब्द का उपयोग करें जिसका उपयोग आपने पिछले भागों में किया है।</w:t>
      </w:r>
    </w:p>
    <w:p>
      <w:pPr/>
      <w:r>
        <w:rPr>
          <w:lang w:val="hi_IN" w:bidi="hi_IN"/>
        </w:rPr>
      </w:r>
      <w:r>
        <w:rPr>
          <w:lang w:val="hi_IN" w:bidi="hi_IN"/>
        </w:rPr>
        <w:t xml:space="preserve">मूसा के बाद, अन्य भविष्यद्वक्ता थे जिन्होंने लोगों से यह भी कहा कि परमेश्वर लोगों को बचाने के लिए एक विशेष राजा भेजेगा। इस विशेष राजा को </w:t>
      </w:r>
      <w:r>
        <w:rPr>
          <w:lang w:val="hi_IN" w:bidi="hi_IN"/>
        </w:rPr>
        <w:t>मसीहा</w:t>
      </w:r>
      <w:r>
        <w:rPr>
          <w:lang w:val="hi_IN" w:bidi="hi_IN"/>
        </w:rPr>
        <w:t xml:space="preserve"> कहा जाता था। इस्राएली हमेशा परमेश्वर का इंतजार कर रहे थे कि वह मसीहा को अपने लोगों के पास भेजे। फिलिप्पुस को पता चला है कि यीशु मसीहा है!</w:t>
      </w:r>
    </w:p>
    <w:p>
      <w:pPr/>
      <w:r>
        <w:rPr>
          <w:lang w:val="hi_IN" w:bidi="hi_IN"/>
        </w:rPr>
      </w:r>
      <w:r>
        <w:rPr>
          <w:lang w:val="hi_IN" w:bidi="hi_IN"/>
        </w:rPr>
        <w:t xml:space="preserve">नतनएल यीशु को </w:t>
      </w:r>
      <w:r>
        <w:rPr>
          <w:b/>
          <w:lang w:val="hi_IN" w:bidi="hi_IN"/>
        </w:rPr>
        <w:t>रब्बी</w:t>
      </w:r>
      <w:r>
        <w:rPr>
          <w:lang w:val="hi_IN" w:bidi="hi_IN"/>
        </w:rPr>
        <w:t xml:space="preserve"> कहता है, जिसका उसकी भाषा में अर्थ है शिक्षक। उसी शब्द का उपयोग करें जिसका उपयोग आपने पिछले भाग में किया है।</w:t>
      </w:r>
    </w:p>
    <w:p>
      <w:pPr/>
      <w:r>
        <w:rPr>
          <w:lang w:val="hi_IN" w:bidi="hi_IN"/>
        </w:rPr>
      </w:r>
      <w:r>
        <w:rPr>
          <w:lang w:val="hi_IN" w:bidi="hi_IN"/>
        </w:rPr>
        <w:t xml:space="preserve">नतनएल यीशु को </w:t>
      </w:r>
      <w:r>
        <w:rPr>
          <w:b/>
          <w:lang w:val="hi_IN" w:bidi="hi_IN"/>
        </w:rPr>
        <w:t>परमेश्वर का पुत्र</w:t>
      </w:r>
      <w:r>
        <w:rPr>
          <w:lang w:val="hi_IN" w:bidi="hi_IN"/>
        </w:rPr>
        <w:t xml:space="preserve"> कहता है। </w:t>
      </w:r>
      <w:r>
        <w:rPr>
          <w:lang w:val="hi_IN" w:bidi="hi_IN"/>
        </w:rPr>
        <w:t>परमेश्वर का पुत्र</w:t>
      </w:r>
      <w:r>
        <w:rPr>
          <w:lang w:val="hi_IN" w:bidi="hi_IN"/>
        </w:rPr>
        <w:t xml:space="preserve"> शब्द मुख्य शब्दावली में है। उसी शब्द का उपयोग करें जिसका उपयोग आपने पिछले भागों में किया है।</w:t>
      </w:r>
    </w:p>
    <w:p>
      <w:pPr/>
      <w:r>
        <w:rPr>
          <w:lang w:val="hi_IN" w:bidi="hi_IN"/>
        </w:rPr>
      </w:r>
      <w:r>
        <w:rPr>
          <w:lang w:val="hi_IN" w:bidi="hi_IN"/>
        </w:rPr>
        <w:t>यीशु नतनएल से कहता है कि वह "</w:t>
      </w:r>
      <w:r>
        <w:rPr>
          <w:b/>
          <w:lang w:val="hi_IN" w:bidi="hi_IN"/>
        </w:rPr>
        <w:t>स्वर्ग</w:t>
      </w:r>
      <w:r>
        <w:rPr>
          <w:lang w:val="hi_IN" w:bidi="hi_IN"/>
        </w:rPr>
        <w:t xml:space="preserve"> को खुलते हुए" देखेगा। “स्वर्ग” या “आकाश” शब्द का अर्थ दृश्यमान आकाश हो सकता है, या इसका अर्थ वह स्थान भी हो सकता है जहाँ परमेश्वर रहता है। इस भाग में, इसका अर्थ है वह स्थान जहाँ परमेश्वर रहता है। </w:t>
      </w:r>
      <w:r>
        <w:rPr>
          <w:lang w:val="hi_IN" w:bidi="hi_IN"/>
        </w:rPr>
        <w:t>स्वर्ग</w:t>
      </w:r>
      <w:r>
        <w:rPr>
          <w:lang w:val="hi_IN" w:bidi="hi_IN"/>
        </w:rPr>
        <w:t xml:space="preserve"> शब्द मुख्य शब्दावली में है। उसी शब्द का उपयोग करें जिसका उपयोग आपने पिछले भागों में किया है।</w:t>
      </w:r>
    </w:p>
    <w:p>
      <w:pPr/>
      <w:r>
        <w:rPr>
          <w:lang w:val="hi_IN" w:bidi="hi_IN"/>
        </w:rPr>
      </w:r>
      <w:r>
        <w:rPr>
          <w:lang w:val="hi_IN" w:bidi="hi_IN"/>
        </w:rPr>
        <w:t xml:space="preserve">यीशु स्वयं को </w:t>
      </w:r>
      <w:r>
        <w:rPr>
          <w:b/>
          <w:lang w:val="hi_IN" w:bidi="hi_IN"/>
        </w:rPr>
        <w:t>मनुष्य का पुत्र</w:t>
      </w:r>
      <w:r>
        <w:rPr>
          <w:lang w:val="hi_IN" w:bidi="hi_IN"/>
        </w:rPr>
        <w:t xml:space="preserve"> कहता है। हर बार जब यीशु "मनुष्य के पुत्र" के बारे में कुछ कहता है, तो वह अपने ही बारे में कह रहा है। शब्द का शाब्दिक अर्थ "एक मनुष्य" है, लेकिन यीशु शब्द को एक विशेष अर्थ दे रहा है। वह शब्द का उपयोग अपने लिए शीर्षक के रूप में कर रहा है।</w:t>
      </w:r>
    </w:p>
    <w:p>
      <w:pPr/>
      <w:r>
        <w:rPr>
          <w:lang w:val="hi_IN" w:bidi="hi_IN"/>
        </w:rPr>
      </w:r>
      <w:r>
        <w:rPr>
          <w:lang w:val="hi_IN" w:bidi="hi_IN"/>
        </w:rPr>
        <w:t>"मनुष्य का पुत्र" शब्द पुराने नियम में, दानिय्येल की पुस्तक में एक विशेष तरीके से आता है। दानिय्येल एक इस्राएली था जो यीशु से लगभग 600 साल पहले रहता था। एक समय उसने एक दर्शन देखा जिसमें उसने किसी को देखा जो "मनुष्य के पुत्र" जैसा दिखता था। और दानिय्येल के दर्शन में परमेश्वर ने इस व्यक्ति को सारा अधिकार दिया, और वह राजा बन गया, और संसार के सभी लोग उसकी सेवा करने लगे। और उसका राज्य कभी खत्म नहीं होगा।</w:t>
      </w:r>
    </w:p>
    <w:p>
      <w:pPr/>
      <w:r>
        <w:rPr>
          <w:lang w:val="hi_IN" w:bidi="hi_IN"/>
        </w:rPr>
      </w:r>
      <w:r>
        <w:rPr>
          <w:lang w:val="hi_IN" w:bidi="hi_IN"/>
        </w:rPr>
        <w:t>इसलिए जब यीशु अपने आप को "मनुष्य का पुत्र" कहता है, तो वह लोगों से कह रहा है: "मैं दानिय्येल के दर्शन का व्यक्ति हूँ।" यह कहने का एक और तरीका है कि यीशु ही मसीहा है, लेकिन यह बात अप्रत्यक्ष तरीके से कही गई है। यीशु के समय लोग "मनुष्य का पुत्र" शब्द को मसीहा का एक और उपाधि के रूप में इस्तेमाल नहीं करते थे। इसलिए, लोगों को धीरे-धीरे यह समझना होगा कि जब यीशु अपने आप को "मनुष्य का पुत्र" कहता है तो उसका क्या अर्थ है!</w:t>
      </w:r>
    </w:p>
    <w:p>
      <w:pPr/>
      <w:r>
        <w:rPr>
          <w:lang w:val="hi_IN" w:bidi="hi_IN"/>
        </w:rPr>
      </w:r>
      <w:r>
        <w:rPr>
          <w:lang w:val="hi_IN" w:bidi="hi_IN"/>
        </w:rPr>
        <w:t xml:space="preserve">यहाँ रुकें और समूह के रूप में चर्चा करें कि आप </w:t>
      </w:r>
      <w:r>
        <w:rPr>
          <w:b/>
          <w:lang w:val="hi_IN" w:bidi="hi_IN"/>
        </w:rPr>
        <w:t>मनुष्य के पुत्र</w:t>
      </w:r>
      <w:r>
        <w:rPr>
          <w:lang w:val="hi_IN" w:bidi="hi_IN"/>
        </w:rPr>
        <w:t xml:space="preserve"> के लिए किस शब्द या वाक्यांश का उपयोग करेंगे। अधिक जानकारी के लिए मुख्य शब्दावली में </w:t>
      </w:r>
      <w:r>
        <w:rPr>
          <w:lang w:val="hi_IN" w:bidi="hi_IN"/>
        </w:rPr>
        <w:t>मनुष्य का पुत्र</w:t>
      </w:r>
      <w:r>
        <w:rPr>
          <w:lang w:val="hi_IN" w:bidi="hi_IN"/>
        </w:rPr>
        <w:t xml:space="preserve"> को देखें। यदि आपने पहले ही अन्य सुसमाचार का अनुवाद किया है, तो उसी शब्द का उपयोग करें जिसका उपयोग आपने वहाँ किया है। इस ऑडियो को यहाँ रोकें।</w:t>
      </w:r>
    </w:p>
    <w:p>
      <w:pPr/>
      <w:r>
        <w:rPr>
          <w:lang w:val="hi_IN" w:bidi="hi_IN"/>
        </w:rPr>
      </w:r>
      <w:r>
        <w:rPr>
          <w:lang w:val="hi_IN" w:bidi="hi_IN"/>
        </w:rPr>
        <w:t xml:space="preserve">यीशु नतनएल से कहता है कि वह </w:t>
      </w:r>
      <w:r>
        <w:rPr>
          <w:b/>
          <w:lang w:val="hi_IN" w:bidi="hi_IN"/>
        </w:rPr>
        <w:t>परमेश्वर के स्वर्गदूतों</w:t>
      </w:r>
      <w:r>
        <w:rPr>
          <w:lang w:val="hi_IN" w:bidi="hi_IN"/>
        </w:rPr>
        <w:t xml:space="preserve"> को मनुष्य के पुत्र पर ऊपर और नीचे जाते हुए देखेगा। स्वर्गदूत आत्माएँ हैं जो परमेश्वर के संदेशवाहक हैं।</w:t>
      </w:r>
    </w:p>
    <w:p>
      <w:pPr/>
      <w:r>
        <w:rPr>
          <w:lang w:val="hi_IN" w:bidi="hi_IN"/>
        </w:rPr>
      </w:r>
      <w:r>
        <w:rPr>
          <w:lang w:val="hi_IN" w:bidi="hi_IN"/>
        </w:rPr>
        <w:t xml:space="preserve">यहाँ रुकें और समूह के रूप में चर्चा करें कि आप </w:t>
      </w:r>
      <w:r>
        <w:rPr>
          <w:b/>
          <w:lang w:val="hi_IN" w:bidi="hi_IN"/>
        </w:rPr>
        <w:t>स्वर्गदूतों</w:t>
      </w:r>
      <w:r>
        <w:rPr>
          <w:lang w:val="hi_IN" w:bidi="hi_IN"/>
        </w:rPr>
        <w:t xml:space="preserve"> के लिए किस शब्द या वाक्यांश का उपयोग करेंगे। अधिक जानकारी के लिए मुख्य शब्दावली में </w:t>
      </w:r>
      <w:r>
        <w:rPr>
          <w:lang w:val="hi_IN" w:bidi="hi_IN"/>
        </w:rPr>
        <w:t>स्वर्गदूतों</w:t>
      </w:r>
      <w:r>
        <w:rPr>
          <w:lang w:val="hi_IN" w:bidi="hi_IN"/>
        </w:rPr>
        <w:t xml:space="preserve"> को देखें। यदि आपने पहले ही अन्य सुसमाचार का अनुवाद किया है, तो उसी शब्द का उपयोग करें जिसका उपयोग आपने वहाँ किया है।</w:t>
      </w:r>
      <w:r>
        <w:rPr>
          <w:lang w:val="hi_IN" w:bidi="hi_IN"/>
        </w:rPr>
      </w:r>
    </w:p>
    <w:p>
      <w:pPr>
        <w:pStyle w:val="Heading3"/>
      </w:pPr>
      <w:r>
        <w:rPr>
          <w:lang w:val="hi_IN" w:bidi="hi_IN"/>
        </w:rPr>
        <w:t>वचन बोलना</w:t>
      </w:r>
    </w:p>
    <w:p>
      <w:pPr/>
      <w:r>
        <w:rPr>
          <w:lang w:val="hi_IN" w:bidi="hi_IN"/>
        </w:rPr>
      </w:r>
      <w:r>
        <w:rPr>
          <w:lang w:val="hi_IN" w:bidi="hi_IN"/>
        </w:rPr>
        <w:t>यूहन्ना 1:43–51 का ऑडियो संस्करण सबसे आसानी से समझ में आने वाले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हो।</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यूहन्ना 2:1–12</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यूहन्ना 2:1–12 को सुनें और अपने मन में रखें।</w:t>
      </w:r>
    </w:p>
    <w:p>
      <w:pPr/>
      <w:r>
        <w:rPr>
          <w:lang w:val="hi_IN" w:bidi="hi_IN"/>
        </w:rPr>
      </w:r>
      <w:r>
        <w:rPr>
          <w:lang w:val="hi_IN" w:bidi="hi_IN"/>
        </w:rPr>
        <w:t>यदि सम्भव हो, तो यूहन्ना 2:1–12 का ऑडियो संस्करण तीन बार, तीन अलग-अलग अनुवादों में सुनें। उसके बाद एक समूह के रूप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w:t>
      </w:r>
    </w:p>
    <w:p>
      <w:pPr>
        <w:pStyle w:val="ListBullet"/>
        <w:spacing w:line="240" w:lineRule="auto"/>
        <w:ind w:left="720"/>
      </w:pPr>
      <w:r>
        <w:rPr>
          <w:lang w:val="hi_IN" w:bidi="hi_IN"/>
        </w:rPr>
      </w:r>
      <w:r>
        <w:rPr>
          <w:lang w:val="hi_IN" w:bidi="hi_IN"/>
        </w:rPr>
        <w:t>इस भाग में आपको क्या अच्छा नहीं लगा या क्या समझ नहीं आया?</w:t>
      </w:r>
    </w:p>
    <w:p>
      <w:pPr>
        <w:pStyle w:val="ListBullet"/>
        <w:spacing w:line="240" w:lineRule="auto"/>
        <w:ind w:left="720"/>
      </w:pPr>
      <w:r>
        <w:rPr>
          <w:lang w:val="hi_IN" w:bidi="hi_IN"/>
        </w:rPr>
      </w:r>
      <w:r>
        <w:rPr>
          <w:lang w:val="hi_IN" w:bidi="hi_IN"/>
        </w:rPr>
        <w:t>यह भाग हमें यीशु के बारे में क्या बताता है?</w:t>
      </w:r>
    </w:p>
    <w:p>
      <w:pPr>
        <w:pStyle w:val="ListBullet"/>
        <w:spacing w:line="240" w:lineRule="auto"/>
        <w:ind w:left="720"/>
      </w:pPr>
      <w:r>
        <w:rPr>
          <w:lang w:val="hi_IN" w:bidi="hi_IN"/>
        </w:rPr>
      </w:r>
      <w:r>
        <w:rPr>
          <w:lang w:val="hi_IN" w:bidi="hi_IN"/>
        </w:rPr>
        <w:t>यह भाग हमें लोगों के बारे में क्या बताता है?</w:t>
      </w:r>
    </w:p>
    <w:p>
      <w:pPr>
        <w:pStyle w:val="ListBullet"/>
        <w:spacing w:line="240" w:lineRule="auto"/>
        <w:ind w:left="720"/>
      </w:pPr>
      <w:r>
        <w:rPr>
          <w:lang w:val="hi_IN" w:bidi="hi_IN"/>
        </w:rPr>
      </w:r>
      <w:r>
        <w:rPr>
          <w:lang w:val="hi_IN" w:bidi="hi_IN"/>
        </w:rPr>
        <w:t>यह भाग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यूहन्ना 2:1–12 का ऑडियो संस्करण सबसे आसानी से समझ में आने वाले अनुवाद में सुनें।</w:t>
      </w:r>
    </w:p>
    <w:p>
      <w:pPr/>
      <w:r>
        <w:rPr>
          <w:lang w:val="hi_IN" w:bidi="hi_IN"/>
        </w:rPr>
      </w:r>
      <w:r>
        <w:rPr>
          <w:lang w:val="hi_IN" w:bidi="hi_IN"/>
        </w:rPr>
        <w:t>पिछले भाग में, यीशु ने गलील जाने का फैसला किया और और अधिक चेलों को बुलाया। यीशु और उसके चेले अब गलील में काना नाम के एक छोटे से गाँव में हैं।</w:t>
      </w:r>
    </w:p>
    <w:p>
      <w:pPr/>
      <w:r>
        <w:rPr>
          <w:lang w:val="hi_IN" w:bidi="hi_IN"/>
        </w:rPr>
      </w:r>
      <w:r>
        <w:rPr>
          <w:lang w:val="hi_IN" w:bidi="hi_IN"/>
        </w:rPr>
        <w:t xml:space="preserve">यहाँ रुकें और </w:t>
      </w:r>
      <w:r>
        <w:rPr>
          <w:lang w:val="hi_IN" w:bidi="hi_IN"/>
        </w:rPr>
        <w:t>इस्राएल</w:t>
      </w:r>
      <w:r>
        <w:rPr>
          <w:lang w:val="hi_IN" w:bidi="hi_IN"/>
        </w:rPr>
        <w:t xml:space="preserve"> के नक्शे को देखें। यहूदिया में यरदन नदी के आसपास का क्षेत्र ढूँढें जहाँ यीशु पिछले भाग में था, और काना को ढूँढें जहाँ वह अब है। कफरनहूम को देखें, जहाँ यीशु इस भाग के अन्त में जाएगा। इस ऑडियो को यहाँ रोकें।</w:t>
      </w:r>
    </w:p>
    <w:p>
      <w:pPr/>
      <w:r>
        <w:rPr>
          <w:lang w:val="hi_IN" w:bidi="hi_IN"/>
        </w:rPr>
      </w:r>
      <w:r>
        <w:rPr>
          <w:lang w:val="hi_IN" w:bidi="hi_IN"/>
        </w:rPr>
        <w:t xml:space="preserve">लेखक यूहन्ना कहता है कि इस भाग की घटनाएँ तीसरे दिन होती हैं। हम नहीं जानते कि </w:t>
      </w:r>
      <w:r>
        <w:rPr>
          <w:b/>
          <w:lang w:val="hi_IN" w:bidi="hi_IN"/>
        </w:rPr>
        <w:t>किसके</w:t>
      </w:r>
      <w:r>
        <w:rPr>
          <w:lang w:val="hi_IN" w:bidi="hi_IN"/>
        </w:rPr>
        <w:t xml:space="preserve"> बाद तीसरे दिन। शायद यह तीसरा दिन था जब यीशु फिलिप्पुस को बुलाया था; पर यह असंभव है कि वे इतनी जल्दी गलील पहुँच गए हों। लेखक यूहन्ना शायद सटीक समय-सीमा देने की कोशिश नहीं कर रहा है।</w:t>
      </w:r>
    </w:p>
    <w:p>
      <w:pPr/>
      <w:r>
        <w:rPr>
          <w:lang w:val="hi_IN" w:bidi="hi_IN"/>
        </w:rPr>
      </w:r>
      <w:r>
        <w:rPr>
          <w:lang w:val="hi_IN" w:bidi="hi_IN"/>
        </w:rPr>
        <w:t>यह भी सम्भव है कि यीशु पहले से ही गलील में था जब उसने फिलिप्पुस और नतनएल को बुलाया था।</w:t>
      </w:r>
    </w:p>
    <w:p>
      <w:pPr/>
      <w:r>
        <w:rPr>
          <w:lang w:val="hi_IN" w:bidi="hi_IN"/>
        </w:rPr>
      </w:r>
      <w:r>
        <w:rPr>
          <w:lang w:val="hi_IN" w:bidi="hi_IN"/>
        </w:rPr>
        <w:t>यहूदी लोग सूर्यास्त से सूर्यास्त तक दिन गिनते थे। इसलिए, एक नया दिन हमेशा शाम को शुरू होता था। जब लोग दिन गिनते थे, तो दिन का कुछ हिस्सा पूरे दिन के लिए गिना जाता था; इसलिए शाम पहला दिन था, फिर पूरा अगला दिन दूसरा दिन था, और उस दूसरी रात के बाद आने वाली सुबह तीसरा दिन था।</w:t>
      </w:r>
    </w:p>
    <w:p>
      <w:pPr/>
      <w:r>
        <w:rPr>
          <w:lang w:val="hi_IN" w:bidi="hi_IN"/>
        </w:rPr>
      </w:r>
      <w:r>
        <w:rPr>
          <w:lang w:val="hi_IN" w:bidi="hi_IN"/>
        </w:rPr>
        <w:t>जब यूहन्ना के पाठक "तीसरे दिन" को देखेंगे, तो वे तुरन्त सोच सकते हैं: "यीशु भी तीसरे दिन मरे हुए लोगों में से जी उठा है!" और इसलिए वे जानते थे कि यहाँ भी कुछ महत्वपूर्ण होने वाला था। और यह है: यीशु अपना पहला चमत्कार करने वाला है। यीशु उस काम को शुरू करने वाला है जो वह करने आया था!</w:t>
      </w:r>
    </w:p>
    <w:p>
      <w:pPr/>
      <w:r>
        <w:rPr>
          <w:lang w:val="hi_IN" w:bidi="hi_IN"/>
        </w:rPr>
      </w:r>
      <w:r>
        <w:rPr>
          <w:lang w:val="hi_IN" w:bidi="hi_IN"/>
        </w:rPr>
        <w:t>यीशु और उसके चेलों को एक विवाह में आमंत्रित किया गया है। उसके चेले कम से कम वे पाँच व्यक्ति हैं जिनसे हम पिछले भागों में मिले हैं। यूहन्ना हमें यह नहीं बताता है कि क्या इस समय तक यीशु के पहले से ही 12 चेले थे। शायद पहले से ही अन्य चेले हैं जिनके बारे में हम अभी तक नहीं जानते हैं, या शायद अन्य लोगों को बाद में बुलाया जाएगा।</w:t>
      </w:r>
    </w:p>
    <w:p>
      <w:pPr/>
      <w:r>
        <w:rPr>
          <w:lang w:val="hi_IN" w:bidi="hi_IN"/>
        </w:rPr>
      </w:r>
      <w:r>
        <w:rPr>
          <w:lang w:val="hi_IN" w:bidi="hi_IN"/>
        </w:rPr>
        <w:t>यीशु की माँ भी विवाह में है। यीशु और उसकी माँ विवाह में शामिल लोगों के दोस्त या रिश्तेदार होने चाहिए।</w:t>
      </w:r>
    </w:p>
    <w:p>
      <w:pPr/>
      <w:r>
        <w:rPr>
          <w:lang w:val="hi_IN" w:bidi="hi_IN"/>
        </w:rPr>
      </w:r>
      <w:r>
        <w:rPr>
          <w:lang w:val="hi_IN" w:bidi="hi_IN"/>
        </w:rPr>
        <w:t>केवल इस भाग के अन्त में हमें पता चलेगा कि यीशु के भाई भी विवाह में थे। वे कहानी में कोई हिस्सा नहीं लेते हैं। उनके पिता का उल्लेख नहीं किया गया है। इसलिए कुछ लोग सोचते हैं कि शायद वह इस समय तक मर चुका था। यह हमें यह समझने का एक अतिरिक्त कारण देगा कि यीशु की माँ यीशु से समस्या के बारे में क्यों बात करती है: चूँकि वह उसका बड़ा पुत्र है, इसलिए वह परिवार का मुखिया है।</w:t>
      </w:r>
    </w:p>
    <w:p>
      <w:pPr/>
      <w:r>
        <w:rPr>
          <w:lang w:val="hi_IN" w:bidi="hi_IN"/>
        </w:rPr>
      </w:r>
      <w:r>
        <w:rPr>
          <w:lang w:val="hi_IN" w:bidi="hi_IN"/>
        </w:rPr>
        <w:t>यहाँ रुकें और इस प्रश्न पर समूह में चर्चा करें: आपके समुदाय में लोग विवाहों का उत्सव कैसे मनाते हैं? एक विवाह के बारे में एक कहानी सुनाएँ जो विशेष रूप से यादगार थी। इस ऑडियो को यहाँ रोकें।</w:t>
      </w:r>
    </w:p>
    <w:p>
      <w:pPr/>
      <w:r>
        <w:rPr>
          <w:lang w:val="hi_IN" w:bidi="hi_IN"/>
        </w:rPr>
      </w:r>
      <w:r>
        <w:rPr>
          <w:lang w:val="hi_IN" w:bidi="hi_IN"/>
        </w:rPr>
        <w:t>इस्राएल में विवाह का भोज सात दिन तक चल सकता था! दूल्हे का परिवार मेहमानों के भोजन के लिए जिम्मेदार था। एक व्यक्ति जिसे प्रधान या भोज का स्वामी कहा जाता है, वह खाने-पीने का प्रभारी था। यह परिवार का कोई सदस्य या दोस्त हो सकता है, या यह कोई ऐसा व्यक्ति हो सकता है जिसे यह करने के लिए भुगतान किया गया था। पुरुष और स्त्रियाँ अलग-अलग स्थान पर उत्सव मनाते थे। दाखरस इस्राएल में एक सामान्य पेय था, और विवाहों में महत्वपूर्ण था। दाखरस अंगूरों का रस है। अंगूर एक ऐसा फल है जो इस्राएल में बहुत आम था।</w:t>
      </w:r>
    </w:p>
    <w:p>
      <w:pPr/>
      <w:r>
        <w:rPr>
          <w:lang w:val="hi_IN" w:bidi="hi_IN"/>
        </w:rPr>
      </w:r>
      <w:r>
        <w:rPr>
          <w:lang w:val="hi_IN" w:bidi="hi_IN"/>
        </w:rPr>
        <w:t xml:space="preserve">यहाँ रुकें और अपने समूह के साथ </w:t>
      </w:r>
      <w:r>
        <w:rPr>
          <w:lang w:val="hi_IN" w:bidi="hi_IN"/>
        </w:rPr>
        <w:t>अंगूरों</w:t>
      </w:r>
      <w:r>
        <w:rPr>
          <w:lang w:val="hi_IN" w:bidi="hi_IN"/>
        </w:rPr>
        <w:t xml:space="preserve"> और </w:t>
      </w:r>
      <w:r>
        <w:rPr>
          <w:b/>
          <w:lang w:val="hi_IN" w:bidi="hi_IN"/>
        </w:rPr>
        <w:t>दाखरस</w:t>
      </w:r>
      <w:r>
        <w:rPr>
          <w:lang w:val="hi_IN" w:bidi="hi_IN"/>
        </w:rPr>
        <w:t xml:space="preserve"> का चित्र देखें। इस ऑडियो को यहाँ रोकें।</w:t>
      </w:r>
    </w:p>
    <w:p>
      <w:pPr/>
      <w:r>
        <w:rPr>
          <w:lang w:val="hi_IN" w:bidi="hi_IN"/>
        </w:rPr>
      </w:r>
      <w:r>
        <w:rPr>
          <w:lang w:val="hi_IN" w:bidi="hi_IN"/>
        </w:rPr>
        <w:t>लोग अंगूर तोड़ते थे और फिर रस निकालते थे। रस को मिट्टी के बर्तनों में रखा जाता था। फिर रस को वैसे ही छोड़ दिया जाता था जब तक वह खट्टा होने न लगे। एक बार यह खट्टा हो गया, तो वह दाखरस बन जाता है। दाखरस जितनी पुरानी होती थी, उसका स्वाद उतना ही बेहतर होता था! दाखरस में गहरा लाल रंग होता है। खट्टा बनने की प्रक्रिया के कारण, दाखरस में थोड़ा सा शराब होता है। शराब कुछ ऐसा है कि यदि लोग इसे बहुत अधिक पीते हैं, तो वे नशे में हो जाएँगे। लेकिन दाखरस में उतनी अधिक शराब नहीं होती है, और इस्राएल के लोग पीने से पहले इसमें पानी मिलाते थे। नशे में होने के लिए आपको इसे बहुत अधिक पीना पड़ेगा। बाइबल में, दाखरस आमतौर पर आनन्द से जुड़ा हुआ है।</w:t>
      </w:r>
    </w:p>
    <w:p>
      <w:pPr/>
      <w:r>
        <w:rPr>
          <w:lang w:val="hi_IN" w:bidi="hi_IN"/>
        </w:rPr>
      </w:r>
      <w:r>
        <w:rPr>
          <w:lang w:val="hi_IN" w:bidi="hi_IN"/>
        </w:rPr>
        <w:t>लेकिन फिर, यहाँ क्या होता है, पर्व के दौरान किसी समय दाखरस समाप्त हो जाता है!</w:t>
      </w:r>
    </w:p>
    <w:p>
      <w:pPr/>
      <w:r>
        <w:rPr>
          <w:lang w:val="hi_IN" w:bidi="hi_IN"/>
        </w:rPr>
      </w:r>
      <w:r>
        <w:rPr>
          <w:lang w:val="hi_IN" w:bidi="hi_IN"/>
        </w:rPr>
        <w:t>यहाँ रुकें और अपने समूह के साथ चर्चा करें: क्या आप उन लोगों के बारे में कोई कहानी बता सकते हैं जिनके पास अपने मेहमानों को देने के लिए कुछ नहीं है? यह एक विवाह या कोई अन्य घटना हो सकती है। क्या हुआ था? ऑडियो को यहाँ रोकें।</w:t>
      </w:r>
    </w:p>
    <w:p>
      <w:pPr/>
      <w:r>
        <w:rPr>
          <w:lang w:val="hi_IN" w:bidi="hi_IN"/>
        </w:rPr>
      </w:r>
      <w:r>
        <w:rPr>
          <w:lang w:val="hi_IN" w:bidi="hi_IN"/>
        </w:rPr>
        <w:t>जैसा कि आप कल्पना कर सकते हैं, दूल्हे के परिवार के लिए यह बहुत शर्मनाक था कि उनके पास लोगों को देने के लिए और दाखरस नहीं था। उनके समुदाय के लोग शायद बाद में बहुत समय तक इस विवाह के बारे में बात कर रहे हों, पर अच्छे तरीके से नहीं!</w:t>
      </w:r>
    </w:p>
    <w:p>
      <w:pPr/>
      <w:r>
        <w:rPr>
          <w:lang w:val="hi_IN" w:bidi="hi_IN"/>
        </w:rPr>
      </w:r>
      <w:r>
        <w:rPr>
          <w:lang w:val="hi_IN" w:bidi="hi_IN"/>
        </w:rPr>
        <w:t>इस्राएल में विवाह दो परिवारों के बीच एक अनुबंध था। जब कोई लड़का विवाह करने की उम्र को पूरा कर लेता है, तो उसके माता-पिता उसके लिए दुल्हन ढूँढते थे। विवाह के बाद, दुल्हन अपने पति के परिवार के साथ रहना शुरू करेगी। विवाह का भोज दूल्हे के घर में होता था। यदि दूल्हे का परिवार विवाह भोज के लिए पर्याप्त भोजन और पेय प्रदान नहीं करता है, तो दुल्हन का परिवार अपमानित महसूस कर सकता है, और इससे एक बड़ा विवाद और यहाँ तक कि अदालती मामला भी पैदा हो सकता है!</w:t>
      </w:r>
    </w:p>
    <w:p>
      <w:pPr/>
      <w:r>
        <w:rPr>
          <w:lang w:val="hi_IN" w:bidi="hi_IN"/>
        </w:rPr>
      </w:r>
      <w:r>
        <w:rPr>
          <w:lang w:val="hi_IN" w:bidi="hi_IN"/>
        </w:rPr>
        <w:t>यीशु की माँ यीशु के पास जाती है और उसे स्थिति के बारे में बताती है। इसका अर्थ है कि वह चाहती है कि यीशु इसके बारे में कुछ करे, या कम से कम मदद करे। चूँकि वे परिवार के रिश्तेदार या दोस्त थे, इसलिए शायद वे मदद करने के लिए जिम्मेदार थे। वह शायद यीशु के कुछ चमत्कार करने के बारे में नहीं सोच रही थी।</w:t>
      </w:r>
    </w:p>
    <w:p>
      <w:pPr/>
      <w:r>
        <w:rPr>
          <w:lang w:val="hi_IN" w:bidi="hi_IN"/>
        </w:rPr>
      </w:r>
      <w:r>
        <w:rPr>
          <w:lang w:val="hi_IN" w:bidi="hi_IN"/>
        </w:rPr>
        <w:t>यीशु उसे एक अजीब प्रतिक्रिया देता है। पहली अजीब बात यह है कि वह उसे "माँ" के बजाय "स्त्री" कहता है। वह बिल्कुल असभ्य नहीं है, लेकिन वह उनके बीच कुछ दूरी रखता है। दूसरी अजीब बात यह है कि यीशु कहता है, "तू मुझसे यह क्यों कह रही है?"</w:t>
      </w:r>
    </w:p>
    <w:p>
      <w:pPr/>
      <w:r>
        <w:rPr>
          <w:lang w:val="hi_IN" w:bidi="hi_IN"/>
        </w:rPr>
      </w:r>
      <w:r>
        <w:rPr>
          <w:lang w:val="hi_IN" w:bidi="hi_IN"/>
        </w:rPr>
        <w:t xml:space="preserve">यीशु का कहने का यह अर्थ हो सकता है, "यह तुम्हारा काम नहीं है कि तुम मुझे बताओ कि क्या करना है।" </w:t>
      </w:r>
      <w:r>
        <w:rPr>
          <w:b/>
          <w:lang w:val="hi_IN" w:bidi="hi_IN"/>
        </w:rPr>
        <w:t>माँ</w:t>
      </w:r>
      <w:r>
        <w:rPr>
          <w:lang w:val="hi_IN" w:bidi="hi_IN"/>
        </w:rPr>
        <w:t xml:space="preserve"> के स्थान पर उसे </w:t>
      </w:r>
      <w:r>
        <w:rPr>
          <w:b/>
          <w:lang w:val="hi_IN" w:bidi="hi_IN"/>
        </w:rPr>
        <w:t>स्त्री</w:t>
      </w:r>
      <w:r>
        <w:rPr>
          <w:lang w:val="hi_IN" w:bidi="hi_IN"/>
        </w:rPr>
        <w:t xml:space="preserve"> कहकर, वह उससे यह कह रहा होगा, “मैं अब तुम्हारा बच्चा नहीं हूँ, जिसे तुम्हारी कही हुई हर बात करनी पड़े।” इस बिंदु पर यीशु और उसकी माँ के बीच रिश्ता बदल रहा है।</w:t>
      </w:r>
    </w:p>
    <w:p>
      <w:pPr/>
      <w:r>
        <w:rPr>
          <w:lang w:val="hi_IN" w:bidi="hi_IN"/>
        </w:rPr>
      </w:r>
      <w:r>
        <w:rPr>
          <w:lang w:val="hi_IN" w:bidi="hi_IN"/>
        </w:rPr>
        <w:t xml:space="preserve">फिर तीसरी अजीब बात जो यीशु कहता है वह है, "मेरा समय अभी तक नहीं आया है।" यीशु का अर्थ यह हो सकता है कि अभी उसके लिए कुछ करने का समय नहीं आया है। लेकिन हम यूहन्ना की पुस्तक में "अभी तक समय नहीं आया" वाक्यांश को अधिक बार सुनेंगे, और बाद में हम "समय </w:t>
      </w:r>
      <w:r>
        <w:rPr>
          <w:b/>
          <w:lang w:val="hi_IN" w:bidi="hi_IN"/>
        </w:rPr>
        <w:t>आ गया</w:t>
      </w:r>
      <w:r>
        <w:rPr>
          <w:lang w:val="hi_IN" w:bidi="hi_IN"/>
        </w:rPr>
        <w:t xml:space="preserve"> है" शब्द भी सुनेंगे। यूहन्ना की पुस्तक में, "समय" हमेशा यीशु की मृत्यु से सम्बन्धित होता है। इसलिए यीशु कहता है: "</w:t>
      </w:r>
      <w:r>
        <w:rPr>
          <w:b/>
          <w:lang w:val="hi_IN" w:bidi="hi_IN"/>
        </w:rPr>
        <w:t>मेरी मृत्यु</w:t>
      </w:r>
      <w:r>
        <w:rPr>
          <w:lang w:val="hi_IN" w:bidi="hi_IN"/>
        </w:rPr>
        <w:t xml:space="preserve"> का समय अभी तक नहीं आया है!"</w:t>
      </w:r>
    </w:p>
    <w:p>
      <w:pPr/>
      <w:r>
        <w:rPr>
          <w:lang w:val="hi_IN" w:bidi="hi_IN"/>
        </w:rPr>
      </w:r>
      <w:r>
        <w:rPr>
          <w:lang w:val="hi_IN" w:bidi="hi_IN"/>
        </w:rPr>
        <w:t>इसलिए यीशु की माता एक साधारण प्रश्न पूछ रही है, पर यीशु कुछ उलझाने वाला उत्तर देता है। यीशु की माँ रोजमर्रा के मामलों के बारे में सोच रही है, लेकिन यीशु पहले से ही मुख्य कारण के बारे में बात कर रहा है कि वह पृथ्वी पर क्यों आए थे—मरने के लिए। यीशु की माँ को यह समझ नहीं आया होगा कि उसने क्या कहा। हम यह यूहन्ना की पुस्तक में अधिक बार पाएंगे, कि लोग यीशु से एक साधारण प्रश्न पूछते हैं, और यीशु एक उलझन वाला उत्तर देता है। यह उसके सुनने वालों को—और हमको—यह सोचने के लिए मजबूर करता है कि उसका क्या अर्थ हो सकता है!</w:t>
      </w:r>
    </w:p>
    <w:p>
      <w:pPr/>
      <w:r>
        <w:rPr>
          <w:lang w:val="hi_IN" w:bidi="hi_IN"/>
        </w:rPr>
      </w:r>
      <w:r>
        <w:rPr>
          <w:lang w:val="hi_IN" w:bidi="hi_IN"/>
        </w:rPr>
        <w:t>यीशु की माँ यीशु की अस्वीकृति से निराश नहीं होती। वह दासों से कहती है कि वे वही करें जो उसका पुत्र उन्हें कहे। और, आश्चर्यजनक रूप से, यीशु वास्तव में कार्य करता है और उन दासों के पास जाता है!</w:t>
      </w:r>
    </w:p>
    <w:p>
      <w:pPr/>
      <w:r>
        <w:rPr>
          <w:lang w:val="hi_IN" w:bidi="hi_IN"/>
        </w:rPr>
      </w:r>
      <w:r>
        <w:rPr>
          <w:lang w:val="hi_IN" w:bidi="hi_IN"/>
        </w:rPr>
        <w:t xml:space="preserve">घर के अंदर या उसके पास कहीं पत्थर से बने छह बहुत बड़े मटके हैं। लोग एक नरम प्रकार की चट्टान को काटकर और उसे खोखला करके मटके बनाते थे। </w:t>
      </w:r>
    </w:p>
    <w:p>
      <w:pPr/>
      <w:r>
        <w:rPr>
          <w:lang w:val="hi_IN" w:bidi="hi_IN"/>
        </w:rPr>
      </w:r>
      <w:r>
        <w:rPr>
          <w:lang w:val="hi_IN" w:bidi="hi_IN"/>
        </w:rPr>
        <w:t xml:space="preserve">यहाँ रुकें और समूह में </w:t>
      </w:r>
      <w:r>
        <w:rPr>
          <w:lang w:val="hi_IN" w:bidi="hi_IN"/>
        </w:rPr>
        <w:t>पत्थर के मटकों</w:t>
      </w:r>
      <w:r>
        <w:rPr>
          <w:lang w:val="hi_IN" w:bidi="hi_IN"/>
        </w:rPr>
        <w:t xml:space="preserve"> का चित्र देखें। इस ऑडियो को यहाँ रोकें।</w:t>
      </w:r>
    </w:p>
    <w:p>
      <w:pPr/>
      <w:r>
        <w:rPr>
          <w:lang w:val="hi_IN" w:bidi="hi_IN"/>
        </w:rPr>
      </w:r>
      <w:r>
        <w:rPr>
          <w:lang w:val="hi_IN" w:bidi="hi_IN"/>
        </w:rPr>
        <w:t>यूहन्ना कहता है कि इन मटकों में "दो-दो, तीन-तीन मन" समाता था। इसका अर्थ है कि उनके अलग-अलग आकार थे। कई अनुवाद इस शब्द को कुछ ऐसा में बदल देते हैं जो सुनने वालों के लिए समझ में आता है। कुछ लोग "20 से 30 गैलन" कहते हैं, दूसरे लोग "80 से 120 लीटर" कहते हैं।</w:t>
      </w:r>
    </w:p>
    <w:p>
      <w:pPr/>
      <w:r>
        <w:rPr>
          <w:lang w:val="hi_IN" w:bidi="hi_IN"/>
        </w:rPr>
      </w:r>
      <w:r>
        <w:rPr>
          <w:lang w:val="hi_IN" w:bidi="hi_IN"/>
        </w:rPr>
        <w:t>यहाँ रुकें और समूह के रूप में चर्चा करें: यह कितना पानी होगा? लोग आपके समुदाय में पानी कैसे रखते हैं, और आप पानी की मात्रा को कैसे मापते हैं? इन छह पत्थर के मटकों को भरने के लिए आपको कितने मटके, बाल्टी, या अन्य पात्रों की आवश्यकता होगी जिनका उपयोग लोग करते हैं? ऑडियो को यहाँ रोकें।</w:t>
      </w:r>
    </w:p>
    <w:p>
      <w:pPr/>
      <w:r>
        <w:rPr>
          <w:lang w:val="hi_IN" w:bidi="hi_IN"/>
        </w:rPr>
      </w:r>
      <w:r>
        <w:rPr>
          <w:lang w:val="hi_IN" w:bidi="hi_IN"/>
        </w:rPr>
        <w:t>यूहन्ना हमें बताता है कि ये घड़े रीति के अनुसार हाथ धोने के लिए पानी रखने के उद्देश्य से थे। इन घड़ों का पानी बर्तन धोने, कपड़े धोने या रोज़मर्रा के स्नान के लिए नहीं होता था, बल्कि लोगों के विशेष रीति से अपने आप को शुद्ध करने के लिए होता था। संभवतः पानी एक हौदे में उँडेला जाता था और लोग उस हौदे में स्नान करते थे ताकि वे केवल शरीर से ही नहीं, बल्कि रीति के अनुसार भी शुद्ध हो सकें। इस विशेष स्नान के बाद, लोग धार्मिक गतिविधियों में भाग लेने के लिए योग्य थे। यदि इन घड़ों का उपयोग किसी और काम के लिए किया जाता, तो ये घड़े स्वयं अपवित्र हो जाते—रीति के अनुसार अशुद्ध। ऐसा लगता है कि यीशु रीति की शुद्धता के नियमों से अधिक दूल्हे के सम्मान की चिंता करते हैं!</w:t>
      </w:r>
    </w:p>
    <w:p>
      <w:pPr/>
      <w:r>
        <w:rPr>
          <w:lang w:val="hi_IN" w:bidi="hi_IN"/>
        </w:rPr>
      </w:r>
      <w:r>
        <w:rPr>
          <w:lang w:val="hi_IN" w:bidi="hi_IN"/>
        </w:rPr>
        <w:t>यहाँ रुकें और समूह के रूप में चर्चा करें: क्या आपके समुदाय में, धोने और स्नान करने के विशेष रीति-रिवाज तरीके हैं? यदि नहीं, तो क्या लोगों को धार्मिक गतिविधियों में भाग लेने के लिए अपने आप को तैयार करने के लिए कुछ और करना पड़ता है? लोग क्या सोचते हैं कि अगर लोग इसे सही तरीके से नहीं करते हैं तो क्या हो सकता है? क्या आप इसके बारे में एक कहानी बता सकते हैं? ऑडियो को यहाँ रोकें।</w:t>
      </w:r>
    </w:p>
    <w:p>
      <w:pPr/>
      <w:r>
        <w:rPr>
          <w:lang w:val="hi_IN" w:bidi="hi_IN"/>
        </w:rPr>
      </w:r>
      <w:r>
        <w:rPr>
          <w:lang w:val="hi_IN" w:bidi="hi_IN"/>
        </w:rPr>
        <w:t>इस समय, मटके खाली होते हैं, या पूरे भरे नहीं होते हैं। यीशु दासों से कहता है कि वे मटकों को पानी से भर दें। दास कुएँ से पानी निकालने के लिए बार-बार जाते और फिर उसे घड़ों में डालते। इस कार्य को पूरा करने में कुछ समय लगता है! भले ही उन्हें पता नहीं था कि यीशु उन्हें ऐसा करने के लिए क्यों कह रहा था, लेकिन ऐसा लगता है कि उन्होंने उत्साह से इस काम को पूरा किया, क्योंकि वे मटकों को पूरा ऊपर तक भरते हैं।</w:t>
      </w:r>
    </w:p>
    <w:p>
      <w:pPr/>
      <w:r>
        <w:rPr>
          <w:lang w:val="hi_IN" w:bidi="hi_IN"/>
        </w:rPr>
      </w:r>
      <w:r>
        <w:rPr>
          <w:lang w:val="hi_IN" w:bidi="hi_IN"/>
        </w:rPr>
        <w:t>जब काम पूरा हो जाता है तो यीशु उन्हें कुछ बहुत अजीब बताता है। उन्हें उस पानी में से कुछ लेना होगा जो उन्होंने अभी इन मटकों में डाला है और भोज के स्वामी को देना होगा। फिर से, बिना कारण जाने, वे वही करते हैं जो यीशु ने उनसे करने को कहा था। और आश्चर्यजनक रूप से, रास्ते में कहीं, प्याले का पानी और सभी मटकों का पानी दाखरस में बदल जाता है!</w:t>
      </w:r>
    </w:p>
    <w:p>
      <w:pPr/>
      <w:r>
        <w:rPr>
          <w:lang w:val="hi_IN" w:bidi="hi_IN"/>
        </w:rPr>
      </w:r>
      <w:r>
        <w:rPr>
          <w:lang w:val="hi_IN" w:bidi="hi_IN"/>
        </w:rPr>
        <w:t>भोज का स्वामी इस अच्छे दाखरस को देखकर बहुत आश्चर्यचकित होता है, और वह मानता है कि दूल्हा किसी तरह और अधिक दाखरस की व्यवस्था करने में कामयाब रहा होगा। विवाह में, भोज का स्वामी सही मात्रा में पानी के साथ दाखरस मिलाने के लिए जिम्मेदार होता था। समय के साथ, थोड़ा और पानी मिलाया जाता था, और सस्ता गुणवत्ता वाला दाखरस इस्तेमाल किया जाता था। यह कोई समस्या नहीं होती, क्योंकि जब लोग भर जाते, तो वे इस अंतर की अधिक परवाह नहीं करते। यह विशेष रूप से लागू होता है यदि लोग थोड़े शराबी हो जाते हैं। भोज का स्वामी सोचता है कि दूल्हे ने बिल्कुल विपरीत किया है: उसने सबसे अच्छा दाखरस अंत के लिए रखा है!</w:t>
      </w:r>
    </w:p>
    <w:p>
      <w:pPr/>
      <w:r>
        <w:rPr>
          <w:lang w:val="hi_IN" w:bidi="hi_IN"/>
        </w:rPr>
      </w:r>
      <w:r>
        <w:rPr>
          <w:lang w:val="hi_IN" w:bidi="hi_IN"/>
        </w:rPr>
        <w:t xml:space="preserve">इस भाग का लेखक कहता है कि यह पहला चमत्कार है जो यीशु ने किया था। वह इस बात पर बहुत जोर देते हैं कि चमत्कार कहाँ हो रहा है। वह "चमत्कार" के लिए जिस शब्द का उपयोग कर रहे हैं उसका अर्थ केवल कुछ असाधारण नहीं है जो सामान्य रूप से नहीं होता है। इसका अर्थ कुछ ऐसा है जो हमें किसी बहुत महत्वपूर्ण बात की ओर इशारा कर रहा है। यह लोगों के लिए एक चिन्ह है जो उन्हें यीशु के बारे में कुछ बताता है। जब यीशु कोई चमत्कार करता है, तो वह लोगों को दिखा रहा है कि यीशु कितना शक्तिशाली है। लेखक इसे और अधिक स्पष्ट करता है जब वह कहता है कि यीशु ने यह चमत्कार या यह चिन्ह किए और </w:t>
      </w:r>
      <w:r>
        <w:rPr>
          <w:b/>
          <w:lang w:val="hi_IN" w:bidi="hi_IN"/>
        </w:rPr>
        <w:t>अपनी महिमा प्रकट की</w:t>
      </w:r>
      <w:r>
        <w:rPr>
          <w:lang w:val="hi_IN" w:bidi="hi_IN"/>
        </w:rPr>
        <w:t>। इसका अर्थ है कि यीशु ने दिखाया कि वह कितना शक्तिशाली और महिमावान है।</w:t>
      </w:r>
    </w:p>
    <w:p>
      <w:pPr/>
      <w:r>
        <w:rPr>
          <w:lang w:val="hi_IN" w:bidi="hi_IN"/>
        </w:rPr>
      </w:r>
      <w:r>
        <w:rPr>
          <w:lang w:val="hi_IN" w:bidi="hi_IN"/>
        </w:rPr>
        <w:t>वह यह भी कहता है कि इस चिन्ह के कारण उनके चेलों ने उन पर विश्वास किया। यह स्पष्ट करता है कि यीशु चमत्कार क्यों कर रहा है: ताकि लोग उन पर विश्वास करें!</w:t>
      </w:r>
    </w:p>
    <w:p>
      <w:pPr/>
      <w:r>
        <w:rPr>
          <w:lang w:val="hi_IN" w:bidi="hi_IN"/>
        </w:rPr>
      </w:r>
      <w:r>
        <w:rPr>
          <w:lang w:val="hi_IN" w:bidi="hi_IN"/>
        </w:rPr>
        <w:t>यहाँ रुकें और समूह के रूप में इस प्रश्न पर चर्चा करें: क्या आप किसी चमत्कार के बारे में एक कहानी बता सकते हैं जो हुआ था? चमत्कार का उन लोगों पर क्या प्रभाव पड़ा जो इसे देखे थे? इस ऑडियो को यहाँ रोकें।</w:t>
      </w:r>
    </w:p>
    <w:p>
      <w:pPr/>
      <w:r>
        <w:rPr>
          <w:lang w:val="hi_IN" w:bidi="hi_IN"/>
        </w:rPr>
      </w:r>
      <w:r>
        <w:rPr>
          <w:lang w:val="hi_IN" w:bidi="hi_IN"/>
        </w:rPr>
        <w:t>पिछले भाग के अन्त में, यीशु नतनएल से कहा था कि वह बड़ी बातें देखेगा। ये महान बातें अब होने लगी हैं!</w:t>
      </w:r>
    </w:p>
    <w:p>
      <w:pPr/>
      <w:r>
        <w:rPr>
          <w:lang w:val="hi_IN" w:bidi="hi_IN"/>
        </w:rPr>
      </w:r>
      <w:r>
        <w:rPr>
          <w:lang w:val="hi_IN" w:bidi="hi_IN"/>
        </w:rPr>
        <w:t>यह भाग एक साधारण कथन के साथ समाप्त होता है कि यीशु, उनकी माता, भाई और चेले कफरनहूम गए थे। कफरनहूम एक गाँव था जो काना के पास था। यीशु और उसके रिश्तेदार शायद उस समय कफरनहूम में रह रहे थे।</w:t>
      </w:r>
    </w:p>
    <w:p>
      <w:pPr/>
      <w:r>
        <w:rPr>
          <w:lang w:val="hi_IN" w:bidi="hi_IN"/>
        </w:rPr>
      </w:r>
      <w:r>
        <w:rPr>
          <w:lang w:val="hi_IN" w:bidi="hi_IN"/>
        </w:rPr>
        <w:t>केवल अब हमें पता चलता है कि यीशु के भाई भी विवाह में थे। “यीशु के भाई” का अर्थ है वे अन्य बच्चे जो यीशु के जन्म के बाद उनकी माता और उनके पति के हुए।</w:t>
      </w:r>
      <w:r>
        <w:rPr>
          <w:lang w:val="hi_IN" w:bidi="hi_IN"/>
        </w:rPr>
      </w:r>
    </w:p>
    <w:p>
      <w:pPr>
        <w:pStyle w:val="Heading3"/>
      </w:pPr>
      <w:r>
        <w:rPr>
          <w:lang w:val="hi_IN" w:bidi="hi_IN"/>
        </w:rPr>
        <w:t>घटनाओं को समझाना</w:t>
      </w:r>
    </w:p>
    <w:p>
      <w:pPr/>
      <w:r>
        <w:rPr>
          <w:lang w:val="hi_IN" w:bidi="hi_IN"/>
        </w:rPr>
      </w:r>
      <w:r>
        <w:rPr>
          <w:lang w:val="hi_IN" w:bidi="hi_IN"/>
        </w:rPr>
        <w:t>यूहन्ना 2:1–12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6 दृश्य हैं।</w:t>
      </w:r>
    </w:p>
    <w:p>
      <w:pPr/>
      <w:r>
        <w:rPr>
          <w:lang w:val="hi_IN" w:bidi="hi_IN"/>
        </w:rPr>
      </w:r>
      <w:r>
        <w:rPr>
          <w:b/>
          <w:lang w:val="hi_IN" w:bidi="hi_IN"/>
        </w:rPr>
        <w:t>पहले दृश्य में:</w:t>
      </w:r>
      <w:r>
        <w:rPr>
          <w:lang w:val="hi_IN" w:bidi="hi_IN"/>
        </w:rPr>
        <w:t xml:space="preserve"> यीशु, उसके चेले और उसकी माँ एक विवाह में हैं। दाखरस समाप्त हो रहा है।</w:t>
      </w:r>
    </w:p>
    <w:p>
      <w:pPr/>
      <w:r>
        <w:rPr>
          <w:lang w:val="hi_IN" w:bidi="hi_IN"/>
        </w:rPr>
      </w:r>
      <w:r>
        <w:rPr>
          <w:b/>
          <w:lang w:val="hi_IN" w:bidi="hi_IN"/>
        </w:rPr>
        <w:t>दूसरे दृश्य में:</w:t>
      </w:r>
      <w:r>
        <w:rPr>
          <w:lang w:val="hi_IN" w:bidi="hi_IN"/>
        </w:rPr>
        <w:t xml:space="preserve"> यीशु की माँ यीशु को समस्या के बारे में बताती है, और यीशु यह कहकर उत्तर देता है कि उसका समय अभी तक नहीं आया है।</w:t>
      </w:r>
    </w:p>
    <w:p>
      <w:pPr/>
      <w:r>
        <w:rPr>
          <w:lang w:val="hi_IN" w:bidi="hi_IN"/>
        </w:rPr>
      </w:r>
      <w:r>
        <w:rPr>
          <w:b/>
          <w:lang w:val="hi_IN" w:bidi="hi_IN"/>
        </w:rPr>
        <w:t>तीसरे दृश्य में:</w:t>
      </w:r>
      <w:r>
        <w:rPr>
          <w:lang w:val="hi_IN" w:bidi="hi_IN"/>
        </w:rPr>
        <w:t xml:space="preserve"> यीशु की माँ दासों से बात करती है और उनसे वही करने के लिए कहती है जो उसका पुत्र उन्हें कहेगा।</w:t>
      </w:r>
    </w:p>
    <w:p>
      <w:pPr/>
      <w:r>
        <w:rPr>
          <w:lang w:val="hi_IN" w:bidi="hi_IN"/>
        </w:rPr>
      </w:r>
      <w:r>
        <w:rPr>
          <w:b/>
          <w:lang w:val="hi_IN" w:bidi="hi_IN"/>
        </w:rPr>
        <w:t>चौथे दृश्य में:</w:t>
      </w:r>
      <w:r>
        <w:rPr>
          <w:lang w:val="hi_IN" w:bidi="hi_IN"/>
        </w:rPr>
        <w:t xml:space="preserve"> यीशु दासों को निर्देश देता है। दास पानी के मटकों को भरते हैं और इन मटकों में से एक प्याला भोज के स्वामी को देते हैं। हम इन पानी के मटकों के उद्देश्य के बारे में कुछ अतिरिक्त जानकारी भी सीखते हैं।</w:t>
      </w:r>
    </w:p>
    <w:p>
      <w:pPr/>
      <w:r>
        <w:rPr>
          <w:lang w:val="hi_IN" w:bidi="hi_IN"/>
        </w:rPr>
      </w:r>
      <w:r>
        <w:rPr>
          <w:b/>
          <w:lang w:val="hi_IN" w:bidi="hi_IN"/>
        </w:rPr>
        <w:t>पाँचवें दृश्य में:</w:t>
      </w:r>
      <w:r>
        <w:rPr>
          <w:lang w:val="hi_IN" w:bidi="hi_IN"/>
        </w:rPr>
        <w:t xml:space="preserve"> भोज का स्वामी उस पानी को चखता है, जो अब दाखरस में बदल गया है, और बहुत आश्चर्यचकित रूप से दूल्हे को बताता है कि दूल्हे ने सबसे अच्छा दाखरस अंतिम के लिए रखा है! लेखक हमें चमत्कार का उद्देश्य भी बताता है: यीशु की महिमा को प्रकट करना ताकि उसके चेले उस पर विश्वास करें।</w:t>
      </w:r>
    </w:p>
    <w:p>
      <w:pPr/>
      <w:r>
        <w:rPr>
          <w:lang w:val="hi_IN" w:bidi="hi_IN"/>
        </w:rPr>
      </w:r>
      <w:r>
        <w:rPr>
          <w:b/>
          <w:lang w:val="hi_IN" w:bidi="hi_IN"/>
        </w:rPr>
        <w:t>छठे दृश्य में:</w:t>
      </w:r>
      <w:r>
        <w:rPr>
          <w:lang w:val="hi_IN" w:bidi="hi_IN"/>
        </w:rPr>
        <w:t xml:space="preserve"> यीशु और उसकी माता, भाई और चेले कफरनहूम जाते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चेले</w:t>
      </w:r>
    </w:p>
    <w:p>
      <w:pPr>
        <w:pStyle w:val="ListBullet"/>
        <w:spacing w:line="240" w:lineRule="auto"/>
        <w:ind w:left="720"/>
      </w:pPr>
      <w:r>
        <w:rPr>
          <w:lang w:val="hi_IN" w:bidi="hi_IN"/>
        </w:rPr>
      </w:r>
      <w:r>
        <w:rPr>
          <w:lang w:val="hi_IN" w:bidi="hi_IN"/>
        </w:rPr>
        <w:t>यीशु की माँ</w:t>
      </w:r>
    </w:p>
    <w:p>
      <w:pPr>
        <w:pStyle w:val="ListBullet"/>
        <w:spacing w:line="240" w:lineRule="auto"/>
        <w:ind w:left="720"/>
      </w:pPr>
      <w:r>
        <w:rPr>
          <w:lang w:val="hi_IN" w:bidi="hi_IN"/>
        </w:rPr>
      </w:r>
      <w:r>
        <w:rPr>
          <w:lang w:val="hi_IN" w:bidi="hi_IN"/>
        </w:rPr>
        <w:t>यीशु के भाई</w:t>
      </w:r>
    </w:p>
    <w:p>
      <w:pPr>
        <w:pStyle w:val="ListBullet"/>
        <w:spacing w:line="240" w:lineRule="auto"/>
        <w:ind w:left="720"/>
      </w:pPr>
      <w:r>
        <w:rPr>
          <w:lang w:val="hi_IN" w:bidi="hi_IN"/>
        </w:rPr>
      </w:r>
      <w:r>
        <w:rPr>
          <w:lang w:val="hi_IN" w:bidi="hi_IN"/>
        </w:rPr>
        <w:t>विवाह समारोह में अन्य लोग: दुल्हन और दूल्हा, उनके परिवार और अन्य मेहमान</w:t>
      </w:r>
    </w:p>
    <w:p>
      <w:pPr>
        <w:pStyle w:val="ListBullet"/>
        <w:spacing w:line="240" w:lineRule="auto"/>
        <w:ind w:left="720"/>
      </w:pPr>
      <w:r>
        <w:rPr>
          <w:lang w:val="hi_IN" w:bidi="hi_IN"/>
        </w:rPr>
      </w:r>
      <w:r>
        <w:rPr>
          <w:lang w:val="hi_IN" w:bidi="hi_IN"/>
        </w:rPr>
        <w:t>दास</w:t>
      </w:r>
    </w:p>
    <w:p>
      <w:pPr>
        <w:pStyle w:val="ListBullet"/>
        <w:spacing w:line="240" w:lineRule="auto"/>
        <w:ind w:left="720"/>
      </w:pPr>
      <w:r>
        <w:rPr>
          <w:lang w:val="hi_IN" w:bidi="hi_IN"/>
        </w:rPr>
      </w:r>
      <w:r>
        <w:rPr>
          <w:lang w:val="hi_IN" w:bidi="hi_IN"/>
        </w:rPr>
        <w:t>भोज का स्वामी</w:t>
      </w:r>
    </w:p>
    <w:p>
      <w:pPr/>
      <w:r>
        <w:rPr>
          <w:lang w:val="hi_IN" w:bidi="hi_IN"/>
        </w:rPr>
      </w:r>
      <w:r>
        <w:rPr>
          <w:lang w:val="hi_IN" w:bidi="hi_IN"/>
        </w:rPr>
        <w:t>पिछले भाग में, फिलिप्पुस और नतनएल यीशु के चेले बन गए। उस समय से, यीशु और उसके चेले काना की यात्रा किया है। यीशु की माँ और भाई, जो शायद कफरनहूम में रहते थे, वे भी विवाह में आए थे।</w:t>
      </w:r>
    </w:p>
    <w:p>
      <w:pPr/>
      <w:r>
        <w:rPr>
          <w:lang w:val="hi_IN" w:bidi="hi_IN"/>
        </w:rPr>
      </w:r>
      <w:r>
        <w:rPr>
          <w:lang w:val="hi_IN" w:bidi="hi_IN"/>
        </w:rPr>
        <w:t>यह भाग "तीसरे दिन" कहने से शुरू होता है। यदि आपने पहले ही कुछ अन्य सुसमाचार का अनुवाद किया है, तो यह सहायक होगा यदि आप उसी शब्द का उपयोग करेंगे जो यीशु के "तीसरे दिन" के लिए उपयोग किया जाता है।</w:t>
      </w:r>
    </w:p>
    <w:p>
      <w:pPr/>
      <w:r>
        <w:rPr>
          <w:lang w:val="hi_IN" w:bidi="hi_IN"/>
        </w:rPr>
      </w:r>
      <w:r>
        <w:rPr>
          <w:lang w:val="hi_IN" w:bidi="hi_IN"/>
        </w:rPr>
        <w:t>याद रखें कि यूहन्ना की पुस्तक के अनुसार, यीशु ने इस बिंदु पर अभी तक कोई चमत्कार नहीं किया है। इसलिए कोई भी यह उम्मीद नहीं करेगा कि यीशु कुछ चमत्कार करेगा।</w:t>
      </w:r>
    </w:p>
    <w:p>
      <w:pPr/>
      <w:r>
        <w:rPr>
          <w:lang w:val="hi_IN" w:bidi="hi_IN"/>
        </w:rPr>
      </w:r>
      <w:r>
        <w:rPr>
          <w:lang w:val="hi_IN" w:bidi="hi_IN"/>
        </w:rPr>
        <w:t>इस भाग का सबसे बड़ा हिस्सा एक विवाह के दौरान हो रहा है। दूल्हे के घर में विवाह के भोज मनाए जाते थे। पुरुष और स्त्रियाँ अलग-अलग कमरों में उत्सव मनाते हैं। लोगों ने बहुत नृत्य किया। बहुत मज़ा और अच्छे भोजन की कल्पना करें!</w:t>
      </w:r>
    </w:p>
    <w:p>
      <w:pPr/>
      <w:r>
        <w:rPr>
          <w:lang w:val="hi_IN" w:bidi="hi_IN"/>
        </w:rPr>
      </w:r>
      <w:r>
        <w:rPr>
          <w:lang w:val="hi_IN" w:bidi="hi_IN"/>
        </w:rPr>
        <w:t>शायद आप कमरे को इस तरह सजा सकते हैं ताकि वह विवाह भोज की तरह दिखे। आप अपने विवाह के कुछ नृत्य दिखा सकते हैं!</w:t>
      </w:r>
    </w:p>
    <w:p>
      <w:pPr/>
      <w:r>
        <w:rPr>
          <w:lang w:val="hi_IN" w:bidi="hi_IN"/>
        </w:rPr>
      </w:r>
      <w:r>
        <w:rPr>
          <w:lang w:val="hi_IN" w:bidi="hi_IN"/>
        </w:rPr>
        <w:t>दास इस मज़े का हिस्सा नहीं होंगे। वे यह सुनिश्चित करने के लिए कड़ी मेहनत करेंगे कि सभी के पास खाने और पीने के लिए पर्याप्त हो। भोज का स्वामी लगातार भोजन की जांच करता था, और शायद समय बीतने के साथ वह अधिक चिंतित होता जाता था!</w:t>
      </w:r>
    </w:p>
    <w:p>
      <w:pPr/>
      <w:r>
        <w:rPr>
          <w:lang w:val="hi_IN" w:bidi="hi_IN"/>
        </w:rPr>
      </w:r>
      <w:r>
        <w:rPr>
          <w:lang w:val="hi_IN" w:bidi="hi_IN"/>
        </w:rPr>
        <w:t>हम नहीं जानते कि दूल्हा और दुल्हन दाखरस की कमी के बारे में जानते थे या नहीं। शायद दूल्हा और उसका परिवार एक कोने में एक-दूसरे से फुसफुसाते हुए समाधान लाने की कोशिश कर रहे थे! शायद परिवार में से किसी ने मेहमानों को हँसाने के लिए चुटकुले सुनाने या कोई अन्य मनोरंजन करने की शुरुआत की, यह उम्मीद करते हुए कि लोग नकारात्मक माहौल को न देखें!</w:t>
      </w:r>
    </w:p>
    <w:p>
      <w:pPr/>
      <w:r>
        <w:rPr>
          <w:lang w:val="hi_IN" w:bidi="hi_IN"/>
        </w:rPr>
      </w:r>
      <w:r>
        <w:rPr>
          <w:lang w:val="hi_IN" w:bidi="hi_IN"/>
        </w:rPr>
        <w:t>यहाँ रुकें और चर्चा करें: आपके समुदाय में इस स्थिति को कैसे संभाला जाएगा? ऑडियो को यहाँ रोकें।</w:t>
      </w:r>
    </w:p>
    <w:p>
      <w:pPr/>
      <w:r>
        <w:rPr>
          <w:lang w:val="hi_IN" w:bidi="hi_IN"/>
        </w:rPr>
      </w:r>
      <w:r>
        <w:rPr>
          <w:lang w:val="hi_IN" w:bidi="hi_IN"/>
        </w:rPr>
        <w:t>हम नहीं जानते कि यीशु ने दासों के पास जाने से पहले कितनी देर तक इंतजार किया। शायद वह अपनी माँ के दासों से बात करने के तुरन्त बाद चला गया था, या शायद कुछ और समय बीत गया था।</w:t>
      </w:r>
    </w:p>
    <w:p>
      <w:pPr/>
      <w:r>
        <w:rPr>
          <w:lang w:val="hi_IN" w:bidi="hi_IN"/>
        </w:rPr>
      </w:r>
      <w:r>
        <w:rPr>
          <w:lang w:val="hi_IN" w:bidi="hi_IN"/>
        </w:rPr>
        <w:t>हम नहीं जानते कि पानी वास्तव में कब दाखरस में बदल गया। शायद उस क्षण बदल गया था जब दासों ने भोज के स्वामी को पानी दिया था। लेखक हमें नहीं बताता है, इसलिए हमें इसे भी खुला रखना चाहिए।</w:t>
      </w:r>
    </w:p>
    <w:p>
      <w:pPr/>
      <w:r>
        <w:rPr>
          <w:lang w:val="hi_IN" w:bidi="hi_IN"/>
        </w:rPr>
      </w:r>
      <w:r>
        <w:rPr>
          <w:lang w:val="hi_IN" w:bidi="hi_IN"/>
        </w:rPr>
        <w:t>भोज का स्वामी दाखरस चखता है और वह बहुत आश्चर्यचकित होता है। वह नहीं जानता कि यह अच्छा दाखरस कहाँ से आया है। दास जानते हैं—लेकिन ऐसा लगता है कि वे अभी तक उसे नहीं बता रहे हैं! शायद वे सोचते हैं कि वह उन पर वैसे भी विश्वास नहीं करेगा। फिर भोज का स्वामी दूल्हे को बुलाता है। वह उसके चारों ओर सभी लोगों के रहते हुए उससे बात नहीं करना चाहता, इसलिए उसे अलग बुलाता है। हालाँकि वह इतना विशेष रूप से नहीं कहता है, लेकिन वास्तव में वह दूल्हे से पूछ रहा है, "आपको यह अच्छा दाखरस कहाँ से मिला?" चूँकि भोज का स्वामी भोजन के लिए जिम्मेदार था, इसलिए वह समझ नहीं पा रहा कि अचानक दाखरस कैसे आ सकता है जिसके बारे में उसे नहीं पता था। उसने सोचा होगा कि दूल्हे के पास कहीं छिपा हुआ दाखरस था जो उसने भोज के स्वामी को नहीं बताया था!</w:t>
      </w:r>
    </w:p>
    <w:p>
      <w:pPr/>
      <w:r>
        <w:rPr>
          <w:lang w:val="hi_IN" w:bidi="hi_IN"/>
        </w:rPr>
      </w:r>
      <w:r>
        <w:rPr>
          <w:lang w:val="hi_IN" w:bidi="hi_IN"/>
        </w:rPr>
        <w:t>हम नहीं जानते कि लोगों को कब पता चला कि जो हुआ उसके लिए यीशु जिम्मेदार था। यह हो सकता है कि केवल यीशु के चेले इसके बारे में जानते थे, लेकिन इस बात की अधिक संभावना है कि अन्य लोगों को जल्द ही पता चला होगा। इसे छिपाना कठिन होता, खासकर तब जब यीशु ने जो दाखरस बनाया था वह पूरे गाँव को पीने के लिए पर्याप्त था!</w:t>
      </w:r>
    </w:p>
    <w:p>
      <w:pPr/>
      <w:r>
        <w:rPr>
          <w:lang w:val="hi_IN" w:bidi="hi_IN"/>
        </w:rPr>
      </w:r>
      <w:r>
        <w:rPr>
          <w:lang w:val="hi_IN" w:bidi="hi_IN"/>
        </w:rPr>
        <w:t>लेखक का कथन शामिल करना न भूलें कि यह यीशु का पहला चमत्कार था, और यह बताना कि उसने इसे कहाँ किया और क्यों किया।</w:t>
      </w:r>
    </w:p>
    <w:p>
      <w:pPr/>
      <w:r>
        <w:rPr>
          <w:lang w:val="hi_IN" w:bidi="hi_IN"/>
        </w:rPr>
      </w:r>
      <w:r>
        <w:rPr>
          <w:lang w:val="hi_IN" w:bidi="hi_IN"/>
        </w:rPr>
        <w:t>इस भाग के अन्त में, यीशु और उसके समूह के अन्य लोग कफरनहूम जाते हैं। लेखक हमें बताता है कि वे कुछ दिनों के लिए वहाँ रूके हैं। यीशु की अगली यात्रा इसके तुरन्त बाद अगले भाग में आएगी!</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यूहन्ना 2:1–12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कहानी में छह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चेले</w:t>
      </w:r>
    </w:p>
    <w:p>
      <w:pPr>
        <w:pStyle w:val="ListBullet"/>
        <w:spacing w:line="240" w:lineRule="auto"/>
        <w:ind w:left="720"/>
      </w:pPr>
      <w:r>
        <w:rPr>
          <w:lang w:val="hi_IN" w:bidi="hi_IN"/>
        </w:rPr>
      </w:r>
      <w:r>
        <w:rPr>
          <w:lang w:val="hi_IN" w:bidi="hi_IN"/>
        </w:rPr>
        <w:t>यीशु की माँ</w:t>
      </w:r>
    </w:p>
    <w:p>
      <w:pPr>
        <w:pStyle w:val="ListBullet"/>
        <w:spacing w:line="240" w:lineRule="auto"/>
        <w:ind w:left="720"/>
      </w:pPr>
      <w:r>
        <w:rPr>
          <w:lang w:val="hi_IN" w:bidi="hi_IN"/>
        </w:rPr>
      </w:r>
      <w:r>
        <w:rPr>
          <w:lang w:val="hi_IN" w:bidi="hi_IN"/>
        </w:rPr>
        <w:t>यीशु के भाई</w:t>
      </w:r>
    </w:p>
    <w:p>
      <w:pPr>
        <w:pStyle w:val="ListBullet"/>
        <w:spacing w:line="240" w:lineRule="auto"/>
        <w:ind w:left="720"/>
      </w:pPr>
      <w:r>
        <w:rPr>
          <w:lang w:val="hi_IN" w:bidi="hi_IN"/>
        </w:rPr>
      </w:r>
      <w:r>
        <w:rPr>
          <w:lang w:val="hi_IN" w:bidi="hi_IN"/>
        </w:rPr>
        <w:t>विवाह समारोह में अन्य लोग: दुल्हन और दूल्हा, उनके परिवार और अन्य मेहमान</w:t>
      </w:r>
    </w:p>
    <w:p>
      <w:pPr>
        <w:pStyle w:val="ListBullet"/>
        <w:spacing w:line="240" w:lineRule="auto"/>
        <w:ind w:left="720"/>
      </w:pPr>
      <w:r>
        <w:rPr>
          <w:lang w:val="hi_IN" w:bidi="hi_IN"/>
        </w:rPr>
      </w:r>
      <w:r>
        <w:rPr>
          <w:lang w:val="hi_IN" w:bidi="hi_IN"/>
        </w:rPr>
        <w:t>दास</w:t>
      </w:r>
    </w:p>
    <w:p>
      <w:pPr>
        <w:pStyle w:val="ListBullet"/>
        <w:spacing w:line="240" w:lineRule="auto"/>
        <w:ind w:left="720"/>
      </w:pPr>
      <w:r>
        <w:rPr>
          <w:lang w:val="hi_IN" w:bidi="hi_IN"/>
        </w:rPr>
      </w:r>
      <w:r>
        <w:rPr>
          <w:lang w:val="hi_IN" w:bidi="hi_IN"/>
        </w:rPr>
        <w:t>भोज का स्वामी</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कहानी के संवाद, उसकी गति, रूपरेखा और घटनाओं के क्रम पर ध्यान दें। सुनिश्चित करें कि अभिनय करते समय, कहानी का कोई महत्वपूर्ण या कठिन भाग छूट न जाए। कहानी के हर भाग को याद रखने में एक-दूसरे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बिन्दुओं पर, अभिनय को रोककर उस पात्र का किरदार निभाने वाले व्यक्ति से पूछें "आप क्या महसूस कर रहे हैं या क्या सोच रहे हैं?" पात्र का किरादर निभाने वाले व्यक्ति को यह जवाब देना चाहिए कि अगर वह उस पात्र की जगह होता तो वह क्या महसूस करता या क्या सोचता। फिर नाटक को फिर से शुरू करें।</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विवाह की तैयारी और मेहमानों के आने का अभिनय करें।</w:t>
      </w:r>
    </w:p>
    <w:p>
      <w:pPr/>
      <w:r>
        <w:rPr>
          <w:lang w:val="hi_IN" w:bidi="hi_IN"/>
        </w:rPr>
      </w:r>
      <w:r>
        <w:rPr>
          <w:lang w:val="hi_IN" w:bidi="hi_IN"/>
        </w:rPr>
        <w:t>यीशु की माँ और भाइयों के आने का अभिनय करें।</w:t>
      </w:r>
    </w:p>
    <w:p>
      <w:pPr/>
      <w:r>
        <w:rPr>
          <w:lang w:val="hi_IN" w:bidi="hi_IN"/>
        </w:rPr>
      </w:r>
      <w:r>
        <w:rPr>
          <w:lang w:val="hi_IN" w:bidi="hi_IN"/>
        </w:rPr>
        <w:t>यीशु और उसके चेलों के पहुँचने का अभिनय करें। बेशक, यह भी सम्भव है कि वे सभी एक साथ पहुँचे, क्योंकि हम नहीं जानते कि इससे पहले यीशु कहाँ था।</w:t>
      </w:r>
    </w:p>
    <w:p>
      <w:pPr/>
      <w:r>
        <w:rPr>
          <w:lang w:val="hi_IN" w:bidi="hi_IN"/>
        </w:rPr>
      </w:r>
      <w:r>
        <w:rPr>
          <w:lang w:val="hi_IN" w:bidi="hi_IN"/>
        </w:rPr>
        <w:t>विवाह का अभिनय करें जो चल रहा है।</w:t>
      </w:r>
    </w:p>
    <w:p>
      <w:pPr/>
      <w:r>
        <w:rPr>
          <w:lang w:val="hi_IN" w:bidi="hi_IN"/>
        </w:rPr>
      </w:r>
      <w:r>
        <w:rPr>
          <w:lang w:val="hi_IN" w:bidi="hi_IN"/>
        </w:rPr>
        <w:t>भोज के स्वामी को दाखरस की घटती आपूर्ति के बारे में चिंतित होने का अभिनय करें!</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भोज के स्वामी का किरदार निभाने वाले व्यक्ति से पूछें, "आप क्या सोच रहे हैं?" वह व्यक्ति इस तरह से उत्तर दे सकता है:</w:t>
      </w:r>
    </w:p>
    <w:p>
      <w:pPr>
        <w:pStyle w:val="ListBullet"/>
        <w:spacing w:line="240" w:lineRule="auto"/>
        <w:ind w:left="720"/>
      </w:pPr>
      <w:r>
        <w:rPr>
          <w:lang w:val="hi_IN" w:bidi="hi_IN"/>
        </w:rPr>
      </w:r>
      <w:r>
        <w:rPr>
          <w:lang w:val="hi_IN" w:bidi="hi_IN"/>
        </w:rPr>
        <w:t>नाटक को फिर शुरू करें।</w:t>
      </w:r>
    </w:p>
    <w:p>
      <w:pPr/>
      <w:r>
        <w:rPr>
          <w:lang w:val="hi_IN" w:bidi="hi_IN"/>
        </w:rPr>
      </w:r>
      <w:r>
        <w:rPr>
          <w:lang w:val="hi_IN" w:bidi="hi_IN"/>
        </w:rPr>
        <w:t>यीशु की माँ को दाखरस की कमी के बारे में पता लगने का अभिनय करें।</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यीशु की माँ का किरदार निभाने वाले व्यक्ति से पूछें, "आप क्या सोच रहे हैं?" आप ऐसी बातें सुन सकते हैं:</w:t>
      </w:r>
    </w:p>
    <w:p>
      <w:pPr/>
      <w:r>
        <w:rPr>
          <w:lang w:val="hi_IN" w:bidi="hi_IN"/>
        </w:rPr>
      </w:r>
      <w:r>
        <w:rPr>
          <w:lang w:val="hi_IN" w:bidi="hi_IN"/>
        </w:rPr>
        <w:t>अभिनय करें कि वह यीशु को ढूँढने जाती है और उनके बीच हुई बातचीत का अभिनय करें।</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यीशु की माँ का किरदार निभाने वाले व्यक्ति से पूछें, "आप क्या सोच रहे हैं?" आप ऐसी बातें सुन सकते हैं:</w:t>
      </w:r>
    </w:p>
    <w:p>
      <w:pPr>
        <w:pStyle w:val="ListBullet"/>
        <w:spacing w:line="240" w:lineRule="auto"/>
        <w:ind w:left="720"/>
      </w:pPr>
      <w:r>
        <w:rPr>
          <w:lang w:val="hi_IN" w:bidi="hi_IN"/>
        </w:rPr>
      </w:r>
      <w:r>
        <w:rPr>
          <w:lang w:val="hi_IN" w:bidi="hi_IN"/>
        </w:rPr>
        <w:t>नाटक को फिर शुरू करें।</w:t>
      </w:r>
    </w:p>
    <w:p>
      <w:pPr/>
      <w:r>
        <w:rPr>
          <w:lang w:val="hi_IN" w:bidi="hi_IN"/>
        </w:rPr>
      </w:r>
      <w:r>
        <w:rPr>
          <w:lang w:val="hi_IN" w:bidi="hi_IN"/>
        </w:rPr>
        <w:t>यीशु की माँ को दासों से बात करने का अभिनय करें।</w:t>
      </w:r>
    </w:p>
    <w:p>
      <w:pPr/>
      <w:r>
        <w:rPr>
          <w:lang w:val="hi_IN" w:bidi="hi_IN"/>
        </w:rPr>
      </w:r>
      <w:r>
        <w:rPr>
          <w:lang w:val="hi_IN" w:bidi="hi_IN"/>
        </w:rPr>
        <w:t>यीशु का दासों के पास जाकर उन्हें मटकों को पानी से भरने को कहने का अभिनय करें।</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दासों का किरदार निभाने वाले कलाकारों से पूछें, "आप क्या सोच रहे हैं?" आप ऐसी बातें सुन सकते हैं:</w:t>
      </w:r>
    </w:p>
    <w:p>
      <w:pPr>
        <w:pStyle w:val="ListBullet"/>
        <w:spacing w:line="240" w:lineRule="auto"/>
        <w:ind w:left="720"/>
      </w:pPr>
      <w:r>
        <w:rPr>
          <w:lang w:val="hi_IN" w:bidi="hi_IN"/>
        </w:rPr>
      </w:r>
      <w:r>
        <w:rPr>
          <w:lang w:val="hi_IN" w:bidi="hi_IN"/>
        </w:rPr>
        <w:t>नाटक को फिर शुरू करें।</w:t>
      </w:r>
    </w:p>
    <w:p>
      <w:pPr/>
      <w:r>
        <w:rPr>
          <w:lang w:val="hi_IN" w:bidi="hi_IN"/>
        </w:rPr>
      </w:r>
      <w:r>
        <w:rPr>
          <w:lang w:val="hi_IN" w:bidi="hi_IN"/>
        </w:rPr>
        <w:t>यीशु का दासों से कुछ पानी लेने और भोज के स्वामी को देने के लिए कहने का अभिनय करें।</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दासों का किरदार निभाने वाले कलाकारों से पूछें, "आप क्या सोच रहे हैं?" आप ऐसी बातें सुन सकते हैं:</w:t>
      </w:r>
    </w:p>
    <w:p>
      <w:pPr>
        <w:pStyle w:val="ListBullet"/>
        <w:spacing w:line="240" w:lineRule="auto"/>
        <w:ind w:left="720"/>
      </w:pPr>
      <w:r>
        <w:rPr>
          <w:lang w:val="hi_IN" w:bidi="hi_IN"/>
        </w:rPr>
      </w:r>
      <w:r>
        <w:rPr>
          <w:lang w:val="hi_IN" w:bidi="hi_IN"/>
        </w:rPr>
        <w:t>नाटक को फिर शुरू करें।</w:t>
      </w:r>
    </w:p>
    <w:p>
      <w:pPr/>
      <w:r>
        <w:rPr>
          <w:lang w:val="hi_IN" w:bidi="hi_IN"/>
        </w:rPr>
      </w:r>
      <w:r>
        <w:rPr>
          <w:lang w:val="hi_IN" w:bidi="hi_IN"/>
        </w:rPr>
        <w:t>दासों का कुछ पानी निकालकर भोज के स्वामी को देने का अभिनय करें। भोज के स्वामी का पानी चखने का अभिनय करें—जो अब दाखरस बन गया है! अभिनय करें कि आपके समुदाय के लोग कैसे दिखाते हैं कि कुछ वास्तव में स्वादिष्ट है! क्या वह होंठ चटखाता, या अपना पेट थपथपाता है? शायद जल्दी से पूरा प्याला पी ले? डकार? आपको क्या लगता है कि इसे पीते समय उसके चेहरे का भाव कैसे बदल गया होगा?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भोज के स्वामी का किरदार निभाने वाले कलाकार से पूछें, "आप क्या सोच रहे हैं?" आप ऐसी बातें सुन सकते हैं:</w:t>
      </w:r>
    </w:p>
    <w:p>
      <w:pPr>
        <w:pStyle w:val="ListBullet"/>
        <w:spacing w:line="240" w:lineRule="auto"/>
        <w:ind w:left="720"/>
      </w:pPr>
      <w:r>
        <w:rPr>
          <w:lang w:val="hi_IN" w:bidi="hi_IN"/>
        </w:rPr>
      </w:r>
      <w:r>
        <w:rPr>
          <w:lang w:val="hi_IN" w:bidi="hi_IN"/>
        </w:rPr>
        <w:t>नाटक को फिर शुरू करें।</w:t>
      </w:r>
    </w:p>
    <w:p>
      <w:pPr/>
      <w:r>
        <w:rPr>
          <w:lang w:val="hi_IN" w:bidi="hi_IN"/>
        </w:rPr>
      </w:r>
      <w:r>
        <w:rPr>
          <w:lang w:val="hi_IN" w:bidi="hi_IN"/>
        </w:rPr>
        <w:t>भोज के स्वामी का दूल्हे को ढूँढना और उससे बात करने का अभिनय करें।</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दूल्हे का किरदार निभाने वाले कलाकार से पूछें, "आप क्या सोच रहे हैं?" आप ऐसी बातें सुन सकते हैं:</w:t>
      </w:r>
    </w:p>
    <w:p>
      <w:pPr>
        <w:pStyle w:val="ListBullet"/>
        <w:spacing w:line="240" w:lineRule="auto"/>
        <w:ind w:left="720"/>
      </w:pPr>
      <w:r>
        <w:rPr>
          <w:lang w:val="hi_IN" w:bidi="hi_IN"/>
        </w:rPr>
      </w:r>
      <w:r>
        <w:rPr>
          <w:lang w:val="hi_IN" w:bidi="hi_IN"/>
        </w:rPr>
        <w:t>नाटक को फिर शुरू करें।</w:t>
      </w:r>
    </w:p>
    <w:p>
      <w:pPr/>
      <w:r>
        <w:rPr>
          <w:lang w:val="hi_IN" w:bidi="hi_IN"/>
        </w:rPr>
      </w:r>
      <w:r>
        <w:rPr>
          <w:lang w:val="hi_IN" w:bidi="hi_IN"/>
        </w:rPr>
        <w:t>चेलों का चमत्कार पर प्रतिक्रिया देने का अभिनय करें। आपको क्या लगता है कि वे एक-दूसरे से क्या कह रहे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चेलों का किरदार निभाने वाले कलाकारों से पूछें, "आप क्या सोच रहे हैं?" आप ऐसी बातें सुन सकते हैं:</w:t>
      </w:r>
    </w:p>
    <w:p>
      <w:pPr>
        <w:pStyle w:val="ListBullet"/>
        <w:spacing w:line="240" w:lineRule="auto"/>
        <w:ind w:left="720"/>
      </w:pPr>
      <w:r>
        <w:rPr>
          <w:lang w:val="hi_IN" w:bidi="hi_IN"/>
        </w:rPr>
      </w:r>
      <w:r>
        <w:rPr>
          <w:lang w:val="hi_IN" w:bidi="hi_IN"/>
        </w:rPr>
        <w:t>यीशु का किरदार निभाने वाले कलाकार से पूछें, "आप क्या सोच रहे हैं?" आप ऐसी बातें सुन सकते हैं:</w:t>
      </w:r>
    </w:p>
    <w:p>
      <w:pPr>
        <w:pStyle w:val="ListBullet"/>
        <w:spacing w:line="240" w:lineRule="auto"/>
        <w:ind w:left="720"/>
      </w:pPr>
      <w:r>
        <w:rPr>
          <w:lang w:val="hi_IN" w:bidi="hi_IN"/>
        </w:rPr>
      </w:r>
      <w:r>
        <w:rPr>
          <w:lang w:val="hi_IN" w:bidi="hi_IN"/>
        </w:rPr>
        <w:t>नाटक को फिर शुरू करें।</w:t>
      </w:r>
    </w:p>
    <w:p>
      <w:pPr/>
      <w:r>
        <w:rPr>
          <w:lang w:val="hi_IN" w:bidi="hi_IN"/>
        </w:rPr>
      </w:r>
      <w:r>
        <w:rPr>
          <w:lang w:val="hi_IN" w:bidi="hi_IN"/>
        </w:rPr>
        <w:t>विवाह के समाप्त होने का अभिनय करें, और यीशु और उसके चेले, यीशु की माँ और उसके भाइयों का कफरनहूम जाने का अभिनय करें। यह सोचना कठिन नहीं है कि वे सभी चलने के दौरान किस बारे में बात कर रहे थे!</w:t>
      </w:r>
      <w:r>
        <w:rPr>
          <w:lang w:val="hi_IN" w:bidi="hi_IN"/>
        </w:rPr>
      </w:r>
    </w:p>
    <w:p>
      <w:pPr>
        <w:pStyle w:val="Heading3"/>
      </w:pPr>
      <w:r>
        <w:rPr>
          <w:lang w:val="hi_IN" w:bidi="hi_IN"/>
        </w:rPr>
        <w:t>आवश्यक जानकारी</w:t>
      </w:r>
    </w:p>
    <w:p>
      <w:pPr/>
      <w:r>
        <w:rPr>
          <w:lang w:val="hi_IN" w:bidi="hi_IN"/>
        </w:rPr>
      </w:r>
      <w:r>
        <w:rPr>
          <w:lang w:val="hi_IN" w:bidi="hi_IN"/>
        </w:rPr>
        <w:t>यूहन्ना 2:1–12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इस भाग में, यीशु पानी को </w:t>
      </w:r>
      <w:r>
        <w:rPr>
          <w:b/>
          <w:lang w:val="hi_IN" w:bidi="hi_IN"/>
        </w:rPr>
        <w:t>दाखरस</w:t>
      </w:r>
      <w:r>
        <w:rPr>
          <w:lang w:val="hi_IN" w:bidi="hi_IN"/>
        </w:rPr>
        <w:t xml:space="preserve"> में बदल देता है। दाखरस अंगूरों का किण्वित रस है। अंगूर एक ऐसा फल है जो इस्राएल में बहुत आम है।</w:t>
      </w:r>
    </w:p>
    <w:p>
      <w:pPr/>
      <w:r>
        <w:rPr>
          <w:lang w:val="hi_IN" w:bidi="hi_IN"/>
        </w:rPr>
      </w:r>
      <w:r>
        <w:rPr>
          <w:lang w:val="hi_IN" w:bidi="hi_IN"/>
        </w:rPr>
        <w:t xml:space="preserve">यहाँ रुकें और समूह के रूप में चर्चा करें कि आप </w:t>
      </w:r>
      <w:r>
        <w:rPr>
          <w:b/>
          <w:lang w:val="hi_IN" w:bidi="hi_IN"/>
        </w:rPr>
        <w:t>दाखरस</w:t>
      </w:r>
      <w:r>
        <w:rPr>
          <w:lang w:val="hi_IN" w:bidi="hi_IN"/>
        </w:rPr>
        <w:t xml:space="preserve"> के लिए किस शब्द या वाक्यांश का उपयोग करेंगे। अधिक जानकारी के लिए मुख्य शब्दावली में </w:t>
      </w:r>
      <w:r>
        <w:rPr>
          <w:b/>
          <w:lang w:val="hi_IN" w:bidi="hi_IN"/>
        </w:rPr>
        <w:t>दाखरस</w:t>
      </w:r>
      <w:r>
        <w:rPr>
          <w:lang w:val="hi_IN" w:bidi="hi_IN"/>
        </w:rPr>
        <w:t xml:space="preserve"> देखें। इस ऑडियो को यहाँ रोकें।</w:t>
      </w:r>
    </w:p>
    <w:p>
      <w:pPr/>
      <w:r>
        <w:rPr>
          <w:lang w:val="hi_IN" w:bidi="hi_IN"/>
        </w:rPr>
      </w:r>
      <w:r>
        <w:rPr>
          <w:lang w:val="hi_IN" w:bidi="hi_IN"/>
        </w:rPr>
        <w:t>यीशु अपनी माँ को "स्त्री" कहकर संबोधित करता है। यह किसी पुरुष का अपनी माँ को संबोधित करने का सामान्य तरीका नहीं था। यहाँ आवाज का सही स्वर चुनना महत्वपूर्ण है। यदि आपकी भाषा में किसी पुरुष का अपनी माँ को “स्त्री” कहकर संबोधित करना असभ्य लगता है, तो यह सहायक होगा यदि आप कल्पना करें कि यीशु यहाँ प्रेमपूर्ण स्वर में बोल रहा है। यीशु यहाँ अपनी माँ को कुछ सिखा रहा है, लेकिन वह असभ्य नहीं हो रहा है।</w:t>
      </w:r>
    </w:p>
    <w:p>
      <w:pPr/>
      <w:r>
        <w:rPr>
          <w:lang w:val="hi_IN" w:bidi="hi_IN"/>
        </w:rPr>
      </w:r>
      <w:r>
        <w:rPr>
          <w:lang w:val="hi_IN" w:bidi="hi_IN"/>
        </w:rPr>
        <w:t xml:space="preserve">यहाँ रुकें और समूह के रूप में चर्चा करें कि आप </w:t>
      </w:r>
      <w:r>
        <w:rPr>
          <w:b/>
          <w:lang w:val="hi_IN" w:bidi="hi_IN"/>
        </w:rPr>
        <w:t>स्त्री</w:t>
      </w:r>
      <w:r>
        <w:rPr>
          <w:lang w:val="hi_IN" w:bidi="hi_IN"/>
        </w:rPr>
        <w:t xml:space="preserve"> के लिए किस शब्द या वाक्यांश का उपयोग करेंगे। यीशु द्वारा इस वाक्य को दो-तीन अलग-अलग तरीकों से कहने का अभ्यास करें, जब तक वह सही न लगे। इस ऑडियो को यहाँ रोकें।</w:t>
      </w:r>
    </w:p>
    <w:p>
      <w:pPr/>
      <w:r>
        <w:rPr>
          <w:lang w:val="hi_IN" w:bidi="hi_IN"/>
        </w:rPr>
      </w:r>
      <w:r>
        <w:rPr>
          <w:lang w:val="hi_IN" w:bidi="hi_IN"/>
        </w:rPr>
        <w:t xml:space="preserve">यीशु अपनी माँ से कहता है कि </w:t>
      </w:r>
      <w:r>
        <w:rPr>
          <w:b/>
          <w:lang w:val="hi_IN" w:bidi="hi_IN"/>
        </w:rPr>
        <w:t>मेरा समय अभी तक नहीं आया है</w:t>
      </w:r>
      <w:r>
        <w:rPr>
          <w:lang w:val="hi_IN" w:bidi="hi_IN"/>
        </w:rPr>
        <w:t>। "मेरा घंटा" के बजाय आप "मेरा समय" भी कह सकते हैं। ऐसा लगता है जैसे यीशु यहाँ कह रहा है कि अभी तक उसके लिए कुछ करने का सही समय नहीं आया है। लेकिन इसका यह भी अर्थ हो सकता है कि यीशु कह रहा है कि "मेरी मृत्यु का समय नहीं आया है।" क्योंकि यीशु की माँ समझ नहीं पा रही थी कि उसका क्या मतलब है, इसलिए हमें इसे और स्पष्ट नहीं करना चाहिए। यदि आपकी भाषा में यह कहना सम्भव नहीं है कि "अभी तक मेरा समय नहीं आया है," तो आपको कहने की आवश्यकता हो सकती है "अभी तक मेरा कुछ करने का समय नहीं आया है।"</w:t>
      </w:r>
    </w:p>
    <w:p>
      <w:pPr/>
      <w:r>
        <w:rPr>
          <w:lang w:val="hi_IN" w:bidi="hi_IN"/>
        </w:rPr>
      </w:r>
      <w:r>
        <w:rPr>
          <w:lang w:val="hi_IN" w:bidi="hi_IN"/>
        </w:rPr>
        <w:t>यहाँ रुकें और समूह के रूप में चर्चा करें कि आप "मेरा समय अभी तक नहीं आया है" के लिए किस वाक्यांश का उपयोग करेंगे। इस ऑडियो को यहाँ रोकें।</w:t>
      </w:r>
    </w:p>
    <w:p>
      <w:pPr/>
      <w:r>
        <w:rPr>
          <w:lang w:val="hi_IN" w:bidi="hi_IN"/>
        </w:rPr>
      </w:r>
      <w:r>
        <w:rPr>
          <w:lang w:val="hi_IN" w:bidi="hi_IN"/>
        </w:rPr>
        <w:t xml:space="preserve">यीशु दासों से कहता है कि वे </w:t>
      </w:r>
      <w:r>
        <w:rPr>
          <w:b/>
          <w:lang w:val="hi_IN" w:bidi="hi_IN"/>
        </w:rPr>
        <w:t>मटकों</w:t>
      </w:r>
      <w:r>
        <w:rPr>
          <w:lang w:val="hi_IN" w:bidi="hi_IN"/>
        </w:rPr>
        <w:t xml:space="preserve"> को पानी से भर दें। ये मटके पत्थर से बनाए गए थे।</w:t>
      </w:r>
    </w:p>
    <w:p>
      <w:pPr/>
      <w:r>
        <w:rPr>
          <w:lang w:val="hi_IN" w:bidi="hi_IN"/>
        </w:rPr>
      </w:r>
      <w:r>
        <w:rPr>
          <w:lang w:val="hi_IN" w:bidi="hi_IN"/>
        </w:rPr>
        <w:t xml:space="preserve">यहाँ रुकें और समूह के रूप में </w:t>
      </w:r>
      <w:r>
        <w:rPr>
          <w:lang w:val="hi_IN" w:bidi="hi_IN"/>
        </w:rPr>
        <w:t>पत्थर के मटकों</w:t>
      </w:r>
      <w:r>
        <w:rPr>
          <w:lang w:val="hi_IN" w:bidi="hi_IN"/>
        </w:rPr>
        <w:t xml:space="preserve"> का चित्र फिर से देखें। चर्चा करें कि आप यहाँ किस शब्द या वाक्यांश का उपयोग करेंगे। ऑडियो को यहाँ रोकें।</w:t>
      </w:r>
    </w:p>
    <w:p>
      <w:pPr/>
      <w:r>
        <w:rPr>
          <w:lang w:val="hi_IN" w:bidi="hi_IN"/>
        </w:rPr>
      </w:r>
      <w:r>
        <w:rPr>
          <w:lang w:val="hi_IN" w:bidi="hi_IN"/>
        </w:rPr>
        <w:t>इन मटकों का पानी एक विशेष प्रकार की धुलाई के लिए रखा गया था। इस धुलाई का धार्मिक अर्थ था। इस पानी से स्नान करके लोग अपने आप को रीति के अनुसार, या विधि के अनुसार, शुद्ध बनाते थे। इसका अर्थ था कि अब वे धार्मिक गतिविधियों में भाग लेने में सक्षम थे।</w:t>
      </w:r>
    </w:p>
    <w:p>
      <w:pPr/>
      <w:r>
        <w:rPr>
          <w:lang w:val="hi_IN" w:bidi="hi_IN"/>
        </w:rPr>
      </w:r>
      <w:r>
        <w:rPr>
          <w:lang w:val="hi_IN" w:bidi="hi_IN"/>
        </w:rPr>
        <w:t>यहाँ रुकें और समूह के रूप में चर्चा करें कि आप इस पानी के उद्देश्य को समझाने के लिए किस वाक्यांश का उपयोग करेंगे। इस ऑडियो को यहाँ रोकें।</w:t>
      </w:r>
    </w:p>
    <w:p>
      <w:pPr/>
      <w:r>
        <w:rPr>
          <w:lang w:val="hi_IN" w:bidi="hi_IN"/>
        </w:rPr>
      </w:r>
      <w:r>
        <w:rPr>
          <w:lang w:val="hi_IN" w:bidi="hi_IN"/>
        </w:rPr>
        <w:t xml:space="preserve">यीशु दासों से कहता है कि वे इस पानी में से कुछ </w:t>
      </w:r>
      <w:r>
        <w:rPr>
          <w:b/>
          <w:lang w:val="hi_IN" w:bidi="hi_IN"/>
        </w:rPr>
        <w:t>भोज के स्वामी</w:t>
      </w:r>
      <w:r>
        <w:rPr>
          <w:lang w:val="hi_IN" w:bidi="hi_IN"/>
        </w:rPr>
        <w:t xml:space="preserve"> या मुख्य प्रधान को दें। यह वह व्यक्ति था जो विवाह भोज में भोजन और पेय के लिए जिम्मेदार था। यह कोई मित्र या रिश्तेदार हो सकता था, या यह उस उद्देश्य के लिए रखा गया कोई व्यक्ति भी हो सकता था।</w:t>
      </w:r>
    </w:p>
    <w:p>
      <w:pPr/>
      <w:r>
        <w:rPr>
          <w:lang w:val="hi_IN" w:bidi="hi_IN"/>
        </w:rPr>
      </w:r>
      <w:r>
        <w:rPr>
          <w:lang w:val="hi_IN" w:bidi="hi_IN"/>
        </w:rPr>
        <w:t>यहाँ रुकें और समूह के रूप में चर्चा करें कि आप "भोज के स्वामी" के लिए किस शब्द या वाक्यांश का उपयोग करेंगे। ऑडियो को यहाँ रोकें।</w:t>
      </w:r>
    </w:p>
    <w:p>
      <w:pPr/>
      <w:r>
        <w:rPr>
          <w:lang w:val="hi_IN" w:bidi="hi_IN"/>
        </w:rPr>
      </w:r>
      <w:r>
        <w:rPr>
          <w:lang w:val="hi_IN" w:bidi="hi_IN"/>
        </w:rPr>
        <w:t xml:space="preserve">यीशु ने यह </w:t>
      </w:r>
      <w:r>
        <w:rPr>
          <w:b/>
          <w:lang w:val="hi_IN" w:bidi="hi_IN"/>
        </w:rPr>
        <w:t>चिन्ह</w:t>
      </w:r>
      <w:r>
        <w:rPr>
          <w:lang w:val="hi_IN" w:bidi="hi_IN"/>
        </w:rPr>
        <w:t xml:space="preserve"> या </w:t>
      </w:r>
      <w:r>
        <w:rPr>
          <w:b/>
          <w:lang w:val="hi_IN" w:bidi="hi_IN"/>
        </w:rPr>
        <w:t>चमत्कार</w:t>
      </w:r>
      <w:r>
        <w:rPr>
          <w:lang w:val="hi_IN" w:bidi="hi_IN"/>
        </w:rPr>
        <w:t xml:space="preserve"> किया और अपनी </w:t>
      </w:r>
      <w:r>
        <w:rPr>
          <w:b/>
          <w:lang w:val="hi_IN" w:bidi="hi_IN"/>
        </w:rPr>
        <w:t>महिमा</w:t>
      </w:r>
      <w:r>
        <w:rPr>
          <w:lang w:val="hi_IN" w:bidi="hi_IN"/>
        </w:rPr>
        <w:t xml:space="preserve"> प्रकट की। </w:t>
      </w:r>
      <w:r>
        <w:rPr>
          <w:lang w:val="hi_IN" w:bidi="hi_IN"/>
        </w:rPr>
        <w:t>चमत्कार</w:t>
      </w:r>
      <w:r>
        <w:rPr>
          <w:lang w:val="hi_IN" w:bidi="hi_IN"/>
        </w:rPr>
        <w:t xml:space="preserve"> कुछ ऐसा होता है जो आमतौर पर होना असंभव होता है। चिन्ह एक चमत्कार है जो किसी विशेष उद्देश्य के लिए किया जाता है, ताकि लोगों को कुछ सिखाया जा सके। यूहन्ना की पुस्तक का लेखक हमेशा यीशु के चमत्कारों के लिए केवल "चमत्कार" कहने के बजाय "चिन्ह" शब्द का उपयोग करता है।</w:t>
      </w:r>
    </w:p>
    <w:p>
      <w:pPr/>
      <w:r>
        <w:rPr>
          <w:lang w:val="hi_IN" w:bidi="hi_IN"/>
        </w:rPr>
      </w:r>
      <w:r>
        <w:rPr>
          <w:lang w:val="hi_IN" w:bidi="hi_IN"/>
        </w:rPr>
        <w:t xml:space="preserve">यहाँ रुकें और समूह के रूप में चर्चा करें कि आप </w:t>
      </w:r>
      <w:r>
        <w:rPr>
          <w:b/>
          <w:lang w:val="hi_IN" w:bidi="hi_IN"/>
        </w:rPr>
        <w:t>चिन्ह</w:t>
      </w:r>
      <w:r>
        <w:rPr>
          <w:lang w:val="hi_IN" w:bidi="hi_IN"/>
        </w:rPr>
        <w:t xml:space="preserve"> के लिए किस शब्द या वाक्यांश का उपयोग करेंगे। </w:t>
      </w:r>
      <w:r>
        <w:rPr>
          <w:lang w:val="hi_IN" w:bidi="hi_IN"/>
        </w:rPr>
        <w:t>चिन्ह</w:t>
      </w:r>
      <w:r>
        <w:rPr>
          <w:lang w:val="hi_IN" w:bidi="hi_IN"/>
        </w:rPr>
        <w:t xml:space="preserve"> शब्द मुख्य शब्दावली में है। इस ऑडियो को यहाँ रोकें।</w:t>
      </w:r>
    </w:p>
    <w:p>
      <w:pPr/>
      <w:r>
        <w:rPr>
          <w:lang w:val="hi_IN" w:bidi="hi_IN"/>
        </w:rPr>
      </w:r>
      <w:r>
        <w:rPr>
          <w:lang w:val="hi_IN" w:bidi="hi_IN"/>
        </w:rPr>
        <w:t xml:space="preserve">यीशु ने </w:t>
      </w:r>
      <w:r>
        <w:rPr>
          <w:b/>
          <w:lang w:val="hi_IN" w:bidi="hi_IN"/>
        </w:rPr>
        <w:t>अपनी महिमा को प्रकट किया</w:t>
      </w:r>
      <w:r>
        <w:rPr>
          <w:lang w:val="hi_IN" w:bidi="hi_IN"/>
        </w:rPr>
        <w:t xml:space="preserve"> इसका अर्थ है कि उसने लोगों को दिखाया कि वह कितना महान, अद्भुत और महिमावान है।</w:t>
      </w:r>
    </w:p>
    <w:p>
      <w:pPr/>
      <w:r>
        <w:rPr>
          <w:lang w:val="hi_IN" w:bidi="hi_IN"/>
        </w:rPr>
      </w:r>
      <w:r>
        <w:rPr>
          <w:lang w:val="hi_IN" w:bidi="hi_IN"/>
        </w:rPr>
        <w:t xml:space="preserve">यहाँ रुकें और समूह के रूप में चर्चा करें कि आप </w:t>
      </w:r>
      <w:r>
        <w:rPr>
          <w:b/>
          <w:lang w:val="hi_IN" w:bidi="hi_IN"/>
        </w:rPr>
        <w:t>महिमा</w:t>
      </w:r>
      <w:r>
        <w:rPr>
          <w:lang w:val="hi_IN" w:bidi="hi_IN"/>
        </w:rPr>
        <w:t xml:space="preserve"> के लिए किस शब्द या वाक्यांश का उपयोग करेंगे। अधिक जानकारी के लिए मुख्य शब्दावली में </w:t>
      </w:r>
      <w:r>
        <w:rPr>
          <w:lang w:val="hi_IN" w:bidi="hi_IN"/>
        </w:rPr>
        <w:t>महिमा</w:t>
      </w:r>
      <w:r>
        <w:rPr>
          <w:lang w:val="hi_IN" w:bidi="hi_IN"/>
        </w:rPr>
        <w:t xml:space="preserve"> शब्द को देखें। ऑडियो को यहाँ रोकें।</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अनुच्छेद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यूहन्ना 2:13–25</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यूहन्ना 2:13–25 को सुनें और अपने मन में रखें।</w:t>
      </w:r>
    </w:p>
    <w:p>
      <w:pPr/>
      <w:r>
        <w:rPr>
          <w:lang w:val="hi_IN" w:bidi="hi_IN"/>
        </w:rPr>
      </w:r>
      <w:r>
        <w:rPr>
          <w:lang w:val="hi_IN" w:bidi="hi_IN"/>
        </w:rPr>
        <w:t>यदि सम्भव हो, तो यूहन्ना 2:13–25 का ऑडियो संस्करण तीन बार, तीन अलग-अलग अनुवादों में सुनें। उसके बाद एक समूह के रूप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w:t>
      </w:r>
    </w:p>
    <w:p>
      <w:pPr>
        <w:pStyle w:val="ListBullet"/>
        <w:spacing w:line="240" w:lineRule="auto"/>
        <w:ind w:left="720"/>
      </w:pPr>
      <w:r>
        <w:rPr>
          <w:lang w:val="hi_IN" w:bidi="hi_IN"/>
        </w:rPr>
      </w:r>
      <w:r>
        <w:rPr>
          <w:lang w:val="hi_IN" w:bidi="hi_IN"/>
        </w:rPr>
        <w:t>इस भाग में आपको क्या अच्छा नहीं लगा या क्या समझ नहीं आया?</w:t>
      </w:r>
    </w:p>
    <w:p>
      <w:pPr>
        <w:pStyle w:val="ListBullet"/>
        <w:spacing w:line="240" w:lineRule="auto"/>
        <w:ind w:left="720"/>
      </w:pPr>
      <w:r>
        <w:rPr>
          <w:lang w:val="hi_IN" w:bidi="hi_IN"/>
        </w:rPr>
      </w:r>
      <w:r>
        <w:rPr>
          <w:lang w:val="hi_IN" w:bidi="hi_IN"/>
        </w:rPr>
        <w:t>यह भाग हमें यीशु के बारे में क्या बताता है?</w:t>
      </w:r>
    </w:p>
    <w:p>
      <w:pPr>
        <w:pStyle w:val="ListBullet"/>
        <w:spacing w:line="240" w:lineRule="auto"/>
        <w:ind w:left="720"/>
      </w:pPr>
      <w:r>
        <w:rPr>
          <w:lang w:val="hi_IN" w:bidi="hi_IN"/>
        </w:rPr>
      </w:r>
      <w:r>
        <w:rPr>
          <w:lang w:val="hi_IN" w:bidi="hi_IN"/>
        </w:rPr>
        <w:t>यह भाग हमें लोगों के बारे में क्या बताता है?</w:t>
      </w:r>
    </w:p>
    <w:p>
      <w:pPr>
        <w:pStyle w:val="ListBullet"/>
        <w:spacing w:line="240" w:lineRule="auto"/>
        <w:ind w:left="720"/>
      </w:pPr>
      <w:r>
        <w:rPr>
          <w:lang w:val="hi_IN" w:bidi="hi_IN"/>
        </w:rPr>
      </w:r>
      <w:r>
        <w:rPr>
          <w:lang w:val="hi_IN" w:bidi="hi_IN"/>
        </w:rPr>
        <w:t>यह भाग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यूहन्ना 2:13–25 का ऑडियो संस्करण सबसे आसानी से समझ में आने वाले अनुवाद में सुनें।</w:t>
      </w:r>
    </w:p>
    <w:p>
      <w:pPr/>
      <w:r>
        <w:rPr>
          <w:lang w:val="hi_IN" w:bidi="hi_IN"/>
        </w:rPr>
      </w:r>
      <w:r>
        <w:rPr>
          <w:lang w:val="hi_IN" w:bidi="hi_IN"/>
        </w:rPr>
        <w:t>यीशु ने अभी-अभी एक विवाह भोज को संकट से बचाया था और इसी कारण उनके चेलों ने उस पर विश्वास किया। इसके बाद यीशु ने कुछ दिन कफरनहूम में बिताए, जहाँ ऐसा लगता है कि उस समय उनका परिवार रह रहा था।</w:t>
      </w:r>
    </w:p>
    <w:p>
      <w:pPr/>
      <w:r>
        <w:rPr>
          <w:lang w:val="hi_IN" w:bidi="hi_IN"/>
        </w:rPr>
      </w:r>
      <w:r>
        <w:rPr>
          <w:lang w:val="hi_IN" w:bidi="hi_IN"/>
        </w:rPr>
        <w:t>इस भाग में यीशु यरूशलेम जा रहा है। यह स्पष्ट है कि उसके चेले उसके साथ जाते हैं, भले ही इसका विशेष रूप से उल्लेख नहीं किया गया है। काना, जहाँ विवाह हुआ था, और कफरनहूम गलील प्रान्त में हैं। यरूशलेम यहूदियों का सबसे महत्वपूर्ण शहर है और यहूदिया प्रान्त में स्थित है।</w:t>
      </w:r>
    </w:p>
    <w:p>
      <w:pPr/>
      <w:r>
        <w:rPr>
          <w:lang w:val="hi_IN" w:bidi="hi_IN"/>
        </w:rPr>
      </w:r>
      <w:r>
        <w:rPr>
          <w:lang w:val="hi_IN" w:bidi="hi_IN"/>
        </w:rPr>
        <w:t>यीशु फसह के पर्व के कारण यरूशलेम जा रहा है। पहले के भाग में, जहाँ यूहन्ना बपतिस्मा देने वाले ने यीशु को “परमेश्वर का मेमना” कहा था, हमने समझाया था कि फसह का पर्व उन समयों में से एक था जब यहूदी एक मेमना मारते थे। इस फसह पर्व पर लोग यह मनाते थे कि परमेश्वर ने बहुत समय पहले उनके पूर्वजों को मिस्र में दासत्व से मुक्त किया था। उस समय, परमेश्वर ने मिस्र के लोगों को एक दूत भेजकर दण्ड दिया था जो मिस्र के हर घर के हर बड़े पुत्र को मार देता था। लेकिन परमेश्वर ने इस्राएलियों से कहा था कि वे एक मेमने को मारें और इस मेमने का लहू अपने घरों के दरवाज़ों पर लगाएँ। जब भी परमेश्वर द्वारा भेजा गया दूत घर के दरवाजे पर मेमना का लहू देखता, वह उस घर को छोड़ देता और बड़े बेटे को नहीं मारता। फसह नाम का अर्थ है "छोड़ना।" इस घटना के बाद मिस्रियों ने अन्त में इस्राएलियों को अपने देश में वापस जाने दिया। और हर साल इस्राएली फसह का पर्व मनाते थे ताकि यह याद रखा जा सके कि परमेश्वर ने उन्हें कैसे मुक्त किया था। पर्व का उत्सव मनाने के लिए वे यरूशलेम की यात्रा करते थे। और इसलिए शहर अभी लोगों से भरा हुआ है, हजारों लोग मंदिर क्षेत्र के भीतर और उसके आसपास इकट्ठा हुए हैं।</w:t>
      </w:r>
    </w:p>
    <w:p>
      <w:pPr/>
      <w:r>
        <w:rPr>
          <w:lang w:val="hi_IN" w:bidi="hi_IN"/>
        </w:rPr>
      </w:r>
      <w:r>
        <w:rPr>
          <w:lang w:val="hi_IN" w:bidi="hi_IN"/>
        </w:rPr>
        <w:t>यहाँ रुकें और समूह के रूप में चर्चा करें: क्या आप किसी ऐसी बात के बारे में एक कहानी बता सकते हैं जो आपके समुदाय के लोग खुद को किसी ऐसी बात की याद दिलाने के लिए करते हैं जो अतीत में हुई थी? किसी पर्व या छुट्टी, या किसी विशेष समारोह की तरह? इस ऑडियो को यहाँ रोकें।</w:t>
      </w:r>
    </w:p>
    <w:p>
      <w:pPr/>
      <w:r>
        <w:rPr>
          <w:lang w:val="hi_IN" w:bidi="hi_IN"/>
        </w:rPr>
      </w:r>
      <w:r>
        <w:rPr>
          <w:lang w:val="hi_IN" w:bidi="hi_IN"/>
        </w:rPr>
        <w:t>यीशु यरूशलेम के मंदिर में जाता है। मंदिर वह स्थान था जहाँ यहूदी परमेश्वर की आराधना करते थे और बलिदान चढ़ाते थे। कुछ धर्मों में अपने परमेश्वर या देवताओं के लिए कई मंदिर हैं, लेकिन परमेश्वर ने यहूदियों को केवल एक मंदिर रखने की अनुमति दी थी। यहूदियों के इतिहास में एक बार मंदिर शत्रुओं द्वारा नष्ट कर दिया गया था, और उसके स्थान पर एक नया मंदिर बनाना पड़ा था। वह नया मंदिर काफी छोटा था। यीशु के जन्म से लगभग 20 साल पहले, राजा हेरोदेस नाम के एक शासक ने उस छोटे से मंदिर को बहुत बड़ा और प्रभावशाली बनाने के लिए फिर से निर्माण करना शुरू किया था। उसने ऐसा इसलिए किया क्योंकि वह यहूदियों को खुश करना चाहता था ताकि वे उसके शासन का सहयोग करें। यीशु के समय, इस मन्दिर का काम अभी भी चल रहा था।</w:t>
      </w:r>
    </w:p>
    <w:p>
      <w:pPr/>
      <w:r>
        <w:rPr>
          <w:lang w:val="hi_IN" w:bidi="hi_IN"/>
        </w:rPr>
      </w:r>
      <w:r>
        <w:rPr>
          <w:lang w:val="hi_IN" w:bidi="hi_IN"/>
        </w:rPr>
        <w:t>यहाँ रुकें और समूह के रूप में यरूशलेम के मंदिर के चित्रों को देखें। ऑडियो को यहाँ रोकें।</w:t>
      </w:r>
    </w:p>
    <w:p>
      <w:pPr/>
      <w:r>
        <w:rPr>
          <w:lang w:val="hi_IN" w:bidi="hi_IN"/>
        </w:rPr>
      </w:r>
      <w:r>
        <w:rPr>
          <w:lang w:val="hi_IN" w:bidi="hi_IN"/>
        </w:rPr>
        <w:t xml:space="preserve">मंदिर में एक बड़ी मुख्य इमारत थी जिसमें कई अन्य इमारतें और आंगन थे। यदि आप मन्दिर में आने वाले एक </w:t>
      </w:r>
      <w:r>
        <w:rPr>
          <w:b/>
          <w:lang w:val="hi_IN" w:bidi="hi_IN"/>
        </w:rPr>
        <w:t>विदेशी</w:t>
      </w:r>
      <w:r>
        <w:rPr>
          <w:lang w:val="hi_IN" w:bidi="hi_IN"/>
        </w:rPr>
        <w:t xml:space="preserve"> होते, तो आप केवल बाहरी आँगन तक ही आ सकते थे। यहूदी </w:t>
      </w:r>
      <w:r>
        <w:rPr>
          <w:b/>
          <w:lang w:val="hi_IN" w:bidi="hi_IN"/>
        </w:rPr>
        <w:t>स्त्रियाँ</w:t>
      </w:r>
      <w:r>
        <w:rPr>
          <w:lang w:val="hi_IN" w:bidi="hi_IN"/>
        </w:rPr>
        <w:t xml:space="preserve"> अगले आँगन में भी जा सकती थीं। यहूदी </w:t>
      </w:r>
      <w:r>
        <w:rPr>
          <w:b/>
          <w:lang w:val="hi_IN" w:bidi="hi_IN"/>
        </w:rPr>
        <w:t>पुरुष</w:t>
      </w:r>
      <w:r>
        <w:rPr>
          <w:lang w:val="hi_IN" w:bidi="hi_IN"/>
        </w:rPr>
        <w:t xml:space="preserve"> एक आँगन और आगे जा सकते थे। केवल </w:t>
      </w:r>
      <w:r>
        <w:rPr>
          <w:b/>
          <w:lang w:val="hi_IN" w:bidi="hi_IN"/>
        </w:rPr>
        <w:t>याजक</w:t>
      </w:r>
      <w:r>
        <w:rPr>
          <w:lang w:val="hi_IN" w:bidi="hi_IN"/>
        </w:rPr>
        <w:t xml:space="preserve"> ही मंदिर की मुख्य इमारत में प्रवेश कर सकते थे। मंदिर एक पवित्र स्थान था, जो परमेश्वर को समर्पित था। यह वह स्थान था जहाँ लोगों के लिए परमेश्वर से मिलना सम्भव था।</w:t>
      </w:r>
    </w:p>
    <w:p>
      <w:pPr/>
      <w:r>
        <w:rPr>
          <w:lang w:val="hi_IN" w:bidi="hi_IN"/>
        </w:rPr>
      </w:r>
      <w:r>
        <w:rPr>
          <w:lang w:val="hi_IN" w:bidi="hi_IN"/>
        </w:rPr>
        <w:t>जब यीशु मंदिर में आता है, तो वह कई लोग पशु बेचते और पैसे बदलते हुए देखता है। यह बाहरी आंगन में हुआ होगा। ये लोग वहाँ थे क्योंकि जो लोग दूर से आते थे, वे अपनी यात्रा में अपने साथ बलिदान के लिए कोई पशु नहीं ला पाते थे। एक बार यरूशलेम में पहुँचने के बाद उन्हें खरीदना पड़ता था। पशु गाय या बैल, भेड़ें और कबूतर थे, जो एक प्रकार का पक्षी है।</w:t>
      </w:r>
    </w:p>
    <w:p>
      <w:pPr/>
      <w:r>
        <w:rPr>
          <w:lang w:val="hi_IN" w:bidi="hi_IN"/>
        </w:rPr>
      </w:r>
      <w:r>
        <w:rPr>
          <w:lang w:val="hi_IN" w:bidi="hi_IN"/>
        </w:rPr>
        <w:t>यदि आवश्यकता हो, तो यहाँ रुकें और इन पशुओं की तस्वीर को देखें। इस ऑडियो को यहाँ रोकें।</w:t>
      </w:r>
    </w:p>
    <w:p>
      <w:pPr/>
      <w:r>
        <w:rPr>
          <w:lang w:val="hi_IN" w:bidi="hi_IN"/>
        </w:rPr>
      </w:r>
      <w:r>
        <w:rPr>
          <w:lang w:val="hi_IN" w:bidi="hi_IN"/>
        </w:rPr>
        <w:t>यहूदियों ने एक नियम बनाया था कि सभी लोगों को मंदिर को कर के रूप में एक निश्चित राशि का भुगतान करना पड़ता था। उस समय विभिन्न प्रकार की मुद्राएँ प्रचलन में थीं, लेकिन मंदिर कर के लिए केवल एक विशेष मुद्रा की अनुमति थी। और इसलिए, लोगों को पैसे बदलने की आवश्यकता थी। आप आसानी से कल्पना कर सकते हैं कि यहाँ कई लोग मंदिर के बाहर अच्छा व्यवसाय करते थे!</w:t>
      </w:r>
    </w:p>
    <w:p>
      <w:pPr/>
      <w:r>
        <w:rPr>
          <w:lang w:val="hi_IN" w:bidi="hi_IN"/>
        </w:rPr>
      </w:r>
      <w:r>
        <w:rPr>
          <w:lang w:val="hi_IN" w:bidi="hi_IN"/>
        </w:rPr>
        <w:t>यहाँ रुकें और समूह के रूप में चर्चा करें: क्या आप अपने समुदाय में किसी धार्मिक स्थान के बारे में एक कहानी बता सकते हैं? वहाँ क्या गतिविधियाँ होती हैं, और इनका अर्थ क्या है? ऑडियो को यहाँ रोकें।</w:t>
      </w:r>
    </w:p>
    <w:p>
      <w:pPr/>
      <w:r>
        <w:rPr>
          <w:lang w:val="hi_IN" w:bidi="hi_IN"/>
        </w:rPr>
      </w:r>
      <w:r>
        <w:rPr>
          <w:lang w:val="hi_IN" w:bidi="hi_IN"/>
        </w:rPr>
        <w:t>जब यीशु इस सभी व्यापार और कारोबार को मंदिर में होते हुए देखता है, तो वह गुस्सा हो जाता है! परमेश्वर का मंदिर एक पवित्र स्थान है, ऐसा स्थान नहीं जिसका उपयोग लोग पैसे कमाने के लिए करते हैं! वह कुछ रस्सी से एक कोड़ा बनाता है और पशुओं को भगा देता है। वह पैसे वाली मेजों को उलट देता है, और यह सब निश्चित रूप से काफी गड़बड़ मचाता है! वह लोगों से कहता है कि वे अपना सारा सामान दूर कर दें। वह कहता है: "मेरे पिता के घर को बाजार न बनाओ!" यीशु मंदिर को "मेरे पिता का घर" कहता है। वह परमेश्वर के बारे में अपने पिता के रूप में बात कर रहा है।</w:t>
      </w:r>
    </w:p>
    <w:p>
      <w:pPr/>
      <w:r>
        <w:rPr>
          <w:lang w:val="hi_IN" w:bidi="hi_IN"/>
        </w:rPr>
      </w:r>
      <w:r>
        <w:rPr>
          <w:lang w:val="hi_IN" w:bidi="hi_IN"/>
        </w:rPr>
        <w:t>लेखक यूहन्ना हमें यहाँ कुछ अतिरिक्त जानकारी देता है। वह हमें बताता है कि बाद में उसके चेले इस घटना और पवित्रशास्त्र में लिखी गई किसी बात के बीच एक कड़ी बनाते हैं। यहूदी लोगों के लिए शास्त्र बाइबल का वह हिस्सा है जिसे मसीही पुराना नियम कहते हैं। जो भाग उन्हें याद है वह एक गीत का हिस्सा है। यह गीत हमारी बाइबल में भजन संहिता 69 है। इस गीत के लेखक ने कहा था: "तेरे घर के लिए मेरी भक्ति, या प्रेम या जुनून इतना मजबूत है कि यह मेरे अंदर जलती हुई आग के समान है।" या, इसका अर्थ यह भी हो सकता है "यह एक आग की तरह है जो मुझे जला रही है।"</w:t>
      </w:r>
    </w:p>
    <w:p>
      <w:pPr/>
      <w:r>
        <w:rPr>
          <w:lang w:val="hi_IN" w:bidi="hi_IN"/>
        </w:rPr>
      </w:r>
      <w:r>
        <w:rPr>
          <w:lang w:val="hi_IN" w:bidi="hi_IN"/>
        </w:rPr>
        <w:t>चेलों ने बाद में पहचान लिया कि यह वचन यीशु के लिए सच था। यीशु परमेश्वर के घर से इतना प्रेम करता था कि वह सहन नहीं कर सकता था कि लोग उसे सही सम्मान नहीं दे रहे थे।</w:t>
      </w:r>
    </w:p>
    <w:p>
      <w:pPr/>
      <w:r>
        <w:rPr>
          <w:lang w:val="hi_IN" w:bidi="hi_IN"/>
        </w:rPr>
      </w:r>
      <w:r>
        <w:rPr>
          <w:lang w:val="hi_IN" w:bidi="hi_IN"/>
        </w:rPr>
        <w:t>इसके बाद, यहूदी धार्मिक अगुवे यीशु से प्रश्न करते हैं। ये लोग उन लोगों के उसी समूहों से सम्बन्धित हैं जो पहले यूहन्ना बपतिस्मा देने वाले से प्रश्न करने के लिए आए थे। लेखक यूहन्ना उन्हें केवल "यहूदी" कहता है, लेकिन इसका अर्थ यहूदी धार्मिक अगुवे हैं। यीशु ने यहाँ क्या किया था, ये लोग इस बात से काफी नाराज हैं! वे यीशु से पूछते हैं कि वह उनके लिए कौन सा चिन्ह प्रदर्शन कर सकता है ताकि यह दिखाया जा सके कि उसके पास इस तरह से कुछ करने का अधिकार है। शायद वे सोचते हैं कि यीशु को परमेश्वर को गरजने के लिए पुकारना चाहिए, या आग भेजने, या कोई अन्य भव्य कार्य करने के लिए पुकारना चाहिए। तब उन्हें पता चलता कि यीशु वास्तव में परमेश्वर द्वारा भेजा गया है।</w:t>
      </w:r>
    </w:p>
    <w:p>
      <w:pPr/>
      <w:r>
        <w:rPr>
          <w:lang w:val="hi_IN" w:bidi="hi_IN"/>
        </w:rPr>
      </w:r>
      <w:r>
        <w:rPr>
          <w:lang w:val="hi_IN" w:bidi="hi_IN"/>
        </w:rPr>
        <w:t>यीशु धार्मिक अगुवों को एक रहस्यमय प्रतिक्रिया देता है। वह कहता है, "इस मंदिर को नष्ट कर दो और तीन दिन में मैं इसे फिर से उठाऊँगा!"</w:t>
      </w:r>
    </w:p>
    <w:p>
      <w:pPr/>
      <w:r>
        <w:rPr>
          <w:lang w:val="hi_IN" w:bidi="hi_IN"/>
        </w:rPr>
      </w:r>
      <w:r>
        <w:rPr>
          <w:lang w:val="hi_IN" w:bidi="hi_IN"/>
        </w:rPr>
        <w:t>यहूदी अगुवे सोचते हैं कि यीशु उनके सामने मंदिर की इमारत के बारे में बात कर रहा है, और इसलिए वे सोचते हैं कि यीशु बकवास कर रहा है। लेकिन यीशु अपने शरीर के बारे में बात कर रहा है। वह अपने शरीर की तुलना परमेश्वर के मंदिर से करता है। यीशु चित्र भाषा का उपयोग कर रहा है। जिस तरह यरूशलेम का मंदिर वह स्थान था जहाँ लोगों के लिए परमेश्वर से मिलना सम्भव हो गया, उसी तरह यीशु लोगों के लिए अपनी मृत्यु और पुनरुत्थान के द्वारा परमेश्वर से मिलना सम्भव बनाएगा। यीशु का अर्थ यह भी हो सकता है कि जैसे परमेश्वर मंदिर में मौजूद था, उसी तरह परमेश्वर यीशु के शरीर में मौजूद था।</w:t>
      </w:r>
    </w:p>
    <w:p>
      <w:pPr/>
      <w:r>
        <w:rPr>
          <w:lang w:val="hi_IN" w:bidi="hi_IN"/>
        </w:rPr>
      </w:r>
      <w:r>
        <w:rPr>
          <w:lang w:val="hi_IN" w:bidi="hi_IN"/>
        </w:rPr>
        <w:t>लेखक यूहन्ना हमें फिर से कुछ जानकारी देता है कि यीशु के चेलों ने बाद में इसे कैसे समझा। यीशु बाद में मर गया और तीन दिन में फिर से जीवित हो गया। यीशु के पुनरुत्थान के बाद चेलों ने इस बातचीत को याद किया और अब समझ गए थे कि यीशु अपनी मृत्यु और पुनरुत्थान के बारे में बात कर रहा था। और इसके कारण वे और भी अधिक मानते थे कि यीशु ने यहाँ जो कहा था वह सच है। वे यह भी मानते थे कि भजन संहिता का पाठ "तेरे घर के लिए मेरी भक्ति इतनी मजबूत है कि यह मेरे अंदर जल रही है" यीशु के बारे में बात कर रहा था।</w:t>
      </w:r>
    </w:p>
    <w:p>
      <w:pPr/>
      <w:r>
        <w:rPr>
          <w:lang w:val="hi_IN" w:bidi="hi_IN"/>
        </w:rPr>
      </w:r>
      <w:r>
        <w:rPr>
          <w:lang w:val="hi_IN" w:bidi="hi_IN"/>
        </w:rPr>
        <w:t>यहाँ रुकें और समूह के रूप में चर्चा करें: क्या आप किसी ऐसे व्यक्ति के बारे में एक कहानी बता सकते हैं जो किसी विशेष कारण के लिए बहुत समर्पित है? इस ऑडियो को यहाँ रोकें।</w:t>
      </w:r>
    </w:p>
    <w:p>
      <w:pPr/>
      <w:r>
        <w:rPr>
          <w:lang w:val="hi_IN" w:bidi="hi_IN"/>
        </w:rPr>
      </w:r>
      <w:r>
        <w:rPr>
          <w:lang w:val="hi_IN" w:bidi="hi_IN"/>
        </w:rPr>
        <w:t>उस समय के दौरान जब यीशु यरूशलेम में है तो कई लोग उसके नाम पर विश्वास करते हैं। इसका अर्थ है कि वे मानते थे कि यीशु वास्तव में परमेश्वर द्वारा भेजा गया था। वे इसे इसलिए मानते थे क्योंकि वह चिह्न कर रहा था। लेखक यूहन्ना हमें किसी भी चमत्कार के बारे में नहीं बताता है जो यीशु इस समय कर रहा है। हम नहीं जानते कि शायद यीशु ने चमत्कार किया और यूहन्ना हमें नहीं बता रहा है। लेकिन यह भी हो सकता है कि जब यूहन्ना "उन चिन्हों" के बारे में बात करता है जो यीशु कर रहा था, तो वह इस बारे में बात कर रहा है कि यीशु ने मंदिर में क्या किया था। यदि यह सच है, तो यह यहूदी धार्मिक अगुवों और अन्य लोगों के बीच एक रोचक विरोधाभास है। यहूदी अगुवे यीशु से एक चिन्ह माँग रहे हैं, लेकिन वह पहले ही एक दे चुका है। और कई लोगों ने इसे एक चिन्ह के रूप में पहचाना है, लेकिन धार्मिक अगुवों ने नहीं पहचाना!</w:t>
      </w:r>
    </w:p>
    <w:p>
      <w:pPr/>
      <w:r>
        <w:rPr>
          <w:lang w:val="hi_IN" w:bidi="hi_IN"/>
        </w:rPr>
      </w:r>
      <w:r>
        <w:rPr>
          <w:lang w:val="hi_IN" w:bidi="hi_IN"/>
        </w:rPr>
        <w:t xml:space="preserve">भले ही कई लोग यीशु पर भरोसा करना शुरू करते हैं, लेकिन यीशु अभी तक </w:t>
      </w:r>
      <w:r>
        <w:rPr>
          <w:b/>
          <w:lang w:val="hi_IN" w:bidi="hi_IN"/>
        </w:rPr>
        <w:t>उन</w:t>
      </w:r>
      <w:r>
        <w:rPr>
          <w:lang w:val="hi_IN" w:bidi="hi_IN"/>
        </w:rPr>
        <w:t xml:space="preserve"> पर भरोसा नहीं करता है। वह जानता है कि वे अभी तक वास्तव में समझ नहीं पा रहे हैं कि वह कौन है और वह क्या करने आया है। वह जानता है कि वे अभी भी उस पर भरोसा करना छोड़ सकते हैं। वह यह जानता है, क्योंकि वह लोगों के हृदय में क्या है यह जानता है—वह जानता है कि लोग क्या सोचते और महसूस करते हैं। लेखक यूहन्ना हमें बताता है कि यीशु को यह जानने के लिए किसी की आवश्यकता नहीं है कि लोग कैसे हैं, यीशु यह अच्छी तरह से जानता है!</w:t>
      </w:r>
      <w:r>
        <w:rPr>
          <w:lang w:val="hi_IN" w:bidi="hi_IN"/>
        </w:rPr>
      </w:r>
    </w:p>
    <w:p>
      <w:pPr>
        <w:pStyle w:val="Heading3"/>
      </w:pPr>
      <w:r>
        <w:rPr>
          <w:lang w:val="hi_IN" w:bidi="hi_IN"/>
        </w:rPr>
        <w:t>घटनाओं को समझाना</w:t>
      </w:r>
    </w:p>
    <w:p>
      <w:pPr/>
      <w:r>
        <w:rPr>
          <w:lang w:val="hi_IN" w:bidi="hi_IN"/>
        </w:rPr>
      </w:r>
      <w:r>
        <w:rPr>
          <w:lang w:val="hi_IN" w:bidi="hi_IN"/>
        </w:rPr>
        <w:t>यूहन्ना 2:13–25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4 दृश्य हैं।</w:t>
      </w:r>
    </w:p>
    <w:p>
      <w:pPr/>
      <w:r>
        <w:rPr>
          <w:lang w:val="hi_IN" w:bidi="hi_IN"/>
        </w:rPr>
      </w:r>
      <w:r>
        <w:rPr>
          <w:b/>
          <w:lang w:val="hi_IN" w:bidi="hi_IN"/>
        </w:rPr>
        <w:t>पहले दृश्य में:</w:t>
      </w:r>
      <w:r>
        <w:rPr>
          <w:lang w:val="hi_IN" w:bidi="hi_IN"/>
        </w:rPr>
        <w:t xml:space="preserve"> यीशु यरूशलेम जाता है।</w:t>
      </w:r>
    </w:p>
    <w:p>
      <w:pPr/>
      <w:r>
        <w:rPr>
          <w:lang w:val="hi_IN" w:bidi="hi_IN"/>
        </w:rPr>
      </w:r>
      <w:r>
        <w:rPr>
          <w:b/>
          <w:lang w:val="hi_IN" w:bidi="hi_IN"/>
        </w:rPr>
        <w:t>दूसरे दृश्य में:</w:t>
      </w:r>
      <w:r>
        <w:rPr>
          <w:lang w:val="hi_IN" w:bidi="hi_IN"/>
        </w:rPr>
        <w:t xml:space="preserve"> यीशु मंदिर के आँगन में हैं और वहाँ व्यापार कर रहे लोगों को भगा देता है। हम यह भी सुनते हैं कि चेले बाद में इस घटना और भजन संहिता के एक पाठ के बीच एक कड़ी कैसे बनाएँगे।</w:t>
      </w:r>
    </w:p>
    <w:p>
      <w:pPr/>
      <w:r>
        <w:rPr>
          <w:lang w:val="hi_IN" w:bidi="hi_IN"/>
        </w:rPr>
      </w:r>
      <w:r>
        <w:rPr>
          <w:b/>
          <w:lang w:val="hi_IN" w:bidi="hi_IN"/>
        </w:rPr>
        <w:t>तीसरे दृश्य में:</w:t>
      </w:r>
      <w:r>
        <w:rPr>
          <w:lang w:val="hi_IN" w:bidi="hi_IN"/>
        </w:rPr>
        <w:t xml:space="preserve"> यहूदी अगुवे और यीशु बातचीत करते हैं। हम यह भी सुनते हैं कि उसके चेले बाद में इसे कैसे समझते हैं, और इससे उन्हें और भी विश्वास करने में कैसे मदद मिली।</w:t>
      </w:r>
    </w:p>
    <w:p>
      <w:pPr/>
      <w:r>
        <w:rPr>
          <w:lang w:val="hi_IN" w:bidi="hi_IN"/>
        </w:rPr>
      </w:r>
      <w:r>
        <w:rPr>
          <w:b/>
          <w:lang w:val="hi_IN" w:bidi="hi_IN"/>
        </w:rPr>
        <w:t>चौथे दृश्य में:</w:t>
      </w:r>
      <w:r>
        <w:rPr>
          <w:lang w:val="hi_IN" w:bidi="hi_IN"/>
        </w:rPr>
        <w:t xml:space="preserve"> हम सुनते हैं कि कई लोग यीशु पर भरोसा करना शुरू करते हैं, लेकिन यीशु उन पर भरोसा नहीं करता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उसके चेले</w:t>
      </w:r>
    </w:p>
    <w:p>
      <w:pPr>
        <w:pStyle w:val="ListBullet"/>
        <w:spacing w:line="240" w:lineRule="auto"/>
        <w:ind w:left="720"/>
      </w:pPr>
      <w:r>
        <w:rPr>
          <w:lang w:val="hi_IN" w:bidi="hi_IN"/>
        </w:rPr>
      </w:r>
      <w:r>
        <w:rPr>
          <w:lang w:val="hi_IN" w:bidi="hi_IN"/>
        </w:rPr>
        <w:t>मंदिर के आंगन में व्यापार करने वाले लोग</w:t>
      </w:r>
    </w:p>
    <w:p>
      <w:pPr>
        <w:pStyle w:val="ListBullet"/>
        <w:spacing w:line="240" w:lineRule="auto"/>
        <w:ind w:left="720"/>
      </w:pPr>
      <w:r>
        <w:rPr>
          <w:lang w:val="hi_IN" w:bidi="hi_IN"/>
        </w:rPr>
      </w:r>
      <w:r>
        <w:rPr>
          <w:lang w:val="hi_IN" w:bidi="hi_IN"/>
        </w:rPr>
        <w:t>यहूदी धार्मिक अगुवे</w:t>
      </w:r>
    </w:p>
    <w:p>
      <w:pPr>
        <w:pStyle w:val="ListBullet"/>
        <w:spacing w:line="240" w:lineRule="auto"/>
        <w:ind w:left="720"/>
      </w:pPr>
      <w:r>
        <w:rPr>
          <w:lang w:val="hi_IN" w:bidi="hi_IN"/>
        </w:rPr>
      </w:r>
      <w:r>
        <w:rPr>
          <w:lang w:val="hi_IN" w:bidi="hi_IN"/>
        </w:rPr>
        <w:t>यरूशलेम के लोग जो यीशु पर विश्वास करते हैं</w:t>
      </w:r>
    </w:p>
    <w:p>
      <w:pPr/>
      <w:r>
        <w:rPr>
          <w:lang w:val="hi_IN" w:bidi="hi_IN"/>
        </w:rPr>
      </w:r>
      <w:r>
        <w:rPr>
          <w:lang w:val="hi_IN" w:bidi="hi_IN"/>
        </w:rPr>
        <w:t>इस भाग की शुरुआत में, यीशु यरूशलेम जाता है। उसके चेले उसके साथ होने चाहिए, भले ही उनका उल्लेख नहीं किया गया है। यह सम्भव है कि उसकी माँ और भाई भी उसके साथ गए, हालाँकि हम नहीं जानते हैं।</w:t>
      </w:r>
    </w:p>
    <w:p>
      <w:pPr/>
      <w:r>
        <w:rPr>
          <w:lang w:val="hi_IN" w:bidi="hi_IN"/>
        </w:rPr>
      </w:r>
      <w:r>
        <w:rPr>
          <w:lang w:val="hi_IN" w:bidi="hi_IN"/>
        </w:rPr>
        <w:t>यरूशलेम एक पहाड़ी पर बनाया गया है, इसलिए लोग हमेशा कहते थे कि वे यरूशलेम की ओर "ऊपर जा रहे हैं।" कफरनहूम से यरूशलेम जाने में लगभग एक सप्ताह का समय लग सकता है।</w:t>
      </w:r>
    </w:p>
    <w:p>
      <w:pPr/>
      <w:r>
        <w:rPr>
          <w:lang w:val="hi_IN" w:bidi="hi_IN"/>
        </w:rPr>
      </w:r>
      <w:r>
        <w:rPr>
          <w:lang w:val="hi_IN" w:bidi="hi_IN"/>
        </w:rPr>
        <w:t>यहाँ रुकें और इस्राएल के नक्शे को देखें, और कफरनहूम और यरूशलेम को ढूँढें। चर्चा करें: यदि आप एक हफ्ते चलेंगे, तो आप कितनी दूर जा सकते हैं? आप यात्रा के लिए क्या प्रावधान लेंगे? आप रात में कहाँ सोएँगे? इस ऑडियो को यहाँ रोकें।</w:t>
      </w:r>
    </w:p>
    <w:p>
      <w:pPr/>
      <w:r>
        <w:rPr>
          <w:lang w:val="hi_IN" w:bidi="hi_IN"/>
        </w:rPr>
      </w:r>
      <w:r>
        <w:rPr>
          <w:lang w:val="hi_IN" w:bidi="hi_IN"/>
        </w:rPr>
        <w:t>जब यीशु यरूशलेम के मंदिर में आता है तो वह मंदिर के बाहरी आंगन में होने वाली इन सभी वाणिज्यिक गतिविधियों को देखता है। खंबो से बंधे पशु (गाय और भेड़) हैं और पिंजरे में पक्षी (कबूतर) हैं। ऐसी मेजें हैं जहाँ लोग पैसा का व्यापार कर सकते हैं। कई लोग धक्का-मुक्की कर रहे हैं। आप क्या आवाजें सुनेंगे? वहाँ कैसी सुगंध होगी? आप मेजों पर क्या देखेंगे? आप ज़मीन पर क्या देखते हैं—शायद भूसे और जानवरों के मल?</w:t>
      </w:r>
    </w:p>
    <w:p>
      <w:pPr/>
      <w:r>
        <w:rPr>
          <w:lang w:val="hi_IN" w:bidi="hi_IN"/>
        </w:rPr>
      </w:r>
      <w:r>
        <w:rPr>
          <w:lang w:val="hi_IN" w:bidi="hi_IN"/>
        </w:rPr>
        <w:t>यीशु कहीं से कुछ रस्सी उठाता है और इसे चाबुक के रूप में उपयोग करता है, या संभवतः कुछ रस्सियों को आपस में जोड़कर एक मोटी रस्सी बनाता है। वह इस रस्सी का उपयोग पशुओं को मारने के लिए करता है ताकि वे भाग जाएँ। इसका अर्थ है कि उसे पहले उन्हें खोलना होगा, या शायद वे बन्धे हुए नहीं थे। क्या आप कल्पना कर सकते हैं कि जानवर क्या शोर मचाएंगे, और उनके मालिक क्या चिल्लाएंगे? शायद कुछ लोग यीशु को पकड़ने की कोशिश करेंगे, उन्हें रोकने के लिए, और अन्य लोग जानवरों के पीछे दौड़ेंगे, उन्हें फिर से पकड़ने की कोशिश करते हुए। आपको क्या लगता है, जब वे यह सब देख रहे थे, तो उसके चेले कहाँ खड़े थे? उनके चेहरों पर क्या भाव हो सकते थे?</w:t>
      </w:r>
    </w:p>
    <w:p>
      <w:pPr/>
      <w:r>
        <w:rPr>
          <w:lang w:val="hi_IN" w:bidi="hi_IN"/>
        </w:rPr>
      </w:r>
      <w:r>
        <w:rPr>
          <w:lang w:val="hi_IN" w:bidi="hi_IN"/>
        </w:rPr>
        <w:t>यीशु पैसे बदलने वाले लोगों की मेजों को उलट देता है। सिक्के हर जगह उड़ रहे हैं। शायद व्यापारी सभी घुटनों के बल हैं, पैसे को फिर से उठाने की कोशिश कर रहे हैं!</w:t>
      </w:r>
    </w:p>
    <w:p>
      <w:pPr/>
      <w:r>
        <w:rPr>
          <w:lang w:val="hi_IN" w:bidi="hi_IN"/>
        </w:rPr>
      </w:r>
      <w:r>
        <w:rPr>
          <w:lang w:val="hi_IN" w:bidi="hi_IN"/>
        </w:rPr>
        <w:t>यीशु कबूतर बेचने वाले लोगों से कहता है कि वे अपने पशुओं को दूर कर दें। वह लोगों से कहता है कि "मेरे पिता के घर को बाजार न बनाओ।" आपको क्या लगता है कि वह किस स्वर में बोल रहा है? उनके चेहरे पर क्या अभिव्यक्ति हो सकती है? क्या आपको लगता है कि इस गतिविधि के कारण वह पसीने में भीग गया और थोड़ा अस्त-व्यस्त लग रहा होगा?</w:t>
      </w:r>
    </w:p>
    <w:p>
      <w:pPr/>
      <w:r>
        <w:rPr>
          <w:lang w:val="hi_IN" w:bidi="hi_IN"/>
        </w:rPr>
      </w:r>
      <w:r>
        <w:rPr>
          <w:lang w:val="hi_IN" w:bidi="hi_IN"/>
        </w:rPr>
        <w:t>चेले याद कर रहे हैं कि भजन संहिता में एक पाठ है जो यीशु के काम से मेल खाता है। उन्हें शायद इस समय यह याद नहीं है, लेकिन बाद में उन्हें यह याद आता है। शायद आप "चेलो" को ऐसे कमरे में दूसरे स्थान पर ले जा सकते हैं जहाँ आप किसी ऐसी बात का अभिनय कर सकें जो शायद यीशु के पुनरुत्थान के बाद हुई हो। उस समय, चेले इस बारे में बात कर रहे हैं कि यीशु ने मंदिर में क्या किया था। और फिर उन्हें याद आता है कि एक भजन संहिता है जो कहता है "तेरे घर के लिए भक्ति मेरे अंदर जल रही है।" और उन्हें एहसास होता है कि यही कारण है कि यीशु ने लोगों को मंदिर से निकाल दिया था। यीशु परमेश्वर के घर से इतना प्रेम करता था कि जब उसने लोगों को परमेश्वर के घर का दुरुपयोग करते देखा तो वह बहुत गुस्सा हो गया।</w:t>
      </w:r>
    </w:p>
    <w:p>
      <w:pPr/>
      <w:r>
        <w:rPr>
          <w:lang w:val="hi_IN" w:bidi="hi_IN"/>
        </w:rPr>
      </w:r>
      <w:r>
        <w:rPr>
          <w:lang w:val="hi_IN" w:bidi="hi_IN"/>
        </w:rPr>
        <w:t>हम नहीं जानते कि यहूदी अगुवे और यीशु जब इस घटना के बाद बातचीत करते हैं तो वे कहाँ हैं। शायद यह ठीक बाद में, उसी स्थान पर हो रहा है। शायद उनके आसपास के लोग अभी भी आंगन में फिर से व्यवस्था लाने की कोशिश कर रहे हैं। हम नहीं जानते कि लोगों ने यीशु की आज्ञा मानी और इस आंगन को साफ कर दिया, या वे तुरन्त वापस आ गए। या शायद अब तक यीशु मंदिर के अगले आंगन में चला गया है। शायद वह आराम करने के लिए बैठा है, या शायद वह इधर-उधर चल रहा है। आप अपनी कल्पना का उपयोग कर सकते हैं!</w:t>
      </w:r>
    </w:p>
    <w:p>
      <w:pPr/>
      <w:r>
        <w:rPr>
          <w:lang w:val="hi_IN" w:bidi="hi_IN"/>
        </w:rPr>
      </w:r>
      <w:r>
        <w:rPr>
          <w:lang w:val="hi_IN" w:bidi="hi_IN"/>
        </w:rPr>
        <w:t>यहूदी अगुवे यीशु से माँग करते हैं कि वह उन्हें एक चिन्ह दे ताकि यह साबित हो कि उसके पास वह करने का अधिकार है जो उसने किया है। हम नहीं जानते कि इन यहूदी अगुवों ने वास्तव में स्वयं देखा है कि यीशु ने क्या किया है, या उन्हें इसके बारे में बताया गया था और इसे जांचने आए थे। शायद उनमें से कुछ ने इसे देखा है, और दूसरों ने नहीं देखा है।</w:t>
      </w:r>
    </w:p>
    <w:p>
      <w:pPr/>
      <w:r>
        <w:rPr>
          <w:lang w:val="hi_IN" w:bidi="hi_IN"/>
        </w:rPr>
      </w:r>
      <w:r>
        <w:rPr>
          <w:lang w:val="hi_IN" w:bidi="hi_IN"/>
        </w:rPr>
        <w:t>यीशु उनसे कहता है "इस मंदिर को नष्ट कर दो, और तीन दिन में मैं इसे फिर से उठाऊँगा।" जब वह बोल रहा है तो शायद यीशु अपनी ओर इशारा कर रहा है।</w:t>
      </w:r>
    </w:p>
    <w:p>
      <w:pPr/>
      <w:r>
        <w:rPr>
          <w:lang w:val="hi_IN" w:bidi="hi_IN"/>
        </w:rPr>
      </w:r>
      <w:r>
        <w:rPr>
          <w:lang w:val="hi_IN" w:bidi="hi_IN"/>
        </w:rPr>
        <w:t>यहूदी अगुवे इसे नहीं समझते हैं। वे उसे बताते हैं कि इस मंदिर को बनाने में 46 साल लगे हैं—यीशु के लिए यह काम तीन दिन में कैसे करना संभव है!</w:t>
      </w:r>
    </w:p>
    <w:p>
      <w:pPr/>
      <w:r>
        <w:rPr>
          <w:lang w:val="hi_IN" w:bidi="hi_IN"/>
        </w:rPr>
      </w:r>
      <w:r>
        <w:rPr>
          <w:lang w:val="hi_IN" w:bidi="hi_IN"/>
        </w:rPr>
        <w:t>बातचीत यहाँ रुक जाती है। हम नहीं जानते कि यह कैसे समाप्त हुआ। क्या यीशु चला गया था? क्या धार्मिक अगुवे चले गए? आप इसे कैसे कल्पना करते हैं कि यह कैसे समाप्त हुआ होगा?</w:t>
      </w:r>
    </w:p>
    <w:p>
      <w:pPr/>
      <w:r>
        <w:rPr>
          <w:lang w:val="hi_IN" w:bidi="hi_IN"/>
        </w:rPr>
      </w:r>
      <w:r>
        <w:rPr>
          <w:lang w:val="hi_IN" w:bidi="hi_IN"/>
        </w:rPr>
        <w:t>इसके बाद आप फिर भविष्य की ओर जा सकते हैं और चेलों को कमरे के दूसरे हिस्से से इसके बारे में बात करते हुए दिखा सकते हैं। क्योंकि भविष्य में, यीशु के पुनरुत्थान के बाद, उन्हें याद होगा कि यीशु ने यहूदी अगुवों से क्या कहा था। फिर उन्हें एहसास होगा कि यीशु अपनी मृत्यु और पुनरुत्थान के बारे में बात कर रहा था। और वे और भी मानते हैं कि उसने जो कुछ कहा था वह सच है। वे यह भी मानते हैं कि पवित्रशास्त्र में उसके बारे में जो कहा गया था वह सच है। इसका अर्थ है कि वे मानते हैं कि भजन संहिता का यह विशेष पाठ वास्तव में यीशु के बारे में बात कर रहा था।</w:t>
      </w:r>
    </w:p>
    <w:p>
      <w:pPr/>
      <w:r>
        <w:rPr>
          <w:lang w:val="hi_IN" w:bidi="hi_IN"/>
        </w:rPr>
      </w:r>
      <w:r>
        <w:rPr>
          <w:lang w:val="hi_IN" w:bidi="hi_IN"/>
        </w:rPr>
        <w:t>इसके बाद, यह भाग वर्तमान समय तक जाता है। फसह का पर्व चल रहा है। यह भोज कम से कम एक सप्ताह तक चला। यीशु यरूशलेम में है, और पूरे देश से कई लोग उत्सव मनाने के लिए आए हैं। शहर में भीड़ होगी। लोग मंदिर में समय बिताते थे। लोगों ने सुना होगा कि यीशु ने मंदिर में क्या किया था। लोग शायद उसके आसपास इकट्ठा होना शुरू करते हैं। हम नहीं जानते कि यीशु इस समय के दौरान क्या कर रहा है। शायद यीशु लोगों को परमेश्वर के बारे में और सिखा रहा है। कई लोग यह मानने लगते हैं कि यीशु को वास्तव में परमेश्वर ने भेजा है। लेकिन यीशु जानते हैं कि वे अभी तक उस पर पूरी तरह से भरोसा नहीं करते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यूहन्ना 2:13–25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4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उसके चेले</w:t>
      </w:r>
    </w:p>
    <w:p>
      <w:pPr>
        <w:pStyle w:val="ListBullet"/>
        <w:spacing w:line="240" w:lineRule="auto"/>
        <w:ind w:left="720"/>
      </w:pPr>
      <w:r>
        <w:rPr>
          <w:lang w:val="hi_IN" w:bidi="hi_IN"/>
        </w:rPr>
      </w:r>
      <w:r>
        <w:rPr>
          <w:lang w:val="hi_IN" w:bidi="hi_IN"/>
        </w:rPr>
        <w:t>मंदिर के आंगन में व्यापार करने वाले लोग</w:t>
      </w:r>
    </w:p>
    <w:p>
      <w:pPr>
        <w:pStyle w:val="ListBullet"/>
        <w:spacing w:line="240" w:lineRule="auto"/>
        <w:ind w:left="720"/>
      </w:pPr>
      <w:r>
        <w:rPr>
          <w:lang w:val="hi_IN" w:bidi="hi_IN"/>
        </w:rPr>
      </w:r>
      <w:r>
        <w:rPr>
          <w:lang w:val="hi_IN" w:bidi="hi_IN"/>
        </w:rPr>
        <w:t>यहूदी धार्मिक अगुवे</w:t>
      </w:r>
    </w:p>
    <w:p>
      <w:pPr>
        <w:pStyle w:val="ListBullet"/>
        <w:spacing w:line="240" w:lineRule="auto"/>
        <w:ind w:left="720"/>
      </w:pPr>
      <w:r>
        <w:rPr>
          <w:lang w:val="hi_IN" w:bidi="hi_IN"/>
        </w:rPr>
      </w:r>
      <w:r>
        <w:rPr>
          <w:lang w:val="hi_IN" w:bidi="hi_IN"/>
        </w:rPr>
        <w:t>यरूशलेम के लोग जो यीशु पर विश्वास करते हैं</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पूरी कहानी का अभिनय करें। इस कहानी के संवाद, उसकी गति, रूपरेखा और घटनाओं के क्रम पर ध्यान दें। सुनिश्चित करें कि अभिनय करते समय, कहानी का कोई महत्वपूर्ण या कठिन भाग छूट न जाए। कहानी के हर भाग को याद रखने में एक-दूसरे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बिन्दुओं पर, अभिनय को रोककर उस पात्र का किरदार निभाने वाले व्यक्ति से पूछें "आप क्या महसूस कर रहे हैं या क्या सोच रहे हैं?" पात्र का किरदार निभाने वाले व्यक्ति को यह जवाब देना चाहिए कि अगर वह उस पात्र के स्थान पर होता तो वह कैसा महसूस करता या क्या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यीशु और उसके चेलों का कफरनहूम से निकलकर कई दिनों के बाद यरूशलेम पहुँचने का अभिनय करें।</w:t>
      </w:r>
    </w:p>
    <w:p>
      <w:pPr/>
      <w:r>
        <w:rPr>
          <w:lang w:val="hi_IN" w:bidi="hi_IN"/>
        </w:rPr>
      </w:r>
      <w:r>
        <w:rPr>
          <w:lang w:val="hi_IN" w:bidi="hi_IN"/>
        </w:rPr>
        <w:t>यीशु और उसके चेलों के मंदिर में पहुँचने का अभिनय करें। देखें कि क्या आप उस बाजार को फिर से बना सकते हैं जो लोगों ने मंदिर के बाहर स्थापित किया था। शायद आपके पास कुछ पशु भी उपलब्ध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यीशु का किरदार निभाने वाले कलाकार से पूछें, "आप क्या महसूस कर रहे हैं?" आप ऐसी बातें सुन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यीशु का कोड़ा बनाने का अभिनय करें। यीशु का पशुओं को भगाने का अभिनय करें। आप लोगों का अपने पशुओं के पीछे भागने का अभिनय कर सकते हैं! यीशु को मेजों और सिक्कों को उलट देने का अभिनय करें। यीशु का उन लोगों से कहने का अभिनय करें जो कबूतर बेच रहे हैं। यीशु का यह कहने का अभिनय करें, "मेरे पिता के घर को बाजार न बनाओ!"</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चीजें बेचने वाले लोगों का किरदार निभाने वाले कलाकारों से पूछें, "आप क्या सोच रहे हैं?" आप ऐसी बातें सुन सकते हैं:</w:t>
      </w:r>
    </w:p>
    <w:p>
      <w:pPr>
        <w:pStyle w:val="ListBullet"/>
        <w:spacing w:line="240" w:lineRule="auto"/>
        <w:ind w:left="720"/>
      </w:pPr>
      <w:r>
        <w:rPr>
          <w:lang w:val="hi_IN" w:bidi="hi_IN"/>
        </w:rPr>
      </w:r>
      <w:r>
        <w:rPr>
          <w:lang w:val="hi_IN" w:bidi="hi_IN"/>
        </w:rPr>
        <w:t>चेलों का किरदार निभाने वाले कलाकारों से पूछें, "आप क्या सोच रहे हैं?" आप ऐसी बातें सुन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आप शायद चेलों को जल्दी से कमरे के दूसरे स्थान पर स्थानांतरित कर सकते हैं जिसका अर्थ है कि अब यह भविष्य है। ऐसा व्यवहार करें कि यीशु के पुनरुत्थान के बाद उन्हें याद आता है कि एक भजन संहिता है जो कहता है "तेरे घर के लिए भक्ति मेरे भीतर जलेगी।"</w:t>
      </w:r>
    </w:p>
    <w:p>
      <w:pPr/>
      <w:r>
        <w:rPr>
          <w:lang w:val="hi_IN" w:bidi="hi_IN"/>
        </w:rPr>
      </w:r>
      <w:r>
        <w:rPr>
          <w:lang w:val="hi_IN" w:bidi="hi_IN"/>
        </w:rPr>
        <w:t>यहूदी धार्मिक अगुवों का यीशु के पास आकर उससे चिन्ह माँगने का अभिनय करें।</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यहूदी धार्मिक अगुवों से पूछें, "आप क्या सोच रहे हैं?" आप ऐसी बातें सुन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यीशु से यह कहने का अभिनय करें, "इस मंदिर को नष्ट कर दो, और तीन दिन में मैं इसे फिर से बनाऊँगा।" यहूदी अगुवों का उससे यह कहने का अभिनय करें, "इस मंदिर को बनाने में 46 साल लगे, तू कैसे कह सकता हैं कि तू इसे तीन दिन में बना सकता है?"</w:t>
      </w:r>
    </w:p>
    <w:p>
      <w:pPr/>
      <w:r>
        <w:rPr>
          <w:lang w:val="hi_IN" w:bidi="hi_IN"/>
        </w:rPr>
      </w:r>
      <w:r>
        <w:rPr>
          <w:lang w:val="hi_IN" w:bidi="hi_IN"/>
        </w:rPr>
        <w:t>कल्पना करें कि यह बातचीत कैसे समाप्त हो सकती थी और उसका अभिनय करें। शायद वे सभी चले गए।</w:t>
      </w:r>
    </w:p>
    <w:p>
      <w:pPr/>
      <w:r>
        <w:rPr>
          <w:lang w:val="hi_IN" w:bidi="hi_IN"/>
        </w:rPr>
      </w:r>
      <w:r>
        <w:rPr>
          <w:lang w:val="hi_IN" w:bidi="hi_IN"/>
        </w:rPr>
        <w:t>इसका अभिनय करें कि कैसे यीशु के पुनरुत्थान के बाद, चेलों ने इस बातचीत को याद किया और अब यह समझा कि यीशु अपनी ही मृत्यु और पुनरुत्थान के बारे में बात कर रहा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चेलों का किरदार निभाने वाले कलाकारों से (पुनरुत्थान के बाद), "आप क्या सोच रहे हैं?" आप ऐसी बातें सुन सकते हैं:</w:t>
      </w:r>
    </w:p>
    <w:p>
      <w:pPr/>
      <w:r>
        <w:rPr>
          <w:lang w:val="hi_IN" w:bidi="hi_IN"/>
        </w:rPr>
      </w:r>
      <w:r>
        <w:rPr>
          <w:lang w:val="hi_IN" w:bidi="hi_IN"/>
        </w:rPr>
        <w:t>यरूशलेम के लोगों का यह जवाब देने का अभिनय करें कि उन्होंने यीशु को मंदिर में क्या करते हुए देखा है। आप शायद यह अभिनय कर सकते हैं कि वे इसके बारे में कैसे बात कर रहे हैं और अन्य लोगों को इसका वर्णन कर रहे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यरूशलेम के लोगों का किरदार निभाने वाले कलाकारों से पूछें, "आप क्या सोच रहे हैं?" आप ऐसी बातें सुन सकते हैं:</w:t>
      </w:r>
    </w:p>
    <w:p>
      <w:pPr>
        <w:pStyle w:val="ListBullet"/>
        <w:spacing w:line="240" w:lineRule="auto"/>
        <w:ind w:left="720"/>
      </w:pPr>
      <w:r>
        <w:rPr>
          <w:lang w:val="hi_IN" w:bidi="hi_IN"/>
        </w:rPr>
      </w:r>
      <w:r>
        <w:rPr>
          <w:lang w:val="hi_IN" w:bidi="hi_IN"/>
        </w:rPr>
        <w:t>यीशु का किरदार निभाने वाले कलाकार से पूछें, "आप इन लोगों के बारे में क्या सोच रहे हैं?" आप ऐसी बातें सुन सकते हैं:</w:t>
      </w:r>
      <w:r>
        <w:rPr>
          <w:lang w:val="hi_IN" w:bidi="hi_IN"/>
        </w:rPr>
      </w:r>
    </w:p>
    <w:p>
      <w:pPr>
        <w:pStyle w:val="Heading3"/>
      </w:pPr>
      <w:r>
        <w:rPr>
          <w:lang w:val="hi_IN" w:bidi="hi_IN"/>
        </w:rPr>
        <w:t>आवश्यक जानकारी</w:t>
      </w:r>
    </w:p>
    <w:p>
      <w:pPr/>
      <w:r>
        <w:rPr>
          <w:lang w:val="hi_IN" w:bidi="hi_IN"/>
        </w:rPr>
      </w:r>
      <w:r>
        <w:rPr>
          <w:lang w:val="hi_IN" w:bidi="hi_IN"/>
        </w:rPr>
        <w:t>यूहन्ना 2:13–25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यीशु यरूशलेम जाता है क्योंकि </w:t>
      </w:r>
      <w:r>
        <w:rPr>
          <w:b/>
          <w:lang w:val="hi_IN" w:bidi="hi_IN"/>
        </w:rPr>
        <w:t>यहूदी फसह का पर्व</w:t>
      </w:r>
      <w:r>
        <w:rPr>
          <w:lang w:val="hi_IN" w:bidi="hi_IN"/>
        </w:rPr>
        <w:t xml:space="preserve"> आ रहा था। लेखक यूहन्ना इसे "यहूदी भोज" कहता है ताकि जो लोग उसकी पुस्तक पढ़ रहे हैं और जो यहूदी नहीं हैं, वे इसे समझ सकें।</w:t>
      </w:r>
    </w:p>
    <w:p>
      <w:pPr/>
      <w:r>
        <w:rPr>
          <w:lang w:val="hi_IN" w:bidi="hi_IN"/>
        </w:rPr>
      </w:r>
      <w:r>
        <w:rPr>
          <w:lang w:val="hi_IN" w:bidi="hi_IN"/>
        </w:rPr>
        <w:t xml:space="preserve">इस </w:t>
      </w:r>
      <w:r>
        <w:rPr>
          <w:b/>
          <w:lang w:val="hi_IN" w:bidi="hi_IN"/>
        </w:rPr>
        <w:t>फसह</w:t>
      </w:r>
      <w:r>
        <w:rPr>
          <w:lang w:val="hi_IN" w:bidi="hi_IN"/>
        </w:rPr>
        <w:t xml:space="preserve"> पर्व पर लोग यह मनाते थे कि परमेश्वर ने बहुत समय पहले उनके पूर्वजों को मिस्र में दासत्व से मुक्त किया था। उस समय, परमेश्वर ने मिस्र के लोगों को एक दूत भेजकर दण्ड दिया था जो मिस्र के हर घर के हर बड़े पुत्र को मार दिया था। लेकिन परमेश्वर ने इस्राएलियों से कहा था कि वे एक मेमने को मारें और इस मेमने का लहू अपने घरों के दरवाज़ों पर लगाएँ। जब भी परमेश्वर द्वारा भेजा गया दूत, जो पहिलौठे बेटों को मारने के लिए भेजा गया था, घर के द्वार पर मेमने का लहू देखता, तो वह उस घर को छोड़ देता और बड़े बेटे को नहीं मारता। फसह नाम का अर्थ है "छोड़ना।" इस घटना के बाद, मिस्रियों ने अन्त में इस्राएलियों को अपने देश में वापस जाने दिया। और हर साल इस्राएली फसह का पर्व मनाते थे ताकि यह याद रखा जा सके कि परमेश्वर ने उन्हें कैसे मुक्त किया था। फसह का पर्व एक दिन था, लेकिन इसके बाद सात और दिन का उत्सव और स्मरण होता था। उन सात दिनों को "अखमीरी रोटी का पर्व" कहा जाता था। इन दो पर्वों को अक्सर एक साथ एक ही नाम से पुकारा जाता था।</w:t>
      </w:r>
    </w:p>
    <w:p>
      <w:pPr/>
      <w:r>
        <w:rPr>
          <w:lang w:val="hi_IN" w:bidi="hi_IN"/>
        </w:rPr>
      </w:r>
      <w:r>
        <w:rPr>
          <w:lang w:val="hi_IN" w:bidi="hi_IN"/>
        </w:rPr>
        <w:t xml:space="preserve">यहाँ रुकें और समूह के रूप में चर्चा करें कि आप </w:t>
      </w:r>
      <w:r>
        <w:rPr>
          <w:b/>
          <w:lang w:val="hi_IN" w:bidi="hi_IN"/>
        </w:rPr>
        <w:t>फसह</w:t>
      </w:r>
      <w:r>
        <w:rPr>
          <w:lang w:val="hi_IN" w:bidi="hi_IN"/>
        </w:rPr>
        <w:t xml:space="preserve"> के लिए किस शब्द का उपयोग करेंगे। अधिक जानकारी के लिए मुख्य शब्दावली में </w:t>
      </w:r>
      <w:r>
        <w:rPr>
          <w:b/>
          <w:lang w:val="hi_IN" w:bidi="hi_IN"/>
        </w:rPr>
        <w:t>फसह</w:t>
      </w:r>
      <w:r>
        <w:rPr>
          <w:lang w:val="hi_IN" w:bidi="hi_IN"/>
        </w:rPr>
        <w:t xml:space="preserve"> को देखें। उसी शब्द का उपयोग करें जो आपने अन्य स्थानों पर उपयोग किया है। ऑडियो को यहाँ रोकें।</w:t>
      </w:r>
    </w:p>
    <w:p>
      <w:pPr/>
      <w:r>
        <w:rPr>
          <w:lang w:val="hi_IN" w:bidi="hi_IN"/>
        </w:rPr>
      </w:r>
      <w:r>
        <w:rPr>
          <w:lang w:val="hi_IN" w:bidi="hi_IN"/>
        </w:rPr>
        <w:t xml:space="preserve">यह भाग </w:t>
      </w:r>
      <w:r>
        <w:rPr>
          <w:b/>
          <w:lang w:val="hi_IN" w:bidi="hi_IN"/>
        </w:rPr>
        <w:t>मंदिर</w:t>
      </w:r>
      <w:r>
        <w:rPr>
          <w:lang w:val="hi_IN" w:bidi="hi_IN"/>
        </w:rPr>
        <w:t xml:space="preserve"> और मंदिर के आँगन में हो रहा है। मंदिर वह स्थान था जहाँ यहूदी परमेश्वर की आराधना करते थे और बलिदान चढ़ाते थे। मंदिर का एक और नाम परमेश्वर का भवन था। मंदिर पृथ्वी पर परमेश्वर की उपस्थिति का प्रतीक था।</w:t>
      </w:r>
    </w:p>
    <w:p>
      <w:pPr/>
      <w:r>
        <w:rPr>
          <w:lang w:val="hi_IN" w:bidi="hi_IN"/>
        </w:rPr>
      </w:r>
      <w:r>
        <w:rPr>
          <w:lang w:val="hi_IN" w:bidi="hi_IN"/>
        </w:rPr>
        <w:t>मंदिर एक बहुत बड़ी इमारत थी जिसके चारों ओर कुछ छोटी इमारतें थीं, और कई आंगन थे। कुछ धर्मों में अपने परमेश्वर या देवताओं के लिए कई मंदिर हैं, लेकिन परमेश्वर ने यहूदियों को केवल एक मंदिर रखने की अनुमति दी थी। मंदिर के बाहर कई आंगन थे। भीतरी आँगन में, मंदिर की इमारत के सबसे पास, वह वेदी थी जहाँ याजक माफी माँगने या किसी चीज़ के लिए परमेश्वर को धन्यवाद देने के लिए परमेश्वर को बलिदान चढ़ाते थे। केवल याजक ही मंदिर की इमारत में प्रवेश कर सकते थे। इसे "पवित्र स्थान" कहा जाता था। याजक उस स्थान के भीतर जाकर परमेश्वर को भेंट के रूप में सुगंधित मसाले जलाते थे। फिर इस स्थान के अन्त में एक पर्दा था, और उस पर्दे के पीछे "परम पवित्र स्थान" था। केवल महायाजक ही उस पर्दे के पीछे जा सकता था। यदि कोई और इस स्थान पर प्रवेश करता है, तो वह मर जाएगा। महायाजक भी केवल वर्ष में एक बार एक विशेष अवसर पर ही भीतर जा सकता था, जब उसे पिछले वर्ष में लोगों द्वारा किए गए सभी पापों के लिए परमेश्वर से क्षमा माँगनी होती थी।</w:t>
      </w:r>
    </w:p>
    <w:p>
      <w:pPr/>
      <w:r>
        <w:rPr>
          <w:lang w:val="hi_IN" w:bidi="hi_IN"/>
        </w:rPr>
      </w:r>
      <w:r>
        <w:rPr>
          <w:lang w:val="hi_IN" w:bidi="hi_IN"/>
        </w:rPr>
        <w:t xml:space="preserve">यहाँ रुकें और समूह में चर्चा करें कि आप </w:t>
      </w:r>
      <w:r>
        <w:rPr>
          <w:b/>
          <w:lang w:val="hi_IN" w:bidi="hi_IN"/>
        </w:rPr>
        <w:t>मन्दिर</w:t>
      </w:r>
      <w:r>
        <w:rPr>
          <w:lang w:val="hi_IN" w:bidi="hi_IN"/>
        </w:rPr>
        <w:t xml:space="preserve"> के लिए किस शब्द या वाक्यांश का उपयोग करेंगे। मन्दिर के चित्रों को फिर से देखें। अधिक जानकारी के लिए मुख्य शब्दावली में </w:t>
      </w:r>
      <w:r>
        <w:rPr>
          <w:b/>
          <w:lang w:val="hi_IN" w:bidi="hi_IN"/>
        </w:rPr>
        <w:t>मंदिर</w:t>
      </w:r>
      <w:r>
        <w:rPr>
          <w:lang w:val="hi_IN" w:bidi="hi_IN"/>
        </w:rPr>
        <w:t xml:space="preserve"> को देखें। उसी शब्द का उपयोग करें जो आपने अन्य स्थानों पर उपयोग किया है। इस ऑडियो को यहाँ रोकें।</w:t>
      </w:r>
    </w:p>
    <w:p>
      <w:pPr/>
      <w:r>
        <w:rPr>
          <w:lang w:val="hi_IN" w:bidi="hi_IN"/>
        </w:rPr>
      </w:r>
      <w:r>
        <w:rPr>
          <w:lang w:val="hi_IN" w:bidi="hi_IN"/>
        </w:rPr>
        <w:t>जो लोग व्यापार कर रहे हैं वे मंदिर की इमारत के अंदर नहीं हैं, बल्कि वे मंदिर के बाहरी आंगन में हैं।</w:t>
      </w:r>
    </w:p>
    <w:p>
      <w:pPr/>
      <w:r>
        <w:rPr>
          <w:lang w:val="hi_IN" w:bidi="hi_IN"/>
        </w:rPr>
      </w:r>
      <w:r>
        <w:rPr>
          <w:lang w:val="hi_IN" w:bidi="hi_IN"/>
        </w:rPr>
        <w:t>लोग पशु बेच रहे हैं, जिनमें गायें, बैल, या सांड—अर्थात बधिया किए हुए बैल—शामिल हो सकते हैं। लोग भेड़ और कबूतर भी बेच रहे थे।</w:t>
      </w:r>
    </w:p>
    <w:p>
      <w:pPr/>
      <w:r>
        <w:rPr>
          <w:lang w:val="hi_IN" w:bidi="hi_IN"/>
        </w:rPr>
      </w:r>
      <w:r>
        <w:rPr>
          <w:lang w:val="hi_IN" w:bidi="hi_IN"/>
        </w:rPr>
        <w:t>यदि आवश्यकता हो, तो इन पशुओं की तस्वीर फिर से दिखाएँ। ऑडियो को यहाँ रोकें।</w:t>
      </w:r>
    </w:p>
    <w:p>
      <w:pPr/>
      <w:r>
        <w:rPr>
          <w:lang w:val="hi_IN" w:bidi="hi_IN"/>
        </w:rPr>
      </w:r>
      <w:r>
        <w:rPr>
          <w:b/>
          <w:lang w:val="hi_IN" w:bidi="hi_IN"/>
        </w:rPr>
        <w:t>मुद्रा विनिमय</w:t>
      </w:r>
      <w:r>
        <w:rPr>
          <w:lang w:val="hi_IN" w:bidi="hi_IN"/>
        </w:rPr>
        <w:t xml:space="preserve"> करने वालों का अर्थ है वे लोग जो एक प्रकार के धन का दूसरे प्रकार के धन के लिए व्यापार करते हैं। जो लोग पैसा बदलवाना चाहते हैं, उन्हें इन सर्राफ़ों को कुछ अतिरिक्त पैसा देना पड़ता है।</w:t>
      </w:r>
    </w:p>
    <w:p>
      <w:pPr/>
      <w:r>
        <w:rPr>
          <w:lang w:val="hi_IN" w:bidi="hi_IN"/>
        </w:rPr>
      </w:r>
      <w:r>
        <w:rPr>
          <w:lang w:val="hi_IN" w:bidi="hi_IN"/>
        </w:rPr>
        <w:t>यीशु के चेलों को याद है कि "</w:t>
      </w:r>
      <w:r>
        <w:rPr>
          <w:b/>
          <w:lang w:val="hi_IN" w:bidi="hi_IN"/>
        </w:rPr>
        <w:t>यह लिखा है</w:t>
      </w:r>
      <w:r>
        <w:rPr>
          <w:lang w:val="hi_IN" w:bidi="hi_IN"/>
        </w:rPr>
        <w:t xml:space="preserve"> कि तेरे घर के लिए भक्ति मुझे जलाएगी।" "यह लिखा है" का अर्थ है कि उन्हें कुछ ऐसा याद है जो पवित्रशास्त्र में लिखा है। यहूदी लोगों के लिए शास्त्र बाइबल का वह हिस्सा है जिसे मसीही अब पुराना नियम कहते हैं।</w:t>
      </w:r>
    </w:p>
    <w:p>
      <w:pPr/>
      <w:r>
        <w:rPr>
          <w:lang w:val="hi_IN" w:bidi="hi_IN"/>
        </w:rPr>
      </w:r>
      <w:r>
        <w:rPr>
          <w:lang w:val="hi_IN" w:bidi="hi_IN"/>
        </w:rPr>
        <w:t xml:space="preserve">"तेरे घर के लिए </w:t>
      </w:r>
      <w:r>
        <w:rPr>
          <w:b/>
          <w:lang w:val="hi_IN" w:bidi="hi_IN"/>
        </w:rPr>
        <w:t>भक्ति</w:t>
      </w:r>
      <w:r>
        <w:rPr>
          <w:lang w:val="hi_IN" w:bidi="hi_IN"/>
        </w:rPr>
        <w:t>" का अर्थ है वह गहरा प्रेम, जुनून या समर्पण जो इस व्यक्ति में परमेश्वर के घर के लिए है।</w:t>
      </w:r>
    </w:p>
    <w:p>
      <w:pPr/>
      <w:r>
        <w:rPr>
          <w:lang w:val="hi_IN" w:bidi="hi_IN"/>
        </w:rPr>
      </w:r>
      <w:r>
        <w:rPr>
          <w:b/>
          <w:lang w:val="hi_IN" w:bidi="hi_IN"/>
        </w:rPr>
        <w:t>तेरे घर</w:t>
      </w:r>
      <w:r>
        <w:rPr>
          <w:lang w:val="hi_IN" w:bidi="hi_IN"/>
        </w:rPr>
        <w:t xml:space="preserve"> का अर्थ है परमेश्वर का मन्दिर।</w:t>
      </w:r>
    </w:p>
    <w:p>
      <w:pPr/>
      <w:r>
        <w:rPr>
          <w:lang w:val="hi_IN" w:bidi="hi_IN"/>
        </w:rPr>
      </w:r>
      <w:r>
        <w:rPr>
          <w:lang w:val="hi_IN" w:bidi="hi_IN"/>
        </w:rPr>
        <w:t xml:space="preserve">तेरे घर के लिए भक्ति </w:t>
      </w:r>
      <w:r>
        <w:rPr>
          <w:b/>
          <w:lang w:val="hi_IN" w:bidi="hi_IN"/>
        </w:rPr>
        <w:t>मेरे अंदर जल रही है</w:t>
      </w:r>
      <w:r>
        <w:rPr>
          <w:lang w:val="hi_IN" w:bidi="hi_IN"/>
        </w:rPr>
        <w:t xml:space="preserve">, या </w:t>
      </w:r>
      <w:r>
        <w:rPr>
          <w:b/>
          <w:lang w:val="hi_IN" w:bidi="hi_IN"/>
        </w:rPr>
        <w:t>मुझे जला रही है</w:t>
      </w:r>
      <w:r>
        <w:rPr>
          <w:lang w:val="hi_IN" w:bidi="hi_IN"/>
        </w:rPr>
        <w:t>। इसका अर्थ यह हो सकता है कि परमेश्वर के घर के लिए इस व्यक्ति का जो उत्साह है वह इतना प्रबल है मानो उसके भीतर आग जल रही हो। इसका अर्थ यह हो सकता है कि परमेश्वर के घर के लिए इस व्यक्ति का जो उत्साह है वह इतना प्रबल है मानो उसके भीतर आग जल रही हो।</w:t>
      </w:r>
    </w:p>
    <w:p>
      <w:pPr/>
      <w:r>
        <w:rPr>
          <w:lang w:val="hi_IN" w:bidi="hi_IN"/>
        </w:rPr>
      </w:r>
      <w:r>
        <w:rPr>
          <w:lang w:val="hi_IN" w:bidi="hi_IN"/>
        </w:rPr>
        <w:t>यहाँ रुकें और समूह में चर्चा करें कि आप इस पूरे वाक्यांश का अनुवाद कैसे करेंगे। इस ऑडियो को यहाँ रोकें।</w:t>
      </w:r>
    </w:p>
    <w:p>
      <w:pPr/>
      <w:r>
        <w:rPr>
          <w:lang w:val="hi_IN" w:bidi="hi_IN"/>
        </w:rPr>
      </w:r>
      <w:r>
        <w:rPr>
          <w:b/>
          <w:lang w:val="hi_IN" w:bidi="hi_IN"/>
        </w:rPr>
        <w:t>चेले</w:t>
      </w:r>
      <w:r>
        <w:rPr>
          <w:lang w:val="hi_IN" w:bidi="hi_IN"/>
        </w:rPr>
        <w:t xml:space="preserve"> वे लोग हैं जो यीशु के पीछे चलते हैं और उससे सीख रहे हैं। उसी शब्द का उपयोग करें जो आपने अन्य भागों में उपयोग किया है। </w:t>
      </w:r>
      <w:r>
        <w:rPr>
          <w:b/>
          <w:lang w:val="hi_IN" w:bidi="hi_IN"/>
        </w:rPr>
        <w:t>चेला</w:t>
      </w:r>
      <w:r>
        <w:rPr>
          <w:lang w:val="hi_IN" w:bidi="hi_IN"/>
        </w:rPr>
        <w:t xml:space="preserve"> शब्द मुख्य शब्दावली में है।</w:t>
      </w:r>
    </w:p>
    <w:p>
      <w:pPr/>
      <w:r>
        <w:rPr>
          <w:lang w:val="hi_IN" w:bidi="hi_IN"/>
        </w:rPr>
      </w:r>
      <w:r>
        <w:rPr>
          <w:b/>
          <w:lang w:val="hi_IN" w:bidi="hi_IN"/>
        </w:rPr>
        <w:t>यहूदियों</w:t>
      </w:r>
      <w:r>
        <w:rPr>
          <w:lang w:val="hi_IN" w:bidi="hi_IN"/>
        </w:rPr>
        <w:t xml:space="preserve"> ने यीशु से एक चिन्ह माँगा। सामान्य रूप में, "यहूदी" शब्द का अर्थ है अब्राहम के वंशज, वे लोग जो परमेश्वर के विशेष लोगों से सम्बन्धित हैं। यीशु और सुसमाचारों के अधिकांश अन्य लोग यहूदी हैं। यूहन्ना की पुस्तक में, "यहूदी" शब्द का उपयोग एक विशेष तरीके से किया गया है। इस पुस्तक में, "यहूदी" का अर्थ हमेशा यहूदियों के धार्मिक अगुवे होता है। इसलिए आप केवल यहूदियों के बजाय "यहूदी अगुवे" कह सकते हैं। </w:t>
      </w:r>
      <w:r>
        <w:rPr>
          <w:b/>
          <w:lang w:val="hi_IN" w:bidi="hi_IN"/>
        </w:rPr>
        <w:t>यहूदी</w:t>
      </w:r>
      <w:r>
        <w:rPr>
          <w:lang w:val="hi_IN" w:bidi="hi_IN"/>
        </w:rPr>
        <w:t xml:space="preserve"> शब्द मुख्य शब्दावली में है। उसी शब्द का उपयोग करें जो आपने पिछले भागों में उपयोग किया है।</w:t>
      </w:r>
    </w:p>
    <w:p>
      <w:pPr/>
      <w:r>
        <w:rPr>
          <w:lang w:val="hi_IN" w:bidi="hi_IN"/>
        </w:rPr>
      </w:r>
      <w:r>
        <w:rPr>
          <w:lang w:val="hi_IN" w:bidi="hi_IN"/>
        </w:rPr>
        <w:t xml:space="preserve">यहूदी अगुवों ने यीशु से एक </w:t>
      </w:r>
      <w:r>
        <w:rPr>
          <w:b/>
          <w:lang w:val="hi_IN" w:bidi="hi_IN"/>
        </w:rPr>
        <w:t>चिन्ह</w:t>
      </w:r>
      <w:r>
        <w:rPr>
          <w:lang w:val="hi_IN" w:bidi="hi_IN"/>
        </w:rPr>
        <w:t xml:space="preserve"> माँगा। यह वही शब्द है जिसका लेखक यूहन्ना अपनी पुस्तक में उपयोग कर रहा है जब वह यीशु के चमत्कारों के बारे में बात कर रहा था। यूहन्ना यीशु के चमत्कारों को "चिन्ह" कहता है। चिन्ह एक चमत्कार या एक काम है जो किसी विशेष उद्देश्य के लिए किया जाता है। उसी शब्द का उपयोग करें जो आपने पिछले भाग में उपयोग किया है। </w:t>
      </w:r>
      <w:r>
        <w:rPr>
          <w:b/>
          <w:lang w:val="hi_IN" w:bidi="hi_IN"/>
        </w:rPr>
        <w:t>चिन्ह</w:t>
      </w:r>
      <w:r>
        <w:rPr>
          <w:lang w:val="hi_IN" w:bidi="hi_IN"/>
        </w:rPr>
        <w:t xml:space="preserve"> शब्द मुख्य शब्दावली में है।</w:t>
      </w:r>
    </w:p>
    <w:p>
      <w:pPr/>
      <w:r>
        <w:rPr>
          <w:lang w:val="hi_IN" w:bidi="hi_IN"/>
        </w:rPr>
      </w:r>
      <w:r>
        <w:rPr>
          <w:lang w:val="hi_IN" w:bidi="hi_IN"/>
        </w:rPr>
        <w:t xml:space="preserve">यीशु धार्मिक अगुवों से कहता है, "इस मंदिर को नष्ट कर दो, और तीन दिन में मैं इसे फिर से </w:t>
      </w:r>
      <w:r>
        <w:rPr>
          <w:b/>
          <w:lang w:val="hi_IN" w:bidi="hi_IN"/>
        </w:rPr>
        <w:t>उठाऊँगा</w:t>
      </w:r>
      <w:r>
        <w:rPr>
          <w:lang w:val="hi_IN" w:bidi="hi_IN"/>
        </w:rPr>
        <w:t>।" उठाने का अर्थ किसी को जीवित करना हो सकता है, या इसका अर्थ किसी इमारत को फिर से स्थापित करना हो सकता है। यदि आपकी भाषा में ऐसा कोई शब्द नहीं है जो इन दोनों अर्थों के लिए सही हो, तो आप केवल भवन को पुनःस्थापित करने वाले अर्थ पर ही टिके रह सकते हैं।</w:t>
      </w:r>
    </w:p>
    <w:p>
      <w:pPr/>
      <w:r>
        <w:rPr>
          <w:lang w:val="hi_IN" w:bidi="hi_IN"/>
        </w:rPr>
      </w:r>
      <w:r>
        <w:rPr>
          <w:lang w:val="hi_IN" w:bidi="hi_IN"/>
        </w:rPr>
        <w:t xml:space="preserve">जब यीशु यरूशलेम में था, तो कई लोग </w:t>
      </w:r>
      <w:r>
        <w:rPr>
          <w:b/>
          <w:lang w:val="hi_IN" w:bidi="hi_IN"/>
        </w:rPr>
        <w:t>उसके नाम पर विश्वास करते थे</w:t>
      </w:r>
      <w:r>
        <w:rPr>
          <w:lang w:val="hi_IN" w:bidi="hi_IN"/>
        </w:rPr>
        <w:t>। किसी के नाम पर विश्वास करने का अर्थ है कि आप उस व्यक्ति पर भरोसा करते हैं, और मानते हैं कि वह जो कहता है वह सत्य है।</w:t>
      </w:r>
    </w:p>
    <w:p>
      <w:pPr/>
      <w:r>
        <w:rPr>
          <w:lang w:val="hi_IN" w:bidi="hi_IN"/>
        </w:rPr>
      </w:r>
      <w:r>
        <w:rPr>
          <w:lang w:val="hi_IN" w:bidi="hi_IN"/>
        </w:rPr>
        <w:t xml:space="preserve">लोग यीशु पर भरोसा करते थे क्योंकि वह </w:t>
      </w:r>
      <w:r>
        <w:rPr>
          <w:b/>
          <w:lang w:val="hi_IN" w:bidi="hi_IN"/>
        </w:rPr>
        <w:t>चिह्न</w:t>
      </w:r>
      <w:r>
        <w:rPr>
          <w:lang w:val="hi_IN" w:bidi="hi_IN"/>
        </w:rPr>
        <w:t xml:space="preserve"> कर रहा था। यहाँ चिह्न के लिए जो शब्द प्रयोग किया गया है, वही शब्द है जिसका उपयोग यहूदी अगुवे तब करते हैं जब वे यीशु से उनको एक चिह्न दिखाने को कहते हैं। उसी शब्द का उपयोग करें जो आपने वहाँ उपयोग किया है, और जो आपने यीशु के पानी को दाखरस में बदलने के बारे में भाग में उपयोग किया था।</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हो।</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यूहन्ना 3:1–8</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यूहन्ना 3:1–8 को सुनें और अपने मन में रखें।</w:t>
      </w:r>
    </w:p>
    <w:p>
      <w:pPr/>
      <w:r>
        <w:rPr>
          <w:lang w:val="hi_IN" w:bidi="hi_IN"/>
        </w:rPr>
      </w:r>
      <w:r>
        <w:rPr>
          <w:lang w:val="hi_IN" w:bidi="hi_IN"/>
        </w:rPr>
        <w:t>यह भाग एक बड़ी बातचीत का हिस्सा है। यदि आप पहले पूरी बातचीत को सुनते हैं तो यह सहायक हो सकता है। यूहन्ना 3:1–22 को एक बार सुनें।</w:t>
      </w:r>
    </w:p>
    <w:p>
      <w:pPr/>
      <w:r>
        <w:rPr>
          <w:lang w:val="hi_IN" w:bidi="hi_IN"/>
        </w:rPr>
      </w:r>
      <w:r>
        <w:rPr>
          <w:lang w:val="hi_IN" w:bidi="hi_IN"/>
        </w:rPr>
        <w:t>इसके बाद, यदि सम्भव हो, तो यूहन्ना 3:1–8 को तीन बार, तीन अलग-अलग अनुवादों में सुनें। यह इस बातचीत का पहला भाग है।</w:t>
      </w:r>
    </w:p>
    <w:p>
      <w:pPr/>
      <w:r>
        <w:rPr>
          <w:lang w:val="hi_IN" w:bidi="hi_IN"/>
        </w:rPr>
      </w:r>
      <w:r>
        <w:rPr>
          <w:lang w:val="hi_IN" w:bidi="hi_IN"/>
        </w:rPr>
        <w:t>उसके बाद एक समूह के रूप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w:t>
      </w:r>
    </w:p>
    <w:p>
      <w:pPr>
        <w:pStyle w:val="ListBullet"/>
        <w:spacing w:line="240" w:lineRule="auto"/>
        <w:ind w:left="720"/>
      </w:pPr>
      <w:r>
        <w:rPr>
          <w:lang w:val="hi_IN" w:bidi="hi_IN"/>
        </w:rPr>
      </w:r>
      <w:r>
        <w:rPr>
          <w:lang w:val="hi_IN" w:bidi="hi_IN"/>
        </w:rPr>
        <w:t>इस भाग में आपको क्या अच्छा नहीं लगा या क्या समझ नहीं आया?</w:t>
      </w:r>
    </w:p>
    <w:p>
      <w:pPr>
        <w:pStyle w:val="ListBullet"/>
        <w:spacing w:line="240" w:lineRule="auto"/>
        <w:ind w:left="720"/>
      </w:pPr>
      <w:r>
        <w:rPr>
          <w:lang w:val="hi_IN" w:bidi="hi_IN"/>
        </w:rPr>
      </w:r>
      <w:r>
        <w:rPr>
          <w:lang w:val="hi_IN" w:bidi="hi_IN"/>
        </w:rPr>
        <w:t>यह भाग हमें परमेश्वर के बारे में क्या बताता है? और यीशु के बारे में?</w:t>
      </w:r>
    </w:p>
    <w:p>
      <w:pPr>
        <w:pStyle w:val="ListBullet"/>
        <w:spacing w:line="240" w:lineRule="auto"/>
        <w:ind w:left="720"/>
      </w:pPr>
      <w:r>
        <w:rPr>
          <w:lang w:val="hi_IN" w:bidi="hi_IN"/>
        </w:rPr>
      </w:r>
      <w:r>
        <w:rPr>
          <w:lang w:val="hi_IN" w:bidi="hi_IN"/>
        </w:rPr>
        <w:t>यह भाग हमें लोगों के बारे में क्या बताता है?</w:t>
      </w:r>
    </w:p>
    <w:p>
      <w:pPr>
        <w:pStyle w:val="ListBullet"/>
        <w:spacing w:line="240" w:lineRule="auto"/>
        <w:ind w:left="720"/>
      </w:pPr>
      <w:r>
        <w:rPr>
          <w:lang w:val="hi_IN" w:bidi="hi_IN"/>
        </w:rPr>
      </w:r>
      <w:r>
        <w:rPr>
          <w:lang w:val="hi_IN" w:bidi="hi_IN"/>
        </w:rPr>
        <w:t>यह भाग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यूहन्ना 3:1–8 का ऑडियो संस्करण सबसे आसानी से समझ में आने वाले अनुवाद में सुनें।</w:t>
      </w:r>
    </w:p>
    <w:p>
      <w:pPr/>
      <w:r>
        <w:rPr>
          <w:lang w:val="hi_IN" w:bidi="hi_IN"/>
        </w:rPr>
      </w:r>
      <w:r>
        <w:rPr>
          <w:lang w:val="hi_IN" w:bidi="hi_IN"/>
        </w:rPr>
        <w:t>इस भाग में, यीशु को रात में एक मेहमान मिलता है। यीशु शायद अभी भी यरूशलेम में है, और यह अभी भी फसह के पर्व का समय हो सकता है। यीशु ने बहुत ध्यान आकर्षित किया जब उसने व्यवसाय कर रहे लोगों को मंदिर के आंगन से निकाल दिया था। यहूदी धार्मिक अगुवों ने मांग की थी कि वह यह दिखाने के लिए एक चिन्ह दे कि उसके पास यह करने का अधिकार है। नीकुदेमुस एक धार्मिक अगुवा भी है। हम नहीं जानते कि वह उन लोगों में शामिल था या नहीं जिन्होंने पहले यीशु से बातचीत की थी। नीकुदेमुस एक फरीसी है। फरीसी धार्मिक अगुवों का एक समूह था जो परमेश्वर की व्यवस्था का पूरी तरह पालन करने के विषय में बहुत चिंतित रहते थे। हम पहले भी फरीसियों से मिले, जब धार्मिक अगुवों ने यूहन्ना बपतिस्मा देने वाले से प्रश्न किया कि वह कौन है।</w:t>
      </w:r>
    </w:p>
    <w:p>
      <w:pPr/>
      <w:r>
        <w:rPr>
          <w:lang w:val="hi_IN" w:bidi="hi_IN"/>
        </w:rPr>
      </w:r>
      <w:r>
        <w:rPr>
          <w:lang w:val="hi_IN" w:bidi="hi_IN"/>
        </w:rPr>
        <w:t>नीकुदेमुस को यहूदियों का शासक या अगुवा भी कहा जाता है। इसका शायद अर्थ है कि वह यहूदी अदालत का सदस्य था। देश पर रोमी लोगों का शासन था, लेकिन कुछ मामलों में यहूदी अपने लिए निर्णय ले सकते थे। इन मामलों की देखभाल इस यहूदी अदालत द्वारा की गई थी। इस अदालत को महासभा कहा जाता था; आप यह नाम बाद में यूहन्ना की पुस्तक में सुनेंगे।</w:t>
      </w:r>
    </w:p>
    <w:p>
      <w:pPr/>
      <w:r>
        <w:rPr>
          <w:lang w:val="hi_IN" w:bidi="hi_IN"/>
        </w:rPr>
      </w:r>
      <w:r>
        <w:rPr>
          <w:lang w:val="hi_IN" w:bidi="hi_IN"/>
        </w:rPr>
        <w:t>नीकुदेमुस रात में यीशु के पास आता है। शायद यह इसलिए है क्योंकि वह नहीं चाहता था कि अन्य लोग उसे देखें। या शायद वह केवल बिना परेशानी के शांत बातचीत का अवसर चाहता था।</w:t>
      </w:r>
    </w:p>
    <w:p>
      <w:pPr/>
      <w:r>
        <w:rPr>
          <w:lang w:val="hi_IN" w:bidi="hi_IN"/>
        </w:rPr>
      </w:r>
      <w:r>
        <w:rPr>
          <w:lang w:val="hi_IN" w:bidi="hi_IN"/>
        </w:rPr>
        <w:t>लेकिन इस सुसमाचार का लेखक यूहन्ना अक्सर "अन्धकार" और "ज्योति" का उपयोग करता है। यह बातचीत अंधेरे में हो रही है। और बातचीत के अन्त में, यीशु ज्योति और अन्धकार के बारे में बात करेगा। हम अपने अगले भाग में इसे देखेंगे।</w:t>
      </w:r>
    </w:p>
    <w:p>
      <w:pPr/>
      <w:r>
        <w:rPr>
          <w:lang w:val="hi_IN" w:bidi="hi_IN"/>
        </w:rPr>
      </w:r>
      <w:r>
        <w:rPr>
          <w:lang w:val="hi_IN" w:bidi="hi_IN"/>
        </w:rPr>
        <w:t>यहाँ रुकें और समूह में इस प्रश्न पर चर्चा करें: क्या आप रात में हुई एक बैठक के बारे में एक कहानी बता सकते हैं? क्या हुआ था? इस ऑडियो को यहाँ रोकें।</w:t>
      </w:r>
    </w:p>
    <w:p>
      <w:pPr/>
      <w:r>
        <w:rPr>
          <w:lang w:val="hi_IN" w:bidi="hi_IN"/>
        </w:rPr>
      </w:r>
      <w:r>
        <w:rPr>
          <w:lang w:val="hi_IN" w:bidi="hi_IN"/>
        </w:rPr>
        <w:t>यह लगता है कि नीकुदेमुस यीशु को बेहतर जानना चाहता है। नीकुदेमुस यीशु को "रब्बी" कहता है—उसकी भाषा में, इसका अर्थ है "शिक्षक।" इससे पहले, हमने सुना कि यीशु के चेलों ने यीशु को "रब्बी" कहा। नीकुदेमुस एक चेला नहीं है—कम से कम, अभी तक नहीं! लेकिन वह सुनने और सीखने के लिए तैयार है।</w:t>
      </w:r>
    </w:p>
    <w:p>
      <w:pPr/>
      <w:r>
        <w:rPr>
          <w:lang w:val="hi_IN" w:bidi="hi_IN"/>
        </w:rPr>
      </w:r>
      <w:r>
        <w:rPr>
          <w:lang w:val="hi_IN" w:bidi="hi_IN"/>
        </w:rPr>
        <w:t>यीशु और नीकुदेमुस की बातचीत थोड़ी रहस्यमय और समझने में कठिन है। यह लगभग ऐसा है जैसे हम बातचीत का केवल एक हिस्सा ही सुन रहे हों, और बाकी का अनुमान लगाना पड़ रहा है। लेखक यूहन्ना बातों को थोड़ा कठिन बनाना पसंद करता है, ताकि हमें समझने के लिए ज्यादा सोचना पड़े! इस भाग में, हम केवल बातचीत की शुरुआत को देखेंगे।</w:t>
      </w:r>
    </w:p>
    <w:p>
      <w:pPr/>
      <w:r>
        <w:rPr>
          <w:lang w:val="hi_IN" w:bidi="hi_IN"/>
        </w:rPr>
      </w:r>
      <w:r>
        <w:rPr>
          <w:lang w:val="hi_IN" w:bidi="hi_IN"/>
        </w:rPr>
        <w:t>नीकुदेमुस यीशु से कहता है: "हम जानते हैं कि तू एक शिक्षक है जो परमेश्वर की ओर से आया है।" वह इस बात पर यीशु के चिन्हों के कारण विश्वास करता है। चिन्ह वह असामान्य घटना है जो किसी विशेष उद्देश्य के लिए होती है। चिन्ह लोगों को कुछ बताता है। यूहन्ना यीशु द्वारा किए गए हर चमत्कार को "चिन्ह" कहता है, क्योंकि चमत्कार लोगों को यीशु के बारे में कुछ बता रहे हैं। यूहन्ना हमें किसी भी चमत्कार के बारे में नहीं बताता है जो यीशु ने अब तक यरूशलेम में किया है, लेकिन जब यीशु ने विक्रेताओं को मंदिर से निकाला, तो यह भी एक चिन्ह था। यीशु ने जो किया वह लोगों के लिए यह चिन्ह था कि यीशु के पास एक विशेष अधिकार था।</w:t>
      </w:r>
    </w:p>
    <w:p>
      <w:pPr/>
      <w:r>
        <w:rPr>
          <w:lang w:val="hi_IN" w:bidi="hi_IN"/>
        </w:rPr>
      </w:r>
      <w:r>
        <w:rPr>
          <w:lang w:val="hi_IN" w:bidi="hi_IN"/>
        </w:rPr>
        <w:t>उस भाग में, यूहन्ना हमें बताता है कि कुछ लोग यीशु पर उसके द्वारा किए गए चिन्हों के कारण विश्वास करते थे। यह कारण हो सकता है कि नीकुदेमुस "मैं जानता हूँ" के बजाय "हम जानते हैं" कहता है।</w:t>
      </w:r>
    </w:p>
    <w:p>
      <w:pPr/>
      <w:r>
        <w:rPr>
          <w:lang w:val="hi_IN" w:bidi="hi_IN"/>
        </w:rPr>
      </w:r>
      <w:r>
        <w:rPr>
          <w:lang w:val="hi_IN" w:bidi="hi_IN"/>
        </w:rPr>
        <w:t>नीकुदेमुस ने कहा कि "कोई भी ये चिन्ह नहीं कर सकता, जब तक कि परमेश्वर उसके साथ न हो।" यीशु नीकुदेमुस को कुछ नया सिखाने के लिए इसी तरह के वाक्य का उपयोग करता है। यीशु उससे कहता है, "कोई भी व्यक्ति परमेश्वर का राज्य देख नहीं सकता, जब तक कि वह ऊपर से पैदा न हो।"</w:t>
      </w:r>
    </w:p>
    <w:p>
      <w:pPr/>
      <w:r>
        <w:rPr>
          <w:lang w:val="hi_IN" w:bidi="hi_IN"/>
        </w:rPr>
      </w:r>
      <w:r>
        <w:rPr>
          <w:lang w:val="hi_IN" w:bidi="hi_IN"/>
        </w:rPr>
        <w:t>"ऊपर से जन्म हो" का अर्थ है "परमेश्वर से जन्म हो।" लेकिन इसका क्या अर्थ है?</w:t>
      </w:r>
    </w:p>
    <w:p>
      <w:pPr/>
      <w:r>
        <w:rPr>
          <w:lang w:val="hi_IN" w:bidi="hi_IN"/>
        </w:rPr>
      </w:r>
      <w:r>
        <w:rPr>
          <w:lang w:val="hi_IN" w:bidi="hi_IN"/>
        </w:rPr>
        <w:t>जब हम यूहन्ना 1:6–18 का अनुवाद कर रहे थे, तो यूहन्ना की पुस्तक की शुरुआत में, हमने "परमेश्वर से जन्म हुआ" वाक्यांश सुना। लेखक यूहन्ना ने हमें वहाँ बताया कि परमेश्वर ने यीशु को स्वीकार करने वाले लोगों को परमेश्वर के सन्तान बनने का अधिकार दिया है। ऐसा था मानो ये लोग फिर से जन्म हुए हैं। लेकिन उसी स्वाभाविक तरीके से नहीं जैसे हर मनुष्य जन्म होता है। यह एक अलग प्रकार का जन्म था, एक आत्मिक जन्म।</w:t>
      </w:r>
    </w:p>
    <w:p>
      <w:pPr/>
      <w:r>
        <w:rPr>
          <w:lang w:val="hi_IN" w:bidi="hi_IN"/>
        </w:rPr>
      </w:r>
      <w:r>
        <w:rPr>
          <w:lang w:val="hi_IN" w:bidi="hi_IN"/>
        </w:rPr>
        <w:t>यीशु यहाँ उसी बात के बारे में बात कर रहा है। और वह इसमें कुछ जोड़ता है। केवल वे लोग जो इस विशेष तरीके से फिर से जन्म होते हैं वे परमेश्वर का राज्य देख सकते हैं। परमेश्वर का राज्य देखने का अर्थ परमेश्वर के राज्य में प्रवेश करने के समान है; यीशु इस बातचीत में इन दोनों वाक्यांशों का उपयोग करता है। परमेश्वर के राज्य में प्रवेश करने का अर्थ है परमेश्वर के लोगों का हिस्सा बनना। परमेश्वर का राज्य पृथ्वी पर कहीं स्थित किसी भौतिक स्थान पर नहीं है; यह हर जगह है जहाँ परमेश्वर शासन करता है और जहाँ लोग उसकी आज्ञा मान रहे हैं। यीशु कहता है कि जब लोग फिर से जन्म होते हैं तो वे परमेश्वर के राज्य में प्रवेश कर सकते हैं। इसका अर्थ है कि वे अब परमेश्वर के साथ अच्छा रिश्ता रख सकते हैं। ये लोग अब बचाए गए हैं।</w:t>
      </w:r>
    </w:p>
    <w:p>
      <w:pPr/>
      <w:r>
        <w:rPr>
          <w:lang w:val="hi_IN" w:bidi="hi_IN"/>
        </w:rPr>
      </w:r>
      <w:r>
        <w:rPr>
          <w:lang w:val="hi_IN" w:bidi="hi_IN"/>
        </w:rPr>
        <w:t>हम यहाँ कुछ देखते हैं जो हमने पहले यूहन्ना की पुस्तक में देखा है: कोई व्यक्ति एक साधारण प्रश्न पूछता है, या एक साधारण कथन देता है, और यीशु एक बहुत गहरा उत्तर देता है। नीकुदेमुस केवल यह कह रहा है कि वह इस बात से सहमत है कि यीशु परमेश्वर से आया होगा; और यीशु आगे बढ़कर और पहले से ही इस बारे में बात करता है कि यीशु लोगों का उद्धार कैसे सम्भव बनाने वाला है। यह ऐसा है जैसे यीशु कह रहा है, "तुम मेरे बारे में एक बात पर विश्वास कर रहे हो, लेकिन तुमको बहुत अधिक विश्वास करना होगा!"</w:t>
      </w:r>
    </w:p>
    <w:p>
      <w:pPr/>
      <w:r>
        <w:rPr>
          <w:lang w:val="hi_IN" w:bidi="hi_IN"/>
        </w:rPr>
      </w:r>
      <w:r>
        <w:rPr>
          <w:lang w:val="hi_IN" w:bidi="hi_IN"/>
        </w:rPr>
        <w:t>नीकुदेमुस यीशु की कही हुई बातों में से बहुत कुछ नहीं समझता है। नीकुदेमुस यह नहीं समझता कि यीशु का क्या अर्थ है जब वह किसी व्यक्ति के फिर से जन्म होने के बारे में बात करता है। वह सोचता है कि यीशु शारीरिक जन्म के बारे में बात कर रहा है—और किसी बड़े व्यक्ति का दूसरी बार फिर से जन्म होना असंभव है, है ना!</w:t>
      </w:r>
    </w:p>
    <w:p>
      <w:pPr/>
      <w:r>
        <w:rPr>
          <w:lang w:val="hi_IN" w:bidi="hi_IN"/>
        </w:rPr>
      </w:r>
      <w:r>
        <w:rPr>
          <w:lang w:val="hi_IN" w:bidi="hi_IN"/>
        </w:rPr>
        <w:t>यहाँ रुकें और चर्चा करें: क्या आप किसी बच्चे के जन्म के बारे में एक कहानी बता सकते हैं? शायद किसी बच्चे के बारे में जो आपकी कलीसिया या आपके समुदाय में हाल ही में जन्म हुआ है? ऑडियो को यहाँ रोकें।</w:t>
      </w:r>
    </w:p>
    <w:p>
      <w:pPr/>
      <w:r>
        <w:rPr>
          <w:lang w:val="hi_IN" w:bidi="hi_IN"/>
        </w:rPr>
      </w:r>
      <w:r>
        <w:rPr>
          <w:lang w:val="hi_IN" w:bidi="hi_IN"/>
        </w:rPr>
        <w:t>फिर यीशु जो कुछ उसने पहले कहा है उसे थोड़े अलग तरीके से दोहराता है। वह अपने शब्दों को फिर से "सच में" या "मैं तुमसे सच कहता हूँ" कहकर शुरू करता है। इसका मतलब यह नहीं है कि यीशु ने जो अन्य बातें कही हैं, वे सत्य नहीं हैं। इसका अर्थ है कि यीशु कुछ बहुत महत्वपूर्ण कहने वाला है, और नीकुदेमुस को ध्यान देना चाहिए। यीशु कहता है कि "कोई भी व्यक्ति परमेश्वर के राज्य में प्रवेश नहीं कर सकता जब तक कि वह जल और आत्मा से जन्म न हो।" इसका शायद अर्थ है कि लोगों को परमेश्वर के राज्य में प्रवेश करने के लिए बपतिस्मा और परमेश्वर के पवित्र आत्मा दोनों की आवश्यकता है। उन्हें पश्चाताप और क्षमा के चिन्ह के रूप में बपतिस्मा की आवश्यकता है, और उन्हें पवित्र आत्मा की आवश्यकता है ताकि वे नए लोग बनाए जा सकें जो परमेश्वर की आज्ञा मानना चाहते हैं। इसलिए, यीशु का शायद यह कहना है कि कोई भी व्यक्ति तब तक बचाया नहीं जा सकता जब तक कि वह पश्चाताप नहीं कर लेता और एक नया व्यक्ति नहीं बन जाता। जब लोग अपने पापों से मन फिराते हैं, तो वे कह रहे हैं कि वे बुरा महसूस कर रहे हैं कि उन्होंने परमेश्वर की आज्ञा नहीं मानी है, और वे बदलना चाहते हैं। वे अब परमेश्वर की आज्ञा मानना शुरू करना चाहते हैं। जब लोग परमेश्वर की आज्ञा का उल्लंघन करते हैं, तो वे दण्ड के योग्य हैं। लेकिन जब लोग मन फिराते हैं, तो परमेश्वर उन्हें माफ करता है: वह उन्हें दण्ड नहीं देता है, और लोग फिर से परमेश्वर के साथ अच्छा रिश्ता बना सकते हैं। फिर परमेश्वर उन्हें अपना पवित्र आत्मा देता है, और पवित्र आत्मा उन्हें परमेश्वर की आज्ञा मानने में मदद करता है।</w:t>
      </w:r>
    </w:p>
    <w:p>
      <w:pPr/>
      <w:r>
        <w:rPr>
          <w:lang w:val="hi_IN" w:bidi="hi_IN"/>
        </w:rPr>
      </w:r>
      <w:r>
        <w:rPr>
          <w:lang w:val="hi_IN" w:bidi="hi_IN"/>
        </w:rPr>
        <w:t>फिर यीशु नीकुदेमुस को स्पष्ट करता है कि वह शारीरिक जन्म के बारे में बात नहीं कर रहा था। मनुष्य अन्य मनुष्यों को जन्म देते हैं। क्योंकि हमारे माता-पिता मनुष्य हैं, हम मनुष्य हैं। लेकिन जब हमारा नया जन्म होता है, तो परमेश्वर हमारा पिता बन जाता है। और क्योंकि परमेश्वर आत्मा है, इसलिए वह हमें एक आत्मिक जीवन भी देता है।</w:t>
      </w:r>
    </w:p>
    <w:p>
      <w:pPr/>
      <w:r>
        <w:rPr>
          <w:lang w:val="hi_IN" w:bidi="hi_IN"/>
        </w:rPr>
      </w:r>
      <w:r>
        <w:rPr>
          <w:lang w:val="hi_IN" w:bidi="hi_IN"/>
        </w:rPr>
        <w:t xml:space="preserve">यीशु नीकुदेमुस से कहता है कि नीकुदेमुस को आश्चर्यचकित नहीं होना चाहिए कि यीशु ने कहा कि सभी को फिर से जन्म होने की आवश्यकता है। फिर यीशु कुछ कहता है जो समझना कठिन है। वह हवा के बारे में बात करना शुरू करता है। नीकुदेमुस के लिए यह इतना अप्रत्याशित नहीं होगा, क्योंकि उनकी भाषा में </w:t>
      </w:r>
      <w:r>
        <w:rPr>
          <w:b/>
          <w:lang w:val="hi_IN" w:bidi="hi_IN"/>
        </w:rPr>
        <w:t>हवा</w:t>
      </w:r>
      <w:r>
        <w:rPr>
          <w:lang w:val="hi_IN" w:bidi="hi_IN"/>
        </w:rPr>
        <w:t xml:space="preserve"> और </w:t>
      </w:r>
      <w:r>
        <w:rPr>
          <w:b/>
          <w:lang w:val="hi_IN" w:bidi="hi_IN"/>
        </w:rPr>
        <w:t>आत्मा</w:t>
      </w:r>
      <w:r>
        <w:rPr>
          <w:lang w:val="hi_IN" w:bidi="hi_IN"/>
        </w:rPr>
        <w:t xml:space="preserve"> के लिए समान शब्द है। यीशु फिर से जन्म होने के रहस्य की तुलना हवा के रहस्य से करता है। हम हवा को महसूस कर सकते हैं, यहाँ तक कि इसे सुन सकते हैं, और हम उस प्रभाव को देख सकते हैं जो हवा किसी चीज़ से टकराने पर डालती है, लेकिन हम स्वयं हवा को नहीं देख सकते। हम नहीं जानते कि हवा कहाँ से आई, और हम नहीं जानते कि यह कहाँ जा रही है; हम इसे समझ नहीं सकते। उसी तरह, पवित्र आत्मा किसी ऐसे व्यक्ति में काम करता है जो यीशु पर भरोसा करता है और इस व्यक्ति को यीशु की आज्ञा मानने में मदद करता है। अन्य लोग व्यक्ति को बदलते हुए और बेहतर व्यक्ति बनते हुए देख सकते हैं, लेकिन वे यह नहीं समझ सकते कि यह क्यों हो रहा है, क्योंकि वे पवित्र आत्मा को नहीं देख सकते हैं।</w:t>
      </w:r>
    </w:p>
    <w:p>
      <w:pPr/>
      <w:r>
        <w:rPr>
          <w:lang w:val="hi_IN" w:bidi="hi_IN"/>
        </w:rPr>
      </w:r>
      <w:r>
        <w:rPr>
          <w:lang w:val="hi_IN" w:bidi="hi_IN"/>
        </w:rPr>
        <w:t>यहाँ रुकें और चर्चा करें: क्या आप हवा के बारे में एक कहानी बता सकते हैं? शायद किसी तूफान के बारे में जो हाल ही में हुआ था, या कोई ऐसी बात जो हवा के कारण हुई थी? इस ऑडियो को यहाँ रोकें।</w:t>
      </w:r>
    </w:p>
    <w:p>
      <w:pPr/>
      <w:r>
        <w:rPr>
          <w:lang w:val="hi_IN" w:bidi="hi_IN"/>
        </w:rPr>
      </w:r>
      <w:r>
        <w:rPr>
          <w:lang w:val="hi_IN" w:bidi="hi_IN"/>
        </w:rPr>
        <w:t>अपने अगले भाग में हम देखेंगे कि नीकुदेमुस अब समझता है कि यीशु किस बारे में बात कर रहा है!</w:t>
      </w:r>
      <w:r>
        <w:rPr>
          <w:lang w:val="hi_IN" w:bidi="hi_IN"/>
        </w:rPr>
      </w:r>
    </w:p>
    <w:p>
      <w:pPr>
        <w:pStyle w:val="Heading3"/>
      </w:pPr>
      <w:r>
        <w:rPr>
          <w:lang w:val="hi_IN" w:bidi="hi_IN"/>
        </w:rPr>
        <w:t>घटनाओं को समझाना</w:t>
      </w:r>
    </w:p>
    <w:p>
      <w:pPr/>
      <w:r>
        <w:rPr>
          <w:lang w:val="hi_IN" w:bidi="hi_IN"/>
        </w:rPr>
      </w:r>
      <w:r>
        <w:rPr>
          <w:lang w:val="hi_IN" w:bidi="hi_IN"/>
        </w:rPr>
        <w:t>यूहन्ना 3:1–8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1 दृश्य है।</w:t>
      </w:r>
    </w:p>
    <w:p>
      <w:pPr/>
      <w:r>
        <w:rPr>
          <w:lang w:val="hi_IN" w:bidi="hi_IN"/>
        </w:rPr>
      </w:r>
      <w:r>
        <w:rPr>
          <w:lang w:val="hi_IN" w:bidi="hi_IN"/>
        </w:rPr>
        <w:t>इस दृश्य में, नीकुदेमुस रात में यीशु के पास आता है, और यीशु और नीकुदेमुस बातचीत कर रहे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नीकुदेमुस</w:t>
      </w:r>
    </w:p>
    <w:p>
      <w:pPr>
        <w:pStyle w:val="ListBullet"/>
        <w:spacing w:line="240" w:lineRule="auto"/>
        <w:ind w:left="720"/>
      </w:pPr>
      <w:r>
        <w:rPr>
          <w:lang w:val="hi_IN" w:bidi="hi_IN"/>
        </w:rPr>
      </w:r>
      <w:r>
        <w:rPr>
          <w:lang w:val="hi_IN" w:bidi="hi_IN"/>
        </w:rPr>
        <w:t xml:space="preserve">पवित्र आत्मा </w:t>
      </w:r>
    </w:p>
    <w:p>
      <w:pPr>
        <w:pStyle w:val="ListBullet"/>
        <w:spacing w:line="240" w:lineRule="auto"/>
        <w:ind w:left="720"/>
      </w:pPr>
      <w:r>
        <w:rPr>
          <w:lang w:val="hi_IN" w:bidi="hi_IN"/>
        </w:rPr>
      </w:r>
      <w:r>
        <w:rPr>
          <w:lang w:val="hi_IN" w:bidi="hi_IN"/>
        </w:rPr>
        <w:t>आत्मा से पैदा हुआ व्यक्ति</w:t>
      </w:r>
    </w:p>
    <w:p>
      <w:pPr/>
      <w:r>
        <w:rPr>
          <w:lang w:val="hi_IN" w:bidi="hi_IN"/>
        </w:rPr>
      </w:r>
      <w:r>
        <w:rPr>
          <w:lang w:val="hi_IN" w:bidi="hi_IN"/>
        </w:rPr>
        <w:t>इस भाग की घटनाएँ रात में हो रही हैं। यीशु शायद किसी के घर में रह रहा है।</w:t>
      </w:r>
    </w:p>
    <w:p>
      <w:pPr/>
      <w:r>
        <w:rPr>
          <w:lang w:val="hi_IN" w:bidi="hi_IN"/>
        </w:rPr>
      </w:r>
      <w:r>
        <w:rPr>
          <w:lang w:val="hi_IN" w:bidi="hi_IN"/>
        </w:rPr>
        <w:t>इस भाग में, हम एक नए व्यक्ति से मिलते हैं। हम उसके बारे में तीन बातें सीखते हैं: उसका नाम नीकुदेमुस है, वह एक फरीसी है, और वह एक शासक या यहूदी परिषद का सदस्य है।</w:t>
      </w:r>
    </w:p>
    <w:p>
      <w:pPr/>
      <w:r>
        <w:rPr>
          <w:lang w:val="hi_IN" w:bidi="hi_IN"/>
        </w:rPr>
      </w:r>
      <w:r>
        <w:rPr>
          <w:lang w:val="hi_IN" w:bidi="hi_IN"/>
        </w:rPr>
        <w:t>यहाँ रुकें और चर्चा करें: आपकी भाषा में लोग किसी कहानी में किसी नए व्यक्ति को कैसे पेश करते हैं और वे अपने सुनने वालों को उसके बारे में सभी आवश्यक जानकारी कैसे देते हैं? नीकुदेमुस को कुछ अलग-अलग तरीकों से पेश करने का अभ्यास करें जब तक कि आपको वह तरीका नहीं मिलता जो सबसे स्वाभाविक लगता है। आप पहले से ही यह शामिल कर सकते हैं कि वह यीशु को देखने आया था और यह रात का समय था। इस ऑडियो को यहाँ रोकें।</w:t>
      </w:r>
    </w:p>
    <w:p>
      <w:pPr/>
      <w:r>
        <w:rPr>
          <w:lang w:val="hi_IN" w:bidi="hi_IN"/>
        </w:rPr>
      </w:r>
      <w:r>
        <w:rPr>
          <w:lang w:val="hi_IN" w:bidi="hi_IN"/>
        </w:rPr>
        <w:t>आपको क्या लगता है कि नीकुदेमुस को कैसे पता चला कि यीशु कहाँ रह रहे थे? शायद उसने उस घर का दरवाजा खटखटाया जहाँ यीशु रह रहा था, और यीशु के मेजबान या चेलों में से एक ने दरवाजा खोला। क्या आप सोचते हैं कि वे किसी धार्मिक अगुवे को अपने घर में आते हुए देखकर थोड़े आश्चर्यचकित होंगे, और शायद थोड़े डरे होंगे?</w:t>
      </w:r>
    </w:p>
    <w:p>
      <w:pPr/>
      <w:r>
        <w:rPr>
          <w:lang w:val="hi_IN" w:bidi="hi_IN"/>
        </w:rPr>
      </w:r>
      <w:r>
        <w:rPr>
          <w:lang w:val="hi_IN" w:bidi="hi_IN"/>
        </w:rPr>
        <w:t>शायद घर के अन्य लोग अब सो रहे हैं। अंधकार होगा; शायद एक छोटे तेल के दीये से कुछ रोशनी हो रही हो। या शायद यीशु और नीकुदेमुस बाहर बैठे हैं, एक आंगन में, जिसमें तारों से केवल थोड़ी सी रोशनी है। शायद वे अपने आसपास के पेड़ों की पत्तियों में हवा की आवाज सुन सकते हैं! शायद यीशु और नीकुदेमुस दोनों इन सरसराते पत्तों को देख रहे थे जब यीशु हवा के बारे में बात कर रहा था।</w:t>
      </w:r>
    </w:p>
    <w:p>
      <w:pPr/>
      <w:r>
        <w:rPr>
          <w:lang w:val="hi_IN" w:bidi="hi_IN"/>
        </w:rPr>
      </w:r>
      <w:r>
        <w:rPr>
          <w:lang w:val="hi_IN" w:bidi="hi_IN"/>
        </w:rPr>
        <w:t>क्या आप यह अभिनय कर सकते हैं कि जब कोई व्यक्ति फिर से पैदा होता है तो वह कैसा प्रतीत होता है? क्या आप किसी व्यक्ति को बपतिस्मा और पवित्र आत्मा के माध्यम से बदलने का अभिनय कर सकते हैं—दूसरे शब्दों में, पश्चाताप करके और यीशु की आज्ञा मानने के लिए पवित्र आत्मा की मदद प्राप्त करके?</w:t>
      </w:r>
    </w:p>
    <w:p>
      <w:pPr/>
      <w:r>
        <w:rPr>
          <w:lang w:val="hi_IN" w:bidi="hi_IN"/>
        </w:rPr>
      </w:r>
      <w:r>
        <w:rPr>
          <w:lang w:val="hi_IN" w:bidi="hi_IN"/>
        </w:rPr>
        <w:t>यहाँ रुकें और इस गतिविधि को करें। ऑडियो को यहाँ रोकें।</w:t>
      </w:r>
    </w:p>
    <w:p>
      <w:pPr/>
      <w:r>
        <w:rPr>
          <w:lang w:val="hi_IN" w:bidi="hi_IN"/>
        </w:rPr>
      </w:r>
      <w:r>
        <w:rPr>
          <w:lang w:val="hi_IN" w:bidi="hi_IN"/>
        </w:rPr>
        <w:t>नीकुदेमुस और यीशु के बीच बातचीत को याद करना कठिन हो सकता है। यह मदद कर सकता है यदि आप इसे टुकड़ों में तोड़ते हैं और बातचीत के हर हिस्से के लिए एक वस्तु या कार्य का उपयोग करते हैं।</w:t>
      </w:r>
    </w:p>
    <w:p>
      <w:pPr/>
      <w:r>
        <w:rPr>
          <w:lang w:val="hi_IN" w:bidi="hi_IN"/>
        </w:rPr>
      </w:r>
      <w:r>
        <w:rPr>
          <w:lang w:val="hi_IN" w:bidi="hi_IN"/>
        </w:rPr>
        <w:t>भाग 1: नीकुदेमुस यीशु से कहता है कि वह—और कुछ अन्य लोग—जानते हैं कि यीशु परमेश्वर द्वारा भेजा गया एक शिक्षक है। वह इस बात पर यीशु के चिन्हों के कारण विश्वास करता है। जिस चिह्न की ओर नीकुदेमुस शायद संकेत कर रहा है, वह यह है कि यीशु ने मंदिर से व्यापार करने वालों को निकाल दिया। यीशु ने उस समय कोड़े का उपयोग किया था। इसलिए अब, आप कोड़े के लिए कुछ रस्सी का उपयोग कर सकते हैं, या किसी भी अन्य वस्तु का उपयोग कर सकते हैं जिसका उपयोग आपने पिछले भाग का नाटक करते समय किया है। यह वस्तु आपको याद दिलाएगी कि नीकुदेमुस ने यीशु द्वारा किए गए चिन्हों के बारे में बात की थी।</w:t>
      </w:r>
    </w:p>
    <w:p>
      <w:pPr/>
      <w:r>
        <w:rPr>
          <w:lang w:val="hi_IN" w:bidi="hi_IN"/>
        </w:rPr>
      </w:r>
      <w:r>
        <w:rPr>
          <w:lang w:val="hi_IN" w:bidi="hi_IN"/>
        </w:rPr>
        <w:t>भाग 2: यीशु की पहली प्रतिक्रिया। यीशु कहता है कि "सच में, केवल वह व्यक्ति जो ऊपर से जन्म लेता है (नया जन्म) परमेश्वर का राज्य देख सकता है।" आप किसी ऐसी वस्तु का उपयोग कर सकते हैं जो बच्चे के जन्म से सम्बन्धित हो, या आप किसी बच्चे के जन्म का अभिनय कर सकते हैं; लेकिन कुछ ऐसा जोड़ें जो यह स्पष्ट करता है कि यीशु आत्मिक जन्म के बारे में बात कर रहा था। क्योंकि यीशु की भाषा में आत्मा का शब्द हवा के लिए शब्द जैसा ही है, इसलिए शायद आप चादर या कुछ बड़ी पत्तियों का उपयोग कर सकते हैं और जन्म दृश्य या वस्तु पर हवा बनाने के लिए इन्हें तेजी से हिला सकते हैं।</w:t>
      </w:r>
    </w:p>
    <w:p>
      <w:pPr/>
      <w:r>
        <w:rPr>
          <w:lang w:val="hi_IN" w:bidi="hi_IN"/>
        </w:rPr>
      </w:r>
      <w:r>
        <w:rPr>
          <w:lang w:val="hi_IN" w:bidi="hi_IN"/>
        </w:rPr>
        <w:t>क्योंकि यीशु “राज्य को देखने” के विषय में बात करता है, इसलिए अन्य सभी लोग अपनी उँगलियों से आँखों के चारों ओर घेरा बना सकते हैं, या देखने का कोई और संकेत बना सकते हैं।</w:t>
      </w:r>
    </w:p>
    <w:p>
      <w:pPr/>
      <w:r>
        <w:rPr>
          <w:lang w:val="hi_IN" w:bidi="hi_IN"/>
        </w:rPr>
      </w:r>
      <w:r>
        <w:rPr>
          <w:lang w:val="hi_IN" w:bidi="hi_IN"/>
        </w:rPr>
        <w:t>भाग 3: नीकुदेमुस का प्रश्न। नीकुदेमुस यह नहीं समझता कि यीशु का फिर से पैदा होने का क्या अर्थ है। वह सोचता है कि यीशु शारीरिक जन्म के बारे में बात कर रहा था। इसके लिए, आप उस वस्तु का उपयोग कर सकते हैं जो जन्म से सम्बन्धित हो, या जन्म का अभिनय कर सकते हैं, लेकिन फिर हवा के बिना। और हर कोई बहुत उलझन में दिख सकता है!</w:t>
      </w:r>
    </w:p>
    <w:p>
      <w:pPr/>
      <w:r>
        <w:rPr>
          <w:lang w:val="hi_IN" w:bidi="hi_IN"/>
        </w:rPr>
      </w:r>
      <w:r>
        <w:rPr>
          <w:lang w:val="hi_IN" w:bidi="hi_IN"/>
        </w:rPr>
        <w:t>भाग 4: यीशु का दूसरा उत्तर। फिर से, यीशु "सच में" कहकर शुरू करता है। यीशु अपनी पहली प्रतिक्रिया में जो कुछ उन्होंने कहा उसे दोहराता है, लेकिन कुछ बदलाव करता है। यह कहने के बजाय "परमेश्वर का राज्य देखेंगे" वह कहता है "परमेश्वर के राज्य में प्रवेश करेंगे।" और "ऊपर से जन्म हो" कहने के बजाय वह कहता है "जल और आत्मा से जन्म हो।"</w:t>
      </w:r>
    </w:p>
    <w:p>
      <w:pPr/>
      <w:r>
        <w:rPr>
          <w:lang w:val="hi_IN" w:bidi="hi_IN"/>
        </w:rPr>
      </w:r>
      <w:r>
        <w:rPr>
          <w:lang w:val="hi_IN" w:bidi="hi_IN"/>
        </w:rPr>
        <w:t>क्योंकि यीशु अब "राज्य को देखने" के बजाय "राज्य में प्रवेश करने" के बारे में बात करता है, इसलिए आप एक दरवाजा खोल और बंद कर सकते हैं, या किसी दरवाजे को खुलने का अभिनय कर सकते हैं।</w:t>
      </w:r>
    </w:p>
    <w:p>
      <w:pPr/>
      <w:r>
        <w:rPr>
          <w:lang w:val="hi_IN" w:bidi="hi_IN"/>
        </w:rPr>
      </w:r>
      <w:r>
        <w:rPr>
          <w:lang w:val="hi_IN" w:bidi="hi_IN"/>
        </w:rPr>
        <w:t>जन्म दृश्य या वस्तु पर अपनी चादर या बड़ी पत्तियों से फिर से हवा बनाएँ। क्योंकि यीशु पानी और आत्मा के बारे में बात करता है, इसलिए अपने साथ पानी की बाल्टी रखें, या इससे भी बेहतर, उस स्थान पर जाएँ जहाँ आपकी कलीसिया के लोग बपतिस्मा ले रहे हैं, और वहाँ दृश्य का अभिनय करें!</w:t>
      </w:r>
    </w:p>
    <w:p>
      <w:pPr/>
      <w:r>
        <w:rPr>
          <w:lang w:val="hi_IN" w:bidi="hi_IN"/>
        </w:rPr>
      </w:r>
      <w:r>
        <w:rPr>
          <w:lang w:val="hi_IN" w:bidi="hi_IN"/>
        </w:rPr>
        <w:t>भाग 5: यीशु समझाता है कि जब हम पैदा होते हैं, तो हम मनुष्य हैं, क्योंकि हमारे माता-पिता मनुष्य हैं। लेकिन जब हम फिर से जन्म लेते हैं, तो परमेश्वर हमारा पिता बन जाता है, और अब हमारे पास एक आत्मिक जीवन है। शायद आप किसी बच्चे और उसके माता-पिता को ढूँढ़ सकते हैं, या किसी बच्चे और माता-पिता की तस्वीर देख सकते हैं, ताकि यह बात आपको याद रहे।</w:t>
      </w:r>
    </w:p>
    <w:p>
      <w:pPr/>
      <w:r>
        <w:rPr>
          <w:lang w:val="hi_IN" w:bidi="hi_IN"/>
        </w:rPr>
      </w:r>
      <w:r>
        <w:rPr>
          <w:lang w:val="hi_IN" w:bidi="hi_IN"/>
        </w:rPr>
        <w:t>भाग 6: यीशु फिर से जन्म होने के रहस्य की तुलना हवा के रहस्य से करता है। कुछ बहुत हल्की वस्तुएँ ढूँढें, उन्हें अपने हाथ की हथेली में रखें, और उन पर फूंक मारें। वस्तुएँ उड़ जाएँगी। या, यदि आप बाहर हैं, तो किसी ऐसी चीज़ को इंगित करें जो हवा के कारण हिल रही है। आप अपने हाथ से गिरती हुई वस्तुओं को, या बाहर हिलती हुई चीज़ों को देख सकते हैं, पर आप स्वयं हवा को नहीं देख सकते।</w:t>
      </w:r>
    </w:p>
    <w:p>
      <w:pPr/>
      <w:r>
        <w:rPr>
          <w:lang w:val="hi_IN" w:bidi="hi_IN"/>
        </w:rPr>
      </w:r>
      <w:r>
        <w:rPr>
          <w:lang w:val="hi_IN" w:bidi="hi_IN"/>
        </w:rPr>
        <w:t>यहाँ रुकें और इस गतिविधि को करें। पहले वे वस्तुएँ ढूँढें जिनकी आपको आवश्यकता है। बेशक, आप यहाँ बताई गई अन्य वस्तुओं या गतिविधियों का उपयोग कर सकते हैं! इन सभी कार्यों का अभिनय करें, और एक या दो कार्यों या वस्तुओं पर निर्णय लें जो बाद में आपको बातचीत के हर हिस्से को याद करने में मदद कर सकती हैं। ऑडियो को यहाँ रोकें।</w:t>
      </w:r>
    </w:p>
    <w:p>
      <w:pPr/>
      <w:r>
        <w:rPr>
          <w:lang w:val="hi_IN" w:bidi="hi_IN"/>
        </w:rPr>
      </w:r>
      <w:r>
        <w:rPr>
          <w:lang w:val="hi_IN" w:bidi="hi_IN"/>
        </w:rPr>
        <w:t>यह न भूलें कि बातचीत की शुरुआत में नीकुदेमुस कहता है "</w:t>
      </w:r>
      <w:r>
        <w:rPr>
          <w:b/>
          <w:lang w:val="hi_IN" w:bidi="hi_IN"/>
        </w:rPr>
        <w:t>हम</w:t>
      </w:r>
      <w:r>
        <w:rPr>
          <w:lang w:val="hi_IN" w:bidi="hi_IN"/>
        </w:rPr>
        <w:t xml:space="preserve"> जानते हैं कि तू परमेश्वर द्वारा भेजा गया एक शिक्षक है—वह यह नहीं कहता "</w:t>
      </w:r>
      <w:r>
        <w:rPr>
          <w:b/>
          <w:lang w:val="hi_IN" w:bidi="hi_IN"/>
        </w:rPr>
        <w:t>मैं</w:t>
      </w:r>
      <w:r>
        <w:rPr>
          <w:lang w:val="hi_IN" w:bidi="hi_IN"/>
        </w:rPr>
        <w:t xml:space="preserve"> जानता हूँ।"</w:t>
      </w:r>
    </w:p>
    <w:p>
      <w:pPr/>
      <w:r>
        <w:rPr>
          <w:lang w:val="hi_IN" w:bidi="hi_IN"/>
        </w:rPr>
      </w:r>
      <w:r>
        <w:rPr>
          <w:lang w:val="hi_IN" w:bidi="hi_IN"/>
        </w:rPr>
        <w:t>यह कहना न भूलें कि दोनों बार जब यीशु नीकुदेमुस को उत्तर देता है, तो वह अपना उत्तर "सच में" या "मैं सच कह रहा हूँ" कहकर शुरू करता है। यह नीकुदेमुस को बताता है कि यीशु कुछ महत्वपूर्ण कहने वाला था।</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 समूह के कुछ सदस्य क्रियाएँ कर सकते हैं, या पहले उपयोग की गई वस्तुओं को दिखा सकते हैं, ताकि कहानी के प्रत्येक भाग को याद करने में सहायता मिले।</w:t>
      </w:r>
      <w:r>
        <w:rPr>
          <w:lang w:val="hi_IN" w:bidi="hi_IN"/>
        </w:rPr>
      </w:r>
    </w:p>
    <w:p>
      <w:pPr>
        <w:pStyle w:val="Heading3"/>
      </w:pPr>
      <w:r>
        <w:rPr>
          <w:lang w:val="hi_IN" w:bidi="hi_IN"/>
        </w:rPr>
        <w:t>पाठ को नाटकीय रूप देना</w:t>
      </w:r>
    </w:p>
    <w:p>
      <w:pPr/>
      <w:r>
        <w:rPr>
          <w:lang w:val="hi_IN" w:bidi="hi_IN"/>
        </w:rPr>
      </w:r>
      <w:r>
        <w:rPr>
          <w:lang w:val="hi_IN" w:bidi="hi_IN"/>
        </w:rPr>
        <w:t>यूहन्ना 3:1–8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एक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नीकुदेमुस</w:t>
      </w:r>
    </w:p>
    <w:p>
      <w:pPr>
        <w:pStyle w:val="ListBullet"/>
        <w:spacing w:line="240" w:lineRule="auto"/>
        <w:ind w:left="720"/>
      </w:pPr>
      <w:r>
        <w:rPr>
          <w:lang w:val="hi_IN" w:bidi="hi_IN"/>
        </w:rPr>
      </w:r>
      <w:r>
        <w:rPr>
          <w:lang w:val="hi_IN" w:bidi="hi_IN"/>
        </w:rPr>
        <w:t xml:space="preserve">पवित्र आत्मा </w:t>
      </w:r>
    </w:p>
    <w:p>
      <w:pPr>
        <w:pStyle w:val="ListBullet"/>
        <w:spacing w:line="240" w:lineRule="auto"/>
        <w:ind w:left="720"/>
      </w:pPr>
      <w:r>
        <w:rPr>
          <w:lang w:val="hi_IN" w:bidi="hi_IN"/>
        </w:rPr>
      </w:r>
      <w:r>
        <w:rPr>
          <w:lang w:val="hi_IN" w:bidi="hi_IN"/>
        </w:rPr>
        <w:t>आत्मा से पैदा हुआ व्यक्ति</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पूरी कहानी का अभिनय करें। इस कहानी के संवाद, उसकी गति, रूपरेखा और घटनाओं के क्रम पर ध्यान दें। सुनिश्चित करें कि अभिनय करते समय, कहानी का कोई महत्वपूर्ण या कठिन भाग छूट न जाए। कहानी के हर हिस्से को याद करने में एक-दूसरे की मदद करें। समूह के कुछ लोग इशारों का अभिनय कर सकते हैं, या उन वस्तुओं को दिखा सकते हैं जिन्हें आपने पिछली गतिविधि में चुना है, ताकि दूसरों को याद करने में मदद मिल सके।</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बिन्दुओं पर, अभिनय को रोककर उस पात्र की भूमिका निभाने वाले व्यक्ति से पूछें "आप क्या महसूस कर रहे हैं या क्या सोच रहे हैं?" पात्र का किरदार निभाने वाले व्यक्ति को यह जवाब देना चाहिए कि अगर वह उस पात्र के स्थान पर होता तो वह कैसा महसूस करता या क्या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नीकुदेमुस के यह पता लगाने का अभिनय करें कि यीशु कहाँ ठहरा था और रात में उनके पास गया।</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नीकुदेमुस का किरदार निभाने वाले व्यक्ति से पूछें, "आप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यीशु और नीकुदेमुस के बीच पूरी बातचीत का अभिनय करें। समूह के अन्य सदस्य उन कार्यों या वस्तुओं को दिखा सकते हैं जो आपने पहले अभ्यास किए थे, ताकि कलाकारों को यह याद करने में मदद मिल सकें कि आगे क्या आता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नीकुदेमुस का किरदार निभाने वाले व्यक्ति से पूछें, "आप क्या सोच रहे हैं?" वह व्यक्ति इस तरह से उत्तर दे सकता है:</w:t>
      </w:r>
    </w:p>
    <w:p>
      <w:pPr>
        <w:pStyle w:val="ListBullet"/>
        <w:spacing w:line="240" w:lineRule="auto"/>
        <w:ind w:left="720"/>
      </w:pPr>
      <w:r>
        <w:rPr>
          <w:lang w:val="hi_IN" w:bidi="hi_IN"/>
        </w:rPr>
      </w:r>
      <w:r>
        <w:rPr>
          <w:lang w:val="hi_IN" w:bidi="hi_IN"/>
        </w:rPr>
        <w:t>यीशु का किरदार निभाने वाले व्यक्ति से पूछें, "आप क्या महसूस कर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यूहन्ना 3:1–8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नीकुदेमुस एक </w:t>
      </w:r>
      <w:r>
        <w:rPr>
          <w:b/>
          <w:lang w:val="hi_IN" w:bidi="hi_IN"/>
        </w:rPr>
        <w:t>फरीसी</w:t>
      </w:r>
      <w:r>
        <w:rPr>
          <w:lang w:val="hi_IN" w:bidi="hi_IN"/>
        </w:rPr>
        <w:t xml:space="preserve"> था। फरीसी धार्मिक अगुवों का एक समूह थे जो परमेश्वर की व्यवस्था का पूरी तरह पालन करने के विषय में बहुत चिंतित रहते थे। उसी शब्द का उपयोग करें जिसका उपयोग आपने अन्य भागों में किया है। </w:t>
      </w:r>
      <w:r>
        <w:rPr>
          <w:b/>
          <w:lang w:val="hi_IN" w:bidi="hi_IN"/>
        </w:rPr>
        <w:t>फरीसी</w:t>
      </w:r>
      <w:r>
        <w:rPr>
          <w:lang w:val="hi_IN" w:bidi="hi_IN"/>
        </w:rPr>
        <w:t xml:space="preserve"> शब्द मुख्य शब्दावली में है।</w:t>
      </w:r>
    </w:p>
    <w:p>
      <w:pPr/>
      <w:r>
        <w:rPr>
          <w:lang w:val="hi_IN" w:bidi="hi_IN"/>
        </w:rPr>
      </w:r>
      <w:r>
        <w:rPr>
          <w:lang w:val="hi_IN" w:bidi="hi_IN"/>
        </w:rPr>
        <w:t xml:space="preserve">नीकुदेमुस यहूदियों का एक </w:t>
      </w:r>
      <w:r>
        <w:rPr>
          <w:b/>
          <w:lang w:val="hi_IN" w:bidi="hi_IN"/>
        </w:rPr>
        <w:t>शासक</w:t>
      </w:r>
      <w:r>
        <w:rPr>
          <w:lang w:val="hi_IN" w:bidi="hi_IN"/>
        </w:rPr>
        <w:t xml:space="preserve"> या अगुवा भी था। इसका अर्थ है कि वह एक अधिकार वाला व्यक्ति था। इसका शायद अर्थ है कि वह यहूदी परिषद—</w:t>
      </w:r>
      <w:r>
        <w:rPr>
          <w:b/>
          <w:lang w:val="hi_IN" w:bidi="hi_IN"/>
        </w:rPr>
        <w:t>महासभा</w:t>
      </w:r>
      <w:r>
        <w:rPr>
          <w:lang w:val="hi_IN" w:bidi="hi_IN"/>
        </w:rPr>
        <w:t xml:space="preserve"> का सदस्य था। उस समय देश पर रोमी लोगों का शासन था, लेकिन यहूदी कुछ मामलों में खुद को निर्णय ले सकते थे, विशेष रूप से धार्मिक मामले। </w:t>
      </w:r>
      <w:r>
        <w:rPr>
          <w:lang w:val="hi_IN" w:bidi="hi_IN"/>
        </w:rPr>
        <w:t>महासभा</w:t>
      </w:r>
      <w:r>
        <w:rPr>
          <w:lang w:val="hi_IN" w:bidi="hi_IN"/>
        </w:rPr>
        <w:t xml:space="preserve"> शब्द मुख्य शब्दावली में है।</w:t>
      </w:r>
    </w:p>
    <w:p>
      <w:pPr/>
      <w:r>
        <w:rPr>
          <w:lang w:val="hi_IN" w:bidi="hi_IN"/>
        </w:rPr>
      </w:r>
      <w:r>
        <w:rPr>
          <w:lang w:val="hi_IN" w:bidi="hi_IN"/>
        </w:rPr>
        <w:t xml:space="preserve">यहाँ रुकें और चर्चा करें कि क्या आप यह कहना चाहते हैं कि नीकुदेमुस यहूदियों का एक अगुवा था, या वह यहूदी परिषद का सदस्य था। दोनों विकल्प ठीक हैं। यदि आप यह कहने का निर्णय लेते हैं कि वह यहूदी परिषद का सदस्य था, तो मुख्य शब्दावली में </w:t>
      </w:r>
      <w:r>
        <w:rPr>
          <w:b/>
          <w:lang w:val="hi_IN" w:bidi="hi_IN"/>
        </w:rPr>
        <w:t>महासभा</w:t>
      </w:r>
      <w:r>
        <w:rPr>
          <w:lang w:val="hi_IN" w:bidi="hi_IN"/>
        </w:rPr>
        <w:t xml:space="preserve"> शब्द को देखें और तय करें कि आप इस भाग में उस शब्द का अनुवाद कैसे करने जा रहे हैं। वही शब्द प्रयोग करें जो आपने पहले अनुवाद की गई अन्य पुस्तकों में उपयोग किया है। ऑडियो को यहाँ रोकें।</w:t>
      </w:r>
    </w:p>
    <w:p>
      <w:pPr/>
      <w:r>
        <w:rPr>
          <w:lang w:val="hi_IN" w:bidi="hi_IN"/>
        </w:rPr>
      </w:r>
      <w:r>
        <w:rPr>
          <w:lang w:val="hi_IN" w:bidi="hi_IN"/>
        </w:rPr>
        <w:t xml:space="preserve">नीकुदेमुस यीशु को </w:t>
      </w:r>
      <w:r>
        <w:rPr>
          <w:b/>
          <w:lang w:val="hi_IN" w:bidi="hi_IN"/>
        </w:rPr>
        <w:t>रब्बी</w:t>
      </w:r>
      <w:r>
        <w:rPr>
          <w:lang w:val="hi_IN" w:bidi="hi_IN"/>
        </w:rPr>
        <w:t xml:space="preserve"> कहता है। रब्बी का अर्थ है शिक्षक। उसी शब्द का उपयोग करें जिसका उपयोग आपने अन्य भागों में किया है। </w:t>
      </w:r>
      <w:r>
        <w:rPr>
          <w:b/>
          <w:lang w:val="hi_IN" w:bidi="hi_IN"/>
        </w:rPr>
        <w:t>रब्बी</w:t>
      </w:r>
      <w:r>
        <w:rPr>
          <w:lang w:val="hi_IN" w:bidi="hi_IN"/>
        </w:rPr>
        <w:t xml:space="preserve"> शब्द मुख्य शब्दावली में है।</w:t>
      </w:r>
    </w:p>
    <w:p>
      <w:pPr/>
      <w:r>
        <w:rPr>
          <w:lang w:val="hi_IN" w:bidi="hi_IN"/>
        </w:rPr>
      </w:r>
      <w:r>
        <w:rPr>
          <w:lang w:val="hi_IN" w:bidi="hi_IN"/>
        </w:rPr>
        <w:t xml:space="preserve">नीकुदेमुस कहता है कि यीशु ने </w:t>
      </w:r>
      <w:r>
        <w:rPr>
          <w:b/>
          <w:lang w:val="hi_IN" w:bidi="hi_IN"/>
        </w:rPr>
        <w:t>चिन्ह</w:t>
      </w:r>
      <w:r>
        <w:rPr>
          <w:lang w:val="hi_IN" w:bidi="hi_IN"/>
        </w:rPr>
        <w:t xml:space="preserve"> किए हैं। चिन्ह वह असामान्य घटना है जो किसी विशेष उद्देश्य के लिए की जाती है, ताकि लोगों को कुछ सिखाया जा सके। उसी शब्द का उपयोग करें जिसका उपयोग आपने अन्य भागों में किया है। </w:t>
      </w:r>
      <w:r>
        <w:rPr>
          <w:lang w:val="hi_IN" w:bidi="hi_IN"/>
        </w:rPr>
        <w:t>चिन्ह</w:t>
      </w:r>
      <w:r>
        <w:rPr>
          <w:lang w:val="hi_IN" w:bidi="hi_IN"/>
        </w:rPr>
        <w:t xml:space="preserve"> के बारे में अधिक जानकारी के लिए, मुख्य शब्दावली देखें।</w:t>
      </w:r>
    </w:p>
    <w:p>
      <w:pPr/>
      <w:r>
        <w:rPr>
          <w:lang w:val="hi_IN" w:bidi="hi_IN"/>
        </w:rPr>
      </w:r>
      <w:r>
        <w:rPr>
          <w:lang w:val="hi_IN" w:bidi="hi_IN"/>
        </w:rPr>
        <w:t xml:space="preserve">यीशु कहता है कि कोई भी व्यक्ति </w:t>
      </w:r>
      <w:r>
        <w:rPr>
          <w:b/>
          <w:lang w:val="hi_IN" w:bidi="hi_IN"/>
        </w:rPr>
        <w:t>परमेश्वर के राज्य</w:t>
      </w:r>
      <w:r>
        <w:rPr>
          <w:lang w:val="hi_IN" w:bidi="hi_IN"/>
        </w:rPr>
        <w:t xml:space="preserve"> को देख या प्रवेश नहीं कर सकता जब तक कि वह फिर से जन्म न हो जाए। परमेश्वर का राज्य कोई भौतिक स्थान नहीं है, जैसे कि इस पृथ्वी पर कोई देश। परमेश्वर का राज्य परमेश्वर के शासन को दर्शाता है। परमेश्वर का राज्य हर जगह है जहाँ परमेश्वर शासन करता है, और जहाँ लोग उसकी आज्ञा मान रहे हैं और उसके साथ सही रिश्ते में रह रहे हैं।</w:t>
      </w:r>
    </w:p>
    <w:p>
      <w:pPr/>
      <w:r>
        <w:rPr>
          <w:lang w:val="hi_IN" w:bidi="hi_IN"/>
        </w:rPr>
      </w:r>
      <w:r>
        <w:rPr>
          <w:lang w:val="hi_IN" w:bidi="hi_IN"/>
        </w:rPr>
        <w:t xml:space="preserve">यहाँ रुकें और समूह में चर्चा करें कि आप </w:t>
      </w:r>
      <w:r>
        <w:rPr>
          <w:b/>
          <w:lang w:val="hi_IN" w:bidi="hi_IN"/>
        </w:rPr>
        <w:t>परमेश्वर के राज्य</w:t>
      </w:r>
      <w:r>
        <w:rPr>
          <w:lang w:val="hi_IN" w:bidi="hi_IN"/>
        </w:rPr>
        <w:t xml:space="preserve"> के लिए किस शब्द या वाक्यांश का उपयोग करेंगे। अधिक जानकारी के लिए मुख्य शब्दावली में </w:t>
      </w:r>
      <w:r>
        <w:rPr>
          <w:lang w:val="hi_IN" w:bidi="hi_IN"/>
        </w:rPr>
        <w:t>परमेश्वर का राज्य</w:t>
      </w:r>
      <w:r>
        <w:rPr>
          <w:lang w:val="hi_IN" w:bidi="hi_IN"/>
        </w:rPr>
        <w:t xml:space="preserve"> देखें। ऑडियो को यहाँ रोकें।</w:t>
      </w:r>
    </w:p>
    <w:p>
      <w:pPr/>
      <w:r>
        <w:rPr>
          <w:lang w:val="hi_IN" w:bidi="hi_IN"/>
        </w:rPr>
      </w:r>
      <w:r>
        <w:rPr>
          <w:lang w:val="hi_IN" w:bidi="hi_IN"/>
        </w:rPr>
        <w:t xml:space="preserve">यीशु कहता है कि कोई भी व्यक्ति पानी और </w:t>
      </w:r>
      <w:r>
        <w:rPr>
          <w:b/>
          <w:lang w:val="hi_IN" w:bidi="hi_IN"/>
        </w:rPr>
        <w:t>आत्मा</w:t>
      </w:r>
      <w:r>
        <w:rPr>
          <w:lang w:val="hi_IN" w:bidi="hi_IN"/>
        </w:rPr>
        <w:t xml:space="preserve"> से पैदा हुए बिना परमेश्वर के राज्य में प्रवेश नहीं कर सकता। आत्मा का अर्थ परमेश्वर का पवित्र आत्मा से है। यीशु केवल "आत्मा" कहता है, लेकिन आप "पवित्र आत्मा" कह सकते हैं यदि आपको लगता है कि यह आपके सुनने वालों के लिए अधिक स्पष्ट होगा। </w:t>
      </w:r>
      <w:r>
        <w:rPr>
          <w:lang w:val="hi_IN" w:bidi="hi_IN"/>
        </w:rPr>
        <w:t>पवित्र आत्मा</w:t>
      </w:r>
      <w:r>
        <w:rPr>
          <w:lang w:val="hi_IN" w:bidi="hi_IN"/>
        </w:rPr>
        <w:t xml:space="preserve"> शब्द मुख्य शब्दावली में है। उसी शब्द का उपयोग करें जो आपने पिछले संदेशों में उपयोग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यूहन्ना 3:9–21</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यूहन्ना 3:9–21 को सुनें और अपने मन में रखें।</w:t>
      </w:r>
    </w:p>
    <w:p>
      <w:pPr/>
      <w:r>
        <w:rPr>
          <w:lang w:val="hi_IN" w:bidi="hi_IN"/>
        </w:rPr>
      </w:r>
      <w:r>
        <w:rPr>
          <w:lang w:val="hi_IN" w:bidi="hi_IN"/>
        </w:rPr>
        <w:t>क्योंकि यह भाग पिछले भाग का दूसरा भाग है, इसलिए पहले यूहन्ना 3:1–21 को एक बार सुनें। फिर, यदि सम्भव हो, तो यूहन्ना 3:9–21 को तीन बार, तीन अलग-अलग अनुवादों में सुनें।</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w:t>
      </w:r>
    </w:p>
    <w:p>
      <w:pPr>
        <w:pStyle w:val="ListBullet"/>
        <w:spacing w:line="240" w:lineRule="auto"/>
        <w:ind w:left="720"/>
      </w:pPr>
      <w:r>
        <w:rPr>
          <w:lang w:val="hi_IN" w:bidi="hi_IN"/>
        </w:rPr>
      </w:r>
      <w:r>
        <w:rPr>
          <w:lang w:val="hi_IN" w:bidi="hi_IN"/>
        </w:rPr>
        <w:t>इस भाग में आपको क्या अच्छा नहीं लगा या क्या समझ नहीं आया?</w:t>
      </w:r>
    </w:p>
    <w:p>
      <w:pPr>
        <w:pStyle w:val="ListBullet"/>
        <w:spacing w:line="240" w:lineRule="auto"/>
        <w:ind w:left="720"/>
      </w:pPr>
      <w:r>
        <w:rPr>
          <w:lang w:val="hi_IN" w:bidi="hi_IN"/>
        </w:rPr>
      </w:r>
      <w:r>
        <w:rPr>
          <w:lang w:val="hi_IN" w:bidi="hi_IN"/>
        </w:rPr>
        <w:t>यह भाग हमें परमेश्वर के बारे में क्या बताता है? और यीशु के बारे में?</w:t>
      </w:r>
    </w:p>
    <w:p>
      <w:pPr>
        <w:pStyle w:val="ListBullet"/>
        <w:spacing w:line="240" w:lineRule="auto"/>
        <w:ind w:left="720"/>
      </w:pPr>
      <w:r>
        <w:rPr>
          <w:lang w:val="hi_IN" w:bidi="hi_IN"/>
        </w:rPr>
      </w:r>
      <w:r>
        <w:rPr>
          <w:lang w:val="hi_IN" w:bidi="hi_IN"/>
        </w:rPr>
        <w:t>यह भाग हमें लोगों के बारे में क्या बताता है?</w:t>
      </w:r>
    </w:p>
    <w:p>
      <w:pPr>
        <w:pStyle w:val="ListBullet"/>
        <w:spacing w:line="240" w:lineRule="auto"/>
        <w:ind w:left="720"/>
      </w:pPr>
      <w:r>
        <w:rPr>
          <w:lang w:val="hi_IN" w:bidi="hi_IN"/>
        </w:rPr>
      </w:r>
      <w:r>
        <w:rPr>
          <w:lang w:val="hi_IN" w:bidi="hi_IN"/>
        </w:rPr>
        <w:t>यह भाग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सबसे पहले, यूहन्ना 3:1–8 को अपने अनुवाद में सुनें।</w:t>
      </w:r>
    </w:p>
    <w:p>
      <w:pPr/>
      <w:r>
        <w:rPr>
          <w:lang w:val="hi_IN" w:bidi="hi_IN"/>
        </w:rPr>
      </w:r>
      <w:r>
        <w:rPr>
          <w:lang w:val="hi_IN" w:bidi="hi_IN"/>
        </w:rPr>
        <w:t>फिर, यूहन्ना 3:9–21 का ऑडियो संस्करण सबसे आसानी से समझ में आने वाले अनुवाद में सुनें।</w:t>
      </w:r>
    </w:p>
    <w:p>
      <w:pPr/>
      <w:r>
        <w:rPr>
          <w:lang w:val="hi_IN" w:bidi="hi_IN"/>
        </w:rPr>
      </w:r>
      <w:r>
        <w:rPr>
          <w:lang w:val="hi_IN" w:bidi="hi_IN"/>
        </w:rPr>
        <w:t>यीशु ने नीकुदेमुस से कहा था कि केवल वही व्यक्ति जो नए सिरे से जन्म हुआ है परमेश्वर के राज्य में प्रवेश कर सकता है। यीशु ने समझाया था कि फिर से जन्म लेने का अर्थ शारीरिक पुनर्जन्म नहीं है, बल्कि इसका अर्थ आत्मिक जन्म है। उसने फिर से जन्म लेने के रहस्य की तुलना वायु के रहस्य से की थी—हम इसे नहीं देख सकते, लेकिन हम जानते हैं कि यह वहाँ है।</w:t>
      </w:r>
    </w:p>
    <w:p>
      <w:pPr/>
      <w:r>
        <w:rPr>
          <w:lang w:val="hi_IN" w:bidi="hi_IN"/>
        </w:rPr>
      </w:r>
      <w:r>
        <w:rPr>
          <w:lang w:val="hi_IN" w:bidi="hi_IN"/>
        </w:rPr>
        <w:t>इस भाग में, बातचीत जारी रहती है। नीकुदेमुस पूछता है कि ये बातें कैसे सम्भव हैं। वह अभी भी यह नहीं समझता कि कोई व्यक्ति फिर से पैदा कैसे हो सकता है। फिर यीशु उसे थोड़ा डाँटते हैं। नीकुदेमुस इस्राएली लोगों का एक धार्मिक शिक्षक है, इसलिए उसे एक नई बात को समझने में सक्षम होना चाहिए!</w:t>
      </w:r>
    </w:p>
    <w:p>
      <w:pPr/>
      <w:r>
        <w:rPr>
          <w:lang w:val="hi_IN" w:bidi="hi_IN"/>
        </w:rPr>
      </w:r>
      <w:r>
        <w:rPr>
          <w:lang w:val="hi_IN" w:bidi="hi_IN"/>
        </w:rPr>
        <w:t>यीशु नीकुदेमुस से कहता है, "हम तुम्हें वह बताते हैं जो हम जानते हैं और देखा है।" यह थोड़ा असामान्य है कि यीशु अपने बारे में "हम" के रूप में बात कर रहा है। लेकिन याद रखें कि जब नीकुदेमुस ने यीशु से बात करना शुरू किया, तो उसने यह भी कहा, “हम जानते हैं कि आप परमेश्वर द्वारा भेजे गए एक शिक्षक हैं,” बजाय यह कहने के कि “मैं जानता हूँ।” शायद यीशु नीकुदेमुस के शब्दों से मेल खाने के लिए "हम" कह रहा है। यह भी हो सकता है कि यीशु "हम" कहता है क्योंकि वह परमेश्वर और अपने बारे में बात कर रहा है।</w:t>
      </w:r>
    </w:p>
    <w:p>
      <w:pPr/>
      <w:r>
        <w:rPr>
          <w:lang w:val="hi_IN" w:bidi="hi_IN"/>
        </w:rPr>
      </w:r>
      <w:r>
        <w:rPr>
          <w:lang w:val="hi_IN" w:bidi="hi_IN"/>
        </w:rPr>
        <w:t xml:space="preserve">कुछ विद्वान सोचते हैं कि यीशु स्वयं यहाँ नहीं बोल रहा है, लेकिन यीशु और नीकुदेमुस के बीच बातचीत अब समाप्त हो गई है। फिर उस अंश का शेष भाग वे शब्द होंगे जो लेखक यूहन्ना स्वयं बोल रहा है। यदि ऐसा है, तो “हम तुम्हें वही बताते हैं जो हम जानते हैं और जो हमने देखा है,” का अर्थ है “मैं, यूहन्ना लेखक, और मेरे साथ वे अन्य लोग जो यीशु पर विश्वास करते हैं, </w:t>
      </w:r>
      <w:r>
        <w:rPr>
          <w:b/>
          <w:lang w:val="hi_IN" w:bidi="hi_IN"/>
        </w:rPr>
        <w:t>तुमसे</w:t>
      </w:r>
      <w:r>
        <w:rPr>
          <w:lang w:val="hi_IN" w:bidi="hi_IN"/>
        </w:rPr>
        <w:t>—इस पुस्तक को पढ़ने वाले लोगों से—वही बताते हैं जो हम जानते हैं और जो हमने देखा है।”</w:t>
      </w:r>
    </w:p>
    <w:p>
      <w:pPr/>
      <w:r>
        <w:rPr>
          <w:lang w:val="hi_IN" w:bidi="hi_IN"/>
        </w:rPr>
      </w:r>
      <w:r>
        <w:rPr>
          <w:lang w:val="hi_IN" w:bidi="hi_IN"/>
        </w:rPr>
        <w:t>इस भाग के अर्थ के लिए यह मायने नहीं रखता कि बोल रहा व्यक्ति कौन है—यीशु, या लेखक स्वयं यूहन्ना। इसे सरल रखने के लिए, हम इस भाग को हम ऐसे देखेंगे जैसे कि यीशु बोल रहा है। लेकिन यह ध्यान रखें कि, जैसा कि हमने पिछले भागों में देखा है, लेखक यूहन्ना अपने शब्दों को अपने भागों के लोगों द्वारा बोले गए शब्दों से अलग करने की ज़्यादा कोशिश नहीं करता है।</w:t>
      </w:r>
    </w:p>
    <w:p>
      <w:pPr/>
      <w:r>
        <w:rPr>
          <w:lang w:val="hi_IN" w:bidi="hi_IN"/>
        </w:rPr>
      </w:r>
      <w:r>
        <w:rPr>
          <w:lang w:val="hi_IN" w:bidi="hi_IN"/>
        </w:rPr>
        <w:t>इसलिए, यीशु नीकुदेमुस से कहता है कि यीशु उस बात के बारे में गवाही देता है जो उसने देखा है। यदि आप गवाही देते हैं, तो आप कुछ कह रहे हैं जो आप जानते हैं कि यह वास्तव में सच है। यीशु लोगों को सच बातें बताता है, क्योंकि यीशु ने इन बातों को स्वयं देखा है।</w:t>
      </w:r>
    </w:p>
    <w:p>
      <w:pPr/>
      <w:r>
        <w:rPr>
          <w:lang w:val="hi_IN" w:bidi="hi_IN"/>
        </w:rPr>
      </w:r>
      <w:r>
        <w:rPr>
          <w:lang w:val="hi_IN" w:bidi="hi_IN"/>
        </w:rPr>
        <w:t>लेकिन नीकुदेमुस और अन्य लोग यीशु की बातों पर विश्वास नहीं करते हैं। इसलिए यीशु नीकुदेमुस से कहता है: “तू ने और अन्य लोग भी उस समय मुझ पर विश्वास नहीं किए जब मैंने तुम्हें इस संसार की बातें बताईं, तो जब मैं तुम्हें स्वर्गीय बातें बताऊँगा, तब भी तुम मुझ पर विश्वास नहीं करोगे।”</w:t>
      </w:r>
    </w:p>
    <w:p>
      <w:pPr/>
      <w:r>
        <w:rPr>
          <w:lang w:val="hi_IN" w:bidi="hi_IN"/>
        </w:rPr>
      </w:r>
      <w:r>
        <w:rPr>
          <w:lang w:val="hi_IN" w:bidi="hi_IN"/>
        </w:rPr>
        <w:t>बाइबल विद्वानों के पास इस बारे में अलग-अलग राय है कि यीशु का "इस संसार की बातों" से क्या अर्थ है। इसका अर्थ हो सकता है, "जब मैंने तुम्हें फिर से पैदा होने की आवश्यकता के बारे में बताया तो तुमने मुझ पर विश्वास नहीं किया।" यीशु इसे "इस संसार की बात" कह सकता है, क्योंकि यह पृथ्वी पर लोगों से सम्बन्धित है। यीशु जिन स्वर्गीय बातों के बारे में बोलता है उन्हें परमेश्वर और भविष्य के राज्य से सम्बन्धित होना होगा। दूसरे शब्दों में, यीशु कह रहे हैं, "यदि तुम मुझ पर विश्वास नहीं करते जब मैं इस बारे में बात कर रहा हूँ कि तुम परमेश्वर के राज्य में कैसे प्रवेश कर सकते हो, तो मेरे लिए तुम्हें परमेश्वर के राज्य के बारे में और बातें बताने का क्या मतलब है? तुम मुझ पर वैसे भी विश्वास नहीं करोगे!"</w:t>
      </w:r>
    </w:p>
    <w:p>
      <w:pPr/>
      <w:r>
        <w:rPr>
          <w:lang w:val="hi_IN" w:bidi="hi_IN"/>
        </w:rPr>
      </w:r>
      <w:r>
        <w:rPr>
          <w:lang w:val="hi_IN" w:bidi="hi_IN"/>
        </w:rPr>
        <w:t>फिर यीशु कहता है कि वह स्वयं स्वर्ग पर गया है और फिर से नीचे उतर आया है। स्वर्ग का मतलब वह स्थान है जहाँ परमेश्वर रहता है। क्योंकि यीशु स्वर्ग में रहा है, इसलिए उन्हें स्वर्ग की बातें, आत्मिक बातें बताने का अधिकार और सत्ता है। वह एकमात्र है जिसके पास यह अधिकार है, क्योंकि कोई और कभी स्वर्ग में नहीं गया और वापस नहीं आया है!</w:t>
      </w:r>
    </w:p>
    <w:p>
      <w:pPr/>
      <w:r>
        <w:rPr>
          <w:lang w:val="hi_IN" w:bidi="hi_IN"/>
        </w:rPr>
      </w:r>
      <w:r>
        <w:rPr>
          <w:lang w:val="hi_IN" w:bidi="hi_IN"/>
        </w:rPr>
        <w:t>यहाँ रुकें और चर्चा करें: किसी ऐसे व्यक्ति की कहानी बताएं जो किसी विषय में विशेषज्ञ हो—जो किसी काम को करने के तरीके के बारे में बहुत कुछ जानता हो, या जिसने हुई किसी घटना के बारे में बहुत ज्ञान रखा हो। समुदाय के अन्य लोग कैसे जानते हैं कि यह व्यक्ति सच बोल रहा है? यदि लोग इस व्यक्ति की बात नहीं सुनें तो क्या होगा? ऑडियो को यहाँ रोकें।</w:t>
      </w:r>
    </w:p>
    <w:p>
      <w:pPr/>
      <w:r>
        <w:rPr>
          <w:lang w:val="hi_IN" w:bidi="hi_IN"/>
        </w:rPr>
      </w:r>
      <w:r>
        <w:rPr>
          <w:lang w:val="hi_IN" w:bidi="hi_IN"/>
        </w:rPr>
        <w:t>यीशु खुद को "मनुष्य का पुत्र" कहता है। इससे पहले, जब यीशु नतनएल से बात कर रहा था, तो हमने यह भी सुना कि यीशु ने अपने आप को मनुष्य का पुत्र कहा। "मनुष्य का पुत्र" का शाब्दिक अर्थ केवल "मनुष्य" है। लेकिन "मनुष्य का पुत्र" शब्द पुराने नियम में, दानिय्येल की पुस्तक में एक विशेष स्थान पर आता है। दानिय्येल एक इस्राएली था जो यीशु से लगभग 600 साल पहले रहता था। एक समय उसने एक दर्शन देखा जिसमें उसने किसी को देखा जो "मनुष्य के पुत्र" जैसा दिखता था। और अपने दर्शन में, परमेश्वर ने इस व्यक्ति को सारा अधिकार दिया, और यह व्यक्ति राजा बन गया, और संसार के सभी लोगों ने उसकी सेवा की। और उसका राज्य कभी खत्म नहीं हुआ।</w:t>
      </w:r>
    </w:p>
    <w:p>
      <w:pPr/>
      <w:r>
        <w:rPr>
          <w:lang w:val="hi_IN" w:bidi="hi_IN"/>
        </w:rPr>
      </w:r>
      <w:r>
        <w:rPr>
          <w:lang w:val="hi_IN" w:bidi="hi_IN"/>
        </w:rPr>
        <w:t>जब यीशु अपने आप को "मनुष्य का पुत्र" कहता है, तब वह लोगों से यह कह रहा होता है कि "मैं वही व्यक्ति हूँ जिसे दानिय्येल ने अपने दर्शन में देखा था। मैं राजा हूँ, और परमेश्वर ने मुझे सारा अधिकार दिया है।" यह कहने का एक और तरीका है कि यीशु ही मसीहा है, लेकिन यह बात अप्रत्यक्ष तरीके से कही गई है। लोगों को यह समझने से पहले और अधिक सोचने की आवश्यकता होती कि यीशु का क्या मतलब था!</w:t>
      </w:r>
    </w:p>
    <w:p>
      <w:pPr/>
      <w:r>
        <w:rPr>
          <w:lang w:val="hi_IN" w:bidi="hi_IN"/>
        </w:rPr>
      </w:r>
      <w:r>
        <w:rPr>
          <w:lang w:val="hi_IN" w:bidi="hi_IN"/>
        </w:rPr>
        <w:t>फिर यीशु मूसा के समय में हुई किसी घटना से तुलना करता है। एक हजार साल से अधिक पहले, मूसा इस्राएलियों को मिस्र से गुलामी से बाहर ले जा रहा था, और वे उस देश की ओर जा रहे थे जो परमेश्वर ने उन्हें देने का वादा किया था। एक समय, इस्राएली लोगों ने परमेश्वर से उस भोजन के बारे में शिकायत की जो वह उनके लिए प्रदान कर रहा था, और उन्होंने यह भी शिकायत की कि परमेश्वर ने उन्हें मिस्र से मुक्त किया है! फिर परमेश्वर ने इस्राएलियों को दण्ड देने के लिए जहरीले साँप भेजे। लेकिन जब लोगों ने पश्चाताप किया, और परमेश्वर से माफी माँगी, तो परमेश्वर ने मूसा से कहा कि वह पीतल से एक साँप बनाए—एक पीली धातु—और इस साँप को एक खम्भे पर ऊँचा रखे ताकि हर कोई उसे देख सके। यदि किसी व्यक्ति को साँप काटता है, और वह खम्भे पर लगे साँप की ओर देखता है, तो वह नहीं मरेगा।</w:t>
      </w:r>
    </w:p>
    <w:p>
      <w:pPr/>
      <w:r>
        <w:rPr>
          <w:lang w:val="hi_IN" w:bidi="hi_IN"/>
        </w:rPr>
      </w:r>
      <w:r>
        <w:rPr>
          <w:lang w:val="hi_IN" w:bidi="hi_IN"/>
        </w:rPr>
        <w:t xml:space="preserve">यहाँ रुकें और अपने समूह को इस बात की तस्वीर दिखाएँ कि </w:t>
      </w:r>
      <w:r>
        <w:rPr>
          <w:lang w:val="hi_IN" w:bidi="hi_IN"/>
        </w:rPr>
        <w:t>पीतल का साँप</w:t>
      </w:r>
      <w:r>
        <w:rPr>
          <w:lang w:val="hi_IN" w:bidi="hi_IN"/>
        </w:rPr>
        <w:t xml:space="preserve"> कैसा दिखता होगा। यदि आवश्यकता हो, तो एक </w:t>
      </w:r>
      <w:r>
        <w:rPr>
          <w:lang w:val="hi_IN" w:bidi="hi_IN"/>
        </w:rPr>
        <w:t>साँप</w:t>
      </w:r>
      <w:r>
        <w:rPr>
          <w:lang w:val="hi_IN" w:bidi="hi_IN"/>
        </w:rPr>
        <w:t xml:space="preserve"> की तस्वीर भी दिखाएँ। ऑडियो को यहाँ रोकें।</w:t>
      </w:r>
    </w:p>
    <w:p>
      <w:pPr/>
      <w:r>
        <w:rPr>
          <w:lang w:val="hi_IN" w:bidi="hi_IN"/>
        </w:rPr>
      </w:r>
      <w:r>
        <w:rPr>
          <w:lang w:val="hi_IN" w:bidi="hi_IN"/>
        </w:rPr>
        <w:t>यीशु नीकुदेमुस से कहता है कि मनुष्य का पुत्र, जिसका अर्थ है स्वयं यीशु, को भी ऊँचा किया जाना चाहिए। यीशु यहाँ पहले से ही इस बारे में बात कर रहा है कि यीशु कैसे मरेगा—एक क्रूस पर ऊँचा। लेकिन यीशु इसका सीधे उल्लेख नहीं करता है। नीकुदेमुस शायद केवल तभी समझेगा कि यीशु का क्या मतलब था बहुत बाद में, यीशु के मरने और फिर से जीवित होने के बाद!</w:t>
      </w:r>
    </w:p>
    <w:p>
      <w:pPr/>
      <w:r>
        <w:rPr>
          <w:lang w:val="hi_IN" w:bidi="hi_IN"/>
        </w:rPr>
      </w:r>
      <w:r>
        <w:rPr>
          <w:lang w:val="hi_IN" w:bidi="hi_IN"/>
        </w:rPr>
        <w:t>जैसे कि जो लोग साँप से काटे गए हैं, वे खम्भे पर लगे साँप को देखें तो जीवित होंगे, उसी तरह जो लोग यीशु पर भरोसा करते हैं, वे परमेश्वर के साथ हमेशा के लिए जीवित रहेंगे। यीशु कहता है कि यह होने का कारण इस संसार के लिए परमेश्वर का प्रेम है। परमेश्वर इस संसार के लोगों से इतना प्रेम करता है कि वह नहीं चाहता कि वे मरें। इसलिए परमेश्वर ने लोगों को एक बहुत ही बहुमूल्य उपहार दिया—उसने उन्हें अपना बहुत विशेष और प्रिय पुत्र दिया। परमेश्वर ने अपने बहुत विशेष पुत्र को पृथ्वी पर भेजा, लोगों के लिए मरने के लिए। यह उपहार है।</w:t>
      </w:r>
    </w:p>
    <w:p>
      <w:pPr/>
      <w:r>
        <w:rPr>
          <w:lang w:val="hi_IN" w:bidi="hi_IN"/>
        </w:rPr>
      </w:r>
      <w:r>
        <w:rPr>
          <w:lang w:val="hi_IN" w:bidi="hi_IN"/>
        </w:rPr>
        <w:t xml:space="preserve">यह विशेष पुत्र यीशु है, हालाँकि नीकुदेमुस अभी तक यह नहीं जानता है! जो लोग परमेश्वर के प्रिय पुत्र पर भरोसा करेंगे, वे नहीं मरेंगे, बल्कि अनन्त जीवन पाएँगे। इसका अर्थ है कि वे हमेशा के लिए परमेश्वर के साथ सही रिश्ते में रहेंगे। यीशु कहता है कि </w:t>
      </w:r>
      <w:r>
        <w:rPr>
          <w:b/>
          <w:lang w:val="hi_IN" w:bidi="hi_IN"/>
        </w:rPr>
        <w:t>यही</w:t>
      </w:r>
      <w:r>
        <w:rPr>
          <w:lang w:val="hi_IN" w:bidi="hi_IN"/>
        </w:rPr>
        <w:t xml:space="preserve"> कारण है कि परमेश्वर ने अपने पुत्र को पृथ्वी पर भेजा—लोगों को बचाने के लिए! परमेश्वर ने अपने पुत्र को दण्ड देने के लिए पृथ्वी पर नहीं भेजा।</w:t>
      </w:r>
    </w:p>
    <w:p>
      <w:pPr/>
      <w:r>
        <w:rPr>
          <w:lang w:val="hi_IN" w:bidi="hi_IN"/>
        </w:rPr>
      </w:r>
      <w:r>
        <w:rPr>
          <w:lang w:val="hi_IN" w:bidi="hi_IN"/>
        </w:rPr>
        <w:t>यहाँ रुकें और चर्चा करें: क्या आप किसी परिवार के किसी विशेष पुत्र के बारे में एक कहानी बता सकते हैं? यह पुत्र इतना विशेष और प्रिय क्यों था? ऑडियो को यहाँ रोकें।</w:t>
      </w:r>
    </w:p>
    <w:p>
      <w:pPr/>
      <w:r>
        <w:rPr>
          <w:lang w:val="hi_IN" w:bidi="hi_IN"/>
        </w:rPr>
      </w:r>
      <w:r>
        <w:rPr>
          <w:lang w:val="hi_IN" w:bidi="hi_IN"/>
        </w:rPr>
        <w:t>यीशु दण्ड के बारे में कई बातें कहकर जारी रखता है। वह कहता है कि परमेश्वर उन लोगों को दोष नहीं देंगे जो परमेश्वर के पुत्र पर विश्वास रखते हैं, लेकिन जो कोई यीशु पर विश्वास नहीं करता, वह पहले से ही दोषी है।</w:t>
      </w:r>
    </w:p>
    <w:p>
      <w:pPr/>
      <w:r>
        <w:rPr>
          <w:lang w:val="hi_IN" w:bidi="hi_IN"/>
        </w:rPr>
      </w:r>
      <w:r>
        <w:rPr>
          <w:lang w:val="hi_IN" w:bidi="hi_IN"/>
        </w:rPr>
        <w:t xml:space="preserve">न्यायाधीश एक आधिकारिक व्यक्ति होता है जो यह निर्णय लेता है कि कोई व्यक्ति किसी अपराध के लिए दोषी है या नहीं। जब कोई न्यायाधीश किसी व्यक्ति को </w:t>
      </w:r>
      <w:r>
        <w:rPr>
          <w:b/>
          <w:lang w:val="hi_IN" w:bidi="hi_IN"/>
        </w:rPr>
        <w:t>दोषी</w:t>
      </w:r>
      <w:r>
        <w:rPr>
          <w:lang w:val="hi_IN" w:bidi="hi_IN"/>
        </w:rPr>
        <w:t xml:space="preserve"> ठहराता है, इसका अर्थ है कि न्यायाधीश यह घोषित करता है कि वह व्यक्ति दोषी है। फिर न्यायी बताएगा कि इस व्यक्ति को क्या दण्ड मिलना चाहिए। परमेश्वर सभी लोगों का न्यायी है।</w:t>
      </w:r>
    </w:p>
    <w:p>
      <w:pPr/>
      <w:r>
        <w:rPr>
          <w:lang w:val="hi_IN" w:bidi="hi_IN"/>
        </w:rPr>
      </w:r>
      <w:r>
        <w:rPr>
          <w:lang w:val="hi_IN" w:bidi="hi_IN"/>
        </w:rPr>
        <w:t xml:space="preserve">जब यीशु पर विश्वास करने वाला कोई व्यक्ति परमेश्वर के सामने खड़ा होगा, तो परमेश्वर उनसे कहेंगे: "मैं तुम्हें उन सभी कामों के लिए दण्ड नहीं दूँगा जो तुमने गलत किए हैं, क्योंकि तुम मेरे प्रिय पुत्र पर विश्वास करते हो!" लेकिन जब कोई व्यक्ति जो यीशु पर विश्वास </w:t>
      </w:r>
      <w:r>
        <w:rPr>
          <w:b/>
          <w:lang w:val="hi_IN" w:bidi="hi_IN"/>
        </w:rPr>
        <w:t>नहीं</w:t>
      </w:r>
      <w:r>
        <w:rPr>
          <w:lang w:val="hi_IN" w:bidi="hi_IN"/>
        </w:rPr>
        <w:t xml:space="preserve"> करता, परमेश्वर के सामने न्यायाधीश के रूप में खड़ा होगा, तो परमेश्वर उसे उनके द्वारा किए गए सभी गलत कामों के लिए दण्ड देंगे। जब तक लोग यीशु पर विश्वास नहीं करते हैं, तब तक परमेश्वर उन्हें हर गलत काम के लिए दोषी घोषित करता है।</w:t>
      </w:r>
    </w:p>
    <w:p>
      <w:pPr/>
      <w:r>
        <w:rPr>
          <w:lang w:val="hi_IN" w:bidi="hi_IN"/>
        </w:rPr>
      </w:r>
      <w:r>
        <w:rPr>
          <w:lang w:val="hi_IN" w:bidi="hi_IN"/>
        </w:rPr>
        <w:t>यहाँ रुकें और चर्चा करें: किसी अदालती मामले या किसी निर्णय के बारे में एक कहानी बताएँ। उस व्यक्ति को कैसे दण्ड दिया गया? इसके बारे में निर्णय किसने लिया? ऑडियो को यहाँ रोकें।</w:t>
      </w:r>
    </w:p>
    <w:p>
      <w:pPr/>
      <w:r>
        <w:rPr>
          <w:lang w:val="hi_IN" w:bidi="hi_IN"/>
        </w:rPr>
      </w:r>
      <w:r>
        <w:rPr>
          <w:lang w:val="hi_IN" w:bidi="hi_IN"/>
        </w:rPr>
        <w:t>फिर यीशु "न्याय करने का आधार" के बारे में बात करता है, जिसका अर्थ है न्याय का कारण, या न्याय करने का तरीका। अब हम कुछ बातों को पहचानते हैं जो हमने यूहन्ना के पहले अध्याय की शुरुआत में भी सुनी थीं, जब लेखक यूहन्ना यीशु को पेश कर रहा था। उस समय यूहन्ना ने ज्योति और अन्धकार के बारे में बात की। उसने कहा था कि ज्योति संसार में आ गई है, और अन्धकार ज्योति को रोक नहीं सका। बाद में यह स्पष्ट हो गया कि यह चित्र भाषा थी, और यह ज्योति का तात्पर्य यीशु से था। यीशु एक ज्योति की तरह था जो लोगों के लिए परमेश्वर को देखना सम्भव बनाता था।</w:t>
      </w:r>
    </w:p>
    <w:p>
      <w:pPr/>
      <w:r>
        <w:rPr>
          <w:lang w:val="hi_IN" w:bidi="hi_IN"/>
        </w:rPr>
      </w:r>
      <w:r>
        <w:rPr>
          <w:lang w:val="hi_IN" w:bidi="hi_IN"/>
        </w:rPr>
        <w:t>इस भाग में हम ज्योति और अन्धकार के बारे में भी सुनते हैं। यीशु कहता है कि ज्योति संसार में आ गई है। लेकिन लोगों ने ज्योति से ज्यादा अन्धकार को पसंद किया! इसलिए, परमेश्वर लोगों का न्याय करने का कारण यह है कि क्योंकि उन्होंने यीशु पर विश्वास नहीं किया, इसलिए वे ज्योति के बजाय अन्धकार को चुनते हैं।</w:t>
      </w:r>
    </w:p>
    <w:p>
      <w:pPr/>
      <w:r>
        <w:rPr>
          <w:lang w:val="hi_IN" w:bidi="hi_IN"/>
        </w:rPr>
      </w:r>
      <w:r>
        <w:rPr>
          <w:lang w:val="hi_IN" w:bidi="hi_IN"/>
        </w:rPr>
        <w:t xml:space="preserve">फिर यीशु कहता है कि जो लोग बुरे काम करते हैं वे अन्धकार में रहना चाहते हैं। वे नहीं चाहते कि कोई भी उनके किए हुए बुरे कामों को देखे। लेकिन जो लोग सही काम करते हैं—जो लोग परमेश्वर के सच्चे मार्ग का पालन करते हैं—ज्योति से खुश हैं। ये लोग ज्योति में कदम रखने से डरते नहीं हैं। उन्होंने जो कुछ किया है वह </w:t>
      </w:r>
      <w:r>
        <w:rPr>
          <w:b/>
          <w:lang w:val="hi_IN" w:bidi="hi_IN"/>
        </w:rPr>
        <w:t>परमेश्वर में</w:t>
      </w:r>
      <w:r>
        <w:rPr>
          <w:lang w:val="hi_IN" w:bidi="hi_IN"/>
        </w:rPr>
        <w:t xml:space="preserve"> किया। इसका अर्थ यह हो सकता है कि उन्होंने </w:t>
      </w:r>
      <w:r>
        <w:rPr>
          <w:b/>
          <w:lang w:val="hi_IN" w:bidi="hi_IN"/>
        </w:rPr>
        <w:t>परमेश्वर की मदद से</w:t>
      </w:r>
      <w:r>
        <w:rPr>
          <w:lang w:val="hi_IN" w:bidi="hi_IN"/>
        </w:rPr>
        <w:t xml:space="preserve"> सब कुछ किया, या इसका अर्थ यह हो सकता है कि उन्होंने </w:t>
      </w:r>
      <w:r>
        <w:rPr>
          <w:b/>
          <w:lang w:val="hi_IN" w:bidi="hi_IN"/>
        </w:rPr>
        <w:t>परमेश्वर की आज्ञा मानने</w:t>
      </w:r>
      <w:r>
        <w:rPr>
          <w:lang w:val="hi_IN" w:bidi="hi_IN"/>
        </w:rPr>
        <w:t xml:space="preserve"> के लिए सब कुछ किया। किसी भी तरह से, उनके पास छिपाने के लिए कुछ नहीं है और उन्हें ज्योति से डरने की आवश्यकता नहीं है।</w:t>
      </w:r>
    </w:p>
    <w:p>
      <w:pPr/>
      <w:r>
        <w:rPr>
          <w:lang w:val="hi_IN" w:bidi="hi_IN"/>
        </w:rPr>
      </w:r>
      <w:r>
        <w:rPr>
          <w:lang w:val="hi_IN" w:bidi="hi_IN"/>
        </w:rPr>
        <w:t>और इसलिए, यह बातचीत जो नीकुदेमुस ने रात के अंधेरे में यीशु के साथ की थी, वह ज्योति के बारे में बात करने के साथ समाप्त होती है। क्योंकि नीकुदेमुस एक फरीसी था, इसलिए उसके पास परमेश्वर के न्याय के बारे में काफी अलग विचार होगा। हमने पहले ही सुना है कि फरीसी उस बात का पालन करने में बहुत सावधान थे जो परमेश्वर ने आज्ञा दी थी। फरीसी मानते थे कि परमेश्वर फरीसियों का न्याय नहीं करेंगे, क्योंकि वे बहुत आज्ञाकारी थे। नीकुदेमुस शायद यह सुनकर वास्तव में हैरान हुआ होगा कि यदि लोग परमेश्वर के पुत्र पर विश्वास करते हैं तो उनका न्याय नहीं होगा! नीकुदेमुस अभी तक यह भी नहीं जानता कि परमेश्वर का यह विशेष पुत्र कौन है, हालाँकि वह यह अनुमान लगा रहा है कि यीशु अपने बारे में बात कर रहा है।</w:t>
      </w:r>
    </w:p>
    <w:p>
      <w:pPr/>
      <w:r>
        <w:rPr>
          <w:lang w:val="hi_IN" w:bidi="hi_IN"/>
        </w:rPr>
      </w:r>
      <w:r>
        <w:rPr>
          <w:lang w:val="hi_IN" w:bidi="hi_IN"/>
        </w:rPr>
        <w:t>यहाँ रुकें और चर्चा करें: क्या आप एक कहानी बता सकते हैं कि आपके समुदाय के लोग कैसे सोचते हैं कि वे परमेश्वर के साथ सही हो सकते हैं? इस ऑडियो को यहाँ रोकें।</w:t>
      </w:r>
    </w:p>
    <w:p>
      <w:pPr/>
      <w:r>
        <w:rPr>
          <w:lang w:val="hi_IN" w:bidi="hi_IN"/>
        </w:rPr>
      </w:r>
      <w:r>
        <w:rPr>
          <w:lang w:val="hi_IN" w:bidi="hi_IN"/>
        </w:rPr>
        <w:t>यूहन्ना की पुस्तक के अन्त तक, हम सुनेंगे कि नीकुदेमुस यीशु को क्रूस पर चढाए जाने के बाद यीशु को दफनाने में मदद करता है। नीकुदेमुस शायद यीशु का एक विश्वासी बन गया था। नीकुदेमुस ने ज्योति को चुना!</w:t>
      </w:r>
    </w:p>
    <w:p>
      <w:pPr/>
      <w:r>
        <w:rPr>
          <w:lang w:val="hi_IN" w:bidi="hi_IN"/>
        </w:rPr>
      </w:r>
      <w:r>
        <w:rPr>
          <w:lang w:val="hi_IN" w:bidi="hi_IN"/>
        </w:rPr>
        <w:t>क्योंकि यह भाग काफी जटिल है, इसलिए आप बाइबल से पाठ को फिर से सुन सकते हैं, और फिर इस रिकॉर्डिंग को दूसरी बार सुन सकते हैं।</w:t>
      </w:r>
      <w:r>
        <w:rPr>
          <w:lang w:val="hi_IN" w:bidi="hi_IN"/>
        </w:rPr>
      </w:r>
    </w:p>
    <w:p>
      <w:pPr>
        <w:pStyle w:val="Heading3"/>
      </w:pPr>
      <w:r>
        <w:rPr>
          <w:lang w:val="hi_IN" w:bidi="hi_IN"/>
        </w:rPr>
        <w:t>घटनाओं को समझाना</w:t>
      </w:r>
    </w:p>
    <w:p>
      <w:pPr/>
      <w:r>
        <w:rPr>
          <w:lang w:val="hi_IN" w:bidi="hi_IN"/>
        </w:rPr>
      </w:r>
      <w:r>
        <w:rPr>
          <w:lang w:val="hi_IN" w:bidi="hi_IN"/>
        </w:rPr>
        <w:t>सबसे पहले, यूहन्ना 3:1–8 को अपने अनुवाद में सुनें।</w:t>
      </w:r>
    </w:p>
    <w:p>
      <w:pPr/>
      <w:r>
        <w:rPr>
          <w:lang w:val="hi_IN" w:bidi="hi_IN"/>
        </w:rPr>
      </w:r>
      <w:r>
        <w:rPr>
          <w:lang w:val="hi_IN" w:bidi="hi_IN"/>
        </w:rPr>
        <w:t>फिर, यूहन्ना 3:9–21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1 दृश्य है।</w:t>
      </w:r>
    </w:p>
    <w:p>
      <w:pPr/>
      <w:r>
        <w:rPr>
          <w:lang w:val="hi_IN" w:bidi="hi_IN"/>
        </w:rPr>
      </w:r>
      <w:r>
        <w:rPr>
          <w:lang w:val="hi_IN" w:bidi="hi_IN"/>
        </w:rPr>
        <w:t>इस दृश्य में, यीशु नीकुदेमुस के साथ अपनी बातचीत जारी रख रहा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नीकुदेमुस</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मनुष्य का पुत्र</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परमेश्वर का प्रिय पुत्र</w:t>
      </w:r>
    </w:p>
    <w:p>
      <w:pPr>
        <w:pStyle w:val="ListBullet"/>
        <w:spacing w:line="240" w:lineRule="auto"/>
        <w:ind w:left="720"/>
      </w:pPr>
      <w:r>
        <w:rPr>
          <w:lang w:val="hi_IN" w:bidi="hi_IN"/>
        </w:rPr>
      </w:r>
      <w:r>
        <w:rPr>
          <w:lang w:val="hi_IN" w:bidi="hi_IN"/>
        </w:rPr>
        <w:t>संसार के लोग</w:t>
      </w:r>
    </w:p>
    <w:p>
      <w:pPr>
        <w:pStyle w:val="ListBullet"/>
        <w:spacing w:line="240" w:lineRule="auto"/>
        <w:ind w:left="720"/>
      </w:pPr>
      <w:r>
        <w:rPr>
          <w:lang w:val="hi_IN" w:bidi="hi_IN"/>
        </w:rPr>
      </w:r>
      <w:r>
        <w:rPr>
          <w:lang w:val="hi_IN" w:bidi="hi_IN"/>
        </w:rPr>
        <w:t>वे लोग जो ज्योति को चुनते हैं</w:t>
      </w:r>
    </w:p>
    <w:p>
      <w:pPr>
        <w:pStyle w:val="ListBullet"/>
        <w:spacing w:line="240" w:lineRule="auto"/>
        <w:ind w:left="720"/>
      </w:pPr>
      <w:r>
        <w:rPr>
          <w:lang w:val="hi_IN" w:bidi="hi_IN"/>
        </w:rPr>
      </w:r>
      <w:r>
        <w:rPr>
          <w:lang w:val="hi_IN" w:bidi="hi_IN"/>
        </w:rPr>
        <w:t>वे लोग जो अन्धकार को चुनते हैं</w:t>
      </w:r>
    </w:p>
    <w:p>
      <w:pPr/>
      <w:r>
        <w:rPr>
          <w:lang w:val="hi_IN" w:bidi="hi_IN"/>
        </w:rPr>
      </w:r>
      <w:r>
        <w:rPr>
          <w:lang w:val="hi_IN" w:bidi="hi_IN"/>
        </w:rPr>
        <w:t>यह भाग पिछले भाग के साथ ही घटित हो रहा है। नीकुदेमुस जो फरीसी था वह रात में यीशु के पास आया था।</w:t>
      </w:r>
    </w:p>
    <w:p>
      <w:pPr/>
      <w:r>
        <w:rPr>
          <w:lang w:val="hi_IN" w:bidi="hi_IN"/>
        </w:rPr>
      </w:r>
      <w:r>
        <w:rPr>
          <w:lang w:val="hi_IN" w:bidi="hi_IN"/>
        </w:rPr>
        <w:t>हम नीकुदेमुस को यहाँ केवल एक प्रश्न पूछते हुए सुनते हैं: "ये बातें कैसे हो सकती हैं?" इसका अर्थ है कि वह सोच रहा है कि यीशु ने अपने पिछले उत्तरों में जो कुछ कहा है वह कैसे सम्भव है।" बाकी के सन्दर्भ में, हम केवल यीशु को बोलते हुए सुनते हैं। और जैसा कि पिछले भाग में था, यीशु अपना उत्तर "सच में" या "मैं सच बोल रहा हूँ" कहकर शुरू करता है। इसका मतलब यह नहीं है कि यीशु ने जो अन्य बातें कही हैं, वे सच नहीं हैं। इसका अर्थ है कि यीशु कुछ महत्वपूर्ण कहने वाला है और नीकुदेमुस को ध्यान देना चाहिए।</w:t>
      </w:r>
    </w:p>
    <w:p>
      <w:pPr/>
      <w:r>
        <w:rPr>
          <w:lang w:val="hi_IN" w:bidi="hi_IN"/>
        </w:rPr>
      </w:r>
      <w:r>
        <w:rPr>
          <w:lang w:val="hi_IN" w:bidi="hi_IN"/>
        </w:rPr>
        <w:t>यीशु का उत्तर याद करना कठिन हो सकता है। जैसे कि पिछले पद में था, इसे भागों में बाँटना और हर चीज़ याद रखने में मदद के लिए वस्तुएँ या क्रियाएँ चुनना सहायक हो सकता है।</w:t>
      </w:r>
    </w:p>
    <w:p>
      <w:pPr/>
      <w:r>
        <w:rPr>
          <w:lang w:val="hi_IN" w:bidi="hi_IN"/>
        </w:rPr>
      </w:r>
      <w:r>
        <w:rPr>
          <w:b/>
          <w:lang w:val="hi_IN" w:bidi="hi_IN"/>
        </w:rPr>
        <w:t>भाग 1</w:t>
      </w:r>
    </w:p>
    <w:p>
      <w:pPr/>
      <w:r>
        <w:rPr>
          <w:lang w:val="hi_IN" w:bidi="hi_IN"/>
        </w:rPr>
      </w:r>
      <w:r>
        <w:rPr>
          <w:lang w:val="hi_IN" w:bidi="hi_IN"/>
        </w:rPr>
        <w:t>यीशु नीकुदेमुस को थोड़ा डांटता है क्योंकि यीशु ने जो कहा था उसे वह नहीं समझता था, क्योंकि नीकुदेमुस एक शिक्षक है, इसलिए उसे समझना चाहिए था।</w:t>
      </w:r>
    </w:p>
    <w:p>
      <w:pPr/>
      <w:r>
        <w:rPr>
          <w:lang w:val="hi_IN" w:bidi="hi_IN"/>
        </w:rPr>
      </w:r>
      <w:r>
        <w:rPr>
          <w:lang w:val="hi_IN" w:bidi="hi_IN"/>
        </w:rPr>
        <w:t>एक गतिविधि या कोई वस्तु चुनो जो आपको इस भाग को याद करने में मदद करे। इस ऑडियो को यहाँ रोकें।</w:t>
      </w:r>
    </w:p>
    <w:p>
      <w:pPr/>
      <w:r>
        <w:rPr>
          <w:lang w:val="hi_IN" w:bidi="hi_IN"/>
        </w:rPr>
      </w:r>
      <w:r>
        <w:rPr>
          <w:b/>
          <w:lang w:val="hi_IN" w:bidi="hi_IN"/>
        </w:rPr>
        <w:t>भाग 2</w:t>
      </w:r>
    </w:p>
    <w:p>
      <w:pPr/>
      <w:r>
        <w:rPr>
          <w:lang w:val="hi_IN" w:bidi="hi_IN"/>
        </w:rPr>
      </w:r>
      <w:r>
        <w:rPr>
          <w:lang w:val="hi_IN" w:bidi="hi_IN"/>
        </w:rPr>
        <w:t>यीशु कहता है कि "सच में," यीशु उन बातों के बारे में बोलता है जो वह जानता है और देखता है, लेकिन लोग उस पर विश्वास नहीं करते हैं।</w:t>
      </w:r>
    </w:p>
    <w:p>
      <w:pPr/>
      <w:r>
        <w:rPr>
          <w:lang w:val="hi_IN" w:bidi="hi_IN"/>
        </w:rPr>
      </w:r>
      <w:r>
        <w:rPr>
          <w:lang w:val="hi_IN" w:bidi="hi_IN"/>
        </w:rPr>
        <w:t>एक गतिविधि या कोई वस्तु चुनो जो आपको इस भाग को याद करने में मदद करे। इस ऑडियो को यहाँ रोकें।</w:t>
      </w:r>
    </w:p>
    <w:p>
      <w:pPr/>
      <w:r>
        <w:rPr>
          <w:lang w:val="hi_IN" w:bidi="hi_IN"/>
        </w:rPr>
      </w:r>
      <w:r>
        <w:rPr>
          <w:b/>
          <w:lang w:val="hi_IN" w:bidi="hi_IN"/>
        </w:rPr>
        <w:t>भाग 3</w:t>
      </w:r>
    </w:p>
    <w:p>
      <w:pPr/>
      <w:r>
        <w:rPr>
          <w:lang w:val="hi_IN" w:bidi="hi_IN"/>
        </w:rPr>
      </w:r>
      <w:r>
        <w:rPr>
          <w:lang w:val="hi_IN" w:bidi="hi_IN"/>
        </w:rPr>
        <w:t>लोग यीशु पर विश्वास नहीं करते जब वह इस पृथ्वी की बातों के बारे में बात करता है, और इसलिए वे उस पर विश्वास नहीं करेंगे जब वह स्वर्ग की बातों के बारे में बात करेगा।</w:t>
      </w:r>
    </w:p>
    <w:p>
      <w:pPr/>
      <w:r>
        <w:rPr>
          <w:lang w:val="hi_IN" w:bidi="hi_IN"/>
        </w:rPr>
      </w:r>
      <w:r>
        <w:rPr>
          <w:lang w:val="hi_IN" w:bidi="hi_IN"/>
        </w:rPr>
        <w:t>एक गतिविधि या कोई वस्तु चुनो जो आपको इस भाग को याद करने में मदद करे। इस ऑडियो को यहाँ रोकें।</w:t>
      </w:r>
    </w:p>
    <w:p>
      <w:pPr/>
      <w:r>
        <w:rPr>
          <w:lang w:val="hi_IN" w:bidi="hi_IN"/>
        </w:rPr>
      </w:r>
      <w:r>
        <w:rPr>
          <w:b/>
          <w:lang w:val="hi_IN" w:bidi="hi_IN"/>
        </w:rPr>
        <w:t>भाग 4</w:t>
      </w:r>
    </w:p>
    <w:p>
      <w:pPr/>
      <w:r>
        <w:rPr>
          <w:lang w:val="hi_IN" w:bidi="hi_IN"/>
        </w:rPr>
      </w:r>
      <w:r>
        <w:rPr>
          <w:lang w:val="hi_IN" w:bidi="hi_IN"/>
        </w:rPr>
        <w:t>मनुष्य का पुत्र स्वर्ग में है और नीचे उतर आया है—यही कारण है कि वह उन सभी बातों को जानता है।</w:t>
      </w:r>
    </w:p>
    <w:p>
      <w:pPr/>
      <w:r>
        <w:rPr>
          <w:lang w:val="hi_IN" w:bidi="hi_IN"/>
        </w:rPr>
      </w:r>
      <w:r>
        <w:rPr>
          <w:lang w:val="hi_IN" w:bidi="hi_IN"/>
        </w:rPr>
        <w:t>एक गतिविधि या कोई वस्तु चुनो जो आपको इस भाग को याद करने में मदद करे। इस ऑडियो को यहाँ रोकें।</w:t>
      </w:r>
    </w:p>
    <w:p>
      <w:pPr/>
      <w:r>
        <w:rPr>
          <w:lang w:val="hi_IN" w:bidi="hi_IN"/>
        </w:rPr>
      </w:r>
      <w:r>
        <w:rPr>
          <w:b/>
          <w:lang w:val="hi_IN" w:bidi="hi_IN"/>
        </w:rPr>
        <w:t>भाग 5</w:t>
      </w:r>
    </w:p>
    <w:p>
      <w:pPr/>
      <w:r>
        <w:rPr>
          <w:lang w:val="hi_IN" w:bidi="hi_IN"/>
        </w:rPr>
      </w:r>
      <w:r>
        <w:rPr>
          <w:lang w:val="hi_IN" w:bidi="hi_IN"/>
        </w:rPr>
        <w:t>मूसा ने जंगल में साँप को ऊँचा उठाया था। मनुष्य के पुत्र को ऊँचा किया जाएगा। हर कोई जो मनुष्य के पुत्र पर विश्वास करेगा, उसे अनन्त जीवन मिलेगा।</w:t>
      </w:r>
    </w:p>
    <w:p>
      <w:pPr/>
      <w:r>
        <w:rPr>
          <w:lang w:val="hi_IN" w:bidi="hi_IN"/>
        </w:rPr>
      </w:r>
      <w:r>
        <w:rPr>
          <w:lang w:val="hi_IN" w:bidi="hi_IN"/>
        </w:rPr>
        <w:t>एक गतिविधि या कोई वस्तु चुनो जो आपको इस भाग को याद करने में मदद करे। इस ऑडियो को यहाँ रोकें।</w:t>
      </w:r>
    </w:p>
    <w:p>
      <w:pPr/>
      <w:r>
        <w:rPr>
          <w:lang w:val="hi_IN" w:bidi="hi_IN"/>
        </w:rPr>
      </w:r>
      <w:r>
        <w:rPr>
          <w:b/>
          <w:lang w:val="hi_IN" w:bidi="hi_IN"/>
        </w:rPr>
        <w:t>भाग 6</w:t>
      </w:r>
    </w:p>
    <w:p>
      <w:pPr/>
      <w:r>
        <w:rPr>
          <w:lang w:val="hi_IN" w:bidi="hi_IN"/>
        </w:rPr>
      </w:r>
      <w:r>
        <w:rPr>
          <w:lang w:val="hi_IN" w:bidi="hi_IN"/>
        </w:rPr>
        <w:t>यह हो रहा है क्योंकि परमेश्वर संसार से प्रेम करता है। परमेश्वर ने अपना प्रिय पुत्र संसार के लोगों को दिया। हर कोई जो परमेश्वर के प्रिय पुत्र पर विश्वास करता है, वह परमेश्वर के साथ अच्छे रिश्ते में हमेशा के लिए जीवित रहेगा।</w:t>
      </w:r>
    </w:p>
    <w:p>
      <w:pPr/>
      <w:r>
        <w:rPr>
          <w:lang w:val="hi_IN" w:bidi="hi_IN"/>
        </w:rPr>
      </w:r>
      <w:r>
        <w:rPr>
          <w:lang w:val="hi_IN" w:bidi="hi_IN"/>
        </w:rPr>
        <w:t>एक गतिविधि या कोई वस्तु चुनो जो आपको इस भाग को याद करने में मदद करे। इस ऑडियो को यहाँ रोकें।</w:t>
      </w:r>
    </w:p>
    <w:p>
      <w:pPr/>
      <w:r>
        <w:rPr>
          <w:lang w:val="hi_IN" w:bidi="hi_IN"/>
        </w:rPr>
      </w:r>
      <w:r>
        <w:rPr>
          <w:b/>
          <w:lang w:val="hi_IN" w:bidi="hi_IN"/>
        </w:rPr>
        <w:t>भाग 7</w:t>
      </w:r>
    </w:p>
    <w:p>
      <w:pPr/>
      <w:r>
        <w:rPr>
          <w:lang w:val="hi_IN" w:bidi="hi_IN"/>
        </w:rPr>
      </w:r>
      <w:r>
        <w:rPr>
          <w:lang w:val="hi_IN" w:bidi="hi_IN"/>
        </w:rPr>
        <w:t>परमेश्वर ने अपने पुत्र को लोगों को दण्ड देने के लिए संसार में नहीं, बल्कि लोगों को बचाने के लिए भेजा।</w:t>
      </w:r>
    </w:p>
    <w:p>
      <w:pPr/>
      <w:r>
        <w:rPr>
          <w:lang w:val="hi_IN" w:bidi="hi_IN"/>
        </w:rPr>
      </w:r>
      <w:r>
        <w:rPr>
          <w:lang w:val="hi_IN" w:bidi="hi_IN"/>
        </w:rPr>
        <w:t>एक गतिविधि या कोई वस्तु चुनो जो आपको इस भाग को याद करने में मदद करे। इस ऑडियो को यहाँ रोकें।</w:t>
      </w:r>
    </w:p>
    <w:p>
      <w:pPr/>
      <w:r>
        <w:rPr>
          <w:lang w:val="hi_IN" w:bidi="hi_IN"/>
        </w:rPr>
      </w:r>
      <w:r>
        <w:rPr>
          <w:b/>
          <w:lang w:val="hi_IN" w:bidi="hi_IN"/>
        </w:rPr>
        <w:t>भाग 8</w:t>
      </w:r>
    </w:p>
    <w:p>
      <w:pPr/>
      <w:r>
        <w:rPr>
          <w:lang w:val="hi_IN" w:bidi="hi_IN"/>
        </w:rPr>
      </w:r>
      <w:r>
        <w:rPr>
          <w:lang w:val="hi_IN" w:bidi="hi_IN"/>
        </w:rPr>
        <w:t>हर कोई जो परमेश्वर के प्रिय पुत्र पर विश्वास करता है, उसे दण्ड नहीं दिया जाएगा। जो लोग परमेश्वर के प्रिय पुत्र पर विश्वास नहीं करते उन्हें दण्ड दिया जाएगा।</w:t>
      </w:r>
    </w:p>
    <w:p>
      <w:pPr/>
      <w:r>
        <w:rPr>
          <w:lang w:val="hi_IN" w:bidi="hi_IN"/>
        </w:rPr>
      </w:r>
      <w:r>
        <w:rPr>
          <w:lang w:val="hi_IN" w:bidi="hi_IN"/>
        </w:rPr>
        <w:t>एक गतिविधि या कोई वस्तु चुनो जो आपको इस भाग को याद करने में मदद करे। इस ऑडियो को यहाँ रोकें।</w:t>
      </w:r>
    </w:p>
    <w:p>
      <w:pPr/>
      <w:r>
        <w:rPr>
          <w:lang w:val="hi_IN" w:bidi="hi_IN"/>
        </w:rPr>
      </w:r>
      <w:r>
        <w:rPr>
          <w:b/>
          <w:lang w:val="hi_IN" w:bidi="hi_IN"/>
        </w:rPr>
        <w:t>भाग 9</w:t>
      </w:r>
    </w:p>
    <w:p>
      <w:pPr/>
      <w:r>
        <w:rPr>
          <w:lang w:val="hi_IN" w:bidi="hi_IN"/>
        </w:rPr>
      </w:r>
      <w:r>
        <w:rPr>
          <w:lang w:val="hi_IN" w:bidi="hi_IN"/>
        </w:rPr>
        <w:t>परमेश्वर लोगों का न्याय करने का कारण यह है कि वे ज्योति के बजाय अन्धकार को चुनते हैं। ज्योति का अर्थ है यीशु।</w:t>
      </w:r>
    </w:p>
    <w:p>
      <w:pPr/>
      <w:r>
        <w:rPr>
          <w:lang w:val="hi_IN" w:bidi="hi_IN"/>
        </w:rPr>
      </w:r>
      <w:r>
        <w:rPr>
          <w:lang w:val="hi_IN" w:bidi="hi_IN"/>
        </w:rPr>
        <w:t>एक गतिविधि या कोई वस्तु चुनो जो आपको इस भाग को याद करने में मदद करे। इस ऑडियो को यहाँ रोकें।</w:t>
      </w:r>
    </w:p>
    <w:p>
      <w:pPr/>
      <w:r>
        <w:rPr>
          <w:lang w:val="hi_IN" w:bidi="hi_IN"/>
        </w:rPr>
      </w:r>
      <w:r>
        <w:rPr>
          <w:b/>
          <w:lang w:val="hi_IN" w:bidi="hi_IN"/>
        </w:rPr>
        <w:t>भाग 10</w:t>
      </w:r>
    </w:p>
    <w:p>
      <w:pPr/>
      <w:r>
        <w:rPr>
          <w:lang w:val="hi_IN" w:bidi="hi_IN"/>
        </w:rPr>
      </w:r>
      <w:r>
        <w:rPr>
          <w:lang w:val="hi_IN" w:bidi="hi_IN"/>
        </w:rPr>
        <w:t>जो लोग बुरे काम करते हैं वे अन्धकार में रहना चाहते हैं, लेकिन जो लोग परमेश्वर की आज्ञा मानते हैं वे ज्योति में रहकर खुश हैं।</w:t>
      </w:r>
    </w:p>
    <w:p>
      <w:pPr/>
      <w:r>
        <w:rPr>
          <w:lang w:val="hi_IN" w:bidi="hi_IN"/>
        </w:rPr>
      </w:r>
      <w:r>
        <w:rPr>
          <w:lang w:val="hi_IN" w:bidi="hi_IN"/>
        </w:rPr>
        <w:t>एक गतिविधि या कोई वस्तु चुनो जो आपको इस भाग को याद करने में मदद करे। इस ऑडियो को यहाँ रोकें।</w:t>
      </w:r>
    </w:p>
    <w:p>
      <w:pPr/>
      <w:r>
        <w:rPr>
          <w:lang w:val="hi_IN" w:bidi="hi_IN"/>
        </w:rPr>
      </w:r>
      <w:r>
        <w:rPr>
          <w:lang w:val="hi_IN" w:bidi="hi_IN"/>
        </w:rPr>
        <w:t>अब, ये सभी कार्य करें, या इन वस्तुओं को सही क्रम में दिखाएँ, ताकि आपको यीशु की बात याद करने में मदद मिल सके। आप इसे कुछ बार कर सकते हैं जब तक कि आप उन्हें सही क्रम में याद करने में सक्षम न हों। शायद आपके पास अन्य विचार हैं कि इस भाग को अच्छी तरह से याद कैसे करें! शायद आप इसे एक नृत्य या गीत में बदल सकते हैं!</w:t>
      </w:r>
    </w:p>
    <w:p>
      <w:pPr/>
      <w:r>
        <w:rPr>
          <w:lang w:val="hi_IN" w:bidi="hi_IN"/>
        </w:rPr>
      </w:r>
      <w:r>
        <w:rPr>
          <w:lang w:val="hi_IN" w:bidi="hi_IN"/>
        </w:rPr>
        <w:t>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 उस प्रश्न को शामिल करना न भूलें जो नीकुदेमुस ने शुरुआत में यीशु से पूछा था।</w:t>
      </w:r>
    </w:p>
    <w:p>
      <w:pPr/>
      <w:r>
        <w:rPr>
          <w:lang w:val="hi_IN" w:bidi="hi_IN"/>
        </w:rPr>
      </w:r>
      <w:r>
        <w:rPr>
          <w:lang w:val="hi_IN" w:bidi="hi_IN"/>
        </w:rPr>
        <w:t>जब आप यह गतिविधि कर रहे हैं, तो आप निश्चित रूप से उन कार्यों और वस्तुओं का उपयोग कर सकते हैं जो आपने इससे पहले उपयोग किए थे, यह याद करने के लिए कि यीशु ने आगे क्या कहा।</w:t>
      </w:r>
      <w:r>
        <w:rPr>
          <w:lang w:val="hi_IN" w:bidi="hi_IN"/>
        </w:rPr>
      </w:r>
    </w:p>
    <w:p>
      <w:pPr>
        <w:pStyle w:val="Heading3"/>
      </w:pPr>
      <w:r>
        <w:rPr>
          <w:lang w:val="hi_IN" w:bidi="hi_IN"/>
        </w:rPr>
        <w:t>पाठ को नाटकीय रूप देना</w:t>
      </w:r>
    </w:p>
    <w:p>
      <w:pPr/>
      <w:r>
        <w:rPr>
          <w:lang w:val="hi_IN" w:bidi="hi_IN"/>
        </w:rPr>
      </w:r>
      <w:r>
        <w:rPr>
          <w:lang w:val="hi_IN" w:bidi="hi_IN"/>
        </w:rPr>
        <w:t>सबसे पहले, यूहन्ना 3:1–8 को अपने अनुवाद में सुनें।</w:t>
      </w:r>
    </w:p>
    <w:p>
      <w:pPr/>
      <w:r>
        <w:rPr>
          <w:lang w:val="hi_IN" w:bidi="hi_IN"/>
        </w:rPr>
      </w:r>
      <w:r>
        <w:rPr>
          <w:lang w:val="hi_IN" w:bidi="hi_IN"/>
        </w:rPr>
        <w:t>फिर, यूहन्ना 3:9–21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1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नीकुदेमुस</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मनुष्य का पुत्र</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परमेश्वर का प्रिय पुत्र</w:t>
      </w:r>
    </w:p>
    <w:p>
      <w:pPr>
        <w:pStyle w:val="ListBullet"/>
        <w:spacing w:line="240" w:lineRule="auto"/>
        <w:ind w:left="720"/>
      </w:pPr>
      <w:r>
        <w:rPr>
          <w:lang w:val="hi_IN" w:bidi="hi_IN"/>
        </w:rPr>
      </w:r>
      <w:r>
        <w:rPr>
          <w:lang w:val="hi_IN" w:bidi="hi_IN"/>
        </w:rPr>
        <w:t>संसार के लोग</w:t>
      </w:r>
    </w:p>
    <w:p>
      <w:pPr>
        <w:pStyle w:val="ListBullet"/>
        <w:spacing w:line="240" w:lineRule="auto"/>
        <w:ind w:left="720"/>
      </w:pPr>
      <w:r>
        <w:rPr>
          <w:lang w:val="hi_IN" w:bidi="hi_IN"/>
        </w:rPr>
      </w:r>
      <w:r>
        <w:rPr>
          <w:lang w:val="hi_IN" w:bidi="hi_IN"/>
        </w:rPr>
        <w:t>वे लोग जो ज्योति को चुनते हैं</w:t>
      </w:r>
    </w:p>
    <w:p>
      <w:pPr>
        <w:pStyle w:val="ListBullet"/>
        <w:spacing w:line="240" w:lineRule="auto"/>
        <w:ind w:left="720"/>
      </w:pPr>
      <w:r>
        <w:rPr>
          <w:lang w:val="hi_IN" w:bidi="hi_IN"/>
        </w:rPr>
      </w:r>
      <w:r>
        <w:rPr>
          <w:lang w:val="hi_IN" w:bidi="hi_IN"/>
        </w:rPr>
        <w:t>वे लोग जो अन्धकार को चुनते हैं</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मनुष्य का पुत्र और परमेश्वर का प्रिय पुत्र दोनों का अर्थ है यीशु। लेकिन यीशु बहुत स्पष्ट रूप से यह नहीं कहता कि वह ही ये व्यक्ति है। इसलिए, आप किसी अन्य व्यक्ति को यीशु की भूमिका निभाने के लिए रख सकते हैं, और किसी अन्य व्यक्ति को मनुष्य पुत्र और परमेश्वर के प्रिय पुत्र दोनों की भूमिका निभाने के लिए। लेकिन आप सभी तीनों किरदारों, या तीन अलग-अलग लोगों को निभाने के लिए एक व्यक्ति को भी चुन सकते हैं।</w:t>
      </w:r>
    </w:p>
    <w:p>
      <w:pPr/>
      <w:r>
        <w:rPr>
          <w:lang w:val="hi_IN" w:bidi="hi_IN"/>
        </w:rPr>
      </w:r>
      <w:r>
        <w:rPr>
          <w:lang w:val="hi_IN" w:bidi="hi_IN"/>
        </w:rPr>
        <w:t>आप इस भाग की शुरुआत में पिछले भाग का अभिनय कर सकते हैं।</w:t>
      </w:r>
    </w:p>
    <w:p>
      <w:pPr/>
      <w:r>
        <w:rPr>
          <w:lang w:val="hi_IN" w:bidi="hi_IN"/>
        </w:rPr>
      </w:r>
      <w:r>
        <w:rPr>
          <w:lang w:val="hi_IN" w:bidi="hi_IN"/>
        </w:rPr>
        <w:t>लेखक यूहन्ना हमें इस बारे में जानकारी नहीं देता कि बातचीत कैसे समाप्त हुई। क्या आप सोचते हैं, जब नीकुदेमुस चुपचाप घर गया तब भी अँधेरा था? या क्या वे इतने लंबे समय तक बात कर रहे थे कि अब लगभग सुबह का समय हो चुका है, और जब नीकुदेमुस घर जा रहा है तो वह सूर्योदय की पहली झलक देख सकता है—जो उसे ज्योति और अन्धकार के बारे में यीशु के शब्दों की याद दिलाती है? आप अपनी कल्पना का उपयोग कर सकते हैं!</w:t>
      </w:r>
    </w:p>
    <w:p>
      <w:pPr/>
      <w:r>
        <w:rPr>
          <w:lang w:val="hi_IN" w:bidi="hi_IN"/>
        </w:rPr>
      </w:r>
      <w:r>
        <w:rPr>
          <w:lang w:val="hi_IN" w:bidi="hi_IN"/>
        </w:rPr>
        <w:t>सबसे पहले, बिना रुके पूरी कहानी का अभिनय करें। इस कहानी के संवाद, घटनाओं के क्रम, रूपरेखा और उसकी गति पर ध्यान दें। सुनिश्चित करें कि अभिनय करते समय, कहानी का कोई महत्वपूर्ण या कठिन भाग छूट न जाए। कहानी के हर भाग को याद रखने में एक-दूसरे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बिन्दुओं पर, अभिनय को रोककर उस पात्र की भूमिका निभाने वाले व्यक्ति से पूछें "आप क्या महसूस कर रहे हैं या क्या सोच रहे हैं?" पात्र का किरदार निभाने वाले व्यक्ति को यह जवाब देना चाहिए कि अगर वह उस पात्र के स्थान पर होता तो वह कैसा महसूस करता या क्या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नीकुदेमुस का यह सोचने का अभिनय करें कि ये बातें कैसे हो सकती हैं। यीशु का उसे समझ नहीं आने के लिए थोड़ा डाँटने का अभिनय करें।</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यीशु का किरदार निभाने वाले कलाकार से पूछें, "आप क्या महसूस कर रहे हैं?" वह व्यक्ति इस तरह से उत्तर दे सकता है:</w:t>
      </w:r>
    </w:p>
    <w:p>
      <w:pPr/>
      <w:r>
        <w:rPr>
          <w:lang w:val="hi_IN" w:bidi="hi_IN"/>
        </w:rPr>
      </w:r>
      <w:r>
        <w:rPr>
          <w:lang w:val="hi_IN" w:bidi="hi_IN"/>
        </w:rPr>
        <w:t>यीशु की बाकी बातों का अभिनय करें। जब यीशु वाला व्यक्ति बोल रहा है, तो समूह के अन्य लोग कार्य कर सकते हैं, या उन वस्तुओं को दिखा सकते हैं जिन्हें आपने पिछली गतिविधि में चुना है, ताकि वक्ता को यह याद करने में मदद मिल सके कि आगे क्या आता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नीकुदेमुस का किरदार निभाने वाले कलाकार से पूछें, "आप क्या सोच रहे हैं?" वह व्यक्ति इस तरह से उत्तर दे सकता है:</w:t>
      </w:r>
    </w:p>
    <w:p>
      <w:pPr>
        <w:pStyle w:val="ListBullet"/>
        <w:spacing w:line="240" w:lineRule="auto"/>
        <w:ind w:left="720"/>
      </w:pPr>
      <w:r>
        <w:rPr>
          <w:lang w:val="hi_IN" w:bidi="hi_IN"/>
        </w:rPr>
      </w:r>
      <w:r>
        <w:rPr>
          <w:lang w:val="hi_IN" w:bidi="hi_IN"/>
        </w:rPr>
        <w:t>यीशु का किरदार निभाने वाले कलाकार से पूछें, "आप क्या सोच रहे हैं?" वह व्यक्ति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यूहन्ना 3:9–21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यीशु नीकुदेमुस को </w:t>
      </w:r>
      <w:r>
        <w:rPr>
          <w:b/>
          <w:lang w:val="hi_IN" w:bidi="hi_IN"/>
        </w:rPr>
        <w:t>इस्राएल का शिक्षक</w:t>
      </w:r>
      <w:r>
        <w:rPr>
          <w:lang w:val="hi_IN" w:bidi="hi_IN"/>
        </w:rPr>
        <w:t xml:space="preserve"> कहता है। यहाँ </w:t>
      </w:r>
      <w:r>
        <w:rPr>
          <w:b/>
          <w:lang w:val="hi_IN" w:bidi="hi_IN"/>
        </w:rPr>
        <w:t>शिक्षक</w:t>
      </w:r>
      <w:r>
        <w:rPr>
          <w:lang w:val="hi_IN" w:bidi="hi_IN"/>
        </w:rPr>
        <w:t xml:space="preserve"> का अर्थ है एक धार्मिक शिक्षक, कोई स्कूली शिक्षक नहीं। यह कि नीकुदेमुस इस्राएल का एक शिक्षक है, इसका अर्थ है कि वह इस्राएली लोगों का एक शिक्षक है। नीकुदेमुस और यीशु दोनों </w:t>
      </w:r>
      <w:r>
        <w:rPr>
          <w:b/>
          <w:lang w:val="hi_IN" w:bidi="hi_IN"/>
        </w:rPr>
        <w:t>इस्राएली</w:t>
      </w:r>
      <w:r>
        <w:rPr>
          <w:lang w:val="hi_IN" w:bidi="hi_IN"/>
        </w:rPr>
        <w:t xml:space="preserve"> थे। इसका अर्थ है कि वे अब्राहम के वंशज थे। </w:t>
      </w:r>
      <w:r>
        <w:rPr>
          <w:lang w:val="hi_IN" w:bidi="hi_IN"/>
        </w:rPr>
        <w:t>इस्राएल</w:t>
      </w:r>
      <w:r>
        <w:rPr>
          <w:lang w:val="hi_IN" w:bidi="hi_IN"/>
        </w:rPr>
        <w:t xml:space="preserve"> शब्द मुख्य शब्दावली में है।</w:t>
      </w:r>
    </w:p>
    <w:p>
      <w:pPr/>
      <w:r>
        <w:rPr>
          <w:lang w:val="hi_IN" w:bidi="hi_IN"/>
        </w:rPr>
      </w:r>
      <w:r>
        <w:rPr>
          <w:lang w:val="hi_IN" w:bidi="hi_IN"/>
        </w:rPr>
        <w:t xml:space="preserve">यीशु उस बात के बारे में </w:t>
      </w:r>
      <w:r>
        <w:rPr>
          <w:b/>
          <w:lang w:val="hi_IN" w:bidi="hi_IN"/>
        </w:rPr>
        <w:t>गवाही देता</w:t>
      </w:r>
      <w:r>
        <w:rPr>
          <w:lang w:val="hi_IN" w:bidi="hi_IN"/>
        </w:rPr>
        <w:t xml:space="preserve"> है जो उसने देखा है, लेकिन लोग उसकी गवाही पर विश्वास नहीं करते हैं। जो व्यक्ति गवाही देता है, वह किसी ऐसी बात के बारे में बता रहा है जिसे उसने स्वयं देखा है, और जिसे वह जानता है कि वास्तव में सच है। यदि आप इस शब्द का उपयोग कर रहे हैं, तो उसी शब्द या वाक्यांश का उपयोग करें जो आपने पिछले भागों में उपयोग किया है। </w:t>
      </w:r>
      <w:r>
        <w:rPr>
          <w:b/>
          <w:lang w:val="hi_IN" w:bidi="hi_IN"/>
        </w:rPr>
        <w:t>गवाही</w:t>
      </w:r>
      <w:r>
        <w:rPr>
          <w:lang w:val="hi_IN" w:bidi="hi_IN"/>
        </w:rPr>
        <w:t>, और गवाही देना शब्द मुख्य शब्दावली में है।</w:t>
      </w:r>
    </w:p>
    <w:p>
      <w:pPr/>
      <w:r>
        <w:rPr>
          <w:lang w:val="hi_IN" w:bidi="hi_IN"/>
        </w:rPr>
      </w:r>
      <w:r>
        <w:rPr>
          <w:b/>
          <w:lang w:val="hi_IN" w:bidi="hi_IN"/>
        </w:rPr>
        <w:t>स्वर्ग</w:t>
      </w:r>
      <w:r>
        <w:rPr>
          <w:lang w:val="hi_IN" w:bidi="hi_IN"/>
        </w:rPr>
        <w:t xml:space="preserve"> का अर्थ है वह स्थान जहाँ परमेश्वर रहता है। उसी शब्द का उपयोग करें जिसका उपयोग आपने अन्य भागों में किया है। </w:t>
      </w:r>
      <w:r>
        <w:rPr>
          <w:lang w:val="hi_IN" w:bidi="hi_IN"/>
        </w:rPr>
        <w:t>स्वर्ग</w:t>
      </w:r>
      <w:r>
        <w:rPr>
          <w:lang w:val="hi_IN" w:bidi="hi_IN"/>
        </w:rPr>
        <w:t xml:space="preserve"> शब्द मुख्य शब्दावली में है। </w:t>
      </w:r>
    </w:p>
    <w:p>
      <w:pPr/>
      <w:r>
        <w:rPr>
          <w:lang w:val="hi_IN" w:bidi="hi_IN"/>
        </w:rPr>
      </w:r>
      <w:r>
        <w:rPr>
          <w:lang w:val="hi_IN" w:bidi="hi_IN"/>
        </w:rPr>
        <w:t xml:space="preserve">हर बार जब यीशु </w:t>
      </w:r>
      <w:r>
        <w:rPr>
          <w:b/>
          <w:lang w:val="hi_IN" w:bidi="hi_IN"/>
        </w:rPr>
        <w:t>मनुष्य के पुत्र</w:t>
      </w:r>
      <w:r>
        <w:rPr>
          <w:lang w:val="hi_IN" w:bidi="hi_IN"/>
        </w:rPr>
        <w:t xml:space="preserve"> के बारे में कुछ कहता है, तो वह अपने ही बारे में कह रहा है। शब्द का शाब्दिक अर्थ "एक मनुष्य" है, लेकिन यीशु शब्द को एक विशेष अर्थ दे रहा है। वह उस शब्द का उपयोग अपने लिए एक शीर्षक के रूप में कर रहा है। यह कहने का एक तरीका है कि यीशु मसीहा है, वह विशेष राजा और उद्धारकर्ता जिन्हें परमेश्वर ने भेजने का वादा किया था, लेकिन एक परोक्ष तरीके से। </w:t>
      </w:r>
      <w:r>
        <w:rPr>
          <w:lang w:val="hi_IN" w:bidi="hi_IN"/>
        </w:rPr>
        <w:t>मनुष्य का पुत्र</w:t>
      </w:r>
      <w:r>
        <w:rPr>
          <w:lang w:val="hi_IN" w:bidi="hi_IN"/>
        </w:rPr>
        <w:t xml:space="preserve"> शब्द मुख्य शब्दावली में है। उसी वाक्यांश का उपयोग करें जो आपने पिछले भागों में उपयोग किया है।</w:t>
      </w:r>
    </w:p>
    <w:p>
      <w:pPr/>
      <w:r>
        <w:rPr>
          <w:lang w:val="hi_IN" w:bidi="hi_IN"/>
        </w:rPr>
      </w:r>
      <w:r>
        <w:rPr>
          <w:lang w:val="hi_IN" w:bidi="hi_IN"/>
        </w:rPr>
        <w:t xml:space="preserve">मूसा ने जंगल में एक पीतल का </w:t>
      </w:r>
      <w:r>
        <w:rPr>
          <w:b/>
          <w:lang w:val="hi_IN" w:bidi="hi_IN"/>
        </w:rPr>
        <w:t>साँप</w:t>
      </w:r>
      <w:r>
        <w:rPr>
          <w:lang w:val="hi_IN" w:bidi="hi_IN"/>
        </w:rPr>
        <w:t xml:space="preserve"> ऊँचा उठाया था। साँप एक ऐसा पशु होता है जो जमीन पर रेंगता है और लोगों को काट सकता है। कुछ साँप जहरीले होते हैं, और जब कोई साँप काटता है तो लोग मर सकते हैं।</w:t>
      </w:r>
    </w:p>
    <w:p>
      <w:pPr/>
      <w:r>
        <w:rPr>
          <w:lang w:val="hi_IN" w:bidi="hi_IN"/>
        </w:rPr>
      </w:r>
      <w:r>
        <w:rPr>
          <w:lang w:val="hi_IN" w:bidi="hi_IN"/>
        </w:rPr>
        <w:t xml:space="preserve">यदि आवश्यकता हो, तो एक </w:t>
      </w:r>
      <w:r>
        <w:rPr>
          <w:lang w:val="hi_IN" w:bidi="hi_IN"/>
        </w:rPr>
        <w:t>साँप</w:t>
      </w:r>
      <w:r>
        <w:rPr>
          <w:lang w:val="hi_IN" w:bidi="hi_IN"/>
        </w:rPr>
        <w:t xml:space="preserve"> की तस्वीर दिखाएँ।</w:t>
      </w:r>
    </w:p>
    <w:p>
      <w:pPr/>
      <w:r>
        <w:rPr>
          <w:lang w:val="hi_IN" w:bidi="hi_IN"/>
        </w:rPr>
      </w:r>
      <w:r>
        <w:rPr>
          <w:lang w:val="hi_IN" w:bidi="hi_IN"/>
        </w:rPr>
        <w:t xml:space="preserve">बाइबल में </w:t>
      </w:r>
      <w:r>
        <w:rPr>
          <w:b/>
          <w:lang w:val="hi_IN" w:bidi="hi_IN"/>
        </w:rPr>
        <w:t>जंगल</w:t>
      </w:r>
      <w:r>
        <w:rPr>
          <w:lang w:val="hi_IN" w:bidi="hi_IN"/>
        </w:rPr>
        <w:t xml:space="preserve"> का अर्थ है एक अकेला स्थान जहाँ कोई भी लोग नहीं रहते थे। उसी शब्द का प्रयोग करें जो आपने पिछले भागों में प्रयोग किया है। </w:t>
      </w:r>
      <w:r>
        <w:rPr>
          <w:lang w:val="hi_IN" w:bidi="hi_IN"/>
        </w:rPr>
        <w:t>जंगल</w:t>
      </w:r>
      <w:r>
        <w:rPr>
          <w:lang w:val="hi_IN" w:bidi="hi_IN"/>
        </w:rPr>
        <w:t xml:space="preserve"> शब्द मुख्य शब्दावली में है।</w:t>
      </w:r>
    </w:p>
    <w:p>
      <w:pPr/>
      <w:r>
        <w:rPr>
          <w:lang w:val="hi_IN" w:bidi="hi_IN"/>
        </w:rPr>
      </w:r>
      <w:r>
        <w:rPr>
          <w:b/>
          <w:lang w:val="hi_IN" w:bidi="hi_IN"/>
        </w:rPr>
        <w:t>पीतल</w:t>
      </w:r>
      <w:r>
        <w:rPr>
          <w:lang w:val="hi_IN" w:bidi="hi_IN"/>
        </w:rPr>
        <w:t xml:space="preserve"> एक पीली धातु है। मूसा ने पीतल से एक साँप बनाया था और इसे एक खम्भे पर ऊँचा रखा था। कुछ अनुवाद पीतल के बजाय ताम्बा कहते हैं; बाइबल में प्रयुक्त शब्द दोनों में से किसी का भी अर्थ हो सकता है।</w:t>
      </w:r>
    </w:p>
    <w:p>
      <w:pPr/>
      <w:r>
        <w:rPr>
          <w:lang w:val="hi_IN" w:bidi="hi_IN"/>
        </w:rPr>
      </w:r>
      <w:r>
        <w:rPr>
          <w:lang w:val="hi_IN" w:bidi="hi_IN"/>
        </w:rPr>
        <w:t xml:space="preserve">यहाँ रुकें और इस बात की तस्वीर देखें कि मूसा का </w:t>
      </w:r>
      <w:r>
        <w:rPr>
          <w:lang w:val="hi_IN" w:bidi="hi_IN"/>
        </w:rPr>
        <w:t>पीतल का साँप</w:t>
      </w:r>
      <w:r>
        <w:rPr>
          <w:lang w:val="hi_IN" w:bidi="hi_IN"/>
        </w:rPr>
        <w:t xml:space="preserve"> कैसा दिखता होगा। ऑडियो को यहाँ रोकें।</w:t>
      </w:r>
    </w:p>
    <w:p>
      <w:pPr/>
      <w:r>
        <w:rPr>
          <w:lang w:val="hi_IN" w:bidi="hi_IN"/>
        </w:rPr>
      </w:r>
      <w:r>
        <w:rPr>
          <w:lang w:val="hi_IN" w:bidi="hi_IN"/>
        </w:rPr>
        <w:t xml:space="preserve">यीशु कहता है कि परमेश्वर ने संसार से इतना प्रेम किया कि उसने अपना </w:t>
      </w:r>
      <w:r>
        <w:rPr>
          <w:b/>
          <w:lang w:val="hi_IN" w:bidi="hi_IN"/>
        </w:rPr>
        <w:t>एकमात्र पुत्र</w:t>
      </w:r>
      <w:r>
        <w:rPr>
          <w:lang w:val="hi_IN" w:bidi="hi_IN"/>
        </w:rPr>
        <w:t xml:space="preserve"> दिया। जिस शब्द का उपयोग एकमात्र पुत्र के लिए किया जाता है उसका अर्थ है एक बहुत ही विशेष पुत्र।</w:t>
      </w:r>
    </w:p>
    <w:p>
      <w:pPr/>
      <w:r>
        <w:rPr>
          <w:lang w:val="hi_IN" w:bidi="hi_IN"/>
        </w:rPr>
      </w:r>
      <w:r>
        <w:rPr>
          <w:lang w:val="hi_IN" w:bidi="hi_IN"/>
        </w:rPr>
        <w:t>यहाँ रुकें और चर्चा करें कि आप परमेश्वर के "बहुत विशेष पुत्र" का अनुवाद कैसे करेंगे। ऑडियो को यहाँ रोकें।</w:t>
      </w:r>
    </w:p>
    <w:p>
      <w:pPr/>
      <w:r>
        <w:rPr>
          <w:lang w:val="hi_IN" w:bidi="hi_IN"/>
        </w:rPr>
      </w:r>
      <w:r>
        <w:rPr>
          <w:lang w:val="hi_IN" w:bidi="hi_IN"/>
        </w:rPr>
        <w:t xml:space="preserve">यीशु ने कहा कि जो लोग पुत्र पर विश्वास करते हैं, उन्हें </w:t>
      </w:r>
      <w:r>
        <w:rPr>
          <w:b/>
          <w:lang w:val="hi_IN" w:bidi="hi_IN"/>
        </w:rPr>
        <w:t>अनन्त जीवन</w:t>
      </w:r>
      <w:r>
        <w:rPr>
          <w:lang w:val="hi_IN" w:bidi="hi_IN"/>
        </w:rPr>
        <w:t xml:space="preserve"> मिलेगा। अनन्त जीवन पाने का अर्थ है कि वे लोग एक अच्छे रिश्ते में परमेश्वर के साथ हमेशा के लिए जीवित रह सकते हैं।</w:t>
      </w:r>
    </w:p>
    <w:p>
      <w:pPr/>
      <w:r>
        <w:rPr>
          <w:lang w:val="hi_IN" w:bidi="hi_IN"/>
        </w:rPr>
      </w:r>
      <w:r>
        <w:rPr>
          <w:lang w:val="hi_IN" w:bidi="hi_IN"/>
        </w:rPr>
        <w:t xml:space="preserve">यहाँ रुकें और चर्चा करें कि आप </w:t>
      </w:r>
      <w:r>
        <w:rPr>
          <w:b/>
          <w:lang w:val="hi_IN" w:bidi="hi_IN"/>
        </w:rPr>
        <w:t>अनन्त जीवन</w:t>
      </w:r>
      <w:r>
        <w:rPr>
          <w:lang w:val="hi_IN" w:bidi="hi_IN"/>
        </w:rPr>
        <w:t xml:space="preserve"> के लिए किस शब्द या वाक्यांश का उपयोग करेंगे। मुख्य शब्दावली में </w:t>
      </w:r>
      <w:r>
        <w:rPr>
          <w:lang w:val="hi_IN" w:bidi="hi_IN"/>
        </w:rPr>
        <w:t>अनन्त जीवन</w:t>
      </w:r>
      <w:r>
        <w:rPr>
          <w:lang w:val="hi_IN" w:bidi="hi_IN"/>
        </w:rPr>
        <w:t xml:space="preserve"> को देखें। उसी शब्द का उपयोग करें जो आपने पहले अनुवाद की गई अन्य पुस्तकों में उपयोग किया है। ऑडियो को यहाँ रोकें।</w:t>
      </w:r>
    </w:p>
    <w:p>
      <w:pPr/>
      <w:r>
        <w:rPr>
          <w:lang w:val="hi_IN" w:bidi="hi_IN"/>
        </w:rPr>
      </w:r>
      <w:r>
        <w:rPr>
          <w:lang w:val="hi_IN" w:bidi="hi_IN"/>
        </w:rPr>
        <w:t xml:space="preserve">यीशु ने कहा कि लोग ज्योति के बजाय अन्धकार से प्रेम करते हैं, क्योंकि वे </w:t>
      </w:r>
      <w:r>
        <w:rPr>
          <w:b/>
          <w:lang w:val="hi_IN" w:bidi="hi_IN"/>
        </w:rPr>
        <w:t>बुरे</w:t>
      </w:r>
      <w:r>
        <w:rPr>
          <w:lang w:val="hi_IN" w:bidi="hi_IN"/>
        </w:rPr>
        <w:t xml:space="preserve"> काम करते थे। बुराई भलाई के विपरीत है। जो व्यक्ति बुरा या दुष्ट होता है, वह जानबूझकर ऐसे बुरे काम करता है जो दूसरों को दुःख पहुँचाते हैं। जब लोग परमेश्वर की आज्ञा मानना छोड़ देते हैं, तो वे बुरे काम करने लगते हैं।</w:t>
      </w:r>
    </w:p>
    <w:p>
      <w:pPr/>
      <w:r>
        <w:rPr>
          <w:lang w:val="hi_IN" w:bidi="hi_IN"/>
        </w:rPr>
      </w:r>
      <w:r>
        <w:rPr>
          <w:lang w:val="hi_IN" w:bidi="hi_IN"/>
        </w:rPr>
        <w:t xml:space="preserve">यहाँ रुकें और चर्चा करें कि आप </w:t>
      </w:r>
      <w:r>
        <w:rPr>
          <w:b/>
          <w:lang w:val="hi_IN" w:bidi="hi_IN"/>
        </w:rPr>
        <w:t>बुराई</w:t>
      </w:r>
      <w:r>
        <w:rPr>
          <w:lang w:val="hi_IN" w:bidi="hi_IN"/>
        </w:rPr>
        <w:t xml:space="preserve"> का अनुवाद कैसे करेंगे। </w:t>
      </w:r>
      <w:r>
        <w:rPr>
          <w:lang w:val="hi_IN" w:bidi="hi_IN"/>
        </w:rPr>
        <w:t>बुराई</w:t>
      </w:r>
      <w:r>
        <w:rPr>
          <w:lang w:val="hi_IN" w:bidi="hi_IN"/>
        </w:rPr>
        <w:t xml:space="preserve"> शब्द मुख्य शब्दावली में है। उसी शब्द का उपयोग करें जो आपने पहले अनुवाद की गई अन्य पुस्तकों में उपयोग किया है।</w:t>
      </w:r>
      <w:r>
        <w:rPr>
          <w:lang w:val="hi_IN" w:bidi="hi_IN"/>
        </w:rPr>
      </w:r>
    </w:p>
    <w:p>
      <w:pPr>
        <w:pStyle w:val="Heading3"/>
      </w:pPr>
      <w:r>
        <w:rPr>
          <w:lang w:val="hi_IN" w:bidi="hi_IN"/>
        </w:rPr>
        <w:t>वचन बोलना</w:t>
      </w:r>
    </w:p>
    <w:p>
      <w:pPr/>
      <w:r>
        <w:rPr>
          <w:lang w:val="hi_IN" w:bidi="hi_IN"/>
        </w:rPr>
      </w:r>
      <w:r>
        <w:rPr>
          <w:lang w:val="hi_IN" w:bidi="hi_IN"/>
        </w:rPr>
        <w:t>सबसे पहले, यूहन्ना 3:1–8 के अपने अनुवाद को फिर से सुनें।</w:t>
      </w:r>
    </w:p>
    <w:p>
      <w:pPr/>
      <w:r>
        <w:rPr>
          <w:lang w:val="hi_IN" w:bidi="hi_IN"/>
        </w:rPr>
      </w:r>
      <w:r>
        <w:rPr>
          <w:lang w:val="hi_IN" w:bidi="hi_IN"/>
        </w:rPr>
        <w:t>फिर, यूहन्ना 3:9–21 का ऑडियो संस्करण सबसे आसानी से समझ में आने वाले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यूहन्ना 3:22–36</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यूहन्ना 3:22–36 को सुनें और अपने मन में रखें।</w:t>
      </w:r>
    </w:p>
    <w:p>
      <w:pPr/>
      <w:r>
        <w:rPr>
          <w:lang w:val="hi_IN" w:bidi="hi_IN"/>
        </w:rPr>
      </w:r>
      <w:r>
        <w:rPr>
          <w:lang w:val="hi_IN" w:bidi="hi_IN"/>
        </w:rPr>
        <w:t xml:space="preserve">यदि सम्भव हो, तो यूहन्ना 3:22–36 का ऑडियो संस्करण तीन बार, तीन अलग-अलग अनुवादों में सुनें। </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यीशु और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यूहन्ना 3:22–36 का ऑडियो संस्करण सबसे आसानी से समझ में आने वाले अनुवाद में सुनें।</w:t>
      </w:r>
    </w:p>
    <w:p>
      <w:pPr/>
      <w:r>
        <w:rPr>
          <w:lang w:val="hi_IN" w:bidi="hi_IN"/>
        </w:rPr>
      </w:r>
      <w:r>
        <w:rPr>
          <w:lang w:val="hi_IN" w:bidi="hi_IN"/>
        </w:rPr>
        <w:t>इस भाग की शुरूआत इस बात से होती है कि यीशु और उसके चेले यहूदिया के क्षेत्र में आए। पिछले भाग में, यीशु यरूशलेम में था। यरूशलेम भी यहूदिया का एक क्षेत्र है। इसलिए लेखक यूहन्ना शायद अपने सुनने वालों को यह बता रहा है कि यीशु यरूशलेम शहर छोड़कर अब यहूदिया के किसी दूसरे स्थान पर चला गया। हो सकता है वह यहूदिया प्रदेश के उस हिस्से में गया, जहाँ बड़े शहर नहीं थे, बल्कि छोटे गाँव, खेत और जंगली इलाके थे।</w:t>
      </w:r>
    </w:p>
    <w:p>
      <w:pPr/>
      <w:r>
        <w:rPr>
          <w:lang w:val="hi_IN" w:bidi="hi_IN"/>
        </w:rPr>
      </w:r>
      <w:r>
        <w:rPr>
          <w:lang w:val="hi_IN" w:bidi="hi_IN"/>
        </w:rPr>
        <w:t>यीशु वहाँ चेलों के साथ कुछ समय बिताता है। हमें यह नहीं पता कि इस समय यीशु के कितने चेले उसके साथ थे। यीशु भी इस समय लोगों को बपतिस्मा देता है। यह पहली बार है जब हम सुनते हैं कि यीशु लोगों को बपतिस्मा दे रहा है, और इस बात का उल्लेख यहाँ बहुत संक्षेप में किया गया है। क्योंकि बपतिस्मा देने के लिए पानी की ज़रूरत होती है, इसलिए संभव है कि यीशु और उसके चेले यरदन नदी के पास रहे हों, लेकिन हम पक्के तौर पर नहीं कह सकते।</w:t>
      </w:r>
    </w:p>
    <w:p>
      <w:pPr/>
      <w:r>
        <w:rPr>
          <w:lang w:val="hi_IN" w:bidi="hi_IN"/>
        </w:rPr>
      </w:r>
      <w:r>
        <w:rPr>
          <w:lang w:val="hi_IN" w:bidi="hi_IN"/>
        </w:rPr>
        <w:t>वैसे, अगले भाग में हमें साफ़ पता चलता है कि यीशु खुद लोगों को बपतिस्मा नहीं देता था, बल्कि उसके चेले लोगों को बपतिस्मा देते थे।</w:t>
      </w:r>
    </w:p>
    <w:p>
      <w:pPr/>
      <w:r>
        <w:rPr>
          <w:lang w:val="hi_IN" w:bidi="hi_IN"/>
        </w:rPr>
      </w:r>
      <w:r>
        <w:rPr>
          <w:lang w:val="hi_IN" w:bidi="hi_IN"/>
        </w:rPr>
        <w:t>इसके बाद हमें यह भी पता चलता है कि यूहन्ना बपतिस्मा देने वाला भी अभी लोगों को बपतिस्मा दे रहा था। इस समय, यूहन्ना यरदन नदी के पास नहीं था, बल्कि “शालेम के निकट ऐनोन” नाम की जगह पर था। ऐनोन शब्द का अर्थ “पानी के सोते” होता है। सोता वह जगह होती है जहाँ ज़मीन से पानी निकलकर ऊपर आता है और छोटे-छोटे तालाब बन जाते हैं। इन सोतों की वजह से ऐनोन लोगों को बपतिस्मा देने के लिए एक अच्छा स्थान है।</w:t>
      </w:r>
    </w:p>
    <w:p>
      <w:pPr/>
      <w:r>
        <w:rPr>
          <w:lang w:val="hi_IN" w:bidi="hi_IN"/>
        </w:rPr>
      </w:r>
      <w:r>
        <w:rPr>
          <w:lang w:val="hi_IN" w:bidi="hi_IN"/>
        </w:rPr>
        <w:t>हमें पक्के तौर पर नहीं पता कि यह स्थान कहाँ है, लेकिन कुछ विद्वान मानते हैं कि यह स्थान यहूदिया के उत्तर की ओर कहीं पर है। ऐसा लगता है कि यूहन्ना बपतिस्मा देने वाला यरदन नदी से दूर किसी और स्थान पर लोगों को बपतिस्मा दे रहा है।</w:t>
      </w:r>
    </w:p>
    <w:p>
      <w:pPr/>
      <w:r>
        <w:rPr>
          <w:lang w:val="hi_IN" w:bidi="hi_IN"/>
        </w:rPr>
      </w:r>
      <w:r>
        <w:rPr>
          <w:lang w:val="hi_IN" w:bidi="hi_IN"/>
        </w:rPr>
        <w:t xml:space="preserve">यहाँ रुकें और </w:t>
      </w:r>
      <w:r>
        <w:rPr>
          <w:lang w:val="hi_IN" w:bidi="hi_IN"/>
        </w:rPr>
        <w:t>सोतों</w:t>
      </w:r>
      <w:r>
        <w:rPr>
          <w:lang w:val="hi_IN" w:bidi="hi_IN"/>
        </w:rPr>
        <w:t xml:space="preserve"> की तस्वीर देखें। इस ऑडियो को यहाँ रोकें।</w:t>
      </w:r>
    </w:p>
    <w:p>
      <w:pPr/>
      <w:r>
        <w:rPr>
          <w:lang w:val="hi_IN" w:bidi="hi_IN"/>
        </w:rPr>
      </w:r>
      <w:r>
        <w:rPr>
          <w:lang w:val="hi_IN" w:bidi="hi_IN"/>
        </w:rPr>
        <w:t>लेखक यूहन्ना अपने सुनने वालों को बताता है कि अभी तक यूहन्ना जेल में नहीं डाला गया है। वह यह मानता है कि उसके सुनने वाले जानते हैं कि यूहन्ना बपतिस्मा देने वाला आखिर में जेल में डाला गया था। हमारे लिए, यह पहली बार है जब हम यूहन्ना की पुस्तक में इस बात को सुनते हैं। इसके बाद लेखक यूहन्ना, यूहन्ना बपतिस्मा देने वाले का फिर से उल्लेख नहीं करता है। बाइबल की अन्य पुस्तकों से हम जानते हैं कि यूहन्ना बपतिस्मा देने वाले को राजा हेरोदेस ने मरवा दिया था। इसलिए, यूहन्ना बपतिस्मा देने वाला अपने चेलों को जो उत्तर देगा, वही उसका आख़िरी उपदेश है जो हम उससे सुनते हैं। यूहन्ना अब यह काम यीशु को सौंप रहा है!</w:t>
      </w:r>
    </w:p>
    <w:p>
      <w:pPr/>
      <w:r>
        <w:rPr>
          <w:lang w:val="hi_IN" w:bidi="hi_IN"/>
        </w:rPr>
      </w:r>
      <w:r>
        <w:rPr>
          <w:lang w:val="hi_IN" w:bidi="hi_IN"/>
        </w:rPr>
        <w:t>यहाँ रुकें और चर्चा करें: क्या आप किसी ऐसे व्यक्ति के बारे में कोई कहानी बता सकते हैं जो कोई काम या ज़िम्मेदारी किसी और व्यक्ति को सौंपता है? काम सौंपने से पहले उस व्यक्ति ने किस तरह की बातें कहीं? ऑडियो को यहाँ रोकें।</w:t>
      </w:r>
    </w:p>
    <w:p>
      <w:pPr/>
      <w:r>
        <w:rPr>
          <w:lang w:val="hi_IN" w:bidi="hi_IN"/>
        </w:rPr>
      </w:r>
      <w:r>
        <w:rPr>
          <w:lang w:val="hi_IN" w:bidi="hi_IN"/>
        </w:rPr>
        <w:t>यूहन्ना बपतिस्मा देने वाले के चेले और एक व्यक्ति आपस में वाद-विवाद करने लगते हैं। इस बात के अलावा हम इस व्यक्ति के बारे में कुछ नहीं जानते कि वह यहूदी था। यीशु, यूहन्ना बपतिस्मा देने वाला, और इस किताब में अब तक मिले बाकी सभी लोग भी यहूदी थे। लेखक यूहन्ना अक्सर “यहूदी” शब्द का इस्तेमाल यहूदी धार्मिक अगुवों के लिए करता है, लेकिन यहाँ उसका यही अर्थ है या नहीं, यह हमें नहीं पता है। यह व्यक्ति कोई धार्मिक अगुवा भी हो सकता है, या फिर एक साधारण आदमी भी हो सकता है।</w:t>
      </w:r>
    </w:p>
    <w:p>
      <w:pPr/>
      <w:r>
        <w:rPr>
          <w:lang w:val="hi_IN" w:bidi="hi_IN"/>
        </w:rPr>
      </w:r>
      <w:r>
        <w:rPr>
          <w:lang w:val="hi_IN" w:bidi="hi_IN"/>
        </w:rPr>
        <w:t>हमें नहीं पता कि वे किस बारे में वाद-विवाद कर रहे हैं। लेखक यूहन्ना हमें सिर्फ इतना बताता है कि यह बात किसी रीति-रिवाज या धार्मिक स्नान से जुड़ी हुई है।</w:t>
      </w:r>
    </w:p>
    <w:p>
      <w:pPr/>
      <w:r>
        <w:rPr>
          <w:lang w:val="hi_IN" w:bidi="hi_IN"/>
        </w:rPr>
      </w:r>
      <w:r>
        <w:rPr>
          <w:lang w:val="hi_IN" w:bidi="hi_IN"/>
        </w:rPr>
        <w:t>रीति-रिवाज के अनुसार स्नान ऐसे खास स्नान होते थे, जिन्हें लोग परमेश्वर की आराधना करने के योग्य बनने के लिए करते थे। आगे जो कुछ होता है उससे लगता है कि वे खास तौर पर बपतिस्मा के बारे में बात कर रहे थे। जब कोई व्यक्ति बपतिस्मा लेता है, तो वह एक खास स्नान करता है, जो यह दिखाता है कि उसे अपने किए गए बुरे कामों पर पछतावा है, और वह बदलना चाहता है। हम कह सकते हैं कि बपतिस्मा एक तरह का धार्मिक स्नान है, इसलिए यह इतने आश्चर्य की बात नहीं है कि वे बपतिस्मा के साथ-साथ धार्मिक स्नान के बारे में भी बात कर रहे हैं।</w:t>
      </w:r>
    </w:p>
    <w:p>
      <w:pPr/>
      <w:r>
        <w:rPr>
          <w:lang w:val="hi_IN" w:bidi="hi_IN"/>
        </w:rPr>
      </w:r>
      <w:r>
        <w:rPr>
          <w:lang w:val="hi_IN" w:bidi="hi_IN"/>
        </w:rPr>
        <w:t>यह हो सकता है कि जो व्यक्ति यूहन्ना के चेलों से बहस कर रहा था उसी ने उन्हें बताया हो कि यीशु भी बपतिस्मा दे रहा है। शायद उसने यूहन्ना के चेलों से कहा हो कि यीशु का बपतिस्मा यूहन्ना के बपतिस्मा से बेहतर है; लेकिन इस बात को हम पक्के तौर पर नहीं कह सकते हैं।</w:t>
      </w:r>
    </w:p>
    <w:p>
      <w:pPr/>
      <w:r>
        <w:rPr>
          <w:lang w:val="hi_IN" w:bidi="hi_IN"/>
        </w:rPr>
      </w:r>
      <w:r>
        <w:rPr>
          <w:lang w:val="hi_IN" w:bidi="hi_IN"/>
        </w:rPr>
        <w:t>उनकी बातचीत चाहे जिस बारे में भी रही हो, ऐसा लगता है कि अब यूहन्ना के चेले चिंतित महसूस कर रहे हैं। वे यूहन्ना से कहते हैं कि यीशु लोगों को बपतिस्मा दे रहा है और बहुत से लोग उसके पास आ रहे हैं। वे यीशु का नाम नहीं लेते, बल्कि उसे “जो व्यक्‍ति यरदन के पार तेरे साथ था” कहकर बताते हैं। ऐसा लगता है कि उन्हें यह बात परेशान कर रही है कि अब लोग यूहन्ना के पास जाने के बजाय यीशु के पास जा रहे हैं। शायद वे यूहन्ना के लिए थोड़ा बुरा महसूस कर रहे हैं! शायद उन्हें लगता है कि यूहन्ना को यीशु को लोगों को बपतिस्मा देने से भी रोक देना चाहिए।</w:t>
      </w:r>
    </w:p>
    <w:p>
      <w:pPr/>
      <w:r>
        <w:rPr>
          <w:lang w:val="hi_IN" w:bidi="hi_IN"/>
        </w:rPr>
      </w:r>
      <w:r>
        <w:rPr>
          <w:lang w:val="hi_IN" w:bidi="hi_IN"/>
        </w:rPr>
        <w:t xml:space="preserve">लेकिन यूहन्ना इस बारे बिल्कुल भी चिंतित नहीं है। यूहन्ना </w:t>
      </w:r>
      <w:r>
        <w:rPr>
          <w:b/>
          <w:lang w:val="hi_IN" w:bidi="hi_IN"/>
        </w:rPr>
        <w:t>खुश</w:t>
      </w:r>
      <w:r>
        <w:rPr>
          <w:lang w:val="hi_IN" w:bidi="hi_IN"/>
        </w:rPr>
        <w:t xml:space="preserve"> है कि लोग यीशु के पास जा रहे हैं। यूहन्ना का काम लोगों को यीशु के पास जाने के लिए तैयार करना था।</w:t>
      </w:r>
    </w:p>
    <w:p>
      <w:pPr/>
      <w:r>
        <w:rPr>
          <w:lang w:val="hi_IN" w:bidi="hi_IN"/>
        </w:rPr>
      </w:r>
      <w:r>
        <w:rPr>
          <w:lang w:val="hi_IN" w:bidi="hi_IN"/>
        </w:rPr>
        <w:t>यूहन्ना अपने चेलों से कहता है कि कोई भी व्यक्ति वही पा सकता है जो उसे स्वर्ग से दिया गया है। इसका मतलब है कि किसी व्यक्ति के पास जो भी अधिकार है, या वह जो भी काम कर रहा है, वह उसे परमेश्वर ने दिया है। यीशु और यूहन्ना दोनों वही काम कर रहे हैं जो परमेश्वर उन्हें दे रहा है। उनके बीच कोई प्रतिस्पर्धा नहीं है।</w:t>
      </w:r>
    </w:p>
    <w:p>
      <w:pPr/>
      <w:r>
        <w:rPr>
          <w:lang w:val="hi_IN" w:bidi="hi_IN"/>
        </w:rPr>
      </w:r>
      <w:r>
        <w:rPr>
          <w:lang w:val="hi_IN" w:bidi="hi_IN"/>
        </w:rPr>
        <w:t>यूहन्ना अपने चेलों को याद दिलाता है कि उसने लोगों को पहले ही बता दिया था कि वह मसीह नहीं है—वह राजा और उद्धारकर्ता, जिसे परमेश्वर ने भेजने की प्रतिज्ञा की थी। हमने इसके बारे में यूहन्ना 1:19–28 में सुना।</w:t>
      </w:r>
    </w:p>
    <w:p>
      <w:pPr/>
      <w:r>
        <w:rPr>
          <w:lang w:val="hi_IN" w:bidi="hi_IN"/>
        </w:rPr>
      </w:r>
      <w:r>
        <w:rPr>
          <w:lang w:val="hi_IN" w:bidi="hi_IN"/>
        </w:rPr>
        <w:t>अगर हो सके, तो यहाँ रुकें और यूहन्ना 1:19–28 का अपना अनुवाद सुनें। ऑडियो को यहाँ रोकें।</w:t>
      </w:r>
    </w:p>
    <w:p>
      <w:pPr/>
      <w:r>
        <w:rPr>
          <w:lang w:val="hi_IN" w:bidi="hi_IN"/>
        </w:rPr>
      </w:r>
      <w:r>
        <w:rPr>
          <w:lang w:val="hi_IN" w:bidi="hi_IN"/>
        </w:rPr>
        <w:t>इसके बाद यूहन्ना यीशु की तुलना दूल्हे से करता है, और अपनी तुलना दूल्हे के मित्र से करता है। विवाह में, दूल्हा वह होता है जो विवाह कर रहा है—उसे दुल्हन मिलती है! दूल्हा उसके मित्र से ज़्यादा महत्वपूर्ण होता है, लेकिन दूल्हे का मित्र दूल्हे की खुशी में बहुत खुश होता है। यूहन्ना कहता है, "दूल्हे का मित्र उसके साथ खड़ा होता है और उसकी बात सुनता है, और वह दूल्हे की आवाज सुनकर बहुत खुश होता है।" हमें यह नहीं पता कि यूहन्ना यहाँ क्या कहना चाह रहा है: शायद वह यह सोच रहा है कि विवाह शुरू होने से पहले दूल्हे का मित्र दूल्हे के आने की प्रतीक्षा कर रहा है। जब मित्र दूर से दूल्हे की आवाज़ सुनता है, तो वह खुश हो जाता है, क्योंकि वह जानता है कि दूल्हा आ रहा है। यूहन्ना चाहे जिस भी बारे में बात कर रहा हो, उसका मतलब यह है कि दूल्हे का मित्र जलन नहीं रखता, बल्कि दूल्हे के लिए बहुत खुश होता है!</w:t>
      </w:r>
    </w:p>
    <w:p>
      <w:pPr/>
      <w:r>
        <w:rPr>
          <w:lang w:val="hi_IN" w:bidi="hi_IN"/>
        </w:rPr>
      </w:r>
      <w:r>
        <w:rPr>
          <w:lang w:val="hi_IN" w:bidi="hi_IN"/>
        </w:rPr>
        <w:t>यहाँ रुकें और चर्चा करें: एक दूल्हे के मित्र के बारे में एक कहानी सुनाएँ। जब आपके समुदाय में विवाह होता है, तो क्या दूल्हे के मित्रों की कोई खास भूमिका होती है? ये लोग क्या करते हैं? ऑडियो को यहाँ रोकें।</w:t>
      </w:r>
    </w:p>
    <w:p>
      <w:pPr/>
      <w:r>
        <w:rPr>
          <w:lang w:val="hi_IN" w:bidi="hi_IN"/>
        </w:rPr>
      </w:r>
      <w:r>
        <w:rPr>
          <w:lang w:val="hi_IN" w:bidi="hi_IN"/>
        </w:rPr>
        <w:t>इसलिए यूहन्ना कहता है कि जब लोग यीशु के पास जाते हैं, तो वह बहुत खुश होता है। इससे ज्यादा उसे कोई और बात खुशी नहीं दे सकती! अब जब यीशु ने अपना काम शुरू कर दिया है, तो यीशु यूहन्ना से अधिक महत्वपूर्ण हो जाएगा। और यूहन्ना कम महत्वपूर्ण हो जाएगा। इस बात से यूहन्ना को कोई फर्क नहीं पड़ता। ऐसा ही होना चाहिए!</w:t>
      </w:r>
    </w:p>
    <w:p>
      <w:pPr/>
      <w:r>
        <w:rPr>
          <w:lang w:val="hi_IN" w:bidi="hi_IN"/>
        </w:rPr>
      </w:r>
      <w:r>
        <w:rPr>
          <w:lang w:val="hi_IN" w:bidi="hi_IN"/>
        </w:rPr>
        <w:t>यह शायद आख़िरी बात है जो यूहन्ना बपतिस्मा देने वाला कहता है। अब जो बातें हम आगे सुनने वाले हैं, वे शायद स्वयं लेखक यूहन्ना के शब्द हैं। जैसा कि हम पहले ही देख चुके हैं, यूहन्ना एक लेखक के तौर पर अपने शब्दों को अपनी कहानियों के किरदारों के शब्दों से अलग करने की ज़्यादा कोशिश नहीं करता। अर्थ के लिए यह बात मायने नहीं रखती कि कौन बोल रहा है।</w:t>
      </w:r>
    </w:p>
    <w:p>
      <w:pPr/>
      <w:r>
        <w:rPr>
          <w:lang w:val="hi_IN" w:bidi="hi_IN"/>
        </w:rPr>
      </w:r>
      <w:r>
        <w:rPr>
          <w:lang w:val="hi_IN" w:bidi="hi_IN"/>
        </w:rPr>
        <w:t xml:space="preserve">इसलिए अब लेखक यूहन्ना, यूहन्ना बपतिस्मा देने वाले की कही बातों को और अच्छे से समझाता है। यूहन्ना बपतिस्मा देने वाले ने कहा था कि यीशु को और अधिक महत्वपूर्ण होना चाहिए। और लेखक यूहन्ना कहता है, “हाँ, यह सच है, क्योंकि जो ऊपर से आया है, वह सब से अधिक महत्वपूर्ण है!” फिर वह कई ऐसी बातें कहता है जो पिछले भाग में यीशु ने निकुदेमुस से कही थीं, उनसे बहुत मिलती-जुलती हैं। यूहन्ना कहता है कि जो व्यक्ति पृथ्वी का है वह पृथ्वी की ही बातें कहता है। यूहन्ना शायद यूहन्ना बपतिस्मा देने वाले की बात कर रहा है, या अपनी, या फिर दोनों की। यूहन्ना एक मनुष्य है, और वह केवल उतनी ही बात कर सकता है जितनी उसे पता है। इसका यह अर्थ भी हो सकता है कि </w:t>
      </w:r>
      <w:r>
        <w:rPr>
          <w:b/>
          <w:lang w:val="hi_IN" w:bidi="hi_IN"/>
        </w:rPr>
        <w:t>सब</w:t>
      </w:r>
      <w:r>
        <w:rPr>
          <w:lang w:val="hi_IN" w:bidi="hi_IN"/>
        </w:rPr>
        <w:t xml:space="preserve"> लोग, क्योंकि वे पृथ्वी के हैं, बहुत ही थोड़ा ज्ञान रखते हैं।</w:t>
      </w:r>
    </w:p>
    <w:p>
      <w:pPr/>
      <w:r>
        <w:rPr>
          <w:lang w:val="hi_IN" w:bidi="hi_IN"/>
        </w:rPr>
      </w:r>
      <w:r>
        <w:rPr>
          <w:lang w:val="hi_IN" w:bidi="hi_IN"/>
        </w:rPr>
        <w:t>लेकिन यीशु स्वर्ग से आया था। और क्योंकि यीशु स्वर्ग से है, तो वह उन बहुत-सी बातों को जानता है जिन्हें पृथ्वी पर रहने वाले लोग नहीं जानते! यीशु उन बातों के बारे में बोल सकता है जिन्हें उसने स्वयं देखा और सुना है। यीशु परमेश्वर के साथ रहा है, उसने परमेश्वर से बातें की हैं, और वह लोगों को सीधे बता सकता है कि परमेश्वर ने क्या कहा है!</w:t>
      </w:r>
    </w:p>
    <w:p>
      <w:pPr/>
      <w:r>
        <w:rPr>
          <w:lang w:val="hi_IN" w:bidi="hi_IN"/>
        </w:rPr>
      </w:r>
      <w:r>
        <w:rPr>
          <w:lang w:val="hi_IN" w:bidi="hi_IN"/>
        </w:rPr>
        <w:t>इसलिए यीशु किसी और से कहीं अधिक महत्वपूर्ण है।</w:t>
      </w:r>
    </w:p>
    <w:p>
      <w:pPr/>
      <w:r>
        <w:rPr>
          <w:lang w:val="hi_IN" w:bidi="hi_IN"/>
        </w:rPr>
      </w:r>
      <w:r>
        <w:rPr>
          <w:lang w:val="hi_IN" w:bidi="hi_IN"/>
        </w:rPr>
        <w:t>यहाँ रुकें और चर्चा करें: क्या आप अपने समुदाय के किसी ऐसे व्यक्ति की कहानी बता सकते हैं जो किसी ऐसी जगह गया हो जहाँ और कोई नहीं गया हो? उन्होंने कौन-सी कहानियाँ सुनाईं, और लोगों ने उनकी कहानियों पर कैसे प्रतिक्रिया दी? इस ऑडियो को यहाँ रोकें।</w:t>
      </w:r>
    </w:p>
    <w:p>
      <w:pPr/>
      <w:r>
        <w:rPr>
          <w:lang w:val="hi_IN" w:bidi="hi_IN"/>
        </w:rPr>
      </w:r>
      <w:r>
        <w:rPr>
          <w:lang w:val="hi_IN" w:bidi="hi_IN"/>
        </w:rPr>
        <w:t>लेकिन भले ही यीशु लोगों को सीधे बता सकता था कि परमेश्वर ने क्या कहा है, यूहन्ना कहता है कि किसी ने यीशु की गवाही को स्वीकार नहीं किया। इसका मतलब है कि ज़्यादातर लोगों ने यह विश्वास नहीं किया कि यीशु ने जो कहा वह सच था। लेकिन कुछ लोग यह मानते हैं कि यीशु जो कहता है, वह सच है। वे यह मानते हैं कि यीशु परमेश्वर की ओर से आया है। यूहन्ना कहता है कि ऐसे लोग यह साबित करते हैं कि परमेश्वर सत्य कहता है। ये लोग कह रहे हैं, "हाँ, जो कुछ परमेश्वर ने कहा है वह सच है!"</w:t>
      </w:r>
    </w:p>
    <w:p>
      <w:pPr/>
      <w:r>
        <w:rPr>
          <w:lang w:val="hi_IN" w:bidi="hi_IN"/>
        </w:rPr>
      </w:r>
      <w:r>
        <w:rPr>
          <w:lang w:val="hi_IN" w:bidi="hi_IN"/>
        </w:rPr>
        <w:t>यूहन्ना कहता है कि परमेश्वर ने यीशु को अपना पवित्र आत्मा दिया है। और परमेश्वर ने यीशु को पवित्र आत्मा का थोड़ा-सा भाग नहीं, बल्कि सम्पूर्ण पवित्र आत्मा दिया है! इसलिए, क्योंकि यीशु के पास पवित्र आत्मा की सामर्थ्य है, यीशु परमेश्वर के वचन बोल सकता है।</w:t>
      </w:r>
    </w:p>
    <w:p>
      <w:pPr/>
      <w:r>
        <w:rPr>
          <w:lang w:val="hi_IN" w:bidi="hi_IN"/>
        </w:rPr>
      </w:r>
      <w:r>
        <w:rPr>
          <w:lang w:val="hi_IN" w:bidi="hi_IN"/>
        </w:rPr>
        <w:t>इसके बाद यूहन्ना कहता है कि पिता—अर्थात परमेश्वर—पुत्र से—अर्थात यीशु से—प्रेम करता है, और पिता ने सारा अधिकार पुत्र को दे दिया है। इसका अर्थ यह है कि यीशु के पास न्याय और निर्णय लेने का अधिकार और सामर्थ्य है। जो कोई पुत्र पर विश्वास करता है, वह परमेश्वर के साथ अच्छे संबंध में हमेशा का जीवन पाएगा। लेकिन जो लोग पुत्र को ठुकराते हैं, उन्हें परमेश्वर के क्रोध को सहना पड़ेगा।</w:t>
      </w:r>
    </w:p>
    <w:p>
      <w:pPr/>
      <w:r>
        <w:rPr>
          <w:lang w:val="hi_IN" w:bidi="hi_IN"/>
        </w:rPr>
      </w:r>
      <w:r>
        <w:rPr>
          <w:lang w:val="hi_IN" w:bidi="hi_IN"/>
        </w:rPr>
        <w:t>यहाँ रुकें और चर्चा करें: यहाँ यूहन्ना जो कहता है, और पिछले भाग में यीशु ने नीकुदेमुस से जो कहा था, उनमें आपको कौन-सी समानताएँ दिखाई देती हैं? इस ऑडियो को यहाँ रोकें।</w:t>
      </w:r>
    </w:p>
    <w:p>
      <w:pPr/>
      <w:r>
        <w:rPr>
          <w:lang w:val="hi_IN" w:bidi="hi_IN"/>
        </w:rPr>
      </w:r>
      <w:r>
        <w:rPr>
          <w:lang w:val="hi_IN" w:bidi="hi_IN"/>
        </w:rPr>
        <w:t>इस भाग की व्याख्या में, हमने यीशु के बारे में बात की। लेकिन ध्यान दें कि लेखक यूहन्ना, शुरुआत को छोड़कर, आगे कहीं भी यीशु का नाम नहीं लेता। यूहन्ना बपतिस्मा देने वाला और यूहन्ना के चेले भी यीशु का नाम कभी नहीं लेते।</w:t>
      </w:r>
    </w:p>
    <w:p>
      <w:pPr/>
      <w:r>
        <w:rPr>
          <w:lang w:val="hi_IN" w:bidi="hi_IN"/>
        </w:rPr>
      </w:r>
      <w:r>
        <w:rPr>
          <w:lang w:val="hi_IN" w:bidi="hi_IN"/>
        </w:rPr>
        <w:t>यूहन्ना के चेले यीशु को “वह जो यरदन के उस पार तुम्हारे साथ था” कहते हैं। यूहन्ना बपतिस्मा देने वाला यीशु को "दूल्हा" कहता है। लेखक यूहन्ना यीशु को कहता है:</w:t>
      </w:r>
    </w:p>
    <w:p>
      <w:pPr>
        <w:pStyle w:val="ListBullet"/>
        <w:spacing w:line="240" w:lineRule="auto"/>
        <w:ind w:left="720"/>
      </w:pPr>
      <w:r>
        <w:rPr>
          <w:lang w:val="hi_IN" w:bidi="hi_IN"/>
        </w:rPr>
      </w:r>
      <w:r>
        <w:rPr>
          <w:lang w:val="hi_IN" w:bidi="hi_IN"/>
        </w:rPr>
        <w:t>“वह जो ऊपर से आता है,”</w:t>
      </w:r>
    </w:p>
    <w:p>
      <w:pPr>
        <w:pStyle w:val="ListBullet"/>
        <w:spacing w:line="240" w:lineRule="auto"/>
        <w:ind w:left="720"/>
      </w:pPr>
      <w:r>
        <w:rPr>
          <w:lang w:val="hi_IN" w:bidi="hi_IN"/>
        </w:rPr>
      </w:r>
      <w:r>
        <w:rPr>
          <w:lang w:val="hi_IN" w:bidi="hi_IN"/>
        </w:rPr>
        <w:t>“वह जो स्वर्ग से आता है,”</w:t>
      </w:r>
    </w:p>
    <w:p>
      <w:pPr>
        <w:pStyle w:val="ListBullet"/>
        <w:spacing w:line="240" w:lineRule="auto"/>
        <w:ind w:left="720"/>
      </w:pPr>
      <w:r>
        <w:rPr>
          <w:lang w:val="hi_IN" w:bidi="hi_IN"/>
        </w:rPr>
      </w:r>
      <w:r>
        <w:rPr>
          <w:lang w:val="hi_IN" w:bidi="hi_IN"/>
        </w:rPr>
        <w:t>“वह जिसे परमेश्वर ने भेजा है,”</w:t>
      </w:r>
    </w:p>
    <w:p>
      <w:pPr>
        <w:pStyle w:val="ListBullet"/>
        <w:spacing w:line="240" w:lineRule="auto"/>
        <w:ind w:left="720"/>
      </w:pPr>
      <w:r>
        <w:rPr>
          <w:lang w:val="hi_IN" w:bidi="hi_IN"/>
        </w:rPr>
      </w:r>
      <w:r>
        <w:rPr>
          <w:lang w:val="hi_IN" w:bidi="hi_IN"/>
        </w:rPr>
        <w:t>और "पुत्र।"</w:t>
      </w:r>
      <w:r>
        <w:rPr>
          <w:lang w:val="hi_IN" w:bidi="hi_IN"/>
        </w:rPr>
      </w:r>
    </w:p>
    <w:p>
      <w:pPr>
        <w:pStyle w:val="Heading3"/>
      </w:pPr>
      <w:r>
        <w:rPr>
          <w:lang w:val="hi_IN" w:bidi="hi_IN"/>
        </w:rPr>
        <w:t>घटनाओं को समझाना</w:t>
      </w:r>
    </w:p>
    <w:p>
      <w:pPr/>
      <w:r>
        <w:rPr>
          <w:lang w:val="hi_IN" w:bidi="hi_IN"/>
        </w:rPr>
      </w:r>
      <w:r>
        <w:rPr>
          <w:lang w:val="hi_IN" w:bidi="hi_IN"/>
        </w:rPr>
        <w:t>यूहन्ना 3:22–36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कहानी में पाँच दृश्य हैं।</w:t>
      </w:r>
    </w:p>
    <w:p>
      <w:pPr/>
      <w:r>
        <w:rPr>
          <w:lang w:val="hi_IN" w:bidi="hi_IN"/>
        </w:rPr>
      </w:r>
      <w:r>
        <w:rPr>
          <w:b/>
          <w:lang w:val="hi_IN" w:bidi="hi_IN"/>
        </w:rPr>
        <w:t>पहले दृश्य में:</w:t>
      </w:r>
      <w:r>
        <w:rPr>
          <w:lang w:val="hi_IN" w:bidi="hi_IN"/>
        </w:rPr>
        <w:t xml:space="preserve"> यीशु और उसके चेले यरूशलेम से निकलकर यहूदिया के गाँवों से होकर यात्रा करते हैं।</w:t>
      </w:r>
    </w:p>
    <w:p>
      <w:pPr/>
      <w:r>
        <w:rPr>
          <w:lang w:val="hi_IN" w:bidi="hi_IN"/>
        </w:rPr>
      </w:r>
      <w:r>
        <w:rPr>
          <w:b/>
          <w:lang w:val="hi_IN" w:bidi="hi_IN"/>
        </w:rPr>
        <w:t>दूसरे दृश्य में:</w:t>
      </w:r>
      <w:r>
        <w:rPr>
          <w:lang w:val="hi_IN" w:bidi="hi_IN"/>
        </w:rPr>
        <w:t xml:space="preserve"> यीशु चेलों के साथ समय बिता रहा है। लोग यीशु के पास आकर बपतिस्मा ले रहे हैं। आगे के भाग से हम जानते हैं कि यह स्वयं यीशु नहीं, बल्कि उसके चेले यीशु की ओर से लोगों को बपतिस्मा दे रहे थे।</w:t>
      </w:r>
    </w:p>
    <w:p>
      <w:pPr/>
      <w:r>
        <w:rPr>
          <w:lang w:val="hi_IN" w:bidi="hi_IN"/>
        </w:rPr>
      </w:r>
      <w:r>
        <w:rPr>
          <w:b/>
          <w:lang w:val="hi_IN" w:bidi="hi_IN"/>
        </w:rPr>
        <w:t>तीसरे दृश्य में:</w:t>
      </w:r>
      <w:r>
        <w:rPr>
          <w:lang w:val="hi_IN" w:bidi="hi_IN"/>
        </w:rPr>
        <w:t xml:space="preserve"> एक व्यक्ति यूहन्ना के चेलों के पास आता है और उनसे वाद-विवाद करता है। यह व्यक्ति शायद उसी स्थान से आया था जहाँ यीशु और उसके चेले थे।</w:t>
      </w:r>
    </w:p>
    <w:p>
      <w:pPr/>
      <w:r>
        <w:rPr>
          <w:lang w:val="hi_IN" w:bidi="hi_IN"/>
        </w:rPr>
      </w:r>
      <w:r>
        <w:rPr>
          <w:b/>
          <w:lang w:val="hi_IN" w:bidi="hi_IN"/>
        </w:rPr>
        <w:t>चौथे दृश्य में:</w:t>
      </w:r>
      <w:r>
        <w:rPr>
          <w:lang w:val="hi_IN" w:bidi="hi_IN"/>
        </w:rPr>
        <w:t xml:space="preserve"> यूहन्ना के चेले यूहन्ना से कहते हैं कि यीशु भी लोगों को बपतिस्मा दे रहा है। यूहन्ना यह कहकर उत्तर देता है कि यीशु को और अधिक महत्वपूर्ण बनना होगा, और स्वयं यूहन्ना को कम महत्वपूर्ण बनना होगा।</w:t>
      </w:r>
    </w:p>
    <w:p>
      <w:pPr/>
      <w:r>
        <w:rPr>
          <w:lang w:val="hi_IN" w:bidi="hi_IN"/>
        </w:rPr>
      </w:r>
      <w:r>
        <w:rPr>
          <w:b/>
          <w:lang w:val="hi_IN" w:bidi="hi_IN"/>
        </w:rPr>
        <w:t>पाँचवें दृश्य में:</w:t>
      </w:r>
      <w:r>
        <w:rPr>
          <w:lang w:val="hi_IN" w:bidi="hi_IN"/>
        </w:rPr>
        <w:t xml:space="preserve"> लेखक यूहन्ना अपने सुनने वालों से बात कर रहा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चेले</w:t>
      </w:r>
    </w:p>
    <w:p>
      <w:pPr>
        <w:pStyle w:val="ListBullet"/>
        <w:spacing w:line="240" w:lineRule="auto"/>
        <w:ind w:left="720"/>
      </w:pPr>
      <w:r>
        <w:rPr>
          <w:lang w:val="hi_IN" w:bidi="hi_IN"/>
        </w:rPr>
      </w:r>
      <w:r>
        <w:rPr>
          <w:lang w:val="hi_IN" w:bidi="hi_IN"/>
        </w:rPr>
        <w:t>वे लोग जो यीशु के पास आ रहे हैं ताकि यीशु उन्हें बपतिस्मा दे</w:t>
      </w:r>
    </w:p>
    <w:p>
      <w:pPr>
        <w:pStyle w:val="ListBullet"/>
        <w:spacing w:line="240" w:lineRule="auto"/>
        <w:ind w:left="720"/>
      </w:pPr>
      <w:r>
        <w:rPr>
          <w:lang w:val="hi_IN" w:bidi="hi_IN"/>
        </w:rPr>
      </w:r>
      <w:r>
        <w:rPr>
          <w:lang w:val="hi_IN" w:bidi="hi_IN"/>
        </w:rPr>
        <w:t>यूहन्ना बपतिस्मा देने वाला</w:t>
      </w:r>
    </w:p>
    <w:p>
      <w:pPr>
        <w:pStyle w:val="ListBullet"/>
        <w:spacing w:line="240" w:lineRule="auto"/>
        <w:ind w:left="720"/>
      </w:pPr>
      <w:r>
        <w:rPr>
          <w:lang w:val="hi_IN" w:bidi="hi_IN"/>
        </w:rPr>
      </w:r>
      <w:r>
        <w:rPr>
          <w:lang w:val="hi_IN" w:bidi="hi_IN"/>
        </w:rPr>
        <w:t>यूहन्ना बपतिस्मा देने वाले के चेले</w:t>
      </w:r>
    </w:p>
    <w:p>
      <w:pPr>
        <w:pStyle w:val="ListBullet"/>
        <w:spacing w:line="240" w:lineRule="auto"/>
        <w:ind w:left="720"/>
      </w:pPr>
      <w:r>
        <w:rPr>
          <w:lang w:val="hi_IN" w:bidi="hi_IN"/>
        </w:rPr>
      </w:r>
      <w:r>
        <w:rPr>
          <w:lang w:val="hi_IN" w:bidi="hi_IN"/>
        </w:rPr>
        <w:t>वे लोग जो यूहन्ना के पास आ रहे हैं ताकि यूहन्ना उन्हें बपतिस्मा दे</w:t>
      </w:r>
    </w:p>
    <w:p>
      <w:pPr>
        <w:pStyle w:val="ListBullet"/>
        <w:spacing w:line="240" w:lineRule="auto"/>
        <w:ind w:left="720"/>
      </w:pPr>
      <w:r>
        <w:rPr>
          <w:lang w:val="hi_IN" w:bidi="hi_IN"/>
        </w:rPr>
      </w:r>
      <w:r>
        <w:rPr>
          <w:lang w:val="hi_IN" w:bidi="hi_IN"/>
        </w:rPr>
        <w:t>एक यहूदी व्यक्ति जो यूहन्ना के चेलों के साथ वाद-विवाद करता है</w:t>
      </w:r>
    </w:p>
    <w:p>
      <w:pPr>
        <w:pStyle w:val="ListBullet"/>
        <w:spacing w:line="240" w:lineRule="auto"/>
        <w:ind w:left="720"/>
      </w:pPr>
      <w:r>
        <w:rPr>
          <w:lang w:val="hi_IN" w:bidi="hi_IN"/>
        </w:rPr>
      </w:r>
      <w:r>
        <w:rPr>
          <w:lang w:val="hi_IN" w:bidi="hi_IN"/>
        </w:rPr>
        <w:t>एक दूल्हा (यीशु)</w:t>
      </w:r>
    </w:p>
    <w:p>
      <w:pPr>
        <w:pStyle w:val="ListBullet"/>
        <w:spacing w:line="240" w:lineRule="auto"/>
        <w:ind w:left="720"/>
      </w:pPr>
      <w:r>
        <w:rPr>
          <w:lang w:val="hi_IN" w:bidi="hi_IN"/>
        </w:rPr>
      </w:r>
      <w:r>
        <w:rPr>
          <w:lang w:val="hi_IN" w:bidi="hi_IN"/>
        </w:rPr>
        <w:t>एक दुल्हन</w:t>
      </w:r>
    </w:p>
    <w:p>
      <w:pPr>
        <w:pStyle w:val="ListBullet"/>
        <w:spacing w:line="240" w:lineRule="auto"/>
        <w:ind w:left="720"/>
      </w:pPr>
      <w:r>
        <w:rPr>
          <w:lang w:val="hi_IN" w:bidi="hi_IN"/>
        </w:rPr>
      </w:r>
      <w:r>
        <w:rPr>
          <w:lang w:val="hi_IN" w:bidi="hi_IN"/>
        </w:rPr>
        <w:t>दूल्हे का मित्र (यूहन्ना बपतिस्मा देने वाला)</w:t>
      </w:r>
    </w:p>
    <w:p>
      <w:pPr>
        <w:pStyle w:val="ListBullet"/>
        <w:spacing w:line="240" w:lineRule="auto"/>
        <w:ind w:left="720"/>
      </w:pPr>
      <w:r>
        <w:rPr>
          <w:lang w:val="hi_IN" w:bidi="hi_IN"/>
        </w:rPr>
      </w:r>
      <w:r>
        <w:rPr>
          <w:lang w:val="hi_IN" w:bidi="hi_IN"/>
        </w:rPr>
        <w:t>वे लोग जो संसार के हैं, और संसार की ही बातें बोलते हैं</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वह व्यक्ति जो परमेश्वर के वचन बोलता है (यीशु)</w:t>
      </w:r>
    </w:p>
    <w:p>
      <w:pPr>
        <w:pStyle w:val="ListBullet"/>
        <w:spacing w:line="240" w:lineRule="auto"/>
        <w:ind w:left="720"/>
      </w:pPr>
      <w:r>
        <w:rPr>
          <w:lang w:val="hi_IN" w:bidi="hi_IN"/>
        </w:rPr>
      </w:r>
      <w:r>
        <w:rPr>
          <w:lang w:val="hi_IN" w:bidi="hi_IN"/>
        </w:rPr>
        <w:t xml:space="preserve">पवित्र आत्मा </w:t>
      </w:r>
    </w:p>
    <w:p>
      <w:pPr>
        <w:pStyle w:val="ListBullet"/>
        <w:spacing w:line="240" w:lineRule="auto"/>
        <w:ind w:left="720"/>
      </w:pPr>
      <w:r>
        <w:rPr>
          <w:lang w:val="hi_IN" w:bidi="hi_IN"/>
        </w:rPr>
      </w:r>
      <w:r>
        <w:rPr>
          <w:lang w:val="hi_IN" w:bidi="hi_IN"/>
        </w:rPr>
        <w:t>पिता</w:t>
      </w:r>
    </w:p>
    <w:p>
      <w:pPr>
        <w:pStyle w:val="ListBullet"/>
        <w:spacing w:line="240" w:lineRule="auto"/>
        <w:ind w:left="720"/>
      </w:pPr>
      <w:r>
        <w:rPr>
          <w:lang w:val="hi_IN" w:bidi="hi_IN"/>
        </w:rPr>
      </w:r>
      <w:r>
        <w:rPr>
          <w:lang w:val="hi_IN" w:bidi="hi_IN"/>
        </w:rPr>
        <w:t>पुत्र (यीशु)</w:t>
      </w:r>
    </w:p>
    <w:p>
      <w:pPr>
        <w:pStyle w:val="ListBullet"/>
        <w:spacing w:line="240" w:lineRule="auto"/>
        <w:ind w:left="720"/>
      </w:pPr>
      <w:r>
        <w:rPr>
          <w:lang w:val="hi_IN" w:bidi="hi_IN"/>
        </w:rPr>
      </w:r>
      <w:r>
        <w:rPr>
          <w:lang w:val="hi_IN" w:bidi="hi_IN"/>
        </w:rPr>
        <w:t>वे लोग जो पुत्र पर विश्वास करते हैं</w:t>
      </w:r>
    </w:p>
    <w:p>
      <w:pPr>
        <w:pStyle w:val="ListBullet"/>
        <w:spacing w:line="240" w:lineRule="auto"/>
        <w:ind w:left="720"/>
      </w:pPr>
      <w:r>
        <w:rPr>
          <w:lang w:val="hi_IN" w:bidi="hi_IN"/>
        </w:rPr>
      </w:r>
      <w:r>
        <w:rPr>
          <w:lang w:val="hi_IN" w:bidi="hi_IN"/>
        </w:rPr>
        <w:t>वे लोग जो पुत्र को ठुकराते हैं</w:t>
      </w:r>
    </w:p>
    <w:p>
      <w:pPr/>
      <w:r>
        <w:rPr>
          <w:lang w:val="hi_IN" w:bidi="hi_IN"/>
        </w:rPr>
      </w:r>
      <w:r>
        <w:rPr>
          <w:lang w:val="hi_IN" w:bidi="hi_IN"/>
        </w:rPr>
        <w:t>पिछले भाग में यीशु और नीकुदेमुस के बीच हुई बातचीत अब समाप्त हो गई है, और अब यीशु किसी दूसरे स्थान पर जाता है। इस नए भाग को सबसे स्वाभाविक तरीके से आप कैसे शुरू करेंगे?</w:t>
      </w:r>
    </w:p>
    <w:p>
      <w:pPr/>
      <w:r>
        <w:rPr>
          <w:lang w:val="hi_IN" w:bidi="hi_IN"/>
        </w:rPr>
      </w:r>
      <w:r>
        <w:rPr>
          <w:lang w:val="hi_IN" w:bidi="hi_IN"/>
        </w:rPr>
        <w:t>यह भाग इस बात से शुरू होता है कि यीशु आगे कहाँ जाता है, लेकिन इस कहानी में यीशु स्वयं सक्रिय रूप से शामिल नहीं है। इस भाग का बड़ा हिस्सा यूहन्ना बपतिस्मा देने वाले और उसके चेलों के बारे में बात करता है।</w:t>
      </w:r>
    </w:p>
    <w:p>
      <w:pPr/>
      <w:r>
        <w:rPr>
          <w:lang w:val="hi_IN" w:bidi="hi_IN"/>
        </w:rPr>
      </w:r>
      <w:r>
        <w:rPr>
          <w:lang w:val="hi_IN" w:bidi="hi_IN"/>
        </w:rPr>
        <w:t>लेखक यूहन्ना अपने सुनने वालों को बताता है कि कहानी में जो कुछ हो रहा है, वह यूहन्ना बपतिस्मा देने वाले को जेल में डाले जाने से पहले की घटना है।</w:t>
      </w:r>
    </w:p>
    <w:p>
      <w:pPr/>
      <w:r>
        <w:rPr>
          <w:lang w:val="hi_IN" w:bidi="hi_IN"/>
        </w:rPr>
      </w:r>
      <w:r>
        <w:rPr>
          <w:lang w:val="hi_IN" w:bidi="hi_IN"/>
        </w:rPr>
        <w:t>यहाँ रुकें और चर्चा करें, यह जानकारी अपने सुनने वालों को किस समय देना आपके लिए सबसे अच्छा होगा? ऑडियो को यहाँ रोकें।</w:t>
      </w:r>
    </w:p>
    <w:p>
      <w:pPr/>
      <w:r>
        <w:rPr>
          <w:lang w:val="hi_IN" w:bidi="hi_IN"/>
        </w:rPr>
      </w:r>
      <w:r>
        <w:rPr>
          <w:lang w:val="hi_IN" w:bidi="hi_IN"/>
        </w:rPr>
        <w:t xml:space="preserve">यहाँ रुकें और </w:t>
      </w:r>
      <w:r>
        <w:rPr>
          <w:lang w:val="hi_IN" w:bidi="hi_IN"/>
        </w:rPr>
        <w:t>यहूदिया, यरूशलेम और यरदन नदी</w:t>
      </w:r>
      <w:r>
        <w:rPr>
          <w:lang w:val="hi_IN" w:bidi="hi_IN"/>
        </w:rPr>
        <w:t xml:space="preserve"> के नक्शे को देखें। ऑडियो को यहाँ रोकें।</w:t>
      </w:r>
    </w:p>
    <w:p>
      <w:pPr/>
      <w:r>
        <w:rPr>
          <w:lang w:val="hi_IN" w:bidi="hi_IN"/>
        </w:rPr>
      </w:r>
      <w:r>
        <w:rPr>
          <w:lang w:val="hi_IN" w:bidi="hi_IN"/>
        </w:rPr>
        <w:t>अब कमरे में इस भाग का एक नक्शा बनाइए, और यह अभिनय करके दिखाइए कि इस भाग में लोग कहाँ हो सकते हैं, और वे कहाँ-कहाँ जाते हैं। यरदन नदी को चॉक या कोयले से खींचकर बनाइए, या रस्सी या कपड़े का उपयोग कीजिए। देखें कि यरूशलेम कहाँ है। बपतिस्मा देने वाला यूहन्ना यरदन नदी के दूसरे किनारे पर लोगों को बपतिस्मा दे रहा था। इस समय, यूहन्ना नदी के इस पार आ गया है और उत्तर की ओर चल दिया है, एक ऐसे स्थान पर जहाँ पानी के सोते हैं। पता लगाए कि आपके नक्शे पर यूहन्ना और उसके चेले अब कहाँ हैं। आप सोतों को चिह्नित करने के लिए किसी नीले कपड़े का उपयोग कर सकते हैं।</w:t>
      </w:r>
    </w:p>
    <w:p>
      <w:pPr/>
      <w:r>
        <w:rPr>
          <w:lang w:val="hi_IN" w:bidi="hi_IN"/>
        </w:rPr>
      </w:r>
      <w:r>
        <w:rPr>
          <w:lang w:val="hi_IN" w:bidi="hi_IN"/>
        </w:rPr>
        <w:t>यीशु यरूशलेम से निकल रहा है और अब यहूदिया में कहीं है। हो सकता है कि वह यरदन नदी के किनारे कहीं हो। पता करें कि यीशु और उसके चेले आपके नक्शे के अनुसार कहाँ हैं। ध्यान में रखो कि यूहन्ना और उसका समूह यीशु और उसके समूह को देख नहीं पा रहा है, भले ही आपके स्थान के अनुसार वे एक-दूसरे के पास हों। उनके बीच काफ़ी ज़्यादा दूरी होगी। जो व्यक्ति यूहन्ना के चेलों से वाद-विवाद करता है, हो सकता है वह उस जगह से आया हो जहाँ यीशु था।</w:t>
      </w:r>
    </w:p>
    <w:p>
      <w:pPr/>
      <w:r>
        <w:rPr>
          <w:lang w:val="hi_IN" w:bidi="hi_IN"/>
        </w:rPr>
      </w:r>
      <w:r>
        <w:rPr>
          <w:lang w:val="hi_IN" w:bidi="hi_IN"/>
        </w:rPr>
        <w:t>यहाँ रुकें और इस गतिविधि को करें।</w:t>
      </w:r>
    </w:p>
    <w:p>
      <w:pPr/>
      <w:r>
        <w:rPr>
          <w:lang w:val="hi_IN" w:bidi="hi_IN"/>
        </w:rPr>
      </w:r>
      <w:r>
        <w:rPr>
          <w:lang w:val="hi_IN" w:bidi="hi_IN"/>
        </w:rPr>
        <w:t>एक व्यक्ति यूहन्ना के चेलों के पास आता है और उनसे वाद-विवाद करता है। यह धार्मिक स्नान से जुड़ा हुआ था। क्योंकि इसके बाद जो होता है, उससे पता चलता है कि वह व्यक्ति यूहन्ना के चेलों से बपतिस्मा के बारे में वाद-विवाद कर रहा है।</w:t>
      </w:r>
    </w:p>
    <w:p>
      <w:pPr/>
      <w:r>
        <w:rPr>
          <w:lang w:val="hi_IN" w:bidi="hi_IN"/>
        </w:rPr>
      </w:r>
      <w:r>
        <w:rPr>
          <w:lang w:val="hi_IN" w:bidi="hi_IN"/>
        </w:rPr>
        <w:t>जब यूहन्ना के चेले यूहन्ना बपतिस्मा देने वाले को बताते हैं कि यीशु भी बपतिस्मा दे रहा है, तो ऐसा लगता है मानो वे यीशु की शिकायत कर रहे हों। यूहन्ना उनकी बात से सहमत नहीं होता, बल्कि उन्हें बताता है कि यह वैसा ही है जैसा असलियत में होना चाहिए!</w:t>
      </w:r>
    </w:p>
    <w:p>
      <w:pPr/>
      <w:r>
        <w:rPr>
          <w:lang w:val="hi_IN" w:bidi="hi_IN"/>
        </w:rPr>
      </w:r>
      <w:r>
        <w:rPr>
          <w:lang w:val="hi_IN" w:bidi="hi_IN"/>
        </w:rPr>
        <w:t>यूहन्ना के उत्तर को छोटे-छोटे हिस्सों में बाँटना मददगार होगा। उत्तर के हर हिस्से के लिए किसी एक काम या किसी वस्तु के बारे में सोचो, जो उस हिस्से को याद रखने में मदद करे।</w:t>
      </w:r>
    </w:p>
    <w:p>
      <w:pPr/>
      <w:r>
        <w:rPr>
          <w:lang w:val="hi_IN" w:bidi="hi_IN"/>
        </w:rPr>
      </w:r>
      <w:r>
        <w:rPr>
          <w:lang w:val="hi_IN" w:bidi="hi_IN"/>
        </w:rPr>
        <w:t>यूहन्ना कहता है कि किसी भी व्यक्ति के पास जो कुछ भी है, वह परमेश्वर ने ही उसे दिया है। हो सकता है वह उस काम या अधिकार की बात कर रहा है जो परमेश्वर ने हर व्यक्ति को दिया है।</w:t>
      </w:r>
    </w:p>
    <w:p>
      <w:pPr/>
      <w:r>
        <w:rPr>
          <w:lang w:val="hi_IN" w:bidi="hi_IN"/>
        </w:rPr>
      </w:r>
      <w:r>
        <w:rPr>
          <w:lang w:val="hi_IN" w:bidi="hi_IN"/>
        </w:rPr>
        <w:t>एक गतिविधि या कोई वस्तु चुने जो आपको इस भाग को याद करने में मदद करे। इस ऑडियो को यहाँ रोकें।</w:t>
      </w:r>
    </w:p>
    <w:p>
      <w:pPr/>
      <w:r>
        <w:rPr>
          <w:lang w:val="hi_IN" w:bidi="hi_IN"/>
        </w:rPr>
      </w:r>
      <w:r>
        <w:rPr>
          <w:lang w:val="hi_IN" w:bidi="hi_IN"/>
        </w:rPr>
        <w:t xml:space="preserve">यूहन्ना कहता है कि वह अपने चेलों को पहले ही बता चुका है कि वह मसीह नहीं है, बल्कि परमेश्वर ने उसे लोगों को मसीह को </w:t>
      </w:r>
      <w:r>
        <w:rPr>
          <w:b/>
          <w:lang w:val="hi_IN" w:bidi="hi_IN"/>
        </w:rPr>
        <w:t>स्वीकार करने</w:t>
      </w:r>
      <w:r>
        <w:rPr>
          <w:lang w:val="hi_IN" w:bidi="hi_IN"/>
        </w:rPr>
        <w:t xml:space="preserve"> हेतु तैयार करने के लिए भेजा था। याद रखो कि मसीह का अर्थ है वह उस विशेष राजा और उद्धारकर्ता से है, जिसका लोग इंतज़ार कर रहे थे।</w:t>
      </w:r>
    </w:p>
    <w:p>
      <w:pPr/>
      <w:r>
        <w:rPr>
          <w:lang w:val="hi_IN" w:bidi="hi_IN"/>
        </w:rPr>
      </w:r>
      <w:r>
        <w:rPr>
          <w:lang w:val="hi_IN" w:bidi="hi_IN"/>
        </w:rPr>
        <w:t>एक गतिविधि या कोई वस्तु चुने जो आपको इस भाग को याद करने में मदद करे। इस ऑडियो को यहाँ रोकें।</w:t>
      </w:r>
    </w:p>
    <w:p>
      <w:pPr/>
      <w:r>
        <w:rPr>
          <w:lang w:val="hi_IN" w:bidi="hi_IN"/>
        </w:rPr>
      </w:r>
      <w:r>
        <w:rPr>
          <w:lang w:val="hi_IN" w:bidi="hi_IN"/>
        </w:rPr>
        <w:t>यूहन्ना अब विवाह के बारे में एक छोटी सी कहानी बताता है। जिसमें एक दुल्हन, एक दूल्हा और दूल्हे का मित्र है। दूल्हे का मित्र दूल्हे का इंतजार करता है। दूल्हा मित्र से ज़्यादा महत्वपूर्ण है। जब दूल्हा आता है, तो मित्र खुश होता है। दूल्हा वह होता है जिसे दुल्हन मिलती है! दूल्हे का मित्र जलन नहीं रखता है, लेकिन वह दूल्हे को दुल्हन मिलने पर बहुत खुश होता है।</w:t>
      </w:r>
    </w:p>
    <w:p>
      <w:pPr/>
      <w:r>
        <w:rPr>
          <w:lang w:val="hi_IN" w:bidi="hi_IN"/>
        </w:rPr>
      </w:r>
      <w:r>
        <w:rPr>
          <w:lang w:val="hi_IN" w:bidi="hi_IN"/>
        </w:rPr>
        <w:t>इस छोटी सी कहानी का अभिनय करें। इस ऑडियो को यहाँ रोकें।</w:t>
      </w:r>
    </w:p>
    <w:p>
      <w:pPr/>
      <w:r>
        <w:rPr>
          <w:lang w:val="hi_IN" w:bidi="hi_IN"/>
        </w:rPr>
      </w:r>
      <w:r>
        <w:rPr>
          <w:lang w:val="hi_IN" w:bidi="hi_IN"/>
        </w:rPr>
        <w:t>यूहन्ना कहता है कि वह, यूहन्ना बप्तिस्मा देने वाला दूल्हे के मित्र के समान है, और यीशु दूल्हे के समान है। यीशु यूहन्ना से अधिक महत्वपूर्ण है। यूहन्ना जलन नहीं रखता है! वास्तव में, यूहन्ना बहुत खुश है! यह वैसा ही है जैसा होना चाहिए। यह अवश्य है कि यीशु बढ़े और यूहन्ना घटे।</w:t>
      </w:r>
    </w:p>
    <w:p>
      <w:pPr/>
      <w:r>
        <w:rPr>
          <w:lang w:val="hi_IN" w:bidi="hi_IN"/>
        </w:rPr>
      </w:r>
      <w:r>
        <w:rPr>
          <w:lang w:val="hi_IN" w:bidi="hi_IN"/>
        </w:rPr>
        <w:t>यूहन्ना यह नहीं बताता है कि उसकी कहानी में दुल्हन कौन है। ऐसा इसलिए है क्योंकि वह सिर्फ़ यही कहना चाहता है कि दूल्हा मित्र से ज़्यादा महत्वपूर्ण होता है। इस बात को बताने के लिए यह ज़रूरी नहीं है कि दुल्हन कौन है।</w:t>
      </w:r>
    </w:p>
    <w:p>
      <w:pPr/>
      <w:r>
        <w:rPr>
          <w:lang w:val="hi_IN" w:bidi="hi_IN"/>
        </w:rPr>
      </w:r>
      <w:r>
        <w:rPr>
          <w:lang w:val="hi_IN" w:bidi="hi_IN"/>
        </w:rPr>
        <w:t>एक गतिविधि या कोई वस्तु चुने जो आपको इस भाग को याद करने में मदद करे। आप यह कैसे अभिनय करके दिखा सकते हो कि यीशु को बढ़ना है या अधिक महत्वपूर्ण बनना है, और यूहन्ना को घटना है या कम महत्वपूर्ण बनना है? ऑडियो को यहाँ रोकें।</w:t>
      </w:r>
    </w:p>
    <w:p>
      <w:pPr/>
      <w:r>
        <w:rPr>
          <w:lang w:val="hi_IN" w:bidi="hi_IN"/>
        </w:rPr>
      </w:r>
      <w:r>
        <w:rPr>
          <w:lang w:val="hi_IN" w:bidi="hi_IN"/>
        </w:rPr>
        <w:t>अब ये सारी गतिविधियाँ एक के बाद एक मिलकर करें। एक-दूसरे की मदद करो ताकि याद रहे कि इन गतिविधियों का क्या अर्थ है और यूहन्ना बपतिस्मा देने वाले ने क्या कहा। आप इसे कई बार कर सकते हो जब तक कि आपको यह अच्छे से याद न हो जाए। ऑडियो को यहाँ रोकें।</w:t>
      </w:r>
    </w:p>
    <w:p>
      <w:pPr/>
      <w:r>
        <w:rPr>
          <w:lang w:val="hi_IN" w:bidi="hi_IN"/>
        </w:rPr>
      </w:r>
      <w:r>
        <w:rPr>
          <w:lang w:val="hi_IN" w:bidi="hi_IN"/>
        </w:rPr>
        <w:t xml:space="preserve">इसके बाद यूहन्ना बपतिस्मा देने वाला और उसके चेले मंच छोड़ सकते हैं, क्योंकि अब लेखक यूहन्ना हमसे बातचीत शुरू करता है। आओ, लेखक यूहन्ना की बातों को अलग-अलग हिस्सों में बाँटें। </w:t>
      </w:r>
    </w:p>
    <w:p>
      <w:pPr/>
      <w:r>
        <w:rPr>
          <w:lang w:val="hi_IN" w:bidi="hi_IN"/>
        </w:rPr>
      </w:r>
      <w:r>
        <w:rPr>
          <w:b/>
          <w:lang w:val="hi_IN" w:bidi="hi_IN"/>
        </w:rPr>
        <w:t>लेखक यूहन्ना कहता है:</w:t>
      </w:r>
    </w:p>
    <w:p>
      <w:pPr/>
      <w:r>
        <w:rPr>
          <w:lang w:val="hi_IN" w:bidi="hi_IN"/>
        </w:rPr>
      </w:r>
      <w:r>
        <w:rPr>
          <w:lang w:val="hi_IN" w:bidi="hi_IN"/>
        </w:rPr>
        <w:t>जो व्यक्ति पृथ्वी का है वह केवल पृथ्वी की ही बातें कहता है। उनके पास सीमित ज्ञान होता है। जो ऊपर से आता है—यानी यीशु, हालाँकि यहाँ यूहन्ना उसका नाम नहीं लेता है—वह सब से अधिक महत्वपूर्ण है। वह स्वर्ग से आता है, जहाँ परमेश्वर है, और वह उन बातों के बारे में बताता है जिन्हें उसने परमेश्वर के साथ रहते हुए देखा और सुना है।</w:t>
      </w:r>
    </w:p>
    <w:p>
      <w:pPr/>
      <w:r>
        <w:rPr>
          <w:lang w:val="hi_IN" w:bidi="hi_IN"/>
        </w:rPr>
      </w:r>
      <w:r>
        <w:rPr>
          <w:lang w:val="hi_IN" w:bidi="hi_IN"/>
        </w:rPr>
        <w:t>यदि यह आपके लिए मददगार हो, तो किसी गतिविधि, कामों के बारे में सोचें या एक कथापट बनाएँ जो इस भाग को याद करने में आपकी सहायता करे। इस ऑडियो को यहाँ रोकें।</w:t>
      </w:r>
    </w:p>
    <w:p>
      <w:pPr/>
      <w:r>
        <w:rPr>
          <w:lang w:val="hi_IN" w:bidi="hi_IN"/>
        </w:rPr>
      </w:r>
      <w:r>
        <w:rPr>
          <w:lang w:val="hi_IN" w:bidi="hi_IN"/>
        </w:rPr>
        <w:t>कोई भी नहीं—या बहुत कम लोग—यह मानते थे कि स्वर्ग से आए इस व्यक्ति की बातें सच हैं। लेकिन कुछ लोग मानते थे कि इस व्यक्ति ने जो कहा, वह सच है। इसलिए उन लोगों ने कहा कि परमेश्वर ने जो कुछ कहा है, वह सब सच है—या यूँ कहें कि वे यह साबित करते हैं कि परमेश्वर की सारी बातें सच हैं।</w:t>
      </w:r>
    </w:p>
    <w:p>
      <w:pPr/>
      <w:r>
        <w:rPr>
          <w:lang w:val="hi_IN" w:bidi="hi_IN"/>
        </w:rPr>
      </w:r>
      <w:r>
        <w:rPr>
          <w:lang w:val="hi_IN" w:bidi="hi_IN"/>
        </w:rPr>
        <w:t>याद रखो कि यूहन्ना यहाँ यीशु के बारे में ही बोल रहा है, भले ही वह उसका नाम नहीं लेता है।</w:t>
      </w:r>
    </w:p>
    <w:p>
      <w:pPr/>
      <w:r>
        <w:rPr>
          <w:lang w:val="hi_IN" w:bidi="hi_IN"/>
        </w:rPr>
      </w:r>
      <w:r>
        <w:rPr>
          <w:lang w:val="hi_IN" w:bidi="hi_IN"/>
        </w:rPr>
        <w:t>यदि यह मददगार हो तो, किसी गतिविधि, या कामों के बारे में सोचें या एक कथापट बनाएँ जो इस भाग को याद करने में आपकी सहायता करे। इस ऑडियो को यहाँ रोकें।</w:t>
      </w:r>
    </w:p>
    <w:p>
      <w:pPr/>
      <w:r>
        <w:rPr>
          <w:lang w:val="hi_IN" w:bidi="hi_IN"/>
        </w:rPr>
      </w:r>
      <w:r>
        <w:rPr>
          <w:lang w:val="hi_IN" w:bidi="hi_IN"/>
        </w:rPr>
        <w:t>परमेश्वर ने इस व्यक्ति को पृथ्वी पर भेजा है। और यह व्यक्ति परमेश्वर के वचन बोलता है। इसलिए जब यह व्यक्ति बोलता है, तो ऐसा लगता है जैसे स्वयं परमेश्वर बोल रहा हो! और ऐसा इसलिए है क्योंकि परमेश्वर ने इस व्यक्ति को अपनी पवित्र आत्मा की सारी सामर्थ्य दी है।</w:t>
      </w:r>
    </w:p>
    <w:p>
      <w:pPr/>
      <w:r>
        <w:rPr>
          <w:lang w:val="hi_IN" w:bidi="hi_IN"/>
        </w:rPr>
      </w:r>
      <w:r>
        <w:rPr>
          <w:lang w:val="hi_IN" w:bidi="hi_IN"/>
        </w:rPr>
        <w:t>याद रखो कि यूहन्ना यहाँ यीशु के बारे में ही बोल रहा है, भले ही वह उसका नाम नहीं लेता है।</w:t>
      </w:r>
    </w:p>
    <w:p>
      <w:pPr/>
      <w:r>
        <w:rPr>
          <w:lang w:val="hi_IN" w:bidi="hi_IN"/>
        </w:rPr>
      </w:r>
      <w:r>
        <w:rPr>
          <w:lang w:val="hi_IN" w:bidi="hi_IN"/>
        </w:rPr>
        <w:t>यदि यह मददगार हो तो, किसी गतिविधि, या कामों के बारे में सोचें या एक कथापट बनाएँ जो इस भाग को याद करने में आपकी सहायता करे। इस ऑडियो को यहाँ रोकें।</w:t>
      </w:r>
    </w:p>
    <w:p>
      <w:pPr/>
      <w:r>
        <w:rPr>
          <w:lang w:val="hi_IN" w:bidi="hi_IN"/>
        </w:rPr>
      </w:r>
      <w:r>
        <w:rPr>
          <w:lang w:val="hi_IN" w:bidi="hi_IN"/>
        </w:rPr>
        <w:t>परमेश्वर इस व्यक्ति से प्रेम करता है जिसे उसने पृथ्वी पर भेजा है। परमेश्वर पिता है, और जिस व्यक्ति को उसने भेजा है, वह पुत्र है। यह पुत्र यीशु है, भले ही यहाँ यूहन्ना उसका नाम नहीं बताता। परमेश्वर, पिता ने पुत्र को सारा अधिकार दिया है।</w:t>
      </w:r>
    </w:p>
    <w:p>
      <w:pPr/>
      <w:r>
        <w:rPr>
          <w:lang w:val="hi_IN" w:bidi="hi_IN"/>
        </w:rPr>
      </w:r>
      <w:r>
        <w:rPr>
          <w:lang w:val="hi_IN" w:bidi="hi_IN"/>
        </w:rPr>
        <w:t>यदि यह मददगार हो तो, किसी गतिविधि, या कामों के बारे में सोचें या एक कथापट बनाएँ जो इस भाग को याद करने में आपकी सहायता करे। इस ऑडियो को यहाँ रोकें।</w:t>
      </w:r>
    </w:p>
    <w:p>
      <w:pPr/>
      <w:r>
        <w:rPr>
          <w:lang w:val="hi_IN" w:bidi="hi_IN"/>
        </w:rPr>
      </w:r>
      <w:r>
        <w:rPr>
          <w:lang w:val="hi_IN" w:bidi="hi_IN"/>
        </w:rPr>
        <w:t>जो कोई पुत्र पर विश्वास करता है, वह परमेश्वर के साथ हमेशा का जीवन पाएगा। लेकिन जो कोई पुत्र को ठुकराता है, वह जीवन नहीं पाएगा, बल्कि उसे परमेश्वर के क्रोध को सहना पड़ेगा।</w:t>
      </w:r>
    </w:p>
    <w:p>
      <w:pPr/>
      <w:r>
        <w:rPr>
          <w:lang w:val="hi_IN" w:bidi="hi_IN"/>
        </w:rPr>
      </w:r>
      <w:r>
        <w:rPr>
          <w:lang w:val="hi_IN" w:bidi="hi_IN"/>
        </w:rPr>
        <w:t>यदि यह मददगार हो तो, किसी गतिविधि, या कामों के बारे में सोचें या एक कथापट बनाएँ जो इस भाग को याद करने में आपकी सहायता करे। इस ऑडियो को यहाँ रोकें।</w:t>
      </w:r>
    </w:p>
    <w:p>
      <w:pPr/>
      <w:r>
        <w:rPr>
          <w:lang w:val="hi_IN" w:bidi="hi_IN"/>
        </w:rPr>
      </w:r>
      <w:r>
        <w:rPr>
          <w:lang w:val="hi_IN" w:bidi="hi_IN"/>
        </w:rPr>
        <w:t>अब, यूहन्ना के इस कथन की सभी गतिविधियाँ या काम एक साथ करें। आप इसे कई बार कर सकते हैं जब तक कि आपको यह अच्छे से याद न हो जाए। ऑडियो को यहाँ रोकें।</w:t>
      </w:r>
    </w:p>
    <w:p>
      <w:pPr/>
      <w:r>
        <w:rPr>
          <w:lang w:val="hi_IN" w:bidi="hi_IN"/>
        </w:rPr>
      </w:r>
      <w:r>
        <w:rPr>
          <w:lang w:val="hi_IN" w:bidi="hi_IN"/>
        </w:rPr>
        <w:t>यूहन्ना अपने कथन में यीशु के बारे में बहुत सी बातें कहता है। वह कहता है:</w:t>
      </w:r>
    </w:p>
    <w:p>
      <w:pPr>
        <w:pStyle w:val="ListBullet"/>
        <w:spacing w:line="240" w:lineRule="auto"/>
        <w:ind w:left="720"/>
      </w:pPr>
      <w:r>
        <w:rPr>
          <w:lang w:val="hi_IN" w:bidi="hi_IN"/>
        </w:rPr>
      </w:r>
      <w:r>
        <w:rPr>
          <w:lang w:val="hi_IN" w:bidi="hi_IN"/>
        </w:rPr>
        <w:t>यीशु सभी में सबसे ज्यादा महत्वपूर्ण हैं।</w:t>
      </w:r>
    </w:p>
    <w:p>
      <w:pPr>
        <w:pStyle w:val="ListBullet"/>
        <w:spacing w:line="240" w:lineRule="auto"/>
        <w:ind w:left="720"/>
      </w:pPr>
      <w:r>
        <w:rPr>
          <w:lang w:val="hi_IN" w:bidi="hi_IN"/>
        </w:rPr>
      </w:r>
      <w:r>
        <w:rPr>
          <w:lang w:val="hi_IN" w:bidi="hi_IN"/>
        </w:rPr>
        <w:t>यीशु स्वर्ग से आया है।</w:t>
      </w:r>
    </w:p>
    <w:p>
      <w:pPr>
        <w:pStyle w:val="ListBullet"/>
        <w:spacing w:line="240" w:lineRule="auto"/>
        <w:ind w:left="720"/>
      </w:pPr>
      <w:r>
        <w:rPr>
          <w:lang w:val="hi_IN" w:bidi="hi_IN"/>
        </w:rPr>
      </w:r>
      <w:r>
        <w:rPr>
          <w:lang w:val="hi_IN" w:bidi="hi_IN"/>
        </w:rPr>
        <w:t>यीशु जानता है कि वह किस बारे में बात कर रहा है, क्योंकि वह स्वर्ग में रहा है।</w:t>
      </w:r>
    </w:p>
    <w:p>
      <w:pPr>
        <w:pStyle w:val="ListBullet"/>
        <w:spacing w:line="240" w:lineRule="auto"/>
        <w:ind w:left="720"/>
      </w:pPr>
      <w:r>
        <w:rPr>
          <w:lang w:val="hi_IN" w:bidi="hi_IN"/>
        </w:rPr>
      </w:r>
      <w:r>
        <w:rPr>
          <w:lang w:val="hi_IN" w:bidi="hi_IN"/>
        </w:rPr>
        <w:t>यीशु ने लोगों से परमेश्वर के वचन कहे।</w:t>
      </w:r>
    </w:p>
    <w:p>
      <w:pPr>
        <w:pStyle w:val="ListBullet"/>
        <w:spacing w:line="240" w:lineRule="auto"/>
        <w:ind w:left="720"/>
      </w:pPr>
      <w:r>
        <w:rPr>
          <w:lang w:val="hi_IN" w:bidi="hi_IN"/>
        </w:rPr>
      </w:r>
      <w:r>
        <w:rPr>
          <w:lang w:val="hi_IN" w:bidi="hi_IN"/>
        </w:rPr>
        <w:t>यीशु परमेश्वर का पुत्र है।</w:t>
      </w:r>
    </w:p>
    <w:p>
      <w:pPr/>
      <w:r>
        <w:rPr>
          <w:lang w:val="hi_IN" w:bidi="hi_IN"/>
        </w:rPr>
      </w:r>
      <w:r>
        <w:rPr>
          <w:lang w:val="hi_IN" w:bidi="hi_IN"/>
        </w:rPr>
        <w:t>यूहन्ना परमेश्वर के बारे में बहुत सी बातें कहता है:</w:t>
      </w:r>
    </w:p>
    <w:p>
      <w:pPr>
        <w:pStyle w:val="ListBullet"/>
        <w:spacing w:line="240" w:lineRule="auto"/>
        <w:ind w:left="720"/>
      </w:pPr>
      <w:r>
        <w:rPr>
          <w:lang w:val="hi_IN" w:bidi="hi_IN"/>
        </w:rPr>
      </w:r>
      <w:r>
        <w:rPr>
          <w:lang w:val="hi_IN" w:bidi="hi_IN"/>
        </w:rPr>
        <w:t>परमेश्वर ने यीशु को लोगों के लिए भेजा है।</w:t>
      </w:r>
    </w:p>
    <w:p>
      <w:pPr>
        <w:pStyle w:val="ListBullet"/>
        <w:spacing w:line="240" w:lineRule="auto"/>
        <w:ind w:left="720"/>
      </w:pPr>
      <w:r>
        <w:rPr>
          <w:lang w:val="hi_IN" w:bidi="hi_IN"/>
        </w:rPr>
      </w:r>
      <w:r>
        <w:rPr>
          <w:lang w:val="hi_IN" w:bidi="hi_IN"/>
        </w:rPr>
        <w:t>परमेश्वर यीशु से प्रेम करता है।</w:t>
      </w:r>
    </w:p>
    <w:p>
      <w:pPr>
        <w:pStyle w:val="ListBullet"/>
        <w:spacing w:line="240" w:lineRule="auto"/>
        <w:ind w:left="720"/>
      </w:pPr>
      <w:r>
        <w:rPr>
          <w:lang w:val="hi_IN" w:bidi="hi_IN"/>
        </w:rPr>
      </w:r>
      <w:r>
        <w:rPr>
          <w:lang w:val="hi_IN" w:bidi="hi_IN"/>
        </w:rPr>
        <w:t>परमेश्वर ने यीशु को सारा अधिकार दिया।</w:t>
      </w:r>
    </w:p>
    <w:p>
      <w:pPr/>
      <w:r>
        <w:rPr>
          <w:lang w:val="hi_IN" w:bidi="hi_IN"/>
        </w:rPr>
      </w:r>
      <w:r>
        <w:rPr>
          <w:lang w:val="hi_IN" w:bidi="hi_IN"/>
        </w:rPr>
        <w:t>यूहन्ना लोगों के बारे में भी बहुत सी बातें कहता है:</w:t>
      </w:r>
    </w:p>
    <w:p>
      <w:pPr>
        <w:pStyle w:val="ListBullet"/>
        <w:spacing w:line="240" w:lineRule="auto"/>
        <w:ind w:left="720"/>
      </w:pPr>
      <w:r>
        <w:rPr>
          <w:lang w:val="hi_IN" w:bidi="hi_IN"/>
        </w:rPr>
      </w:r>
      <w:r>
        <w:rPr>
          <w:lang w:val="hi_IN" w:bidi="hi_IN"/>
        </w:rPr>
        <w:t>लोग पृथ्वी के हैं, और वे केवल पृथ्वी की बातों के बारे में ही बोल सकते हैं।</w:t>
      </w:r>
    </w:p>
    <w:p>
      <w:pPr>
        <w:pStyle w:val="ListBullet"/>
        <w:spacing w:line="240" w:lineRule="auto"/>
        <w:ind w:left="720"/>
      </w:pPr>
      <w:r>
        <w:rPr>
          <w:lang w:val="hi_IN" w:bidi="hi_IN"/>
        </w:rPr>
      </w:r>
      <w:r>
        <w:rPr>
          <w:lang w:val="hi_IN" w:bidi="hi_IN"/>
        </w:rPr>
        <w:t>ज़्यादातर लोग यह विश्वास नहीं करते कि यीशु ने जो कहा वह सच है। वे यीशु को ठुकरा देते हैं। परिणामस्वरूप, वे जीवित नहीं रहेंगे। परमेश्वर उनसे क्रोधित होगा।</w:t>
      </w:r>
    </w:p>
    <w:p>
      <w:pPr>
        <w:pStyle w:val="ListBullet"/>
        <w:spacing w:line="240" w:lineRule="auto"/>
        <w:ind w:left="720"/>
      </w:pPr>
      <w:r>
        <w:rPr>
          <w:lang w:val="hi_IN" w:bidi="hi_IN"/>
        </w:rPr>
      </w:r>
      <w:r>
        <w:rPr>
          <w:lang w:val="hi_IN" w:bidi="hi_IN"/>
        </w:rPr>
        <w:t>कुछ लोग यह मानते हैं कि यीशु ने जो कहा वह सच है। वे अनन्त जीवन पाएँगे।</w:t>
      </w:r>
    </w:p>
    <w:p>
      <w:pPr/>
      <w:r>
        <w:rPr>
          <w:lang w:val="hi_IN" w:bidi="hi_IN"/>
        </w:rPr>
      </w:r>
      <w:r>
        <w:rPr>
          <w:lang w:val="hi_IN" w:bidi="hi_IN"/>
        </w:rPr>
        <w:t>यूहन्ना के शब्द लगभग एक कविता के समान हैं। यूहन्ना की बात को पूरी तरह समझने के लिए यहाँ आप एक और वैकल्पिक गतिविधि कर सकते हैं:</w:t>
      </w:r>
    </w:p>
    <w:p>
      <w:pPr>
        <w:pStyle w:val="ListBullet"/>
        <w:spacing w:line="240" w:lineRule="auto"/>
        <w:ind w:left="720"/>
      </w:pPr>
      <w:r>
        <w:rPr>
          <w:lang w:val="hi_IN" w:bidi="hi_IN"/>
        </w:rPr>
      </w:r>
      <w:r>
        <w:rPr>
          <w:lang w:val="hi_IN" w:bidi="hi_IN"/>
        </w:rPr>
        <w:t>क्या आप यूहन्ना की कही हुई सभी बातों के बारे में कोई गीत बना सकते हैं? यहाँ आप तीन समूह बना सकते हैं: एक समूह वह सब गाए जो यूहन्ना यीशु के बारे में कहता है, दूसरा समूह वह सब गाए जो यूहन्ना परमेश्वर के बारे में कहता है, और तीसरा समूह वह सब गाए जो यूहन्ना लोगों के बारे में कहता है। पहले आप हर भाग को अलग-अलग गा सकते हैं; उसके बाद शायद आप उन्हें एक-दूसरे में पिरोकर, उसी तरह मिला सकते हैं जैसे यूहन्ना उन्हें मिलाता है।</w:t>
      </w:r>
    </w:p>
    <w:p>
      <w:pPr>
        <w:pStyle w:val="ListBullet"/>
        <w:spacing w:line="240" w:lineRule="auto"/>
        <w:ind w:left="720"/>
      </w:pPr>
      <w:r>
        <w:rPr>
          <w:lang w:val="hi_IN" w:bidi="hi_IN"/>
        </w:rPr>
      </w:r>
      <w:r>
        <w:rPr>
          <w:lang w:val="hi_IN" w:bidi="hi_IN"/>
        </w:rPr>
        <w:t>क्या आप इसके बारे में कोई नृत्य कर सकते हैं? शायद फिर से तीन अलग-अलग समूहों के साथ?</w:t>
      </w:r>
    </w:p>
    <w:p>
      <w:pPr/>
      <w:r>
        <w:rPr>
          <w:lang w:val="hi_IN" w:bidi="hi_IN"/>
        </w:rPr>
      </w:r>
      <w:r>
        <w:rPr>
          <w:lang w:val="hi_IN" w:bidi="hi_IN"/>
        </w:rPr>
        <w:t>यहाँ ऑडियो को रोकें और इस गतिविधि को करें।</w:t>
      </w:r>
    </w:p>
    <w:p>
      <w:pPr/>
      <w:r>
        <w:rPr>
          <w:lang w:val="hi_IN" w:bidi="hi_IN"/>
        </w:rPr>
      </w:r>
      <w:r>
        <w:rPr>
          <w:lang w:val="hi_IN" w:bidi="hi_IN"/>
        </w:rPr>
        <w:t xml:space="preserve">अब, इस भाग की </w:t>
      </w:r>
      <w:r>
        <w:rPr>
          <w:b/>
          <w:lang w:val="hi_IN" w:bidi="hi_IN"/>
        </w:rPr>
        <w:t>सभी</w:t>
      </w:r>
      <w:r>
        <w:rPr>
          <w:lang w:val="hi_IN" w:bidi="hi_IN"/>
        </w:rPr>
        <w:t xml:space="preserve"> गतिविधियाँ एक साथ करें। अभिनय करके दिखाएं कि आपके "नक्शे" के अनुसार लोग कहाँ से आ रहे हैं और कहाँ जा रहे हैं। उस वाद-विवाद को भी शामिल करें जो यहूदी व्यक्ति की यूहन्ना के चेलों के साथ हुई थी। उसके बाद यूहन्ना के चेले यूहन्ना से बात करते हैं। उन हाव-भाव या चीजों की मदद से यूहन्ना का उत्तर दें जिनका आपने पहले अभ्यास किया है।</w:t>
      </w:r>
    </w:p>
    <w:p>
      <w:pPr/>
      <w:r>
        <w:rPr>
          <w:lang w:val="hi_IN" w:bidi="hi_IN"/>
        </w:rPr>
      </w:r>
      <w:r>
        <w:rPr>
          <w:lang w:val="hi_IN" w:bidi="hi_IN"/>
        </w:rPr>
        <w:t>यह कहना न भूलें कि यूहन्ना अभी तक जेल में नहीं था।</w:t>
      </w:r>
    </w:p>
    <w:p>
      <w:pPr/>
      <w:r>
        <w:rPr>
          <w:lang w:val="hi_IN" w:bidi="hi_IN"/>
        </w:rPr>
      </w:r>
      <w:r>
        <w:rPr>
          <w:lang w:val="hi_IN" w:bidi="hi_IN"/>
        </w:rPr>
        <w:t>यूहन्ना बपतिस्मा देने वाले के उत्तर के अंत में, सारे पात्र पीछे हट जाते हैं और लेखक यूहन्ना आगे आकर अपनी बात कहना शुरू करता है। यूहन्ना की बात को समझने में मदद के लिए जो गतिविधियाँ आपने बनाई हैं, उन्हें करें। याद रखें कि यूहन्ना यीशु के नाम का उल्लेख नहीं करता है। यदि आपने कोई गीत या नृत्य बनाया है, तो आप इसे फिर से भी कर सकते हैं।</w:t>
      </w:r>
    </w:p>
    <w:p>
      <w:pPr/>
      <w:r>
        <w:rPr>
          <w:lang w:val="hi_IN" w:bidi="hi_IN"/>
        </w:rPr>
      </w:r>
      <w:r>
        <w:rPr>
          <w:lang w:val="hi_IN" w:bidi="hi_IN"/>
        </w:rPr>
        <w:t>अब इस गतिविधि को करें।</w:t>
      </w:r>
      <w:r>
        <w:rPr>
          <w:lang w:val="hi_IN" w:bidi="hi_IN"/>
        </w:rPr>
      </w:r>
    </w:p>
    <w:p>
      <w:pPr>
        <w:pStyle w:val="Heading3"/>
      </w:pPr>
      <w:r>
        <w:rPr>
          <w:lang w:val="hi_IN" w:bidi="hi_IN"/>
        </w:rPr>
        <w:t>पाठ को नाटकीय रूप देना</w:t>
      </w:r>
    </w:p>
    <w:p>
      <w:pPr/>
      <w:r>
        <w:rPr>
          <w:lang w:val="hi_IN" w:bidi="hi_IN"/>
        </w:rPr>
      </w:r>
      <w:r>
        <w:rPr>
          <w:lang w:val="hi_IN" w:bidi="hi_IN"/>
        </w:rPr>
        <w:t>यूहन्ना 3:22–36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कहानी में पाँच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चेले</w:t>
      </w:r>
    </w:p>
    <w:p>
      <w:pPr>
        <w:pStyle w:val="ListBullet"/>
        <w:spacing w:line="240" w:lineRule="auto"/>
        <w:ind w:left="720"/>
      </w:pPr>
      <w:r>
        <w:rPr>
          <w:lang w:val="hi_IN" w:bidi="hi_IN"/>
        </w:rPr>
      </w:r>
      <w:r>
        <w:rPr>
          <w:lang w:val="hi_IN" w:bidi="hi_IN"/>
        </w:rPr>
        <w:t>वे लोग जो यीशु के पास आ रहे हैं ताकि यीशु उन्हें बपतिस्मा दे</w:t>
      </w:r>
    </w:p>
    <w:p>
      <w:pPr>
        <w:pStyle w:val="ListBullet"/>
        <w:spacing w:line="240" w:lineRule="auto"/>
        <w:ind w:left="720"/>
      </w:pPr>
      <w:r>
        <w:rPr>
          <w:lang w:val="hi_IN" w:bidi="hi_IN"/>
        </w:rPr>
      </w:r>
      <w:r>
        <w:rPr>
          <w:lang w:val="hi_IN" w:bidi="hi_IN"/>
        </w:rPr>
        <w:t>यूहन्ना बपतिस्मा देने वाला</w:t>
      </w:r>
    </w:p>
    <w:p>
      <w:pPr>
        <w:pStyle w:val="ListBullet"/>
        <w:spacing w:line="240" w:lineRule="auto"/>
        <w:ind w:left="720"/>
      </w:pPr>
      <w:r>
        <w:rPr>
          <w:lang w:val="hi_IN" w:bidi="hi_IN"/>
        </w:rPr>
      </w:r>
      <w:r>
        <w:rPr>
          <w:lang w:val="hi_IN" w:bidi="hi_IN"/>
        </w:rPr>
        <w:t>यूहन्ना बपतिस्मा देने वाले के चेले</w:t>
      </w:r>
    </w:p>
    <w:p>
      <w:pPr>
        <w:pStyle w:val="ListBullet"/>
        <w:spacing w:line="240" w:lineRule="auto"/>
        <w:ind w:left="720"/>
      </w:pPr>
      <w:r>
        <w:rPr>
          <w:lang w:val="hi_IN" w:bidi="hi_IN"/>
        </w:rPr>
      </w:r>
      <w:r>
        <w:rPr>
          <w:lang w:val="hi_IN" w:bidi="hi_IN"/>
        </w:rPr>
        <w:t>वे लोग जो यूहन्ना के पास आ रहे हैं ताकि यूहन्ना उन्हें बपतिस्मा दे</w:t>
      </w:r>
    </w:p>
    <w:p>
      <w:pPr>
        <w:pStyle w:val="ListBullet"/>
        <w:spacing w:line="240" w:lineRule="auto"/>
        <w:ind w:left="720"/>
      </w:pPr>
      <w:r>
        <w:rPr>
          <w:lang w:val="hi_IN" w:bidi="hi_IN"/>
        </w:rPr>
      </w:r>
      <w:r>
        <w:rPr>
          <w:lang w:val="hi_IN" w:bidi="hi_IN"/>
        </w:rPr>
        <w:t>एक यहूदी व्यक्ति जो यूहन्ना के चेलों के साथ वाद-विवाद करता है</w:t>
      </w:r>
    </w:p>
    <w:p>
      <w:pPr>
        <w:pStyle w:val="ListBullet"/>
        <w:spacing w:line="240" w:lineRule="auto"/>
        <w:ind w:left="720"/>
      </w:pPr>
      <w:r>
        <w:rPr>
          <w:lang w:val="hi_IN" w:bidi="hi_IN"/>
        </w:rPr>
      </w:r>
      <w:r>
        <w:rPr>
          <w:lang w:val="hi_IN" w:bidi="hi_IN"/>
        </w:rPr>
        <w:t>दूल्हा (यीशु)</w:t>
      </w:r>
    </w:p>
    <w:p>
      <w:pPr>
        <w:pStyle w:val="ListBullet"/>
        <w:spacing w:line="240" w:lineRule="auto"/>
        <w:ind w:left="720"/>
      </w:pPr>
      <w:r>
        <w:rPr>
          <w:lang w:val="hi_IN" w:bidi="hi_IN"/>
        </w:rPr>
      </w:r>
      <w:r>
        <w:rPr>
          <w:lang w:val="hi_IN" w:bidi="hi_IN"/>
        </w:rPr>
        <w:t>दुल्हन</w:t>
      </w:r>
    </w:p>
    <w:p>
      <w:pPr>
        <w:pStyle w:val="ListBullet"/>
        <w:spacing w:line="240" w:lineRule="auto"/>
        <w:ind w:left="720"/>
      </w:pPr>
      <w:r>
        <w:rPr>
          <w:lang w:val="hi_IN" w:bidi="hi_IN"/>
        </w:rPr>
      </w:r>
      <w:r>
        <w:rPr>
          <w:lang w:val="hi_IN" w:bidi="hi_IN"/>
        </w:rPr>
        <w:t>दूल्हे का मित्र (यूहन्ना बपतिस्मा देने वाला)</w:t>
      </w:r>
    </w:p>
    <w:p>
      <w:pPr>
        <w:pStyle w:val="ListBullet"/>
        <w:spacing w:line="240" w:lineRule="auto"/>
        <w:ind w:left="720"/>
      </w:pPr>
      <w:r>
        <w:rPr>
          <w:lang w:val="hi_IN" w:bidi="hi_IN"/>
        </w:rPr>
      </w:r>
      <w:r>
        <w:rPr>
          <w:lang w:val="hi_IN" w:bidi="hi_IN"/>
        </w:rPr>
        <w:t>वे लोग जो पृथ्वी के हैं, और पृथ्वी की ही बातें बोलते हैं</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वह व्यक्ति जो परमेश्वर के वचन बोलता है (यीशु)</w:t>
      </w:r>
    </w:p>
    <w:p>
      <w:pPr>
        <w:pStyle w:val="ListBullet"/>
        <w:spacing w:line="240" w:lineRule="auto"/>
        <w:ind w:left="720"/>
      </w:pPr>
      <w:r>
        <w:rPr>
          <w:lang w:val="hi_IN" w:bidi="hi_IN"/>
        </w:rPr>
      </w:r>
      <w:r>
        <w:rPr>
          <w:lang w:val="hi_IN" w:bidi="hi_IN"/>
        </w:rPr>
        <w:t>पवित्र आत्मा</w:t>
      </w:r>
    </w:p>
    <w:p>
      <w:pPr>
        <w:pStyle w:val="ListBullet"/>
        <w:spacing w:line="240" w:lineRule="auto"/>
        <w:ind w:left="720"/>
      </w:pPr>
      <w:r>
        <w:rPr>
          <w:lang w:val="hi_IN" w:bidi="hi_IN"/>
        </w:rPr>
      </w:r>
      <w:r>
        <w:rPr>
          <w:lang w:val="hi_IN" w:bidi="hi_IN"/>
        </w:rPr>
        <w:t>पिता (परमेश्वर)</w:t>
      </w:r>
    </w:p>
    <w:p>
      <w:pPr>
        <w:pStyle w:val="ListBullet"/>
        <w:spacing w:line="240" w:lineRule="auto"/>
        <w:ind w:left="720"/>
      </w:pPr>
      <w:r>
        <w:rPr>
          <w:lang w:val="hi_IN" w:bidi="hi_IN"/>
        </w:rPr>
      </w:r>
      <w:r>
        <w:rPr>
          <w:lang w:val="hi_IN" w:bidi="hi_IN"/>
        </w:rPr>
        <w:t>पुत्र (यीशु)</w:t>
      </w:r>
    </w:p>
    <w:p>
      <w:pPr>
        <w:pStyle w:val="ListBullet"/>
        <w:spacing w:line="240" w:lineRule="auto"/>
        <w:ind w:left="720"/>
      </w:pPr>
      <w:r>
        <w:rPr>
          <w:lang w:val="hi_IN" w:bidi="hi_IN"/>
        </w:rPr>
      </w:r>
      <w:r>
        <w:rPr>
          <w:lang w:val="hi_IN" w:bidi="hi_IN"/>
        </w:rPr>
        <w:t>वे लोग जो पुत्र पर विश्वास करते हैं</w:t>
      </w:r>
    </w:p>
    <w:p>
      <w:pPr>
        <w:pStyle w:val="ListBullet"/>
        <w:spacing w:line="240" w:lineRule="auto"/>
        <w:ind w:left="720"/>
      </w:pPr>
      <w:r>
        <w:rPr>
          <w:lang w:val="hi_IN" w:bidi="hi_IN"/>
        </w:rPr>
      </w:r>
      <w:r>
        <w:rPr>
          <w:lang w:val="hi_IN" w:bidi="hi_IN"/>
        </w:rPr>
        <w:t>वे लोग जो पुत्र को ठुकराते हैं</w:t>
      </w:r>
    </w:p>
    <w:p>
      <w:pPr/>
      <w:r>
        <w:rPr>
          <w:lang w:val="hi_IN" w:bidi="hi_IN"/>
        </w:rPr>
      </w:r>
      <w:r>
        <w:rPr>
          <w:lang w:val="hi_IN" w:bidi="hi_IN"/>
        </w:rPr>
        <w:t>एक समूह के रूप में, इस भाग का अभिनय दो बार करें। आपको इस भाग का अभिनय अपनी भाषा में करना चाहिए। आप पिछले गतिविधि में कमरे में जो नक्शा बनाया था, उसी का उपयोग कर सकते हैं, और उस भाग को याद रखने में मदद के लिए आपने जो दूसरी गतिविधियाँ की थीं, उन्हें भी दोहरा सकते हैं।</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बिन्दुओं पर, अभिनय को रोककर उस पात्र को निभाने वाले व्यक्ति से पूछें "आप क्या महसूस कर रहे हैं या क्या सोच रहे हैं?" पात्र निभाने वाले व्यक्ति को यह जवाब देना चाहिए कि अगर वह उस पात्र के स्थान पर होता तो वह कैसा महसूस करता या क्या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यीशु और उसके चेले यरूशलेम से निकलकर यहूदिया के गाँवों से होकर जाते हैं—इसका अभिनय करके दिखाएं। यीशु के चेले लोगों को बपतिस्मा देते हैं—इसका अभिनय करके दिखाएं।</w:t>
      </w:r>
    </w:p>
    <w:p>
      <w:pPr/>
      <w:r>
        <w:rPr>
          <w:lang w:val="hi_IN" w:bidi="hi_IN"/>
        </w:rPr>
      </w:r>
      <w:r>
        <w:rPr>
          <w:lang w:val="hi_IN" w:bidi="hi_IN"/>
        </w:rPr>
        <w:t>एक आदमी यीशु जो कर रहा है, उसे देखता है—इसका अभिनय करें। आप खुद तय कर सकते हैं कि वह व्यक्ति बपतिस्मा लेता है या नहीं!</w:t>
      </w:r>
    </w:p>
    <w:p>
      <w:pPr/>
      <w:r>
        <w:rPr>
          <w:lang w:val="hi_IN" w:bidi="hi_IN"/>
        </w:rPr>
      </w:r>
      <w:r>
        <w:rPr>
          <w:lang w:val="hi_IN" w:bidi="hi_IN"/>
        </w:rPr>
        <w:t>इस व्यक्ति का यूहन्ना और उसके चेलों के पास जाने का अभिनय करें।</w:t>
      </w:r>
    </w:p>
    <w:p>
      <w:pPr/>
      <w:r>
        <w:rPr>
          <w:lang w:val="hi_IN" w:bidi="hi_IN"/>
        </w:rPr>
      </w:r>
      <w:r>
        <w:rPr>
          <w:lang w:val="hi_IN" w:bidi="hi_IN"/>
        </w:rPr>
        <w:t>उस व्यक्ति का यूहन्ना के चेलों के साथ वाद-विवाद करने का अभिनय करें।</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यूहन्ना के चेलों की भूमिका निभाने वाले अभिनेताओं से पूछें, “आप कैसा महसूस कर रहे हैं?” आप ऐसी बातें सुन सकते हैं, “हमें थोड़ा बुरा लगा है। यूहन्ना पहला था! पर अब सभी लोग इस यीशु पर अपना ध्यान दे रहे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यूहन्ना का अपने चेलों को उत्तर देने का अभिनय करें। आप उन क्रियाओं या वस्तुओं का उपयोग कर सकते हैं जिनका आपने पिछले चरण में अभ्यास किया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यूहन्ना की भूमिका निभाने वाले अभिनेता से पूछें, "आप कैसा महसूस कर रहे हैं? आप ऐसी बातें सुन सकते हैं, "मैं वास्तव में खुश हूँ! मुझे बहुत खुशी है कि लोग यीशु के पास जा रहे हैं। इसी कारण मैं आया हूँ! मेरे चेले भी इस बात से खुश होने चाहिए।"</w:t>
      </w:r>
    </w:p>
    <w:p>
      <w:pPr/>
      <w:r>
        <w:rPr>
          <w:lang w:val="hi_IN" w:bidi="hi_IN"/>
        </w:rPr>
      </w:r>
      <w:r>
        <w:rPr>
          <w:lang w:val="hi_IN" w:bidi="hi_IN"/>
        </w:rPr>
        <w:t>अभिनय करें कि लेखक यूहन्ना अब हमसे बात कर रहा है। उसकी बातों को याद रखने के लिए आप उन गतिविधियों का उपयोग कर सकते हैं, जिनका अभ्यास आपने पिछले पाठ में किया है।</w:t>
      </w:r>
    </w:p>
    <w:p>
      <w:pPr/>
      <w:r>
        <w:rPr>
          <w:lang w:val="hi_IN" w:bidi="hi_IN"/>
        </w:rPr>
      </w:r>
      <w:r>
        <w:rPr>
          <w:lang w:val="hi_IN" w:bidi="hi_IN"/>
        </w:rPr>
        <w:t>लेखक यूहन्ना की भूमिका निभाने वाले अभिनेता से पूछें, "आप क्या सोच रहे हैं?" आप ऐसी बातें सुन सकते हैं, "मुझे बहुत खुशी है कि परमेश्वर ने यीशु को भेजा है। मुझे आशा है कि बहुत से लोग यीशु की बात सुनेंगे।"</w:t>
      </w:r>
      <w:r>
        <w:rPr>
          <w:lang w:val="hi_IN" w:bidi="hi_IN"/>
        </w:rPr>
      </w:r>
    </w:p>
    <w:p>
      <w:pPr>
        <w:pStyle w:val="Heading3"/>
      </w:pPr>
      <w:r>
        <w:rPr>
          <w:lang w:val="hi_IN" w:bidi="hi_IN"/>
        </w:rPr>
        <w:t>आवश्यक जानकारी</w:t>
      </w:r>
    </w:p>
    <w:p>
      <w:pPr/>
      <w:r>
        <w:rPr>
          <w:lang w:val="hi_IN" w:bidi="hi_IN"/>
        </w:rPr>
      </w:r>
      <w:r>
        <w:rPr>
          <w:lang w:val="hi_IN" w:bidi="hi_IN"/>
        </w:rPr>
        <w:t>यूहन्ना 3:22–36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यह भाग यीशु के </w:t>
      </w:r>
      <w:r>
        <w:rPr>
          <w:b/>
          <w:lang w:val="hi_IN" w:bidi="hi_IN"/>
        </w:rPr>
        <w:t>चेलों</w:t>
      </w:r>
      <w:r>
        <w:rPr>
          <w:lang w:val="hi_IN" w:bidi="hi_IN"/>
        </w:rPr>
        <w:t xml:space="preserve"> और यूहन्ना के चेलों के बारे में बात करता है। एक चेला वह व्यक्ति होता है, जो किसी धार्मिक गुरु का अनुसरण एक शिष्य के रूप में करता है। उसी शब्द का उपयोग करें जिसका उपयोग आपने अन्य भागों में किया है। </w:t>
      </w:r>
      <w:r>
        <w:rPr>
          <w:lang w:val="hi_IN" w:bidi="hi_IN"/>
        </w:rPr>
        <w:t>चेला</w:t>
      </w:r>
      <w:r>
        <w:rPr>
          <w:lang w:val="hi_IN" w:bidi="hi_IN"/>
        </w:rPr>
        <w:t xml:space="preserve"> शब्द मुख्य शब्दावली में है।</w:t>
      </w:r>
    </w:p>
    <w:p>
      <w:pPr/>
      <w:r>
        <w:rPr>
          <w:lang w:val="hi_IN" w:bidi="hi_IN"/>
        </w:rPr>
      </w:r>
      <w:r>
        <w:rPr>
          <w:lang w:val="hi_IN" w:bidi="hi_IN"/>
        </w:rPr>
        <w:t xml:space="preserve">यीशु और उसके चेले </w:t>
      </w:r>
      <w:r>
        <w:rPr>
          <w:b/>
          <w:lang w:val="hi_IN" w:bidi="hi_IN"/>
        </w:rPr>
        <w:t>यहूदिया क्षेत्र</w:t>
      </w:r>
      <w:r>
        <w:rPr>
          <w:lang w:val="hi_IN" w:bidi="hi_IN"/>
        </w:rPr>
        <w:t xml:space="preserve"> में आते हैं। इसका अर्थ है कि वे यरूशलेम शहर को छोड़कर यहूदिया प्रान्त के उस भाग में जाते हैं जहाँ गाँव और खेत हैं और जहाँ जंगली इलाके हैं। ऐसी जगह के लिए आप उस शब्द या वाक्यांश इस्तेमाल करें, जिसे आप आम तौर पर इस्तेमाल करते हैं।</w:t>
      </w:r>
    </w:p>
    <w:p>
      <w:pPr/>
      <w:r>
        <w:rPr>
          <w:lang w:val="hi_IN" w:bidi="hi_IN"/>
        </w:rPr>
      </w:r>
      <w:r>
        <w:rPr>
          <w:lang w:val="hi_IN" w:bidi="hi_IN"/>
        </w:rPr>
        <w:t>यहाँ रुकें और चर्चा करें कि आप इसे कैसे कहेंगे। ऑडियो को यहाँ रोकें।</w:t>
      </w:r>
    </w:p>
    <w:p>
      <w:pPr/>
      <w:r>
        <w:rPr>
          <w:lang w:val="hi_IN" w:bidi="hi_IN"/>
        </w:rPr>
      </w:r>
      <w:r>
        <w:rPr>
          <w:lang w:val="hi_IN" w:bidi="hi_IN"/>
        </w:rPr>
        <w:t xml:space="preserve">यीशु लोगों को </w:t>
      </w:r>
      <w:r>
        <w:rPr>
          <w:b/>
          <w:lang w:val="hi_IN" w:bidi="hi_IN"/>
        </w:rPr>
        <w:t>बपतिस्मा</w:t>
      </w:r>
      <w:r>
        <w:rPr>
          <w:lang w:val="hi_IN" w:bidi="hi_IN"/>
        </w:rPr>
        <w:t xml:space="preserve"> दे रहा था। लोगों को बपतिस्मा देने का मतलब है उन्हें पानी में डुबकी लगाने के लिए प्रेरित करना, ताकि यह दिखाया जा सके कि उन्हें अपने किए हुए गलत कामों के लिए पछतावा है। </w:t>
      </w:r>
      <w:r>
        <w:rPr>
          <w:lang w:val="hi_IN" w:bidi="hi_IN"/>
        </w:rPr>
        <w:t>बपतिस्मा</w:t>
      </w:r>
      <w:r>
        <w:rPr>
          <w:lang w:val="hi_IN" w:bidi="hi_IN"/>
        </w:rPr>
        <w:t xml:space="preserve"> शब्द मुख्य शब्दावली में है। उसी शब्द का उपयोग करें जिसका उपयोग आपने पिछले भागों में किया है।</w:t>
      </w:r>
    </w:p>
    <w:p>
      <w:pPr/>
      <w:r>
        <w:rPr>
          <w:lang w:val="hi_IN" w:bidi="hi_IN"/>
        </w:rPr>
      </w:r>
      <w:r>
        <w:rPr>
          <w:lang w:val="hi_IN" w:bidi="hi_IN"/>
        </w:rPr>
        <w:t xml:space="preserve">एक </w:t>
      </w:r>
      <w:r>
        <w:rPr>
          <w:b/>
          <w:lang w:val="hi_IN" w:bidi="hi_IN"/>
        </w:rPr>
        <w:t>यहूदी</w:t>
      </w:r>
      <w:r>
        <w:rPr>
          <w:lang w:val="hi_IN" w:bidi="hi_IN"/>
        </w:rPr>
        <w:t xml:space="preserve"> व्यक्ति यूहन्ना के चेलों के साथ वाद-विवाद कर रहा था। “यहूदी” शब्द का मतलब है अब्राहम की संतान। यीशु और सुसमाचारों के अधिकांश अन्य लोग भी यहूदी हैं। यूहन्ना की पुस्तक में “यहूदी” शब्द आम तौर पर यहूदियों के धार्मिक अगुवों के लिए इस्तेमाल होता है। लेकिन हमें नहीं पता कि यह व्यक्ति एक धार्मिक अगुवा था या नहीं। दूसरे भागों में जिस शब्द का आपने इस्तेमाल किया है, वही शब्द यहाँ भी इस्तेमाल करें, लेकिन यह न कहें कि यह व्यक्ति धार्मिक अगुवा था। </w:t>
      </w:r>
      <w:r>
        <w:rPr>
          <w:lang w:val="hi_IN" w:bidi="hi_IN"/>
        </w:rPr>
        <w:t>यहूदी</w:t>
      </w:r>
      <w:r>
        <w:rPr>
          <w:lang w:val="hi_IN" w:bidi="hi_IN"/>
        </w:rPr>
        <w:t xml:space="preserve"> शब्द मुख्य शब्दावली में है।</w:t>
      </w:r>
    </w:p>
    <w:p>
      <w:pPr/>
      <w:r>
        <w:rPr>
          <w:lang w:val="hi_IN" w:bidi="hi_IN"/>
        </w:rPr>
      </w:r>
      <w:r>
        <w:rPr>
          <w:lang w:val="hi_IN" w:bidi="hi_IN"/>
        </w:rPr>
        <w:t xml:space="preserve">यूहन्ना बपतिस्मा देने वाला अब ऐनोन नाम की जगह पर, जो शालेम के पास है, लोगों को बपतिस्मा दे रहा है। क्योंकि ऐनोन का अर्थ है "सोतें, इसलिए आप यह भी कह सकते हैं कि यूहन्ना शालेम नाम के स्थान के पास सोतों पर लोगों को बपतिस्मा दे रहा था। </w:t>
      </w:r>
      <w:r>
        <w:rPr>
          <w:b/>
          <w:lang w:val="hi_IN" w:bidi="hi_IN"/>
        </w:rPr>
        <w:t>सोता</w:t>
      </w:r>
      <w:r>
        <w:rPr>
          <w:lang w:val="hi_IN" w:bidi="hi_IN"/>
        </w:rPr>
        <w:t xml:space="preserve"> वह जगह होती है जहाँ पानी ज़मीन के अंदर से निकलकर ऊपर आता है।</w:t>
      </w:r>
    </w:p>
    <w:p>
      <w:pPr/>
      <w:r>
        <w:rPr>
          <w:lang w:val="hi_IN" w:bidi="hi_IN"/>
        </w:rPr>
      </w:r>
      <w:r>
        <w:rPr>
          <w:lang w:val="hi_IN" w:bidi="hi_IN"/>
        </w:rPr>
        <w:t>यहाँ रुकें और चर्चा करें कि आप उस स्थान का वर्णन कैसे करेंगे जहाँ यूहन्ना बपतिस्मा दे रहा है। इस ऑडियो को यहाँ रोकें।</w:t>
      </w:r>
    </w:p>
    <w:p>
      <w:pPr/>
      <w:r>
        <w:rPr>
          <w:lang w:val="hi_IN" w:bidi="hi_IN"/>
        </w:rPr>
      </w:r>
      <w:r>
        <w:rPr>
          <w:lang w:val="hi_IN" w:bidi="hi_IN"/>
        </w:rPr>
        <w:t xml:space="preserve">यूहन्ना के चेले यूहन्ना को </w:t>
      </w:r>
      <w:r>
        <w:rPr>
          <w:b/>
          <w:lang w:val="hi_IN" w:bidi="hi_IN"/>
        </w:rPr>
        <w:t>रब्बी</w:t>
      </w:r>
      <w:r>
        <w:rPr>
          <w:lang w:val="hi_IN" w:bidi="hi_IN"/>
        </w:rPr>
        <w:t xml:space="preserve"> कहते हैं। उनकी भाषा में इसका मतलब गुरु होता है। उसी शब्द का उपयोग करें जिसका उपयोग आपने पिछले भागों में किया है। </w:t>
      </w:r>
      <w:r>
        <w:rPr>
          <w:b/>
          <w:lang w:val="hi_IN" w:bidi="hi_IN"/>
        </w:rPr>
        <w:t>रब्बी</w:t>
      </w:r>
      <w:r>
        <w:rPr>
          <w:lang w:val="hi_IN" w:bidi="hi_IN"/>
        </w:rPr>
        <w:t xml:space="preserve"> शब्द मुख्य शब्दावली में है।</w:t>
      </w:r>
    </w:p>
    <w:p>
      <w:pPr/>
      <w:r>
        <w:rPr>
          <w:lang w:val="hi_IN" w:bidi="hi_IN"/>
        </w:rPr>
      </w:r>
      <w:r>
        <w:rPr>
          <w:lang w:val="hi_IN" w:bidi="hi_IN"/>
        </w:rPr>
        <w:t xml:space="preserve">यूहन्ना के चेले कहते हैं कि यूहन्ना ने यीशु के बारे में "गवाही" दी है। और यूहन्ना कहता है कि उसके चेले इस बात की गवाही दे सकते हैं कि यूहन्ना ने कहा है कि वह मसीह नहीं है। और बाद में, यूहन्ना लेखक कहता है कि यीशु ने स्वर्ग में जो कुछ उसने देखा और सुना है, उसकी गवाही दी है। जो व्यक्ति </w:t>
      </w:r>
      <w:r>
        <w:rPr>
          <w:b/>
          <w:lang w:val="hi_IN" w:bidi="hi_IN"/>
        </w:rPr>
        <w:t>गवाही</w:t>
      </w:r>
      <w:r>
        <w:rPr>
          <w:lang w:val="hi_IN" w:bidi="hi_IN"/>
        </w:rPr>
        <w:t xml:space="preserve"> देता है, वह वही बात कहता है जिसे वह जानता है कि वह सच है। </w:t>
      </w:r>
      <w:r>
        <w:rPr>
          <w:b/>
          <w:lang w:val="hi_IN" w:bidi="hi_IN"/>
        </w:rPr>
        <w:t>गवाही</w:t>
      </w:r>
      <w:r>
        <w:rPr>
          <w:lang w:val="hi_IN" w:bidi="hi_IN"/>
        </w:rPr>
        <w:t xml:space="preserve"> शब्द मुख्य शब्दावली में है। उसी शब्द का उपयोग करें जिसका उपयोग आपने अन्य भागों में किया है।</w:t>
      </w:r>
    </w:p>
    <w:p>
      <w:pPr/>
      <w:r>
        <w:rPr>
          <w:lang w:val="hi_IN" w:bidi="hi_IN"/>
        </w:rPr>
      </w:r>
      <w:r>
        <w:rPr>
          <w:lang w:val="hi_IN" w:bidi="hi_IN"/>
        </w:rPr>
        <w:t xml:space="preserve">यूहन्ना बपतिस्मा देने वाला पहले ही कह चुका था कि वह </w:t>
      </w:r>
      <w:r>
        <w:rPr>
          <w:b/>
          <w:lang w:val="hi_IN" w:bidi="hi_IN"/>
        </w:rPr>
        <w:t>मसीह</w:t>
      </w:r>
      <w:r>
        <w:rPr>
          <w:lang w:val="hi_IN" w:bidi="hi_IN"/>
        </w:rPr>
        <w:t xml:space="preserve"> नहीं है। मसीह, यानी मसीहा, वह विशेष राजा और उद्धारकर्ता था जिसे परमेश्वर ने लोगों के पास भेजने की प्रतिज्ञा की थी। उसी शब्द का उपयोग करें जिसका उपयोग आपने अन्य भागों में किया है। </w:t>
      </w:r>
      <w:r>
        <w:rPr>
          <w:lang w:val="hi_IN" w:bidi="hi_IN"/>
        </w:rPr>
        <w:t>मसीह</w:t>
      </w:r>
      <w:r>
        <w:rPr>
          <w:lang w:val="hi_IN" w:bidi="hi_IN"/>
        </w:rPr>
        <w:t xml:space="preserve"> शब्द मुख्य शब्दावली में है।</w:t>
      </w:r>
    </w:p>
    <w:p>
      <w:pPr/>
      <w:r>
        <w:rPr>
          <w:lang w:val="hi_IN" w:bidi="hi_IN"/>
        </w:rPr>
      </w:r>
      <w:r>
        <w:rPr>
          <w:lang w:val="hi_IN" w:bidi="hi_IN"/>
        </w:rPr>
        <w:t xml:space="preserve">यूहन्ना बपतिस्मा देने वाला कहता है कि कोई भी व्यक्ति कुछ नहीं पा सकता, जब तक वह उसे </w:t>
      </w:r>
      <w:r>
        <w:rPr>
          <w:b/>
          <w:lang w:val="hi_IN" w:bidi="hi_IN"/>
        </w:rPr>
        <w:t>स्वर्ग</w:t>
      </w:r>
      <w:r>
        <w:rPr>
          <w:lang w:val="hi_IN" w:bidi="hi_IN"/>
        </w:rPr>
        <w:t xml:space="preserve"> से न दिया जाए। स्वर्ग वह स्थान है जहाँ परमेश्वर रहते हैं। यहूदी लोग अक्सर परमेश्वर के बारे में आदर से बात करने के लिए “स्वर्ग” शब्द का उपयोग करते थे। इसलिए जब कहा जाता है कि कोई वस्तु स्वर्ग से दी गई है, तो इसका मतलब है कि वह परमेश्वर ने दी है।</w:t>
      </w:r>
    </w:p>
    <w:p>
      <w:pPr/>
      <w:r>
        <w:rPr>
          <w:lang w:val="hi_IN" w:bidi="hi_IN"/>
        </w:rPr>
      </w:r>
      <w:r>
        <w:rPr>
          <w:lang w:val="hi_IN" w:bidi="hi_IN"/>
        </w:rPr>
        <w:t>स्वर्ग</w:t>
      </w:r>
      <w:r>
        <w:rPr>
          <w:lang w:val="hi_IN" w:bidi="hi_IN"/>
        </w:rPr>
        <w:t xml:space="preserve"> शब्द मुख्य शब्दावली में है। उसी शब्द का उपयोग करें जिसका उपयोग आपने अन्य भागों में किया है।</w:t>
      </w:r>
    </w:p>
    <w:p>
      <w:pPr/>
      <w:r>
        <w:rPr>
          <w:lang w:val="hi_IN" w:bidi="hi_IN"/>
        </w:rPr>
      </w:r>
      <w:r>
        <w:rPr>
          <w:lang w:val="hi_IN" w:bidi="hi_IN"/>
        </w:rPr>
        <w:t>यूहन्ना लेखक उस व्यक्ति के बारे में बात करता है जो ऊपर से आता है। उसके बाद वह उस व्यक्ति के बारे में बात करता है जो स्वर्ग से आता है। स्वर्ग पृथ्वी के ऊपर है। इसलिए, इन दोनों वाक्यांशों का अर्थ एक ही है।</w:t>
      </w:r>
    </w:p>
    <w:p>
      <w:pPr/>
      <w:r>
        <w:rPr>
          <w:lang w:val="hi_IN" w:bidi="hi_IN"/>
        </w:rPr>
      </w:r>
      <w:r>
        <w:rPr>
          <w:lang w:val="hi_IN" w:bidi="hi_IN"/>
        </w:rPr>
        <w:t xml:space="preserve">परमेश्वर ने एक व्यक्ति—यीशु—को भेजा और उसे अपनी आत्मा दी। </w:t>
      </w:r>
      <w:r>
        <w:rPr>
          <w:b/>
          <w:lang w:val="hi_IN" w:bidi="hi_IN"/>
        </w:rPr>
        <w:t>आत्मा</w:t>
      </w:r>
      <w:r>
        <w:rPr>
          <w:lang w:val="hi_IN" w:bidi="hi_IN"/>
        </w:rPr>
        <w:t xml:space="preserve"> का अर्थ परमेश्वर का </w:t>
      </w:r>
      <w:r>
        <w:rPr>
          <w:b/>
          <w:lang w:val="hi_IN" w:bidi="hi_IN"/>
        </w:rPr>
        <w:t>पवित्र आत्मा</w:t>
      </w:r>
      <w:r>
        <w:rPr>
          <w:lang w:val="hi_IN" w:bidi="hi_IN"/>
        </w:rPr>
        <w:t xml:space="preserve"> से है। उसी शब्द का उपयोग करें जिसका उपयोग आपने पिछले भागों में किया है। </w:t>
      </w:r>
      <w:r>
        <w:rPr>
          <w:lang w:val="hi_IN" w:bidi="hi_IN"/>
        </w:rPr>
        <w:t>पवित्र आत्मा</w:t>
      </w:r>
      <w:r>
        <w:rPr>
          <w:lang w:val="hi_IN" w:bidi="hi_IN"/>
        </w:rPr>
        <w:t xml:space="preserve"> शब्द मुख्य शब्दावली में है।</w:t>
      </w:r>
    </w:p>
    <w:p>
      <w:pPr/>
      <w:r>
        <w:rPr>
          <w:lang w:val="hi_IN" w:bidi="hi_IN"/>
        </w:rPr>
      </w:r>
      <w:r>
        <w:rPr>
          <w:lang w:val="hi_IN" w:bidi="hi_IN"/>
        </w:rPr>
        <w:t xml:space="preserve">परमेश्वर ने सारी चीज़ें अपने पुत्र के </w:t>
      </w:r>
      <w:r>
        <w:rPr>
          <w:b/>
          <w:lang w:val="hi_IN" w:bidi="hi_IN"/>
        </w:rPr>
        <w:t>अधिकार</w:t>
      </w:r>
      <w:r>
        <w:rPr>
          <w:lang w:val="hi_IN" w:bidi="hi_IN"/>
        </w:rPr>
        <w:t xml:space="preserve"> में रख दी हैं। इसका मतलब है कि परमेश्वर ने यीशु को सब बातों पर अधिकार दिया है। जिसके पास अधिकार होता है उसके पास निर्णय लेने और न्याय करने का अधिकार और शक्ति होती है। </w:t>
      </w:r>
      <w:r>
        <w:rPr>
          <w:lang w:val="hi_IN" w:bidi="hi_IN"/>
        </w:rPr>
        <w:t>अधिकार</w:t>
      </w:r>
      <w:r>
        <w:rPr>
          <w:lang w:val="hi_IN" w:bidi="hi_IN"/>
        </w:rPr>
        <w:t xml:space="preserve"> शब्द मुख्य शब्दावली में है।</w:t>
      </w:r>
    </w:p>
    <w:p>
      <w:pPr/>
      <w:r>
        <w:rPr>
          <w:lang w:val="hi_IN" w:bidi="hi_IN"/>
        </w:rPr>
      </w:r>
      <w:r>
        <w:rPr>
          <w:lang w:val="hi_IN" w:bidi="hi_IN"/>
        </w:rPr>
        <w:t xml:space="preserve">यहाँ रुकें और चर्चा करें कि </w:t>
      </w:r>
      <w:r>
        <w:rPr>
          <w:b/>
          <w:lang w:val="hi_IN" w:bidi="hi_IN"/>
        </w:rPr>
        <w:t>अधिकार</w:t>
      </w:r>
      <w:r>
        <w:rPr>
          <w:lang w:val="hi_IN" w:bidi="hi_IN"/>
        </w:rPr>
        <w:t xml:space="preserve"> के लिए आप कौन-सा शब्द या वाक्यांश इस्तेमाल करेंगे।</w:t>
      </w:r>
    </w:p>
    <w:p>
      <w:pPr/>
      <w:r>
        <w:rPr>
          <w:lang w:val="hi_IN" w:bidi="hi_IN"/>
        </w:rPr>
      </w:r>
      <w:r>
        <w:rPr>
          <w:lang w:val="hi_IN" w:bidi="hi_IN"/>
        </w:rPr>
        <w:t xml:space="preserve">जो कोई </w:t>
      </w:r>
      <w:r>
        <w:rPr>
          <w:b/>
          <w:lang w:val="hi_IN" w:bidi="hi_IN"/>
        </w:rPr>
        <w:t>पुत्र</w:t>
      </w:r>
      <w:r>
        <w:rPr>
          <w:lang w:val="hi_IN" w:bidi="hi_IN"/>
        </w:rPr>
        <w:t>पर</w:t>
      </w:r>
      <w:r>
        <w:rPr>
          <w:b/>
          <w:lang w:val="hi_IN" w:bidi="hi_IN"/>
        </w:rPr>
        <w:t>विश्वास</w:t>
      </w:r>
      <w:r>
        <w:rPr>
          <w:lang w:val="hi_IN" w:bidi="hi_IN"/>
        </w:rPr>
        <w:t xml:space="preserve"> करता है, वह </w:t>
      </w:r>
      <w:r>
        <w:rPr>
          <w:b/>
          <w:lang w:val="hi_IN" w:bidi="hi_IN"/>
        </w:rPr>
        <w:t>अनन्त जीवन</w:t>
      </w:r>
      <w:r>
        <w:rPr>
          <w:lang w:val="hi_IN" w:bidi="hi_IN"/>
        </w:rPr>
        <w:t xml:space="preserve"> पाता है। पुत्र का अर्थ है परमेश्वर का पुत्र, यीशु। यदि आप किसी पर विश्वास करते हैं, तो आप मानते हैं कि वह व्यक्ति अपने बारे में जो कुछ कहता है वह सच है। फिर जब आप उस व्यक्ति पर भरोसा करते हैं और जो वह आपसे करने को कहता है उसे करने के लिए आप तैयार रहते हैं। उसी शब्द का उपयोग करें जिसका उपयोग आपने पिछले भागों में किया है। </w:t>
      </w:r>
      <w:r>
        <w:rPr>
          <w:lang w:val="hi_IN" w:bidi="hi_IN"/>
        </w:rPr>
        <w:t>विश्वास</w:t>
      </w:r>
      <w:r>
        <w:rPr>
          <w:lang w:val="hi_IN" w:bidi="hi_IN"/>
        </w:rPr>
        <w:t xml:space="preserve"> शब्द मुख्य शब्दावली में है।</w:t>
      </w:r>
    </w:p>
    <w:p>
      <w:pPr/>
      <w:r>
        <w:rPr>
          <w:lang w:val="hi_IN" w:bidi="hi_IN"/>
        </w:rPr>
      </w:r>
      <w:r>
        <w:rPr>
          <w:b/>
          <w:lang w:val="hi_IN" w:bidi="hi_IN"/>
        </w:rPr>
        <w:t>अनंत जीवन</w:t>
      </w:r>
      <w:r>
        <w:rPr>
          <w:lang w:val="hi_IN" w:bidi="hi_IN"/>
        </w:rPr>
        <w:t xml:space="preserve"> पाने का मतलब है परमेश्वर के साथ अच्छे संबंध में हमेशा जीवित रहना। उसी शब्द का उपयोग करें जिसका उपयोग आपने पिछले भागों में किया है। </w:t>
      </w:r>
      <w:r>
        <w:rPr>
          <w:lang w:val="hi_IN" w:bidi="hi_IN"/>
        </w:rPr>
        <w:t>अनंत जीवन</w:t>
      </w:r>
      <w:r>
        <w:rPr>
          <w:lang w:val="hi_IN" w:bidi="hi_IN"/>
        </w:rPr>
        <w:t xml:space="preserve"> शब्द मुख्य शब्दावली में है।</w:t>
      </w:r>
    </w:p>
    <w:p>
      <w:pPr/>
      <w:r>
        <w:rPr>
          <w:lang w:val="hi_IN" w:bidi="hi_IN"/>
        </w:rPr>
      </w:r>
      <w:r>
        <w:rPr>
          <w:lang w:val="hi_IN" w:bidi="hi_IN"/>
        </w:rPr>
        <w:t xml:space="preserve">जो कोई भी पुत्र को ठुकराता है तो वह </w:t>
      </w:r>
      <w:r>
        <w:rPr>
          <w:b/>
          <w:lang w:val="hi_IN" w:bidi="hi_IN"/>
        </w:rPr>
        <w:t>जीवन नहीं देख पाता</w:t>
      </w:r>
      <w:r>
        <w:rPr>
          <w:lang w:val="hi_IN" w:bidi="hi_IN"/>
        </w:rPr>
        <w:t>। इसका मतलब है कि उन्हें वह अनंत जीवन न मिलेगा और न ही उसे अनुभव करेंगे, जो दूसरे लोगों को मिलेगा।</w:t>
      </w:r>
      <w:r>
        <w:rPr>
          <w:lang w:val="hi_IN" w:bidi="hi_IN"/>
        </w:rPr>
      </w:r>
    </w:p>
    <w:p>
      <w:pPr>
        <w:pStyle w:val="Heading3"/>
      </w:pPr>
      <w:r>
        <w:rPr>
          <w:lang w:val="hi_IN" w:bidi="hi_IN"/>
        </w:rPr>
        <w:t>वचन बोलना</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हो।</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यूहन्ना 4:1–15</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यूहन्ना 4:1–15 को सुनें और अपने मन में रखें।</w:t>
      </w:r>
    </w:p>
    <w:p>
      <w:pPr/>
      <w:r>
        <w:rPr>
          <w:lang w:val="hi_IN" w:bidi="hi_IN"/>
        </w:rPr>
      </w:r>
      <w:r>
        <w:rPr>
          <w:lang w:val="hi_IN" w:bidi="hi_IN"/>
        </w:rPr>
        <w:t>यदि सम्भव हो, तो यूहन्ना 4:1–15 का ऑडियो संस्करण तीन बार, तीन अलग-अलग अनुवादों में सुनें। उसके बाद एक समूह के रूप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w:t>
      </w:r>
    </w:p>
    <w:p>
      <w:pPr>
        <w:pStyle w:val="ListBullet"/>
        <w:spacing w:line="240" w:lineRule="auto"/>
        <w:ind w:left="720"/>
      </w:pPr>
      <w:r>
        <w:rPr>
          <w:lang w:val="hi_IN" w:bidi="hi_IN"/>
        </w:rPr>
      </w:r>
      <w:r>
        <w:rPr>
          <w:lang w:val="hi_IN" w:bidi="hi_IN"/>
        </w:rPr>
        <w:t>इस भाग में आपको क्या अच्छा नहीं लगा या क्या समझ नहीं आया?</w:t>
      </w:r>
    </w:p>
    <w:p>
      <w:pPr>
        <w:pStyle w:val="ListBullet"/>
        <w:spacing w:line="240" w:lineRule="auto"/>
        <w:ind w:left="720"/>
      </w:pPr>
      <w:r>
        <w:rPr>
          <w:lang w:val="hi_IN" w:bidi="hi_IN"/>
        </w:rPr>
      </w:r>
      <w:r>
        <w:rPr>
          <w:lang w:val="hi_IN" w:bidi="hi_IN"/>
        </w:rPr>
        <w:t>यह भाग हमें यीशु के बारे में क्या बताता है?</w:t>
      </w:r>
    </w:p>
    <w:p>
      <w:pPr>
        <w:pStyle w:val="ListBullet"/>
        <w:spacing w:line="240" w:lineRule="auto"/>
        <w:ind w:left="720"/>
      </w:pPr>
      <w:r>
        <w:rPr>
          <w:lang w:val="hi_IN" w:bidi="hi_IN"/>
        </w:rPr>
      </w:r>
      <w:r>
        <w:rPr>
          <w:lang w:val="hi_IN" w:bidi="hi_IN"/>
        </w:rPr>
        <w:t>यह भाग हमें लोगों के बारे में क्या बताता है?</w:t>
      </w:r>
    </w:p>
    <w:p>
      <w:pPr>
        <w:pStyle w:val="ListBullet"/>
        <w:spacing w:line="240" w:lineRule="auto"/>
        <w:ind w:left="720"/>
      </w:pPr>
      <w:r>
        <w:rPr>
          <w:lang w:val="hi_IN" w:bidi="hi_IN"/>
        </w:rPr>
      </w:r>
      <w:r>
        <w:rPr>
          <w:lang w:val="hi_IN" w:bidi="hi_IN"/>
        </w:rPr>
        <w:t>यह भाग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 xml:space="preserve">यूहन्ना 4:1–15 का ऑडियो संस्करण सबसे आसानी से समझ में आने वाले अनुवाद में सुनें। </w:t>
      </w:r>
    </w:p>
    <w:p>
      <w:pPr/>
      <w:r>
        <w:rPr>
          <w:lang w:val="hi_IN" w:bidi="hi_IN"/>
        </w:rPr>
      </w:r>
      <w:r>
        <w:rPr>
          <w:lang w:val="hi_IN" w:bidi="hi_IN"/>
        </w:rPr>
        <w:t>यीशु अपने चेलों, या करीबी अनुयायियों के साथ यहूदिया में था। यूहन्ना बपतिस्मा देने वाला लोगों को बपतिस्मा दे रहा था, और यीशु भी लोगों को बपतिस्मा दे रहा था। यूहन्ना के चेलों ने यूहन्ना से यीशु के बारे में पूछा, और यूहन्ना ने अपने चेलों को बताया कि यीशु उससे महान क्यों है। अब, हम पढ़ते हैं कि फरीसियों को यह पता चला कि यीशु के पास यूहन्ना से ज़्यादा बपतिस्मा पाए हुए चेले हैं। यीशु और उसके चेले यहूदिया के इलाके को छोड़कर उत्तर की ओर गलील जाने के लिए निकलते हैं। वे सामरिया के क्षेत्र से होकर जाते हैं। इस कहानी में सामरिया में एक कुएँ पर यीशु और एक सामरी स्त्री के बीच हुई बातचीत दी गयी है।</w:t>
      </w:r>
    </w:p>
    <w:p>
      <w:pPr/>
      <w:r>
        <w:rPr>
          <w:lang w:val="hi_IN" w:bidi="hi_IN"/>
        </w:rPr>
      </w:r>
      <w:r>
        <w:rPr>
          <w:lang w:val="hi_IN" w:bidi="hi_IN"/>
        </w:rPr>
        <w:t>यहूदिया में यीशु ने कई नए चेलों को बपतिस्मा दिया, ताकि यह दिखाया जा सके कि अब नए चेले भी परमेश्वर के जन हैं। मूल भाषा में “बपतिस्मा देने” का अर्थ पानी में डुबोना या डुबकी लगाना होता है। फरीसियों ने सुना कि यीशु बहुत से लोगों को बपतिस्मा दे रहा है। फरीसी लोग परमेश्वर की व्यवस्था का बहुत कठोरता से पालन करते थे। यूहन्ना—यीशु का चेला, जिसने यूहन्ना की पुस्तक लिखी—कहता है कि यीशु स्वयं बपतिस्मा नहीं देता था। वास्तव में यीशु के चेले लोगों को बपतिस्मा देते थे। फरीसी लोग यह भी जानते थे कि यूहन्ना बपतिस्मा देने वाले ने कितने लोगों को बपतिस्मा दिया था। फरीसियों ने यहूदिया में हो रहे बपतिस्मों की संख्या की तुलना की और देखा कि यूहन्ना बपतिस्मा देने वाले से ज़्यादा लोग यीशु और उसके चेलों के द्वारा बपतिस्मा पा रहे थे।</w:t>
      </w:r>
    </w:p>
    <w:p>
      <w:pPr/>
      <w:r>
        <w:rPr>
          <w:lang w:val="hi_IN" w:bidi="hi_IN"/>
        </w:rPr>
      </w:r>
      <w:r>
        <w:rPr>
          <w:lang w:val="hi_IN" w:bidi="hi_IN"/>
        </w:rPr>
        <w:t>यीशु फरीसियों के उन सवालों से बचना चाहता है, जो यूहन्ना बपतिस्मा देने वाले और यीशु के बीच बपतिस्मा की तुलना को लेकर हो सकते हैं। इसलिए यीशु और उसके चेले यहूदिया के इलाके से चले जाते हैं। वे उत्तर की ओर गलील जाने के लिए निकल पड़ते हैं। इस यात्रा में दो या तीन लगेगें। यहूदिया से गलील जाने का सबसे छोटा रास्ता सामरिया से होकर जाता था, लेकिन कट्टर यहूदी लोग अक्सर सामरिया से होकर जाने से बचते थे और गलील जाने के लिए लंबा रास्ता लेते थे। सामरी लोग वे लोग थे जो सामरिया के क्षेत्र में रहते थे। वे यहूदियों के वंशज थे, लेकिन यहूदी सामरियों से नफरत करते थे और सामरियों को परमेश्वर के लोगों का हिस्सा नहीं मानते थे। यीशु सामरिया से बच कर जा सकता था, लेकिन उसने ऐसा नहीं किया। कुछ बाइबल जानकारों का मानना है कि यीशु को सामरिया से होकर जाना पड़ा क्योंकि वह परमेश्वर की योजना और उसके काम को पूरा करने के लिए दृढ़ था। वह जानता था कि परमेश्वर के पास सामरिया में उसके लिए एक योजना थी। यात्रा के दौरान, यीशु और उसके चेले सूखार नाम के शहर के पास रुकते हैं।</w:t>
      </w:r>
    </w:p>
    <w:p>
      <w:pPr/>
      <w:r>
        <w:rPr>
          <w:lang w:val="hi_IN" w:bidi="hi_IN"/>
        </w:rPr>
      </w:r>
      <w:r>
        <w:rPr>
          <w:lang w:val="hi_IN" w:bidi="hi_IN"/>
        </w:rPr>
        <w:t xml:space="preserve">यहाँ रुकिए और समूह के साथ </w:t>
      </w:r>
      <w:r>
        <w:rPr>
          <w:lang w:val="hi_IN" w:bidi="hi_IN"/>
        </w:rPr>
        <w:t>यहूदिया, सामरिया, सूखार नगर, और गलील</w:t>
      </w:r>
      <w:r>
        <w:rPr>
          <w:lang w:val="hi_IN" w:bidi="hi_IN"/>
        </w:rPr>
        <w:t xml:space="preserve"> का नक्शा देखें। इस ऑडियो को यहाँ रोकें।</w:t>
      </w:r>
    </w:p>
    <w:p>
      <w:pPr/>
      <w:r>
        <w:rPr>
          <w:lang w:val="hi_IN" w:bidi="hi_IN"/>
        </w:rPr>
      </w:r>
      <w:r>
        <w:rPr>
          <w:lang w:val="hi_IN" w:bidi="hi_IN"/>
        </w:rPr>
        <w:t>सूखार नगर उस खेत के पास था, जो याकूब ने यीशु के आने से करीब दो हज़ार साल पहले अपने पुत्र यूसुफ को दिया था। याकूब यहूदियों का एक बहुत महत्वपूर्ण पूर्वज था, और हर यहूदी और सामरी व्यक्ति याकूब और उसके पुत्र यूसुफ की कहानियों को जानता होगा। याकूब के उस खेत में पानी का एक कुआँ भी था। यहूदी लोग इस कुएँ को महत्वपूर्ण मानते थे, क्योंकि याकूब ने इसे खोदा था। यीशु, यहूदी और सामरी सभी जानते थे कि पानी का यह कुआँ कितना महत्वपूर्ण है। कुआँ ज़मीन में बना एक गहरा गड्ढा होता है जिसके नीचे पानी होता है। लोग पानी भरने के लिए एक बाल्टी कुएँ में उतारते थे। याकूब अपने समय में इस कुएँ से ही पानी लेता था, और यीशु के समय में सामरी लोग भी इसी कुएँ से पानी लेते थे। इस गहरे कुएँ में अभी भी लोगों के इस्तेमाल के लिए पानी था।</w:t>
      </w:r>
    </w:p>
    <w:p>
      <w:pPr/>
      <w:r>
        <w:rPr>
          <w:lang w:val="hi_IN" w:bidi="hi_IN"/>
        </w:rPr>
      </w:r>
      <w:r>
        <w:rPr>
          <w:lang w:val="hi_IN" w:bidi="hi_IN"/>
        </w:rPr>
        <w:t xml:space="preserve">यहाँ रुकें और समूह के रूप में एक </w:t>
      </w:r>
      <w:r>
        <w:rPr>
          <w:lang w:val="hi_IN" w:bidi="hi_IN"/>
        </w:rPr>
        <w:t>पानी के कुएँ</w:t>
      </w:r>
      <w:r>
        <w:rPr>
          <w:lang w:val="hi_IN" w:bidi="hi_IN"/>
        </w:rPr>
        <w:t xml:space="preserve"> और एक </w:t>
      </w:r>
      <w:r>
        <w:rPr>
          <w:lang w:val="hi_IN" w:bidi="hi_IN"/>
        </w:rPr>
        <w:t>बाल्टी</w:t>
      </w:r>
      <w:r>
        <w:rPr>
          <w:lang w:val="hi_IN" w:bidi="hi_IN"/>
        </w:rPr>
        <w:t xml:space="preserve"> का चित्र देखें, जिसका इस्तेमाल लोग पानी निकालने के लिए करते थे। इस ऑडियो को यहाँ रोकें।</w:t>
      </w:r>
    </w:p>
    <w:p>
      <w:pPr/>
      <w:r>
        <w:rPr>
          <w:lang w:val="hi_IN" w:bidi="hi_IN"/>
        </w:rPr>
      </w:r>
      <w:r>
        <w:rPr>
          <w:lang w:val="hi_IN" w:bidi="hi_IN"/>
        </w:rPr>
        <w:t>यहाँ रुकें और समूह के रूप में इस प्रश्न पर चर्चा करें: आपके समुदाय में लोगों को पानी कैसे मिलता हैं? क्या आप अपनी रोज़मर्रा की ज़रूरतों के लिए कुआँ, सोता, या पानी के किसी और स्रोत इस्तेमाल करते हैं? यदि सम्भव हो, तो अपने अनुवादक दल के साथ किसी कुएँ पर जाएँ और देखें कि लोग उस कुएँ से पानी कैसे निकालते हैं। इस ऑडियो को यहाँ रोकें।</w:t>
      </w:r>
    </w:p>
    <w:p>
      <w:pPr/>
      <w:r>
        <w:rPr>
          <w:lang w:val="hi_IN" w:bidi="hi_IN"/>
        </w:rPr>
      </w:r>
      <w:r>
        <w:rPr>
          <w:lang w:val="hi_IN" w:bidi="hi_IN"/>
        </w:rPr>
        <w:t>यीशु लम्बी यात्रा से थक गया था, इसलिए वह याकूब के कुएँ के पास बैठ गया। वह वहाँ अकेले बैठा था। यीशु के चेले भोजन खरीदने के लिए सूखार नगर गए थे, और इसी कारण यीशु कुएँ पर अकेला था। यह दिन का लगभग छठा घंटा था। रोमी लोग सुबह 6 बजे से दिन के घंटे गिनना शुरू करते थे, जिसका मतलब है कि यह लगभग दोपहर या दिन का बीच का समय था।</w:t>
      </w:r>
    </w:p>
    <w:p>
      <w:pPr/>
      <w:r>
        <w:rPr>
          <w:lang w:val="hi_IN" w:bidi="hi_IN"/>
        </w:rPr>
      </w:r>
      <w:r>
        <w:rPr>
          <w:lang w:val="hi_IN" w:bidi="hi_IN"/>
        </w:rPr>
        <w:t>एक सामरी स्त्री पानी भरने के लिए कुएँ पर आई। उसके पास एक बाल्टी या पानी का घड़ा था, क्योंकि उसे कुएँ से पानी निकालने और पानी वापस घर ले जाने के लिए किसी तरीके की ज़रूरत थी। यीशु अपनी लम्बी यात्रा के कारण प्यासा था, इसलिए यीशु ने उस स्त्री से पीने के लिए पानी माँगा। दोपहर के समय कुएँ पर पानी लेने आना आम बात नहीं थी, क्योंकि उस समय बहुत गर्मी होती थी। अधिकतर लोग कुएँ पर सुबह या शाम को, जब इतनी गर्मी नहीं होती थी, पानी लेने आते थे। सामरी स्त्री दोपहर के समय आई, क्योंकि उसे पता था कि उस समय दूसरी स्त्रियाँ कुएँ पर नहीं होंगी। वह शायद दूसरी स्त्रियों से बचना चाहती थी, क्योंकि उसके जीवन में कुछ ऐसा था जिसकी वजह से वह अपने ही नगर में एक बाहरी बन गई थी।</w:t>
      </w:r>
    </w:p>
    <w:p>
      <w:pPr/>
      <w:r>
        <w:rPr>
          <w:lang w:val="hi_IN" w:bidi="hi_IN"/>
        </w:rPr>
      </w:r>
      <w:r>
        <w:rPr>
          <w:lang w:val="hi_IN" w:bidi="hi_IN"/>
        </w:rPr>
        <w:t>सोते और कुएँ ऐसे स्थान थे, जहाँ परमेश्वर लोगों से मिलने के लिए महत्वपूर्ण घटनाएँ होने देता था। यह भी ऐसी ही एक महत्वपूर्ण घटना बनने वाली थी। यीशु सामरी स्त्री से पानी माँगता है। यीशु को तुरंत पानी देने के बजाय, सामरी स्त्री यीशु से एक प्रश्न पूछती है। इससे यीशु और सामरी स्त्री के बीच एक लंबी बातचीत शुरू होती है। सबसे पहले वह जानना चाहती है कि वह उससे पानी कैसे माँग सकता है, क्योंकि वह यहूदी है और वह सामरी है? वह इस प्रश्न का उत्तर नहीं चाहती थी—वह यह दिखाने के लिए यह प्रश्न पूछती है कि एक यहूदी पुरुष का सामरी स्त्री से किसी भी तरह की मदद माँगना कितनी चौंकाने वाली बात थी। यहूदी रीति-रिवाज़ के अनुसार, किसी यहूदी पुरुष का किसी ऐसी स्त्री के साथ अकेले होना उचित नहीं माना जाता था जिससे उसका कोई सम्बन्ध न हो—खासकर अगर वह स्त्री एक सामरी हो।</w:t>
      </w:r>
    </w:p>
    <w:p>
      <w:pPr/>
      <w:r>
        <w:rPr>
          <w:lang w:val="hi_IN" w:bidi="hi_IN"/>
        </w:rPr>
      </w:r>
      <w:r>
        <w:rPr>
          <w:lang w:val="hi_IN" w:bidi="hi_IN"/>
        </w:rPr>
        <w:t>यहाँ यूहन्ना अपने दर्शकों को बताता है कि यीशु के समय में सभी जानते थे कि यहूदियों और सामरियों के बीच कोई सम्बन्ध नहीं था। मूल भाषा में वाक्यांश यह है, "वे अपने प्याले और कटोरे साझा नहीं करते थे।" यहूदी लोग मानते थे कि अगर वे सामरियों के साथ अपने प्याले और कटोरे इस्तेमाल करें, तो वे परमेश्वर की दृष्टि में अशुद्ध हो जाएँगे।</w:t>
      </w:r>
    </w:p>
    <w:p>
      <w:pPr/>
      <w:r>
        <w:rPr>
          <w:lang w:val="hi_IN" w:bidi="hi_IN"/>
        </w:rPr>
      </w:r>
      <w:r>
        <w:rPr>
          <w:lang w:val="hi_IN" w:bidi="hi_IN"/>
        </w:rPr>
        <w:t>यहाँ रुकें और समूह के रूप में इस प्रश्न पर चर्चा करें: ऐसे कौन-से लोगों के समूह हैं जिनसे दूसरे लोग दूरी बनाकर रखते हैं? लोगों के समूह एक-दूसरे को नापसंद क्यों करते हैं? यदि एक समूह का कोई व्यक्ति दूसरे समूह के किसी व्यक्ति के साथ बातचीत करता है तो क्या होता है? इस ऑडियो को यहाँ रोकें।</w:t>
      </w:r>
    </w:p>
    <w:p>
      <w:pPr/>
      <w:r>
        <w:rPr>
          <w:lang w:val="hi_IN" w:bidi="hi_IN"/>
        </w:rPr>
      </w:r>
      <w:r>
        <w:rPr>
          <w:lang w:val="hi_IN" w:bidi="hi_IN"/>
        </w:rPr>
        <w:t>यीशु उसके प्रश्न का उत्तर यह कहकर देता है कि वह नहीं जानती कि परमेश्वर का वरदान क्या है। वह यह भी नहीं जानती कि यीशु कौन है। अगर उसे यह पता होता, तो वह यीशु से जीवन का जल माँगती। यीशु यहाँ उस पानी की बात नहीं कर रहा है, जिसे एक मनुष्य पीता है। यीशु यहाँ आत्मिक जल की बात कर रहा है जो परमेश्वर के साथ सच्चा जीवन देता है। यीशु चाहता था कि सामरी स्त्री यह समझे कि जीवन का जल क्या है, लेकिन वह अभी तक इसे समझ नहीं पाई थी। वह यीशु से कहती है, "हे प्रभु, यह जल तेरे पास कहाँ से आया? तेरे पास न तो बाल्टी है, और यह कुआँ बहुत गहरा है!” "प्रभु" यीशु के लिए आदर का शब्द है। वह उससे एक और प्रश्न पूछती है, यह दिखाने के लिए कि वह यीशु को अपने पूर्वज याकूब से बड़ा नहीं मानती है, जिसने यह कुआँ खोदा था। याकूब, उसके पुत्रों, और उनके पशुओं ने भी इसी कुएँ का पानी पिया था, और वह यह नहीं मानती थी कि यीशु किसी भी तरह से याकूब से बड़ा हो सकता है।</w:t>
      </w:r>
    </w:p>
    <w:p>
      <w:pPr/>
      <w:r>
        <w:rPr>
          <w:lang w:val="hi_IN" w:bidi="hi_IN"/>
        </w:rPr>
      </w:r>
      <w:r>
        <w:rPr>
          <w:lang w:val="hi_IN" w:bidi="hi_IN"/>
        </w:rPr>
        <w:t>यीशु उस स्त्री से कहता है कि वह एक अलग प्रकार के जल की बात कर रहा है। जो लोग याकूब के कुएँ का पानी पीते हैं, उन्हें फिर से प्यास लगेगी और उन्हें दोबारा पानी की आवश्यकता होगी। यीशु उसे एक नए प्रकार के जीवन देने वाले जल के बारे में बता रहा है। यह जल लोगों की एक अलग तरह की आत्मिक प्यास को बुझाएगा। यह जीवन का जल याकूब के कुएँ के जल से उत्तम है। यह जीवन देने वाला जल एक बहते हुए ताजे और शुद्ध जल के सोते के समान होगा, जो अनन्त जीवन के लिये उमड़ता रहेगा। यह सोता कभी नहीं सूखेगा। अनन्त जीवन का अर्थ है कि एक व्यक्ति परमेश्वर के साथ हमेशा जीवित रहेगा। स्त्री फिर से यीशु को उत्तर देती है, और वह दिखाती है कि वह अभी भी यह नहीं समझ पाई है कि “जीवन का जल” से यीशु का क्या मतलब है। वह समझती है कि यीशु किसी और साधारण जल के बारे में बात कर रहा है, जिसे वह पी सकती है। वह जानना चाहती है कि यह विशेष जल कहाँ है, ताकि उसे फिर से प्यास न लगे और उसे जल लेने के लिए दोबारा कुएँ पर न आना पड़े। फिर से, वह आदर देने के लिए उसे "हे प्रभु" कहती है।</w:t>
      </w:r>
      <w:r>
        <w:rPr>
          <w:lang w:val="hi_IN" w:bidi="hi_IN"/>
        </w:rPr>
      </w:r>
    </w:p>
    <w:p>
      <w:pPr>
        <w:pStyle w:val="Heading3"/>
      </w:pPr>
      <w:r>
        <w:rPr>
          <w:lang w:val="hi_IN" w:bidi="hi_IN"/>
        </w:rPr>
        <w:t>घटनाओं को समझाना</w:t>
      </w:r>
    </w:p>
    <w:p>
      <w:pPr/>
      <w:r>
        <w:rPr>
          <w:lang w:val="hi_IN" w:bidi="hi_IN"/>
        </w:rPr>
      </w:r>
      <w:r>
        <w:rPr>
          <w:lang w:val="hi_IN" w:bidi="hi_IN"/>
        </w:rPr>
        <w:t>यूहन्ना 4:1–15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वचन को अपने मन में समझने और देखने की कोशिश करेगा।</w:t>
      </w:r>
    </w:p>
    <w:p>
      <w:pPr/>
      <w:r>
        <w:rPr>
          <w:lang w:val="hi_IN" w:bidi="hi_IN"/>
        </w:rPr>
      </w:r>
      <w:r>
        <w:rPr>
          <w:lang w:val="hi_IN" w:bidi="hi_IN"/>
        </w:rPr>
        <w:t>इस कहानी में दो दृश्य हैं।</w:t>
      </w:r>
    </w:p>
    <w:p>
      <w:pPr/>
      <w:r>
        <w:rPr>
          <w:lang w:val="hi_IN" w:bidi="hi_IN"/>
        </w:rPr>
      </w:r>
      <w:r>
        <w:rPr>
          <w:b/>
          <w:lang w:val="hi_IN" w:bidi="hi_IN"/>
        </w:rPr>
        <w:t>पहले दृश्य में:</w:t>
      </w:r>
      <w:r>
        <w:rPr>
          <w:lang w:val="hi_IN" w:bidi="hi_IN"/>
        </w:rPr>
        <w:t xml:space="preserve"> यीशु यहूदिया से गलील की ओर जाता है। यीशु अपने चेलों के साथ गलील जाते समय सामरिया से होकर जाता है, और वे सूखार नामक नगर के पास एक प्रसिद्ध कुएँ के पास रुकते हैं। यीशु कुएँ के पास बैठता है, और चेले नगर में भोजन खरीदने चले जाते हैं।</w:t>
      </w:r>
    </w:p>
    <w:p>
      <w:pPr/>
      <w:r>
        <w:rPr>
          <w:lang w:val="hi_IN" w:bidi="hi_IN"/>
        </w:rPr>
      </w:r>
      <w:r>
        <w:rPr>
          <w:b/>
          <w:lang w:val="hi_IN" w:bidi="hi_IN"/>
        </w:rPr>
        <w:t>दूसरे दृश्य में:</w:t>
      </w:r>
      <w:r>
        <w:rPr>
          <w:lang w:val="hi_IN" w:bidi="hi_IN"/>
        </w:rPr>
        <w:t xml:space="preserve"> जब यीशु वहाँ आराम कर रहा होता है, तब एक सामरी स्त्री कुएँ पर आती है। यीशु सामरी स्त्री के साथ बातचीत करता है। वे भौतिक जल, प्यास, और जीवित जल के बारे में बात करते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चेले</w:t>
      </w:r>
    </w:p>
    <w:p>
      <w:pPr>
        <w:pStyle w:val="ListBullet"/>
        <w:spacing w:line="240" w:lineRule="auto"/>
        <w:ind w:left="720"/>
      </w:pPr>
      <w:r>
        <w:rPr>
          <w:lang w:val="hi_IN" w:bidi="hi_IN"/>
        </w:rPr>
      </w:r>
      <w:r>
        <w:rPr>
          <w:lang w:val="hi_IN" w:bidi="hi_IN"/>
        </w:rPr>
        <w:t>यूहन्ना बपतिस्मा देने वाला</w:t>
      </w:r>
    </w:p>
    <w:p>
      <w:pPr>
        <w:pStyle w:val="ListBullet"/>
        <w:spacing w:line="240" w:lineRule="auto"/>
        <w:ind w:left="720"/>
      </w:pPr>
      <w:r>
        <w:rPr>
          <w:lang w:val="hi_IN" w:bidi="hi_IN"/>
        </w:rPr>
      </w:r>
      <w:r>
        <w:rPr>
          <w:lang w:val="hi_IN" w:bidi="hi_IN"/>
        </w:rPr>
        <w:t>फरीसी लोग</w:t>
      </w:r>
    </w:p>
    <w:p>
      <w:pPr>
        <w:pStyle w:val="ListBullet"/>
        <w:spacing w:line="240" w:lineRule="auto"/>
        <w:ind w:left="720"/>
      </w:pPr>
      <w:r>
        <w:rPr>
          <w:lang w:val="hi_IN" w:bidi="hi_IN"/>
        </w:rPr>
      </w:r>
      <w:r>
        <w:rPr>
          <w:lang w:val="hi_IN" w:bidi="hi_IN"/>
        </w:rPr>
        <w:t>सामरी स्त्री</w:t>
      </w:r>
    </w:p>
    <w:p>
      <w:pPr>
        <w:pStyle w:val="ListBullet"/>
        <w:spacing w:line="240" w:lineRule="auto"/>
        <w:ind w:left="720"/>
      </w:pPr>
      <w:r>
        <w:rPr>
          <w:lang w:val="hi_IN" w:bidi="hi_IN"/>
        </w:rPr>
      </w:r>
      <w:r>
        <w:rPr>
          <w:lang w:val="hi_IN" w:bidi="hi_IN"/>
        </w:rPr>
        <w:t>याकूब</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पहले दृश्य में, यह याद रखना ज़रूरी है कि कहानी की शुरुआत में यीशु यहूदिया में था, और फिर वह अपने चेलों के साथ गलील की यात्रा शुरू करता है। यहूदिया से गलील जाने का सबसे छोटा रास्ता सामरिया से होकर जाता था, इसलिए उन्होंने वही रास्ता चुना। यह भी याद रखें कि उन्होंने यह रास्ता जानबूझकर चुना था, ताकि यीशु सामरी स्त्री से बात कर सके। यह भी याद रखें कि यह एक ऐसा क्षेत्र है जहाँ ज़्यादातर यहूदी सामरियों से संपर्क करने से बचते थे।</w:t>
      </w:r>
    </w:p>
    <w:p>
      <w:pPr/>
      <w:r>
        <w:rPr>
          <w:lang w:val="hi_IN" w:bidi="hi_IN"/>
        </w:rPr>
      </w:r>
      <w:r>
        <w:rPr>
          <w:lang w:val="hi_IN" w:bidi="hi_IN"/>
        </w:rPr>
        <w:t>यह भी याद रखें कि यीशु अपने चेलों के साथ यहूदिया से इसलिए निकल जाता है क्योंकि वह सुनता है कि फरीसी, जो मूसा की व्यवस्था का कड़ाई से पालन करते हैं, यीशु और यूहन्ना बपतिस्मा देने वाले के द्वारा दिए गए बपतिस्मों की संख्या की तुलना कर रहे हैं। याद रखें कि वास्तव में यीशु के चेले ही लोगों को बपतिस्मा दे रहे हैं, न कि स्वयं यीशु। यह याद रखना ज़रूरी है कि यीशु फरीसियों के साथ बातचीत करने से बचना चाहता है।</w:t>
      </w:r>
    </w:p>
    <w:p>
      <w:pPr/>
      <w:r>
        <w:rPr>
          <w:lang w:val="hi_IN" w:bidi="hi_IN"/>
        </w:rPr>
      </w:r>
      <w:r>
        <w:rPr>
          <w:lang w:val="hi_IN" w:bidi="hi_IN"/>
        </w:rPr>
        <w:t>यह याद रखना ज़रूरी है कि जब यीशु कुएँ के पास बैठता है, तब वह वहाँ अकेला होता है। उसके चेले पास के सूखार नगर में खाना खरीदने गए होते हैं, और यीशु कुएँ के पास बैठकर आराम कर रहा होता है। यह भी याद रखें कि लंबी पैदल यात्रा के कारण यीशु शायद थका हुआ था। वह प्यासा भी था, और दिन के बीच का समय था, इसलिए शायद वहाँ बहुत गर्मी थी। यह भी याद रखें कि यूहन्ना अपने सुनने वालों को यह भी बताता है कि यीशु कुएँ के पास अकेला क्यों है—क्योंकि उसके चेले पास के नगर में भोजन खरीदने गए थे। यह जानकारी यहाँ शामिल की जा सकती है ताकि यह बताया जा सके कि यीशु कुएँ पर अकेले क्यों हैं, या बाद में तब दी जा सकती है, जब सामरी स्त्री यीशु से बात करना शुरू करती है।</w:t>
      </w:r>
    </w:p>
    <w:p>
      <w:pPr/>
      <w:r>
        <w:rPr>
          <w:lang w:val="hi_IN" w:bidi="hi_IN"/>
        </w:rPr>
      </w:r>
      <w:r>
        <w:rPr>
          <w:lang w:val="hi_IN" w:bidi="hi_IN"/>
        </w:rPr>
        <w:t>जब दूसरा दृश्य शुरू होता है, यह याद रखें कि सामरी स्त्री पानी लेने कुएँ पर आती है, और बातचीत की शुरुआत यीशु ही करता है। वह उससे कुछ पानी माँगता है।</w:t>
      </w:r>
    </w:p>
    <w:p>
      <w:pPr/>
      <w:r>
        <w:rPr>
          <w:lang w:val="hi_IN" w:bidi="hi_IN"/>
        </w:rPr>
      </w:r>
      <w:r>
        <w:rPr>
          <w:lang w:val="hi_IN" w:bidi="hi_IN"/>
        </w:rPr>
        <w:t>यहाँ यीशु और सामरी स्त्री के बीच सवाल-जवाब की एक बातचीत होती है। सबसे पहले, स्त्री यीशु से पूछती है कि वह उससे पीने के लिए पानी कैसे माँग सकता है? याद रखें कि वह इस प्रश्न के उत्तर की उम्मीद नहीं करती है। वह यह देखकर हैरान होती है कि वह एक यहूदी होकर उससे, एक सामरी स्त्री से, बात क्यों कर रहा है।</w:t>
      </w:r>
    </w:p>
    <w:p>
      <w:pPr/>
      <w:r>
        <w:rPr>
          <w:lang w:val="hi_IN" w:bidi="hi_IN"/>
        </w:rPr>
      </w:r>
      <w:r>
        <w:rPr>
          <w:lang w:val="hi_IN" w:bidi="hi_IN"/>
        </w:rPr>
        <w:t>यहाँ रुकें और समूह के रूप में इस प्रश्न पर चर्चा करें। आप यहाँ उसके आश्चर्य और हैरानी को व्यक्त करने के लिए किस प्रकार का प्रश्न उपयोग कर सकते थे? या, आप किस अन्य प्रकार के कथन का उपयोग कर सकते हैं? इस ऑडियो को यहाँ रोकें।</w:t>
      </w:r>
    </w:p>
    <w:p>
      <w:pPr/>
      <w:r>
        <w:rPr>
          <w:lang w:val="hi_IN" w:bidi="hi_IN"/>
        </w:rPr>
      </w:r>
      <w:r>
        <w:rPr>
          <w:lang w:val="hi_IN" w:bidi="hi_IN"/>
        </w:rPr>
        <w:t>यह भी याद रखें कि यहूदी सामरियों से नफ़रत करते थे और उनसे बात करना या उनके पास रहना नहीं चाहते थे। यहूदी सामरियों के साथ प्याले और कटोरे भी साझा नहीं करना चाहते थे। यह भी याद रखें कि यहूदी सामरियों को अशुद्ध और अपवित्र मानते थे। यह बहुत चौंकाने वाली बात थी कि यीशु, जो एक यहूदी है, एक सामरी स्त्री से उसके घड़े से पानी पीने के लिए मांगता है। एक बार फिर, यूहन्ना यहाँ यह अतिरिक्त जानकारी देता है कि यहूदी और सामरी एक-दूसरे से क्यों मेल-जोल नहीं रखते थे।</w:t>
      </w:r>
    </w:p>
    <w:p>
      <w:pPr/>
      <w:r>
        <w:rPr>
          <w:lang w:val="hi_IN" w:bidi="hi_IN"/>
        </w:rPr>
      </w:r>
      <w:r>
        <w:rPr>
          <w:lang w:val="hi_IN" w:bidi="hi_IN"/>
        </w:rPr>
        <w:t>यहाँ रुकें और समूह के रूप में इस प्रश्न पर चर्चा करें। आप अपनी भाषा में इस अतिरिक्त जानकारी को कैसे पेश करेंगे? क्या आप यह जानकारी यहाँ जोड़ेंगे, या कहानी की शुरुआत में जोड़ेंगे? इस ऑडियो को यहाँ रोकें।</w:t>
      </w:r>
    </w:p>
    <w:p>
      <w:pPr/>
      <w:r>
        <w:rPr>
          <w:lang w:val="hi_IN" w:bidi="hi_IN"/>
        </w:rPr>
      </w:r>
      <w:r>
        <w:rPr>
          <w:lang w:val="hi_IN" w:bidi="hi_IN"/>
        </w:rPr>
        <w:t>यह भी याद रखें कि याकूब का कुआँ यहूदियों और सामरियों दोनों के लिए जाना-पहचाना और महत्वपूर्ण स्थान था, क्योंकि उनके पूर्वज याकूब ने ही उसे खोदा था।</w:t>
      </w:r>
    </w:p>
    <w:p>
      <w:pPr/>
      <w:r>
        <w:rPr>
          <w:lang w:val="hi_IN" w:bidi="hi_IN"/>
        </w:rPr>
      </w:r>
      <w:r>
        <w:rPr>
          <w:lang w:val="hi_IN" w:bidi="hi_IN"/>
        </w:rPr>
        <w:t>याद रखें कि यीशु उससे कहता है कि यदि वह परमेश्वर के वरदान के बारे में जानती, और उसे यह पता होता कि यीशु कौन है, तो वह उससे जीवन का जल माँगती। यह भी याद रखें कि यीशु स्त्री के प्रश्न का सीधा उत्तर नहीं देता है। याद रखें कि वह यीशु को सिर्फ़ एक यहूदी पुरुष समझती है—वह उसके बारे में इससे ज़्यादा कुछ नहीं जानती। यह भी याद रखें कि वह नहीं जानती थी कि यीशु का “जीवन का जल” से क्या मतलब है।</w:t>
      </w:r>
    </w:p>
    <w:p>
      <w:pPr/>
      <w:r>
        <w:rPr>
          <w:lang w:val="hi_IN" w:bidi="hi_IN"/>
        </w:rPr>
      </w:r>
      <w:r>
        <w:rPr>
          <w:lang w:val="hi_IN" w:bidi="hi_IN"/>
        </w:rPr>
        <w:t>यह स्त्री उस पानी को चाहती है जिसके बारे में यीशु बताता है, लेकिन वह नहीं समझ पा रही है कि वह कैसे उसे यह पानी दे सकता है। वह अब भी यही सोचती है कि इस “जीवन के जल” को पाने के लिए उसे किसी घड़े या बाल्टी की ज़रूरत पड़ेगी। वह उससे यह दिखाने के लिए एक सवाल पूछती है कि वह नहीं मानती कि वह उनके पूर्वज याकूब से बड़ा हो सकता है। वह यह उम्मीद करती है कि यीशु उसकी बात से सहमत होगा और कहेगा, “नहीं, मैं याकूब से बड़ा नहीं हूँ।” याकूब ने ही उस कुएँ को खोदा था, और उससे याकूब, उसके बेटों और उनके जानवरों के लिए बहुत सारा पानी मिला। यीशु के समय में भी उसी कुएँ में पानी था, जो याकूब के समय से लगभग दो हज़ार साल बाद था। वह यह सुनकर हैरान होती है कि यीशु मानो कह रहा हो कि उसके पास याकूब के कुएँ से भी अच्छा पानी है।</w:t>
      </w:r>
    </w:p>
    <w:p>
      <w:pPr/>
      <w:r>
        <w:rPr>
          <w:lang w:val="hi_IN" w:bidi="hi_IN"/>
        </w:rPr>
      </w:r>
      <w:r>
        <w:rPr>
          <w:lang w:val="hi_IN" w:bidi="hi_IN"/>
        </w:rPr>
        <w:t>यहाँ रुकें और समूह के रूप में इस प्रश्न पर चर्चा करें। क्या आप यहाँ यह दिखाने के लिए कोई प्रश्न इस्तेमाल करेंगे कि वह यीशु को याकूब से बड़ा नहीं मानती, या इसे किसी और तरह के वाक्य से बताएँगे? इस ऑडियो को यहाँ रोकें।</w:t>
      </w:r>
    </w:p>
    <w:p>
      <w:pPr/>
      <w:r>
        <w:rPr>
          <w:lang w:val="hi_IN" w:bidi="hi_IN"/>
        </w:rPr>
      </w:r>
      <w:r>
        <w:rPr>
          <w:lang w:val="hi_IN" w:bidi="hi_IN"/>
        </w:rPr>
        <w:t>यह भी याद रखें कि यीशु उसके इस प्रश्न का उत्तर नहीं देता कि वह याकूब से बड़ा है या नहीं। इसके बजाय, यीशु उस स्त्री को “जीवन के जल” के बारे में और बताता है, जो वह उसे देना चाहता है। यह याद रखें कि जीवन का जल कभी नहीं सूखेगा, और यह सामान्य जल से अलग है। यह जीवन का जल परमेश्वर के साथ हमेशा के लिए अनंत जीवन तक उमड़ता रहेगा। मूल भाषा में “उमड़ने” का अर्थ बहना या उछलना होता है। बहते हुए पानी की यह तस्वीर दिखाती है कि परमेश्वर उसके पीछे चलने वाले लोगों को पूरा और सक्रिय जीवन देता है।</w:t>
      </w:r>
    </w:p>
    <w:p>
      <w:pPr/>
      <w:r>
        <w:rPr>
          <w:lang w:val="hi_IN" w:bidi="hi_IN"/>
        </w:rPr>
      </w:r>
      <w:r>
        <w:rPr>
          <w:lang w:val="hi_IN" w:bidi="hi_IN"/>
        </w:rPr>
        <w:t>यह जीवन का जल याकूब के कुएँ के जल से बहुत उत्तम है। यह भी ध्यान देने वाली बात है कि यह पहली बार है जब यीशु कहता है कि "मैं लोगों को यह जीवन का जल दे सकता हूँ।" अब वह स्त्री को यह दिखाना शुरू करता है कि वह कौन है। यीशु का मतलब है कि कोई भी, यह स्त्री भी, इस जीवन के जल को पी सकता है और सच्चे जीवन का अनुभव कर सकता है।</w:t>
      </w:r>
    </w:p>
    <w:p>
      <w:pPr/>
      <w:r>
        <w:rPr>
          <w:lang w:val="hi_IN" w:bidi="hi_IN"/>
        </w:rPr>
      </w:r>
      <w:r>
        <w:rPr>
          <w:lang w:val="hi_IN" w:bidi="hi_IN"/>
        </w:rPr>
        <w:t>याद रखें कि यीशु ने जीवन के जल, प्यास, और अनंत जीवन के बारे में बहुत कुछ बताया, लेकिन वह स्त्री अभी तक कुछ नहीं समझ पाई थी। वह अब भी यही समझती है कि यीशु किसी ऐसे विशेष पानी के बारे में बता रहा है, जिसे पी कर वह दोबारा प्यासी नहीं होगी।</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यूहन्ना 4:1–15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कहानी में दो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चेले</w:t>
      </w:r>
    </w:p>
    <w:p>
      <w:pPr>
        <w:pStyle w:val="ListBullet"/>
        <w:spacing w:line="240" w:lineRule="auto"/>
        <w:ind w:left="720"/>
      </w:pPr>
      <w:r>
        <w:rPr>
          <w:lang w:val="hi_IN" w:bidi="hi_IN"/>
        </w:rPr>
      </w:r>
      <w:r>
        <w:rPr>
          <w:lang w:val="hi_IN" w:bidi="hi_IN"/>
        </w:rPr>
        <w:t>यूहन्ना बपतिस्मा देने वाला</w:t>
      </w:r>
    </w:p>
    <w:p>
      <w:pPr>
        <w:pStyle w:val="ListBullet"/>
        <w:spacing w:line="240" w:lineRule="auto"/>
        <w:ind w:left="720"/>
      </w:pPr>
      <w:r>
        <w:rPr>
          <w:lang w:val="hi_IN" w:bidi="hi_IN"/>
        </w:rPr>
      </w:r>
      <w:r>
        <w:rPr>
          <w:lang w:val="hi_IN" w:bidi="hi_IN"/>
        </w:rPr>
        <w:t>फरीसी लोग</w:t>
      </w:r>
    </w:p>
    <w:p>
      <w:pPr>
        <w:pStyle w:val="ListBullet"/>
        <w:spacing w:line="240" w:lineRule="auto"/>
        <w:ind w:left="720"/>
      </w:pPr>
      <w:r>
        <w:rPr>
          <w:lang w:val="hi_IN" w:bidi="hi_IN"/>
        </w:rPr>
      </w:r>
      <w:r>
        <w:rPr>
          <w:lang w:val="hi_IN" w:bidi="hi_IN"/>
        </w:rPr>
        <w:t>सामरी स्त्री</w:t>
      </w:r>
    </w:p>
    <w:p>
      <w:pPr>
        <w:pStyle w:val="ListBullet"/>
        <w:spacing w:line="240" w:lineRule="auto"/>
        <w:ind w:left="720"/>
      </w:pPr>
      <w:r>
        <w:rPr>
          <w:lang w:val="hi_IN" w:bidi="hi_IN"/>
        </w:rPr>
      </w:r>
      <w:r>
        <w:rPr>
          <w:lang w:val="hi_IN" w:bidi="hi_IN"/>
        </w:rPr>
        <w:t>याकूब</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पूरी कहानी का अभिनय करें। इस कहानी के संवाद, उसकी गति, रूपरेखा और घटनाओं के क्रम पर ध्यान दें। सुनिश्चित करें कि अभिनय करते समय, कहानी का कोई महत्वपूर्ण या कठिन भाग छूट न जाए। कहानी के हर भाग को याद रखने में एक-दूसरे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बिन्दुओं पर, अभिनय को रोककर उस पात्र की भूमिका निभाने वाले व्यक्ति से पूछें "आप क्या महसूस कर रहे हैं या क्या सोच रहे हैं?" पात्र की भूमिका निभाने वाले व्यक्ति को यह जवाब देना चाहिए कि अगर वह उस पात्र की जगह होता तो वह क्या महसूस करता या क्या सोचता। नाटक को फिर से शुरू करें।</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पहले दृश्य में, यीशु दक्षिण की ओर यहूदिया में है। यीशु और उसके चेले लोगों को बपतिस्मा दे रहे हैं, और यूहन्ना बपतिस्मा देने वाला भी लोगों को बपतिस्मा दे रहा है। फरीसी बपतिस्मा के बारे में एक बात पता लगाते हैं और देखते हैं कि यीशु और उसके चेले, यूहन्ना बपतिस्मा देने वाले से ज़्यादा लोगों को बपतिस्मा दे रहे हैं। यीशु यहूदिया छोड़कर उत्तर में गलील जाने का फैसला करता है। यीशु अपने चेलों के साथ यात्रा कर रहा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फरीसियों की भूमिका निभाने वाले लोगों से पूछें, "आप कैसा महसूस कर रहे हैं?" वे इस तरह के जवाब दे सकते हैं, “हम सोच रहे हैं कि यह यीशु कौन है और वह लोगों को बपतिस्मा क्यों दे रहा है,” या “हम यीशु से बात करना चाहते हैं कि वह क्या कर रहा है,” या “हम निराश हैं कि यीशु हमसे बात करने से पहले ही चला गया।”</w:t>
      </w:r>
    </w:p>
    <w:p>
      <w:pPr>
        <w:pStyle w:val="ListBullet"/>
        <w:spacing w:line="240" w:lineRule="auto"/>
        <w:ind w:left="720"/>
      </w:pPr>
      <w:r>
        <w:rPr>
          <w:lang w:val="hi_IN" w:bidi="hi_IN"/>
        </w:rPr>
      </w:r>
      <w:r>
        <w:rPr>
          <w:lang w:val="hi_IN" w:bidi="hi_IN"/>
        </w:rPr>
        <w:t>नाटक को फिर से शुरू करें।</w:t>
      </w:r>
    </w:p>
    <w:p>
      <w:pPr/>
      <w:r>
        <w:rPr>
          <w:lang w:val="hi_IN" w:bidi="hi_IN"/>
        </w:rPr>
      </w:r>
      <w:r>
        <w:rPr>
          <w:lang w:val="hi_IN" w:bidi="hi_IN"/>
        </w:rPr>
        <w:t>यीशु और उसके चेले सामरिया के क्षेत्र से होकर जाते हैं, और सूखार नगर के पास रुकते हैं। चलते-चलते यीशु थक जाता है, और वह याकूब के कुएँ के पास बैठ जाता है। यह लगभग दोपहर का समय है। यीशु कुएँ के पास अकेला है। यीशु के चेले सूखार नगर में भोजन खरीदने के लिए गए।</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यीशु की भूमिका निभाने वाले व्यक्ति से पूछें, "आप कैसा महसूस कर रहे हैं?" वह व्यक्ति ऐसे जवाब दे सकता है, "मैं अपनी यात्रा से थक गया हूँ," या "इतनी दूर चलने से प्यासा हूँ" या "भूखा हूँ।"</w:t>
      </w:r>
    </w:p>
    <w:p>
      <w:pPr>
        <w:pStyle w:val="ListBullet"/>
        <w:spacing w:line="240" w:lineRule="auto"/>
        <w:ind w:left="720"/>
      </w:pPr>
      <w:r>
        <w:rPr>
          <w:lang w:val="hi_IN" w:bidi="hi_IN"/>
        </w:rPr>
      </w:r>
      <w:r>
        <w:rPr>
          <w:lang w:val="hi_IN" w:bidi="hi_IN"/>
        </w:rPr>
        <w:t>नाटक को फिर से शुरू करें।</w:t>
      </w:r>
    </w:p>
    <w:p>
      <w:pPr/>
      <w:r>
        <w:rPr>
          <w:lang w:val="hi_IN" w:bidi="hi_IN"/>
        </w:rPr>
      </w:r>
      <w:r>
        <w:rPr>
          <w:lang w:val="hi_IN" w:bidi="hi_IN"/>
        </w:rPr>
        <w:t>एक सामरी स्त्री पानी भरने के लिए कुएँ पर आई। यीशु उस स्त्री से पीने के लिए पानी माँगता है। वह स्त्री यीशु से पूछती है कि वह उससे पानी कैसे माँग सकता है। वह सामरी है और यीशु एक यहूदी है, और सामरी और यहूदी आपस में बात नहीं करते और न ही एक-दूसरे के प्याले या कटोरे इस्तेमाल करते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सामरी स्त्री की भूमिका निभाने वाले व्यक्ति से पूछें, "आप कैसा महसूस कर रही हैं?" वह व्यक्ति ऐसे जवाब दे सकता है, "मैं हैरान हूँ कि इस यहूदी व्यक्ति ने मुझसे बात की," या "मैं हैरान हूँ कि उसने मुझसे पानी माँगा, जबकि यहूदी और सामरी लोग प्याले और कटोरे साझा नहीं करते हैं," या "मैं चाहती हूँ कि मैं पानी भरकर घर वापस जाऊ।"</w:t>
      </w:r>
    </w:p>
    <w:p>
      <w:pPr>
        <w:pStyle w:val="ListBullet"/>
        <w:spacing w:line="240" w:lineRule="auto"/>
        <w:ind w:left="720"/>
      </w:pPr>
      <w:r>
        <w:rPr>
          <w:lang w:val="hi_IN" w:bidi="hi_IN"/>
        </w:rPr>
      </w:r>
      <w:r>
        <w:rPr>
          <w:lang w:val="hi_IN" w:bidi="hi_IN"/>
        </w:rPr>
        <w:t>नाटक को फिर से शुरू करें।</w:t>
      </w:r>
    </w:p>
    <w:p>
      <w:pPr/>
      <w:r>
        <w:rPr>
          <w:lang w:val="hi_IN" w:bidi="hi_IN"/>
        </w:rPr>
      </w:r>
      <w:r>
        <w:rPr>
          <w:lang w:val="hi_IN" w:bidi="hi_IN"/>
        </w:rPr>
        <w:t>यीशु उस स्त्री से कहता है कि तू परमेश्‍वर के वरदान को नहीं जानती है। यदि वह जानती कि यीशु कौन है, तो वह उससे जीवन का जल माँगती, यानी ऐसा जल जो हमेशा जीवन देता है। वह स्त्री जानना चाहती है कि बिना बर्तन के वह कुएँ से पानी कैसे निकाल सकता है, और यह जीवन का जल उसे कहाँ से मिल सकता है। वह पूछती है कि क्या यीशु खुद को उनके पूर्वज याकूब से बड़ा समझता है, जिसने उन्हें यह कुआँ दिया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सामरी स्त्री की भूमिका निभाने वाले व्यक्ति से पूछें, "आप कैसा महसूस कर रही हैं?" वह व्यक्ति ऐसे जवाब दे सकता है, "मैं उलझन में हूँ कि यह यहूदी व्यक्ति अभी भी मुझसे क्यों बात कर रहा है," या "मैं सोच रहा हूँ कि जीवन का जल क्या है," या "मैं हैरान हूँ कि यीशु सोचता है कि वह हमारे पूर्वज याकूब से बड़ा है जिसने हमें यह कुआँ दिया था।"</w:t>
      </w:r>
    </w:p>
    <w:p>
      <w:pPr>
        <w:pStyle w:val="ListBullet"/>
        <w:spacing w:line="240" w:lineRule="auto"/>
        <w:ind w:left="720"/>
      </w:pPr>
      <w:r>
        <w:rPr>
          <w:lang w:val="hi_IN" w:bidi="hi_IN"/>
        </w:rPr>
      </w:r>
      <w:r>
        <w:rPr>
          <w:lang w:val="hi_IN" w:bidi="hi_IN"/>
        </w:rPr>
        <w:t>नाटक को फिर से शुरू करें।</w:t>
      </w:r>
    </w:p>
    <w:p>
      <w:pPr/>
      <w:r>
        <w:rPr>
          <w:lang w:val="hi_IN" w:bidi="hi_IN"/>
        </w:rPr>
      </w:r>
      <w:r>
        <w:rPr>
          <w:lang w:val="hi_IN" w:bidi="hi_IN"/>
        </w:rPr>
        <w:t>यीशु उस स्त्री को जीवन के जल के बारे में और बताता है। जो लोग याकूब के कुएँ का जल पीते हैं, उन्हें फिर से प्यास लगेगी। जो लोग जीवन का जल पीते हैं जो यीशु ने उन्हें देता है, उन्हें फिर कभी प्यास नहीं लगेगी। वे अनन्त जीवन पाएँगे। वह स्त्री यीशु से यह जल माँगती है, ताकि उसे बार-बार जल लेने के लिए कुएँ पर न आना पड़े।</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यीशु की भूमिका निभाने वाले व्यक्ति से पूछें, "आप कैसा महसूस कर रहे हैं?" वह व्यक्ति ऐसे जवाब दे सकता है, "मैं चाहता हूँ कि स्त्री समझे कि जीवन का जल क्या है," या "जो कोई चाहता है उसे जीवन का जल देने के लिए तैयार हूँ," या "जीवन के जल के बारे में उस स्त्री के प्रश्नों पर धैर्य रखता हूँ।"</w:t>
      </w:r>
      <w:r>
        <w:rPr>
          <w:lang w:val="hi_IN" w:bidi="hi_IN"/>
        </w:rPr>
      </w:r>
    </w:p>
    <w:p>
      <w:pPr>
        <w:pStyle w:val="Heading3"/>
      </w:pPr>
      <w:r>
        <w:rPr>
          <w:lang w:val="hi_IN" w:bidi="hi_IN"/>
        </w:rPr>
        <w:t>आवश्यक जानकारी</w:t>
      </w:r>
    </w:p>
    <w:p>
      <w:pPr/>
      <w:r>
        <w:rPr>
          <w:lang w:val="hi_IN" w:bidi="hi_IN"/>
        </w:rPr>
      </w:r>
      <w:r>
        <w:rPr>
          <w:lang w:val="hi_IN" w:bidi="hi_IN"/>
        </w:rPr>
        <w:t>यूहन्ना 4:1–15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b/>
          <w:lang w:val="hi_IN" w:bidi="hi_IN"/>
        </w:rPr>
        <w:t>फरीसी</w:t>
      </w:r>
      <w:r>
        <w:rPr>
          <w:lang w:val="hi_IN" w:bidi="hi_IN"/>
        </w:rPr>
        <w:t xml:space="preserve"> यहूदी धर्म के अगुवे थे। फरीसी व्यवस्था का कठोरता से पालन करने वाले अनुयायी थे। फरीसियों के लिए उसी शब्द का उपयोग करें जो आपने पिछले भागों में उपयोग किया है। </w:t>
      </w:r>
      <w:r>
        <w:rPr>
          <w:b/>
          <w:lang w:val="hi_IN" w:bidi="hi_IN"/>
        </w:rPr>
        <w:t>फरीसियों</w:t>
      </w:r>
      <w:r>
        <w:rPr>
          <w:lang w:val="hi_IN" w:bidi="hi_IN"/>
        </w:rPr>
        <w:t xml:space="preserve"> के बारे में अधिक जानकारी के लिए मुख्य शब्दावली को देखें।</w:t>
      </w:r>
    </w:p>
    <w:p>
      <w:pPr/>
      <w:r>
        <w:rPr>
          <w:lang w:val="hi_IN" w:bidi="hi_IN"/>
        </w:rPr>
      </w:r>
      <w:r>
        <w:rPr>
          <w:b/>
          <w:lang w:val="hi_IN" w:bidi="hi_IN"/>
        </w:rPr>
        <w:t>बपतिस्मा</w:t>
      </w:r>
      <w:r>
        <w:rPr>
          <w:lang w:val="hi_IN" w:bidi="hi_IN"/>
        </w:rPr>
        <w:t xml:space="preserve"> का मतलब है किसी व्यक्ति को पानी से धोना है, ताकि यह दिखाया जा सके कि अब वह यीशु का अनुयायी है। </w:t>
      </w:r>
      <w:r>
        <w:rPr>
          <w:b/>
          <w:lang w:val="hi_IN" w:bidi="hi_IN"/>
        </w:rPr>
        <w:t>यूहन्ना बपतिस्मा देने वाले</w:t>
      </w:r>
      <w:r>
        <w:rPr>
          <w:lang w:val="hi_IN" w:bidi="hi_IN"/>
        </w:rPr>
        <w:t xml:space="preserve"> ने यीशु के लिए मार्ग तैयार किया, और उसने लोगों को बपतिस्मा दिया ताकि यह दिखाया जाए कि वह व्यक्ति पाप छोड़ कर परमेश्वर की आज्ञा मानना चाहता है। बपतिस्मा और यूहन्ना बपतिस्मा देने वाले के लिए उन्हीं शब्दों और वाक्यांशों का उपयोग करें जो आपने पिछले भागों में उपयोग किए हैं। </w:t>
      </w:r>
      <w:r>
        <w:rPr>
          <w:lang w:val="hi_IN" w:bidi="hi_IN"/>
        </w:rPr>
        <w:t>बपतिस्मा</w:t>
      </w:r>
      <w:r>
        <w:rPr>
          <w:lang w:val="hi_IN" w:bidi="hi_IN"/>
        </w:rPr>
        <w:t xml:space="preserve"> और </w:t>
      </w:r>
      <w:r>
        <w:rPr>
          <w:lang w:val="hi_IN" w:bidi="hi_IN"/>
        </w:rPr>
        <w:t>यूहन्ना बपतिस्मा देने वाले</w:t>
      </w:r>
      <w:r>
        <w:rPr>
          <w:lang w:val="hi_IN" w:bidi="hi_IN"/>
        </w:rPr>
        <w:t>, के बारे में अधिक जानकारी के लिए मुख्य शब्दावली को देखें।</w:t>
      </w:r>
    </w:p>
    <w:p>
      <w:pPr/>
      <w:r>
        <w:rPr>
          <w:lang w:val="hi_IN" w:bidi="hi_IN"/>
        </w:rPr>
      </w:r>
      <w:r>
        <w:rPr>
          <w:b/>
          <w:lang w:val="hi_IN" w:bidi="hi_IN"/>
        </w:rPr>
        <w:t>चेले</w:t>
      </w:r>
      <w:r>
        <w:rPr>
          <w:lang w:val="hi_IN" w:bidi="hi_IN"/>
        </w:rPr>
        <w:t xml:space="preserve"> यीशु के करीबी अनुयायी हैं। यूहन्ना बपतिस्मा देने वाले के भी चेले थे। चेलों के लिए उसी शब्द का इस्तेमाल करें जो आपने पिछले भागों में इस्तेमाल किया है। </w:t>
      </w:r>
      <w:r>
        <w:rPr>
          <w:lang w:val="hi_IN" w:bidi="hi_IN"/>
        </w:rPr>
        <w:t>चेलों</w:t>
      </w:r>
      <w:r>
        <w:rPr>
          <w:lang w:val="hi_IN" w:bidi="hi_IN"/>
        </w:rPr>
        <w:t xml:space="preserve"> के बारे में अधिक जानकारी के लिए, मुख्य शब्दावली को देखें।</w:t>
      </w:r>
    </w:p>
    <w:p>
      <w:pPr/>
      <w:r>
        <w:rPr>
          <w:lang w:val="hi_IN" w:bidi="hi_IN"/>
        </w:rPr>
      </w:r>
      <w:r>
        <w:rPr>
          <w:b/>
          <w:lang w:val="hi_IN" w:bidi="hi_IN"/>
        </w:rPr>
        <w:t>यहूदिया</w:t>
      </w:r>
      <w:r>
        <w:rPr>
          <w:lang w:val="hi_IN" w:bidi="hi_IN"/>
        </w:rPr>
        <w:t xml:space="preserve">, </w:t>
      </w:r>
      <w:r>
        <w:rPr>
          <w:b/>
          <w:lang w:val="hi_IN" w:bidi="hi_IN"/>
        </w:rPr>
        <w:t>गलील</w:t>
      </w:r>
      <w:r>
        <w:rPr>
          <w:lang w:val="hi_IN" w:bidi="hi_IN"/>
        </w:rPr>
        <w:t xml:space="preserve"> और </w:t>
      </w:r>
      <w:r>
        <w:rPr>
          <w:b/>
          <w:lang w:val="hi_IN" w:bidi="hi_IN"/>
        </w:rPr>
        <w:t>सामरिया</w:t>
      </w:r>
      <w:r>
        <w:rPr>
          <w:lang w:val="hi_IN" w:bidi="hi_IN"/>
        </w:rPr>
        <w:t xml:space="preserve"> ये तीनों इस्राएल के इलाके हैं। यहूदिया इस्राएल के दक्षिण में स्थित एक इलाका है। </w:t>
      </w:r>
      <w:r>
        <w:rPr>
          <w:lang w:val="hi_IN" w:bidi="hi_IN"/>
        </w:rPr>
        <w:t>यरूशलेम</w:t>
      </w:r>
      <w:r>
        <w:rPr>
          <w:lang w:val="hi_IN" w:bidi="hi_IN"/>
        </w:rPr>
        <w:t xml:space="preserve"> भी यहूदिया का एक इलाका है। भूमध्य सागर यहूदिया के पश्चिम में है, और मृत सागर यहूदिया के पूर्व में है। सामरिया यहूदिया के उत्तर में है, और </w:t>
      </w:r>
      <w:r>
        <w:rPr>
          <w:b/>
          <w:lang w:val="hi_IN" w:bidi="hi_IN"/>
        </w:rPr>
        <w:t>सूखार नगर</w:t>
      </w:r>
      <w:r>
        <w:rPr>
          <w:lang w:val="hi_IN" w:bidi="hi_IN"/>
        </w:rPr>
        <w:t xml:space="preserve"> सामरिया में है। गलील, सामरिया के उत्तर में स्थित इलाका है, और यीशु गलील में पला-बढ़ा था। यहूदिया, गलील, सामरिया और सूखार के लिए उन्हीं शब्दों का उपयोग करें जो आपने पिछले भागों में उपयोग किए हैं। </w:t>
      </w:r>
      <w:r>
        <w:rPr>
          <w:lang w:val="hi_IN" w:bidi="hi_IN"/>
        </w:rPr>
        <w:t>यहूदिया</w:t>
      </w:r>
      <w:r>
        <w:rPr>
          <w:lang w:val="hi_IN" w:bidi="hi_IN"/>
        </w:rPr>
        <w:t xml:space="preserve">, </w:t>
      </w:r>
      <w:r>
        <w:rPr>
          <w:lang w:val="hi_IN" w:bidi="hi_IN"/>
        </w:rPr>
        <w:t>गलील</w:t>
      </w:r>
      <w:r>
        <w:rPr>
          <w:lang w:val="hi_IN" w:bidi="hi_IN"/>
        </w:rPr>
        <w:t xml:space="preserve"> और </w:t>
      </w:r>
      <w:r>
        <w:rPr>
          <w:b/>
          <w:lang w:val="hi_IN" w:bidi="hi_IN"/>
        </w:rPr>
        <w:t>सामरिया</w:t>
      </w:r>
      <w:r>
        <w:rPr>
          <w:lang w:val="hi_IN" w:bidi="hi_IN"/>
        </w:rPr>
        <w:t xml:space="preserve"> के बारे में अधिक जानकारी के लिए, मुख्य शब्दावली को देखें।</w:t>
      </w:r>
    </w:p>
    <w:p>
      <w:pPr/>
      <w:r>
        <w:rPr>
          <w:lang w:val="hi_IN" w:bidi="hi_IN"/>
        </w:rPr>
      </w:r>
      <w:r>
        <w:rPr>
          <w:lang w:val="hi_IN" w:bidi="hi_IN"/>
        </w:rPr>
        <w:t xml:space="preserve">ज़रूरत हो तो यहाँ रुककर समूह के साथ </w:t>
      </w:r>
      <w:r>
        <w:rPr>
          <w:lang w:val="hi_IN" w:bidi="hi_IN"/>
        </w:rPr>
        <w:t>यहूदिया, सामरिया, सूखार का नगर और गलील</w:t>
      </w:r>
      <w:r>
        <w:rPr>
          <w:lang w:val="hi_IN" w:bidi="hi_IN"/>
        </w:rPr>
        <w:t xml:space="preserve"> का नक्शा देखें। इस ऑडियो को यहाँ रोकें।</w:t>
      </w:r>
    </w:p>
    <w:p>
      <w:pPr/>
      <w:r>
        <w:rPr>
          <w:lang w:val="hi_IN" w:bidi="hi_IN"/>
        </w:rPr>
      </w:r>
      <w:r>
        <w:rPr>
          <w:b/>
          <w:lang w:val="hi_IN" w:bidi="hi_IN"/>
        </w:rPr>
        <w:t>याकूब</w:t>
      </w:r>
      <w:r>
        <w:rPr>
          <w:lang w:val="hi_IN" w:bidi="hi_IN"/>
        </w:rPr>
        <w:t xml:space="preserve"> इसहाक का पुत्र था, और इसहाक अब्राहम का पुत्र था। याकूब बारह पुत्रों का पिता था, जो आगे चलकर इस्राएल के बारह गोत्र बन गए। </w:t>
      </w:r>
      <w:r>
        <w:rPr>
          <w:b/>
          <w:lang w:val="hi_IN" w:bidi="hi_IN"/>
        </w:rPr>
        <w:t>यूसुफ</w:t>
      </w:r>
      <w:r>
        <w:rPr>
          <w:lang w:val="hi_IN" w:bidi="hi_IN"/>
        </w:rPr>
        <w:t xml:space="preserve"> उन बारह पुत्रों में से एक था।</w:t>
      </w:r>
    </w:p>
    <w:p>
      <w:pPr/>
      <w:r>
        <w:rPr>
          <w:lang w:val="hi_IN" w:bidi="hi_IN"/>
        </w:rPr>
      </w:r>
      <w:r>
        <w:rPr>
          <w:b/>
          <w:lang w:val="hi_IN" w:bidi="hi_IN"/>
        </w:rPr>
        <w:t>कुआँ</w:t>
      </w:r>
      <w:r>
        <w:rPr>
          <w:lang w:val="hi_IN" w:bidi="hi_IN"/>
        </w:rPr>
        <w:t xml:space="preserve"> ज़मीन में स्थित एक गहरा गड्ढा होता है जहाँ से लोगों और जानवरों को पीने का पानी मिलता है। लोग रस्सी से बँधी </w:t>
      </w:r>
      <w:r>
        <w:rPr>
          <w:b/>
          <w:lang w:val="hi_IN" w:bidi="hi_IN"/>
        </w:rPr>
        <w:t>बाल्टी</w:t>
      </w:r>
      <w:r>
        <w:rPr>
          <w:lang w:val="hi_IN" w:bidi="hi_IN"/>
        </w:rPr>
        <w:t xml:space="preserve"> को कुएँ में नीचे उतारते हैं और पानी निकालते हैं। बाल्टी चमड़े से बनी एक डोल होती थी, जिसका इस्तेमाल कुएँ या पानी के हौद से पानी निकालने के लिए किया जाता था। बाल्टी के ऊपर दो आड़ी लकड़ियाँ लगी होती थीं, ताकि वह खुली रहे।</w:t>
      </w:r>
    </w:p>
    <w:p>
      <w:pPr/>
      <w:r>
        <w:rPr>
          <w:lang w:val="hi_IN" w:bidi="hi_IN"/>
        </w:rPr>
      </w:r>
      <w:r>
        <w:rPr>
          <w:lang w:val="hi_IN" w:bidi="hi_IN"/>
        </w:rPr>
        <w:t xml:space="preserve">यहाँ रुकें और यदि आवश्यकता हो तो फिर से समूह में </w:t>
      </w:r>
      <w:r>
        <w:rPr>
          <w:lang w:val="hi_IN" w:bidi="hi_IN"/>
        </w:rPr>
        <w:t>पानी के कुएँ</w:t>
      </w:r>
      <w:r>
        <w:rPr>
          <w:lang w:val="hi_IN" w:bidi="hi_IN"/>
        </w:rPr>
        <w:t xml:space="preserve"> और </w:t>
      </w:r>
      <w:r>
        <w:rPr>
          <w:lang w:val="hi_IN" w:bidi="hi_IN"/>
        </w:rPr>
        <w:t>बाल्टी</w:t>
      </w:r>
      <w:r>
        <w:rPr>
          <w:lang w:val="hi_IN" w:bidi="hi_IN"/>
        </w:rPr>
        <w:t xml:space="preserve"> की तस्वीर देखें। इस ऑडियो को यहाँ रोकें।</w:t>
      </w:r>
    </w:p>
    <w:p>
      <w:pPr/>
      <w:r>
        <w:rPr>
          <w:lang w:val="hi_IN" w:bidi="hi_IN"/>
        </w:rPr>
      </w:r>
      <w:r>
        <w:rPr>
          <w:lang w:val="hi_IN" w:bidi="hi_IN"/>
        </w:rPr>
        <w:t>यीशु के समय में, रोमी लोग दिन के घंटे सुबह 6 बजे से गिनना शुरू करते थे। इसलिए छठा घंटा लगभग दोपहर 12 बजे होता था, यानी दिन का बीच का समय।</w:t>
      </w:r>
    </w:p>
    <w:p>
      <w:pPr/>
      <w:r>
        <w:rPr>
          <w:lang w:val="hi_IN" w:bidi="hi_IN"/>
        </w:rPr>
      </w:r>
      <w:r>
        <w:rPr>
          <w:lang w:val="hi_IN" w:bidi="hi_IN"/>
        </w:rPr>
        <w:t>यहाँ रुकें और समूह के रूप में इस प्रश्न पर चर्चा करें। आप अपनी संस्कृति में समय को कैसे बताते हैं या दिन के घंटों को कैसे गिनते हैं? इस ऑडियो को यहाँ रोकें।</w:t>
      </w:r>
    </w:p>
    <w:p>
      <w:pPr/>
      <w:r>
        <w:rPr>
          <w:lang w:val="hi_IN" w:bidi="hi_IN"/>
        </w:rPr>
      </w:r>
      <w:r>
        <w:rPr>
          <w:lang w:val="hi_IN" w:bidi="hi_IN"/>
        </w:rPr>
        <w:t xml:space="preserve">यहूदी </w:t>
      </w:r>
      <w:r>
        <w:rPr>
          <w:b/>
          <w:lang w:val="hi_IN" w:bidi="hi_IN"/>
        </w:rPr>
        <w:t>सामरियों</w:t>
      </w:r>
      <w:r>
        <w:rPr>
          <w:lang w:val="hi_IN" w:bidi="hi_IN"/>
        </w:rPr>
        <w:t xml:space="preserve"> को पसंद नहीं करते थे। सामरी लोग यहूदियों के वंशज थे। यहूदी सामरियों को अशुद्ध मानते थे क्योंकि सामरियों ने विदेशियों से विवाह किया था। परमेश्वर ने यहूदियों को आज्ञा दी थी कि वे विदेशियों से विवाह न करें। सामरी लोग भी यहूदियों से अलग तरीके से आराधना करते थे। यहूदी लोग मानते थे कि सामरी लोग परमेश्वर के सामने शुद्ध नहीं हैं, क्योंकि वे अलग तरह से आराधना करते थे और बहुत पहले उन्होंने विदेशियों से विवाह किया था। यहूदी सामरियों से बात नहीं करते थे और न ही सामरियों के साथ प्याले और कटोरे साझा करते थे।</w:t>
      </w:r>
    </w:p>
    <w:p>
      <w:pPr/>
      <w:r>
        <w:rPr>
          <w:lang w:val="hi_IN" w:bidi="hi_IN"/>
        </w:rPr>
      </w:r>
      <w:r>
        <w:rPr>
          <w:lang w:val="hi_IN" w:bidi="hi_IN"/>
        </w:rPr>
        <w:t xml:space="preserve">यहाँ रुकें और समूह में चर्चा करें कि आप </w:t>
      </w:r>
      <w:r>
        <w:rPr>
          <w:b/>
          <w:lang w:val="hi_IN" w:bidi="hi_IN"/>
        </w:rPr>
        <w:t>सामरियों</w:t>
      </w:r>
      <w:r>
        <w:rPr>
          <w:lang w:val="hi_IN" w:bidi="hi_IN"/>
        </w:rPr>
        <w:t xml:space="preserve"> के लिए किस शब्द या वाक्यांश का उपयोग करेंगे। </w:t>
      </w:r>
      <w:r>
        <w:rPr>
          <w:b/>
          <w:lang w:val="hi_IN" w:bidi="hi_IN"/>
        </w:rPr>
        <w:t>सामरियों</w:t>
      </w:r>
      <w:r>
        <w:rPr>
          <w:lang w:val="hi_IN" w:bidi="hi_IN"/>
        </w:rPr>
        <w:t xml:space="preserve"> के बारे में अधिक जानकारी के लिए मुख्य शब्दावली में देखें। इस ऑडियो को यहाँ रोकें।</w:t>
      </w:r>
    </w:p>
    <w:p>
      <w:pPr/>
      <w:r>
        <w:rPr>
          <w:lang w:val="hi_IN" w:bidi="hi_IN"/>
        </w:rPr>
      </w:r>
      <w:r>
        <w:rPr>
          <w:b/>
          <w:lang w:val="hi_IN" w:bidi="hi_IN"/>
        </w:rPr>
        <w:t>परमेश्वर का वरदान</w:t>
      </w:r>
      <w:r>
        <w:rPr>
          <w:lang w:val="hi_IN" w:bidi="hi_IN"/>
        </w:rPr>
        <w:t xml:space="preserve"> शायद परमेश्वर का आत्मा, या </w:t>
      </w:r>
      <w:r>
        <w:rPr>
          <w:b/>
          <w:lang w:val="hi_IN" w:bidi="hi_IN"/>
        </w:rPr>
        <w:t>जीवन का जल</w:t>
      </w:r>
      <w:r>
        <w:rPr>
          <w:lang w:val="hi_IN" w:bidi="hi_IN"/>
        </w:rPr>
        <w:t xml:space="preserve"> है जिसके बारे में यीशु उस स्त्री से बात करता है। यीशु ने "जीवन का जल" शब्द का इस्तेमाल उस आत्मिक जल के बारे में बताने के लिए किया है जो किसी व्यक्ति को जीवन देता है। ध्यान रखें कि “जीवन के जल” का अनुवाद किसी जादुई जल या भौतिक जल के रूप में न करें, जिसमें जानवर रहते हों।</w:t>
      </w:r>
    </w:p>
    <w:p>
      <w:pPr/>
      <w:r>
        <w:rPr>
          <w:lang w:val="hi_IN" w:bidi="hi_IN"/>
        </w:rPr>
      </w:r>
      <w:r>
        <w:rPr>
          <w:lang w:val="hi_IN" w:bidi="hi_IN"/>
        </w:rPr>
        <w:t xml:space="preserve">यीशु यह भी कहता है कि यह जीवन का जल व्यक्ति के भीतर जल के सोते की तरह बन जाएगा, जो उमड़ता रहेगा और अनन्त जीवन तक पहुँचाएगा। </w:t>
      </w:r>
      <w:r>
        <w:rPr>
          <w:b/>
          <w:lang w:val="hi_IN" w:bidi="hi_IN"/>
        </w:rPr>
        <w:t>अनन्त जीवन</w:t>
      </w:r>
      <w:r>
        <w:rPr>
          <w:lang w:val="hi_IN" w:bidi="hi_IN"/>
        </w:rPr>
        <w:t xml:space="preserve"> का मतलब है ऐसे जीवन से है जो कभी समाप्त नहीं होता। अनन्त जीवन का अर्थ उस जीवन से है जो तब शुरू होता है जब कोई व्यक्ति अपने जीवन पर परमेश्वर को शासन करने देता है। अनन्त जीवन के लिए उसी शब्द का उपयोग करें जो आपने पिछले भागों में उपयोग किया है। </w:t>
      </w:r>
      <w:r>
        <w:rPr>
          <w:lang w:val="hi_IN" w:bidi="hi_IN"/>
        </w:rPr>
        <w:t>अनन्त जीवन</w:t>
      </w:r>
      <w:r>
        <w:rPr>
          <w:lang w:val="hi_IN" w:bidi="hi_IN"/>
        </w:rPr>
        <w:t xml:space="preserve"> के बारे में अधिक जानकारी के लिए, मुख्य शब्दावली को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यूहन्ना 4:16–26</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यूहन्ना 4:16–26 को सुनें और अपने मन में रखें।</w:t>
      </w:r>
    </w:p>
    <w:p>
      <w:pPr/>
      <w:r>
        <w:rPr>
          <w:lang w:val="hi_IN" w:bidi="hi_IN"/>
        </w:rPr>
      </w:r>
      <w:r>
        <w:rPr>
          <w:lang w:val="hi_IN" w:bidi="hi_IN"/>
        </w:rPr>
        <w:t>यदि सम्भव हो, तो यूहन्ना 4:16–26 का ऑडियो संस्करण तीन बार, तीन अलग-अलग अनुवादों में सुनें। उसके बाद एक समूह के रूप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w:t>
      </w:r>
    </w:p>
    <w:p>
      <w:pPr>
        <w:pStyle w:val="ListBullet"/>
        <w:spacing w:line="240" w:lineRule="auto"/>
        <w:ind w:left="720"/>
      </w:pPr>
      <w:r>
        <w:rPr>
          <w:lang w:val="hi_IN" w:bidi="hi_IN"/>
        </w:rPr>
      </w:r>
      <w:r>
        <w:rPr>
          <w:lang w:val="hi_IN" w:bidi="hi_IN"/>
        </w:rPr>
        <w:t>इस भाग में आपको क्या अच्छा नहीं लगा या क्या समझ नहीं आया?</w:t>
      </w:r>
    </w:p>
    <w:p>
      <w:pPr>
        <w:pStyle w:val="ListBullet"/>
        <w:spacing w:line="240" w:lineRule="auto"/>
        <w:ind w:left="720"/>
      </w:pPr>
      <w:r>
        <w:rPr>
          <w:lang w:val="hi_IN" w:bidi="hi_IN"/>
        </w:rPr>
      </w:r>
      <w:r>
        <w:rPr>
          <w:lang w:val="hi_IN" w:bidi="hi_IN"/>
        </w:rPr>
        <w:t>यह भाग हमें परमेश्वर या यीशु के बारे में क्या बताता है?</w:t>
      </w:r>
    </w:p>
    <w:p>
      <w:pPr>
        <w:pStyle w:val="ListBullet"/>
        <w:spacing w:line="240" w:lineRule="auto"/>
        <w:ind w:left="720"/>
      </w:pPr>
      <w:r>
        <w:rPr>
          <w:lang w:val="hi_IN" w:bidi="hi_IN"/>
        </w:rPr>
      </w:r>
      <w:r>
        <w:rPr>
          <w:lang w:val="hi_IN" w:bidi="hi_IN"/>
        </w:rPr>
        <w:t>यह भाग हमें लोगों के बारे में क्या बताता है?</w:t>
      </w:r>
    </w:p>
    <w:p>
      <w:pPr>
        <w:pStyle w:val="ListBullet"/>
        <w:spacing w:line="240" w:lineRule="auto"/>
        <w:ind w:left="720"/>
      </w:pPr>
      <w:r>
        <w:rPr>
          <w:lang w:val="hi_IN" w:bidi="hi_IN"/>
        </w:rPr>
      </w:r>
      <w:r>
        <w:rPr>
          <w:lang w:val="hi_IN" w:bidi="hi_IN"/>
        </w:rPr>
        <w:t>यह भाग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यूहन्ना 4:16–26 का ऑडियो संस्करण सबसे आसानी से समझ में आने वाले अनुवाद में सुनें।</w:t>
      </w:r>
    </w:p>
    <w:p>
      <w:pPr/>
      <w:r>
        <w:rPr>
          <w:lang w:val="hi_IN" w:bidi="hi_IN"/>
        </w:rPr>
      </w:r>
      <w:r>
        <w:rPr>
          <w:lang w:val="hi_IN" w:bidi="hi_IN"/>
        </w:rPr>
        <w:t>यीशु और उसके चेले यहूदिया से गलील की यात्रा कर रहे हैं। वे सामरिया के क्षेत्र से होकर जाते हैं। यीशु के चेले भोजन खरीदने के लिए सूखार नगर में गए, और यीशु नगर के बाहर पानी के एक कुएँ के पास अकेला ठहरा रहा। एक सामरी स्त्री पानी लेने के लिए कुएँ पर आई, और यीशु ने उससे भौतिक जल और आत्मिक जल के बारे में बातचीत शुरू की। वह नहीं समझ पाई कि यीशु का "जीवन देने वाले" जल से क्या मतलब है—वह अभी भी सोचती है कि वह भौतिक जल के बारे में बात कर रहा है। अब यीशु बातचीत को आगे बढ़ाता है और उसके बारे में कुछ बातें प्रकट करता है। वह उसे सच्ची आराधना के बारे में भी बताता है और यह भी बताता है कि वह मसीहा है, यानी प्रतिज्ञा किया हुआ उद्धारकर्ता।</w:t>
      </w:r>
    </w:p>
    <w:p>
      <w:pPr/>
      <w:r>
        <w:rPr>
          <w:lang w:val="hi_IN" w:bidi="hi_IN"/>
        </w:rPr>
      </w:r>
      <w:r>
        <w:rPr>
          <w:lang w:val="hi_IN" w:bidi="hi_IN"/>
        </w:rPr>
        <w:t>यहाँ रुके और समूह के साथ यहूदिया, सामरिया, सूखार नगर, और गलील का नक्शा देखें। इस ऑडियो को यहाँ रोकें।</w:t>
      </w:r>
    </w:p>
    <w:p>
      <w:pPr/>
      <w:r>
        <w:rPr>
          <w:lang w:val="hi_IN" w:bidi="hi_IN"/>
        </w:rPr>
      </w:r>
      <w:r>
        <w:rPr>
          <w:lang w:val="hi_IN" w:bidi="hi_IN"/>
        </w:rPr>
        <w:t>अब तक की बातचीत में कई बार यीशु ने सामरी स्त्री के प्रश्नों का सीधा उत्तर नहीं दिया है। जब वह यीशु से यह “जीवन देने वाला” जल माँगती है, तब भी यीशु उसके प्रश्न का सीधा उत्तर नहीं देते हैं। इसके बजाय, यीशु उससे कहता है कि वह जाकर अपने पति को अपने साथ कुएं पर बुला ले आए। वह उत्तर देती है कि उसका कोई पति नहीं है। यीशु मान लेता है कि वह ठीक कह रही है कि उसका कोई पति नहीं है। यीशु उसे बताता है कि वास्तव में उसके अब तक एक के बाद एक पाँच पति रह चुके हैं, और जिस पुरुष के साथ वह अभी रह रही है, वह भी उसका पति नहीं है। यीशु फिर से उसे कहता है कि तू सच ही कहती है कि तेरा कोई पति नहीं है।</w:t>
      </w:r>
    </w:p>
    <w:p>
      <w:pPr/>
      <w:r>
        <w:rPr>
          <w:lang w:val="hi_IN" w:bidi="hi_IN"/>
        </w:rPr>
      </w:r>
      <w:r>
        <w:rPr>
          <w:lang w:val="hi_IN" w:bidi="hi_IN"/>
        </w:rPr>
        <w:t>यहूदी और सामरी संस्कृति में लोगों को तलाक़ लेने और फिर एक से अधिक बार विवाह करने की अनुमति थी। यहूदी रब्बी तीन से अधिक विवाह को मंजूरी नहीं देते थे। यहाँ तक कि सामरी लोग भी उसके कई विवाहों को सही नहीं मानते थे, और हो सकता है कि उसके कई विवाहों और तलाक़ों के कारण नगर के लोगों ने उससे मेल-जोल रखना बंद कर दिया हो। कुछ विद्वान मानते हैं कि पाँच पति उन पाँच झूठे देवताओं को दिखाते हैं जिनकी सामरी लोग पहले आराधना करते थे, लेकिन अधिकतर लोग मानते हैं कि यीशु इस स्त्री के बीते जीवन के बारे में ही बात कर रहा था।</w:t>
      </w:r>
    </w:p>
    <w:p>
      <w:pPr/>
      <w:r>
        <w:rPr>
          <w:lang w:val="hi_IN" w:bidi="hi_IN"/>
        </w:rPr>
      </w:r>
      <w:r>
        <w:rPr>
          <w:lang w:val="hi_IN" w:bidi="hi_IN"/>
        </w:rPr>
        <w:t>यहाँ रुकें और समूह के रूप में इस प्रश्न पर चर्चा करें। आपकी संस्कृति में लोग उन पुरुषों और स्त्रियों को कैसे देखते हैं जिनके कई विवाह और तलाक हो चुके हैं? इस ऑडियो को यहाँ रोकें।</w:t>
      </w:r>
    </w:p>
    <w:p>
      <w:pPr/>
      <w:r>
        <w:rPr>
          <w:lang w:val="hi_IN" w:bidi="hi_IN"/>
        </w:rPr>
      </w:r>
      <w:r>
        <w:rPr>
          <w:lang w:val="hi_IN" w:bidi="hi_IN"/>
        </w:rPr>
        <w:t>यीशु उसके कई पतियों के बारे में बताकर उसे दोषी महसूस कराने की कोशिश नहीं कर रहा था। बल्कि उसने उसे दिखाया कि वह उसके बीते जीवन के बारे में जानता है। उसने तुरंत पहचान लिया कि यीशु एक भविष्यद्वक्ता है, क्योंकि वह उसके पिछले पाँच पतियों और जिस पुरुष के साथ वह अभी रह रही है, उसके बारे में जानता था। भविष्यद्वक्ता परमेश्वर का संदेश बताते हैं और ऐसी बातें जान सकते हैं जो लोग सामान्य रूप से नहीं जान पाते। स्त्री फिर से आदर दिखाने के लिए यीशु को “प्रभु” कहकर संबोधित करती है।</w:t>
      </w:r>
    </w:p>
    <w:p>
      <w:pPr/>
      <w:r>
        <w:rPr>
          <w:lang w:val="hi_IN" w:bidi="hi_IN"/>
        </w:rPr>
      </w:r>
      <w:r>
        <w:rPr>
          <w:lang w:val="hi_IN" w:bidi="hi_IN"/>
        </w:rPr>
        <w:t>इसके बाद, स्त्री बातचीत का विषय बदलकर आराधना के बारे में बात करने लगती है। स्त्री यीशु से कोई सीधा प्रश्न नहीं करती, लेकिन उसकी बात से पता चलता है कि वह जानना चाहती है कि परमेश्वर की आराधना कहाँ करनी चाहिए, इस बारे में यीशु की क्या राय है। कुछ लोग मानते हैं कि वह यीशु को परख रही है कि वह सच में भविष्यद्वक्ता है या नहीं, और कुछ लोग मानते हैं कि वह विश्वास करती है कि यीशु भविष्यद्वक्ता है और वह किसी जानकार की तरह बता सकता है कि परमेश्वर की आराधना कहाँ करनी चाहिए। वह कहती है, “हमारे बाप-दादाओं,” यानी सामरियों, ने इस पहाड़ पर परमेश्वर की आराधना की, लेकिन “तुम,” यानी यहूदी लोग, यरूशलेम में आराधना करते हो। इसी पहाड़ का अर्थ गेरिज़िम पर्वत से है जिसे यीशु और वह स्त्री संभवतः उसी स्थान से देख सकते थे जहाँ वे कुएँ के पास बातचीत कर रहे थे। गेरिज़िम पर्वत पर पहले सामरियों के परमेश्वर का एक मंदिर था, लेकिन वह मंदिर सैकड़ों साल पहले नष्ट कर दिया गया था। यीशु के समय में भी, सामरी लोग गेरिज़िम पर्वत पर परमेश्वर की आराधना करते थे। यहूदी लोग यरूशलेम के मंदिर में परमेश्वर की आराधना करते थे, जो एक पहाड़ पर स्थित था। सामरी और यहूदी लोग मूसा की व्यवस्था की अलग-अलग व्याख्या करते थे कि लोगों को परमेश्वर की आराधना कहाँ करनी चाहिए। स्त्री यह जानना चाहती है कि यीशु के अनुसार परमेश्वर की आराधना कहाँ करनी चाहिए—इस बारे में कौन सही है: सामरी, यानी उस स्त्री के लोग, या यहूदी, यानी यीशु के लोग।</w:t>
      </w:r>
    </w:p>
    <w:p>
      <w:pPr/>
      <w:r>
        <w:rPr>
          <w:lang w:val="hi_IN" w:bidi="hi_IN"/>
        </w:rPr>
      </w:r>
      <w:r>
        <w:rPr>
          <w:lang w:val="hi_IN" w:bidi="hi_IN"/>
        </w:rPr>
        <w:t>यहाँ रुकें और समूह में गेरिज़िम पर्वत की तस्वीर देखें। साथ ही, एक नक्शा भी देखो जिसमें यरूशलेम और गेरिज़िम पर्वत दोनों दिखाए गए हों। इस ऑडियो को यहाँ रोकें।</w:t>
      </w:r>
    </w:p>
    <w:p>
      <w:pPr/>
      <w:r>
        <w:rPr>
          <w:lang w:val="hi_IN" w:bidi="hi_IN"/>
        </w:rPr>
      </w:r>
      <w:r>
        <w:rPr>
          <w:lang w:val="hi_IN" w:bidi="hi_IN"/>
        </w:rPr>
        <w:t>यीशु उस स्त्री के इस प्रश्न का सीधा उत्तर नहीं देता कि लोगों को परमेश्वर की आराधना गेरिज़िम पर्वत पर करनी चाहिए या यरूशलेम में। यीशु कहता है कि लोग परमेश्वर की आराधना</w:t>
      </w:r>
      <w:r>
        <w:rPr>
          <w:b/>
          <w:lang w:val="hi_IN" w:bidi="hi_IN"/>
        </w:rPr>
        <w:t>कैसे</w:t>
      </w:r>
      <w:r>
        <w:rPr>
          <w:lang w:val="hi_IN" w:bidi="hi_IN"/>
        </w:rPr>
        <w:t xml:space="preserve"> करते हैं, यह इस बात से अधिक महत्वपूर्ण है कि वे परमेश्वर की आराधना </w:t>
      </w:r>
      <w:r>
        <w:rPr>
          <w:b/>
          <w:lang w:val="hi_IN" w:bidi="hi_IN"/>
        </w:rPr>
        <w:t>कहाँ</w:t>
      </w:r>
      <w:r>
        <w:rPr>
          <w:lang w:val="hi_IN" w:bidi="hi_IN"/>
        </w:rPr>
        <w:t xml:space="preserve"> करते हैं। वह अपना उत्तर “हे नारी” शब्द के साथ शुरू करता है। मूल भाषा में, यह किसी स्त्री से बात करने का एक विनम्र तरीका है। यीशु कहता है, “मेरी बात का विश्वास कर,” जिसका अर्थ है कि जो वह उसे बताने वाला है, वह सच है। यीशु उसे बताता है कि "वह समय आता है,” जब परमेश्वर की आराधना न तो गेरिज़िम पर्वत पर करनी पड़ेगी और न ही यरूशलेम में। "वह समय आता है" यह वाक्य भविष्यद्वक्ता भविष्य के बारे में परमेश्वर का संदेश शुरू करते समय अक्सर इस्तेमाल करते थे। यहाँ यीशु का मतलब है कि जल्द ही सभी लोग किसी भी स्थान से अपने स्वर्गीय पिता परमेश्वर की आराधना कर सकेंगे। आराधना का अर्थ है परमेश्वर की स्तुति करना और उसका आदर करना। यह महत्वपूर्ण बात है कि सामरी स्त्री के साथ बातचीत में यीशु ने परमेश्वर को “पिता” कहा। यीशु उससे कह रहा था कि सामरी लोग भी जल्द ही अपने स्वर्गीय पिता परमेश्वर की आराधना कर सकेंगे, जैसे यहूदी लोग करते हैं।</w:t>
      </w:r>
    </w:p>
    <w:p>
      <w:pPr/>
      <w:r>
        <w:rPr>
          <w:lang w:val="hi_IN" w:bidi="hi_IN"/>
        </w:rPr>
      </w:r>
      <w:r>
        <w:rPr>
          <w:lang w:val="hi_IN" w:bidi="hi_IN"/>
        </w:rPr>
        <w:t>यहाँ रुकें और समूह के रूप में इस प्रश्न पर चर्चा करें। आपकी संस्कृति में लोग किन-किन तरीकों से परमेश्वर की आराधना करते हैं? लोग परमेश्वर की आराधना कहाँ करते हैं? इस ऑडियो को यहाँ रोकें।</w:t>
      </w:r>
    </w:p>
    <w:p>
      <w:pPr/>
      <w:r>
        <w:rPr>
          <w:lang w:val="hi_IN" w:bidi="hi_IN"/>
        </w:rPr>
      </w:r>
      <w:r>
        <w:rPr>
          <w:lang w:val="hi_IN" w:bidi="hi_IN"/>
        </w:rPr>
        <w:t>यीशु ने सामरी स्त्री से यह भी कहा कि सामरी लोग जिस परमेश्वर की आराधना करते हैं उसे वे वास्तव में नहीं जानते। यीशु ने पहले उससे कहा था कि वह “परमेश्वर के वरदान” को नहीं जानती, और अब वह यह बता रहा है कि सभी सामरी लोग परमेश्वर को नहीं जानते। यीशु सामरियों की परमेश्वर के बारे में अज्ञानता की तुलना यहूदियों के परमेश्वर के ज्ञान से करता है। यीशु स्वयं यहूदी है, इसलिए वह अपने आप को उस समूह में शामिल करते हुए कहता है, “हम यहूदी उस परमेश्वर को जानते हैं जिसकी हम आराधना करते हैं।” परमेश्वर ने इतिहास में बार-बार अपने आप को यहूदी लोगों पर प्रकट किया था। यीशु यह भी कहता है, “उद्धार यहूदियों से आता है,” जिसका अर्थ है कि परमेश्वर ही लोगों को बचाता है, और परमेश्वर लोगों को कैसे बचाता है, यह ज्ञान यहूदी लोगों से मिलता है।</w:t>
      </w:r>
    </w:p>
    <w:p>
      <w:pPr/>
      <w:r>
        <w:rPr>
          <w:lang w:val="hi_IN" w:bidi="hi_IN"/>
        </w:rPr>
      </w:r>
      <w:r>
        <w:rPr>
          <w:lang w:val="hi_IN" w:bidi="hi_IN"/>
        </w:rPr>
        <w:t>यीशु का यहाँ यह मतलब नहीं है कि यहूदी लोग दूसरे लोगों से बेहतर हैं। यीशु बताता है कि “वह समय आने वाला है और वह अब आ भी गया है” जब सच्चे आराधक वे होंगे जो पिता परमेश्वर की आत्मा और सच्चाई से आराधना करते हैं। सच्चे आराधक यहूदी, सामरी या अन्य लोग हो सकते हैं। यीशु का मतलब है कि सच्ची आराधना का यह समय बहुत जल्द आएगा—और यूहन्ना के श्रोताओं के लिए तो यह पहले ही शुरू हो चुका था! यीशु यह भी कहता है कि परमेश्वर आत्मा है, और अवश्य है कि उसकी आराधना करनेवाले आत्मा और सच्‍चाई से आराधना करें।</w:t>
      </w:r>
    </w:p>
    <w:p>
      <w:pPr/>
      <w:r>
        <w:rPr>
          <w:lang w:val="hi_IN" w:bidi="hi_IN"/>
        </w:rPr>
      </w:r>
      <w:r>
        <w:rPr>
          <w:lang w:val="hi_IN" w:bidi="hi_IN"/>
        </w:rPr>
        <w:t>"आत्मा और सच्‍चाई से" वाक्यांश का अनुवाद करना कठिन हो सकता है। अधिकतर लोग मानते हैं कि “आत्मा” का अर्थ मनुष्य की आत्मा या उसका अंदरूनी व्यक्तित्व से है। कुछ अन्य विद्वान मानते हैं कि “आत्मा” का अर्थ है कि परमेश्वर का आत्मा लोगों की मदद करेगा ताकि वे परमेश्वर की सच्ची पहचान के अनुसार उसकी आराधना कर सकें। ये विद्वान मानते हैं कि जब परमेश्वर इन सच्चे आराधकों को नया जीवन देता है, तब परमेश्वर का आत्मा उन्हें सिखाता है कि परमेश्वर की वास्तविक पहचान के अनुसार उसकी आराधना कैसे करनी है। बहुत से लोग मानते हैं कि “आत्मा में आराधना करने” का अर्थ है आत्मिक तरीके से परमेश्वर की आराधना करना। इसका अर्थ है कि आराधना सिर्फ़ घुटने टेकने या परमेश्वर से बोलने जैसे शारीरिक क्रियाओं तक सीमित नहीं है। कुछ लोग यह भी मानते हैं कि “आत्मा में आराधना करने” का अर्थ है कि लोगों को आत्मा में नया जन्म लेना ज़रूरी है। “सच्चाई से आराधना करने” का अर्थ है या तो सच्चे मन से परमेश्वर की आराधना करना, या ऐसी आराधना करना जो परमेश्वर के बारे में सच्चाई पर आधारित हो।</w:t>
      </w:r>
    </w:p>
    <w:p>
      <w:pPr/>
      <w:r>
        <w:rPr>
          <w:lang w:val="hi_IN" w:bidi="hi_IN"/>
        </w:rPr>
      </w:r>
      <w:r>
        <w:rPr>
          <w:lang w:val="hi_IN" w:bidi="hi_IN"/>
        </w:rPr>
        <w:t>यीशु कहता है कि परमेश्वर सच्चे आराधक चाहता है—ऐसे लोग जो ईमानदारी और सच्चाई से, उसी तरह परमेश्वर की आराधना करते हैं जैसे परमेश्वर चाहता है। परमेश्वर ऐसे ही आराधकों को ढूँढता है। यीशु यह भी कहता है, “परमेश्वर आत्मा है,” इसका अर्थ है कि परमेश्वर प्रत्यक्ष रूप से दिखाई नहीं देता, भले ही वह वास्तविक और जीवित है। परमेश्वर का स्वभाव आत्मिक है, इसलिए लोगों को परमेश्वर की आराधना आत्मिक तरीके से करनी चाहिए। यीशु इस बात पर ज़ोर देने के लिए फिर से कहता है कि लोगों को परमेश्वर की आराधना आत्मा और सच्चाई से करनी चाहिए।</w:t>
      </w:r>
    </w:p>
    <w:p>
      <w:pPr/>
      <w:r>
        <w:rPr>
          <w:lang w:val="hi_IN" w:bidi="hi_IN"/>
        </w:rPr>
      </w:r>
      <w:r>
        <w:rPr>
          <w:lang w:val="hi_IN" w:bidi="hi_IN"/>
        </w:rPr>
        <w:t>यहाँ रुकें और समूह के रूप में इस प्रश्न पर चर्चा करें। इस भाग के लिए "आत्मा" शब्द का अनुवाद करने का सबसे अच्छा तरीका क्या है? अपनी भाषा में उन अलग-अलग शब्दों के बारे में बात करो जिनका अर्थ “आत्मा” होता है। यह सुनिश्चित करें कि आप ऐसा कोई शब्द न चुनें जिसका अर्थ दुष्ट आत्मा हो या यह दर्शाता है कि परमेश्वर मर गया है। इस ऑडियो को यहाँ रोकें।</w:t>
      </w:r>
    </w:p>
    <w:p>
      <w:pPr/>
      <w:r>
        <w:rPr>
          <w:lang w:val="hi_IN" w:bidi="hi_IN"/>
        </w:rPr>
      </w:r>
      <w:r>
        <w:rPr>
          <w:lang w:val="hi_IN" w:bidi="hi_IN"/>
        </w:rPr>
        <w:t>अन्त में, सामरी स्त्री यीशु को उत्तर देती है। वह उससे कहती है कि वह जानती है कि मसीह आने वाला है, जो ख्रीस्त कहलाता है। कुछ लोग मानते हैं कि लेखक यूहन्ना ने “जो ख्रिस्त कहलाता है” यह वाक्य जोड़ा है। यह अपने श्रोताओं को यह समझाने का तरीका था कि मसीहा कौन है। कुछ लोग मानते हैं कि यह स्त्री ही है जो कहती है, “जो ख्रिस्त कहलाता है।” मसीहा और ख्रिस्त—दोनों का अर्थ है “अभिषिक्त जन,” और ये दो अलग-अलग मूल भाषाओं के शब्द हैं। जब परमेश्वर किसी व्यक्ति का अभिषेक करता है, तो इसका अर्थ है कि वह उसे किसी विशेष कार्य के लिए नियुक्त करता है।</w:t>
      </w:r>
    </w:p>
    <w:p>
      <w:pPr/>
      <w:r>
        <w:rPr>
          <w:lang w:val="hi_IN" w:bidi="hi_IN"/>
        </w:rPr>
      </w:r>
      <w:r>
        <w:rPr>
          <w:lang w:val="hi_IN" w:bidi="hi_IN"/>
        </w:rPr>
        <w:t>वह कहती है कि वह जानती है कि जब मसीहा आएगा तो वह हम सामरियों को सब कुछ बताएगा। वह अभी तक यह नहीं समझ पाई है कि यीशु ही मसीहा है। यह असामान्य बात है कि एक सामरी स्त्री यहूदी शब्दों जैसे “मसीहा” और “ख्रिस्त” शब्दों का इस्तेमाल करती है। सामरी लोग भी यहूदियों की तरह एक मसीहा का इंतज़ार कर रहे थे, लेकिन सामरी लोग “मसीहा” के लिए एक अलग शब्द इस्तेमाल करते थे। सामरी लोग सोचते थे कि मसीहा मूसा की तरह एक भविष्यद्वक्ता होगा।</w:t>
      </w:r>
    </w:p>
    <w:p>
      <w:pPr/>
      <w:r>
        <w:rPr>
          <w:lang w:val="hi_IN" w:bidi="hi_IN"/>
        </w:rPr>
      </w:r>
      <w:r>
        <w:rPr>
          <w:lang w:val="hi_IN" w:bidi="hi_IN"/>
        </w:rPr>
        <w:t>इस बातचीत में यीशु जो आख़िरी बात कहता है, वह यह है: “जो तुझसे बात कर रहा है—वही मैं हूँ! मैं मसीहा हूँ!" यूहन्ना की पुस्तक में यह पहली बार है जब यीशु बताता है कि वह कौन है। यह कहानी का चरम बिंदु, यानी कहानी का सबसे महत्वपूर्ण हिस्सा है। यीशु उससे कह रहा है कि जिस मसीहा को वह ढूँढ रही है, वह उसके सामने खड़ा है। यीशु ही वह व्यक्ति है जिसे परमेश्वर ने दुनिया के लोगों को बचाने के लिए नियुक्त किया है।</w:t>
      </w:r>
    </w:p>
    <w:p>
      <w:pPr/>
      <w:r>
        <w:rPr>
          <w:lang w:val="hi_IN" w:bidi="hi_IN"/>
        </w:rPr>
      </w:r>
      <w:r>
        <w:rPr>
          <w:lang w:val="hi_IN" w:bidi="hi_IN"/>
        </w:rPr>
        <w:t>कुछ लोग यह भी मानते हैं कि जब यीशु कहता है, “मैं हूँ,” तो वह यह दिखा रहा है कि वह स्वयं परमेश्वर है। “मैं हूँ” पुराने नियम का एक सामान्य वाक्यांश है जिसका उपयोग परमेश्वर अपना परिचय देने के लिए करता था।</w:t>
      </w:r>
      <w:r>
        <w:rPr>
          <w:lang w:val="hi_IN" w:bidi="hi_IN"/>
        </w:rPr>
      </w:r>
    </w:p>
    <w:p>
      <w:pPr>
        <w:pStyle w:val="Heading3"/>
      </w:pPr>
      <w:r>
        <w:rPr>
          <w:lang w:val="hi_IN" w:bidi="hi_IN"/>
        </w:rPr>
        <w:t>घटनाओं को समझाना</w:t>
      </w:r>
    </w:p>
    <w:p>
      <w:pPr/>
      <w:r>
        <w:rPr>
          <w:lang w:val="hi_IN" w:bidi="hi_IN"/>
        </w:rPr>
      </w:r>
      <w:r>
        <w:rPr>
          <w:lang w:val="hi_IN" w:bidi="hi_IN"/>
        </w:rPr>
        <w:t>यूहन्ना 4:16–26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यीशु और सामरी स्त्री कुएँ के पास अपनी बातचीत जारी रखते हैं। यीशु दिखाता है कि वह उसके बीते हुए जीवन की बातों को जानता है, और इससे वह जान जाती है कि यीशु एक भविष्यद्वक्ता है।</w:t>
      </w:r>
    </w:p>
    <w:p>
      <w:pPr/>
      <w:r>
        <w:rPr>
          <w:lang w:val="hi_IN" w:bidi="hi_IN"/>
        </w:rPr>
      </w:r>
      <w:r>
        <w:rPr>
          <w:b/>
          <w:lang w:val="hi_IN" w:bidi="hi_IN"/>
        </w:rPr>
        <w:t>दूसरे दृश्य में:</w:t>
      </w:r>
      <w:r>
        <w:rPr>
          <w:lang w:val="hi_IN" w:bidi="hi_IN"/>
        </w:rPr>
        <w:t xml:space="preserve"> सामरी स्त्री यीशु से पूछती है कि लोगों को परमेश्वर की आराधना कहाँ करनी चाहिए। यीशु उससे कहता है कि लोग परमेश्वर की आराधना </w:t>
      </w:r>
      <w:r>
        <w:rPr>
          <w:b/>
          <w:lang w:val="hi_IN" w:bidi="hi_IN"/>
        </w:rPr>
        <w:t>कैसे</w:t>
      </w:r>
      <w:r>
        <w:rPr>
          <w:lang w:val="hi_IN" w:bidi="hi_IN"/>
        </w:rPr>
        <w:t xml:space="preserve"> करते हैं—आत्मा और सच्चाई से—यह इस बात से अधिक महत्वपूर्ण है कि वे परमेश्वर की आराधना</w:t>
      </w:r>
      <w:r>
        <w:rPr>
          <w:b/>
          <w:lang w:val="hi_IN" w:bidi="hi_IN"/>
        </w:rPr>
        <w:t>कहाँ</w:t>
      </w:r>
      <w:r>
        <w:rPr>
          <w:lang w:val="hi_IN" w:bidi="hi_IN"/>
        </w:rPr>
        <w:t xml:space="preserve"> करते हैं।</w:t>
      </w:r>
    </w:p>
    <w:p>
      <w:pPr/>
      <w:r>
        <w:rPr>
          <w:lang w:val="hi_IN" w:bidi="hi_IN"/>
        </w:rPr>
      </w:r>
      <w:r>
        <w:rPr>
          <w:b/>
          <w:lang w:val="hi_IN" w:bidi="hi_IN"/>
        </w:rPr>
        <w:t>तीसरे दृश्य में:</w:t>
      </w:r>
      <w:r>
        <w:rPr>
          <w:lang w:val="hi_IN" w:bidi="hi_IN"/>
        </w:rPr>
        <w:t xml:space="preserve"> स्त्री कहती है कि वह जानती है कि जब मसीहा आएगा तो वह उन्हें सब कुछ बता देगा। यीशु उस स्त्री पर प्रकट करता है कि वह मसीहा है, जिसकी वह बाट जोह रही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सामरी स्त्री</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पहले दृश्य में यह याद रखना ज़रूरी है कि कहानी की शुरुआत में यीशु यहूदिया में था, और फिर वह अपने चेलों के साथ गलील की ओर यात्रा पर निकलता है। यहूदिया से गलील जाने का सबसे छोटा रास्ता सामरिया से होकर जाता था, इसलिए उन्होंने वही रास्ता चुना। यह भी याद रखें कि उन्होंने यह रास्ता जानबूझकर चुना था ताकि यीशु सामरी स्त्री से बात कर सके। यह भी याद रखें कि यह एक ऐसा क्षेत्र है जहाँ ज़्यादातर यहूदी सामरियों से संपर्क करने से बचते थे।</w:t>
      </w:r>
    </w:p>
    <w:p>
      <w:pPr/>
      <w:r>
        <w:rPr>
          <w:lang w:val="hi_IN" w:bidi="hi_IN"/>
        </w:rPr>
      </w:r>
      <w:r>
        <w:rPr>
          <w:lang w:val="hi_IN" w:bidi="hi_IN"/>
        </w:rPr>
        <w:t>याद रखें कि पिछले भाग में, यीशु ने उस स्त्री को जीवन का जल दिया था, और उसने यीशु से उस जल में से कुछ माँगा था। इस भाग का पहला दृश्य तब शुरू होता है जब यीशु उस स्त्री से कहता है कि वह अपने पति को बुलाकर कुएँ पर ले आए। याद रखें कि वह उत्तर देती है कि उसका कोई पति नहीं है। यीशु कहता है कि तू सच कहती है—उसका कोई पति नहीं है। उसके वास्तव में पाँच पति थे। याद रखें, वह अभी एक ऐसे पुरुष के साथ रह रही है लेकिन वह भी उसका पति नहीं है। मूल भाषा में, यीशु उसके कई पतियों पर ज़ोर देने के लिए वाक्य की शुरुआत में “पति” और “पाँच पति” जैसे शब्दों का इस्तेमाल करता है। वह फिर से इस बात को बोलता है कि वह सच बोल रही है।</w:t>
      </w:r>
    </w:p>
    <w:p>
      <w:pPr/>
      <w:r>
        <w:rPr>
          <w:lang w:val="hi_IN" w:bidi="hi_IN"/>
        </w:rPr>
      </w:r>
      <w:r>
        <w:rPr>
          <w:lang w:val="hi_IN" w:bidi="hi_IN"/>
        </w:rPr>
        <w:t>यहाँ रुकें और समूह के रूप में इस प्रश्न पर चर्चा करें। आप अपनी भाषा में किसी बात पर जोर कैसे देते हैं? क्या आप ज़ोर देने के लिए एक ही शब्द को कई बार दोहराते हैं, किसी खास लहजे में कहते हैं, या फिर कोई और तरीका अपनाते हैं? इस ऑडियो को यहाँ रोकें।</w:t>
      </w:r>
    </w:p>
    <w:p>
      <w:pPr/>
      <w:r>
        <w:rPr>
          <w:lang w:val="hi_IN" w:bidi="hi_IN"/>
        </w:rPr>
      </w:r>
      <w:r>
        <w:rPr>
          <w:lang w:val="hi_IN" w:bidi="hi_IN"/>
        </w:rPr>
        <w:t>याद रखें कि वह स्त्री जानती है कि यीशु एक भविष्यद्वक्ता है। इसके अलावा कोई और तरीका नहीं है जिससे यीशु उसके जीवन की बीती बातें जान सकता हो। वह जानती है कि यीशु परमेश्वर का संदेश बता रहा है।</w:t>
      </w:r>
    </w:p>
    <w:p>
      <w:pPr/>
      <w:r>
        <w:rPr>
          <w:lang w:val="hi_IN" w:bidi="hi_IN"/>
        </w:rPr>
      </w:r>
      <w:r>
        <w:rPr>
          <w:lang w:val="hi_IN" w:bidi="hi_IN"/>
        </w:rPr>
        <w:t>दूसरे दृश्य में, स्त्री इस बारे में बात करना शुरू करती है कि लोगों को परमेश्वर की आराधना कहाँ करनी चाहिए। याद रखें, हो सकता है वह यीशु को परख रही हो कि क्या वह सच में एक भविष्यद्वक्ता है, या फिर वह उसकी राय जानना चाहती हो क्योंकि वह सोचती है कि यीशु एक अच्छा जानकार व्यक्ति है। वह सीधे प्रश्न नहीं पूछती, बल्कि एक कथन का उपयोग करती है।</w:t>
      </w:r>
    </w:p>
    <w:p>
      <w:pPr/>
      <w:r>
        <w:rPr>
          <w:lang w:val="hi_IN" w:bidi="hi_IN"/>
        </w:rPr>
      </w:r>
      <w:r>
        <w:rPr>
          <w:lang w:val="hi_IN" w:bidi="hi_IN"/>
        </w:rPr>
        <w:t>यहाँ रुकें और समूह के रूप में चर्चा करें। क्या आप यहाँ एक कथन या एक प्रश्न का उपयोग करेंगे ताकि यह दिखाया जा सके कि वह स्त्री परमेश्वर की आराधना कहाँ करनी चाहिए इस बारे में यीशु की राय जानना चाहती है? इस ऑडियो को यहाँ रोकें।</w:t>
      </w:r>
    </w:p>
    <w:p>
      <w:pPr/>
      <w:r>
        <w:rPr>
          <w:lang w:val="hi_IN" w:bidi="hi_IN"/>
        </w:rPr>
      </w:r>
      <w:r>
        <w:rPr>
          <w:lang w:val="hi_IN" w:bidi="hi_IN"/>
        </w:rPr>
        <w:t>याद रखें कि यीशु और स्त्री अभी भी पानी के कुएँ के पास हैं। जब वह स्त्री कहती है कि सामरी लोग "इस पहाड़" पर आराधना करते हैं, तो उसका मतलब गेरिज़िम पर्वत से है। यह पहाड़ पानी के कुएँ के पास था और संभव है कि यीशु और वह स्त्री उस पहाड़ को वहाँ से देख पा रहे हों। यरूशलेम बहुत दूर था, और वे उस शहर को देख नहीं पा रहे थे जहाँ यहूदी लोग परमेश्वर की आराधना करते थे। याद रखें, वह स्त्री अपने आप को सामरियों के साथ जोड़ती है और यीशु को “तुम लोग” कहकर यहूदियों के साथ जोड़ती है।</w:t>
      </w:r>
    </w:p>
    <w:p>
      <w:pPr/>
      <w:r>
        <w:rPr>
          <w:lang w:val="hi_IN" w:bidi="hi_IN"/>
        </w:rPr>
      </w:r>
      <w:r>
        <w:rPr>
          <w:lang w:val="hi_IN" w:bidi="hi_IN"/>
        </w:rPr>
        <w:t>यहाँ रुकें और यह क्रिया करें: चीज़ों का इस्तेमाल करके उस कुएं को देखें जहाँ यीशु और स्त्री बात कर रहे हैं, पास के गेरिज़िम पर्वत को देखें, और दूर येरुशलम को देखें। इस ऑडियो को यहाँ रोकें।</w:t>
      </w:r>
    </w:p>
    <w:p>
      <w:pPr/>
      <w:r>
        <w:rPr>
          <w:lang w:val="hi_IN" w:bidi="hi_IN"/>
        </w:rPr>
      </w:r>
      <w:r>
        <w:rPr>
          <w:lang w:val="hi_IN" w:bidi="hi_IN"/>
        </w:rPr>
        <w:t>यीशु उत्तर देता है कि वह समय आता है जब लोग गेरिज़िम पर्वत पर या यरूशलेम में परमेश्वर की आराधना नहीं करेंगे। यीशु अपना उत्तर “मेरी बात का विश्‍वास कर” कहकर शुरू करता है ताकि वह उसे दिखाए कि वह जो अब कहने वाला है, वह सच है।</w:t>
      </w:r>
    </w:p>
    <w:p>
      <w:pPr/>
      <w:r>
        <w:rPr>
          <w:lang w:val="hi_IN" w:bidi="hi_IN"/>
        </w:rPr>
      </w:r>
      <w:r>
        <w:rPr>
          <w:lang w:val="hi_IN" w:bidi="hi_IN"/>
        </w:rPr>
        <w:t>यहाँ रुकें और समूह में चर्चा करें: जब आप चाहते हैं कि सामने वाला आपकी बात पर विश्वास करे, तो आप अपनी भाषा में क्या कहते हैं? इस ऑडियो को यहाँ रोकें।</w:t>
      </w:r>
    </w:p>
    <w:p>
      <w:pPr/>
      <w:r>
        <w:rPr>
          <w:lang w:val="hi_IN" w:bidi="hi_IN"/>
        </w:rPr>
      </w:r>
      <w:r>
        <w:rPr>
          <w:lang w:val="hi_IN" w:bidi="hi_IN"/>
        </w:rPr>
        <w:t>याद रखें, यीशु कहता है कि यहूदी जानते हैं कि वे किसकी आराधना करते हैं, लेकिन सामरी लोग उस परमेश्वर को नहीं जानते जिसकी वे आराधना करते हैं। परमेश्वर के बारे में ज्ञान यहूदियों से आता है, इसलिए परमेश्वर लोगों को कैसे बचाता है इसका ज्ञान भी यहूदियों से ही आएगा। यीशु कहता है, “वह समय आता है वरन अब है” जब सच्चे आराधक आत्मा और सच्चाई से परमेश्वर की आराधना करेंगे। मूल भाषा में इस वाक्यांश का अर्थ यह है कि सच्चे आराधक बहुत जल्द आत्मा और सच्चाई से परमेश्वर की आराधना कर सकेंगे। वास्तव में, वे अब से ही आत्मा और सच्चाई से परमेश्वर की आराधना करना शुरू कर सकते हैं!</w:t>
      </w:r>
    </w:p>
    <w:p>
      <w:pPr/>
      <w:r>
        <w:rPr>
          <w:lang w:val="hi_IN" w:bidi="hi_IN"/>
        </w:rPr>
      </w:r>
      <w:r>
        <w:rPr>
          <w:lang w:val="hi_IN" w:bidi="hi_IN"/>
        </w:rPr>
        <w:t>यहाँ रुकें और समूह में चर्चा करें: आप अपनी भाषा में ऐसे समय के बारे में बात करने के लिए किन वाक्यांशों का उपयोग करते हैं, जो अभी भी हों और भविष्य में भी हों? कुछ अन्य वाक्यांश हो सकते हैं, जैसे “समय आ रहा है” या “भविष्य में, जिसे आप अभी देख सकते हैं।” इस ऑडियो को यहाँ रोकें।</w:t>
      </w:r>
    </w:p>
    <w:p>
      <w:pPr/>
      <w:r>
        <w:rPr>
          <w:lang w:val="hi_IN" w:bidi="hi_IN"/>
        </w:rPr>
      </w:r>
      <w:r>
        <w:rPr>
          <w:lang w:val="hi_IN" w:bidi="hi_IN"/>
        </w:rPr>
        <w:t>यह भी याद रखें कि यीशु कहता है कि परमेश्वर आत्मा है, और अवश्य है कि उसकी आराधना करनेवाले आत्मा और सच्‍चाई से आराधना करें। परमेश्वर ऐसे ही लोगों को खोज रहा है जो लोग सच्चाई और ईमानदारी से परमेश्वर की आराधना करते हैं, चाहे वे यहूदी हों, सामरी हों, या कोई और हों। यह भी याद रखें कि “आत्मा में आराधना करने” का अर्थ परमेश्वर की आराधना आत्मिक तरीके से करना है, न कि सिर्फ़ शारीरिक क्रियाओं से। याद रखें कि “सच्चाई से आराधना करने” का अर्थ है परमेश्वर की सच्चे मन से आराधना करना, या ऐसी आराधना जो परमेश्वर के बारे में सत्य पर आधारित हो।</w:t>
      </w:r>
    </w:p>
    <w:p>
      <w:pPr/>
      <w:r>
        <w:rPr>
          <w:lang w:val="hi_IN" w:bidi="hi_IN"/>
        </w:rPr>
      </w:r>
      <w:r>
        <w:rPr>
          <w:lang w:val="hi_IN" w:bidi="hi_IN"/>
        </w:rPr>
        <w:t>तीसरे दृश्य में, याद रखें कि स्त्री कहती है कि वह जानती है कि मसीहा आएगा और उन्हें सब कुछ बता देगा। याद रखें कि “जो ख्रीस्त कहलाता है” यह वाक्य हो सकता है कि लेखक यूहन्ना ने कहा हो या फिर उस स्त्री ने ही कहा हो।</w:t>
      </w:r>
    </w:p>
    <w:p>
      <w:pPr/>
      <w:r>
        <w:rPr>
          <w:lang w:val="hi_IN" w:bidi="hi_IN"/>
        </w:rPr>
      </w:r>
      <w:r>
        <w:rPr>
          <w:lang w:val="hi_IN" w:bidi="hi_IN"/>
        </w:rPr>
        <w:t>यहाँ रुकें और समूह के रूप में इस प्रश्न पर चर्चा करें। आप अपनी भाषा में इस वाक्यांश को कैसे पेश करेंगे? आप यह कैसे दिखाएँगे कि “जो ख्रीस्त कहलाता है” यह बात स्त्री कह रही है, या फिर लेखक यूहन्ना कह रहा है? इस ऑडियो को यहाँ रोकें।</w:t>
      </w:r>
    </w:p>
    <w:p>
      <w:pPr/>
      <w:r>
        <w:rPr>
          <w:lang w:val="hi_IN" w:bidi="hi_IN"/>
        </w:rPr>
      </w:r>
      <w:r>
        <w:rPr>
          <w:lang w:val="hi_IN" w:bidi="hi_IN"/>
        </w:rPr>
        <w:t>याद रखें कि यीशु स्त्री को एक साधारण उत्तर देता है। यह इस भाग का चरम बिंदु है। यीशु प्रकट करता है कि वह कौन है। यीशु कहता है कि वह मसीहा है, जिसे परमेश्वर ने एक विशेष कार्य के लिए नियुक्त किया है। याद रखें कि मूल भाषा में यीशु “मैं हूँ” कहता है, जो पुराने नियम में परमेश्वर यहूदियों पर अपने आप को प्रकट करने के लिए अक्सर इसी तरह से कहता था। याद रखें, हो सकता है यीशु अपने आप को स्वयं परमेश्वर से जोड़ रहा हो, या फिर यीशु यह कह रहा हो कि “मैं मसीहा हूँ।” कुछ भाषाएँ इसका अनुवाद “मैं ही मसीहा हूँ” के रूप में करती हैं, और “हूँ” शब्द पर साफ़ ज़ोर देती हैं, ताकि यह दिखाया जा सके कि यह वही बात है जो परमेश्वर ने अपने बारे में कही है। याद रखें कि यह बात स्पष्ट होनी चाहिए कि यीशु कह रहा था कि वह मसीहा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यूहन्ना 4:16–26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कहानी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सामरी स्त्री</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पूरी कहानी का अभिनय करें। इस कहानी के संवाद, उसकी गति, रूपरेखा और घटनाओं के क्रम पर ध्यान दें। सुनिश्चित करें कि अभिनय करते समय, कहानी का कोई महत्वपूर्ण या कठिन भाग छूट न जाए। कहानी के हर भाग को याद रखने में एक-दूसरे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बिन्दुओं पर, नाटक को रोककर उस पात्र की भूमिका निभाने वाले व्यक्ति से पूछें "आप क्या महसूस कर रहे हैं या क्या सोच रहे हैं?" पात्र का भूमिका निभाने वाले व्यक्ति को यह जवाब देना चाहिए कि अगर वह उस पात्र की जगह होता तो वह क्या महसूस करता या क्या सोचता। नाटक को फिर से शुरू करें।</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यीशु अब भी पानी के कुएँ के पास सामरी स्त्री से बात कर रहा है। उसने उसे जीवन के जल के बारे में बताया और वह उससे उस जल को माँगती है। वह उससे कहता है कि वह जाकर अपने पति को कुएँ पर लेकर वापस आए। स्त्री कहती है कि उसका कोई पति नहीं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सामरी स्त्री की भूमिका निभाने वाले व्यक्ति से पूछें, "आप कैसा महसूस कर रहे हैं?" वह व्यक्ति ऐसे उत्तर दे सकता है, "सोच रही हूँ कि क्या यह यहूदी व्यक्ति मेरे पिछले पतियों और उस पुरुष के बारे में जान पाएगा जिसके साथ मैं अभी रह रही हूँ," या "उम्मीद है कि बिना पति के भी उसे वह जीवन का जल मिल सकता है जिसके बारे में वह बात कर रहा है," या "यह सोच रही हूँ कि वास्तव में यह व्यक्ति कौन है।"</w:t>
      </w:r>
    </w:p>
    <w:p>
      <w:pPr>
        <w:pStyle w:val="ListBullet"/>
        <w:spacing w:line="240" w:lineRule="auto"/>
        <w:ind w:left="720"/>
      </w:pPr>
      <w:r>
        <w:rPr>
          <w:lang w:val="hi_IN" w:bidi="hi_IN"/>
        </w:rPr>
      </w:r>
      <w:r>
        <w:rPr>
          <w:lang w:val="hi_IN" w:bidi="hi_IN"/>
        </w:rPr>
        <w:t>नाटक को फिर से शुरू करें।</w:t>
      </w:r>
    </w:p>
    <w:p>
      <w:pPr/>
      <w:r>
        <w:rPr>
          <w:lang w:val="hi_IN" w:bidi="hi_IN"/>
        </w:rPr>
      </w:r>
      <w:r>
        <w:rPr>
          <w:lang w:val="hi_IN" w:bidi="hi_IN"/>
        </w:rPr>
        <w:t>यीशु कहता है कि यह स्त्री सच कहती है—इस समय उसका कोई पति नहीं है। वह उससे कहता है कि उसके पाँच पति थे, और जिस पुरुष के साथ वह अब रह रही है वह भी उसका पति नहीं है। वह फिर से कहता है कि वह सच कहती है कि उसका कोई पति नहीं है। वह स्त्री उत्तर देती है कि वह जानती है कि यीशु एक भविष्यद्वक्ता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सामरी स्त्री की भूमिका निभाने वाले व्यक्ति से पूछें, "आप कैसा महसूस कर रहे हैं?" वह व्यक्ति ऐसे उत्तर दे सकता है, "इस यहूदी व्यक्ति को मेरे अतीत के बारे में कैसे पता चला?" या "हैरान हूँ कि वह मेरे अतीत को जानता है, यहाँ तक कि मेरे पति के बिना भी," या "आश्चर्य है कि इस व्यक्ति के पास मेरे जीवन के बारे में परमेश्वर की ओर से संदेश है।”</w:t>
      </w:r>
    </w:p>
    <w:p>
      <w:pPr>
        <w:pStyle w:val="ListBullet"/>
        <w:spacing w:line="240" w:lineRule="auto"/>
        <w:ind w:left="720"/>
      </w:pPr>
      <w:r>
        <w:rPr>
          <w:lang w:val="hi_IN" w:bidi="hi_IN"/>
        </w:rPr>
      </w:r>
      <w:r>
        <w:rPr>
          <w:lang w:val="hi_IN" w:bidi="hi_IN"/>
        </w:rPr>
        <w:t>नाटक को फिर से शुरू करें।</w:t>
      </w:r>
    </w:p>
    <w:p>
      <w:pPr/>
      <w:r>
        <w:rPr>
          <w:lang w:val="hi_IN" w:bidi="hi_IN"/>
        </w:rPr>
      </w:r>
      <w:r>
        <w:rPr>
          <w:lang w:val="hi_IN" w:bidi="hi_IN"/>
        </w:rPr>
        <w:t>वह स्त्री यीशु से पूछती है कि लोगों को परमेश्वर की आराधना कहाँ करनी चाहिए। वह जानना चाहती है कि उनकी आराधना के बारे में कौन सही है—यहूदी या सामरी। वह स्त्री एक सामरी है, और उसके लोग गेरिज़िम पर्वत पर परमेश्वर की आराधना करते हैं। यीशु एक यहूदी है, और यहूदी यरूशलेम में परमेश्वर की आराधना करते हैं। यीशु उत्तर देता है कि जल्द ही लोग न तो गेरिज़िम पर्वत पर और न ही यरूशलेम में परमेश्वर की आराधना करेंगे। यहूदी उस परमेश्वर को जानते हैं जिसकी वे आराधना करते हैं, लेकिन सामरी लोग उस परमेश्वर को नहीं जानते हैं। यीशु कहता है कि उद्धार यहूदियों में से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सामरी स्त्री की भूमिका निभाने वाले व्यक्ति से पूछें, "आप कैसा महसूस कर रहे हैं?" वह व्यक्ति इस तरह उत्तर दे सकता है, "मैं उलझन में हूँ कि लोग गेरिज़िम पर्वत पर या यरूशलेम में आराधना क्यों नहीं करेंगे, या "मुझे बुरा लगा है कि यीशु ने कहा कि सामरी लोग परमेश्वर को नहीं जानते," या "मुझे बुरा लगा कि यीशु ने कहा कि उद्धार यहूदियों में से है, न कि सामरियों में से।"</w:t>
      </w:r>
    </w:p>
    <w:p>
      <w:pPr>
        <w:pStyle w:val="ListBullet"/>
        <w:spacing w:line="240" w:lineRule="auto"/>
        <w:ind w:left="720"/>
      </w:pPr>
      <w:r>
        <w:rPr>
          <w:lang w:val="hi_IN" w:bidi="hi_IN"/>
        </w:rPr>
      </w:r>
      <w:r>
        <w:rPr>
          <w:lang w:val="hi_IN" w:bidi="hi_IN"/>
        </w:rPr>
        <w:t>नाटक को फिर से शुरू करें।</w:t>
      </w:r>
    </w:p>
    <w:p>
      <w:pPr/>
      <w:r>
        <w:rPr>
          <w:lang w:val="hi_IN" w:bidi="hi_IN"/>
        </w:rPr>
      </w:r>
      <w:r>
        <w:rPr>
          <w:lang w:val="hi_IN" w:bidi="hi_IN"/>
        </w:rPr>
        <w:t xml:space="preserve">यीशु कहता है कि सच्चे आराधक आत्मा और सच्चाई से परमेश्वर की आराधना करेंगे। परमेश्वर उन लोगों को ढूँढ रहा है जो उसकी आराधना केवल शारीरिक भाव से नहीं बल्कि आत्मिक भाव से करते हैं। यीशु यह भी कहता है, "परमेश्वर आत्मा है।" परमेश्वर चाहता है कि लोग सच्चाई से उसकी आराधना करें। लोग कहाँ परमेश्वर की आराधना करते हैं, वह स्थान महत्वपूर्ण नहीं है। महत्वपूर्ण यह है कि लोग </w:t>
      </w:r>
      <w:r>
        <w:rPr>
          <w:b/>
          <w:lang w:val="hi_IN" w:bidi="hi_IN"/>
        </w:rPr>
        <w:t>कैसे</w:t>
      </w:r>
      <w:r>
        <w:rPr>
          <w:lang w:val="hi_IN" w:bidi="hi_IN"/>
        </w:rPr>
        <w:t xml:space="preserve"> परमेश्वर की आराधना करते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यीशु की भूमिका निभाने वाले व्यक्ति से पूछें, "आप क्या महसूस कर रहे हैं?" वह व्यक्ति इस तरह उत्तर दे सकता है, "मुझे आशा है कि वह स्त्री समझ जाएगी कि मैं क्या कह रहा हूँ," या "उस समय की प्रतीक्षा कर रहा हूँ जब लोग आत्मा और सच्चाई से परमेश्वर की आराधना करेंगे," या "परमेश्वर कैसे चाहता है कि लोग उसकी आराधना करें—यह बात उस स्त्री के साथ साझा करने में बहुत खुशी हो रही है।"</w:t>
      </w:r>
    </w:p>
    <w:p>
      <w:pPr>
        <w:pStyle w:val="ListBullet"/>
        <w:spacing w:line="240" w:lineRule="auto"/>
        <w:ind w:left="720"/>
      </w:pPr>
      <w:r>
        <w:rPr>
          <w:lang w:val="hi_IN" w:bidi="hi_IN"/>
        </w:rPr>
      </w:r>
      <w:r>
        <w:rPr>
          <w:lang w:val="hi_IN" w:bidi="hi_IN"/>
        </w:rPr>
        <w:t>नाटक को फिर से शुरू करें।</w:t>
      </w:r>
    </w:p>
    <w:p>
      <w:pPr/>
      <w:r>
        <w:rPr>
          <w:lang w:val="hi_IN" w:bidi="hi_IN"/>
        </w:rPr>
      </w:r>
      <w:r>
        <w:rPr>
          <w:lang w:val="hi_IN" w:bidi="hi_IN"/>
        </w:rPr>
        <w:t>वह स्त्री यीशु को उत्तर देती है कि वह जानती है कि मसीहा आएगा और उन्हें सब कुछ बता देगा। यीशु कहता है "मैं मसीहा हूँ! मैं जो तुझ से बोल रहा हूँ, वही हूँ!" यह पहली बार है जब यीशु ने यूहन्ना की पुस्तक में किसी के सामने अपने आप को प्रकट किया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सामरी स्त्री की भूमिका निभाने वाले व्यक्ति से पूछें, "आप कैसा महसूस कर रहे हैं?" वह व्यक्ति ऐसे उत्तर दे सकता है, "हैरान हूँ कि इस व्यक्ति ने कहा कि वह मसीहा है," या "सोच रही हूँ कि क्या यह सच हो सकता है कि यही मसीहा है" या "मैं यह समाचार दूसरों के साथ साझा करना चाहती हूँ।"</w:t>
      </w:r>
      <w:r>
        <w:rPr>
          <w:lang w:val="hi_IN" w:bidi="hi_IN"/>
        </w:rPr>
      </w:r>
    </w:p>
    <w:p>
      <w:pPr>
        <w:pStyle w:val="Heading3"/>
      </w:pPr>
      <w:r>
        <w:rPr>
          <w:lang w:val="hi_IN" w:bidi="hi_IN"/>
        </w:rPr>
        <w:t>आवश्यक जानकारी</w:t>
      </w:r>
    </w:p>
    <w:p>
      <w:pPr/>
      <w:r>
        <w:rPr>
          <w:lang w:val="hi_IN" w:bidi="hi_IN"/>
        </w:rPr>
      </w:r>
      <w:r>
        <w:rPr>
          <w:lang w:val="hi_IN" w:bidi="hi_IN"/>
        </w:rPr>
        <w:t>यूहन्ना 4:16–26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यीशु जब यह प्रकट करता है कि वह उसके अतीत की बातें जानता है, तब सामरी स्त्री समझ जाती है कि यीशु एक </w:t>
      </w:r>
      <w:r>
        <w:rPr>
          <w:b/>
          <w:lang w:val="hi_IN" w:bidi="hi_IN"/>
        </w:rPr>
        <w:t>भविष्यद्वक्ता</w:t>
      </w:r>
      <w:r>
        <w:rPr>
          <w:lang w:val="hi_IN" w:bidi="hi_IN"/>
        </w:rPr>
        <w:t xml:space="preserve"> है। यीशु उसके बारे में ऐसी बातें जानता है जिन्हें कोई व्यक्ति अपने आप नहीं जान सकता। भविष्यद्वक्ता के लिए उसी शब्द का इस्तेमाल करें जो आपने पिछले भागों में इस्तेमाल किया है। </w:t>
      </w:r>
      <w:r>
        <w:rPr>
          <w:b/>
          <w:lang w:val="hi_IN" w:bidi="hi_IN"/>
        </w:rPr>
        <w:t>भविष्यद्वक्ता</w:t>
      </w:r>
      <w:r>
        <w:rPr>
          <w:lang w:val="hi_IN" w:bidi="hi_IN"/>
        </w:rPr>
        <w:t xml:space="preserve"> के बारे में अधिक जानकारी के लिए, मुख्य शब्दावली को देखें।</w:t>
      </w:r>
    </w:p>
    <w:p>
      <w:pPr/>
      <w:r>
        <w:rPr>
          <w:lang w:val="hi_IN" w:bidi="hi_IN"/>
        </w:rPr>
      </w:r>
      <w:r>
        <w:rPr>
          <w:b/>
          <w:lang w:val="hi_IN" w:bidi="hi_IN"/>
        </w:rPr>
        <w:t>सामरी</w:t>
      </w:r>
      <w:r>
        <w:rPr>
          <w:lang w:val="hi_IN" w:bidi="hi_IN"/>
        </w:rPr>
        <w:t xml:space="preserve"> और यहूदी एक-दूसरे को पसंद नहीं करते थे। सामरी लोग यहूदियों के वंशज थे। यहूदी सामरियों को अशुद्ध मानते थे क्योंकि सामरियों ने विदेशियों से विवाह किया था। परमेश्वर ने यहूदियों को आज्ञा दी थी कि वे विदेशियों से विवाह न करें। सामरी लोग यहूदियों से अलग तरीके से आराधना करते थे। यहूदी लोग मानते थे कि सामरी लोग परमेश्वर के सामने शुद्ध नहीं हैं, क्योंकि वे अलग तरीके से आराधना करते थे और बहुत पहले उन्होंने विदेशियों से विवाह किया था। यहूदी सामरियों से बात नहीं करते थे और न ही सामरियों के साथ प्याले और कटोरे साझा करते थे। सामरियों के लिए उसी शब्द का इस्तेमाल करें जो आपने पिछले भागों में इस्तेमाल किया है। </w:t>
      </w:r>
      <w:r>
        <w:rPr>
          <w:b/>
          <w:lang w:val="hi_IN" w:bidi="hi_IN"/>
        </w:rPr>
        <w:t>सामरियों</w:t>
      </w:r>
      <w:r>
        <w:rPr>
          <w:lang w:val="hi_IN" w:bidi="hi_IN"/>
        </w:rPr>
        <w:t xml:space="preserve"> के बारे में अधिक जानकारी के लिए, मुख्य शब्दावली को देखें।</w:t>
      </w:r>
    </w:p>
    <w:p>
      <w:pPr/>
      <w:r>
        <w:rPr>
          <w:lang w:val="hi_IN" w:bidi="hi_IN"/>
        </w:rPr>
      </w:r>
      <w:r>
        <w:rPr>
          <w:lang w:val="hi_IN" w:bidi="hi_IN"/>
        </w:rPr>
        <w:t xml:space="preserve">स्त्री यह जानना चाहती है कि लोगों को परमेश्वर की </w:t>
      </w:r>
      <w:r>
        <w:rPr>
          <w:b/>
          <w:lang w:val="hi_IN" w:bidi="hi_IN"/>
        </w:rPr>
        <w:t>आराधना</w:t>
      </w:r>
      <w:r>
        <w:rPr>
          <w:lang w:val="hi_IN" w:bidi="hi_IN"/>
        </w:rPr>
        <w:t xml:space="preserve"> कहाँ करनी चाहिए, सामरियों की तरह गेरिज़िम पर्वत पर, या यहूदियों की तरह यरूशलेम में। आराधना का अर्थ है परमेश्वर की स्तुति करना और उसका आदर करना। आराधना का अर्थ केवल बाहरी काम नहीं है, बल्कि यह हमारे भीतर के मन का भाव भी है, जब हम परमेश्वर के प्रति भय और आश्चर्य दिखाते हैं। आराधक वे लोग होते हैं जो परमेश्वर की आराधना करते हैं।</w:t>
      </w:r>
    </w:p>
    <w:p>
      <w:pPr/>
      <w:r>
        <w:rPr>
          <w:lang w:val="hi_IN" w:bidi="hi_IN"/>
        </w:rPr>
      </w:r>
      <w:r>
        <w:rPr>
          <w:lang w:val="hi_IN" w:bidi="hi_IN"/>
        </w:rPr>
        <w:t xml:space="preserve">यहाँ रुकें और समूह के रूप में चर्चा करें कि आप </w:t>
      </w:r>
      <w:r>
        <w:rPr>
          <w:b/>
          <w:lang w:val="hi_IN" w:bidi="hi_IN"/>
        </w:rPr>
        <w:t>आराधना</w:t>
      </w:r>
      <w:r>
        <w:rPr>
          <w:lang w:val="hi_IN" w:bidi="hi_IN"/>
        </w:rPr>
        <w:t xml:space="preserve"> के लिए किस शब्द या वाक्यांश का इस्तेमाल करेंगे। अधिक जानकारी के लिए मुख्य शब्दावली में </w:t>
      </w:r>
      <w:r>
        <w:rPr>
          <w:b/>
          <w:lang w:val="hi_IN" w:bidi="hi_IN"/>
        </w:rPr>
        <w:t>आराधना</w:t>
      </w:r>
      <w:r>
        <w:rPr>
          <w:lang w:val="hi_IN" w:bidi="hi_IN"/>
        </w:rPr>
        <w:t xml:space="preserve"> शब्द को देखें। इस ऑडियो को यहाँ रोकें।</w:t>
      </w:r>
    </w:p>
    <w:p>
      <w:pPr/>
      <w:r>
        <w:rPr>
          <w:lang w:val="hi_IN" w:bidi="hi_IN"/>
        </w:rPr>
      </w:r>
      <w:r>
        <w:rPr>
          <w:lang w:val="hi_IN" w:bidi="hi_IN"/>
        </w:rPr>
        <w:t xml:space="preserve">सामरी लोग </w:t>
      </w:r>
      <w:r>
        <w:rPr>
          <w:b/>
          <w:lang w:val="hi_IN" w:bidi="hi_IN"/>
        </w:rPr>
        <w:t>गेरिज़िम पर्वत</w:t>
      </w:r>
      <w:r>
        <w:rPr>
          <w:lang w:val="hi_IN" w:bidi="hi_IN"/>
        </w:rPr>
        <w:t xml:space="preserve"> पर परमेश्वर की आराधना करते थे। गेरिज़िम पर्वत पर पहले एक मंदिर हुआ करता था, लेकिन वह अब नष्ट हो चूका था। अभी भी सामरी लोग उसी पर्वत पर परमेश्वर की आराधना करते थे।</w:t>
      </w:r>
    </w:p>
    <w:p>
      <w:pPr/>
      <w:r>
        <w:rPr>
          <w:lang w:val="hi_IN" w:bidi="hi_IN"/>
        </w:rPr>
      </w:r>
      <w:r>
        <w:rPr>
          <w:lang w:val="hi_IN" w:bidi="hi_IN"/>
        </w:rPr>
        <w:t xml:space="preserve">यहाँ रुकें और समूह में </w:t>
      </w:r>
      <w:r>
        <w:rPr>
          <w:lang w:val="hi_IN" w:bidi="hi_IN"/>
        </w:rPr>
        <w:t>गेरिज़िम पर्वत</w:t>
      </w:r>
      <w:r>
        <w:rPr>
          <w:lang w:val="hi_IN" w:bidi="hi_IN"/>
        </w:rPr>
        <w:t xml:space="preserve"> की तस्वीर देखें। इस ऑडियो को यहाँ रोकें।</w:t>
      </w:r>
    </w:p>
    <w:p>
      <w:pPr/>
      <w:r>
        <w:rPr>
          <w:lang w:val="hi_IN" w:bidi="hi_IN"/>
        </w:rPr>
      </w:r>
      <w:r>
        <w:rPr>
          <w:lang w:val="hi_IN" w:bidi="hi_IN"/>
        </w:rPr>
        <w:t xml:space="preserve">यहाँ रुकें और समूह के रूप में चर्चा करें कि आप </w:t>
      </w:r>
      <w:r>
        <w:rPr>
          <w:b/>
          <w:lang w:val="hi_IN" w:bidi="hi_IN"/>
        </w:rPr>
        <w:t>गेरिज़िम पर्वत</w:t>
      </w:r>
      <w:r>
        <w:rPr>
          <w:lang w:val="hi_IN" w:bidi="hi_IN"/>
        </w:rPr>
        <w:t xml:space="preserve"> के लिए किस शब्द या वाक्यांश का इस्तेमाल करेंगे। इस ऑडियो को यहाँ रोकें।</w:t>
      </w:r>
    </w:p>
    <w:p>
      <w:pPr/>
      <w:r>
        <w:rPr>
          <w:lang w:val="hi_IN" w:bidi="hi_IN"/>
        </w:rPr>
      </w:r>
      <w:r>
        <w:rPr>
          <w:lang w:val="hi_IN" w:bidi="hi_IN"/>
        </w:rPr>
        <w:t xml:space="preserve">यहूदी </w:t>
      </w:r>
      <w:r>
        <w:rPr>
          <w:b/>
          <w:lang w:val="hi_IN" w:bidi="hi_IN"/>
        </w:rPr>
        <w:t>यरूशलेम</w:t>
      </w:r>
      <w:r>
        <w:rPr>
          <w:lang w:val="hi_IN" w:bidi="hi_IN"/>
        </w:rPr>
        <w:t xml:space="preserve"> के मंदिर में परमेश्वर की आराधना करते थे। यरूशलेम के लिए उसी शब्द का इस्तेमाल करें जो आपने पिछले भागों में इस्तेमाल किया है। </w:t>
      </w:r>
      <w:r>
        <w:rPr>
          <w:lang w:val="hi_IN" w:bidi="hi_IN"/>
        </w:rPr>
        <w:t>यरूशलेम</w:t>
      </w:r>
      <w:r>
        <w:rPr>
          <w:lang w:val="hi_IN" w:bidi="hi_IN"/>
        </w:rPr>
        <w:t xml:space="preserve"> के बारे में अधिक जानकारी के लिए मुख्य शब्दावली देखें।</w:t>
      </w:r>
    </w:p>
    <w:p>
      <w:pPr/>
      <w:r>
        <w:rPr>
          <w:lang w:val="hi_IN" w:bidi="hi_IN"/>
        </w:rPr>
      </w:r>
      <w:r>
        <w:rPr>
          <w:lang w:val="hi_IN" w:bidi="hi_IN"/>
        </w:rPr>
        <w:t xml:space="preserve">यहाँ रुकें और ऐसा नक्शा देखिए, जिसमें </w:t>
      </w:r>
      <w:r>
        <w:rPr>
          <w:lang w:val="hi_IN" w:bidi="hi_IN"/>
        </w:rPr>
        <w:t>यरूशलेम और गेरिज़िम पर्वत</w:t>
      </w:r>
      <w:r>
        <w:rPr>
          <w:lang w:val="hi_IN" w:bidi="hi_IN"/>
        </w:rPr>
        <w:t xml:space="preserve"> दोनों साथ-साथ दिखाए गए हों। इस ऑडियो को यहाँ रोकें।</w:t>
      </w:r>
    </w:p>
    <w:p>
      <w:pPr/>
      <w:r>
        <w:rPr>
          <w:lang w:val="hi_IN" w:bidi="hi_IN"/>
        </w:rPr>
      </w:r>
      <w:r>
        <w:rPr>
          <w:lang w:val="hi_IN" w:bidi="hi_IN"/>
        </w:rPr>
        <w:t xml:space="preserve">यीशु उत्तर देता है कि जल्द ही लोग न तो गेरिज़िम पर्वत पर और न ही यरूशलेम में </w:t>
      </w:r>
      <w:r>
        <w:rPr>
          <w:b/>
          <w:lang w:val="hi_IN" w:bidi="hi_IN"/>
        </w:rPr>
        <w:t>पिता</w:t>
      </w:r>
      <w:r>
        <w:rPr>
          <w:lang w:val="hi_IN" w:bidi="hi_IN"/>
        </w:rPr>
        <w:t xml:space="preserve"> की आराधना करेंगे। पिता का अर्थ स्वर्ग में रहने वाले परमेश्वर से है, जो अपने लोगों की वैसे ही देखभाल करता है जैसे एक पिता अपने बच्चों की करता है।</w:t>
      </w:r>
    </w:p>
    <w:p>
      <w:pPr/>
      <w:r>
        <w:rPr>
          <w:lang w:val="hi_IN" w:bidi="hi_IN"/>
        </w:rPr>
      </w:r>
      <w:r>
        <w:rPr>
          <w:lang w:val="hi_IN" w:bidi="hi_IN"/>
        </w:rPr>
        <w:t xml:space="preserve">यीशु कहता है कि यहूदी उस परमेश्वर को जानते हैं जिसकी वे आराधना करते हैं, लेकिन सामरी लोग उस परमेश्वर को नहीं जानते जिसकी वे आराधना करते हैं। परमेश्वर ने पुराने नियम में लगातार </w:t>
      </w:r>
      <w:r>
        <w:rPr>
          <w:b/>
          <w:lang w:val="hi_IN" w:bidi="hi_IN"/>
        </w:rPr>
        <w:t>यहूदियों</w:t>
      </w:r>
      <w:r>
        <w:rPr>
          <w:lang w:val="hi_IN" w:bidi="hi_IN"/>
        </w:rPr>
        <w:t xml:space="preserve"> से बात की, और इसी कारण यहूदी उस परमेश्वर को जानते थे जिसकी वे आराधना करते थे। यहूदियों के लिए उसी शब्द का इस्तेमाल करें जो आपने पिछले भागों में इस्तेमाल किया है। </w:t>
      </w:r>
      <w:r>
        <w:rPr>
          <w:lang w:val="hi_IN" w:bidi="hi_IN"/>
        </w:rPr>
        <w:t>यहूदियों</w:t>
      </w:r>
      <w:r>
        <w:rPr>
          <w:lang w:val="hi_IN" w:bidi="hi_IN"/>
        </w:rPr>
        <w:t xml:space="preserve"> के बारे में अधिक जानकारी के लिए, मुख्य शब्दावली को देखें। </w:t>
      </w:r>
    </w:p>
    <w:p>
      <w:pPr/>
      <w:r>
        <w:rPr>
          <w:lang w:val="hi_IN" w:bidi="hi_IN"/>
        </w:rPr>
      </w:r>
      <w:r>
        <w:rPr>
          <w:lang w:val="hi_IN" w:bidi="hi_IN"/>
        </w:rPr>
        <w:t xml:space="preserve">यीशु कहता है कि </w:t>
      </w:r>
      <w:r>
        <w:rPr>
          <w:b/>
          <w:lang w:val="hi_IN" w:bidi="hi_IN"/>
        </w:rPr>
        <w:t>उद्धार</w:t>
      </w:r>
      <w:r>
        <w:rPr>
          <w:lang w:val="hi_IN" w:bidi="hi_IN"/>
        </w:rPr>
        <w:t xml:space="preserve"> यहूदियों में से है। इस सन्दर्भ में उद्धार का अर्थ आत्मिक खतरे से बचाना है। लोग सीखते हैं कि यहूदी लोगों के द्वारा परमेश्वर उन्हें आत्मिक खतरे से कैसे बचा सकता है।</w:t>
      </w:r>
    </w:p>
    <w:p>
      <w:pPr/>
      <w:r>
        <w:rPr>
          <w:lang w:val="hi_IN" w:bidi="hi_IN"/>
        </w:rPr>
      </w:r>
      <w:r>
        <w:rPr>
          <w:lang w:val="hi_IN" w:bidi="hi_IN"/>
        </w:rPr>
        <w:t xml:space="preserve">यहाँ रुकें और समूह में चर्चा करें कि आप </w:t>
      </w:r>
      <w:r>
        <w:rPr>
          <w:b/>
          <w:lang w:val="hi_IN" w:bidi="hi_IN"/>
        </w:rPr>
        <w:t>उद्धार</w:t>
      </w:r>
      <w:r>
        <w:rPr>
          <w:lang w:val="hi_IN" w:bidi="hi_IN"/>
        </w:rPr>
        <w:t xml:space="preserve"> के लिए किस शब्द या वाक्यांश का इस्तेमाल करेंगे। अधिक जानकारी के लिए मुख्य शब्दावली में </w:t>
      </w:r>
      <w:r>
        <w:rPr>
          <w:lang w:val="hi_IN" w:bidi="hi_IN"/>
        </w:rPr>
        <w:t>उद्धार</w:t>
      </w:r>
      <w:r>
        <w:rPr>
          <w:lang w:val="hi_IN" w:bidi="hi_IN"/>
        </w:rPr>
        <w:t xml:space="preserve"> शब्द को देखें। इस ऑडियो को यहाँ रोकें।</w:t>
      </w:r>
    </w:p>
    <w:p>
      <w:pPr/>
      <w:r>
        <w:rPr>
          <w:lang w:val="hi_IN" w:bidi="hi_IN"/>
        </w:rPr>
      </w:r>
      <w:r>
        <w:rPr>
          <w:lang w:val="hi_IN" w:bidi="hi_IN"/>
        </w:rPr>
        <w:t xml:space="preserve">यीशु कहता है कि सच्चे आराधक </w:t>
      </w:r>
      <w:r>
        <w:rPr>
          <w:b/>
          <w:lang w:val="hi_IN" w:bidi="hi_IN"/>
        </w:rPr>
        <w:t>आत्मा</w:t>
      </w:r>
      <w:r>
        <w:rPr>
          <w:lang w:val="hi_IN" w:bidi="hi_IN"/>
        </w:rPr>
        <w:t xml:space="preserve"> और सच्चाई से परमेश्वर की आराधना करेंगे। हो सकता है कि इस संदर्भ में आत्मा का अर्थ मनुष्य की आत्मा या उसके भीतरी व्यक्तित्व से हो। आत्मा के लिए उसी शब्द का इस्तेमाल करें जो आपने पिछले भागों में इस्तेमाल किया है। </w:t>
      </w:r>
      <w:r>
        <w:rPr>
          <w:lang w:val="hi_IN" w:bidi="hi_IN"/>
        </w:rPr>
        <w:t>आत्मा</w:t>
      </w:r>
      <w:r>
        <w:rPr>
          <w:lang w:val="hi_IN" w:bidi="hi_IN"/>
        </w:rPr>
        <w:t xml:space="preserve"> के बारे में अधिक जानकारी के लिए, मुख्य शब्दावली को देखें।</w:t>
      </w:r>
    </w:p>
    <w:p>
      <w:pPr/>
      <w:r>
        <w:rPr>
          <w:lang w:val="hi_IN" w:bidi="hi_IN"/>
        </w:rPr>
      </w:r>
      <w:r>
        <w:rPr>
          <w:lang w:val="hi_IN" w:bidi="hi_IN"/>
        </w:rPr>
        <w:t>यीशु कहता है कि परमेश्वर आत्मा है। इस संदर्भ में, यीशु कहना चाहता है कि परमेश्वर का स्वभाव आत्मिक है। लोगों को आत्मिक तरीके से परमेश्वर की आराधना करनी चाहिए क्योंकि परमेश्वर आत्मा है।</w:t>
      </w:r>
    </w:p>
    <w:p>
      <w:pPr/>
      <w:r>
        <w:rPr>
          <w:lang w:val="hi_IN" w:bidi="hi_IN"/>
        </w:rPr>
      </w:r>
      <w:r>
        <w:rPr>
          <w:lang w:val="hi_IN" w:bidi="hi_IN"/>
        </w:rPr>
        <w:t xml:space="preserve">सामरी स्त्री कहती है कि वह जानती है कि जब </w:t>
      </w:r>
      <w:r>
        <w:rPr>
          <w:b/>
          <w:lang w:val="hi_IN" w:bidi="hi_IN"/>
        </w:rPr>
        <w:t>मसीहा</w:t>
      </w:r>
      <w:r>
        <w:rPr>
          <w:lang w:val="hi_IN" w:bidi="hi_IN"/>
        </w:rPr>
        <w:t xml:space="preserve"> आएगा, जो </w:t>
      </w:r>
      <w:r>
        <w:rPr>
          <w:b/>
          <w:lang w:val="hi_IN" w:bidi="hi_IN"/>
        </w:rPr>
        <w:t>ख्रिस्त</w:t>
      </w:r>
      <w:r>
        <w:rPr>
          <w:lang w:val="hi_IN" w:bidi="hi_IN"/>
        </w:rPr>
        <w:t xml:space="preserve"> कहलाता है, वह उन्हें सब कुछ बता देगा। मसीहा और ख्रिस्त दोनों शब्दों का अर्थ “अभिषिक्त जन” है और ये दो अलग-अलग मूल भाषाओं के शब्द हैं। परमेश्वर ने एक विशेष कार्य के लिए मसीहा या ख्रिस्त का अभिषेक किया है। मसीहा या ख्रिस्त के लिए उन्हीं शब्द का इस्तेमाल करें जो आपने पिछले भागों में इस्तेमाल किये हैं। </w:t>
      </w:r>
      <w:r>
        <w:rPr>
          <w:lang w:val="hi_IN" w:bidi="hi_IN"/>
        </w:rPr>
        <w:t>मसीहा</w:t>
      </w:r>
      <w:r>
        <w:rPr>
          <w:lang w:val="hi_IN" w:bidi="hi_IN"/>
        </w:rPr>
        <w:t xml:space="preserve"> या </w:t>
      </w:r>
      <w:r>
        <w:rPr>
          <w:lang w:val="hi_IN" w:bidi="hi_IN"/>
        </w:rPr>
        <w:t>ख्रिस्त</w:t>
      </w:r>
      <w:r>
        <w:rPr>
          <w:lang w:val="hi_IN" w:bidi="hi_IN"/>
        </w:rPr>
        <w:t xml:space="preserve"> के बारे में अधिक जानकारी के लिए, मुख्य शब्दावली को देखें।</w:t>
      </w:r>
    </w:p>
    <w:p>
      <w:pPr/>
      <w:r>
        <w:rPr>
          <w:lang w:val="hi_IN" w:bidi="hi_IN"/>
        </w:rPr>
      </w:r>
      <w:r>
        <w:rPr>
          <w:lang w:val="hi_IN" w:bidi="hi_IN"/>
        </w:rPr>
        <w:t>यीशु उस स्त्री को उत्तर देता है "</w:t>
      </w:r>
      <w:r>
        <w:rPr>
          <w:b/>
          <w:lang w:val="hi_IN" w:bidi="hi_IN"/>
        </w:rPr>
        <w:t>मैं हूँ</w:t>
      </w:r>
      <w:r>
        <w:rPr>
          <w:lang w:val="hi_IN" w:bidi="hi_IN"/>
        </w:rPr>
        <w:t xml:space="preserve"> मसीहा।" कुछ अनुवाद “हूँ” शब्द पर ज़ोर देते हैं, ताकि यह दिखाया जा सके कि परमेश्वर ने पुराने नियम में “मैं हूँ” वाक्य का कैसे उपयोग किया था। परमेश्वर ने पहाड़ पर मूसा से अपने आप को प्रकट करते हुए कहा, “मैं जो हूँ सो हूँ।” नए नियम में यीशु ने कई बातें कहीं जो “मैं हूँ” से शुरू होती हैं। कभी-कभी यीशु “मैं मसीह हूँ” कहकर अपनी पहचान बताता है, जैसे यहाँ। कई बार यीशु अपने बारे में ऐसी बातें कहता है जैसे, “मैं जीवन की रोटी हूँ” या “मैं द्वार हूँ,” ताकि उसके चेले इन शब्दों के चित्र के द्वारा उसके बारे में और समझ सकें। अंत में, यीशु “मैं हूँ” कहकर अपने आप को उस एक सच्चे परमेश्वर से जोड़कर दिखाता है। इस भाग में हो सकता है कि यीशु </w:t>
      </w:r>
      <w:r>
        <w:rPr>
          <w:b/>
          <w:lang w:val="hi_IN" w:bidi="hi_IN"/>
        </w:rPr>
        <w:t>मैं हूँ</w:t>
      </w:r>
      <w:r>
        <w:rPr>
          <w:lang w:val="hi_IN" w:bidi="hi_IN"/>
        </w:rPr>
        <w:t xml:space="preserve"> उसी तरह कह रहा हो, जैसे पुराने नियम में परमेश्वर ने अपना नाम बताया था।</w:t>
      </w:r>
    </w:p>
    <w:p>
      <w:pPr/>
      <w:r>
        <w:rPr>
          <w:lang w:val="hi_IN" w:bidi="hi_IN"/>
        </w:rPr>
      </w:r>
      <w:r>
        <w:rPr>
          <w:lang w:val="hi_IN" w:bidi="hi_IN"/>
        </w:rPr>
        <w:t>यहाँ रुकें और समूह में चर्चा करें कि आप "</w:t>
      </w:r>
      <w:r>
        <w:rPr>
          <w:b/>
          <w:lang w:val="hi_IN" w:bidi="hi_IN"/>
        </w:rPr>
        <w:t>मैं मसीहा हूँ</w:t>
      </w:r>
      <w:r>
        <w:rPr>
          <w:lang w:val="hi_IN" w:bidi="hi_IN"/>
        </w:rPr>
        <w:t xml:space="preserve">" के लिए किस शब्द या वाक्यांश का इस्तेमाल करेंगे। अधिक जानकारी के लिए मुख्य शब्दावली में </w:t>
      </w:r>
      <w:r>
        <w:rPr>
          <w:b/>
          <w:lang w:val="hi_IN" w:bidi="hi_IN"/>
        </w:rPr>
        <w:t xml:space="preserve"> मैं हूँ</w:t>
      </w:r>
      <w:r>
        <w:rPr>
          <w:lang w:val="hi_IN" w:bidi="hi_IN"/>
        </w:rPr>
        <w:t xml:space="preserve"> शब्द को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यूहन्ना 4:27–42</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यूहन्ना 4:27–42 को सुनें और अपने मन में रखें।</w:t>
      </w:r>
    </w:p>
    <w:p>
      <w:pPr/>
      <w:r>
        <w:rPr>
          <w:lang w:val="hi_IN" w:bidi="hi_IN"/>
        </w:rPr>
      </w:r>
      <w:r>
        <w:rPr>
          <w:lang w:val="hi_IN" w:bidi="hi_IN"/>
        </w:rPr>
        <w:t>यदि सम्भव हो, तो यूहन्ना 4:16–26 का ऑडियो संस्करण तीन बार, तीन अलग-अलग अनुवादों में सुनें। उसके बाद एक समूह के रूप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w:t>
      </w:r>
    </w:p>
    <w:p>
      <w:pPr>
        <w:pStyle w:val="ListBullet"/>
        <w:spacing w:line="240" w:lineRule="auto"/>
        <w:ind w:left="720"/>
      </w:pPr>
      <w:r>
        <w:rPr>
          <w:lang w:val="hi_IN" w:bidi="hi_IN"/>
        </w:rPr>
      </w:r>
      <w:r>
        <w:rPr>
          <w:lang w:val="hi_IN" w:bidi="hi_IN"/>
        </w:rPr>
        <w:t>इस भाग में आपको क्या अच्छा नहीं लगा या क्या समझ नहीं आया?</w:t>
      </w:r>
    </w:p>
    <w:p>
      <w:pPr>
        <w:pStyle w:val="ListBullet"/>
        <w:spacing w:line="240" w:lineRule="auto"/>
        <w:ind w:left="720"/>
      </w:pPr>
      <w:r>
        <w:rPr>
          <w:lang w:val="hi_IN" w:bidi="hi_IN"/>
        </w:rPr>
      </w:r>
      <w:r>
        <w:rPr>
          <w:lang w:val="hi_IN" w:bidi="hi_IN"/>
        </w:rPr>
        <w:t>यह भाग हमें परमेश्वर या यीशु के बारे में क्या बताता है?</w:t>
      </w:r>
    </w:p>
    <w:p>
      <w:pPr>
        <w:pStyle w:val="ListBullet"/>
        <w:spacing w:line="240" w:lineRule="auto"/>
        <w:ind w:left="720"/>
      </w:pPr>
      <w:r>
        <w:rPr>
          <w:lang w:val="hi_IN" w:bidi="hi_IN"/>
        </w:rPr>
      </w:r>
      <w:r>
        <w:rPr>
          <w:lang w:val="hi_IN" w:bidi="hi_IN"/>
        </w:rPr>
        <w:t>यह भाग हमें लोगों के बारे में क्या बताता है?</w:t>
      </w:r>
    </w:p>
    <w:p>
      <w:pPr>
        <w:pStyle w:val="ListBullet"/>
        <w:spacing w:line="240" w:lineRule="auto"/>
        <w:ind w:left="720"/>
      </w:pPr>
      <w:r>
        <w:rPr>
          <w:lang w:val="hi_IN" w:bidi="hi_IN"/>
        </w:rPr>
      </w:r>
      <w:r>
        <w:rPr>
          <w:lang w:val="hi_IN" w:bidi="hi_IN"/>
        </w:rPr>
        <w:t>यह भाग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यूहन्ना 4:27–42 का ऑडियो संस्करण सबसे आसानी से समझ में आने वाले अनुवाद में सुनें।</w:t>
      </w:r>
    </w:p>
    <w:p>
      <w:pPr/>
      <w:r>
        <w:rPr>
          <w:lang w:val="hi_IN" w:bidi="hi_IN"/>
        </w:rPr>
      </w:r>
      <w:r>
        <w:rPr>
          <w:lang w:val="hi_IN" w:bidi="hi_IN"/>
        </w:rPr>
        <w:t>यीशु और उसके चेले यहूदिया से गलील की यात्रा कर रहे हैं। वे सामरिया के क्षेत्र से होकर जाते हैं। यीशु के चेले भोजन खरीदने के लिए सूखार नगर में गए, और यीशु नगर के बाहर पानी के एक कुएँ के पास अकेला ठहरा रहा। एक सामरी स्त्री पानी लेने के लिए कुएँ पर आई, और यीशु ने उससे भौतिक जल और आत्मिक जल के बारे में बातचीत शुरू की। वह उसे सच्ची आराधना के बारे में भी बताता है और उस पर प्रकट करता है कि वह मसीह है, यानी प्रतिज्ञा किया हुआ उद्धारकर्ता। अब, यीशु के चेले शहर में भोजन खरीदने के बाद कुएँ पर वापस लौटते हैं। यीशु चेलों को आत्मिक भोजन और फसल के बारे में बताता है। सामरी स्त्री नगर से बहुत सारे सामरियों को यीशु के पास ले आती है। यीशु दो दिन तक सामरियों के साथ रहता है, और बहुत से सामरी उस पर विश्वास करते हैं।</w:t>
      </w:r>
    </w:p>
    <w:p>
      <w:pPr/>
      <w:r>
        <w:rPr>
          <w:lang w:val="hi_IN" w:bidi="hi_IN"/>
        </w:rPr>
      </w:r>
      <w:r>
        <w:rPr>
          <w:lang w:val="hi_IN" w:bidi="hi_IN"/>
        </w:rPr>
        <w:t xml:space="preserve">यहाँ रुके और समूह के साथ </w:t>
      </w:r>
      <w:r>
        <w:rPr>
          <w:lang w:val="hi_IN" w:bidi="hi_IN"/>
        </w:rPr>
        <w:t>यहूदिया, सामरिया, सूखार नगर, और गलील</w:t>
      </w:r>
      <w:r>
        <w:rPr>
          <w:lang w:val="hi_IN" w:bidi="hi_IN"/>
        </w:rPr>
        <w:t xml:space="preserve"> का नक्शा देखें। इस ऑडियो को यहाँ रोकें।</w:t>
      </w:r>
    </w:p>
    <w:p>
      <w:pPr/>
      <w:r>
        <w:rPr>
          <w:lang w:val="hi_IN" w:bidi="hi_IN"/>
        </w:rPr>
      </w:r>
      <w:r>
        <w:rPr>
          <w:lang w:val="hi_IN" w:bidi="hi_IN"/>
        </w:rPr>
        <w:t xml:space="preserve">यीशु ने अभी-अभी अपने आप को सामरी स्त्री पर प्रकट किया था। उसने उससे कहा "मैं मसीह </w:t>
      </w:r>
      <w:r>
        <w:rPr>
          <w:b/>
          <w:lang w:val="hi_IN" w:bidi="hi_IN"/>
        </w:rPr>
        <w:t>हूँ</w:t>
      </w:r>
      <w:r>
        <w:rPr>
          <w:lang w:val="hi_IN" w:bidi="hi_IN"/>
        </w:rPr>
        <w:t>!" उसी समय, यीशु के चेले शहर से लौट आते हैं। वे भोजन खरीदने के लिए सूखार नगर गए थे। चेले यीशु को एक स्त्री से बात करते देख हैरान होते हैं क्योंकि यहूदी व्यवस्था के अनुसार एक यहूदी पुरुष को अपनी पत्नी के अलावा किसी भी स्त्री से बात नहीं करनी चाहिए। इसके अलावा, क्योंकि यहूदी और सामरी आपस में बात नहीं करते थे, इसलिए यह और भी चौंकाने वाली बात थी कि यीशु, जो एक यहूदी है, एक सामरी से बात कर रहा था। चेलों ने कुछ नहीं कहा, लेकिन वे पूछना चाहते थे, “तू क्या चाहता है?” ज्यादातर जानकार लोग मानते हैं कि चेले यह प्रश्न यीशु से पूछना चाहते थे, न कि उस स्त्री से। वे यीशु से यह भी पूछना चाहते थे, "तू उससे क्यों बात कर रहा है?"</w:t>
      </w:r>
    </w:p>
    <w:p>
      <w:pPr/>
      <w:r>
        <w:rPr>
          <w:lang w:val="hi_IN" w:bidi="hi_IN"/>
        </w:rPr>
      </w:r>
      <w:r>
        <w:rPr>
          <w:lang w:val="hi_IN" w:bidi="hi_IN"/>
        </w:rPr>
        <w:t>यहाँ रुकें और समूह के रूप में इस प्रश्न पर चर्चा करें। आपकी संस्कृति में आपस में संबंध न रखने वाले पुरुष और स्त्री के बीच बातचीत को कैसे देखा जाता है? अगर कभी हो तो, आपकी संस्कृति में आपस में संबंध न रखने वाले पुरुष और स्त्री के लिए एक-दूसरे से बात करना कब उचित माना जाता है? आपकी संस्कृति में ऐसे कौन-से समय और स्थान हैं जहाँ आपस में संबंध न रखने वाले पुरुष और स्त्री का आपस में बात करना या साथ दिखाई देना उचित नहीं माना जाता? इस ऑडियो को यहाँ रोकें।</w:t>
      </w:r>
    </w:p>
    <w:p>
      <w:pPr/>
      <w:r>
        <w:rPr>
          <w:lang w:val="hi_IN" w:bidi="hi_IN"/>
        </w:rPr>
      </w:r>
      <w:r>
        <w:rPr>
          <w:lang w:val="hi_IN" w:bidi="hi_IN"/>
        </w:rPr>
        <w:t>सामरी स्त्री अपने पानी के घड़े को कुएँ के पास छोड़ देती है। पानी का घड़ा, या पानी रखने का बर्तन, मिट्टी से बना होता था। उसे अच्छी तरह पकाया जाता था ताकि वह पक्का और कठोर हो जाए। लोग पानी रखने के लिए मिट्टी के घड़े का इस्तेमाल करते थे। संभव है कि वह स्त्री अपना पानी का घड़ा भूल गई हो, या शायद वह जल्दी से नगर जाना चाहती थी। हो सकता है कि पानी का घड़ा अब भी खाली ही हो, और स्त्री के जाने से पहले यीशु ने पानी नहीं पिया हो।</w:t>
      </w:r>
    </w:p>
    <w:p>
      <w:pPr/>
      <w:r>
        <w:rPr>
          <w:lang w:val="hi_IN" w:bidi="hi_IN"/>
        </w:rPr>
      </w:r>
      <w:r>
        <w:rPr>
          <w:lang w:val="hi_IN" w:bidi="hi_IN"/>
        </w:rPr>
        <w:t xml:space="preserve">यहाँ रुकें और समूह में एक </w:t>
      </w:r>
      <w:r>
        <w:rPr>
          <w:lang w:val="hi_IN" w:bidi="hi_IN"/>
        </w:rPr>
        <w:t>पानी के घड़े</w:t>
      </w:r>
      <w:r>
        <w:rPr>
          <w:lang w:val="hi_IN" w:bidi="hi_IN"/>
        </w:rPr>
        <w:t xml:space="preserve"> की तस्वीर देखें। इस ऑडियो को यहाँ रोकें।</w:t>
      </w:r>
    </w:p>
    <w:p>
      <w:pPr/>
      <w:r>
        <w:rPr>
          <w:lang w:val="hi_IN" w:bidi="hi_IN"/>
        </w:rPr>
      </w:r>
      <w:r>
        <w:rPr>
          <w:lang w:val="hi_IN" w:bidi="hi_IN"/>
        </w:rPr>
        <w:t xml:space="preserve">वह स्त्री सूखार नगर में वापस गई ताकि वह उस नगर के पुरुषों को यीशु के बारे में बता सके। संभव है कि उसने नगर की अन्य स्त्रियों से भी यीशु के बारे में बात की हो। मूल भाषा में, वह </w:t>
      </w:r>
      <w:r>
        <w:rPr>
          <w:b/>
          <w:lang w:val="hi_IN" w:bidi="hi_IN"/>
        </w:rPr>
        <w:t>पुरुषों</w:t>
      </w:r>
      <w:r>
        <w:rPr>
          <w:lang w:val="hi_IN" w:bidi="hi_IN"/>
        </w:rPr>
        <w:t xml:space="preserve"> से कहती है कि आओ और उस </w:t>
      </w:r>
      <w:r>
        <w:rPr>
          <w:b/>
          <w:lang w:val="hi_IN" w:bidi="hi_IN"/>
        </w:rPr>
        <w:t>व्यक्ति</w:t>
      </w:r>
      <w:r>
        <w:rPr>
          <w:lang w:val="hi_IN" w:bidi="hi_IN"/>
        </w:rPr>
        <w:t xml:space="preserve"> को देखो जिसने सब कुछ जो मैं ने किया मुझे बता दिया। यीशु ने सच में उसके जीवन की हर बात नहीं बताई थी, बल्कि उसने यह इसलिए कहा ताकि लोगों के अन्दर यीशु को देखने की इच्छा पैदा हो। वह यह भी जानती थी कि जब मसीह आएगा, तो वह उन्हें सब कुछ बताएगा, और वह जानती थी कि दूसरे सामरी भी मसीह के आने की प्रतीक्षा कर रहे हैं, जो उन्हें सब कुछ बताएगा।</w:t>
      </w:r>
    </w:p>
    <w:p>
      <w:pPr/>
      <w:r>
        <w:rPr>
          <w:lang w:val="hi_IN" w:bidi="hi_IN"/>
        </w:rPr>
      </w:r>
      <w:r>
        <w:rPr>
          <w:lang w:val="hi_IN" w:bidi="hi_IN"/>
        </w:rPr>
        <w:t>संभव है कि कई विवाह और तलाक के कारण नगर में उस स्त्री की छवि अच्छी न रही हो, और यह बात महत्वपूर्ण है कि उसने यही सुसमाचार नगर के पुरुषों को जाकर बताया। वह उनसे पूछती है कि क्या यह संभव है कि यीशु ही मसीह है, वह जिसका परमेश्वर ने अपने काम के लिए अभिषेक किया और चुना है। वह इस प्रश्न का उत्तर नहीं चाहती है, और मूल भाषा में, इस तरह के प्रश्न का उत्तर आमतौर पर नकारात्मक होता था। उसका प्रश्न कुछ संदेह दिखाता है, क्योंकि वह पक्के तौर पर नहीं जानती थी कि यीशु ही मसीह है या नहीं, या हो सकता है यह लोगों को स्वयं आकर यीशु से मिलने के लिए प्रेरित करने का एक अच्छा तरीका हो सकता है। बहुत सारे सामरियों ने उस स्त्री की बात सुनी, और वे नगर से निकलकर उसके साथ यीशु के पास आने लगे।</w:t>
      </w:r>
    </w:p>
    <w:p>
      <w:pPr/>
      <w:r>
        <w:rPr>
          <w:lang w:val="hi_IN" w:bidi="hi_IN"/>
        </w:rPr>
      </w:r>
      <w:r>
        <w:rPr>
          <w:lang w:val="hi_IN" w:bidi="hi_IN"/>
        </w:rPr>
        <w:t>जब स्त्री और अन्य सामरी लोग कुएँ के पास वापस आ रहे थे, तो उस बीच यीशु अपने चेलों से बातचीत कर रहा है। चेले यीशु को कुछ खाने के लिए प्रोत्साहित करते हैं। चेले यीशु को “रब्बी” कहते हैं, जिसका अर्थ है सम्मानित धार्मिक शिक्षक। चेलों ने नगर से भोजन खरीदा था, और वे जानते थे कि यात्रा के कारण यीशु भूखा होगा। लेकिन, अचानक, यीशु कहता है कि उसने ऐसा भोजन खाया है जिसके बारे में चेले नहीं जानते। जैसे यीशु ने उस स्त्री से आत्मिक जल के बारे में बात की थी, वैसे ही अब यीशु अपने चेलों से आत्मिक भोजन के बारे में बात कर रहा है। चेले यह नहीं समझ पाते कि यीशु क्या कह रहा है, और वे आपस में पूछने लगते हैं कि क्या कोई और यीशु के लिए भोजन लाया था। चेले समझते हैं कि यीशु भौतिक भोजन की बात कर रहा है, ठीक वैसे ही जैसे उस स्त्री ने समझा था कि यीशु भौतिक जल की बात कर रहा है। चेले इस बात का उत्तर नहीं चाहते कि क्या कोई यीशु के लिए कुछ खाने को लेकर आया था। बल्कि दर्शा रहे हैं कि यह बात कितनी चौंकाने वाली है कि यीशु कहता है उसके पास ऐसा भोजन है जिसके बारे में वे नहीं जानते।</w:t>
      </w:r>
    </w:p>
    <w:p>
      <w:pPr/>
      <w:r>
        <w:rPr>
          <w:lang w:val="hi_IN" w:bidi="hi_IN"/>
        </w:rPr>
      </w:r>
      <w:r>
        <w:rPr>
          <w:lang w:val="hi_IN" w:bidi="hi_IN"/>
        </w:rPr>
        <w:t>यीशु यह समझाने के लिए एक उदाहरण का उपयोग करता है कि उसका क्या अर्थ है जब वह कहता है, “मैंने ऐसा भोजन खाया है जिसके बारे में तुम कुछ नहीं जानते।” यीशु चेलों से कहता है कि परमेश्वर की आज्ञा मानना उसे उसी तरह संतुष्ट करता है जैसे शारीरिक भोजन शारीरिक भूख को संतुष्ट करता है। यीशु को परमेश्वर की इच्छा पूरी करने से बल मिलता है, यानी वह वही करता है जो परमेश्वर उससे चाहता है। परमेश्वर ही है जिसने यीशु को पृथ्वी पर भेजा। यीशु यह भी कहता है कि परमेश्वर ने उसे पृथ्वी पर इसलिए भेजा है ताकि वह परमेश्वर का दिया हुआ सारा काम पूरा करे। यीशु चेलों को दिखा रहा है कि भोजन परमेश्वर की आज्ञा मानने का एक उदाहरण है।</w:t>
      </w:r>
    </w:p>
    <w:p>
      <w:pPr/>
      <w:r>
        <w:rPr>
          <w:lang w:val="hi_IN" w:bidi="hi_IN"/>
        </w:rPr>
      </w:r>
      <w:r>
        <w:rPr>
          <w:lang w:val="hi_IN" w:bidi="hi_IN"/>
        </w:rPr>
        <w:t>इसके बाद यीशु चेलों को आत्मिक कटनी के बारे में सिखाता है। यीशु फसलों, बोवाई, कटाई और कटनी की बात करता है, ताकि चेले उन लोगों की आत्मिक कटनी को और स्पष्ट रूप से समझ सकें, जो यीशु पर विश्वास करने के लिए तैयार थे। यीशु उन्हें कटनी के बारे में एक सामान्य कहावत याद दिलाता है जो लोग कहते थे। सब लोग जानते थे कि लोग जौ या गेहूँ के बीज बोते हैं, और फिर चार महीने बाद अनाज कटनी के लिए तैयार हो जाता है।</w:t>
      </w:r>
    </w:p>
    <w:p>
      <w:pPr/>
      <w:r>
        <w:rPr>
          <w:lang w:val="hi_IN" w:bidi="hi_IN"/>
        </w:rPr>
      </w:r>
      <w:r>
        <w:rPr>
          <w:lang w:val="hi_IN" w:bidi="hi_IN"/>
        </w:rPr>
        <w:t>यहाँ रुकें और समूह के रूप में इस प्रश्न पर चर्चा करें। आपके समुदाय में लोग किस प्रकार की फसलें उगाते हैं? फसल बोने और कटनी की प्रक्रिया का वर्णन करें, और लोग कैसे जानते हैं कि कटनी का समय आ गया है। जब फसल की कटाई का समय आता है तो अनाज किस रंग का होता है? वर्ष के किस समय बीज बोए जाते हैं और फसल की कटनी की जाती है? इस ऑडियो को यहाँ रोकें।</w:t>
      </w:r>
    </w:p>
    <w:p>
      <w:pPr/>
      <w:r>
        <w:rPr>
          <w:lang w:val="hi_IN" w:bidi="hi_IN"/>
        </w:rPr>
      </w:r>
      <w:r>
        <w:rPr>
          <w:lang w:val="hi_IN" w:bidi="hi_IN"/>
        </w:rPr>
        <w:t>यीशु फसलों की भौतिक कटनी की बात से हटकर चेलों से कहता है कि वे देखें और उस आत्मिक कटनी को पहचानें जो आने वाली है। यीशु चाहता है कि वे समझें कि सामरी लोग उसी समय कुएँ की ओर आ रहे हैं। यीशु उन लोगों की तुलना जो विश्वास करने के लिए तैयार हैं एक ऐसी फसल से करता है जो पक चुकी है और कटनी के लिए तैयार है। मूल भाषा में, यीशु कहता है कि अनाज के खेत कटनी के लिए “सफेद” हो गए हैं। इसका अर्थ शायद यह है कि उस इलाके में जब अनाज पक जाता है और कटनी के लिए तैयार होता है, तब खेत सफेद दिखाई देते हैं।</w:t>
      </w:r>
    </w:p>
    <w:p>
      <w:pPr/>
      <w:r>
        <w:rPr>
          <w:lang w:val="hi_IN" w:bidi="hi_IN"/>
        </w:rPr>
      </w:r>
      <w:r>
        <w:rPr>
          <w:lang w:val="hi_IN" w:bidi="hi_IN"/>
        </w:rPr>
        <w:t>इसके बाद यीशु कटनी करने वाले और बीज बोने वाले के बारे में बताता है। कटनी करने वाला आम तौर पर खेत से पका हुआ अनाज काटता है। यीशु पकी हुई फसल की कटनी करने वाले की तुलना उन लोगों से करता है जो दूसरों को यीशु के पास लाते हैं। यीशु कहता है कि कटनी करने वाले को अपने काम के लिए मजदूरी मिलती है। इसी तरह, जो लोग दूसरों को यीशु के पास लाते हैं, उन्हें अपने किए हुए काम का प्रतिफल मिलता है। परमेश्वर ही वह है जो उन लोगों को प्रतिफल देता है जो दूसरों को यीशु के पास लाते हैं। जो लोग यीशु पर विश्वास करते हैं और उसका अनुसरण करते हैं, उन्हें अनन्त जीवन मिलता है, अर्थात वे परमेश्वर के साथ सदा के लिए आत्मिक जीवन पाएँगे।</w:t>
      </w:r>
    </w:p>
    <w:p>
      <w:pPr/>
      <w:r>
        <w:rPr>
          <w:lang w:val="hi_IN" w:bidi="hi_IN"/>
        </w:rPr>
      </w:r>
      <w:r>
        <w:rPr>
          <w:lang w:val="hi_IN" w:bidi="hi_IN"/>
        </w:rPr>
        <w:t>यीशु कहता है कि जो व्यक्ति परमेश्वर का संदेश देता है, वह खेत में बीज बोने वाले व्यक्ति के समान है। जो व्यक्ति दूसरों को परमेश्वर का संदेश ग्रहण करने में मदद करता है, वह कटनी करने वाले के समान है। यीशु कहता है कि जब बीज बोने वाला और कटनी करने वाला अपने काम का परिणाम देखते हैं, तब वे दोनों एक साथ खुश होते हैं। यीशु चेलों को उस समय की एक और आम कहावत याद दिलाता है: "बोनेवाला और है और काटनेवाला कोई और।" लोगों को हमेशा अपने परिश्रम का फल देखने का अवसर नहीं मिलता, लेकिन इस उदाहरण में, बीज बोने वाला और कटनी करने वाला दोनों एक साथ आनंद मनाते हैं। यीशु चेलों से कहता है कि वे दूसरों के किए हुए काम का लाभ पाएँगे, क्योंकि वे उस खेत में कटनी करेंगे जहाँ उन्होंने बीज नहीं बोए थे। यह साफ़ नहीं है कि यहाँ “दूसरे” कौन हैं, लेकिन यह स्पष्ट है कि चेले कटनी करने वाले हैं।</w:t>
      </w:r>
    </w:p>
    <w:p>
      <w:pPr/>
      <w:r>
        <w:rPr>
          <w:lang w:val="hi_IN" w:bidi="hi_IN"/>
        </w:rPr>
      </w:r>
      <w:r>
        <w:rPr>
          <w:lang w:val="hi_IN" w:bidi="hi_IN"/>
        </w:rPr>
        <w:t>यहाँ रुकें और समूह के रूप में इस प्रश्न पर चर्चा करें। कटनी के समय आपके समाज में होने वाले उत्सवों का वर्णन करें। इस ऑडियो को यहाँ रोकें।</w:t>
      </w:r>
    </w:p>
    <w:p>
      <w:pPr/>
      <w:r>
        <w:rPr>
          <w:lang w:val="hi_IN" w:bidi="hi_IN"/>
        </w:rPr>
      </w:r>
      <w:r>
        <w:rPr>
          <w:lang w:val="hi_IN" w:bidi="hi_IN"/>
        </w:rPr>
        <w:t>अब, हम सुनते हैं कि उस स्त्री की गवाही के कारण बहुत से सामरी यीशु पर विश्वास करते हैं। वे मानते थे कि यीशु ही मसीह है और वे उस पर भरोसा करते थे। गवाही वह होती है जो कोई व्यक्ति अपने देखे या जाने हुए अनुभव के बारे में बताता है। उसकी गवाही यह थी कि यीशु ने उसके जीवन के बारे में सब कुछ बता दिया, जो कि एक बढ़ा-चढ़ाकर कही गयी बात थी। उसने बढ़ा-चढ़ाकर कहा, क्योंकि वह खुश थी कि यीशु उसके जीवन के बारे में जानता था और उसने उसे दिखाया कि वही वह मसीहा है जिसका वे इंतज़ार कर रहे थे।</w:t>
      </w:r>
    </w:p>
    <w:p>
      <w:pPr/>
      <w:r>
        <w:rPr>
          <w:lang w:val="hi_IN" w:bidi="hi_IN"/>
        </w:rPr>
      </w:r>
      <w:r>
        <w:rPr>
          <w:lang w:val="hi_IN" w:bidi="hi_IN"/>
        </w:rPr>
        <w:t>सामरी लोग उस कुएँ पर आए जहाँ यीशु और चेले बात कर रहे थे। उन्होंने यीशु से विनती की कि वह उनके साथ उनके नगर में रहे, और यीशु वहाँ दो दिन तक रहा। सम्भव है कि यीशु के चेले भी नगर में यीशु के साथ रहे हो। यीशु लोगों से परमेश्वर के राज्य के बारे में बात करता रहा, और उसकी बातों के कारण और भी बहुत से सामरी लोग यीशु पर विश्वास करने लगे। उन्होंने खुद यीशु की बातें सुनीं, और वे जान गए कि यीशु सचमुच संसार का उद्धारकर्ता है, जिसमें सामरी लोग भी शामिल हैं। यह कहानी का चरम बिंदु, यानी कहानी का सबसे महत्वपूर्ण हिस्सा है। यह दिखाता है कि सामरी लोग जानते थे कि यीशु वही है जो संसार के सभी अलग-अलग लोगों को आत्मिक रूप से उद्धार देता है। यीशु केवल यहूदियों का उद्धारकर्ता नहीं है। इसका यह अर्थ नहीं है कि यीशु संसार के हर व्यक्ति को बचाता है, बल्कि केवल उन्हीं लोगों को जो यीशु पर विश्वास करते हैं और उस पर भरोसा करते हैं।</w:t>
      </w:r>
      <w:r>
        <w:rPr>
          <w:lang w:val="hi_IN" w:bidi="hi_IN"/>
        </w:rPr>
      </w:r>
    </w:p>
    <w:p>
      <w:pPr>
        <w:pStyle w:val="Heading3"/>
      </w:pPr>
      <w:r>
        <w:rPr>
          <w:lang w:val="hi_IN" w:bidi="hi_IN"/>
        </w:rPr>
        <w:t>घटनाओं को समझाना</w:t>
      </w:r>
    </w:p>
    <w:p>
      <w:pPr/>
      <w:r>
        <w:rPr>
          <w:lang w:val="hi_IN" w:bidi="hi_IN"/>
        </w:rPr>
      </w:r>
      <w:r>
        <w:rPr>
          <w:lang w:val="hi_IN" w:bidi="hi_IN"/>
        </w:rPr>
        <w:t>यूहन्ना 4:27–42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चेले नगर से भोजन खरीदकर लौटते हैं, और वे हैरान होते हैं कि यीशु उस एक स्त्री से बात कर रहा है। वह नगर को लौटकर जाती है ताकि दूसरे सामरी लोगों को यीशु के पास ले आए।</w:t>
      </w:r>
    </w:p>
    <w:p>
      <w:pPr/>
      <w:r>
        <w:rPr>
          <w:lang w:val="hi_IN" w:bidi="hi_IN"/>
        </w:rPr>
      </w:r>
      <w:r>
        <w:rPr>
          <w:b/>
          <w:lang w:val="hi_IN" w:bidi="hi_IN"/>
        </w:rPr>
        <w:t>दूसरे दृश्य में:</w:t>
      </w:r>
      <w:r>
        <w:rPr>
          <w:lang w:val="hi_IN" w:bidi="hi_IN"/>
        </w:rPr>
        <w:t xml:space="preserve"> यीशु और चेले पानी के कुएँ पर एक साथ बात करते हैं। यीशु उन्हें आत्मिक भोजन और आत्मिक कटनी के बारे में बताता है।</w:t>
      </w:r>
    </w:p>
    <w:p>
      <w:pPr/>
      <w:r>
        <w:rPr>
          <w:lang w:val="hi_IN" w:bidi="hi_IN"/>
        </w:rPr>
      </w:r>
      <w:r>
        <w:rPr>
          <w:b/>
          <w:lang w:val="hi_IN" w:bidi="hi_IN"/>
        </w:rPr>
        <w:t>तीसरे दृश्य में:</w:t>
      </w:r>
      <w:r>
        <w:rPr>
          <w:lang w:val="hi_IN" w:bidi="hi_IN"/>
        </w:rPr>
        <w:t xml:space="preserve"> उस स्त्री की गवाही के कारण बहुत से सामरी यीशु पर विश्वास करते हैं, और बहुत से दूसरे लोग इसलिए विश्वास करते हैं क्योंकि उन्होंने खुद यीशु की बातें सुनीं। यीशु दो दिन तक सामरियों के साथ रहता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सामरी स्त्री</w:t>
      </w:r>
    </w:p>
    <w:p>
      <w:pPr>
        <w:pStyle w:val="ListBullet"/>
        <w:spacing w:line="240" w:lineRule="auto"/>
        <w:ind w:left="720"/>
      </w:pPr>
      <w:r>
        <w:rPr>
          <w:lang w:val="hi_IN" w:bidi="hi_IN"/>
        </w:rPr>
      </w:r>
      <w:r>
        <w:rPr>
          <w:lang w:val="hi_IN" w:bidi="hi_IN"/>
        </w:rPr>
        <w:t>चेले</w:t>
      </w:r>
    </w:p>
    <w:p>
      <w:pPr>
        <w:pStyle w:val="ListBullet"/>
        <w:spacing w:line="240" w:lineRule="auto"/>
        <w:ind w:left="720"/>
      </w:pPr>
      <w:r>
        <w:rPr>
          <w:lang w:val="hi_IN" w:bidi="hi_IN"/>
        </w:rPr>
      </w:r>
      <w:r>
        <w:rPr>
          <w:lang w:val="hi_IN" w:bidi="hi_IN"/>
        </w:rPr>
        <w:t>सामरी लोग</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 याद रखना ज़रूरी है कि यीशु कुएँ पर सामरी स्त्री से बात कर रहा था। याद रखें कि यीशु और उसके चेले यहूदिया से गलील की यात्रा पर हैं, और इस समय वे सामरिया में हैं। चेले भोजन खरीदने के लिए सूखार नगर में गए थे, और यीशु और वह स्त्री पानी के कुएँ पर अकेले थे। याद रखें कि यह ऐसा इलाका है जहाँ अधिकतर यहूदी सामरी लोगों से संपर्क करने से बचते थे।</w:t>
      </w:r>
    </w:p>
    <w:p>
      <w:pPr/>
      <w:r>
        <w:rPr>
          <w:lang w:val="hi_IN" w:bidi="hi_IN"/>
        </w:rPr>
      </w:r>
      <w:r>
        <w:rPr>
          <w:lang w:val="hi_IN" w:bidi="hi_IN"/>
        </w:rPr>
        <w:t xml:space="preserve">पहले दृश्य में, चेले नगर से भोजन खरीदकर लौटते हैं। यह तब होता है जब यीशु उस स्त्री से कहता है "मैं मसीह </w:t>
      </w:r>
      <w:r>
        <w:rPr>
          <w:b/>
          <w:lang w:val="hi_IN" w:bidi="hi_IN"/>
        </w:rPr>
        <w:t>हूँ</w:t>
      </w:r>
      <w:r>
        <w:rPr>
          <w:lang w:val="hi_IN" w:bidi="hi_IN"/>
        </w:rPr>
        <w:t>!" याद रखें कि चेले यह देखकर चकित थे कि यीशु एक स्त्री से बात कर रहा है, वो भी एक सामरी स्त्री से। चेलों में से कोई भी यीशु से यह नहीं पूछता कि वह उस स्त्री से क्यों बात कर रहा है।</w:t>
      </w:r>
    </w:p>
    <w:p>
      <w:pPr/>
      <w:r>
        <w:rPr>
          <w:lang w:val="hi_IN" w:bidi="hi_IN"/>
        </w:rPr>
      </w:r>
      <w:r>
        <w:rPr>
          <w:lang w:val="hi_IN" w:bidi="hi_IN"/>
        </w:rPr>
        <w:t>याद रखें कि वह स्त्री अपने पानी का घड़ा कुएँ पर छोड़ देती है और बिना घड़े के नगर में वापस चली जाती है। हो सकता है कि नगर वापस लौटने की जल्दबाज़ी में वह अपना घड़ा अपने साथ नहीं ले गई। याद रखें कि वह अपने नगर के पुरुषों के पास जाती है और उनसे कहती है, “क्या यह मसीह तो नहीं है?”</w:t>
      </w:r>
    </w:p>
    <w:p>
      <w:pPr/>
      <w:r>
        <w:rPr>
          <w:lang w:val="hi_IN" w:bidi="hi_IN"/>
        </w:rPr>
      </w:r>
      <w:r>
        <w:rPr>
          <w:lang w:val="hi_IN" w:bidi="hi_IN"/>
        </w:rPr>
        <w:t>वह स्त्री इस प्रश्न का उत्तर मिलने की उम्मीद नहीं करती है। वह यह प्रश्न इसलिए पूछ रही है ताकि लोगों की रुचि जगे और वे सोचें कि क्या यीशु वही मसीह है जिसे परमेश्वर उनके पास भेजने वाला था।</w:t>
      </w:r>
    </w:p>
    <w:p>
      <w:pPr/>
      <w:r>
        <w:rPr>
          <w:lang w:val="hi_IN" w:bidi="hi_IN"/>
        </w:rPr>
      </w:r>
      <w:r>
        <w:rPr>
          <w:lang w:val="hi_IN" w:bidi="hi_IN"/>
        </w:rPr>
        <w:t>यहाँ रुकें और समूह के रूप में इस प्रश्न पर चर्चा करें। आप अपनी भाषा में यह बात कैसे कहेंगे? क्या आप “क्या वह ख्रिस्त हो सकता है?” जैसे प्रश्न का इस्तेमाल करेंगे? या क्या “यह मसीह हो सकता है” जैसा वाक्य कहना ज़्यादा स्वाभाविक होगा? इस ऑडियो को यहाँ रोकें।</w:t>
      </w:r>
    </w:p>
    <w:p>
      <w:pPr/>
      <w:r>
        <w:rPr>
          <w:lang w:val="hi_IN" w:bidi="hi_IN"/>
        </w:rPr>
      </w:r>
      <w:r>
        <w:rPr>
          <w:lang w:val="hi_IN" w:bidi="hi_IN"/>
        </w:rPr>
        <w:t>याद रखें कि जब वह स्त्री दूसरे सामरी लोगों को साथ लाने के लिए नगर जाती है, तभी दूसरा दृश्य शुरू होता है। इस दृश्य में हम यीशु और उसके चेलों के बीच बातचीत सुनते हैं। जब यीशु और उसके चेले पानी के कुएँ पर बात कर रहे होते हैं तब सामरी लोग यीशु के पास आ रहे होते हैं। मूल भाषा में यह दृश्य “इसी बीच” शब्द से शुरू होता है, जिससे पता चलता है कि यह दृश्य पहले दृश्य के साथ ही उसी समय घटित होता है।</w:t>
      </w:r>
    </w:p>
    <w:p>
      <w:pPr/>
      <w:r>
        <w:rPr>
          <w:lang w:val="hi_IN" w:bidi="hi_IN"/>
        </w:rPr>
      </w:r>
      <w:r>
        <w:rPr>
          <w:lang w:val="hi_IN" w:bidi="hi_IN"/>
        </w:rPr>
        <w:t>चेले यीशु से कुछ खाने के लिए कहते हैं, और वह उनसे कहता है कि उसके पास ऐसा भोजन है जिसके बारे में वे कुछ नहीं जानते। याद रखें कि चेले आपस में पूछते हैं, “क्या कोई और उसके लिए खाने को ले आया होगा?” वे इस बात से उलझन में थे कि यीशु नगर से लाया हुआ भोजन क्यों नहीं करता है। वे यह सोच रहे थे कि जब चेले नगर में थे, तब क्या किसी और ने यीशु को खाने के लिए भोजन दिया होगा। उनका यह प्रश्न दिखाता है कि वे कितने हैरान थे कि यीशु उनसे लाया हुआ भोजन लेने से मना कर रहा है।</w:t>
      </w:r>
    </w:p>
    <w:p>
      <w:pPr/>
      <w:r>
        <w:rPr>
          <w:lang w:val="hi_IN" w:bidi="hi_IN"/>
        </w:rPr>
      </w:r>
      <w:r>
        <w:rPr>
          <w:lang w:val="hi_IN" w:bidi="hi_IN"/>
        </w:rPr>
        <w:t>यहाँ रुकें और समूह के रूप में इस प्रश्न पर चर्चा करें। आप अपनी भाषा में यह बात कैसे कहेंगे? क्या आप किसी ऐसे प्रश्न का इस्तेमाल करेंगे “क्या किसी और ने उसे खाने के लिए भोजन ला दिया होगा?” या क्या ऐसा कहना ज़्यादा स्वाभाविक होगा, जैसे “यह संभव नहीं लगता कि किसी और ने उसे भोजन लाकर दिया हो?” इस ऑडियो को यहाँ रोकें।</w:t>
      </w:r>
    </w:p>
    <w:p>
      <w:pPr/>
      <w:r>
        <w:rPr>
          <w:lang w:val="hi_IN" w:bidi="hi_IN"/>
        </w:rPr>
      </w:r>
      <w:r>
        <w:rPr>
          <w:lang w:val="hi_IN" w:bidi="hi_IN"/>
        </w:rPr>
        <w:t>यीशु चेलों से कहता है कि परमेश्वर की इच्छा के अनुसार काम करना ही उसका भोजन है। याद रखें कि यीशु आत्मिक भोजन के बारे में बात कर रहा है न कि शारीरिक भोजन के बारे में। यीशु उनसे पूछता है, क्या तुम यह कहावत कहते हो—"कटनी आने में अभी चार महीने बाकि हैं’?” उस समय यह पता होना आम बात थी कि बीज बोने और अनाज की कटनी के बीच चार महीने होते हैं। वह इस प्रश्न के उत्तर की उम्मीद नहीं करता है। क्योंकि यीशु जानता है कि लोग आम तौर पर यही कहते हैं। यीशु चाहता था कि चेले कटनी के बारे में नए तरीके से सोचने लगें।</w:t>
      </w:r>
    </w:p>
    <w:p>
      <w:pPr/>
      <w:r>
        <w:rPr>
          <w:lang w:val="hi_IN" w:bidi="hi_IN"/>
        </w:rPr>
      </w:r>
      <w:r>
        <w:rPr>
          <w:lang w:val="hi_IN" w:bidi="hi_IN"/>
        </w:rPr>
        <w:t>यहाँ रुकें और समूह के रूप में इस प्रश्न पर चर्चा करें। आप अपनी भाषा में बोने और कटनी की इस कहावत को कैसे बताएँगे? आपकी भाषा में प्रश्न कहना ज़्यादा स्वाभाविक होगा, या कथन कहना? इस ऑडियो को यहाँ रोकें।</w:t>
      </w:r>
    </w:p>
    <w:p>
      <w:pPr/>
      <w:r>
        <w:rPr>
          <w:lang w:val="hi_IN" w:bidi="hi_IN"/>
        </w:rPr>
      </w:r>
      <w:r>
        <w:rPr>
          <w:lang w:val="hi_IN" w:bidi="hi_IN"/>
        </w:rPr>
        <w:t xml:space="preserve">यीशु उन्हें लोगों की आत्मिक कटनी के बारे में बताता है जिसमें लोग दूसरों को यीशु के पास लाते हैं। यीशु चाहता है कि चेले यह समझें कि ठीक उसी समय बहुत-से सामरी लोग कुएँ पर आ रहे हैं। ये सामरी लोग उस खेत के समान हैं जो कटनी के लिए तैयार है। यीशु कहता है कि खेत "कटनी के लिए सफ़ेद" हो गए हैं, यानी वे पक चुके हैं और कटने के लिए तैयार हैं। कुछ विद्वान मानते हैं कि यहाँ “पहले ही” शब्द भी आता है। वे सोचते हैं कि यीशु कहता है कि खेत </w:t>
      </w:r>
      <w:r>
        <w:rPr>
          <w:b/>
          <w:lang w:val="hi_IN" w:bidi="hi_IN"/>
        </w:rPr>
        <w:t>पहले ही</w:t>
      </w:r>
      <w:r>
        <w:rPr>
          <w:lang w:val="hi_IN" w:bidi="hi_IN"/>
        </w:rPr>
        <w:t xml:space="preserve"> पक चुके हैं। कुछ दूसरे विद्वान मानते हैं कि “पहले ही” शब्द उस अगले उदाहरण के साथ जुड़ा है जिसे यीशु आगे बताता है। उनके अनुसार यीशु कहता है कि "कटनी करने वालों को </w:t>
      </w:r>
      <w:r>
        <w:rPr>
          <w:b/>
          <w:lang w:val="hi_IN" w:bidi="hi_IN"/>
        </w:rPr>
        <w:t>पहले ही</w:t>
      </w:r>
      <w:r>
        <w:rPr>
          <w:lang w:val="hi_IN" w:bidi="hi_IN"/>
        </w:rPr>
        <w:t xml:space="preserve"> मजदूरी मिल चुकी है और अनन्त जीवन के लिए फसल इकट्ठी कर रहे हैं।" याद रखें कि इस उदाहरण में यीशु बीज बोने वाले और कटनी करने वाले का वर्णन करता है, और बताता है कि वे दोनों एक साथ आनन्द करेंगे।</w:t>
      </w:r>
    </w:p>
    <w:p>
      <w:pPr/>
      <w:r>
        <w:rPr>
          <w:lang w:val="hi_IN" w:bidi="hi_IN"/>
        </w:rPr>
      </w:r>
      <w:r>
        <w:rPr>
          <w:lang w:val="hi_IN" w:bidi="hi_IN"/>
        </w:rPr>
        <w:t>याद रखें कि चेलों ने सामरियों के जीवन में परमेश्वर का संदेश देकर बीज नहीं बोया था, लेकिन अब वे सामरियों के जीवन में कटनी कर सकते हैं। आत्मिक कटनी का अर्थ है कि जो लोग यीशु पर विश्वास करते हैं, उन्हें अनन्त जीवन मिलता है।</w:t>
      </w:r>
    </w:p>
    <w:p>
      <w:pPr/>
      <w:r>
        <w:rPr>
          <w:lang w:val="hi_IN" w:bidi="hi_IN"/>
        </w:rPr>
      </w:r>
      <w:r>
        <w:rPr>
          <w:lang w:val="hi_IN" w:bidi="hi_IN"/>
        </w:rPr>
        <w:t>याद रखें कि तीसरे दृश्य में, उस स्त्री की गवाही के कारण बहुत से सामरी यीशु पर विश्वास करते हैं। वे यीशु पर विश्वास करते हैं, इसलिए वे चाहते हैं कि यीशु उनके साथ ठहरे और उनसे परमेश्वर के बारे में और बात करे। यीशु उनकी बात मान लेता है और सूखार नगर में उनके साथ दो दिन तक ठहरता है। याद रखें कि उसकी बातें सुनकर बहुत से और लोग भी यीशु पर विश्वास करते हैं।</w:t>
      </w:r>
    </w:p>
    <w:p>
      <w:pPr/>
      <w:r>
        <w:rPr>
          <w:lang w:val="hi_IN" w:bidi="hi_IN"/>
        </w:rPr>
      </w:r>
      <w:r>
        <w:rPr>
          <w:lang w:val="hi_IN" w:bidi="hi_IN"/>
        </w:rPr>
        <w:t>अंत में, इस कहानी का सबसे महत्वपूर्ण भाग यह है कि आख़िर में सामरी लोग यीशु के बारे में क्या कहते हैं। वे कहते हैं कि पहले उन्होंने उस स्त्री की बातों के कारण विश्वास किया था, लेकिन अब वे खुद जान गए हैं कि यीशु संसार के सभी लोगों का उद्धारकर्ता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यूहन्ना 4:27–42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कहानी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सामरी स्त्री</w:t>
      </w:r>
    </w:p>
    <w:p>
      <w:pPr>
        <w:pStyle w:val="ListBullet"/>
        <w:spacing w:line="240" w:lineRule="auto"/>
        <w:ind w:left="720"/>
      </w:pPr>
      <w:r>
        <w:rPr>
          <w:lang w:val="hi_IN" w:bidi="hi_IN"/>
        </w:rPr>
      </w:r>
      <w:r>
        <w:rPr>
          <w:lang w:val="hi_IN" w:bidi="hi_IN"/>
        </w:rPr>
        <w:t>चेले</w:t>
      </w:r>
    </w:p>
    <w:p>
      <w:pPr>
        <w:pStyle w:val="ListBullet"/>
        <w:spacing w:line="240" w:lineRule="auto"/>
        <w:ind w:left="720"/>
      </w:pPr>
      <w:r>
        <w:rPr>
          <w:lang w:val="hi_IN" w:bidi="hi_IN"/>
        </w:rPr>
      </w:r>
      <w:r>
        <w:rPr>
          <w:lang w:val="hi_IN" w:bidi="hi_IN"/>
        </w:rPr>
        <w:t>सामरी लोग</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पूरी कहानी का अभिनय करें। इस कहानी के संवाद, उसकी गति, रूपरेखा और घटनाओं के क्रम पर ध्यान दें। सुनिश्चित करें कि अभिनय करते समय, कहानी का कोई महत्वपूर्ण या कठिन भाग छूट न जाए। कहानी के हर भाग को याद रखने में एक-दूसरे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बिन्दुओं पर, नाटक को रोककर उस पात्र की भूमिका निभाने वाले व्यक्ति से पूछें "आप क्या महसूस कर रहे हैं या क्या सोच रहे हैं?" पात्र का भूमिका निभाने वाले व्यक्ति को यह जवाब देना चाहिए कि अगर वह उस पात्र की जगह होता तो वह क्या महसूस करता या क्या सोचता। नाटक को फिर से शुरू करें।</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यीशु अब भी पानी के कुएँ के पास सामरी स्त्री से बात कर रहा है। वह उसे बताता है कि वह मसीह है, और ठीक उसी समय यीशु के चेले लौट आते हैं। चेले यह देखकर हैरान हो जाते हैं कि यीशु सामरी स्त्री से बात कर रहा है। फिर भी चेलों में से कोई भी यीशु से यह नहीं पूछता कि वह उस स्त्री से क्यों बात कर रहा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चेलों की भूमिका निभाने वाले लोगों से पूछें, "आप कैसा महसूस कर रहे हैं?" वे इस तरह उत्तर दे सकते हैं, "यीशु की प्रतिष्ठा के लिए यह अच्छा नहीं है कि लोग उसे एक स्त्री से बात करते हुए देखें," या "यीशु उससे बात क्यों कर रहा है?" या “यहूदी व्यवस्था के अनुसार वह ऐसी स्त्री नहीं है जिससे बात की जाए।”</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वह स्त्री अपना घड़ा कुएँ के पास छोड़ देती है और नगर में वापस चली जाती है। वह लोगों को यीशु के बारे में बताती है। वह चाहती है कि वे उसके साथ कुएँ पर आएँ और यीशु को खुद देखें। उनमें से बहुत-से लोग उसकी बात सुनते हैं और उसके साथ उसी कुएँ पर जाते हैं, जहाँ यीशु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सामरी लोगों की भूमिका निभाने वाले व्यक्तिओं से पूछें, "आप कैसा महसूस कर रहे हैं?" वे इस तरह उत्तर दे सकते हैं, “जानना चाहते है कि यह स्त्री इस व्यक्ति के बारे में इतनी उत्साहित क्यों है" या “क्या वह मसीह से मिलने की बात सच कह रही है?” या “अगर यह सच में मसीह है, तो वह इस स्त्री से बात क्यों करेगा" या “मैं खुद जाकर देखना चाहता हूँ कि यह व्यक्ति वास्तव में कौन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जब सामरी लोग यीशु को देखने के लिए कुएँ पर आ रहे होते हैं, उसी समय चेले कुएँ के पास यीशु से बात कर रहे होते हैं। चेले यीशु से कहते हैं कि वह नगर से लाया हुआ भोजन खा ले। यीशु उनसे कहता है कि उसके पास ऐसा भोजन है जिसके बारे में वे कुछ नहीं जानते। चेले यीशु की बात नहीं समझ पाते, और सोचने लगते हैं कि क्या किसी और ने उसे खाने के लिए भोजन लाकर दिया है। यीशु आत्मिक भोजन के बारे में बात कर रहा है, न कि शारीरिक भोजन के बारे में। यीशु बताता है कि उसका भोजन परमेश्वर की आज्ञा मानना और उन कामों को पूरा करना है जो परमेश्वर उसे देता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यीशु की भूमिका निभाने वाले व्यक्ति से पूछें, "आप क्या महसूस कर रहे हैं?" वह व्यक्ति इस तरह उत्तर दे सकता है, "मुझे आशा है कि मेरे चेले आत्मिक भोजन के बारे में समझ पायेंगे," या "मैं शारीरिक रूप से भूखा हूँ, लेकिन चाहता हूँ कि मेरे चेले मुझसे और अधिक सीखें, न कि सिर्फ वह भोजन खाएँ जो वे लाए हैं,” या “लोग यह जानें कि जीवन में शारीरिक भोजन और पानी से भी बढ़कर भी कुछ है—अनन्त जीवन का आत्मिक पानी है और परमेश्वर की आज्ञा मानना ही आत्मिक भोजन है।” यह आत्मिक भोजन और पानी किसी भी शारीरिक भोजन और पानी से अधिक संतोष देता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यीशु चेलों को आत्मिक कटनी के बारे में सिखाता है। वह कहता है कि एक कहावत है कि लोग बीज बोते हैं, और फिर चार महीने बाद फसल काटते हैं। यीशु चाहता है कि चेले कुएँ पर आ रहे सामरियों की आत्मिक कटनी के बारे में सोचें, न कि केवल फसल की भौतिक कटनी के बारे में। यीशु कहता है कि खेत सफ़ेद हो गए हैं, यानी वे पक चुके हैं और चेलों के लिए कटनी करने को तैयार हैं। यीशु यह भी कहता है कि बीज बोने वाला और कटनी करने वाला एक साथ आनन्द करेंगे। चेलों ने सामरियों के जीवन में विश्वास का बीज नहीं बोया था, लेकिन अब वे सामरियों की आत्मिक कटनी में आनन्द मना सकते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चेलों की भूमिका निभाने वाले लोगों से पूछें, "आप कैसा महसूस कर रहे हैं?" वे इस तरह उत्तर दे सकते हैं, "आत्मिक कटनी का क्या अर्थ है?" या "वे कौन लोग थे जिन्होंने सामरियों के जीवन में बीज बोया?" या "उलझन में हूँ यीशु क्यों कहता है कि बीज बोने वाला और कटनी करने वाला दोनों कटनी में एक साथ आनन्द करेंगे।”</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उस स्त्री की गवाही के कारण बहुत-से सामरी यीशु पर विश्वास करते हैं। सामरी लोग यीशु से आग्रह करते हैं कि वह उनके साथ ठहरे, और इसलिए यीशु उनके नगर में दो दिन तक ठहरता है। वह उन्हें बहुत सी बातें सिखाता है, और जिस कारण कई लोग यीशु पर विश्वास करते हैं। बहुत-से सामरी उस स्त्री से कहते हैं कि अब वे यीशु पर विश्वास करते हैं क्योंकि उन्होंने उसकी बातें खुद सुनी हैं। उन्होंने उस स्त्री से यीशु के बारे में जो बातें सुनी थीं, अब वे उनके लिए और भी ज़्यादा भरोसेमंद हो गई थीं। वे जान गए थे कि यीशु सचमुच संसार के सभी लोगों का उद्धारकर्ता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सामरी स्त्री की भूमिका निभाने वाले व्यक्ति से पूछें, "आप कैसा महसूस कर रहे हैं?" वह व्यक्ति इस तरह उत्तर दे सकता है, "मुझे खुशी है कि मेरे नगर के लोगों ने मुझ पर यीशु के बारे में विश्वास किया और उससे मिलना चाहते थे," या उत्साहित हूँ यीशु हमारे नगर में ठहरा और हम उससे और सीख पाए,” या “यह खुशी कि यीशु ने कुएँ पर मुझसे बात की और मैं उसके बारे में दूसरों को बता सकी।”</w:t>
      </w:r>
      <w:r>
        <w:rPr>
          <w:lang w:val="hi_IN" w:bidi="hi_IN"/>
        </w:rPr>
      </w:r>
    </w:p>
    <w:p>
      <w:pPr>
        <w:pStyle w:val="Heading3"/>
      </w:pPr>
      <w:r>
        <w:rPr>
          <w:lang w:val="hi_IN" w:bidi="hi_IN"/>
        </w:rPr>
        <w:t>आवश्यक जानकारी</w:t>
      </w:r>
    </w:p>
    <w:p>
      <w:pPr/>
      <w:r>
        <w:rPr>
          <w:lang w:val="hi_IN" w:bidi="hi_IN"/>
        </w:rPr>
      </w:r>
      <w:r>
        <w:rPr>
          <w:lang w:val="hi_IN" w:bidi="hi_IN"/>
        </w:rPr>
        <w:t>यूहन्ना 4:27–42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यीशु के </w:t>
      </w:r>
      <w:r>
        <w:rPr>
          <w:b/>
          <w:lang w:val="hi_IN" w:bidi="hi_IN"/>
        </w:rPr>
        <w:t>चेले</w:t>
      </w:r>
      <w:r>
        <w:rPr>
          <w:b/>
          <w:lang w:val="hi_IN" w:bidi="hi_IN"/>
        </w:rPr>
        <w:t>सूखार</w:t>
      </w:r>
      <w:r>
        <w:rPr>
          <w:lang w:val="hi_IN" w:bidi="hi_IN"/>
        </w:rPr>
        <w:t xml:space="preserve"> नगर से भोजन खरीदकर लौटते हैं।</w:t>
      </w:r>
    </w:p>
    <w:p>
      <w:pPr/>
      <w:r>
        <w:rPr>
          <w:lang w:val="hi_IN" w:bidi="hi_IN"/>
        </w:rPr>
      </w:r>
      <w:r>
        <w:rPr>
          <w:b/>
          <w:lang w:val="hi_IN" w:bidi="hi_IN"/>
        </w:rPr>
        <w:t>चेले</w:t>
      </w:r>
      <w:r>
        <w:rPr>
          <w:lang w:val="hi_IN" w:bidi="hi_IN"/>
        </w:rPr>
        <w:t xml:space="preserve"> यीशु के करीबी अनुयायी हैं। चेलों के लिए उसी शब्द का इस्तेमाल करें जो आपने पिछले भागों में इस्तेमाल किया है। </w:t>
      </w:r>
      <w:r>
        <w:rPr>
          <w:lang w:val="hi_IN" w:bidi="hi_IN"/>
        </w:rPr>
        <w:t>चेलों</w:t>
      </w:r>
      <w:r>
        <w:rPr>
          <w:lang w:val="hi_IN" w:bidi="hi_IN"/>
        </w:rPr>
        <w:t xml:space="preserve"> के बारे में अधिक जानकारी के लिए, मुख्य शब्दावली को देखें।</w:t>
      </w:r>
    </w:p>
    <w:p>
      <w:pPr/>
      <w:r>
        <w:rPr>
          <w:lang w:val="hi_IN" w:bidi="hi_IN"/>
        </w:rPr>
      </w:r>
      <w:r>
        <w:rPr>
          <w:b/>
          <w:lang w:val="hi_IN" w:bidi="hi_IN"/>
        </w:rPr>
        <w:t>सूखार</w:t>
      </w:r>
      <w:r>
        <w:rPr>
          <w:lang w:val="hi_IN" w:bidi="hi_IN"/>
        </w:rPr>
        <w:t xml:space="preserve"> </w:t>
      </w:r>
      <w:r>
        <w:rPr>
          <w:b/>
          <w:lang w:val="hi_IN" w:bidi="hi_IN"/>
        </w:rPr>
        <w:t>सामरिया</w:t>
      </w:r>
      <w:r>
        <w:rPr>
          <w:lang w:val="hi_IN" w:bidi="hi_IN"/>
        </w:rPr>
        <w:t xml:space="preserve"> क्षेत्र का एक नगर है। जिस कुएँ पर यीशु ने सामरी स्त्री से बात की थी वह नगर के बाहर स्थित था। चेले सूखार में भोजन खरीद रहे थे, और अब वे कुएँ पर वापस आते हैं।</w:t>
      </w:r>
    </w:p>
    <w:p>
      <w:pPr/>
      <w:r>
        <w:rPr>
          <w:lang w:val="hi_IN" w:bidi="hi_IN"/>
        </w:rPr>
      </w:r>
      <w:r>
        <w:rPr>
          <w:lang w:val="hi_IN" w:bidi="hi_IN"/>
        </w:rPr>
        <w:t xml:space="preserve">यहाँ रुके और समूह के साथ </w:t>
      </w:r>
      <w:r>
        <w:rPr>
          <w:lang w:val="hi_IN" w:bidi="hi_IN"/>
        </w:rPr>
        <w:t>यहूदिया, सामरिया, सूखार नगर, और गलील</w:t>
      </w:r>
      <w:r>
        <w:rPr>
          <w:lang w:val="hi_IN" w:bidi="hi_IN"/>
        </w:rPr>
        <w:t xml:space="preserve"> का नक्शा देखें। इस ऑडियो को यहाँ रोकें।</w:t>
      </w:r>
    </w:p>
    <w:p>
      <w:pPr/>
      <w:r>
        <w:rPr>
          <w:lang w:val="hi_IN" w:bidi="hi_IN"/>
        </w:rPr>
      </w:r>
      <w:r>
        <w:rPr>
          <w:lang w:val="hi_IN" w:bidi="hi_IN"/>
        </w:rPr>
        <w:t xml:space="preserve">सामरी स्त्री अपना पानी का घड़ा कुएँ पर छोड़ देती है, और वह यीशु के बारे में लोगों को बताने के लिए सूखार नगर जाती है। वह कहती है, "क्या वह </w:t>
      </w:r>
      <w:r>
        <w:rPr>
          <w:b/>
          <w:lang w:val="hi_IN" w:bidi="hi_IN"/>
        </w:rPr>
        <w:t>मसीह</w:t>
      </w:r>
      <w:r>
        <w:rPr>
          <w:lang w:val="hi_IN" w:bidi="hi_IN"/>
        </w:rPr>
        <w:t xml:space="preserve"> तो नहीं?" </w:t>
      </w:r>
      <w:r>
        <w:rPr>
          <w:b/>
          <w:lang w:val="hi_IN" w:bidi="hi_IN"/>
        </w:rPr>
        <w:t>मसीह</w:t>
      </w:r>
      <w:r>
        <w:rPr>
          <w:lang w:val="hi_IN" w:bidi="hi_IN"/>
        </w:rPr>
        <w:t xml:space="preserve"> और </w:t>
      </w:r>
      <w:r>
        <w:rPr>
          <w:lang w:val="hi_IN" w:bidi="hi_IN"/>
        </w:rPr>
        <w:t>ख्रिस्त</w:t>
      </w:r>
      <w:r>
        <w:rPr>
          <w:lang w:val="hi_IN" w:bidi="hi_IN"/>
        </w:rPr>
        <w:t xml:space="preserve"> दोनों शब्दों का अर्थ “अभिषिक्त जन,” है और ये दो अलग-अलग मूल भाषाओं के शब्द हैं। परमेश्वर ने एक विशेष कार्य के लिए मसीह या ख्रिस्त का अभिषेक किया है। मसीह के लिए उसी शब्द का इस्तेमाल करें जो आपने पिछले भागों में इस्तेमाल किया है। </w:t>
      </w:r>
      <w:r>
        <w:rPr>
          <w:lang w:val="hi_IN" w:bidi="hi_IN"/>
        </w:rPr>
        <w:t>मसीह</w:t>
      </w:r>
      <w:r>
        <w:rPr>
          <w:lang w:val="hi_IN" w:bidi="hi_IN"/>
        </w:rPr>
        <w:t xml:space="preserve"> के बारे में अधिक जानकारी के लिए मुख्य शब्दावली को देखें।</w:t>
      </w:r>
    </w:p>
    <w:p>
      <w:pPr/>
      <w:r>
        <w:rPr>
          <w:lang w:val="hi_IN" w:bidi="hi_IN"/>
        </w:rPr>
      </w:r>
      <w:r>
        <w:rPr>
          <w:lang w:val="hi_IN" w:bidi="hi_IN"/>
        </w:rPr>
        <w:t>चेले कहते हैं, "</w:t>
      </w:r>
      <w:r>
        <w:rPr>
          <w:b/>
          <w:lang w:val="hi_IN" w:bidi="hi_IN"/>
        </w:rPr>
        <w:t>रब्बी</w:t>
      </w:r>
      <w:r>
        <w:rPr>
          <w:lang w:val="hi_IN" w:bidi="hi_IN"/>
        </w:rPr>
        <w:t xml:space="preserve">, कुछ खा ले।" रब्बी का मतलब “मेरा महान व्यक्ति” या “मेरा महान शिक्षक” होता है।" इसका अर्थ एक स्कूल के शिक्षक से नहीं है। रब्बी के लिए उसी शब्द का इस्तेमाल करें जो आपने पिछले भागों में इस्तेमाल किया है। </w:t>
      </w:r>
      <w:r>
        <w:rPr>
          <w:b/>
          <w:lang w:val="hi_IN" w:bidi="hi_IN"/>
        </w:rPr>
        <w:t>रब्बी</w:t>
      </w:r>
      <w:r>
        <w:rPr>
          <w:lang w:val="hi_IN" w:bidi="hi_IN"/>
        </w:rPr>
        <w:t xml:space="preserve"> के बारे में अधिक जानकारी के लिए, मुख्य शब्दावली को देखें।</w:t>
      </w:r>
    </w:p>
    <w:p>
      <w:pPr/>
      <w:r>
        <w:rPr>
          <w:lang w:val="hi_IN" w:bidi="hi_IN"/>
        </w:rPr>
      </w:r>
      <w:r>
        <w:rPr>
          <w:lang w:val="hi_IN" w:bidi="hi_IN"/>
        </w:rPr>
        <w:t xml:space="preserve">यीशु कहता है कि जो लोग आत्मिक कटनी करते हैं, वे </w:t>
      </w:r>
      <w:r>
        <w:rPr>
          <w:b/>
          <w:lang w:val="hi_IN" w:bidi="hi_IN"/>
        </w:rPr>
        <w:t>अनन्त जीवन</w:t>
      </w:r>
      <w:r>
        <w:rPr>
          <w:lang w:val="hi_IN" w:bidi="hi_IN"/>
        </w:rPr>
        <w:t xml:space="preserve"> के लिए फल इकट्ठा करेंगे। अनन्त जीवन का मतलब है ऐसा जीवन से है जो कभी समाप्त नहीं होता। अनन्त जीवन का अर्थ उस जीवन से है जो तब शुरू होता है जब कोई व्यक्ति अपने जीवन पर परमेश्वर को शासन करने देता है। अनन्त जीवन के लिए उसी शब्द का उपयोग करें जो आपने पिछले भागों में उपयोग किया है। </w:t>
      </w:r>
      <w:r>
        <w:rPr>
          <w:lang w:val="hi_IN" w:bidi="hi_IN"/>
        </w:rPr>
        <w:t>अनन्त जीवन</w:t>
      </w:r>
      <w:r>
        <w:rPr>
          <w:lang w:val="hi_IN" w:bidi="hi_IN"/>
        </w:rPr>
        <w:t xml:space="preserve"> के बारे में अधिक जानकारी के लिए, मुख्य शब्दावली को देखें।</w:t>
      </w:r>
    </w:p>
    <w:p>
      <w:pPr/>
      <w:r>
        <w:rPr>
          <w:lang w:val="hi_IN" w:bidi="hi_IN"/>
        </w:rPr>
      </w:r>
      <w:r>
        <w:rPr>
          <w:lang w:val="hi_IN" w:bidi="hi_IN"/>
        </w:rPr>
        <w:t xml:space="preserve">सूखार नगर से बहुत से </w:t>
      </w:r>
      <w:r>
        <w:rPr>
          <w:b/>
          <w:lang w:val="hi_IN" w:bidi="hi_IN"/>
        </w:rPr>
        <w:t>सामरियों</w:t>
      </w:r>
      <w:r>
        <w:rPr>
          <w:lang w:val="hi_IN" w:bidi="hi_IN"/>
        </w:rPr>
        <w:t xml:space="preserve"> ने यीशु पर विश्वास किया। सामरी और यहूदी एक-दूसरे को पसंद नहीं करते थे। सामरी लोग यहूदियों के वंशज थे। यहूदी लोग मानते थे कि सामरी लोग परमेश्वर के सामने शुद्ध नहीं हैं क्योंकि वे अलग तरीके से आराधना करते थे और बहुत पहले उन्होंने विदेशियों से विवाह किया था। यहूदी सामरियों से बात नहीं करते थे और न ही सामरियों के साथ प्याले और कटोरे साझा करते थे। सामरियों के लिए उसी शब्द का इस्तेमाल करें जो आपने पिछले भागों में इस्तेमाल किया है। </w:t>
      </w:r>
      <w:r>
        <w:rPr>
          <w:b/>
          <w:lang w:val="hi_IN" w:bidi="hi_IN"/>
        </w:rPr>
        <w:t>सामरियों</w:t>
      </w:r>
      <w:r>
        <w:rPr>
          <w:lang w:val="hi_IN" w:bidi="hi_IN"/>
        </w:rPr>
        <w:t xml:space="preserve"> के बारे में अधिक जानकारी के लिए, मुख्य शब्दावली को देखें।</w:t>
      </w:r>
    </w:p>
    <w:p>
      <w:pPr/>
      <w:r>
        <w:rPr>
          <w:lang w:val="hi_IN" w:bidi="hi_IN"/>
        </w:rPr>
      </w:r>
      <w:r>
        <w:rPr>
          <w:lang w:val="hi_IN" w:bidi="hi_IN"/>
        </w:rPr>
        <w:t xml:space="preserve">उस स्त्री की </w:t>
      </w:r>
      <w:r>
        <w:rPr>
          <w:b/>
          <w:lang w:val="hi_IN" w:bidi="hi_IN"/>
        </w:rPr>
        <w:t>गवाही</w:t>
      </w:r>
      <w:r>
        <w:rPr>
          <w:lang w:val="hi_IN" w:bidi="hi_IN"/>
        </w:rPr>
        <w:t xml:space="preserve"> के कारण कई सामरियों ने यीशु पर विश्वास किया। मूल भाषा में यह शब्द </w:t>
      </w:r>
      <w:r>
        <w:rPr>
          <w:b/>
          <w:lang w:val="hi_IN" w:bidi="hi_IN"/>
        </w:rPr>
        <w:t>गवाही देना</w:t>
      </w:r>
      <w:r>
        <w:rPr>
          <w:lang w:val="hi_IN" w:bidi="hi_IN"/>
        </w:rPr>
        <w:t xml:space="preserve"> एक क्रिया है। गवाही देने का अर्थ है कि कोई व्यक्ति जो वह जानता है या जो उसने अपनी आँखों से देखा है, उसके बारे में बताना। गवाही के लिए उसी शब्द का इस्तेमाल करें जो आपने पिछले भागों में इस्तेमाल किया है।</w:t>
      </w:r>
    </w:p>
    <w:p>
      <w:pPr/>
      <w:r>
        <w:rPr>
          <w:lang w:val="hi_IN" w:bidi="hi_IN"/>
        </w:rPr>
      </w:r>
      <w:r>
        <w:rPr>
          <w:lang w:val="hi_IN" w:bidi="hi_IN"/>
        </w:rPr>
        <w:t xml:space="preserve">सामरियों ने यीशु पर </w:t>
      </w:r>
      <w:r>
        <w:rPr>
          <w:b/>
          <w:lang w:val="hi_IN" w:bidi="hi_IN"/>
        </w:rPr>
        <w:t>विश्वास किया</w:t>
      </w:r>
      <w:r>
        <w:rPr>
          <w:lang w:val="hi_IN" w:bidi="hi_IN"/>
        </w:rPr>
        <w:t xml:space="preserve">, यानी उन्होंने यीशु को माना और उस पर अपना भरोसा रखा। विश्वास में यह भी शामिल है कि यीशु कौन है, इस सच्चाई को स्वीकार करना। विश्वास का मतलब यह भी है कि व्यक्ति अपने आप या किसी और पर नहीं, बल्कि यीशु पर भरोसा रखता है। जो व्यक्ति यीशु पर विश्वास करता है, उसे विश्वासी कहा जाता है। विश्वास के लिए उसी शब्द का इस्तेमाल करें जो आपने पिछले भागों में इस्तेमाल किया है। </w:t>
      </w:r>
      <w:r>
        <w:rPr>
          <w:lang w:val="hi_IN" w:bidi="hi_IN"/>
        </w:rPr>
        <w:t>विश्वास</w:t>
      </w:r>
      <w:r>
        <w:rPr>
          <w:lang w:val="hi_IN" w:bidi="hi_IN"/>
        </w:rPr>
        <w:t xml:space="preserve"> के बारे में अधिक जानकारी के लिए, मुख्य शब्दावली को देखें।</w:t>
      </w:r>
    </w:p>
    <w:p>
      <w:pPr/>
      <w:r>
        <w:rPr>
          <w:lang w:val="hi_IN" w:bidi="hi_IN"/>
        </w:rPr>
      </w:r>
      <w:r>
        <w:rPr>
          <w:lang w:val="hi_IN" w:bidi="hi_IN"/>
        </w:rPr>
        <w:t xml:space="preserve">सामरी लोग कहते हैं कि वे विश्वास करते हैं कि यीशु संसार के अलग-अलग वर्ग के लोगों का </w:t>
      </w:r>
      <w:r>
        <w:rPr>
          <w:b/>
          <w:lang w:val="hi_IN" w:bidi="hi_IN"/>
        </w:rPr>
        <w:t>उद्धारकर्ता</w:t>
      </w:r>
      <w:r>
        <w:rPr>
          <w:lang w:val="hi_IN" w:bidi="hi_IN"/>
        </w:rPr>
        <w:t xml:space="preserve"> है। उद्धारकर्ता का अर्थ है वह व्यक्ति जो लोगों को बुराई या खतरे से बचाता है और छुड़ाता है। नए नियम में, यीशु उद्धारकर्ता है जो लोगों को आत्मिक बुराई से बचाता है। यीशु लोगों को पाप के दण्ड से बचाता है। उद्धारकर्ता का अर्थ यह भी हो सकता है कि वह लोगों को पुनर्स्थापित करता है।</w:t>
      </w:r>
    </w:p>
    <w:p>
      <w:pPr/>
      <w:r>
        <w:rPr>
          <w:lang w:val="hi_IN" w:bidi="hi_IN"/>
        </w:rPr>
      </w:r>
      <w:r>
        <w:rPr>
          <w:lang w:val="hi_IN" w:bidi="hi_IN"/>
        </w:rPr>
        <w:t xml:space="preserve">यहाँ रुकें और समूह के रूप में चर्चा करें कि आप </w:t>
      </w:r>
      <w:r>
        <w:rPr>
          <w:b/>
          <w:lang w:val="hi_IN" w:bidi="hi_IN"/>
        </w:rPr>
        <w:t>उद्धारकर्ता</w:t>
      </w:r>
      <w:r>
        <w:rPr>
          <w:lang w:val="hi_IN" w:bidi="hi_IN"/>
        </w:rPr>
        <w:t xml:space="preserve"> के लिए किस शब्द या वाक्यांश का उपयोग करेंगे। अधिक जानकारी के लिए </w:t>
      </w:r>
      <w:r>
        <w:rPr>
          <w:b/>
          <w:lang w:val="hi_IN" w:bidi="hi_IN"/>
        </w:rPr>
        <w:t>उद्धारकर्ता</w:t>
      </w:r>
      <w:r>
        <w:rPr>
          <w:lang w:val="hi_IN" w:bidi="hi_IN"/>
        </w:rPr>
        <w:t xml:space="preserve"> शब्द को मुख्य शब्दावली में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यूहन्ना 4:43–54</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यूहन्ना 4:43–54 को सुनें और अपने मन में रखें।</w:t>
      </w:r>
    </w:p>
    <w:p>
      <w:pPr/>
      <w:r>
        <w:rPr>
          <w:lang w:val="hi_IN" w:bidi="hi_IN"/>
        </w:rPr>
      </w:r>
      <w:r>
        <w:rPr>
          <w:lang w:val="hi_IN" w:bidi="hi_IN"/>
        </w:rPr>
        <w:t>यदि सम्भव हो, तो यूहन्ना 4:43–54 का ऑडियो संस्करण तीन बार, तीन अलग-अलग अनुवादों में सुनें। उसके बाद एक समूह के रूप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w:t>
      </w:r>
    </w:p>
    <w:p>
      <w:pPr>
        <w:pStyle w:val="ListBullet"/>
        <w:spacing w:line="240" w:lineRule="auto"/>
        <w:ind w:left="720"/>
      </w:pPr>
      <w:r>
        <w:rPr>
          <w:lang w:val="hi_IN" w:bidi="hi_IN"/>
        </w:rPr>
      </w:r>
      <w:r>
        <w:rPr>
          <w:lang w:val="hi_IN" w:bidi="hi_IN"/>
        </w:rPr>
        <w:t>इस भाग में आपको क्या अच्छा नहीं लगा या क्या समझ नहीं आया?</w:t>
      </w:r>
    </w:p>
    <w:p>
      <w:pPr>
        <w:pStyle w:val="ListBullet"/>
        <w:spacing w:line="240" w:lineRule="auto"/>
        <w:ind w:left="720"/>
      </w:pPr>
      <w:r>
        <w:rPr>
          <w:lang w:val="hi_IN" w:bidi="hi_IN"/>
        </w:rPr>
      </w:r>
      <w:r>
        <w:rPr>
          <w:lang w:val="hi_IN" w:bidi="hi_IN"/>
        </w:rPr>
        <w:t>यह भाग हमें परमेश्वर या यीशु के बारे में क्या बताता है?</w:t>
      </w:r>
    </w:p>
    <w:p>
      <w:pPr>
        <w:pStyle w:val="ListBullet"/>
        <w:spacing w:line="240" w:lineRule="auto"/>
        <w:ind w:left="720"/>
      </w:pPr>
      <w:r>
        <w:rPr>
          <w:lang w:val="hi_IN" w:bidi="hi_IN"/>
        </w:rPr>
      </w:r>
      <w:r>
        <w:rPr>
          <w:lang w:val="hi_IN" w:bidi="hi_IN"/>
        </w:rPr>
        <w:t>यह भाग हमें लोगों के बारे में क्या बताता है?</w:t>
      </w:r>
    </w:p>
    <w:p>
      <w:pPr>
        <w:pStyle w:val="ListBullet"/>
        <w:spacing w:line="240" w:lineRule="auto"/>
        <w:ind w:left="720"/>
      </w:pPr>
      <w:r>
        <w:rPr>
          <w:lang w:val="hi_IN" w:bidi="hi_IN"/>
        </w:rPr>
      </w:r>
      <w:r>
        <w:rPr>
          <w:lang w:val="hi_IN" w:bidi="hi_IN"/>
        </w:rPr>
        <w:t>यह भाग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यूहन्ना 4:43–54 का ऑडियो संस्करण सबसे आसानी से समझ में आने वाले अनुवाद में सुनें।</w:t>
      </w:r>
    </w:p>
    <w:p>
      <w:pPr/>
      <w:r>
        <w:rPr>
          <w:lang w:val="hi_IN" w:bidi="hi_IN"/>
        </w:rPr>
      </w:r>
      <w:r>
        <w:rPr>
          <w:lang w:val="hi_IN" w:bidi="hi_IN"/>
        </w:rPr>
        <w:t>यीशु और उसके चेले यहूदिया से गलील की यात्रा कर रहे हैं। वे सामरिया के क्षेत्र से होकर जाते हैं। यीशु के चेले भोजन खरीदने के लिए सूखार नगर में गए, और यीशु नगर के बाहर पानी के एक कुएँ के पास अकेला ठहरा रहा। यीशु ने कुएँ पर एक सामरी स्त्री से बात की। जब चेले कुएँ पर वापस आए, तो यीशु ने उन्हें आत्मिक भोजन और कटनी के बारे में सिखाया। जब यीशु अपने चेलों को सिखा रहा था, तब वह स्त्री नगर में गई ताकि बहुत से सामरियों को यीशु के पास ले आए। सामरियों ने यीशु पर विश्वास किया, और यीशु वहाँ दो दिन तक ठहरा। इसके बाद यीशु और उसके चेले फिर से गलील की ओर अपनी यात्रा शुरू करते हैं। वे गलील में पहुँचते हैं, और यीशु एक राज अधिकारी के पुत्र को चंगा करता है। इस भाग की घटनाएँ काना और कफरनहूम में घटित होती हैं।</w:t>
      </w:r>
    </w:p>
    <w:p>
      <w:pPr/>
      <w:r>
        <w:rPr>
          <w:lang w:val="hi_IN" w:bidi="hi_IN"/>
        </w:rPr>
      </w:r>
      <w:r>
        <w:rPr>
          <w:lang w:val="hi_IN" w:bidi="hi_IN"/>
        </w:rPr>
        <w:t xml:space="preserve">यहाँ रुकें और समूह में मिलकर नक्शे में </w:t>
      </w:r>
      <w:r>
        <w:rPr>
          <w:lang w:val="hi_IN" w:bidi="hi_IN"/>
        </w:rPr>
        <w:t>यहूदिया, यहूदिया में यरूशलेम नगर, सामरिया, सामरिया में सूखार नगर, गलील, और गलील में काना और कफरनहूम नगर</w:t>
      </w:r>
      <w:r>
        <w:rPr>
          <w:lang w:val="hi_IN" w:bidi="hi_IN"/>
        </w:rPr>
        <w:t xml:space="preserve"> को देखें। इस ऑडियो को यहाँ रोकें।</w:t>
      </w:r>
    </w:p>
    <w:p>
      <w:pPr/>
      <w:r>
        <w:rPr>
          <w:lang w:val="hi_IN" w:bidi="hi_IN"/>
        </w:rPr>
      </w:r>
      <w:r>
        <w:rPr>
          <w:lang w:val="hi_IN" w:bidi="hi_IN"/>
        </w:rPr>
        <w:t>यीशु और उसके चेले सूखार नगर में सामरियों के साथ दो दिन तक रहे। दो दिन के बाद, यीशु और उसके चेले फिर से गलील की ओर अपनी यात्रा शुरू करते हैं। यीशु दो दिन बाद सामरिया से निकला। वह वापस गलील लौटता है, जहाँ वह अपना अधिकतर समय बिताता है। यहाँ यूहन्ना हमें याद दिलाता है कि यीशु ने एक बार अपने चेलों से कहा था कि भविष्यद्वक्ताओं को अपने ही नगर में आदर और सम्मान नहीं मिलता। भविष्यद्वक्ता वह व्यक्ति होता है जो परमेश्वर का सन्देश देता है। यह भाग समझना थोड़ा कठिन है क्योंकि कुछ लोग मानते हैं कि “अपना नगर” का अर्थ गलील, यहूदिया, या सामरिया भी हो सकता है। इसका अर्थ यह हो सकता है कि सामरिया के लोगों ने यीशु का स्वागत गलील के यहूदियों से अधिक किया, जहाँ से यीशु आया था। या इसका अर्थ यह भी हो सकता है कि यरूशलेम के लोगों ने यीशु का स्वागत गलील के लोगों से अधिक किया। यीशु ने अपना अधिकतर जीवन गलील में बिताया था, इसलिए संभव है कि “अपना नगर” का अर्थ गलील ही हो। महत्वपूर्ण बात यह है कि यीशु किसी एक स्थान पर इतना समय नहीं ठहरा कि वह उसका घर बन जाए। बल्कि, यीशु एक स्थान पर सिखाने के बाद किसी दूसरे स्थान की ओर निकल जाता था। ऐसा लगता है कि लेखक यूहन्ना ने इस बात को इस तरह जोड़ा है जैसे यीशु ने इसे अपने चेलों से कहा हो, लेकिन हमें यह स्पष्ट रूप से नहीं पता है कि यह कथन इस संदर्भ से कैसे जुड़ता है।</w:t>
      </w:r>
    </w:p>
    <w:p>
      <w:pPr/>
      <w:r>
        <w:rPr>
          <w:lang w:val="hi_IN" w:bidi="hi_IN"/>
        </w:rPr>
      </w:r>
      <w:r>
        <w:rPr>
          <w:lang w:val="hi_IN" w:bidi="hi_IN"/>
        </w:rPr>
        <w:t>यहाँ रुकें और समूह के रूप में इस प्रश्न पर चर्चा करें। आपकी संस्कृति में जो लोग परमेश्वर की ओर से संदेश बोलते हैं, उन्हें कैसे देखा जाता है? उनके अपने नगर में, जो लोग उनके सबसे करीब होते हैं, वे उनके प्रति कैसी प्रतिक्रिया देते हैं? इस ऑडियो को यहाँ रोकें।</w:t>
      </w:r>
    </w:p>
    <w:p>
      <w:pPr/>
      <w:r>
        <w:rPr>
          <w:lang w:val="hi_IN" w:bidi="hi_IN"/>
        </w:rPr>
      </w:r>
      <w:r>
        <w:rPr>
          <w:lang w:val="hi_IN" w:bidi="hi_IN"/>
        </w:rPr>
        <w:t>जब यीशु फसह पर्व के लिए यरूशलेम में था, तब वहाँ गलील के लोग भी मौजूद थे। फसह का पर्व एक यहूदी धार्मिक त्योहार था जिसे यहूदी हर साल मनाते थे। यीशु ने यरूशलेम के मन्दिर को साफ किया और गलील के लोगों ने यीशु को यह और दूसरे काम भी करते हुए देखा। अब, वही गलीली लोग वापस गलील में आ गए थे, और उन्होंने यीशु का स्वागत किया, क्योंकि उन्होंने यरूशलेम में यीशु के कामों को देखा था। राज अधिकारी के बेटे को चंगा करने की यह कहानी एक उदाहरण है कि गलील के लोगों ने यीशु का कैसे स्वागत किया। यह बात उलझन में डाल सकती है कि “एक भविष्यद्वक्ता को अपने ही देश में आदर नहीं मिलता” कहा गया है और तुरंत बाद यह सुनने को मिलता है कि यीशु के गलील पहुँचते ही गलील के लोगों ने उसका स्वागत किया। गलील के लोगों का जो विश्वास दिखाई देता है वह यीशु के किए गए चमत्कारों पर आधारित था। हो सकता है कि यह उस तरह का विश्वास न हो जो यीशु चाहता है, या जिसे वह अपने लिए सबसे अधिक आदर देने वाला समझता है।</w:t>
      </w:r>
    </w:p>
    <w:p>
      <w:pPr/>
      <w:r>
        <w:rPr>
          <w:lang w:val="hi_IN" w:bidi="hi_IN"/>
        </w:rPr>
      </w:r>
      <w:r>
        <w:rPr>
          <w:lang w:val="hi_IN" w:bidi="hi_IN"/>
        </w:rPr>
        <w:t xml:space="preserve">यहाँ रुकें और समूह में मिलकर फिर से </w:t>
      </w:r>
      <w:r>
        <w:rPr>
          <w:lang w:val="hi_IN" w:bidi="hi_IN"/>
        </w:rPr>
        <w:t>यहूदिया और गलील क्षेत्र में स्थित यरूशलेम</w:t>
      </w:r>
      <w:r>
        <w:rPr>
          <w:lang w:val="hi_IN" w:bidi="hi_IN"/>
        </w:rPr>
        <w:t xml:space="preserve"> के नक्शे को देखें। इस ऑडियो को यहाँ रोकें।</w:t>
      </w:r>
    </w:p>
    <w:p>
      <w:pPr/>
      <w:r>
        <w:rPr>
          <w:lang w:val="hi_IN" w:bidi="hi_IN"/>
        </w:rPr>
      </w:r>
      <w:r>
        <w:rPr>
          <w:lang w:val="hi_IN" w:bidi="hi_IN"/>
        </w:rPr>
        <w:t>यीशु और उसके चेले गलील के काना शहर में पहुँचते हैं। काना वह स्थान है जहाँ यीशु ने एक विवाह में पानी को दाखरस में बदल दिया था। यीशु के समय में दाखरस एक प्रचलित पेय पदार्थ था।</w:t>
      </w:r>
    </w:p>
    <w:p>
      <w:pPr/>
      <w:r>
        <w:rPr>
          <w:lang w:val="hi_IN" w:bidi="hi_IN"/>
        </w:rPr>
      </w:r>
      <w:r>
        <w:rPr>
          <w:lang w:val="hi_IN" w:bidi="hi_IN"/>
        </w:rPr>
        <w:t xml:space="preserve">लेखक यूहन्ना चाहता है कि उसके श्रोता यह याद रखें कि काना वह स्थान है जहाँ यीशु ने अपना पहला चमत्कार किया था। आगामी कहानी काना में यीशु द्वारा किए गए एक और चमत्कार के बारे में है। </w:t>
      </w:r>
    </w:p>
    <w:p>
      <w:pPr/>
      <w:r>
        <w:rPr>
          <w:lang w:val="hi_IN" w:bidi="hi_IN"/>
        </w:rPr>
      </w:r>
      <w:r>
        <w:rPr>
          <w:lang w:val="hi_IN" w:bidi="hi_IN"/>
        </w:rPr>
        <w:t>इस कहानी में नया व्यक्ति एक राज अधिकारी है। वह कफरनहूम का रहने वाला है, जो गलील का एक और नगर है। राज अधिकारी कोई ऐसा व्यक्ति हो सकता है जिसका संबंध राजघराने से हो, लेकिन इस कहानी में ऐसा होना संभव नहीं लगता। शायद राज अधिकारी वह व्यक्ति था जो कफरनहूम में रोमी राजा के लिए काम करता था। हो सकता है कि राज अधिकारी यहूदी हो या गैर-यहूदी हो, लेकिन सबसे महत्वपूर्ण बात यह है कि राज अधिकारी गलीली से था। राज अधिकारी का एक पुत्र था जो कफरनहूम में अपने घर में बीमार था। कफरनहूम गलील की झील के पास एक नगर था, और यह काना के पास था।</w:t>
      </w:r>
    </w:p>
    <w:p>
      <w:pPr/>
      <w:r>
        <w:rPr>
          <w:lang w:val="hi_IN" w:bidi="hi_IN"/>
        </w:rPr>
      </w:r>
      <w:r>
        <w:rPr>
          <w:lang w:val="hi_IN" w:bidi="hi_IN"/>
        </w:rPr>
        <w:t xml:space="preserve">यहाँ रुकें और समूह में फिर से </w:t>
      </w:r>
      <w:r>
        <w:rPr>
          <w:lang w:val="hi_IN" w:bidi="hi_IN"/>
        </w:rPr>
        <w:t>गलील, काना और कफरनहूम</w:t>
      </w:r>
      <w:r>
        <w:rPr>
          <w:lang w:val="hi_IN" w:bidi="hi_IN"/>
        </w:rPr>
        <w:t xml:space="preserve"> के नक्शे को देखें। इस ऑडियो को यहाँ रोकें।</w:t>
      </w:r>
    </w:p>
    <w:p>
      <w:pPr/>
      <w:r>
        <w:rPr>
          <w:lang w:val="hi_IN" w:bidi="hi_IN"/>
        </w:rPr>
      </w:r>
      <w:r>
        <w:rPr>
          <w:lang w:val="hi_IN" w:bidi="hi_IN"/>
        </w:rPr>
        <w:t>राज अधिकारी अपने बीमार पुत्र के साथ कफरनहूम में था, उसी समय उसने किसी से सुना कि यीशु गलील में वापस आ गया है। राज अधिकारी कफरनहूम से काना आया और उसने यीशु से विनती की कि वह आकर उसके बीमार पुत्र को चंगा करे। हो सकता है कि राज अधिकारी ने काना में यीशु के चमत्कार के बारे में सुना हो, और इसी कारण वह अपने बीमार पुत्र को चंगा करने के लिए यीशु से विनती करना चाहता था। राज अधिकारी चाहता था कि यीशु जल्दी चले, क्योंकि उसका पुत्र मरने के करीब था, यानी वह अपनी बीमारी से मरने ही वाला था। वह चाहता था कि यीशु काना से कफरनहूम नीचे आए, क्योंकि काना कफरनहूम से ऊँचाई पर स्थित था।</w:t>
      </w:r>
    </w:p>
    <w:p>
      <w:pPr/>
      <w:r>
        <w:rPr>
          <w:lang w:val="hi_IN" w:bidi="hi_IN"/>
        </w:rPr>
      </w:r>
      <w:r>
        <w:rPr>
          <w:lang w:val="hi_IN" w:bidi="hi_IN"/>
        </w:rPr>
        <w:t>यीशु राज अधिकारी को उत्तर देता है, लेकिन उसका उत्तर केवल राज अधिकारी के लिए नहीं, बल्कि वहाँ मौजूद सभी लोगों के लिए भी होता है। यीशु कहता है कि लोग तब तक उस पर विश्वास नहीं करते जब तक वे चिन्ह और अद्भुत काम न देखें। कुछ लोग "चमत्कार के चिन्ह" के रूप में इसका अनुवाद करते हैं। चमत्कार, चिन्ह और अद्भुत काम ऐसे शक्तिशाली कार्य हैं जो केवल परमेश्वर ही कर सकता है। वह यह दिखा रहा है कि अधिकतर लोग तभी यीशु पर विश्वास करते हैं जब वे चमत्कार देखते हैं। यीशु चाहता है कि राज अधिकारी यह सोचे कि वह चमत्कार के लिए यीशु से क्यों विनती कर रहा है। यीशु राज अधिकारी को डाँटता नहीं है। शायद यीशु चाहता है कि राज अधिकारी ऐसा विश्वास करे जो केवल यीशु के चमत्कारों पर ही आधारित न हो। यह पहले कहे गए कथन के समान है कि गलील के लोगों ने यीशु का स्वागत इसलिए किया क्योंकि उन्होंने यरूशलेम में उसके किए हुए चमत्कार देखे थे। ऐसा लगता है कि यीशु यह कहना चाहता है कि बिना चमत्कार देखे उस पर विश्वास करना, यीशु को अधिक आदर देता है।</w:t>
      </w:r>
    </w:p>
    <w:p>
      <w:pPr/>
      <w:r>
        <w:rPr>
          <w:lang w:val="hi_IN" w:bidi="hi_IN"/>
        </w:rPr>
      </w:r>
      <w:r>
        <w:rPr>
          <w:lang w:val="hi_IN" w:bidi="hi_IN"/>
        </w:rPr>
        <w:t>राज अधिकारी फिर से यीशु से विनती करता है कि वह काना से कफरनहूम चले और उसके पुत्र के मरने से पहले उसे चंगा करे। राज अधिकारी यीशु के लिए ऐसा शब्द इस्तेमाल करता है जिसका अर्थ “प्रभु” या “स्वामी” हो सकता है, ताकि वह यीशु के प्रति आदर दिखा सके। इस विनती में जल्दी की भावना है, क्योंकि उसका पुत्र बहुत बीमार है और मरने ही वाला है। मूल भाषा में “पुत्र” के लिए जो शब्द है, वह यह दिखाता है कि पिता अपने बीमार पुत्र से कितना प्रेम करता है और उसकी कितनी चिंता करता है।</w:t>
      </w:r>
    </w:p>
    <w:p>
      <w:pPr/>
      <w:r>
        <w:rPr>
          <w:lang w:val="hi_IN" w:bidi="hi_IN"/>
        </w:rPr>
      </w:r>
      <w:r>
        <w:rPr>
          <w:lang w:val="hi_IN" w:bidi="hi_IN"/>
        </w:rPr>
        <w:t>यहाँ रुकें और समूह के रूप में इस प्रश्न पर चर्चा करें। उस समय के बारे में साझा करो जब आप, आपके परिवार का कोई सदस्य, या आपके जानने वाला कोई व्यक्ति बहुत बीमार था। अपने संस्कृति में लोग बीमार व्यक्ति की देखभाल कैसे करते हैं, इसका वर्णन करो। इस ऑडियो को यहाँ रोकें।</w:t>
      </w:r>
    </w:p>
    <w:p>
      <w:pPr/>
      <w:r>
        <w:rPr>
          <w:lang w:val="hi_IN" w:bidi="hi_IN"/>
        </w:rPr>
      </w:r>
      <w:r>
        <w:rPr>
          <w:lang w:val="hi_IN" w:bidi="hi_IN"/>
        </w:rPr>
        <w:t>यीशु उस व्यक्ति के बीमार पुत्र को देखने जाने के लिए सहमत नहीं होता है। इसके बजाय, यीशु पिता से केवल यह कहकर उसके बीमार पुत्र को चंगा कर देता है, "तू जा सकता है। तेरा पुत्र जीवित है!" यह स्पष्ट है कि उसी क्षण पुत्र चंगा हो गया था। वह व्यक्ति यीशु की बात पर विश्वास करता है और अपने घर कफरनहूम के लिए निकल जाता है। यह ध्यान देने योग्य है कि अब उसे “राज अधिकारी” नहीं, बल्कि “वह व्यक्ति” कहा गया है। कुछ लोग सोचते हैं कि लेखक यूहन्ना उसे “वह व्यक्ति” कहता है, ताकि उसके पद या ओहदे पर कम ध्यान रहे और यह दिखे कि वह अब यीशु पर विश्वास करने लगा है।</w:t>
      </w:r>
    </w:p>
    <w:p>
      <w:pPr/>
      <w:r>
        <w:rPr>
          <w:lang w:val="hi_IN" w:bidi="hi_IN"/>
        </w:rPr>
      </w:r>
      <w:r>
        <w:rPr>
          <w:lang w:val="hi_IN" w:bidi="hi_IN"/>
        </w:rPr>
        <w:t>अगले दिन, जब वह व्यक्ति काना से कफरनहूम की यात्रा कर रहा था, तो उसके सेवक रास्ते में उससे मिले। सेवक शब्द का अनुवाद दास के रूप में भी किया जा सकता है। राज अधिकारी उन दासों का मालिक था और वह उन्हें कोई मजदूरी नहीं देता था। उन्होंने उससे कहा कि उसका बीमार पुत्र चंगा हो गया है। उस व्यक्ति ने पूछा कि उसका पुत्र किस घड़ी अच्छा होने लगा था। सेवकों ने उस व्यक्ति से कहा कि कल सातवें घंटे उसके पुत्र का बुखार उतर गया था। यह शायद दोपहर करीब 1 बजे का समय था क्योंकि रोमी लोग दिन के घंटे सुबह 6 बजे से गिनना शुरू करते थे।</w:t>
      </w:r>
    </w:p>
    <w:p>
      <w:pPr/>
      <w:r>
        <w:rPr>
          <w:lang w:val="hi_IN" w:bidi="hi_IN"/>
        </w:rPr>
      </w:r>
      <w:r>
        <w:rPr>
          <w:lang w:val="hi_IN" w:bidi="hi_IN"/>
        </w:rPr>
        <w:t>तब पिता समझ गया कि कल दोपहर करीब 1 बजे की ही यह बात है, जब यीशु ने उससे कहा था, "जा तेरा पुत्र जीवित है।” पिता जानता है कि उसके बीमार पुत्र को चंगा करने वाला यीशु ही है। यह कहानी का सबसे महत्वपूर्ण हिस्सा है। "तेरा पुत्र जीवित है" यह वाक्य कहानी में तीसरी बार आता है। यह पहली बार है जब उसे “पिता” कहा गया है, क्योंकि इससे यह दिखाया जाता है कि वह पूरे घराने का मुखिया है। उसका घराना उन सभी लोगों को दर्शाता है जो उस घर में रहते थे। इसमें उसकी पत्नी, चंगा हुआ पुत्र, अन्य बच्चे और दास शामिल हैं। पिता और उसका पूरा घराना यीशु पर विश्वास करते हैं।</w:t>
      </w:r>
    </w:p>
    <w:p>
      <w:pPr/>
      <w:r>
        <w:rPr>
          <w:lang w:val="hi_IN" w:bidi="hi_IN"/>
        </w:rPr>
      </w:r>
      <w:r>
        <w:rPr>
          <w:lang w:val="hi_IN" w:bidi="hi_IN"/>
        </w:rPr>
        <w:t>इस कहानी का अंतिम वाक्य सुनने वालों को याद दिलाता है कि राज अधिकारी के पुत्र को चंगा करना, गलील में यीशु द्वारा किया गया दूसरा चमत्कारी चिन्ह था। इस कथन का यह अर्थ नहीं है कि यहूदिया से गलील लौटने के बाद यीशु ने इस बार दो चमत्कार किए। पहला चमत्कार बहुत पहले काना में हुआ था जब यीशु ने पानी को दाखरस में बदल दिया था। पहला चमत्कार तब हुआ था जब यीशु यहूदिया की एक और यात्रा के बाद गलील लौटा था। अब यीशु दूसरी बार यहूदिया से गलील लौटता है और कफरनहूम में वह बीमार पुत्र को चंगा करता है। यह चंगाई वह दूसरा चमत्कार था जो यीशु ने यहूदिया से गलील की यात्रा के बाद किया। यीशु सामरिया में कुछ समय तक ठहरा, जहाँ उसने सामरी स्त्री और दूसरे सामरियों से बात की, और अब हम जानते है कि वह फिर से गलील लौट आया है।</w:t>
      </w:r>
      <w:r>
        <w:rPr>
          <w:lang w:val="hi_IN" w:bidi="hi_IN"/>
        </w:rPr>
      </w:r>
    </w:p>
    <w:p>
      <w:pPr>
        <w:pStyle w:val="Heading3"/>
      </w:pPr>
      <w:r>
        <w:rPr>
          <w:lang w:val="hi_IN" w:bidi="hi_IN"/>
        </w:rPr>
        <w:t>घटनाओं को समझाना</w:t>
      </w:r>
    </w:p>
    <w:p>
      <w:pPr/>
      <w:r>
        <w:rPr>
          <w:lang w:val="hi_IN" w:bidi="hi_IN"/>
        </w:rPr>
      </w:r>
      <w:r>
        <w:rPr>
          <w:lang w:val="hi_IN" w:bidi="hi_IN"/>
        </w:rPr>
        <w:t>यूहन्ना 4:43–54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यीशु और उसके चेले सामरिया से निकल कर गलील को जाते हैं और गलील के काना नगर में पहुँचते हैं।</w:t>
      </w:r>
    </w:p>
    <w:p>
      <w:pPr/>
      <w:r>
        <w:rPr>
          <w:lang w:val="hi_IN" w:bidi="hi_IN"/>
        </w:rPr>
      </w:r>
      <w:r>
        <w:rPr>
          <w:b/>
          <w:lang w:val="hi_IN" w:bidi="hi_IN"/>
        </w:rPr>
        <w:t>दूसरे दृश्य में:</w:t>
      </w:r>
      <w:r>
        <w:rPr>
          <w:lang w:val="hi_IN" w:bidi="hi_IN"/>
        </w:rPr>
        <w:t xml:space="preserve"> एक राज अधिकारी काना में यीशु के पास आता है और यीशु से कहता है कि कफरनहूम चलकर मेरे बीमार पुत्र को चंगा कर। यीशु बोलकर उस बीमार पुत्र को चंगा करता है।</w:t>
      </w:r>
    </w:p>
    <w:p>
      <w:pPr/>
      <w:r>
        <w:rPr>
          <w:lang w:val="hi_IN" w:bidi="hi_IN"/>
        </w:rPr>
      </w:r>
      <w:r>
        <w:rPr>
          <w:b/>
          <w:lang w:val="hi_IN" w:bidi="hi_IN"/>
        </w:rPr>
        <w:t>तीसरे दृश्य में:</w:t>
      </w:r>
      <w:r>
        <w:rPr>
          <w:lang w:val="hi_IN" w:bidi="hi_IN"/>
        </w:rPr>
        <w:t xml:space="preserve"> राज अधिकारी कफरनहूम की ओर वापस जाता है। उसके सेवक रास्ते में उससे मिलते हैं और उसे बताते हैं कि उसका पुत्र चंगा हो गया है। राज अधिकारी और उसका पूरा घराना यीशु पर विश्वास करते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चेलों का नाम यहाँ नहीं लिया गया है, लेकिन वे यीशु के साथ यात्रा कर रहे हैं</w:t>
      </w:r>
    </w:p>
    <w:p>
      <w:pPr>
        <w:pStyle w:val="ListBullet"/>
        <w:spacing w:line="240" w:lineRule="auto"/>
        <w:ind w:left="720"/>
      </w:pPr>
      <w:r>
        <w:rPr>
          <w:lang w:val="hi_IN" w:bidi="hi_IN"/>
        </w:rPr>
      </w:r>
      <w:r>
        <w:rPr>
          <w:lang w:val="hi_IN" w:bidi="hi_IN"/>
        </w:rPr>
        <w:t>गलील के लोग</w:t>
      </w:r>
    </w:p>
    <w:p>
      <w:pPr>
        <w:pStyle w:val="ListBullet"/>
        <w:spacing w:line="240" w:lineRule="auto"/>
        <w:ind w:left="720"/>
      </w:pPr>
      <w:r>
        <w:rPr>
          <w:lang w:val="hi_IN" w:bidi="hi_IN"/>
        </w:rPr>
      </w:r>
      <w:r>
        <w:rPr>
          <w:lang w:val="hi_IN" w:bidi="hi_IN"/>
        </w:rPr>
        <w:t>राज अधिकारी</w:t>
      </w:r>
    </w:p>
    <w:p>
      <w:pPr>
        <w:pStyle w:val="ListBullet"/>
        <w:spacing w:line="240" w:lineRule="auto"/>
        <w:ind w:left="720"/>
      </w:pPr>
      <w:r>
        <w:rPr>
          <w:lang w:val="hi_IN" w:bidi="hi_IN"/>
        </w:rPr>
      </w:r>
      <w:r>
        <w:rPr>
          <w:lang w:val="hi_IN" w:bidi="hi_IN"/>
        </w:rPr>
        <w:t>बीमार पुत्र</w:t>
      </w:r>
    </w:p>
    <w:p>
      <w:pPr>
        <w:pStyle w:val="ListBullet"/>
        <w:spacing w:line="240" w:lineRule="auto"/>
        <w:ind w:left="720"/>
      </w:pPr>
      <w:r>
        <w:rPr>
          <w:lang w:val="hi_IN" w:bidi="hi_IN"/>
        </w:rPr>
      </w:r>
      <w:r>
        <w:rPr>
          <w:lang w:val="hi_IN" w:bidi="hi_IN"/>
        </w:rPr>
        <w:t>दास</w:t>
      </w:r>
    </w:p>
    <w:p>
      <w:pPr>
        <w:pStyle w:val="ListBullet"/>
        <w:spacing w:line="240" w:lineRule="auto"/>
        <w:ind w:left="720"/>
      </w:pPr>
      <w:r>
        <w:rPr>
          <w:lang w:val="hi_IN" w:bidi="hi_IN"/>
        </w:rPr>
      </w:r>
      <w:r>
        <w:rPr>
          <w:lang w:val="hi_IN" w:bidi="hi_IN"/>
        </w:rPr>
        <w:t>राज अधिकारी का परिवार</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 याद रखना ज़रूरी है कि यीशु और उसके चेले अभी भी यहूदिया से गलील की ओर जा रहें हैं। वे सामरिया में दो दिन ठहरे थे ताकि यीशु सामरियों से बात कर सके। याद रखें कि सामरी लोगों का एक बड़ा समूह था जिसने पहले सामरी स्त्री के शब्द सुने और फिर स्वयं यीशु को बोलते हुए सुना और यीशु पर विश्वास किया। संभव है कि यीशु उन बहुत से सामरियों के साथ, जो उस पर विश्वास करने लगे थे, सामरिया में और अधिक समय ठहर सकता था, लेकिन वह केवल दो दिन बाद वहाँ से चला गया। हो सकता है कि वह उस समय इसलिए वहाँ से गया हो ताकि वह गलील में राज अधिकारी के पुत्र को चंगा कर सके।</w:t>
      </w:r>
    </w:p>
    <w:p>
      <w:pPr/>
      <w:r>
        <w:rPr>
          <w:lang w:val="hi_IN" w:bidi="hi_IN"/>
        </w:rPr>
      </w:r>
      <w:r>
        <w:rPr>
          <w:lang w:val="hi_IN" w:bidi="hi_IN"/>
        </w:rPr>
        <w:t>पहले दृश्य में, हम सुनते हैं कि यीशु ने कहा, “एक भविष्यद्वक्ता अपने देश में आदर नहीं पाता।” हो सकता है यह बात यीशु ने अपने चेलों से कही हो। लेखक यूहन्ना ने संभव है कि यह बात यहाँ इसलिए जोड़ी हो ताकि वह बता सके कि गलील, जो यीशु का अपना क्षेत्र था, वहाँ यीशु के साथ किस तरह की बातें होती थीं। यह बात यह भी दिखाती है कि सामरिया क्षेत्र के सामरियों ने यीशु को इतनी अच्छी तरह क्यों स्वीकार किया। याद रखें कि यह स्पष्ट नहीं है कि यह बात यहाँ क्यों जोड़ी गई है।</w:t>
      </w:r>
    </w:p>
    <w:p>
      <w:pPr/>
      <w:r>
        <w:rPr>
          <w:lang w:val="hi_IN" w:bidi="hi_IN"/>
        </w:rPr>
      </w:r>
      <w:r>
        <w:rPr>
          <w:lang w:val="hi_IN" w:bidi="hi_IN"/>
        </w:rPr>
        <w:t>यीशु गलील में पहुँचता है, और वहाँ के लोग उसका स्वागत करते हैं। याद रखें कि गलीलियों द्वारा यीशु का स्वागत करने के पीछे एक कहानी है। उनमें से कुछ लोग फसह के पर्व के समय यरूशलेम में थे और उन्हें वहाँ यीशु द्वारा किए गए चिन्ह याद थे। वह काना नगर जाता है, जो यीशु के जीवन में एक महत्वपूर्ण नगर है। काना वह स्थान है जहाँ यीशु ने एक विवाह में पानी को दाखरस में बदला था। पहला दृश्य तब समाप्त होता है जब यीशु काना पहुँचता है।</w:t>
      </w:r>
    </w:p>
    <w:p>
      <w:pPr/>
      <w:r>
        <w:rPr>
          <w:lang w:val="hi_IN" w:bidi="hi_IN"/>
        </w:rPr>
      </w:r>
      <w:r>
        <w:rPr>
          <w:lang w:val="hi_IN" w:bidi="hi_IN"/>
        </w:rPr>
        <w:t>दूसरा दृश्य एक नए पात्र के परिचय के साथ शुरू होता है। मूल भाषा में, “अब” शब्द कहानी में नए पात्र का परिचय देता है।</w:t>
      </w:r>
    </w:p>
    <w:p>
      <w:pPr/>
      <w:r>
        <w:rPr>
          <w:lang w:val="hi_IN" w:bidi="hi_IN"/>
        </w:rPr>
      </w:r>
      <w:r>
        <w:rPr>
          <w:lang w:val="hi_IN" w:bidi="hi_IN"/>
        </w:rPr>
        <w:t>यहाँ रुकें और समूह के रूप में इस प्रश्न पर चर्चा करें। आप अपनी भाषा में किसी कहानी में नए पात्र का परिचय कैसे देते हैं? इस ऑडियो को यहाँ रोकें।</w:t>
      </w:r>
    </w:p>
    <w:p>
      <w:pPr/>
      <w:r>
        <w:rPr>
          <w:lang w:val="hi_IN" w:bidi="hi_IN"/>
        </w:rPr>
      </w:r>
      <w:r>
        <w:rPr>
          <w:lang w:val="hi_IN" w:bidi="hi_IN"/>
        </w:rPr>
        <w:t>राज अधिकारी कफरनहूम में रहता था, जो काना नगर के पास का एक नगर था। राज अधिकारी का पुत्र कफरनहूम में बीमार था।</w:t>
      </w:r>
    </w:p>
    <w:p>
      <w:pPr/>
      <w:r>
        <w:rPr>
          <w:lang w:val="hi_IN" w:bidi="hi_IN"/>
        </w:rPr>
      </w:r>
      <w:r>
        <w:rPr>
          <w:lang w:val="hi_IN" w:bidi="hi_IN"/>
        </w:rPr>
        <w:t xml:space="preserve">यहाँ रुकें और यदि आवश्यकता हो तो समूह में फिर से </w:t>
      </w:r>
      <w:r>
        <w:rPr>
          <w:lang w:val="hi_IN" w:bidi="hi_IN"/>
        </w:rPr>
        <w:t>काना और कफरनहूम</w:t>
      </w:r>
      <w:r>
        <w:rPr>
          <w:lang w:val="hi_IN" w:bidi="hi_IN"/>
        </w:rPr>
        <w:t xml:space="preserve"> के नक्शे को देखें। इस ऑडियो को यहाँ रोकें।</w:t>
      </w:r>
    </w:p>
    <w:p>
      <w:pPr/>
      <w:r>
        <w:rPr>
          <w:lang w:val="hi_IN" w:bidi="hi_IN"/>
        </w:rPr>
      </w:r>
      <w:r>
        <w:rPr>
          <w:lang w:val="hi_IN" w:bidi="hi_IN"/>
        </w:rPr>
        <w:t>राज अधिकारी किसी से सुनता है कि यीशु गलील में है इसलिए वह यीशु से मिलने के लिए कफरनहूम से काना की यात्रा करता है। याद रखें कि कफरनहूम झील के किनारे है, इसलिए वह काना से निचले स्थान पर बसा है। वह अधिकारी यीशु को ढूँढने के लिए काना नगर को जाता है।</w:t>
      </w:r>
    </w:p>
    <w:p>
      <w:pPr/>
      <w:r>
        <w:rPr>
          <w:lang w:val="hi_IN" w:bidi="hi_IN"/>
        </w:rPr>
      </w:r>
      <w:r>
        <w:rPr>
          <w:lang w:val="hi_IN" w:bidi="hi_IN"/>
        </w:rPr>
        <w:t>यहाँ रुकें और समूह के रूप में इस प्रश्न पर चर्चा करें। आप अपनी भाषा में स्थानों तक और स्थानों से यात्रा करने के बारे में कैसे बात करते हैं? उदाहरण के लिए, यदि आप किसी ऊँचाई पर बसे नगर से किसी निचले नगर की यात्रा करते हैं, तो आप क्या कहते हैं? आप अपनी भाषा में पूर्व, पश्चिम, उत्तर और दक्षिण की दिशा कैसे दिखाते हैं? इस ऑडियो को यहाँ रोकें।</w:t>
      </w:r>
    </w:p>
    <w:p>
      <w:pPr/>
      <w:r>
        <w:rPr>
          <w:lang w:val="hi_IN" w:bidi="hi_IN"/>
        </w:rPr>
      </w:r>
      <w:r>
        <w:rPr>
          <w:lang w:val="hi_IN" w:bidi="hi_IN"/>
        </w:rPr>
        <w:t>राज अधिकारी यीशु से विनती करता है कि वह उसके बीमार पुत्र को चंगा करने के लिए कफरनहूम में आए। याद रखें कि अब लोगों को पता चलता है कि उसका पुत्र मरने वाला है। इसका अर्थ है कि पुत्र बहुत बीमार था। मूल भाषा में “विनती करना” शब्द यह दिखाता है कि राज अधिकारी बार-बार यीशु से कफरनहूम आकर अपने बीमार पुत्र को चंगा करने के लिए कह रहा था।</w:t>
      </w:r>
    </w:p>
    <w:p>
      <w:pPr/>
      <w:r>
        <w:rPr>
          <w:lang w:val="hi_IN" w:bidi="hi_IN"/>
        </w:rPr>
      </w:r>
      <w:r>
        <w:rPr>
          <w:lang w:val="hi_IN" w:bidi="hi_IN"/>
        </w:rPr>
        <w:t xml:space="preserve">याद रखें कि यीशु तुरन्त उसके बीमार पुत्र को चंगा नहीं करता है। यीशु पहले उस व्यक्ति से और वहाँ मौजूद सभी लोगों से कुछ कहता है। यीशु कहता है कि लोग तब तक उस पर विश्वास नहीं करते जब तक कि वे चिन्ह और अद्भुत काम न देख लें। मूल भाषा में, यहाँ दो नकारात्मक शब्द हैं: "यदि तुम चिन्ह </w:t>
      </w:r>
      <w:r>
        <w:rPr>
          <w:b/>
          <w:lang w:val="hi_IN" w:bidi="hi_IN"/>
        </w:rPr>
        <w:t>नहीं</w:t>
      </w:r>
      <w:r>
        <w:rPr>
          <w:lang w:val="hi_IN" w:bidi="hi_IN"/>
        </w:rPr>
        <w:t xml:space="preserve"> देखोगे, तो तुम विश्वास </w:t>
      </w:r>
      <w:r>
        <w:rPr>
          <w:b/>
          <w:lang w:val="hi_IN" w:bidi="hi_IN"/>
        </w:rPr>
        <w:t>कभी नहीं</w:t>
      </w:r>
      <w:r>
        <w:rPr>
          <w:lang w:val="hi_IN" w:bidi="hi_IN"/>
        </w:rPr>
        <w:t xml:space="preserve"> करोगे।" यह यीशु के शब्दों पर जोर देता है। लोग ज्यादातर यीशु के चमत्कार और चिन्ह देखना ही चाहते थे। इसका यह अर्थ नहीं है कि उन्हें उस पर सच्चा विश्वास था, या वे यीशु को वह प्रतिज्ञा किया गया उद्धारकर्ता मानते थे जो उनके पापों को दूर करता है।</w:t>
      </w:r>
    </w:p>
    <w:p>
      <w:pPr/>
      <w:r>
        <w:rPr>
          <w:lang w:val="hi_IN" w:bidi="hi_IN"/>
        </w:rPr>
      </w:r>
      <w:r>
        <w:rPr>
          <w:lang w:val="hi_IN" w:bidi="hi_IN"/>
        </w:rPr>
        <w:t>याद रखें, राज अधिकारी फिर से यीशु से विनती करता है कि वह कफरनहूम आकर उसके बीमार पुत्र को चंगा करे। याद रखें कि वह राज अधिकारी आदर के साथ यीशु को “प्रभु” या “स्वामी” कहकर पुकारता है। फिर से, यहाँ यह बताया गया है कि उसका पुत्र मरने के करीब था।</w:t>
      </w:r>
    </w:p>
    <w:p>
      <w:pPr/>
      <w:r>
        <w:rPr>
          <w:lang w:val="hi_IN" w:bidi="hi_IN"/>
        </w:rPr>
      </w:r>
      <w:r>
        <w:rPr>
          <w:lang w:val="hi_IN" w:bidi="hi_IN"/>
        </w:rPr>
        <w:t>दूसरे दृश्य का अंतिम भाग वह है जब यीशु बीमार पुत्र को चंगा करता है। यीशु राज अधिकारी से कहता है कि तु अपने घर लौट जा, तेरा पुत्र जीवित है। इसका अर्थ है कि पुत्र चंगा हो जाएगा। याद रखें कि यीशु ने अपने शब्दों से ही बीमार पुत्र को चंगा किया, और उसे चंगा करने के लिए उसे कफरनहूम जाना भी नहीं पड़ा। यीशु काना में ही ठहरा रहा, और उसने दूर से ही उस बीमार पुत्र को चंगा किया।</w:t>
      </w:r>
    </w:p>
    <w:p>
      <w:pPr/>
      <w:r>
        <w:rPr>
          <w:lang w:val="hi_IN" w:bidi="hi_IN"/>
        </w:rPr>
      </w:r>
      <w:r>
        <w:rPr>
          <w:lang w:val="hi_IN" w:bidi="hi_IN"/>
        </w:rPr>
        <w:t>तीसरे दृश्य में, वह राज अधिकारी यीशु के वचन पर विश्वास करता है कि उसका पुत्र चंगा हो जाएगा। वह अधिकारी काना से अपने घर कफरनहूम की ओर निकल पड़ता है। अगले दिन, रास्ते में उसके सेवक उससे मिलते हैं और उसे बताते हैं कि उसका पुत्र चंगा हो गया है! वह उनसे पूछता है कि उसका पुत्र कब चंगा हुआ, और वे कहते हैं कि यह कल दोपहर के एक बजे हुआ था। तो पिता समझ जाता है कि कल दोपहर एक बजे ही वही समय था, जब यीशु ने कहा था, “तेरा पुत्र जीवित रहेगा!” याद रखें, यही इस कहानी का आखरी और सबसे महत्वपूर्ण भाग है। यह इस कहानी में तीसरी बार यह कहा गया है, "तेरा पुत्र जीवित रहेगा!"</w:t>
      </w:r>
    </w:p>
    <w:p>
      <w:pPr/>
      <w:r>
        <w:rPr>
          <w:lang w:val="hi_IN" w:bidi="hi_IN"/>
        </w:rPr>
      </w:r>
      <w:r>
        <w:rPr>
          <w:lang w:val="hi_IN" w:bidi="hi_IN"/>
        </w:rPr>
        <w:t>बीमार पुत्र के चंगे होने के कारण, राज अधिकारी और उसके घराने के सभी लोग यीशु पर विश्वास करते हैं। वे जानते थे कि यीशु ही उसके पुत्र को चंगा करने वाला था, भले ही उस समय वह किसी दूसरे नगर में था। उन्होंने इस चंगाई के कारण यीशु पर भरोसा किया।</w:t>
      </w:r>
    </w:p>
    <w:p>
      <w:pPr/>
      <w:r>
        <w:rPr>
          <w:lang w:val="hi_IN" w:bidi="hi_IN"/>
        </w:rPr>
      </w:r>
      <w:r>
        <w:rPr>
          <w:lang w:val="hi_IN" w:bidi="hi_IN"/>
        </w:rPr>
        <w:t>याद रखें यह दूसरी बार है जब यीशु यहूदिया से गलील को आता है। पहली बार, जब वह गलील आया तो उसने काना नगर में पानी को दाखरस में बदला। इस बार भी वह काना में ही है और वह कफरनहूम के राज अधिकारी के बेटे को चंगा करता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यूहन्ना 4:43–54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कहानी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चेलों का नाम यहाँ नहीं लिया गया है, लेकिन वे यीशु के साथ यात्रा कर रहे हैं</w:t>
      </w:r>
    </w:p>
    <w:p>
      <w:pPr>
        <w:pStyle w:val="ListBullet"/>
        <w:spacing w:line="240" w:lineRule="auto"/>
        <w:ind w:left="720"/>
      </w:pPr>
      <w:r>
        <w:rPr>
          <w:lang w:val="hi_IN" w:bidi="hi_IN"/>
        </w:rPr>
      </w:r>
      <w:r>
        <w:rPr>
          <w:lang w:val="hi_IN" w:bidi="hi_IN"/>
        </w:rPr>
        <w:t>गलील के लोग</w:t>
      </w:r>
    </w:p>
    <w:p>
      <w:pPr>
        <w:pStyle w:val="ListBullet"/>
        <w:spacing w:line="240" w:lineRule="auto"/>
        <w:ind w:left="720"/>
      </w:pPr>
      <w:r>
        <w:rPr>
          <w:lang w:val="hi_IN" w:bidi="hi_IN"/>
        </w:rPr>
      </w:r>
      <w:r>
        <w:rPr>
          <w:lang w:val="hi_IN" w:bidi="hi_IN"/>
        </w:rPr>
        <w:t>राज अधिकारी</w:t>
      </w:r>
    </w:p>
    <w:p>
      <w:pPr>
        <w:pStyle w:val="ListBullet"/>
        <w:spacing w:line="240" w:lineRule="auto"/>
        <w:ind w:left="720"/>
      </w:pPr>
      <w:r>
        <w:rPr>
          <w:lang w:val="hi_IN" w:bidi="hi_IN"/>
        </w:rPr>
      </w:r>
      <w:r>
        <w:rPr>
          <w:lang w:val="hi_IN" w:bidi="hi_IN"/>
        </w:rPr>
        <w:t>बीमार पुत्र</w:t>
      </w:r>
    </w:p>
    <w:p>
      <w:pPr>
        <w:pStyle w:val="ListBullet"/>
        <w:spacing w:line="240" w:lineRule="auto"/>
        <w:ind w:left="720"/>
      </w:pPr>
      <w:r>
        <w:rPr>
          <w:lang w:val="hi_IN" w:bidi="hi_IN"/>
        </w:rPr>
      </w:r>
      <w:r>
        <w:rPr>
          <w:lang w:val="hi_IN" w:bidi="hi_IN"/>
        </w:rPr>
        <w:t>दास</w:t>
      </w:r>
    </w:p>
    <w:p>
      <w:pPr>
        <w:pStyle w:val="ListBullet"/>
        <w:spacing w:line="240" w:lineRule="auto"/>
        <w:ind w:left="720"/>
      </w:pPr>
      <w:r>
        <w:rPr>
          <w:lang w:val="hi_IN" w:bidi="hi_IN"/>
        </w:rPr>
      </w:r>
      <w:r>
        <w:rPr>
          <w:lang w:val="hi_IN" w:bidi="hi_IN"/>
        </w:rPr>
        <w:t>राज अधिकारी का परिवार</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कहानी के संवाद, उसकी गति, रूपरेखा और घटनाओं के 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बिन्दुओं पर, नाटक को रोककर उस पात्र की भूमिका निभाने वाले व्यक्ति से पूछें "आप क्या महसूस कर रहे हैं या क्या सोच रहे हैं?" पात्र का भूमिका निभाने वाले व्यक्ति को यह जवाब देना चाहिए कि अगर वह उस पात्र की जगह होता तो वह क्या महसूस करता या क्या सोचता। नाटक को फिर से शुरू करें।</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यीशु और उसके चेले सामरियों से बात करने के लिए दो दिन सामरिया में ठहरते हैं। दो दिन बाद, वे सामरिया से निकलते हैं और गलील की ओर अपनी यात्रा शुरू करते हैं। यीशु ने किसी समय अपने चेलों से कहा था, "एक भविष्यद्वक्ता अपने नगर में आदर नहीं पाता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यीशु की भूमिका निभाने वाले व्यक्ति से पूछें, "आप क्या महसूस कर रहे हैं?" वह व्यक्ति इस तरह उत्तर दे सकता है, "सामरिया से जाते हुए दुखी हूँ जहाँ लोग मुझ पर विश्वास करने के लिए तैयार हैं," या "गलील लौटने पर खुश हूँ, भले ही यहाँ मेरा कोई सम्मान या आदर नहीं है," या "मुझे आशा है कि इस बार गलील के लोग विश्वास करेंगे।"</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यीशु गलील में पहुँचा, और गलील के लोगों ने उसका स्वागत किया। उन्हें याद था कि फसह के पर्व के दौरान यीशु ने यरूशलेम में कौन-कौन से चमत्कार किए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गलीली लोगो की भूमिका निभाने वाले व्यक्तिओं से पूछें, "आप कैसा महसूस कर रहे हैं?" लोग इस तरह उत्तर दे सकते हैं, "यह देखने को उत्साहित हैं कि यीशु यहाँ गलील में हमारे लिए किस प्रकार के चमत्कार करेगा, या "यीशु द्वारा यरूशलेम में किए गए सभी चमत्कार याद हैं, जैसे कि मन्दिर को साफ करना, या यीशु का गलील में फिर से स्वागत करके खुश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यीशु और चेले काना पहुँचते हैं, जहाँ यीशु ने अपना पहला चमत्कार किया था। यीशु ने काना में पानी को दाखरस में बदल दिया था। एक राज अधिकारी कफरनहूम में रहता है, जो गलील की झील के पास का एक नगर है। राज अधिकारी का पुत्र बहुत बीमार है, और उसने यीशु के गलील में वापस आने के बारे में सुना। राज अधिकारी काना को जाता है ताकि यीशु से अपने बीमार पुत्र के बारे में बात कर सके।</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राज अधिकारी की भूमिका निभाने वाले व्यक्ति से पूछें, "आप कैसा महसूस कर रहे हैं?" वह व्यक्ति इस तरह उत्तर दे सकता है, "मुझे आशा है कि यीशु मेरे पुत्र को चंगा करने की सामर्थ रखता है," या "मैं चाहता हूँ कि मेरे पुत्र को चंगा करने के लिए यीशु मेरे साथ जल्द ही कफरनहूम को लौट आए," या "मुझे चिंता है कि यीशु के आने से पहले ही मेरा पुत्र मर न जाए।"</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राज अधिकारी काना में पहुँचता है। वह यीशु से विनती करता है कि वह उसके बीमार पुत्र को चंगा करने के लिए कफरनहूम चले। पुत्र मरने ही वाला है। यीशु यह कहकर उत्तर देता है, "यदि तुम लोग चमत्कार और चिन्ह नहीं देखोगे, तो तुम कभी विश्वास नहीं करोगे।"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 xml:space="preserve">गलीली लोगो की भूमिका निभाने वाले व्यक्तिओं से पूछें, "आप कैसा महसूस कर रहे हैं?" लोग इस तरह उत्तर दे सकते हैं, "बुरा लगा है कि यीशु कहता है कि हमें उस पर विश्वास करने के लिए चिन्ह और चमत्कार की आवश्यकता है, या "हमें आशा है कि यीशु हमारे लिए वैसे भी चमत्कार करेगा, या "हैरान हैं कि यीशु </w:t>
      </w:r>
      <w:r>
        <w:rPr>
          <w:b/>
          <w:lang w:val="hi_IN" w:bidi="hi_IN"/>
        </w:rPr>
        <w:t>बिना</w:t>
      </w:r>
      <w:r>
        <w:rPr>
          <w:lang w:val="hi_IN" w:bidi="hi_IN"/>
        </w:rPr>
        <w:t xml:space="preserve"> चिन्ह और चमत्कार दिखाए हमसे विश्वास करने की उम्मीद कैसे कर सकता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याद रखें कि राज अधिकारी फिर से यीशु से विनती करता है कि वह कफरनहूम आकर उसके बीमार पुत्र को चंगा करे। वह चाहता है कि यीशु उसके पुत्र के मरने से पहले ही आए। इस बार, यीशु उत्तर देता है, "अपने घर वापस जा! तेरा पुत्र जीवित रहेगा!" अपने शब्दों के द्वारा, यीशु ने उस बीमार पुत्र को चंगा किया। राज अधिकारी यीशु पर विश्वास करता है और अपने घर कफरनहूम को वापस जाने लगता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राज अधिकारी की भूमिका निभाने वाले व्यक्ति से पूछें, "आप कैसा महसूस कर रहे हैं?" वह व्यक्ति इस तरह उत्तर दे सकता है, "मुझे विश्वास है कि मेरा बीमार पुत्र चंगा हो गया है," या "सोच रहा हूँ कि यीशु कौन है, क्योंकि वह किसी दुसरे नगर से भी मेरे पुत्र को चंगा कर सकता है," या "“मैं अपने पुत्र को खुद देखने के लिए उत्सुक हूँ, ताकि जान सकूँ कि वह ठीक है या नहीं।”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जब राज अधिकारी अपने घर जाने के रास्ते में होता है, तो उसके दास उससे मिलते हैं। दास अधिकारी से कहते हैं कि उसका पुत्र चंगा हो गया है! अधिकारी दासों से पूछता है कि उसका पुत्र किस समय चंगा हुआ। दास उस अधिकारी को बताते हैं कि यह कल दोपहर एक बजे हुआ था। तब वह अधिकारी समझ जाता है कि यह वही समय था जब एक दिन पहले यीशु ने उससे कहा था, “अपने घर लौट जा!” तेरा पुत्र जीवित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दासों की भूमिका निभाने वाले लोगों से पूछें, "आप कैसा महसूस कर रहे हैं?" वे लोग इस तरह उत्तर दे सकते हैं, "“हमें बहुत आश्चर्य हुआ कि बिना किसी वैद्य के आए ही पुत्र चंगा हो गया,” या “हम यीशु पर विश्वास करते हैं,” या "हम अपने स्वामी के साथ आनंद मना रहे हैं कि उसका पुत्र चंगा हो गया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राज अधिकारी और उसके घराने के सभी लोग यीशु पर विश्वास करते हैं और उस पर भरोसा रखते हैं। यह दूसरा चमत्कार है जो यीशु यहूदिया से गलील की यात्रा करने के बाद करता है। पहला चमत्कार भी यहूदिया से गलील की एक और यात्रा के बाद हुआ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बीमार पुत्र की भूमिका निभाने वाले व्यक्ति से पूछें, "आप कैसा महसूस कर रहे हैं?" वह व्यक्ति इस तरह उत्तर दे सकता है, “मुझे चंगा करने की यीशु की सामर्थ्य पर मैं विश्वास करता हूँ," या "आभारी हूँ कि मेरे पिता यीशु से बात करने के लिए काना नगर गया था," या "मैं फिर से यीशु से मिलकर उसे धन्यवाद देना चाहता हूँ कि उसने मुझे बीमारी से चंगा किया।”</w:t>
      </w:r>
      <w:r>
        <w:rPr>
          <w:lang w:val="hi_IN" w:bidi="hi_IN"/>
        </w:rPr>
      </w:r>
    </w:p>
    <w:p>
      <w:pPr>
        <w:pStyle w:val="Heading3"/>
      </w:pPr>
      <w:r>
        <w:rPr>
          <w:lang w:val="hi_IN" w:bidi="hi_IN"/>
        </w:rPr>
        <w:t>आवश्यक जानकारी</w:t>
      </w:r>
    </w:p>
    <w:p>
      <w:pPr/>
      <w:r>
        <w:rPr>
          <w:lang w:val="hi_IN" w:bidi="hi_IN"/>
        </w:rPr>
      </w:r>
      <w:r>
        <w:rPr>
          <w:lang w:val="hi_IN" w:bidi="hi_IN"/>
        </w:rPr>
        <w:t>यूहन्ना 4:43–54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यीशु और उसके चेले यहूदिया से </w:t>
      </w:r>
      <w:r>
        <w:rPr>
          <w:b/>
          <w:lang w:val="hi_IN" w:bidi="hi_IN"/>
        </w:rPr>
        <w:t>गलील</w:t>
      </w:r>
      <w:r>
        <w:rPr>
          <w:lang w:val="hi_IN" w:bidi="hi_IN"/>
        </w:rPr>
        <w:t xml:space="preserve"> की यात्रा कर रहे हैं। वे सामरिया में दो दिन तक ठहरे रहे, और अब वे गलील के लिए अपनी यात्रा फिर से शुरू करते हैं। </w:t>
      </w:r>
      <w:r>
        <w:rPr>
          <w:lang w:val="hi_IN" w:bidi="hi_IN"/>
        </w:rPr>
        <w:t>गलील</w:t>
      </w:r>
      <w:r>
        <w:rPr>
          <w:lang w:val="hi_IN" w:bidi="hi_IN"/>
        </w:rPr>
        <w:t xml:space="preserve"> उत्तर दिशा में पड़ता है, और यीशु गलील से है। गलील के लोगों को गलीली कहा जाता है।</w:t>
      </w:r>
    </w:p>
    <w:p>
      <w:pPr/>
      <w:r>
        <w:rPr>
          <w:lang w:val="hi_IN" w:bidi="hi_IN"/>
        </w:rPr>
      </w:r>
      <w:r>
        <w:rPr>
          <w:lang w:val="hi_IN" w:bidi="hi_IN"/>
        </w:rPr>
        <w:t xml:space="preserve">ज़रूरत हो तो यहाँ रुककर समूह के साथ </w:t>
      </w:r>
      <w:r>
        <w:rPr>
          <w:lang w:val="hi_IN" w:bidi="hi_IN"/>
        </w:rPr>
        <w:t>यहूदिया, सामरिया, सुखार नगर और गलील</w:t>
      </w:r>
      <w:r>
        <w:rPr>
          <w:lang w:val="hi_IN" w:bidi="hi_IN"/>
        </w:rPr>
        <w:t xml:space="preserve"> का नक्शा देखें। इस ऑडियो को यहाँ रोकें।</w:t>
      </w:r>
    </w:p>
    <w:p>
      <w:pPr/>
      <w:r>
        <w:rPr>
          <w:lang w:val="hi_IN" w:bidi="hi_IN"/>
        </w:rPr>
      </w:r>
      <w:r>
        <w:rPr>
          <w:lang w:val="hi_IN" w:bidi="hi_IN"/>
        </w:rPr>
        <w:t xml:space="preserve">यीशु ने कहा कि एक </w:t>
      </w:r>
      <w:r>
        <w:rPr>
          <w:b/>
          <w:lang w:val="hi_IN" w:bidi="hi_IN"/>
        </w:rPr>
        <w:t>भविष्यद्वक्ता</w:t>
      </w:r>
      <w:r>
        <w:rPr>
          <w:lang w:val="hi_IN" w:bidi="hi_IN"/>
        </w:rPr>
        <w:t xml:space="preserve"> अपने नगर आदर नहीं पाता है। भविष्यद्वक्ता वह व्यक्ति होता है जो परमेश्वर की ओर से सन्देश बोलता है। भविष्यद्वक्ता के लिए उसी शब्द का इस्तेमाल करें जो आपने पिछले भागों में इस्तेमाल किया है। </w:t>
      </w:r>
      <w:r>
        <w:rPr>
          <w:b/>
          <w:lang w:val="hi_IN" w:bidi="hi_IN"/>
        </w:rPr>
        <w:t>भविष्यद्वक्ता</w:t>
      </w:r>
      <w:r>
        <w:rPr>
          <w:lang w:val="hi_IN" w:bidi="hi_IN"/>
        </w:rPr>
        <w:t xml:space="preserve"> के बारे में अधिक जानकारी के लिए, मुख्य शब्दावली को देखें।</w:t>
      </w:r>
    </w:p>
    <w:p>
      <w:pPr/>
      <w:r>
        <w:rPr>
          <w:lang w:val="hi_IN" w:bidi="hi_IN"/>
        </w:rPr>
      </w:r>
      <w:r>
        <w:rPr>
          <w:lang w:val="hi_IN" w:bidi="hi_IN"/>
        </w:rPr>
        <w:t xml:space="preserve">गलील के लोगों ने यीशु का स्वागत किया क्योंकि उन्हें पता था कि </w:t>
      </w:r>
      <w:r>
        <w:rPr>
          <w:b/>
          <w:lang w:val="hi_IN" w:bidi="hi_IN"/>
        </w:rPr>
        <w:t>फसह के पर्व</w:t>
      </w:r>
      <w:r>
        <w:rPr>
          <w:lang w:val="hi_IN" w:bidi="hi_IN"/>
        </w:rPr>
        <w:t xml:space="preserve"> में यीशु ने </w:t>
      </w:r>
      <w:r>
        <w:rPr>
          <w:b/>
          <w:lang w:val="hi_IN" w:bidi="hi_IN"/>
        </w:rPr>
        <w:t>यरूशलेम</w:t>
      </w:r>
      <w:r>
        <w:rPr>
          <w:lang w:val="hi_IN" w:bidi="hi_IN"/>
        </w:rPr>
        <w:t xml:space="preserve"> में क्या किया था। यरूशलेम यहूदी लोगों की धार्मिक राजधानी थी। मन्दिर यरूशलेम में था। फसह का पर्व यहूदियों का एक वार्षिक धार्मिक पर्व था जिसे वे यरूशलेम में मिलकर मनाते थे। यरूशलेम और फसह के पर्व के लिए उन्हीं शब्दों का इस्तेमाल करें जो आपने पिछले भागों में इस्तेमाल किया था। </w:t>
      </w:r>
      <w:r>
        <w:rPr>
          <w:lang w:val="hi_IN" w:bidi="hi_IN"/>
        </w:rPr>
        <w:t>यरूशलेम</w:t>
      </w:r>
      <w:r>
        <w:rPr>
          <w:lang w:val="hi_IN" w:bidi="hi_IN"/>
        </w:rPr>
        <w:t xml:space="preserve"> और </w:t>
      </w:r>
      <w:r>
        <w:rPr>
          <w:lang w:val="hi_IN" w:bidi="hi_IN"/>
        </w:rPr>
        <w:t>फसह के पर्व</w:t>
      </w:r>
      <w:r>
        <w:rPr>
          <w:lang w:val="hi_IN" w:bidi="hi_IN"/>
        </w:rPr>
        <w:t xml:space="preserve"> के बारे में अधिक जानकारी के लिए, मुख्य शब्दावली को देखें।</w:t>
      </w:r>
    </w:p>
    <w:p>
      <w:pPr/>
      <w:r>
        <w:rPr>
          <w:lang w:val="hi_IN" w:bidi="hi_IN"/>
        </w:rPr>
      </w:r>
      <w:r>
        <w:rPr>
          <w:lang w:val="hi_IN" w:bidi="hi_IN"/>
        </w:rPr>
        <w:t xml:space="preserve">ज़रूरत हो तो यहाँ रुकें, और समूह के साथ </w:t>
      </w:r>
      <w:r>
        <w:rPr>
          <w:lang w:val="hi_IN" w:bidi="hi_IN"/>
        </w:rPr>
        <w:t>यरूशलेम और गलील</w:t>
      </w:r>
      <w:r>
        <w:rPr>
          <w:lang w:val="hi_IN" w:bidi="hi_IN"/>
        </w:rPr>
        <w:t xml:space="preserve"> के नक्शे को फिर से देखें। इस ऑडियो को यहाँ रोकें।</w:t>
      </w:r>
    </w:p>
    <w:p>
      <w:pPr/>
      <w:r>
        <w:rPr>
          <w:lang w:val="hi_IN" w:bidi="hi_IN"/>
        </w:rPr>
      </w:r>
      <w:r>
        <w:rPr>
          <w:lang w:val="hi_IN" w:bidi="hi_IN"/>
        </w:rPr>
        <w:t xml:space="preserve">यीशु गलील के </w:t>
      </w:r>
      <w:r>
        <w:rPr>
          <w:b/>
          <w:lang w:val="hi_IN" w:bidi="hi_IN"/>
        </w:rPr>
        <w:t>काना</w:t>
      </w:r>
      <w:r>
        <w:rPr>
          <w:lang w:val="hi_IN" w:bidi="hi_IN"/>
        </w:rPr>
        <w:t xml:space="preserve"> नगर में आया। काना वह नगर था जहाँ यीशु ने अपना पहला चमत्कार किया था। यीशु ने एक विवाह में पानी को दाखरस में बदल दिया था। काना गलील की झील के पास के क्षेत्र से ऊँचाई पर स्थित था। काना के लिए उसी शब्द का इस्तेमाल करें जो आपने पिछले भागों में इस्तेमाल किया था।</w:t>
      </w:r>
    </w:p>
    <w:p>
      <w:pPr/>
      <w:r>
        <w:rPr>
          <w:lang w:val="hi_IN" w:bidi="hi_IN"/>
        </w:rPr>
      </w:r>
      <w:r>
        <w:rPr>
          <w:b/>
          <w:lang w:val="hi_IN" w:bidi="hi_IN"/>
        </w:rPr>
        <w:t>कफरनहूम</w:t>
      </w:r>
      <w:r>
        <w:rPr>
          <w:lang w:val="hi_IN" w:bidi="hi_IN"/>
        </w:rPr>
        <w:t xml:space="preserve"> में राज अधिकारी का एक बीमार पुत्र था। कफरनहूम गलील की झील के किनारे बसा एक नगर था। कफरनहूम नगर, काना से लगभग 20 मील, यानी 32 किलोमीटर, दूर था। यह एक महत्वपूर्ण व्यापारिक शहर था। लोगों को कफरनहूम जाने के लिए नीचे की ओर जाना पड़ता था क्योंकि वह समुद्र के पास निचले स्थान पर था। कफरनहूम के लिए उसी शब्द का इस्तेमाल करें जो आपने पिछले भागों में इस्तेमाल किया है। </w:t>
      </w:r>
      <w:r>
        <w:rPr>
          <w:lang w:val="hi_IN" w:bidi="hi_IN"/>
        </w:rPr>
        <w:t>कफरनहूम</w:t>
      </w:r>
      <w:r>
        <w:rPr>
          <w:lang w:val="hi_IN" w:bidi="hi_IN"/>
        </w:rPr>
        <w:t xml:space="preserve"> के बारे में अधिक जानकारी के लिए, मुख्य शब्दावली को देखें।</w:t>
      </w:r>
    </w:p>
    <w:p>
      <w:pPr/>
      <w:r>
        <w:rPr>
          <w:lang w:val="hi_IN" w:bidi="hi_IN"/>
        </w:rPr>
      </w:r>
      <w:r>
        <w:rPr>
          <w:lang w:val="hi_IN" w:bidi="hi_IN"/>
        </w:rPr>
        <w:t xml:space="preserve">ज़रूरत हो तो यहाँ रुकें और समूह के साथ </w:t>
      </w:r>
      <w:r>
        <w:rPr>
          <w:lang w:val="hi_IN" w:bidi="hi_IN"/>
        </w:rPr>
        <w:t>काना और कफरनहूम</w:t>
      </w:r>
      <w:r>
        <w:rPr>
          <w:lang w:val="hi_IN" w:bidi="hi_IN"/>
        </w:rPr>
        <w:t xml:space="preserve"> के नक्शे को फिर से देखें। इस ऑडियो को यहाँ रोकें।</w:t>
      </w:r>
    </w:p>
    <w:p>
      <w:pPr/>
      <w:r>
        <w:rPr>
          <w:lang w:val="hi_IN" w:bidi="hi_IN"/>
        </w:rPr>
      </w:r>
      <w:r>
        <w:rPr>
          <w:lang w:val="hi_IN" w:bidi="hi_IN"/>
        </w:rPr>
        <w:t xml:space="preserve">यीशु ने लोगों से कहा कि अगर वे </w:t>
      </w:r>
      <w:r>
        <w:rPr>
          <w:b/>
          <w:lang w:val="hi_IN" w:bidi="hi_IN"/>
        </w:rPr>
        <w:t>चिह्न और चमत्कार</w:t>
      </w:r>
      <w:r>
        <w:rPr>
          <w:lang w:val="hi_IN" w:bidi="hi_IN"/>
        </w:rPr>
        <w:t xml:space="preserve"> न देखें तो वे कभी विश्वास नहीं करेंगे। चिन्ह का अर्थ है वह चमत्कार जो लोगों को कुछ महत्वपूर्ण बात दिखाने के लिए होता है। "चमत्कार, चिन्ह और अद्भुत काम" के लिए उन्हीं शब्दों का इस्तेमाल करें जो आपने पिछले भागों में इस्तेमाल किए हैं। </w:t>
      </w:r>
      <w:r>
        <w:rPr>
          <w:lang w:val="hi_IN" w:bidi="hi_IN"/>
        </w:rPr>
        <w:t>चमत्कार, चिन्ह और अद्भुत काम</w:t>
      </w:r>
      <w:r>
        <w:rPr>
          <w:lang w:val="hi_IN" w:bidi="hi_IN"/>
        </w:rPr>
        <w:t xml:space="preserve"> शब्दों के बारे में अधिक जानकारी के लिए मुख्य शब्दावली को देखें।</w:t>
      </w:r>
    </w:p>
    <w:p>
      <w:pPr/>
      <w:r>
        <w:rPr>
          <w:lang w:val="hi_IN" w:bidi="hi_IN"/>
        </w:rPr>
      </w:r>
      <w:r>
        <w:rPr>
          <w:lang w:val="hi_IN" w:bidi="hi_IN"/>
        </w:rPr>
        <w:t xml:space="preserve">राज अधिकारी यीशु को “श्रीमान” कहकर बुलाता है, जो सम्मान का शब्द है। इसका अनुवाद "स्वामी" या "प्रभु" के रूप में भी किया जा सकता है। </w:t>
      </w:r>
      <w:r>
        <w:rPr>
          <w:b/>
          <w:lang w:val="hi_IN" w:bidi="hi_IN"/>
        </w:rPr>
        <w:t>प्रभु</w:t>
      </w:r>
      <w:r>
        <w:rPr>
          <w:lang w:val="hi_IN" w:bidi="hi_IN"/>
        </w:rPr>
        <w:t xml:space="preserve"> के लिए उसी शब्द का इस्तेमाल करें जो आपने पिछले भागों में इस्तेमाल किया था। </w:t>
      </w:r>
      <w:r>
        <w:rPr>
          <w:lang w:val="hi_IN" w:bidi="hi_IN"/>
        </w:rPr>
        <w:t>प्रभु</w:t>
      </w:r>
      <w:r>
        <w:rPr>
          <w:lang w:val="hi_IN" w:bidi="hi_IN"/>
        </w:rPr>
        <w:t xml:space="preserve"> के बारे में अधिक जानकारी के लिए, मुख्य शब्दावली को देखें।</w:t>
      </w:r>
    </w:p>
    <w:p>
      <w:pPr/>
      <w:r>
        <w:rPr>
          <w:lang w:val="hi_IN" w:bidi="hi_IN"/>
        </w:rPr>
      </w:r>
      <w:r>
        <w:rPr>
          <w:b/>
          <w:lang w:val="hi_IN" w:bidi="hi_IN"/>
        </w:rPr>
        <w:t>सेवक</w:t>
      </w:r>
      <w:r>
        <w:rPr>
          <w:lang w:val="hi_IN" w:bidi="hi_IN"/>
        </w:rPr>
        <w:t xml:space="preserve"> स्वामी के लिए काम करते हैं। वे स्वामी के घर में रहते हैं, और उन्हें कोई मजदूरी नहीं मिलती। वे दासों के समान हैं। सेवकों के लिए उसी शब्द का इस्तेमाल करें जो आपने पिछले भागों में इस्तेमाल किया है। </w:t>
      </w:r>
      <w:r>
        <w:rPr>
          <w:lang w:val="hi_IN" w:bidi="hi_IN"/>
        </w:rPr>
        <w:t>सेवकों</w:t>
      </w:r>
      <w:r>
        <w:rPr>
          <w:lang w:val="hi_IN" w:bidi="hi_IN"/>
        </w:rPr>
        <w:t xml:space="preserve"> के बारे में अधिक जानकारी के लिए, मुख्य शब्दावली देखें।</w:t>
      </w:r>
    </w:p>
    <w:p>
      <w:pPr/>
      <w:r>
        <w:rPr>
          <w:lang w:val="hi_IN" w:bidi="hi_IN"/>
        </w:rPr>
      </w:r>
      <w:r>
        <w:rPr>
          <w:lang w:val="hi_IN" w:bidi="hi_IN"/>
        </w:rPr>
        <w:t>सेवकों ने अपने स्वामी को बताया कि उसका बीमार पुत्र कल “सातवें घंटे” में चंगा हो गया था। रोमी लोग दिन के घंटों की गिनती सुबह 6 बजे से शुरू करते थे, इसलिए सातवाँ घंटा का मतलब दोपहर 1 बजे से है।</w:t>
      </w:r>
    </w:p>
    <w:p>
      <w:pPr/>
      <w:r>
        <w:rPr>
          <w:lang w:val="hi_IN" w:bidi="hi_IN"/>
        </w:rPr>
      </w:r>
      <w:r>
        <w:rPr>
          <w:lang w:val="hi_IN" w:bidi="hi_IN"/>
        </w:rPr>
        <w:t xml:space="preserve">राज अधिकारी और उसके पूरे </w:t>
      </w:r>
      <w:r>
        <w:rPr>
          <w:b/>
          <w:lang w:val="hi_IN" w:bidi="hi_IN"/>
        </w:rPr>
        <w:t>घराने</w:t>
      </w:r>
      <w:r>
        <w:rPr>
          <w:lang w:val="hi_IN" w:bidi="hi_IN"/>
        </w:rPr>
        <w:t xml:space="preserve"> के लोग यीशु पर विश्वास करते थे। घराना उन सभी लोगों को दर्शाता है जो उस घर में रहते हैं। इसमें घर का मुखिया, उसकी पत्नी, बच्चे, अविवाहित बच्चे, विवाहित बेटे और उनके परिवार, दूसरे रिश्तेदार, और घर में काम करने वाले सेवक या दास शामिल हैं।</w:t>
      </w:r>
    </w:p>
    <w:p>
      <w:pPr/>
      <w:r>
        <w:rPr>
          <w:lang w:val="hi_IN" w:bidi="hi_IN"/>
        </w:rPr>
      </w:r>
      <w:r>
        <w:rPr>
          <w:lang w:val="hi_IN" w:bidi="hi_IN"/>
        </w:rPr>
        <w:t xml:space="preserve">यहाँ रुकें और समूह के रूप में चर्चा करें कि आप </w:t>
      </w:r>
      <w:r>
        <w:rPr>
          <w:b/>
          <w:lang w:val="hi_IN" w:bidi="hi_IN"/>
        </w:rPr>
        <w:t>घराने</w:t>
      </w:r>
      <w:r>
        <w:rPr>
          <w:lang w:val="hi_IN" w:bidi="hi_IN"/>
        </w:rPr>
        <w:t xml:space="preserve"> के लिए किस शब्द या वाक्यांश का इस्तेमाल करेंगे। अधिक जानकारी के लिए मुख्य शब्दावली में </w:t>
      </w:r>
      <w:r>
        <w:rPr>
          <w:lang w:val="hi_IN" w:bidi="hi_IN"/>
        </w:rPr>
        <w:t>घराना</w:t>
      </w:r>
      <w:r>
        <w:rPr>
          <w:lang w:val="hi_IN" w:bidi="hi_IN"/>
        </w:rPr>
        <w:t xml:space="preserve"> शब्द को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 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यूहन्ना 5:1–15</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यूहन्ना 5:1–15 को सुनें और अपने मन में रखें।</w:t>
      </w:r>
    </w:p>
    <w:p>
      <w:pPr/>
      <w:r>
        <w:rPr>
          <w:lang w:val="hi_IN" w:bidi="hi_IN"/>
        </w:rPr>
      </w:r>
      <w:r>
        <w:rPr>
          <w:lang w:val="hi_IN" w:bidi="hi_IN"/>
        </w:rPr>
        <w:t>यदि सम्भव हो, तो यूहन्ना 5:1–15 का ऑडियो संस्करण तीन बार, तीन अलग-अलग अनुवादों में सुनें। उसके बाद एक समूह के रूप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w:t>
      </w:r>
    </w:p>
    <w:p>
      <w:pPr>
        <w:pStyle w:val="ListBullet"/>
        <w:spacing w:line="240" w:lineRule="auto"/>
        <w:ind w:left="720"/>
      </w:pPr>
      <w:r>
        <w:rPr>
          <w:lang w:val="hi_IN" w:bidi="hi_IN"/>
        </w:rPr>
      </w:r>
      <w:r>
        <w:rPr>
          <w:lang w:val="hi_IN" w:bidi="hi_IN"/>
        </w:rPr>
        <w:t>इस भाग में आपको क्या अच्छा नहीं लगा या क्या समझ नहीं आया?</w:t>
      </w:r>
    </w:p>
    <w:p>
      <w:pPr>
        <w:pStyle w:val="ListBullet"/>
        <w:spacing w:line="240" w:lineRule="auto"/>
        <w:ind w:left="720"/>
      </w:pPr>
      <w:r>
        <w:rPr>
          <w:lang w:val="hi_IN" w:bidi="hi_IN"/>
        </w:rPr>
      </w:r>
      <w:r>
        <w:rPr>
          <w:lang w:val="hi_IN" w:bidi="hi_IN"/>
        </w:rPr>
        <w:t>यह भाग हमें यीशु के बारे में क्या बताता है?</w:t>
      </w:r>
    </w:p>
    <w:p>
      <w:pPr>
        <w:pStyle w:val="ListBullet"/>
        <w:spacing w:line="240" w:lineRule="auto"/>
        <w:ind w:left="720"/>
      </w:pPr>
      <w:r>
        <w:rPr>
          <w:lang w:val="hi_IN" w:bidi="hi_IN"/>
        </w:rPr>
      </w:r>
      <w:r>
        <w:rPr>
          <w:lang w:val="hi_IN" w:bidi="hi_IN"/>
        </w:rPr>
        <w:t>यह भाग हमें लोगों के बारे में क्या बताता है?</w:t>
      </w:r>
    </w:p>
    <w:p>
      <w:pPr>
        <w:pStyle w:val="ListBullet"/>
        <w:spacing w:line="240" w:lineRule="auto"/>
        <w:ind w:left="720"/>
      </w:pPr>
      <w:r>
        <w:rPr>
          <w:lang w:val="hi_IN" w:bidi="hi_IN"/>
        </w:rPr>
      </w:r>
      <w:r>
        <w:rPr>
          <w:lang w:val="hi_IN" w:bidi="hi_IN"/>
        </w:rPr>
        <w:t>यह भाग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यूहन्ना 5:1–15 का ऑडियो संस्करण सबसे आसानी से समझ में आने वाले अनुवाद में सुनें।</w:t>
      </w:r>
    </w:p>
    <w:p>
      <w:pPr/>
      <w:r>
        <w:rPr>
          <w:lang w:val="hi_IN" w:bidi="hi_IN"/>
        </w:rPr>
      </w:r>
      <w:r>
        <w:rPr>
          <w:lang w:val="hi_IN" w:bidi="hi_IN"/>
        </w:rPr>
        <w:t>पिछली कहानी में, यीशु ने एक अधिकारी के पुत्र को चंगा किया जो लगभग मर गया था। यह पहली बार था जब यीशु ने किसी को चंगा किया। इसके बाद, यीशु यरूशलेम को गया। यरूशलेम यहूदियों के लिए सबसे पवित्र नगर था। यहाँ, यीशु ने एक और व्यक्ति को चंगा किया।</w:t>
      </w:r>
    </w:p>
    <w:p>
      <w:pPr/>
      <w:r>
        <w:rPr>
          <w:lang w:val="hi_IN" w:bidi="hi_IN"/>
        </w:rPr>
      </w:r>
      <w:r>
        <w:rPr>
          <w:lang w:val="hi_IN" w:bidi="hi_IN"/>
        </w:rPr>
        <w:t>यरूशलेम में जहाँ यीशु था, वहां यहूदियों का पर्व चल रहा था। पर्व या भोज वह उत्सव है, जो किसी महत्वपूर्ण व्यक्ति या घटना के सम्मान में मनाया जाता है। यहूदी लोग कई पर्व मनाते थे, लेकिन हम नहीं जानते कि उस समय कौन-सा पर्व मना रहे थे। लेकिन यह पर्व समझने में मदद करता है कि उस समय नगर में बहुत से लोग क्यों थे। यरूशलेम में, शहर के फाटक के पास एक कुण्ड भी था जिसे भेड़ फाटक कहा जाता था, जहाँ लोग अपनी भेड़ों के साथ शहर में प्रवेश करते थे। कुण्ड पानी का एक बड़ा स्थान होता है जहाँ लोग नहा सकते हैं या तैर सकते हैं। उस समय लोग इस कुण्ड को बैतहसदा कहते थे। यह एक अरामी शब्द था। अरामी उस समय की एक भाषा थी, जिसे यीशु जैसे यहूदी लोग बोलते थे। लोग अपनी भेड़ों को उस कुण्ड में धोते थे, फिर उन्हें भेड़–फाटक से होकर नगर में लाते थे। इस तालाब के चारों ओर पाँच ओसारे भी थे। ये खुले स्थान थे, जिनकी छत खंभों या स्तंभों पर टिकी हुई थी। इन ओसारे को बरामदे या गलियारे भी कहा जाता था।</w:t>
      </w:r>
    </w:p>
    <w:p>
      <w:pPr/>
      <w:r>
        <w:rPr>
          <w:lang w:val="hi_IN" w:bidi="hi_IN"/>
        </w:rPr>
      </w:r>
      <w:r>
        <w:rPr>
          <w:lang w:val="hi_IN" w:bidi="hi_IN"/>
        </w:rPr>
        <w:t xml:space="preserve">यहाँ रुकें, और समूह के साथ </w:t>
      </w:r>
      <w:r>
        <w:rPr>
          <w:lang w:val="hi_IN" w:bidi="hi_IN"/>
        </w:rPr>
        <w:t>बैतहसदा के कुण्ड</w:t>
      </w:r>
      <w:r>
        <w:rPr>
          <w:lang w:val="hi_IN" w:bidi="hi_IN"/>
        </w:rPr>
        <w:t xml:space="preserve"> की तस्वीर देखें, जिसमें भेड़–फाटक और पाँचों ओसारे भी दिखते हों। इस ऑडियो को यहाँ रोकें।</w:t>
      </w:r>
    </w:p>
    <w:p>
      <w:pPr/>
      <w:r>
        <w:rPr>
          <w:lang w:val="hi_IN" w:bidi="hi_IN"/>
        </w:rPr>
      </w:r>
      <w:r>
        <w:rPr>
          <w:lang w:val="hi_IN" w:bidi="hi_IN"/>
        </w:rPr>
        <w:t>बहुत से अपाहिज लोग, यानी बीमार लोग, इन ओसारों में रहते थे। उनमें से कुछ अंधे, लंगड़े और लकवाग्रस्त थे। ये लोग कुण्ड के पास के ओसारों में थे क्योंकि वे चंगा होना चाहते थे। वे मानते थे कि अगर कुण्ड का पानी अपने आप हिल जाए, जैसे कोई उसे हिला रहा हो, जबकि वहाँ कोई व्यक्ति न हो, तो इसका मतलब है कि किसी स्वर्गदूत ने कुण्ड के पानी को हिलाया है। जब वे पानी को इस तरह हिलते देखते थे, तो लोग सोचते थे कि जो बीमार व्यक्ति सबसे पहले कुण्ड में उतरेगा, वह चंगा हो जाएगा।</w:t>
      </w:r>
    </w:p>
    <w:p>
      <w:pPr/>
      <w:r>
        <w:rPr>
          <w:lang w:val="hi_IN" w:bidi="hi_IN"/>
        </w:rPr>
      </w:r>
      <w:r>
        <w:rPr>
          <w:lang w:val="hi_IN" w:bidi="hi_IN"/>
        </w:rPr>
        <w:t>यहाँ रुकें और समूह के साथ इस प्रश्न पर चर्चा करें: आपकी संस्कृति में ऐसा कौन-सा स्थान है, जहाँ बीमार लोग जाते हैं, क्योंकि वे मानते हैं कि उस स्थान में उन्हें चंगा करने की शक्ति है? इस ऑडियो को यहाँ रोकें।</w:t>
      </w:r>
    </w:p>
    <w:p>
      <w:pPr/>
      <w:r>
        <w:rPr>
          <w:lang w:val="hi_IN" w:bidi="hi_IN"/>
        </w:rPr>
      </w:r>
      <w:r>
        <w:rPr>
          <w:lang w:val="hi_IN" w:bidi="hi_IN"/>
        </w:rPr>
        <w:t>इन बीमार लोगों में जो चंगा होना चाहते थे, एक ऐसा आदमी भी था जो अड़तीस साल से बीमार था। उस समय ज़्यादातर लोग तीस साल से अधिक नहीं जी पाते थे। इसका मतलब है कि जितने साल लोग जी भी नहीं पाते थे, उससे ज़्यादा सालों से यह व्यक्ति बीमार था। इस कहानी में, यह लगता है कि वह लंगड़ा था। यीशु ने उस आदमी को देखा, और बिना किसी के बताए वह जान गया कि वह बहुत लंबे समय से बीमार है। इससे पता चलता है कि यीशु हर व्यक्ति को बहुत अच्छी तरह से जानता है। यहाँ पर, यीशु और उस व्यक्ति के बीच एक छोटी बातचीत होगी। यीशु ने उस व्यक्ति से पूछा कि क्या वह चंगा होना चाहता है। उस आदमी ने यीशु को उत्तर दिया और कहा कि जब पानी हिलता है, तब उसे पानी में उतरने में मदद करने वाला कोई व्यक्ति उसके पास नहीं होता। जब वह खुद ही कुंड में उतरने की कोशिश करता, तब कोई दूसरा बीमार व्यक्ति उससे पहले वहाँ पहुँच जाता। वह व्यक्ति नहीं जानता था कि यीशु कौन है, इसलिए वह अभी भी कुण्ड में चंगा होने के बारे में ही सोच रहा था। उसे यह विश्वास नहीं था कि यीशु उसे चंगा कर सकता है। फिर, यीशु ने उससे कहा कि उठो, अपनी चटाई उठाओ और चल फिर। चटाई एक पतली चीज़ होती थी, जो लगभग एक व्यक्ति की लंबाई के बराबर होती थी। गरीब, बीमार लोग, और जिनके पास घर नहीं होते थे, वे ऐसी चटाइयों पर सोते थे। यीशु के बोलते ही वह आदमी तुरंत चंगा हो गया। यह दिखाने के लिए कि वह पूरी तरह चंगा हो गया, उसने अपनी चटाई उठाई और चलने-फिरने लगा। इससे पता चलता है कि यीशु वास्तव में परमेश्वर है जिसके पास चंगा करने की सामर्थ है।</w:t>
      </w:r>
    </w:p>
    <w:p>
      <w:pPr/>
      <w:r>
        <w:rPr>
          <w:lang w:val="hi_IN" w:bidi="hi_IN"/>
        </w:rPr>
      </w:r>
      <w:r>
        <w:rPr>
          <w:lang w:val="hi_IN" w:bidi="hi_IN"/>
        </w:rPr>
        <w:t xml:space="preserve">यहाँ रुकें, और समूह के रूप में, एक </w:t>
      </w:r>
      <w:r>
        <w:rPr>
          <w:lang w:val="hi_IN" w:bidi="hi_IN"/>
        </w:rPr>
        <w:t>चटाई</w:t>
      </w:r>
      <w:r>
        <w:rPr>
          <w:lang w:val="hi_IN" w:bidi="hi_IN"/>
        </w:rPr>
        <w:t xml:space="preserve"> की तस्वीर देखें जिस पर कोई व्यक्ति लेटा हुआ हो। इस ऑडियो को यहाँ रोकें।</w:t>
      </w:r>
    </w:p>
    <w:p>
      <w:pPr/>
      <w:r>
        <w:rPr>
          <w:lang w:val="hi_IN" w:bidi="hi_IN"/>
        </w:rPr>
      </w:r>
      <w:r>
        <w:rPr>
          <w:lang w:val="hi_IN" w:bidi="hi_IN"/>
        </w:rPr>
        <w:t>यह एक सब्त के दिन घटित हुआ। सब्त का दिन यहूदियों के लिए एक विशेष दिन होता है। सब्त के दिन यहूदियों को काम नहीं करना होता था बल्कि सिर्फ विश्राम करना होता था। सब्त के दिन को कैसे मनाना है, इस बारे में कोई स्पष्ट नियम नहीं थे, लेकिन उस समय बहुत से यहूदी मानते थे कि यदि कोई अपनी चटाई उठाता है, तो वह सब्त के नियम को तोड़ता है। कुछ यहूदियों ने उस व्यक्ति को सब्त के दिन ऐसा करते हुए देखा। यहाँ “यहूदी” शब्द यहूदी अगुवों की ओर इशारा करता है। वे यहूदी थे जो यहूदी धर्म के अगुवे थे। जब उन्होंने उस आदमी को अपनी चटाई उठाते हुए देखा, तो उन्होंने उससे कहा कि चटाई उठाकर चलने के कारण वह सब्त के नियम का उल्लंघन कर रहा है। लेकिन उस व्यक्ति ने कहा कि जिसने मुझे चंगा किया, उसी ने मुझसे कहा था कि अपनी चटाई उठा और चल-फिर। जब यहूदी अगुवों ने उससे पूछा कि किसने उससे ऐसा कहा, तो वह उत्तर नहीं दे सका, क्योंकि वह नहीं जानता था कि उसे चंगा करने वाला यीशु ही था। वह यीशु से भी पूछ नहीं पाया, क्योंकि यीशु वहाँ से जा चुका था और उस जगह बहुत भीड़ थी।</w:t>
      </w:r>
    </w:p>
    <w:p>
      <w:pPr/>
      <w:r>
        <w:rPr>
          <w:lang w:val="hi_IN" w:bidi="hi_IN"/>
        </w:rPr>
      </w:r>
      <w:r>
        <w:rPr>
          <w:lang w:val="hi_IN" w:bidi="hi_IN"/>
        </w:rPr>
        <w:t>यहाँ रुकें और समूह के रूप में इस प्रश्न पर चर्चा करें: क्या आपकी संस्कृति में कोई ऐसा खास दिन या परंपरा है जिसे लोग पवित्र मानते हैं और जिसे हर हाल में मानना ज़रूरी समझते हैं? आपकी संस्कृति में लोग जब किसी व्यक्ति को इसका उल्लंघन करते हुए देखते हैं तो वे कैसे प्रतिक्रिया देते हैं? इस ऑडियो को यहाँ रोकें।</w:t>
      </w:r>
    </w:p>
    <w:p>
      <w:pPr/>
      <w:r>
        <w:rPr>
          <w:lang w:val="hi_IN" w:bidi="hi_IN"/>
        </w:rPr>
      </w:r>
      <w:r>
        <w:rPr>
          <w:lang w:val="hi_IN" w:bidi="hi_IN"/>
        </w:rPr>
        <w:t>कुछ समय बाद, यीशु उस व्यक्ति से मन्दिर में मिला और उससे कहा कि वह अब फिर पाप न करे। मन्दिर वह स्थान था जहाँ यहूदी परमेश्वर की आराधना करने और बलिदान चढ़ाने के लिए आते थे। यीशु ने उसे चेतावनी दी कि यदि वह फिर से पाप करता है, तो उसे बीमारी से भी बढ़कर कष्ट सहना पड़ सकता है। यीशु शायद उस अनन्त दंड के बारे में कह रहा था, जो परमेश्वर उसे देगा, यदि वह पाप करता ही रहेगा। इसके बाद वह व्यक्ति वहाँ से गया और यहूदी अगुवों को बताया कि उसे चंगा करने वाला यीशु ही था।</w:t>
      </w:r>
      <w:r>
        <w:rPr>
          <w:lang w:val="hi_IN" w:bidi="hi_IN"/>
        </w:rPr>
      </w:r>
    </w:p>
    <w:p>
      <w:pPr>
        <w:pStyle w:val="Heading3"/>
      </w:pPr>
      <w:r>
        <w:rPr>
          <w:lang w:val="hi_IN" w:bidi="hi_IN"/>
        </w:rPr>
        <w:t>घटनाओं को समझाना</w:t>
      </w:r>
    </w:p>
    <w:p>
      <w:pPr/>
      <w:r>
        <w:rPr>
          <w:lang w:val="hi_IN" w:bidi="hi_IN"/>
        </w:rPr>
      </w:r>
      <w:r>
        <w:rPr>
          <w:lang w:val="hi_IN" w:bidi="hi_IN"/>
        </w:rPr>
        <w:t>यूहन्ना 5:1–15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यूहन्ना बैतहसदा के कुण्ड का वर्णन करता है।</w:t>
      </w:r>
    </w:p>
    <w:p>
      <w:pPr/>
      <w:r>
        <w:rPr>
          <w:lang w:val="hi_IN" w:bidi="hi_IN"/>
        </w:rPr>
      </w:r>
      <w:r>
        <w:rPr>
          <w:b/>
          <w:lang w:val="hi_IN" w:bidi="hi_IN"/>
        </w:rPr>
        <w:t>दूसरे दृश्य में:</w:t>
      </w:r>
      <w:r>
        <w:rPr>
          <w:lang w:val="hi_IN" w:bidi="hi_IN"/>
        </w:rPr>
        <w:t xml:space="preserve"> यीशु उस व्यक्ति को चंगा करता है जो अड़तीस साल से बीमार था।</w:t>
      </w:r>
    </w:p>
    <w:p>
      <w:pPr/>
      <w:r>
        <w:rPr>
          <w:lang w:val="hi_IN" w:bidi="hi_IN"/>
        </w:rPr>
      </w:r>
      <w:r>
        <w:rPr>
          <w:b/>
          <w:lang w:val="hi_IN" w:bidi="hi_IN"/>
        </w:rPr>
        <w:t>तीसरे दृश्य में:</w:t>
      </w:r>
      <w:r>
        <w:rPr>
          <w:lang w:val="hi_IN" w:bidi="hi_IN"/>
        </w:rPr>
        <w:t xml:space="preserve"> यहूदी उस व्यक्ति को डांटते हैं क्योंकि वह सब्त के दिन अपनी चटाई उठाकर चलता है।</w:t>
      </w:r>
    </w:p>
    <w:p>
      <w:pPr/>
      <w:r>
        <w:rPr>
          <w:lang w:val="hi_IN" w:bidi="hi_IN"/>
        </w:rPr>
      </w:r>
      <w:r>
        <w:rPr>
          <w:b/>
          <w:lang w:val="hi_IN" w:bidi="hi_IN"/>
        </w:rPr>
        <w:t>चौथे दृश्य में:</w:t>
      </w:r>
      <w:r>
        <w:rPr>
          <w:lang w:val="hi_IN" w:bidi="hi_IN"/>
        </w:rPr>
        <w:t xml:space="preserve"> यीशु फिर से उस व्यक्ति से मिलता है और उसे पाप न करने के लिए कहता है। वह व्यक्ति यहूदियों को बताता है कि उसे चंगा करने वाला यीशु ही था।</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बहुत से बीमार लोग</w:t>
      </w:r>
    </w:p>
    <w:p>
      <w:pPr>
        <w:pStyle w:val="ListBullet"/>
        <w:spacing w:line="240" w:lineRule="auto"/>
        <w:ind w:left="720"/>
      </w:pPr>
      <w:r>
        <w:rPr>
          <w:lang w:val="hi_IN" w:bidi="hi_IN"/>
        </w:rPr>
      </w:r>
      <w:r>
        <w:rPr>
          <w:lang w:val="hi_IN" w:bidi="hi_IN"/>
        </w:rPr>
        <w:t>लंगड़ा व्यक्ति जो चल नहीं सकता था</w:t>
      </w:r>
    </w:p>
    <w:p>
      <w:pPr>
        <w:pStyle w:val="ListBullet"/>
        <w:spacing w:line="240" w:lineRule="auto"/>
        <w:ind w:left="720"/>
      </w:pPr>
      <w:r>
        <w:rPr>
          <w:lang w:val="hi_IN" w:bidi="hi_IN"/>
        </w:rPr>
      </w:r>
      <w:r>
        <w:rPr>
          <w:lang w:val="hi_IN" w:bidi="hi_IN"/>
        </w:rPr>
        <w:t>यहूदी या यहूदी अगुवे</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कहानी की शुरुआत जिस तरह से होती है, उससे पता चलता है कि यह कहानी पिछली कहानी के बाद घटित होती है। यह संबंध ज़रूर दिखाएँ, क्योंकि दोनों कहानियाँ यीशु के चंगा करने के काम को दिखाती हैं।</w:t>
      </w:r>
    </w:p>
    <w:p>
      <w:pPr/>
      <w:r>
        <w:rPr>
          <w:lang w:val="hi_IN" w:bidi="hi_IN"/>
        </w:rPr>
      </w:r>
      <w:r>
        <w:rPr>
          <w:lang w:val="hi_IN" w:bidi="hi_IN"/>
        </w:rPr>
        <w:t>पहले दृश्य में, यीशु यरूशलेम की ओर गया। यरूशलेम एक ऐसा शहर था जो एक पहाड़ी पर स्थित था। जो लोग यरूशलेम जाते थे, उन्हें ऊपर की ओर जाना पड़ता था। उस समय यरूशलेम में यहूदियों का पर्व चल रहा था। इसलिए वहाँ बहुत से लोग गा रहे थे, नाच रहे थे, और साथ में भोजन भी कर रहे थे। यरूशलेम में, बैतहसदा नाम का कुण्ड, भेड़-फाटक, और कुण्ड के चारों ओर बने पाँच ओसारे ज़रूर दिखाएँ। इन ओसारों में अलग-अलग बीमारियों से ग्रस्त लोग मौजूद थे।</w:t>
      </w:r>
    </w:p>
    <w:p>
      <w:pPr/>
      <w:r>
        <w:rPr>
          <w:lang w:val="hi_IN" w:bidi="hi_IN"/>
        </w:rPr>
      </w:r>
      <w:r>
        <w:rPr>
          <w:lang w:val="hi_IN" w:bidi="hi_IN"/>
        </w:rPr>
        <w:t>दूसरे दृश्य में, जो व्यक्ति अड़तीस साल से लंगड़ा था, उसे दुःख सहते हुए दिखाया जाए और उसे बीच में रखा जाए, ताकि लोग उसे देख सकें।</w:t>
      </w:r>
    </w:p>
    <w:p>
      <w:pPr/>
      <w:r>
        <w:rPr>
          <w:lang w:val="hi_IN" w:bidi="hi_IN"/>
        </w:rPr>
      </w:r>
      <w:r>
        <w:rPr>
          <w:lang w:val="hi_IN" w:bidi="hi_IN"/>
        </w:rPr>
        <w:t>यहाँ रुकें और समूह में इस प्रश्न पर चर्चा करें: आपकी संस्कृति में बीमार लोग कैसे दिखते हैं? इस ऑडियो को यहाँ रोकें।</w:t>
      </w:r>
    </w:p>
    <w:p>
      <w:pPr/>
      <w:r>
        <w:rPr>
          <w:lang w:val="hi_IN" w:bidi="hi_IN"/>
        </w:rPr>
      </w:r>
      <w:r>
        <w:rPr>
          <w:lang w:val="hi_IN" w:bidi="hi_IN"/>
        </w:rPr>
        <w:t>यीशु इस व्यक्ति को देखेगा। यह ज़रूर दिखाएँ कि यीशु जानता था कि वह व्यक्ति बहुत लंबे समय से बीमार था। फिर, यीशु और वह व्यक्ति आपस में बात करेंगे। यीशु उस व्यक्ति से पूछेगा कि क्या वह चंगा होना चाहता है। अपनी स्थिति को समझाते समय, वह बीमार व्यक्ति उस कुण्ड की ओर इशारा कर सकता है जहाँ वह जाना चाहता था। बातचीत का अंत यीशु की इस आज्ञा से होगा कि वह व्यक्ति उठे, अपनी चटाई उठाए, और चले-फिरे। इससे वह व्यक्ति तुरन्त चंगा हो जाता है। “तुरंत” शब्द से पता चलता है कि जैसे ही यीशु ने उसे आज्ञा दी, उसी समय वह चंगा हो गया। यह दिखाना ज़रूरी है कि वह व्यक्ति तुरन्त और पूरी तरह से चंगा हो गया। फिर, वह व्यक्ति अपनी चटाई उठाकर चलेगा।</w:t>
      </w:r>
    </w:p>
    <w:p>
      <w:pPr/>
      <w:r>
        <w:rPr>
          <w:lang w:val="hi_IN" w:bidi="hi_IN"/>
        </w:rPr>
      </w:r>
      <w:r>
        <w:rPr>
          <w:lang w:val="hi_IN" w:bidi="hi_IN"/>
        </w:rPr>
        <w:t>तीसरे दृश्य में, जब वह व्यक्ति उठा और अपनी चटाई उठाई, तब यहूदी अगुवे उस पर प्रतिक्रिया देते हैं। उन्होंने उस व्यक्ति से कहा कि आज सब्त का दिन है, और उसने जो किया वह सब्त के नियमों के खिलाफ है। वह व्यक्ति उनसे कहेगा कि जिस व्यक्ति ने उसे चंगा किया, उसी ने उससे कहा था कि अपनी चटाई उठा और चल-फिर। यहूदी अगुवे उस व्यक्ति से पूछेंगे कि किसने उसे ऐसा करने को कहा था। उस व्यक्ति और यहूदी अगुवों के बीच की इस बातचीत में यह दिखाना ज़रूरी है कि दोनों वही शब्द दोहराते हैं जो यीशु ने उस व्यक्ति से कहे थे। वह व्यक्ति यीशु को ढूँढने के लिए चारों ओर देखेगा, लेकिन वहाँ बहुत भीड़ होने के कारण वह उसे नहीं ढूँढ पाएगा।</w:t>
      </w:r>
    </w:p>
    <w:p>
      <w:pPr/>
      <w:r>
        <w:rPr>
          <w:lang w:val="hi_IN" w:bidi="hi_IN"/>
        </w:rPr>
      </w:r>
      <w:r>
        <w:rPr>
          <w:lang w:val="hi_IN" w:bidi="hi_IN"/>
        </w:rPr>
        <w:t>चौथे दृश्य में, कुछ समय बाद, यीशु उस व्यक्ति को मन्दिर में मिलेगा। यीशु की बात में, उसने एक ऐसा शब्द इस्तेमाल किया जो सुनने वाले का ध्यान खींचने के लिए बोला जाता था, ताकि वह आगे कही जाने वाली बात को ध्यान से सुने।</w:t>
      </w:r>
    </w:p>
    <w:p>
      <w:pPr/>
      <w:r>
        <w:rPr>
          <w:lang w:val="hi_IN" w:bidi="hi_IN"/>
        </w:rPr>
      </w:r>
      <w:r>
        <w:rPr>
          <w:lang w:val="hi_IN" w:bidi="hi_IN"/>
        </w:rPr>
        <w:t>यहाँ रुकें और समूह में इस प्रश्न पर चर्चा करें: जब आपकी संस्कृति में लोग एक-दूसरे से बात करते हैं, तो सामने वाले का ध्यान अपनी ओर खींचने के लिए वे कौन-सा शब्द या कौन-से शब्द इस्तेमाल करते हैं? इस ऑडियो को यहाँ रोकें।</w:t>
      </w:r>
    </w:p>
    <w:p>
      <w:pPr/>
      <w:r>
        <w:rPr>
          <w:lang w:val="hi_IN" w:bidi="hi_IN"/>
        </w:rPr>
      </w:r>
      <w:r>
        <w:rPr>
          <w:lang w:val="hi_IN" w:bidi="hi_IN"/>
        </w:rPr>
        <w:t>इसलिए यीशु उस चंगे किए गए व्यक्ति का ध्यान खींचता है और उससे कहता है कि अब वह पूरी तरह ठीक है—वह फिर इस तरह बीमार नहीं होगा। इसके बाद, यीशु उसे चेतावनी देता है। दृश्य का अंत इस बात से होता है कि वह व्यक्ति यहूदी अगुवों को बताता है कि उसे चंगा करने वाला यीशु ही था।</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यूहन्ना 5:1–15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कहानी के चार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बहुत से बीमार लोग</w:t>
      </w:r>
    </w:p>
    <w:p>
      <w:pPr>
        <w:pStyle w:val="ListBullet"/>
        <w:spacing w:line="240" w:lineRule="auto"/>
        <w:ind w:left="720"/>
      </w:pPr>
      <w:r>
        <w:rPr>
          <w:lang w:val="hi_IN" w:bidi="hi_IN"/>
        </w:rPr>
      </w:r>
      <w:r>
        <w:rPr>
          <w:lang w:val="hi_IN" w:bidi="hi_IN"/>
        </w:rPr>
        <w:t>लंगड़ा व्यक्ति जो चल नहीं सकता था</w:t>
      </w:r>
    </w:p>
    <w:p>
      <w:pPr>
        <w:pStyle w:val="ListBullet"/>
        <w:spacing w:line="240" w:lineRule="auto"/>
        <w:ind w:left="720"/>
      </w:pPr>
      <w:r>
        <w:rPr>
          <w:lang w:val="hi_IN" w:bidi="hi_IN"/>
        </w:rPr>
      </w:r>
      <w:r>
        <w:rPr>
          <w:lang w:val="hi_IN" w:bidi="hi_IN"/>
        </w:rPr>
        <w:t>यहूदी अगुवे</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पूरी कहानी का अभिनय करें। इस कहानी के संवाद, उसकी गति, रूपरेखा और घटनाओं के क्रम पर ध्यान दें। सुनिश्चित करें कि अभिनय करते समय, कहानी का कोई महत्वपूर्ण या कठिन भाग छूट न जाए। कहानी के हर भाग को याद रखने में एक-दूसरे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बिन्दुओं पर, नाटक को रोककर उस पात्र की भूमिका निभाने वाले व्यक्ति से पूछें "आप क्या महसूस कर रहे हैं या क्या सोच रहे हैं?" पात्र का किरदार निभाने वाले व्यक्ति को यह जवाब देना चाहिए कि अगर वह उस पात्र के स्थान पर होता तो वह कैसा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पहले दृश्य में, यीशु यरूशलेम की ओर जाता है। वह बैतहसदा नाम के कुण्ड के चारों ओर बने पाँच ओसारो के पास जाता है, और वहाँ वह बहुत से बीमार लोगों को देखता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यीशु की भूमिका निभाने वाले व्यक्ति से पूछें, "आप क्या महसूस कर रहे हैं या क्या सोच रहे हैं?" वह व्यक्ति इस तरह उत्तर दे सकता है, "मैं इन सभी लोगों के लिए दुखी हूँ जो बीमार हैं और उन्हें चंगा करने के लिए बेताब हूँ," या "इन लोगों को दिखाना है कि मेरे पास चंगा करने की सामर्थ है, मुझे उस व्यक्ति को चंगा करना है जो बहुत लंबे समय से बीमार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दूसरे दृश्य में, यीशु और वह व्यक्ति जो अड़तीस साल से बीमार था, आपस में बात करते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बीमार व्यक्ति की भूमिका निभाने वाले से पूछें "आप क्या सोच रहे हैं या क्या महसूस कर रहे हैं?" वह व्यक्ति इस तरह उत्तर दे सकता है जैसे कि, "मैं कई वर्षों से चंगा होना चाहता हूँ, लेकिन कोई भी मेरी मदद करने के लिए तैयार नहीं है," या "मेरी इच्छा है कि कोई मेरी मदद करे ताकि मैं चंगा हो सकूँ।"</w:t>
      </w:r>
    </w:p>
    <w:p>
      <w:pPr>
        <w:pStyle w:val="ListBullet"/>
        <w:spacing w:line="240" w:lineRule="auto"/>
        <w:ind w:left="720"/>
      </w:pPr>
      <w:r>
        <w:rPr>
          <w:lang w:val="hi_IN" w:bidi="hi_IN"/>
        </w:rPr>
      </w:r>
      <w:r>
        <w:rPr>
          <w:lang w:val="hi_IN" w:bidi="hi_IN"/>
        </w:rPr>
        <w:t>आप यीशु की भूमिका निभाने वाले व्यक्ति से यह भी पूछ सकते हैं, “आप क्या महसूस कर रहा है या क्या सोच रहा है?” वह व्यक्ति इस तरह उत्तर दे सकता है, "यह व्यक्ति बहुत लंबे समय से दुःख सह रहा है," या "यदि मैं इस व्यक्ति को चंगा करता हूँ जो बहुत लंबे समय से दुःख सह रहा है, तो इससे यह साबित होगा कि मैं परमेश्वर हूँ और कोई भी बीमारी ऐसी नहीं है जिसे मैं चंगा न कर सकूँ।”</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तीसरे दृश्य में, यहूदी अगुवे उस व्यक्ति को सब्त के दिन अपनी खाट उठाकर चलने के लिए डाँटते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यहूदी अगुवों की भूमिका निभाने वाले व्यक्ति से पूछें, "आप क्या महसूस कर रहे हैं या क्या सोच रहे हैं?" वे इस तरह कह सकते हैं जैसे कि, “यह व्यक्ति हमारी पवित्र व्यवस्था का उल्लंघन कर रहा है!” या "इस व्यक्ति को हमारी पवित्र परंपरा को तोड़ने का दण्ड मिलना चाहिए!"</w:t>
      </w:r>
    </w:p>
    <w:p>
      <w:pPr>
        <w:pStyle w:val="ListBullet"/>
        <w:spacing w:line="240" w:lineRule="auto"/>
        <w:ind w:left="720"/>
      </w:pPr>
      <w:r>
        <w:rPr>
          <w:lang w:val="hi_IN" w:bidi="hi_IN"/>
        </w:rPr>
      </w:r>
      <w:r>
        <w:rPr>
          <w:lang w:val="hi_IN" w:bidi="hi_IN"/>
        </w:rPr>
        <w:t>आप बीमार व्यक्ति की भूमिका निभाने वाले व्यक्ति से भी पूछ सकते हैं, "आप क्या महसूस कर रहे हैं या क्या सोच रहे हैं?" वह व्यक्ति इस तरह उत्तर दे सकता है जैसे कि, "मैं सोच रहा हूँ कि वह व्यक्ति कौन था जिसने मुझे चंगा किया," या "काश मैं उसे फिर से देख सकूँ ताकि मैं उसका धन्यवाद कर सकूँ।"</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चौथे दृश्य में, यीशु और वह व्यक्ति मन्दिर में फिर से मिलेंगे।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यीशु की भूमिका निभाने वाले व्यक्ति से पूछें, "आप क्या महसूस कर रहे हैं या क्या सोच रहे हैं?" वे इस तरह उत्तर दे सकते हैं जैसे कि, "मुझे यह देखकर खुशी है कि यह व्यक्ति पूरी तरह से चंगा हो गया है," या "मैं इस व्यक्ति से बहुत प्रेम करता हूँ—मैं चाहता हूँ कि वह हमेशा के लिए परमेश्वर के साथ रहे।" आप बीमार व्यक्ति की भूमिका निभाने वाले व्यक्ति से भी पूछ सकते हैं, "आप क्या महसूस कर रहे हैं या क्या सोच रहे हैं?" वह व्यक्ति इस तरह उत्तर दे सकता है जैसे कि, "मुझे खुशी है कि मुझे उससे फिर से मिलने का अवसर मिला," या "मुझे उसके बारे में दूसरों को बताने की आवश्यकता है!"</w:t>
      </w:r>
      <w:r>
        <w:rPr>
          <w:lang w:val="hi_IN" w:bidi="hi_IN"/>
        </w:rPr>
      </w:r>
    </w:p>
    <w:p>
      <w:pPr>
        <w:pStyle w:val="Heading3"/>
      </w:pPr>
      <w:r>
        <w:rPr>
          <w:lang w:val="hi_IN" w:bidi="hi_IN"/>
        </w:rPr>
        <w:t>आवश्यक जानकारी</w:t>
      </w:r>
    </w:p>
    <w:p>
      <w:pPr/>
      <w:r>
        <w:rPr>
          <w:lang w:val="hi_IN" w:bidi="hi_IN"/>
        </w:rPr>
      </w:r>
      <w:r>
        <w:rPr>
          <w:lang w:val="hi_IN" w:bidi="hi_IN"/>
        </w:rPr>
        <w:t>यूहन्ना 5:1–15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पिछली कहानी के बाद, यीशु </w:t>
      </w:r>
      <w:r>
        <w:rPr>
          <w:b/>
          <w:lang w:val="hi_IN" w:bidi="hi_IN"/>
        </w:rPr>
        <w:t>यरूशलेम</w:t>
      </w:r>
      <w:r>
        <w:rPr>
          <w:lang w:val="hi_IN" w:bidi="hi_IN"/>
        </w:rPr>
        <w:t xml:space="preserve"> की ओर गया। यरूशलेम यहूदियों के लिए सबसे पवित्र स्थान था, क्योंकि वहाँ मन्दिर था। यहूदी लोग अपने बलिदान चढ़ाने और पर्व मनाने के लिए नियमित रूप से मन्दिर जाते थे। यहूदी धर्म के अगुवे भी यरूशलेम में थे। यरूशलेम का अनुवाद उसी तरह करें जैसे आपने पहले इसका अनुवाद किया है। </w:t>
      </w:r>
      <w:r>
        <w:rPr>
          <w:lang w:val="hi_IN" w:bidi="hi_IN"/>
        </w:rPr>
        <w:t>यरूशलेम</w:t>
      </w:r>
      <w:r>
        <w:rPr>
          <w:lang w:val="hi_IN" w:bidi="hi_IN"/>
        </w:rPr>
        <w:t xml:space="preserve"> के बारे में अधिक जानकारी के लिए, मुख्य शब्दावली को देखें।</w:t>
      </w:r>
    </w:p>
    <w:p>
      <w:pPr/>
      <w:r>
        <w:rPr>
          <w:lang w:val="hi_IN" w:bidi="hi_IN"/>
        </w:rPr>
      </w:r>
      <w:r>
        <w:rPr>
          <w:lang w:val="hi_IN" w:bidi="hi_IN"/>
        </w:rPr>
        <w:t xml:space="preserve">यरूशलेम में, जहाँ यीशु था, वहाँ एक </w:t>
      </w:r>
      <w:r>
        <w:rPr>
          <w:b/>
          <w:lang w:val="hi_IN" w:bidi="hi_IN"/>
        </w:rPr>
        <w:t>पर्व</w:t>
      </w:r>
      <w:r>
        <w:rPr>
          <w:lang w:val="hi_IN" w:bidi="hi_IN"/>
        </w:rPr>
        <w:t xml:space="preserve"> था। पर्व या भोज वह उत्सव है, जो किसी महत्वपूर्ण व्यक्ति या घटना के सम्मान में मनाया जाता है। इसमें आम तौर पर लोग गीत गाते, नाचते, और परिवारों के साथ मिलकर भोजन करते थे। पर्व” शब्द को कभी-कभी उत्सव भी कहा जाता है। पर्व शब्द का अनुवाद उसी तरह करें जैसे आपने इसे पहले किया है। यहूदियों के कई पर्व थे, लेकिन उस समय कौन-सा पर्व चल रहा था, यह स्पष्ट नहीं है। लेकिन इससे यह समझ में आता है कि उस समय यरूशलेम में बहुत से लोग क्यों थे।</w:t>
      </w:r>
    </w:p>
    <w:p>
      <w:pPr/>
      <w:r>
        <w:rPr>
          <w:lang w:val="hi_IN" w:bidi="hi_IN"/>
        </w:rPr>
      </w:r>
      <w:r>
        <w:rPr>
          <w:lang w:val="hi_IN" w:bidi="hi_IN"/>
        </w:rPr>
        <w:t xml:space="preserve">यरूशलेम में एक </w:t>
      </w:r>
      <w:r>
        <w:rPr>
          <w:b/>
          <w:lang w:val="hi_IN" w:bidi="hi_IN"/>
        </w:rPr>
        <w:t>कुण्ड</w:t>
      </w:r>
      <w:r>
        <w:rPr>
          <w:lang w:val="hi_IN" w:bidi="hi_IN"/>
        </w:rPr>
        <w:t xml:space="preserve"> भी था, जिसे लोग </w:t>
      </w:r>
      <w:r>
        <w:rPr>
          <w:b/>
          <w:lang w:val="hi_IN" w:bidi="hi_IN"/>
        </w:rPr>
        <w:t>अरामी</w:t>
      </w:r>
      <w:r>
        <w:rPr>
          <w:lang w:val="hi_IN" w:bidi="hi_IN"/>
        </w:rPr>
        <w:t xml:space="preserve"> भाषा में </w:t>
      </w:r>
      <w:r>
        <w:rPr>
          <w:b/>
          <w:lang w:val="hi_IN" w:bidi="hi_IN"/>
        </w:rPr>
        <w:t>बैतहसदा</w:t>
      </w:r>
      <w:r>
        <w:rPr>
          <w:lang w:val="hi_IN" w:bidi="hi_IN"/>
        </w:rPr>
        <w:t xml:space="preserve"> कहते थे। यह कुण्ड </w:t>
      </w:r>
      <w:r>
        <w:rPr>
          <w:b/>
          <w:lang w:val="hi_IN" w:bidi="hi_IN"/>
        </w:rPr>
        <w:t>भेड़ फाटक</w:t>
      </w:r>
      <w:r>
        <w:rPr>
          <w:lang w:val="hi_IN" w:bidi="hi_IN"/>
        </w:rPr>
        <w:t xml:space="preserve"> के पास स्थित है। कुण्ड पानी का एक बड़ा स्थान होता है जहाँ लोग नहा सकते हैं या तैर सकते हैं। अरामी उस समय की सामान्य भाषा थी जो यहूदी लोग बोलते थे। भेड़ फाटक वह फाटक था, जहाँ लोग कुण्ड में अपनी भेड़ों को साफ करने के बाद उन्हें लेकर अंदर प्रवेश करते थे। कुण्ड में पाँच </w:t>
      </w:r>
      <w:r>
        <w:rPr>
          <w:b/>
          <w:lang w:val="hi_IN" w:bidi="hi_IN"/>
        </w:rPr>
        <w:t>ओसारे</w:t>
      </w:r>
      <w:r>
        <w:rPr>
          <w:lang w:val="hi_IN" w:bidi="hi_IN"/>
        </w:rPr>
        <w:t xml:space="preserve"> भी थे। ये खुले स्थान थे, जिनकी छत खंभों या स्तंभों पर टिकी हुई थी। इन ओसारे को बरामदे या गलियारे भी कहा जाता था।</w:t>
      </w:r>
    </w:p>
    <w:p>
      <w:pPr/>
      <w:r>
        <w:rPr>
          <w:lang w:val="hi_IN" w:bidi="hi_IN"/>
        </w:rPr>
      </w:r>
      <w:r>
        <w:rPr>
          <w:lang w:val="hi_IN" w:bidi="hi_IN"/>
        </w:rPr>
        <w:t>यहाँ रुकें, और समूह के साथ बैतहसदा के कुण्ड की तस्वीर देखें, जिसमें भेड़–फाटक और पाँचों ओसारे भी दिखते हों।</w:t>
      </w:r>
    </w:p>
    <w:p>
      <w:pPr/>
      <w:r>
        <w:rPr>
          <w:lang w:val="hi_IN" w:bidi="hi_IN"/>
        </w:rPr>
      </w:r>
      <w:r>
        <w:rPr>
          <w:lang w:val="hi_IN" w:bidi="hi_IN"/>
        </w:rPr>
        <w:t>समूह में यह भी चर्चा करें कि आप कुण्ड, अरामी, भेड़-फाटक और ओसारों के लिए किस शब्द या वाक्यांश का इस्तेमाल करेंगे। इस ऑडियो को यहाँ रोकें।</w:t>
      </w:r>
    </w:p>
    <w:p>
      <w:pPr/>
      <w:r>
        <w:rPr>
          <w:lang w:val="hi_IN" w:bidi="hi_IN"/>
        </w:rPr>
      </w:r>
      <w:r>
        <w:rPr>
          <w:lang w:val="hi_IN" w:bidi="hi_IN"/>
        </w:rPr>
        <w:t xml:space="preserve">उन ओसारों में बहुत से </w:t>
      </w:r>
      <w:r>
        <w:rPr>
          <w:b/>
          <w:lang w:val="hi_IN" w:bidi="hi_IN"/>
        </w:rPr>
        <w:t>बीमार</w:t>
      </w:r>
      <w:r>
        <w:rPr>
          <w:lang w:val="hi_IN" w:bidi="hi_IN"/>
        </w:rPr>
        <w:t xml:space="preserve"> लोग मौजूद थे। बीमार लोग वे लोग होते हैं जो ऐसी बीमारी से पीड़ित होते हैं जिसके कारण वे आम लोगों की तरह सामान्य काम नहीं कर पाते हैं। वे अक्सर कमजोर भी होते हैं, इसलिए उन्हें दूसरों की देखभाल की ज़रूरत होती हैं। उन ओसारों में रहने वाले बीमार लोगों में अंधे, लंगड़े और लकवाग्रस्त लोग थे।</w:t>
      </w:r>
    </w:p>
    <w:p>
      <w:pPr/>
      <w:r>
        <w:rPr>
          <w:lang w:val="hi_IN" w:bidi="hi_IN"/>
        </w:rPr>
      </w:r>
      <w:r>
        <w:rPr>
          <w:lang w:val="hi_IN" w:bidi="hi_IN"/>
        </w:rPr>
        <w:t>समूह में चर्चा करें कि आप बीमार के लिए किस शब्द या वाक्यांश का इस्तेमाल करेंगे। इस ऑडियो को यहाँ रोकें।</w:t>
      </w:r>
    </w:p>
    <w:p>
      <w:pPr/>
      <w:r>
        <w:rPr>
          <w:lang w:val="hi_IN" w:bidi="hi_IN"/>
        </w:rPr>
      </w:r>
      <w:r>
        <w:rPr>
          <w:lang w:val="hi_IN" w:bidi="hi_IN"/>
        </w:rPr>
        <w:t xml:space="preserve">एक बीमार व्यक्ति सबसे अलग दिखाई देता था, क्योंकि वह अड़तीस साल से बीमार था। यीशु ने उसे देखा और जान गया कि वह बहुत लंबे समय से दुःख सहन कर रहा था। इसलिए, यीशु ने पूछा कि क्या वह चंगा होना चाहता है। उस व्यक्ति ने उत्तर देकर अपनी स्थिति बताई, और फिर यीशु ने उससे कहा, उठ, अपनी चटाई उठा, और चल-फिर। फिर, उस व्यक्ति ने अपनी चटाई उठाई और चलने लगा। यह सब एक </w:t>
      </w:r>
      <w:r>
        <w:rPr>
          <w:b/>
          <w:lang w:val="hi_IN" w:bidi="hi_IN"/>
        </w:rPr>
        <w:t>सब्त</w:t>
      </w:r>
      <w:r>
        <w:rPr>
          <w:lang w:val="hi_IN" w:bidi="hi_IN"/>
        </w:rPr>
        <w:t xml:space="preserve"> के दिन घटित हुआ। सब्त का दिन यहूदियों के लिए एक विशेष दिन होता है। पुराने नियम में, परमेश्वर ने इस्राएलियों को सप्ताह के सातवें दिन विश्राम करके सब्त मनाने का निर्देश दिया। सब्त शब्द का अनुवाद उसी तरह करें जैसे आपने इसे पहले किया है। </w:t>
      </w:r>
      <w:r>
        <w:rPr>
          <w:lang w:val="hi_IN" w:bidi="hi_IN"/>
        </w:rPr>
        <w:t>सब्त</w:t>
      </w:r>
      <w:r>
        <w:rPr>
          <w:lang w:val="hi_IN" w:bidi="hi_IN"/>
        </w:rPr>
        <w:t xml:space="preserve"> के बारे में अधिक जानकारी के लिए, मुख्य शब्दावली को देखें।</w:t>
      </w:r>
    </w:p>
    <w:p>
      <w:pPr/>
      <w:r>
        <w:rPr>
          <w:lang w:val="hi_IN" w:bidi="hi_IN"/>
        </w:rPr>
      </w:r>
      <w:r>
        <w:rPr>
          <w:lang w:val="hi_IN" w:bidi="hi_IN"/>
        </w:rPr>
        <w:t xml:space="preserve">सब्त को सही तरीके से कैसे मनाना है, इसके बारे में कोई साफ़ नियम नहीं थे, लेकिन नए नियम के समय में बहुत से यहूदी मानते थे कि जब कोई अपनी चटाई उठाते हैं, तो वे सब्त का उल्लंघन करते हैं। इसलिए जब </w:t>
      </w:r>
      <w:r>
        <w:rPr>
          <w:b/>
          <w:lang w:val="hi_IN" w:bidi="hi_IN"/>
        </w:rPr>
        <w:t>यहूदी</w:t>
      </w:r>
      <w:r>
        <w:rPr>
          <w:lang w:val="hi_IN" w:bidi="hi_IN"/>
        </w:rPr>
        <w:t xml:space="preserve"> लोगों ने उस व्यक्ति को अपनी चटाई उठाते हुए देखा, तो उन्होंने उसे डाँटते हुए पूछा कि वह सब्त का उल्लंघन क्यों कर रहा है। हो सकता है कि यहाँ "यहूदी" शब्द यहूदी अगुवों, या यहूदी धर्म के अगुवों की ओर इशारा करता हो। इस शब्द का अनुवाद उसी तरह करें जैसे आपने पहले इस शब्द का अनुवाद किया है। </w:t>
      </w:r>
      <w:r>
        <w:rPr>
          <w:lang w:val="hi_IN" w:bidi="hi_IN"/>
        </w:rPr>
        <w:t>येहूदी लोगों</w:t>
      </w:r>
      <w:r>
        <w:rPr>
          <w:lang w:val="hi_IN" w:bidi="hi_IN"/>
        </w:rPr>
        <w:t xml:space="preserve"> के बारे में अधिक जानकारी के लिए, आप मुख्य शब्दावली को देख सकते हैं।</w:t>
      </w:r>
    </w:p>
    <w:p>
      <w:pPr/>
      <w:r>
        <w:rPr>
          <w:lang w:val="hi_IN" w:bidi="hi_IN"/>
        </w:rPr>
      </w:r>
      <w:r>
        <w:rPr>
          <w:lang w:val="hi_IN" w:bidi="hi_IN"/>
        </w:rPr>
        <w:t xml:space="preserve">बाद में, यीशु उस व्यक्ति को मन्दिर में मिलता है। </w:t>
      </w:r>
      <w:r>
        <w:rPr>
          <w:b/>
          <w:lang w:val="hi_IN" w:bidi="hi_IN"/>
        </w:rPr>
        <w:t>मन्दिर</w:t>
      </w:r>
      <w:r>
        <w:rPr>
          <w:lang w:val="hi_IN" w:bidi="hi_IN"/>
        </w:rPr>
        <w:t xml:space="preserve"> वह स्थान था जहाँ यहूदी परमेश्वर की आराधना करने और बलिदान चढ़ाने के लिए आते थे। मंदिर शब्द का अनुवाद उसी तरह करें जैसे आपने पहले इस शब्द का अनुवाद किया है। </w:t>
      </w:r>
      <w:r>
        <w:rPr>
          <w:lang w:val="hi_IN" w:bidi="hi_IN"/>
        </w:rPr>
        <w:t>मंदिर</w:t>
      </w:r>
      <w:r>
        <w:rPr>
          <w:lang w:val="hi_IN" w:bidi="hi_IN"/>
        </w:rPr>
        <w:t xml:space="preserve"> के बारे में अधिक जानकारी के लिए, आप मुख्य शब्दावली को देख सकते हैं। यीशु ने उस व्यक्ति को आज्ञा दी कि वह </w:t>
      </w:r>
      <w:r>
        <w:rPr>
          <w:b/>
          <w:lang w:val="hi_IN" w:bidi="hi_IN"/>
        </w:rPr>
        <w:t>पाप करना</w:t>
      </w:r>
      <w:r>
        <w:rPr>
          <w:lang w:val="hi_IN" w:bidi="hi_IN"/>
        </w:rPr>
        <w:t xml:space="preserve"> छोड़ दे, नहीं तो उसके साथ इससे भी बुरा हो सकता है। पाप शब्द का अनुवाद उसी तरह करें जैसे आपने पहले इस शब्द का अनुवाद किया है। </w:t>
      </w:r>
      <w:r>
        <w:rPr>
          <w:lang w:val="hi_IN" w:bidi="hi_IN"/>
        </w:rPr>
        <w:t>पाप</w:t>
      </w:r>
      <w:r>
        <w:rPr>
          <w:lang w:val="hi_IN" w:bidi="hi_IN"/>
        </w:rPr>
        <w:t xml:space="preserve"> के बारे में अधिक जानकारी के लिए, आप मुख्य शब्दावली को देख सकते हैं। इसके बाद, उस व्यक्ति ने यहूदी अगुवों को बताया कि उसे यीशु ने चंगा किया था।</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आसानी से समझ आने वाले अनुवाद में सुनें।</w:t>
      </w:r>
    </w:p>
    <w:p>
      <w:pPr/>
      <w:r>
        <w:rPr>
          <w:lang w:val="hi_IN" w:bidi="hi_IN"/>
        </w:rPr>
      </w:r>
      <w:r>
        <w:rPr>
          <w:lang w:val="hi_IN" w:bidi="hi_IN"/>
        </w:rPr>
        <w:t>इस सत्र में, सामूहिक रूप में, अपनी भाषा में इस परिच्छेद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यूहन्ना 5:16–23</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यूहन्ना 5:16–23 को सुनें और अपने मन में रखें।</w:t>
      </w:r>
    </w:p>
    <w:p>
      <w:pPr/>
      <w:r>
        <w:rPr>
          <w:lang w:val="hi_IN" w:bidi="hi_IN"/>
        </w:rPr>
      </w:r>
      <w:r>
        <w:rPr>
          <w:lang w:val="hi_IN" w:bidi="hi_IN"/>
        </w:rPr>
        <w:t>यदि सम्भव हो, तो यूहन्ना 5:16–23 का ऑडियो संस्करण तीन बार, तीन अलग-अलग अनुवादों में सुनें। उसके बाद एक समूह के रूप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w:t>
      </w:r>
    </w:p>
    <w:p>
      <w:pPr>
        <w:pStyle w:val="ListBullet"/>
        <w:spacing w:line="240" w:lineRule="auto"/>
        <w:ind w:left="720"/>
      </w:pPr>
      <w:r>
        <w:rPr>
          <w:lang w:val="hi_IN" w:bidi="hi_IN"/>
        </w:rPr>
      </w:r>
      <w:r>
        <w:rPr>
          <w:lang w:val="hi_IN" w:bidi="hi_IN"/>
        </w:rPr>
        <w:t>इस भाग में आपको क्या अच्छा नहीं लगा या क्या समझ नहीं आया?</w:t>
      </w:r>
    </w:p>
    <w:p>
      <w:pPr>
        <w:pStyle w:val="ListBullet"/>
        <w:spacing w:line="240" w:lineRule="auto"/>
        <w:ind w:left="720"/>
      </w:pPr>
      <w:r>
        <w:rPr>
          <w:lang w:val="hi_IN" w:bidi="hi_IN"/>
        </w:rPr>
      </w:r>
      <w:r>
        <w:rPr>
          <w:lang w:val="hi_IN" w:bidi="hi_IN"/>
        </w:rPr>
        <w:t>यह कहानी हमें यीशु या परमेश्वर के बारे में क्या बताती है?</w:t>
      </w:r>
    </w:p>
    <w:p>
      <w:pPr>
        <w:pStyle w:val="ListBullet"/>
        <w:spacing w:line="240" w:lineRule="auto"/>
        <w:ind w:left="720"/>
      </w:pPr>
      <w:r>
        <w:rPr>
          <w:lang w:val="hi_IN" w:bidi="hi_IN"/>
        </w:rPr>
      </w:r>
      <w:r>
        <w:rPr>
          <w:lang w:val="hi_IN" w:bidi="hi_IN"/>
        </w:rPr>
        <w:t>यह भाग हमें लोगों के बारे में क्या बताता है?</w:t>
      </w:r>
    </w:p>
    <w:p>
      <w:pPr>
        <w:pStyle w:val="ListBullet"/>
        <w:spacing w:line="240" w:lineRule="auto"/>
        <w:ind w:left="720"/>
      </w:pPr>
      <w:r>
        <w:rPr>
          <w:lang w:val="hi_IN" w:bidi="hi_IN"/>
        </w:rPr>
      </w:r>
      <w:r>
        <w:rPr>
          <w:lang w:val="hi_IN" w:bidi="hi_IN"/>
        </w:rPr>
        <w:t>यह भाग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यूहन्ना 5:16–23 का ऑडियो संस्करण सबसे आसानी से समझ में आने वाले अनुवाद में सुनें।</w:t>
      </w:r>
    </w:p>
    <w:p>
      <w:pPr/>
      <w:r>
        <w:rPr>
          <w:lang w:val="hi_IN" w:bidi="hi_IN"/>
        </w:rPr>
      </w:r>
      <w:r>
        <w:rPr>
          <w:lang w:val="hi_IN" w:bidi="hi_IN"/>
        </w:rPr>
        <w:t>पिछली कहानी एक ऐसे व्यक्ति के चंगा होने के बारे में थी जो अड़तीस साल से बीमार था। यीशु ने उसे चंगा किया, उसके बाद उसने अपनी चटाई उठाई और चलने लगा। जिस दिन यीशु ने उसे चंगा किया, वह सब्त का दिन था। यह कहानी यीशु के उस अधिकार के बारे में है, जो परमेश्वर के बराबर है।</w:t>
      </w:r>
    </w:p>
    <w:p>
      <w:pPr/>
      <w:r>
        <w:rPr>
          <w:lang w:val="hi_IN" w:bidi="hi_IN"/>
        </w:rPr>
      </w:r>
      <w:r>
        <w:rPr>
          <w:lang w:val="hi_IN" w:bidi="hi_IN"/>
        </w:rPr>
        <w:t>यह कहानी यह बताने से शुरू होती है कि यहूदी क्यों यीशु को सताने लगे। सताना तब होता है, जब कोई व्यक्ति किसी दूसरे व्यक्ति के विश्वास के कारण उसके साथ बुरा व्यवहार करता है। पिछली कहानी की तरह, यहाँ “यहूदी” शब्द से अधिकतर यहूदी अगुवों, यानी यहूदी धर्म के अगुवों की ओर इशारा किया गया है। इस मामले में, यहूदी यीशु के साथ बुरा व्यवहार कर रहे थे, शायद उसे अपमानित करके और उसे व्यवस्था तोड़ने वाला कहकर। वे यीशु को इसलिए सताते थे, क्योंकि यीशु सब्त के दिन चंगा करने जैसे काम कर रहा था सब्त का दिन यहूदियों के लिए एक विशेष दिन होता है। सब्त के दिन यहूदियों को काम नहीं करना होता था। बल्कि, उन्हें पूरे दिन विश्राम करना था। यहूदी अगुवे यीशु के व्यवहार से नाराज़ थे, क्योंकि उनकी नज़र में यीशु उनके धर्म के सबसे पवित्र दिनों में से एक के नियम तोड़ रहा था।</w:t>
      </w:r>
    </w:p>
    <w:p>
      <w:pPr/>
      <w:r>
        <w:rPr>
          <w:lang w:val="hi_IN" w:bidi="hi_IN"/>
        </w:rPr>
      </w:r>
      <w:r>
        <w:rPr>
          <w:lang w:val="hi_IN" w:bidi="hi_IN"/>
        </w:rPr>
        <w:t>यीशु अपने आप का बचाव करता है। यीशु कहता है कि वह सब्त के दिन भी चंगा करने जैसे काम इसलिए करता है, क्योंकि उसका पिता हमेशा काम करता है, सब्त के दिन भी। पिता परमेश्वर को दर्शाता है जो सब कुछ का सृष्टिकर्ता है। लेकिन यहूदी अगुवे यीशु से और भी ज़्यादा नाराज़ हो गए, क्योंकि वह परमेश्वर को अपना पिता कह रहा था। यहूदी लोग परमेश्वर को अपना पिता कहकर पुकारते थे। लेकिन जब यीशु ने परमेश्वर को अपना पिता कहा, तो यहूदी अगुवों ने समझ लिया कि यीशु परमेश्वर के साथ एक विशेष संबंध का दावा कर रहा था। वे समझ गए कि यीशु यह कह रहा था कि उसके पास परमेश्वर के समान अधिकार है। यहूदी अगुवों की नज़र में, यीशु के ये शब्द परमेश्वर का अपमान करते थे। इसलिए, वे यीशु को मार डालने का अवसर ढूँढ़ने लगे।</w:t>
      </w:r>
    </w:p>
    <w:p>
      <w:pPr/>
      <w:r>
        <w:rPr>
          <w:lang w:val="hi_IN" w:bidi="hi_IN"/>
        </w:rPr>
      </w:r>
      <w:r>
        <w:rPr>
          <w:lang w:val="hi_IN" w:bidi="hi_IN"/>
        </w:rPr>
        <w:t>यीशु यहूदी अगुवों को पुत्र के अधिकार के बारे में बताता है। “पुत्र” कहने का मतलब “परमेश्वर का पुत्र” है, और यह एक नाम है जो यीशु के लिए इस्तेमाल होता है। इसलिए जब यीशु “पुत्र” की बात करता है, तो वह वास्तव में अपने बारे में ही कह रहा है। यीशु अपनी बात ऐसे शब्दों से शुरू करता है, जो सुनने वालों का ध्यान खींचते हैं, क्योंकि वह कुछ महत्वपूर्ण और सच्ची बात कहने वाला है।</w:t>
      </w:r>
    </w:p>
    <w:p>
      <w:pPr/>
      <w:r>
        <w:rPr>
          <w:lang w:val="hi_IN" w:bidi="hi_IN"/>
        </w:rPr>
      </w:r>
      <w:r>
        <w:rPr>
          <w:lang w:val="hi_IN" w:bidi="hi_IN"/>
        </w:rPr>
        <w:t>यीशु कहता है कि वह, यानी पुत्र, अपने आप से कुछ भी नहीं करता। वह केवल वही करता है केवल वह जो पिता को करते देखता है। अगर पिता सब्त के दिन काम करता है, तो यीशु, यानी पुत्र, भी सब्त के दिन काम करता है। पिता पुत्र से प्रेम करता है और जो कुछ वह कर रहा है, वह सब पुत्र को दिखाता है। वास्तव में, पिता पुत्र को इससे भी बड़े काम दिखाएगा, जो सब्त के दिन चंगा करने से भी बड़े होंगे, ताकि यहूदी लोग पुत्र की सामर्थ को देख सकें। यीशु बताता है कि इसका क्या अर्थ है। जिस तरह पिता मरे हुओं को जिलाता है ताकि वे फिर से जीवन पाए, उसी तरह पुत्र भी जिसे वह चाहता है, उसे जीवन देता है। यीशु यह भी बताता है कि पिता किसी का न्याय नहीं करता। इसका मतलब है कि पिता यह तय नहीं करता या घोषित नहीं करता कि कोई व्यक्ति मृत्यु के बाद जीवन के योग्य है या नहीं। बल्कि उसने यह अधिकार पुत्र को दिया, ताकि लोग पुत्र का भी वैसे ही आदर करें, जैसे वे पिता का आदर करते हैं।</w:t>
      </w:r>
    </w:p>
    <w:p>
      <w:pPr/>
      <w:r>
        <w:rPr>
          <w:lang w:val="hi_IN" w:bidi="hi_IN"/>
        </w:rPr>
      </w:r>
      <w:r>
        <w:rPr>
          <w:lang w:val="hi_IN" w:bidi="hi_IN"/>
        </w:rPr>
        <w:t>यहाँ रुकें और समूह में इस प्रश्न पर चर्चा करें: जब कोई बहुत बड़ा पद और अधिकार रखने वाला व्यक्ति, जैसे कोई अगुवा या पिता, किसी दूसरे व्यक्ति को कोई बहुत महत्वपूर्ण काम करने का अधिकार देता है, तो वह क्या करता है ताकि लोगों को पता चले कि उस व्यक्ति को अब विशेष पद और अधिकार मिला है? इस ऑडियो को यहाँ रोकें।</w:t>
      </w:r>
    </w:p>
    <w:p>
      <w:pPr/>
      <w:r>
        <w:rPr>
          <w:lang w:val="hi_IN" w:bidi="hi_IN"/>
        </w:rPr>
      </w:r>
      <w:r>
        <w:rPr>
          <w:lang w:val="hi_IN" w:bidi="hi_IN"/>
        </w:rPr>
        <w:t>अगर लोग पुत्र का आदर नहीं करते, तो वे पिता का भी आदर नहीं करते। इसलिए पुत्र के पास जिसे वह चाहता है उसे जीवन देने की सामर्थ और अधिकार है।</w:t>
      </w:r>
    </w:p>
    <w:p>
      <w:pPr/>
      <w:r>
        <w:rPr>
          <w:lang w:val="hi_IN" w:bidi="hi_IN"/>
        </w:rPr>
      </w:r>
      <w:r>
        <w:rPr>
          <w:lang w:val="hi_IN" w:bidi="hi_IN"/>
        </w:rPr>
        <w:t>इसलिए यह कहानी दिखाती है कि यीशु परमेश्वर पिता के बराबर है। लेकिन यहूदियों या यहूदी अगुवों की नज़र में यीशु का यह दावा ईशनिन्दा था। इसी कारण वे यीशु को सताने लगे और उसे मार डालने के तरीके खोजने लगे। यह कहानी यह भी दिखाती है कि यीशु परमेश्वर द्वारा नियुक्त न्यायी है। यहूदी लोग जानते थे कि परमेश्वर सभी लोगों का न्यायी है। उनके लिए यह बात बहुत चौंकाने वाली थी कि न्याय करने वाला यीशु है, न कि परमेश्वर पिता।</w:t>
      </w:r>
      <w:r>
        <w:rPr>
          <w:lang w:val="hi_IN" w:bidi="hi_IN"/>
        </w:rPr>
      </w:r>
    </w:p>
    <w:p>
      <w:pPr>
        <w:pStyle w:val="Heading3"/>
      </w:pPr>
      <w:r>
        <w:rPr>
          <w:lang w:val="hi_IN" w:bidi="hi_IN"/>
        </w:rPr>
        <w:t>घटनाओं को समझाना</w:t>
      </w:r>
    </w:p>
    <w:p>
      <w:pPr/>
      <w:r>
        <w:rPr>
          <w:lang w:val="hi_IN" w:bidi="hi_IN"/>
        </w:rPr>
      </w:r>
      <w:r>
        <w:rPr>
          <w:lang w:val="hi_IN" w:bidi="hi_IN"/>
        </w:rPr>
        <w:t>यूहन्ना 5:16–23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कल्पना करेगा।</w:t>
      </w:r>
    </w:p>
    <w:p>
      <w:pPr/>
      <w:r>
        <w:rPr>
          <w:lang w:val="hi_IN" w:bidi="hi_IN"/>
        </w:rPr>
      </w:r>
      <w:r>
        <w:rPr>
          <w:lang w:val="hi_IN" w:bidi="hi_IN"/>
        </w:rPr>
        <w:t>इस भाग में दो दृश्य हैं।</w:t>
      </w:r>
    </w:p>
    <w:p>
      <w:pPr/>
      <w:r>
        <w:rPr>
          <w:lang w:val="hi_IN" w:bidi="hi_IN"/>
        </w:rPr>
      </w:r>
      <w:r>
        <w:rPr>
          <w:b/>
          <w:lang w:val="hi_IN" w:bidi="hi_IN"/>
        </w:rPr>
        <w:t>पहले दृश्य में:</w:t>
      </w:r>
      <w:r>
        <w:rPr>
          <w:lang w:val="hi_IN" w:bidi="hi_IN"/>
        </w:rPr>
        <w:t xml:space="preserve"> यहूदी यीशु को सताते हैं और उसे मार डालने की कोशिश करते हैं, क्योंकि यीशु सब्त के दिन काम करता है और परमेश्वर को अपना पिता कहता है।</w:t>
      </w:r>
    </w:p>
    <w:p>
      <w:pPr/>
      <w:r>
        <w:rPr>
          <w:lang w:val="hi_IN" w:bidi="hi_IN"/>
        </w:rPr>
      </w:r>
      <w:r>
        <w:rPr>
          <w:b/>
          <w:lang w:val="hi_IN" w:bidi="hi_IN"/>
        </w:rPr>
        <w:t>दूसरे दृश्य में:</w:t>
      </w:r>
      <w:r>
        <w:rPr>
          <w:lang w:val="hi_IN" w:bidi="hi_IN"/>
        </w:rPr>
        <w:t xml:space="preserve"> यीशु इन कामों को सब्त के दिन भी करने का अपना अधिकार बताता है। यीशु यह दावा करेगा कि वह वही करता है जो पिता करता है, और पिता ने उसे यह अधिकार दिया है कि वह तय करे कि कौन जीवन पाने के योग्य है और कौन नहीं।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यहूदी या यहूदी अगुवे</w:t>
      </w:r>
    </w:p>
    <w:p>
      <w:pPr>
        <w:pStyle w:val="ListBullet"/>
        <w:spacing w:line="240" w:lineRule="auto"/>
        <w:ind w:left="720"/>
      </w:pPr>
      <w:r>
        <w:rPr>
          <w:lang w:val="hi_IN" w:bidi="hi_IN"/>
        </w:rPr>
      </w:r>
      <w:r>
        <w:rPr>
          <w:lang w:val="hi_IN" w:bidi="hi_IN"/>
        </w:rPr>
        <w:t>यीशु पुत्र</w:t>
      </w:r>
    </w:p>
    <w:p>
      <w:pPr>
        <w:pStyle w:val="ListBullet"/>
        <w:spacing w:line="240" w:lineRule="auto"/>
        <w:ind w:left="720"/>
      </w:pPr>
      <w:r>
        <w:rPr>
          <w:lang w:val="hi_IN" w:bidi="hi_IN"/>
        </w:rPr>
      </w:r>
      <w:r>
        <w:rPr>
          <w:lang w:val="hi_IN" w:bidi="hi_IN"/>
        </w:rPr>
        <w:t>परमेश्वर पिता</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 स्पष्ट नहीं है कि कहानी कहाँ घटित होती है। शायद यीशु अभी भी यहूदियों या यहूदी अगुवों से बात कर रहा था, जब उन्होंने सब्त के दिन चंगा करने के कारण उसका विरोध किया। लेकिन कहानी का ध्यान यीशु के शब्दों पर है। इसलिए जब आप कहानी को अभिनय में दिखाएँ, तो यीशु के शब्दों को साफ़-साफ़ समझना और सही तरह से इस्तेमाल करना ज़रूरी होगा।</w:t>
      </w:r>
    </w:p>
    <w:p>
      <w:pPr/>
      <w:r>
        <w:rPr>
          <w:lang w:val="hi_IN" w:bidi="hi_IN"/>
        </w:rPr>
      </w:r>
      <w:r>
        <w:rPr>
          <w:lang w:val="hi_IN" w:bidi="hi_IN"/>
        </w:rPr>
        <w:t>पहले दृश्य में, यहूदी अगुवे यीशु को सताएंगे। आप उन्हें क्रोधित या परेशान रूप में चित्रित कर सकते हैं। वे यीशु के साथ बुरा व्यवहार करेंगे, शायद उसे अपमानित करेंगे या उसे व्यवस्था तोड़ने वाला कहेंगे। वे ऐसा इसलिए करेंगे, क्योंकि यीशु सब्त के दिन भी लोगों को चंगा कर रहा था। लेकिन यीशु अपना बचाव करेगा और कहेगा कि उसका पिता सब्त के दिन भी काम करता है, इसलिए वह भी काम करता है। ध्यान रहे कि यहाँ यह दिखाया जाए कि पिता कुछ कर रहा है, जैसे किसी बीमार व्यक्ति को चंगा करना। लेकिन यहूदी अगुवे यीशु से नाराज़ होंगे, क्योंकि वे जानते थे कि यीशु यह दावा कर रहा है कि वह परमेश्वर के बराबर है। इसलिए वे उसे मारने की कोशिश करेंगे।</w:t>
      </w:r>
    </w:p>
    <w:p>
      <w:pPr/>
      <w:r>
        <w:rPr>
          <w:lang w:val="hi_IN" w:bidi="hi_IN"/>
        </w:rPr>
      </w:r>
      <w:r>
        <w:rPr>
          <w:lang w:val="hi_IN" w:bidi="hi_IN"/>
        </w:rPr>
        <w:t>दूसरे दृश्य में, यीशु यहूदी अगुवों को उत्तर देगा। उसकी बात ऐसे शब्दों से शुरू होगा, जो सुनने वालों का ध्यान खींचते हैं, क्योंकि वह जो कहने वाला है वह सच्चा और महत्वपूर्ण है।</w:t>
      </w:r>
    </w:p>
    <w:p>
      <w:pPr/>
      <w:r>
        <w:rPr>
          <w:lang w:val="hi_IN" w:bidi="hi_IN"/>
        </w:rPr>
      </w:r>
      <w:r>
        <w:rPr>
          <w:lang w:val="hi_IN" w:bidi="hi_IN"/>
        </w:rPr>
        <w:t>यहाँ रुकें और समूह में इस प्रश्न पर चर्चा करें: जब आपकी संस्कृति में लोग एक-दूसरे से बात करते हैं, तो सामने वाले का ध्यान अपनी ओर खींचने के लिए वे कौन-सा शब्द या कौन-से शब्द इस्तेमाल करते हैं? इस ऑडियो को यहाँ रोकें।</w:t>
      </w:r>
    </w:p>
    <w:p>
      <w:pPr/>
      <w:r>
        <w:rPr>
          <w:lang w:val="hi_IN" w:bidi="hi_IN"/>
        </w:rPr>
      </w:r>
      <w:r>
        <w:rPr>
          <w:lang w:val="hi_IN" w:bidi="hi_IN"/>
        </w:rPr>
        <w:t>यीशु बताएगा कि सब्त के दिन काम करने का अधिकार उसे कहाँ से मिला है। यहाँ वह अपने आप को पुत्र कहेगा। जब वह कहता है कि पुत्र केवल वही करता है जो पिता उसे दिखाता है, तो यह ज़रूर दिखाइए कि पिता कुछ कर रहा है और वही बात पुत्र को दिखा रहा है। फिर पुत्र वही करेगा, जो पिता कर रहा है। यीशु यह भी कहता है कि पिता पुत्र से प्रेम करता है। पिता मरे हुए लोगों को भी जीवन देता है और वही सामर्थ वह पुत्र को भी देगा। यह ज़रूर दिखाइए कि पिता यह तय नहीं करता कि कौन जीवन के योग्य है और कौन नहीं। उसने पुत्र को यह अधिकार दिया है कि वह तय करे कि कौन जीवन के योग्य है और कौन नहीं। पिता ने यह सब पुत्र के लिए किया, ताकि लोग पुत्र का भी वैसे ही आदर करें, जैसे वे पिता का आदर करते हैं। जो लोग पुत्र का आदर नहीं करते, वे पिता का भी अपमान करते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यूहन्ना 5:16–23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कहानी में दो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यहूदी अगुवे</w:t>
      </w:r>
    </w:p>
    <w:p>
      <w:pPr>
        <w:pStyle w:val="ListBullet"/>
        <w:spacing w:line="240" w:lineRule="auto"/>
        <w:ind w:left="720"/>
      </w:pPr>
      <w:r>
        <w:rPr>
          <w:lang w:val="hi_IN" w:bidi="hi_IN"/>
        </w:rPr>
      </w:r>
      <w:r>
        <w:rPr>
          <w:lang w:val="hi_IN" w:bidi="hi_IN"/>
        </w:rPr>
        <w:t>यीशु पुत्र</w:t>
      </w:r>
    </w:p>
    <w:p>
      <w:pPr>
        <w:pStyle w:val="ListBullet"/>
        <w:spacing w:line="240" w:lineRule="auto"/>
        <w:ind w:left="720"/>
      </w:pPr>
      <w:r>
        <w:rPr>
          <w:lang w:val="hi_IN" w:bidi="hi_IN"/>
        </w:rPr>
      </w:r>
      <w:r>
        <w:rPr>
          <w:lang w:val="hi_IN" w:bidi="hi_IN"/>
        </w:rPr>
        <w:t>परमेश्वर पिता</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पूरी कहानी का अभिनय करें। इस कहानी के संवाद, उसकी गति रूपरेखा और घटनाओं के क्रम, पर ध्यान दें। सुनिश्चित करें कि अभिनय करते समय, कहानी का कोई महत्वपूर्ण या कठिन भाग छूट न जाए। कहानी के हर भाग को याद रखने में एक-दूसरे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अभिनय दूसरी बार करना चाहिए। इस नाटक में कुछ बिन्दुओं पर, अभिनय को रोककर उस पात्र की भूमिका निभाने वाले व्यक्ति से पूछें "आप क्या महसूस कर रहे हैं या क्या सोच रहे हैं?" पात्र निभाने वाले व्यक्ति को यह जवाब देना चाहिए कि अगर वह उस पात्र के स्थान पर होता तो वह कैसा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पहले दृश्य में, यहूदी अगुवे यीशु को सताएंगे और उसे मार डालने की कोशिश करेंगे। क्योंकि यीशु ने कहा था कि उसका पिता काम कर रहा है इसलिए वह भी काम कर रहा है। यीशु यह दावा कर रहा है कि उसके पास परमेश्वर के बराबर अधिकार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यहूदी अगुवों की भूमिका निभाने वाले व्यक्ति से पूछें, "आप क्या महसूस कर रहे हैं या क्या सोच रहे हैं?" लोग इस तरह के उत्तर दे सकते हैं जैसे "यह यीशु निश्चित रूप से पागल हो गया है क्योंकि वह सोचता है कि वह परमेश्वर के बराबर है!" या “यीशु जो बातें कह रहा है और जो काम कर रहा है, उससे वह परमेश्वर का अपमान कर रहा है! हमें उसे मार देना चाहिए!"</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दूसरे दृश्य में, यीशु उस अधिकार के बारे में बताएगा जो परमेश्वर पिता की ओर से मिला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यीशु की भूमिका निभाने वाले व्यक्ति से पूछें, "आप क्या महसूस कर रहे हैं या क्या सोच रहे हैं?" वह व्यक्ति इस तरह के उत्तर दे सकता है जैसे "मुझे खुशी है कि पिता मुझसे प्रेम करता है। इसी कारण वह मुझे वह सब कुछ दिखाता है जो वह करता है, बल्कि इससे भी बड़े काम दिखाता है!” या “मैं पिता का धन्यवाद करता हूँ, जिसने मुझे किसी को भी जीवन देने का अधिकार दिया है। इसके कारण लोग मेरा भी वैसे ही आदर करेंगे, जैसे वे पिता का आदर करते हैं।"</w:t>
      </w:r>
      <w:r>
        <w:rPr>
          <w:lang w:val="hi_IN" w:bidi="hi_IN"/>
        </w:rPr>
      </w:r>
    </w:p>
    <w:p>
      <w:pPr>
        <w:pStyle w:val="Heading3"/>
      </w:pPr>
      <w:r>
        <w:rPr>
          <w:lang w:val="hi_IN" w:bidi="hi_IN"/>
        </w:rPr>
        <w:t>आवश्यक जानकारी</w:t>
      </w:r>
    </w:p>
    <w:p>
      <w:pPr/>
      <w:r>
        <w:rPr>
          <w:lang w:val="hi_IN" w:bidi="hi_IN"/>
        </w:rPr>
      </w:r>
      <w:r>
        <w:rPr>
          <w:lang w:val="hi_IN" w:bidi="hi_IN"/>
        </w:rPr>
        <w:t>यूहन्ना 5:16–23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इस कहानी में </w:t>
      </w:r>
      <w:r>
        <w:rPr>
          <w:b/>
          <w:lang w:val="hi_IN" w:bidi="hi_IN"/>
        </w:rPr>
        <w:t>यहूदी</w:t>
      </w:r>
      <w:r>
        <w:rPr>
          <w:lang w:val="hi_IN" w:bidi="hi_IN"/>
        </w:rPr>
        <w:t xml:space="preserve">, या </w:t>
      </w:r>
      <w:r>
        <w:rPr>
          <w:b/>
          <w:lang w:val="hi_IN" w:bidi="hi_IN"/>
        </w:rPr>
        <w:t>यहूदी अगुवे</w:t>
      </w:r>
      <w:r>
        <w:rPr>
          <w:lang w:val="hi_IN" w:bidi="hi_IN"/>
        </w:rPr>
        <w:t xml:space="preserve">, यीशु को सताते थे। इस शब्द का अनुवाद उसी तरह करें जैसे आपने पहले इस शब्द का अनुवाद किया है। </w:t>
      </w:r>
      <w:r>
        <w:rPr>
          <w:lang w:val="hi_IN" w:bidi="hi_IN"/>
        </w:rPr>
        <w:t>यहूदी</w:t>
      </w:r>
      <w:r>
        <w:rPr>
          <w:lang w:val="hi_IN" w:bidi="hi_IN"/>
        </w:rPr>
        <w:t xml:space="preserve"> के बारे में अधिक जानकारी के लिए, आप मुख्य शब्दावली को देख सकते हैं। वे यीशु को इसलिए सताते थे, क्योंकि यीशु </w:t>
      </w:r>
      <w:r>
        <w:rPr>
          <w:b/>
          <w:lang w:val="hi_IN" w:bidi="hi_IN"/>
        </w:rPr>
        <w:t>सब्त</w:t>
      </w:r>
      <w:r>
        <w:rPr>
          <w:lang w:val="hi_IN" w:bidi="hi_IN"/>
        </w:rPr>
        <w:t xml:space="preserve"> के दिन चंगा करने जैसे काम कर रहा था सब्त का दिन यहूदियों के लिए एक विशेष दिन होता है। पुराने नियम में, परमेश्वर ने इस्राएलियों को सप्ताह के सातवें दिन विश्राम करके सब्त मनाने का निर्देश दिया। इस शब्द का अनुवाद उसी तरह करें जैसे आपने पहले इस शब्द का अनुवाद किया है। </w:t>
      </w:r>
      <w:r>
        <w:rPr>
          <w:lang w:val="hi_IN" w:bidi="hi_IN"/>
        </w:rPr>
        <w:t>सब्त</w:t>
      </w:r>
      <w:r>
        <w:rPr>
          <w:lang w:val="hi_IN" w:bidi="hi_IN"/>
        </w:rPr>
        <w:t xml:space="preserve"> के बारे में अधिक जानकारी के लिए, मुख्य शब्दावली को देखें।</w:t>
      </w:r>
    </w:p>
    <w:p>
      <w:pPr/>
      <w:r>
        <w:rPr>
          <w:lang w:val="hi_IN" w:bidi="hi_IN"/>
        </w:rPr>
      </w:r>
      <w:r>
        <w:rPr>
          <w:lang w:val="hi_IN" w:bidi="hi_IN"/>
        </w:rPr>
        <w:t xml:space="preserve">सब्त को सही तरीके से कैसे मनाना है, इसके बारे में कोई साफ़ नियम नहीं थे, लेकिन नए नियम में बहुत से यहूदी मानते थे कि जब कोई अपनी चटाई उठाते हैं, तो वे सब्त का उल्लंघन करते हैं। यहूदी अगुवों के लिए बीमारों को चंगा करना ऐसा काम था, जो सब्त का उल्लंघन करता था। इसी कारण उन्होंने यीशु को </w:t>
      </w:r>
      <w:r>
        <w:rPr>
          <w:b/>
          <w:lang w:val="hi_IN" w:bidi="hi_IN"/>
        </w:rPr>
        <w:t>सताया</w:t>
      </w:r>
      <w:r>
        <w:rPr>
          <w:lang w:val="hi_IN" w:bidi="hi_IN"/>
        </w:rPr>
        <w:t>। सताना तब होता है, जब कोई व्यक्ति किसी दूसरे व्यक्ति के विश्वास के कारण उसके साथ बुरा व्यवहार करता है।</w:t>
      </w:r>
    </w:p>
    <w:p>
      <w:pPr/>
      <w:r>
        <w:rPr>
          <w:lang w:val="hi_IN" w:bidi="hi_IN"/>
        </w:rPr>
      </w:r>
      <w:r>
        <w:rPr>
          <w:lang w:val="hi_IN" w:bidi="hi_IN"/>
        </w:rPr>
        <w:t xml:space="preserve">यहां रुकें और समूह में चर्चा करें कि आप </w:t>
      </w:r>
      <w:r>
        <w:rPr>
          <w:b/>
          <w:lang w:val="hi_IN" w:bidi="hi_IN"/>
        </w:rPr>
        <w:t>सताने</w:t>
      </w:r>
      <w:r>
        <w:rPr>
          <w:lang w:val="hi_IN" w:bidi="hi_IN"/>
        </w:rPr>
        <w:t xml:space="preserve"> के लिए किस शब्द या वाक्यांश का प्रयोग करेंगे। </w:t>
      </w:r>
      <w:r>
        <w:rPr>
          <w:b/>
          <w:lang w:val="hi_IN" w:bidi="hi_IN"/>
        </w:rPr>
        <w:t>सताने</w:t>
      </w:r>
      <w:r>
        <w:rPr>
          <w:lang w:val="hi_IN" w:bidi="hi_IN"/>
        </w:rPr>
        <w:t xml:space="preserve"> के बारे में अधिक जानकारी के लिए, आप मुख्य शब्दावली को देख सकते हैं। इस ऑडियो को यहाँ रोकें।</w:t>
      </w:r>
    </w:p>
    <w:p>
      <w:pPr/>
      <w:r>
        <w:rPr>
          <w:lang w:val="hi_IN" w:bidi="hi_IN"/>
        </w:rPr>
      </w:r>
      <w:r>
        <w:rPr>
          <w:lang w:val="hi_IN" w:bidi="hi_IN"/>
        </w:rPr>
        <w:t xml:space="preserve">लेकिन यीशु ने कहा कि वह ऐसा इसलिए कर रहा है क्योंकि उसका पिता हमेशा काम करता है। </w:t>
      </w:r>
      <w:r>
        <w:rPr>
          <w:b/>
          <w:lang w:val="hi_IN" w:bidi="hi_IN"/>
        </w:rPr>
        <w:t>पिता</w:t>
      </w:r>
      <w:r>
        <w:rPr>
          <w:lang w:val="hi_IN" w:bidi="hi_IN"/>
        </w:rPr>
        <w:t xml:space="preserve"> परमेश्वर को दर्शाता है जो सब कुछ का सृष्टिकर्ता है। यीशु परमेश्वर को अपना पिता कहता है क्योंकि वह परमेश्वर का पुत्र है। लेकिन यहूदी अगुवे यीशु से खुश नहीं थे, क्योंकि जब उसने परमेश्वर को पिता कहा, तो वह यह दावा कर रहा था कि वह परमेश्वर के बराबर है। इसलिए उन्होंने उसे मारने की कोशिश की। इस शब्द का अनुवाद उसी तरह करें जैसे आपने पहले इस शब्द का अनुवाद किया है।</w:t>
      </w:r>
    </w:p>
    <w:p>
      <w:pPr/>
      <w:r>
        <w:rPr>
          <w:lang w:val="hi_IN" w:bidi="hi_IN"/>
        </w:rPr>
      </w:r>
      <w:r>
        <w:rPr>
          <w:lang w:val="hi_IN" w:bidi="hi_IN"/>
        </w:rPr>
        <w:t xml:space="preserve">यीशु फरीसियों को उत्तर देता है। यहाँ यीशु ने अपने आप को </w:t>
      </w:r>
      <w:r>
        <w:rPr>
          <w:b/>
          <w:lang w:val="hi_IN" w:bidi="hi_IN"/>
        </w:rPr>
        <w:t>पुत्र</w:t>
      </w:r>
      <w:r>
        <w:rPr>
          <w:lang w:val="hi_IN" w:bidi="hi_IN"/>
        </w:rPr>
        <w:t xml:space="preserve"> कहकर संबोधित किया क्योंकि वह परमेश्वर का पुत्र है। मनुष्य के पुत्र का अनुवाद उसी तरह करें जैसे आपने पहले इसका अनुवाद किया है। पिता किसी का </w:t>
      </w:r>
      <w:r>
        <w:rPr>
          <w:b/>
          <w:lang w:val="hi_IN" w:bidi="hi_IN"/>
        </w:rPr>
        <w:t>न्याय</w:t>
      </w:r>
      <w:r>
        <w:rPr>
          <w:lang w:val="hi_IN" w:bidi="hi_IN"/>
        </w:rPr>
        <w:t xml:space="preserve"> नहीं करता। </w:t>
      </w:r>
      <w:r>
        <w:rPr>
          <w:b/>
          <w:lang w:val="hi_IN" w:bidi="hi_IN"/>
        </w:rPr>
        <w:t>न्याय</w:t>
      </w:r>
      <w:r>
        <w:rPr>
          <w:lang w:val="hi_IN" w:bidi="hi_IN"/>
        </w:rPr>
        <w:t xml:space="preserve"> का अर्थ होता है, जब कोई व्यक्ति या लोगों का समूह यह तय करता है कि कोई व्यक्ति अच्छा है या बुरा, या कोई काम सही है या गलत। आमतौर, पर न्याय वही लोग करते हैं, जिन्हें न्यायी के रूप में नियुक्त किया गया होता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आसानी से समझ आने वाले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यूहन्ना 5:24–30</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यूहन्ना 5:24–30 को सुनें और अपने मन में रखें।</w:t>
      </w:r>
    </w:p>
    <w:p>
      <w:pPr/>
      <w:r>
        <w:rPr>
          <w:lang w:val="hi_IN" w:bidi="hi_IN"/>
        </w:rPr>
      </w:r>
      <w:r>
        <w:rPr>
          <w:lang w:val="hi_IN" w:bidi="hi_IN"/>
        </w:rPr>
        <w:t>यदि सम्भव हो, तो यूहन्ना 9:24–34 का ऑडियो संस्करण तीन बार, तीन अलग-अलग अनुवादों में सुनें। उसके बाद एक समूह के रूप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w:t>
      </w:r>
    </w:p>
    <w:p>
      <w:pPr>
        <w:pStyle w:val="ListBullet"/>
        <w:spacing w:line="240" w:lineRule="auto"/>
        <w:ind w:left="720"/>
      </w:pPr>
      <w:r>
        <w:rPr>
          <w:lang w:val="hi_IN" w:bidi="hi_IN"/>
        </w:rPr>
      </w:r>
      <w:r>
        <w:rPr>
          <w:lang w:val="hi_IN" w:bidi="hi_IN"/>
        </w:rPr>
        <w:t>आपको इस भाग में क्या अच्छा नहीं लगा या क्या समझ नहीं आया?</w:t>
      </w:r>
    </w:p>
    <w:p>
      <w:pPr>
        <w:pStyle w:val="ListBullet"/>
        <w:spacing w:line="240" w:lineRule="auto"/>
        <w:ind w:left="720"/>
      </w:pPr>
      <w:r>
        <w:rPr>
          <w:lang w:val="hi_IN" w:bidi="hi_IN"/>
        </w:rPr>
      </w:r>
      <w:r>
        <w:rPr>
          <w:lang w:val="hi_IN" w:bidi="hi_IN"/>
        </w:rPr>
        <w:t>यह भाग हमें परमेश्वर या यीशु के बारे में क्या बताता है?</w:t>
      </w:r>
    </w:p>
    <w:p>
      <w:pPr>
        <w:pStyle w:val="ListBullet"/>
        <w:spacing w:line="240" w:lineRule="auto"/>
        <w:ind w:left="720"/>
      </w:pPr>
      <w:r>
        <w:rPr>
          <w:lang w:val="hi_IN" w:bidi="hi_IN"/>
        </w:rPr>
      </w:r>
      <w:r>
        <w:rPr>
          <w:lang w:val="hi_IN" w:bidi="hi_IN"/>
        </w:rPr>
        <w:t>यह भाग हमें लोगों के बारे में क्या बताता है?</w:t>
      </w:r>
    </w:p>
    <w:p>
      <w:pPr>
        <w:pStyle w:val="ListBullet"/>
        <w:spacing w:line="240" w:lineRule="auto"/>
        <w:ind w:left="720"/>
      </w:pPr>
      <w:r>
        <w:rPr>
          <w:lang w:val="hi_IN" w:bidi="hi_IN"/>
        </w:rPr>
      </w:r>
      <w:r>
        <w:rPr>
          <w:lang w:val="hi_IN" w:bidi="hi_IN"/>
        </w:rPr>
        <w:t>यह भाग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यूहन्ना 5:24–30 का ऑडियो संस्करण सबसे आसानी से समझ में आने वाले अनुवाद में सुनें।</w:t>
      </w:r>
    </w:p>
    <w:p>
      <w:pPr/>
      <w:r>
        <w:rPr>
          <w:lang w:val="hi_IN" w:bidi="hi_IN"/>
        </w:rPr>
      </w:r>
      <w:r>
        <w:rPr>
          <w:lang w:val="hi_IN" w:bidi="hi_IN"/>
        </w:rPr>
        <w:t>पिछली कहानी यीशु के उस अधिकार के बारे में थी, जो परमेश्वर पिता के अधिकार के बराबर है। यीशु बोल रहा है और वह अपने आप को “पुत्र” कहता है, जिसका अर्थ है परमेश्वर का पुत्र। यीशु ने कहा कि पिता ने पुत्र को सब्त के दिन भी काम करने का अधिकार दिया है। पिता ने यीशु, यानी पुत्र, को यह अधिकार भी दिया कि वह जिन्हें जीवन देना चाहता है, उन्हें जीवन दे। इस कहानी में, यीशु बोलना जारी रखता है। यीशु अपने जीवन देने और लोगों का न्याय करने के अधिकार के बारे में और भी बताता है।</w:t>
      </w:r>
    </w:p>
    <w:p>
      <w:pPr/>
      <w:r>
        <w:rPr>
          <w:lang w:val="hi_IN" w:bidi="hi_IN"/>
        </w:rPr>
      </w:r>
      <w:r>
        <w:rPr>
          <w:lang w:val="hi_IN" w:bidi="hi_IN"/>
        </w:rPr>
        <w:t>यीशु अपनी बात ऐसे शब्दों से शुरू करता है, जो सुनने वालों का ध्यान खींचते हैं, क्योंकि वह कुछ महत्वपूर्ण और सच्ची बात कहने वाला है। उसने कहा कि जो लोग उसकी बात सुनते हैं और उसे भेजने वाले पर विश्वास करते हैं, अनन्त जीवन उसका है। जिसने यीशु को भेजा वह परमेश्वर पिता है। परमेश्वर पिता पर विश्वास करने का मतलब है यीशु की हर शिक्षा को सच्चा मानना और उस पर भरोसा करना। इसका मतलब है कि जो कोई भी उस पर विश्वास करता है, वह अनन्त जीवन पाएगा, यानी ऐसा जीवन जो कभी खत्म नहीं होगा। यदि वह मर भी जाए, तौभी जीवित रहेगा और फिर कभी नहीं मरेगा। जब कोई व्यक्ति उस पर विश्वास करता है, तो यीशु अब यह नहीं जाँचता कि वह अनन्त जीवन के योग्य है या नहीं, क्योंकि विश्वास करने के समय ही वह व्यक्ति अनन्त जीवन के योग्य हो जाता है। वह व्यक्ति अब न्याय के दायरे में नहीं आएगा। इसका मतलब है कि परमेश्वर की दृष्टि में वह अब बुरा नहीं है, और परमेश्वर उसे अब दण्ड नहीं देगा। जो पहले मरा हुआ था, या दंड के योग्य था, अब वह फिर से जीवित रहने के योग्य है। यीशु ने उसे अनन्त जीवन दिया है ताकि वह हमेशा के लिए परमेश्वर के साथ रह सके।</w:t>
      </w:r>
    </w:p>
    <w:p>
      <w:pPr/>
      <w:r>
        <w:rPr>
          <w:lang w:val="hi_IN" w:bidi="hi_IN"/>
        </w:rPr>
      </w:r>
      <w:r>
        <w:rPr>
          <w:lang w:val="hi_IN" w:bidi="hi_IN"/>
        </w:rPr>
        <w:t>यहाँ रुकें और समूह में इस प्रश्न पर चर्चा करें: आपकी संस्कृति में लोग अनन्त जीवन या ऐसे जीवन के बारे में कैसे कल्पना करते हैं जो कभी समाप्त नहीं होता है? इस ऑडियो को यहाँ रोकें।</w:t>
      </w:r>
    </w:p>
    <w:p>
      <w:pPr/>
      <w:r>
        <w:rPr>
          <w:lang w:val="hi_IN" w:bidi="hi_IN"/>
        </w:rPr>
      </w:r>
      <w:r>
        <w:rPr>
          <w:lang w:val="hi_IN" w:bidi="hi_IN"/>
        </w:rPr>
        <w:t>यीशु सुनने वालों का ध्यान खींचने के लिए फिर से वही शब्द बोलता है, क्योंकि वह अब कुछ बहुत महत्वपूर्ण और सच्ची बात कहने वाला है। यीशु ने कहा वह समय आता है, और अब है, जब वे लोग जो मर गए हैं परमेश्वर के पुत्र, यीशु की आवाज सुनेंगे। “जो मर चुके हैं” का अर्थ उन लोगों से भी हो सकता है जो आत्मिक रूप से मरे हुए हैं, या वे लोग जिन्होंने यीशु पर विश्वास नहीं किया है। परमेश्वर का पुत्र एक ऐसा नाम है जो उन लोगों के लिए इस्तेमाल होता था जिनका परमेश्वर के साथ एक विशेष संबंध था। नए नियम में यह नाम यीशु के लिए इस्तेमाल होता है क्योंकि उसका परमेश्वर पिता के साथ एक विशेष संबंध है। यीशु समझाता है कि पिता सभी जीवन का स्रोत है। जब परमेश्वर पिता ने मनुष्यों को बनाया, तो उसने उन्हें जीवन दिया। यीशु, परमेश्वर का पुत्र, भी जीवन का स्रोत है। जब लोग मर जाते हैं, तो यीशु उन्हें जीवन दे सकता है ताकि वे फिर से जीवन पाए।</w:t>
      </w:r>
    </w:p>
    <w:p>
      <w:pPr/>
      <w:r>
        <w:rPr>
          <w:lang w:val="hi_IN" w:bidi="hi_IN"/>
        </w:rPr>
      </w:r>
      <w:r>
        <w:rPr>
          <w:lang w:val="hi_IN" w:bidi="hi_IN"/>
        </w:rPr>
        <w:t>पुत्र के पास जीवन देने की जो सामर्थ्य है, वह उसके न्याय करने की भूमिका से जुड़ी हुई है। पिता ने यीशु को जीवन देने का अधिकार दिया है, क्योंकि उसने पुत्र को सभी लोगों का न्यायी नियुक्त किया है। जब कोई व्यक्ति न्याय करता है, तो वह तय करता है कि कौन अच्छा है और कौन बुरा। यहाँ यीशु ने कहा कि पिता ने उसे मरे हुओं का न्याय करने का अधिकार दिया है, क्योंकि वह मनुष्य का पुत्र है। मनुष्य का पुत्र एक नाम है जो यीशु को दर्शाता है। पुराने नियम में यहूदी लोग मानते थे कि जब सब लोगों का न्याय करने का समय आएगा, तो परमेश्वर एक ऐसे व्यक्ति को भेजेगा जो मनुष्य के पुत्र के समान होगा। इसका मतलब है कि वह मनुष्य के रूप में दिखाई देगा, लेकिन उसका अधिकार और सामर्थ्य परमेश्वर की ओर से होगी। यह व्यक्ति जिसे मनुष्य का पुत्र कहा जाता है, वह सभी लोगों का न्यायी होगा। यीशु यह कह रहा है कि पुराने नियम में जिस मनुष्य के पुत्र की बात की गई है, वह वही है—यीशु ही मनुष्य का पुत्र है। इस कहानी में यीशु कह रहा है कि परमेश्वर पिता ने उसे सब लोगों का न्याय करने का अधिकार दिया है, क्योंकि वह मनुष्य का पुत्र है। यीशु यह भी कहता है कि जो कुछ वह कह रहा है, उस पर उन्हें हैरान नहीं होना चाहिए। वह समय आता है जब वे सभी जो कब्रों में हैं, या जो मर गए हैं, वे उसकी आवाज सुनेंगे। जब वे उसकी आवाज सुनेंगे, तो वे जहाँ दफनाए गए हैं वहाँ से बाहर आएँगे, और वे फिर से जीवित हो जाएँगे। जब कोई व्यक्ति मरता है और फिर से जीवित होता है, तो उसे पुनरुत्थान कहा जाता है।</w:t>
      </w:r>
    </w:p>
    <w:p>
      <w:pPr/>
      <w:r>
        <w:rPr>
          <w:lang w:val="hi_IN" w:bidi="hi_IN"/>
        </w:rPr>
      </w:r>
      <w:r>
        <w:rPr>
          <w:lang w:val="hi_IN" w:bidi="hi_IN"/>
        </w:rPr>
        <w:t>यहाँ रुकें और समूह में इस प्रश्न पर चर्चा करें: आपकी संस्कृति में लोग उस व्यक्ति का वर्णन करने के लिए किस शब्द या शब्दों का उपयोग करते हैं जो मर गया था, लेकिन फिर से जीवित हो गया है? इस ऑडियो को यहाँ रोकें।</w:t>
      </w:r>
    </w:p>
    <w:p>
      <w:pPr/>
      <w:r>
        <w:rPr>
          <w:lang w:val="hi_IN" w:bidi="hi_IN"/>
        </w:rPr>
      </w:r>
      <w:r>
        <w:rPr>
          <w:lang w:val="hi_IN" w:bidi="hi_IN"/>
        </w:rPr>
        <w:t>यीशु कह रहा है कि जिन्होंने भलाई की है, उन्हें वह जीवन के पुनरुत्थान के लिए फिर से जीवित करेगा। ये लोग जीएँगे और परमेश्वर के साथ रहेंगे और फिर कभी नहीं मरेंगे। उसी समय, जिन्होंने बुराई की है, उन्हें वह न्याय के पुनरुत्थान के लिए फिर से जीवित करेगा। वे फिर से जीवित होंगे, लेकिन केवल इसलिए कि वे परमेश्वर के न्याय का सामना करें और अपनी बुराई के कारण दण्ड पाएँ। यहाँ जिन्होंने भला किया है, वे लोग हैं जिन्होंने यीशु की कही हर बात पर विश्वास किया, और जिन्होंने बुरा किया है, वे लोग हैं जिन्होंने यीशु के वचनों पर विश्वास नहीं किया।</w:t>
      </w:r>
    </w:p>
    <w:p>
      <w:pPr/>
      <w:r>
        <w:rPr>
          <w:lang w:val="hi_IN" w:bidi="hi_IN"/>
        </w:rPr>
      </w:r>
      <w:r>
        <w:rPr>
          <w:lang w:val="hi_IN" w:bidi="hi_IN"/>
        </w:rPr>
        <w:t>जब यीशु सब लोगों का न्याय करता है, तो वह यह काम न तो अपने आप से करता है और न ही अपने लिए करता है। यीशु ने पिछली कहानियों में कहा था कि वह केवल वही करता है जो वह पिता को करते हुए देखता है। उसी तरह यीशु केवल परमेश्वर की बातों के आधार पर न्याय करता है। यीशु अपने न्याय में जो कुछ भी निर्णय लेता है वे निष्पक्ष होते हैं। इसका मतलब है कि जब यीशु न्याय करता है, तो लोगों को हमेशा वही मिलता है जिसके वे सच में योग्य होते हैं। यीशु का न्याय निष्पक्ष है, क्योंकि वह अपनी मन की इच्छा पूरी करने या अपने उद्देश्यों को प्राप्त करने के लिए न्याय नहीं करता। बल्कि, वह न्याय उस परमेश्वर की मर्ज़ी पूरी करने के लिए करता है जिसने उसे भेजा है। जिसने उसे भेजा वह परमेश्वर पिता है।</w:t>
      </w:r>
      <w:r>
        <w:rPr>
          <w:lang w:val="hi_IN" w:bidi="hi_IN"/>
        </w:rPr>
      </w:r>
    </w:p>
    <w:p>
      <w:pPr>
        <w:pStyle w:val="Heading3"/>
      </w:pPr>
      <w:r>
        <w:rPr>
          <w:lang w:val="hi_IN" w:bidi="hi_IN"/>
        </w:rPr>
        <w:t>घटनाओं को समझाना</w:t>
      </w:r>
    </w:p>
    <w:p>
      <w:pPr/>
      <w:r>
        <w:rPr>
          <w:lang w:val="hi_IN" w:bidi="hi_IN"/>
        </w:rPr>
      </w:r>
      <w:r>
        <w:rPr>
          <w:lang w:val="hi_IN" w:bidi="hi_IN"/>
        </w:rPr>
        <w:t>यूहन्ना 5:24–30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यीशु कहता है कि जो उसके भेजने वाले की बात सुनते हैं या उस पर विश्वास करते हैं, उन्हें अनन्त जीवन मिलेगा।</w:t>
      </w:r>
    </w:p>
    <w:p>
      <w:pPr/>
      <w:r>
        <w:rPr>
          <w:lang w:val="hi_IN" w:bidi="hi_IN"/>
        </w:rPr>
      </w:r>
      <w:r>
        <w:rPr>
          <w:b/>
          <w:lang w:val="hi_IN" w:bidi="hi_IN"/>
        </w:rPr>
        <w:t>दूसरे दृश्य में:</w:t>
      </w:r>
      <w:r>
        <w:rPr>
          <w:lang w:val="hi_IN" w:bidi="hi_IN"/>
        </w:rPr>
        <w:t xml:space="preserve"> यीशु अपने आप को परमेश्वर का पुत्र कहता है। वह कहता है कि वह समय आता है जब जो मरे हुए हैं, वे परमेश्वर के पुत्र की आवाज़ सुनेंगे, और उससे जीवन पाएँगे।</w:t>
      </w:r>
    </w:p>
    <w:p>
      <w:pPr/>
      <w:r>
        <w:rPr>
          <w:lang w:val="hi_IN" w:bidi="hi_IN"/>
        </w:rPr>
      </w:r>
      <w:r>
        <w:rPr>
          <w:b/>
          <w:lang w:val="hi_IN" w:bidi="hi_IN"/>
        </w:rPr>
        <w:t>तीसरे दृश्य में:</w:t>
      </w:r>
      <w:r>
        <w:rPr>
          <w:lang w:val="hi_IN" w:bidi="hi_IN"/>
        </w:rPr>
        <w:t xml:space="preserve"> यीशु अपने आप को मनुष्य का पुत्र कहता है। वह कहता है कि पिता ने उसे मरे हुओं का न्याय करने का अधिकार दिया है। इसके बाद वह मरे हुए लोगों को इस आधार पर फिर से जीवित करेगा कि उन्होंने भलाई की है या बुराई।</w:t>
      </w:r>
    </w:p>
    <w:p>
      <w:pPr/>
      <w:r>
        <w:rPr>
          <w:lang w:val="hi_IN" w:bidi="hi_IN"/>
        </w:rPr>
      </w:r>
      <w:r>
        <w:rPr>
          <w:b/>
          <w:lang w:val="hi_IN" w:bidi="hi_IN"/>
        </w:rPr>
        <w:t>चौथे दृश्य में:</w:t>
      </w:r>
      <w:r>
        <w:rPr>
          <w:lang w:val="hi_IN" w:bidi="hi_IN"/>
        </w:rPr>
        <w:t xml:space="preserve"> यीशु समझाता है कि उसका न्याय हमेशा निष्पक्ष है, कि किसे जीवन मिलेगा और किसे नहीं मिलेगा।</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यीशु परमेश्वर का पुत्र और मनुष्य का पुत्र</w:t>
      </w:r>
    </w:p>
    <w:p>
      <w:pPr>
        <w:pStyle w:val="ListBullet"/>
        <w:spacing w:line="240" w:lineRule="auto"/>
        <w:ind w:left="720"/>
      </w:pPr>
      <w:r>
        <w:rPr>
          <w:lang w:val="hi_IN" w:bidi="hi_IN"/>
        </w:rPr>
      </w:r>
      <w:r>
        <w:rPr>
          <w:lang w:val="hi_IN" w:bidi="hi_IN"/>
        </w:rPr>
        <w:t>यहूदी लोग, या यहूदी अगुवे</w:t>
      </w:r>
    </w:p>
    <w:p>
      <w:pPr>
        <w:pStyle w:val="ListBullet"/>
        <w:spacing w:line="240" w:lineRule="auto"/>
        <w:ind w:left="720"/>
      </w:pPr>
      <w:r>
        <w:rPr>
          <w:lang w:val="hi_IN" w:bidi="hi_IN"/>
        </w:rPr>
      </w:r>
      <w:r>
        <w:rPr>
          <w:lang w:val="hi_IN" w:bidi="hi_IN"/>
        </w:rPr>
        <w:t>परमेश्वर पिता</w:t>
      </w:r>
    </w:p>
    <w:p>
      <w:pPr>
        <w:pStyle w:val="ListBullet"/>
        <w:spacing w:line="240" w:lineRule="auto"/>
        <w:ind w:left="720"/>
      </w:pPr>
      <w:r>
        <w:rPr>
          <w:lang w:val="hi_IN" w:bidi="hi_IN"/>
        </w:rPr>
      </w:r>
      <w:r>
        <w:rPr>
          <w:lang w:val="hi_IN" w:bidi="hi_IN"/>
        </w:rPr>
        <w:t>वे लोग जो यीशु पर विश्वास करते हैं, जिन्होंने भलाई की है</w:t>
      </w:r>
    </w:p>
    <w:p>
      <w:pPr>
        <w:pStyle w:val="ListBullet"/>
        <w:spacing w:line="240" w:lineRule="auto"/>
        <w:ind w:left="720"/>
      </w:pPr>
      <w:r>
        <w:rPr>
          <w:lang w:val="hi_IN" w:bidi="hi_IN"/>
        </w:rPr>
      </w:r>
      <w:r>
        <w:rPr>
          <w:lang w:val="hi_IN" w:bidi="hi_IN"/>
        </w:rPr>
        <w:t>वे लोग जिन्होंने यीशु पर विश्वास नहीं किया, जिन्होंने बुराई की है</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 स्पष्ट नहीं है कि कहानी कहाँ घटित होती है। शायद यीशु अभी भी यहूदियों या यहूदी अगुवों से बात कर रहा था, जब उन्होंने सब्त के दिन चंगा करने के कारण उसका विरोध किया। लेकिन कहानी का केंद्र-बिंदु यीशु के शब्द है। इसलिए जब आप कहानी को अभिनय के रूप में दिखाएँ, तो यीशु के शब्दों को अच्छे से समझना और सही तरह से इस्तेमाल करना ज़रूरी होगा।</w:t>
      </w:r>
    </w:p>
    <w:p>
      <w:pPr/>
      <w:r>
        <w:rPr>
          <w:lang w:val="hi_IN" w:bidi="hi_IN"/>
        </w:rPr>
      </w:r>
      <w:r>
        <w:rPr>
          <w:lang w:val="hi_IN" w:bidi="hi_IN"/>
        </w:rPr>
        <w:t>पहले दृश्य में यीशु अपनी बात ऐसे भाव से शुरू करेगा जो सुनने वालों का ध्यान खींचते हैं, क्योंकि वह जो कहने वाला है वह सच और महत्वपूर्ण है।</w:t>
      </w:r>
    </w:p>
    <w:p>
      <w:pPr/>
      <w:r>
        <w:rPr>
          <w:lang w:val="hi_IN" w:bidi="hi_IN"/>
        </w:rPr>
      </w:r>
      <w:r>
        <w:rPr>
          <w:lang w:val="hi_IN" w:bidi="hi_IN"/>
        </w:rPr>
        <w:t>यहां रुकें और समूह में चर्चा करें इस भाव को दिखाने के लिए आप कौन-सा शब्द या कौन-सा वाक्य प्रयोग करेंगे। याद रखें कि इस भाव का अनुवाद उसी तरह करें जैसा आपने पहले किया है। इस ऑडियो को यहाँ रोकें।</w:t>
      </w:r>
    </w:p>
    <w:p>
      <w:pPr/>
      <w:r>
        <w:rPr>
          <w:lang w:val="hi_IN" w:bidi="hi_IN"/>
        </w:rPr>
      </w:r>
      <w:r>
        <w:rPr>
          <w:lang w:val="hi_IN" w:bidi="hi_IN"/>
        </w:rPr>
        <w:t>यीशु कहता है कि जो उसकी बातों को सुनते हैं और उसे भेजने वाले पर विश्वास करते हैं, उन्हें अनन्त जीवन मिलेगा। जिसने यीशु को भेजा वह परमेश्वर पिता है, और पिता पर विश्वास करने का अर्थ यीशु पर विश्वास करना है। पिछली कहानी में और इस कहानी में भी, यीशु ही जीवन देने वाला है। यह सुनिश्चित करें कि कुछ लोग यीशु की बात सुनेंगे और विश्वास करेंगे, और यीशु उन्हें अनन्त जीवन देगा, या ऐसा जीवन जो कभी समाप्त नहीं होगा। पहले, जो व्यक्ति यीशु पर विश्वास नहीं करता है, वह दण्ड के योग्य होता है। लेकिन अब जो व्यक्ति यीशु पर विश्वास करता है, वह अनन्त जीवन पाने के योग्य है। यीशु उसे अब दण्ड नहीं देगा। यीशु ने कहा कि जो व्यक्ति उस पर विश्वास करता है, वह उस व्यक्ति के समान है जो मृत्यु के स्थान से जीवन के स्थान की ओर जाता है। यह ज़रूर दिखाएँ कि यह परिवर्तन तब होता है जब कोई व्यक्ति यीशु पर विश्वास करता है।</w:t>
      </w:r>
    </w:p>
    <w:p>
      <w:pPr/>
      <w:r>
        <w:rPr>
          <w:lang w:val="hi_IN" w:bidi="hi_IN"/>
        </w:rPr>
      </w:r>
      <w:r>
        <w:rPr>
          <w:lang w:val="hi_IN" w:bidi="hi_IN"/>
        </w:rPr>
        <w:t>दूसरे दृश्य में यीशु फिर से अपनी बात ऐसे भाव से शुरू करेगा जो सुनने वालों का ध्यान खींचते हैं, क्योंकि वह जो कहने वाला है वह सच और महत्वपूर्ण है। फिर यीशु कहता है कि वह समय आता है, और अब है। जो मर चुके हैं, वे परमेश्वर के पुत्र, यानी यीशु, की आवाज़ सुनेंगे। जब वे उसकी आवाज सुनेंगे, तो वे जी उठेंगे। चूँकि यीशु पृथ्वी पर आया है, इसलिए जो लोग आत्मिक रूप से मृत हैं, वे फिर से जीवित हो सकते हैं। इसका अर्थ यह है कि उनका परमेश्वर के साथ नया रिश्ता होगा। इसका यह भी अर्थ है कि जब वे मरेंगे, तो जहाँ उन्हें दफनाया गया है, वहाँ से वे फिर जी उठेंगे। यीशु उन्हें फिर से जीवित करेगा। यीशु ऐसा इसलिए कर सकता है, क्योंकि पिता, जो जीवन का स्रोत है उसने यीशु को यह अधिकार दिया है, यहाँ तक कि उन लोगों को भी जो मर चुके हैं।</w:t>
      </w:r>
    </w:p>
    <w:p>
      <w:pPr/>
      <w:r>
        <w:rPr>
          <w:lang w:val="hi_IN" w:bidi="hi_IN"/>
        </w:rPr>
      </w:r>
      <w:r>
        <w:rPr>
          <w:lang w:val="hi_IN" w:bidi="hi_IN"/>
        </w:rPr>
        <w:t>तीसरे दृश्य में, पिता यीशु को मरे हुओं का न्याय करने का अधिकार भी देगा। पिता ऐसा इसलिए करेगा क्योंकि यीशु मनुष्य का पुत्र है, यानी सभी लोगों का नियुक्त न्यायी है। इसका अर्थ यह है कि यीशु के पास यह तय करने का अधिकार है कि किसको जीवन या दंड मिलेगा। मरे हुए लोगों का न्याय करने की यीशु की सामर्थ यहूदियों के लिए हैरानी की बात नहीं होनी चाहिए। यीशु ने कहा कि वह समय आता है जब कब्रों में पड़े सभी लोग उसकी आवाज़ सुनेंगे। यह आने वाला समय उस अंत समय की बात करता है, जब परमेश्वर संसार के लिए जो कुछ उसने ठाना है, उसे अंत में पूरा करेगा। जब ऐसा होगा, तब मरे हुए लोग यीशु की आवाज़ सुनेंगे, जैसे दूसरे दृश्य में हुआ था। फिर, वे जी उठेंगे और जहाँ उन्हें दफनाया गया है वहाँ से निकल आएँगे क्योंकि यीशु उन्हें फिर से जिलाएगा, यानी उन्हें जीवन देगा। लेकिन यीशु उन्हें दो समूहों में बाँट देगा। यीशु उन लोगों को जीवन देगा जिन्होंने भलाई की है, यानी जिन्होंने उस पर विश्वास किया है। फिर वे फिर से जी उठेंगे और हमेशा के लिए परमेश्वर के साथ रहेंगे। फिर, यीशु उन लोगों को भी जीवन देगा जिन्होंने बुराई की है, यानी जिन्होंने उस पर विश्वास नहीं किया है। फिर परमेश्वर उन्हें दंड देगा।</w:t>
      </w:r>
    </w:p>
    <w:p>
      <w:pPr/>
      <w:r>
        <w:rPr>
          <w:lang w:val="hi_IN" w:bidi="hi_IN"/>
        </w:rPr>
      </w:r>
      <w:r>
        <w:rPr>
          <w:lang w:val="hi_IN" w:bidi="hi_IN"/>
        </w:rPr>
        <w:t>चौथे दृश्य में, यीशु समझाता है कि वह लोगों का न्याय अपने आधार पर नहीं करता। बल्कि, वह परमेश्वर की बातों के आधार पर न्याय करता है। इसी कारण यीशु का न्याय सच्चा है—लोगों को वही मिलेगा जिसके वे योग्य हैं। क्योंकि यही उस पिता की इच्छा है जिसने यीशु को भेजा है। और यीशु न्याय इसलिए कर रहा है ताकि पिता की इच्छा पूरी हो, न कि अपनी इच्छा।</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यूहन्ना 5:24–30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कहानी के चार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यीशु परमेश्वर का पुत्र और मनुष्य का पुत्र</w:t>
      </w:r>
    </w:p>
    <w:p>
      <w:pPr>
        <w:pStyle w:val="ListBullet"/>
        <w:spacing w:line="240" w:lineRule="auto"/>
        <w:ind w:left="720"/>
      </w:pPr>
      <w:r>
        <w:rPr>
          <w:lang w:val="hi_IN" w:bidi="hi_IN"/>
        </w:rPr>
      </w:r>
      <w:r>
        <w:rPr>
          <w:lang w:val="hi_IN" w:bidi="hi_IN"/>
        </w:rPr>
        <w:t>यहूदी लोग या यहूदी अगुवे</w:t>
      </w:r>
    </w:p>
    <w:p>
      <w:pPr>
        <w:pStyle w:val="ListBullet"/>
        <w:spacing w:line="240" w:lineRule="auto"/>
        <w:ind w:left="720"/>
      </w:pPr>
      <w:r>
        <w:rPr>
          <w:lang w:val="hi_IN" w:bidi="hi_IN"/>
        </w:rPr>
      </w:r>
      <w:r>
        <w:rPr>
          <w:lang w:val="hi_IN" w:bidi="hi_IN"/>
        </w:rPr>
        <w:t>परमेश्वर पिता</w:t>
      </w:r>
    </w:p>
    <w:p>
      <w:pPr>
        <w:pStyle w:val="ListBullet"/>
        <w:spacing w:line="240" w:lineRule="auto"/>
        <w:ind w:left="720"/>
      </w:pPr>
      <w:r>
        <w:rPr>
          <w:lang w:val="hi_IN" w:bidi="hi_IN"/>
        </w:rPr>
      </w:r>
      <w:r>
        <w:rPr>
          <w:lang w:val="hi_IN" w:bidi="hi_IN"/>
        </w:rPr>
        <w:t>वे लोग जो यीशु पर विश्वास करते हैं, जिन्होंने भलाई की है</w:t>
      </w:r>
    </w:p>
    <w:p>
      <w:pPr>
        <w:pStyle w:val="ListBullet"/>
        <w:spacing w:line="240" w:lineRule="auto"/>
        <w:ind w:left="720"/>
      </w:pPr>
      <w:r>
        <w:rPr>
          <w:lang w:val="hi_IN" w:bidi="hi_IN"/>
        </w:rPr>
      </w:r>
      <w:r>
        <w:rPr>
          <w:lang w:val="hi_IN" w:bidi="hi_IN"/>
        </w:rPr>
        <w:t>वे लोग जिन्होंने यीशु पर विश्वास नहीं किया, जिन्होंने बुराई की है</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पूरी कहानी का अभिनय करें। इस कहानी के संवाद, उसकी गति, रूपरेखा और घटनाओं के क्रम पर ध्यान दें। सुनिश्चित करें कि अभिनय करते समय, कहानी का कोई महत्वपूर्ण या कठिन भाग छूट न जाए। कहानी के हर भाग को याद रखने में एक-दूसरे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बिन्दुओं पर, नाटक को रोककर उस पात्र का भूमिका निभाने वाले व्यक्ति से पूछें "आप क्या महसूस कर रहे हैं या क्या सोच रहे हैं?" पात्र की भूमिका निभाने वाले व्यक्ति को यह जवाब देना चाहिए कि अगर वह उस पात्र की जगह होता तो वह क्या महसूस करता या क्या सोचता। नाटक को फिर से शुरू करें।</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पहले दृश्य में, यीशु कहता है कि जो उसके भेजने वाले की बात सुनते हैं या उस पर विश्वास करते हैं, उन्हें अनन्त जीवन मिलेगा।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यीशु पर विश्वास करने वाले व्यक्तियों की भूमिका निभाने वाले लोगों से पूछें, "आप क्या महसूस कर रहे हैं या क्या सोच रहे हैं?" लोग इस तरह उत्तर दे सकते हैं कि, “हम खुश हैं और यीशु का धन्यवाद करते हैं, क्योंकि अब हमारे पास अनन्त जीवन है। यीशु हमें दंड नहीं देगा, लेकिन हम परमेश्वर के साथ हमेशा जीवित रहेंगे!” या, “हम चाहते हैं कि सब लोग यीशु और उसे भेजने वाले पिता की बात सुनें और उस पर विश्वास करें, ताकि उन्हें भी अनन्त जीवन मिले!”</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दूसरे दृश्य में, यीशु अपने आप को परमेश्वर का पुत्र कहता है। वह कहता है कि वह समय आता है जब जो मरे हुए हैं, वे परमेश्वर के पुत्र की आवाज़ सुनेंगे, और उससे जीवन पाएँगे।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भले और बुरे मरे हुए लोगों व्यक्तियों की भूमिका निभा रहे लोगों से पूछें, “आप क्या महसूस कर रहे हैं या क्या सोच रहे हैं? लोग इस तरह उत्तर दे सकते हैं कि, “यीशु अद्भुत है! वह सच में परमेश्वर का पुत्र है। हम तो पहले ही मरे हुए हैं, फिर भी हम उसकी आवाज़ सुन रहे हैं!” या, “हम फिर से जी उठेंगे, क्योंकि हमने परमेश्वर के पुत्र यीशु की आवाज़ सुनी है। मैं सोच रहा हूँ कि वह हमारे साथ क्या करेगा।”</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तीसरे दृश्य में, यीशु अपने आप को मनुष्य का पुत्र कहता है। वह कहता है कि पिता ने उसे मरे हुओं का न्याय करने का अधिकार दिया है। इसके बाद वह मरे हुए लोगों को इस आधार पर फिर से जीवित करेगा कि उन्होंने भलाई की है या बुराई।</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अच्छे व्यक्तियों की भूमिका निभाने वाले लोगों से पूछें, जो यीशु पर विश्वास करते थे और अब मर चुके हैं, “आप कैसा महसूस कर रहे हैं या क्या सोच रहे हैं?” लोग इस तरह उत्तर दे सकते हैं कि, “हम यीशु का धन्यवाद करते हैं क्योंकि हमने उसकी आवाज़ सुनी है, फिर उसने हमें जिलाया, ताकि हम फिर से जी उठे और हमेशा के लिए परमेश्वर के साथ रहें!”</w:t>
      </w:r>
    </w:p>
    <w:p>
      <w:pPr>
        <w:pStyle w:val="ListBullet"/>
        <w:spacing w:line="240" w:lineRule="auto"/>
        <w:ind w:left="720"/>
      </w:pPr>
      <w:r>
        <w:rPr>
          <w:lang w:val="hi_IN" w:bidi="hi_IN"/>
        </w:rPr>
      </w:r>
      <w:r>
        <w:rPr>
          <w:lang w:val="hi_IN" w:bidi="hi_IN"/>
        </w:rPr>
        <w:t>आप बुरे व्यक्तियों की भूमिका निभाने वाले लोगों से भी पूछ सकते है, जो यीशु पर विश्वास नहीं करते थे और अब मर चुके हैं, “आप कैसा महसूस कर रहे हैं या क्या सोच रहे हैं?” लोग इस तरह उत्तर दे सकते हैं कि, “यह बहुत भयानक है!” हमने उसकी आवाज़ सुनी, फिर यीशु ने हमें जिलाया। लेकिन वह हमें इसलिए दंड दे रहा है क्योंकि हमने उस पर विश्वास नहीं किया!"</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चौथे दृश्य में, यीशु समझाता है कि उसका यह न्याय हमेशा सच्चा है कि कौन जीवन पाएगा और कौन नहीं पाएगा। इसके बाद वह मरे हुए लोगों को इस आधार पर फिर से जीवित करेगा कि उन्होंने भलाई की है या बुराई।</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बुरे व्यक्तियों की भूमिका निभाने वाले लोगों से पूछें, जो यीशु पर विश्वास नहीं करते थे और अब मर चुके हैं, “आप कैसा महसूस कर रहे हैं या क्या सोच रहे हैं?” लोग इस तरह उत्तर दे सकते हैं कि, यीशु निष्पक्ष नहीं है!” उसने कुछ लोगों को परमेश्वर के साथ रहने के लिए क्यों जिलाया, जबकि उसने हमें भी जिलाया लेकिन फिर हमें दंड दे रहा है?”</w:t>
      </w:r>
    </w:p>
    <w:p>
      <w:pPr>
        <w:pStyle w:val="ListBullet"/>
        <w:spacing w:line="240" w:lineRule="auto"/>
        <w:ind w:left="720"/>
      </w:pPr>
      <w:r>
        <w:rPr>
          <w:lang w:val="hi_IN" w:bidi="hi_IN"/>
        </w:rPr>
      </w:r>
      <w:r>
        <w:rPr>
          <w:lang w:val="hi_IN" w:bidi="hi_IN"/>
        </w:rPr>
        <w:t>यीशु की भूमिका निभा रहे व्यक्ति से पूछें, "आप क्या महसूस कर रहे हैं या क्या सोच रहे हैं?" वह इस तरह उत्तर दे सकता है कि “बहुत से लोग मेरे न्याय से खुश नहीं होंगे। लेकिन यह मेरे पिता की इच्छा है जिसने मुझे भेजा है। मैं वैसा ही न्याय करता हूँ जैसा वह मुझे करने के लिए कहता है।”</w:t>
      </w:r>
      <w:r>
        <w:rPr>
          <w:lang w:val="hi_IN" w:bidi="hi_IN"/>
        </w:rPr>
      </w:r>
    </w:p>
    <w:p>
      <w:pPr>
        <w:pStyle w:val="Heading3"/>
      </w:pPr>
      <w:r>
        <w:rPr>
          <w:lang w:val="hi_IN" w:bidi="hi_IN"/>
        </w:rPr>
        <w:t>आवश्यक जानकारी</w:t>
      </w:r>
    </w:p>
    <w:p>
      <w:pPr/>
      <w:r>
        <w:rPr>
          <w:lang w:val="hi_IN" w:bidi="hi_IN"/>
        </w:rPr>
      </w:r>
      <w:r>
        <w:rPr>
          <w:lang w:val="hi_IN" w:bidi="hi_IN"/>
        </w:rPr>
        <w:t>यूहन्ना 5:24–30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यह कहानी यीशु के जीवन देने और लोगों का न्याय करने के अधिकार के बारे में है। यह भाग यीशु की उस भाव से शुरू होता है जो सुनने वालों का ध्यान खींचता है, क्योंकि वह कुछ महत्वपूर्ण और सच्ची बात कहने वाला है। इस भाव का अनुवाद वैसे ही करें जैसे आपने पहले इस का अनुवाद किया है।</w:t>
      </w:r>
    </w:p>
    <w:p>
      <w:pPr/>
      <w:r>
        <w:rPr>
          <w:lang w:val="hi_IN" w:bidi="hi_IN"/>
        </w:rPr>
      </w:r>
      <w:r>
        <w:rPr>
          <w:lang w:val="hi_IN" w:bidi="hi_IN"/>
        </w:rPr>
        <w:t xml:space="preserve">यीशु ने कहा कि जो कोई भी उसकी बात सुनता है और उसके भेजनेवाले पर विश्वास करता है, उसे </w:t>
      </w:r>
      <w:r>
        <w:rPr>
          <w:b/>
          <w:lang w:val="hi_IN" w:bidi="hi_IN"/>
        </w:rPr>
        <w:t>अनन्त जीवन</w:t>
      </w:r>
      <w:r>
        <w:rPr>
          <w:lang w:val="hi_IN" w:bidi="hi_IN"/>
        </w:rPr>
        <w:t xml:space="preserve"> मिलेगा। अनन्त जीवन का अर्थ है परमेश्वर के साथ हमेशा का जीवन। यीशु कह रहा है कि जो कोई उस पिता परमेश्वर पर भरोसा करता है जिसने यीशु को भेजा है, वह फिर से जी उठेगा। वह अब नहीं मरेगा, बल्कि परमेश्वर के साथ हमेशा जीवित रहेगा। </w:t>
      </w:r>
      <w:r>
        <w:rPr>
          <w:b/>
          <w:lang w:val="hi_IN" w:bidi="hi_IN"/>
        </w:rPr>
        <w:t>अनंत जीवन</w:t>
      </w:r>
      <w:r>
        <w:rPr>
          <w:lang w:val="hi_IN" w:bidi="hi_IN"/>
        </w:rPr>
        <w:t xml:space="preserve"> शब्द का अनुवाद उसी तरह करें जैसे आपने पहले इस का अनुवाद किया है। अनन्त जीवन के बारे में अधिक जानकारी के लिए, मुख्य शब्दावली को देखें।</w:t>
      </w:r>
    </w:p>
    <w:p>
      <w:pPr/>
      <w:r>
        <w:rPr>
          <w:lang w:val="hi_IN" w:bidi="hi_IN"/>
        </w:rPr>
      </w:r>
      <w:r>
        <w:rPr>
          <w:lang w:val="hi_IN" w:bidi="hi_IN"/>
        </w:rPr>
        <w:t xml:space="preserve">क्योंकि पिछली कहानी ने दिखाया कि यीशु और पिता परमेश्वर अधिकार और सामर्थ में बराबर हैं, इसलिए परमेश्वर पर भरोसा करने का अर्थ यीशु पर भरोसा करना और उस पर विश्वास करना है। यीशु कहता है कि जो कोई भी ऐसा करता है वह न्याय के </w:t>
      </w:r>
      <w:r>
        <w:rPr>
          <w:b/>
          <w:lang w:val="hi_IN" w:bidi="hi_IN"/>
        </w:rPr>
        <w:t>दायरे</w:t>
      </w:r>
      <w:r>
        <w:rPr>
          <w:lang w:val="hi_IN" w:bidi="hi_IN"/>
        </w:rPr>
        <w:t xml:space="preserve"> में नहीं आएगा। यह इस बात को कहने का एक और तरीका है कि यीशु उसे अब दण्ड नहीं देगा। जो व्यक्ति पिता परमेश्वर और परमेश्वर के पुत्र यीशु पर विश्वास करता है, वह मृत्यु से जीवन में प्रवेश कर चुका है। इससे पहले, वह दंड के योग्य था। अब वह जीवन के योग्य है, और यीशु ने उसे जीवन दिया है ताकि वह हमेशा परमेश्वर के साथ रहे। </w:t>
      </w:r>
      <w:r>
        <w:rPr>
          <w:b/>
          <w:lang w:val="hi_IN" w:bidi="hi_IN"/>
        </w:rPr>
        <w:t>न्याय</w:t>
      </w:r>
      <w:r>
        <w:rPr>
          <w:lang w:val="hi_IN" w:bidi="hi_IN"/>
        </w:rPr>
        <w:t xml:space="preserve"> शब्द का अनुवाद उसी तरह करें जैसे आपने पहले इसका अनुवाद किया है।</w:t>
      </w:r>
    </w:p>
    <w:p>
      <w:pPr/>
      <w:r>
        <w:rPr>
          <w:lang w:val="hi_IN" w:bidi="hi_IN"/>
        </w:rPr>
      </w:r>
      <w:r>
        <w:rPr>
          <w:lang w:val="hi_IN" w:bidi="hi_IN"/>
        </w:rPr>
        <w:t xml:space="preserve">यीशु सुनने वालों का ध्यान खींचने के लिए फिर से वही शब्द बोलता है, क्योंकि वह अब कुछ बहुत महत्वपूर्ण और सच्ची बात कहने वाला है। जब यीशु कहता है कि वह समय आता है, और अब है, तो वह यह कह रहा है कि परमेश्वर ने एक महत्वपूर्ण घटना के लिए समय ठहराया था, और वह समय अब आ गया है। इस कहानी में, इसका अर्थ उस समय से है जब मरे हुए लोग, या जो मर चुके हैं, </w:t>
      </w:r>
      <w:r>
        <w:rPr>
          <w:b/>
          <w:lang w:val="hi_IN" w:bidi="hi_IN"/>
        </w:rPr>
        <w:t>परमेश्वर के पुत्र</w:t>
      </w:r>
      <w:r>
        <w:rPr>
          <w:lang w:val="hi_IN" w:bidi="hi_IN"/>
        </w:rPr>
        <w:t xml:space="preserve"> की आवाज़ सुनेंगे। </w:t>
      </w:r>
      <w:r>
        <w:rPr>
          <w:b/>
          <w:lang w:val="hi_IN" w:bidi="hi_IN"/>
        </w:rPr>
        <w:t>परमेश्वर का पुत्र</w:t>
      </w:r>
      <w:r>
        <w:rPr>
          <w:lang w:val="hi_IN" w:bidi="hi_IN"/>
        </w:rPr>
        <w:t xml:space="preserve"> एक ऐसी उपाधि है जो उन लोगों के लिए इस्तेमाल होता था जिनका परमेश्वर के साथ एक विशेष संबंध था। नए नियम में यह नाम यीशु के लिए इस्तेमाल होता है क्योंकि उसका परमेश्वर पिता के साथ एक विशेष संबंध है। </w:t>
      </w:r>
      <w:r>
        <w:rPr>
          <w:b/>
          <w:lang w:val="hi_IN" w:bidi="hi_IN"/>
        </w:rPr>
        <w:t>परमेश्वर का पुत्र</w:t>
      </w:r>
      <w:r>
        <w:rPr>
          <w:lang w:val="hi_IN" w:bidi="hi_IN"/>
        </w:rPr>
        <w:t xml:space="preserve"> शब्द का अनुवाद उसी तरह करें जैसे आपने पहले इसका अनुवाद किया है। </w:t>
      </w:r>
      <w:r>
        <w:rPr>
          <w:b/>
          <w:lang w:val="hi_IN" w:bidi="hi_IN"/>
        </w:rPr>
        <w:t>परमेश्वर का पुत्र</w:t>
      </w:r>
      <w:r>
        <w:rPr>
          <w:lang w:val="hi_IN" w:bidi="hi_IN"/>
        </w:rPr>
        <w:t xml:space="preserve"> शब्द के बारे में अधिक जानकारी के लिए मुख्य शब्दावली को देखें।</w:t>
      </w:r>
    </w:p>
    <w:p>
      <w:pPr/>
      <w:r>
        <w:rPr>
          <w:lang w:val="hi_IN" w:bidi="hi_IN"/>
        </w:rPr>
      </w:r>
      <w:r>
        <w:rPr>
          <w:lang w:val="hi_IN" w:bidi="hi_IN"/>
        </w:rPr>
        <w:t xml:space="preserve">पिता ने पुत्र को दूसरों को जीवन देने की सामर्थ दी है, इसलिए </w:t>
      </w:r>
      <w:r>
        <w:rPr>
          <w:b/>
          <w:lang w:val="hi_IN" w:bidi="hi_IN"/>
        </w:rPr>
        <w:t>मनुष्य का पुत्र</w:t>
      </w:r>
      <w:r>
        <w:rPr>
          <w:lang w:val="hi_IN" w:bidi="hi_IN"/>
        </w:rPr>
        <w:t xml:space="preserve"> मरे हुओं का न्याय कर सकता है। यीशु ही </w:t>
      </w:r>
      <w:r>
        <w:rPr>
          <w:b/>
          <w:lang w:val="hi_IN" w:bidi="hi_IN"/>
        </w:rPr>
        <w:t>मनुष्य का पुत्र</w:t>
      </w:r>
      <w:r>
        <w:rPr>
          <w:lang w:val="hi_IN" w:bidi="hi_IN"/>
        </w:rPr>
        <w:t xml:space="preserve"> है। इसका अर्थ है कि यीशु ही परमेश्वर की ओर से सभी लोगों का न्यायी नियुक्त किया गया है। </w:t>
      </w:r>
      <w:r>
        <w:rPr>
          <w:b/>
          <w:lang w:val="hi_IN" w:bidi="hi_IN"/>
        </w:rPr>
        <w:t>मनुष्य का पुत्र</w:t>
      </w:r>
      <w:r>
        <w:rPr>
          <w:lang w:val="hi_IN" w:bidi="hi_IN"/>
        </w:rPr>
        <w:t xml:space="preserve"> शब्द का अनुवाद उसी तरह करें जैसे आपने पहले इसका अनुवाद किया है। </w:t>
      </w:r>
      <w:r>
        <w:rPr>
          <w:b/>
          <w:lang w:val="hi_IN" w:bidi="hi_IN"/>
        </w:rPr>
        <w:t>मनुष्य का पुत्र</w:t>
      </w:r>
      <w:r>
        <w:rPr>
          <w:lang w:val="hi_IN" w:bidi="hi_IN"/>
        </w:rPr>
        <w:t xml:space="preserve"> के बारे में अधिक जानकारी के लिए मुख्य शब्दावली को देखें।</w:t>
      </w:r>
    </w:p>
    <w:p>
      <w:pPr/>
      <w:r>
        <w:rPr>
          <w:lang w:val="hi_IN" w:bidi="hi_IN"/>
        </w:rPr>
      </w:r>
      <w:r>
        <w:rPr>
          <w:lang w:val="hi_IN" w:bidi="hi_IN"/>
        </w:rPr>
        <w:t xml:space="preserve">फिर यीशु कहता है कि वह समय आता है जब कब्रों में पड़े लोग, या जो मर चुके हैं, उसकी आवाज़ सुनेंगे। यीशु मरे हुए लोगों को </w:t>
      </w:r>
      <w:r>
        <w:rPr>
          <w:b/>
          <w:lang w:val="hi_IN" w:bidi="hi_IN"/>
        </w:rPr>
        <w:t>जिलाएगा</w:t>
      </w:r>
      <w:r>
        <w:rPr>
          <w:lang w:val="hi_IN" w:bidi="hi_IN"/>
        </w:rPr>
        <w:t>। इसका अर्थ यह है कि यीशु उन लोगों को फिर से जीवित करेगा जो मर चुके हैं। यीशु उन लोगों को जिलाएगा जिन्होंने भलाई की है, या जिन्होंने उस पर विश्वास किया है। वे फिर से जी उठेंगे, और वे हमेशा के लिए परमेश्वर के साथ रहेंगे। यीशु उन लोगों को भी जिलाएगा जिन्होंने बुराई की है, या जिन्होंने यीशु पर विश्वास नहीं किया है। वे फिर से जीवित होंगे ताकि वे परमेश्वर का दण्ड सहें, क्योंकि उन्होंने उसके पुत्र यीशु को ठुकरा दिया था।</w:t>
      </w:r>
    </w:p>
    <w:p>
      <w:pPr/>
      <w:r>
        <w:rPr>
          <w:lang w:val="hi_IN" w:bidi="hi_IN"/>
        </w:rPr>
      </w:r>
      <w:r>
        <w:rPr>
          <w:lang w:val="hi_IN" w:bidi="hi_IN"/>
        </w:rPr>
        <w:t xml:space="preserve">यहां रुकें और समूह में चर्चा करें कि आप </w:t>
      </w:r>
      <w:r>
        <w:rPr>
          <w:b/>
          <w:lang w:val="hi_IN" w:bidi="hi_IN"/>
        </w:rPr>
        <w:t>पुनरुत्थान</w:t>
      </w:r>
      <w:r>
        <w:rPr>
          <w:lang w:val="hi_IN" w:bidi="hi_IN"/>
        </w:rPr>
        <w:t xml:space="preserve"> के लिए किस शब्द या वाक्यांश का प्रयोग करेंगे। अधिक जानकारी के लिए मुख्य शब्दावली में पुनरुत्थान को देखें। इस ऑडियो को यहाँ रोकें।</w:t>
      </w:r>
    </w:p>
    <w:p>
      <w:pPr/>
      <w:r>
        <w:rPr>
          <w:lang w:val="hi_IN" w:bidi="hi_IN"/>
        </w:rPr>
      </w:r>
      <w:r>
        <w:rPr>
          <w:lang w:val="hi_IN" w:bidi="hi_IN"/>
        </w:rPr>
        <w:t>यह रिकॉर्डिंग का अंत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यूहन्ना 5:31–47</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यूहन्ना 5:31–47 को सुनें और अपने मन में रखें।</w:t>
      </w:r>
    </w:p>
    <w:p>
      <w:pPr/>
      <w:r>
        <w:rPr>
          <w:lang w:val="hi_IN" w:bidi="hi_IN"/>
        </w:rPr>
      </w:r>
      <w:r>
        <w:rPr>
          <w:lang w:val="hi_IN" w:bidi="hi_IN"/>
        </w:rPr>
        <w:t>यदि सम्भव हो, तो यूहन्ना 5:31–47 का ऑडियो संस्करण तीन बार, तीन अलग-अलग अनुवादों में सुनें। उसके बाद एक समूह के रूप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w:t>
      </w:r>
    </w:p>
    <w:p>
      <w:pPr>
        <w:pStyle w:val="ListBullet"/>
        <w:spacing w:line="240" w:lineRule="auto"/>
        <w:ind w:left="720"/>
      </w:pPr>
      <w:r>
        <w:rPr>
          <w:lang w:val="hi_IN" w:bidi="hi_IN"/>
        </w:rPr>
      </w:r>
      <w:r>
        <w:rPr>
          <w:lang w:val="hi_IN" w:bidi="hi_IN"/>
        </w:rPr>
        <w:t>आपको इस भाग में क्या अच्छा नहीं लगा या क्या समझ नहीं आया?</w:t>
      </w:r>
    </w:p>
    <w:p>
      <w:pPr>
        <w:pStyle w:val="ListBullet"/>
        <w:spacing w:line="240" w:lineRule="auto"/>
        <w:ind w:left="720"/>
      </w:pPr>
      <w:r>
        <w:rPr>
          <w:lang w:val="hi_IN" w:bidi="hi_IN"/>
        </w:rPr>
      </w:r>
      <w:r>
        <w:rPr>
          <w:lang w:val="hi_IN" w:bidi="hi_IN"/>
        </w:rPr>
        <w:t>यह भाग हमें परमेश्वर या यीशु के बारे में क्या बताता है?</w:t>
      </w:r>
    </w:p>
    <w:p>
      <w:pPr>
        <w:pStyle w:val="ListBullet"/>
        <w:spacing w:line="240" w:lineRule="auto"/>
        <w:ind w:left="720"/>
      </w:pPr>
      <w:r>
        <w:rPr>
          <w:lang w:val="hi_IN" w:bidi="hi_IN"/>
        </w:rPr>
      </w:r>
      <w:r>
        <w:rPr>
          <w:lang w:val="hi_IN" w:bidi="hi_IN"/>
        </w:rPr>
        <w:t>यह भाग हमें लोगों के बारे में क्या बताता है?</w:t>
      </w:r>
    </w:p>
    <w:p>
      <w:pPr>
        <w:pStyle w:val="ListBullet"/>
        <w:spacing w:line="240" w:lineRule="auto"/>
        <w:ind w:left="720"/>
      </w:pPr>
      <w:r>
        <w:rPr>
          <w:lang w:val="hi_IN" w:bidi="hi_IN"/>
        </w:rPr>
      </w:r>
      <w:r>
        <w:rPr>
          <w:lang w:val="hi_IN" w:bidi="hi_IN"/>
        </w:rPr>
        <w:t>यह भाग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यूहन्ना 5:31–47 का ऑडियो संस्करण सबसे आसानी से समझ में आने वाले अनुवाद में सुनें।</w:t>
      </w:r>
    </w:p>
    <w:p>
      <w:pPr/>
      <w:r>
        <w:rPr>
          <w:lang w:val="hi_IN" w:bidi="hi_IN"/>
        </w:rPr>
      </w:r>
      <w:r>
        <w:rPr>
          <w:lang w:val="hi_IN" w:bidi="hi_IN"/>
        </w:rPr>
        <w:t>पिछली कहानियों में, यीशु यहूदियों या यहूदी अगुवों के सामने अपने कामों का बचाव करता रहा है। जब यीशु ने सब्त के दिन एक व्यक्ति को चंगा किया, तब यहूदी यीशु को सताने लगे। यीशु ने समझाया और कहा कि वह परमेश्वर का पुत्र है, इसका अर्थ है कि उसके पास परमेश्वर पिता के समान अधिकार है। परमेश्वर पिता की तरह, यीशु के पास भी सब्त के दिन काम करने का अधिकार है। क्योंकि वह मनुष्य का पुत्र भी है, इसलिए उसके पास लोगों को जीवन देने और उनका न्याय करने का अधिकार भी है। यह कहानी यीशु के अधिकार के गवाहों के बारे में है।</w:t>
      </w:r>
    </w:p>
    <w:p>
      <w:pPr/>
      <w:r>
        <w:rPr>
          <w:lang w:val="hi_IN" w:bidi="hi_IN"/>
        </w:rPr>
      </w:r>
      <w:r>
        <w:rPr>
          <w:lang w:val="hi_IN" w:bidi="hi_IN"/>
        </w:rPr>
        <w:t>कहानी की शुरुआत में, यीशु अभी भी बोल रहा है और अपने कामों का बचाव कर रहा है। यीशु ने कहा कि यदि वह अपने बारे में स्वयं गवाही दे, तो लोग उसे सच नहीं मानेंगे। गवाही देना या साक्षी देना एक ऐसी भाषा या शब्द है जो अक्सर अदालत के मुकदमों में इस्तेमाल होती है। गवाह वह व्यक्ति होता है जो अदालत में चल रहे मुकदमे के बारे में जानकारी रखता है। वह या तो ऐसी बात जानता है जिससे कोई व्यक्ति दोषी ठहरता है, या ऐसी बात जानता है जिससे वह निर्दोष ठहरता है। जब वह अदालत में जो कुछ जानता है उसे साझा करता है, वह गवाही दे रहा होता है, और जो बयान वह देता है उसे गवाही कहा जाता है। यीशु यह भाषा इसलिए इस्तेमाल कर रहा है क्योंकि जब यहूदियों ने उस पर सब्त की व्यवस्था तोड़ने का आरोप लगाया, तो यह ऐसा लगा जैसे यीशु अदालत में अपने आप का बचाव कर रहा है। वह यह दिखा रहा है कि वह सब्त की व्यवस्था तोड़ने का दोषी नहीं है। यहाँ यीशु कहा रहा है कि यदि वह अपने बारे में स्वयं गवाही दे, तो लोग उसे सच नहीं मानेंगे। यह इसलिए है क्योंकि पुराने नियम या यहूदी व्यवस्था के अनुसार, किसी व्यक्ति को दोषी या निर्दोष साबित करने के लिए कम से कम दो गवाह होने चाहिए। यीशु अकेले अपने अधिकार को साबित नहीं कर सकता, और इसी कारण लोग उसकी गवाही को स्वीकार नहीं करेंगे। लेकिन यीशु ने कहा कि उसके अधिकार के बारे में गवाही देने वाला एक और गवाह है, और उसकी गवाही सच्ची है। इसका मतलब है कि उसकी गवाही यीशु के अधिकार के दावे को साबित करने में मदद करेगी। यीशु इस दूसरे गवाह का नाम नहीं बताता, लेकिन पिछली और वर्तमान कहानी के आधार पर, यीशु यहाँ परमेश्वर पिता की ओर इशारा कर रहा है। इसके बाद यीशु अपने अधिकार के बारे में अन्य गवाहों का भी उल्लेख करेगा।</w:t>
      </w:r>
    </w:p>
    <w:p>
      <w:pPr/>
      <w:r>
        <w:rPr>
          <w:lang w:val="hi_IN" w:bidi="hi_IN"/>
        </w:rPr>
      </w:r>
      <w:r>
        <w:rPr>
          <w:lang w:val="hi_IN" w:bidi="hi_IN"/>
        </w:rPr>
        <w:t>यहाँ रुकें और समूह में इस प्रश्न पर चर्चा करें: उन लोगों के बारे में बात करें जो अदालत में बयान देते हैं। आपकी संस्कृति में उस व्यक्ति को क्या कहा जाता है जो अदालत में न्यायाधीश को यह तय करने में मदद करता है कि कौन दोषी है और कौन निर्दोष? किस तरह के लोग ऐसी बयान देते हैं? अदालत में उनके बयानों को आप क्या कहते हैं? आप कैसे जानते हैं कि वे जो कहते हैं वह सच है? इस ऑडियो को यहाँ रोकें।</w:t>
      </w:r>
    </w:p>
    <w:p>
      <w:pPr/>
      <w:r>
        <w:rPr>
          <w:lang w:val="hi_IN" w:bidi="hi_IN"/>
        </w:rPr>
      </w:r>
      <w:r>
        <w:rPr>
          <w:lang w:val="hi_IN" w:bidi="hi_IN"/>
        </w:rPr>
        <w:t>यीशु ने कहा कि यहूदी अगुवों ने अपने कुछ लोगों को यूहन्ना के पास भेजा था, और यूहन्ना ने यीशु के बारे में सच्ची गवाही दी। यीशु स्पष्ट करता है कि उसे किसी भी मनुष्य की गवाही की आवश्यकता नहीं है। लेकिन फिर भी वह यूहन्ना की गवाही का उल्लेख करता है, क्योंकि वह सच्ची है, और इससे उन्हें यीशु और उसके संदेश के बारे में सच्चाई जानने में मदद मिल सकती है। जब वे सच्चाई को जानेंगे और उस पर विश्वास करेंगे, तब यीशु उन्हें मृत्यु से बचाएगा और उन्हें अनन्त जीवन देगा। यीशु आगे कहता है कि यूहन्ना जलता और चमकता हुआ दीपक था। दीपक एक ऐसी चीज़ थी जिसका इस्तेमाल लोग रोशनी के लिए करते थे ताकि वे अंधेरे में देख सकें। दीपक अपने आप प्रकाश नहीं दे सकता, जब तक कि उसमें तेल न डाला जाए और आग न जलाई जाए। उसी तरह यूहन्ना ज्योति नहीं था। यीशु ही ज्योति हैं। बल्कि, यूहन्ना उस दीपक की तरह था जो अँधेरे में प्रकाश देता है, क्योंकि उसने उन लोगों को यीशु के बारे में गवाही दी जिन्हें उसकी ज़रूरत थी, लेकिन वे उसे नहीं जानते थे। थोड़े समय के लिए लोग यूहन्ना की गवाही सुनकर खुश हुए, क्योंकि उससे उन्हें परमेश्वर के उद्धारकर्ता के लिए आशा मिली। यूहन्ना की गवाही थोड़े समय के लिए ही थी, क्योंकि जब यीशु स्वयं आया, तब यीशु के गवाह के रूप में यूहन्ना की भूमिका पूरी हो गई।</w:t>
      </w:r>
    </w:p>
    <w:p>
      <w:pPr/>
      <w:r>
        <w:rPr>
          <w:lang w:val="hi_IN" w:bidi="hi_IN"/>
        </w:rPr>
      </w:r>
      <w:r>
        <w:rPr>
          <w:lang w:val="hi_IN" w:bidi="hi_IN"/>
        </w:rPr>
        <w:t xml:space="preserve">यहाँ रुकें और समूह में एक </w:t>
      </w:r>
      <w:r>
        <w:rPr>
          <w:lang w:val="hi_IN" w:bidi="hi_IN"/>
        </w:rPr>
        <w:t>दीपक</w:t>
      </w:r>
      <w:r>
        <w:rPr>
          <w:lang w:val="hi_IN" w:bidi="hi_IN"/>
        </w:rPr>
        <w:t xml:space="preserve"> की तस्वीर देखें। इस ऑडियो को यहाँ रोकें।</w:t>
      </w:r>
    </w:p>
    <w:p>
      <w:pPr/>
      <w:r>
        <w:rPr>
          <w:lang w:val="hi_IN" w:bidi="hi_IN"/>
        </w:rPr>
      </w:r>
      <w:r>
        <w:rPr>
          <w:lang w:val="hi_IN" w:bidi="hi_IN"/>
        </w:rPr>
        <w:t>फिर यीशु ने कहा कि उसके पास यूहन्ना की गवाही से भी बड़ी और अधिक महत्वपूर्ण गवाही है। यहाँ यीशु उन कामों की बात कर रहा है जिन्हें परमेश्वर पिता ने उसे करने के लिए कहा था। ये काम वे क्रियाएँ और चमत्कार हैं जो यीशु करते आ रहा है। इसमें वह चमत्कार भी शामिल है जब यीशु ने उस व्यक्ति को चंगा किया जो अड़तीस वर्षों से बीमार था। ये काम ऐसी गवाहियाँ हैं जो यीशु के अधिकार को साबित करती हैं।</w:t>
      </w:r>
    </w:p>
    <w:p>
      <w:pPr/>
      <w:r>
        <w:rPr>
          <w:lang w:val="hi_IN" w:bidi="hi_IN"/>
        </w:rPr>
      </w:r>
      <w:r>
        <w:rPr>
          <w:lang w:val="hi_IN" w:bidi="hi_IN"/>
        </w:rPr>
        <w:t>इसके अलावा, परमेश्वर पिता, जिसने यीशु को भेजा, वह भी यीशु के अधिकार की गवाही देता है। लेकिन क्योंकि यहूदी यीशु पर विश्वास नहीं करते, इसलिए वे पिता को जान नहीं पाए। इसलिए उन्हें उसके वचनों का पालन करना भी कठिन लगता है। यहूदी मानते थे कि पवित्र शास्त्र, यानी पुराना नियम, उन्हें अनन्त जीवन पाने की जानकारी देता है। इसलिए, वे पवित्र शास्त्र का अध्ययन करने की पूरी कोशिश करते हैं। फिर भी, यीशु ने कहा कि यहूदी उसके पास नहीं आते और न ही उसकी शिक्षाओं पर विश्वास करते हैं। यहूदी यह नहीं समझ पाए कि जिन पवित्र शास्त्रों का वे बार-बार अध्ययन करते हैं, वही यीशु के अधिकार की गवाही देते हैं और उसे प्रमाणित करते हैं।</w:t>
      </w:r>
    </w:p>
    <w:p>
      <w:pPr/>
      <w:r>
        <w:rPr>
          <w:lang w:val="hi_IN" w:bidi="hi_IN"/>
        </w:rPr>
      </w:r>
      <w:r>
        <w:rPr>
          <w:lang w:val="hi_IN" w:bidi="hi_IN"/>
        </w:rPr>
        <w:t>यीशु तुरंत स्पष्ट करता है कि वह यह सब इसलिए नहीं कर रहा और न कह रहा है कि मनुष्य उसे आदर दें। यीशु यहूदियों या यहूदी अगुवों की तरह नहीं है। यीशु ने कहा कि वह जानता है कि ये यहूदी परमेश्वर से प्रेम नहीं करते। इसके अलावा, वे ऐसे लोग हैं जो अपने लिए आदर पाना पसंद करते हैं। वे यह कहते फिरते हैं कि वे परमेश्वर की ओर से बोल रहे हैं, जबकि परमेश्वर ने उन्हें नहीं भेजा। और जब वे ऐसा करते हैं, तब वे एक-दूसरे को स्वीकार करते हैं, एक-दूसरे को आदर देते हैं, और एक-दूसरे की बातों पर विश्वास करते हैं। लेकिन वे उस यीशु को न स्वीकार करते हैं और न उस पर विश्वास करते हैं, जो परमेश्वर पिता के नाम और अधिकार से आया। इसलिए यीशु उनसे एक प्रश्न पूछता है ताकि वे यह बात स्पष्ट कर सकें, “जब तुम एक-दूसरे से आदर लेते हो, और उस आदर को नहीं ढूँढते जो एकमात्र परमेश्‍वर की ओर से है, तब तुम कैसे विश्वास कर सकते हो?” यीशु का अर्थ यह है कि यहूदी उस पर विश्वास नहीं करते, क्योंकि उनके लिए परमेश्वर से मिलने वाले आदर से ज़्यादा लोगों से आदर पाना महत्वपूर्ण है।</w:t>
      </w:r>
    </w:p>
    <w:p>
      <w:pPr/>
      <w:r>
        <w:rPr>
          <w:lang w:val="hi_IN" w:bidi="hi_IN"/>
        </w:rPr>
      </w:r>
      <w:r>
        <w:rPr>
          <w:lang w:val="hi_IN" w:bidi="hi_IN"/>
        </w:rPr>
        <w:t>फिर यीशु कहता है कि वह परमेश्वर के सामने यहूदियों पर दोष नहीं लगाएगा और न यह कहेगा कि वे गलत हैं। न्याय के समय कोई और होगा जो उन पर दोष लगाएगा। जो उन पर दोष लगाएगा, यानी परमेश्वर के सामने बताएगा कि वे गलत हैं, वह मूसा है। जब यीशु ने मूसा का नाम लिया, तब वह पुराने नियम के मूसा नाम के व्यक्ति की बात नहीं कर रहा था। बल्कि, वह मूसा की व्यवस्था के बारे में बात कर रहा है। परमेश्वर ने यह व्यवस्था यहूदियों को दी थी, और इन व्यवस्थाओं को मूसा ने लिखा था। यहूदी सोचते थे कि वे मूसा की व्यवस्था का सही तरह से अध्ययन कर रहे हैं और उसका पालन कर रहे हैं, और उन्होंने उसी में अपनी आशा रखी थी। इसका अर्थ यह है कि वे यह आशा कर रहे थे कि जब वे मूसा की व्यवस्था का अध्ययन करेंगे, तो परमेश्वर उन्हें अनन्त जीवन देगा। लेकिन यीशु के अनुसार, वे मूसा की व्यवस्था को सही तरह से समझ नहीं पाए। क्योंकि यदि वे सच में मूसा की व्यवस्था को समझते और उस पर विश्वास करते, तो वे यीशु पर भी विश्वास करते। ऐसा इसलिए है क्योंकि मूसा ने यीशु के बारे में लिखा था। यह कहने का एक और तरीका यह है कि मूसा की व्यवस्था यहूदियों को यीशु पर विश्वास करना सिखाती है। मूसा की व्यवस्था ने यहूदियों और उनके पूर्वजों को सिखाया कि वे अपना जीवन ऐसे कैसे जिएँ जिससे परमेश्वर प्रसन्न हो। लेकिन पुराने नियम की कहानी यह दिखाती है कि यहूदियों के पूर्वज मूसा की व्यवस्था का पालन करने में असफल रहे। वे हमेशा पाप करते थे और परमेश्वर की आज्ञा नहीं मानते थे। जब यीशु संसार में आया, तब उसने केवल परमेश्वर पिता को ही प्रकट नहीं किया। उसने यह भी दिखाया कि मूसा की व्यवस्था का सही पालन कैसे करें। उसने दिखाया कि ऐसा जीवन कैसे जीना है जिससे परमेश्वर खुश हो। यदि यहूदी परमेश्वर को प्रसन्न करना चाहते हैं और मूसा की व्यवस्था का पालन करना चाहते हैं, तो उन्हें यीशु की ओर देखना चाहिए, उसके वचनों को सुनना चाहिए, और उसके जीवन से सीखना चाहिए। दूसरे शब्दों में, यहूदियों को मूसा की व्यवस्था के द्वारा यह समझना चाहिए कि परमेश्वर को प्रसन्न करने के लिए उन्हें यीशु पर विश्वास करना ज़रूरी है। यही एकमात्र तरीका है जिससे परमेश्वर उन्हें वही अनन्त जीवन देगा, जिसकी वे आशा कर रहे थे। लेकिन क्योंकि उन्होंने यीशु पर विश्वास न करके मूसा की व्यवस्था का पालन नहीं किया, इसलिए परमेश्वर उनका न्याय करेगा। फिर यीशु बात समझाने के लिए एक और प्रश्न पूछता है, “लेकिन यदि आप उसकी लिखी बातों पर विश्वास नहीं करते, तो मेरी बातों पर कैसे विश्वास करेंगे?” क्योंकि वे मूसा की व्यवस्था पर विश्वास करने में असफल रहे, इसलिए वे यीशु की शिक्षाओं पर भी विश्वास नहीं कर सकते।</w:t>
      </w:r>
    </w:p>
    <w:p>
      <w:pPr/>
      <w:r>
        <w:rPr>
          <w:lang w:val="hi_IN" w:bidi="hi_IN"/>
        </w:rPr>
      </w:r>
      <w:r>
        <w:rPr>
          <w:lang w:val="hi_IN" w:bidi="hi_IN"/>
        </w:rPr>
        <w:t>यह कहानी उस लंबी घटना का अंत है, जो तब शुरू हुई थी जब यीशु ने सब्त के दिन एक व्यक्ति को चंगा किया था। इस लम्बी कहानी में, यीशु यह कहकर अपना बचाव करता है कि वह परमेश्वर का पुत्र है। इसका अर्थ यह है कि उसके पास परमेश्वर पिता के समान अधिकार है। वह यह भी कहता है कि वह मनुष्य का पुत्र है, जिसे परमेश्वर ने सभी लोगों का न्यायी नियुक्त किया है। इसका अर्थ यह है कि उसके पास यह सामर्थ्य और अधिकार है कि वह उन लोगों को जीवन दे, जो उस पर विश्वास करते हैं, या यदि वे उस पर विश्वास नहीं करते हैं, तो वह उन लोगों को दंड दे सकता है। इस कहानी के अंतिम भाग में, यीशु कहता है कि कई गवाह हैं जो उसकी कही बातों को सिद्ध करेंगे। उसके अधिकार के ये गवाह हैं जैसे परमेश्वर पिता, वे काम जो परमेश्वर ने यीशु को करने के लिए दिए, फिर यूहन्ना, और पवित्र शास्त्र यानी मूसा की व्यवस्था।</w:t>
      </w:r>
      <w:r>
        <w:rPr>
          <w:lang w:val="hi_IN" w:bidi="hi_IN"/>
        </w:rPr>
      </w:r>
    </w:p>
    <w:p>
      <w:pPr>
        <w:pStyle w:val="Heading3"/>
      </w:pPr>
      <w:r>
        <w:rPr>
          <w:lang w:val="hi_IN" w:bidi="hi_IN"/>
        </w:rPr>
        <w:t>घटनाओं को समझाना</w:t>
      </w:r>
    </w:p>
    <w:p>
      <w:pPr/>
      <w:r>
        <w:rPr>
          <w:lang w:val="hi_IN" w:bidi="hi_IN"/>
        </w:rPr>
      </w:r>
      <w:r>
        <w:rPr>
          <w:lang w:val="hi_IN" w:bidi="hi_IN"/>
        </w:rPr>
        <w:t>यूहन्ना 5:31–47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पाँच दृश्य हैं।</w:t>
      </w:r>
    </w:p>
    <w:p>
      <w:pPr/>
      <w:r>
        <w:rPr>
          <w:lang w:val="hi_IN" w:bidi="hi_IN"/>
        </w:rPr>
      </w:r>
      <w:r>
        <w:rPr>
          <w:b/>
          <w:lang w:val="hi_IN" w:bidi="hi_IN"/>
        </w:rPr>
        <w:t>पहले दृश्य में:</w:t>
      </w:r>
      <w:r>
        <w:rPr>
          <w:lang w:val="hi_IN" w:bidi="hi_IN"/>
        </w:rPr>
        <w:t xml:space="preserve"> यीशु कहता है कि यदि वह अपने बारे में खुद ही गवाही दे, तो लोग उस पर विश्वास नहीं करेंगे। वह यह भी कहता है कि एक और व्यक्ति भी है जो उसके लिए गवाही देता है। यह परमेश्वर पिता है।</w:t>
      </w:r>
    </w:p>
    <w:p>
      <w:pPr/>
      <w:r>
        <w:rPr>
          <w:lang w:val="hi_IN" w:bidi="hi_IN"/>
        </w:rPr>
      </w:r>
      <w:r>
        <w:rPr>
          <w:b/>
          <w:lang w:val="hi_IN" w:bidi="hi_IN"/>
        </w:rPr>
        <w:t>दूसरे दृश्य में:</w:t>
      </w:r>
      <w:r>
        <w:rPr>
          <w:lang w:val="hi_IN" w:bidi="hi_IN"/>
        </w:rPr>
        <w:t xml:space="preserve"> यीशु लोगों को बताता है कि यूहन्ना ने भी उसके बारे में गवाही दी है, और यूहन्ना की गवाही सच्ची है। लेकिन यीशु कहता है कि जो काम वह कर रहा है, वही यूहन्ना की गवाही से भी बड़ी गवाही देते हैं।</w:t>
      </w:r>
    </w:p>
    <w:p>
      <w:pPr/>
      <w:r>
        <w:rPr>
          <w:lang w:val="hi_IN" w:bidi="hi_IN"/>
        </w:rPr>
      </w:r>
      <w:r>
        <w:rPr>
          <w:b/>
          <w:lang w:val="hi_IN" w:bidi="hi_IN"/>
        </w:rPr>
        <w:t>तीसरे दृश्य में:</w:t>
      </w:r>
      <w:r>
        <w:rPr>
          <w:lang w:val="hi_IN" w:bidi="hi_IN"/>
        </w:rPr>
        <w:t xml:space="preserve"> यीशु समझाता है कि पिता भी उसके लिए गवाही देता है। लेकिन यहूदी पिता को नहीं जानते क्योंकि वे यीशु पर विश्वास नहीं करते।</w:t>
      </w:r>
    </w:p>
    <w:p>
      <w:pPr/>
      <w:r>
        <w:rPr>
          <w:lang w:val="hi_IN" w:bidi="hi_IN"/>
        </w:rPr>
      </w:r>
      <w:r>
        <w:rPr>
          <w:b/>
          <w:lang w:val="hi_IN" w:bidi="hi_IN"/>
        </w:rPr>
        <w:t>चौथे दृश्य में:</w:t>
      </w:r>
      <w:r>
        <w:rPr>
          <w:lang w:val="hi_IN" w:bidi="hi_IN"/>
        </w:rPr>
        <w:t xml:space="preserve"> यीशु कहता है कि वह यहूदियों की तरह नहीं है। यहूदी परमेश्वर से अधिक लोगों से आदर पाना चाहते हैं। वह कहता है कि वह जानता है कि यहूदी परमेश्वर से प्रेम नहीं करते, इसलिए यीशु उन्हें डाँटता है।</w:t>
      </w:r>
    </w:p>
    <w:p>
      <w:pPr/>
      <w:r>
        <w:rPr>
          <w:lang w:val="hi_IN" w:bidi="hi_IN"/>
        </w:rPr>
      </w:r>
      <w:r>
        <w:rPr>
          <w:b/>
          <w:lang w:val="hi_IN" w:bidi="hi_IN"/>
        </w:rPr>
        <w:t>पाँचवें दृश्य में:</w:t>
      </w:r>
      <w:r>
        <w:rPr>
          <w:lang w:val="hi_IN" w:bidi="hi_IN"/>
        </w:rPr>
        <w:t xml:space="preserve"> यीशु कहता है कि यहूदियों ने इसे गलत समझा है। वे पवित्र शास्त्रों का अध्ययन करते हैं, यह सोचकर कि मूसा या मूसा की व्यवस्था उन्हें बचाएगी और उन्हें अनन्त जीवन देगी। यीशु कहता है कि यदि वे सच में पवित्रशास्त्र को समझते हैं, तो वे यीशु पर विश्वास करेंगे।</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परमेश्वर पिता</w:t>
      </w:r>
    </w:p>
    <w:p>
      <w:pPr>
        <w:pStyle w:val="ListBullet"/>
        <w:spacing w:line="240" w:lineRule="auto"/>
        <w:ind w:left="720"/>
      </w:pPr>
      <w:r>
        <w:rPr>
          <w:lang w:val="hi_IN" w:bidi="hi_IN"/>
        </w:rPr>
      </w:r>
      <w:r>
        <w:rPr>
          <w:lang w:val="hi_IN" w:bidi="hi_IN"/>
        </w:rPr>
        <w:t>यीशु परमेश्वर का पुत्र और मनुष्य का पुत्र</w:t>
      </w:r>
    </w:p>
    <w:p>
      <w:pPr>
        <w:pStyle w:val="ListBullet"/>
        <w:spacing w:line="240" w:lineRule="auto"/>
        <w:ind w:left="720"/>
      </w:pPr>
      <w:r>
        <w:rPr>
          <w:lang w:val="hi_IN" w:bidi="hi_IN"/>
        </w:rPr>
      </w:r>
      <w:r>
        <w:rPr>
          <w:lang w:val="hi_IN" w:bidi="hi_IN"/>
        </w:rPr>
        <w:t>यहूदी या यहूदी अगुवे</w:t>
      </w:r>
    </w:p>
    <w:p>
      <w:pPr>
        <w:pStyle w:val="ListBullet"/>
        <w:spacing w:line="240" w:lineRule="auto"/>
        <w:ind w:left="720"/>
      </w:pPr>
      <w:r>
        <w:rPr>
          <w:lang w:val="hi_IN" w:bidi="hi_IN"/>
        </w:rPr>
      </w:r>
      <w:r>
        <w:rPr>
          <w:lang w:val="hi_IN" w:bidi="hi_IN"/>
        </w:rPr>
        <w:t>वे व्यक्ति जिसे यहूदियों या यहूदी अगुवों ने यूहन्ना के पास भेजा था</w:t>
      </w:r>
    </w:p>
    <w:p>
      <w:pPr>
        <w:pStyle w:val="ListBullet"/>
        <w:spacing w:line="240" w:lineRule="auto"/>
        <w:ind w:left="720"/>
      </w:pPr>
      <w:r>
        <w:rPr>
          <w:lang w:val="hi_IN" w:bidi="hi_IN"/>
        </w:rPr>
      </w:r>
      <w:r>
        <w:rPr>
          <w:lang w:val="hi_IN" w:bidi="hi_IN"/>
        </w:rPr>
        <w:t>यूहन्ना</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 स्पष्ट नहीं है कि कहानी कहाँ घटित होती है। शायद यीशु अभी भी यहूदियों या यहूदी अगुवों से बात कर रहा था, जब उन्होंने सब्त के दिन चंगा करने के कारण उसका विरोध किया। लेकिन कहानी का ध्यान यीशु के शब्दों पर है। इसलिए जब आप कहानी को अभिनय में दिखाएँ, तो यीशु के शब्दों को साफ़-साफ़ समझना और सही तरह से इस्तेमाल करना ज़रूरी होगा।</w:t>
      </w:r>
    </w:p>
    <w:p>
      <w:pPr/>
      <w:r>
        <w:rPr>
          <w:lang w:val="hi_IN" w:bidi="hi_IN"/>
        </w:rPr>
      </w:r>
      <w:r>
        <w:rPr>
          <w:lang w:val="hi_IN" w:bidi="hi_IN"/>
        </w:rPr>
        <w:t>पहले दृश्य में, यीशु यहूदियों से बात कर रहा है, और वह दिखा रहा है कि यदि वह अपने बारे में खुद ही गवाही दे, तो लोग उस पर विश्वास नहीं करेंगे। यीशु कहता है कि एक और व्यक्ति उसके लिए गवाही दे रहा है, और उसकी गवाही सच्ची है। यीशु परमेश्वर पिता के बारे में बात कर रहा है, लेकिन यीशु ने पिता का नाम नहीं लिया।</w:t>
      </w:r>
    </w:p>
    <w:p>
      <w:pPr/>
      <w:r>
        <w:rPr>
          <w:lang w:val="hi_IN" w:bidi="hi_IN"/>
        </w:rPr>
      </w:r>
      <w:r>
        <w:rPr>
          <w:lang w:val="hi_IN" w:bidi="hi_IN"/>
        </w:rPr>
        <w:t>दूसरे दृश्य में, यीशु यहूदियों को याद दिलाता है कि उन्होंने पहले अपने लोगों को यूहन्ना के पास पूछने के लिए भेजा था। यूहन्ना ने उस उद्धारकर्ता के बारे में गवाही दी जिसे परमेश्वर ने भेजा, और उसकी गवाही सच्ची है। यह दिखाना ज़रूरी है कि यीशु के बारे में यूहन्ना की गवाही अब भी सच्ची बनी हुई है। यूहन्ना एक जलता और चमकता हुआ दीपक था। जब यीशु ने यह कहा, तो वह यूहन्ना की गवाही के प्रभाव की तुलना केवल एक जलते और चमकते हुए दीपक से कर रहा था। यीशु का अर्थ यह है कि जब यहूदियों ने अपने लोगों से आने वाले उद्धारकर्ता के बारे में यूहन्ना का संदेश सुना, तो वे खुश हुए थे। लेकिन यीशु कहता है कि उसके पास यूहन्ना की गवाही से भी बड़ी गवाही है। यह बड़ी गवाही यीशु के काम और चमत्कार हैं। यह ज़रूर दिखाएँ कि यीशु कुछ चमत्कार कर रहा है, और ये चमत्कार यूहन्ना की गवाही से भी अधिक लोगों को यीशु पर विश्वास करने के लिए मनाते हैं।</w:t>
      </w:r>
    </w:p>
    <w:p>
      <w:pPr/>
      <w:r>
        <w:rPr>
          <w:lang w:val="hi_IN" w:bidi="hi_IN"/>
        </w:rPr>
      </w:r>
      <w:r>
        <w:rPr>
          <w:lang w:val="hi_IN" w:bidi="hi_IN"/>
        </w:rPr>
        <w:t>तीसरे दृश्य में, यीशु कहता है कि परमेश्वर पिता, जिसने उसे भेजा है, वह भी उसके बारे में गवाही देता है। पिता यीशु के द्वारा बोल रहा है; पिता यीशु के द्वारा काम कर रहा है, लेकिन यहूदी यीशु पर विश्वास नहीं करते है। परिणामस्वरूप, वे यह नहीं देख पाए और न ही सुन पाए कि परमेश्वर उनके साथ शारीरिक रूप से मौजूद था, और वह यीशु के द्वारा उनसे बात कर रहा था। क्योंकि वे यह समझ नहीं पाए, इसलिए वे परमेश्वर के वचन का पालन नहीं कर सकते।</w:t>
      </w:r>
    </w:p>
    <w:p>
      <w:pPr/>
      <w:r>
        <w:rPr>
          <w:lang w:val="hi_IN" w:bidi="hi_IN"/>
        </w:rPr>
      </w:r>
      <w:r>
        <w:rPr>
          <w:lang w:val="hi_IN" w:bidi="hi_IN"/>
        </w:rPr>
        <w:t>चौथे दृश्य में, यहूदी पवित्र शास्त्र या मूसा की व्यवस्था का अध्ययन करते हैं, लेकिन जब यीशु उनसे बोल रहा होता है, तब वे उसे ठुकरा देते हैं। इसलिए, यीशु उन्हें डाँटता है। वह कहता है कि वह उनके जैसा नहीं है। वह यह भी कहता है कि वह जानता है कि वे परमेश्वर से प्रेम नहीं करते। यीशु उनके पास परमेश्वर पिता के नाम से आया, जिसका अर्थ है कि वह परमेश्वर के अधिकार के साथ आया था। लेकिन उन्होंने उसे ठुकरा दिया। लेकिन वे एक-दूसरे को स्वीकार करते हैं और कहते हैं कि परमेश्वर ने उन्हें भेजा है, जबकि सच्चाई यह है कि परमेश्वर ने उन्हें नहीं भेजा। इसलिए यीशु उनसे एक प्रश्न पूछता है ताकि वे यह बात स्पष्ट कर सकें, “जब तुम एक-दूसरे से आदर लेते हो, और उस आदर को नहीं ढूँढते जो एकमात्र परमेश्‍वर की ओर से है, तब तुम कैसे विश्वास कर सकते हो?” वह कहता है कि वे चाहते हैं कि लोग उनका आदर करें, न कि परमेश्वर उनका आदर करे।</w:t>
      </w:r>
    </w:p>
    <w:p>
      <w:pPr/>
      <w:r>
        <w:rPr>
          <w:lang w:val="hi_IN" w:bidi="hi_IN"/>
        </w:rPr>
      </w:r>
      <w:r>
        <w:rPr>
          <w:lang w:val="hi_IN" w:bidi="hi_IN"/>
        </w:rPr>
        <w:t>पाँचवें दृश्य में, यीशु कहता है कि वह परमेश्वर के सामने उन पर दोष नहीं लगाएगा। यीशु कहता है कि परमेश्वर मूसा की व्यवस्था के द्वारा उनका न्याय करेगा। वे सोचते थे कि मूसा की व्यवस्था को पढ़ने से परमेश्वर उन्हें बचाएगा और उन्हें प्रतिफल देगा। लेकिन परमेश्वर उन्हें प्रतिफल नहीं देगा, क्योंकि मूसा की व्यवस्था यह सिखाती है कि उन्हें यीशु पर विश्वास करना चाहिए था, फिर भी उन्होंने यीशु पर विश्वास नहीं किया। यीशु एक और प्रश्न पूछता है और कहता है, “लेकिन यदि तुम उसकी लिखी बातों पर विश्वास नहीं करते, तो मेरे शब्दों पर कैसे विश्वास करेंगे?” क्योंकि वे मूसा की व्यवस्था को सही तरीके से समझने और उस पर विश्वास करने में असफल रहे, इसलिए वे यीशु पर विश्वास नहीं करेंगे।</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p>
    <w:p>
      <w:pPr/>
      <w:r>
        <w:rPr>
          <w:lang w:val="hi_IN" w:bidi="hi_IN"/>
        </w:rPr>
      </w:r>
      <w:r>
        <w:rPr>
          <w:lang w:val="hi_IN" w:bidi="hi_IN"/>
        </w:rPr>
        <w:t>यह पाठ का अंत है।</w:t>
      </w:r>
      <w:r>
        <w:rPr>
          <w:lang w:val="hi_IN" w:bidi="hi_IN"/>
        </w:rPr>
      </w:r>
    </w:p>
    <w:p>
      <w:pPr>
        <w:pStyle w:val="Heading3"/>
      </w:pPr>
      <w:r>
        <w:rPr>
          <w:lang w:val="hi_IN" w:bidi="hi_IN"/>
        </w:rPr>
        <w:t>पाठ को नाटकीय रूप देना</w:t>
      </w:r>
    </w:p>
    <w:p>
      <w:pPr/>
      <w:r>
        <w:rPr>
          <w:lang w:val="hi_IN" w:bidi="hi_IN"/>
        </w:rPr>
      </w:r>
      <w:r>
        <w:rPr>
          <w:lang w:val="hi_IN" w:bidi="hi_IN"/>
        </w:rPr>
        <w:t>यूहन्ना 5:31–47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कहानी में पाँच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परमेश्वर पिता</w:t>
      </w:r>
    </w:p>
    <w:p>
      <w:pPr>
        <w:pStyle w:val="ListBullet"/>
        <w:spacing w:line="240" w:lineRule="auto"/>
        <w:ind w:left="720"/>
      </w:pPr>
      <w:r>
        <w:rPr>
          <w:lang w:val="hi_IN" w:bidi="hi_IN"/>
        </w:rPr>
      </w:r>
      <w:r>
        <w:rPr>
          <w:lang w:val="hi_IN" w:bidi="hi_IN"/>
        </w:rPr>
        <w:t>यीशु परमेश्वर का पुत्र और मनुष्य का पुत्र</w:t>
      </w:r>
    </w:p>
    <w:p>
      <w:pPr>
        <w:pStyle w:val="ListBullet"/>
        <w:spacing w:line="240" w:lineRule="auto"/>
        <w:ind w:left="720"/>
      </w:pPr>
      <w:r>
        <w:rPr>
          <w:lang w:val="hi_IN" w:bidi="hi_IN"/>
        </w:rPr>
      </w:r>
      <w:r>
        <w:rPr>
          <w:lang w:val="hi_IN" w:bidi="hi_IN"/>
        </w:rPr>
        <w:t>यहूदी या यहूदी अगुवे</w:t>
      </w:r>
    </w:p>
    <w:p>
      <w:pPr>
        <w:pStyle w:val="ListBullet"/>
        <w:spacing w:line="240" w:lineRule="auto"/>
        <w:ind w:left="720"/>
      </w:pPr>
      <w:r>
        <w:rPr>
          <w:lang w:val="hi_IN" w:bidi="hi_IN"/>
        </w:rPr>
      </w:r>
      <w:r>
        <w:rPr>
          <w:lang w:val="hi_IN" w:bidi="hi_IN"/>
        </w:rPr>
        <w:t>वे व्यक्ति जिसे यहूदियों या यहूदी अगुवों ने यूहन्ना के पास भेजा था</w:t>
      </w:r>
    </w:p>
    <w:p>
      <w:pPr>
        <w:pStyle w:val="ListBullet"/>
        <w:spacing w:line="240" w:lineRule="auto"/>
        <w:ind w:left="720"/>
      </w:pPr>
      <w:r>
        <w:rPr>
          <w:lang w:val="hi_IN" w:bidi="hi_IN"/>
        </w:rPr>
      </w:r>
      <w:r>
        <w:rPr>
          <w:lang w:val="hi_IN" w:bidi="hi_IN"/>
        </w:rPr>
        <w:t>यूहन्ना</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पूरी कहानी का अभिनय करें। इस कहानी के संवाद, उसकी गति, रूपरेखा और घटनाओं के क्रम पर ध्यान दें। सुनिश्चित करें कि अभिनय करते समय, कहानी का कोई महत्वपूर्ण या कठिन भाग छूट न जाए। कहानी के हर भाग को याद रखने में एक-दूसरे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बिन्दुओं पर, नाटक को रोककर उस पात्र का भूमिका निभाने वाले व्यक्ति से पूछें "आप क्या महसूस कर रहे हैं या क्या सोच रहे हैं?" पात्र का भूमिका निभाने वाले व्यक्ति को यह जवाब देना चाहिए कि अगर वह उस पात्र की जगह होता तो वह क्या महसूस करता या क्या सोचता। नाटक को फिर से शुरू करें।</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पहले दृश्य में, यीशु कहता है कि यदि वह अपने बारे में खुद गवाही दे, तो लोग उस पर विश्वास नहीं करेंगे। वह यह भी कहता है कि एक और व्यक्ति भी है जो उसके लिए गवाही देता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यीशु की भूमिका निभाने वाले व्यक्ति से पूछें, "आप क्या महसूस कर रहे हैं या क्या सोच रहे हैं?" व्यक्ति इस तरह उत्तर दे सकता है, “मुझे इस बात की चिंता नहीं है कि लोग मुझ पर विश्वास नहीं करेंगे यदि मैं अपनी गवाही खुद देता हूँ तो, क्योंकि एक और है जो मेरे बारे में गवाही देता है,” या “मुझे पूरा भरोसा है कि एक और गवाही मेरे अधिकार को साबित करेगी, और उसकी गवाही सच्ची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दूसरे दृश्य में, यीशु लोगों को बताता है कि यूहन्ना भी उसके बारे में गवाही देता है, और यूहन्ना की गवाही सच्ची है। लेकिन यीशु कहता है कि जो काम वह कर रहा है, वही यूहन्ना की गवाही से भी बड़ी गवाही देते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यहूदियों की भूमिका निभाने वाले व्यक्तियों से पूछें, 'आप क्या महसूस कर रहे हैं या क्या सोच रहे हैं?" लोग इस तरह उत्तर दे सकते हैं कि, “हम यूहन्ना के संदेश से खुश हैं!” या "यूहन्ना का संदेश हमें परमेश्वर के उद्धारकर्ता के लिए आशा देता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तीसरे दृश्य में, यीशु समझाता है कि पिता भी उसके लिए गवाही देता है। लेकिन यहूदी पिता को नहीं जानते क्योंकि वे यीशु पर विश्वास नहीं करते।</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यहूदियों की भूमिका निभाने वाले व्यक्तियों से पूछें, 'आप क्या महसूस कर रहे हैं या क्या सोच रहे हैं?" लोग इस तरह उत्तर दे सकते हैं कि, "हम परमेश्वर को देखना चाहते हैं, लेकिन हम उसे क्यों नहीं देख पाते? हम परमेश्वर को सुनना चाहते हैं, लेकिन हम उसे क्यों नहीं सुन पाते?"</w:t>
      </w:r>
    </w:p>
    <w:p>
      <w:pPr>
        <w:pStyle w:val="ListBullet"/>
        <w:spacing w:line="240" w:lineRule="auto"/>
        <w:ind w:left="720"/>
      </w:pPr>
      <w:r>
        <w:rPr>
          <w:lang w:val="hi_IN" w:bidi="hi_IN"/>
        </w:rPr>
      </w:r>
      <w:r>
        <w:rPr>
          <w:lang w:val="hi_IN" w:bidi="hi_IN"/>
        </w:rPr>
        <w:t>आप यीशु की भूमिका निभाने वाले व्यक्ति से भी पूछ सकते हैं, “आप क्या महसूस कर रहे हैं या क्या सोच रहे हैं?” वह व्यक्ति इस तरह उत्तर दे सकता है कि, "मुझे इन लोगों के लिए दुःख है। वे परमेश्वर पिता को जानना चाहते हैं, लेकिन वे ऐसा इसलिए नहीं कर पाते क्योंकि वे मुझ पर विश्वास नहीं करते हैं। वे परमेश्वर के वचनों को अपने मन में नहीं रखते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चौथे दृश्य में, यीशु कहता है कि वह यहूदियों की तरह नहीं है। यहूदी परमेश्वर से अधिक लोगों से आदर पाना चाहते हैं। वह कहता है कि वह जानता है कि यहूदी परमेश्वर से प्रेम नहीं करते, इसलिए यीशु उन्हें डाँटता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यीशु की भूमिका निभाने वाले व्यक्ति से पूछें, "आप क्या महसूस कर रहे हैं या क्या सोच रहे हैं?" वह व्यक्ति इस तरह उत्तर दे सकता है कि, "मैं अपने पिता के अधिकार के साथ आया था, लेकिन मैं अपने लिए आदर नहीं चाहता हूँ। लेकिन ये यहूदी केवल इस बात की परवाह करते हैं कि लोग उनका आदर कैसे करें! या "मुझे बहुत दुःख है क्योंकि ये यहूदी एक-दूसरे का आदर करने के लिए तैयार हैं, लेकिन वे न तो मुझे स्वीकार करना चाहते हैं और न ही मेरा आदर करना चाहते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पाँचवें दृश्य में, यीशु कहता है कि यहूदियों ने बात को गलत समझा है। वे पवित्र शास्त्रों का अध्ययन यह सोचकर करते हैं कि मूसा या मूसा की व्यवस्था उन्हें बचाएगी और उन्हें अनन्त जीवन देगी। यीशु कहता है कि यदि वे सच में पवित्रशास्त्र को समझते हैं तो वे यीशु पर विश्वास करेंगे।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यहूदियों की भूमिका निभाने वाले व्यक्तियों से पूछें, 'आप क्या महसूस कर रहे हैं या क्या सोच रहे हैं?" लोग इस तरह उत्तर दे सकते हैं कि, "हमें विश्वास है कि यदि हम मूसा की व्यवस्था का अध्ययन करते रहें तो परमेश्वर हमें अनन्त जीवन देगा!" या “हम अभी भी परमेश्वर के उद्धारकर्ता की बाट जोह रहे हैं, जिसके बारे में मूसा की व्यवस्था बताती है!”</w:t>
      </w:r>
    </w:p>
    <w:p>
      <w:pPr>
        <w:pStyle w:val="ListBullet"/>
        <w:spacing w:line="240" w:lineRule="auto"/>
        <w:ind w:left="720"/>
      </w:pPr>
      <w:r>
        <w:rPr>
          <w:lang w:val="hi_IN" w:bidi="hi_IN"/>
        </w:rPr>
      </w:r>
      <w:r>
        <w:rPr>
          <w:lang w:val="hi_IN" w:bidi="hi_IN"/>
        </w:rPr>
        <w:t>आप यीशु की भूमिका निभाने वाले व्यक्ति से भी पूछ सकते हैं, “आप क्या महसूस कर रहे हैं या क्या सोच रहे हैं?” व्यक्ति इस तरह उत्तर दे सकता है, “ये यहूदी लगातार पवित्र शास्त्रों को पढ़ते रहते हैं, लेकिन वे यह नहीं समझ पाते कि शास्त्र मेरे बारे में ही बता रहे हैं।” “काश ये यहूदी समझ पाते कि मूसा की व्यवस्था उन्हें मुझ पर विश्वास करना सिखाती है।”</w:t>
      </w:r>
    </w:p>
    <w:p>
      <w:pPr/>
      <w:r>
        <w:rPr>
          <w:lang w:val="hi_IN" w:bidi="hi_IN"/>
        </w:rPr>
      </w:r>
      <w:r>
        <w:rPr>
          <w:lang w:val="hi_IN" w:bidi="hi_IN"/>
        </w:rPr>
        <w:t>यह पाठ का अंत है।</w:t>
      </w:r>
      <w:r>
        <w:rPr>
          <w:lang w:val="hi_IN" w:bidi="hi_IN"/>
        </w:rPr>
      </w:r>
    </w:p>
    <w:p>
      <w:pPr>
        <w:pStyle w:val="Heading3"/>
      </w:pPr>
      <w:r>
        <w:rPr>
          <w:lang w:val="hi_IN" w:bidi="hi_IN"/>
        </w:rPr>
        <w:t>आवश्यक जानकारी</w:t>
      </w:r>
    </w:p>
    <w:p>
      <w:pPr/>
      <w:r>
        <w:rPr>
          <w:lang w:val="hi_IN" w:bidi="hi_IN"/>
        </w:rPr>
      </w:r>
      <w:r>
        <w:rPr>
          <w:lang w:val="hi_IN" w:bidi="hi_IN"/>
        </w:rPr>
        <w:t>यूहन्ना 5:31–47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कहानी की शुरुआत में, यीशु अभी भी बोल रहा है और अपने कामों का बचाव कर रहा है। यीशु ने कहा कि यदि वह अपने बारे में स्वयं </w:t>
      </w:r>
      <w:r>
        <w:rPr>
          <w:b/>
          <w:lang w:val="hi_IN" w:bidi="hi_IN"/>
        </w:rPr>
        <w:t>गवाही दे</w:t>
      </w:r>
      <w:r>
        <w:rPr>
          <w:lang w:val="hi_IN" w:bidi="hi_IN"/>
        </w:rPr>
        <w:t xml:space="preserve"> या </w:t>
      </w:r>
      <w:r>
        <w:rPr>
          <w:b/>
          <w:lang w:val="hi_IN" w:bidi="hi_IN"/>
        </w:rPr>
        <w:t>साक्षी दे</w:t>
      </w:r>
      <w:r>
        <w:rPr>
          <w:lang w:val="hi_IN" w:bidi="hi_IN"/>
        </w:rPr>
        <w:t xml:space="preserve">, तो लोग उसे सच नहीं मानेंगे। “गवाही” या “साक्षी” ये शब्द अक्सर अदालत के मामलों में इस्तेमाल किए जाते हैं। अदालत के मुकदमों में लोग किसी व्यक्ति के खिलाफ अपनी शिकायतें न्यायाधीश के सामने लाते हैं, क्योंकि उस व्यक्ति ने व्यवस्था को तोड़ा होता है। जिस व्यक्ति पर व्यवस्था तोड़ने का आरोप लगाया जाता है, उसे खुद अपना बचाव करना होता है, ताकि वह साबित कर सके कि वह दोषी नहीं है और दण्ड के योग्य नहीं है। कौन सही है और कौन गलत, यह तय करने के लिए न्यायाधीश गवाहों से पूछताछ करता है। गवाह वह व्यक्ति होता है जिसका शिकायत में नाम नहीं होता, लेकिन उसे उसके बारे में कुछ पता होता है। या तो वह ऐसी बात जानता है जो यह साबित करती है कि वह व्यक्ति सच में दोषी है, या कोई ऐसी बात जानता है जो यह साबित करती है कि वह व्यक्ति निर्दोष है। जब वह अदालत में जो कुछ जानता है उसे साझा करता है, वह गवाही, या साक्षी दे रहा होता है, और जो बयान वह देता है उसे </w:t>
      </w:r>
      <w:r>
        <w:rPr>
          <w:b/>
          <w:lang w:val="hi_IN" w:bidi="hi_IN"/>
        </w:rPr>
        <w:t>गवाही</w:t>
      </w:r>
      <w:r>
        <w:rPr>
          <w:lang w:val="hi_IN" w:bidi="hi_IN"/>
        </w:rPr>
        <w:t xml:space="preserve"> कहा जाता है। इस शब्द का अनुवाद उसी तरह करें जैसे आपने पहले इस शब्द का अनुवाद किया है।</w:t>
      </w:r>
    </w:p>
    <w:p>
      <w:pPr/>
      <w:r>
        <w:rPr>
          <w:lang w:val="hi_IN" w:bidi="hi_IN"/>
        </w:rPr>
      </w:r>
      <w:r>
        <w:rPr>
          <w:lang w:val="hi_IN" w:bidi="hi_IN"/>
        </w:rPr>
        <w:t xml:space="preserve">यीशु ने कहा कि यूहन्ना ने </w:t>
      </w:r>
      <w:r>
        <w:rPr>
          <w:b/>
          <w:lang w:val="hi_IN" w:bidi="hi_IN"/>
        </w:rPr>
        <w:t>सच्चाई</w:t>
      </w:r>
      <w:r>
        <w:rPr>
          <w:lang w:val="hi_IN" w:bidi="hi_IN"/>
        </w:rPr>
        <w:t xml:space="preserve"> की गवाही दी। यूहन्ना की पुस्तक में, "सत्य" का अर्थ यीशु से है जो परमेश्वर का पुत्र है जो पापियों को बचाने और उन्हें जीवन देने के लिए आया था। इस शब्द का अनुवाद उसी तरह करें जैसे आपने पहले इस शब्द का अनुवाद किया है।</w:t>
      </w:r>
    </w:p>
    <w:p>
      <w:pPr/>
      <w:r>
        <w:rPr>
          <w:lang w:val="hi_IN" w:bidi="hi_IN"/>
        </w:rPr>
      </w:r>
      <w:r>
        <w:rPr>
          <w:lang w:val="hi_IN" w:bidi="hi_IN"/>
        </w:rPr>
        <w:t xml:space="preserve">जब यीशु यहूदियों को डाँट रहा था, तब यीशु ने कहा कि </w:t>
      </w:r>
      <w:r>
        <w:rPr>
          <w:b/>
          <w:lang w:val="hi_IN" w:bidi="hi_IN"/>
        </w:rPr>
        <w:t>परमेश्वर का वचन</w:t>
      </w:r>
      <w:r>
        <w:rPr>
          <w:lang w:val="hi_IN" w:bidi="hi_IN"/>
        </w:rPr>
        <w:t xml:space="preserve"> उनके अंदर नहीं </w:t>
      </w:r>
      <w:r>
        <w:rPr>
          <w:b/>
          <w:lang w:val="hi_IN" w:bidi="hi_IN"/>
        </w:rPr>
        <w:t>ठहरता</w:t>
      </w:r>
      <w:r>
        <w:rPr>
          <w:lang w:val="hi_IN" w:bidi="hi_IN"/>
        </w:rPr>
        <w:t xml:space="preserve">। “वचन” से मतलब यीशु और उसका संदेश है। इस </w:t>
      </w:r>
      <w:r>
        <w:rPr>
          <w:lang w:val="hi_IN" w:bidi="hi_IN"/>
        </w:rPr>
        <w:t>शब्द</w:t>
      </w:r>
      <w:r>
        <w:rPr>
          <w:lang w:val="hi_IN" w:bidi="hi_IN"/>
        </w:rPr>
        <w:t xml:space="preserve"> का अनुवाद उसी तरह करें जैसे आपने पहले इस शब्द का अनुवाद किया है। इस बारे में अधिक जानकारी के लिए, आप मुख्य शब्दावली को देख सकते हैं। </w:t>
      </w:r>
      <w:r>
        <w:rPr>
          <w:b/>
          <w:lang w:val="hi_IN" w:bidi="hi_IN"/>
        </w:rPr>
        <w:t>रहना</w:t>
      </w:r>
      <w:r>
        <w:rPr>
          <w:lang w:val="hi_IN" w:bidi="hi_IN"/>
        </w:rPr>
        <w:t xml:space="preserve"> शब्द का अर्थ है यीशु की बात सुनना और उसकी आज्ञा मानना।</w:t>
      </w:r>
    </w:p>
    <w:p>
      <w:pPr/>
      <w:r>
        <w:rPr>
          <w:lang w:val="hi_IN" w:bidi="hi_IN"/>
        </w:rPr>
      </w:r>
      <w:r>
        <w:rPr>
          <w:lang w:val="hi_IN" w:bidi="hi_IN"/>
        </w:rPr>
        <w:t xml:space="preserve">यीशु ने यह भी कहा कि यहूदी लगातार </w:t>
      </w:r>
      <w:r>
        <w:rPr>
          <w:b/>
          <w:lang w:val="hi_IN" w:bidi="hi_IN"/>
        </w:rPr>
        <w:t>पवित्र शास्त्रों</w:t>
      </w:r>
      <w:r>
        <w:rPr>
          <w:lang w:val="hi_IN" w:bidi="hi_IN"/>
        </w:rPr>
        <w:t xml:space="preserve"> का अध्ययन करते रहते हैं, क्योंकि वे सोचते हैं कि ऐसा करने से परमेश्वर उन्हें </w:t>
      </w:r>
      <w:r>
        <w:rPr>
          <w:b/>
          <w:lang w:val="hi_IN" w:bidi="hi_IN"/>
        </w:rPr>
        <w:t>अनन्त जीवन</w:t>
      </w:r>
      <w:r>
        <w:rPr>
          <w:lang w:val="hi_IN" w:bidi="hi_IN"/>
        </w:rPr>
        <w:t xml:space="preserve"> देगा। पवित्र शास्त्र से अर्थ मूसा की व्यवस्था से है जो परमेश्वर के उद्धारकर्ता के आने के बारे में बताती है, और वह उद्धारकर्ता यीशु है। अनन्त जीवन का अर्थ है परमेश्वर के साथ हमेशा का जीवन। यीशु कह रहा है कि जो कोई उस पिता परमेश्वर पर भरोसा करता है जिसने यीशु को भेजा है, वह फिर से जी उठेगा। वह अब नहीं मरेगा, बल्कि परमेश्वर के साथ हमेशा जीवित रहेगा। पवित्र शास्त्र और अनन्त जीवन का अनुवाद उसी तरह करें जैसे आपने पहले किया है। </w:t>
      </w:r>
      <w:r>
        <w:rPr>
          <w:lang w:val="hi_IN" w:bidi="hi_IN"/>
        </w:rPr>
        <w:t>पवित्र शास्त्र</w:t>
      </w:r>
      <w:r>
        <w:rPr>
          <w:lang w:val="hi_IN" w:bidi="hi_IN"/>
        </w:rPr>
        <w:t xml:space="preserve"> और </w:t>
      </w:r>
      <w:r>
        <w:rPr>
          <w:lang w:val="hi_IN" w:bidi="hi_IN"/>
        </w:rPr>
        <w:t>अनन्त जीवन</w:t>
      </w:r>
      <w:r>
        <w:rPr>
          <w:lang w:val="hi_IN" w:bidi="hi_IN"/>
        </w:rPr>
        <w:t xml:space="preserve"> के बारे में अधिक जानकारी के लिए, मुख्य शब्दावली को देखें।</w:t>
      </w:r>
    </w:p>
    <w:p>
      <w:pPr/>
      <w:r>
        <w:rPr>
          <w:lang w:val="hi_IN" w:bidi="hi_IN"/>
        </w:rPr>
      </w:r>
      <w:r>
        <w:rPr>
          <w:lang w:val="hi_IN" w:bidi="hi_IN"/>
        </w:rPr>
        <w:t xml:space="preserve">यीशु ने यह भी कहा कि वह यहूदियों की तरह अपने लिए </w:t>
      </w:r>
      <w:r>
        <w:rPr>
          <w:b/>
          <w:lang w:val="hi_IN" w:bidi="hi_IN"/>
        </w:rPr>
        <w:t>महिमा</w:t>
      </w:r>
      <w:r>
        <w:rPr>
          <w:lang w:val="hi_IN" w:bidi="hi_IN"/>
        </w:rPr>
        <w:t xml:space="preserve"> पाने के लिए काम नहीं कर रहा है। महिमा शब्द उस महान सम्मान को दर्शाता है जो लोग किसी महान और शक्तिशाली व्यक्ति को देते हैं। महिमा शब्द का अनुवाद उसी तरह करें जैसे आपने पहले इसका अनुवाद किया है। </w:t>
      </w:r>
      <w:r>
        <w:rPr>
          <w:lang w:val="hi_IN" w:bidi="hi_IN"/>
        </w:rPr>
        <w:t>महिमा</w:t>
      </w:r>
      <w:r>
        <w:rPr>
          <w:lang w:val="hi_IN" w:bidi="hi_IN"/>
        </w:rPr>
        <w:t xml:space="preserve"> के बारे में अधिक जानकारी के लिए, मुख्य शब्दावली को देखें। हालाँकि, यहूदियों के भीतर परमेश्वर का </w:t>
      </w:r>
      <w:r>
        <w:rPr>
          <w:b/>
          <w:lang w:val="hi_IN" w:bidi="hi_IN"/>
        </w:rPr>
        <w:t>प्रेम</w:t>
      </w:r>
      <w:r>
        <w:rPr>
          <w:lang w:val="hi_IN" w:bidi="hi_IN"/>
        </w:rPr>
        <w:t xml:space="preserve"> नहीं है। प्रेम शब्द उस गहरी देखभाल को दिखाता है जो एक व्यक्ति दूसरे व्यक्ति के लिए करता है। यूहन्ना के सुसमाचार में, यह शब्द अक्सर उस प्रेम को बताता है जो यीशु अपने चेलों के लिए दिखाता है। यह उसी प्रकार का प्रेम है जो यीशु अपने अनुयायियों से चाहता है। लेकिन यीशु के अनुसार, यहूदियों में परमेश्वर के लिए उसी तरह का प्रेम नहीं है। इसका मतलब यह है कि यहूदी परमेश्वर की परवाह नहीं करते। वे केवल अपने बारे में और अपने ही सम्मान की परवाह करते हैं।</w:t>
      </w:r>
    </w:p>
    <w:p>
      <w:pPr/>
      <w:r>
        <w:rPr>
          <w:lang w:val="hi_IN" w:bidi="hi_IN"/>
        </w:rPr>
      </w:r>
      <w:r>
        <w:rPr>
          <w:lang w:val="hi_IN" w:bidi="hi_IN"/>
        </w:rPr>
        <w:t xml:space="preserve">यहां रुकें और समूह में चर्चा करें कि आप </w:t>
      </w:r>
      <w:r>
        <w:rPr>
          <w:b/>
          <w:lang w:val="hi_IN" w:bidi="hi_IN"/>
        </w:rPr>
        <w:t>प्रेम</w:t>
      </w:r>
      <w:r>
        <w:rPr>
          <w:lang w:val="hi_IN" w:bidi="hi_IN"/>
        </w:rPr>
        <w:t xml:space="preserve"> के लिए किस शब्द या वाक्यांश का प्रयोग करेंगे।</w:t>
      </w:r>
    </w:p>
    <w:p>
      <w:pPr/>
      <w:r>
        <w:rPr>
          <w:lang w:val="hi_IN" w:bidi="hi_IN"/>
        </w:rPr>
      </w:r>
      <w:r>
        <w:rPr>
          <w:lang w:val="hi_IN" w:bidi="hi_IN"/>
        </w:rPr>
        <w:t xml:space="preserve">यीशु ने कहा कि यहूदियों ने अपनी आशा </w:t>
      </w:r>
      <w:r>
        <w:rPr>
          <w:b/>
          <w:lang w:val="hi_IN" w:bidi="hi_IN"/>
        </w:rPr>
        <w:t>मूसा</w:t>
      </w:r>
      <w:r>
        <w:rPr>
          <w:lang w:val="hi_IN" w:bidi="hi_IN"/>
        </w:rPr>
        <w:t xml:space="preserve"> पर रखी है। मूसा वह महान इस्राएली था जिसे परमेश्वर ने इस्राएलियों को मिस्र की गुलामी से छुड़ाने के लिए चुना था। इस समय तक, मूसा बहुत पहले ही मर चुका था। जब यीशु ने मूसा का नाम लिया, तो वह वास्तव में मूसा की व्यवस्था की ओर इशारा कर रहा था। </w:t>
      </w:r>
      <w:r>
        <w:rPr>
          <w:b/>
          <w:lang w:val="hi_IN" w:bidi="hi_IN"/>
        </w:rPr>
        <w:t>मूसा की व्यवस्था</w:t>
      </w:r>
      <w:r>
        <w:rPr>
          <w:lang w:val="hi_IN" w:bidi="hi_IN"/>
        </w:rPr>
        <w:t xml:space="preserve"> वह व्यवस्था थी जिसे परमेश्वर ने उसे लिखने के लिए कहा था। यह व्यवस्था सभी यहूदियों के लिए मार्गदर्शक थी, ताकि वे जान सकें कि परमेश्वर की आज्ञा कैसे मानें और उसके उद्धारकर्ता की आशा में कैसे बने रहें। इस व्यवस्था को </w:t>
      </w:r>
      <w:r>
        <w:rPr>
          <w:b/>
          <w:lang w:val="hi_IN" w:bidi="hi_IN"/>
        </w:rPr>
        <w:t>पवित्र शास्त्र</w:t>
      </w:r>
      <w:r>
        <w:rPr>
          <w:lang w:val="hi_IN" w:bidi="hi_IN"/>
        </w:rPr>
        <w:t xml:space="preserve"> या </w:t>
      </w:r>
      <w:r>
        <w:rPr>
          <w:b/>
          <w:lang w:val="hi_IN" w:bidi="hi_IN"/>
        </w:rPr>
        <w:t>लेख</w:t>
      </w:r>
      <w:r>
        <w:rPr>
          <w:lang w:val="hi_IN" w:bidi="hi_IN"/>
        </w:rPr>
        <w:t xml:space="preserve"> भी कहा जाता है। मूसा का अनुवाद उसी तरह करें जैसे आपने पहले इसका अनुवाद किया है। </w:t>
      </w:r>
      <w:r>
        <w:rPr>
          <w:lang w:val="hi_IN" w:bidi="hi_IN"/>
        </w:rPr>
        <w:t>मूसा की व्यवस्था</w:t>
      </w:r>
      <w:r>
        <w:rPr>
          <w:lang w:val="hi_IN" w:bidi="hi_IN"/>
        </w:rPr>
        <w:t xml:space="preserve"> के बारे में अधिक जानकारी के लिए, मुख्य शब्दावली को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p>
    <w:p>
      <w:pPr/>
      <w:r>
        <w:rPr>
          <w:lang w:val="hi_IN" w:bidi="hi_IN"/>
        </w:rPr>
      </w:r>
      <w:r>
        <w:rPr>
          <w:lang w:val="hi_IN" w:bidi="hi_IN"/>
        </w:rPr>
        <w:t>यह पाठ का अंत है।</w:t>
      </w:r>
      <w:r>
        <w:rPr>
          <w:lang w:val="hi_IN" w:bidi="hi_IN"/>
        </w:rPr>
      </w:r>
      <w:r>
        <w:rPr>
          <w:lang w:val="hi_IN" w:bidi="hi_IN"/>
        </w:rPr>
      </w:r>
    </w:p>
    <w:p>
      <w:pPr/>
      <w:r>
        <w:rPr>
          <w:lang w:val="hi_IN" w:bidi="hi_IN"/>
        </w:rPr>
      </w:r>
    </w:p>
    <w:p>
      <w:pPr>
        <w:pStyle w:val="Heading2"/>
      </w:pPr>
      <w:r>
        <w:rPr>
          <w:lang w:val="hi_IN" w:bidi="hi_IN"/>
        </w:rPr>
        <w:t>यूहन्ना 6:1–15</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यूहन्ना 6:1–5 को सुनें और अपने मन में रखें।</w:t>
      </w:r>
    </w:p>
    <w:p>
      <w:pPr/>
      <w:r>
        <w:rPr>
          <w:lang w:val="hi_IN" w:bidi="hi_IN"/>
        </w:rPr>
      </w:r>
      <w:r>
        <w:rPr>
          <w:lang w:val="hi_IN" w:bidi="hi_IN"/>
        </w:rPr>
        <w:t>यदि सम्भव हो, तो यूहन्ना 6:1–15 का ऑडियो संस्करण तीन बार, तीन अलग-अलग अनुवादों में सुनें। उसके बाद एक समूह के रूप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w:t>
      </w:r>
    </w:p>
    <w:p>
      <w:pPr>
        <w:pStyle w:val="ListBullet"/>
        <w:spacing w:line="240" w:lineRule="auto"/>
        <w:ind w:left="720"/>
      </w:pPr>
      <w:r>
        <w:rPr>
          <w:lang w:val="hi_IN" w:bidi="hi_IN"/>
        </w:rPr>
      </w:r>
      <w:r>
        <w:rPr>
          <w:lang w:val="hi_IN" w:bidi="hi_IN"/>
        </w:rPr>
        <w:t>इस भाग में आपको क्या अच्छा नहीं लगा या क्या समझ नहीं आया?</w:t>
      </w:r>
    </w:p>
    <w:p>
      <w:pPr>
        <w:pStyle w:val="ListBullet"/>
        <w:spacing w:line="240" w:lineRule="auto"/>
        <w:ind w:left="720"/>
      </w:pPr>
      <w:r>
        <w:rPr>
          <w:lang w:val="hi_IN" w:bidi="hi_IN"/>
        </w:rPr>
      </w:r>
      <w:r>
        <w:rPr>
          <w:lang w:val="hi_IN" w:bidi="hi_IN"/>
        </w:rPr>
        <w:t>यह भाग हमें यीशु के बारे में क्या बताता है?</w:t>
      </w:r>
    </w:p>
    <w:p>
      <w:pPr>
        <w:pStyle w:val="ListBullet"/>
        <w:spacing w:line="240" w:lineRule="auto"/>
        <w:ind w:left="720"/>
      </w:pPr>
      <w:r>
        <w:rPr>
          <w:lang w:val="hi_IN" w:bidi="hi_IN"/>
        </w:rPr>
      </w:r>
      <w:r>
        <w:rPr>
          <w:lang w:val="hi_IN" w:bidi="hi_IN"/>
        </w:rPr>
        <w:t>यह भाग हमें लोगों के बारे में क्या बताता है?</w:t>
      </w:r>
    </w:p>
    <w:p>
      <w:pPr>
        <w:pStyle w:val="ListBullet"/>
        <w:spacing w:line="240" w:lineRule="auto"/>
        <w:ind w:left="720"/>
      </w:pPr>
      <w:r>
        <w:rPr>
          <w:lang w:val="hi_IN" w:bidi="hi_IN"/>
        </w:rPr>
      </w:r>
      <w:r>
        <w:rPr>
          <w:lang w:val="hi_IN" w:bidi="hi_IN"/>
        </w:rPr>
        <w:t>यह भाग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यूहन्ना 6:1–15 का ऑडियो संस्करण सबसे आसानी से समझ आने वाले अनुवाद में सुनें।</w:t>
      </w:r>
    </w:p>
    <w:p>
      <w:pPr/>
      <w:r>
        <w:rPr>
          <w:lang w:val="hi_IN" w:bidi="hi_IN"/>
        </w:rPr>
      </w:r>
      <w:r>
        <w:rPr>
          <w:lang w:val="hi_IN" w:bidi="hi_IN"/>
        </w:rPr>
        <w:t>पिछली कहानियों में, यीशु ने सब्त के दिन एक व्यक्ति को चंगा किया था। जब यीशु ने ऐसा किया, तो यहूदियों या यहूदी अगुवों ने सोचा कि यीशु ने सब्त की व्यवस्था को तोड़ा है। इसलिए वे यीशु को सताने लगे और उसे मार डालने की कोशिश करने लगे। लेकिन यीशु ने अपना बचाव किया। उसने कहा कि वह परमेश्वर का पुत्र है, और मनुष्य का पुत्र भी है, जिसे परमेश्वर पिता की ओर से सामर्थ्य और अधिकार मिला है। उसके दावे को सिद्ध करने वाले गवाहों में परमेश्वर पिता, उसके द्वारा किए गए आश्चर्यकर्म, और मूसा की व्यवस्था भी शामिल हैं। इस कहानी में, यीशु एक और आश्चर्यकर्म करता है। वह बहुत थोड़े से भोजन से बड़ी संख्या में लोगों को भोजन कराएगा।</w:t>
      </w:r>
    </w:p>
    <w:p>
      <w:pPr/>
      <w:r>
        <w:rPr>
          <w:lang w:val="hi_IN" w:bidi="hi_IN"/>
        </w:rPr>
      </w:r>
      <w:r>
        <w:rPr>
          <w:lang w:val="hi_IN" w:bidi="hi_IN"/>
        </w:rPr>
        <w:t>यह कहानी उस समय के कुछ बाद शुरू होती है, जब यीशु ने यहूदियों के सामने अपना बचाव किया था। यीशु गलील की झील के दूसरे पार गया। गलील की झील गलील क्षेत्र में पाई जाने वाली एक झील है। इसे तिबिरियास की झील भी कहा जाता है। तिबिरियुस एक रोमी सम्राट का नाम था। इस झील का नाम रोम के महान नेताओं में से एक के नाम पर रखा गया है।</w:t>
      </w:r>
    </w:p>
    <w:p>
      <w:pPr/>
      <w:r>
        <w:rPr>
          <w:lang w:val="hi_IN" w:bidi="hi_IN"/>
        </w:rPr>
      </w:r>
      <w:r>
        <w:rPr>
          <w:lang w:val="hi_IN" w:bidi="hi_IN"/>
        </w:rPr>
        <w:t xml:space="preserve">यहाँ रुकें और समूह के रूप में </w:t>
      </w:r>
      <w:r>
        <w:rPr>
          <w:lang w:val="hi_IN" w:bidi="hi_IN"/>
        </w:rPr>
        <w:t>गलील की झील</w:t>
      </w:r>
      <w:r>
        <w:rPr>
          <w:lang w:val="hi_IN" w:bidi="hi_IN"/>
        </w:rPr>
        <w:t xml:space="preserve"> के चित्र को देखें। इस ऑडियो को यहाँ रोकें।</w:t>
      </w:r>
    </w:p>
    <w:p>
      <w:pPr/>
      <w:r>
        <w:rPr>
          <w:lang w:val="hi_IN" w:bidi="hi_IN"/>
        </w:rPr>
      </w:r>
      <w:r>
        <w:rPr>
          <w:lang w:val="hi_IN" w:bidi="hi_IN"/>
        </w:rPr>
        <w:t>जब यीशु वहाँ गया, तो एक बड़ी भीड़ उसके पीछे-पीछे चल रही थी। वे यीशु के पीछे इसलिए चल रहे थे, क्योंकि उन्होंने वे चिन्ह देखे थे, जो वह बीमारों के लिए करता था। चिन्ह उन आश्चर्यकर्मों को दर्शाते हैं, जिनसे लोगों को यह विश्वास हुआ कि वह परमेश्वर का पुत्र है। भीड़ यीशु के पीछे-पीछे चल रही थी, क्योंकि वह यीशु के और अधिक आश्चर्यकर्म देखना चाहती थी। जब वे दूसरे पार पहुँचे, तो वह अपने चेलों के साथ एक पहाड़ पर गया। वह पहाड़ शायद कोई छोटा पहाड़ रहा होगा, यानी एक ऐसी पहाड़ी, जहाँ लोग थोड़े ही समय में पहुँच सकते थे। वहाँ वे बैठ गए।</w:t>
      </w:r>
    </w:p>
    <w:p>
      <w:pPr/>
      <w:r>
        <w:rPr>
          <w:lang w:val="hi_IN" w:bidi="hi_IN"/>
        </w:rPr>
      </w:r>
      <w:r>
        <w:rPr>
          <w:lang w:val="hi_IN" w:bidi="hi_IN"/>
        </w:rPr>
        <w:t xml:space="preserve">यहाँ रुकें और समूह में किसी </w:t>
      </w:r>
      <w:r>
        <w:rPr>
          <w:lang w:val="hi_IN" w:bidi="hi_IN"/>
        </w:rPr>
        <w:t>पहाड़ी</w:t>
      </w:r>
      <w:r>
        <w:rPr>
          <w:lang w:val="hi_IN" w:bidi="hi_IN"/>
        </w:rPr>
        <w:t xml:space="preserve"> की तस्वीर देखें। इस ऑडियो को यहाँ रोकें।</w:t>
      </w:r>
    </w:p>
    <w:p>
      <w:pPr/>
      <w:r>
        <w:rPr>
          <w:lang w:val="hi_IN" w:bidi="hi_IN"/>
        </w:rPr>
      </w:r>
      <w:r>
        <w:rPr>
          <w:lang w:val="hi_IN" w:bidi="hi_IN"/>
        </w:rPr>
        <w:t>यहूदियों के पर्व फसह के मनाए जाने का समय लगभग आ गया था। फसह उन पर्वों में से एक था, जिन्हें यहूदी लोग मनाते थे। फसह के दौरान, यहूदी उस कहानी को याद करते हैं कि कैसे परमेश्वर ने मूसा को सामर्थ्य दी, ताकि वह प्राचीन इस्राएलियों को मिस्र की गुलामी से छुड़ा सके। यहाँ फसह एक महत्वपूर्ण जानकारी है। जब यहूदी फसह मनाते हैं, तो वे विशेष रूप से ऐसे एक भविष्यवक्ता और उद्धारकर्ता के लिए प्रार्थना करते हैं, जो मूसा के समान हो और उन्हें रोम के शासन से छुड़ाए। इस कहानी में और आने वाली अगली कहानियों में, यीशु यह दिखाएगा कि वही वह उद्धारकर्ता है, जो मूसा के समान है और जिसका लोग इंतज़ार कर रहे हैं।</w:t>
      </w:r>
    </w:p>
    <w:p>
      <w:pPr/>
      <w:r>
        <w:rPr>
          <w:lang w:val="hi_IN" w:bidi="hi_IN"/>
        </w:rPr>
      </w:r>
      <w:r>
        <w:rPr>
          <w:lang w:val="hi_IN" w:bidi="hi_IN"/>
        </w:rPr>
        <w:t>जब यीशु ने आँखें उठाईं, यानी जब उसने देखा कि एक बड़ी भीड़ उसके पीछे चल रही है, तो यीशु ने अपने चेले फिलिप्पुस से बात की। यीशु ने फिलिप्पुस से पूछा कि वे रोटी कहाँ से खरीदें, ताकि यीशु के पीछे चल रही भीड़ खा सके। यहाँ यीशु वास्तव में यह नहीं पूछ रहा था कि वे लोगों को भोजन कैसे कराएँगे। यीशु पहले से ही जानता था कि लोगों को भोजन कराने के लिए क्या करना है। लेकिन यीशु ने फिलिप्पुस से यह प्रश्न उसे परखने के लिए पूछा था। वह यह देखना चाहता था कि क्या फिलिप्पुस भरोसा करेगा कि इतने अधिक लोग होने पर भी यीशु उन्हें भोजन करा सकता है।</w:t>
      </w:r>
    </w:p>
    <w:p>
      <w:pPr/>
      <w:r>
        <w:rPr>
          <w:lang w:val="hi_IN" w:bidi="hi_IN"/>
        </w:rPr>
      </w:r>
      <w:r>
        <w:rPr>
          <w:lang w:val="hi_IN" w:bidi="hi_IN"/>
        </w:rPr>
        <w:t>फिलिप्पुस ने यीशु से कहा कि दो सौ दिनार की रोटी भी सभी लोगों को खिलाने के लिए पर्याप्त नहीं होगी। उस समय लोग प्रतिदिन जो भोजन खाते थे, वह रोटी ही थी। दिनार एक चाँदी का सिक्का था। उस समय काम करने वाले अधिकतर लोगों को अपने काम के बदले दिन भर की मज़दूरी के रूप में एक दिनार मिलता था। दो सौ दीनार वह राशि होती थी, जो एक काम करने वाला व्यक्ति छह महीने में कमाता था। फिलिप्पुस कह रहा था कि यदि कोई व्यक्ति छह महीने काम करके कमाए गए पैसे से भी रोटी खरीदे, तो भी वह रोटी सब लोगों के लिए पर्याप्त नहीं होगी। भले ही वे रोटी को छोटे-छोटे टुकड़ों में बाँट दें, फिर भी सबको एक-एक टुकड़ा नहीं मिल पाएगा, क्योंकि लोग बहुत अधिक थे।</w:t>
      </w:r>
    </w:p>
    <w:p>
      <w:pPr/>
      <w:r>
        <w:rPr>
          <w:lang w:val="hi_IN" w:bidi="hi_IN"/>
        </w:rPr>
      </w:r>
      <w:r>
        <w:rPr>
          <w:lang w:val="hi_IN" w:bidi="hi_IN"/>
        </w:rPr>
        <w:t xml:space="preserve">यहाँ रुकें और समूह में एक </w:t>
      </w:r>
      <w:r>
        <w:rPr>
          <w:lang w:val="hi_IN" w:bidi="hi_IN"/>
        </w:rPr>
        <w:t>दीनार</w:t>
      </w:r>
      <w:r>
        <w:rPr>
          <w:lang w:val="hi_IN" w:bidi="hi_IN"/>
        </w:rPr>
        <w:t xml:space="preserve"> की तस्वीर देखें। इस ऑडियो को यहाँ रोकें।</w:t>
      </w:r>
    </w:p>
    <w:p>
      <w:pPr/>
      <w:r>
        <w:rPr>
          <w:lang w:val="hi_IN" w:bidi="hi_IN"/>
        </w:rPr>
      </w:r>
      <w:r>
        <w:rPr>
          <w:lang w:val="hi_IN" w:bidi="hi_IN"/>
        </w:rPr>
        <w:t>यीशु का एक और चेला, जिसका नाम अन्द्रियास था, यीशु के पास आया। अन्द्रियास, शमौन पतरस का भाई था। हम नहीं जानते कि अन्द्रियास और पतरस में से कौन बड़ा भाई था और कौन छोटा भाई। यह स्पष्ट है कि वे भाई थे। अन्द्रियास ने यीशु से कहा कि यहाँ एक छोटा लड़का है, जिसके पास जौ की पाँच रोटियाँ और दो मछलियाँ हैं। उस लड़के की उम्र स्पष्ट नहीं है, लेकिन यहाँ इस्तेमाल किया गया शब्द यह संकेत देता है कि उसकी उम्र तीस वर्ष से कम है और वह अभी वयस्क पुरुष नहीं है। इसके बाद अन्द्रियास ने यीशु से एक प्रश्न पूछा: “यहाँ एक लड़का है, जिसके पास जौ की पाँच रोटियाँ और दो मछलियाँ हैं, लेकिन इतने लोगों के लिए ये क्या हैं?” अन्द्रियास यह कह रहा था कि ये रोटियाँ और मछलियाँ इतने सारे लोगों को खिलाने के लिए पर्याप्त नहीं हैं। रोटियाँ छोटी रोटियाँ होती थीं। जौ वह अनाज था, जिससे रोटी बनाई जाती थी, जब लोग गेहूँ खरीदने की सामर्थ्य नहीं रखते थे। जो लोग गरीब होते थे, वे आम तौर पर जौ की रोटियाँ खाते थे। मछलियाँ शायद पहले से पकाई हुई थीं।</w:t>
      </w:r>
    </w:p>
    <w:p>
      <w:pPr/>
      <w:r>
        <w:rPr>
          <w:lang w:val="hi_IN" w:bidi="hi_IN"/>
        </w:rPr>
      </w:r>
      <w:r>
        <w:rPr>
          <w:lang w:val="hi_IN" w:bidi="hi_IN"/>
        </w:rPr>
        <w:t xml:space="preserve">यहाँ रुकें और समूह में </w:t>
      </w:r>
      <w:r>
        <w:rPr>
          <w:lang w:val="hi_IN" w:bidi="hi_IN"/>
        </w:rPr>
        <w:t>जौ की रोटियों और पकी हुई मछलियों</w:t>
      </w:r>
      <w:r>
        <w:rPr>
          <w:lang w:val="hi_IN" w:bidi="hi_IN"/>
        </w:rPr>
        <w:t xml:space="preserve"> की तस्वीर देखें। इस ऑडियो को यहाँ रोकें।</w:t>
      </w:r>
    </w:p>
    <w:p>
      <w:pPr/>
      <w:r>
        <w:rPr>
          <w:lang w:val="hi_IN" w:bidi="hi_IN"/>
        </w:rPr>
      </w:r>
      <w:r>
        <w:rPr>
          <w:lang w:val="hi_IN" w:bidi="hi_IN"/>
        </w:rPr>
        <w:t>यीशु ने अपने चेलों से लोगों को बैठाने के लिए कहा। उस स्थान पर बहुत घास थी। घास एक छोटा पौधा होता है, जो आम तौर पर ज़मीन को ढकने जितना ही ऊँचा उगता है। इससे ज़मीन पर बैठना लोगों के लिए आरामदायक हो गया।</w:t>
      </w:r>
    </w:p>
    <w:p>
      <w:pPr/>
      <w:r>
        <w:rPr>
          <w:lang w:val="hi_IN" w:bidi="hi_IN"/>
        </w:rPr>
      </w:r>
      <w:r>
        <w:rPr>
          <w:lang w:val="hi_IN" w:bidi="hi_IN"/>
        </w:rPr>
        <w:t xml:space="preserve">यहाँ रुकें और समूह में </w:t>
      </w:r>
      <w:r>
        <w:rPr>
          <w:lang w:val="hi_IN" w:bidi="hi_IN"/>
        </w:rPr>
        <w:t>घास से ढकी ढलान</w:t>
      </w:r>
      <w:r>
        <w:rPr>
          <w:lang w:val="hi_IN" w:bidi="hi_IN"/>
        </w:rPr>
        <w:t xml:space="preserve"> की तस्वीर देखें। इस ऑडियो को यहाँ रोकें।</w:t>
      </w:r>
    </w:p>
    <w:p>
      <w:pPr/>
      <w:r>
        <w:rPr>
          <w:lang w:val="hi_IN" w:bidi="hi_IN"/>
        </w:rPr>
      </w:r>
      <w:r>
        <w:rPr>
          <w:lang w:val="hi_IN" w:bidi="hi_IN"/>
        </w:rPr>
        <w:t>लोग चेलों के कहने के अनुसार बैठ गए। वहाँ लगभग पाँच हज़ार पुरुष थे। हमें यह नहीं पता कि वहाँ कितनी स्त्रियाँ और बच्चे थे।</w:t>
      </w:r>
    </w:p>
    <w:p>
      <w:pPr/>
      <w:r>
        <w:rPr>
          <w:lang w:val="hi_IN" w:bidi="hi_IN"/>
        </w:rPr>
      </w:r>
      <w:r>
        <w:rPr>
          <w:lang w:val="hi_IN" w:bidi="hi_IN"/>
        </w:rPr>
        <w:t>यीशु ने उस छोटे लड़के से रोटियाँ लीं। फिर उसने परमेश्वर पिता का धन्यवाद किया कि उसने उन्हें खाने के लिए रोटियाँ दीं। फिर उसने बैठने वाले लोगों में उन्हें बाँट दिया। उसने उन्हें उतनी ही मछलियाँ भी दीं, जितनी वे चाहते थे। जब लोग खा चुके और तृप्त हो गए, तब यीशु ने अपने चेलों से कहा कि बचे हुए भोजन को इकट्ठा कर लें, ताकि कुछ भी व्यर्थ न हो। बचा हुआ भोजन उस भोजन को कहते हैं, जिसे लोग अब और नहीं खा सकते थे क्योंकि वे पहले ही तृप्त हो चुके थे। इसलिए, चेले सभी बचे हुए भोजन को इकट्ठा करते हैं। उन्होंने जौ की पाँच रोटियों के बचे हुए टुकड़ों से बारह टोकरियाँ भरी। टोकरियाँ पौधों से बनी होती थीं, जिन्हें आपस में बुनकर तैयार किया जाता था। यह स्पष्ट नहीं है कि चेलों को टोकरियाँ कहाँ से मिली और ये टोकरियाँ कितनी बड़ी थीं। लेकिन ये शायद बड़ी टोकरियाँ थीं, जिनमें कटाई की गई फसलों को बड़ी मात्रा में रखा जा सकता था।</w:t>
      </w:r>
    </w:p>
    <w:p>
      <w:pPr/>
      <w:r>
        <w:rPr>
          <w:lang w:val="hi_IN" w:bidi="hi_IN"/>
        </w:rPr>
      </w:r>
      <w:r>
        <w:rPr>
          <w:lang w:val="hi_IN" w:bidi="hi_IN"/>
        </w:rPr>
        <w:t xml:space="preserve">यहाँ रुकें और समूह में एक </w:t>
      </w:r>
      <w:r>
        <w:rPr>
          <w:lang w:val="hi_IN" w:bidi="hi_IN"/>
        </w:rPr>
        <w:t>टोकरी</w:t>
      </w:r>
      <w:r>
        <w:rPr>
          <w:lang w:val="hi_IN" w:bidi="hi_IN"/>
        </w:rPr>
        <w:t xml:space="preserve"> की तस्वीर देखें। इस ऑडियो को यहाँ रोकें।</w:t>
      </w:r>
    </w:p>
    <w:p>
      <w:pPr/>
      <w:r>
        <w:rPr>
          <w:lang w:val="hi_IN" w:bidi="hi_IN"/>
        </w:rPr>
      </w:r>
      <w:r>
        <w:rPr>
          <w:lang w:val="hi_IN" w:bidi="hi_IN"/>
        </w:rPr>
        <w:t>लोगों ने इसे एक और चिन्ह के रूप में देखा कि यीशु परमेश्वर से आया है। इसलिए, जब उन्होंने यह चिन्ह देखा, तो उन्होंने उत्साह के साथ कहा कि यीशु वास्तव में वही भविष्यद्वक्ता है जिसे परमेश्वर मूसा की व्यवस्था के अनुसार भेजने वाला है। भविष्यद्वक्ता वह व्यक्ति होता है, जिसे परमेश्वर ने लोगों से अपना संदेश कहने के लिए नियुक्त किया है।</w:t>
      </w:r>
    </w:p>
    <w:p>
      <w:pPr/>
      <w:r>
        <w:rPr>
          <w:lang w:val="hi_IN" w:bidi="hi_IN"/>
        </w:rPr>
      </w:r>
      <w:r>
        <w:rPr>
          <w:lang w:val="hi_IN" w:bidi="hi_IN"/>
        </w:rPr>
        <w:t>यीशु ने समझ लिया कि लोग उसे जबरदस्ती अपने राजा बनाने के लिए पकड़ने वाले हैं। लोगों ने सोचा कि यदि यीशु में आश्चर्यकर्म करने की सामर्थ्य है, तो इसका मतलब यह भी है कि उसमें उन रोमन शासकों के विरुद्ध लड़ने और उन्हें हराने की सामर्थ्य भी है। इन लोगों के लिए, यीशु एक महान सैन्य नेता बन सकते थे। क्योंकि लोग एक उद्धारकर्ता के लिए बेकरार थे, उन्होंने यीशु को जबरदस्ती पकड़ने की कोशिश की ताकि वे उसे अपना राजा बना सकें। इसलिए, यीशु उन्हें छोड़कर फिर अकेले ही पहाड़ पर चला गया।</w:t>
      </w:r>
      <w:r>
        <w:rPr>
          <w:lang w:val="hi_IN" w:bidi="hi_IN"/>
        </w:rPr>
      </w:r>
    </w:p>
    <w:p>
      <w:pPr>
        <w:pStyle w:val="Heading3"/>
      </w:pPr>
      <w:r>
        <w:rPr>
          <w:lang w:val="hi_IN" w:bidi="hi_IN"/>
        </w:rPr>
        <w:t>घटनाओं को समझाना</w:t>
      </w:r>
    </w:p>
    <w:p>
      <w:pPr/>
      <w:r>
        <w:rPr>
          <w:lang w:val="hi_IN" w:bidi="hi_IN"/>
        </w:rPr>
      </w:r>
      <w:r>
        <w:rPr>
          <w:lang w:val="hi_IN" w:bidi="hi_IN"/>
        </w:rPr>
        <w:t>यूहन्ना 6:1–15 का ऑडियो संस्करण सबसे आसानी से समझ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यीशु गलील की झील, यानी तिबिरियास की झील के दूसरे पार जाता है। अपने चेलों और उसके पीछे चल रही एक बड़ी भीड़ के साथ, यीशु एक पहाड़ पर जाता है।</w:t>
      </w:r>
    </w:p>
    <w:p>
      <w:pPr/>
      <w:r>
        <w:rPr>
          <w:lang w:val="hi_IN" w:bidi="hi_IN"/>
        </w:rPr>
      </w:r>
      <w:r>
        <w:rPr>
          <w:b/>
          <w:lang w:val="hi_IN" w:bidi="hi_IN"/>
        </w:rPr>
        <w:t>दूसरे दृश्य में:</w:t>
      </w:r>
      <w:r>
        <w:rPr>
          <w:lang w:val="hi_IN" w:bidi="hi_IN"/>
        </w:rPr>
        <w:t xml:space="preserve"> यीशु बहुत से लोगों को देखता है जो उसके पीछे चलते थे। यीशु फिलिप्पुस से पूछता है कि वे भीड़ को कैसे खिलाएँगे। अन्द्रियास यीशु के पास आता है और कहता है कि वहाँ एक लड़का है जिसके पास पाँच रोटियाँ और दो मछलियाँ हैं। फिलिप्पुस और अन्द्रियास दोनों कहते हैं कि उनके पास लोगों को खिलाने के लिए पर्याप्त भोजन नहीं है।</w:t>
      </w:r>
    </w:p>
    <w:p>
      <w:pPr/>
      <w:r>
        <w:rPr>
          <w:lang w:val="hi_IN" w:bidi="hi_IN"/>
        </w:rPr>
      </w:r>
      <w:r>
        <w:rPr>
          <w:b/>
          <w:lang w:val="hi_IN" w:bidi="hi_IN"/>
        </w:rPr>
        <w:t>तीसरे दृश्य में:</w:t>
      </w:r>
      <w:r>
        <w:rPr>
          <w:lang w:val="hi_IN" w:bidi="hi_IN"/>
        </w:rPr>
        <w:t xml:space="preserve"> यीशु लड़के से पाँच रोटियाँ और मछलियाँ लेता है। उसने परमेश्वर का धन्यवाद किया और रोटियाँ और मछलियाँ बाँटीं। लोग खाते हैं और तृप्त हो जाते हैं। फिर यीशु अपने चेलों से कहता है कि वे बचे हुए भोजन को इकट्ठा करें। चेलों ने बचे हुए भोजन से बारह टोकरियाँ भरीं।</w:t>
      </w:r>
    </w:p>
    <w:p>
      <w:pPr/>
      <w:r>
        <w:rPr>
          <w:lang w:val="hi_IN" w:bidi="hi_IN"/>
        </w:rPr>
      </w:r>
      <w:r>
        <w:rPr>
          <w:b/>
          <w:lang w:val="hi_IN" w:bidi="hi_IN"/>
        </w:rPr>
        <w:t>चौथे दृश्य में:</w:t>
      </w:r>
      <w:r>
        <w:rPr>
          <w:lang w:val="hi_IN" w:bidi="hi_IN"/>
        </w:rPr>
        <w:t xml:space="preserve"> जब लोगों ने वह चिन्ह देखा जो यीशु ने बहुत से लोगों को केवल थोड़े से भोजन से खिलाकर किया था, तो उन्होंने कहा कि यीशु वह भविष्यद्वक्ता है जो संसार में आने वाला है। फिर वे यीशु को राजा बनाने के लिए जबरदस्ती पकड़ने की कोशिश करते हैं। इसलिए यीशु वहाँ से निकलता है और फिर अकेले एक पहाड़ पर जाता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चेले</w:t>
      </w:r>
    </w:p>
    <w:p>
      <w:pPr>
        <w:pStyle w:val="ListBullet"/>
        <w:spacing w:line="240" w:lineRule="auto"/>
        <w:ind w:left="720"/>
      </w:pPr>
      <w:r>
        <w:rPr>
          <w:lang w:val="hi_IN" w:bidi="hi_IN"/>
        </w:rPr>
      </w:r>
      <w:r>
        <w:rPr>
          <w:lang w:val="hi_IN" w:bidi="hi_IN"/>
        </w:rPr>
        <w:t>फिलिप्पुस</w:t>
      </w:r>
    </w:p>
    <w:p>
      <w:pPr>
        <w:pStyle w:val="ListBullet"/>
        <w:spacing w:line="240" w:lineRule="auto"/>
        <w:ind w:left="720"/>
      </w:pPr>
      <w:r>
        <w:rPr>
          <w:lang w:val="hi_IN" w:bidi="hi_IN"/>
        </w:rPr>
      </w:r>
      <w:r>
        <w:rPr>
          <w:lang w:val="hi_IN" w:bidi="hi_IN"/>
        </w:rPr>
        <w:t>अन्द्रियास</w:t>
      </w:r>
    </w:p>
    <w:p>
      <w:pPr>
        <w:pStyle w:val="ListBullet"/>
        <w:spacing w:line="240" w:lineRule="auto"/>
        <w:ind w:left="720"/>
      </w:pPr>
      <w:r>
        <w:rPr>
          <w:lang w:val="hi_IN" w:bidi="hi_IN"/>
        </w:rPr>
      </w:r>
      <w:r>
        <w:rPr>
          <w:lang w:val="hi_IN" w:bidi="hi_IN"/>
        </w:rPr>
        <w:t>एक छोटा लड़का</w:t>
      </w:r>
    </w:p>
    <w:p>
      <w:pPr>
        <w:pStyle w:val="ListBullet"/>
        <w:spacing w:line="240" w:lineRule="auto"/>
        <w:ind w:left="720"/>
      </w:pPr>
      <w:r>
        <w:rPr>
          <w:lang w:val="hi_IN" w:bidi="hi_IN"/>
        </w:rPr>
      </w:r>
      <w:r>
        <w:rPr>
          <w:lang w:val="hi_IN" w:bidi="hi_IN"/>
        </w:rPr>
        <w:t>एक भीड़</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पहले दृश्य में, यह स्पष्ट नहीं है कि पिछले घटनाक्रम और इस कहानी के बीच कितना समय बीता था। लेकिन यह ऐसा लगता है कि कुछ समय बाद हुआ जब यीशु यरूशलेम में एक अन्य यहूदी भोज में शामिल हुआ था। पहले दृश्य में: यीशु गलील की झील, यानी तिबिरियास की झील के दूसरे ओर जाता है। हम वास्तव में नहीं जानते कि यीशु ने दूसरी ओर जाने के लिए गलील की झील को कहाँ से पार किया था। यीशु यरूशलेम से चलते हुए गलील की झील के क्षेत्र में आया। इसके बाद किसी समय यीशु गलील की झील को पार करके दूसरी ओर गया। एक बड़ी भीड़ उसके पीछे चल रही थी। यह जरुर दिखाएँ कि भीड़ यीशु के पीछे इसलिए चल रही थी, क्योंकि उन्होंने उन चिन्हों को देखा था जो यीशु ने बीमारों को चंगा करके किए थे, और वे उससे और भी चिन्ह देखना चाहते थे। जब वे झील के दूसरी ओर पहुँचे, तो वे पहाड़ पर चढ़ गए। हमें नहीं पता कि वह कौन-सा पहाड़ था, लेकिन वह शायद कोई छोटा पहाड़, यानी एक टीला रहा होगा। जब वे पहाड़ की चोटी पर पहुँचे, तो वह और उसके चेले वहाँ बैठ गए।</w:t>
      </w:r>
    </w:p>
    <w:p>
      <w:pPr/>
      <w:r>
        <w:rPr>
          <w:lang w:val="hi_IN" w:bidi="hi_IN"/>
        </w:rPr>
      </w:r>
      <w:r>
        <w:rPr>
          <w:lang w:val="hi_IN" w:bidi="hi_IN"/>
        </w:rPr>
        <w:t>दुसरे दृश्य में, यीशु अपनी आँखें उठाता है। यह कहने का एक और तरीका है कि यीशु ने चारों ओर देखा। फिर यीशु ने देखा कि एक बड़ी भीड़ उस जगह आ रही है जहाँ वह और उसके चेले थे। यीशु ने फिलिप्पुस से पूछा कि वे रोटी कहाँ से खरीद सकते हैं। यह दिखाना ज़रूरी है कि यीशु ने फिलिप्पुस से यह प्रश्न केवल उसे परखने के लिए पूछा था, ताकि यह जाना जा सके कि फिलिप्पुस यीशु पर भरोसा करेगा या नहीं। बल्कि सच यह है कि, यीशु पहले से ही जानता था कि वे लोगों को कैसे खिलाएँगे। फिलिप्पुस यीशु से कहेगा कि अगर कोई व्यक्ति छह महीने की कमाई से भी रोटी खरीदे, तब भी वह रोटी सभी लोगों के लिए काफ़ी नहीं होगी। भले ही वे रोटी को छोटे-छोटे टुकड़ों में बाँट दें, फिर भी सबको एक-एक टुकड़ा नहीं मिल पाएगा, क्योंकि लोग बहुत अधिक थे। इसके बाद अन्द्रियास यीशु के पास आता है और बताता है कि भीड़ में एक लड़का है, जिसके पास जौ की पाँच रोटियाँ और दो मछलियाँ हैं, लेकिन यह सब लोगों के लिए काफ़ी नहीं है।</w:t>
      </w:r>
    </w:p>
    <w:p>
      <w:pPr/>
      <w:r>
        <w:rPr>
          <w:lang w:val="hi_IN" w:bidi="hi_IN"/>
        </w:rPr>
      </w:r>
      <w:r>
        <w:rPr>
          <w:lang w:val="hi_IN" w:bidi="hi_IN"/>
        </w:rPr>
        <w:t>तीसरे दृश्य में, यीशु अपने चेलों से कहता है कि वे लोगों को घास पर बैठा दें। लोग घास पर बैठेंगे। सिर्फ पुरुष ही लगभग पाँच हज़ार थे, और उनके साथ वहाँ स्त्रियाँ और बच्चे भी थे। हमें यह नहीं पता कि वहाँ कितनी स्त्रियाँ और बच्चे थे। यीशु उस छोटे लड़के से रोटियाँ और मछलियाँ लेता है और भोजन के लिए परमेश्वर पिता को धन्यवाद देता है। इसके बाद, यीशु रोटियाँ और मछलियाँ बाँटता है, शायद अपने चेलों और सहायकों को देता है, ताकि वे भीड़ में सब लोगों को दें। यह ज़रूर से दिखाएँ भीड़ में हर एक व्यक्ति को रोटियाँ और मछलियाँ दोनों मिलती हैं, और वे सब उन्हें खाते हैं। जब वे खा लेते हैं और तृप्त हो जाते हैं, तब यीशु अपने चेलों से कहता है कि जो भोजन बचा है उसे इकट्ठा करो ताकि कुछ भी नष्ट न हो। चेलों ने बचे हुए भोजन से बारह टोकरी भर लीं।</w:t>
      </w:r>
    </w:p>
    <w:p>
      <w:pPr/>
      <w:r>
        <w:rPr>
          <w:lang w:val="hi_IN" w:bidi="hi_IN"/>
        </w:rPr>
      </w:r>
      <w:r>
        <w:rPr>
          <w:lang w:val="hi_IN" w:bidi="hi_IN"/>
        </w:rPr>
        <w:t>चौथे दृश्य में, लोग यीशु के किए हुए चिन्ह को देखेंगे और आपस में उसके बारे में बात करेंगे। वे बहुत चकित हो जाते हैं और मान लेते हैं कि यीशु वही भविष्यद्वक्ता है जो संसार में आने वाला था। मूसा की व्यवस्था का नाम सीधे नहीं लिया गया है, लेकिन लोग समझ जाते हैं कि यीशु वही भविष्यद्वक्ता है जिसे परमेश्वर मूसा की व्यवस्था के अनुसार भेजने वाला था। इसलिए वे यीशु के पास आते हैं और उसे पकड़ने की कोशिश करते हैं। वे यीशु को अपना राजा बनाना चाहते हैं। हमें नहीं पता कि उसे यह कैसे पता चला, लेकिन किसी तरह यीशु यह समझ जाता है। इसलिए वह वहाँ से निकल जाता है और उन्हें छोड़ देता है। फिर यीशु अकेला ही फिर से पहाड़ पर चला जाता है। यहाँ पहाड़ शब्द उस छोटी पहाड़ी या टीले के लिए इस्तेमाल किया गया है, जहाँ यीशु ने चमत्कार किया था। इसका अर्थ है कि यीशु पहले से ही एक पहाड़ी पर था। यीशु के फिर से पहाड़ पर जाने का अर्थ यह हो सकता है कि यीशु पहाड़ी पर और आगे चला गया। इसका यह अर्थ भी हो सकता है कि यीशु किसी दूसरी पहाड़ी पर चला गया हो। स्पष्ट बात यह है कि यीशु ने यह इसलिए किया, ताकि वह उन लोगों से बच सके जो उसे अपना राजा बनाना चाहते थे। "फिर" शब्द का अर्थ यह है कि यीशु अक्सर अकेला होकर अलग जगह चला जाता था।</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p>
    <w:p>
      <w:pPr/>
      <w:r>
        <w:rPr>
          <w:lang w:val="hi_IN" w:bidi="hi_IN"/>
        </w:rPr>
      </w:r>
      <w:r>
        <w:rPr>
          <w:lang w:val="hi_IN" w:bidi="hi_IN"/>
        </w:rPr>
        <w:t>यह पाठ का अंत है।</w:t>
      </w:r>
      <w:r>
        <w:rPr>
          <w:lang w:val="hi_IN" w:bidi="hi_IN"/>
        </w:rPr>
      </w:r>
    </w:p>
    <w:p>
      <w:pPr>
        <w:pStyle w:val="Heading3"/>
      </w:pPr>
      <w:r>
        <w:rPr>
          <w:lang w:val="hi_IN" w:bidi="hi_IN"/>
        </w:rPr>
        <w:t>पाठ को नाटकीय रूप देना</w:t>
      </w:r>
    </w:p>
    <w:p>
      <w:pPr/>
      <w:r>
        <w:rPr>
          <w:lang w:val="hi_IN" w:bidi="hi_IN"/>
        </w:rPr>
      </w:r>
      <w:r>
        <w:rPr>
          <w:lang w:val="hi_IN" w:bidi="hi_IN"/>
        </w:rPr>
        <w:t>यूहन्ना 6:1–15 का ऑडियो संस्करण सबसे आसानी से समझ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कहानी में पाँच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चेले</w:t>
      </w:r>
    </w:p>
    <w:p>
      <w:pPr>
        <w:pStyle w:val="ListBullet"/>
        <w:spacing w:line="240" w:lineRule="auto"/>
        <w:ind w:left="720"/>
      </w:pPr>
      <w:r>
        <w:rPr>
          <w:lang w:val="hi_IN" w:bidi="hi_IN"/>
        </w:rPr>
      </w:r>
      <w:r>
        <w:rPr>
          <w:lang w:val="hi_IN" w:bidi="hi_IN"/>
        </w:rPr>
        <w:t>फिलिप्पुस</w:t>
      </w:r>
    </w:p>
    <w:p>
      <w:pPr>
        <w:pStyle w:val="ListBullet"/>
        <w:spacing w:line="240" w:lineRule="auto"/>
        <w:ind w:left="720"/>
      </w:pPr>
      <w:r>
        <w:rPr>
          <w:lang w:val="hi_IN" w:bidi="hi_IN"/>
        </w:rPr>
      </w:r>
      <w:r>
        <w:rPr>
          <w:lang w:val="hi_IN" w:bidi="hi_IN"/>
        </w:rPr>
        <w:t>अन्द्रियास</w:t>
      </w:r>
    </w:p>
    <w:p>
      <w:pPr>
        <w:pStyle w:val="ListBullet"/>
        <w:spacing w:line="240" w:lineRule="auto"/>
        <w:ind w:left="720"/>
      </w:pPr>
      <w:r>
        <w:rPr>
          <w:lang w:val="hi_IN" w:bidi="hi_IN"/>
        </w:rPr>
      </w:r>
      <w:r>
        <w:rPr>
          <w:lang w:val="hi_IN" w:bidi="hi_IN"/>
        </w:rPr>
        <w:t>एक छोटा लड़का</w:t>
      </w:r>
    </w:p>
    <w:p>
      <w:pPr>
        <w:pStyle w:val="ListBullet"/>
        <w:spacing w:line="240" w:lineRule="auto"/>
        <w:ind w:left="720"/>
      </w:pPr>
      <w:r>
        <w:rPr>
          <w:lang w:val="hi_IN" w:bidi="hi_IN"/>
        </w:rPr>
      </w:r>
      <w:r>
        <w:rPr>
          <w:lang w:val="hi_IN" w:bidi="hi_IN"/>
        </w:rPr>
        <w:t>एक भीड़</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पूरी कहानी का अभिनय करें। इस कहानी के संवाद, उसकी गति, रूपरेखा और घटनाओं के क्रम पर ध्यान दें। सुनिश्चित करें कि अभिनय करते समय, कहानी का कोई महत्वपूर्ण या कठिन भाग छूट न जाए। कहानी के हर भाग को याद रखने में एक-दूसरे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बिन्दुओं पर, नाटक को रोककर उस पात्र का भूमिका निभाने वाले व्यक्ति से पूछें "आप क्या महसूस कर रहे हैं या क्या सोच रहे हैं?" पात्र का भूमिका निभाने वाले व्यक्ति को यह जवाब देना चाहिए कि अगर वह उस पात्र की जगह होता तो वह क्या महसूस करता या क्या सोचता। नाटक को फिर से शुरू करें।</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पहले दृश्य में, यीशु गलील की झील, या तिबेरियास की झील के दूसरे ओर जाता है। अपने चेलों और उसके पीछे चल रही एक बड़ी भीड़ के साथ, यीशु एक पहाड़ पर जाता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भीड़ की भूमिका निभाने वाले लोगों से पूछें, "आप क्या महसूस कर रहे हैं या क्या सोच रहे हैं?" लोग इस तरह उत्तर दे सकते हैं कि, "यीशु बहुत से बीमार लोगों को चंगा कर रहा है। यह अद्भुत है! मैं यीशु से और अधिक चिन्ह देखना चाहता हूँ!" या, “यदि यीशु बीमारों को चंगा कर सकता है, तो इसका अर्थ यह है कि परमेश्वर उसके साथ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दूसरे दृश्य में, यीशु बहुत से लोगों को देखता है जो उसके पीछे चलते थे। यीशु फिलिप्पुस से पूछता है कि वे भीड़ को कैसे खिलाएँगे।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फिलिप्पुस की भूमिका निभाने वाले व्यक्ति से पूछें, "आप क्या महसूस कर रहे हैं या क्या सोच रहे हैं?" वह व्यक्ति इस तरह उत्तर दे सकता है कि, “हमें इन लोगों को घर भेजना चाहिए, क्योंकि हम इन्हें खाना नहीं खिला सकते,” या “हमारे पास इतने लोगों को खिलाने के लिए पर्याप्त पैसा नहीं है!”</w:t>
      </w:r>
    </w:p>
    <w:p>
      <w:pPr>
        <w:pStyle w:val="ListBullet"/>
        <w:spacing w:line="240" w:lineRule="auto"/>
        <w:ind w:left="720"/>
      </w:pPr>
      <w:r>
        <w:rPr>
          <w:lang w:val="hi_IN" w:bidi="hi_IN"/>
        </w:rPr>
      </w:r>
      <w:r>
        <w:rPr>
          <w:lang w:val="hi_IN" w:bidi="hi_IN"/>
        </w:rPr>
        <w:t>आप अन्द्रियास की भूमिका निभाने वाले व्यक्ति से भी पूछ सकते हैं, “आप क्या महसूस कर रहे हैं या क्या सोच रहे हैं?” वह व्यक्ति इस तरह उत्तर दे सकता है कि, "यहाँ एक लड़का है जिसके पास जौ की पाँच रोटियाँ और दो मछलियाँ हैं, लेकिन इतने सारे लोगों को खिलाने के लिए पर्याप्त नहीं है," या "मैं सोच रहा हूँ कि यीशु क्या करेगा क्योंकि हमारे पास इन सभी लोगों के लिए पर्याप्त भोजन नहीं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तीसरे दृश्य में: यीशु लड़के से पाँच रोटियाँ और मछलियाँ लेता है। उसने परमेश्वर का धन्यवाद किया और रोटियाँ और मछलियाँ बाँटीं। लोग खाते हैं और तृप्त हो जाते हैं। फिर यीशु अपने चेलों से कहता है कि वे बचे हुए भोजन को इकट्ठा करें। चेलों ने बचे हुए भोजन से बारह टोकरियाँ भरीं।</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फिलिप्पुस की भूमिका निभाने वाले व्यक्ति से पूछें, "आप क्या महसूस कर रहे हैं या क्या सोच रहे हैं?" लोग इस तरह उत्तर दे सकते हैं कि, “यीशु अद्भुत है! इतना सारा बचा हुआ भोजन कहाँ से आया?”</w:t>
      </w:r>
    </w:p>
    <w:p>
      <w:pPr>
        <w:pStyle w:val="ListBullet"/>
        <w:spacing w:line="240" w:lineRule="auto"/>
        <w:ind w:left="720"/>
      </w:pPr>
      <w:r>
        <w:rPr>
          <w:lang w:val="hi_IN" w:bidi="hi_IN"/>
        </w:rPr>
      </w:r>
      <w:r>
        <w:rPr>
          <w:lang w:val="hi_IN" w:bidi="hi_IN"/>
        </w:rPr>
        <w:t>आप अन्द्रियास की भूमिका निभाने वाले व्यक्ति से भी पूछ सकते हैं, “आप क्या महसूस कर रहे हैं या क्या सोच रहे हैं?” वह व्यक्ति इस तरह उत्तर दे सकता है कि, "मैं गलत था। मैंने तो सोचा था कि पाँच रोटियाँ और दो मछलियाँ पर्याप्त नहीं होंगी। लेकिन यीशु ने चमत्कार किया, ताकि हर कोई भर पुर खाए और तृप्त हो जाए। यीशु अद्भुत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चौथे दृश्य में, जब लोगों ने यह चिन्ह देखा कि यीशु ने थोड़े से भोजन से बहुत से लोगों को खिलाया, तब उन्होंने कहा कि यीशु वही भविष्यद्वक्ता है जो संसार में आने वाला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भीड़ की भूमिका निभाने वाले लोगों से पूछें, "आप क्या महसूस कर रहे हैं या क्या सोच रहे हैं?" लोग ऐसा कह सकते हैं, “यीशु वही भविष्यद्वक्ता होना चाहिए, जिसके आने की बात मूसा की व्यवस्था में कही गई है!” या "यीशु अद्भुत है! आओ, उसे राजा बना दें! ऐसा राजा निश्चित रूप से हमारे देश को बचाएगा!"</w:t>
      </w:r>
    </w:p>
    <w:p>
      <w:pPr/>
      <w:r>
        <w:rPr>
          <w:lang w:val="hi_IN" w:bidi="hi_IN"/>
        </w:rPr>
      </w:r>
      <w:r>
        <w:rPr>
          <w:lang w:val="hi_IN" w:bidi="hi_IN"/>
        </w:rPr>
        <w:t>यह पाठ का अंत है।</w:t>
      </w:r>
      <w:r>
        <w:rPr>
          <w:lang w:val="hi_IN" w:bidi="hi_IN"/>
        </w:rPr>
      </w:r>
    </w:p>
    <w:p>
      <w:pPr>
        <w:pStyle w:val="Heading3"/>
      </w:pPr>
      <w:r>
        <w:rPr>
          <w:lang w:val="hi_IN" w:bidi="hi_IN"/>
        </w:rPr>
        <w:t>आवश्यक जानकारी</w:t>
      </w:r>
    </w:p>
    <w:p>
      <w:pPr/>
      <w:r>
        <w:rPr>
          <w:lang w:val="hi_IN" w:bidi="hi_IN"/>
        </w:rPr>
      </w:r>
      <w:r>
        <w:rPr>
          <w:lang w:val="hi_IN" w:bidi="hi_IN"/>
        </w:rPr>
        <w:t>यूहन्ना 6:1–15 का ऑडियो संस्करण सबसे आसानी से समझ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यरूशलेम में आने के कुछ समय बाद, यीशु </w:t>
      </w:r>
      <w:r>
        <w:rPr>
          <w:b/>
          <w:lang w:val="hi_IN" w:bidi="hi_IN"/>
        </w:rPr>
        <w:t>गलील की झील</w:t>
      </w:r>
      <w:r>
        <w:rPr>
          <w:lang w:val="hi_IN" w:bidi="hi_IN"/>
        </w:rPr>
        <w:t xml:space="preserve"> के दूसरे पार गया। गलील एक महत्वपूर्ण स्थान था। यीशु के बहुत से कार्य गलील के आसपास हुए। गलील की झील, गलील क्षेत्र में स्थित है। इसे </w:t>
      </w:r>
      <w:r>
        <w:rPr>
          <w:b/>
          <w:lang w:val="hi_IN" w:bidi="hi_IN"/>
        </w:rPr>
        <w:t>तिबिरियास की झील</w:t>
      </w:r>
      <w:r>
        <w:rPr>
          <w:lang w:val="hi_IN" w:bidi="hi_IN"/>
        </w:rPr>
        <w:t xml:space="preserve"> भी कहा जाता है। तिबिरियुस एक रोमी सम्राट का नाम था। यह झील रोम के सबसे महान नेताओं में से एक के नाम पर रखी गई है। गलील की झील शब्द का अनुवाद उसी तरह करें, जैसा आपने इसे पहले किया है। </w:t>
      </w:r>
      <w:r>
        <w:rPr>
          <w:lang w:val="hi_IN" w:bidi="hi_IN"/>
        </w:rPr>
        <w:t>गलील की झील</w:t>
      </w:r>
      <w:r>
        <w:rPr>
          <w:lang w:val="hi_IN" w:bidi="hi_IN"/>
        </w:rPr>
        <w:t xml:space="preserve"> के बारे में अधिक जानकारी के लिए आप मुख्य शब्दावली को भी देख सकते हैं। </w:t>
      </w:r>
    </w:p>
    <w:p>
      <w:pPr/>
      <w:r>
        <w:rPr>
          <w:lang w:val="hi_IN" w:bidi="hi_IN"/>
        </w:rPr>
      </w:r>
      <w:r>
        <w:rPr>
          <w:lang w:val="hi_IN" w:bidi="hi_IN"/>
        </w:rPr>
        <w:t xml:space="preserve">यहाँ रुकें और समूह में चर्चा करें कि </w:t>
      </w:r>
      <w:r>
        <w:rPr>
          <w:b/>
          <w:lang w:val="hi_IN" w:bidi="hi_IN"/>
        </w:rPr>
        <w:t>तिबिरियास</w:t>
      </w:r>
      <w:r>
        <w:rPr>
          <w:lang w:val="hi_IN" w:bidi="hi_IN"/>
        </w:rPr>
        <w:t xml:space="preserve"> के लिए आप कौन सा शब्द या वाक्यांश उपयोग करेंगे।</w:t>
      </w:r>
    </w:p>
    <w:p>
      <w:pPr/>
      <w:r>
        <w:rPr>
          <w:lang w:val="hi_IN" w:bidi="hi_IN"/>
        </w:rPr>
      </w:r>
      <w:r>
        <w:rPr>
          <w:lang w:val="hi_IN" w:bidi="hi_IN"/>
        </w:rPr>
        <w:t xml:space="preserve">जब यीशु वहाँ गया, तो एक बड़ी भीड़ उसके पीछे-पीछे चल रही थी। वे यीशु के पीछे इसलिए चल रहे थे, क्योंकि उन्होंने वे </w:t>
      </w:r>
      <w:r>
        <w:rPr>
          <w:b/>
          <w:lang w:val="hi_IN" w:bidi="hi_IN"/>
        </w:rPr>
        <w:t>चिन्ह</w:t>
      </w:r>
      <w:r>
        <w:rPr>
          <w:lang w:val="hi_IN" w:bidi="hi_IN"/>
        </w:rPr>
        <w:t xml:space="preserve"> देखे थे, जो वह बीमारों के लिए करता था। चिन्ह उन आश्चर्यकर्मों को दर्शाते हैं, जिनसे लोगों को यह विश्वास हुआ कि वह परमेश्वर का पुत्र है। चिन्ह शब्द का अनुवाद उसी तरह करें, जैसा आपने इसे पहले अनुवाद किया है। चिन्हों के बारे में अधिक जानकारी के लिए आप </w:t>
      </w:r>
      <w:r>
        <w:rPr>
          <w:lang w:val="hi_IN" w:bidi="hi_IN"/>
        </w:rPr>
        <w:t>आश्चर्यकर्म</w:t>
      </w:r>
      <w:r>
        <w:rPr>
          <w:lang w:val="hi_IN" w:bidi="hi_IN"/>
        </w:rPr>
        <w:t xml:space="preserve">, </w:t>
      </w:r>
      <w:r>
        <w:rPr>
          <w:lang w:val="hi_IN" w:bidi="hi_IN"/>
        </w:rPr>
        <w:t>चिन्ह</w:t>
      </w:r>
      <w:r>
        <w:rPr>
          <w:lang w:val="hi_IN" w:bidi="hi_IN"/>
        </w:rPr>
        <w:t xml:space="preserve"> और अद्भुत काम के संबंध में मुख्य शब्दावली को भी देख सकते हैं।</w:t>
      </w:r>
    </w:p>
    <w:p>
      <w:pPr/>
      <w:r>
        <w:rPr>
          <w:lang w:val="hi_IN" w:bidi="hi_IN"/>
        </w:rPr>
      </w:r>
      <w:r>
        <w:rPr>
          <w:lang w:val="hi_IN" w:bidi="hi_IN"/>
        </w:rPr>
        <w:t xml:space="preserve">यहूदियों के पर्व फसह के मनाए जाने का समय लगभग आ गया था। </w:t>
      </w:r>
      <w:r>
        <w:rPr>
          <w:b/>
          <w:lang w:val="hi_IN" w:bidi="hi_IN"/>
        </w:rPr>
        <w:t>फसह</w:t>
      </w:r>
      <w:r>
        <w:rPr>
          <w:lang w:val="hi_IN" w:bidi="hi_IN"/>
        </w:rPr>
        <w:t xml:space="preserve"> उन पर्वों में से एक था, जिन्हें यहूदी लोग मनाते थे। यह उस कहानी की याद में मनाया जाता था कि कैसे परमेश्वर ने मूसा को सामर्थ्य दी, ताकि वह प्राचीन इस्राएलियों को मिस्र की गुलामी से छुड़ा सके। फसह शब्द का अनुवाद उसी तरह करें, जैसा आपने इसे पहले अनुवाद किया है। </w:t>
      </w:r>
      <w:r>
        <w:rPr>
          <w:lang w:val="hi_IN" w:bidi="hi_IN"/>
        </w:rPr>
        <w:t>फसह</w:t>
      </w:r>
      <w:r>
        <w:rPr>
          <w:lang w:val="hi_IN" w:bidi="hi_IN"/>
        </w:rPr>
        <w:t xml:space="preserve"> के बारे में अधिक जानकारी के लिए मुख्य शब्दावली देखें।</w:t>
      </w:r>
    </w:p>
    <w:p>
      <w:pPr/>
      <w:r>
        <w:rPr>
          <w:lang w:val="hi_IN" w:bidi="hi_IN"/>
        </w:rPr>
      </w:r>
      <w:r>
        <w:rPr>
          <w:lang w:val="hi_IN" w:bidi="hi_IN"/>
        </w:rPr>
        <w:t xml:space="preserve">जब यीशु ने आँखें उठाईं, यानी जब उसने देखा कि एक बड़ी भीड़ उसके पीछे चल रही है, तो यीशु ने अपने चेले फिलिप्पुस से बात की। यीशु ने फिलिप्पुस से पूछा कि वे रोटी कहाँ से खरीदें, ताकि यीशु के पीछे चल रही भीड़ खा सके। फिलिप्पुस ने यीशु से कहा कि दो सौ </w:t>
      </w:r>
      <w:r>
        <w:rPr>
          <w:b/>
          <w:lang w:val="hi_IN" w:bidi="hi_IN"/>
        </w:rPr>
        <w:t>दिनार</w:t>
      </w:r>
      <w:r>
        <w:rPr>
          <w:lang w:val="hi_IN" w:bidi="hi_IN"/>
        </w:rPr>
        <w:t xml:space="preserve"> की रोटी भी सभी लोगों को खिलाने के लिए पर्याप्त नहीं होगी। उस समय लोग प्रतिदिन जो भोजन खाते थे, वह </w:t>
      </w:r>
      <w:r>
        <w:rPr>
          <w:b/>
          <w:lang w:val="hi_IN" w:bidi="hi_IN"/>
        </w:rPr>
        <w:t>रोटी</w:t>
      </w:r>
      <w:r>
        <w:rPr>
          <w:lang w:val="hi_IN" w:bidi="hi_IN"/>
        </w:rPr>
        <w:t xml:space="preserve"> ही थी। दिनार एक चाँदी का सिक्का था। उस समय काम करने वाले अधिकतर लोगों को अपने काम के बदले दिन भर की मज़दूरी के रूप में एक दिनार मिलता था। दो सौ दिनार वह राशि होती थी, जो कोई काम करने वाला व्यक्ति छह महीने काम करके कमाता था।</w:t>
      </w:r>
    </w:p>
    <w:p>
      <w:pPr/>
      <w:r>
        <w:rPr>
          <w:lang w:val="hi_IN" w:bidi="hi_IN"/>
        </w:rPr>
      </w:r>
      <w:r>
        <w:rPr>
          <w:lang w:val="hi_IN" w:bidi="hi_IN"/>
        </w:rPr>
        <w:t xml:space="preserve">यहाँ रुकें और समूह के रूप में चर्चा करें कि </w:t>
      </w:r>
      <w:r>
        <w:rPr>
          <w:b/>
          <w:lang w:val="hi_IN" w:bidi="hi_IN"/>
        </w:rPr>
        <w:t>रोटी</w:t>
      </w:r>
      <w:r>
        <w:rPr>
          <w:lang w:val="hi_IN" w:bidi="hi_IN"/>
        </w:rPr>
        <w:t xml:space="preserve"> और </w:t>
      </w:r>
      <w:r>
        <w:rPr>
          <w:lang w:val="hi_IN" w:bidi="hi_IN"/>
        </w:rPr>
        <w:t>दिनार</w:t>
      </w:r>
      <w:r>
        <w:rPr>
          <w:lang w:val="hi_IN" w:bidi="hi_IN"/>
        </w:rPr>
        <w:t xml:space="preserve"> के लिए आप किस शब्द या वाक्यांश का इस्तेमाल करेंगे।</w:t>
      </w:r>
    </w:p>
    <w:p>
      <w:pPr/>
      <w:r>
        <w:rPr>
          <w:lang w:val="hi_IN" w:bidi="hi_IN"/>
        </w:rPr>
      </w:r>
      <w:r>
        <w:rPr>
          <w:lang w:val="hi_IN" w:bidi="hi_IN"/>
        </w:rPr>
        <w:t xml:space="preserve">जब लोग खा चुके और तृप्त हो गए, तब यीशु ने अपने चेलों से कहा कि बचे हुए भोजन को इकट्ठा कर लें, ताकि कुछ भी व्यर्थ न हो। उन्होंने जौ की पाँच रोटियों के बचे हुए टुकड़ों से बारह </w:t>
      </w:r>
      <w:r>
        <w:rPr>
          <w:b/>
          <w:lang w:val="hi_IN" w:bidi="hi_IN"/>
        </w:rPr>
        <w:t>टोकरियाँ</w:t>
      </w:r>
      <w:r>
        <w:rPr>
          <w:lang w:val="hi_IN" w:bidi="hi_IN"/>
        </w:rPr>
        <w:t xml:space="preserve"> भरी। टोकरियाँ पौधों से बनी होती थीं, जिन्हें आपस में बुनकर तैयार किया जाता था। टोकरियाँ शब्द का अनुवाद उसी तरह करें, जैसा आपने इसे पहले अनुवाद किया है। </w:t>
      </w:r>
      <w:r>
        <w:rPr>
          <w:b/>
          <w:lang w:val="hi_IN" w:bidi="hi_IN"/>
        </w:rPr>
        <w:t>टोकरियों</w:t>
      </w:r>
      <w:r>
        <w:rPr>
          <w:lang w:val="hi_IN" w:bidi="hi_IN"/>
        </w:rPr>
        <w:t xml:space="preserve"> के बारे में अधिक जानकारी के लिए आप मुख्य शब्दावली को भी देख सकते हैं। </w:t>
      </w:r>
    </w:p>
    <w:p>
      <w:pPr/>
      <w:r>
        <w:rPr>
          <w:lang w:val="hi_IN" w:bidi="hi_IN"/>
        </w:rPr>
      </w:r>
      <w:r>
        <w:rPr>
          <w:lang w:val="hi_IN" w:bidi="hi_IN"/>
        </w:rPr>
        <w:t xml:space="preserve">जब लोगों ने यह चिन्ह देखा कि यीशु ने थोड़े से भोजन से इतने लोगों को खिलाया, तब उन्होंने यीशु को भविष्यद्वक्ता कहा। </w:t>
      </w:r>
      <w:r>
        <w:rPr>
          <w:b/>
          <w:lang w:val="hi_IN" w:bidi="hi_IN"/>
        </w:rPr>
        <w:t>भविष्यद्वक्ता</w:t>
      </w:r>
      <w:r>
        <w:rPr>
          <w:lang w:val="hi_IN" w:bidi="hi_IN"/>
        </w:rPr>
        <w:t xml:space="preserve"> वह व्यक्ति होता है, जिसे परमेश्वर लोगों से अपना संदेश कहने के लिए नियुक्त करता है। भविष्यद्वक्ता शब्द का अनुवाद उसी तरह करें, जैसा आपने इसे पहले अनुवाद किया है। </w:t>
      </w:r>
      <w:r>
        <w:rPr>
          <w:b/>
          <w:lang w:val="hi_IN" w:bidi="hi_IN"/>
        </w:rPr>
        <w:t>भविष्यद्वक्ता</w:t>
      </w:r>
      <w:r>
        <w:rPr>
          <w:lang w:val="hi_IN" w:bidi="hi_IN"/>
        </w:rPr>
        <w:t xml:space="preserve"> के बारे में अधिक जानकारी के लिए आप मुख्य शब्दावली को देख सकते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 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p>
    <w:p>
      <w:pPr/>
      <w:r>
        <w:rPr>
          <w:lang w:val="hi_IN" w:bidi="hi_IN"/>
        </w:rPr>
      </w:r>
      <w:r>
        <w:rPr>
          <w:lang w:val="hi_IN" w:bidi="hi_IN"/>
        </w:rPr>
        <w:t>यह पाठ का अंत है।</w:t>
      </w:r>
      <w:r>
        <w:rPr>
          <w:lang w:val="hi_IN" w:bidi="hi_IN"/>
        </w:rPr>
      </w:r>
      <w:r>
        <w:rPr>
          <w:lang w:val="hi_IN" w:bidi="hi_IN"/>
        </w:rPr>
      </w:r>
    </w:p>
    <w:p>
      <w:pPr/>
      <w:r>
        <w:rPr>
          <w:lang w:val="hi_IN" w:bidi="hi_IN"/>
        </w:rPr>
      </w:r>
    </w:p>
    <w:p>
      <w:pPr>
        <w:pStyle w:val="Heading2"/>
      </w:pPr>
      <w:r>
        <w:rPr>
          <w:lang w:val="hi_IN" w:bidi="hi_IN"/>
        </w:rPr>
        <w:t>यूहन्ना 6:16–21</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यूहन्ना 6:16–21 को सुनें और अपने मन में रखें।</w:t>
      </w:r>
    </w:p>
    <w:p>
      <w:pPr/>
      <w:r>
        <w:rPr>
          <w:lang w:val="hi_IN" w:bidi="hi_IN"/>
        </w:rPr>
      </w:r>
      <w:r>
        <w:rPr>
          <w:lang w:val="hi_IN" w:bidi="hi_IN"/>
        </w:rPr>
        <w:t>यदि सम्भव हो, तो यूहन्ना 6:16–21 का ऑडियो संस्करण तीन बार सुनें, तीन अलग-अलग अनुवादों में सुनें। 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w:t>
      </w:r>
    </w:p>
    <w:p>
      <w:pPr>
        <w:pStyle w:val="ListBullet"/>
        <w:spacing w:line="240" w:lineRule="auto"/>
        <w:ind w:left="720"/>
      </w:pPr>
      <w:r>
        <w:rPr>
          <w:lang w:val="hi_IN" w:bidi="hi_IN"/>
        </w:rPr>
      </w:r>
      <w:r>
        <w:rPr>
          <w:lang w:val="hi_IN" w:bidi="hi_IN"/>
        </w:rPr>
        <w:t>इस भाग में आपको क्या अच्छा नहीं लगा या क्या समझ नहीं आया?</w:t>
      </w:r>
    </w:p>
    <w:p>
      <w:pPr>
        <w:pStyle w:val="ListBullet"/>
        <w:spacing w:line="240" w:lineRule="auto"/>
        <w:ind w:left="720"/>
      </w:pPr>
      <w:r>
        <w:rPr>
          <w:lang w:val="hi_IN" w:bidi="hi_IN"/>
        </w:rPr>
      </w:r>
      <w:r>
        <w:rPr>
          <w:lang w:val="hi_IN" w:bidi="hi_IN"/>
        </w:rPr>
        <w:t>यह भाग हमें यीशु और परमेश्वर के बारे में क्या बताता है?</w:t>
      </w:r>
    </w:p>
    <w:p>
      <w:pPr>
        <w:pStyle w:val="ListBullet"/>
        <w:spacing w:line="240" w:lineRule="auto"/>
        <w:ind w:left="720"/>
      </w:pPr>
      <w:r>
        <w:rPr>
          <w:lang w:val="hi_IN" w:bidi="hi_IN"/>
        </w:rPr>
      </w:r>
      <w:r>
        <w:rPr>
          <w:lang w:val="hi_IN" w:bidi="hi_IN"/>
        </w:rPr>
        <w:t>यह भाग हमें लोगों के बारे में क्या बताता है?</w:t>
      </w:r>
    </w:p>
    <w:p>
      <w:pPr>
        <w:pStyle w:val="ListBullet"/>
        <w:spacing w:line="240" w:lineRule="auto"/>
        <w:ind w:left="720"/>
      </w:pPr>
      <w:r>
        <w:rPr>
          <w:lang w:val="hi_IN" w:bidi="hi_IN"/>
        </w:rPr>
      </w:r>
      <w:r>
        <w:rPr>
          <w:lang w:val="hi_IN" w:bidi="hi_IN"/>
        </w:rPr>
        <w:t>यह भाग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यूहन्ना 6:16–21 का ऑडियो संस्करण सबसे आसानी से समझ में आने वाले अनुवाद में सुनें।</w:t>
      </w:r>
    </w:p>
    <w:p>
      <w:pPr/>
      <w:r>
        <w:rPr>
          <w:lang w:val="hi_IN" w:bidi="hi_IN"/>
        </w:rPr>
      </w:r>
      <w:r>
        <w:rPr>
          <w:lang w:val="hi_IN" w:bidi="hi_IN"/>
        </w:rPr>
        <w:t>पिछली कहानी में, यीशु ने अभी-अभी पाँच हजार लोगों को भोजन कराया था। यीशु ने देखा कि वे सभी लोग उसे जबरन पकड़कर अपना राजा बनाना चाहते हैं। इसलिए यीशु ने अपने चेलों को नाव पर झील के उस पार भेजा और वह प्रार्थना करने के लिए पास के पहाड़ पर चला गया।</w:t>
      </w:r>
    </w:p>
    <w:p>
      <w:pPr/>
      <w:r>
        <w:rPr>
          <w:lang w:val="hi_IN" w:bidi="hi_IN"/>
        </w:rPr>
      </w:r>
      <w:r>
        <w:rPr>
          <w:lang w:val="hi_IN" w:bidi="hi_IN"/>
        </w:rPr>
        <w:t>चेले अंधेरा होने से पहले शाम को झील के किनारे गए, जिसे गलील की झील भी कहा जाता है।</w:t>
      </w:r>
    </w:p>
    <w:p>
      <w:pPr/>
      <w:r>
        <w:rPr>
          <w:lang w:val="hi_IN" w:bidi="hi_IN"/>
        </w:rPr>
      </w:r>
      <w:r>
        <w:rPr>
          <w:lang w:val="hi_IN" w:bidi="hi_IN"/>
        </w:rPr>
        <w:t xml:space="preserve">यहाँ रुकें और समूह के रूप में </w:t>
      </w:r>
      <w:r>
        <w:rPr>
          <w:lang w:val="hi_IN" w:bidi="hi_IN"/>
        </w:rPr>
        <w:t>गलील की झील</w:t>
      </w:r>
      <w:r>
        <w:rPr>
          <w:lang w:val="hi_IN" w:bidi="hi_IN"/>
        </w:rPr>
        <w:t xml:space="preserve"> के चित्र को देखें। इस ऑडियो को यहाँ रोकें।</w:t>
      </w:r>
    </w:p>
    <w:p>
      <w:pPr/>
      <w:r>
        <w:rPr>
          <w:lang w:val="hi_IN" w:bidi="hi_IN"/>
        </w:rPr>
      </w:r>
      <w:r>
        <w:rPr>
          <w:lang w:val="hi_IN" w:bidi="hi_IN"/>
        </w:rPr>
        <w:t>चेले नाव में चढ़े और कफरनहूम की ओर झील पार करने लगे।</w:t>
      </w:r>
    </w:p>
    <w:p>
      <w:pPr/>
      <w:r>
        <w:rPr>
          <w:lang w:val="hi_IN" w:bidi="hi_IN"/>
        </w:rPr>
      </w:r>
      <w:r>
        <w:rPr>
          <w:lang w:val="hi_IN" w:bidi="hi_IN"/>
        </w:rPr>
        <w:t xml:space="preserve">यहाँ रुकें और नक्शे को देखें चेले कहाँ से चले और समूह के रूप में </w:t>
      </w:r>
      <w:r>
        <w:rPr>
          <w:lang w:val="hi_IN" w:bidi="hi_IN"/>
        </w:rPr>
        <w:t>कफरनहूम</w:t>
      </w:r>
      <w:r>
        <w:rPr>
          <w:lang w:val="hi_IN" w:bidi="hi_IN"/>
        </w:rPr>
        <w:t xml:space="preserve"> कहाँ स्थित है। इस ऑडियो को यहाँ रोकें।</w:t>
      </w:r>
    </w:p>
    <w:p>
      <w:pPr/>
      <w:r>
        <w:rPr>
          <w:lang w:val="hi_IN" w:bidi="hi_IN"/>
        </w:rPr>
      </w:r>
      <w:r>
        <w:rPr>
          <w:lang w:val="hi_IN" w:bidi="hi_IN"/>
        </w:rPr>
        <w:t>यहाँ जिस नाव का उल्लेख किया गया है वह एक मछली पकड़ने की नाव है। नाव में एक चौकोर पाल और लकड़ी के चप्पू थे और वह छह से नौ मीटर लंबी थी। नाव शायद बांज के पेड़ों या देवदार के पेड़ों से बनाई गई थी।</w:t>
      </w:r>
    </w:p>
    <w:p>
      <w:pPr/>
      <w:r>
        <w:rPr>
          <w:lang w:val="hi_IN" w:bidi="hi_IN"/>
        </w:rPr>
      </w:r>
      <w:r>
        <w:rPr>
          <w:lang w:val="hi_IN" w:bidi="hi_IN"/>
        </w:rPr>
        <w:t xml:space="preserve">यहाँ रुकें और समूह के रूप में एक </w:t>
      </w:r>
      <w:r>
        <w:rPr>
          <w:lang w:val="hi_IN" w:bidi="hi_IN"/>
        </w:rPr>
        <w:t>नाव</w:t>
      </w:r>
      <w:r>
        <w:rPr>
          <w:lang w:val="hi_IN" w:bidi="hi_IN"/>
        </w:rPr>
        <w:t xml:space="preserve"> की तस्वीर देखें। इस ऑडियो को यहाँ रोकें।</w:t>
      </w:r>
    </w:p>
    <w:p>
      <w:pPr/>
      <w:r>
        <w:rPr>
          <w:lang w:val="hi_IN" w:bidi="hi_IN"/>
        </w:rPr>
      </w:r>
      <w:r>
        <w:rPr>
          <w:lang w:val="hi_IN" w:bidi="hi_IN"/>
        </w:rPr>
        <w:t>अब अंधेरा हो चुका था चेले अब भी झील पार कर रहे थे, और यीशु अभी तक उनके पास नहीं पहुँचे थे। इसका अर्थ है कि चेले नाव में अकेले हैं। तब एक ज़ोर की आँधी आई और झील में बहुत ऊँची लहरें उठने लगीं। ऊँची लहरें नाव को आगे-पीछे डगमगाने लगीं। चेलों ने अब लगभग पाँच या छह किलोमीटर की दूरी तय कर ली थी। जब लोग नाव चलाते हैं, तो वे चप्पू का सिरा पानी में डुबोते हैं और खींचते हैं। इस क्रिया के कारण नाव आगे की ओर चलती है। फिर चेले किसी को अपने पास आते हुए देखते हैं, लेकिन उन्हें नहीं पता था कि यह यीशु है। यीशु पानी पर चल रहा था, लेकिन चेले बहुत डर गए। यूहन्ना हमें यह नहीं बताता कि चेले क्यों डरे हुए थे, लेकिन मरकुस का सुसमाचार हमें बताता है कि चेलों ने सोचा कि वे भूत देख रहे हैं।</w:t>
      </w:r>
    </w:p>
    <w:p>
      <w:pPr/>
      <w:r>
        <w:rPr>
          <w:lang w:val="hi_IN" w:bidi="hi_IN"/>
        </w:rPr>
      </w:r>
      <w:r>
        <w:rPr>
          <w:lang w:val="hi_IN" w:bidi="hi_IN"/>
        </w:rPr>
        <w:t>यहाँ रुकें और समूह के रूप में इस प्रश्न पर चर्चा करें: यदि आप किसी को कोई ऐसा काम करते हुए देखते हैं जो असंभव सम्भव लगता है, तो आप कैसा महसूस करेंगे? किसी असामान्य घटना के बारे में एक कहानी सुनाएँ। इस घटना पर लोगों ने कैसे प्रतिक्रिया दी? इस ऑडियो को यहाँ रोकें।</w:t>
      </w:r>
    </w:p>
    <w:p>
      <w:pPr/>
      <w:r>
        <w:rPr>
          <w:lang w:val="hi_IN" w:bidi="hi_IN"/>
        </w:rPr>
      </w:r>
      <w:r>
        <w:rPr>
          <w:lang w:val="hi_IN" w:bidi="hi_IN"/>
        </w:rPr>
        <w:t>यीशु ने कहा, "मैं हूँ। डरो मत।" चेले खुश हैं कि यीशु उनके साथ वहाँ है। चेले चाहते हैं कि यीशु उनके साथ नाव में आए। इस कहानी में यह स्पष्ट नहीं है कि यीशु नाव में सवार हुआ था या नहीं, लेकिन उसने शायद ऐसा किया। यीशु को नाव में चढ़ाने में चेलों की सहायता करने के तुरन्त बाद, वे उस किनारे पर पहुँच गए जहाँ वे जा रहे थे।</w:t>
      </w:r>
    </w:p>
    <w:p>
      <w:pPr/>
      <w:r>
        <w:rPr>
          <w:lang w:val="hi_IN" w:bidi="hi_IN"/>
        </w:rPr>
      </w:r>
      <w:r>
        <w:rPr>
          <w:lang w:val="hi_IN" w:bidi="hi_IN"/>
        </w:rPr>
        <w:t>यहाँ रुकें और समूह के रूप में इस प्रश्न पर चर्चा करें: उस समय की एक कहानी सुनाएँ जब आप किसी चीज़ से डर गए थे। उस डर को कैसे शान्त किया गया? इस ऑडियो को यहाँ रोकें।</w:t>
      </w:r>
      <w:r>
        <w:rPr>
          <w:lang w:val="hi_IN" w:bidi="hi_IN"/>
        </w:rPr>
      </w:r>
    </w:p>
    <w:p>
      <w:pPr>
        <w:pStyle w:val="Heading3"/>
      </w:pPr>
      <w:r>
        <w:rPr>
          <w:lang w:val="hi_IN" w:bidi="hi_IN"/>
        </w:rPr>
        <w:t>घटनाओं को समझाना</w:t>
      </w:r>
    </w:p>
    <w:p>
      <w:pPr/>
      <w:r>
        <w:rPr>
          <w:lang w:val="hi_IN" w:bidi="hi_IN"/>
        </w:rPr>
      </w:r>
      <w:r>
        <w:rPr>
          <w:lang w:val="hi_IN" w:bidi="hi_IN"/>
        </w:rPr>
        <w:t>यूहन्ना 6:16–21 का ऑडियो संस्करण सबसे आसानी से समझ में आने वाले अनुवाद में सुनें।</w:t>
      </w:r>
    </w:p>
    <w:p>
      <w:pPr/>
      <w:r>
        <w:rPr>
          <w:lang w:val="hi_IN" w:bidi="hi_IN"/>
        </w:rPr>
      </w:r>
      <w:r>
        <w:rPr>
          <w:lang w:val="hi_IN" w:bidi="hi_IN"/>
        </w:rPr>
        <w:t>इस चरण में, समूह इस भाग के दृश्यों, परिवेश और पात्रों को परिभाषित करेगा। फिर समूह इस वचन को अपने मन में समझने और देखने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चेले नाव में चढ़ते हैं और झील को पार करने लगते हैं।</w:t>
      </w:r>
    </w:p>
    <w:p>
      <w:pPr/>
      <w:r>
        <w:rPr>
          <w:lang w:val="hi_IN" w:bidi="hi_IN"/>
        </w:rPr>
      </w:r>
      <w:r>
        <w:rPr>
          <w:b/>
          <w:lang w:val="hi_IN" w:bidi="hi_IN"/>
        </w:rPr>
        <w:t>दूसरे दृश्य में:</w:t>
      </w:r>
      <w:r>
        <w:rPr>
          <w:lang w:val="hi_IN" w:bidi="hi_IN"/>
        </w:rPr>
        <w:t xml:space="preserve"> यीशु पानी पर चलकर उनके पास आता है।</w:t>
      </w:r>
    </w:p>
    <w:p>
      <w:pPr/>
      <w:r>
        <w:rPr>
          <w:lang w:val="hi_IN" w:bidi="hi_IN"/>
        </w:rPr>
      </w:r>
      <w:r>
        <w:rPr>
          <w:b/>
          <w:lang w:val="hi_IN" w:bidi="hi_IN"/>
        </w:rPr>
        <w:t>तीसरे दृश्य में:</w:t>
      </w:r>
      <w:r>
        <w:rPr>
          <w:lang w:val="hi_IN" w:bidi="hi_IN"/>
        </w:rPr>
        <w:t xml:space="preserve"> यीशु नाव पर चढ़ा और वे तुरन्त किनारे पर पहुँच गए।</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चेले</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 याद रखना ज़रूरी है कि यह उस शाम को होता है जब यीशु ने रोटियों और मछलियों पर आशीष दी और पाँच हजार से भी अधिक लोगों को भोजन कराया।</w:t>
      </w:r>
    </w:p>
    <w:p>
      <w:pPr/>
      <w:r>
        <w:rPr>
          <w:lang w:val="hi_IN" w:bidi="hi_IN"/>
        </w:rPr>
      </w:r>
      <w:r>
        <w:rPr>
          <w:lang w:val="hi_IN" w:bidi="hi_IN"/>
        </w:rPr>
        <w:t>यीशु प्रार्थना करने के लिए अकेले पहाड़ पर गया। चेले नाव में उतरे और झील को पार कर कफरनहूम की ओर चले गए।</w:t>
      </w:r>
    </w:p>
    <w:p>
      <w:pPr/>
      <w:r>
        <w:rPr>
          <w:lang w:val="hi_IN" w:bidi="hi_IN"/>
        </w:rPr>
      </w:r>
      <w:r>
        <w:rPr>
          <w:lang w:val="hi_IN" w:bidi="hi_IN"/>
        </w:rPr>
        <w:t xml:space="preserve">यहाँ रुकिए और नक्शे में देखिए कि चेले कहाँ से चले और </w:t>
      </w:r>
      <w:r>
        <w:rPr>
          <w:lang w:val="hi_IN" w:bidi="hi_IN"/>
        </w:rPr>
        <w:t>कफरनहूम</w:t>
      </w:r>
      <w:r>
        <w:rPr>
          <w:lang w:val="hi_IN" w:bidi="hi_IN"/>
        </w:rPr>
        <w:t xml:space="preserve"> कहाँ है। इस ऑडियो को यहाँ रोकें।</w:t>
      </w:r>
    </w:p>
    <w:p>
      <w:pPr/>
      <w:r>
        <w:rPr>
          <w:lang w:val="hi_IN" w:bidi="hi_IN"/>
        </w:rPr>
      </w:r>
      <w:r>
        <w:rPr>
          <w:lang w:val="hi_IN" w:bidi="hi_IN"/>
        </w:rPr>
        <w:t>अभी अंधेरा था और यीशु अभी तक चेलों के पास नहीं पहुँचे थे। तेज़ हवा चल रही थी और पानी में बड़ी-बड़ी लहरें उठ रही थीं। चेलों ने नाव पाँच से छह किलोमीटर तक चलाई थी। यह ध्यान रखें कि चेले तेज हवा और तूफान में लंबी दूरी तक नाव चला रहे थे।</w:t>
      </w:r>
    </w:p>
    <w:p>
      <w:pPr/>
      <w:r>
        <w:rPr>
          <w:lang w:val="hi_IN" w:bidi="hi_IN"/>
        </w:rPr>
      </w:r>
      <w:r>
        <w:rPr>
          <w:lang w:val="hi_IN" w:bidi="hi_IN"/>
        </w:rPr>
        <w:t>चेलों ने किसी को पानी पर चलते हुए देखा वे नहीं जानते थे कि वह यीशु है जो पानी पर चल रहा था। यीशु नाव के पास आया यह देखकर चेले डर गए। यूहन्ना यह कहने के लिए कड़ी भाषा का प्रयोग करता है कि यीशु पानी पर चलकर नाव के पास आया यह देखकर चेले डर गए।</w:t>
      </w:r>
    </w:p>
    <w:p>
      <w:pPr/>
      <w:r>
        <w:rPr>
          <w:lang w:val="hi_IN" w:bidi="hi_IN"/>
        </w:rPr>
      </w:r>
      <w:r>
        <w:rPr>
          <w:lang w:val="hi_IN" w:bidi="hi_IN"/>
        </w:rPr>
        <w:t>यहाँ रुकें और समूह में चर्चा करें: एक ऐसी कहानी सुनाएँ जिसमें बहुत रोमांचक और डरावना पल हो। इस बात पर ध्यान दें कि आप अपनी कहानी कैसे सुनाते हो। आपकी आवाज़ की तीव्रता और गति के साथ क्या होता है?</w:t>
      </w:r>
    </w:p>
    <w:p>
      <w:pPr/>
      <w:r>
        <w:rPr>
          <w:lang w:val="hi_IN" w:bidi="hi_IN"/>
        </w:rPr>
      </w:r>
      <w:r>
        <w:rPr>
          <w:lang w:val="hi_IN" w:bidi="hi_IN"/>
        </w:rPr>
        <w:t>यीशु चेलों से कहता है, "मैं ही बोल रहा हूँ। तुम डरने से दूर हो सकते हो।"</w:t>
      </w:r>
    </w:p>
    <w:p>
      <w:pPr/>
      <w:r>
        <w:rPr>
          <w:lang w:val="hi_IN" w:bidi="hi_IN"/>
        </w:rPr>
      </w:r>
      <w:r>
        <w:rPr>
          <w:lang w:val="hi_IN" w:bidi="hi_IN"/>
        </w:rPr>
        <w:t>चेले यीशु को नाव में आने देने के लिए सहमत हुए, और तुरन्त ही वे उस किनारे पर पहुँच गए जहाँ वे जा रहे थे।</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प्रयोग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यूहन्ना 6:16–21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चेले</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घटनाओं के क्रम, कहानी की रूपरेखा और उसकी गति पर ध्यान दें। यह सुनिश्चित करें कि आप इस भाग के कठिन या महत्वपूर्ण हिस्सों का अभिनय करने से चूक न जाएँ।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पड़ावों पर, अभिनय को रोककर उस पात्र की भूमिका निभाने वाले व्यक्ति से पूछें "आप क्या महसूस कर रहे हैं या क्या सोच रहे हैं?" पात्र की भूमिका निभाने वाले व्यक्ति को यह जवाब देना चाहिए कि अगर वह उस पात्र के स्थान पर होता तो वह कैसा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पहले दृश्य में, दिन खत्म होने वाला है और चेले झील पार करने के लिए एक नाव में बैठते हैं। यीशु प्रार्थना करने के लिए एक पहाड़ पर चला जाता है। चेले नाव चलाने लगते हैं। जब अंधेरा हो रहा था तो चेले अभी भी झील के बीच नाव में थे। एक तेज़ हवा चली और झील में हलचल होने लगी। बड़ी लहरें नाव को हिलाती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यीशु की भूमिका निभाने वाले व्यक्ति से पूछें, "आप क्या महसूस कर रहे हैं या क्या सोच रहे हैं?" वे इस तरह के उत्तर दे सकते हैं, "मुझे डर है कि शायद हम जमीन पर नहीं पहुँच पाएँगे," या "मुझे डर है कि शायद हम डूब जाएँगे," या "थक गए हैं। इन ऊँची लहरों में नाव खेना बहुत कठिन होता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दूसरे दृश्य में, चेले यीशु को पानी पर चलते हुए देखते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चेलों की भूमिका निभाने वाले व्यक्तियों से पूछें, "आप क्या महसूस कर रहे हैं या क्या सोच रहे हैं?" वे ऐसा कह सकते हैं, "भयभीत हैं, क्योंकि केवल भूत ही पानी पर चल सकते हैं," या "विश्वास नहीं हो रहा। यीशु तूफान के बीच में पानी पर चल रहा है? या "राहत महसूस हुई क्योंकि यीशु हमें बचाने के लिए आ रहा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यीशु अपने चेलों से कहते हैं डरो मत।</w:t>
      </w:r>
    </w:p>
    <w:p>
      <w:pPr/>
      <w:r>
        <w:rPr>
          <w:lang w:val="hi_IN" w:bidi="hi_IN"/>
        </w:rPr>
      </w:r>
      <w:r>
        <w:rPr>
          <w:lang w:val="hi_IN" w:bidi="hi_IN"/>
        </w:rPr>
        <w:t>तीसरे दृश्य में, यीशु नाव में बैठ जाता है और तुरन्त वे अपने गंतव्य तक पहुँच जाते हैं।</w:t>
      </w:r>
      <w:r>
        <w:rPr>
          <w:lang w:val="hi_IN" w:bidi="hi_IN"/>
        </w:rPr>
      </w:r>
    </w:p>
    <w:p>
      <w:pPr>
        <w:pStyle w:val="Heading3"/>
      </w:pPr>
      <w:r>
        <w:rPr>
          <w:lang w:val="hi_IN" w:bidi="hi_IN"/>
        </w:rPr>
        <w:t>आवश्यक जानकारी</w:t>
      </w:r>
    </w:p>
    <w:p>
      <w:pPr/>
      <w:r>
        <w:rPr>
          <w:lang w:val="hi_IN" w:bidi="hi_IN"/>
        </w:rPr>
      </w:r>
      <w:r>
        <w:rPr>
          <w:lang w:val="hi_IN" w:bidi="hi_IN"/>
        </w:rPr>
        <w:t>यूहन्ना 6:16–21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b/>
          <w:lang w:val="hi_IN" w:bidi="hi_IN"/>
        </w:rPr>
        <w:t>चेले</w:t>
      </w:r>
      <w:r>
        <w:rPr>
          <w:lang w:val="hi_IN" w:bidi="hi_IN"/>
        </w:rPr>
        <w:t xml:space="preserve"> शाम के समय, अंधेरा होने से पहले, उस झील पर गए, जिसे </w:t>
      </w:r>
      <w:r>
        <w:rPr>
          <w:b/>
          <w:lang w:val="hi_IN" w:bidi="hi_IN"/>
        </w:rPr>
        <w:t>गलील की झील</w:t>
      </w:r>
      <w:r>
        <w:rPr>
          <w:lang w:val="hi_IN" w:bidi="hi_IN"/>
        </w:rPr>
        <w:t xml:space="preserve"> भी कहा जाता है। </w:t>
      </w:r>
      <w:r>
        <w:rPr>
          <w:lang w:val="hi_IN" w:bidi="hi_IN"/>
        </w:rPr>
        <w:t>चेला</w:t>
      </w:r>
      <w:r>
        <w:rPr>
          <w:lang w:val="hi_IN" w:bidi="hi_IN"/>
        </w:rPr>
        <w:t xml:space="preserve"> वह होता है जो गुरु से पढ़ता है और सीखता है। यहाँ चेले उन बारह लोगों को दर्शाते हैं जिन्हें यीशु ने उसके पीछे चलने के लिए चुना था। मुख्य शब्दावली को देखें और उसी शब्द का प्रयोग करें जिसका अनुवाद पहले किया गया है। गलील की झील एक बड़ी झील है। उसी शब्द का प्रयोग करें जिसका प्रयोग आपने पिछले भागों में किया है। </w:t>
      </w:r>
      <w:r>
        <w:rPr>
          <w:lang w:val="hi_IN" w:bidi="hi_IN"/>
        </w:rPr>
        <w:t>गलील की झील</w:t>
      </w:r>
      <w:r>
        <w:rPr>
          <w:lang w:val="hi_IN" w:bidi="hi_IN"/>
        </w:rPr>
        <w:t xml:space="preserve"> के बारे में अधिक जानकारी के लिए, मुख्य शब्दावली को देखें।</w:t>
      </w:r>
    </w:p>
    <w:p>
      <w:pPr/>
      <w:r>
        <w:rPr>
          <w:lang w:val="hi_IN" w:bidi="hi_IN"/>
        </w:rPr>
      </w:r>
      <w:r>
        <w:rPr>
          <w:lang w:val="hi_IN" w:bidi="hi_IN"/>
        </w:rPr>
        <w:t xml:space="preserve">चेले </w:t>
      </w:r>
      <w:r>
        <w:rPr>
          <w:b/>
          <w:lang w:val="hi_IN" w:bidi="hi_IN"/>
        </w:rPr>
        <w:t>नाव</w:t>
      </w:r>
      <w:r>
        <w:rPr>
          <w:lang w:val="hi_IN" w:bidi="hi_IN"/>
        </w:rPr>
        <w:t xml:space="preserve"> में चढ़े और </w:t>
      </w:r>
      <w:r>
        <w:rPr>
          <w:b/>
          <w:lang w:val="hi_IN" w:bidi="hi_IN"/>
        </w:rPr>
        <w:t>कफरनहूम</w:t>
      </w:r>
      <w:r>
        <w:rPr>
          <w:lang w:val="hi_IN" w:bidi="hi_IN"/>
        </w:rPr>
        <w:t xml:space="preserve"> की ओर झील पार करने लगे। नाव लगभग सात से नौ मीटर लंबी होती थी और मुख्य रूप से मछली पकड़ने के काम आती थी। नाव के लिए उसी शब्द या वाक्यांश का प्रयोग करें जिसका प्रयोग आपने पिछले भागों में किया है। </w:t>
      </w:r>
      <w:r>
        <w:rPr>
          <w:lang w:val="hi_IN" w:bidi="hi_IN"/>
        </w:rPr>
        <w:t>नाव</w:t>
      </w:r>
      <w:r>
        <w:rPr>
          <w:lang w:val="hi_IN" w:bidi="hi_IN"/>
        </w:rPr>
        <w:t xml:space="preserve"> के बारे में अधिक जानकारी के लिए, मुख्य शब्दावली को देखें।</w:t>
      </w:r>
    </w:p>
    <w:p>
      <w:pPr/>
      <w:r>
        <w:rPr>
          <w:lang w:val="hi_IN" w:bidi="hi_IN"/>
        </w:rPr>
      </w:r>
      <w:r>
        <w:rPr>
          <w:lang w:val="hi_IN" w:bidi="hi_IN"/>
        </w:rPr>
        <w:t xml:space="preserve">यहाँ रुकें और समूह के रूप में एक </w:t>
      </w:r>
      <w:r>
        <w:rPr>
          <w:lang w:val="hi_IN" w:bidi="hi_IN"/>
        </w:rPr>
        <w:t>नाव</w:t>
      </w:r>
      <w:r>
        <w:rPr>
          <w:lang w:val="hi_IN" w:bidi="hi_IN"/>
        </w:rPr>
        <w:t xml:space="preserve"> के चित्र को देखें। इस ऑडियो को यहाँ रोकें।</w:t>
      </w:r>
    </w:p>
    <w:p>
      <w:pPr/>
      <w:r>
        <w:rPr>
          <w:lang w:val="hi_IN" w:bidi="hi_IN"/>
        </w:rPr>
      </w:r>
      <w:r>
        <w:rPr>
          <w:lang w:val="hi_IN" w:bidi="hi_IN"/>
        </w:rPr>
        <w:t>कफरनहूम गलील की झील पर एक महत्वपूर्ण व्यापारिक नगर था।</w:t>
      </w:r>
    </w:p>
    <w:p>
      <w:pPr/>
      <w:r>
        <w:rPr>
          <w:lang w:val="hi_IN" w:bidi="hi_IN"/>
        </w:rPr>
      </w:r>
      <w:r>
        <w:rPr>
          <w:lang w:val="hi_IN" w:bidi="hi_IN"/>
        </w:rPr>
        <w:t xml:space="preserve">यहाँ रुकें और समूह में गलील की झील पर कफरनहूम के </w:t>
      </w:r>
      <w:r>
        <w:rPr>
          <w:lang w:val="hi_IN" w:bidi="hi_IN"/>
        </w:rPr>
        <w:t>नक्शे</w:t>
      </w:r>
      <w:r>
        <w:rPr>
          <w:lang w:val="hi_IN" w:bidi="hi_IN"/>
        </w:rPr>
        <w:t xml:space="preserve"> को देखें। इस ऑडियो को यहाँ रोकें।</w:t>
      </w:r>
    </w:p>
    <w:p>
      <w:pPr/>
      <w:r>
        <w:rPr>
          <w:lang w:val="hi_IN" w:bidi="hi_IN"/>
        </w:rPr>
      </w:r>
      <w:r>
        <w:rPr>
          <w:lang w:val="hi_IN" w:bidi="hi_IN"/>
        </w:rPr>
        <w:t>कफरनहूम</w:t>
      </w:r>
      <w:r>
        <w:rPr>
          <w:lang w:val="hi_IN" w:bidi="hi_IN"/>
        </w:rPr>
        <w:t xml:space="preserve"> के बारे में अधिक जानकारी के लिए, मुख्य शब्दावली को देखें।</w:t>
      </w:r>
    </w:p>
    <w:p>
      <w:pPr/>
      <w:r>
        <w:rPr>
          <w:lang w:val="hi_IN" w:bidi="hi_IN"/>
        </w:rPr>
      </w:r>
      <w:r>
        <w:rPr>
          <w:lang w:val="hi_IN" w:bidi="hi_IN"/>
        </w:rPr>
        <w:t>चेले अभी भी झील पार कर रहे थे, अंधेरा हो गया था और यीशु अभी तक उनके पास नहीं आए थे। एक तेज़ हवा चली और झील का अपानी उथल-पुथल होने लगा। ऊँची लहरों से नाव आगे-पीछे हिलने लगी। चेलों ने लगभग तीन या चार मील, पाँच या छह किलोमीटर तक नाव खे चुके थे। फिर चेलों ने यीशु को अपनी ओर आते देखा। यीशु पानी पर चल रहा था, लेकिन चेले बहुत डर गए।</w:t>
      </w:r>
    </w:p>
    <w:p>
      <w:pPr/>
      <w:r>
        <w:rPr>
          <w:lang w:val="hi_IN" w:bidi="hi_IN"/>
        </w:rPr>
      </w:r>
      <w:r>
        <w:rPr>
          <w:lang w:val="hi_IN" w:bidi="hi_IN"/>
        </w:rPr>
        <w:t>यीशु ने कहा, "मैं हूँ। डरो मत।" चेलों ने यीशु की नाव में चढ़ने में सहायता की और तुरन्त वे उस नगर में पहुँच गए, जहाँ वे जा रहे थे।</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यूहन्ना 6:22–27</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यूहन्ना 6:22–27 को सुनें और अपने मन में रखें।</w:t>
      </w:r>
    </w:p>
    <w:p>
      <w:pPr/>
      <w:r>
        <w:rPr>
          <w:lang w:val="hi_IN" w:bidi="hi_IN"/>
        </w:rPr>
      </w:r>
      <w:r>
        <w:rPr>
          <w:lang w:val="hi_IN" w:bidi="hi_IN"/>
        </w:rPr>
        <w:t>यदि सम्भव हो, तो यूहन्ना 6:22–27 का ऑडियो संस्करण तीन बार सुनें, तीन अलग-अलग अनुवादों में सुनें। 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w:t>
      </w:r>
    </w:p>
    <w:p>
      <w:pPr>
        <w:pStyle w:val="ListBullet"/>
        <w:spacing w:line="240" w:lineRule="auto"/>
        <w:ind w:left="720"/>
      </w:pPr>
      <w:r>
        <w:rPr>
          <w:lang w:val="hi_IN" w:bidi="hi_IN"/>
        </w:rPr>
      </w:r>
      <w:r>
        <w:rPr>
          <w:lang w:val="hi_IN" w:bidi="hi_IN"/>
        </w:rPr>
        <w:t>इस भाग में आपको क्या अच्छा नहीं लगा या क्या समझ नहीं आया?</w:t>
      </w:r>
    </w:p>
    <w:p>
      <w:pPr>
        <w:pStyle w:val="ListBullet"/>
        <w:spacing w:line="240" w:lineRule="auto"/>
        <w:ind w:left="720"/>
      </w:pPr>
      <w:r>
        <w:rPr>
          <w:lang w:val="hi_IN" w:bidi="hi_IN"/>
        </w:rPr>
      </w:r>
      <w:r>
        <w:rPr>
          <w:lang w:val="hi_IN" w:bidi="hi_IN"/>
        </w:rPr>
        <w:t>यह भाग हमें यीशु और परमेश्वर के बारे में क्या बताता है?</w:t>
      </w:r>
    </w:p>
    <w:p>
      <w:pPr>
        <w:pStyle w:val="ListBullet"/>
        <w:spacing w:line="240" w:lineRule="auto"/>
        <w:ind w:left="720"/>
      </w:pPr>
      <w:r>
        <w:rPr>
          <w:lang w:val="hi_IN" w:bidi="hi_IN"/>
        </w:rPr>
      </w:r>
      <w:r>
        <w:rPr>
          <w:lang w:val="hi_IN" w:bidi="hi_IN"/>
        </w:rPr>
        <w:t>यह भाग हमें लोगों के बारे में क्या बताता है?</w:t>
      </w:r>
    </w:p>
    <w:p>
      <w:pPr>
        <w:pStyle w:val="ListBullet"/>
        <w:spacing w:line="240" w:lineRule="auto"/>
        <w:ind w:left="720"/>
      </w:pPr>
      <w:r>
        <w:rPr>
          <w:lang w:val="hi_IN" w:bidi="hi_IN"/>
        </w:rPr>
      </w:r>
      <w:r>
        <w:rPr>
          <w:lang w:val="hi_IN" w:bidi="hi_IN"/>
        </w:rPr>
        <w:t>यह भाग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यूहन्ना 6:22–27 का ऑडियो संस्करण सबसे आसानी से समझ में आने वाले अनुवाद में सुनें।</w:t>
      </w:r>
    </w:p>
    <w:p>
      <w:pPr/>
      <w:r>
        <w:rPr>
          <w:lang w:val="hi_IN" w:bidi="hi_IN"/>
        </w:rPr>
      </w:r>
      <w:r>
        <w:rPr>
          <w:lang w:val="hi_IN" w:bidi="hi_IN"/>
        </w:rPr>
        <w:t>पिछली कहानी में यीशु और उसके चेले एक बड़ी भीड़ को छोड़कर चले गए। यीशु प्रार्थना करने के लिए एक पहाड़ पर गया, और चेलों ने गलील की झील को पार किया। यीशु चेलों से झील के बीच में नाव पर मिला और उन्हें किनारे पर ले आया।</w:t>
      </w:r>
    </w:p>
    <w:p>
      <w:pPr/>
      <w:r>
        <w:rPr>
          <w:lang w:val="hi_IN" w:bidi="hi_IN"/>
        </w:rPr>
      </w:r>
      <w:r>
        <w:rPr>
          <w:lang w:val="hi_IN" w:bidi="hi_IN"/>
        </w:rPr>
        <w:t>अब अगला दिन है। जिस दिन पहले यीशु ने लोगों को सिखाया था उन लोगों ने देखा या याद किया कि पिछली रात वहाँ केवल एक ही नाव थी। भीड़ यह भी जानती थी कि चेले नाव में अकेले हैं। अकेले शब्द का अर्थ है कि यीशु उनके साथ नहीं था। यहाँ "नाव" एक छोटी मछली पकड़ने वाली नाव को दर्शाता है।</w:t>
      </w:r>
    </w:p>
    <w:p>
      <w:pPr/>
      <w:r>
        <w:rPr>
          <w:lang w:val="hi_IN" w:bidi="hi_IN"/>
        </w:rPr>
      </w:r>
      <w:r>
        <w:rPr>
          <w:lang w:val="hi_IN" w:bidi="hi_IN"/>
        </w:rPr>
        <w:t xml:space="preserve">यहाँ रुकें और एक </w:t>
      </w:r>
      <w:r>
        <w:rPr>
          <w:lang w:val="hi_IN" w:bidi="hi_IN"/>
        </w:rPr>
        <w:t>मछली पकड़ने वाली नाव</w:t>
      </w:r>
      <w:r>
        <w:rPr>
          <w:lang w:val="hi_IN" w:bidi="hi_IN"/>
        </w:rPr>
        <w:t xml:space="preserve"> के चित्र को देखें। ऑडियो को यहाँ रोकें।</w:t>
      </w:r>
    </w:p>
    <w:p>
      <w:pPr/>
      <w:r>
        <w:rPr>
          <w:lang w:val="hi_IN" w:bidi="hi_IN"/>
        </w:rPr>
      </w:r>
      <w:r>
        <w:rPr>
          <w:lang w:val="hi_IN" w:bidi="hi_IN"/>
        </w:rPr>
        <w:t>फिर किसी समय पर, हमें ठीक से नहीं पता कि कब, तिबिरियास से कुछ नावें उस स्थान पर आ पहुँचीं, जहाँ लोगों ने एक दिन पहले रोटी खाई थी, जब यीशु, प्रभु, ने चमत्कारिक रीति से पाँच हज़ार लोगों को भोजन कराया था। यह स्पष्ट नहीं है कि नावें कब आईं। सम्भव है कि यीशु और उनके चेलों के जाने से पहले ही नावें आ गई हों। या शायद तूफान के कारण नावें बहकर आ गई हों। यहाँ महत्वपूर्ण बात यह है कि भीड़ को नहीं पता था कि यीशु कहाँ है या उसने गलील की झील को कैसे पार किया होगा। तिबिरियास की नावें उसी प्रकार की छोटी मछली पकड़ने वाली नावें हैं जो चेले प्रयोग कियाकरते थे। तिबिरियास झील के उस पार बसा एक नगर था।</w:t>
      </w:r>
    </w:p>
    <w:p>
      <w:pPr/>
      <w:r>
        <w:rPr>
          <w:lang w:val="hi_IN" w:bidi="hi_IN"/>
        </w:rPr>
      </w:r>
      <w:r>
        <w:rPr>
          <w:lang w:val="hi_IN" w:bidi="hi_IN"/>
        </w:rPr>
        <w:t>जब भीड़ देखती है, या जानती है या पहचानती है कि यीशु और उसके चेले इन नावोँ में नहीं हैं, तो भीड़ उन नावोँ पर चढ़ती है और यीशु को ढूँढने के लिए कफरनहूम की ओर जाती है।</w:t>
      </w:r>
    </w:p>
    <w:p>
      <w:pPr/>
      <w:r>
        <w:rPr>
          <w:lang w:val="hi_IN" w:bidi="hi_IN"/>
        </w:rPr>
      </w:r>
      <w:r>
        <w:rPr>
          <w:lang w:val="hi_IN" w:bidi="hi_IN"/>
        </w:rPr>
        <w:t xml:space="preserve">यहाँ रुकें और समूह में </w:t>
      </w:r>
      <w:r>
        <w:rPr>
          <w:lang w:val="hi_IN" w:bidi="hi_IN"/>
        </w:rPr>
        <w:t>गलील की झील</w:t>
      </w:r>
      <w:r>
        <w:rPr>
          <w:lang w:val="hi_IN" w:bidi="hi_IN"/>
        </w:rPr>
        <w:t xml:space="preserve"> के चित्र या नक्शे को देखें। इस बात पर ध्यान दें कि भीड़ कहाँ है, कफरनहूम कहाँ है, और तिबिरियास कहाँ है। इस ऑडियो को यहाँ रोकें।</w:t>
      </w:r>
    </w:p>
    <w:p>
      <w:pPr/>
      <w:r>
        <w:rPr>
          <w:lang w:val="hi_IN" w:bidi="hi_IN"/>
        </w:rPr>
      </w:r>
      <w:r>
        <w:rPr>
          <w:lang w:val="hi_IN" w:bidi="hi_IN"/>
        </w:rPr>
        <w:t>"भीड़" शब्द का अर्थ शायद यह नहीं है कि भीड़ में मौजूद हर व्यक्ति, बल्कि यह कि भीड़ में मौजूद बहुत से लोग। बाकी भीड़ शायद झील के चारों ओर घूम रही थी। कफरनहूम झील के पश्चिम की ओर स्थित एक नगर था जहाँ यीशु और उसके चेले पिछली रात गए थे।</w:t>
      </w:r>
    </w:p>
    <w:p>
      <w:pPr/>
      <w:r>
        <w:rPr>
          <w:lang w:val="hi_IN" w:bidi="hi_IN"/>
        </w:rPr>
      </w:r>
      <w:r>
        <w:rPr>
          <w:lang w:val="hi_IN" w:bidi="hi_IN"/>
        </w:rPr>
        <w:t>जब भीड़ कफरनहूम में पहुँचती है, तो वे यीशु को ढूँढती है। जब भीड़ यीशु को पाती है, तो वे कहते हैं, "हे रब्बी, हे गुरु, तू यहाँ कब आया?" यीशु खोए नहीं थे, परन्तु भीड़ को यह नहीं पता था कि यीशु कहाँ हैं। भीड़ प्रश्न पूछती है क्योंकि वे कफरनहूम में यीशु को पाकर हैरान हैं। भीड़ जानती थी कि वह पिछली रात नाव में सवार नहीं हुआ था और भीड़ को कफरनहूम में यीशु को पाने की उम्मीद नहीं थी। भीड़ जानना चाहती है कि यीशु कफरनहूम में कब पहुँचा।</w:t>
      </w:r>
    </w:p>
    <w:p>
      <w:pPr/>
      <w:r>
        <w:rPr>
          <w:lang w:val="hi_IN" w:bidi="hi_IN"/>
        </w:rPr>
      </w:r>
      <w:r>
        <w:rPr>
          <w:lang w:val="hi_IN" w:bidi="hi_IN"/>
        </w:rPr>
        <w:t>यीशु जानता है कि असली कारण क्या है कि भीड़ उसे ढूँढ रही है। लेकिन यीशु उनके प्रश्न का उत्तर नहीं देता है; इसके बजाय, वह भीड़ को डाँटता है। यीशु ने भीड़ से कहा कि वे उसे चिन्हों या अचम्भित कामों के कारण नहीं ढूँढ रहे हैं, बल्कि इसलिए कि वे और रोटियाँ या भोजन चाहते हैं।</w:t>
      </w:r>
    </w:p>
    <w:p>
      <w:pPr/>
      <w:r>
        <w:rPr>
          <w:lang w:val="hi_IN" w:bidi="hi_IN"/>
        </w:rPr>
      </w:r>
      <w:r>
        <w:rPr>
          <w:lang w:val="hi_IN" w:bidi="hi_IN"/>
        </w:rPr>
        <w:t>यीशु भीड़ को डाँट रहा है क्योंकि वे आत्मिक बातों से अधिक भोजन के बारे में चिन्ता करते हैं। यीशु इस बात पर जोर देता है कि लोगों को केवल खाने के लिए अधिक रोटी चाहिए। लोग इस बात की अधिक चिंतित हैं कि यीशु उनकी शारीरिक आवश्यकताओं को पूरा कर रहा है और इस बात की कम चिंतित हैं कि यीशु उनकी महत्वपूर्ण आत्मिक आवश्यकताओं को पूरा कर रहा है।</w:t>
      </w:r>
    </w:p>
    <w:p>
      <w:pPr/>
      <w:r>
        <w:rPr>
          <w:lang w:val="hi_IN" w:bidi="hi_IN"/>
        </w:rPr>
      </w:r>
      <w:r>
        <w:rPr>
          <w:lang w:val="hi_IN" w:bidi="hi_IN"/>
        </w:rPr>
        <w:t xml:space="preserve">यहाँ रुकें और समूह के रूप में </w:t>
      </w:r>
      <w:r>
        <w:rPr>
          <w:lang w:val="hi_IN" w:bidi="hi_IN"/>
        </w:rPr>
        <w:t>जौ की रोटियों</w:t>
      </w:r>
      <w:r>
        <w:rPr>
          <w:lang w:val="hi_IN" w:bidi="hi_IN"/>
        </w:rPr>
        <w:t xml:space="preserve"> के चित्र को देखें। इस ऑडियो को यहाँ रोकें।</w:t>
      </w:r>
    </w:p>
    <w:p>
      <w:pPr/>
      <w:r>
        <w:rPr>
          <w:lang w:val="hi_IN" w:bidi="hi_IN"/>
        </w:rPr>
      </w:r>
      <w:r>
        <w:rPr>
          <w:lang w:val="hi_IN" w:bidi="hi_IN"/>
        </w:rPr>
        <w:t>यीशु ने भीड़ से कहा उस भोजन के लिए काम मत करो जो नष्ट हो जाता है, बल्कि उस भोजन के लिए काम करो जो अनन्त जीवन तक बना रहता है। यीशु यह नहीं कह रहा है कि काम न करो। वह कह रहा है कि केवल उस भोजन के लिए न केवल जो एक दिन खराब हो जाएगा क्योंकि यह हमेशा के लिए नहीं रहता, बल्कि आत्मिक भोजन या आत्मिक बातें भी हैं जो हमेशा के लिए रहेंगी और कभी खराब नहीं होतीं। यीशु ने भीड़ से कहा कि मनुष्य का पुत्र उन्हें यह भोजन देगा। यीशु यहाँ अपने बारे में बात कर रहा है। यीशु कहता है कि इसका कारण यह है कि परमेश्वर पिता ने मनुष्य के पुत्र पर अपनी मुहर रखी है। किसी बात पर मुहर लगाना” का अर्थ है उस बात को सही ठहराना या उसे स्वीकार करना। एक राजा या शासक अक्सर एक विशेष अंगूठी को मोम में डुबोता है और फिर एक अक्षर के अन्त में उसे कागज पर दबाता है। इससे पता चलता कि राजा या शासक ने पत्र की बात की अनुमति दी है। परमेश्वर ने यीशु पर और यीशु के कामों पर सहमति दिखाई है। परमेश्वर यीशु की सेवकाई को स्वीकार करते हैं, और इसलिए लोगों को यीशु के पास यह सुनने के लिए आना चाहिए कि वह उन्हें परमेश्वर के साथ अनन्त जीवन कैसे दे सकता है।</w:t>
      </w:r>
    </w:p>
    <w:p>
      <w:pPr/>
      <w:r>
        <w:rPr>
          <w:lang w:val="hi_IN" w:bidi="hi_IN"/>
        </w:rPr>
      </w:r>
      <w:r>
        <w:rPr>
          <w:lang w:val="hi_IN" w:bidi="hi_IN"/>
        </w:rPr>
        <w:t>यहाँ रुकें और समूह में इस प्रश्न पर चर्चा करें: आपकी संस्कृति कैसे दिखाती है कि वे किसी चीज़ या किसी को स्वीकार करते हैं? उस समय की एक कहानी सुनाएँ जब आपके समुदाय के किसी प्रधान ने किसी व्यक्ति को खुले तौर पर स्वीकार किया। यह आपके समुदाय के व्यक्ति के बारे में विचारों को कैसे प्रभावित करता है?</w:t>
      </w:r>
      <w:r>
        <w:rPr>
          <w:lang w:val="hi_IN" w:bidi="hi_IN"/>
        </w:rPr>
      </w:r>
    </w:p>
    <w:p>
      <w:pPr>
        <w:pStyle w:val="Heading3"/>
      </w:pPr>
      <w:r>
        <w:rPr>
          <w:lang w:val="hi_IN" w:bidi="hi_IN"/>
        </w:rPr>
        <w:t>घटनाओं को समझाना</w:t>
      </w:r>
    </w:p>
    <w:p>
      <w:pPr/>
      <w:r>
        <w:rPr>
          <w:lang w:val="hi_IN" w:bidi="hi_IN"/>
        </w:rPr>
      </w:r>
      <w:r>
        <w:rPr>
          <w:lang w:val="hi_IN" w:bidi="hi_IN"/>
        </w:rPr>
        <w:t>यूहन्ना 6:22–27 का ऑडियो संस्करण सबसे आसानी से समझ में आने वाले अनुवाद में सुनें।</w:t>
      </w:r>
    </w:p>
    <w:p>
      <w:pPr/>
      <w:r>
        <w:rPr>
          <w:lang w:val="hi_IN" w:bidi="hi_IN"/>
        </w:rPr>
      </w:r>
      <w:r>
        <w:rPr>
          <w:lang w:val="hi_IN" w:bidi="hi_IN"/>
        </w:rPr>
        <w:t>इस चरण में, समूह इस भाग के दृश्यों, परिवेश और पात्रों को परिभाषित करेगा। फिर समूह इस वचन को कल्पांकित करने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लोगों की भीड़ यीशु को ढूँढती है, पर वे उसे नहीं पाते। जब भीड़ ने यह जाना कि यीशु और उसके चेले अब उस झील के किनारे नहीं थे जहाँ पिछले दिन यीशु ने उन्हें खाना खिलाया था और सिखाया था।</w:t>
      </w:r>
    </w:p>
    <w:p>
      <w:pPr/>
      <w:r>
        <w:rPr>
          <w:lang w:val="hi_IN" w:bidi="hi_IN"/>
        </w:rPr>
      </w:r>
      <w:r>
        <w:rPr>
          <w:b/>
          <w:lang w:val="hi_IN" w:bidi="hi_IN"/>
        </w:rPr>
        <w:t>दूसरे दृश्य में:</w:t>
      </w:r>
      <w:r>
        <w:rPr>
          <w:lang w:val="hi_IN" w:bidi="hi_IN"/>
        </w:rPr>
        <w:t xml:space="preserve"> लोगों की भीड़ नावों से झील पार करके आती है और यीशु तथा उसके चेलों को पाती है।</w:t>
      </w:r>
    </w:p>
    <w:p>
      <w:pPr/>
      <w:r>
        <w:rPr>
          <w:lang w:val="hi_IN" w:bidi="hi_IN"/>
        </w:rPr>
      </w:r>
      <w:r>
        <w:rPr>
          <w:b/>
          <w:lang w:val="hi_IN" w:bidi="hi_IN"/>
        </w:rPr>
        <w:t>तीसरे दृश्य में:</w:t>
      </w:r>
      <w:r>
        <w:rPr>
          <w:lang w:val="hi_IN" w:bidi="hi_IN"/>
        </w:rPr>
        <w:t xml:space="preserve"> यहूदियों की भीड़ यीशु से एक प्रश्न पूछती है, और यीशु भीड़ को उत्तर देता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लोगों की भीड़</w:t>
      </w:r>
    </w:p>
    <w:p>
      <w:pPr>
        <w:pStyle w:val="ListBullet"/>
        <w:spacing w:line="240" w:lineRule="auto"/>
        <w:ind w:left="720"/>
      </w:pPr>
      <w:r>
        <w:rPr>
          <w:lang w:val="hi_IN" w:bidi="hi_IN"/>
        </w:rPr>
      </w:r>
      <w:r>
        <w:rPr>
          <w:lang w:val="hi_IN" w:bidi="hi_IN"/>
        </w:rPr>
        <w:t>चेले</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 याद रखना ज़रूरी है कि इसके एक दिन पहले यीशु और उसके चेले झील के उस पार थे वहाँ यीशु ने पाँच रोटियों और दो मछलियों से पाँच हजार लोगों को भोजन कराया। पिछली रात, चेले यीशु के बिना नाव पर चले गए थे। यीशु पानी पर चलकर चेलों के पास आया, और जब चेलों ने उससे नाव में चढ़ने के लिए कहा तब वे तुरन्त अपने स्थान पर पहुँच गए।</w:t>
      </w:r>
    </w:p>
    <w:p>
      <w:pPr/>
      <w:r>
        <w:rPr>
          <w:lang w:val="hi_IN" w:bidi="hi_IN"/>
        </w:rPr>
      </w:r>
      <w:r>
        <w:rPr>
          <w:lang w:val="hi_IN" w:bidi="hi_IN"/>
        </w:rPr>
        <w:t>यह याद रखना ज़रूरी है कि भले ही इस कहानी में चेलों का उल्लेख सीधे नहीं किया गया है, फिर भी वे यीशु के साथ झील के उस किनारे हैं और यीशु यहूदियों की भीड़ को उपदेश रहे हैं।</w:t>
      </w:r>
    </w:p>
    <w:p>
      <w:pPr/>
      <w:r>
        <w:rPr>
          <w:lang w:val="hi_IN" w:bidi="hi_IN"/>
        </w:rPr>
      </w:r>
      <w:r>
        <w:rPr>
          <w:lang w:val="hi_IN" w:bidi="hi_IN"/>
        </w:rPr>
        <w:t>पहले दृश्य में, भीड़ उस झील के किनारे यीशु को ढूँढ रहे थे, जहाँ उसने सिखाया था और भोजन कराया था।</w:t>
      </w:r>
    </w:p>
    <w:p>
      <w:pPr/>
      <w:r>
        <w:rPr>
          <w:lang w:val="hi_IN" w:bidi="hi_IN"/>
        </w:rPr>
      </w:r>
      <w:r>
        <w:rPr>
          <w:lang w:val="hi_IN" w:bidi="hi_IN"/>
        </w:rPr>
        <w:t>दूसरे दृश्य में, भीड़ ने यीशु को उस झील के किनारे नहीं पाया, जिस पर वे थे। यहूदी लोगों की भीड़ यीशु को ढूँढ़ने के लिए नावों में झील पार करके गई। हमें नहीं पता कि ये नावें ठीक कब वहाँ पहुँचीं जहाँ यहूदी लोग थे। पूरी भीड़ शायद कफरनहूम की ओर नहीं गई, बल्कि भीड़ में से कुछ लोग ही वहाँ गए। बाकी भीड़ शायद झील के चारों ओर घूम रही थी। कफरनहूम झील के पश्चिम की ओर स्थित एक नगर था जहाँ यीशु और उसके चेले पिछली रात गए थे। यह ध्यान देना ज़रूरी है कि जहाँ यहूदियों और यहूदी अगुवों की भीड़ ने यीशु को पाया, वह कफरनहूम का आराधनालय है, जहाँ यीशु उपदेश रहा था। हम इसे बाद की कहानी से जानते हैं।</w:t>
      </w:r>
    </w:p>
    <w:p>
      <w:pPr/>
      <w:r>
        <w:rPr>
          <w:lang w:val="hi_IN" w:bidi="hi_IN"/>
        </w:rPr>
      </w:r>
      <w:r>
        <w:rPr>
          <w:lang w:val="hi_IN" w:bidi="hi_IN"/>
        </w:rPr>
        <w:t xml:space="preserve">यहाँ रुकें और समूह में </w:t>
      </w:r>
      <w:r>
        <w:rPr>
          <w:lang w:val="hi_IN" w:bidi="hi_IN"/>
        </w:rPr>
        <w:t>गलील की झील</w:t>
      </w:r>
      <w:r>
        <w:rPr>
          <w:lang w:val="hi_IN" w:bidi="hi_IN"/>
        </w:rPr>
        <w:t xml:space="preserve"> के चित्र या नक्शे को देखें। इस बात पर ध्यान दें कि भीड़ कफरनहूम तक कैसे पहुँची कुछ नाव से और कुछ पैदल। इस ऑडियो को यहाँ रोकें।</w:t>
      </w:r>
    </w:p>
    <w:p>
      <w:pPr/>
      <w:r>
        <w:rPr>
          <w:lang w:val="hi_IN" w:bidi="hi_IN"/>
        </w:rPr>
      </w:r>
      <w:r>
        <w:rPr>
          <w:lang w:val="hi_IN" w:bidi="hi_IN"/>
        </w:rPr>
        <w:t>तीसरे दृश्य में, भीड़ ने यीशु से पूछा कि वह कब पहुँचा, न कि वह वहाँ कैसे पहुँचा। भीड़ शायद सोच रही थी कि यीशु कफरनहूम की ओर जा रहा है, इसलिए वे हैरान थे कि वह इतनी जल्दी नगर में कैसे पहुँच गया, लेकिन यीशु ने उनके सवाल का सीधा जवाब नहीं दिया, उसने उस बात के बारे में कहा जो लोग वास्तव में उससे चाहते थे और जिसकी उन्हें सच में ज़रूरत थी। जब यीशु ने "मैं तुम से सच-सच कहता हूँ" वाक्यांश का प्रयोग किया, तो वह उस बात पर जोर दे रहा था जो वह कहने वाला था। यीशु ने भीड़ को भौतिक भोजन, जो अन्त में खराब हो जाएगा, और आत्मिक भोजन जो हमेशा बना रहता है, के बीच अन्तर के बारे में सिखाया। यीशु ने भीड़ से कहा कि मनुष्य का पुत्र उन्हें यह भोजन देगा। मनुष्य का पुत्र एक नाम है जिसका प्रयोग यीशु अपने लिए करता था।</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प्रयोग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यूहन्ना 6:22–27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लोगों की भीड़</w:t>
      </w:r>
    </w:p>
    <w:p>
      <w:pPr>
        <w:pStyle w:val="ListBullet"/>
        <w:spacing w:line="240" w:lineRule="auto"/>
        <w:ind w:left="720"/>
      </w:pPr>
      <w:r>
        <w:rPr>
          <w:lang w:val="hi_IN" w:bidi="hi_IN"/>
        </w:rPr>
      </w:r>
      <w:r>
        <w:rPr>
          <w:lang w:val="hi_IN" w:bidi="hi_IN"/>
        </w:rPr>
        <w:t>चेले</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घटनाओं के क्रम, कहानी की रूपरेखा और उसकी गति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बिन्दुओं पर, अभिनय को रोककर उस पात्र को निभाने वाले व्यक्ति से पूछें "आप क्या महसूस कर रहे हैं या क्या सोच रहे हैं?" पात्र की भूमिका निभाने वाले व्यक्ति को यह उत्तर देना चाहिए कि यदि वह उस पात्र के स्थान पर होता तो वह कैसा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पहले दृश्य में, भीड़ को पता चला कि यीशु अब उस क्षेत्र में नहीं है। यीशु ने पहले दिन इस भीड़ को भोजन कराया था। भीड़ को यह भी याद था कि केवल एक नाव थी और यीशु नाव में नहीं, बल्कि केवल उसके चेले थे। वह नाव अब वहाँ नहीं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भीड़ की भूमिका निभाने वाले लोगों से पूछें, "आप क्या महसूस कर रहे हैं या क्या सोच रहे हैं?" लोग इस बात का उत्तर दे सकते हैं, "वे उलझन में हैं कि यीशु कहाँ गया होगा," या "वे उत्सुक हैं कि यीशु कैसे गायब हो गया," या "वे परेशान थे कि यीशु उन्हें छोड़ गया था।"</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भीड़ नावों को किनारे पर उतरती देखती है, लेकिन यीशु किसी भी नाव में नहीं है। भीड़ में से कुछ लोग नावों में चढ़ गए।</w:t>
      </w:r>
    </w:p>
    <w:p>
      <w:pPr/>
      <w:r>
        <w:rPr>
          <w:lang w:val="hi_IN" w:bidi="hi_IN"/>
        </w:rPr>
      </w:r>
      <w:r>
        <w:rPr>
          <w:lang w:val="hi_IN" w:bidi="hi_IN"/>
        </w:rPr>
        <w:t>दूसरे दृश्य में, नावों में सवार भीड़ यीशु को ढूँढने के लिए कफरनहूम की ओर जाती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भीड़ की भूमिका निभाने वाले लोगों से पूछें, "आप क्या महसूस कर रहे हैं या क्या सोच रहे हैं?" लोग इस बात का उत्तर दे सकते हैं, "वे यीशु को ढूँढने का दृढ़ निश्चय करते हैं," या "वे यीशु से क्रोधित हैं कि यीशु ने हमें छोड़ दिया और नहीं बताया कि वह कहाँ जा रहे हैं," या "वे उत्सुक हैं कि क्या यीशु कफरनहूम में है और वह वहाँ कैसे पहुँचा।"</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बाकी भीड़ शायद चलती है। भीड़ पूरी तरह से कफरनहूम को देखती है। भीड़ यीशु को पाती है।</w:t>
      </w:r>
    </w:p>
    <w:p>
      <w:pPr/>
      <w:r>
        <w:rPr>
          <w:lang w:val="hi_IN" w:bidi="hi_IN"/>
        </w:rPr>
      </w:r>
      <w:r>
        <w:rPr>
          <w:lang w:val="hi_IN" w:bidi="hi_IN"/>
        </w:rPr>
        <w:t>तीसरे दृश्य में, भीड़ पूछती है, "हे रब्बी, तू यहाँ कब आया?" भीड़ शायद उसे देखकर हैरान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भीड़ की भूमिका निभाने वाले लोगों से पूछें, "आप क्या महसूस कर रहे हैं या क्या सोच रहे हैं?" लोग इस बात का उत्तर दे सकते हैं, "वे यीशु को कफरनहूम में पाकर हैरान थे," या "वे उलझन में हैं कि यीशु पहले से ही कफरनहूम में कैसे था।"</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यीशु जानता है कि भीड़ वास्तव में क्या ढूँढ रही है, और वह भीड़ को बताता है। यीशु कहता है, "मैं तुम से सच-सच कहता हूँ, कि तुम मुझे ढूँढ रहे हो, इसलिए नहीं कि तुमने चमत्कार देखे, बल्कि इसलिए कि तुमने रोटियाँ खाकर अपना पेट भरा।"</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यीशु की भूमिका निभा रहे व्यक्ति से पूछें, "आप क्या महसूस कर रहे हैं या क्या सोच रहे हैं?" वह व्यक्ति इस तरह उत्तर दे सकता है, "गुस्सा हूँ कि भीड़ ने उसका पीछा किया और उसे ढूंढ लिया," या "भीड़ पर दया आ रही है क्योंकि वे खो गए थे और उन्हें इसका एहसास नहीं था," या "परेशान हूँ कि भीड़ को सिर्फ़ यह देखने में दिलचस्पी थी कि मैं कौन से चमत्कार कर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यीशु ने भीड़ से कहा कि वे जल्दी खराब हो जाने वाले भोजन के बजाय हमेशा तक रहने वाले आत्मिक भोजन के लिए और अधिक परिश्रम करें। यीशु ने भीड़ से कहा कि मनुष्य का पुत्र उन्हें यह आत्मिक भोजन देगा, क्योंकि परमेश्वर पिता ने मनुष्य के पुत्र पर अपनी अनुग्रह की मुहर लगाई है, जो यीशु ही है।</w:t>
      </w:r>
      <w:r>
        <w:rPr>
          <w:lang w:val="hi_IN" w:bidi="hi_IN"/>
        </w:rPr>
      </w:r>
    </w:p>
    <w:p>
      <w:pPr>
        <w:pStyle w:val="Heading3"/>
      </w:pPr>
      <w:r>
        <w:rPr>
          <w:lang w:val="hi_IN" w:bidi="hi_IN"/>
        </w:rPr>
        <w:t>आवश्यक जानकारी</w:t>
      </w:r>
    </w:p>
    <w:p>
      <w:pPr/>
      <w:r>
        <w:rPr>
          <w:lang w:val="hi_IN" w:bidi="hi_IN"/>
        </w:rPr>
      </w:r>
      <w:r>
        <w:rPr>
          <w:lang w:val="hi_IN" w:bidi="hi_IN"/>
        </w:rPr>
        <w:t>यूहन्ना 6:22–27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जिन लोगों को यीशु, </w:t>
      </w:r>
      <w:r>
        <w:rPr>
          <w:b/>
          <w:lang w:val="hi_IN" w:bidi="hi_IN"/>
        </w:rPr>
        <w:t>प्रभु</w:t>
      </w:r>
      <w:r>
        <w:rPr>
          <w:lang w:val="hi_IN" w:bidi="hi_IN"/>
        </w:rPr>
        <w:t xml:space="preserve"> या स्वामी को पिछले दिन सिखाया था, उन्होंने उसे देखा या उन्हें याद आया कि उस रात केवल एक नाव थी। </w:t>
      </w:r>
      <w:r>
        <w:rPr>
          <w:lang w:val="hi_IN" w:bidi="hi_IN"/>
        </w:rPr>
        <w:t>प्रभु</w:t>
      </w:r>
      <w:r>
        <w:rPr>
          <w:lang w:val="hi_IN" w:bidi="hi_IN"/>
        </w:rPr>
        <w:t xml:space="preserve"> के बारे में अधिक जानकारी के लिए, मुख्य शब्दावली को देखें। उसी शब्द का प्रयोग करें जिसका प्रयोग आपने पिछले भागों में किया है।</w:t>
      </w:r>
    </w:p>
    <w:p>
      <w:pPr/>
      <w:r>
        <w:rPr>
          <w:lang w:val="hi_IN" w:bidi="hi_IN"/>
        </w:rPr>
      </w:r>
      <w:r>
        <w:rPr>
          <w:lang w:val="hi_IN" w:bidi="hi_IN"/>
        </w:rPr>
        <w:t xml:space="preserve">भीड़ यह भी जानती थी कि चेले </w:t>
      </w:r>
      <w:r>
        <w:rPr>
          <w:b/>
          <w:lang w:val="hi_IN" w:bidi="hi_IN"/>
        </w:rPr>
        <w:t>नाव</w:t>
      </w:r>
      <w:r>
        <w:rPr>
          <w:lang w:val="hi_IN" w:bidi="hi_IN"/>
        </w:rPr>
        <w:t xml:space="preserve"> में अकेले हैं। नाव के लिए उसी शब्द या वाक्यांश का प्रयोग करें जिसका प्रयोग आपने पिछले भागों में किया है। </w:t>
      </w:r>
      <w:r>
        <w:rPr>
          <w:lang w:val="hi_IN" w:bidi="hi_IN"/>
        </w:rPr>
        <w:t>नाव</w:t>
      </w:r>
      <w:r>
        <w:rPr>
          <w:lang w:val="hi_IN" w:bidi="hi_IN"/>
        </w:rPr>
        <w:t xml:space="preserve"> के बारे में अधिक जानकारी के लिए, मुख्य शब्दावली को देखें। इस पूरे भाग में एक ही शब्द या वाक्यांश का प्रयोग करें।</w:t>
      </w:r>
    </w:p>
    <w:p>
      <w:pPr/>
      <w:r>
        <w:rPr>
          <w:lang w:val="hi_IN" w:bidi="hi_IN"/>
        </w:rPr>
      </w:r>
      <w:r>
        <w:rPr>
          <w:lang w:val="hi_IN" w:bidi="hi_IN"/>
        </w:rPr>
        <w:t xml:space="preserve">यहाँ रुकें और उस </w:t>
      </w:r>
      <w:r>
        <w:rPr>
          <w:lang w:val="hi_IN" w:bidi="hi_IN"/>
        </w:rPr>
        <w:t>नाव</w:t>
      </w:r>
      <w:r>
        <w:rPr>
          <w:lang w:val="hi_IN" w:bidi="hi_IN"/>
        </w:rPr>
        <w:t xml:space="preserve"> के चित्र को देखें जिसमें भीड़ समूह के रूप में जाती थी। इस ऑडियो को यहाँ रोकें।</w:t>
      </w:r>
    </w:p>
    <w:p>
      <w:pPr/>
      <w:r>
        <w:rPr>
          <w:lang w:val="hi_IN" w:bidi="hi_IN"/>
        </w:rPr>
      </w:r>
      <w:r>
        <w:rPr>
          <w:lang w:val="hi_IN" w:bidi="hi_IN"/>
        </w:rPr>
        <w:t>"अकेले" शब्द का अर्थ है कि यीशु उनके साथ नहीं था।</w:t>
      </w:r>
    </w:p>
    <w:p>
      <w:pPr/>
      <w:r>
        <w:rPr>
          <w:lang w:val="hi_IN" w:bidi="hi_IN"/>
        </w:rPr>
      </w:r>
      <w:r>
        <w:rPr>
          <w:lang w:val="hi_IN" w:bidi="hi_IN"/>
        </w:rPr>
        <w:t xml:space="preserve">फिर </w:t>
      </w:r>
      <w:r>
        <w:rPr>
          <w:b/>
          <w:lang w:val="hi_IN" w:bidi="hi_IN"/>
        </w:rPr>
        <w:t>तिबिरियास</w:t>
      </w:r>
      <w:r>
        <w:rPr>
          <w:lang w:val="hi_IN" w:bidi="hi_IN"/>
        </w:rPr>
        <w:t xml:space="preserve"> से कुछ नावें उस स्थान पर पहुँची जहाँ भीड़ थी। तिबिरियास एक रोमी नगर था जिसका नाम सम्राट तिबिरियास के नाम पर है।</w:t>
      </w:r>
    </w:p>
    <w:p>
      <w:pPr/>
      <w:r>
        <w:rPr>
          <w:lang w:val="hi_IN" w:bidi="hi_IN"/>
        </w:rPr>
      </w:r>
      <w:r>
        <w:rPr>
          <w:lang w:val="hi_IN" w:bidi="hi_IN"/>
        </w:rPr>
        <w:t xml:space="preserve">यहाँ रुकें और समूह के रूप में </w:t>
      </w:r>
      <w:r>
        <w:rPr>
          <w:lang w:val="hi_IN" w:bidi="hi_IN"/>
        </w:rPr>
        <w:t>गलील की झील</w:t>
      </w:r>
      <w:r>
        <w:rPr>
          <w:lang w:val="hi_IN" w:bidi="hi_IN"/>
        </w:rPr>
        <w:t xml:space="preserve"> के नक्शे को देखें। इस बात पर ध्यान दें कि तिबिरियास नक्शे पर कहाँ है, भीड़ कहाँ है, और कफरनहूम कहाँ है। इस ऑडियो को यहाँ रोकें।</w:t>
      </w:r>
    </w:p>
    <w:p>
      <w:pPr/>
      <w:r>
        <w:rPr>
          <w:lang w:val="hi_IN" w:bidi="hi_IN"/>
        </w:rPr>
      </w:r>
      <w:r>
        <w:rPr>
          <w:lang w:val="hi_IN" w:bidi="hi_IN"/>
        </w:rPr>
        <w:t xml:space="preserve">भीड़ नावों में चढ़ी और यीशु को ढूँढने के लिए नाव चलाकर या चप्पू चलाते हुए </w:t>
      </w:r>
      <w:r>
        <w:rPr>
          <w:b/>
          <w:lang w:val="hi_IN" w:bidi="hi_IN"/>
        </w:rPr>
        <w:t>कफरनहूम</w:t>
      </w:r>
      <w:r>
        <w:rPr>
          <w:lang w:val="hi_IN" w:bidi="hi_IN"/>
        </w:rPr>
        <w:t xml:space="preserve"> पहुँची। </w:t>
      </w:r>
      <w:r>
        <w:rPr>
          <w:lang w:val="hi_IN" w:bidi="hi_IN"/>
        </w:rPr>
        <w:t>कफरनहूम</w:t>
      </w:r>
      <w:r>
        <w:rPr>
          <w:lang w:val="hi_IN" w:bidi="hi_IN"/>
        </w:rPr>
        <w:t xml:space="preserve"> के बारे में अधिक जानकारी के लिए, मुख्य शब्दावली को देखें।</w:t>
      </w:r>
    </w:p>
    <w:p>
      <w:pPr/>
      <w:r>
        <w:rPr>
          <w:lang w:val="hi_IN" w:bidi="hi_IN"/>
        </w:rPr>
      </w:r>
      <w:r>
        <w:rPr>
          <w:lang w:val="hi_IN" w:bidi="hi_IN"/>
        </w:rPr>
        <w:t xml:space="preserve">जब भीड़ ने यीशु को देखा, तो उन्होंने कहा, "हे </w:t>
      </w:r>
      <w:r>
        <w:rPr>
          <w:b/>
          <w:lang w:val="hi_IN" w:bidi="hi_IN"/>
        </w:rPr>
        <w:t>रब्बी</w:t>
      </w:r>
      <w:r>
        <w:rPr>
          <w:lang w:val="hi_IN" w:bidi="hi_IN"/>
        </w:rPr>
        <w:t xml:space="preserve">, तू यहाँ कब आया?" रब्बी गुरु का एक और नाम है। रब्बी के लिए उसी शब्द का प्रयोग करें जिसका प्रयोग आपने पिछले भागों में किया है। </w:t>
      </w:r>
      <w:r>
        <w:rPr>
          <w:b/>
          <w:lang w:val="hi_IN" w:bidi="hi_IN"/>
        </w:rPr>
        <w:t>रब्बी</w:t>
      </w:r>
      <w:r>
        <w:rPr>
          <w:lang w:val="hi_IN" w:bidi="hi_IN"/>
        </w:rPr>
        <w:t xml:space="preserve"> के बारे में अधिक जानकारी के लिए, मुख्य शब्दावली को देखें।</w:t>
      </w:r>
    </w:p>
    <w:p>
      <w:pPr/>
      <w:r>
        <w:rPr>
          <w:lang w:val="hi_IN" w:bidi="hi_IN"/>
        </w:rPr>
      </w:r>
      <w:r>
        <w:rPr>
          <w:lang w:val="hi_IN" w:bidi="hi_IN"/>
        </w:rPr>
        <w:t xml:space="preserve">यीशु जानता था कि भीड़ उसे किस कारण से ढूँढ रही थी। यीशु ने भीड़ को यह बताकर उत्तर दिया कि वे उसे ढूँढ रहे हैं </w:t>
      </w:r>
      <w:r>
        <w:rPr>
          <w:b/>
          <w:lang w:val="hi_IN" w:bidi="hi_IN"/>
        </w:rPr>
        <w:t>चिन्हों</w:t>
      </w:r>
      <w:r>
        <w:rPr>
          <w:lang w:val="hi_IN" w:bidi="hi_IN"/>
        </w:rPr>
        <w:t xml:space="preserve"> या </w:t>
      </w:r>
      <w:r>
        <w:rPr>
          <w:b/>
          <w:lang w:val="hi_IN" w:bidi="hi_IN"/>
        </w:rPr>
        <w:t>चमत्कार</w:t>
      </w:r>
      <w:r>
        <w:rPr>
          <w:lang w:val="hi_IN" w:bidi="hi_IN"/>
        </w:rPr>
        <w:t xml:space="preserve"> कामों के कारण नहीं, बल्कि इसलिए कि वे अधिक भोजन चाहते हैं। एक </w:t>
      </w:r>
      <w:r>
        <w:rPr>
          <w:lang w:val="hi_IN" w:bidi="hi_IN"/>
        </w:rPr>
        <w:t>चिन्ह</w:t>
      </w:r>
      <w:r>
        <w:rPr>
          <w:lang w:val="hi_IN" w:bidi="hi_IN"/>
        </w:rPr>
        <w:t xml:space="preserve"> या चमत्कार एक ऐसा काम है जो केवल परमेश्वर ही कर सकता है। </w:t>
      </w:r>
      <w:r>
        <w:rPr>
          <w:lang w:val="hi_IN" w:bidi="hi_IN"/>
        </w:rPr>
        <w:t>चमत्कार</w:t>
      </w:r>
      <w:r>
        <w:rPr>
          <w:lang w:val="hi_IN" w:bidi="hi_IN"/>
        </w:rPr>
        <w:t xml:space="preserve"> के बारे में अधिक जानकारी के लिए, मुख्य शब्दावली को देखें। उसी शब्द का प्रयोग करें जो पिछले भागों में प्रयोग किया गया है।</w:t>
      </w:r>
    </w:p>
    <w:p>
      <w:pPr/>
      <w:r>
        <w:rPr>
          <w:lang w:val="hi_IN" w:bidi="hi_IN"/>
        </w:rPr>
      </w:r>
      <w:r>
        <w:rPr>
          <w:lang w:val="hi_IN" w:bidi="hi_IN"/>
        </w:rPr>
        <w:t xml:space="preserve">यीशु ने भीड़ से कहा उस भोजन के लिए काम मत करो जो नष्ट हो जाता है, बल्कि उस भोजन के लिए काम करो जो </w:t>
      </w:r>
      <w:r>
        <w:rPr>
          <w:b/>
          <w:lang w:val="hi_IN" w:bidi="hi_IN"/>
        </w:rPr>
        <w:t>अनन्त जीवन</w:t>
      </w:r>
      <w:r>
        <w:rPr>
          <w:lang w:val="hi_IN" w:bidi="hi_IN"/>
        </w:rPr>
        <w:t xml:space="preserve"> तक बना रहता है। अनन्त जीवन का अर्थ है परमेश्वर के साथ ऐसा जीवन जिसका कभी अन्त नहीं होता। </w:t>
      </w:r>
      <w:r>
        <w:rPr>
          <w:lang w:val="hi_IN" w:bidi="hi_IN"/>
        </w:rPr>
        <w:t>अनन्त जीवन</w:t>
      </w:r>
      <w:r>
        <w:rPr>
          <w:lang w:val="hi_IN" w:bidi="hi_IN"/>
        </w:rPr>
        <w:t xml:space="preserve"> के बारे में अधिक जानकारी के लिए, मुख्य शब्दावली को देखें। पिछले भागों में प्रयोग किए गए उसी शब्द का प्रयोग करें।</w:t>
      </w:r>
    </w:p>
    <w:p>
      <w:pPr/>
      <w:r>
        <w:rPr>
          <w:lang w:val="hi_IN" w:bidi="hi_IN"/>
        </w:rPr>
      </w:r>
      <w:r>
        <w:rPr>
          <w:lang w:val="hi_IN" w:bidi="hi_IN"/>
        </w:rPr>
        <w:t xml:space="preserve">यीशु ने भीड़ से कहा कि </w:t>
      </w:r>
      <w:r>
        <w:rPr>
          <w:b/>
          <w:lang w:val="hi_IN" w:bidi="hi_IN"/>
        </w:rPr>
        <w:t>मनुष्य का पुत्र</w:t>
      </w:r>
      <w:r>
        <w:rPr>
          <w:lang w:val="hi_IN" w:bidi="hi_IN"/>
        </w:rPr>
        <w:t xml:space="preserve"> उन्हें यह भोजन देगा। मनुष्य का पुत्र एक नाम है जिसका प्रयोग यीशु अपने लिए करता था। मनुष्य के पुत्र के लिए उसी शब्द का प्रयोग करें जिसका प्रयोग आपने पिछले भागों में किया है। </w:t>
      </w:r>
      <w:r>
        <w:rPr>
          <w:lang w:val="hi_IN" w:bidi="hi_IN"/>
        </w:rPr>
        <w:t>मनुष्य का पुत्र</w:t>
      </w:r>
      <w:r>
        <w:rPr>
          <w:lang w:val="hi_IN" w:bidi="hi_IN"/>
        </w:rPr>
        <w:t xml:space="preserve"> के बारे में अधिक जानकारी के लिए मुख्य शब्दावली को देखें।</w:t>
      </w:r>
    </w:p>
    <w:p>
      <w:pPr/>
      <w:r>
        <w:rPr>
          <w:lang w:val="hi_IN" w:bidi="hi_IN"/>
        </w:rPr>
      </w:r>
      <w:r>
        <w:rPr>
          <w:lang w:val="hi_IN" w:bidi="hi_IN"/>
        </w:rPr>
        <w:t xml:space="preserve">यीशु ने कहा यह इसलिए है क्योंकि </w:t>
      </w:r>
      <w:r>
        <w:rPr>
          <w:b/>
          <w:lang w:val="hi_IN" w:bidi="hi_IN"/>
        </w:rPr>
        <w:t>परमेश्वर पिता</w:t>
      </w:r>
      <w:r>
        <w:rPr>
          <w:lang w:val="hi_IN" w:bidi="hi_IN"/>
        </w:rPr>
        <w:t xml:space="preserve"> ने मनुष्य के पुत्र पर अपनी </w:t>
      </w:r>
      <w:r>
        <w:rPr>
          <w:b/>
          <w:lang w:val="hi_IN" w:bidi="hi_IN"/>
        </w:rPr>
        <w:t>मुहर</w:t>
      </w:r>
      <w:r>
        <w:rPr>
          <w:lang w:val="hi_IN" w:bidi="hi_IN"/>
        </w:rPr>
        <w:t xml:space="preserve"> लगाई है। किसी चीज़ पर मुहर लगाने का अर्थ है उस पर मंजूरी का चिन्ह लगाना है।</w:t>
      </w:r>
    </w:p>
    <w:p>
      <w:pPr/>
      <w:r>
        <w:rPr>
          <w:lang w:val="hi_IN" w:bidi="hi_IN"/>
        </w:rPr>
      </w:r>
      <w:r>
        <w:rPr>
          <w:lang w:val="hi_IN" w:bidi="hi_IN"/>
        </w:rPr>
        <w:t xml:space="preserve">यहाँ रुकें और समूह के रूप में चर्चा करें कि आप मुहर के लिए किस शब्द या </w:t>
      </w:r>
      <w:r>
        <w:rPr>
          <w:b/>
          <w:lang w:val="hi_IN" w:bidi="hi_IN"/>
        </w:rPr>
        <w:t>वाक्यांश</w:t>
      </w:r>
      <w:r>
        <w:rPr>
          <w:lang w:val="hi_IN" w:bidi="hi_IN"/>
        </w:rPr>
        <w:t xml:space="preserve"> का प्रयोग करेंगे। पहले के भाग को याद करना सहायक हो सकता है जब यूहन्ना बपतिस्मा देने वाले ने यीशु को बपतिस्मा दिया और परमेश्वर ने एक कबूतर भेजा। इस ऑडियो को यहाँ रोकें।</w:t>
      </w:r>
    </w:p>
    <w:p>
      <w:pPr/>
      <w:r>
        <w:rPr>
          <w:lang w:val="hi_IN" w:bidi="hi_IN"/>
        </w:rPr>
      </w:r>
      <w:r>
        <w:rPr>
          <w:lang w:val="hi_IN" w:bidi="hi_IN"/>
        </w:rPr>
        <w:t xml:space="preserve">यीशु अक्सर परमेश्वर का उल्लेख पिता के रूप में करता है ताकि परमेश्वर के साथ अपने गहरे और करीबी रिश्ते का वर्णन कर सके। परमेश्वर पिता के बारे में अधिक जानकारी के लिए, मुख्य शब्दावली में </w:t>
      </w:r>
      <w:r>
        <w:rPr>
          <w:lang w:val="hi_IN" w:bidi="hi_IN"/>
        </w:rPr>
        <w:t>परमेश्वर के पुत्र</w:t>
      </w:r>
      <w:r>
        <w:rPr>
          <w:lang w:val="hi_IN" w:bidi="hi_IN"/>
        </w:rPr>
        <w:t xml:space="preserve"> को देखें।</w:t>
      </w:r>
      <w:r>
        <w:rPr>
          <w:lang w:val="hi_IN" w:bidi="hi_IN"/>
        </w:rPr>
      </w:r>
    </w:p>
    <w:p>
      <w:pPr>
        <w:pStyle w:val="Heading3"/>
      </w:pPr>
      <w:r>
        <w:rPr>
          <w:lang w:val="hi_IN" w:bidi="hi_IN"/>
        </w:rPr>
        <w:t>वचन बोलना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हो।</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यूहन्ना 6:28–40</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यूहन्ना 6:28–40 को सुनें और अपने मन में रखें।</w:t>
      </w:r>
    </w:p>
    <w:p>
      <w:pPr/>
      <w:r>
        <w:rPr>
          <w:lang w:val="hi_IN" w:bidi="hi_IN"/>
        </w:rPr>
      </w:r>
      <w:r>
        <w:rPr>
          <w:lang w:val="hi_IN" w:bidi="hi_IN"/>
        </w:rPr>
        <w:t>यदि सम्भव हो तो यूहन्ना 6:28–40 का ऑडियो संस्करण तीन बार सुनें, तीन अलग-अलग अनुवादों में सुनें। 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w:t>
      </w:r>
    </w:p>
    <w:p>
      <w:pPr>
        <w:pStyle w:val="ListBullet"/>
        <w:spacing w:line="240" w:lineRule="auto"/>
        <w:ind w:left="720"/>
      </w:pPr>
      <w:r>
        <w:rPr>
          <w:lang w:val="hi_IN" w:bidi="hi_IN"/>
        </w:rPr>
      </w:r>
      <w:r>
        <w:rPr>
          <w:lang w:val="hi_IN" w:bidi="hi_IN"/>
        </w:rPr>
        <w:t>इस भाग में आपको क्या अच्छा नहीं लगा या क्या समझ नहीं आया?</w:t>
      </w:r>
    </w:p>
    <w:p>
      <w:pPr>
        <w:pStyle w:val="ListBullet"/>
        <w:spacing w:line="240" w:lineRule="auto"/>
        <w:ind w:left="720"/>
      </w:pPr>
      <w:r>
        <w:rPr>
          <w:lang w:val="hi_IN" w:bidi="hi_IN"/>
        </w:rPr>
      </w:r>
      <w:r>
        <w:rPr>
          <w:lang w:val="hi_IN" w:bidi="hi_IN"/>
        </w:rPr>
        <w:t>यह भाग हमें यीशु और परमेश्वर के बारे में क्या बताता है?</w:t>
      </w:r>
    </w:p>
    <w:p>
      <w:pPr>
        <w:pStyle w:val="ListBullet"/>
        <w:spacing w:line="240" w:lineRule="auto"/>
        <w:ind w:left="720"/>
      </w:pPr>
      <w:r>
        <w:rPr>
          <w:lang w:val="hi_IN" w:bidi="hi_IN"/>
        </w:rPr>
      </w:r>
      <w:r>
        <w:rPr>
          <w:lang w:val="hi_IN" w:bidi="hi_IN"/>
        </w:rPr>
        <w:t>यह भाग हमें लोगों के बारे में क्या बताता है?</w:t>
      </w:r>
    </w:p>
    <w:p>
      <w:pPr>
        <w:pStyle w:val="ListBullet"/>
        <w:spacing w:line="240" w:lineRule="auto"/>
        <w:ind w:left="720"/>
      </w:pPr>
      <w:r>
        <w:rPr>
          <w:lang w:val="hi_IN" w:bidi="hi_IN"/>
        </w:rPr>
      </w:r>
      <w:r>
        <w:rPr>
          <w:lang w:val="hi_IN" w:bidi="hi_IN"/>
        </w:rPr>
        <w:t>यह भाग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यूहन्ना 6:28–40 का ऑडियो संस्करण सबसे आसानी से समझ में आने वाले अनुवाद में सुनें।</w:t>
      </w:r>
    </w:p>
    <w:p>
      <w:pPr/>
      <w:r>
        <w:rPr>
          <w:lang w:val="hi_IN" w:bidi="hi_IN"/>
        </w:rPr>
      </w:r>
      <w:r>
        <w:rPr>
          <w:lang w:val="hi_IN" w:bidi="hi_IN"/>
        </w:rPr>
        <w:t>पिछले भाग में, एक भीड़ या लोगों का एक समूह गलील की झील को पार करके कफरनहूम नाम के नगर में पहुँचा। भीड़ यीशु को ढूँढ रही थी क्योंकि उससे पहले दिन यीशु ने एक चमत्कार किया और भोजन प्रदान किया था। जब भीड़ ने यीशु को देखा, तो यीशु ने भीड़ से कहा कि वे ऐसे आत्मिक भोजन के लिए काम करें जो कभी खराब न हो। यीशु ने भीड़ को यह भोजन देने की प्रतिज्ञा की। यीशु ने कहा कि परमेश्वर ने उसके काम को स्वीकार किया है।</w:t>
      </w:r>
    </w:p>
    <w:p>
      <w:pPr/>
      <w:r>
        <w:rPr>
          <w:lang w:val="hi_IN" w:bidi="hi_IN"/>
        </w:rPr>
      </w:r>
      <w:r>
        <w:rPr>
          <w:lang w:val="hi_IN" w:bidi="hi_IN"/>
        </w:rPr>
        <w:t>यह कहानी भीड़ और यीशु के बीच के संवाद को जारी रखती है।</w:t>
      </w:r>
    </w:p>
    <w:p>
      <w:pPr/>
      <w:r>
        <w:rPr>
          <w:lang w:val="hi_IN" w:bidi="hi_IN"/>
        </w:rPr>
      </w:r>
      <w:r>
        <w:rPr>
          <w:lang w:val="hi_IN" w:bidi="hi_IN"/>
        </w:rPr>
        <w:t>लोग यीशु से पूछते हैं, "परमेश्वर के काम करने के लिये हम क्या करें?" लोग जानना चाहते हैं कि परमेश्वर की आज्ञा मानने के लिए उन्हें कौन से काम या काम करने की आवश्यकता है। लोग पहले से ही जानते थे कि यीशु को परमेश्वर की स्वीकृति प्राप्त है। लोग जानना चाहते थे कि वे क्या करें ताकि परमेश्वर उन्हें स्वीकार करे।</w:t>
      </w:r>
    </w:p>
    <w:p>
      <w:pPr/>
      <w:r>
        <w:rPr>
          <w:lang w:val="hi_IN" w:bidi="hi_IN"/>
        </w:rPr>
      </w:r>
      <w:r>
        <w:rPr>
          <w:lang w:val="hi_IN" w:bidi="hi_IN"/>
        </w:rPr>
        <w:t>यहाँ रुकें और समूह के रूप में इस प्रश्न पर चर्चा करें: आपके परिवार या समुदाय में किस प्रकार के कामों की आवश्यकता या उम्मीद है? यदि आप उन कामों को करने से मना कर देते हैं तो क्या होगा? इस ऑडियो को यहाँ रोकें।</w:t>
      </w:r>
    </w:p>
    <w:p>
      <w:pPr/>
      <w:r>
        <w:rPr>
          <w:lang w:val="hi_IN" w:bidi="hi_IN"/>
        </w:rPr>
      </w:r>
      <w:r>
        <w:rPr>
          <w:lang w:val="hi_IN" w:bidi="hi_IN"/>
        </w:rPr>
        <w:t>यीशु कहता है कि केवल एक ही काम है जो लोगों को करने की आवश्यकता है। वह काम उस व्यक्ति पर विश्वास करना है जिसे परमेश्वर ने लोगों के पास भेजा है। यीशु यहाँ अपने बारे में बात कर रहा है। यीशु वह है जिसे परमेश्वर ने लोगों के पास भेजा है। परमेश्वर चाहता है कि लोग इस बात पर विश्वास करें कि यीशु कौन है और वह क्या कर रहा है।</w:t>
      </w:r>
    </w:p>
    <w:p>
      <w:pPr/>
      <w:r>
        <w:rPr>
          <w:lang w:val="hi_IN" w:bidi="hi_IN"/>
        </w:rPr>
      </w:r>
      <w:r>
        <w:rPr>
          <w:lang w:val="hi_IN" w:bidi="hi_IN"/>
        </w:rPr>
        <w:t>यहाँ रुकें और समूह के रूप में इस प्रश्न पर चर्चा करें: उस समय की एक कहानी सुनाएँ जब आपको किसी ऐसे व्यक्ति पर भरोसा करना पड़ा जो आपको एक आदरित प्रधान की ओर से एक महत्वपूर्ण संदेश दे रहा हो। यदि आप संदेशवाहक पर विश्वास नहीं करते हैं तो क्या होगा? इस ऑडियो को यहाँ रोकें।</w:t>
      </w:r>
    </w:p>
    <w:p>
      <w:pPr/>
      <w:r>
        <w:rPr>
          <w:lang w:val="hi_IN" w:bidi="hi_IN"/>
        </w:rPr>
      </w:r>
      <w:r>
        <w:rPr>
          <w:lang w:val="hi_IN" w:bidi="hi_IN"/>
        </w:rPr>
        <w:t>फिर लोगों ने यीशु से पूछा कि वह उन्हें कौन सा चिन्ह देने वाला है ताकि वे उस चिन्ह को देख कर यीशु पर विश्वास कर सकें।</w:t>
      </w:r>
    </w:p>
    <w:p>
      <w:pPr/>
      <w:r>
        <w:rPr>
          <w:lang w:val="hi_IN" w:bidi="hi_IN"/>
        </w:rPr>
      </w:r>
      <w:r>
        <w:rPr>
          <w:lang w:val="hi_IN" w:bidi="hi_IN"/>
        </w:rPr>
        <w:t>यहाँ रुकें और समूह के रूप में इस प्रश्न पर चर्चा करें: उस समय की कहानी सुनाएँ जब आपने किसी को कुछ अद्भुत या असंभव करते हुए देखा हो। आपने जो देखा उस पर विश्वास करना कितना कठिन या आसान था? यह कठिन या कठिन क्यों नहीं था? इस ऑडियो को यहाँ रोकें।</w:t>
      </w:r>
    </w:p>
    <w:p>
      <w:pPr/>
      <w:r>
        <w:rPr>
          <w:lang w:val="hi_IN" w:bidi="hi_IN"/>
        </w:rPr>
      </w:r>
      <w:r>
        <w:rPr>
          <w:lang w:val="hi_IN" w:bidi="hi_IN"/>
        </w:rPr>
        <w:t>भीड़ ने यीशु को चुनौती देने के लिए यह सवाल पूछा कि वह उन्हें एक और चमत्कार करके दिखाए। याद रखें कि पहले दिन, इसी भीड़ ने यीशु को केवल पाँच रोटियों और दो मछलियों से पाँच हजार लोगों को खाना खिलाते देखा था। भीड़ कुछ नया देखना चाहती है। या भीड़ फिर से भूखी है और चाहती है कि यीशु उन्हें फिर से भोजन दें। भीड़ एक और चमत्कार देखना चाहती है ताकि वे यीशु पर विश्वास कर सकें। यीशु भीड़ से कह रहा था कि वे केवल उसकी बातों पर ही नहीं, बल्कि स्वयं उस पर विश्वास करें और उस पर भरोसा करें। भीड़ जानना चाहती थी, कि यीशु उनके लिए कौन सा काम या चमत्कार करने वाला है। लोगों ने कहा, "हमारे पूर्वजों ने जंगल में मन्ना खाया।"</w:t>
      </w:r>
    </w:p>
    <w:p>
      <w:pPr/>
      <w:r>
        <w:rPr>
          <w:lang w:val="hi_IN" w:bidi="hi_IN"/>
        </w:rPr>
      </w:r>
      <w:r>
        <w:rPr>
          <w:lang w:val="hi_IN" w:bidi="hi_IN"/>
        </w:rPr>
        <w:t>यह एक ऐसी घटना है जो निर्गमन की एक कहानी को दर्शाती है जब यहूदी लोग जंगल में भटक रहे थे। परमेश्वर ने इस्राएलियों को मिस्र छोड़ने के बाद मन्ना दिया। जब इस्राएली जंगल में भटक रहे थे, तब उन्होंने चालीस वर्षों तक मन्ना खाया। मन्ना एक सफेद भोजन था उसका स्वाद शहद मिली पतली कुरकुरी रोटी जैसा था। सब्त के दिन को छोड़कर हर सुबह जमीन पर मन्ना गिरता था लोग उससे रोटी बनाते थे। इब्रानी भाषा में "मन्ना" शब्द "यह क्या है?" लोगों ने कहा कि पवित्रशास्त्र कहता है कि "उसने उन्हें स्वर्ग से खाने के लिए रोटी दी, जहाँ परमेश्वर रहता है।" लोग यीशु से माँग कर रहे थे कि वह परमेश्वर की तरफ़ से ऐसा चिन्ह दिखाएँ जो मूसा के समय में मिले चिन्ह से भी बड़ा हो। कुछ यहूदी मानते थे कि परमेश्वर से आने वाला उद्धारकर्ता किसी दिन उन्हें मन्ना देगा, ताकि वे यीशु से कह सकें कि वह उनके सामने प्रमाणित कर दे कि वही है जिसे परमेश्वर ने उनके पास भेजा है। बाइबल के समय में, रोटी सबसे महत्वपूर्ण भोजन था जिसे लोग खाते थे।</w:t>
      </w:r>
    </w:p>
    <w:p>
      <w:pPr/>
      <w:r>
        <w:rPr>
          <w:lang w:val="hi_IN" w:bidi="hi_IN"/>
        </w:rPr>
      </w:r>
      <w:r>
        <w:rPr>
          <w:lang w:val="hi_IN" w:bidi="hi_IN"/>
        </w:rPr>
        <w:t>यहाँ रुकें और समूह के रूप में इस प्रश्न पर चर्चा करें: आपकी संस्कृति में सबसे महत्वपूर्ण भोजन क्या है? उस भोजन को क्या महत्वपूर्ण बनाता है? इस ऑडियो को यहाँ रोकें।</w:t>
      </w:r>
    </w:p>
    <w:p>
      <w:pPr/>
      <w:r>
        <w:rPr>
          <w:lang w:val="hi_IN" w:bidi="hi_IN"/>
        </w:rPr>
      </w:r>
      <w:r>
        <w:rPr>
          <w:lang w:val="hi_IN" w:bidi="hi_IN"/>
        </w:rPr>
        <w:t>लोग भजन संहिता की पुस्तक का उद्धरण दे रहे थे। यह स्पष्ट नहीं है कि भीड़ ने सोचा कि मूसा या परमेश्वर ने उन्हें रोटी दी है। यीशु की प्रतिक्रिया हमें बताती है कि भीड़ ने सोचा कि वह मूसा है। यीशु भीड़ की बात को सुधारता है।</w:t>
      </w:r>
    </w:p>
    <w:p>
      <w:pPr/>
      <w:r>
        <w:rPr>
          <w:lang w:val="hi_IN" w:bidi="hi_IN"/>
        </w:rPr>
      </w:r>
      <w:r>
        <w:rPr>
          <w:lang w:val="hi_IN" w:bidi="hi_IN"/>
        </w:rPr>
        <w:t>यीशु ने कहा, "मैं तुम से सच-सच कहता हूँ। मूसा ने तुम्हें रोटी नहीं दी, लेकिन मेरे पिता ने जो स्वर्ग में हैं, तुम्हें सच्ची रोटी दी है।"</w:t>
      </w:r>
    </w:p>
    <w:p>
      <w:pPr/>
      <w:r>
        <w:rPr>
          <w:lang w:val="hi_IN" w:bidi="hi_IN"/>
        </w:rPr>
      </w:r>
      <w:r>
        <w:rPr>
          <w:lang w:val="hi_IN" w:bidi="hi_IN"/>
        </w:rPr>
        <w:t>यीशु उस बात पर ज़ोर देता है जो वह कहने वाला है, और यह स्पष्ट करता है कि वह सच कहने वाला है। यीशु भीड़ की गलत सोच को सुधरता है, फिर उनसे कहता है कि मूसा नहीं बल्कि परमेश्वर ने ही जंगल में उनके पूर्वजों को रोटी दी। भीड़ ने उस व्यक्ति के बारे में कहा जो पहले लोगों को रोटी देता था, लेकिन यीशु ने उनसे कहा कि परमेश्वर अब भी स्वर्ग से सच्ची रोटी देता है। यीशु आत्मिक भोजन के बारे में बात कर रहा है, न कि भौतिक भोजन के बारे में।</w:t>
      </w:r>
    </w:p>
    <w:p>
      <w:pPr/>
      <w:r>
        <w:rPr>
          <w:lang w:val="hi_IN" w:bidi="hi_IN"/>
        </w:rPr>
      </w:r>
      <w:r>
        <w:rPr>
          <w:lang w:val="hi_IN" w:bidi="hi_IN"/>
        </w:rPr>
        <w:t>इसे कहने का एक और तरीका है, "यह मेरा पिता परमेश्वर हैं, जो स्वर्ग से सच्ची रोटी देते हैं। तुम यह सोचकर गलती कर रहे हो कि स्वर्ग से रोटी मूसा ने तुम्हें दी थी।" फिर यीशु भीड़ को बताता है कि वह किस रोटी की बात कर रहा है। वह कहता है, "परमेश्वर की रोटी वही है, जो स्वर्ग से उतरकर जगत को जीवन देती है।"</w:t>
      </w:r>
    </w:p>
    <w:p>
      <w:pPr/>
      <w:r>
        <w:rPr>
          <w:lang w:val="hi_IN" w:bidi="hi_IN"/>
        </w:rPr>
      </w:r>
      <w:r>
        <w:rPr>
          <w:lang w:val="hi_IN" w:bidi="hi_IN"/>
        </w:rPr>
        <w:t>भीड़ ने कहा, "यह रोटी हमें हमेशा दे।" भीड़ का जवाब एक विनम्र अनुरोध है, कोई माँग नहीं। भीड़ यीशु से कह रही है कि वह उन्हें यह रोटी दे और उसे देना कभी बंद न करे। भीड़ अभी भी यह नहीं समझ पाई है कि यीशु आत्मिक रोटी के बारे में बात कर रहा है। भीड़ अभी भी सोचती है कि यीशु सच्ची रोटी के बारे में बात कर रहा है जिसे वे खा सकते हैं। अन्त में यीशु भीड़ को स्पष्ट शब्दों में बताता है कि वह क्या कह रहा है। यीशु कहता है, "जीवन की रोटी मैं हूँ।" यहूदी लोगों के लिए "मैं हूँ" महत्वपूर्ण है। परमेश्वर ने मूसा से कहा कि उसका नाम "मैं हूँ" है। जब यीशु कहता है "मैं हूँ," तो वह कह रहा है कि वह परमेश्वर है। भीड़ इसे स्पष्ट रूप से समझ गई होगी।</w:t>
      </w:r>
    </w:p>
    <w:p>
      <w:pPr/>
      <w:r>
        <w:rPr>
          <w:lang w:val="hi_IN" w:bidi="hi_IN"/>
        </w:rPr>
      </w:r>
      <w:r>
        <w:rPr>
          <w:lang w:val="hi_IN" w:bidi="hi_IN"/>
        </w:rPr>
        <w:t>यीशु अपनी तुलना रोटी से करने के लिए इस वाक्यांश का प्रयोग एक उदाहरण के रूप में कर रहा है। यीशु रोटी का प्रयोग उदाहरण के रूप में करता है क्योंकि यहूदियों का मुख्य भोजन रोटी था। यीशु हमारी आत्मिक आवश्यकताओं को उसी तरह पूरा कर सकता है जैसे रोटी हमारी शारीरिक आवश्यकताओं को पूरा कर सकती है। जो कोई यीशु के पास आता है और यीशु पर विश्वास करता है, वह कभी भूखा और प्यासा नहीं होगा। यीशु कह रहा है कि वह हमारी सभी आत्मिक आवश्यकताओं को पूरा कर सकता है। लेकिन यीशु भीड़ को बताता है कि उन्होंने उसे देखा है, लेकिन उस पर विश्वास नहीं किया है। यीशु भीड़ को एक बात याद दिलाता है जो उसने पहले भीड़ को बताई थी। भीड़ ने देखा है कि यीशु ने क्या किया है और यीशु ने क्या कहा है, लेकिन वे उस पर विश्वास नहीं करते हैं। यीशु कहता है, "जो कुछ पिता मुझे देता है वह सब मेरे पास आएगा, और जो कोई मेरे पास आएगा उसे मैं कभी न निकालूँगा।" यीशु कहता है कि जो लोग उनके पास आएँगे वह उन्हें ठुकराएँगे नहीं।</w:t>
      </w:r>
    </w:p>
    <w:p>
      <w:pPr/>
      <w:r>
        <w:rPr>
          <w:lang w:val="hi_IN" w:bidi="hi_IN"/>
        </w:rPr>
      </w:r>
      <w:r>
        <w:rPr>
          <w:lang w:val="hi_IN" w:bidi="hi_IN"/>
        </w:rPr>
        <w:t>यहाँ रुकें और समूह के रूप में इस प्रश्न पर चर्चा करें: उस समय की एक कहानी सुनाएँ जब आपने कुछ करने की सबसे अच्छी योजना बनाई हो और वे योजनाएँ या तो विफल हो गई या सफल हो गईं। वे योजनाएँ असफल क्यों हुईं या सफल क्यों हुईं? उन योजनाओं को सफल बनाने में आपका कितना नियंत्रण था? इस ऑडियो को यहाँ रोकें।</w:t>
      </w:r>
    </w:p>
    <w:p>
      <w:pPr/>
      <w:r>
        <w:rPr>
          <w:lang w:val="hi_IN" w:bidi="hi_IN"/>
        </w:rPr>
      </w:r>
      <w:r>
        <w:rPr>
          <w:lang w:val="hi_IN" w:bidi="hi_IN"/>
        </w:rPr>
        <w:t>यदि पिता परमेश्वर किसी को यीशु के पास देता है, वह व्यक्ति यीशु के पास आएगा। वह व्यक्ति यीशु पर विश्वास करेगा और यीशु का अनुसरण करेगा और उसकी आज्ञा मानेगा। और यीशु उन लोगों को दूर नहीं करेगा। वह उन लोगों को स्वीकार करेगा। यीशु भीड़ को बताता है कि वह स्वर्ग से अपनी इच्छा को पूरा करने के लिए नहीं आया, बल्कि वह वही करना चाहता है जो परमेश्वर उससे चाहता कि वह करे। परमेश्वर ही है जिसने यीशु को भेजा। फिर यीशु भीड़ को बताता है कि परमेश्वर उससे क्या कराना चाहता है। यीशु कहता है कि परमेश्वर चाहता है कि वह जो कुछ परमेश्वर ने उसे दिया है, वह न खोएँ, बल्कि अन्तिम दिन उसे जिलाए। परमेश्वर चाहता है कि यीशु उन सभी की रक्षा करे, जो उद्धार के लिए यीशु के पास आते है।</w:t>
      </w:r>
    </w:p>
    <w:p>
      <w:pPr/>
      <w:r>
        <w:rPr>
          <w:lang w:val="hi_IN" w:bidi="hi_IN"/>
        </w:rPr>
      </w:r>
      <w:r>
        <w:rPr>
          <w:lang w:val="hi_IN" w:bidi="hi_IN"/>
        </w:rPr>
        <w:t>यहाँ रुकें और समूह के रूप में इस प्रश्न पर चर्चा करें: कोई ऐसी घटना बताइए जब आपको किसी व्यक्ति या किसी चीज़ की रक्षा करनी पड़ी। आपने उनकी रक्षा कैसे की? आपने यह सुनिश्चित करने के लिए क्या किया कि वे सुरक्षित हैं? इस ऑडियो को यहाँ रोकें।</w:t>
      </w:r>
    </w:p>
    <w:p>
      <w:pPr/>
      <w:r>
        <w:rPr>
          <w:lang w:val="hi_IN" w:bidi="hi_IN"/>
        </w:rPr>
      </w:r>
      <w:r>
        <w:rPr>
          <w:lang w:val="hi_IN" w:bidi="hi_IN"/>
        </w:rPr>
        <w:t>यीशु भीड़ से कहता है कि वह उन लोगों को जिलाएगा जो मर गए हैं और जिन्होंने उसके सन्देश को स्वीकार किया है। वे लोग हमेशा यीशु के साथ रहेंगे। यीशु कहता है कि वह संसार के अंत में ऐसा करेगा जब वह सभी का न्याय करने के लिए वापस आएगा। यीशु का मुख्य बिन्दु यह है कि उसके पिता परमेश्वर की इच्छा है कि जो कोई उसके पुत्र यीशु को देखता है और यीशु पर विश्वास करता है, उसे अनन्त जीवन मिले। यह एक ऐसा जीवन है जिसका कभी अन्त नहीं होता। यीशु उन्हें शारीरिक मृत्यु से जिलाएगा, ताकि वे उस समय हमेशा के लिए जीवित रहें जब संसार का अन्त होगा।</w:t>
      </w:r>
      <w:r>
        <w:rPr>
          <w:lang w:val="hi_IN" w:bidi="hi_IN"/>
        </w:rPr>
      </w:r>
    </w:p>
    <w:p>
      <w:pPr>
        <w:pStyle w:val="Heading3"/>
      </w:pPr>
      <w:r>
        <w:rPr>
          <w:lang w:val="hi_IN" w:bidi="hi_IN"/>
        </w:rPr>
        <w:t>घटनाओं को समझाना</w:t>
      </w:r>
    </w:p>
    <w:p>
      <w:pPr/>
      <w:r>
        <w:rPr>
          <w:lang w:val="hi_IN" w:bidi="hi_IN"/>
        </w:rPr>
      </w:r>
      <w:r>
        <w:rPr>
          <w:lang w:val="hi_IN" w:bidi="hi_IN"/>
        </w:rPr>
        <w:t>यूहन्ना 6:28–40 का ऑडियो संस्करण सबसे आसानी से समझ में आने वाले अनुवाद में सुनें।</w:t>
      </w:r>
    </w:p>
    <w:p>
      <w:pPr/>
      <w:r>
        <w:rPr>
          <w:lang w:val="hi_IN" w:bidi="hi_IN"/>
        </w:rPr>
      </w:r>
      <w:r>
        <w:rPr>
          <w:lang w:val="hi_IN" w:bidi="hi_IN"/>
        </w:rPr>
        <w:t>इस चरण में, समूह इस भाग के दृश्यों, परिवेश और पात्रों को परिभाषित करेगा। फिर समूह इस भाग को कल्पांकित करने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यहूदियों और यहूदी अगुवों की भीड़ यीशु से पूछती है कि उन्हें क्या करना चाहिए। यीशु उनसे कहता है कि उन्हें उस व्यक्ति पर विश्वास करना चाहिए जिसे परमेश्वर ने भेजा है।</w:t>
      </w:r>
    </w:p>
    <w:p>
      <w:pPr/>
      <w:r>
        <w:rPr>
          <w:lang w:val="hi_IN" w:bidi="hi_IN"/>
        </w:rPr>
      </w:r>
      <w:r>
        <w:rPr>
          <w:b/>
          <w:lang w:val="hi_IN" w:bidi="hi_IN"/>
        </w:rPr>
        <w:t>दूसरे दृश्य में:</w:t>
      </w:r>
      <w:r>
        <w:rPr>
          <w:lang w:val="hi_IN" w:bidi="hi_IN"/>
        </w:rPr>
        <w:t xml:space="preserve"> यहूदियों और यहूदी अगुवों की भीड़ यीशु से यह जानने के लिए चिन्ह माँगती है कि यीशु ही वह व्यक्ति हैं जिसे परमेश्वर ने भेजा था। यीशु ने उनके अनुरोध का उत्तर दिया।</w:t>
      </w:r>
    </w:p>
    <w:p>
      <w:pPr/>
      <w:r>
        <w:rPr>
          <w:lang w:val="hi_IN" w:bidi="hi_IN"/>
        </w:rPr>
      </w:r>
      <w:r>
        <w:rPr>
          <w:b/>
          <w:lang w:val="hi_IN" w:bidi="hi_IN"/>
        </w:rPr>
        <w:t>तीसरे दृश्य में:</w:t>
      </w:r>
      <w:r>
        <w:rPr>
          <w:lang w:val="hi_IN" w:bidi="hi_IN"/>
        </w:rPr>
        <w:t xml:space="preserve"> यहूदियों और यहूदी अगुवों की भीड़ यीशु से कहती है कि वह उन्हें सच्ची रोटी दे। यीशु समझाता है कि वह सच्ची रोटी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लोगों की भीड़</w:t>
      </w:r>
    </w:p>
    <w:p>
      <w:pPr>
        <w:pStyle w:val="ListBullet"/>
        <w:spacing w:line="240" w:lineRule="auto"/>
        <w:ind w:left="720"/>
      </w:pPr>
      <w:r>
        <w:rPr>
          <w:lang w:val="hi_IN" w:bidi="hi_IN"/>
        </w:rPr>
      </w:r>
      <w:r>
        <w:rPr>
          <w:lang w:val="hi_IN" w:bidi="hi_IN"/>
        </w:rPr>
        <w:t>चेले</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 याद रखना ज़रूरी है कि इससे पहले दिन, यीशु और उसके चेले गलील की झील के दूसरी ओर थे और दो रोटियों और पाँच मछलियों से पाँच हजार लोगों को भोजन कराया। पिछली रात, चेले यीशु के बिना नाव पर चले गए थे। यीशु पानी पर चलकर चेलों के पास गया और जब यीशु नाव में चढ़ा तो वे सभी अपने स्थान पर पहुँच गए।</w:t>
      </w:r>
    </w:p>
    <w:p>
      <w:pPr/>
      <w:r>
        <w:rPr>
          <w:lang w:val="hi_IN" w:bidi="hi_IN"/>
        </w:rPr>
      </w:r>
      <w:r>
        <w:rPr>
          <w:lang w:val="hi_IN" w:bidi="hi_IN"/>
        </w:rPr>
        <w:t xml:space="preserve">यहाँ रुकें और </w:t>
      </w:r>
      <w:r>
        <w:rPr>
          <w:lang w:val="hi_IN" w:bidi="hi_IN"/>
        </w:rPr>
        <w:t>गलील की झील</w:t>
      </w:r>
      <w:r>
        <w:rPr>
          <w:lang w:val="hi_IN" w:bidi="hi_IN"/>
        </w:rPr>
        <w:t xml:space="preserve"> की तस्वीरों को देखें। इस ऑडियो को यहाँ रोकें।</w:t>
      </w:r>
    </w:p>
    <w:p>
      <w:pPr/>
      <w:r>
        <w:rPr>
          <w:lang w:val="hi_IN" w:bidi="hi_IN"/>
        </w:rPr>
      </w:r>
      <w:r>
        <w:rPr>
          <w:lang w:val="hi_IN" w:bidi="hi_IN"/>
        </w:rPr>
        <w:t>पिछली और अगली कहानियाँ यह भी दिखाती हैं कि जब यीशु यहाँ यहूदियों की भीड़ से बात कर रहा था तो चेले मौजूद थे। वे इस कहानी में कुछ नहीं करते हैं और न ही कुछ कहते हैं, लेकिन वे मौजूद हैं, और वे यीशु को सुन रहे हैं।</w:t>
      </w:r>
    </w:p>
    <w:p>
      <w:pPr/>
      <w:r>
        <w:rPr>
          <w:lang w:val="hi_IN" w:bidi="hi_IN"/>
        </w:rPr>
      </w:r>
      <w:r>
        <w:rPr>
          <w:lang w:val="hi_IN" w:bidi="hi_IN"/>
        </w:rPr>
        <w:t>हम बाद की कहानी से जानते हैं कि लोगों की भीड़ ने यीशु को कफरनहूम के एक आराधनालय में उपदेश देते हुए पाया। यह लोगों की भीड़ और यीशु के बीच चल रही बातचीत का आगे का भाग है। याद रखें, पिछले भाग में, यीशु ने भीड़ से कहा था कि वे आत्मिक भोजन को खोजें जो नष्ट नहीं होता, न कि भौतिक भोजन को खोजें जो अंततः खराब हो जाएगा। इस भाग में, यीशु इस संदेश को भीड़ को यह बताकर और आगे बढ़ाता है कि यह आत्मिक भोजन जो जीवन देता है, वह स्वयं है।</w:t>
      </w:r>
    </w:p>
    <w:p>
      <w:pPr/>
      <w:r>
        <w:rPr>
          <w:lang w:val="hi_IN" w:bidi="hi_IN"/>
        </w:rPr>
      </w:r>
      <w:r>
        <w:rPr>
          <w:lang w:val="hi_IN" w:bidi="hi_IN"/>
        </w:rPr>
        <w:t>यहाँ रुकें और चर्चा करें: किसी कहानी के बारे में दो भागों में सोचें या किसी ऐसी कहानी को जो आप दो भागों में बाँट सकते हैं। कहानी के दूसरे आधे हिस्से को बताना शुरू करें जैसे आपने कल पहले आधे हिस्से को बताया हो। आप कहानी के दूसरे आधे भाग को कैसे शुरू करते हैं ताकि आपके दर्शकों को पता चले कि यह पहली कहानी का ही अगला भाग है? उन शब्दों और वाक्यांशों पर ध्यान दें जिनका प्रयोग आप कहानी के दो भागों को एक साथ जोड़ने के लिए करते हैं। इस ऑडियो को यहाँ रोकें।</w:t>
      </w:r>
    </w:p>
    <w:p>
      <w:pPr/>
      <w:r>
        <w:rPr>
          <w:lang w:val="hi_IN" w:bidi="hi_IN"/>
        </w:rPr>
      </w:r>
      <w:r>
        <w:rPr>
          <w:lang w:val="hi_IN" w:bidi="hi_IN"/>
        </w:rPr>
        <w:t>पहले दृश्य में, लोगों की भीड़ यीशु से पूछती है कि परमेश्वर को खुश करने के लिए उन्हें क्या करने की आवश्यकता है। यीशु भीड़ से कहता है कि परमेश्वर चाहता है कि लोग यीशु पर विश्वास करें, उस व्यक्ति को जो परमेश्वर ने उनके पास भेजा है। यहाँ यह ध्यान देना महत्वपूर्ण है कि भीड़ बहुवचन में "काम करता है" कहती है, लेकिन यीशु एकवचन "काम" का प्रयोग करता है।</w:t>
      </w:r>
    </w:p>
    <w:p>
      <w:pPr/>
      <w:r>
        <w:rPr>
          <w:lang w:val="hi_IN" w:bidi="hi_IN"/>
        </w:rPr>
      </w:r>
      <w:r>
        <w:rPr>
          <w:lang w:val="hi_IN" w:bidi="hi_IN"/>
        </w:rPr>
        <w:t>दूसरे दृश्य में, लोगों की भीड़ ने उत्तर दिया, और यीशु से कहा कि वह उन्हें एक चमत्कार दिखाए ताकि यह साबित हो कि यीशु ही है जिसे परमेश्वर ने भेजा है। भीड़ यह कहने की कोशिश कर रही थी कि यीशु ने पहले जो चमत्कार किया था वह पर्याप्त नहीं था क्योंकि मूसा ने लोगों को स्वर्ग से रोटी दी थी। भीड़ को यीशु से सीखने की कोई चिंता नहीं थी। भीड़ का ध्यान एक और चमत्कार देखने या फिर और रोटी पाने पर ही लगा हुआ था। यीशु ने यहाँ इस बात पर जोर दिया कि वह जो कहने वाला है वह सत्य है।</w:t>
      </w:r>
    </w:p>
    <w:p>
      <w:pPr/>
      <w:r>
        <w:rPr>
          <w:lang w:val="hi_IN" w:bidi="hi_IN"/>
        </w:rPr>
      </w:r>
      <w:r>
        <w:rPr>
          <w:lang w:val="hi_IN" w:bidi="hi_IN"/>
        </w:rPr>
        <w:t>यहाँ रुकें और चर्चा करें: आप अपनी भाषा में किन शब्दों या वाक्यांशों का प्रयोग करते हैं यह जोर देने के लिए कि आप जो कहने वाले हैं वह सत्य है? ऑडियो को यहाँ रोकें।</w:t>
      </w:r>
    </w:p>
    <w:p>
      <w:pPr/>
      <w:r>
        <w:rPr>
          <w:lang w:val="hi_IN" w:bidi="hi_IN"/>
        </w:rPr>
      </w:r>
      <w:r>
        <w:rPr>
          <w:lang w:val="hi_IN" w:bidi="hi_IN"/>
        </w:rPr>
        <w:t>यीशु ने समूह को समझाया और कहा कि यह मूसा नहीं है जिसने रोटी दी। यह यीशु के पिता परमेश्वर ने रोटी दी। यीशु ने आगे बताया कि परमेश्वर अब भीड़ को स्वर्ग से सच्ची रोटी देना चाहता है। यीशु ने कहा कि सच्ची रोटी वह है जो स्वर्ग से आती है और लोगों को जीवन देती है।</w:t>
      </w:r>
    </w:p>
    <w:p>
      <w:pPr/>
      <w:r>
        <w:rPr>
          <w:lang w:val="hi_IN" w:bidi="hi_IN"/>
        </w:rPr>
      </w:r>
      <w:r>
        <w:rPr>
          <w:lang w:val="hi_IN" w:bidi="hi_IN"/>
        </w:rPr>
        <w:t xml:space="preserve">तीसरे दृश्य में, लोगों की भीड़ यीशु से विनम्रता से बात करती है। भीड़ यीशु से कहती है कि वह उन्हें हर दिन आत्मिक रोटी दे। यीशु समझाता है कि </w:t>
      </w:r>
      <w:r>
        <w:rPr>
          <w:b/>
          <w:lang w:val="hi_IN" w:bidi="hi_IN"/>
        </w:rPr>
        <w:t>वह</w:t>
      </w:r>
      <w:r>
        <w:rPr>
          <w:lang w:val="hi_IN" w:bidi="hi_IN"/>
        </w:rPr>
        <w:t xml:space="preserve"> जीवन की रोटी है। यह कहानी का सबसे महत्वपूर्ण हिस्सा है। यीशु ने कहा कि जो लोग यीशु के पास आते हैं या उस पर विश्वास करते हैं, उन्हें फिर कभी भूख या प्यास नहीं लगेगी। फिर वह भीड़ से कहता है कि भले ही वे यीशु को देखते हैं, लेकिन वे उस पर विश्वास नहीं करते हैं। यीशु ने कहा कि जिन लोगों को परमेश्वर पिता ने उन्हें दिया है, वह उन्हें कभी भी ठुकराएँगे नहीं। यीशु परमेश्वर की इच्छा पूरी करने के लिए स्वर्ग से उतरा जिसने यीशु को भेजा। यीशु परमेश्वर की इच्छा को पूरा कर रहा है, अपनी इच्छा नहीं। परमेश्वर की यही इच्छा है कि जो लोग अपने पापों से मन फिराएँ और यीशु के पास आएँ और उस पर विश्वास करें उन्हें अनन्त जीवन मिले और यीशु उन्हें अन्तिम दिन फिर से जिलाएगा। जब यीशु पुत्र के बारे में बात करता है, जो परमेश्वर का पुत्र है, तो वह अपने आप की बात कर रहा है। यीशु भीड़ से कह रहे है कि वह परमेश्वर का पुत्र है।</w:t>
      </w:r>
    </w:p>
    <w:p>
      <w:pPr/>
      <w:r>
        <w:rPr>
          <w:lang w:val="hi_IN" w:bidi="hi_IN"/>
        </w:rPr>
      </w:r>
      <w:r>
        <w:rPr>
          <w:lang w:val="hi_IN" w:bidi="hi_IN"/>
        </w:rPr>
        <w:t>"अन्तिम दिन" उस समय के अन्त को दर्शाता है जब यीशु उन सभी को फिर से जिलाएगा जो उस पर भरोसा करते हैं। हम अनन्त जीवन पा सकते हैं क्योंकि परमेश्वर चाहता है कि हर कोई उसके पुत्र यीशु के द्वारा उसे जानें।</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प्रयोग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यूहन्ना 6:28–40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तीन दृश्य हैं।</w:t>
      </w:r>
    </w:p>
    <w:p>
      <w:pPr/>
      <w:r>
        <w:rPr>
          <w:lang w:val="hi_IN" w:bidi="hi_IN"/>
        </w:rPr>
      </w:r>
      <w:r>
        <w:rPr>
          <w:lang w:val="hi_IN" w:bidi="hi_IN"/>
        </w:rPr>
        <w:t xml:space="preserve">इस भाग में पाए जाने वाले पात्र हैं: </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लोगों की भीड़</w:t>
      </w:r>
    </w:p>
    <w:p>
      <w:pPr>
        <w:pStyle w:val="ListBullet"/>
        <w:spacing w:line="240" w:lineRule="auto"/>
        <w:ind w:left="720"/>
      </w:pPr>
      <w:r>
        <w:rPr>
          <w:lang w:val="hi_IN" w:bidi="hi_IN"/>
        </w:rPr>
      </w:r>
      <w:r>
        <w:rPr>
          <w:lang w:val="hi_IN" w:bidi="hi_IN"/>
        </w:rPr>
        <w:t>चेले</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घटनाओं के क्रम, कहानी की रूपरेखा और उसकी गति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पड़ावों पर, अभिनय को रोककर उस पात्र को निभाने वाले व्यक्ति से पूछें "आप क्या महसूस कर रहे हैं या क्या सोच रहे हैं?" पात्र की भूमिका निभाने वाले व्यक्ति को यह उत्तर देना चाहिए कि यदि वह उस पात्र के स्थान पर होता तो वह कैसा महसूस करता या क्या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इस भाग में भीड़ का प्रश्न उस बात से सम्बन्धित है जो यीशु ने पिछली कहानी में कभी न मरने वाले भोजन के लिए काम करने के बारे में कहा था। यह याद करना सहायक हो सकता है कि पिछली कहानी में यीशु ने भीड़ से क्या कहा था।</w:t>
      </w:r>
    </w:p>
    <w:p>
      <w:pPr/>
      <w:r>
        <w:rPr>
          <w:lang w:val="hi_IN" w:bidi="hi_IN"/>
        </w:rPr>
      </w:r>
      <w:r>
        <w:rPr>
          <w:lang w:val="hi_IN" w:bidi="hi_IN"/>
        </w:rPr>
        <w:t>पहले दृश्य में, यहूदी भीड़ यीशु से पूछती है, "परमेश्वर हमसे क्या करना चाहता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भीड़ की भूमिका निभाने वाले लोगों से पूछें, "आप क्या महसूस कर रहे हैं या क्या सोच रहे हैं?" लोग इस बात का उत्तर दे सकते हैं, "मैं उत्सुक हूँ कि कि यीशु क्या कहेंगे," या "मुझे संदेह है कि यीशु के पास कोई नई समझ है," या "अन्त में यह सुनकर उत्साहित हूँ कि मैं परमेश्वर को खुश करने के लिए क्या कर सकता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यीशु भीड़ से कहता है, "परमेश्वर चाहता है कि तुम उस व्यक्ति पर विश्वास करो जिसे उसने तुम्हारे पास भेजा है।"</w:t>
      </w:r>
    </w:p>
    <w:p>
      <w:pPr/>
      <w:r>
        <w:rPr>
          <w:lang w:val="hi_IN" w:bidi="hi_IN"/>
        </w:rPr>
      </w:r>
      <w:r>
        <w:rPr>
          <w:lang w:val="hi_IN" w:bidi="hi_IN"/>
        </w:rPr>
        <w:t>दूसरे दृश्य में, भीड़ यीशु को चुनौती देती है। भीड़ यीशु से पूछती है, "तू हमें कौन सा चिन्ह दिखाने वाला है ताकि हम उसे देख कर तेरी बात मान सकें?"</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भीड़ की भूमिका निभाने वाले लोगों से पूछें, "आप क्या महसूस कर रहे हैं या क्या सोच रहे हैं?" लोग इस तरह उत्तर दे सकते हैं, "यीशु का मज़ाक उड़ाना क्योंकि वह परमेश्वर की ओर से होने का दावा करता है," या "विश्वासयोग्य हूँ क्योंकि मैं उस पर विश्वास करना चाहता हूँ और उसे साबित करता हूँ कि वह कौन है," या "उत्सुक हैं कि यीशु कौन सा अन्य चमत्कार या चिन्ह कर सकता है।"</w:t>
      </w:r>
    </w:p>
    <w:p>
      <w:pPr>
        <w:pStyle w:val="ListBullet"/>
        <w:spacing w:line="240" w:lineRule="auto"/>
        <w:ind w:left="720"/>
      </w:pPr>
      <w:r>
        <w:rPr>
          <w:lang w:val="hi_IN" w:bidi="hi_IN"/>
        </w:rPr>
      </w:r>
      <w:r>
        <w:rPr>
          <w:lang w:val="hi_IN" w:bidi="hi_IN"/>
        </w:rPr>
        <w:t>यीशु की भूमिका निभा रहे व्यक्ति से पूछें, "आप क्या महसूस कर रहे हैं या क्या सोच रहे हैं?" वह व्यक्ति इस बात का उत्तर दे सकता है, "मुझे निराशा होती है कि लोग मुझे नहीं समझते या मुझ पर विश्वास नहीं करते," या "मुझे गुस्सा आता है कि उन्हें मेरी बात की चिंता नहीं, बल्कि यह कि मैं उनके लिए क्या कर सकता हूँ, इस पर ज्यादा ध्यान है," या "मैं दयालु महसूस करता हूँ क्योंकि लोग सच में नहीं समझते, और मैं चाहता हूँ कि वे समझें।"</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भीड़ यीशु को याद दिलाती है कि उनके पूर्वजों ने जंगल में मन्ना खाया था जो उन्हें स्वर्ग से दिया गया था। यीशु भीड़ को बताता है कि मूसा ने मन्ना नहीं दिया। परमेश्वर स्वर्ग से सच्ची रोटी देता है। फिर यीशु भीड़ को बताता है कि यह रोटी क्या है। यीशु कहता है, "परमेश्वर की रोटी वह है, जो स्वर्ग से उतरकर जगत को जीवन देती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यीशु की भूमिका निभा रहे व्यक्ति से पूछें, "आप क्या महसूस कर रहे हैं या क्या सोच रहे हैं?" वह व्यक्ति इस तरह उत्तर दे सकता है, "उत्साहित हूँ क्योंकि मैं इसी के लिए आया हूँ," या "मैं लोगों को उस जीवन के बारे में बताने के लिए उत्साहित हूँ जिसे वे पा सकते हैं," या "मुझे आशा है कि लोग मेरी बात समझेंगे और उसे स्वीकार करेंगे।"</w:t>
      </w:r>
    </w:p>
    <w:p>
      <w:pPr>
        <w:pStyle w:val="ListBullet"/>
        <w:spacing w:line="240" w:lineRule="auto"/>
        <w:ind w:left="720"/>
      </w:pPr>
      <w:r>
        <w:rPr>
          <w:lang w:val="hi_IN" w:bidi="hi_IN"/>
        </w:rPr>
      </w:r>
      <w:r>
        <w:rPr>
          <w:lang w:val="hi_IN" w:bidi="hi_IN"/>
        </w:rPr>
        <w:t>भीड़ की भूमिका निभाने वाले लोगों से पूछें, "आप क्या महसूस कर रहे हैं या क्या सोच रहे हैं?" लोग इस बात का उत्तर दे सकते हैं, "अविश्वास क्योंकि यह प्रस्ताव सच नहीं लगता," या "ऐसा अद्भुत समाचार सुनकर खुशी हो रही है," या "आश्चर्य है कि रोटी पूरी संसार को जीवन दे सकती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भीड़ कहती है, "यह रोटी हमें हमेशा दे।"</w:t>
      </w:r>
    </w:p>
    <w:p>
      <w:pPr/>
      <w:r>
        <w:rPr>
          <w:lang w:val="hi_IN" w:bidi="hi_IN"/>
        </w:rPr>
      </w:r>
      <w:r>
        <w:rPr>
          <w:lang w:val="hi_IN" w:bidi="hi_IN"/>
        </w:rPr>
        <w:t>तीसरे दृश्य में, यीशु कहता है, "जीवन की रोटी मैं हूँ।" यीशु भीड़ को बताता है कि जो कोई उसके पास आता है और उस पर विश्वास करता है, वह कभी भूखा और प्यासा नहीं होगा। लेकिन यीशु भीड़ को बताता है कि भले ही उन्होंने उसे चमत्कार करते हुए देखा है, लेकिन वे उस पर विश्वास नहीं करते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यीशु की भूमिका निभा रहे व्यक्ति से पूछें, "आप क्या महसूस कर रहे हैं या क्या सोच रहे हैं?" वह व्यक्ति इस बात का उत्तर दे सकता है कि "मुझे तरस आ रहा है कि वे समझ नहीं रहे," या "मैं इस बात से परेशान हूँ कि मैंने जो बताया, उन्हें कैसे समझाऊँ," या "हिम्मत रखो क्योंकि यह सत्य है और लोगों को इसे सुनने की आवश्यकता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यीशु कहता है कि जो कुछ परमेश्वर उसे देगा, वह उसके पास आएगा। और यीशु उन लोगों को दूर नहीं करेगा। यीशु कहता है कि वह स्वर्ग से उतरा था परमेश्वर की इच्छा पूरी करने के लिए। यीशु के लिए परमेश्वर की इच्छा यह है कि जो कुछ वह यीशु को देता है वह खो न जाए। और यीशु उन्हें अन्तिम दिन जिलाएगा।</w:t>
      </w:r>
      <w:r>
        <w:rPr>
          <w:lang w:val="hi_IN" w:bidi="hi_IN"/>
        </w:rPr>
      </w:r>
    </w:p>
    <w:p>
      <w:pPr>
        <w:pStyle w:val="Heading3"/>
      </w:pPr>
      <w:r>
        <w:rPr>
          <w:lang w:val="hi_IN" w:bidi="hi_IN"/>
        </w:rPr>
        <w:t>आवश्यक जानकारी</w:t>
      </w:r>
    </w:p>
    <w:p>
      <w:pPr/>
      <w:r>
        <w:rPr>
          <w:lang w:val="hi_IN" w:bidi="hi_IN"/>
        </w:rPr>
      </w:r>
      <w:r>
        <w:rPr>
          <w:lang w:val="hi_IN" w:bidi="hi_IN"/>
        </w:rPr>
        <w:t>यूहन्ना 6:28–40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भीड़ ने यीशु से पूछा कि </w:t>
      </w:r>
      <w:r>
        <w:rPr>
          <w:b/>
          <w:lang w:val="hi_IN" w:bidi="hi_IN"/>
        </w:rPr>
        <w:t>परमेश्वर के काम</w:t>
      </w:r>
      <w:r>
        <w:rPr>
          <w:lang w:val="hi_IN" w:bidi="hi_IN"/>
        </w:rPr>
        <w:t xml:space="preserve"> करने के लिए उन्हें क्या करने की आवश्यकता है। </w:t>
      </w:r>
      <w:r>
        <w:rPr>
          <w:b/>
          <w:lang w:val="hi_IN" w:bidi="hi_IN"/>
        </w:rPr>
        <w:t>काम</w:t>
      </w:r>
      <w:r>
        <w:rPr>
          <w:lang w:val="hi_IN" w:bidi="hi_IN"/>
        </w:rPr>
        <w:t xml:space="preserve"> का अभिप्राय कामों से है। "परमेश्वर के काम" का अर्थ है वे कार्य जो परमेश्वर चाहता है कि उसके पीछे चलने वाले करें। यीशु ने भीड़ से कहा कि परमेश्वर का काम यही है कि तुम उस पर </w:t>
      </w:r>
      <w:r>
        <w:rPr>
          <w:b/>
          <w:lang w:val="hi_IN" w:bidi="hi_IN"/>
        </w:rPr>
        <w:t>विश्वास</w:t>
      </w:r>
      <w:r>
        <w:rPr>
          <w:lang w:val="hi_IN" w:bidi="hi_IN"/>
        </w:rPr>
        <w:t xml:space="preserve"> करो जिसे उसने भेजा है। विश्वास करने का अर्थ है किसी पर भरोसा करना या उस पर विश्वास करना। इसका अनुवाद करने का एक और तरीका यीशु के बारे में तथ्यों पर भरोसा करना या उस पर विश्वास करना है। यदि कोई यीशु के बारे में तथ्यों पर विश्वास करता है, तो वह यीशु पर विश्वास करेगा या उस पर भरोसा करेगा। विश्वास के लिए उसी शब्द का प्रयोग करें जो आपने पिछले भागों में प्रयोग किया है। </w:t>
      </w:r>
      <w:r>
        <w:rPr>
          <w:lang w:val="hi_IN" w:bidi="hi_IN"/>
        </w:rPr>
        <w:t>विश्वास</w:t>
      </w:r>
      <w:r>
        <w:rPr>
          <w:lang w:val="hi_IN" w:bidi="hi_IN"/>
        </w:rPr>
        <w:t xml:space="preserve"> के बारे में अधिक जानकारी के लिए, मुख्य शब्दावली को देखें।</w:t>
      </w:r>
    </w:p>
    <w:p>
      <w:pPr/>
      <w:r>
        <w:rPr>
          <w:lang w:val="hi_IN" w:bidi="hi_IN"/>
        </w:rPr>
      </w:r>
      <w:r>
        <w:rPr>
          <w:lang w:val="hi_IN" w:bidi="hi_IN"/>
        </w:rPr>
        <w:t>"जिसे उसने भेजा है" वाक्यांश यीशु को दर्शाता है। यीशु लोगों से कह रहे हैं कि परमेश्वर का काम करने का अर्थ है यीशु पर विश्वास करना और भरोसा करना। यीशु कहता है कि उसे परमेश्वर ने भेजा है।</w:t>
      </w:r>
    </w:p>
    <w:p>
      <w:pPr/>
      <w:r>
        <w:rPr>
          <w:lang w:val="hi_IN" w:bidi="hi_IN"/>
        </w:rPr>
      </w:r>
      <w:r>
        <w:rPr>
          <w:lang w:val="hi_IN" w:bidi="hi_IN"/>
        </w:rPr>
        <w:t xml:space="preserve">फिर भीड़ ने यीशु से पूछा कि वह उन्हें कौन सा </w:t>
      </w:r>
      <w:r>
        <w:rPr>
          <w:b/>
          <w:lang w:val="hi_IN" w:bidi="hi_IN"/>
        </w:rPr>
        <w:t>चिन्ह</w:t>
      </w:r>
      <w:r>
        <w:rPr>
          <w:lang w:val="hi_IN" w:bidi="hi_IN"/>
        </w:rPr>
        <w:t xml:space="preserve"> दिखाने वाला है। चिन्ह यह बताता है कि जो बात कोई व्यक्ति कहता है वह सच है। चिन्ह के लिए उसी शब्द का प्रयोग करें जो आपने पिछले भागों में प्रयोग किया है। </w:t>
      </w:r>
      <w:r>
        <w:rPr>
          <w:lang w:val="hi_IN" w:bidi="hi_IN"/>
        </w:rPr>
        <w:t>चिन्ह</w:t>
      </w:r>
      <w:r>
        <w:rPr>
          <w:lang w:val="hi_IN" w:bidi="hi_IN"/>
        </w:rPr>
        <w:t xml:space="preserve"> के बारे में अधिक जानकारी के लिए, मुख्य शब्दावली को देखें।</w:t>
      </w:r>
    </w:p>
    <w:p>
      <w:pPr/>
      <w:r>
        <w:rPr>
          <w:lang w:val="hi_IN" w:bidi="hi_IN"/>
        </w:rPr>
      </w:r>
      <w:r>
        <w:rPr>
          <w:lang w:val="hi_IN" w:bidi="hi_IN"/>
        </w:rPr>
        <w:t xml:space="preserve">उन्होंने यीशु से कहा कि उनके पूर्वजों ने जंगल में </w:t>
      </w:r>
      <w:r>
        <w:rPr>
          <w:b/>
          <w:lang w:val="hi_IN" w:bidi="hi_IN"/>
        </w:rPr>
        <w:t>मन्ना</w:t>
      </w:r>
      <w:r>
        <w:rPr>
          <w:lang w:val="hi_IN" w:bidi="hi_IN"/>
        </w:rPr>
        <w:t xml:space="preserve"> खाया था और यह मन्ना उन्हें </w:t>
      </w:r>
      <w:r>
        <w:rPr>
          <w:b/>
          <w:lang w:val="hi_IN" w:bidi="hi_IN"/>
        </w:rPr>
        <w:t>स्वर्ग</w:t>
      </w:r>
      <w:r>
        <w:rPr>
          <w:lang w:val="hi_IN" w:bidi="hi_IN"/>
        </w:rPr>
        <w:t xml:space="preserve"> से मिला था, जहाँ परमेश्वर रहते हैं। मन्ना एक सफेद भोजन था जिसका स्वाद शहद के साथ बिस्कुट या कुरकुरी रोटी जैसा था, वह </w:t>
      </w:r>
      <w:r>
        <w:rPr>
          <w:b/>
          <w:lang w:val="hi_IN" w:bidi="hi_IN"/>
        </w:rPr>
        <w:t>सब्त</w:t>
      </w:r>
      <w:r>
        <w:rPr>
          <w:lang w:val="hi_IN" w:bidi="hi_IN"/>
        </w:rPr>
        <w:t xml:space="preserve"> के दिन को छोड़कर हर दिन जमीन पर दिखाई देता था। परमेश्वर ने इस्राएलियों को मिस्र से निकलने के बाद चालीस वर्षों तक मन्ना दिया। इब्रानी भाषा में मन्ना इस्राएलियों के प्रश्न के समान लगता है, "यह क्या है?"</w:t>
      </w:r>
    </w:p>
    <w:p>
      <w:pPr/>
      <w:r>
        <w:rPr>
          <w:lang w:val="hi_IN" w:bidi="hi_IN"/>
        </w:rPr>
      </w:r>
      <w:r>
        <w:rPr>
          <w:lang w:val="hi_IN" w:bidi="hi_IN"/>
        </w:rPr>
        <w:t xml:space="preserve">सब्त और स्वर्ग के लिए उसी शब्द का प्रयोग करें जो आपने पिछले भागों में प्रयोग किया है। </w:t>
      </w:r>
      <w:r>
        <w:rPr>
          <w:lang w:val="hi_IN" w:bidi="hi_IN"/>
        </w:rPr>
        <w:t>सब्त</w:t>
      </w:r>
      <w:r>
        <w:rPr>
          <w:lang w:val="hi_IN" w:bidi="hi_IN"/>
        </w:rPr>
        <w:t xml:space="preserve"> के दिन और </w:t>
      </w:r>
      <w:r>
        <w:rPr>
          <w:lang w:val="hi_IN" w:bidi="hi_IN"/>
        </w:rPr>
        <w:t>स्वर्ग</w:t>
      </w:r>
      <w:r>
        <w:rPr>
          <w:lang w:val="hi_IN" w:bidi="hi_IN"/>
        </w:rPr>
        <w:t xml:space="preserve"> के बारे में अधिक जानकारी के लिए, मुख्य शब्दावली को देखें।</w:t>
      </w:r>
    </w:p>
    <w:p>
      <w:pPr/>
      <w:r>
        <w:rPr>
          <w:lang w:val="hi_IN" w:bidi="hi_IN"/>
        </w:rPr>
      </w:r>
      <w:r>
        <w:rPr>
          <w:lang w:val="hi_IN" w:bidi="hi_IN"/>
        </w:rPr>
        <w:t xml:space="preserve">यहाँ रुकें और समूह में चर्चा करें कि आप </w:t>
      </w:r>
      <w:r>
        <w:rPr>
          <w:b/>
          <w:lang w:val="hi_IN" w:bidi="hi_IN"/>
        </w:rPr>
        <w:t>मन्ना</w:t>
      </w:r>
      <w:r>
        <w:rPr>
          <w:lang w:val="hi_IN" w:bidi="hi_IN"/>
        </w:rPr>
        <w:t xml:space="preserve"> के लिए किस शब्द या वाक्यांश का प्रयोग करेंगे। यदि आपने बाइबिल की किसी अन्य पुस्तक में इस शब्द का अनुवाद किया है, तो उसी शब्द का प्रयोग करें जो आपने उस पुस्तक में प्रयोग किया है। इस ऑडियो को यहाँ रोकें।</w:t>
      </w:r>
    </w:p>
    <w:p>
      <w:pPr/>
      <w:r>
        <w:rPr>
          <w:lang w:val="hi_IN" w:bidi="hi_IN"/>
        </w:rPr>
      </w:r>
      <w:r>
        <w:rPr>
          <w:lang w:val="hi_IN" w:bidi="hi_IN"/>
        </w:rPr>
        <w:t xml:space="preserve">यीशु ने भीड़ से कहा कि यह </w:t>
      </w:r>
      <w:r>
        <w:rPr>
          <w:b/>
          <w:lang w:val="hi_IN" w:bidi="hi_IN"/>
        </w:rPr>
        <w:t>मूसा</w:t>
      </w:r>
      <w:r>
        <w:rPr>
          <w:lang w:val="hi_IN" w:bidi="hi_IN"/>
        </w:rPr>
        <w:t xml:space="preserve"> नहीं था जिसने उन्हें स्वर्ग से </w:t>
      </w:r>
      <w:r>
        <w:rPr>
          <w:b/>
          <w:lang w:val="hi_IN" w:bidi="hi_IN"/>
        </w:rPr>
        <w:t>रोटी</w:t>
      </w:r>
      <w:r>
        <w:rPr>
          <w:lang w:val="hi_IN" w:bidi="hi_IN"/>
        </w:rPr>
        <w:t xml:space="preserve"> दी। मूसा पुराने नियम में यहूदियों के लिए एक महत्वपूर्ण अगुवा और भविष्यद्वक्ता था। यीशु ने कहा कि यह मेरा </w:t>
      </w:r>
      <w:r>
        <w:rPr>
          <w:b/>
          <w:lang w:val="hi_IN" w:bidi="hi_IN"/>
        </w:rPr>
        <w:t>पिता</w:t>
      </w:r>
      <w:r>
        <w:rPr>
          <w:lang w:val="hi_IN" w:bidi="hi_IN"/>
        </w:rPr>
        <w:t xml:space="preserve"> परमेश्वर है, जो तुम्हें स्वर्ग से सच्ची रोटी देता है। पिता परमेश्वर का नाम है। यीशु ने कहा कि परमेश्वर की रोटी स्वर्ग से उतरकर संसार को जीवन देती है।</w:t>
      </w:r>
    </w:p>
    <w:p>
      <w:pPr/>
      <w:r>
        <w:rPr>
          <w:lang w:val="hi_IN" w:bidi="hi_IN"/>
        </w:rPr>
      </w:r>
      <w:r>
        <w:rPr>
          <w:lang w:val="hi_IN" w:bidi="hi_IN"/>
        </w:rPr>
        <w:t>भीड़ ने यीशु से कहा कि वह उन्हें हर समय यह रोटी दे। यीशु ने कहा, "</w:t>
      </w:r>
      <w:r>
        <w:rPr>
          <w:b/>
          <w:lang w:val="hi_IN" w:bidi="hi_IN"/>
        </w:rPr>
        <w:t>जीवन की रोटी</w:t>
      </w:r>
      <w:r>
        <w:rPr>
          <w:lang w:val="hi_IN" w:bidi="hi_IN"/>
        </w:rPr>
        <w:t xml:space="preserve"> </w:t>
      </w:r>
      <w:r>
        <w:rPr>
          <w:b/>
          <w:lang w:val="hi_IN" w:bidi="hi_IN"/>
        </w:rPr>
        <w:t>मैं हूँ</w:t>
      </w:r>
      <w:r>
        <w:rPr>
          <w:lang w:val="hi_IN" w:bidi="hi_IN"/>
        </w:rPr>
        <w:t>।" परमेश्वर ने मूसा से कहा कि उसका नाम "मैं हूँ" है। यीशु यहाँ कह रहा है कि वह परमेश्वर है। भीड़ इसे स्पष्ट रूप से समझ गई होगी। जीवन की रोटी का अर्थ है अनन्त जीवन का आत्मिक स्रोत है।</w:t>
      </w:r>
    </w:p>
    <w:p>
      <w:pPr/>
      <w:r>
        <w:rPr>
          <w:lang w:val="hi_IN" w:bidi="hi_IN"/>
        </w:rPr>
      </w:r>
      <w:r>
        <w:rPr>
          <w:lang w:val="hi_IN" w:bidi="hi_IN"/>
        </w:rPr>
        <w:t xml:space="preserve">यहाँ रुकें और समूह में चर्चा करें कि आप जीवन की रोटी के लिए किस शब्द या </w:t>
      </w:r>
      <w:r>
        <w:rPr>
          <w:b/>
          <w:lang w:val="hi_IN" w:bidi="hi_IN"/>
        </w:rPr>
        <w:t>वाक्यांश</w:t>
      </w:r>
      <w:r>
        <w:rPr>
          <w:lang w:val="hi_IN" w:bidi="hi_IN"/>
        </w:rPr>
        <w:t xml:space="preserve"> का प्रयोग करेंगे। इस ऑडियो को यहाँ रोकें।</w:t>
      </w:r>
    </w:p>
    <w:p>
      <w:pPr/>
      <w:r>
        <w:rPr>
          <w:lang w:val="hi_IN" w:bidi="hi_IN"/>
        </w:rPr>
      </w:r>
      <w:r>
        <w:rPr>
          <w:lang w:val="hi_IN" w:bidi="hi_IN"/>
        </w:rPr>
        <w:t xml:space="preserve">परमेश्वर की इच्छा यह है कि यीशु को परमेश्वर द्वारा दिया गया कुछ भी न खोना पड़े, और वह उन्हें </w:t>
      </w:r>
      <w:r>
        <w:rPr>
          <w:b/>
          <w:lang w:val="hi_IN" w:bidi="hi_IN"/>
        </w:rPr>
        <w:t>अन्तिम दिन</w:t>
      </w:r>
      <w:r>
        <w:rPr>
          <w:lang w:val="hi_IN" w:bidi="hi_IN"/>
        </w:rPr>
        <w:t xml:space="preserve"> </w:t>
      </w:r>
      <w:r>
        <w:rPr>
          <w:b/>
          <w:lang w:val="hi_IN" w:bidi="hi_IN"/>
        </w:rPr>
        <w:t>जीवित करें</w:t>
      </w:r>
      <w:r>
        <w:rPr>
          <w:lang w:val="hi_IN" w:bidi="hi_IN"/>
        </w:rPr>
        <w:t>। जी उठाना मतलब फिर से जीवन देना है। अन्तिम दिन संसार के अन्त को दर्शाता है जब परमेश्वर अपनी राज्यभूमि पृथ्वी पर स्थापित करेंगे और यीशु अनन्तकाल तक शासन करेंगे।</w:t>
      </w:r>
    </w:p>
    <w:p>
      <w:pPr/>
      <w:r>
        <w:rPr>
          <w:lang w:val="hi_IN" w:bidi="hi_IN"/>
        </w:rPr>
      </w:r>
      <w:r>
        <w:rPr>
          <w:lang w:val="hi_IN" w:bidi="hi_IN"/>
        </w:rPr>
        <w:t xml:space="preserve">यहाँ रुकें और समूह के रूप में चर्चा करें कि आप </w:t>
      </w:r>
      <w:r>
        <w:rPr>
          <w:b/>
          <w:lang w:val="hi_IN" w:bidi="hi_IN"/>
        </w:rPr>
        <w:t>अन्तिम</w:t>
      </w:r>
      <w:r>
        <w:rPr>
          <w:lang w:val="hi_IN" w:bidi="hi_IN"/>
        </w:rPr>
        <w:t xml:space="preserve"> दिन के लिए किस शब्द या वाक्यांश का प्रयोग करेंगे। इस ऑडियो को यहाँ रोकें।</w:t>
      </w:r>
    </w:p>
    <w:p>
      <w:pPr/>
      <w:r>
        <w:rPr>
          <w:lang w:val="hi_IN" w:bidi="hi_IN"/>
        </w:rPr>
      </w:r>
      <w:r>
        <w:rPr>
          <w:lang w:val="hi_IN" w:bidi="hi_IN"/>
        </w:rPr>
        <w:t xml:space="preserve">यहाँ रुकें और समूह में चर्चा करें कि आप उन्हें </w:t>
      </w:r>
      <w:r>
        <w:rPr>
          <w:b/>
          <w:lang w:val="hi_IN" w:bidi="hi_IN"/>
        </w:rPr>
        <w:t>जीवित करने के लिए</w:t>
      </w:r>
      <w:r>
        <w:rPr>
          <w:lang w:val="hi_IN" w:bidi="hi_IN"/>
        </w:rPr>
        <w:t xml:space="preserve"> किस शब्द या वाक्यांश का प्रयोग करेंगे। अधिक जानकारी के लिए मुख्य शब्दावली में </w:t>
      </w:r>
      <w:r>
        <w:rPr>
          <w:lang w:val="hi_IN" w:bidi="hi_IN"/>
        </w:rPr>
        <w:t>पुनरुत्थान</w:t>
      </w:r>
      <w:r>
        <w:rPr>
          <w:lang w:val="hi_IN" w:bidi="hi_IN"/>
        </w:rPr>
        <w:t xml:space="preserve"> को देखें। यदि आपने पहले ही बाइबिल की किसी अन्य पुस्तक में इस शब्द का अनुवाद किया है, तो उसी शब्द का प्रयोग करें जिसका इस्तेमाल आपने वहाँ किया है। इस ऑडियो को यहाँ रोकें।</w:t>
      </w:r>
    </w:p>
    <w:p>
      <w:pPr/>
      <w:r>
        <w:rPr>
          <w:lang w:val="hi_IN" w:bidi="hi_IN"/>
        </w:rPr>
      </w:r>
      <w:r>
        <w:rPr>
          <w:lang w:val="hi_IN" w:bidi="hi_IN"/>
        </w:rPr>
        <w:t xml:space="preserve">वास्तव में, </w:t>
      </w:r>
      <w:r>
        <w:rPr>
          <w:b/>
          <w:lang w:val="hi_IN" w:bidi="hi_IN"/>
        </w:rPr>
        <w:t>पिता</w:t>
      </w:r>
      <w:r>
        <w:rPr>
          <w:lang w:val="hi_IN" w:bidi="hi_IN"/>
        </w:rPr>
        <w:t xml:space="preserve"> की इच्छा यह है कि जो कोई </w:t>
      </w:r>
      <w:r>
        <w:rPr>
          <w:b/>
          <w:lang w:val="hi_IN" w:bidi="hi_IN"/>
        </w:rPr>
        <w:t>पुत्र</w:t>
      </w:r>
      <w:r>
        <w:rPr>
          <w:lang w:val="hi_IN" w:bidi="hi_IN"/>
        </w:rPr>
        <w:t xml:space="preserve"> को देखता है और उस पर विश्वास करता है, उसे </w:t>
      </w:r>
      <w:r>
        <w:rPr>
          <w:b/>
          <w:lang w:val="hi_IN" w:bidi="hi_IN"/>
        </w:rPr>
        <w:t>अनन्त जीवन</w:t>
      </w:r>
      <w:r>
        <w:rPr>
          <w:lang w:val="hi_IN" w:bidi="hi_IN"/>
        </w:rPr>
        <w:t xml:space="preserve"> मिले। पुत्र यीशु का एक और नाम है। पुत्र के लिए उसी शब्द का प्रयोग करें जो आपने पिछले भागों में प्रयोग किया है। अधिक जानकारी के लिए मुख्य शब्दावली में </w:t>
      </w:r>
      <w:r>
        <w:rPr>
          <w:lang w:val="hi_IN" w:bidi="hi_IN"/>
        </w:rPr>
        <w:t>परमेश्वर का पुत्र</w:t>
      </w:r>
      <w:r>
        <w:rPr>
          <w:lang w:val="hi_IN" w:bidi="hi_IN"/>
        </w:rPr>
        <w:t xml:space="preserve"> को देखें। अनन्त जीवन का अर्थ है एक ऐसा जीवन जिसका कभी अन्त नहीं होता है। अनन्त जीवन के लिए उसी शब्द का प्रयोग करें जो आपने पिछले भागों में प्रयोग किया है। अधिक जानकारी के लिए मुख्य शब्दावली में </w:t>
      </w:r>
      <w:r>
        <w:rPr>
          <w:lang w:val="hi_IN" w:bidi="hi_IN"/>
        </w:rPr>
        <w:t>अनन्त जीवन</w:t>
      </w:r>
      <w:r>
        <w:rPr>
          <w:lang w:val="hi_IN" w:bidi="hi_IN"/>
        </w:rPr>
        <w:t xml:space="preserve"> को देखें।</w:t>
      </w:r>
      <w:r>
        <w:rPr>
          <w:lang w:val="hi_IN" w:bidi="hi_IN"/>
        </w:rPr>
      </w:r>
    </w:p>
    <w:p>
      <w:pPr>
        <w:pStyle w:val="Heading3"/>
      </w:pPr>
      <w:r>
        <w:rPr>
          <w:lang w:val="hi_IN" w:bidi="hi_IN"/>
        </w:rPr>
        <w:t>वचन बोलना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हो।</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यूहन्ना 6:41–51</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यूहन्ना 6:41–51 को सुनें और अपने मन में रखें।</w:t>
      </w:r>
    </w:p>
    <w:p>
      <w:pPr/>
      <w:r>
        <w:rPr>
          <w:lang w:val="hi_IN" w:bidi="hi_IN"/>
        </w:rPr>
      </w:r>
      <w:r>
        <w:rPr>
          <w:lang w:val="hi_IN" w:bidi="hi_IN"/>
        </w:rPr>
        <w:t>यदि सम्भव हो, तो यूहन्ना 6:41–51 का ऑडियो संस्करण तीन बार, तीन अलग-अलग अनुवादों में सुनें। 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w:t>
      </w:r>
    </w:p>
    <w:p>
      <w:pPr>
        <w:pStyle w:val="ListBullet"/>
        <w:spacing w:line="240" w:lineRule="auto"/>
        <w:ind w:left="720"/>
      </w:pPr>
      <w:r>
        <w:rPr>
          <w:lang w:val="hi_IN" w:bidi="hi_IN"/>
        </w:rPr>
      </w:r>
      <w:r>
        <w:rPr>
          <w:lang w:val="hi_IN" w:bidi="hi_IN"/>
        </w:rPr>
        <w:t>आपको इस भाग में क्या अच्छा नहीं लगा या क्या समझ नहीं आया?</w:t>
      </w:r>
    </w:p>
    <w:p>
      <w:pPr>
        <w:pStyle w:val="ListBullet"/>
        <w:spacing w:line="240" w:lineRule="auto"/>
        <w:ind w:left="720"/>
      </w:pPr>
      <w:r>
        <w:rPr>
          <w:lang w:val="hi_IN" w:bidi="hi_IN"/>
        </w:rPr>
      </w:r>
      <w:r>
        <w:rPr>
          <w:lang w:val="hi_IN" w:bidi="hi_IN"/>
        </w:rPr>
        <w:t>यह भाग हमें परमेश्वर या यीशु के बारे में क्या बताता है?</w:t>
      </w:r>
    </w:p>
    <w:p>
      <w:pPr>
        <w:pStyle w:val="ListBullet"/>
        <w:spacing w:line="240" w:lineRule="auto"/>
        <w:ind w:left="720"/>
      </w:pPr>
      <w:r>
        <w:rPr>
          <w:lang w:val="hi_IN" w:bidi="hi_IN"/>
        </w:rPr>
      </w:r>
      <w:r>
        <w:rPr>
          <w:lang w:val="hi_IN" w:bidi="hi_IN"/>
        </w:rPr>
        <w:t>यह भाग हमें लोगों के बारे में क्या बताता है?</w:t>
      </w:r>
    </w:p>
    <w:p>
      <w:pPr>
        <w:pStyle w:val="ListBullet"/>
        <w:spacing w:line="240" w:lineRule="auto"/>
        <w:ind w:left="720"/>
      </w:pPr>
      <w:r>
        <w:rPr>
          <w:lang w:val="hi_IN" w:bidi="hi_IN"/>
        </w:rPr>
      </w:r>
      <w:r>
        <w:rPr>
          <w:lang w:val="hi_IN" w:bidi="hi_IN"/>
        </w:rPr>
        <w:t>यह भाग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यूहन्ना 6:41–51 का ऑडियो संस्करण सबसे आसानी से समझ में आने वाले अनुवाद में सुनें।</w:t>
      </w:r>
    </w:p>
    <w:p>
      <w:pPr/>
      <w:r>
        <w:rPr>
          <w:lang w:val="hi_IN" w:bidi="hi_IN"/>
        </w:rPr>
      </w:r>
      <w:r>
        <w:rPr>
          <w:lang w:val="hi_IN" w:bidi="hi_IN"/>
        </w:rPr>
        <w:t>पिछली कहानी में, यीशु ने अपने बारे में कहा था कि वह जीवन की रोटी है। इस कहानी में, यीशु आगे भी अपने आपको जीवन की रोटी कहता रहेगा।</w:t>
      </w:r>
    </w:p>
    <w:p>
      <w:pPr/>
      <w:r>
        <w:rPr>
          <w:lang w:val="hi_IN" w:bidi="hi_IN"/>
        </w:rPr>
      </w:r>
      <w:r>
        <w:rPr>
          <w:lang w:val="hi_IN" w:bidi="hi_IN"/>
        </w:rPr>
        <w:t>कहानी की शुरुआत यहूदियों के यीशु के बारे में कुड़कुड़ाने से होती है। यीशु के यहाँ सिखाना शुरू करने के बाद यह पहली बार था कि यहूदी लोग बोले। यीशु कफरनहूम के एक आराधनालय में भीड़ से बात कर रहा है, और शायद वे सभी यहूदी थे। लेकिन पहले की तरह, यहाँ यहूदी शायद धार्मिक अगुवों या यहूदी धर्म के अगुवों को दर्शाते हैं। इन यहूदियों ने यीशु के बारे में कुड़कुड़ाया या शिकायत की। इसका अर्थ है कि उन्होंने दिखाया कि जब यीशु ने कहा, "मैं वह रोटी हूँ जो स्वर्ग से उतरी है।" यहूदियों ने एक-दूसरे से एक प्रश्न पूछा, "क्या यह यूसुफ का पुत्र यीशु नहीं है, जिसके पिता और माता को हम जानते हैं? अब वह कैसे कह सकता है कि, 'मैं स्वर्ग से उतरा हूँ'?" यहूदी इस प्रश्न का उत्तर जानते थे। उन्होंने यह प्रश्न इसलिए पूछा क्योंकि वे यीशु की बात पर विश्वास नहीं कर पा रहे थे। स्वर्ग वह स्थान है जहाँ परमेश्वर रहते हैं। यीशु अपने माता-पिता से पैदा हुआ था और यहूदी उसके माता-पिता को जानते थे। इसलिए उन्होंने सोचा कि जब यीशु ने कहा कि वह स्वर्ग से आया है तो उन्होंने सोचा कि यीशु सच नहीं बता रहा है। फिर, यीशु ने यहूदियों से कहा कि वे आपस में उसके बारे में शिकायत न करें।</w:t>
      </w:r>
    </w:p>
    <w:p>
      <w:pPr/>
      <w:r>
        <w:rPr>
          <w:lang w:val="hi_IN" w:bidi="hi_IN"/>
        </w:rPr>
      </w:r>
      <w:r>
        <w:rPr>
          <w:lang w:val="hi_IN" w:bidi="hi_IN"/>
        </w:rPr>
        <w:t xml:space="preserve">यहाँ रुकें और समूह के रूप में </w:t>
      </w:r>
      <w:r>
        <w:rPr>
          <w:lang w:val="hi_IN" w:bidi="hi_IN"/>
        </w:rPr>
        <w:t>रोटी</w:t>
      </w:r>
      <w:r>
        <w:rPr>
          <w:lang w:val="hi_IN" w:bidi="hi_IN"/>
        </w:rPr>
        <w:t xml:space="preserve"> के चित्र को देखें। इस ऑडियो को यहाँ रोकें।</w:t>
      </w:r>
    </w:p>
    <w:p>
      <w:pPr/>
      <w:r>
        <w:rPr>
          <w:lang w:val="hi_IN" w:bidi="hi_IN"/>
        </w:rPr>
      </w:r>
      <w:r>
        <w:rPr>
          <w:lang w:val="hi_IN" w:bidi="hi_IN"/>
        </w:rPr>
        <w:t>इसके अलावा, समूह में इस प्रश्न पर चर्चा करें: आपकी संस्कृति में लोग कैसे दिखाते हैं कि वे असहमत हैं या किसी व्यक्ति की बात से वे खुश नहीं हैं?</w:t>
      </w:r>
    </w:p>
    <w:p>
      <w:pPr/>
      <w:r>
        <w:rPr>
          <w:lang w:val="hi_IN" w:bidi="hi_IN"/>
        </w:rPr>
      </w:r>
      <w:r>
        <w:rPr>
          <w:lang w:val="hi_IN" w:bidi="hi_IN"/>
        </w:rPr>
        <w:t>यीशु ने यह भी कहा कि कोई भी उसके पास नहीं आ सकता जब तक कि पिता जिसने उसे भेजा है, उसे यीशु ओर न खींचे। पिता परमेश्वर को दर्शाता है। यूहन्ना के सुसमाचार में, यीशु नियमित रूप से परमेश्वर को "पिता" कहता है। यीशु ने कहा कि पिता की सहायता के बिना, कोई भी व्यक्ति यीशु में आकर उस पर विश्वास नहीं कर सकता है। लेकिन जो व्यक्ति यीशु के पास आता है वह परमेश्वर के साथ जीवन के योग्य हो जाता है। इसलिए, यीशु उसे अन्तिम दिन या न्याय के समय जिलाएगा, ताकि वह सदा परमेश्वर के साथ रहे।</w:t>
      </w:r>
    </w:p>
    <w:p>
      <w:pPr/>
      <w:r>
        <w:rPr>
          <w:lang w:val="hi_IN" w:bidi="hi_IN"/>
        </w:rPr>
      </w:r>
      <w:r>
        <w:rPr>
          <w:lang w:val="hi_IN" w:bidi="hi_IN"/>
        </w:rPr>
        <w:t>फिर यीशु ने कुछ ऐसा कहा जो भविष्यद्वक्ताओं में लिखा है। उस समय यहूदी मानते थे कि पुराने नियम के भविष्यद्वक्ताओं ने न केवल परमेश्वर के वचनों की घोषणा की, बल्कि उन्होंने उन्हें लिखा भी था। भविष्यद्वक्ताओं ने जो लेख लिखे थे, उन्हें "भविष्यद्वक्ता" कहा जाता था। यीशु ने सोचा कि यदि वह भविष्यद्वक्ताओं के शब्दों का प्रयोग करता है, तो यह यहूदियों को मनाने में सहायता करेगा क्योंकि यहूदी मानते थे कि भविष्यद्वक्ताओं के लेख उनके पवित्रशास्त्र का हिस्सा हैं। यीशु ने कहा कि भविष्यद्वक्ताओं के अनुसार, परमेश्वर अपने लोगों को सिखाएगा। यीशु ने यह भी कहा कि जो कोई पिता से सुना और उससे सीखता है, वे यीशु की आज्ञा मानते हैं और उस पर विश्वास करते हैं। इस तरह पिता लोगों को यीशु के पास आने में सहायता करता है। लेकिन यीशु तुरन्त स्पष्ट करते हैं कि पिता से सुनने और सीखने का यह अर्थ नहीं है कि उन्होंने पिता को देखा है। केवल एक व्यक्ति ने पिता को देखा है, और वह यीशु है जो पिता के पास से आया है, लेकिन यहाँ यीशु उन्हें नहीं बताता कि वह वही है। फिर यीशु ने लोगों से कुछ बातें कहीं, ताकि वे उस महत्वपूर्ण बात को सुनने के लिए तैयार हो जाएँ जो वह कहने वाला था। यीशु ने कहा, "जो कोई विश्वास करता है, उसे अनन्त जीवन मिलता है।" अनन्त जीवन उस जीवन को दर्शाता है जो यीशु उस व्यक्ति को देता है जो उस पर विश्वास करता है। जिस व्यक्ति को अनन्त जीवन मिला है, वह मरने के बाद फिर से जी उठेगा ताकि वह हमेशा परमेश्वर के साथ रह सके। यीशु कहते हैं कि जो लोग उसकी बातों पर विश्वास करते हैं, उन्हें अनन्त जीवन मिलता है।</w:t>
      </w:r>
    </w:p>
    <w:p>
      <w:pPr/>
      <w:r>
        <w:rPr>
          <w:lang w:val="hi_IN" w:bidi="hi_IN"/>
        </w:rPr>
      </w:r>
      <w:r>
        <w:rPr>
          <w:lang w:val="hi_IN" w:bidi="hi_IN"/>
        </w:rPr>
        <w:t>यहाँ रुकें और समूह में इस प्रश्न पर चर्चा करें: आपकी संस्कृति में लोग अनन्त जीवन या ऐसे जीवन के बारे में कैसे कल्पना करते हैं जिसका कभी अन्त न होगा? इस ऑडियो को यहाँ रोकें।</w:t>
      </w:r>
    </w:p>
    <w:p>
      <w:pPr/>
      <w:r>
        <w:rPr>
          <w:lang w:val="hi_IN" w:bidi="hi_IN"/>
        </w:rPr>
      </w:r>
      <w:r>
        <w:rPr>
          <w:lang w:val="hi_IN" w:bidi="hi_IN"/>
        </w:rPr>
        <w:t>यीशु ने समझाया कि पिता लोगों को अपने पास आने में सहायता करता है, जैसा कि भविष्यद्वक्ताओं में लिखा है, और जो उसके पास आएगा उसे अनन्त जीवन मिलेगा, यीशु उन्हें फिर से कहते हैं कि वह जीवन की रोटी है। जब यीशु ने यह कहा, तो वह उस "मैं हूँ" कथन को दोहरा रहा था जिसका उल्लेख उसने पिछली कहानी में किया था। यह "मैं हूँ" उसके सुनने वालों को पुराने नियम में परमेश्वर के नाम की याद दिलाता है। यीशु उन वचनों का प्रयोग कर रहा है जो परमेश्वर पिता ने तब प्रयोग किए थे जब उसने मूसा को अपना नाम बताया था "मैं हूँ"। जब यीशु ने कहा "मैं जीवन की रोटी हूँ" तो वह अपने आप की तुलना रोटी से कर रहा था। यीशु के समय में रोटी एक सामान्य भोजन था। ज्यादातर लोग, विशेष रूप से गरीब लोग हर समय रोटी खाते हैं। रोटी वह भोजन था जो लोगों को जीवन देता था, खासकर गरीबों को। जैसे रोटी जीवन देती है, वैसे ही वह भी जीवन देता है। फिर उसने कहा कि उनके पूर्वजों ने जंगल में मन्ना खाया, फिर भी वे मर गए। जंगल या रेगिस्तान वह जगह है जहाँ बहुत कम बारिश होती है, इसलिए वहाँ सूखा रहता है। कोई भी लोग या पशु बिना पानी के रेगिस्तान में जीवित नहीं रह सकते थे, इसलिए आमतौर पर वहाँ कोई भी नहीं रहता था। यहाँ, यीशु उन्हें उनके पूर्वजों के बारे में उस कहानी की याद दिलाते थे जो यहूदी पवित्रशास्त्र में भी दर्ज है। उस कहानी में, इस्राएली उस देश की ओर जा रहे थे जो परमेश्वर ने उन्हें देने की प्रतिज्ञा की थी। जब वे जंगल में थे, तब परमेश्वर ने स्वर्ग से रोटी भेजी, ताकि उन्हें भूख न लगे। लोगों ने इस रोटी को स्वर्ग से आया हुआ मन्ना कहा। मन्ना ने उन्हें भोजन दिया ताकि वे भूखे न रहें, लेकिन फिर भी उनके पूर्वज मर गए। इसका अर्थ है कि मन्ना लोगों को अनन्त जीवन नहीं दे सकता था। लेकिन यीशु जो जीवन देता है वह ऐसा जीवन है जिसका कभी अन्त न होगा।</w:t>
      </w:r>
    </w:p>
    <w:p>
      <w:pPr/>
      <w:r>
        <w:rPr>
          <w:lang w:val="hi_IN" w:bidi="hi_IN"/>
        </w:rPr>
      </w:r>
      <w:r>
        <w:rPr>
          <w:lang w:val="hi_IN" w:bidi="hi_IN"/>
        </w:rPr>
        <w:t>जिस तरह पुराने समय में मन्ना स्वर्ग से आया था, उसी तरह यीशु स्वर्ग से आई जीवन की रोटी है जो उसे स्वीकार करता है, वह कभी न मरेगा। जिस तरह लोग रोटी खाते हैं ताकि उन्हें जीवन मिले और वे जीवित रहें, उसी तरह यीशु कहता है कि लोग उसे ग्रहण करें ताकि वे अनन्त जीवन पाएँ। याद रखें कि यीशु केवल अपने आप की तुलना रोटी से कर रहा है। इसलिए, यीशु वास्तव में यह नहीं कह रहा है कि लोगों को उसे मार डालना चाहिए और उसके शरीर को खाना चाहिए। इसके बजाय, रोटी खाना या यीशु को खाना, यह कहने का एक और तरीका है कि लोगों को उस पर विश्वास करना चाहिए। परमेश्वर ने यीशु को इसलिए भेजा ताकि लोग उस पर विश्वास करें। जो लोग यीशु पर विश्वास नहीं करेंगे, परमेश्वर उन्हें अनन्त जीवन नहीं देकर दण्ड देगा। इसके परिणामस्वरूप, वे हमेशा मरे हुए रहेंगे। यीशु आगे कहता है और फिर कहता है कि वह जीवन की रोटी है जो स्वर्ग से उतरी है। जो कोई यह रोटी खाता है या उस पर विश्वास करता है, वह अनन्त जीवन पाएगा। यीशु कहता है कि जो रोटी वह संसार के जीवन के लिए देगा वह उसका शरीर है। यहाँ यीशु उस बलिदान की बात कर रहा है जो वह करेगा, जहाँ वह क्रूस पर मरकर संसार के सभी लोगों के लिए अपना जीवन देगा। यह एक ऐसी घटना है जो बाद में सुसमाचार की समाप्ति में होगी। यीशु यहाँ इसे समझाता नहीं है। यही कारण है कि यहूदी उलझन में रहेंगे और कुड़कुड़ाते होंगे।</w:t>
      </w:r>
      <w:r>
        <w:rPr>
          <w:lang w:val="hi_IN" w:bidi="hi_IN"/>
        </w:rPr>
      </w:r>
    </w:p>
    <w:p>
      <w:pPr>
        <w:pStyle w:val="Heading3"/>
      </w:pPr>
      <w:r>
        <w:rPr>
          <w:lang w:val="hi_IN" w:bidi="hi_IN"/>
        </w:rPr>
        <w:t>घटनाओं को समझाना</w:t>
      </w:r>
    </w:p>
    <w:p>
      <w:pPr/>
      <w:r>
        <w:rPr>
          <w:lang w:val="hi_IN" w:bidi="hi_IN"/>
        </w:rPr>
      </w:r>
      <w:r>
        <w:rPr>
          <w:lang w:val="hi_IN" w:bidi="hi_IN"/>
        </w:rPr>
        <w:t>यूहन्ना 6:41–51 का ऑडियो संस्करण सबसे आसानी से समझ में आने वाले अनुवाद में सुनें।</w:t>
      </w:r>
    </w:p>
    <w:p>
      <w:pPr/>
      <w:r>
        <w:rPr>
          <w:lang w:val="hi_IN" w:bidi="hi_IN"/>
        </w:rPr>
      </w:r>
      <w:r>
        <w:rPr>
          <w:lang w:val="hi_IN" w:bidi="hi_IN"/>
        </w:rPr>
        <w:t>इस चरण में, समूह इस भाग के दृश्यों, परिवेश और पात्रों को परिभाषित करेगा। फिर समूह इस भाग को कल्पांकित करने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यहूदियों ने यीशु के बारे में कुड़कुड़ाया या शिकायत की क्योंकि उसने कहा था कि वह जीवन की रोटी है।</w:t>
      </w:r>
    </w:p>
    <w:p>
      <w:pPr/>
      <w:r>
        <w:rPr>
          <w:lang w:val="hi_IN" w:bidi="hi_IN"/>
        </w:rPr>
      </w:r>
      <w:r>
        <w:rPr>
          <w:b/>
          <w:lang w:val="hi_IN" w:bidi="hi_IN"/>
        </w:rPr>
        <w:t>दूसरे दृश्य में:</w:t>
      </w:r>
      <w:r>
        <w:rPr>
          <w:lang w:val="hi_IN" w:bidi="hi_IN"/>
        </w:rPr>
        <w:t xml:space="preserve"> यीशु ने कहा कि पिता लोगों को सिखाता है ताकि वे सीखें और यीशु पर विश्वास करें, जैसा कि भविष्यद्वक्ताओं ने कहा है। जो यीशु पर विश्वास करता है उसे कभी न खत्म होने वाला जीवन मिलेगा।</w:t>
      </w:r>
    </w:p>
    <w:p>
      <w:pPr/>
      <w:r>
        <w:rPr>
          <w:lang w:val="hi_IN" w:bidi="hi_IN"/>
        </w:rPr>
      </w:r>
      <w:r>
        <w:rPr>
          <w:b/>
          <w:lang w:val="hi_IN" w:bidi="hi_IN"/>
        </w:rPr>
        <w:t>तीसरे दृश्य में:</w:t>
      </w:r>
      <w:r>
        <w:rPr>
          <w:lang w:val="hi_IN" w:bidi="hi_IN"/>
        </w:rPr>
        <w:t xml:space="preserve"> यीशु फिर से कहता है कि वह जीवन की रोटी है। जो लोग उसका माँस खाते हैं, वे अनन्त जीवन पाएँगे। </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परमेश्वर पिता</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यहूदी या यहूदी अगुवे</w:t>
      </w:r>
    </w:p>
    <w:p>
      <w:pPr>
        <w:pStyle w:val="ListBullet"/>
        <w:spacing w:line="240" w:lineRule="auto"/>
        <w:ind w:left="720"/>
      </w:pPr>
      <w:r>
        <w:rPr>
          <w:lang w:val="hi_IN" w:bidi="hi_IN"/>
        </w:rPr>
      </w:r>
      <w:r>
        <w:rPr>
          <w:lang w:val="hi_IN" w:bidi="hi_IN"/>
        </w:rPr>
        <w:t>चेले</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अगली कहानी बताती है कि यीशु और यहूदी कफरनहूम के एक आराधनालय में यह बातचीत कर रहे थे। इसका अर्थ है कि आसपास अन्य यहूदी लोग थे जब वे चर्चा कर रहे थे। लेकिन इस कहानी में सबसे महत्वपूर्ण बात यीशु के वचन हैं। इसलिए यह सुनिश्चित करें कि आप यीशु के वचनों पर ध्यान केंद्रित करें। "यहूदी" शायद यहूदी अगुवों की बात कर रहे हैं।</w:t>
      </w:r>
    </w:p>
    <w:p>
      <w:pPr/>
      <w:r>
        <w:rPr>
          <w:lang w:val="hi_IN" w:bidi="hi_IN"/>
        </w:rPr>
      </w:r>
      <w:r>
        <w:rPr>
          <w:lang w:val="hi_IN" w:bidi="hi_IN"/>
        </w:rPr>
        <w:t>पिछली और अगली कहानियाँ यह भी दिखाती हैं कि जब यीशु यहाँ यहूदियों से बात कर रहा था तो चेले मौजूद थे। वे कहानी में कुछ नहीं करते, लेकिन वे मौजूद हैं, और वे यीशु की बातें सुन रहे हैं।</w:t>
      </w:r>
    </w:p>
    <w:p>
      <w:pPr/>
      <w:r>
        <w:rPr>
          <w:lang w:val="hi_IN" w:bidi="hi_IN"/>
        </w:rPr>
      </w:r>
      <w:r>
        <w:rPr>
          <w:lang w:val="hi_IN" w:bidi="hi_IN"/>
        </w:rPr>
        <w:t>पहले दृश्य में, यहूदी (या यहूदी अगुवे) यीशु के बारे में शिकायत कर रहे हैं। इसका अर्थ है कि वे दिखाएँगे कि वे उस बात पर विश्वास नहीं करते हैं जो यीशु कह रहा था। वे यीशु के शब्दों को दोहराएँगे जब उसने कहा, "मैं वह रोटी हूँ जो स्वर्ग से उतरी है।" वे आपस में भी कहेंगे, "क्या यह यीशु नहीं है, जो यूसुफ का पुत्र है, जिसके पिता और माता को हम जानते हैं? अब वह कैसे कह सकता है कि, 'मैं स्वर्ग से उतरा हूँ'?" यीशु यहूदियों से कहेगा कि वे आपस में कुड़कुड़ाना बंद करें।</w:t>
      </w:r>
    </w:p>
    <w:p>
      <w:pPr/>
      <w:r>
        <w:rPr>
          <w:lang w:val="hi_IN" w:bidi="hi_IN"/>
        </w:rPr>
      </w:r>
      <w:r>
        <w:rPr>
          <w:lang w:val="hi_IN" w:bidi="hi_IN"/>
        </w:rPr>
        <w:t>दूसरे दृश्य में, यीशु ने कहा कि पिता की सहायता के बिना कोई भी उसके पास नहीं आ सकता। जो व्यक्ति यीशु के पास आता है, यदि वह मर भी जाए तो यीशु उसे न्याय के दिन फिर से जिलाएगा। फिर वह हमेशा के लिए परमेश्वर के साथ होगा। फिर यीशु ने कहा कि यह भविष्यद्वक्ताओं में लिखा है कि परमेश्वर लोगों को सिखाएगा। जो लोग पिता की बात सुनते हैं और उससे सीखते हैं वे यीशु के पास आते हैं। इस तरह परमेश्वर लोगों को यीशु के पास आने में सहायता करता है। लेकिन यीशु स्पष्ट करता है कि इसका अर्थ यह नहीं है कि लोगों ने पिता को देखा है। केवल एक व्यक्ति ने पिता को देखा है और यह यीशु है जो परमेश्वर की ओर से है। केवल यीशु ने परमेश्वर पिता को देखा है। यीशु ने कहा कि केवल एक व्यक्ति ने परमेश्वर को देखा है। हालाँकि यीशु ने यह नहीं कहा कि वह कौन है, लेकिन वह वास्तव में अपने आप का उल्लेख कर रहा है। यीशु एकमात्र वह व्यक्ति था जिसने परमेश्वर को देखा है। जो लोग परमेश्वर से सीखते हैं वे असल में उन्हें देख नहीं पाते। इसलिए, यह दिखाना महत्वपूर्ण है कि जब परमेश्वर पिता लोगों को सिखा रहा है और लोगों को यीशु पर विश्वास करने में सहायता कर रहा है, तो लोग परमेश्वर को नहीं देख रहे हैं। फिर यीशु एक ऐसी अभिव्यक्ति का प्रयोग करता है जो सुनने वालों का ध्यान आकर्षित करती है क्योंकि वह कुछ बहुत महत्वपूर्ण कहने वाला है। उसने कहा, "जो कोई विश्वास करता है, उसे अनन्त जीवन मिलता है।"</w:t>
      </w:r>
    </w:p>
    <w:p>
      <w:pPr/>
      <w:r>
        <w:rPr>
          <w:lang w:val="hi_IN" w:bidi="hi_IN"/>
        </w:rPr>
      </w:r>
      <w:r>
        <w:rPr>
          <w:lang w:val="hi_IN" w:bidi="hi_IN"/>
        </w:rPr>
        <w:t>तीसरे दृश्य में, यीशु फिर से अपने आप को जीवन की रोटी बताता है। इसका अर्थ है कि रोटी की तरह जो जीवन देती है, यीशु भी जीवन देता है। वह अपने आप की तुलना उस मन्ना से भी करता है जो यहूदियों के पूर्वजों ने जंगल में खाया था। यीशु यहूदियों को इस कहानी की याद दिलाएगा और उन्हें बताएगा कि भले ही उनके पूर्वजों ने मन्ना खाया, फिर भी वे मर गए। कहानी में यह नहीं कहा गया है कि यीशु ने अपनी ओर इशारा किया, लेकिन शायद आप यह कह सकते हैं कि यीशु ने अपनी ओर इशारा किया था जब उसने कहा, "</w:t>
      </w:r>
      <w:r>
        <w:rPr>
          <w:b/>
          <w:lang w:val="hi_IN" w:bidi="hi_IN"/>
        </w:rPr>
        <w:t>यह</w:t>
      </w:r>
      <w:r>
        <w:rPr>
          <w:lang w:val="hi_IN" w:bidi="hi_IN"/>
        </w:rPr>
        <w:t xml:space="preserve"> वह रोटी है जो स्वर्ग से उतरती है ताकि कोई इसे खाए और मरे नहीं।" यह दिखाने में सहायता कर सकता है कि यीशु जब वह उस रोटी के बारे में बात करता है जो स्वर्ग से आती है। यीशु बोलना जारी रखता है और कहता है कि जो कोई उसे खाता है, वह अनन्त जीवन पाएँगा। याद रखें कि यीशु केवल अपने आप की तुलना रोटी से कर रहा है। जब यीशु ने कहा कि लोगों को उसे खाना चाहिए, तो उसका असली अर्थ यह था कि लोग उस पर विश्वास करें, लेकिन यहाँ यीशु इस बात को साफ़-साफ़ नहीं समझाता। फिर यीशु कहेगा कि जो जीवन की रोटी वह संसार को देगा, वह उसका अपना शरीर है। जब यीशु यह कहता है तो शायद फिर से अपनी ओर इशारा कर रहा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प्रयोग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यूहन्ना 6:41–51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कहानी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परमेश्वर पिता</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यहूदी या यहूदी अगुवे</w:t>
      </w:r>
    </w:p>
    <w:p>
      <w:pPr>
        <w:pStyle w:val="ListBullet"/>
        <w:spacing w:line="240" w:lineRule="auto"/>
        <w:ind w:left="720"/>
      </w:pPr>
      <w:r>
        <w:rPr>
          <w:lang w:val="hi_IN" w:bidi="hi_IN"/>
        </w:rPr>
      </w:r>
      <w:r>
        <w:rPr>
          <w:lang w:val="hi_IN" w:bidi="hi_IN"/>
        </w:rPr>
        <w:t>यीशु के चेले</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पूरी कहानी का अभिनय करें। इस कहानी के संवाद, घटनाओं के क्रम, रूपरेखा और उसकी गति पर ध्यान दें। सुनिश्चित करें कि अभिनय करते समय, कहानी का कोई महत्वपूर्ण या कठिन भाग छूट न जाए। कहानी के हर भाग को याद रखने में एक-दूसरे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बिन्दुओं पर, अभिनय को रोककर उस पात्र की भूमिका निभाने वाले व्यक्ति से पूछें "आप क्या महसूस कर रहे हैं या क्या सोच रहे हैं?" पात्र की भूमिका निभाने वाले व्यक्ति को यह जवाब देना चाहिए कि अगर वह उस पात्र की जगह होता तो वह क्या महसूस करता या क्या सोचता। फिर नाटक को फिर से शुरू करें।</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पहले दृश्य में, यहूदी यीशु के बारे में कुड़कुड़ाए या शिकायत की क्योंकि उसने कहा था कि वह जीवन की रोटी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यहूदियों की भूमिका निभाने वाले व्यक्ति से पूछें, "आप क्या महसूस कर रहे हैं या क्या सोच रहे हैं?" लोग इस तरह उत्तर दे सकते हैं, “मैं उलझन में हूँ। यीशु क्यों कहता है कि वह रोटी है?" या "निश्चय ही यीशु पागल है। स्वर्ग वह स्थान है जहाँ परमेश्वर रहता है। लेकिन वह यहाँ पैदा हुआ था, और हम उसके माता-पिता को जानते हैं। वह कैसे कह सकता है कि वह स्वर्ग से आया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दूसरे दृश्य में, यीशु कहता है कि पिता लोगों को सिखा रहा है ताकि वे यीशु में सीखें और उस पर विश्वास करें, जैसा कि भविष्यद्वक्ताओं ने कहा था। जो यीशु पर विश्वास करता है उसे अनन्त जीवन मिलेगा।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उस व्यक्ति से पूछें जो पिता की भूमिका निभाता है, "आप क्या महसूस कर रहे हैं या क्या सोच रहे हैं?" वह व्यक्ति इस तरह उत्तर दे सकता है, "मैं लोगों को अपने पुत्र यीशु के बारे में सिखाऊँगा ताकि वे उस पर विश्वास करें" या "मेरी सहायता के बिना, कोई भी मेरे पुत्र यीशु के पास नहीं आ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 xml:space="preserve">तीसरे दृश्य में, यीशु फिर से कहता है कि वह जीवन की रोटी है। जो लोग उसका माँस खाते हैं, वे अनन्त जीवन पाएँगे। </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यीशु की भूमिका निभा रहे व्यक्ति से पूछें, "आप क्या महसूस कर रहे हैं या क्या सोच रहे हैं?" वह व्यक्ति इस तरह उत्तर दे सकता है, "मुझे आशा है कि यहूदी मुझ पर विश्वास करेंगे, ताकि वे युग-युग रहें, न कि उनके पूर्वजों की तरह जो मन्ना खाने के बाद भी मर गए" या "जिस रोटी के बारे में मैं बात कर रहा हूँ वह मेरा माँस या मेरा शरीर है। मैं अपना जीवन संसार के लोगों को दूँगा। मुझे आशा है कि वे मुझ पर विश्वास करें।"</w:t>
      </w:r>
      <w:r>
        <w:rPr>
          <w:lang w:val="hi_IN" w:bidi="hi_IN"/>
        </w:rPr>
      </w:r>
    </w:p>
    <w:p>
      <w:pPr>
        <w:pStyle w:val="Heading3"/>
      </w:pPr>
      <w:r>
        <w:rPr>
          <w:lang w:val="hi_IN" w:bidi="hi_IN"/>
        </w:rPr>
        <w:t>आवश्यक जानकारी</w:t>
      </w:r>
    </w:p>
    <w:p>
      <w:pPr/>
      <w:r>
        <w:rPr>
          <w:lang w:val="hi_IN" w:bidi="hi_IN"/>
        </w:rPr>
      </w:r>
      <w:r>
        <w:rPr>
          <w:lang w:val="hi_IN" w:bidi="hi_IN"/>
        </w:rPr>
        <w:t>यूहन्ना 6:41–51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यीशु ने कहा, "</w:t>
      </w:r>
      <w:r>
        <w:rPr>
          <w:b/>
          <w:lang w:val="hi_IN" w:bidi="hi_IN"/>
        </w:rPr>
        <w:t>मैं</w:t>
      </w:r>
      <w:r>
        <w:rPr>
          <w:lang w:val="hi_IN" w:bidi="hi_IN"/>
        </w:rPr>
        <w:t xml:space="preserve"> वह </w:t>
      </w:r>
      <w:r>
        <w:rPr>
          <w:b/>
          <w:lang w:val="hi_IN" w:bidi="hi_IN"/>
        </w:rPr>
        <w:t>रोटी</w:t>
      </w:r>
      <w:r>
        <w:rPr>
          <w:lang w:val="hi_IN" w:bidi="hi_IN"/>
        </w:rPr>
        <w:t xml:space="preserve"> हूँ जो </w:t>
      </w:r>
      <w:r>
        <w:rPr>
          <w:b/>
          <w:lang w:val="hi_IN" w:bidi="hi_IN"/>
        </w:rPr>
        <w:t>स्वर्ग</w:t>
      </w:r>
      <w:r>
        <w:rPr>
          <w:lang w:val="hi_IN" w:bidi="hi_IN"/>
        </w:rPr>
        <w:t xml:space="preserve"> से उतरी है।" "मैं हूँ" शब्द महत्वपूर्ण हैं। ये शब्द यहूदी सुनने वालों को पुराने नियम में परमेश्वर के नाम की याद दिलाते हैं। परमेश्वर ने मूसा से कहा कि उसका नाम "मैं हूँ" है। जब यीशु कहता है "मैं हूँ," तो वह कह रहा है कि वह परमेश्वर है। </w:t>
      </w:r>
      <w:r>
        <w:rPr>
          <w:b/>
          <w:lang w:val="hi_IN" w:bidi="hi_IN"/>
        </w:rPr>
        <w:t>मैं हूँ</w:t>
      </w:r>
      <w:r>
        <w:rPr>
          <w:lang w:val="hi_IN" w:bidi="hi_IN"/>
        </w:rPr>
        <w:t xml:space="preserve"> के बारे में अधिक जानकारी के लिए मुख्य शब्दावली देखें। </w:t>
      </w:r>
      <w:r>
        <w:rPr>
          <w:b/>
          <w:lang w:val="hi_IN" w:bidi="hi_IN"/>
        </w:rPr>
        <w:t>रोटी</w:t>
      </w:r>
      <w:r>
        <w:rPr>
          <w:lang w:val="hi_IN" w:bidi="hi_IN"/>
        </w:rPr>
        <w:t xml:space="preserve"> सबसे सामान्य भोजन था जो लोग उस समय खाते थे। </w:t>
      </w:r>
      <w:r>
        <w:rPr>
          <w:b/>
          <w:lang w:val="hi_IN" w:bidi="hi_IN"/>
        </w:rPr>
        <w:t>स्वर्ग</w:t>
      </w:r>
      <w:r>
        <w:rPr>
          <w:lang w:val="hi_IN" w:bidi="hi_IN"/>
        </w:rPr>
        <w:t xml:space="preserve"> वह स्थान है जहाँ परमेश्वर रहते हैं। रोटी और स्वर्ग शब्दों का अनुवाद उसी तरह करें जैसे आपने पहले किया है। </w:t>
      </w:r>
      <w:r>
        <w:rPr>
          <w:lang w:val="hi_IN" w:bidi="hi_IN"/>
        </w:rPr>
        <w:t>स्वर्ग</w:t>
      </w:r>
      <w:r>
        <w:rPr>
          <w:lang w:val="hi_IN" w:bidi="hi_IN"/>
        </w:rPr>
        <w:t xml:space="preserve"> के बारे में अधिक जानकारी के लिए, आप मुख्य शब्दावली को देख सकते हैं। जब यीशु ने कहा कि वह रोटी है जो स्वर्ग से उतरी है, तो </w:t>
      </w:r>
      <w:r>
        <w:rPr>
          <w:b/>
          <w:lang w:val="hi_IN" w:bidi="hi_IN"/>
        </w:rPr>
        <w:t>यहूदियों उसके बारे में कुड़कुड़ाए</w:t>
      </w:r>
      <w:r>
        <w:rPr>
          <w:lang w:val="hi_IN" w:bidi="hi_IN"/>
        </w:rPr>
        <w:t xml:space="preserve"> या शिकायत की। </w:t>
      </w:r>
      <w:r>
        <w:rPr>
          <w:b/>
          <w:lang w:val="hi_IN" w:bidi="hi_IN"/>
        </w:rPr>
        <w:t>कुड़कुड़ाया</w:t>
      </w:r>
      <w:r>
        <w:rPr>
          <w:lang w:val="hi_IN" w:bidi="hi_IN"/>
        </w:rPr>
        <w:t xml:space="preserve"> शब्द का अर्थ है कि वे असहमत थे और यीशु की बात से खुश नहीं थे। यहूदियों का अनुवाद उसी तरह करें जैसे आपने पहले किया है, और याद रखें कि </w:t>
      </w:r>
      <w:r>
        <w:rPr>
          <w:lang w:val="hi_IN" w:bidi="hi_IN"/>
        </w:rPr>
        <w:t>यहूदी</w:t>
      </w:r>
      <w:r>
        <w:rPr>
          <w:lang w:val="hi_IN" w:bidi="hi_IN"/>
        </w:rPr>
        <w:t xml:space="preserve"> मुख्य शब्दावली में है।</w:t>
      </w:r>
    </w:p>
    <w:p>
      <w:pPr/>
      <w:r>
        <w:rPr>
          <w:lang w:val="hi_IN" w:bidi="hi_IN"/>
        </w:rPr>
      </w:r>
      <w:r>
        <w:rPr>
          <w:lang w:val="hi_IN" w:bidi="hi_IN"/>
        </w:rPr>
        <w:t xml:space="preserve">यहाँ रुकें और समूह में चर्चा करें कि आप </w:t>
      </w:r>
      <w:r>
        <w:rPr>
          <w:b/>
          <w:lang w:val="hi_IN" w:bidi="hi_IN"/>
        </w:rPr>
        <w:t>कुड़कुड़ाने</w:t>
      </w:r>
      <w:r>
        <w:rPr>
          <w:lang w:val="hi_IN" w:bidi="hi_IN"/>
        </w:rPr>
        <w:t xml:space="preserve"> के लिए किस शब्द या वाक्यांश का प्रयोग करेंगे। इस ऑडियो को यहाँ रोकें।</w:t>
      </w:r>
    </w:p>
    <w:p>
      <w:pPr/>
      <w:r>
        <w:rPr>
          <w:lang w:val="hi_IN" w:bidi="hi_IN"/>
        </w:rPr>
      </w:r>
      <w:r>
        <w:rPr>
          <w:lang w:val="hi_IN" w:bidi="hi_IN"/>
        </w:rPr>
        <w:t xml:space="preserve">यीशु ने कहा कि कोई भी उसके पास नहीं आ सकता जब तक कि पिता उस व्यक्ति को यीशु की ओर न </w:t>
      </w:r>
      <w:r>
        <w:rPr>
          <w:b/>
          <w:lang w:val="hi_IN" w:bidi="hi_IN"/>
        </w:rPr>
        <w:t>खींचे</w:t>
      </w:r>
      <w:r>
        <w:rPr>
          <w:lang w:val="hi_IN" w:bidi="hi_IN"/>
        </w:rPr>
        <w:t>। खींचना शब्द का अर्थ है सहायता या मार्गदर्शन करना। पिता लोगों को यीशु के पास आने के लिए मजबूर नहीं करता है। इसके बजाय, वह उनकी सहायता करता है, वह उनका मार्गदर्शन करता है ताकि वे यीशु के बारे में जानें, और वे उस पर विश्वास करें।</w:t>
      </w:r>
    </w:p>
    <w:p>
      <w:pPr/>
      <w:r>
        <w:rPr>
          <w:lang w:val="hi_IN" w:bidi="hi_IN"/>
        </w:rPr>
      </w:r>
      <w:r>
        <w:rPr>
          <w:lang w:val="hi_IN" w:bidi="hi_IN"/>
        </w:rPr>
        <w:t xml:space="preserve">यहाँ रुकें और समूह में चर्चा करें कि आप </w:t>
      </w:r>
      <w:r>
        <w:rPr>
          <w:b/>
          <w:lang w:val="hi_IN" w:bidi="hi_IN"/>
        </w:rPr>
        <w:t>उन्हें मेरी ओर खींचने के लिए</w:t>
      </w:r>
      <w:r>
        <w:rPr>
          <w:lang w:val="hi_IN" w:bidi="hi_IN"/>
        </w:rPr>
        <w:t xml:space="preserve"> किस शब्द या वाक्यांश का प्रयोग करेंगे। इस ऑडियो को यहाँ रोकें।</w:t>
      </w:r>
    </w:p>
    <w:p>
      <w:pPr/>
      <w:r>
        <w:rPr>
          <w:lang w:val="hi_IN" w:bidi="hi_IN"/>
        </w:rPr>
      </w:r>
      <w:r>
        <w:rPr>
          <w:lang w:val="hi_IN" w:bidi="hi_IN"/>
        </w:rPr>
        <w:t xml:space="preserve">कोई भी व्यक्ति जो यीशु के पास आता है, उसे यीशु </w:t>
      </w:r>
      <w:r>
        <w:rPr>
          <w:b/>
          <w:lang w:val="hi_IN" w:bidi="hi_IN"/>
        </w:rPr>
        <w:t>अन्तिम दिन</w:t>
      </w:r>
      <w:r>
        <w:rPr>
          <w:lang w:val="hi_IN" w:bidi="hi_IN"/>
        </w:rPr>
        <w:t xml:space="preserve"> </w:t>
      </w:r>
      <w:r>
        <w:rPr>
          <w:b/>
          <w:lang w:val="hi_IN" w:bidi="hi_IN"/>
        </w:rPr>
        <w:t>जिलाएगा। यह</w:t>
      </w:r>
      <w:r>
        <w:rPr>
          <w:lang w:val="hi_IN" w:bidi="hi_IN"/>
        </w:rPr>
        <w:t>ाँ, "जीवित करना" शब्द का अर्थ है किसी को फिर से जीवित करना। यीशु उन मरे हुए लोगों को जीवन देगा जो उस पर विश्वास करते हैं। वह ऐसा अन्तिम दिन या न्याय के दिन करेगा। "जी उठे" और "अन्तिम दिन" शब्दों का अनुवाद उसी तरह करें जैसे आपने पहले किया है।</w:t>
      </w:r>
    </w:p>
    <w:p>
      <w:pPr/>
      <w:r>
        <w:rPr>
          <w:lang w:val="hi_IN" w:bidi="hi_IN"/>
        </w:rPr>
      </w:r>
      <w:r>
        <w:rPr>
          <w:lang w:val="hi_IN" w:bidi="hi_IN"/>
        </w:rPr>
        <w:t xml:space="preserve">यीशु ने कहा कि यह </w:t>
      </w:r>
      <w:r>
        <w:rPr>
          <w:b/>
          <w:lang w:val="hi_IN" w:bidi="hi_IN"/>
        </w:rPr>
        <w:t>भविष्यद्वक्ताओं</w:t>
      </w:r>
      <w:r>
        <w:rPr>
          <w:lang w:val="hi_IN" w:bidi="hi_IN"/>
        </w:rPr>
        <w:t xml:space="preserve"> में लिखा है कि परमेश्वर अपने लोगों को सिखाएगा। "भविष्यद्वक्ता" उन पुस्तकों के समूह को दर्शाता है जो यहूदी पवित्रशास्त्र का हिस्सा हैं। यहूदी मानते थे कि पुराने नियम के भविष्यद्वक्ताओं ने ये किताबें लिखी थीं, इसलिए उन्होंने उन्हें "भविष्यद्वक्ता" कहा।</w:t>
      </w:r>
    </w:p>
    <w:p>
      <w:pPr/>
      <w:r>
        <w:rPr>
          <w:lang w:val="hi_IN" w:bidi="hi_IN"/>
        </w:rPr>
      </w:r>
      <w:r>
        <w:rPr>
          <w:lang w:val="hi_IN" w:bidi="hi_IN"/>
        </w:rPr>
        <w:t xml:space="preserve">यहाँ रुकें और समूह में चर्चा करें कि आप </w:t>
      </w:r>
      <w:r>
        <w:rPr>
          <w:b/>
          <w:lang w:val="hi_IN" w:bidi="hi_IN"/>
        </w:rPr>
        <w:t>भविष्यद्वक्ताओं</w:t>
      </w:r>
      <w:r>
        <w:rPr>
          <w:lang w:val="hi_IN" w:bidi="hi_IN"/>
        </w:rPr>
        <w:t xml:space="preserve"> के लिए किस शब्द या वाक्यांश का प्रयोग करेंगे। </w:t>
      </w:r>
      <w:r>
        <w:rPr>
          <w:b/>
          <w:lang w:val="hi_IN" w:bidi="hi_IN"/>
        </w:rPr>
        <w:t>भविष्यद्वक्ताओं</w:t>
      </w:r>
      <w:r>
        <w:rPr>
          <w:lang w:val="hi_IN" w:bidi="hi_IN"/>
        </w:rPr>
        <w:t xml:space="preserve"> के बारे में अधिक जानकारी के लिए, आप मुख्य शब्दावली को देख सकते हैं। इस ऑडियो को यहाँ रोकें।</w:t>
      </w:r>
    </w:p>
    <w:p>
      <w:pPr/>
      <w:r>
        <w:rPr>
          <w:lang w:val="hi_IN" w:bidi="hi_IN"/>
        </w:rPr>
      </w:r>
      <w:r>
        <w:rPr>
          <w:lang w:val="hi_IN" w:bidi="hi_IN"/>
        </w:rPr>
        <w:t xml:space="preserve">यीशु ने यह भी कहा कि जो लोग उस पर </w:t>
      </w:r>
      <w:r>
        <w:rPr>
          <w:b/>
          <w:lang w:val="hi_IN" w:bidi="hi_IN"/>
        </w:rPr>
        <w:t>विश्वास करते हैं</w:t>
      </w:r>
      <w:r>
        <w:rPr>
          <w:lang w:val="hi_IN" w:bidi="hi_IN"/>
        </w:rPr>
        <w:t xml:space="preserve">, उन्हें </w:t>
      </w:r>
      <w:r>
        <w:rPr>
          <w:b/>
          <w:lang w:val="hi_IN" w:bidi="hi_IN"/>
        </w:rPr>
        <w:t>अनन्त</w:t>
      </w:r>
      <w:r>
        <w:rPr>
          <w:lang w:val="hi_IN" w:bidi="hi_IN"/>
        </w:rPr>
        <w:t xml:space="preserve"> जीवन मिलेगा। यीशु पर विश्वास करने का अर्थ है भरोसा करना कि वह जो कुछ कहता है वह सच है। इसका अर्थ यीशु का अनुसरण करना भी है। अनन्त जीवन का अर्थ है परमेश्वर के साथ हमेशा जीवित रहना। विश्वास और अनन्त जीवन का अनुवाद उसी तरह करें जैसे आपने पहले किया है। </w:t>
      </w:r>
      <w:r>
        <w:rPr>
          <w:lang w:val="hi_IN" w:bidi="hi_IN"/>
        </w:rPr>
        <w:t>विश्वास</w:t>
      </w:r>
      <w:r>
        <w:rPr>
          <w:lang w:val="hi_IN" w:bidi="hi_IN"/>
        </w:rPr>
        <w:t xml:space="preserve"> और </w:t>
      </w:r>
      <w:r>
        <w:rPr>
          <w:lang w:val="hi_IN" w:bidi="hi_IN"/>
        </w:rPr>
        <w:t>अनन्त जीवन</w:t>
      </w:r>
      <w:r>
        <w:rPr>
          <w:lang w:val="hi_IN" w:bidi="hi_IN"/>
        </w:rPr>
        <w:t xml:space="preserve"> के बारे में अधिक जानकारी के लिए, मुख्य शब्दावली को देखें।</w:t>
      </w:r>
    </w:p>
    <w:p>
      <w:pPr/>
      <w:r>
        <w:rPr>
          <w:lang w:val="hi_IN" w:bidi="hi_IN"/>
        </w:rPr>
      </w:r>
      <w:r>
        <w:rPr>
          <w:lang w:val="hi_IN" w:bidi="hi_IN"/>
        </w:rPr>
        <w:t xml:space="preserve">यीशु ने कहा, "मैं जीवन की </w:t>
      </w:r>
      <w:r>
        <w:rPr>
          <w:b/>
          <w:lang w:val="hi_IN" w:bidi="hi_IN"/>
        </w:rPr>
        <w:t>रोटी हूँ</w:t>
      </w:r>
      <w:r>
        <w:rPr>
          <w:lang w:val="hi_IN" w:bidi="hi_IN"/>
        </w:rPr>
        <w:t xml:space="preserve">।" यीशु समझाता है कि जो रोटी वह संसार के जीवन के लिए दे रहा है वह </w:t>
      </w:r>
      <w:r>
        <w:rPr>
          <w:b/>
          <w:lang w:val="hi_IN" w:bidi="hi_IN"/>
        </w:rPr>
        <w:t>उसका</w:t>
      </w:r>
      <w:r>
        <w:rPr>
          <w:lang w:val="hi_IN" w:bidi="hi_IN"/>
        </w:rPr>
        <w:t xml:space="preserve"> शरीर है। यीशु अपने आप की तुलना रोटी से कर रहा है। जैसे रोटी जीवन देती है, वैसे ही यीशु भी जीवन देता है। जब यीशु ने उसे खाने के बारे में बात की, तो वह वास्तव में यह नहीं कह रहा है कि लोगों को उसे मार डालना चाहिए और उसके शरीर को खाना चाहिए। इसके बजाय, रोटी खाना या यीशु को खाना, यह कहने का एक और तरीका है कि लोगों को उस पर विश्वास करना चाहिए। "जीवन की रोटी" का अनुवाद उसी तरह करें जैसे आपने पहले किया है।</w:t>
      </w:r>
    </w:p>
    <w:p>
      <w:pPr/>
      <w:r>
        <w:rPr>
          <w:lang w:val="hi_IN" w:bidi="hi_IN"/>
        </w:rPr>
      </w:r>
      <w:r>
        <w:rPr>
          <w:lang w:val="hi_IN" w:bidi="hi_IN"/>
        </w:rPr>
        <w:t xml:space="preserve">इस बारे में बात करते समय, यीशु यहूदियों को याद दिलाता है कि उनके </w:t>
      </w:r>
      <w:r>
        <w:rPr>
          <w:b/>
          <w:lang w:val="hi_IN" w:bidi="hi_IN"/>
        </w:rPr>
        <w:t>पिता</w:t>
      </w:r>
      <w:r>
        <w:rPr>
          <w:lang w:val="hi_IN" w:bidi="hi_IN"/>
        </w:rPr>
        <w:t xml:space="preserve"> या उनके पूर्वजों ने </w:t>
      </w:r>
      <w:r>
        <w:rPr>
          <w:b/>
          <w:lang w:val="hi_IN" w:bidi="hi_IN"/>
        </w:rPr>
        <w:t>जंगल</w:t>
      </w:r>
      <w:r>
        <w:rPr>
          <w:lang w:val="hi_IN" w:bidi="hi_IN"/>
        </w:rPr>
        <w:t xml:space="preserve"> में </w:t>
      </w:r>
      <w:r>
        <w:rPr>
          <w:b/>
          <w:lang w:val="hi_IN" w:bidi="hi_IN"/>
        </w:rPr>
        <w:t>मन्ना</w:t>
      </w:r>
      <w:r>
        <w:rPr>
          <w:lang w:val="hi_IN" w:bidi="hi_IN"/>
        </w:rPr>
        <w:t xml:space="preserve"> खाया था। मन्ना उस रोटी का नाम था जो स्वर्ग से उतरी जब इस्राएली जंगल से होकर उस देश में पहुँचे जो परमेश्वर ने उन्हें देने की प्रतिज्ञा की थी। जंगल या रेगिस्तान एक सूखा स्थान है जहाँ आमतौर पर बारिश नहीं होती है। उस स्थान पर पानी नहीं था इसलिए वहाँ लोग आम तौर पर नहीं रहते थे। जंगल का अनुवाद उसी तरह करें जैसे आपने पहले किया है। </w:t>
      </w:r>
      <w:r>
        <w:rPr>
          <w:lang w:val="hi_IN" w:bidi="hi_IN"/>
        </w:rPr>
        <w:t>जंगल</w:t>
      </w:r>
      <w:r>
        <w:rPr>
          <w:lang w:val="hi_IN" w:bidi="hi_IN"/>
        </w:rPr>
        <w:t xml:space="preserve"> के बारे में अधिक जानकारी के लिए, मुख्य शब्दावली को देखें। जिन लोगों ने मन्ना खाया वे भी अन्त में मर गए। लेकिन जो रोटी यीशु प्रदान करता है वह लोगों को अनन्त जीवन देगी। जो लोग यीशु पर विश्वास करते हैं, वे परमेश्वर के साथ हमेशा जीवित रहेंगे।</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यूहन्ना 6:52–59</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यूहन्ना 6:52–59 को सुनें और अपने मन में रखें।</w:t>
      </w:r>
    </w:p>
    <w:p>
      <w:pPr/>
      <w:r>
        <w:rPr>
          <w:lang w:val="hi_IN" w:bidi="hi_IN"/>
        </w:rPr>
      </w:r>
      <w:r>
        <w:rPr>
          <w:lang w:val="hi_IN" w:bidi="hi_IN"/>
        </w:rPr>
        <w:t>यदि सम्भव हो, तो यूहन्ना 6:52–59 का ऑडियो संस्करण तीन बार, तीन अलग-अलग अनुवादों में सुनें। उसके बाद एक समूह के रूप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w:t>
      </w:r>
    </w:p>
    <w:p>
      <w:pPr>
        <w:pStyle w:val="ListBullet"/>
        <w:spacing w:line="240" w:lineRule="auto"/>
        <w:ind w:left="720"/>
      </w:pPr>
      <w:r>
        <w:rPr>
          <w:lang w:val="hi_IN" w:bidi="hi_IN"/>
        </w:rPr>
      </w:r>
      <w:r>
        <w:rPr>
          <w:lang w:val="hi_IN" w:bidi="hi_IN"/>
        </w:rPr>
        <w:t>आपको इस भाग में क्या अच्छा नहीं लगा या क्या समझ नहीं आया?</w:t>
      </w:r>
    </w:p>
    <w:p>
      <w:pPr>
        <w:pStyle w:val="ListBullet"/>
        <w:spacing w:line="240" w:lineRule="auto"/>
        <w:ind w:left="720"/>
      </w:pPr>
      <w:r>
        <w:rPr>
          <w:lang w:val="hi_IN" w:bidi="hi_IN"/>
        </w:rPr>
      </w:r>
      <w:r>
        <w:rPr>
          <w:lang w:val="hi_IN" w:bidi="hi_IN"/>
        </w:rPr>
        <w:t>यह भाग हमें परमेश्वर या यीशु के बारे में क्या बताता है?</w:t>
      </w:r>
    </w:p>
    <w:p>
      <w:pPr>
        <w:pStyle w:val="ListBullet"/>
        <w:spacing w:line="240" w:lineRule="auto"/>
        <w:ind w:left="720"/>
      </w:pPr>
      <w:r>
        <w:rPr>
          <w:lang w:val="hi_IN" w:bidi="hi_IN"/>
        </w:rPr>
      </w:r>
      <w:r>
        <w:rPr>
          <w:lang w:val="hi_IN" w:bidi="hi_IN"/>
        </w:rPr>
        <w:t>यह भाग हमें लोगों के बारे में क्या बताता है?</w:t>
      </w:r>
    </w:p>
    <w:p>
      <w:pPr>
        <w:pStyle w:val="ListBullet"/>
        <w:spacing w:line="240" w:lineRule="auto"/>
        <w:ind w:left="720"/>
      </w:pPr>
      <w:r>
        <w:rPr>
          <w:lang w:val="hi_IN" w:bidi="hi_IN"/>
        </w:rPr>
      </w:r>
      <w:r>
        <w:rPr>
          <w:lang w:val="hi_IN" w:bidi="hi_IN"/>
        </w:rPr>
        <w:t>यह भाग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यूहन्ना 6:52–59 का ऑडियो संस्करण सबसे आसानी से समझ में आने वाले अनुवाद में सुनें।</w:t>
      </w:r>
    </w:p>
    <w:p>
      <w:pPr/>
      <w:r>
        <w:rPr>
          <w:lang w:val="hi_IN" w:bidi="hi_IN"/>
        </w:rPr>
      </w:r>
      <w:r>
        <w:rPr>
          <w:lang w:val="hi_IN" w:bidi="hi_IN"/>
        </w:rPr>
        <w:t>पिछली कहानी में, यीशु अपने आप को जीवन की रोटी बताना जारी रखा। फिर वह लोगों से यह भी कहने लगा कि कैसे उन्हें उसका माँस खाना चाहिए। इस कहानी में, यीशु अपने मांस को खाने और अपने लहू को पीने के विषय में बात करना जारी रखेगा। लेकिन वह यह नहीं समझाएगा कि उसका क्या मतलब है, इसलिए यहूदी यीशु को नहीं समझेंगे, और वे यीशु पर क्रोधित हों जाएँगे। याद रखें कि जब यूहन्ना यहूदियों के बारे में बात करता है, तो वह आमतौर पर यहूदी अगुवों का उल्लेख कर रहा है।</w:t>
      </w:r>
    </w:p>
    <w:p>
      <w:pPr/>
      <w:r>
        <w:rPr>
          <w:lang w:val="hi_IN" w:bidi="hi_IN"/>
        </w:rPr>
      </w:r>
      <w:r>
        <w:rPr>
          <w:lang w:val="hi_IN" w:bidi="hi_IN"/>
        </w:rPr>
        <w:t>कहानी उस बात पर यहूदियों की प्रतिक्रिया से शुरू होती है जो यीशु ने पिछले भाग में अपना माँस खाने के बारे में कही थी। यहूदी या यहूदी अगुवों ने आपस में विवाद किया। उन्होंने पूछा, "यह व्यक्ति हमें खाने के लिए अपना माँस कैसे दे सकता है?" उस समय ज़्यादातर लोग सोचते थे कि किसी अन्य मनुष्य को खाना बिल्कुल गलत है। इन यहूदियों के लिए, यीशु उनसे ऐसा काम करने को कह रहे थे जिसे वे स्वीकार नहीं कर सकते थे। यीशु ने यह नहीं समझाया कि उसका क्या मतलब है, लेकिन उसका यह मतलब यह नहीं था कि उन्हें उसे मार डालना चाहिए और उसके शरीर को खाना चाहिए।</w:t>
      </w:r>
    </w:p>
    <w:p>
      <w:pPr/>
      <w:r>
        <w:rPr>
          <w:lang w:val="hi_IN" w:bidi="hi_IN"/>
        </w:rPr>
      </w:r>
      <w:r>
        <w:rPr>
          <w:lang w:val="hi_IN" w:bidi="hi_IN"/>
        </w:rPr>
        <w:t>यहाँ रुकें और समूह में इस प्रश्न पर चर्चा करें: जब आपकी संस्कृति में लोग एक-दूसरे से असहमत होते हैं तो वे एक-दूसरे के विरुद्ध कैसे बहस करते हैं? इस ऑडियो को यहाँ रोकें।</w:t>
      </w:r>
    </w:p>
    <w:p>
      <w:pPr/>
      <w:r>
        <w:rPr>
          <w:lang w:val="hi_IN" w:bidi="hi_IN"/>
        </w:rPr>
      </w:r>
      <w:r>
        <w:rPr>
          <w:lang w:val="hi_IN" w:bidi="hi_IN"/>
        </w:rPr>
        <w:t>यहूदियों के प्रश्न के उत्तर में, यीशु ने यहूदियों को यह बताने के लिए एक अभिव्यक्ति का प्रयोग किया कि वह आगे जो कहने वाला है वह सच और अति महत्वपूर्ण है। फिर, यीशु ने कहा कि जब तक वे मनुष्य के पुत्र का मांस न खाएँ और उसका लहू न पीएँ, तब तक उनमें जीवन नहीं है। यीशु ने यहाँ अपने आप को "मनुष्य का पुत्र" कहा, जो अपने लिए उसकी पसंदीदा उपाधि थी। मनुष्य का पुत्र शायद यीशु द्वारा अपने लिए प्रयोग किया गया सबसे पसंदीदा नाम था क्योंकि पुराने नियम में यहूदियों का विश्वास था कि जब परमेश्वर सब लोगों का न्याय करने का समय आएगा, तब वह एक ऐसे व्यक्ति को भेजेगा जो मनुष्य के पुत्र के समान होगा और वही सब लोगों का न्याय करेगा। यीशु आगे फिर से दोहराता है कि हमें उसके माँस को खाने और उसका लहू पीने की आवश्यकता है। जो कोई ऐसा करता है, उसके पास अनन्त जीवन है, और यीशु उसे अंतिम दिन जिलाएगा, जब वह, अर्थात् मनुष्य का पुत्र, सब लोगों का न्याय करेगा। वह यह भी कहता है कि जो कोई ऐसा करता है वह यीशु में बना रहता है, और यीशु उस में बना रहता है। इसका मतलब है कि यीशु उसके साथ होगा, और वह यीशु के साथ अच्छे सम्बन्ध में होगा।</w:t>
      </w:r>
    </w:p>
    <w:p>
      <w:pPr/>
      <w:r>
        <w:rPr>
          <w:lang w:val="hi_IN" w:bidi="hi_IN"/>
        </w:rPr>
      </w:r>
      <w:r>
        <w:rPr>
          <w:lang w:val="hi_IN" w:bidi="hi_IN"/>
        </w:rPr>
        <w:t>जो भी यहूदी यीशु की बात सुनता वह और भी अधिक क्रोधित हो जाता, क्योंकि अब यीशु कह रहा था कि उन्हें उसका लहू भी पीना चाहिए। यहूदी पवित्रशास्त्र के अनुसार, परमेश्वर यहूदियों को लहू पीने या उस माँस को खाने से मना करता है जिसमें लहू होता है। यीशु का अपने मांस को खाने और अपने लहू को पीने का आदेश ऐसा प्रतीत होता मानो यीशु यहूदियों से परमेश्वर की आज्ञा का उल्लंघन करने के लिए कह रहा हो। यीशु ने यह नहीं समझाया कि उसका क्या मतलब है, लेकिन उसका मतलब यह नहीं था कि उन्हें उसे मार डालना चाहिए, उसके शरीर को खाना चाहिए और उसका लहू पीना चाहिए।</w:t>
      </w:r>
    </w:p>
    <w:p>
      <w:pPr/>
      <w:r>
        <w:rPr>
          <w:lang w:val="hi_IN" w:bidi="hi_IN"/>
        </w:rPr>
      </w:r>
      <w:r>
        <w:rPr>
          <w:lang w:val="hi_IN" w:bidi="hi_IN"/>
        </w:rPr>
        <w:t>यीशु का माँस खाने और मनुष्य के पुत्र यीशु का लहू पीने का विचार यहाँ महत्वपूर्ण है। यही कारण है कि यीशु ने इसे कई बार दोहराया, भले ही वह यह नहीं समझाता कि उसका क्या मतलब है। जब यीशु ने कहा कि लोगों को उसका माँस खाना चाहिए और उसका लहू पीना चाहिए, तो यीशु वास्तव में यह नहीं कह रहा कि लोगों को उसे मार डालना चाहिए, उसके शरीर को खाना चाहिए और उसका लहू पीना चाहिए। इसके बजाय, यीशु एक ऐसी अभिव्यक्ति का प्रयोग कर रहा है जिसका अर्थ है कि लोगों को उस पर विश्वास करना चाहिए और उस पर भरोसा करना चाहिए ताकि यीशु उनके जीवन का हिस्सा बन सके। यह उस बलिदान की ओर भी संकेत करता है जो वह आगे चलकर करेगा और जिसके कारण उसकी मृत्यु होगी। संक्षेप में, यीशु का माँस खाने और उसका लहू पीने का अर्थ है यीशु पर विश्वास करना और पूरी तरह उस पर भरोसा रखना। यीशु समझाता है कि उसका माँस सच्चा भोजन है, और उसका लहू असली पेय है। यीशु के लिए, उसका माँस और लहू ही लोगों को परमेश्वर के साथ जीने की क्षमता देता है। यीशु पर विश्वास करना और उस पर भरोसा करना ही एकमात्र तरीका है जिससे लोग सच में परमेश्वर के साथ जी सकते हैं। जो लोग सच में यीशु पर विश्वास करते हैं, उन्हें अनन्त जीवन मिलेगा। इसलिए जब वे मर जाएँ, तब भी यीशु उन्हें न्याय के दिन फिर से जीवन देगा और वे परमेश्वर के साथ हमेशा के लिए जीवित रहेंगे। जो लोग उसका माँस खाते हैं और उसका लहू पीते हैं, वे भी उस में बने रहते हैं। इसका मतलब है कि वे यीशु के साथ रहेंगे, और यीशु उनके साथ रहेगा। यीशु उस जीवित पिता के कारण जीता है जिसने उसे भेजा। जो लोग उसका माँस खाते हैं, या जो उस पर विश्वास करते हैं, वे परमेश्वर के साथ हमेशा के लिए जीवित रहेंगे, भले ही वे यीशु के कारण मर जाएँ।</w:t>
      </w:r>
    </w:p>
    <w:p>
      <w:pPr/>
      <w:r>
        <w:rPr>
          <w:lang w:val="hi_IN" w:bidi="hi_IN"/>
        </w:rPr>
      </w:r>
      <w:r>
        <w:rPr>
          <w:lang w:val="hi_IN" w:bidi="hi_IN"/>
        </w:rPr>
        <w:t>यहाँ रुकें और समूह में इस प्रश्न पर चर्चा करें: आपकी संस्कृति में लोग अनन्त जीवन या ऐसे जीवन के बारे में कैसे कल्पना करते हैं जिसका कभी अन्त नहीं होगा? इस ऑडियो को यहाँ रोकें।</w:t>
      </w:r>
    </w:p>
    <w:p>
      <w:pPr/>
      <w:r>
        <w:rPr>
          <w:lang w:val="hi_IN" w:bidi="hi_IN"/>
        </w:rPr>
      </w:r>
      <w:r>
        <w:rPr>
          <w:lang w:val="hi_IN" w:bidi="hi_IN"/>
        </w:rPr>
        <w:t>यीशु कहता है कि उसका माँस वह रोटी है जो स्वर्ग से उतरी है, न कि उस रोटी की तरह जो उनके पूर्वजों ने खाई थी। यहूदी लोगों के लिए रोटी बहुत महत्वपूर्ण थी, क्योंकि उन्हें याद था कि जब उनके पूर्वज प्रतिज्ञा किए हुए देश की ओर जा रहे थे, तब परमेश्वर ने इस्राएली लोगों को खाने के लिए रोटी दी थी। यीशु ने कहा कि रोटी अनन्त जीवन देने के लिए पर्याप्त नहीं है, इसी कारण उनके पूर्वजों ने रोटी खाई, फिर भी वे मर गए। लेकिन यीशु जो रोटी देता है, वह उसका शरीर है, और वही लोगों को अनन्त जीवन देता है। जो कोई यीशु पर भरोसा करता है, वह हमेशा के लिए जीवित रहेगा।</w:t>
      </w:r>
    </w:p>
    <w:p>
      <w:pPr/>
      <w:r>
        <w:rPr>
          <w:lang w:val="hi_IN" w:bidi="hi_IN"/>
        </w:rPr>
      </w:r>
      <w:r>
        <w:rPr>
          <w:lang w:val="hi_IN" w:bidi="hi_IN"/>
        </w:rPr>
        <w:t>यीशु ने ये सभी बातें आराधनालय में कही जब वह कफरनहूम में उपदेश दे रहा था। आराधनालय वह स्थान था, आमतौर पर एक घर था, जहाँ यहूदी प्रार्थना करने और पवित्रशास्त्र का अध्ययन करने के लिए इकट्ठा होते थे। कफरनहूम यीशु की सेवकाई के लिए एक महत्वपूर्ण स्थान था। यीशु कफरनहूम में रहता था।</w:t>
      </w:r>
    </w:p>
    <w:p>
      <w:pPr/>
      <w:r>
        <w:rPr>
          <w:lang w:val="hi_IN" w:bidi="hi_IN"/>
        </w:rPr>
      </w:r>
      <w:r>
        <w:rPr>
          <w:lang w:val="hi_IN" w:bidi="hi_IN"/>
        </w:rPr>
        <w:t xml:space="preserve">यहाँ रुकें और समूह के रूप में एक </w:t>
      </w:r>
      <w:r>
        <w:rPr>
          <w:lang w:val="hi_IN" w:bidi="hi_IN"/>
        </w:rPr>
        <w:t>आराधनालय</w:t>
      </w:r>
      <w:r>
        <w:rPr>
          <w:lang w:val="hi_IN" w:bidi="hi_IN"/>
        </w:rPr>
        <w:t xml:space="preserve"> के चित्र को देखें। इस ऑडियो को यहाँ रोकें।</w:t>
      </w:r>
    </w:p>
    <w:p>
      <w:pPr/>
      <w:r>
        <w:rPr>
          <w:lang w:val="hi_IN" w:bidi="hi_IN"/>
        </w:rPr>
      </w:r>
      <w:r>
        <w:rPr>
          <w:lang w:val="hi_IN" w:bidi="hi_IN"/>
        </w:rPr>
        <w:t>यह समझना महत्वपूर्ण है कि यीशु ने यह नहीं समझाया कि उसने क्यों कहा कि लोगों को उसका माँस खाना और उसका लहू पीना चाहिए। यही कारण है कि यहूदी यीशु की बात को नहीं समझते थे। उन्होंने सोचा कि यीशु उन्हें कुछ अजीब, अस्वीकार्य और व्यवस्था के विरुद्ध करने के लिए कह रहा है। यही कारण है कि इस कहानी में, यहूदी यीशु से क्रोधित थे। अगली कहानी में, उसके बहुत से चेले उसे इसलिए छोड़ देंगे क्योंकि वे यीशु की शिक्षा को समझ नहीं पाए और उसे स्वीकार नहीं कर सके।</w:t>
      </w:r>
      <w:r>
        <w:rPr>
          <w:lang w:val="hi_IN" w:bidi="hi_IN"/>
        </w:rPr>
      </w:r>
    </w:p>
    <w:p>
      <w:pPr>
        <w:pStyle w:val="Heading3"/>
      </w:pPr>
      <w:r>
        <w:rPr>
          <w:lang w:val="hi_IN" w:bidi="hi_IN"/>
        </w:rPr>
        <w:t>घटनाओं को समझाना</w:t>
      </w:r>
    </w:p>
    <w:p>
      <w:pPr/>
      <w:r>
        <w:rPr>
          <w:lang w:val="hi_IN" w:bidi="hi_IN"/>
        </w:rPr>
      </w:r>
      <w:r>
        <w:rPr>
          <w:lang w:val="hi_IN" w:bidi="hi_IN"/>
        </w:rPr>
        <w:t>यूहन्ना 6:52–59 का ऑडियो संस्करण सबसे आसानी से समझ में आने वाले अनुवाद में सुनें।</w:t>
      </w:r>
    </w:p>
    <w:p>
      <w:pPr/>
      <w:r>
        <w:rPr>
          <w:lang w:val="hi_IN" w:bidi="hi_IN"/>
        </w:rPr>
      </w:r>
      <w:r>
        <w:rPr>
          <w:lang w:val="hi_IN" w:bidi="hi_IN"/>
        </w:rPr>
        <w:t>इस चरण में, समूह इस भाग के दृश्यों, परिवेश और पात्रों को परिभाषित करेगा। "फिर समूह इस भाग को कल्पांकित करने की कोशिश करेगा।"</w:t>
      </w:r>
    </w:p>
    <w:p>
      <w:pPr/>
      <w:r>
        <w:rPr>
          <w:lang w:val="hi_IN" w:bidi="hi_IN"/>
        </w:rPr>
      </w:r>
      <w:r>
        <w:rPr>
          <w:lang w:val="hi_IN" w:bidi="hi_IN"/>
        </w:rPr>
        <w:t>इस भाग में दो दृश्य हैं।</w:t>
      </w:r>
    </w:p>
    <w:p>
      <w:pPr/>
      <w:r>
        <w:rPr>
          <w:lang w:val="hi_IN" w:bidi="hi_IN"/>
        </w:rPr>
      </w:r>
      <w:r>
        <w:rPr>
          <w:b/>
          <w:lang w:val="hi_IN" w:bidi="hi_IN"/>
        </w:rPr>
        <w:t>पहले दृश्य में:</w:t>
      </w:r>
      <w:r>
        <w:rPr>
          <w:lang w:val="hi_IN" w:bidi="hi_IN"/>
        </w:rPr>
        <w:t xml:space="preserve"> यहूदियों ने आपस में बहस की क्योंकि यीशु ने कहा था कि लोगों को उसका माँस खाने की आवश्यकता है।</w:t>
      </w:r>
    </w:p>
    <w:p>
      <w:pPr/>
      <w:r>
        <w:rPr>
          <w:lang w:val="hi_IN" w:bidi="hi_IN"/>
        </w:rPr>
      </w:r>
      <w:r>
        <w:rPr>
          <w:b/>
          <w:lang w:val="hi_IN" w:bidi="hi_IN"/>
        </w:rPr>
        <w:t>दूसरे दृश्य में:</w:t>
      </w:r>
      <w:r>
        <w:rPr>
          <w:lang w:val="hi_IN" w:bidi="hi_IN"/>
        </w:rPr>
        <w:t xml:space="preserve"> यीशु यहूदियों को उत्तर देता है और अपना माँस खाने और अपना लहू पीने के बारे में बात करना जारी रखता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परमेश्वर पिता</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यहूदी या यहूदी अगुवे</w:t>
      </w:r>
    </w:p>
    <w:p>
      <w:pPr>
        <w:pStyle w:val="ListBullet"/>
        <w:spacing w:line="240" w:lineRule="auto"/>
        <w:ind w:left="720"/>
      </w:pPr>
      <w:r>
        <w:rPr>
          <w:lang w:val="hi_IN" w:bidi="hi_IN"/>
        </w:rPr>
      </w:r>
      <w:r>
        <w:rPr>
          <w:lang w:val="hi_IN" w:bidi="hi_IN"/>
        </w:rPr>
        <w:t>चेले</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 जरूर दिखाएं कि यह कहानी पिछली कहानी से आगे की कड़ी है। यीशु और यहूदी कफरनहूम के आराधनालय में थे। एक आराधनालय में, अन्य यहूदी थे। इस कहानी में यीशु यहूदियों के एक विशिष्ट समूह से बात कर रहा है, शायद यहूदी अगुवे या यहूदी धर्म के अगुवों से। इस कहानी में सबसे महत्वपूर्ण बात यीशु के शब्द हैं। इसलिए यीशु के वचनों पर ध्यान देना सुनिश्चित करें।</w:t>
      </w:r>
    </w:p>
    <w:p>
      <w:pPr/>
      <w:r>
        <w:rPr>
          <w:lang w:val="hi_IN" w:bidi="hi_IN"/>
        </w:rPr>
      </w:r>
      <w:r>
        <w:rPr>
          <w:lang w:val="hi_IN" w:bidi="hi_IN"/>
        </w:rPr>
        <w:t>पिछली और अगली कहानियाँ यह भी दिखाती हैं कि जब यीशु यहाँ यहूदियों से बात कर रहा था तो चेले मौजूद थे। वे कहानी में कुछ नहीं करते, लेकिन वे मौजूद हैं, और वे यीशु की बातें सुन रहे हैं।</w:t>
      </w:r>
    </w:p>
    <w:p>
      <w:pPr/>
      <w:r>
        <w:rPr>
          <w:lang w:val="hi_IN" w:bidi="hi_IN"/>
        </w:rPr>
      </w:r>
      <w:r>
        <w:rPr>
          <w:lang w:val="hi_IN" w:bidi="hi_IN"/>
        </w:rPr>
        <w:t>इस कहानी में यीशु कुछ ऐसी बातें कहेंगे जिनसे यहूदी लोग क्रोधित हो जाएँगे। यहूदी क्रोधित होंगे क्योंकि उन्हें लगता है कि यीशु उन्हें कुछ अजीब, अस्वीकार्य और व्यवस्था विरुद्ध काम करने के लिए कह रहा है। फिर भी, यीशु इस विचार को दोहराएगा, और वह यह नहीं समझाएगा कि उसका क्या अर्थ है। इसलिए, यहूदी पूरी कहानी में क्रोधित होंगे।</w:t>
      </w:r>
    </w:p>
    <w:p>
      <w:pPr/>
      <w:r>
        <w:rPr>
          <w:lang w:val="hi_IN" w:bidi="hi_IN"/>
        </w:rPr>
      </w:r>
      <w:r>
        <w:rPr>
          <w:lang w:val="hi_IN" w:bidi="hi_IN"/>
        </w:rPr>
        <w:t>पहले दृश्य में, यहूदी या यहूदी अगुवे आपस में बहस कर रहे हैं। इसका अर्थ है कि वे क्रोधित हैं, और वे इस बात पर लड़ रहे हैं कि यीशु की बातों का क्या अर्थ है। वे पूछते हैं, "यह मनुष्य हमें खाने के लिए अपना माँस कैसे दे सकता है?" जब उन्होंने यीशु को "यह मनुष्य" कहा तो वे यीशु का अनादर कर रहे थे।</w:t>
      </w:r>
    </w:p>
    <w:p>
      <w:pPr/>
      <w:r>
        <w:rPr>
          <w:lang w:val="hi_IN" w:bidi="hi_IN"/>
        </w:rPr>
      </w:r>
      <w:r>
        <w:rPr>
          <w:lang w:val="hi_IN" w:bidi="hi_IN"/>
        </w:rPr>
        <w:t>दूसरे दृश्य में, यीशु यहूदियों को उत्तर देता है। अपनी प्रतिक्रिया शुरू करने के लिए, यीशु एक ऐसी अभिव्यक्ति का प्रयोग करता है जो अपने सुनने वालों का ध्यान आकर्षित करती है क्योंकि वह जो कहने वाला है वह सच और महत्वपूर्ण है। वह कहता है कि जब तक लोग मनुष्य के पुत्र का माँस न खाएँ और उसका लहू न पिएँ, तब तक वे परमेश्वर के साथ जी नहीं सकते। वह इस दृश्य में इस विचार को दोहराएगा और जब यीशु ये बातें कहता है तो सम्भव है कि वह अपनी ओर संकेत करता हो क्योंकि जब वह मनुष्य के पुत्र के विषय में बोलता है, तो वह अपने ही बारे में बोल रहा होता है। यीशु कहता है कि जो लोग उसका माँस खाते हैं और उसका लहू पीते हैं, उन्हें अनन्त जीवन मिलता है। जब वे मर जाएँगे, तो यीशु उन्हें फिर से जीवन देगा और वे परमेश्वर के साथ हमेशा के लिए जीवित रहेंगे। यीशु यह भी कहता है कि वे यीशु के साथ अच्छे सम्बन्ध में रहेंगे। यीशु उनके साथ होगा, और वे यीशु के साथ होंगे। जीवित पिता ने यीशु को भेजा, और यीशु पिता के कारण जीवित है। इसी तरह, जो लोग यीशु को खाते हैं, वे यीशु के कारण जीवित रहेंगे। फिर से, शायद यीशु अपनी ओर इशारा कर रहा था जब वह कहता है, "यह वह रोटी है जो स्वर्ग से उतरी है।" यह उस रोटी की तरह नहीं है जिसे उनके पूर्वजों ने खाया और मर गए। जो लोग रोटी खाते हैं, जो यीशु है, वे हमेशा के लिए जीवित रहेंगे। जब यीशु अपनी तुलना उस रोटी से करता है जिसे उनके पूर्वजों ने खाया था, तो यह दिखाना सुनिश्चित करें कि यीशु उस रोटी से बहुत बड़ा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प्रयोग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यूहन्ना 6:52–59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कहानी में दो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परमेश्वर पिता</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यहूदी या यहूदी अगुवे</w:t>
      </w:r>
    </w:p>
    <w:p>
      <w:pPr>
        <w:pStyle w:val="ListBullet"/>
        <w:spacing w:line="240" w:lineRule="auto"/>
        <w:ind w:left="720"/>
      </w:pPr>
      <w:r>
        <w:rPr>
          <w:lang w:val="hi_IN" w:bidi="hi_IN"/>
        </w:rPr>
      </w:r>
      <w:r>
        <w:rPr>
          <w:lang w:val="hi_IN" w:bidi="hi_IN"/>
        </w:rPr>
        <w:t>चेले</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पूरी कहानी का अभिनय करें। इस कहानी के संवाद, घटनाओं के क्रम, रूपरेखा और उसकी गति पर ध्यान दें। सुनिश्चित करें कि अभिनय करते समय, कहानी का कोई महत्वपूर्ण या कठिन भाग छूट न जाए। कहानी के हर भाग को याद रखने में एक-दूसरे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पड़ावों पर, नाटक को रोककर उस पात्र की भूमिका निभाने वाले व्यक्ति से पूछें "आप क्या महसूस कर रहे हैं या क्या सोच रहे हैं?" पात्र की भूमिका निभाने वाले व्यक्ति को यह उत्तर देना चाहिए कि यदि वह उस पात्र के स्थान पर होता तो वह कैसा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पहले दृश्य में, यहूदी आपस में झगड़ने लगे क्योंकि यीशु ने कहा था कि लोगों को उसका माँस खाना चाहिए।</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यहूदियों की भूमिका निभाने वाले व्यक्ति से पूछें, "आप क्या महसूस कर रहे हैं या क्या सोच रहे हैं?" लोग इस तरह उत्तर दे सकते हैं, “मैं उलझन में हूँ। यह व्यक्ति क्यों कह रहा है कि हमें उसका माँस खाना चाहिए?" या "निश्चय ही यीशु पागल है। हर कोई जानता है कि किसी और व्यक्ति को खाना अस्वीकार्य है, यहाँ तक कि परमेश्वर के लिए भी! वह हमें कुछ करने के लिए क्यों कह रहा है जो वास्तव में, वास्तव में बुरा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दूसरे दृश्य में, यीशु यहूदियों को उत्तर देता है और अपना माँस खाने और अपना लहू पीने के बारे में बात करना जारी रखता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यीशु की भूमिका निभा रहे व्यक्ति से पूछें, "आप क्या महसूस कर रहे हैं या क्या सोच रहे हैं?" वह व्यक्ति इस तरह उत्तर दे सकता है, "मैं इन लोगों से प्रेम करता हूँ, इसलिए मैं उन्हें खाने के लिए अपना माँस दे रहा हूँ, और अपना लहू पीने के लिए दे रहा हूँ। उनके लिए अनन्त जीवन पाने का यही एकमात्र तरीका है," या "मेरा माँस और मेरा लहू वह रोटी हैं जो जीवन देती है। यह उस रोटी की तरह नहीं है जिसे उनके पूर्वजों ने खाया था, लेकिन फिर भी वे मर गए। मुझे आशा है कि वे मेरा माँस खाकर और मेरा लहू पीकर सही चुनाव करेंगे।"</w:t>
      </w:r>
      <w:r>
        <w:rPr>
          <w:lang w:val="hi_IN" w:bidi="hi_IN"/>
        </w:rPr>
      </w:r>
    </w:p>
    <w:p>
      <w:pPr>
        <w:pStyle w:val="Heading3"/>
      </w:pPr>
      <w:r>
        <w:rPr>
          <w:lang w:val="hi_IN" w:bidi="hi_IN"/>
        </w:rPr>
        <w:t>आवश्यक जानकारी</w:t>
      </w:r>
    </w:p>
    <w:p>
      <w:pPr/>
      <w:r>
        <w:rPr>
          <w:lang w:val="hi_IN" w:bidi="hi_IN"/>
        </w:rPr>
      </w:r>
      <w:r>
        <w:rPr>
          <w:lang w:val="hi_IN" w:bidi="hi_IN"/>
        </w:rPr>
        <w:t>यूहन्ना 6:52–59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जब यीशु ने कहा कि लोगों को उसका माँस खाना चाहिए, तो </w:t>
      </w:r>
      <w:r>
        <w:rPr>
          <w:b/>
          <w:lang w:val="hi_IN" w:bidi="hi_IN"/>
        </w:rPr>
        <w:t>यहूदियों</w:t>
      </w:r>
      <w:r>
        <w:rPr>
          <w:lang w:val="hi_IN" w:bidi="hi_IN"/>
        </w:rPr>
        <w:t xml:space="preserve"> ने आपस में बहस करने लगे। </w:t>
      </w:r>
      <w:r>
        <w:rPr>
          <w:b/>
          <w:lang w:val="hi_IN" w:bidi="hi_IN"/>
        </w:rPr>
        <w:t>बहस करने लगे</w:t>
      </w:r>
      <w:r>
        <w:rPr>
          <w:lang w:val="hi_IN" w:bidi="hi_IN"/>
        </w:rPr>
        <w:t xml:space="preserve"> शब्द का अर्थ है कि वे क्रोधित हो गए और आपस में झगड़ने और बहस करने लगे कि यीशु ने जो कहा उसका क्या अर्थ है। यहूदियों का अनुवाद उसी तरह करें जैसे आपने पहले किया है, और याद रखें कि </w:t>
      </w:r>
      <w:r>
        <w:rPr>
          <w:lang w:val="hi_IN" w:bidi="hi_IN"/>
        </w:rPr>
        <w:t>यहूदी</w:t>
      </w:r>
      <w:r>
        <w:rPr>
          <w:lang w:val="hi_IN" w:bidi="hi_IN"/>
        </w:rPr>
        <w:t xml:space="preserve"> मुख्य शब्दावली में है।</w:t>
      </w:r>
    </w:p>
    <w:p>
      <w:pPr/>
      <w:r>
        <w:rPr>
          <w:lang w:val="hi_IN" w:bidi="hi_IN"/>
        </w:rPr>
      </w:r>
      <w:r>
        <w:rPr>
          <w:lang w:val="hi_IN" w:bidi="hi_IN"/>
        </w:rPr>
        <w:t xml:space="preserve">यहाँ रुकें और समूह में चर्चा करें कि आप </w:t>
      </w:r>
      <w:r>
        <w:rPr>
          <w:b/>
          <w:lang w:val="hi_IN" w:bidi="hi_IN"/>
        </w:rPr>
        <w:t>बहस</w:t>
      </w:r>
      <w:r>
        <w:rPr>
          <w:lang w:val="hi_IN" w:bidi="hi_IN"/>
        </w:rPr>
        <w:t xml:space="preserve"> के लिए किस शब्द या वाक्यांश का प्रयोग करेंगे। इस ऑडियो को यहाँ रोकें।</w:t>
      </w:r>
    </w:p>
    <w:p>
      <w:pPr/>
      <w:r>
        <w:rPr>
          <w:lang w:val="hi_IN" w:bidi="hi_IN"/>
        </w:rPr>
      </w:r>
      <w:r>
        <w:rPr>
          <w:lang w:val="hi_IN" w:bidi="hi_IN"/>
        </w:rPr>
        <w:t xml:space="preserve">यीशु ने कहा कि जब तक वे </w:t>
      </w:r>
      <w:r>
        <w:rPr>
          <w:b/>
          <w:lang w:val="hi_IN" w:bidi="hi_IN"/>
        </w:rPr>
        <w:t>मनुष्य के पुत्र</w:t>
      </w:r>
      <w:r>
        <w:rPr>
          <w:lang w:val="hi_IN" w:bidi="hi_IN"/>
        </w:rPr>
        <w:t xml:space="preserve"> का माँस नहीं खाते और उसका लहू नहीं पीते, तब तक वे परमेश्वर के साथ सच में नहीं जी सकते। यीशु मनुष्य का पुत्र है। इसका अर्थ है कि यीशु ही परमेश्वर की ओर से सभी लोगों का न्यायी ठहराया गया है। मनुष्य के पुत्र का अनुवाद उसी तरह करें जैसे आपने पहले इसका अनुवाद किया है। </w:t>
      </w:r>
      <w:r>
        <w:rPr>
          <w:lang w:val="hi_IN" w:bidi="hi_IN"/>
        </w:rPr>
        <w:t>मनुष्य का पुत्र</w:t>
      </w:r>
      <w:r>
        <w:rPr>
          <w:lang w:val="hi_IN" w:bidi="hi_IN"/>
        </w:rPr>
        <w:t xml:space="preserve"> के बारे में अधिक जानकारी के लिए मुख्य शब्दावली को देखें।</w:t>
      </w:r>
    </w:p>
    <w:p>
      <w:pPr/>
      <w:r>
        <w:rPr>
          <w:lang w:val="hi_IN" w:bidi="hi_IN"/>
        </w:rPr>
      </w:r>
      <w:r>
        <w:rPr>
          <w:lang w:val="hi_IN" w:bidi="hi_IN"/>
        </w:rPr>
        <w:t xml:space="preserve">यीशु ने यह भी कहा कि जो कोई उसका माँस खाता है और उसका लहू पीता है, उसे </w:t>
      </w:r>
      <w:r>
        <w:rPr>
          <w:b/>
          <w:lang w:val="hi_IN" w:bidi="hi_IN"/>
        </w:rPr>
        <w:t>अनन्त जीवन</w:t>
      </w:r>
      <w:r>
        <w:rPr>
          <w:lang w:val="hi_IN" w:bidi="hi_IN"/>
        </w:rPr>
        <w:t xml:space="preserve"> मिलता है, और यीशु उसे </w:t>
      </w:r>
      <w:r>
        <w:rPr>
          <w:b/>
          <w:lang w:val="hi_IN" w:bidi="hi_IN"/>
        </w:rPr>
        <w:t>अन्तिम दिन</w:t>
      </w:r>
      <w:r>
        <w:rPr>
          <w:lang w:val="hi_IN" w:bidi="hi_IN"/>
        </w:rPr>
        <w:t xml:space="preserve"> फिर से </w:t>
      </w:r>
      <w:r>
        <w:rPr>
          <w:b/>
          <w:lang w:val="hi_IN" w:bidi="hi_IN"/>
        </w:rPr>
        <w:t>जिलाए</w:t>
      </w:r>
      <w:r>
        <w:rPr>
          <w:lang w:val="hi_IN" w:bidi="hi_IN"/>
        </w:rPr>
        <w:t xml:space="preserve">गा। अनन्त जीवन का अर्थ है परमेश्वर के साथ हमेशा जीवित रहना। यीशु कह रहा है कि जो लोग उस पर विश्वास करते हैं और उस पर भरोसा करते हैं, वे परमेश्वर के साथ हमेशा जीवित रहेंगे। जब वे मर जाएँगे, तब भी यीशु उन्हें जिलाएगा, या उन्हें फिर से जिलाएगा। यीशु यह काम अन्तिम दिन, यानी न्याय के दिन करेगा। अनन्त जीवन शब्दों का अनुवाद करें, उन्हें जिलाएगा, और अन्तिम दिन को उसी तरह करें जैसे आपने पहले किया है। </w:t>
      </w:r>
      <w:r>
        <w:rPr>
          <w:lang w:val="hi_IN" w:bidi="hi_IN"/>
        </w:rPr>
        <w:t>अनन्त जीवन</w:t>
      </w:r>
      <w:r>
        <w:rPr>
          <w:lang w:val="hi_IN" w:bidi="hi_IN"/>
        </w:rPr>
        <w:t xml:space="preserve"> के बारे में अधिक जानकारी के लिए, आप मुख्य शब्दावली को देखें।</w:t>
      </w:r>
    </w:p>
    <w:p>
      <w:pPr/>
      <w:r>
        <w:rPr>
          <w:lang w:val="hi_IN" w:bidi="hi_IN"/>
        </w:rPr>
      </w:r>
      <w:r>
        <w:rPr>
          <w:lang w:val="hi_IN" w:bidi="hi_IN"/>
        </w:rPr>
        <w:t xml:space="preserve">यीशु ने यह भी कहा कि जो कोई उसका माँस खाता है और उसका लहू पीता है, वह उसमें </w:t>
      </w:r>
      <w:r>
        <w:rPr>
          <w:b/>
          <w:lang w:val="hi_IN" w:bidi="hi_IN"/>
        </w:rPr>
        <w:t>बना रहता है,</w:t>
      </w:r>
      <w:r>
        <w:rPr>
          <w:lang w:val="hi_IN" w:bidi="hi_IN"/>
        </w:rPr>
        <w:t xml:space="preserve"> और यीशु भी उसमें बना रहता है। "बना रहता है" शब्द का अर्थ है यीशु के साथ करीबी रिश्ते में रहना। इसका अर्थ है कि वे यीशु के साथ रहेंगे, और यीशु उनके साथ रहेगा।</w:t>
      </w:r>
    </w:p>
    <w:p>
      <w:pPr/>
      <w:r>
        <w:rPr>
          <w:lang w:val="hi_IN" w:bidi="hi_IN"/>
        </w:rPr>
      </w:r>
      <w:r>
        <w:rPr>
          <w:lang w:val="hi_IN" w:bidi="hi_IN"/>
        </w:rPr>
        <w:t xml:space="preserve">यीशु ने ये बातें </w:t>
      </w:r>
      <w:r>
        <w:rPr>
          <w:b/>
          <w:lang w:val="hi_IN" w:bidi="hi_IN"/>
        </w:rPr>
        <w:t>आराधनालय</w:t>
      </w:r>
      <w:r>
        <w:rPr>
          <w:lang w:val="hi_IN" w:bidi="hi_IN"/>
        </w:rPr>
        <w:t xml:space="preserve"> में कही जब वह </w:t>
      </w:r>
      <w:r>
        <w:rPr>
          <w:b/>
          <w:lang w:val="hi_IN" w:bidi="hi_IN"/>
        </w:rPr>
        <w:t>कफरनहूम</w:t>
      </w:r>
      <w:r>
        <w:rPr>
          <w:lang w:val="hi_IN" w:bidi="hi_IN"/>
        </w:rPr>
        <w:t xml:space="preserve"> में उपदेश रहा था। आराधनालय वह स्थान था जहाँ किसी निश्चित समुदाय के यहूदी प्रार्थना करने और पवित्रशास्त्र का अध्ययन करने के लिए इकट्ठा होते थे। कफरनहूम यीशु की सेवकाई के लिए एक महत्वपूर्ण स्थान था। उस समय वाहन यहूदी और अन्यजाति रहा करते थे। यीशु भी वहाँ रहता था। आराधनालय और कफरनहूम का अनुवाद उसी तरह करें जैसे आपने पहले किया है। </w:t>
      </w:r>
      <w:r>
        <w:rPr>
          <w:lang w:val="hi_IN" w:bidi="hi_IN"/>
        </w:rPr>
        <w:t>आराधनालय</w:t>
      </w:r>
      <w:r>
        <w:rPr>
          <w:lang w:val="hi_IN" w:bidi="hi_IN"/>
        </w:rPr>
        <w:t xml:space="preserve"> और </w:t>
      </w:r>
      <w:r>
        <w:rPr>
          <w:lang w:val="hi_IN" w:bidi="hi_IN"/>
        </w:rPr>
        <w:t>कफरनहूम</w:t>
      </w:r>
      <w:r>
        <w:rPr>
          <w:lang w:val="hi_IN" w:bidi="hi_IN"/>
        </w:rPr>
        <w:t xml:space="preserve"> के बारे में अधिक जानकारी के लिए, आप मुख्य शब्दावली को देख सकते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हो।</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यूहन्ना 6:60–71</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यूहन्ना 6:60–71 को सुनें और अपने मन में रखें।</w:t>
      </w:r>
    </w:p>
    <w:p>
      <w:pPr/>
      <w:r>
        <w:rPr>
          <w:lang w:val="hi_IN" w:bidi="hi_IN"/>
        </w:rPr>
      </w:r>
      <w:r>
        <w:rPr>
          <w:lang w:val="hi_IN" w:bidi="hi_IN"/>
        </w:rPr>
        <w:t>यदि सम्भव हो, तो यूहन्ना 6:60–71 का ऑडियो संस्करण तीन बार, तीन अलग-अलग अनुवादों में सुनें। उसके बाद एक समूह के रूप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w:t>
      </w:r>
    </w:p>
    <w:p>
      <w:pPr>
        <w:pStyle w:val="ListBullet"/>
        <w:spacing w:line="240" w:lineRule="auto"/>
        <w:ind w:left="720"/>
      </w:pPr>
      <w:r>
        <w:rPr>
          <w:lang w:val="hi_IN" w:bidi="hi_IN"/>
        </w:rPr>
      </w:r>
      <w:r>
        <w:rPr>
          <w:lang w:val="hi_IN" w:bidi="hi_IN"/>
        </w:rPr>
        <w:t>आपको इस भाग में क्या अच्छा नहीं लगा या क्या समझ नहीं आया?</w:t>
      </w:r>
    </w:p>
    <w:p>
      <w:pPr>
        <w:pStyle w:val="ListBullet"/>
        <w:spacing w:line="240" w:lineRule="auto"/>
        <w:ind w:left="720"/>
      </w:pPr>
      <w:r>
        <w:rPr>
          <w:lang w:val="hi_IN" w:bidi="hi_IN"/>
        </w:rPr>
      </w:r>
      <w:r>
        <w:rPr>
          <w:lang w:val="hi_IN" w:bidi="hi_IN"/>
        </w:rPr>
        <w:t>यह भाग हमें परमेश्वर या यीशु के बारे में क्या बताता है?</w:t>
      </w:r>
    </w:p>
    <w:p>
      <w:pPr>
        <w:pStyle w:val="ListBullet"/>
        <w:spacing w:line="240" w:lineRule="auto"/>
        <w:ind w:left="720"/>
      </w:pPr>
      <w:r>
        <w:rPr>
          <w:lang w:val="hi_IN" w:bidi="hi_IN"/>
        </w:rPr>
      </w:r>
      <w:r>
        <w:rPr>
          <w:lang w:val="hi_IN" w:bidi="hi_IN"/>
        </w:rPr>
        <w:t>यह भाग हमें लोगों के बारे में क्या बताता है?</w:t>
      </w:r>
    </w:p>
    <w:p>
      <w:pPr>
        <w:pStyle w:val="ListBullet"/>
        <w:spacing w:line="240" w:lineRule="auto"/>
        <w:ind w:left="720"/>
      </w:pPr>
      <w:r>
        <w:rPr>
          <w:lang w:val="hi_IN" w:bidi="hi_IN"/>
        </w:rPr>
      </w:r>
      <w:r>
        <w:rPr>
          <w:lang w:val="hi_IN" w:bidi="hi_IN"/>
        </w:rPr>
        <w:t>यह भाग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यूहन्ना 6:60–71 का ऑडियो संस्करण सबसे आसानी से समझ में आने वाले अनुवाद में सुनें।</w:t>
      </w:r>
    </w:p>
    <w:p>
      <w:pPr/>
      <w:r>
        <w:rPr>
          <w:lang w:val="hi_IN" w:bidi="hi_IN"/>
        </w:rPr>
      </w:r>
      <w:r>
        <w:rPr>
          <w:lang w:val="hi_IN" w:bidi="hi_IN"/>
        </w:rPr>
        <w:t>पिछली कहानी में, यीशु ने कहा था कि लोगों को उसका माँस खाना चाहिए, साथ ही उसका लहू भी पीना चाहिए। उसने कहा कि यह उस रोटी की तरह नहीं है जिसे उनके पूर्वजों ने खाया था, क्योंकि उसका माँस और लहू अनन्त जीवन देते हैं। लेकिन यीशु ने यह नहीं समझाया कि उसका क्या अर्थ है, इसलिए यहूदियों ने यीशु की बात का गलत अर्थ निकाला। यह कहानी यीशु के चेलों की प्रतिक्रिया के बारे में है जब उन्होंने यीशु से यह शिक्षा सुनी थी।</w:t>
      </w:r>
    </w:p>
    <w:p>
      <w:pPr/>
      <w:r>
        <w:rPr>
          <w:lang w:val="hi_IN" w:bidi="hi_IN"/>
        </w:rPr>
      </w:r>
      <w:r>
        <w:rPr>
          <w:lang w:val="hi_IN" w:bidi="hi_IN"/>
        </w:rPr>
        <w:t>चेलों ने सुना कि यीशु ने कहा कि लोगों को उसका माँस खाना चाहिए, साथ ही उसका लहू पीना चाहिए। यहाँ जिन चेलों का उल्लेख किया गया है, वे केवल बारह चेलों की ही बात नहीं कर रहे हैं इसमें अन्य लोग भी शामिल हैं जिन्होंने यीशु के पीछे चलने का फैसला किया था। लेकिन उन बारह चेलों की तरह नहीं जिन्हें यीशु ने बुलाया था, यीशु ने इन लोगों को अपने पीछे चलने के लिए नहीं बुलाया। फिर भी, यहाँ उन्हें चेले कहा गया है, लेकिन ये चेले यीशु से दूर हो जाएँगे, जैसा कि हम कहानी में देखेंगे। उन्होंने कहा, "यह एक कठिन बात है; इसे कौन सुन सकता है?" इसका अर्थ है कि इन चेलों को समझ नहीं आया कि यीशु क्या कह रहा है। यहूदियों की तरह, उन्होंने शायद सोचा कि यीशु उन्हें उसे मार डालने, उसका माँस खाने और उसका लहू पीने के लिए कह रहा है। इसलिए, चेलों ने यह प्रश्न इसलिए पूछा क्योंकि वे यीशु की बात स्वीकार नहीं कर सके।</w:t>
      </w:r>
    </w:p>
    <w:p>
      <w:pPr/>
      <w:r>
        <w:rPr>
          <w:lang w:val="hi_IN" w:bidi="hi_IN"/>
        </w:rPr>
      </w:r>
      <w:r>
        <w:rPr>
          <w:lang w:val="hi_IN" w:bidi="hi_IN"/>
        </w:rPr>
        <w:t>किसी ने यीशु को नहीं बताया, लेकिन वह जानता था कि चेले उसकी शिक्षा के बारे में शिकायत कर रहे थे। इसलिए, यीशु ने कहा, "क्या तुम इस बात से नाराज़ हो?" यीशु यहाँ वास्तव में कोई प्रश्न नहीं पूछ रहा है। इसके बजाय, वह एक ऐसी बात कह रहा है जिसका अर्थ है कि उसके चेलों को क्रोधित नहीं होना चाहिए और उससे मुँह नहीं मोड़ना चाहिए।</w:t>
      </w:r>
    </w:p>
    <w:p>
      <w:pPr/>
      <w:r>
        <w:rPr>
          <w:lang w:val="hi_IN" w:bidi="hi_IN"/>
        </w:rPr>
      </w:r>
      <w:r>
        <w:rPr>
          <w:lang w:val="hi_IN" w:bidi="hi_IN"/>
        </w:rPr>
        <w:t>यहाँ रुकें और समूह में इस प्रश्न पर चर्चा करें: आपकी संस्कृति में जब लोग क्रोधित होते हैं, या परेशान होते हैं, या जब उन्हें लोगों की बात से चोट लगती है, या आहत होते हैं, तो वे क्या करते हैं? इस ऑडियो को यहाँ रोकें।</w:t>
      </w:r>
    </w:p>
    <w:p>
      <w:pPr/>
      <w:r>
        <w:rPr>
          <w:lang w:val="hi_IN" w:bidi="hi_IN"/>
        </w:rPr>
      </w:r>
      <w:r>
        <w:rPr>
          <w:lang w:val="hi_IN" w:bidi="hi_IN"/>
        </w:rPr>
        <w:t>फिर यीशु ने एक और प्रश्न पूछा। उसने पूछा, "यदि तुम मनुष्य के पुत्र को उस स्थान पर जाते हुए देखो, जहाँ वह पहले था, तो क्या होगा?" जब यीशु ने मनुष्य के पुत्र के बारे में पूछा, तो वह अपने ही बारे में बात कर रहा था। मनुष्य का पुत्र एक उपाधि है जो यीशु को दर्शाती है। पुराने नियम में यहूदी लोग मानते थे कि जब सब लोगों का न्याय करने का समय आएगा, तो परमेश्वर एक ऐसे व्यक्ति को भेजेगा जो मनुष्य के पुत्र के समान होगा। यह व्यक्ति जिसे मनुष्य का पुत्र कहा जाता है, वह सभी लोगों का न्यायी होगा। यीशु मनुष्य का पुत्र है। यीशु के इस दूसरे प्रश्न में भी, यीशु वास्तव में कोई प्रश्न नहीं पूछ रहा है। इसके बजाय, वह चेलों से कह रहा है कि वे सोचें कि यदि वे उसे वहाँ ऊपर जाते हुए देखें, जहाँ वह पहले था, यानी स्वर्ग में तो वे कैसी प्रतिक्रिया देंगे। क्या वे खुश होंगे, या वे और अधिक क्रोधित होंगे?</w:t>
      </w:r>
    </w:p>
    <w:p>
      <w:pPr/>
      <w:r>
        <w:rPr>
          <w:lang w:val="hi_IN" w:bidi="hi_IN"/>
        </w:rPr>
      </w:r>
      <w:r>
        <w:rPr>
          <w:lang w:val="hi_IN" w:bidi="hi_IN"/>
        </w:rPr>
        <w:t>यीशु ने कहा कि यह आत्मा है जो जीवन देता है, परन्तु शरीर से कोई लाभ नहीं है। यहाँ आत्मा शायद पवित्र आत्मा को दर्शाता है। इसका अर्थ है कि यह पवित्र आत्मा है जो लोगों की यह समझने में सहायता करता है कि यीशु क्या सिखा रहा है। यहाँ शरीर से यीशु के शारीरिक शरीर का अर्थ नहीं है। शरीर उस ताकत को दर्शाता है जो मनुष्यों के पास है। यीशु कह रहा है कि जो लोग अपनी ताकत या शक्ति पर भरोसा करते हैं, वे यह नहीं समझ सकते कि यीशु क्या कह रहा है। वे अनन्त जीवन नहीं पा सकते। यीशु ने कहा कि यीशु ने जो वचन कहे वे आत्मा और जीवन हैं। इसका अर्थ है कि यीशु की शिक्षाएँ आत्मिक हैं, यही कारण है कि यह पवित्र आत्मा है जो लोगों को उन्हें समझने में सहायता करता है। वे जीवन भी हैं, क्योंकि यीशु के वचनों को समझने और उन पर विश्वास करने से अनन्त जीवन मिलता है।</w:t>
      </w:r>
    </w:p>
    <w:p>
      <w:pPr/>
      <w:r>
        <w:rPr>
          <w:lang w:val="hi_IN" w:bidi="hi_IN"/>
        </w:rPr>
      </w:r>
      <w:r>
        <w:rPr>
          <w:lang w:val="hi_IN" w:bidi="hi_IN"/>
        </w:rPr>
        <w:t>लेकिन उनमें से कुछ यीशु पर विश्वास नहीं करते हैं। भले ही किसी ने यीशु को नहीं बताया, लेकिन यीशु जानता था कि कुछ चेले उस पर विश्वास नहीं कर रहे थे। जब यीशु ने अपने चेलों को बुलाया, तब से वह पहले से ही उन लोगों को जानता था जो उस पर विश्वास नहीं करेंगे, और वह यह भी जानता था कि चेलों में से कौन बाद में उसे धोखा देगा। इसका अर्थ है कि उसके चेलों में से एक अपने शत्रुओं की सहायता करेगा ताकि वे यीशु को पकड़ लें और वह मारा जाए। क्योंकि यीशु यह सब जानते थे, इसलिए उन्होंने उन्हें वह बात याद दिलाई जो उसने पहले कही थी। यीशु ने कहा जब तक पिता किसी व्यक्ति को मेरे पास आने और मुझ पर विश्वास करने में सहायता न करे, तब तक वह अपनी ही इच्छा या सामर्थ्य से मुझ पर विश्वास नहीं कर सकता। यह समझाता है कि कुछ चेले विश्वास क्यों नहीं कर रहे थे, और उसके चेलों में से एक उसे धोखा देगा।</w:t>
      </w:r>
    </w:p>
    <w:p>
      <w:pPr/>
      <w:r>
        <w:rPr>
          <w:lang w:val="hi_IN" w:bidi="hi_IN"/>
        </w:rPr>
      </w:r>
      <w:r>
        <w:rPr>
          <w:lang w:val="hi_IN" w:bidi="hi_IN"/>
        </w:rPr>
        <w:t>यीशु के ये बातें कहने के बाद उसके बहुत से चेले पीछे हट गए और फिर उसके साथ न चले। ये चेले जो यीशु को छोड़ चुके थे, वे चेलों का बड़ा समूह हैं, न कि बारह चेले। चेलों का यह बड़ा समूह चला गया और फिर कभी यीशु का अनुसरण नहीं किया।</w:t>
      </w:r>
    </w:p>
    <w:p>
      <w:pPr/>
      <w:r>
        <w:rPr>
          <w:lang w:val="hi_IN" w:bidi="hi_IN"/>
        </w:rPr>
      </w:r>
      <w:r>
        <w:rPr>
          <w:lang w:val="hi_IN" w:bidi="hi_IN"/>
        </w:rPr>
        <w:t>यहाँ रुकें और समूह में इस प्रश्न पर चर्चा करें: एक ऐसे समय के बारे में एक कहानी बताएँ जब लोगों के एक बड़े समूह ने एक एग्यू का अनुसरण करना बंद कर दिया हो। क्या हुआ था? वे कैसे चले गए?</w:t>
      </w:r>
    </w:p>
    <w:p>
      <w:pPr/>
      <w:r>
        <w:rPr>
          <w:lang w:val="hi_IN" w:bidi="hi_IN"/>
        </w:rPr>
      </w:r>
      <w:r>
        <w:rPr>
          <w:lang w:val="hi_IN" w:bidi="hi_IN"/>
        </w:rPr>
        <w:t>फिर, यीशु ने बारह चेलों से कहा, "क्या तुम भी जाना चाहते हो?" ये बारह चेले वे चेले थे जिन्हें यीशु ने स्वयं बुलाया था। वे उसके सबसे करीबी चेले थे। यीशु ने यह प्रश्न इस आशा से पूछा था कि उसके चेले कहेंगे कि वे पीछे नहीं हटना चाहते हैं।</w:t>
      </w:r>
    </w:p>
    <w:p>
      <w:pPr/>
      <w:r>
        <w:rPr>
          <w:lang w:val="hi_IN" w:bidi="hi_IN"/>
        </w:rPr>
      </w:r>
      <w:r>
        <w:rPr>
          <w:lang w:val="hi_IN" w:bidi="hi_IN"/>
        </w:rPr>
        <w:t>शमौन पतरस, जो बारह चेलों में से एक है, उसने समूह की ओर से यीशु को उत्तर दिया। उसने कहा, "हे प्रभु, हम किसके पास जाएँ?" जब शमौन पतरस ने यीशु को “प्रभु” कहा तो वह यीशु के प्रति सर्वोच्च आदर प्रकट कर रहा था। इसका यह अर्थ यह भी हो सकता है कि शमौन पतरस पहचानता है कि यीशु ईश्वरीय है। इसके अलावा, वह कह रहा है कि उनके पास जाने के लिए कोई और स्थान नहीं है। उसने यह भी कहा कि यीशु के पास अनन्त जीवन के वचन हैं, जिसका अर्थ है कि यीशु की शिक्षाएँ उन्हें मार्गदर्शन कर रही हैं ताकि वे एक ऐसा जीवन पा सकें जिसका कभी अन्त न होगा।</w:t>
      </w:r>
    </w:p>
    <w:p>
      <w:pPr/>
      <w:r>
        <w:rPr>
          <w:lang w:val="hi_IN" w:bidi="hi_IN"/>
        </w:rPr>
      </w:r>
      <w:r>
        <w:rPr>
          <w:lang w:val="hi_IN" w:bidi="hi_IN"/>
        </w:rPr>
        <w:t>यहाँ रुकें और समूह में इस प्रश्न पर चर्चा करें: आपकी संस्कृति में लोग अनन्त जीवन या ऐसे जीवन के बारे में कैसे सोचते या बात करते हैं जिसका कभी अन्त न होगा? इस ऑडियो को यहाँ रोकें।</w:t>
      </w:r>
    </w:p>
    <w:p>
      <w:pPr/>
      <w:r>
        <w:rPr>
          <w:lang w:val="hi_IN" w:bidi="hi_IN"/>
        </w:rPr>
      </w:r>
      <w:r>
        <w:rPr>
          <w:lang w:val="hi_IN" w:bidi="hi_IN"/>
        </w:rPr>
        <w:t>चेलों ने भी यीशु पर विश्वास किया, और उन्हें यह समझ आ गया कि यीशु ही परमेश्वर का पवित्र जन है। इसका अर्थ है कि चेले विश्वास करते हैं और जानते हैं कि यीशु पवित्र है, या विशेष है, क्योंकि वही है जिसे परमेश्वर ने लोगों को जीवन देने के लिए भेजा था। इसके कारण, वे अन्य चेलों की तरह यीशु को नहीं छोड़ेंगे। इसका मतलब है कि वे यीशु का अनुसरण करते रहेंगे।</w:t>
      </w:r>
    </w:p>
    <w:p>
      <w:pPr/>
      <w:r>
        <w:rPr>
          <w:lang w:val="hi_IN" w:bidi="hi_IN"/>
        </w:rPr>
      </w:r>
      <w:r>
        <w:rPr>
          <w:lang w:val="hi_IN" w:bidi="hi_IN"/>
        </w:rPr>
        <w:t>यीशु ने बारह चेलों को उत्तर दिया और कहा, "क्या मैंने तुम बारहों को नहीं चुना?" यहाँ, यीशु वास्तव में कोई प्रश्न नहीं पूछ रहा है। वह कह रहा है कि यीशु ने स्वयं बारहों को चुना था। फिर भी, यीशु ने कहा, उनमें से एक शैतान है। शैतान परमेश्वर का आत्मिक शत्रु है। यह शैतान का एक और नाम है। यीशु कह रहा है कि चेलों में से एक ऐसा है जो मानो दुष्टात्माओं या बुरी आत्माओं के प्रधान के समान व्यवहार कर रहा है। वह शमौन इस्करियोती के पुत्र यहूदा की ओर संकेत कर रहा था। यहूदा बारह चेलों में से एक था, और वह बाद में यीशु को धोखा देगा। यह बताता है कि यहूदा यीशु से बैर रखने वाले लोगों की सहायता करेगा ताकि वे उसे पकड़ लें और इस तरह यीशु मार डाला जाए। यीशु जानता था कि यहूदा ही उसे धोखा देगा, लेकिन यीशु ने बारह चेलों को यह नहीं बताया कि वह यहूदा है।</w:t>
      </w:r>
      <w:r>
        <w:rPr>
          <w:lang w:val="hi_IN" w:bidi="hi_IN"/>
        </w:rPr>
      </w:r>
    </w:p>
    <w:p>
      <w:pPr>
        <w:pStyle w:val="Heading3"/>
      </w:pPr>
      <w:r>
        <w:rPr>
          <w:lang w:val="hi_IN" w:bidi="hi_IN"/>
        </w:rPr>
        <w:t>घटनाओं को समझाना</w:t>
      </w:r>
    </w:p>
    <w:p>
      <w:pPr/>
      <w:r>
        <w:rPr>
          <w:lang w:val="hi_IN" w:bidi="hi_IN"/>
        </w:rPr>
      </w:r>
      <w:r>
        <w:rPr>
          <w:lang w:val="hi_IN" w:bidi="hi_IN"/>
        </w:rPr>
        <w:t>यूहन्ना 6:60–71 का ऑडियो संस्करण सबसे आसानी से समझ में आने वाले अनुवाद में सुनें।</w:t>
      </w:r>
    </w:p>
    <w:p>
      <w:pPr/>
      <w:r>
        <w:rPr>
          <w:lang w:val="hi_IN" w:bidi="hi_IN"/>
        </w:rPr>
      </w:r>
      <w:r>
        <w:rPr>
          <w:lang w:val="hi_IN" w:bidi="hi_IN"/>
        </w:rPr>
        <w:t>इस चरण में, समूह इस भाग के दृश्यों, परिवेश और पात्रों को परिभाषित करेगा। "फिर समूह इस भाग की कल्पना करेगा।</w:t>
      </w:r>
    </w:p>
    <w:p>
      <w:pPr/>
      <w:r>
        <w:rPr>
          <w:lang w:val="hi_IN" w:bidi="hi_IN"/>
        </w:rPr>
      </w:r>
      <w:r>
        <w:rPr>
          <w:lang w:val="hi_IN" w:bidi="hi_IN"/>
        </w:rPr>
        <w:t>इस भाग में दो दृश्य हैं।</w:t>
      </w:r>
    </w:p>
    <w:p>
      <w:pPr/>
      <w:r>
        <w:rPr>
          <w:lang w:val="hi_IN" w:bidi="hi_IN"/>
        </w:rPr>
      </w:r>
      <w:r>
        <w:rPr>
          <w:b/>
          <w:lang w:val="hi_IN" w:bidi="hi_IN"/>
        </w:rPr>
        <w:t>पहले दृश्य में:</w:t>
      </w:r>
      <w:r>
        <w:rPr>
          <w:lang w:val="hi_IN" w:bidi="hi_IN"/>
        </w:rPr>
        <w:t xml:space="preserve"> बहुत से चेले उसका माँस खाने और लहू पीने के बारे में यीशु के शिक्षा को स्वीकार नहीं कर सके। यीशु समझाता है कि यह पवित्र आत्मा है जो लोगों को उसके शिक्षा को समझने में सहायता करता है।</w:t>
      </w:r>
    </w:p>
    <w:p>
      <w:pPr/>
      <w:r>
        <w:rPr>
          <w:lang w:val="hi_IN" w:bidi="hi_IN"/>
        </w:rPr>
      </w:r>
      <w:r>
        <w:rPr>
          <w:b/>
          <w:lang w:val="hi_IN" w:bidi="hi_IN"/>
        </w:rPr>
        <w:t>दूसरे दृश्य में:</w:t>
      </w:r>
      <w:r>
        <w:rPr>
          <w:lang w:val="hi_IN" w:bidi="hi_IN"/>
        </w:rPr>
        <w:t xml:space="preserve"> बहुत से चेले यीशु को छोड़ देंगे और उसका अनुसरण करना बंद कर देंगे। यीशु ने बारह चेलों से पूछा कि क्या वे भी उसे छोड़ना चाहते हैं। लेकिन शमौन पतरस ने कहा कि वे यीशु को नहीं छोड़ेंगे। यीशु ने कहा कि उसने उन्हें चुना, लेकिन बारह में से एक शैतान की आज्ञा मानता है। इस चेले का नाम यहूदा है और वह बाद में यीशु को धोखा देगा।</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चेलों का बड़ा समूह जो यीशु को छोड़ देगा</w:t>
      </w:r>
    </w:p>
    <w:p>
      <w:pPr>
        <w:pStyle w:val="ListBullet"/>
        <w:spacing w:line="240" w:lineRule="auto"/>
        <w:ind w:left="720"/>
      </w:pPr>
      <w:r>
        <w:rPr>
          <w:lang w:val="hi_IN" w:bidi="hi_IN"/>
        </w:rPr>
      </w:r>
      <w:r>
        <w:rPr>
          <w:lang w:val="hi_IN" w:bidi="hi_IN"/>
        </w:rPr>
        <w:t>बारह चेले जो यीशु के सबसे करीब हैं</w:t>
      </w:r>
    </w:p>
    <w:p>
      <w:pPr>
        <w:pStyle w:val="ListBullet"/>
        <w:spacing w:line="240" w:lineRule="auto"/>
        <w:ind w:left="720"/>
      </w:pPr>
      <w:r>
        <w:rPr>
          <w:lang w:val="hi_IN" w:bidi="hi_IN"/>
        </w:rPr>
      </w:r>
      <w:r>
        <w:rPr>
          <w:lang w:val="hi_IN" w:bidi="hi_IN"/>
        </w:rPr>
        <w:t>शमौन पतरस</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 जरूर दिखाएँ कि यह कहानी पिछली कहानी से आगे की कड़ी है। पिछली कहानी के आधार पर भी, यीशु और उसके चेले अभी भी कफरनहूम के आराधनालय में हो सकते हैं। एक आराधनालय में, अन्य यहूदी थे। लेकिन इस कहानी में, यीशु अपने चेलों से बात कर रहा है। इस कहानी में सबसे महत्वपूर्ण बात यीशु के शब्द और उसके चेलों की उसके शब्दों के प्रति प्रतिक्रिया है।</w:t>
      </w:r>
    </w:p>
    <w:p>
      <w:pPr/>
      <w:r>
        <w:rPr>
          <w:lang w:val="hi_IN" w:bidi="hi_IN"/>
        </w:rPr>
      </w:r>
      <w:r>
        <w:rPr>
          <w:lang w:val="hi_IN" w:bidi="hi_IN"/>
        </w:rPr>
        <w:t>पहले दृश्य में, चेले यीशु की कही बातों के बारे में कुड़कुड़ाते हैं। इसका अर्थ यह है कि वे शिकायत कर रहे हैं, और वे यीशु की कही बातों से सहमत नहीं हैं। वे पूछते हैं, "यह एक कठिन बात है; इसे कौन सुन सकता है?" कोई यीशु को यह नहीं बताएगा कि चेले कुड़कुड़ा रहे हैं, पर यह दिखाना सुनिश्चित करें कि यीशु इसके बारे में जानता है। तब यीशु उत्तर पाने के लिए नहीं, पर एक बात समझाने के लिए दो प्रश्न पूछेंगे। यीशु ने कहा, "क्या तुम इस बात से नाराज़ हो? क्या होगा यदि तुम मनुष्य के पुत्र को वहाँ ऊपर जाते हुए देखो जहाँ वह पहले था?" जब यीशु मनुष्य के पुत्र के बारे में बात करता है तो वह अपने ही बारे में बात कर रहा है। जब यीशु स्वर्गारोहण का उल्लेख करता है, तो यह ज़रूर दिखाएँ कि यीशु यह दिखा रहा है कि वह स्वर्ग से आया है। फिर यीशु आत्मा और शरीर के बीच तुलना करेगा। आत्मा का मतलब पवित्र आत्मा है, और शरीर का अभिप्राय मनुष्यों से है। यह दिखाना महत्वपूर्ण होगा कि यह आत्मा है जो जीवन देता है, न कि शरीर या मनुष्य। कुछ चेले विश्वास नहीं करते हैं, लेकिन यीशु इससे हैरान नहीं है। यह साफ दिखाई दे कि यीशु शुरू से ही जानता था कि उनके चेलों में से कौन विश्वास नहीं करेगा, और कौन उन्हें धोखा देगा। यीशु इस दृश्य का अन्त अपने चेलों को वह बात याद दिलाकर करेगा जो उसने पिता के बारे में कही थी। पिता की सहायता के बिना, कोई भी व्यक्ति यीशु में आकर उस पर विश्वास नहीं कर सकता है।</w:t>
      </w:r>
    </w:p>
    <w:p>
      <w:pPr/>
      <w:r>
        <w:rPr>
          <w:lang w:val="hi_IN" w:bidi="hi_IN"/>
        </w:rPr>
      </w:r>
      <w:r>
        <w:rPr>
          <w:lang w:val="hi_IN" w:bidi="hi_IN"/>
        </w:rPr>
        <w:t>दूसरे दृश्य में, बहुत से चेले यीशु को छोड़ देंगे और उसका अनुसरण करना बंद कर देंगे। यीशु ने बारह चेलों से पूछा कि क्या वे भी उसे छोड़ना चाहते हैं। लेकिन शमौन पतरस ने यीशु से कहा कि उनके पास जाने के लिए कोई और स्थान नहीं है। वे यीशु का अनुसरण करते रहना चाहते हैं क्योंकि यीशु के पास वह शिक्षा है जो अनन्त जीवन की ओर ले जाती है। वे यह भी जानते हैं कि यीशु परमेश्वर का पवित्र जन है। यीशु ने कहा कि उसने उन्हें चुना है, लेकिन बारह में से एक शैतान है। इसका मतलब है कि बारह चेलों में से एक शैतान की बात मानता है, जो परमेश्वर का आत्मिक शत्रु है। इस चेले का नाम यहूदा है जो शमौन इस्करियोती का पुत्र है, और वह बाद में यीशु को धोखा देगा। यह जानकारी यूहन्ना ही देता है, न कि कहानी का कोई भी पात्र। यूहन्ना यह जानकारी इसलिए देता है ताकि जो लोग इस कहानी को पढ़ते या सुनते हैं, वे उस व्यक्ति को जान सकें जिसके बारे में यीशु बात कर रहा है।</w:t>
      </w:r>
    </w:p>
    <w:p>
      <w:pPr/>
      <w:r>
        <w:rPr>
          <w:lang w:val="hi_IN" w:bidi="hi_IN"/>
        </w:rPr>
      </w:r>
      <w:r>
        <w:rPr>
          <w:lang w:val="hi_IN" w:bidi="hi_IN"/>
        </w:rPr>
        <w:t>यहाँ रुकें और समूह में चर्चा करें: जब आप कोई कहानी सुनाते हैं, तो आप ऐसी जानकारी कैसे जोड़ते हैं जो कहानी का हिस्सा नहीं है, लेकिन आपको लगता है कि ऐसी जानकारी आपके सुनने वालों के लिए कहानी को समझने में सहायक हो सकती है?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प्रयोग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यूहन्ना 6:60–71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कहानी में दो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चेलों का बड़ा समूह जो यीशु को छोड़ देगा</w:t>
      </w:r>
    </w:p>
    <w:p>
      <w:pPr>
        <w:pStyle w:val="ListBullet"/>
        <w:spacing w:line="240" w:lineRule="auto"/>
        <w:ind w:left="720"/>
      </w:pPr>
      <w:r>
        <w:rPr>
          <w:lang w:val="hi_IN" w:bidi="hi_IN"/>
        </w:rPr>
      </w:r>
      <w:r>
        <w:rPr>
          <w:lang w:val="hi_IN" w:bidi="hi_IN"/>
        </w:rPr>
        <w:t>बारह चेले जो यीशु के सबसे करीब हैं</w:t>
      </w:r>
    </w:p>
    <w:p>
      <w:pPr>
        <w:pStyle w:val="ListBullet"/>
        <w:spacing w:line="240" w:lineRule="auto"/>
        <w:ind w:left="720"/>
      </w:pPr>
      <w:r>
        <w:rPr>
          <w:lang w:val="hi_IN" w:bidi="hi_IN"/>
        </w:rPr>
      </w:r>
      <w:r>
        <w:rPr>
          <w:lang w:val="hi_IN" w:bidi="hi_IN"/>
        </w:rPr>
        <w:t>शमौन पतरस</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पूरी कहानी का अभिनय करें। इस कहानी के संवाद, घटनाओं के क्रम, रूपरेखा और उसकी गति पर ध्यान दें। सुनिश्चित करें कि अभिनय करते समय, कहानी का कोई महत्वपूर्ण या कठिन भाग छूट न जाए। कहानी के हर भाग को याद रखने में एक-दूसरे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पड़ावों पर, नाटक को रोककर उस पात्र का भूमिका निभाने वाले व्यक्ति से पूछें "आप क्या महसूस कर रहे हैं या क्या सोच रहे हैं?" पात्र की भूमिका निभाने वाले व्यक्ति को यह उत्तर देना चाहिए कि यदि वह उस पात्र के स्थान पर होता तो वह कैसा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पहले दृश्य में, बहुत से चेले कुड़कुड़ाने लगे और यीशु की वह शिक्षा स्वीकार नहीं कर सके जिसमें उसने अपने माँस खाने और अपने लहू पीने के बारे में कहा था। यीशु समझाता है कि यह पवित्र आत्मा है जो लोगों को उसकी शिक्षा को समझने में सहायता करता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चेलों के बड़े समूह की भूमिका निभाने वाले व्यक्ति से पूछें जो यीशु को छोड़कर जाएगा, "आप क्या महसूस कर रहे हैं या क्या सोच रहे हैं?" लोग इस तरह उत्तर दे सकते हैं कि, "पहले हम यीशु के पीछे चलने के लिए तैयार थे। लेकिन वह हमसे जो करने के लिए कह रहा है, उसे मानना बहुत मुश्किल है," या "आखिरकार यह यीशु निश्चय कोई पागल आदमी है। हमें उसका अनुसरण करना बंद कर देना चाहिए।"</w:t>
      </w:r>
    </w:p>
    <w:p>
      <w:pPr>
        <w:pStyle w:val="ListBullet"/>
        <w:spacing w:line="240" w:lineRule="auto"/>
        <w:ind w:left="720"/>
      </w:pPr>
      <w:r>
        <w:rPr>
          <w:lang w:val="hi_IN" w:bidi="hi_IN"/>
        </w:rPr>
      </w:r>
      <w:r>
        <w:rPr>
          <w:lang w:val="hi_IN" w:bidi="hi_IN"/>
        </w:rPr>
        <w:t>आप यीशु की भूमिका निभाने वाले व्यक्ति से भी पूछ सकते हैं, “आप क्या महसूस कर रहा है या क्या सोच रहा है?” आप ऐसी बातें सुन सकते हैं, "मुझे पता है कि ये चेले इसलिए बड़बड़ा रहे हैं क्योंकि वे मेरी शिक्षा को नहीं समझते हैं। मैं शुरू से ही जानता था कि वे मुझ पर विश्वास नहीं करेंगे। मैं यह भी जानता हूँ कि मुझे कौन धोखा देगा," या "मैं जो बातें कहता हूँ उनका मतलब सिर्फ़ पवित्र आत्मा की सहायता से ही समझा जा सकेगा। शरीर उन्हें यह समझने में सहायता नहीं कर सकता।"</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दूसरे दृश्य में, बहुत से चेले यीशु को छोड़ देंगे और उसका अनुसरण करना बंद कर देंगे।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यीशु की भूमिका निभाने वाले व्यक्ति से पूछें, "आप क्या महसूस कर रहे हैं या क्या सोच रहे हैं?" वह व्यक्ति इस तरह उत्तर दे सकता है कि, "मुझे दुख है कि इनमें से बहुतों ने मुझे छोड़ने का फैसला किया। अब उन्हें अनन्त जीवन नहीं मिलेगा," या "मुझे बारह चेलों से भी पूछना चाहिए कि क्या वे मुझे छोड़ना चाहते हैं, जैसे दूसरों ने किया।"</w:t>
      </w:r>
    </w:p>
    <w:p>
      <w:pPr>
        <w:pStyle w:val="ListBullet"/>
        <w:spacing w:line="240" w:lineRule="auto"/>
        <w:ind w:left="720"/>
      </w:pPr>
      <w:r>
        <w:rPr>
          <w:lang w:val="hi_IN" w:bidi="hi_IN"/>
        </w:rPr>
      </w:r>
      <w:r>
        <w:rPr>
          <w:lang w:val="hi_IN" w:bidi="hi_IN"/>
        </w:rPr>
        <w:t>आप शमौन पतरस की भूमिका निभाने वाले व्यक्ति या यीशु के सबसे करीबी 12 चेलों से भी पूछ सकते हैं, "आप क्या महसूस कर रहे हैं या क्या सोच रहे हैं?" आप ऐसी बातें सुन सकते हैं, "यीशु की शिक्षाएँ हमें अनन्त जीवन की ओर ले जाएंगी। इसलिए भले ही हमारे पास जाने के लिए कोई स्थान न हो, फिर भी हम उसके पीछे चलेंगे," या "यीशु जहाँ कहीं भी जाए, और जो कुछ भी वह कहे, हम उसके पीछे चलेंगे, क्योंकि वह परमेश्वर का पवित्र जन है।" यीशु ने कहा कि उसने उन्हें चुना, लेकिन बारह में से एक शैतान की आज्ञा मानता है। इस चेले का नाम यहूदा है और वह बाद में यीशु को धोखा देगा।</w:t>
      </w:r>
      <w:r>
        <w:rPr>
          <w:lang w:val="hi_IN" w:bidi="hi_IN"/>
        </w:rPr>
      </w:r>
    </w:p>
    <w:p>
      <w:pPr>
        <w:pStyle w:val="Heading3"/>
      </w:pPr>
      <w:r>
        <w:rPr>
          <w:lang w:val="hi_IN" w:bidi="hi_IN"/>
        </w:rPr>
        <w:t>आवश्यक जानकारी</w:t>
      </w:r>
    </w:p>
    <w:p>
      <w:pPr/>
      <w:r>
        <w:rPr>
          <w:lang w:val="hi_IN" w:bidi="hi_IN"/>
        </w:rPr>
      </w:r>
      <w:r>
        <w:rPr>
          <w:lang w:val="hi_IN" w:bidi="hi_IN"/>
        </w:rPr>
        <w:t>यूहन्ना 6:60–71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कहानी की शुरुआत यीशु की कही बात के प्रति चेलों की प्रतिक्रिया से होती है। उन्होंने कहा, "यह एक </w:t>
      </w:r>
      <w:r>
        <w:rPr>
          <w:b/>
          <w:lang w:val="hi_IN" w:bidi="hi_IN"/>
        </w:rPr>
        <w:t>कठिन बात है</w:t>
      </w:r>
      <w:r>
        <w:rPr>
          <w:lang w:val="hi_IN" w:bidi="hi_IN"/>
        </w:rPr>
        <w:t>; इसे कौन सुन सकता है?" यहाँ "कठोर कथन" उस बात को दर्शाता है जो यीशु ने कहा था जब उसने कहा कि लोगों को उसका माँस खाना चाहिए, साथ ही उसका लहू पीना चाहिए। यीशु की यह शिक्षा कुछ चेलों के लिए समझना बहुत कठिन था।</w:t>
      </w:r>
    </w:p>
    <w:p>
      <w:pPr/>
      <w:r>
        <w:rPr>
          <w:lang w:val="hi_IN" w:bidi="hi_IN"/>
        </w:rPr>
      </w:r>
      <w:r>
        <w:rPr>
          <w:lang w:val="hi_IN" w:bidi="hi_IN"/>
        </w:rPr>
        <w:t xml:space="preserve">यीशु स्वयं जानता था कि उसके चेले उसकी कही बातों के बारे में कुड़कुड़ाते या शिकायत कर रहे थे। </w:t>
      </w:r>
      <w:r>
        <w:rPr>
          <w:b/>
          <w:lang w:val="hi_IN" w:bidi="hi_IN"/>
        </w:rPr>
        <w:t>कुड़कुड़ाया</w:t>
      </w:r>
      <w:r>
        <w:rPr>
          <w:lang w:val="hi_IN" w:bidi="hi_IN"/>
        </w:rPr>
        <w:t xml:space="preserve"> शब्द का अर्थ है कि वे असहमत थे और यीशु की बात से खुश नहीं थे। ‘कुड़कुड़ाया’ का अनुवाद उसी तरह करें जैसा आपने पहले किया था। यीशु ने अपने चेलों से कहा, "क्या तुम इस बात से </w:t>
      </w:r>
      <w:r>
        <w:rPr>
          <w:b/>
          <w:lang w:val="hi_IN" w:bidi="hi_IN"/>
        </w:rPr>
        <w:t>नाराज</w:t>
      </w:r>
      <w:r>
        <w:rPr>
          <w:lang w:val="hi_IN" w:bidi="hi_IN"/>
        </w:rPr>
        <w:t xml:space="preserve"> हो?" जब कोई व्यक्ति किसी बात पर "नाराज होता है", वह क्रोधित हो जाता है और या तो बदला लेता है या उस व्यक्ति को छोड़ देता है जिसने उसे ठेस पहुँचाई। यीशु एक ऐसी बात कह रहा है जिसका अर्थ है कि उसके चेलों को उस पर नाराज नहीं होना चाहिए, न ही उसे छोड़ देना चाहिए।</w:t>
      </w:r>
    </w:p>
    <w:p>
      <w:pPr/>
      <w:r>
        <w:rPr>
          <w:lang w:val="hi_IN" w:bidi="hi_IN"/>
        </w:rPr>
      </w:r>
      <w:r>
        <w:rPr>
          <w:lang w:val="hi_IN" w:bidi="hi_IN"/>
        </w:rPr>
        <w:t xml:space="preserve">यहाँ रुकें और समूह में चर्चा करें कि आप </w:t>
      </w:r>
      <w:r>
        <w:rPr>
          <w:b/>
          <w:lang w:val="hi_IN" w:bidi="hi_IN"/>
        </w:rPr>
        <w:t>नाराज</w:t>
      </w:r>
      <w:r>
        <w:rPr>
          <w:lang w:val="hi_IN" w:bidi="hi_IN"/>
        </w:rPr>
        <w:t xml:space="preserve"> होने के लिए किस शब्द या शब्दों का प्रयोग करेंगे। इस ऑडियो को यहाँ रोकें।</w:t>
      </w:r>
    </w:p>
    <w:p>
      <w:pPr/>
      <w:r>
        <w:rPr>
          <w:lang w:val="hi_IN" w:bidi="hi_IN"/>
        </w:rPr>
      </w:r>
      <w:r>
        <w:rPr>
          <w:lang w:val="hi_IN" w:bidi="hi_IN"/>
        </w:rPr>
        <w:t xml:space="preserve">यीशु ने यह भी कहा, "यदि तुम मनुष्य के पुत्र को उस </w:t>
      </w:r>
      <w:r>
        <w:rPr>
          <w:b/>
          <w:lang w:val="hi_IN" w:bidi="hi_IN"/>
        </w:rPr>
        <w:t>स्थान</w:t>
      </w:r>
      <w:r>
        <w:rPr>
          <w:lang w:val="hi_IN" w:bidi="hi_IN"/>
        </w:rPr>
        <w:t xml:space="preserve"> पर जाते हुए देखो, जहाँ वह पहले था, तो क्या होगा?" यीशु ही मनुष्य का पुत्र है। इसका अर्थ है कि यीशु ही परमेश्वर की ओर से सभी लोगों का न्यायी नियुक्त किया गया है। मनुष्य का पुत्र शब्द का अनुवाद उसी तरह करें जैसे आपने पहले इसका अनुवाद किया है। </w:t>
      </w:r>
      <w:r>
        <w:rPr>
          <w:lang w:val="hi_IN" w:bidi="hi_IN"/>
        </w:rPr>
        <w:t>मनुष्य के पुत्र</w:t>
      </w:r>
      <w:r>
        <w:rPr>
          <w:lang w:val="hi_IN" w:bidi="hi_IN"/>
        </w:rPr>
        <w:t xml:space="preserve"> के बारे में अधिक जानकारी के लिए मुख्य शब्दावली को देखें। जब यीशु ने मनुष्य के पुत्र के उस स्थान पर चढ़ने के बारे में बात की </w:t>
      </w:r>
      <w:r>
        <w:rPr>
          <w:b/>
          <w:lang w:val="hi_IN" w:bidi="hi_IN"/>
        </w:rPr>
        <w:t>जहाँ वह पहले था</w:t>
      </w:r>
      <w:r>
        <w:rPr>
          <w:lang w:val="hi_IN" w:bidi="hi_IN"/>
        </w:rPr>
        <w:t>, तो यीशु का अर्थ है कि वह फिर से ऊपर जाएगा और उसी स्थान पर लौट जाएगा जहाँ से वह आया था, यानी स्वर्ग।</w:t>
      </w:r>
    </w:p>
    <w:p>
      <w:pPr/>
      <w:r>
        <w:rPr>
          <w:lang w:val="hi_IN" w:bidi="hi_IN"/>
        </w:rPr>
      </w:r>
      <w:r>
        <w:rPr>
          <w:lang w:val="hi_IN" w:bidi="hi_IN"/>
        </w:rPr>
        <w:t xml:space="preserve">यीशु ने यह भी कहा कि जो कोई उसका माँस खाता है और उसका लहू पीता है, उसे </w:t>
      </w:r>
      <w:r>
        <w:rPr>
          <w:b/>
          <w:lang w:val="hi_IN" w:bidi="hi_IN"/>
        </w:rPr>
        <w:t>अनन्त जीवन</w:t>
      </w:r>
      <w:r>
        <w:rPr>
          <w:lang w:val="hi_IN" w:bidi="hi_IN"/>
        </w:rPr>
        <w:t xml:space="preserve"> मिलता है, और यीशु उसे </w:t>
      </w:r>
      <w:r>
        <w:rPr>
          <w:b/>
          <w:lang w:val="hi_IN" w:bidi="hi_IN"/>
        </w:rPr>
        <w:t>अन्तिम दिन</w:t>
      </w:r>
      <w:r>
        <w:rPr>
          <w:lang w:val="hi_IN" w:bidi="hi_IN"/>
        </w:rPr>
        <w:t xml:space="preserve"> फिर से </w:t>
      </w:r>
      <w:r>
        <w:rPr>
          <w:b/>
          <w:lang w:val="hi_IN" w:bidi="hi_IN"/>
        </w:rPr>
        <w:t>जिलाएगा।</w:t>
      </w:r>
      <w:r>
        <w:rPr>
          <w:lang w:val="hi_IN" w:bidi="hi_IN"/>
        </w:rPr>
        <w:t xml:space="preserve"> "अनन्त जीवन" का अर्थ है परमेश्वर के साथ हमेशा जीवित रहना। यीशु कह रहा है कि जो लोग उस पर विश्वास करते हैं और उस पर भरोसा करते हैं, वे परमेश्वर के साथ हमेशा जीवित रहेंगे। जब वे मर जाएँगे, तब भी यीशु उन्हें "जिलाएगा" या उन्हें फिर से जिलाएगा। यीशु ऐसा "अन्तिम दिन" या न्याय के दिन करेगा। अनन्त जीवन शब्दों का अनुवाद करें, उन्हें जिलाएगा, और अन्तिम दिन को उसी तरह करें जैसे आपने पहले किया है। </w:t>
      </w:r>
      <w:r>
        <w:rPr>
          <w:lang w:val="hi_IN" w:bidi="hi_IN"/>
        </w:rPr>
        <w:t>अनन्त जीवन</w:t>
      </w:r>
      <w:r>
        <w:rPr>
          <w:lang w:val="hi_IN" w:bidi="hi_IN"/>
        </w:rPr>
        <w:t xml:space="preserve"> के बारे में अधिक जानकारी के लिए, आप मुख्य शब्दावली को देखें।</w:t>
      </w:r>
    </w:p>
    <w:p>
      <w:pPr/>
      <w:r>
        <w:rPr>
          <w:lang w:val="hi_IN" w:bidi="hi_IN"/>
        </w:rPr>
      </w:r>
      <w:r>
        <w:rPr>
          <w:lang w:val="hi_IN" w:bidi="hi_IN"/>
        </w:rPr>
        <w:t xml:space="preserve">यीशु ने यह भी कहा कि यह </w:t>
      </w:r>
      <w:r>
        <w:rPr>
          <w:b/>
          <w:lang w:val="hi_IN" w:bidi="hi_IN"/>
        </w:rPr>
        <w:t>आत्मा</w:t>
      </w:r>
      <w:r>
        <w:rPr>
          <w:lang w:val="hi_IN" w:bidi="hi_IN"/>
        </w:rPr>
        <w:t xml:space="preserve"> है जो जीवन देता है; </w:t>
      </w:r>
      <w:r>
        <w:rPr>
          <w:b/>
          <w:lang w:val="hi_IN" w:bidi="hi_IN"/>
        </w:rPr>
        <w:t>शरीर</w:t>
      </w:r>
      <w:r>
        <w:rPr>
          <w:lang w:val="hi_IN" w:bidi="hi_IN"/>
        </w:rPr>
        <w:t xml:space="preserve"> से कोई सहायता नहीं मिलती। यहाँ आत्मा शायद </w:t>
      </w:r>
      <w:r>
        <w:rPr>
          <w:b/>
          <w:lang w:val="hi_IN" w:bidi="hi_IN"/>
        </w:rPr>
        <w:t>पवित्र आत्मा</w:t>
      </w:r>
      <w:r>
        <w:rPr>
          <w:lang w:val="hi_IN" w:bidi="hi_IN"/>
        </w:rPr>
        <w:t xml:space="preserve"> को दर्शाता है। इसका अर्थ है कि यह पवित्र आत्मा है जो लोगों को यह समझने में सहायता करता है कि यीशु क्या सिखा रहा है। शरीर उस ताकत को दर्शाता है जो मनुष्यों के पास है। यीशु कह रहा है कि जो लोग अपनी ताकत या शक्ति पर भरोसा करते हैं, वे यह नहीं समझ सकते कि यीशु क्या कह रहा है। माँस का अनुवाद उसी तरह करें जैसे आपने पहले इसका अनुवाद किया है। फिर यहाँ रुकें और चर्चा करें कि जब आत्मा वास्तव में पवित्र आत्मा को दर्शाता है तो आप आत्मा के लिए किस शब्द या शब्दों का प्रयोग करेंगे। </w:t>
      </w:r>
      <w:r>
        <w:rPr>
          <w:lang w:val="hi_IN" w:bidi="hi_IN"/>
        </w:rPr>
        <w:t>पवित्र आत्मा</w:t>
      </w:r>
      <w:r>
        <w:rPr>
          <w:lang w:val="hi_IN" w:bidi="hi_IN"/>
        </w:rPr>
        <w:t xml:space="preserve"> के बारे में अधिक जानकारी के लिए, आप मुख्य शब्दावली को देख सकते हैं। इस ऑडियो को यहाँ रोकें।</w:t>
      </w:r>
    </w:p>
    <w:p>
      <w:pPr/>
      <w:r>
        <w:rPr>
          <w:lang w:val="hi_IN" w:bidi="hi_IN"/>
        </w:rPr>
      </w:r>
      <w:r>
        <w:rPr>
          <w:lang w:val="hi_IN" w:bidi="hi_IN"/>
        </w:rPr>
        <w:t xml:space="preserve">जब बहुत से चेलों ने यीशु को छोड़ दिया और उसका अनुसरण करना बंद कर दिया, तो यीशु ने </w:t>
      </w:r>
      <w:r>
        <w:rPr>
          <w:b/>
          <w:lang w:val="hi_IN" w:bidi="hi_IN"/>
        </w:rPr>
        <w:t>बारह</w:t>
      </w:r>
      <w:r>
        <w:rPr>
          <w:lang w:val="hi_IN" w:bidi="hi_IN"/>
        </w:rPr>
        <w:t xml:space="preserve"> से बात की। बारह चेले यीशु के पहले और सबसे करीबी चेले हैं क्योंकि यीशु ने उन्हें अपने काम की शुरुआत में बुलाया था। शमौन पतरस ने कहा कि यीशु के पास अनन्त जीवन के वचन हैं। पतरस ने यह भी कहा कि वे मानते हैं कि यीशु </w:t>
      </w:r>
      <w:r>
        <w:rPr>
          <w:b/>
          <w:lang w:val="hi_IN" w:bidi="hi_IN"/>
        </w:rPr>
        <w:t>परमेश्वर का पवित्र जन</w:t>
      </w:r>
      <w:r>
        <w:rPr>
          <w:lang w:val="hi_IN" w:bidi="hi_IN"/>
        </w:rPr>
        <w:t xml:space="preserve"> है। यह यीशु के लिए एक उपाधि है जिसका अर्थ है कि यीशु विशेष है, या अलग है क्योंकि वही है जिसे परमेश्वर ने संसार में भेजा है ताकि संसार के सभी लोगों को जीवन दे। परमेश्वर के पवित्र जन का अनुवाद उसी तरह करें जैसे आपने पहले इसका अनुवाद किया है।</w:t>
      </w:r>
    </w:p>
    <w:p>
      <w:pPr/>
      <w:r>
        <w:rPr>
          <w:lang w:val="hi_IN" w:bidi="hi_IN"/>
        </w:rPr>
      </w:r>
      <w:r>
        <w:rPr>
          <w:lang w:val="hi_IN" w:bidi="hi_IN"/>
        </w:rPr>
        <w:t xml:space="preserve">लेकिन यीशु ने कहा कि बारह में से एक </w:t>
      </w:r>
      <w:r>
        <w:rPr>
          <w:b/>
          <w:lang w:val="hi_IN" w:bidi="hi_IN"/>
        </w:rPr>
        <w:t>शैतान है</w:t>
      </w:r>
      <w:r>
        <w:rPr>
          <w:lang w:val="hi_IN" w:bidi="hi_IN"/>
        </w:rPr>
        <w:t xml:space="preserve"> और वह बाद में यीशु को धोखा </w:t>
      </w:r>
      <w:r>
        <w:rPr>
          <w:b/>
          <w:lang w:val="hi_IN" w:bidi="hi_IN"/>
        </w:rPr>
        <w:t>देगा</w:t>
      </w:r>
      <w:r>
        <w:rPr>
          <w:lang w:val="hi_IN" w:bidi="hi_IN"/>
        </w:rPr>
        <w:t>। शैतान परमेश्वर का आत्मिक शत्रु है। शैतान को दुष्ट आत्मा भी कहा जाता है। शैतान शब्द का प्रयोग कभी-कभी दुष्टात्माओं या बुरी आत्माओं के सरदार के रूप में किया जाता है। यह चेला जिसका नाम यहूदा है यीशु को धोखा देगा। इसका अर्थ है कि वह उनके शत्रुओं या यीशु से बैर करने वाले लोगों की सहायता करेगा ताकि वे यीशु को पकड़ लें और उसे मार सकें।</w:t>
      </w:r>
    </w:p>
    <w:p>
      <w:pPr/>
      <w:r>
        <w:rPr>
          <w:lang w:val="hi_IN" w:bidi="hi_IN"/>
        </w:rPr>
      </w:r>
      <w:r>
        <w:rPr>
          <w:lang w:val="hi_IN" w:bidi="hi_IN"/>
        </w:rPr>
        <w:t xml:space="preserve">यहाँ रुकें और समूह में चर्चा करें कि आप </w:t>
      </w:r>
      <w:r>
        <w:rPr>
          <w:b/>
          <w:lang w:val="hi_IN" w:bidi="hi_IN"/>
        </w:rPr>
        <w:t>शैतान</w:t>
      </w:r>
      <w:r>
        <w:rPr>
          <w:lang w:val="hi_IN" w:bidi="hi_IN"/>
        </w:rPr>
        <w:t xml:space="preserve"> और </w:t>
      </w:r>
      <w:r>
        <w:rPr>
          <w:b/>
          <w:lang w:val="hi_IN" w:bidi="hi_IN"/>
        </w:rPr>
        <w:t>विश्वासघात</w:t>
      </w:r>
      <w:r>
        <w:rPr>
          <w:lang w:val="hi_IN" w:bidi="hi_IN"/>
        </w:rPr>
        <w:t xml:space="preserve"> के लिए किस शब्द या वाक्यांश का प्रयोग करेंगे। </w:t>
      </w:r>
      <w:r>
        <w:rPr>
          <w:lang w:val="hi_IN" w:bidi="hi_IN"/>
        </w:rPr>
        <w:t>शैतान,</w:t>
      </w:r>
      <w:r>
        <w:rPr>
          <w:lang w:val="hi_IN" w:bidi="hi_IN"/>
        </w:rPr>
        <w:t xml:space="preserve"> </w:t>
      </w:r>
      <w:r>
        <w:rPr>
          <w:lang w:val="hi_IN" w:bidi="hi_IN"/>
        </w:rPr>
        <w:t>दुष्टात्माओं</w:t>
      </w:r>
      <w:r>
        <w:rPr>
          <w:lang w:val="hi_IN" w:bidi="hi_IN"/>
        </w:rPr>
        <w:t xml:space="preserve"> या </w:t>
      </w:r>
      <w:r>
        <w:rPr>
          <w:lang w:val="hi_IN" w:bidi="hi_IN"/>
        </w:rPr>
        <w:t>शैतान</w:t>
      </w:r>
      <w:r>
        <w:rPr>
          <w:lang w:val="hi_IN" w:bidi="hi_IN"/>
        </w:rPr>
        <w:t xml:space="preserve"> के बारे में अधिक जानकारी के लिए, आप मुख्य शब्दावली को देख सकते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परिच्छेद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यूहन्ना 7:1–10</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यूहन्ना 7:1–10 को सुनें और अपने मन में रखें।</w:t>
      </w:r>
    </w:p>
    <w:p>
      <w:pPr/>
      <w:r>
        <w:rPr>
          <w:lang w:val="hi_IN" w:bidi="hi_IN"/>
        </w:rPr>
      </w:r>
      <w:r>
        <w:rPr>
          <w:lang w:val="hi_IN" w:bidi="hi_IN"/>
        </w:rPr>
        <w:t>यूहन्ना 7:1–10 का ऑडियो संस्करण तीन बार सुनें (यदि सम्भव हो, तो तीन अलग-अलग अनुवादों में)। उसके बाद एक समूह के रूप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परमेश्वर और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यूहन्ना 7:1–10 का ऑडियो संस्करण सबसे आसानी से समझ में आने वाले संस्करण में सुनें।</w:t>
      </w:r>
    </w:p>
    <w:p>
      <w:pPr/>
      <w:r>
        <w:rPr>
          <w:lang w:val="hi_IN" w:bidi="hi_IN"/>
        </w:rPr>
      </w:r>
      <w:r>
        <w:rPr>
          <w:lang w:val="hi_IN" w:bidi="hi_IN"/>
        </w:rPr>
        <w:t>पिछले भाग में, शमौन पतरस ने कहा कि चेले समझ गए थे कि परमेश्वर ने यीशु को भेजा था ताकि उन्हें वह बात दे जो उन्हें अनन्त जीवन के बारे में जानने की आवश्यकता थी। लेकिन यीशु के अन्य अनुयायियों ने उसका अनुसरण करना बंद कर दिया। फिर यीशु ने गलील में इधर-उधर यात्रा की। गलील इस्राएल का एक क्षेत्र है। इसलिए, यीशु घूमता रहा और लोगों को सिखाता रहा और गलील के विभिन्न नगरों और गाँवों में ठहरता रहा। यीशु यहूदिया का दौरा नहीं करना चाहता था क्योंकि वहाँ यहूदी यीशु को मारने का तरीका ढूँढ रहे थे। यहाँ, यूहन्ना यहूदी अगुवों की बात कर रहा है जैसे व्यवस्थापक। यरूशलेम यहूदिया के क्षेत्र में स्थित है, और यहूदी धार्मिक अगुवे मुख्य रूप से यरूशलेम में रहते थे और सिखाते थे।</w:t>
      </w:r>
    </w:p>
    <w:p>
      <w:pPr/>
      <w:r>
        <w:rPr>
          <w:lang w:val="hi_IN" w:bidi="hi_IN"/>
        </w:rPr>
      </w:r>
      <w:r>
        <w:rPr>
          <w:lang w:val="hi_IN" w:bidi="hi_IN"/>
        </w:rPr>
        <w:t xml:space="preserve">यहाँ रुकें और समूह में इस्राएल में </w:t>
      </w:r>
      <w:r>
        <w:rPr>
          <w:lang w:val="hi_IN" w:bidi="hi_IN"/>
        </w:rPr>
        <w:t>गलील और यहूदिया</w:t>
      </w:r>
      <w:r>
        <w:rPr>
          <w:lang w:val="hi_IN" w:bidi="hi_IN"/>
        </w:rPr>
        <w:t xml:space="preserve"> के नक्शे को देखें। इस ऑडियो को यहाँ रोकें।</w:t>
      </w:r>
    </w:p>
    <w:p>
      <w:pPr/>
      <w:r>
        <w:rPr>
          <w:lang w:val="hi_IN" w:bidi="hi_IN"/>
        </w:rPr>
      </w:r>
      <w:r>
        <w:rPr>
          <w:lang w:val="hi_IN" w:bidi="hi_IN"/>
        </w:rPr>
        <w:t>यहूदियों के झोपड़ियों का पर्व या झोपड़ियों के पर्व का समय करीब आ गया था। झोपड़ियों के इस पर्व को शरणस्थानों का पर्व या झोपड़ियों का पर्व भी कहा जाता है। यह आठ दिन का पर्व है जो अंगूर की फसल के दौरान होता है। यहूदी इसे मनाते हैं, दाख की बारी में अस्थायी झोपड़ियों, या पेड़ की डालियों से बने शरणस्थानों में रहकर। इस अवधि में दाख की बारी में रहने का मूल उद्देश्य अंगूर की फसल को पशुओं के नुकसान या विनाश से बचाना था। लेकिन बाद में, इस पर्व ने यहूदी लोगों को उस समय की याद दिलाता था जब वे रेगिस्तान में भटकते हुए तम्बुओं में रहा करते थे।</w:t>
      </w:r>
    </w:p>
    <w:p>
      <w:pPr/>
      <w:r>
        <w:rPr>
          <w:lang w:val="hi_IN" w:bidi="hi_IN"/>
        </w:rPr>
      </w:r>
      <w:r>
        <w:rPr>
          <w:lang w:val="hi_IN" w:bidi="hi_IN"/>
        </w:rPr>
        <w:t xml:space="preserve">यहाँ रुकें और </w:t>
      </w:r>
      <w:r>
        <w:rPr>
          <w:lang w:val="hi_IN" w:bidi="hi_IN"/>
        </w:rPr>
        <w:t>पेड़ की टहनियों से बने झोपड़</w:t>
      </w:r>
      <w:r>
        <w:rPr>
          <w:lang w:val="hi_IN" w:bidi="hi_IN"/>
        </w:rPr>
        <w:t>ों की तस्वीर देखें।</w:t>
      </w:r>
    </w:p>
    <w:p>
      <w:pPr/>
      <w:r>
        <w:rPr>
          <w:lang w:val="hi_IN" w:bidi="hi_IN"/>
        </w:rPr>
      </w:r>
      <w:r>
        <w:rPr>
          <w:lang w:val="hi_IN" w:bidi="hi_IN"/>
        </w:rPr>
        <w:t>यहाँ रुकें और समूह में इस प्रश्न पर चर्चा करें: आपकी संस्कृति में, आपके लोग कौन-कौन से फसल के पर्वों को अक्सर याद करते हैं और मनाते हैं? आप इन पर्वों को कैसे मनाते हैं? इस ऑडियो को यहाँ रोकें।</w:t>
      </w:r>
    </w:p>
    <w:p>
      <w:pPr/>
      <w:r>
        <w:rPr>
          <w:lang w:val="hi_IN" w:bidi="hi_IN"/>
        </w:rPr>
      </w:r>
      <w:r>
        <w:rPr>
          <w:lang w:val="hi_IN" w:bidi="hi_IN"/>
        </w:rPr>
        <w:t>झोपड़ियों के पर्व के दौरान कई यहूदी यरूशलेम गए। अगर यीशु यरूशलेम भी गए होते, तो यह यीशु के लिए बहुत से लोगों को सिखाने का अच्छा समय होता। यीशु के भाइयों ने यीशु को सलाह दी कि वह गलील को छोड़कर यहूदिया जाए, ताकि वहाँ उसके चेले उन कामों को देख सकें जो वह कर रहा है। चेला कोई भी व्यक्ति हो सकता है जो किसी विशेष धार्मिक गुरु का अनुसरण करता है और उससे सीखता है। इस मामले में, यीशु के भाई अपने सबसे करीबी बारह चेलों के अलावा दूसरों के बारे में बात कर रहे हैं, जो यीशु की बात सुनते हैं। यीशु के भाई, मरियम और यूसुफ के पुत्र, यीशु को यरूशलेम जाने की सलाह दे रहे हैं क्योंकि वे गलत समझ रहे हैं कि यीशु क्या करने आ रहा है। यीशु का मुख्य उद्देश्य लोगों को यह बताना था कि परमेश्वर कौन है। यीशु का मुख्य मकसद अपनी शक्ति का सार्वजनिक प्रदर्शन करना या बहुत सारे चमत्कार करके यह साबित करना नहीं था कि वह कौन है। हालाँकि, यीशु के भाई सोचते हैं कि यीशु को बहुत सारे चमत्कार करने की आवश्यकता है। वे कहते हैं, "जो कोई सार्वजनिक हस्ती बनना चाहता है, वह गुप्त रूप से कार्य नहीं करता है। चूँकि तुम ये चमत्कार कर रहे हो, इसलिए अपने आप को संसार को दिखाओ।" यीशु के भाई उस पर विश्वास नहीं करते थे और यह भी नहीं समझ पाए कि वह क्यों आया।</w:t>
      </w:r>
    </w:p>
    <w:p>
      <w:pPr/>
      <w:r>
        <w:rPr>
          <w:lang w:val="hi_IN" w:bidi="hi_IN"/>
        </w:rPr>
      </w:r>
      <w:r>
        <w:rPr>
          <w:lang w:val="hi_IN" w:bidi="hi_IN"/>
        </w:rPr>
        <w:t>यहाँ रुकें और समूह में इस प्रश्न पर चर्चा करें: परिवार के उन सदस्यों के बारे में कोई कहानी बताएँ जो परिवार के दूसरे सदस्य पर विश्वास नहीं करते हैं। या, परिवार के उन सदस्यों के बारे में कहानी बताएँ जो परिवार के किसी दूसरे सदस्य को कुछ ऐसा करने की सलाह देते हैं जो वे नहीं करना चाहते हैं। इस ऑडियो को यहाँ रोकें।</w:t>
      </w:r>
    </w:p>
    <w:p>
      <w:pPr/>
      <w:r>
        <w:rPr>
          <w:lang w:val="hi_IN" w:bidi="hi_IN"/>
        </w:rPr>
      </w:r>
      <w:r>
        <w:rPr>
          <w:lang w:val="hi_IN" w:bidi="hi_IN"/>
        </w:rPr>
        <w:t>यीशु ने अपने भाइयों से कहा, "यह मेरे लिए यहूदिया जाने का सही समय नहीं है, लेकिन तुम्हारे लिए यहूदिया जाने का कोई भी समय अच्छा है।" यीशु कह रहा है कि जब वे यरूशलेम जाएँगे तो वे समय को ध्यान से चुनना चाहेंगे। यीशु यह सुनिश्चित करना चाहता है कि वह उस समय जाए, जो उसे वहाँ करने की आवश्यकता है, उसके लिए सबसे प्रभावी होगा।</w:t>
      </w:r>
    </w:p>
    <w:p>
      <w:pPr/>
      <w:r>
        <w:rPr>
          <w:lang w:val="hi_IN" w:bidi="hi_IN"/>
        </w:rPr>
      </w:r>
      <w:r>
        <w:rPr>
          <w:lang w:val="hi_IN" w:bidi="hi_IN"/>
        </w:rPr>
        <w:t>यीशु अपने भाइयों को समझाने की कोशिश करता है कि संसार में उसकी भूमिका उनकी भूमिका से अलग है। लोगों के पास यीशु के भाइयों से नफरत करने का कोई कारण नहीं है। हालाँकि, यीशु लोगों को बताता है कि उनके काम बुरे हैं, या परमेश्वर के विरुद्ध हैं। इसलिए, संसार के लोग यीशु से नफरत करते हैं। तब यीशु ने कहा, "तुम लोग झोपड़ियों के पर्व में जाओ। मैं इस पर्व में नहीं जा रहा हूँ, क्योंकि यह अभी भी मेरे लिए सही समय नहीं आया है।" यहाँ यीशु शायद कह रहा है कि वह पहले दिन समय पर यरूशलेम नहीं जाएगा। यीशु को लगता है कि जब बाकी सब लोग पर्व पर आ चुके होंगे और गुरु आकर उन्हें सिखाएँगे तब पहुँचना बेहतर होगा। यीशु गुरु के रूप में भोज में जाना चाहता है। उस संस्कृति के गुरु आमतौर पर इस तरह के पर्व में तब तक सिखाने नहीं आते थे जब तक बाकी सभी लोग इकट्ठा नहीं हो जाते थे। यीशु के यह कहने के बाद, वह गलील में रहा। हालाँकि, यीशु के भाई झोपड़ियों के पर्व के लिए चले गए थे, यीशु भी पर्व में गया, लेकिन लोग नहीं जानते थे कि वह चुपके से जा रहा है।</w:t>
      </w:r>
    </w:p>
    <w:p>
      <w:pPr/>
      <w:r>
        <w:rPr>
          <w:lang w:val="hi_IN" w:bidi="hi_IN"/>
        </w:rPr>
      </w:r>
      <w:r>
        <w:rPr>
          <w:lang w:val="hi_IN" w:bidi="hi_IN"/>
        </w:rPr>
        <w:t>यहाँ रुकें और समूह में इस प्रश्न पर चर्चा करें: अपनी संस्कृति में धार्मिक पर्वों का वर्णन करें। गुरु कब सिखाते हैं? गुरु कब आते हैं? लोग कहाँ जाते हैं, और आपके धार्मिक पर्वों के दौरान लोग क्या करते हैं? इस ऑडियो को यहाँ रोकें।</w:t>
      </w:r>
      <w:r>
        <w:rPr>
          <w:lang w:val="hi_IN" w:bidi="hi_IN"/>
        </w:rPr>
      </w:r>
    </w:p>
    <w:p>
      <w:pPr>
        <w:pStyle w:val="Heading3"/>
      </w:pPr>
      <w:r>
        <w:rPr>
          <w:lang w:val="hi_IN" w:bidi="hi_IN"/>
        </w:rPr>
        <w:t>घटनाओं को समझाना</w:t>
      </w:r>
    </w:p>
    <w:p>
      <w:pPr/>
      <w:r>
        <w:rPr>
          <w:lang w:val="hi_IN" w:bidi="hi_IN"/>
        </w:rPr>
      </w:r>
      <w:r>
        <w:rPr>
          <w:lang w:val="hi_IN" w:bidi="hi_IN"/>
        </w:rPr>
        <w:t>यूहन्ना 7:1–10 का ऑडियो संस्करण सबसे आसानी से समझ में आने वाले अनुवाद में सुनें।</w:t>
      </w:r>
    </w:p>
    <w:p>
      <w:pPr/>
      <w:r>
        <w:rPr>
          <w:lang w:val="hi_IN" w:bidi="hi_IN"/>
        </w:rPr>
      </w:r>
      <w:r>
        <w:rPr>
          <w:lang w:val="hi_IN" w:bidi="hi_IN"/>
        </w:rPr>
        <w:t>इस चरण में, समूह इस भाग के दृश्यों, परिवेश और पात्रों को परिभाषित करेगा। फिर समूह इस वचन को कल्पांकित करने की कोशिश करेगा।</w:t>
      </w:r>
    </w:p>
    <w:p>
      <w:pPr/>
      <w:r>
        <w:rPr>
          <w:lang w:val="hi_IN" w:bidi="hi_IN"/>
        </w:rPr>
      </w:r>
      <w:r>
        <w:rPr>
          <w:lang w:val="hi_IN" w:bidi="hi_IN"/>
        </w:rPr>
        <w:t>इस कहानी में चार दृश्य हैं।</w:t>
      </w:r>
    </w:p>
    <w:p>
      <w:pPr/>
      <w:r>
        <w:rPr>
          <w:lang w:val="hi_IN" w:bidi="hi_IN"/>
        </w:rPr>
      </w:r>
      <w:r>
        <w:rPr>
          <w:b/>
          <w:lang w:val="hi_IN" w:bidi="hi_IN"/>
        </w:rPr>
        <w:t>पहले दृश्य में:</w:t>
      </w:r>
      <w:r>
        <w:rPr>
          <w:lang w:val="hi_IN" w:bidi="hi_IN"/>
        </w:rPr>
        <w:t xml:space="preserve"> यूहन्ना हमें बताता है कि यीशु गलील में शिक्षा देता हुआ यात्रा किया करता था। यीशु यहूदिया नहीं गया क्योंकि धार्मिक अगुवे उसे मारने का अवसर ढूँढ रहे थे।</w:t>
      </w:r>
    </w:p>
    <w:p>
      <w:pPr/>
      <w:r>
        <w:rPr>
          <w:lang w:val="hi_IN" w:bidi="hi_IN"/>
        </w:rPr>
      </w:r>
      <w:r>
        <w:rPr>
          <w:b/>
          <w:lang w:val="hi_IN" w:bidi="hi_IN"/>
        </w:rPr>
        <w:t>दूसरे दृश्य में:</w:t>
      </w:r>
      <w:r>
        <w:rPr>
          <w:lang w:val="hi_IN" w:bidi="hi_IN"/>
        </w:rPr>
        <w:t xml:space="preserve"> यहूदी लोग जल्द ही यहूदिया में यरूशलेम में झोपड़ियों का पर्व मनाएँगे, और यीशु के भाइयों ने यीशु को सलाह दी कि वह यहूदिया जाए और अपनी चमत्कार की शक्ति दिखाए।</w:t>
      </w:r>
    </w:p>
    <w:p>
      <w:pPr/>
      <w:r>
        <w:rPr>
          <w:lang w:val="hi_IN" w:bidi="hi_IN"/>
        </w:rPr>
      </w:r>
      <w:r>
        <w:rPr>
          <w:b/>
          <w:lang w:val="hi_IN" w:bidi="hi_IN"/>
        </w:rPr>
        <w:t>तीसरे दृश्य में:</w:t>
      </w:r>
      <w:r>
        <w:rPr>
          <w:lang w:val="hi_IN" w:bidi="hi_IN"/>
        </w:rPr>
        <w:t xml:space="preserve"> यीशु ने अपने भाइयों से कहा कि वह उनसे अलग है। यीशु ने कहा कि यह उसके लिए यहूदिया जाने का सही समय नहीं है।</w:t>
      </w:r>
    </w:p>
    <w:p>
      <w:pPr/>
      <w:r>
        <w:rPr>
          <w:lang w:val="hi_IN" w:bidi="hi_IN"/>
        </w:rPr>
      </w:r>
      <w:r>
        <w:rPr>
          <w:b/>
          <w:lang w:val="hi_IN" w:bidi="hi_IN"/>
        </w:rPr>
        <w:t>चौथे दृश्य में:</w:t>
      </w:r>
      <w:r>
        <w:rPr>
          <w:lang w:val="hi_IN" w:bidi="hi_IN"/>
        </w:rPr>
        <w:t xml:space="preserve"> यीशु के भाई यहूदिया गए, और बाद में, यीशु भी गुप्त रूप से गया।</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भाई</w:t>
      </w:r>
    </w:p>
    <w:p>
      <w:pPr/>
      <w:r>
        <w:rPr>
          <w:lang w:val="hi_IN" w:bidi="hi_IN"/>
        </w:rPr>
      </w:r>
      <w:r>
        <w:rPr>
          <w:lang w:val="hi_IN" w:bidi="hi_IN"/>
        </w:rPr>
        <w:t>यह कहानी कुछ समय बाद शुरू होती है जब यीशु के सबसे करीबी चेलों को यह समझ में आ जाता है कि परमेश्वर ने यीशु को भेजा है। हमें नहीं पता कि कितने समय बाद। पहले दृश्य में, यूहन्ना कहता है कि यीशु गलील के विभिन्न नगरों और गाँवों में जाकर लोगों को शिक्षा देता रहा और वहीं ठहरा रहा। यह याद रखना जरूरी है कि यीशु यहूदिया नहीं गए, क्योंकि यहूदी अधिकारी उसे मारने का मौका ढूँढ रहे थे। यह भी याद रखें कि यहूदिया का क्षेत्र है जहाँ यहूदी धार्मिक अगुवे मुख्य रूप से यरूशलेम के मुख्य नगर में रहते थे और सिखाते थे।</w:t>
      </w:r>
    </w:p>
    <w:p>
      <w:pPr/>
      <w:r>
        <w:rPr>
          <w:lang w:val="hi_IN" w:bidi="hi_IN"/>
        </w:rPr>
      </w:r>
      <w:r>
        <w:rPr>
          <w:lang w:val="hi_IN" w:bidi="hi_IN"/>
        </w:rPr>
        <w:t>यहाँ रुकें और यीशु का दर्शाने के लिए कोई वस्तु ढूँढें। आप शायद किसी पुरुष की आकृति वाली वस्तु या लाठी का प्रयोग कर सकते हैं।</w:t>
      </w:r>
    </w:p>
    <w:p>
      <w:pPr/>
      <w:r>
        <w:rPr>
          <w:lang w:val="hi_IN" w:bidi="hi_IN"/>
        </w:rPr>
      </w:r>
      <w:r>
        <w:rPr>
          <w:lang w:val="hi_IN" w:bidi="hi_IN"/>
        </w:rPr>
        <w:t>यहाँ रुकें और विभिन्न नगरों और गाँवों का प्रतिनिधित्व करने के लिए एक वस्तु ढूँढें। शायद आप बक्से या कुछ पत्थरों का प्रयोग कर सकते हैं। इस ऑडियो को यहाँ रोकें।</w:t>
      </w:r>
    </w:p>
    <w:p>
      <w:pPr/>
      <w:r>
        <w:rPr>
          <w:lang w:val="hi_IN" w:bidi="hi_IN"/>
        </w:rPr>
      </w:r>
      <w:r>
        <w:rPr>
          <w:lang w:val="hi_IN" w:bidi="hi_IN"/>
        </w:rPr>
        <w:t>दूसरे दृश्य में, यहूदियों द्वारा मनाया जाने वाला झोपड़ियों का यह पर्व आठ दिनों तक चलता है, जिसमें पहला और आठवां दिन दोनों छुट्टियों और विश्राम के लिए होते हैं। यह पर्व अंगूर की फसल की कटनी के दौरान होता है। यह याद रखना ज़रूरी है कि झोपड़ियों का पर्व सभी यहूदी पर्वों में सबसे लोकप्रिय है। इसलिए, यहूदी लोग इस पर्व को मनाने के लिए इस समय के दौरान दाख की बारी में पेड़ों की टहनियों से बनी अस्थायी झोपड़ियों में रहते हैं, ताकि अंगूर की फसल को जानवरों के नुकसान या बर्बादी से बचा सकें। यीशु के भाई चाहते थे कि यीशु सभी यहूदियों के सबसे लोकप्रिय पर्वों के दौरान कुछ चमत्कार करके अपने आप को संसार के सामने दिखाए। उन्होंने सोचा कि उसके लिए अच्छा होगा कि लोग यह स्वीकार करें कि उसके पास शक्ति है। यह याद रखना ज़रूरी है कि यीशु के भाई, जो उससे छोटे थे, यीशु के विशेष कार्य के स्वभाव को गलत समझते थे। यीशु का उद्देश्य परमेश्वर के सच्चे स्वभाव को प्रकट करना था। यीशु के अपने भाई भी उसके विशेष कार्य पर विश्वास नहीं करते थे।</w:t>
      </w:r>
    </w:p>
    <w:p>
      <w:pPr/>
      <w:r>
        <w:rPr>
          <w:lang w:val="hi_IN" w:bidi="hi_IN"/>
        </w:rPr>
      </w:r>
      <w:r>
        <w:rPr>
          <w:lang w:val="hi_IN" w:bidi="hi_IN"/>
        </w:rPr>
        <w:t>झोपड़ियों के पर्व का प्रतिनिधित्व करने के लिए एक वस्तु ढूँढें। शायद आप अपनी संस्कृति में पर्व की वस्तुओं या कुछ वस्तुओं जैसे कपड़ों का प्रयोग कर सकते हैं।</w:t>
      </w:r>
    </w:p>
    <w:p>
      <w:pPr/>
      <w:r>
        <w:rPr>
          <w:lang w:val="hi_IN" w:bidi="hi_IN"/>
        </w:rPr>
      </w:r>
      <w:r>
        <w:rPr>
          <w:lang w:val="hi_IN" w:bidi="hi_IN"/>
        </w:rPr>
        <w:t>यीशु का प्रतिनिधित्व करने के लिए पात्रों और कुछ लोगों को ढूँढें जो यीशु के भाइयों का प्रतिनिधित्व करते हैं। शायद कोई बड़ा व्यक्ति या छोटी आयु का व्यक्ति।</w:t>
      </w:r>
    </w:p>
    <w:p>
      <w:pPr/>
      <w:r>
        <w:rPr>
          <w:lang w:val="hi_IN" w:bidi="hi_IN"/>
        </w:rPr>
      </w:r>
      <w:r>
        <w:rPr>
          <w:lang w:val="hi_IN" w:bidi="hi_IN"/>
        </w:rPr>
        <w:t>विभिन्न दाख की बारियों और पेड़ की डालियों से बनी झोपड़ियों को दर्शाने वाली वस्तुएं खोजें।</w:t>
      </w:r>
    </w:p>
    <w:p>
      <w:pPr/>
      <w:r>
        <w:rPr>
          <w:lang w:val="hi_IN" w:bidi="hi_IN"/>
        </w:rPr>
      </w:r>
      <w:r>
        <w:rPr>
          <w:lang w:val="hi_IN" w:bidi="hi_IN"/>
        </w:rPr>
        <w:t>तीसरे दृश्य में, यीशु ने अपने भाइयों को समझाया कि वह उस समय यहूदिया के पर्व में क्यों नहीं जाना चाहता था। यीशु ने यह नहीं सोचा कि उसके लिए सबसे अच्छा होगा कि वह दूसरे लोगों के साथ उसी समय पर्व में जाए। लेकिन उसके भाई जब भी चाहें पर्व में जा सकते थे। यीशु संसार को अपना शत्रु कहता है। यह याद रखना ज़रूरी है कि यीशु की शिक्षा और उसका दृष्टिकोण ज्यादातर लोगों से अलग था। आमतौर पर लोगों के पास यीशु के भाइयों से नफरत करने का कोई कारण नहीं था क्योंकि उनका व्यवहार संसार के समान था। यीशु गलील में रहा।</w:t>
      </w:r>
    </w:p>
    <w:p>
      <w:pPr/>
      <w:r>
        <w:rPr>
          <w:lang w:val="hi_IN" w:bidi="hi_IN"/>
        </w:rPr>
      </w:r>
      <w:r>
        <w:rPr>
          <w:lang w:val="hi_IN" w:bidi="hi_IN"/>
        </w:rPr>
        <w:t>हालाँकि, जब यीशु के भाई यरूशलेम के लिए रवाना हुए, तब यीशु पर्व में गया, हालाँकि वह गुप्त रूप से और अपने तरीके से गया।</w:t>
      </w:r>
    </w:p>
    <w:p>
      <w:pPr/>
      <w:r>
        <w:rPr>
          <w:lang w:val="hi_IN" w:bidi="hi_IN"/>
        </w:rPr>
      </w:r>
      <w:r>
        <w:rPr>
          <w:lang w:val="hi_IN" w:bidi="hi_IN"/>
        </w:rPr>
        <w:t>अब इस भाग को उन चीजों की सहायता से बताएँ जो आपने इकट्ठा की थीं। आप इस भाग का एक कथापट भी बना सकते हैं और फिर इस भाग को दोबारा बता सकते हैं। शायद आप इस भाग को कल्पना करने के एक और तरीके के बारे में भी सोच सकते हैं! ऑडियो को रोकें और इस गतिविधि को करें।</w:t>
      </w:r>
      <w:r>
        <w:rPr>
          <w:lang w:val="hi_IN" w:bidi="hi_IN"/>
        </w:rPr>
      </w:r>
    </w:p>
    <w:p>
      <w:pPr>
        <w:pStyle w:val="Heading3"/>
      </w:pPr>
      <w:r>
        <w:rPr>
          <w:lang w:val="hi_IN" w:bidi="hi_IN"/>
        </w:rPr>
        <w:t>पाठ को नाटकीय रूप देना</w:t>
      </w:r>
    </w:p>
    <w:p>
      <w:pPr/>
      <w:r>
        <w:rPr>
          <w:lang w:val="hi_IN" w:bidi="hi_IN"/>
        </w:rPr>
      </w:r>
      <w:r>
        <w:rPr>
          <w:lang w:val="hi_IN" w:bidi="hi_IN"/>
        </w:rPr>
        <w:t>यूहन्ना 7:1–10 का ऑडियो संस्करण सबसे आसानी से समझ में आने वाले अनुवाद में सुनें।</w:t>
      </w:r>
    </w:p>
    <w:p>
      <w:pPr/>
      <w:r>
        <w:rPr>
          <w:lang w:val="hi_IN" w:bidi="hi_IN"/>
        </w:rPr>
      </w:r>
      <w:r>
        <w:rPr>
          <w:lang w:val="hi_IN" w:bidi="hi_IN"/>
        </w:rPr>
        <w:t>इस चरण में, समूह कहानी को नाटक के रूप में पेश करेगा।</w:t>
      </w:r>
    </w:p>
    <w:p>
      <w:pPr/>
      <w:r>
        <w:rPr>
          <w:lang w:val="hi_IN" w:bidi="hi_IN"/>
        </w:rPr>
      </w:r>
      <w:r>
        <w:rPr>
          <w:lang w:val="hi_IN" w:bidi="hi_IN"/>
        </w:rPr>
        <w:t>इस कहानी में चार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भाई</w:t>
      </w:r>
    </w:p>
    <w:p>
      <w:pPr/>
      <w:r>
        <w:rPr>
          <w:lang w:val="hi_IN" w:bidi="hi_IN"/>
        </w:rPr>
      </w:r>
      <w:r>
        <w:rPr>
          <w:lang w:val="hi_IN" w:bidi="hi_IN"/>
        </w:rPr>
        <w:t>सबसे पहले, बिना रुके पूरी कहानी का अभिनय करें। इस कहानी के संवाद, घटनाओं के क्रम, रूपरेखा और उसकी गति पर ध्यान दें। सुनिश्चित करें कि अभिनय करते समय, कहानी का कोई महत्वपूर्ण या कठिन भाग छूट न जाए। कहानी के हर भाग को याद रखने में एक-दूसरे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पड़ावों पर, अभिनय को रोककर उस पात्र की भूमिका निभाने वाले व्यक्ति से पूछें "आप क्या महसूस कर रहे हैं या क्या सोच रहे हैं?" पात्र की भूमिका निभाने वाले व्यक्ति को यह उत्तर देना चाहिए कि यदि वह उस पात्र की जगह होता तो वह क्या महसूस करता या क्या सोचता। नाटक को फिर से शुरू करें।</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सम्भावित उत्तरों का एक उदाहरण दिया गया है।</w:t>
      </w:r>
    </w:p>
    <w:p>
      <w:pPr/>
      <w:r>
        <w:rPr>
          <w:lang w:val="hi_IN" w:bidi="hi_IN"/>
        </w:rPr>
      </w:r>
      <w:r>
        <w:rPr>
          <w:lang w:val="hi_IN" w:bidi="hi_IN"/>
        </w:rPr>
        <w:t>पहले दृश्य में, यह दिखाने का तरीका ढूँढें कि यीशु गलील के विभिन्न नगरों और गाँवों में यात्रा करता है, लोगों से मिलता और उपदेश देता है। यीशु यहूदिया नहीं जाना चाहता था क्योंकि यहूदिया में रहने वाले यहूदी धार्मिक अगुवे उसे मारने का अवसर ढूँढ रहे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यीशु की भूमिका निभा रहे व्यक्ति से पूछें, "आप कैसा महसूस कर रहे हैं या क्या सोच रहे हैं?" आप ऐसी बातें सुन सकते हैं, जैसे, "मुझे विश्वास नहीं हो रहा कि यहूदी धार्मिक अगुवे मुझे मारने के अवसरों की तलाश कर रहे हैं। परमेश्वर मेरी सहायता करे, क्योंकि मैं अपने जीवन के लिए परमेश्वर का उद्देश्य पूरा करने के लिए यरूशलेम जा रहा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दृश्य दो में, ऐसा कोई तरीका खोजें और कुछ गतिविधियाँ करें, जो यह दर्शाएँ कि यहूदियों के झोपड़ियों के पर्व के समय यीशु के भाइयों ने उसे यह सलाह दी कि वह गलील को छोड़कर यहूदिया जाए, ताकि वहाँ उसके चेले उन कार्यों को देख सकें जो वह कर रहा है; क्योंकि जो कोई सार्वजनिक रूप से पहचाना जाना चाहता है, वह गुप्त रूप से कार्य नहीं करता। वे कहते हैं, "चूँकि तू ये चमत्कार करता है, इसलिए जाकर अपने आप को संसार को दिखा।" यीशु के अपने भाई भी उसके विशेष कार्य पर विश्वास नहीं करते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यीशु की भूमिका निभा रहे व्यक्ति से पूछें, "आप कैसा महसूस कर रहे हैं या क्या सोच रहे हैं?" आप ऐसी बातें सुन सकते हो, जैसे, "मेरे भाई यह नहीं समझते कि मेरा उपदेश और मेरा व्यवहार यहूदिया के लोगों से, खासकर यहूदी धार्मिक अगुवों से मेल नहीं खाता। और काश मेरे भाई यह समझते कि मैं यहूदिया में मरने वाला हूँ, ताकि लोगों को बता सकूँ कि मैं मसीह हूँ।"</w:t>
      </w:r>
    </w:p>
    <w:p>
      <w:pPr>
        <w:pStyle w:val="ListBullet"/>
        <w:spacing w:line="240" w:lineRule="auto"/>
        <w:ind w:left="720"/>
      </w:pPr>
      <w:r>
        <w:rPr>
          <w:lang w:val="hi_IN" w:bidi="hi_IN"/>
        </w:rPr>
      </w:r>
      <w:r>
        <w:rPr>
          <w:lang w:val="hi_IN" w:bidi="hi_IN"/>
        </w:rPr>
        <w:t>यीशु के भाइयों की भूमिका निभाने वाले व्यक्ति से पूछें, "आप कैसा महसूस कर रहे हैं या क्या सोच रहे हैं?" आप ऐसी बातें सुन सकते हैं, जैसे, "यीशु अपने आप को क्या समझता है? केवल इसलिए कि उसने कुछ चमत्कार किए, वह अपने आप को बहुत महान समझने लगा। अब यह सबसे लोकप्रिय पर्व है, आओ देखें कि क्या वह एक और चमत्कार कर सकता है या नहीं," या "यदि यीशु सच में मसीह है, तो उसे सब कुछ दिखाने की आवश्यकता है! उसे यहाँ गुप्त रूप से कार्य नहीं करना चाहिए! उसे यरूशलेम में सभी को दिखाना चाहिए!"</w:t>
      </w:r>
    </w:p>
    <w:p>
      <w:pPr>
        <w:pStyle w:val="ListBullet"/>
        <w:spacing w:line="240" w:lineRule="auto"/>
        <w:ind w:left="720"/>
      </w:pPr>
      <w:r>
        <w:rPr>
          <w:lang w:val="hi_IN" w:bidi="hi_IN"/>
        </w:rPr>
      </w:r>
      <w:r>
        <w:rPr>
          <w:lang w:val="hi_IN" w:bidi="hi_IN"/>
        </w:rPr>
        <w:t>नाटक को फिर शुरू करें।</w:t>
      </w:r>
    </w:p>
    <w:p>
      <w:pPr/>
      <w:r>
        <w:rPr>
          <w:lang w:val="hi_IN" w:bidi="hi_IN"/>
        </w:rPr>
      </w:r>
      <w:r>
        <w:rPr>
          <w:lang w:val="hi_IN" w:bidi="hi_IN"/>
        </w:rPr>
        <w:t>तीसरे दृश्य में, यीशु ने अपने भाइयों से कहा कि यह यहूदिया जाने का सही समय नहीं है, लेकिन उनके लिए यहूदिया जाने का कोई भी समय अच्छा है। यीशु ने कहा, "संसार तुमसे बैर नहीं कर सकता, परन्तु मेरे कारण वे मुझसे बैर करते हैं, क्योंकि मैं उनसे कहता हूँ कि उनके काम बुरे हैं।" यीशु के यह कहने के बाद, वह गलील में रहा। बाद में, यीशु भी पर्व में गुप्त रूप से गया।</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यीशु की भूमिका निभा रहे व्यक्ति से पूछें, "आप कैसा महसूस कर रहे हैं या क्या सोच रहे हैं?" आप ऐसी बातें सुन सकते हैं, “मुझे आशा है कि लोग और यहूदी धार्मिक अगुवों आखिरकार मेरी शिक्षा से सहमत होंगे और मुझसे प्रेम करेंगे।”</w:t>
      </w:r>
    </w:p>
    <w:p>
      <w:pPr>
        <w:pStyle w:val="ListBullet"/>
        <w:spacing w:line="240" w:lineRule="auto"/>
        <w:ind w:left="720"/>
      </w:pPr>
      <w:r>
        <w:rPr>
          <w:lang w:val="hi_IN" w:bidi="hi_IN"/>
        </w:rPr>
      </w:r>
      <w:r>
        <w:rPr>
          <w:lang w:val="hi_IN" w:bidi="hi_IN"/>
        </w:rPr>
        <w:t>यीशु के भाइयों की भूमिका निभाने वाले व्यक्ति से पूछें, "आप कैसा महसूस कर रहे हैं या क्या सोच रहे हैं?" आप ऐसी बातें सुन सकते हैं, "अच्छा।" हमें आशा है कि हम बाद में समझ जाएँगे कि उसका क्या मतलब था जब उसने कहा कि संसार के लोग हमसे बैर नहीं कर सकते।"</w:t>
      </w:r>
    </w:p>
    <w:p>
      <w:pPr>
        <w:pStyle w:val="ListBullet"/>
        <w:spacing w:line="240" w:lineRule="auto"/>
        <w:ind w:left="720"/>
      </w:pPr>
      <w:r>
        <w:rPr>
          <w:lang w:val="hi_IN" w:bidi="hi_IN"/>
        </w:rPr>
      </w:r>
      <w:r>
        <w:rPr>
          <w:lang w:val="hi_IN" w:bidi="hi_IN"/>
        </w:rPr>
        <w:t>नाटक को फिर शुरू करें।</w:t>
      </w:r>
      <w:r>
        <w:rPr>
          <w:lang w:val="hi_IN" w:bidi="hi_IN"/>
        </w:rPr>
      </w:r>
    </w:p>
    <w:p>
      <w:pPr>
        <w:pStyle w:val="Heading3"/>
      </w:pPr>
      <w:r>
        <w:rPr>
          <w:lang w:val="hi_IN" w:bidi="hi_IN"/>
        </w:rPr>
        <w:t>आवश्यक जानकारी</w:t>
      </w:r>
    </w:p>
    <w:p>
      <w:pPr/>
      <w:r>
        <w:rPr>
          <w:lang w:val="hi_IN" w:bidi="hi_IN"/>
        </w:rPr>
      </w:r>
      <w:r>
        <w:rPr>
          <w:lang w:val="hi_IN" w:bidi="hi_IN"/>
        </w:rPr>
        <w:t>यूहन्ना 7:1–10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यीशु </w:t>
      </w:r>
      <w:r>
        <w:rPr>
          <w:b/>
          <w:lang w:val="hi_IN" w:bidi="hi_IN"/>
        </w:rPr>
        <w:t>गलील</w:t>
      </w:r>
      <w:r>
        <w:rPr>
          <w:lang w:val="hi_IN" w:bidi="hi_IN"/>
        </w:rPr>
        <w:t xml:space="preserve"> से होकर जा रहा था और </w:t>
      </w:r>
      <w:r>
        <w:rPr>
          <w:b/>
          <w:lang w:val="hi_IN" w:bidi="hi_IN"/>
        </w:rPr>
        <w:t>यहूदिया</w:t>
      </w:r>
      <w:r>
        <w:rPr>
          <w:lang w:val="hi_IN" w:bidi="hi_IN"/>
        </w:rPr>
        <w:t xml:space="preserve"> में नहीं जाना चाहता था। </w:t>
      </w:r>
      <w:r>
        <w:rPr>
          <w:lang w:val="hi_IN" w:bidi="hi_IN"/>
        </w:rPr>
        <w:t>गलील</w:t>
      </w:r>
      <w:r>
        <w:rPr>
          <w:lang w:val="hi_IN" w:bidi="hi_IN"/>
        </w:rPr>
        <w:t xml:space="preserve"> और </w:t>
      </w:r>
      <w:r>
        <w:rPr>
          <w:lang w:val="hi_IN" w:bidi="hi_IN"/>
        </w:rPr>
        <w:t>यहूदिया</w:t>
      </w:r>
      <w:r>
        <w:rPr>
          <w:lang w:val="hi_IN" w:bidi="hi_IN"/>
        </w:rPr>
        <w:t xml:space="preserve"> दोनों मुख्य शब्दावली में हैं। यीशु यहूदिया में घूमना नहीं चाहता था क्योंकि वहाँ रहने वाले </w:t>
      </w:r>
      <w:r>
        <w:rPr>
          <w:b/>
          <w:lang w:val="hi_IN" w:bidi="hi_IN"/>
        </w:rPr>
        <w:t>यहूदी</w:t>
      </w:r>
      <w:r>
        <w:rPr>
          <w:lang w:val="hi_IN" w:bidi="hi_IN"/>
        </w:rPr>
        <w:t xml:space="preserve"> उसे मार डालने का अवसर ढूँढ रहे थे। यहूदी वे यहूदी अगुवे थे जो </w:t>
      </w:r>
      <w:r>
        <w:rPr>
          <w:lang w:val="hi_IN" w:bidi="hi_IN"/>
        </w:rPr>
        <w:t>व्यवस्थापक</w:t>
      </w:r>
      <w:r>
        <w:rPr>
          <w:lang w:val="hi_IN" w:bidi="hi_IN"/>
        </w:rPr>
        <w:t xml:space="preserve"> या </w:t>
      </w:r>
      <w:r>
        <w:rPr>
          <w:lang w:val="hi_IN" w:bidi="hi_IN"/>
        </w:rPr>
        <w:t>शास्त्री</w:t>
      </w:r>
      <w:r>
        <w:rPr>
          <w:lang w:val="hi_IN" w:bidi="hi_IN"/>
        </w:rPr>
        <w:t xml:space="preserve"> थे जिन्होंने व्यवस्था को लिखा था। वे पवित्रशास्त्र से व्यवस्था की व्याख्या करने वाले विद्वान और विशेषज्ञ थे।</w:t>
      </w:r>
    </w:p>
    <w:p>
      <w:pPr/>
      <w:r>
        <w:rPr>
          <w:lang w:val="hi_IN" w:bidi="hi_IN"/>
        </w:rPr>
      </w:r>
      <w:r>
        <w:rPr>
          <w:lang w:val="hi_IN" w:bidi="hi_IN"/>
        </w:rPr>
        <w:t xml:space="preserve">यहाँ रुकें और चर्चा करें कि आप </w:t>
      </w:r>
      <w:r>
        <w:rPr>
          <w:b/>
          <w:lang w:val="hi_IN" w:bidi="hi_IN"/>
        </w:rPr>
        <w:t>यहूदी अगुवों</w:t>
      </w:r>
      <w:r>
        <w:rPr>
          <w:lang w:val="hi_IN" w:bidi="hi_IN"/>
        </w:rPr>
        <w:t xml:space="preserve"> के लिए किस शब्द का प्रयोग करेंगे। इस ऑडियो को यहाँ रोकें।</w:t>
      </w:r>
    </w:p>
    <w:p>
      <w:pPr/>
      <w:r>
        <w:rPr>
          <w:lang w:val="hi_IN" w:bidi="hi_IN"/>
        </w:rPr>
      </w:r>
      <w:r>
        <w:rPr>
          <w:lang w:val="hi_IN" w:bidi="hi_IN"/>
        </w:rPr>
        <w:t xml:space="preserve">यहूदियों का </w:t>
      </w:r>
      <w:r>
        <w:rPr>
          <w:b/>
          <w:lang w:val="hi_IN" w:bidi="hi_IN"/>
        </w:rPr>
        <w:t>झोपड़ियों का पर्व</w:t>
      </w:r>
      <w:r>
        <w:rPr>
          <w:lang w:val="hi_IN" w:bidi="hi_IN"/>
        </w:rPr>
        <w:t xml:space="preserve"> निकट था। इस पर्व को आश्रयों का पर्व या झोपड़ों का पर्व भी कहा जाता है, जो यहूदियों को याद दिलाता है कि जब परमेश्वर ने उन्हें मिस्र में दासत्व से छुड़ाया था तब वे जंगल में भटकते हुए तम्बूओं में रहा करते थे। मुख्य शब्दावली में </w:t>
      </w:r>
      <w:r>
        <w:rPr>
          <w:b/>
          <w:lang w:val="hi_IN" w:bidi="hi_IN"/>
        </w:rPr>
        <w:t>झोपड़ियों का पर्व</w:t>
      </w:r>
      <w:r>
        <w:rPr>
          <w:lang w:val="hi_IN" w:bidi="hi_IN"/>
        </w:rPr>
        <w:t xml:space="preserve"> देखें।</w:t>
      </w:r>
    </w:p>
    <w:p>
      <w:pPr/>
      <w:r>
        <w:rPr>
          <w:lang w:val="hi_IN" w:bidi="hi_IN"/>
        </w:rPr>
      </w:r>
      <w:r>
        <w:rPr>
          <w:lang w:val="hi_IN" w:bidi="hi_IN"/>
        </w:rPr>
        <w:t xml:space="preserve">यहाँ रुकें और चर्चा करें कि आप यहूदियों के </w:t>
      </w:r>
      <w:r>
        <w:rPr>
          <w:b/>
          <w:lang w:val="hi_IN" w:bidi="hi_IN"/>
        </w:rPr>
        <w:t>झोपड़ियों के पर्व</w:t>
      </w:r>
      <w:r>
        <w:rPr>
          <w:lang w:val="hi_IN" w:bidi="hi_IN"/>
        </w:rPr>
        <w:t xml:space="preserve"> के लिए किस शब्द का प्रयोग करेंगे। इस ऑडियो को यहाँ रोकें।</w:t>
      </w:r>
    </w:p>
    <w:p>
      <w:pPr/>
      <w:r>
        <w:rPr>
          <w:lang w:val="hi_IN" w:bidi="hi_IN"/>
        </w:rPr>
      </w:r>
      <w:r>
        <w:rPr>
          <w:lang w:val="hi_IN" w:bidi="hi_IN"/>
        </w:rPr>
        <w:t xml:space="preserve">इसलिए, यीशु के भाइयों ने यीशु को सलाह दी कि वह गलील को छोड़कर यहूदिया जाए, ताकि वहाँ उसके </w:t>
      </w:r>
      <w:r>
        <w:rPr>
          <w:b/>
          <w:lang w:val="hi_IN" w:bidi="hi_IN"/>
        </w:rPr>
        <w:t>चेले</w:t>
      </w:r>
      <w:r>
        <w:rPr>
          <w:lang w:val="hi_IN" w:bidi="hi_IN"/>
        </w:rPr>
        <w:t xml:space="preserve"> उन चमत्कारों को देख सकें जो वह कर रहा था। चेला वह व्यक्ति होता है जो किसी विशेष धार्मिक गुरु का अनुसरण करता है और उससे परमेश्वर, विश्वास और जीवन के बारे में सीखता है। यीशु के सबसे करीबी अनुयायी उसकी सार्वजनिक सेवा के अधिकांश समय में उसके साथ थे, वे हर जगह उसके साथ रहे, उससे सीखते रहे, और कभी-कभी वह राज्य का सुसमाचार प्रचार करने और बीमारों को चंगा करने के लिए भेजता था। लेकिन यहूदिया के चेले बारह चेलों का हिस्सा नहीं थे। वे अन्य लोग थे जो भी यीशु से सीखते थे और उसका अनुसरण करते थे। याद रखें, </w:t>
      </w:r>
      <w:r>
        <w:rPr>
          <w:lang w:val="hi_IN" w:bidi="hi_IN"/>
        </w:rPr>
        <w:t>चेले</w:t>
      </w:r>
      <w:r>
        <w:rPr>
          <w:lang w:val="hi_IN" w:bidi="hi_IN"/>
        </w:rPr>
        <w:t xml:space="preserve"> मुख्य शब्दावली में है।</w:t>
      </w:r>
    </w:p>
    <w:p>
      <w:pPr/>
      <w:r>
        <w:rPr>
          <w:lang w:val="hi_IN" w:bidi="hi_IN"/>
        </w:rPr>
      </w:r>
      <w:r>
        <w:rPr>
          <w:lang w:val="hi_IN" w:bidi="hi_IN"/>
        </w:rPr>
        <w:t xml:space="preserve">यहाँ रुकें और यदि ज़रूरत हो तो मुख्य शब्दावली में चेलों को देखें और </w:t>
      </w:r>
      <w:r>
        <w:rPr>
          <w:b/>
          <w:lang w:val="hi_IN" w:bidi="hi_IN"/>
        </w:rPr>
        <w:t>चेलों</w:t>
      </w:r>
      <w:r>
        <w:rPr>
          <w:lang w:val="hi_IN" w:bidi="hi_IN"/>
        </w:rPr>
        <w:t xml:space="preserve"> के लिए उसी शब्द का प्रयोग करें जो आपने पिछले भागों में प्रयोग किया है।</w:t>
      </w:r>
    </w:p>
    <w:p>
      <w:pPr/>
      <w:r>
        <w:rPr>
          <w:lang w:val="hi_IN" w:bidi="hi_IN"/>
        </w:rPr>
      </w:r>
      <w:r>
        <w:rPr>
          <w:lang w:val="hi_IN" w:bidi="hi_IN"/>
        </w:rPr>
        <w:t xml:space="preserve">इसलिए यीशु ने उनसे कहा, "यह यहूदिया जाने का सही समय नहीं है, लेकिन तुम्हारे लिए यहूदिया जाने का कोई भी समय अच्छा है। संसार के लोग तुमसे बैर नहीं कर सकते, लेकिन मेरे लिए वे मुझसे बैर रखते हैं क्योंकि मैं उनसे कहता हूँ कि उनके काम </w:t>
      </w:r>
      <w:r>
        <w:rPr>
          <w:b/>
          <w:lang w:val="hi_IN" w:bidi="hi_IN"/>
        </w:rPr>
        <w:t>बुरे</w:t>
      </w:r>
      <w:r>
        <w:rPr>
          <w:lang w:val="hi_IN" w:bidi="hi_IN"/>
        </w:rPr>
        <w:t xml:space="preserve"> हैं। बुरे का मतलब हर उस चीज से है जो परमेश्वर के विरुद्ध होती है। यह भलाई के विपरीत है कि यह सही नहीं है: इसे करना एक गलत काम या बुरी बात है। याद रखें कि </w:t>
      </w:r>
      <w:r>
        <w:rPr>
          <w:lang w:val="hi_IN" w:bidi="hi_IN"/>
        </w:rPr>
        <w:t>बुरा</w:t>
      </w:r>
      <w:r>
        <w:rPr>
          <w:lang w:val="hi_IN" w:bidi="hi_IN"/>
        </w:rPr>
        <w:t xml:space="preserve"> शब्द मुख्य शब्दावली में है।</w:t>
      </w:r>
    </w:p>
    <w:p>
      <w:pPr/>
      <w:r>
        <w:rPr>
          <w:lang w:val="hi_IN" w:bidi="hi_IN"/>
        </w:rPr>
      </w:r>
      <w:r>
        <w:rPr>
          <w:lang w:val="hi_IN" w:bidi="hi_IN"/>
        </w:rPr>
        <w:t xml:space="preserve">यहाँ रुकें और चर्चा करें कि आप </w:t>
      </w:r>
      <w:r>
        <w:rPr>
          <w:b/>
          <w:lang w:val="hi_IN" w:bidi="hi_IN"/>
        </w:rPr>
        <w:t>बुरा</w:t>
      </w:r>
      <w:r>
        <w:rPr>
          <w:lang w:val="hi_IN" w:bidi="hi_IN"/>
        </w:rPr>
        <w:t xml:space="preserve"> के लिए किस शब्द का प्रयोग करेंगे। इस ऑडियो को यहाँ रोकें।</w:t>
      </w:r>
      <w:r>
        <w:rPr>
          <w:lang w:val="hi_IN" w:bidi="hi_IN"/>
        </w:rPr>
      </w:r>
    </w:p>
    <w:p>
      <w:pPr>
        <w:pStyle w:val="Heading3"/>
      </w:pPr>
      <w:r>
        <w:rPr>
          <w:lang w:val="hi_IN" w:bidi="hi_IN"/>
        </w:rPr>
        <w:t>वचन बोलना</w:t>
      </w:r>
    </w:p>
    <w:p>
      <w:pPr/>
      <w:r>
        <w:rPr>
          <w:lang w:val="hi_IN" w:bidi="hi_IN"/>
        </w:rPr>
      </w:r>
      <w:r>
        <w:rPr>
          <w:lang w:val="hi_IN" w:bidi="hi_IN"/>
        </w:rPr>
        <w:t>यूहन्ना 7:1–10 का ऑडियो संस्करण सबसे आसानी से समझ में आने वाले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यूहन्ना 7:11–24</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यूहन्ना 7:11–24 को सुनें और अपने मन में रखें।</w:t>
      </w:r>
    </w:p>
    <w:p>
      <w:pPr/>
      <w:r>
        <w:rPr>
          <w:lang w:val="hi_IN" w:bidi="hi_IN"/>
        </w:rPr>
      </w:r>
      <w:r>
        <w:rPr>
          <w:lang w:val="hi_IN" w:bidi="hi_IN"/>
        </w:rPr>
        <w:t>यदि सम्भव हो, तो यूहन्ना 7:11–24 का ऑडियो संस्करण तीन बार, तीन अलग-अलग अनुवादों में सुनें। उसके बाद एक समूह के रूप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w:t>
      </w:r>
    </w:p>
    <w:p>
      <w:pPr>
        <w:pStyle w:val="ListBullet"/>
        <w:spacing w:line="240" w:lineRule="auto"/>
        <w:ind w:left="720"/>
      </w:pPr>
      <w:r>
        <w:rPr>
          <w:lang w:val="hi_IN" w:bidi="hi_IN"/>
        </w:rPr>
      </w:r>
      <w:r>
        <w:rPr>
          <w:lang w:val="hi_IN" w:bidi="hi_IN"/>
        </w:rPr>
        <w:t>आपको इस भाग में क्या अच्छा नहीं लगा या क्या समझ नहीं आया?</w:t>
      </w:r>
    </w:p>
    <w:p>
      <w:pPr>
        <w:pStyle w:val="ListBullet"/>
        <w:spacing w:line="240" w:lineRule="auto"/>
        <w:ind w:left="720"/>
      </w:pPr>
      <w:r>
        <w:rPr>
          <w:lang w:val="hi_IN" w:bidi="hi_IN"/>
        </w:rPr>
      </w:r>
      <w:r>
        <w:rPr>
          <w:lang w:val="hi_IN" w:bidi="hi_IN"/>
        </w:rPr>
        <w:t>यह भाग हमें परमेश्वर या यीशु के बारे में क्या बताता है?</w:t>
      </w:r>
    </w:p>
    <w:p>
      <w:pPr>
        <w:pStyle w:val="ListBullet"/>
        <w:spacing w:line="240" w:lineRule="auto"/>
        <w:ind w:left="720"/>
      </w:pPr>
      <w:r>
        <w:rPr>
          <w:lang w:val="hi_IN" w:bidi="hi_IN"/>
        </w:rPr>
      </w:r>
      <w:r>
        <w:rPr>
          <w:lang w:val="hi_IN" w:bidi="hi_IN"/>
        </w:rPr>
        <w:t>यह भाग हमें लोगों के बारे में क्या बताता है?</w:t>
      </w:r>
    </w:p>
    <w:p>
      <w:pPr>
        <w:pStyle w:val="ListBullet"/>
        <w:spacing w:line="240" w:lineRule="auto"/>
        <w:ind w:left="720"/>
      </w:pPr>
      <w:r>
        <w:rPr>
          <w:lang w:val="hi_IN" w:bidi="hi_IN"/>
        </w:rPr>
      </w:r>
      <w:r>
        <w:rPr>
          <w:lang w:val="hi_IN" w:bidi="hi_IN"/>
        </w:rPr>
        <w:t>यह भाग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यूहन्ना 7:11–24 का ऑडियो संस्करण सबसे आसानी से समझ में आने वाले अनुवाद में सुनें।</w:t>
      </w:r>
    </w:p>
    <w:p>
      <w:pPr/>
      <w:r>
        <w:rPr>
          <w:lang w:val="hi_IN" w:bidi="hi_IN"/>
        </w:rPr>
      </w:r>
      <w:r>
        <w:rPr>
          <w:lang w:val="hi_IN" w:bidi="hi_IN"/>
        </w:rPr>
        <w:t>पिछले भाग में, यीशु तब गलील में ठहरा रहा, जब उसके भाई झोपड़ियों का पर्व मनाने के लिए यरूशलेम की यात्रा पर गए। बाद में यीशु भी पर्व मनाने के लिए चुपचाप या चुपके से अपने भाइयों के पीछे चला गया। इसलिए, पर्व के उत्सव के दौरान, यहूदी अगुवे देख रहे थे और पूछते थे कि वह व्यक्ति कहाँ है, क्योंकि उन्हें उम्मीद थी कि यीशु पर्व में आएगा और यहूदी अगुवे जानना चाहते थे कि वह कहाँ है। यहाँ यूहन्ना यहूदी अगुवेों को केवल "यहूदी" के रूप में संदर्भित कर रहा है। वे यहूदी धार्मिक अगुवे या यहूदी अधिकारी थे जी जो यीशु के विरोधी थे और उसे मारना चाहते थे।</w:t>
      </w:r>
    </w:p>
    <w:p>
      <w:pPr/>
      <w:r>
        <w:rPr>
          <w:lang w:val="hi_IN" w:bidi="hi_IN"/>
        </w:rPr>
      </w:r>
      <w:r>
        <w:rPr>
          <w:lang w:val="hi_IN" w:bidi="hi_IN"/>
        </w:rPr>
        <w:t>इसलिए, उस समय भीड़ यीशु के बारे में बहुत कुड़कुड़ाने लगी क्योंकि उनमें से बहुत से लोग इस बात से खुश नहीं थे कि यीशु क्या कह रहा था और क्या कर रहा था। वे इस बात पर बहस कर रहे थे कि यीशु कौन थे। कुछ ने कहा कि वह एक भला मनुष्य था, जबकि दूसरों ने कहा कि वह लोगों को धोखा देता था। लेकिन भीड़ ने यीशु के बारे में सार्वजनिक रूप से कुछ भी कहने से मना कर दिया क्योंकि वे यहूदी अगुवेों से डरते थे। सभी लोग तब तक इंतज़ार करना चाहते थे जब तक यहूदी धार्मिक अगुवों का यह फ़ैसला सार्वजनिक न हो जाए कि यीशु धोखेबाज़ है या नहीं।</w:t>
      </w:r>
    </w:p>
    <w:p>
      <w:pPr/>
      <w:r>
        <w:rPr>
          <w:lang w:val="hi_IN" w:bidi="hi_IN"/>
        </w:rPr>
      </w:r>
      <w:r>
        <w:rPr>
          <w:lang w:val="hi_IN" w:bidi="hi_IN"/>
        </w:rPr>
        <w:t>यहाँ रुकें और समूह में इन प्रश्नों पर चर्चा करें: आपकी संस्कृति में, आप हर साल किन पारंपरिक पर्वों को मनाते हैं या मनाते हैं? इस ऑडियो को यहाँ रोकें।</w:t>
      </w:r>
    </w:p>
    <w:p>
      <w:pPr/>
      <w:r>
        <w:rPr>
          <w:lang w:val="hi_IN" w:bidi="hi_IN"/>
        </w:rPr>
      </w:r>
      <w:r>
        <w:rPr>
          <w:lang w:val="hi_IN" w:bidi="hi_IN"/>
        </w:rPr>
        <w:t>जब यहूदी लोग झोपड़ियों के पर्व का उत्सव मना रहे थे, तब यीशु ऊपर गया और यरूशलेम के मन्दिर में, जो यहूदियों का आराधना का स्थान था, प्रवेश किया। यीशु उपदेश देने लगा। शायद यीशु सबसे महत्वपूर्ण समय पर पर्व में प्रवेश करना चाहता था। जब यीशु "ऊपर गया" तो यह किसी ऊँचे स्थान पर जाने को दर्शाता है, जैसे एक पहाड़, क्योंकि मन्दिर ऊँचे स्थान पर था। वहाँ मौजूद यहूदी उसकी शिक्षा पर हैरान हुए और पूछा, "इस व्यक्ति को बिना पढ़े ऐसी शिक्षा कैसे मिली?" यहाँ यहूदी धार्मिक अगुवों ने यह सच्चाई महसूस की कि यीशु की शिक्षा से यह पता चलता था कि वह यहूदी व्यवस्था और पवित्रशास्त्र को समझता है बिना किसी रब्बी या पेशेवर गुरु द्वारा उसे सिखाए।</w:t>
      </w:r>
    </w:p>
    <w:p>
      <w:pPr/>
      <w:r>
        <w:rPr>
          <w:lang w:val="hi_IN" w:bidi="hi_IN"/>
        </w:rPr>
      </w:r>
      <w:r>
        <w:rPr>
          <w:lang w:val="hi_IN" w:bidi="hi_IN"/>
        </w:rPr>
        <w:t xml:space="preserve">यहाँ रुकें और समूह के रूप में </w:t>
      </w:r>
      <w:r>
        <w:rPr>
          <w:lang w:val="hi_IN" w:bidi="hi_IN"/>
        </w:rPr>
        <w:t>मन्दिर</w:t>
      </w:r>
      <w:r>
        <w:rPr>
          <w:lang w:val="hi_IN" w:bidi="hi_IN"/>
        </w:rPr>
        <w:t xml:space="preserve"> की तस्वीर देखें। इस ऑडियो को यहाँ रोकें।</w:t>
      </w:r>
    </w:p>
    <w:p>
      <w:pPr/>
      <w:r>
        <w:rPr>
          <w:lang w:val="hi_IN" w:bidi="hi_IN"/>
        </w:rPr>
      </w:r>
      <w:r>
        <w:rPr>
          <w:lang w:val="hi_IN" w:bidi="hi_IN"/>
        </w:rPr>
        <w:t>फिर यीशु ने यहूदी अगुवेों को उत्तर दिया, "मेरा संदेश मेरे अपने विचार नहीं हैं, और यह संदेश परमेश्वर की ओर से है जिसने मुझे यहाँ भेजा है। जो कोई भी परमेश्वर की इच्छा पर चलना चाहता है, वह जान लेगा कि क्या मेरा उपदेश परमेश्वर की ओर से आया है या मैं अपने मन से बोलता हूँ।" यहाँ यीशु यहूदी अगुवेों को यह बताने की कोशिश कर रहा है कि वह सच्चे गुरुओं में से एक है और एक सच्चे गुरु का उदाहरण है, भले ही किसी भी रब्बी या धार्मिक गुरु ने यीशु को सिखाया नहीं है। फिर यीशु यह कहना जारी रखता है कि जो व्यक्ति अपने विचारों को व्यक्त करता है वह अपने लिए महिमा या प्रशंसा पाने की कोशिश कर रहा है। लेकिन सच्चा व्यक्ति चाहता है कि लोग उस परमेश्वर की महिमा करें या उसकी स्तुति करें जिसने उसे भेजा है। और उसका उपदेश दूसरे लोगों को भरमाने के लिए नहीं है। यह याद रखना महत्वपूर्ण है कि यीशु यहूदी धार्मिक अगुवों से कह रहा है कि अन्य गुरु मानवीय विचारों या अधिकारों को अपने विचारों के स्रोत के रूप में प्रयोग कर सकते हैं, लेकिन यीशु की शिक्षा का स्रोत स्वयं परमेश्वर था। इसलिए यीशु की शिक्षा का मूल्यांकन इस बात पर करने के बजाय कि इस विषय पर अन्य पारंपरिक विचारों या अधिकारियों का क्या कहना था, लोगों को यह विचार करना चाहिए कि यीशु की शिक्षा का परमेश्वर की इच्छा से कैसे सम्बन्ध है। यदि वे सच में परमेश्वर की इच्छा पूरी करना चाहते, तो वे यीशु की शिक्षा के बारे में सही फैसला कर पाते। और याद रखो कि यीशु ने एक ऐसी परीक्षा का संकेत दिया, जिसके द्वारा वे यह परख सकते थे कि उपदेश मनुष्यों की राय या परम्परागत विचारों से आई है, या फिर परमेश्वर की ओर से नहीं आई है। परीक्षा यह थी कि क्या गुरु अपनी महिमा की तलाश कर रहा था या परमेश्वर की महिमा की।</w:t>
      </w:r>
    </w:p>
    <w:p>
      <w:pPr/>
      <w:r>
        <w:rPr>
          <w:lang w:val="hi_IN" w:bidi="hi_IN"/>
        </w:rPr>
      </w:r>
      <w:r>
        <w:rPr>
          <w:lang w:val="hi_IN" w:bidi="hi_IN"/>
        </w:rPr>
        <w:t>यहाँ रुकें और इन प्रश्नों पर समूह में चर्चा करें: आपकी संस्कृति में उन परिस्थितियों पर चर्चा करें जहाँ किसी राजा या प्रधान ने अपने सेवक को संदेश देने के लिए भेजा, लेकिन सेवक ने जाकर कोई अलग संदेश पहुँचा दिया। आपको क्या लगता है कि सेवक अलग संदेश क्यों देता है? जब कोई सच्चा सेवक संदेश लेकर जाता है, तो वह राजा या प्रधान को कैसे आदर और प्रशंसा दिलाता है? इस ऑडियो को यहाँ रोकें।</w:t>
      </w:r>
    </w:p>
    <w:p>
      <w:pPr/>
      <w:r>
        <w:rPr>
          <w:lang w:val="hi_IN" w:bidi="hi_IN"/>
        </w:rPr>
      </w:r>
      <w:r>
        <w:rPr>
          <w:lang w:val="hi_IN" w:bidi="hi_IN"/>
        </w:rPr>
        <w:t>और यीशु ने यहूदी अगुवेों से यह भी कहा, "क्या मूसा ने तुम्हें व्यवस्था नहीं दी है? फिर भी तुम में से एक भी व्यवस्था का पालन नहीं करता है। तुम मुझे क्यों मारने की कोशिश कर रहे हो?" यहाँ यीशु यहूदी अगुवेों को यह बताने की कोशिश कर रहा है कि यह मूसा था जिसने बहुत पहले उन्हें परमेश्वर की व्यवस्था दी थी। यहूदी प्रधानों में से कोई भी व्यवस्था का पालन नहीं करता और न ही मूसा की सिखाई हुई बातों पर चलता है। फिर यीशु ने कहा, "तुम मुझे मारने के अवसर की तलाश क्यों कर रहे हो?" यीशु इस बात की ओर इशारा कर रहा था कि उसे मारना मूसा की व्यवस्था के विरुद्ध है, जिसमें कहा गया है, "तू हत्या न करना।" इसलिए, जो लोग भीड़ के बीच बोल रहे थे या बहस कर रहे थे, उन्होंने यीशु से कहा, "तू दुष्टात्मा से ग्रस्त है।" यहाँ भीड़ कह रही थी कि एक बुरी आत्मा की वजह से यीशु को लगा कि लोग उसे मारना चाहते हैं। दुष्टात्मा एक आत्मिक प्राणी का सन्दर्भ है जो शैतान की सेवा करता है।</w:t>
      </w:r>
    </w:p>
    <w:p>
      <w:pPr/>
      <w:r>
        <w:rPr>
          <w:lang w:val="hi_IN" w:bidi="hi_IN"/>
        </w:rPr>
      </w:r>
      <w:r>
        <w:rPr>
          <w:lang w:val="hi_IN" w:bidi="hi_IN"/>
        </w:rPr>
        <w:t>यहाँ रुकें और समूह में चर्चा करें: आपकी संस्कृति में, जब कोई धार्मिक अगुवा धार्मिक व्यवस्था को तोड़ता है तो क्या होता है? उस व्यक्ति का क्या होता है जो यह बताता है कि धार्मिक अगुवे गलत हैं? इस ऑडियो को यहाँ रोकें।</w:t>
      </w:r>
    </w:p>
    <w:p>
      <w:pPr/>
      <w:r>
        <w:rPr>
          <w:lang w:val="hi_IN" w:bidi="hi_IN"/>
        </w:rPr>
      </w:r>
      <w:r>
        <w:rPr>
          <w:lang w:val="hi_IN" w:bidi="hi_IN"/>
        </w:rPr>
        <w:t>यीशु ने भीड़ को उत्तर दिया, "मैंने सब्त के दिन एक चमत्कार किया और तुम सभी हैरान या अचम्भित थे।" यहाँ सब्त का मतलब आराधना और विश्राम का धार्मिक दिन है, जो यहूदी संस्कृति में शुक्रवार शाम से शनिवार शाम तक चलता है। इसलिए, यीशु ने भीड़ से आगे कहा, "मूसा ने तुम्हें सब्त के दिन अपने पुत्रों का खतना करने का आदेश दिया है।" खतना एक चिन्ह है कि पुरुष परमेश्वर और अब्राहम के बीच बाँधी हुई वाचा का वारिस है। खतना इस बात का चिन्ह था कि यह लड़का परमेश्वर की चुनी हुई प्रजा इस्राएल का हिस्सा था और उस पर परमेश्वर की प्रतिज्ञाएँ लागू होती हैं। खतना यहूदी परम्परा है जिसमें लड़के के लिंग के सिरे पर मौजूद ढीली त्वचा को हटा दिया जाता है। यह आमतौर पर पिता या उस व्यक्ति द्वारा किया जाता था जो इसमें विशेषज्ञ होता था और जो बच्चे के जन्म के एक सप्ताह बाद यह कार्य करता था। यीशु आगे कहता है, "अब यदि सब्त के दिन एक लड़के का खतना किया जा सकता है ताकि मूसा की व्यवस्था तोड़ी न जाए, तो तुम मुझसे क्यों क्रोधित हो कि मैं सब्त के दिन एक व्यक्ति के पूरे शरीर को चंगा करता हूँ?" यहाँ यीशु कह रहा है कि मूसा ने यहूदियों को आज्ञा दी कि आठवें दिन अपने पुत्रों का खतना करें, यह आज्ञा मूसा को अपने पूर्वजों जैसे अब्राहम, इसहाक और याकूब से विरासत में मिली है। अब्राहम, इसहाक और याकूब यहूदी जाति के संस्थापक हैं। यहूदी शिक्षा के अनुसार, खतना की व्यवस्था को सब्त के दिन की व्यवस्था पर प्राथमिकता दी गई थी। इसलिए यीशु तर्क देता कि सब्त की व्यवस्था से अधिक प्राथमिकता केवल खतने को ही नहीं, बल्कि अन्य बातों को भी दी जाती है। फिर यीशु ने कहा कि दया की व्यवस्था को सब्त के दिन से अधिक प्राथमिकता दी गई है, क्योंकि यह एक व्यक्ति के पूरे शरीर से संबंधित है। इसलिए, यीशु ने यहूदी अगुवेों से कहा, "तुम सतह पर जो कुछ देखते हो, उसके आधार पर न्याय करना बंद करो। इसके बजाय सच्चाई, न्याय या निष्पक्षता के अनुसार न्याय करें।"</w:t>
      </w:r>
    </w:p>
    <w:p>
      <w:pPr/>
      <w:r>
        <w:rPr>
          <w:lang w:val="hi_IN" w:bidi="hi_IN"/>
        </w:rPr>
      </w:r>
      <w:r>
        <w:rPr>
          <w:lang w:val="hi_IN" w:bidi="hi_IN"/>
        </w:rPr>
        <w:t>यहाँ रुकें और समूह में चर्चा करें: आपकी संस्कृति में उन स्थितियों के बारे में बात करें जब किसी ने किसी की जान बचाने की कोशिश की हो, लेकिन उसे धन्यवाद देने के बजाय उसके लिए दोषी ठहराया गया हो। इस ऑडियो को यहाँ रोकें।</w:t>
      </w:r>
      <w:r>
        <w:rPr>
          <w:lang w:val="hi_IN" w:bidi="hi_IN"/>
        </w:rPr>
      </w:r>
    </w:p>
    <w:p>
      <w:pPr>
        <w:pStyle w:val="Heading3"/>
      </w:pPr>
      <w:r>
        <w:rPr>
          <w:lang w:val="hi_IN" w:bidi="hi_IN"/>
        </w:rPr>
        <w:t>घटनाओं को समझाना</w:t>
      </w:r>
    </w:p>
    <w:p>
      <w:pPr/>
      <w:r>
        <w:rPr>
          <w:lang w:val="hi_IN" w:bidi="hi_IN"/>
        </w:rPr>
      </w:r>
      <w:r>
        <w:rPr>
          <w:lang w:val="hi_IN" w:bidi="hi_IN"/>
        </w:rPr>
        <w:t>यूहन्ना 7:11–24 का ऑडियो संस्करण सबसे आसानी से समझ में आने वाले अनुवाद में सुनें।</w:t>
      </w:r>
    </w:p>
    <w:p>
      <w:pPr/>
      <w:r>
        <w:rPr>
          <w:lang w:val="hi_IN" w:bidi="hi_IN"/>
        </w:rPr>
      </w:r>
      <w:r>
        <w:rPr>
          <w:lang w:val="hi_IN" w:bidi="hi_IN"/>
        </w:rPr>
        <w:t>इस चरण में, समूह इस भाग के दृश्यों, परिवेश और पात्रों को परिभाषित करेगा। फिर समूह इस भाग को कल्पांकित करने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यहूदी धार्मिक अगुवे झोपड़ियों के पर्व के उत्सव के दौरान यीशु को मारने के अवसर की तलाश कर रहे थे।</w:t>
      </w:r>
    </w:p>
    <w:p>
      <w:pPr/>
      <w:r>
        <w:rPr>
          <w:lang w:val="hi_IN" w:bidi="hi_IN"/>
        </w:rPr>
      </w:r>
      <w:r>
        <w:rPr>
          <w:b/>
          <w:lang w:val="hi_IN" w:bidi="hi_IN"/>
        </w:rPr>
        <w:t>दूसरे दृश्य में:</w:t>
      </w:r>
      <w:r>
        <w:rPr>
          <w:lang w:val="hi_IN" w:bidi="hi_IN"/>
        </w:rPr>
        <w:t xml:space="preserve"> यीशु सिखाने के लिए मंदिर में गया और यहूदी लोग उसकी शिक्षा से हैरान थे।</w:t>
      </w:r>
    </w:p>
    <w:p>
      <w:pPr/>
      <w:r>
        <w:rPr>
          <w:lang w:val="hi_IN" w:bidi="hi_IN"/>
        </w:rPr>
      </w:r>
      <w:r>
        <w:rPr>
          <w:b/>
          <w:lang w:val="hi_IN" w:bidi="hi_IN"/>
        </w:rPr>
        <w:t>तीसरे दृश्य में:</w:t>
      </w:r>
      <w:r>
        <w:rPr>
          <w:lang w:val="hi_IN" w:bidi="hi_IN"/>
        </w:rPr>
        <w:t xml:space="preserve"> यीशु ने यहूदी धार्मिक अगुवों को चुनौती दी कि उसकी शिक्षा मानव विचार से नहीं है, बल्कि परमेश्वर के विचार से है, लेकिन वे फिर भी उसे मारना चाहते थे।</w:t>
      </w:r>
    </w:p>
    <w:p>
      <w:pPr/>
      <w:r>
        <w:rPr>
          <w:lang w:val="hi_IN" w:bidi="hi_IN"/>
        </w:rPr>
      </w:r>
      <w:r>
        <w:rPr>
          <w:b/>
          <w:lang w:val="hi_IN" w:bidi="hi_IN"/>
        </w:rPr>
        <w:t>चौथे दृश्य में:</w:t>
      </w:r>
      <w:r>
        <w:rPr>
          <w:lang w:val="hi_IN" w:bidi="hi_IN"/>
        </w:rPr>
        <w:t xml:space="preserve"> यीशु ने यहूदी धार्मिक अगुवों को वह व्यवस्था याद दिलाई जो परमेश्वर ने मूसा को खतने की प्रथा और सब्त के दिन के बारे में दी थी।</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यहूदी धार्मिक अगुवे</w:t>
      </w:r>
    </w:p>
    <w:p>
      <w:pPr>
        <w:pStyle w:val="ListBullet"/>
        <w:spacing w:line="240" w:lineRule="auto"/>
        <w:ind w:left="720"/>
      </w:pPr>
      <w:r>
        <w:rPr>
          <w:lang w:val="hi_IN" w:bidi="hi_IN"/>
        </w:rPr>
      </w:r>
      <w:r>
        <w:rPr>
          <w:lang w:val="hi_IN" w:bidi="hi_IN"/>
        </w:rPr>
        <w:t>मन्दिर में भीड़</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पहले दृश्य में, यूहन्ना कहता है कि झोपड़ियों के पर्व के उत्सव के दौरान, यहूदी अगुवे यीशु को ढूँढ रहे थे और लोगों से पूछा, "वह कहाँ है?" यह याद रखना महत्वपूर्ण है कि यहूदी धार्मिक अगुवे लोगों से यह बताने के लिए कह रहे थे कि यीशु कहाँ है। और याद रखें कि वे यहूदी अगुवे कहते हैं, "वह कहाँ है?" या "वह व्यक्ति कहाँ है?" यह यीशु का अपमान करने या यह दिखाने का एक तरीका है कि लोग यीशु का आदर नहीं करते थे, और यह दिखाता है कि यहूदी अगुवे यह नहीं सोचते थे कि यीशु एक भला मनुष्य है। इसलिए, उस समय भीड़ यीशु के बारे में बहुत कुड़कुड़ाने लगी। यह याद रखना महत्वपूर्ण है कि यहूदी अधिकारियों के डर के लिए बहस के दौरान भीड़ एक-दूसरे से फुसफुसाकर रही थी। और याद रखें कि कोई व्यक्ति यहूदी अधिकारियों से मुसीबत में पड़ सकता है क्योंकि वह खुले तौर पर कहता है कि यीशु एक भला मनुष्य था।</w:t>
      </w:r>
    </w:p>
    <w:p>
      <w:pPr/>
      <w:r>
        <w:rPr>
          <w:lang w:val="hi_IN" w:bidi="hi_IN"/>
        </w:rPr>
      </w:r>
      <w:r>
        <w:rPr>
          <w:lang w:val="hi_IN" w:bidi="hi_IN"/>
        </w:rPr>
        <w:t>दूसरे दृश्य में, यूहन्ना हमें बताता है कि यीशु ने मंदिर में प्रवेश किया और उपदेश देने लगा। याद रखें कि यीशु "पर्व के बीच में" आया था, जिसका अर्थ है कि यीशु शायद आठ दिन का पर्व शुरू होने के दो से चार दिन बाद आया था। वहाँ मौजूद यहूदी उसकी शिक्षा से हैरान थे और पूछा, "इस व्यक्ति को बिना पढ़े ऐसी शिक्षा कैसे मिली?" यह बात याद रखने योग्य है कि यहूदी धार्मिक अगुवे जानते थे कि यीशु गलील का बढ़ई था और उसने धर्मविज्ञान की औपचारिक पढ़ाई नहीं की थी। लेकिन वह जो कह रहा था उससे पता चला कि यीशु जानता था कि वह किस बारे में बात कर रहा था। और याद रखें कि यहूदी धार्मिक अगुवों को यह समझ में आ गया था कि यीशु ने व्यवस्था और पवित्रशास्त्रों के बारे में बहुत कुछ सीखा था जबकि उसने उनके अधीन अध्ययन नहीं किया था।</w:t>
      </w:r>
    </w:p>
    <w:p>
      <w:pPr/>
      <w:r>
        <w:rPr>
          <w:lang w:val="hi_IN" w:bidi="hi_IN"/>
        </w:rPr>
      </w:r>
      <w:r>
        <w:rPr>
          <w:lang w:val="hi_IN" w:bidi="hi_IN"/>
        </w:rPr>
        <w:t>तीसरे दृश्य में, यीशु ने यहूदी अगुवेों को उत्तर दिया, ताकि यह समझाया जा सके कि वह उनके द्वारा सिखाए बिना इतना कुछ क्यों जानता था: "मेरा उपदेश मेरा नहीं, परन्तु मेरे भेजनेवाले का है। यदि कोई उसकी इच्छा पर चलना चाहे, तो वह इस उपदेश के विषय में जान जाएगा कि यह परमेश्‍वर की ओर से है या मैं अपनी ओर से कहता हूँ। फिर यीशु यह कहना जारी रखता है कि जो व्यक्ति अपने विचारों को व्यक्त करता है वह अपने लिए महिमा या प्रशंसा पाने की कोशिश कर रहा है। लेकिन सच्चा व्यक्ति चाहता है कि लोग उस परमेश्वर की महिमा करें या उसकी स्तुति करें जिसने उसे भेजा है। और यीशु की शिक्षा अन्य लोगों को धोखा देना नहीं है।</w:t>
      </w:r>
    </w:p>
    <w:p>
      <w:pPr/>
      <w:r>
        <w:rPr>
          <w:lang w:val="hi_IN" w:bidi="hi_IN"/>
        </w:rPr>
      </w:r>
      <w:r>
        <w:rPr>
          <w:lang w:val="hi_IN" w:bidi="hi_IN"/>
        </w:rPr>
        <w:t>चौथे दृश्य में, यीशु ने यहूदी अगुवेों को यह भी याद दिलाया कि, "मूसा था जिसने तुम्हें व्यवस्था दी थी। फिर भी तुम में से एक भी व्यवस्था का पालन नहीं करता है। तुम मुझे क्यों मारने की कोशिश कर रहे हो?" यीशु ने उनसे इन प्रश्नों के उत्तर देने की उम्मीद नहीं की। यीशु कह रहा है कि मूसा ने लोगों को व्यवस्था दी थी, और उन्होंने उसका पालन नहीं किया। इसके बजाय, वे उसे मारने की कोशिश कर रहे हैं। इसलिए, जो लोग भीड़ में बात कर रहे थे या बहस कर रहे थे, उन्होंने यीशु से कहा, "तुझमें दुष्टात्मा है जो तुझे यह सोचने पर मजबूर करता है कि लोग तुझे मारने की कोशिश कर रहे हैं।" यह याद रखना महत्वपूर्ण है कि लोगों ने यहाँ एक मजबूत कथन का प्रयोग किया था कि यीशु गलत था, कि कोई भी यीशु को मारने की कोशिश नहीं कर रहा है। और याद रखें कि उन्हें लगा कि यह दुष्टात्मा है जो उसमें प्रवेश करती है, जिसने यीशु को इस तरह सोचने पर मजबूर किया था। फिर यीशु ने भीड़ को उत्तर दिया, "जब मैंने सब्त के दिन एक चमत्कार किया और तुम सभी अचंभित या हैरान थे।" इसलिए, यीशु ने भीड़ से आगे कहा, "मूसा ने तुम्हें सब्त के दिन अपने पुत्रों का खतना करने का आदेश दिया है।"</w:t>
      </w:r>
    </w:p>
    <w:p>
      <w:pPr/>
      <w:r>
        <w:rPr>
          <w:lang w:val="hi_IN" w:bidi="hi_IN"/>
        </w:rPr>
      </w:r>
      <w:r>
        <w:rPr>
          <w:lang w:val="hi_IN" w:bidi="hi_IN"/>
        </w:rPr>
        <w:t>अब यूहन्ना कहानी को रोकता है और कुछ पृष्ठभूमि की जानकारी देता है। यूहन्ना कहता है कि खतना वास्तव में मूसा के समय से पहले, कुलपिताओं या इस्राएल के संस्थापकों से शुरू हुआ था। ये पुरुष—अब्राहम, इसहाक और याकूब—मूसा से सैकड़ों साल पहले जिए थे!</w:t>
      </w:r>
    </w:p>
    <w:p>
      <w:pPr/>
      <w:r>
        <w:rPr>
          <w:lang w:val="hi_IN" w:bidi="hi_IN"/>
        </w:rPr>
      </w:r>
      <w:r>
        <w:rPr>
          <w:lang w:val="hi_IN" w:bidi="hi_IN"/>
        </w:rPr>
        <w:t>यीशु आगे कहता है, "तुम ऊपरी बातें देखकर उनके आधार पर न्याय करना बंद कर दो। इसके बजाय सच्चाई, न्याय या निष्पक्षता के अनुसार न्याय किया करो।" यह याद रखना महत्वपूर्ण है कि लोग यीशु से क्रोधित थे क्योंकि उसने सब्त के दिन किसी को पूरी तरह से चंगा किया था। और याद रखें कि यीशु लोगों को डाँट रहा था कि वे इस आधार पर न्याय करते हैं कि चीजें बाहर से कैसी दिखती हैं या उनके स्वरूप, और उनके मन और अपने इरादों में क्या सोचते हैं।</w:t>
      </w:r>
    </w:p>
    <w:p>
      <w:pPr/>
      <w:r>
        <w:rPr>
          <w:lang w:val="hi_IN" w:bidi="hi_IN"/>
        </w:rPr>
      </w:r>
      <w:r>
        <w:rPr>
          <w:lang w:val="hi_IN" w:bidi="hi_IN"/>
        </w:rPr>
        <w:t>समूह में मिलकर एक सादा कागज या गत्ता ढूँढो और उस पर चित्र बनाओ।</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प्रयोग करना चाहिए। जब आप इस भाग को बेहतर कल्पना करने के अन्य तरीकों के बारे में सोच सकते हैं।</w:t>
      </w:r>
    </w:p>
    <w:p>
      <w:pPr/>
      <w:r>
        <w:rPr>
          <w:lang w:val="hi_IN" w:bidi="hi_IN"/>
        </w:rPr>
      </w:r>
      <w:r>
        <w:rPr>
          <w:lang w:val="hi_IN" w:bidi="hi_IN"/>
        </w:rPr>
        <w:t>ऑडियो को रोकें और अपनी गतिविधियों के लिए अपनी सामग्री इकट्ठा करें।</w:t>
      </w:r>
    </w:p>
    <w:p>
      <w:pPr/>
      <w:r>
        <w:rPr>
          <w:lang w:val="hi_IN" w:bidi="hi_IN"/>
        </w:rPr>
      </w:r>
      <w:r>
        <w:rPr>
          <w:lang w:val="hi_IN" w:bidi="hi_IN"/>
        </w:rPr>
        <w:t>ऑडियो को रोकें और इस गतिविधि को करें।</w:t>
      </w:r>
      <w:r>
        <w:rPr>
          <w:lang w:val="hi_IN" w:bidi="hi_IN"/>
        </w:rPr>
      </w:r>
    </w:p>
    <w:p>
      <w:pPr>
        <w:pStyle w:val="Heading3"/>
      </w:pPr>
      <w:r>
        <w:rPr>
          <w:lang w:val="hi_IN" w:bidi="hi_IN"/>
        </w:rPr>
        <w:t>पाठ को नाटकीय रूप देना</w:t>
      </w:r>
    </w:p>
    <w:p>
      <w:pPr/>
      <w:r>
        <w:rPr>
          <w:lang w:val="hi_IN" w:bidi="hi_IN"/>
        </w:rPr>
      </w:r>
      <w:r>
        <w:rPr>
          <w:lang w:val="hi_IN" w:bidi="hi_IN"/>
        </w:rPr>
        <w:t>यूहन्ना 7:11–24 का ऑडियो संस्करण सबसे आसानी से समझ में आने वाले अनुवाद में सुनें।</w:t>
      </w:r>
    </w:p>
    <w:p>
      <w:pPr/>
      <w:r>
        <w:rPr>
          <w:lang w:val="hi_IN" w:bidi="hi_IN"/>
        </w:rPr>
      </w:r>
      <w:r>
        <w:rPr>
          <w:lang w:val="hi_IN" w:bidi="hi_IN"/>
        </w:rPr>
        <w:t>इस चरण में, समूह कहानी को नाटक के रूप में पेश करेगा।</w:t>
      </w:r>
    </w:p>
    <w:p>
      <w:pPr/>
      <w:r>
        <w:rPr>
          <w:lang w:val="hi_IN" w:bidi="hi_IN"/>
        </w:rPr>
      </w:r>
      <w:r>
        <w:rPr>
          <w:lang w:val="hi_IN" w:bidi="hi_IN"/>
        </w:rPr>
        <w:t>इस कहानी में चार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यहूदी धार्मिक अगुवे</w:t>
      </w:r>
    </w:p>
    <w:p>
      <w:pPr>
        <w:pStyle w:val="ListBullet"/>
        <w:spacing w:line="240" w:lineRule="auto"/>
        <w:ind w:left="720"/>
      </w:pPr>
      <w:r>
        <w:rPr>
          <w:lang w:val="hi_IN" w:bidi="hi_IN"/>
        </w:rPr>
      </w:r>
      <w:r>
        <w:rPr>
          <w:lang w:val="hi_IN" w:bidi="hi_IN"/>
        </w:rPr>
        <w:t>मन्दिर में भीड़</w:t>
      </w:r>
    </w:p>
    <w:p>
      <w:pPr/>
      <w:r>
        <w:rPr>
          <w:lang w:val="hi_IN" w:bidi="hi_IN"/>
        </w:rPr>
      </w:r>
      <w:r>
        <w:rPr>
          <w:lang w:val="hi_IN" w:bidi="hi_IN"/>
        </w:rPr>
        <w:t>सबसे पहले, बिना रुके पूरी कहानी का अभिनय करें। इस कहानी के संवाद, उसकी गति, रूपरेखा और घटनाओं के क्रम पर ध्यान दें। सुनिश्चित करें कि अभिनय करते समय, कहानी का कोई महत्वपूर्ण या कठिन भाग छूट न जाए। कहानी के हर भाग को याद रखने में एक-दूसरे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बिन्दुओं पर, अभिनय को रोककर उस पात्र की भूमिका निभाने वाले व्यक्ति से पूछें "आप क्या महसूस कर रहे हैं या क्या सोच रहे हैं?" पात्र की भूमिका निभाने वाले व्यक्ति को यह उत्तर देना चाहिए कि यदि वह उस पात्र की जगह होता तो वह क्या महसूस करता या क्या सोचता। नाटक को फिर से शुरू करें।</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पहले दृश्य में, झोपड़ियों के पर्व के उत्सव के दौरान, यहूदी अगुवे यीशु को ढूँढ रहे थे और लोगों से पूछा, "यीशु कहाँ है—वह व्यक्ति कहाँ है?" इसलिए, उस समय भीड़ यीशु के बारे में बहुत कुड़कुड़ाने लगी। वे इस बात पर बहस कर रहे थे कि यीशु कौन था: कुछ ने कहा कि वह एक भला मनुष्य हिया जबकि दूसरों ने कहा कि वह लोगों को भरमाता था।</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यहूदी धार्मिक अगुवों की भूमिका निभाने वाले लोगों से पूछें, "आप कैसा महसूस कर रहे हैं या क्या सोच रहे हैं?" आप ऐसी बातें सुन सकते हैं, "हम इस धोखेबाज़ को मारने के एक अच्छे अवसर की तलाश कर रहे हैं और यह हमारा एकमात्र अवसर होगा।"</w:t>
      </w:r>
    </w:p>
    <w:p>
      <w:pPr>
        <w:pStyle w:val="ListBullet"/>
        <w:spacing w:line="240" w:lineRule="auto"/>
        <w:ind w:left="720"/>
      </w:pPr>
      <w:r>
        <w:rPr>
          <w:lang w:val="hi_IN" w:bidi="hi_IN"/>
        </w:rPr>
      </w:r>
      <w:r>
        <w:rPr>
          <w:lang w:val="hi_IN" w:bidi="hi_IN"/>
        </w:rPr>
        <w:t>भीड़ में अभिनय करने वाले लोगों से पूछें, "आप कैसा महसूस कर रहे हैं या क्या सोच रहे हैं?" आप ऐसी बातें सुन सकते हैं, "हमें डर है कि हम अपने धार्मिक अधिकारियों के साथ परेशानी में नहीं पड़ना चाहते। चुप रहना बेहतर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 xml:space="preserve">दूसरे दृश्य में, यीशु ने मन्दिर में प्रवेश किया और उपदेश देने लगा। वहाँ मौजूद यहूदी उसकी शिक्षा से हैरान थे और पूछा, "इसे बिन पढ़े विद्या कैसे आ गई?” </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यीशु की भूमिका निभा रहे व्यक्ति से पूछें, "आप कैसा महसूस कर रहे हैं या क्या सोच रहे हैं?" हो सकता है कि आप ऐसी बातें सुनें, "मेरी इच्छा है कि यहूदी यह महसूस करें कि मैं ही वह वचन हूँ या वह ज्ञान हूँ जिसकी शिक्षा दी जा रही है।" वचन जो देहधारी हुआ, वह एक व्यक्ति है—अर्थात् मैं, जो अब उन्हें उपदेश रहा हूँ।</w:t>
      </w:r>
    </w:p>
    <w:p>
      <w:pPr>
        <w:pStyle w:val="ListBullet"/>
        <w:spacing w:line="240" w:lineRule="auto"/>
        <w:ind w:left="720"/>
      </w:pPr>
      <w:r>
        <w:rPr>
          <w:lang w:val="hi_IN" w:bidi="hi_IN"/>
        </w:rPr>
      </w:r>
      <w:r>
        <w:rPr>
          <w:lang w:val="hi_IN" w:bidi="hi_IN"/>
        </w:rPr>
        <w:t>यहूदी लोगों की भूमिका निभाने वाले लोगों से पूछें, "आप कैसा महसूस कर रहे हैं या क्या सोच रहे हैं?" आप शायद ऐसी बातें सुनें, "वाह! उसकी शिक्षा यह दर्शाती है कि जो वह सिखा रहा है, उसकी उसे गहरी समझ और अच्छा ज्ञान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तीसरे दृश्य में, यीशु ने यहूदी अगुवेों को उत्तर दिया, "मेरा उपदेश मेरा नहीं, परन्तु मेरे भेजनेवाले का है।" यदि कोई उसकी इच्छा पर चलना चाहे, तो वह इस उपदेश के विषय में जान जाएगा कि यह परमेश्‍वर की ओर से है या मैं अपनी ओर से कहता हूँ। जो व्यक्ति अपने ही विचार व्यक्त करता है, वह अपनी ही महिमा या बड़ाई करवाने का प्रयास कर रहा है। परन्तु सच्चा व्यक्ति यही चाहता है कि लोग उस परमेश्वर की महिमा या स्तुति करें जिसने उसे भेजा है। और उसकी शिक्षा शिक्षा अन्य लोगों को धोखा देने के लिए नहीं 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यीशु की भूमिका निभा रहे व्यक्ति से पूछें, "आप कैसा महसूस कर रहे हैं या क्या सोच रहे हैं?" हो सकता है कि आप ऐसी बातें सुनें, “मेरी कितनी इच्छा है कि ये यहूदी धार्मिक अगुवे यह जान लें कि मेरी शिक्षा का स्रोत किसी मानवीय विचार से नहीं, परन्तु परमेश्वर की ओर से है।” और मैं चाहता हूँ कि मेरी शिक्षा के माध्यम से परमेश्वर की स्तुति हो।"</w:t>
      </w:r>
    </w:p>
    <w:p>
      <w:pPr>
        <w:pStyle w:val="ListBullet"/>
        <w:spacing w:line="240" w:lineRule="auto"/>
        <w:ind w:left="720"/>
      </w:pPr>
      <w:r>
        <w:rPr>
          <w:lang w:val="hi_IN" w:bidi="hi_IN"/>
        </w:rPr>
      </w:r>
      <w:r>
        <w:rPr>
          <w:lang w:val="hi_IN" w:bidi="hi_IN"/>
        </w:rPr>
        <w:t>यहूदी धार्मिक अगुवों की भूमिका निभाने वाले लोगों से पूछें, "आप कैसा महसूस कर रहे हैं या क्या सोच रहे हैं?" आप ऐसी बातें सुन सकते हैं, "यह यीशु लोगों को भरमाने और उनसे बड़ाई पाने की कोशिश कर रहा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चौथे दृश्य में, यीशु ने यहूदी अगुवेों से कहा कि, "मूसा ने तुम्हें व्यवस्था दी थी और तुम में से कोई भी व्यवस्था का पालन नहीं करता है। तुम मुझे क्यों मारने की कोशिश कर रहे हो?"</w:t>
      </w:r>
    </w:p>
    <w:p>
      <w:pPr/>
      <w:r>
        <w:rPr>
          <w:lang w:val="hi_IN" w:bidi="hi_IN"/>
        </w:rPr>
      </w:r>
      <w:r>
        <w:rPr>
          <w:lang w:val="hi_IN" w:bidi="hi_IN"/>
        </w:rPr>
        <w:t>इसलिए, भीड़ में जितने भी लोग बातें कर रहे थे या बहस कर रहे थे, उन्होंने यीशु से कहा, "तुझ में कोई दुष्टात्मा समाई है जो तुझे ऐसा सोचने पर विवश करती है कि लोग तुझे मार डालना चाहते हैं।"</w:t>
      </w:r>
    </w:p>
    <w:p>
      <w:pPr/>
      <w:r>
        <w:rPr>
          <w:lang w:val="hi_IN" w:bidi="hi_IN"/>
        </w:rPr>
      </w:r>
      <w:r>
        <w:rPr>
          <w:lang w:val="hi_IN" w:bidi="hi_IN"/>
        </w:rPr>
        <w:t>फिर यीशु ने भीड़ को उत्तर दिया, "मैंने सब्त के दिन एक चमत्कार किया और तुम सभी हैरान या हैरान थे। और मूसा ने तुम्हें सब्त के दिन अपने पुत्रों का खतना करने का आदेश दिया है। केवल बाहरी दिखावे के आधार पर न्याय करना बन्द करो। इसके बजाय सच्चाई, न्याय या निष्पक्षता के अनुसार न्याय करो।"</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यीशु की भूमिका निभा रहे व्यक्ति से पूछें, "आप कैसा महसूस कर रहे हैं या क्या सोच रहे हैं?" आप ऐसी बातें सुन सकते हैं, "मैं उस दिन का इंतजार कर रहा हूँ जब यहूदी जानेंगे कि पूरे शरीर को चंगा करना शरीर के एक हिस्से को चंगा करने से बेहतर है। यह उन्हें यह बताने का अवसर है कि किसी को केवल शारीरिक उपस्थिति के आधार पर नहीं, बल्कि वास्तविकता के आधार पर न्याय करना चाहिए।"</w:t>
      </w:r>
    </w:p>
    <w:p>
      <w:pPr>
        <w:pStyle w:val="ListBullet"/>
        <w:spacing w:line="240" w:lineRule="auto"/>
        <w:ind w:left="720"/>
      </w:pPr>
      <w:r>
        <w:rPr>
          <w:lang w:val="hi_IN" w:bidi="hi_IN"/>
        </w:rPr>
      </w:r>
      <w:r>
        <w:rPr>
          <w:lang w:val="hi_IN" w:bidi="hi_IN"/>
        </w:rPr>
        <w:t>यहूदियों की भूमिका निभाने वाले व्यक्तियों से पूछें, 'आप कैसा महसूस कर रहे हैं या क्या सोच रहे हैं?" आप ऐसी बातें सुन सकते हैं, "हम यीशु से सचमुच नाराज़ हैं क्योंकि उसने सब्त के दिन किसी को चंगा करके हमारी व्यवस्था तोड़ी।"</w:t>
      </w:r>
    </w:p>
    <w:p>
      <w:pPr>
        <w:pStyle w:val="ListBullet"/>
        <w:spacing w:line="240" w:lineRule="auto"/>
        <w:ind w:left="720"/>
      </w:pPr>
      <w:r>
        <w:rPr>
          <w:lang w:val="hi_IN" w:bidi="hi_IN"/>
        </w:rPr>
      </w:r>
      <w:r>
        <w:rPr>
          <w:lang w:val="hi_IN" w:bidi="hi_IN"/>
        </w:rPr>
        <w:t>अभिनय जारी रखें।</w:t>
      </w:r>
      <w:r>
        <w:rPr>
          <w:lang w:val="hi_IN" w:bidi="hi_IN"/>
        </w:rPr>
      </w:r>
    </w:p>
    <w:p>
      <w:pPr>
        <w:pStyle w:val="Heading3"/>
      </w:pPr>
      <w:r>
        <w:rPr>
          <w:lang w:val="hi_IN" w:bidi="hi_IN"/>
        </w:rPr>
        <w:t>आवश्यक जानकारी</w:t>
      </w:r>
    </w:p>
    <w:p>
      <w:pPr/>
      <w:r>
        <w:rPr>
          <w:lang w:val="hi_IN" w:bidi="hi_IN"/>
        </w:rPr>
      </w:r>
      <w:r>
        <w:rPr>
          <w:lang w:val="hi_IN" w:bidi="hi_IN"/>
        </w:rPr>
        <w:t>यूहन्ना 7:11–24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झोपड़ियों के पर्व के उत्सव के दौरान, </w:t>
      </w:r>
      <w:r>
        <w:rPr>
          <w:b/>
          <w:lang w:val="hi_IN" w:bidi="hi_IN"/>
        </w:rPr>
        <w:t>यहूदी अगुवे</w:t>
      </w:r>
      <w:r>
        <w:rPr>
          <w:lang w:val="hi_IN" w:bidi="hi_IN"/>
        </w:rPr>
        <w:t xml:space="preserve"> यीशु को ढूँढ रहे थे और लोगों से पूछा, "यीशु कहाँ है?" यहूदी लोग यहूदी अगुवे थे जो </w:t>
      </w:r>
      <w:r>
        <w:rPr>
          <w:lang w:val="hi_IN" w:bidi="hi_IN"/>
        </w:rPr>
        <w:t>व्यवस्थापक</w:t>
      </w:r>
      <w:r>
        <w:rPr>
          <w:lang w:val="hi_IN" w:bidi="hi_IN"/>
        </w:rPr>
        <w:t xml:space="preserve"> थे या </w:t>
      </w:r>
      <w:r>
        <w:rPr>
          <w:lang w:val="hi_IN" w:bidi="hi_IN"/>
        </w:rPr>
        <w:t>शास्त्री</w:t>
      </w:r>
      <w:r>
        <w:rPr>
          <w:lang w:val="hi_IN" w:bidi="hi_IN"/>
        </w:rPr>
        <w:t xml:space="preserve"> ये वे लोग थे जो व्यवस्था को लिखते थे। वे पवित्रशास्त्र से व्यवस्था की व्याख्या करने के विद्वान और विशेषज्ञ थे। यहूदी प्रधानों के लिए उसी वाक्यांश का प्रयोग करें जिसका प्रयोग आपने पिछले भागों में किया है।</w:t>
      </w:r>
    </w:p>
    <w:p>
      <w:pPr/>
      <w:r>
        <w:rPr>
          <w:lang w:val="hi_IN" w:bidi="hi_IN"/>
        </w:rPr>
      </w:r>
      <w:r>
        <w:rPr>
          <w:lang w:val="hi_IN" w:bidi="hi_IN"/>
        </w:rPr>
        <w:t xml:space="preserve">यीशु ने </w:t>
      </w:r>
      <w:r>
        <w:rPr>
          <w:b/>
          <w:lang w:val="hi_IN" w:bidi="hi_IN"/>
        </w:rPr>
        <w:t>मन्दिर</w:t>
      </w:r>
      <w:r>
        <w:rPr>
          <w:lang w:val="hi_IN" w:bidi="hi_IN"/>
        </w:rPr>
        <w:t xml:space="preserve"> में प्रवेश किया और उसने सिखाना शुरू किया। मन्दिर आमतौर पर आराधना के उस स्थान को दिया जाने वाला नाम है जहाँ मन्दिर के देवता को आदर देने के लिए बलिदान किए जाते हैं। मन्दिर का अनुवाद उस घर के रूप में किया जा सकता है जहाँ परमेश्वर अपने लोगों के बीच रहता था। यहूदी याजक मन्दिर में बलिदान चढ़ाते थे ताकि परमेश्वर लोगों के पापों को क्षमा कर दे और परमेश्वर के प्रति आभार व्यक्त कर सकें। मन्दिर इसलिए बनाया गया था ताकि लोग परमेश्वर की आराधना कर सकें और विशेष याजक परमेश्वर को बलिदान चढ़ा सकें। </w:t>
      </w:r>
      <w:r>
        <w:rPr>
          <w:lang w:val="hi_IN" w:bidi="hi_IN"/>
        </w:rPr>
        <w:t>मन्दिर</w:t>
      </w:r>
      <w:r>
        <w:rPr>
          <w:lang w:val="hi_IN" w:bidi="hi_IN"/>
        </w:rPr>
        <w:t xml:space="preserve"> का अनुवाद उसी तरह करें जैसे आपने पिछले भागों में किया है, और याद रखें कि </w:t>
      </w:r>
      <w:r>
        <w:rPr>
          <w:lang w:val="hi_IN" w:bidi="hi_IN"/>
        </w:rPr>
        <w:t>मन्दिर</w:t>
      </w:r>
      <w:r>
        <w:rPr>
          <w:lang w:val="hi_IN" w:bidi="hi_IN"/>
        </w:rPr>
        <w:t xml:space="preserve"> मुख्य शब्दावली में है।</w:t>
      </w:r>
    </w:p>
    <w:p>
      <w:pPr/>
      <w:r>
        <w:rPr>
          <w:lang w:val="hi_IN" w:bidi="hi_IN"/>
        </w:rPr>
      </w:r>
      <w:r>
        <w:rPr>
          <w:lang w:val="hi_IN" w:bidi="hi_IN"/>
        </w:rPr>
        <w:t xml:space="preserve">जो व्यक्ति अपने विचारों को व्यक्त करता है वह अपने लिए </w:t>
      </w:r>
      <w:r>
        <w:rPr>
          <w:b/>
          <w:lang w:val="hi_IN" w:bidi="hi_IN"/>
        </w:rPr>
        <w:t>महिमा</w:t>
      </w:r>
      <w:r>
        <w:rPr>
          <w:lang w:val="hi_IN" w:bidi="hi_IN"/>
        </w:rPr>
        <w:t xml:space="preserve"> या प्रशंसा पाने की कोशिश कर रहा है। लेकिन सच्चा व्यक्ति चाहता है कि लोग उस परमेश्वर की महिमा करें या उसकी स्तुति करें जिसने उसे भेजा है। महिमा का अनुवाद कभी-कभी किसी के बारे में अच्छी तरह से बात करना या उसे आदर देने के लिए किया जा सकता है। इसका प्रयोग अक्सर परमेश्वर की स्तुति करने, उसका आदर करने और उसके बारे में अच्छी बातें कहने के सन्दर्भ में किया जाता है। परमेश्वर की </w:t>
      </w:r>
      <w:r>
        <w:rPr>
          <w:lang w:val="hi_IN" w:bidi="hi_IN"/>
        </w:rPr>
        <w:t>महिमा</w:t>
      </w:r>
      <w:r>
        <w:rPr>
          <w:lang w:val="hi_IN" w:bidi="hi_IN"/>
        </w:rPr>
        <w:t xml:space="preserve"> या उसकी स्तुति करने का अर्थ है यह पहचानना कि परमेश्वर आदर के योग्य है और फिर उसकी प्रशंसा करना। महिमा का अनुवाद उसी तरह करें जैसे आपने पिछले भागों में किया है, और याद रखें कि </w:t>
      </w:r>
      <w:r>
        <w:rPr>
          <w:lang w:val="hi_IN" w:bidi="hi_IN"/>
        </w:rPr>
        <w:t>महिमा</w:t>
      </w:r>
      <w:r>
        <w:rPr>
          <w:lang w:val="hi_IN" w:bidi="hi_IN"/>
        </w:rPr>
        <w:t xml:space="preserve"> मुख्य शब्दावली में है।</w:t>
      </w:r>
    </w:p>
    <w:p>
      <w:pPr/>
      <w:r>
        <w:rPr>
          <w:lang w:val="hi_IN" w:bidi="hi_IN"/>
        </w:rPr>
      </w:r>
      <w:r>
        <w:rPr>
          <w:lang w:val="hi_IN" w:bidi="hi_IN"/>
        </w:rPr>
        <w:t xml:space="preserve">यीशु ने यहूदी अगुवेों से कहा कि, "मूसा ने तुम्हें </w:t>
      </w:r>
      <w:r>
        <w:rPr>
          <w:b/>
          <w:lang w:val="hi_IN" w:bidi="hi_IN"/>
        </w:rPr>
        <w:t>व्यवस्था</w:t>
      </w:r>
      <w:r>
        <w:rPr>
          <w:lang w:val="hi_IN" w:bidi="hi_IN"/>
        </w:rPr>
        <w:t xml:space="preserve"> दी थी और तुम में से कोई भी व्यवस्था का पालन नहीं करता है।" </w:t>
      </w:r>
      <w:r>
        <w:rPr>
          <w:b/>
          <w:lang w:val="hi_IN" w:bidi="hi_IN"/>
        </w:rPr>
        <w:t>मूसा की व्यवस्था</w:t>
      </w:r>
      <w:r>
        <w:rPr>
          <w:lang w:val="hi_IN" w:bidi="hi_IN"/>
        </w:rPr>
        <w:t xml:space="preserve"> का अनुवाद परमेश्वर के उन नियमों के रूप में किया जा सकता है जिन्हें मूसा ने यहूदी लोगों के साथ साझा किया था ताकि उन्हें यह बताया जा सके कि उन्हें कैसे जीना चाहिए। कभी कभी अकेले व्यवस्था शब्द का उल्लेख किया जाता है, लेकिन यह उस व्यवस्था को दर्शाता है जो परमेश्वर ने मूसा के द्वारा यहूदियों को दी थी। व्यवस्था का अनुवाद उसी तरह करें जैसे आपने पिछले भागों में किया है, और याद रखें कि </w:t>
      </w:r>
      <w:r>
        <w:rPr>
          <w:lang w:val="hi_IN" w:bidi="hi_IN"/>
        </w:rPr>
        <w:t>व्यवस्था</w:t>
      </w:r>
      <w:r>
        <w:rPr>
          <w:lang w:val="hi_IN" w:bidi="hi_IN"/>
        </w:rPr>
        <w:t xml:space="preserve"> मुख्य शब्दावली में है।</w:t>
      </w:r>
    </w:p>
    <w:p>
      <w:pPr/>
      <w:r>
        <w:rPr>
          <w:lang w:val="hi_IN" w:bidi="hi_IN"/>
        </w:rPr>
      </w:r>
      <w:r>
        <w:rPr>
          <w:lang w:val="hi_IN" w:bidi="hi_IN"/>
        </w:rPr>
        <w:t xml:space="preserve">जो लोग भीड़ में बात कर रहे थे या बहस कर रहे थे, उन्होंने यीशु से कहा, "तुझमें एक </w:t>
      </w:r>
      <w:r>
        <w:rPr>
          <w:b/>
          <w:lang w:val="hi_IN" w:bidi="hi_IN"/>
        </w:rPr>
        <w:t>दुष्टात्मा</w:t>
      </w:r>
      <w:r>
        <w:rPr>
          <w:lang w:val="hi_IN" w:bidi="hi_IN"/>
        </w:rPr>
        <w:t xml:space="preserve"> है" जो तुझे मारने की कोशिश कर रहा है। दुष्टात्मा का अनुवाद दुष्ट आत्मिक प्राणियों के रूप में किया जा सकता है जो शैतान की सेवा करते हैं और उसके अधिकार में हैं। इन आत्मिक प्राणियों में एकमनुष्य को सताने और यहाँ तक कि उसे नियंत्रित करने की शक्ति है।</w:t>
      </w:r>
    </w:p>
    <w:p>
      <w:pPr/>
      <w:r>
        <w:rPr>
          <w:lang w:val="hi_IN" w:bidi="hi_IN"/>
        </w:rPr>
      </w:r>
      <w:r>
        <w:rPr>
          <w:lang w:val="hi_IN" w:bidi="hi_IN"/>
        </w:rPr>
        <w:t xml:space="preserve">यहाँ रुकें और मुख्य शब्दावली में </w:t>
      </w:r>
      <w:r>
        <w:rPr>
          <w:lang w:val="hi_IN" w:bidi="hi_IN"/>
        </w:rPr>
        <w:t>दुष्टात्मा</w:t>
      </w:r>
      <w:r>
        <w:rPr>
          <w:lang w:val="hi_IN" w:bidi="hi_IN"/>
        </w:rPr>
        <w:t xml:space="preserve"> को देखें। चर्चा करें कि आप दुष्टात्मा के लिए किस शब्द का प्रयोग करेंगे। इस ऑडियो को यहाँ रोकें।</w:t>
      </w:r>
    </w:p>
    <w:p>
      <w:pPr/>
      <w:r>
        <w:rPr>
          <w:lang w:val="hi_IN" w:bidi="hi_IN"/>
        </w:rPr>
      </w:r>
      <w:r>
        <w:rPr>
          <w:lang w:val="hi_IN" w:bidi="hi_IN"/>
        </w:rPr>
        <w:t xml:space="preserve">फिर यीशु ने भीड़ को उत्तर दिया, "मैंने सब्त के दिन एक </w:t>
      </w:r>
      <w:r>
        <w:rPr>
          <w:b/>
          <w:lang w:val="hi_IN" w:bidi="hi_IN"/>
        </w:rPr>
        <w:t>चमत्कार</w:t>
      </w:r>
      <w:r>
        <w:rPr>
          <w:lang w:val="hi_IN" w:bidi="hi_IN"/>
        </w:rPr>
        <w:t xml:space="preserve"> किया और तुम सभी हैरान या अचंभित थे।" चमत्कार उन सामर्थी कामों को दर्शाता है जिन्हें केवल परमेश्वर ही कर सकता है और जिनसे लोगों के मन में परमेश्वर के प्रति भक्ति उत्पन्न होती है। चमत्कार, चिन्ह और अद्भुत काम कभी-कभी एक ही अर्थ होते हैं जो लोगों को उनके लिए कोई महत्वपूर्ण बात दिखाने के लिए किया जाता है।</w:t>
      </w:r>
    </w:p>
    <w:p>
      <w:pPr/>
      <w:r>
        <w:rPr>
          <w:lang w:val="hi_IN" w:bidi="hi_IN"/>
        </w:rPr>
      </w:r>
      <w:r>
        <w:rPr>
          <w:lang w:val="hi_IN" w:bidi="hi_IN"/>
        </w:rPr>
        <w:t xml:space="preserve">यहाँ रुकें और चर्चा करें कि आप </w:t>
      </w:r>
      <w:r>
        <w:rPr>
          <w:b/>
          <w:lang w:val="hi_IN" w:bidi="hi_IN"/>
        </w:rPr>
        <w:t>चमत्कारों</w:t>
      </w:r>
      <w:r>
        <w:rPr>
          <w:lang w:val="hi_IN" w:bidi="hi_IN"/>
        </w:rPr>
        <w:t xml:space="preserve"> के लिए किस शब्द का प्रयोग करेंगे। याद रखें कि </w:t>
      </w:r>
      <w:r>
        <w:rPr>
          <w:lang w:val="hi_IN" w:bidi="hi_IN"/>
        </w:rPr>
        <w:t>चमत्कार</w:t>
      </w:r>
      <w:r>
        <w:rPr>
          <w:lang w:val="hi_IN" w:bidi="hi_IN"/>
        </w:rPr>
        <w:t xml:space="preserve"> मुख्य शब्दावली में हैं। इस ऑडियो को यहाँ रोकें।</w:t>
      </w:r>
    </w:p>
    <w:p>
      <w:pPr/>
      <w:r>
        <w:rPr>
          <w:lang w:val="hi_IN" w:bidi="hi_IN"/>
        </w:rPr>
      </w:r>
      <w:r>
        <w:rPr>
          <w:lang w:val="hi_IN" w:bidi="hi_IN"/>
        </w:rPr>
        <w:t xml:space="preserve">यीशु ने लोगों से कहा, "मूसा ने तुम्हें सब्त के दिन अपने पुत्रों का </w:t>
      </w:r>
      <w:r>
        <w:rPr>
          <w:b/>
          <w:lang w:val="hi_IN" w:bidi="hi_IN"/>
        </w:rPr>
        <w:t>खतना</w:t>
      </w:r>
      <w:r>
        <w:rPr>
          <w:lang w:val="hi_IN" w:bidi="hi_IN"/>
        </w:rPr>
        <w:t xml:space="preserve"> करने का आदेश दिया है।" खतना यहूदी परम्परा है जिसमें लड़के के लिंग के सिरे पर मौजूद ढीली त्वचा को हटा दिया जाता है। यह आमतौर पर पिता या उस व्यक्ति द्वारा किया जाता था जो इसमें विशेषज्ञ था और जो बच्चे के जन्म के एक सप्ताह बाद यह कार्य करता था।</w:t>
      </w:r>
    </w:p>
    <w:p>
      <w:pPr/>
      <w:r>
        <w:rPr>
          <w:lang w:val="hi_IN" w:bidi="hi_IN"/>
        </w:rPr>
      </w:r>
      <w:r>
        <w:rPr>
          <w:lang w:val="hi_IN" w:bidi="hi_IN"/>
        </w:rPr>
        <w:t xml:space="preserve">यहाँ रुकें और चर्चा करें कि आप </w:t>
      </w:r>
      <w:r>
        <w:rPr>
          <w:b/>
          <w:lang w:val="hi_IN" w:bidi="hi_IN"/>
        </w:rPr>
        <w:t>खतना</w:t>
      </w:r>
      <w:r>
        <w:rPr>
          <w:lang w:val="hi_IN" w:bidi="hi_IN"/>
        </w:rPr>
        <w:t xml:space="preserve"> के लिए किस शब्द का प्रयोग करेंगे। याद रखें कि </w:t>
      </w:r>
      <w:r>
        <w:rPr>
          <w:b/>
          <w:lang w:val="hi_IN" w:bidi="hi_IN"/>
        </w:rPr>
        <w:t>खतना</w:t>
      </w:r>
      <w:r>
        <w:rPr>
          <w:lang w:val="hi_IN" w:bidi="hi_IN"/>
        </w:rPr>
        <w:t xml:space="preserve"> मुख्य शब्दावली में है। इस ऑडियो को यहाँ रोकें।</w:t>
      </w:r>
    </w:p>
    <w:p>
      <w:pPr/>
      <w:r>
        <w:rPr>
          <w:lang w:val="hi_IN" w:bidi="hi_IN"/>
        </w:rPr>
      </w:r>
      <w:r>
        <w:rPr>
          <w:b/>
          <w:lang w:val="hi_IN" w:bidi="hi_IN"/>
        </w:rPr>
        <w:t>सब्त</w:t>
      </w:r>
      <w:r>
        <w:rPr>
          <w:lang w:val="hi_IN" w:bidi="hi_IN"/>
        </w:rPr>
        <w:t xml:space="preserve"> के लिए उसी शब्द का प्रयोग करें जो आपने पहले किया है। यहूदी लोग सब्त के दिन को विश्राम और आराधना का दिन मानते थे क्योंकि परमेश्वर ने उन्हें यह आज्ञा दी थी। इसे सप्ताह का सातवाँ दिन माना जाता था। यह वह दिन भी था जब लोग आराधना करने के लिए आराधनालय जाते थे। याद रखें कि </w:t>
      </w:r>
      <w:r>
        <w:rPr>
          <w:lang w:val="hi_IN" w:bidi="hi_IN"/>
        </w:rPr>
        <w:t>सब्त</w:t>
      </w:r>
      <w:r>
        <w:rPr>
          <w:lang w:val="hi_IN" w:bidi="hi_IN"/>
        </w:rPr>
        <w:t xml:space="preserve"> मुख्य शब्दावली में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हो।</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यूहन्ना 7:25–36</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यूहन्ना 7:25–36 को सुनें और अपने मन में रखें।</w:t>
      </w:r>
    </w:p>
    <w:p>
      <w:pPr/>
      <w:r>
        <w:rPr>
          <w:lang w:val="hi_IN" w:bidi="hi_IN"/>
        </w:rPr>
      </w:r>
      <w:r>
        <w:rPr>
          <w:lang w:val="hi_IN" w:bidi="hi_IN"/>
        </w:rPr>
        <w:t>यदि सम्भव हो, तो यूहन्ना 7:25–36 का ऑडियो संस्करण तीन बार, तीन अलग-अलग अनुवादों में सुनें। उसके बाद एक समूह के रूप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w:t>
      </w:r>
    </w:p>
    <w:p>
      <w:pPr>
        <w:pStyle w:val="ListBullet"/>
        <w:spacing w:line="240" w:lineRule="auto"/>
        <w:ind w:left="720"/>
      </w:pPr>
      <w:r>
        <w:rPr>
          <w:lang w:val="hi_IN" w:bidi="hi_IN"/>
        </w:rPr>
      </w:r>
      <w:r>
        <w:rPr>
          <w:lang w:val="hi_IN" w:bidi="hi_IN"/>
        </w:rPr>
        <w:t>आपको इस भाग में क्या अच्छा नहीं लगा या क्या समझ नहीं आया?</w:t>
      </w:r>
    </w:p>
    <w:p>
      <w:pPr>
        <w:pStyle w:val="ListBullet"/>
        <w:spacing w:line="240" w:lineRule="auto"/>
        <w:ind w:left="720"/>
      </w:pPr>
      <w:r>
        <w:rPr>
          <w:lang w:val="hi_IN" w:bidi="hi_IN"/>
        </w:rPr>
      </w:r>
      <w:r>
        <w:rPr>
          <w:lang w:val="hi_IN" w:bidi="hi_IN"/>
        </w:rPr>
        <w:t>यह भाग हमें परमेश्वर या यीशु के बारे में क्या बताता है?</w:t>
      </w:r>
    </w:p>
    <w:p>
      <w:pPr>
        <w:pStyle w:val="ListBullet"/>
        <w:spacing w:line="240" w:lineRule="auto"/>
        <w:ind w:left="720"/>
      </w:pPr>
      <w:r>
        <w:rPr>
          <w:lang w:val="hi_IN" w:bidi="hi_IN"/>
        </w:rPr>
      </w:r>
      <w:r>
        <w:rPr>
          <w:lang w:val="hi_IN" w:bidi="hi_IN"/>
        </w:rPr>
        <w:t>यह भाग हमें लोगों के बारे में क्या बताता है?</w:t>
      </w:r>
    </w:p>
    <w:p>
      <w:pPr>
        <w:pStyle w:val="ListBullet"/>
        <w:spacing w:line="240" w:lineRule="auto"/>
        <w:ind w:left="720"/>
      </w:pPr>
      <w:r>
        <w:rPr>
          <w:lang w:val="hi_IN" w:bidi="hi_IN"/>
        </w:rPr>
      </w:r>
      <w:r>
        <w:rPr>
          <w:lang w:val="hi_IN" w:bidi="hi_IN"/>
        </w:rPr>
        <w:t>यह भाग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यूहन्ना 7:25–36 का ऑडियो संस्करण सबसे आसानी से समझ में आने वाले अनुवाद में सुनें।</w:t>
      </w:r>
    </w:p>
    <w:p>
      <w:pPr/>
      <w:r>
        <w:rPr>
          <w:lang w:val="hi_IN" w:bidi="hi_IN"/>
        </w:rPr>
      </w:r>
      <w:r>
        <w:rPr>
          <w:lang w:val="hi_IN" w:bidi="hi_IN"/>
        </w:rPr>
        <w:t>पिछले भाग में यूहन्ना हमें बताता है कि यीशु यरूशलेम के पर्व में गया और मन्दिर में सिखाने लगा। हर कोई हैरान था कि उसने कितनी अच्छी तरह से सिखाया। अब यरूशलेम में रहने वाले कुछ लोगों ने पूछना शुरू किया, "क्या यह यीशु नहीं है जिसे हमारे अगुवों या शासक मारने की कोशिश कर रहे हैं? और देखो, वह सार्वजनिक रूप से बोल रहा है और किसी ने भी उसे चुनौती देने या डाँटने के लिए कुछ नहीं कहा है। क्या यह सम्भव है कि हमारे यहूदी अगुवेों या शासकों ने यह तय किया हो कि यीशु सच में मसीहा या मसीह है?"</w:t>
      </w:r>
    </w:p>
    <w:p>
      <w:pPr/>
      <w:r>
        <w:rPr>
          <w:lang w:val="hi_IN" w:bidi="hi_IN"/>
        </w:rPr>
      </w:r>
      <w:r>
        <w:rPr>
          <w:lang w:val="hi_IN" w:bidi="hi_IN"/>
        </w:rPr>
        <w:t>मसीह का अर्थ है वह व्यक्ति जिसे परमेश्वर ने किसी विशेष कार्य के लिए अभिषेक किया है या नियुक्त किया है। यहाँ यूहन्ना हमें यह बताने की कोशिश कर रहा है कि यरूशलेम में रहने वाले लोग या नागरिक हैरान हुए और यीशु की शिक्षा के बारे में बात करने लगे। लोग उलझन में थे क्योंकि वे यह नहीं समझ पाए कि यहूदी अगुवों ने यीशु को सार्वजनिक रूप से सिखाने की अनुमति क्यों दी। वे यहूदी अगुवों से उम्मीद करते थे कि वे यीशु को गिरफ्तार करेंगे और उसे मार डालेंगे। वे सोच रहे थे कि क्या यहूदी अगुवे अब यह मानते हैं कि यीशु मसीह है। फिर लोग कहते हैं कि वे जानते हैं कि यीशु कहाँ से आता है, लेकिन जब असली मसीहा या मसीह आएगा तो वे नहीं जान पाएँगे कि वह कहाँ से आया है। कुछ यहूदी लोगों ने अपने पवित्रशास्त्र की व्याख्या इस लिए की कि लोग इस बारे में विवरण नहीं जानते कि मसीह कहाँ से आएगा। भीड़ में बात कर रहे लोगों ने यह नहीं सोचा था कि यीशु मसीह है, बल्कि वह कोई और भविष्यद्वक्ता है। यीशु के बारे में बात करने वाले लोगों ने सोचा कि मसीह अभी तक नहीं आया था। इसलिए, वे अभी भी मसीह के आने का इंतजार कर रहे हैं। उन्होंने सोचा था कि मसीह अभी आएगा या दिखाई देगा और कोई भी नहीं जानता कि वह कहाँ से आया है।</w:t>
      </w:r>
    </w:p>
    <w:p>
      <w:pPr/>
      <w:r>
        <w:rPr>
          <w:lang w:val="hi_IN" w:bidi="hi_IN"/>
        </w:rPr>
      </w:r>
      <w:r>
        <w:rPr>
          <w:lang w:val="hi_IN" w:bidi="hi_IN"/>
        </w:rPr>
        <w:t>यहाँ रुकें और समूह के रूप में इन प्रश्नों पर चर्चा करें:</w:t>
      </w:r>
    </w:p>
    <w:p>
      <w:pPr/>
      <w:r>
        <w:rPr>
          <w:lang w:val="hi_IN" w:bidi="hi_IN"/>
        </w:rPr>
      </w:r>
      <w:r>
        <w:rPr>
          <w:lang w:val="hi_IN" w:bidi="hi_IN"/>
        </w:rPr>
        <w:t>इसलिए, जब यीशु मन्दिर में लोगों को सिखा रहा था, तब यीशु जोर से बोलता था ताकि हर कोई सुन सके। यीशु ने कहा, "तुम सोचते हो कि तुम मुझे जानते हो और जानते हो कि मैं कहाँ से आया हूँ। मैं यहाँ अपने निर्णय से नहीं आया था। बल्कि, मुझे परमेश्वर ने भेजा है, जो विश्वासयोग्य और भरोसेमंद है। तुम उसे नहीं जानते हो। मैं वह हूँ जो परमेश्वर को जानता है क्योंकि मैं उसकी ओर से आया हूँ और उसने मुझे तुम्हारे पास भेजा।" यहाँ यीशु कह रहा है कि यरूशलेम में उसके बारे में बात करने वाले लोग उसके मानवीय माता-पिता को जानते हैं, लेकिन वे परमेश्वर को नहीं जानते थे, जिसने उसे संसार में भेजा था। हालाँकि, यीशु परमेश्वर को जानता है क्योंकि वह परमेश्वर की ओर से है। परमेश्वर की ओर से बोलने वाला व्यक्ति जो सच्चा है, उसके पास एक महत्वपूर्ण संदेश है जो सभी को उसकी बात सुननी चाहिए। इसलिए, यीशु के यह कहने के बाद, यहूदी लोगों ने उसे पकड़ने या गिरफ्तार करने की कोशिश की, लेकिन उनमें से कोई भी ऐसा नहीं कर सका क्योंकि वह समय अभी तक नहीं आया था जिसे परमेश्वर ने यीशु की गिरफ्तारी के लिए निर्धारित किया था। यीशु इस बात पर नियंत्रण है कि उसके साथ क्या होता है, क्योंकि परमेश्वर ने उसे भेजा है और परमेश्वर का पूरा नियंत्रण है। लेकिन भीड़ के बीच कई लोग थे जो यीशु पर विश्वास करते थे। उन्होंने एक दूसरे से कहा, "जब मसीह पृथ्वी पर प्रकट होगा, तो वह यीशु द्वारा पहले किए गए चिन्हों और चमत्कारों से अधिक कुछ नहीं करेगा।" यहाँ यूहन्ना कह रहा है कि भले ही कुछ लोग और उनके अगुवे यीशु के विरोधी हैं और उसे पकड़ने या पकड़ने की कोशिश करते हैं, फिर भी भीड़ में बहुत से लोग यीशु पर विश्वास करते हैं। वे मानते थे कि यीशु ने वही किया जो मसीह करने वाला था और यह कि यीशु द्वारा किए गए चमत्कारों से अधिक कोई और चमत्कार करने का कोई भी तरीका नहीं था। इन चमत्कारिक चिन्हों के कारण, यीशु मसीह होना चाहिए।</w:t>
      </w:r>
    </w:p>
    <w:p>
      <w:pPr/>
      <w:r>
        <w:rPr>
          <w:lang w:val="hi_IN" w:bidi="hi_IN"/>
        </w:rPr>
      </w:r>
      <w:r>
        <w:rPr>
          <w:lang w:val="hi_IN" w:bidi="hi_IN"/>
        </w:rPr>
        <w:t>यहाँ रुकें और समूह में चर्चा करें: अपनी संस्कृति में, उन स्थितियों पर चर्चा करें जब एक राजा या प्रधान ने अपने दास को एक महत्वपूर्ण संदेश पहुँचाने के लिए भेजा हो, और कुछ लोग उसके संदेश पर विश्वास करते हैं, जबकि अन्य लोग उस सेवक की बात नहीं सुनना चाहते क्योंकि वह सेवक किसी महत्वपूर्ण परिवार या गाँव से नहीं आया था।</w:t>
      </w:r>
    </w:p>
    <w:p>
      <w:pPr/>
      <w:r>
        <w:rPr>
          <w:lang w:val="hi_IN" w:bidi="hi_IN"/>
        </w:rPr>
      </w:r>
      <w:r>
        <w:rPr>
          <w:lang w:val="hi_IN" w:bidi="hi_IN"/>
        </w:rPr>
        <w:t>फिर फरीसियों ने भीड़ को आपस में चुपचाप यीशु के बारे में बात करते हुए सुना। इसलिए, प्रधान याजक और फरीसियों ने यीशु को गिरफ्तार करने और उसे जेल में ले जाने के लिए मन्दिर के पहरेदारों को भेजा। यीशु ने भीड़ से कहा, "मैं यहाँ केवल थोड़े समय के लिए हूँ ताकि तुम्हारे साथ रह सकूँ और उसके बाद मैं परमेश्वर के पास वापस जाऊँगा जिसने मुझे तुम्हारे पास भेजा। तुम मुझे ढूँढोगे, लेकिन मुझे पा नहीं पाओगे। मैं जहाँ रहूँगा वहाँ तुम नहीं आ पाओगे।" यीशु अनन्त काल से परमेश्वर के साथ है, जब वह बोलता है तो वह उसके साथ मौजूद है, और हमेशा उसके साथ रहेगा। वह स्वर्ग में अपने पिता के पास जाएगा, और यही कारण है कि जो लोग यीशु को सुन रहे थे वे उसे नहीं ढूँढ सकेंगे। जब यीशु ने कहा कि यह समय सच में कम है, तो यीशु ने अपने क्रूस पर चढ़ाए जाने से लगभग छह महीने पहले कहा था। यीशु ने कहा कि यहूदी अभी उसे गिरफ्तार करने की कोशिश कर सकते हैं, लेकिन जल्द ही वे उसे गिरफ्तार करने के लिए नहीं ढूँढ सकेंगे क्योंकि पृथ्वी पर यीशु का एक व्यक्ति के रूप में समय समाप्त हो जाएगा। इसलिए, यहूदी अगुवों ने एक-दूसरे से पूछा, “यीशु हमें उसे ढूँढने से रोकने के लिए कहाँ जाने की योजना बना रहा है?” क्या उसका मतलब यह है कि वह अन्यजातियों या यूनानी लोगों के पास जाएगा जो विदेशों में रहते हैं, विदेशियों के बीच और उन विदेशी लोगों को सिखाएगा?" अन्यजाति गैर-यहूदी लोगों को दर्शाता है। उसका क्या अर्थ हो सकता है जब उसने कहा, "तुम मुझे ढूँढोगे, लेकिन मुझे पा नहीं पाओगे," और "जहाँ मैं हूँ, वहाँ तुम नहीं आ पाओगे?" यहूदी अगुवों ने उत्तर जानने के लिए यह प्रश्न नहीं पूछा था। इसके बजाय, वे कह रहे थे कि यीशु का कोई अर्थ नहीं था।</w:t>
      </w:r>
    </w:p>
    <w:p>
      <w:pPr/>
      <w:r>
        <w:rPr>
          <w:lang w:val="hi_IN" w:bidi="hi_IN"/>
        </w:rPr>
      </w:r>
      <w:r>
        <w:rPr>
          <w:lang w:val="hi_IN" w:bidi="hi_IN"/>
        </w:rPr>
        <w:t>यहाँ रुकें और समूह में चर्चा करें: किसी ऐसे समय के बारे में एक कहानी बताएँ जब आपके समुदाय को एक संदेशवाहक से एक संदेश मिला लेकिन उन्होंने उसे समझ नहीं पाया। यह उनके लिए समझ में नहीं आया। इस ऑडियो को यहाँ रोकें।</w:t>
      </w:r>
      <w:r>
        <w:rPr>
          <w:lang w:val="hi_IN" w:bidi="hi_IN"/>
        </w:rPr>
      </w:r>
    </w:p>
    <w:p>
      <w:pPr>
        <w:pStyle w:val="Heading3"/>
      </w:pPr>
      <w:r>
        <w:rPr>
          <w:lang w:val="hi_IN" w:bidi="hi_IN"/>
        </w:rPr>
        <w:t>घटनाओं को समझाना</w:t>
      </w:r>
    </w:p>
    <w:p>
      <w:pPr/>
      <w:r>
        <w:rPr>
          <w:lang w:val="hi_IN" w:bidi="hi_IN"/>
        </w:rPr>
      </w:r>
      <w:r>
        <w:rPr>
          <w:lang w:val="hi_IN" w:bidi="hi_IN"/>
        </w:rPr>
        <w:t>यूहन्ना 7:25–36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कल्पांकित करने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यीशु अभी भी मन्दिर के आँगनों में शिक्षा दे रहा है। यरूशलेम में रहने वाले लोग यीशु की शिक्षा से हैरान थे।</w:t>
      </w:r>
    </w:p>
    <w:p>
      <w:pPr/>
      <w:r>
        <w:rPr>
          <w:lang w:val="hi_IN" w:bidi="hi_IN"/>
        </w:rPr>
      </w:r>
      <w:r>
        <w:rPr>
          <w:b/>
          <w:lang w:val="hi_IN" w:bidi="hi_IN"/>
        </w:rPr>
        <w:t>दूसरे दृश्य में:</w:t>
      </w:r>
      <w:r>
        <w:rPr>
          <w:lang w:val="hi_IN" w:bidi="hi_IN"/>
        </w:rPr>
        <w:t xml:space="preserve"> यीशु ने कहा, "तुम मुझे जानते हो और यह भी जानते हो कि मैं कहाँ से हूँ। परमेश्वर ने मुझे भेजा।"</w:t>
      </w:r>
    </w:p>
    <w:p>
      <w:pPr/>
      <w:r>
        <w:rPr>
          <w:lang w:val="hi_IN" w:bidi="hi_IN"/>
        </w:rPr>
      </w:r>
      <w:r>
        <w:rPr>
          <w:b/>
          <w:lang w:val="hi_IN" w:bidi="hi_IN"/>
        </w:rPr>
        <w:t>तीसरे दृश्य में:</w:t>
      </w:r>
      <w:r>
        <w:rPr>
          <w:lang w:val="hi_IN" w:bidi="hi_IN"/>
        </w:rPr>
        <w:t xml:space="preserve"> प्रधान याजक और फरीसियों ने यीशु को गिरफ्तार करने और उसे बन्दीगृह में ले जाने के लिए मन्दिर के पहरेदारों को भेजा।</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यहूदी धार्मिक अगुवे</w:t>
      </w:r>
    </w:p>
    <w:p>
      <w:pPr>
        <w:pStyle w:val="ListBullet"/>
        <w:spacing w:line="240" w:lineRule="auto"/>
        <w:ind w:left="720"/>
      </w:pPr>
      <w:r>
        <w:rPr>
          <w:lang w:val="hi_IN" w:bidi="hi_IN"/>
        </w:rPr>
      </w:r>
      <w:r>
        <w:rPr>
          <w:lang w:val="hi_IN" w:bidi="hi_IN"/>
        </w:rPr>
        <w:t>भीड़</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 दृश्य पिछले भाग को जारी रखता है। यीशु अभी भी मन्दिर में सिखा रहा है। यरूशलेम में रहने वाले यहूदी लोग यीशु की शिक्षा से हैरान थे। उन्होंने एक-दूसरे से बात करना शुरू किया। यूहन्ना कहता है कि यरूशलेम में रहने वाले कुछ लोग हैरान हुए और यीशु की शिक्षा या प्रचार के बारे में सार्वजनिक रूप से बात करने लगे। यह याद रखना महत्वपूर्ण है कि यहूदी अधिकारी यह विश्वास नहीं करते थे कि यीशु मसीह है और वास्तव में यीशु को मारने की कोशिश कर रहे थे। और याद रखें कि यरूशलेम के लोग बहुत हैरान थे कि यहूदी अधिकारियों ने यीशु को सार्वजनिक रूप से सिखाने या प्रचार करने की अनुमति दी और उन्होंने उसे नहीं रोका।</w:t>
      </w:r>
    </w:p>
    <w:p>
      <w:pPr/>
      <w:r>
        <w:rPr>
          <w:lang w:val="hi_IN" w:bidi="hi_IN"/>
        </w:rPr>
      </w:r>
      <w:r>
        <w:rPr>
          <w:lang w:val="hi_IN" w:bidi="hi_IN"/>
        </w:rPr>
        <w:t>दूसरे दृश्य में, यीशु अभी भी मन्दिर में लोगों को सिखा रहा था, फिर यीशु जोर से बोलता था ताकि हर कोई उसे सुन सके। यह याद रखना महत्वपूर्ण है कि यीशु गुप्त रूप से सिखाकर यहूदी अधिकारियों से बचने की कोशिश नहीं कर रहा था। यहूदी जानते हैं कि मसीह अभिषिक्त होगा और उन्होंने इस शीर्षक का प्रयोग उस व्यक्ति को दर्शाने के लिए किया जिसे परमेश्वर ने राजा और उद्धारकर्ता के रूप में नियुक्त किया और भेजने की प्रतिज्ञा की। लेकिन सभी लोग जानते थे कि यीशु गलील के नासरत नाम के नगर से था और उसे अक्सर "नासरत का यीशु" कहा जाता था। और याद रखें कि लोगों ने यह नहीं सोचा कि यीशु मसीह था, इसलिए उन्होंने सोचा कि मसीह अभी तक नहीं आया था। सुनने वाले कुछ लोग क्रोधित थे और यीशु को पकड़ना चाहते थे, लेकिन बहुत से अन्य लोग मानते थे कि वह मसीह है। वे एक प्रश्न पूछते हैं जिसके उत्तर की उन्हें उम्मीद नहीं है। वे पूछते हैं, "जब मसीह आएगा, तो क्या वह इस व्यक्ति से अधिक चमत्कार करेगा?" वे कह रहे हैं कि यीशु ने कई चमत्कार किए हैं, इसलिए वह मसीह होना चाहिए।</w:t>
      </w:r>
    </w:p>
    <w:p>
      <w:pPr/>
      <w:r>
        <w:rPr>
          <w:lang w:val="hi_IN" w:bidi="hi_IN"/>
        </w:rPr>
      </w:r>
      <w:r>
        <w:rPr>
          <w:lang w:val="hi_IN" w:bidi="hi_IN"/>
        </w:rPr>
        <w:t>तीसरे दृश्य में: इसलिए, प्रधान याजक और फरीसियों ने यीशु को गिरफ्तार करने की कोशिश करने के लिए मन्दिर के पहरेदारों को भेजा, लेकिन वे उस समय ऐसा नहीं कर सके। यह याद रखना महत्वपूर्ण है कि यह इसलिए था क्योंकि यीशु को गिरफ्तार करने के लिए वह सही समय या घड़ी नहीं थी। फिर यीशु ने भीड़ से कहा, "मैं यहाँ केवल थोड़े समय के लिए हूँ ताकि तुम्हारे साथ रह सकूँ और उसके बाद मैं परमेश्वर के पास वापस जाऊँगा जिसने मुझे तुम्हारे पास भेजा। तुम मुझे ढूँढोगे, लेकिन मुझे खोज नहीं पाओगे।" और याद रखें कि जो लोग यीशु में मसीह के रूप में विश्वास करते हैं, वे चाहेंगे कि यीशु किसी तरह उनकी सहायता करें। यहूदी प्रधानों ने एक-दूसरे से पूछा, "उसका क्या अर्थ है 'तुम मुझे ढूँढोगे, लेकिन मुझे खोज नहीं पाओगे'?" यह याद रखना महत्वपूर्ण है कि यहूदी धार्मिक अगुवों ने यह नहीं सोचा था कि यीशु कहीं जा सकता है जहाँ वे उसे न ढूँढ सके।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प्रयोग करना चाहिए। जब आप इस भाग को बेहतर कल्पना करने के अन्य तरीकों के बारे में सोच सकते हैं।</w:t>
      </w:r>
    </w:p>
    <w:p>
      <w:pPr/>
      <w:r>
        <w:rPr>
          <w:lang w:val="hi_IN" w:bidi="hi_IN"/>
        </w:rPr>
      </w:r>
      <w:r>
        <w:rPr>
          <w:lang w:val="hi_IN" w:bidi="hi_IN"/>
        </w:rPr>
        <w:t>ऑडियो को रोकें और अपनी गतिविधियों के लिए अपनी सामग्री इकट्ठा करें।</w:t>
      </w:r>
    </w:p>
    <w:p>
      <w:pPr/>
      <w:r>
        <w:rPr>
          <w:lang w:val="hi_IN" w:bidi="hi_IN"/>
        </w:rPr>
      </w:r>
      <w:r>
        <w:rPr>
          <w:lang w:val="hi_IN" w:bidi="hi_IN"/>
        </w:rPr>
        <w:t>ऑडियो को रोकें और इस गतिविधि को करें।</w:t>
      </w:r>
      <w:r>
        <w:rPr>
          <w:lang w:val="hi_IN" w:bidi="hi_IN"/>
        </w:rPr>
      </w:r>
    </w:p>
    <w:p>
      <w:pPr>
        <w:pStyle w:val="Heading3"/>
      </w:pPr>
      <w:r>
        <w:rPr>
          <w:lang w:val="hi_IN" w:bidi="hi_IN"/>
        </w:rPr>
        <w:t>पाठ को नाटकीय रूप देना</w:t>
      </w:r>
    </w:p>
    <w:p>
      <w:pPr/>
      <w:r>
        <w:rPr>
          <w:lang w:val="hi_IN" w:bidi="hi_IN"/>
        </w:rPr>
      </w:r>
      <w:r>
        <w:rPr>
          <w:lang w:val="hi_IN" w:bidi="hi_IN"/>
        </w:rPr>
        <w:t>यूहन्ना 7:25–36 का ऑडियो संस्करण सबसे आसानी से समझ में आने वाले अनुवाद में सुनें।</w:t>
      </w:r>
    </w:p>
    <w:p>
      <w:pPr/>
      <w:r>
        <w:rPr>
          <w:lang w:val="hi_IN" w:bidi="hi_IN"/>
        </w:rPr>
      </w:r>
      <w:r>
        <w:rPr>
          <w:lang w:val="hi_IN" w:bidi="hi_IN"/>
        </w:rPr>
        <w:t>इस चरण में, समूह कहानी को नाटक के रूप में पेश करेगा।</w:t>
      </w:r>
    </w:p>
    <w:p>
      <w:pPr/>
      <w:r>
        <w:rPr>
          <w:lang w:val="hi_IN" w:bidi="hi_IN"/>
        </w:rPr>
      </w:r>
      <w:r>
        <w:rPr>
          <w:lang w:val="hi_IN" w:bidi="hi_IN"/>
        </w:rPr>
        <w:t>इस कहानी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यहूदी धार्मिक अगुवे</w:t>
      </w:r>
    </w:p>
    <w:p>
      <w:pPr>
        <w:pStyle w:val="ListBullet"/>
        <w:spacing w:line="240" w:lineRule="auto"/>
        <w:ind w:left="720"/>
      </w:pPr>
      <w:r>
        <w:rPr>
          <w:lang w:val="hi_IN" w:bidi="hi_IN"/>
        </w:rPr>
      </w:r>
      <w:r>
        <w:rPr>
          <w:lang w:val="hi_IN" w:bidi="hi_IN"/>
        </w:rPr>
        <w:t>मन्दिर में भीड़</w:t>
      </w:r>
    </w:p>
    <w:p>
      <w:pPr/>
      <w:r>
        <w:rPr>
          <w:lang w:val="hi_IN" w:bidi="hi_IN"/>
        </w:rPr>
      </w:r>
      <w:r>
        <w:rPr>
          <w:lang w:val="hi_IN" w:bidi="hi_IN"/>
        </w:rPr>
        <w:t>सबसे पहले, बिना रुके पूरी कहानी का अभिनय करें। इस कहानी के संवाद, घटनाओं के क्रम, रूपरेखा और उसकी गति पर ध्यान दें। कहानी या भाग का अभिनय करते समय, यह ध्यान देना ज़रूरी है कि कोई महत्वपूर्ण या कठिन भाग छूट न जाए। कहानी के हर भाग को याद करने में एक-दूसरे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बिन्दुओं पर, अभिनय को रोककर उस पात्र की भूमिका निभाने वाले व्यक्ति से पूछें "आप क्या महसूस कर रहे हैं या क्या सोच रहे हैं?" पात्र की भूमिका निभाने वाले व्यक्ति को यह जवाब देना चाहिए कि अगर वह उस पात्र की जगह होता तो वह क्या महसूस करता या क्या सोचता। फिर नाटक को फिर से शुरू करें।</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पहले दृश्य में, भीड़ ने यह विश्वास करने लगे कि यीशु मसीह है, लेकिन यहूदी धार्मिक अगुवों ने यीशु को गिरफ्तार करने और उसे मारने की कोशिश की। फिर यरूशलेम में रहने वाले कुछ लोगों ने पूछना शुरू किया, "क्या यह यीशु नहीं है जिसे हमारे प्रधानों या शासक मारने की कोशिश कर रहे हैं? और देखो, वह सार्वजनिक रूप से बोल रहा है और किसी ने भी उसे चुनौती देने या डाँटने के लिए कुछ नहीं कहा है। क्या यह सम्भव है कि हमारे प्रधानों या शासकों ने यह तय किया हो कि यीशु सच में मसीह है?" फिर लोग कहते हैं कि हम जानते हैं कि यह यीशु नासरत से आता है, लेकिन जब असली मसीह आएगा तो हम नहीं जान पाएँगे कि वह कहाँ से आया 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भीड़ की भूमिका निभाने वाले लोगों से पूछें, "आप कैसा महसूस कर रहे हैं या क्या सोच रहे हैं?" आप ऐसी बातें सुन सकते हैं, शायद हमारे प्रधानों ने मान लिया है कि यीशु ही वह मसीह है जिसकी प्रतीक्षा थी।"</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दूसरे दृश्य में, जब यीशु अभी भी मन्दिर में लोगों को सिखा रहा था, तब यीशु जोर से बोलता था ताकि हर कोई उसे सुन सके, "तुम सोचते हो कि तुम मुझे जानते हो और जानते हो कि मैं कहाँ से आया हूँ। मैं यहाँ अपने निर्णय से नहीं आया था। बल्कि, मुझे परमेश्वर ने भेजा है, जो सच्चा है और तुम उसे नहीं जानते हो। मैं वह हूँ जो परमेश्वर को जानता है क्योंकि मैं उसकी ओर से आया हूँ और उसने मुझे तुम्हारे पास भेजा।"</w:t>
      </w:r>
    </w:p>
    <w:p>
      <w:pPr/>
      <w:r>
        <w:rPr>
          <w:lang w:val="hi_IN" w:bidi="hi_IN"/>
        </w:rPr>
      </w:r>
      <w:r>
        <w:rPr>
          <w:lang w:val="hi_IN" w:bidi="hi_IN"/>
        </w:rPr>
        <w:t>यीशु के यह कहने के बाद, यहूदियों ने उसे गिरफ्तारी के लिए कोशिश की, लेकिन उनमें से कोई भी उसे पकड़ने या क़ब्ज़ा करने की कोशिश नहीं कर सका क्योंकि वह समय अभी तक नहीं आया था जिसे परमेश्वर ने यीशु की गिरफ्तारी के लिए निर्धारित किया था। लेकिन भीड़ के बीच कई लोग थे जो यीशु पर विश्वास करते थे। उन्होंने एक दूसरे से कहा, "जब मसीह पृथ्वी पर प्रकट होगा, तो वह यीशु द्वारा पहले किए गए चिन्हों और चमत्कारों से अधिक नहीं करेगा?"</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यीशु की भूमिका निभा रहे व्यक्ति से पूछें, "आप कैसा महसूस कर रहे हैं या क्या सोच रहे हैं?" आप ऐसी बातें सुन सकते हैं, "क्योंकि मैं लोगों को बचाने के लिए परमेश्वर की ओर से आया हूँ, इसलिए मैं उत्सुक हूँ और लोगों को अपना संदेश बहुत स्पष्ट रूप से बताने में खुश हूँ। और यदि ये लोग मेरे संदेश को समझते हैं, तो मैं सच में संतुष्ट हूँ।"</w:t>
      </w:r>
    </w:p>
    <w:p>
      <w:pPr>
        <w:pStyle w:val="ListBullet"/>
        <w:spacing w:line="240" w:lineRule="auto"/>
        <w:ind w:left="720"/>
      </w:pPr>
      <w:r>
        <w:rPr>
          <w:lang w:val="hi_IN" w:bidi="hi_IN"/>
        </w:rPr>
      </w:r>
      <w:r>
        <w:rPr>
          <w:lang w:val="hi_IN" w:bidi="hi_IN"/>
        </w:rPr>
        <w:t>यहूदी लोगों या भीड़ की भूमिका निभाने वाले लोगों से पूछें, "आप कैसा महसूस कर रहे हैं या क्या सोच रहे हैं?" आप ऐसी बातें सुन सकते हैं, "अच्छा।" हम में से कुछ लोग अपनी शिक्षा और चमत्कारिक चिन्हों से विश्वास करते हैं कि यीशु मसीह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तीसरे दृश्य में, फरीसियों ने भीड़ को आपस में चुपचाप यीशु के बारे में बात करते हुए सुना। इसलिए, प्रधान याजक और फरीसियों ने यीशु को गिरफ्तार करने और उसे बन्दीगृह में ले जाने के लिए मन्दिर के पहरेदारों को भेजा। यीशु ने भीड़ से कहा, "मैं यहाँ केवल थोड़े समय के लिए हूँ ताकि तुम्हारे साथ रह सकूँ और उसके बाद मैं परमेश्वर के पास वापस जाऊँगा जिसने मुझे तुम्हारे पास भेजा। तुम मुझे ढूँढोगे, लेकिन मुझे पा नहीं पाओगे। मैं जहाँ रहूँगा वहाँ तुम नहीं आ पाओगे।" फिर यहूदी अगुवेों ने एक-दूसरे से पूछा, “यीशु हमें उसे ढूँढने से रोकने के लिए कहाँ जाने की योजना बना रहा है?” क्या उसका मतलब यह है कि वह विदेशों में रहने वाले यहूदी लोगों के पास जाएगा और उन विदेशी लोगों को सिखाएगा? उसका क्या अर्थ हो सकता है जब उसने कहा, 'तुम मुझे ढूँढोगे, लेकिन मुझे नहीं पाओगे' और 'जहाँ मैं हूँ, वहाँ तुम नहीं आ पाओगे'?"</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यीशु की भूमिका निभा रहे व्यक्ति से पूछें, "आप कैसा महसूस कर रहे हैं या क्या सोच रहे हैं?" आप ऐसी बातें सुन सकते हैं, "काश ये यहूदी धार्मिक अगुवे यह समझें कि मैं अनन्त काल से परमेश्वर पिता के साथ हूँ और मैं हमेशा उसके साथ रहूँगा।"</w:t>
      </w:r>
    </w:p>
    <w:p>
      <w:pPr>
        <w:pStyle w:val="ListBullet"/>
        <w:spacing w:line="240" w:lineRule="auto"/>
        <w:ind w:left="720"/>
      </w:pPr>
      <w:r>
        <w:rPr>
          <w:lang w:val="hi_IN" w:bidi="hi_IN"/>
        </w:rPr>
      </w:r>
      <w:r>
        <w:rPr>
          <w:lang w:val="hi_IN" w:bidi="hi_IN"/>
        </w:rPr>
        <w:t>यहूदी धार्मिक अगुवों की भूमिका निभाने वाले लोगों से पूछें, "आप कैसा महसूस कर रहे हैं या क्या सोच रहे हैं?" आप ऐसी बातें सुन सकते हैं, "यह यीशु लोगों को धोखा देता रहा क्योंकि उसने जो कुछ भी कहा उसका कोई अर्थ नहीं है।"</w:t>
      </w:r>
    </w:p>
    <w:p>
      <w:pPr>
        <w:pStyle w:val="ListBullet"/>
        <w:spacing w:line="240" w:lineRule="auto"/>
        <w:ind w:left="720"/>
      </w:pPr>
      <w:r>
        <w:rPr>
          <w:lang w:val="hi_IN" w:bidi="hi_IN"/>
        </w:rPr>
      </w:r>
      <w:r>
        <w:rPr>
          <w:lang w:val="hi_IN" w:bidi="hi_IN"/>
        </w:rPr>
        <w:t>नाटक जारी रखें।</w:t>
      </w:r>
      <w:r>
        <w:rPr>
          <w:lang w:val="hi_IN" w:bidi="hi_IN"/>
        </w:rPr>
      </w:r>
    </w:p>
    <w:p>
      <w:pPr>
        <w:pStyle w:val="Heading3"/>
      </w:pPr>
      <w:r>
        <w:rPr>
          <w:lang w:val="hi_IN" w:bidi="hi_IN"/>
        </w:rPr>
        <w:t>आवश्यक जानकारी</w:t>
      </w:r>
    </w:p>
    <w:p>
      <w:pPr/>
      <w:r>
        <w:rPr>
          <w:lang w:val="hi_IN" w:bidi="hi_IN"/>
        </w:rPr>
      </w:r>
      <w:r>
        <w:rPr>
          <w:lang w:val="hi_IN" w:bidi="hi_IN"/>
        </w:rPr>
        <w:t>यूहन्ना 7:25–36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अब </w:t>
      </w:r>
      <w:r>
        <w:rPr>
          <w:b/>
          <w:lang w:val="hi_IN" w:bidi="hi_IN"/>
        </w:rPr>
        <w:t>यरूशलेम</w:t>
      </w:r>
      <w:r>
        <w:rPr>
          <w:lang w:val="hi_IN" w:bidi="hi_IN"/>
        </w:rPr>
        <w:t xml:space="preserve"> में रहने वाले कुछ लोगों ने पूछना शुरू किया, "क्या यह यीशु नहीं है जिसे हमारे प्रधान या शासक मारने की कोशिश कर रहे हैं?" यरूशलेम यहूदी लोगों की धार्मिक राजधानी का नाम है। वह आधिकारिक स्थान जहाँ यहूदी परमेश्वर को बलिदान चढ़ाने जाते थे, अर्थात मन्दिर, यरूशलेम में स्थित था। यहूदी लोगों के लिए यह सबसे पवित्र स्थान था, और यह वह स्थान था जहाँ यहूदी धार्मिक व्यवस्था के शास्त्री मिलते थे। और याद रखें कि </w:t>
      </w:r>
      <w:r>
        <w:rPr>
          <w:lang w:val="hi_IN" w:bidi="hi_IN"/>
        </w:rPr>
        <w:t>यरूशलेम</w:t>
      </w:r>
      <w:r>
        <w:rPr>
          <w:lang w:val="hi_IN" w:bidi="hi_IN"/>
        </w:rPr>
        <w:t xml:space="preserve"> मुख्य शब्दावली में है।</w:t>
      </w:r>
    </w:p>
    <w:p>
      <w:pPr/>
      <w:r>
        <w:rPr>
          <w:lang w:val="hi_IN" w:bidi="hi_IN"/>
        </w:rPr>
      </w:r>
      <w:r>
        <w:rPr>
          <w:lang w:val="hi_IN" w:bidi="hi_IN"/>
        </w:rPr>
        <w:t xml:space="preserve">अब यरूशलेम में रहने वाले कुछ लोगों ने पूछना शुरू किया, "क्या यह यीशु नहीं है जिसे </w:t>
      </w:r>
      <w:r>
        <w:rPr>
          <w:b/>
          <w:lang w:val="hi_IN" w:bidi="hi_IN"/>
        </w:rPr>
        <w:t>यहूदी अगुवे</w:t>
      </w:r>
      <w:r>
        <w:rPr>
          <w:lang w:val="hi_IN" w:bidi="hi_IN"/>
        </w:rPr>
        <w:t xml:space="preserve">या शासक मारने की कोशिश कर रहे हैं?" और देखो, वह सार्वजनिक रूप से बोल रहा है और किसी ने भी उसे चुनौती देने या डाँटने के लिए कुछ नहीं कहा है। यहूदी अगुवे वे </w:t>
      </w:r>
      <w:r>
        <w:rPr>
          <w:lang w:val="hi_IN" w:bidi="hi_IN"/>
        </w:rPr>
        <w:t>व्यवस्थापक</w:t>
      </w:r>
      <w:r>
        <w:rPr>
          <w:lang w:val="hi_IN" w:bidi="hi_IN"/>
        </w:rPr>
        <w:t xml:space="preserve"> या </w:t>
      </w:r>
      <w:r>
        <w:rPr>
          <w:lang w:val="hi_IN" w:bidi="hi_IN"/>
        </w:rPr>
        <w:t>शास्त्री</w:t>
      </w:r>
      <w:r>
        <w:rPr>
          <w:lang w:val="hi_IN" w:bidi="hi_IN"/>
        </w:rPr>
        <w:t xml:space="preserve"> थे जो व्यवस्था लिखते थे। वे पवित्र शास्त्र से व्यवस्था की व्याख्या करने के विद्वान और विशेषज्ञ थे। यहूदी प्रधानों के लिए उसी वाक्यांश का प्रयोग करें जिसका प्रयोग आपने पिछले भागों में किया है।</w:t>
      </w:r>
    </w:p>
    <w:p>
      <w:pPr/>
      <w:r>
        <w:rPr>
          <w:lang w:val="hi_IN" w:bidi="hi_IN"/>
        </w:rPr>
      </w:r>
      <w:r>
        <w:rPr>
          <w:lang w:val="hi_IN" w:bidi="hi_IN"/>
        </w:rPr>
        <w:t xml:space="preserve">"क्या यह सम्भव है कि हमारे यहूदी अगुवों या शासकों ने यह तय किया हो कि यीशु सच में </w:t>
      </w:r>
      <w:r>
        <w:rPr>
          <w:b/>
          <w:lang w:val="hi_IN" w:bidi="hi_IN"/>
        </w:rPr>
        <w:t xml:space="preserve">मसीहा </w:t>
      </w:r>
      <w:r>
        <w:rPr>
          <w:lang w:val="hi_IN" w:bidi="hi_IN"/>
        </w:rPr>
        <w:t xml:space="preserve">या </w:t>
      </w:r>
      <w:r>
        <w:rPr>
          <w:lang w:val="hi_IN" w:bidi="hi_IN"/>
        </w:rPr>
        <w:t>मसीह</w:t>
      </w:r>
      <w:r>
        <w:rPr>
          <w:lang w:val="hi_IN" w:bidi="hi_IN"/>
        </w:rPr>
        <w:t xml:space="preserve"> है?" मसीह का अर्थ है वह व्यक्ति जिसे परमेश्वर ने किसी विशेष कार्य के लिए अभिषेक किया है या नियुक्त किया है। मसीह का अनुवाद उसी तरह करें जैसा आपने पिछले भागों में किया है, और याद रखें कि </w:t>
      </w:r>
      <w:r>
        <w:rPr>
          <w:lang w:val="hi_IN" w:bidi="hi_IN"/>
        </w:rPr>
        <w:t>मसीह</w:t>
      </w:r>
      <w:r>
        <w:rPr>
          <w:lang w:val="hi_IN" w:bidi="hi_IN"/>
        </w:rPr>
        <w:t xml:space="preserve"> मुख्य शब्दावली में है।</w:t>
      </w:r>
    </w:p>
    <w:p>
      <w:pPr/>
      <w:r>
        <w:rPr>
          <w:lang w:val="hi_IN" w:bidi="hi_IN"/>
        </w:rPr>
      </w:r>
      <w:r>
        <w:rPr>
          <w:lang w:val="hi_IN" w:bidi="hi_IN"/>
        </w:rPr>
        <w:t xml:space="preserve">जब यीशु अभी भी </w:t>
      </w:r>
      <w:r>
        <w:rPr>
          <w:b/>
          <w:lang w:val="hi_IN" w:bidi="hi_IN"/>
        </w:rPr>
        <w:t>मन्दिर</w:t>
      </w:r>
      <w:r>
        <w:rPr>
          <w:lang w:val="hi_IN" w:bidi="hi_IN"/>
        </w:rPr>
        <w:t xml:space="preserve"> में लोगों को उपदेश दे रहा था, तब यीशु जोर से बोला ताकि हर कोई उसे सुन सके, "तुम सोचते हो कि तुम मुझे जानते हो और जानते हो कि मैं कहाँ से आया हूँ।" मन्दिर आमतौर पर उस स्थान को कहा जाता है जहाँ आराधना की जाती है और मन्दिर के देवता का आदर करने के लिए बलिदान चढ़ाए जाते हैं। मन्दिर का अनुवाद उस घर के रूप में किया जा सकता है जहाँ परमेश्वर अपने लोगों के बीच रहता था। यहूदी याजक मन्दिर में बलिदान चढ़ाते थे ताकि परमेश्वर लोगों के पापों को क्षमा कर दे और परमेश्वर के प्रति आभार व्यक्त कर सकें। मन्दिर इसलिए बनाया गया था ताकि लोग परमेश्वर की आराधना कर सकें और विशेष याजक परमेश्वर को बलिदान चढ़ा सकें। मन्दिर का अनुवाद उसी तरह करें जैसे आपने पिछले भागों में किया है, और याद रखें कि </w:t>
      </w:r>
      <w:r>
        <w:rPr>
          <w:lang w:val="hi_IN" w:bidi="hi_IN"/>
        </w:rPr>
        <w:t>मन्दिर</w:t>
      </w:r>
      <w:r>
        <w:rPr>
          <w:lang w:val="hi_IN" w:bidi="hi_IN"/>
        </w:rPr>
        <w:t xml:space="preserve"> मुख्य शब्दावली में शामिल है।</w:t>
      </w:r>
    </w:p>
    <w:p>
      <w:pPr/>
      <w:r>
        <w:rPr>
          <w:lang w:val="hi_IN" w:bidi="hi_IN"/>
        </w:rPr>
      </w:r>
      <w:r>
        <w:rPr>
          <w:lang w:val="hi_IN" w:bidi="hi_IN"/>
        </w:rPr>
        <w:t xml:space="preserve">उन्होंने एक दूसरे से कहा, "जब मसीह पृथ्वी पर प्रकट होगा, तो वह यीशु द्वारा पहले किए गए </w:t>
      </w:r>
      <w:r>
        <w:rPr>
          <w:b/>
          <w:lang w:val="hi_IN" w:bidi="hi_IN"/>
        </w:rPr>
        <w:t>चिन्हों</w:t>
      </w:r>
      <w:r>
        <w:rPr>
          <w:lang w:val="hi_IN" w:bidi="hi_IN"/>
        </w:rPr>
        <w:t xml:space="preserve"> या </w:t>
      </w:r>
      <w:r>
        <w:rPr>
          <w:b/>
          <w:lang w:val="hi_IN" w:bidi="hi_IN"/>
        </w:rPr>
        <w:t>चमत्कारों</w:t>
      </w:r>
      <w:r>
        <w:rPr>
          <w:lang w:val="hi_IN" w:bidi="hi_IN"/>
        </w:rPr>
        <w:t xml:space="preserve"> से अधिक नहीं करेगा।" चमत्कार उन सामर्थी कामों को दर्शाता है जो केवल परमेश्वर ही कर सकता है जिससे लोगों के मन में परमेश्वर के प्रति भक्ति उत्पन्न हो। चमत्कार, </w:t>
      </w:r>
      <w:r>
        <w:rPr>
          <w:lang w:val="hi_IN" w:bidi="hi_IN"/>
        </w:rPr>
        <w:t>चिन्ह</w:t>
      </w:r>
      <w:r>
        <w:rPr>
          <w:lang w:val="hi_IN" w:bidi="hi_IN"/>
        </w:rPr>
        <w:t xml:space="preserve"> और आश्चर्यजनक घटनाएँ कभी-कभी एक ही अर्थ रखती हैं, जो लोगों को उनके लिए महत्वपूर्ण कुछ दिखाने के लिए घटित होती हैं।</w:t>
      </w:r>
    </w:p>
    <w:p>
      <w:pPr/>
      <w:r>
        <w:rPr>
          <w:lang w:val="hi_IN" w:bidi="hi_IN"/>
        </w:rPr>
      </w:r>
      <w:r>
        <w:rPr>
          <w:lang w:val="hi_IN" w:bidi="hi_IN"/>
        </w:rPr>
        <w:t xml:space="preserve">यहाँ रुकें और चर्चा करें कि आप </w:t>
      </w:r>
      <w:r>
        <w:rPr>
          <w:b/>
          <w:lang w:val="hi_IN" w:bidi="hi_IN"/>
        </w:rPr>
        <w:t>चमत्कारों</w:t>
      </w:r>
      <w:r>
        <w:rPr>
          <w:lang w:val="hi_IN" w:bidi="hi_IN"/>
        </w:rPr>
        <w:t xml:space="preserve"> के लिए किस शब्द का प्रयोग करेंगे। याद रखें कि </w:t>
      </w:r>
      <w:r>
        <w:rPr>
          <w:lang w:val="hi_IN" w:bidi="hi_IN"/>
        </w:rPr>
        <w:t>चमत्कार</w:t>
      </w:r>
      <w:r>
        <w:rPr>
          <w:lang w:val="hi_IN" w:bidi="hi_IN"/>
        </w:rPr>
        <w:t xml:space="preserve"> मुख्य शब्दावली में हैं। इस ऑडियो को यहाँ रोकें।</w:t>
      </w:r>
    </w:p>
    <w:p>
      <w:pPr/>
      <w:r>
        <w:rPr>
          <w:lang w:val="hi_IN" w:bidi="hi_IN"/>
        </w:rPr>
      </w:r>
      <w:r>
        <w:rPr>
          <w:lang w:val="hi_IN" w:bidi="hi_IN"/>
        </w:rPr>
        <w:t xml:space="preserve">इसलिए, </w:t>
      </w:r>
      <w:r>
        <w:rPr>
          <w:b/>
          <w:lang w:val="hi_IN" w:bidi="hi_IN"/>
        </w:rPr>
        <w:t>प्रधान याजक</w:t>
      </w:r>
      <w:r>
        <w:rPr>
          <w:lang w:val="hi_IN" w:bidi="hi_IN"/>
        </w:rPr>
        <w:t xml:space="preserve"> और </w:t>
      </w:r>
      <w:r>
        <w:rPr>
          <w:b/>
          <w:lang w:val="hi_IN" w:bidi="hi_IN"/>
        </w:rPr>
        <w:t>फरीसियों</w:t>
      </w:r>
      <w:r>
        <w:rPr>
          <w:lang w:val="hi_IN" w:bidi="hi_IN"/>
        </w:rPr>
        <w:t xml:space="preserve"> ने यीशु को गिरफ्तार करने और उसे बन्दीगृह में ले जाने के लिए मन्दिर के पहरेदारों को भेजा।</w:t>
      </w:r>
    </w:p>
    <w:p>
      <w:pPr/>
      <w:r>
        <w:rPr>
          <w:lang w:val="hi_IN" w:bidi="hi_IN"/>
        </w:rPr>
      </w:r>
      <w:r>
        <w:rPr>
          <w:lang w:val="hi_IN" w:bidi="hi_IN"/>
        </w:rPr>
        <w:t xml:space="preserve">प्रधान याजक प्रमुख याजक थे। याजक मन्दिर में यहूदी लोगों के लिए विशेष बलिदान चढ़ाते थे। याजक परमेश्वर के लोगों केे लिए परमेश्वर के प्रतिनिधि थे और परमेश्वर के समक्ष उनके लोगों के प्रतिनिधि थे। याजक और फरीसियों का अनुवाद उसी तरह करें जैसे आपने पिछले भागों में किया है, और याद रखें कि </w:t>
      </w:r>
      <w:r>
        <w:rPr>
          <w:b/>
          <w:lang w:val="hi_IN" w:bidi="hi_IN"/>
        </w:rPr>
        <w:t>याजक</w:t>
      </w:r>
      <w:r>
        <w:rPr>
          <w:lang w:val="hi_IN" w:bidi="hi_IN"/>
        </w:rPr>
        <w:t xml:space="preserve"> और </w:t>
      </w:r>
      <w:r>
        <w:rPr>
          <w:b/>
          <w:lang w:val="hi_IN" w:bidi="hi_IN"/>
        </w:rPr>
        <w:t>फरीसी</w:t>
      </w:r>
      <w:r>
        <w:rPr>
          <w:lang w:val="hi_IN" w:bidi="hi_IN"/>
        </w:rPr>
        <w:t xml:space="preserve"> मुख्य शब्दावली में हैं।</w:t>
      </w:r>
    </w:p>
    <w:p>
      <w:pPr/>
      <w:r>
        <w:rPr>
          <w:lang w:val="hi_IN" w:bidi="hi_IN"/>
        </w:rPr>
      </w:r>
      <w:r>
        <w:rPr>
          <w:lang w:val="hi_IN" w:bidi="hi_IN"/>
        </w:rPr>
        <w:t xml:space="preserve">यहूदी अगुवों ने एक-दूसरे से पूछा, “यीशु हमें उसे ढूँढने से रोकने के लिए कहाँ जाने की योजना बना रहा है?” क्या उसका मतलब यह है कि वह </w:t>
      </w:r>
      <w:r>
        <w:rPr>
          <w:b/>
          <w:lang w:val="hi_IN" w:bidi="hi_IN"/>
        </w:rPr>
        <w:t>यूनानियों</w:t>
      </w:r>
      <w:r>
        <w:rPr>
          <w:lang w:val="hi_IN" w:bidi="hi_IN"/>
        </w:rPr>
        <w:t xml:space="preserve"> या </w:t>
      </w:r>
      <w:r>
        <w:rPr>
          <w:b/>
          <w:lang w:val="hi_IN" w:bidi="hi_IN"/>
        </w:rPr>
        <w:t>अन्यजातियों</w:t>
      </w:r>
      <w:r>
        <w:rPr>
          <w:lang w:val="hi_IN" w:bidi="hi_IN"/>
        </w:rPr>
        <w:t xml:space="preserve"> के पास जाएगा जो विदेशों में रहते हैं, विदेशियों के बीच और उन विदेशी लोगों को सिखाएगा?" यूनानी शब्द अक्सर अन्यजातियों या उन लोगों को दर्शाता है जो यहूदी नहीं हैं। यहूदियों की अन्यजातियों के बारे में उच्च राय नहीं थी क्योंकि अन्यजातियाँ उनकी दृष्टि में परमेश्वर के परिवार का हिस्सा नहीं थे। और कभी-कभी अन्यजाति का वास्तव में सभी जातियों या पूरे संसार से मतलब होता है जिसमें मूर्तिपूजक और वे लोग शामिल हैं जो परमेश्वर को नहीं जानते हैं, और याद रखें कि </w:t>
      </w:r>
      <w:r>
        <w:rPr>
          <w:lang w:val="hi_IN" w:bidi="hi_IN"/>
        </w:rPr>
        <w:t>यूनानी</w:t>
      </w:r>
      <w:r>
        <w:rPr>
          <w:lang w:val="hi_IN" w:bidi="hi_IN"/>
        </w:rPr>
        <w:t xml:space="preserve"> और </w:t>
      </w:r>
      <w:r>
        <w:rPr>
          <w:lang w:val="hi_IN" w:bidi="hi_IN"/>
        </w:rPr>
        <w:t>अन्यजाति</w:t>
      </w:r>
      <w:r>
        <w:rPr>
          <w:lang w:val="hi_IN" w:bidi="hi_IN"/>
        </w:rPr>
        <w:t xml:space="preserve"> मुख्य शब्दावली में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हो।</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यूहन्ना 7:37–44</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यूहन्ना 7:37–44 को सुनें और अपने मन में रखें।</w:t>
      </w:r>
    </w:p>
    <w:p>
      <w:pPr/>
      <w:r>
        <w:rPr>
          <w:lang w:val="hi_IN" w:bidi="hi_IN"/>
        </w:rPr>
      </w:r>
      <w:r>
        <w:rPr>
          <w:lang w:val="hi_IN" w:bidi="hi_IN"/>
        </w:rPr>
        <w:t>यदि सम्भव हो, तो यूहन्ना 7:37–44 का ऑडियो संस्करण तीन बार, तीन अलग-अलग अनुवादों में सुनें। उसके बाद एक समूह के रूप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w:t>
      </w:r>
    </w:p>
    <w:p>
      <w:pPr>
        <w:pStyle w:val="ListBullet"/>
        <w:spacing w:line="240" w:lineRule="auto"/>
        <w:ind w:left="720"/>
      </w:pPr>
      <w:r>
        <w:rPr>
          <w:lang w:val="hi_IN" w:bidi="hi_IN"/>
        </w:rPr>
      </w:r>
      <w:r>
        <w:rPr>
          <w:lang w:val="hi_IN" w:bidi="hi_IN"/>
        </w:rPr>
        <w:t>आपको इस भाग में क्या अच्छा नहीं लगा या क्या समझ नहीं आया?</w:t>
      </w:r>
    </w:p>
    <w:p>
      <w:pPr>
        <w:pStyle w:val="ListBullet"/>
        <w:spacing w:line="240" w:lineRule="auto"/>
        <w:ind w:left="720"/>
      </w:pPr>
      <w:r>
        <w:rPr>
          <w:lang w:val="hi_IN" w:bidi="hi_IN"/>
        </w:rPr>
      </w:r>
      <w:r>
        <w:rPr>
          <w:lang w:val="hi_IN" w:bidi="hi_IN"/>
        </w:rPr>
        <w:t>यह भाग हमें परमेश्वर या यीशु के बारे में क्या बताता है?</w:t>
      </w:r>
    </w:p>
    <w:p>
      <w:pPr>
        <w:pStyle w:val="ListBullet"/>
        <w:spacing w:line="240" w:lineRule="auto"/>
        <w:ind w:left="720"/>
      </w:pPr>
      <w:r>
        <w:rPr>
          <w:lang w:val="hi_IN" w:bidi="hi_IN"/>
        </w:rPr>
      </w:r>
      <w:r>
        <w:rPr>
          <w:lang w:val="hi_IN" w:bidi="hi_IN"/>
        </w:rPr>
        <w:t>यह भाग हमें लोगों के बारे में क्या बताता है?</w:t>
      </w:r>
    </w:p>
    <w:p>
      <w:pPr>
        <w:pStyle w:val="ListBullet"/>
        <w:spacing w:line="240" w:lineRule="auto"/>
        <w:ind w:left="720"/>
      </w:pPr>
      <w:r>
        <w:rPr>
          <w:lang w:val="hi_IN" w:bidi="hi_IN"/>
        </w:rPr>
      </w:r>
      <w:r>
        <w:rPr>
          <w:lang w:val="hi_IN" w:bidi="hi_IN"/>
        </w:rPr>
        <w:t>यह भाग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यूहन्ना 7:37–44 का ऑडियो संस्करण सबसे आसानी से समझ में आने वाले अनुवाद में सुनें।</w:t>
      </w:r>
    </w:p>
    <w:p>
      <w:pPr/>
      <w:r>
        <w:rPr>
          <w:lang w:val="hi_IN" w:bidi="hi_IN"/>
        </w:rPr>
      </w:r>
      <w:r>
        <w:rPr>
          <w:lang w:val="hi_IN" w:bidi="hi_IN"/>
        </w:rPr>
        <w:t>पिछले भाग में, यीशु झोपड़ियों के पर्व के लिए यरूशलेम में हैं। यूहन्ना हमें बताता है कि यरूशलेम के लोग सोच रहे थे कि क्या यीशु ही मसीह है। अब, पर्व का आखिरी दिन झोपड़ियों या शरणस्थानों के पर्व का सबसे महत्वपूर्ण दिन है। यह दिन पर्व का सातवाँ या आठवाँ दिन है। यह पर्व आमतौर पर इस्राएल में सूखे के समय के अन्त के आने पर मनाया जाता है और बारिश के लिए प्रार्थना करने का भी अवसर होता है। पर्व के हर दिन एक जुलूस मन्दिर की पहाड़ी के दक्षिण-पूर्वी तरफ स्थित गीहोन झरने की ओर जाया करता था। वहाँ एक याजक सोने का घड़ा पानी से भरता था, और गीत गाने वाले लोग ये शब्द दोहराते थे, 'तू आनन्द के साथ उद्धार के कुएँ से पानी भरेगा।' फिर जुलूस उस फाटक से होकर मन्दिर की ओर जाता था जिसे पानी फाटक कहा जाता था।</w:t>
      </w:r>
    </w:p>
    <w:p>
      <w:pPr/>
      <w:r>
        <w:rPr>
          <w:lang w:val="hi_IN" w:bidi="hi_IN"/>
        </w:rPr>
      </w:r>
      <w:r>
        <w:rPr>
          <w:lang w:val="hi_IN" w:bidi="hi_IN"/>
        </w:rPr>
        <w:t>याजक वेदी तक जाने के लिए ढलान वाली सतह पर चढ़ता और पानी को चाँदी की एक कीप में डालता, जिससे वह भूमि पर बह जाता। शायद इसी समय यीशु खड़ा हुआ और सार्वजनिक रूप से घोषणा की। यीशु ने आत्मिक प्यास को दर्शाने के लिए शारीरिक प्यास का प्रयोग किया। यीशु ने कहा, "यदि कोई प्यासा हो तो वह मेरे पास आकर पीए। जो कोई मुझ पर विश्वास करता है, जैसा कि पवित्रशास्त्र में लिखा है, उसके भीतर से जीवन जल की नदियाँ बह निकलेंगी।" शायद यीशु कह रहा है कि जो कोई परमेश्वर के बारे में और अधिक जानना चाहता है, वह यीशु के पास आ सकता है, और वह वह सब कुछ देगा जो विश्वास करने के लिए आवश्यक है, ठीक उसी तरह जैसे पानी प्यासे व्यक्ति की ज़रूरत पूरी करता है। फिर यीशु कहता है कि जब लोग यीशु पर विश्वास करते हैं, तो वे अन्य लोगों के लिए जीवन देने वाले जल का स्रोत भी बन जाते हैं। यीशु कहता है कि यहूदी पवित्रशास्त्र इसे समझाते हैं, हालाँकि यीशु हमें यह नहीं बताता कि हमें पवित्रशास्त्र में यह जानकारी कहाँ मिल सकती है। बाइबिल के कुछ विद्वान मानते हैं कि जो जल जीवन देता है, वह स्वयं यीशु से बहता है। हालाँकि, हम जानते हैं कि यीशु में हर विश्वासी में परमेश्वर का पवित्र आत्मा है, इसलिए यह सम्भव है कि जीवन देने वाला जल विश्वासियों से बहता है, क्योंकि वे यीशु पर विश्वास करते हैं और परमेश्वर का आत्मा रखते हैं।</w:t>
      </w:r>
    </w:p>
    <w:p>
      <w:pPr/>
      <w:r>
        <w:rPr>
          <w:lang w:val="hi_IN" w:bidi="hi_IN"/>
        </w:rPr>
      </w:r>
      <w:r>
        <w:rPr>
          <w:lang w:val="hi_IN" w:bidi="hi_IN"/>
        </w:rPr>
        <w:t>यहाँ रुकें और समूह में चर्चा करें: उस समय के बारे में बात करें जब आपकी संस्कृति में एक आदरित शिक्षक ने एक सांस्कृतिक या धार्मिक पर्व के दौरान सार्वजनिक रूप से वादा किया था। इस ऑडियो को यहाँ रोकें।</w:t>
      </w:r>
    </w:p>
    <w:p>
      <w:pPr/>
      <w:r>
        <w:rPr>
          <w:lang w:val="hi_IN" w:bidi="hi_IN"/>
        </w:rPr>
      </w:r>
      <w:r>
        <w:rPr>
          <w:lang w:val="hi_IN" w:bidi="hi_IN"/>
        </w:rPr>
        <w:t>अब यूहन्ना हमें उस बात की व्याख्या करता है कि यीशु क्या कह रहा है। जब यीशु ने जीवन के जल के बारे में बात की, तो वह परमेश्वर के पवित्र आत्मा के बारे में कह रहा था, जिसे बाद में वे लोग प्राप्त करेंगे जो उस पर विश्वास करते हैं या उस पर भरोसा करते हैं। उस समय, यीशु ने अभी तक परमेश्वर का आत्मा नहीं दिया था, क्योंकि यीशु अभी तक परमेश्वर पिता से महिमा या आदर पाने के लिए स्वर्ग नहीं गया था।</w:t>
      </w:r>
    </w:p>
    <w:p>
      <w:pPr/>
      <w:r>
        <w:rPr>
          <w:lang w:val="hi_IN" w:bidi="hi_IN"/>
        </w:rPr>
      </w:r>
      <w:r>
        <w:rPr>
          <w:lang w:val="hi_IN" w:bidi="hi_IN"/>
        </w:rPr>
        <w:t>जब लोगों ने यीशु के वचन सुने, तो उनमें से कुछ कहने लगे, "यीशु निश्चित रूप से वह भविष्यद्वक्ता है जिसके बारे में मूसा ने बहुत पहले लिखा था।" कुछ लोगों ने कहा, "यीशु जरूर मसीहा है, जो प्रतिज्ञा किया हुआ उद्धारकर्ता है!" लेकिन अन्य लोग इससे असहमत थे और कहा, "मसीह गलील के क्षेत्र से कैसे आ सकता है?" क्या तुम्हें नहीं पता कि पवित्रशास्त्र कहता है कि मसीह राजा दाऊद के वंशज होगा और वह बैतलहम से होगा, जो दाऊद का गाँव या नगर है?" एक यहूदी भविष्यद्वक्ता ने कई साल पहले भविष्यवाणी की थी कि मसीह बैतलहम में जन्म लेगा। ये लोग हैरान हैं, क्योंकि वे केवल यह जानते हैं कि यीशु गलील से है। उन्हें यह एहसास नहीं था कि यीशु वास्तव में बैतलहम में पैदा हुआ था और राजा दाऊद का वंशज था!</w:t>
      </w:r>
    </w:p>
    <w:p>
      <w:pPr/>
      <w:r>
        <w:rPr>
          <w:lang w:val="hi_IN" w:bidi="hi_IN"/>
        </w:rPr>
      </w:r>
      <w:r>
        <w:rPr>
          <w:lang w:val="hi_IN" w:bidi="hi_IN"/>
        </w:rPr>
        <w:t xml:space="preserve">यहाँ रुकें और </w:t>
      </w:r>
      <w:r>
        <w:rPr>
          <w:lang w:val="hi_IN" w:bidi="hi_IN"/>
        </w:rPr>
        <w:t>गलील और बैतलहम</w:t>
      </w:r>
      <w:r>
        <w:rPr>
          <w:lang w:val="hi_IN" w:bidi="hi_IN"/>
        </w:rPr>
        <w:t xml:space="preserve"> का नक्शा दिखाएँ। इस ऑडियो को यहाँ रोकें।</w:t>
      </w:r>
    </w:p>
    <w:p>
      <w:pPr/>
      <w:r>
        <w:rPr>
          <w:lang w:val="hi_IN" w:bidi="hi_IN"/>
        </w:rPr>
      </w:r>
      <w:r>
        <w:rPr>
          <w:lang w:val="hi_IN" w:bidi="hi_IN"/>
        </w:rPr>
        <w:t>इसलिए, लोग यीशु के बारे में एक-दूसरे से सहमत नहीं हो सके। कुछ लोग चाहते थे कि अधिकारी यीशु को पकड़ें या गिरफ्तार करें, लेकिन उन्होंने उसके साथ कुछ नहीं किया। यहाँ यीशु के शब्द भीड़ को विभाजित करते हैं। कुछ लोग थे जिन्होंने कहा कि यीशु वह भविष्यद्वक्ता था जो उन्हें लगता था कि मसीह के लिए मार्ग तैयार करेगा। कुछ ने कहा कि यीशु वह मसीह था जिसका वे इंतजार कर रहे थे। कुछ लोगों ने कहा कि यीशु मसीह नहीं हो सकता क्योंकि वह गलील से आया है, न कि दाऊद के नगर, बैतलहम से।</w:t>
      </w:r>
    </w:p>
    <w:p>
      <w:pPr/>
      <w:r>
        <w:rPr>
          <w:lang w:val="hi_IN" w:bidi="hi_IN"/>
        </w:rPr>
      </w:r>
      <w:r>
        <w:rPr>
          <w:lang w:val="hi_IN" w:bidi="hi_IN"/>
        </w:rPr>
        <w:t xml:space="preserve">यहाँ रुकें और </w:t>
      </w:r>
      <w:r>
        <w:rPr>
          <w:lang w:val="hi_IN" w:bidi="hi_IN"/>
        </w:rPr>
        <w:t>गलील</w:t>
      </w:r>
      <w:r>
        <w:rPr>
          <w:lang w:val="hi_IN" w:bidi="hi_IN"/>
        </w:rPr>
        <w:t xml:space="preserve"> का नक्शा दिखाएँ। इस ऑडियो को यहाँ रोकें।</w:t>
      </w:r>
    </w:p>
    <w:p>
      <w:pPr/>
      <w:r>
        <w:rPr>
          <w:lang w:val="hi_IN" w:bidi="hi_IN"/>
        </w:rPr>
      </w:r>
      <w:r>
        <w:rPr>
          <w:lang w:val="hi_IN" w:bidi="hi_IN"/>
        </w:rPr>
        <w:t>ये लोग उसके जन्म की कहानी नहीं जानते थे। ये वे लोग थे जो विश्वास नहीं करते थे कि यीशु ही मसीह है। वे चाहते थे कि पहरेदार उसे गिरफ्तार कर ले ताकि वह लोगों को सिखाना बंद कर दे। वे स्वयं यीशु को गिरफ्तार नहीं करना चाहते थे, बल्कि वे चाहते थे कि मन्दिर के पहरेदार उसे गिरफ्तार करें।</w:t>
      </w:r>
    </w:p>
    <w:p>
      <w:pPr/>
      <w:r>
        <w:rPr>
          <w:lang w:val="hi_IN" w:bidi="hi_IN"/>
        </w:rPr>
      </w:r>
      <w:r>
        <w:rPr>
          <w:lang w:val="hi_IN" w:bidi="hi_IN"/>
        </w:rPr>
        <w:t>यहाँ रुकें और समूह में चर्चा करें: अपनी संस्कृति में उन समयों के बारे में बात करें जब किसी ने अपना वादा पूरा किया था। हालाँकि, वह प्रतिज्ञा, जो एक अच्छी बात होनी चाहिए थी, उसने आपके लोगों के बीच असहमति और विभाजन पैदा कर दिया। इस ऑडियो को यहाँ रोकें।</w:t>
      </w:r>
      <w:r>
        <w:rPr>
          <w:lang w:val="hi_IN" w:bidi="hi_IN"/>
        </w:rPr>
      </w:r>
    </w:p>
    <w:p>
      <w:pPr>
        <w:pStyle w:val="Heading3"/>
      </w:pPr>
      <w:r>
        <w:rPr>
          <w:lang w:val="hi_IN" w:bidi="hi_IN"/>
        </w:rPr>
        <w:t>घटनाओं को समझाना</w:t>
      </w:r>
    </w:p>
    <w:p>
      <w:pPr/>
      <w:r>
        <w:rPr>
          <w:lang w:val="hi_IN" w:bidi="hi_IN"/>
        </w:rPr>
      </w:r>
      <w:r>
        <w:rPr>
          <w:lang w:val="hi_IN" w:bidi="hi_IN"/>
        </w:rPr>
        <w:t>यूहन्ना 7:37–44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कल्पना करेगा।</w:t>
      </w:r>
    </w:p>
    <w:p>
      <w:pPr/>
      <w:r>
        <w:rPr>
          <w:lang w:val="hi_IN" w:bidi="hi_IN"/>
        </w:rPr>
      </w:r>
      <w:r>
        <w:rPr>
          <w:lang w:val="hi_IN" w:bidi="hi_IN"/>
        </w:rPr>
        <w:t>इस भाग में दो दृश्य हैं।</w:t>
      </w:r>
    </w:p>
    <w:p>
      <w:pPr/>
      <w:r>
        <w:rPr>
          <w:lang w:val="hi_IN" w:bidi="hi_IN"/>
        </w:rPr>
      </w:r>
      <w:r>
        <w:rPr>
          <w:b/>
          <w:lang w:val="hi_IN" w:bidi="hi_IN"/>
        </w:rPr>
        <w:t>पहले दृश्य में:</w:t>
      </w:r>
      <w:r>
        <w:rPr>
          <w:lang w:val="hi_IN" w:bidi="hi_IN"/>
        </w:rPr>
        <w:t xml:space="preserve"> यीशु ने लोगों से जीवन के जल की प्रतिज्ञा की।</w:t>
      </w:r>
    </w:p>
    <w:p>
      <w:pPr/>
      <w:r>
        <w:rPr>
          <w:lang w:val="hi_IN" w:bidi="hi_IN"/>
        </w:rPr>
      </w:r>
      <w:r>
        <w:rPr>
          <w:b/>
          <w:lang w:val="hi_IN" w:bidi="hi_IN"/>
        </w:rPr>
        <w:t>दूसरे दृश्य में:</w:t>
      </w:r>
      <w:r>
        <w:rPr>
          <w:lang w:val="hi_IN" w:bidi="hi_IN"/>
        </w:rPr>
        <w:t xml:space="preserve"> लोगों में इस विषय को लेकर मतभेद थे कि यीशु वास्तव में कौन है।</w:t>
      </w:r>
    </w:p>
    <w:p>
      <w:pPr/>
      <w:r>
        <w:rPr>
          <w:lang w:val="hi_IN" w:bidi="hi_IN"/>
        </w:rPr>
      </w:r>
      <w:r>
        <w:rPr>
          <w:lang w:val="hi_IN" w:bidi="hi_IN"/>
        </w:rPr>
        <w:t xml:space="preserve">इस भाग के पात्रों में शामिल हैं: </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भीड़</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पिछले भागों में, यूहन्ना हमें बताता है कि यरूशलेम के लोग सोच रहे थे कि क्या यीशु ही मसीह है। अब, पर्व का आखिरी दिन झोपड़ियों या आश्रयों के पर्व का सबसे महत्वपूर्ण दिन है। यह याद रखना महत्वपूर्ण है कि झोपड़ियों के पर्व के दौरान यहूदी लोगों को याद था कि परमेश्वर ने अपनी ज़रूरत की चीज़ों को कैसे प्रदान किया था। परमेश्वर ने अतीत में उनके लिए पानी उपलब्ध कराया था और ऐसा करना जारी रखा। इसलिए यीशु उठा और सार्वजनिक रूप से कहा, "यदि कोई प्यासा हो तो वह मेरे पास आकर पीए, जैसा कि पवित्रशास्त्र में लिखा है, 'उसके भीतर से जीवनदाई जल बह निकलेगा।' यीशु चित्रात्मक भाषा का प्रयोग कर रहा है। यीशु कह रहा है कि जल उस भरपूर जीवन के समान है जिसमे मनुष्य परमेश्वर के साथ सदा रहेगा। यीशु जल की प्यास की तुलना उस इच्छा से करता है जो परमेश्वर को जानने और परमेश्वर के साथ अनन्त जीवन पाने की होती है।</w:t>
      </w:r>
    </w:p>
    <w:p>
      <w:pPr/>
      <w:r>
        <w:rPr>
          <w:lang w:val="hi_IN" w:bidi="hi_IN"/>
        </w:rPr>
      </w:r>
      <w:r>
        <w:rPr>
          <w:lang w:val="hi_IN" w:bidi="hi_IN"/>
        </w:rPr>
        <w:t>यहाँ रुकें और समूह में चर्चा करें: अपनी भाषा में उदाहरण ढूँढें कि आप किसी चीज़ की बहुत इच्छा करने के बारे में कैसे बात करते हैं। शायद किसी ऐसे व्यक्ति के बारे में एक कहानी बताएँ जो ज्ञान को बहुत चाहता हो। आप इसके बारे में बात करने के लिए किस प्रकार के शब्दों या वाक्यांशों का प्रयोग करते हैं? इस ऑडियो को यहाँ रोकें।</w:t>
      </w:r>
    </w:p>
    <w:p>
      <w:pPr/>
      <w:r>
        <w:rPr>
          <w:lang w:val="hi_IN" w:bidi="hi_IN"/>
        </w:rPr>
      </w:r>
      <w:r>
        <w:rPr>
          <w:lang w:val="hi_IN" w:bidi="hi_IN"/>
        </w:rPr>
        <w:t>अब यीशु ने जीवन के जल के बारे में बात की। यीशु परमेश्वर के पवित्र आत्मा के बारे में बात कर रहा था जिसे बाद में वे लोग प्राप्त करेंगे, जो उस पर विश्वास करते हैं या उस पर भरोसा करते हैं। यीशु कहता है कि जो लोग विश्वास करते हैं और उस जल से पीते हैं उन में से जीवन का जल बह निकलेगा, जो यीशु देता है। इसका अर्थ है कि लोगों में पवित्र आत्मा होगा, और पवित्र आत्मा यह प्रभावित करेगा कि वे दूसरों के साथ कैसे व्यवहार करते हैं। यीशु कहता है कि उनके हृदय से जीवन का जल बहेगा। दिल उस स्थान को दर्शाता है जहाँ किसी व्यक्ति में भावनाएँ और इरादे होते हैं।</w:t>
      </w:r>
    </w:p>
    <w:p>
      <w:pPr/>
      <w:r>
        <w:rPr>
          <w:lang w:val="hi_IN" w:bidi="hi_IN"/>
        </w:rPr>
      </w:r>
      <w:r>
        <w:rPr>
          <w:lang w:val="hi_IN" w:bidi="hi_IN"/>
        </w:rPr>
        <w:t>यहाँ रुकें और समूह में चर्चा करें: आप किसी व्यक्ति के अंदरूनी भागों के बारे में कैसे बात करते हैं—उसके विचारों और भावनाओं के बारे में? इस ऑडियो को यहाँ रोकें।</w:t>
      </w:r>
    </w:p>
    <w:p>
      <w:pPr/>
      <w:r>
        <w:rPr>
          <w:lang w:val="hi_IN" w:bidi="hi_IN"/>
        </w:rPr>
      </w:r>
      <w:r>
        <w:rPr>
          <w:lang w:val="hi_IN" w:bidi="hi_IN"/>
        </w:rPr>
        <w:t>अब यूहन्ना पाठक को अतिरिक्त जानकारी देता है कि जीवन का जल क्या दर्शाता है, ताकि वे समझ सकें कि यीशु ने क्या कहा। यूहन्ना हमें पवित्र आत्मा के बारे में और अधिक स्पष्टीकरण भी देता है। उस समय, यीशु ने अभी तक परमेश्वर का आत्मा नहीं दिया था क्योंकि यीशु अभी तक परमेश्वर पिता से आदर पाने के लिए स्वर्ग नहीं गया था।</w:t>
      </w:r>
    </w:p>
    <w:p>
      <w:pPr/>
      <w:r>
        <w:rPr>
          <w:lang w:val="hi_IN" w:bidi="hi_IN"/>
        </w:rPr>
      </w:r>
      <w:r>
        <w:rPr>
          <w:lang w:val="hi_IN" w:bidi="hi_IN"/>
        </w:rPr>
        <w:t>दूसरे दृश्य में, जब लोगों ने उसके वचन सुने, तो उनमें से कुछ कहने लगे, "यीशु निश्चित रूप से वह भविष्यद्वक्ता है जिसके बारे में मूसा ने बहुत पहले लिखा था।" यह याद रखना महत्वपूर्ण है कि कुछ विश्वासी इस बात के तथ्यों पर विश्वास करते थे कि यीशु, मसीह के रूप में कौन था और उसने क्या किया। लेकिन अन्य लोग इससे असहमत थे और कहा, "मसीह गलील के क्षेत्र से कैसे आ सकता है?" क्या तुम्हें नहीं पता कि पवित्रशास्त्र कहता है कि मसीह राजा दाऊद के वंशज होगा और वह बैतलहम से होगा, जो दाऊद का गाँव या नगर है?" लोग इन प्रश्नों के उत्तर "हाँ" की उम्मीद करते थे। लोग हैरान हैं क्योंकि वे सोचते हैं कि यीशु राजा दाऊद का वंशज नहीं हैं और वह बैतलहम का नहीं है और इसलिए वह मसीह नहीं हो सकता। उनके पास यीशु के बारे में पूरी जानकारी नहीं है। इसलिए, लोग यीशु के बारे में एक-दूसरे से सहमत नहीं हो सके। कुछ लोग चाहते थे कि अधिकारी यीशु को पकड़ लें या गिरफ्तार कर लें, लेकिन उन्होंने उसके साथ कुछ नहीं किया। यहूदी लोग पवित्रशास्त्र को एक ही तरह से नहीं समझते थे।</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प्रयोग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यूहन्ना 7:37–44 का ऑडियो संस्करण सबसे आसानी से समझ में आने वाले अनुवाद में सुनें।</w:t>
      </w:r>
    </w:p>
    <w:p>
      <w:pPr/>
      <w:r>
        <w:rPr>
          <w:lang w:val="hi_IN" w:bidi="hi_IN"/>
        </w:rPr>
      </w:r>
      <w:r>
        <w:rPr>
          <w:lang w:val="hi_IN" w:bidi="hi_IN"/>
        </w:rPr>
        <w:t>इस चरण में, समूह कहानी को नाटक के रूप में पेश करेगा।</w:t>
      </w:r>
    </w:p>
    <w:p>
      <w:pPr/>
      <w:r>
        <w:rPr>
          <w:lang w:val="hi_IN" w:bidi="hi_IN"/>
        </w:rPr>
      </w:r>
      <w:r>
        <w:rPr>
          <w:lang w:val="hi_IN" w:bidi="hi_IN"/>
        </w:rPr>
        <w:t>इस भाग में दो दृश्य हैं।</w:t>
      </w:r>
    </w:p>
    <w:p>
      <w:pPr/>
      <w:r>
        <w:rPr>
          <w:lang w:val="hi_IN" w:bidi="hi_IN"/>
        </w:rPr>
      </w:r>
      <w:r>
        <w:rPr>
          <w:b/>
          <w:lang w:val="hi_IN" w:bidi="hi_IN"/>
        </w:rPr>
        <w:t>पहले दृश्य में:</w:t>
      </w:r>
      <w:r>
        <w:rPr>
          <w:lang w:val="hi_IN" w:bidi="hi_IN"/>
        </w:rPr>
        <w:t xml:space="preserve"> यीशु ने लोगों से जीवन के जल की प्रतिज्ञा की।</w:t>
      </w:r>
    </w:p>
    <w:p>
      <w:pPr/>
      <w:r>
        <w:rPr>
          <w:lang w:val="hi_IN" w:bidi="hi_IN"/>
        </w:rPr>
      </w:r>
      <w:r>
        <w:rPr>
          <w:b/>
          <w:lang w:val="hi_IN" w:bidi="hi_IN"/>
        </w:rPr>
        <w:t>दूसरे दृश्य में:</w:t>
      </w:r>
      <w:r>
        <w:rPr>
          <w:lang w:val="hi_IN" w:bidi="hi_IN"/>
        </w:rPr>
        <w:t xml:space="preserve"> लोग इस बात पर विभाजित थे कि यीशु वास्तव में कौन है।</w:t>
      </w:r>
    </w:p>
    <w:p>
      <w:pPr/>
      <w:r>
        <w:rPr>
          <w:lang w:val="hi_IN" w:bidi="hi_IN"/>
        </w:rPr>
      </w:r>
      <w:r>
        <w:rPr>
          <w:lang w:val="hi_IN" w:bidi="hi_IN"/>
        </w:rPr>
        <w:t xml:space="preserve">इस भाग के पात्रों में शामिल हैं: </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भीड़</w:t>
      </w:r>
    </w:p>
    <w:p>
      <w:pPr/>
      <w:r>
        <w:rPr>
          <w:lang w:val="hi_IN" w:bidi="hi_IN"/>
        </w:rPr>
      </w:r>
      <w:r>
        <w:rPr>
          <w:lang w:val="hi_IN" w:bidi="hi_IN"/>
        </w:rPr>
        <w:t>सबसे पहले, बिना रुके पूरी कहानी का अभिनय करें। इस कहानी के संवाद, घटनाओं के क्रम, रूपरेखा और उसकी गति पर ध्यान दें। कहानी या भाग का अभिनय करते समय, यह ध्यान देना ज़रूरी है कि कोई महत्वपूर्ण या कठिन भाग छूट न जाए। कहानी के हर भाग को याद करने में एक-दूसरे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बिन्दुओं पर, अभिनय को रोककर उस पात्र की भूमिका निभाने वाले व्यक्ति से पूछें "आप क्या महसूस कर रहे हैं या क्या सोच रहे हैं?" पात्र की भूमिका निभाने वाले व्यक्ति को यह जवाब देना चाहिए कि अगर वह उस पात्र की जगह होता तो वह क्या महसूस करता या क्या सोचता। फिर नाटक को फिर से शुरू करें।</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पिछले भाग में, यरूशलेम के लोग सोच रहे थे कि क्या यीशु मसीह है। अब पर्व का आखिरी दिन झोपड़ियों या आश्रयों के पर्व का सबसे महत्वपूर्ण दिन है। यीशु उठा और सार्वजनिक रूप से कहा, "यदि कोई प्यासा हो तो वह मेरे पास आकर पीए।" जो कोई मुझ पर विश्वास करता है, जैसा कि पवित्रशास्त्र में लिखा है, 'उसके भीतर से जीवन जल की नदियाँ बह निकलेंगी।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यीशु की भूमिका निभा रहे व्यक्ति से पूछें, "आप कैसा महसूस कर रहे हैं या क्या सोच रहे हैं?" आप ऐसी बातें सुन सकते हैं, "यह वह प्रतिज्ञा थी जो परमेश्वर ने लोगों से की थी और अब यह समय है कि वे मुझ पर विश्वास करें और मेरे संदेश का उत्तर दें। शायद जिन्होंने विश्वास किया है वे दूसरों को भी मुझ पर विश्वास करने के लिए प्रोत्साहित करेंगे।"</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फिर यूहन्ना हमें अतिरिक्त जानकारी देता है। यूहन्ना कहता है कि जब यीशु जीवन के जल के बारे में बात कर रहा था, तो यीशु परमेश्वर के पवित्र आत्मा के बारे में बात कर रहा था जिसे बाद में वे लोग प्राप्त करेंगे, जो उस पर विश्वास करते हैं या उस पर भरोसा करते हैं। उस समय, परमेश्वर का आत्मा अभी तक नहीं दिया गया था क्योंकि यीशु अभी तक परमेश्वर पिता से आदर पाने के लिए स्वर्ग नहीं गया था।</w:t>
      </w:r>
    </w:p>
    <w:p>
      <w:pPr/>
      <w:r>
        <w:rPr>
          <w:lang w:val="hi_IN" w:bidi="hi_IN"/>
        </w:rPr>
      </w:r>
      <w:r>
        <w:rPr>
          <w:lang w:val="hi_IN" w:bidi="hi_IN"/>
        </w:rPr>
        <w:t>दूसरे दृश्य में, जब लोगों ने उसके वचन सुने, तो उनमें से कुछ कहने लगे, "यीशु निश्चित रूप से वह भविष्यद्वक्ता है जिसके बारे में मूसा ने बहुत पहले लिखा था।" लेकिन अन्य लोग इससे असहमत थे और उन्होंने कहा, "मसीह या मसीह गलील के क्षेत्र से कैसे आ सकते हैं?" क्या तुम्हें नहीं पता कि पवित्रशास्त्र कहता है कि मसीह राजा दाऊद के वंशज होगा और वह बैतलहम से होगा, जो दाऊद का गाँव या नगर है?" इसलिए, लोग यीशु के बारे में एक-दूसरे से सहमत नहीं हो सके। कुछ लोग चाहते थे कि अधिकारी यीशु को पकड़ें या गिरफ्तार करें, लेकिन उन्होंने उसके साथ कुछ नहीं किया।</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यीशु की भूमिका निभा रहे व्यक्ति से पूछें, "आप कैसा महसूस कर रहे हैं या क्या सोच रहे हैं?" आप ऐसी बातें सुन सकते हैं, "मैं यहाँ बहुत खुश और आनन्दित हूँ कि मैं किसी भी और उस सभी को निमंत्रण देने के लिए यहाँ हूँ जो यह चाहता है कि परमेश्वर उसे या उसका जीवन दे।"</w:t>
      </w:r>
    </w:p>
    <w:p>
      <w:pPr>
        <w:pStyle w:val="ListBullet"/>
        <w:spacing w:line="240" w:lineRule="auto"/>
        <w:ind w:left="720"/>
      </w:pPr>
      <w:r>
        <w:rPr>
          <w:lang w:val="hi_IN" w:bidi="hi_IN"/>
        </w:rPr>
      </w:r>
      <w:r>
        <w:rPr>
          <w:lang w:val="hi_IN" w:bidi="hi_IN"/>
        </w:rPr>
        <w:t>भीड़ की भूमिका निभाने वाले लोगों से पूछें, "आप कैसा महसूस कर रहे हैं या क्या सोच रहे हैं?" आप ऐसी बातें सुन सकते हैं, "ठीक है, जैसा कि आप सभी देख सकते हैं कि हमारे बीच एक बड़ी असहमति है जो पहले से ही विभाजन का कारण बन चुकी है। हम सभी को यह समझने की आवश्यकता है कि पवित्रशास्त्र में मसीह के बारे में क्या कहा था। हम उलझन में हैं, हम दूसरों से क्रोधित हैं जो हमसे असहमत हैं।"</w:t>
      </w:r>
      <w:r>
        <w:rPr>
          <w:lang w:val="hi_IN" w:bidi="hi_IN"/>
        </w:rPr>
      </w:r>
    </w:p>
    <w:p>
      <w:pPr>
        <w:pStyle w:val="Heading3"/>
      </w:pPr>
      <w:r>
        <w:rPr>
          <w:lang w:val="hi_IN" w:bidi="hi_IN"/>
        </w:rPr>
        <w:t>आवश्यक जानकारी</w:t>
      </w:r>
    </w:p>
    <w:p>
      <w:pPr/>
      <w:r>
        <w:rPr>
          <w:lang w:val="hi_IN" w:bidi="hi_IN"/>
        </w:rPr>
      </w:r>
      <w:r>
        <w:rPr>
          <w:lang w:val="hi_IN" w:bidi="hi_IN"/>
        </w:rPr>
        <w:t>यूहन्ना 7:37–44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पर्व का आखिरी दिन </w:t>
      </w:r>
      <w:r>
        <w:rPr>
          <w:b/>
          <w:lang w:val="hi_IN" w:bidi="hi_IN"/>
        </w:rPr>
        <w:t>झोपड़ियों के पर्व</w:t>
      </w:r>
      <w:r>
        <w:rPr>
          <w:lang w:val="hi_IN" w:bidi="hi_IN"/>
        </w:rPr>
        <w:t xml:space="preserve"> का सबसे महत्वपूर्ण दिन है। इस पर्व को शरणस्थानों या झोपड़ियों का पर्व भी कहा जाता है। यह पर्व यहूदियों को याद दिलाता है कि जब परमेश्वर ने उन्हें मिस्र में दासता से छुड़ाया था तब वे जंगल में भटकते हुए तम्बूओं में कैसे रहते थे। </w:t>
      </w:r>
      <w:r>
        <w:rPr>
          <w:b/>
          <w:lang w:val="hi_IN" w:bidi="hi_IN"/>
        </w:rPr>
        <w:t>पर्व</w:t>
      </w:r>
      <w:r>
        <w:rPr>
          <w:lang w:val="hi_IN" w:bidi="hi_IN"/>
        </w:rPr>
        <w:t xml:space="preserve"> का अनुवाद उसी तरह करें जैसा आपने पिछले गद्यांशों में किया है। इस भाग में, पूरा नाम—झोपड़ियों का पर्व—नहीं दिया गया है। आप केवल पर्व कह सकते हैं, या आप पर्व का पूरा नाम कह सकते हैं। मुख्य शब्दावली में </w:t>
      </w:r>
      <w:r>
        <w:rPr>
          <w:b/>
          <w:lang w:val="hi_IN" w:bidi="hi_IN"/>
        </w:rPr>
        <w:t>झोपड़ियों का पर्व।</w:t>
      </w:r>
    </w:p>
    <w:p>
      <w:pPr/>
      <w:r>
        <w:rPr>
          <w:lang w:val="hi_IN" w:bidi="hi_IN"/>
        </w:rPr>
      </w:r>
      <w:r>
        <w:rPr>
          <w:lang w:val="hi_IN" w:bidi="hi_IN"/>
        </w:rPr>
        <w:t xml:space="preserve">यहाँ रुकें और चर्चा करें कि आप </w:t>
      </w:r>
      <w:r>
        <w:rPr>
          <w:b/>
          <w:lang w:val="hi_IN" w:bidi="hi_IN"/>
        </w:rPr>
        <w:t>पर्व</w:t>
      </w:r>
      <w:r>
        <w:rPr>
          <w:lang w:val="hi_IN" w:bidi="hi_IN"/>
        </w:rPr>
        <w:t xml:space="preserve"> के लिए किस शब्द का प्रयोग करेंगे। इस ऑडियो को यहाँ रोकें।</w:t>
      </w:r>
    </w:p>
    <w:p>
      <w:pPr/>
      <w:r>
        <w:rPr>
          <w:lang w:val="hi_IN" w:bidi="hi_IN"/>
        </w:rPr>
      </w:r>
      <w:r>
        <w:rPr>
          <w:lang w:val="hi_IN" w:bidi="hi_IN"/>
        </w:rPr>
        <w:t xml:space="preserve">यीशु उठा और सार्वजनिक रूप से कहा, "यदि कोई प्यासा हो तो वह मेरे पास आकर पीए।" जो कोई मुझ पर विश्वास करता है, जैसा कि </w:t>
      </w:r>
      <w:r>
        <w:rPr>
          <w:b/>
          <w:lang w:val="hi_IN" w:bidi="hi_IN"/>
        </w:rPr>
        <w:t>पवित्रशास्त्र</w:t>
      </w:r>
      <w:r>
        <w:rPr>
          <w:lang w:val="hi_IN" w:bidi="hi_IN"/>
        </w:rPr>
        <w:t xml:space="preserve"> में लिखा है, उसके भीतर से जीवनदाई जल की नदियाँ बह निकलेंगी। पवित्रशास्त्र के वचनों का अनुवाद उसी तरह करें जैसे आपने पिछले भागों में किया है, और याद रखें कि </w:t>
      </w:r>
      <w:r>
        <w:rPr>
          <w:lang w:val="hi_IN" w:bidi="hi_IN"/>
        </w:rPr>
        <w:t>पवित्रशास्त्र</w:t>
      </w:r>
      <w:r>
        <w:rPr>
          <w:lang w:val="hi_IN" w:bidi="hi_IN"/>
        </w:rPr>
        <w:t xml:space="preserve"> मुख्य शब्दावली में है।</w:t>
      </w:r>
    </w:p>
    <w:p>
      <w:pPr/>
      <w:r>
        <w:rPr>
          <w:lang w:val="hi_IN" w:bidi="hi_IN"/>
        </w:rPr>
      </w:r>
      <w:r>
        <w:rPr>
          <w:lang w:val="hi_IN" w:bidi="hi_IN"/>
        </w:rPr>
        <w:t xml:space="preserve">इसलिए, जब यीशु ने जीवन के जल के बारे में बात की, तो वह परमेश्वर के </w:t>
      </w:r>
      <w:r>
        <w:rPr>
          <w:b/>
          <w:lang w:val="hi_IN" w:bidi="hi_IN"/>
        </w:rPr>
        <w:t>पवित्र आत्मा</w:t>
      </w:r>
      <w:r>
        <w:rPr>
          <w:lang w:val="hi_IN" w:bidi="hi_IN"/>
        </w:rPr>
        <w:t xml:space="preserve"> के बारे में बात कर रहा था जिसे बाद में वे लोग प्राप्त करेंगे, जो उस पर विश्वास करते हैं या उस पर भरोसा करते हैं। पवित्र आत्मा परमेश्वर का आत्मा है जिसे वह लोगों को देता है ताकि वे उसकी उपस्थिति, बुद्धि, अधिकार और शक्ति प्राप्त करें। इस भाग में, पवित्र आत्मा को बस "आत्मा" कहा जाता है। आत्मा के लिए उसी शब्द का प्रयोग करें जिसका प्रयोग आपने पिछले भागों में किया है, और याद रखे</w:t>
      </w:r>
      <w:r>
        <w:rPr>
          <w:lang w:val="hi_IN" w:bidi="hi_IN"/>
        </w:rPr>
        <w:t xml:space="preserve">ं कि पवित्र </w:t>
      </w:r>
      <w:r>
        <w:rPr>
          <w:lang w:val="hi_IN" w:bidi="hi_IN"/>
        </w:rPr>
        <w:t>आत्मा मुख्य शब्दावली में है। आप अपने अनुवाद में या तो आत्मा या पवित्र आत्मा कह सकते हैं।</w:t>
      </w:r>
    </w:p>
    <w:p>
      <w:pPr/>
      <w:r>
        <w:rPr>
          <w:lang w:val="hi_IN" w:bidi="hi_IN"/>
        </w:rPr>
      </w:r>
      <w:r>
        <w:rPr>
          <w:lang w:val="hi_IN" w:bidi="hi_IN"/>
        </w:rPr>
        <w:t xml:space="preserve">उस समय, परमेश्वर का आत्मा अभी तक नहीं दिया गया था क्योंकि यीशु अभी तक परमेश्वर पिता से </w:t>
      </w:r>
      <w:r>
        <w:rPr>
          <w:b/>
          <w:lang w:val="hi_IN" w:bidi="hi_IN"/>
        </w:rPr>
        <w:t>महिमा</w:t>
      </w:r>
      <w:r>
        <w:rPr>
          <w:lang w:val="hi_IN" w:bidi="hi_IN"/>
        </w:rPr>
        <w:t xml:space="preserve"> पाने के लिए स्वर्ग नहीं गया था। महिमा से तात्पर्य यह है कि परमेश्वर अपनी सामर्थ्य और वैभव या अपनी उपस्थिति कैसे प्रकट करता है। महिमा का अनुवाद उसी तरह करें जैसे आपने पिछले भागों में किया है, और याद रखें कि </w:t>
      </w:r>
      <w:r>
        <w:rPr>
          <w:lang w:val="hi_IN" w:bidi="hi_IN"/>
        </w:rPr>
        <w:t>महिमा</w:t>
      </w:r>
      <w:r>
        <w:rPr>
          <w:lang w:val="hi_IN" w:bidi="hi_IN"/>
        </w:rPr>
        <w:t xml:space="preserve"> मुख्य शब्दावली में है।</w:t>
      </w:r>
    </w:p>
    <w:p>
      <w:pPr/>
      <w:r>
        <w:rPr>
          <w:lang w:val="hi_IN" w:bidi="hi_IN"/>
        </w:rPr>
      </w:r>
      <w:r>
        <w:rPr>
          <w:lang w:val="hi_IN" w:bidi="hi_IN"/>
        </w:rPr>
        <w:t xml:space="preserve">जब लोगों ने उसके वचन सुने, तो उनमें से कुछ कहने लगे "यीशु जरूर </w:t>
      </w:r>
      <w:r>
        <w:rPr>
          <w:b/>
          <w:lang w:val="hi_IN" w:bidi="hi_IN"/>
        </w:rPr>
        <w:t>भविष्यद्वक्ता</w:t>
      </w:r>
      <w:r>
        <w:rPr>
          <w:lang w:val="hi_IN" w:bidi="hi_IN"/>
        </w:rPr>
        <w:t xml:space="preserve"> है।" एक भविष्यद्वक्ता को परमेश्वर की ओर से एक बुलाहट और सन्देश मिलता है और वह परमेश्वर का सन्देश लोगों तक पहुँचाता है। इस मामले में, यह वह विशेष भविष्यद्वक्ता है जिसके बारे में मूसा ने बात की थी। आप यह दिखाना चाहते हैं कि लोग मानते हैं कि वे मानते हैं कि यीशु केवल कोई भी भविष्यद्वक्ता नहीं है बल्कि </w:t>
      </w:r>
      <w:r>
        <w:rPr>
          <w:b/>
          <w:lang w:val="hi_IN" w:bidi="hi_IN"/>
        </w:rPr>
        <w:t>—वह</w:t>
      </w:r>
      <w:r>
        <w:rPr>
          <w:lang w:val="hi_IN" w:bidi="hi_IN"/>
        </w:rPr>
        <w:t xml:space="preserve"> "भविष्यद्वक्ता" है। याद रखें कि </w:t>
      </w:r>
      <w:r>
        <w:rPr>
          <w:b/>
          <w:lang w:val="hi_IN" w:bidi="hi_IN"/>
        </w:rPr>
        <w:t>भविष्यद्वक्ता</w:t>
      </w:r>
      <w:r>
        <w:rPr>
          <w:lang w:val="hi_IN" w:bidi="hi_IN"/>
        </w:rPr>
        <w:t xml:space="preserve"> शब्द मुख्य शब्दावली में है।</w:t>
      </w:r>
    </w:p>
    <w:p>
      <w:pPr/>
      <w:r>
        <w:rPr>
          <w:lang w:val="hi_IN" w:bidi="hi_IN"/>
        </w:rPr>
      </w:r>
      <w:r>
        <w:rPr>
          <w:lang w:val="hi_IN" w:bidi="hi_IN"/>
        </w:rPr>
        <w:t xml:space="preserve">लोगों ने कहा, "क्या तुम्हें नहीं पता कि </w:t>
      </w:r>
      <w:r>
        <w:rPr>
          <w:b/>
          <w:lang w:val="hi_IN" w:bidi="hi_IN"/>
        </w:rPr>
        <w:t>पवित्रशास्त्र</w:t>
      </w:r>
      <w:r>
        <w:rPr>
          <w:lang w:val="hi_IN" w:bidi="hi_IN"/>
        </w:rPr>
        <w:t xml:space="preserve"> कहता है कि मसीह राजा दाऊद के वंशज होगा और वह बैतलहम से होगा, जो दाऊद का गाँव या नगर है?" मसीह या </w:t>
      </w:r>
      <w:r>
        <w:rPr>
          <w:lang w:val="hi_IN" w:bidi="hi_IN"/>
        </w:rPr>
        <w:t>मसीह</w:t>
      </w:r>
      <w:r>
        <w:rPr>
          <w:lang w:val="hi_IN" w:bidi="hi_IN"/>
        </w:rPr>
        <w:t xml:space="preserve"> वह व्यक्ति है जिसे परमेश्वर ने किसी विशेष कार्य के लिए अभिषेक किया है या नियुक्त किया है। मसीह का अनुवाद उसी तरह करें जैसा आपने पिछले भागों में किया है, और याद रखें कि </w:t>
      </w:r>
      <w:r>
        <w:rPr>
          <w:lang w:val="hi_IN" w:bidi="hi_IN"/>
        </w:rPr>
        <w:t>मसीह</w:t>
      </w:r>
      <w:r>
        <w:rPr>
          <w:lang w:val="hi_IN" w:bidi="hi_IN"/>
        </w:rPr>
        <w:t xml:space="preserve"> मुख्य शब्दावली में है।</w:t>
      </w:r>
    </w:p>
    <w:p>
      <w:pPr/>
      <w:r>
        <w:rPr>
          <w:lang w:val="hi_IN" w:bidi="hi_IN"/>
        </w:rPr>
      </w:r>
      <w:r>
        <w:rPr>
          <w:lang w:val="hi_IN" w:bidi="hi_IN"/>
        </w:rPr>
        <w:t xml:space="preserve">इस भाग दाऊद के नाम का प्रयोग बिना उसकी उपाधि "राजा" के किया गया है। आप "राजा दाऊद" उपाधि जोड़ सकते हैं यदि आपके दर्शकों के लिए यह याद रखना सहायक है कि राजा दाऊद एक प्रसिद्ध यहूदी </w:t>
      </w:r>
      <w:r>
        <w:rPr>
          <w:lang w:val="hi_IN" w:bidi="hi_IN"/>
        </w:rPr>
        <w:t>राजा</w:t>
      </w:r>
      <w:r>
        <w:rPr>
          <w:lang w:val="hi_IN" w:bidi="hi_IN"/>
        </w:rPr>
        <w:t xml:space="preserve">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हो।</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यूहन्ना 7:45–53</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यूहन्ना 7:45–53 को सुनें और अपने मन में रख लें।</w:t>
      </w:r>
    </w:p>
    <w:p>
      <w:pPr/>
      <w:r>
        <w:rPr>
          <w:lang w:val="hi_IN" w:bidi="hi_IN"/>
        </w:rPr>
      </w:r>
      <w:r>
        <w:rPr>
          <w:lang w:val="hi_IN" w:bidi="hi_IN"/>
        </w:rPr>
        <w:t>यदि सम्भव हो, तो यूहन्ना 7:45–53 का ऑडियो संस्करण तीन बार, तीन अलग-अलग अनुवादों में सुनें। 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w:t>
      </w:r>
    </w:p>
    <w:p>
      <w:pPr>
        <w:pStyle w:val="ListBullet"/>
        <w:spacing w:line="240" w:lineRule="auto"/>
        <w:ind w:left="720"/>
      </w:pPr>
      <w:r>
        <w:rPr>
          <w:lang w:val="hi_IN" w:bidi="hi_IN"/>
        </w:rPr>
      </w:r>
      <w:r>
        <w:rPr>
          <w:lang w:val="hi_IN" w:bidi="hi_IN"/>
        </w:rPr>
        <w:t>आपको इस भाग में क्या अच्छा नहीं लगा या क्या समझ नहीं आया?</w:t>
      </w:r>
    </w:p>
    <w:p>
      <w:pPr>
        <w:pStyle w:val="ListBullet"/>
        <w:spacing w:line="240" w:lineRule="auto"/>
        <w:ind w:left="720"/>
      </w:pPr>
      <w:r>
        <w:rPr>
          <w:lang w:val="hi_IN" w:bidi="hi_IN"/>
        </w:rPr>
      </w:r>
      <w:r>
        <w:rPr>
          <w:lang w:val="hi_IN" w:bidi="hi_IN"/>
        </w:rPr>
        <w:t>यह भाग हमें परमेश्वर या यीशु के बारे में क्या बताता है?</w:t>
      </w:r>
    </w:p>
    <w:p>
      <w:pPr>
        <w:pStyle w:val="ListBullet"/>
        <w:spacing w:line="240" w:lineRule="auto"/>
        <w:ind w:left="720"/>
      </w:pPr>
      <w:r>
        <w:rPr>
          <w:lang w:val="hi_IN" w:bidi="hi_IN"/>
        </w:rPr>
      </w:r>
      <w:r>
        <w:rPr>
          <w:lang w:val="hi_IN" w:bidi="hi_IN"/>
        </w:rPr>
        <w:t>यह भाग हमें लोगों के बारे में क्या बताता है?</w:t>
      </w:r>
    </w:p>
    <w:p>
      <w:pPr>
        <w:pStyle w:val="ListBullet"/>
        <w:spacing w:line="240" w:lineRule="auto"/>
        <w:ind w:left="720"/>
      </w:pPr>
      <w:r>
        <w:rPr>
          <w:lang w:val="hi_IN" w:bidi="hi_IN"/>
        </w:rPr>
      </w:r>
      <w:r>
        <w:rPr>
          <w:lang w:val="hi_IN" w:bidi="hi_IN"/>
        </w:rPr>
        <w:t>यह भाग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यूहन्ना 7:45–53 का ऑडियो संस्करण सबसे आसानी से समझ में आने वाले अनुवाद में सुनें।</w:t>
      </w:r>
    </w:p>
    <w:p>
      <w:pPr/>
      <w:r>
        <w:rPr>
          <w:lang w:val="hi_IN" w:bidi="hi_IN"/>
        </w:rPr>
      </w:r>
      <w:r>
        <w:rPr>
          <w:lang w:val="hi_IN" w:bidi="hi_IN"/>
        </w:rPr>
        <w:t>पिछले भाग में, भीड़ इस बारे में असहमत थी कि यीशु कौन है। कुछ लोगों को लगा कि वह मसीहा हो सकता है और दूसरों ने कहा कि यह असम्भव है क्योंकि यीशु गलील से है। फिर मन्दिर के रखवाले या पहरेदार प्रधान याजक और फरीसियों के पास लौट आए। यहाँ प्रधान याजक का अर्थ है इस्राएल के वे धार्मिक प्रधान जो यहूदी लोगों के लिए विशेष बलिदान चढ़ाते हैं। फरीसी धार्मिक अगुवों का समूह थे जो परमेश्वर की व्यवस्था के प्रति समर्पित थे। वे लिखित और मौखिक दोनों ही प्रकार की धार्मिक परम्पराओं और व्यवस्था की समझ रखते थे। फरीसी उन लोगों को तुच्छ समझते थे जो उनके सभी नियमों का पालन नहीं करते थे।</w:t>
      </w:r>
    </w:p>
    <w:p>
      <w:pPr/>
      <w:r>
        <w:rPr>
          <w:lang w:val="hi_IN" w:bidi="hi_IN"/>
        </w:rPr>
      </w:r>
      <w:r>
        <w:rPr>
          <w:lang w:val="hi_IN" w:bidi="hi_IN"/>
        </w:rPr>
        <w:t>फिर फरीसियों ने मन्दिर के पहरेदारों से पूछा कि वे यीशु को गिरफ्तार करने में विफल क्यों रहे। पहरेदारों ने उत्तर दिया, "किसी ने भी कभी ऐसे बातें नहीं की जैसे यीशु करता है।"</w:t>
      </w:r>
    </w:p>
    <w:p>
      <w:pPr/>
      <w:r>
        <w:rPr>
          <w:lang w:val="hi_IN" w:bidi="hi_IN"/>
        </w:rPr>
      </w:r>
      <w:r>
        <w:rPr>
          <w:lang w:val="hi_IN" w:bidi="hi_IN"/>
        </w:rPr>
        <w:t>"तो, तुमने भी यीशु को तुम्हें भरमाने या मूर्ख बनाने दिया!" फरीसियों ने उत्तर दिया। "क्या अधिकारियों या फरीसियों में से किसी ने उस पर विश्वास किया? नहीं! इस भीड़ को व्यवस्था की कोई जानकारी नहीं है। फरीसियों ने कहा, "वे लोग शापित हैं।" फरीसियों ने पहरेदारों को दो प्रश्न पूछकर चुनौती दी। पहला प्रश्न था, क्या तुम भी भरमाए गए हो? मन्दिर के रक्षा अधिकारियों के रूप में, पहरेदारों से मन्दिर के हितों की रक्षा करने की अपेक्षा की जाती थी। यीशु की प्रशंसा करते हुए, वे भीड़ की तरह व्यवहार कर रहे थे। दूसरा प्रश्न था, क्या शासकों, धार्मिक अगुवों या फरीसियों में से किसी ने उस पर विश्वास किया है? अपेक्षित उत्तर था नहीं। ऐसे में पहरेदार गलत थे, क्योंकि सही विश्वास और व्यवहार का निर्धारण शासकों और फरीसियों द्वारा ही किया जाता था। यह मनोभाव इस बात की व्याख्या करता है कि धार्मिक अगुवों को वे साधारण लोग क्यों पसंद नहीं थे जो यह मानते थे कि यीशु ही मसीहा है। फिर फरीसियों ने यह निष्कर्ष निकाला कि मन्दिर के रखवाले या पहरेदार उस भीड़ की तरह ही असभ्य हैं जो व्यवस्था के बारे में कुछ नहीं जानती। फरीसियों ने सोचा कि जिन लोगों ने धार्मिक व्यवस्था का अध्ययन नहीं किया है, वे परमेश्वर के बारे में कुछ नहीं जानते और उन पर श्राप होता है।</w:t>
      </w:r>
    </w:p>
    <w:p>
      <w:pPr/>
      <w:r>
        <w:rPr>
          <w:lang w:val="hi_IN" w:bidi="hi_IN"/>
        </w:rPr>
      </w:r>
      <w:r>
        <w:rPr>
          <w:lang w:val="hi_IN" w:bidi="hi_IN"/>
        </w:rPr>
        <w:t>यहाँ रुकें और समूह के रूप में इन प्रश्नों पर चर्चा करें: आपकी संस्कृति में, पारंपरिक अगुवे या शासक जब कोई काम पूरा करने के लिए अपने पहरेदार या रखवालों को भेजते हैं, पर असफल हो जाते हैं, तो वे कैसी प्रतिक्रिया देते हैं? आपके समुदाय में जिन लोगों को अगुवों का अनुसरण करना होता है, अगर उन्हें कुछ ऐसा बताया जाए जिसकी उन्हें आशा नहीं थी, तो उनकी क्या प्रतिक्रिया होगी? इस ऑडियो को यहाँ रोकें।</w:t>
      </w:r>
    </w:p>
    <w:p>
      <w:pPr/>
      <w:r>
        <w:rPr>
          <w:lang w:val="hi_IN" w:bidi="hi_IN"/>
        </w:rPr>
      </w:r>
      <w:r>
        <w:rPr>
          <w:lang w:val="hi_IN" w:bidi="hi_IN"/>
        </w:rPr>
        <w:t xml:space="preserve">नीकुदेमुस, जो पहले यीशु से मिलने आया था, और जो धार्मिक अगुवों में से एक था, उसने अन्य धार्मिक अगुवों को चुनौती दी और कहा, "क्या हमारी व्यवस्था किसी व्यक्‍ति को, जब तक पहले उसकी सुनकर जान न ले कि वह क्या करता है, दोषी ठहराती है?" नीकुदेमुस के प्रश्न का उद्देश्य उसके साथी फरीसियों को सावधानी से विचार करने लिए प्रेरित करना था। व्यवस्था के अनुसार किसी व्यक्ति को अपना बचाव करने का मौका दिए बिना किसी को दोषी ठहराने की अनुमति नहीं थी, लेकिन फरीसियों ने इस बात पर ध्यान नहीं दिया। वे पहले ही अपने मन में निर्णय ले चुके थे। नीकुदेमुस के प्रश्न का सामना करने के बजाय, उन्होंने उसका मज़ाक उड़ाया। वे जानते थे कि निकुदेमुस यहूदिया से था, लेकिन उनके कहने का अर्थ था कि यहूदिया का कोई भी व्यक्ति यीशु के द्वारा कभी भरमाया नहीं जा सकता। उन्होंने कहा, "ऐसे लगता है कि तू भी गलीली है। लेकिन यदि तू पवित्रशास्त्रों को ध्यानपूर्वक पढ़े, तो जान लेगा कि गलील से किसी भविष्यद्वक्ता के आने की अपेक्षा नहीं करनी चाहिए। भविष्यद्वक्ता परमेश्वर का संदेशवाहक होता है जो जानता है कि उसका सबसे महत्वपूर्ण काम परमेश्वर के वचन या सन्देश को लोगों तक पहुँचाना है। गलील उत्तरी इस्राएल का एक जिला या प्रान्त है। धार्मिक अगुवे यह कह रहे थे कि गलील के लोग भविष्यद्वक्ताओं को उत्पन्न करने वाले लोग नहीं हैं—गलील इस्राएल का एक महत्वहीन क्षेत्र था, और धार्मिक अगुवे गलीलियों को न तो बुद्धिमान मानते थे और न ही महत्वपूर्ण। यहूदी सोचते थे कि वे गलील के किसी भी व्यक्ति से अधिक बुद्धिमान और अधिक महत्वपूर्ण हैं। फरीसी सम्भवतः यह इनकार नहीं कर रहे थे कि कभी कोई भविष्यद्वक्ता गलील से आया ही नहीं, बल्कि वे यह कह रहे थे कि गलील से आए किसी व्यक्ति की बात को वे महत्वपूर्ण मानने के लिए तैयार नहीं थे। नीकुदेमुस ने उत्तर नहीं दिया। या तो नीकुदेमुस को उत्तर देने का मौका नहीं दिया गया था या उसने चुप रहने का फैसला किया। शायद वह यह नहीं चाहता था कि उनकी योजनाओं के प्रति उसके निरन्तर विरोध को देखकर उसके सहकर्मी उस पर सन्देह करने लगें। जब उनकी बातचीत समाप्त हो गई तो सभी यहूदी अगुवे अपने-अपने घर चले गए। </w:t>
      </w:r>
    </w:p>
    <w:p>
      <w:pPr/>
      <w:r>
        <w:rPr>
          <w:lang w:val="hi_IN" w:bidi="hi_IN"/>
        </w:rPr>
      </w:r>
      <w:r>
        <w:rPr>
          <w:lang w:val="hi_IN" w:bidi="hi_IN"/>
        </w:rPr>
        <w:t xml:space="preserve">यहाँ रुकें और </w:t>
      </w:r>
      <w:r>
        <w:rPr>
          <w:lang w:val="hi_IN" w:bidi="hi_IN"/>
        </w:rPr>
        <w:t>यरूशलेम के सम्बन्ध में गलील</w:t>
      </w:r>
      <w:r>
        <w:rPr>
          <w:lang w:val="hi_IN" w:bidi="hi_IN"/>
        </w:rPr>
        <w:t xml:space="preserve"> के नक्शे को देखें। इस ऑडियो को यहाँ रोकें।</w:t>
      </w:r>
    </w:p>
    <w:p>
      <w:pPr/>
      <w:r>
        <w:rPr>
          <w:lang w:val="hi_IN" w:bidi="hi_IN"/>
        </w:rPr>
      </w:r>
      <w:r>
        <w:rPr>
          <w:lang w:val="hi_IN" w:bidi="hi_IN"/>
        </w:rPr>
        <w:t>यहाँ रुकिए और उस समय की एक कहानी बताइए जब किसी व्यक्ति ने अपनी दुष्ट योजनाओं को छिपाने के लिए सही काम करने से बचने का प्रयास किया। इस ऑडियो को यहाँ रोकें।</w:t>
      </w:r>
      <w:r>
        <w:rPr>
          <w:lang w:val="hi_IN" w:bidi="hi_IN"/>
        </w:rPr>
      </w:r>
    </w:p>
    <w:p>
      <w:pPr>
        <w:pStyle w:val="Heading3"/>
      </w:pPr>
      <w:r>
        <w:rPr>
          <w:lang w:val="hi_IN" w:bidi="hi_IN"/>
        </w:rPr>
        <w:t>घटनाओं को समझाना</w:t>
      </w:r>
    </w:p>
    <w:p>
      <w:pPr/>
      <w:r>
        <w:rPr>
          <w:lang w:val="hi_IN" w:bidi="hi_IN"/>
        </w:rPr>
      </w:r>
      <w:r>
        <w:rPr>
          <w:lang w:val="hi_IN" w:bidi="hi_IN"/>
        </w:rPr>
        <w:t>यूहन्ना 7:45–53 का ऑडियो संस्करण सबसे आसानी से समझ में आने वाले अनुवाद में सुनें।</w:t>
      </w:r>
    </w:p>
    <w:p>
      <w:pPr/>
      <w:r>
        <w:rPr>
          <w:lang w:val="hi_IN" w:bidi="hi_IN"/>
        </w:rPr>
      </w:r>
      <w:r>
        <w:rPr>
          <w:lang w:val="hi_IN" w:bidi="hi_IN"/>
        </w:rPr>
        <w:t>इस चरण में, समूह इस भाग के दृश्यों, परिवेश और पात्रों को परिभाषित करेगा। "फिर समूह इस भाग को कल्पांकित करने की कोशिश करेगा।"</w:t>
      </w:r>
    </w:p>
    <w:p>
      <w:pPr/>
      <w:r>
        <w:rPr>
          <w:lang w:val="hi_IN" w:bidi="hi_IN"/>
        </w:rPr>
      </w:r>
      <w:r>
        <w:rPr>
          <w:lang w:val="hi_IN" w:bidi="hi_IN"/>
        </w:rPr>
        <w:t>इस भाग में दो दृश्य हैं।</w:t>
      </w:r>
    </w:p>
    <w:p>
      <w:pPr/>
      <w:r>
        <w:rPr>
          <w:lang w:val="hi_IN" w:bidi="hi_IN"/>
        </w:rPr>
      </w:r>
      <w:r>
        <w:rPr>
          <w:b/>
          <w:lang w:val="hi_IN" w:bidi="hi_IN"/>
        </w:rPr>
        <w:t>पहले दृश्य में:</w:t>
      </w:r>
      <w:r>
        <w:rPr>
          <w:lang w:val="hi_IN" w:bidi="hi_IN"/>
        </w:rPr>
        <w:t xml:space="preserve"> प्रधान याजकों और फरीसियों ने मन्दिर के पहरेदारों से पूछा कि वे यीशु को गिरफ्तार करने में विफल क्यों रहे।</w:t>
      </w:r>
    </w:p>
    <w:p>
      <w:pPr/>
      <w:r>
        <w:rPr>
          <w:lang w:val="hi_IN" w:bidi="hi_IN"/>
        </w:rPr>
      </w:r>
      <w:r>
        <w:rPr>
          <w:b/>
          <w:lang w:val="hi_IN" w:bidi="hi_IN"/>
        </w:rPr>
        <w:t>दूसरे दृश्य में:</w:t>
      </w:r>
      <w:r>
        <w:rPr>
          <w:lang w:val="hi_IN" w:bidi="hi_IN"/>
        </w:rPr>
        <w:t xml:space="preserve"> नीकुदेमुस अपने धार्मिक अगुवों को चुनौती देता है कि क्या व्यवस्था किसी व्यक्ति को अपना बचाव करने का मौका दिए बिना दोषी ठहराती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मन्दिर के पहरेदार</w:t>
      </w:r>
    </w:p>
    <w:p>
      <w:pPr>
        <w:pStyle w:val="ListBullet"/>
        <w:spacing w:line="240" w:lineRule="auto"/>
        <w:ind w:left="720"/>
      </w:pPr>
      <w:r>
        <w:rPr>
          <w:lang w:val="hi_IN" w:bidi="hi_IN"/>
        </w:rPr>
      </w:r>
      <w:r>
        <w:rPr>
          <w:lang w:val="hi_IN" w:bidi="hi_IN"/>
        </w:rPr>
        <w:t>प्रधान याजक</w:t>
      </w:r>
    </w:p>
    <w:p>
      <w:pPr>
        <w:pStyle w:val="ListBullet"/>
        <w:spacing w:line="240" w:lineRule="auto"/>
        <w:ind w:left="720"/>
      </w:pPr>
      <w:r>
        <w:rPr>
          <w:lang w:val="hi_IN" w:bidi="hi_IN"/>
        </w:rPr>
      </w:r>
      <w:r>
        <w:rPr>
          <w:lang w:val="hi_IN" w:bidi="hi_IN"/>
        </w:rPr>
        <w:t xml:space="preserve">फरीसी लोग </w:t>
      </w:r>
    </w:p>
    <w:p>
      <w:pPr>
        <w:pStyle w:val="ListBullet"/>
        <w:spacing w:line="240" w:lineRule="auto"/>
        <w:ind w:left="720"/>
      </w:pPr>
      <w:r>
        <w:rPr>
          <w:lang w:val="hi_IN" w:bidi="hi_IN"/>
        </w:rPr>
      </w:r>
      <w:r>
        <w:rPr>
          <w:lang w:val="hi_IN" w:bidi="hi_IN"/>
        </w:rPr>
        <w:t>नीकुदेमुस</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पहले दृश्य में, यूहन्ना हमें बताता है कि मन्दिर के पहरेदार प्रधान याजक और फरीसियों के पास लौट आए। फिर धार्मिक अगुवों ने पूछा कि वे यीशु को गिरफ्तार करने में विफल क्यों रहे। मन्दिर के पहरेदारों ने यीशु की प्रशंसा की। फिर फरीसियों ने कहा, "क्या यीशु ने तुम्हें भी भरमा दिया? क्या अधिकारियों या फरीसियों में से किसी ने यीशु पर विश्वास किया है? फरीसियों को आशा थी कि मन्दिर के पहरेदार इस प्रश्न का उत्तर 'नहीं' में देंगे। फरीसियों का कहना है कि यरूशलेम में लोगों की भीड़ परमेश्वर की व्यवस्था के बारे में कुछ नहीं जानती है। इसलिए, भीड़ पर एक श्राप है। याद रखें कि फरीसियों का मानना था कि वे साधारण यहूदियों की तुलना में परमेश्वर के बारे में कहीं बेहतर समझते हैं, और वे साधारण यहूदी लोगों को तुच्छ समझते थे। यह याद रखना ज़रूरी है कि मन्दिर के पहरेदारों से मन्दिर और धार्मिक अगुवों के हितों की रक्षा करने की आशा की जाती थी, इसलिए वे यीशु की बात करके धार्मिक अगुवों के विरुद्ध जा रहे थे।</w:t>
      </w:r>
    </w:p>
    <w:p>
      <w:pPr/>
      <w:r>
        <w:rPr>
          <w:lang w:val="hi_IN" w:bidi="hi_IN"/>
        </w:rPr>
      </w:r>
      <w:r>
        <w:rPr>
          <w:lang w:val="hi_IN" w:bidi="hi_IN"/>
        </w:rPr>
        <w:t>दूसरे दृश्य में, नीकुदेमुस, जो पहले यीशु से मिलने आया था, और जो धार्मिक अगुवों में से एक था, उसने अन्य धार्मिक अगुवों को चुनौती दी। उसने कहा, "क्या हमारी व्यवस्था यह पता लगाने के लिए कि वह क्या कर रहा है उसकी बात सुने बिना उसे दोषी ठहराती है?" अन्य धार्मिक अगुवों ने उसका मज़ाक उड़ाया और कहा, "ऐसे लगता है जैसे तुम गलील से हो। लेकिन यदि आप पवित्रशास्त्र को ध्यानपूर्वक पढ़ेंगे, तो आपको पता चलेगा कि गलील से किसी भविष्यद्वक्ता के आने की अपेक्षा नहीं करनी चाहिए। यह याद रखना ज़रूरी है कि नीकुदेमुस ने फरीसियों को चुनौती दी थी कि व्यवस्था उन्हें किसी व्यक्ति को अपना बचाव करने का मौका दिए बिना दोषी ठहराने का फैसला करने की अनुमति नहीं देती है। फरीसियों ने नीकुदेमुस को उसका उत्तर देने का मौका नहीं दिया क्योंकि उन्हें संदेह था कि नीकुदेमुस उनकी योजनाओं का विरोध करेगा। जब उनकी बातचीत समाप्त हो गई तो सभी यहूदी अगुवे अपने-अपने घर चले गए।</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प्रयोग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यूहन्ना 7:45–53 का ऑडियो संस्करण सबसे आसानी से समझ में आने वाले अनुवाद में सुनें।</w:t>
      </w:r>
    </w:p>
    <w:p>
      <w:pPr/>
      <w:r>
        <w:rPr>
          <w:lang w:val="hi_IN" w:bidi="hi_IN"/>
        </w:rPr>
      </w:r>
      <w:r>
        <w:rPr>
          <w:lang w:val="hi_IN" w:bidi="hi_IN"/>
        </w:rPr>
        <w:t>इस चरण में, समूह कहानी को नाटक के रूप में पेश करेगा।</w:t>
      </w:r>
    </w:p>
    <w:p>
      <w:pPr/>
      <w:r>
        <w:rPr>
          <w:lang w:val="hi_IN" w:bidi="hi_IN"/>
        </w:rPr>
      </w:r>
      <w:r>
        <w:rPr>
          <w:lang w:val="hi_IN" w:bidi="hi_IN"/>
        </w:rPr>
        <w:t>इस भाग में दो दृश्य हैं।</w:t>
      </w:r>
    </w:p>
    <w:p>
      <w:pPr/>
      <w:r>
        <w:rPr>
          <w:lang w:val="hi_IN" w:bidi="hi_IN"/>
        </w:rPr>
      </w:r>
      <w:r>
        <w:rPr>
          <w:b/>
          <w:lang w:val="hi_IN" w:bidi="hi_IN"/>
        </w:rPr>
        <w:t>पहले दृश्य में:</w:t>
      </w:r>
      <w:r>
        <w:rPr>
          <w:lang w:val="hi_IN" w:bidi="hi_IN"/>
        </w:rPr>
        <w:t xml:space="preserve"> प्रधान याजक और फरीसियों ने मन्दिर के पहरेदारों से पूछा कि वे यीशु को गिरफ्तार करने में विफल क्यों रहे।</w:t>
      </w:r>
    </w:p>
    <w:p>
      <w:pPr/>
      <w:r>
        <w:rPr>
          <w:lang w:val="hi_IN" w:bidi="hi_IN"/>
        </w:rPr>
      </w:r>
      <w:r>
        <w:rPr>
          <w:b/>
          <w:lang w:val="hi_IN" w:bidi="hi_IN"/>
        </w:rPr>
        <w:t>दूसरे दृश्य में:</w:t>
      </w:r>
      <w:r>
        <w:rPr>
          <w:lang w:val="hi_IN" w:bidi="hi_IN"/>
        </w:rPr>
        <w:t xml:space="preserve"> नीकुदेमुस अपने धार्मिक अगुवों को चुनौती देता है कि क्या व्यवस्था किसी व्यक्ति को अपना बचाव करने का मौका दिए बिना दोषी ठहराती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नीकुदेमुस</w:t>
      </w:r>
    </w:p>
    <w:p>
      <w:pPr>
        <w:pStyle w:val="ListBullet"/>
        <w:spacing w:line="240" w:lineRule="auto"/>
        <w:ind w:left="720"/>
      </w:pPr>
      <w:r>
        <w:rPr>
          <w:lang w:val="hi_IN" w:bidi="hi_IN"/>
        </w:rPr>
      </w:r>
      <w:r>
        <w:rPr>
          <w:lang w:val="hi_IN" w:bidi="hi_IN"/>
        </w:rPr>
        <w:t>मन्दिर के पहरेदार</w:t>
      </w:r>
    </w:p>
    <w:p>
      <w:pPr>
        <w:pStyle w:val="ListBullet"/>
        <w:spacing w:line="240" w:lineRule="auto"/>
        <w:ind w:left="720"/>
      </w:pPr>
      <w:r>
        <w:rPr>
          <w:lang w:val="hi_IN" w:bidi="hi_IN"/>
        </w:rPr>
      </w:r>
      <w:r>
        <w:rPr>
          <w:lang w:val="hi_IN" w:bidi="hi_IN"/>
        </w:rPr>
        <w:t>प्रधान याजक</w:t>
      </w:r>
    </w:p>
    <w:p>
      <w:pPr>
        <w:pStyle w:val="ListBullet"/>
        <w:spacing w:line="240" w:lineRule="auto"/>
        <w:ind w:left="720"/>
      </w:pPr>
      <w:r>
        <w:rPr>
          <w:lang w:val="hi_IN" w:bidi="hi_IN"/>
        </w:rPr>
      </w:r>
      <w:r>
        <w:rPr>
          <w:lang w:val="hi_IN" w:bidi="hi_IN"/>
        </w:rPr>
        <w:t>फरीसी</w:t>
      </w:r>
    </w:p>
    <w:p>
      <w:pPr/>
      <w:r>
        <w:rPr>
          <w:lang w:val="hi_IN" w:bidi="hi_IN"/>
        </w:rPr>
      </w:r>
      <w:r>
        <w:rPr>
          <w:lang w:val="hi_IN" w:bidi="hi_IN"/>
        </w:rPr>
        <w:t>इस कहानी के संवाद, घटनाओं के क्रम, रूपरेखा और उसकी गति पर ध्यान दें। सुनिश्चित करें कि अभिनय करते समय, कहानी का कोई महत्वपूर्ण या कठिन भाग छूट न जाए। कहानी के हर भाग को याद रखने में एक-दूसरे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पड़ावों पर, अभिनय को रोककर उस पात्र को निभाने वाले व्यक्ति से पूछें "आप क्या महसूस कर रहे हैं या क्या सोच रहे हैं?" पात्र निभाने वाले व्यक्ति को यह उत्तर देना चाहिए कि अगर वह उस पात्र की जगह होता तो वह क्या महसूस करता या क्या सोचता। इसके बाद नाटक को फिर से शुरू करें।</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पहले दृश्य में, मन्दिर के पहरेदार प्रधान याजक और फरीसियों के पास लौट आए। फिर फरीसियों ने मन्दिर के पहरेदारों से पूछा कि वे यीशु को गिरफ्तार करने में विफल क्यों रहे। उन्होंने उत्तर दिया, "यीशु जिस तरह से बोलता है, उस तरह से तो कोई कभी नहीं बोलता।"</w:t>
      </w:r>
    </w:p>
    <w:p>
      <w:pPr/>
      <w:r>
        <w:rPr>
          <w:lang w:val="hi_IN" w:bidi="hi_IN"/>
        </w:rPr>
      </w:r>
      <w:r>
        <w:rPr>
          <w:lang w:val="hi_IN" w:bidi="hi_IN"/>
        </w:rPr>
        <w:t>"तो, तुमने भी यीशु को तुम्हें धोखा देने या मूर्ख बनाने दिया!" फरीसियों ने उत्तर दिया। "क्या अधिकारियों या फरीसियों में से किसी ने उस पर विश्वास किया? नहीं! इस भीड़ को व्यवस्था की कोई जानकारी नहीं है। फरीसियों ने कहा, "उन लोगों पर श्राप है।"</w:t>
      </w:r>
    </w:p>
    <w:p>
      <w:pPr>
        <w:pStyle w:val="ListBullet"/>
        <w:spacing w:line="240" w:lineRule="auto"/>
        <w:ind w:left="720"/>
      </w:pPr>
      <w:r>
        <w:rPr>
          <w:lang w:val="hi_IN" w:bidi="hi_IN"/>
        </w:rPr>
      </w:r>
      <w:r>
        <w:rPr>
          <w:lang w:val="hi_IN" w:bidi="hi_IN"/>
        </w:rPr>
        <w:t>अभिनय को रोक दें।</w:t>
      </w:r>
    </w:p>
    <w:p>
      <w:pPr>
        <w:pStyle w:val="ListBullet"/>
        <w:spacing w:line="240" w:lineRule="auto"/>
        <w:ind w:left="720"/>
      </w:pPr>
      <w:r>
        <w:rPr>
          <w:lang w:val="hi_IN" w:bidi="hi_IN"/>
        </w:rPr>
      </w:r>
      <w:r>
        <w:rPr>
          <w:lang w:val="hi_IN" w:bidi="hi_IN"/>
        </w:rPr>
        <w:t>मन्दिर की पहरेदारी कर रहे लोगों से पूछें, "आप कैसा महसूस कर रहे हैं या क्या सोच रहे हैं?" आपको ऐसी बातें सुनने को मिल सकती हैं, जैसे, "यीशु के बोलने का तरीका सुनकर हम सचमुच हैरान रह गए।" ऐसा लगता है कि वह मसीहा ही होगा क्योंकि उसे वास्तव में पवित्रशास्त्र का ज्ञान है।</w:t>
      </w:r>
    </w:p>
    <w:p>
      <w:pPr>
        <w:pStyle w:val="ListBullet"/>
        <w:spacing w:line="240" w:lineRule="auto"/>
        <w:ind w:left="720"/>
      </w:pPr>
      <w:r>
        <w:rPr>
          <w:lang w:val="hi_IN" w:bidi="hi_IN"/>
        </w:rPr>
      </w:r>
      <w:r>
        <w:rPr>
          <w:lang w:val="hi_IN" w:bidi="hi_IN"/>
        </w:rPr>
        <w:t>अभिनय को रोक दें।</w:t>
      </w:r>
    </w:p>
    <w:p>
      <w:pPr>
        <w:pStyle w:val="ListBullet"/>
        <w:spacing w:line="240" w:lineRule="auto"/>
        <w:ind w:left="720"/>
      </w:pPr>
      <w:r>
        <w:rPr>
          <w:lang w:val="hi_IN" w:bidi="hi_IN"/>
        </w:rPr>
      </w:r>
      <w:r>
        <w:rPr>
          <w:lang w:val="hi_IN" w:bidi="hi_IN"/>
        </w:rPr>
        <w:t>धार्मिक अगुवों की भूमिका निभा रहे लोगों से पूछें, "आप कैसा महसूस कर रहे हैं या क्या सोच रहे हैं?" आप ऐसी बातें सुन सकते हैं, "हमें विश्वास नहीं हो रहा कि मन्दिर के पहरेदारों को जो हमारी रक्षा करने वाले होते हैं, उन्हें भी यीशु ने भरमा दिया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 xml:space="preserve">दूसरे दृश्य में, नीकुदेमुस, जो पहले यीशु से मिलने आया था, और जो धार्मिक अगुवों में से एक था, उसने अन्य धार्मिक अगुवों को चुनौती दी और कहा,“क्या हमारी व्यवस्था किसी व्यक्‍ति को, जब तक पहले उसकी सुनकर जान न ले कि वह क्या करता है, दोषी ठहराती है?” अन्य धार्मिक अगुवों ने उसका मज़ाक उड़ाया और कहा, "ऐसे लगता है जैसे तू भी गलील से है। लेकिन यदि तू पवित्रशास्त्रो को ध्यानपूर्वक पढ़ेंगा, तो जान चलेगा कि गलील से किसी भविष्यद्वक्ता की अपेक्षा नहीं करनी चाहिए। जब उनकी बातचीत समाप्त हो गई तो सभी यहूदी अगुवे अपने-अपने घर चले गए। </w:t>
      </w:r>
    </w:p>
    <w:p>
      <w:pPr>
        <w:pStyle w:val="ListBullet"/>
        <w:spacing w:line="240" w:lineRule="auto"/>
        <w:ind w:left="720"/>
      </w:pPr>
      <w:r>
        <w:rPr>
          <w:lang w:val="hi_IN" w:bidi="hi_IN"/>
        </w:rPr>
      </w:r>
      <w:r>
        <w:rPr>
          <w:lang w:val="hi_IN" w:bidi="hi_IN"/>
        </w:rPr>
        <w:t>अभिनय को रोक दें।</w:t>
      </w:r>
    </w:p>
    <w:p>
      <w:pPr>
        <w:pStyle w:val="ListBullet"/>
        <w:spacing w:line="240" w:lineRule="auto"/>
        <w:ind w:left="720"/>
      </w:pPr>
      <w:r>
        <w:rPr>
          <w:lang w:val="hi_IN" w:bidi="hi_IN"/>
        </w:rPr>
      </w:r>
      <w:r>
        <w:rPr>
          <w:lang w:val="hi_IN" w:bidi="hi_IN"/>
        </w:rPr>
        <w:t>नीकुदेमुस की भूमिका निभा रहे व्यक्ति से पूछें, "आप क्या महसूस कर रहे हैं या क्या सोच रहे हैं?" आपको ऐसी बातें सुनने को मिल सकती हैं, "सिर्फ इसलिए कि मैंने अपने सहकर्मियों को चुनौती दी कि व्यवस्था किसी को अपना बचाव करने का मौका दिए बिना किसी को दोषी ठहराने की अनुमति नहीं देती, वे मेरा मजाक उड़ाने लगे!"</w:t>
      </w:r>
    </w:p>
    <w:p>
      <w:pPr>
        <w:pStyle w:val="ListBullet"/>
        <w:spacing w:line="240" w:lineRule="auto"/>
        <w:ind w:left="720"/>
      </w:pPr>
      <w:r>
        <w:rPr>
          <w:lang w:val="hi_IN" w:bidi="hi_IN"/>
        </w:rPr>
      </w:r>
      <w:r>
        <w:rPr>
          <w:lang w:val="hi_IN" w:bidi="hi_IN"/>
        </w:rPr>
        <w:t xml:space="preserve">धार्मिक अगुवों की भूमिका निभाने वाले लोगों से पूछें, "आप कैसा महसूस कर रहे हैं या क्या सोच रहे हैं?" आप ऐसी बातें सुन सकते हैं, "अच्छा।" हमें केवल अपने इस सहयोगी का ध्यान भटकाने की आवश्यकता है क्योंकि वह हमारी योजनाओं के बारे में संदेह करने लगा है।" </w:t>
      </w:r>
    </w:p>
    <w:p>
      <w:pPr>
        <w:pStyle w:val="ListBullet"/>
        <w:spacing w:line="240" w:lineRule="auto"/>
        <w:ind w:left="720"/>
      </w:pPr>
      <w:r>
        <w:rPr>
          <w:lang w:val="hi_IN" w:bidi="hi_IN"/>
        </w:rPr>
      </w:r>
      <w:r>
        <w:rPr>
          <w:lang w:val="hi_IN" w:bidi="hi_IN"/>
        </w:rPr>
        <w:t>अभिनय जारी रखें।</w:t>
      </w:r>
      <w:r>
        <w:rPr>
          <w:lang w:val="hi_IN" w:bidi="hi_IN"/>
        </w:rPr>
      </w:r>
    </w:p>
    <w:p>
      <w:pPr>
        <w:pStyle w:val="Heading3"/>
      </w:pPr>
      <w:r>
        <w:rPr>
          <w:lang w:val="hi_IN" w:bidi="hi_IN"/>
        </w:rPr>
        <w:t>आवश्यक जानकारी</w:t>
      </w:r>
    </w:p>
    <w:p>
      <w:pPr/>
      <w:r>
        <w:rPr>
          <w:lang w:val="hi_IN" w:bidi="hi_IN"/>
        </w:rPr>
      </w:r>
      <w:r>
        <w:rPr>
          <w:lang w:val="hi_IN" w:bidi="hi_IN"/>
        </w:rPr>
        <w:t>यूहन्ना 7:45–53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फिर </w:t>
      </w:r>
      <w:r>
        <w:rPr>
          <w:b/>
          <w:lang w:val="hi_IN" w:bidi="hi_IN"/>
        </w:rPr>
        <w:t>मन्दिर</w:t>
      </w:r>
      <w:r>
        <w:rPr>
          <w:lang w:val="hi_IN" w:bidi="hi_IN"/>
        </w:rPr>
        <w:t xml:space="preserve"> के पहरेदार प्रधान याजक और फरीसियों के पास लौट आए। मन्दिर आमतौर पर आराधना के उस स्थान को दिया जाने वाला नाम है जहाँ मन्दिर के देवता को सम्मान देने के लिए बलिदान चढ़ाए जाते हैं। मन्दिर का अनुवाद उस घर के रूप में किया जा सकता है जहाँ परमेश्वर अपने लोगों के बीच रहता था। यहूदी याजक मन्दिर में बलिदान चढ़ाते थे ताकि परमेश्वर लोगों के पापों को क्षमा कर दे और परमेश्वर के प्रति आभार व्यक्त कर सकें। मन्दिर इसलिए बनाया गया था ताकि लोग परमेश्वर की आराधना कर सकें और विशेष याजक परमेश्वर को बलिदान चढ़ा सकें। मन्दिर का अनुवाद उसी तरह करें जैसे आपने पिछले भागों में किया है, और याद रखें कि </w:t>
      </w:r>
      <w:r>
        <w:rPr>
          <w:lang w:val="hi_IN" w:bidi="hi_IN"/>
        </w:rPr>
        <w:t>मन्दिर</w:t>
      </w:r>
      <w:r>
        <w:rPr>
          <w:lang w:val="hi_IN" w:bidi="hi_IN"/>
        </w:rPr>
        <w:t xml:space="preserve"> मुख्य शब्दावली में है।</w:t>
      </w:r>
    </w:p>
    <w:p>
      <w:pPr/>
      <w:r>
        <w:rPr>
          <w:lang w:val="hi_IN" w:bidi="hi_IN"/>
        </w:rPr>
      </w:r>
      <w:r>
        <w:rPr>
          <w:lang w:val="hi_IN" w:bidi="hi_IN"/>
        </w:rPr>
        <w:t xml:space="preserve">यहूदी धर्म में </w:t>
      </w:r>
      <w:r>
        <w:rPr>
          <w:b/>
          <w:lang w:val="hi_IN" w:bidi="hi_IN"/>
        </w:rPr>
        <w:t>याजक</w:t>
      </w:r>
      <w:r>
        <w:rPr>
          <w:lang w:val="hi_IN" w:bidi="hi_IN"/>
        </w:rPr>
        <w:t xml:space="preserve"> लोगों के लिए बलिदान करके, लोगों को शिक्षित करके और परमश्वर के मन्दिर की देखभाल करके उन्हें परमश्वर से जोड़ते थे। याजक परमेश्वर के लोगों केे लिए परमेश्वर के प्रतिनिधि थे और परमेश्वर के समक्ष उनके लोगों के प्रतिनिधि थे। महायाजक व्यवस्था की सम्पूर्ण यहूदी धार्मिक अदालत का नेतृत्व करते थे। ये वे प्रमुख याजक थे जो यरूशलेम के मन्दिर के संचालन में सहायता करते थे। प्रधान याजक या प्रमुख याजक का अनुवाद उसी तरह करें जैसे आपने पिछले भागों में किया है, और याद रखें कि </w:t>
      </w:r>
      <w:r>
        <w:rPr>
          <w:b/>
          <w:lang w:val="hi_IN" w:bidi="hi_IN"/>
        </w:rPr>
        <w:t>याजक</w:t>
      </w:r>
      <w:r>
        <w:rPr>
          <w:lang w:val="hi_IN" w:bidi="hi_IN"/>
        </w:rPr>
        <w:t xml:space="preserve"> शब्द मुख्य शब्दावली में है।</w:t>
      </w:r>
    </w:p>
    <w:p>
      <w:pPr/>
      <w:r>
        <w:rPr>
          <w:lang w:val="hi_IN" w:bidi="hi_IN"/>
        </w:rPr>
      </w:r>
      <w:r>
        <w:rPr>
          <w:b/>
          <w:lang w:val="hi_IN" w:bidi="hi_IN"/>
        </w:rPr>
        <w:t>फरीसी</w:t>
      </w:r>
      <w:r>
        <w:rPr>
          <w:lang w:val="hi_IN" w:bidi="hi_IN"/>
        </w:rPr>
        <w:t xml:space="preserve"> नाम का अर्थ अलग होना है। फरीसियों का मानना था कि परमेश्वर के साथ सही सम्बन्ध बनाने का तरीका खुद को सामान्य लोगों से अलग रखना और पवित्रता बनाए रखने के सैकड़ों नियमों का पालन करना था। फरीसी इस्राएल में धार्मिक अगुवों का सबसे प्रभावशाली समूह था। कुछ फरीसी परमेश्वर के व्यवस्थापक भी थे। फरीसियों का अनुवाद उसी तरह करें जैसे आपने पिछले भागों में किया है, और याद रखें कि </w:t>
      </w:r>
      <w:r>
        <w:rPr>
          <w:b/>
          <w:lang w:val="hi_IN" w:bidi="hi_IN"/>
        </w:rPr>
        <w:t>फरीसी</w:t>
      </w:r>
      <w:r>
        <w:rPr>
          <w:lang w:val="hi_IN" w:bidi="hi_IN"/>
        </w:rPr>
        <w:t xml:space="preserve"> मुख्य शब्दावली में है। </w:t>
      </w:r>
    </w:p>
    <w:p>
      <w:pPr/>
      <w:r>
        <w:rPr>
          <w:lang w:val="hi_IN" w:bidi="hi_IN"/>
        </w:rPr>
      </w:r>
      <w:r>
        <w:rPr>
          <w:lang w:val="hi_IN" w:bidi="hi_IN"/>
        </w:rPr>
        <w:t xml:space="preserve">धार्मिक अगुवों ने नीकुदेमुस से कहा कि उसे एक </w:t>
      </w:r>
      <w:r>
        <w:rPr>
          <w:b/>
          <w:lang w:val="hi_IN" w:bidi="hi_IN"/>
        </w:rPr>
        <w:t>भविष्यद्वक्ता</w:t>
      </w:r>
      <w:r>
        <w:rPr>
          <w:lang w:val="hi_IN" w:bidi="hi_IN"/>
        </w:rPr>
        <w:t xml:space="preserve"> के गलील से आने की उम्मीद नहीं करनी चाहिए। एक भविष्यद्वक्ता को परमेश्वर की ओर से एक बुलाहट और सन्देश मिलता है और वह परमेश्वर का सन्देश लोगों तक पहुँचाता है। भविष्यद्वक्ता शब्द का अनुवाद उसी तरह करें जैसे आपने पिछले भागों में किया है, और याद रखें कि </w:t>
      </w:r>
      <w:r>
        <w:rPr>
          <w:b/>
          <w:lang w:val="hi_IN" w:bidi="hi_IN"/>
        </w:rPr>
        <w:t>भविष्यद्वक्ता</w:t>
      </w:r>
      <w:r>
        <w:rPr>
          <w:lang w:val="hi_IN" w:bidi="hi_IN"/>
        </w:rPr>
        <w:t xml:space="preserve"> शब्द मुख्य शब्दावली में शामिल है।</w:t>
      </w:r>
      <w:r>
        <w:rPr>
          <w:lang w:val="hi_IN" w:bidi="hi_IN"/>
        </w:rPr>
      </w:r>
    </w:p>
    <w:p>
      <w:pPr>
        <w:pStyle w:val="Heading3"/>
      </w:pPr>
      <w:r>
        <w:rPr>
          <w:lang w:val="hi_IN" w:bidi="hi_IN"/>
        </w:rPr>
        <w:t>वचन बोलना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हो।</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यूहन्ना 8:1–11</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यूहन्ना 8:1–11 को सुनें और अपने मन में रख लें।</w:t>
      </w:r>
    </w:p>
    <w:p>
      <w:pPr/>
      <w:r>
        <w:rPr>
          <w:lang w:val="hi_IN" w:bidi="hi_IN"/>
        </w:rPr>
      </w:r>
      <w:r>
        <w:rPr>
          <w:lang w:val="hi_IN" w:bidi="hi_IN"/>
        </w:rPr>
        <w:t>यदि सम्भव हो, तो यूहन्ना 8:1–11 का ऑडियो संस्करण तीन बार, तीन अलग-अलग अनुवादों में सुनें। 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w:t>
      </w:r>
    </w:p>
    <w:p>
      <w:pPr>
        <w:pStyle w:val="ListBullet"/>
        <w:spacing w:line="240" w:lineRule="auto"/>
        <w:ind w:left="720"/>
      </w:pPr>
      <w:r>
        <w:rPr>
          <w:lang w:val="hi_IN" w:bidi="hi_IN"/>
        </w:rPr>
      </w:r>
      <w:r>
        <w:rPr>
          <w:lang w:val="hi_IN" w:bidi="hi_IN"/>
        </w:rPr>
        <w:t>आपको इस भाग में क्या अच्छा नहीं लगा या क्या समझ नहीं आया?</w:t>
      </w:r>
    </w:p>
    <w:p>
      <w:pPr>
        <w:pStyle w:val="ListBullet"/>
        <w:spacing w:line="240" w:lineRule="auto"/>
        <w:ind w:left="720"/>
      </w:pPr>
      <w:r>
        <w:rPr>
          <w:lang w:val="hi_IN" w:bidi="hi_IN"/>
        </w:rPr>
      </w:r>
      <w:r>
        <w:rPr>
          <w:lang w:val="hi_IN" w:bidi="hi_IN"/>
        </w:rPr>
        <w:t>यह भाग हमें परमेश्वर या यीशु के बारे में क्या बताता है?</w:t>
      </w:r>
    </w:p>
    <w:p>
      <w:pPr>
        <w:pStyle w:val="ListBullet"/>
        <w:spacing w:line="240" w:lineRule="auto"/>
        <w:ind w:left="720"/>
      </w:pPr>
      <w:r>
        <w:rPr>
          <w:lang w:val="hi_IN" w:bidi="hi_IN"/>
        </w:rPr>
      </w:r>
      <w:r>
        <w:rPr>
          <w:lang w:val="hi_IN" w:bidi="hi_IN"/>
        </w:rPr>
        <w:t>यह भाग हमें लोगों के बारे में क्या बताता है?</w:t>
      </w:r>
    </w:p>
    <w:p>
      <w:pPr>
        <w:pStyle w:val="ListBullet"/>
        <w:spacing w:line="240" w:lineRule="auto"/>
        <w:ind w:left="720"/>
      </w:pPr>
      <w:r>
        <w:rPr>
          <w:lang w:val="hi_IN" w:bidi="hi_IN"/>
        </w:rPr>
      </w:r>
      <w:r>
        <w:rPr>
          <w:lang w:val="hi_IN" w:bidi="hi_IN"/>
        </w:rPr>
        <w:t>यह भाग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 xml:space="preserve">यूहन्ना 8:1–11 का ऑडियो संस्करण सबसे आसानी से समझ में आने वाले अनुवाद में सुनें। </w:t>
      </w:r>
    </w:p>
    <w:p>
      <w:pPr/>
      <w:r>
        <w:rPr>
          <w:lang w:val="hi_IN" w:bidi="hi_IN"/>
        </w:rPr>
      </w:r>
      <w:r>
        <w:rPr>
          <w:lang w:val="hi_IN" w:bidi="hi_IN"/>
        </w:rPr>
        <w:t>पिछले भाग में, यूहन्ना हमें बताता है कि सभी प्रधान याजक, फरीसियों और मन्दिर के पहरेदारों ने बोलना समाप्त किया और यीशु पर विश्वास किए बिना चले गए। शास्त्रियों ने यीशु और व्यभिचार के आरोप में पकड़ी गई स्त्री के बारे में अगली कहानी को यहाँ जोड़ा, लेकिन हम नहीं जानते कि यह कहानी वास्तव में कब हुई। यह शायद इस समय नहीं हुआ था। यूहन्ना ने भी शायद यह कहानी नहीं लिखी थी। हालाँकि, यह कहानी उस काम का वर्णन करती है जो यीशु करेगा, और ज्यादातर लोग मानते हैं कि यह कहानी वास्तव में हुई थी।</w:t>
      </w:r>
    </w:p>
    <w:p>
      <w:pPr/>
      <w:r>
        <w:rPr>
          <w:lang w:val="hi_IN" w:bidi="hi_IN"/>
        </w:rPr>
      </w:r>
      <w:r>
        <w:rPr>
          <w:lang w:val="hi_IN" w:bidi="hi_IN"/>
        </w:rPr>
        <w:t>यीशु यरूशलेम से निकला और जैतून के पहाड़ पर गया। जैतून के पहाड़ को यह नाम उस पर उगने वाले जैतून के पेड़ों से मिला है। जैतून के पेड़ इस्राएल में एक सामान्य पेड़ हैं। फलों का प्रयोग विशेष रूप से तेल के उत्पादन के लिए किया जाता है। जब यीशु यरूशलेम गया, तो वह आमतौर पर हर रात जैतून के पहाड़ पर रहता था और फिर दिन में सिखाने के लिए यरूशलेम में वापस आता था।</w:t>
      </w:r>
    </w:p>
    <w:p>
      <w:pPr/>
      <w:r>
        <w:rPr>
          <w:lang w:val="hi_IN" w:bidi="hi_IN"/>
        </w:rPr>
      </w:r>
      <w:r>
        <w:rPr>
          <w:lang w:val="hi_IN" w:bidi="hi_IN"/>
        </w:rPr>
        <w:t xml:space="preserve">यहाँ रुकें और </w:t>
      </w:r>
      <w:r>
        <w:rPr>
          <w:lang w:val="hi_IN" w:bidi="hi_IN"/>
        </w:rPr>
        <w:t>जैतून के पहाड़</w:t>
      </w:r>
      <w:r>
        <w:rPr>
          <w:lang w:val="hi_IN" w:bidi="hi_IN"/>
        </w:rPr>
        <w:t xml:space="preserve"> की एक तस्वीर दिखाएँ। इस ऑडियो को यहाँ रोकें।</w:t>
      </w:r>
    </w:p>
    <w:p>
      <w:pPr/>
      <w:r>
        <w:rPr>
          <w:lang w:val="hi_IN" w:bidi="hi_IN"/>
        </w:rPr>
      </w:r>
      <w:r>
        <w:rPr>
          <w:lang w:val="hi_IN" w:bidi="hi_IN"/>
        </w:rPr>
        <w:t>सुबह तड़के, जब सूरज उगा, तो यीशु मन्दिर के आँगन में वापस आया। मन्दिर का आंगन बाहर का वह क्षेत्र था जहाँ सामान्य लोग प्रवेश कर सकते थे और रह सकते थे। केवल कुछ ही याजक कुछ निश्चित समय पर मन्दिर के भीतरी हिस्सों में प्रवेश कर सकते थे। मन्दिर के आंगन में बहुत से लोग यीशु के पास इकट्ठा हुए और वह बैठ गया और उन्हें सिखाना शुरू किया। यीशु के समय में यहूदी शिक्षक आमतौर पर सिखाने या प्रचार करने के लिए बैठते थे।</w:t>
      </w:r>
    </w:p>
    <w:p>
      <w:pPr/>
      <w:r>
        <w:rPr>
          <w:lang w:val="hi_IN" w:bidi="hi_IN"/>
        </w:rPr>
      </w:r>
      <w:r>
        <w:rPr>
          <w:lang w:val="hi_IN" w:bidi="hi_IN"/>
        </w:rPr>
        <w:t>फिर कुछ शास्त्री और फरीसी उसके पास एक स्त्री को लाए जिसे किसी ने व्यभिचार के आरोप में पकड़ा था, जिसका अर्थ है कि उन्होंने उसे किसी ऐसे पुरुष के साथ यौन सम्बन्ध बनाते हुए देखा था जो उसका पति नहीं था। याद रखें कि व्यवस्थापक या शास्त्री वे लोग थे जो परमेश्वर की व्यवस्था का अध्ययन करते थे जो उसने मूसा के द्वारा अपने लोगों को दी थी। कई फरीसी व्यवस्थापक भी थे, और इसलिए फरीसी और व्यवस्थापक अक्सर एक साथ काम करते थे। इन धार्मिक अगुवों ने स्त्री को मन्दिर के आँगन में सभी के सामने खड़ा होने के लिए मजबूर किया।</w:t>
      </w:r>
    </w:p>
    <w:p>
      <w:pPr/>
      <w:r>
        <w:rPr>
          <w:lang w:val="hi_IN" w:bidi="hi_IN"/>
        </w:rPr>
      </w:r>
      <w:r>
        <w:rPr>
          <w:lang w:val="hi_IN" w:bidi="hi_IN"/>
        </w:rPr>
        <w:t>धार्मिक अगुवों ने यीशु से कहा, "हे गुरु, हमने इस स्त्री को किसी ऐसे पुरुष के साथ व्यभिचार करते हुए देखा जो उसका पति नहीं था।" धार्मिक अगुवे यह दिखाना चाहते थे कि वे यीशु का सम्मान करते हैं, भले ही वे ऐसा नहीं करते थे, इसलिए उन्होंने यहूदी पुरुषों के लिए एक सम्मानजनक उपाधि का प्रयोग किया जो मूसा या परमेश्वर की व्यवस्थापक थे और जिनके चेले या छात्र होते थे। उन्होंने यीशु को याद दिलाया कि मूसा की व्यवस्था के अनुसार व्यभिचार करने वाले लोगों को पत्थर मारकर मार डालना अनिवार्य था। यहूदी धार्मिक व्यवस्था के अनुसार, व्यभिचार का अर्थ दो बातें है। एक विवाहित स्त्री किसी ऐसे पुरुष के साथ यौन सम्बन्ध बनाने पर व्यभिचार करती है जो उसका पति नहीं है, और एक विवाहित पुरुष किसी ऐसी स्त्री के साथ यौन सम्बन्ध बनाने पर व्यभिचार करता है जो किसी और से विवाहित है। व्यभिचार के पाप की सजा मृत्यु है। यहूदी व्यवस्था के अनुसार यदि लोग किसी जोड़े को व्यभिचार के लिए पकड़ते हैं, तो उन्हें पुरुष और स्त्री दोनों को मृत्युदण्ड देना चाहिए। दिलचस्प बात यह है कि धार्मिक अगुवे व्यभिचार के आरोप में पकड़े गए पुरुष को अपने साथ नहीं लाए थे। यह भी दिलचस्प है कि यहूदी व्यवस्था में यह निर्दिष्ट नहीं किया गया था कि व्यभिचार के आरोप में पकड़े गए लोगों को मृत्युदण्ड कैसे देना चाहिए। यहूदी व्यवस्था में पत्थर मारकर मारने का कोई जिक्र नहीं था—यहूदी अगुवों ने यीशु से बात करते समय यह बात जोड़ी थी। पथराव का अर्थ है किसी व्यक्ति को जान से मारने के इरादे से उस पर पत्थर फेंकना। प्राचीन इस्राएल में लोग किसी को मृत्युदण्ड देने का यही सामान्य तरीका प्रयोग करते थे।</w:t>
      </w:r>
    </w:p>
    <w:p>
      <w:pPr/>
      <w:r>
        <w:rPr>
          <w:lang w:val="hi_IN" w:bidi="hi_IN"/>
        </w:rPr>
      </w:r>
      <w:r>
        <w:rPr>
          <w:lang w:val="hi_IN" w:bidi="hi_IN"/>
        </w:rPr>
        <w:t>यह स्पष्ट है कि ये धार्मिक अगुवे ऐसी स्थिति पैदा कर रहे थे जहाँ यीशु को एक कठिन निर्णय लेना पड़े। उन्होंने यीशु से पूछा, "तू क्या कहता है या क्या सोचता है कि हमें उसके साथ क्या करना चाहिए?" व्यवस्थापक और फरीसी इस प्रश्न का प्रयोग यीशु को फँसाने के लिए कर रहे थे ताकि उस पर व्यवस्था के विरुद्ध बोलने का आरोप लगाने के लिए सबूत मिल सकें। उन्होंने सोचा कि यीशु के पास केवल यह कहने का विकल्प था कि वह "उसे अकेला छोड़ दे" या "उसे पत्थर मारें।" यदि यीशु ने उसे अकेला छोड़ने के लिए कहा होता, तो इससे यह संकेत मिलता कि यीशु ने उसके पाप को गंभीरता से नहीं लिया, और धार्मिक अगुवे यीशु पर मूसा की व्यवस्था के विरुद्ध जाने का आरोप लगा सकते थे। यदि यीशु ने उसे पत्थर मारने के लिए कहा होता, तो इससे लोगों में सन्देह पैदा हो जाता कि क्या यीशु अपने प्रेम और दया के सन्देश को जीता भी था कि नहीं। यह यीशु को उन रोमी अधिकारियों के सामने मुसीबत में डाल देगा जो उस समय इस्राएल पर शासन कर रहे थे। रोमी अधिकारियों ने यहूदी लोगों को यह तय करने की अनुमति नहीं दी थी कि किसी को मृत्युदण्ड कब मिलना चाहिए।</w:t>
      </w:r>
    </w:p>
    <w:p>
      <w:pPr/>
      <w:r>
        <w:rPr>
          <w:lang w:val="hi_IN" w:bidi="hi_IN"/>
        </w:rPr>
      </w:r>
      <w:r>
        <w:rPr>
          <w:lang w:val="hi_IN" w:bidi="hi_IN"/>
        </w:rPr>
        <w:t>यहाँ रुकें और समूह में इन प्रश्नों पर चर्चा करें: अपनी संस्कृति में उन स्थितियों के बारे में बात करें जहाँ कोई स्त्री या पुरुष व्यभिचार के आरोप में पकड़ा गया हो। और फिर इस बारे में बात करें: आपकी संस्कृति में उन लोगों के लिए किस प्रकार की सजा है जो पारंपरिक या धार्मिक नियमों को तोड़ते हैं? इस ऑडियो को यहाँ रोकें।</w:t>
      </w:r>
    </w:p>
    <w:p>
      <w:pPr/>
      <w:r>
        <w:rPr>
          <w:lang w:val="hi_IN" w:bidi="hi_IN"/>
        </w:rPr>
      </w:r>
      <w:r>
        <w:rPr>
          <w:lang w:val="hi_IN" w:bidi="hi_IN"/>
        </w:rPr>
        <w:t>लेकिन यीशु झुककर भूमि पर अपनी उंगली से जमीन पर लिखने लगा। हमारे पास इस बात का कोई रिकॉर्ड नहीं है कि उसने क्या लिखा था। हो सकता है कि उसने मूसा की व्यवस्था के शब्द लिखे हों। व्यवस्थापक और फरीसियों ने उससे पूछताछ करना जारी रखा। अन्त में यीशु खड़ा हुआ और उत्तर दिया, "यदि तुम में से किसी ने कभी पाप नहीं किया है या गलत काम नहीं किया है, तो वह पहले उस पर पत्थर फेंकने वाला व्यक्ति बने।" फिर से, यीशु भूमि पर कुछ लिखने के लिए झुका। यीशु ने इस कथन से धार्मिक अगुवों को आश्चर्यचकित का दिया। शायद धार्मिक अगुवों ने उचित प्रक्रिया का पालन किए बिना स्त्री पर आरोप लगाया था। यहूदी व्यवस्था के अनुसार धार्मिक अगुवों को उस पुरुष को लाना चाहिए था, और उन्हें उस युगल को मृत्युदण्ड देने से पहले चेतावनी देना चाहिए था। क्योंकि उन्होंने ये काम नहीं किए थे, इसलिए धार्मिक अगुवे पहला पत्थर फेंकने से डरते थे। उनमें से प्रत्येक जानता था कि इस स्थिति में उसने पाप किया है या परमेश्वर की आज्ञा नहीं मानी है। वे यह भी जानते थे कि उन्होंने अपने जीवन में कभी-कभी परमेश्वर की आज्ञा का उल्लंघन किया था। जब स्त्री पर आरोप लगाने वाले धार्मिक अगुवों ने यीशु के शब्द सुने, तो वे बड़ों से शुरू करके एक-एक करके चले गए, यहाँ तक कि केवल यीशु ही उस स्त्री के साथ रह गया जो उसके सामने खड़ी थी। यीशु खड़ा हुआ और स्त्री से पूछा, "हे स्त्री, तेरे आरोप लगाने वाले कहाँ हैं?" क्या उनमें किसी ने तुझ पर दण्ड की आज्ञा न दी?" स्त्री ने उत्तर दिया, "उनमें से किसी ने नहीं।" यीशु ने स्त्री से कहा कि मैं भी तुझ पर दण्ड की आज्ञा नहीं देता हालाँकि, यीशु नहीं चाहता कि स्त्री यह सोचे कि उसके काम अच्छे थे। यीशु उससे कहता है कि वह जा सकती है, लेकिन उसे अपने जीवन में पाप करना बंद कर देना चाहिए। यीशु चाहता है कि वह ऐसा जीवन जिए जो परमेश्वर का अनुसरण करता हो। इसलिए, यीशु ने स्त्री को आज्ञा दी कि वह जाकर एक नया जीवन शुरू करे।</w:t>
      </w:r>
    </w:p>
    <w:p>
      <w:pPr/>
      <w:r>
        <w:rPr>
          <w:lang w:val="hi_IN" w:bidi="hi_IN"/>
        </w:rPr>
      </w:r>
      <w:r>
        <w:rPr>
          <w:lang w:val="hi_IN" w:bidi="hi_IN"/>
        </w:rPr>
        <w:t>यहाँ रुकें और समूह में इन प्रश्नों पर चर्चा करें: यीशु ने इस स्त्री पर दया दिखाई। किसी ऐसे समय के बारे में बात करें जब किसी ने, या शायद स्वयं परमेश्वर ने किसी और पर दया दिखाई हो, भले ही वह उसके योग्य नहीं था। इस ऑडियो को यहाँ रोकें।</w:t>
      </w:r>
      <w:r>
        <w:rPr>
          <w:lang w:val="hi_IN" w:bidi="hi_IN"/>
        </w:rPr>
      </w:r>
    </w:p>
    <w:p>
      <w:pPr>
        <w:pStyle w:val="Heading3"/>
      </w:pPr>
      <w:r>
        <w:rPr>
          <w:lang w:val="hi_IN" w:bidi="hi_IN"/>
        </w:rPr>
        <w:t>घटनाओं को समझाना</w:t>
      </w:r>
    </w:p>
    <w:p>
      <w:pPr/>
      <w:r>
        <w:rPr>
          <w:lang w:val="hi_IN" w:bidi="hi_IN"/>
        </w:rPr>
      </w:r>
      <w:r>
        <w:rPr>
          <w:lang w:val="hi_IN" w:bidi="hi_IN"/>
        </w:rPr>
        <w:t xml:space="preserve">यूहन्ना 8:1–11 का ऑडियो संस्करण सबसे आसानी से समझ में आने वाले अनुवाद में सुनें। </w:t>
      </w:r>
    </w:p>
    <w:p>
      <w:pPr/>
      <w:r>
        <w:rPr>
          <w:lang w:val="hi_IN" w:bidi="hi_IN"/>
        </w:rPr>
      </w:r>
      <w:r>
        <w:rPr>
          <w:lang w:val="hi_IN" w:bidi="hi_IN"/>
        </w:rPr>
        <w:t>इस चरण में, समूह इस भाग के दृश्यों, परिवेश और पात्रों को परिभाषित करेगा। फिर समूह इस भाग को कल्पांकित करने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यीशु मन्दिर में वापस आ गया और वह उपदेश रहा था।</w:t>
      </w:r>
    </w:p>
    <w:p>
      <w:pPr/>
      <w:r>
        <w:rPr>
          <w:lang w:val="hi_IN" w:bidi="hi_IN"/>
        </w:rPr>
      </w:r>
      <w:r>
        <w:rPr>
          <w:b/>
          <w:lang w:val="hi_IN" w:bidi="hi_IN"/>
        </w:rPr>
        <w:t>दूसरे दृश्य में:</w:t>
      </w:r>
      <w:r>
        <w:rPr>
          <w:lang w:val="hi_IN" w:bidi="hi_IN"/>
        </w:rPr>
        <w:t xml:space="preserve"> व्यवस्था के कुछ शिक्षक और फरीसी एक स्त्री को उसके पास लाए जिसे किसी ने व्यभिचार के आरोप में पकड़ा था। उन्होंने यीशु को याद दिलाया कि मूसा की व्यवस्था कहती है कि उन्हें उसे पत्थरवाह करके मार डालना चाहिए। यीशु उस व्यक्ति से, जिसने कभी कोई पाप नहीं किया, पहला पत्थर मारने के लिए कहता है। वे सब पहले बड़ों से लेकर छोटों तक वाहन से चले गए, यहाँ तक कि केवल यीशु और स्त्री ही रह गए।</w:t>
      </w:r>
    </w:p>
    <w:p>
      <w:pPr/>
      <w:r>
        <w:rPr>
          <w:lang w:val="hi_IN" w:bidi="hi_IN"/>
        </w:rPr>
      </w:r>
      <w:r>
        <w:rPr>
          <w:b/>
          <w:lang w:val="hi_IN" w:bidi="hi_IN"/>
        </w:rPr>
        <w:t>तीसरे दृश्य में:</w:t>
      </w:r>
      <w:r>
        <w:rPr>
          <w:lang w:val="hi_IN" w:bidi="hi_IN"/>
        </w:rPr>
        <w:t xml:space="preserve"> यीशु खड़ा होता है और स्त्री से बात करता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शास्त्री या व्यवस्थापक</w:t>
      </w:r>
    </w:p>
    <w:p>
      <w:pPr>
        <w:pStyle w:val="ListBullet"/>
        <w:spacing w:line="240" w:lineRule="auto"/>
        <w:ind w:left="720"/>
      </w:pPr>
      <w:r>
        <w:rPr>
          <w:lang w:val="hi_IN" w:bidi="hi_IN"/>
        </w:rPr>
      </w:r>
      <w:r>
        <w:rPr>
          <w:lang w:val="hi_IN" w:bidi="hi_IN"/>
        </w:rPr>
        <w:t>फरीसी लोग</w:t>
      </w:r>
    </w:p>
    <w:p>
      <w:pPr>
        <w:pStyle w:val="ListBullet"/>
        <w:spacing w:line="240" w:lineRule="auto"/>
        <w:ind w:left="720"/>
      </w:pPr>
      <w:r>
        <w:rPr>
          <w:lang w:val="hi_IN" w:bidi="hi_IN"/>
        </w:rPr>
      </w:r>
      <w:r>
        <w:rPr>
          <w:lang w:val="hi_IN" w:bidi="hi_IN"/>
        </w:rPr>
        <w:t>मन्दिर के आंगन में भीड़ और यीशु के चेले</w:t>
      </w:r>
    </w:p>
    <w:p>
      <w:pPr>
        <w:pStyle w:val="ListBullet"/>
        <w:spacing w:line="240" w:lineRule="auto"/>
        <w:ind w:left="720"/>
      </w:pPr>
      <w:r>
        <w:rPr>
          <w:lang w:val="hi_IN" w:bidi="hi_IN"/>
        </w:rPr>
      </w:r>
      <w:r>
        <w:rPr>
          <w:lang w:val="hi_IN" w:bidi="hi_IN"/>
        </w:rPr>
        <w:t>व्यभिचार में पकड़ी गई स्त्री</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पहले दृश्य में, यूहन्ना कहता है कि यीशु जैतून पर्वत पर गया था। यह याद रखना ज़रूरी है कि जब यीशु यरूशलेम में था, तो वह आमतौर पर हर रात जैतून के पहाड़ के पास सोने जाता था, और फिर दिन में सिखाने के लिए यरूशलेम में वापस आता था। फिर अगली सुबह यीशु आमतौर पर उसी तरह मन्दिर के आँगन में आया जैसे वह करता था, और बहुत से लोग उसके पास इकट्ठा हो गए। यीशु बैठ गया और उन्हें सिखाना शुरू किया। यीशु के समय में यहूदी शिक्षक आमतौर पर सिखाने या प्रचार करने के लिए बैठते थे।</w:t>
      </w:r>
    </w:p>
    <w:p>
      <w:pPr/>
      <w:r>
        <w:rPr>
          <w:lang w:val="hi_IN" w:bidi="hi_IN"/>
        </w:rPr>
      </w:r>
      <w:r>
        <w:rPr>
          <w:lang w:val="hi_IN" w:bidi="hi_IN"/>
        </w:rPr>
        <w:t xml:space="preserve">दूसरे दृश्य में, व्यवस्था के कुछ शिक्षक और फरीसी एक स्त्री को लाए जो व्यभिचार के आरोप में पकड़ी गई थी, या किसी ऐसे पुरुष के साथ यौन सम्बन्ध बनाते हुए देखी गई थी जो उसका पति नहीं था। उसे सभी के सामने खड़े होने के लिए मजबूर किया गया था। फिर व्यवस्थापकों और फरीसियों ने यीशु से कहा, "हे गुरु, हमने इस स्त्री को व्यभिचार करते हुए देखा। मूसा की व्यवस्था कहती है कि हमें ऐसी हरकतें करने वाली स्त्रियों को पथराव करके उन्हें दण्ड के रूप में मार डालना चाहिए। इसलिए, </w:t>
      </w:r>
      <w:r>
        <w:rPr>
          <w:b/>
          <w:lang w:val="hi_IN" w:bidi="hi_IN"/>
        </w:rPr>
        <w:t>आप</w:t>
      </w:r>
      <w:r>
        <w:rPr>
          <w:lang w:val="hi_IN" w:bidi="hi_IN"/>
        </w:rPr>
        <w:t xml:space="preserve"> क्या कहते हैं या क्या सोचते हैं कि हमें उसके साथ क्या करना चाहिए?" धार्मिक अगुवे इस बात पर जोर दे रहे हैं कि वे चाहते हैं कि यीशु प्रश्न का उत्तर दे: वे प्रश्न में "तुम" पर जोर दे रहे हैं। व्यवस्थापक और फरीसी इस प्रश्न का प्रयोग यीशु को फँसाने के लिए कर रहे थे ताकि उस पर व्यवस्था के विरुद्ध बोलने का आरोप लगाने के लिए सबूत मिल सकें। यहाँ यह याद रखना महत्वपूर्ण है कि धार्मिक अगुवे यीशु से "गुरु" की सम्मानजनक उपाधि के साथ बात करते थे। वे चाहते थे कि यीशु उनकी बात सुने। उन्होंने स्त्री को व्यभिचार करते हुए पकड़ने के लिए जिन शब्दों का प्रयोग किया, उससे यह स्पष्ट हो गया कि स्त्री दोषी थी।</w:t>
      </w:r>
    </w:p>
    <w:p>
      <w:pPr/>
      <w:r>
        <w:rPr>
          <w:lang w:val="hi_IN" w:bidi="hi_IN"/>
        </w:rPr>
      </w:r>
      <w:r>
        <w:rPr>
          <w:lang w:val="hi_IN" w:bidi="hi_IN"/>
        </w:rPr>
        <w:t>यीशु नीचे झुका और अपनी उंगली से भूमि पर लिखने लगा। यह याद रखना महत्वपूर्ण है कि हम नहीं जानते कि यीशु क्या लिख रहा था। व्यवस्थापक और फरीसियों ने उससे पूछताछ करना जारी रखा। अचानक यीशु खड़ा हुआ और उनसे कहा, "तुममें से जिसने कभी पाप या गलत काम नहीं किया है, वह सबसे पहले उस पर पत्थर फेंके।" इसलिए, यीशु दूसरी बार झुका और भूमि पर कुछ लिखने लगा। फिर व्यवस्थापक और फरीसी जो उस स्त्री पर आरोप लगाते थे, एक के बाद एक बड़ों से शुरू करके चले गए, यहाँ तक कि केवल यीशु ही उस स्त्री के साथ रह गया। यह याद रखना महत्वपूर्ण है कि यीशु ने जो लिखा वह शायद उसके आरोप लगाने वालों के पाप थे या फिर दया और करुणा पर केन्द्रित वचन थे, लेकिन हम निश्चित रूप से नहीं जानते। व्यवस्था के बड़े शिक्षक और फरीसी पहले चले गए।</w:t>
      </w:r>
    </w:p>
    <w:p>
      <w:pPr/>
      <w:r>
        <w:rPr>
          <w:lang w:val="hi_IN" w:bidi="hi_IN"/>
        </w:rPr>
      </w:r>
      <w:r>
        <w:rPr>
          <w:lang w:val="hi_IN" w:bidi="hi_IN"/>
        </w:rPr>
        <w:t>तीसरे दृश्य में, यीशु कहता है "हे स्त्री, वे कहाँ हैं? क्या किसी ने तुझ पर दण्ड की आज्ञा नहीं दी?" यीशु उस स्त्री के लिए एक सामान्य उपाधि का प्रयोग करता है और उसे "स्त्री" कहता है। याद रखें कि यीशु ने उस स्त्री को दोषी नहीं ठहराया या उसे दण्डित करने का फैसला नहीं सुनाया, बल्कि उससे कहा, "चली जा फिर पाप न करना।" यह याद रखना महत्वपूर्ण है कि यीशु केवल स्त्री के व्यभिचार के पाप के बारे में ही बात नहीं कर रहा है—वह उससे सामान्य रूप से पाप करना छोड़ने और परमेश्वर की आज्ञा का पालन करने के लिए कह रहा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प्रयोग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यूहन्ना 8:1–11 का ऑडियो संस्करण सबसे आसानी से समझ में आने वाले अनुवाद में सुनें।</w:t>
      </w:r>
    </w:p>
    <w:p>
      <w:pPr/>
      <w:r>
        <w:rPr>
          <w:lang w:val="hi_IN" w:bidi="hi_IN"/>
        </w:rPr>
      </w:r>
      <w:r>
        <w:rPr>
          <w:lang w:val="hi_IN" w:bidi="hi_IN"/>
        </w:rPr>
        <w:t>इस चरण में, समूह कहानी को नाटक के रूप में पेश करेगा।</w:t>
      </w:r>
    </w:p>
    <w:p>
      <w:pPr/>
      <w:r>
        <w:rPr>
          <w:lang w:val="hi_IN" w:bidi="hi_IN"/>
        </w:rPr>
      </w:r>
      <w:r>
        <w:rPr>
          <w:lang w:val="hi_IN" w:bidi="hi_IN"/>
        </w:rPr>
        <w:t>इस भाग में तीन दृश्य हैं।</w:t>
      </w:r>
    </w:p>
    <w:p>
      <w:pPr/>
      <w:r>
        <w:rPr>
          <w:lang w:val="hi_IN" w:bidi="hi_IN"/>
        </w:rPr>
      </w:r>
      <w:r>
        <w:rPr>
          <w:lang w:val="hi_IN" w:bidi="hi_IN"/>
        </w:rPr>
        <w:t xml:space="preserve">इस भाग में पाए जाने वाले पात्र हैं: </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शास्त्री या व्यवस्थापक</w:t>
      </w:r>
    </w:p>
    <w:p>
      <w:pPr>
        <w:pStyle w:val="ListBullet"/>
        <w:spacing w:line="240" w:lineRule="auto"/>
        <w:ind w:left="720"/>
      </w:pPr>
      <w:r>
        <w:rPr>
          <w:lang w:val="hi_IN" w:bidi="hi_IN"/>
        </w:rPr>
      </w:r>
      <w:r>
        <w:rPr>
          <w:lang w:val="hi_IN" w:bidi="hi_IN"/>
        </w:rPr>
        <w:t>फरीसी लोग</w:t>
      </w:r>
    </w:p>
    <w:p>
      <w:pPr>
        <w:pStyle w:val="ListBullet"/>
        <w:spacing w:line="240" w:lineRule="auto"/>
        <w:ind w:left="720"/>
      </w:pPr>
      <w:r>
        <w:rPr>
          <w:lang w:val="hi_IN" w:bidi="hi_IN"/>
        </w:rPr>
      </w:r>
      <w:r>
        <w:rPr>
          <w:lang w:val="hi_IN" w:bidi="hi_IN"/>
        </w:rPr>
        <w:t>मन्दिर के आंगन में भीड़ और यीशु के चेले</w:t>
      </w:r>
    </w:p>
    <w:p>
      <w:pPr>
        <w:pStyle w:val="ListBullet"/>
        <w:spacing w:line="240" w:lineRule="auto"/>
        <w:ind w:left="720"/>
      </w:pPr>
      <w:r>
        <w:rPr>
          <w:lang w:val="hi_IN" w:bidi="hi_IN"/>
        </w:rPr>
      </w:r>
      <w:r>
        <w:rPr>
          <w:lang w:val="hi_IN" w:bidi="hi_IN"/>
        </w:rPr>
        <w:t>व्यभिचार में पकड़ी गई स्त्री</w:t>
      </w:r>
    </w:p>
    <w:p>
      <w:pPr/>
      <w:r>
        <w:rPr>
          <w:lang w:val="hi_IN" w:bidi="hi_IN"/>
        </w:rPr>
      </w:r>
      <w:r>
        <w:rPr>
          <w:lang w:val="hi_IN" w:bidi="hi_IN"/>
        </w:rPr>
        <w:t>इस कहानी के संवाद, घटनाओं के क्रम, रूपरेखा और उसकी गति पर ध्यान दें। सुनिश्चित करें कि अभिनय करते समय, कहानी का कोई महत्वपूर्ण या कठिन भाग छूट न जाए। कहानी के हर भाग को याद रखने में एक-दूसरे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पड़ावों पर, अभिनय को रोककर उस पात्र की भूमिका निभाने वाले व्यक्ति से पूछें "आप क्या महसूस कर रहे हैं या क्या सोच रहे हैं?" पात्र की भूमिका निभाने वाले व्यक्ति को यह उत्तर देना चाहिए कि अगर वह उस पात्र की जगह होता तो वह क्या महसूस करता या क्या सोचता। नाटक को फिर से शुरू करें।</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पहले दृश्य में, यीशु जैतून पर्वत पर गया। अगली सुबह वह यरूशलेम के मन्दिर के आँगन में वापस आया। बहुत से लोग, या कहें कि भीड़, उसके पास इकट्ठा हो गई और वह बैठ गया और यीशु ने उन्हें सिखाना शुरू कर दिया।</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यीशु की भूमिका निभा रहे व्यक्ति से पूछें, "आप कैसा महसूस कर रहे हैं या क्या सोच रहे हैं?" आप ऐसी बातें सुन सकते हैं, "मैं सच में खुश हूँ कि जब मैं मन्दिर लौटा तो लोग मेरे पास वापस आ गए। यह सच में बताता है कि वे मेरी शिक्षा पर विश्वास करते हैं।"</w:t>
      </w:r>
    </w:p>
    <w:p>
      <w:pPr>
        <w:pStyle w:val="ListBullet"/>
        <w:spacing w:line="240" w:lineRule="auto"/>
        <w:ind w:left="720"/>
      </w:pPr>
      <w:r>
        <w:rPr>
          <w:lang w:val="hi_IN" w:bidi="hi_IN"/>
        </w:rPr>
      </w:r>
      <w:r>
        <w:rPr>
          <w:lang w:val="hi_IN" w:bidi="hi_IN"/>
        </w:rPr>
        <w:t>भीड़ की भूमिका निभाने वाले लोगों से पूछें, "आप कैसा महसूस कर रहे हैं या क्या सोच रहे हैं?" आप ऐसी बातें सुन सकते हैं, "हम सच में यीशु की शिक्षा को सुनना चाहते हैं। जैसा कि आप देख सकते हैं कि हम सभी इकट्ठा हो गए हैं और यीशु के बहुत करीब हैं क्योंकि हम उसकी शिक्षा के एक भी शब्द से चूकना नहीं चाहते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दूसरे दृश्य में, व्यवस्था के कुछ शिक्षक और फरीसी एक स्त्री को लाए जो व्यभिचार के आरोप में पकड़ी गई थी, या किसी ऐसे पुरुष के साथ यौन सम्बन्ध बनाते हुए देखी गई थी जो उसका पति नहीं था। व्यवस्थापकों और फरीसियों ने उसे सभी के सामने खड़े होने के लिए मजबूर किया। फिर उन्होंने यीशु से कहा, "हे गुरु, हमने इस स्त्री को किसी ऐसे पुरुष के साथ व्यभिचार करते हुए देखा जो उसका पति नहीं था। मूसा की व्यवस्था कहती है कि हमें ऐसे काम करने वाली स्त्रियों पर पत्थरवाह करके उन्हें दण्ड के रूप में मार डालना चाहिए। इसलिए, आप क्या कहते हैं या क्या सोचते हैं कि हमें उसके साथ क्या करना चाहिए?" व्यवस्थापक और फरीसी इस प्रश्न का प्रयोग यीशु को फँसाने के लिए कर रहे थे ताकि उस पर व्यवस्था के विरुद्ध बोलने का आरोप लगाने के लिए सबूत मिल सकें।</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यीशु की भूमिका निभा रहे व्यक्ति से पूछें, "आप कैसा महसूस कर रहे हैं या क्या सोच रहे हैं?" आप ऐसी बातें सुन सकते हैं, "यह व्यवस्थापकों के लिए व्यवस्था की बेहतर व्याख्या करने का एक बड़ा अवसर है।"</w:t>
      </w:r>
    </w:p>
    <w:p>
      <w:pPr>
        <w:pStyle w:val="ListBullet"/>
        <w:spacing w:line="240" w:lineRule="auto"/>
        <w:ind w:left="720"/>
      </w:pPr>
      <w:r>
        <w:rPr>
          <w:lang w:val="hi_IN" w:bidi="hi_IN"/>
        </w:rPr>
      </w:r>
      <w:r>
        <w:rPr>
          <w:lang w:val="hi_IN" w:bidi="hi_IN"/>
        </w:rPr>
        <w:t>व्यवस्थापकों और फरीसियों की भूमिका निभाने वाले लोगों से पूछें, "आप कैसा महसूस कर रहे हैं या क्या सोच रहे हैं?" आप ऐसी बातें सुन सकते हैं, "हाँ।" यह यीशु पर दोष लगाने का एक अच्छा अवसर है और यह दिखाने के लिए पर्याप्त प्रमाण भी है कि वह व्यवस्था के विरुद्ध बोल रहा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तीसरे दृश्य में, यीशु नीचे झुका और अपनी उंगली से भूमि पर लिखने लगा। व्यवस्थापक और फरीसियों ने उससे पूछताछ करना जारी रखा। अचानक यीशु खड़ा हुआ और उनसे कहा, "तुममें से जिसने कभी पाप या गलत काम नहीं किया है, वह सबसे पहले उसे पत्थर मारे।" इसलिए, यीशु दूसरी बार झुका और भूमि पर कुछ लिखने लगा। जब व्यवस्थापकों और उस स्त्री पर आरोप लगाने वाले फरीसियों ने यीशु द्वारा लिखी गई बातें देखीं, तो वे एक-एक करके चले गए, सबसे पहले बड़े लोग गए, और अंत में केवल यीशु ही उस स्त्री के साथ रह गया।</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यीशु की भूमिका निभा रहे व्यक्ति से पूछें, "आप कैसा महसूस कर रहे हैं या क्या सोच रहे हैं?" आप ऐसी बातें सुन सकते हैं, "मैं चाहता हूँ कि व्यवस्थापक मेरी लिखी हुए सभी बातों का उत्तर दे।"</w:t>
      </w:r>
    </w:p>
    <w:p>
      <w:pPr>
        <w:pStyle w:val="ListBullet"/>
        <w:spacing w:line="240" w:lineRule="auto"/>
        <w:ind w:left="720"/>
      </w:pPr>
      <w:r>
        <w:rPr>
          <w:lang w:val="hi_IN" w:bidi="hi_IN"/>
        </w:rPr>
      </w:r>
      <w:r>
        <w:rPr>
          <w:lang w:val="hi_IN" w:bidi="hi_IN"/>
        </w:rPr>
        <w:t>व्यवस्थापकों और फरीसियों की भूमिका निभाने वाले लोगों से पूछें, "आप कैसा महसूस कर रहे हैं या क्या सोच रहे हैं?" आप ऐसी बातें सुन सकते हैं, जैसे, “यह यीशु तब लोगों को सचमुच लज्जित कर सकता है, जब कोई इसकी बिल्कुल भी अपेक्षा नहीं करता।” हमने सोचा कि हम उसे फंसा सकते हैं और उस पर आरोप लगा सकते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यीशु खड़ा हुआ और स्त्री से पूछा, "हे स्त्री, तेरे आरोप लगाने वाले कहाँ हैं?" क्या उनमें से किसी ने तुझ पर दण्ड की आज्ञा नहीं दी?" स्त्री ने उत्तर दिया, "उनमें से किसी ने भी नहीं।" यीशु ने स्त्री से कहा कि वह भी उस पर दण्ड की आज्ञा नहीं देता। यीशु ने कहा, "जा, और फिर पाप न करना।"</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स्त्री की भूमिका निभा रहे व्यक्ति से पूछें, "आप कैसा महसूस कर रहे हैं या क्या सोच रहे हैं?" आप ऐसी बातें सुन सकते हैं, "यीशु ने मुझ पर जो दया दिखाई है, उसके लिए मैं बहुत आभारी हूँ," या "वह चाहता है कि मैं अपना जीवन बदलूं?" यह कठिन होने वाला है। लेकिन मैं दूसरे अवसर के लिए खुश हूँ। मैं एक बेहतर व्यक्ति बनना चाहती हूँ और चाहती हूँ यीशु को मुझ पर गर्व महसूस हो।"</w:t>
      </w:r>
      <w:r>
        <w:rPr>
          <w:lang w:val="hi_IN" w:bidi="hi_IN"/>
        </w:rPr>
      </w:r>
    </w:p>
    <w:p>
      <w:pPr>
        <w:pStyle w:val="Heading3"/>
      </w:pPr>
      <w:r>
        <w:rPr>
          <w:lang w:val="hi_IN" w:bidi="hi_IN"/>
        </w:rPr>
        <w:t>आवश्यक जानकारी</w:t>
      </w:r>
    </w:p>
    <w:p>
      <w:pPr/>
      <w:r>
        <w:rPr>
          <w:lang w:val="hi_IN" w:bidi="hi_IN"/>
        </w:rPr>
      </w:r>
      <w:r>
        <w:rPr>
          <w:lang w:val="hi_IN" w:bidi="hi_IN"/>
        </w:rPr>
        <w:t>यूहन्ना 8:1–11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सुबह तड़के, जब सूरज निकला, तो यीशु मन</w:t>
      </w:r>
      <w:r>
        <w:rPr>
          <w:b/>
          <w:lang w:val="hi_IN" w:bidi="hi_IN"/>
        </w:rPr>
        <w:t>्दिर क</w:t>
      </w:r>
      <w:r>
        <w:rPr>
          <w:lang w:val="hi_IN" w:bidi="hi_IN"/>
        </w:rPr>
        <w:t xml:space="preserve">े आँगन में वापस आया। मन्दिर आमतौर पर आराधना के उस स्थान को दिया जाने वाला नाम है जहाँ मन्दिर के देवता को सम्मान देने के लिए बलिदान चढ़ाए जाते हैं। यहूदी याजक मन्दिर में बलिदान चढ़ाते थे ताकि परमेश्वर लोगों के पापों को क्षमा कर दे और परमेश्वर के प्रति आभार व्यक्त कर सकें। मन्दिर का अनुवाद उसी तरह करें जैसे आपने पिछले भागों में किया है, और याद रखें कि </w:t>
      </w:r>
      <w:r>
        <w:rPr>
          <w:lang w:val="hi_IN" w:bidi="hi_IN"/>
        </w:rPr>
        <w:t>मन्दिर</w:t>
      </w:r>
      <w:r>
        <w:rPr>
          <w:lang w:val="hi_IN" w:bidi="hi_IN"/>
        </w:rPr>
        <w:t xml:space="preserve"> मुख्य शब्दावली में शामिल है।</w:t>
      </w:r>
    </w:p>
    <w:p>
      <w:pPr/>
      <w:r>
        <w:rPr>
          <w:lang w:val="hi_IN" w:bidi="hi_IN"/>
        </w:rPr>
      </w:r>
      <w:r>
        <w:rPr>
          <w:lang w:val="hi_IN" w:bidi="hi_IN"/>
        </w:rPr>
        <w:t xml:space="preserve">फिर कुछ </w:t>
      </w:r>
      <w:r>
        <w:rPr>
          <w:b/>
          <w:lang w:val="hi_IN" w:bidi="hi_IN"/>
        </w:rPr>
        <w:t>व्यवस्थापक</w:t>
      </w:r>
      <w:r>
        <w:rPr>
          <w:lang w:val="hi_IN" w:bidi="hi_IN"/>
        </w:rPr>
        <w:t xml:space="preserve"> और </w:t>
      </w:r>
      <w:r>
        <w:rPr>
          <w:b/>
          <w:lang w:val="hi_IN" w:bidi="hi_IN"/>
        </w:rPr>
        <w:t>फरीसी उसके</w:t>
      </w:r>
      <w:r>
        <w:rPr>
          <w:lang w:val="hi_IN" w:bidi="hi_IN"/>
        </w:rPr>
        <w:t xml:space="preserve"> पास एक ऐसी स्त्री को लाए जिसे किसी ने </w:t>
      </w:r>
      <w:r>
        <w:rPr>
          <w:b/>
          <w:lang w:val="hi_IN" w:bidi="hi_IN"/>
        </w:rPr>
        <w:t>व्यभिचार</w:t>
      </w:r>
      <w:r>
        <w:rPr>
          <w:lang w:val="hi_IN" w:bidi="hi_IN"/>
        </w:rPr>
        <w:t xml:space="preserve"> करते हुए पकड़ा था, जिसका अर्थ यह है कि उन्होंने उसे किसी ऐसे पुरुष के साथ यौन सम्बन्ध बनाते हुए देखा था जो उसका पति नहीं था। जब कभी लोग किसी ऐसे व्यक्ति के साथ यौन सम्बन्ध बनाते हैं जिससे उनका विवाह नहीं हुआ है, तो परमेश्वर इसे पाप मानता है।</w:t>
      </w:r>
    </w:p>
    <w:p>
      <w:pPr/>
      <w:r>
        <w:rPr>
          <w:lang w:val="hi_IN" w:bidi="hi_IN"/>
        </w:rPr>
      </w:r>
      <w:r>
        <w:rPr>
          <w:lang w:val="hi_IN" w:bidi="hi_IN"/>
        </w:rPr>
        <w:t xml:space="preserve">यहाँ रुकें और समूह के रूप में चर्चा करें: आप </w:t>
      </w:r>
      <w:r>
        <w:rPr>
          <w:b/>
          <w:lang w:val="hi_IN" w:bidi="hi_IN"/>
        </w:rPr>
        <w:t>व्यभिचार</w:t>
      </w:r>
      <w:r>
        <w:rPr>
          <w:lang w:val="hi_IN" w:bidi="hi_IN"/>
        </w:rPr>
        <w:t xml:space="preserve"> के लिए किस शब्द का प्रयोग करेंगे? मुख्य शब्दावली में </w:t>
      </w:r>
      <w:r>
        <w:rPr>
          <w:lang w:val="hi_IN" w:bidi="hi_IN"/>
        </w:rPr>
        <w:t>व्यभिचार</w:t>
      </w:r>
      <w:r>
        <w:rPr>
          <w:lang w:val="hi_IN" w:bidi="hi_IN"/>
        </w:rPr>
        <w:t xml:space="preserve"> शब्द को देखें। इस ऑडियो को यहाँ रोकें।</w:t>
      </w:r>
    </w:p>
    <w:p>
      <w:pPr/>
      <w:r>
        <w:rPr>
          <w:lang w:val="hi_IN" w:bidi="hi_IN"/>
        </w:rPr>
      </w:r>
      <w:r>
        <w:rPr>
          <w:b/>
          <w:lang w:val="hi_IN" w:bidi="hi_IN"/>
        </w:rPr>
        <w:t>व्यवस्थापक</w:t>
      </w:r>
      <w:r>
        <w:rPr>
          <w:lang w:val="hi_IN" w:bidi="hi_IN"/>
        </w:rPr>
        <w:t xml:space="preserve"> पवित्र शास्त्र से व्यवस्था की व्याख्या करने के विद्वान और विशेषज्ञ होते थे। उन व्याख्याओं को लिखा नहीं जाता था, बल्की याद किया जाता था और शिक्षकों द्वारा मौखिक रूप से सिखाया जाता था। </w:t>
      </w:r>
      <w:r>
        <w:rPr>
          <w:b/>
          <w:lang w:val="hi_IN" w:bidi="hi_IN"/>
        </w:rPr>
        <w:t>फरीसी</w:t>
      </w:r>
      <w:r>
        <w:rPr>
          <w:lang w:val="hi_IN" w:bidi="hi_IN"/>
        </w:rPr>
        <w:t xml:space="preserve"> नाम का अर्थ है अलग होना। उनका मानना था कि परमेश्वर के साथ सही सम्बन्ध बनाने का तरीका खुद को आम लोगों से अलग रखना और पवित्रता बनाए रखने के सैकड़ों नियमों का पालन करना है। व्यवस्थापकों और फरीसियों का अनुवाद उसी तरह करें जैसे आपने पिछले भागों में किया है, और याद रखें कि व्यवस्था</w:t>
      </w:r>
      <w:r>
        <w:rPr>
          <w:lang w:val="hi_IN" w:bidi="hi_IN"/>
        </w:rPr>
        <w:t>पकों और फरीसियों मुख</w:t>
      </w:r>
      <w:r>
        <w:rPr>
          <w:lang w:val="hi_IN" w:bidi="hi_IN"/>
        </w:rPr>
        <w:t>्य श</w:t>
      </w:r>
      <w:r>
        <w:rPr>
          <w:b/>
          <w:lang w:val="hi_IN" w:bidi="hi_IN"/>
        </w:rPr>
        <w:t xml:space="preserve">ब्दावली </w:t>
      </w:r>
      <w:r>
        <w:rPr>
          <w:lang w:val="hi_IN" w:bidi="hi_IN"/>
        </w:rPr>
        <w:t>में शामिल है।</w:t>
      </w:r>
    </w:p>
    <w:p>
      <w:pPr/>
      <w:r>
        <w:rPr>
          <w:lang w:val="hi_IN" w:bidi="hi_IN"/>
        </w:rPr>
      </w:r>
      <w:r>
        <w:rPr>
          <w:lang w:val="hi_IN" w:bidi="hi_IN"/>
        </w:rPr>
        <w:t>फिर उन्होंने यीशु से कहा, "</w:t>
      </w:r>
      <w:r>
        <w:rPr>
          <w:b/>
          <w:lang w:val="hi_IN" w:bidi="hi_IN"/>
        </w:rPr>
        <w:t>हे गुरु</w:t>
      </w:r>
      <w:r>
        <w:rPr>
          <w:lang w:val="hi_IN" w:bidi="hi_IN"/>
        </w:rPr>
        <w:t xml:space="preserve">, हमने इस स्त्री को व्यभिचार करते हुए देखा।" शिक्षक का अर्थ है वह सम्मानजनक शब्द जो यहूदी लोग उन लोगों के लिए प्रयोग करते हैं जो परमेश्वर की बातें सिखाते थे और जिनके पास चेले या छात्र होते थे जो उनका अनुसरण करते थे और उनकी शिक्षाओं को सुनते थे। शिक्षक का अनुवाद उसी तरह करें जैसे आपने पिछले भागों में किया है, और याद रखें कि </w:t>
      </w:r>
      <w:r>
        <w:rPr>
          <w:lang w:val="hi_IN" w:bidi="hi_IN"/>
        </w:rPr>
        <w:t>शिक्षक</w:t>
      </w:r>
      <w:r>
        <w:rPr>
          <w:lang w:val="hi_IN" w:bidi="hi_IN"/>
        </w:rPr>
        <w:t xml:space="preserve"> शब्द मुख्य शब्दावली में शामिल है।</w:t>
      </w:r>
    </w:p>
    <w:p>
      <w:pPr/>
      <w:r>
        <w:rPr>
          <w:lang w:val="hi_IN" w:bidi="hi_IN"/>
        </w:rPr>
      </w:r>
      <w:r>
        <w:rPr>
          <w:lang w:val="hi_IN" w:bidi="hi_IN"/>
        </w:rPr>
        <w:t xml:space="preserve">उन्होंने यीशु को याद दिलाया कि मूसा की </w:t>
      </w:r>
      <w:r>
        <w:rPr>
          <w:b/>
          <w:lang w:val="hi_IN" w:bidi="hi_IN"/>
        </w:rPr>
        <w:t>व्यवस्था</w:t>
      </w:r>
      <w:r>
        <w:rPr>
          <w:lang w:val="hi_IN" w:bidi="hi_IN"/>
        </w:rPr>
        <w:t xml:space="preserve"> के अनुसार व्यभिचार करने वाले लोगों को पत्थर मारकर मार डालना अनिवार्य था। व्यभिचार करने के बाद पुरुष और स्त्री दोनों मरने के योग्य थे। मूसा की व्यवस्था से तात्पर्य परमेश्वर के उन नियमों से है जिन्हें मूसा ने यहूदी लोगों के साथ साझा किया ताकि उन्हें यह बताया जा सके कि उन्हें कैसे जीना चाहिए। व्यवस्था का अनुवाद उसी तरह करें जैसे आपने पिछले भागों में किया है, और याद रखें कि </w:t>
      </w:r>
      <w:r>
        <w:rPr>
          <w:lang w:val="hi_IN" w:bidi="hi_IN"/>
        </w:rPr>
        <w:t>व्यवस्था</w:t>
      </w:r>
      <w:r>
        <w:rPr>
          <w:lang w:val="hi_IN" w:bidi="hi_IN"/>
        </w:rPr>
        <w:t xml:space="preserve"> मुख्य शब्दावली में शामिल है।</w:t>
      </w:r>
    </w:p>
    <w:p>
      <w:pPr/>
      <w:r>
        <w:rPr>
          <w:lang w:val="hi_IN" w:bidi="hi_IN"/>
        </w:rPr>
      </w:r>
      <w:r>
        <w:rPr>
          <w:lang w:val="hi_IN" w:bidi="hi_IN"/>
        </w:rPr>
        <w:t xml:space="preserve">अन्त में, यीशु खड़ा हुआ और बोला, "यदि तुममें से किसी ने कभी </w:t>
      </w:r>
      <w:r>
        <w:rPr>
          <w:b/>
          <w:lang w:val="hi_IN" w:bidi="hi_IN"/>
        </w:rPr>
        <w:t>पाप</w:t>
      </w:r>
      <w:r>
        <w:rPr>
          <w:lang w:val="hi_IN" w:bidi="hi_IN"/>
        </w:rPr>
        <w:t xml:space="preserve"> नहीं किया है या कोई गलत काम नहीं किया है, तो उसे सबसे पहले उस पर पत्थर फेंकना चाहिए।" पाप परमेश्वर के प्रति अनाज्ञकारिता को संदर्भित करता है। सुनिश्चित करें कि आप यहाँ जिस शब्द का प्रयोग करते हैं, उसका मतलब यह नहीं है कि कोई व्यक्ति धार्मिक कार्य करने में विफल रहा है जैसे कि धार्मिक प्रार्थना या कुछ धार्मिक नियमों का पालन। पाप का अनुवाद उसी तरह करें जैसे आपने पिछले भागों में किया है, और याद रखें कि </w:t>
      </w:r>
      <w:r>
        <w:rPr>
          <w:lang w:val="hi_IN" w:bidi="hi_IN"/>
        </w:rPr>
        <w:t>पाप</w:t>
      </w:r>
      <w:r>
        <w:rPr>
          <w:lang w:val="hi_IN" w:bidi="hi_IN"/>
        </w:rPr>
        <w:t xml:space="preserve"> मुख्य शब्दावली में शामिल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हो।</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यूहन्ना 8:12–20</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यूहन्ना 8:12–20 को सुनें और अपने मन में रख लें।</w:t>
      </w:r>
    </w:p>
    <w:p>
      <w:pPr/>
      <w:r>
        <w:rPr>
          <w:lang w:val="hi_IN" w:bidi="hi_IN"/>
        </w:rPr>
      </w:r>
      <w:r>
        <w:rPr>
          <w:lang w:val="hi_IN" w:bidi="hi_IN"/>
        </w:rPr>
        <w:t>यदि सम्भव हो, तो यूहन्ना 8:12–20 का ऑडियो संस्करण तीन बार, तीन अलग-अलग अनुवादों में सुनें। उसके बाद एक समूह के रूप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w:t>
      </w:r>
    </w:p>
    <w:p>
      <w:pPr>
        <w:pStyle w:val="ListBullet"/>
        <w:spacing w:line="240" w:lineRule="auto"/>
        <w:ind w:left="720"/>
      </w:pPr>
      <w:r>
        <w:rPr>
          <w:lang w:val="hi_IN" w:bidi="hi_IN"/>
        </w:rPr>
      </w:r>
      <w:r>
        <w:rPr>
          <w:lang w:val="hi_IN" w:bidi="hi_IN"/>
        </w:rPr>
        <w:t>आपको इस भाग में क्या अच्छा नहीं लगा या क्या समझ नहीं आया?</w:t>
      </w:r>
    </w:p>
    <w:p>
      <w:pPr>
        <w:pStyle w:val="ListBullet"/>
        <w:spacing w:line="240" w:lineRule="auto"/>
        <w:ind w:left="720"/>
      </w:pPr>
      <w:r>
        <w:rPr>
          <w:lang w:val="hi_IN" w:bidi="hi_IN"/>
        </w:rPr>
      </w:r>
      <w:r>
        <w:rPr>
          <w:lang w:val="hi_IN" w:bidi="hi_IN"/>
        </w:rPr>
        <w:t>यह भाग हमें परमेश्वर या यीशु के बारे में क्या बताता है?</w:t>
      </w:r>
    </w:p>
    <w:p>
      <w:pPr>
        <w:pStyle w:val="ListBullet"/>
        <w:spacing w:line="240" w:lineRule="auto"/>
        <w:ind w:left="720"/>
      </w:pPr>
      <w:r>
        <w:rPr>
          <w:lang w:val="hi_IN" w:bidi="hi_IN"/>
        </w:rPr>
      </w:r>
      <w:r>
        <w:rPr>
          <w:lang w:val="hi_IN" w:bidi="hi_IN"/>
        </w:rPr>
        <w:t>यह भाग हमें लोगों के बारे में क्या बताता है?</w:t>
      </w:r>
    </w:p>
    <w:p>
      <w:pPr>
        <w:pStyle w:val="ListBullet"/>
        <w:spacing w:line="240" w:lineRule="auto"/>
        <w:ind w:left="720"/>
      </w:pPr>
      <w:r>
        <w:rPr>
          <w:lang w:val="hi_IN" w:bidi="hi_IN"/>
        </w:rPr>
      </w:r>
      <w:r>
        <w:rPr>
          <w:lang w:val="hi_IN" w:bidi="hi_IN"/>
        </w:rPr>
        <w:t>यह भाग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यूहन्ना 8:12–20 का ऑडियो संस्करण सबसे आसानी से समझ में आने वाले अनुवाद में सुनें।</w:t>
      </w:r>
    </w:p>
    <w:p>
      <w:pPr/>
      <w:r>
        <w:rPr>
          <w:lang w:val="hi_IN" w:bidi="hi_IN"/>
        </w:rPr>
      </w:r>
      <w:r>
        <w:rPr>
          <w:lang w:val="hi_IN" w:bidi="hi_IN"/>
        </w:rPr>
        <w:t>पिछले भाग में, यूहन्ना हमें बताता है कि यीशु ने एक स्त्री की रक्षा की जिसने व्यभिचार किया था, और व्यवस्थापक और फरीसी उसे पत्थरवाह करना चाहते थे। इस भाग में, यीशु मन्दिर वापस आया। वह मन्दिर के आँगन में सिखाता था, जहाँ सामान्य लोग प्रवेश कर सकते थे। यीशु शायद झोपड़ियों के पर्व के दौरान शिक्षा दे रहा था। यह पर्व यहूदियों को याद दिलाता है कि कैसे परमेश्वर द्वारा उनके पूर्वजों को मिस्र में दासत्व से स्वतंत्र कराने के बाद वे जंगल में भटकते हुए तम्बुओं में रहते थे। पर्व के पहले दिन लोग मन्दिर के आँगनों में बड़े दीप जलाया करते थे। यीशु ने लोगों को अपने बारे में कुछ दिखाने के लिए एक तुलना की। यीशु ने झोपड़ियों के पर्व के दौरान ज्योति देने वाली दीपों के कारण ज्योति के विचार का प्रयोग किया होगा। उसने कहा, "मैं संसार के लोगों के लिए ज्योति हूँ। जो लोग मुझ पर भरोसा करते हैं और आज्ञा मानते हैं, उन्हें अपना जीवन अन्धकार में या परमेश्वर के बिना नहीं जीना पड़ेगा। उनके पास वह ज्योति होगी जो सच्चा जीवन या अनन्त जीवन लाती है।" फिर कुछ फरीसियों, जो इस्राएल के प्रभावशाली धार्मिक अगुवे थे, उन्होंने यीशु को चुनौती दी और कहा, "तुझे स्वयं अपने गवाह के रूप में कार्य नहीं करना चाहिए। तू अपने बारे में जो कहता हैं वह सच या प्रमाण के रूप में स्वीकार्य नहीं है।"</w:t>
      </w:r>
    </w:p>
    <w:p>
      <w:pPr/>
      <w:r>
        <w:rPr>
          <w:lang w:val="hi_IN" w:bidi="hi_IN"/>
        </w:rPr>
      </w:r>
      <w:r>
        <w:rPr>
          <w:lang w:val="hi_IN" w:bidi="hi_IN"/>
        </w:rPr>
        <w:t>यहाँ रुकें और समूह के रूप में इन प्रश्नों पर चर्चा करें:</w:t>
      </w:r>
    </w:p>
    <w:p>
      <w:pPr/>
      <w:r>
        <w:rPr>
          <w:lang w:val="hi_IN" w:bidi="hi_IN"/>
        </w:rPr>
      </w:r>
      <w:r>
        <w:rPr>
          <w:lang w:val="hi_IN" w:bidi="hi_IN"/>
        </w:rPr>
        <w:t>इसलिए, फरीसियों ने यीशु का उपहास करते हुए कहा कि यीशु की गवाही या उसके द्वारा स्वयं के बारे में दिए गए बयानों पर व्यवस्था की सभा में भरोसा नहीं किया जा सकता है। यहूदी व्यवस्था के अनुसार, कोई व्यक्ति स्वयं गवाह नहीं हो सकता—उसे यह सुनिश्चित करने की आवश्यकता थी कि अन्य लोग भी उसी घटना के गवाह बनें। यीशु ने पहले इस तरह की चुनौती का सामना किया था, और उसने अपने अलावा दो या तीन अन्य गवाहों की सूची बनाकर उत्तर दिया था। लेकिन इस स्थिति में, यीशु ने उनकी दलील को स्वीकार नहीं किया बल्कि उनके द्वारा उनके बारे में कही गई बातों को सुधारा। यीशु ने कहा कि जो वह अपने बारे में कहता है उसे उन्हें सच मानना चाहिए। यीशु जानता है कि वह परमेश्वर से आया है, और वह परमेश्वर के पास वापस जाएगा, इसलिए यीशु उसका एकमात्र गवाह नहीं है—परमेश्वर उसके साथ है। यीशु जो कुछ वह जानता है उसकी तुलना फरीसियों से करता है, जो यह नहीं जानते कि यीशु कहाँ से आया था या यीशु बाद में कहाँ जाएगा। फरीसी मानवीय मानकों के अनुसार न्याय करते हैं। वे सोचते थे कि यीशु केवल मरियम और यूसुफ का पुत्र है, और वे यह कभी नहीं समझ पाए थे कि यीशु मरियम और यूसुफ के साथ होने से बहुत पहले पिता के साथ था। फरीसियों ने जब ये यीशु को देखा तो केवल नासरत के उस व्यक्ति को देखा। यीशु बहुत स्पष्ट रूप से कहता है कि वह किसी का न्याय नहीं करता है। यीशु का अर्थ है कि वह लोगों का न्याय करने के लिए संसार में उसी तरह नहीं आया था जैसे फरीसी लोगों का न्याय करते थे और हमेशा यह बताते थे कि वे व्यवस्था को कैसे नहीं मानते हैं। फरीसी लोगों का न्याय करने के लिए संसारिक या मानवीय बुद्धि का प्रयोग कर रहे थे। लेकिन जब यीशु पृथ्वी पर आया, तो अपने‑आप ही न्याय हो गया, क्योंकि कुछ लोगों ने उसे स्वीकार किया और कुछ लोगों ने उसे स्वीकार नहीं किया। यीशु जिस न्याय की बात कर रहा है, उसी के बारे में वे तब कह रहा है जब वह कहता है, "यदि मैं किसी का न्याय करता हूँ, तो मेरे न्याय सत्य या सही होते हैं, क्योंकि न्याय करते समय मैं अकेला नहीं होता।" यीशु अब फरीसियों को समझाता है कि यहूदी व्यवस्था के अनुसार यीशु वास्तव में अपने बारे में सच्ची बातें बता सकता है, जिसमें दूसरों का न्याय करना भी शामिल है। यीशु का दूसरा गवाह उसका पिता, स्वयं परमेश्वर है।</w:t>
      </w:r>
    </w:p>
    <w:p>
      <w:pPr/>
      <w:r>
        <w:rPr>
          <w:lang w:val="hi_IN" w:bidi="hi_IN"/>
        </w:rPr>
      </w:r>
      <w:r>
        <w:rPr>
          <w:lang w:val="hi_IN" w:bidi="hi_IN"/>
        </w:rPr>
        <w:t>यहाँ रुकें और समूह में इन प्रश्नों पर चर्चा करें: आपकी संस्कृति में, कोई व्यक्ति अपने सच्चे और भरोसेमंद होने के प्रमाण या विश्वसनीय कथन के रूप में क्या करेगा या कहेगा? इस ऑडियो को यहाँ रोकें।</w:t>
      </w:r>
    </w:p>
    <w:p>
      <w:pPr/>
      <w:r>
        <w:rPr>
          <w:lang w:val="hi_IN" w:bidi="hi_IN"/>
        </w:rPr>
      </w:r>
      <w:r>
        <w:rPr>
          <w:lang w:val="hi_IN" w:bidi="hi_IN"/>
        </w:rPr>
        <w:t>जब यीशु ने कहा कि वह किसी का न्याय नहीं करता है, तो वह पृथ्वी पर उसके मिशन के भीतर ही बोल रहा था। वह लोगों को बचाने आया था, न कि उनका न्याय करने या उनको दोषी ठहराने के लिए। लेकिन इसका यह अर्थ नहीं था कि वह पृथ्वी पर कभी न्याय नहीं करेगा। और अपने दूसरे आगमन पर, वह इस आधार पर न्याय करेगा कि लोगों ने उसके उद्धार के प्रस्ताव के साथ क्या किया है। फरीसी यह सबूत चाहते हैं कि यीशु जो कहता है वह सच है। फिर फरीसी यीशु को चुनौती देते हैं और कहते हैं, “हमें तेरा पिता दिखा दे।” यीशु ने उन्हें उत्तर दिया, “तुम न तो मुझे और न ही मेरे पिता को सही मायने में जानते हो, क्योंकि मुझे सही मायने में जानने का अर्थ है मेरे पिता को जानना।” यीशु के बारे में सच्चा ज्ञान नहीं होने के कारण वे उसके पिता को भी नहीं जान पाए थे। यदि उन्हें यह एहसास होता कि वह जिस पिता की बात कर रहा था वह यहोवा, या परमेश्वर था, तो उन्हें यह पूछने की आवश्यकता नहीं होती कि वह कहाँ है। यीशु ने यह बात तब कही जब वह मन्दिर के आँगनों में शिक्षा दे रहा था। यह बहस मन्दिर के उस हिस्से में हुई जहाँ तेरह ढके हुए बक्से थे जिनमें लोग मन्दिर के विभिन्न कार्यों के लिए भेंट डाला करते थे। यह ऐसा क्षेत्र था जहाँ लोगों का लगातार आना-जाना रहता था।</w:t>
      </w:r>
    </w:p>
    <w:p>
      <w:pPr/>
      <w:r>
        <w:rPr>
          <w:lang w:val="hi_IN" w:bidi="hi_IN"/>
        </w:rPr>
      </w:r>
      <w:r>
        <w:rPr>
          <w:lang w:val="hi_IN" w:bidi="hi_IN"/>
        </w:rPr>
        <w:t>यह क्षेत्र शायद उस स्थान के निकट रहा होगा जहाँ प्रधान याजकों का मुख्यालय था। फिर भी अधिकारियों ने उसे गिरफ्तार नहीं किया क्योंकि यीशु के मरने का सही समय अब तक नहीं आया था।</w:t>
      </w:r>
    </w:p>
    <w:p>
      <w:pPr/>
      <w:r>
        <w:rPr>
          <w:lang w:val="hi_IN" w:bidi="hi_IN"/>
        </w:rPr>
      </w:r>
      <w:r>
        <w:rPr>
          <w:lang w:val="hi_IN" w:bidi="hi_IN"/>
        </w:rPr>
        <w:t>यहाँ रुकें और समूह के रूप में इन प्रश्नों पर चर्चा करें:</w:t>
      </w:r>
      <w:r>
        <w:rPr>
          <w:lang w:val="hi_IN" w:bidi="hi_IN"/>
        </w:rPr>
      </w:r>
    </w:p>
    <w:p>
      <w:pPr>
        <w:pStyle w:val="Heading3"/>
      </w:pPr>
      <w:r>
        <w:rPr>
          <w:lang w:val="hi_IN" w:bidi="hi_IN"/>
        </w:rPr>
        <w:t>घटनाओं को समझाना</w:t>
      </w:r>
    </w:p>
    <w:p>
      <w:pPr/>
      <w:r>
        <w:rPr>
          <w:lang w:val="hi_IN" w:bidi="hi_IN"/>
        </w:rPr>
      </w:r>
      <w:r>
        <w:rPr>
          <w:lang w:val="hi_IN" w:bidi="hi_IN"/>
        </w:rPr>
        <w:t>यूहन्ना 8:12–20 का ऑडियो संस्करण सबसे आसानी से समझ में आने वाले अनुवाद में सुनें।</w:t>
      </w:r>
    </w:p>
    <w:p>
      <w:pPr/>
      <w:r>
        <w:rPr>
          <w:lang w:val="hi_IN" w:bidi="hi_IN"/>
        </w:rPr>
      </w:r>
      <w:r>
        <w:rPr>
          <w:lang w:val="hi_IN" w:bidi="hi_IN"/>
        </w:rPr>
        <w:t>इस चरण में, समूह इस भाग के दृश्यों, परिवेश और पात्रों को परिभाषित करेगा। फिर समूह इस भाग को कल्पांकित करने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यीशु मन्दिर के आँगन में शिक्षा दे रहा था, शायद झोपड़ियों के पर्व के दौरान। यीशु कहता है कि वह जगत की ज्योति है।</w:t>
      </w:r>
    </w:p>
    <w:p>
      <w:pPr/>
      <w:r>
        <w:rPr>
          <w:lang w:val="hi_IN" w:bidi="hi_IN"/>
        </w:rPr>
      </w:r>
      <w:r>
        <w:rPr>
          <w:b/>
          <w:lang w:val="hi_IN" w:bidi="hi_IN"/>
        </w:rPr>
        <w:t>दूसरे दृश्य में:</w:t>
      </w:r>
      <w:r>
        <w:rPr>
          <w:lang w:val="hi_IN" w:bidi="hi_IN"/>
        </w:rPr>
        <w:t xml:space="preserve"> फरीसियों ने उपहास उड़ाया और चुनौती दी कि यीशु ने अपने बारे में जो कहा वह सही नहीं हो सकता।</w:t>
      </w:r>
    </w:p>
    <w:p>
      <w:pPr/>
      <w:r>
        <w:rPr>
          <w:lang w:val="hi_IN" w:bidi="hi_IN"/>
        </w:rPr>
      </w:r>
      <w:r>
        <w:rPr>
          <w:b/>
          <w:lang w:val="hi_IN" w:bidi="hi_IN"/>
        </w:rPr>
        <w:t>तीसरे दृश्य में:</w:t>
      </w:r>
      <w:r>
        <w:rPr>
          <w:lang w:val="hi_IN" w:bidi="hi_IN"/>
        </w:rPr>
        <w:t xml:space="preserve"> फरीसी यीशु से कहते हैं कि वह उन्हें पिता परमेश्वर दिखाए। यीशु कहता है कि वे पिता को नहीं जानते क्योंकि वे यीशु को नहीं जानते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फरीसी लोग</w:t>
      </w:r>
    </w:p>
    <w:p>
      <w:pPr>
        <w:pStyle w:val="ListBullet"/>
        <w:spacing w:line="240" w:lineRule="auto"/>
        <w:ind w:left="720"/>
      </w:pPr>
      <w:r>
        <w:rPr>
          <w:lang w:val="hi_IN" w:bidi="hi_IN"/>
        </w:rPr>
      </w:r>
      <w:r>
        <w:rPr>
          <w:lang w:val="hi_IN" w:bidi="hi_IN"/>
        </w:rPr>
        <w:t>मन्दिर में भीड़</w:t>
      </w:r>
    </w:p>
    <w:p>
      <w:pPr>
        <w:pStyle w:val="ListBullet"/>
        <w:spacing w:line="240" w:lineRule="auto"/>
        <w:ind w:left="720"/>
      </w:pPr>
      <w:r>
        <w:rPr>
          <w:lang w:val="hi_IN" w:bidi="hi_IN"/>
        </w:rPr>
      </w:r>
      <w:r>
        <w:rPr>
          <w:lang w:val="hi_IN" w:bidi="hi_IN"/>
        </w:rPr>
        <w:t>चेले शायद यीशु के साथ मन्दिर के आँगनों में हैं</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 तब शुरू होता है जब यीशु मन्दिर के आँगन में लौटा और शिक्षा दे रहा था, शायद झोपड़ियों के पर्व के दौरान। शायद आसपास कई लोग थे। हम कहानी में बाद में जानते हैं कि यीशु उस स्थान के पास था जहाँ लोग अपने पैसे की भेंट देते थे। शायद कई लोग आसपास थे, और यीशु ने उनसे बात की थी। यीशु ने कहा, "मैं जगत के लोगों के लिए ज्योति हूँ।" यह भी याद रखें कि जब यीशु ने यह बात कही थी, तब यरूशलेम का पूरा नगर विशाल दीपों की रोशनी से जगमगा रहा था। यीशु ज्योति और अन्धकार के बीच तुलना का प्रयोग कर रहा है। यीशु ज्योति के समान हैं क्योंकि वह परमेश्वर के साथ अनन्त जीवन प्रदान करता है। यीशु के बिना, कोई ज्योति नहीं है। लोगों को अन्धेरे में चलना पड़ता है। ज्यादातर लोग अन्धेरे में नहीं चलना चाहते हैं, क्योंकि तब उन्हें नहीं पता कि वे कहाँ जा रहे हैं। यीशु इस तुलना का प्रयोग यह दिखाने के लिए करता है कि यीशु का अनुसरण करना कितना महत्वपूर्ण है। जो लोग उस पर भरोसा करते हैं और उसकी आज्ञा का पालन करते हैं, उन्हें अपना जीवन अंधकार में या परमेश्वर के बिना नहीं जीना पड़ेगा। उन्हें वह ज्योति प्राप्त होगी जो सच्चा जीवन, या अनन्त जीवन प्रदान करता है। यीशु ने अपने बारे में एक चौंकाने वाला बयान दिया।</w:t>
      </w:r>
    </w:p>
    <w:p>
      <w:pPr/>
      <w:r>
        <w:rPr>
          <w:lang w:val="hi_IN" w:bidi="hi_IN"/>
        </w:rPr>
      </w:r>
      <w:r>
        <w:rPr>
          <w:lang w:val="hi_IN" w:bidi="hi_IN"/>
        </w:rPr>
        <w:t>दूसरे दृश्य में, फरीसियों ने यीशु की बात के लिए उसका मजाक उड़ाया, क्योंकि उसने कहा कि यीशु की गवाही व्यवस्था के अनुसार भरोसेमंद नहीं है। यीशु ने फरीसियों की तर्क को स्वीकार नहीं किया, लेकिन उन्होंने उसके बारे में जो कहा उसे सुधारा। यीशु ने उत्तर दिया, "भले ही मैं अपने गवाह के रूप में कार्य करता हूँ, लेकिन मैं अपने बारे में जो कहता हूँ उसे विश्वसनीय माना जाना चाहिए। क्योंकि मुझे निश्चय है कि मैं कहाँ से आया हूँ और कहाँ लौट जाता हूँ। लेकिन तुम नहीं जानता कि मैं कहाँ से आया हूँ और कहाँ लौटूँगा।" यीशु कह रहा है, "मैं अपने बारे में बात कर रहा हूँ, लेकिन तुम्हें इसे विश्वसनीय मानना चाहिए, क्योंकि मुझे पता है कि मैं कहाँ से आया हूँ और कहाँ लौटता हूँ।" यीशु जानता है कि वह स्वयं परमेश्वर से आया था। फिर यीशु ने फिर से फरीसियों के साथ तुलना की। यीशु ने "तुम" पर जोर दिया जब उसने कहा, "</w:t>
      </w:r>
      <w:r>
        <w:rPr>
          <w:b/>
          <w:lang w:val="hi_IN" w:bidi="hi_IN"/>
        </w:rPr>
        <w:t>तुम</w:t>
      </w:r>
      <w:r>
        <w:rPr>
          <w:lang w:val="hi_IN" w:bidi="hi_IN"/>
        </w:rPr>
        <w:t xml:space="preserve"> सांसारिक बुद्धि का प्रयोग करके न्याय करते हो और मैं किसी का न्याय नहीं कर रहा हूँ। यीशु वास्तव में कह रहा है कि वह किसी पर दोष नहीं लगाता है। यीशु आगे चलकर अपने और फरीसियों के बीच और भी तुलनाएँ करता है। यीशु ने कहा कि </w:t>
      </w:r>
      <w:r>
        <w:rPr>
          <w:b/>
          <w:lang w:val="hi_IN" w:bidi="hi_IN"/>
        </w:rPr>
        <w:t>यदि</w:t>
      </w:r>
      <w:r>
        <w:rPr>
          <w:lang w:val="hi_IN" w:bidi="hi_IN"/>
        </w:rPr>
        <w:t xml:space="preserve"> वह किसी का न्याय करता है, तो उसके निर्णय सही होंगे। लेकिन यीशु समय के अन्त तक किसी का न्याय नहीं कर रहा है। यीशु किसी ऐसी बात के बारे में बात कर रहा है जो अभी नहीं हो रही है।</w:t>
      </w:r>
    </w:p>
    <w:p>
      <w:pPr/>
      <w:r>
        <w:rPr>
          <w:lang w:val="hi_IN" w:bidi="hi_IN"/>
        </w:rPr>
      </w:r>
      <w:r>
        <w:rPr>
          <w:lang w:val="hi_IN" w:bidi="hi_IN"/>
        </w:rPr>
        <w:t>यीशु फरीसियों को याद दिलाता है कि परमेश्वर उसके साथ है, इसलिए उसे सच्चाई बताने का अधिकार है। यीशु उन्हें याद दिलाता है कि "उनकी व्यवस्था" सत्य बताने के लिए दो गवाहों की माँग करती है, और यीशु व्यवस्था का पालन कर रहै है क्योंकि उसके पास परमेश्वर है जो उससे सहमत है।</w:t>
      </w:r>
    </w:p>
    <w:p>
      <w:pPr/>
      <w:r>
        <w:rPr>
          <w:lang w:val="hi_IN" w:bidi="hi_IN"/>
        </w:rPr>
      </w:r>
      <w:r>
        <w:rPr>
          <w:lang w:val="hi_IN" w:bidi="hi_IN"/>
        </w:rPr>
        <w:t>फिर फरीसियों ने यीशु को चुनौती देते हुए कहा, "हमें तेरा पिता दिखा दे" या "तेरा पिता कहाँ है?" फरीसी इस प्रश्न का उत्तर मिलने की आशा नहीं करते है। वे यीशु को चुनौती दे रहे हैं और उसे सम्मान नहीं दिखा रहे हैं। यीशु ने उन्हें उत्तर दिया, “तुम न तो मुझे और न ही मेरे पिता को सही मायने में जानते हो, क्योंकि मुझे सही मायने में जानने का अर्थ है मेरे पिता को जानना।” जब यीशु उसे जानने के बारे में बात करता है, तो उसका अर्थ गहरे ज्ञान से है। यीशु कह रहा है कि वे सच में नहीं जानते कि यीशु कौन है, और वे सच में नहीं जानते कि पिता कौन है।</w:t>
      </w:r>
    </w:p>
    <w:p>
      <w:pPr/>
      <w:r>
        <w:rPr>
          <w:lang w:val="hi_IN" w:bidi="hi_IN"/>
        </w:rPr>
      </w:r>
      <w:r>
        <w:rPr>
          <w:lang w:val="hi_IN" w:bidi="hi_IN"/>
        </w:rPr>
        <w:t>यहाँ रुकें और समूह के रूप में चर्चा करें: किसी व्यक्ति या वस्तु के बारे में जानने और किसी व्यक्ति या वस्तु को बहुत गहराई से जानने के बीच के अंतर के बारे में आप कैसे बात करते हैं? इस ऑडियो को यहाँ रोकें।</w:t>
      </w:r>
    </w:p>
    <w:p>
      <w:pPr/>
      <w:r>
        <w:rPr>
          <w:lang w:val="hi_IN" w:bidi="hi_IN"/>
        </w:rPr>
      </w:r>
      <w:r>
        <w:rPr>
          <w:lang w:val="hi_IN" w:bidi="hi_IN"/>
        </w:rPr>
        <w:t>यीशु मन्दिर के मुख्य आँगनों में उस स्थान के पास था जहाँ लोग अपनी भेंट या धन की भेंट रखा करते थे। जब यीशु फरीसियों के साथ यह बातचीत कर रहा था तो शायद आसपास बहुत से लोग थे। यह शायद मन्दिर में यहूदी धार्मिक अगुवों के मुख्यालय के पास था, लेकिन यहूदी अधिकारियों ने उसे गिरफ्तार नहीं किया क्योंकि अभी वह समय नहीं आया था जिसकी योजना परमेश्वर ने बनाई थी।</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प्रयोग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यूहन्ना 8:12–20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तीन दृश्य हैं।</w:t>
      </w:r>
    </w:p>
    <w:p>
      <w:pPr/>
      <w:r>
        <w:rPr>
          <w:lang w:val="hi_IN" w:bidi="hi_IN"/>
        </w:rPr>
      </w:r>
      <w:r>
        <w:rPr>
          <w:lang w:val="hi_IN" w:bidi="hi_IN"/>
        </w:rPr>
        <w:t xml:space="preserve">इस भाग में पाए जाने वाले पात्र हैं: </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फरीसी लोग</w:t>
      </w:r>
    </w:p>
    <w:p>
      <w:pPr>
        <w:pStyle w:val="ListBullet"/>
        <w:spacing w:line="240" w:lineRule="auto"/>
        <w:ind w:left="720"/>
      </w:pPr>
      <w:r>
        <w:rPr>
          <w:lang w:val="hi_IN" w:bidi="hi_IN"/>
        </w:rPr>
      </w:r>
      <w:r>
        <w:rPr>
          <w:lang w:val="hi_IN" w:bidi="hi_IN"/>
        </w:rPr>
        <w:t>मन्दिर में भीड़</w:t>
      </w:r>
    </w:p>
    <w:p>
      <w:pPr>
        <w:pStyle w:val="ListBullet"/>
        <w:spacing w:line="240" w:lineRule="auto"/>
        <w:ind w:left="720"/>
      </w:pPr>
      <w:r>
        <w:rPr>
          <w:lang w:val="hi_IN" w:bidi="hi_IN"/>
        </w:rPr>
      </w:r>
      <w:r>
        <w:rPr>
          <w:lang w:val="hi_IN" w:bidi="hi_IN"/>
        </w:rPr>
        <w:t>चेले शायद यीशु के साथ मन्दिर के आँगनों में हैं</w:t>
      </w:r>
    </w:p>
    <w:p>
      <w:pPr/>
      <w:r>
        <w:rPr>
          <w:lang w:val="hi_IN" w:bidi="hi_IN"/>
        </w:rPr>
      </w:r>
      <w:r>
        <w:rPr>
          <w:lang w:val="hi_IN" w:bidi="hi_IN"/>
        </w:rPr>
        <w:t>इस कहानी के संवाद, घटनाओं के क्रम, रूपरेखा और उसकी गति पर ध्यान दें। सुनिश्चित करें कि अभिनय करते समय, कहानी का कोई महत्वपूर्ण या कठिन भाग छूट न जाए। कहानी के हर भाग को याद रखने में एक-दूसरे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पड़ावों पर, नाटक को रोककर उस पात्र की भूमिका निभाने वाले व्यक्ति से पूछें "आप क्या महसूस कर रहे हैं या क्या सोच रहे हैं?" पात्र की भूमिका निभाने वाले व्यक्ति को यह उत्तर देना चाहिए कि अगर वह उस पात्र की जगह होता तो वह क्या महसूस करता या क्या सोचता। नाटक को फिर से शुरू करें।</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पहले दृश्य में, यीशु मन्दिर के आँगन में लौट आया और शायद झोपड़ियों के पर्व के दौरान उपदेश दे रहा था। फिर यीशु ने उन लोगों से बात की जो पर्व के लिए इकट्ठा हुए थे, "मैं जगत के लोगों के लिए ज्योति हूँ। जो लोग मुझ पर भरोसा करते हैं और आज्ञा मानते हैं, उन्हें अपना जीवन अन्धकार में या परमेश्वर के बिना नहीं जीना पड़ेगा। उन्हें वह ज्योति प्राप्त होगी जो सच्चा जीवन, या अनन्त जीवन प्रदान करती है।</w:t>
      </w:r>
    </w:p>
    <w:p>
      <w:pPr/>
      <w:r>
        <w:rPr>
          <w:lang w:val="hi_IN" w:bidi="hi_IN"/>
        </w:rPr>
      </w:r>
      <w:r>
        <w:rPr>
          <w:lang w:val="hi_IN" w:bidi="hi_IN"/>
        </w:rPr>
        <w:t>फिर कुछ फरीसियों ने यीशु को चुनौती दी और कहा, "तुझे अपने गवाह के रूप में कार्य नहीं करना चाहिए। तू अपने बारे में जो कहता हैं वह सच या प्रमाण के रूप में स्वीकार्य नहीं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यीशु की भूमिका निभा रहे व्यक्ति से पूछें, "आप कैसा महसूस कर रहे हैं या क्या सोच रहे हैं?" आप ऐसी बातें सुन सकते हैं, "यह मेरे लिए लोगों को अपना मिशन दिखाने और उसे पूरा करने का एक अच्छा अवसर था। लेकिन फरीसी मुझे चुनौती क्यों देने लगे? मैंने सोचा कि वे मेरे मिशन का समर्थन करेंगे।"</w:t>
      </w:r>
    </w:p>
    <w:p>
      <w:pPr>
        <w:pStyle w:val="ListBullet"/>
        <w:spacing w:line="240" w:lineRule="auto"/>
        <w:ind w:left="720"/>
      </w:pPr>
      <w:r>
        <w:rPr>
          <w:lang w:val="hi_IN" w:bidi="hi_IN"/>
        </w:rPr>
      </w:r>
      <w:r>
        <w:rPr>
          <w:lang w:val="hi_IN" w:bidi="hi_IN"/>
        </w:rPr>
        <w:t>धार्मिक अगुवों की भूमिका निभा रहे लोगों से पूछें, "आप कैसा महसूस कर रहे हैं या क्या सोच रहे हैं?" आपको ऐसी बातें सुनने को मिल सकती हैं, जैसे कि हम यीशु के कथनों में विश्वास नहीं करते और हम इन्हें उसके मिशन के प्रमाण के रूप में स्वीकार नहीं कर सकते।</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दूसरे दृश्य में, फरीसियों ने यीशु का उपहास करते हुए कहा कि व्यवस्था की सभा में कोई भी यीशु की गवाही पर भरोसा नहीं कर सकता। यीशु ने पहले इस तरह की चुनौती का सामना किया था, और उसने अपने अलावा दो या तीन अन्य गवाहों की सूची बनाकर उत्तर दिया था। लेकिन इस स्थिति में, यीशु ने उनकी दलील को स्वीकार नहीं किया बल्कि उनके द्वारा उसके बारे में कही गई बातों को सुधारा। यीशु ने फरीसियों को उत्तर दिया, "भले ही मैं अपने गवाह के रूप में कार्य करता हूँ, लेकिन मैं अपने बारे में जो कहता हूँ उसे सच या विश्वसनीय माना जाना चाहिए। क्योंकि मुझे यकीन है कि मैं कहाँ से आया हूँ और कहाँ लौट जाऊँगा। हालाँकि, तुम नहीं जानते कि मैं कहाँ से आया हूँ और कहाँ लौट जाऊँगा। तुम मानवीय या सांसारिक बुद्धि से न्याय करते हो, और मैं किसी का न्याय नहीं कर रहा हूँ या दोषी नहीं ठहराता हूँ। लेकिन यदि मैं किसी का न्याय करता हूँ, तो मेरे निर्णय सच या सही होते हैं, क्योंकि जब मैं न्याय करता हूँ, तो मैं अकेला नहीं हूँ, जब परमेश्वर पिता मेरी सहायता या समर्थन करता है, तो मैं न्याय करता हूँ। उसने मुझे यहाँ भेजा है। तुम्हारी अपनी व्यवस्था कहती है कि जब दो लोग गवाही देते हैं, तो इसे सच या विश्वसनीय माना जाना चाहिए। मैं अपने बारे में गवाही देता हूँ, और मेरा पिता जिसने मुझे भेजा, वह भी गवाही देता है।"</w:t>
      </w:r>
    </w:p>
    <w:p>
      <w:pPr/>
      <w:r>
        <w:rPr>
          <w:lang w:val="hi_IN" w:bidi="hi_IN"/>
        </w:rPr>
      </w:r>
      <w:r>
        <w:rPr>
          <w:lang w:val="hi_IN" w:bidi="hi_IN"/>
        </w:rPr>
        <w:t>फिर फरीसी यीशु को चुनौती देते हैं और कहते हैं, “हमें तेरा पिता दिखा दे।”</w:t>
      </w:r>
    </w:p>
    <w:p>
      <w:pPr/>
      <w:r>
        <w:rPr>
          <w:lang w:val="hi_IN" w:bidi="hi_IN"/>
        </w:rPr>
      </w:r>
      <w:r>
        <w:rPr>
          <w:lang w:val="hi_IN" w:bidi="hi_IN"/>
        </w:rPr>
        <w:t>यीशु ने उन्हें उत्तर दिया, “तुम न तो मुझे और न ही मेरे पिता को सही मायने में जानते हो, क्योंकि मुझे सही मायने में जानने का अर्थ है मेरे पिता को जानना।” यीशु ने यह बात तब कही जब वह मन्दिर के आँगनों में उपदेश दे रहा था। वह उस स्थान के पास था जहाँ लोग अपने भेंट रखा करते थे। अधिकारियों ने उसे गिरफ्तार नहीं किया, क्योंकि अभी तक सही समय नहीं आया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यीशु की भूमिका निभा रहे व्यक्ति से पूछें, "आप कैसा महसूस कर रहे हैं या क्या सोच रहे हैं?" आप ऐसी बातें सुन सकते हैं, "काश ये फरीसी यह समझते कि मैं मानवीय बुद्धि का प्रयोग करके न्याय नहीं करता हूँ, क्योंकि जब मैं न्याय करता हूँ तो मैं अकेला नहीं हूँ। जब मैं न्याय करता हूँ तो मेरा पिता परमेश्वर मेरा समर्थन करता है और मेरी सहायता करता है। मैं उनके लिए दुखी हूँ क्योंकि वे नहीं समझते कि परमेश्वर कौन है, और इसलिए वे नहीं समझते कि मैं कौन हूँ। मैं उन्हें जीवन दे सकता हूँ, लेकिन वे मेरी बात नहीं सुनते हैं।"</w:t>
      </w:r>
    </w:p>
    <w:p>
      <w:pPr>
        <w:pStyle w:val="ListBullet"/>
        <w:spacing w:line="240" w:lineRule="auto"/>
        <w:ind w:left="720"/>
      </w:pPr>
      <w:r>
        <w:rPr>
          <w:lang w:val="hi_IN" w:bidi="hi_IN"/>
        </w:rPr>
      </w:r>
      <w:r>
        <w:rPr>
          <w:lang w:val="hi_IN" w:bidi="hi_IN"/>
        </w:rPr>
        <w:t>धार्मिक अगुवों की भूमिका निभाने वाले लोगों से पूछें, "आप कैसा महसूस कर रहे हैं या क्या सोच रहे हैं?" आप ऐसी बातें सुन सकते हैं, "अच्छा।" हम तेरे बयान पर सिर्फ इसलिए भरोसा नहीं कर सकते क्योंकि तेरे पास दो गवाह हैं!"</w:t>
      </w:r>
      <w:r>
        <w:rPr>
          <w:lang w:val="hi_IN" w:bidi="hi_IN"/>
        </w:rPr>
      </w:r>
    </w:p>
    <w:p>
      <w:pPr>
        <w:pStyle w:val="Heading3"/>
      </w:pPr>
      <w:r>
        <w:rPr>
          <w:lang w:val="hi_IN" w:bidi="hi_IN"/>
        </w:rPr>
        <w:t>आवश्यक जानकारी</w:t>
      </w:r>
    </w:p>
    <w:p>
      <w:pPr/>
      <w:r>
        <w:rPr>
          <w:lang w:val="hi_IN" w:bidi="hi_IN"/>
        </w:rPr>
      </w:r>
      <w:r>
        <w:rPr>
          <w:lang w:val="hi_IN" w:bidi="hi_IN"/>
        </w:rPr>
        <w:t>यूहन्ना 8:12–20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फिर कुछ </w:t>
      </w:r>
      <w:r>
        <w:rPr>
          <w:b/>
          <w:lang w:val="hi_IN" w:bidi="hi_IN"/>
        </w:rPr>
        <w:t>फरीसियों</w:t>
      </w:r>
      <w:r>
        <w:rPr>
          <w:lang w:val="hi_IN" w:bidi="hi_IN"/>
        </w:rPr>
        <w:t xml:space="preserve"> ने यीशु को चुनौती दी और कहा, "तू अपनी गवाही आप देता है, तेरी गवाही ठीक नहीं।।" फरीसियों का अनुवाद उसी तरह करें जैसे आपने पिछले भागों में किया है, और याद रखें कि </w:t>
      </w:r>
      <w:r>
        <w:rPr>
          <w:b/>
          <w:lang w:val="hi_IN" w:bidi="hi_IN"/>
        </w:rPr>
        <w:t>फरीसी</w:t>
      </w:r>
      <w:r>
        <w:rPr>
          <w:lang w:val="hi_IN" w:bidi="hi_IN"/>
        </w:rPr>
        <w:t xml:space="preserve"> मुख्य शब्दावली में शामिल है। </w:t>
      </w:r>
    </w:p>
    <w:p>
      <w:pPr/>
      <w:r>
        <w:rPr>
          <w:lang w:val="hi_IN" w:bidi="hi_IN"/>
        </w:rPr>
      </w:r>
      <w:r>
        <w:rPr>
          <w:lang w:val="hi_IN" w:bidi="hi_IN"/>
        </w:rPr>
        <w:t xml:space="preserve">फरीसियों ने यीशु का उपहास किया और कहा कि न्यायालय में यीशु की </w:t>
      </w:r>
      <w:r>
        <w:rPr>
          <w:b/>
          <w:lang w:val="hi_IN" w:bidi="hi_IN"/>
        </w:rPr>
        <w:t>गवाही</w:t>
      </w:r>
      <w:r>
        <w:rPr>
          <w:lang w:val="hi_IN" w:bidi="hi_IN"/>
        </w:rPr>
        <w:t xml:space="preserve"> पर भरोसा नहीं किया जा सकता। गवाही या "गवाही देने" का अर्थ है किसी बात के बारे में अपने स्वयं के अनुभव से सत्य की घोषणा करना। गवाही के लिए उसी वाक्यांश का प्रयोग करें जिसका प्रयोग आपने पिछले भागों में किया था और याद रखें कि गवाही मुख्य शब्दावली में </w:t>
      </w:r>
      <w:r>
        <w:rPr>
          <w:b/>
          <w:lang w:val="hi_IN" w:bidi="hi_IN"/>
        </w:rPr>
        <w:t>शामिल</w:t>
      </w:r>
      <w:r>
        <w:rPr>
          <w:lang w:val="hi_IN" w:bidi="hi_IN"/>
        </w:rPr>
        <w:t xml:space="preserve"> है।</w:t>
      </w:r>
    </w:p>
    <w:p>
      <w:pPr/>
      <w:r>
        <w:rPr>
          <w:lang w:val="hi_IN" w:bidi="hi_IN"/>
        </w:rPr>
      </w:r>
      <w:r>
        <w:rPr>
          <w:lang w:val="hi_IN" w:bidi="hi_IN"/>
        </w:rPr>
        <w:t xml:space="preserve">यीशु ने यह बात तब कही जब वह मन्दिर के आँगन में शिक्षा दे रहा था। वह उस स्थान के पास था जहाँ लोग अपन </w:t>
      </w:r>
      <w:r>
        <w:rPr>
          <w:b/>
          <w:lang w:val="hi_IN" w:bidi="hi_IN"/>
        </w:rPr>
        <w:t>भेंट</w:t>
      </w:r>
      <w:r>
        <w:rPr>
          <w:lang w:val="hi_IN" w:bidi="hi_IN"/>
        </w:rPr>
        <w:t xml:space="preserve"> या </w:t>
      </w:r>
      <w:r>
        <w:rPr>
          <w:b/>
          <w:lang w:val="hi_IN" w:bidi="hi_IN"/>
        </w:rPr>
        <w:t xml:space="preserve">धन की भेंट </w:t>
      </w:r>
      <w:r>
        <w:rPr>
          <w:lang w:val="hi_IN" w:bidi="hi_IN"/>
        </w:rPr>
        <w:t>रखा करते थे। भेंट कई कारणों से दी जा सकती है, जिसमें धन्यवाद देना भी शामिल है।</w:t>
      </w:r>
    </w:p>
    <w:p>
      <w:pPr/>
      <w:r>
        <w:rPr>
          <w:lang w:val="hi_IN" w:bidi="hi_IN"/>
        </w:rPr>
      </w:r>
      <w:r>
        <w:rPr>
          <w:lang w:val="hi_IN" w:bidi="hi_IN"/>
        </w:rPr>
        <w:t xml:space="preserve">यीशु </w:t>
      </w:r>
      <w:r>
        <w:rPr>
          <w:b/>
          <w:lang w:val="hi_IN" w:bidi="hi_IN"/>
        </w:rPr>
        <w:t>मन्दिर</w:t>
      </w:r>
      <w:r>
        <w:rPr>
          <w:lang w:val="hi_IN" w:bidi="hi_IN"/>
        </w:rPr>
        <w:t xml:space="preserve"> के आँगन में लौट आया और शायद </w:t>
      </w:r>
      <w:r>
        <w:rPr>
          <w:b/>
          <w:lang w:val="hi_IN" w:bidi="hi_IN"/>
        </w:rPr>
        <w:t>झोपड़ियों के पर्व</w:t>
      </w:r>
      <w:r>
        <w:rPr>
          <w:lang w:val="hi_IN" w:bidi="hi_IN"/>
        </w:rPr>
        <w:t xml:space="preserve"> के दौरान उपदेश दे रहा था। मन्दिर का आँगन मन्दिर का बाहरी क्षेत्र था जहाँ साधारण लोग प्रवेश कर सकते थे। यीशु आमतौर पर इस क्षेत्र में उपदेश देता था, और उसके चारों ओर भीड़ इकट्ठा हो जाती थी। मन्दिर का अनुवाद उसी तरह करें जैसे आपने पिछले भागों में किया है, और याद रखें कि </w:t>
      </w:r>
      <w:r>
        <w:rPr>
          <w:lang w:val="hi_IN" w:bidi="hi_IN"/>
        </w:rPr>
        <w:t>मन्दिर</w:t>
      </w:r>
      <w:r>
        <w:rPr>
          <w:lang w:val="hi_IN" w:bidi="hi_IN"/>
        </w:rPr>
        <w:t xml:space="preserve"> मुख्य शब्दावली में शामिल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हो।</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यूहन्ना 8:21–30</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यूहन्ना 8:21–30 को सुनें और अपने मन में रख लें।</w:t>
      </w:r>
    </w:p>
    <w:p>
      <w:pPr/>
      <w:r>
        <w:rPr>
          <w:lang w:val="hi_IN" w:bidi="hi_IN"/>
        </w:rPr>
      </w:r>
      <w:r>
        <w:rPr>
          <w:lang w:val="hi_IN" w:bidi="hi_IN"/>
        </w:rPr>
        <w:t>यदि सम्भव हो, तो यूहन्ना 8:21–30 का ऑडियो संस्करण तीन बार, तीन अलग-अलग अनुवादों में सुनें। उसके बाद एक समूह के रूप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w:t>
      </w:r>
    </w:p>
    <w:p>
      <w:pPr>
        <w:pStyle w:val="ListBullet"/>
        <w:spacing w:line="240" w:lineRule="auto"/>
        <w:ind w:left="720"/>
      </w:pPr>
      <w:r>
        <w:rPr>
          <w:lang w:val="hi_IN" w:bidi="hi_IN"/>
        </w:rPr>
      </w:r>
      <w:r>
        <w:rPr>
          <w:lang w:val="hi_IN" w:bidi="hi_IN"/>
        </w:rPr>
        <w:t>आपको इस भाग में क्या अच्छा नहीं लगा या क्या समझ नहीं आया?</w:t>
      </w:r>
    </w:p>
    <w:p>
      <w:pPr>
        <w:pStyle w:val="ListBullet"/>
        <w:spacing w:line="240" w:lineRule="auto"/>
        <w:ind w:left="720"/>
      </w:pPr>
      <w:r>
        <w:rPr>
          <w:lang w:val="hi_IN" w:bidi="hi_IN"/>
        </w:rPr>
      </w:r>
      <w:r>
        <w:rPr>
          <w:lang w:val="hi_IN" w:bidi="hi_IN"/>
        </w:rPr>
        <w:t>यह भाग हमें परमेश्वर या यीशु के बारे में क्या बताता है?</w:t>
      </w:r>
    </w:p>
    <w:p>
      <w:pPr>
        <w:pStyle w:val="ListBullet"/>
        <w:spacing w:line="240" w:lineRule="auto"/>
        <w:ind w:left="720"/>
      </w:pPr>
      <w:r>
        <w:rPr>
          <w:lang w:val="hi_IN" w:bidi="hi_IN"/>
        </w:rPr>
      </w:r>
      <w:r>
        <w:rPr>
          <w:lang w:val="hi_IN" w:bidi="hi_IN"/>
        </w:rPr>
        <w:t>यह भाग हमें लोगों के बारे में क्या बताता है?</w:t>
      </w:r>
    </w:p>
    <w:p>
      <w:pPr>
        <w:pStyle w:val="ListBullet"/>
        <w:spacing w:line="240" w:lineRule="auto"/>
        <w:ind w:left="720"/>
      </w:pPr>
      <w:r>
        <w:rPr>
          <w:lang w:val="hi_IN" w:bidi="hi_IN"/>
        </w:rPr>
      </w:r>
      <w:r>
        <w:rPr>
          <w:lang w:val="hi_IN" w:bidi="hi_IN"/>
        </w:rPr>
        <w:t>यह भाग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यूहन्ना 8:21–30 का ऑडियो संस्करण सबसे आसानी से समझ में आने वाले अनुवाद में सुनें।</w:t>
      </w:r>
    </w:p>
    <w:p>
      <w:pPr/>
      <w:r>
        <w:rPr>
          <w:lang w:val="hi_IN" w:bidi="hi_IN"/>
        </w:rPr>
      </w:r>
      <w:r>
        <w:rPr>
          <w:lang w:val="hi_IN" w:bidi="hi_IN"/>
        </w:rPr>
        <w:t>पिछले भाग में, यूहन्ना हमें बताता है कि यीशु मन्दिर में लौट आया और लोगों से कहा कि वह जगत की ज्योति है। हालाँकि, हमें इस बारे में ज़्यादा जानकारी नहीं है कि पिछले भाग के बाद यह घटना कितनी देर में हुई।</w:t>
      </w:r>
    </w:p>
    <w:p>
      <w:pPr/>
      <w:r>
        <w:rPr>
          <w:lang w:val="hi_IN" w:bidi="hi_IN"/>
        </w:rPr>
      </w:r>
      <w:r>
        <w:rPr>
          <w:lang w:val="hi_IN" w:bidi="hi_IN"/>
        </w:rPr>
        <w:t>अब, इस भाग में, यीशु ने फिर से फरीसियों या यहूदी अगुवों से कहा, "मैं चला जाऊँगा, और तुम मुझे ढूँढोगे। पर तुम अपने पाप में मरोगे, और मैं वहाँ जाऊँगा जहाँ तुम मेरे पास नहीं आ सकते।" यीशु यहूदियों से कह रहा है कि उनका मुख्य पाप यह है कि उन्होंने उसे ठुकरा दिया है। इसलिए, वे मरेंगे और वहाँ नहीं जा सकेंगे जहाँ यीशु जा रहा है, क्योंकि यीशु अपने पिता परमेश्वर के पास जा रहा है। फिर यहूदी अगुवों ने आपस में पूछा, "क्या वह अपने आप को मार डालेगा? जब वह कहता है कि हम वहाँ नहीं जा सकते जहाँ वह जाएगा, तो उसका क्या मतलब है?</w:t>
      </w:r>
    </w:p>
    <w:p>
      <w:pPr/>
      <w:r>
        <w:rPr>
          <w:lang w:val="hi_IN" w:bidi="hi_IN"/>
        </w:rPr>
      </w:r>
      <w:r>
        <w:rPr>
          <w:lang w:val="hi_IN" w:bidi="hi_IN"/>
        </w:rPr>
        <w:t>यहाँ, यीशु अब उस विषय पर लौट आया जिसके बारे में उसने पहले यहूदी अगुवों से अपनी मृत्यु के बारे में बात की थी। जब यीशु ने अपनी मृत्यु के बारे में बात की तो यहूदी आश्चर्यचकित हुए। इस बार, उन्होंने सोचा कि यीशु आत्महत्या कर सकता है, लेकिन उन्हें वास्तव में विश्वास नहीं था कि यीशु अपने आप को मार डालेगा। यहूदी अगुवों का मानना था कि जो लोग आत्महत्या करते हैं वे नरक में जाते हैं। इसलिए यदि यीशु आत्महत्या करता है, तो वे नरक में नहीं जाएँगे जहाँ वह जा रहा था, क्योंकि उन्हें पूरा यकीन था कि वे स्वर्ग जा रहे थे।</w:t>
      </w:r>
    </w:p>
    <w:p>
      <w:pPr/>
      <w:r>
        <w:rPr>
          <w:lang w:val="hi_IN" w:bidi="hi_IN"/>
        </w:rPr>
      </w:r>
      <w:r>
        <w:rPr>
          <w:lang w:val="hi_IN" w:bidi="hi_IN"/>
        </w:rPr>
        <w:t>यहाँ रुकें और समूह के रूप में इन प्रश्नों पर चर्चा करें: किसी ऐसे व्यक्ति के बारे में एक कहानी बताएँ जिसे उसके किए हुए गलत काम के लिए सजा मिली हो। लोगों से कौन कहता है कि उन्हें दण्ड दिया जाएगा? वे उस दण्ड के बारे में कैसे बात करते हैं जिसका सामना लोग करेंगे? इस ऑडियो को यहाँ रोकें।</w:t>
      </w:r>
    </w:p>
    <w:p>
      <w:pPr/>
      <w:r>
        <w:rPr>
          <w:lang w:val="hi_IN" w:bidi="hi_IN"/>
        </w:rPr>
      </w:r>
      <w:r>
        <w:rPr>
          <w:lang w:val="hi_IN" w:bidi="hi_IN"/>
        </w:rPr>
        <w:t>यीशु ने यहूदी अगुवों से कहा, "तुम इस पृथ्वी के हो। मैं स्वर्ग से हूँ। तुम्हारा घर पृथ्वी पर यह जगत है। तुम इस दुष्ट या पापी संसार से हो। यह मेरा घर नहीं है। मैंने तुमसे कहा था कि यदि तुम यह विश्वास नहीं करोगे कि मैं परमेश्वर द्वारा भेजा गया व्यक्ति हूँ, तो तुम अपने पापों में ही मर जाओगे। यहाँ एक बार फिर, यीशु को यहूदी अगुवों को अपने और यहूदियों के बीच का अंतर बताना पड़ा। वे दो अलग-अलग स्थानों से आए थे। यीशु का अर्थ है कि भीड़ के सभी लोग पृथ्वी पर पैदा हुए थे और रहते थे। यीशु का मतलब यह है कि यहूदी अगुवे पूरी तरह इसी संसार में जीते हैं, और स्वर्ग पहुँचने की उनकी कोई आशा नहीं है—सिवाय यीशु के माध्यम से, क्योंकि यीशु स्वर्ग से आया है। हालाँकि, यहूदी अगुवों का इस तथ्य को स्वीकार करने से मना करने का अर्थ है कि यीशु उनकी सहायता नहीं कर सकता। यहूदी अगुवे पापों में जी रहे हैं और वे अपने पापों में मरेंगे।</w:t>
      </w:r>
    </w:p>
    <w:p>
      <w:pPr/>
      <w:r>
        <w:rPr>
          <w:lang w:val="hi_IN" w:bidi="hi_IN"/>
        </w:rPr>
      </w:r>
      <w:r>
        <w:rPr>
          <w:lang w:val="hi_IN" w:bidi="hi_IN"/>
        </w:rPr>
        <w:t>यहाँ रुकें और समूह के रूप में इन प्रश्नों पर चर्चा करें: किसी ऐसे समय के बारे में एक कहानी बताएँ जब लोगों ने एक संदेशवाहक को ठुकरा दिया था। संदेशवाहक किस प्रकार के काम करते हैं ताकि लोग उस व्यक्ति का सन्देश स्वीकार कर सकें जिसने उन्हें भेजा? इस ऑडियो को यहाँ रोकें।</w:t>
      </w:r>
    </w:p>
    <w:p>
      <w:pPr/>
      <w:r>
        <w:rPr>
          <w:lang w:val="hi_IN" w:bidi="hi_IN"/>
        </w:rPr>
      </w:r>
      <w:r>
        <w:rPr>
          <w:lang w:val="hi_IN" w:bidi="hi_IN"/>
        </w:rPr>
        <w:t>इसलिए, धार्मिक अगुवों ने यीशु से कहा, "हमें बता कि तू वास्तव में कौन है।" यीशु ने उनसे कहा, "जब से मैंने सिखाना शुरू किया तब से मैं तुम्हें बता रहा हूँ कि मैं कौन हूँ। मेरे पास तुम्हारे न्याय में कहने के लिए बहुत कुछ है, लेकिन मैं नहीं कहूँगा। जिसने मुझे इस पृथ्वी पर भेजा वह विश्वासयोग्य है, और मैं लोगों को केवल वही बताता हूँ जो उसने मुझे बताया है।" ऐसा प्रतीत होता है कि यीशु ने उन सभी बातों को न कहने का विकल्प चुना जिनके आधार पर वह लोगों का न्याय कर सकता था, बल्कि केवल वही बातें कही जो परमेश्वर ने उसे कहने के लिए कहा था। धार्मिक अगुवों को यह एहसास नहीं हुआ कि जब यीशु अपने भेजने वाले के बारे में बात कर रहा था, तो वह उन्हें अपने स्वर्गीय पिता के बारे में बता रहा था। इसलिए यीशु ने उनसे कहा, "जब तुम मनुष्य के पुत्र को ऊँचे पर चढ़ाओगे, तब तुम समझ जाओगे कि मैं कौन हूँ।" मनुष्य का पुत्र यीशु की अपने लिए पसंदीदा उपाधि है। आपको पिछले भागों से याद होगा कि मनुष्य का पुत्र उस व्यक्ति को दर्शाता है जिसे परमेश्वर संसार का न्याय करने के लिए भेजेगा। यह यीशु है। लोग मनुष्य के पुत्र को कैसे ऊँचा उठाते हैं? संभावना है, कि यीशु उस समय के बारे में बात कर रहा है जब लोग उसे क्रूस पर चढ़ाएँगे, लेकिन अभी यीशु के सुनने वाले यह नहीं जान पाएँगे कि वह किस बारे में बात कर रहा है। फिर यीशु कहता है, "जिसने मुझे भेजा—अर्थात् परमेश्वर— अब और हमेशा मेरे साथ है। उसने मुझे नहीं छोड़ा है, क्योंकि मैं हमेशा वही काम करता हूँ जो वह चाहता है कि मैं करूँ।" भीड़ में से कुछ लोगों ने यीशु की इन बातों को सुन लिया और उस पर विश्वास किया।</w:t>
      </w:r>
    </w:p>
    <w:p>
      <w:pPr/>
      <w:r>
        <w:rPr>
          <w:lang w:val="hi_IN" w:bidi="hi_IN"/>
        </w:rPr>
      </w:r>
      <w:r>
        <w:rPr>
          <w:lang w:val="hi_IN" w:bidi="hi_IN"/>
        </w:rPr>
        <w:t>इस भाग में यहूदी अगुवों ने समझ लिया कि यीशु कह रहा था कि वह उनसे बिल्कुल अलग है, इसलिए उन्होंने उससे सीधे उसकी पहचान और उसके अधिकार के स्रोत के बारे में पूछा। इसलिए, यीशु ने भीड़ को याद दिलाया कि वह उन्हें सिखाते समय पहले क्या कह रहा था। लोगों ने उसे यह दावा करते हुए सुना था कि वह जीवन की रोटी, जगत की ज्योति है, और वह ऊपर से या स्वर्ग से भेजा गया है। फिर यीशु ने लोगों को अपने बारे में चार बातें याद दिलाई। वह उनका न्यायी था। उसे उसके पिता ने भेजा था जो भरोसेमंद है। उसने वही बातें कही जो उसने पिता से सुनी हैं। वह परमेश्वर का सहकर्मी था। कुछ लोगों ने, जिन्होंने यीशु को उपदेश देते हुए सुना, जीवन का मार्ग चुना और यीशु में अपना विश्वास रखा।</w:t>
      </w:r>
    </w:p>
    <w:p>
      <w:pPr/>
      <w:r>
        <w:rPr>
          <w:lang w:val="hi_IN" w:bidi="hi_IN"/>
        </w:rPr>
      </w:r>
      <w:r>
        <w:rPr>
          <w:lang w:val="hi_IN" w:bidi="hi_IN"/>
        </w:rPr>
        <w:t>यहाँ रुकें और समूह में इन प्रश्नों पर चर्चा करें: इस भाग में हम देखते हैं कि यीशु और परमेश्वर का एक विशेष सम्बन्ध था, और यीशु ने केवल वही काम किया जो परमेश्वर ने उसे करने के लिए कहा था। आपकी संस्कृति में एक शिक्षक या अगुवे और उसके संदेशवाहक या सहकर्मी के बीच एक विशेष सम्बन्ध का वर्णन करें। वे एक-दूसरे की सहायता कैसे करते हैं? भेजने वाला या अगुवा अपने संदेशवाहक की देखभाल कैसे करता है? वे एक-दूसरे की बात कैसे सुनते हैं? इस ऑडियो को यहाँ रोकें।</w:t>
      </w:r>
      <w:r>
        <w:rPr>
          <w:lang w:val="hi_IN" w:bidi="hi_IN"/>
        </w:rPr>
      </w:r>
    </w:p>
    <w:p>
      <w:pPr>
        <w:pStyle w:val="Heading3"/>
      </w:pPr>
      <w:r>
        <w:rPr>
          <w:lang w:val="hi_IN" w:bidi="hi_IN"/>
        </w:rPr>
        <w:t>घटनाओं को समझाना</w:t>
      </w:r>
    </w:p>
    <w:p>
      <w:pPr/>
      <w:r>
        <w:rPr>
          <w:lang w:val="hi_IN" w:bidi="hi_IN"/>
        </w:rPr>
      </w:r>
      <w:r>
        <w:rPr>
          <w:lang w:val="hi_IN" w:bidi="hi_IN"/>
        </w:rPr>
        <w:t>यूहन्ना 8:21–30 का ऑडियो संस्करण सबसे आसानी से समझ में आने वाले अनुवाद में सुनें।</w:t>
      </w:r>
    </w:p>
    <w:p>
      <w:pPr/>
      <w:r>
        <w:rPr>
          <w:lang w:val="hi_IN" w:bidi="hi_IN"/>
        </w:rPr>
      </w:r>
      <w:r>
        <w:rPr>
          <w:lang w:val="hi_IN" w:bidi="hi_IN"/>
        </w:rPr>
        <w:t>इस चरण में, समूह इस भाग के दृश्यों, परिवेश और पात्रों को परिभाषित करेगा। फिर समूह इस भाग को कल्पांकित करने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यीशु ने फरीसियों या यहूदी धार्मिक अगुवों से कहा कि वह मर जाएगा और अपने पिता परमेश्वर के पास लौट जाएगा। वे मरेंगे, लेकिन वे परमेश्वर के पास नहीं जाएँगे, क्योंकि वे यीशु पर विश्वास नहीं करते हैं।</w:t>
      </w:r>
    </w:p>
    <w:p>
      <w:pPr/>
      <w:r>
        <w:rPr>
          <w:lang w:val="hi_IN" w:bidi="hi_IN"/>
        </w:rPr>
      </w:r>
      <w:r>
        <w:rPr>
          <w:b/>
          <w:lang w:val="hi_IN" w:bidi="hi_IN"/>
        </w:rPr>
        <w:t>दूसरे दृश्य में:</w:t>
      </w:r>
      <w:r>
        <w:rPr>
          <w:lang w:val="hi_IN" w:bidi="hi_IN"/>
        </w:rPr>
        <w:t xml:space="preserve"> यीशु ने यहूदी धार्मिक अगुवों से कहा, "मेरे पास तुम्हारे बारे में कहने के लिए बहुत कुछ है और तुम्हें दोषी ठहराने के लिए बहुत कुछ है, लेकिन मैं नहीं कहूँगा। लेकिन मैं केवल वही कहूँगा जो मेरा पिता परमेश्वर चाहता है कि मैं कहूँ।"</w:t>
      </w:r>
    </w:p>
    <w:p>
      <w:pPr/>
      <w:r>
        <w:rPr>
          <w:lang w:val="hi_IN" w:bidi="hi_IN"/>
        </w:rPr>
      </w:r>
      <w:r>
        <w:rPr>
          <w:b/>
          <w:lang w:val="hi_IN" w:bidi="hi_IN"/>
        </w:rPr>
        <w:t>तीसरे दृश्य में:</w:t>
      </w:r>
      <w:r>
        <w:rPr>
          <w:lang w:val="hi_IN" w:bidi="hi_IN"/>
        </w:rPr>
        <w:t xml:space="preserve"> बहुतों ने यीशु पर विश्वास किया क्योंकि उन्हें एहसास हुआ कि परमेश्वर ने यीशु को जगत में भेजा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फरीसी या यहूदी अगुवे</w:t>
      </w:r>
    </w:p>
    <w:p>
      <w:pPr>
        <w:pStyle w:val="ListBullet"/>
        <w:spacing w:line="240" w:lineRule="auto"/>
        <w:ind w:left="720"/>
      </w:pPr>
      <w:r>
        <w:rPr>
          <w:lang w:val="hi_IN" w:bidi="hi_IN"/>
        </w:rPr>
      </w:r>
      <w:r>
        <w:rPr>
          <w:lang w:val="hi_IN" w:bidi="hi_IN"/>
        </w:rPr>
        <w:t>भीड़, जिसमें शायद यीशु के चेले भी शामिल थे</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पहले दृश्य में, यूहन्ना हमें बताता है कि यीशु ने दूसरी बार फरीसियों या यहूदी अगुवों से कहा कि वह चला जाएगा, और यहूदी अगुवे उसे ढूँढेंगे। लेकिन वे अपने पापों में मरेंगे, क्योंकि वे यीशु को स्वीकार नहीं करते और यीशु वहाँ जाएगा जहाँ वे उसके पास नहीं आ सकेंगे। फिर यहूदी अगुवों ने आपस में पूछा, "क्या वह अपने आप को मार डालेगा? जब वह कहता है कि हम वहाँ नहीं जा सकते जहाँ वह जाएगा, तो उसका क्या मतलब है? यहूदी अगुवों को आशा थी कि इस प्रश्न का उत्तर यह होगा कि "नहीं, यीशु अपने आप को नहीं मार डालेगा।" यह याद रखना महत्वपूर्ण है कि यीशु ने कहा था कि वह एक ऐसी जगह पर जाएगा जहाँ धार्मिक अगुवे उसके पीछे नहीं आ सकते। इसका अर्थ है कि यीशु अपने पिता परमेश्वर के साथ रहने के लिए स्वर्ग जाएगा।</w:t>
      </w:r>
    </w:p>
    <w:p>
      <w:pPr/>
      <w:r>
        <w:rPr>
          <w:lang w:val="hi_IN" w:bidi="hi_IN"/>
        </w:rPr>
      </w:r>
      <w:r>
        <w:rPr>
          <w:lang w:val="hi_IN" w:bidi="hi_IN"/>
        </w:rPr>
        <w:t>यीशु ने यहूदी अगुवों से कहा कि वे नीचे अर्थात् इस जगत के हैं। यह याद रखना महत्वपूर्ण है कि यीशु उनसे कह रहा है कि वे पृथ्वी के हैं, न कि पृथ्वी के नीचे किसी स्थान के। वे पृथ्वी के हैं क्योंकि वे वही काम करते हैं जो पृथ्वी पर वे लोग करते हैं जो यीशु को स्वीकार नहीं करते हैं। फिर यीशु ने उनसे कहा कि वह स्वर्ग से है। यीशु ने कहा, "यह संसार मेरा घर नहीं है। मैंने तुमसे कहा था कि यदि तुम यह विश्वास नहीं करोगे कि मैं हूँ, तो तुम अपने पापों में ही मर जाओगे। यीशु इस बात पर जोर देता है कि यदि यहूदी यीशु को स्वीकार नहीं करते हैं तो वे मर जाएँगे। वह चाहता है कि वे उसे स्वीकार करने के महत्व को समझें। यीशु कहता है कि उन्हें विश्वास करना चाहिए कि यीशु "मैं हूँ" है। यीशु ऐसी भाषा का प्रयोग कर रहा है जो यहूदियों को परमेश्वर के व्यक्तिगत नाम, याहवे की याद दिलाती है, जिसका अर्थ है "मैं वही हूँ जो मैं हूँ।" यीशु अक्सर इस भाषा का प्रयोग करता है जब वह अपने बारे में सिखाता है। यहूदियों को यह समझ में आ जाएगा कि यीशु कह रहा है कि उसका परमेश्वर के साथ बहुत घनिष्ठ सम्बन्ध है, यहाँ तक कि वह यह भी कह रहा है कि वह ईश्वरीय है।</w:t>
      </w:r>
    </w:p>
    <w:p>
      <w:pPr/>
      <w:r>
        <w:rPr>
          <w:lang w:val="hi_IN" w:bidi="hi_IN"/>
        </w:rPr>
      </w:r>
      <w:r>
        <w:rPr>
          <w:lang w:val="hi_IN" w:bidi="hi_IN"/>
        </w:rPr>
        <w:t>दूसरे दृश्य में, धार्मिक अगुवों ने यीशु से कहा, "हमें बता कि तू वास्तव में कौन है।" यीशु ने उनसे कहा, "जब से मैंने उपदेश देना शुरू किया तब से मैं तुम्हें बता रहा हूँ कि मैं कौन हूँ। मेरे पास तुम्हारे न्याय में बहुत कुछ कहना है, लेकिन मैं नहीं कहूँगा। मुझे इस पृथ्वी पर भेजने वाला व्यक्ति भरोसेमंद है, और मैं संसार के लोगों को केवल वही बताता हूँ जो उसने मुझे कहने को कहा है।" धार्मिक अगुवों को यह एहसास नहीं हुआ कि यीशु उन्हें स्वर्ग के परमेश्वर के बारे में बता रहा है। इसलिए, यीशु ने धार्मिक अगुवों से कहा, "जब तुम मनुष्य के पुत्र को ऊँचापर चढ़ाओगे, तो तुम समझ जाओगे कि मैं वही हूँ जो मैंने कहा था कि मैं हूँ, और तुम समझ जाओगे कि परमेश्वर और मैं एक साथ काम कर रहे हैं। तुमको यह एहसास होगा कि मैं अपने स्वयं के निर्णय के आधार पर कार्य नहीं करता। लेकिन मैं वह कहता हूँ जो मैंने परमेश्वर से सीखा है।" याद रखें कि यीशु शायद उन लोगों की बात कर रहा है जो उसे क्रूस पर चढ़ाने वाले थे, और आपको अपने अनुवाद में यह कहने की आवश्यकता पड़ सकती है यदि आप केवल यह नहीं कह सकते कि उन्होंने "उसे ऊँचे पर चढ़ाया।" जब यीशु मनुष्य के पुत्र के बारे में बात करता है तो वह अपने ही बारे में बात कर रहा है। फिर से, यीशु “मैं हूँ” जैसी भाषा का प्रयोग करता है ताकि यहूदियों को याद दिलाया जा सके कि वह अपनी शिक्षाओं की शुरुआत से ही उन्हें बता रहा है कि वह परमेश्वर के पास से आया है। जब यीशु कहता है "तुम समझ जाओगे कि मैं हूँ," तो आप यह भी कह सकते हैं, "तुम समझ जाओगे कि मैं वही हूँ जो मैंने कहा था कि मैं हूँ।"</w:t>
      </w:r>
    </w:p>
    <w:p>
      <w:pPr/>
      <w:r>
        <w:rPr>
          <w:lang w:val="hi_IN" w:bidi="hi_IN"/>
        </w:rPr>
      </w:r>
      <w:r>
        <w:rPr>
          <w:lang w:val="hi_IN" w:bidi="hi_IN"/>
        </w:rPr>
        <w:t>यीशु यहूदियों को याद दिलाता है कि जिसने उसे भेजा है वह अब और हमेशा उसके साथ है। उसने यीशु को नहीं छोड़ा है, क्योंकि यीशु हमेशा वे काम करता है जो परमेश्वर चाहता है कि यीशु करे। बहुत से लोग जिन्होंने यीशु को ये बातें कहते हुए सुना और उस पर विश्वास किया।</w:t>
      </w:r>
    </w:p>
    <w:p>
      <w:pPr/>
      <w:r>
        <w:rPr>
          <w:lang w:val="hi_IN" w:bidi="hi_IN"/>
        </w:rPr>
      </w:r>
      <w:r>
        <w:rPr>
          <w:lang w:val="hi_IN" w:bidi="hi_IN"/>
        </w:rPr>
        <w:t xml:space="preserve">यह याद रखना महत्वपूर्ण है कि परमेश्वर और यीशु एक हैं और एक साथ काम कर रहे हैं। याद रखें कि यीशु ने जोर दिया था कि यदि लोग यीशु पर अपना विश्वास नहीं रखते हैं या उस पर विश्वास नहीं करते हैं, तो वे अपने पापों में मर जाएँगे। </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प्रयोग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यूहन्ना 8:21–30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तीन दृश्य हैं।</w:t>
      </w:r>
    </w:p>
    <w:p>
      <w:pPr/>
      <w:r>
        <w:rPr>
          <w:lang w:val="hi_IN" w:bidi="hi_IN"/>
        </w:rPr>
      </w:r>
      <w:r>
        <w:rPr>
          <w:lang w:val="hi_IN" w:bidi="hi_IN"/>
        </w:rPr>
        <w:t xml:space="preserve">इस भाग में पाए जाने वाले पात्र हैं: </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फरीसी या यहूदी अगुवे</w:t>
      </w:r>
    </w:p>
    <w:p>
      <w:pPr>
        <w:pStyle w:val="ListBullet"/>
        <w:spacing w:line="240" w:lineRule="auto"/>
        <w:ind w:left="720"/>
      </w:pPr>
      <w:r>
        <w:rPr>
          <w:lang w:val="hi_IN" w:bidi="hi_IN"/>
        </w:rPr>
      </w:r>
      <w:r>
        <w:rPr>
          <w:lang w:val="hi_IN" w:bidi="hi_IN"/>
        </w:rPr>
        <w:t>भीड़, जिसमें शायद यीशु के चेले भी शामिल हैं</w:t>
      </w:r>
    </w:p>
    <w:p>
      <w:pPr/>
      <w:r>
        <w:rPr>
          <w:lang w:val="hi_IN" w:bidi="hi_IN"/>
        </w:rPr>
      </w:r>
      <w:r>
        <w:rPr>
          <w:lang w:val="hi_IN" w:bidi="hi_IN"/>
        </w:rPr>
        <w:t>इस कहानी के संवाद, घटनाओं के क्रम, रूपरेखा और उसकी गति पर ध्यान दें। सुनिश्चित करें कि अभिनय करते समय, कहानी का कोई महत्वपूर्ण या कठिन भाग छूट न जाए। कहानी के हर भाग को याद रखने में एक-दूसरे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पड़ावों पर, नाटक को रोककर उस पात्र की भूमिका निभाने वाले व्यक्ति से पूछें "आप क्या महसूस कर रहे हैं या क्या सोच रहे हैं?" पात्र का भूमिका निभाने वाले व्यक्ति को यह उत्तर देना चाहिए कि अगर वह उस पात्र की जगह होता तो वह क्या महसूस करता या क्या सोचता। नाटक को फिर से शुरू करें।</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पहले दृश्य में, यीशु ने फिर से फरीसियों या यहूदी अगुवों से कहा, "मैं जाता हूँ, और तुम मुझे ढूँढोगे। पर तुम अपने पाप में मरोगे; जहाँ मैं जाता हूँ, वहाँ तुम नहीं आ सकते। फिर यहूदी अगुवों ने आपस में पूछा, "क्या वह अपने आप को मार डालेगा? जब वह कहता है कि हम वहाँ नहीं जा सकते जहाँ वह जाएगा, तो उसका क्या मतलब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यीशु की भूमिका निभा रहे व्यक्ति से पूछें, "आप कैसा महसूस कर रहे हैं या क्या सोच रहे हैं?" आप ऐसी बातें सुन सकते हैं, "मैं यहूदी अगुवों को अपनी मृत्यु के बारे में दूसरी बार बता रहा हूँ, लेकिन वे यह क्यों नहीं समझ पा रहे हैं या महसूस नहीं कर पा रहे हैं कि मैं उनके पापों के लिए मरूँगा और उस परमेश्वर के पास लौट जाऊँगा जिसने मुझे पृथ्वी पर भेजा है?"</w:t>
      </w:r>
    </w:p>
    <w:p>
      <w:pPr>
        <w:pStyle w:val="ListBullet"/>
        <w:spacing w:line="240" w:lineRule="auto"/>
        <w:ind w:left="720"/>
      </w:pPr>
      <w:r>
        <w:rPr>
          <w:lang w:val="hi_IN" w:bidi="hi_IN"/>
        </w:rPr>
      </w:r>
      <w:r>
        <w:rPr>
          <w:lang w:val="hi_IN" w:bidi="hi_IN"/>
        </w:rPr>
        <w:t>धार्मिक अगुवों की भूमिका निभा रहे लोगों से पूछें, "आप कैसा महसूस कर रहे हैं या क्या सोच रहे हैं?" आप ऐसी बातें सुन सकते हैं, "हमें विश्वास नहीं हो रहा कि यीशु जाकर अपने आप को यहूदियों के बीच छिपाकर आत्महत्या करने वाला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दूसरे दृश्य में, यीशु ने यहूदी अगुवों से कहा, "तुम इस संसार के हो। मैं स्वर्ग से हूँ। तुम्हारा घर यह संसार है। तुम इस दुष्ट या पापी संसार से हो। यह मेरा घर नहीं है। मैंने तुमसे कहा था कि यदि तुम यह विश्वास नहीं करोगे कि मैं ही वह व्यक्ति हूँ जिसे परमेश्वर ने तुम्हारे पास भेजा है, तो तुम अपने पापों में ही मर जाओगे।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यीशु की भूमिका निभा रहे व्यक्ति से पूछें, "आप कैसा महसूस कर रहे हैं या क्या सोच रहे हैं?" आप ऐसी बातें सुन सकते हैं, "मैं यहूदी अगुवों की यह समझने में और कैसे सहायता कर सकता हूँ कि मृत्यु के बाद भी जीवन है और अगर वे स्वर्ग जाना चाहते हैं तो उन्हें मुझ पर आशा रखनी होगी?"</w:t>
      </w:r>
    </w:p>
    <w:p>
      <w:pPr>
        <w:pStyle w:val="ListBullet"/>
        <w:spacing w:line="240" w:lineRule="auto"/>
        <w:ind w:left="720"/>
      </w:pPr>
      <w:r>
        <w:rPr>
          <w:lang w:val="hi_IN" w:bidi="hi_IN"/>
        </w:rPr>
      </w:r>
      <w:r>
        <w:rPr>
          <w:lang w:val="hi_IN" w:bidi="hi_IN"/>
        </w:rPr>
        <w:t>धार्मिक अगुवों की भूमिका निभाने वाले लोगों से पूछें, "आप कैसा महसूस कर रहे हैं या क्या सोच रहे हैं?" आप ऐसी बातें सुन सकते हैं, "इस यीशु को हमें बताने की आवश्यकता है या हमें बेहतर ढंग से समझाने की आवश्यकता है कि वह कहाँ से आया है और कहाँ जाने की मंशा रखता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 xml:space="preserve">दूसरे दृश्य में, धार्मिक अगुवों ने यीशु से कहा, "हमें बता कि तू वास्तव में कौन है।" </w:t>
      </w:r>
    </w:p>
    <w:p>
      <w:pPr/>
      <w:r>
        <w:rPr>
          <w:lang w:val="hi_IN" w:bidi="hi_IN"/>
        </w:rPr>
      </w:r>
      <w:r>
        <w:rPr>
          <w:lang w:val="hi_IN" w:bidi="hi_IN"/>
        </w:rPr>
        <w:t>यीशु ने उनसे कहा, "जब से मैंने उपदेश देना शुरू किया तब से मैं तुम्हें बता रहा हूँ कि मैं कौन हूँ। मेरे पास तुम्हारे न्याय में कहने के लिए बहुत कुछ है, लेकिन मैं नहीं कहूँगा। जिसने मुझे इस पृथ्वी पर भेजा वह विश्वासयोग्य है, और मैं लोगों को केवल वही बताता हूँ जो उसने मुझे बताया है।" धार्मिक अगुवों को यह एहसास नहीं हुआ कि यीशु उन्हें स्वर्ग में परमेश्वर के बारे में बता रहा है। इसलिए, यीशु ने उनसे कहा, "जब तुम मनुष्य के पुत्र को ऊँचे पर चढ़ाओगे, तो तुम जान जानोगे या समझ जाओगे कि मैं कौन हूँ।" तुमको यह एहसास होगा या समझ जाओगे कि मैं अपने स्वयं के निर्णय के आधार पर कार्य नहीं करता हूँ। लेकिन मैं वह कहता हूँ जो मैंने पिता से सीखा है। जिसने मुझे भेजा है वह अब और हमेशा मेरे साथ है। उसने मुझे अकेला नहीं छोड़ा क्योंकि मैं सर्वदा वही काम करता हूँ जिससे वह प्रसन्न होता है।" बहुत से लोग जिन्होंने यीशु को ये बातें कहते हुए सुना उस पर विश्वास किया।</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यीशु की भूमिका निभा रहे व्यक्ति से पूछें, "आप कैसा महसूस कर रहे हैं या क्या सोच रहे हैं?" आप ऐसी बातें सुन सकते हैं, "मुझे इन लोगों को यह समझाने की आवश्यकता है कि मैंने उन्हें जो कुछ भी बताया है वह वही है जो परमेश्वर ने मुझे बताया है और मुझे आशा है कि वे पृथ्वी पर मेरे आने के कारण को समझेंगे और मुझ पर विश्वास करेंगे।" धार्मिक अगुवों की भूमिका निभाने वाले लोगों से पूछें, "आप कैसा महसूस कर रहे हैं या क्या सोच रहे हैं?" आप ऐसी बातें सुन सकते हैं, "यह यीशु, जिसने अब तक हमें यह नहीं बताया या समझाया कि वह कहाँ से आया है, वह हमसे यह आशा कैसे करता है कि हम उस पर विश्वास करें?"</w:t>
      </w:r>
      <w:r>
        <w:rPr>
          <w:lang w:val="hi_IN" w:bidi="hi_IN"/>
        </w:rPr>
      </w:r>
    </w:p>
    <w:p>
      <w:pPr>
        <w:pStyle w:val="Heading3"/>
      </w:pPr>
      <w:r>
        <w:rPr>
          <w:lang w:val="hi_IN" w:bidi="hi_IN"/>
        </w:rPr>
        <w:t>आवश्यक जानकारी</w:t>
      </w:r>
    </w:p>
    <w:p>
      <w:pPr/>
      <w:r>
        <w:rPr>
          <w:lang w:val="hi_IN" w:bidi="hi_IN"/>
        </w:rPr>
      </w:r>
      <w:r>
        <w:rPr>
          <w:lang w:val="hi_IN" w:bidi="hi_IN"/>
        </w:rPr>
        <w:t>यूहन्ना 8:21–30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यीशु ने फिर से </w:t>
      </w:r>
      <w:r>
        <w:rPr>
          <w:b/>
          <w:lang w:val="hi_IN" w:bidi="hi_IN"/>
        </w:rPr>
        <w:t>यहूदियों</w:t>
      </w:r>
      <w:r>
        <w:rPr>
          <w:lang w:val="hi_IN" w:bidi="hi_IN"/>
        </w:rPr>
        <w:t xml:space="preserve"> से कहा, "मैं चला जाऊँगा, और तुम मुझे ढूँढोगे। लेकिन तुम अपने </w:t>
      </w:r>
      <w:r>
        <w:rPr>
          <w:b/>
          <w:lang w:val="hi_IN" w:bidi="hi_IN"/>
        </w:rPr>
        <w:t>पाप</w:t>
      </w:r>
      <w:r>
        <w:rPr>
          <w:lang w:val="hi_IN" w:bidi="hi_IN"/>
        </w:rPr>
        <w:t xml:space="preserve"> में मरोगे, और मैं वहाँ जाऊँगा जहाँ तुम मेरे पास नहीं आ सकते।" </w:t>
      </w:r>
    </w:p>
    <w:p>
      <w:pPr/>
      <w:r>
        <w:rPr>
          <w:lang w:val="hi_IN" w:bidi="hi_IN"/>
        </w:rPr>
      </w:r>
      <w:r>
        <w:rPr>
          <w:lang w:val="hi_IN" w:bidi="hi_IN"/>
        </w:rPr>
        <w:t xml:space="preserve">यहाँ, </w:t>
      </w:r>
      <w:r>
        <w:rPr>
          <w:b/>
          <w:lang w:val="hi_IN" w:bidi="hi_IN"/>
        </w:rPr>
        <w:t>यहूदी</w:t>
      </w:r>
      <w:r>
        <w:rPr>
          <w:lang w:val="hi_IN" w:bidi="hi_IN"/>
        </w:rPr>
        <w:t xml:space="preserve"> यहूदी धार्मिक अगुवों को दर्शाते हैं। ये वही लोग हैं जिनसे यीशु पिछले भागों में बात कर रहा है। फरीसियों, यहूदियों या यहूदी अगुवों के लिए उसी वाक्यांश का प्रयोग करें जिसका प्रयोग आपने पिछले भागों में किया है। </w:t>
      </w:r>
      <w:r>
        <w:rPr>
          <w:lang w:val="hi_IN" w:bidi="hi_IN"/>
        </w:rPr>
        <w:t>यहूदी</w:t>
      </w:r>
      <w:r>
        <w:rPr>
          <w:lang w:val="hi_IN" w:bidi="hi_IN"/>
        </w:rPr>
        <w:t xml:space="preserve"> मुख्य शब्दावली में है।</w:t>
      </w:r>
    </w:p>
    <w:p>
      <w:pPr/>
      <w:r>
        <w:rPr>
          <w:lang w:val="hi_IN" w:bidi="hi_IN"/>
        </w:rPr>
      </w:r>
      <w:r>
        <w:rPr>
          <w:b/>
          <w:lang w:val="hi_IN" w:bidi="hi_IN"/>
        </w:rPr>
        <w:t>पाप</w:t>
      </w:r>
      <w:r>
        <w:rPr>
          <w:lang w:val="hi_IN" w:bidi="hi_IN"/>
        </w:rPr>
        <w:t xml:space="preserve"> परमेश्वर के प्रति अनाज्ञकारिता को संदर्भित करता है। पाप का अनुवाद उसी तरह करें जैसे आपने पिछले भागों में किया है, और याद रखें कि </w:t>
      </w:r>
      <w:r>
        <w:rPr>
          <w:lang w:val="hi_IN" w:bidi="hi_IN"/>
        </w:rPr>
        <w:t>पाप</w:t>
      </w:r>
      <w:r>
        <w:rPr>
          <w:lang w:val="hi_IN" w:bidi="hi_IN"/>
        </w:rPr>
        <w:t xml:space="preserve"> मुख्य शब्दावली में शामिल है।</w:t>
      </w:r>
    </w:p>
    <w:p>
      <w:pPr/>
      <w:r>
        <w:rPr>
          <w:lang w:val="hi_IN" w:bidi="hi_IN"/>
        </w:rPr>
      </w:r>
      <w:r>
        <w:rPr>
          <w:lang w:val="hi_IN" w:bidi="hi_IN"/>
        </w:rPr>
        <w:t xml:space="preserve">इसलिए, यीशु ने उनसे कहा, "जब तुम </w:t>
      </w:r>
      <w:r>
        <w:rPr>
          <w:b/>
          <w:lang w:val="hi_IN" w:bidi="hi_IN"/>
        </w:rPr>
        <w:t>मनुष्य के पुत्र</w:t>
      </w:r>
      <w:r>
        <w:rPr>
          <w:lang w:val="hi_IN" w:bidi="hi_IN"/>
        </w:rPr>
        <w:t xml:space="preserve"> को क्रूस पर चढ़ाओगे, तो तुम जान लोगे या समझ जाओगे कि </w:t>
      </w:r>
      <w:r>
        <w:rPr>
          <w:b/>
          <w:lang w:val="hi_IN" w:bidi="hi_IN"/>
        </w:rPr>
        <w:t>मैं कौन हूँ</w:t>
      </w:r>
      <w:r>
        <w:rPr>
          <w:lang w:val="hi_IN" w:bidi="hi_IN"/>
        </w:rPr>
        <w:t>।"</w:t>
      </w:r>
    </w:p>
    <w:p>
      <w:pPr/>
      <w:r>
        <w:rPr>
          <w:lang w:val="hi_IN" w:bidi="hi_IN"/>
        </w:rPr>
      </w:r>
      <w:r>
        <w:rPr>
          <w:b/>
          <w:lang w:val="hi_IN" w:bidi="hi_IN"/>
        </w:rPr>
        <w:t>मनुष्य का पुत्र</w:t>
      </w:r>
      <w:r>
        <w:rPr>
          <w:lang w:val="hi_IN" w:bidi="hi_IN"/>
        </w:rPr>
        <w:t xml:space="preserve"> यीशु की अपने लिए पसंदीदा उपाधि है। मनुष्य का पुत्र यीशु की मानवता के साथ-साथ यीशु की अद्वितीयता को दर्शाता है क्योंकि वह पूरी तरह से परमेश्वर और पूरी तरह से मनुष्य है। मनुष्य का पुत्र एक ऐसा शीर्षक है जिसे यहूदी मसीहा से जोड़ते थे, या प्रतिज्ञा किया हुआ उद्धारकर्ता जिसे परमेश्वर उनकी सहायता करने के लिए भेजेगा। मनुष्य का पुत्र वह व्यक्ति है जिसे भविष्यद्वक्ता दानिय्येल के लेखों में, परमेश्वर ने सारा अधिकार और सामर्थ्य दी है। इसका मतलब यह था कि यीशु कह रहे थे कि उन्हें पापों को क्षमा करने की शक्ति परमेश्वर से मिली थी। पिछले भागों की तरह ही 'मनुष्य का पुत्र' का अनुवाद करें, और याद रखें कि '</w:t>
      </w:r>
      <w:r>
        <w:rPr>
          <w:lang w:val="hi_IN" w:bidi="hi_IN"/>
        </w:rPr>
        <w:t>मनुष्य का पुत्र</w:t>
      </w:r>
      <w:r>
        <w:rPr>
          <w:lang w:val="hi_IN" w:bidi="hi_IN"/>
        </w:rPr>
        <w:t>' मुख्य शब्दावली में है।</w:t>
      </w:r>
    </w:p>
    <w:p>
      <w:pPr/>
      <w:r>
        <w:rPr>
          <w:lang w:val="hi_IN" w:bidi="hi_IN"/>
        </w:rPr>
      </w:r>
      <w:r>
        <w:rPr>
          <w:lang w:val="hi_IN" w:bidi="hi_IN"/>
        </w:rPr>
        <w:t xml:space="preserve">जब यीशु कहता है "तो तुम समझ जाओगे कि मैं कौन </w:t>
      </w:r>
      <w:r>
        <w:rPr>
          <w:b/>
          <w:lang w:val="hi_IN" w:bidi="hi_IN"/>
        </w:rPr>
        <w:t>हूँ</w:t>
      </w:r>
      <w:r>
        <w:rPr>
          <w:lang w:val="hi_IN" w:bidi="hi_IN"/>
        </w:rPr>
        <w:t>," "</w:t>
      </w:r>
      <w:r>
        <w:rPr>
          <w:b/>
          <w:lang w:val="hi_IN" w:bidi="hi_IN"/>
        </w:rPr>
        <w:t>मैं हूँ</w:t>
      </w:r>
      <w:r>
        <w:rPr>
          <w:lang w:val="hi_IN" w:bidi="hi_IN"/>
        </w:rPr>
        <w:t xml:space="preserve">" शब्द महत्वपूर्ण हैं। ये शब्द सुनने वाले यहूदियों को पुराने नियम में परमेश्वर के नाम की याद दिलाता है। परमेश्वर ने मूसा से कहा कि उसका नाम "मैं हूँ" है। जब यीशु कहता है "मैं हूँ," तो वह कह रहा है कि वह परमेश्वर है। </w:t>
      </w:r>
    </w:p>
    <w:p>
      <w:pPr/>
      <w:r>
        <w:rPr>
          <w:lang w:val="hi_IN" w:bidi="hi_IN"/>
        </w:rPr>
      </w:r>
      <w:r>
        <w:rPr>
          <w:lang w:val="hi_IN" w:bidi="hi_IN"/>
        </w:rPr>
        <w:t xml:space="preserve">भीड़ में से कुछ लोगों ने यीशु को ये बातें कहते हुए सुना और उस पर </w:t>
      </w:r>
      <w:r>
        <w:rPr>
          <w:b/>
          <w:lang w:val="hi_IN" w:bidi="hi_IN"/>
        </w:rPr>
        <w:t>विश्वास</w:t>
      </w:r>
      <w:r>
        <w:rPr>
          <w:lang w:val="hi_IN" w:bidi="hi_IN"/>
        </w:rPr>
        <w:t xml:space="preserve"> किया। मानना और विश्वास करना, एक ही बात है। जब कोई व्यक्ति किसी बात पर विश्वास करता है, तो इसका अर्थ है कि उसे बहुत विश्वास है और वह परमेश्वर पर बहुत भरोसा करता है। यदि आप परमेश्वर पर विश्वास करते हो, तो आप मानते हो कि परमेश्वर है और जो कुछ परमेश्वर ने बाइबल में कहा है वह सच है। आप भरोसा करते हैं कि परमेश्वर अपनी सभी प्रतिज्ञाओं को पूरा करेगा, भले ही ऐसा लगता है कि परमेश्वर अपनी प्रतिज्ञाओं को पूरा नहीं कर रहा है। इसलिए, आप परमेश्वर की आज्ञा मानने के लिए प्रतिबद्ध हैं। पिछले भागों की तरह ही 'विश्वास' का अनुवाद करें, और याद रखें कि '</w:t>
      </w:r>
      <w:r>
        <w:rPr>
          <w:lang w:val="hi_IN" w:bidi="hi_IN"/>
        </w:rPr>
        <w:t>विश्वास</w:t>
      </w:r>
      <w:r>
        <w:rPr>
          <w:lang w:val="hi_IN" w:bidi="hi_IN"/>
        </w:rPr>
        <w:t xml:space="preserve"> मुख्य शब्दावली में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हो।</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यूहन्ना 8:31–47</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यूहन्ना 8:31–47 को सुनें और अपने मन में रख लें।</w:t>
      </w:r>
    </w:p>
    <w:p>
      <w:pPr/>
      <w:r>
        <w:rPr>
          <w:lang w:val="hi_IN" w:bidi="hi_IN"/>
        </w:rPr>
      </w:r>
      <w:r>
        <w:rPr>
          <w:lang w:val="hi_IN" w:bidi="hi_IN"/>
        </w:rPr>
        <w:t>यदि सम्भव हो, तो यूहन्ना 8:31–47 का ऑडियो संस्करण तीन बार, तीन अलग-अलग अनुवादों में सुनें। उसके बाद एक समूह के रूप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w:t>
      </w:r>
    </w:p>
    <w:p>
      <w:pPr>
        <w:pStyle w:val="ListBullet"/>
        <w:spacing w:line="240" w:lineRule="auto"/>
        <w:ind w:left="720"/>
      </w:pPr>
      <w:r>
        <w:rPr>
          <w:lang w:val="hi_IN" w:bidi="hi_IN"/>
        </w:rPr>
      </w:r>
      <w:r>
        <w:rPr>
          <w:lang w:val="hi_IN" w:bidi="hi_IN"/>
        </w:rPr>
        <w:t>आपको इस भाग में क्या अच्छा नहीं लगा या क्या समझ नहीं आया?</w:t>
      </w:r>
    </w:p>
    <w:p>
      <w:pPr>
        <w:pStyle w:val="ListBullet"/>
        <w:spacing w:line="240" w:lineRule="auto"/>
        <w:ind w:left="720"/>
      </w:pPr>
      <w:r>
        <w:rPr>
          <w:lang w:val="hi_IN" w:bidi="hi_IN"/>
        </w:rPr>
      </w:r>
      <w:r>
        <w:rPr>
          <w:lang w:val="hi_IN" w:bidi="hi_IN"/>
        </w:rPr>
        <w:t>यह भाग हमें परमेश्वर या यीशु के बारे में क्या बताता है?</w:t>
      </w:r>
    </w:p>
    <w:p>
      <w:pPr>
        <w:pStyle w:val="ListBullet"/>
        <w:spacing w:line="240" w:lineRule="auto"/>
        <w:ind w:left="720"/>
      </w:pPr>
      <w:r>
        <w:rPr>
          <w:lang w:val="hi_IN" w:bidi="hi_IN"/>
        </w:rPr>
      </w:r>
      <w:r>
        <w:rPr>
          <w:lang w:val="hi_IN" w:bidi="hi_IN"/>
        </w:rPr>
        <w:t>यह भाग हमें लोगों के बारे में क्या बताता है?</w:t>
      </w:r>
    </w:p>
    <w:p>
      <w:pPr>
        <w:pStyle w:val="ListBullet"/>
        <w:spacing w:line="240" w:lineRule="auto"/>
        <w:ind w:left="720"/>
      </w:pPr>
      <w:r>
        <w:rPr>
          <w:lang w:val="hi_IN" w:bidi="hi_IN"/>
        </w:rPr>
      </w:r>
      <w:r>
        <w:rPr>
          <w:lang w:val="hi_IN" w:bidi="hi_IN"/>
        </w:rPr>
        <w:t>यह भाग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यूहन्ना 8:31–47 का ऑडियो संस्करण सबसे आसानी से समझ में आने वाले अनुवाद में सुनें।</w:t>
      </w:r>
    </w:p>
    <w:p>
      <w:pPr/>
      <w:r>
        <w:rPr>
          <w:lang w:val="hi_IN" w:bidi="hi_IN"/>
        </w:rPr>
      </w:r>
      <w:r>
        <w:rPr>
          <w:lang w:val="hi_IN" w:bidi="hi_IN"/>
        </w:rPr>
        <w:t>पिछले भाग में, यीशु ने फरीसियों को अपनी मृत्यु के बारे में बताया, लेकिन वे उसकी बात को समझ नहीं पाए और न ही उस पर विश्वास कर पाए। हालाँकि, कुछ लोग यीशु की बात पर विश्वास करते थे। इस भाग में, यीशु ने उन यहूदी लोगों से बात की जिन्होंने उस पर विश्वास किया था। यहूदी शब्द उन लोगों के समूह को दर्शाता है जो अब्राहम के पोते याकूब से उत्पन्न हुए थे। यह वह समूह है जिसको इस्राएल देश देने की परमेश्वर ने प्रतिज्ञा की थी। यहूदी लोग जानते थे कि वे परमेश्वर के लिए विशेष लोग हैं।</w:t>
      </w:r>
    </w:p>
    <w:p>
      <w:pPr/>
      <w:r>
        <w:rPr>
          <w:lang w:val="hi_IN" w:bidi="hi_IN"/>
        </w:rPr>
      </w:r>
      <w:r>
        <w:rPr>
          <w:lang w:val="hi_IN" w:bidi="hi_IN"/>
        </w:rPr>
        <w:t>यीशु उन यहूदी लोगों से बात करना शुरू करता है जिन्होंने उसकी शिक्षा को सुना था और शायद उन्हें विश्वास था कि उसने जो कहा वह सत्य था। इन लोगों ने विश्वास किया, लेकिन शायद यीशु का अनुसरण करने और आज्ञा मानने के लिए वे सब कुछ छोड़ने के लिए तैयार नहीं थे। इसलिए यीशु ने उनसे कहा कि सच में उसके चेले बनने के लिए उन्हें उसकी शिक्षाओं का पालन करना होगा। याद रखें कि एक चेला वह व्यक्ति होता है जो किसी विशेष धार्मिक शिक्षक का अनुसरण करता है और उससे परमेश्वर, विश्वास और जीवन के बारे में सीख लेता है। यीशु ने आगे कहा, "तुम सत्य को जानोगे, और सत्य पर विश्वास करने से तुम दासत्व से स्वतंत्र हो जाओगे।" तब यहूदी लोगों ने यीशु को उत्तर दिया, "हम अब्राहम के वंशज हैं, और हम कभी किसी के दास नहीं रहे। आप कैसे कह सकते हैं कि हमें स्वतंत्र होना चाहिए?" वंशज बच्चे, पोते-पोते और एक ही परिवार की भविष्य की सभी पीढ़ियाँ हैं। इस्राएली या यहूदी लोग अब्राहम के वंशज हैं। अब्राहम इस्राएलियों का पूर्वज है। हमें पता नहीं कि यहूदी लोगों ने क्यों कहा कि वे कभी किसी के दास नहीं रहे। अपने इतिहास में, यहूदी लोग कई बार दास रहे हैं जब शत्रु जातियों ने उन पर विजय प्राप्त की। यीशु के समय में भी रोमी लोगों ने यहूदी लोगों पर शासन किया था। यहूदी शायद यीशु को यह बताने की कोशिश कर रहे थे कि वे पहले से ही स्वतंत्र महसूस कर रहे थे क्योंकि वे अब्राहम के वंशज हैं। कुछ यहूदियों का मानना था कि वे अब्राहम के वंशज होने के कारण राजघराने के समान थे, भले ही वे अन्य सरकारों के दास थे।</w:t>
      </w:r>
    </w:p>
    <w:p>
      <w:pPr/>
      <w:r>
        <w:rPr>
          <w:lang w:val="hi_IN" w:bidi="hi_IN"/>
        </w:rPr>
      </w:r>
      <w:r>
        <w:rPr>
          <w:lang w:val="hi_IN" w:bidi="hi_IN"/>
        </w:rPr>
        <w:t>इसलिए यीशु ने उनसे कहा, "मैं तुमसे यह गम्भीर सत्य कहता हूँ, कि जो लोग लगातार पाप करते रहते हैं, वे पाप को अपने ऊपर हावी होने देते हैं, ठीक वैसे ही जैसे एक स्वामी अपने दास को नियंत्रित करता है।"</w:t>
      </w:r>
    </w:p>
    <w:p>
      <w:pPr/>
      <w:r>
        <w:rPr>
          <w:lang w:val="hi_IN" w:bidi="hi_IN"/>
        </w:rPr>
      </w:r>
      <w:r>
        <w:rPr>
          <w:lang w:val="hi_IN" w:bidi="hi_IN"/>
        </w:rPr>
        <w:t>फिर यीशु आगे कहते हैं, "और परिवार में दास का कोई स्थायी स्थान नहीं होता, परन्तु पुत्र सदा के लिए परिवार का होता है।" इसलिए यदि परमेश्वर का पुत्र तुम्हें स्वतंत्र करता है, तो तुम्हें सच्ची स्वतंत्रता मिलेगी।" यह भाग समझना कठिन है। यीशु कहता है कि चूँकि वे पाप के दास हैं, या पाप उन्हें नियंत्रित करते हैं, इसलिए वे अब्राहम के सच्चे वंशज नहीं हैं और सच में परमेश्वर के विशेष परिवार के नहीं हैं। हालाँकि, जो लोग परिवार की सन्तान या बच्चे हैं, वे हमेशा के लिए उसी के रहेंगे। यीशु पाप का दास नहीं है, बल्कि परमेश्वर के परिवार में पुत्र है, और उसे पाप के बंधन से दासों को स्वतंत्र करने और उन्हें स्वतंत्र करने का अधिकार है। वह उन लोगों को स्वतंत्र करेगा जो इसकी माँग करते हैं और यीशु पर विश्वास करते हैं। यदि यहूदी लोग उसके साथ सच्चे सम्बन्ध में रहना चाहते हैं, तो उन्हें यीशु की शिक्षा के अनुसार जीना शुरू करना होगा। फिर वे सच्ची स्वतंत्रता का अनुभव करेंगे।</w:t>
      </w:r>
    </w:p>
    <w:p>
      <w:pPr/>
      <w:r>
        <w:rPr>
          <w:lang w:val="hi_IN" w:bidi="hi_IN"/>
        </w:rPr>
      </w:r>
      <w:r>
        <w:rPr>
          <w:lang w:val="hi_IN" w:bidi="hi_IN"/>
        </w:rPr>
        <w:t>यहाँ रुकें और समूह के रूप में इस प्रश्न पर चर्चा करें। उदाहरण दें कि आपने किन तरीकों से पाप को लोगों के जीवन को नियंत्रित करते हुए देखा है। इस ऑडियो को यहाँ रोकें।</w:t>
      </w:r>
    </w:p>
    <w:p>
      <w:pPr/>
      <w:r>
        <w:rPr>
          <w:lang w:val="hi_IN" w:bidi="hi_IN"/>
        </w:rPr>
      </w:r>
      <w:r>
        <w:rPr>
          <w:lang w:val="hi_IN" w:bidi="hi_IN"/>
        </w:rPr>
        <w:t>यीशु आगे लोगों से कहता है कि वह जानता है कि यहूदी अब्राहम के वंशज हैं, और इसलिए उन्हें परमेश्वर की संतान होन चाहिए। हालांकि, यीशु वही करता है जो यीशु का पिता परमेश्वर करता है, लेकिन यहूदी वही करते हैं जो उनका पिता करता है। यीशु कह रहा है कि लोग परमेश्वर के अलावा किसी अलग पिता का अनुसरण कर रहे हैं। यीशु इस समय जोर से नहीं कह रहा है, बल्कि वह सुझाव दे रहा है कि लोग वास्तव में शैतान का अनुसरण कर रहे हैं क्योंकि वे यीशु की शिक्षाओं को स्वीकार नहीं करना चाहते और उसे मारने की कोशिश कर रहे हैं। याद रखें कि शैतान दुष्ट आत्माओं का सरदार है जिसने परमेश्वर के विरुद्ध विद्रोह किया था। शैतान और उसकी दुष्ट आत्माएँ पृथ्वी पर घूमती हैं ताकि लोगों को नष्ट कर सकें और उन्हें परमेश्वर से दूर कर सकें।</w:t>
      </w:r>
    </w:p>
    <w:p>
      <w:pPr/>
      <w:r>
        <w:rPr>
          <w:lang w:val="hi_IN" w:bidi="hi_IN"/>
        </w:rPr>
      </w:r>
      <w:r>
        <w:rPr>
          <w:lang w:val="hi_IN" w:bidi="hi_IN"/>
        </w:rPr>
        <w:t>फिर यहूदी लोग कहते हैं कि वे अब्राहम की संतान या वंशज हैं। लेकिन यीशु दोहराता है कि वे वास्तव में अब्राहम के वंशज नहीं हैं। अब्राहम के वंशज अलग तरह से व्यवहार करेंगे—वे वही करेंगे जो अब्राहम ने किया था और वे परमेश्वर का अनुसरण करेंगे। लेकिन यहूदी अच्छे तरीके से व्यवहार नहीं कर रहे हैं—वे यीशु को मारने की कोशिश कर रहे हैं। इसके विपरीत, यीशु वही कर रहा है जो उसका पिता परमेश्वर उसे करने के लिए कहता है। यीशु फिर से दोहराता है कि वह वही कर रहा है जो उसका पिता करता है। यीशु यह संकेत दे रहा है कि यहूदी अपने पिता के रूप में परमेश्वर का अनुसरण नहीं कर रहे हैं, बल्कि वे शैतान का अनुसरण कर रहे हैं जैसे कोई बच्चा अपने पिता का अनुसरण करता है।</w:t>
      </w:r>
    </w:p>
    <w:p>
      <w:pPr/>
      <w:r>
        <w:rPr>
          <w:lang w:val="hi_IN" w:bidi="hi_IN"/>
        </w:rPr>
      </w:r>
      <w:r>
        <w:rPr>
          <w:lang w:val="hi_IN" w:bidi="hi_IN"/>
        </w:rPr>
        <w:t>यहाँ रुकें और समूह के रूप में इस प्रश्न पर चर्चा करें। अपनी संस्कृति में किसी ऐसे समय के बारे में एक कहानी सुनाएँ जब लोगों ने किसी संदेशवाहक या व्यक्ति को मारने की कोशिश की जो उनकी सहायता करने की कोशिश कर रहा था। इस ऑडियो को यहाँ रोकें।</w:t>
      </w:r>
    </w:p>
    <w:p>
      <w:pPr/>
      <w:r>
        <w:rPr>
          <w:lang w:val="hi_IN" w:bidi="hi_IN"/>
        </w:rPr>
      </w:r>
      <w:r>
        <w:rPr>
          <w:lang w:val="hi_IN" w:bidi="hi_IN"/>
        </w:rPr>
        <w:t>फिर यहूदी अगुवों ने और भी दृढ़ता से दोहराया, "हम नाजायज नहीं हैं! परमेश्वर हमारा सच्चा पिता है!" यहूदी व्यवस्था में, जब कोई बच्चा विवाह के सम्बन्ध के बाहर पैदा होता था तो वह अनैतिक होता था। यहूदी लोग कह रहे थे कि वे सच में अपने पिता के रूप में परमेश्वर का अनुसरण करते हैं। वे शायद इस बात की भी बात कर रहे हैं कि कुछ लोगों का मानना था कि यीशु की माँ मरियम ने अपने विवाह के बाहर किसी अन्य पुरुष के साथ यौन सम्बन्ध बनाए हैं, और फिर यीशु को जन्म दिया। यहूदी यीशु को बताना चाहते थे कि उन्हें लगता है कि वे उससे बेहतर हैं। यीशु उन्हें समझाना जारी रखता है कि जो लोग सच में परमेश्वर का अनुसरण करते हैं वे यीशु से प्रेम करेंगे। यीशु परमेश्वर से आता है, और परमेश्वर ने यीशु को भेजा। यीशु अब उन्हें स्पष्ट रूप से बताता है कि वे अपने पिता शैतान का अनुसरण करते हैं। शैतान उन्हें यीशु के बारे में सच्चाई सुनने से रोकता है, क्योंकि वे उन चीजों से प्रेम करने में बहुत व्यस्त हैं जिनसे शैतान प्रेम करता है, बजाय उन चीजों के जिनसे परमेश्वर प्रेम करता है। शैतान को लोगों को नष्ट करना अच्छा लगता है। यीशु शैतान को हत्यारा और ऐसा व्यक्ति कहता है जो सत्य से बैर करता है। वास्तव में, शैतान झूठ का पिता है—शैतान वह है जिसने लोगों को सिखाया कि कैसे झूठ बोलें। इसलिए, जब यीशु सच बताता है, तो लोग उस पर विश्वास नहीं कर सकते क्योंकि शैतान उन्हें अनुमति नहीं देता है। यीशु दो प्रश्न पूछता है ताकि यह दिखाया जा सके कि वह यहूदियों को उनके व्यवहार के लिए डाँट रहा है। यीशु उनसे पूछता है, "क्या तुम साबित कर सकते हो कि मैंने पाप किया है?" और, "यदि मैं सच कह रहा हूँ, तो तुम मुझ पर विश्वास क्यों नहीं करते हो?" यहूदियों द्वारा यीशु को मारने की योजना, जबकि यीशु किसी भी अपराध का दोषी नहीं था, और उसके द्वारा घोषित सत्य पर विश्वास करने से इनकार करना, ठीक उसी प्रकार का व्यवहार था जिसकी अपेक्षा शैतान से की जा सकती है, क्योंकि वह हमेशा से हत्यारा रहा है और वह न तो सत्य का अनुसरण करता है और न ही सत्य बोलता है।</w:t>
      </w:r>
    </w:p>
    <w:p>
      <w:pPr/>
      <w:r>
        <w:rPr>
          <w:lang w:val="hi_IN" w:bidi="hi_IN"/>
        </w:rPr>
      </w:r>
      <w:r>
        <w:rPr>
          <w:lang w:val="hi_IN" w:bidi="hi_IN"/>
        </w:rPr>
        <w:t>यहाँ रुकें और समूह के रूप में इस प्रश्न पर चर्चा करें। बुरे लोग किस प्रकार की बातें कहते हैं और करते हैं ताकि लोगों को समझाया जा सके कि वे सच बता रहे हैं? यदि आप किसी महान शिक्षक के छात्र हैं, तो आप कैसे जानते हैं कि आप उसकी आवाज अच्छी तरह से सुन रहे हैं? इस ऑडियो को यहाँ रोकें।</w:t>
      </w:r>
      <w:r>
        <w:rPr>
          <w:lang w:val="hi_IN" w:bidi="hi_IN"/>
        </w:rPr>
      </w:r>
    </w:p>
    <w:p>
      <w:pPr>
        <w:pStyle w:val="Heading3"/>
      </w:pPr>
      <w:r>
        <w:rPr>
          <w:lang w:val="hi_IN" w:bidi="hi_IN"/>
        </w:rPr>
        <w:t>घटनाओं को समझाना</w:t>
      </w:r>
    </w:p>
    <w:p>
      <w:pPr/>
      <w:r>
        <w:rPr>
          <w:lang w:val="hi_IN" w:bidi="hi_IN"/>
        </w:rPr>
      </w:r>
      <w:r>
        <w:rPr>
          <w:lang w:val="hi_IN" w:bidi="hi_IN"/>
        </w:rPr>
        <w:t>यूहन्ना 8:31–47 का ऑडियो संस्करण सबसे आसानी से समझ में आने वाले अनुवाद में सुनें।</w:t>
      </w:r>
    </w:p>
    <w:p>
      <w:pPr/>
      <w:r>
        <w:rPr>
          <w:lang w:val="hi_IN" w:bidi="hi_IN"/>
        </w:rPr>
      </w:r>
      <w:r>
        <w:rPr>
          <w:lang w:val="hi_IN" w:bidi="hi_IN"/>
        </w:rPr>
        <w:t>इस चरण में, समूह इस भाग के दृश्यों, परिवेश और पात्रों को परिभाषित करेगा। फिर समूह इस भाग को कल्पांकित करने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यीशु ने यहूदी लोगों से कहा, "तुम सत्य को जानोगे, और सत्य पर विश्वास करना तुम्हें दासत्व से स्वतंत्र करेगा।"</w:t>
      </w:r>
    </w:p>
    <w:p>
      <w:pPr/>
      <w:r>
        <w:rPr>
          <w:lang w:val="hi_IN" w:bidi="hi_IN"/>
        </w:rPr>
      </w:r>
      <w:r>
        <w:rPr>
          <w:b/>
          <w:lang w:val="hi_IN" w:bidi="hi_IN"/>
        </w:rPr>
        <w:t>दूसरे दृश्य में:</w:t>
      </w:r>
      <w:r>
        <w:rPr>
          <w:lang w:val="hi_IN" w:bidi="hi_IN"/>
        </w:rPr>
        <w:t xml:space="preserve"> यहूदी लोग कहते हैं कि अब्राहम उनका पिता है। यीशु उत्तर देता है कि यदि वे वास्तव में अब्राहम के वंशज होते तो वे यीशु का अनुसरण करते, बल्कि इसके बजाय वे एक अलग पिता के वंशज हैं।</w:t>
      </w:r>
    </w:p>
    <w:p>
      <w:pPr/>
      <w:r>
        <w:rPr>
          <w:lang w:val="hi_IN" w:bidi="hi_IN"/>
        </w:rPr>
      </w:r>
      <w:r>
        <w:rPr>
          <w:b/>
          <w:lang w:val="hi_IN" w:bidi="hi_IN"/>
        </w:rPr>
        <w:t>तीसरे दृश्य में:</w:t>
      </w:r>
      <w:r>
        <w:rPr>
          <w:lang w:val="hi_IN" w:bidi="hi_IN"/>
        </w:rPr>
        <w:t xml:space="preserve"> यहूदी लोग कहते हैं कि केवल परमेश्वर उनका पिता है। यीशु उत्तर देता है कि उनका पिता शैतान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यहूदी लोग जो कहते हैं कि वे यीशु पर विश्वास करते हैं</w:t>
      </w:r>
    </w:p>
    <w:p>
      <w:pPr>
        <w:pStyle w:val="ListBullet"/>
        <w:spacing w:line="240" w:lineRule="auto"/>
        <w:ind w:left="720"/>
      </w:pPr>
      <w:r>
        <w:rPr>
          <w:lang w:val="hi_IN" w:bidi="hi_IN"/>
        </w:rPr>
      </w:r>
      <w:r>
        <w:rPr>
          <w:lang w:val="hi_IN" w:bidi="hi_IN"/>
        </w:rPr>
        <w:t>भीड़</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पहले दृश्य में, यीशु ने उन यहूदी लोगों से जिन्होंने उस पर विश्वास किया था कहा, यदि वे सच में उसके चेले बनना चाहते हैं तो वे उसकी शिक्षा का पालन करते रहें। यीशु ने उनसे कहा कि वे सत्य को जानेंगे, और सत्य पर विश्वास करना उन्हें पापों के दासत्व से स्वतंत्र करेगा। फिर, यहूदी अगुवों ने कहा कि वे अब्राहम की सन्तान हैं, और वे कभी किसी के दास नहीं रहे। यीशु उन्हें कैसे कह सकता है कि उन्हें स्वतंत्र होना चाहिए? इसलिए, यीशु ने यहूदी लोगों से कहा कि वे बहुत ध्यान से सुनें क्योंकि वे सब लोग जो पाप करते रहते हैं वे पाप को उन्हें नियंत्रित करने की अनुमति दे रहे हैं। फिर यीशु ने एक उदाहरण दिया कि परिवार में दास का कोई स्थायी स्थान नहीं होता, परन्तु परिवार में रहने वाले पुत्र का स्थान सदा के लिए स्थायी होता है। यह याद रखना महत्वपूर्ण है कि यदि वे यीशु को परमेश्वर का पुत्र मानते हैं, तो उन्हें पापों से सच्ची स्वतंत्रि मिलेगी और यह भी याद रखना चाहिए कि यीशु उन लोगों को स्वतंत्र करेगा जो विश्वास के साथ इसके लिए प्रार्थना करते हैं।</w:t>
      </w:r>
    </w:p>
    <w:p>
      <w:pPr/>
      <w:r>
        <w:rPr>
          <w:lang w:val="hi_IN" w:bidi="hi_IN"/>
        </w:rPr>
      </w:r>
      <w:r>
        <w:rPr>
          <w:lang w:val="hi_IN" w:bidi="hi_IN"/>
        </w:rPr>
        <w:t xml:space="preserve">दूसरे दृश्य में: यहूदी लोग कहते हैं कि अब्राहम उनका पिता है। यीशु ने यहूदी अगुवों से कहा कि वह सहमत है कि वे अब्राहम की सन्तान हैं और वे उसे मारने के तरीके ढूँढ रहे थे, क्योंकि उन्होंने उसकी शिक्षा को अस्वीकार कर दिया था। फिर, यीशु उनसे कहता है, "मैं तुम्हें जो सिखा रहा हूँ वह वही है जो परमेश्वर ने मुझे दिखाया था। तुम कहते हो कि तुम वही करोगे जो तुम्हारे पिता ने तुमसे अब्राहम की सन्तान के रूप में करने के लिए कहा था। इसलिए, यदि तुम सचमुच परमेश्वर के हो, तो उस सत्य पर विश्वास करो और उन बातों को ग्रहण करो जो मैं तुमसे कहता आया हूँ; क्योंकि जो व्यक्ति परमेश्वर का होता है, वह उस व्यक्ति की सुनता है और उसे ग्रहण करता है जिसे परमेश्वर ने उसके पास भेजा है। यदि तुम अब्राहम की सन्तान होते, तो तुम भी वही काम करते जो अब्राहम ने किए थे। इसके बजाय, तुम मुझे मारना चाहते हो।" अब्राहम के वंशज परमेश्वर की संतान होने चाहिए। हालाँकि, यीशु वही करता है जो उसका पिता परमेश्वर करता है; लेकिन यहूदी वास्तव में शैतान को अपना पिता मानकर उसके पीछे चलते हैं, क्योंकि वे यीशु की शिक्षाओं को ग्रहण नहीं करना चाहते। यीशु कह रहा है कि यहूदी परमेश्वर के बजाय किसी और पिता का अनुसरण कर रहे हैं। यह याद रखना महत्वपूर्ण है कि अब्राहम ने लोगों को मारने की कोशिश नहीं की। अब्राहम परमेश्वर का मित्र है जो यीशु का पिता है। </w:t>
      </w:r>
    </w:p>
    <w:p>
      <w:pPr/>
      <w:r>
        <w:rPr>
          <w:lang w:val="hi_IN" w:bidi="hi_IN"/>
        </w:rPr>
      </w:r>
      <w:r>
        <w:rPr>
          <w:lang w:val="hi_IN" w:bidi="hi_IN"/>
        </w:rPr>
        <w:t>तीसरे दृश्य में, यहूदी अगुवों ने यीशु से कहा कि वे अब्राहम की सच्ची संतान हैं और उनका एकमात्र पिता स्वयं परमेश्वर है। इसलिए, यीशु ने उनसे कहा कि यदि यह सच है कि परमेश्वर उसका पिता है, तो वे यीशु से प्रेम करेंगे क्योंकि यीशु स्वर्ग के परमेश्वर की उपस्थिति को छोड़कर पृथ्वी पर आया था। यीशु ने स्वयं पृथ्वी पर आने का निर्णय नहीं लिया। यह परमेश्वर था जिसने उसे भेजा। इसलिए, क्योंकि वे यहूदी अगुवे मेरी शिक्षा को सुनना नहीं चाहते और मेरी बात नहीं समझते, इसलिए वे शैतान के हैं, जो वही करता है जो वह चाहता है। सृष्टि के आरम्भ से ही शैतान लोगों की हत्या करता आया है और वह सत्य में स्थिर नहीं रहता क्योंकि उसमें कुछ भी सत्य नहीं है। जब शैतान झूठ बोलता है, तो वह उस तरह से बात करता है जो उसके लिए स्वाभाविक है, क्योंकि वह झूठा है और झूठ का स्रोत वही है। यह याद रखना महत्वपूर्ण है कि यीशु ने यहूदी अगुवों से कहा था कि वे यीशु को किसी भी पाप का दोषी साबित नहीं कर सकते। यीशु ने उनसे सत्य कहा था और इसी कारण वे उस पर विश्वास नहीं करते। यह भी याद रखें कि यीशु को मार डालने की उनकी योजना किसी अपराध या पाप के कारण नहीं थी, बल्कि उस सत्य पर विश्वास करने से उनके इनकार के कारण थी जो यीशु सिखाता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प्रयोग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यूहन्ना 8:31–47 का ऑडियो संस्करण सबसे आसानी से समझ में आने वाले अनुवाद में सुनें।</w:t>
      </w:r>
    </w:p>
    <w:p>
      <w:pPr/>
      <w:r>
        <w:rPr>
          <w:lang w:val="hi_IN" w:bidi="hi_IN"/>
        </w:rPr>
      </w:r>
      <w:r>
        <w:rPr>
          <w:lang w:val="hi_IN" w:bidi="hi_IN"/>
        </w:rPr>
        <w:t>इस चरण में, समूह कहानी को नाटक के रूप में पेश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यीशु ने यहूदी लोगों से कहा, "तुम सत्य को जानोगे, और सत्य पर विश्वास करना तुम्हें दासत्व से स्वतंत्र करेगा।"</w:t>
      </w:r>
    </w:p>
    <w:p>
      <w:pPr/>
      <w:r>
        <w:rPr>
          <w:lang w:val="hi_IN" w:bidi="hi_IN"/>
        </w:rPr>
      </w:r>
      <w:r>
        <w:rPr>
          <w:b/>
          <w:lang w:val="hi_IN" w:bidi="hi_IN"/>
        </w:rPr>
        <w:t>दूसरे दृश्य में:</w:t>
      </w:r>
      <w:r>
        <w:rPr>
          <w:lang w:val="hi_IN" w:bidi="hi_IN"/>
        </w:rPr>
        <w:t xml:space="preserve"> यहूदी लोग कहते हैं कि अब्राहम उनका पिता है। </w:t>
      </w:r>
    </w:p>
    <w:p>
      <w:pPr/>
      <w:r>
        <w:rPr>
          <w:lang w:val="hi_IN" w:bidi="hi_IN"/>
        </w:rPr>
      </w:r>
      <w:r>
        <w:rPr>
          <w:b/>
          <w:lang w:val="hi_IN" w:bidi="hi_IN"/>
        </w:rPr>
        <w:t>तीसरे दृश्य में:</w:t>
      </w:r>
      <w:r>
        <w:rPr>
          <w:lang w:val="hi_IN" w:bidi="hi_IN"/>
        </w:rPr>
        <w:t xml:space="preserve"> यहूदी लोग कहते हैं कि केवल परमेश्वर उनका पिता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यहूदी लोग जो कहते हैं कि वे यीशु पर विश्वास करते हैं</w:t>
      </w:r>
    </w:p>
    <w:p>
      <w:pPr>
        <w:pStyle w:val="ListBullet"/>
        <w:spacing w:line="240" w:lineRule="auto"/>
        <w:ind w:left="720"/>
      </w:pPr>
      <w:r>
        <w:rPr>
          <w:lang w:val="hi_IN" w:bidi="hi_IN"/>
        </w:rPr>
      </w:r>
      <w:r>
        <w:rPr>
          <w:lang w:val="hi_IN" w:bidi="hi_IN"/>
        </w:rPr>
        <w:t>भीड़</w:t>
      </w:r>
    </w:p>
    <w:p>
      <w:pPr/>
      <w:r>
        <w:rPr>
          <w:lang w:val="hi_IN" w:bidi="hi_IN"/>
        </w:rPr>
      </w:r>
      <w:r>
        <w:rPr>
          <w:lang w:val="hi_IN" w:bidi="hi_IN"/>
        </w:rPr>
        <w:t>इस कहानी के संवाद, घटनाओं के क्रम, रूपरेखा और उसकी गति पर ध्यान दें। सुनिश्चित करें कि अभिनय करते समय, कहानी का कोई महत्वपूर्ण या कठिन भाग छूट न जाए। कहानी के हर भाग को याद रखने में एक-दूसरे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पड़ावों पर, नाटक को रोककर उस पात्र की भूमिका निभाने वाले व्यक्ति से पूछें "आप क्या महसूस कर रहे हैं या क्या सोच रहे हैं?" पात्र की भूमिका निभाने वाले व्यक्ति को यह उत्तर देना चाहिए कि अगर वह उस पात्र की जगह होता तो वह क्या महसूस करता या क्या सोचता। नाटक को फिर से शुरू करें।</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पहले दृश्य में, यीशु ने उन यहूदी लोगों से कहा जिन्होंने उस पर विश्वास किया था, "यदि तुम मेरी शिक्षाओं का पालन करते रहोगे, तो तुम सच में मेरे चेले हो। तुम सत्य को जानोगे, और सत्य पर विश्वास करना तुम्हें दासत्व से स्वतंत्र करेगा।" फिर, यहूदी अगुवों ने यीशु को उत्तर दिया, "हम अब्राहम के वंशज हैं, और हम कभी किसी के दास नहीं रहे। आप कैसे कह सकते हैं कि हमें स्वतंत्र होना चाहिए?" यीशु ने उनसे कहा, "मैं तुमसे यह गम्भीर सत्य कहता हूँ, कि जो लोग पाप करते रहते हैं, वे पाप को अपने ऊपर हावी होने देते हैं। और परिवार में दास का कोई स्थायी स्थान नहीं होता, परन्तु पुत्र परिवार का सदा के लिए हिस्सा होता है। इसलिए यदि परमेश्वर का पुत्र तुम्हें स्वतंत्र करता है, तो तुम्हें सच्ची स्वतंत्रता मिलेगी।"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यीशु की भूमिका निभा रहे व्यक्ति से पूछें, "आप कैसा महसूस कर रहे हैं या क्या सोच रहे हैं?" आप ऐसी बातें सुन सकते हैं, "मैं चाहता हूँ कि यहूदी समझें कि वे पाप के दास रहे हैं। मेरी शिक्षा और मुझ पर विश्वास करना ही उन्हें स्वतंत्र करेगा।"</w:t>
      </w:r>
    </w:p>
    <w:p>
      <w:pPr>
        <w:pStyle w:val="ListBullet"/>
        <w:spacing w:line="240" w:lineRule="auto"/>
        <w:ind w:left="720"/>
      </w:pPr>
      <w:r>
        <w:rPr>
          <w:lang w:val="hi_IN" w:bidi="hi_IN"/>
        </w:rPr>
      </w:r>
      <w:r>
        <w:rPr>
          <w:lang w:val="hi_IN" w:bidi="hi_IN"/>
        </w:rPr>
        <w:t>यहूदी लोगों की भूमिका निभाने वाले लोगों से पूछें, "आप कैसा महसूस कर रहे हैं या क्या सोच रहे हैं?" आप ऐसी बातें सुन सकते हैं, "हम यीशु की शिक्षा के लिए अपना मन नहीं खोल सकते क्योंकि वह हमें दास कह रहा है जिन्हें स्वतंत्रता की आवश्यकता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दूसरे दृश्य में, यीशु ने यहूदी अगुवों से कहा, "मैं पहचानता हूँ और सहमत हूँ कि तुम अब्राहम के वंशज हो। लेकिन तुम मुझे मारने की कोशिश कर रहे हो, क्योंकि तुम मेरी शिक्षा को स्वीकार करने से मना कर देते हो।" फिर, यीशु कहना जारी रखता है, "जो मेरे पिता ने मुझे दिखाया है, वही मैं तुमसे कहता हूँ, लेकिन तुम वही करते हो जो तुमने अपने पिता को तुमसे कहते सुना है।"</w:t>
      </w:r>
    </w:p>
    <w:p>
      <w:pPr/>
      <w:r>
        <w:rPr>
          <w:lang w:val="hi_IN" w:bidi="hi_IN"/>
        </w:rPr>
      </w:r>
      <w:r>
        <w:rPr>
          <w:lang w:val="hi_IN" w:bidi="hi_IN"/>
        </w:rPr>
        <w:t>यहूदी अगुवों ने यीशु से कहा, "हम अब्राहम की संतान हैं।"</w:t>
      </w:r>
    </w:p>
    <w:p>
      <w:pPr/>
      <w:r>
        <w:rPr>
          <w:lang w:val="hi_IN" w:bidi="hi_IN"/>
        </w:rPr>
      </w:r>
      <w:r>
        <w:rPr>
          <w:lang w:val="hi_IN" w:bidi="hi_IN"/>
        </w:rPr>
        <w:t>यीशु ने उनसे कहा, "यदि तुम भी अब्राहम की संतान होते, तो तुम भी वही काम करते जो अब्राहम ने किए थे। इसके बजाय, तुम मुझे मारना चाहते हो। मैं तुमसे जो बता रहा हूँ वह सत्य है जो परमेश्वर ने मुझे बताया था। अब्राहम ने लोगों को मारने की कोशिश नहीं की! जहाँ तक तुम्हारी बात है, तुम वही कर रहे हो जो तुम्हारा पिता करता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यीशु की भूमिका निभा रहे व्यक्ति से पूछें, "आप कैसा महसूस कर रहे हैं या क्या सोच रहे हैं?" आप ऐसी बातें सुन सकते हैं, "मुझे आश्चर्य है कि मैं इन लोगों के लिए स्वतंत्रता पाने का प्रयास कर रहा हूँ। देखो, वे मुझे मारने की कोशिश कर रहे हैं।"</w:t>
      </w:r>
    </w:p>
    <w:p>
      <w:pPr>
        <w:pStyle w:val="ListBullet"/>
        <w:spacing w:line="240" w:lineRule="auto"/>
        <w:ind w:left="720"/>
      </w:pPr>
      <w:r>
        <w:rPr>
          <w:lang w:val="hi_IN" w:bidi="hi_IN"/>
        </w:rPr>
      </w:r>
      <w:r>
        <w:rPr>
          <w:lang w:val="hi_IN" w:bidi="hi_IN"/>
        </w:rPr>
        <w:t>धार्मिक अगुवों की भूमिका निभाने वाले लोगों से पूछें, "आप कैसा महसूस कर रहे हैं या क्या सोच रहे हैं?" आप ऐसी बातें सुन सकते हैं, "अच्छा।" यीशु को यह जानना आवश्यक है कि भले ही हम अभी भी रोमी नियमों के अधीन हैं, लेकिन हम शक्तिशाली परमेश्वर के अधीन अब्राहम की संतान के रूप में स्वतंत्र लोग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तीसरे दृश्य में, यहूदी अगुवों ने यीशु को उत्तर दिया, "जहाँ तक हमारा प्रश्न है, हम सच्चे या वैध बच्चे हैं।" हमारा एकमात्र पिता स्वयं परमेश्वर है।"</w:t>
      </w:r>
    </w:p>
    <w:p>
      <w:pPr/>
      <w:r>
        <w:rPr>
          <w:lang w:val="hi_IN" w:bidi="hi_IN"/>
        </w:rPr>
      </w:r>
      <w:r>
        <w:rPr>
          <w:lang w:val="hi_IN" w:bidi="hi_IN"/>
        </w:rPr>
        <w:t>इसलिए, यीशु ने उनसे कहा, "यदि यह सच है कि परमेश्वर तुम्हारा पिता है, तो तुम मुझसे प्रेम करते। ऐसा इसलिए है क्योंकि मैं परमेश्वर की उपस्थिति को छोड़कर तुम्हारे पास आया हूँ। मैंने स्वयं यह निर्णय नहीं लिया कि मुझे पृथ्वी पर आना चाहिए। यह परमेश्वर था जिसने मुझे तुम्हारे पास भेजा। ऐसा क्यों है कि तुम मुझे क्यों नहीं समझ पाते? क्या यह इसलिए है क्योंकि तुम मेरी शिक्षा सुनना नहीं चाहते हो? तुम अपने पिता के हो, जो शैतान है, और तुम अपने पिता की इच्छाओं का पालन करने के लिए तैयार हो। सृष्टि की शुरुआत से ही शैतान लोगों की हत्या करता आया है और वह सत्य में स्थिर नहीं रहता क्योंकि उसमें कुछ भी सत्य नहीं है। जब शैतान झूठ बोलता है, तो वह उसी तरह से बोलता है जो उसके लिए स्वाभाविक है, क्योंकि वह झूठा है और झूठ का मूल या स्रोत वही है। फिर यीशु ने कहा, "लेकिन मैं तुमसे सच कहता हूँ, और यही कारण है कि तुम मुझ पर विश्वास नहीं करते हो। क्या तुम में से कोई मुझे पाप का दोषी साबित कर सकता है? तुम्हें मुझ पर विश्वास करना चाहिए, क्योंकि मैं सच बोल रहा हूँ। जो व्यक्ति परमेश्वर का है वह स्वीकार करता है जो परमेश्वर कहता है। परमेश्वर की संतान, या लोग, उसकी कही बातों को सुनते हैं। तुम नहीं सुनते क्योंकि तुम परमेश्वर की संतान या लोग नहीं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यीशु की भूमिका निभा रहे व्यक्ति से पूछें, "आप कैसा महसूस कर रहे हैं या क्या सोच रहे हैं?" आपको ऐसी बातें सुनने को मिल सकती हैं, "यह फिर से हैरान करने वाला है। यदि ये लोग कहते हैं कि वे परमेश्वर के हैं, तो उन्हें मेरी शिक्षा को स्वीकार करना चाहिए क्योंकि परमेश्वर ने मुझे उनके पास भेजा है।"</w:t>
      </w:r>
    </w:p>
    <w:p>
      <w:pPr>
        <w:pStyle w:val="ListBullet"/>
        <w:spacing w:line="240" w:lineRule="auto"/>
        <w:ind w:left="720"/>
      </w:pPr>
      <w:r>
        <w:rPr>
          <w:lang w:val="hi_IN" w:bidi="hi_IN"/>
        </w:rPr>
      </w:r>
      <w:r>
        <w:rPr>
          <w:lang w:val="hi_IN" w:bidi="hi_IN"/>
        </w:rPr>
        <w:t>धार्मिक अगुवों की भूमिका निभाने वाले लोगों से पूछें, "आप कैसा महसूस कर रहे हैं या क्या सोच रहे हैं?" आप ऐसी बातें सुन सकते हैं, "यह यीशु अब हमें शैतान की संतान कहकर बहुत अपमानजनक व्यवहार कर रहा है। हमें उसे अपराध का दोषी साबित करने और उसे मृत्युदण्ड देने का कोई रास्ता ढूँढ़ना होगा।"</w:t>
      </w:r>
    </w:p>
    <w:p>
      <w:pPr>
        <w:pStyle w:val="ListBullet"/>
        <w:spacing w:line="240" w:lineRule="auto"/>
        <w:ind w:left="720"/>
      </w:pPr>
      <w:r>
        <w:rPr>
          <w:lang w:val="hi_IN" w:bidi="hi_IN"/>
        </w:rPr>
      </w:r>
      <w:r>
        <w:rPr>
          <w:lang w:val="hi_IN" w:bidi="hi_IN"/>
        </w:rPr>
        <w:t>नाटक जारी रखें।</w:t>
      </w:r>
      <w:r>
        <w:rPr>
          <w:lang w:val="hi_IN" w:bidi="hi_IN"/>
        </w:rPr>
      </w:r>
    </w:p>
    <w:p>
      <w:pPr>
        <w:pStyle w:val="Heading3"/>
      </w:pPr>
      <w:r>
        <w:rPr>
          <w:lang w:val="hi_IN" w:bidi="hi_IN"/>
        </w:rPr>
        <w:t>आवश्यक जानकारी</w:t>
      </w:r>
    </w:p>
    <w:p>
      <w:pPr/>
      <w:r>
        <w:rPr>
          <w:lang w:val="hi_IN" w:bidi="hi_IN"/>
        </w:rPr>
      </w:r>
      <w:r>
        <w:rPr>
          <w:lang w:val="hi_IN" w:bidi="hi_IN"/>
        </w:rPr>
        <w:t>यूहन्ना 8:31–47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यीशु ने उन </w:t>
      </w:r>
      <w:r>
        <w:rPr>
          <w:b/>
          <w:lang w:val="hi_IN" w:bidi="hi_IN"/>
        </w:rPr>
        <w:t>यहूदी</w:t>
      </w:r>
      <w:r>
        <w:rPr>
          <w:lang w:val="hi_IN" w:bidi="hi_IN"/>
        </w:rPr>
        <w:t xml:space="preserve"> लोगों से कहा जिन्होंने उस पर विश्वास किया था, "यदि तुम मेरी शिक्षाओं का पालन करते रहोगे, तो तुम सचमुच मेरे चेले हो।" यहूदी शब्द उन लोगों के समूह को दर्शाता है जो अब्राहम के पोते याकूब से उत्पन्न हुए थे। यह वह समूह है जिसको इस्राएल की भूमि देने की परमेश्वर ने प्रतिज्ञा की थी। यह एक जातीय समूह और लोगों का समूह दोनों है जो यहूदी धर्म का अभ्यास करते हैं। पिछले भागों की तरह ही 'यहूदी' शब्द का अनुवाद करें, और याद रखें कि '</w:t>
      </w:r>
      <w:r>
        <w:rPr>
          <w:lang w:val="hi_IN" w:bidi="hi_IN"/>
        </w:rPr>
        <w:t>यहूदी</w:t>
      </w:r>
      <w:r>
        <w:rPr>
          <w:lang w:val="hi_IN" w:bidi="hi_IN"/>
        </w:rPr>
        <w:t>' शब्द मुख्य शब्दावली में शामिल है।</w:t>
      </w:r>
    </w:p>
    <w:p>
      <w:pPr/>
      <w:r>
        <w:rPr>
          <w:lang w:val="hi_IN" w:bidi="hi_IN"/>
        </w:rPr>
      </w:r>
      <w:r>
        <w:rPr>
          <w:lang w:val="hi_IN" w:bidi="hi_IN"/>
        </w:rPr>
        <w:t xml:space="preserve">"यदि तुम मेरी शिक्षा का पालन करते रहोगे, तो तुम सच में मेरे </w:t>
      </w:r>
      <w:r>
        <w:rPr>
          <w:b/>
          <w:lang w:val="hi_IN" w:bidi="hi_IN"/>
        </w:rPr>
        <w:t>चेले</w:t>
      </w:r>
      <w:r>
        <w:rPr>
          <w:lang w:val="hi_IN" w:bidi="hi_IN"/>
        </w:rPr>
        <w:t xml:space="preserve"> हो।" चेला वह व्यक्ति होता है जो किसी विशेष धार्मिक शिक्षक का अनुसरण करता है और उससे परमेश्वर, विश्वास और जीवन के बारे में सीखता है। यीशु ने अपने पीछे चलने और अपने चेले बनने के लिए 12 लोगों को चुना। वे हर जगह उसके पीछे चलते थे, उससे सीखते और उसे देखते थे। कभी-कभी यीशु उन्हें परमेश्वर के राज्य के आगमन का सुसमाचार प्रचार करने और बीमारों को चंगा करने के लिए भेजता था। चेलों का अनुवाद उसी प्रकार करें जैसे आपने पिछले भागों में किया है, और याद रखें कि </w:t>
      </w:r>
      <w:r>
        <w:rPr>
          <w:lang w:val="hi_IN" w:bidi="hi_IN"/>
        </w:rPr>
        <w:t>चेले</w:t>
      </w:r>
      <w:r>
        <w:rPr>
          <w:lang w:val="hi_IN" w:bidi="hi_IN"/>
        </w:rPr>
        <w:t xml:space="preserve"> शब्द मुख्य शब्दावली में शामिल है।</w:t>
      </w:r>
    </w:p>
    <w:p>
      <w:pPr/>
      <w:r>
        <w:rPr>
          <w:lang w:val="hi_IN" w:bidi="hi_IN"/>
        </w:rPr>
      </w:r>
      <w:r>
        <w:rPr>
          <w:lang w:val="hi_IN" w:bidi="hi_IN"/>
        </w:rPr>
        <w:t>तब यहूदी अगुवों ने यीशु से कहा, "हम</w:t>
      </w:r>
      <w:r>
        <w:rPr>
          <w:b/>
          <w:lang w:val="hi_IN" w:bidi="hi_IN"/>
        </w:rPr>
        <w:t xml:space="preserve"> अब्राहम</w:t>
      </w:r>
      <w:r>
        <w:rPr>
          <w:lang w:val="hi_IN" w:bidi="hi_IN"/>
        </w:rPr>
        <w:t xml:space="preserve"> के </w:t>
      </w:r>
      <w:r>
        <w:rPr>
          <w:b/>
          <w:lang w:val="hi_IN" w:bidi="hi_IN"/>
        </w:rPr>
        <w:t>वंशज</w:t>
      </w:r>
      <w:r>
        <w:rPr>
          <w:lang w:val="hi_IN" w:bidi="hi_IN"/>
        </w:rPr>
        <w:t xml:space="preserve"> हैं, और हम कभी किसी के </w:t>
      </w:r>
      <w:r>
        <w:rPr>
          <w:lang w:val="hi_IN" w:bidi="hi_IN"/>
        </w:rPr>
        <w:t>दास न</w:t>
      </w:r>
      <w:r>
        <w:rPr>
          <w:lang w:val="hi_IN" w:bidi="hi_IN"/>
        </w:rPr>
        <w:t xml:space="preserve">हीं रहे हैं।" किसी व्यक्ति की संतानें उसके बच्चे, पोते-पोतियाँ और उसी परिवार की सभी भावी पीढ़ियाँ होती हैं। इस्राएली अब्राहम के </w:t>
      </w:r>
      <w:r>
        <w:rPr>
          <w:b/>
          <w:lang w:val="hi_IN" w:bidi="hi_IN"/>
        </w:rPr>
        <w:t>वंशज</w:t>
      </w:r>
      <w:r>
        <w:rPr>
          <w:lang w:val="hi_IN" w:bidi="hi_IN"/>
        </w:rPr>
        <w:t xml:space="preserve"> हैं। अब्राहम इस्राएलियों का पूर्वज है। वंशजों, दासों और अब्राहम का अनुवाद उसी तरह करें जैसे आपने पिछले भागों में किया है, और याद रखें कि वं</w:t>
      </w:r>
      <w:r>
        <w:rPr>
          <w:b/>
          <w:lang w:val="hi_IN" w:bidi="hi_IN"/>
        </w:rPr>
        <w:t>शज म</w:t>
      </w:r>
      <w:r>
        <w:rPr>
          <w:lang w:val="hi_IN" w:bidi="hi_IN"/>
        </w:rPr>
        <w:t>ुख्य शब्दावली में है।</w:t>
      </w:r>
    </w:p>
    <w:p>
      <w:pPr/>
      <w:r>
        <w:rPr>
          <w:lang w:val="hi_IN" w:bidi="hi_IN"/>
        </w:rPr>
      </w:r>
      <w:r>
        <w:rPr>
          <w:lang w:val="hi_IN" w:bidi="hi_IN"/>
        </w:rPr>
        <w:t xml:space="preserve">इसलिए यीशु ने उनसे कहा, "मैं तुमसे यह गम्भीर सत्य कहता हूँ, कि जो लोग लगातार </w:t>
      </w:r>
      <w:r>
        <w:rPr>
          <w:b/>
          <w:lang w:val="hi_IN" w:bidi="hi_IN"/>
        </w:rPr>
        <w:t>पाप</w:t>
      </w:r>
      <w:r>
        <w:rPr>
          <w:lang w:val="hi_IN" w:bidi="hi_IN"/>
        </w:rPr>
        <w:t xml:space="preserve"> करते रहते हैं, वे पाप को अपने ऊपर हावी होने देते हैं, ठीक वैसे ही जैसे एक स्वामी अपने दास को नियंत्रित करता है।" पाप का अर्थ परमेश्वर की आज्ञा न मानने से है, न कि किसी व्यक्ति द्वारा धार्मिक अनुष्ठान जैसे प्रार्थना करना या कुछ धार्मिक नियमों का पालन न करना। पाप का अनुवाद उसी तरह करें जैसे आपने पिछले भागों में किया है, और याद रखें कि </w:t>
      </w:r>
      <w:r>
        <w:rPr>
          <w:lang w:val="hi_IN" w:bidi="hi_IN"/>
        </w:rPr>
        <w:t>पाप</w:t>
      </w:r>
      <w:r>
        <w:rPr>
          <w:lang w:val="hi_IN" w:bidi="hi_IN"/>
        </w:rPr>
        <w:t xml:space="preserve"> मुख्य शब्दावली में शामिल है।</w:t>
      </w:r>
    </w:p>
    <w:p>
      <w:pPr/>
      <w:r>
        <w:rPr>
          <w:lang w:val="hi_IN" w:bidi="hi_IN"/>
        </w:rPr>
      </w:r>
      <w:r>
        <w:rPr>
          <w:lang w:val="hi_IN" w:bidi="hi_IN"/>
        </w:rPr>
        <w:t xml:space="preserve">तुम अपने पिता के हो, जो </w:t>
      </w:r>
      <w:r>
        <w:rPr>
          <w:b/>
          <w:lang w:val="hi_IN" w:bidi="hi_IN"/>
        </w:rPr>
        <w:t>शैतान</w:t>
      </w:r>
      <w:r>
        <w:rPr>
          <w:lang w:val="hi_IN" w:bidi="hi_IN"/>
        </w:rPr>
        <w:t xml:space="preserve"> है, और तुम अपने पिता की इच्छाओं का पालन करने के लिए तैयार हो। शैतान दुष्ट आत्माओं के सरदार को दर्शाता है, जिसका नाम शैतान है। </w:t>
      </w:r>
      <w:r>
        <w:rPr>
          <w:lang w:val="hi_IN" w:bidi="hi_IN"/>
        </w:rPr>
        <w:t>शैतान</w:t>
      </w:r>
      <w:r>
        <w:rPr>
          <w:lang w:val="hi_IN" w:bidi="hi_IN"/>
        </w:rPr>
        <w:t xml:space="preserve"> का अर्थ है वह शत्रु, दुश्मन या दोष लगाने वाला जिसने परमेश्वर के विरुद्ध विद्रोह करने का फैसला किया। शैतान मूल रूप से एक बनाया गया स्वर्गदूत था जो परमेश्वर की तरह बनना चाहता था। अब, शैतान सभी दुष्टात्माओं का सरदार है। शैतान का अनुवाद उसी तरह करें जैसे आपने पिछले भागों में किया है, और याद रखें कि </w:t>
      </w:r>
      <w:r>
        <w:rPr>
          <w:lang w:val="hi_IN" w:bidi="hi_IN"/>
        </w:rPr>
        <w:t>शैतान</w:t>
      </w:r>
      <w:r>
        <w:rPr>
          <w:lang w:val="hi_IN" w:bidi="hi_IN"/>
        </w:rPr>
        <w:t xml:space="preserve"> मुख्य शब्दावली में शामिल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हो।</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यूहन्ना 8:48–59</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यूहन्ना 8:48–59 को सुनें और अपने मन में रख लें।</w:t>
      </w:r>
    </w:p>
    <w:p>
      <w:pPr/>
      <w:r>
        <w:rPr>
          <w:lang w:val="hi_IN" w:bidi="hi_IN"/>
        </w:rPr>
      </w:r>
      <w:r>
        <w:rPr>
          <w:lang w:val="hi_IN" w:bidi="hi_IN"/>
        </w:rPr>
        <w:t>यदि सम्भव हो, तो यूहन्ना 8:48–59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के रूप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 यीशु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आप ऐसे किसी व्यक्ति को जानते हैं जिसे यह भाग सुनने की आवश्यकता है? इस ऑडियो को यहाँ रोकें।</w:t>
      </w:r>
      <w:r>
        <w:rPr>
          <w:lang w:val="hi_IN" w:bidi="hi_IN"/>
        </w:rPr>
      </w:r>
    </w:p>
    <w:p>
      <w:pPr>
        <w:pStyle w:val="Heading3"/>
      </w:pPr>
      <w:r>
        <w:rPr>
          <w:lang w:val="hi_IN" w:bidi="hi_IN"/>
        </w:rPr>
        <w:t>पाठ का परिचय</w:t>
      </w:r>
    </w:p>
    <w:p>
      <w:pPr/>
      <w:r>
        <w:rPr>
          <w:lang w:val="hi_IN" w:bidi="hi_IN"/>
        </w:rPr>
      </w:r>
      <w:r>
        <w:rPr>
          <w:lang w:val="hi_IN" w:bidi="hi_IN"/>
        </w:rPr>
        <w:t>यूहन्ना 8:48–59 का ऑडियो संस्करण सबसे आसानी से समझ में आने वाले अनुवाद में सुनें।</w:t>
      </w:r>
    </w:p>
    <w:p>
      <w:pPr/>
      <w:r>
        <w:rPr>
          <w:lang w:val="hi_IN" w:bidi="hi_IN"/>
        </w:rPr>
      </w:r>
      <w:r>
        <w:rPr>
          <w:lang w:val="hi_IN" w:bidi="hi_IN"/>
        </w:rPr>
        <w:t>यीशु अभी भी मन्दिर के क्षेत्र में उपदेश दे रहा है। पिछले भाग में, यीशु ने यहूदी लोगों से कहा कि वे सत्य को जान लेंगे। इस भाग में, यहूदी लोग जिन्होंने यीशु का विरोध किया और बहस की, उन्होंने उसे उत्तर दिया, "क्या हम ठीक नहीं कहते कि तू एक सामरी है और तुझमें दुष्टात्मा है?" सामरी लोग उन यहूदियों के वंशज थे जो सामरिया में रहते थे। यहूदी सामरियों को धार्मिक रूप से अशुद्ध और नीच मानते थे क्योंकि सामरियों ने विदेशियों से विवाह किया था। हमें नहीं पता कि यहूदी लोगों ने यीशु पर सामरी होने का आरोप क्यों लगाया। वे शायद यह कह रहे हों कि यीशु ने कुछ यहूदी व्यवस्था का पालन करके और दूसरों का नहीं करके एक सामरी की तरह व्यवहार किया था, या यह कि यीशु सामरियों की तरह यह मानता था कि यहूदियों के अलावा अन्य लोगों को भी अब्राहम का वंशज माना जा सकता है।</w:t>
      </w:r>
    </w:p>
    <w:p>
      <w:pPr/>
      <w:r>
        <w:rPr>
          <w:lang w:val="hi_IN" w:bidi="hi_IN"/>
        </w:rPr>
      </w:r>
      <w:r>
        <w:rPr>
          <w:lang w:val="hi_IN" w:bidi="hi_IN"/>
        </w:rPr>
        <w:t>यीशु ने इस आरोप को नजरअंदाज कर दिया कि वह एक सामरी था। इसके बजाय, यीशु ने कहा, "मुझ में दुष्टात्मा नहीं है।" जिस व्यक्ति में दुष्टात्मा है, वह परमेश्वर की इच्छा के विषय में नहीं सिखा सकता। यीशु कहना जारी रखता है, "मैं अपने पिता की महिमा कर रहा हूँ, या उसका आदर कर रहा हूँ, लेकिन तुम मेरा आदर नहीं कर रहे हो। मैं नहीं चाहता कि लोग मेरी महिमा करें या मेरा आदर करें, बल्कि परमेश्वर चाहता है कि लोग मेरी महिमा करें, और परमेश्वर मेरे पक्ष में न्याय करता है।" इन मामलों में परमेश्वर ही न्यायी है और परमेश्वर चाहता है कि यहूदी यीशु का सम्मान करें, इसलिए यीशु का सम्मान करने या उसकी प्रशंसा करने में विफल रहना परमेश्वर की आज्ञा न मानने के समान है। लेकिन यीशु की रुचि केवल आरोपों या अपमानों का उत्तर देने में ही नहीं थी, बल्कि इससे कहीं अधिक चीजों में थी। वह अपने श्रोताओं को उस स्थान पर लाना चाहता था जहाँ वे उसकी शिक्षाओं को स्वीकार कर लें, जो अनन्त जीवन देती हैं। यीशु लोगों का ध्यान आकर्षित करता है और कहता है, "मैं तुमसे सच कहता हूँ।" फिर वह कहता है, "यदि कोई व्यक्ति मेरी शिक्षा या संदेश का पालन करता है, तो वह कभी नहीं मरेगा।"</w:t>
      </w:r>
    </w:p>
    <w:p>
      <w:pPr/>
      <w:r>
        <w:rPr>
          <w:lang w:val="hi_IN" w:bidi="hi_IN"/>
        </w:rPr>
      </w:r>
      <w:r>
        <w:rPr>
          <w:lang w:val="hi_IN" w:bidi="hi_IN"/>
        </w:rPr>
        <w:t>यहाँ रुकें और समूह के रूप में इस प्रश्न पर चर्चा करें। आपकी संस्कृति में, एक महत्वपूर्ण अगुवा दूसरे अगुवे को अधिकार कैसे देता है? कोई समुदाय किसी अगुवे और उन संदेशवाहकों को कैसे सम्मान दिखाता है जिन्हें अगुवा भेजता है? इस ऑडियो को यहाँ रोकें।</w:t>
      </w:r>
    </w:p>
    <w:p>
      <w:pPr/>
      <w:r>
        <w:rPr>
          <w:lang w:val="hi_IN" w:bidi="hi_IN"/>
        </w:rPr>
      </w:r>
      <w:r>
        <w:rPr>
          <w:lang w:val="hi_IN" w:bidi="hi_IN"/>
        </w:rPr>
        <w:t>जब यहूदी लोगों ने यीशु को यह कहते हुए सुना कि यदि लोग यीशु की आज्ञा मानते हैं तो वे कभी नहीं मरेंगे, तो वे आश्चर्यचकित हो गए। उन्होंने कहा कि अगर एक महत्वपूर्ण भविष्यद्वक्ता, अब्राहम की भी मृत्यु हो गई, तो निश्चित रूप से सभी की मृत्यु हो जाएगी। यहूदी पूछते हैं, "क्या तू हमारे पिता अब्राहम से अधिक महत्वपूर्ण है? अब्राहम और परमेश्वर के भविष्यद्वक्ता सभी मर गए हैं। तू कौन होने का दावा कर रहा है?"</w:t>
      </w:r>
    </w:p>
    <w:p>
      <w:pPr/>
      <w:r>
        <w:rPr>
          <w:lang w:val="hi_IN" w:bidi="hi_IN"/>
        </w:rPr>
      </w:r>
      <w:r>
        <w:rPr>
          <w:lang w:val="hi_IN" w:bidi="hi_IN"/>
        </w:rPr>
        <w:t xml:space="preserve">यीशु यहूदियों को यह कहकर उत्तर देता है कि यदि वह अपने आप को सम्मान देने की कोशिश करता है, तो इसका कोई अर्थ नहीं होगा। यीशु का पिता वह परमेश्वर है जिसे यहूदी लोग भी अपना परमेश्वर कहते हैं। यह परमेश्वर है, जिसका यहूदी अनुसरण करते हैं, जो यीशु का आदर करता है। लेकिन फिर यीशु उन्हें हैरान कर देता है। यीशु कहता है कि यहूदी वास्तव में अपने परमेश्वर को नहीं जानते हैं। हालाँकि, यीशु कहता है कि वह परमेश्वर को जानता है। यीशु यहूदी लोगों को झूठा कहता है क्योंकि वे कहते हैं कि वे परमेश्वर को जानते हैं और मानते हैं, लेकिन वास्तव में वे ऐसा नहीं करते। हालाँकि, यीशु परमेश्वर को गहराई से जानता है। यीशु का अपने पिता परमेश्वर के साथ सम्बन्ध है और वह उसकी आज्ञा का पालन करता है। फिर यीशु और अधिक प्रमाण देता है कि वह परमेश्वर की ओर से है। यीशु कहता है कि यहूदियों का महत्वपूर्ण भविष्यद्वक्ता अब्राहम भी समझ गया था कि एक दिन यीशु आएगा। अब्राहम बहुत बहुत खुश था, या आनन्दित था, कि यीशु आ रहा है। यीशु यहूदियों के इस झूठे विश्वास को चुनौती दे रहा है कि अब्राहम के वंशज होने के नाते परमेश्वर उन्हें अपने न्याय से बचाएगा। इससे यहूदी लोग यीशु को और भी नापसंद कर रहे थे! आखिरकार, यीशु ने उनसे कहा था कि उनका व्यवहार अब्राहम के व्यवहार के समान नहीं था, कि परमेश्वर उनका पिता नहीं था, और उनका सच्चा पिता शैतान था, और अब्राहम ने यीशु की सेवकाई को पूरी तरह से स्वीकार किया था। </w:t>
      </w:r>
    </w:p>
    <w:p>
      <w:pPr/>
      <w:r>
        <w:rPr>
          <w:lang w:val="hi_IN" w:bidi="hi_IN"/>
        </w:rPr>
      </w:r>
      <w:r>
        <w:rPr>
          <w:lang w:val="hi_IN" w:bidi="hi_IN"/>
        </w:rPr>
        <w:t>यहाँ रुकें और समूह के रूप में इस प्रश्न पर चर्चा करें। किसी ऐसे समय के बारे में एक कहानी बताएँ जब आपके समुदाय ने किसी धार्मिक शिक्षक या अगुवे को स्वीकार नहीं किया था। उन्होंने उसके बारे में किस प्रकार की बातें कहीं? इस ऑडियो को यहाँ रोकें।</w:t>
      </w:r>
    </w:p>
    <w:p>
      <w:pPr/>
      <w:r>
        <w:rPr>
          <w:lang w:val="hi_IN" w:bidi="hi_IN"/>
        </w:rPr>
      </w:r>
      <w:r>
        <w:rPr>
          <w:lang w:val="hi_IN" w:bidi="hi_IN"/>
        </w:rPr>
        <w:t>यहूदी अगुवों ने आश्चर्यचकित होकर कहा, "तू तो पचास वर्ष का भी नहीं है। इसलिए, यह असम्भव है कि तूने अब्राहम को देखा है!" यीशु ने उनसे कहा, "यह एक सच्ची कहावत है, कि अब्राहम के जन्म से पहले ही मैं मौजूद था या जीवित था।" जब यीशु ने यह कहा, तो वह उसी "मैं हूँ" कथन को दोहरा रहा था जिसका उल्लेख उसने पिछली कहानियों में किया था। यह "मैं हूँ" उसके सुनने वालों को पुराने नियम में परमेश्वर के नाम की याद दिलाता है। यीशु उन वचनों का प्रयोग कर रहा है जो परमेश्वर पिता ने तब प्रयोग किए थे जब उसने मूसा को अपना नाम "मैं हूँ" बताया था। यहूदियों ने यीशु के शब्दों को अपने सबसे बड़े पूर्वज अब्राहम का अपमान माना। यीशु ने न केवल अपने आप को अब्राहम के समान दिखाया, बल्कि उसने अब्राहम से बड़ा होने का दावा भी किया! इस तरह के अपमान के लिए मृत्युदंड दिया जाना चाहिए। उन्होंने यीशु को मारने के लिए पत्थर उठा लिए। लेकिन यीशु ने अपने आप को छिपा लिया और मन्दिर के आँगन से चला गया।</w:t>
      </w:r>
    </w:p>
    <w:p>
      <w:pPr/>
      <w:r>
        <w:rPr>
          <w:lang w:val="hi_IN" w:bidi="hi_IN"/>
        </w:rPr>
      </w:r>
      <w:r>
        <w:rPr>
          <w:lang w:val="hi_IN" w:bidi="hi_IN"/>
        </w:rPr>
        <w:t>यहाँ रुकें और समूह के रूप में इस प्रश्न पर चर्चा करें। आपकी संस्कृति में क्या होता है जब कोई युवक बूढ़े लोगों को चेतावनियाँ या सच्ची शिक्षाएँ देता है? बूढ़े लोग आमतौर पर कैसे प्रतिक्रिया देते हैं? इस ऑडियो को यहाँ रोकें।</w:t>
      </w:r>
      <w:r>
        <w:rPr>
          <w:lang w:val="hi_IN" w:bidi="hi_IN"/>
        </w:rPr>
      </w:r>
    </w:p>
    <w:p>
      <w:pPr>
        <w:pStyle w:val="Heading3"/>
      </w:pPr>
      <w:r>
        <w:rPr>
          <w:lang w:val="hi_IN" w:bidi="hi_IN"/>
        </w:rPr>
        <w:t>घटनाओं को समझाना</w:t>
      </w:r>
    </w:p>
    <w:p>
      <w:pPr/>
      <w:r>
        <w:rPr>
          <w:lang w:val="hi_IN" w:bidi="hi_IN"/>
        </w:rPr>
      </w:r>
      <w:r>
        <w:rPr>
          <w:lang w:val="hi_IN" w:bidi="hi_IN"/>
        </w:rPr>
        <w:t>यूहन्ना 8:48–59 का ऑडियो संस्करण सबसे आसानी से समझ में आने वाले अनुवाद में सुनें।</w:t>
      </w:r>
    </w:p>
    <w:p>
      <w:pPr/>
      <w:r>
        <w:rPr>
          <w:lang w:val="hi_IN" w:bidi="hi_IN"/>
        </w:rPr>
      </w:r>
      <w:r>
        <w:rPr>
          <w:lang w:val="hi_IN" w:bidi="hi_IN"/>
        </w:rPr>
        <w:t>इस चरण में, समूह इस भाग के दृश्यों, परिवेश और पात्रों को परिभाषित करेगा। फिर समूह इस भाग को कल्पांकित करने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यहूदी लोगों ने यीशु से कहा कि वह एक सामरी है जिसमें एक दुष्टात्मा है। यीशु उन्हें समझाता है कि कैसे वह दुष्टात्मा से ग्रस्त नहीं हो सकता। यीशु कहता है कि जो लोग उसकी आज्ञा मानते हैं वे नहीं मरेंगे।</w:t>
      </w:r>
    </w:p>
    <w:p>
      <w:pPr/>
      <w:r>
        <w:rPr>
          <w:lang w:val="hi_IN" w:bidi="hi_IN"/>
        </w:rPr>
      </w:r>
      <w:r>
        <w:rPr>
          <w:b/>
          <w:lang w:val="hi_IN" w:bidi="hi_IN"/>
        </w:rPr>
        <w:t>दूसरे दृश्य में:</w:t>
      </w:r>
      <w:r>
        <w:rPr>
          <w:lang w:val="hi_IN" w:bidi="hi_IN"/>
        </w:rPr>
        <w:t xml:space="preserve"> यहूदी अगुवे यीशु के दावे पर आश्चर्य के साथ प्रतिक्रिया देते हैं। वे पूछते हैं कि क्या यीशु को लगता है कि वह अब्राहम से बड़ा है। यीशु उत्तर देता है कि वह परमेश्वर को जानता है, और अब्राहम यह जानकर बहुत खुश था कि यीशु पृथ्वी पर आ रहा है।</w:t>
      </w:r>
    </w:p>
    <w:p>
      <w:pPr/>
      <w:r>
        <w:rPr>
          <w:lang w:val="hi_IN" w:bidi="hi_IN"/>
        </w:rPr>
      </w:r>
      <w:r>
        <w:rPr>
          <w:b/>
          <w:lang w:val="hi_IN" w:bidi="hi_IN"/>
        </w:rPr>
        <w:t>तीसरे दृश्य में:</w:t>
      </w:r>
      <w:r>
        <w:rPr>
          <w:lang w:val="hi_IN" w:bidi="hi_IN"/>
        </w:rPr>
        <w:t xml:space="preserve"> यहूदी अगुवे आश्चर्यचकित हो जाते हैं कि यीशु ने अब्राहम को देखा है। यीशु अब्राहम से बड़ा होने का दावा करता है। यहूदी अगुवे क्रोधित हैं, और यीशु को मारने के लिए पत्थर उठा लेते हैं। यीशु अपने आप को छिपाता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यहूदी अगुवे</w:t>
      </w:r>
    </w:p>
    <w:p>
      <w:pPr>
        <w:pStyle w:val="ListBullet"/>
        <w:spacing w:line="240" w:lineRule="auto"/>
        <w:ind w:left="720"/>
      </w:pPr>
      <w:r>
        <w:rPr>
          <w:lang w:val="hi_IN" w:bidi="hi_IN"/>
        </w:rPr>
      </w:r>
      <w:r>
        <w:rPr>
          <w:lang w:val="hi_IN" w:bidi="hi_IN"/>
        </w:rPr>
        <w:t>भीड़, या यहूदी लोग</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पहले दृश्य में, यीशु अब भी यहूदी लोगों से बात कर रहा है। यीशु ने अभी-अभी उनसे कहा है कि वे परमेश्वर के नहीं हैं। यहूदी लोग जिन्होंने यीशु का विरोध किया और बहस की, उन्होंने उसे उत्तर दिया, "क्या हम ठीक नहीं कहते कि तू एक सामरी है और तुझमें दुष्टात्मा है?" यहूदी अगुवे यीशु से आशा करते हैं कि वह हाँ में उत्तर दे। इसे कहने का एक और तरीका है, "हम सही हैं! तू एक सामरी है और तू दुष्टात्मा से ग्रस्त है!"</w:t>
      </w:r>
    </w:p>
    <w:p>
      <w:pPr/>
      <w:r>
        <w:rPr>
          <w:lang w:val="hi_IN" w:bidi="hi_IN"/>
        </w:rPr>
      </w:r>
      <w:r>
        <w:rPr>
          <w:lang w:val="hi_IN" w:bidi="hi_IN"/>
        </w:rPr>
        <w:t>यीशु उनके आरोप का उत्तर नहीं देता कि वह एक सामरी है। इसके बजाय, यीशु ने कहा, "मुझ में दुष्टात्मा नहीं है।" यीशु इस बात के अंतर को दिखाता है कि वह क्या कर रहा है और यहूदी अगुवे क्या कर रहे हैं। वह कहता है, "मैं अपने पिता की महिमा कर रहा हूँ या उसका आदर कर रहा हूँ, लेकिन तुम मेरा आदर नहीं कर रहे हो।" अब यीशु यह अंतर स्पष्ट करता है कि वह लोगों से क्या करवाना चाहता है और परमेश्वर लोगों से क्या करवाना चाहता है। वह कहता है, "मैं नहीं चाहता कि लोग मेरी महिमा करें या मेरा आदर करें, बल्कि परमेश्वर चाहता है कि लोग मेरी महिमा करें, और वह मेरे पक्ष में न्याय करता है।" फिर यीशु "मैं तुम्हें इस सत्य के बारे में बताता हूँ" वाक्यांश का प्रयोग करते हुए लोगों को ध्यान देने के लिए कहता है, क्योंकि वह एक महत्वपूर्ण शिक्षा देने वाला है। वह कहता है, "यदि कोई मेरी शिक्षा या सन्देश का पालन करता है, तो वह कभी नहीं मरेगा।"</w:t>
      </w:r>
    </w:p>
    <w:p>
      <w:pPr/>
      <w:r>
        <w:rPr>
          <w:lang w:val="hi_IN" w:bidi="hi_IN"/>
        </w:rPr>
      </w:r>
      <w:r>
        <w:rPr>
          <w:lang w:val="hi_IN" w:bidi="hi_IN"/>
        </w:rPr>
        <w:t>दूसरे दृश्य में, यहूदी लोग तब बहुत आश्चर्यचकित हुए जब उन्होंने यीशु को यह कहते हुए सुना कि यदि लोग यीशु की आज्ञा मानते हैं तो वे कभी नहीं मरेंगे। यहूदियों ने यीशु का विरोध किया और बहस की, उन्होंने मान लिया कि वह हमारे भौतिक जीवन के बारे में बात कर रहा है और पूरी तरह से विश्वास किया कि केवल दुष्टात्माओं से ग्रस्त लोग ही इस तरह से बात करते हैं। यहूदियों ने यीशु को गलत समझा और सोचा कि यीशु कह रहा है कि वह उनके पूर्वज अब्राहम और अन्य भविष्यद्वक्ताओं या परमेश्वर के दूतों से बड़ा है। यहूदी यह भी जानते थे कि यीशु मरेगा। उस कारण से, यीशु कह सकता है कि वह उनके पूर्वजों से बड़ा है, लेकिन उसे यह नहीं कहना चाहिए था कि जो लोग उसकी शिक्षा या सन्देश का पालन करते हैं वे कभी नहीं मरेंगे। इसलिए, यहूदियों ने यीशु को चुनौती दी कि वह यह न कहे कि वह उनके उन पूर्वजों से बड़ा है जो मर चुके हैं, क्योंकि निश्चित रूप से सभी को मरना है। यह दिखाता है कि यहूदी लोग यीशु के इस दावे से क्रोधित थे कि वह कभी नहीं मरेगा।</w:t>
      </w:r>
    </w:p>
    <w:p>
      <w:pPr/>
      <w:r>
        <w:rPr>
          <w:lang w:val="hi_IN" w:bidi="hi_IN"/>
        </w:rPr>
      </w:r>
      <w:r>
        <w:rPr>
          <w:lang w:val="hi_IN" w:bidi="hi_IN"/>
        </w:rPr>
        <w:t>तीसरे दृश्य में, यीशु ने यहूदियों को याद दिलाया कि उन्होंने परमेश्वर का अनुसरण करने का दावा किया है। वही परमेश्वर यीशु का पिता है। जब यीशु ने यहूदियों से कहा, "हालाँकि तुम उसे नहीं जानते," तो यीशु यह अंतर स्पष्ट कर रहा था कि यहूदी परमेश्वर के बारे में तो जानते हैं, लेकिन जिस परमेश्वर की वे आराधना करने का दावा करते हैं, उसके साथ उनका कोई घनिष्ठ सम्बन्ध नहीं है। यीशु ने कहा, "तुम्हारा पूर्वज अब्राहम मेरे आने को लेकर बहुत खुश था।" अब्राहम यीशु के आने से लगभग दो हज़ार साल पहले जिया था।</w:t>
      </w:r>
    </w:p>
    <w:p>
      <w:pPr/>
      <w:r>
        <w:rPr>
          <w:lang w:val="hi_IN" w:bidi="hi_IN"/>
        </w:rPr>
      </w:r>
      <w:r>
        <w:rPr>
          <w:lang w:val="hi_IN" w:bidi="hi_IN"/>
        </w:rPr>
        <w:t>जब यहूदी अगुवों ने यह सुना, तो उन्होंने यीशु को फटकारा और उसका मजाक उड़ाया या उसका उपहास किया। क्योंकि यहूदी यीशु के जन्म से शुरू होने वाले मानव जीवन के बारे में सोच रहे थे, इसलिए उन्होंने कहा, "तू अभी पचास साल का नहीं है! तूने कैसे कहा कि तूने अब्राहम को देखा है?"</w:t>
      </w:r>
    </w:p>
    <w:p>
      <w:pPr/>
      <w:r>
        <w:rPr>
          <w:lang w:val="hi_IN" w:bidi="hi_IN"/>
        </w:rPr>
      </w:r>
      <w:r>
        <w:rPr>
          <w:lang w:val="hi_IN" w:bidi="hi_IN"/>
        </w:rPr>
        <w:t>यीशु की प्रतिक्रिया ने दिखाया कि वह कुछ बहुत महत्वपूर्ण कह रहा है। यीशु ने यह कहकर शुरुआत की, "मैं तुमसे सच कहता हूँ," यह दिखाने के लिए कि आगे जो बात वह कहने जा रहा था वह महत्वपूर्ण थी। फिर यीशु ने बहुत महत्वपूर्ण बात कही: "अब्राहम के अस्तित्व में आने से पहले, मैं हूँ।" यहूदी अगुवे समझ गए कि यीशु कह रहा है कि वह ईश्वरीय है, और इसलिए उन्होंने पत्थर उठा लिए। वे उसे तब तक पत्थर मारना चाहते थे जब तक वह मर न जाए। यीशु छिप गया और मन्दिर के क्षेत्र को छोड़ कर चला गया। हम नहीं जानते कि यीशु ने अपने आप को कैसे छिपाया जिससे कि अगुवे उसे न ढूँढ सकें।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प्रयोग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यूहन्ना 8:48–59 का ऑडियो संस्करण सबसे आसानी से समझ में आने वाले अनुवाद में सुनें।</w:t>
      </w:r>
    </w:p>
    <w:p>
      <w:pPr/>
      <w:r>
        <w:rPr>
          <w:lang w:val="hi_IN" w:bidi="hi_IN"/>
        </w:rPr>
      </w:r>
      <w:r>
        <w:rPr>
          <w:lang w:val="hi_IN" w:bidi="hi_IN"/>
        </w:rPr>
        <w:t>इस चरण में, समूह कहानी को नाटक के रूप में पेश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यहूदी अगुवे</w:t>
      </w:r>
    </w:p>
    <w:p>
      <w:pPr>
        <w:pStyle w:val="ListBullet"/>
        <w:spacing w:line="240" w:lineRule="auto"/>
        <w:ind w:left="720"/>
      </w:pPr>
      <w:r>
        <w:rPr>
          <w:lang w:val="hi_IN" w:bidi="hi_IN"/>
        </w:rPr>
      </w:r>
      <w:r>
        <w:rPr>
          <w:lang w:val="hi_IN" w:bidi="hi_IN"/>
        </w:rPr>
        <w:t>भीड़</w:t>
      </w:r>
    </w:p>
    <w:p>
      <w:pPr/>
      <w:r>
        <w:rPr>
          <w:lang w:val="hi_IN" w:bidi="hi_IN"/>
        </w:rPr>
      </w:r>
      <w:r>
        <w:rPr>
          <w:lang w:val="hi_IN" w:bidi="hi_IN"/>
        </w:rPr>
        <w:t>इस कहानी के संवाद, घटनाओं के क्रम, रूपरेखा और उसकी गति पर ध्यान दें। सुनिश्चित करें कि अभिनय करते समय, कहानी का कोई महत्वपूर्ण या कठिन भाग छूट न जाए। कहानी के हर भाग को याद रखने में एक-दूसरे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पड़ावों पर, नाटक को रोककर उस पात्र की भूमिका निभाने वाले व्यक्ति से पूछें "आप क्या महसूस कर रहे हैं या क्या सोच रहे हैं?" पात्र की भूमिका निभाने वाले व्यक्ति को यह उत्तर देना चाहिए कि अगर वह उस पात्र की जगह होता तो वह क्या महसूस करता या क्या सोचता। नाटक को फिर से शुरू करें।</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यहूदी लोग जिन्होंने यीशु का विरोध किया और बहस की, उन्होंने उससे कहा कि जब उन्होंने कहा कि यीशु एक सामरी है और दुष्टात्मा से ग्रस्त है, तो वे सही थे। यीशु कहता है, "मुझ में दुष्टात्मा नहीं है, मैं अपने पिता की महिमा कर रहा हूँ या उनका सम्मान कर रहा हूँ, लेकिन तुम यहूदी मेरा सम्मान नहीं कर रहे हो। मैं नहीं चाहता कि लोग मुझे महिमा या आदर दें, बल्कि परमेश्वर चाहता है कि लोग मुझे महिमा दें, और परमेश्वर मेरे पक्ष में न्याय करता है।" मैं तुमको यह सत्य बताता हूँ, "यदि कोई मेरी शिक्षा या सन्देश का पालन करता है, तो वह कभी नहीं मरेगा।"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यीशु की भूमिका निभा रहे व्यक्ति से पूछें, "आप कैसा महसूस कर रहे हैं या क्या सोच रहे हैं?" आपको ऐसी बातें सुनने को मिल सकती हैं, जैसे, "काश यहूदी यह समझ जाएँ कि परमेश्वर ही मेरा आदर कर रहा है।" मेरी शिक्षा और मुझ पर विश्वास करना ही उन्हें स्वतंत्र करेगा।"</w:t>
      </w:r>
    </w:p>
    <w:p>
      <w:pPr>
        <w:pStyle w:val="ListBullet"/>
        <w:spacing w:line="240" w:lineRule="auto"/>
        <w:ind w:left="720"/>
      </w:pPr>
      <w:r>
        <w:rPr>
          <w:lang w:val="hi_IN" w:bidi="hi_IN"/>
        </w:rPr>
      </w:r>
      <w:r>
        <w:rPr>
          <w:lang w:val="hi_IN" w:bidi="hi_IN"/>
        </w:rPr>
        <w:t>यहूदी लोगों की भूमिका निभाने वाले लोगों से पूछें, "आप कैसा महसूस कर रहे हैं या क्या सोच रहे हैं?" आपको ऐसी बातें सुनने को मिल सकती हैं, जैसे, "हम इस ध्यान आकर्षित करने वाले व्यक्ति की बातें सुनकर अपना समय बर्बाद कर रहे हैं।" वह भीड़ को अपनी ओर आकर्षित करने के लिए अपनी शिक्षा और सन्देश का प्रयोग कर रहा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जब यहूदी लोगों ने यीशु को यह कहते हुए सुना कि यदि लोग यीशु की आज्ञा मानते हैं तो वे कभी नहीं मरेंगे, तो वे आश्चर्यचकित हो गए। उन्होंने कहा कि अगर एक महत्वपूर्ण भविष्यद्वक्ता, अब्राहम की भी मृत्यु हो गई, तो निश्चित रूप से सभी की मृत्यु होगी। यहूदी पूछते हैं कि क्या यीशु उनके पूर्वज अब्राहम और परमेश्वर के भविष्यद्वक्ताओं से अधिक महत्वपूर्ण है जो सभी मर चुके हैं। यीशु यहूदियों को यह कहकर उत्तर देता है कि यदि वह अपने आप को आदर देने की कोशिश करता है, तो इसका कोई अर्थ नहीं होगा। "मेरा पिता वह परमेश्वर है जिसे तुम यहूदी लोग भी कहते हो कि वह तुम्हारा परमेश्वर भी है।" यीशु कहता है कि यहूदी वास्तव में अपने परमेश्वर को नहीं जानते हैं। हालांकि, यीशु यहूदियों को झूठा कहता है क्योंकि वे कहते हैं कि वे परमेश्वर को जानते हैं और उसकी आज्ञा मानते हैं, लेकिन वास्तव में वे ऐसा नहीं करते।</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यीशु की भूमिका निभा रहे व्यक्ति से पूछें, "आप कैसा महसूस कर रहे हैं या क्या सोच रहे हैं?" आप ऐसी बातें सुन सकते हैं, "मुझे दुख है कि वे नहीं समझते कि मैं परमेश्वर से हूँ! मुझे यह दुःख है कि यहूदी लोग अब भी केवल अब्राहम में ही अपना सुरक्षित आधार देखते हैं, और मुझ में नहीं।</w:t>
      </w:r>
    </w:p>
    <w:p>
      <w:pPr>
        <w:pStyle w:val="ListBullet"/>
        <w:spacing w:line="240" w:lineRule="auto"/>
        <w:ind w:left="720"/>
      </w:pPr>
      <w:r>
        <w:rPr>
          <w:lang w:val="hi_IN" w:bidi="hi_IN"/>
        </w:rPr>
      </w:r>
      <w:r>
        <w:rPr>
          <w:lang w:val="hi_IN" w:bidi="hi_IN"/>
        </w:rPr>
        <w:t>यहूदी लोगों की भूमिका निभाने वाले लोगों से पूछें, "आप कैसा महसूस कर रहे हैं या क्या सोच रहे हैं?" आप ऐसी बातें सुन सकते हैं, "हमारी सुरक्षा हमारे पूर्वज अब्राहम में है। उसके माध्यम से परमेश्वर हमें बचाएगा। हम इस यीशु को न तो जानते हैं और न ही समझते हैं। उसकी शिक्षा तो बिल्कुल ही अजीब लगती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यहूदी अगुवे आश्चर्यचकित हुए और यीशु से कहा, "तू पचास साल का नहीं है। इसलिए, यह सम्भव नहीं है कि तूने अब्राहम को देखा हो! यीशु ने यहूदी अगुवों को उत्तर दिया कि "अब्राहम के जन्म से पहले ही मैं मौजूद था।" अब्राहम और परमेश्वर के लिए इस तरह के अपमान के लिए मृत्युदंड दिया जाना चाहिए। इसलिए, यहूदियों ने यीशु को मारने के लिए पत्थर उठाए। लेकिन यीशु ने अपने आप को छिपा लिया और मन्दिर के आँगन से चला गया।</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यीशु की भूमिका निभा रहे व्यक्ति से पूछें, "आप कैसा महसूस कर रहे हैं या क्या सोच रहे हैं?" आपको ऐसी बातें सुनने को मिल सकती हैं, जैसे, "काश यहूदी यह समझ सकें कि जब 'मैं हूँ' कहा जाता है, तो उन्हें याद आना चाहिए कि परमेश्वर ही मुझे उनके पास भेज रहा है क्योंकि परमेश्वर ने मूसा, उनके पूर्वज, के सामने स्वयं को प्रकट करते समय इसी नाम का प्रयोग किया था," या "मुझे छिपने की ज़रूरत है, क्योंकि अभी मेरे मरने का समय नहीं आया है।"</w:t>
      </w:r>
    </w:p>
    <w:p>
      <w:pPr>
        <w:pStyle w:val="ListBullet"/>
        <w:spacing w:line="240" w:lineRule="auto"/>
        <w:ind w:left="720"/>
      </w:pPr>
      <w:r>
        <w:rPr>
          <w:lang w:val="hi_IN" w:bidi="hi_IN"/>
        </w:rPr>
      </w:r>
      <w:r>
        <w:rPr>
          <w:lang w:val="hi_IN" w:bidi="hi_IN"/>
        </w:rPr>
        <w:t>यहूदी लोगों की भूमिका निभाने वाले लोगों से पूछें, "आप कैसा महसूस कर रहे हैं या क्या सोच रहे हैं?" आप ऐसी बातें सुन सकते हैं, "यीशु बहुत दूर चला गया है! हमें अब उसे रोकने की आवश्यकता है।"</w:t>
      </w:r>
    </w:p>
    <w:p>
      <w:pPr>
        <w:pStyle w:val="ListBullet"/>
        <w:spacing w:line="240" w:lineRule="auto"/>
        <w:ind w:left="720"/>
      </w:pPr>
      <w:r>
        <w:rPr>
          <w:lang w:val="hi_IN" w:bidi="hi_IN"/>
        </w:rPr>
      </w:r>
      <w:r>
        <w:rPr>
          <w:lang w:val="hi_IN" w:bidi="hi_IN"/>
        </w:rPr>
        <w:t>नाटक जारी रखें।</w:t>
      </w:r>
      <w:r>
        <w:rPr>
          <w:lang w:val="hi_IN" w:bidi="hi_IN"/>
        </w:rPr>
      </w:r>
    </w:p>
    <w:p>
      <w:pPr>
        <w:pStyle w:val="Heading3"/>
      </w:pPr>
      <w:r>
        <w:rPr>
          <w:lang w:val="hi_IN" w:bidi="hi_IN"/>
        </w:rPr>
        <w:t>आवश्यक जानकारी</w:t>
      </w:r>
    </w:p>
    <w:p>
      <w:pPr/>
      <w:r>
        <w:rPr>
          <w:lang w:val="hi_IN" w:bidi="hi_IN"/>
        </w:rPr>
      </w:r>
      <w:r>
        <w:rPr>
          <w:lang w:val="hi_IN" w:bidi="hi_IN"/>
        </w:rPr>
        <w:t>यूहन्ना 8:48–59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इस भाग के </w:t>
      </w:r>
      <w:r>
        <w:rPr>
          <w:b/>
          <w:lang w:val="hi_IN" w:bidi="hi_IN"/>
        </w:rPr>
        <w:t>यहूदी</w:t>
      </w:r>
      <w:r>
        <w:rPr>
          <w:lang w:val="hi_IN" w:bidi="hi_IN"/>
        </w:rPr>
        <w:t xml:space="preserve"> वे यहूदी लोग हैं जिन्होंने यीशु का विरोध किया और उससे बहस की। इस भाग में यहूदी शायद यहूदी धार्मिक अगुवे हैं। पिछले भागों की तरह ही 'यहूदी' शब्द का अनुवाद करें, और याद रखें कि '</w:t>
      </w:r>
      <w:r>
        <w:rPr>
          <w:lang w:val="hi_IN" w:bidi="hi_IN"/>
        </w:rPr>
        <w:t>यहूदी</w:t>
      </w:r>
      <w:r>
        <w:rPr>
          <w:lang w:val="hi_IN" w:bidi="hi_IN"/>
        </w:rPr>
        <w:t>' शब्द मुख्य शब्दावली में दिया गया है।</w:t>
      </w:r>
    </w:p>
    <w:p>
      <w:pPr/>
      <w:r>
        <w:rPr>
          <w:lang w:val="hi_IN" w:bidi="hi_IN"/>
        </w:rPr>
      </w:r>
      <w:r>
        <w:rPr>
          <w:lang w:val="hi_IN" w:bidi="hi_IN"/>
        </w:rPr>
        <w:t xml:space="preserve">यहूदी लोग जिन्होंने यीशु का विरोध किया और बहस की, उन्होंने उसे उत्तर दिया, "क्या हम ठीक नहीं कहते कि तू एक </w:t>
      </w:r>
      <w:r>
        <w:rPr>
          <w:b/>
          <w:lang w:val="hi_IN" w:bidi="hi_IN"/>
        </w:rPr>
        <w:t>सामरी है</w:t>
      </w:r>
      <w:r>
        <w:rPr>
          <w:lang w:val="hi_IN" w:bidi="hi_IN"/>
        </w:rPr>
        <w:t xml:space="preserve"> और </w:t>
      </w:r>
      <w:r>
        <w:rPr>
          <w:b/>
          <w:lang w:val="hi_IN" w:bidi="hi_IN"/>
        </w:rPr>
        <w:t>तुझमें दुष्टात्मा है</w:t>
      </w:r>
      <w:r>
        <w:rPr>
          <w:lang w:val="hi_IN" w:bidi="hi_IN"/>
        </w:rPr>
        <w:t xml:space="preserve">?" </w:t>
      </w:r>
    </w:p>
    <w:p>
      <w:pPr/>
      <w:r>
        <w:rPr>
          <w:lang w:val="hi_IN" w:bidi="hi_IN"/>
        </w:rPr>
      </w:r>
      <w:r>
        <w:rPr>
          <w:lang w:val="hi_IN" w:bidi="hi_IN"/>
        </w:rPr>
        <w:t xml:space="preserve">यहूदी सामरियों को पसंद नहीं करते थे। सामरी लोग यहूदियों के वंशज थे जो सामरिया में रहते थे। यहूदी सामरियों को अशुद्ध मानते थे क्योंकि सामरियों ने विदेशियों से विवाह किया था। सामरी का अनुवाद उसी तरह करें जैसे आपने पिछले भागों में किया है, और याद रखें कि सामरी या </w:t>
      </w:r>
      <w:r>
        <w:rPr>
          <w:b/>
          <w:lang w:val="hi_IN" w:bidi="hi_IN"/>
        </w:rPr>
        <w:t>सामरिया</w:t>
      </w:r>
      <w:r>
        <w:rPr>
          <w:lang w:val="hi_IN" w:bidi="hi_IN"/>
        </w:rPr>
        <w:t xml:space="preserve"> मुख्य शब्दावली में है।</w:t>
      </w:r>
    </w:p>
    <w:p>
      <w:pPr/>
      <w:r>
        <w:rPr>
          <w:lang w:val="hi_IN" w:bidi="hi_IN"/>
        </w:rPr>
      </w:r>
      <w:r>
        <w:rPr>
          <w:b/>
          <w:lang w:val="hi_IN" w:bidi="hi_IN"/>
        </w:rPr>
        <w:t>दुष्टात्माएँ</w:t>
      </w:r>
      <w:r>
        <w:rPr>
          <w:lang w:val="hi_IN" w:bidi="hi_IN"/>
        </w:rPr>
        <w:t xml:space="preserve"> आत्मिक प्राणी हैं जिन्होंने परमेश्वर के विरुद्ध विद्रोह किया है। शैतान का अनुवाद उसी तरह करें जैसे आपने पिछले भागों में किया है, और याद रखें कि </w:t>
      </w:r>
      <w:r>
        <w:rPr>
          <w:lang w:val="hi_IN" w:bidi="hi_IN"/>
        </w:rPr>
        <w:t>दुष्टात्मा</w:t>
      </w:r>
      <w:r>
        <w:rPr>
          <w:lang w:val="hi_IN" w:bidi="hi_IN"/>
        </w:rPr>
        <w:t xml:space="preserve"> शब्द मुख्य शब्दावली में है।</w:t>
      </w:r>
    </w:p>
    <w:p>
      <w:pPr/>
      <w:r>
        <w:rPr>
          <w:lang w:val="hi_IN" w:bidi="hi_IN"/>
        </w:rPr>
      </w:r>
      <w:r>
        <w:rPr>
          <w:lang w:val="hi_IN" w:bidi="hi_IN"/>
        </w:rPr>
        <w:t xml:space="preserve">यहूदी लोग कहते हैं कि अब्राहम और परमेश्वर के </w:t>
      </w:r>
      <w:r>
        <w:rPr>
          <w:b/>
          <w:lang w:val="hi_IN" w:bidi="hi_IN"/>
        </w:rPr>
        <w:t>भविष्यद्वक्ता</w:t>
      </w:r>
      <w:r>
        <w:rPr>
          <w:lang w:val="hi_IN" w:bidi="hi_IN"/>
        </w:rPr>
        <w:t xml:space="preserve"> सभी मर गए हैं। भविष्यद्वक्ता उस व्यक्ति को दर्शाता है जो परमेश्वर की बुलाहट और संदेश को प्राप्त करता है, परमेश्वर के संदेश को लोगों तक पहुँचाता है, और जानता है कि उसका सबसे महत्वपूर्ण काम परमेश्वर के संदेश को लोगों तक पहुँचाना है। भविष्यद्वक्ता शब्द का अनुवाद उसी तरह करें जैसे आपने पिछले भागों में किया है, और याद रखें कि </w:t>
      </w:r>
      <w:r>
        <w:rPr>
          <w:b/>
          <w:lang w:val="hi_IN" w:bidi="hi_IN"/>
        </w:rPr>
        <w:t>भविष्यद्वक्ता</w:t>
      </w:r>
      <w:r>
        <w:rPr>
          <w:lang w:val="hi_IN" w:bidi="hi_IN"/>
        </w:rPr>
        <w:t xml:space="preserve"> शब्द मुख्य शब्दावली में है।</w:t>
      </w:r>
    </w:p>
    <w:p>
      <w:pPr/>
      <w:r>
        <w:rPr>
          <w:lang w:val="hi_IN" w:bidi="hi_IN"/>
        </w:rPr>
      </w:r>
      <w:r>
        <w:rPr>
          <w:lang w:val="hi_IN" w:bidi="hi_IN"/>
        </w:rPr>
        <w:t xml:space="preserve">यीशु आगे कहता है, "मैं अपने पिता की </w:t>
      </w:r>
      <w:r>
        <w:rPr>
          <w:b/>
          <w:lang w:val="hi_IN" w:bidi="hi_IN"/>
        </w:rPr>
        <w:t>महिमा</w:t>
      </w:r>
      <w:r>
        <w:rPr>
          <w:lang w:val="hi_IN" w:bidi="hi_IN"/>
        </w:rPr>
        <w:t xml:space="preserve">, या आदर कर रहा हूँ,, और तुम मेरा निरादर करते हो। महिमा से तात्पर्य उस तरीके से है जिससे परमेश्वर अपनी उपस्थिति के माध्यम से अपनी सामर्थ्य और वैभव को प्रकट करता है। किसी को महिमा देना किसी के बारे में अच्छी तरह से बात करना या उसे सम्मान देना है। इसका प्रयोग अक्सर परमेश्वर की स्तुति करने, उसका आदर करने और उसके बारे में अच्छी बातें कहने के सन्दर्भ में किया जाता है। महिमा करना का अनुवाद उसी तरह करें जैसा आपने पिछले भागों में किया </w:t>
      </w:r>
      <w:r>
        <w:rPr>
          <w:lang w:val="hi_IN" w:bidi="hi_IN"/>
        </w:rPr>
        <w:t>महिमा</w:t>
      </w:r>
      <w:r>
        <w:rPr>
          <w:lang w:val="hi_IN" w:bidi="hi_IN"/>
        </w:rPr>
        <w:t xml:space="preserve"> और </w:t>
      </w:r>
      <w:r>
        <w:rPr>
          <w:lang w:val="hi_IN" w:bidi="hi_IN"/>
        </w:rPr>
        <w:t>महिमा करना</w:t>
      </w:r>
      <w:r>
        <w:rPr>
          <w:lang w:val="hi_IN" w:bidi="hi_IN"/>
        </w:rPr>
        <w:t xml:space="preserve"> शब्द मुख्य शब्दावली में हैं। </w:t>
      </w:r>
    </w:p>
    <w:p>
      <w:pPr/>
      <w:r>
        <w:rPr>
          <w:lang w:val="hi_IN" w:bidi="hi_IN"/>
        </w:rPr>
      </w:r>
      <w:r>
        <w:rPr>
          <w:lang w:val="hi_IN" w:bidi="hi_IN"/>
        </w:rPr>
        <w:t xml:space="preserve">यहूदियों ने यीशु को मारने के लिए पत्थर उठा लिए। लेकिन यीशु छिप गया और </w:t>
      </w:r>
      <w:r>
        <w:rPr>
          <w:b/>
          <w:lang w:val="hi_IN" w:bidi="hi_IN"/>
        </w:rPr>
        <w:t>मन्दिर</w:t>
      </w:r>
      <w:r>
        <w:rPr>
          <w:lang w:val="hi_IN" w:bidi="hi_IN"/>
        </w:rPr>
        <w:t xml:space="preserve"> के आँगन से होकर दूर चला गया। मन्दिर इसलिए बनाया गया था ताकि लोग परमेश्वर की आराधना कर सकें और विशेष याजक परमेश्वर को बलिदान चढ़ा सकें। सामान्य लोग मन्दिर के केंद्र में प्रवेश नहीं कर सकते थे, बल्कि बाहरी आँगन में ही रहते थे। मन्दिर का अनुवाद उसी तरह करें जैसे आपने पिछले भागों में किया है, और याद रखें कि </w:t>
      </w:r>
      <w:r>
        <w:rPr>
          <w:lang w:val="hi_IN" w:bidi="hi_IN"/>
        </w:rPr>
        <w:t>मन्दिर</w:t>
      </w:r>
      <w:r>
        <w:rPr>
          <w:lang w:val="hi_IN" w:bidi="hi_IN"/>
        </w:rPr>
        <w:t xml:space="preserve"> मुख्य शब्दावली में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आसानी से समझ आने वाले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हो।</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यूहन्ना 9:1–12</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यूहन्ना 9:1–12 को सुनें और अपने मन में रख लें।</w:t>
      </w:r>
    </w:p>
    <w:p>
      <w:pPr/>
      <w:r>
        <w:rPr>
          <w:lang w:val="hi_IN" w:bidi="hi_IN"/>
        </w:rPr>
      </w:r>
      <w:r>
        <w:rPr>
          <w:lang w:val="hi_IN" w:bidi="hi_IN"/>
        </w:rPr>
        <w:t>यदि सम्भव हो, तो यूहन्ना 9:1–12 का ऑडियो संस्करण तीन बार, तीन अलग-अलग अनुवादों में सुनें। उसके बाद एक समूह के रूप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w:t>
      </w:r>
    </w:p>
    <w:p>
      <w:pPr>
        <w:pStyle w:val="ListBullet"/>
        <w:spacing w:line="240" w:lineRule="auto"/>
        <w:ind w:left="720"/>
      </w:pPr>
      <w:r>
        <w:rPr>
          <w:lang w:val="hi_IN" w:bidi="hi_IN"/>
        </w:rPr>
      </w:r>
      <w:r>
        <w:rPr>
          <w:lang w:val="hi_IN" w:bidi="hi_IN"/>
        </w:rPr>
        <w:t>आपको इस भाग में क्या अच्छा नहीं लगा या क्या समझ नहीं आया?</w:t>
      </w:r>
    </w:p>
    <w:p>
      <w:pPr>
        <w:pStyle w:val="ListBullet"/>
        <w:spacing w:line="240" w:lineRule="auto"/>
        <w:ind w:left="720"/>
      </w:pPr>
      <w:r>
        <w:rPr>
          <w:lang w:val="hi_IN" w:bidi="hi_IN"/>
        </w:rPr>
      </w:r>
      <w:r>
        <w:rPr>
          <w:lang w:val="hi_IN" w:bidi="hi_IN"/>
        </w:rPr>
        <w:t>यह भाग हमें परमेश्वर या यीशु के बारे में क्या बताता है?</w:t>
      </w:r>
    </w:p>
    <w:p>
      <w:pPr>
        <w:pStyle w:val="ListBullet"/>
        <w:spacing w:line="240" w:lineRule="auto"/>
        <w:ind w:left="720"/>
      </w:pPr>
      <w:r>
        <w:rPr>
          <w:lang w:val="hi_IN" w:bidi="hi_IN"/>
        </w:rPr>
      </w:r>
      <w:r>
        <w:rPr>
          <w:lang w:val="hi_IN" w:bidi="hi_IN"/>
        </w:rPr>
        <w:t>यह भाग हमें लोगों के बारे में क्या बताता है?</w:t>
      </w:r>
    </w:p>
    <w:p>
      <w:pPr>
        <w:pStyle w:val="ListBullet"/>
        <w:spacing w:line="240" w:lineRule="auto"/>
        <w:ind w:left="720"/>
      </w:pPr>
      <w:r>
        <w:rPr>
          <w:lang w:val="hi_IN" w:bidi="hi_IN"/>
        </w:rPr>
      </w:r>
      <w:r>
        <w:rPr>
          <w:lang w:val="hi_IN" w:bidi="hi_IN"/>
        </w:rPr>
        <w:t>यह भाग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यूहन्ना 9:1–12 का ऑडियो संस्करण सबसे आसानी से समझ में आने वाले अनुवाद में सुनें।</w:t>
      </w:r>
    </w:p>
    <w:p>
      <w:pPr/>
      <w:r>
        <w:rPr>
          <w:lang w:val="hi_IN" w:bidi="hi_IN"/>
        </w:rPr>
      </w:r>
      <w:r>
        <w:rPr>
          <w:lang w:val="hi_IN" w:bidi="hi_IN"/>
        </w:rPr>
        <w:t>पिछले भाग में, यीशु ने यहूदी अगुवों को क्रोधित किया और यरूशलेम के मन्दिर को छोड़ दिया। कुछ समय बाद, यीशु और उसके चेले यरूशलेम की गलियों से गुजर रहे थे और उन्होंने एक अन्धे व्यक्ति को देखा। यह व्यक्ति जन्म से ही अन्धा था, और स्थानीय समुदाय उसके बारे में यह जानता था। मन्दिर के पास यरूशलेम में भिखारी सामान्य थे। उन्हें आशा थी कि जो लोग आराधना के लिए आते हैं वे उन्हें दान देंगे। यह व्यक्ति शायद उस क्षेत्र के कई भिखारी लोगों में से एक था।</w:t>
      </w:r>
    </w:p>
    <w:p>
      <w:pPr>
        <w:pStyle w:val="ListBullet"/>
        <w:spacing w:line="240" w:lineRule="auto"/>
        <w:ind w:left="720"/>
      </w:pPr>
      <w:r>
        <w:rPr>
          <w:lang w:val="hi_IN" w:bidi="hi_IN"/>
        </w:rPr>
      </w:r>
      <w:r>
        <w:rPr>
          <w:lang w:val="hi_IN" w:bidi="hi_IN"/>
        </w:rPr>
        <w:t>इस ऑडियो को यहाँ रोकें।</w:t>
      </w:r>
    </w:p>
    <w:p>
      <w:pPr>
        <w:pStyle w:val="ListBullet"/>
        <w:spacing w:line="240" w:lineRule="auto"/>
        <w:ind w:left="720"/>
      </w:pPr>
      <w:r>
        <w:rPr>
          <w:lang w:val="hi_IN" w:bidi="hi_IN"/>
        </w:rPr>
      </w:r>
      <w:r>
        <w:rPr>
          <w:lang w:val="hi_IN" w:bidi="hi_IN"/>
        </w:rPr>
        <w:t>यहाँ रुकें और समूह के रूप में इन प्रश्नों पर चर्चा करें:</w:t>
      </w:r>
    </w:p>
    <w:p>
      <w:pPr/>
      <w:r>
        <w:rPr>
          <w:lang w:val="hi_IN" w:bidi="hi_IN"/>
        </w:rPr>
      </w:r>
      <w:r>
        <w:rPr>
          <w:lang w:val="hi_IN" w:bidi="hi_IN"/>
        </w:rPr>
        <w:t>यीशु के चेलों ने उससे पूछा, "हे रब्बी या शिक्षक, किसने पाप किया, क्या इस व्यक्ति ने या उसके माता-पिता ने, कि वह अन्धा जन्मा?" उन्होंने यीशु के लिए जिस उपाधि का प्रयोग किया, "रब्बी," आमतौर पर यहूदी धार्मिक शिक्षकों या विद्वानों के लिए किया जाता था। यदि आवश्यकता हो तो यहाँ "रब्बी" के बजाय "शिक्षक" उपाधि का प्रयोग करना उचित है। यह प्रश्न पूछना उनके लिए स्वाभाविक है, क्योंकि यहूदी मानते थे कि सभी कष्ट पाप या परमेश्वर के प्रति आज्ञा न मानने के कारण होते हैं। यह सोचना कठिन था कि यह व्यक्ति जन्म से पहले कैसे पाप कर सकता है। और यह समझना मुश्किल था कि उसके माता-पिता ने कैसे पाप किया होगा और उसकी अन्धापन का कारण बने होंगे।</w:t>
      </w:r>
    </w:p>
    <w:p>
      <w:pPr>
        <w:pStyle w:val="ListBullet"/>
        <w:spacing w:line="240" w:lineRule="auto"/>
        <w:ind w:left="720"/>
      </w:pPr>
      <w:r>
        <w:rPr>
          <w:lang w:val="hi_IN" w:bidi="hi_IN"/>
        </w:rPr>
      </w:r>
      <w:r>
        <w:rPr>
          <w:lang w:val="hi_IN" w:bidi="hi_IN"/>
        </w:rPr>
        <w:t>इस ऑडियो को यहाँ रोकें।</w:t>
      </w:r>
    </w:p>
    <w:p>
      <w:pPr>
        <w:pStyle w:val="ListBullet"/>
        <w:spacing w:line="240" w:lineRule="auto"/>
        <w:ind w:left="720"/>
      </w:pPr>
      <w:r>
        <w:rPr>
          <w:lang w:val="hi_IN" w:bidi="hi_IN"/>
        </w:rPr>
      </w:r>
      <w:r>
        <w:rPr>
          <w:lang w:val="hi_IN" w:bidi="hi_IN"/>
        </w:rPr>
        <w:t>यहाँ रुकें और समूह के रूप में इन प्रश्नों पर चर्चा करें:</w:t>
      </w:r>
    </w:p>
    <w:p>
      <w:pPr/>
      <w:r>
        <w:rPr>
          <w:lang w:val="hi_IN" w:bidi="hi_IN"/>
        </w:rPr>
      </w:r>
      <w:r>
        <w:rPr>
          <w:lang w:val="hi_IN" w:bidi="hi_IN"/>
        </w:rPr>
        <w:t>यीशु ने अपने चेलों से कहा कि न तो उस व्यक्ति ने और न ही उसके माता-पिता ने कोई पाप किया था जिसके कारण वह अन्धा हो गया था। यीशु ने कहा कि वह व्यक्ति जन्म से अन्धा था ताकि अन्य लोग परमेश्वर की सामर्थ्य को उसके भीतर काम करते हुए देख सकें। यूहन्ना अक्सर परमेश्वर के चमत्कारों को परमेश्वर के "काम" के रूप में सन्दर्भित करता है। यीशु ने अपने चेलों से यह भी कहा कि उन्हें दिन के दौरान परमेश्वर के काम करना चाहिए। उन्होंने इसे अगले वाक्य के अर्थ से जोड़ा, "जब तक मैं जगत में हूँ, मैं जगत की ज्योति हूँ।" यीशु संसार की ज्योति है, और जब वह संसार में होता है तो यह दिन के समय की तरह होता है। यीशु ने यह भी कहा कि "रात आ रही है।" इससे उसका अर्थ है कि वह संसार को छोड़कर जाएगा और यह रात के समय की तरह होगा, क्योंकि संसार की ज्योति—यीशु—चला जाएगा।</w:t>
      </w:r>
    </w:p>
    <w:p>
      <w:pPr/>
      <w:r>
        <w:rPr>
          <w:lang w:val="hi_IN" w:bidi="hi_IN"/>
        </w:rPr>
      </w:r>
      <w:r>
        <w:rPr>
          <w:lang w:val="hi_IN" w:bidi="hi_IN"/>
        </w:rPr>
        <w:t>यूहन्ना की पुस्तक में यह दूसरी बार है कि यीशु ने अपने आप को जगत की ज्योति कहा है। यह यीशु के महत्वपूर्ण "मैं हूँ" कथनों में से एक है। यूहन्ना के सुसमाचार में इनमें से सात का उल्लेख है। यीशु परमेश्वर के उस नाम का प्रयोग कर रहा है जो परमेश्वर ने मूसा को तब कहा था जब परमेश्वर ने उसे मिस्र में इस्राएलियों को स्वतंत्र करने के लिए भेजा था, "मैं हूँ।"</w:t>
      </w:r>
    </w:p>
    <w:p>
      <w:pPr/>
      <w:r>
        <w:rPr>
          <w:lang w:val="hi_IN" w:bidi="hi_IN"/>
        </w:rPr>
      </w:r>
      <w:r>
        <w:rPr>
          <w:lang w:val="hi_IN" w:bidi="hi_IN"/>
        </w:rPr>
        <w:t>जब यीशु उनके साथ है, तो यह दिन के समय की तरह है। जब यीशु उन्हें छोड़कर स्वर्ग जाएगा, तो यह रात के समय की तरह होगा।</w:t>
      </w:r>
    </w:p>
    <w:p>
      <w:pPr>
        <w:pStyle w:val="ListBullet"/>
        <w:spacing w:line="240" w:lineRule="auto"/>
        <w:ind w:left="720"/>
      </w:pPr>
      <w:r>
        <w:rPr>
          <w:lang w:val="hi_IN" w:bidi="hi_IN"/>
        </w:rPr>
      </w:r>
      <w:r>
        <w:rPr>
          <w:lang w:val="hi_IN" w:bidi="hi_IN"/>
        </w:rPr>
        <w:t>इस ऑडियो को यहाँ रोकें।</w:t>
      </w:r>
    </w:p>
    <w:p>
      <w:pPr>
        <w:pStyle w:val="ListBullet"/>
        <w:spacing w:line="240" w:lineRule="auto"/>
        <w:ind w:left="720"/>
      </w:pPr>
      <w:r>
        <w:rPr>
          <w:lang w:val="hi_IN" w:bidi="hi_IN"/>
        </w:rPr>
      </w:r>
      <w:r>
        <w:rPr>
          <w:lang w:val="hi_IN" w:bidi="hi_IN"/>
        </w:rPr>
        <w:t>यहाँ रुकें और समूह के रूप में इन प्रश्नों पर चर्चा करें:</w:t>
      </w:r>
    </w:p>
    <w:p>
      <w:pPr/>
      <w:r>
        <w:rPr>
          <w:lang w:val="hi_IN" w:bidi="hi_IN"/>
        </w:rPr>
      </w:r>
      <w:r>
        <w:rPr>
          <w:lang w:val="hi_IN" w:bidi="hi_IN"/>
        </w:rPr>
        <w:t>उसके बाद, यीशु ने भूमि पर थूका और थोड़ी मिट्टी सानी, फिर उसने उसे जन्म से अन्धे व्यक्ति की आँखों पर लगा दिया। हम नहीं जानते कि यीशु ने इस चंगाई में थूक और मिट्टी का प्रयोग क्यों किया, लेकिन यह उसके अपने ईश्वरीयता से सम्बन्धित हो सकता है, या वह चाहता था कि वह व्यक्ति यीशु पर अपना विश्वास दिखाने के लिए कोई काम करे। यीशु ने उससे कहा कि वह शीलोह के कुण्ड में जाकर धो ले। यह कुण्ड मन्दिर के पास था। यह नगर के लिए पानी की आपूर्ति थी। लोग मन्दिर में आराधना करने से पहले धोने की रीति-रिवाज करते थे। वह व्यक्ति धोने के लिए कुण्ड में गया, और अपनी दृष्टि के साथ वापस आया!</w:t>
      </w:r>
    </w:p>
    <w:p>
      <w:pPr>
        <w:pStyle w:val="ListBullet"/>
        <w:spacing w:line="240" w:lineRule="auto"/>
        <w:ind w:left="720"/>
      </w:pPr>
      <w:r>
        <w:rPr>
          <w:lang w:val="hi_IN" w:bidi="hi_IN"/>
        </w:rPr>
      </w:r>
      <w:r>
        <w:rPr>
          <w:lang w:val="hi_IN" w:bidi="hi_IN"/>
        </w:rPr>
        <w:t>इस ऑडियो को यहाँ रोकें।</w:t>
      </w:r>
    </w:p>
    <w:p>
      <w:pPr>
        <w:pStyle w:val="ListBullet"/>
        <w:spacing w:line="240" w:lineRule="auto"/>
        <w:ind w:left="720"/>
      </w:pPr>
      <w:r>
        <w:rPr>
          <w:lang w:val="hi_IN" w:bidi="hi_IN"/>
        </w:rPr>
      </w:r>
      <w:r>
        <w:rPr>
          <w:lang w:val="hi_IN" w:bidi="hi_IN"/>
        </w:rPr>
        <w:t xml:space="preserve">यहाँ रुकें और समूह में </w:t>
      </w:r>
      <w:r>
        <w:rPr>
          <w:b/>
          <w:lang w:val="hi_IN" w:bidi="hi_IN"/>
        </w:rPr>
        <w:t xml:space="preserve">शीलोह के कुण्ड </w:t>
      </w:r>
      <w:r>
        <w:rPr>
          <w:lang w:val="hi_IN" w:bidi="hi_IN"/>
        </w:rPr>
        <w:t>की तस्वीर को देखें। आपकी संस्कृति में लोगों को स्नान, घरेलू प्रयोग के लिए और आराधना के लिए धोने के लिए पानी कहाँ से मिलता है?</w:t>
      </w:r>
    </w:p>
    <w:p>
      <w:pPr/>
      <w:r>
        <w:rPr>
          <w:lang w:val="hi_IN" w:bidi="hi_IN"/>
        </w:rPr>
      </w:r>
      <w:r>
        <w:rPr>
          <w:lang w:val="hi_IN" w:bidi="hi_IN"/>
        </w:rPr>
        <w:t>जब वह व्यक्ति कुण्ड से वापस आया, तो उसके पड़ोसी जो उसे अन्धे व्यक्ति के रूप में जानते थे वे आश्चर्यचकित हो गए। उन्होंने पूछा कि क्या वह वही व्यक्ति है जो बैठकर भीख माँगता था। उन्हें यकीन नहीं था कि वह वही व्यक्ति है या नहीं। उस संस्कृति और समय में जो लोग अन्धे होते थे, वे आमतौर पर जीवन यापन के लिए भीख माँगते थे। लेकिन जिस व्यक्ति को यीशु ने चंगा किया था, उसने उनसे कहा कि वह वही व्यक्ति है जो अन्धा था, लेकिन अब वह देख रहा है। उसके पड़ोसियों ने उससे पूछा कि वह कैसे चंगा हुआ, और उस व्यक्ति ने उन्हें यीशु के बारे में बताया। उसने उनसे कहा कि यीशु ने उसकी आँखों पर मिट्टी लगाई और उससे कहा कि वह कुण्ड में जाकर धोए। जब उसने यह किया, तो वह देख सकता था। उसके पड़ोसियों ने उससे पूछा कि उस समय यीशु कहाँ था, लेकिन उसे यह नहीं पता था।</w:t>
      </w:r>
    </w:p>
    <w:p>
      <w:pPr>
        <w:pStyle w:val="ListBullet"/>
        <w:spacing w:line="240" w:lineRule="auto"/>
        <w:ind w:left="720"/>
      </w:pPr>
      <w:r>
        <w:rPr>
          <w:lang w:val="hi_IN" w:bidi="hi_IN"/>
        </w:rPr>
      </w:r>
      <w:r>
        <w:rPr>
          <w:lang w:val="hi_IN" w:bidi="hi_IN"/>
        </w:rPr>
        <w:t>इस ऑडियो को यहाँ रोकें।</w:t>
      </w:r>
    </w:p>
    <w:p>
      <w:pPr>
        <w:pStyle w:val="ListBullet"/>
        <w:spacing w:line="240" w:lineRule="auto"/>
        <w:ind w:left="720"/>
      </w:pPr>
      <w:r>
        <w:rPr>
          <w:lang w:val="hi_IN" w:bidi="hi_IN"/>
        </w:rPr>
      </w:r>
      <w:r>
        <w:rPr>
          <w:lang w:val="hi_IN" w:bidi="hi_IN"/>
        </w:rPr>
        <w:t>अपने समूह के साथ इस प्रश्न पर चर्चा करें: आपकी संस्कृति में, जो लोग अन्धे हैं या अन्य विकलांग हैं, उन्हें अपने जीवन यापन के लिए किस प्रकार सहायता मिलती है? उन्हें धन, भोजन, आश्रय, कपड़े आदि कैसे मिलता है?</w:t>
      </w:r>
      <w:r>
        <w:rPr>
          <w:lang w:val="hi_IN" w:bidi="hi_IN"/>
        </w:rPr>
      </w:r>
    </w:p>
    <w:p>
      <w:pPr>
        <w:pStyle w:val="Heading3"/>
      </w:pPr>
      <w:r>
        <w:rPr>
          <w:lang w:val="hi_IN" w:bidi="hi_IN"/>
        </w:rPr>
        <w:t>घटनाओं को समझाना</w:t>
      </w:r>
    </w:p>
    <w:p>
      <w:pPr/>
      <w:r>
        <w:rPr>
          <w:lang w:val="hi_IN" w:bidi="hi_IN"/>
        </w:rPr>
      </w:r>
      <w:r>
        <w:rPr>
          <w:lang w:val="hi_IN" w:bidi="hi_IN"/>
        </w:rPr>
        <w:t>यूहन्ना 9:1–12 का ऑडियो संस्करण सबसे आसानी से समझ में आने वाले अनुवाद में सुनें।</w:t>
      </w:r>
    </w:p>
    <w:p>
      <w:pPr/>
      <w:r>
        <w:rPr>
          <w:lang w:val="hi_IN" w:bidi="hi_IN"/>
        </w:rPr>
      </w:r>
      <w:r>
        <w:rPr>
          <w:lang w:val="hi_IN" w:bidi="hi_IN"/>
        </w:rPr>
        <w:t>इस चरण में, समूह इस भाग के दृश्यों, परिवेश और पात्रों को परिभाषित करेगा। फिर समूह इस भाग को कल्पांकित करने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यीशु और उसके चेले यरूशलेम में से होकर गुजर रहे हैं, और वे एक जन्म से अन्धे व्यक्ति को देखते हैं। उसके चेले यीशु से पूछते हैं,“हे रब्बी, किसने पाप किया था कि यह अन्धा जन्मा, इस मनुष्य ने या इसके माता–पिता ने?” यीशु ने उन्हें उत्तर दिया।</w:t>
      </w:r>
    </w:p>
    <w:p>
      <w:pPr/>
      <w:r>
        <w:rPr>
          <w:lang w:val="hi_IN" w:bidi="hi_IN"/>
        </w:rPr>
      </w:r>
      <w:r>
        <w:rPr>
          <w:b/>
          <w:lang w:val="hi_IN" w:bidi="hi_IN"/>
        </w:rPr>
        <w:t>दूसरे दृश्य में:</w:t>
      </w:r>
      <w:r>
        <w:rPr>
          <w:lang w:val="hi_IN" w:bidi="hi_IN"/>
        </w:rPr>
        <w:t xml:space="preserve"> यीशु भूमि पर थूकता है और उससे मिट्टी सानकर जन्म से अन्धे व्यक्ति की आँखों पर लगा देता है। उसने उस व्यक्ति को शीलोह के कुण्ड में धोने के लिए भेजा। उस व्यक्ति ने ऐसा किया और अपनी दृष्टि के साथ लौट आया।</w:t>
      </w:r>
    </w:p>
    <w:p>
      <w:pPr/>
      <w:r>
        <w:rPr>
          <w:lang w:val="hi_IN" w:bidi="hi_IN"/>
        </w:rPr>
      </w:r>
      <w:r>
        <w:rPr>
          <w:b/>
          <w:lang w:val="hi_IN" w:bidi="hi_IN"/>
        </w:rPr>
        <w:t>तीसरे दृश्य में:</w:t>
      </w:r>
      <w:r>
        <w:rPr>
          <w:lang w:val="hi_IN" w:bidi="hi_IN"/>
        </w:rPr>
        <w:t xml:space="preserve"> उस व्यक्ति के पड़ोसी और परिचित यह समझने की कोशिश करते हैं कि क्या यह वही व्यक्ति है जो जन्म से अन्धा था, लेकिन अब देख सकता है। वह व्यक्ति उनसे कहता है कि वह वही व्यक्ति है। उसने उन्हें बताया कि यीशु ने उसे कैसे चंगा किया। फिर वे उससे पूछते हैं कि यीशु कहाँ है, लेकिन उसे नहीं पता कि यीशु को कहाँ ढूँढना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चेले</w:t>
      </w:r>
    </w:p>
    <w:p>
      <w:pPr>
        <w:pStyle w:val="ListBullet"/>
        <w:spacing w:line="240" w:lineRule="auto"/>
        <w:ind w:left="720"/>
      </w:pPr>
      <w:r>
        <w:rPr>
          <w:lang w:val="hi_IN" w:bidi="hi_IN"/>
        </w:rPr>
      </w:r>
      <w:r>
        <w:rPr>
          <w:lang w:val="hi_IN" w:bidi="hi_IN"/>
        </w:rPr>
        <w:t>वह व्यक्ति जो जन्म से अन्धा था</w:t>
      </w:r>
    </w:p>
    <w:p>
      <w:pPr>
        <w:pStyle w:val="ListBullet"/>
        <w:spacing w:line="240" w:lineRule="auto"/>
        <w:ind w:left="720"/>
      </w:pPr>
      <w:r>
        <w:rPr>
          <w:lang w:val="hi_IN" w:bidi="hi_IN"/>
        </w:rPr>
      </w:r>
      <w:r>
        <w:rPr>
          <w:lang w:val="hi_IN" w:bidi="hi_IN"/>
        </w:rPr>
        <w:t>जन्म से अन्धे व्यक्ति के पड़ोसी</w:t>
      </w:r>
    </w:p>
    <w:p>
      <w:pPr>
        <w:pStyle w:val="ListBullet"/>
        <w:spacing w:line="240" w:lineRule="auto"/>
        <w:ind w:left="720"/>
      </w:pPr>
      <w:r>
        <w:rPr>
          <w:lang w:val="hi_IN" w:bidi="hi_IN"/>
        </w:rPr>
      </w:r>
      <w:r>
        <w:rPr>
          <w:lang w:val="hi_IN" w:bidi="hi_IN"/>
        </w:rPr>
        <w:t>जिन लोगों ने उस व्यक्ति को सड़क पर भीख माँगते देखा था</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पिछले भाग में धार्मिक अगुवों ने, यहूदी अगुवों से यीशु मसीह के कहे हुए शब्दों के कारण, उसे लगभग पत्थरवाह कर दिया था। वह और उसके चेले मन्दिर को चले गए, और अब वे यरूशलेम से होकर गुजर रहे थे। उस क्षेत्र में शायद कई भिखारी थे। मार्ग के किनारे किसी व्यक्ति को भीख माँगते देखना हैरानी की बात नहीं थी।</w:t>
      </w:r>
    </w:p>
    <w:p>
      <w:pPr/>
      <w:r>
        <w:rPr>
          <w:lang w:val="hi_IN" w:bidi="hi_IN"/>
        </w:rPr>
      </w:r>
      <w:r>
        <w:rPr>
          <w:lang w:val="hi_IN" w:bidi="hi_IN"/>
        </w:rPr>
        <w:t>जब उन्होंने उस व्यक्ति को जो जन्म से अन्धा था देखा, तो यीशु के चेलों ने यीशु से पूछा, "हे रब्बी, किसने पाप किया था...?" यहूदी लोग मानते थे कि सभी कष्ट पाप का परिणाम है। इस कारण से, यीशु के चेले उससे जो प्रश्न पूछते हैं वह एक सामान्य प्रश्न है। यीशु ने अपने चेलों से कहा कि अन्धापन उस व्यक्ति या उसके माता-पिता के पाप के कारण नहीं था। यीशु ने उनसे कहा कि यह अन्धापन इसलिए था ताकि परमेश्वर की सामर्थ्य उसके जीवन में दिखाई दे। इस वाक्य में सकारात्मक पहलू पर जोर दिया गया है, यानी मनुष्य के जीवन में परमेश्वर के काम पर। कभी-कभी, इसे और स्पष्ट करने के लिए इसका अनुवाद दो वाक्यों के रूप में किया जाता है। आपका समूह जोर दी गई बात को स्पष्ट करने के लिए सकारात्मक भाग को पहले रखने का फैसला भी कर सकता है। उदाहरण के लिए, "किसी ने भी नहीं! वह जन्म से अन्धा था ताकि परमेश्वर के काम उस में प्रकट हों, न कि इसलिए कि उसने या उसके माता-पिता ने पाप किया था।"</w:t>
      </w:r>
    </w:p>
    <w:p>
      <w:pPr/>
      <w:r>
        <w:rPr>
          <w:lang w:val="hi_IN" w:bidi="hi_IN"/>
        </w:rPr>
      </w:r>
      <w:r>
        <w:rPr>
          <w:lang w:val="hi_IN" w:bidi="hi_IN"/>
        </w:rPr>
        <w:t>यीशु ने अपने चेलों से यह भी कहा कि उन्हें दिन के दौरान परमेश्वर के काम करना चाहिए। उन्होंने इसे अगले वाक्य के अर्थ से जोड़ा, "जब तक मैं जगत में हूँ, मैं जगत की ज्योति हूँ।" यीशु संसार की ज्योति है, और जब वह संसार में होता है तो यह दिन के समय की तरह होता है। यूहन्ना की पुस्तक में यह दूसरी बार है कि यीशु ने अपने आप को जगत की ज्योति कहा है। यह यीशु के महत्वपूर्ण "मैं हूँ" कथनों में से एक है। यीशु परमेश्वर के उस नाम का प्रयोग कर रहा है जो परमेश्वर ने मूसा को तब कहा था जब परमेश्वर ने उसे मिस्र में इस्राएलियों को स्वतंत्र करने के लिए भेजा था, अर्थात् "मैं हूँ।"</w:t>
      </w:r>
    </w:p>
    <w:p>
      <w:pPr/>
      <w:r>
        <w:rPr>
          <w:lang w:val="hi_IN" w:bidi="hi_IN"/>
        </w:rPr>
      </w:r>
      <w:r>
        <w:rPr>
          <w:lang w:val="hi_IN" w:bidi="hi_IN"/>
        </w:rPr>
        <w:t>यह ध्यान देना महत्वपूर्ण है कि यीशु अपने आप को "जगत की ज्योति" कहता है। यह वाक्यांश एक ऐसा तरीका है जिससे यीशु ने स्वयं का वर्णन किया था। लगभग यही वाक्यांश यशायाह में भी है, जहाँ मसीहा "जातियों के लिए ज्योति" होने की भविष्यवाणी की गई है। इस वाक्यांश में, यीशु अपनी तुलना ज्योति से करता है। ज्योति की तरह, वह लोगों के लिए देखना सम्भव बनाता है। वह जगत के लोगों को आत्मिक ज्योति देता है, जिससे वे देख पाते हैं कि परमेश्वर कौन है।</w:t>
      </w:r>
    </w:p>
    <w:p>
      <w:pPr/>
      <w:r>
        <w:rPr>
          <w:lang w:val="hi_IN" w:bidi="hi_IN"/>
        </w:rPr>
      </w:r>
      <w:r>
        <w:rPr>
          <w:lang w:val="hi_IN" w:bidi="hi_IN"/>
        </w:rPr>
        <w:t>इस वाक्यांश का अनुवाद करने के कुछ अन्य तरीके यहाँ हैं:</w:t>
      </w:r>
    </w:p>
    <w:p>
      <w:pPr>
        <w:pStyle w:val="ListBullet"/>
        <w:spacing w:line="240" w:lineRule="auto"/>
        <w:ind w:left="720"/>
      </w:pPr>
      <w:r>
        <w:rPr>
          <w:lang w:val="hi_IN" w:bidi="hi_IN"/>
        </w:rPr>
      </w:r>
      <w:r>
        <w:rPr>
          <w:lang w:val="hi_IN" w:bidi="hi_IN"/>
        </w:rPr>
        <w:t>मैं जगत की ज्योति हूँ।</w:t>
      </w:r>
    </w:p>
    <w:p>
      <w:pPr>
        <w:pStyle w:val="ListBullet"/>
        <w:spacing w:line="240" w:lineRule="auto"/>
        <w:ind w:left="720"/>
      </w:pPr>
      <w:r>
        <w:rPr>
          <w:lang w:val="hi_IN" w:bidi="hi_IN"/>
        </w:rPr>
      </w:r>
      <w:r>
        <w:rPr>
          <w:lang w:val="hi_IN" w:bidi="hi_IN"/>
        </w:rPr>
        <w:t>मैं संसार की ज्योति की तरह हूँ।</w:t>
      </w:r>
    </w:p>
    <w:p>
      <w:pPr>
        <w:pStyle w:val="ListBullet"/>
        <w:spacing w:line="240" w:lineRule="auto"/>
        <w:ind w:left="720"/>
      </w:pPr>
      <w:r>
        <w:rPr>
          <w:lang w:val="hi_IN" w:bidi="hi_IN"/>
        </w:rPr>
      </w:r>
      <w:r>
        <w:rPr>
          <w:lang w:val="hi_IN" w:bidi="hi_IN"/>
        </w:rPr>
        <w:t>मैं जगत की ज्योति की तरह हूँ क्योंकि मैं लोगों को देखने में सक्षम बनाता हूँ।</w:t>
      </w:r>
    </w:p>
    <w:p>
      <w:pPr>
        <w:pStyle w:val="ListBullet"/>
        <w:spacing w:line="240" w:lineRule="auto"/>
        <w:ind w:left="720"/>
      </w:pPr>
      <w:r>
        <w:rPr>
          <w:lang w:val="hi_IN" w:bidi="hi_IN"/>
        </w:rPr>
      </w:r>
      <w:r>
        <w:rPr>
          <w:lang w:val="hi_IN" w:bidi="hi_IN"/>
        </w:rPr>
        <w:t>मैं वह हूँ जो जगत की सच्ची ज्योति है।</w:t>
      </w:r>
    </w:p>
    <w:p>
      <w:pPr>
        <w:pStyle w:val="ListBullet"/>
        <w:spacing w:line="240" w:lineRule="auto"/>
        <w:ind w:left="720"/>
      </w:pPr>
      <w:r>
        <w:rPr>
          <w:lang w:val="hi_IN" w:bidi="hi_IN"/>
        </w:rPr>
      </w:r>
      <w:r>
        <w:rPr>
          <w:lang w:val="hi_IN" w:bidi="hi_IN"/>
        </w:rPr>
        <w:t>मैं जगत के लोगों के पास सच्ची आत्मिक ज्योति लाता हूँ।</w:t>
      </w:r>
    </w:p>
    <w:p>
      <w:pPr/>
      <w:r>
        <w:rPr>
          <w:lang w:val="hi_IN" w:bidi="hi_IN"/>
        </w:rPr>
      </w:r>
      <w:r>
        <w:rPr>
          <w:lang w:val="hi_IN" w:bidi="hi_IN"/>
        </w:rPr>
        <w:t>यीशु ने यह भी कहा कि "रात आ रही है।" इससे उसका अर्थ है कि वह संसार को छोड़कर चला जाएगा और यह रात के समय की तरह होगा, क्योंकि संसार की ज्योति (यीशु) चला जाएगा। जब वह जगत में था, तो उसने उनसे कहा कि वह "जगत की ज्योति" है। जब यीशु उनके साथ है, तो यह दिन के समय की तरह है। जब यीशु उन्हें छोड़कर स्वर्ग जाएगा, तो यह रात के समय की तरह होगा।</w:t>
      </w:r>
    </w:p>
    <w:p>
      <w:pPr/>
      <w:r>
        <w:rPr>
          <w:lang w:val="hi_IN" w:bidi="hi_IN"/>
        </w:rPr>
      </w:r>
      <w:r>
        <w:rPr>
          <w:lang w:val="hi_IN" w:bidi="hi_IN"/>
        </w:rPr>
        <w:t>ये सब कहने के बाद यीशु ने भूमि पर थूका और गीली मिट्टी से मिट्टी सानी। फिर उसने इस मिट्टी को उस व्यक्ति की आँखों पर लगाया। तब यीशु ने उसे मन्दिर से कुछ ही दूरी पर स्थित शीलोह के कुण्ड में धोने को कहा। वह व्यक्ति वहाँ गया और उसने स्नान किया, और जब वह लौटा तो उसकी दृष्टि वापस आ गई थी।</w:t>
      </w:r>
    </w:p>
    <w:p>
      <w:pPr/>
      <w:r>
        <w:rPr>
          <w:lang w:val="hi_IN" w:bidi="hi_IN"/>
        </w:rPr>
      </w:r>
      <w:r>
        <w:rPr>
          <w:lang w:val="hi_IN" w:bidi="hi_IN"/>
        </w:rPr>
        <w:t>जब वह व्यक्ति वापस आया, तो यीशु चला गया था। उसके पड़ोसियों और अन्य लोग जिन्होंने उसे भीख माँगते देखा था, यह नहीं जानते थे कि क्या यह वही व्यक्ति है जो कभी अन्धा था। जब उन्होंने इस पर चर्चा की, तो उस व्यक्ति ने कहा, "मैं वही व्यक्ति हूँ।" उसने उन्हें बताया कि यीशु ने उसे कैसे ठीक किया। फिर उन्होंने पूछा कि यीशु कहाँ है, लेकिन वह नहीं जानता था।</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प्रयोग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यूहन्ना 9:1–12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चेले</w:t>
      </w:r>
    </w:p>
    <w:p>
      <w:pPr>
        <w:pStyle w:val="ListBullet"/>
        <w:spacing w:line="240" w:lineRule="auto"/>
        <w:ind w:left="720"/>
      </w:pPr>
      <w:r>
        <w:rPr>
          <w:lang w:val="hi_IN" w:bidi="hi_IN"/>
        </w:rPr>
      </w:r>
      <w:r>
        <w:rPr>
          <w:lang w:val="hi_IN" w:bidi="hi_IN"/>
        </w:rPr>
        <w:t>वह व्यक्ति जो जन्म से अन्धा था</w:t>
      </w:r>
    </w:p>
    <w:p>
      <w:pPr>
        <w:pStyle w:val="ListBullet"/>
        <w:spacing w:line="240" w:lineRule="auto"/>
        <w:ind w:left="720"/>
      </w:pPr>
      <w:r>
        <w:rPr>
          <w:lang w:val="hi_IN" w:bidi="hi_IN"/>
        </w:rPr>
      </w:r>
      <w:r>
        <w:rPr>
          <w:lang w:val="hi_IN" w:bidi="hi_IN"/>
        </w:rPr>
        <w:t>जन्म से अन्धे व्यक्ति के पड़ोसी</w:t>
      </w:r>
    </w:p>
    <w:p>
      <w:pPr>
        <w:pStyle w:val="ListBullet"/>
        <w:spacing w:line="240" w:lineRule="auto"/>
        <w:ind w:left="720"/>
      </w:pPr>
      <w:r>
        <w:rPr>
          <w:lang w:val="hi_IN" w:bidi="hi_IN"/>
        </w:rPr>
      </w:r>
      <w:r>
        <w:rPr>
          <w:lang w:val="hi_IN" w:bidi="hi_IN"/>
        </w:rPr>
        <w:t>जिन लोगों ने उस व्यक्ति को सड़क पर भीख माँगते देखा था</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पूरी कहानी का अभिनय करें। इस कहानी के संवाद, घटनाओं के क्रम, रूपरेखा और उसकी गति पर ध्यान दें। सुनिश्चित करें कि अभिनय करते समय, कहानी का कोई महत्वपूर्ण या कठिन भाग छूट न जाए। कहानी के हर भाग को याद रखने में एक-दूसरे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पड़ावों पर, नाटक को रोककर उस पात्र की भूमिका निभाने वाले व्यक्ति से पूछें "आप क्या महसूस कर रहे हैं या क्या सोच रहे हैं?" पात्र का भूमिका निभाने वाले व्यक्ति को यह उत्तर देना चाहिए कि अगर वह उस पात्र की जगह होता तो वह क्या महसूस करता या क्या सोचता। नाटक को फिर से शुरू करें।</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इस भाग का अभिनय करें जब यीशु और उसके चेले यरूशलेम में से होकर गुजर रहे हों, और जन्म से अन्धे व्यक्ति को देखते हैं। चेले यीशु से पूछें, "हे रब्बी, किसने पाप किया, इस व्यक्ति ने या उसके माता-पिता ने, कि वह अन्धा जन्मा?"</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चेलों में से एक की भूमिका निभाने वाले व्यक्ति से पूछें, "आप क्या महसूस कर रहे हैं या क्या सोच रहे हैं?" वह व्यक्ति इस तरह के उत्तर दे सकता है, "मुझे आश्चर्य है कि यह व्यक्ति अन्धे होने के योग्य कैसे हो सकता है?" या "क्या उसके माता-पिता ने कुछ पाप किया था जिसके कारण यह हुआ?" या "क्या परमेश्वर इस व्यक्ति के साथ न्याय कर रहा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जब यीशु ने चेलों को उत्तर दिया तो उस भाग का अभिनय करें। यीशु ने उनसे कहा कि न तो उस व्यक्ति ने और न ही उसके माता-पिता ने ऐसा कोई पाप किया था जिसके कारण यह हुआ। इसके बजाय, वह व्यक्ति जन्म से अन्धा था ताकि परमेश्वर के काम उसके जीवन में प्रदर्शित हो सकें। यीशु ने उनसे यह भी कहा कि जब तक यीशु जगत में है, उन्हें परमेश्वर के काम करना चाहिए। यीशु ने उनसे यह भी कहा कि वह "जगत की ज्योति" है। फिर यीशु ने थूक से थोड़ी मिट्टी सानी और उसे जन्म से अन्धे व्यक्ति की आँखों पर लगा दिया।</w:t>
      </w:r>
    </w:p>
    <w:p>
      <w:pPr/>
      <w:r>
        <w:rPr>
          <w:lang w:val="hi_IN" w:bidi="hi_IN"/>
        </w:rPr>
      </w:r>
      <w:r>
        <w:rPr>
          <w:lang w:val="hi_IN" w:bidi="hi_IN"/>
        </w:rPr>
        <w:t>यीशु ने उससे कहा कि वह शीलोह के कुण्ड में जाकर धो ले।</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जन्म से अन्धे व्यक्ति की भूमिका निभाने वाले व्यक्ति से पूछें, "आप क्या महसूस कर रहे हैं या क्या सोच रहे हैं?" वह व्यक्ति उत्तर दे सकता है, "मुझे समझ नहीं आ रहा कि यीशु जगत की ज्योति के बारे में क्या कह रहा है," या "मुझे आश्चर्य है कि उसने यह मिट्टी मेरी आँखों पर क्यों लगाई," या "मुझे आशा है कि इससे मुझे सहायता मिलेगी।"</w:t>
      </w:r>
    </w:p>
    <w:p>
      <w:pPr>
        <w:pStyle w:val="ListBullet"/>
        <w:spacing w:line="240" w:lineRule="auto"/>
        <w:ind w:left="720"/>
      </w:pPr>
      <w:r>
        <w:rPr>
          <w:lang w:val="hi_IN" w:bidi="hi_IN"/>
        </w:rPr>
      </w:r>
      <w:r>
        <w:rPr>
          <w:lang w:val="hi_IN" w:bidi="hi_IN"/>
        </w:rPr>
        <w:t>चेलों की भूमिका निभाने वाले व्यक्ति से पूछें, "आप क्या महसूस कर रहे हैं या क्या सोच रहे हैं?" वह व्यक्ति शायद उत्तर दे, "मुझे आश्चर्य है कि यीशु अब क्या कर रहा होगा," या "क्या यीशु की थूक इस व्यक्ति को ठीक कर देगी?"</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उस भाग का अभिनय करें जब व्यक्ति कुण्ड में नहाता है और देखता हुआ लौट आता है। फिर उसके पड़ोसियों और परिचितों को उसे देखने दें, और आपस में चर्चा करने दें, "क्या यह वही आदमी है जो भीख माँगता था?"</w:t>
      </w:r>
    </w:p>
    <w:p>
      <w:pPr/>
      <w:r>
        <w:rPr>
          <w:lang w:val="hi_IN" w:bidi="hi_IN"/>
        </w:rPr>
      </w:r>
      <w:r>
        <w:rPr>
          <w:lang w:val="hi_IN" w:bidi="hi_IN"/>
        </w:rPr>
        <w:t>जो व्यक्ति चंगा हुआ था, उससे यह कहलवाएँ , "मैं वही व्यक्ति हूँ।"</w:t>
      </w:r>
    </w:p>
    <w:p>
      <w:pPr/>
      <w:r>
        <w:rPr>
          <w:lang w:val="hi_IN" w:bidi="hi_IN"/>
        </w:rPr>
      </w:r>
      <w:r>
        <w:rPr>
          <w:lang w:val="hi_IN" w:bidi="hi_IN"/>
        </w:rPr>
        <w:t>पड़ोसी उस व्यक्ति से पूछते हैं कि वह कैसे चंगा हुआ। फिर वह व्यक्ति उन्हें बताता है कि क्या हुआ। फिर उसके पड़ोसी उससे पूछते हैं, "वह व्यक्ति कहाँ है जिसने तुझे चंगा किया?" लेकिन उस व्यक्ति को नहीं पता कि यीशु कहाँ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पड़ोसी की भूमिका निभाने वाले लोगों में से एक से पूछें, "आप क्या सोच रहे हैं या क्या महसूस कर रहे हैं?" वह व्यक्ति उत्तर दे सकता है, "मुझे लगता है कि यह वही व्यक्ति है जो पहले अन्धा था, लेकिन मुझे नहीं पता कि यह कैसे सम्भव है कि वह देख रहा है," या "क्या यह सम्भव है कि कोई बड़ा चमत्कार हुआ हो?" या "क्या वह व्यक्ति अन्धे होने के बारे में झूठ बोल रहा था?"</w:t>
      </w:r>
    </w:p>
    <w:p>
      <w:pPr>
        <w:pStyle w:val="ListBullet"/>
        <w:spacing w:line="240" w:lineRule="auto"/>
        <w:ind w:left="720"/>
      </w:pPr>
      <w:r>
        <w:rPr>
          <w:lang w:val="hi_IN" w:bidi="hi_IN"/>
        </w:rPr>
      </w:r>
      <w:r>
        <w:rPr>
          <w:lang w:val="hi_IN" w:bidi="hi_IN"/>
        </w:rPr>
        <w:t>जिस व्यक्ति को यीशु ने चंगा किया था, उससे पूछें, "अब तुम क्या सोच रहे हो या कैसा महसूस कर रहे हो?" वह व्यक्ति उत्तर दे सकता है, "मैं देखने में सक्षम होने के लिए उत्साहित हूँ!" या "मुझे नहीं पता कि यह कैसे सम्भव है।"</w:t>
      </w:r>
      <w:r>
        <w:rPr>
          <w:lang w:val="hi_IN" w:bidi="hi_IN"/>
        </w:rPr>
      </w:r>
    </w:p>
    <w:p>
      <w:pPr>
        <w:pStyle w:val="Heading3"/>
      </w:pPr>
      <w:r>
        <w:rPr>
          <w:lang w:val="hi_IN" w:bidi="hi_IN"/>
        </w:rPr>
        <w:t>आवश्यक जानकारी</w:t>
      </w:r>
    </w:p>
    <w:p>
      <w:pPr/>
      <w:r>
        <w:rPr>
          <w:lang w:val="hi_IN" w:bidi="hi_IN"/>
        </w:rPr>
      </w:r>
      <w:r>
        <w:rPr>
          <w:lang w:val="hi_IN" w:bidi="hi_IN"/>
        </w:rPr>
        <w:t>यूहन्ना 9:1–12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यीशु के चेलों ने उससे पूछा, "</w:t>
      </w:r>
      <w:r>
        <w:rPr>
          <w:b/>
          <w:lang w:val="hi_IN" w:bidi="hi_IN"/>
        </w:rPr>
        <w:t>हे रब्बी</w:t>
      </w:r>
      <w:r>
        <w:rPr>
          <w:lang w:val="hi_IN" w:bidi="hi_IN"/>
        </w:rPr>
        <w:t xml:space="preserve">, किसने </w:t>
      </w:r>
      <w:r>
        <w:rPr>
          <w:b/>
          <w:lang w:val="hi_IN" w:bidi="hi_IN"/>
        </w:rPr>
        <w:t>पाप</w:t>
      </w:r>
      <w:r>
        <w:rPr>
          <w:lang w:val="hi_IN" w:bidi="hi_IN"/>
        </w:rPr>
        <w:t xml:space="preserve"> किया, इस व्यक्ति ने या उसके माता-पिता ने, कि वह अन्धा जन्मा?" रब्बी का अर्थ है शिक्षक। परमेश्वर की आज्ञा न मानना ही पाप है। </w:t>
      </w:r>
      <w:r>
        <w:rPr>
          <w:b/>
          <w:lang w:val="hi_IN" w:bidi="hi_IN"/>
        </w:rPr>
        <w:t>रब्बी</w:t>
      </w:r>
      <w:r>
        <w:rPr>
          <w:lang w:val="hi_IN" w:bidi="hi_IN"/>
        </w:rPr>
        <w:t xml:space="preserve"> और </w:t>
      </w:r>
      <w:r>
        <w:rPr>
          <w:lang w:val="hi_IN" w:bidi="hi_IN"/>
        </w:rPr>
        <w:t>पाप</w:t>
      </w:r>
      <w:r>
        <w:rPr>
          <w:lang w:val="hi_IN" w:bidi="hi_IN"/>
        </w:rPr>
        <w:t xml:space="preserve"> के बारे में अधिक जानकारी के लिए मुख्य शब्दावली को देखें। रब्बी और पाप के लिए उन्हीं शब्दों या वाक्यांशों का प्रयोग करें जो आपने पिछले भागों में प्रयोग किए हैं।</w:t>
      </w:r>
    </w:p>
    <w:p>
      <w:pPr/>
      <w:r>
        <w:rPr>
          <w:lang w:val="hi_IN" w:bidi="hi_IN"/>
        </w:rPr>
      </w:r>
      <w:r>
        <w:rPr>
          <w:lang w:val="hi_IN" w:bidi="hi_IN"/>
        </w:rPr>
        <w:t xml:space="preserve">यीशु ने उनसे कहा कि यह अन्धापन इसलिए था ताकि उनके जीवन में </w:t>
      </w:r>
      <w:r>
        <w:rPr>
          <w:b/>
          <w:lang w:val="hi_IN" w:bidi="hi_IN"/>
        </w:rPr>
        <w:t>परमेश्वर के काम</w:t>
      </w:r>
      <w:r>
        <w:rPr>
          <w:lang w:val="hi_IN" w:bidi="hi_IN"/>
        </w:rPr>
        <w:t xml:space="preserve"> दिखाई दें। यूहन्ना के सुसमाचार में, "परमेश्वर के काम" उन चमत्कारों को दर्शाता है जो केवल परमेश्वर ही कर सकता है, और कुछ ऐसा भी जो परमेश्वर अपनी सामर्थ्य दिखाने के लिए करता है। कामों के बारे में अधिक जानकारी के लिए, मुख्य शब्दावली </w:t>
      </w:r>
      <w:r>
        <w:rPr>
          <w:lang w:val="hi_IN" w:bidi="hi_IN"/>
        </w:rPr>
        <w:t>चमत्कार</w:t>
      </w:r>
      <w:r>
        <w:rPr>
          <w:lang w:val="hi_IN" w:bidi="hi_IN"/>
        </w:rPr>
        <w:t xml:space="preserve"> को देखें। "परमेश्वर के काम" के लिए उसी शब्द का प्रयोग करना सुनिश्चित करें जिसका आपने पिछले भागों में प्रयोग किया है।</w:t>
      </w:r>
    </w:p>
    <w:p>
      <w:pPr/>
      <w:r>
        <w:rPr>
          <w:lang w:val="hi_IN" w:bidi="hi_IN"/>
        </w:rPr>
      </w:r>
      <w:r>
        <w:rPr>
          <w:lang w:val="hi_IN" w:bidi="hi_IN"/>
        </w:rPr>
        <w:t xml:space="preserve">यीशु ने यह भी कहा, "जब तक मैं जगत में हूँ, मैं जगत की ज्योति हूँ।" यीशु परमेश्वर के उस नाम का प्रयोग कर रहा है जो परमेश्वर ने मूसा से तब कहा था जब परमेश्वर ने उसे मिस्र में इस्राएलियों को स्वतंत्र कराने के लिए भेजा था: "मैं हूँ।" इस शब्द के बारे में अधिक जानकारी के लिए, मुख्य शब्दावली में </w:t>
      </w:r>
      <w:r>
        <w:rPr>
          <w:b/>
          <w:lang w:val="hi_IN" w:bidi="hi_IN"/>
        </w:rPr>
        <w:t>"मैं हूँ"</w:t>
      </w:r>
      <w:r>
        <w:rPr>
          <w:lang w:val="hi_IN" w:bidi="hi_IN"/>
        </w:rPr>
        <w:t xml:space="preserve"> शब्द को देखें। "मैं हूँ" का अनुवाद उसी तरह करें जैसे आपने पिछले भागों में किया है।</w:t>
      </w:r>
    </w:p>
    <w:p>
      <w:pPr/>
      <w:r>
        <w:rPr>
          <w:lang w:val="hi_IN" w:bidi="hi_IN"/>
        </w:rPr>
      </w:r>
      <w:r>
        <w:rPr>
          <w:lang w:val="hi_IN" w:bidi="hi_IN"/>
        </w:rPr>
        <w:t xml:space="preserve">यीशु ने उससे कहा कि </w:t>
      </w:r>
      <w:r>
        <w:rPr>
          <w:b/>
          <w:lang w:val="hi_IN" w:bidi="hi_IN"/>
        </w:rPr>
        <w:t>वह शीलोह के कुण्ड</w:t>
      </w:r>
      <w:r>
        <w:rPr>
          <w:lang w:val="hi_IN" w:bidi="hi_IN"/>
        </w:rPr>
        <w:t xml:space="preserve"> में जाकर धो ले। यह कुण्ड मन्दिर के पास था, और लोग इसका प्रयोग आराधना से पहले धोने के लिए करते थे और नगर के पानी की आपूर्ति के लिए करते थे। यह मनुष्य का बनाया एक कुण्ड था। इस कुण्ड का नाम "शीलोह" है, जिसका अर्थ है "भेजा गया", क्योंकि कुण्ड का पानी यरूशलेम के बाहर से लोगों के प्रयोग के लिए भेजा गया था।</w:t>
      </w:r>
    </w:p>
    <w:p>
      <w:pPr/>
      <w:r>
        <w:rPr>
          <w:lang w:val="hi_IN" w:bidi="hi_IN"/>
        </w:rPr>
      </w:r>
      <w:r>
        <w:rPr>
          <w:lang w:val="hi_IN" w:bidi="hi_IN"/>
        </w:rPr>
        <w:t xml:space="preserve">जब उस व्यक्ति ने फरीसियों को बताया कि यीशु ने उसे कैसे ठीक किया, तो उसने कहा कि यीशु ने उसकी आँखों को मला, या </w:t>
      </w:r>
      <w:r>
        <w:rPr>
          <w:b/>
          <w:lang w:val="hi_IN" w:bidi="hi_IN"/>
        </w:rPr>
        <w:t>अभिषेक</w:t>
      </w:r>
      <w:r>
        <w:rPr>
          <w:lang w:val="hi_IN" w:bidi="hi_IN"/>
        </w:rPr>
        <w:t xml:space="preserve"> किया। इसका अर्थ है कि यीशु ने उस व्यक्ति की आँखों पर मिट्टी लगाकर उसका सम्मान किया। अभिषेक शब्द का प्रयोग अक्सर तब किया जाता है जब कोई व्यक्ति किसी विशेष समारोह में किसी व्यक्ति के सिर पर तेल लगाता है। </w:t>
      </w:r>
      <w:r>
        <w:rPr>
          <w:lang w:val="hi_IN" w:bidi="hi_IN"/>
        </w:rPr>
        <w:t>अभिषेक</w:t>
      </w:r>
      <w:r>
        <w:rPr>
          <w:lang w:val="hi_IN" w:bidi="hi_IN"/>
        </w:rPr>
        <w:t xml:space="preserve"> के बारे में अधिक जानकारी के लिए मुख्य शब्दावली को देखें। अभिषेक के लिए उसी शब्द का प्रयोग अवश्य करें जिसका प्रयोग आपने पिछले भागों में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आसानी से समझ आने वाले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यूहन्ना 9:13–23</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यूहन्ना 9:13–23 को सुनें और अपने मन में रख लें।</w:t>
      </w:r>
    </w:p>
    <w:p>
      <w:pPr/>
      <w:r>
        <w:rPr>
          <w:lang w:val="hi_IN" w:bidi="hi_IN"/>
        </w:rPr>
      </w:r>
      <w:r>
        <w:rPr>
          <w:lang w:val="hi_IN" w:bidi="hi_IN"/>
        </w:rPr>
        <w:t xml:space="preserve">यदि सम्भव हो, तो यूहन्ना 9:13–23 का ऑडियो संस्करण तीन बार, तीन अलग-अलग अनुवादों में सुनें। </w:t>
      </w:r>
    </w:p>
    <w:p>
      <w:pPr/>
      <w:r>
        <w:rPr>
          <w:lang w:val="hi_IN" w:bidi="hi_IN"/>
        </w:rPr>
      </w:r>
      <w:r>
        <w:rPr>
          <w:lang w:val="hi_IN" w:bidi="hi_IN"/>
        </w:rPr>
        <w:t>उसके बाद एक समूह के रूप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w:t>
      </w:r>
    </w:p>
    <w:p>
      <w:pPr>
        <w:pStyle w:val="ListBullet"/>
        <w:spacing w:line="240" w:lineRule="auto"/>
        <w:ind w:left="720"/>
      </w:pPr>
      <w:r>
        <w:rPr>
          <w:lang w:val="hi_IN" w:bidi="hi_IN"/>
        </w:rPr>
      </w:r>
      <w:r>
        <w:rPr>
          <w:lang w:val="hi_IN" w:bidi="hi_IN"/>
        </w:rPr>
        <w:t>आपको इस भाग में क्या अच्छा नहीं लगा या क्या समझ नहीं आया?</w:t>
      </w:r>
    </w:p>
    <w:p>
      <w:pPr>
        <w:pStyle w:val="ListBullet"/>
        <w:spacing w:line="240" w:lineRule="auto"/>
        <w:ind w:left="720"/>
      </w:pPr>
      <w:r>
        <w:rPr>
          <w:lang w:val="hi_IN" w:bidi="hi_IN"/>
        </w:rPr>
      </w:r>
      <w:r>
        <w:rPr>
          <w:lang w:val="hi_IN" w:bidi="hi_IN"/>
        </w:rPr>
        <w:t>यह भाग हमें परमेश्वर या यीशु के बारे में क्या बताता है?</w:t>
      </w:r>
    </w:p>
    <w:p>
      <w:pPr>
        <w:pStyle w:val="ListBullet"/>
        <w:spacing w:line="240" w:lineRule="auto"/>
        <w:ind w:left="720"/>
      </w:pPr>
      <w:r>
        <w:rPr>
          <w:lang w:val="hi_IN" w:bidi="hi_IN"/>
        </w:rPr>
      </w:r>
      <w:r>
        <w:rPr>
          <w:lang w:val="hi_IN" w:bidi="hi_IN"/>
        </w:rPr>
        <w:t>यह भाग हमें लोगों के बारे में क्या बताता है?</w:t>
      </w:r>
    </w:p>
    <w:p>
      <w:pPr>
        <w:pStyle w:val="ListBullet"/>
        <w:spacing w:line="240" w:lineRule="auto"/>
        <w:ind w:left="720"/>
      </w:pPr>
      <w:r>
        <w:rPr>
          <w:lang w:val="hi_IN" w:bidi="hi_IN"/>
        </w:rPr>
      </w:r>
      <w:r>
        <w:rPr>
          <w:lang w:val="hi_IN" w:bidi="hi_IN"/>
        </w:rPr>
        <w:t>यह भाग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यूहन्ना 9:13–23 का ऑडियो संस्करण सबसे आसानी से समझ में आने वाले अनुवाद में सुनें।</w:t>
      </w:r>
    </w:p>
    <w:p>
      <w:pPr/>
      <w:r>
        <w:rPr>
          <w:lang w:val="hi_IN" w:bidi="hi_IN"/>
        </w:rPr>
      </w:r>
      <w:r>
        <w:rPr>
          <w:lang w:val="hi_IN" w:bidi="hi_IN"/>
        </w:rPr>
        <w:t>पिछले भाग में, यीशु ने एक ऐसे व्यक्ति को चंगा किया था जो जन्म से अन्धा था। इसके बाद, जो लोग उस व्यक्ति को अन्धा मानते थे, वे नहीं जानते थे कि क्या वह वही व्यक्ति है, और क्या वह सच में चंगा हो गया है।</w:t>
      </w:r>
    </w:p>
    <w:p>
      <w:pPr/>
      <w:r>
        <w:rPr>
          <w:lang w:val="hi_IN" w:bidi="hi_IN"/>
        </w:rPr>
      </w:r>
      <w:r>
        <w:rPr>
          <w:lang w:val="hi_IN" w:bidi="hi_IN"/>
        </w:rPr>
        <w:t>उन्हें यह भी नहीं पता था कि यीशु कहाँ है, इसलिए वे उससे इस चमत्कार के बारे में और अधिक नहीं पूछ सके।</w:t>
      </w:r>
    </w:p>
    <w:p>
      <w:pPr/>
      <w:r>
        <w:rPr>
          <w:lang w:val="hi_IN" w:bidi="hi_IN"/>
        </w:rPr>
      </w:r>
      <w:r>
        <w:rPr>
          <w:lang w:val="hi_IN" w:bidi="hi_IN"/>
        </w:rPr>
        <w:t>पड़ोसी और जो लोग चंगे हुए व्यक्ति को जानते थे, वे उसे स्थानीय धार्मिक अगुवों के पास ले गए। इन लोगों ने ऐसा इसलिए किया क्योंकि उस व्यक्ति के ठीक होने के दौरान कुछ बहुत ही असामान्य घटना घटी थी। वे धार्मिक अगुवों से जानना चाहते थे कि क्या यह परमेश्वर का काम है। लेखक यूहन्ना एक महत्वपूर्ण विवरण का उल्लेख करते हुए कहता है कि जिस दिन यीशु ने मिट्टी से उस व्यक्ति को चंगा किया, वह सब्त का दिन था। यहूदियों के पास सब्त के दिन के लिए कई नियम थे जो दस आज्ञाओं में बताए गए "सब्त के दिन का सम्मान करो और उसे पवित्र रखो" की आज्ञा से कहीं अधिक थे। वे किसी भी काम की अनुमति नहीं देते थे, और चंगा करना काम माना जाता था। सब्त के दिन, लोगों को किसी की सहायता करने की अनुमति नहीं थी जब तक कि उनका जीवन खतरे में न हो। इस व्यक्ति का जीवन खतरे में नहीं था। यह एक कारण हो सकता है कि लोग जाँच के लिए धार्मिक अगुवों के पास क्यों आए।</w:t>
      </w:r>
    </w:p>
    <w:p>
      <w:pPr/>
      <w:r>
        <w:rPr>
          <w:lang w:val="hi_IN" w:bidi="hi_IN"/>
        </w:rPr>
      </w:r>
      <w:r>
        <w:rPr>
          <w:lang w:val="hi_IN" w:bidi="hi_IN"/>
        </w:rPr>
        <w:t>इस ऑडियो को रोकें और अपने समूह के साथ नीचे दिए गए प्रश्नों पर चर्चा करें: आपकी संस्कृति में, जब कोई कठिन या उलझन में डालने वाली घटना होती है, तो आप क्या करते हैं? इसे समझने में आप किससे सहायता माँगेंगे?</w:t>
      </w:r>
    </w:p>
    <w:p>
      <w:pPr/>
      <w:r>
        <w:rPr>
          <w:lang w:val="hi_IN" w:bidi="hi_IN"/>
        </w:rPr>
      </w:r>
      <w:r>
        <w:rPr>
          <w:lang w:val="hi_IN" w:bidi="hi_IN"/>
        </w:rPr>
        <w:t>फरीसियों ने उस व्यक्ति से पूछा जिसे यीशु ने चंगा किया, कि यह कैसे हुआ। चंगे हुए व्यक्ति ने इसका वर्णन किया। जब उन्होंने सुना कि यह सब्त के दिन हुआ, तो फरीसियों के बीच आपस में असहमति थी। उनमें से कुछ ने कहा कि क्योंकि यीशु ने सब्त के दिन यहूदियों के पास मौजूद नियमों का पालन नहीं किया, इसलिए उनकी राय में वह परमेश्वर की ओर से नहीं भेजा गया था। अन्य फरीसियों ने पूछा कि यदि यीशु परमेश्वर से नहीं आया, तो उसके पास ऐसे चमत्कार करने की सामर्थ्य कैसे हो सकती है जो उसने किया? फरीसी इस प्रश्न का उत्तर मिलने की आशा नहीं करते है। उन्होंने इससे यह बात समझाने के लिए कहा कि यीशु परमेश्वर की ओर से हो सकता है। इन धार्मिक अगुवों के लिए इस स्थिति को समझना और समझाना मुश्किल था।</w:t>
      </w:r>
    </w:p>
    <w:p>
      <w:pPr/>
      <w:r>
        <w:rPr>
          <w:lang w:val="hi_IN" w:bidi="hi_IN"/>
        </w:rPr>
      </w:r>
      <w:r>
        <w:rPr>
          <w:lang w:val="hi_IN" w:bidi="hi_IN"/>
        </w:rPr>
        <w:t>इस समय, फरीसियों ने चंगे हुए व्यक्ति से पूछा कि वह यीशु के बारे में क्या सोचता है। इन धार्मिक अगुवों के लिए यह सामान्य नहीं है। चंगा हुआ व्यक्ति अशिक्षित और भिखारी था। वह एक धार्मिक विद्वान नहीं था। लेकिन यहाँ उन्होंने उसकी राय पूछी। उस व्यक्ति ने उनसे कहा, "वह, यीशु, एक भविष्यद्वक्ता है।" भविष्यद्वक्ता वह व्यक्ति होता है जिसे परमेश्वर लोगों को परमेश्वर का सन्देश बताने के लिए भेजता है। चंगे हुए व्यक्ति ने सोचा कि यीशु परमेश्वर का संदेशवाहक और प्रतिनिधि है।</w:t>
      </w:r>
    </w:p>
    <w:p>
      <w:pPr/>
      <w:r>
        <w:rPr>
          <w:lang w:val="hi_IN" w:bidi="hi_IN"/>
        </w:rPr>
      </w:r>
      <w:r>
        <w:rPr>
          <w:lang w:val="hi_IN" w:bidi="hi_IN"/>
        </w:rPr>
        <w:t>धार्मिक अगुवों को विश्वास नहीं था कि वह व्यक्ति जन्म से अन्धा था या यीशु ने उसे चंगा किया। इसलिए उन्होंने उस व्यक्ति के माता-पिता को आकर उनसे बात करने के लिए बुलाया। यह माता-पिता के लिए अनिवार्य था। उन्होंने उसके माता-पिता से पूछा कि क्या यह उनका पुत्र है, और क्या वह जन्म से अन्धा था? फरीसियों ने यह भी पूछा कि वह अब कैसे देख सकता है। माता-पिता ने फरीसियों से कहा कि यह उनका पुत्र है, और वह जन्म से अन्धा था। लेकिन उन्हें नहीं पता था कि वह कैसे देख सकता है।</w:t>
      </w:r>
    </w:p>
    <w:p>
      <w:pPr/>
      <w:r>
        <w:rPr>
          <w:lang w:val="hi_IN" w:bidi="hi_IN"/>
        </w:rPr>
      </w:r>
      <w:r>
        <w:rPr>
          <w:lang w:val="hi_IN" w:bidi="hi_IN"/>
        </w:rPr>
        <w:t>उस व्यक्ति के माता-पिता ने फरीसियों से कहा कि वे स्वयं उस व्यक्ति से पूछें। उन्होंने कहा कि वह खुद बोलने के लिए पर्याप्त आयु का था। उनकी संस्कृति में, इसका अर्थ है कि वह कम से कम 13 वर्ष का था। लेकिन शायद उसकी उम्र इससे अधिक थी, क्योंकि वह सड़कों पर भीख माँगता था और शायद वह अपने माता-पिता पर निर्भर नहीं था। इस भाग में उसे "पुरुष" भी कहा गया है। यूहन्ना नोट करता है कि उन्होंने ऐसा इसलिए किया क्योंकि वे फरीसियों से डरते थे। इन धार्मिक अगुवों ने पहले ही यहूदियों को चेतावनी दी थी कि यदि कोई कहता है कि यीशु मसीह है, तो उसे उनके आराधनालय में जाने से मना किया जाएगा। उनकी संस्कृति में यह एक बहुत गम्भीर सज़ा थी। इसलिए इस व्यक्ति के माता-पिता अब चर्चा में शामिल नहीं होना चाहते थे।</w:t>
      </w:r>
    </w:p>
    <w:p>
      <w:pPr/>
      <w:r>
        <w:rPr>
          <w:lang w:val="hi_IN" w:bidi="hi_IN"/>
        </w:rPr>
      </w:r>
      <w:r>
        <w:rPr>
          <w:lang w:val="hi_IN" w:bidi="hi_IN"/>
        </w:rPr>
        <w:t>इस ऑडियो को यहाँ रोकें और अपने समूह के साथ चर्चा के लिए नीचे दिए गए प्रश्न पूछें: आपकी संस्कृति में, धार्मिक अगुवों के पास किसी व्यक्ति को समुदाय में आराधना करने से मना करने का कितना अधिकार है? यदि आपकी संस्कृति में धार्मिक अगुवे किसी व्यक्ति को आराधनालय से बाहर निकाल देते हैं तो क्या होगा? यह उनके जीवन के अन्य हिस्सों को कैसे प्रभावित कर सकता है?</w:t>
      </w:r>
      <w:r>
        <w:rPr>
          <w:lang w:val="hi_IN" w:bidi="hi_IN"/>
        </w:rPr>
      </w:r>
    </w:p>
    <w:p>
      <w:pPr>
        <w:pStyle w:val="Heading3"/>
      </w:pPr>
      <w:r>
        <w:rPr>
          <w:lang w:val="hi_IN" w:bidi="hi_IN"/>
        </w:rPr>
        <w:t>घटनाओं को समझाना</w:t>
      </w:r>
    </w:p>
    <w:p>
      <w:pPr/>
      <w:r>
        <w:rPr>
          <w:lang w:val="hi_IN" w:bidi="hi_IN"/>
        </w:rPr>
      </w:r>
      <w:r>
        <w:rPr>
          <w:lang w:val="hi_IN" w:bidi="hi_IN"/>
        </w:rPr>
        <w:t>यूहन्ना 9:13–23 का ऑडियो संस्करण सबसे आसानी से समझ में आने वाले अनुवाद में सुनें।</w:t>
      </w:r>
    </w:p>
    <w:p>
      <w:pPr/>
      <w:r>
        <w:rPr>
          <w:lang w:val="hi_IN" w:bidi="hi_IN"/>
        </w:rPr>
      </w:r>
      <w:r>
        <w:rPr>
          <w:lang w:val="hi_IN" w:bidi="hi_IN"/>
        </w:rPr>
        <w:t>इस चरण में, समूह इस भाग के दृश्यों, परिवेश और पात्रों को परिभाषित करेगा। फिर समूह इस वचन को अपने मन में समझने और देखने की कोशिश करेगा।</w:t>
      </w:r>
    </w:p>
    <w:p>
      <w:pPr/>
      <w:r>
        <w:rPr>
          <w:lang w:val="hi_IN" w:bidi="hi_IN"/>
        </w:rPr>
      </w:r>
      <w:r>
        <w:rPr>
          <w:lang w:val="hi_IN" w:bidi="hi_IN"/>
        </w:rPr>
        <w:t>इस भाग में दो दृश्य हैं।</w:t>
      </w:r>
    </w:p>
    <w:p>
      <w:pPr/>
      <w:r>
        <w:rPr>
          <w:lang w:val="hi_IN" w:bidi="hi_IN"/>
        </w:rPr>
      </w:r>
      <w:r>
        <w:rPr>
          <w:b/>
          <w:lang w:val="hi_IN" w:bidi="hi_IN"/>
        </w:rPr>
        <w:t>पहले दृश्य में:</w:t>
      </w:r>
      <w:r>
        <w:rPr>
          <w:lang w:val="hi_IN" w:bidi="hi_IN"/>
        </w:rPr>
        <w:t xml:space="preserve"> चंगे हुए व्यक्ति को जाँच के लिए फरीसियों के पास लाया जाता है। फरीसियों के बीच यीशु की सामर्थ्य और अधिकार के बारे में आपस में मतभेद है। चंगा हुआ व्यक्ति यीशु को "भविष्यद्वक्ता" कहता है। </w:t>
      </w:r>
    </w:p>
    <w:p>
      <w:pPr/>
      <w:r>
        <w:rPr>
          <w:lang w:val="hi_IN" w:bidi="hi_IN"/>
        </w:rPr>
      </w:r>
      <w:r>
        <w:rPr>
          <w:b/>
          <w:lang w:val="hi_IN" w:bidi="hi_IN"/>
        </w:rPr>
        <w:t>दूसरे दृश्य में:</w:t>
      </w:r>
      <w:r>
        <w:rPr>
          <w:lang w:val="hi_IN" w:bidi="hi_IN"/>
        </w:rPr>
        <w:t xml:space="preserve"> फरीसी उस व्यक्ति के माता-पिता को बुलाते हैं जो चंगा हुआ था। वे उसके माता-पिता से प्रश्न करते हैं, और विशेष रूप से जानना चाहते हैं कि वह कैसे चंगा हुआ। लेकिन उसके माता-पिता उस प्रश्न का उत्तर नहीं देते हैं। इसके बजाय, वे फरीसियों को उस व्यक्ति के पास ले जाते हैं जो चंगा हुआ था।</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वह व्यक्ति जो अन्धेपन से चंगा हुआ था</w:t>
      </w:r>
    </w:p>
    <w:p>
      <w:pPr>
        <w:pStyle w:val="ListBullet"/>
        <w:spacing w:line="240" w:lineRule="auto"/>
        <w:ind w:left="720"/>
      </w:pPr>
      <w:r>
        <w:rPr>
          <w:lang w:val="hi_IN" w:bidi="hi_IN"/>
        </w:rPr>
      </w:r>
      <w:r>
        <w:rPr>
          <w:lang w:val="hi_IN" w:bidi="hi_IN"/>
        </w:rPr>
        <w:t>उसके पड़ोसी और वे लोग जो उसे भिखारी के रूप में जानते थे</w:t>
      </w:r>
    </w:p>
    <w:p>
      <w:pPr>
        <w:pStyle w:val="ListBullet"/>
        <w:spacing w:line="240" w:lineRule="auto"/>
        <w:ind w:left="720"/>
      </w:pPr>
      <w:r>
        <w:rPr>
          <w:lang w:val="hi_IN" w:bidi="hi_IN"/>
        </w:rPr>
      </w:r>
      <w:r>
        <w:rPr>
          <w:lang w:val="hi_IN" w:bidi="hi_IN"/>
        </w:rPr>
        <w:t>फरीसी (एक समूह जो विश्वास नहीं करता कि यीशु परमेश्वर की ओर से है, एक समूह जिसे लगता है कि वह परमेश्वर की ओर से हो सकता है)</w:t>
      </w:r>
    </w:p>
    <w:p>
      <w:pPr>
        <w:pStyle w:val="ListBullet"/>
        <w:spacing w:line="240" w:lineRule="auto"/>
        <w:ind w:left="720"/>
      </w:pPr>
      <w:r>
        <w:rPr>
          <w:lang w:val="hi_IN" w:bidi="hi_IN"/>
        </w:rPr>
      </w:r>
      <w:r>
        <w:rPr>
          <w:lang w:val="hi_IN" w:bidi="hi_IN"/>
        </w:rPr>
        <w:t>जन्म से अन्धे व्यक्ति के माता-पिता</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दृश्य 1</w:t>
      </w:r>
    </w:p>
    <w:p>
      <w:pPr/>
      <w:r>
        <w:rPr>
          <w:lang w:val="hi_IN" w:bidi="hi_IN"/>
        </w:rPr>
      </w:r>
      <w:r>
        <w:rPr>
          <w:lang w:val="hi_IN" w:bidi="hi_IN"/>
        </w:rPr>
        <w:t>इस भाग की शुरुआत में, वाक्यांश, "वे फरीसियों के पास उस व्यक्ति को लाए जो पहले अन्धा था..." कहानी में एक परिवर्तन है। यह घटना शायद उस व्यक्ति के ठीक होने के एक दिन बाद हुई होगी। इसमें शामिल लोग एक नए स्थान पर गए, जहाँ वे फरीसियों से मिले। पवित्रशास्त्र में स्पष्ट नहीं है कि वह व्यक्ति स्वेच्छा से गया, या लोगों ने उसे जाने के लिए मजबूर किया। इसका अनुवाद करते समय यह कहने की कोशिश न करें कि उसे जाने के लिए मजबूर किया गया था या नहीं। आप कह सकते हैं, "लोग उस व्यक्ति को जो पहले अन्धा था, फरीसियों के पास ले गए" या ऐसा ही कुछ।</w:t>
      </w:r>
    </w:p>
    <w:p>
      <w:pPr/>
      <w:r>
        <w:rPr>
          <w:lang w:val="hi_IN" w:bidi="hi_IN"/>
        </w:rPr>
      </w:r>
      <w:r>
        <w:rPr>
          <w:lang w:val="hi_IN" w:bidi="hi_IN"/>
        </w:rPr>
        <w:t>यह तथ्य कि इस व्यक्ति को सब्त के दिन चंगा किया गया था, "अब" के रूप में अनुवादित शब्द से स्पष्ट होता है। इस सन्दर्भ में, "अब" ऐसा शब्द नहीं है जो समय को दर्शाता है। इसके बजाय, यहाँ इसका अर्थ है, "यह ध्यान दिया जाना चाहिए।" यही एक कारण था कि फरीसियों को इस चंगाई की परवाह थी। यह भी सम्भव है कि यीशु ने जानबूझकर, सब्त के दिन ऐसा किया हो, ताकि वह सब्त के नियम पर अपनी सामर्थ्य दिखा सके। जब यीशु ने सब्त के दिन दूसरों को चंगा किया था तो फरीसी और यहूदी अगुवे पहले ही उससे असहमत थे।</w:t>
      </w:r>
    </w:p>
    <w:p>
      <w:pPr/>
      <w:r>
        <w:rPr>
          <w:lang w:val="hi_IN" w:bidi="hi_IN"/>
        </w:rPr>
      </w:r>
      <w:r>
        <w:rPr>
          <w:lang w:val="hi_IN" w:bidi="hi_IN"/>
        </w:rPr>
        <w:t>फरीसियों ने चंगे हुए व्यक्ति से पूछा कि वह कैसे चंगा हुआ। उस व्यक्ति ने उनसे कहा कि यीशु ने मिट्टी ली, उसे उस व्यक्ति की आँखों पर लगाया, और उसे धोने के लिए कहा, और वह चंगा हो गया। तुरन्त, कुछ फरीसियों ने यह बताया कि यीशु परमेश्वर की ओर से नहीं आ सकता था, क्योंकि वह सब्त के नियमों का पालन नहीं करता था। सब्त के दिन किसी व्यक्ति को दूसरे व्यक्ति को चंगा करना उनकी व्यवस्था के विरुद्ध था, क्योंकि इसे "काम" माना जाता था। कुछ अन्य फरीसियों ने असहमति जताते हुए कहा कि यदि यीशु परमेश्वर की ओर से नहीं आया होता, तो उसके पास ये चमत्कार करने की सामर्थ्य नहीं होती। इसलिए इस कठिन स्थिति के कारण धार्मिक अगुवों के बीच आपस में मतभेद था।</w:t>
      </w:r>
    </w:p>
    <w:p>
      <w:pPr/>
      <w:r>
        <w:rPr>
          <w:lang w:val="hi_IN" w:bidi="hi_IN"/>
        </w:rPr>
      </w:r>
      <w:r>
        <w:rPr>
          <w:lang w:val="hi_IN" w:bidi="hi_IN"/>
        </w:rPr>
        <w:t>फिर फरीसियों ने चंगा हुए व्यक्ति से पूछा कि वह यीशु के बारे में क्या सोचता है। उस व्यक्ति को यह निश्चिय था कि जब उसने कहा, "वह एक भविष्यद्वक्ता है।" इसका अर्थ है कि उसे लगता था कि यीशु परमेश्वर की ओर से है।</w:t>
      </w:r>
    </w:p>
    <w:p>
      <w:pPr/>
      <w:r>
        <w:rPr>
          <w:lang w:val="hi_IN" w:bidi="hi_IN"/>
        </w:rPr>
      </w:r>
      <w:r>
        <w:rPr>
          <w:lang w:val="hi_IN" w:bidi="hi_IN"/>
        </w:rPr>
        <w:t>दृश्य 2</w:t>
      </w:r>
    </w:p>
    <w:p>
      <w:pPr/>
      <w:r>
        <w:rPr>
          <w:lang w:val="hi_IN" w:bidi="hi_IN"/>
        </w:rPr>
      </w:r>
      <w:r>
        <w:rPr>
          <w:lang w:val="hi_IN" w:bidi="hi_IN"/>
        </w:rPr>
        <w:t>फरीसियों को अभी भी विश्वास नहीं था कि वह व्यक्ति जन्म से अन्धा था, या वह चंगा हुआ था। इसलिए उन्होंने उसके माता-पिता को पूछताछ के लिए बुलवाया। उन्होंने उसके माता-पिता से पूछा, "क्या यह तुम्हारा पुत्र है? क्या वह जन्म से अन्धा था? वह अब कैसे देखता है?"</w:t>
      </w:r>
    </w:p>
    <w:p>
      <w:pPr/>
      <w:r>
        <w:rPr>
          <w:lang w:val="hi_IN" w:bidi="hi_IN"/>
        </w:rPr>
      </w:r>
      <w:r>
        <w:rPr>
          <w:lang w:val="hi_IN" w:bidi="hi_IN"/>
        </w:rPr>
        <w:t>उस व्यक्ति के माता-पिता ने पुष्टि की कि वह उनका पुत्र है, और वह जन्म से अन्धा था।</w:t>
      </w:r>
    </w:p>
    <w:p>
      <w:pPr/>
      <w:r>
        <w:rPr>
          <w:lang w:val="hi_IN" w:bidi="hi_IN"/>
        </w:rPr>
      </w:r>
      <w:r>
        <w:rPr>
          <w:lang w:val="hi_IN" w:bidi="hi_IN"/>
        </w:rPr>
        <w:t>इस भाग में यूहन्ना इस समय एक और बात बताता है। उसने कहा कि जिस व्यक्ति की चंगाई हुई उसके माता-पिता धार्मिक अगुवों से डरते थे। इन अगुवों ने कहा कि यदि कोई यह दावा करता कि यीशु मसीहा, प्रतिज्ञा किया गया उद्धारकर्ता है, तो उसे आराधनालय से प्रतिबंधित कर दिया जाता। माता-पिता किसी ऐसे घटना के लिए दण्ड नहीं चाहते थे जिसमें उनका पुत्र शामिल था।</w:t>
      </w:r>
    </w:p>
    <w:p>
      <w:pPr/>
      <w:r>
        <w:rPr>
          <w:lang w:val="hi_IN" w:bidi="hi_IN"/>
        </w:rPr>
      </w:r>
      <w:r>
        <w:rPr>
          <w:lang w:val="hi_IN" w:bidi="hi_IN"/>
        </w:rPr>
        <w:t>उस व्यक्ति के माता-पिता ने फरीसियों से कहा कि उनका पुत्र इतना बड़ा था कि स्वयं उत्तर दे सके, लेकिन उन्हें नहीं पता था कि वह कैसे चंगा हुआ। उन्होंने यह नहीं बताया कि वे यीशु के बारे में जानते थे या नहीं।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प्रयोग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यूहन्ना 9:13–23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दो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वह व्यक्ति जो अन्धेपन से चंगा हुआ था</w:t>
      </w:r>
    </w:p>
    <w:p>
      <w:pPr>
        <w:pStyle w:val="ListBullet"/>
        <w:spacing w:line="240" w:lineRule="auto"/>
        <w:ind w:left="720"/>
      </w:pPr>
      <w:r>
        <w:rPr>
          <w:lang w:val="hi_IN" w:bidi="hi_IN"/>
        </w:rPr>
      </w:r>
      <w:r>
        <w:rPr>
          <w:lang w:val="hi_IN" w:bidi="hi_IN"/>
        </w:rPr>
        <w:t>उसके पड़ोसी और लोग जो उसे भिखारी के रूप में जानते थे</w:t>
      </w:r>
    </w:p>
    <w:p>
      <w:pPr>
        <w:pStyle w:val="ListBullet"/>
        <w:spacing w:line="240" w:lineRule="auto"/>
        <w:ind w:left="720"/>
      </w:pPr>
      <w:r>
        <w:rPr>
          <w:lang w:val="hi_IN" w:bidi="hi_IN"/>
        </w:rPr>
      </w:r>
      <w:r>
        <w:rPr>
          <w:lang w:val="hi_IN" w:bidi="hi_IN"/>
        </w:rPr>
        <w:t>फरीसी (एक समूह जो विश्वास नहीं करता कि यीशु परमेश्वर की ओर से है, एक समूह जिसे लगता है कि वह परमेश्वर से हो सकता है)</w:t>
      </w:r>
    </w:p>
    <w:p>
      <w:pPr>
        <w:pStyle w:val="ListBullet"/>
        <w:spacing w:line="240" w:lineRule="auto"/>
        <w:ind w:left="720"/>
      </w:pPr>
      <w:r>
        <w:rPr>
          <w:lang w:val="hi_IN" w:bidi="hi_IN"/>
        </w:rPr>
      </w:r>
      <w:r>
        <w:rPr>
          <w:lang w:val="hi_IN" w:bidi="hi_IN"/>
        </w:rPr>
        <w:t>जन्म से अन्धे व्यक्ति के माता-पिता</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घटनाओं के क्रम, कहानी की रूपरेखा और उसकी गति पर ध्यान दें। यह सुनिश्चित करें कि आपसे इस भाग के कठिन या महत्वपूर्ण हिस्सों का अभिनय करना छूट न जाए।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पड़ावों पर, नाटक को रोककर उस पात्र की भूमिका निभाने वाले व्यक्ति से पूछें "आप क्या महसूस कर रहे हैं या क्या सोच रहे हैं?" पात्र का भूमिका निभाने वाले व्यक्ति को यह उत्तर देना चाहिए कि अगर वह उस पात्र की जगह होता तो वह क्या महसूस करता या क्या सोचता। नाटक को फिर से शुरू करें।</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 xml:space="preserve">इस भाग के पहले दृश्य का अभिनय करें, जब चंगा हुआ व्यक्ति जाँच के लिए फरीसियों के पास लाया जाता है। फरीसियों के बीच यीशु की सामर्थ्य और अधिकार के बारे में आपस में असहमति है। चंगा हुआ व्यक्ति यीशु को "भविष्यद्वक्ता" कहता है। </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चंगा हुए व्यक्ति की भूमिका निभा रहे व्यक्ति से पूछें, "आप क्या महसूस कर रहे हैं या क्या सोच रहे हैं?" वह व्यक्ति शायद इस तरह के उत्तर दे सकता है, "मुझे आश्चर्य होता है कि इन लोगों के पास इतने सारे प्रश्न क्यों हैं," या "वे मेरे लिए खुश क्यों नहीं हो सकते?" या "क्या मैं मुसीबत में पड़ने वाला हूँ?"</w:t>
      </w:r>
    </w:p>
    <w:p>
      <w:pPr>
        <w:pStyle w:val="ListBullet"/>
        <w:spacing w:line="240" w:lineRule="auto"/>
        <w:ind w:left="720"/>
      </w:pPr>
      <w:r>
        <w:rPr>
          <w:lang w:val="hi_IN" w:bidi="hi_IN"/>
        </w:rPr>
      </w:r>
      <w:r>
        <w:rPr>
          <w:lang w:val="hi_IN" w:bidi="hi_IN"/>
        </w:rPr>
        <w:t>धार्मिक अगुवों में से एक से पूछें जो विश्वास नहीं करता है, "आप क्या महसूस कर रहे हैं या क्या सोच रहे हैं?" वह व्यक्ति इस तरह के उत्तर दे सकता है जैसे "यह व्यक्ति झूठ बोल रहा है," या "हम इस व्यक्ति को कैसे दण्ड देंगे?" या "यीशु सब्त के दिन का पालन क्यों नहीं करता है?"</w:t>
      </w:r>
    </w:p>
    <w:p>
      <w:pPr>
        <w:pStyle w:val="ListBullet"/>
        <w:spacing w:line="240" w:lineRule="auto"/>
        <w:ind w:left="720"/>
      </w:pPr>
      <w:r>
        <w:rPr>
          <w:lang w:val="hi_IN" w:bidi="hi_IN"/>
        </w:rPr>
      </w:r>
      <w:r>
        <w:rPr>
          <w:lang w:val="hi_IN" w:bidi="hi_IN"/>
        </w:rPr>
        <w:t>धार्मिक अगुवों में से एक से पूछें जिसे संदेह है, जिसे लगता है कि यह परमेश्वर की ओर से एक चमत्कार हो सकता है, "आप क्या महसूस कर रहे हैं या क्या सोच रहे हैं?" वह व्यक्ति इस तरह के उत्तर दे सकता है जैसे "यह एक अद्भुत चमत्कार है!" या "क्या यीशु वास्तव में एक भविष्यद्वक्ता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इस भाग में दृश्य 2 का अभिनय करें, जब फरीसी उस व्यक्ति के माता-पिता को बुलाते हैं जो चंगा हुआ था। वे उसके माता-पिता से प्रश्न करते हैं, और विशेष रूप से जानना चाहते हैं कि वह कैसे चंगा हुआ। लेकिन उसके माता-पिता उस प्रश्न का उत्तर नहीं देते, बल्कि वे फरीसियों को उस व्यक्ति के पास वापस भेज देते हैं जो चंगा हुआ था।</w:t>
      </w:r>
    </w:p>
    <w:p>
      <w:pPr/>
      <w:r>
        <w:rPr>
          <w:lang w:val="hi_IN" w:bidi="hi_IN"/>
        </w:rPr>
      </w:r>
      <w:r>
        <w:rPr>
          <w:lang w:val="hi_IN" w:bidi="hi_IN"/>
        </w:rPr>
        <w:t>उस व्यक्ति के माता-पिता की भूमिका निभाने वाले कलाकारों से पूछें, "आप क्या महसूस कर रहे हैं या क्या सोच रहे हैं?" वे इस तरह के उत्तर दे सकते हैं जैसे "हम डरे हुए हैं। ये लोग खतरनाक हैं," या "वे हमारे पुत्र से क्यों नहीं पूछते हैं?" या फिर "यह अब तक की सबसे कठिन परिस्थिति है जिसका हमने सामना किया है।"</w:t>
      </w:r>
      <w:r>
        <w:rPr>
          <w:lang w:val="hi_IN" w:bidi="hi_IN"/>
        </w:rPr>
      </w:r>
    </w:p>
    <w:p>
      <w:pPr>
        <w:pStyle w:val="Heading3"/>
      </w:pPr>
      <w:r>
        <w:rPr>
          <w:lang w:val="hi_IN" w:bidi="hi_IN"/>
        </w:rPr>
        <w:t>आवश्यक जानकारी</w:t>
      </w:r>
    </w:p>
    <w:p>
      <w:pPr/>
      <w:r>
        <w:rPr>
          <w:lang w:val="hi_IN" w:bidi="hi_IN"/>
        </w:rPr>
      </w:r>
      <w:r>
        <w:rPr>
          <w:lang w:val="hi_IN" w:bidi="hi_IN"/>
        </w:rPr>
        <w:t>यूहन्ना 9:13–23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पड़ोसी और जो लोग चंगे हुए व्यक्ति को जानते थे, वे उसे स्थानीय धार्मिक अगुवों के पास ले गए। </w:t>
      </w:r>
      <w:r>
        <w:rPr>
          <w:b/>
          <w:lang w:val="hi_IN" w:bidi="hi_IN"/>
        </w:rPr>
        <w:t>फरीसियों</w:t>
      </w:r>
      <w:r>
        <w:rPr>
          <w:lang w:val="hi_IN" w:bidi="hi_IN"/>
        </w:rPr>
        <w:t xml:space="preserve"> को इस्राएल में धार्मिक अगुवों के सबसे प्रभावशाली समूह के रूप में देखा जाता था। फरीसी परमेश्वर की व्यवस्था के प्रति समर्पित थे। वे लिखित और मौखिक दोनों ही प्रकार की धार्मिक परम्पराओं और व्यवस्था की समझ रखते थे। कुछ फरीसी परमेश्वर की व्यवस्थापक भी थे। यीशु के समय में, यरूशलेम के कई, लेकिन सभी नहीं, धार्मिक अगुवे फरीसी संप्रदाय से सम्बन्धित थे। इस भाग में, उन्हें फरीसियों, यहूदियों और यहूदी अगुवे कहा जाता है। इस भाग में यह सभी लोगों का एक ही समूह है। इस भाग में फरीसी के लिए उसी शब्द या वाक्यांश का प्रयोग करें जिसका प्रयोग आपने पिछले भागों में किया है। </w:t>
      </w:r>
      <w:r>
        <w:rPr>
          <w:b/>
          <w:lang w:val="hi_IN" w:bidi="hi_IN"/>
        </w:rPr>
        <w:t>फरीसी</w:t>
      </w:r>
      <w:r>
        <w:rPr>
          <w:lang w:val="hi_IN" w:bidi="hi_IN"/>
        </w:rPr>
        <w:t xml:space="preserve"> के बारे में अधिक जानकारी के लिए मुख्य शब्दावली को देखें।</w:t>
      </w:r>
    </w:p>
    <w:p>
      <w:pPr/>
      <w:r>
        <w:rPr>
          <w:lang w:val="hi_IN" w:bidi="hi_IN"/>
        </w:rPr>
      </w:r>
      <w:r>
        <w:rPr>
          <w:lang w:val="hi_IN" w:bidi="hi_IN"/>
        </w:rPr>
        <w:t xml:space="preserve">यह एक </w:t>
      </w:r>
      <w:r>
        <w:rPr>
          <w:b/>
          <w:lang w:val="hi_IN" w:bidi="hi_IN"/>
        </w:rPr>
        <w:t>सब्त</w:t>
      </w:r>
      <w:r>
        <w:rPr>
          <w:lang w:val="hi_IN" w:bidi="hi_IN"/>
        </w:rPr>
        <w:t xml:space="preserve"> का दिन था जब यीशु ने उस व्यक्ति को चंगा किया। यहूदी लोग सब्त के दिन को विश्राम और आराधना का दिन मानते थे क्योंकि परमेश्वर ने उन्हें यह आज्ञा दी थी। यीशु के समय तक, इस दिन किस तरह का काम किया जा सकता था और क्या नहीं, इस बारे में कड़े, विशिष्ट नियम बना दिए गए थे। यह वह दिन भी था जब लोग आराधना करने के लिए आराधनालय या मन्दिर में जाते थे। सब्त के लिए उसी शब्द का प्रयोग करें जो आपने पिछले भागों में प्रयोग किया है। </w:t>
      </w:r>
      <w:r>
        <w:rPr>
          <w:lang w:val="hi_IN" w:bidi="hi_IN"/>
        </w:rPr>
        <w:t>सब्त</w:t>
      </w:r>
      <w:r>
        <w:rPr>
          <w:lang w:val="hi_IN" w:bidi="hi_IN"/>
        </w:rPr>
        <w:t xml:space="preserve"> के बारे में अधिक जानकारी के लिए मुख्य शब्दावली को देखें।</w:t>
      </w:r>
    </w:p>
    <w:p>
      <w:pPr/>
      <w:r>
        <w:rPr>
          <w:lang w:val="hi_IN" w:bidi="hi_IN"/>
        </w:rPr>
      </w:r>
      <w:r>
        <w:rPr>
          <w:lang w:val="hi_IN" w:bidi="hi_IN"/>
        </w:rPr>
        <w:t xml:space="preserve">कुछ फरीसियों ने पूछा कि एक व्यक्ति जो </w:t>
      </w:r>
      <w:r>
        <w:rPr>
          <w:b/>
          <w:lang w:val="hi_IN" w:bidi="hi_IN"/>
        </w:rPr>
        <w:t>पापी</w:t>
      </w:r>
      <w:r>
        <w:rPr>
          <w:lang w:val="hi_IN" w:bidi="hi_IN"/>
        </w:rPr>
        <w:t xml:space="preserve"> है, वह </w:t>
      </w:r>
      <w:r>
        <w:rPr>
          <w:b/>
          <w:lang w:val="hi_IN" w:bidi="hi_IN"/>
        </w:rPr>
        <w:t>चिन्ह</w:t>
      </w:r>
      <w:r>
        <w:rPr>
          <w:lang w:val="hi_IN" w:bidi="hi_IN"/>
        </w:rPr>
        <w:t xml:space="preserve"> या </w:t>
      </w:r>
      <w:r>
        <w:rPr>
          <w:b/>
          <w:lang w:val="hi_IN" w:bidi="hi_IN"/>
        </w:rPr>
        <w:t>चमत्कार</w:t>
      </w:r>
      <w:r>
        <w:rPr>
          <w:lang w:val="hi_IN" w:bidi="hi_IN"/>
        </w:rPr>
        <w:t xml:space="preserve"> कैसे कर सकता है। पाप परमेश्वर के प्रति अनाज्ञाकारिता को संदर्भित करता है। जब इन फरीसियों ने सुझाव दिया कि यीशु एक पापी है, तो उनका अर्थ था कि वह अन्य सभी व्यक्ति की तरह था और पाप करता था। इस भाग में, चिन्ह शब्द का अर्थ है एक चमत्कार। चिन्ह और चमत्कार उन शक्तिशाली कार्यों को सन्दर्भित करते हैं जो केवल परमेश्वर ही कर सकता है, और लोगों को परमेश्वर के प्रति भक्ति से भर देता है। चमत्कार, चिन्ह और अद्भुत काम सभी समान बातों को दर्शाते हैं।</w:t>
      </w:r>
    </w:p>
    <w:p>
      <w:pPr/>
      <w:r>
        <w:rPr>
          <w:lang w:val="hi_IN" w:bidi="hi_IN"/>
        </w:rPr>
      </w:r>
      <w:r>
        <w:rPr>
          <w:b/>
          <w:lang w:val="hi_IN" w:bidi="hi_IN"/>
        </w:rPr>
        <w:t>पापी</w:t>
      </w:r>
      <w:r>
        <w:rPr>
          <w:lang w:val="hi_IN" w:bidi="hi_IN"/>
        </w:rPr>
        <w:t xml:space="preserve"> के लिए उसी शब्द का प्रयोग करें जो आपने पिछले भागों में प्रयोग किया है। </w:t>
      </w:r>
      <w:r>
        <w:rPr>
          <w:lang w:val="hi_IN" w:bidi="hi_IN"/>
        </w:rPr>
        <w:t>पाप</w:t>
      </w:r>
      <w:r>
        <w:rPr>
          <w:lang w:val="hi_IN" w:bidi="hi_IN"/>
        </w:rPr>
        <w:t xml:space="preserve"> के बारे में अधिक जानकारी के लिए, मुख्य शब्दावली को देखें।</w:t>
      </w:r>
    </w:p>
    <w:p>
      <w:pPr/>
      <w:r>
        <w:rPr>
          <w:lang w:val="hi_IN" w:bidi="hi_IN"/>
        </w:rPr>
      </w:r>
      <w:r>
        <w:rPr>
          <w:lang w:val="hi_IN" w:bidi="hi_IN"/>
        </w:rPr>
        <w:t>चिन्ह के लिए उसी शब्द का प्रयोग करें जो आपने</w:t>
      </w:r>
      <w:r>
        <w:rPr>
          <w:b/>
          <w:lang w:val="hi_IN" w:bidi="hi_IN"/>
        </w:rPr>
        <w:t xml:space="preserve"> पिछल</w:t>
      </w:r>
      <w:r>
        <w:rPr>
          <w:lang w:val="hi_IN" w:bidi="hi_IN"/>
        </w:rPr>
        <w:t xml:space="preserve">े भागों में प्रयोग किया है। </w:t>
      </w:r>
      <w:r>
        <w:rPr>
          <w:lang w:val="hi_IN" w:bidi="hi_IN"/>
        </w:rPr>
        <w:t>चिन्हों</w:t>
      </w:r>
      <w:r>
        <w:rPr>
          <w:lang w:val="hi_IN" w:bidi="hi_IN"/>
        </w:rPr>
        <w:t xml:space="preserve"> के बारे में अधिक जानकारी के लिए मुख्य शब्दावली में </w:t>
      </w:r>
      <w:r>
        <w:rPr>
          <w:lang w:val="hi_IN" w:bidi="hi_IN"/>
        </w:rPr>
        <w:t>चमत्कार</w:t>
      </w:r>
      <w:r>
        <w:rPr>
          <w:lang w:val="hi_IN" w:bidi="hi_IN"/>
        </w:rPr>
        <w:t xml:space="preserve"> को देखें।</w:t>
      </w:r>
    </w:p>
    <w:p>
      <w:pPr/>
      <w:r>
        <w:rPr>
          <w:lang w:val="hi_IN" w:bidi="hi_IN"/>
        </w:rPr>
      </w:r>
      <w:r>
        <w:rPr>
          <w:lang w:val="hi_IN" w:bidi="hi_IN"/>
        </w:rPr>
        <w:t xml:space="preserve">चंगा हुआ व्यक्ति यीशु को </w:t>
      </w:r>
      <w:r>
        <w:rPr>
          <w:b/>
          <w:lang w:val="hi_IN" w:bidi="hi_IN"/>
        </w:rPr>
        <w:t>भविष्यद्वक्ता</w:t>
      </w:r>
      <w:r>
        <w:rPr>
          <w:lang w:val="hi_IN" w:bidi="hi_IN"/>
        </w:rPr>
        <w:t xml:space="preserve"> कहता है। भविष्यद्वक्ता वह व्यक्ति होता है जो परमेश्वर से सन्देश प्राप्त करता है और उसे लोगों तक पहुँचाता है। भविष्यद्वक्ता के लिए उसी शब्द का प्रयोग करें जो आपने पिछले भागों में प्रयोग किया है। </w:t>
      </w:r>
      <w:r>
        <w:rPr>
          <w:b/>
          <w:lang w:val="hi_IN" w:bidi="hi_IN"/>
        </w:rPr>
        <w:t>भविष्यद्वक्ता</w:t>
      </w:r>
      <w:r>
        <w:rPr>
          <w:lang w:val="hi_IN" w:bidi="hi_IN"/>
        </w:rPr>
        <w:t xml:space="preserve"> के बारे में अधिक जानकारी के लिए, मुख्य शब्दावली को देखें।</w:t>
      </w:r>
    </w:p>
    <w:p>
      <w:pPr/>
      <w:r>
        <w:rPr>
          <w:lang w:val="hi_IN" w:bidi="hi_IN"/>
        </w:rPr>
      </w:r>
      <w:r>
        <w:rPr>
          <w:lang w:val="hi_IN" w:bidi="hi_IN"/>
        </w:rPr>
        <w:t xml:space="preserve">चंगा हुए व्यक्ति के माता-पिता यहूदी अगुवों से डरते थे क्योंकि वे जानते थे कि यदि कोई व्यक्ति यीशु को मसीह या मसीहा के रूप में स्वीकार करता है, तो उसे </w:t>
      </w:r>
      <w:r>
        <w:rPr>
          <w:b/>
          <w:lang w:val="hi_IN" w:bidi="hi_IN"/>
        </w:rPr>
        <w:t>"आराधनालय</w:t>
      </w:r>
      <w:r>
        <w:rPr>
          <w:lang w:val="hi_IN" w:bidi="hi_IN"/>
        </w:rPr>
        <w:t xml:space="preserve"> से बाहर निकाल दिया जाएगा।" यह महत्वपूर्ण है क्योंकि आराधनालय में आराधना का अधिकार सभी यहूदी लोगों के लिए बहुत महत्वपूर्ण था। आराधनालय यहूदियों के लिए स्थानीय आराधना का स्थान था, यह वह मन्दिर नहीं था जहाँ लोग बलिदान चढ़ाते थे। आराधनालय के लिए उसी शब्द का प्रयोग करें जो आपने पिछले भागों में प्रयोग किया है। </w:t>
      </w:r>
      <w:r>
        <w:rPr>
          <w:lang w:val="hi_IN" w:bidi="hi_IN"/>
        </w:rPr>
        <w:t>आराधनालय</w:t>
      </w:r>
      <w:r>
        <w:rPr>
          <w:lang w:val="hi_IN" w:bidi="hi_IN"/>
        </w:rPr>
        <w:t xml:space="preserve"> के बारे में अधिक जानकारी के लिए, मुख्य शब्दावली को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आसानी से समझ आने वाले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यूहन्ना 9:24–34</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यूहन्ना 9:24–34 को सुनें और अपने मन में रख लें।</w:t>
      </w:r>
    </w:p>
    <w:p>
      <w:pPr/>
      <w:r>
        <w:rPr>
          <w:lang w:val="hi_IN" w:bidi="hi_IN"/>
        </w:rPr>
      </w:r>
      <w:r>
        <w:rPr>
          <w:lang w:val="hi_IN" w:bidi="hi_IN"/>
        </w:rPr>
        <w:t>यदि सम्भव हो, तो यूहन्ना 9:24–34 का ऑडियो संस्करण तीन बार, तीन अलग-अलग अनुवादों में सुनें। उसके बाद एक समूह के रूप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w:t>
      </w:r>
    </w:p>
    <w:p>
      <w:pPr>
        <w:pStyle w:val="ListBullet"/>
        <w:spacing w:line="240" w:lineRule="auto"/>
        <w:ind w:left="720"/>
      </w:pPr>
      <w:r>
        <w:rPr>
          <w:lang w:val="hi_IN" w:bidi="hi_IN"/>
        </w:rPr>
      </w:r>
      <w:r>
        <w:rPr>
          <w:lang w:val="hi_IN" w:bidi="hi_IN"/>
        </w:rPr>
        <w:t>इस भाग में आपको क्या अच्छा नहीं लगा या क्या समझ नहीं आया?</w:t>
      </w:r>
    </w:p>
    <w:p>
      <w:pPr>
        <w:pStyle w:val="ListBullet"/>
        <w:spacing w:line="240" w:lineRule="auto"/>
        <w:ind w:left="720"/>
      </w:pPr>
      <w:r>
        <w:rPr>
          <w:lang w:val="hi_IN" w:bidi="hi_IN"/>
        </w:rPr>
      </w:r>
      <w:r>
        <w:rPr>
          <w:lang w:val="hi_IN" w:bidi="hi_IN"/>
        </w:rPr>
        <w:t>यह भाग हमें परमेश्वर या यीशु के बारे में क्या बताता है?</w:t>
      </w:r>
    </w:p>
    <w:p>
      <w:pPr>
        <w:pStyle w:val="ListBullet"/>
        <w:spacing w:line="240" w:lineRule="auto"/>
        <w:ind w:left="720"/>
      </w:pPr>
      <w:r>
        <w:rPr>
          <w:lang w:val="hi_IN" w:bidi="hi_IN"/>
        </w:rPr>
      </w:r>
      <w:r>
        <w:rPr>
          <w:lang w:val="hi_IN" w:bidi="hi_IN"/>
        </w:rPr>
        <w:t>यह भाग हमें लोगों के बारे में क्या बताता है?</w:t>
      </w:r>
    </w:p>
    <w:p>
      <w:pPr>
        <w:pStyle w:val="ListBullet"/>
        <w:spacing w:line="240" w:lineRule="auto"/>
        <w:ind w:left="720"/>
      </w:pPr>
      <w:r>
        <w:rPr>
          <w:lang w:val="hi_IN" w:bidi="hi_IN"/>
        </w:rPr>
      </w:r>
      <w:r>
        <w:rPr>
          <w:lang w:val="hi_IN" w:bidi="hi_IN"/>
        </w:rPr>
        <w:t>यह भाग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यूहन्ना 9:24–34 का ऑडियो संस्करण सबसे आसानी से समझ में आने वाले अनुवाद में सुनें।</w:t>
      </w:r>
    </w:p>
    <w:p>
      <w:pPr/>
      <w:r>
        <w:rPr>
          <w:lang w:val="hi_IN" w:bidi="hi_IN"/>
        </w:rPr>
      </w:r>
      <w:r>
        <w:rPr>
          <w:lang w:val="hi_IN" w:bidi="hi_IN"/>
        </w:rPr>
        <w:t>पिछले भाग में, फरीसियों ने उस व्यक्ति से पूछताछ की जो अन्धेपन से चंगा हुआ था, और फिर उसके माता-पिता से पूछताछ की। उन्होंने यह पुष्टि करने की कोशिश की कि क्या वह इन लोगों का पुत्र था, और क्या वह जन्म से अन्धा था। इसके बाद, फरीसियों ने चंगा हुए व्यक्ति को फिर से बुलाया और उससे बात करने का प्रयास किया।</w:t>
      </w:r>
    </w:p>
    <w:p>
      <w:pPr/>
      <w:r>
        <w:rPr>
          <w:lang w:val="hi_IN" w:bidi="hi_IN"/>
        </w:rPr>
      </w:r>
      <w:r>
        <w:rPr>
          <w:lang w:val="hi_IN" w:bidi="hi_IN"/>
        </w:rPr>
        <w:t>उन्होंने एक कथन से शुरुआत की, "परमेश्वर की स्तुति कर।" यह उस व्यक्ति के लिए एक चुनौती है कि वह फरीसियों के साथ ईमानदार रहे। वे उस पर विश्वास नहीं करते थे, या वे चाहते थे कि वह उनसे सहमत हो। "परमेश्वर को महिमा दो" का अनुवाद "परमेश्वर की शपथ लेना कि वह सत्य बोलेगा" या "परमेश्वर के सामने सत्य बोलेगा" के रूप में किया जा सकता है। वे यह सुनिश्चित करना चाहते थे कि वह व्यक्ति इस चंगाई का श्रेय परमेश्वर को दे, न कि यीशु को। फरीसी यह भी चाहते थे कि वह व्यक्ति उनके सामने शपथ के समान कोई बयान दे।</w:t>
      </w:r>
    </w:p>
    <w:p>
      <w:pPr/>
      <w:r>
        <w:rPr>
          <w:lang w:val="hi_IN" w:bidi="hi_IN"/>
        </w:rPr>
      </w:r>
      <w:r>
        <w:rPr>
          <w:lang w:val="hi_IN" w:bidi="hi_IN"/>
        </w:rPr>
        <w:t>यहाँ रुकें और समूह के रूप में इस प्रश्न पर चर्चा करें: जब फरीसियों ने कहा कि चंगा हुए व्यक्ति को "परमेश्वर को महिमा देनी चाहिए," तो वे उससे कह रहे थे कि वह परमेश्वर के सामने सच्चाई से बोले। आपकी संस्कृति में, आप कैसे जानते हैं कि कोई व्यक्ति सच बोल रहा है या नहीं? जब कोई व्यक्ति सच बोल रहा हो, तो लोग आमतौर पर किन शब्दों या वाक्यांशों का प्रयोग करते हैं? किसी औपचारिक वातावरण में, जैसे कि अदालत या सभा की बैठक में, लोग यह कैसे करते हैं? किसी अनौपचारिक वातावरण में, जैसे कि परिवार या दोस्तों के समूह में, आप कैसे जानते हैं कि कोई व्यक्ति कब सच बोल रहा है? इस ऑडियो को यहाँ रोकें।</w:t>
      </w:r>
    </w:p>
    <w:p>
      <w:pPr/>
      <w:r>
        <w:rPr>
          <w:lang w:val="hi_IN" w:bidi="hi_IN"/>
        </w:rPr>
      </w:r>
      <w:r>
        <w:rPr>
          <w:lang w:val="hi_IN" w:bidi="hi_IN"/>
        </w:rPr>
        <w:t>फिर उन्होंने कहा, "हम जानते हैं कि यह व्यक्ति एक पापी है।" फरीसियों ने यीशु का नाम भी नहीं लिया। वे यीशु के बारे में अपनी राय दे रहे थे, कि वह एक अच्छा व्यक्ति नहीं था। उन्होंने उस व्यक्ति को स्वयं से सहमत कराने की कोशिश की। जब उन्होंने यीशु के नाम का प्रयोग करने से इनकार किया, तो वे अनादर प्रदर्शित कर रहे थे। "यह व्यक्ति" का मतलब "यह पुरुष" या "यह मनुष्य" भी हो सकता है। यीशु को पापी कहकर, उनका अर्थ था कि वह यहूदी व्यवस्था का पालन नहीं करता था। यहूदी व्यवस्था में, लोगों को यहूदी सब्त यानी विश्राम के दिन काम नहीं करना चाहिए। धार्मिक अगुवे यीशु को पापी मानते थे क्योंकि उसने सब्त के दिन मिट्टी सानी और उस व्यक्ति को चंगा किया।</w:t>
      </w:r>
    </w:p>
    <w:p>
      <w:pPr/>
      <w:r>
        <w:rPr>
          <w:lang w:val="hi_IN" w:bidi="hi_IN"/>
        </w:rPr>
      </w:r>
      <w:r>
        <w:rPr>
          <w:lang w:val="hi_IN" w:bidi="hi_IN"/>
        </w:rPr>
        <w:t>चंगा हुए व्यक्ति ने उनसे कहा, "मुझे नहीं पता कि वह पापी है या नहीं, लेकिन मुझे यह पता है, मैं अन्धा था, लेकिन अब मैं देख रहा हूँ!" यह तथ्यों का एक कथन है। उस व्यक्ति ने फरीसियों को यीशु के पापी होने या न होने के बारे में अपने सिद्धांत या बहस में शामिल होने की अनुमति नहीं दी। उसने उस बात पर सरल विश्वास व्यक्त किया जिसे वह सत्य मानता था।</w:t>
      </w:r>
    </w:p>
    <w:p>
      <w:pPr/>
      <w:r>
        <w:rPr>
          <w:lang w:val="hi_IN" w:bidi="hi_IN"/>
        </w:rPr>
      </w:r>
      <w:r>
        <w:rPr>
          <w:lang w:val="hi_IN" w:bidi="hi_IN"/>
        </w:rPr>
        <w:t>इसके बाद, फरीसियों ने उस व्यक्ति से पूछा "उसने तेरे साथ क्या किया, उसने तेरी आँखें कैसे खोली?" इस प्रश्न के माध्यम से फरीसियों ने यह पता लगाने की कोशिश की कि यीशु ने ऐसा क्या किया था जिससे सब्त के नियम का उल्लंघन हुआ हो। चंगा हुए व्यक्ति ने उत्तर में कहा कि उसने फरीसियों को पहले ही सब कुछ बता दिया था, लेकिन उन्होंने उसकी बात नहीं सुनी। उसका अर्थ यह है कि वे उसकी बात नहीं सुनना चाहते थे। उन्होंने भी उस पर विश्वास नहीं किया, और वह यह जानता था।</w:t>
      </w:r>
    </w:p>
    <w:p>
      <w:pPr/>
      <w:r>
        <w:rPr>
          <w:lang w:val="hi_IN" w:bidi="hi_IN"/>
        </w:rPr>
      </w:r>
      <w:r>
        <w:rPr>
          <w:lang w:val="hi_IN" w:bidi="hi_IN"/>
        </w:rPr>
        <w:t>यहाँ रुकें और समूह में इस प्रश्न पर चर्चा करें: इस व्यक्ति ने धार्मिक अगुवों के साथ बहस में शामिल होने से मना कर दिया। उसने बस वही बताया जो वह जानता था। यदि आप यह व्यक्ति होते, तो आप क्या कहते? इस ऑडियो को यहाँ रोकें।</w:t>
      </w:r>
    </w:p>
    <w:p>
      <w:pPr/>
      <w:r>
        <w:rPr>
          <w:lang w:val="hi_IN" w:bidi="hi_IN"/>
        </w:rPr>
      </w:r>
      <w:r>
        <w:rPr>
          <w:lang w:val="hi_IN" w:bidi="hi_IN"/>
        </w:rPr>
        <w:t>चंगा हुआ व्यक्ति पहले से ही अपने आप को यीशु का चेला मानता था। उसने फरीसियों से बहुत साहसी प्रश्न पूछा था। उसने कहा, "कहीं तुम उसके चेले तो बनना नहीं चाहते, क्या चाहते हो?" चंगा हुआ व्यक्ति शायद उनके प्रश्नों से निराश था, और उसने अपनी निराशा के कारण यह प्रश्न पूछा था। लेकिन फरीसियों को यह प्रश्न पसंद नहीं आया। उन्होंने तुरन्त कहा, "हम मूसा के चेले हैं, लेकिन इस व्यक्ति के बारे में हम नहीं जानते कि वह कहाँ से आता है।" फिर से, उन्होंने यीशु के नाम का प्रयोग नहीं किया, और यह शायद अनादर का चिन्ह है। उन्होंने अपनी बात में मूसा का नाम प्रयोग किया, लेकिन यीशु का नाम नहीं लिया।</w:t>
      </w:r>
    </w:p>
    <w:p>
      <w:pPr/>
      <w:r>
        <w:rPr>
          <w:lang w:val="hi_IN" w:bidi="hi_IN"/>
        </w:rPr>
      </w:r>
      <w:r>
        <w:rPr>
          <w:lang w:val="hi_IN" w:bidi="hi_IN"/>
        </w:rPr>
        <w:t>फिर, चंगा हुआ व्यक्ति और भी महत्वपूर्ण कथन कहता है। वह इस बात पर हैरानी जताता है कि इस्राएल के इन धार्मिक अगुवों को यह नहीं पता कि अन्धों को चंगा करने वाला व्यक्ति कहाँ से आता है। वह यह भी कहता है कि, "हम जानते हैं कि परमेश्वर पापियों की नहीं सुनता, लेकिन परमेश्वर परमेश्वर का भय माननेवालों की सुनता है, या उन लोगों की सुनता है जो उसकी इच्छा पूरी करके परमेश्वर का आदर करते हैं और उसकी आज्ञा मानते हैं।" जब उसने यह कहा, तो उसने यह स्पष्ट कर दिया कि वह मानता है कि परमेश्वर ने यीशु को भेजा है, और वह पापी नहीं था, जैसा कि वे यीशु को कहते थे।</w:t>
      </w:r>
    </w:p>
    <w:p>
      <w:pPr/>
      <w:r>
        <w:rPr>
          <w:lang w:val="hi_IN" w:bidi="hi_IN"/>
        </w:rPr>
      </w:r>
      <w:r>
        <w:rPr>
          <w:lang w:val="hi_IN" w:bidi="hi_IN"/>
        </w:rPr>
        <w:t>चंगा हुआ व्यक्ति कहता रहा, "जगत की उत्पत्ति से ही किसी ने नहीं सुना है कि किसी ने जन्म के अन्धे व्यक्ति को चंगा किया हो।" उसने कहा कि यदि यह व्यक्ति, यीशु, परमेश्वर की ओर से नहीं होता, तो वह कुछ नहीं कर सकता था। उसका अर्थ यह है कि निश्चय ही यीशु परमेश्वर की ओर से है। चंगा हुआ व्यक्ति स्पष्ट रूप से वही सत्य बोल रहा था जो परमेश्वर ने उसे दिया था। इस स्थिति में, वह फरीसियों की तुलना में परमेश्वर की सामर्थ्य और उपस्थिति के प्रति अधिक जागरूक है।</w:t>
      </w:r>
    </w:p>
    <w:p>
      <w:pPr/>
      <w:r>
        <w:rPr>
          <w:lang w:val="hi_IN" w:bidi="hi_IN"/>
        </w:rPr>
      </w:r>
      <w:r>
        <w:rPr>
          <w:lang w:val="hi_IN" w:bidi="hi_IN"/>
        </w:rPr>
        <w:t>यहाँ रुकें और समूह में इस प्रश्न पर चर्चा करें: आपकी संस्कृति में, कोई सामान्य व्यक्ति किसी ऐसे व्यक्ति को कैसे चुनौती दे सकता है जो उस पर अधिकार रखता है, जैसे कि पुलिस, धार्मिक अगुवे या शिक्षक? इस ऑडियो को यहाँ रोकें।</w:t>
      </w:r>
    </w:p>
    <w:p>
      <w:pPr/>
      <w:r>
        <w:rPr>
          <w:lang w:val="hi_IN" w:bidi="hi_IN"/>
        </w:rPr>
      </w:r>
      <w:r>
        <w:rPr>
          <w:lang w:val="hi_IN" w:bidi="hi_IN"/>
        </w:rPr>
        <w:t>फरीसियों ने चंगाई पाए व्यक्ति के कथनों का उत्तर उस पर हमला करके दिया। फरीसियों ने एक ऐसा प्रश्न पूछा जिसके उत्तर की उन्हें आशा नहीं थी। उन्होंने कहा, "तुम जन्म से पाप में थे, और क्या तुम हमें सिखाते हो?" यह एक फटकार, और एक अपमान था। उन्होंने कहा कि वह पूरी तरह से पापी था, जन्म के समय से ही पापी था, और उसी में बना हुआ है। इस पड़ाव पर, ऐसा लगता है कि उन्हें याद आया कि कुछ ही दिन पहले वह एक अन्धा भिखारी था। उन्होंने उसे बदनाम करने के प्रयास में उसका अनादर किया। फिर फरीसियों ने उसे आराधनालय से बाहर निकाल दिया। इसका अर्थ स्पष्ट नहीं है। यह हो सकता है कि उन्होंने उसे प्रतिबंधित कर दिया हो, या इसका अर्थ यह हो सकता है कि उन्होंने उसे इमारत से निकाल दिया हो। किसी भी तरह से, यह यहूदी लोगों के लिए एक गंभीर सजा थी। फरीसियों ने उस व्यक्ति को यहूदी धर्म या मन्दिर से बाहर नहीं निकाला, लेकिन उसे उसके स्थानीय आराधनालय से निकाल दिया गया, जहाँ शायद उसका परिवार और पड़ोसी आराधना करते थे।</w:t>
      </w:r>
    </w:p>
    <w:p>
      <w:pPr/>
      <w:r>
        <w:rPr>
          <w:lang w:val="hi_IN" w:bidi="hi_IN"/>
        </w:rPr>
      </w:r>
      <w:r>
        <w:rPr>
          <w:lang w:val="hi_IN" w:bidi="hi_IN"/>
        </w:rPr>
        <w:t>यहाँ रुकें और समूह में इस प्रश्न पर चर्चा करें: यदि आपके परिवार के किसी एक सदस्य को आपके आराधनालय से बाहर निकाल दिया जाता है, तो यह आपके परिवार और उस परिवार के सदस्य को कैसे प्रभावित करेगा? इस ऑडियो को यहाँ रोकें।</w:t>
      </w:r>
      <w:r>
        <w:rPr>
          <w:lang w:val="hi_IN" w:bidi="hi_IN"/>
        </w:rPr>
      </w:r>
    </w:p>
    <w:p>
      <w:pPr>
        <w:pStyle w:val="Heading3"/>
      </w:pPr>
      <w:r>
        <w:rPr>
          <w:lang w:val="hi_IN" w:bidi="hi_IN"/>
        </w:rPr>
        <w:t>घटनाओं को समझाना</w:t>
      </w:r>
    </w:p>
    <w:p>
      <w:pPr/>
      <w:r>
        <w:rPr>
          <w:lang w:val="hi_IN" w:bidi="hi_IN"/>
        </w:rPr>
      </w:r>
      <w:r>
        <w:rPr>
          <w:lang w:val="hi_IN" w:bidi="hi_IN"/>
        </w:rPr>
        <w:t>यूहन्ना 9:24–34 का ऑडियो संस्करण सबसे आसानी से समझ में आने वाले अनुवाद में सुनें।</w:t>
      </w:r>
    </w:p>
    <w:p>
      <w:pPr/>
      <w:r>
        <w:rPr>
          <w:lang w:val="hi_IN" w:bidi="hi_IN"/>
        </w:rPr>
      </w:r>
      <w:r>
        <w:rPr>
          <w:lang w:val="hi_IN" w:bidi="hi_IN"/>
        </w:rPr>
        <w:t>इस चरण में, समूह इस भाग के दृश्यों, परिवेश और पात्रों को परिभाषित करेगा। "फिर समूह इस भाग की कल्पना करेगा।</w:t>
      </w:r>
    </w:p>
    <w:p>
      <w:pPr/>
      <w:r>
        <w:rPr>
          <w:lang w:val="hi_IN" w:bidi="hi_IN"/>
        </w:rPr>
      </w:r>
      <w:r>
        <w:rPr>
          <w:lang w:val="hi_IN" w:bidi="hi_IN"/>
        </w:rPr>
        <w:t>इस भाग में 4 दृश्य हैं।</w:t>
      </w:r>
    </w:p>
    <w:p>
      <w:pPr/>
      <w:r>
        <w:rPr>
          <w:lang w:val="hi_IN" w:bidi="hi_IN"/>
        </w:rPr>
      </w:r>
      <w:r>
        <w:rPr>
          <w:b/>
          <w:lang w:val="hi_IN" w:bidi="hi_IN"/>
        </w:rPr>
        <w:t>पहले दृश्य में:</w:t>
      </w:r>
      <w:r>
        <w:rPr>
          <w:lang w:val="hi_IN" w:bidi="hi_IN"/>
        </w:rPr>
        <w:t xml:space="preserve"> फरीसी चंगा हुए व्यक्ति को वापस बुलाते हैं और उससे बात करते हैं। उन्होंने उस पर अपनी राय थोपने की कोशिश की। इसके विपरीत, चंगा हुए व्यक्ति ने उन्हें बताया कि वह अन्धा था, और अब वह देख सकता है।</w:t>
      </w:r>
    </w:p>
    <w:p>
      <w:pPr/>
      <w:r>
        <w:rPr>
          <w:lang w:val="hi_IN" w:bidi="hi_IN"/>
        </w:rPr>
      </w:r>
      <w:r>
        <w:rPr>
          <w:b/>
          <w:lang w:val="hi_IN" w:bidi="hi_IN"/>
        </w:rPr>
        <w:t>दूसरे दृश्य में:</w:t>
      </w:r>
      <w:r>
        <w:rPr>
          <w:lang w:val="hi_IN" w:bidi="hi_IN"/>
        </w:rPr>
        <w:t xml:space="preserve"> फरीसियों ने उससे पूछा कि यीशु ने उस व्यक्ति को कैसे चंगा किया। उसने उत्तर दिया कि उसने उन्हें बताया कि क्या हुआ था, लेकिन उन्होंने उसकी बात नहीं सुनी।</w:t>
      </w:r>
    </w:p>
    <w:p>
      <w:pPr/>
      <w:r>
        <w:rPr>
          <w:lang w:val="hi_IN" w:bidi="hi_IN"/>
        </w:rPr>
      </w:r>
      <w:r>
        <w:rPr>
          <w:b/>
          <w:lang w:val="hi_IN" w:bidi="hi_IN"/>
        </w:rPr>
        <w:t>तीसरे दृश्य में:</w:t>
      </w:r>
      <w:r>
        <w:rPr>
          <w:lang w:val="hi_IN" w:bidi="hi_IN"/>
        </w:rPr>
        <w:t xml:space="preserve"> उस व्यक्ति ने पूछा कि क्या वे भी यीशु के चेले बनना चाहते हैं। फिर फरीसियों ने यीशु और इस व्यक्ति का अपमान किया। लेकिन उस व्यक्ति ने उन्हें चुनौती दी कि वे यह विचार करें कि यीशु परमेश्वर की ओर से होना चाहिए, क्योंकि उसने एक जन्म से अन्धे व्यक्ति को चंगा किया था।</w:t>
      </w:r>
    </w:p>
    <w:p>
      <w:pPr/>
      <w:r>
        <w:rPr>
          <w:lang w:val="hi_IN" w:bidi="hi_IN"/>
        </w:rPr>
      </w:r>
      <w:r>
        <w:rPr>
          <w:b/>
          <w:lang w:val="hi_IN" w:bidi="hi_IN"/>
        </w:rPr>
        <w:t>चौथे दृश्य में:</w:t>
      </w:r>
      <w:r>
        <w:rPr>
          <w:lang w:val="hi_IN" w:bidi="hi_IN"/>
        </w:rPr>
        <w:t xml:space="preserve"> फरीसियों ने उस व्यक्ति का अपमान किया और उसे आराधनालय से बाहर निकाल दिया।</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वह व्यक्ति जो अन्धेपन से चंगा हुआ था</w:t>
      </w:r>
    </w:p>
    <w:p>
      <w:pPr>
        <w:pStyle w:val="ListBullet"/>
        <w:spacing w:line="240" w:lineRule="auto"/>
        <w:ind w:left="720"/>
      </w:pPr>
      <w:r>
        <w:rPr>
          <w:lang w:val="hi_IN" w:bidi="hi_IN"/>
        </w:rPr>
      </w:r>
      <w:r>
        <w:rPr>
          <w:lang w:val="hi_IN" w:bidi="hi_IN"/>
        </w:rPr>
        <w:t>फरीसी लोग</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दृश्य 1</w:t>
      </w:r>
    </w:p>
    <w:p>
      <w:pPr/>
      <w:r>
        <w:rPr>
          <w:lang w:val="hi_IN" w:bidi="hi_IN"/>
        </w:rPr>
      </w:r>
      <w:r>
        <w:rPr>
          <w:lang w:val="hi_IN" w:bidi="hi_IN"/>
        </w:rPr>
        <w:t>इस भाग की शुरुआत में एक परिचयात्मक शब्द का प्रयोग किया गया था जिससे पता चलता है कि फरीसियों ने चंगा हुए व्यक्ति के माता-पिता से पूछताछ करने के बजाय फिर से चंगा हुए व्यक्ति से ही पूछताछ करना शुरू कर दिया।</w:t>
      </w:r>
    </w:p>
    <w:p>
      <w:pPr/>
      <w:r>
        <w:rPr>
          <w:lang w:val="hi_IN" w:bidi="hi_IN"/>
        </w:rPr>
      </w:r>
      <w:r>
        <w:rPr>
          <w:lang w:val="hi_IN" w:bidi="hi_IN"/>
        </w:rPr>
        <w:t>उन्होंने एक कथन से शुरुआत की, "परमेश्वर की महिमा करो, क्योंकि हम जानते हैं कि यह व्यक्ति एक पापी है।"</w:t>
      </w:r>
    </w:p>
    <w:p>
      <w:pPr/>
      <w:r>
        <w:rPr>
          <w:lang w:val="hi_IN" w:bidi="hi_IN"/>
        </w:rPr>
      </w:r>
      <w:r>
        <w:rPr>
          <w:lang w:val="hi_IN" w:bidi="hi_IN"/>
        </w:rPr>
        <w:t>यह उस व्यक्ति के लिए एक चुनौती है कि वह फरीसियों के साथ ईमानदार रहे। "परमेश्वर की महिमा कर" का अनुवाद "सच बताने के लिए परमेश्वर की शपथ ले" या "परमेश्वर के सामने सत्य बोल" के रूप में किया जा सकता है। वे यह सुनिश्चित करना चाहते थे कि वह व्यक्ति इस चंगाई का श्रेय परमेश्वर को दे, न कि यीशु को। फरीसी यह भी चाहते थे कि वह व्यक्ति उनके सामने शपथ खाए या गम्भीर प्रतिज्ञा जैसी कोई बात कहे।</w:t>
      </w:r>
    </w:p>
    <w:p>
      <w:pPr/>
      <w:r>
        <w:rPr>
          <w:lang w:val="hi_IN" w:bidi="hi_IN"/>
        </w:rPr>
      </w:r>
      <w:r>
        <w:rPr>
          <w:lang w:val="hi_IN" w:bidi="hi_IN"/>
        </w:rPr>
        <w:t>वे यीशु के बारे में अपनी राय भी दे रहे थे, कि वह एक भला व्यक्ति नहीं था। उन्होंने उस व्यक्ति को अपनी बात से सहमत कराने की कोशिश की और उससे यह बात उसके अपने शब्दों में कहलवाने का प्रयास किया। जब उन्होंने यीशु के नाम का प्रयोग करने से इनकार किया, तो वे अनादर प्रदर्शित कर रहे थे। "यह व्यक्ति" का अर्थ "यह पुरुष" या "यह मनुष्य" भी हो सकता है। यीशु को पापी कहने से, उनका तात्पर्य था कि वह यहूदी व्यवस्था का पालन नहीं करता था। यहूदी व्यवस्था में, लोगों को यहूदी सब्त के विश्राम के दिन काम नहीं करना चाहिए। धार्मिक अगुवे यीशु को पापी मानते थे क्योंकि उसने सब्त के दिन मिट्टी सानी और उस व्यक्ति को चंगा किया।</w:t>
      </w:r>
    </w:p>
    <w:p>
      <w:pPr/>
      <w:r>
        <w:rPr>
          <w:lang w:val="hi_IN" w:bidi="hi_IN"/>
        </w:rPr>
      </w:r>
      <w:r>
        <w:rPr>
          <w:lang w:val="hi_IN" w:bidi="hi_IN"/>
        </w:rPr>
        <w:t>यहाँ चंगा हुए व्यक्ति की प्रतिक्रिया इस भाग का सबसे महत्वपूर्ण हिस्सा है। चंगा हुए व्यक्ति ने उनसे कहा, "मुझे नहीं पता कि वह पापी है या नहीं, लेकिन मुझे यह पता है, मैं अन्धा था, लेकिन अब मैं देख रहा हूँ!" यह उस बात पर सरल विश्वास की अभिव्यक्ति है जिसे यह व्यक्ति सत्य मानता था। इस भाग की मूल भाषा "मैं एक बात जानता हूँ" वाक्यांश पर जोर देती है। इसका अनुवाद "मैं बस इतना ही जानता हूँ" या "लेकिन मैं निश्चित रूप से एक बात जानता हूँ" के रूप में भी किया जा सकता है।</w:t>
      </w:r>
    </w:p>
    <w:p>
      <w:pPr/>
      <w:r>
        <w:rPr>
          <w:lang w:val="hi_IN" w:bidi="hi_IN"/>
        </w:rPr>
      </w:r>
      <w:r>
        <w:rPr>
          <w:lang w:val="hi_IN" w:bidi="hi_IN"/>
        </w:rPr>
        <w:t>दृश्य 2</w:t>
      </w:r>
    </w:p>
    <w:p>
      <w:pPr/>
      <w:r>
        <w:rPr>
          <w:lang w:val="hi_IN" w:bidi="hi_IN"/>
        </w:rPr>
      </w:r>
      <w:r>
        <w:rPr>
          <w:lang w:val="hi_IN" w:bidi="hi_IN"/>
        </w:rPr>
        <w:t>जब फरीसियों ने उस व्यक्ति से एक और प्रश्न पूछा तो बोलने की दिशा फिर से बदल गई। चूंकि फरीसी चंगे हुए व्यक्ति से वह नहीं कहलवा पाए जो वे चाहते थे, इसलिए उन्होंने एक और प्रश्न पूछा। उन्होंने उससे पूछा कि यीशु ने उसे कैसे चंगा किया, विशेष रूप से "उसने तेरे साथ क्या किया?" फरीसी यीशु की ऐसी कुछ गतिविधियों के बारे में जानना चाहते थे जो विशेष रूप से सब्त के नियम का उल्लंघन करे।</w:t>
      </w:r>
    </w:p>
    <w:p>
      <w:pPr/>
      <w:r>
        <w:rPr>
          <w:lang w:val="hi_IN" w:bidi="hi_IN"/>
        </w:rPr>
      </w:r>
      <w:r>
        <w:rPr>
          <w:lang w:val="hi_IN" w:bidi="hi_IN"/>
        </w:rPr>
        <w:t>चंगा हुए व्यक्ति ने उत्तर में कहा कि उसने फरीसियों को पहले ही सब कुछ बता दिया था, लेकिन उन्होंने उसकी बात नहीं सुनी। उसने दो प्रश्नों के साथ उत्तर दिया। वह नहीं चाहता था कि फरीसी इन प्रश्नों के उत्तर दें, बल्कि उसने प्रश्न पूछकर अपनी बात स्पष्ट की। उसने कहा, "तुम अब दूसरी बार क्यों सुनना चाहते हो?" उस व्यक्ति ने यह झुंझलाहट दिखाते हुए कहा। चंगा हुआ व्यक्ति जानता था कि वह यीशु के बारे में जो कुछ कहता है उस पर वे विश्वास नहीं करते थे।</w:t>
      </w:r>
    </w:p>
    <w:p>
      <w:pPr/>
      <w:r>
        <w:rPr>
          <w:lang w:val="hi_IN" w:bidi="hi_IN"/>
        </w:rPr>
      </w:r>
      <w:r>
        <w:rPr>
          <w:lang w:val="hi_IN" w:bidi="hi_IN"/>
        </w:rPr>
        <w:t>दृश्य 3</w:t>
      </w:r>
    </w:p>
    <w:p>
      <w:pPr/>
      <w:r>
        <w:rPr>
          <w:lang w:val="hi_IN" w:bidi="hi_IN"/>
        </w:rPr>
      </w:r>
      <w:r>
        <w:rPr>
          <w:lang w:val="hi_IN" w:bidi="hi_IN"/>
        </w:rPr>
        <w:t>फिर चंगे हुए व्यक्ति ने फरीसियों से बहुत साहसी प्रश्न पूछा। उसने कहा, "तुम भी उसके चेले तो नहीं बनना चाहते, क्या चाहते हो?" चंगा हुआ व्यक्ति शायद उनके प्रश्नों से निराश था, और उसने अपनी निराशा के कारण यह प्रश्न पूछा था। चंगा हुए व्यक्ति का यह अर्थ था कि जिस तरह से उसने "भी" कहा, वह यीशु का चेला था।</w:t>
      </w:r>
    </w:p>
    <w:p>
      <w:pPr/>
      <w:r>
        <w:rPr>
          <w:lang w:val="hi_IN" w:bidi="hi_IN"/>
        </w:rPr>
      </w:r>
      <w:r>
        <w:rPr>
          <w:lang w:val="hi_IN" w:bidi="hi_IN"/>
        </w:rPr>
        <w:t>फरीसियों को यह प्रश्न अच्छा नहीं लगा। उन्होंने तुरन्त कहा, "हम मूसा के चेले हैं, लेकिन इस व्यक्ति के बारे में हम नहीं जानते कि वह कहाँ से आता है।" उन्होंने मूसा का नाम तो लिया, लेकिन यीशु का नाम न लेकर अपनी बात में विरोधाभास दिखाया। यह एक ज्ञात तथ्य था कि मूसा परमेश्वर की ओर से आया था, लेकिन फरीसियों ने कहा कि वे नहीं जानते कि यीशु कहाँ से आया था।</w:t>
      </w:r>
    </w:p>
    <w:p>
      <w:pPr/>
      <w:r>
        <w:rPr>
          <w:lang w:val="hi_IN" w:bidi="hi_IN"/>
        </w:rPr>
      </w:r>
      <w:r>
        <w:rPr>
          <w:lang w:val="hi_IN" w:bidi="hi_IN"/>
        </w:rPr>
        <w:t>चंगा हुए व्यक्ति ने कहा कि वह आश्चर्यचकित था कि इस्राएल के इन धार्मिक अगुवों को यह नहीं पता कि अन्धों को चंगा करने वाला व्यक्ति कहाँ से आया था। वह यह भी कहता है कि, "हम जानते हैं कि परमेश्वर पापियों की नहीं सुनता, लेकिन परमेश्वर परमेश्वर का भय माननेवालों की सुनता है जो उसकी इच्छा पूरी करते हैं।" जब उसने यह कहा, तो उसने यह स्पष्ट कर दिया कि वह मानता है कि परमेश्वर ने यीशु को भेजा है, और यीशु पापी नहीं था।</w:t>
      </w:r>
    </w:p>
    <w:p>
      <w:pPr/>
      <w:r>
        <w:rPr>
          <w:lang w:val="hi_IN" w:bidi="hi_IN"/>
        </w:rPr>
      </w:r>
      <w:r>
        <w:rPr>
          <w:lang w:val="hi_IN" w:bidi="hi_IN"/>
        </w:rPr>
        <w:t>चंगा हुए व्यक्ति ने कहा, "जगत के आरम्भ से यह कभी सुनने में नहीं आया कि किसी ने जन्म के अन्धे की आँखें खोली हों।" यह चंगा हुए व्यक्ति की राय का एक कथन था। किसी का जन्म से अन्धा होना बहुत दुर्लभ है; ज्यादातर लोग जो अन्धे होते हैं, जन्म के बाद अन्धे हो जाते हैं। यह बात बिल्कुल सच है कि इस व्यक्ति ने जन्म से अन्धे व्यक्ति के ठीक होने के बारे में कभी नहीं सुना था।</w:t>
      </w:r>
    </w:p>
    <w:p>
      <w:pPr/>
      <w:r>
        <w:rPr>
          <w:lang w:val="hi_IN" w:bidi="hi_IN"/>
        </w:rPr>
      </w:r>
      <w:r>
        <w:rPr>
          <w:lang w:val="hi_IN" w:bidi="hi_IN"/>
        </w:rPr>
        <w:t>उसने कहा कि यदि यह व्यक्ति परमेश्वर की ओर से नहीं होता, तो वह कुछ नहीं कर सकता था। यह एक शक्तिशाली कथन था, जो विश्वास और साहस से भरा हुआ था। उसका अर्थ यह है कि यीशु परमेश्वर की ओर से होगा।</w:t>
      </w:r>
    </w:p>
    <w:p>
      <w:pPr/>
      <w:r>
        <w:rPr>
          <w:lang w:val="hi_IN" w:bidi="hi_IN"/>
        </w:rPr>
      </w:r>
      <w:r>
        <w:rPr>
          <w:lang w:val="hi_IN" w:bidi="hi_IN"/>
        </w:rPr>
        <w:t>दृश्य 4</w:t>
      </w:r>
    </w:p>
    <w:p>
      <w:pPr/>
      <w:r>
        <w:rPr>
          <w:lang w:val="hi_IN" w:bidi="hi_IN"/>
        </w:rPr>
      </w:r>
      <w:r>
        <w:rPr>
          <w:lang w:val="hi_IN" w:bidi="hi_IN"/>
        </w:rPr>
        <w:t xml:space="preserve">फरीसियों ने चंगा हुए व्यक्ति को फटकारने और अपमानित करने के लिए प्रयोग किए जाने वाले प्रश्न के साथ उत्तर दिया। उन्होंने उसका अपमान किया और कहा कि वह पूरी तरह से पापी था, जो पाप में जन्मा था और उसी में जी रहा है। जब उन्होंने यह कहा, तो वे उस व्यक्ति के माता-पिता का भी अपमान कर रहे थे। इस समय, ऐसा लगता है कि उन्हें याद आया कि कुछ ही दिन पहले वह एक अन्धा भिखारी था। उन्होंने उसे बदनाम करने के प्रयास में उसका अपमान किया। </w:t>
      </w:r>
    </w:p>
    <w:p>
      <w:pPr/>
      <w:r>
        <w:rPr>
          <w:lang w:val="hi_IN" w:bidi="hi_IN"/>
        </w:rPr>
      </w:r>
      <w:r>
        <w:rPr>
          <w:lang w:val="hi_IN" w:bidi="hi_IN"/>
        </w:rPr>
        <w:t>फिर फरीसियों ने उसे आराधनालय से बाहर निकाल दिया। इसका अर्थ स्पष्ट नहीं है। ऐसा हो सकता है कि उन्होंने उसे प्रतिबंधित कर दिया हो, या इसका अर्थ यह हो सकता है कि उन्होंने उसे इमारत से निकाल दिया हो। यह वह खतरा था जिसके बारे में पिछले भाग में चंगा हुए व्यक्ति के माता-पिता चिंतित थे। अब, चंगा हुए व्यक्ति के साथ यह हुआ। यह उसके लिए एक गम्भीर अनादर की बात थी।</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प्रयोग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यूहन्ना 9:24–34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4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वह व्यक्ति जो अन्धेपन से चंगा हुआ था</w:t>
      </w:r>
    </w:p>
    <w:p>
      <w:pPr>
        <w:pStyle w:val="ListBullet"/>
        <w:spacing w:line="240" w:lineRule="auto"/>
        <w:ind w:left="720"/>
      </w:pPr>
      <w:r>
        <w:rPr>
          <w:lang w:val="hi_IN" w:bidi="hi_IN"/>
        </w:rPr>
      </w:r>
      <w:r>
        <w:rPr>
          <w:lang w:val="hi_IN" w:bidi="hi_IN"/>
        </w:rPr>
        <w:t>फरीसी लोग</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कहानी के संवाद, घटनाओं के क्रम, रूपरेखा और उसकी गति पर ध्यान दें। सुनिश्चित करें कि अभिनय करते समय, कहानी का कोई महत्वपूर्ण या कठिन भाग छूट न जाए।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पड़ावों पर, नाटक को रोककर उस पात्र की भूमिका निभाने वाले व्यक्ति से पूछें "आप क्या महसूस कर रहे हैं या क्या सोच रहे हैं?" पात्र का भूमिका निभाने वाले व्यक्ति को यह उत्तर देना चाहिए कि अगर वह उस पात्र की जगह होता तो वह क्या महसूस करता या क्या सोचता। नाटक को फिर से शुरू करें।</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पिछले भाग में, फरीसियों ने उस व्यक्ति से पूछताछ की जो अन्धेपन से चंगा हुआ था, और फिर उसके माता-पिता से पूछताछ की। उन्होंने यह पुष्टि करने की कोशिश की कि क्या वह इन लोगों का पुत्र था, और क्या वह जन्म से अन्धा था। इसके बाद, फरीसियों ने चंगा हुए व्यक्ति को फिर से बुलाया और उससे बात करने का प्रयास किया।</w:t>
      </w:r>
    </w:p>
    <w:p>
      <w:pPr/>
      <w:r>
        <w:rPr>
          <w:lang w:val="hi_IN" w:bidi="hi_IN"/>
        </w:rPr>
      </w:r>
      <w:r>
        <w:rPr>
          <w:lang w:val="hi_IN" w:bidi="hi_IN"/>
        </w:rPr>
        <w:t>उन्होंने इस कथन से शुरुआत की, "परमेश्वर की स्तुति कर।" फिर उन्होंने कहा, "हम जानते हैं कि यह व्यक्ति एक पापी है।"</w:t>
      </w:r>
    </w:p>
    <w:p>
      <w:pPr/>
      <w:r>
        <w:rPr>
          <w:lang w:val="hi_IN" w:bidi="hi_IN"/>
        </w:rPr>
      </w:r>
      <w:r>
        <w:rPr>
          <w:lang w:val="hi_IN" w:bidi="hi_IN"/>
        </w:rPr>
        <w:t>चंगा हुए व्यक्ति ने उनसे कहा, "मुझे नहीं पता कि वह पापी है या नहीं, लेकिन मुझे यह पता है, मैं अन्धा था, लेकिन अब मैं देख रहा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चंगा हुए व्यक्ति की भूमिका निभा रहे व्यक्ति से पूछें, "आप क्या महसूस कर रहे हैं या क्या सोच रहे हैं?" वह व्यक्ति इस तरह उत्तर दे सकता है जैसे "मुझे डर है कि वे मुझे नुकसान पहुँचाएंगे" या "वे यीशु से इतनी नफरत क्यों करते हैं?" या "मैं इन लोगों को कैसे उत्तर दे सकता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 xml:space="preserve">इसके बाद, फरीसियों ने उस व्यक्ति से पूछा "उसने तेरे साथ क्या किया, उसने तेरी आँखें कैसे खोली?" चंगा हुए व्यक्ति ने उत्तर में कहा कि उसने फरीसियों को पहले ही सब कुछ बता दिया था, लेकिन उन्होंने उसकी बात नहीं सुनी। </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फरीसी की भूमिका निभाने वाले लोगों में से एक से पूछें, "आप क्या सोच रहे हैं या क्या महसूस कर रहे हैं?" वह व्यक्ति शायद इस तरह के उत्तर दे सकता है, "हमें इस व्यक्ति से कुछ ऐसा कहलवाना होगा जिससे हमें सहायता मिले," या "वह हमारी बात से सहमत क्यों नहीं हो जाता?"</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फिर चंगा हुए व्यक्ति ने फरीसियों से बहुत साहसी प्रश्न पूछा था। उसने कहा, "कहीं तुम भी उसके (यीशु के) चेले तो बनना नहीं चाहते, क्या चाहते हो?"</w:t>
      </w:r>
    </w:p>
    <w:p>
      <w:pPr/>
      <w:r>
        <w:rPr>
          <w:lang w:val="hi_IN" w:bidi="hi_IN"/>
        </w:rPr>
      </w:r>
      <w:r>
        <w:rPr>
          <w:lang w:val="hi_IN" w:bidi="hi_IN"/>
        </w:rPr>
        <w:t>उन्होंने तुरन्त कहा, "हम मूसा के चेले हैं, लेकिन इस व्यक्ति के बारे में हम नहीं जानते कि वह कहाँ से आता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फरीसी की भूमिका निभाने वाले व्यक्ति से पूछें, "आप क्या महसूस कर रहे हैं या क्या सोच रहे हैं?" लोग इस तरह के उत्तर दे सकते हैं जैसे "यह व्यक्ति हमें क्रोध दिला रहा है। हम सच को जानते हैं, और वह नहीं जानता," या "क्या हम वास्तव में सही हैं? क्या इस व्यक्ति को प्रतिज्ञा किया गया उद्धारकर्ता मिल गया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फिर, चंगा हुआ व्यक्ति और भी महत्वपूर्ण बातें कहता है। वह इस बात पर हैरानी जताता है कि इस्राएल के इन धार्मिक अगुवों को यह नहीं पता कि अन्धों को चंगा करने वाला व्यक्ति कहाँ से आता है। वह यह भी कहता है कि, "हम जानते हैं कि परमेश्वर पापियों की नहीं सुनता, लेकिन परमेश्वर परमेश्वर का भय माननेवालों की सुनता है जो उसकी इच्छा पूरी करते हैं।"</w:t>
      </w:r>
    </w:p>
    <w:p>
      <w:pPr/>
      <w:r>
        <w:rPr>
          <w:lang w:val="hi_IN" w:bidi="hi_IN"/>
        </w:rPr>
      </w:r>
      <w:r>
        <w:rPr>
          <w:lang w:val="hi_IN" w:bidi="hi_IN"/>
        </w:rPr>
        <w:t>चंगा हुआ व्यक्ति कहता रहा, "जगत की उत्पत्ति से ही किसी ने नहीं सुना है कि किसी ने जन्म के अन्धे व्यक्ति को चंगा किया हो।" उसने कहा कि यदि यह व्यक्ति, यीशु, परमेश्वर की ओर से नहीं होता, तो वह कुछ नहीं कर सकता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चंगा हुए व्यक्ति की भूमिका निभा रहे व्यक्ति से पूछें, "आप क्या महसूस कर रहे हैं या क्या सोच रहे हैं?" वह व्यक्ति इस तरह के उत्तर दे सकता है जैसे "मुझे लगता है कि अब परमेश्वर मेरे माध्यम से बात कर रहा है" या "मैंने अभी क्या कहा था?" या "फरीसी नहीं जानते कि परमेश्वर कब काम कर रहा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फरीसियों ने चंगा हुए व्यक्ति के कथनों का उत्तर उस पर हमला करके दिया। उन्होंने कहा कि वह "पूरी तरह से पाप में जन्म था" और उसे उन्हें नहीं सिखाना चाहिए। उन्होंने उसका अपमान किया और कहा कि वह पूरी तरह से पापी था, जो पाप में जन्मा था और उसी में बना हुआ है। फिर फरीसियों ने उसे आराधनालय से बाहर निकाल दिया।</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फरीसी की भूमिका निभाने वाले लोगों में से एक से पूछें, "आप क्या सोच रहे हैं या क्या महसूस कर रहे हैं?" वह व्यक्ति इस तरह के उत्तर दे सकता है जैसे "यह व्यक्ति पागल है। वह सोचता है कि वह हमसे अधिक जानता है," या "कम से कम वह आराधनालय से बाहर है।"</w:t>
      </w:r>
    </w:p>
    <w:p>
      <w:pPr>
        <w:pStyle w:val="ListBullet"/>
        <w:spacing w:line="240" w:lineRule="auto"/>
        <w:ind w:left="720"/>
      </w:pPr>
      <w:r>
        <w:rPr>
          <w:lang w:val="hi_IN" w:bidi="hi_IN"/>
        </w:rPr>
      </w:r>
      <w:r>
        <w:rPr>
          <w:lang w:val="hi_IN" w:bidi="hi_IN"/>
        </w:rPr>
        <w:t>चंगा हुए व्यक्ति की भूमिका निभा रहे व्यक्ति से पूछें, "आप क्या महसूस कर रहे हैं या क्या सोच रहे हैं?" वह व्यक्ति इस तरह के उत्तर दे सकता है जैसे "मुझे नहीं पता कि मैं क्या करूँगा, उन्होंने मुझे लोगों और परमेश्वर के सामने शर्मिंदा किया है" या "मुझे विश्वास नहीं हो रहा कि मेरे साथ ऐसा हुआ है" या "मैं सोच रहा हूँ कि यीशु कहाँ है?"</w:t>
      </w:r>
      <w:r>
        <w:rPr>
          <w:lang w:val="hi_IN" w:bidi="hi_IN"/>
        </w:rPr>
      </w:r>
    </w:p>
    <w:p>
      <w:pPr>
        <w:pStyle w:val="Heading3"/>
      </w:pPr>
      <w:r>
        <w:rPr>
          <w:lang w:val="hi_IN" w:bidi="hi_IN"/>
        </w:rPr>
        <w:t>आवश्यक जानकारी</w:t>
      </w:r>
    </w:p>
    <w:p>
      <w:pPr/>
      <w:r>
        <w:rPr>
          <w:lang w:val="hi_IN" w:bidi="hi_IN"/>
        </w:rPr>
      </w:r>
      <w:r>
        <w:rPr>
          <w:lang w:val="hi_IN" w:bidi="hi_IN"/>
        </w:rPr>
        <w:t>यूहन्ना 9:24–34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यहूदी अगुवों ने एक कथन से शुरुआत की: "परमेश्वर की </w:t>
      </w:r>
      <w:r>
        <w:rPr>
          <w:b/>
          <w:lang w:val="hi_IN" w:bidi="hi_IN"/>
        </w:rPr>
        <w:t xml:space="preserve"> स्तुति </w:t>
      </w:r>
      <w:r>
        <w:rPr>
          <w:lang w:val="hi_IN" w:bidi="hi_IN"/>
        </w:rPr>
        <w:t xml:space="preserve"> कर।" यह उस व्यक्ति के लिए एक चुनौती है कि वह फरीसियों के साथ ईमानदार रहे। वे उस पर विश्वास नहीं करते थे, या वे चाहते थे कि वह उनसे सहमत हो। "परमेश्वर की महिमा कर" का अनुवाद "परमेश्वर की शपथ ले कि तू सत्य बोलेगा" या "परमेश्वर के सामने सत्य बोलेगा" के रूप में किया जा सकता है। वे चाहते थे कि वह व्यक्ति उनके सामने एक गम्भीर प्रतिज्ञा करे। महिमा के लिए उसी शब्द का प्रयोग करना </w:t>
      </w:r>
      <w:r>
        <w:rPr>
          <w:b/>
          <w:lang w:val="hi_IN" w:bidi="hi_IN"/>
        </w:rPr>
        <w:t>सुनिश्चित</w:t>
      </w:r>
      <w:r>
        <w:rPr>
          <w:lang w:val="hi_IN" w:bidi="hi_IN"/>
        </w:rPr>
        <w:t xml:space="preserve"> करें जो आपने पिछले भागों में प्रयोग किया है। इस भाग में महिमा के बारे में अधिक जानकारी के लिए, मुख्य शब्दावली में </w:t>
      </w:r>
      <w:r>
        <w:rPr>
          <w:lang w:val="hi_IN" w:bidi="hi_IN"/>
        </w:rPr>
        <w:t>महिमा</w:t>
      </w:r>
      <w:r>
        <w:rPr>
          <w:lang w:val="hi_IN" w:bidi="hi_IN"/>
        </w:rPr>
        <w:t xml:space="preserve"> करना" शब्द को देखें।</w:t>
      </w:r>
    </w:p>
    <w:p>
      <w:pPr/>
      <w:r>
        <w:rPr>
          <w:lang w:val="hi_IN" w:bidi="hi_IN"/>
        </w:rPr>
      </w:r>
      <w:r>
        <w:rPr>
          <w:lang w:val="hi_IN" w:bidi="hi_IN"/>
        </w:rPr>
        <w:t xml:space="preserve">फिर फरीसियों ने कहा, "हम जानते हैं कि यह व्यक्ति एक </w:t>
      </w:r>
      <w:r>
        <w:rPr>
          <w:b/>
          <w:lang w:val="hi_IN" w:bidi="hi_IN"/>
        </w:rPr>
        <w:t>पापी</w:t>
      </w:r>
      <w:r>
        <w:rPr>
          <w:lang w:val="hi_IN" w:bidi="hi_IN"/>
        </w:rPr>
        <w:t xml:space="preserve"> है।" पापी के लिए उसी शब्द का प्रयोग करना सुनिश्चित करें जैसा कि आपने पिछले भागों में किया है। </w:t>
      </w:r>
      <w:r>
        <w:rPr>
          <w:lang w:val="hi_IN" w:bidi="hi_IN"/>
        </w:rPr>
        <w:t>पाप</w:t>
      </w:r>
      <w:r>
        <w:rPr>
          <w:lang w:val="hi_IN" w:bidi="hi_IN"/>
        </w:rPr>
        <w:t xml:space="preserve"> के बारे में अधिक जानकारी के लिए, मुख्य शब्दावली को देखें।</w:t>
      </w:r>
    </w:p>
    <w:p>
      <w:pPr/>
      <w:r>
        <w:rPr>
          <w:lang w:val="hi_IN" w:bidi="hi_IN"/>
        </w:rPr>
      </w:r>
      <w:r>
        <w:rPr>
          <w:lang w:val="hi_IN" w:bidi="hi_IN"/>
        </w:rPr>
        <w:t xml:space="preserve">फिर चंगा हुए व्यक्ति ने फरीसियों से बहुत साहसी प्रश्न पूछा था। उसने कहा, "कहीं तुम भी उसके </w:t>
      </w:r>
      <w:r>
        <w:rPr>
          <w:b/>
          <w:lang w:val="hi_IN" w:bidi="hi_IN"/>
        </w:rPr>
        <w:t>चेले</w:t>
      </w:r>
      <w:r>
        <w:rPr>
          <w:lang w:val="hi_IN" w:bidi="hi_IN"/>
        </w:rPr>
        <w:t xml:space="preserve">तो नहीं बनना चाहते, क्या चाहते हो?" उन्होंने तुरन्त कहा, "हम मूसा के चेले हैं।" चेला वह व्यक्ति होता है जो किसी विशेष धार्मिक गुरु का अनुसरण करता है और उससे परमेश्वर, विश्वास और जीवन के बारे में सीखता है। यहाँ चेले के लिए उसी शब्द का प्रयोग करना सुनिश्चित करें जिसका प्रयोग आपने पिछले भागों में किया है। </w:t>
      </w:r>
      <w:r>
        <w:rPr>
          <w:lang w:val="hi_IN" w:bidi="hi_IN"/>
        </w:rPr>
        <w:t>चेलों</w:t>
      </w:r>
      <w:r>
        <w:rPr>
          <w:lang w:val="hi_IN" w:bidi="hi_IN"/>
        </w:rPr>
        <w:t xml:space="preserve"> के बारे में अधिक जानकारी के लिए, मुख्य शब्दावली को देखें।</w:t>
      </w:r>
    </w:p>
    <w:p>
      <w:pPr/>
      <w:r>
        <w:rPr>
          <w:lang w:val="hi_IN" w:bidi="hi_IN"/>
        </w:rPr>
      </w:r>
      <w:r>
        <w:rPr>
          <w:lang w:val="hi_IN" w:bidi="hi_IN"/>
        </w:rPr>
        <w:t xml:space="preserve">फिर, चंगा हुआ व्यक्ति और भी महत्वपूर्ण बात कहता है। वह इस बात पर हैरानी जताता है कि इस्राएल के इन धार्मिक अगुवों को यह नहीं पता कि अन्धों को चंगा करने वाला व्यक्ति कहाँ से आता है। वह यह भी कहता है कि, "हम जानते हैं कि परमेश्वर पापियों की नहीं सुनता, लेकिन परमेश्वर परमेश्वर का भय माननेवालों या उसकी </w:t>
      </w:r>
      <w:r>
        <w:rPr>
          <w:b/>
          <w:lang w:val="hi_IN" w:bidi="hi_IN"/>
        </w:rPr>
        <w:t xml:space="preserve">इच्छा </w:t>
      </w:r>
      <w:r>
        <w:rPr>
          <w:lang w:val="hi_IN" w:bidi="hi_IN"/>
        </w:rPr>
        <w:t xml:space="preserve">पूरी करने वाले </w:t>
      </w:r>
      <w:r>
        <w:rPr>
          <w:b/>
          <w:lang w:val="hi_IN" w:bidi="hi_IN"/>
        </w:rPr>
        <w:t>आराधकों</w:t>
      </w:r>
      <w:r>
        <w:rPr>
          <w:lang w:val="hi_IN" w:bidi="hi_IN"/>
        </w:rPr>
        <w:t xml:space="preserve"> की सुनता है।" परमेश्वर का भय मानने वाला या आराधक वह व्यक्ति होता है जो </w:t>
      </w:r>
      <w:r>
        <w:rPr>
          <w:b/>
          <w:lang w:val="hi_IN" w:bidi="hi_IN"/>
        </w:rPr>
        <w:t>परमेश्वर की इच्छा</w:t>
      </w:r>
      <w:r>
        <w:rPr>
          <w:lang w:val="hi_IN" w:bidi="hi_IN"/>
        </w:rPr>
        <w:t xml:space="preserve"> पूरी करता है। इस व्यक्ति का मानना था कि यीशु परमेश्वर की इच्छा पूरी कर रहा है। परमेश्वर की इच्छा परमेश्वर की योजना या उसका उद्देश्य है। जो व्यक्ति परमेश्वर की इच्छा पर चलता है, वह वे काम करता है जो परमेश्वर ने उसे करने के लिए कहा है। </w:t>
      </w:r>
      <w:r>
        <w:rPr>
          <w:b/>
          <w:lang w:val="hi_IN" w:bidi="hi_IN"/>
        </w:rPr>
        <w:t>परमेश्वर का भय मानने वाले</w:t>
      </w:r>
      <w:r>
        <w:rPr>
          <w:lang w:val="hi_IN" w:bidi="hi_IN"/>
        </w:rPr>
        <w:t xml:space="preserve"> या परमेश्वर की </w:t>
      </w:r>
      <w:r>
        <w:rPr>
          <w:b/>
          <w:lang w:val="hi_IN" w:bidi="hi_IN"/>
        </w:rPr>
        <w:t>आराधना करने वाले</w:t>
      </w:r>
      <w:r>
        <w:rPr>
          <w:lang w:val="hi_IN" w:bidi="hi_IN"/>
        </w:rPr>
        <w:t xml:space="preserve"> के लिए उसी शब्द का प्रयोग करना सुनिश्चित करें जिसका प्रयोग आपने पिछले भागों में किया है। परमेश्वर का भय मानने वाले व्यक्ति या आराधना के बारे में अधिक जानकारी के लिए, मुख्य शब्दावली में </w:t>
      </w:r>
      <w:r>
        <w:rPr>
          <w:b/>
          <w:lang w:val="hi_IN" w:bidi="hi_IN"/>
        </w:rPr>
        <w:t>आराधना</w:t>
      </w:r>
      <w:r>
        <w:rPr>
          <w:lang w:val="hi_IN" w:bidi="hi_IN"/>
        </w:rPr>
        <w:t xml:space="preserve"> या </w:t>
      </w:r>
      <w:r>
        <w:rPr>
          <w:b/>
          <w:lang w:val="hi_IN" w:bidi="hi_IN"/>
        </w:rPr>
        <w:t>परमेश्वर का भय</w:t>
      </w:r>
      <w:r>
        <w:rPr>
          <w:lang w:val="hi_IN" w:bidi="hi_IN"/>
        </w:rPr>
        <w:t xml:space="preserve"> देखें। "परमेश्वर की इच्छा" के लिए उसी शब्द का प्रयोग अवश्य करें जिसका प्रयोग आपने पिछले भागों में किया है।</w:t>
      </w:r>
    </w:p>
    <w:p>
      <w:pPr/>
      <w:r>
        <w:rPr>
          <w:lang w:val="hi_IN" w:bidi="hi_IN"/>
        </w:rPr>
      </w:r>
      <w:r>
        <w:rPr>
          <w:lang w:val="hi_IN" w:bidi="hi_IN"/>
        </w:rPr>
        <w:t xml:space="preserve">फिर फरीसियों ने उसे </w:t>
      </w:r>
      <w:r>
        <w:rPr>
          <w:b/>
          <w:lang w:val="hi_IN" w:bidi="hi_IN"/>
        </w:rPr>
        <w:t>आराधनालय</w:t>
      </w:r>
      <w:r>
        <w:rPr>
          <w:lang w:val="hi_IN" w:bidi="hi_IN"/>
        </w:rPr>
        <w:t xml:space="preserve"> से बाहर निकाल दिया। आराधनालय आराधना के लिए यहूदियों के स्थान थे, जहाँ यरूशलेम के मुख्य मन्दिर के बजाय गांवों में लोग मिल सकते थे। इसका अर्थ स्पष्ट नहीं है। यह हो सकता है कि उन्होंने उसे प्रतिबंधित कर दिया हो, या इसका अर्थ यह हो सकता है कि उन्होंने उसे इमारत से निकाल दिया हो। यह यहूदी लोगों के लिए एक गम्भीर सजा थी। हालांकि उस व्यक्ति को यहूदी धर्म या मन्दिर से निष्कासित नहीं किया गया था, लेकिन उसे उसके स्थानीय आराधनालय से निकल दिया गया था जहाँ शायद उसका परिवार और पड़ोसी आराधना किया करते थे। यहाँ आराधनालय के लिए उसी शब्द का प्रयोग करना सुनिश्चित करें जिसका प्रयोग आपने पिछले भागों में किया है। आराधनालय के बारे में अधिक जानकारी के लिए, </w:t>
      </w:r>
      <w:r>
        <w:rPr>
          <w:lang w:val="hi_IN" w:bidi="hi_IN"/>
        </w:rPr>
        <w:t>आराधनालय</w:t>
      </w:r>
      <w:r>
        <w:rPr>
          <w:lang w:val="hi_IN" w:bidi="hi_IN"/>
        </w:rPr>
        <w:t xml:space="preserve"> की मुख्य शब्दावली को देखें।</w:t>
      </w:r>
    </w:p>
    <w:p>
      <w:pPr/>
      <w:r>
        <w:rPr>
          <w:lang w:val="hi_IN" w:bidi="hi_IN"/>
        </w:rPr>
      </w:r>
      <w:r>
        <w:rPr>
          <w:lang w:val="hi_IN" w:bidi="hi_IN"/>
        </w:rPr>
        <w:t xml:space="preserve">यहाँ रुकें और एक समूह में </w:t>
      </w:r>
      <w:r>
        <w:rPr>
          <w:lang w:val="hi_IN" w:bidi="hi_IN"/>
        </w:rPr>
        <w:t>आराधनालय</w:t>
      </w:r>
      <w:r>
        <w:rPr>
          <w:lang w:val="hi_IN" w:bidi="hi_IN"/>
        </w:rPr>
        <w:t xml:space="preserve"> की तस्वीर देखें। इस ऑडियो को यहाँ रोकें।</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यूहन्ना 9:35–41</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यूहन्ना 9:35–41 को सुनें और अपने मन में रख लें।</w:t>
      </w:r>
    </w:p>
    <w:p>
      <w:pPr/>
      <w:r>
        <w:rPr>
          <w:lang w:val="hi_IN" w:bidi="hi_IN"/>
        </w:rPr>
      </w:r>
      <w:r>
        <w:rPr>
          <w:lang w:val="hi_IN" w:bidi="hi_IN"/>
        </w:rPr>
        <w:t>यदि सम्भव हो, तो यूहन्ना 9:35–41 का ऑडियो संस्करण तीन बार, तीन अलग-अलग अनुवादों में सुनें। उसके बाद एक समूह के रूप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w:t>
      </w:r>
    </w:p>
    <w:p>
      <w:pPr>
        <w:pStyle w:val="ListBullet"/>
        <w:spacing w:line="240" w:lineRule="auto"/>
        <w:ind w:left="720"/>
      </w:pPr>
      <w:r>
        <w:rPr>
          <w:lang w:val="hi_IN" w:bidi="hi_IN"/>
        </w:rPr>
      </w:r>
      <w:r>
        <w:rPr>
          <w:lang w:val="hi_IN" w:bidi="hi_IN"/>
        </w:rPr>
        <w:t>आपको इस भाग में क्या अच्छा नहीं लगा या क्या समझ नहीं आया?</w:t>
      </w:r>
    </w:p>
    <w:p>
      <w:pPr>
        <w:pStyle w:val="ListBullet"/>
        <w:spacing w:line="240" w:lineRule="auto"/>
        <w:ind w:left="720"/>
      </w:pPr>
      <w:r>
        <w:rPr>
          <w:lang w:val="hi_IN" w:bidi="hi_IN"/>
        </w:rPr>
      </w:r>
      <w:r>
        <w:rPr>
          <w:lang w:val="hi_IN" w:bidi="hi_IN"/>
        </w:rPr>
        <w:t>यह भाग हमें परमेश्वर या यीशु के बारे में क्या बताता है?</w:t>
      </w:r>
    </w:p>
    <w:p>
      <w:pPr>
        <w:pStyle w:val="ListBullet"/>
        <w:spacing w:line="240" w:lineRule="auto"/>
        <w:ind w:left="720"/>
      </w:pPr>
      <w:r>
        <w:rPr>
          <w:lang w:val="hi_IN" w:bidi="hi_IN"/>
        </w:rPr>
      </w:r>
      <w:r>
        <w:rPr>
          <w:lang w:val="hi_IN" w:bidi="hi_IN"/>
        </w:rPr>
        <w:t>यह भाग हमें लोगों के बारे में क्या बताता है?</w:t>
      </w:r>
    </w:p>
    <w:p>
      <w:pPr>
        <w:pStyle w:val="ListBullet"/>
        <w:spacing w:line="240" w:lineRule="auto"/>
        <w:ind w:left="720"/>
      </w:pPr>
      <w:r>
        <w:rPr>
          <w:lang w:val="hi_IN" w:bidi="hi_IN"/>
        </w:rPr>
      </w:r>
      <w:r>
        <w:rPr>
          <w:lang w:val="hi_IN" w:bidi="hi_IN"/>
        </w:rPr>
        <w:t>यह भाग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यूहन्ना 9:35–41 का ऑडियो संस्करण सबसे आसानी से समझ में आने वाले अनुवाद में सुनें।</w:t>
      </w:r>
    </w:p>
    <w:p>
      <w:pPr/>
      <w:r>
        <w:rPr>
          <w:lang w:val="hi_IN" w:bidi="hi_IN"/>
        </w:rPr>
      </w:r>
      <w:r>
        <w:rPr>
          <w:lang w:val="hi_IN" w:bidi="hi_IN"/>
        </w:rPr>
        <w:t xml:space="preserve">धार्मिक अगुवों ने उस व्यक्ति को आराधनालय से बाहर निकाल दिया जिसे यीशु ने अन्धेपन से चंगा किया था। इसका मतलब था कि वह अपने धार्मिक समुदाय से काट दिया गया था। यह भाग उसके ठीक बाद शुरू होता है। जब यीशु ने सुना कि धार्मिक अगुवों ने उस व्यक्ति को आराधनालय से निकाल दिया है, तो वह उस व्यक्ति से बात करने के लिए उसके पास गया। यीशु ने चंगा हुए व्यक्ति से पूछा, "क्या तू </w:t>
      </w:r>
      <w:r>
        <w:rPr>
          <w:b/>
          <w:lang w:val="hi_IN" w:bidi="hi_IN"/>
        </w:rPr>
        <w:t>मनुष्य के पुत्र</w:t>
      </w:r>
      <w:r>
        <w:rPr>
          <w:lang w:val="hi_IN" w:bidi="hi_IN"/>
        </w:rPr>
        <w:t xml:space="preserve"> पर </w:t>
      </w:r>
      <w:r>
        <w:rPr>
          <w:b/>
          <w:lang w:val="hi_IN" w:bidi="hi_IN"/>
        </w:rPr>
        <w:t>विश्वास करता है</w:t>
      </w:r>
      <w:r>
        <w:rPr>
          <w:lang w:val="hi_IN" w:bidi="hi_IN"/>
        </w:rPr>
        <w:t>?" यीशु ने उस व्यक्ति से जिस तरह से प्रश्न पूछा है, उसे इस तरह समझा जा सकता है, "क्या तू मनुष्य के पुत्र पर विश्वास करता है?" यह एक अनुमान और एक प्रश्न था। यीशु उस व्यक्ति से पूछ रहा था कि क्या वह उस व्यक्ति पर विश्वास करता है या भरोसा करता है जिसके बारे में परमेश्वर कहता है कि वह जगत को बचाने के लिए आ रहा है। उस व्यक्ति ने शायद यह भविष्यवाणी सुनी होगी कि मनुष्य का पुत्र आने वाला है। यीशु ने मान लिया कि वह व्यक्ति उस पर विश्वास करता है, क्योंकि वह व्यक्ति आराधनालय में धार्मिक अगुवों से उसकी भलाई के बारे में बात करता है। यीशु उससे यह बहुत ही व्यक्तिगत और स्पष्ट प्रश्न पूछता है। इसमें मुख्य जोर स्वयं उस व्यक्ति और उसके विश्वास पर है। हम नहीं जानते कि यह बातचीत और किसने सुनी होगी, लेकिन सम्भव है कि यीशु के सबसे करीबी चेलों ने इसे सुना होगा। इसमें पतरस, याकूब और यूहन्ना शामिल रहे होंगे, जिन्होंने इस वृत्तांत को दर्ज किया था।</w:t>
      </w:r>
    </w:p>
    <w:p>
      <w:pPr/>
      <w:r>
        <w:rPr>
          <w:lang w:val="hi_IN" w:bidi="hi_IN"/>
        </w:rPr>
      </w:r>
      <w:r>
        <w:rPr>
          <w:lang w:val="hi_IN" w:bidi="hi_IN"/>
        </w:rPr>
        <w:t>यहाँ रुकें और समूह में इस प्रश्न पर चर्चा करें: जब यीशु ने चंगा हुए व्यक्ति से पूछा कि क्या वह मनुष्य के पुत्र पर विश्वास करता है, तो यह एक बहुत ही महत्वपूर्ण और गम्भीर प्रश्न था। अपनी संस्कृति में आप किसी से इस तरह का बहुत महत्वपूर्ण और संवेदनशील प्रश्न कैसे पूछेंगे? इस तरह की बातचीत में और कौन शामिल हो सकता है? ऑडियो को यहाँ रोकें।</w:t>
      </w:r>
    </w:p>
    <w:p>
      <w:pPr/>
      <w:r>
        <w:rPr>
          <w:lang w:val="hi_IN" w:bidi="hi_IN"/>
        </w:rPr>
      </w:r>
      <w:r>
        <w:rPr>
          <w:lang w:val="hi_IN" w:bidi="hi_IN"/>
        </w:rPr>
        <w:t>जब यीशु ने चंगा हुए व्यक्ति से यह महत्वपूर्ण प्रश्न पूछा तो उस व्यक्ति ने यीशु से पूछा, "हे प्रभु, वह कौन है कि मैं विश्वास करूँ?" चंगा हुआ व्यक्ति रुचि रखता था, लेकिन उसे निश्चय नहीं था कि मनुष्य का पुत्र कौन है</w:t>
      </w:r>
    </w:p>
    <w:p>
      <w:pPr/>
      <w:r>
        <w:rPr>
          <w:lang w:val="hi_IN" w:bidi="hi_IN"/>
        </w:rPr>
      </w:r>
      <w:r>
        <w:rPr>
          <w:lang w:val="hi_IN" w:bidi="hi_IN"/>
        </w:rPr>
        <w:t xml:space="preserve">यीशु ने उससे कहा कि वह मनुष्य का पुत्र है। यीशु ने कहा, "तूने उसे देख लिया है।" इस व्यक्ति को अपनी दृष्टि केवल एक दिन पहले ही मिली थी। यीशु ने जो कहा, "तूने उसे देख लिया है," इस व्यक्ति के लिए बहुत मायने रखता था। चंगा हुआ व्यक्ति जानता था कि यीशु मनुष्य का पुत्र है। चंगा हुए व्यक्ति ने कहा, "हे प्रभु, मैं विश्वास करता हूँ" और यीशु की आराधना की। </w:t>
      </w:r>
    </w:p>
    <w:p>
      <w:pPr/>
      <w:r>
        <w:rPr>
          <w:lang w:val="hi_IN" w:bidi="hi_IN"/>
        </w:rPr>
      </w:r>
      <w:r>
        <w:rPr>
          <w:lang w:val="hi_IN" w:bidi="hi_IN"/>
        </w:rPr>
        <w:t>चंगा हुए व्यक्ति ने यीशु को "प्रभु" कहकर पुकारा, इससे पहले कि वह यह जान पाता कि यीशु मनुष्य का पुत्र है। लेकिन जिस तरह से उसने इस शीर्षक का प्रयोग किया, उसका अनुवाद "महोदय" के रूप में किया जा सकता है। यह एक विनम्र उपाधि थी जिसका प्रयोग यीशु को उसी तरह सम्मानित करने के लिए किया जाता था जैसे वह व्यक्ति किसी अन्य सम्मानित धार्मिक शिक्षक को सम्मानित करता था। लेकिन जब उसे पता चला कि यीशु मनुष्य का पुत्र है, तो उसने यीशु को "प्रभु" कहा और कहा, "मैं विश्वास करता हूँ।" फिर चंगा हुए व्यक्ति ने यीशु की आराधना की। दूसरी बार उसका इरादा कहीं अधिक गम्भीर और सम्मानजनक था, और चंगा हुए व्यक्ति ने यह कहकर इसे दिखाया कि वह विश्वास करता है और यीशु की आराधना करता है।</w:t>
      </w:r>
    </w:p>
    <w:p>
      <w:pPr/>
      <w:r>
        <w:rPr>
          <w:lang w:val="hi_IN" w:bidi="hi_IN"/>
        </w:rPr>
      </w:r>
      <w:r>
        <w:rPr>
          <w:lang w:val="hi_IN" w:bidi="hi_IN"/>
        </w:rPr>
        <w:t>यहाँ रुकें और समूह में इस प्रश्न पर चर्चा करें: आपकी संस्कृति में लोग किसी चीज या किसी व्यक्ति में वास्तविक विश्वास या वास्तविक भरोसा कैसे प्रदर्शित करते हैं? उनके कहे, किए या लिखे गए उन शब्दों के बारे में बात करें जिनसे पता चलता है कि वे वास्तव में किसी पर कितना भरोसा करते हैं। ऑडियो को यहाँ रोकें।</w:t>
      </w:r>
    </w:p>
    <w:p>
      <w:pPr/>
      <w:r>
        <w:rPr>
          <w:lang w:val="hi_IN" w:bidi="hi_IN"/>
        </w:rPr>
      </w:r>
      <w:r>
        <w:rPr>
          <w:lang w:val="hi_IN" w:bidi="hi_IN"/>
        </w:rPr>
        <w:t>इसके कुछ समय बाद, शायद किसी अन्य स्थान पर यीशु ने कहा, "मैं न्याय के लिए इस संसार में आया हूँ, ताकि जो नहीं देखते वे देखें, और जो देखते हैं वे अन्धे हो जाएँ।" अब, कुछ फरीसी उसी क्षेत्र में हैं और सुन रहे हैं। ऐसा लगता है कि जब चंगा हुए व्यक्ति ने यीशु की आराधना की तो फरीसी शायद वहाँ नहीं थे।</w:t>
      </w:r>
    </w:p>
    <w:p>
      <w:pPr/>
      <w:r>
        <w:rPr>
          <w:lang w:val="hi_IN" w:bidi="hi_IN"/>
        </w:rPr>
      </w:r>
      <w:r>
        <w:rPr>
          <w:lang w:val="hi_IN" w:bidi="hi_IN"/>
        </w:rPr>
        <w:t>यीशु ने लोगों से कहा कि वह न्याय के लिए जगत में आया है। न्यायी वह व्यक्ति होता है जो यह तय करता है कि कौन गलत के लिए दोषी है या दोषी नहीं है। यहाँ यीशु जिस न्याय का उल्लेख करता है वह ऐसा न्याय है जो ज्योति या दृष्टि के साथ आता है। यीशु अपने आप को प्रकट करता है, जो इस मामले में किसी चीज़ पर प्रकाश डालने के समान है, क्योंकि वे यह नहीं समझते कि यीशु कौन है। यीशु यहाँ यह नहीं कह रहा है कि वह न्यायी है। वह कह रहा है कि जो लोग उसे प्रतिज्ञा किया हुआ उद्धारकर्ता, परमेश्वर का पुत्र मानने से इनकार करते हैं, वे अन्धे हो जाएँगे और अपने ऊपर न्याय लाते हैं।</w:t>
      </w:r>
    </w:p>
    <w:p>
      <w:pPr/>
      <w:r>
        <w:rPr>
          <w:lang w:val="hi_IN" w:bidi="hi_IN"/>
        </w:rPr>
      </w:r>
      <w:r>
        <w:rPr>
          <w:lang w:val="hi_IN" w:bidi="hi_IN"/>
        </w:rPr>
        <w:t>जब यीशु ने न्याय के बारे में यह कथन कहा, तो कुछ फरीसियों ने पूछा, "हम भी अन्धे नहीं है, क्या हम हैं?" उनका अर्थ है, "क्या तुझे लगता है कि हम अन्धे हैं?" इन फरीसियों ने सोचा कि वे परमेश्वर और सच्चे विश्वास के बारे में सब कुछ जानते हैं। उन्हें विश्वास नहीं था कि वे परमेश्वर की ओर से आने वाले सत्य से अनजान रहेंगे। लेकिन उन्होंने दिखाया कि वे अन्धे हैं, क्योंकि उन्होंने यीशु को प्रतिज्ञा किया हुआ उद्धारकर्ता के रूप में अस्वीकार कर दिया।</w:t>
      </w:r>
    </w:p>
    <w:p>
      <w:pPr/>
      <w:r>
        <w:rPr>
          <w:lang w:val="hi_IN" w:bidi="hi_IN"/>
        </w:rPr>
      </w:r>
      <w:r>
        <w:rPr>
          <w:lang w:val="hi_IN" w:bidi="hi_IN"/>
        </w:rPr>
        <w:t>यीशु ने उनसे कहा, "यदि तुम अन्धे होते, तो तुम पापी न होते, या पाप के दोषी न होते; परन्तु क्योंकि तुम कहते हो, 'हम देखते हैं,' इसलिए तुम्हारा पाप बना रहता है।"</w:t>
      </w:r>
    </w:p>
    <w:p>
      <w:pPr/>
      <w:r>
        <w:rPr>
          <w:lang w:val="hi_IN" w:bidi="hi_IN"/>
        </w:rPr>
      </w:r>
      <w:r>
        <w:rPr>
          <w:lang w:val="hi_IN" w:bidi="hi_IN"/>
        </w:rPr>
        <w:t>इस्राएल के सबसे प्रभावशाली धार्मिक अगुवों, फरीसियों के सामने चुनौती यह थी कि वे यह दावा करते थे कि वे देख सकते हैं। उन्होंने आत्मिक ज्ञान का दावा किया। वे परमेश्वर की व्यवस्था को जानते थे। और जिन लोगों के पास आत्मिक ज्ञान है, उनके लिए ऐसा काम करना पाप है। यीशु यह नहीं कहता कि वे सचमुच देखते हैं, बल्कि यह कहता है कि वे देखने का दावा करते हैं। यदि उनके पास वास्तव में आत्मिक दृष्टि होती तो वे उसके प्रति अलग तरीके से व्यवहार करते। फिर भी वे पूरी तरह से अन्धे नहीं हैं। उसका अर्थ यह है कि उनके पास जिम्मेदार होने के लिए पर्याप्त आत्मिक ज्ञान है। यदि वे अपने पास मौजूद सर्वोत्तम ज्ञान के आधार पर कार्य करते, तो वे प्रतिज्ञा किए गए उद्धारकर्ता का स्वागत करते। लेकिन उन्होंने अपनी सर्वोत्तम जानकारी के आधार पर कार्य नहीं किया। वे देखने की क्षमता होने का दावा करते थे, लेकिन उनका व्यवहार अन्धों जैसा था। इसलिए परमेश्वर उनके पाप को दूर नहीं करता है। यह उनके पास बना रहता है।</w:t>
      </w:r>
    </w:p>
    <w:p>
      <w:pPr/>
      <w:r>
        <w:rPr>
          <w:lang w:val="hi_IN" w:bidi="hi_IN"/>
        </w:rPr>
      </w:r>
      <w:r>
        <w:rPr>
          <w:lang w:val="hi_IN" w:bidi="hi_IN"/>
        </w:rPr>
        <w:t>यहाँ रुकें और समूह में इस प्रश्न पर चर्चा करें: आपकी संस्कृति में, कोई व्यक्ति कब सोचता है कि उसने किसी विषय के बारे में वह सब कुछ जान लिया है? अगर किसी को लगता है कि उसे सब कुछ पता है, तो वह और कैसे सीख सकता है? आज धार्मिक अगुवे दूसरों से सीखना कैसे जारी रख सकते हैं? इस ऑडियो को यहाँ रोकें।</w:t>
      </w:r>
      <w:r>
        <w:rPr>
          <w:lang w:val="hi_IN" w:bidi="hi_IN"/>
        </w:rPr>
      </w:r>
    </w:p>
    <w:p>
      <w:pPr>
        <w:pStyle w:val="Heading3"/>
      </w:pPr>
      <w:r>
        <w:rPr>
          <w:lang w:val="hi_IN" w:bidi="hi_IN"/>
        </w:rPr>
        <w:t>घटनाओं को समझाना</w:t>
      </w:r>
    </w:p>
    <w:p>
      <w:pPr/>
      <w:r>
        <w:rPr>
          <w:lang w:val="hi_IN" w:bidi="hi_IN"/>
        </w:rPr>
      </w:r>
      <w:r>
        <w:rPr>
          <w:lang w:val="hi_IN" w:bidi="hi_IN"/>
        </w:rPr>
        <w:t>यूहन्ना 9:35–41 का ऑडियो संस्करण सबसे आसानी से समझ में आने वाले अनुवाद में सुनें।</w:t>
      </w:r>
    </w:p>
    <w:p>
      <w:pPr/>
      <w:r>
        <w:rPr>
          <w:lang w:val="hi_IN" w:bidi="hi_IN"/>
        </w:rPr>
      </w:r>
      <w:r>
        <w:rPr>
          <w:lang w:val="hi_IN" w:bidi="hi_IN"/>
        </w:rPr>
        <w:t>इस चरण में, समूह इस भाग के दृश्यों, परिवेश और पात्रों को परिभाषित करेगा। फिर समूह इस वचन को अपने मन में समझने और देखने की कोशिश करेगा।</w:t>
      </w:r>
    </w:p>
    <w:p>
      <w:pPr/>
      <w:r>
        <w:rPr>
          <w:lang w:val="hi_IN" w:bidi="hi_IN"/>
        </w:rPr>
      </w:r>
      <w:r>
        <w:rPr>
          <w:lang w:val="hi_IN" w:bidi="hi_IN"/>
        </w:rPr>
        <w:t>इस भाग में दो दृश्य हैं।</w:t>
      </w:r>
    </w:p>
    <w:p>
      <w:pPr/>
      <w:r>
        <w:rPr>
          <w:lang w:val="hi_IN" w:bidi="hi_IN"/>
        </w:rPr>
      </w:r>
      <w:r>
        <w:rPr>
          <w:b/>
          <w:lang w:val="hi_IN" w:bidi="hi_IN"/>
        </w:rPr>
        <w:t>पहले दृश्य में:</w:t>
      </w:r>
      <w:r>
        <w:rPr>
          <w:lang w:val="hi_IN" w:bidi="hi_IN"/>
        </w:rPr>
        <w:t xml:space="preserve"> यीशु चंगा हुए व्यक्ति से मिला और उस व्यक्ति से पूछा कि क्या वह मनुष्य के पुत्र यीशु पर विश्वास करता है। चंगा हुए व्यक्ति ने यीशु से पूछा कि यदि वह मनुष्य के पुत्र को नहीं जानता तो वह कैसे विश्वास कर सकता है। यीशु ने चंगा हुए व्यक्ति से कहा कि वह (यीशु) मनुष्य का पुत्र है। चंगा हुए व्यक्ति ने यीशु से कहा कि वह विश्वास करता है, और उसने यीशु की आराधना की।</w:t>
      </w:r>
    </w:p>
    <w:p>
      <w:pPr/>
      <w:r>
        <w:rPr>
          <w:lang w:val="hi_IN" w:bidi="hi_IN"/>
        </w:rPr>
      </w:r>
      <w:r>
        <w:rPr>
          <w:b/>
          <w:lang w:val="hi_IN" w:bidi="hi_IN"/>
        </w:rPr>
        <w:t>दूसरे दृश्य में:</w:t>
      </w:r>
      <w:r>
        <w:rPr>
          <w:lang w:val="hi_IN" w:bidi="hi_IN"/>
        </w:rPr>
        <w:t xml:space="preserve"> यीशु ने कहा कि वह न्याय के लिए जगत में आया है। उसने कहा कि जो लोग अन्धे हैं, वे देख पाएँगे, और जो देखते हैं वे अन्धे हो जाएँगे। फरीसियों ने यीशु से पूछा कि क्या वे अन्धे हैं। यीशु ने उनसे कहा कि यदि वे अन्धे होते, तो वे पापी नहीं होते। लेकिन क्योंकि उन्होंने कहा कि वे देखते हैं, इसलिए उनमें अभी भी पाप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चेले</w:t>
      </w:r>
    </w:p>
    <w:p>
      <w:pPr>
        <w:pStyle w:val="ListBullet"/>
        <w:spacing w:line="240" w:lineRule="auto"/>
        <w:ind w:left="720"/>
      </w:pPr>
      <w:r>
        <w:rPr>
          <w:lang w:val="hi_IN" w:bidi="hi_IN"/>
        </w:rPr>
      </w:r>
      <w:r>
        <w:rPr>
          <w:lang w:val="hi_IN" w:bidi="hi_IN"/>
        </w:rPr>
        <w:t>वह व्यक्ति जो अन्धेपन से चंगा हुआ था</w:t>
      </w:r>
    </w:p>
    <w:p>
      <w:pPr>
        <w:pStyle w:val="ListBullet"/>
        <w:spacing w:line="240" w:lineRule="auto"/>
        <w:ind w:left="720"/>
      </w:pPr>
      <w:r>
        <w:rPr>
          <w:lang w:val="hi_IN" w:bidi="hi_IN"/>
        </w:rPr>
      </w:r>
      <w:r>
        <w:rPr>
          <w:lang w:val="hi_IN" w:bidi="hi_IN"/>
        </w:rPr>
        <w:t>फरीसी लोग</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जब यीशु ने सुना कि धार्मिक अगुवों ने उस व्यक्ति को आराधनालय से निकाल दिया है, तो वह उस व्यक्ति से मिला। यीशु ने चंगा हुए व्यक्ति से पूछा, "क्या तू मनुष्य के पुत्र पर विश्वास करता है?" यीशु ने उस व्यक्ति से जिस तरह से प्रश्न पूछा है, उसे इस तरह समझा जा सकता है, "क्या तू मनुष्य के पुत्र पर विश्वास करता है?" यह एक अनुमान और एक प्रश्न था। आपके पास अपनी भाषा में इसे कहने का एक विशेष तरीका हो सकता है। इसे इस तरह से कहने की कोशिश करें कि यह केवल एक खुला प्रश्न न हो, लेकिन इसे इस तरह से पूछें कि सुनने वाला "हाँ" कह सकें। इसमें मुख्य जोर स्वयं उस व्यक्ति और उसके विश्वास पर है।</w:t>
      </w:r>
    </w:p>
    <w:p>
      <w:pPr/>
      <w:r>
        <w:rPr>
          <w:lang w:val="hi_IN" w:bidi="hi_IN"/>
        </w:rPr>
      </w:r>
      <w:r>
        <w:rPr>
          <w:lang w:val="hi_IN" w:bidi="hi_IN"/>
        </w:rPr>
        <w:t>हम उन सभी को नहीं जानते जिन्होंने पहले दृश्य में इस बातचीत को सुना होगा, लेकिन सम्भव है कि यीशु के सबसे करीबी चेलों ने इसे सुना होगा। इसमें पतरस, याकूब और यूहन्ना शामिल रहे होंगे, जिन्होंने इस वृत्तांत को दर्ज किया था।</w:t>
      </w:r>
    </w:p>
    <w:p>
      <w:pPr/>
      <w:r>
        <w:rPr>
          <w:lang w:val="hi_IN" w:bidi="hi_IN"/>
        </w:rPr>
      </w:r>
      <w:r>
        <w:rPr>
          <w:lang w:val="hi_IN" w:bidi="hi_IN"/>
        </w:rPr>
        <w:t>जब यीशु ने चंगा हुए व्यक्ति से यह प्रश्न पूछा, तो उस व्यक्ति ने यीशु से पूछा, "हे प्रभु, वह कौन है कि मैं विश्वास कर सकूँ?" चंगा हुआ व्यक्ति उत्सुक तो था, लेकिन वह नहीं जानता था कि मनुष्य का पुत्र कौन है।</w:t>
      </w:r>
    </w:p>
    <w:p>
      <w:pPr/>
      <w:r>
        <w:rPr>
          <w:lang w:val="hi_IN" w:bidi="hi_IN"/>
        </w:rPr>
      </w:r>
      <w:r>
        <w:rPr>
          <w:lang w:val="hi_IN" w:bidi="hi_IN"/>
        </w:rPr>
        <w:t>यीशु ने उससे कहा कि वह (यीशु) मनुष्य का पुत्र है। यीशु ने कहा, "तूने उसे देख लिया है..." जब यीशु ने कहा, "तूने उसे देख लिया है...", तो उसने स्वयं का ही जिक्र किया। इस व्यक्ति को अपनी दृष्टि केवल एक दिन पहले ही मिली थी। फिर, चंगा हुआ व्यक्ति जानता था कि यीशु मनुष्य का पुत्र है। चंगा हुए व्यक्ति ने कहा, "प्रभु, मैं विश्वास करता हूँ," और यीशु की आराधना की। इसका अर्थ यह है कि चंगा हुआ व्यक्ति शायद यीशु को दण्डवत् किया और यीशु के लिए परमेश्वर की महिमा की। शायद उसने कहा, "तेरे लिए प्रभु की स्तुति हो।"</w:t>
      </w:r>
    </w:p>
    <w:p>
      <w:pPr/>
      <w:r>
        <w:rPr>
          <w:lang w:val="hi_IN" w:bidi="hi_IN"/>
        </w:rPr>
      </w:r>
      <w:r>
        <w:rPr>
          <w:lang w:val="hi_IN" w:bidi="hi_IN"/>
        </w:rPr>
        <w:t>चंगा हुए व्यक्ति ने यीशु को "प्रभु" कहकर पुकारा, इससे पहले कि वह यह जान पाता कि यीशु मनुष्य का पुत्र है। लेकिन जिस तरह से उसने इस उपाधि का प्रयोग किया, उसका अनुवाद "महोदय" के रूप में किया जा सकता है। लेकिन जब उसे पता चला कि यीशु मनुष्य का पुत्र है, तो उसने यीशु को "प्रभु" कहा और कहा, "मैं विश्वास करता हूँ।" फिर चंगा हुए व्यक्ति ने यीशु की आराधना की। दूसरी बार उसका इरादा कहीं अधिक गम्भीर था, और चंगा हुए व्यक्ति ने यह कहकर इसे दिखाया कि वह विश्वास करता है और यीशु की आराधना करता है।</w:t>
      </w:r>
    </w:p>
    <w:p>
      <w:pPr/>
      <w:r>
        <w:rPr>
          <w:lang w:val="hi_IN" w:bidi="hi_IN"/>
        </w:rPr>
      </w:r>
      <w:r>
        <w:rPr>
          <w:lang w:val="hi_IN" w:bidi="hi_IN"/>
        </w:rPr>
        <w:t>यहाँ रुकें और समूह में इस पर चर्चा करें। मूल भाषा में, इस भाग में दोनों स्थानों पर "प्रभु" शब्द समान है। लेकिन जब पहली बार चंगा हुआ व्यक्ति इसे कहता है, तो वह केवल सम्मान दिखा रहा है—इसका अंग्रेजी में अनुवाद "महोदय" के रूप में किया जा सकता है। जब उसने दूसरी बार यह कहा, तो उसने भी यीशु की आराधना की। फिर चंगा हुए उस व्यक्ति ने तब यीशु को अपना प्रभु या स्वामी माना। आपकी संस्कृति और भाषा में, सम्मानित लोगों के लिए सम्मान की कुछ उपाधि क्या हैं, जैसे कि सम्मानित शिक्षक, देवता, धार्मिक अगुवे या समुदाय के धनी और शक्तिशाली लोग? क्या ये उपाधियाँ अलग-अलग हैं, या केवल एक ही है, जैसे यहूदियों के पास "प्रभु" के लिए थी? इस ऑडियो को यहाँ रोकें।</w:t>
      </w:r>
    </w:p>
    <w:p>
      <w:pPr/>
      <w:r>
        <w:rPr>
          <w:lang w:val="hi_IN" w:bidi="hi_IN"/>
        </w:rPr>
      </w:r>
      <w:r>
        <w:rPr>
          <w:lang w:val="hi_IN" w:bidi="hi_IN"/>
        </w:rPr>
        <w:t>दृश्य 2</w:t>
      </w:r>
    </w:p>
    <w:p>
      <w:pPr/>
      <w:r>
        <w:rPr>
          <w:lang w:val="hi_IN" w:bidi="hi_IN"/>
        </w:rPr>
      </w:r>
      <w:r>
        <w:rPr>
          <w:lang w:val="hi_IN" w:bidi="hi_IN"/>
        </w:rPr>
        <w:t>यह घटना शायद पिछली बातचीत से कुछ अलग परिवेश में घटी होगी। इस समय, कुछ फरीसियों ने सुना। ऐसा प्रतीत होता है कि जब चंगा हुए व्यक्ति ने यीशु की आराधना की, तब वे लोग वहाँ उपस्थित नहीं थे।</w:t>
      </w:r>
    </w:p>
    <w:p>
      <w:pPr/>
      <w:r>
        <w:rPr>
          <w:lang w:val="hi_IN" w:bidi="hi_IN"/>
        </w:rPr>
      </w:r>
      <w:r>
        <w:rPr>
          <w:lang w:val="hi_IN" w:bidi="hi_IN"/>
        </w:rPr>
        <w:t>यीशु ने कहा, “मैं इस जगत में न्याय के लिये आया हूँ, ताकि जो नहीं देखते वे देखें, और जो देखते हैं वे अंधे हो जाएँ।” यीशु ने अपनी बात स्पष्ट करने के लिए यहाँ तुलना की। उसने अन्धे होने की तुलना विश्वास न करने से की। जो लोग विश्वास नहीं करते वे सोचते हैं कि उन्हें ज्योति की आवश्यकता नहीं है, लेकिन उन्हें है। जब वे ऐसा करते हैं, तो वे सच्ची ज्योति यीशु को अस्वीकार कर देते हैं।</w:t>
      </w:r>
    </w:p>
    <w:p>
      <w:pPr/>
      <w:r>
        <w:rPr>
          <w:lang w:val="hi_IN" w:bidi="hi_IN"/>
        </w:rPr>
      </w:r>
      <w:r>
        <w:rPr>
          <w:lang w:val="hi_IN" w:bidi="hi_IN"/>
        </w:rPr>
        <w:t>यहाँ रुकें और समूह में इस पर चर्चा करें: समूह के एक सदस्य से कहें कि वह किसी ऐसे व्यक्ति के बारे में कहानी बताए जिसने किसी बात पर विश्वास नहीं किया, भले ही किसी और ने उसे स्पष्ट रूप से सच दिखाया हो। समूह से पूछें: आप उस व्यक्ति का वर्णन कैसे करेंगे जिसने विश्वास नहीं किया? क्या आप उस व्यक्ति पर विश्वास करने में सहायता करने के तरीकों के बारे में सोच सकते हैं? इस ऑडियो को यहाँ रोकें।</w:t>
      </w:r>
    </w:p>
    <w:p>
      <w:pPr/>
      <w:r>
        <w:rPr>
          <w:lang w:val="hi_IN" w:bidi="hi_IN"/>
        </w:rPr>
      </w:r>
      <w:r>
        <w:rPr>
          <w:lang w:val="hi_IN" w:bidi="hi_IN"/>
        </w:rPr>
        <w:t>यहाँ यीशु जिस न्याय का उल्लेख करता है वह ऐसा न्याय है जो ज्योति या दृष्टि के साथ आता है। न्याय उसके आगमन का परिणाम है। लेकिन यीशु ने यहाँ यह नहीं कहा कि वह न्यायी होगा, और यूहन्ना की पुस्तक के अन्य भागों में उसने कहा कि वह न्याय करने के लिए नहीं आया है। इसलिए, यह महत्वपूर्ण है कि आप यहाँ यह न कहें कि यीशु न्याय करने आया था, बल्कि जब वह आता है तो वह लोगों के पापों को उजागर करता है।</w:t>
      </w:r>
    </w:p>
    <w:p>
      <w:pPr/>
      <w:r>
        <w:rPr>
          <w:lang w:val="hi_IN" w:bidi="hi_IN"/>
        </w:rPr>
      </w:r>
      <w:r>
        <w:rPr>
          <w:lang w:val="hi_IN" w:bidi="hi_IN"/>
        </w:rPr>
        <w:t>यीशु आया और उद्धार देने के लिए आया। परिणामस्वरूप, कुछ लोगों ने उस पर विश्वास किया और उद्धार प्राप्त किया, जबकि अन्य लोगों ने उसे अस्वीकार कर दिया और उनका न्याय किया गया। इसे कहने का एक और तरीका यह है, "लोगों का न्याय इसलिए किया जाएगा क्योंकि मैं इस जगत में आया हूँ।" परमेश्वर ही न्यायी है, न कि यीशु।</w:t>
      </w:r>
    </w:p>
    <w:p>
      <w:pPr/>
      <w:r>
        <w:rPr>
          <w:lang w:val="hi_IN" w:bidi="hi_IN"/>
        </w:rPr>
      </w:r>
      <w:r>
        <w:rPr>
          <w:lang w:val="hi_IN" w:bidi="hi_IN"/>
        </w:rPr>
        <w:t>जैसे ही यीशु की ज्योति जगत में आई, इसने पाप और उन लोगों को उजागर किया जो यीशु में विश्वास नहीं करते।</w:t>
      </w:r>
    </w:p>
    <w:p>
      <w:pPr/>
      <w:r>
        <w:rPr>
          <w:lang w:val="hi_IN" w:bidi="hi_IN"/>
        </w:rPr>
      </w:r>
      <w:r>
        <w:rPr>
          <w:lang w:val="hi_IN" w:bidi="hi_IN"/>
        </w:rPr>
        <w:t>जो लोग यीशु को प्रतिज्ञा किया हुआ उद्धारकर्ता, परमेश्वर का पुत्र मानने से इनकार करते हैं, वे अंधकार में हैं, न कि ज्योति में। अपने अविश्वास के कारण वे स्वयं पर परमेश्वर का दण्ड लाते हैं।</w:t>
      </w:r>
    </w:p>
    <w:p>
      <w:pPr/>
      <w:r>
        <w:rPr>
          <w:lang w:val="hi_IN" w:bidi="hi_IN"/>
        </w:rPr>
      </w:r>
      <w:r>
        <w:rPr>
          <w:lang w:val="hi_IN" w:bidi="hi_IN"/>
        </w:rPr>
        <w:t>जब यीशु ने न्याय के बारे में यह कथन कहा, तो कुछ फरीसियों ने पूछा, "हम भी अन्धे नहीं है, क्या हम हैं?" फरीसी यह आशा करेंगे कि यीशु इस प्रश्न का उत्तर "नहीं" में दे।</w:t>
      </w:r>
    </w:p>
    <w:p>
      <w:pPr/>
      <w:r>
        <w:rPr>
          <w:lang w:val="hi_IN" w:bidi="hi_IN"/>
        </w:rPr>
      </w:r>
      <w:r>
        <w:rPr>
          <w:lang w:val="hi_IN" w:bidi="hi_IN"/>
        </w:rPr>
        <w:t>इसके बजाय, यीशु ने उन्हें उत्तर दिया, "यदि तुम अन्धे होते, तो तुम पापी न होते; परन्तु क्योंकि तुम कहते हो, 'हम देखते हैं,' इसलिए तुम्हारा पाप बना रहता है।"</w:t>
      </w:r>
    </w:p>
    <w:p>
      <w:pPr/>
      <w:r>
        <w:rPr>
          <w:lang w:val="hi_IN" w:bidi="hi_IN"/>
        </w:rPr>
      </w:r>
      <w:r>
        <w:rPr>
          <w:lang w:val="hi_IN" w:bidi="hi_IN"/>
        </w:rPr>
        <w:t>इस्राएल के धार्मिक अगुवे, फरीसियों के सामने चुनौती यह थी कि वे देखने का दावा करते थे। उन्होंने आत्मिक ज्ञान का दावा किया। वे व्यवस्था को जानते थे। यदि वे अपने पास मौजूद सर्वोत्तम ज्ञान के आधार पर कार्य करते तो वे मनुष्य के पुत्र का स्वागत करते। लेकिन उन्होंने अपनी सर्वोत्तम जानकारी के आधार पर कार्य नहीं किया। उन्होंने देखने की क्षमता होने का दावा किया और उन अन्धों की तरह व्यवहार किया जिन्हें आने वाले प्रतिज्ञा किए गए उद्धारकर्ता के बारे में पता नहीं था। इसलिए, परमेश्वर उनके पाप को दूर नहीं करता है। यह उनके पास बना रहता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प्रयोग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यूहन्ना 9:35–41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कहानी में दो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चेले</w:t>
      </w:r>
    </w:p>
    <w:p>
      <w:pPr>
        <w:pStyle w:val="ListBullet"/>
        <w:spacing w:line="240" w:lineRule="auto"/>
        <w:ind w:left="720"/>
      </w:pPr>
      <w:r>
        <w:rPr>
          <w:lang w:val="hi_IN" w:bidi="hi_IN"/>
        </w:rPr>
      </w:r>
      <w:r>
        <w:rPr>
          <w:lang w:val="hi_IN" w:bidi="hi_IN"/>
        </w:rPr>
        <w:t>वह व्यक्ति जो अन्धेपन से चंगा हुआ था</w:t>
      </w:r>
    </w:p>
    <w:p>
      <w:pPr>
        <w:pStyle w:val="ListBullet"/>
        <w:spacing w:line="240" w:lineRule="auto"/>
        <w:ind w:left="720"/>
      </w:pPr>
      <w:r>
        <w:rPr>
          <w:lang w:val="hi_IN" w:bidi="hi_IN"/>
        </w:rPr>
      </w:r>
      <w:r>
        <w:rPr>
          <w:lang w:val="hi_IN" w:bidi="hi_IN"/>
        </w:rPr>
        <w:t>फरीसी लोग</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घटनाओं के क्रम, कहानी की रूपरेखा और उसकी गति पर ध्यान दें। यह सुनिश्चित करें कि आप इस भाग के कठिन या महत्वपूर्ण हिस्सों का अभिनय करना छूट न जाए।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पड़ावों पर, नाटक को रोककर उस पात्र की भूमिका निभाने वाले व्यक्ति से पूछें "आप क्या महसूस कर रहे हैं या क्या सोच रहे हैं?" पात्र का भूमिका निभाने वाले व्यक्ति को यह उत्तर देना चाहिए कि अगर वह उस पात्र की जगह होता तो वह क्या महसूस करता या क्या सोचता। नाटक को फिर से शुरू करें।</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जब यीशु ने सुना कि धार्मिक अगुवों ने चंगा हुए व्यक्ति को आराधनालय से निकाल दिया है, तो यीशु ने उसे ढूँढ निकाला। यीशु ने उससे पूछा, "क्या तू मनुष्य के पुत्र पर विश्वास करता है?"</w:t>
      </w:r>
    </w:p>
    <w:p>
      <w:pPr/>
      <w:r>
        <w:rPr>
          <w:lang w:val="hi_IN" w:bidi="hi_IN"/>
        </w:rPr>
      </w:r>
      <w:r>
        <w:rPr>
          <w:lang w:val="hi_IN" w:bidi="hi_IN"/>
        </w:rPr>
        <w:t>चंगा हुए व्यक्ति ने कहा, "हे प्रभु, वह कौन है? मैं उस पर विश्वास करना चाहता हूँ।"</w:t>
      </w:r>
    </w:p>
    <w:p>
      <w:pPr/>
      <w:r>
        <w:rPr>
          <w:lang w:val="hi_IN" w:bidi="hi_IN"/>
        </w:rPr>
      </w:r>
      <w:r>
        <w:rPr>
          <w:lang w:val="hi_IN" w:bidi="hi_IN"/>
        </w:rPr>
        <w:t>यीशु ने चंगा हुए व्यक्ति से कहा, "तूने उसे देखा है, और वह वही व्यक्ति है जो तुझ से बात कर रहा है।"</w:t>
      </w:r>
    </w:p>
    <w:p>
      <w:pPr/>
      <w:r>
        <w:rPr>
          <w:lang w:val="hi_IN" w:bidi="hi_IN"/>
        </w:rPr>
      </w:r>
      <w:r>
        <w:rPr>
          <w:lang w:val="hi_IN" w:bidi="hi_IN"/>
        </w:rPr>
        <w:t>चंगा हुए व्यक्ति ने कहा, "हे प्रभु, मैं विश्वास करता हूँ।" फिर उसने यीशु की आराधना की।</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चंगा हुए व्यक्ति की भूमिका निभा रहे व्यक्ति से पूछें, "आप क्या महसूस कर रहे हैं या क्या सोच रहे हैं?" वह व्यक्ति शायद इस तरह के उत्तर दे सकता है, "मुझे नहीं पता था कि यीशु ने मुझसे यह अजीब प्रश्न क्यों पूछा," या "क्या यह सम्भव है कि वह मनुष्य का पुत्र हो?" या फिर "मुझे यह बात पहले क्यों नहीं समझ आई?" मेरे अन्धेपन को और कौन चंगा कर सकता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कुछ समय बाद यीशु ने कहा, "मेरे इस जगत में आने के कारण लोगों के पाप उजागर होंगे।" जो मुझे अस्वीकार करते हैं, वे जगत की ज्योति को अस्वीकार करते हैं, और जो मुझे स्वीकार करते हैं, उन्हें जीवन मिलता है। उसके कुछ चेलों और कुछ फरीसियों ने यह सुना। जब फरीसियों ने यीशु को यह कहते हुए सुना, तो उन्होंने कहा, "निश्चित रूप से हम भी अन्धे नहीं हैं, क्या हम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फरीसी की भूमिका निभाने वाले व्यक्ति से पूछें, "आप क्या महसूस कर रहे हैं या क्या सोच रहे हैं?" वह व्यक्ति शायद यह उत्तर दे सकता है, "यह यीशु नाम का व्यक्ति खुद को क्या समझता है?" या फिर "हम इस्राएल के अगुवे हैं, हम परमेश्वर के कामों से अनजान नहीं रह सकते," या "यीशु हमारे बारे में क्या कह रहा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यीशु ने फरीसियों से कहा, "यदि तुम अन्धे होते, तो तुम पापी न होते; परन्तु क्योंकि तुम कहते हो, 'हम देखते हैं,' इसलिए तुम्हारा पाप बना रहता है।"</w:t>
      </w:r>
      <w:r>
        <w:rPr>
          <w:lang w:val="hi_IN" w:bidi="hi_IN"/>
        </w:rPr>
      </w:r>
    </w:p>
    <w:p>
      <w:pPr>
        <w:pStyle w:val="Heading3"/>
      </w:pPr>
      <w:r>
        <w:rPr>
          <w:lang w:val="hi_IN" w:bidi="hi_IN"/>
        </w:rPr>
        <w:t>आवश्यक जानकारी</w:t>
      </w:r>
    </w:p>
    <w:p>
      <w:pPr/>
      <w:r>
        <w:rPr>
          <w:lang w:val="hi_IN" w:bidi="hi_IN"/>
        </w:rPr>
      </w:r>
      <w:r>
        <w:rPr>
          <w:lang w:val="hi_IN" w:bidi="hi_IN"/>
        </w:rPr>
        <w:t>यूहन्ना 9:35–41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b/>
          <w:lang w:val="hi_IN" w:bidi="hi_IN"/>
        </w:rPr>
        <w:t>आराधनालय</w:t>
      </w:r>
      <w:r>
        <w:rPr>
          <w:lang w:val="hi_IN" w:bidi="hi_IN"/>
        </w:rPr>
        <w:t xml:space="preserve"> में आराधना करने की अनुमति सभी यहूदी लोगों के लिए महत्वपूर्ण थी। हालांकि इस भाग में आराधनालय शब्द का प्रयोग नहीं किया गया है, फिर भी यदि आवश्यक हो तो आप कह सकते हैं कि यीशु ने सुना कि धार्मिक अगुवों ने उस व्यक्ति को आराधनालय से बाहर निकाल दिया। आराधनालय के लिए उसी शब्द का प्रयोग करें जो आपने पिछले भागों में प्रयोग किया है। </w:t>
      </w:r>
      <w:r>
        <w:rPr>
          <w:lang w:val="hi_IN" w:bidi="hi_IN"/>
        </w:rPr>
        <w:t>आराधनालय</w:t>
      </w:r>
      <w:r>
        <w:rPr>
          <w:lang w:val="hi_IN" w:bidi="hi_IN"/>
        </w:rPr>
        <w:t xml:space="preserve"> के बारे में अधिक जानकारी के लिए, मुख्य शब्दावली को देखें।</w:t>
      </w:r>
    </w:p>
    <w:p>
      <w:pPr/>
      <w:r>
        <w:rPr>
          <w:lang w:val="hi_IN" w:bidi="hi_IN"/>
        </w:rPr>
      </w:r>
      <w:r>
        <w:rPr>
          <w:lang w:val="hi_IN" w:bidi="hi_IN"/>
        </w:rPr>
        <w:t xml:space="preserve">यीशु ने उस व्यक्ति से पूछा कि क्या वह </w:t>
      </w:r>
      <w:r>
        <w:rPr>
          <w:b/>
          <w:lang w:val="hi_IN" w:bidi="hi_IN"/>
        </w:rPr>
        <w:t>मनुष्य के पुत्र</w:t>
      </w:r>
      <w:r>
        <w:rPr>
          <w:lang w:val="hi_IN" w:bidi="hi_IN"/>
        </w:rPr>
        <w:t xml:space="preserve"> में </w:t>
      </w:r>
      <w:r>
        <w:rPr>
          <w:b/>
          <w:lang w:val="hi_IN" w:bidi="hi_IN"/>
        </w:rPr>
        <w:t>विश्वास करता है</w:t>
      </w:r>
      <w:r>
        <w:rPr>
          <w:lang w:val="hi_IN" w:bidi="hi_IN"/>
        </w:rPr>
        <w:t xml:space="preserve">। यीशु स्वयं को मनुष्य का पुत्र कहता है। मनुष्य का पुत्र एक ऐसी उपाधि है जिसे यहूदी मसीहा से जोड़ते थे, या प्रतिज्ञा किया हुआ उद्धारकर्ता जिसे परमेश्वर उनकी सहायता करने के लिए भेजेगा। मनुष्य का पुत्र के लिए उन्हीं शब्दों का प्रयोग करना सुनिश्चित करें जिनका प्रयोग आपने पिछले भागों में किया है। मनुष्य के पुत्र के बारे में अधिक जानकारी के लिए, </w:t>
      </w:r>
      <w:r>
        <w:rPr>
          <w:lang w:val="hi_IN" w:bidi="hi_IN"/>
        </w:rPr>
        <w:t>मनुष्य का पुत्र</w:t>
      </w:r>
      <w:r>
        <w:rPr>
          <w:lang w:val="hi_IN" w:bidi="hi_IN"/>
        </w:rPr>
        <w:t xml:space="preserve"> के लिए मुख्य शब्दावली को देखें।</w:t>
      </w:r>
    </w:p>
    <w:p>
      <w:pPr/>
      <w:r>
        <w:rPr>
          <w:lang w:val="hi_IN" w:bidi="hi_IN"/>
        </w:rPr>
      </w:r>
      <w:r>
        <w:rPr>
          <w:lang w:val="hi_IN" w:bidi="hi_IN"/>
        </w:rPr>
        <w:t xml:space="preserve">यीशु ने चंगा हुए व्यक्ति से पूछा कि क्या वह </w:t>
      </w:r>
      <w:r>
        <w:rPr>
          <w:b/>
          <w:lang w:val="hi_IN" w:bidi="hi_IN"/>
        </w:rPr>
        <w:t>विश्वास करता है</w:t>
      </w:r>
      <w:r>
        <w:rPr>
          <w:lang w:val="hi_IN" w:bidi="hi_IN"/>
        </w:rPr>
        <w:t xml:space="preserve">। और चंगा हुए व्यक्ति ने बाद में कहा कि वह विश्वास करता है। मानना और विश्वास करना, एक ही बात है। यदि आप किसी पर विश्वास करते हैं, तो आप मानते हैं कि वह व्यक्ति अपने बारे में जो कुछ कहता है वह सच है। फिर जब आप उस व्यक्ति पर भरोसा करते और जो वह आपसे करने को कहता है उसे करने के लिए आप तैयार रहते हैं। विश्वास के लिए उसी शब्द का प्रयोग करना सुनिश्चित करें जिसका प्रयोग आपने पिछले भागों में किया है। विश्वास के बारे में अधिक जानकारी के लिए, </w:t>
      </w:r>
      <w:r>
        <w:rPr>
          <w:lang w:val="hi_IN" w:bidi="hi_IN"/>
        </w:rPr>
        <w:t>विश्वास</w:t>
      </w:r>
      <w:r>
        <w:rPr>
          <w:lang w:val="hi_IN" w:bidi="hi_IN"/>
        </w:rPr>
        <w:t xml:space="preserve"> से सम्बन्धित मुख्य शब्दावली में दी गई प्रविष्टि देखें।</w:t>
      </w:r>
    </w:p>
    <w:p>
      <w:pPr/>
      <w:r>
        <w:rPr>
          <w:lang w:val="hi_IN" w:bidi="hi_IN"/>
        </w:rPr>
      </w:r>
      <w:r>
        <w:rPr>
          <w:lang w:val="hi_IN" w:bidi="hi_IN"/>
        </w:rPr>
        <w:t>चंगा हुए व्यक्ति ने यीशु को "</w:t>
      </w:r>
      <w:r>
        <w:rPr>
          <w:b/>
          <w:lang w:val="hi_IN" w:bidi="hi_IN"/>
        </w:rPr>
        <w:t>प्रभु</w:t>
      </w:r>
      <w:r>
        <w:rPr>
          <w:lang w:val="hi_IN" w:bidi="hi_IN"/>
        </w:rPr>
        <w:t xml:space="preserve">" कहकर पुकारा, इससे पहले कि वह यह जान पाता कि यीशु मनुष्य का पुत्र है। लेकिन जिस तरह से उसने इस उपाधि का प्रयोग किया, उसका अनुवाद "महोदय" के रूप में किया जा सकता है। लेकिन जब उसे यह एहसास हुआ कि यीशु मनुष्य का पुत्र है, तो उसने यीशु को "प्रभु" कहकर पुकारा और कहा, "मैं विश्वास करता हूँ।" फिर चंगा हुए व्यक्ति ने यीशु की आराधना की। दूसरी बार उसका मतलब यह था कि यीशु उसका स्वामी हिया और चंगा हुए व्यक्ति ने यह कहकर दिखाया कि वह विश्वास करता है और यीशु की आराधना करता है। कृपया ध्यान रखें कि आप प्रभु के लिए उसी शब्द का प्रयोग करें जिसका प्रयोग आपने पिछले भागों में किया है। प्रभु के बारे में अधिक जानकारी के लिए, मुख्य शब्दावली में </w:t>
      </w:r>
      <w:r>
        <w:rPr>
          <w:lang w:val="hi_IN" w:bidi="hi_IN"/>
        </w:rPr>
        <w:t xml:space="preserve">प्रभु </w:t>
      </w:r>
      <w:r>
        <w:rPr>
          <w:lang w:val="hi_IN" w:bidi="hi_IN"/>
        </w:rPr>
        <w:t>के लिए दी गई प्रविष्टि देखें।</w:t>
      </w:r>
    </w:p>
    <w:p>
      <w:pPr/>
      <w:r>
        <w:rPr>
          <w:lang w:val="hi_IN" w:bidi="hi_IN"/>
        </w:rPr>
      </w:r>
      <w:r>
        <w:rPr>
          <w:lang w:val="hi_IN" w:bidi="hi_IN"/>
        </w:rPr>
        <w:t xml:space="preserve">जब चंगा हुए व्यक्ति ने सुना कि यीशु मनुष्य का पुत्र है, तो उसने यीशु की </w:t>
      </w:r>
      <w:r>
        <w:rPr>
          <w:b/>
          <w:lang w:val="hi_IN" w:bidi="hi_IN"/>
        </w:rPr>
        <w:t>आराधना</w:t>
      </w:r>
      <w:r>
        <w:rPr>
          <w:lang w:val="hi_IN" w:bidi="hi_IN"/>
        </w:rPr>
        <w:t xml:space="preserve"> की। हम तब आराधना करते हैं जब हम उसके अद्भुत कामों को देखकर आश्चर्य और भक्ति महसूस करते हैं। पुराने नियम के पात्रों का मानना था कि यह आराधना उन सभी स्थानों पर हो सकती है जहाँ परमेश्वर ने स्वयं को प्रकट किया है। इस कहानी में, यीशु अपने आप को उस व्यक्ति पर प्रकट करता है, इसलिए वह व्यक्ति वहाँ उसकी आराधना करता है। कई कहानियों में जहाँ आराधना का प्रयोग किया गया है, इसका अर्थ केवल रीति-रिवाज से अधिक है; इसमें परमेश्वर के प्रति प्रेम, भय और आश्चर्य से भरे मन का भाव शामिल है। आराधना के लिए उसी शब्द का प्रयोग करना सुनिश्चित करें जो आपने पिछले भागों में प्रयोग किया है। </w:t>
      </w:r>
      <w:r>
        <w:rPr>
          <w:b/>
          <w:lang w:val="hi_IN" w:bidi="hi_IN"/>
        </w:rPr>
        <w:t>आराधना</w:t>
      </w:r>
      <w:r>
        <w:rPr>
          <w:lang w:val="hi_IN" w:bidi="hi_IN"/>
        </w:rPr>
        <w:t xml:space="preserve"> के बारे में अधिक जानकारी के लिए, आराधना के लिए मुख्य शब्दावली को देखें।</w:t>
      </w:r>
    </w:p>
    <w:p>
      <w:pPr/>
      <w:r>
        <w:rPr>
          <w:lang w:val="hi_IN" w:bidi="hi_IN"/>
        </w:rPr>
      </w:r>
      <w:r>
        <w:rPr>
          <w:lang w:val="hi_IN" w:bidi="hi_IN"/>
        </w:rPr>
        <w:t xml:space="preserve">यीशु ने लोगों से कहा कि वह न्याय के लिए </w:t>
      </w:r>
      <w:r>
        <w:rPr>
          <w:b/>
          <w:lang w:val="hi_IN" w:bidi="hi_IN"/>
        </w:rPr>
        <w:t>जगत</w:t>
      </w:r>
      <w:r>
        <w:rPr>
          <w:lang w:val="hi_IN" w:bidi="hi_IN"/>
        </w:rPr>
        <w:t xml:space="preserve"> में आया है। न्यायी वह व्यक्ति होता है जो यह तय करता है कि कौन गलत के लिए दोषी है या दोषी नहीं है। यहाँ यीशु जिस न्याय का उल्लेख करता है वह ऐसा न्याय है जो ज्योति या दृष्टि के साथ आता है। यीशु अपने आप को प्रकट करता है, जो इस मामले में किसी चीज़ पर प्रकाश डालने के समान है, क्योंकि वे यह नहीं समझते कि यीशु कौन है। वे न्याय को अपने ऊपर लाते हैं। यीशु कह रहा है कि जो लोग उसे प्रतिज्ञा किए गए उद्धारकर्ता, परमेश्वर के पुत्र के रूप में देखने से इनकार करते हैं, वे अपने ऊपर न्याय ला रहे हैं। न्याय के लिए उसी शब्द का </w:t>
      </w:r>
      <w:r>
        <w:rPr>
          <w:b/>
          <w:lang w:val="hi_IN" w:bidi="hi_IN"/>
        </w:rPr>
        <w:t>प्रयोग</w:t>
      </w:r>
      <w:r>
        <w:rPr>
          <w:lang w:val="hi_IN" w:bidi="hi_IN"/>
        </w:rPr>
        <w:t xml:space="preserve"> करना सुनिश्चित करें जिसका प्रयोग आपने पिछले भागों में किया है।</w:t>
      </w:r>
    </w:p>
    <w:p>
      <w:pPr/>
      <w:r>
        <w:rPr>
          <w:lang w:val="hi_IN" w:bidi="hi_IN"/>
        </w:rPr>
      </w:r>
      <w:r>
        <w:rPr>
          <w:b/>
          <w:lang w:val="hi_IN" w:bidi="hi_IN"/>
        </w:rPr>
        <w:t>फरीसियों</w:t>
      </w:r>
      <w:r>
        <w:rPr>
          <w:lang w:val="hi_IN" w:bidi="hi_IN"/>
        </w:rPr>
        <w:t xml:space="preserve"> ने देखने का दावा किया। उन्होंने आत्मिक ज्ञान का दावा किया। वे व्यवस्था को जानते थे। यीशु ने कहा कि उनके पास इतना आत्मिक ज्ञान था कि वे यीशु को अस्वीकार करने के लिए जिम्मेदार थे और परमेश्वर द्वारा उनका न्याय किया जाएगा। इसलिए उनका </w:t>
      </w:r>
      <w:r>
        <w:rPr>
          <w:b/>
          <w:lang w:val="hi_IN" w:bidi="hi_IN"/>
        </w:rPr>
        <w:t>पाप</w:t>
      </w:r>
      <w:r>
        <w:rPr>
          <w:lang w:val="hi_IN" w:bidi="hi_IN"/>
        </w:rPr>
        <w:t xml:space="preserve"> दूर नहीं होता है। यह उनके पास बना रहता है। यह सुनिश्चित करें कि आप फरीसियों के लिए उसी शब्द का प्रयोग करें जिसका प्रयोग आपने पिछले भागों में किया है। फरीसियों के बारे में अधिक जानकारी के लिए, मुख्य शब्दावली में </w:t>
      </w:r>
      <w:r>
        <w:rPr>
          <w:b/>
          <w:lang w:val="hi_IN" w:bidi="hi_IN"/>
        </w:rPr>
        <w:t>फरीसी</w:t>
      </w:r>
      <w:r>
        <w:rPr>
          <w:lang w:val="hi_IN" w:bidi="hi_IN"/>
        </w:rPr>
        <w:t xml:space="preserve"> के लिए दी गई प्रविष्टि देखें। कृपया पाप के लिए वही शब्द प्रयोग करें जो आपने पिछले भागों में किया है। पाप के बारे में अधिक जानकारी के लिए, मुख्य शब्दावली में </w:t>
      </w:r>
      <w:r>
        <w:rPr>
          <w:lang w:val="hi_IN" w:bidi="hi_IN"/>
        </w:rPr>
        <w:t>पाप</w:t>
      </w:r>
      <w:r>
        <w:rPr>
          <w:lang w:val="hi_IN" w:bidi="hi_IN"/>
        </w:rPr>
        <w:t xml:space="preserve"> से सम्बन्धित प्रविष्टि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यूहन्ना 12:37–50</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यूहन्ना 12:37–50 को सुनें और अपने मनों में रखें।</w:t>
      </w:r>
    </w:p>
    <w:p>
      <w:pPr/>
      <w:r>
        <w:rPr>
          <w:lang w:val="hi_IN" w:bidi="hi_IN"/>
        </w:rPr>
      </w:r>
      <w:r>
        <w:rPr>
          <w:lang w:val="hi_IN" w:bidi="hi_IN"/>
        </w:rPr>
        <w:t>यदि सम्भव हो, तो यूहन्ना 12:37–50 का ऑडियो संस्करण तीन बार, तीन अलग-अलग अनुवादों में सुनें। 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w:t>
      </w:r>
    </w:p>
    <w:p>
      <w:pPr>
        <w:pStyle w:val="ListBullet"/>
        <w:spacing w:line="240" w:lineRule="auto"/>
        <w:ind w:left="720"/>
      </w:pPr>
      <w:r>
        <w:rPr>
          <w:lang w:val="hi_IN" w:bidi="hi_IN"/>
        </w:rPr>
      </w:r>
      <w:r>
        <w:rPr>
          <w:lang w:val="hi_IN" w:bidi="hi_IN"/>
        </w:rPr>
        <w:t>आपको इस भाग में क्या अच्छा नहीं लगा या क्या समझ नहीं आया?</w:t>
      </w:r>
    </w:p>
    <w:p>
      <w:pPr>
        <w:pStyle w:val="ListBullet"/>
        <w:spacing w:line="240" w:lineRule="auto"/>
        <w:ind w:left="720"/>
      </w:pPr>
      <w:r>
        <w:rPr>
          <w:lang w:val="hi_IN" w:bidi="hi_IN"/>
        </w:rPr>
      </w:r>
      <w:r>
        <w:rPr>
          <w:lang w:val="hi_IN" w:bidi="hi_IN"/>
        </w:rPr>
        <w:t>यह भाग हमें परमेश्वर या यीशु के बारे में क्या बताता है?</w:t>
      </w:r>
    </w:p>
    <w:p>
      <w:pPr>
        <w:pStyle w:val="ListBullet"/>
        <w:spacing w:line="240" w:lineRule="auto"/>
        <w:ind w:left="720"/>
      </w:pPr>
      <w:r>
        <w:rPr>
          <w:lang w:val="hi_IN" w:bidi="hi_IN"/>
        </w:rPr>
      </w:r>
      <w:r>
        <w:rPr>
          <w:lang w:val="hi_IN" w:bidi="hi_IN"/>
        </w:rPr>
        <w:t>यह भाग हमें लोगों के बारे में क्या बताता है?</w:t>
      </w:r>
    </w:p>
    <w:p>
      <w:pPr>
        <w:pStyle w:val="ListBullet"/>
        <w:spacing w:line="240" w:lineRule="auto"/>
        <w:ind w:left="720"/>
      </w:pPr>
      <w:r>
        <w:rPr>
          <w:lang w:val="hi_IN" w:bidi="hi_IN"/>
        </w:rPr>
      </w:r>
      <w:r>
        <w:rPr>
          <w:lang w:val="hi_IN" w:bidi="hi_IN"/>
        </w:rPr>
        <w:t>यह भाग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यूहन्ना 12:37–50 का ऑडियो संस्करण सबसे आसानी से समझ में आने वाले अनुवाद में सुनें।</w:t>
      </w:r>
    </w:p>
    <w:p>
      <w:pPr/>
      <w:r>
        <w:rPr>
          <w:lang w:val="hi_IN" w:bidi="hi_IN"/>
        </w:rPr>
      </w:r>
      <w:r>
        <w:rPr>
          <w:lang w:val="hi_IN" w:bidi="hi_IN"/>
        </w:rPr>
        <w:t>पिछले भाग में कुछ यूनानी, या गैर-यहूदी फिलिप्पुस के पास गए और यीशु से मिलने के लिए पूछा। यीशु ने यूनानियों की विनती का उत्तर दिया और उनसे तथा अपने पास खड़ी भीड़ से बात की। उसने अपनी आने वाली मृत्यु की घड़ी के बारे में बात की और बीज का उदाहरण दिया, जिसे फल उत्पन्न करने के लिए मरना पड़ता है। यीशु ने कहा कि अनन्त जीवन पाने के लिए लोगों को अपने जीवन से अधिक परमेश्वर से प्रेम करना होगा। उसने लोगों से कहा कि जो कोई भी उसकी सेवा करना चाहता है, उसे जहाँ भी वह जाता है, उसे उसके पीछे चलने के लिए तैयार रहना होगा। इसके बाद यीशु ने परमेश्वर से प्रार्थना की और उससे अपने नाम की महिमा करने के लिए कहा, और परमेश्वर ने स्वर्ग से बात की ताकि यीशु के साथ मौजूद लोग परमेश्वर की आवाज़ सुन सकें।</w:t>
      </w:r>
    </w:p>
    <w:p>
      <w:pPr/>
      <w:r>
        <w:rPr>
          <w:lang w:val="hi_IN" w:bidi="hi_IN"/>
        </w:rPr>
      </w:r>
      <w:r>
        <w:rPr>
          <w:lang w:val="hi_IN" w:bidi="hi_IN"/>
        </w:rPr>
        <w:t>यीशु ने अपनी तुलना ज्योति से की और भीड़ को प्रोत्साहित किया कि जब तक वह उनके साथ है, तब तक उसका अनुसरण करें। फिर ये सब बातें कहने के बाद, वह वहाँ से चला गया और उनसे छिप गया।</w:t>
      </w:r>
    </w:p>
    <w:p>
      <w:pPr/>
      <w:r>
        <w:rPr>
          <w:lang w:val="hi_IN" w:bidi="hi_IN"/>
        </w:rPr>
      </w:r>
      <w:r>
        <w:rPr>
          <w:lang w:val="hi_IN" w:bidi="hi_IN"/>
        </w:rPr>
        <w:t>यह अंश एक कथात्मक विवरण है, जिसमें यूहन्ना बताता है कि लोगों ने यीशु पर विश्वास क्यों नहीं किया और आगे जो हुआ, उसकी कहानी सुनाता है।</w:t>
      </w:r>
    </w:p>
    <w:p>
      <w:pPr/>
      <w:r>
        <w:rPr>
          <w:lang w:val="hi_IN" w:bidi="hi_IN"/>
        </w:rPr>
      </w:r>
      <w:r>
        <w:rPr>
          <w:lang w:val="hi_IN" w:bidi="hi_IN"/>
        </w:rPr>
        <w:t>हालाँकि यीशु ने लोगों के सामने कई चमत्कारिक चिन्ह दिखाए, फिर भी वे उस पर विश्वास नहीं करते थे। यहाँ यूहन्ना उन सभी लोगों के बारे में बात कर रहा है जो उस समय तक यीशु के चमत्कारों के गवाह रहे हैं। चमत्कारी चिन्ह, वे सभी अद्भुत और सामर्थी काम थे, जो यीशु ने किए। ये काम चिन्ह थे, जो दिखाते थे कि यीशु ही मसीह है, जो प्रतिज्ञा किया हुआ उद्धारकर्ता है। उसकी सेवकाई के समय में बहुत से लोगों ने, जिनमें भीड़ और यहूदी अगुवे शामिल थे, यहूदिया और गलील में उन चिन्हों को देखा था। इन लोगों ने यीशु के हर काम को देखा और सुना था। फिर भी जिन लोगों ने यीशु को वे चिन्ह करते हुए देखा, उनमें से ज्यादातर ने उस पर विश्वास करने से मना कर दिया। जब यीशु ने उन्हें बताया कि वह कौन है, तो उन्होंने विश्वास नहीं किया। उन्होंने यीशु पर भरोसा नहीं किया, बल्कि खुद पर और दूसरों पर भरोसा किया।</w:t>
      </w:r>
    </w:p>
    <w:p>
      <w:pPr/>
      <w:r>
        <w:rPr>
          <w:lang w:val="hi_IN" w:bidi="hi_IN"/>
        </w:rPr>
      </w:r>
      <w:r>
        <w:rPr>
          <w:lang w:val="hi_IN" w:bidi="hi_IN"/>
        </w:rPr>
        <w:t>यहाँ रुकें और समूह को एक कहानी सुनाएँ कि आप यीशु पर कैसे विश्वास करने लगे। क्या आपने कोई चमत्कार देखा था? क्या आपने यीशु के बारे में कोई कहानी सुनी, जिससे आपको उस पर विश्वास हो गया हो? इस ऑडियो को यहाँ रोकें।</w:t>
      </w:r>
    </w:p>
    <w:p>
      <w:pPr/>
      <w:r>
        <w:rPr>
          <w:lang w:val="hi_IN" w:bidi="hi_IN"/>
        </w:rPr>
      </w:r>
      <w:r>
        <w:rPr>
          <w:lang w:val="hi_IN" w:bidi="hi_IN"/>
        </w:rPr>
        <w:t>सामान्य रूप से यहूदियों का यीशु पर विश्वास न करना, यशायाह नबी की भविष्यवाणी को पूरा करना था। भविष्यद्वक्ता वह व्यक्ति था जो परमेश्वर के प्रतिनिधि के रूप में लोगों से बात करता था। उसने लोगों को वह सब बताया जो परमेश्वर ने उसे बताया था। यीशु के जन्म से लगभग सात सौ साल पहले, यशायाह ने भविष्यवाणी की थी कि लोग यीशु पर विश्वास करने के लिए तैयार नहीं होंगे, और वास्तव में ऐसा ही हुआ था। यशायाह पहले परमेश्वर से एक प्रश्न पूछता है, "हे परमेश्वर, हमारे संदेश पर किसने विश्वास किया?" यशायाह इस प्रश्न का उपयोग एक नकारात्मक कथन देने के लिए करता है और इस बात पर जोर देता है कि बहुत कम लोगों ने परमेश्वर के संदेश पर विश्वास किया। ज्यादातर लोगों ने इसे ठुकरा दिया था। "हमारा संदेश" वाक्यांश उस संदेश को दर्शाता है जो परमेश्वर ने यहूदी लोगों को बताने के लिए यशायाह को दिया था। यशायाह दूसरा प्रश्न पूछता है: "प्रभु का भुजबल किस पर प्रगट हुआ?" "प्रभु का भुजबल" एक रूपक है, जिसका अर्थ है “परमेश्वर की शक्ति या सामर्थ्य।” इस संदर्भ में यह उन चमत्कारों को दर्शाता है जो यीशु ने परमेश्वर की सामर्थ से किए थे। यशायाह इस बात पर जोर देता है कि बहुत से लोगों को यह विश्वास नहीं था कि वे परमेश्वर की सामर्थ्य को काम करते हुए देख रहे थे।</w:t>
      </w:r>
    </w:p>
    <w:p>
      <w:pPr/>
      <w:r>
        <w:rPr>
          <w:lang w:val="hi_IN" w:bidi="hi_IN"/>
        </w:rPr>
      </w:r>
      <w:r>
        <w:rPr>
          <w:lang w:val="hi_IN" w:bidi="hi_IN"/>
        </w:rPr>
        <w:t>अब यूहन्ना भविष्यद्वक्ता यशायाह की पुस्तक से दूसरे पवित्र शास्त्र को प्रस्तुत करता है, जिसमें यशायाह ने बताया कि बहुत से लोग यीशु पर विश्वास क्यों नहीं कर पाए। यूहन्ना कहता है, "इस कारण वे विश्वास न कर सके, क्योंकि यशायाह ने यह भी कहा..." यूहन्ना कहता है कि "लोग विश्वास नहीं कर सके," लेकिन उसने यह उल्लेख नहीं किया कि वे किस पर विश्वास नहीं करते थे। यूहन्ना अपने लेखन में स्पष्ट करेगा कि यशायाह का संदेश किसके बारे में है। "इसलिए" शब्द, जिसका अर्थ है "इस कारण से," आमतौर पर लेखक की अभी-अभी कही हुई बातों को दर्शाता है। यहाँ, हालाँकि, यूहन्ना इसका उपयोग यहूदियों के अविश्वास को समझाने के लिए करता है, जो वह आगे कहता है।</w:t>
      </w:r>
    </w:p>
    <w:p>
      <w:pPr/>
      <w:r>
        <w:rPr>
          <w:lang w:val="hi_IN" w:bidi="hi_IN"/>
        </w:rPr>
      </w:r>
      <w:r>
        <w:rPr>
          <w:lang w:val="hi_IN" w:bidi="hi_IN"/>
        </w:rPr>
        <w:t>यशायाह से यूहन्ना का दूसरा उद्धरण बताता है कि वे विश्वास क्यों नहीं कर सके। यूहन्ना कहता है, “उसने उनकी आँखों को अंधा कर दिया और उनके मन को कठोर कर दिया है, ताकि उनकी आँखें न देखें, उनके मन न समझें, और वे मेरी ओर न मुड़ें, ताकि मैं उन्हें चंगा करूँ।” यशायाह कहता है कि किसी ने लोगों की आँखों को अंधा कर दिया और उनके मन कठोर कर दिए थे, ताकि वे आत्मिक सच्चाई को देख और समझ न सकें। वे यीशु के किए और कहे गए कामों का आत्मिक अर्थ समझ नहीं सके। इसके परिणामस्वरूप वे परमेश्वर की ओर नहीं मुड़ सके और वह उन्हें चंगा नहीं कर सका। यह समझना कठिन है कि इस पवित्र शास्त्र में "वह" और "मैं" शब्द किसका प्रतिनिधित्व करते हैं। बहुत से लोग सोचते हैं कि वे दोनों परमेश्वर को दर्शाते हैं। अन्य लोग सोचते हैं कि केवल "मैं" ही परमेश्वर को दर्शाता है, लेकिन "वह" किसी ऐसे व्यक्ति को दर्शाता है जिसका उल्लेख नहीं किया गया है। यह परमेश्वर हो सकता है या कोई व्यक्ति या कोई और चीज़ हो सकती है। यह निश्चित नहीं है कि कौन है। इस भाग का मुख्य सार यह है कि लोगों के हृदय कठोर थे, उनकी आँखें अंधी थी, और उनके हृदय समझ नहीं पाए; इसलिए वे पाप से दूर होकर परमेश्वर की ओर नहीं मुड़े और उससे चंगाई प्राप्त नहीं की। वे अपने अविश्वास के लिए स्वयं जिम्मेदार हैं। लेकिन जब उन्होंने विश्वास करने से मना कर दिया, तो परमेश्वर ने अपने उद्देश्यों को पूरा किया। अपने मन को कठोर करने का अर्थ है उसे सख्त और कड़ा बनाना। यीशु के समय में लोग अपने विचारों और भावनाओं को दर्शाने के लिए “मन” शब्द का उपयोग करते थे। परमेश्वर ने लोगों को उनकी गलत सोच में स्थिर रखा ताकि वे बदल न सकें। उसने उन्हें बुद्धिमान नहीं बनाया, बल्कि उन्हें झूठे और मूर्खतापूर्ण विचारों का पालन करने की अनुमति दी। और इसलिए वे समझ नहीं सकें कि यीशु कौन था। वे यह नहीं समझ पाए कि वह मसीह है, जो प्रतिज्ञा किया गया उद्धारकर्ता है। परमेश्वर जानता था कि ऐसा होगा और यह उसके न्याय का हिस्सा था क्योंकि उन्होंने विश्वास करने से मना कर दिया। हालाँकि, वह ऐसा नहीं चाहता था। वह चाहता था कि लोग पश्चाताप करें और उसकी ओर मुड़ें और उस पर विश्वास करें, ताकि वह उन्हें चंगा कर सके। लेकिन उन्होंने विश्वास करने से मना कर दिया।</w:t>
      </w:r>
    </w:p>
    <w:p>
      <w:pPr/>
      <w:r>
        <w:rPr>
          <w:lang w:val="hi_IN" w:bidi="hi_IN"/>
        </w:rPr>
      </w:r>
      <w:r>
        <w:rPr>
          <w:lang w:val="hi_IN" w:bidi="hi_IN"/>
        </w:rPr>
        <w:t>यूहन्ना समझाता है कि यशायाह ने ये बातें इसलिए लिखीं क्योंकि उसने प्रभु की महिमा का दर्शन देखा। यहाँ यूहन्ना "प्रभु" की पहचान यीशु मसीह से करता है। अपने दर्शन में यशायाह ने समय से पहले ही उस महिमा को देख लिया था जो यीशु को बाद में उसकी मृत्यु और पुनरुत्थान के परिणामस्वरूप मिलने वाली थी। उसने यीशु की महानता, महिमा और सामर्थ को देखा।</w:t>
      </w:r>
    </w:p>
    <w:p>
      <w:pPr/>
      <w:r>
        <w:rPr>
          <w:lang w:val="hi_IN" w:bidi="hi_IN"/>
        </w:rPr>
      </w:r>
      <w:r>
        <w:rPr>
          <w:lang w:val="hi_IN" w:bidi="hi_IN"/>
        </w:rPr>
        <w:t>फिर भी, बहुत से लोगों ने यीशु पर विश्वास किया, यहाँ तक कि कई यहूदी अधिकारियों ने भी। भले ही बहुत से लोगों ने यीशु को ठुकरा दिया, फिर भी बहुत से लोग ऐसे थे जो उस पर विश्वास करते थे। और आश्चर्य की बात यह है कि बहुत से धार्मिक अगुवे, महासभा के सदस्य, या शासक सभा के लोग भी विश्वास करते थे कि यीशु मसीह था, प्रतिज्ञा किया हुआ उद्धारकर्ता। लेकिन उन्होंने अन्य लोगों को यह नहीं बताया कि वे यीशु पर विश्वास करते थे, क्योंकि उन्हें डर था कि फरीसी उन्हें यहूदी आराधनालय में आराधना करने की अनुमति न देंगे। ये यहूदी अगुवे इस बात से डरते थे कि जो फरीसी यीशु पर विश्वास नहीं करते थे, वे उन्हें ठुकरा देंगे और उन्हें अपने धार्मिक समुदाय से बाहर कर देंगे। अगुवों के फरीसियों से डरने का कारण यह था कि वे परमेश्वर की स्तुति से अधिक मानव प्रशंसा को पसंद करते थे। वे चाहते थे कि लोग उन्हें स्वीकार करें और उनकी प्रशंसा करें, बजाय इसके कि वे परमेश्वर से प्रशंसा पाने की इच्छा रखते। वे इस बात की अधिक परवाह करते थे कि लोग उनके बारे में क्या कहते हैं, न कि इस बात की कि परमेश्वर उनके बारे में क्या कहता है।</w:t>
      </w:r>
    </w:p>
    <w:p>
      <w:pPr/>
      <w:r>
        <w:rPr>
          <w:lang w:val="hi_IN" w:bidi="hi_IN"/>
        </w:rPr>
      </w:r>
      <w:r>
        <w:rPr>
          <w:lang w:val="hi_IN" w:bidi="hi_IN"/>
        </w:rPr>
        <w:t>फिर यीशु ने ऊँची आवाज़ में बोलते हुए एक महत्वपूर्ण घोषणा की: "जो मुझ पर विश्वास करता है, वह केवल मुझ पर ही नहीं, बल्कि मेरे भेजने वाले पर भी विश्वास करता है।" उसने कहा कि जो कोई उस पर विश्वास करता है, जो कोई यह विश्वास करता है कि वह मसीह है, प्रतिज्ञा किया हुआ उद्धारकर्ता है, वह परमेश्वर पर भी विश्वास करता है। यीशु पर विश्वास करने का अर्थ है कि यीशु कौन है और उसने क्या किया, इस बारे में तथ्यों पर विश्वास करना। इसमें खुद पर या किसी और पर भरोसा करने के बजाय यीशु पर भरोसा करने का विचार भी शामिल है। इसलिए जो कोई यीशु पर विश्वास करता है, वह परमेश्वर पिता पर भी विश्वास करता है, जिसने उसे भेजा। यीशु ने यह भी कहा कि जिन्होंने उसे देखा उन्होंने उसके भेजने वाले को भी देखा। यीशु कह रहा था कि वह परमेश्वर के साथ एक है और यीशु को देखना, परमेश्वर पिता को देखने के समान है।</w:t>
      </w:r>
    </w:p>
    <w:p>
      <w:pPr/>
      <w:r>
        <w:rPr>
          <w:lang w:val="hi_IN" w:bidi="hi_IN"/>
        </w:rPr>
      </w:r>
      <w:r>
        <w:rPr>
          <w:lang w:val="hi_IN" w:bidi="hi_IN"/>
        </w:rPr>
        <w:t>यीशु ने अपनी तुलना ज्योति से की। उसने कहा, "मैं जगत में ज्योति होकर आया हूँ।" वह संसार में ज्योति बनकर आया, ताकि लोगों को सच्चाई, विशेष रूप से परमेश्वर और उद्धार के बारे में दिखा सके। वह आगे कहता है, "जो कोई मुझ पर विश्वास करें, वह अंधकार में न रहें।" अब यीशु अंधकार की तुलना बुराई से करता है। "अंधकार" बुराई को दर्शाता है। यीशु इसलिए आया ताकि जो लोग उस पर विश्वास करते हैं, वे अब बुराई में जीना जारी न रखें। जो लोग बुराई में रहते हैं, वे उन लोगों के समान हैं जो अंधकार में रहते हैं।</w:t>
      </w:r>
    </w:p>
    <w:p>
      <w:pPr/>
      <w:r>
        <w:rPr>
          <w:lang w:val="hi_IN" w:bidi="hi_IN"/>
        </w:rPr>
      </w:r>
      <w:r>
        <w:rPr>
          <w:lang w:val="hi_IN" w:bidi="hi_IN"/>
        </w:rPr>
        <w:t>यीशु आगे कहता है, "मैं उन लोगों का न्याय नहीं करूँगा जो मेरे शब्द सुनते हैं, लेकिन उनका पालन करने से मना कर देते हैं। क्योंकि मैं संसार में न्याय करने के लिए नहीं, बल्कि उसे बचाने के लिए आया हूँ।" मूल पाठ "मैं" शब्द पर जोर देता है, जो यीशु को दर्शाता है। यीशु स्वयं किसी भी व्यक्ति को दोषी नहीं ठहराता, जो उसकी शिक्षा सुनता है, लेकिन उसका पालन करने से मना कर देता है और इस तरह उसे ठुकरा देता है। वह कह रहा है कि न तो तब और न ही भविष्य में वह स्वयं उन लोगों का न्याय करेगा जो उसकी शिक्षा को स्वीकार नहीं करते हैं। वह उनका न्याय नहीं करेगा क्योंकि यीशु संसार के लोगों का न्याय करने या उन्हें दोषी ठहराने के लिए संसार में नहीं आया था। यीशु संसार को पाप से छुड़ाने और उसका उद्धार करने के लिए आया। क्रूस पर मरने के द्वारा और परमेश्वर द्वारा उसे फिर से जीवित किए जाने के द्वारा, यीशु ने पाप पर विजय पाई और उस पर विश्वास करने वाले सभी लोगों को अनन्त जीवन पाने का अवसर दिया।</w:t>
      </w:r>
    </w:p>
    <w:p>
      <w:pPr/>
      <w:r>
        <w:rPr>
          <w:lang w:val="hi_IN" w:bidi="hi_IN"/>
        </w:rPr>
      </w:r>
      <w:r>
        <w:rPr>
          <w:lang w:val="hi_IN" w:bidi="hi_IN"/>
        </w:rPr>
        <w:t>यीशु आगे कहता है, "जो मुझे तुच्छ जानता है और मेरी बातें ग्रहण नहीं करता है उसको दोषी ठहरानेवाला तो एक है: अर्थात् जो वचन मैंने कहा है, वह अन्तिम दिन में उसे दोषी ठहराएगा" "जो यीशु को तुच्छ जानता है और उसकी बातों को ग्रहण नहीं करता" वह हर वह व्यक्ति है जो यीशु से किसी भी प्रकार का सम्बन्ध नहीं रखना चाहता, जो उसे दूर धकेल देता है, उसकी शिक्षा को स्वीकार नहीं करता और जो वह कहता है उसे नहीं करता। यीशु को ठुकरा देना और उसके शब्दों को स्वीकार न करना एक ही बात है। और ऐसे व्यक्ति के लिए एक न्यायी है—वह हर उस व्यक्ति का न्याय करेगा जो यीशु को ठुकरा देता है। अब यीशु अपने वचन की, अर्थात् जो उसने कहा, उसकी तुलना एक ऐसे व्यक्ति से करता है जो न्यायी है। यह उस समय की ओर संकेत करता है जब परमेश्वर लोगों का न्याय करेगा कि उन्होंने यीशु के वचन को स्वीकार किया या नहीं। यह अन्तिम दिन पर होगा जब परमेश्वर संसार का अंत करेगा और सभी लोगों का न्याय करेगा।</w:t>
      </w:r>
    </w:p>
    <w:p>
      <w:pPr/>
      <w:r>
        <w:rPr>
          <w:lang w:val="hi_IN" w:bidi="hi_IN"/>
        </w:rPr>
      </w:r>
      <w:r>
        <w:rPr>
          <w:lang w:val="hi_IN" w:bidi="hi_IN"/>
        </w:rPr>
        <w:t>यहाँ रुकें और समूह में चर्चा करें: आपके लोगों के समूह में न्याय कौन करता है? वे कानून किसने बनाए जिनका इस्तेमाल लोग दूसरों का न्याय करने के लिए करते हैं? क्या लोग क़ानूनों का उपयोग मुख्य रूप से लोगों को दंड देने के लिए करते हैं, या उन्हें सही और गलत समझाने और उन्हें फिर से अपराध न करने की शिक्षा देने के लिए करते हैं? इस ऑडियो को यहाँ रोकें।</w:t>
      </w:r>
    </w:p>
    <w:p>
      <w:pPr/>
      <w:r>
        <w:rPr>
          <w:lang w:val="hi_IN" w:bidi="hi_IN"/>
        </w:rPr>
      </w:r>
      <w:r>
        <w:rPr>
          <w:lang w:val="hi_IN" w:bidi="hi_IN"/>
        </w:rPr>
        <w:t>फिर यीशु स्पष्ट करता है कि वह परमेश्वर पिता के वचनों पर निर्भर है। वह कहता है, "क्योंकि मैंने अपनी ओर से बातें नहीं की, परन्तु पिता जिसने मुझे भेजा है उसी ने मुझे आज्ञा दी है, कि क्या-क्या कहूँ और क्या-क्या बोलूँ?" यीशु बताता है कि उसका वचन उन लोगों का न्याय क्यों करेगा जो उसे ठुकरा देते हैं। ऐसा इसलिए है क्योंकि यीशु के कहे गए शब्दों का स्रोत परमेश्वर था। यीशु अपनी ओर से कुछ भी नहीं बोल रहा था। उसने अपने विचार खुद नहीं बनाए और उन्हें नहीं कहा। परमेश्वर ने यीशु को अपना संदेश दिया था। परमेश्वर ने यीशु को ठीक-ठीक आज्ञा दी कि क्या कहना है, और यीशु ने परमेश्वर के अधिकार से बोला।</w:t>
      </w:r>
    </w:p>
    <w:p>
      <w:pPr/>
      <w:r>
        <w:rPr>
          <w:lang w:val="hi_IN" w:bidi="hi_IN"/>
        </w:rPr>
      </w:r>
      <w:r>
        <w:rPr>
          <w:lang w:val="hi_IN" w:bidi="hi_IN"/>
        </w:rPr>
        <w:t>इसके बाद, यीशु कहता है कि परमेश्वर की वह आज्ञा जो उसने यीशु को दी है, लोगों को अनंत जीवन देती है। परमेश्वर की आज्ञा का पालन करने वालों को, परमेश्वर की आज्ञा अनन्त जीवन देती है, या परमेश्वर के साथ ऐसा जीवन जो कभी समाप्त न होगा। इसलिए, जो कुछ भी यीशु ने कहा और भविष्य में लोगों से कहेगा, वह केवल वही है जो पिता ने उसे कहने के लिए बताया था।</w:t>
      </w:r>
      <w:r>
        <w:rPr>
          <w:lang w:val="hi_IN" w:bidi="hi_IN"/>
        </w:rPr>
      </w:r>
    </w:p>
    <w:p>
      <w:pPr>
        <w:pStyle w:val="Heading3"/>
      </w:pPr>
      <w:r>
        <w:rPr>
          <w:lang w:val="hi_IN" w:bidi="hi_IN"/>
        </w:rPr>
        <w:t>घटनाओं को समझाना</w:t>
      </w:r>
    </w:p>
    <w:p>
      <w:pPr/>
      <w:r>
        <w:rPr>
          <w:lang w:val="hi_IN" w:bidi="hi_IN"/>
        </w:rPr>
      </w:r>
      <w:r>
        <w:rPr>
          <w:lang w:val="hi_IN" w:bidi="hi_IN"/>
        </w:rPr>
        <w:t>यूहन्ना 12:37–50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दस दृश्य हैं।</w:t>
      </w:r>
    </w:p>
    <w:p>
      <w:pPr/>
      <w:r>
        <w:rPr>
          <w:lang w:val="hi_IN" w:bidi="hi_IN"/>
        </w:rPr>
      </w:r>
      <w:r>
        <w:rPr>
          <w:b/>
          <w:lang w:val="hi_IN" w:bidi="hi_IN"/>
        </w:rPr>
        <w:t>पहले दृश्य में:</w:t>
      </w:r>
      <w:r>
        <w:rPr>
          <w:lang w:val="hi_IN" w:bidi="hi_IN"/>
        </w:rPr>
        <w:t xml:space="preserve"> यूहन्ना कहता है कि यीशु द्वारा अनेक चमत्कार किए जाने के बावजूद भी लोगों ने उस पर विश्वास नहीं किया।</w:t>
      </w:r>
    </w:p>
    <w:p>
      <w:pPr/>
      <w:r>
        <w:rPr>
          <w:lang w:val="hi_IN" w:bidi="hi_IN"/>
        </w:rPr>
      </w:r>
      <w:r>
        <w:rPr>
          <w:b/>
          <w:lang w:val="hi_IN" w:bidi="hi_IN"/>
        </w:rPr>
        <w:t>दूसरे दृश्य में:</w:t>
      </w:r>
      <w:r>
        <w:rPr>
          <w:lang w:val="hi_IN" w:bidi="hi_IN"/>
        </w:rPr>
        <w:t xml:space="preserve"> यूहन्ना समझाता है कि यहूदियों द्वारा यीशु पर विश्वास न करना, यशायाह की भविष्यवाणी को पूरा करने के लिए हुआ।</w:t>
      </w:r>
    </w:p>
    <w:p>
      <w:pPr/>
      <w:r>
        <w:rPr>
          <w:lang w:val="hi_IN" w:bidi="hi_IN"/>
        </w:rPr>
      </w:r>
      <w:r>
        <w:rPr>
          <w:b/>
          <w:lang w:val="hi_IN" w:bidi="hi_IN"/>
        </w:rPr>
        <w:t>तीसरे दृश्य में:</w:t>
      </w:r>
      <w:r>
        <w:rPr>
          <w:lang w:val="hi_IN" w:bidi="hi_IN"/>
        </w:rPr>
        <w:t xml:space="preserve"> यूहन्ना पहली भविष्यवाणी को उद्धृत करता है जिसमें यशायाह कहता है कि बहुत कम लोगों ने उस संदेश पर विश्वास किया जो परमेश्वर ने यशायाह को यहूदी लोगों को बताने के लिए दिया था। यशायाह इस बात पर जोर देता है कि बहुत से लोगों ने यह विश्वास नहीं किया कि वे परमेश्वर की सामर्थ्य को काम करते हुए देख रहे थे।</w:t>
      </w:r>
    </w:p>
    <w:p>
      <w:pPr/>
      <w:r>
        <w:rPr>
          <w:lang w:val="hi_IN" w:bidi="hi_IN"/>
        </w:rPr>
      </w:r>
      <w:r>
        <w:rPr>
          <w:b/>
          <w:lang w:val="hi_IN" w:bidi="hi_IN"/>
        </w:rPr>
        <w:t>चौथे दृश्य में:</w:t>
      </w:r>
      <w:r>
        <w:rPr>
          <w:lang w:val="hi_IN" w:bidi="hi_IN"/>
        </w:rPr>
        <w:t xml:space="preserve"> यशायाह से यूहन्ना का दूसरा उद्धरण कहता है कि किसी व्यक्ति या किसी चीज ने लोगों की आँखों को अंधा कर दिया और उनके मनों को कठोर कर दिया ताकि वे देख और समझ न सकें। इसके परिणामस्वरूप वे प्रभु की ओर नहीं फिर पाएँगे और वह उन्हें चंगा नहीं कर पाएगा।</w:t>
      </w:r>
    </w:p>
    <w:p>
      <w:pPr/>
      <w:r>
        <w:rPr>
          <w:lang w:val="hi_IN" w:bidi="hi_IN"/>
        </w:rPr>
      </w:r>
      <w:r>
        <w:rPr>
          <w:b/>
          <w:lang w:val="hi_IN" w:bidi="hi_IN"/>
        </w:rPr>
        <w:t>पाँचवें दृश्य में:</w:t>
      </w:r>
      <w:r>
        <w:rPr>
          <w:lang w:val="hi_IN" w:bidi="hi_IN"/>
        </w:rPr>
        <w:t xml:space="preserve"> यूहन्ना समझाता है कि यशायाह ने ये बातें इसलिए लिखी क्योंकि उसने यीशु की महिमा का दर्शन पहले ही देख लिया था।</w:t>
      </w:r>
    </w:p>
    <w:p>
      <w:pPr/>
      <w:r>
        <w:rPr>
          <w:lang w:val="hi_IN" w:bidi="hi_IN"/>
        </w:rPr>
      </w:r>
      <w:r>
        <w:rPr>
          <w:b/>
          <w:lang w:val="hi_IN" w:bidi="hi_IN"/>
        </w:rPr>
        <w:t>छठे दृश्य में:</w:t>
      </w:r>
      <w:r>
        <w:rPr>
          <w:lang w:val="hi_IN" w:bidi="hi_IN"/>
        </w:rPr>
        <w:t xml:space="preserve"> यूहन्ना कहता है कि अविश्वास के बावजूद भी बहुत से लोग यीशु पर विश्वास करते थे, यहाँ तक कि बहुत से यहूदी अधिकारी भी। लेकिन उन्होंने अन्य लोगों को यह नहीं बताया कि वे यीशु पर विश्वास करते थे, क्योंकि उन्हें डर था कि फरीसी उन्हें आराधनालय में, जो यहूदियों का उपासना स्थल है, आराधना करने की अनुमति नही देंगे।</w:t>
      </w:r>
    </w:p>
    <w:p>
      <w:pPr/>
      <w:r>
        <w:rPr>
          <w:lang w:val="hi_IN" w:bidi="hi_IN"/>
        </w:rPr>
      </w:r>
      <w:r>
        <w:rPr>
          <w:b/>
          <w:lang w:val="hi_IN" w:bidi="hi_IN"/>
        </w:rPr>
        <w:t>सातवें दृश्य में:</w:t>
      </w:r>
      <w:r>
        <w:rPr>
          <w:lang w:val="hi_IN" w:bidi="hi_IN"/>
        </w:rPr>
        <w:t xml:space="preserve"> यीशु जोर से एक महत्वपूर्ण घोषणा करता है, "जो मुझ पर विश्वास करता है, वह केवल मुझ पर ही नहीं, बल्कि मेरे भेजने वाले पर भी विश्वास करता है।" यीशु यह भी कहता है कि जो कोई उसे देखता है वह परमेश्वर को भी देखता है जिसने उसे भेजा।</w:t>
      </w:r>
    </w:p>
    <w:p>
      <w:pPr/>
      <w:r>
        <w:rPr>
          <w:lang w:val="hi_IN" w:bidi="hi_IN"/>
        </w:rPr>
      </w:r>
      <w:r>
        <w:rPr>
          <w:b/>
          <w:lang w:val="hi_IN" w:bidi="hi_IN"/>
        </w:rPr>
        <w:t>आठवें दृश्य में:</w:t>
      </w:r>
      <w:r>
        <w:rPr>
          <w:lang w:val="hi_IN" w:bidi="hi_IN"/>
        </w:rPr>
        <w:t xml:space="preserve"> यीशु कहता है कि वह ज्योति के रूप में संसार में आया है, ताकि जो कोई उस पर विश्वास करें वह अंधकार में न रहे।</w:t>
      </w:r>
    </w:p>
    <w:p>
      <w:pPr/>
      <w:r>
        <w:rPr>
          <w:lang w:val="hi_IN" w:bidi="hi_IN"/>
        </w:rPr>
      </w:r>
      <w:r>
        <w:rPr>
          <w:b/>
          <w:lang w:val="hi_IN" w:bidi="hi_IN"/>
        </w:rPr>
        <w:t>नौवें दृश्य में:</w:t>
      </w:r>
      <w:r>
        <w:rPr>
          <w:lang w:val="hi_IN" w:bidi="hi_IN"/>
        </w:rPr>
        <w:t xml:space="preserve"> यीशु यह कहता है कि वह किसी भी व्यक्ति का न्याय नहीं करेगा जो उसके शब्द सुनता है, लेकिन उन्हें मानने से मना कर देता है। ऐसा इसलिए है क्योंकि वह संसार में न्याय करने के लिए नहीं, बल्कि उसे बचाने के लिए आया था। लेकिन उन लोगों के लिए एक न्यायी है जो उसे ठुकरा देते हैं और उसकी शिक्षा का पालन नहीं करते हैं। यीशु के कहे हुए शब्द ही अंतिम दिन उनका न्याय करेंगे।</w:t>
      </w:r>
    </w:p>
    <w:p>
      <w:pPr/>
      <w:r>
        <w:rPr>
          <w:lang w:val="hi_IN" w:bidi="hi_IN"/>
        </w:rPr>
      </w:r>
      <w:r>
        <w:rPr>
          <w:b/>
          <w:lang w:val="hi_IN" w:bidi="hi_IN"/>
        </w:rPr>
        <w:t>दसवें दृश्य में:</w:t>
      </w:r>
      <w:r>
        <w:rPr>
          <w:lang w:val="hi_IN" w:bidi="hi_IN"/>
        </w:rPr>
        <w:t xml:space="preserve"> फिर यीशु स्पष्ट करता है कि वह परमेश्वर पिता के वचनों पर भरोसा करता है। वह कहता है कि उसने अपनी ओर से नहीं बोला है, बल्कि जिस परमेश्वर ने उसे भेजा है, उसने उसे यह आज्ञा दी है कि उसे क्या कहना है। और जो कुछ परमेश्वर ने यीशु को कहने की आज्ञा दी, वह परमेश्वर के साथ अनन्त जीवन लाता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भविष्यद्वक्ता यशायाह</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यहूदी लोग, जो यीशु पर विश्वास नहीं करते थे</w:t>
      </w:r>
    </w:p>
    <w:p>
      <w:pPr>
        <w:pStyle w:val="ListBullet"/>
        <w:spacing w:line="240" w:lineRule="auto"/>
        <w:ind w:left="720"/>
      </w:pPr>
      <w:r>
        <w:rPr>
          <w:lang w:val="hi_IN" w:bidi="hi_IN"/>
        </w:rPr>
      </w:r>
      <w:r>
        <w:rPr>
          <w:lang w:val="hi_IN" w:bidi="hi_IN"/>
        </w:rPr>
        <w:t>यहूदी लोग, जो यीशु पर विश्वास करते थे</w:t>
      </w:r>
    </w:p>
    <w:p>
      <w:pPr>
        <w:pStyle w:val="ListBullet"/>
        <w:spacing w:line="240" w:lineRule="auto"/>
        <w:ind w:left="720"/>
      </w:pPr>
      <w:r>
        <w:rPr>
          <w:lang w:val="hi_IN" w:bidi="hi_IN"/>
        </w:rPr>
      </w:r>
      <w:r>
        <w:rPr>
          <w:lang w:val="hi_IN" w:bidi="hi_IN"/>
        </w:rPr>
        <w:t>यहूदी अगुवे जो यीशु पर विश्वास करते थे</w:t>
      </w:r>
    </w:p>
    <w:p>
      <w:pPr>
        <w:pStyle w:val="ListBullet"/>
        <w:spacing w:line="240" w:lineRule="auto"/>
        <w:ind w:left="720"/>
      </w:pPr>
      <w:r>
        <w:rPr>
          <w:lang w:val="hi_IN" w:bidi="hi_IN"/>
        </w:rPr>
      </w:r>
      <w:r>
        <w:rPr>
          <w:lang w:val="hi_IN" w:bidi="hi_IN"/>
        </w:rPr>
        <w:t>और फरीसी</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 xml:space="preserve">हालाँकि यीशु ने लोगों के सामने कई चमत्कार किए, फिर भी लोगों ने उस पर विश्वास नहीं किया। “हालाँकि” शब्द यह दर्शाता है कि यीशु पर लोगों का विश्वास न करना आश्चर्यजनक था। </w:t>
      </w:r>
    </w:p>
    <w:p>
      <w:pPr/>
      <w:r>
        <w:rPr>
          <w:lang w:val="hi_IN" w:bidi="hi_IN"/>
        </w:rPr>
      </w:r>
      <w:r>
        <w:rPr>
          <w:lang w:val="hi_IN" w:bidi="hi_IN"/>
        </w:rPr>
        <w:t>यह भविष्यद्वक्ता यशायाह की भविष्यवाणी को पूरा करने के लिए था, जिसमें उसने कहा: "हे प्रभु, हमने जो कहा था, उस बात पर किसने विश्वास किया? प्रभु ने अपने उद्धार की सामर्थ्य किस पर प्रकट की है?"</w:t>
      </w:r>
    </w:p>
    <w:p>
      <w:pPr/>
      <w:r>
        <w:rPr>
          <w:lang w:val="hi_IN" w:bidi="hi_IN"/>
        </w:rPr>
      </w:r>
      <w:r>
        <w:rPr>
          <w:lang w:val="hi_IN" w:bidi="hi_IN"/>
        </w:rPr>
        <w:t>यहाँ यशायाह अपने संदेश को व्यक्त करने के लिए प्रश्नों का उपयोग करता है। उन प्रश्नों के उत्तर देने की आवश्यकता नहीं होती और वे नकारात्मक कथनों के समान हैं।</w:t>
      </w:r>
    </w:p>
    <w:p>
      <w:pPr/>
      <w:r>
        <w:rPr>
          <w:lang w:val="hi_IN" w:bidi="hi_IN"/>
        </w:rPr>
      </w:r>
      <w:r>
        <w:rPr>
          <w:lang w:val="hi_IN" w:bidi="hi_IN"/>
        </w:rPr>
        <w:t>यूहन्ना भविष्यद्वक्ता यशायाह के एक और पवित्र शास्त्र का परिचय देता है, जिसमें बताया गया है कि लोग यीशु पर विश्वास क्यों नहीं कर सके। यशायाह कहता है, “उसने उनकी आँखों को अंधा कर दिया और उनके मन कठोर कर दिए हैं, ताकि उनकी आँखें देख न सकें, और उनके मन समझ न सके, और वे मेरी ओर न मुड़ सके, ताकि मैं उन्हें चंगा करूँ।” यह समझना कठिन है कि "वह" और "मैं" शब्द किसको दर्शाते हैं। बहुत से लोग सोचते हैं कि वे दोनों परमेश्वर को दर्शाते हैं। अन्य लोग सोचते हैं कि केवल "मैं" ही परमेश्वर को दर्शाता है, लेकिन "वह" किसी ऐसे व्यक्ति को दर्शाता है जिसका उल्लेख नहीं किया गया है। यह परमेश्वर हो सकता है या कोई व्यक्ति या कोई और चीज़ हो सकती है। यह निश्चित नहीं है कि कौन है। इस भाग का मुख्य सार यह है कि लोगों के मन कठोर थे, उनकी आँखें अंधी थी, और उनके मन समझ नहीं पाए, इसलिए वे पाप से दूर होकर परमेश्वर की ओर नहीं मुड़े और उससे चंगाई प्राप्त नहीं की।</w:t>
      </w:r>
    </w:p>
    <w:p>
      <w:pPr/>
      <w:r>
        <w:rPr>
          <w:lang w:val="hi_IN" w:bidi="hi_IN"/>
        </w:rPr>
      </w:r>
      <w:r>
        <w:rPr>
          <w:lang w:val="hi_IN" w:bidi="hi_IN"/>
        </w:rPr>
        <w:t>यूहन्ना समझाता है कि यशायाह ने ये बातें इसलिए लिखी, क्योंकि उसने प्रभु की महिमा का दर्शन देखा। यहाँ यूहन्ना "प्रभु" को यीशु मसीह के रूप में पहचानता है। अपने दर्शन में यशायाह ने कुछ ऐसा देखा जिसने यीशु की महानता, महिमा और सामर्थ्य को प्रकट किया।</w:t>
      </w:r>
    </w:p>
    <w:p>
      <w:pPr/>
      <w:r>
        <w:rPr>
          <w:lang w:val="hi_IN" w:bidi="hi_IN"/>
        </w:rPr>
      </w:r>
      <w:r>
        <w:rPr>
          <w:lang w:val="hi_IN" w:bidi="hi_IN"/>
        </w:rPr>
        <w:t>फिर भी, बहुत से लोगों ने यीशु पर विश्वास किया, यहाँ तक कि कई यहूदी अधिकारियों ने भी। “फिर भी” शब्द पिछले भाग के मुख्य विषय के साथ विरोधाभास को दर्शाता है, जिसमें कहा गया था कि बहुत से लोग यीशु पर विश्वास नहीं करते थे। भले ही ज्यादातर लोग यीशु पर विश्वास नहीं करते थे, फिर भी बहुत से लोग उस पर विश्वास करते थे, यहाँ तक कि कुछ यहूदी अगुवे भी।</w:t>
      </w:r>
    </w:p>
    <w:p>
      <w:pPr/>
      <w:r>
        <w:rPr>
          <w:lang w:val="hi_IN" w:bidi="hi_IN"/>
        </w:rPr>
      </w:r>
      <w:r>
        <w:rPr>
          <w:lang w:val="hi_IN" w:bidi="hi_IN"/>
        </w:rPr>
        <w:t>लेकिन क्योंकि वे फरीसियों से डरते थे, इसलिए उन्होंने यह नहीं कहा कि वे यीशु पर विश्वास करते हैं। उन्हें डर था कि फरीसी उन्हें यहूदी आराधनालय से बाहर निकाल देंगे। ऐसा इसलिए था क्योंकि वे परमेश्वर की प्रशंसा से अधिक मानव प्रशंसा को पसंद करते थे। यूहन्ना “परन्तु” शब्द का उपयोग इस बात के विरोध को दिखाने के लिए करता है कि यहूदी यीशु पर विश्वास करते थे, फिर भी उन्होंने इसे प्रकट नहीं किया, या उन्होंने इसके बारे में दूसरों को नहीं बताया।</w:t>
      </w:r>
    </w:p>
    <w:p>
      <w:pPr/>
      <w:r>
        <w:rPr>
          <w:lang w:val="hi_IN" w:bidi="hi_IN"/>
        </w:rPr>
      </w:r>
      <w:r>
        <w:rPr>
          <w:lang w:val="hi_IN" w:bidi="hi_IN"/>
        </w:rPr>
        <w:t>अब यूहन्ना जल्दी से कहानी के एक नए हिस्से की ओर बढ़ता है और वह हमें उस समय के बारे में बताता है जब यीशु ने अपने आसपास के लोगों में ऊँची आवाज़ में घोषणा की। हम नहीं जानते कि यीशु कहाँ था या वह किससे बात कर रहा था। फिर यीशु ने प्रचार किया, "जो मुझ पर विश्वास करता है, वह केवल मुझ पर ही नहीं, बल्कि मेरे भेजने वाले पर भी विश्वास करता है। क्योंकि जब तुम मुझे देखते हो, तो तुम उसे देखते हो जिसने मुझे भेजा है।"</w:t>
      </w:r>
    </w:p>
    <w:p>
      <w:pPr/>
      <w:r>
        <w:rPr>
          <w:lang w:val="hi_IN" w:bidi="hi_IN"/>
        </w:rPr>
      </w:r>
      <w:r>
        <w:rPr>
          <w:lang w:val="hi_IN" w:bidi="hi_IN"/>
        </w:rPr>
        <w:t>यहाँ रुकें और समूह में चर्चा करें: आप किसी कहानी में अभिनय को अचानक कैसे बदल देते हैं? कई अलग-अलग दृश्यों वाली कहानी बताने की कोशिश करें, और इस बात पर ध्यान दें कि आप एक दृश्य से दूसरे दृश्य की ओर कैसे जाते हैं। इस ऑडियो को यहाँ रोकें।</w:t>
      </w:r>
    </w:p>
    <w:p>
      <w:pPr/>
      <w:r>
        <w:rPr>
          <w:lang w:val="hi_IN" w:bidi="hi_IN"/>
        </w:rPr>
      </w:r>
      <w:r>
        <w:rPr>
          <w:lang w:val="hi_IN" w:bidi="hi_IN"/>
        </w:rPr>
        <w:t>यीशु ने अपनी तुलना ज्योति से की। उसने कहा, "मैं ज्योति की तरह संसार में आया हूँ।" वह इस दुनियाँ में इसकी ज्योति बनने के लिए आया, ताकि लोगों को सच्चाई, विशेष रूप से परमेश्वर और उद्धार के बारे में दिखा सके। वह आगे कहता है, "जो कोई मुझ पर विश्वास करता है, वह अंधकार में नहीं रहेगा।" "अंधकार" शब्द बुराई को दर्शाता है। यीशु इसलिए आया ताकि उस पर विश्वास करने वाले लोग बुराई में जीना जारी न रखें। जो लोग बुराई में रहते हैं, वे उन लोगों के समान हैं जो अंधकार में रहते हैं।</w:t>
      </w:r>
    </w:p>
    <w:p>
      <w:pPr/>
      <w:r>
        <w:rPr>
          <w:lang w:val="hi_IN" w:bidi="hi_IN"/>
        </w:rPr>
      </w:r>
      <w:r>
        <w:rPr>
          <w:lang w:val="hi_IN" w:bidi="hi_IN"/>
        </w:rPr>
        <w:t>यीशु आगे कहता है, "मैं उन लोगों का न्याय नहीं करूँगा जो मेरे वचन सुनते हैं, और उन्हें मानने से मना कर देते हैं। क्योंकि मैं संसार में न्याय करने के लिए नहीं, बल्कि उसे बचाने के लिए आया हूँ।" यीशु हमें यहाँ आश्चर्यजनक बात बताता है: कुछ लोग उसकी शिक्षा सुनेंगे, लेकिन वे उसका पालन नहीं करेंगे। कोई भी सोचेगा कि जो कोई भी यीशु की अच्छी शिक्षाएँ सुनता है, वह उनका पालन करेगा! फिर यीशु हमें एक मजबूत विरोधाभास देता है—यीशु इस संसार में, इसका न्याय करने के लिए नहीं, बल्कि उसे बचाने के लिए आया था। यीशु इस बात पर जोर देना चाहता है कि उसका मुख्य उद्देश्य संसार को बचाना था।</w:t>
      </w:r>
    </w:p>
    <w:p>
      <w:pPr/>
      <w:r>
        <w:rPr>
          <w:lang w:val="hi_IN" w:bidi="hi_IN"/>
        </w:rPr>
      </w:r>
      <w:r>
        <w:rPr>
          <w:lang w:val="hi_IN" w:bidi="hi_IN"/>
        </w:rPr>
        <w:t>यहाँ रुकें और समूह में चर्चा करें: इस बारे में बात करें कि आप किसी आश्चर्यजनक बात को कैसे समझाते हैं। शायद ऐसी कहानी बताएँ, जहाँ किसी ने आश्चर्यजनक या जिसकी उम्मीद न हो उस तरीके से प्रतिक्रिया दी हो। आपने उस स्थिति के बारे में कैसे बात की? फिर, किसी ऐसे समय के बारे में बात करें जब आप वास्तव में इस बात पर जोर देना चाहते थे कि आपने कोई काम क्यों किया। आपने इसके बारे में कैसे बात की? इस ऑडियो को यहाँ रोकें।</w:t>
      </w:r>
    </w:p>
    <w:p>
      <w:pPr/>
      <w:r>
        <w:rPr>
          <w:lang w:val="hi_IN" w:bidi="hi_IN"/>
        </w:rPr>
      </w:r>
      <w:r>
        <w:rPr>
          <w:lang w:val="hi_IN" w:bidi="hi_IN"/>
        </w:rPr>
        <w:t>यीशु आगे कहता है, "उनका न्याय करने वाला एक है, जो मेरी बात न मानकर मुझे ठुकराते हैं। अन्तिम दिन मेरा वचन ही उसका न्याय करेगा।" यहाँ यीशु कहता है कि परमेश्वर उन लोगों का न्याय करेगा जो यीशु को अस्वीकार करते हैं, और परमेश्वर लोगों का न्याय करने के लिए उन वचनों का उपयोग करेगा, जो यीशु ने कहे थे।</w:t>
      </w:r>
    </w:p>
    <w:p>
      <w:pPr/>
      <w:r>
        <w:rPr>
          <w:lang w:val="hi_IN" w:bidi="hi_IN"/>
        </w:rPr>
      </w:r>
      <w:r>
        <w:rPr>
          <w:lang w:val="hi_IN" w:bidi="hi_IN"/>
        </w:rPr>
        <w:t>फिर यीशु स्पष्ट करता है कि वह परमेश्वर पिता के वचनों पर निर्भर है। वह कहता है, "क्योंकि मैंने अपनी ओर से कुछ नहीं बोला, बल्कि जिसने मुझे भेजा है उस पिता ने ही मुझे आज्ञा दी है कि क्या कहना है और क्या बोलना है।" यीशु हमें बताना चाहता है कि यीशु का वचन, या उसका संदेश, उन लोगों का न्याय क्यों करेगा जो उसे ठुकरा देते हैं। फिर से, यीशु इस बात पर जोर देना चाहता है कि परमेश्वर पिता ने स्वयं यीशु को बताया कि उसे क्या कहना है। यीशु अपने अधिकार से नहीं बोला। यीशु “क्या कहना है” और “क्या बोलना है” इस विचार को दोहराता है ताकि इस बात पर ज़ोर दिया जा सके कि परमेश्वर ने यीशु को ठीक-ठीक बताया था कि उसे क्या कहना है।</w:t>
      </w:r>
    </w:p>
    <w:p>
      <w:pPr/>
      <w:r>
        <w:rPr>
          <w:lang w:val="hi_IN" w:bidi="hi_IN"/>
        </w:rPr>
      </w:r>
      <w:r>
        <w:rPr>
          <w:lang w:val="hi_IN" w:bidi="hi_IN"/>
        </w:rPr>
        <w:t>यहाँ रुकें और समूह में चर्चा करें: अपनी भाषा में आप किसी महत्वपूर्ण अवधारणा या विचार पर कैसे जोर देते हैं? इस ऑडियो को यहाँ रोकें।</w:t>
      </w:r>
    </w:p>
    <w:p>
      <w:pPr/>
      <w:r>
        <w:rPr>
          <w:lang w:val="hi_IN" w:bidi="hi_IN"/>
        </w:rPr>
      </w:r>
      <w:r>
        <w:rPr>
          <w:lang w:val="hi_IN" w:bidi="hi_IN"/>
        </w:rPr>
        <w:t>फिर यीशु ने अपना भाषण यह कहकर समाप्त किया, "और मैं जानता हूँ कि उसकी आज्ञा अनन्त जीवन है। इसलिए मैं जो कहता हूँ, वही कहता हूँ जो पिता ने मुझे बताया है।" "इसलिए" शब्द इस कारण को दर्शाता है कि यीशु केवल वही बातें कहता है जो परमेश्वर पिता उससे कहता है। यीशु जानता था कि परमेश्वर की आज्ञाएँ अनन्त जीवन लाती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यूहन्ना 12:37–50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दस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भविष्यद्वक्ता यशायाह</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यहूदी लोग जो यीशु पर विश्वास नहीं करते थे</w:t>
      </w:r>
    </w:p>
    <w:p>
      <w:pPr>
        <w:pStyle w:val="ListBullet"/>
        <w:spacing w:line="240" w:lineRule="auto"/>
        <w:ind w:left="720"/>
      </w:pPr>
      <w:r>
        <w:rPr>
          <w:lang w:val="hi_IN" w:bidi="hi_IN"/>
        </w:rPr>
      </w:r>
      <w:r>
        <w:rPr>
          <w:lang w:val="hi_IN" w:bidi="hi_IN"/>
        </w:rPr>
        <w:t>यहूदी लोग जो यीशु पर विश्वास करते थे</w:t>
      </w:r>
    </w:p>
    <w:p>
      <w:pPr>
        <w:pStyle w:val="ListBullet"/>
        <w:spacing w:line="240" w:lineRule="auto"/>
        <w:ind w:left="720"/>
      </w:pPr>
      <w:r>
        <w:rPr>
          <w:lang w:val="hi_IN" w:bidi="hi_IN"/>
        </w:rPr>
      </w:r>
      <w:r>
        <w:rPr>
          <w:lang w:val="hi_IN" w:bidi="hi_IN"/>
        </w:rPr>
        <w:t>यहूदी अगुवे जो यीशु पर विश्वास करते थे</w:t>
      </w:r>
    </w:p>
    <w:p>
      <w:pPr>
        <w:pStyle w:val="ListBullet"/>
        <w:spacing w:line="240" w:lineRule="auto"/>
        <w:ind w:left="720"/>
      </w:pPr>
      <w:r>
        <w:rPr>
          <w:lang w:val="hi_IN" w:bidi="hi_IN"/>
        </w:rPr>
      </w:r>
      <w:r>
        <w:rPr>
          <w:lang w:val="hi_IN" w:bidi="hi_IN"/>
        </w:rPr>
        <w:t>और फरीसी</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घटनाओं के क्रम, रूपरेखा और उसकी गति पर ध्यान दें। यह सुनिश्चित करें कि आप इस भाग के कठिन या महत्वपूर्ण हिस्सों का अभिनय करना न छोड़े।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हालाँकि यीशु ने लोगों के सामने बहुत से चमत्कारिक चिन्ह दिखाए, फिर भी लोगों ने उस पर विश्वास नहीं किया।</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यहूदियों की भूमिका निभाने वाले लोगों से पूछें जो यीशु पर विश्वास नहीं करते थे, “आप क्या महसूस कर रहे हैं या क्या सोच रहे हैं?” लोग इस तरह उत्तर दे सकते हैं कि, "यीशु सब्त के दिन लोगों को चंगा करता है। मसीहा यहूदी व्यवस्था का उल्लंघन नहीं करेगा!" या "गलील से कोई भविष्यद्वक्ता नहीं आता," या "यीशु शैतान की शक्ति से दुष्टात्माओं को निकालता है। वह मसीहा नहीं है।"</w:t>
      </w:r>
    </w:p>
    <w:p>
      <w:pPr>
        <w:pStyle w:val="ListBullet"/>
        <w:spacing w:line="240" w:lineRule="auto"/>
        <w:ind w:left="720"/>
      </w:pPr>
      <w:r>
        <w:rPr>
          <w:lang w:val="hi_IN" w:bidi="hi_IN"/>
        </w:rPr>
      </w:r>
      <w:r>
        <w:rPr>
          <w:lang w:val="hi_IN" w:bidi="hi_IN"/>
        </w:rPr>
        <w:t>अभिनय करना जारी रखें।</w:t>
      </w:r>
    </w:p>
    <w:p>
      <w:pPr/>
      <w:r>
        <w:rPr>
          <w:lang w:val="hi_IN" w:bidi="hi_IN"/>
        </w:rPr>
      </w:r>
      <w:r>
        <w:rPr>
          <w:lang w:val="hi_IN" w:bidi="hi_IN"/>
        </w:rPr>
        <w:t>यह भविष्यद्वक्ता यशायाह की भविष्यवाणी को पूरा करने के लिए था, जिसमें उसने कहा: "हे प्रभु, हमने जो कहा था, उस बात पर किसने विश्वास किया? प्रभु ने अपनी उद्धार की सामर्थ्य किस पर प्रकट की है?"</w:t>
      </w:r>
    </w:p>
    <w:p>
      <w:pPr/>
      <w:r>
        <w:rPr>
          <w:lang w:val="hi_IN" w:bidi="hi_IN"/>
        </w:rPr>
      </w:r>
      <w:r>
        <w:rPr>
          <w:lang w:val="hi_IN" w:bidi="hi_IN"/>
        </w:rPr>
        <w:t>इसलिए वे विश्वास नहीं कर सके। क्योंकि यशायाह ने फिर कहा, "प्रभु ने उनकी आँखों को अंधा कर दिया है और उनके हृदयों को कठोर कर दिया है, ताकि वे अपनी आँखों से न देखें, अपने हृदय से न समझें, और मेरी ओर न फिरें, और मैं उन्हें चंगा न करूँ।"</w:t>
      </w:r>
    </w:p>
    <w:p>
      <w:pPr/>
      <w:r>
        <w:rPr>
          <w:lang w:val="hi_IN" w:bidi="hi_IN"/>
        </w:rPr>
      </w:r>
      <w:r>
        <w:rPr>
          <w:lang w:val="hi_IN" w:bidi="hi_IN"/>
        </w:rPr>
        <w:t>यशायाह ने ये बातें इसलिए लिखी, क्योंकि उसने यीशु की महिमा का दर्शन देखा था।</w:t>
      </w:r>
    </w:p>
    <w:p>
      <w:pPr/>
      <w:r>
        <w:rPr>
          <w:lang w:val="hi_IN" w:bidi="hi_IN"/>
        </w:rPr>
      </w:r>
      <w:r>
        <w:rPr>
          <w:lang w:val="hi_IN" w:bidi="hi_IN"/>
        </w:rPr>
        <w:t>फिर भी, बहुत से लोग यीशु पर विश्वास करते थे, यहाँ तक कि बहुत से यहूदी अधिकारी भी।</w:t>
      </w:r>
    </w:p>
    <w:p>
      <w:pPr/>
      <w:r>
        <w:rPr>
          <w:lang w:val="hi_IN" w:bidi="hi_IN"/>
        </w:rPr>
      </w:r>
      <w:r>
        <w:rPr>
          <w:lang w:val="hi_IN" w:bidi="hi_IN"/>
        </w:rPr>
        <w:t>लेकिन क्योंकि वे फरीसियों से डरते थे, इसलिए उन्होंने यह नहीं कहा कि वे यीशु पर विश्वास करते हैं। उन्हें डर था कि फरीसी उन्हें यहूदी आराधनालय से बाहर निकाल देंगे। ऐसा इसलिए था क्योंकि वे परमेश्वर की प्रशंसा से अधिक मानव प्रशंसा को प्रिय समझते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यहूदी अगुवों की भूमिका निभाने वाले लोगों से पूछें जो यीशु पर विश्वास करते थे, "आप क्या महसूस कर रहे हैं या क्या सोच रहे हैं?" वह व्यक्ति इस तरह उत्तर दे सकता है कि, "यीशु मसीहा है, जो प्रतिज्ञा किया हुआ उद्धारकर्ता है! देखो कि उसने कितने चिन्ह किए!" या "उसने लाज़र को मरे हुओं में से जीवित किया! बहुत से लोगों ने इसे देखा!" या "लेकिन यदि हम दूसरों को बताते हैं कि हम यीशु पर विश्वास करते हैं, तो वे हमें आराधनालय से बाहर निकाल देंगे। और फिर हम क्या करेंगे? हम उन्हें नहीं बताएँगे।"</w:t>
      </w:r>
    </w:p>
    <w:p>
      <w:pPr>
        <w:pStyle w:val="ListBullet"/>
        <w:spacing w:line="240" w:lineRule="auto"/>
        <w:ind w:left="720"/>
      </w:pPr>
      <w:r>
        <w:rPr>
          <w:lang w:val="hi_IN" w:bidi="hi_IN"/>
        </w:rPr>
      </w:r>
      <w:r>
        <w:rPr>
          <w:lang w:val="hi_IN" w:bidi="hi_IN"/>
        </w:rPr>
        <w:t>अभिनय करना जारी रखें।</w:t>
      </w:r>
    </w:p>
    <w:p>
      <w:pPr/>
      <w:r>
        <w:rPr>
          <w:lang w:val="hi_IN" w:bidi="hi_IN"/>
        </w:rPr>
      </w:r>
      <w:r>
        <w:rPr>
          <w:lang w:val="hi_IN" w:bidi="hi_IN"/>
        </w:rPr>
        <w:t>फिर यीशु ने प्रचार किया, "जो मुझ पर विश्वास करता है, वह केवल मुझ पर ही नहीं, बल्कि मेरे भेजने वाले पर भी विश्वास करता है। क्योंकि जब तुम मुझे देखते हो, तो तुम उसे देखते हो जिसने मुझे भेजा है।"</w:t>
      </w:r>
    </w:p>
    <w:p>
      <w:pPr/>
      <w:r>
        <w:rPr>
          <w:lang w:val="hi_IN" w:bidi="hi_IN"/>
        </w:rPr>
      </w:r>
      <w:r>
        <w:rPr>
          <w:lang w:val="hi_IN" w:bidi="hi_IN"/>
        </w:rPr>
        <w:t>फिर यीशु कहता है, "मैं ज्योति के रूप में संसार में आया हूँ। जो कोई मुझ पर विश्वास करता है, वह अंधकार में नहीं रहेगा।"</w:t>
      </w:r>
    </w:p>
    <w:p>
      <w:pPr/>
      <w:r>
        <w:rPr>
          <w:lang w:val="hi_IN" w:bidi="hi_IN"/>
        </w:rPr>
      </w:r>
      <w:r>
        <w:rPr>
          <w:lang w:val="hi_IN" w:bidi="hi_IN"/>
        </w:rPr>
        <w:t>यीशु आगे कहता है, "मैं उन लोगों का न्याय नहीं करूँगा जो मेरी बातें सुनते हैं, लेकिन उनका पालन नहीं करते हैं। क्योंकि मैं संसार में न्याय करने के लिए नहीं, बल्कि उसे बचाने के लिए आया हूँ।" एक है जो उन लोगों का न्याय करेगा जो मुझे ठुकराते हैं, क्योंकि वे मेरी कही हुई बातों को स्वीकार नहीं करते। अन्तिम दिन मेरा वचन उसका न्यायी होगा।"</w:t>
      </w:r>
    </w:p>
    <w:p>
      <w:pPr/>
      <w:r>
        <w:rPr>
          <w:lang w:val="hi_IN" w:bidi="hi_IN"/>
        </w:rPr>
      </w:r>
      <w:r>
        <w:rPr>
          <w:lang w:val="hi_IN" w:bidi="hi_IN"/>
        </w:rPr>
        <w:t>फिर यीशु स्पष्ट करता है कि वह परमेश्वर पिता के वचनों पर निर्भर है। वह कहता है, "क्योंकि मैंने अपने अधिकार से नहीं बोला, बल्कि जिसने मुझे भेजा है उस पिता ने ही मुझे आज्ञा दी है कि क्या कहना है और क्या बोलना है।" और मैं जानता हूँ कि उसकी आज्ञा अनन्त जीवन है। “इसलिए मैं जो कुछ कहता हूँ, वह वैसा ही कहता हूँ जैसा पिता ने मुझे बताया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यीशु की भूमिका निभाने वाले व्यक्ति से पूछें, "आप क्या महसूस कर रहे हैं या क्या सोच रहे हैं?" व्यक्ति इस तरह उत्तर दे सकता है, "पिता की बुद्धि के लिए उसकी स्तुति करो!" उसकी स्तुति करो, क्योंकि उसकी आज्ञाएँ अनन्त जीवन देती हैं!" या "मैं केवल वही कहना चाहता हूँ जो पिता मुझे कहने के लिए कहता है। मैं उसके अधिकार से बोलता हूँ, न कि मेरे अधिकार से," या "पिता की इच्छा सिद्ध है।" पिता तेरी स्तुति हो!"</w:t>
      </w:r>
    </w:p>
    <w:p>
      <w:pPr>
        <w:pStyle w:val="ListBullet"/>
        <w:spacing w:line="240" w:lineRule="auto"/>
        <w:ind w:left="720"/>
      </w:pPr>
      <w:r>
        <w:rPr>
          <w:lang w:val="hi_IN" w:bidi="hi_IN"/>
        </w:rPr>
      </w:r>
      <w:r>
        <w:rPr>
          <w:lang w:val="hi_IN" w:bidi="hi_IN"/>
        </w:rPr>
        <w:t>अभिनय करना जारी रखें।</w:t>
      </w:r>
      <w:r>
        <w:rPr>
          <w:lang w:val="hi_IN" w:bidi="hi_IN"/>
        </w:rPr>
      </w:r>
    </w:p>
    <w:p>
      <w:pPr>
        <w:pStyle w:val="Heading3"/>
      </w:pPr>
      <w:r>
        <w:rPr>
          <w:lang w:val="hi_IN" w:bidi="hi_IN"/>
        </w:rPr>
        <w:t>आवश्यक जानकारी</w:t>
      </w:r>
    </w:p>
    <w:p>
      <w:pPr/>
      <w:r>
        <w:rPr>
          <w:lang w:val="hi_IN" w:bidi="hi_IN"/>
        </w:rPr>
      </w:r>
      <w:r>
        <w:rPr>
          <w:lang w:val="hi_IN" w:bidi="hi_IN"/>
        </w:rPr>
        <w:t>यूहन्ना 12:37–50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हालाँकि उसने उनके सामने बहुत से </w:t>
      </w:r>
      <w:r>
        <w:rPr>
          <w:b/>
          <w:lang w:val="hi_IN" w:bidi="hi_IN"/>
        </w:rPr>
        <w:t>चिन्ह</w:t>
      </w:r>
      <w:r>
        <w:rPr>
          <w:lang w:val="hi_IN" w:bidi="hi_IN"/>
        </w:rPr>
        <w:t xml:space="preserve"> दिखाए थे, फिर भी उन्होंने उस पर विश्वास नहीं किया था। चिन्ह के लिए उसी शब्द का प्रयोग करें जो आपने पिछले भागों में प्रयोग किया था। </w:t>
      </w:r>
      <w:r>
        <w:rPr>
          <w:lang w:val="hi_IN" w:bidi="hi_IN"/>
        </w:rPr>
        <w:t>चिन्ह</w:t>
      </w:r>
      <w:r>
        <w:rPr>
          <w:lang w:val="hi_IN" w:bidi="hi_IN"/>
        </w:rPr>
        <w:t xml:space="preserve"> के बारे में अधिक जानकारी के लिए, मुख्य शब्दावली को देखें।</w:t>
      </w:r>
    </w:p>
    <w:p>
      <w:pPr/>
      <w:r>
        <w:rPr>
          <w:lang w:val="hi_IN" w:bidi="hi_IN"/>
        </w:rPr>
      </w:r>
      <w:r>
        <w:rPr>
          <w:lang w:val="hi_IN" w:bidi="hi_IN"/>
        </w:rPr>
        <w:t xml:space="preserve">यह वही बात है जिसकी भविष्यवाणी </w:t>
      </w:r>
      <w:r>
        <w:rPr>
          <w:b/>
          <w:lang w:val="hi_IN" w:bidi="hi_IN"/>
        </w:rPr>
        <w:t>भविष्यद्वक्ता</w:t>
      </w:r>
      <w:r>
        <w:rPr>
          <w:lang w:val="hi_IN" w:bidi="hi_IN"/>
        </w:rPr>
        <w:t xml:space="preserve"> यशायाह ने की थी: "हे </w:t>
      </w:r>
      <w:r>
        <w:rPr>
          <w:b/>
          <w:lang w:val="hi_IN" w:bidi="hi_IN"/>
        </w:rPr>
        <w:t>प्रभु</w:t>
      </w:r>
      <w:r>
        <w:rPr>
          <w:lang w:val="hi_IN" w:bidi="hi_IN"/>
        </w:rPr>
        <w:t xml:space="preserve">, हमारे समाचार पर किसने विश्वास किया है? प्रभु का भुजबल किस पर प्रगट हुआ?" भविष्यद्वक्ता के लिए उसी शब्द का इस्तेमाल करें जो आपने पिछले भागों में इस्तेमाल किया है। </w:t>
      </w:r>
      <w:r>
        <w:rPr>
          <w:b/>
          <w:lang w:val="hi_IN" w:bidi="hi_IN"/>
        </w:rPr>
        <w:t>भविष्यद्वक्ता</w:t>
      </w:r>
      <w:r>
        <w:rPr>
          <w:lang w:val="hi_IN" w:bidi="hi_IN"/>
        </w:rPr>
        <w:t xml:space="preserve"> के बारे में अधिक जानकारी के लिए, मुख्य शब्दावली देखें। प्रभु के लिए उसी शब्द का प्रयोग करें जो आपने पिछले भागों में प्रयोग किया है। </w:t>
      </w:r>
      <w:r>
        <w:rPr>
          <w:lang w:val="hi_IN" w:bidi="hi_IN"/>
        </w:rPr>
        <w:t>प्रभु</w:t>
      </w:r>
      <w:r>
        <w:rPr>
          <w:lang w:val="hi_IN" w:bidi="hi_IN"/>
        </w:rPr>
        <w:t xml:space="preserve"> के बारे में अधिक जानकारी के लिए, मुख्य शब्दावली को देखें।</w:t>
      </w:r>
    </w:p>
    <w:p>
      <w:pPr/>
      <w:r>
        <w:rPr>
          <w:lang w:val="hi_IN" w:bidi="hi_IN"/>
        </w:rPr>
      </w:r>
      <w:r>
        <w:rPr>
          <w:lang w:val="hi_IN" w:bidi="hi_IN"/>
        </w:rPr>
        <w:t xml:space="preserve">यशायाह ने ये बातें इसलिए कही, क्योंकि उसने उसकी </w:t>
      </w:r>
      <w:r>
        <w:rPr>
          <w:b/>
          <w:lang w:val="hi_IN" w:bidi="hi_IN"/>
        </w:rPr>
        <w:t>महिमा</w:t>
      </w:r>
      <w:r>
        <w:rPr>
          <w:lang w:val="hi_IN" w:bidi="hi_IN"/>
        </w:rPr>
        <w:t xml:space="preserve"> देखी और उसके विषय में बातें की। महिमा के लिए उसी शब्द का प्रयोग करें जो आपने पिछले भागों में प्रयोग किया था। </w:t>
      </w:r>
      <w:r>
        <w:rPr>
          <w:lang w:val="hi_IN" w:bidi="hi_IN"/>
        </w:rPr>
        <w:t>महिमा</w:t>
      </w:r>
      <w:r>
        <w:rPr>
          <w:lang w:val="hi_IN" w:bidi="hi_IN"/>
        </w:rPr>
        <w:t xml:space="preserve"> के बारे में अधिक जानकारी के लिए, मुख्य शब्दावली को देखें।</w:t>
      </w:r>
    </w:p>
    <w:p>
      <w:pPr/>
      <w:r>
        <w:rPr>
          <w:lang w:val="hi_IN" w:bidi="hi_IN"/>
        </w:rPr>
      </w:r>
      <w:r>
        <w:rPr>
          <w:lang w:val="hi_IN" w:bidi="hi_IN"/>
        </w:rPr>
        <w:t xml:space="preserve">“फिर भी, सरदारों में से भी बहुतों ने उस पर विश्वास किया, पर </w:t>
      </w:r>
      <w:r>
        <w:rPr>
          <w:b/>
          <w:lang w:val="hi_IN" w:bidi="hi_IN"/>
        </w:rPr>
        <w:t>फरीसियों</w:t>
      </w:r>
      <w:r>
        <w:rPr>
          <w:lang w:val="hi_IN" w:bidi="hi_IN"/>
        </w:rPr>
        <w:t xml:space="preserve"> के डर से उन्होंने इसे स्वीकार नहीं किया, ताकि उन्हें </w:t>
      </w:r>
      <w:r>
        <w:rPr>
          <w:b/>
          <w:lang w:val="hi_IN" w:bidi="hi_IN"/>
        </w:rPr>
        <w:t>आराधनालय</w:t>
      </w:r>
      <w:r>
        <w:rPr>
          <w:lang w:val="hi_IN" w:bidi="hi_IN"/>
        </w:rPr>
        <w:t xml:space="preserve"> से बाहर न किया जाए।” फरीसियों के लिए उसी शब्द का उपयोग करें जो आपने पिछले भागों में उपयोग किया है। </w:t>
      </w:r>
      <w:r>
        <w:rPr>
          <w:b/>
          <w:lang w:val="hi_IN" w:bidi="hi_IN"/>
        </w:rPr>
        <w:t>फरीसियों</w:t>
      </w:r>
      <w:r>
        <w:rPr>
          <w:lang w:val="hi_IN" w:bidi="hi_IN"/>
        </w:rPr>
        <w:t xml:space="preserve"> के बारे में अधिक जानकारी के लिए, मुख्य शब्दावली को देखें। आराधनालय के लिए उसी शब्द का प्रयोग करें जो आपने पिछले भागों में प्रयोग किया था। </w:t>
      </w:r>
      <w:r>
        <w:rPr>
          <w:lang w:val="hi_IN" w:bidi="hi_IN"/>
        </w:rPr>
        <w:t>आराधनालय</w:t>
      </w:r>
      <w:r>
        <w:rPr>
          <w:lang w:val="hi_IN" w:bidi="hi_IN"/>
        </w:rPr>
        <w:t xml:space="preserve"> के बारे में अधिक जानकारी के लिए, मुख्य शब्दावली को देखें।</w:t>
      </w:r>
    </w:p>
    <w:p>
      <w:pPr/>
      <w:r>
        <w:rPr>
          <w:lang w:val="hi_IN" w:bidi="hi_IN"/>
        </w:rPr>
      </w:r>
      <w:r>
        <w:rPr>
          <w:lang w:val="hi_IN" w:bidi="hi_IN"/>
        </w:rPr>
        <w:t xml:space="preserve">"और मैं जानता हूँ कि उसकी आज्ञा </w:t>
      </w:r>
      <w:r>
        <w:rPr>
          <w:b/>
          <w:lang w:val="hi_IN" w:bidi="hi_IN"/>
        </w:rPr>
        <w:t>अनन्त जीवन</w:t>
      </w:r>
      <w:r>
        <w:rPr>
          <w:lang w:val="hi_IN" w:bidi="hi_IN"/>
        </w:rPr>
        <w:t xml:space="preserve"> है।" अनन्त जीवन के लिए उसी शब्द या वाक्यांश का उपयोग करें जो आपने पिछले भागों में उपयोग किया है। </w:t>
      </w:r>
      <w:r>
        <w:rPr>
          <w:lang w:val="hi_IN" w:bidi="hi_IN"/>
        </w:rPr>
        <w:t>अनन्त जीवन</w:t>
      </w:r>
      <w:r>
        <w:rPr>
          <w:lang w:val="hi_IN" w:bidi="hi_IN"/>
        </w:rPr>
        <w:t xml:space="preserve"> के बारे में अधिक जानकारी के लिए, मुख्य शब्दावली को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यूहन्ना 13:1–11</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यूहन्ना 13:1–11 को सुनें और अपने मनों में रखें।</w:t>
      </w:r>
    </w:p>
    <w:p>
      <w:pPr/>
      <w:r>
        <w:rPr>
          <w:lang w:val="hi_IN" w:bidi="hi_IN"/>
        </w:rPr>
      </w:r>
      <w:r>
        <w:rPr>
          <w:lang w:val="hi_IN" w:bidi="hi_IN"/>
        </w:rPr>
        <w:t>यदि सम्भव हो, तो यूहन्ना 13:1–11 का ऑडियो संस्करण तीन बार, तीन अलग-अलग अनुवादों में सुनें। 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w:t>
      </w:r>
    </w:p>
    <w:p>
      <w:pPr>
        <w:pStyle w:val="ListBullet"/>
        <w:spacing w:line="240" w:lineRule="auto"/>
        <w:ind w:left="720"/>
      </w:pPr>
      <w:r>
        <w:rPr>
          <w:lang w:val="hi_IN" w:bidi="hi_IN"/>
        </w:rPr>
      </w:r>
      <w:r>
        <w:rPr>
          <w:lang w:val="hi_IN" w:bidi="hi_IN"/>
        </w:rPr>
        <w:t>इस भाग में आपको क्या अच्छा नहीं लगा या क्या समझ नहीं आया?</w:t>
      </w:r>
    </w:p>
    <w:p>
      <w:pPr>
        <w:pStyle w:val="ListBullet"/>
        <w:spacing w:line="240" w:lineRule="auto"/>
        <w:ind w:left="720"/>
      </w:pPr>
      <w:r>
        <w:rPr>
          <w:lang w:val="hi_IN" w:bidi="hi_IN"/>
        </w:rPr>
      </w:r>
      <w:r>
        <w:rPr>
          <w:lang w:val="hi_IN" w:bidi="hi_IN"/>
        </w:rPr>
        <w:t>यह भाग हमें परमेश्वर या यीशु के बारे में क्या बताता है?</w:t>
      </w:r>
    </w:p>
    <w:p>
      <w:pPr>
        <w:pStyle w:val="ListBullet"/>
        <w:spacing w:line="240" w:lineRule="auto"/>
        <w:ind w:left="720"/>
      </w:pPr>
      <w:r>
        <w:rPr>
          <w:lang w:val="hi_IN" w:bidi="hi_IN"/>
        </w:rPr>
      </w:r>
      <w:r>
        <w:rPr>
          <w:lang w:val="hi_IN" w:bidi="hi_IN"/>
        </w:rPr>
        <w:t>यह भाग हमें लोगों के बारे में क्या बताता है?</w:t>
      </w:r>
    </w:p>
    <w:p>
      <w:pPr>
        <w:pStyle w:val="ListBullet"/>
        <w:spacing w:line="240" w:lineRule="auto"/>
        <w:ind w:left="720"/>
      </w:pPr>
      <w:r>
        <w:rPr>
          <w:lang w:val="hi_IN" w:bidi="hi_IN"/>
        </w:rPr>
      </w:r>
      <w:r>
        <w:rPr>
          <w:lang w:val="hi_IN" w:bidi="hi_IN"/>
        </w:rPr>
        <w:t>यह भाग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यूहन्ना 13:1–11 का ऑडियो संस्करण सबसे आसानी से समझ में आने वाले अनुवाद में सुनें।</w:t>
      </w:r>
    </w:p>
    <w:p>
      <w:pPr/>
      <w:r>
        <w:rPr>
          <w:lang w:val="hi_IN" w:bidi="hi_IN"/>
        </w:rPr>
      </w:r>
      <w:r>
        <w:rPr>
          <w:lang w:val="hi_IN" w:bidi="hi_IN"/>
        </w:rPr>
        <w:t>पिछले भाग में यूहन्ना बहुत से यहूदियों के यीशु पर विश्वास की कमी पर चर्चा करता है जिन्होंने यीशु को सुना और उसके चमत्कारों को देखा था। उनमें से बहुतों ने उसे ठुकरा दिया, जैसा कि यहूदी शास्त्रों में भविष्यवाणी की गई थी। दूसरों ने विश्वास किया, लेकिन चुप रहे, क्योंकि उन्हें डर था कि वे भी अस्वीकार कर दिए जाएँगे। फिर यीशु ने लोगों को अपने बारे में सिखाया कि— वह कौन है और वह संसार में क्यों आया है। उसने लोगों को प्रोत्साहित किया कि वे उस पर विश्वास करें और उसके वचन को स्वीकार करें। उसने जोर दिया कि वह परमेश्वर से आया है और अपनी हर बात में परमेश्वर का आज्ञाकारी था।</w:t>
      </w:r>
    </w:p>
    <w:p>
      <w:pPr/>
      <w:r>
        <w:rPr>
          <w:lang w:val="hi_IN" w:bidi="hi_IN"/>
        </w:rPr>
      </w:r>
      <w:r>
        <w:rPr>
          <w:lang w:val="hi_IN" w:bidi="hi_IN"/>
        </w:rPr>
        <w:t>यह भाग एक कहानी है जो इसके बाद हुई घटनाओं का वर्णन करती है। यहूदियों के फसह के पर्व का समय लगभग आ चूका था। फसह एक ऐसा पर्व था जिसे यहूदी लोग हर साल मनाते थे। वे याद करते थे कि कैसे परमेश्वर ने उनके पूर्वजों को मिस्र में गुलामी से छुड़ाया था। फसह के शुरू होने से पहले यीशु ने जान लिया कि अब वह घड़ी आ गई है, या उसका समय आ गया है कि वह इस संसार को छोड़कर पिता के पास जाए। यह उसके लिए लोगों के लिए मरने का समय था, जिसके लिए वह संसार में आया था। यीशु पहले से ही जानता था कि उसकी घड़ी आ चुकी है—उसने यह बात केवल उसी समय नहीं समझी। "घड़ी" शब्द का अर्थ यह नहीं था कि यीशु अगले साठ मिनट में मरेगा। यहाँ "घड़ी" शब्द उस समय को दर्शाता है जब यीशु संसार को छोड़ देगा जब लोग उसे अगले दिन मार डालेंगे। यीशु समझ गया कि अब उसके लिए यह इस संसार को छोड़कर अपने पिता के पास लौट जाने का समय है। यीशु अब अपने चेलों के साथ पृथ्वी पर नहीं रहेगा, बल्कि परमेश्वर के पास वापस चला जाएगा। लेखक यूहन्ना कहता है कि “उसने अपने उन लोगों से जो संसार में थे प्रेम किया था, और वह उनसे अंत तक प्रेम करता रहा।” यीशु ने अपनी सेवकाई के दौरान अपने चेलों से प्रेम किया था और वह अभी भी उनसे प्रेम करता था। उसके मन में हमेशा से उन लोगों के लिए गहरा प्रेम था जो पृथ्वी पर उसका अनुसरण करते थे, और उसने अपने कामों के द्वारा उनके प्रति प्रेम दिखाया। वह उनकी गहरी परवाह करता था और उसने उनके कल्याण और आशीष के लिए काम करना जारी रखा। चेले इस अर्थ में यीशु के अपने थे कि परमेश्वर ने उन्हें उसे दिया था, और वे उससे प्रेम करते थे, उसकी आज्ञा मानते थे, और उसका अनुसरण करते थे। यीशु समझ गया कि वह पृथ्वी पर अपने जीवन के अंत में पहुँच चुका है। यह जानते हुए भी, उसने अपने अनुयायियों को प्रेम करना और उन्हें प्रेम दिखाना जारी रखा। उनके लिए उसकी मृत्यु ने यह दिखाया और वह यीशु के प्रेम का सर्वोच्च कार्य था।</w:t>
      </w:r>
    </w:p>
    <w:p>
      <w:pPr/>
      <w:r>
        <w:rPr>
          <w:lang w:val="hi_IN" w:bidi="hi_IN"/>
        </w:rPr>
      </w:r>
      <w:r>
        <w:rPr>
          <w:lang w:val="hi_IN" w:bidi="hi_IN"/>
        </w:rPr>
        <w:t>यीशु अपने चेलों के साथ जब भोजन करने वाला था उससे कुछ समय पहले ही, शैतान ने शमौन इस्करियोती के पुत्र यहूदा के मन में यीशु को पकड़वाने का विचार और इच्छा डाल दी। शैतान ने उसे यीशु को उसके शत्रुओं के हाथों में सौंप देने के लिए राजी किया। शैतान बुरी आत्माओं का अगुवा है। उसके नाम का अर्थ है विरोधी, शत्रु या आरोप लगानेवाला। परमेश्वर ने मूल रूप से शैतान को स्वर्गदूतों में से एक के रूप में बनाया, लेकिन उसने परमेश्वर के खिलाफ विद्रोह करने का निर्णय लिया।</w:t>
      </w:r>
    </w:p>
    <w:p>
      <w:pPr/>
      <w:r>
        <w:rPr>
          <w:lang w:val="hi_IN" w:bidi="hi_IN"/>
        </w:rPr>
      </w:r>
      <w:r>
        <w:rPr>
          <w:lang w:val="hi_IN" w:bidi="hi_IN"/>
        </w:rPr>
        <w:t>यीशु और उसके चेले शाम को एक साथ भोजन कर रहे थे। रात का खाना, दिन का आखिरी भोजन था। यह आमतौर पर एक बड़ा भोजन होता था जो शाम को होता था। यूहन्ना यह नहीं कहता है कि यह कहाँ हुआ था, लेकिन हम अन्य सुसमाचारों से जानते हैं कि यीशु और बारह चेले यरूशलेम में कहीं ऊपरी कमरे में थे।</w:t>
      </w:r>
    </w:p>
    <w:p>
      <w:pPr/>
      <w:r>
        <w:rPr>
          <w:lang w:val="hi_IN" w:bidi="hi_IN"/>
        </w:rPr>
      </w:r>
      <w:r>
        <w:rPr>
          <w:lang w:val="hi_IN" w:bidi="hi_IN"/>
        </w:rPr>
        <w:t>यीशु जानता था कि परमेश्वर पिता ने उसे हर चीज़ पर अधिकार दिया है। यीशु यह भी जानता था कि परमेश्वर ने उसे पृथ्वी पर भेजा है और वह जल्द ही पृथ्वी को छोड़ देगा और स्वर्ग में परमेश्वर के पास लौट जाएगा। यीशु हमेशा से उन बातों को जानता था। यह ऐसा कुछ नहीं था जो उसे उसी समय समझ आया हो। और अपनी सच्ची स्थिति और अधिकार को पूरी तरह जानते हुए, यीशु मेज़ से उठा और अपने बाहरी वस्त्र उतारकर अलग रख दिए। बाहरी वस्त्र एक झालरदार लपटने वाला कपड़ा था, जिसे यीशु एक चोगे की तरह इस्तेमाल करता था। उसने अभी भी अपने अंदरूनी कपड़े पहने हुए थे, जो एक अंगरखा था। अब उसने एक दास की तरह कपड़े पहने हुए थे जो सेवा करने के लिए तैयार था।</w:t>
      </w:r>
    </w:p>
    <w:p>
      <w:pPr/>
      <w:r>
        <w:rPr>
          <w:lang w:val="hi_IN" w:bidi="hi_IN"/>
        </w:rPr>
      </w:r>
      <w:r>
        <w:rPr>
          <w:lang w:val="hi_IN" w:bidi="hi_IN"/>
        </w:rPr>
        <w:t xml:space="preserve">यहाँ रुकें और समूह में </w:t>
      </w:r>
      <w:r>
        <w:rPr>
          <w:lang w:val="hi_IN" w:bidi="hi_IN"/>
        </w:rPr>
        <w:t>यीशु के समय के पुरुषों के कपड़ों की तस्वीर</w:t>
      </w:r>
      <w:r>
        <w:rPr>
          <w:lang w:val="hi_IN" w:bidi="hi_IN"/>
        </w:rPr>
        <w:t xml:space="preserve"> देखें। इस ऑडियो को यहाँ रोकें।</w:t>
      </w:r>
    </w:p>
    <w:p>
      <w:pPr/>
      <w:r>
        <w:rPr>
          <w:lang w:val="hi_IN" w:bidi="hi_IN"/>
        </w:rPr>
      </w:r>
      <w:r>
        <w:rPr>
          <w:lang w:val="hi_IN" w:bidi="hi_IN"/>
        </w:rPr>
        <w:t>इसके बाद यीशु ने अपने हाथ को धोने के लिए खाली करने के लिए अपनी कमर के चारों ओर एक तौलिया लपेट लिया। तौलिया सन के कपड़े का एक लंबा टुकड़ा होता था। यह इतना लंबा था कि यीशु इसे अपनी कमर में लपेट सकता था और ढीले सिरे से अपने चेलों के पैरों को पोंछ सकता था।</w:t>
      </w:r>
    </w:p>
    <w:p>
      <w:pPr/>
      <w:r>
        <w:rPr>
          <w:lang w:val="hi_IN" w:bidi="hi_IN"/>
        </w:rPr>
      </w:r>
      <w:r>
        <w:rPr>
          <w:lang w:val="hi_IN" w:bidi="hi_IN"/>
        </w:rPr>
        <w:t>फिर उसने एक बर्तन में पानी लिया। यह पानी ले जाने और उसमें से पानी डालने के लिए एक विशेष पात्र था। यह एक मिट्टी के बर्तन जैसा था। उसने चेलों के पैर धोने शुरू किए और उन्हें सुखाने के लिए उसने तौलिया इस्तेमाल किया जो उसने कमर में बाँधा था। चेले यीशु के अनुयायी थे। यहाँ यूहन्ना उसके सबसे करीबी चेलों की ओर संकेत कर रहा है, वे बारह चेलें जिन्हें यीशु ने चुना था। उन दिनों लोग चप्पल पहनते थे और धूल भरी सड़कों पर चलते थे। यह एक आम प्रथा थी कि जब मेहमान घर में प्रवेश करते थे तो मेजबान का कोई गुलाम, बच्चे या पत्नी आतिथ्य सत्कार के प्रतीक के रूप में उनके पैर धोते थे। यह एक विनम्र और अप्रिय काम था। चेलों के पैर धोकर यीशु ने एक दास का सबसे निचला काम किया।</w:t>
      </w:r>
    </w:p>
    <w:p>
      <w:pPr/>
      <w:r>
        <w:rPr>
          <w:lang w:val="hi_IN" w:bidi="hi_IN"/>
        </w:rPr>
      </w:r>
      <w:r>
        <w:rPr>
          <w:lang w:val="hi_IN" w:bidi="hi_IN"/>
        </w:rPr>
        <w:t xml:space="preserve">यहाँ रुकें और समूह के रूप में </w:t>
      </w:r>
      <w:r>
        <w:rPr>
          <w:b/>
          <w:lang w:val="hi_IN" w:bidi="hi_IN"/>
        </w:rPr>
        <w:t>पैर धोने</w:t>
      </w:r>
      <w:r>
        <w:rPr>
          <w:lang w:val="hi_IN" w:bidi="hi_IN"/>
        </w:rPr>
        <w:t xml:space="preserve"> की तस्वीर देखें। इस ऑडियो को यहाँ रोकें।</w:t>
      </w:r>
    </w:p>
    <w:p>
      <w:pPr/>
      <w:r>
        <w:rPr>
          <w:lang w:val="hi_IN" w:bidi="hi_IN"/>
        </w:rPr>
      </w:r>
      <w:r>
        <w:rPr>
          <w:lang w:val="hi_IN" w:bidi="hi_IN"/>
        </w:rPr>
        <w:t>जब यीशु शमौन पतरस के पास पहुँचा, तो शमौन पतरस ने उससे एक प्रश्न पूछा, "हे प्रभु, क्या तू मेरे पैर धोएगा?" पतरस का प्रश्न उसका आश्चर्य दिखाता है और एक विनम्र डाँट को व्यक्त करता है। पतरस को नहीं लगता था कि यीशु को उसके पैर धोने चाहिए। पतरस नहीं चाहता था कि यीशु उसके पैर धोए। वह नहीं चाहता था कि यीशु एक दास की तरह व्यवहार करे और यह विनम्र काम करे।</w:t>
      </w:r>
    </w:p>
    <w:p>
      <w:pPr/>
      <w:r>
        <w:rPr>
          <w:lang w:val="hi_IN" w:bidi="hi_IN"/>
        </w:rPr>
      </w:r>
      <w:r>
        <w:rPr>
          <w:lang w:val="hi_IN" w:bidi="hi_IN"/>
        </w:rPr>
        <w:t>यीशु ने उत्तर दिया, "तू अभी नहीं समझता है कि मैं तेरे पैर क्यों धो रहा हूँ, लेकिन बाद में तू समझ सकेगा।" यीशु चेलों को विनम्र बनने और एक-दूसरे की सेवा करने के लिए सिखा रहा था। लेकिन इस समय चेले समझ नहीं पा रहे थे कि यीशु उनके पैर क्यों धो रहा था। यीशु ने वादा किया कि भविष्य में किसी समय पतरस यीशु द्वारा उसके पैर धोने का अर्थ समझ जाएगा। वह शायद अपनी मृत्यु के बाद निकट भविष्य की बात कर रहा था। यानी, यीशु की मृत्यु और पुनरुत्थान के बाद ही पतरस और अन्य चेलों को यीशु द्वारा उनके पैर धोने का अर्थ समझ में आएगा।</w:t>
      </w:r>
    </w:p>
    <w:p>
      <w:pPr/>
      <w:r>
        <w:rPr>
          <w:lang w:val="hi_IN" w:bidi="hi_IN"/>
        </w:rPr>
      </w:r>
      <w:r>
        <w:rPr>
          <w:lang w:val="hi_IN" w:bidi="hi_IN"/>
        </w:rPr>
        <w:t>पतरस ने कड़ा विरोध किया, "तू मेरे पैर कभी नहीं धोएगा।" पतरस ने इस विचार को अस्वीकार कर दिया कि वह कभी भी यीशु को अपने पैर धोने देगा। यीशु ने यह कहकर उत्तर दिया कि जब तक वह उसे नहीं धोएगा, पतरस उसका नहीं होगा। यीशु पतरस से कह रहा था कि पतरस के पैरों को धोने में जो प्रेम यीशु दिखाने वाला था उसे अस्वीकार करना केवल यह साबित करेगा कि वह यीशु के “संसार में अपने लोगों” में से नहीं है, बल्कि वह “संसार” का ही है। यीशु कह रहा है कि पैर धोना यीशु के साथ होने या उद्धार पाने के लिए आवश्यक शर्त थी। यह उस धोने की ओर संकेत करता है जो लोगों को उनके पापों से शुद्ध करता है, न कि उसके पैरों को धोने की ओर।</w:t>
      </w:r>
    </w:p>
    <w:p>
      <w:pPr/>
      <w:r>
        <w:rPr>
          <w:lang w:val="hi_IN" w:bidi="hi_IN"/>
        </w:rPr>
      </w:r>
      <w:r>
        <w:rPr>
          <w:lang w:val="hi_IN" w:bidi="hi_IN"/>
        </w:rPr>
        <w:t>पतरस ने उत्साह से उत्तर दिया, जिससे यह संकेत मिला कि वह यीशु का होना चाहता था। उसने कहा, "हे प्रभु, तो केवल मेरे पैर ही नहीं बल्कि मेरे हाथ और सिर भी धो दे!"</w:t>
      </w:r>
    </w:p>
    <w:p>
      <w:pPr/>
      <w:r>
        <w:rPr>
          <w:lang w:val="hi_IN" w:bidi="hi_IN"/>
        </w:rPr>
      </w:r>
      <w:r>
        <w:rPr>
          <w:lang w:val="hi_IN" w:bidi="hi_IN"/>
        </w:rPr>
        <w:t>लेकिन यीशु ने पतरस को रोजमर्रा के जीवन का उदाहरण देकर उत्तर दिया। उसने कहा कि जिसने अपने पूरे शरीर को नहला दिया है, तो उसे अपने पैरों को छोड़कर, शरीर के किसी भी भाग को धोने की आवश्यकता नहीं है, क्योंकि उसका पूरा शरीर साफ होता है। यदि कोई स्नान करता है और फिर दूसरे घर जाता है, तो उसके पैर गंदे जाएँगे, लेकिन उसके शरीर का कोई और भाग नहीं। यीशु का यह कथन किसी व्यक्ति के परमेश्वर के साथ सही रिश्ते की स्थिति को भी दर्शाता है। एक बार जब यीशु किसी को धो देता है या क्षमा कर देता है, तो यीशु उस व्यक्ति के पाप को हमेशा के लिए क्षमा कर देता है। इसके बाद जब वह व्यक्ति पाप करता है, तो उसे दोबारा उद्धार पाने के लिए यीशु की आवश्यकता नहीं होती। उसे बस यीशु के पास आकर उस पाप के लिए क्षमा माँगनी है जो उसने यीशु द्वारा उद्धार दिए जाने के बाद किया था। पैर धोना उन पापों की क्षमा को दर्शाता है जो लोग यीशु द्वारा उद्धार दिए जाने के बाद करते हैं।</w:t>
      </w:r>
    </w:p>
    <w:p>
      <w:pPr/>
      <w:r>
        <w:rPr>
          <w:lang w:val="hi_IN" w:bidi="hi_IN"/>
        </w:rPr>
      </w:r>
      <w:r>
        <w:rPr>
          <w:lang w:val="hi_IN" w:bidi="hi_IN"/>
        </w:rPr>
        <w:t>यहाँ रुकें और समूह के रूप में चर्चा करें कि क्या आपकी संस्कृति में ऐसी कहानियाँ हैं जो जीवन के बारे में गहरी सच्चाइयों को समझाती हैं या रोजमर्रा के जीवन के उदाहरणों के साथ आत्मिक सच्चाइयों को समझाती हैं। इन कहानियों में से एक को यहाँ साझा करें। इस ऑडियो को यहाँ रोकें।</w:t>
      </w:r>
    </w:p>
    <w:p>
      <w:pPr/>
      <w:r>
        <w:rPr>
          <w:lang w:val="hi_IN" w:bidi="hi_IN"/>
        </w:rPr>
      </w:r>
      <w:r>
        <w:rPr>
          <w:lang w:val="hi_IN" w:bidi="hi_IN"/>
        </w:rPr>
        <w:t>फिर यीशु ने पानी से धोने की इस तुलना का उपयोग केवल शमौन से ही नहीं, बल्कि कमरे में मौजूद अन्य चेलों से भी बात करने के लिए किया। उसने कहा, "और तुम शुद्ध हो, लेकिन सब के सब नहीं।" वह कह रहा था कि उसने उनके पापों को माफ कर दिया और इसी कारण वे "शुद्ध" थे। जब चेलों ने यीशु के वचनों पर विश्वास किया और यह मान लिया कि यीशु ही मसीह, प्रतिज्ञा किया हुआ उद्धारकर्ता है, तो यीशु ने उनके पापों को क्षमा कर दिया। हालाँकि, उनमें से सभी ने यीशु पर विश्वास नहीं किया था और इसलिए उनमें से सभी शुद्ध नहीं थे।</w:t>
      </w:r>
    </w:p>
    <w:p>
      <w:pPr/>
      <w:r>
        <w:rPr>
          <w:lang w:val="hi_IN" w:bidi="hi_IN"/>
        </w:rPr>
      </w:r>
      <w:r>
        <w:rPr>
          <w:lang w:val="hi_IN" w:bidi="hi_IN"/>
        </w:rPr>
        <w:t>अब यूहन्ना एक स्पष्टीकरण जोड़ता है। यीशु जानता था कि उसके चेलों में से कौन उसे धोखा देगा। किसी को धोखा देने का अर्थ है किसी मित्र को उसके शत्रुओं के अधिकार में सौंप देना। वह जानता था कि यह यहूदा था। यहूदा ने यीशु से उसे क्षमा करने और उसे धोने के लिए नहीं कहा बल्कि उसका विश्वासघात किया। इस कारण यीशु ने कहा कि "तुम सब शुद्ध नहीं हो" क्योंकि वह जानता था कि कौन उसे धोखा देगा।</w:t>
      </w:r>
      <w:r>
        <w:rPr>
          <w:lang w:val="hi_IN" w:bidi="hi_IN"/>
        </w:rPr>
      </w:r>
    </w:p>
    <w:p>
      <w:pPr>
        <w:pStyle w:val="Heading3"/>
      </w:pPr>
      <w:r>
        <w:rPr>
          <w:lang w:val="hi_IN" w:bidi="hi_IN"/>
        </w:rPr>
        <w:t>घटनाओं को समझाना</w:t>
      </w:r>
    </w:p>
    <w:p>
      <w:pPr/>
      <w:r>
        <w:rPr>
          <w:lang w:val="hi_IN" w:bidi="hi_IN"/>
        </w:rPr>
      </w:r>
      <w:r>
        <w:rPr>
          <w:lang w:val="hi_IN" w:bidi="hi_IN"/>
        </w:rPr>
        <w:t>यूहन्ना 13:1–11 का ऑडियो संस्करण सबसे आसानी से समझ में आने वाले अनुवाद में सुनें।</w:t>
      </w:r>
    </w:p>
    <w:p>
      <w:pPr/>
      <w:r>
        <w:rPr>
          <w:lang w:val="hi_IN" w:bidi="hi_IN"/>
        </w:rPr>
      </w:r>
      <w:r>
        <w:rPr>
          <w:lang w:val="hi_IN" w:bidi="hi_IN"/>
        </w:rPr>
        <w:t>इस चरण में, समूह इस भाग के दृश्यों, परिवेश और पात्रों को परिभाषित करेगा। फिर समूह इस भाग को अपने मन में समझने की कोशिश करेगा।</w:t>
      </w:r>
    </w:p>
    <w:p>
      <w:pPr/>
      <w:r>
        <w:rPr>
          <w:lang w:val="hi_IN" w:bidi="hi_IN"/>
        </w:rPr>
      </w:r>
      <w:r>
        <w:rPr>
          <w:lang w:val="hi_IN" w:bidi="hi_IN"/>
        </w:rPr>
        <w:t>इस भाग में नौ दृश्य हैं।</w:t>
      </w:r>
    </w:p>
    <w:p>
      <w:pPr/>
      <w:r>
        <w:rPr>
          <w:lang w:val="hi_IN" w:bidi="hi_IN"/>
        </w:rPr>
      </w:r>
      <w:r>
        <w:rPr>
          <w:b/>
          <w:lang w:val="hi_IN" w:bidi="hi_IN"/>
        </w:rPr>
        <w:t>पहले दृश्य में:</w:t>
      </w:r>
      <w:r>
        <w:rPr>
          <w:lang w:val="hi_IN" w:bidi="hi_IN"/>
        </w:rPr>
        <w:t xml:space="preserve"> यूहन्ना कहानी का समय और यीशु के विचारों की समझ देने के लिए दृश्य तैयार करता है। यह फसह के पर्व से ठीक पहले था और यीशु जानता था कि संसार से विदा होकर पिता के पास जाने का उसका समय आ गया है। यीशु, जिसने हमेशा उन लोगों से प्रेम किया है जो उस पर विश्वास करते थे, वह उनसे अन्त तक प्रेम करता रहेगा।</w:t>
      </w:r>
    </w:p>
    <w:p>
      <w:pPr/>
      <w:r>
        <w:rPr>
          <w:lang w:val="hi_IN" w:bidi="hi_IN"/>
        </w:rPr>
      </w:r>
      <w:r>
        <w:rPr>
          <w:b/>
          <w:lang w:val="hi_IN" w:bidi="hi_IN"/>
        </w:rPr>
        <w:t>दूसरे दृश्य में:</w:t>
      </w:r>
      <w:r>
        <w:rPr>
          <w:lang w:val="hi_IN" w:bidi="hi_IN"/>
        </w:rPr>
        <w:t xml:space="preserve"> शैतान शमौन इस्करियोती के पुत्र यहूदा को यीशु को धोखा देने का विचार और इच्छा देता है।</w:t>
      </w:r>
    </w:p>
    <w:p>
      <w:pPr/>
      <w:r>
        <w:rPr>
          <w:lang w:val="hi_IN" w:bidi="hi_IN"/>
        </w:rPr>
      </w:r>
      <w:r>
        <w:rPr>
          <w:b/>
          <w:lang w:val="hi_IN" w:bidi="hi_IN"/>
        </w:rPr>
        <w:t>तीसरे दृश्य में:</w:t>
      </w:r>
      <w:r>
        <w:rPr>
          <w:lang w:val="hi_IN" w:bidi="hi_IN"/>
        </w:rPr>
        <w:t xml:space="preserve"> यीशु और बारह चेले एक साथ भोजन कर रहे हैं।</w:t>
      </w:r>
    </w:p>
    <w:p>
      <w:pPr/>
      <w:r>
        <w:rPr>
          <w:lang w:val="hi_IN" w:bidi="hi_IN"/>
        </w:rPr>
      </w:r>
      <w:r>
        <w:rPr>
          <w:b/>
          <w:lang w:val="hi_IN" w:bidi="hi_IN"/>
        </w:rPr>
        <w:t>चौथे दृश्य में:</w:t>
      </w:r>
      <w:r>
        <w:rPr>
          <w:lang w:val="hi_IN" w:bidi="hi_IN"/>
        </w:rPr>
        <w:t xml:space="preserve"> परमेश्वर की ओर से भेजा गया होने की अपनी स्थिति को पूरी तरह जानते हुए यीशु भोजन की मेज़ से उठा, अपने बाहरी वस्त्र उतारकर रख दिए और कमर में एक तौलिया बाँध लिया।</w:t>
      </w:r>
    </w:p>
    <w:p>
      <w:pPr/>
      <w:r>
        <w:rPr>
          <w:lang w:val="hi_IN" w:bidi="hi_IN"/>
        </w:rPr>
      </w:r>
      <w:r>
        <w:rPr>
          <w:b/>
          <w:lang w:val="hi_IN" w:bidi="hi_IN"/>
        </w:rPr>
        <w:t>पाँचवें दृश्य में:</w:t>
      </w:r>
      <w:r>
        <w:rPr>
          <w:lang w:val="hi_IN" w:bidi="hi_IN"/>
        </w:rPr>
        <w:t xml:space="preserve"> यीशु एक बर्तन में पानी डालता है और चेलों के पैर धोना शुरू करता है। वह उन्हें अपनी कमर में बँधे हुए तौलिये से पोंछता है।</w:t>
      </w:r>
    </w:p>
    <w:p>
      <w:pPr/>
      <w:r>
        <w:rPr>
          <w:lang w:val="hi_IN" w:bidi="hi_IN"/>
        </w:rPr>
      </w:r>
      <w:r>
        <w:rPr>
          <w:b/>
          <w:lang w:val="hi_IN" w:bidi="hi_IN"/>
        </w:rPr>
        <w:t>छठे दृश्य में:</w:t>
      </w:r>
      <w:r>
        <w:rPr>
          <w:lang w:val="hi_IN" w:bidi="hi_IN"/>
        </w:rPr>
        <w:t xml:space="preserve"> यीशु शमौन पतरस के पास जाता है, जो विरोध करता है और यीशु से कहता है कि उसे उसके पैर नहीं धोने चाहिए। यीशु ने शमौन पतरस को उत्तर देते हुए कहा कि वह अभी यीशु के काम नहीं समझता, लेकिन कुछ घटनाओं के बाद उन्हें समझेगा।</w:t>
      </w:r>
    </w:p>
    <w:p>
      <w:pPr/>
      <w:r>
        <w:rPr>
          <w:lang w:val="hi_IN" w:bidi="hi_IN"/>
        </w:rPr>
      </w:r>
      <w:r>
        <w:rPr>
          <w:b/>
          <w:lang w:val="hi_IN" w:bidi="hi_IN"/>
        </w:rPr>
        <w:t>सातवें दृश्य में:</w:t>
      </w:r>
      <w:r>
        <w:rPr>
          <w:lang w:val="hi_IN" w:bidi="hi_IN"/>
        </w:rPr>
        <w:t xml:space="preserve"> पतरस कड़ा विरोध करता है और यीशु से कहता है कि वह यीशु को उसके पैर कभी नहीं धोने देगा। यीशु उत्तर देता है कि जब तक वह पतरस के पैर नहीं धोता तब तक पतरस उसका नहीं होगा।</w:t>
      </w:r>
    </w:p>
    <w:p>
      <w:pPr/>
      <w:r>
        <w:rPr>
          <w:lang w:val="hi_IN" w:bidi="hi_IN"/>
        </w:rPr>
      </w:r>
      <w:r>
        <w:rPr>
          <w:b/>
          <w:lang w:val="hi_IN" w:bidi="hi_IN"/>
        </w:rPr>
        <w:t>आठवें दृश्य में:</w:t>
      </w:r>
      <w:r>
        <w:rPr>
          <w:lang w:val="hi_IN" w:bidi="hi_IN"/>
        </w:rPr>
        <w:t xml:space="preserve"> शमौन पतरस उत्साह से उत्तर देता है कि उस मामले में वह चाहता है कि यीशु उसके हाथ और सिर भी धो दें। यीशु उत्तर देता है कि जिसने स्नान किया है, उसे अपने पैरों को छोड़कर अपना पूरा शरीर फिर से धोने की आवश्यकता नहीं है, क्योंकि उसका पूरा शरीर शुद्ध है। वह चेलों से कहता है कि वे शुद्ध हैं, लेकिन उनमें से सब नहीं।</w:t>
      </w:r>
    </w:p>
    <w:p>
      <w:pPr/>
      <w:r>
        <w:rPr>
          <w:lang w:val="hi_IN" w:bidi="hi_IN"/>
        </w:rPr>
      </w:r>
      <w:r>
        <w:rPr>
          <w:b/>
          <w:lang w:val="hi_IN" w:bidi="hi_IN"/>
        </w:rPr>
        <w:t>नौवें दृश्य में:</w:t>
      </w:r>
      <w:r>
        <w:rPr>
          <w:lang w:val="hi_IN" w:bidi="hi_IN"/>
        </w:rPr>
        <w:t xml:space="preserve"> लेखक यूहन्ना समझाता है कि यीशु जानता है कि कौन उसे धोखा देगा और यही कारण है कि उसने कहा कि सभी चेले शुद्ध नहीं थे।</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परमेश्वर पिता</w:t>
      </w:r>
    </w:p>
    <w:p>
      <w:pPr>
        <w:pStyle w:val="ListBullet"/>
        <w:spacing w:line="240" w:lineRule="auto"/>
        <w:ind w:left="720"/>
      </w:pPr>
      <w:r>
        <w:rPr>
          <w:lang w:val="hi_IN" w:bidi="hi_IN"/>
        </w:rPr>
      </w:r>
      <w:r>
        <w:rPr>
          <w:lang w:val="hi_IN" w:bidi="hi_IN"/>
        </w:rPr>
        <w:t>शैतान</w:t>
      </w:r>
    </w:p>
    <w:p>
      <w:pPr>
        <w:pStyle w:val="ListBullet"/>
        <w:spacing w:line="240" w:lineRule="auto"/>
        <w:ind w:left="720"/>
      </w:pPr>
      <w:r>
        <w:rPr>
          <w:lang w:val="hi_IN" w:bidi="hi_IN"/>
        </w:rPr>
      </w:r>
      <w:r>
        <w:rPr>
          <w:lang w:val="hi_IN" w:bidi="hi_IN"/>
        </w:rPr>
        <w:t>शमौन इस्करियोती का पुत्र, यहूदा</w:t>
      </w:r>
    </w:p>
    <w:p>
      <w:pPr>
        <w:pStyle w:val="ListBullet"/>
        <w:spacing w:line="240" w:lineRule="auto"/>
        <w:ind w:left="720"/>
      </w:pPr>
      <w:r>
        <w:rPr>
          <w:lang w:val="hi_IN" w:bidi="hi_IN"/>
        </w:rPr>
      </w:r>
      <w:r>
        <w:rPr>
          <w:lang w:val="hi_IN" w:bidi="hi_IN"/>
        </w:rPr>
        <w:t>यीशु के चेले</w:t>
      </w:r>
    </w:p>
    <w:p>
      <w:pPr>
        <w:pStyle w:val="ListBullet"/>
        <w:spacing w:line="240" w:lineRule="auto"/>
        <w:ind w:left="720"/>
      </w:pPr>
      <w:r>
        <w:rPr>
          <w:lang w:val="hi_IN" w:bidi="hi_IN"/>
        </w:rPr>
      </w:r>
      <w:r>
        <w:rPr>
          <w:lang w:val="hi_IN" w:bidi="hi_IN"/>
        </w:rPr>
        <w:t>और शमौन पतरस</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 कहानी यहूदियों के फसह के पर्व से ठीक पहले शुरू होती है। यूहन्ना का एक बाद का भाग हमें बताता है कि ये घटनाएँ गुरुवार शाम को हो रही हैं। यीशु जानता था कि उसका समय आ गया है कि वह इस संसार को छोड़कर पिता के पास वापस जाए। लेखक यूहन्ना कहता है कि यीशु ने हमेशा उन लोगों से प्रेम किया जो संसार में उसके हैं, जिन्हें परमेश्वर ने उसे दिया था। और यीशु ने अंत तक उनसे प्रेम किया।</w:t>
      </w:r>
    </w:p>
    <w:p>
      <w:pPr/>
      <w:r>
        <w:rPr>
          <w:lang w:val="hi_IN" w:bidi="hi_IN"/>
        </w:rPr>
      </w:r>
      <w:r>
        <w:rPr>
          <w:lang w:val="hi_IN" w:bidi="hi_IN"/>
        </w:rPr>
        <w:t>यीशु अपने चेलों के साथ जब भोजन करने वाला था, उससे कुछ समय पहले ही, शैतान ने शमौन इस्करियोती के पुत्र यहूदा के मन में यीशु को पकड़वाने का विचार और इच्छा डाल दी थी।</w:t>
      </w:r>
    </w:p>
    <w:p>
      <w:pPr/>
      <w:r>
        <w:rPr>
          <w:lang w:val="hi_IN" w:bidi="hi_IN"/>
        </w:rPr>
      </w:r>
      <w:r>
        <w:rPr>
          <w:lang w:val="hi_IN" w:bidi="hi_IN"/>
        </w:rPr>
        <w:t>यीशु और बारह चेले एक साथ शाम को भोजन कर रहे थे। रात का खाना दिन का अन्तिम भोजन था। यह आमतौर पर एक बड़ा भोजन होता था जो शाम को होता था। यूहन्ना यह नहीं बताता कि यह कहाँ हुआ है, लेकिन हम अन्य सुसमाचारों से जानते हैं कि यीशु और बारह चेले यरूशलेम में कहीं ऊपरी कमरे में थे।</w:t>
      </w:r>
    </w:p>
    <w:p>
      <w:pPr/>
      <w:r>
        <w:rPr>
          <w:lang w:val="hi_IN" w:bidi="hi_IN"/>
        </w:rPr>
      </w:r>
      <w:r>
        <w:rPr>
          <w:lang w:val="hi_IN" w:bidi="hi_IN"/>
        </w:rPr>
        <w:t>अब यूहन्ना समझाता है कि यीशु जानता था कि परमेश्वर पिता ने उसे हर चीज़ पर अधिकार दिया है। यीशु यह भी जानता था कि परमेश्वर ने उसे पृथ्वी पर भेजा है और वह जल्द ही पृथ्वी को छोड़ देगा और स्वर्ग में परमेश्वर के पास लौट जाएगा। यीशु हमेशा से उन बातों को जानता था। और अपनी सच्ची स्थिति और अधिकार को पूरी तरह जानते हुए, यीशु मेज़ से उठा और अपने बाहरी वस्त्र उतारकर अलग रख दिए। बाहरी वस्त्र एक झालरदार लपटने वाला कपड़ा था, जिसे यीशु एक चोगे की तरह इस्तेमाल करता था। उसने अभी भी अपने अंदरूनी कपड़े पहने हुए थे, जो एक अंगरखा था। उसने अपनी कमर के चारों ओर एक तौलिया लपेटा।</w:t>
      </w:r>
    </w:p>
    <w:p>
      <w:pPr/>
      <w:r>
        <w:rPr>
          <w:lang w:val="hi_IN" w:bidi="hi_IN"/>
        </w:rPr>
      </w:r>
      <w:r>
        <w:rPr>
          <w:lang w:val="hi_IN" w:bidi="hi_IN"/>
        </w:rPr>
        <w:t>यहाँ रुकें और समूह में यीशु के समय के पुरुषों के कपड़ों की एक तस्वीर देखें। इस ऑडियो को यहाँ रोकें।</w:t>
      </w:r>
    </w:p>
    <w:p>
      <w:pPr/>
      <w:r>
        <w:rPr>
          <w:lang w:val="hi_IN" w:bidi="hi_IN"/>
        </w:rPr>
      </w:r>
      <w:r>
        <w:rPr>
          <w:lang w:val="hi_IN" w:bidi="hi_IN"/>
        </w:rPr>
        <w:t>चेले खाटों पर बाईं ओर करवट लेकर लेटे हुए थे। वे अपने दाहिने हाथों का उपयोग उन थालियों तक पहुँचने के लिए करते थे, जो मेज़ पर या उन मेज़ों पर रखी होती थी, जो सोफों के सामने थी। यीशु ने एक बर्तन में पानी डाला, जो पैर धोने के लिए एक विशेष बर्तन था। फिर वह सोफों के चारों ओर घूमकर उनके पीछे गया, जहाँ चेलों के पैर पीछे की ओर फैले हुए थे। वहाँ उसने बर्तन से उनके पैरों पर पानी डाला और उस तौलिए से, जिसे उसने अपनी कमर में बाँधा था, उनके पैर सुखाए।</w:t>
      </w:r>
    </w:p>
    <w:p>
      <w:pPr/>
      <w:r>
        <w:rPr>
          <w:lang w:val="hi_IN" w:bidi="hi_IN"/>
        </w:rPr>
      </w:r>
      <w:r>
        <w:rPr>
          <w:lang w:val="hi_IN" w:bidi="hi_IN"/>
        </w:rPr>
        <w:t>यहाँ रुकें और समूह में पैर धोने की एक तस्वीर देखें। इस ऑडियो को यहाँ रोकें।</w:t>
      </w:r>
    </w:p>
    <w:p>
      <w:pPr/>
      <w:r>
        <w:rPr>
          <w:lang w:val="hi_IN" w:bidi="hi_IN"/>
        </w:rPr>
      </w:r>
      <w:r>
        <w:rPr>
          <w:lang w:val="hi_IN" w:bidi="hi_IN"/>
        </w:rPr>
        <w:t>जब यीशु शमौन पतरस के पास उसके पैर धोने के लिए आया, तो शमौन पतरस ने उससे कहा, “हे प्रभु, तुझे मेरे पैर नहीं धोने चाहिए।” शमौन ने “तू” और “मेरे” शब्दों पर जोर दिया ताकि यह स्पष्ट हो सके कि यीशु के लिए उसके पैर धोना सही नहीं था। यीशु ने उत्तर दिया, “तू अभी नहीं समझता कि मैं तेरे पैर क्यों धोता हूँ, परन्तु बाद में तू समझेगा।”</w:t>
      </w:r>
    </w:p>
    <w:p>
      <w:pPr/>
      <w:r>
        <w:rPr>
          <w:lang w:val="hi_IN" w:bidi="hi_IN"/>
        </w:rPr>
      </w:r>
      <w:r>
        <w:rPr>
          <w:lang w:val="hi_IN" w:bidi="hi_IN"/>
        </w:rPr>
        <w:t>पतरस ने कड़ा विरोध किया, "तू मेरे पैर कभी नहीं धोएगा।" यीशु ने पतरस को उत्तर देते हुए कहा, “यदि मैं तेरे पैर न धोऊँ तो तू मेरे लोगों में से नहीं है।”</w:t>
      </w:r>
    </w:p>
    <w:p>
      <w:pPr/>
      <w:r>
        <w:rPr>
          <w:lang w:val="hi_IN" w:bidi="hi_IN"/>
        </w:rPr>
      </w:r>
      <w:r>
        <w:rPr>
          <w:lang w:val="hi_IN" w:bidi="hi_IN"/>
        </w:rPr>
        <w:t>पतरस ने उत्साहपूर्वक उत्तर दिया, जो यह संकेत देता है कि वह यीशु का होना चाहता था। उसने कहा, "हे प्रभु, तो केवल मेरे पैर ही नहीं बल्कि मेरे हाथ और सिर भी धो दे!"</w:t>
      </w:r>
    </w:p>
    <w:p>
      <w:pPr/>
      <w:r>
        <w:rPr>
          <w:lang w:val="hi_IN" w:bidi="hi_IN"/>
        </w:rPr>
      </w:r>
      <w:r>
        <w:rPr>
          <w:lang w:val="hi_IN" w:bidi="hi_IN"/>
        </w:rPr>
        <w:t>लेकिन यीशु ने पतरस को रोजमर्रा के जीवन का उदाहरण देकर उत्तर दिया। उसने कहा कि जिस व्यक्ति ने अपने पूरे शरीर को धो लिया है, उसे अपने पैरों को छोड़कर शरीर के किसी भी हिस्से को दोबारा धोने की आवश्यकता नहीं है, क्योंकि उसका पूरा शरीर साफ है। यीशु के कथन का एक आत्मिक अर्थ भी है। जब यीशु किसी व्यक्ति के पापों को क्षमा कर देता है, तो उस व्यक्ति को फिर से पूरी क्षमा पाने की आवश्यकता नहीं होती, बल्कि उसके बाद किए गए पापों के लिए ही क्षमा की आवश्यकता होती है। फिर यीशु ने कहा कि चेले पूरी तरह शुद्ध थे, लेकिन उनमें से सभी नहीं।</w:t>
      </w:r>
    </w:p>
    <w:p>
      <w:pPr/>
      <w:r>
        <w:rPr>
          <w:lang w:val="hi_IN" w:bidi="hi_IN"/>
        </w:rPr>
      </w:r>
      <w:r>
        <w:rPr>
          <w:lang w:val="hi_IN" w:bidi="hi_IN"/>
        </w:rPr>
        <w:t>अब यूहन्ना एक स्पष्टीकरण जोड़ता है। यीशु जानता था कि उसके चेलों में से कौन उसे धोखा देगा। वह जानता था कि यह यहूदा था। यही कारण है कि उसने कहा, "तुम सभी शुद्ध नहीं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p>
    <w:p>
      <w:pPr/>
      <w:r>
        <w:rPr>
          <w:lang w:val="hi_IN" w:bidi="hi_IN"/>
        </w:rPr>
      </w:r>
      <w:r>
        <w:rPr>
          <w:b/>
          <w:lang w:val="hi_IN" w:bidi="hi_IN"/>
        </w:rPr>
        <w:t>रिकोर्डिंग यही समाप्त होती है।</w:t>
      </w:r>
      <w:r>
        <w:rPr>
          <w:lang w:val="hi_IN" w:bidi="hi_IN"/>
        </w:rPr>
      </w:r>
    </w:p>
    <w:p>
      <w:pPr>
        <w:pStyle w:val="Heading3"/>
      </w:pPr>
      <w:r>
        <w:rPr>
          <w:lang w:val="hi_IN" w:bidi="hi_IN"/>
        </w:rPr>
        <w:t>पाठ को नाटकीय रूप देना</w:t>
      </w:r>
    </w:p>
    <w:p>
      <w:pPr/>
      <w:r>
        <w:rPr>
          <w:lang w:val="hi_IN" w:bidi="hi_IN"/>
        </w:rPr>
      </w:r>
      <w:r>
        <w:rPr>
          <w:lang w:val="hi_IN" w:bidi="hi_IN"/>
        </w:rPr>
        <w:t>यूहन्ना 13:1–11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परमेश्वर पिता</w:t>
      </w:r>
    </w:p>
    <w:p>
      <w:pPr>
        <w:pStyle w:val="ListBullet"/>
        <w:spacing w:line="240" w:lineRule="auto"/>
        <w:ind w:left="720"/>
      </w:pPr>
      <w:r>
        <w:rPr>
          <w:lang w:val="hi_IN" w:bidi="hi_IN"/>
        </w:rPr>
      </w:r>
      <w:r>
        <w:rPr>
          <w:lang w:val="hi_IN" w:bidi="hi_IN"/>
        </w:rPr>
        <w:t>शैतान</w:t>
      </w:r>
    </w:p>
    <w:p>
      <w:pPr>
        <w:pStyle w:val="ListBullet"/>
        <w:spacing w:line="240" w:lineRule="auto"/>
        <w:ind w:left="720"/>
      </w:pPr>
      <w:r>
        <w:rPr>
          <w:lang w:val="hi_IN" w:bidi="hi_IN"/>
        </w:rPr>
      </w:r>
      <w:r>
        <w:rPr>
          <w:lang w:val="hi_IN" w:bidi="hi_IN"/>
        </w:rPr>
        <w:t>शमौन इस्करियोती का पुत्र, यहूदा</w:t>
      </w:r>
    </w:p>
    <w:p>
      <w:pPr>
        <w:pStyle w:val="ListBullet"/>
        <w:spacing w:line="240" w:lineRule="auto"/>
        <w:ind w:left="720"/>
      </w:pPr>
      <w:r>
        <w:rPr>
          <w:lang w:val="hi_IN" w:bidi="hi_IN"/>
        </w:rPr>
      </w:r>
      <w:r>
        <w:rPr>
          <w:lang w:val="hi_IN" w:bidi="hi_IN"/>
        </w:rPr>
        <w:t>यीशु के चेले</w:t>
      </w:r>
    </w:p>
    <w:p>
      <w:pPr>
        <w:pStyle w:val="ListBullet"/>
        <w:spacing w:line="240" w:lineRule="auto"/>
        <w:ind w:left="720"/>
      </w:pPr>
      <w:r>
        <w:rPr>
          <w:lang w:val="hi_IN" w:bidi="hi_IN"/>
        </w:rPr>
      </w:r>
      <w:r>
        <w:rPr>
          <w:lang w:val="hi_IN" w:bidi="hi_IN"/>
        </w:rPr>
        <w:t>और शमौन पतरस</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न छोड़े। इस भाग के हर हिस्से को याद करने में एक दूसरे की सहायता करें। इस ऑडियो को यहाँ रोकें और भाग का अभिनय करें।</w:t>
      </w:r>
    </w:p>
    <w:p>
      <w:pPr/>
      <w:r>
        <w:rPr>
          <w:lang w:val="hi_IN" w:bidi="hi_IN"/>
        </w:rPr>
      </w:r>
      <w:r>
        <w:rPr>
          <w:lang w:val="hi_IN" w:bidi="hi_IN"/>
        </w:rPr>
        <w:t>समूह को इस भाग का दूसरी बार अभिनय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 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यह कहानी यहूदियों के फसह के पर्व से ठीक पहले शुरू होती है। यीशु जानता था कि उसका समय आ गया है कि वह इस संसार को छोड़कर पिता के पास वापस जाए। यीशु ने हमेशा उन लोगों से प्रेम किया जो संसार में उसके अपने थे, जिन्हें परमेश्वर ने उसे दिया था। और यीशु ने अपने जीवन के अन्त तक उनसे प्रेम किया।</w:t>
      </w:r>
    </w:p>
    <w:p>
      <w:pPr/>
      <w:r>
        <w:rPr>
          <w:lang w:val="hi_IN" w:bidi="hi_IN"/>
        </w:rPr>
      </w:r>
      <w:r>
        <w:rPr>
          <w:lang w:val="hi_IN" w:bidi="hi_IN"/>
        </w:rPr>
        <w:t xml:space="preserve">यीशु अपने चेलों के साथ जो भोजन करने वाला था उससे कुछ समय पहले, शैतान ने शमौन इस्करियोती के पुत्र यहूदा के मन में यीशु को पकड़वाने का विचार और इच्छा डाल दी। </w:t>
      </w:r>
      <w:r>
        <w:rPr>
          <w:b/>
          <w:lang w:val="hi_IN" w:bidi="hi_IN"/>
        </w:rPr>
        <w:t>अभिनय को रोकें</w:t>
      </w:r>
      <w:r>
        <w:rPr>
          <w:lang w:val="hi_IN" w:bidi="hi_IN"/>
        </w:rPr>
        <w:t>। यहूदा की भूमिका निभाने वाले व्यक्ति से पूछें, "आप क्या महसूस कर रहे हैं या क्या सोच रहे हैं?" वह व्यक्ति इस तरह उत्तर दे सकता है कि “मुझे सच में और अधिक पैसा चाहिए,” या “मुझे पता है कि यहूदी यीशु को ढूँढ रहे हैं,” या “यदि मैं उन्हें बता दूँ कि वह कहाँ है, तो शायद वे मुझे कुछ पैसे देंगे?” अभिनय को जारी रखें।</w:t>
      </w:r>
    </w:p>
    <w:p>
      <w:pPr/>
      <w:r>
        <w:rPr>
          <w:lang w:val="hi_IN" w:bidi="hi_IN"/>
        </w:rPr>
      </w:r>
      <w:r>
        <w:rPr>
          <w:lang w:val="hi_IN" w:bidi="hi_IN"/>
        </w:rPr>
        <w:t>यीशु और बारह चेले शाम को एक साथ भोजन कर रहे थे।</w:t>
      </w:r>
    </w:p>
    <w:p>
      <w:pPr/>
      <w:r>
        <w:rPr>
          <w:lang w:val="hi_IN" w:bidi="hi_IN"/>
        </w:rPr>
      </w:r>
      <w:r>
        <w:rPr>
          <w:lang w:val="hi_IN" w:bidi="hi_IN"/>
        </w:rPr>
        <w:t xml:space="preserve">यीशु जानता था कि परमेश्वर पिता ने उसे हर चीज़ पर अधिकार दिया है। यीशु यह भी जानता था कि परमेश्वर ने उसे पृथ्वी पर भेजा है और वह जल्द ही पृथ्वी को छोड़कर स्वर्ग में परमेश्वर के पास लौट जाएगा। यीशु हमेशा से उन बातों को जानता था। और अपनी सच्ची स्थिति और अधिकार को पूरी तरह जानते हुए, यीशु मेज़ से उठा और अपने बाहरी वस्त्र उतारकर अलग रख दिए, और एक तौलिया अपनी कमर में लपेट लिया। </w:t>
      </w:r>
      <w:r>
        <w:rPr>
          <w:b/>
          <w:lang w:val="hi_IN" w:bidi="hi_IN"/>
        </w:rPr>
        <w:t>अभिनय को रोकें</w:t>
      </w:r>
      <w:r>
        <w:rPr>
          <w:lang w:val="hi_IN" w:bidi="hi_IN"/>
        </w:rPr>
        <w:t>। यीशु की भूमिका निभाने वाले व्यक्ति से पूछें, "आप क्या महसूस कर रहे हैं या क्या सोच रहे हैं?" वह व्यक्ति इस तरह उत्तर दे सकता है, "मेरा समय आ गया है!" या "इससे पहले कि मैं पिता के पास वापस जाऊँ, मुझे चेलों को विनम्र बनकर एक-दूसरे की सेवा करना सिखाना होगा," या "क्या वे मुझे अपने पैर धोने देंगे?" अभिनय को जारी रखें।</w:t>
      </w:r>
    </w:p>
    <w:p>
      <w:pPr/>
      <w:r>
        <w:rPr>
          <w:lang w:val="hi_IN" w:bidi="hi_IN"/>
        </w:rPr>
      </w:r>
      <w:r>
        <w:rPr>
          <w:lang w:val="hi_IN" w:bidi="hi_IN"/>
        </w:rPr>
        <w:t>फिर उसने एक बर्तन में पानी डाला और चेलों के पैर धोना शुरू किया और उन्हें उस तौलिए से पोंछा, जिसे उसने अपनी कमर में लपेटा था।</w:t>
      </w:r>
    </w:p>
    <w:p>
      <w:pPr/>
      <w:r>
        <w:rPr>
          <w:lang w:val="hi_IN" w:bidi="hi_IN"/>
        </w:rPr>
      </w:r>
      <w:r>
        <w:rPr>
          <w:lang w:val="hi_IN" w:bidi="hi_IN"/>
        </w:rPr>
        <w:t xml:space="preserve">जब यीशु शमौन पतरस के पास उसके पैर धोने के लिए आया, तो शमौन पतरस ने उससे कहा, “हे प्रभु, तुझे मेरे पैर नहीं धोने चाहिए।” </w:t>
      </w:r>
      <w:r>
        <w:rPr>
          <w:b/>
          <w:lang w:val="hi_IN" w:bidi="hi_IN"/>
        </w:rPr>
        <w:t>अभिनय को रोकें</w:t>
      </w:r>
      <w:r>
        <w:rPr>
          <w:lang w:val="hi_IN" w:bidi="hi_IN"/>
        </w:rPr>
        <w:t>। शमौन पतरस की भूमिका निभाने वाले व्यक्ति से पूछें, "आप क्या महसूस कर रहे हैं या क्या सोच रहे हैं?" वह व्यक्ति इस तरह उत्तर दे सकता है, "यीशु मेरे पैर धो रहा है? बिल्कुल नहीं! या "यीशु मेरा प्रभु है, मेरा दास नहीं!" या "मैं उसके पैर धोने के योग्य भी नहीं हूँ!" अभिनय को जारी रखें।</w:t>
      </w:r>
    </w:p>
    <w:p>
      <w:pPr/>
      <w:r>
        <w:rPr>
          <w:lang w:val="hi_IN" w:bidi="hi_IN"/>
        </w:rPr>
      </w:r>
      <w:r>
        <w:rPr>
          <w:lang w:val="hi_IN" w:bidi="hi_IN"/>
        </w:rPr>
        <w:t>यीशु ने उत्तर दिया, “तू अभी नहीं समझता कि मैं तेरे पैर क्यों धोता हूँ, परन्तु बाद में तू समझेगा।”</w:t>
      </w:r>
    </w:p>
    <w:p>
      <w:pPr/>
      <w:r>
        <w:rPr>
          <w:lang w:val="hi_IN" w:bidi="hi_IN"/>
        </w:rPr>
      </w:r>
      <w:r>
        <w:rPr>
          <w:lang w:val="hi_IN" w:bidi="hi_IN"/>
        </w:rPr>
        <w:t>पतरस ने कड़ा विरोध किया, "तू मेरे पैर कभी नहीं धोएगा।" यीशु ने पतरस को उत्तर देते हुए कहा, “यदि मैं तेरे पैर नहीं धोता तो तू मेरे लोगों में से नहीं है।”</w:t>
      </w:r>
    </w:p>
    <w:p>
      <w:pPr/>
      <w:r>
        <w:rPr>
          <w:lang w:val="hi_IN" w:bidi="hi_IN"/>
        </w:rPr>
      </w:r>
      <w:r>
        <w:rPr>
          <w:lang w:val="hi_IN" w:bidi="hi_IN"/>
        </w:rPr>
        <w:t>पतरस ने उत्साह से उत्तर दिया, जिससे यह लगता है कि वह यीशु का होना चाहता था। उसने कहा, "हे प्रभु, तो केवल मेरे पैर ही नहीं बल्कि मेरे हाथ और सिर भी धो दे!"</w:t>
      </w:r>
    </w:p>
    <w:p>
      <w:pPr/>
      <w:r>
        <w:rPr>
          <w:lang w:val="hi_IN" w:bidi="hi_IN"/>
        </w:rPr>
      </w:r>
      <w:r>
        <w:rPr>
          <w:lang w:val="hi_IN" w:bidi="hi_IN"/>
        </w:rPr>
        <w:t xml:space="preserve">यीशु ने कहा, "जो व्यक्ति पूरी तरह से स्नान कर चूका है, उसे पूरी तरह शुद्ध होने के लिए अपने पैरों को छोड़कर कुछ और धोने की आवश्यकता नहीं है। और तुम चेले शुद्ध हो, लेकिन सब के सब नहीं।" </w:t>
      </w:r>
      <w:r>
        <w:rPr>
          <w:b/>
          <w:lang w:val="hi_IN" w:bidi="hi_IN"/>
        </w:rPr>
        <w:t>अभिनय को रोकें</w:t>
      </w:r>
      <w:r>
        <w:rPr>
          <w:lang w:val="hi_IN" w:bidi="hi_IN"/>
        </w:rPr>
        <w:t>। चेलों की भूमिका निभाने वाले व्यक्ति से पूछें, "आप क्या महसूस कर रहे हैं या क्या सोच रहे हैं?" लोग इस तरह उत्तर दे सकते हैं, "यीशु का क्या अर्थ है? हम उलझन में हैं," या "हमें किसने शुद्ध किया?" या "क्या यीशु का अर्थ यह है कि परमेश्वर ने हमारे पाप को क्षमा कर दिया? हम में से कौन है जो शुद्ध नहीं है?" अभिनय को जारी रखें।</w:t>
      </w:r>
    </w:p>
    <w:p>
      <w:pPr/>
      <w:r>
        <w:rPr>
          <w:lang w:val="hi_IN" w:bidi="hi_IN"/>
        </w:rPr>
      </w:r>
      <w:r>
        <w:rPr>
          <w:lang w:val="hi_IN" w:bidi="hi_IN"/>
        </w:rPr>
        <w:t>यीशु ने कहा, "तुम सब शुद्ध नहीं हो," क्योंकि वह जानता था कि कौन उसे धोखा देगा।</w:t>
      </w:r>
    </w:p>
    <w:p>
      <w:pPr/>
      <w:r>
        <w:rPr>
          <w:lang w:val="hi_IN" w:bidi="hi_IN"/>
        </w:rPr>
      </w:r>
      <w:r>
        <w:rPr>
          <w:b/>
          <w:lang w:val="hi_IN" w:bidi="hi_IN"/>
        </w:rPr>
        <w:t>रिकॉर्डिंग यही समाप्त होती है।</w:t>
      </w:r>
      <w:r>
        <w:rPr>
          <w:lang w:val="hi_IN" w:bidi="hi_IN"/>
        </w:rPr>
      </w:r>
    </w:p>
    <w:p>
      <w:pPr>
        <w:pStyle w:val="Heading3"/>
      </w:pPr>
      <w:r>
        <w:rPr>
          <w:lang w:val="hi_IN" w:bidi="hi_IN"/>
        </w:rPr>
        <w:t>आवश्यक जानकारी</w:t>
      </w:r>
    </w:p>
    <w:p>
      <w:pPr/>
      <w:r>
        <w:rPr>
          <w:lang w:val="hi_IN" w:bidi="hi_IN"/>
        </w:rPr>
      </w:r>
      <w:r>
        <w:rPr>
          <w:lang w:val="hi_IN" w:bidi="hi_IN"/>
        </w:rPr>
        <w:t>यूहन्ना 13:1–11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b/>
          <w:lang w:val="hi_IN" w:bidi="hi_IN"/>
        </w:rPr>
        <w:t>फसह</w:t>
      </w:r>
      <w:r>
        <w:rPr>
          <w:lang w:val="hi_IN" w:bidi="hi_IN"/>
        </w:rPr>
        <w:t xml:space="preserve"> के पर्व से पहले, जब यीशु ने जान लिया कि उसका समय आ गया है कि वह इस संसार से </w:t>
      </w:r>
      <w:r>
        <w:rPr>
          <w:b/>
          <w:lang w:val="hi_IN" w:bidi="hi_IN"/>
        </w:rPr>
        <w:t>पिता</w:t>
      </w:r>
      <w:r>
        <w:rPr>
          <w:lang w:val="hi_IN" w:bidi="hi_IN"/>
        </w:rPr>
        <w:t xml:space="preserve"> के पास जाए, तो उसने अपने लोगों से, जो संसार में थे, प्रेम किया था, और उसने उनसे अंत तक प्रेम रखा। फसह के लिए उसी शब्द या वाक्यांश का उपयोग करें जिसका उपयोग आपने पिछले भागों में किया है। </w:t>
      </w:r>
      <w:r>
        <w:rPr>
          <w:b/>
          <w:lang w:val="hi_IN" w:bidi="hi_IN"/>
        </w:rPr>
        <w:t>फसह</w:t>
      </w:r>
      <w:r>
        <w:rPr>
          <w:lang w:val="hi_IN" w:bidi="hi_IN"/>
        </w:rPr>
        <w:t xml:space="preserve"> के बारे में अधिक जानकारी के लिए, मुख्य शब्दावली देखें।</w:t>
      </w:r>
    </w:p>
    <w:p>
      <w:pPr/>
      <w:r>
        <w:rPr>
          <w:lang w:val="hi_IN" w:bidi="hi_IN"/>
        </w:rPr>
      </w:r>
      <w:r>
        <w:rPr>
          <w:b/>
          <w:lang w:val="hi_IN" w:bidi="hi_IN"/>
        </w:rPr>
        <w:t>पिता</w:t>
      </w:r>
      <w:r>
        <w:rPr>
          <w:lang w:val="hi_IN" w:bidi="hi_IN"/>
        </w:rPr>
        <w:t xml:space="preserve"> एक तरीका है जिससे यीशु परमेश्वर को संबोधित करता है।</w:t>
      </w:r>
    </w:p>
    <w:p>
      <w:pPr/>
      <w:r>
        <w:rPr>
          <w:lang w:val="hi_IN" w:bidi="hi_IN"/>
        </w:rPr>
      </w:r>
      <w:r>
        <w:rPr>
          <w:lang w:val="hi_IN" w:bidi="hi_IN"/>
        </w:rPr>
        <w:t xml:space="preserve">भोजन के समय, </w:t>
      </w:r>
      <w:r>
        <w:rPr>
          <w:b/>
          <w:lang w:val="hi_IN" w:bidi="hi_IN"/>
        </w:rPr>
        <w:t>शैतान</w:t>
      </w:r>
      <w:r>
        <w:rPr>
          <w:lang w:val="hi_IN" w:bidi="hi_IN"/>
        </w:rPr>
        <w:t xml:space="preserve"> ने पहले ही शमौन के पुत्र यहूदा इस्करियोती के मन में उसे पकड़वाने का विचार डाल दिया था। नए नियम में शैतान को कभी-कभी दुष्ट भी कहा जाता है। </w:t>
      </w:r>
      <w:r>
        <w:rPr>
          <w:b/>
          <w:lang w:val="hi_IN" w:bidi="hi_IN"/>
        </w:rPr>
        <w:t>शैतान</w:t>
      </w:r>
      <w:r>
        <w:rPr>
          <w:lang w:val="hi_IN" w:bidi="hi_IN"/>
        </w:rPr>
        <w:t xml:space="preserve"> बुरी आत्माओं के अगुवे को दर्शाता है। उसके नाम का अर्थ है विरोधी, शत्रु या आरोप लगानेवाला। परमेश्वर ने मूल रूप से शैतान को स्वर्गदूतों में से एक के रूप में बनाया, लेकिन उसने परमेश्वर के खिलाफ विद्रोह करने का निर्णय लिया।</w:t>
      </w:r>
    </w:p>
    <w:p>
      <w:pPr/>
      <w:r>
        <w:rPr>
          <w:lang w:val="hi_IN" w:bidi="hi_IN"/>
        </w:rPr>
      </w:r>
      <w:r>
        <w:rPr>
          <w:lang w:val="hi_IN" w:bidi="hi_IN"/>
        </w:rPr>
        <w:t xml:space="preserve">यहाँ रुकें और समूह में चर्चा करें कि आप </w:t>
      </w:r>
      <w:r>
        <w:rPr>
          <w:b/>
          <w:lang w:val="hi_IN" w:bidi="hi_IN"/>
        </w:rPr>
        <w:t>शैतान</w:t>
      </w:r>
      <w:r>
        <w:rPr>
          <w:lang w:val="hi_IN" w:bidi="hi_IN"/>
        </w:rPr>
        <w:t xml:space="preserve"> के लिए किस शब्द या वाक्यांश का उपयोग करेंगे। अधिक जानकारी के लिए मुख्य शब्दावली में </w:t>
      </w:r>
      <w:r>
        <w:rPr>
          <w:b/>
          <w:lang w:val="hi_IN" w:bidi="hi_IN"/>
        </w:rPr>
        <w:t>शैतान</w:t>
      </w:r>
      <w:r>
        <w:rPr>
          <w:lang w:val="hi_IN" w:bidi="hi_IN"/>
        </w:rPr>
        <w:t xml:space="preserve"> शब्द को देखें। इस ऑडियो को यहाँ रोकें।</w:t>
      </w:r>
    </w:p>
    <w:p>
      <w:pPr/>
      <w:r>
        <w:rPr>
          <w:lang w:val="hi_IN" w:bidi="hi_IN"/>
        </w:rPr>
      </w:r>
      <w:r>
        <w:rPr>
          <w:lang w:val="hi_IN" w:bidi="hi_IN"/>
        </w:rPr>
        <w:t xml:space="preserve">उसने अपने </w:t>
      </w:r>
      <w:r>
        <w:rPr>
          <w:b/>
          <w:lang w:val="hi_IN" w:bidi="hi_IN"/>
        </w:rPr>
        <w:t>बाहरी वस्त्र</w:t>
      </w:r>
      <w:r>
        <w:rPr>
          <w:lang w:val="hi_IN" w:bidi="hi_IN"/>
        </w:rPr>
        <w:t xml:space="preserve"> उतार कर अलग रख दिए और एक तौलिया लेकर अपनी कमर में बाँध दिया। बाहरी वस्त्र एक झालरदार लपटने वाला कपड़ा था, जिसे यीशु एक चोगे की तरह इस्तेमाल करता था।</w:t>
      </w:r>
    </w:p>
    <w:p>
      <w:pPr/>
      <w:r>
        <w:rPr>
          <w:lang w:val="hi_IN" w:bidi="hi_IN"/>
        </w:rPr>
      </w:r>
      <w:r>
        <w:rPr>
          <w:lang w:val="hi_IN" w:bidi="hi_IN"/>
        </w:rPr>
        <w:t>यहाँ रुकें और समूह में यीशु के समय के पुरुषों के कपड़ों की एक तस्वीर देखें। इस ऑडियो को यहाँ रोकें।</w:t>
      </w:r>
    </w:p>
    <w:p>
      <w:pPr/>
      <w:r>
        <w:rPr>
          <w:lang w:val="hi_IN" w:bidi="hi_IN"/>
        </w:rPr>
      </w:r>
      <w:r>
        <w:rPr>
          <w:lang w:val="hi_IN" w:bidi="hi_IN"/>
        </w:rPr>
        <w:t xml:space="preserve">फिर उसने एक बर्तन में पानी डाला और चेलों के पैर धोने शुरू किए और उन्हें उस तौलिए से पोंछने लगा जो उसके चारों और लिपटा हुआ था। </w:t>
      </w:r>
      <w:r>
        <w:rPr>
          <w:b/>
          <w:lang w:val="hi_IN" w:bidi="hi_IN"/>
        </w:rPr>
        <w:t>चेलों</w:t>
      </w:r>
      <w:r>
        <w:rPr>
          <w:lang w:val="hi_IN" w:bidi="hi_IN"/>
        </w:rPr>
        <w:t xml:space="preserve"> के लिए उसी शब्द का उपयोग करें जो आपने पिछले भागों में किया है। </w:t>
      </w:r>
      <w:r>
        <w:rPr>
          <w:b/>
          <w:lang w:val="hi_IN" w:bidi="hi_IN"/>
        </w:rPr>
        <w:t>चेलों</w:t>
      </w:r>
      <w:r>
        <w:rPr>
          <w:lang w:val="hi_IN" w:bidi="hi_IN"/>
        </w:rPr>
        <w:t xml:space="preserve"> के बारे में अधिक जानकारी के लिए, मुख्य शब्दावली को देखें।</w:t>
      </w:r>
    </w:p>
    <w:p>
      <w:pPr/>
      <w:r>
        <w:rPr>
          <w:lang w:val="hi_IN" w:bidi="hi_IN"/>
        </w:rPr>
      </w:r>
      <w:r>
        <w:rPr>
          <w:lang w:val="hi_IN" w:bidi="hi_IN"/>
        </w:rPr>
        <w:t>वह शमौन पतरस के पास आया, जिसने उससे कहा, "</w:t>
      </w:r>
      <w:r>
        <w:rPr>
          <w:b/>
          <w:lang w:val="hi_IN" w:bidi="hi_IN"/>
        </w:rPr>
        <w:t>हे प्रभु</w:t>
      </w:r>
      <w:r>
        <w:rPr>
          <w:lang w:val="hi_IN" w:bidi="hi_IN"/>
        </w:rPr>
        <w:t xml:space="preserve">, क्या तू मेरे पाँव धोता है?" प्रभु के लिए उसी शब्द या वाक्यांश का उपयोग करें जिसका उपयोग आपने पिछले भागों में किया है। </w:t>
      </w:r>
      <w:r>
        <w:rPr>
          <w:b/>
          <w:lang w:val="hi_IN" w:bidi="hi_IN"/>
        </w:rPr>
        <w:t>प्रभु</w:t>
      </w:r>
      <w:r>
        <w:rPr>
          <w:lang w:val="hi_IN" w:bidi="hi_IN"/>
        </w:rPr>
        <w:t xml:space="preserve"> के बारे में अधिक जानकारी के लिए, मुख्य शब्दावली को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हो।</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यूहन्ना 13:12–30</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यूहन्ना 13:12–30 को सुनें और अपने मनों में रखें।</w:t>
      </w:r>
    </w:p>
    <w:p>
      <w:pPr/>
      <w:r>
        <w:rPr>
          <w:lang w:val="hi_IN" w:bidi="hi_IN"/>
        </w:rPr>
      </w:r>
      <w:r>
        <w:rPr>
          <w:lang w:val="hi_IN" w:bidi="hi_IN"/>
        </w:rPr>
        <w:t>यदि सम्भव हो, तो यूहन्ना 13:12–30 का ऑडियो संस्करण तीन बार, तीन अलग-अलग अनुवादों में सुनें। 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w:t>
      </w:r>
    </w:p>
    <w:p>
      <w:pPr>
        <w:pStyle w:val="ListBullet"/>
        <w:spacing w:line="240" w:lineRule="auto"/>
        <w:ind w:left="720"/>
      </w:pPr>
      <w:r>
        <w:rPr>
          <w:lang w:val="hi_IN" w:bidi="hi_IN"/>
        </w:rPr>
      </w:r>
      <w:r>
        <w:rPr>
          <w:lang w:val="hi_IN" w:bidi="hi_IN"/>
        </w:rPr>
        <w:t>इस भाग में आपको क्या अच्छा नहीं लगा या क्या समझ नहीं आया?</w:t>
      </w:r>
    </w:p>
    <w:p>
      <w:pPr>
        <w:pStyle w:val="ListBullet"/>
        <w:spacing w:line="240" w:lineRule="auto"/>
        <w:ind w:left="720"/>
      </w:pPr>
      <w:r>
        <w:rPr>
          <w:lang w:val="hi_IN" w:bidi="hi_IN"/>
        </w:rPr>
      </w:r>
      <w:r>
        <w:rPr>
          <w:lang w:val="hi_IN" w:bidi="hi_IN"/>
        </w:rPr>
        <w:t>यह भाग हमें परमेश्वर या यीशु के बारे में क्या बताता है?</w:t>
      </w:r>
    </w:p>
    <w:p>
      <w:pPr>
        <w:pStyle w:val="ListBullet"/>
        <w:spacing w:line="240" w:lineRule="auto"/>
        <w:ind w:left="720"/>
      </w:pPr>
      <w:r>
        <w:rPr>
          <w:lang w:val="hi_IN" w:bidi="hi_IN"/>
        </w:rPr>
      </w:r>
      <w:r>
        <w:rPr>
          <w:lang w:val="hi_IN" w:bidi="hi_IN"/>
        </w:rPr>
        <w:t>यह भाग हमें लोगों के बारे में क्या बताता है?</w:t>
      </w:r>
    </w:p>
    <w:p>
      <w:pPr>
        <w:pStyle w:val="ListBullet"/>
        <w:spacing w:line="240" w:lineRule="auto"/>
        <w:ind w:left="720"/>
      </w:pPr>
      <w:r>
        <w:rPr>
          <w:lang w:val="hi_IN" w:bidi="hi_IN"/>
        </w:rPr>
      </w:r>
      <w:r>
        <w:rPr>
          <w:lang w:val="hi_IN" w:bidi="hi_IN"/>
        </w:rPr>
        <w:t>यह भाग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यूहन्ना 13:12–30 का ऑडियो संस्करण सबसे आसानी से समझ में आने वाले अनुवाद में सुनें।</w:t>
      </w:r>
    </w:p>
    <w:p>
      <w:pPr/>
      <w:r>
        <w:rPr>
          <w:lang w:val="hi_IN" w:bidi="hi_IN"/>
        </w:rPr>
      </w:r>
      <w:r>
        <w:rPr>
          <w:lang w:val="hi_IN" w:bidi="hi_IN"/>
        </w:rPr>
        <w:t>पिछले भाग में, यीशु ने समझाया कि उसने अपने चेलों के पैर इसलिए धोए ताकि उन्हें उदाहरण दिया जा सकें कि कैसे एक-दूसरे की सेवा करनी है। यीशु ने उनसे कहा कि उनमें से एक उसे पकड़वाएगा। यीशु ने यहूदा को रोटी का टुकड़ा देकर चेलों को दिखाया कि वह कौन होगा। फिर यहूदा कमरे से बाहर चला गया।</w:t>
      </w:r>
    </w:p>
    <w:p>
      <w:pPr/>
      <w:r>
        <w:rPr>
          <w:lang w:val="hi_IN" w:bidi="hi_IN"/>
        </w:rPr>
      </w:r>
      <w:r>
        <w:rPr>
          <w:lang w:val="hi_IN" w:bidi="hi_IN"/>
        </w:rPr>
        <w:t>यह भाग कहानी में आगे घटी घटनाओं का विवरण है। यीशु और चेले अभी भी यरूशलेम में उसी कमरे में हैं जहाँ वे पिछले भाग में रात का भोजन खा रहे थे। जब यीशु ने चेलों के पैर धो लिए, तब उसने अपने बाहरी वस्त्र फिर से पहन लिए और भोजन की मेज़ के पास, जहाँ वह चेलों के साथ टेक लगाकर बैठा हुआ था, वापस लौट आया। यीशु ने अपने चेलों से एक प्रश्न पूछा: "क्या तुम समझते हो कि मैंने अभी जो किया है, उसका अर्थ क्या है?" वह जानना चाहता था कि क्या वे उसके पैर धोने के महत्व को समझ पाए थे।</w:t>
      </w:r>
    </w:p>
    <w:p>
      <w:pPr/>
      <w:r>
        <w:rPr>
          <w:lang w:val="hi_IN" w:bidi="hi_IN"/>
        </w:rPr>
      </w:r>
      <w:r>
        <w:rPr>
          <w:lang w:val="hi_IN" w:bidi="hi_IN"/>
        </w:rPr>
        <w:t>यहाँ रुकें और समूह में इस प्रश्न पर चर्चा करें: शिक्षक आपकी भाषा में समझाना कैसे शुरू करते हैं? इस ऑडियो को यहाँ रोकें।</w:t>
      </w:r>
    </w:p>
    <w:p>
      <w:pPr/>
      <w:r>
        <w:rPr>
          <w:lang w:val="hi_IN" w:bidi="hi_IN"/>
        </w:rPr>
      </w:r>
      <w:r>
        <w:rPr>
          <w:lang w:val="hi_IN" w:bidi="hi_IN"/>
        </w:rPr>
        <w:t>यीशु ने आगे कहा: "जब तुम मुझसे बात करते हो, तो तुम मुझे गुरु या प्रभु कहकर बुलाते हो। जब तुम ऐसा करते हो, तो तुम सही कर रहे होते हो।" यीशु ने अपने चेलों को याद दिलाया कि वे उसे अपना गुरु या प्रभु कहते हैं। उन्होंने उसे इन उपाधियों से इसलिए पुकारा क्योंकि वे उसे अपना गुरु और अपना प्रभु मानते थे। "गुरु" शब्द एक यहूदी धार्मिक अगुवे के लिए एक विनम्र उपाधि थी। यह एक यहूदी व्यक्ति के लिए सम्मान की उपाधि थी जिसे परमेश्वर के बारे में सिखाने का अधिकार था। चेलों ने प्रभु शब्द का उपयोग यह दिखाने के लिए किया कि वे मानते थे कि यीशु उनका स्वामी और परमेश्वर है। यीशु ने पुष्टि की कि उनके लिए उसे अपना गुरु और प्रभु कहना सही है, क्योंकि वह वही है।</w:t>
      </w:r>
    </w:p>
    <w:p>
      <w:pPr/>
      <w:r>
        <w:rPr>
          <w:lang w:val="hi_IN" w:bidi="hi_IN"/>
        </w:rPr>
      </w:r>
      <w:r>
        <w:rPr>
          <w:lang w:val="hi_IN" w:bidi="hi_IN"/>
        </w:rPr>
        <w:t>यहाँ रुकें और समूह में इस प्रश्न पर चर्चा करें: आपकी संस्कृति में, आप धार्मिक अगुवों और शिक्षकों के लिए किन उपाधियों का उपयोग करते हैं? इस ऑडियो को यहाँ रोकें।</w:t>
      </w:r>
    </w:p>
    <w:p>
      <w:pPr/>
      <w:r>
        <w:rPr>
          <w:lang w:val="hi_IN" w:bidi="hi_IN"/>
        </w:rPr>
      </w:r>
      <w:r>
        <w:rPr>
          <w:lang w:val="hi_IN" w:bidi="hi_IN"/>
        </w:rPr>
        <w:t>फिर यीशु ने चेलों से कहा, “मैंने तुम्हारा प्रभु और गुरु होकर अभी तुम्हारे पाँव धोए हैं। इसलिए तुम को एक-दूसरे के पैर धोना चाहिए।" यीशु के समय के रब्बी, या आत्मिक शिक्षक, शिक्षा देने की एक ऐसी शैली का उपयोग करते थे जिसमें वे बड़ी बातों या बड़े लोगों से शुरू करते थे और फिर छोटी बातों या छोटे लोगों की ओर बढ़ते थे। वह उन्हें सिखा रहा है कि यदि वह, जो बड़ा है, प्रभु और गुरु है, उनके पैर धोए हैं, तो जो छोटे हैं, अर्थात् चेले, उन्हें भी एक-दूसरे के पैर धोने चाहिए।</w:t>
      </w:r>
    </w:p>
    <w:p>
      <w:pPr/>
      <w:r>
        <w:rPr>
          <w:lang w:val="hi_IN" w:bidi="hi_IN"/>
        </w:rPr>
      </w:r>
      <w:r>
        <w:rPr>
          <w:lang w:val="hi_IN" w:bidi="hi_IN"/>
        </w:rPr>
        <w:t>फिर यीशु ने कारण बताया कि चेलों को एक-दूसरे के पैर क्यों धोने चाहिए। उसने कहा, "क्योंकि मैंने तुम्हें एक उदाहरण दिया है, ताकि जो मैंने किया है, वैसा ही तुम भी करो।"</w:t>
      </w:r>
    </w:p>
    <w:p>
      <w:pPr/>
      <w:r>
        <w:rPr>
          <w:lang w:val="hi_IN" w:bidi="hi_IN"/>
        </w:rPr>
      </w:r>
      <w:r>
        <w:rPr>
          <w:lang w:val="hi_IN" w:bidi="hi_IN"/>
        </w:rPr>
        <w:t>यहाँ "उदाहरण" शब्द का अर्थ है अनुकरण करने का तरीका या जीवन जीने का तरीका। यीशु ने खुद करके दिखाया कि चेलों को क्या करना है। उसने विनम्रता और सेवा का उदाहरण देने के लिए उनके पैर धोए थे। यह इस बात का एक उदाहरण या प्रदर्शन था कि उन्हें कैसे आचरण या व्यवहार करना चाहिए। यीशु चाहता था कि वे उसके उदाहरण का अनुसरण करें और एक-दूसरे की सेवा करें। यह वास्तव में पैर धोने से कहीं अधिक महत्वपूर्ण था, हालाँकि उस समय पैर धोना दूसरों की सेवा करने का एक अच्छा तरीका था।</w:t>
      </w:r>
    </w:p>
    <w:p>
      <w:pPr/>
      <w:r>
        <w:rPr>
          <w:lang w:val="hi_IN" w:bidi="hi_IN"/>
        </w:rPr>
      </w:r>
      <w:r>
        <w:rPr>
          <w:lang w:val="hi_IN" w:bidi="hi_IN"/>
        </w:rPr>
        <w:t>यीशु ने एक महत्वपूर्ण कथन की शुरुआत करते हुए कहा, "मैं तुमसे सच-सच कहता हूँ," जिसका अर्थ है, "अब जो मैं कहता हूँ उस पर ध्यान दो।" फिर उसने दो सामान्य सत्य बताते हुए कहा, "दास अपने स्वामी से बड़ा नहीं है, और न ही संदेशवाहक अपने भेजने वाले से बड़ा है।" यीशु ने इन स्पष्ट सच्चाइयों का उपयोग अपने चेलों से यह कहने के लिए किया कि उन्हें वह करने के लिए तैयार रहना चाहिए जो उसने किया है। यदि उनका स्वामी विनम्र होकर दूसरों की सेवा कर सकता है, तो उसके सेवकों को भी ऐसा करने के लिए तैयार रहना चाहिए। कुछ लोग मानते हैं कि यहाँ "संदेशवाहक" शब्द का उपयोग करके यीशु अपने चेलों की भूमिका का वर्णन कर रहा है, कि जब वह पिता के पास वापस लौट जाएगा तो उसके बाद चेले संसार में संदेशवाहक के रूप में कार्य करेंगे। इसलिए, उन्हें संसार से अपने प्रभु से मिले व्यवहार से बेहतर व्यवहार की उम्मीद नहीं करनी चाहिए।</w:t>
      </w:r>
    </w:p>
    <w:p>
      <w:pPr/>
      <w:r>
        <w:rPr>
          <w:lang w:val="hi_IN" w:bidi="hi_IN"/>
        </w:rPr>
      </w:r>
      <w:r>
        <w:rPr>
          <w:lang w:val="hi_IN" w:bidi="hi_IN"/>
        </w:rPr>
        <w:t>तब यीशु ने फिर से कहा और टिप्पणी की कि अब चेलों को पता है कि वह चाहता है कि वे दूसरों की विनम्रता के साथ सेवा करें। चेले ये बातें इसलिए जानते थे क्योंकि यीशु ने उनके पाँव धोकर नमूना दिखाया और उन्हें विनम्र होकर दूसरों की सेवा करने के लिए कहा। और इसलिए, यदि वे दूसरों की सेवा करने की यीशु की आज्ञा का पालन करते हुए जीवन बिताएँ—तो परमेश्वर उन्हें आशीष देगा। यहाँ परमेश्वर की आशीष का अर्थ है खुश होना और परमेश्वर के अनुग्रह का आनंद लेना। यदि वे विनम्रता के साथ दूसरों की सेवा करने की शर्त पूरी करें, तो परमेश्वर चेलों से प्रसन्न होगा और उनकी स्थिति अच्छी होगी।</w:t>
      </w:r>
    </w:p>
    <w:p>
      <w:pPr/>
      <w:r>
        <w:rPr>
          <w:lang w:val="hi_IN" w:bidi="hi_IN"/>
        </w:rPr>
      </w:r>
      <w:r>
        <w:rPr>
          <w:lang w:val="hi_IN" w:bidi="hi_IN"/>
        </w:rPr>
        <w:t>यहाँ रुकें और समूह को एक कहानी बताएँ कि जब आपने अपने मित्र या किसी जानने वाले की सेवा की तो परमेश्वर ने आपको कैसे आशीष दी। इस ऑडियो को यहाँ रोकें।</w:t>
      </w:r>
    </w:p>
    <w:p>
      <w:pPr/>
      <w:r>
        <w:rPr>
          <w:lang w:val="hi_IN" w:bidi="hi_IN"/>
        </w:rPr>
      </w:r>
      <w:r>
        <w:rPr>
          <w:lang w:val="hi_IN" w:bidi="hi_IN"/>
        </w:rPr>
        <w:t>फिर यीशु ने अपने साथ मौजूद बारह चेलों से बात करना जारी रखा। उसने कहा कि उसने जो कुछ भी अभी उनसे कहा, वह उन सभी पर लागू नहीं होता है। परमेश्वर उन सभी को आशीष नहीं देगा। यीशु जानता था कि यहूदा उसे पकड़वाएगा। वह यीशु के सच्चे सेवकों में से एक नहीं था। दूसरों की सेवा करने के बारे में यीशु ने जो कहा, वह यहूदा के लिए नहीं था। यीशु ने कहा कि वह उन लोगों के स्वभाव को जानता है जिन्हें उसने अपने चेले बनने के लिए चुना है। उसने उन सभी को चुना था और वह जानता था कि उनमें से हर एक कैसा था। यीशु ने यहूदा को चुना था और पुराने नियम के शास्त्र की एक भविष्यवाणी पूरी होने वाली थी। यीशु ने कहा, "परन्तु यह इसलिए है, कि पवित्रशास्त्र का यह वचन पूरा हो, ‘जो मेरी रोटी खाता है, उसने मुझ पर लात उठाई'"। पवित्र शास्त्र का यह भाग भजनसंहिता की पुस्तक से आया है, जिसे राजा दाऊद ने यीशु के जन्म से लगभग एक हज़ार साल पहले लिखा था। यह शास्त्र एक करीबी दोस्त को दर्शाता है जो शत्रु बन गया है। “जिसने मेरी रोटी खाई” का अर्थ है “वह व्यक्ति जिसने मेरे साथ भोजन किया है।” यहूदी संस्कृति में एक साथ खाना दोस्ती का चिन्ह था। भजन संहिता में मूल पाठ में “रोटी” शब्द का अर्थ “भोजन” भी हो सकता है, जैसा कि इस्राएल में मुख्य भोजन रोटी थी। “मेरे विरुद्ध अपनी लात उठाई” वाक्यांश का अर्थ कुछ ऐसा है कि “उसने मेरे खिलाफ कार्य किया।” इस्राएल में किसी को अपना पैर दिखाना तिरस्कार का प्रतीक होता था, या शायद हिंसा की धमकी भी। किसी के मेज पर भोजन करने के बाद यह करना विशेष रूप से धोखाधड़ी वाला कार्य माना जाता था। किसी बड़े व्यक्ति के साथ भोजन करना उस व्यक्ति के प्रति वफादारी की प्रतिज्ञा मानी जाती थी। यीशु ने कहा कि इस शास्त्र की भविष्यवाणी उस चेले के द्वारा पूरी होगी जो उसका विश्वासघात करेगा, और वह यहूदा था। यीशु द्वारा यहूदा को चुनने के परिणामस्वरूप पवित्र शास्त्र की भविष्यवाणी पूरी होगी।</w:t>
      </w:r>
    </w:p>
    <w:p>
      <w:pPr/>
      <w:r>
        <w:rPr>
          <w:lang w:val="hi_IN" w:bidi="hi_IN"/>
        </w:rPr>
      </w:r>
      <w:r>
        <w:rPr>
          <w:lang w:val="hi_IN" w:bidi="hi_IN"/>
        </w:rPr>
        <w:t>यहाँ रुकें और समूह में इस प्रश्न पर चर्चा करें: आपकी संस्कृति में, आप किसी के प्रति वफादारी दिखाने के लिए किस तरह के काम करते हैं? आपकी संस्कृति में, किस तरह के इशारे अनादर को दिखाते हैं? इस ऑडियो को यहाँ रोकें।</w:t>
      </w:r>
    </w:p>
    <w:p>
      <w:pPr/>
      <w:r>
        <w:rPr>
          <w:lang w:val="hi_IN" w:bidi="hi_IN"/>
        </w:rPr>
      </w:r>
      <w:r>
        <w:rPr>
          <w:lang w:val="hi_IN" w:bidi="hi_IN"/>
        </w:rPr>
        <w:t>तब यीशु ने कहा, “मैं तुम्हें पहले से बता रहा हूँ कि कोई मुझे धोखा देने वाला है, ताकि जब यह हो, तब तुम विश्वास करो कि मैं वही हूँ जो मैं अपने बारे में कहता हूँ।”</w:t>
      </w:r>
    </w:p>
    <w:p>
      <w:pPr/>
      <w:r>
        <w:rPr>
          <w:lang w:val="hi_IN" w:bidi="hi_IN"/>
        </w:rPr>
      </w:r>
      <w:r>
        <w:rPr>
          <w:lang w:val="hi_IN" w:bidi="hi_IN"/>
        </w:rPr>
        <w:t>यीशु ने चेलों को समझाया कि ऐसा होने से पहले ही उसने उन्हें बता दिया था कि कोई उसे पकड़वाएगा। यहूदा ने अभी तक यीशु को धोखा नहीं दिया था, लेकिन यीशु ने चेलों से कहा था कि कोई एक ऐसा करेगा। यीशु ने ऐसा इसलिए किया ताकि जब यह घटना घटे, तब उसके चेले विश्वास करें कि यीशु वही है जो वह अपने बारे में कहता था अर्थात्— मसीह और प्रतिज्ञा किया हुआ उद्धारकर्ता। यीशु कहता है, "ताकि तुम विश्वास करो कि मैं वही हूँ।" कुछ लोग मानते हैं कि यहाँ “मैं हूँ” परमेश्वर का वह व्यक्तिगत नाम है जिसके द्वारा परमेश्वर ने अपने आप को इस्राएल जाति पर प्रकट किया था जब वह उन्हें मिस्र से बाहर ले आया था। इस व्याख्या का अर्थ है कि यहाँ यीशु ने कहा कि वह परमेश्वर है।</w:t>
      </w:r>
    </w:p>
    <w:p>
      <w:pPr/>
      <w:r>
        <w:rPr>
          <w:lang w:val="hi_IN" w:bidi="hi_IN"/>
        </w:rPr>
      </w:r>
      <w:r>
        <w:rPr>
          <w:lang w:val="hi_IN" w:bidi="hi_IN"/>
        </w:rPr>
        <w:t>यीशु ने एक और महत्वपूर्ण कथन कहा और चेलों से उस पर ध्यान देने के लिए कहा। उसने कहा, "मैं तुमसे सच सच कहता हूँ, जो कोई तुम में से किसी एक को स्वीकार करता है जिसे मैं भेज रहा हूँ, वह मुझे स्वीकार करता है।" और जो मुझे ग्रहण करता है, वह उसे ग्रहण करता है जिसने मुझे भेजा।" यीशु कह रहा था कि यीशु के संदेशवाहकों को स्वीकार करना, यीशु को स्वीकार करने या उसका स्वागत करने के समान है। यीशु के संदेशवाहक, या जिन्हें वह भेजता है, वे लोग हैं जो अन्य लोगों को यीशु का वचन सुनाते हैं। यीशु को स्वीकार करना या ग्रहण करना परमेश्वर पिता को स्वीकार करने के समान है, जिसने उसे भेजा है। जो व्यक्ति यीशु और उसके संदेश का स्वागत करता है और उस पर विश्वास करता है, वह परमेश्वर पिता पर भी विश्वास करता है।</w:t>
      </w:r>
    </w:p>
    <w:p>
      <w:pPr/>
      <w:r>
        <w:rPr>
          <w:lang w:val="hi_IN" w:bidi="hi_IN"/>
        </w:rPr>
      </w:r>
      <w:r>
        <w:rPr>
          <w:lang w:val="hi_IN" w:bidi="hi_IN"/>
        </w:rPr>
        <w:t>ये सब बातें कहने के बाद, यीशु बहुत भावनात्मक और मानसिक कष्ट में था। उसकी आत्मा गहरे दु:ख से पीड़ा में थी। और यीशु ने कहा, "मैं तुमसे सच सच कहता हूँ कि तुम में से एक मुझे पकड़वाएगा।" यीशु ने ऐसी बात के बारे में बात कही जो उसे पता थी कि वह होने वाली है। जो वह कहने वाला था उसकी महत्वता पर ज़ोर देने के लिए उसने यह कहकर शुरुआत की, "मैं तुमसे सच सच कहता हूँ।" फिर यीशु ने संकेत दिया कि कमरे में उसके साथ मौजूद उसके चेलों में से एक अब उसका अनुसरण नहीं करेगा, बल्कि यीशु को उसके शत्रुओं के हाथों में सौंप देगा। इस संदर्भ में इसका अर्थ यह था कि वह चेला यीशु के शत्रुओं की सहायता करेगा ताकि वे यीशु को पकड़ें और मार डालें।</w:t>
      </w:r>
    </w:p>
    <w:p>
      <w:pPr/>
      <w:r>
        <w:rPr>
          <w:lang w:val="hi_IN" w:bidi="hi_IN"/>
        </w:rPr>
      </w:r>
      <w:r>
        <w:rPr>
          <w:lang w:val="hi_IN" w:bidi="hi_IN"/>
        </w:rPr>
        <w:t>यहाँ रुकें और समूह को एक कहानी बताएँ कि कैसे किसी ने आपको धोखा दिया और उस समय आप कैसा महसूस कर रहे थे। इस ऑडियो को यहाँ रोकें।</w:t>
      </w:r>
    </w:p>
    <w:p>
      <w:pPr/>
      <w:r>
        <w:rPr>
          <w:lang w:val="hi_IN" w:bidi="hi_IN"/>
        </w:rPr>
      </w:r>
      <w:r>
        <w:rPr>
          <w:lang w:val="hi_IN" w:bidi="hi_IN"/>
        </w:rPr>
        <w:t>यीशु के यह कहने के बाद कि उनमें से एक उसे पकड़वाएगा, तो चेलों ने उलझन में एक-दूसरे की ओर देखा: कि वह उनमें से किसकी बात कर रहा है? वे उलझन में और चिंतित थे।</w:t>
      </w:r>
    </w:p>
    <w:p>
      <w:pPr/>
      <w:r>
        <w:rPr>
          <w:lang w:val="hi_IN" w:bidi="hi_IN"/>
        </w:rPr>
      </w:r>
      <w:r>
        <w:rPr>
          <w:lang w:val="hi_IN" w:bidi="hi_IN"/>
        </w:rPr>
        <w:t>अब यूहन्ना यह बता रहा है कि आगे क्या हुआ। यीशु और चेले मेज़ के पास टेक लगाकर बैठे हुए थे, जहाँ वे भोजन कर रहे थे। चेलों में से एक, जिससे यीशु प्रेम करता था, यीशु के पास ही टेक लगाकर बैठा था। औपचारिक भोजन के समय, यहूदी लोग मेज के चारों ओर सोफ़े पर झुककर बैठते थे। वे अपनी बाईं कोहनी पर झुककर, दाहिने हाथ से भोजन करते थे। जिस चेलें का यूहन्ना उल्लेख करता है वह यीशु के पास था और उसकी पीठ यीशु की ओर थी। इस तरह वह पीछे की ओर झुककर यीशु से अकेले में बात कर सकता था। वह स्पष्ट रूप से यीशु की दाहिनी ओर था, जो सम्मान का स्थान था। परंपरागत रूप से लोग इस चेले की पहचान जब्दी के पुत्र यूहन्ना के रूप में करते थे, लेकिन हमें यह निश्चित नहीं है कि वह कौन था। "जिससे यीशु प्रेम करता था" वाक्यांश यह दर्शाता है कि यूहन्ना जानता था कि यीशु उस चेले से बहुत प्रेम करता था। इस वाक्यांश का अर्थ यह नहीं है कि यीशु अन्य चेलों से प्रेम नहीं करता था।</w:t>
      </w:r>
    </w:p>
    <w:p>
      <w:pPr/>
      <w:r>
        <w:rPr>
          <w:lang w:val="hi_IN" w:bidi="hi_IN"/>
        </w:rPr>
      </w:r>
      <w:r>
        <w:rPr>
          <w:lang w:val="hi_IN" w:bidi="hi_IN"/>
        </w:rPr>
        <w:t>यहाँ रुकें और समूह में इस प्रश्न पर चर्चा करें: आपकी संस्कृति में आप त्योहार के भोजन के दौरान महत्वपूर्ण लोगों को सम्मान कैसे दिखाते हैं? इस ऑडियो को यहाँ रोकें।</w:t>
      </w:r>
    </w:p>
    <w:p>
      <w:pPr/>
      <w:r>
        <w:rPr>
          <w:lang w:val="hi_IN" w:bidi="hi_IN"/>
        </w:rPr>
      </w:r>
      <w:r>
        <w:rPr>
          <w:lang w:val="hi_IN" w:bidi="hi_IN"/>
        </w:rPr>
        <w:t>शमौन पतरस ने उस चेले की ओर इशारा किया जो यीशु के पास टेक लगाकर बैठा था, ताकि वह यीशु से पूछे, "तू किसके बारे में बात कर रहा है?" शमौन शायद मेज पर उस चेले के सामने बैठा था। उसने या तो हाथों से संकेत किया या सिर से इशारा किया या आँखों के द्वारा उसे यह दिखाया कि वह यीशु से यह प्रश्न पूछे।</w:t>
      </w:r>
    </w:p>
    <w:p>
      <w:pPr/>
      <w:r>
        <w:rPr>
          <w:lang w:val="hi_IN" w:bidi="hi_IN"/>
        </w:rPr>
      </w:r>
      <w:r>
        <w:rPr>
          <w:lang w:val="hi_IN" w:bidi="hi_IN"/>
        </w:rPr>
        <w:t>इसलिए उस चेले ने यीशु की ओर झुककर उससे कहा, "प्रभु, वह कौन है?" यीशु ने उत्तर दिया, "जिसे मैं यह रोटी का टुकड़ा डुबोकर दूँगा, वही है"। उस समय यहूदी लोग आमतौर पर चाकू, कांटे और चम्मच के साथ नहीं खाते थे। उनकी प्रथा यह थी कि वे रोटी के टुकड़े तोड़ते थे और फिर उन्हें शोरबे या चटनी में डुबोते थे। यीशु ने उस चेले से कहा कि वह इस प्रथा का पालन करके और रोटी का टुकड़ा विश्वासघाती को देकर उसके प्रश्न का उत्तर देगा।</w:t>
      </w:r>
    </w:p>
    <w:p>
      <w:pPr/>
      <w:r>
        <w:rPr>
          <w:lang w:val="hi_IN" w:bidi="hi_IN"/>
        </w:rPr>
      </w:r>
      <w:r>
        <w:rPr>
          <w:lang w:val="hi_IN" w:bidi="hi_IN"/>
        </w:rPr>
        <w:t>इसलिए जब यीशु ने रोटी का टुकड़ा शोरबे या चटनी में डुबोया, तब उसने वह शमौन इस्करियोती के पुत्र यहूदा को दिया।</w:t>
      </w:r>
    </w:p>
    <w:p>
      <w:pPr/>
      <w:r>
        <w:rPr>
          <w:lang w:val="hi_IN" w:bidi="hi_IN"/>
        </w:rPr>
      </w:r>
      <w:r>
        <w:rPr>
          <w:lang w:val="hi_IN" w:bidi="hi_IN"/>
        </w:rPr>
        <w:t>फिर जैसे ही यहूदा ने यीशु से रोटी ली और उसे खाई, शैतान यहूदा में प्रवेश कर गया। शैतान सभी दुष्ट आत्माओं के प्रधान या अगुवे का नाम है। इब्रानी में उसके नाम का अर्थ है "शत्रु।" वह परमेश्वर और परमेश्वर के लोगों का शत्रु है। शैतान "शत्रु" के समान है। फिर यीशु ने यहूदा से कहा, "जो तू करने वाला है, उसे जल्दी कर।" "तू जो करने वाला है" वाक्यांश का अर्थ है, यीशु को धोखा देना। यहूदा समझ गया कि यीशु क्या कह रहा था, लेकिन बाकी चेले इसे बिल्कुल भी नहीं समझ पाए। यीशु ने यहूदा से कहा कि वह इसे जल्द से जल्द करे।</w:t>
      </w:r>
    </w:p>
    <w:p>
      <w:pPr/>
      <w:r>
        <w:rPr>
          <w:lang w:val="hi_IN" w:bidi="hi_IN"/>
        </w:rPr>
      </w:r>
      <w:r>
        <w:rPr>
          <w:lang w:val="hi_IN" w:bidi="hi_IN"/>
        </w:rPr>
        <w:t>अब यूहन्ना यह कहकर अतिरिक्त जानकारी पेश करता है, "अब मेज पर बैठे अन्य लोगों में से किसी को नहीं पता था कि यीशु ने यहूदा से यह बात किस उद्देश्य से कही थी।" वहाँ मौजूद अन्य लोगों को यह समझ नहीं आया कि यीशु का कहने का क्या अर्थ है। वे यह समझ नहीं पाए कि यीशु यहूदा द्वारा उसे धोखा देने की बात कर रहा था। यहूदा के पास पैसे की थैली थी। इसलिए कुछ शिष्यों ने गलत तरीके से दो बातें सोची जो यीशु ने यहूदा को बताई थी। यीशु ने यहूदा से जो कहा उसके बारे में कुछ चेलों के पास एक विचार, पर्व के लिए भोजन की सामग्री की खरीददारी से था। "पर्व" का अर्थ या तो फसह का पर्व या अखमीरी रोटी का पर्व था, लेकिन हमें नहीं पता कि यह कौन सा पर्व था। दूसरा विचार यह था कि यीशु ने यहूदा से कहा कि वह गरीबों को कुछ पैसे दे। लोग अक्सर फसह के समय गरीबों को पैसे देते थे।</w:t>
      </w:r>
    </w:p>
    <w:p>
      <w:pPr/>
      <w:r>
        <w:rPr>
          <w:lang w:val="hi_IN" w:bidi="hi_IN"/>
        </w:rPr>
      </w:r>
      <w:r>
        <w:rPr>
          <w:lang w:val="hi_IN" w:bidi="hi_IN"/>
        </w:rPr>
        <w:t>इसलिए जब यहूदा ने रोटी का टुकड़ा लिया और स्वीकार किया, तो वह तुरन्त भोजन और उस घर को छोड़कर चला गया जहाँ चेलें ठहरे हुए थे। सूरज डूब चूका था और रात हो गई थी। यूहन्ना के सुसमाचार में वह रात यीशु की मृत्यु को दर्शाती है। जब यहूदा बाहर गया तो न केवल अंधेरा था, बल्कि यीशु के मरने का समय भी आ गया था।</w:t>
      </w:r>
      <w:r>
        <w:rPr>
          <w:lang w:val="hi_IN" w:bidi="hi_IN"/>
        </w:rPr>
      </w:r>
    </w:p>
    <w:p>
      <w:pPr>
        <w:pStyle w:val="Heading3"/>
      </w:pPr>
      <w:r>
        <w:rPr>
          <w:lang w:val="hi_IN" w:bidi="hi_IN"/>
        </w:rPr>
        <w:t>घटनाओं को समझाना</w:t>
      </w:r>
    </w:p>
    <w:p>
      <w:pPr/>
      <w:r>
        <w:rPr>
          <w:lang w:val="hi_IN" w:bidi="hi_IN"/>
        </w:rPr>
      </w:r>
      <w:r>
        <w:rPr>
          <w:lang w:val="hi_IN" w:bidi="hi_IN"/>
        </w:rPr>
        <w:t>यूहन्ना 13:12–30 का ऑडियो संस्करण सबसे आसानी से समझ में आने वाले अनुवाद में सुनें।</w:t>
      </w:r>
    </w:p>
    <w:p>
      <w:pPr/>
      <w:r>
        <w:rPr>
          <w:lang w:val="hi_IN" w:bidi="hi_IN"/>
        </w:rPr>
      </w:r>
      <w:r>
        <w:rPr>
          <w:lang w:val="hi_IN" w:bidi="hi_IN"/>
        </w:rPr>
        <w:t>इस चरण में, समूह इस भाग के दृश्यों, परिवेश और पात्रों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चेलों के पैर धोने के बाद, यीशु अपने बाहरी वस्त्र पहनता है और मेज पर अपनी जगह वापस बैठ जाता है। वह अपने चेलों से एक प्रश्न पूछता है ताकि यह देख सके कि क्या वे उसके कार्यों के महत्व को समझ पाए हैं।</w:t>
      </w:r>
    </w:p>
    <w:p>
      <w:pPr/>
      <w:r>
        <w:rPr>
          <w:lang w:val="hi_IN" w:bidi="hi_IN"/>
        </w:rPr>
      </w:r>
      <w:r>
        <w:rPr>
          <w:b/>
          <w:lang w:val="hi_IN" w:bidi="hi_IN"/>
        </w:rPr>
        <w:t>दूसरे दृश्य में:</w:t>
      </w:r>
      <w:r>
        <w:rPr>
          <w:lang w:val="hi_IN" w:bidi="hi_IN"/>
        </w:rPr>
        <w:t xml:space="preserve"> यीशु समझाता है कि उसने अपने चेलों के पैर क्यों धोए। हालाँकि वह उनका स्वामी था, फिर भी उसने उनकी सेवा की। अब उन्हें एक-दूसरे की सेवा करनी चाहिए।</w:t>
      </w:r>
    </w:p>
    <w:p>
      <w:pPr/>
      <w:r>
        <w:rPr>
          <w:lang w:val="hi_IN" w:bidi="hi_IN"/>
        </w:rPr>
      </w:r>
      <w:r>
        <w:rPr>
          <w:b/>
          <w:lang w:val="hi_IN" w:bidi="hi_IN"/>
        </w:rPr>
        <w:t>तीसरे दृश्य में:</w:t>
      </w:r>
      <w:r>
        <w:rPr>
          <w:lang w:val="hi_IN" w:bidi="hi_IN"/>
        </w:rPr>
        <w:t xml:space="preserve"> यीशु अपने चेलों से कहता है कि उनमें से एक उसका विरोध करेगा। यह पुराने नियम के शास्त्रों में वर्णित एक भाग को पूरा करेगा।</w:t>
      </w:r>
    </w:p>
    <w:p>
      <w:pPr/>
      <w:r>
        <w:rPr>
          <w:lang w:val="hi_IN" w:bidi="hi_IN"/>
        </w:rPr>
      </w:r>
      <w:r>
        <w:rPr>
          <w:b/>
          <w:lang w:val="hi_IN" w:bidi="hi_IN"/>
        </w:rPr>
        <w:t>चौथे दृश्य में:</w:t>
      </w:r>
      <w:r>
        <w:rPr>
          <w:lang w:val="hi_IN" w:bidi="hi_IN"/>
        </w:rPr>
        <w:t xml:space="preserve"> यीशु दु:ख में है और अपने चेलों से कहता है कि उनमें से एक उसे पकड़वाएगा। चेले यह सोचने लगे कि उसने किसके बारे में कहा। यीशु यहूदा को रोटी का टुकड़ा देकर उन्हें दिखाता है। फिर यहूदा कमरे से बाहर चला जाता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चेले</w:t>
      </w:r>
    </w:p>
    <w:p>
      <w:pPr>
        <w:pStyle w:val="ListBullet"/>
        <w:spacing w:line="240" w:lineRule="auto"/>
        <w:ind w:left="720"/>
      </w:pPr>
      <w:r>
        <w:rPr>
          <w:lang w:val="hi_IN" w:bidi="hi_IN"/>
        </w:rPr>
      </w:r>
      <w:r>
        <w:rPr>
          <w:lang w:val="hi_IN" w:bidi="hi_IN"/>
        </w:rPr>
        <w:t>वह चेला जिससे यीशु प्रेम करता था</w:t>
      </w:r>
    </w:p>
    <w:p>
      <w:pPr>
        <w:pStyle w:val="ListBullet"/>
        <w:spacing w:line="240" w:lineRule="auto"/>
        <w:ind w:left="720"/>
      </w:pPr>
      <w:r>
        <w:rPr>
          <w:lang w:val="hi_IN" w:bidi="hi_IN"/>
        </w:rPr>
      </w:r>
      <w:r>
        <w:rPr>
          <w:lang w:val="hi_IN" w:bidi="hi_IN"/>
        </w:rPr>
        <w:t>शमौन पतरस</w:t>
      </w:r>
    </w:p>
    <w:p>
      <w:pPr>
        <w:pStyle w:val="ListBullet"/>
        <w:spacing w:line="240" w:lineRule="auto"/>
        <w:ind w:left="720"/>
      </w:pPr>
      <w:r>
        <w:rPr>
          <w:lang w:val="hi_IN" w:bidi="hi_IN"/>
        </w:rPr>
      </w:r>
      <w:r>
        <w:rPr>
          <w:lang w:val="hi_IN" w:bidi="hi_IN"/>
        </w:rPr>
        <w:t>शमौन इस्करियोती का पुत्र, यहूदा</w:t>
      </w:r>
    </w:p>
    <w:p>
      <w:pPr>
        <w:pStyle w:val="ListBullet"/>
        <w:spacing w:line="240" w:lineRule="auto"/>
        <w:ind w:left="720"/>
      </w:pPr>
      <w:r>
        <w:rPr>
          <w:lang w:val="hi_IN" w:bidi="hi_IN"/>
        </w:rPr>
      </w:r>
      <w:r>
        <w:rPr>
          <w:lang w:val="hi_IN" w:bidi="hi_IN"/>
        </w:rPr>
        <w:t>और शैतान</w:t>
      </w:r>
    </w:p>
    <w:p>
      <w:pPr/>
      <w:r>
        <w:rPr>
          <w:lang w:val="hi_IN" w:bidi="hi_IN"/>
        </w:rPr>
      </w:r>
      <w:r>
        <w:rPr>
          <w:lang w:val="hi_IN" w:bidi="hi_IN"/>
        </w:rPr>
        <w:t>एक समूह में, इस भाग के परिवेश के इन हिस्सों पर ध्यान दें:</w:t>
      </w:r>
    </w:p>
    <w:p>
      <w:pPr/>
      <w:r>
        <w:rPr>
          <w:lang w:val="hi_IN" w:bidi="hi_IN"/>
        </w:rPr>
      </w:r>
      <w:r>
        <w:rPr>
          <w:lang w:val="hi_IN" w:bidi="hi_IN"/>
        </w:rPr>
        <w:t>यीशु और चेले अभी भी यरूशलेम में उसी कमरे में हैं जहाँ वे पिछले भाग में रात का भोजन खा रहे थे। यीशु ने जब चेलों के पैर धो दिए तो उसने अपने बाहरी वस्त्र फिर से पहन लिए और वहाँ वापस चला गया जहाँ वह चेलों के साथ भोजन के चारों ओर मेज पर टेक लगाकर बैठा था। यीशु ने अपने चेलों से एक प्रश्न पूछा: "क्या तुम समझते हो कि मैंने जो अभी किया है उसका अर्थ क्या है?"</w:t>
      </w:r>
    </w:p>
    <w:p>
      <w:pPr/>
      <w:r>
        <w:rPr>
          <w:lang w:val="hi_IN" w:bidi="hi_IN"/>
        </w:rPr>
      </w:r>
      <w:r>
        <w:rPr>
          <w:lang w:val="hi_IN" w:bidi="hi_IN"/>
        </w:rPr>
        <w:t>यीशु ने अपने चेलों को याद दिलाया कि वे उसे अपना गुरु या प्रभु कहते हैं। यीशु ने पुष्टि की कि उनके लिए उसे अपना गुरु और प्रभु कहना सही है, क्योंकि वह वही है। यीशु चेलों को याद दिला रहा था कि वह कौन है और उन्हें उस बात के लिए तैयार कर रहा था जो वह उन्हें आगे सिखाने वाला था।</w:t>
      </w:r>
    </w:p>
    <w:p>
      <w:pPr/>
      <w:r>
        <w:rPr>
          <w:lang w:val="hi_IN" w:bidi="hi_IN"/>
        </w:rPr>
      </w:r>
      <w:r>
        <w:rPr>
          <w:lang w:val="hi_IN" w:bidi="hi_IN"/>
        </w:rPr>
        <w:t>फिर यीशु ने चेलों से कहा, “मैंने, तुम्हारा प्रभु और गुरु होकर, तुम्हारे पाँव धोए हैं। इसलिए तुम्हें भी एक-दूसरे के पैर धोने चाहिए।" यीशु के समय के रब्बी, या आत्मिक शिक्षक, शिक्षा देने की एक ऐसी शैली का उपयोग करते थे जिसमें वे बड़ी बातों या बड़े लोगों से शुरू करते थे और फिर छोटी बातों या छोटे लोगों की ओर बढ़ते थे। यीशु उन्हें सिखा रहा है कि यदि बड़ा, यानी उनका प्रभु और गुरु यीशु, उनके पैर धो चुका है, तो छोटे, यानी चेलों को भी एक-दूसरे के पैर धोने चाहिए।</w:t>
      </w:r>
    </w:p>
    <w:p>
      <w:pPr/>
      <w:r>
        <w:rPr>
          <w:lang w:val="hi_IN" w:bidi="hi_IN"/>
        </w:rPr>
      </w:r>
      <w:r>
        <w:rPr>
          <w:lang w:val="hi_IN" w:bidi="hi_IN"/>
        </w:rPr>
        <w:t>यहाँ रुकें और समूह में इस प्रश्न पर चर्चा करें: आप अपनी भाषा में किसी बात पर तर्क कैसे करते हैं? आप किस प्रकार के तर्क देते हैं? इस ऑडियो को यहाँ रोकें।</w:t>
      </w:r>
    </w:p>
    <w:p>
      <w:pPr/>
      <w:r>
        <w:rPr>
          <w:lang w:val="hi_IN" w:bidi="hi_IN"/>
        </w:rPr>
      </w:r>
      <w:r>
        <w:rPr>
          <w:lang w:val="hi_IN" w:bidi="hi_IN"/>
        </w:rPr>
        <w:t>फिर यीशु ने कारण बताया कि चेलों को एक-दूसरे के पैर क्यों धोने चाहिए। उसने कहा, "क्योंकि मैंने तुम्हें एक नमूना दिया है, ताकि जैसा मैंने किया है, वैसा ही तुम भी करो।"</w:t>
      </w:r>
    </w:p>
    <w:p>
      <w:pPr/>
      <w:r>
        <w:rPr>
          <w:lang w:val="hi_IN" w:bidi="hi_IN"/>
        </w:rPr>
      </w:r>
      <w:r>
        <w:rPr>
          <w:lang w:val="hi_IN" w:bidi="hi_IN"/>
        </w:rPr>
        <w:t>उसने उनके पाँव धोए ताकि उन्हें विनम्रता और सेवा का उदाहरण दे सके। उसने अपने चेलों से कहा कि वे एक-दूसरे की सेवा करें।</w:t>
      </w:r>
    </w:p>
    <w:p>
      <w:pPr/>
      <w:r>
        <w:rPr>
          <w:lang w:val="hi_IN" w:bidi="hi_IN"/>
        </w:rPr>
      </w:r>
      <w:r>
        <w:rPr>
          <w:lang w:val="hi_IN" w:bidi="hi_IN"/>
        </w:rPr>
        <w:t xml:space="preserve">यीशु ने यह कहकर एक महत्वपूर्ण कथन पेश किया, "मैं तुमसे सच कहता हूँ," जिसका अर्थ है, "अब जो मैं कहने वाला हूँ उस पर ध्यान दो।" फिर उसने दो सामान्य सच्चाइयाँ बताते हुए कहा, "दास अपने स्वामी से बड़ा नहीं है, और न ही संदेशवाहक अपने भेजने वाले से बड़ा है।" यीशु ने इन स्पष्ट सच्चाइयों का उपयोग करके अपने चेलों से कहा कि यदि उनका स्वामी विनम्र हो सकता है और दूसरों की सेवा कर सकता है, तो उन्हें, उसके सेवकों को, भी ऐसा करने के लिए तैयार रहना चाहिए। साथ ही, उन्हें संसार से अपने प्रभु को मिले व्यवहार से बेहतर व्यवहार की उम्मीद नहीं करनी चाहिए। </w:t>
      </w:r>
    </w:p>
    <w:p>
      <w:pPr/>
      <w:r>
        <w:rPr>
          <w:lang w:val="hi_IN" w:bidi="hi_IN"/>
        </w:rPr>
      </w:r>
      <w:r>
        <w:rPr>
          <w:lang w:val="hi_IN" w:bidi="hi_IN"/>
        </w:rPr>
        <w:t>यहाँ रुकें और समूह में इस प्रश्न पर चर्चा करें: जब आप अपनी भाषा में कुछ महत्वपूर्ण बात कहना चाहते हैं तो किसी का ध्यान आकर्षित करने के लिए किन वाक्यांशों का इस्तेमाल करते हैं? इस ऑडियो को यहाँ रोकें।</w:t>
      </w:r>
    </w:p>
    <w:p>
      <w:pPr/>
      <w:r>
        <w:rPr>
          <w:lang w:val="hi_IN" w:bidi="hi_IN"/>
        </w:rPr>
      </w:r>
      <w:r>
        <w:rPr>
          <w:lang w:val="hi_IN" w:bidi="hi_IN"/>
        </w:rPr>
        <w:t>फिर यीशु ने चेलों से कहा कि अब वे उन बातों के बारे में जान गए हैं जो उसने अभी उन्हें बताई—विनम्र होना और दूसरों की सेवा करने की आवश्यकता। उसने उन्हें यह भी बताया कि यदि वे दूसरों की सेवा करने के लिए यीशु के उदाहरण का पालन करेंगे, तो परमेश्वर उन्हें आनंद और अनुग्रह की आशीष देगा। परमेश्वर की आशीष इस बात पर आधारित थी कि चेले यीशु की शिक्षाओं का पालन करें।</w:t>
      </w:r>
    </w:p>
    <w:p>
      <w:pPr/>
      <w:r>
        <w:rPr>
          <w:lang w:val="hi_IN" w:bidi="hi_IN"/>
        </w:rPr>
      </w:r>
      <w:r>
        <w:rPr>
          <w:lang w:val="hi_IN" w:bidi="hi_IN"/>
        </w:rPr>
        <w:t>फिर यीशु ने कहा कि वह यह नहीं कह रहा कि परमेश्वर उन सभी को आशीष देगा। यीशु यहूदा को शामिल नहीं कर रहा था, जो उसे धोखा देगा। यीशु ने कहा कि वह उन लोगों के स्वभाव को जानता है जिन्हें उसने अपने प्रेरित बनने के लिए चुना है। यीशु ने यहूदा को चुना था और पुराने नियम की एक भविष्यवाणी पूरी होने वाली थी। यीशु ने कहा, "लेकिन यह शास्त्र को पूरा करने के लिए है, 'जिसने मेरी रोटी खाई उसने मेरे विरुद्ध अपनी लात उठाई।'" यीशु द्वारा यहूदा को चुनने के परिणामस्वरूप पवित्रशास्त्र की भविष्यवाणी पूरी होगी, जो उसे आगे धोखा देगा।</w:t>
      </w:r>
    </w:p>
    <w:p>
      <w:pPr/>
      <w:r>
        <w:rPr>
          <w:lang w:val="hi_IN" w:bidi="hi_IN"/>
        </w:rPr>
      </w:r>
      <w:r>
        <w:rPr>
          <w:lang w:val="hi_IN" w:bidi="hi_IN"/>
        </w:rPr>
        <w:t xml:space="preserve">यीशु ने चेलों से कहा कि उसने उन्हें पहले ही बता दिया था कि कोई उसे धोखा देगा, इससे पहले की यह हो। यहूदा ने अभी तक यीशु को धोखा नहीं दिया था, लेकिन यीशु ने चेलों से कहा कोई एक उसे धोखा देगा। यीशु ने ऐसा इसलिए किया ताकि जब यीशु ने जो कहा था वह पूरा हो, तब उसके चेले विश्वास करें कि यीशु वही है जो वह अपने बारे में कहता था—मसीह, प्रतिज्ञा किया हुआ उद्धारकर्ता। यीशु कहता है, "ताकि तुम विश्वास करो कि मैं वही हूँ।" </w:t>
      </w:r>
    </w:p>
    <w:p>
      <w:pPr/>
      <w:r>
        <w:rPr>
          <w:lang w:val="hi_IN" w:bidi="hi_IN"/>
        </w:rPr>
      </w:r>
      <w:r>
        <w:rPr>
          <w:lang w:val="hi_IN" w:bidi="hi_IN"/>
        </w:rPr>
        <w:t>यीशु ने एक और महत्वपूर्ण कथन कहा और चेलों से उस पर ध्यान देने के लिए कहा। उसने कहा, "जो कोई तुम में से किसी को भी स्वीकार करता है, जिसे मैं भेज रहा हूँ, तो परमेश्वर उसे ऐसा मानेगा कि वह मुझे स्वीकार कर रहा है। और जो मुझे स्वीकार करता है, परमेश्वर उसे ऐसा मानेगा कि वह मेरे पिता को स्वीकार कर रहा है, जिसने मुझे भेजा है।"</w:t>
      </w:r>
    </w:p>
    <w:p>
      <w:pPr/>
      <w:r>
        <w:rPr>
          <w:lang w:val="hi_IN" w:bidi="hi_IN"/>
        </w:rPr>
      </w:r>
      <w:r>
        <w:rPr>
          <w:lang w:val="hi_IN" w:bidi="hi_IN"/>
        </w:rPr>
        <w:t>यीशु के ऐसा कहने के बाद, वह बहुत परेशान हुआ। उसने गंभीरता से कहा, "इसे ध्यान से सुनो: तुम में से एक मेरे शत्रुओं को मुझे पकड़ने में सहायता करेगा।" वाक्यांश "ये बातें कहकर यीशु" यीशु के भाषण को समाप्त करता है और कहानी के नए भाग की शुरुआत करता है।</w:t>
      </w:r>
    </w:p>
    <w:p>
      <w:pPr/>
      <w:r>
        <w:rPr>
          <w:lang w:val="hi_IN" w:bidi="hi_IN"/>
        </w:rPr>
      </w:r>
      <w:r>
        <w:rPr>
          <w:lang w:val="hi_IN" w:bidi="hi_IN"/>
        </w:rPr>
        <w:t>यीशु के यह कहने के बाद कि उनमें से एक उसे पकड़वाएगा, चेलों ने उलझन में एक-दूसरे की ओर देखा: उनमें से किसके बारे में उसका मतलब हो सकता है? वे उलझन में और चिंतित थे।</w:t>
      </w:r>
    </w:p>
    <w:p>
      <w:pPr/>
      <w:r>
        <w:rPr>
          <w:lang w:val="hi_IN" w:bidi="hi_IN"/>
        </w:rPr>
      </w:r>
      <w:r>
        <w:rPr>
          <w:lang w:val="hi_IN" w:bidi="hi_IN"/>
        </w:rPr>
        <w:t>अब यूहन्ना यह बता रहा है कि आगे क्या हुआ। यीशु और चेले उस मेज पर टेक लगाकर बैठे थे, जहाँ वे रात का भोजन कर रहे थे। चेलों में से एक, जिससे यीशु प्रेम करता था, यीशु के पास टेक लगाकर बैठा था। जिस चेलें का यूहन्ना उल्लेख करता है वह यीशु के पास बैठा था और उसकी पीठ यीशु की ओर थी। इस तरह वह पीछे झुक सकता है और यीशु से अकेले में बात कर सकता है। स्पष्ट रूप से वह यीशु की दाहिनी ओर था, जो सम्मान का स्थान था।</w:t>
      </w:r>
    </w:p>
    <w:p>
      <w:pPr/>
      <w:r>
        <w:rPr>
          <w:lang w:val="hi_IN" w:bidi="hi_IN"/>
        </w:rPr>
      </w:r>
      <w:r>
        <w:rPr>
          <w:lang w:val="hi_IN" w:bidi="hi_IN"/>
        </w:rPr>
        <w:t>शमौन पतरस ने यीशु के पास टेक लगाकर बैठे चेले की ओर इशारा किया ताकि वह यीशु से पूछे, "तू किसके बारे में बात कर रहा है?" शमौन शायद मेज पर उस चेले के सामने बैठा था। उसने या तो हाथों से संकेत किया या सिर से इशारा किया या आँखों के द्वारा उसे यह दिखाया कि वह यीशु से वह प्रश्न पूछे।</w:t>
      </w:r>
    </w:p>
    <w:p>
      <w:pPr/>
      <w:r>
        <w:rPr>
          <w:lang w:val="hi_IN" w:bidi="hi_IN"/>
        </w:rPr>
      </w:r>
      <w:r>
        <w:rPr>
          <w:lang w:val="hi_IN" w:bidi="hi_IN"/>
        </w:rPr>
        <w:t>यहाँ रुकें और समूह में इस प्रश्न पर चर्चा करें: आपकी भाषा में, शब्दों का उपयोग करने के अतिरिक्त या उसके स्थान पर, आप बातचीत करने के लिए अपने शरीर का उपयोग कैसे करते हैं? इस ऑडियो को यहाँ रोकें।</w:t>
      </w:r>
    </w:p>
    <w:p>
      <w:pPr/>
      <w:r>
        <w:rPr>
          <w:lang w:val="hi_IN" w:bidi="hi_IN"/>
        </w:rPr>
      </w:r>
      <w:r>
        <w:rPr>
          <w:lang w:val="hi_IN" w:bidi="hi_IN"/>
        </w:rPr>
        <w:t>यह कहानी हमें बताती है कि तब उस चेले ने शमौन पतरस की कही हुई बात का उत्तर दिया। उस चेले ने यीशु की ओर झुककर उससे कहा, "प्रभु, वह कौन है?" वह चेला या तो पहले से ही यीशु की ओर झुका हुआ था, या वह प्रश्न पूछने के लिए झुका।</w:t>
      </w:r>
    </w:p>
    <w:p>
      <w:pPr/>
      <w:r>
        <w:rPr>
          <w:lang w:val="hi_IN" w:bidi="hi_IN"/>
        </w:rPr>
      </w:r>
      <w:r>
        <w:rPr>
          <w:lang w:val="hi_IN" w:bidi="hi_IN"/>
        </w:rPr>
        <w:t>यीशु ने चेले को उत्तर दिया। उसने कहा, "यह वह व्यक्ति है जिसे मैं यह रोटी दूँगा।" फिर जिस व्यक्ति के बारे में वह बात कर रहा था उसे दिखाने के लिए यीशु ने रोटी के टुकड़े को शोरबे या चटनी में डुबोया। यीशु ने यहूदा को रोटी दी।</w:t>
      </w:r>
    </w:p>
    <w:p>
      <w:pPr/>
      <w:r>
        <w:rPr>
          <w:lang w:val="hi_IN" w:bidi="hi_IN"/>
        </w:rPr>
      </w:r>
      <w:r>
        <w:rPr>
          <w:lang w:val="hi_IN" w:bidi="hi_IN"/>
        </w:rPr>
        <w:t>यहूदा ने रोटी ली। उसने इसे खाया। जैसे ही यहूदा ने रोटी खाई, शैतान उसके अन्दर प्रवेश कर गया। पाठ कहता है कि शैतान ने यहूदा में तब प्रवेश किया जब "उसने रोटी का टुकड़ा ले लिया"। यह उस समय को दर्शाता है जब शैतान ने यहूदा में प्रवेश किया या यहूदा पर नियंत्रण पा लिया। इसका मतलब यह नहीं है कि रोटी लेने के कारण शैतान ने यहूदा को वश में कर दिया। यीशु ने यहूदा से कहा, "जो तू करने वाला है, उसे जल्दी से कर।" "तू जो करने वाला है" यह वाक्यांश यीशु को धोखा देने को दर्शाता है। यहूदा समझ गया कि यीशु क्या कह रहा था, लेकिन बाकी चेले इसे बिल्कुल भी नहीं समझ पाए।</w:t>
      </w:r>
    </w:p>
    <w:p>
      <w:pPr/>
      <w:r>
        <w:rPr>
          <w:lang w:val="hi_IN" w:bidi="hi_IN"/>
        </w:rPr>
      </w:r>
      <w:r>
        <w:rPr>
          <w:lang w:val="hi_IN" w:bidi="hi_IN"/>
        </w:rPr>
        <w:t>अब यूहन्ना यह कहकर अतिरिक्त जानकारी देता है, "अब मेज पर बैठे अन्य लोगों में से कोई भी इस बात को समझ नहीं पाया कि यीशु ने यहूदा से यह बात किस उद्देश्य से कही थी।" यहाँ "अब" शब्द कोई समय शब्द नहीं है, बल्कि इस कहानी के लोगों के बारे में कुछ अतिरिक्त जानकारी प्रदान करता है। वहाँ मौजूद अन्य लोगों को यह समझ नहीं आया कि यीशु का क्या अर्थ है। वे यह नहीं समझ पाए कि यीशु यहूदा द्वारा उसे धोखा देने की बात कर रहा था। यहूदा के पास पैसे की थैली थी। इसलिए कुछ लोगों ने सोचा कि यीशु उससे कह रहा है कि वह पर्व के लिए ज़रूरत की चीज़ें खरीद ले, या गरीबों को कुछ दे दें। यीशु और चेलों के लिए सारा पैसा यहूदा रखता था। उसकी जिम्मेदारी थी कि वह इसकी देखभाल करे, और जब ज़रूरत हो तो उसे खर्च करे। इसलिए कुछ चेलों ने गलत तरीके से दो बातें सोची जो यीशु ने यहूदा को बताई थी। यीशु ने यहूदा से जो कहा उसके बारे में कुछ चेलों के पास एक विचार था वह था कि पर्व के लिए भोजन की सामग्री खरीदनी थी। "पर्व" का अर्थ या तो फसह का पर्व था या अखमीरी रोटी का पर्व, लेकिन हमें नहीं पता कि कौन सा पर्व था। दूसरा विचार यह था कि यीशु ने यहूदा से कहा कि वह गरीबों को कुछ पैसे दे। लोग अक्सर फसह के पर्व के समय गरीबों को पैसे देते थे।</w:t>
      </w:r>
    </w:p>
    <w:p>
      <w:pPr/>
      <w:r>
        <w:rPr>
          <w:lang w:val="hi_IN" w:bidi="hi_IN"/>
        </w:rPr>
      </w:r>
      <w:r>
        <w:rPr>
          <w:lang w:val="hi_IN" w:bidi="hi_IN"/>
        </w:rPr>
        <w:t>इसलिए जब यहूदा ने रोटी का टुकड़ा लिया और स्वीकार किया, तो वह तुरन्त भोजन और उस घर को छोड़कर चला गया जहाँ चेले ठहरे हुए थे। सूरज डूब चूका था और रात हो गई थी। यूहन्ना के सुसमाचार में वह रात यीशु की मृत्यु को दर्शाती है। जब यहूदा बाहर गया तो न केवल अंधेरा था, बल्कि यीशु के मरने का समय भी आ गया था।</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प्रयोग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यूहन्ना 13:12–30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चार दृश्य हैं।</w:t>
      </w:r>
    </w:p>
    <w:p>
      <w:pPr/>
      <w:r>
        <w:rPr>
          <w:lang w:val="hi_IN" w:bidi="hi_IN"/>
        </w:rPr>
      </w:r>
      <w:r>
        <w:rPr>
          <w:lang w:val="hi_IN" w:bidi="hi_IN"/>
        </w:rPr>
        <w:t>इस भाग में पाए जाने वाले पात्र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चेले</w:t>
      </w:r>
    </w:p>
    <w:p>
      <w:pPr>
        <w:pStyle w:val="ListBullet"/>
        <w:spacing w:line="240" w:lineRule="auto"/>
        <w:ind w:left="720"/>
      </w:pPr>
      <w:r>
        <w:rPr>
          <w:lang w:val="hi_IN" w:bidi="hi_IN"/>
        </w:rPr>
      </w:r>
      <w:r>
        <w:rPr>
          <w:lang w:val="hi_IN" w:bidi="hi_IN"/>
        </w:rPr>
        <w:t>वह चेला जिससे यीशु प्रेम करता था</w:t>
      </w:r>
    </w:p>
    <w:p>
      <w:pPr>
        <w:pStyle w:val="ListBullet"/>
        <w:spacing w:line="240" w:lineRule="auto"/>
        <w:ind w:left="720"/>
      </w:pPr>
      <w:r>
        <w:rPr>
          <w:lang w:val="hi_IN" w:bidi="hi_IN"/>
        </w:rPr>
      </w:r>
      <w:r>
        <w:rPr>
          <w:lang w:val="hi_IN" w:bidi="hi_IN"/>
        </w:rPr>
        <w:t>शमौन पतरस</w:t>
      </w:r>
    </w:p>
    <w:p>
      <w:pPr>
        <w:pStyle w:val="ListBullet"/>
        <w:spacing w:line="240" w:lineRule="auto"/>
        <w:ind w:left="720"/>
      </w:pPr>
      <w:r>
        <w:rPr>
          <w:lang w:val="hi_IN" w:bidi="hi_IN"/>
        </w:rPr>
      </w:r>
      <w:r>
        <w:rPr>
          <w:lang w:val="hi_IN" w:bidi="hi_IN"/>
        </w:rPr>
        <w:t>शमौन इस्करियोती का पुत्र, यहूदा</w:t>
      </w:r>
    </w:p>
    <w:p>
      <w:pPr>
        <w:pStyle w:val="ListBullet"/>
        <w:spacing w:line="240" w:lineRule="auto"/>
        <w:ind w:left="720"/>
      </w:pPr>
      <w:r>
        <w:rPr>
          <w:lang w:val="hi_IN" w:bidi="hi_IN"/>
        </w:rPr>
      </w:r>
      <w:r>
        <w:rPr>
          <w:lang w:val="hi_IN" w:bidi="hi_IN"/>
        </w:rPr>
        <w:t>और शैतान</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न छोड़े।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चेलों के पैर धोने के बाद, यीशु ने अपने वस्त्र फिर पहन लिए और बैठ गया और पूछा, "क्या तुम समझे कि मैं क्या कर रहा था?" तुम मुझे 'गुरु' और 'प्रभु' कहते हो, और तुम सही हो, क्योंकि मैं वही हूँ। और चूँकि मैंने, तुम्हारा प्रभु और गुरु, होकर तुम्हारे पैर धोए हैं, इसलिए तुम्हें भी एक-दूसरे के पैर धोने चाहिए। मैंने तुम्हें अनुसरण करने के लिए एक उदाहरण दिया है। वही करो जो मैंने तुम्हारे साथ किया है। मैं तुमसे सच कहता हूँ, दास अपने स्वामी से बड़ा नहीं है। और न संदेशवाहक उससे अधिक महत्वपूर्ण है जो संदेश भेजता है। अब जब तुम इन बातों को जानते हो, तो परमेश्वर तुम्हें इन बातों को पूरा करने के लिए आशीष देगा।"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चेलों की भूमिका निभाने वाले लोगों से पूछें, "आप क्या महसूस कर रहे हैं या क्या सोच रहे हैं?" लोग इस तरह के उत्तर दे सकते हैं, "इसलिए एक-दूसरे की सेवा करना वास्तव में महत्वपूर्ण है," या "हमारे प्रभु यीशु ने तो हमें विनम्रता सिखाने के लिए हमारे पैर तक धोए!" यदि हम एक दूसरे की सेवा करें तो परमेश्वर हमें आशीष देगा," या "हम परमेश्वर की आशीष पाना चाहते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यीशु ने कहा, "मैं ये बातें तुम सब से नहीं कह रहा हूँ; मैं उन लोगों को जानता हूँ जिन्हें मैंने चुना है।" परन्तु यह पवित्रशास्त्र की उस बात को पूरा करता है जो कहता है, 'जिसने मेरा भोजन खाया वह मेरे विरुद्ध हो गया।' मैं यह पहले से कह रहा हूँ, ताकि जब यह घटना हो, तो तुम विश्वास करो कि मैं ही मसीहा हूँ।" मैं तुमसे सच कहता हूँ, जो कोई मेरे संदेशवाहक को स्वीकार करता है वह मुझे स्वीकार करता है, और जो कोई मुझे स्वीकार करता है वह उस पिता को स्वीकार करता है जिसने मुझे भेजा है।"</w:t>
      </w:r>
    </w:p>
    <w:p>
      <w:pPr/>
      <w:r>
        <w:rPr>
          <w:lang w:val="hi_IN" w:bidi="hi_IN"/>
        </w:rPr>
      </w:r>
      <w:r>
        <w:rPr>
          <w:lang w:val="hi_IN" w:bidi="hi_IN"/>
        </w:rPr>
        <w:t>अब यीशु बहुत व्याकुल हुआ, और उसने कहा, "मैं तुमसे सच कहता हूँ, तुम में से एक मुझे धोखा देगा!"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यीशु की भूमिका निभाने वाले व्यक्ति से पूछें, "आप क्या महसूस कर रहे हैं या क्या सोच रहे हैं?" वह व्यक्ति इस तरह से उत्तर दे सकता है, "मेरा दोस्त मुझे धोखा देने वाला है। यह बहुत तकलीफ देता है!" या "चेलों को इसके बारे में अब पता होना चाहिए, ताकि जब मैं पिता के पास चला जाऊँ तब वे विश्वास करें कि मैं मसीह हूँ," या "मैं दुःख से उबर गया हूँ, परन्तु जब यह होगा तब पवित्रशास्त्र की भविष्यवाणी पूरी होगी।"</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चेले एक दूसरे की ओर देखने लगे और सोचने लगे कि वह किसके बारे में कह रहा है। जिस चेले से यीशु प्रेम करता था, वह मेज पर यीशु के बगल में बैठा था। शमौन पतरस ने उसकी ओर इशारा किया कि वह पूछे, "वह किसके बारे में बात कर रहा है?" इसलिए उस चेले ने यीशु की ओर झुककर पूछा, "प्रभु, वह कौन है?" यीशु ने उत्तर दिया, "यह वह है जिसे मैं कटोरे में रोटी डुबोकर देता हूँ।" और जब उसने इसे डुबोया, तो उसने इसे शमौन इस्करियोती के पुत्र यहूदा को दिया। जब यहूदा ने रोटी खाई, तो शैतान उसके अन्दर प्रवेश कर गया। फिर यीशु ने उससे कहा, "जो तू करने वाला है, उसे जल्दी कर।" मेज पर बैठे अन्य लोगों में से कोई भी नहीं जानता था कि यीशु का क्या मतलब था। क्योंकि यहूदा उनका खजांची था, इसलिए कुछ ने सोचा कि यीशु उससे भोजन के लिए भुगतान करने या गरीबों को कुछ पैसा देने के लिए कह रहा है। इसलिए यहूदा तुरन्त वहाँ से चला गया, और रात के अँधेरे में बाहर निकल गया।</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यहूदा की भूमिका निभाने वाले व्यक्ति से पूछें, "आप क्या महसूस कर रहे हैं या क्या सोच रहे हैं?" वह व्यक्ति इस तरह उत्तर दे सकता है, "मुझे अब यहूदी अगुवों को ढूँढना होगा! मैं उन्हें बताऊँगा कि यीशु कहाँ है," या "यीशु ने तो मुझे जाने के लिए भी कहा था। वह मेरी परवाह नहीं करता," या "मुझे आशा है कि उसे पकड़वाने के बदले वे मुझे पैसा देंगे।"</w:t>
      </w:r>
    </w:p>
    <w:p>
      <w:pPr>
        <w:pStyle w:val="ListBullet"/>
        <w:spacing w:line="240" w:lineRule="auto"/>
        <w:ind w:left="720"/>
      </w:pPr>
      <w:r>
        <w:rPr>
          <w:lang w:val="hi_IN" w:bidi="hi_IN"/>
        </w:rPr>
      </w:r>
      <w:r>
        <w:rPr>
          <w:lang w:val="hi_IN" w:bidi="hi_IN"/>
        </w:rPr>
        <w:t>चेलों की भूमिका निभाने वाले व्यक्ति से पूछें, "आप क्या महसूस कर रहे हैं या क्या सोच रहे हैं?" वह व्यक्ति इस तरह उत्तर दे सकता है, "यहूदा कहाँ जा रहा है? शायद यीशु ने उससे पर्व के लिए भोजन खरीदने के लिए कहा।"</w:t>
      </w:r>
    </w:p>
    <w:p>
      <w:pPr>
        <w:pStyle w:val="ListBullet"/>
        <w:spacing w:line="240" w:lineRule="auto"/>
        <w:ind w:left="720"/>
      </w:pPr>
      <w:r>
        <w:rPr>
          <w:lang w:val="hi_IN" w:bidi="hi_IN"/>
        </w:rPr>
      </w:r>
      <w:r>
        <w:rPr>
          <w:lang w:val="hi_IN" w:bidi="hi_IN"/>
        </w:rPr>
        <w:t>अभिनय को जारी रखें।</w:t>
      </w:r>
      <w:r>
        <w:rPr>
          <w:lang w:val="hi_IN" w:bidi="hi_IN"/>
        </w:rPr>
      </w:r>
    </w:p>
    <w:p>
      <w:pPr>
        <w:pStyle w:val="Heading3"/>
      </w:pPr>
      <w:r>
        <w:rPr>
          <w:lang w:val="hi_IN" w:bidi="hi_IN"/>
        </w:rPr>
        <w:t>आवश्यक जानकारी</w:t>
      </w:r>
    </w:p>
    <w:p>
      <w:pPr/>
      <w:r>
        <w:rPr>
          <w:lang w:val="hi_IN" w:bidi="hi_IN"/>
        </w:rPr>
      </w:r>
      <w:r>
        <w:rPr>
          <w:lang w:val="hi_IN" w:bidi="hi_IN"/>
        </w:rPr>
        <w:t>यूहन्ना 13:12–30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यीशु ने अपने चेलों से कहा, "तुम मुझे </w:t>
      </w:r>
      <w:r>
        <w:rPr>
          <w:b/>
          <w:lang w:val="hi_IN" w:bidi="hi_IN"/>
        </w:rPr>
        <w:t>गुरु</w:t>
      </w:r>
      <w:r>
        <w:rPr>
          <w:lang w:val="hi_IN" w:bidi="hi_IN"/>
        </w:rPr>
        <w:t xml:space="preserve"> और </w:t>
      </w:r>
      <w:r>
        <w:rPr>
          <w:b/>
          <w:lang w:val="hi_IN" w:bidi="hi_IN"/>
        </w:rPr>
        <w:t>प्रभु</w:t>
      </w:r>
      <w:r>
        <w:rPr>
          <w:lang w:val="hi_IN" w:bidi="hi_IN"/>
        </w:rPr>
        <w:t xml:space="preserve"> कहते हो, और तुम सही हो, क्योंकि मैं वही हूँ।"</w:t>
      </w:r>
    </w:p>
    <w:p>
      <w:pPr/>
      <w:r>
        <w:rPr>
          <w:lang w:val="hi_IN" w:bidi="hi_IN"/>
        </w:rPr>
      </w:r>
      <w:r>
        <w:rPr>
          <w:b/>
          <w:lang w:val="hi_IN" w:bidi="hi_IN"/>
        </w:rPr>
        <w:t>गुरु</w:t>
      </w:r>
      <w:r>
        <w:rPr>
          <w:lang w:val="hi_IN" w:bidi="hi_IN"/>
        </w:rPr>
        <w:t xml:space="preserve"> के लिए उसी शब्द या वाक्यांश का प्रयोग करें जो आपने पिछले भागों में किया है। </w:t>
      </w:r>
      <w:r>
        <w:rPr>
          <w:lang w:val="hi_IN" w:bidi="hi_IN"/>
        </w:rPr>
        <w:t>गुरु</w:t>
      </w:r>
      <w:r>
        <w:rPr>
          <w:lang w:val="hi_IN" w:bidi="hi_IN"/>
        </w:rPr>
        <w:t xml:space="preserve"> के बारे में अधिक जानकारी के लिए, मुख्य शब्दावली को देखें।</w:t>
      </w:r>
    </w:p>
    <w:p>
      <w:pPr/>
      <w:r>
        <w:rPr>
          <w:lang w:val="hi_IN" w:bidi="hi_IN"/>
        </w:rPr>
      </w:r>
      <w:r>
        <w:rPr>
          <w:b/>
          <w:lang w:val="hi_IN" w:bidi="hi_IN"/>
        </w:rPr>
        <w:t>प्रभु</w:t>
      </w:r>
      <w:r>
        <w:rPr>
          <w:lang w:val="hi_IN" w:bidi="hi_IN"/>
        </w:rPr>
        <w:t xml:space="preserve"> के लिए उसी शब्द या वाक्यांश का उपयोग करें जिसका उपयोग आपने पिछले भागों में किया है। </w:t>
      </w:r>
      <w:r>
        <w:rPr>
          <w:lang w:val="hi_IN" w:bidi="hi_IN"/>
        </w:rPr>
        <w:t>प्रभु</w:t>
      </w:r>
      <w:r>
        <w:rPr>
          <w:lang w:val="hi_IN" w:bidi="hi_IN"/>
        </w:rPr>
        <w:t xml:space="preserve"> के बारे में अधिक जानकारी के लिए, मुख्य शब्दावली को देखें।</w:t>
      </w:r>
    </w:p>
    <w:p>
      <w:pPr/>
      <w:r>
        <w:rPr>
          <w:lang w:val="hi_IN" w:bidi="hi_IN"/>
        </w:rPr>
      </w:r>
      <w:r>
        <w:rPr>
          <w:lang w:val="hi_IN" w:bidi="hi_IN"/>
        </w:rPr>
        <w:t xml:space="preserve">यीशु ने यह भी कहा, "मैं तुमसे सच सच कहता हूँ, </w:t>
      </w:r>
      <w:r>
        <w:rPr>
          <w:b/>
          <w:lang w:val="hi_IN" w:bidi="hi_IN"/>
        </w:rPr>
        <w:t>दास</w:t>
      </w:r>
      <w:r>
        <w:rPr>
          <w:lang w:val="hi_IN" w:bidi="hi_IN"/>
        </w:rPr>
        <w:t xml:space="preserve"> अपने स्वामी से बड़ा नहीं है, और न ही भेजा हुआ अपने भेजने वाले से बड़ा है।" दास के लिए उसी शब्द या वाक्यांश का उपयोग करें जिसका उपयोग आपने पिछले भागों में किया है। </w:t>
      </w:r>
      <w:r>
        <w:rPr>
          <w:lang w:val="hi_IN" w:bidi="hi_IN"/>
        </w:rPr>
        <w:t>दास</w:t>
      </w:r>
      <w:r>
        <w:rPr>
          <w:lang w:val="hi_IN" w:bidi="hi_IN"/>
        </w:rPr>
        <w:t xml:space="preserve"> के बारे में अधिक जानकारी के लिए, मुख्य शब्दावली देखें।</w:t>
      </w:r>
    </w:p>
    <w:p>
      <w:pPr/>
      <w:r>
        <w:rPr>
          <w:lang w:val="hi_IN" w:bidi="hi_IN"/>
        </w:rPr>
      </w:r>
      <w:r>
        <w:rPr>
          <w:lang w:val="hi_IN" w:bidi="hi_IN"/>
        </w:rPr>
        <w:t xml:space="preserve">यीशु ने कहा, "यदि तुम ये बातें जानते हो, और यदि तुम इन्हें करते हो तो तुम </w:t>
      </w:r>
      <w:r>
        <w:rPr>
          <w:b/>
          <w:lang w:val="hi_IN" w:bidi="hi_IN"/>
        </w:rPr>
        <w:t>धन्य</w:t>
      </w:r>
      <w:r>
        <w:rPr>
          <w:lang w:val="hi_IN" w:bidi="hi_IN"/>
        </w:rPr>
        <w:t xml:space="preserve"> हो।" जब परमेश्वर किसी व्यक्ति को आशीष देता है, तो परमेश्वर उस व्यक्ति के लिए कुछ अच्छा कर रहा होता है, या अच्छा करने की प्रतिज्ञा कर रहा होता है। परमेश्वर ने अब्राहम को आशीष दी और उसे लम्बा जीवन, बहुत सारी संपत्ति और एक पुत्र दिया। सबसे महत्वपूर्ण बात यह है कि जब परमेश्वर किसी को आशीष देता है, तो इसका अर्थ है कि उस व्यक्ति और परमेश्वर के बीच अच्छा रिश्ता है। परमेश्वर ने लोगों को बचाने के लिए यीशु को भेजकर उन्हें विशेष रूप से आशीष दी है।</w:t>
      </w:r>
    </w:p>
    <w:p>
      <w:pPr/>
      <w:r>
        <w:rPr>
          <w:lang w:val="hi_IN" w:bidi="hi_IN"/>
        </w:rPr>
      </w:r>
      <w:r>
        <w:rPr>
          <w:lang w:val="hi_IN" w:bidi="hi_IN"/>
        </w:rPr>
        <w:t xml:space="preserve">यहाँ रुकें और समूह के रूप में चर्चा करें कि आप </w:t>
      </w:r>
      <w:r>
        <w:rPr>
          <w:b/>
          <w:lang w:val="hi_IN" w:bidi="hi_IN"/>
        </w:rPr>
        <w:t>आशीष</w:t>
      </w:r>
      <w:r>
        <w:rPr>
          <w:lang w:val="hi_IN" w:bidi="hi_IN"/>
        </w:rPr>
        <w:t xml:space="preserve"> के लिए किस शब्द या वाक्यांश का उपयोग करेंगे। अधिक जानकारी के लिए मुख्य शब्दावली में </w:t>
      </w:r>
      <w:r>
        <w:rPr>
          <w:lang w:val="hi_IN" w:bidi="hi_IN"/>
        </w:rPr>
        <w:t>आशीष</w:t>
      </w:r>
      <w:r>
        <w:rPr>
          <w:lang w:val="hi_IN" w:bidi="hi_IN"/>
        </w:rPr>
        <w:t xml:space="preserve">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"मैं तुम सब के विषय में नहीं कह रहा हूँ; जिन्हें मैंने चुन लिया है उन्हें मैं जानता हूँ। परन्तु </w:t>
      </w:r>
      <w:r>
        <w:rPr>
          <w:b/>
          <w:lang w:val="hi_IN" w:bidi="hi_IN"/>
        </w:rPr>
        <w:t>पवित्रशास्त्र</w:t>
      </w:r>
      <w:r>
        <w:rPr>
          <w:lang w:val="hi_IN" w:bidi="hi_IN"/>
        </w:rPr>
        <w:t xml:space="preserve"> में लिखा हुआ पूरा हो, 'जो मेरी रोटी खाता है, उसने मुझ पर लात उठाई।'" पवित्रशास्त्र के लिए उसी शब्द या वाक्यांश का उपयोग करें जिसका उपयोग आपने पिछले भागों में किया है। </w:t>
      </w:r>
      <w:r>
        <w:rPr>
          <w:lang w:val="hi_IN" w:bidi="hi_IN"/>
        </w:rPr>
        <w:t>पवित्रशास्त्र</w:t>
      </w:r>
      <w:r>
        <w:rPr>
          <w:lang w:val="hi_IN" w:bidi="hi_IN"/>
        </w:rPr>
        <w:t xml:space="preserve"> के बारे में अधिक जानकारी के लिए, मुख्य शब्दावली देखें।</w:t>
      </w:r>
    </w:p>
    <w:p>
      <w:pPr/>
      <w:r>
        <w:rPr>
          <w:lang w:val="hi_IN" w:bidi="hi_IN"/>
        </w:rPr>
      </w:r>
      <w:r>
        <w:rPr>
          <w:lang w:val="hi_IN" w:bidi="hi_IN"/>
        </w:rPr>
        <w:t xml:space="preserve">"मैं यह बात तुम्हें अभी बता रहा हूँ, इसके होने से पहले, ताकि जब यह घटित हो तो तुम विश्वास करो कि </w:t>
      </w:r>
      <w:r>
        <w:rPr>
          <w:b/>
          <w:lang w:val="hi_IN" w:bidi="hi_IN"/>
        </w:rPr>
        <w:t>मैं</w:t>
      </w:r>
      <w:r>
        <w:rPr>
          <w:lang w:val="hi_IN" w:bidi="hi_IN"/>
        </w:rPr>
        <w:t xml:space="preserve"> वही हूँ।" "मैं हूँ" शब्द महत्वपूर्ण हैं। ये शब्द यहूदी श्रोताओं को पुराने नियम में परमेश्वर के नाम की याद दिलाते हैं। परमेश्वर ने मूसा से कहा कि उसका नाम "मैं हूँ" है। जब यीशु कहता है "मैं हूँ," तो वह कह रहा है कि वह परमेश्वर है। इस वाक्यांश का अनुवाद उसी तरह करें जैसे आपने अन्य भागों में इसका अनुवाद किया है, और </w:t>
      </w:r>
      <w:r>
        <w:rPr>
          <w:b/>
          <w:lang w:val="hi_IN" w:bidi="hi_IN"/>
        </w:rPr>
        <w:t>मैं हूँ</w:t>
      </w:r>
      <w:r>
        <w:rPr>
          <w:lang w:val="hi_IN" w:bidi="hi_IN"/>
        </w:rPr>
        <w:t xml:space="preserve"> के बारे में अधिक जानकारी के लिए मुख्य शब्दावली देखें।</w:t>
      </w:r>
    </w:p>
    <w:p>
      <w:pPr/>
      <w:r>
        <w:rPr>
          <w:lang w:val="hi_IN" w:bidi="hi_IN"/>
        </w:rPr>
      </w:r>
      <w:r>
        <w:rPr>
          <w:b/>
          <w:lang w:val="hi_IN" w:bidi="hi_IN"/>
        </w:rPr>
        <w:t>चेलों</w:t>
      </w:r>
      <w:r>
        <w:rPr>
          <w:lang w:val="hi_IN" w:bidi="hi_IN"/>
        </w:rPr>
        <w:t xml:space="preserve"> ने एक-दूसरे की ओर देखा, वे अनिश्चित थे कि वह किसके बारे में बात कर रहा है। चेलों के लिए उसी शब्द का इस्तेमाल करें जो आपने पिछले भागों में इस्तेमाल किया है। </w:t>
      </w:r>
      <w:r>
        <w:rPr>
          <w:lang w:val="hi_IN" w:bidi="hi_IN"/>
        </w:rPr>
        <w:t>चेलों</w:t>
      </w:r>
      <w:r>
        <w:rPr>
          <w:lang w:val="hi_IN" w:bidi="hi_IN"/>
        </w:rPr>
        <w:t xml:space="preserve"> के बारे में अधिक जानकारी के लिए, मुख्य शब्दावली को देखें।</w:t>
      </w:r>
    </w:p>
    <w:p>
      <w:pPr/>
      <w:r>
        <w:rPr>
          <w:lang w:val="hi_IN" w:bidi="hi_IN"/>
        </w:rPr>
      </w:r>
      <w:r>
        <w:rPr>
          <w:lang w:val="hi_IN" w:bidi="hi_IN"/>
        </w:rPr>
        <w:t xml:space="preserve">फिर रोटी लेने के बाद, </w:t>
      </w:r>
      <w:r>
        <w:rPr>
          <w:b/>
          <w:lang w:val="hi_IN" w:bidi="hi_IN"/>
        </w:rPr>
        <w:t>शैतान</w:t>
      </w:r>
      <w:r>
        <w:rPr>
          <w:lang w:val="hi_IN" w:bidi="hi_IN"/>
        </w:rPr>
        <w:t xml:space="preserve"> उसके भीतर प्रवेश कर गया। शैतान नाम उस आत्मिक प्राणी को सन्दर्भित करता है, जिसे परमेश्वर ने बनाया है, जो उन दुष्ट आत्मिक प्राणियों का अगुवा है जिन्होंने परमेश्वर के खिलाफ विद्रोह करने का फैसला किया था। यदि आपके दर्शकों के लिए शैतान अज्ञात है, तो आपको शैतान का वर्णन "दुष्ट आत्माओं का सरदार" के रूप में करने की आवश्यकता हो सकती है।</w:t>
      </w:r>
    </w:p>
    <w:p>
      <w:pPr/>
      <w:r>
        <w:rPr>
          <w:lang w:val="hi_IN" w:bidi="hi_IN"/>
        </w:rPr>
      </w:r>
      <w:r>
        <w:rPr>
          <w:lang w:val="hi_IN" w:bidi="hi_IN"/>
        </w:rPr>
        <w:t xml:space="preserve">यहाँ रुकें और समूह में चर्चा करें कि आप </w:t>
      </w:r>
      <w:r>
        <w:rPr>
          <w:b/>
          <w:lang w:val="hi_IN" w:bidi="hi_IN"/>
        </w:rPr>
        <w:t>शैतान</w:t>
      </w:r>
      <w:r>
        <w:rPr>
          <w:lang w:val="hi_IN" w:bidi="hi_IN"/>
        </w:rPr>
        <w:t xml:space="preserve"> के लिए किस शब्द या वाक्यांश का उपयोग करेंगे। अधिक जानकारी के लिए मुख्य शब्दावली में </w:t>
      </w:r>
      <w:r>
        <w:rPr>
          <w:lang w:val="hi_IN" w:bidi="hi_IN"/>
        </w:rPr>
        <w:t>शैतान</w:t>
      </w:r>
      <w:r>
        <w:rPr>
          <w:lang w:val="hi_IN" w:bidi="hi_IN"/>
        </w:rPr>
        <w:t xml:space="preserve"> को देखें। यदि आपने पहले ही बाइबल की किसी अन्य पुस्तक में इस शब्द का अनुवाद किया है, तो उसी शब्द का इस्तेमाल करें जिसका इस्तेमाल आपने वहाँ किया है। इस ऑडियो को यहाँ रोकें।</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अंत में, समूह मिलकर इस भाग का एक अंतिम संस्करण तैयार कर सकता है जिस पर सब लोग सहमत हों। समूह का प्रत्येक सदस्य इस भाग के इस अंतिम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यूहन्ना 13:31–38</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यूहन्ना 13:31–38 को सुनें और अपने मनों में रखें।</w:t>
      </w:r>
    </w:p>
    <w:p>
      <w:pPr/>
      <w:r>
        <w:rPr>
          <w:lang w:val="hi_IN" w:bidi="hi_IN"/>
        </w:rPr>
      </w:r>
      <w:r>
        <w:rPr>
          <w:lang w:val="hi_IN" w:bidi="hi_IN"/>
        </w:rPr>
        <w:t>यदि सम्भव हो, तो यूहन्ना 13:31–38 का ऑडियो संस्करण तीन बार, तीन अलग-अलग अनुवादों में सुनें। 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w:t>
      </w:r>
    </w:p>
    <w:p>
      <w:pPr>
        <w:pStyle w:val="ListBullet"/>
        <w:spacing w:line="240" w:lineRule="auto"/>
        <w:ind w:left="720"/>
      </w:pPr>
      <w:r>
        <w:rPr>
          <w:lang w:val="hi_IN" w:bidi="hi_IN"/>
        </w:rPr>
      </w:r>
      <w:r>
        <w:rPr>
          <w:lang w:val="hi_IN" w:bidi="hi_IN"/>
        </w:rPr>
        <w:t>इस भाग में आपको क्या अच्छा नहीं लगा या क्या समझ नहीं आया?</w:t>
      </w:r>
    </w:p>
    <w:p>
      <w:pPr>
        <w:pStyle w:val="ListBullet"/>
        <w:spacing w:line="240" w:lineRule="auto"/>
        <w:ind w:left="720"/>
      </w:pPr>
      <w:r>
        <w:rPr>
          <w:lang w:val="hi_IN" w:bidi="hi_IN"/>
        </w:rPr>
      </w:r>
      <w:r>
        <w:rPr>
          <w:lang w:val="hi_IN" w:bidi="hi_IN"/>
        </w:rPr>
        <w:t>यह भाग हमें परमेश्वर या यीशु के बारे में क्या बताता है?</w:t>
      </w:r>
    </w:p>
    <w:p>
      <w:pPr>
        <w:pStyle w:val="ListBullet"/>
        <w:spacing w:line="240" w:lineRule="auto"/>
        <w:ind w:left="720"/>
      </w:pPr>
      <w:r>
        <w:rPr>
          <w:lang w:val="hi_IN" w:bidi="hi_IN"/>
        </w:rPr>
      </w:r>
      <w:r>
        <w:rPr>
          <w:lang w:val="hi_IN" w:bidi="hi_IN"/>
        </w:rPr>
        <w:t>यह भाग हमें लोगों के बारे में क्या बताता है?</w:t>
      </w:r>
    </w:p>
    <w:p>
      <w:pPr>
        <w:pStyle w:val="ListBullet"/>
        <w:spacing w:line="240" w:lineRule="auto"/>
        <w:ind w:left="720"/>
      </w:pPr>
      <w:r>
        <w:rPr>
          <w:lang w:val="hi_IN" w:bidi="hi_IN"/>
        </w:rPr>
      </w:r>
      <w:r>
        <w:rPr>
          <w:lang w:val="hi_IN" w:bidi="hi_IN"/>
        </w:rPr>
        <w:t>यह भाग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यूहन्ना 13:31–38 का ऑडियो संस्करण सबसे आसानी से समझ में आने वाले अनुवाद में सुनें।</w:t>
      </w:r>
    </w:p>
    <w:p>
      <w:pPr/>
      <w:r>
        <w:rPr>
          <w:lang w:val="hi_IN" w:bidi="hi_IN"/>
        </w:rPr>
      </w:r>
      <w:r>
        <w:rPr>
          <w:lang w:val="hi_IN" w:bidi="hi_IN"/>
        </w:rPr>
        <w:t>पिछले भाग में, यीशु ने समझाया कि उसने अपने चेलों के पैर क्यों धोए। हालाँकि वह उनका स्वामी था, फिर भी उसने उनकी सेवा की। अब उन्हें एक-दूसरे की सेवा करनी चाहिए। यीशु ने अपने चेलों से कहा कि उनमें से एक उसका विरोध करेगा। यह पुराने नियम के पवित्रशास्त्र में एक भाग को पूरा करेगा। यीशु व्याकुल था और उसने अपने चेलों से कहा कि उनमें से एक उसे धोखा देगा। चेले सोच रहे थे कि वह किसके बारे में कह रहा था। यीशु ने यहूदा को रोटी का टुकड़ा देकर उन्हें दिखाया। फिर यहूदा कमरे से बाहर चला गया।</w:t>
      </w:r>
    </w:p>
    <w:p>
      <w:pPr/>
      <w:r>
        <w:rPr>
          <w:lang w:val="hi_IN" w:bidi="hi_IN"/>
        </w:rPr>
      </w:r>
      <w:r>
        <w:rPr>
          <w:lang w:val="hi_IN" w:bidi="hi_IN"/>
        </w:rPr>
        <w:t>इस भाग की घटनाएँ यरूशलेम में उसी कमरे में होती है, जहाँ यीशु पिछली कहानी में अपने चेलों के साथ था। यीशु और ग्यारह चेले शायद रात का भोजन समाप्त कर रहे हैं। यहूदा के कमरे से बाहर जाने के बाद, यीशु ने अपने चेलों से बात करना शुरू किया। हालाँकि, पहले उसके शब्द एक भाषण की तरह लग रहे थे, जिसे यीशु किसी व्यक्ति विशेष को संबोधित नहीं कर रहा था। यीशु ने कहा, "अब लोग मनुष्य के पुत्र की महिमा देखने वाले हैं।" लोग जल्द ही देखेंगे कि मनुष्य का पुत्र कितना अद्भुत है और वे उसे परमेश्वर से मिलने वाला सम्मान भी देखेंगे। यीशु ने इस उपाधि का उपयोग दो बातों का संकेत देने के लिए किया; वह एक सच्चा मनुष्य था इसलिए वह सभी लोगों का प्रतिनिधित्व करता था, और वह परमेश्वर की ओर से आया था और उसे परमेश्वर से अधिकार प्राप्त था। यीशु अपनी मृत्यु, पुनरुत्थान और स्वर्ग लौटने के समय के बारे में बात कर रहा था, वे घटनाएँ जो यीशु की सच्ची महानता दिखाकर उसकी महिमा करती है। यहाँ “अब” शब्द का अर्थ है कि उन घटनाओं का समय बहुत करीब था। यीशु ने कहा, "और परमेश्वर मनुष्य के पुत्र में महिमा पाएगा।" इसका अर्थ था कि यीशु लोगों को यह दिखाएगा कि परमेश्वर कितना अद्भुत है।</w:t>
      </w:r>
    </w:p>
    <w:p>
      <w:pPr/>
      <w:r>
        <w:rPr>
          <w:lang w:val="hi_IN" w:bidi="hi_IN"/>
        </w:rPr>
      </w:r>
      <w:r>
        <w:rPr>
          <w:lang w:val="hi_IN" w:bidi="hi_IN"/>
        </w:rPr>
        <w:t>यीशु ने आगे कहा, "और क्योंकि मनुष्य के पुत्र के द्वारा परमेश्वर की महिमा होती है, इसलिए परमेश्वर भी अपने साथ एकता में मनुष्य के पुत्र की महिमा करेगा। और परमेश्वर यह तुरन्त करेगा।" जैसे यीशु ने परमेश्वर की महिमा करने के लिए कार्य किया, उसी तरह परमेश्वर भी यीशु की महिमा करने के लिए कार्य करेगा। परमेश्वर बिना किसी देरी के यीशु की महिमा करेगा, क्योंकि यीशु को आदर देने वाली घटनाएँ बहुत जल्द होंगी।</w:t>
      </w:r>
    </w:p>
    <w:p>
      <w:pPr/>
      <w:r>
        <w:rPr>
          <w:lang w:val="hi_IN" w:bidi="hi_IN"/>
        </w:rPr>
      </w:r>
      <w:r>
        <w:rPr>
          <w:lang w:val="hi_IN" w:bidi="hi_IN"/>
        </w:rPr>
        <w:t>यीशु अब अपने चेलों को बहुत सीधे और व्यक्तिगत रूप से संबोधित करते हुए कहता है, "हे बालकों, मैं केवल थोड़ी देर के लिए तुम्हारे पास हूँ। और जैसा कि मैंने यहूदी अगुवों से कहा था, तुम मुझे ढूँढोगे, लेकिन जहाँ मैं जा रहा हूँ, वहाँ तुम नहीं आ पाओगे।" अपने चेलों को "मेरे बालकों" कहकर यीशु उनके लिए प्रेम और चिंता व्यक्त करता है। जब उसने कहा, "मैं केवल थोड़ी ही देर के लिए तुम्हारे पास हूँ," तो यीशु अगले दिन अपनी मृत्यु और दो महीने से भी कम समय में स्वर्ग जाने के बारे में कह रहा था। जैसे यीशु ने यहूदी अगुवों या फरीसियों से कहा था, उसी तरह उसने अब अपने चेलों से कहा कि वह कहीं जा रहा है और वे उसके पीछे नहीं जा सकते हैं। यीशु मरने और स्वर्ग जाने की बात कर रहा था। चेले अभी नहीं मरेंगे और स्वर्ग भी नहीं जाएँगे। बाद में वे यीशु के पीछे जा सकेंगे जहाँ वह जाता है। लेकिन यहूदी अपने पापों में मरेंगे और स्वर्ग नहीं जाएँगे।</w:t>
      </w:r>
    </w:p>
    <w:p>
      <w:pPr/>
      <w:r>
        <w:rPr>
          <w:lang w:val="hi_IN" w:bidi="hi_IN"/>
        </w:rPr>
      </w:r>
      <w:r>
        <w:rPr>
          <w:lang w:val="hi_IN" w:bidi="hi_IN"/>
        </w:rPr>
        <w:t>यहाँ रुकें और समूह के साथ इस पर चर्चा करें: कल्पना करें कि आप उन लोगों के समूह को एक कठोर संदेश देना चाहते हैं जिन्हें आप बहुत प्रेम करते हैं। आप चाहते हैं कि वे आपके प्रेम को उनके लिए महसूस करें। जब आप उनसे बात करेंगे तो आप किन शब्दों का उपयोग करेंगे? आप उन्हें कैसे संबोधित करेंगे? ऑडियो को यहाँ रोकें।</w:t>
      </w:r>
    </w:p>
    <w:p>
      <w:pPr/>
      <w:r>
        <w:rPr>
          <w:lang w:val="hi_IN" w:bidi="hi_IN"/>
        </w:rPr>
      </w:r>
      <w:r>
        <w:rPr>
          <w:lang w:val="hi_IN" w:bidi="hi_IN"/>
        </w:rPr>
        <w:t>यीशु ने आगे कहा, "मैं तुम्हें एक नई आज्ञा देता हूँ: एक-दूसरे से प्रेम रखो। जिस प्रकार मैंने तुमसे प्रेम किया, उसी प्रकार तुम भी एक दूसरे से प्रेम करो। यदि तुम इस तरह एक-दूसरे से प्रेम करते हो, तो हर कोई जान जाएगा कि तुम मेरे चेले हो।" यीशु ने चेलों से पहले प्रेम करने के लिए कहा था। परन्तु यह आज्ञाअपने आप में नई थी, क्योंकि यीशु अब अपने आप को प्रेम के मानक और उदाहरण के रूप में पेश कर रहा था। उसने अपने चेलों को आज्ञा दी कि वे एक-दूसरे से प्रेम करें जैसे उसने उनसे प्रेम किया। यीशु का प्रेम विनम्र था और उसने उसे क्रूस पर स्वयं को बलिदान करने के लिए तैयार किया। वह चाहता था कि वे उसका अनुकरण करें, और जैसे उसने उनके लिए किया वैसे ही वे भी एक-दूसरे की सेवा करें और एक-दूसरे के लिए अपना जीवन दें। एक-दूसरे के लिए उनके प्रेम के कारण ही अन्य लोग देखेंगे कि वे यीशु के चेले हैं। एक-दूसरे के लिए उनका प्रेम, उनके दोस्तों और पड़ोसियों को दिखाएगा कि वे यीशु के अनुयायी हैं।</w:t>
      </w:r>
    </w:p>
    <w:p>
      <w:pPr/>
      <w:r>
        <w:rPr>
          <w:lang w:val="hi_IN" w:bidi="hi_IN"/>
        </w:rPr>
      </w:r>
      <w:r>
        <w:rPr>
          <w:lang w:val="hi_IN" w:bidi="hi_IN"/>
        </w:rPr>
        <w:t>यहाँ रुकें और समूह को एक कहानी बताएँ कि आपके दोस्तों या पड़ोसियों ने आपके और आपकी कलीसिया के अन्य लोगों के बीच प्रेम को कैसे देखा है। क्या उन्होंने जो देखा, वह उन्हें यीशु के बारे में सोचने के लिए प्रेरित करता है? इस ऑडियो को यहाँ रोकें।</w:t>
      </w:r>
    </w:p>
    <w:p>
      <w:pPr/>
      <w:r>
        <w:rPr>
          <w:lang w:val="hi_IN" w:bidi="hi_IN"/>
        </w:rPr>
      </w:r>
      <w:r>
        <w:rPr>
          <w:lang w:val="hi_IN" w:bidi="hi_IN"/>
        </w:rPr>
        <w:t>शमौन पतरस ने यीशु से पूछा, "प्रभु, तू कहाँ जा रहा है?" जब यीशु ने कहा कि वह जाने वाला है, तो शिष्य यह नहीं समझ पाए कि वह किस बारे में बात कर रहा था। शमौन पतरस यीशु के सबसे करीबी चेलों में से एक था। उसे अक्सर केवल पतरस कहा जाता था। यीशु ने उत्तर दिया, "जहाँ मैं जा रहा हूँ वहाँ तू अभी मेरे पीछे नहीं आ सकता, लेकिन तू बाद में मेरे पीछे आएगा।" यीशु स्वर्ग में परमेश्वर के पास जाने के बारे में बात कर रहा था, लेकिन उसने स्पष्ट रूप से नहीं कहा कि वह परमेश्वर के पास जा रहा है। पतरस उस समय यीशु के साथ नहीं जा सकता था, लेकिन वह एक दिन जाएगा।</w:t>
      </w:r>
    </w:p>
    <w:p>
      <w:pPr/>
      <w:r>
        <w:rPr>
          <w:lang w:val="hi_IN" w:bidi="hi_IN"/>
        </w:rPr>
      </w:r>
      <w:r>
        <w:rPr>
          <w:lang w:val="hi_IN" w:bidi="hi_IN"/>
        </w:rPr>
        <w:t>पतरस ने यीशु से कहा, "हे प्रभु, मैं अभी तेरे साथ क्यों नहीं आ सकता? "मैं तेरे लिए अपना प्राण दे दूँगा!" पतरस ने यीशु से अधिक जानकारी माँगी। वह यह नहीं समझ रहा था कि यीशु संसार के पापों की कीमत चुकाने के लिए मरेगा। पतरस ने सोचा कि उसे यीशु के साथ जाने में सक्षम होना चाहिए। फिर पतरस ने कहा कि वह यीशु के लिए अपना जीवन दे देगा, या मरने के लिए तैयार होगा। यहाँ "तेरे लिए" वाक्यांश का अर्थ है "तेरी ओर से।"</w:t>
      </w:r>
    </w:p>
    <w:p>
      <w:pPr/>
      <w:r>
        <w:rPr>
          <w:lang w:val="hi_IN" w:bidi="hi_IN"/>
        </w:rPr>
      </w:r>
      <w:r>
        <w:rPr>
          <w:lang w:val="hi_IN" w:bidi="hi_IN"/>
        </w:rPr>
        <w:t>यीशु ने उत्तर दिया, "तू कहता है कि तू मेरे लिए मरने के लिए तैयार है। मैं तुझसे सच सच कहता हूँ कि कल सुबह मुर्गे के बाँग देने से पहले, तू तीन बार कहेगा कि तू मुझे नहीं जानता है!" यीशु पतरस को जानता था। वह जानता था कि उसके प्रति पतरस की प्रतिबद्धता उतनी मजबूत नहीं है जितनी पतरस सोचता था। वाक्यांश "मैं तुझसे सच-सच कहता हूँ" एक महत्वपूर्ण कथन का परिचय देता है और इसका अर्थ है "मैं आगे जो कहूँगा, उस पर ध्यान दो।" यीशु कह रहा था कि अगली सुबह बहुत तड़के, मुर्गे के बाँग देने से पहले, पतरस तीन बार कहेगा कि वह यीशु को नहीं जानता है। "मुर्गे" का अर्थ है "नर मुर्गी।" यीशु एक मुर्गे की ओर संकेत कर रहा था, जो सामान्यतः सुबह जल्दी ऊँची आवाज़ में बाँग देता है। अगली सुबह जल्दी मुर्गे के बाँग देने तक पतरस तीन अलग-अलग लोगों से कह देगा कि वह यीशु को नहीं जानता। उसके द्वारा यीशु का इनकार करने की तीन अलग-अलग घटनाएँ होंगी।</w:t>
      </w:r>
    </w:p>
    <w:p>
      <w:pPr/>
      <w:r>
        <w:rPr>
          <w:lang w:val="hi_IN" w:bidi="hi_IN"/>
        </w:rPr>
      </w:r>
      <w:r>
        <w:rPr>
          <w:lang w:val="hi_IN" w:bidi="hi_IN"/>
        </w:rPr>
        <w:t xml:space="preserve">यहाँ रुकें और समूह के रूप में एक </w:t>
      </w:r>
      <w:r>
        <w:rPr>
          <w:lang w:val="hi_IN" w:bidi="hi_IN"/>
        </w:rPr>
        <w:t>मुर्गे</w:t>
      </w:r>
      <w:r>
        <w:rPr>
          <w:lang w:val="hi_IN" w:bidi="hi_IN"/>
        </w:rPr>
        <w:t xml:space="preserve"> की तस्वीर देखें और एक ऑडियो सुनें या </w:t>
      </w:r>
      <w:r>
        <w:rPr>
          <w:lang w:val="hi_IN" w:bidi="hi_IN"/>
        </w:rPr>
        <w:t>मुर्गे के बाँग देने</w:t>
      </w:r>
      <w:r>
        <w:rPr>
          <w:lang w:val="hi_IN" w:bidi="hi_IN"/>
        </w:rPr>
        <w:t xml:space="preserve"> का वीडियो देखें। इस ऑडियो को यहाँ रोकें।</w:t>
      </w:r>
      <w:r>
        <w:rPr>
          <w:lang w:val="hi_IN" w:bidi="hi_IN"/>
        </w:rPr>
      </w:r>
    </w:p>
    <w:p>
      <w:pPr>
        <w:pStyle w:val="Heading3"/>
      </w:pPr>
      <w:r>
        <w:rPr>
          <w:lang w:val="hi_IN" w:bidi="hi_IN"/>
        </w:rPr>
        <w:t>घटनाओं को समझाना</w:t>
      </w:r>
    </w:p>
    <w:p>
      <w:pPr/>
      <w:r>
        <w:rPr>
          <w:lang w:val="hi_IN" w:bidi="hi_IN"/>
        </w:rPr>
      </w:r>
      <w:r>
        <w:rPr>
          <w:lang w:val="hi_IN" w:bidi="hi_IN"/>
        </w:rPr>
        <w:t>यूहन्ना 13:31–38 का ऑडियो संस्करण सबसे आसानी से समझ में आने वाले अनुवाद में सुनें।</w:t>
      </w:r>
    </w:p>
    <w:p>
      <w:pPr/>
      <w:r>
        <w:rPr>
          <w:lang w:val="hi_IN" w:bidi="hi_IN"/>
        </w:rPr>
      </w:r>
      <w:r>
        <w:rPr>
          <w:lang w:val="hi_IN" w:bidi="hi_IN"/>
        </w:rPr>
        <w:t>इस चरण में, समूह इस भाग के दृश्यों, परिवेश और पात्रों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यीशु इस बारे में बात करता है कि कैसे लोग जल्द ही मनुष्य के पुत्र की महिमा को देखेंगे और कैसे मनुष्य के पुत्र के कारण परमेश्वर को महिमा मिलेगी। परमेश्वर भी बिना देरी किए यीशु की महिमा करेगा।</w:t>
      </w:r>
    </w:p>
    <w:p>
      <w:pPr/>
      <w:r>
        <w:rPr>
          <w:lang w:val="hi_IN" w:bidi="hi_IN"/>
        </w:rPr>
      </w:r>
      <w:r>
        <w:rPr>
          <w:b/>
          <w:lang w:val="hi_IN" w:bidi="hi_IN"/>
        </w:rPr>
        <w:t>दूसरे दृश्य में:</w:t>
      </w:r>
      <w:r>
        <w:rPr>
          <w:lang w:val="hi_IN" w:bidi="hi_IN"/>
        </w:rPr>
        <w:t xml:space="preserve"> यीशु अपने चेलों से कहता है कि वह जल्द ही उन्हें छोड़ देगा और जहाँ वह जा रहा है, वहाँ वे नहीं आ सकते हैं।</w:t>
      </w:r>
    </w:p>
    <w:p>
      <w:pPr/>
      <w:r>
        <w:rPr>
          <w:lang w:val="hi_IN" w:bidi="hi_IN"/>
        </w:rPr>
      </w:r>
      <w:r>
        <w:rPr>
          <w:b/>
          <w:lang w:val="hi_IN" w:bidi="hi_IN"/>
        </w:rPr>
        <w:t>तीसरे दृश्य में:</w:t>
      </w:r>
      <w:r>
        <w:rPr>
          <w:lang w:val="hi_IN" w:bidi="hi_IN"/>
        </w:rPr>
        <w:t xml:space="preserve"> यीशु चेलों को एक नई आज्ञा देता है कि वे एक-दूसरे से वैसे ही प्रेम करें जैसा उसने उनसे प्रेम किया है। यीशु कहता है कि जब अन्य लोग चेलों का एक-दूसरे के प्रति प्रेम देखेंगे तो वे जान जाएँगे कि चेले उसके अनुयायी हैं।</w:t>
      </w:r>
    </w:p>
    <w:p>
      <w:pPr/>
      <w:r>
        <w:rPr>
          <w:lang w:val="hi_IN" w:bidi="hi_IN"/>
        </w:rPr>
      </w:r>
      <w:r>
        <w:rPr>
          <w:b/>
          <w:lang w:val="hi_IN" w:bidi="hi_IN"/>
        </w:rPr>
        <w:t>चौथे दृश्य में:</w:t>
      </w:r>
      <w:r>
        <w:rPr>
          <w:lang w:val="hi_IN" w:bidi="hi_IN"/>
        </w:rPr>
        <w:t xml:space="preserve"> शमौन पतरस यीशु के पीछे आना चाहता है और कहता है कि वह उसके लिए मरने के लिए भी तैयार है। यीशु भविष्यवाणी करता है कि अगली सुबह मुर्गे के बाँग देने से पहले पतरस तीन बार यीशु को जानने से इनकार करेगा।</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ग्यारह चेले, जिन्हें यीशु यहाँ "छोटे बच्चों" के रूप में संदर्भित करता है</w:t>
      </w:r>
    </w:p>
    <w:p>
      <w:pPr>
        <w:pStyle w:val="ListBullet"/>
        <w:spacing w:line="240" w:lineRule="auto"/>
        <w:ind w:left="720"/>
      </w:pPr>
      <w:r>
        <w:rPr>
          <w:lang w:val="hi_IN" w:bidi="hi_IN"/>
        </w:rPr>
      </w:r>
      <w:r>
        <w:rPr>
          <w:lang w:val="hi_IN" w:bidi="hi_IN"/>
        </w:rPr>
        <w:t>और शमौन पतरस</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इस भाग की घटनाएँ यरूशलेम में उसी कमरे में होती है, जहाँ यीशु पिछली कहानी में अपने चेलों के साथ था। यीशु और ग्यारह चेले शायद रात का भोजन समाप्त कर रहे हैं। यहूदा के कमरे से बाहर जाने के बाद यीशु ने अपने चेलों से बात करना शुरू किया। हालाँकि, पहले उसके शब्द एक भाषण की तरह लग रहे थे, जिसे यीशु किसी व्यक्ति विशेष को संबोधित नहीं कर रहा था। यीशु ने कहा, "अब लोग मनुष्य के पुत्र की महिमा देखने वाले हैं, और मनुष्य के पुत्र के कारण परमेश्वर महिमा प्राप्त करेगा।" यहाँ “अब” शब्द का अर्थ है कि उन घटनाओं का समय बहुत करीब था।</w:t>
      </w:r>
    </w:p>
    <w:p>
      <w:pPr/>
      <w:r>
        <w:rPr>
          <w:lang w:val="hi_IN" w:bidi="hi_IN"/>
        </w:rPr>
      </w:r>
      <w:r>
        <w:rPr>
          <w:lang w:val="hi_IN" w:bidi="hi_IN"/>
        </w:rPr>
        <w:t>यीशु ने आगे कहा, "और क्योंकि मनुष्य के पुत्र के द्वारा परमेश्वर की महिमा होती है, इसलिए परमेश्वर भी अपने साथ एकता में मनुष्य के पुत्र की महिमा करेगा। और परमेश्वर यह तुरन्त करेगा।" जैसे यीशु ने परमेश्वर की महिमा करने के लिए कार्य किया, उसी तरह परमेश्वर यीशु की महिमा करने के लिए कार्य करेगा। परमेश्वर बिना देरी के यीशु की महिमा करेगा, क्योंकि यीशु को आदर देने वाली घटनाएँ बहुत जल्द होंगी।</w:t>
      </w:r>
    </w:p>
    <w:p>
      <w:pPr/>
      <w:r>
        <w:rPr>
          <w:lang w:val="hi_IN" w:bidi="hi_IN"/>
        </w:rPr>
      </w:r>
      <w:r>
        <w:rPr>
          <w:lang w:val="hi_IN" w:bidi="hi_IN"/>
        </w:rPr>
        <w:t>यीशु ने आगे कहा और अब अपने चेलों को बहुत सीधे और व्यक्तिगत रूप से संबोधित करते हुए कहता है, "मेरे बच्चों, मैं केवल थोड़ी देर के लिए ही तुम्हारे साथ रहूँगा। और जैसा कि मैंने यहूदी अगुवों से कहा था, तुम मुझे ढूँढोगे, लेकिन जहाँ मैं जा रहा हूँ, वहाँ तुम नहीं आ पाओगे।"</w:t>
      </w:r>
    </w:p>
    <w:p>
      <w:pPr/>
      <w:r>
        <w:rPr>
          <w:lang w:val="hi_IN" w:bidi="hi_IN"/>
        </w:rPr>
      </w:r>
      <w:r>
        <w:rPr>
          <w:lang w:val="hi_IN" w:bidi="hi_IN"/>
        </w:rPr>
        <w:t>यीशु ने आगे कहा, "मैं तुम्हें एक नई आज्ञा देता हूँ: आपस में प्रेम करो। जैसे मैंने तुमसे प्रेम किया, उसी तरह तुम भी एक दूसरे से प्रेम करो। यदि तुम इस तरह एक-दूसरे से प्रेम करते हो, तो हर कोई जान जाएगा कि तुम मेरे चेले हो।"</w:t>
      </w:r>
    </w:p>
    <w:p>
      <w:pPr/>
      <w:r>
        <w:rPr>
          <w:lang w:val="hi_IN" w:bidi="hi_IN"/>
        </w:rPr>
      </w:r>
      <w:r>
        <w:rPr>
          <w:lang w:val="hi_IN" w:bidi="hi_IN"/>
        </w:rPr>
        <w:t>शमौन पतरस ने यीशु से पूछा, "प्रभु, तू कहाँ जा रहा है?" चेले यह समझ नहीं पा रहे थे कि यीशु किस बारे में बात कर रहा है जब उसने कहा कि वह जा रहा है। यीशु ने उत्तर दिया, "जहाँ मैं जा रहा हूँ जहाँ तुम अभी मेरे पीछे नहीं आ सकते, लेकिन तुम बाद में मेरे पीछे आओगे।"</w:t>
      </w:r>
    </w:p>
    <w:p>
      <w:pPr/>
      <w:r>
        <w:rPr>
          <w:lang w:val="hi_IN" w:bidi="hi_IN"/>
        </w:rPr>
      </w:r>
      <w:r>
        <w:rPr>
          <w:lang w:val="hi_IN" w:bidi="hi_IN"/>
        </w:rPr>
        <w:t>पतरस ने यीशु से कहा, "प्रभु, मैं अभी तेरे साथ क्यों नहीं आ सकता? "मैं तेरे लिए अपना प्राण दे दूँगा!" पतरस ने यीशु से अधिक जानकारी माँगी। वह यह नहीं समझ रहा था कि यीशु संसार के पापों की कीमत चुकाने के लिए मरेगा। पतरस ने सोचा कि उसे यीशु के साथ जाने में सक्षम होना चाहिए। फिर पतरस ने पुष्टि की कि वह यीशु के लिए मरने या अपना जीवन त्यागने के लिए भी तैयार है। वह यीशु के लिए मरने के बारे में भविष्यवाणी नहीं कर रहा था, बल्कि कह रहा था कि वह यीशु के लिए या यीशु की ओर से मरने के लिए तैयार है।</w:t>
      </w:r>
    </w:p>
    <w:p>
      <w:pPr/>
      <w:r>
        <w:rPr>
          <w:lang w:val="hi_IN" w:bidi="hi_IN"/>
        </w:rPr>
      </w:r>
      <w:r>
        <w:rPr>
          <w:lang w:val="hi_IN" w:bidi="hi_IN"/>
        </w:rPr>
        <w:t>यीशु ने उत्तर दिया, "तू कहता है कि तू मेरे लिए मरने के लिए तैयार है। मैं तुझसे सच सच कहता हूँ कि कल सुबह मुर्गे के बाँग देने से पहले, तू तीन बार कहेगा कि तू मुझे नहीं जानता है!" यीशु जानता था कि पतरस की प्रतिबद्धता उसके प्रति उतनी मजबूत नहीं थी जितनी पतरस सोचता था। वाक्यांश "मैं तुझसे सच-सच कहता हूँ" एक महत्वपूर्ण कथन का परिचय देता है और इसका अर्थ है "मैं आगे जो कहने वाला हूँ, उस पर ध्यान दें।" यीशु कह रहा था कि अगली सुबह बहुत तड़के, मुर्गे के बाँग देने से पहले, पतरस तीन बार कहेगा कि वह यीशु को नहीं जानता है।</w:t>
      </w:r>
    </w:p>
    <w:p>
      <w:pPr/>
      <w:r>
        <w:rPr>
          <w:lang w:val="hi_IN" w:bidi="hi_IN"/>
        </w:rPr>
      </w:r>
      <w:r>
        <w:rPr>
          <w:lang w:val="hi_IN" w:bidi="hi_IN"/>
        </w:rPr>
        <w:t>यहाँ रुकें और समूह में इस प्रश्न पर चर्चा करें: आप अपनी भाषा में किसी का ध्यान आकर्षित करने के लिए किस वाक्यांश या शब्दों का उपयोग करते हैं, खासकर यदि आप कुछ महत्वपूर्ण कहना चाहते हैं?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यूहन्ना 13:31–38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चार दृश्य हैं।</w:t>
      </w:r>
    </w:p>
    <w:p>
      <w:pPr/>
      <w:r>
        <w:rPr>
          <w:lang w:val="hi_IN" w:bidi="hi_IN"/>
        </w:rPr>
      </w:r>
      <w:r>
        <w:rPr>
          <w:lang w:val="hi_IN" w:bidi="hi_IN"/>
        </w:rPr>
        <w:t>इस भाग में पाए जाने वाले पात्र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ग्यारह चेले, जिन्हें यीशु यहाँ "छोटे बच्चे" के रूप में संदर्भित करता है</w:t>
      </w:r>
    </w:p>
    <w:p>
      <w:pPr>
        <w:pStyle w:val="ListBullet"/>
        <w:spacing w:line="240" w:lineRule="auto"/>
        <w:ind w:left="720"/>
      </w:pPr>
      <w:r>
        <w:rPr>
          <w:lang w:val="hi_IN" w:bidi="hi_IN"/>
        </w:rPr>
      </w:r>
      <w:r>
        <w:rPr>
          <w:lang w:val="hi_IN" w:bidi="hi_IN"/>
        </w:rPr>
        <w:t>और शमौन पतरस</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न छोड़े।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 xml:space="preserve">यहूदा के कमरे से बाहर जाने के बाद यीशु ने अपने चेलों से बात करना शुरू किया। यीशु ने कहा, "अब लोग मनुष्य के पुत्र की महिमा देखने वाले हैं, और परमेश्वर मनुष्य के पुत्र में महिमा प्राप्त करेगा।" यीशु ने आगे कहा, "और क्योंकि मनुष्य के पुत्र के द्वारा परमेश्वर की महिमा होती है, इसलिए परमेश्वर भी अपने साथ मनुष्य के पुत्र की महिमा करेगा। और परमेश्वर यह तुरन्त करेगा।" </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यीशु की भूमिका निभाने वाले व्यक्ति से पूछें, "आप क्या महसूस कर रहे हैं या क्या सोच रहे हैं?" वह व्यक्ति इस तरह उत्तर दे सकता है, "मेरी मृत्यु जल्द ही होने वाली है, लेकिन जब मैं मरूँगा तो लोग मेरी महिमा देखेंगे! और जब पिता मुझे फिर से जीवित करेगा, तो वे मेरी महिमा फिर से देखेंगे!" या "और मेरी मृत्यु तथा परमेश्वर द्वारा मुझे फिर से जीवित करने के कारण सब लोग यह भी देखेंगे कि परमेश्वर कितना अद्भुत है! मेरा दु:ख सहना सार्थक होगा," या "और फिर पिता तुरन्त मेरा आदर करेगा। परमेश्वर की योजना उत्तम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यीशु आगे अब अपने चेलों को बहुत सीधे और व्यक्तिगत रूप से संबोधित करते हुए कहता है, "मेरे बच्चों, मैं केवल थोड़ी देर के लिए तुम्हारे साथ रहूँगा। और जैसा कि मैंने यहूदी अगुवों से कहा था, तुम मुझे ढूँढोगे, लेकिन जहाँ मैं जा रहा हूँ, वहाँ तुम नहीं आ पाओगे।"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 xml:space="preserve">यीशु के चेलों की भूमिका निभाने वाले लोगों से पूछें, "आप क्या महसूस कर रहे हैं या क्या सोच रहे हैं?" वह व्यक्ति इस तरह उत्तर दे सकता है, "यीशु का क्या अर्थ है? वह कहाँ जा रहा है जहाँ हम नहीं जा सकते?" या "वह हमसे बहुत प्रेम के साथ बात कर रहा है। उसने हमें अपने बच्चे कहा!" या "हम उम्मीद करते हैं कि वह लंबे समय तक दूर नहीं रहेगा। हमें उसकी याद आएगी।" </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यीशु ने जारी रखा, "मैं तुम्हें एक नई आज्ञा देता हूँ: आपस में प्रेम करो। जैसे मैंने तुमसे प्रेम किया, उसी तरह तुम भी एक दूसरे से प्रेम करो। यदि तुम इस तरह एक-दूसरे से प्रेम करते हो, तो हर कोई जान जाएगा कि तुम मेरे चेले हो।"</w:t>
      </w:r>
    </w:p>
    <w:p>
      <w:pPr/>
      <w:r>
        <w:rPr>
          <w:lang w:val="hi_IN" w:bidi="hi_IN"/>
        </w:rPr>
      </w:r>
      <w:r>
        <w:rPr>
          <w:lang w:val="hi_IN" w:bidi="hi_IN"/>
        </w:rPr>
        <w:t xml:space="preserve">शमौन पतरस ने यीशु से पूछा, "प्रभु, तू कहाँ जा रहा है?" यीशु ने उत्तर दिया, "जहाँ मैं जा रहा हूँ, वहाँ तू अभी मेरे पीछे नहीं आ सकता, लेकिन तू बाद में मेरे पीछे आएगा।" पतरस ने यीशु से कहा, "प्रभु, मैं अभी तेरे साथ क्यों नहीं आ सकता? "मैं तेरे लिए अपना प्राण दे दूँगा!" </w:t>
      </w:r>
    </w:p>
    <w:p>
      <w:pPr/>
      <w:r>
        <w:rPr>
          <w:lang w:val="hi_IN" w:bidi="hi_IN"/>
        </w:rPr>
      </w:r>
      <w:r>
        <w:rPr>
          <w:lang w:val="hi_IN" w:bidi="hi_IN"/>
        </w:rPr>
        <w:t>यीशु ने उत्तर दिया, "तू कहता है कि तू मेरे लिए मरने के लिए तैयार है। मैं तुझसे सच सच कहता हूँ कि कल सुबह मुर्गे के बाँग देने से पहले, तू तीन बार कहेगा कि तू मुझे नहीं जानता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पतरस की भूमिका निभा रहे व्यक्ति से पूछें, "आप क्या महसूस कर रहे हैं या क्या सोच रहे हैं?" वह व्यक्ति इस तरह उत्तर दे सकता है, "मैं वहाँ जाने वाला हूँ जहाँ प्रभु जाता है! यदि मुझे उसके लिए मरना पड़े तो भी मैं तैयार हूँ!" या "मैं कभी भी यीशु का इनकार नहीं करूँगा! प्रभु मेरे बारे में ऐसा कैसे कह सकता है?" या "मैं अपने प्रभु से प्रेम करता हूँ। वह परमेश्वर का पुत्र, मसीहा है।"</w:t>
      </w:r>
    </w:p>
    <w:p>
      <w:pPr>
        <w:pStyle w:val="ListBullet"/>
        <w:spacing w:line="240" w:lineRule="auto"/>
        <w:ind w:left="720"/>
      </w:pPr>
      <w:r>
        <w:rPr>
          <w:lang w:val="hi_IN" w:bidi="hi_IN"/>
        </w:rPr>
      </w:r>
      <w:r>
        <w:rPr>
          <w:lang w:val="hi_IN" w:bidi="hi_IN"/>
        </w:rPr>
        <w:t>अभिनय को जारी रखें।</w:t>
      </w:r>
      <w:r>
        <w:rPr>
          <w:lang w:val="hi_IN" w:bidi="hi_IN"/>
        </w:rPr>
      </w:r>
    </w:p>
    <w:p>
      <w:pPr>
        <w:pStyle w:val="Heading3"/>
      </w:pPr>
      <w:r>
        <w:rPr>
          <w:lang w:val="hi_IN" w:bidi="hi_IN"/>
        </w:rPr>
        <w:t>आवश्यक जानकारी</w:t>
      </w:r>
    </w:p>
    <w:p>
      <w:pPr/>
      <w:r>
        <w:rPr>
          <w:lang w:val="hi_IN" w:bidi="hi_IN"/>
        </w:rPr>
      </w:r>
      <w:r>
        <w:rPr>
          <w:lang w:val="hi_IN" w:bidi="hi_IN"/>
        </w:rPr>
        <w:t>यूहन्ना 13:31–38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जब वह बाहर चला गया, तब यीशु ने कहा, "अब </w:t>
      </w:r>
      <w:r>
        <w:rPr>
          <w:b/>
          <w:lang w:val="hi_IN" w:bidi="hi_IN"/>
        </w:rPr>
        <w:t>मनुष्य के पुत्र</w:t>
      </w:r>
      <w:r>
        <w:rPr>
          <w:lang w:val="hi_IN" w:bidi="hi_IN"/>
        </w:rPr>
        <w:t xml:space="preserve"> की महिमा हुई, और परमेश्वर की </w:t>
      </w:r>
      <w:r>
        <w:rPr>
          <w:b/>
          <w:lang w:val="hi_IN" w:bidi="hi_IN"/>
        </w:rPr>
        <w:t>महिमा</w:t>
      </w:r>
      <w:r>
        <w:rPr>
          <w:lang w:val="hi_IN" w:bidi="hi_IN"/>
        </w:rPr>
        <w:t>उसमें हुई।"</w:t>
      </w:r>
    </w:p>
    <w:p>
      <w:pPr/>
      <w:r>
        <w:rPr>
          <w:lang w:val="hi_IN" w:bidi="hi_IN"/>
        </w:rPr>
      </w:r>
      <w:r>
        <w:rPr>
          <w:b/>
          <w:lang w:val="hi_IN" w:bidi="hi_IN"/>
        </w:rPr>
        <w:t>मनुष्य के पुत्र</w:t>
      </w:r>
      <w:r>
        <w:rPr>
          <w:lang w:val="hi_IN" w:bidi="hi_IN"/>
        </w:rPr>
        <w:t xml:space="preserve"> के लिए उसी शब्द या वाक्यांश का उपयोग करें जिसका उपयोग आपने पिछले भागों में किया है। </w:t>
      </w:r>
      <w:r>
        <w:rPr>
          <w:lang w:val="hi_IN" w:bidi="hi_IN"/>
        </w:rPr>
        <w:t>मनुष्य के पुत्र</w:t>
      </w:r>
      <w:r>
        <w:rPr>
          <w:lang w:val="hi_IN" w:bidi="hi_IN"/>
        </w:rPr>
        <w:t xml:space="preserve"> के बारे में अधिक जानकारी के लिए मुख्य शब्दावली को देखें।</w:t>
      </w:r>
    </w:p>
    <w:p>
      <w:pPr/>
      <w:r>
        <w:rPr>
          <w:lang w:val="hi_IN" w:bidi="hi_IN"/>
        </w:rPr>
      </w:r>
      <w:r>
        <w:rPr>
          <w:b/>
          <w:lang w:val="hi_IN" w:bidi="hi_IN"/>
        </w:rPr>
        <w:t>महिमा</w:t>
      </w:r>
      <w:r>
        <w:rPr>
          <w:lang w:val="hi_IN" w:bidi="hi_IN"/>
        </w:rPr>
        <w:t xml:space="preserve"> के लिए उसी शब्द या वाक्यांश का उपयोग करें जिसका उपयोग आपने पिछले भागों में किया है। </w:t>
      </w:r>
      <w:r>
        <w:rPr>
          <w:lang w:val="hi_IN" w:bidi="hi_IN"/>
        </w:rPr>
        <w:t>महिमा</w:t>
      </w:r>
      <w:r>
        <w:rPr>
          <w:lang w:val="hi_IN" w:bidi="hi_IN"/>
        </w:rPr>
        <w:t xml:space="preserve"> के बारे में अधिक जानकारी के लिए, मुख्य शब्दावली देखें।</w:t>
      </w:r>
    </w:p>
    <w:p>
      <w:pPr/>
      <w:r>
        <w:rPr>
          <w:lang w:val="hi_IN" w:bidi="hi_IN"/>
        </w:rPr>
      </w:r>
      <w:r>
        <w:rPr>
          <w:lang w:val="hi_IN" w:bidi="hi_IN"/>
        </w:rPr>
        <w:t xml:space="preserve">यीशु ने कहा, "छोटे बच्चों, मैं थोड़ी देर के लिए और तुम्हारे साथ हूँ। तुम मुझे ढूँढोगे, और जैसा कि मैंने </w:t>
      </w:r>
      <w:r>
        <w:rPr>
          <w:b/>
          <w:lang w:val="hi_IN" w:bidi="hi_IN"/>
        </w:rPr>
        <w:t>यहूदियों</w:t>
      </w:r>
      <w:r>
        <w:rPr>
          <w:lang w:val="hi_IN" w:bidi="hi_IN"/>
        </w:rPr>
        <w:t xml:space="preserve"> से कहा था, उसी तरह अब मैं तुमसे भी कहता हूँ, 'जहाँ मैं जा रहा हूँ तुम नहीं आ सकते।' यूहन्ना आमतौर पर यहूदी धार्मिक अगुवों को संदर्भित करने के लिए यहूदी शब्द का उपयोग करता है। यहूदियों के लिए उसी शब्द या वाक्यांश का उपयोग करें जिसका उपयोग आपने पिछले भागों में किया है। </w:t>
      </w:r>
      <w:r>
        <w:rPr>
          <w:lang w:val="hi_IN" w:bidi="hi_IN"/>
        </w:rPr>
        <w:t>यहूदियों</w:t>
      </w:r>
      <w:r>
        <w:rPr>
          <w:lang w:val="hi_IN" w:bidi="hi_IN"/>
        </w:rPr>
        <w:t xml:space="preserve"> के बारे में अधिक जानकारी के लिए, मुख्य शब्दावली को देखें।</w:t>
      </w:r>
    </w:p>
    <w:p>
      <w:pPr/>
      <w:r>
        <w:rPr>
          <w:lang w:val="hi_IN" w:bidi="hi_IN"/>
        </w:rPr>
      </w:r>
      <w:r>
        <w:rPr>
          <w:lang w:val="hi_IN" w:bidi="hi_IN"/>
        </w:rPr>
        <w:t xml:space="preserve">यीशु ने कहा कि चेलों के एक-दूसरे से प्रेम करने के द्वारा सभी लोग जान जाएँगे कि वे उसके </w:t>
      </w:r>
      <w:r>
        <w:rPr>
          <w:b/>
          <w:lang w:val="hi_IN" w:bidi="hi_IN"/>
        </w:rPr>
        <w:t>चेले</w:t>
      </w:r>
      <w:r>
        <w:rPr>
          <w:lang w:val="hi_IN" w:bidi="hi_IN"/>
        </w:rPr>
        <w:t xml:space="preserve"> हैं। चेलों के लिए उसी शब्द या वाक्यांश का उपयोग करें जिसका उपयोग आपने पिछले भागों में किया है। </w:t>
      </w:r>
      <w:r>
        <w:rPr>
          <w:lang w:val="hi_IN" w:bidi="hi_IN"/>
        </w:rPr>
        <w:t>चेलों</w:t>
      </w:r>
      <w:r>
        <w:rPr>
          <w:lang w:val="hi_IN" w:bidi="hi_IN"/>
        </w:rPr>
        <w:t xml:space="preserve"> के बारे में अधिक जानकारी के लिए, मुख्य शब्दावली को देखें।</w:t>
      </w:r>
    </w:p>
    <w:p>
      <w:pPr/>
      <w:r>
        <w:rPr>
          <w:lang w:val="hi_IN" w:bidi="hi_IN"/>
        </w:rPr>
      </w:r>
      <w:r>
        <w:rPr>
          <w:lang w:val="hi_IN" w:bidi="hi_IN"/>
        </w:rPr>
        <w:t>फिर शमौन पतरस ने उससे कहा, "</w:t>
      </w:r>
      <w:r>
        <w:rPr>
          <w:b/>
          <w:lang w:val="hi_IN" w:bidi="hi_IN"/>
        </w:rPr>
        <w:t>प्रभु</w:t>
      </w:r>
      <w:r>
        <w:rPr>
          <w:lang w:val="hi_IN" w:bidi="hi_IN"/>
        </w:rPr>
        <w:t xml:space="preserve">, तू कहाँ जा रहा है?" प्रभु के लिए उसी शब्द या वाक्यांश का उपयोग करें जिसका उपयोग आपने पिछले भागों में किया है। </w:t>
      </w:r>
      <w:r>
        <w:rPr>
          <w:lang w:val="hi_IN" w:bidi="hi_IN"/>
        </w:rPr>
        <w:t>प्रभु</w:t>
      </w:r>
      <w:r>
        <w:rPr>
          <w:lang w:val="hi_IN" w:bidi="hi_IN"/>
        </w:rPr>
        <w:t xml:space="preserve"> के बारे में अधिक जानकारी के लिए, मुख्य शब्दावली को देखें।</w:t>
      </w:r>
    </w:p>
    <w:p>
      <w:pPr/>
      <w:r>
        <w:rPr>
          <w:lang w:val="hi_IN" w:bidi="hi_IN"/>
        </w:rPr>
      </w:r>
      <w:r>
        <w:rPr>
          <w:lang w:val="hi_IN" w:bidi="hi_IN"/>
        </w:rPr>
        <w:t xml:space="preserve">कहानी में आगे चलकर यीशु शमौन पतरस से कहता है, मैं तुझसे सच सच कहता हूँ कि </w:t>
      </w:r>
      <w:r>
        <w:rPr>
          <w:b/>
          <w:lang w:val="hi_IN" w:bidi="hi_IN"/>
        </w:rPr>
        <w:t>मुर्गा</w:t>
      </w:r>
      <w:r>
        <w:rPr>
          <w:lang w:val="hi_IN" w:bidi="hi_IN"/>
        </w:rPr>
        <w:t xml:space="preserve"> तब तक </w:t>
      </w:r>
      <w:r>
        <w:rPr>
          <w:b/>
          <w:lang w:val="hi_IN" w:bidi="hi_IN"/>
        </w:rPr>
        <w:t>बाँग</w:t>
      </w:r>
      <w:r>
        <w:rPr>
          <w:lang w:val="hi_IN" w:bidi="hi_IN"/>
        </w:rPr>
        <w:t xml:space="preserve"> नहीं देगा जब तक तू तीन बार मेरा इनकार नहीं कर देता। मुर्गा एक नर मुर्गी है। बाँग देने का मतलब, सुबह एक नर मुर्गे द्वारा जोर से पुकारना है।</w:t>
      </w:r>
    </w:p>
    <w:p>
      <w:pPr/>
      <w:r>
        <w:rPr>
          <w:lang w:val="hi_IN" w:bidi="hi_IN"/>
        </w:rPr>
      </w:r>
      <w:r>
        <w:rPr>
          <w:lang w:val="hi_IN" w:bidi="hi_IN"/>
        </w:rPr>
        <w:t xml:space="preserve">यहाँ रुकें और समूह के रूप में एक </w:t>
      </w:r>
      <w:r>
        <w:rPr>
          <w:lang w:val="hi_IN" w:bidi="hi_IN"/>
        </w:rPr>
        <w:t>मुर्गे</w:t>
      </w:r>
      <w:r>
        <w:rPr>
          <w:lang w:val="hi_IN" w:bidi="hi_IN"/>
        </w:rPr>
        <w:t xml:space="preserve"> की तस्वीर देखें और </w:t>
      </w:r>
      <w:r>
        <w:rPr>
          <w:lang w:val="hi_IN" w:bidi="hi_IN"/>
        </w:rPr>
        <w:t>मुर्गे के बाँग देने</w:t>
      </w:r>
      <w:r>
        <w:rPr>
          <w:lang w:val="hi_IN" w:bidi="hi_IN"/>
        </w:rPr>
        <w:t xml:space="preserve"> का एक वीडियो देखें या ऑडियो सुनें। इस ऑडियो को यहाँ रोकें।</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अंत में, समूह मिलकर इस भाग का एक अंतिम संस्करण तैयार कर सकता है जिस पर सब लोग सहमत हों। समूह का प्रत्येक सदस्य इस भाग के इस अंतिम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यूहन्ना 14:1–14</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यूहन्ना 14:1–14 को सुनें और अपने मनों में रखें।</w:t>
      </w:r>
    </w:p>
    <w:p>
      <w:pPr/>
      <w:r>
        <w:rPr>
          <w:lang w:val="hi_IN" w:bidi="hi_IN"/>
        </w:rPr>
      </w:r>
      <w:r>
        <w:rPr>
          <w:lang w:val="hi_IN" w:bidi="hi_IN"/>
        </w:rPr>
        <w:t>यदि सम्भव हो, तो यूहन्ना 14:1–14 का ऑडियो संस्करण तीन बार, तीन अलग-अलग अनुवादों में सुनें। 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w:t>
      </w:r>
    </w:p>
    <w:p>
      <w:pPr>
        <w:pStyle w:val="ListBullet"/>
        <w:spacing w:line="240" w:lineRule="auto"/>
        <w:ind w:left="720"/>
      </w:pPr>
      <w:r>
        <w:rPr>
          <w:lang w:val="hi_IN" w:bidi="hi_IN"/>
        </w:rPr>
      </w:r>
      <w:r>
        <w:rPr>
          <w:lang w:val="hi_IN" w:bidi="hi_IN"/>
        </w:rPr>
        <w:t>इस भाग में आपको क्या अच्छा नहीं लगा या क्या समझ नहीं आया?</w:t>
      </w:r>
    </w:p>
    <w:p>
      <w:pPr>
        <w:pStyle w:val="ListBullet"/>
        <w:spacing w:line="240" w:lineRule="auto"/>
        <w:ind w:left="720"/>
      </w:pPr>
      <w:r>
        <w:rPr>
          <w:lang w:val="hi_IN" w:bidi="hi_IN"/>
        </w:rPr>
      </w:r>
      <w:r>
        <w:rPr>
          <w:lang w:val="hi_IN" w:bidi="hi_IN"/>
        </w:rPr>
        <w:t>यह भाग हमें परमेश्वर या यीशु के बारे में क्या बताता है?</w:t>
      </w:r>
    </w:p>
    <w:p>
      <w:pPr>
        <w:pStyle w:val="ListBullet"/>
        <w:spacing w:line="240" w:lineRule="auto"/>
        <w:ind w:left="720"/>
      </w:pPr>
      <w:r>
        <w:rPr>
          <w:lang w:val="hi_IN" w:bidi="hi_IN"/>
        </w:rPr>
      </w:r>
      <w:r>
        <w:rPr>
          <w:lang w:val="hi_IN" w:bidi="hi_IN"/>
        </w:rPr>
        <w:t>यह भाग हमें लोगों के बारे में क्या बताता है?</w:t>
      </w:r>
    </w:p>
    <w:p>
      <w:pPr>
        <w:pStyle w:val="ListBullet"/>
        <w:spacing w:line="240" w:lineRule="auto"/>
        <w:ind w:left="720"/>
      </w:pPr>
      <w:r>
        <w:rPr>
          <w:lang w:val="hi_IN" w:bidi="hi_IN"/>
        </w:rPr>
      </w:r>
      <w:r>
        <w:rPr>
          <w:lang w:val="hi_IN" w:bidi="hi_IN"/>
        </w:rPr>
        <w:t>यह भाग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यूहन्ना 14:1–14 का ऑडियो संस्करण सबसे आसानी से समझ में आने वाले अनुवाद में सुनें।</w:t>
      </w:r>
    </w:p>
    <w:p>
      <w:pPr/>
      <w:r>
        <w:rPr>
          <w:lang w:val="hi_IN" w:bidi="hi_IN"/>
        </w:rPr>
      </w:r>
      <w:r>
        <w:rPr>
          <w:lang w:val="hi_IN" w:bidi="hi_IN"/>
        </w:rPr>
        <w:t>पिछले भाग में, यीशु ने पतरस से कहा कि पतरस उसे जानने से इनकार करने वाला है। पतरस यीशु की बातों से परेशान और चिंतित था। यीशु ने चेलों से कहा कि वह उन्हें छोड़ने वाला है। चेले परेशान और उलझन में हैं। यीशु जानता है कि चेले कैसा महसूस कर रहे हैं। इस भाग में, यीशु अपने सभी चेलों से बात करता है। यीशु चेलों को उस समय के लिए तैयार कर रहा है जब वह मरेगा। यीशु अपने चेलों को आश्वस्त करना चाहता है।</w:t>
      </w:r>
    </w:p>
    <w:p>
      <w:pPr/>
      <w:r>
        <w:rPr>
          <w:lang w:val="hi_IN" w:bidi="hi_IN"/>
        </w:rPr>
      </w:r>
      <w:r>
        <w:rPr>
          <w:lang w:val="hi_IN" w:bidi="hi_IN"/>
        </w:rPr>
        <w:t>यीशु जानता था कि उसके चेले परेशान हैं क्योंकि वह उन्हें छोड़ रहा है। यीशु उन सभी से बात करता है जब उसने कहा, "तुम्हारा मन व्याकुल न हो।" यह चिंता करना बंद करने और शांति में रहने की आज्ञा थी। याद रखें कि यहूदी संस्कृति में, मन वह जगह है जहाँ किसी व्यक्ति की भावनाएँ और निर्णय होते हैं। चेले जानते हैं कि यीशु मरने वाला है, इसलिए उनका चिंतित और परेशान होना स्वाभाविक है।</w:t>
      </w:r>
    </w:p>
    <w:p>
      <w:pPr/>
      <w:r>
        <w:rPr>
          <w:lang w:val="hi_IN" w:bidi="hi_IN"/>
        </w:rPr>
      </w:r>
      <w:r>
        <w:rPr>
          <w:lang w:val="hi_IN" w:bidi="hi_IN"/>
        </w:rPr>
        <w:t>यहाँ रुकें और समूह में इस प्रश्न पर चर्चा करें: किसी ऐसे समय के बारे में एक कहानी सुनाएँ जब आप या आपका कोई परिचित चिंतित था। दूसरों ने कैसे पहचाना कि आप चिंतित थे? आप लोगों के एक समूह को कैसे प्रोत्साहित करेंगे कि वे चिंता न करें भले ही वे एक परेशानी वाली स्थिति में हो? इस ऑडियो को यहाँ रोकें।</w:t>
      </w:r>
    </w:p>
    <w:p>
      <w:pPr/>
      <w:r>
        <w:rPr>
          <w:lang w:val="hi_IN" w:bidi="hi_IN"/>
        </w:rPr>
      </w:r>
      <w:r>
        <w:rPr>
          <w:lang w:val="hi_IN" w:bidi="hi_IN"/>
        </w:rPr>
        <w:t>यीशु जारी रखता है, "परमेश्वर पर विश्वास करो, मुझ पर भी विश्वास करो।" यीशु अपने चेलों से कह रहा है कि वे परेशान होने के बजाय परमेश्वर और यीशु पर भरोसा करें। पिछले भागों की तरह, यूहन्ना परमेश्वर पर विश्वास और यीशु पर विश्वास के बीच संबंध पर जोर देता है। जो लोग परमेश्वर पर विश्वास करते हैं उन्हें यीशु पर भी विश्वास करने की आवश्यकता है। यीशु परमेश्वर का प्रतिज्ञा किया हुआ पुत्र है। इसलिए लोग यीशु पर विश्वास करके और यीशु की हर बात और किए गए हर काम पर भरोसा करके परमेश्वर को जान सकते हैं।</w:t>
      </w:r>
    </w:p>
    <w:p>
      <w:pPr/>
      <w:r>
        <w:rPr>
          <w:lang w:val="hi_IN" w:bidi="hi_IN"/>
        </w:rPr>
      </w:r>
      <w:r>
        <w:rPr>
          <w:lang w:val="hi_IN" w:bidi="hi_IN"/>
        </w:rPr>
        <w:t>फिर यीशु अपने चेलों को स्वर्ग की आशा के बारे में बताता है। यीशु कहता है कि उसके पिता का घर, या स्वर्ग, वह स्थान जहाँ परमेश्वर रहता है, इसमें रहने के लिए कई कमरे या स्थान हैं। यह एक शब्द चित्र है जिसका अर्थ है कि स्वर्ग में उन सभी के लिए पर्याप्त जगह है जो यीशु पर भरोसा करता है। परमेश्वर यह स्थान प्रदान करता है। यीशु द्वारा पूछे गए प्रश्न के लिए उत्तर की आवश्यकता नहीं है।</w:t>
      </w:r>
    </w:p>
    <w:p>
      <w:pPr/>
      <w:r>
        <w:rPr>
          <w:lang w:val="hi_IN" w:bidi="hi_IN"/>
        </w:rPr>
      </w:r>
      <w:r>
        <w:rPr>
          <w:lang w:val="hi_IN" w:bidi="hi_IN"/>
        </w:rPr>
        <w:t>यहाँ रुकें और समूह के रूप में इस प्रश्न पर चर्चा करें: आपकी भाषा में, आप उस स्थान का वर्णन कैसे करेंगे जहाँ कोई रहता है जो सुरक्षित है, और आराम करने का स्थान है? फिर आप यह दिखाने के लिए क्या कहेंगे कि वहाँ सभी के लिए पर्याप्त स्थान हैं? इस ऑडियो को यहाँ रोकें।</w:t>
      </w:r>
    </w:p>
    <w:p>
      <w:pPr/>
      <w:r>
        <w:rPr>
          <w:lang w:val="hi_IN" w:bidi="hi_IN"/>
        </w:rPr>
      </w:r>
      <w:r>
        <w:rPr>
          <w:lang w:val="hi_IN" w:bidi="hi_IN"/>
        </w:rPr>
        <w:t>यीशु जारी रखता है, "और यदि मैं जाकर तुम्हारे लिए स्थान तैयार करूँ," इसका अर्थ है कि जब या उसके बाद यीशु जाकर उनके लिए जगह तैयार करता है, तब उन्हें अपने साथ लेने के लिए वापस आएगा। इसका अर्थ है कि यीशु हर व्यक्ति के लिए एक स्थान तैयार करने जा रहा है, उसके पास नहीं जाने का कोई विकल्प नहीं है। जब यीशु एक स्थान तैयार कर चूका होगा, तब यह निश्चित है कि यीशु फिर अपने अनुयायियों के पास लौट आएगा। फिर यीशु के अनुयायी हमेशा के लिए यीशु के साथ रह सकेंगे। यीशु अपने दूसरे आगमन, या पृथ्वी पर लौटने की बात कर रहा था। यीशु अपने चेलों से कहता है कि वे उसके पिता के घर जाने का मार्ग या रास्ता जानते हैं। "मार्ग" को "राह" या "सड़क" के रूप में समझा जा सकता है। जिस स्थान को यीशु तैयार करेगा, वह कैसा होगा, इसके बारे में कोई जानकारी नहीं है, पर यह जानना काफी है कि वह स्थान यीशु के साथ होगा।</w:t>
      </w:r>
    </w:p>
    <w:p>
      <w:pPr/>
      <w:r>
        <w:rPr>
          <w:lang w:val="hi_IN" w:bidi="hi_IN"/>
        </w:rPr>
      </w:r>
      <w:r>
        <w:rPr>
          <w:lang w:val="hi_IN" w:bidi="hi_IN"/>
        </w:rPr>
        <w:t>यहाँ रुकें और अपने समूह के साथ इस प्रश्न पर चर्चा करें: "तुम्हारे लिए एक स्थान" की छवि यह दर्शाती है कि यीशु के सभी अनुयायियों के लिए पर्याप्त स्थान होगा और हमेशा के लिए यीशु के साथ रहने के लिए स्थायी स्थान होगा। आपकी संस्कृति में, आप उन स्थानों का वर्णन कैसे करते हैं जहाँ सभी के लिए स्थायी रूप से रहने के लिए पर्याप्त जगह हो? ऑडियो को यहाँ रोकें।</w:t>
      </w:r>
    </w:p>
    <w:p>
      <w:pPr/>
      <w:r>
        <w:rPr>
          <w:lang w:val="hi_IN" w:bidi="hi_IN"/>
        </w:rPr>
      </w:r>
      <w:r>
        <w:rPr>
          <w:lang w:val="hi_IN" w:bidi="hi_IN"/>
        </w:rPr>
        <w:t>थोमा, जो यीशु के चेलों में से एक है, यह नहीं समझ पा रहा है कि यीशु ने अभी-अभी क्या कहा है। थोमा इतना मासूम है कि वह यीशु से पूछता है। थोमा चाहता है कि यीशु यह स्पष्ट करे कि वे वहाँ कैसे पहुँचेंगे जहाँ यीशु जा रहा है। थोमा यीशु को "प्रभु" कहता है, जिसका अर्थ है स्वामी। फिर थोमा यीशु से कहता है कि वे नहीं जानते कि यीशु कहाँ जा रहा है। पिछले भाग में, थोमा ने यीशु को पतरस से कहते हुए सुना कि वह अभी उसके साथ नहीं जा सकता है, लेकिन बाद में आएगा। थोमा चाहता है कि यीशु स्पष्ट करे कि उसका क्या अर्थ है। थोमा पूछता है, "हम मार्ग कैसे जान सकते हैं?" यीशु ने उनसे अभी-अभी कहा है, "तुम वह मार्ग जानते हो, जहाँ मैं जा रहा हूँ।"</w:t>
      </w:r>
    </w:p>
    <w:p>
      <w:pPr/>
      <w:r>
        <w:rPr>
          <w:lang w:val="hi_IN" w:bidi="hi_IN"/>
        </w:rPr>
      </w:r>
      <w:r>
        <w:rPr>
          <w:lang w:val="hi_IN" w:bidi="hi_IN"/>
        </w:rPr>
        <w:t>यहाँ रुकें और किसी ऐसे समय के बारे में एक कहानी बताएँ जब किसी ने सोचा कि उसने आपको कोई बात स्पष्ट रूप से समझा दी थी, लेकिन आप समझ नहीं पाए। ऑडियो को यहाँ रोकें।</w:t>
      </w:r>
    </w:p>
    <w:p>
      <w:pPr/>
      <w:r>
        <w:rPr>
          <w:lang w:val="hi_IN" w:bidi="hi_IN"/>
        </w:rPr>
      </w:r>
      <w:r>
        <w:rPr>
          <w:lang w:val="hi_IN" w:bidi="hi_IN"/>
        </w:rPr>
        <w:t xml:space="preserve">यीशु ने कहा, "मार्ग, सत्य और जीवन मैं हूँ।" "मैं हूँ" शब्द महत्वपूर्ण हैं। ये शब्द सुनने वाले यहूदियों को पुराने नियम में परमेश्वर के नाम की याद दिलाते हैं। परमेश्वर ने मूसा से कहा कि उसका नाम "मैं हूँ" है। जब यीशु कहता है "मैं हूँ," तो वह कह रहा है कि वह परमेश्वर है। </w:t>
      </w:r>
    </w:p>
    <w:p>
      <w:pPr/>
      <w:r>
        <w:rPr>
          <w:lang w:val="hi_IN" w:bidi="hi_IN"/>
        </w:rPr>
      </w:r>
      <w:r>
        <w:rPr>
          <w:lang w:val="hi_IN" w:bidi="hi_IN"/>
        </w:rPr>
        <w:t>यीशु थोमा से कहता है कि यीशु ही परमेश्वर तक पहुँचने का मार्ग है। यीशु दिखा रहा है कि वह परमेश्वर को पूरी तरह से जानने का मार्ग है। यीशु को जानकर, कोई भी परमेश्वर को भी जान सकता है। यीशु चेलों को याद दिलाता है कि वह प्रतिज्ञा किया हुआ उद्धारकर्ता है।</w:t>
      </w:r>
    </w:p>
    <w:p>
      <w:pPr/>
      <w:r>
        <w:rPr>
          <w:lang w:val="hi_IN" w:bidi="hi_IN"/>
        </w:rPr>
      </w:r>
      <w:r>
        <w:rPr>
          <w:lang w:val="hi_IN" w:bidi="hi_IN"/>
        </w:rPr>
        <w:t>जब यीशु कहता है कि वह "सत्य" है, तो यीशु कह रहा है कि वह पूरी तरह से भरोसेमंद और विश्वासयोग्य है। यीशु प्रकट करता है कि परमेश्वर कौन है। यीशु सत्य लाता है।</w:t>
      </w:r>
    </w:p>
    <w:p>
      <w:pPr/>
      <w:r>
        <w:rPr>
          <w:lang w:val="hi_IN" w:bidi="hi_IN"/>
        </w:rPr>
      </w:r>
      <w:r>
        <w:rPr>
          <w:lang w:val="hi_IN" w:bidi="hi_IN"/>
        </w:rPr>
        <w:t>यीशु यह भी कहता है कि वह "जीवन" है। यीशु का अर्थ है कि केवल वही एक ऐसा है जो लोगों को जीवन, अनन्त जीवन दे सकता है। यीशु कहता है कि उसे जानने और उस पर विश्वास करने के बिना कोई भी पिता, अर्थात परमेश्वर के पास नहीं पहुँच सकता। यीशु परमेश्वर के बारे में सत्य को जानने का मार्ग है, और यीशु और उसके पिता के साथ अनन्त जीवन पाने का मार्ग है।</w:t>
      </w:r>
    </w:p>
    <w:p>
      <w:pPr/>
      <w:r>
        <w:rPr>
          <w:lang w:val="hi_IN" w:bidi="hi_IN"/>
        </w:rPr>
      </w:r>
      <w:r>
        <w:rPr>
          <w:lang w:val="hi_IN" w:bidi="hi_IN"/>
        </w:rPr>
        <w:t>यीशु कहता है कि परमेश्वर को जानने और परमेश्वर के साथ सम्बन्ध रखने का एकमात्र तरीका यीशु पर विश्वास करना है।</w:t>
      </w:r>
    </w:p>
    <w:p>
      <w:pPr/>
      <w:r>
        <w:rPr>
          <w:lang w:val="hi_IN" w:bidi="hi_IN"/>
        </w:rPr>
      </w:r>
      <w:r>
        <w:rPr>
          <w:lang w:val="hi_IN" w:bidi="hi_IN"/>
        </w:rPr>
        <w:t>यहाँ रुकें और अपने समूह के साथ इस प्रश्न पर चर्चा करें: आपको क्या लगता है कि यीशु अपने आप को "मार्ग, सत्य और जीवन" के रूप में क्यों वर्णित करता है? ऑडियो को यहाँ रोकें।</w:t>
      </w:r>
    </w:p>
    <w:p>
      <w:pPr/>
      <w:r>
        <w:rPr>
          <w:lang w:val="hi_IN" w:bidi="hi_IN"/>
        </w:rPr>
      </w:r>
      <w:r>
        <w:rPr>
          <w:lang w:val="hi_IN" w:bidi="hi_IN"/>
        </w:rPr>
        <w:t>थोमा के प्रश्न का उत्तर देने के बाद, यीशु सभी चेलों से कहता है, "यदि तुम मुझे सच में जानते हो, तो मेरे पिता को भी जानोगे।" यह कथन एक प्रतिज्ञा या एक मामूली फटकार दोनों हो सकता है। अधिकांश टिप्पणीकार मानते हैं कि हमें इस वाक्य को यीशु की प्रतिज्ञा के रूप में पढ़ना चाहिए कि यदि चेले उसे जानते हैं, तो वे परमेश्वर को भी जान सकते हैं।</w:t>
      </w:r>
    </w:p>
    <w:p>
      <w:pPr/>
      <w:r>
        <w:rPr>
          <w:lang w:val="hi_IN" w:bidi="hi_IN"/>
        </w:rPr>
      </w:r>
      <w:r>
        <w:rPr>
          <w:lang w:val="hi_IN" w:bidi="hi_IN"/>
        </w:rPr>
        <w:t>यहाँ रुकें और उस समय के बारे में एक कहानी बताएँ जब आप किसी को जानने की कोशिश कर रहे थे। यह बताएं कि आप दोनों ने साथ में किस तरह की चीजें की या किन चीजों के बारे में बातें की, इससे पहले कि आप यह कह सकें कि आप वास्तव में "उन्हें जानते" थे। ऑडियो को यहाँ रोकें।</w:t>
      </w:r>
    </w:p>
    <w:p>
      <w:pPr/>
      <w:r>
        <w:rPr>
          <w:lang w:val="hi_IN" w:bidi="hi_IN"/>
        </w:rPr>
      </w:r>
      <w:r>
        <w:rPr>
          <w:lang w:val="hi_IN" w:bidi="hi_IN"/>
        </w:rPr>
        <w:t>फिर यीशु कहता है, "अब से तुम उसे जानते हो और उसे देखा भी है।"</w:t>
      </w:r>
    </w:p>
    <w:p>
      <w:pPr/>
      <w:r>
        <w:rPr>
          <w:lang w:val="hi_IN" w:bidi="hi_IN"/>
        </w:rPr>
      </w:r>
      <w:r>
        <w:rPr>
          <w:lang w:val="hi_IN" w:bidi="hi_IN"/>
        </w:rPr>
        <w:t>“अब से” यीशु की मृत्यु के बाद के समय को दर्शाता है। चेले पूरी तरह से जानेंगे और समझेंगे कि यीशु कौन है: प्रतिज्ञा किया हुआ उद्धारकर्ता और परमेश्वर का पुत्र। चेले वास्तव में अपनी आँखों से परमेश्वर को नहीं देख पाएँगे। हालाँकि, यीशु को पूरी तरह जानने का मतलब है, "परमेश्वर को देखना या समझना," उसे जानना और यह समझना कि परमेश्वर दुनिया में और लोगों के जीवन में कैसे काम करता है। पवित्रशास्त्र में, लोग परमेश्वर को जानने का दावा नहीं करेंगे। यीशु इसे बदल रहा है। यीशु को वास्तव में जानने से ही, लोग वास्तव में परमेश्वर को जान सकते हैं।</w:t>
      </w:r>
    </w:p>
    <w:p>
      <w:pPr/>
      <w:r>
        <w:rPr>
          <w:lang w:val="hi_IN" w:bidi="hi_IN"/>
        </w:rPr>
      </w:r>
      <w:r>
        <w:rPr>
          <w:lang w:val="hi_IN" w:bidi="hi_IN"/>
        </w:rPr>
        <w:t>यहाँ रुकें और अपने समूह के साथ इस प्रश्न पर चर्चा करें: आपकी संस्कृति में, उन लोगों के उदाहरण दें जिन्हें आप जानते हैं और जिन लोगों के बारे में आप "जानते हैं" इसमें क्या अन्तर है? ऑडियो को यहाँ रोकें।</w:t>
      </w:r>
    </w:p>
    <w:p>
      <w:pPr/>
      <w:r>
        <w:rPr>
          <w:lang w:val="hi_IN" w:bidi="hi_IN"/>
        </w:rPr>
      </w:r>
      <w:r>
        <w:rPr>
          <w:lang w:val="hi_IN" w:bidi="hi_IN"/>
        </w:rPr>
        <w:t>चेलों में से एक, फिलिप्पुस यीशु से कहता है कि वह उन्हें पिता को दिखाए। फिलिप्पुस परमेश्वर पिता को अपनी आँखों से देखने के लिए कह रहा है। फिलिप्पुस कहता है कि एक बार जब वे अपनी आँखों से परमेश्वर पिता को देख लेंगे तो वे संतुष्ट हो जाएँगे और उन्हें और कुछ पूछने की आवश्यकता नहीं होगी। जैसे कि बातचीत जारी है, यीशु इस प्रश्न का उपयोग अपने और पिता के बीच बहुत करीबी सम्बन्ध दिखाने के लिए करता है। यीशु का उत्तर काफी चौंकाने वाला है। यीशु फिलिप्पुस को थोड़ा डाँटता है, और फिलिप्पुस को याद दिलाता है कि उसने यीशु के साथ पर्याप्त समय बिताया है—शायद पिछले तीन साल। यीशु कहता है कि उसे देखना, अर्थात् यीशु में विश्वास करना, पिता को देखना और जानना है। इसका अर्थ है कि यीशु प्रकट करता है कि परमेश्वर पिता कौन है। फिर यीशु कहता है, "क्या तू विश्वास नहीं करता कि मैं पिता में हूँ और पिता मुझ में है?" यह दूसरी बार है जब यीशु कह रहा है कि वह पिता के साथ एक है और पिता उसके साथ एक है। वे एक साथ और जुड़े हुए हैं; वे एक हैं। इस बार यीशु अपने करीबी दोस्तों से यह दावा कर रहा है, जिन्हें उसे अच्छी तरह से जानना चाहिए।</w:t>
      </w:r>
    </w:p>
    <w:p>
      <w:pPr/>
      <w:r>
        <w:rPr>
          <w:lang w:val="hi_IN" w:bidi="hi_IN"/>
        </w:rPr>
      </w:r>
      <w:r>
        <w:rPr>
          <w:lang w:val="hi_IN" w:bidi="hi_IN"/>
        </w:rPr>
        <w:t>फिर यीशु समझाता है कि वह जो कहता है वह पिता के काम से ही आता है। पिता काम कर रहा है, और यीशु वही बोल रहा है जो पिता कर रहा है। यीशु अपने आप काम नहीं कर रहा है, केवल वही कर रहा है जो पिता कर रहा है। यीशु जो कहता है और करता है वह दिखाता है कि पिता कैसा है।</w:t>
      </w:r>
    </w:p>
    <w:p>
      <w:pPr/>
      <w:r>
        <w:rPr>
          <w:lang w:val="hi_IN" w:bidi="hi_IN"/>
        </w:rPr>
      </w:r>
      <w:r>
        <w:rPr>
          <w:lang w:val="hi_IN" w:bidi="hi_IN"/>
        </w:rPr>
        <w:t>यहाँ रुकें और यह खेल खेलें। दो-दो के जोड़े बना लो। कुछ रस्सी या कुछ ऐसा ले लो जो आप बाँधने के रूप में उपयोग कर सको। अपने साथी के पास खड़े हो जाएँ और अपने बीच के पैरों को एक साथ बाँध ले। दाएँ ओर खड़ा व्यक्ति अपनी बाएँ टांग को बाएँ ओर खड़े व्यक्ति की दाएँ टांग से बाँधता है। अब एक समूह के रूप में चलने की कोशिश करें। देखें कि क्या आप एक साथ मिलकर काम कर सकते हैं। ऑडियो को यहाँ रोकें।</w:t>
      </w:r>
    </w:p>
    <w:p>
      <w:pPr/>
      <w:r>
        <w:rPr>
          <w:lang w:val="hi_IN" w:bidi="hi_IN"/>
        </w:rPr>
      </w:r>
      <w:r>
        <w:rPr>
          <w:lang w:val="hi_IN" w:bidi="hi_IN"/>
        </w:rPr>
        <w:t>यीशु इस दावे को दोहराता है, "जब मैं कहूँ कि मैं पिता में हूँ और पिता मुझ में है, तो मुझ पर विश्वास करो; या कम से कम स्वयं कामों के प्रमाण पर ही विश्वास करो।" यीशु चेलों से कहता है कि "मुझ पर विश्वास करो," इसका अर्थ है कि वह जो कह रहा है उस पर विश्वास करना या भरोसा करना। यीशु चाहता है कि चेले उसकी कही बात के कारण उस पर विश्वास करें, लेकिन यदि वे चमत्कार देखकर उस पर विश्वास करते हैं, तो यह बिल्कुल भी विश्वास न करने से बेहतर है।</w:t>
      </w:r>
    </w:p>
    <w:p>
      <w:pPr/>
      <w:r>
        <w:rPr>
          <w:lang w:val="hi_IN" w:bidi="hi_IN"/>
        </w:rPr>
      </w:r>
      <w:r>
        <w:rPr>
          <w:lang w:val="hi_IN" w:bidi="hi_IN"/>
        </w:rPr>
        <w:t>फिर यीशु अपने चेलों को बहुत ही महत्वपूर्ण बात बताता है। चेले जानते हैं कि उन्हें विशेष ध्यान देने की आवश्यकता है। यीशु कहता है कि जो कोई भी यीशु का अनुसरण करने और उस पर भरोसा करने का व्यक्तिगत निर्णय लेता है वह न केवल वही करेगा जो यीशु कर रहा है, बल्कि वह उससे भी बड़े काम करेगा। जब यीशु परमेश्वर पिता के साथ रहने के लिए जाएगा, तो वह अपने अनुयायियों के लिए पवित्र आत्मा भेजेगा। पवित्र आत्मा उन्हें हर जगह लोगों से यीशु के बारे में बात करने की शक्ति देगा। पवित्र आत्मा उन्हें चमत्कार करने में भी सक्षम करेगा। यीशु का यह अर्थ नहीं था कि वे उसकी तुलना में और भी प्रभावशाली चमत्कार करेंगे। यीशु का मतलब शायद यह था कि वे उसी प्रकार के चमत्कार करेंगे, लेकिन पूरी दुनिया में करेंगे।</w:t>
      </w:r>
    </w:p>
    <w:p>
      <w:pPr/>
      <w:r>
        <w:rPr>
          <w:lang w:val="hi_IN" w:bidi="hi_IN"/>
        </w:rPr>
      </w:r>
      <w:r>
        <w:rPr>
          <w:lang w:val="hi_IN" w:bidi="hi_IN"/>
        </w:rPr>
        <w:t>यहाँ रुकें और उस समय के बारे में एक कहानी बताएँ जब आपने किसी को कोई कौशल सिखाया, और वह व्यक्ति इसमें आपसे बेहतर हो गया! शायद यह पकाना, बागवानी, भवन निर्माण आदि कार्य हो सकते हैं।</w:t>
      </w:r>
    </w:p>
    <w:p>
      <w:pPr/>
      <w:r>
        <w:rPr>
          <w:lang w:val="hi_IN" w:bidi="hi_IN"/>
        </w:rPr>
      </w:r>
      <w:r>
        <w:rPr>
          <w:lang w:val="hi_IN" w:bidi="hi_IN"/>
        </w:rPr>
        <w:t>यहाँ रुकें और अपने समूह के साथ इस प्रश्न पर चर्चा करें: आपकी संस्कृति में, यदि कोई युवा व्यक्ति या कम महत्वपूर्ण व्यक्ति, अगुवे या पुरनिए से अधिक या "महान" काम करे तो आप कैसा महसूस करेंगे? ऑडियो को यहाँ रोकें।</w:t>
      </w:r>
    </w:p>
    <w:p>
      <w:pPr/>
      <w:r>
        <w:rPr>
          <w:lang w:val="hi_IN" w:bidi="hi_IN"/>
        </w:rPr>
      </w:r>
      <w:r>
        <w:rPr>
          <w:lang w:val="hi_IN" w:bidi="hi_IN"/>
        </w:rPr>
        <w:t>यीशु अपने चेलों से कहता है, "तुम मेरे नाम में कुछ भी माँग सकते हो, और मैं उसे करूँगा, ताकि पुत्र पिता को महिमा दे सके।"</w:t>
      </w:r>
    </w:p>
    <w:p>
      <w:pPr/>
      <w:r>
        <w:rPr>
          <w:lang w:val="hi_IN" w:bidi="hi_IN"/>
        </w:rPr>
      </w:r>
      <w:r>
        <w:rPr>
          <w:lang w:val="hi_IN" w:bidi="hi_IN"/>
        </w:rPr>
        <w:t>"मेरे नाम में" चेलों के लिए अपनी मनचाही चीजें पाने का कोई सूत्र नहीं है। यीशु की संस्कृति में नाम स्वयं उस व्यक्ति का प्रतिनिधित्व करता था। चेले यीशु से जुड़े थे क्योंकि वे उसका अनुसरण करते थे। जब वे यीशु के नाम में कुछ माँगते हैं, तो वे इसे यीशु की शक्ति और अधिकार और यीशु के साथ उसके चेलों के रूप में उनके संबंध के आधार पर ऐसा करते हैं। यीशु कहता है कि प्रार्थना की शक्ति की कोई सीमा नहीं है। यीशु कह रहा है कि वह कुछ भी कर सकता है।</w:t>
      </w:r>
    </w:p>
    <w:p>
      <w:pPr/>
      <w:r>
        <w:rPr>
          <w:lang w:val="hi_IN" w:bidi="hi_IN"/>
        </w:rPr>
      </w:r>
      <w:r>
        <w:rPr>
          <w:lang w:val="hi_IN" w:bidi="hi_IN"/>
        </w:rPr>
        <w:t>यहाँ रुकें और एक कहानी बताएँ कि आपने यीशु से "उसके नाम में" कुछ माँगा हो। क्या हुआ था? इस उत्तर से किस प्रकार परमेश्वर को महिमा या सम्मान मिला? ऑडियो को यहाँ रोकें।</w:t>
      </w:r>
      <w:r>
        <w:rPr>
          <w:lang w:val="hi_IN" w:bidi="hi_IN"/>
        </w:rPr>
      </w:r>
    </w:p>
    <w:p>
      <w:pPr>
        <w:pStyle w:val="Heading3"/>
      </w:pPr>
      <w:r>
        <w:rPr>
          <w:lang w:val="hi_IN" w:bidi="hi_IN"/>
        </w:rPr>
        <w:t>घटनाओं को समझाना</w:t>
      </w:r>
    </w:p>
    <w:p>
      <w:pPr/>
      <w:r>
        <w:rPr>
          <w:lang w:val="hi_IN" w:bidi="hi_IN"/>
        </w:rPr>
      </w:r>
      <w:r>
        <w:rPr>
          <w:lang w:val="hi_IN" w:bidi="hi_IN"/>
        </w:rPr>
        <w:t>यूहन्ना 14:1–14 का ऑडियो संस्करण सबसे आसानी से समझ में आने वाले अनुवाद में सुनें।</w:t>
      </w:r>
    </w:p>
    <w:p>
      <w:pPr/>
      <w:r>
        <w:rPr>
          <w:lang w:val="hi_IN" w:bidi="hi_IN"/>
        </w:rPr>
      </w:r>
      <w:r>
        <w:rPr>
          <w:lang w:val="hi_IN" w:bidi="hi_IN"/>
        </w:rPr>
        <w:t>इस चरण में, समूह इस भाग के दृश्यों, परिवेश और पात्रों को परिभाषित करेगा। फिर समूह इस भाग को अपने मन में समझने की कोशिश करेगा।"</w:t>
      </w:r>
    </w:p>
    <w:p>
      <w:pPr/>
      <w:r>
        <w:rPr>
          <w:lang w:val="hi_IN" w:bidi="hi_IN"/>
        </w:rPr>
      </w:r>
      <w:r>
        <w:rPr>
          <w:lang w:val="hi_IN" w:bidi="hi_IN"/>
        </w:rPr>
        <w:t>इस भाग में 4 दृश्य हैं।</w:t>
      </w:r>
    </w:p>
    <w:p>
      <w:pPr/>
      <w:r>
        <w:rPr>
          <w:lang w:val="hi_IN" w:bidi="hi_IN"/>
        </w:rPr>
      </w:r>
      <w:r>
        <w:rPr>
          <w:b/>
          <w:lang w:val="hi_IN" w:bidi="hi_IN"/>
        </w:rPr>
        <w:t>पहले दृश्य में:</w:t>
      </w:r>
      <w:r>
        <w:rPr>
          <w:lang w:val="hi_IN" w:bidi="hi_IN"/>
        </w:rPr>
        <w:t xml:space="preserve"> यीशु अपने चेलों से कहता है कि वे परेशान न हों। वह उनसे कहता है कि वह उनके लिए एक स्थान तैयार करने जा रहा है। यीशु कहता है कि वह चेलों के पास वापस आएगा और वे जानते हैं कि वहाँ कैसे पहुँचना है, जहाँ यीशु जा रहा है।</w:t>
      </w:r>
    </w:p>
    <w:p>
      <w:pPr/>
      <w:r>
        <w:rPr>
          <w:lang w:val="hi_IN" w:bidi="hi_IN"/>
        </w:rPr>
      </w:r>
      <w:r>
        <w:rPr>
          <w:b/>
          <w:lang w:val="hi_IN" w:bidi="hi_IN"/>
        </w:rPr>
        <w:t>दूसरे दृश्य में:</w:t>
      </w:r>
      <w:r>
        <w:rPr>
          <w:lang w:val="hi_IN" w:bidi="hi_IN"/>
        </w:rPr>
        <w:t xml:space="preserve"> थोमा यीशु से कहता है कि वे नहीं जानते कि वह जहाँ जा रहा है वहाँ कैसे पहुँचना है। यीशु कहता है, "मार्ग, सत्य और जीवन मैं हूँ। बिना मेरे द्वारा कोई पिता के पास नहीं पहुँच सकता।" यीशु उनसे कहता है कि वे पिता को जानते हैं क्योंकि वे यीशु को जानते हैं।</w:t>
      </w:r>
    </w:p>
    <w:p>
      <w:pPr/>
      <w:r>
        <w:rPr>
          <w:lang w:val="hi_IN" w:bidi="hi_IN"/>
        </w:rPr>
      </w:r>
      <w:r>
        <w:rPr>
          <w:b/>
          <w:lang w:val="hi_IN" w:bidi="hi_IN"/>
        </w:rPr>
        <w:t>तीसरे दृश्य में:</w:t>
      </w:r>
      <w:r>
        <w:rPr>
          <w:lang w:val="hi_IN" w:bidi="hi_IN"/>
        </w:rPr>
        <w:t xml:space="preserve"> फिलिप्पुस यीशु से कहता है कि वह उन्हें पिता को दिखाए। यीशु दो बार कहता है, "मैं पिता में हूँ और पिता मुझ में है।" जब यीशु बोलता है, तो वह पिता है जो यीशु में अपना काम कर रहा है। यीशु चाहता है कि चेले यीशु पर विश्वास करें, या कम से कम उसके कारण जो उसने किया है।</w:t>
      </w:r>
    </w:p>
    <w:p>
      <w:pPr/>
      <w:r>
        <w:rPr>
          <w:lang w:val="hi_IN" w:bidi="hi_IN"/>
        </w:rPr>
      </w:r>
      <w:r>
        <w:rPr>
          <w:b/>
          <w:lang w:val="hi_IN" w:bidi="hi_IN"/>
        </w:rPr>
        <w:t>चौथे दृश्य में:</w:t>
      </w:r>
      <w:r>
        <w:rPr>
          <w:lang w:val="hi_IN" w:bidi="hi_IN"/>
        </w:rPr>
        <w:t xml:space="preserve"> यीशु कहता है कि जब वह चला जाएगा, तो जो उस पर विश्वास करते हैं, वे उससे भी बड़े काम करेंगे। चेले जो भी उसके नाम में माँगेंगे, यीशु उसे पूरा करेगा, ताकि वह अपने पिता को महिमा दे सके।</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थोमा</w:t>
      </w:r>
    </w:p>
    <w:p>
      <w:pPr>
        <w:pStyle w:val="ListBullet"/>
        <w:spacing w:line="240" w:lineRule="auto"/>
        <w:ind w:left="720"/>
      </w:pPr>
      <w:r>
        <w:rPr>
          <w:lang w:val="hi_IN" w:bidi="hi_IN"/>
        </w:rPr>
      </w:r>
      <w:r>
        <w:rPr>
          <w:lang w:val="hi_IN" w:bidi="hi_IN"/>
        </w:rPr>
        <w:t>फिलिप्पुस</w:t>
      </w:r>
    </w:p>
    <w:p>
      <w:pPr>
        <w:pStyle w:val="ListBullet"/>
        <w:spacing w:line="240" w:lineRule="auto"/>
        <w:ind w:left="720"/>
      </w:pPr>
      <w:r>
        <w:rPr>
          <w:lang w:val="hi_IN" w:bidi="hi_IN"/>
        </w:rPr>
      </w:r>
      <w:r>
        <w:rPr>
          <w:lang w:val="hi_IN" w:bidi="hi_IN"/>
        </w:rPr>
        <w:t>और चेले</w:t>
      </w:r>
    </w:p>
    <w:p>
      <w:pPr/>
      <w:r>
        <w:rPr>
          <w:lang w:val="hi_IN" w:bidi="hi_IN"/>
        </w:rPr>
      </w:r>
      <w:r>
        <w:rPr>
          <w:lang w:val="hi_IN" w:bidi="hi_IN"/>
        </w:rPr>
        <w:t>एक समूह के रूप में, भाग के परिवेश के इन हिस्सों पर ध्यान दें: पिछले भाग में यीशु ने चेलों से कहा कि वह उन्हें जल्द ही छोड़ने वाला है। चेले परेशान हैं, उलझन में हैं, और शायद चिंतित हैं। यह फसह के भोजन के दौरान होता है।</w:t>
      </w:r>
    </w:p>
    <w:p>
      <w:pPr/>
      <w:r>
        <w:rPr>
          <w:lang w:val="hi_IN" w:bidi="hi_IN"/>
        </w:rPr>
      </w:r>
      <w:r>
        <w:rPr>
          <w:lang w:val="hi_IN" w:bidi="hi_IN"/>
        </w:rPr>
        <w:t>कल्पना कीजिए कि यीशु और उसके चेले मेज के चारों ओर बैठे हैं और बातचीत जारी रखे हुए हैं। यीशु के चेले चिंतित हैं, इसलिए यीशु कहता है, "तुम्हारा मन व्याकुल न हो।" यहाँ यीशु "मन" शब्द का उपयोग यह बताने के लिए कर रहा है कि चेले कैसा महसूस कर रहे हैं और वे क्या सोच रहे हैं। चेले "मन" को भावनाओं और इच्छाओं का केन्द्र और स्रोत मानते थे।</w:t>
      </w:r>
    </w:p>
    <w:p>
      <w:pPr/>
      <w:r>
        <w:rPr>
          <w:lang w:val="hi_IN" w:bidi="hi_IN"/>
        </w:rPr>
      </w:r>
      <w:r>
        <w:rPr>
          <w:lang w:val="hi_IN" w:bidi="hi_IN"/>
        </w:rPr>
        <w:t>यीशु पहले अपने चेलों से कहता है कि वे चिंता न करें। इसे नकारात्मक क्रिया के रूप में समझा जा सकता है: चिंता "मत करो"। फिर यीशु उन्हें कुछ सकारात्मक करने के लिए कहता है, परमेश्वर पर "विश्वास करके" और मुझ पर "विश्वास करके"। एक नकारात्मक कथन के बाद सकारात्मक कथन दिखाता है कि यीशु जो कहता है वह महत्वपूर्ण है। विश्वास करने का अर्थ है "भरोसा करते रहना।"</w:t>
      </w:r>
    </w:p>
    <w:p>
      <w:pPr/>
      <w:r>
        <w:rPr>
          <w:lang w:val="hi_IN" w:bidi="hi_IN"/>
        </w:rPr>
      </w:r>
      <w:r>
        <w:rPr>
          <w:lang w:val="hi_IN" w:bidi="hi_IN"/>
        </w:rPr>
        <w:t>यीशु कहता है, "मेरे पिता के घर में कई कमरे हैं," या "मेरे पिता के घर में पर्याप्त से अधिक कमरे हैं।" "मेरे पिता का घर" स्वर्ग के बारे में बात करने का एक तरीका है—जहाँ परमेश्वर रहता है। यीशु यह नहीं कह रहा है कि उसका पिता शाब्दिक घर में रहता है, बल्कि यह वह स्थान है जहाँ परमेश्वर स्वयं रहता है और अपने लोगों के साथ है। यीशु समझाता है कि स्वर्ग में हर व्यक्ति के लिए बहुत जगह है।</w:t>
      </w:r>
    </w:p>
    <w:p>
      <w:pPr/>
      <w:r>
        <w:rPr>
          <w:lang w:val="hi_IN" w:bidi="hi_IN"/>
        </w:rPr>
      </w:r>
      <w:r>
        <w:rPr>
          <w:lang w:val="hi_IN" w:bidi="hi_IN"/>
        </w:rPr>
        <w:t>यहाँ रुकें और समूह के रूप में इस प्रश्न पर चर्चा करें: आप अपने क्षेत्र में "मेरे पिता का घर" या रहने की जगह कैसे कह सकते हैं? ऑडियो को यहाँ रोकें।</w:t>
      </w:r>
    </w:p>
    <w:p>
      <w:pPr/>
      <w:r>
        <w:rPr>
          <w:lang w:val="hi_IN" w:bidi="hi_IN"/>
        </w:rPr>
      </w:r>
      <w:r>
        <w:rPr>
          <w:lang w:val="hi_IN" w:bidi="hi_IN"/>
        </w:rPr>
        <w:t>"यदि ऐसा नहीं होता, तो क्या मैं तुमसे कहता कि मैं वहाँ तुम्हारे लिए स्थान तैयार करने जा रहा हूँ?"</w:t>
      </w:r>
    </w:p>
    <w:p>
      <w:pPr/>
      <w:r>
        <w:rPr>
          <w:lang w:val="hi_IN" w:bidi="hi_IN"/>
        </w:rPr>
      </w:r>
      <w:r>
        <w:rPr>
          <w:lang w:val="hi_IN" w:bidi="hi_IN"/>
        </w:rPr>
        <w:t>"यदि ऐसा नहीं होता" एक वाक्यांश है जिसका अर्थ है "यदि पर्याप्त कमरे नहीं होते।" इस प्रकार के प्रश्न के उत्तर की आवश्यकता नहीं है। इस प्रकार के प्रश्न का उपयोग यीशु द्वारा चेलों को कुछ बताने के लिए किया जाता है। यीशु चेलों से कह रहा है कि वहाँ पर्याप्त स्थान है और जो कोई भी यीशु में विश्वास करता है उसका वहाँ स्थान है।</w:t>
      </w:r>
    </w:p>
    <w:p>
      <w:pPr/>
      <w:r>
        <w:rPr>
          <w:lang w:val="hi_IN" w:bidi="hi_IN"/>
        </w:rPr>
      </w:r>
      <w:r>
        <w:rPr>
          <w:lang w:val="hi_IN" w:bidi="hi_IN"/>
        </w:rPr>
        <w:t>यहाँ रुकें और समूह के रूप में इस प्रश्न पर चर्चा करें: किसी ऐसे समय का वर्णन करें जब आप एक प्रश्न पूछेंगे और आपके सुनने वालों से "नहीं" कहने की उम्मीद करेंगे। यदि आप यह नहीं सोच सकते कि आप यह कैसे करेंगे, तो वर्णन करें कि आप अपने सुनने वालों को कैसे याद दिलाएँगे कि उन्हें आपकी बात पर संदेह नहीं करना चाहिए। ऑडियो को यहाँ रोकें।</w:t>
      </w:r>
    </w:p>
    <w:p>
      <w:pPr/>
      <w:r>
        <w:rPr>
          <w:lang w:val="hi_IN" w:bidi="hi_IN"/>
        </w:rPr>
      </w:r>
      <w:r>
        <w:rPr>
          <w:lang w:val="hi_IN" w:bidi="hi_IN"/>
        </w:rPr>
        <w:t>फिर यीशु अपने चेलों से कहता है कि वह उनके लिए स्थान तैयार करने के लिए जाएगा, और फिर वह उनके पास वापस आएगा। फिर यीशु उन लोगों को अपने साथ हमेशा के लिए ले जाएगा जो उसे जानते हैं। यह संभव है कि यीशु अपने "दूसरे आगमन" के बारे में बात कर रहा है, वह समय जब यीशु अपनी सारी महिमा में पृथ्वी पर लौट आएगा। यह समय अभी तक नहीं आया है, इसलिए जब यीशु कहता है "मैं फिर लौटूँगा," तो यह भविष्य में किसी समय होगा।</w:t>
      </w:r>
    </w:p>
    <w:p>
      <w:pPr/>
      <w:r>
        <w:rPr>
          <w:lang w:val="hi_IN" w:bidi="hi_IN"/>
        </w:rPr>
      </w:r>
      <w:r>
        <w:rPr>
          <w:lang w:val="hi_IN" w:bidi="hi_IN"/>
        </w:rPr>
        <w:t>यहाँ रुकें और समूह में इस प्रश्न पर चर्चा करें: किसी ऐसी योजना के बारे में एक कहानी सुनाएँ जिसमें आप किसी को लेने आने वाले हों ताकि उसे अपने साथ यात्रा पर ले जा सकें। आप उस व्यक्ति से कैसे बात करते हैं जब आप उसे बताते हैं कि आप भविष्य में किसी समय उसे लेने के लिए आ रहे हैं? किसी स्थान पर वापस आने और किसी को लेने के बारे में बात करने के लिए उपयोग किए गए शब्दों पर ध्यान दें। ऑडियो को यहाँ रोकें।</w:t>
      </w:r>
    </w:p>
    <w:p>
      <w:pPr/>
      <w:r>
        <w:rPr>
          <w:lang w:val="hi_IN" w:bidi="hi_IN"/>
        </w:rPr>
      </w:r>
      <w:r>
        <w:rPr>
          <w:lang w:val="hi_IN" w:bidi="hi_IN"/>
        </w:rPr>
        <w:t>फिर यीशु कहता है, "तुम उस स्थान का मार्ग जानते हो जहाँ मैं जा रहा हूँ।" "मार्ग" किसी स्थान तक पहुँचने के साधन को बताने का एक तरीका है, जैसे सड़क या रास्ता।</w:t>
      </w:r>
    </w:p>
    <w:p>
      <w:pPr/>
      <w:r>
        <w:rPr>
          <w:lang w:val="hi_IN" w:bidi="hi_IN"/>
        </w:rPr>
      </w:r>
      <w:r>
        <w:rPr>
          <w:lang w:val="hi_IN" w:bidi="hi_IN"/>
        </w:rPr>
        <w:t>यहाँ रुकें और समूह के रूप में इस प्रश्न पर चर्चा करें: एक उदाहरण दें कि आप किसी को कहीं जाने में मदद करने के लिए निर्देश कैसे देते हैं। ध्यान दें कि आप उन दिशा-निर्देशों के बारे में कैसे बात करते हैं जिन्हें किसी को मानना है, या उस पथ या सड़क के बारे में जिस पर उन्हें अपने अंतिम गंतव्य तक पहुँचने के लिए चलना है। ऑडियो को यहाँ रोकें।</w:t>
      </w:r>
    </w:p>
    <w:p>
      <w:pPr/>
      <w:r>
        <w:rPr>
          <w:lang w:val="hi_IN" w:bidi="hi_IN"/>
        </w:rPr>
      </w:r>
      <w:r>
        <w:rPr>
          <w:lang w:val="hi_IN" w:bidi="hi_IN"/>
        </w:rPr>
        <w:t>दृश्य 2 में, चेले उस बात का जवाब देते हैं जो यीशु ने अभी-अभी कही है। थोमा शायद हमें दिखा रहा है कि पूरा समूह क्या सोच रहा है। थोमा "प्रभु" या "स्वामी" कहता है। थोमा और बाद में फिलिप्पुस दोनों यीशु को प्रभु की सम्मानजनक उपाधि के साथ संबोधित करते हैं। वे यीशु को अपना सम्मानित अगुवा और शिक्षक मानते हैं।</w:t>
      </w:r>
    </w:p>
    <w:p>
      <w:pPr/>
      <w:r>
        <w:rPr>
          <w:lang w:val="hi_IN" w:bidi="hi_IN"/>
        </w:rPr>
      </w:r>
      <w:r>
        <w:rPr>
          <w:lang w:val="hi_IN" w:bidi="hi_IN"/>
        </w:rPr>
        <w:t>फिर थोमा एक प्रश्न पूछता है जिसके लिए प्रतिक्रिया की आवश्यकता नहीं है। थोमा को यह समझ नहीं आता कि यीशु कहाँ जा रहा है, इसलिए वह मार्ग नहीं जान सकता। थोमा उसी शब्द का उपयोग करता है: "मार्ग।"</w:t>
      </w:r>
    </w:p>
    <w:p>
      <w:pPr/>
      <w:r>
        <w:rPr>
          <w:lang w:val="hi_IN" w:bidi="hi_IN"/>
        </w:rPr>
      </w:r>
      <w:r>
        <w:rPr>
          <w:lang w:val="hi_IN" w:bidi="hi_IN"/>
        </w:rPr>
        <w:t>इस भाग का अगला हिस्सा बहुत महत्वपूर्ण है। यीशु थोमा से बात कर रहा है। यीशु कहता है, "मार्ग, सत्य और जीवन मैं हूँ। बिना मेरे द्वारा कोई पिता के पास नहीं पहुँच सकता।" यह छठी बार है जब यूहन्ना ने हमें बताया है कि यीशु स्वयं को बताने के लिए "मैं हूँ" वाक्यांश का उपयोग करता है। यीशु कह रहा है कि वही वह मार्ग है जिसके द्वारा लोग परमेश्वर के साथ सही रिश्ता रखने में सक्षम हो सकते हैं। यीशु परमेश्वर के बारे में सत्य प्रकट करता है, वह कौन है। यीशु ही एकमात्र व्यक्ति है जो लोगों को अनन्त जीवन दे सकता है।</w:t>
      </w:r>
    </w:p>
    <w:p>
      <w:pPr/>
      <w:r>
        <w:rPr>
          <w:lang w:val="hi_IN" w:bidi="hi_IN"/>
        </w:rPr>
      </w:r>
      <w:r>
        <w:rPr>
          <w:lang w:val="hi_IN" w:bidi="hi_IN"/>
        </w:rPr>
        <w:t>यहाँ रुकें और समूह में इस प्रश्न पर चर्चा करें: आप इन तत्वों में से प्रत्येक का वर्णन करने के लिए किन शब्दों और वाक्यांशों का उपयोग करेंगे? आप अपनी संस्कृति में लोगों को यह समझाने के लिए क्या कहेंगे कि यीशु क्या कह रहा है? ऑडियो को यहाँ रोकें।</w:t>
      </w:r>
    </w:p>
    <w:p>
      <w:pPr/>
      <w:r>
        <w:rPr>
          <w:lang w:val="hi_IN" w:bidi="hi_IN"/>
        </w:rPr>
      </w:r>
      <w:r>
        <w:rPr>
          <w:lang w:val="hi_IN" w:bidi="hi_IN"/>
        </w:rPr>
        <w:t>यीशु जारी रखता है, "यदि तुम मुझे सच में जानते हो, तो मेरे पिता को भी जानोगे। अब से तुम उसे जानते हो और उसे देखा है।" यह एक चौंकाने वाला कथन है! यीशु कह रहा है कि वह लोगों के लिए परमेश्वर को जानने का एकमात्र रास्ता है, और इससे भी अधिक, यदि लोग यीशु को जानते हैं, तो वे पिता को भी जानते हैं। यीशु कह रहा है कि केवल वही है जो लोगों को फिर से परमेश्वर के पास ला सकता है। और भी आश्चर्यजनक बात यह है कि यदि उन्होंने यीशु को देखा है, तो उन्होंने पिता को देखा है—जिसका अर्थ है कि यीशु और पिता एक हैं।</w:t>
      </w:r>
    </w:p>
    <w:p>
      <w:pPr/>
      <w:r>
        <w:rPr>
          <w:lang w:val="hi_IN" w:bidi="hi_IN"/>
        </w:rPr>
      </w:r>
      <w:r>
        <w:rPr>
          <w:lang w:val="hi_IN" w:bidi="hi_IN"/>
        </w:rPr>
        <w:t>यहाँ रुकें और समूह में इस प्रश्न पर चर्चा करें: किसी ऐसे व्यक्ति का वर्णन करें जो कहीं पहुँचने का मार्ग या साधन है, और साथ ही सत्य और जीवन भी लाता है। आप उस व्यक्ति से किस प्रकार के काम करने की उम्मीद करेंगे? अगर आपकी संस्कृति के लोग किसी ऐसे व्यक्ति से मिलें जो ये सब काम करता हो, तो उनकी प्रतिक्रिया कैसी होगी? ऑडियो को यहाँ रोकें।</w:t>
      </w:r>
    </w:p>
    <w:p>
      <w:pPr/>
      <w:r>
        <w:rPr>
          <w:lang w:val="hi_IN" w:bidi="hi_IN"/>
        </w:rPr>
      </w:r>
      <w:r>
        <w:rPr>
          <w:lang w:val="hi_IN" w:bidi="hi_IN"/>
        </w:rPr>
        <w:t>दृश्य 3 में, फिलिप्पुस बोलता है। फिलिप्पुस यीशु से एक प्रश्न पूछ रहा है, जबकि अन्य सभी चेले अभी भी वहाँ हैं और बातचीत सुन रहे हैं। फिलिप्पुस यीशु को "प्रभु" कहता है। फिलिप्पुस यीशु से कहता है कि वह उन्हें पिता को दिखाए और वे संतुष्ट हो जाएँगे। फिलिप्पुस उन बातों को नहीं समझता है जो यीशु ने उन्हें पहले ही बता दी है।</w:t>
      </w:r>
    </w:p>
    <w:p>
      <w:pPr/>
      <w:r>
        <w:rPr>
          <w:lang w:val="hi_IN" w:bidi="hi_IN"/>
        </w:rPr>
      </w:r>
      <w:r>
        <w:rPr>
          <w:lang w:val="hi_IN" w:bidi="hi_IN"/>
        </w:rPr>
        <w:t>यहाँ रुकें और समूह में इस प्रश्न पर चर्चा करें: एक ऐसे समय के बारे में एक कहानी बताएँ जब आपके पास किसी बात के बारे में कुछ जानकारी थी, लेकिन आप और जानना चाहते थे, इसलिए आप अधिक जानकारी और प्रमाण पाने के लिए प्रश्न पूछते रहे। ऑडियो को यहाँ रोकें।</w:t>
      </w:r>
    </w:p>
    <w:p>
      <w:pPr/>
      <w:r>
        <w:rPr>
          <w:lang w:val="hi_IN" w:bidi="hi_IN"/>
        </w:rPr>
      </w:r>
      <w:r>
        <w:rPr>
          <w:lang w:val="hi_IN" w:bidi="hi_IN"/>
        </w:rPr>
        <w:t>यीशु फिलिप्पुस को हल्की डाँट के साथ उत्तर देता है। यीशु एक ऐसे प्रश्न का भी उपयोग करता है जिसके उत्तर की आवश्यकता नहीं है, लेकिन यीशु यह उम्मीद कर रहा है कि फिलिप्पुस को अपनी गलती का एहसास होगा। यीशु कहता है, "फिलिप्पुस, क्या मैं इतने समय से तुम्हारे साथ नहीं था, और फिर भी तू मुझे नहीं जानता है?" यीशु कह रहा है कि वह फिलिप्पुस के साथ लंबे समय से है, तीन साल से है, और फिलिप्पुस ने वह सब देखा है जो यीशु ने कहा और किया था, और फिर भी फिलिप्पुस यह नहीं समझ पाया है कि यीशु कौन है। यीशु कह रहा है कि जब से वे एक साथ हैं, यीशु फिलिप्पुस (और सभी चेलों) को दिखा रहा है कि परमेश्वर कौन है।</w:t>
      </w:r>
    </w:p>
    <w:p>
      <w:pPr/>
      <w:r>
        <w:rPr>
          <w:lang w:val="hi_IN" w:bidi="hi_IN"/>
        </w:rPr>
      </w:r>
      <w:r>
        <w:rPr>
          <w:lang w:val="hi_IN" w:bidi="hi_IN"/>
        </w:rPr>
        <w:t>यीशु कह रहा है कि जिसने भी उसे देखा है उसने पिता को देखा है, इसलिए पिता को देखने का अनुरोध करने का कोई अर्थ नहीं है। फिर यीशु कुछ चौंकाने वाला कहता है, कि वह पिता में है और पिता यीशु में है। यीशु कहता है कि वह यह इसलिए कह सकता है क्योंकि पिता, जो यीशु में रहता है, अपना काम करता है, और फिर यीशु कार्य करता है। यीशु केवल पिता जो कर रहा है उसकी नकल नहीं कर रहा है, बल्कि वह वही करना चाहता है जो पिता कर रहा है क्योंकि वे एक हैं। पिता ही यीशु के कार्य करने के लिए बुद्धि और शक्ति का स्रोत है। यीशु भी पिता को महिमा देना चाहता है। इसके बाद यीशु चेलों से कहता है कि उन्होंने जो किया है उसे देखें, और यही इस बात का पर्याप्त प्रमाण होना चाहिए कि पिता यीशु में है, और यीशु पिता में है।</w:t>
      </w:r>
    </w:p>
    <w:p>
      <w:pPr/>
      <w:r>
        <w:rPr>
          <w:lang w:val="hi_IN" w:bidi="hi_IN"/>
        </w:rPr>
      </w:r>
      <w:r>
        <w:rPr>
          <w:lang w:val="hi_IN" w:bidi="hi_IN"/>
        </w:rPr>
        <w:t>यहाँ रुकें और समूह में चर्चा करें: आपकी संस्कृति में, यदि कोई किसी और का प्रतिनिधित्व कर रहा है, तो आप इसे कैसे कहेंगे या इसका वर्णन कैसे करेंगे? आप यीशु द्वारा बोले गए वाक्यों का क्रम बदल सकते हैं। उदाहरण के लिए, यदि आपके लिए यह बेहतर लगे कि आप यहाँ से शुरू करें कि यीशु चेलों से कहता है कि जो वह बोलता है वे उसके अपने शब्द नहीं हैं, बल्कि पिता के शब्द हैं, तो आप वहीं से शुरू कर सकते हैं। उसके बाद आप यीशु के उन शब्दों की ओर बढ़ सकते हैं जिसमें वह कहता है कि जिसने मुझे देखा है उसने पिता को देखा है। ऑडियो को यहाँ रोकें।</w:t>
      </w:r>
    </w:p>
    <w:p>
      <w:pPr/>
      <w:r>
        <w:rPr>
          <w:lang w:val="hi_IN" w:bidi="hi_IN"/>
        </w:rPr>
      </w:r>
      <w:r>
        <w:rPr>
          <w:lang w:val="hi_IN" w:bidi="hi_IN"/>
        </w:rPr>
        <w:t>चौथे दृश्य में, यीशु यह कहकर शुरू करता है, "मैं तुमसे सच सच कहता हूँ" या "मैं तुमसे सच कहता हूँ"। यीशु कह रहा है, "जो मैं आगे तुमसे कह रहा हूँ उस पर ध्यान दो।"</w:t>
      </w:r>
    </w:p>
    <w:p>
      <w:pPr/>
      <w:r>
        <w:rPr>
          <w:lang w:val="hi_IN" w:bidi="hi_IN"/>
        </w:rPr>
      </w:r>
      <w:r>
        <w:rPr>
          <w:lang w:val="hi_IN" w:bidi="hi_IN"/>
        </w:rPr>
        <w:t>यीशु कहता है कि जो कोई भी उस पर विश्वास करता है, या जो कोई उस पर भरोसा करता है, वह भी वही काम करेगा जो यीशु ने किए हैं। यीशु कहता है कि वे वही "काम" करेंगे जो उसने किए हैं। यीशु कहता है कि जो उस पर विश्वास करते हैं वे और भी बड़े काम करेंगे, क्योंकि यीशु पिता के पास जा रहा है!</w:t>
      </w:r>
    </w:p>
    <w:p>
      <w:pPr/>
      <w:r>
        <w:rPr>
          <w:lang w:val="hi_IN" w:bidi="hi_IN"/>
        </w:rPr>
      </w:r>
      <w:r>
        <w:rPr>
          <w:lang w:val="hi_IN" w:bidi="hi_IN"/>
        </w:rPr>
        <w:t>यहाँ रुकें और समूह में चर्चा करें: आप किस प्रकार वर्णन करेंगे कि पवित्र आत्मा यीशु पर विश्वास करने वालों को सामर्थ्य देता है? आप इसे समझाने के लिए किन शब्दों या वाक्यांशों का उपयोग कर सकते हैं? ऑडियो को यहाँ रोकें।</w:t>
      </w:r>
    </w:p>
    <w:p>
      <w:pPr/>
      <w:r>
        <w:rPr>
          <w:lang w:val="hi_IN" w:bidi="hi_IN"/>
        </w:rPr>
      </w:r>
      <w:r>
        <w:rPr>
          <w:lang w:val="hi_IN" w:bidi="hi_IN"/>
        </w:rPr>
        <w:t>यीशु अपनी सारी बातें समाप्त करते हुए चेलों से कहता है कि जब वह पिता के साथ स्वर्ग में होगा, तब भी वे किसी भी चीज़ के लिए यीशु से माँग सकते हैं। यीशु उन्हें कहता है कि यदि वे उसके नाम में, उसकी शक्ति और अधिकार का उपयोग करके किसी भी चीज़ के लिए माँगते हैं, तो यीशु यह सुनिश्चित करेगा कि वह पूरी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प्रयोग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यूहन्ना 14:1–14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4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थोमा</w:t>
      </w:r>
    </w:p>
    <w:p>
      <w:pPr>
        <w:pStyle w:val="ListBullet"/>
        <w:spacing w:line="240" w:lineRule="auto"/>
        <w:ind w:left="720"/>
      </w:pPr>
      <w:r>
        <w:rPr>
          <w:lang w:val="hi_IN" w:bidi="hi_IN"/>
        </w:rPr>
      </w:r>
      <w:r>
        <w:rPr>
          <w:lang w:val="hi_IN" w:bidi="hi_IN"/>
        </w:rPr>
        <w:t>फिलिप्पुस</w:t>
      </w:r>
    </w:p>
    <w:p>
      <w:pPr>
        <w:pStyle w:val="ListBullet"/>
        <w:spacing w:line="240" w:lineRule="auto"/>
        <w:ind w:left="720"/>
      </w:pPr>
      <w:r>
        <w:rPr>
          <w:lang w:val="hi_IN" w:bidi="hi_IN"/>
        </w:rPr>
      </w:r>
      <w:r>
        <w:rPr>
          <w:lang w:val="hi_IN" w:bidi="hi_IN"/>
        </w:rPr>
        <w:t>और चेले</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आपको नीचे दिए गए भाग का अभिनय करने की आवश्यकता नहीं है, जब तक कि इससे आपको यह भाग याद रखने में मदद न मिले: पिछले भाग में हमने यीशु को पतरस से कहते हुए देखा कि पतरस उसे जानने से इनकार करने वाला है। पतरस यीशु की बातों से परेशान और चिंतित था। यीशु ने चेलों से कहा कि वह उन्हें छोड़ने वाला है। चेले परेशान और उलझन में हैं। यीशु जानता है कि चेले कैसा महसूस कर रहे हैं। इस भाग में, यीशु अपने सभी चेलों से बात करता है। यीशु चेलों को उस समय के लिए तैयार कर रहा है जब वह मरेगा। यीशु अपने चेलों को आश्वस्त करना चाहता है।</w:t>
      </w:r>
    </w:p>
    <w:p>
      <w:pPr/>
      <w:r>
        <w:rPr>
          <w:lang w:val="hi_IN" w:bidi="hi_IN"/>
        </w:rPr>
      </w:r>
      <w:r>
        <w:rPr>
          <w:lang w:val="hi_IN" w:bidi="hi_IN"/>
        </w:rPr>
        <w:t>हमारा भाग अब शुरू होता है।</w:t>
      </w:r>
    </w:p>
    <w:p>
      <w:pPr/>
      <w:r>
        <w:rPr>
          <w:lang w:val="hi_IN" w:bidi="hi_IN"/>
        </w:rPr>
      </w:r>
      <w:r>
        <w:rPr>
          <w:lang w:val="hi_IN" w:bidi="hi_IN"/>
        </w:rPr>
        <w:t>दृश्य 1</w:t>
      </w:r>
    </w:p>
    <w:p>
      <w:pPr/>
      <w:r>
        <w:rPr>
          <w:lang w:val="hi_IN" w:bidi="hi_IN"/>
        </w:rPr>
      </w:r>
      <w:r>
        <w:rPr>
          <w:lang w:val="hi_IN" w:bidi="hi_IN"/>
        </w:rPr>
        <w:t>यीशु कहता है, "तुम्हारा मन व्याकुल न हो। परमेश्वर पर भरोसा करो, और मुझ पर भी भरोसा करो। मेरे पिता के घर में पर्याप्त से अधिक कमरे हैं। "यदि ऐसा न होता, तो क्या मैं तुमसे कहता कि मैं तुम्हारे लिए स्थान तैयार करने जा रहा हूँ?" जब सब कुछ तैयार हो जाएगा, तो मैं आकर तुम्हें ले जाऊँगा, ताकि जहाँ मैं हूँ, तुम हमेशा मेरे साथ रहो। और तुम उस मार्ग को जानते हो जहाँ मैं जा रहा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यीशु की भूमिका निभाने वाले व्यक्ति से पूछें, "आप क्या महसूस कर रहे हैं या क्या सोच रहे हैं?" वह व्यक्ति इस तरह उत्तर दे सकता है, "मैं चाहता हूँ कि वे पिता को वैसे ही जानें जैसे मैं उसे जानता हूँ," या "मुझे आवश्यक है कि वे यह सत्य सुनें, क्योंकि यह उनकी कठिनाई के समय में उनकी मदद करेगा," या "क्या वे कभी नहीं सीखेंगे!"</w:t>
      </w:r>
    </w:p>
    <w:p>
      <w:pPr>
        <w:pStyle w:val="ListBullet"/>
        <w:spacing w:line="240" w:lineRule="auto"/>
        <w:ind w:left="720"/>
      </w:pPr>
      <w:r>
        <w:rPr>
          <w:lang w:val="hi_IN" w:bidi="hi_IN"/>
        </w:rPr>
      </w:r>
      <w:r>
        <w:rPr>
          <w:lang w:val="hi_IN" w:bidi="hi_IN"/>
        </w:rPr>
        <w:t>चेलों की भूमिका निभाने वाले लोगों से पूछें, "आप क्या महसूस कर रहे हैं या क्या सोच रहे हैं?" लोग इस तरह उत्तर दे सकते हैं, "उसका क्या मतलब है कि परमेश्वर किसी घर में रहता है?" या "उसे अभी जाने की क्या जरूरत है? "अभी भी बहुत कुछ करना बाकी है," या "मैं कोशिश कर रहा हूँ कि डरूँ नहीं, लेकिन मैं डर से बीमार महसूस कर रहा हूँ और मुझे नहीं पता कि क्या करना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दृश्य 2</w:t>
      </w:r>
    </w:p>
    <w:p>
      <w:pPr/>
      <w:r>
        <w:rPr>
          <w:lang w:val="hi_IN" w:bidi="hi_IN"/>
        </w:rPr>
      </w:r>
      <w:r>
        <w:rPr>
          <w:lang w:val="hi_IN" w:bidi="hi_IN"/>
        </w:rPr>
        <w:t>चेलों में से एक, थोमा यीशु से कहता है, "नहीं, प्रभु, हम नहीं जानते हैं। हमें नहीं पता कि तू कहाँ जा रहा है, इसलिए हम मार्ग कैसे जान सकते हैं?"</w:t>
      </w:r>
    </w:p>
    <w:p>
      <w:pPr/>
      <w:r>
        <w:rPr>
          <w:lang w:val="hi_IN" w:bidi="hi_IN"/>
        </w:rPr>
      </w:r>
      <w:r>
        <w:rPr>
          <w:lang w:val="hi_IN" w:bidi="hi_IN"/>
        </w:rPr>
        <w:t>यीशु थोमा को उत्तर देता है, "मार्ग, सत्य और जीवन मैं हूँ। बिना मेरे द्वारा कोई भी पिता के पास नहीं आ सकता।"</w:t>
      </w:r>
    </w:p>
    <w:p>
      <w:pPr/>
      <w:r>
        <w:rPr>
          <w:lang w:val="hi_IN" w:bidi="hi_IN"/>
        </w:rPr>
      </w:r>
      <w:r>
        <w:rPr>
          <w:lang w:val="hi_IN" w:bidi="hi_IN"/>
        </w:rPr>
        <w:t>इसके बाद यीशु सभी चेलों से कहता है, "यदि तुम सच में मुझे जानते, तो तुम जान जाते कि मेरा पिता कौन है। अब से तुम उसे जानते हो और उसे देखा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थोमा की भूमिका निभाने वाले व्यक्ति से पूछें, "आप क्या महसूस कर रहे हैं या क्या सोच रहे हैं?" वह व्यक्ति इस तरह उत्तर दे सकता है, "मैं परेशान और निराश हूँ कि यीशु स्पष्ट रूप से नहीं बोलता। मुझे नहीं पता कि वह कहाँ जा रहा है, इसलिए मैं कैसे जान सकता हूँ कि वहाँ कैसे पहुँचना है?" या "मैंने यीशु को अपनी आँखों से देखा है, क्या इसका अर्थ यह है कि परमेश्वर भी यहाँ है?" या "मैं उलझन में हूँ। यीशु ऐसा कहते हुए लग रहा है कि क्योंकि हम उसका अनुसरण करते हैं, इसलिए अब हम परमेश्वर को जानते हैं।"</w:t>
      </w:r>
    </w:p>
    <w:p>
      <w:pPr>
        <w:pStyle w:val="ListBullet"/>
        <w:spacing w:line="240" w:lineRule="auto"/>
        <w:ind w:left="720"/>
      </w:pPr>
      <w:r>
        <w:rPr>
          <w:lang w:val="hi_IN" w:bidi="hi_IN"/>
        </w:rPr>
      </w:r>
      <w:r>
        <w:rPr>
          <w:lang w:val="hi_IN" w:bidi="hi_IN"/>
        </w:rPr>
        <w:t>यीशु की भूमिका निभाने वाले व्यक्ति से पूछें, "आप क्या महसूस कर रहे हैं या क्या सोच रहे हैं?" वह व्यक्ति इस तरह उत्तर दे सकता है, "मैं अपने दोस्तों को जीवन दे रहा हूँ, लेकिन वे समझते नहीं हैं। "मैं कितना चाहता हूँ कि वे समझें," या "मुझे बहुत दुःख है कि मेरे मित्र अब भी नहीं समझते," या "पिता, तू और मैं एक हैं, मुझे वह करने दे जो मुझे करना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दृश्य 3</w:t>
      </w:r>
    </w:p>
    <w:p>
      <w:pPr/>
      <w:r>
        <w:rPr>
          <w:lang w:val="hi_IN" w:bidi="hi_IN"/>
        </w:rPr>
      </w:r>
      <w:r>
        <w:rPr>
          <w:lang w:val="hi_IN" w:bidi="hi_IN"/>
        </w:rPr>
        <w:t>फिलिप्पुस ने कहा, "प्रभु, हमें पिता को दिखा दे, और हम संतुष्ट हो जाएँगे, या हमारे लिए यही पर्याप्त होगा।"</w:t>
      </w:r>
    </w:p>
    <w:p>
      <w:pPr/>
      <w:r>
        <w:rPr>
          <w:lang w:val="hi_IN" w:bidi="hi_IN"/>
        </w:rPr>
      </w:r>
      <w:r>
        <w:rPr>
          <w:lang w:val="hi_IN" w:bidi="hi_IN"/>
        </w:rPr>
        <w:t>यीशु ने उत्तर दिया, "फिलिप्पुस, क्या तू मुझे नहीं जानता, जबकि मैं इतने समय से तुम्हारे बीच रहा हूँ?" जिसने भी मुझे देखा है उसने पिता को देखा है। तू कैसे कह सकता है, 'पिता को हमें दिखा'? क्या तू विश्वास नहीं करता कि मैं पिता में हूँ, और पिता मुझ में है?"</w:t>
      </w:r>
    </w:p>
    <w:p>
      <w:pPr/>
      <w:r>
        <w:rPr>
          <w:lang w:val="hi_IN" w:bidi="hi_IN"/>
        </w:rPr>
      </w:r>
      <w:r>
        <w:rPr>
          <w:lang w:val="hi_IN" w:bidi="hi_IN"/>
        </w:rPr>
        <w:t>फिर यीशु ने सभी चेलों से बात की, "जो बातें मैं तुमसे कहता हूँ वे अपनी ओर से नहीं कहता। बल्कि, यह पिता ही है, जो मुझ में रह रहा है, और अपना काम कर रहा है। मुझ पर विश्वास रखो जब मैं कहता हूँ कि मैं पिता में हूँ और पिता मुझ में है; या कम से कम स्वयं कामों के प्रमाण पर ही विश्वास करो।"</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फिलिप्पुस की भूमिका निभाने वाले व्यक्ति से पूछें, "आप क्या महसूस कर रहे हैं या क्या सोच रहे हैं?" वह व्यक्ति इस तरह उत्तर दे सकता है, "काश मैंने वह प्रश्न न पूछा होता, जैसा कि मैं यीशु को जानता हूँ, मैं बस पिता को भी देखना चाहता हूँ," या "क्या यीशु कह रहा है कि वह पिता के समान है?" या "मैंने यीशु को लोगों को चंगा करते हुए, लोगों को फिर से स्थापित करते हुए, और उन बातों को जानते हुए देखा है जो वह नहीं जान सकता था—क्या यह पिता का काम है?"</w:t>
      </w:r>
    </w:p>
    <w:p>
      <w:pPr>
        <w:pStyle w:val="ListBullet"/>
        <w:spacing w:line="240" w:lineRule="auto"/>
        <w:ind w:left="720"/>
      </w:pPr>
      <w:r>
        <w:rPr>
          <w:lang w:val="hi_IN" w:bidi="hi_IN"/>
        </w:rPr>
      </w:r>
      <w:r>
        <w:rPr>
          <w:lang w:val="hi_IN" w:bidi="hi_IN"/>
        </w:rPr>
        <w:t>यीशु की भूमिका निभाने वाले व्यक्ति से पूछें, "आप क्या महसूस कर रहे हैं या क्या सोच रहे हैं?" वह व्यक्ति इस तरह उत्तर दे सकता है, "हे पिता, उन्हें आने वाली बातों के लिए सामर्थ दे," या "हे पिता, एक दिन वे समझ जाएँ," या "हे पिता, कृपया मेरे दोस्तों की मदद कर।"</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दृश्य 4</w:t>
      </w:r>
    </w:p>
    <w:p>
      <w:pPr/>
      <w:r>
        <w:rPr>
          <w:lang w:val="hi_IN" w:bidi="hi_IN"/>
        </w:rPr>
      </w:r>
      <w:r>
        <w:rPr>
          <w:lang w:val="hi_IN" w:bidi="hi_IN"/>
        </w:rPr>
        <w:t>यीशु जारी रखता है, "मैं तुमसे सच सच कहता हूँ, जो कोई मुझ पर विश्वास करता है, वह वही काम करेगा जो मैं करता आया हूँ, और वह इससे भी बड़े काम करेगा, क्योंकि मैं पिता के पास जा रहा हूँ। तुम मेरे नाम में कुछ भी माँग सकते हो, और मैं उसे करूँगा, ताकि पुत्र पिता को महिमा दे सके। हाँ, मेरे नाम में मुझसे जो कुछ माँगो, मैं उसे पूरा करूँगा!"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चेलों की भूमिका निभाने वाले लोगों से पूछें, "आप क्या महसूस कर रहे हैं या क्या सोच रहे हैं?" कोई व्यक्ति इस प्रकार उत्तर दे सकता है, "मुझे यीशु की कही हुई सारी बातें समझने में कठिनाई हो रही है," या "शायद मुझे प्रार्थना करनी चाहिए कि पिता मुझे यह सब समझने में सहायता करे," या "जब यीशु चला जाएगा तब हमारी सहायता कौन करेगा, और वह कब तक वापस आएगा? मुझे समझ नहीं आ रहा।"</w:t>
      </w:r>
      <w:r>
        <w:rPr>
          <w:lang w:val="hi_IN" w:bidi="hi_IN"/>
        </w:rPr>
      </w:r>
    </w:p>
    <w:p>
      <w:pPr>
        <w:pStyle w:val="Heading3"/>
      </w:pPr>
      <w:r>
        <w:rPr>
          <w:lang w:val="hi_IN" w:bidi="hi_IN"/>
        </w:rPr>
        <w:t>आवश्यक जानकारी</w:t>
      </w:r>
    </w:p>
    <w:p>
      <w:pPr/>
      <w:r>
        <w:rPr>
          <w:lang w:val="hi_IN" w:bidi="hi_IN"/>
        </w:rPr>
      </w:r>
      <w:r>
        <w:rPr>
          <w:lang w:val="hi_IN" w:bidi="hi_IN"/>
        </w:rPr>
        <w:t>यूहन्ना 14:1–14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यीशु कहता है, "तुम्हारा </w:t>
      </w:r>
      <w:r>
        <w:rPr>
          <w:b/>
          <w:lang w:val="hi_IN" w:bidi="hi_IN"/>
        </w:rPr>
        <w:t>मन</w:t>
      </w:r>
      <w:r>
        <w:rPr>
          <w:lang w:val="hi_IN" w:bidi="hi_IN"/>
        </w:rPr>
        <w:t xml:space="preserve"> व्याकुल न हो।" मन का अनुवाद उसी तरह करें जैसे आपने पहले किया है। </w:t>
      </w:r>
      <w:r>
        <w:rPr>
          <w:lang w:val="hi_IN" w:bidi="hi_IN"/>
        </w:rPr>
        <w:t>मन</w:t>
      </w:r>
      <w:r>
        <w:rPr>
          <w:lang w:val="hi_IN" w:bidi="hi_IN"/>
        </w:rPr>
        <w:t xml:space="preserve"> के बारे में अधिक जानकारी के लिए, मुख्य शब्दावली देखें। </w:t>
      </w:r>
    </w:p>
    <w:p>
      <w:pPr/>
      <w:r>
        <w:rPr>
          <w:lang w:val="hi_IN" w:bidi="hi_IN"/>
        </w:rPr>
      </w:r>
      <w:r>
        <w:rPr>
          <w:lang w:val="hi_IN" w:bidi="hi_IN"/>
        </w:rPr>
        <w:t xml:space="preserve">मेरे </w:t>
      </w:r>
      <w:r>
        <w:rPr>
          <w:b/>
          <w:lang w:val="hi_IN" w:bidi="hi_IN"/>
        </w:rPr>
        <w:t>पिता के घर या मकान</w:t>
      </w:r>
      <w:r>
        <w:rPr>
          <w:lang w:val="hi_IN" w:bidi="hi_IN"/>
        </w:rPr>
        <w:t xml:space="preserve"> में पर्याप्त से भी अधिक स्थान है। यह </w:t>
      </w:r>
      <w:r>
        <w:rPr>
          <w:b/>
          <w:lang w:val="hi_IN" w:bidi="hi_IN"/>
        </w:rPr>
        <w:t>स्वर्ग</w:t>
      </w:r>
      <w:r>
        <w:rPr>
          <w:lang w:val="hi_IN" w:bidi="hi_IN"/>
        </w:rPr>
        <w:t xml:space="preserve"> को दर्शाता है, वह स्थान जहाँ परमेश्वर रहता है।</w:t>
      </w:r>
    </w:p>
    <w:p>
      <w:pPr/>
      <w:r>
        <w:rPr>
          <w:lang w:val="hi_IN" w:bidi="hi_IN"/>
        </w:rPr>
      </w:r>
      <w:r>
        <w:rPr>
          <w:lang w:val="hi_IN" w:bidi="hi_IN"/>
        </w:rPr>
        <w:t xml:space="preserve">यहाँ रुकें और समूह में चर्चा करें कि आप </w:t>
      </w:r>
      <w:r>
        <w:rPr>
          <w:b/>
          <w:lang w:val="hi_IN" w:bidi="hi_IN"/>
        </w:rPr>
        <w:t>मेरे पिता के घर या मकान</w:t>
      </w:r>
      <w:r>
        <w:rPr>
          <w:lang w:val="hi_IN" w:bidi="hi_IN"/>
        </w:rPr>
        <w:t xml:space="preserve"> के लिए किस शब्द या वाक्यांश का उपयोग करेंगे। इस ऑडियो को यहाँ रोकें।</w:t>
      </w:r>
    </w:p>
    <w:p>
      <w:pPr/>
      <w:r>
        <w:rPr>
          <w:lang w:val="hi_IN" w:bidi="hi_IN"/>
        </w:rPr>
      </w:r>
      <w:r>
        <w:rPr>
          <w:lang w:val="hi_IN" w:bidi="hi_IN"/>
        </w:rPr>
        <w:t xml:space="preserve">यीशु ने कहा, "और तुम उस </w:t>
      </w:r>
      <w:r>
        <w:rPr>
          <w:b/>
          <w:lang w:val="hi_IN" w:bidi="hi_IN"/>
        </w:rPr>
        <w:t>मार्ग</w:t>
      </w:r>
      <w:r>
        <w:rPr>
          <w:lang w:val="hi_IN" w:bidi="hi_IN"/>
        </w:rPr>
        <w:t xml:space="preserve"> को जानते हो जहाँ मैं जा रहा हूँ।"</w:t>
      </w:r>
    </w:p>
    <w:p>
      <w:pPr/>
      <w:r>
        <w:rPr>
          <w:lang w:val="hi_IN" w:bidi="hi_IN"/>
        </w:rPr>
      </w:r>
      <w:r>
        <w:rPr>
          <w:lang w:val="hi_IN" w:bidi="hi_IN"/>
        </w:rPr>
        <w:t xml:space="preserve">यहाँ रुकें और समूह में चर्चा करें कि आप </w:t>
      </w:r>
      <w:r>
        <w:rPr>
          <w:b/>
          <w:lang w:val="hi_IN" w:bidi="hi_IN"/>
        </w:rPr>
        <w:t>मार्ग</w:t>
      </w:r>
      <w:r>
        <w:rPr>
          <w:lang w:val="hi_IN" w:bidi="hi_IN"/>
        </w:rPr>
        <w:t xml:space="preserve"> के लिए किस शब्द या वाक्यांश का उपयोग करेंगे।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चेलों में से एक, थोमा यीशु से कहता है, "नहीं, </w:t>
      </w:r>
      <w:r>
        <w:rPr>
          <w:b/>
          <w:lang w:val="hi_IN" w:bidi="hi_IN"/>
        </w:rPr>
        <w:t>प्रभु</w:t>
      </w:r>
      <w:r>
        <w:rPr>
          <w:lang w:val="hi_IN" w:bidi="hi_IN"/>
        </w:rPr>
        <w:t xml:space="preserve">, हम नहीं जानते हैं। हमें नहीं पता कि तू कहाँ जा रहा है।" यहाँ प्रभु शब्द का अर्थ स्वामी या प्रमुख है। </w:t>
      </w:r>
      <w:r>
        <w:rPr>
          <w:lang w:val="hi_IN" w:bidi="hi_IN"/>
        </w:rPr>
        <w:t>प्रभु</w:t>
      </w:r>
      <w:r>
        <w:rPr>
          <w:lang w:val="hi_IN" w:bidi="hi_IN"/>
        </w:rPr>
        <w:t xml:space="preserve"> के बारे में अधिक जानकारी के लिए, मुख्य शब्दावली को देखें। प्रभु के लिए उसी शब्द या वाक्यांश का उपयोग करें जिसका उपयोग आपने अन्य भागों में किया है।</w:t>
      </w:r>
    </w:p>
    <w:p>
      <w:pPr/>
      <w:r>
        <w:rPr>
          <w:lang w:val="hi_IN" w:bidi="hi_IN"/>
        </w:rPr>
      </w:r>
      <w:r>
        <w:rPr>
          <w:lang w:val="hi_IN" w:bidi="hi_IN"/>
        </w:rPr>
        <w:t xml:space="preserve">यीशु थोमा को उत्तर देता है, "मार्ग, सत्य और जीवन </w:t>
      </w:r>
      <w:r>
        <w:rPr>
          <w:b/>
          <w:lang w:val="hi_IN" w:bidi="hi_IN"/>
        </w:rPr>
        <w:t>मैं हूँ</w:t>
      </w:r>
      <w:r>
        <w:rPr>
          <w:lang w:val="hi_IN" w:bidi="hi_IN"/>
        </w:rPr>
        <w:t xml:space="preserve">। "मैं हूँ" शब्द महत्वपूर्ण हैं। ये शब्द सुनने वाले यहूदियों को पुराने नियम में परमेश्वर के नाम की याद दिलाते हैं। परमेश्वर ने मूसा से कहा कि उसका नाम "मैं हूँ" है। जब यीशु कहता है "मैं हूँ," तो वह कह रहा है कि वह परमेश्वर है। "मैं हूँ" के लिए उसी शब्द या वाक्यांश का उपयोग करें जिसका उपयोग आपने पिछले भागों में किया है। </w:t>
      </w:r>
      <w:r>
        <w:rPr>
          <w:b/>
          <w:lang w:val="hi_IN" w:bidi="hi_IN"/>
        </w:rPr>
        <w:t>मैं हूँ</w:t>
      </w:r>
      <w:r>
        <w:rPr>
          <w:lang w:val="hi_IN" w:bidi="hi_IN"/>
        </w:rPr>
        <w:t xml:space="preserve"> के बारे में अधिक जानकारी के लिए, मुख्य शब्दावली देखें।</w:t>
      </w:r>
    </w:p>
    <w:p>
      <w:pPr/>
      <w:r>
        <w:rPr>
          <w:lang w:val="hi_IN" w:bidi="hi_IN"/>
        </w:rPr>
      </w:r>
      <w:r>
        <w:rPr>
          <w:lang w:val="hi_IN" w:bidi="hi_IN"/>
        </w:rPr>
        <w:t xml:space="preserve">"मैं तुमसे </w:t>
      </w:r>
      <w:r>
        <w:rPr>
          <w:b/>
          <w:lang w:val="hi_IN" w:bidi="hi_IN"/>
        </w:rPr>
        <w:t>सच सच</w:t>
      </w:r>
      <w:r>
        <w:rPr>
          <w:lang w:val="hi_IN" w:bidi="hi_IN"/>
        </w:rPr>
        <w:t xml:space="preserve"> या सच कहता हूँ, जो कोई मुझ पर विश्वास करता है, वह वही काम करेगा जो मैं करता आया हूँ, और वह इससे भी बड़े काम करेगा, क्योंकि मैं पिता के पास जा रहा हूँ।" "सच" का अनुवाद उसी तरह करें जैसे आपने पहले किया है।</w:t>
      </w:r>
    </w:p>
    <w:p>
      <w:pPr/>
      <w:r>
        <w:rPr>
          <w:lang w:val="hi_IN" w:bidi="hi_IN"/>
        </w:rPr>
      </w:r>
      <w:r>
        <w:rPr>
          <w:lang w:val="hi_IN" w:bidi="hi_IN"/>
        </w:rPr>
        <w:t xml:space="preserve">"तुम </w:t>
      </w:r>
      <w:r>
        <w:rPr>
          <w:b/>
          <w:lang w:val="hi_IN" w:bidi="hi_IN"/>
        </w:rPr>
        <w:t>मेरे नाम में</w:t>
      </w:r>
      <w:r>
        <w:rPr>
          <w:lang w:val="hi_IN" w:bidi="hi_IN"/>
        </w:rPr>
        <w:t xml:space="preserve"> कुछ भी माँग सकते हो, और मैं उसे करूँगा, ताकि पुत्र पिता को </w:t>
      </w:r>
      <w:r>
        <w:rPr>
          <w:b/>
          <w:lang w:val="hi_IN" w:bidi="hi_IN"/>
        </w:rPr>
        <w:t>महिमा</w:t>
      </w:r>
      <w:r>
        <w:rPr>
          <w:lang w:val="hi_IN" w:bidi="hi_IN"/>
        </w:rPr>
        <w:t xml:space="preserve"> दे सके। हाँ, मेरे नाम में मुझसे जो कुछ भी माँगो, मैं उसे पूरा करूँगा!"</w:t>
      </w:r>
    </w:p>
    <w:p>
      <w:pPr/>
      <w:r>
        <w:rPr>
          <w:lang w:val="hi_IN" w:bidi="hi_IN"/>
        </w:rPr>
      </w:r>
      <w:r>
        <w:rPr>
          <w:lang w:val="hi_IN" w:bidi="hi_IN"/>
        </w:rPr>
        <w:t>"मेरे नाम में" का अर्थ है "मेरे अधिकार में" या "क्योंकि तू मुझ पर भरोसा करता है।" "नाम" का अनुवाद उसी तरह करें जैसे आपने पहले किया है।</w:t>
      </w:r>
    </w:p>
    <w:p>
      <w:pPr/>
      <w:r>
        <w:rPr>
          <w:lang w:val="hi_IN" w:bidi="hi_IN"/>
        </w:rPr>
      </w:r>
      <w:r>
        <w:rPr>
          <w:lang w:val="hi_IN" w:bidi="hi_IN"/>
        </w:rPr>
        <w:t xml:space="preserve">किसी को महिमा देना या उसकी महिमा करने का अर्थ है उसे प्रशंसा या सम्मान देना। महिमा का अनुवाद उसी तरह करें जैसे आपने पहले किया है। </w:t>
      </w:r>
      <w:r>
        <w:rPr>
          <w:lang w:val="hi_IN" w:bidi="hi_IN"/>
        </w:rPr>
        <w:t>महिमा</w:t>
      </w:r>
      <w:r>
        <w:rPr>
          <w:lang w:val="hi_IN" w:bidi="hi_IN"/>
        </w:rPr>
        <w:t xml:space="preserve"> के बारे में अधिक जानकारी के लिए, मुख्य शब्दावली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अंत में, समूह मिलकर इस भाग का एक अंतिम संस्करण तैयार कर सकता है जिस पर सब लोग सहमत हों। समूह का प्रत्येक सदस्य इस भाग के इस अंतिम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यूहन्ना 14:15–21</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यूहन्ना 14:15–21 को सुनें और अपने मनों में रखें।</w:t>
      </w:r>
    </w:p>
    <w:p>
      <w:pPr/>
      <w:r>
        <w:rPr>
          <w:lang w:val="hi_IN" w:bidi="hi_IN"/>
        </w:rPr>
      </w:r>
      <w:r>
        <w:rPr>
          <w:lang w:val="hi_IN" w:bidi="hi_IN"/>
        </w:rPr>
        <w:t>यदि सम्भव हो, तो यूहन्ना 14:15–21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 यीशु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यूहन्ना 14:15–21 का ऑडियो संस्करण सबसे आसानी से समझ में आने वाले अनुवाद में सुनें।</w:t>
      </w:r>
    </w:p>
    <w:p>
      <w:pPr/>
      <w:r>
        <w:rPr>
          <w:lang w:val="hi_IN" w:bidi="hi_IN"/>
        </w:rPr>
      </w:r>
      <w:r>
        <w:rPr>
          <w:lang w:val="hi_IN" w:bidi="hi_IN"/>
        </w:rPr>
        <w:t>इस कहानी में, यीशु अपनी मृत्यु से पहले अपने ग्यारह चेलों से बात कर रहा है। यहूदा पहले ही यीशु को धोखा देने के लिए चला गया है। यीशु और चेले अभी भी ऊपरी कमरे में हैं, जहाँ उन्होंने एक साथ रात का भोजन किया है। यीशु के चेले यीशु से कई प्रश्न पूछते रहे हैं। यीशु क्रूस पर मरने से पहले चेलों को अंतिम निर्देश दे रहा है।</w:t>
      </w:r>
    </w:p>
    <w:p>
      <w:pPr/>
      <w:r>
        <w:rPr>
          <w:lang w:val="hi_IN" w:bidi="hi_IN"/>
        </w:rPr>
      </w:r>
      <w:r>
        <w:rPr>
          <w:lang w:val="hi_IN" w:bidi="hi_IN"/>
        </w:rPr>
        <w:t>यीशु चेलों से कहता है कि यदि वे उससे प्रेम करते हैं, तो वे उसकी आज्ञाओं का पालन करेंगे या उसकी बातों का पालन करेंगे, या जो उसने उन्हें करने के लिए कहा है, उसका पालन करेंगे। यीशु कहता है कि वह पिता से कहेगा कि वह चेलों के साथ सदा के लिए रहने के लिए एक और सहायक या वकील भेजे। यह वकील सत्य का आत्मा या पवित्र आत्मा है। उसे सत्य का आत्मा कहा जाता है क्योंकि वह इस बारे में सत्य प्रकट करता है कि परमेश्वर कौन है, और लोगों को सत्य जानने और उस पर विश्वास करने के लिए मार्गदर्शन करता है। यीशु आत्मा को "वकील" या "सहायक" भी कहता है। एक वकील या प्रतिनिधि वह व्यक्ति होता है जो किसी दूसरे व्यक्ति की ओर से पैरवी करता है। पवित्र आत्मा एक सहायक के रूप में भी कार्य करता है। यीशु कहता है कि पवित्र आत्मा चेलों को उन बातों की याद दिलाएगा जो यीशु ने उस रात उन्हें सिखाई थी और उन्हें उन बातों को समझाएगा। हालाँकि कुछ अनुवाद इस भाग में पवित्र आत्मा को "सांत्वना देने वाला" के रूप में वर्णित करते हैं, लेकिन लेखक यूहन्ना आमतौर पर पवित्र आत्मा के बारे में सांत्वना देने वाले के रूप में बात नहीं करता।</w:t>
      </w:r>
    </w:p>
    <w:p>
      <w:pPr/>
      <w:r>
        <w:rPr>
          <w:lang w:val="hi_IN" w:bidi="hi_IN"/>
        </w:rPr>
      </w:r>
      <w:r>
        <w:rPr>
          <w:lang w:val="hi_IN" w:bidi="hi_IN"/>
        </w:rPr>
        <w:t>यहाँ रुकें और समूह में इस प्रश्न पर चर्चा करें: आपकी संस्कृति में लोग सत्य कैसे निर्धारित करते हैं? इस ऑडियो को यहाँ रोकें।</w:t>
      </w:r>
    </w:p>
    <w:p>
      <w:pPr/>
      <w:r>
        <w:rPr>
          <w:lang w:val="hi_IN" w:bidi="hi_IN"/>
        </w:rPr>
      </w:r>
      <w:r>
        <w:rPr>
          <w:lang w:val="hi_IN" w:bidi="hi_IN"/>
        </w:rPr>
        <w:t>यहाँ रुकें और समूह में इस प्रश्न पर चर्चा करें: आपकी संस्कृति में कुछ भूमिकाएँ क्या हैं जहाँ लोगों को सहायक या वकील माना जाता है? उस समय के बारे में एक कहानी बताएँ जब कोई आपके लिए वकील या सहायक था। आपकी संस्कृति में लोग वकीलों या सहायकों का सम्मान कैसे करते हैं? इस ऑडियो को यहाँ रोकें।</w:t>
      </w:r>
    </w:p>
    <w:p>
      <w:pPr/>
      <w:r>
        <w:rPr>
          <w:lang w:val="hi_IN" w:bidi="hi_IN"/>
        </w:rPr>
      </w:r>
      <w:r>
        <w:rPr>
          <w:lang w:val="hi_IN" w:bidi="hi_IN"/>
        </w:rPr>
        <w:t>संसार के लोग, या जो यीशु के अनुयायी नहीं हैं, उन्हें सत्य का आत्मा नहीं मिलेगा क्योंकि वे आत्मा को नहीं जानते या उसे देखते नहीं हैं। इसका अर्थ है कि वे आत्मा को अपना सहायक नहीं मानेंगे, या यहाँ तक कि यह भी स्वीकार नहीं करेंगे कि सत्य का कोई आत्मा है। परन्तु चेले उसे जानते हैं क्योंकि वह उनके साथ रहता है, और अन्त में आत्मा उनमें निवास करेगा। इस समय पवित्र आत्मा एक बाहरी प्रभाव था। वे उनके द्वारा किए जा रहे काम और उनके द्वारा किए गए चमत्कारों के माध्यम से पवित्र आत्मा का कार्य देख सकते थे, और यीशु के द्वारा और उसके द्वारा किए जा रहे चमत्कारों के माध्यम से भी। ऐसा तब तक नहीं था जब तक कि बाद में पवित्र आत्मा आया और उनके भीतर रहने लगा।</w:t>
      </w:r>
    </w:p>
    <w:p>
      <w:pPr/>
      <w:r>
        <w:rPr>
          <w:lang w:val="hi_IN" w:bidi="hi_IN"/>
        </w:rPr>
      </w:r>
      <w:r>
        <w:rPr>
          <w:lang w:val="hi_IN" w:bidi="hi_IN"/>
        </w:rPr>
        <w:t>यहाँ रुकें और समूह में इस प्रश्न पर चर्चा करें: आपकी संस्कृति में किसी ऐसे व्यक्ति के बारे में कहानी सुनाएँ जिसके साथ या जिसके भीतर कोई आत्मा रहती थी। उन्होंने कैसे व्यवहार किया? समुदाय ने कैसे प्रतिक्रिया दी? इस ऑडियो को यहाँ रोकें।</w:t>
      </w:r>
    </w:p>
    <w:p>
      <w:pPr/>
      <w:r>
        <w:rPr>
          <w:lang w:val="hi_IN" w:bidi="hi_IN"/>
        </w:rPr>
      </w:r>
      <w:r>
        <w:rPr>
          <w:lang w:val="hi_IN" w:bidi="hi_IN"/>
        </w:rPr>
        <w:t>यीशु अपने चेलों से कहता है कि वह उन्हें अकेला या अनाथ नहीं छोड़ेगा। अनाथ बच्चे वे होते हैं जिनके माता-पिता ने उन्हें किसी कारणवश छोड़ दिया है, या मर गए हैं। यीशु कह रहा है कि वह चेलों को ऐसे बच्चों की तरह नहीं छोड़ेगा जिनके पास मार्ग दिखाने या उन्हें बढ़ने और सीखने में सहायता करने वाले माता पिता न हों। यीशु कहता है कि वह चेलों के पास वापस आएगा। हालाँकि, यीशु यह नहीं कहता कि यह कब होगा या किस घटना को दर्शाता है। यह संभव है कि यीशु आने वाले पवित्र आत्मा की बात कर रहा हो, या यीशु के जी उठने या समय के अन्त में उसके लौटने की बात कर रहा हो।</w:t>
      </w:r>
    </w:p>
    <w:p>
      <w:pPr/>
      <w:r>
        <w:rPr>
          <w:lang w:val="hi_IN" w:bidi="hi_IN"/>
        </w:rPr>
      </w:r>
      <w:r>
        <w:rPr>
          <w:lang w:val="hi_IN" w:bidi="hi_IN"/>
        </w:rPr>
        <w:t>यहाँ रुकें और समूह में इस प्रश्न पर चर्चा करें: आपकी संस्कृति में अनाथों को कैसे देखा जाता है? वे लोग कौन हैं जो अनाथों की देखभाल करते हैं? इस ऑडियो को यहाँ रोकें।</w:t>
      </w:r>
    </w:p>
    <w:p>
      <w:pPr/>
      <w:r>
        <w:rPr>
          <w:lang w:val="hi_IN" w:bidi="hi_IN"/>
        </w:rPr>
      </w:r>
      <w:r>
        <w:rPr>
          <w:lang w:val="hi_IN" w:bidi="hi_IN"/>
        </w:rPr>
        <w:t>यहाँ रुकें और समूह में इस प्रश्न पर चर्चा करें: आपकी संस्कृति में बच्चों को बढ़ने और सीखने में मदद करने में माता-पिता की क्या भूमिका है? इस ऑडियो को यहाँ रोकें।</w:t>
      </w:r>
    </w:p>
    <w:p>
      <w:pPr/>
      <w:r>
        <w:rPr>
          <w:lang w:val="hi_IN" w:bidi="hi_IN"/>
        </w:rPr>
      </w:r>
      <w:r>
        <w:rPr>
          <w:lang w:val="hi_IN" w:bidi="hi_IN"/>
        </w:rPr>
        <w:t>यीशु चेलों को बताता है कि थोड़ी देर में संसार के लोग, या अविश्वासी लोग उसे अब नहीं देख पाएँगे। यहाँ यीशु क्रूस पर उसकी मृत्यु की बात कर रहा है, जब अविश्वासी उसे देख नहीं सकेंगे। हालाँकि, जब वह मरे हुओं में से जी उठेगा तो चेले उसे देखेंगे क्योंकि यीशु जी उठने के बाद स्वयं उन्हें अपने आप को दिखाता है। चेले यीशु के पुनरुत्थान के कारण जीवित रहेंगे।</w:t>
      </w:r>
    </w:p>
    <w:p>
      <w:pPr/>
      <w:r>
        <w:rPr>
          <w:lang w:val="hi_IN" w:bidi="hi_IN"/>
        </w:rPr>
      </w:r>
      <w:r>
        <w:rPr>
          <w:lang w:val="hi_IN" w:bidi="hi_IN"/>
        </w:rPr>
        <w:t>उस दिन, जब चेले यीशु को फिर से देखेंगे, तो उन्हें एहसास होगा कि यीशु पिता में है, या यीशु और पिता एक हैं। चेलों को यह भी एहसास होगा कि वे यीशु में हैं और यीशु उनके भीतर है। यह एक संदर्भ अर्थ है कि वे बहुत करीबी से जुड़े हुए हैं, या एक व्यक्ति के रूप में एकजुट हैं।</w:t>
      </w:r>
    </w:p>
    <w:p>
      <w:pPr/>
      <w:r>
        <w:rPr>
          <w:lang w:val="hi_IN" w:bidi="hi_IN"/>
        </w:rPr>
      </w:r>
      <w:r>
        <w:rPr>
          <w:lang w:val="hi_IN" w:bidi="hi_IN"/>
        </w:rPr>
        <w:t>यहाँ रुकें और समूह में इस प्रश्न पर चर्चा करें: आपकी संस्कृति में लोग दो लोगों के बीच घनिष्ट सम्बन्ध या एकता की बात कैसे और कब करते हैं? इस ऑडियो को यहाँ रोकें।</w:t>
      </w:r>
    </w:p>
    <w:p>
      <w:pPr/>
      <w:r>
        <w:rPr>
          <w:lang w:val="hi_IN" w:bidi="hi_IN"/>
        </w:rPr>
      </w:r>
      <w:r>
        <w:rPr>
          <w:lang w:val="hi_IN" w:bidi="hi_IN"/>
        </w:rPr>
        <w:t>यीशु जोर देने और यह दिखाने के लिए यह दोहराता है कि जो कोई यीशु की आज्ञाओं को मानता है या स्वीकार करता है और उनका पालन करता है, वह यीशु से प्रेम करता है। यीशु उनसे कहता है कि जो यीशु से प्रेम करते हैं, उन्हें यीशु का पिता, जो स्वयं परमेश्वर है, और यीशु भी प्रेम करेंगे, और यीशु उन लोगों को अपने आप को दिखाएगा।</w:t>
      </w:r>
    </w:p>
    <w:p>
      <w:pPr/>
      <w:r>
        <w:rPr>
          <w:lang w:val="hi_IN" w:bidi="hi_IN"/>
        </w:rPr>
      </w:r>
      <w:r>
        <w:rPr>
          <w:lang w:val="hi_IN" w:bidi="hi_IN"/>
        </w:rPr>
        <w:t>यहाँ रुकें और समूह में इस प्रश्न पर चर्चा करें: आपकी संस्कृति में लोगों से किन किन आज्ञाओं का पालन करने की अपेक्षा की जाती है? लोग आज्ञाओं का पालन करना क्यों चुनते हैं? जब वे आज्ञा मानते हैं, तो जिनकी वे आज्ञा मानते हैं, उनके बारे में वे कैसा महसूस करते हैं? जो लोग आज्ञाओं का पालन करते हैं, वे उन लोगों के बारे में कैसा महसूस करते हैं जिनकी वे आज्ञा मानते हैं?</w:t>
      </w:r>
      <w:r>
        <w:rPr>
          <w:lang w:val="hi_IN" w:bidi="hi_IN"/>
        </w:rPr>
      </w:r>
    </w:p>
    <w:p>
      <w:pPr>
        <w:pStyle w:val="Heading3"/>
      </w:pPr>
      <w:r>
        <w:rPr>
          <w:lang w:val="hi_IN" w:bidi="hi_IN"/>
        </w:rPr>
        <w:t>घटनाओं को समझाना</w:t>
      </w:r>
    </w:p>
    <w:p>
      <w:pPr/>
      <w:r>
        <w:rPr>
          <w:lang w:val="hi_IN" w:bidi="hi_IN"/>
        </w:rPr>
      </w:r>
      <w:r>
        <w:rPr>
          <w:lang w:val="hi_IN" w:bidi="hi_IN"/>
        </w:rPr>
        <w:t>यूहन्ना 14:15–21 का ऑडियो संस्करण सबसे आसानी से समझ में आने वाले अनुवाद में सुनें।</w:t>
      </w:r>
    </w:p>
    <w:p>
      <w:pPr/>
      <w:r>
        <w:rPr>
          <w:lang w:val="hi_IN" w:bidi="hi_IN"/>
        </w:rPr>
      </w:r>
      <w:r>
        <w:rPr>
          <w:lang w:val="hi_IN" w:bidi="hi_IN"/>
        </w:rPr>
        <w:t>इस चरण में, समूह इस भाग के दृश्यों, परिवेश और पात्रों को परिभाषित करेगा। फिर समूह इस भाग को अपने मन में समझने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यीशु अपने चेलों से बात करता है और उनसे कहता है कि यदि वे यीशु से प्रेम करते हैं तो वे उसकी आज्ञाओं का पालन करेंगे। यीशु वादा करता है कि पिता से विनती करेगा कि वह चेलों के साथ सदा के लिए रहने के लिए सहायक या सत्य का आत्मा भेजे। यीशु कहता है कि संसार सत्य के आत्मा को स्वीकार नहीं कर सकता क्योंकि वह उसे नहीं जानता या उसे नहीं देखता है। लेकिन चेले आत्मा को जानते हैं क्योंकि वह चेलों के साथ रहता है, और उनमें निवास करेगा।</w:t>
      </w:r>
    </w:p>
    <w:p>
      <w:pPr/>
      <w:r>
        <w:rPr>
          <w:lang w:val="hi_IN" w:bidi="hi_IN"/>
        </w:rPr>
      </w:r>
      <w:r>
        <w:rPr>
          <w:b/>
          <w:lang w:val="hi_IN" w:bidi="hi_IN"/>
        </w:rPr>
        <w:t>दूसरे दृश्य में:</w:t>
      </w:r>
      <w:r>
        <w:rPr>
          <w:lang w:val="hi_IN" w:bidi="hi_IN"/>
        </w:rPr>
        <w:t xml:space="preserve"> यीशु प्रतिज्ञा करता है कि वह चेलों को अनाथ की तरह नहीं छोड़ेगा जिनके पास माता-पिता की कोई सहायता, मार्गदर्शन या देखभाल नहीं है, लेकिन यीशु किसी न किसी समय उनके पास वापस आएगा। यीशु चेलों से कहता है कि थोड़ी देर में संसार अब यीशु को नहीं देखेगा। हालाँकि, यीशु कहता है कि चेले यीशु को देखेंगे। क्योंकि यीशु अपने पुनरुत्थान के बाद जीवित है, इसलिए चेले भी जीवित रह सकते हैं। यीशु चेलों से कहता है कि जब वे यीशु को फिर देखेंगे, तब वे समझेंगे कि यीशु पिता में है, और चेले यीशु में हैं और यीशु उनमें है।</w:t>
      </w:r>
    </w:p>
    <w:p>
      <w:pPr/>
      <w:r>
        <w:rPr>
          <w:lang w:val="hi_IN" w:bidi="hi_IN"/>
        </w:rPr>
      </w:r>
      <w:r>
        <w:rPr>
          <w:b/>
          <w:lang w:val="hi_IN" w:bidi="hi_IN"/>
        </w:rPr>
        <w:t>तीसरे दृश्य में:</w:t>
      </w:r>
      <w:r>
        <w:rPr>
          <w:lang w:val="hi_IN" w:bidi="hi_IN"/>
        </w:rPr>
        <w:t xml:space="preserve"> यीशु फिर से कहता है कि जो लोग यीशु की आज्ञाओं को स्वीकार करते हैं, वे ही लोग यीशु से प्रेम करते हैं। यीशु चेलों से कहता है कि जो यीशु से प्रेम करते हैं, उनसे यीशु का पिता प्रेम करेगा, और यीशु उनसे प्रेम करेगा और अपने आप को उन पर प्रकट करेगा। </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चेले</w:t>
      </w:r>
    </w:p>
    <w:p>
      <w:pPr>
        <w:pStyle w:val="ListBullet"/>
        <w:spacing w:line="240" w:lineRule="auto"/>
        <w:ind w:left="720"/>
      </w:pPr>
      <w:r>
        <w:rPr>
          <w:lang w:val="hi_IN" w:bidi="hi_IN"/>
        </w:rPr>
      </w:r>
      <w:r>
        <w:rPr>
          <w:lang w:val="hi_IN" w:bidi="hi_IN"/>
        </w:rPr>
        <w:t>पिता, जो परमेश्वर है</w:t>
      </w:r>
    </w:p>
    <w:p>
      <w:pPr>
        <w:pStyle w:val="ListBullet"/>
        <w:spacing w:line="240" w:lineRule="auto"/>
        <w:ind w:left="720"/>
      </w:pPr>
      <w:r>
        <w:rPr>
          <w:lang w:val="hi_IN" w:bidi="hi_IN"/>
        </w:rPr>
      </w:r>
      <w:r>
        <w:rPr>
          <w:lang w:val="hi_IN" w:bidi="hi_IN"/>
        </w:rPr>
        <w:t>सहायक, मध्यस्थ, या सत्य का आत्मा, जो पवित्र आत्मा है</w:t>
      </w:r>
    </w:p>
    <w:p>
      <w:pPr>
        <w:pStyle w:val="ListBullet"/>
        <w:spacing w:line="240" w:lineRule="auto"/>
        <w:ind w:left="720"/>
      </w:pPr>
      <w:r>
        <w:rPr>
          <w:lang w:val="hi_IN" w:bidi="hi_IN"/>
        </w:rPr>
      </w:r>
      <w:r>
        <w:rPr>
          <w:lang w:val="hi_IN" w:bidi="hi_IN"/>
        </w:rPr>
        <w:t>संसार, या वे लोग जो यीशु का अनुसरण नहीं करते हैं।</w:t>
      </w:r>
    </w:p>
    <w:p>
      <w:pPr/>
      <w:r>
        <w:rPr>
          <w:lang w:val="hi_IN" w:bidi="hi_IN"/>
        </w:rPr>
      </w:r>
      <w:r>
        <w:rPr>
          <w:lang w:val="hi_IN" w:bidi="hi_IN"/>
        </w:rPr>
        <w:t>समूह के रूप में, इस भाग के परिवेश के इन हिस्सों पर ध्यान दें: याद रखें कि यीशु अभी भी अपने ग्यारह चेलों के साथ ऊपर के कमरे में बात कर रहा है, जहाँ उन्होंने अभी अभी अंतिम भोज किया है। यीशु उनके प्रश्नों का उत्तर दे रहा है और अपनी मृत्यु से पहले उन्हें निर्देश दे रहा है।</w:t>
      </w:r>
    </w:p>
    <w:p>
      <w:pPr/>
      <w:r>
        <w:rPr>
          <w:lang w:val="hi_IN" w:bidi="hi_IN"/>
        </w:rPr>
      </w:r>
      <w:r>
        <w:rPr>
          <w:lang w:val="hi_IN" w:bidi="hi_IN"/>
        </w:rPr>
        <w:t>यीशु अपने चेलों से बात करता है और उनसे कहता है कि यदि वे यीशु से प्रेम करते हैं, तो वे उसकी आज्ञाओं का पालन करेंगे। इसका अर्थ है कि उनके लिए यीशु से प्रेम करना महत्वपूर्ण है ताकि वे उसकी आज्ञाओं का पालन कर सकें। यीशु वादा करता है कि पिता से विनती करेगा कि वह चेलों के साथ सदा के लिए रहने के लिए सहायक या सत्य का आत्मा भेजे। यीशु संसार के उन लोगों के बीच, जो यीशु को नहीं जानते, और उन चेलों के बीच, जो यीशु का अनुसरण करते हैं, एक महत्वपूर्ण तुलना करता है। यीशु कहता है कि संसार सत्य के आत्मा को स्वीकार नहीं कर सकता क्योंकि वह उसे नहीं जानता या उसे नहीं देखता है। लेकिन चेले आत्मा को जानते हैं क्योंकि वह चेलों के साथ रहता है, और उनमें निवास करेगा।</w:t>
      </w:r>
    </w:p>
    <w:p>
      <w:pPr/>
      <w:r>
        <w:rPr>
          <w:lang w:val="hi_IN" w:bidi="hi_IN"/>
        </w:rPr>
      </w:r>
      <w:r>
        <w:rPr>
          <w:lang w:val="hi_IN" w:bidi="hi_IN"/>
        </w:rPr>
        <w:t>यहाँ रुकें और समूह के रूप में इस प्रश्न पर चर्चा करें: क्या आप उन स्थितियों के उदाहरण दे सकते हैं जहाँ कोई व्यक्ति किसी के लिए कुछ अच्छा करने का वादा करता है, जब वह कोई विशेष काम करता है? जो व्यक्ति अच्छी बात की प्रतिज्ञा करता है, वह उम्मीद करता है कि दूसरा व्यक्ति उसकी बातों का पालन करे। फिर, जो व्यक्ति आज्ञा मानता है, वह अच्छी चीज़ पाने की उम्मीद करता है। दोनों लोगों से इन अपेक्षाओं के बारे में बात करने के तरीकों पर ध्यान दें। इस ऑडियो को यहाँ रोकें।</w:t>
      </w:r>
    </w:p>
    <w:p>
      <w:pPr/>
      <w:r>
        <w:rPr>
          <w:lang w:val="hi_IN" w:bidi="hi_IN"/>
        </w:rPr>
      </w:r>
      <w:r>
        <w:rPr>
          <w:lang w:val="hi_IN" w:bidi="hi_IN"/>
        </w:rPr>
        <w:t>दूसरे दृश्य में, यीशु की प्रतिज्ञाओं की कोई समयरेखा नहीं है। यीशु चेलों से प्रतिज्ञा करता है कि वह चेलों को अनाथ की तरह नहीं छोड़ेगा जिनके पास कोई सहायता, मार्गदर्शन या माता-पिता की देखभाल नहीं है, लेकिन यीशु किसी न किसी समय उनके पास वापस आएगा। हम नहीं जानते कि यीशु पवित्र आत्मा के आने के विषय में, अपने पुनरुत्थान के बाद प्रकट होने के विषय में, या संसार के अंत में यीशु के आखिर में लौटने के विषय में बोल रहा है।</w:t>
      </w:r>
    </w:p>
    <w:p>
      <w:pPr/>
      <w:r>
        <w:rPr>
          <w:lang w:val="hi_IN" w:bidi="hi_IN"/>
        </w:rPr>
      </w:r>
      <w:r>
        <w:rPr>
          <w:lang w:val="hi_IN" w:bidi="hi_IN"/>
        </w:rPr>
        <w:t>यहाँ रुकें और समूह के रूप में इस प्रश्न पर चर्चा करें: आप उन घटनाओं के बीच अंतर कैसे दिखाते हैं जो जल्द ही या निकट भविष्य में होंगी, और उन घटनाओं के बीच जो लम्बे समय बाद या दूर भविष्य में होंगी? इस ऑडियो को यहाँ रोकें।</w:t>
      </w:r>
    </w:p>
    <w:p>
      <w:pPr/>
      <w:r>
        <w:rPr>
          <w:lang w:val="hi_IN" w:bidi="hi_IN"/>
        </w:rPr>
      </w:r>
      <w:r>
        <w:rPr>
          <w:lang w:val="hi_IN" w:bidi="hi_IN"/>
        </w:rPr>
        <w:t>फिर यीशु एक विशेष समय के बारे में बोलने लगता है: उसकी मृत्यु और पुनरुत्थान। यीशु चेलों से कहता है कि थोड़ी देर में संसार अब यीशु को नहीं देखेगा, जो अगले दिन यीशु की मृत्यु को दर्शाता है। हालाँकि यीशु कहता है कि चेले यीशु को फिर देखेंगे, जो तब होगा जब यीशु का पुनरुत्थान होगा और वह चेलों को दिखाई देगा। क्योंकि यीशु अपने पुनरुत्थान के बाद जीवित है, इसलिए चेले भी जीवित रह सकते हैं। यीशु चेलों से कहता है कि जब वे यीशु को फिर से देखेंगे, तो वे समझ जाएँगे कि यीशु पिता में है, और चेले यीशु में हैं, और यीशु उनमें है। एक दूसरे में होने की यह अवधारणा यह दर्शाती है कि कोई उन्हें अलग नहीं कर सकता, या वे इस प्रकार एक हैं कि हर संभव तरीके से एकता है।</w:t>
      </w:r>
    </w:p>
    <w:p>
      <w:pPr/>
      <w:r>
        <w:rPr>
          <w:lang w:val="hi_IN" w:bidi="hi_IN"/>
        </w:rPr>
      </w:r>
      <w:r>
        <w:rPr>
          <w:lang w:val="hi_IN" w:bidi="hi_IN"/>
        </w:rPr>
        <w:t>यहाँ रुकें और समूह के रूप में इस प्रश्न पर चर्चा करें: परमेश्वर पिता, यीशु और उसके चेलों के बीच इस रिश्ते को समझाने का अभ्यास करें। इस ऑडियो को यहाँ रोकें।</w:t>
      </w:r>
    </w:p>
    <w:p>
      <w:pPr/>
      <w:r>
        <w:rPr>
          <w:lang w:val="hi_IN" w:bidi="hi_IN"/>
        </w:rPr>
      </w:r>
      <w:r>
        <w:rPr>
          <w:lang w:val="hi_IN" w:bidi="hi_IN"/>
        </w:rPr>
        <w:t xml:space="preserve">तीसरे दृश्य में, यीशु दोहराता है कि जो लोग यीशु की आज्ञाओं को स्वीकार करते हैं, वे ही हैं जो यीशु से प्रेम करते हैं। यीशु चेलों से कहता है कि जो यीशु से प्रेम करते हैं, उनसे यीशु का पिता प्रेम करेगा, और यीशु उनसे प्रेम करेगा और अपने आप को उन पर प्रकट करेगा। </w:t>
      </w:r>
    </w:p>
    <w:p>
      <w:pPr/>
      <w:r>
        <w:rPr>
          <w:lang w:val="hi_IN" w:bidi="hi_IN"/>
        </w:rPr>
      </w:r>
      <w:r>
        <w:rPr>
          <w:lang w:val="hi_IN" w:bidi="hi_IN"/>
        </w:rPr>
        <w:t>यहाँ रुकें और समूह में इस प्रश्न पर चर्चा करें: आपकी संस्कृति में परमेश्वर, देवताओं, या आत्माओं द्वारा लोगों पर अपने आप को प्रकट करने के अलग अलग तरीके कौन से हैं? इस बात पर ध्यान दें कि आप आत्माओं द्वारा लोगों पर अपने आप को प्रकट करने के बारे में कैसे बात करते हैं।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यूहन्ना 14:15–21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चेले</w:t>
      </w:r>
    </w:p>
    <w:p>
      <w:pPr>
        <w:pStyle w:val="ListBullet"/>
        <w:spacing w:line="240" w:lineRule="auto"/>
        <w:ind w:left="720"/>
      </w:pPr>
      <w:r>
        <w:rPr>
          <w:lang w:val="hi_IN" w:bidi="hi_IN"/>
        </w:rPr>
      </w:r>
      <w:r>
        <w:rPr>
          <w:lang w:val="hi_IN" w:bidi="hi_IN"/>
        </w:rPr>
        <w:t>पिता, जो परमेश्वर है</w:t>
      </w:r>
    </w:p>
    <w:p>
      <w:pPr>
        <w:pStyle w:val="ListBullet"/>
        <w:spacing w:line="240" w:lineRule="auto"/>
        <w:ind w:left="720"/>
      </w:pPr>
      <w:r>
        <w:rPr>
          <w:lang w:val="hi_IN" w:bidi="hi_IN"/>
        </w:rPr>
      </w:r>
      <w:r>
        <w:rPr>
          <w:lang w:val="hi_IN" w:bidi="hi_IN"/>
        </w:rPr>
        <w:t>सहायक, मध्यस्थ, या सत्य का आत्मा, जो पवित्र आत्मा है</w:t>
      </w:r>
    </w:p>
    <w:p>
      <w:pPr>
        <w:pStyle w:val="ListBullet"/>
        <w:spacing w:line="240" w:lineRule="auto"/>
        <w:ind w:left="720"/>
      </w:pPr>
      <w:r>
        <w:rPr>
          <w:lang w:val="hi_IN" w:bidi="hi_IN"/>
        </w:rPr>
      </w:r>
      <w:r>
        <w:rPr>
          <w:lang w:val="hi_IN" w:bidi="hi_IN"/>
        </w:rPr>
        <w:t>संसार, या वे लोग जो पवित्र आत्मा का अनुसरण नहीं करते हैं</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कहानी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यीशु अपने चेलों से बात करता है और उनसे कहता है कि यदि वे यीशु से प्रेम करते हैं, तो वे उसकी आज्ञाओं का पालन करेंगे। यीशु वादा करता है कि वह पिता से विनती करेगा कि वह चेलों के साथ हमेशा के लिए रहने के लिए सहायक या सत्य का आत्मा भेजे।</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चेलों की भूमिका निभाने वाले व्यक्ति से पूछें, "आप क्या महसूस कर रहे हैं या क्या सोच रहे हैं?" वह व्यक्ति इस तरह उत्तर दे सकता है, "रुको इसका क्या अर्थ है? क्या इसका अर्थ है कि यीशु हमारे साथ नहीं होगा?" या "मैं आभारी हूँ कि हमारे पास हमेशा के लिए कोई न कोई मदद करने वाला होगा। मुझे नहीं लगता कि मैं यह अकेले कर सकता हूँ!" या "बेशक मैं यीशु से प्रेम करता हूँ! मैं उस सब बातों का पालन करूँगा जो उसने हमें करने के लिए कही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यीशु कहता है कि संसार सत्य के आत्मा को स्वीकार नहीं कर सकता क्योंकि वे उसे नहीं जानते या उसे नहीं देखते हैं। लेकिन चेले आत्मा को जानते हैं क्योंकि वह चेलों के साथ रहता है, और उनमें निवास करेगा। यीशु प्रतिज्ञा करता है कि वह चेलों को अनाथ की तरह नहीं छोड़ेगा, लेकिन यीशु किसी समय उनके पास वापस आएगा।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चेलों की भूमिका निभाने वाले व्यक्ति से पूछें, "आप क्या महसूस कर रहे हैं या क्या सोच रहे हैं?" वह व्यक्ति इस तरह उत्तर दे सकता है, "यीशु को हमें छोड़ कर क्यों जाना है? मैं नहीं चाहता कि यीशु जाए!" या "मैं बहुत उलझन में हूँ और दु:खी हूँ और मेरे पास इस बारे में कई सवाल हैं कि यीशु कहाँ जा रहा है। यीशु कब वापस आएगा? यीशु कितने समय तक दूर रहेगा?"</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यीशु चेलों से कहता है कि थोड़ी देर में संसार अब यीशु को नहीं देखेगा। हालाँकि, यीशु कहता है कि चेले यीशु को देखेंगे। क्योंकि यीशु अपने पुनरुत्थान के बाद जीवित है, इसलिए चेले भी जीवित रह सकते हैं। यीशु चेलों से कहता है कि जब वे यीशु को फिर देखेंगे, तब वे समझेंगे कि यीशु पिता में है, और चेले यीशु में हैं और यीशु उनमें है।</w:t>
      </w:r>
    </w:p>
    <w:p>
      <w:pPr/>
      <w:r>
        <w:rPr>
          <w:lang w:val="hi_IN" w:bidi="hi_IN"/>
        </w:rPr>
      </w:r>
      <w:r>
        <w:rPr>
          <w:lang w:val="hi_IN" w:bidi="hi_IN"/>
        </w:rPr>
        <w:t xml:space="preserve">यीशु फिर से कहता है कि जो लोग यीशु की आज्ञाओं को स्वीकार करते हैं, वे ही लोग यीशु से प्रेम करते हैं। यीशु चेलों से कहता है कि जो यीशु से प्रेम करता है उससे यीशु का पिता प्रेम करेगा, और यीशु उनसे प्रेम करेगा और अपने आप को उन पर प्रकट करेगा। </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चेलों की भूमिका निभाने वाले व्यक्ति से पूछें, "आप क्या महसूस कर रहे हैं या क्या सोच रहे हैं?" वह व्यक्ति इस तरह उत्तर दे सकता है, "यीशु अपने आप को सभी पर प्रकट क्यों नहीं कर सकता ताकि वे सभी विश्वास करें?" या "मुझे परमेश्वर द्वारा प्रेम किए जाने पर बहुत सम्मानित और धन्य महसूस करता हूँ।"</w:t>
      </w:r>
      <w:r>
        <w:rPr>
          <w:lang w:val="hi_IN" w:bidi="hi_IN"/>
        </w:rPr>
      </w:r>
    </w:p>
    <w:p>
      <w:pPr>
        <w:pStyle w:val="Heading3"/>
      </w:pPr>
      <w:r>
        <w:rPr>
          <w:lang w:val="hi_IN" w:bidi="hi_IN"/>
        </w:rPr>
        <w:t>आवश्यक जानकारी</w:t>
      </w:r>
    </w:p>
    <w:p>
      <w:pPr/>
      <w:r>
        <w:rPr>
          <w:lang w:val="hi_IN" w:bidi="hi_IN"/>
        </w:rPr>
      </w:r>
      <w:r>
        <w:rPr>
          <w:lang w:val="hi_IN" w:bidi="hi_IN"/>
        </w:rPr>
        <w:t>यूहन्ना 14:15–21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यीशु अपने चेलों से बात कर रहा है और उनसे कहता है कि यदि वे उससे प्रेम करते हैं, तो वे उसकी </w:t>
      </w:r>
      <w:r>
        <w:rPr>
          <w:b/>
          <w:lang w:val="hi_IN" w:bidi="hi_IN"/>
        </w:rPr>
        <w:t>आज्ञाओं</w:t>
      </w:r>
      <w:r>
        <w:rPr>
          <w:lang w:val="hi_IN" w:bidi="hi_IN"/>
        </w:rPr>
        <w:t xml:space="preserve"> का </w:t>
      </w:r>
      <w:r>
        <w:rPr>
          <w:b/>
          <w:lang w:val="hi_IN" w:bidi="hi_IN"/>
        </w:rPr>
        <w:t>पालन</w:t>
      </w:r>
      <w:r>
        <w:rPr>
          <w:lang w:val="hi_IN" w:bidi="hi_IN"/>
        </w:rPr>
        <w:t xml:space="preserve"> करेंगे या उन्हें </w:t>
      </w:r>
      <w:r>
        <w:rPr>
          <w:b/>
          <w:lang w:val="hi_IN" w:bidi="hi_IN"/>
        </w:rPr>
        <w:t>मानेंगे,</w:t>
      </w:r>
      <w:r>
        <w:rPr>
          <w:lang w:val="hi_IN" w:bidi="hi_IN"/>
        </w:rPr>
        <w:t xml:space="preserve"> अर्थात जो उसने उन्हें करने के लिए कहा है। आज्ञा पालन करने या मानने का अर्थ है किसी बात की देखभाल करना या किसी के द्वारा कही गई बात को मानना। आज्ञाओं, मानने या पालन करने के लिए उन्हीं शब्दों का उपयोग करें जिनका उपयोग आपने पिछले भागों में किया है।</w:t>
      </w:r>
    </w:p>
    <w:p>
      <w:pPr/>
      <w:r>
        <w:rPr>
          <w:lang w:val="hi_IN" w:bidi="hi_IN"/>
        </w:rPr>
      </w:r>
      <w:r>
        <w:rPr>
          <w:lang w:val="hi_IN" w:bidi="hi_IN"/>
        </w:rPr>
        <w:t xml:space="preserve">यीशु कहता है कि वह </w:t>
      </w:r>
      <w:r>
        <w:rPr>
          <w:b/>
          <w:lang w:val="hi_IN" w:bidi="hi_IN"/>
        </w:rPr>
        <w:t>पिता</w:t>
      </w:r>
      <w:r>
        <w:rPr>
          <w:lang w:val="hi_IN" w:bidi="hi_IN"/>
        </w:rPr>
        <w:t xml:space="preserve"> से विनती करेगा कि वह चेलों के साथ हमेशा के लिए रहने के लिए एक और </w:t>
      </w:r>
      <w:r>
        <w:rPr>
          <w:b/>
          <w:lang w:val="hi_IN" w:bidi="hi_IN"/>
        </w:rPr>
        <w:t>सहायक</w:t>
      </w:r>
      <w:r>
        <w:rPr>
          <w:lang w:val="hi_IN" w:bidi="hi_IN"/>
        </w:rPr>
        <w:t xml:space="preserve"> या </w:t>
      </w:r>
      <w:r>
        <w:rPr>
          <w:b/>
          <w:lang w:val="hi_IN" w:bidi="hi_IN"/>
        </w:rPr>
        <w:t>वकील</w:t>
      </w:r>
      <w:r>
        <w:rPr>
          <w:lang w:val="hi_IN" w:bidi="hi_IN"/>
        </w:rPr>
        <w:t xml:space="preserve"> भेजें। पिता शब्द परमेश्वर पिता को संदर्भित करता है। आपने पिछले भागों में परमेश्वर के संदर्भ में पिता के लिए जिस शब्द का उपयोग किया है उसी शब्द का उपयोग यहाँ भी करें। अधिवक्ता शब्द का अर्थ अक्सर कानूनी प्रतिनिधि होता है: कोई ऐसा व्यक्ति जो मुकदमे के समय किसी व्यक्ति के लिए मामला पेश करता है। इस मामले में, यह संभव है कि यह अधिवक्ता एक सहायक की तरह है, जो चेलों को उन बातों की याद दिलाता है और उन्हें समझाता है जो यीशु ने उन्हें सिखाई हैं।</w:t>
      </w:r>
    </w:p>
    <w:p>
      <w:pPr/>
      <w:r>
        <w:rPr>
          <w:lang w:val="hi_IN" w:bidi="hi_IN"/>
        </w:rPr>
      </w:r>
      <w:r>
        <w:rPr>
          <w:lang w:val="hi_IN" w:bidi="hi_IN"/>
        </w:rPr>
        <w:t xml:space="preserve">यहाँ रुकें और समूह में चर्चा करें कि आप </w:t>
      </w:r>
      <w:r>
        <w:rPr>
          <w:b/>
          <w:lang w:val="hi_IN" w:bidi="hi_IN"/>
        </w:rPr>
        <w:t>सहायक</w:t>
      </w:r>
      <w:r>
        <w:rPr>
          <w:lang w:val="hi_IN" w:bidi="hi_IN"/>
        </w:rPr>
        <w:t xml:space="preserve"> या </w:t>
      </w:r>
      <w:r>
        <w:rPr>
          <w:b/>
          <w:lang w:val="hi_IN" w:bidi="hi_IN"/>
        </w:rPr>
        <w:t>वकील</w:t>
      </w:r>
      <w:r>
        <w:rPr>
          <w:lang w:val="hi_IN" w:bidi="hi_IN"/>
        </w:rPr>
        <w:t xml:space="preserve"> के लिए किस शब्द या वाक्यांश का उपयोग करेंगे। </w:t>
      </w:r>
      <w:r>
        <w:rPr>
          <w:b/>
          <w:lang w:val="hi_IN" w:bidi="hi_IN"/>
        </w:rPr>
        <w:t>वकील</w:t>
      </w:r>
      <w:r>
        <w:rPr>
          <w:lang w:val="hi_IN" w:bidi="hi_IN"/>
        </w:rPr>
        <w:t xml:space="preserve"> मुख्य शब्दावली में है।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यह वकील </w:t>
      </w:r>
      <w:r>
        <w:rPr>
          <w:b/>
          <w:lang w:val="hi_IN" w:bidi="hi_IN"/>
        </w:rPr>
        <w:t>सत्य का आत्मा है</w:t>
      </w:r>
      <w:r>
        <w:rPr>
          <w:lang w:val="hi_IN" w:bidi="hi_IN"/>
        </w:rPr>
        <w:t xml:space="preserve">। उसे सत्य का आत्मा कहा जाता है क्योंकि वह इस बारे में सत्य प्रकट करता है कि परमेश्वर कौन है और लोगों को सत्य जानने और उस पर विश्वास करने के लिए उनका मार्गदर्शन करता है। सत्य का आत्मा, पवित्र आत्मा का एक और नाम है। हालाँकि इस भाग में पवित्र आत्मा का उपयोग नहीं किया गया है, लेकिन अधिक जानकारी के लिए मुख्य शब्दावली में </w:t>
      </w:r>
      <w:r>
        <w:rPr>
          <w:lang w:val="hi_IN" w:bidi="hi_IN"/>
        </w:rPr>
        <w:t>पवित्र आत्मा</w:t>
      </w:r>
      <w:r>
        <w:rPr>
          <w:lang w:val="hi_IN" w:bidi="hi_IN"/>
        </w:rPr>
        <w:t xml:space="preserve"> को देख सकते हैं।</w:t>
      </w:r>
    </w:p>
    <w:p>
      <w:pPr/>
      <w:r>
        <w:rPr>
          <w:lang w:val="hi_IN" w:bidi="hi_IN"/>
        </w:rPr>
      </w:r>
      <w:r>
        <w:rPr>
          <w:b/>
          <w:lang w:val="hi_IN" w:bidi="hi_IN"/>
        </w:rPr>
        <w:t>संसार</w:t>
      </w:r>
      <w:r>
        <w:rPr>
          <w:lang w:val="hi_IN" w:bidi="hi_IN"/>
        </w:rPr>
        <w:t>, या जो यीशु के अनुयायी नहीं हैं, वे सत्य का आत्मा नहीं पाएँगे, क्योंकि वे उसे नहीं जानते या उसे नहीं देखते हैं। हालाँकि, चेले उसे जानते हैं क्योंकि वह उनके साथ रहता है और अन्त में उनमें निवास करेगा।</w:t>
      </w:r>
    </w:p>
    <w:p>
      <w:pPr/>
      <w:r>
        <w:rPr>
          <w:lang w:val="hi_IN" w:bidi="hi_IN"/>
        </w:rPr>
      </w:r>
      <w:r>
        <w:rPr>
          <w:lang w:val="hi_IN" w:bidi="hi_IN"/>
        </w:rPr>
        <w:t xml:space="preserve">यीशु अपने चेलों से कहता है कि वह उन्हें त्यागा हुआ या </w:t>
      </w:r>
      <w:r>
        <w:rPr>
          <w:b/>
          <w:lang w:val="hi_IN" w:bidi="hi_IN"/>
        </w:rPr>
        <w:t>अनाथों</w:t>
      </w:r>
      <w:r>
        <w:rPr>
          <w:lang w:val="hi_IN" w:bidi="hi_IN"/>
        </w:rPr>
        <w:t xml:space="preserve"> की तरह नहीं छोड़ेगा, अर्थात् ऐसे बच्चे जिनके माता पिता किसी न किसी रूप में उन्हें छोड़ गए हों। यीशु कहता है कि वह चेलों के पास आएगा। यीशु चेलों को बताता है कि थोड़ी देर में संसार उसे नहीं देखेगा, लेकिन जब वह मरे हुओं में से जी उठेगा तो चेले उसे देखेंगे। चेले जीवित रहेंगे क्योंकि यीशु जीवित है।</w:t>
      </w:r>
    </w:p>
    <w:p>
      <w:pPr/>
      <w:r>
        <w:rPr>
          <w:lang w:val="hi_IN" w:bidi="hi_IN"/>
        </w:rPr>
      </w:r>
      <w:r>
        <w:rPr>
          <w:lang w:val="hi_IN" w:bidi="hi_IN"/>
        </w:rPr>
        <w:t>उस दिन, चेले यीशु को फिर से देखेंगे, और वे जान लेंगे कि यीशु पिता में है, और चेले यीशु में हैं और यीशु उनमें है। याद रखें कि आपने पिछले चरणों में इन रिश्तों के बारे में कैसे बात की थी।</w:t>
      </w:r>
    </w:p>
    <w:p>
      <w:pPr/>
      <w:r>
        <w:rPr>
          <w:lang w:val="hi_IN" w:bidi="hi_IN"/>
        </w:rPr>
      </w:r>
      <w:r>
        <w:rPr>
          <w:lang w:val="hi_IN" w:bidi="hi_IN"/>
        </w:rPr>
        <w:t>यीशु फिर से दोहराता है कि जो कोई यीशु की आज्ञाओं को मानता है और उनका पालन करता है, वही यीशु से प्रेम करता है। यीशु उनसे कहता है कि जो यीशु से प्रेम करते हैं, उन्हें यीशु का पिता और यीशु भी प्रेम करेंगे, और यीशु उन लोगों पर अपने आप को प्रकट करेगा। परमेश्वर और यीशु लोगों पर अपने आप को "प्रकट" करने के बारे में इसलिए बात करते हैं क्योंकि वे लोगों को अपना स्वभाव और अपनी वास्तविक पहचान दिखाना चाहते हैं। वे व्यक्तिगत रूप से आना और लोगों के साथ रहना चाहते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अंत में, समूह मिलकर इस भाग का एक अंतिम संस्करण तैयार कर सकता है जिस पर सब लोग सहमत हों। समूह का प्रत्येक सदस्य इस भाग के इस अंतिम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यूहन्ना 14:22–31</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यूहन्ना 14:22–31 को सुनें और अपने मनों में रखें।</w:t>
      </w:r>
    </w:p>
    <w:p>
      <w:pPr/>
      <w:r>
        <w:rPr>
          <w:lang w:val="hi_IN" w:bidi="hi_IN"/>
        </w:rPr>
      </w:r>
      <w:r>
        <w:rPr>
          <w:lang w:val="hi_IN" w:bidi="hi_IN"/>
        </w:rPr>
        <w:t>यदि सम्भव हो, तो यूहन्ना 14:22–31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 यीशु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यूहन्ना 14:22–31 का ऑडियो संस्करण सबसे आसानी से समझ में आने वाले अनुवाद में सुनें।</w:t>
      </w:r>
    </w:p>
    <w:p>
      <w:pPr/>
      <w:r>
        <w:rPr>
          <w:lang w:val="hi_IN" w:bidi="hi_IN"/>
        </w:rPr>
      </w:r>
      <w:r>
        <w:rPr>
          <w:lang w:val="hi_IN" w:bidi="hi_IN"/>
        </w:rPr>
        <w:t>पिछले भाग में, यीशु अपने चेलों से बात कर रहा था। वे सभी उस कमरे में एक साथ हैं जहाँ उन्होंने एक साथ फसह का भोजन किया। यीशु चेलों को उत्साहित कर रहा है क्योंकि वह जानता है कि जब लोग उसे क्रूस पर चढ़ाएँगे, तो वे दु:खी होंगे। यीशु जानता है कि उसका मृत्युदण्ड बहुत जल्द होगा। यीशु ने अपने चेलों से प्रतिज्ञा की है कि वह उनके साथ सदा रहने के लिए सत्य के आत्मा को उनके पास भेजेगा। यीशु ने अपने चेलों को आश्वस्त किया है कि परमेश्वर पिता उन लोगों से प्रेम करेगा जो यीशु से प्रेम करते हैं। यीशु अपने आप को दिखाएगा, इसका मतलब है कि यीशु उन लोगों को प्रकट करेगा कि वह कौन है।</w:t>
      </w:r>
    </w:p>
    <w:p>
      <w:pPr/>
      <w:r>
        <w:rPr>
          <w:lang w:val="hi_IN" w:bidi="hi_IN"/>
        </w:rPr>
      </w:r>
      <w:r>
        <w:rPr>
          <w:lang w:val="hi_IN" w:bidi="hi_IN"/>
        </w:rPr>
        <w:t>अब, फिर से, यीशु के चेलों में से एक यीशु को सिखाते वक्त रोकता है। यीशु के चेले उसे टोकने में स्वतंत्र महसूस करते हैं क्योंकि वे लंबे समय से उसके साथ हैं, और वे उसके दोस्त हैं। इस बार, यहूदा यीशु से पूछता है कि यीशु अपने आप को केवल अपने चेलों पर ही क्यों प्रकट करेगा, बाकी संसार को क्यों नहीं। यूहन्ना यह स्पष्ट करता है कि प्रश्न पूछने वाला यह चेला यहूदा इस्करियोती नहीं है, जो आगे जाकर यीशु को धोखा देगा। आपको पिछले भाग से याद होगा कि यहूदा इस्करियोती यीशु को धोखा देने के लिए धार्मिक अगुवों के पास जाने के लिए पहले ही समूह को छोड़कर जा चुका है।</w:t>
      </w:r>
    </w:p>
    <w:p>
      <w:pPr/>
      <w:r>
        <w:rPr>
          <w:lang w:val="hi_IN" w:bidi="hi_IN"/>
        </w:rPr>
      </w:r>
      <w:r>
        <w:rPr>
          <w:lang w:val="hi_IN" w:bidi="hi_IN"/>
        </w:rPr>
        <w:t>यीशु ने पहले ही अपने चेलों को समझाया है कि जो लोग यीशु से प्रेम करते हैं, वे यीशु की आज्ञा मानकर यह दिखाएँगे। अब यीशु इसे फिर से समझाता है। यहूदा का प्रश्न दिखाता है कि चेलों को अभी भी यह समझ नहीं आया है कि लोग यीशु से प्रेम करने पर ही उसकी आज्ञा का पालन करते हैं। यहूदा का प्रश्न यह भी दिखाता है कि वह मानता है कि यीशु चेलों को अपने आप को शारीरिक रूप से दिखाएगा। हालाँकि, यीशु का शायद अर्थ है कि वह चेलों को अपने चरित्र और अपनी शक्ति के बारे में अधिक प्रकट करेगा।</w:t>
      </w:r>
    </w:p>
    <w:p>
      <w:pPr/>
      <w:r>
        <w:rPr>
          <w:lang w:val="hi_IN" w:bidi="hi_IN"/>
        </w:rPr>
      </w:r>
      <w:r>
        <w:rPr>
          <w:lang w:val="hi_IN" w:bidi="hi_IN"/>
        </w:rPr>
        <w:t>प्रेम यीशु की शिक्षाओं का विषय है। यीशु कहता है कि यदि कोई यीशु से प्रेम करता है, तो वह यीशु की आज्ञा मानेगा। फिर, परमेश्वर पिता उनसे प्रेम करेगा क्योंकि वे यीशु से प्रेम करते हैं। फिर पिता परमेश्वर और यीशु आएँगे और उनके साथ "निवास करेंगे"। यीशु कहता है कि यह ऐसा होगा जैसे कोई किसी और के साथ रहने के लिए आ रहा है। जब कोई यीशु से प्यार करता है तो ऐसा ही होता है। जब कोई यीशु से प्रेम करता है, तो वह अपने जीवन में स्वयं परमेश्वर की उपस्थिति का अनुभव करता है। यह ऐसा होगा जैसे परमेश्वर पिता और यीशु उस व्यक्ति के साथ और उसमें रहने के लिए आएँगे।</w:t>
      </w:r>
    </w:p>
    <w:p>
      <w:pPr/>
      <w:r>
        <w:rPr>
          <w:lang w:val="hi_IN" w:bidi="hi_IN"/>
        </w:rPr>
      </w:r>
      <w:r>
        <w:rPr>
          <w:lang w:val="hi_IN" w:bidi="hi_IN"/>
        </w:rPr>
        <w:t>इस शिक्षा में प्रेम इतना महत्वपूर्ण है कि यीशु मसीह इसे उलटे ढंग से कहकर फिर बताता है कि जो लोग उससे प्रेम करते हैं, वे क्या करेंगे। यीशु कहता है, "जो कोई मुझसे प्रेम नहीं करता वह मेरी शिक्षा का पालन नहीं करेगा।" यीशु अपने चेलों को याद दिलाता है कि यीशु जो कुछ भी करता है वह इसलिए करता है क्योंकि परमेश्वर पिता, जिसने यीशु को भेजा है, उसने उसे ऐसा करने के लिए कहा है। यीशु अपनी शिक्षाओं में अक्सर दोहराता है कि परमेश्वर ने उसे भेजा है, और वह उस बात का पालन करता है जो परमेश्वर उसे करने के लिए कहता है। यह समझना बहुत महत्वपूर्ण है कि जब यीशु पृथ्वी पर था तो उसने स्वेच्छा से पिता परमेश्वर की आज्ञा मानी।</w:t>
      </w:r>
    </w:p>
    <w:p>
      <w:pPr/>
      <w:r>
        <w:rPr>
          <w:lang w:val="hi_IN" w:bidi="hi_IN"/>
        </w:rPr>
      </w:r>
      <w:r>
        <w:rPr>
          <w:lang w:val="hi_IN" w:bidi="hi_IN"/>
        </w:rPr>
        <w:t>फिर यीशु चेलों को और भी अच्छी खबर सुनाता है। परमेश्वर पिता यीशु के नाम में पवित्र आत्मा को भेजेगा, जिसका अर्थ है यीशु के प्रतिनिधि के रूप में और यीशु के अधिकार और शक्ति के रूप में। पूर्व में यीशु ने इसे "सत्य का आत्मा" कहा। यीशु इस आत्मा को "मध्यस्थ" या "सहायक" भी कहता है। कुछ अनुवाद इस आत्मा को "सांत्वना देने वाला" कहते हैं। हालाँकि, पवित्र आत्मा शायद ज्यादातर एक वकील या सहायक की तरह कार्य करता है। वकील या प्रतिनिधि वह व्यक्ति होता है जो किसी और के लिए मामला पेश करता है। पवित्र आत्मा एक सहायक के रूप में भी कार्य करता है। यीशु कहता है कि पवित्र आत्मा चेलों को उन बातों की याद दिलाएगा जो यीशु ने उस रात उन्हें सिखाई थी और उन्हें उन बातों को समझाएगा। हालाँकि इस भाग में कुछ अनुवादों में पवित्र आत्मा को "सांत्वना देने वाला" के रूप में वर्णित किया गया है, लेकिन लेखक यूहन्ना आमतौर पर पवित्र आत्मा के बारे में सांत्वना देने वाले के रूप में बात नहीं करता।</w:t>
      </w:r>
    </w:p>
    <w:p>
      <w:pPr/>
      <w:r>
        <w:rPr>
          <w:lang w:val="hi_IN" w:bidi="hi_IN"/>
        </w:rPr>
      </w:r>
      <w:r>
        <w:rPr>
          <w:lang w:val="hi_IN" w:bidi="hi_IN"/>
        </w:rPr>
        <w:t xml:space="preserve">यीशु अपने चेलों को शांति देता है। उन दिनों, ज्यादातर लोग यही सोचते थे कि शांति का मतलब सिर्फ इतना है कि कोई युद्ध न हो। लेकिन यीशु ने कहा कि उसकी शांति वैसी नहीं है जैसी "संसार देता है"। यीशु की शांति युद्ध की अनुपस्थिति </w:t>
      </w:r>
      <w:r>
        <w:rPr>
          <w:b/>
          <w:lang w:val="hi_IN" w:bidi="hi_IN"/>
        </w:rPr>
        <w:t>और</w:t>
      </w:r>
      <w:r>
        <w:rPr>
          <w:lang w:val="hi_IN" w:bidi="hi_IN"/>
        </w:rPr>
        <w:t xml:space="preserve"> परमेश्वर की उपस्थिति </w:t>
      </w:r>
      <w:r>
        <w:rPr>
          <w:b/>
          <w:lang w:val="hi_IN" w:bidi="hi_IN"/>
        </w:rPr>
        <w:t>दोनों</w:t>
      </w:r>
      <w:r>
        <w:rPr>
          <w:lang w:val="hi_IN" w:bidi="hi_IN"/>
        </w:rPr>
        <w:t xml:space="preserve"> से भरी होती है, जो पूर्ण जीवन और आनंद लाती है। यीशु कहता है कि उसकी शांति के कारण, जब वह उसके चेलों को छोड़कर जाता है तो उन्हें चिंतित, दुःखी, या भयभीत नहीं होना चाहिए। लोग मानते थे कि मन भावनाओं का केंद्र है, इसलिए यीशु ने कहा कि "उनके मन में" घबराहट न हो।</w:t>
      </w:r>
    </w:p>
    <w:p>
      <w:pPr/>
      <w:r>
        <w:rPr>
          <w:lang w:val="hi_IN" w:bidi="hi_IN"/>
        </w:rPr>
      </w:r>
      <w:r>
        <w:rPr>
          <w:lang w:val="hi_IN" w:bidi="hi_IN"/>
        </w:rPr>
        <w:t>यहाँ रुकें और समूह के रूप में निम्नलिखित पर चर्चा करें: जब आप "शांति" शब्द सुनते हैं, तो आप क्या सोचते हैं? जब शांति होती है तो आपके समुदाय में क्या होता है? आप इस प्रकार की शांति का वर्णन कैसे करते हैं, जहाँ कोई युद्ध नहीं है, लेकिन लोगों में आनंद भी है? इस ऑडियो को यहाँ रोकें।</w:t>
      </w:r>
    </w:p>
    <w:p>
      <w:pPr/>
      <w:r>
        <w:rPr>
          <w:lang w:val="hi_IN" w:bidi="hi_IN"/>
        </w:rPr>
      </w:r>
      <w:r>
        <w:rPr>
          <w:lang w:val="hi_IN" w:bidi="hi_IN"/>
        </w:rPr>
        <w:t>यीशु अपने चेलों को याद दिलाता है कि उसने उनसे कहा था कि वह चला जाएगा, लेकिन वह वापस आएगा। यीशु के चेले उससे प्रेम करते हैं। इसलिए, उसके चेलों को खुश होना चाहिए कि यीशु पिता परमेश्वर के पास वापस जा रहा है। यीशु कहता है कि पिता उससे बड़ा है। यीशु का अर्थ यह नहीं है कि वह पिता से कम है। हालाँकि जब यीशु पृथ्वी पर एक मनुष्य के रूप में होता है, तो वह जानबूझकर वही करता है जो पिता उसे करने के लिए कहता है। यीशु स्वेच्छा से अपने पिता की आज्ञा मानता है, और यही कारण है कि वह कहता है कि उसका पिता उससे बड़ा है।</w:t>
      </w:r>
    </w:p>
    <w:p>
      <w:pPr/>
      <w:r>
        <w:rPr>
          <w:lang w:val="hi_IN" w:bidi="hi_IN"/>
        </w:rPr>
      </w:r>
      <w:r>
        <w:rPr>
          <w:lang w:val="hi_IN" w:bidi="hi_IN"/>
        </w:rPr>
        <w:t>यीशु फिर से अपने चेलों को याद दिलाता है कि वह उन्हें बता रहा है कि वह जाने वाला है, और पिता पवित्र आत्मा को भेजेगा। यीशु चाहता है कि उसके चेले याद रखें कि उसने उन्हें ये बातें इसलिए बताई थी ताकि जब ये बातें घटित हों, तो उन्हें एहसास हो कि यीशु वही था जो उसने कहा था कि वह है। फिर यीशु कहता है कि इस संसार का सरदार आ रहा है। पहले की शिक्षा में, यीशु ने संसार के शासक या सरदार को शैतान कहा था। यीशु जानता है कि शैतान उसे दुःख पहुँचाने और उसकी मृत्यु का कारण बनने वाला है। परन्तु यीशु अपने चेलों को आश्वस्त करता है कि शैतान विजयी नहीं होगा, या दूसरे शब्दों में शैतान का मुझ पर "कोई अधिकार नहीं है"। ये कठिन बातें होंगी क्योंकि लोगों को यह देखने की आवश्यकता है कि यीशु वह सब कुछ मानने के लिए तैयार है जो पिता परमेश्वर उससे करने के लिए कहता है।</w:t>
      </w:r>
    </w:p>
    <w:p>
      <w:pPr/>
      <w:r>
        <w:rPr>
          <w:lang w:val="hi_IN" w:bidi="hi_IN"/>
        </w:rPr>
      </w:r>
      <w:r>
        <w:rPr>
          <w:lang w:val="hi_IN" w:bidi="hi_IN"/>
        </w:rPr>
        <w:t>यहाँ रुकें और समूह के रूप में निम्नलिखित पर चर्चा करें: जब आपको दूसरों के लिए एक अच्छा उदाहरण बनने के लिए कुछ कठिन करना पड़ता है तो आपको कैसा महसूस होता है? उस समय के बारे में एक कहानी बताएँ जब किसी ने कुछ कठिन काम किया ताकि दूसरों को आनंद या बेहतर जीवन मिले। इस ऑडियो को यहाँ रोकें।</w:t>
      </w:r>
    </w:p>
    <w:p>
      <w:pPr/>
      <w:r>
        <w:rPr>
          <w:lang w:val="hi_IN" w:bidi="hi_IN"/>
        </w:rPr>
      </w:r>
      <w:r>
        <w:rPr>
          <w:lang w:val="hi_IN" w:bidi="hi_IN"/>
        </w:rPr>
        <w:t>अब यीशु कुछ दिलचस्प कहता है। वह कहता है, "आओ, हम चलें।" हालाँकि, हम अगले भाग में देखेंगे कि यीशु सिखाना जारी रखता है! हमें नहीं पता कि यीशु यहाँ ऐसा क्यों कहता है। याद रखें कि अभी तक यीशु और उसके चेले उस कमरे में हैं जहाँ उन्होंने एक साथ फसह का भोजन किया है। शायद यीशु अपने चेलों से कह रहा है कि उन्हें उस कमरे से निकलना चाहिए और बैतनिय्याह की ओर चलना शुरू करना चाहिए जहाँ वे ठहरे हुए हैं। यीशु के लिए इस तरह की कोई बात कहना और फिर कुछ देर तक शिक्षा देना कोई असामान्य बात नहीं थी। यह भी संभव है कि यीशु ने चलते समय उन्हें निम्नलिखित बातें सिखाई हों। किसी भी स्थिति में, यह कथन, "आओ, हम चलें" यीशु की शिक्षा के इस भाग के अन्त को दर्शाता है।</w:t>
      </w:r>
      <w:r>
        <w:rPr>
          <w:lang w:val="hi_IN" w:bidi="hi_IN"/>
        </w:rPr>
      </w:r>
    </w:p>
    <w:p>
      <w:pPr>
        <w:pStyle w:val="Heading3"/>
      </w:pPr>
      <w:r>
        <w:rPr>
          <w:lang w:val="hi_IN" w:bidi="hi_IN"/>
        </w:rPr>
        <w:t>घटनाओं को समझाना</w:t>
      </w:r>
    </w:p>
    <w:p>
      <w:pPr/>
      <w:r>
        <w:rPr>
          <w:lang w:val="hi_IN" w:bidi="hi_IN"/>
        </w:rPr>
      </w:r>
      <w:r>
        <w:rPr>
          <w:lang w:val="hi_IN" w:bidi="hi_IN"/>
        </w:rPr>
        <w:t>यूहन्ना 14:22–31 का ऑडियो संस्करण सबसे आसानी से समझ में आने वाले अनुवाद में सुनें।</w:t>
      </w:r>
    </w:p>
    <w:p>
      <w:pPr/>
      <w:r>
        <w:rPr>
          <w:lang w:val="hi_IN" w:bidi="hi_IN"/>
        </w:rPr>
      </w:r>
      <w:r>
        <w:rPr>
          <w:lang w:val="hi_IN" w:bidi="hi_IN"/>
        </w:rPr>
        <w:t>इस चरण में, समूह इस भाग के दृश्यों, परिवेश और पात्रों को परिभाषित करेगा। फिर समूह इस भाग को अपने मन में समझने की कोशिश करेगा।</w:t>
      </w:r>
    </w:p>
    <w:p>
      <w:pPr/>
      <w:r>
        <w:rPr>
          <w:lang w:val="hi_IN" w:bidi="hi_IN"/>
        </w:rPr>
      </w:r>
      <w:r>
        <w:rPr>
          <w:lang w:val="hi_IN" w:bidi="hi_IN"/>
        </w:rPr>
        <w:t>इस भाग में 3 दृश्य हैं।</w:t>
      </w:r>
    </w:p>
    <w:p>
      <w:pPr/>
      <w:r>
        <w:rPr>
          <w:lang w:val="hi_IN" w:bidi="hi_IN"/>
        </w:rPr>
      </w:r>
      <w:r>
        <w:rPr>
          <w:b/>
          <w:lang w:val="hi_IN" w:bidi="hi_IN"/>
        </w:rPr>
        <w:t>पहले दृश्य में:</w:t>
      </w:r>
      <w:r>
        <w:rPr>
          <w:lang w:val="hi_IN" w:bidi="hi_IN"/>
        </w:rPr>
        <w:t xml:space="preserve"> यहूदा यीशु से पूछता है कि वह अपने आप को चेलों को ही क्यों दिखाना चाहता है, बाकी सभी को क्यों नहीं। यीशु उत्तर देता है कि जो लोग यीशु से प्रेम करते हैं, वे यीशु की आज्ञा मानेंगे।</w:t>
      </w:r>
    </w:p>
    <w:p>
      <w:pPr/>
      <w:r>
        <w:rPr>
          <w:lang w:val="hi_IN" w:bidi="hi_IN"/>
        </w:rPr>
      </w:r>
      <w:r>
        <w:rPr>
          <w:b/>
          <w:lang w:val="hi_IN" w:bidi="hi_IN"/>
        </w:rPr>
        <w:t>दूसरे दृश्य में:</w:t>
      </w:r>
      <w:r>
        <w:rPr>
          <w:lang w:val="hi_IN" w:bidi="hi_IN"/>
        </w:rPr>
        <w:t xml:space="preserve"> यीशु अपने चेलों से कहता है कि पवित्र आत्मा उन्हें सिखाने के लिए आएगा, और यीशु अपने चेलों को शांति देगा। यह शांति उस शांति की तरह नहीं है जो संसार के लोगों के पास है। यह बेहतर है!</w:t>
      </w:r>
    </w:p>
    <w:p>
      <w:pPr/>
      <w:r>
        <w:rPr>
          <w:lang w:val="hi_IN" w:bidi="hi_IN"/>
        </w:rPr>
      </w:r>
      <w:r>
        <w:rPr>
          <w:b/>
          <w:lang w:val="hi_IN" w:bidi="hi_IN"/>
        </w:rPr>
        <w:t>तीसरे दृश्य में:</w:t>
      </w:r>
      <w:r>
        <w:rPr>
          <w:lang w:val="hi_IN" w:bidi="hi_IN"/>
        </w:rPr>
        <w:t xml:space="preserve"> यीशु इस बारे में बात करता है कि वह जाने वाला है, और इस संसार का सरदार, या शैतान, आ रहा है। यीशु उनसे जाने के लिए कहता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ग्यारह सबसे करीबी चेले, जिनमें यहूदा इस्करियोती शामिल नहीं है, जो पहले ही चला गया है</w:t>
      </w:r>
    </w:p>
    <w:p>
      <w:pPr>
        <w:pStyle w:val="ListBullet"/>
        <w:spacing w:line="240" w:lineRule="auto"/>
        <w:ind w:left="720"/>
      </w:pPr>
      <w:r>
        <w:rPr>
          <w:lang w:val="hi_IN" w:bidi="hi_IN"/>
        </w:rPr>
      </w:r>
      <w:r>
        <w:rPr>
          <w:lang w:val="hi_IN" w:bidi="hi_IN"/>
        </w:rPr>
        <w:t>और वे सभी अन्य चेले जो शायद फसह के भोजन में यीशु और सबसे करीबी चेलों के साथ उपस्थित रहे हो</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 भाग यहूदा के यीशु से एक प्रश्न पूछने से शुरू होता है। यूहन्ना हमें स्पष्ट करता है कि यह यहूदा इस्करियोती नहीं है, वह चेला जिसने यीशु को धोखा दिया था। यूहन्ना यह सुनिश्चित करना चाहता है कि हम यह न सोचें कि यह एक ही व्यक्ति है, हालाँकि उसका नाम समान है। यहूदा एक प्रश्न पूछकर यीशु की शिक्षा को बीच में रोकता है, और यीशु उसी प्रश्न का उपयोग करके आगे और शिक्षा देता है।</w:t>
      </w:r>
    </w:p>
    <w:p>
      <w:pPr/>
      <w:r>
        <w:rPr>
          <w:lang w:val="hi_IN" w:bidi="hi_IN"/>
        </w:rPr>
      </w:r>
      <w:r>
        <w:rPr>
          <w:lang w:val="hi_IN" w:bidi="hi_IN"/>
        </w:rPr>
        <w:t>यहूदा यीशु से पूछता है कि यीशु अपने आप को सभी पर प्रकट क्यों नहीं करेगा, बल्कि अपने आप को केवल चेलों पर ही क्यों प्रकट करेगा। यहूदा जानता है कि यीशु अद्भुत है और यीशु चेलों को अपनी महिमा दिखाएगा। यहूदा आश्चर्य करता है कि बाकी संसार को भी यह देखने का अवसर क्यों नहीं मिलता कि यीशु कितना अद्भुत है।</w:t>
      </w:r>
    </w:p>
    <w:p>
      <w:pPr/>
      <w:r>
        <w:rPr>
          <w:lang w:val="hi_IN" w:bidi="hi_IN"/>
        </w:rPr>
      </w:r>
      <w:r>
        <w:rPr>
          <w:lang w:val="hi_IN" w:bidi="hi_IN"/>
        </w:rPr>
        <w:t>यहाँ रुकें और समूह के रूप में चर्चा करें: आपकी संस्कृति में, किसी धार्मिक शिक्षक के चेले धार्मिक शिक्षक से कैसे प्रश्न पूछते हैं, जब उन्हें कुछ समझ नहीं आता है? धार्मिक शिक्षक आमतौर पर कैसे उत्तर देते हैं? इस ऑडियो को यहाँ रोकें।</w:t>
      </w:r>
    </w:p>
    <w:p>
      <w:pPr/>
      <w:r>
        <w:rPr>
          <w:lang w:val="hi_IN" w:bidi="hi_IN"/>
        </w:rPr>
      </w:r>
      <w:r>
        <w:rPr>
          <w:lang w:val="hi_IN" w:bidi="hi_IN"/>
        </w:rPr>
        <w:t>यीशु यहूदा को सिखाना जारी रखकर उत्तर देता है। यीशु कहता है कि जो लोग यीशु से प्रेम करते हैं, वे यीशु की शिक्षा का पालन करेंगे। फिर पिता परमेश्वर भी उन लोगों से प्रेम करेगा, और पिता और यीशु उन लोगों के साथ रहने या उनके पास रहने के लिए आएँगे।</w:t>
      </w:r>
    </w:p>
    <w:p>
      <w:pPr/>
      <w:r>
        <w:rPr>
          <w:lang w:val="hi_IN" w:bidi="hi_IN"/>
        </w:rPr>
      </w:r>
      <w:r>
        <w:rPr>
          <w:lang w:val="hi_IN" w:bidi="hi_IN"/>
        </w:rPr>
        <w:t xml:space="preserve">फिर यीशु कुछ ऐसा ही, लेकिन नकारात्मक तरीके से कहता है। यीशु कहता है कि जो लोग यीशु से प्रेम </w:t>
      </w:r>
      <w:r>
        <w:rPr>
          <w:b/>
          <w:lang w:val="hi_IN" w:bidi="hi_IN"/>
        </w:rPr>
        <w:t>नहीं</w:t>
      </w:r>
      <w:r>
        <w:rPr>
          <w:lang w:val="hi_IN" w:bidi="hi_IN"/>
        </w:rPr>
        <w:t xml:space="preserve"> करते, वे उसकी शिक्षाओं का पालन </w:t>
      </w:r>
      <w:r>
        <w:rPr>
          <w:b/>
          <w:lang w:val="hi_IN" w:bidi="hi_IN"/>
        </w:rPr>
        <w:t>नहीं</w:t>
      </w:r>
      <w:r>
        <w:rPr>
          <w:lang w:val="hi_IN" w:bidi="hi_IN"/>
        </w:rPr>
        <w:t xml:space="preserve"> करते।</w:t>
      </w:r>
    </w:p>
    <w:p>
      <w:pPr/>
      <w:r>
        <w:rPr>
          <w:lang w:val="hi_IN" w:bidi="hi_IN"/>
        </w:rPr>
      </w:r>
      <w:r>
        <w:rPr>
          <w:lang w:val="hi_IN" w:bidi="hi_IN"/>
        </w:rPr>
        <w:t>यीशु चेलों को स्पष्ट करता है कि जो कुछ वह सिखाता और कहता है वह सीधे उसके पिता परमेश्वर की ओर से है—यीशु भी पिता परमेश्वर की आज्ञा मानता है।</w:t>
      </w:r>
    </w:p>
    <w:p>
      <w:pPr/>
      <w:r>
        <w:rPr>
          <w:lang w:val="hi_IN" w:bidi="hi_IN"/>
        </w:rPr>
      </w:r>
      <w:r>
        <w:rPr>
          <w:lang w:val="hi_IN" w:bidi="hi_IN"/>
        </w:rPr>
        <w:t>दूसरे दृश्य में, यीशु पवित्र आत्मा की ओर ध्यान केंद्रित करता है, जिसे वह वकील या सहायक कहता है। यीशु अपने चेलों को छोड़कर जाने की तैयारी कर रहा है, इसलिए वह उन्हें बताता है कि जब वह चला जाएगा, तो वह उनकी मदद कैसे करेगा। एक वकील, या प्रतिनिधि आमतौर पर किसी अधिकारी के समक्ष किसी ज़रूरतमंद व्यक्ति का पक्ष रखकर उसकी मदद करता है। शायद यीशु के कहने का मतलब यही है कि पवित्र आत्मा हमारे लिए ऐसा ही करता है। शायद यीशु यह कह रहा है कि पवित्र आत्मा हमें यीशु की बातों को याद दिलाकर और यीशु की सिखाई हुई सब बातों को समझाकर हमारी सहायता करता है। “सब कुछ” या “सब बातें” शायद उन बातों को दर्शाती है जो यीशु ने उस रात उन्हें सिखाई थी। याद रखें कि कुछ अनुवादों में पवित्र आत्मा को "सांत्वना देने वाला" के रूप में वर्णित किया गया है, लेकिन शायद इस शब्द का अर्थ यह नहीं है। परमेश्वर यीशु के नाम में पवित्र आत्मा को भेजेगा, या क्योंकि चेले यीशु के हैं और यीशु के पास सारा अधिकार और शक्ति है।</w:t>
      </w:r>
    </w:p>
    <w:p>
      <w:pPr/>
      <w:r>
        <w:rPr>
          <w:lang w:val="hi_IN" w:bidi="hi_IN"/>
        </w:rPr>
      </w:r>
      <w:r>
        <w:rPr>
          <w:lang w:val="hi_IN" w:bidi="hi_IN"/>
        </w:rPr>
        <w:t>यीशु यह कहता है कि वह अपने चेलों को शांति देगा, लेकिन यीशु यह स्पष्ट करता है कि यह वह शांति नहीं है जो संसार देता है। दूसरे शब्दों में, यीशु की शांति केवल युद्ध की अनुपस्थिति से कहीं बढ़कर है, जिसे ज्यादातर लोग शांति की परिभाषा मानते हैं। कभी-कभी हमें शांति के बारे में एक क्रिया के रूप में बात करने की आवश्यकता होती है। उस स्थिति में, आप कह सकते हैं कि यीशु अपने चेलों के भीतर "मन में आनन्द," या "बिना चिंता का आनन्द" उत्पन्न करता है। यीशु अतिरिक्त जानकारी जोड़ता है: वह कहता है कि उसके चेलों को चिंतित या परेशान नहीं होना चाहिए, और उन्हें इस बात से डरना नहीं चाहिए कि आगे क्या होगा। याद रखें कि यहूदी संस्कृति में, मन वह जगह थी, जहाँ लोग भावनाओं का अनुभव करते थे।</w:t>
      </w:r>
    </w:p>
    <w:p>
      <w:pPr/>
      <w:r>
        <w:rPr>
          <w:lang w:val="hi_IN" w:bidi="hi_IN"/>
        </w:rPr>
      </w:r>
      <w:r>
        <w:rPr>
          <w:lang w:val="hi_IN" w:bidi="hi_IN"/>
        </w:rPr>
        <w:t>यहाँ रुकें और समूह के रूप में नीचे दिए गए प्रश्न पर चर्चा करें: जब आप बताते हैं कि आप शांति का अनुभव करते हैं, तो आप इसके बारे में कैसे बात करते हैं? शायद आप उस समय की कोई कहानी सुनाने की कोशिश करें जब आपने युद्ध न होने के कारण शांति का अनुभव किया हो, और जब आपने परमेश्वर की उपस्थिति को अपने अन्दर आनंद से भरते हुए महसूस किया हो। उन शब्दों पर ध्यान दें जो आपने उस शांति का वर्णन करने के लिए उपयोग किए थे। क्या आप अपने मन में शांति के बारे में बात करते हैं, या क्या आपके पास उन भावनाओं के बारे में बात करने का कोई और तरीका है? इस ऑडियो को यहाँ रोकें।</w:t>
      </w:r>
    </w:p>
    <w:p>
      <w:pPr/>
      <w:r>
        <w:rPr>
          <w:lang w:val="hi_IN" w:bidi="hi_IN"/>
        </w:rPr>
      </w:r>
      <w:r>
        <w:rPr>
          <w:lang w:val="hi_IN" w:bidi="hi_IN"/>
        </w:rPr>
        <w:t>तीसरे दृश्य में, यीशु का ध्यान उसके जाने की ओर जाता है। यीशु यह संकेत देता है कि उसके चेले अभी तक उससे सच में प्रेम नहीं करते हैं। वह कहता है कि यदि वे सच में उससे प्रेम करते, तो वे इस बात से खुश होते कि वह जा रहा है। यीशु यह महसूस करता है कि उसके चेले खुश नहीं हैं कि वह जा रहा है। हालाँकि, यीशु कहता है कि पिता परमेश्वर उससे बड़ा है। यीशु का यह अर्थ नहीं है कि वह परमेश्वर से कम है—यीशु का अर्थ है कि क्योंकि वह उस समय एक मानव अवस्था में है, इसलिए उसके लिए बेहतर है कि वह स्वर्ग में परमेश्वर के साथ रहे, जहाँ कोई भी मानवीय बंधन उसे बाँध न सके। यीशु अपने चेलों को ये सारी बातें बताता है ताकि जब ये बातें पूरी हों, तो वे समझ जाएँ कि यीशु ने सच कहा था और वे उस बात पर विश्वास करें, जो उसने कही थी।</w:t>
      </w:r>
    </w:p>
    <w:p>
      <w:pPr/>
      <w:r>
        <w:rPr>
          <w:lang w:val="hi_IN" w:bidi="hi_IN"/>
        </w:rPr>
      </w:r>
      <w:r>
        <w:rPr>
          <w:lang w:val="hi_IN" w:bidi="hi_IN"/>
        </w:rPr>
        <w:t>अब यीशु समय पर ध्यान देता है। वह कहता है कि वह उनसे ज्यादा समय तक बात नहीं करेगा। यह सच है; केवल कुछ घंटों में ही यहूदा यीशु को धोखा देगा और धार्मिक अगुवे यीशु को गिरफ्तार करेंगे और उसे मार डालेंगे। यीशु इन कार्यों को “इस संसार के सरदार” या शैतान के काम मानता है। यद्यपि ऐसा प्रतीत होता है कि शैतान संसार का प्रधान है, यीशु अपने चेलों को आश्वस्त करता है कि शैतान का उस पर "कोई अधिकार नहीं," या "कोई शक्ति नहीं," है। हालाँकि, जब शैतान अपना बुरा काम करेगा, तो यीशु परमेश्वर पिता की आज्ञा मानेगा और मरेगा। ऐसा करके यीशु संसार को दिखा रहा है कि वह अपने पिता से प्रेम करता है, और इसलिए, वह अपने पिता की आज्ञा मानता है। ध्यान दें कि यीशु ठीक वही करता है जो वह अपने चेलों से करने के लिए कहता है: अपने पिता परमेश्वर से प्रेम करना और उसकी आज्ञा मानना।</w:t>
      </w:r>
    </w:p>
    <w:p>
      <w:pPr/>
      <w:r>
        <w:rPr>
          <w:lang w:val="hi_IN" w:bidi="hi_IN"/>
        </w:rPr>
      </w:r>
      <w:r>
        <w:rPr>
          <w:lang w:val="hi_IN" w:bidi="hi_IN"/>
        </w:rPr>
        <w:t>यीशु यहाँ कुछ दिलचस्प कहता है। वह कहता है, "आओ, हम चलें।" यद्यपि वह शिक्षा देना जारी रखता है, फिर भी संभव है कि वे या तो यरूशलेम से निकलकर मार्ग पर चलना शुरू कर देते हैं, या यीशु मसीह केवल यह कह रहा है कि उन्हें शीघ्र ही निकल जाना चाहिए। किसी भी स्थिति में, आपको इसका अनुवाद उसी तरह करना चाहिए जैसे यह लिखा गया था।</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यूहन्ना 14:22–31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ग्यारह सबसे करीबी चेले, जिनमें यहूदा इस्करियोती शामिल नहीं है, जो पहले ही चला गया है</w:t>
      </w:r>
    </w:p>
    <w:p>
      <w:pPr>
        <w:pStyle w:val="ListBullet"/>
        <w:spacing w:line="240" w:lineRule="auto"/>
        <w:ind w:left="720"/>
      </w:pPr>
      <w:r>
        <w:rPr>
          <w:lang w:val="hi_IN" w:bidi="hi_IN"/>
        </w:rPr>
      </w:r>
      <w:r>
        <w:rPr>
          <w:lang w:val="hi_IN" w:bidi="hi_IN"/>
        </w:rPr>
        <w:t>और वे सभी चेले जो यीशु और उनके सबसे करीबी चेलों के साथ फसह के भोज में उपस्थित रहे हों।</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कहानी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यहूदा यीशु की शिक्षा को रोकता है। वह पूछता है, "तू हमें ही यह दिखाने की योजना क्यों बना रहा है कि तू कितना अद्भुत है, और संसार के बाकी लोगों को क्यों नहीं?" यीशु उत्तर देता है कि जो लोग उससे प्रेम करते हैं, वे उसकी शिक्षा का पालन करेंगे। और तब पिता परमेश्वर भी उन लोगों से प्रेम करेगा, और यीशु और पिता परमेश्वर आकर उन लोगों के साथ मिलकर रहेंगे। हालाँकि, यदि लोग यीशु से प्रेम नहीं करते हैं, तो वे उसकी शिक्षाओं का पालन नहीं करेंगे। फिर यीशु अपने चेलों से कहता है कि जो कुछ भी वह कहता है वह सीधे पिता परमेश्वर से आता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यहूदा की भूमिका निभाने वाले व्यक्ति से पूछें, "आप क्या महसूस कर रहे हैं या क्या सोच रहे हैं?" वह व्यक्ति इस तरह उत्तर दे सकता है, "मैं थोड़ा हताश हूँ। मैं सच में चाहता हूँ कि हर कोई देखें कि यीशु कितना अद्भुत है! मुझे लगता है कि यदि यीशु उन्हें बस दिखा दें, तो वे सभी विश्वास कर लेंगे!" या "मुझे समझ नहीं आ रहा कि यीशु क्या कह रहा है। क्या वह जानता है कि मैं उससे प्रेम करता हूँ?"</w:t>
      </w:r>
    </w:p>
    <w:p>
      <w:pPr>
        <w:pStyle w:val="ListBullet"/>
        <w:spacing w:line="240" w:lineRule="auto"/>
        <w:ind w:left="720"/>
      </w:pPr>
      <w:r>
        <w:rPr>
          <w:lang w:val="hi_IN" w:bidi="hi_IN"/>
        </w:rPr>
      </w:r>
      <w:r>
        <w:rPr>
          <w:lang w:val="hi_IN" w:bidi="hi_IN"/>
        </w:rPr>
        <w:t>यीशु की भूमिका निभाने वाले व्यक्ति से पूछें, "आप क्या महसूस कर रहे हैं या क्या सोच रहे हैं?" वह व्यक्ति इस तरह उत्तर दे सकता है, "मैं सच में चाहता हूँ कि मेरे चेले समझें कि मैं कौन हूँ और सच में मुझसे प्रेम करें। यह किसी भी अन्य बात से अधिक महत्वपूर्ण है!" या "मुझे पता है कि मेरे चेले चाहते हैं कि मैं एक विजयी राजा के समान बनूँ, क्या वे समझ नहीं सकते?"</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यीशु आगे कहता है कि जब तक वह संसार में है तब तक वह उन्हें सिखाता रहा है, पर अब जब वह चला जाएगा, तो परमेश्वर उन लोगों के पास पवित्र आत्मा भेजेगा, जो यीशु के हैं। यीशु पवित्र आत्मा को वकील या सहायक कहता है। यीशु कहता है कि पवित्र आत्मा उसके चेलों को वह सब कुछ याद दिलाएगा जो उसने उन्हें सिखाया था। यीशु कहता है कि वह अपने चेलों को शांति देता है, या उनके मन में आनन्द उत्पन्न करता है। इसलिए, उन्हें चिंतित होने या परेशान होने या डरने की आवश्यकता नहीं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चेलों की भूमिका निभाने वाले व्यक्ति से पूछें, "आप क्या सोच रहे हैं या क्या महसूस कर रहे हैं?" आप ऐसी बातें सुन सकते हैं, "मुझे खुशी है कि यीशु हमारी मदद करने के लिए किसी को भेज रहा है! लेकिन मैं दु:खी हूँ! मैं उलझन में हूँ। मुझे समझ नहीं आ रहा कि यीशु क्यों जा रहा है। मैं बहुत डर लग रहा है, भले ही यीशु ने मुझसे कहा था कि डरो मत।"</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यीशु अपने चेलों को याद दिलाता है कि वह जाने वाला है। यीशु ऐसा सोचता हुआ बिल्कुल भी नहीं लगता कि चेले उससे प्रेम करते हैं। यदि वे उससे प्रेम करते, तो उन्हें खुशी होती कि वह पिता के पास जा रहा है, क्योंकि पिता यीशु से बड़ा है। पिता स्वर्ग में है, जो किसी मनुष्य के शरीर तक सीमित नहीं है। यीशु आगे कहता है कि वह उन्हें ये बातें अभी बताता है ताकि जब सब कुछ हो जाए, तो वे अन्त में विश्वास करें। फिर यीशु कहता है कि उसके पास बोलने के लिए ज्यादा समय नहीं है, क्योंकि संसार का सरदार, या शैतान आ रहा है। हालाँकि संसार के सरदार का यीशु पर कोई अधिकार नहीं है, फिर भी यीशु उसकी बुरी योजनाओं के अधीन होगा, ताकि हर कोई देख सकें कि यीशु पिता परमेश्वर की आज्ञा मानता है और पिता परमेश्वर से प्रेम करता है। फिर यीशु कहता है, "आओ, हम चलें।"</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यीशु की भूमिका निभाने वाले व्यक्ति से पूछें, "आप क्या सोच रहे हैं या क्या महसूस कर रहे हैं?" आप ऐसी बातें सुन सकते हैं, "मैं अपने चेलों को छोड़ने से दु:खी हूँ। मैं इस बात से दु:खी हूँ कि शैतान क्या करने वाला है। लेकिन मैं फिर से स्वर्ग में जाने के लिए देख रहा हूँ! मैं अपने पिता से बहुत प्रेम करता हूँ!"</w:t>
      </w:r>
      <w:r>
        <w:rPr>
          <w:lang w:val="hi_IN" w:bidi="hi_IN"/>
        </w:rPr>
      </w:r>
    </w:p>
    <w:p>
      <w:pPr>
        <w:pStyle w:val="Heading3"/>
      </w:pPr>
      <w:r>
        <w:rPr>
          <w:lang w:val="hi_IN" w:bidi="hi_IN"/>
        </w:rPr>
        <w:t>आवश्यक जानकारी</w:t>
      </w:r>
    </w:p>
    <w:p>
      <w:pPr/>
      <w:r>
        <w:rPr>
          <w:lang w:val="hi_IN" w:bidi="hi_IN"/>
        </w:rPr>
      </w:r>
      <w:r>
        <w:rPr>
          <w:lang w:val="hi_IN" w:bidi="hi_IN"/>
        </w:rPr>
        <w:t>यूहन्ना 14:22–31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यहूदा यीशु से पूछता है, "लेकिन </w:t>
      </w:r>
      <w:r>
        <w:rPr>
          <w:b/>
          <w:lang w:val="hi_IN" w:bidi="hi_IN"/>
        </w:rPr>
        <w:t>प्रभु</w:t>
      </w:r>
      <w:r>
        <w:rPr>
          <w:lang w:val="hi_IN" w:bidi="hi_IN"/>
        </w:rPr>
        <w:t xml:space="preserve">, तू केवल हमें ही क्यों दिखाना चाहता है कि तू कितना अद्भुत है, और संसार के बाकी लोगों को क्यों नहीं?" प्रभु के लिए उसी शब्द का उपयोग करें जो आपने पिछले भागों में किया है, और याद रखें कि </w:t>
      </w:r>
      <w:r>
        <w:rPr>
          <w:lang w:val="hi_IN" w:bidi="hi_IN"/>
        </w:rPr>
        <w:t>प्रभु</w:t>
      </w:r>
      <w:r>
        <w:rPr>
          <w:lang w:val="hi_IN" w:bidi="hi_IN"/>
        </w:rPr>
        <w:t xml:space="preserve"> मुख्य शब्दावली में है।</w:t>
      </w:r>
    </w:p>
    <w:p>
      <w:pPr/>
      <w:r>
        <w:rPr>
          <w:lang w:val="hi_IN" w:bidi="hi_IN"/>
        </w:rPr>
      </w:r>
      <w:r>
        <w:rPr>
          <w:lang w:val="hi_IN" w:bidi="hi_IN"/>
        </w:rPr>
        <w:t>यीशु कहता है कि पिता उन लोगों से प्रेम करेगा जो यीशु से प्रेम करते हैं और उसकी शिक्षाओं का पालन करते हैं। यीशु परमेश्वर को "पिता" कहता है ताकि वह अपने पिता परमेश्वर के साथ आदर, स्नेह और अपने विशेष सम्बन्ध को दिखा सके।</w:t>
      </w:r>
    </w:p>
    <w:p>
      <w:pPr/>
      <w:r>
        <w:rPr>
          <w:lang w:val="hi_IN" w:bidi="hi_IN"/>
        </w:rPr>
      </w:r>
      <w:r>
        <w:rPr>
          <w:lang w:val="hi_IN" w:bidi="hi_IN"/>
        </w:rPr>
        <w:t xml:space="preserve">यीशु कहता है कि पिता </w:t>
      </w:r>
      <w:r>
        <w:rPr>
          <w:b/>
          <w:lang w:val="hi_IN" w:bidi="hi_IN"/>
        </w:rPr>
        <w:t>वकील</w:t>
      </w:r>
      <w:r>
        <w:rPr>
          <w:lang w:val="hi_IN" w:bidi="hi_IN"/>
        </w:rPr>
        <w:t xml:space="preserve"> को भेजेगा, जिसे </w:t>
      </w:r>
      <w:r>
        <w:rPr>
          <w:b/>
          <w:lang w:val="hi_IN" w:bidi="hi_IN"/>
        </w:rPr>
        <w:t>पवित्र आत्मा</w:t>
      </w:r>
      <w:r>
        <w:rPr>
          <w:lang w:val="hi_IN" w:bidi="hi_IN"/>
        </w:rPr>
        <w:t xml:space="preserve"> भी कहा जाता है, ताकि वह उसके चेलों को वह सब कुछ सिखाए जो यीशु ने उस रात उन्हें सिखाया है। वकील शब्द का अर्थ अक्सर कानूनी प्रतिनिधि होता है: कोई ऐसा व्यक्ति जो मुकदमे के समय किसी व्यक्ति के लिए मामला पेश करता है। इस मामले में, यह सबसे अधिक संभव है कि यह वकील एक सहायक की तरह है, जो चेलों को उन बातों की याद दिलाता है और समझाता है जो यीशु ने उन्हें सिखाई हैं।</w:t>
      </w:r>
    </w:p>
    <w:p>
      <w:pPr/>
      <w:r>
        <w:rPr>
          <w:lang w:val="hi_IN" w:bidi="hi_IN"/>
        </w:rPr>
      </w:r>
      <w:r>
        <w:rPr>
          <w:lang w:val="hi_IN" w:bidi="hi_IN"/>
        </w:rPr>
        <w:t xml:space="preserve">यहाँ रुकें और समूह के रूप में चर्चा करें कि आप </w:t>
      </w:r>
      <w:r>
        <w:rPr>
          <w:b/>
          <w:lang w:val="hi_IN" w:bidi="hi_IN"/>
        </w:rPr>
        <w:t>वकील</w:t>
      </w:r>
      <w:r>
        <w:rPr>
          <w:lang w:val="hi_IN" w:bidi="hi_IN"/>
        </w:rPr>
        <w:t xml:space="preserve"> के लिए किस शब्द या वाक्यांश का उपयोग करेंगे। </w:t>
      </w:r>
      <w:r>
        <w:rPr>
          <w:b/>
          <w:lang w:val="hi_IN" w:bidi="hi_IN"/>
        </w:rPr>
        <w:t>वकील</w:t>
      </w:r>
      <w:r>
        <w:rPr>
          <w:lang w:val="hi_IN" w:bidi="hi_IN"/>
        </w:rPr>
        <w:t xml:space="preserve"> मुख्य शब्दावली में है। इस ऑडियो को यहाँ रोकें।</w:t>
      </w:r>
    </w:p>
    <w:p>
      <w:pPr/>
      <w:r>
        <w:rPr>
          <w:lang w:val="hi_IN" w:bidi="hi_IN"/>
        </w:rPr>
      </w:r>
      <w:r>
        <w:rPr>
          <w:b/>
          <w:lang w:val="hi_IN" w:bidi="hi_IN"/>
        </w:rPr>
        <w:t>पवित्र आत्मा</w:t>
      </w:r>
      <w:r>
        <w:rPr>
          <w:lang w:val="hi_IN" w:bidi="hi_IN"/>
        </w:rPr>
        <w:t xml:space="preserve"> के लिए उसी शब्द का उपयोग करें जिसका उपयोग आपने पिछले भागों में किया है, और याद रखें कि </w:t>
      </w:r>
      <w:r>
        <w:rPr>
          <w:lang w:val="hi_IN" w:bidi="hi_IN"/>
        </w:rPr>
        <w:t>पवित्र आत्मा</w:t>
      </w:r>
      <w:r>
        <w:rPr>
          <w:lang w:val="hi_IN" w:bidi="hi_IN"/>
        </w:rPr>
        <w:t xml:space="preserve"> मुख्य शब्दावली में है।</w:t>
      </w:r>
    </w:p>
    <w:p>
      <w:pPr/>
      <w:r>
        <w:rPr>
          <w:lang w:val="hi_IN" w:bidi="hi_IN"/>
        </w:rPr>
      </w:r>
      <w:r>
        <w:rPr>
          <w:lang w:val="hi_IN" w:bidi="hi_IN"/>
        </w:rPr>
        <w:t xml:space="preserve">यीशु कहता है कि वह अपने चेलों को </w:t>
      </w:r>
      <w:r>
        <w:rPr>
          <w:b/>
          <w:lang w:val="hi_IN" w:bidi="hi_IN"/>
        </w:rPr>
        <w:t>शांति</w:t>
      </w:r>
      <w:r>
        <w:rPr>
          <w:lang w:val="hi_IN" w:bidi="hi_IN"/>
        </w:rPr>
        <w:t xml:space="preserve"> देता है, लेकिन उस प्रकार की शांति नहीं है जिसके बारे में संसार के लोग सोचते हैं। यीशु की शांति युद्ध की अनुपस्थिति से अधिक है, बल्कि यह जीवन और आनन्द की परिपूर्णता है।</w:t>
      </w:r>
    </w:p>
    <w:p>
      <w:pPr/>
      <w:r>
        <w:rPr>
          <w:lang w:val="hi_IN" w:bidi="hi_IN"/>
        </w:rPr>
      </w:r>
      <w:r>
        <w:rPr>
          <w:lang w:val="hi_IN" w:bidi="hi_IN"/>
        </w:rPr>
        <w:t xml:space="preserve">यहाँ रुकें और समूह के रूप में चर्चा करें कि आप </w:t>
      </w:r>
      <w:r>
        <w:rPr>
          <w:b/>
          <w:lang w:val="hi_IN" w:bidi="hi_IN"/>
        </w:rPr>
        <w:t>शान्ति</w:t>
      </w:r>
      <w:r>
        <w:rPr>
          <w:lang w:val="hi_IN" w:bidi="hi_IN"/>
        </w:rPr>
        <w:t xml:space="preserve"> के लिए किस शब्द या वाक्यांश का उपयोग करेंगे। </w:t>
      </w:r>
      <w:r>
        <w:rPr>
          <w:b/>
          <w:lang w:val="hi_IN" w:bidi="hi_IN"/>
        </w:rPr>
        <w:t>शांति</w:t>
      </w:r>
      <w:r>
        <w:rPr>
          <w:lang w:val="hi_IN" w:bidi="hi_IN"/>
        </w:rPr>
        <w:t xml:space="preserve"> शब्द मुख्य शब्दावली में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यूहन्ना 15:1–17</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यूहन्ना 15:1–17 को सुनें और अपने मनों में रखें।</w:t>
      </w:r>
    </w:p>
    <w:p>
      <w:pPr/>
      <w:r>
        <w:rPr>
          <w:lang w:val="hi_IN" w:bidi="hi_IN"/>
        </w:rPr>
      </w:r>
      <w:r>
        <w:rPr>
          <w:lang w:val="hi_IN" w:bidi="hi_IN"/>
        </w:rPr>
        <w:t>यदि सम्भव हो, तो यूहन्ना 15:1–17 का ऑडियो संस्करण तीन बार, तीन अलग-अलग अनुवादों में सुनें। 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w:t>
      </w:r>
    </w:p>
    <w:p>
      <w:pPr>
        <w:pStyle w:val="ListBullet"/>
        <w:spacing w:line="240" w:lineRule="auto"/>
        <w:ind w:left="720"/>
      </w:pPr>
      <w:r>
        <w:rPr>
          <w:lang w:val="hi_IN" w:bidi="hi_IN"/>
        </w:rPr>
      </w:r>
      <w:r>
        <w:rPr>
          <w:lang w:val="hi_IN" w:bidi="hi_IN"/>
        </w:rPr>
        <w:t>इस भाग में आपको क्या अच्छा नहीं लगा या क्या समझ नहीं आया?</w:t>
      </w:r>
    </w:p>
    <w:p>
      <w:pPr>
        <w:pStyle w:val="ListBullet"/>
        <w:spacing w:line="240" w:lineRule="auto"/>
        <w:ind w:left="720"/>
      </w:pPr>
      <w:r>
        <w:rPr>
          <w:lang w:val="hi_IN" w:bidi="hi_IN"/>
        </w:rPr>
      </w:r>
      <w:r>
        <w:rPr>
          <w:lang w:val="hi_IN" w:bidi="hi_IN"/>
        </w:rPr>
        <w:t>यह भाग हमें परमेश्वर या यीशु के बारे में क्या बताता है?</w:t>
      </w:r>
    </w:p>
    <w:p>
      <w:pPr>
        <w:pStyle w:val="ListBullet"/>
        <w:spacing w:line="240" w:lineRule="auto"/>
        <w:ind w:left="720"/>
      </w:pPr>
      <w:r>
        <w:rPr>
          <w:lang w:val="hi_IN" w:bidi="hi_IN"/>
        </w:rPr>
      </w:r>
      <w:r>
        <w:rPr>
          <w:lang w:val="hi_IN" w:bidi="hi_IN"/>
        </w:rPr>
        <w:t>यह भाग हमें लोगों के बारे में क्या बताता है?</w:t>
      </w:r>
    </w:p>
    <w:p>
      <w:pPr>
        <w:pStyle w:val="ListBullet"/>
        <w:spacing w:line="240" w:lineRule="auto"/>
        <w:ind w:left="720"/>
      </w:pPr>
      <w:r>
        <w:rPr>
          <w:lang w:val="hi_IN" w:bidi="hi_IN"/>
        </w:rPr>
      </w:r>
      <w:r>
        <w:rPr>
          <w:lang w:val="hi_IN" w:bidi="hi_IN"/>
        </w:rPr>
        <w:t>यह भाग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यूहन्ना 15:1–17 का ऑडियो संस्करण सबसे आसानी से समझ में आने वाले अनुवाद में सुनें।</w:t>
      </w:r>
    </w:p>
    <w:p>
      <w:pPr/>
      <w:r>
        <w:rPr>
          <w:lang w:val="hi_IN" w:bidi="hi_IN"/>
        </w:rPr>
      </w:r>
      <w:r>
        <w:rPr>
          <w:lang w:val="hi_IN" w:bidi="hi_IN"/>
        </w:rPr>
        <w:t>इस भाग में, यीशु घर के ऊपरी कमरे में अपने चेलों से बात करना जारी रखता है, जहाँ वे एक साथ फसह का भोजन कर रहे हैं। यह यूहन्ना के सुसमाचार में सातवाँ और अंतिम समय है जहाँ यीशु कहता है, "मैं हूँ।" वह अपने चेलों को उसके बारे में अधिक जान लेने के लिए किसी परिचित चीज़ से अपनी तुलना कर रहा है, और वह उन वचनों का उपयोग कर रहा है जो परमेश्वर पिता ने मूसा से कहा था कि उसका नाम "मैं हूँ" है। जब चेले वे शब्द सुनते हैं, तो वे जान जाते हैं कि यीशु कह रहा है कि वह परमेश्वर है।</w:t>
      </w:r>
    </w:p>
    <w:p>
      <w:pPr/>
      <w:r>
        <w:rPr>
          <w:lang w:val="hi_IN" w:bidi="hi_IN"/>
        </w:rPr>
      </w:r>
      <w:r>
        <w:rPr>
          <w:lang w:val="hi_IN" w:bidi="hi_IN"/>
        </w:rPr>
        <w:t>इस भाग में, यीशु कहता है कि वह सच्ची दाखलता है। यहूदी पवित्रशास्त्र में, कभी-कभी इस्राएल की तुलना एक दाखलता से की जाती थी, लेकिन उनके पास विश्वास नहीं था। उन्होंने परमेश्वर पर भरोसा नहीं किया और न ही उसकी आज्ञा मानी। इस्राएल के विपरीत, यीशु विश्वासयोग्य दाखलता है जिसने पूरी तरह से परमेश्वर की आज्ञा मानी। यीशु कहता है कि उसका पिता दाख का रखवाला या माली है, जो दाखलता की देखभाल करता है।</w:t>
      </w:r>
    </w:p>
    <w:p>
      <w:pPr/>
      <w:r>
        <w:rPr>
          <w:lang w:val="hi_IN" w:bidi="hi_IN"/>
        </w:rPr>
      </w:r>
      <w:r>
        <w:rPr>
          <w:lang w:val="hi_IN" w:bidi="hi_IN"/>
        </w:rPr>
        <w:t xml:space="preserve">यहाँ रुकें और समूह के रूप में </w:t>
      </w:r>
      <w:r>
        <w:rPr>
          <w:lang w:val="hi_IN" w:bidi="hi_IN"/>
        </w:rPr>
        <w:t>अंगूर की बेल</w:t>
      </w:r>
      <w:r>
        <w:rPr>
          <w:lang w:val="hi_IN" w:bidi="hi_IN"/>
        </w:rPr>
        <w:t xml:space="preserve"> की एक तस्वीर देखें। इस ऑडियो को यहाँ रोकें।</w:t>
      </w:r>
    </w:p>
    <w:p>
      <w:pPr/>
      <w:r>
        <w:rPr>
          <w:lang w:val="hi_IN" w:bidi="hi_IN"/>
        </w:rPr>
      </w:r>
      <w:r>
        <w:rPr>
          <w:lang w:val="hi_IN" w:bidi="hi_IN"/>
        </w:rPr>
        <w:t>परमेश्वर पिता दाखलता की देखभाल करता है, ताकि वह बहुत फल दे, या अच्छी तरह बढ़े। वह यीशु में हर उस डाली को काट देता है, या हटा देता है, जो फल नहीं लाती, और जो डाली फल लाती है उसे वह छाँटता, या साफ़ करता है, ताकि वह और भी अधिक फल लाए। अन्य भागों में यीशु स्पष्ट रूप से कहता है कि जो उसके हैं उन्हें उससे दूर नहीं किया जाएगा, इसलिए यहाँ काटी गई डालियाँ शायद उन लोगों को दर्शाती हैं जो कहते हैं कि वे यीशु का अनुसरण करते हैं, पर वे सच्चे अनुयायी नहीं हैं। उनके कार्य, या उनके फल, दिखाते हैं कि वे वास्तव में यीशु में नहीं हैं।</w:t>
      </w:r>
    </w:p>
    <w:p>
      <w:pPr/>
      <w:r>
        <w:rPr>
          <w:lang w:val="hi_IN" w:bidi="hi_IN"/>
        </w:rPr>
      </w:r>
      <w:r>
        <w:rPr>
          <w:lang w:val="hi_IN" w:bidi="hi_IN"/>
        </w:rPr>
        <w:t>यहाँ रुकें और समूह के रूप में इस प्रश्न पर चर्चा करें: क्या आपके समुदाय में ऐसा कोई पौधा है जो साल दर साल फल देता है? आप पौधों को अधिक फल उत्पन्न करने में कैसे मदद करते हैं? आप उन पौधों के साथ क्या करते हैं जिनकी आप देखभाल करते हैं लेकिन उनमें फल नहीं लगते? इस ऑडियो को यहाँ रोकें।</w:t>
      </w:r>
    </w:p>
    <w:p>
      <w:pPr/>
      <w:r>
        <w:rPr>
          <w:lang w:val="hi_IN" w:bidi="hi_IN"/>
        </w:rPr>
      </w:r>
      <w:r>
        <w:rPr>
          <w:lang w:val="hi_IN" w:bidi="hi_IN"/>
        </w:rPr>
        <w:t>यीशु कहता है कि उसने अपने चेलों से जो वचन कहे हैं, उसने उन्हें पहले ही शुद्ध कर दिया है। वह शुद्ध शब्द का उपयोग यह दिखाने के लिए करता है कि परमेश्वर की छँटाई, यीशु के अनुयायियों को परमेश्वर के सामने धर्मी बनाती है। वह अपने सच्चे चेलों को यह भी भरोसा दिला रहा है कि वे शुद्ध हैं, इसलिए उन्हें उससे कट जाने से डरने की आवश्यकता नहीं है। वह उन्हें कहता है कि वे उसमें बने रहें, या उसके साथ जुड़े रहें, और वह उनके साथ जुड़ा रहेगा। डाली केवल तब फल दे सकती है जब वह दाखलता से जुड़ी हो, इसलिए यीशु के अनुयायियों को आत्मिक फल उत्पन्न करने और परमेश्वर के साथ सही संबंध बनाए रखने के लिए यीशु से जुड़े रहना चाहिए। आत्मिक फल वह भलाई है जो तब उत्पन्न होती है जब चेले परमेश्वर की आज्ञा मानते हैं, जो उन्हें अधिक यीशु के समान बनाती है। आत्मिक फल अन्य लोग भी हो सकते हैं जो यीशु पर अपना विश्वास प्रकट करते हैं, क्योंकि चेले उनके साथ वचन साझा करते हैं।</w:t>
      </w:r>
    </w:p>
    <w:p>
      <w:pPr/>
      <w:r>
        <w:rPr>
          <w:lang w:val="hi_IN" w:bidi="hi_IN"/>
        </w:rPr>
      </w:r>
      <w:r>
        <w:rPr>
          <w:lang w:val="hi_IN" w:bidi="hi_IN"/>
        </w:rPr>
        <w:t>यद्यपि यीशु और उसके अनुयायी एक-दूसरे से जुड़े हुए हैं, फिर भी वह उनकी भूमिकाओं को स्पष्ट करता है जब वह कहता है कि वह दाखलता है और उसके अनुयायी डालियाँ हैं। जीवन का स्रोत वही है, न कि वे। उसके अनुयायी उसकी मदद के बिना कोई भी आत्मिक फल उत्पन्न नहीं कर सकते हैं। यदि वे उसमें बने रहेंगे तो निश्चय ही बहुत से आत्मिक फल उत्पन्न करेंगे।</w:t>
      </w:r>
    </w:p>
    <w:p>
      <w:pPr/>
      <w:r>
        <w:rPr>
          <w:lang w:val="hi_IN" w:bidi="hi_IN"/>
        </w:rPr>
      </w:r>
      <w:r>
        <w:rPr>
          <w:lang w:val="hi_IN" w:bidi="hi_IN"/>
        </w:rPr>
        <w:t>दूसरी ओर, जो कोई भी यीशु में बना नहीं रहता, उसकी तुलना उस डाली से की जाती है जिसे किसी दाखलता से काट डाला जाता है। डाली सूख जाती है और मर जाती है, क्योंकि उसमें अपने आप में कोई जीवन नहीं होता है। कोई व्यक्ति मृत डालियाँ आग में फेंक देता है, जहाँ वे जला दी जाती हैं। पूरी बाइबल में, आग पाप के खिलाफ परमेश्वर के न्याय का प्रतीक है।</w:t>
      </w:r>
    </w:p>
    <w:p>
      <w:pPr/>
      <w:r>
        <w:rPr>
          <w:lang w:val="hi_IN" w:bidi="hi_IN"/>
        </w:rPr>
      </w:r>
      <w:r>
        <w:rPr>
          <w:lang w:val="hi_IN" w:bidi="hi_IN"/>
        </w:rPr>
        <w:t>यहाँ रुकें और समूह के रूप में इस प्रश्न पर चर्चा करें: आपकी संस्कृति से एक कहानी साझा करें कि युग के अंत में लोगों के साथ क्या होगा? मरने के बाद, अच्छे लोगों को कैसे प्रतिफल दिया जाएगा और बुरे लोगों को कैसे दंड दिया जाएगा? ऑडियो को यहाँ रोकें।</w:t>
      </w:r>
    </w:p>
    <w:p>
      <w:pPr/>
      <w:r>
        <w:rPr>
          <w:lang w:val="hi_IN" w:bidi="hi_IN"/>
        </w:rPr>
      </w:r>
      <w:r>
        <w:rPr>
          <w:lang w:val="hi_IN" w:bidi="hi_IN"/>
        </w:rPr>
        <w:t>यीशु कहता है कि यदि उसके अनुयायी उसमें बने रहें और उसका वचन उनमें बना रहें, या यदि वे उसकी सिखाई हुई बातों पर विश्वास करें, तो वे प्रार्थना में पिता से जो कुछ भी चाहें माँग सकते हैं, और पिता वह पूरा करेगा जो वे प्रार्थना करते हैं। जब यीशु के अनुयायी बहुत आत्मिक फल उत्पन्न करते हैं, तो यह दिखाता है कि वे सच्चे चेलों के रूप में उससे जुड़े हुए हैं और वे परमेश्वर पिता की महिमा करते हैं, या उसका सम्मान करते हैं।</w:t>
      </w:r>
    </w:p>
    <w:p>
      <w:pPr/>
      <w:r>
        <w:rPr>
          <w:lang w:val="hi_IN" w:bidi="hi_IN"/>
        </w:rPr>
      </w:r>
      <w:r>
        <w:rPr>
          <w:lang w:val="hi_IN" w:bidi="hi_IN"/>
        </w:rPr>
        <w:t>उन्हें यह बताने के बाद कि उन्हें क्या करना चाहिए, यीशु कहता है कि वह अपने अनुयायियों से उसी तरह प्रेम करता है जैसे परमेश्वर पिता उससे प्रेम करता है। वह उन्हें कहता है कि वे उसके प्रेम में बने रहें, और फिर वह उन्हें बताता है कि यह कैसे करना है। यदि वे उसकी आज्ञाओं का पालन करें, या उसकी आज्ञा मानें, और उसके पास बने रहें, उस पर निर्भर रहें और उसकी उपस्थिति के प्रति सावधान रहते हुए जीवन बिताएँ, तो वे उसके प्रेम में बने रहेंगे। यह वह उदाहरण है जो स्वयं यीशु ने दिया है। यीशु ने अपने पिता की आज्ञाओं का पालन किया और अपने पिता के प्रेम में बना रहता है।</w:t>
      </w:r>
    </w:p>
    <w:p>
      <w:pPr/>
      <w:r>
        <w:rPr>
          <w:lang w:val="hi_IN" w:bidi="hi_IN"/>
        </w:rPr>
      </w:r>
      <w:r>
        <w:rPr>
          <w:lang w:val="hi_IN" w:bidi="hi_IN"/>
        </w:rPr>
        <w:t>जब यीशु कहता है, "ये वचन मैंने तुमसे कहे हैं," या "मैंने तुम्हें यह बताया है," वह दाखलता और डालियों के बारे में इस भाग को दर्शाता है। यीशु ने ये बातें अपने चेलों से इसलिए कही ताकि उसका आनन्द उनमें बना रहें और उनका आनन्द पूरा हो जाए। यीशु ने पूर्ण फल देने का आनंद अनुभव किया, परमेश्वर के समान चरित्र होने का आनंद लिया, क्योंकि उसने पिता की आज्ञा पूरी तरह मानी, और वह अपने पिता के प्रेम का आनंद लेता है। वह चाहता है कि उसके चेले भी उस पूर्ण आनन्द का अनुभव करें।</w:t>
      </w:r>
    </w:p>
    <w:p>
      <w:pPr/>
      <w:r>
        <w:rPr>
          <w:lang w:val="hi_IN" w:bidi="hi_IN"/>
        </w:rPr>
      </w:r>
      <w:r>
        <w:rPr>
          <w:lang w:val="hi_IN" w:bidi="hi_IN"/>
        </w:rPr>
        <w:t>फिर यीशु अपने अनुयायियों को आज्ञा देता है कि वे एक-दूसरे से लगातार प्रेम करें जैसे उसने उनसे प्रेम किया है। बाइबल के अन्य भागों में, व्यवस्था आज्ञा देती है कि लोग अपने पड़ोसियों से उसी तरह प्रेम करें जैसे वे अपने आप से प्रेम करते हैं, लेकिन यहाँ यीशु उन्हें कहता है कि वे एक-दूसरे से वैसा ही प्रेम करें जैसे उसने उनसे प्रेम किया है। वह कहता है कि किसी व्यक्ति का प्रेम इससे बड़ा नहीं हो सकता कि वह अपने मित्रों के लिए अपनी जान दे दे। यीशु अपने अनुयायियों से अपना जीवन देकर प्रेम करता है। उन्हें एक-दूसरे से उसी तरह प्रेम करना चाहिए।</w:t>
      </w:r>
    </w:p>
    <w:p>
      <w:pPr/>
      <w:r>
        <w:rPr>
          <w:lang w:val="hi_IN" w:bidi="hi_IN"/>
        </w:rPr>
      </w:r>
      <w:r>
        <w:rPr>
          <w:lang w:val="hi_IN" w:bidi="hi_IN"/>
        </w:rPr>
        <w:t>रुकें और समूह में इस प्रश्न पर चर्चा करें: अपनी संस्कृति में कोई कहानी साझा करें जिसमें कोई व्यक्ति किसी दूसरे व्यक्ति से इतना प्रेम करता है कि वह उसके लिए मर जाता है। इस ऑडियो को यहाँ रोकें।</w:t>
      </w:r>
    </w:p>
    <w:p>
      <w:pPr/>
      <w:r>
        <w:rPr>
          <w:lang w:val="hi_IN" w:bidi="hi_IN"/>
        </w:rPr>
      </w:r>
      <w:r>
        <w:rPr>
          <w:lang w:val="hi_IN" w:bidi="hi_IN"/>
        </w:rPr>
        <w:t xml:space="preserve">यीशु कहता है कि यदि वे उसकी आज्ञा मानते हैं तो वे उसके दोस्त हैं। वह कहता है कि वह अब उन्हें दास नहीं कहता है। बाइबल में कोई स्थान नहीं है जहाँ यीशु ने अपने चेलों को दास कहा हो, पर वह उनसे बात करते समय कहता है, "दास अपने स्वामी से बड़ा नहीं होता," और वह कहता है कि उनका उसे स्वामी और गुरु कहना ठीक है। वह कहता है कि वे दास नहीं हैं क्योंकि दासों को अपने स्वामी की योजनाओं को जाने बिना ही आज्ञा माननी पड़ती है, पर यीशु ने चेलों के साथ मित्रों जैसा व्यवहार किया क्योंकि उसने उन्हें वह सब बताया, जो कुछ पिता ने कहा था। </w:t>
      </w:r>
    </w:p>
    <w:p>
      <w:pPr/>
      <w:r>
        <w:rPr>
          <w:lang w:val="hi_IN" w:bidi="hi_IN"/>
        </w:rPr>
      </w:r>
      <w:r>
        <w:rPr>
          <w:lang w:val="hi_IN" w:bidi="hi_IN"/>
        </w:rPr>
        <w:t>यहाँ रुकें और समूह में इस प्रश्न पर चर्चा करें: आपकी संस्कृति में लोग किन तरीकों से अपने लिए काम करने वालों के साथ वैसा ही व्यवहार करते हैं जैसा वे अपने मित्रों के साथ करते हैं? वे उनके साथ किस तरह से अलग व्यवहार करते हैं? किसी के लिए काम करने की बजाय उसका दोस्त बनना बेहतर क्यों है? इस ऑडियो को यहाँ रोकें।</w:t>
      </w:r>
    </w:p>
    <w:p>
      <w:pPr/>
      <w:r>
        <w:rPr>
          <w:lang w:val="hi_IN" w:bidi="hi_IN"/>
        </w:rPr>
      </w:r>
      <w:r>
        <w:rPr>
          <w:lang w:val="hi_IN" w:bidi="hi_IN"/>
        </w:rPr>
        <w:t>यीशु कहता है कि उसके चेलों ने उसका अनुसरण करने का चुनाव नहीं किया, लेकिन उसने उन्हें उसका अनुसरण करने के लिए चुना। उसका शाब्दिक अर्थ यह नहीं है कि उन्होंने उसे नहीं चुना, बल्कि वह इस बात पर जोर दे रहा है कि उसने पहले उन्हें चुना। उसने उनके लिए करने के लिए विशेष कार्य भी निर्धारित किए। उन्हें जाकर फल लाना है, या बहुत कुछ ऐसा करना है, जो स्थायी रूप से बना रहेगा। जब वे यह करेंगे, तो पिता उन्हें वह सब कुछ देगा जो वे यीशु के नाम में माँगेंगे या क्योंकि वे यीशु से जुड़े हुए हैं। यीशु अपने चेलों को एक-दूसरे से प्रेम करने की आज्ञा देता है।</w:t>
      </w:r>
      <w:r>
        <w:rPr>
          <w:lang w:val="hi_IN" w:bidi="hi_IN"/>
        </w:rPr>
      </w:r>
    </w:p>
    <w:p>
      <w:pPr>
        <w:pStyle w:val="Heading3"/>
      </w:pPr>
      <w:r>
        <w:rPr>
          <w:lang w:val="hi_IN" w:bidi="hi_IN"/>
        </w:rPr>
        <w:t>घटनाओं को समझाना</w:t>
      </w:r>
    </w:p>
    <w:p>
      <w:pPr/>
      <w:r>
        <w:rPr>
          <w:lang w:val="hi_IN" w:bidi="hi_IN"/>
        </w:rPr>
      </w:r>
      <w:r>
        <w:rPr>
          <w:lang w:val="hi_IN" w:bidi="hi_IN"/>
        </w:rPr>
        <w:t>यूहन्ना 15:1–17 का ऑडियो संस्करण सबसे आसानी से समझ में आने वाले अनुवाद में सुनें।</w:t>
      </w:r>
    </w:p>
    <w:p>
      <w:pPr/>
      <w:r>
        <w:rPr>
          <w:lang w:val="hi_IN" w:bidi="hi_IN"/>
        </w:rPr>
      </w:r>
      <w:r>
        <w:rPr>
          <w:lang w:val="hi_IN" w:bidi="hi_IN"/>
        </w:rPr>
        <w:t>इस चरण में, समूह इस भाग के दृश्यों, परिवेश और पात्रों को परिभाषित करेगा। फिर समूह इस भाग को अपने मन में समझने की कोशिश करेगा।"</w:t>
      </w:r>
    </w:p>
    <w:p>
      <w:pPr/>
      <w:r>
        <w:rPr>
          <w:lang w:val="hi_IN" w:bidi="hi_IN"/>
        </w:rPr>
      </w:r>
      <w:r>
        <w:rPr>
          <w:lang w:val="hi_IN" w:bidi="hi_IN"/>
        </w:rPr>
        <w:t>इस भाग में 3 दृश्य हैं।</w:t>
      </w:r>
    </w:p>
    <w:p>
      <w:pPr/>
      <w:r>
        <w:rPr>
          <w:lang w:val="hi_IN" w:bidi="hi_IN"/>
        </w:rPr>
      </w:r>
      <w:r>
        <w:rPr>
          <w:b/>
          <w:lang w:val="hi_IN" w:bidi="hi_IN"/>
        </w:rPr>
        <w:t>पहले दृश्य में:</w:t>
      </w:r>
      <w:r>
        <w:rPr>
          <w:lang w:val="hi_IN" w:bidi="hi_IN"/>
        </w:rPr>
        <w:t xml:space="preserve"> यीशु ऊपर के कमरे में अपने चेलों से बात कर रहा है जहाँ वे एक साथ फसह का भोजन कर रहे हैं। वह अपने चेलों से कहता है कि वह एक विश्वासयोग्य दाखलता की तरह है और उसका पिता एक दाख की बारी के किसान, या एक माली की तरह है जो दाख की बारी की देखभाल करता है। यीशु का पिता उसमें फल न देने वाली हर डाली को काट देता है, लेकिन वह हर उस डाली को छाँटता है जो फल उत्पन्न करती है, ताकि वह और भी फल लाए। यीशु कहता है कि उसने अपने बारे में चेलों से जो वचन कहे हैं, उसने उन्हें पहले ही शुद्ध कर दिया है, या छाँट दिया है। यीशु के चेलों को उसमें और उसे उनमें बने रहना है। जैसे एक डाली तब तक फल नहीं दे सकती जब तक कि वह दाखलता से जुड़ी न हो, उसी तरह यीशु के चेले तब तक आत्मिक फल नहीं दे सकते जब तक कि वे यीशु से जुड़े न हों।</w:t>
      </w:r>
    </w:p>
    <w:p>
      <w:pPr/>
      <w:r>
        <w:rPr>
          <w:lang w:val="hi_IN" w:bidi="hi_IN"/>
        </w:rPr>
      </w:r>
      <w:r>
        <w:rPr>
          <w:b/>
          <w:lang w:val="hi_IN" w:bidi="hi_IN"/>
        </w:rPr>
        <w:t>दूसरे दृश्य में:</w:t>
      </w:r>
      <w:r>
        <w:rPr>
          <w:lang w:val="hi_IN" w:bidi="hi_IN"/>
        </w:rPr>
        <w:t xml:space="preserve"> यीशु दाखलता और डालियों की तुलना करना जारी रखता है। वह कहता है कि यदि उसके चेले उससे जुड़े रहें, तो वे बहुत फल लाएँगे, लेकिन उससे अलग होकर वे कोई भी अच्छा फल नहीं ला सकते। यदि कोई यीशु में बना नहीं रहता है, तो वह उस डाली के समान है जिसे बाहर फेंक दिया जाता है। वह डाली, या वह व्यक्ति, सूखकर मर जाता है क्योंकि दाखलता अर्थात् यीशु के बिना उसमें कोई जीवन नहीं है। कोई उस डाली को लेकर आग में फेंक देता है और आग उसे जला देती है। जो कोई यीशु से जुड़ा रहता है और उसके वचनों के अनुसार जीवन जीता है, वह प्रार्थना में परमेश्वर से जो कुछ भी चाहें माँग सकेगा और वह उन्हें देगा। जब चेले अच्छा फल उत्पन्न करके दिखाते हैं कि वे यीशु से जुड़े हुए हैं, तो वे परमेश्वर की महिमा करते हैं।</w:t>
      </w:r>
    </w:p>
    <w:p>
      <w:pPr/>
      <w:r>
        <w:rPr>
          <w:lang w:val="hi_IN" w:bidi="hi_IN"/>
        </w:rPr>
      </w:r>
      <w:r>
        <w:rPr>
          <w:b/>
          <w:lang w:val="hi_IN" w:bidi="hi_IN"/>
        </w:rPr>
        <w:t>तीसरे दृश्य में:</w:t>
      </w:r>
      <w:r>
        <w:rPr>
          <w:lang w:val="hi_IN" w:bidi="hi_IN"/>
        </w:rPr>
        <w:t xml:space="preserve"> यीशु अपने चेलों से कहता है कि वह उनसे उसी तरह प्रेम करता है जैसे उसका पिता उससे प्रेम करता है, और वह उनसे कहता है कि वे उसके प्रेम में बने रहें। यदि चेले यीशु की आज्ञा मानते हैं, तो वे यीशु के प्रेम में बने रहेंगे। उसी तरह, यीशु ने अपने पिता की आज्ञाओं का पालन किया और वह अपने पिता के प्रेम में बना रहा। उसने चेलों को दाखलता और डालियों के बारे में ये बातें इसलिए बताई, क्योंकि वह चाहता है कि पिता की आज्ञा मानने से उसे जो आनंद मिलता है, वह उनमें रहे, और उनका आनंद पूरा हो जाए। यीशु कहता है कि यदि वे उसकी आज्ञा मानते हैं तो वे उसके दोस्त हैं। वह अब उन्हें दास नहीं कहता क्योंकि दासों को अपने स्वामी की आज्ञा माननी पड़ती है बिना यह जानें कि वह क्या कर रहा है, लेकिन यीशु ने अपने चेलों को वह सब कुछ बता दिया है जो उसके पिता ने उसे बताया था। वह इस बात पर जोर देता है कि उसने चेलों को पहले चुना, न कि उन्होंने उसे चुना, और उसने उन्हें करने के लिए काम भी दिया। उन्हें जाना है और ऐसा आत्मिक फल उत्पन्न करना है जो स्थायी बना रहे। यदि वे ऐसा करें, तो पिता उन्हें जो कुछ वे माँगेंगे वह देगा, क्योंकि वे यीशु से जुड़े हुए हैं। यीशु उन्हें एक-दूसरे से प्रेम करने की आज्ञा देता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11 चेले, क्योंकि यहूदा उस रात पहले ही समूह को छोड़ चुका था</w:t>
      </w:r>
    </w:p>
    <w:p>
      <w:pPr>
        <w:pStyle w:val="ListBullet"/>
        <w:spacing w:line="240" w:lineRule="auto"/>
        <w:ind w:left="720"/>
      </w:pPr>
      <w:r>
        <w:rPr>
          <w:lang w:val="hi_IN" w:bidi="hi_IN"/>
        </w:rPr>
      </w:r>
      <w:r>
        <w:rPr>
          <w:lang w:val="hi_IN" w:bidi="hi_IN"/>
        </w:rPr>
        <w:t>एक दाखलता</w:t>
      </w:r>
    </w:p>
    <w:p>
      <w:pPr>
        <w:pStyle w:val="ListBullet"/>
        <w:spacing w:line="240" w:lineRule="auto"/>
        <w:ind w:left="720"/>
      </w:pPr>
      <w:r>
        <w:rPr>
          <w:lang w:val="hi_IN" w:bidi="hi_IN"/>
        </w:rPr>
      </w:r>
      <w:r>
        <w:rPr>
          <w:lang w:val="hi_IN" w:bidi="hi_IN"/>
        </w:rPr>
        <w:t>एक किसान या माली</w:t>
      </w:r>
    </w:p>
    <w:p>
      <w:pPr>
        <w:pStyle w:val="ListBullet"/>
        <w:spacing w:line="240" w:lineRule="auto"/>
        <w:ind w:left="720"/>
      </w:pPr>
      <w:r>
        <w:rPr>
          <w:lang w:val="hi_IN" w:bidi="hi_IN"/>
        </w:rPr>
      </w:r>
      <w:r>
        <w:rPr>
          <w:lang w:val="hi_IN" w:bidi="hi_IN"/>
        </w:rPr>
        <w:t>दाखलता की डालियाँ</w:t>
      </w:r>
    </w:p>
    <w:p>
      <w:pPr>
        <w:pStyle w:val="ListBullet"/>
        <w:spacing w:line="240" w:lineRule="auto"/>
        <w:ind w:left="720"/>
      </w:pPr>
      <w:r>
        <w:rPr>
          <w:lang w:val="hi_IN" w:bidi="hi_IN"/>
        </w:rPr>
      </w:r>
      <w:r>
        <w:rPr>
          <w:lang w:val="hi_IN" w:bidi="hi_IN"/>
        </w:rPr>
        <w:t>और फल को दर्शाने वाली वस्तुएँ</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शाम का समय है और यीशु और उसके चेले एक घर के ऊपर वाले कमरे में हैं, जहाँ वे भोजन की मेज के चारों ओर बैठे हैं, एक साथ फसह का भोज खा रहे हैं। मेज पर कई प्रकार की खाने की चीजें होंगी, जिसमें रोटी और दाखमधु भी शामिल हैं। परिवेश नहीं बदलता है, लेकिन यीशु दाखलता, दाख की देखभाल करने वाला, दाखलता की डालियाँ और डालियों के फल के दृष्टान्त के माध्यम से चेलों को शिक्षा देता है।</w:t>
      </w:r>
    </w:p>
    <w:p>
      <w:pPr/>
      <w:r>
        <w:rPr>
          <w:lang w:val="hi_IN" w:bidi="hi_IN"/>
        </w:rPr>
      </w:r>
      <w:r>
        <w:rPr>
          <w:lang w:val="hi_IN" w:bidi="hi_IN"/>
        </w:rPr>
        <w:t>यह महत्वपूर्ण होगा कि दाखलता से जुड़ी कुछ डालियाँ फल लाएँ और अन्य डालियाँ न लाएँ। फल को दर्शाने के लिए आपको ऐसी किसी वस्तु को चुनना चाहिए जो आपके पास बहुत मात्रा में हो, जैसे छोटे पत्थर, बीज या जामुन आदि। कुछ डालियों पर कोई फल नहीं होगा। अन्य डालियों पर शुरू में कुछ फल होंगे और दाखलता के माली द्वारा उनकी छँटाई किए जाने के बाद उनमें और भी अधिक फल होंगे। दाख की बारी का माली उन डालियों को हटा देता है जो फल नहीं लाती हैं, लेकिन वह उन डालियों को साफ़ करता है, या छाँटता है जो फल लाती हैं, ताकि वे और भी अधिक फल लाएँ। छाँटना, या साफ करने का अर्थ था डाली के कुछ हिस्सों को काट देना जबकि कुछ स्वस्थ लकड़ी और कलियों को छोड़ देना, जिससे दाखलता अधिक से अधिक फल उत्पन्न कर सके। छाँटने के बाद, दाखलता की डालियाँ अधिक फल देती हैं। दाखलता का माली जिन डालियों को दाखलता से अलग कर देता है वे सूख जाती हैं और मर जाती हैं क्योंकि उन्हें अब दाखलता से जीवन नहीं मिलता। कोई व्यक्ति, जिसे हम नहीं जानते हैं, वह उन मरी हुई डालियों को लेता है और उन्हें आग में फेंक देता है और आग उन्हें जला देती है।</w:t>
      </w:r>
    </w:p>
    <w:p>
      <w:pPr/>
      <w:r>
        <w:rPr>
          <w:lang w:val="hi_IN" w:bidi="hi_IN"/>
        </w:rPr>
      </w:r>
      <w:r>
        <w:rPr>
          <w:lang w:val="hi_IN" w:bidi="hi_IN"/>
        </w:rPr>
        <w:t>यहाँ रुकें और समूह में इस प्रश्न पर चर्चा करें: अपनी संस्कृति की एक कहानी सुनाएँ जिसमें आप अलग-अलग बातों की तुलना एक-दूसरे से करते हैं। आपने उन बातों की तुलना एक-दूसरे से करने का निर्णय क्यों लिया? यह आपको हर बात को बेहतर तरीके से समझने में कैसे मदद करता है? इस ऑडियो को यहाँ रोकें।</w:t>
      </w:r>
    </w:p>
    <w:p>
      <w:pPr/>
      <w:r>
        <w:rPr>
          <w:lang w:val="hi_IN" w:bidi="hi_IN"/>
        </w:rPr>
      </w:r>
      <w:r>
        <w:rPr>
          <w:lang w:val="hi_IN" w:bidi="hi_IN"/>
        </w:rPr>
        <w:t>चेले फल लाकर चेले नहीं बनते हैं। वे पहले से ही चेले हैं, लेकिन वे फल लाकर यह साबित करते हैं कि वे चेले हैं। हम निश्चित रूप से नहीं जानते कि यह फल क्या है, लेकिन यह कुछ ऐसा है जिसे अन्य लोग उनमें देख सकते हैं, जिससे सब जान जाते हैं कि वे चेले हैं। बाइबल के एक अन्य भाग में, प्रेरितों में से एक कहता है कि आत्मा का फल प्रेम, आनन्द, शांति, धीरज, कृपा, भलाई, विश्वास नम्रता और संयम है। ये यीशु के चरित्र के गुण हैं, और उसके चेले यीशु के समान गुणों से यह साबित करेंगे कि वे उसके चेले हैं।</w:t>
      </w:r>
    </w:p>
    <w:p>
      <w:pPr/>
      <w:r>
        <w:rPr>
          <w:lang w:val="hi_IN" w:bidi="hi_IN"/>
        </w:rPr>
      </w:r>
      <w:r>
        <w:rPr>
          <w:lang w:val="hi_IN" w:bidi="hi_IN"/>
        </w:rPr>
        <w:t>इस भाग के बाकी हिस्से में यीशु समझाता है कि चेलों के लिए यह क्यों महत्वपूर्ण है कि वे उन डालियों की तरह बने रहें, जो दाखलता अर्थात्, यीशु से जुड़ी रहती हैं। वह इस बात पर जोर देता है कि वह दाखलता या जीवन का स्रोत है, और वे डालियाँ हैं। वे उस पर निर्भर हैं, लेकिन वह उन पर निर्भर नहीं है। फिर वह उन्हें बताता है कि उन लोगों के साथ क्या होगा जो उसकी आज्ञाओं का पालन करके उससे जुड़े रहते हैं, और उन लोगों के साथ क्या होगा जो उससे जुड़े नहीं रहते या उसकी आज्ञाओं का पालन नहीं करते हैं। वह उन्हें एक-दूसरे से प्रेम करने की आज्ञा देता है, लेकिन उसकी आज्ञा यहूदी पवित्रशास्त्र में उन्हें सिखाई गई बातों से अलग है। यहूदी पवित्रशास्त्र उन्हें यह आज्ञा देता था कि वे दूसरों से वैसा ही प्रेम करें जैसा वे अपने आप से करते हैं। अब यीशु कह रहा है कि उन्हें एक-दूसरे से प्रेम करना चाहिए जैसा उसने उनसे प्रेम किया है और जैसा उसके पिता ने उससे प्रेम किया है। यीशु अपने चेलों के लिए अपनी जान देकर उनसे प्रेम करता है। वह उन्हें एक-दूसरे से उसी तरह प्रेम करने की आज्ञा देता है।</w:t>
      </w:r>
    </w:p>
    <w:p>
      <w:pPr/>
      <w:r>
        <w:rPr>
          <w:lang w:val="hi_IN" w:bidi="hi_IN"/>
        </w:rPr>
      </w:r>
      <w:r>
        <w:rPr>
          <w:lang w:val="hi_IN" w:bidi="hi_IN"/>
        </w:rPr>
        <w:t>यीशु कहता है कि यदि उसके चेले उसकी आज्ञाओं का पालन करते हैं तो वे उसके दोस्त हैं। वह उन्हें दास नहीं कहता, क्योंकि दासों को अपने स्वामियों के कार्यों को जाने बिना ही उनकी आज्ञा का पालन करना पड़ता है, लेकिन यीशु ने अपने चेलों के साथ मित्रों की तरह व्यवहार किया है और उन्हें वह सब कुछ बताया जो उसके पिता ने उसे बताया था। वह इस बात पर जोर देता है कि उसने उन्हें पहले चुना कि वे उसका अनुसरण करें, उससे पहले कि उन्होंने उसका अनुसरण करना चुना। उसने उन्हें करने के लिए काम भी दिया है। वह चाहता है कि वे जाकर ऐसा फल लाएँ जो स्थायी रूप से बना रहे। यदि वे ऐसा करते हैं, तो पिता उन्हें वह देगा जो वे प्रार्थना में माँगेंगे क्योंकि वे यीशु से जुड़े हुए हैं। इस भाग में उनके लिए उसकी अंतिम आज्ञा एक-दूसरे से प्रेम करना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यूहन्ना 15:1–17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11 चेले, क्योंकि यहूदा उस रात पहले ही समूह को छोड़ चुका था</w:t>
      </w:r>
    </w:p>
    <w:p>
      <w:pPr>
        <w:pStyle w:val="ListBullet"/>
        <w:spacing w:line="240" w:lineRule="auto"/>
        <w:ind w:left="720"/>
      </w:pPr>
      <w:r>
        <w:rPr>
          <w:lang w:val="hi_IN" w:bidi="hi_IN"/>
        </w:rPr>
      </w:r>
      <w:r>
        <w:rPr>
          <w:lang w:val="hi_IN" w:bidi="hi_IN"/>
        </w:rPr>
        <w:t>एक दाखलता</w:t>
      </w:r>
    </w:p>
    <w:p>
      <w:pPr>
        <w:pStyle w:val="ListBullet"/>
        <w:spacing w:line="240" w:lineRule="auto"/>
        <w:ind w:left="720"/>
      </w:pPr>
      <w:r>
        <w:rPr>
          <w:lang w:val="hi_IN" w:bidi="hi_IN"/>
        </w:rPr>
      </w:r>
      <w:r>
        <w:rPr>
          <w:lang w:val="hi_IN" w:bidi="hi_IN"/>
        </w:rPr>
        <w:t>दाखलता का माली</w:t>
      </w:r>
    </w:p>
    <w:p>
      <w:pPr>
        <w:pStyle w:val="ListBullet"/>
        <w:spacing w:line="240" w:lineRule="auto"/>
        <w:ind w:left="720"/>
      </w:pPr>
      <w:r>
        <w:rPr>
          <w:lang w:val="hi_IN" w:bidi="hi_IN"/>
        </w:rPr>
      </w:r>
      <w:r>
        <w:rPr>
          <w:lang w:val="hi_IN" w:bidi="hi_IN"/>
        </w:rPr>
        <w:t>दाखलता की डालियाँ</w:t>
      </w:r>
    </w:p>
    <w:p>
      <w:pPr>
        <w:pStyle w:val="ListBullet"/>
        <w:spacing w:line="240" w:lineRule="auto"/>
        <w:ind w:left="720"/>
      </w:pPr>
      <w:r>
        <w:rPr>
          <w:lang w:val="hi_IN" w:bidi="hi_IN"/>
        </w:rPr>
      </w:r>
      <w:r>
        <w:rPr>
          <w:lang w:val="hi_IN" w:bidi="hi_IN"/>
        </w:rPr>
        <w:t>और फल को दर्शाने वाली वस्तुएँ</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यीशु और उसके चेले घर के ऊपर वाले कमरे में हैं जहाँ वे एक साथ फसह का भोज खा रहे हैं। मेज पर भोजन होगा, जिसमें रोटी और दाखरस शामिल था, और यीशु और उसके चेले शायद एक मेज के चारों ओर बैठे थे, जहाँ उन्होंने एक साथ भोजन किया और बातें की। इस भाग में, यीशु अपने आप की तुलना एक दाखलता से, अपने पिता की तुलना माली से, और अपने चेलों की तुलना दाखलता की डालियों से करके चेलों को सिखाता है। इस पूरे भाग में परिवेश नहीं बदलता है, लेकिन दाखलता और डालियों के उदाहरण का अभिनय करना उपयोगी हो सकता है, जिसमें कलाकार दाखलता, दाखलता के माली और डालियों की भूमिका निभाएँ और फल को दर्शाने के लिए वस्तुओं का उपयोग किया जाएँ।</w:t>
      </w:r>
    </w:p>
    <w:p>
      <w:pPr/>
      <w:r>
        <w:rPr>
          <w:lang w:val="hi_IN" w:bidi="hi_IN"/>
        </w:rPr>
      </w:r>
      <w:r>
        <w:rPr>
          <w:lang w:val="hi_IN" w:bidi="hi_IN"/>
        </w:rPr>
        <w:t>यीशु कहता है कि वह सच्ची दाखलता है और उसका पिता दाखलता का किसान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चेलों में से एक की भूमिका निभाने वाले अभिनेता से पूछें, "आप क्या महसूस कर रहे हैं या क्या सोच रहे हैं?" वह व्यक्ति इस तरह उत्तर दे सकता है, "मुझे लगता है कि यीशु कह रहा है कि वह इस्राएल से बेहतर है," या "भविष्यद्वक्ताओं की किताबों में, इस्राएल को दाखलता कहा गया था, लेकिन उसे एक सूखी दाखलता कहा गया था जो फल नहीं लाती," या "मैं सोचता हूँ कि क्या चीज़ यीशु को सच्ची दाखलता बनाती है, जबकि इस्राएल सच्ची दाखलता नहीं था?"</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यीशु कहता है कि उसका पिता दाखलता का माली, या किसान है, और वह यीशु में हर उस डाली को काट देता है जो फल नहीं लाती है, लेकिन वह हर उस डाली को छाँटता है जो फल उत्पन्न करती है, ताकि वह और अधिक फल लाए। यीशु कहता है कि उसने उनसे अपने बारे में जो वचन कहे थे, उनके कारण चेले पहले से ही शुद्ध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चेले की भूमिका निभाने वाले कलाकार से पूछें, "आप क्या महसूस कर रहे हैं या क्या सोच रहे हैं?" वह व्यक्ति इस तरह उत्तर दे सकता है, "मुझे राहत मिली जब यीशु ने कहा कि मैं शुद्ध हूँ, क्योंकि मैं उससे अलग होना नहीं चाहता हूँ," या "मैं सोच रहा हूँ कि वह किस फल के बारे में बात कर रहा है?" या "मुझे आश्चर्य है कि यीशु ने मुझसे जो वचन कहे थे, वे मुझे कैसे शुद्ध करते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यीशु कहता है कि वह दाखलता है और उसके चेले डालियाँ हैं। वे उसके बिना फल नहीं ला सकते हैं। यदि कोई यीशु में बना नहीं रहता है, तो वह एक डाली की तरह है जिसे फेंक दिया जाता है और वह सूख जाती है। कोई उस डाली को उठाकर आग में फेंक देता है, और आग उसे जला देती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चेले की भूमिका निभाने वाले कलाकार से पूछें, "आप क्या महसूस कर रहे हैं या क्या सोच रहे हैं?" वह व्यक्ति इस तरह उत्तर दे सकता है, "मुझे लगता है कि यीशु कह रहा है कि हमें उससे जीवन मिलता है," या "ऐसा लगता है कि फल लाना बहुत महत्वपूर्ण है और हम यीशु की मदद के बिना ऐसा नहीं कर सकते," या "वह आग परमेश्वर के न्याय की आग की तरह लगती है। मैं यीशु से जुड़े रहने में सावधानी रखूँगा।"</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यीशु कहता है कि यदि चेले उसमें बने रहें और उसके वचन उनमें बने रहें, तो वे प्रार्थना में उसके पिता से जो कुछ भी चाहें माँग सकते हैं और वह उन्हें देगा। जब वे फल उत्पन्न करते हैं तो यह दिखाता है कि वे यीशु के चेले हैं और वे उसके पिता की महिमा करते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चेले की भूमिका निभाने वाले कलाकार से पूछें, "आप क्या महसूस कर रहे हैं या क्या सोच रहे हैं?" वह व्यक्ति इस तरह उत्तर दे सकता है कि, "मुझे लगता है कि यीशु कह रहा है कि यदि हम उन बातों पर विश्वास करते रहें जो उसने हमें सिखाई है, तो हम परमेश्वर से जो कुछ चाहें माँग सकते हैं और वह हमें अवश्य देगा," या "मुझे लगता है कि इसका फल वह हो सकता है जो हम यीशु द्वारा अपने बारे में हमें सिखाई गई बातों पर विश्वास करके उत्पन्न करते हैं," या "मुझे आश्चर्य है कि यदि हम यीशु से जुड़े रहें तो परमेश्वर पिता हमें वह सब कुछ अवश्य देगा जो हम माँगेंगे!"</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यीशु कहता है कि उसने चेलों से उसी तरह प्रेम किया है जैसे उसके पिता ने उससे प्रेम किया है। वह उन्हें कहता है कि वे उसकी आज्ञाओं का पालन करके उसके प्रेम में बने रहें, उसी प्रकार जैसे उसने अपने पिता की आज्ञाओं का पालन किया और अपने पिता के प्रेम में बना रहता है। उसने उन्हें यह इसलिए बताया ताकि उसका आनन्द उनमें हो और उनका आनन्द पूरा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चेले की भूमिका निभाने वाले कलाकार से पूछें, "आप क्या महसूस कर रहे हैं या क्या सोच रहे हैं?" वह व्यक्ति इस तरह उत्तर दे सकता है कि, "मैं आश्चर्यचकित और आभारी हूँ कि यीशु हमसे उसी तरह प्रेम करता है जैसे उसका पिता उससे प्रेम करता है! मुझे पता है कि मैं उसके प्रेम के योग्य नहीं हूँ," या "यीशु की आज्ञा उसी तरह मानना बहुत कठिन होगा जैसे उसने अपने पिता की आज्ञा मानी। मैं देख सकता हूँ कि हमें यह करने के लिए उसकी मदद की आवश्यकता क्यों होगी," या "मुझे लगता है कि यीशु चाहता है कि हम उसकी आज्ञा मानने से वही आनंद प्राप्त करें जो उसे अपने पिता की आज्ञा मानने से मिलता है। मैं वह आनन्द चाहता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यीशु अपने चेलों को एक-दूसरे से प्रेम करने की आज्ञा देता है जैसा उसने उनसे प्रेम किया है। किसी व्यक्ति का सबसे महान प्रेम वही है जो उसे अपने मित्रों के लिए अपना प्राण देने के लिए प्रेरित करता है। चेले यीशु के दोस्त हैं यदि वे वही करते हैं जो वह उन्हें करने की आज्ञा देता है। उसने उनके साथ दासों की तरह व्यवहार नहीं किया है, क्योंकि दास यह जाने बिना अपने स्वामियों की आज्ञा मानते हैं कि स्वामी क्या कर रहा है। इसके बजाय, यीशु ने चेलों के साथ मित्रों जैसा व्यवहार किया और उन्हें वह सब कुछ बताया जो उसके पिता ने उसे बताया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चेले की भूमिका निभाने वाले कलाकार से पूछें, "आप क्या महसूस कर रहे हैं या क्या सोच रहे हैं?" वह व्यक्ति इस तरह उत्तर दे सकता है कि, "एक-दूसरे से प्रेम करना बहुत कठिन होगा जैसे यीशु हमसे प्रेम करता है! क्या हमें वास्तव में एक-दूसरे के लिए अपना जीवन देने के लिए तैयार रहने की आवश्यकता है? यही वह सबसे बड़ा बलिदान है जो हम दे सकते थे," या "मैं यीशु का मित्र बनना चाहता हूँ, इसलिए मैं उसकी आज्ञाओं का पालन करूँगा," या "मैं आभारी हूँ कि यीशु ने हमारे साथ दोस्तों की तरह व्यवहार किया है, भले ही हम केवल उसके दास बनने के योग्य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यीशु कहता है कि चेलों ने उसे नहीं चुना, बल्कि उसने उन्हें चुना और उन्हें नियुक्त किया ताकि वे जाकर फल लाएँ—ऐसा फल जो स्थायी रहेगा। यदि वे ऐसा करते हैं, तो पिता उन्हें वह देगा जो वे माँगेंगे क्योंकि वे यीशु से जुड़े हुए हैं। फिर यीशु उन्हें एक-दूसरे से प्रेम करने की आज्ञा देता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चेले की भूमिका निभाने वाले कलाकारों में से एक से पूछें, "आप क्या महसूस कर रहे हैं या क्या सोच रहे हैं?" वह व्यक्ति इस तरह उत्तर दे सकता है, "मैंने यीशु को चुना, लेकिन वह सही है कि उसने मुझे पहले चुना। बहुत से लोग उसका अनुसरण करना चाहते थे, लेकिन उसने मुझे चुना। मैं बहुत आभारी हूँ कि उसने मुझे चुना!" या "मैं आभारी हूँ कि यीशु ने मुझे करने के लिए महत्वपूर्ण काम दिया है," या "मुझे लगता है कि यीशु कह रहा है कि यदि मैं उसकी आज्ञा मानता हूँ, तो मैं ऐसा फल लाऊँगा जो स्थायी रहता है, और फिर परमेश्वर मुझे जो कुछ भी माँगता हूँ, वह देगा, क्योंकि मैं यीशु से वैसे जुड़ा हूँ जैसे डाली दाखलता से जुड़ी होती है।"</w:t>
      </w:r>
      <w:r>
        <w:rPr>
          <w:lang w:val="hi_IN" w:bidi="hi_IN"/>
        </w:rPr>
      </w:r>
    </w:p>
    <w:p>
      <w:pPr>
        <w:pStyle w:val="Heading3"/>
      </w:pPr>
      <w:r>
        <w:rPr>
          <w:lang w:val="hi_IN" w:bidi="hi_IN"/>
        </w:rPr>
        <w:t>आवश्यक जानकारी</w:t>
      </w:r>
    </w:p>
    <w:p>
      <w:pPr/>
      <w:r>
        <w:rPr>
          <w:lang w:val="hi_IN" w:bidi="hi_IN"/>
        </w:rPr>
      </w:r>
      <w:r>
        <w:rPr>
          <w:lang w:val="hi_IN" w:bidi="hi_IN"/>
        </w:rPr>
        <w:t>यूहन्ना 15:1–17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यीशु कहता है, "सच्ची दाखलता </w:t>
      </w:r>
      <w:r>
        <w:rPr>
          <w:b/>
          <w:lang w:val="hi_IN" w:bidi="hi_IN"/>
        </w:rPr>
        <w:t>मैं हूँ</w:t>
      </w:r>
      <w:r>
        <w:rPr>
          <w:lang w:val="hi_IN" w:bidi="hi_IN"/>
        </w:rPr>
        <w:t>।" वह यहाँ "मैं हूँ" शब्दों का उपयोग दो तरीकों से करता है। एक तरीका यह है कि वह खुद को किसी परिचित चीज़ से तुलना करें। इस मामले में वह अपने आप की तुलना दाखलता से करता है। लेकिन वह इन शब्दों का उपयोग अपने आप को परमेश्वर पिता से जोड़ने के लिए भी करता है। यहूदी पवित्रशास्त्र में, परमेश्वर ने मूसा से कहा कि उसका नाम "मैं हूँ" है। जब यीशु उन शब्दों का उपयोग करता है, तो उसके चेले जान जाते हैं कि वह अपने आप को परमेश्वर कह रहा है। इस वाक्यांश का अनुवाद पूरे यूहन्ना के सुसमाचार में उसी तरह करें।</w:t>
      </w:r>
    </w:p>
    <w:p>
      <w:pPr/>
      <w:r>
        <w:rPr>
          <w:lang w:val="hi_IN" w:bidi="hi_IN"/>
        </w:rPr>
      </w:r>
      <w:r>
        <w:rPr>
          <w:lang w:val="hi_IN" w:bidi="hi_IN"/>
        </w:rPr>
        <w:t xml:space="preserve">यीशु कहता है कि वह </w:t>
      </w:r>
      <w:r>
        <w:rPr>
          <w:b/>
          <w:lang w:val="hi_IN" w:bidi="hi_IN"/>
        </w:rPr>
        <w:t>सच्ची दाखलता</w:t>
      </w:r>
      <w:r>
        <w:rPr>
          <w:lang w:val="hi_IN" w:bidi="hi_IN"/>
        </w:rPr>
        <w:t xml:space="preserve"> है, इस्राएल के विपरीत, जो अविश्वासी दाखलता थी। यहूदी शास्त्रों में इस्राएल की तुलना कई बार दाखलता से की गई है, लेकिन वह ऐसी दाखलता थी जिस का परमेश्वर ने इसलिए न्याय किया क्योंकि वह फल नहीं लाई। दूसरी ओर, यीशु वह दाखलता है जो फल उत्पन्न करती है, या परमेश्वर की आज्ञा पूरी तरह से मानता है, इसलिए वह </w:t>
      </w:r>
      <w:r>
        <w:rPr>
          <w:b/>
          <w:lang w:val="hi_IN" w:bidi="hi_IN"/>
        </w:rPr>
        <w:t>सच्चा</w:t>
      </w:r>
      <w:r>
        <w:rPr>
          <w:lang w:val="hi_IN" w:bidi="hi_IN"/>
        </w:rPr>
        <w:t>, विश्वासयोग्य और भरोसेमंद दाखलता है।</w:t>
      </w:r>
    </w:p>
    <w:p>
      <w:pPr/>
      <w:r>
        <w:rPr>
          <w:lang w:val="hi_IN" w:bidi="hi_IN"/>
        </w:rPr>
      </w:r>
      <w:r>
        <w:rPr>
          <w:b/>
          <w:lang w:val="hi_IN" w:bidi="hi_IN"/>
        </w:rPr>
        <w:t>दाखलता</w:t>
      </w:r>
      <w:r>
        <w:rPr>
          <w:lang w:val="hi_IN" w:bidi="hi_IN"/>
        </w:rPr>
        <w:t xml:space="preserve"> एक ऐसा पौधा था जो फैलता था और किसी सहारे वाली संरचना से चिपककर बढ़ता था। शायद यहाँ यीशु और उसके शिष्य </w:t>
      </w:r>
      <w:r>
        <w:rPr>
          <w:b/>
          <w:lang w:val="hi_IN" w:bidi="hi_IN"/>
        </w:rPr>
        <w:t>अंगूर की दाखलता</w:t>
      </w:r>
      <w:r>
        <w:rPr>
          <w:lang w:val="hi_IN" w:bidi="hi_IN"/>
        </w:rPr>
        <w:t xml:space="preserve"> के बारे में सोच रहे हैं, क्योंकि वह इस्राएल में बहुत सामान्य थी और अन्य शास्त्रों में भी उसका उल्लेख मिलता है। अंगूर की दाखलता से अंगूर उत्पन्न होते थे, जिन्हें खाया जा सकता था और जिसका रस अक्सर पीने के लिए दाखरस में बदल दिया जाता था। इस भाग का अनुवाद करते समय, यदि आपकी संस्कृति में कोई दाखलता नहीं है जो साल दर साल फल देती है, तो आप पेड़ शब्द का उपयोग कर सकते हैं, क्योंकि फल लाना उस इस छवि का एक महत्वपूर्ण हिस्सा है जिसके बारे में यीशु यहाँ बात कर रहा है।</w:t>
      </w:r>
    </w:p>
    <w:p>
      <w:pPr/>
      <w:r>
        <w:rPr>
          <w:lang w:val="hi_IN" w:bidi="hi_IN"/>
        </w:rPr>
      </w:r>
      <w:r>
        <w:rPr>
          <w:lang w:val="hi_IN" w:bidi="hi_IN"/>
        </w:rPr>
        <w:t xml:space="preserve">यहाँ रुकें और समूह के रूप में एक </w:t>
      </w:r>
      <w:r>
        <w:rPr>
          <w:lang w:val="hi_IN" w:bidi="hi_IN"/>
        </w:rPr>
        <w:t>अंगूर की बेल</w:t>
      </w:r>
      <w:r>
        <w:rPr>
          <w:lang w:val="hi_IN" w:bidi="hi_IN"/>
        </w:rPr>
        <w:t xml:space="preserve"> की तस्वीर देखें। इस ऑडियो को यहाँ रोकें।</w:t>
      </w:r>
    </w:p>
    <w:p>
      <w:pPr/>
      <w:r>
        <w:rPr>
          <w:lang w:val="hi_IN" w:bidi="hi_IN"/>
        </w:rPr>
      </w:r>
      <w:r>
        <w:rPr>
          <w:lang w:val="hi_IN" w:bidi="hi_IN"/>
        </w:rPr>
        <w:t xml:space="preserve">कुछ अनुवादों में, यीशु परमेश्वर पिता को </w:t>
      </w:r>
      <w:r>
        <w:rPr>
          <w:b/>
          <w:lang w:val="hi_IN" w:bidi="hi_IN"/>
        </w:rPr>
        <w:t>दाखलता का किसान</w:t>
      </w:r>
      <w:r>
        <w:rPr>
          <w:lang w:val="hi_IN" w:bidi="hi_IN"/>
        </w:rPr>
        <w:t xml:space="preserve"> कहता है। दाखलता का किसान एक माली होता है जो दाखलता की देखभाल करता है। अधिक फल उत्पन्न करने के लिए दाखलताओं की </w:t>
      </w:r>
      <w:r>
        <w:rPr>
          <w:b/>
          <w:lang w:val="hi_IN" w:bidi="hi_IN"/>
        </w:rPr>
        <w:t>छँटाई</w:t>
      </w:r>
      <w:r>
        <w:rPr>
          <w:lang w:val="hi_IN" w:bidi="hi_IN"/>
        </w:rPr>
        <w:t xml:space="preserve"> करनी पड़ती थी। दाखलता को छाँटने का अर्थ है डाली के कुछ हिस्सों को काटना और कुछ स्वस्थ लकड़ी और कलियाँ छोड़ देना, जिससे दाखलता अधिक से अधिक फल उत्पन्न कर सके।</w:t>
      </w:r>
    </w:p>
    <w:p>
      <w:pPr/>
      <w:r>
        <w:rPr>
          <w:lang w:val="hi_IN" w:bidi="hi_IN"/>
        </w:rPr>
      </w:r>
      <w:r>
        <w:rPr>
          <w:lang w:val="hi_IN" w:bidi="hi_IN"/>
        </w:rPr>
        <w:t xml:space="preserve">यहाँ रुकें और एक </w:t>
      </w:r>
      <w:r>
        <w:rPr>
          <w:lang w:val="hi_IN" w:bidi="hi_IN"/>
        </w:rPr>
        <w:t>ऐसी दाखलता जिसकी छँटाई नहीं की गई है, और दूसरी ऐसी दाखलता की जिसकी छँटाई की गई है</w:t>
      </w:r>
      <w:r>
        <w:rPr>
          <w:lang w:val="hi_IN" w:bidi="hi_IN"/>
        </w:rPr>
        <w:t xml:space="preserve"> तस्वीर देखें। इस ऑडियो को यहाँ रोकें।</w:t>
      </w:r>
    </w:p>
    <w:p>
      <w:pPr/>
      <w:r>
        <w:rPr>
          <w:lang w:val="hi_IN" w:bidi="hi_IN"/>
        </w:rPr>
      </w:r>
      <w:r>
        <w:rPr>
          <w:lang w:val="hi_IN" w:bidi="hi_IN"/>
        </w:rPr>
        <w:t xml:space="preserve">यीशु ने अपने चेलों से कहा कि वह उनसे कहे गए वचन के कारण </w:t>
      </w:r>
      <w:r>
        <w:rPr>
          <w:b/>
          <w:lang w:val="hi_IN" w:bidi="hi_IN"/>
        </w:rPr>
        <w:t>शुद्ध</w:t>
      </w:r>
      <w:r>
        <w:rPr>
          <w:lang w:val="hi_IN" w:bidi="hi_IN"/>
        </w:rPr>
        <w:t xml:space="preserve"> हैं। इस भाग में शुद्ध शब्द के दो अर्थ हैं। जब कोई माली दाखलता की डालियों की छँटाई करता था, तो डालियों से कोई भी मरा हुआ हिस्सा हटा दिया जाता था। यहाँ यीशु धार्मिकता के बारे में भी बात कर रहा है। उसके चेले धर्मी हैं, या परमेश्वर के साथ सही हैं, क्योंकि उन्होंने उस पर विश्वास किया है जो उसने उन्हें अपने बारे में सिखाया है।</w:t>
      </w:r>
    </w:p>
    <w:p>
      <w:pPr/>
      <w:r>
        <w:rPr>
          <w:lang w:val="hi_IN" w:bidi="hi_IN"/>
        </w:rPr>
      </w:r>
      <w:r>
        <w:rPr>
          <w:lang w:val="hi_IN" w:bidi="hi_IN"/>
        </w:rPr>
        <w:t xml:space="preserve">कुछ अनुवादों में, यीशु अपने चेलों से कहता है कि वे उसमें </w:t>
      </w:r>
      <w:r>
        <w:rPr>
          <w:b/>
          <w:lang w:val="hi_IN" w:bidi="hi_IN"/>
        </w:rPr>
        <w:t xml:space="preserve"> बने रहें</w:t>
      </w:r>
      <w:r>
        <w:rPr>
          <w:lang w:val="hi_IN" w:bidi="hi_IN"/>
        </w:rPr>
        <w:t xml:space="preserve">। दूसरों में वह कहता है कि </w:t>
      </w:r>
      <w:r>
        <w:rPr>
          <w:b/>
          <w:lang w:val="hi_IN" w:bidi="hi_IN"/>
        </w:rPr>
        <w:t>स्थिर रहें</w:t>
      </w:r>
      <w:r>
        <w:rPr>
          <w:lang w:val="hi_IN" w:bidi="hi_IN"/>
        </w:rPr>
        <w:t xml:space="preserve">। "बने रहें" वाक्यांश का अर्थ है "जीवन बिताना।" यीशु चाहता है कि उसके चेले अपना जीवन उसमें पाएँ, उसमें वास करें। स्थिर रहें शब्द का अर्थ है ठहरे रहना। उन्हें केवल कभी-कभी नहीं, बल्कि हमेशा यीशु में बने रहना चाहिए। यदि वे यीशु से जुड़े नहीं हैं तो वे जीवित नहीं रह सकते और आत्मिक फल उत्पन्न नहीं कर सकते हैं। जब यीशु कहता है, "मुझमें बने रहो, और मैं तुममें," तो उसके द्वारा उपयोग किए गए शब्दों का अर्थ हो सकता है "जैसे मैं तुममें स्थिर रहता हूँ, </w:t>
      </w:r>
      <w:r>
        <w:rPr>
          <w:b/>
          <w:lang w:val="hi_IN" w:bidi="hi_IN"/>
        </w:rPr>
        <w:t>वैसे ही</w:t>
      </w:r>
      <w:r>
        <w:rPr>
          <w:lang w:val="hi_IN" w:bidi="hi_IN"/>
        </w:rPr>
        <w:t xml:space="preserve"> तुम भी मुझमें स्थिर रहो" या "</w:t>
      </w:r>
      <w:r>
        <w:rPr>
          <w:b/>
          <w:lang w:val="hi_IN" w:bidi="hi_IN"/>
        </w:rPr>
        <w:t>यदि</w:t>
      </w:r>
      <w:r>
        <w:rPr>
          <w:lang w:val="hi_IN" w:bidi="hi_IN"/>
        </w:rPr>
        <w:t xml:space="preserve"> तुम मुझमें स्थिर रहो, तो मैं भी तुममें स्थिर रहूँगा।"</w:t>
      </w:r>
    </w:p>
    <w:p>
      <w:pPr/>
      <w:r>
        <w:rPr>
          <w:lang w:val="hi_IN" w:bidi="hi_IN"/>
        </w:rPr>
      </w:r>
      <w:r>
        <w:rPr>
          <w:lang w:val="hi_IN" w:bidi="hi_IN"/>
        </w:rPr>
        <w:t xml:space="preserve">यीशु जिस </w:t>
      </w:r>
      <w:r>
        <w:rPr>
          <w:b/>
          <w:lang w:val="hi_IN" w:bidi="hi_IN"/>
        </w:rPr>
        <w:t>फल</w:t>
      </w:r>
      <w:r>
        <w:rPr>
          <w:lang w:val="hi_IN" w:bidi="hi_IN"/>
        </w:rPr>
        <w:t xml:space="preserve"> के बारे में बात करता है वह परमेश्वर पिता की आज्ञा में जीने का आत्मिक परिणाम है। जब यीशु के अनुयायी दूसरों से वैसे ही प्रेम करते हैं जैसे वह उन्हें आज्ञा देता है, तो वह उनकी आज्ञा के परिणामों की तुलना दाखलता के फल से करता है। यीशु यह भी कहता है कि उसने चेलों को जाकर फल लाने के लिए नियुक्त किया है, या आज्ञा दी है। इस फल के शायद दो अर्थ हैं। एक प्रकार का फल वह भलाई है जो प्रत्येक चेले द्वारा परमेश्वर की आज्ञा से उत्पन्न होती है जो चेले को यीशु के अधिक समान बनाती है। दूसरा फल वे लोग हैं, जो चेलों द्वारा वचन बाँटे जाने पर यीशु पर अपना विश्वास प्रकट करते हैं।</w:t>
      </w:r>
    </w:p>
    <w:p>
      <w:pPr/>
      <w:r>
        <w:rPr>
          <w:lang w:val="hi_IN" w:bidi="hi_IN"/>
        </w:rPr>
      </w:r>
      <w:r>
        <w:rPr>
          <w:lang w:val="hi_IN" w:bidi="hi_IN"/>
        </w:rPr>
        <w:t xml:space="preserve">यीशु कहता है कि उसका पिता उसमें से हर उस डाली को हटा देता है जो फल नहीं लाती है। यह एक डाली की तरह है जो सूख जाती है और कोई उसे </w:t>
      </w:r>
      <w:r>
        <w:rPr>
          <w:b/>
          <w:lang w:val="hi_IN" w:bidi="hi_IN"/>
        </w:rPr>
        <w:t>आग</w:t>
      </w:r>
      <w:r>
        <w:rPr>
          <w:lang w:val="hi_IN" w:bidi="hi_IN"/>
        </w:rPr>
        <w:t xml:space="preserve"> में फेंक देता है और आग उसे जला देती है। पूरी बाइबल में, आग परमेश्वर के न्याय का प्रतीक है। यीशु उन लोगों के खिलाफ परमेश्वर के न्याय के बारे में बात कर रहा है, जो कहते हैं कि वे उसके हैं, लेकिन वास्तव में वे उसके नहीं हैं। यहाँ आग शब्द का उपयोग करना महत्वपूर्ण है क्योंकि यह परमेश्वर के न्याय के बारे में बात कर रहा है।</w:t>
      </w:r>
    </w:p>
    <w:p>
      <w:pPr/>
      <w:r>
        <w:rPr>
          <w:lang w:val="hi_IN" w:bidi="hi_IN"/>
        </w:rPr>
      </w:r>
      <w:r>
        <w:rPr>
          <w:lang w:val="hi_IN" w:bidi="hi_IN"/>
        </w:rPr>
        <w:t xml:space="preserve">यीशु कहता है कि जब उसके </w:t>
      </w:r>
      <w:r>
        <w:rPr>
          <w:b/>
          <w:lang w:val="hi_IN" w:bidi="hi_IN"/>
        </w:rPr>
        <w:t>चेले</w:t>
      </w:r>
      <w:r>
        <w:rPr>
          <w:lang w:val="hi_IN" w:bidi="hi_IN"/>
        </w:rPr>
        <w:t xml:space="preserve"> बहुत फल उत्पन्न करते हैं और दिखाते हैं कि वे उसके चेले हैं, तो उसके पिता की </w:t>
      </w:r>
      <w:r>
        <w:rPr>
          <w:b/>
          <w:lang w:val="hi_IN" w:bidi="hi_IN"/>
        </w:rPr>
        <w:t>महिमा</w:t>
      </w:r>
      <w:r>
        <w:rPr>
          <w:lang w:val="hi_IN" w:bidi="hi_IN"/>
        </w:rPr>
        <w:t xml:space="preserve"> होती है। किसी की महिमा करना या उसे महिमा देना किसी के बारे में अच्छी बातें बोलना या उसे सम्मान देना है। इसका प्रयोग अक्सर परमेश्वर की स्तुति करने, उसका आदर करने और उसके बारे में अच्छी बातें कहने के सन्दर्भ में किया जाता है। महिमा देना या महिमा करना उसी तरह अनुवाद करें जैसे आपने पिछले भागों में किया है। </w:t>
      </w:r>
      <w:r>
        <w:rPr>
          <w:lang w:val="hi_IN" w:bidi="hi_IN"/>
        </w:rPr>
        <w:t>महिमा करना</w:t>
      </w:r>
      <w:r>
        <w:rPr>
          <w:lang w:val="hi_IN" w:bidi="hi_IN"/>
        </w:rPr>
        <w:t xml:space="preserve"> शब्द मुख्य शब्दावली में है।</w:t>
      </w:r>
    </w:p>
    <w:p>
      <w:pPr/>
      <w:r>
        <w:rPr>
          <w:lang w:val="hi_IN" w:bidi="hi_IN"/>
        </w:rPr>
      </w:r>
      <w:r>
        <w:rPr>
          <w:lang w:val="hi_IN" w:bidi="hi_IN"/>
        </w:rPr>
        <w:t xml:space="preserve">आपको याद होगा कि एक </w:t>
      </w:r>
      <w:r>
        <w:rPr>
          <w:b/>
          <w:lang w:val="hi_IN" w:bidi="hi_IN"/>
        </w:rPr>
        <w:t>चेला</w:t>
      </w:r>
      <w:r>
        <w:rPr>
          <w:lang w:val="hi_IN" w:bidi="hi_IN"/>
        </w:rPr>
        <w:t xml:space="preserve"> वह व्यक्ति होता है जो किसी विशेष धार्मिक शिक्षक से परमेश्वर, विश्वास और जीवन के बारे में सीखता है और उसका अनुसरण करता है। यीशु ने उसका अनुसरण करने और उसके चेले बनने के लिए 12 लोगों को चुना। चेलों का अनुवाद उसी तरह करें जैसे आपने पिछले भागों में किया है। </w:t>
      </w:r>
      <w:r>
        <w:rPr>
          <w:lang w:val="hi_IN" w:bidi="hi_IN"/>
        </w:rPr>
        <w:t>चेला</w:t>
      </w:r>
      <w:r>
        <w:rPr>
          <w:lang w:val="hi_IN" w:bidi="hi_IN"/>
        </w:rPr>
        <w:t xml:space="preserve"> शब्द मुख्य शब्दावली में है।</w:t>
      </w:r>
    </w:p>
    <w:p>
      <w:pPr/>
      <w:r>
        <w:rPr>
          <w:lang w:val="hi_IN" w:bidi="hi_IN"/>
        </w:rPr>
      </w:r>
      <w:r>
        <w:rPr>
          <w:lang w:val="hi_IN" w:bidi="hi_IN"/>
        </w:rPr>
        <w:t xml:space="preserve">जब यीशु कहता है, "मैंने तुम्हें </w:t>
      </w:r>
      <w:r>
        <w:rPr>
          <w:b/>
          <w:lang w:val="hi_IN" w:bidi="hi_IN"/>
        </w:rPr>
        <w:t>यह</w:t>
      </w:r>
      <w:r>
        <w:rPr>
          <w:lang w:val="hi_IN" w:bidi="hi_IN"/>
        </w:rPr>
        <w:t xml:space="preserve"> बताया है," तो इस भाग में दाखलता और डालियों के बारे में जो कुछ उन्हें सिखाया है उसका सन्दर्भ दे रहा होता है, कि चेलों का यीशु से जुड़े रहने का तरीका कैसा होना चाहिए।</w:t>
      </w:r>
    </w:p>
    <w:p>
      <w:pPr/>
      <w:r>
        <w:rPr>
          <w:lang w:val="hi_IN" w:bidi="hi_IN"/>
        </w:rPr>
      </w:r>
      <w:r>
        <w:rPr>
          <w:lang w:val="hi_IN" w:bidi="hi_IN"/>
        </w:rPr>
        <w:t>यीशु चाहता है कि उसके चेलों का आनन्द पूरा हो। यह अभिव्यक्ति "</w:t>
      </w:r>
      <w:r>
        <w:rPr>
          <w:b/>
          <w:lang w:val="hi_IN" w:bidi="hi_IN"/>
        </w:rPr>
        <w:t>आनन्द पूरा हो जाए</w:t>
      </w:r>
      <w:r>
        <w:rPr>
          <w:lang w:val="hi_IN" w:bidi="hi_IN"/>
        </w:rPr>
        <w:t>" यह वाक्यांश यूहन्ना के सुसमाचार में आम है और इसका अर्थ है ऐसा आनंद जो पूरी तरह से पूर्ण हो, जिसमें किसी भी प्रकार की कमी न हो। इस वाक्यांश का अनुवाद यूहन्ना के सुसमाचार में जितनी बार भी किया गया है, उतनी बार एक ही तरीके से करें।</w:t>
      </w:r>
    </w:p>
    <w:p>
      <w:pPr/>
      <w:r>
        <w:rPr>
          <w:lang w:val="hi_IN" w:bidi="hi_IN"/>
        </w:rPr>
      </w:r>
      <w:r>
        <w:rPr>
          <w:lang w:val="hi_IN" w:bidi="hi_IN"/>
        </w:rPr>
        <w:t xml:space="preserve">यीशु कहता है कि वह अब अपने चेलों को </w:t>
      </w:r>
      <w:r>
        <w:rPr>
          <w:b/>
          <w:lang w:val="hi_IN" w:bidi="hi_IN"/>
        </w:rPr>
        <w:t>दास</w:t>
      </w:r>
      <w:r>
        <w:rPr>
          <w:lang w:val="hi_IN" w:bidi="hi_IN"/>
        </w:rPr>
        <w:t xml:space="preserve"> नहीं कहता है, लेकिन बाइबल में कोई स्थान नहीं है जहाँ पर वह उन्हें दास कहता है। वह उन्हें यह जरूर बताता हैं कि कोई दास अपने स्वामी से बड़ा नहीं होता और यह सही है कि वे उसे स्वामी और प्रभु कहें। यहाँ वह इस बात पर जोर दे रहा है कि उसने उन्हें दोस्तों की तरह माना है और उन्हें वह सब कुछ बताया है जो उसके पिता ने उसे बताया था। </w:t>
      </w:r>
      <w:r>
        <w:rPr>
          <w:lang w:val="hi_IN" w:bidi="hi_IN"/>
        </w:rPr>
        <w:t>दास</w:t>
      </w:r>
      <w:r>
        <w:rPr>
          <w:lang w:val="hi_IN" w:bidi="hi_IN"/>
        </w:rPr>
        <w:t xml:space="preserve"> मुख्य शब्दावली में है।</w:t>
      </w:r>
    </w:p>
    <w:p>
      <w:pPr/>
      <w:r>
        <w:rPr>
          <w:lang w:val="hi_IN" w:bidi="hi_IN"/>
        </w:rPr>
      </w:r>
      <w:r>
        <w:rPr>
          <w:lang w:val="hi_IN" w:bidi="hi_IN"/>
        </w:rPr>
        <w:t>जब यीशु कहता है, "</w:t>
      </w:r>
      <w:r>
        <w:rPr>
          <w:b/>
          <w:lang w:val="hi_IN" w:bidi="hi_IN"/>
        </w:rPr>
        <w:t>तुमने मुझे नहीं चुना</w:t>
      </w:r>
      <w:r>
        <w:rPr>
          <w:lang w:val="hi_IN" w:bidi="hi_IN"/>
        </w:rPr>
        <w:t>," तो उसका कहने का अर्थ शाब्दिक नहीं है। चेलों ने उसे चुना, लेकिन वह इस बात पर जोर दे रहा है कि उसने उन्हें पहले चुना। यीशु ने ही रिश्ता शुरू किया और चेलों के लिए उसका दोस्त बनना सम्भव बनाया। आपको इसका अनुवाद इस तरह करना चाहिए जो इन दोनों बातों को दिखाता है: चेलों ने यीशु को चुना, लेकिन यीशु पहला था जिसने उन्हें चुना था।</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यूहन्ना 15:18–27</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यूहन्ना 15:18–27 को सुनें और अपने मनों में रखें।</w:t>
      </w:r>
    </w:p>
    <w:p>
      <w:pPr/>
      <w:r>
        <w:rPr>
          <w:lang w:val="hi_IN" w:bidi="hi_IN"/>
        </w:rPr>
      </w:r>
      <w:r>
        <w:rPr>
          <w:lang w:val="hi_IN" w:bidi="hi_IN"/>
        </w:rPr>
        <w:t>यदि सम्भव हो, तो यूहन्ना 15:18–27 का ऑडियो संस्करण तीन बार, तीन अलग-अलग अनुवादों में सुनें। 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w:t>
      </w:r>
    </w:p>
    <w:p>
      <w:pPr>
        <w:pStyle w:val="ListBullet"/>
        <w:spacing w:line="240" w:lineRule="auto"/>
        <w:ind w:left="720"/>
      </w:pPr>
      <w:r>
        <w:rPr>
          <w:lang w:val="hi_IN" w:bidi="hi_IN"/>
        </w:rPr>
      </w:r>
      <w:r>
        <w:rPr>
          <w:lang w:val="hi_IN" w:bidi="hi_IN"/>
        </w:rPr>
        <w:t>इस भाग में आपको क्या अच्छा नहीं लगा या क्या समझ नहीं आया?</w:t>
      </w:r>
    </w:p>
    <w:p>
      <w:pPr>
        <w:pStyle w:val="ListBullet"/>
        <w:spacing w:line="240" w:lineRule="auto"/>
        <w:ind w:left="720"/>
      </w:pPr>
      <w:r>
        <w:rPr>
          <w:lang w:val="hi_IN" w:bidi="hi_IN"/>
        </w:rPr>
      </w:r>
      <w:r>
        <w:rPr>
          <w:lang w:val="hi_IN" w:bidi="hi_IN"/>
        </w:rPr>
        <w:t>यह भाग हमें परमेश्वर या यीशु के बारे में क्या बताता है?</w:t>
      </w:r>
    </w:p>
    <w:p>
      <w:pPr>
        <w:pStyle w:val="ListBullet"/>
        <w:spacing w:line="240" w:lineRule="auto"/>
        <w:ind w:left="720"/>
      </w:pPr>
      <w:r>
        <w:rPr>
          <w:lang w:val="hi_IN" w:bidi="hi_IN"/>
        </w:rPr>
      </w:r>
      <w:r>
        <w:rPr>
          <w:lang w:val="hi_IN" w:bidi="hi_IN"/>
        </w:rPr>
        <w:t>यह भाग हमें लोगों के बारे में क्या बताता है?</w:t>
      </w:r>
    </w:p>
    <w:p>
      <w:pPr>
        <w:pStyle w:val="ListBullet"/>
        <w:spacing w:line="240" w:lineRule="auto"/>
        <w:ind w:left="720"/>
      </w:pPr>
      <w:r>
        <w:rPr>
          <w:lang w:val="hi_IN" w:bidi="hi_IN"/>
        </w:rPr>
      </w:r>
      <w:r>
        <w:rPr>
          <w:lang w:val="hi_IN" w:bidi="hi_IN"/>
        </w:rPr>
        <w:t>यह भाग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यूहन्ना 15:18–27 का ऑडियो संस्करण सबसे आसानी से समझ में आने वाले अनुवाद में सुनें।</w:t>
      </w:r>
    </w:p>
    <w:p>
      <w:pPr/>
      <w:r>
        <w:rPr>
          <w:lang w:val="hi_IN" w:bidi="hi_IN"/>
        </w:rPr>
      </w:r>
      <w:r>
        <w:rPr>
          <w:lang w:val="hi_IN" w:bidi="hi_IN"/>
        </w:rPr>
        <w:t>यीशु अभी भी घर के ऊपरी कमरे में अपने 11 चेलों से बात कर रहा है जहाँ वे एक साथ फसह का भोजन कर रहे हैं। यहूदा पहले ही यीशु को धार्मिक अगुवों को पकड़वाने के लिए समूह को छोड़ चुका था। यीशु ने अभी-अभी अपने चेलों से कहा है कि वे दाखलता की डाली की तरह उससे जुड़े रहें और एक-दूसरे से प्रेम करें। अब वह इस बारे में बात करता है कि जब वे उन आज्ञाओं का पालन करेंगे तो क्या होगा।</w:t>
      </w:r>
    </w:p>
    <w:p>
      <w:pPr/>
      <w:r>
        <w:rPr>
          <w:lang w:val="hi_IN" w:bidi="hi_IN"/>
        </w:rPr>
      </w:r>
      <w:r>
        <w:rPr>
          <w:lang w:val="hi_IN" w:bidi="hi_IN"/>
        </w:rPr>
        <w:t>यीशु कहता है, "यदि संसार तुमसे बैर करता है, तो याद रखो कि उसने पहले मुझसे बैर किया था," लेकिन उसका यह अर्थ नहीं है कि संसार उनसे बैर नहीं करेगा। संसार निश्चित रूप से उनसे नफरत करेगा क्योंकि संसार ने पहले यीशु से नफरत की थी। “संसार” उन सभी लोगों को दर्शाता है जो परमेश्वर के विरुद्ध हैं और यीशु के बारे में उसके संदेश पर विश्वास नहीं करते हैं।</w:t>
      </w:r>
    </w:p>
    <w:p>
      <w:pPr/>
      <w:r>
        <w:rPr>
          <w:lang w:val="hi_IN" w:bidi="hi_IN"/>
        </w:rPr>
      </w:r>
      <w:r>
        <w:rPr>
          <w:lang w:val="hi_IN" w:bidi="hi_IN"/>
        </w:rPr>
        <w:t>यहाँ रुकें और समूह में इस प्रश्न पर चर्चा करें: आपकी संस्कृति में, आप उन लोगों के बारे में कैसे बात करते हैं जो परमेश्वर में आपके विश्वास को साझा नहीं करते हैं? इस ऑडियो को यहाँ रोकें।</w:t>
      </w:r>
    </w:p>
    <w:p>
      <w:pPr/>
      <w:r>
        <w:rPr>
          <w:lang w:val="hi_IN" w:bidi="hi_IN"/>
        </w:rPr>
      </w:r>
      <w:r>
        <w:rPr>
          <w:lang w:val="hi_IN" w:bidi="hi_IN"/>
        </w:rPr>
        <w:t>संसार, या संसार के वे लोग जो परमेश्वर पर विश्वास नहीं करते, संसार के उन अन्य लोगों से प्रेम करते हैं जो परमेश्वर में विश्वास नहीं करते। यदि चेले उनके विश्वासों को साझा करते तो वे लोग चेलों से प्रेम करते। चेले पहले संसार के समान थे, पर यीशु ने उन्हें अपने साथ जुड़ने के लिए चुन लिया। अब चेले संसार के लोगों से अलग हैं, इसलिए वे चेलों से बैर करते हैं। चेलों को आश्चर्यचकित नहीं होना चाहिए जब संसार के लोग उनसे नफरत करते हैं क्योंकि उन्होंने यीशु से भी नफरत की थी।</w:t>
      </w:r>
    </w:p>
    <w:p>
      <w:pPr/>
      <w:r>
        <w:rPr>
          <w:lang w:val="hi_IN" w:bidi="hi_IN"/>
        </w:rPr>
      </w:r>
      <w:r>
        <w:rPr>
          <w:lang w:val="hi_IN" w:bidi="hi_IN"/>
        </w:rPr>
        <w:t>यहाँ रुकें और समूह में इस प्रश्न पर चर्चा करें: आपकी संस्कृति में उन लोगों के बारे में कैसे बात की जाती है जो एक समूह का हिस्सा तो हैं लेकिन उस समूह के भीतर अलग-अलग विश्वास रखते हैं और अलग-अलग तरीके से रहते हैं? इस ऑडियो को यहाँ रोकें।</w:t>
      </w:r>
    </w:p>
    <w:p>
      <w:pPr/>
      <w:r>
        <w:rPr>
          <w:lang w:val="hi_IN" w:bidi="hi_IN"/>
        </w:rPr>
      </w:r>
      <w:r>
        <w:rPr>
          <w:lang w:val="hi_IN" w:bidi="hi_IN"/>
        </w:rPr>
        <w:t>यीशु चेलों से कहता है कि वे उस पर विचार करें जो उसने उनसे पहले कहा था, कि "दास अपने स्वामी से बड़ा नहीं है।" यीशु के चेलों को यह उम्मीद नहीं करनी चाहिए कि उन्हें उस व्यवहार से बेहतर व्यवहार मिलेगा जो लोगों ने यीशु के साथ किया। जितना संसार ने यीशु को सताया, उतना ही वह उसके चेलों को भी सताएगा। जितना उन्होंने यीशु की शिक्षा का पालन किया, उतना ही वे चेलों की शिक्षा का पालन करेंगे।</w:t>
      </w:r>
    </w:p>
    <w:p>
      <w:pPr/>
      <w:r>
        <w:rPr>
          <w:lang w:val="hi_IN" w:bidi="hi_IN"/>
        </w:rPr>
      </w:r>
      <w:r>
        <w:rPr>
          <w:lang w:val="hi_IN" w:bidi="hi_IN"/>
        </w:rPr>
        <w:t>यीशु कहता है कि वे ये सब काम चेलों के साथ "यीशु के नाम के कारण" करेंगे, क्योंकि चेले उससे जुड़े हुए हैं। ऐसा इसलिए है क्योंकि संसार परमेश्वर को नहीं जानता जिसने उसे भेजा है। जब लोग चेलों को सताते हैं, तो ऐसा इसलिए होता है क्योंकि लोग परमेश्वर पिता को अस्वीकार करते हैं।</w:t>
      </w:r>
    </w:p>
    <w:p>
      <w:pPr/>
      <w:r>
        <w:rPr>
          <w:lang w:val="hi_IN" w:bidi="hi_IN"/>
        </w:rPr>
      </w:r>
      <w:r>
        <w:rPr>
          <w:lang w:val="hi_IN" w:bidi="hi_IN"/>
        </w:rPr>
        <w:t xml:space="preserve">अब यीशु उन लोगों के बारे में बात करने के लिए अपना ध्यान केंद्रित करता है जो उस पर विश्वास नहीं करते हैं। यीशु कहता है कि यदि उसने लोगों को अपने बारे में और उन्हें भेजने वाले के बारे में न बताया होता, तो वे पाप के दोषी न होते। उसका अर्थ यह नहीं है कि वे किसी भी पाप के लिए बिल्कुल दोषी नहीं होंगे, लेकिन यह कि यदि उन्होंने यीशु के संदेश को न सुना होता तो परमेश्वर उन्हें दोषी नहीं मानता। यीशु ने उनसे बात </w:t>
      </w:r>
      <w:r>
        <w:rPr>
          <w:b/>
          <w:lang w:val="hi_IN" w:bidi="hi_IN"/>
        </w:rPr>
        <w:t>की,</w:t>
      </w:r>
      <w:r>
        <w:rPr>
          <w:lang w:val="hi_IN" w:bidi="hi_IN"/>
        </w:rPr>
        <w:t xml:space="preserve"> इसलिए वे अपने पाप का बहाना नहीं बना सकते। यीशु और परमेश्वर पिता एक हैं, इसलिए जो कोई यीशु से नफरत करता है वह उसके पिता से भी नफरत करता है।</w:t>
      </w:r>
    </w:p>
    <w:p>
      <w:pPr/>
      <w:r>
        <w:rPr>
          <w:lang w:val="hi_IN" w:bidi="hi_IN"/>
        </w:rPr>
      </w:r>
      <w:r>
        <w:rPr>
          <w:lang w:val="hi_IN" w:bidi="hi_IN"/>
        </w:rPr>
        <w:t>यहाँ रुकें और समूह में इस प्रश्न पर चर्चा करें: अपनी संस्कृति में किसी ऐसी घटना की कहानी बताएँ, जब कोई व्यक्ति ऐसे नियम का उल्लंघन करता है जिसका उसे पता ही नहीं था। शायद यह आपकी संस्कृति में एक नया व्यक्ति है जिसने पहले इस नियम के बारे में नहीं सुना था। उस व्यक्ति के साथ क्या होता है? अन्य लोग उसके साथ कैसा व्यवहार करते हैं? इस ऑडियो को यहाँ रोकें।</w:t>
      </w:r>
    </w:p>
    <w:p>
      <w:pPr/>
      <w:r>
        <w:rPr>
          <w:lang w:val="hi_IN" w:bidi="hi_IN"/>
        </w:rPr>
      </w:r>
      <w:r>
        <w:rPr>
          <w:lang w:val="hi_IN" w:bidi="hi_IN"/>
        </w:rPr>
        <w:t>इसी तरह, यीशु कहता है कि यदि उसने उनके बीच ऐसे काम न किए होते जो किसी दूसरे ने पहले नहीं किए थे, तो वे पाप के लिए दोषी नहीं ठहरते। यीशु के कार्यों में उसकी शिक्षा और उसके चमत्कार दोनों शामिल हैं। फिर भी, उसका मतलब यह नहीं है कि वे किसी भी पाप के लिए दोषी नहीं ठहरते, बल्कि यह है कि वे यीशु के कार्यों को अस्वीकार करने के लिए दोषी नहीं होते। लेकिन उन्होंने यीशु के कामों को देखा, जो पूरी तरह से अलग थे और किसी और ने पहले कभी नहीं किए थे। उसके कार्यों ने दिखाया कि यीशु परमेश्वर है। पवित्रशास्त्र के अन्य भागों में, यीशु कहता है कि उसके काम उसके पिता परमेश्वर की ओर से हैं। जब लोगों ने यीशु के कामों को देखने के बाद भी अस्वीकार कर दिया, तो उन्होंने यीशु और उसके पिता दोनों को अस्वीकार कर दिया। यीशु के कार्यों ने संसार को उस बात पर विश्वास करने का प्रमाण दिया जो उसने उन्हें सिखाई थी, लेकिन उन्होंने मना कर दिया।</w:t>
      </w:r>
    </w:p>
    <w:p>
      <w:pPr/>
      <w:r>
        <w:rPr>
          <w:lang w:val="hi_IN" w:bidi="hi_IN"/>
        </w:rPr>
      </w:r>
      <w:r>
        <w:rPr>
          <w:lang w:val="hi_IN" w:bidi="hi_IN"/>
        </w:rPr>
        <w:t>यीशु कहता है, "लेकिन जो वचन उनकी व्यवस्था में लिखा है वह पूरा होना ज़रूरी है," या सच होगा ही। यहूदी अपने आप को व्यवस्था के रखवाले मानते थे। आमतौर पर व्यवस्था शब्द यहूदी पवित्रशास्त्र की पहली पाँच पुस्तकों को दर्शाता है, लेकिन यहाँ यीशु भजन संहिता से उद्धृत करता है, इसलिए वह व्यवस्था शब्द का उपयोग सभी यहूदी पवित्रशास्त्र को दर्शाने के लिए कर रहा है। व्यवस्था ने यीशु के बारे में भविष्यवाणी की थी, लेकिन व्यवस्था के रखवालों ने यीशु द्वारा अपने बारे में दिए गए संदेश पर विश्वास नहीं किया। यह पद, "उन्होंने मुझसे व्यर्थ बैर किया" राजा दाऊद के बारे में सच था, लेकिन यह यीशु के बारे में और भी महत्वपूर्ण तरीके से सच है। यीशु ने संसार को उससे नफरत करने का कोई कारण नहीं दिया। यीशु को अस्वीकार करके, यहूदियों ने व्यवस्था की इस भविष्यवाणी को सच किया। लेकिन वे पाप के लिए दोषी हो गए क्योंकि उन्होंने यीशु को अस्वीकार कर दिया जिसके बारे में व्यवस्था ने भविष्यवाणी की थी।</w:t>
      </w:r>
    </w:p>
    <w:p>
      <w:pPr/>
      <w:r>
        <w:rPr>
          <w:lang w:val="hi_IN" w:bidi="hi_IN"/>
        </w:rPr>
      </w:r>
      <w:r>
        <w:rPr>
          <w:lang w:val="hi_IN" w:bidi="hi_IN"/>
        </w:rPr>
        <w:t>यीशु कहता है कि जब सहायक आएगा, तो वह यीशु के बारे में गवाही देगा। सहायक पवित्र आत्मा के लिए एक और नाम या उपाधि है। सहायक वह होता है "जिसे कोई व्यक्ति न्यायालय में अपनी सहायता के लिए बुलाता है।" सहायक या वकील, एक कानूनी सहायक की तरह है जो अदालत में किसी व्यक्ति का बचाव करता है। वह विश्वासियों की कई तरीकों से मदद करता है, जिसमें परमेश्वर पिता के सामने उनका बचाव करना भी शामिल है। वह यीशु के अनुयायियों को यीशु की शिक्षाओं की याद दिलाकर उनकी मदद भी करता है। यीशु कहता है कि सहायक सत्य का आत्मा है जो पिता से आता है। जब यीशु स्वर्ग लौटेगा तो सहायक को अपने चेलों के पास भेजेगा, और सहायक हमेशा उनके साथ रहेगा। पवित्र आत्मा ने अनंत काल से यीशु को देखा और अनुभव किया है, क्योंकि वह यीशु और पिता के साथ एक है। पवित्र आत्मा यीशु के बारे में जिन महत्वपूर्ण सच्चाइयों को जानता है उनकी गवाही देगा या उनका सबूत देगा। अविश्वासियों के लिए, वह उन्हें पाप, धार्मिकता और न्याय के बारे में सच्चाई का दोषी ठहराएगा। पवित्र आत्मा आमतौर पर ऐसे शब्द नहीं बोलता जिन्हें लोग अपने कानों से सुन सकें, लेकिन वह लोगों को उस सत्य को समझने में सक्षम बना सकता है जिसे वे सुनते हैं। यीशु के चेले पृथ्वी पर सेवकाई की शुरुआत से ही उसके साथ रहे हैं। वे दूसरों को यह भी बताएँगे कि उन्होंने यीशु के बारे में क्या देखा और क्या सीखा है। पवित्र आत्मा और चेलों दोनों का यह महत्वपूर्ण कार्य है कि वे यह सत्य स्पष्ट करें कि यीशु कौन है।</w:t>
      </w:r>
    </w:p>
    <w:p>
      <w:pPr/>
      <w:r>
        <w:rPr>
          <w:lang w:val="hi_IN" w:bidi="hi_IN"/>
        </w:rPr>
      </w:r>
      <w:r>
        <w:rPr>
          <w:lang w:val="hi_IN" w:bidi="hi_IN"/>
        </w:rPr>
        <w:t>यहाँ रुकें और समूह में इस प्रश्न पर चर्चा करें: आपकी संस्कृति में लोग आध्यात्मिक प्राणियों के लोगों से बात करने के तरीके का वर्णन कैसे करते हैं? इस ऑडियो को यहाँ रोकें।</w:t>
      </w:r>
      <w:r>
        <w:rPr>
          <w:lang w:val="hi_IN" w:bidi="hi_IN"/>
        </w:rPr>
      </w:r>
    </w:p>
    <w:p>
      <w:pPr>
        <w:pStyle w:val="Heading3"/>
      </w:pPr>
      <w:r>
        <w:rPr>
          <w:lang w:val="hi_IN" w:bidi="hi_IN"/>
        </w:rPr>
        <w:t>घटनाओं को समझाना</w:t>
      </w:r>
    </w:p>
    <w:p>
      <w:pPr/>
      <w:r>
        <w:rPr>
          <w:lang w:val="hi_IN" w:bidi="hi_IN"/>
        </w:rPr>
      </w:r>
      <w:r>
        <w:rPr>
          <w:lang w:val="hi_IN" w:bidi="hi_IN"/>
        </w:rPr>
        <w:t>यूहन्ना 15:18–27 का ऑडियो संस्करण सबसे आसानी से समझ में आने वाले अनुवाद में सुनें।</w:t>
      </w:r>
    </w:p>
    <w:p>
      <w:pPr/>
      <w:r>
        <w:rPr>
          <w:lang w:val="hi_IN" w:bidi="hi_IN"/>
        </w:rPr>
      </w:r>
      <w:r>
        <w:rPr>
          <w:lang w:val="hi_IN" w:bidi="hi_IN"/>
        </w:rPr>
        <w:t>इस चरण में, समूह इस भाग के दृश्यों, परिवेश और पात्रों को परिभाषित करेगा। फिर समूह इस भाग को अपने मन में समझने की कोशिश करेगा।</w:t>
      </w:r>
    </w:p>
    <w:p>
      <w:pPr/>
      <w:r>
        <w:rPr>
          <w:lang w:val="hi_IN" w:bidi="hi_IN"/>
        </w:rPr>
      </w:r>
      <w:r>
        <w:rPr>
          <w:lang w:val="hi_IN" w:bidi="hi_IN"/>
        </w:rPr>
        <w:t>इस भाग में 3 दृश्य हैं।</w:t>
      </w:r>
    </w:p>
    <w:p>
      <w:pPr/>
      <w:r>
        <w:rPr>
          <w:lang w:val="hi_IN" w:bidi="hi_IN"/>
        </w:rPr>
      </w:r>
      <w:r>
        <w:rPr>
          <w:b/>
          <w:lang w:val="hi_IN" w:bidi="hi_IN"/>
        </w:rPr>
        <w:t>पहले दृश्य में:</w:t>
      </w:r>
      <w:r>
        <w:rPr>
          <w:lang w:val="hi_IN" w:bidi="hi_IN"/>
        </w:rPr>
        <w:t xml:space="preserve"> यीशु चेलों से कहता है कि यदि संसार उनसे नफरत करता है, तो उन्हें याद रखना चाहिए कि उसने पहले उससे नफरत की थी। यदि वे संसार के होते तो संसार उनसे प्रेम करता, लेकिन यीशु ने उन्हें अपने लिए चुना, इसलिए संसार उनसे नफरत करता है। वह उन्हें उस बात की याद दिलाता है जो उसने पहले कहा था: "दास अपने स्वामी से बड़ा नहीं है।" संसार में कुछ लोगों ने यीशु को सताया, इसलिए कुछ चेलों को भी सताएँगे। संसार में कुछ लोग यीशु की शिक्षा का पालन करते हैं, इसलिए कुछ लोग चेलों की शिक्षा का भी पालन करेंगे। वे चेलों के साथ ऐसा व्यवहार इसलिए करेंगे क्योंकि वे यीशु से जुड़े हुए हैं और क्योंकि वे परमेश्वर पिता को नहीं जानते जिसने यीशु को भेजा है।</w:t>
      </w:r>
    </w:p>
    <w:p>
      <w:pPr/>
      <w:r>
        <w:rPr>
          <w:lang w:val="hi_IN" w:bidi="hi_IN"/>
        </w:rPr>
      </w:r>
      <w:r>
        <w:rPr>
          <w:b/>
          <w:lang w:val="hi_IN" w:bidi="hi_IN"/>
        </w:rPr>
        <w:t>दूसरे दृश्य में:</w:t>
      </w:r>
      <w:r>
        <w:rPr>
          <w:lang w:val="hi_IN" w:bidi="hi_IN"/>
        </w:rPr>
        <w:t xml:space="preserve"> यीशु कहता है कि यदि वह आकर उनसे बात न करता, तो संसार यीशु को अस्वीकार करने के पाप के लिए दोषी नहीं होता। लेकिन वह आया और उनसे बात की, इसलिए उनके पास कोई बहाना नहीं है। जो कोई यीशु से नफरत करता है वह उसके पिता से भी नफरत करता है। यीशु कहता है कि यदि उसने उनके बीच ऐसे काम न किए होते जो किसी दूसरे ने नहीं किए थे, तो वे यीशु को अस्वीकार करने के पाप के लिए दोषी नहीं होते। लेकिन उन्होंने यीशु के द्वारा उनके बीच किए गए कामों को देखा, इसलिए उनके पास कोई बहाना नहीं है। उन्होंने यीशु और उसके पिता दोनों से नफरत की है। यीशु से नफरत करके, वे वास्तव में भजन संहिता की एक भविष्यवाणी को सच कर रहे हैं। भविष्यवाणी ने कहा, "उन्होंने मुझसे व्यर्थ बैर किया।"</w:t>
      </w:r>
    </w:p>
    <w:p>
      <w:pPr/>
      <w:r>
        <w:rPr>
          <w:lang w:val="hi_IN" w:bidi="hi_IN"/>
        </w:rPr>
      </w:r>
      <w:r>
        <w:rPr>
          <w:b/>
          <w:lang w:val="hi_IN" w:bidi="hi_IN"/>
        </w:rPr>
        <w:t>तीसरे दृश्य में:</w:t>
      </w:r>
      <w:r>
        <w:rPr>
          <w:lang w:val="hi_IN" w:bidi="hi_IN"/>
        </w:rPr>
        <w:t xml:space="preserve"> यीशु कहता है कि वह अपने पिता की ओर से अपने चेलों के पास वकील या सहायक को भेजेगा। जब सहायक आएगा, तो वह यीशु के बारे में गवाही देगा। वह कहता है कि चेलों को भी यीशु के बारे में सत्य बताना चाहिए क्योंकि जब से उसने अपनी सेवकाई शुरू की थी तब से वे उसके साथ हैं। वे बताएँगे कि उन्होंने व्यक्तिगत रूप से यीशु को क्या करते हुए देखा है और उसे क्या कहते हुए सुना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11 चेले (यहूदा पहले ही चला गया है)</w:t>
      </w:r>
    </w:p>
    <w:p>
      <w:pPr>
        <w:pStyle w:val="ListBullet"/>
        <w:spacing w:line="240" w:lineRule="auto"/>
        <w:ind w:left="720"/>
      </w:pPr>
      <w:r>
        <w:rPr>
          <w:lang w:val="hi_IN" w:bidi="hi_IN"/>
        </w:rPr>
      </w:r>
      <w:r>
        <w:rPr>
          <w:lang w:val="hi_IN" w:bidi="hi_IN"/>
        </w:rPr>
        <w:t>संसार के लोग</w:t>
      </w:r>
    </w:p>
    <w:p>
      <w:pPr>
        <w:pStyle w:val="ListBullet"/>
        <w:spacing w:line="240" w:lineRule="auto"/>
        <w:ind w:left="720"/>
      </w:pPr>
      <w:r>
        <w:rPr>
          <w:lang w:val="hi_IN" w:bidi="hi_IN"/>
        </w:rPr>
      </w:r>
      <w:r>
        <w:rPr>
          <w:lang w:val="hi_IN" w:bidi="hi_IN"/>
        </w:rPr>
        <w:t>सहायक (जो पवित्र आत्मा के लिए एक और उपाधि है)</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इससे ठीक पहले के भाग की तरह, यीशु अपने चेलों के साथ एक मेज के चारों ओर बैठा है और वे एक साथ फसह का भोज खा रहे हैं। भोजन करते समय वह उनसे बात कर रहा है। मेज पर भोजन है, जिसमें रोटी और दाखरस शामिल है। जब यीशु इस भाग में बोलता है तो यहूदा उनके साथ नहीं है।</w:t>
      </w:r>
    </w:p>
    <w:p>
      <w:pPr/>
      <w:r>
        <w:rPr>
          <w:lang w:val="hi_IN" w:bidi="hi_IN"/>
        </w:rPr>
      </w:r>
      <w:r>
        <w:rPr>
          <w:lang w:val="hi_IN" w:bidi="hi_IN"/>
        </w:rPr>
        <w:t>परिवेश नहीं बदलता है, लेकिन यीशु यहाँ चेलों को जो सिखाता है उसका अभिनय करना उपयोगी हो सकता है।</w:t>
      </w:r>
    </w:p>
    <w:p>
      <w:pPr/>
      <w:r>
        <w:rPr>
          <w:lang w:val="hi_IN" w:bidi="hi_IN"/>
        </w:rPr>
      </w:r>
      <w:r>
        <w:rPr>
          <w:lang w:val="hi_IN" w:bidi="hi_IN"/>
        </w:rPr>
        <w:t>यीशु कहता है कि यदि संसार के लोग चेलों से नफरत करते हैं, तो उन्हें याद रखना चाहिए कि संसार के लोगों ने पहले उससे नफरत की। आप यह दिखा सकते हैं कि संसार ने यीशु से कैसे बैर रखा, और फिर यह भी कि उसी प्रकार वे चेलों से भी बैर रखते हैं, जब यीशु इस विषय में बात करता है। याद रखें कि संसार में कुछ लोगों ने यीशु को सताया, इसलिए कुछ चेलों को सताएँगे, लेकिन कुछ ने यीशु की शिक्षा का पालन किया, इसलिए कुछ चेलों की शिक्षा का भी पालन करेंगे। आपको उन बातों की कल्पना करनी चाहिए जो आपको याद है कि लोगों ने यूहन्ना के सुसमाचार में पहले यीशु के साथ की थी जो यह दिखाती है कि कुछ लोग यीशु से नफरत करते थे और उसके संदेश को अस्वीकार करते थे, जबकि अन्य उसकी आज्ञा मानते थे।</w:t>
      </w:r>
    </w:p>
    <w:p>
      <w:pPr/>
      <w:r>
        <w:rPr>
          <w:lang w:val="hi_IN" w:bidi="hi_IN"/>
        </w:rPr>
      </w:r>
      <w:r>
        <w:rPr>
          <w:lang w:val="hi_IN" w:bidi="hi_IN"/>
        </w:rPr>
        <w:t>इस भाग में कई बार यीशु "यदि" शब्द का प्रयोग किसी ऐसी बात के लिए करता है जो न केवल एक संभावना है, बल्कि पहले से ही सत्य है। वह कहता है, "</w:t>
      </w:r>
      <w:r>
        <w:rPr>
          <w:b/>
          <w:lang w:val="hi_IN" w:bidi="hi_IN"/>
        </w:rPr>
        <w:t>यदि</w:t>
      </w:r>
      <w:r>
        <w:rPr>
          <w:lang w:val="hi_IN" w:bidi="hi_IN"/>
        </w:rPr>
        <w:t xml:space="preserve"> संसार तुम से बैर रखे," जबकि वास्तव में वे चेलों से बैर रखते हैं। वह कहता है "</w:t>
      </w:r>
      <w:r>
        <w:rPr>
          <w:b/>
          <w:lang w:val="hi_IN" w:bidi="hi_IN"/>
        </w:rPr>
        <w:t>यदि</w:t>
      </w:r>
      <w:r>
        <w:rPr>
          <w:lang w:val="hi_IN" w:bidi="hi_IN"/>
        </w:rPr>
        <w:t xml:space="preserve"> मैंने उनसे बातें न की होती" जबकि वास्तव में उसने उनसे बातें की थी। और वह कहता है, "</w:t>
      </w:r>
      <w:r>
        <w:rPr>
          <w:b/>
          <w:lang w:val="hi_IN" w:bidi="hi_IN"/>
        </w:rPr>
        <w:t>यदि</w:t>
      </w:r>
      <w:r>
        <w:rPr>
          <w:lang w:val="hi_IN" w:bidi="hi_IN"/>
        </w:rPr>
        <w:t xml:space="preserve"> मैंने उनके बीच वे काम न किए होते जो दूसरों ने नहीं किए थे," जब वास्तव में उसने उनके बीच वे काम किए जो किसी और ने नहीं किए थे। यह "यदि" शब्द का उपयोग करने का एक असामान्य तरीका है।</w:t>
      </w:r>
    </w:p>
    <w:p>
      <w:pPr/>
      <w:r>
        <w:rPr>
          <w:lang w:val="hi_IN" w:bidi="hi_IN"/>
        </w:rPr>
      </w:r>
      <w:r>
        <w:rPr>
          <w:lang w:val="hi_IN" w:bidi="hi_IN"/>
        </w:rPr>
        <w:t>रुकें और समूह में इस प्रश्न पर चर्चा करें: आपकी संस्कृति में किसी ऐसी बात के बारे में कैसे बात करते हैं, जो सत्य तो है, लेकिन ऐसे कहते हैं मानो वह सच नहीं भी हो सकती है? इस ऑडियो को यहाँ रोकें।</w:t>
      </w:r>
    </w:p>
    <w:p>
      <w:pPr/>
      <w:r>
        <w:rPr>
          <w:lang w:val="hi_IN" w:bidi="hi_IN"/>
        </w:rPr>
      </w:r>
      <w:r>
        <w:rPr>
          <w:lang w:val="hi_IN" w:bidi="hi_IN"/>
        </w:rPr>
        <w:t>यीशु कहता है कि यदि उसने उनसे अपने बारे में और परमेश्वर के बारे में बातें न की होती या उनके बीच ऐसे काम नहीं किए होते जो किसी दूसरे ने नहीं किए थे, तो संसार दोषी नहीं होता। लेकिन यीशु ने उन्हें बताया कि वह और परमेश्वर कौन है, और उसने उन्हें ऐसी बातें सिखाई और ऐसे चमत्कार किए जो किसी और ने पहले नहीं किए थे। आप यह दिखा सकते हैं कि यीशु संसार से बात कर रहा है और उनके बीच काम कर रहा है और संसार यीशु को अस्वीकार कर रहा है। आप यूहन्ना के सुसमाचार में पहले से यीशु ने कही और की गई बातों की कल्पना कर सकते हैं।</w:t>
      </w:r>
    </w:p>
    <w:p>
      <w:pPr/>
      <w:r>
        <w:rPr>
          <w:lang w:val="hi_IN" w:bidi="hi_IN"/>
        </w:rPr>
      </w:r>
      <w:r>
        <w:rPr>
          <w:lang w:val="hi_IN" w:bidi="hi_IN"/>
        </w:rPr>
        <w:t>यीशु प्रतिज्ञा करता है कि वह अपने पिता की ओर से अपने चेलों के लिए एक सहायक भेजेगा। सहायक और चेले दोनों यीशु के बारे में गवाही देंगे क्योंकि पवित्र आत्मा और चेलों दोनों ने व्यक्तिगत रूप से यीशु को देखा और सुना है, इसलिए वे दूसरों को उसके बारे में सत्य बताएँगे। पवित्र आत्मा का कोई शरीर नहीं होता है और आमतौर पर ऐसी आवाज से नहीं बोलता जिसे लोग अपने कानों से सुन सकें, इसलिए आप इस बारे में सोचना होगा कि आप किस तरह से यह दिखा सकते हैं कि वह यीशु के बारे में गवाही देता है।</w:t>
      </w:r>
    </w:p>
    <w:p>
      <w:pPr/>
      <w:r>
        <w:rPr>
          <w:lang w:val="hi_IN" w:bidi="hi_IN"/>
        </w:rPr>
      </w:r>
      <w:r>
        <w:rPr>
          <w:lang w:val="hi_IN" w:bidi="hi_IN"/>
        </w:rPr>
        <w:t>रुकें और समूह में इस प्रश्न पर चर्चा करें: अपनी संस्कृति से जुड़ी कोई ऐसी कहानी सुनाइए जिसमें किसी ने भविष्यवाणी की हो और वह सच हो गई हो। आप इसके बारे में कैसे बात करते हैं?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यूहन्ना 15:18–27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11 चेले (यहूदा पहले ही चला गया है)</w:t>
      </w:r>
    </w:p>
    <w:p>
      <w:pPr>
        <w:pStyle w:val="ListBullet"/>
        <w:spacing w:line="240" w:lineRule="auto"/>
        <w:ind w:left="720"/>
      </w:pPr>
      <w:r>
        <w:rPr>
          <w:lang w:val="hi_IN" w:bidi="hi_IN"/>
        </w:rPr>
      </w:r>
      <w:r>
        <w:rPr>
          <w:lang w:val="hi_IN" w:bidi="hi_IN"/>
        </w:rPr>
        <w:t>संसार के लोग</w:t>
      </w:r>
    </w:p>
    <w:p>
      <w:pPr>
        <w:pStyle w:val="ListBullet"/>
        <w:spacing w:line="240" w:lineRule="auto"/>
        <w:ind w:left="720"/>
      </w:pPr>
      <w:r>
        <w:rPr>
          <w:lang w:val="hi_IN" w:bidi="hi_IN"/>
        </w:rPr>
      </w:r>
      <w:r>
        <w:rPr>
          <w:lang w:val="hi_IN" w:bidi="hi_IN"/>
        </w:rPr>
        <w:t>सहायक (जो पवित्र आत्मा के लिए एक और उपाधि है)</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न छोड़े।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फिर से शुरू करें।</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यीशु कहता है, "यदि संसार तुमसे बैर करता है, तो याद रखो कि उसने पहले मुझसे बैर किया है।" यदि चेले संसार के होते, तो संसार उनसे प्रेम करता, पर यीशु ने उन्हें संसार में से चुनकर अपने होने के लिए चुन लिया। यही कारण है कि संसार उनसे नफरत करता है। वह उनसे कहता है कि वे इस पर सोचें जो उसने पहले कहा था, कि "दास अपने स्वामी से बड़ा नहीं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चेलों की भूमिका निभाने वाले व्यक्ति से पूछें, "आप क्या महसूस कर रहे हैं या क्या सोच रहे हैं?" वह व्यक्ति इस तरह उत्तर दे सकता है, "यह एक सुकून देने वाली याद है," या "मैं बहुत आभारी हूँ कि यीशु ने मुझे अपना होने के लिए चुना। यीशु से जुड़ने के लिए मैं संसार से नफरत सहने को तैयार हूँ," या "अब मैं अपने दुःख के विषय में बेहतर अनुभव करता हूँ।" मेरे साथ यीशु की तरह व्यवहार किया जा रहा है और मुझे सम्मानित महसूस होता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यीशु कहता है कि यदि संसार ने उसे सताया तो वह उसके चेलों को भी सताएगा। यदि संसार ने उसकी आज्ञा मानी है, तो वह उसके चेलों की भी आज्ञा मानेगा। वे ऐसा इसलिए करेंगे क्योंकि चेले यीशु से जुड़े हुए हैं और क्योंकि संसार यीशु के पिता को नहीं जानता जिसने उसे भेजा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चेले की भूमिका निभाने वाले व्यक्ति से पूछें, "आप क्या महसूस कर रहे हैं या क्या सोच रहे हैं?" वह व्यक्ति इस तरह उत्तर दे सकता है कि, "यह जानकर राहत होती है कि जब लोग मेरे साथ बुरा व्यवहार करते हैं और यीशु के बारे में मेरी शिक्षा का पालन नहीं करते हैं, तो ऐसा इसलिए नहीं है कि मैं कुछ गलत कर रहा हूँ। यह इसलिए है क्योंकि वे यीशु और उसके पिता को अस्वीकार करते हैं," या "जब लोग मुझे दु:ख देते हैं, तो यह जानने में मदद मिलती है कि ऐसा इसलिए नहीं है क्योंकि वे मुझसे नफरत करते हैं। ऐसा इसलिए है क्योंकि वे यीशु और उसके पिता से नफरत करते हैं," या "कुछ लोगों ने यीशु की आज्ञा मानी, इसलिए मैं लोगों को निडरता के साथ उसके बारे में बता सकता हूँ और मुझे विश्वास है कि कुछ लोग मेरी शिक्षा पर विश्वास करेंगे।"</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यीशु ने कहा कि यदि वह आकर लोगों से बातें न करता, तो वे उसे अस्वीकार करने के पाप के लिए दोषी नहीं होते। लेकिन उसने उनसे बातें की, इसलिए उनके पास अपने पाप के लिए कोई बहाना नहीं है। उसने यह भी कहा कि यदि उसने उनके बीच ऐसे काम न किए होते जो किसी दूसरे ने नहीं किए थे, तो वे उसे अस्वीकार करने के पाप के लिए दोषी नहीं होते। लेकिन उसने उनके बीच ऐसे काम किए जो किसी और ने नहीं किए थे, इसलिए उनके पास अपने पाप का कोई बहाना नहीं है। जो कोई यीशु से नफरत करता है वह उसके पिता से भी नफरत करता है। जो लोग उसे अस्वीकार करते हैं वे भजनसंहिता की एक भविष्यवाणी को सच साबित करते हैं। उन्होंने बिना कारण यीशु से नफरत की।</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चेलों में से एक की भूमिका निभाने वाले व्यक्ति से पूछें, "आप क्या महसूस कर रहे हैं या क्या सोच रहे हैं?" वह व्यक्ति इस तरह उत्तर दे सकता है कि, "संसार मुझे दु:ख दे रहा है, लेकिन यीशु को अस्वीकार करने के लिए उनका न्याय किया जाएगा, और उनकी सजा मेरे कष्ट से भी बदतर होगी," या "मैं यीशु से जुड़ने के लिए दु:ख उठाना पसंद करूँगा बजाय उनके जैसा होने के जो उसे अस्वीकार करते हैं। परमेश्वर उन्हें दण्ड देगा," या "यीशु वह व्यक्ति है जिसके बारे में पूरी व्यवस्था और भविष्यद्वक्ता बात कर रहे थे! उसके बारे में सभी भविष्यवाणियाँ सच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यीशु चेलों से कहता है कि वह उनके लिए अपने पिता की ओर से सहायक भेजेगा। सहायक, सत्य का आत्मा है जो यीशु के बारे में गवाही देगा, और चेलों को भी यीशु के बारे में गवाही देनी चाहिए क्योंकि वे यीशु की सेवकाई की शुरुआत से ही उसके साथ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चेलों में से एक की भूमिका निभाने वाले व्यक्ति से पूछें, "आप क्या महसूस कर रहे हैं या क्या सोच रहे हैं?" वह व्यक्ति इस तरह उत्तर दे सकता है, "मैं सोच रहा हूँ कि सहायक कैसा होगा? मैं आभारी हूँ कि यीशु हमें इस संसार में अकेला नहीं छोड़ेगा जो हमसे नफरत करता है," या "यीशु हमें दूसरों को उसके बारे में सच्चाई बताने का महत्वपूर्ण काम दे रहा है जिसे हमने इन सभी वर्षों में उसका अनुसरण करते हुए देखा और सुना है," या "मैं बहुत आभारी हूँ कि यीशु ने मुझे अपनी सेवकाई की शुरुआत में उसका अनुसरण करने के लिए चुना। मुझे खुशी है कि मैं दूसरों को बता सकता हूँ कि जब हम एक साथ थे तो मैंने उसे क्या करते हुए देखा और उसे क्या कहते हुए सुना है।"</w:t>
      </w:r>
      <w:r>
        <w:rPr>
          <w:lang w:val="hi_IN" w:bidi="hi_IN"/>
        </w:rPr>
      </w:r>
    </w:p>
    <w:p>
      <w:pPr>
        <w:pStyle w:val="Heading3"/>
      </w:pPr>
      <w:r>
        <w:rPr>
          <w:lang w:val="hi_IN" w:bidi="hi_IN"/>
        </w:rPr>
        <w:t>आवश्यक जानकारी</w:t>
      </w:r>
    </w:p>
    <w:p>
      <w:pPr/>
      <w:r>
        <w:rPr>
          <w:lang w:val="hi_IN" w:bidi="hi_IN"/>
        </w:rPr>
      </w:r>
      <w:r>
        <w:rPr>
          <w:lang w:val="hi_IN" w:bidi="hi_IN"/>
        </w:rPr>
        <w:t>यूहन्ना 15:18–27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यीशु कहता है, "यदि </w:t>
      </w:r>
      <w:r>
        <w:rPr>
          <w:b/>
          <w:lang w:val="hi_IN" w:bidi="hi_IN"/>
        </w:rPr>
        <w:t>संसार</w:t>
      </w:r>
      <w:r>
        <w:rPr>
          <w:lang w:val="hi_IN" w:bidi="hi_IN"/>
        </w:rPr>
        <w:t xml:space="preserve"> तुमसे नफरत करता है, तो याद रखो कि उसने पहले मुझसे नफरत की है।" वह "संसार" वाक्यांश का उपयोग उन सभी लोगों को दर्शाने के लिए करता है जो परमेश्वर के विरुद्ध हैं और जिन्होंने यीशु की शिक्षा को उसके बारे में अस्वीकार कर दिया है। वह यूहन्ना के सुसमाचार के अन्य भागों में भी इसी वाक्यांश का प्रयोग उसी अर्थ को व्यक्त करने के लिए करता है। इस वाक्यांश का अनुवाद उसी तरह करें जैसे आपने उन भागों में किया है।</w:t>
      </w:r>
    </w:p>
    <w:p>
      <w:pPr/>
      <w:r>
        <w:rPr>
          <w:lang w:val="hi_IN" w:bidi="hi_IN"/>
        </w:rPr>
      </w:r>
      <w:r>
        <w:rPr>
          <w:lang w:val="hi_IN" w:bidi="hi_IN"/>
        </w:rPr>
        <w:t xml:space="preserve">इस भाग में कई बार, यीशु </w:t>
      </w:r>
      <w:r>
        <w:rPr>
          <w:b/>
          <w:lang w:val="hi_IN" w:bidi="hi_IN"/>
        </w:rPr>
        <w:t>यदि</w:t>
      </w:r>
      <w:r>
        <w:rPr>
          <w:lang w:val="hi_IN" w:bidi="hi_IN"/>
        </w:rPr>
        <w:t xml:space="preserve"> शब्द का उपयोग किसी ऐसी बात के लिए करता है जो केवल एक संभावना नहीं है, बल्कि पहले से ही सच है। वह कहता है, "</w:t>
      </w:r>
      <w:r>
        <w:rPr>
          <w:b/>
          <w:lang w:val="hi_IN" w:bidi="hi_IN"/>
        </w:rPr>
        <w:t>यदि</w:t>
      </w:r>
      <w:r>
        <w:rPr>
          <w:lang w:val="hi_IN" w:bidi="hi_IN"/>
        </w:rPr>
        <w:t xml:space="preserve"> संसार तुमसे बैर रखे," जबकि वास्तव में वे चेलों से बैर </w:t>
      </w:r>
      <w:r>
        <w:rPr>
          <w:b/>
          <w:lang w:val="hi_IN" w:bidi="hi_IN"/>
        </w:rPr>
        <w:t>रखते</w:t>
      </w:r>
      <w:r>
        <w:rPr>
          <w:lang w:val="hi_IN" w:bidi="hi_IN"/>
        </w:rPr>
        <w:t xml:space="preserve"> हैं। वह कहता है "</w:t>
      </w:r>
      <w:r>
        <w:rPr>
          <w:b/>
          <w:lang w:val="hi_IN" w:bidi="hi_IN"/>
        </w:rPr>
        <w:t>यदि</w:t>
      </w:r>
      <w:r>
        <w:rPr>
          <w:lang w:val="hi_IN" w:bidi="hi_IN"/>
        </w:rPr>
        <w:t xml:space="preserve"> मैंने उनसे बात न की होती" जबकि वास्तव में उसने उनसे बात </w:t>
      </w:r>
      <w:r>
        <w:rPr>
          <w:b/>
          <w:lang w:val="hi_IN" w:bidi="hi_IN"/>
        </w:rPr>
        <w:t>की है</w:t>
      </w:r>
      <w:r>
        <w:rPr>
          <w:lang w:val="hi_IN" w:bidi="hi_IN"/>
        </w:rPr>
        <w:t>। और वह कहता है, "</w:t>
      </w:r>
      <w:r>
        <w:rPr>
          <w:b/>
          <w:lang w:val="hi_IN" w:bidi="hi_IN"/>
        </w:rPr>
        <w:t>यदि</w:t>
      </w:r>
      <w:r>
        <w:rPr>
          <w:lang w:val="hi_IN" w:bidi="hi_IN"/>
        </w:rPr>
        <w:t xml:space="preserve"> मैंने उनके बीच वे काम न किए होते जो दूसरों ने नहीं किए थे," जब वास्तव में उसने उनके बीच वे काम </w:t>
      </w:r>
      <w:r>
        <w:rPr>
          <w:b/>
          <w:lang w:val="hi_IN" w:bidi="hi_IN"/>
        </w:rPr>
        <w:t>किए</w:t>
      </w:r>
      <w:r>
        <w:rPr>
          <w:lang w:val="hi_IN" w:bidi="hi_IN"/>
        </w:rPr>
        <w:t xml:space="preserve"> जो किसी और ने नहीं किए थे। यह "यदि" शब्द का उपयोग करने का एक असामान्य तरीका है।</w:t>
      </w:r>
    </w:p>
    <w:p>
      <w:pPr/>
      <w:r>
        <w:rPr>
          <w:lang w:val="hi_IN" w:bidi="hi_IN"/>
        </w:rPr>
      </w:r>
      <w:r>
        <w:rPr>
          <w:lang w:val="hi_IN" w:bidi="hi_IN"/>
        </w:rPr>
        <w:t xml:space="preserve">यीशु कहता है कि उसने "चेलों को </w:t>
      </w:r>
      <w:r>
        <w:rPr>
          <w:b/>
          <w:lang w:val="hi_IN" w:bidi="hi_IN"/>
        </w:rPr>
        <w:t xml:space="preserve">संसार में से </w:t>
      </w:r>
      <w:r>
        <w:rPr>
          <w:lang w:val="hi_IN" w:bidi="hi_IN"/>
        </w:rPr>
        <w:t xml:space="preserve"> चुन लिया।" उसका अर्थ यह नहीं है कि वह उन्हें संसार से बाहर ले जा रहा है, लेकिन यह कि उसने उन्हें अपने साथ जुड़ने के लिए चुना, जो उन्हें संसार से अलग बनाता है।</w:t>
      </w:r>
    </w:p>
    <w:p>
      <w:pPr/>
      <w:r>
        <w:rPr>
          <w:lang w:val="hi_IN" w:bidi="hi_IN"/>
        </w:rPr>
      </w:r>
      <w:r>
        <w:rPr>
          <w:lang w:val="hi_IN" w:bidi="hi_IN"/>
        </w:rPr>
        <w:t>यीशु चेलों से कहता है कि वे याद रखें कि जब उसने उनके पैर धोए तो उसने क्या कहा था: "दास अपने स्वामी से बड़ा नहीं है।" आपको इसका अनुवाद उसी तरह करना चाहिए जैसे आपने यूहन्ना के सुसमाचार में पहले उस भाग में किया है।</w:t>
      </w:r>
    </w:p>
    <w:p>
      <w:pPr/>
      <w:r>
        <w:rPr>
          <w:lang w:val="hi_IN" w:bidi="hi_IN"/>
        </w:rPr>
      </w:r>
      <w:r>
        <w:rPr>
          <w:lang w:val="hi_IN" w:bidi="hi_IN"/>
        </w:rPr>
        <w:t xml:space="preserve">यीशु कहता है कि यदि संसार ने उसे सताया तो वह उसके चेलों को भी सताएगा। </w:t>
      </w:r>
      <w:r>
        <w:rPr>
          <w:b/>
          <w:lang w:val="hi_IN" w:bidi="hi_IN"/>
        </w:rPr>
        <w:t>सताना</w:t>
      </w:r>
      <w:r>
        <w:rPr>
          <w:lang w:val="hi_IN" w:bidi="hi_IN"/>
        </w:rPr>
        <w:t xml:space="preserve"> शब्द का अर्थ है किसी को चोट पहुँचाना या उसे दु:ख पहुँचाना। इसका मतलब शारीरिक कष्ट या पर्याप्त धन न होने के कारण होने वाले दुःख से हो सकता है। </w:t>
      </w:r>
      <w:r>
        <w:rPr>
          <w:b/>
          <w:lang w:val="hi_IN" w:bidi="hi_IN"/>
        </w:rPr>
        <w:t>सताव</w:t>
      </w:r>
      <w:r>
        <w:rPr>
          <w:lang w:val="hi_IN" w:bidi="hi_IN"/>
        </w:rPr>
        <w:t xml:space="preserve"> शब्द मुख्य शब्दावली में है।</w:t>
      </w:r>
    </w:p>
    <w:p>
      <w:pPr/>
      <w:r>
        <w:rPr>
          <w:lang w:val="hi_IN" w:bidi="hi_IN"/>
        </w:rPr>
      </w:r>
      <w:r>
        <w:rPr>
          <w:lang w:val="hi_IN" w:bidi="hi_IN"/>
        </w:rPr>
        <w:t xml:space="preserve">यहाँ रुकें और समूह में चर्चा करें कि आप </w:t>
      </w:r>
      <w:r>
        <w:rPr>
          <w:b/>
          <w:lang w:val="hi_IN" w:bidi="hi_IN"/>
        </w:rPr>
        <w:t>सताव</w:t>
      </w:r>
      <w:r>
        <w:rPr>
          <w:lang w:val="hi_IN" w:bidi="hi_IN"/>
        </w:rPr>
        <w:t xml:space="preserve"> के लिए किस शब्द का उपयोग करेंगे। अपनी संस्कृति से किसी व्यक्ति या लोगों के समूह के बारे में एक कहानी बताएँ जो किसी दूसरे व्यक्ति या लोगों के समूह को शारीरिक रूप से नुकसान पहुँचाकर या उनकी काम करने की क्षमता छीनकर दु:ख पहुँचाता है ताकि वे अपनी देखभाल न कर सकें। इस ऑडियो को यहाँ रोकें।</w:t>
      </w:r>
    </w:p>
    <w:p>
      <w:pPr/>
      <w:r>
        <w:rPr>
          <w:lang w:val="hi_IN" w:bidi="hi_IN"/>
        </w:rPr>
      </w:r>
      <w:r>
        <w:rPr>
          <w:lang w:val="hi_IN" w:bidi="hi_IN"/>
        </w:rPr>
        <w:t xml:space="preserve">यीशु कहता है कि यदि उसने उनसे बात न की होती या ऐसे काम न किए होते जो किसी और ने नहीं किए थे, तो लोग </w:t>
      </w:r>
      <w:r>
        <w:rPr>
          <w:b/>
          <w:lang w:val="hi_IN" w:bidi="hi_IN"/>
        </w:rPr>
        <w:t>पाप</w:t>
      </w:r>
      <w:r>
        <w:rPr>
          <w:lang w:val="hi_IN" w:bidi="hi_IN"/>
        </w:rPr>
        <w:t xml:space="preserve"> के लिए दोषी नहीं होते। यहाँ पाप शब्द का अनुवाद उसी तरह करें जैसे आपने पहले किया है। </w:t>
      </w:r>
      <w:r>
        <w:rPr>
          <w:lang w:val="hi_IN" w:bidi="hi_IN"/>
        </w:rPr>
        <w:t>पाप</w:t>
      </w:r>
      <w:r>
        <w:rPr>
          <w:lang w:val="hi_IN" w:bidi="hi_IN"/>
        </w:rPr>
        <w:t xml:space="preserve"> शब्द मुख्य शब्दावली में है।</w:t>
      </w:r>
    </w:p>
    <w:p>
      <w:pPr/>
      <w:r>
        <w:rPr>
          <w:lang w:val="hi_IN" w:bidi="hi_IN"/>
        </w:rPr>
      </w:r>
      <w:r>
        <w:rPr>
          <w:lang w:val="hi_IN" w:bidi="hi_IN"/>
        </w:rPr>
        <w:t xml:space="preserve">यीशु कहता है, "यह उस </w:t>
      </w:r>
      <w:r>
        <w:rPr>
          <w:b/>
          <w:lang w:val="hi_IN" w:bidi="hi_IN"/>
        </w:rPr>
        <w:t>वचन को पूरा</w:t>
      </w:r>
      <w:r>
        <w:rPr>
          <w:lang w:val="hi_IN" w:bidi="hi_IN"/>
        </w:rPr>
        <w:t xml:space="preserve"> करने के लिए है जो उनकी व्यवस्था में लिखा है।" वह यूहन्ना के अन्य भागों में भी ऐसी ही बातें कहता है जब वह यहूदी पवित्रशास्त्र के भागों को संदर्भित करता है। उदाहरण के लिए, उसने यशायाह से उद्धृत करने से पहले कहा, "यह इसलिए हुआ कि यशायाह भविष्यद्वक्ता का </w:t>
      </w:r>
      <w:r>
        <w:rPr>
          <w:b/>
          <w:lang w:val="hi_IN" w:bidi="hi_IN"/>
        </w:rPr>
        <w:t>वचन पूरा हो</w:t>
      </w:r>
      <w:r>
        <w:rPr>
          <w:lang w:val="hi_IN" w:bidi="hi_IN"/>
        </w:rPr>
        <w:t xml:space="preserve">," और उसे धोखा देने वाले व्यक्ति के बारे में भजन संहिता का उद्धरण देने से पहले उसने कहा, "यह </w:t>
      </w:r>
      <w:r>
        <w:rPr>
          <w:b/>
          <w:lang w:val="hi_IN" w:bidi="hi_IN"/>
        </w:rPr>
        <w:t>पवित्रशास्त्र के इस भाग को पूरा</w:t>
      </w:r>
      <w:r>
        <w:rPr>
          <w:lang w:val="hi_IN" w:bidi="hi_IN"/>
        </w:rPr>
        <w:t xml:space="preserve"> करने के लिए है"। आप अपने अनुवाद में इन प्रत्येक भागों के लिए समान शब्दों का उपयोग करना चाह सकते हैं।</w:t>
      </w:r>
    </w:p>
    <w:p>
      <w:pPr/>
      <w:r>
        <w:rPr>
          <w:lang w:val="hi_IN" w:bidi="hi_IN"/>
        </w:rPr>
      </w:r>
      <w:r>
        <w:rPr>
          <w:lang w:val="hi_IN" w:bidi="hi_IN"/>
        </w:rPr>
        <w:t xml:space="preserve">यीशु कहता है कि जब </w:t>
      </w:r>
      <w:r>
        <w:rPr>
          <w:b/>
          <w:lang w:val="hi_IN" w:bidi="hi_IN"/>
        </w:rPr>
        <w:t>सहायक</w:t>
      </w:r>
      <w:r>
        <w:rPr>
          <w:lang w:val="hi_IN" w:bidi="hi_IN"/>
        </w:rPr>
        <w:t xml:space="preserve"> या </w:t>
      </w:r>
      <w:r>
        <w:rPr>
          <w:b/>
          <w:lang w:val="hi_IN" w:bidi="hi_IN"/>
        </w:rPr>
        <w:t>वकील</w:t>
      </w:r>
      <w:r>
        <w:rPr>
          <w:lang w:val="hi_IN" w:bidi="hi_IN"/>
        </w:rPr>
        <w:t xml:space="preserve"> आएगा, तब वह यीशु के बारे में </w:t>
      </w:r>
      <w:r>
        <w:rPr>
          <w:b/>
          <w:lang w:val="hi_IN" w:bidi="hi_IN"/>
        </w:rPr>
        <w:t>गवाही देगा</w:t>
      </w:r>
      <w:r>
        <w:rPr>
          <w:lang w:val="hi_IN" w:bidi="hi_IN"/>
        </w:rPr>
        <w:t xml:space="preserve">, या </w:t>
      </w:r>
      <w:r>
        <w:rPr>
          <w:b/>
          <w:lang w:val="hi_IN" w:bidi="hi_IN"/>
        </w:rPr>
        <w:t>सत्यापित करेगा</w:t>
      </w:r>
      <w:r>
        <w:rPr>
          <w:lang w:val="hi_IN" w:bidi="hi_IN"/>
        </w:rPr>
        <w:t xml:space="preserve">। यीशु ने यूहन्ना के सुसमाचार में पहले </w:t>
      </w:r>
      <w:r>
        <w:rPr>
          <w:lang w:val="hi_IN" w:bidi="hi_IN"/>
        </w:rPr>
        <w:t>पवित्र आत्मा</w:t>
      </w:r>
      <w:r>
        <w:rPr>
          <w:lang w:val="hi_IN" w:bidi="hi_IN"/>
        </w:rPr>
        <w:t xml:space="preserve"> के लिए उसी उपाधि का उपयोग किया है जब उसने अपने चेलों से प्रतिज्ञा की थी कि वह उनके पास पवित्र आत्मा भेजेगा। वकील वह होता है जो किसी व्यक्ति के पक्ष में बोलता है जब किसी दूसरे व्यक्ति ने उस पर अदालत में कुछ गलत करने का आरोप लगाया हो। वकील न्यायाधीश और आरोप सुनने वाले अन्य लोगों के सामने आरोपी व्यक्ति का बचाव करता है। पवित्र आत्मा चेलों को यीशु द्वारा सिखाई गई बातों की याद दिलाकर उनकी मदद करता है, और वह अविश्वासियों को पाप, धार्मिकता और न्याय के बारे में सच्चाई का एहसास दिलाकर उनकी मदद करता है। यहाँ सहायक या वकील के लिए उसी शब्द का उपयोग करें जो आपने पिछले भाग में उपयोग किया है। यदि यह उपयोगी है, तो आप इसका अनुवाद "वह व्यक्ति जो सहायक कहलाता है" के रूप में कर सकते हैं। </w:t>
      </w:r>
      <w:r>
        <w:rPr>
          <w:b/>
          <w:lang w:val="hi_IN" w:bidi="hi_IN"/>
        </w:rPr>
        <w:t>गवाही देने</w:t>
      </w:r>
      <w:r>
        <w:rPr>
          <w:lang w:val="hi_IN" w:bidi="hi_IN"/>
        </w:rPr>
        <w:t xml:space="preserve"> या </w:t>
      </w:r>
      <w:r>
        <w:rPr>
          <w:b/>
          <w:lang w:val="hi_IN" w:bidi="hi_IN"/>
        </w:rPr>
        <w:t>साक्षी बनने</w:t>
      </w:r>
      <w:r>
        <w:rPr>
          <w:lang w:val="hi_IN" w:bidi="hi_IN"/>
        </w:rPr>
        <w:t xml:space="preserve"> का मतलब है किसी चीज़ के बारे में अपने अनुभव से सच बताना। पवित्र आत्मा और चेले दोनों ही यीशु के बारे में अपने अनुभव से सत्य साझा करते हैं।</w:t>
      </w:r>
    </w:p>
    <w:p>
      <w:pPr/>
      <w:r>
        <w:rPr>
          <w:lang w:val="hi_IN" w:bidi="hi_IN"/>
        </w:rPr>
      </w:r>
      <w:r>
        <w:rPr>
          <w:lang w:val="hi_IN" w:bidi="hi_IN"/>
        </w:rPr>
        <w:t>रुकें और समूह में इस प्रश्न पर चर्चा करें: आपकी संस्कृति में, किसी व्यक्ति द्वारा दूसरे व्यक्ति के बारे में कही गई सच्ची बातों पर आप कैसे चर्चा करते हैं, जो उसने व्यक्तिगत रूप से देखी या सुनी हों? आप "गवाही देने" के लिए किस शब्द या शब्दों का उपयोग करेंगे? इस ऑडियो को यहाँ रोकें।</w:t>
      </w:r>
    </w:p>
    <w:p>
      <w:pPr/>
      <w:r>
        <w:rPr>
          <w:lang w:val="hi_IN" w:bidi="hi_IN"/>
        </w:rPr>
      </w:r>
      <w:r>
        <w:rPr>
          <w:lang w:val="hi_IN" w:bidi="hi_IN"/>
        </w:rPr>
        <w:t xml:space="preserve">यीशु पवित्र आत्मा को </w:t>
      </w:r>
      <w:r>
        <w:rPr>
          <w:b/>
          <w:lang w:val="hi_IN" w:bidi="hi_IN"/>
        </w:rPr>
        <w:t>सत्य का आत्मा</w:t>
      </w:r>
      <w:r>
        <w:rPr>
          <w:lang w:val="hi_IN" w:bidi="hi_IN"/>
        </w:rPr>
        <w:t xml:space="preserve"> कहता है, जिसका अर्थ है वह आत्मा जो परमेश्वर के बारे में सत्य को प्रकट करता है। पवित्र आत्मा परमेश्वर के बारे में सत्य को जानता है क्योंकि वह यीशु और पिता के साथ एक है। वह दूसरों को परमेश्वर के बारे में सत्य समझाता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यूहन्ना 16:1–15</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यूहन्ना 16:1–15 को सुनें और अपने मनों में रखें।</w:t>
      </w:r>
    </w:p>
    <w:p>
      <w:pPr/>
      <w:r>
        <w:rPr>
          <w:lang w:val="hi_IN" w:bidi="hi_IN"/>
        </w:rPr>
      </w:r>
      <w:r>
        <w:rPr>
          <w:lang w:val="hi_IN" w:bidi="hi_IN"/>
        </w:rPr>
        <w:t>यदि सम्भव हो, तो यूहन्ना 16:1–15 का ऑडियो संस्करण तीन बार, तीन अलग-अलग अनुवादों में सुनें। 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w:t>
      </w:r>
    </w:p>
    <w:p>
      <w:pPr>
        <w:pStyle w:val="ListBullet"/>
        <w:spacing w:line="240" w:lineRule="auto"/>
        <w:ind w:left="720"/>
      </w:pPr>
      <w:r>
        <w:rPr>
          <w:lang w:val="hi_IN" w:bidi="hi_IN"/>
        </w:rPr>
      </w:r>
      <w:r>
        <w:rPr>
          <w:lang w:val="hi_IN" w:bidi="hi_IN"/>
        </w:rPr>
        <w:t>इस भाग में आपको क्या अच्छा नहीं लगा या क्या समझ नहीं आया?</w:t>
      </w:r>
    </w:p>
    <w:p>
      <w:pPr>
        <w:pStyle w:val="ListBullet"/>
        <w:spacing w:line="240" w:lineRule="auto"/>
        <w:ind w:left="720"/>
      </w:pPr>
      <w:r>
        <w:rPr>
          <w:lang w:val="hi_IN" w:bidi="hi_IN"/>
        </w:rPr>
      </w:r>
      <w:r>
        <w:rPr>
          <w:lang w:val="hi_IN" w:bidi="hi_IN"/>
        </w:rPr>
        <w:t>यह भाग हमें परमेश्वर या यीशु के बारे में क्या बताता है?</w:t>
      </w:r>
    </w:p>
    <w:p>
      <w:pPr>
        <w:pStyle w:val="ListBullet"/>
        <w:spacing w:line="240" w:lineRule="auto"/>
        <w:ind w:left="720"/>
      </w:pPr>
      <w:r>
        <w:rPr>
          <w:lang w:val="hi_IN" w:bidi="hi_IN"/>
        </w:rPr>
      </w:r>
      <w:r>
        <w:rPr>
          <w:lang w:val="hi_IN" w:bidi="hi_IN"/>
        </w:rPr>
        <w:t>यह भाग हमें लोगों के बारे में क्या बताता है?</w:t>
      </w:r>
    </w:p>
    <w:p>
      <w:pPr>
        <w:pStyle w:val="ListBullet"/>
        <w:spacing w:line="240" w:lineRule="auto"/>
        <w:ind w:left="720"/>
      </w:pPr>
      <w:r>
        <w:rPr>
          <w:lang w:val="hi_IN" w:bidi="hi_IN"/>
        </w:rPr>
      </w:r>
      <w:r>
        <w:rPr>
          <w:lang w:val="hi_IN" w:bidi="hi_IN"/>
        </w:rPr>
        <w:t>यह भाग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यूहन्ना 16:1–15 का ऑडियो संस्करण सबसे आसानी से समझ में आने वाले अनुवाद में सुनें।</w:t>
      </w:r>
    </w:p>
    <w:p>
      <w:pPr/>
      <w:r>
        <w:rPr>
          <w:lang w:val="hi_IN" w:bidi="hi_IN"/>
        </w:rPr>
      </w:r>
      <w:r>
        <w:rPr>
          <w:lang w:val="hi_IN" w:bidi="hi_IN"/>
        </w:rPr>
        <w:t>यीशु अभी भी घर के ऊपर वाले कमरे में है जहाँ वह अपने ग्यारह चेलों के साथ फसह का भोज खा रहा था। यहूदा पहले ही उसे धोखा देने के लिए चला गया है। यीशु अपने चेलों को उस समय के लिए तैयार करना जारी रखता है जब वह मरेगा और परमेश्वर उसे फिर से जीवित करेगा।</w:t>
      </w:r>
    </w:p>
    <w:p>
      <w:pPr/>
      <w:r>
        <w:rPr>
          <w:lang w:val="hi_IN" w:bidi="hi_IN"/>
        </w:rPr>
      </w:r>
      <w:r>
        <w:rPr>
          <w:lang w:val="hi_IN" w:bidi="hi_IN"/>
        </w:rPr>
        <w:t>वह कहता है कि उसने चेलों से "ये सब बातें" इसलिए कही हैं ताकि वे "ठोकर न खाएँ," या उस पर से अपना विश्वास न छोड़ दें। वह उस बात का उल्लेख कर रहा है जो वह उन्हें अभी बता रहा था कि संसार उनसे कैसे नफरत करेगा क्योंकि वे उससे जुड़े हुए हैं। वह जानता है कि यदि वह उन्हें यह सब होने से पहले तैयार नहीं करेगा, तो यह चेलों को आश्चर्यचकित कर सकता है और इससे उन्हें सत्य पर संदेह हो सकता है।</w:t>
      </w:r>
    </w:p>
    <w:p>
      <w:pPr/>
      <w:r>
        <w:rPr>
          <w:lang w:val="hi_IN" w:bidi="hi_IN"/>
        </w:rPr>
      </w:r>
      <w:r>
        <w:rPr>
          <w:lang w:val="hi_IN" w:bidi="hi_IN"/>
        </w:rPr>
        <w:t>यीशु चेलों से कहता है, "वे तुम्हें आराधनालयों से बाहर निकाल देंगे।" जब वह "वे" कहता है, तो वह यहूदी धार्मिक अगुवों को संदर्भित कर रहा होता है। धार्मिक अगुवे न केवल आराधना के दौरान चेलों को भवन से प्रतिबंधित करेंगे। वे उन्हें समुदाय से भी बाहर कर देंगे। यीशु कहता है कि वह समय आएगा जब लोग चेलों को मार डालेंगे और सोचेंगे कि वे परमेश्वर को खुश कर रहे हैं।</w:t>
      </w:r>
    </w:p>
    <w:p>
      <w:pPr/>
      <w:r>
        <w:rPr>
          <w:lang w:val="hi_IN" w:bidi="hi_IN"/>
        </w:rPr>
      </w:r>
      <w:r>
        <w:rPr>
          <w:lang w:val="hi_IN" w:bidi="hi_IN"/>
        </w:rPr>
        <w:t>यहाँ रुकें और समूह में इस प्रश्न पर चर्चा करें: आपकी संस्कृति में कौन सी बातें किसी को समुदाय से बाहर रखने का कारण बन सकती हैं, ताकि वह अब समुदाय के लोगों के साथ जीवन साझा न कर सके? उन लोगों के साथ क्या होता है जिन्हें समुदाय से बाहर कर दिया जाता है? इस ऑडियो को यहाँ रोकें।</w:t>
      </w:r>
    </w:p>
    <w:p>
      <w:pPr/>
      <w:r>
        <w:rPr>
          <w:lang w:val="hi_IN" w:bidi="hi_IN"/>
        </w:rPr>
      </w:r>
      <w:r>
        <w:rPr>
          <w:lang w:val="hi_IN" w:bidi="hi_IN"/>
        </w:rPr>
        <w:t>यीशु कहता है कि लोग ऐसे काम इसलिए करेंगे क्योंकि वे पिता या यीशु को नहीं जानते हैं। यहाँ "जानना" शब्द का अर्थ है कि उन्होंने पिता या यीशु को कभी नहीं जाना है, और यह किसी के साथ संबंध के माध्यम से उसे करीब से जानने का एक तरीका है। यहूदियों को यीशु के कार्यों और चरित्र में पिता को पहचानना चाहिए था, लेकिन उन्होंने ऐसा नहीं किया। उन्हें यीशु के जीवन जीने के तरीके से यह समझ लेना चाहिए था कि उसे पिता ने भेजा है।</w:t>
      </w:r>
    </w:p>
    <w:p>
      <w:pPr/>
      <w:r>
        <w:rPr>
          <w:lang w:val="hi_IN" w:bidi="hi_IN"/>
        </w:rPr>
      </w:r>
      <w:r>
        <w:rPr>
          <w:lang w:val="hi_IN" w:bidi="hi_IN"/>
        </w:rPr>
        <w:t>यीशु अपने चेलों को ये बातें इसलिए बता रहा है ताकि जब ये घटनाएँ घटित हों, तो चेलों को याद रहे कि यीशु ने उन्हें इस बारे में चेतावनी दी थी कि क्या होगा। उसका अर्थ यह नहीं है कि वे उसके शब्दों को भूल जाएँगे और बाद में उन्हें याद करेंगे। वह उनसे कह रहा है कि वे उसकी कही हुई बातों पर लगातार विचार करते रहें।</w:t>
      </w:r>
    </w:p>
    <w:p>
      <w:pPr/>
      <w:r>
        <w:rPr>
          <w:lang w:val="hi_IN" w:bidi="hi_IN"/>
        </w:rPr>
      </w:r>
      <w:r>
        <w:rPr>
          <w:lang w:val="hi_IN" w:bidi="hi_IN"/>
        </w:rPr>
        <w:t>जब यीशु ने शुरू में उन्हें सिखाना शुरू किया, तब उसने उन्हें ये बातें नहीं बताईं क्योंकि वह उनके साथ ही था। जब यीशु चेलों के साथ था, तब उसके शत्रु अपनी नफरत यीशु पर ही केंद्रित रखते थे, और यीशु चेलों को यह मार्गदर्शन दे सकता था कि उन्हें कैसे प्रतिक्रिया देनी है। अब यीशु जा रहा है और यीशु के शत्रु चेलों की ओर अपनी नफरत बढ़ाएँगे, क्योंकि चेले यीशु से जुड़े हुए हैं।</w:t>
      </w:r>
    </w:p>
    <w:p>
      <w:pPr/>
      <w:r>
        <w:rPr>
          <w:lang w:val="hi_IN" w:bidi="hi_IN"/>
        </w:rPr>
      </w:r>
      <w:r>
        <w:rPr>
          <w:lang w:val="hi_IN" w:bidi="hi_IN"/>
        </w:rPr>
        <w:t>यीशु "लेकिन अब" कहकर यह संकेत देता है कि चीजें बदल रही हैं। अब वह "जिसने मुझे भेजा" के पास जा रहा है, जो उसका पिता परमेश्वर है। वह कहता है कि चेलों में से कोई भी उससे नहीं पूछता कि वह कहाँ जा रहा है, भले ही पतरस ने उससे एक बार पूछा था। लेकिन वह जानता है कि पतरस वास्तव में इस बारे में नहीं पूछ रहा था कि यीशु कहाँ जा रहा है। पतरस यीशु के उन्हें छोड़कर जाने के बारे में चिंतित था, लेकिन उसे इस बात की जिज्ञासा नहीं थी कि वह कहाँ जा रहा है। यीशु जानता है कि उसके चेले बहुत दु:खी हैं, क्योंकि उसने उन्हें बताया है कि वह जा रहा है।</w:t>
      </w:r>
    </w:p>
    <w:p>
      <w:pPr/>
      <w:r>
        <w:rPr>
          <w:lang w:val="hi_IN" w:bidi="hi_IN"/>
        </w:rPr>
      </w:r>
      <w:r>
        <w:rPr>
          <w:lang w:val="hi_IN" w:bidi="hi_IN"/>
        </w:rPr>
        <w:t>रुकें और समूह में इस प्रश्न पर चर्चा करें: आपकी संस्कृति में, आप किसी व्यक्ति के बहुत दु:खी होने के बारे में कैसे बात करते हैं? इस ऑडियो को यहाँ रोकें।</w:t>
      </w:r>
    </w:p>
    <w:p>
      <w:pPr/>
      <w:r>
        <w:rPr>
          <w:lang w:val="hi_IN" w:bidi="hi_IN"/>
        </w:rPr>
      </w:r>
      <w:r>
        <w:rPr>
          <w:lang w:val="hi_IN" w:bidi="hi_IN"/>
        </w:rPr>
        <w:t>यीशु कहता है "मैं तुमसे सच सच कहता हूँ" या "मैं तुमसे सच कहता हूँ।" वह चाहता है कि चेले आगे जो कुछ वह कहने वाला है उसे ध्यान से सुनें क्योंकि यह सच और महत्वपूर्ण है। भले ही उसने चेलों के लिए बहुत दु:ख की बातों की भविष्यवाणी की है, लेकिन वह कहता है कि उनके लिए बेहतर है कि वह चला जाए।</w:t>
      </w:r>
    </w:p>
    <w:p>
      <w:pPr/>
      <w:r>
        <w:rPr>
          <w:lang w:val="hi_IN" w:bidi="hi_IN"/>
        </w:rPr>
      </w:r>
      <w:r>
        <w:rPr>
          <w:lang w:val="hi_IN" w:bidi="hi_IN"/>
        </w:rPr>
        <w:t>यहाँ रुकें और समूह में इस प्रश्न पर चर्चा करें: आपकी संस्कृति में, कोई अगुवा या शिक्षक कैसे दिखाता है कि वह जो आगे कहने वाला है वह बहुत महत्वपूर्ण है और लोगों को ध्यान से सुनना चाहिए? इस ऑडियो को यहाँ रोकें।</w:t>
      </w:r>
    </w:p>
    <w:p>
      <w:pPr/>
      <w:r>
        <w:rPr>
          <w:lang w:val="hi_IN" w:bidi="hi_IN"/>
        </w:rPr>
      </w:r>
      <w:r>
        <w:rPr>
          <w:lang w:val="hi_IN" w:bidi="hi_IN"/>
        </w:rPr>
        <w:t>यीशु कहता है "यदि मैं नहीं जाऊँगा", तो सहायक या वकील उनके पास नहीं आएगा, लेकिन "यदि मैं जाऊँगा तो उसे तुम्हारे पास भेज दूँगा।" वह "यदि" शब्द का उपयोग उसी तरह कर रहा है जैसे उसने पिछले भाग में किया था। इसका अर्थ यह नहीं है कि वह शायद नहीं जाएगा। वह निश्चित रूप से जाएगा, लेकिन जब वह जाएगा, तो वह अपने चेलों के पास सहायक को भेजेगा और यही उनके लिए बेहतर होगा। जब यीशु पृथ्वी पर था, तो वह अन्य सभी लोगों की तरह एक समय पर केवल एक ही स्थान पर हो सकता था। जब यीशु अपने पिता के पास लौटेगा, तो पवित्र आत्मा सभी चेलों के साथ होगा, चाहे वे कहीं भी हों।</w:t>
      </w:r>
    </w:p>
    <w:p>
      <w:pPr/>
      <w:r>
        <w:rPr>
          <w:lang w:val="hi_IN" w:bidi="hi_IN"/>
        </w:rPr>
      </w:r>
      <w:r>
        <w:rPr>
          <w:lang w:val="hi_IN" w:bidi="hi_IN"/>
        </w:rPr>
        <w:t xml:space="preserve">जब सहायक आएगा, तो वह संसार को पाप, धार्मिकता और न्याय के बारे में दोषी ठहराएगा, या संसार को दिखाएगा कि वे गलत हैं। वह संसार के लोगों को साबित करेगा कि वे यीशु पर विश्वास करने से मना करके पाप करते हैं। वह लोगों को दिखाएगा कि यीशु धर्मी था, या परमेश्वर के साथ सही था, क्योंकि यीशु पिता के पास जाएगा, जिससे यह साबित होता है कि वह निर्दोष है और पिता उसे स्वीकार करता है। इसका अर्थ यह भी हो सकता है कि पवित्र आत्मा संसार को दिखाएगा कि वे केवल यीशु पर विश्वास करके ही परमेश्वर के साथ सही हो सकते हैं। जब यीशु कहता है कि उसके चेले उसे अब नहीं देखेंगे, तो वह शायद उस समय के बारे में बात कर रहा है जब परमेश्वर उसे मृत्यु से जीवन में लाएगा और वह अपने नए शरीर में स्वर्ग में पहुँचेगा। चूँकि यीशु अब लोगों को सिखाने के लिए पृथ्वी पर नहीं होगा, इसलिए पवित्र आत्मा उन्हें सिखाएगा। पवित्र आत्मा संसार को दिखाएगा कि उन्होंने यीशु का गलत न्याय किया। जब यीशु स्वर्ग में पिता के पास पहुँचेगा, तब पवित्र आत्मा यह प्रमाणित करेगा कि यीशु निर्दोष था और कि परमेश्वर ने संसार के सरदार, शैतान को दोषी ठहराया है। </w:t>
      </w:r>
    </w:p>
    <w:p>
      <w:pPr/>
      <w:r>
        <w:rPr>
          <w:lang w:val="hi_IN" w:bidi="hi_IN"/>
        </w:rPr>
      </w:r>
      <w:r>
        <w:rPr>
          <w:lang w:val="hi_IN" w:bidi="hi_IN"/>
        </w:rPr>
        <w:t>रुकें और समूह में इस प्रश्न पर चर्चा करें: आपकी संस्कृति में, जब लोग एक-दूसरे से बहस करते हैं तो उनकी मदद कौन करता है? क्या आपके पास ऐसी कोई कहानी है जिसमें किसी ने दूसरे व्यक्ति पर गलत काम करने का आरोप लगाया हो और अपनी कही हुई बात के लिए सबूत भी दिया हो? इस ऑडियो को यहाँ रोकें।</w:t>
      </w:r>
    </w:p>
    <w:p>
      <w:pPr/>
      <w:r>
        <w:rPr>
          <w:lang w:val="hi_IN" w:bidi="hi_IN"/>
        </w:rPr>
      </w:r>
      <w:r>
        <w:rPr>
          <w:lang w:val="hi_IN" w:bidi="hi_IN"/>
        </w:rPr>
        <w:t>यीशु कहता है कि उसके पास चेलों को बताने के लिए और भी कई बातें हैं, लेकिन वे अभी उन्हें सहन नहीं कर सकते। शायद उसका अर्थ है कि वे इस समय वह सब कुछ नहीं समझ सकते जो वह उन्हें बता सकता है। जब सत्य का आत्मा, या सहायक, आएगा, तब वह चेलों को परमेश्वर की ओर से और अधिक सत्य समझाएगा। आत्मा उन्हें अपने विचारों को नहीं सिखाएगा। वह उन्हें केवल वही सिखाएगा जो यीशु और पिता उसे बताते हैं। वह चेलों को उन बातों के बारे में बताएगा जो भविष्य में होंगी। आत्मा यीशु की महिमा करेगा क्योंकि वह यीशु के वचनों को स्वीकार करेगा और उन्हें चेलों को बताएगा। जो कुछ भी परमेश्वर पिता का है वह यीशु का भी है। यही कारण है कि यीशु ने कहा कि आत्मा उसके वचनों को स्वीकार करेगा और उन्हें चेलों को बताएगा।</w:t>
      </w:r>
      <w:r>
        <w:rPr>
          <w:lang w:val="hi_IN" w:bidi="hi_IN"/>
        </w:rPr>
      </w:r>
    </w:p>
    <w:p>
      <w:pPr>
        <w:pStyle w:val="Heading3"/>
      </w:pPr>
      <w:r>
        <w:rPr>
          <w:lang w:val="hi_IN" w:bidi="hi_IN"/>
        </w:rPr>
        <w:t>घटनाओं को समझाना</w:t>
      </w:r>
    </w:p>
    <w:p>
      <w:pPr/>
      <w:r>
        <w:rPr>
          <w:lang w:val="hi_IN" w:bidi="hi_IN"/>
        </w:rPr>
      </w:r>
      <w:r>
        <w:rPr>
          <w:lang w:val="hi_IN" w:bidi="hi_IN"/>
        </w:rPr>
        <w:t>यूहन्ना 16:1–15 का ऑडियो संस्करण सबसे आसानी से समझ में आने वाले अनुवाद में सुनें।</w:t>
      </w:r>
    </w:p>
    <w:p>
      <w:pPr/>
      <w:r>
        <w:rPr>
          <w:lang w:val="hi_IN" w:bidi="hi_IN"/>
        </w:rPr>
      </w:r>
      <w:r>
        <w:rPr>
          <w:lang w:val="hi_IN" w:bidi="hi_IN"/>
        </w:rPr>
        <w:t>इस चरण में, समूह इस भाग के दृश्यों, परिवेश और पात्रों को परिभाषित करेगा। फिर समूह इस भाग को अपने मन में समझने की कोशिश करेगा।</w:t>
      </w:r>
    </w:p>
    <w:p>
      <w:pPr/>
      <w:r>
        <w:rPr>
          <w:lang w:val="hi_IN" w:bidi="hi_IN"/>
        </w:rPr>
      </w:r>
      <w:r>
        <w:rPr>
          <w:lang w:val="hi_IN" w:bidi="hi_IN"/>
        </w:rPr>
        <w:t>इस भाग में 3 दृश्य हैं।</w:t>
      </w:r>
    </w:p>
    <w:p>
      <w:pPr/>
      <w:r>
        <w:rPr>
          <w:lang w:val="hi_IN" w:bidi="hi_IN"/>
        </w:rPr>
      </w:r>
      <w:r>
        <w:rPr>
          <w:b/>
          <w:lang w:val="hi_IN" w:bidi="hi_IN"/>
        </w:rPr>
        <w:t>पहले दृश्य में:</w:t>
      </w:r>
      <w:r>
        <w:rPr>
          <w:lang w:val="hi_IN" w:bidi="hi_IN"/>
        </w:rPr>
        <w:t xml:space="preserve"> यीशु अपने चेलों को चेतावनी देता है कि वह समय आ रहा है जब यहूदी धार्मिक अगुवे उन्हें आराधना के लिए आराधनालयों में जाने की अनुमति नहीं देंगे। और लोग चेलों को मार भी डालेंगे और सोचेंगे कि वे परमेश्वर को खुश कर रहे हैं। वे ये काम इसलिए करेंगे क्योंकि वे उसके पिता या यीशु को नहीं जानते हैं। वह उन्हें इन बातों के बारे में चेतावनी दे रहा है ताकि जब वे घटित हों, तो चेलों को याद रहे कि उसने उन्हें पहले ही इसके बारे में बताया था।</w:t>
      </w:r>
    </w:p>
    <w:p>
      <w:pPr/>
      <w:r>
        <w:rPr>
          <w:lang w:val="hi_IN" w:bidi="hi_IN"/>
        </w:rPr>
      </w:r>
      <w:r>
        <w:rPr>
          <w:b/>
          <w:lang w:val="hi_IN" w:bidi="hi_IN"/>
        </w:rPr>
        <w:t>दूसरे दृश्य में:</w:t>
      </w:r>
      <w:r>
        <w:rPr>
          <w:lang w:val="hi_IN" w:bidi="hi_IN"/>
        </w:rPr>
        <w:t xml:space="preserve"> यीशु चेलों को बताता है कि वह पिता के पास जा रहा है, भले ही चेलों में से किसी ने उससे नहीं पूछा कि वह कहाँ जा रहा है। वह जानता है कि वे दु:ख से भरे हुए हैं क्योंकि उसने उन्हें बताया है कि वह जा रहा है, लेकिन वह कहता है कि उसका चले जाना ही उनके लिए बेहतर है। जब वह जाएगा, तो वह सहायक या वकील को उनके पास भेजेगा। वकील संसार को यह दिखाएगा कि वह पाप, धार्मिकता और न्याय के विषय में गलत है, क्योंकि यीशु पिता के पास जा रहा है और परमेश्वर ने शैतान को दोषी ठहराया है।</w:t>
      </w:r>
    </w:p>
    <w:p>
      <w:pPr/>
      <w:r>
        <w:rPr>
          <w:lang w:val="hi_IN" w:bidi="hi_IN"/>
        </w:rPr>
      </w:r>
      <w:r>
        <w:rPr>
          <w:b/>
          <w:lang w:val="hi_IN" w:bidi="hi_IN"/>
        </w:rPr>
        <w:t>तीसरे दृश्य में:</w:t>
      </w:r>
      <w:r>
        <w:rPr>
          <w:lang w:val="hi_IN" w:bidi="hi_IN"/>
        </w:rPr>
        <w:t xml:space="preserve"> यीशु कहता है कि वह चेलों से और भी बहुत कुछ कहना चाहता है, पर इस समय वे उसे समझ नहीं सकते। जब सत्य का आत्मा आएगा, तब वह चेलों को वह सारा सत्य समझाएगा जो यीशु चाहता है कि वे जानें। आत्मा चेलों से अपने विचारों को नहीं कहेगा। वह केवल वही बोलेगा जो वह यीशु से सुनता है। वह उन्हें उन बातों के बारे में बताएगा जो भविष्य में होंगी। वह यीशु के शब्दों को स्वीकार करके और उन्हें चेलों को बताकर यीशु को सम्मान देगा। पिता का जो कुछ भी है वह यीशु का है। और जो कुछ भी पिता यीशु को देता है, यीशु आत्मा को देगा, और आत्मा चेलों को देगा।</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11 चेले (यहूदा पहले ही समूह छोड़ चूका था)</w:t>
      </w:r>
    </w:p>
    <w:p>
      <w:pPr>
        <w:pStyle w:val="ListBullet"/>
        <w:spacing w:line="240" w:lineRule="auto"/>
        <w:ind w:left="720"/>
      </w:pPr>
      <w:r>
        <w:rPr>
          <w:lang w:val="hi_IN" w:bidi="hi_IN"/>
        </w:rPr>
      </w:r>
      <w:r>
        <w:rPr>
          <w:lang w:val="hi_IN" w:bidi="hi_IN"/>
        </w:rPr>
        <w:t>यहूदी धार्मिक अगुवे</w:t>
      </w:r>
    </w:p>
    <w:p>
      <w:pPr>
        <w:pStyle w:val="ListBullet"/>
        <w:spacing w:line="240" w:lineRule="auto"/>
        <w:ind w:left="720"/>
      </w:pPr>
      <w:r>
        <w:rPr>
          <w:lang w:val="hi_IN" w:bidi="hi_IN"/>
        </w:rPr>
      </w:r>
      <w:r>
        <w:rPr>
          <w:lang w:val="hi_IN" w:bidi="hi_IN"/>
        </w:rPr>
        <w:t>वे लोग जो चेलों से नफरत करते हैं</w:t>
      </w:r>
    </w:p>
    <w:p>
      <w:pPr>
        <w:pStyle w:val="ListBullet"/>
        <w:spacing w:line="240" w:lineRule="auto"/>
        <w:ind w:left="720"/>
      </w:pPr>
      <w:r>
        <w:rPr>
          <w:lang w:val="hi_IN" w:bidi="hi_IN"/>
        </w:rPr>
      </w:r>
      <w:r>
        <w:rPr>
          <w:lang w:val="hi_IN" w:bidi="hi_IN"/>
        </w:rPr>
        <w:t>पिता</w:t>
      </w:r>
    </w:p>
    <w:p>
      <w:pPr>
        <w:pStyle w:val="ListBullet"/>
        <w:spacing w:line="240" w:lineRule="auto"/>
        <w:ind w:left="720"/>
      </w:pPr>
      <w:r>
        <w:rPr>
          <w:lang w:val="hi_IN" w:bidi="hi_IN"/>
        </w:rPr>
      </w:r>
      <w:r>
        <w:rPr>
          <w:lang w:val="hi_IN" w:bidi="hi_IN"/>
        </w:rPr>
        <w:t>पवित्र आत्मा (जिसे वकील या सहायक या सत्य का आत्मा भी कहा जाता है)</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 भाग घर के ऊपर वाले कमरे में होता है जहाँ यीशु और उसके चेले फसह का भोज खा रहे हैं। यीशु और उसके चेले एक मेज के चारों ओर टेका लेकर बैठे हैं जिस पर भोजन है, जिसमें रोटी और दाखरस शामिल है। पूरा भाग यहाँ होता है और यीशु अपने चेलों को सिखा रहा है, लेकिन वह उन्हें जो बताता है उसे अभिनय के माध्यम से दिखाना उपयोगी हो सकता है। जब यीशु उनसे बात कर रहा था तो शायद वह और उसके चेले खाना-पीना जारी रखे हुए थे।</w:t>
      </w:r>
    </w:p>
    <w:p>
      <w:pPr/>
      <w:r>
        <w:rPr>
          <w:lang w:val="hi_IN" w:bidi="hi_IN"/>
        </w:rPr>
      </w:r>
      <w:r>
        <w:rPr>
          <w:lang w:val="hi_IN" w:bidi="hi_IN"/>
        </w:rPr>
        <w:t>यीशु कहता है, "मैंने तुमसे ये बातें इसलिए कही हैं ताकि तुम ठोकर न खाओ," यह उन बातों की ओर संकेत करता है जो उसने पिछले भाग में उनसे कही थी। वहाँ उसने उन्हें बताया कि वह दाखलता है और वे डालियाँ हैं। उन्हें उससे जुड़े रहने की जरूरत है ताकि वे अलग न हो जाएँ। उसने उन्हें यह भी चेतावनी दी कि संसार उनसे वैसे ही नफरत करेगा जैसे उसने उससे नफरत की थी। और उसने उनके पास वकील या सहायक भेजने की प्रतिज्ञा की। उसने उन्हें ये सब बातें इसलिए बताई हैं ताकि वे भटक न जाएँ।</w:t>
      </w:r>
    </w:p>
    <w:p>
      <w:pPr/>
      <w:r>
        <w:rPr>
          <w:lang w:val="hi_IN" w:bidi="hi_IN"/>
        </w:rPr>
      </w:r>
      <w:r>
        <w:rPr>
          <w:lang w:val="hi_IN" w:bidi="hi_IN"/>
        </w:rPr>
        <w:t>यीशु कहता है कि धार्मिक अगुवे चेलों को आराधनालय से बाहर निकाल देंगे। यह दिखाना उपयोगी होगा कि अगुवे चेलों को भवन से बाहर निकाल रहे हैं और उन्हें अस्वीकार कर रहे हैं और आराधनालय के अन्य सदस्यों को भी उन्हें अस्वीकार करने के लिए कह रहे हैं। यहूदी लोग जो यीशु को अस्वीकार करते हैं, वे चेलों को भी अस्वीकार करेंगे, इसलिए चेले अपने समुदायों को खो देंगे।</w:t>
      </w:r>
    </w:p>
    <w:p>
      <w:pPr/>
      <w:r>
        <w:rPr>
          <w:lang w:val="hi_IN" w:bidi="hi_IN"/>
        </w:rPr>
      </w:r>
      <w:r>
        <w:rPr>
          <w:lang w:val="hi_IN" w:bidi="hi_IN"/>
        </w:rPr>
        <w:t>यीशु कहता है कि वे ये काम इसलिए करेंगे क्योंकि वे पिता या यीशु को नहीं जानते हैं। यहाँ "जानना" शब्द का अर्थ है कि उन्होंने पिता या यीशु को कभी नहीं जाना है, और यह किसी के साथ संबंध के माध्यम से उसे करीब से जानने का एक तरीका है।</w:t>
      </w:r>
    </w:p>
    <w:p>
      <w:pPr/>
      <w:r>
        <w:rPr>
          <w:lang w:val="hi_IN" w:bidi="hi_IN"/>
        </w:rPr>
      </w:r>
      <w:r>
        <w:rPr>
          <w:lang w:val="hi_IN" w:bidi="hi_IN"/>
        </w:rPr>
        <w:t>यहाँ रुकें और समूह में इस प्रश्न पर चर्चा करें: आपकी संस्कृति में जानकारी जानने और उन लोगों को जानने के बीच क्या अंतर है जिनके साथ आपका रिश्ता है, जैसे कि करीबी दोस्त और परिवार के सदस्य? इस ऑडियो को यहाँ रोकें।</w:t>
      </w:r>
    </w:p>
    <w:p>
      <w:pPr/>
      <w:r>
        <w:rPr>
          <w:lang w:val="hi_IN" w:bidi="hi_IN"/>
        </w:rPr>
      </w:r>
      <w:r>
        <w:rPr>
          <w:lang w:val="hi_IN" w:bidi="hi_IN"/>
        </w:rPr>
        <w:t>यीशु "वास्तव में" या "इसके अलावा" यह जोर देने के लिए कहता है कि लोग न केवल उन्हें आराधनालयों से बाहर निकाल देंगे और उनके साथ संगति बंद कर देंगे, बल्कि इससे भी अधिक करेंगे। लोग चेलों की हत्या तक कर देंगे और सोचेंगे कि वे परमेश्वर को खुश कर रहे हैं। आप यह दिखाना चाहेंगे कि चेलों की हत्या करने के बाद लोगों को लगता है कि उन्होंने कुछ अच्छा काम किया है जिससे परमेश्वर खुश हुआ है।</w:t>
      </w:r>
    </w:p>
    <w:p>
      <w:pPr/>
      <w:r>
        <w:rPr>
          <w:lang w:val="hi_IN" w:bidi="hi_IN"/>
        </w:rPr>
      </w:r>
      <w:r>
        <w:rPr>
          <w:lang w:val="hi_IN" w:bidi="hi_IN"/>
        </w:rPr>
        <w:t>जब यीशु अपने चेलों को बताता है कि वह पिता के पास जा रहा है, तो वे दु:ख से भर जाते हैं। चेलों का दु:ख बहुत ज्यादा है। यीशु कहता है कि चेले "दुःख से भर गए" या "शोक से भर गए," तो उसका मतलब है कि वे इतने उदास हैं कि इससे अधिक उदास होना संभव नहीं है।</w:t>
      </w:r>
    </w:p>
    <w:p>
      <w:pPr/>
      <w:r>
        <w:rPr>
          <w:lang w:val="hi_IN" w:bidi="hi_IN"/>
        </w:rPr>
      </w:r>
      <w:r>
        <w:rPr>
          <w:lang w:val="hi_IN" w:bidi="hi_IN"/>
        </w:rPr>
        <w:t>रुकें और समूह में इस प्रश्न पर चर्चा करें: आपकी संस्कृति में, आप किसी ऐसे व्यक्ति के बारे में कैसे बात करते हैं, जो इतना दु:खी है कि वह उस क्षण से अधिक दु:खी नहीं हो सकता? इस ऑडियो को यहाँ रोकें।</w:t>
      </w:r>
    </w:p>
    <w:p>
      <w:pPr/>
      <w:r>
        <w:rPr>
          <w:lang w:val="hi_IN" w:bidi="hi_IN"/>
        </w:rPr>
      </w:r>
      <w:r>
        <w:rPr>
          <w:lang w:val="hi_IN" w:bidi="hi_IN"/>
        </w:rPr>
        <w:t>यीशु "मैं तुमसे सच कहता हूँ" यह कहकर चेलों को यह दिखाता है कि वह जो अगली बात कहने वाला है वह बहुत महत्वपूर्ण है और उन्हें ध्यान से सुनना चाहिए। इस वाक्यांश का अनुवाद उसी तरह करें जैसे आपने पहले किया था जब यीशु ने इस वाक्यांश का उपयोग किया था।</w:t>
      </w:r>
    </w:p>
    <w:p>
      <w:pPr/>
      <w:r>
        <w:rPr>
          <w:lang w:val="hi_IN" w:bidi="hi_IN"/>
        </w:rPr>
      </w:r>
      <w:r>
        <w:rPr>
          <w:lang w:val="hi_IN" w:bidi="hi_IN"/>
        </w:rPr>
        <w:t>रुकें और समूह में इस प्रश्न पर चर्चा करें: आपकी संस्कृति में, कोई अगुवा या शिक्षक यह दिखाने के लिए क्या कहता है कि वह आगे जो कहने वाला है वह बहुत महत्वपूर्ण है और लोगों को ध्यान से सुनना चाहिए? इस ऑडियो को यहाँ रोकें।</w:t>
      </w:r>
    </w:p>
    <w:p>
      <w:pPr/>
      <w:r>
        <w:rPr>
          <w:lang w:val="hi_IN" w:bidi="hi_IN"/>
        </w:rPr>
      </w:r>
      <w:r>
        <w:rPr>
          <w:lang w:val="hi_IN" w:bidi="hi_IN"/>
        </w:rPr>
        <w:t>यीशु कहता है कि वकील संसार को दिखाएगा कि वे पाप, धार्मिकता और न्याय के बारे में गलत हैं। याद रखें कि वकील पवित्र आत्मा है और उसका शरीर नहीं है और वह आमतौर पर ऐसी आवाज से नहीं बोलता जिसे लोग अपने कानों से सुन सकें। आपको इस बारे में ध्यान से सोचने की आवश्यकता है कि यह कैसे दिखाया जाए कि आत्मा लोगों को यह प्रकट कर रहा है कि वे गलत हैं। आप यीशु को अपने पिता के साथ स्वर्ग में जाते हुए भी दिखाना चाहेंगे क्योंकि यह प्रमाण है कि संसार पाप, धार्मिकता और न्याय के बारे में गलत था।</w:t>
      </w:r>
    </w:p>
    <w:p>
      <w:pPr/>
      <w:r>
        <w:rPr>
          <w:lang w:val="hi_IN" w:bidi="hi_IN"/>
        </w:rPr>
      </w:r>
      <w:r>
        <w:rPr>
          <w:lang w:val="hi_IN" w:bidi="hi_IN"/>
        </w:rPr>
        <w:t>यीशु चेलों से कहता है कि सत्य का आत्मा अपनी ओर से नहीं बोलेगा, बल्कि उन्हें वही बताएगा जो कुछ वह यीशु से सुनता है। यीशु चेलों से कहता है कि जो कुछ पिता का है वह सब उसका है, और आत्मा वही स्वीकार करेगा जो यीशु उससे कहेगा और उसे चेलों के साथ साझा करेगा। यीशु चाहता है कि चेले समझें कि पिता, पुत्र और पवित्र आत्मा एक हैं। आत्मा चेलों को जो कुछ भी सिखाएगा वह यीशु और पिता से आएगा।</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प्रयोग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यूहन्ना 16:1–15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11 चेले (यहूदा पहले ही समूह छोड़ चूका था)</w:t>
      </w:r>
    </w:p>
    <w:p>
      <w:pPr>
        <w:pStyle w:val="ListBullet"/>
        <w:spacing w:line="240" w:lineRule="auto"/>
        <w:ind w:left="720"/>
      </w:pPr>
      <w:r>
        <w:rPr>
          <w:lang w:val="hi_IN" w:bidi="hi_IN"/>
        </w:rPr>
      </w:r>
      <w:r>
        <w:rPr>
          <w:lang w:val="hi_IN" w:bidi="hi_IN"/>
        </w:rPr>
        <w:t>यहूदी धार्मिक अगुवे</w:t>
      </w:r>
    </w:p>
    <w:p>
      <w:pPr>
        <w:pStyle w:val="ListBullet"/>
        <w:spacing w:line="240" w:lineRule="auto"/>
        <w:ind w:left="720"/>
      </w:pPr>
      <w:r>
        <w:rPr>
          <w:lang w:val="hi_IN" w:bidi="hi_IN"/>
        </w:rPr>
      </w:r>
      <w:r>
        <w:rPr>
          <w:lang w:val="hi_IN" w:bidi="hi_IN"/>
        </w:rPr>
        <w:t>वे लोग जो चेलों से नफरत करते हैं</w:t>
      </w:r>
    </w:p>
    <w:p>
      <w:pPr>
        <w:pStyle w:val="ListBullet"/>
        <w:spacing w:line="240" w:lineRule="auto"/>
        <w:ind w:left="720"/>
      </w:pPr>
      <w:r>
        <w:rPr>
          <w:lang w:val="hi_IN" w:bidi="hi_IN"/>
        </w:rPr>
      </w:r>
      <w:r>
        <w:rPr>
          <w:lang w:val="hi_IN" w:bidi="hi_IN"/>
        </w:rPr>
        <w:t>पिता</w:t>
      </w:r>
    </w:p>
    <w:p>
      <w:pPr>
        <w:pStyle w:val="ListBullet"/>
        <w:spacing w:line="240" w:lineRule="auto"/>
        <w:ind w:left="720"/>
      </w:pPr>
      <w:r>
        <w:rPr>
          <w:lang w:val="hi_IN" w:bidi="hi_IN"/>
        </w:rPr>
      </w:r>
      <w:r>
        <w:rPr>
          <w:lang w:val="hi_IN" w:bidi="hi_IN"/>
        </w:rPr>
        <w:t>पवित्र आत्मा (जिसे वकील या सहायक या सत्य का आत्मा भी कहा जाता है)</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न छोड़े।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यीशु कहता है कि धार्मिक अगुवे चेलों को आराधनालय से बाहर निकाल देंगे।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चेले की भूमिका निभाने वाले व्यक्ति से पूछें, "आप क्या महसूस कर रहे हैं या क्या सोच रहे हैं?" वह व्यक्ति इस प्रकार उत्तर दे सकता है, "मुझे विश्वासन नही हो रहा है कि वे हमें आराधनालय से बाहर कर देंगे, जब हम उन्हीं बातों पर विश्वास करते हैं, जिन पर भविष्यद्वक्ताओं ने हमें विश्वास करने के लिए कहा!" हम उनसे अधिक आराधनालय से सम्बंधित हैं!" या "यदि हम आराधनालयों में प्रवेश नहीं कर सकते तो हम कहाँ आराधना करेंगे?" या "जब हमारे दोस्त और पड़ोसी हमें अपने में शामिल करना बंद कर देंगे तो जीवन कैसा होगा?"</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यीशु कहता है कि वह समय आ रहा है जब लोग चेलों को मार डालेंगे और सोचेंगे कि वे परमेश्वर को खुश कर रहे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चेले की भूमिका निभाने वाले व्यक्ति से पूछें, "आप क्या महसूस कर रहे हैं या क्या सोच रहे हैं?" वह व्यक्ति इस तरह उत्तर दे सकता है, "मुझे डर है! अगर लोग हमें मारना गलत नहीं समझते और अगर उन्हें लगता है कि वे परमेश्वर को प्रसन्न कर रहे हैं, तो उन्हें कोई नहीं रोक पाएगा," या "यदि लोग सोचें कि वे हमें मारकर परमेश्वर की सेवा कर रहे हैं, तो हम कहाँ सुरक्षित होंगे?" या "मैं अपने परिवार की रक्षा कैसे कर सकता हूँ? यदि लोग मुझे मार डालेंगे, तो शायद वे मेरे परिवार को भी मार डालेंगे?"</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यीशु कहता है कि क्योंकि उसने उन्हें बताया कि वह पिता के पास जा रहा है, इसलिए चेले दु:ख से भर गए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चेले की भूमिका निभाने वाले व्यक्ति से पूछें, "आप क्या महसूस कर रहे हैं या क्या सोच रहे हैं?" वह व्यक्ति इस तरह उत्तर दे सकता है, "इन पिछले तीन वर्षों में यीशु के साथ रहना बहुत रोमांचक और बहुत सांत्वना देने वाला रहा है। मुझे उसकी बहुत याद आएगी!" या "यीशु बहुत बुद्धिमान है, और मैंने उससे बहुत कुछ सीखा है। मैं उसकी मदद के बिना जीने के लिए तैयार नहीं हूँ," या "जब यीशु चला जाएगा, तो लोग अपनी नफरत मुझसे करने लग जाएँगे। "मैं अकेला और भयभीत हो जाऊँगा।"</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यीशु कहता है कि वकील संसार को दिखाएगा कि वे पाप, धार्मिकता और न्याय के बारे में गलत हैं क्योंकि यीशु पिता के पास जा रहा है जहाँ चेले उसे अब नहीं देखेंगे।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चेले की भूमिका निभाने वाले व्यक्ति से पूछें, "आप क्या महसूस कर रहे हैं या क्या सोच रहे हैं?" वह व्यक्ति इस तरह उत्तर दे सकता है, "यीशु स्वर्ग में पिता के पास कैसे जाएगा?" या "क्या लोग अन्त में यीशु द्वारा अपने बारे में सिखाई गई बातों पर विश्वास करेंगे, जब वे देखेंगे कि परमेश्वर उसे स्वीकार करता है?" या "मुझे आश्चर्य है कि परमेश्वर द्वारा शैतान को दोषी ठहराने के बाद भी लोग हमसे नफरत क्यों करेंगे?"</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यीशु ने चेलों से कहा कि सत्य का आत्मा अपनी ओर से नहीं बोलेगा, बल्कि वह उन्हें वही बताएगा जो वह यीशु से सुनता है। यीशु चेलों से कहता है कि जो कुछ पिता का है वह सब उसका है, और आत्मा वह स्वीकार करेगा जो यीशु उससे कहेगा और उसे चेलों के साथ साझा करेगा। यीशु चाहता है कि चेले यह समझें कि पिता, पुत्र और पवित्र आत्मा एक हैं। आत्मा चेलों को जो कुछ भी सिखाएगा वह सब यीशु और पिता की ओर से आएगा।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चेले की भूमिका निभाने वाले व्यक्ति से पूछें, "आप क्या महसूस कर रहे हैं या क्या सोच रहे हैं?" वह व्यक्ति इस तरह उत्तर दे सकता है, "यह एक महान रहस्य है! यीशु, पिता और पवित्र आत्मा अलग-अलग व्यक्ति होकर भी इस प्रकार एक कैसे हो सकते हैं? या "मैं बहुत आश्चर्यचकित और आभारी हूँ कि पवित्र आत्मा हमें वह सत्य बताएगा जो वह यीशु और पिता से सुनता है!" या "मुझे बहुत राहत मिली है कि यीशु के जाने के बाद, हम वास्तव में अकेले नहीं होंगे क्योंकि वह हमारे लिए सत्य का आत्मा भेजेगा!"</w:t>
      </w:r>
      <w:r>
        <w:rPr>
          <w:lang w:val="hi_IN" w:bidi="hi_IN"/>
        </w:rPr>
      </w:r>
    </w:p>
    <w:p>
      <w:pPr>
        <w:pStyle w:val="Heading3"/>
      </w:pPr>
      <w:r>
        <w:rPr>
          <w:lang w:val="hi_IN" w:bidi="hi_IN"/>
        </w:rPr>
        <w:t>आवश्यक जानकारी</w:t>
      </w:r>
    </w:p>
    <w:p>
      <w:pPr/>
      <w:r>
        <w:rPr>
          <w:lang w:val="hi_IN" w:bidi="hi_IN"/>
        </w:rPr>
      </w:r>
      <w:r>
        <w:rPr>
          <w:lang w:val="hi_IN" w:bidi="hi_IN"/>
        </w:rPr>
        <w:t>यूहन्ना 16:1–15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जब यीशु कहता है, "</w:t>
      </w:r>
      <w:r>
        <w:rPr>
          <w:b/>
          <w:lang w:val="hi_IN" w:bidi="hi_IN"/>
        </w:rPr>
        <w:t>मैंने तुम्हें यह इसलिए कहा</w:t>
      </w:r>
      <w:r>
        <w:rPr>
          <w:lang w:val="hi_IN" w:bidi="hi_IN"/>
        </w:rPr>
        <w:t xml:space="preserve"> ताकि तुम </w:t>
      </w:r>
      <w:r>
        <w:rPr>
          <w:b/>
          <w:lang w:val="hi_IN" w:bidi="hi_IN"/>
        </w:rPr>
        <w:t>भटक</w:t>
      </w:r>
      <w:r>
        <w:rPr>
          <w:lang w:val="hi_IN" w:bidi="hi_IN"/>
        </w:rPr>
        <w:t xml:space="preserve"> न जाओ," "यह" उस बात को दर्शाता है जो उसने उन्हें बताई कि संसार उनसे नफरत करेगा, क्योंकि वे उसके हैं। "भटक जाना" का अर्थ है यीशु के बारे में सच्चाई पर विश्वास करना बंद करना। "मैंने तुम्हें यह इसलिए कहा" वाक्यांश इससे पहले दो अन्य भागों में भी आता है। "मैंने तुम्हें यह इसलिए कहा" का अनुवाद यहाँ भी उसी तरह करें जैसे आपने उन भागों में किया है।</w:t>
      </w:r>
    </w:p>
    <w:p>
      <w:pPr/>
      <w:r>
        <w:rPr>
          <w:lang w:val="hi_IN" w:bidi="hi_IN"/>
        </w:rPr>
      </w:r>
      <w:r>
        <w:rPr>
          <w:lang w:val="hi_IN" w:bidi="hi_IN"/>
        </w:rPr>
        <w:t>जब वह कहता है, "</w:t>
      </w:r>
      <w:r>
        <w:rPr>
          <w:b/>
          <w:lang w:val="hi_IN" w:bidi="hi_IN"/>
        </w:rPr>
        <w:t>वे</w:t>
      </w:r>
      <w:r>
        <w:rPr>
          <w:lang w:val="hi_IN" w:bidi="hi_IN"/>
        </w:rPr>
        <w:t xml:space="preserve"> तुम्हें </w:t>
      </w:r>
      <w:r>
        <w:rPr>
          <w:b/>
          <w:lang w:val="hi_IN" w:bidi="hi_IN"/>
        </w:rPr>
        <w:t>आराधनालय</w:t>
      </w:r>
      <w:r>
        <w:rPr>
          <w:lang w:val="hi_IN" w:bidi="hi_IN"/>
        </w:rPr>
        <w:t xml:space="preserve"> से बाहर निकाल देंगे," "वे" यहूदी धार्मिक अगुवों को दर्शाता है। "आराधनालय से बाहर निकाल देंगे" का अर्थ है कि उन्हें आराधनालय में अन्य यहूदी लोगों के साथ आराधना करने की अनुमति नहीं होगी और उन्हें अन्य वे काम करने की अनुमति भी नहीं होगी जो समुदाय के सदस्य एक साथ करते हैं। आराधनालय का अनुवाद उसी तरह करें जैसे आपने पिछले भागों में किया है, और याद रखें कि </w:t>
      </w:r>
      <w:r>
        <w:rPr>
          <w:lang w:val="hi_IN" w:bidi="hi_IN"/>
        </w:rPr>
        <w:t>आराधनालय</w:t>
      </w:r>
      <w:r>
        <w:rPr>
          <w:lang w:val="hi_IN" w:bidi="hi_IN"/>
        </w:rPr>
        <w:t xml:space="preserve"> मुख्य शब्दावली में है।</w:t>
      </w:r>
    </w:p>
    <w:p>
      <w:pPr/>
      <w:r>
        <w:rPr>
          <w:lang w:val="hi_IN" w:bidi="hi_IN"/>
        </w:rPr>
      </w:r>
      <w:r>
        <w:rPr>
          <w:lang w:val="hi_IN" w:bidi="hi_IN"/>
        </w:rPr>
        <w:t xml:space="preserve">कुछ अनुवादों में, यीशु कहता है, "वह </w:t>
      </w:r>
      <w:r>
        <w:rPr>
          <w:b/>
          <w:lang w:val="hi_IN" w:bidi="hi_IN"/>
        </w:rPr>
        <w:t>घड़ी</w:t>
      </w:r>
      <w:r>
        <w:rPr>
          <w:lang w:val="hi_IN" w:bidi="hi_IN"/>
        </w:rPr>
        <w:t xml:space="preserve"> आ रही है।" वह घड़ी शब्द का उपयोग समय के लिए करता है, जैसे "समय आ रहा है"।</w:t>
      </w:r>
    </w:p>
    <w:p>
      <w:pPr/>
      <w:r>
        <w:rPr>
          <w:lang w:val="hi_IN" w:bidi="hi_IN"/>
        </w:rPr>
      </w:r>
      <w:r>
        <w:rPr>
          <w:lang w:val="hi_IN" w:bidi="hi_IN"/>
        </w:rPr>
        <w:t xml:space="preserve">यीशु कहता है कि वे ये काम इसलिए करेंगे "क्योंकि उन्होंने </w:t>
      </w:r>
      <w:r>
        <w:rPr>
          <w:b/>
          <w:lang w:val="hi_IN" w:bidi="hi_IN"/>
        </w:rPr>
        <w:t>पिता</w:t>
      </w:r>
      <w:r>
        <w:rPr>
          <w:lang w:val="hi_IN" w:bidi="hi_IN"/>
        </w:rPr>
        <w:t xml:space="preserve"> या मुझे नहीं जाना है।" यहाँ "पिता" परमेश्वर को दर्शाता है। यहाँ पिता के लिए उसी शब्द का उपयोग करें जो आपने पहले परमेश्वर के बारे में बात करते समय किया है। यहाँ "जानना" शब्द का अर्थ है कि उन्होंने पिता या यीशु को कभी नहीं जाना है, और यह किसी के साथ संबंध के माध्यम से उसे करीब से जानने का एक तरीका है।</w:t>
      </w:r>
    </w:p>
    <w:p>
      <w:pPr/>
      <w:r>
        <w:rPr>
          <w:lang w:val="hi_IN" w:bidi="hi_IN"/>
        </w:rPr>
      </w:r>
      <w:r>
        <w:rPr>
          <w:lang w:val="hi_IN" w:bidi="hi_IN"/>
        </w:rPr>
        <w:t xml:space="preserve">यीशु चेलों से </w:t>
      </w:r>
      <w:r>
        <w:rPr>
          <w:b/>
          <w:lang w:val="hi_IN" w:bidi="hi_IN"/>
        </w:rPr>
        <w:t>याद</w:t>
      </w:r>
      <w:r>
        <w:rPr>
          <w:lang w:val="hi_IN" w:bidi="hi_IN"/>
        </w:rPr>
        <w:t xml:space="preserve"> रखने के लिए कहता है, लेकिन उसका अर्थ यह नहीं है कि वे भूल जाएँगे और बाद में याद करेंगे। वह उन्हें कह रहा है कि वह जो कुछ उसने कहा उसके बारे में सोचते रहें।</w:t>
      </w:r>
    </w:p>
    <w:p>
      <w:pPr/>
      <w:r>
        <w:rPr>
          <w:lang w:val="hi_IN" w:bidi="hi_IN"/>
        </w:rPr>
      </w:r>
      <w:r>
        <w:rPr>
          <w:lang w:val="hi_IN" w:bidi="hi_IN"/>
        </w:rPr>
        <w:t>यीशु कहता है कि वह "</w:t>
      </w:r>
      <w:r>
        <w:rPr>
          <w:b/>
          <w:lang w:val="hi_IN" w:bidi="hi_IN"/>
        </w:rPr>
        <w:t>अपने भेजनेवाले</w:t>
      </w:r>
      <w:r>
        <w:rPr>
          <w:lang w:val="hi_IN" w:bidi="hi_IN"/>
        </w:rPr>
        <w:t>" के पास जा रहा है, जो परमेश्वर पिता है।</w:t>
      </w:r>
    </w:p>
    <w:p>
      <w:pPr/>
      <w:r>
        <w:rPr>
          <w:lang w:val="hi_IN" w:bidi="hi_IN"/>
        </w:rPr>
      </w:r>
      <w:r>
        <w:rPr>
          <w:lang w:val="hi_IN" w:bidi="hi_IN"/>
        </w:rPr>
        <w:t>यीशु कहता है "</w:t>
      </w:r>
      <w:r>
        <w:rPr>
          <w:b/>
          <w:lang w:val="hi_IN" w:bidi="hi_IN"/>
        </w:rPr>
        <w:t>यदि</w:t>
      </w:r>
      <w:r>
        <w:rPr>
          <w:lang w:val="hi_IN" w:bidi="hi_IN"/>
        </w:rPr>
        <w:t xml:space="preserve"> मैं न जाऊँ" और "</w:t>
      </w:r>
      <w:r>
        <w:rPr>
          <w:b/>
          <w:lang w:val="hi_IN" w:bidi="hi_IN"/>
        </w:rPr>
        <w:t>यदि</w:t>
      </w:r>
      <w:r>
        <w:rPr>
          <w:lang w:val="hi_IN" w:bidi="hi_IN"/>
        </w:rPr>
        <w:t xml:space="preserve"> मैं जाऊँ।" दोनों बार वह "यदि" शब्द का उपयोग उसी तरह कर रहा है जैसे उसने पिछले भाग में किया था, जब वह किसी ऐसी बात के बारे में बात कर रहा था जो निश्चित रूप से होगी। यहाँ "यदि" शब्द का अनुवाद उसी तरह करें जैसे आपने पिछले भाग में किया है, जब यह उन बातों को दर्शाता है जो निश्चित रूप से होने वाली थी।</w:t>
      </w:r>
    </w:p>
    <w:p>
      <w:pPr/>
      <w:r>
        <w:rPr>
          <w:lang w:val="hi_IN" w:bidi="hi_IN"/>
        </w:rPr>
      </w:r>
      <w:r>
        <w:rPr>
          <w:lang w:val="hi_IN" w:bidi="hi_IN"/>
        </w:rPr>
        <w:t xml:space="preserve">यीशु कहता है कि </w:t>
      </w:r>
      <w:r>
        <w:rPr>
          <w:b/>
          <w:lang w:val="hi_IN" w:bidi="hi_IN"/>
        </w:rPr>
        <w:t>वकील</w:t>
      </w:r>
      <w:r>
        <w:rPr>
          <w:lang w:val="hi_IN" w:bidi="hi_IN"/>
        </w:rPr>
        <w:t xml:space="preserve"> या </w:t>
      </w:r>
      <w:r>
        <w:rPr>
          <w:b/>
          <w:lang w:val="hi_IN" w:bidi="hi_IN"/>
        </w:rPr>
        <w:t>सहायक</w:t>
      </w:r>
      <w:r>
        <w:rPr>
          <w:lang w:val="hi_IN" w:bidi="hi_IN"/>
        </w:rPr>
        <w:t xml:space="preserve">, जिसे </w:t>
      </w:r>
      <w:r>
        <w:rPr>
          <w:b/>
          <w:lang w:val="hi_IN" w:bidi="hi_IN"/>
        </w:rPr>
        <w:t>सत्य का आत्मा</w:t>
      </w:r>
      <w:r>
        <w:rPr>
          <w:lang w:val="hi_IN" w:bidi="hi_IN"/>
        </w:rPr>
        <w:t xml:space="preserve"> भी कहा जाता है, संसार को पाप, धार्मिकता और न्याय के बारे में </w:t>
      </w:r>
      <w:r>
        <w:rPr>
          <w:b/>
          <w:lang w:val="hi_IN" w:bidi="hi_IN"/>
        </w:rPr>
        <w:t>दोषी</w:t>
      </w:r>
      <w:r>
        <w:rPr>
          <w:lang w:val="hi_IN" w:bidi="hi_IN"/>
        </w:rPr>
        <w:t xml:space="preserve"> ठहराएगा। वकील, पवित्र आत्मा के लिए एक अन्य उपाधि है क्योंकि वह यीशु के अनुयायियों का अदालत में किसी व्यक्ति के कानूनी सहायक की तरह समर्थन करता है और उनका बचाव करता है। सत्य का आत्मा भी पवित्र आत्मा के लिए एक उपाधि है क्योंकि वह परमेश्वर के बारे में सत्य बोलता है। दोषी शब्द का अर्थ है यह घोषित करना कि कोई व्यक्ति किसी बात में गलत है, और इस बात का सबूत देना कि वह गलत है। यहाँ, पवित्र आत्मा लोगों को पाप, धार्मिकता और न्याय के बारे में गलत घोषित करता है, और वह साबित करता है कि वे गलत हैं। </w:t>
      </w:r>
      <w:r>
        <w:rPr>
          <w:b/>
          <w:lang w:val="hi_IN" w:bidi="hi_IN"/>
        </w:rPr>
        <w:t>दोषी</w:t>
      </w:r>
      <w:r>
        <w:rPr>
          <w:lang w:val="hi_IN" w:bidi="hi_IN"/>
        </w:rPr>
        <w:t xml:space="preserve"> शब्द मुख्य शब्दावली में है।</w:t>
      </w:r>
    </w:p>
    <w:p>
      <w:pPr/>
      <w:r>
        <w:rPr>
          <w:lang w:val="hi_IN" w:bidi="hi_IN"/>
        </w:rPr>
      </w:r>
      <w:r>
        <w:rPr>
          <w:lang w:val="hi_IN" w:bidi="hi_IN"/>
        </w:rPr>
        <w:t xml:space="preserve">यीशु कहता है कि वह चेलों को और अधिक बताना चाहता है, लेकिन वे अभी इसे </w:t>
      </w:r>
      <w:r>
        <w:rPr>
          <w:b/>
          <w:lang w:val="hi_IN" w:bidi="hi_IN"/>
        </w:rPr>
        <w:t>सहन</w:t>
      </w:r>
      <w:r>
        <w:rPr>
          <w:lang w:val="hi_IN" w:bidi="hi_IN"/>
        </w:rPr>
        <w:t xml:space="preserve"> नहीं कर सकते। किसी चीज़ को सहने का अर्थ है उसके भार को उठाना या किसी चीज़ को झेलना। यीशु का अर्थ यह हो सकता है कि चेले अभी तक वह सब कुछ नहीं समझ सकते जो वह उन्हें बताना चाहता है, या यह कि उनके लिए सब कुछ जानना बहुत दु:खद या बहुत डरावना होगा जब तक कि वह उनकी मदद करने के लिए पवित्र आत्मा को नहीं भेजता।</w:t>
      </w:r>
    </w:p>
    <w:p>
      <w:pPr/>
      <w:r>
        <w:rPr>
          <w:lang w:val="hi_IN" w:bidi="hi_IN"/>
        </w:rPr>
      </w:r>
      <w:r>
        <w:rPr>
          <w:lang w:val="hi_IN" w:bidi="hi_IN"/>
        </w:rPr>
        <w:t xml:space="preserve">यीशु कहता है कि सत्य का आत्मा उसकी </w:t>
      </w:r>
      <w:r>
        <w:rPr>
          <w:b/>
          <w:lang w:val="hi_IN" w:bidi="hi_IN"/>
        </w:rPr>
        <w:t>महिमा करेगा</w:t>
      </w:r>
      <w:r>
        <w:rPr>
          <w:lang w:val="hi_IN" w:bidi="hi_IN"/>
        </w:rPr>
        <w:t xml:space="preserve">। किसी की महिमा करना, किसी के बारे में अच्छी बातें करना या उसे सम्मान देना है। इस शब्द का अनुवाद उसी तरह करें जैसे आपने पहले किया है। </w:t>
      </w:r>
      <w:r>
        <w:rPr>
          <w:lang w:val="hi_IN" w:bidi="hi_IN"/>
        </w:rPr>
        <w:t>महिमा करना</w:t>
      </w:r>
      <w:r>
        <w:rPr>
          <w:lang w:val="hi_IN" w:bidi="hi_IN"/>
        </w:rPr>
        <w:t xml:space="preserve"> मुख्य शब्दावली में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यूहन्ना 16:16–24</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यूहन्ना 16:16–24 को सुनें और अपने मन में रखें।</w:t>
      </w:r>
    </w:p>
    <w:p>
      <w:pPr/>
      <w:r>
        <w:rPr>
          <w:lang w:val="hi_IN" w:bidi="hi_IN"/>
        </w:rPr>
      </w:r>
      <w:r>
        <w:rPr>
          <w:lang w:val="hi_IN" w:bidi="hi_IN"/>
        </w:rPr>
        <w:t>यदि सम्भव हो, तो यूहन्ना 5:31–47 का ऑडियो संस्करण तीन बार, तीन अलग-अलग अनुवादों में सुनें। उसके बाद एक समूह के रूप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w:t>
      </w:r>
    </w:p>
    <w:p>
      <w:pPr>
        <w:pStyle w:val="ListBullet"/>
        <w:spacing w:line="240" w:lineRule="auto"/>
        <w:ind w:left="720"/>
      </w:pPr>
      <w:r>
        <w:rPr>
          <w:lang w:val="hi_IN" w:bidi="hi_IN"/>
        </w:rPr>
      </w:r>
      <w:r>
        <w:rPr>
          <w:lang w:val="hi_IN" w:bidi="hi_IN"/>
        </w:rPr>
        <w:t>आपको इस भाग में क्या अच्छा नहीं लगा या क्या समझ नहीं आया?</w:t>
      </w:r>
    </w:p>
    <w:p>
      <w:pPr>
        <w:pStyle w:val="ListBullet"/>
        <w:spacing w:line="240" w:lineRule="auto"/>
        <w:ind w:left="720"/>
      </w:pPr>
      <w:r>
        <w:rPr>
          <w:lang w:val="hi_IN" w:bidi="hi_IN"/>
        </w:rPr>
      </w:r>
      <w:r>
        <w:rPr>
          <w:lang w:val="hi_IN" w:bidi="hi_IN"/>
        </w:rPr>
        <w:t>यह भाग हमें परमेश्वर या यीशु के बारे में क्या बताता है?</w:t>
      </w:r>
    </w:p>
    <w:p>
      <w:pPr>
        <w:pStyle w:val="ListBullet"/>
        <w:spacing w:line="240" w:lineRule="auto"/>
        <w:ind w:left="720"/>
      </w:pPr>
      <w:r>
        <w:rPr>
          <w:lang w:val="hi_IN" w:bidi="hi_IN"/>
        </w:rPr>
      </w:r>
      <w:r>
        <w:rPr>
          <w:lang w:val="hi_IN" w:bidi="hi_IN"/>
        </w:rPr>
        <w:t>यह भाग हमें लोगों के बारे में क्या बताता है?</w:t>
      </w:r>
    </w:p>
    <w:p>
      <w:pPr>
        <w:pStyle w:val="ListBullet"/>
        <w:spacing w:line="240" w:lineRule="auto"/>
        <w:ind w:left="720"/>
      </w:pPr>
      <w:r>
        <w:rPr>
          <w:lang w:val="hi_IN" w:bidi="hi_IN"/>
        </w:rPr>
      </w:r>
      <w:r>
        <w:rPr>
          <w:lang w:val="hi_IN" w:bidi="hi_IN"/>
        </w:rPr>
        <w:t>यह भाग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यूहन्ना 16:16–24 का ऑडियो संस्करण सबसे आसानी से समझ में आने वाले अनुवाद में सुनें।</w:t>
      </w:r>
    </w:p>
    <w:p>
      <w:pPr/>
      <w:r>
        <w:rPr>
          <w:lang w:val="hi_IN" w:bidi="hi_IN"/>
        </w:rPr>
      </w:r>
      <w:r>
        <w:rPr>
          <w:lang w:val="hi_IN" w:bidi="hi_IN"/>
        </w:rPr>
        <w:t>यहूदा के चले जाने के बाद भी यीशु अपने ग्यारह चेलों के साथ एक घर के ऊपरी कमरे में फसह का भोज खा रहा है। वह अभी भी उन्हें सिखा रहा है और उन्हें तैयार कर रहा है क्योंकि वह जल्द ही मर जाएगा और परमेश्वर उसे तीन दिन बाद फिर से जीवित करेगा।</w:t>
      </w:r>
    </w:p>
    <w:p>
      <w:pPr/>
      <w:r>
        <w:rPr>
          <w:lang w:val="hi_IN" w:bidi="hi_IN"/>
        </w:rPr>
      </w:r>
      <w:r>
        <w:rPr>
          <w:lang w:val="hi_IN" w:bidi="hi_IN"/>
        </w:rPr>
        <w:t>यीशु कहता है, “थोड़ी देर बाद तुम मुझे फिर न देखोगे, और फिर थोड़ी देर बाद तुम मुझे देखोगे।” "थोड़ी देर" वाक्यांश का अर्थ है थोड़ा समय, जैसे कुछ दिन या कुछ सप्ताह। यीशु जानता है कि धार्मिक अगुवे अगले दिन उसे क्रूस पर चढ़वाएँगे और उसके तीन दिन बाद परमेश्वर उसे फिर से जीवित करेगा।</w:t>
      </w:r>
    </w:p>
    <w:p>
      <w:pPr/>
      <w:r>
        <w:rPr>
          <w:lang w:val="hi_IN" w:bidi="hi_IN"/>
        </w:rPr>
      </w:r>
      <w:r>
        <w:rPr>
          <w:lang w:val="hi_IN" w:bidi="hi_IN"/>
        </w:rPr>
        <w:t>यीशु ने “थोड़ी देर” यह वाक्यांश यूहन्ना के सुसमाचार में पहले भी कई बार इस्तेमाल किया है। एक बार यीशु ने अपने आसपास की भीड़ से कहा कि ज्योति उनके साथ बस थोड़ी देर और रहेगी। दूसरी बार, जब उसने चेलों से कहा कि यहूदा उसे पकड़वाएगा, तब उसने कहा कि वह उनके साथ थोड़ी देर ही रहेगा। उसने यह बात तब भी कही जब उसने पवित्र आत्मा को भेजने का वादा किया, और उनसे कहा कि थोड़ी ही देर में संसार उसे फिर नहीं देखेगा।</w:t>
      </w:r>
    </w:p>
    <w:p>
      <w:pPr/>
      <w:r>
        <w:rPr>
          <w:lang w:val="hi_IN" w:bidi="hi_IN"/>
        </w:rPr>
      </w:r>
      <w:r>
        <w:rPr>
          <w:lang w:val="hi_IN" w:bidi="hi_IN"/>
        </w:rPr>
        <w:t>यहाँ रुकें और समूह में इस प्रश्न पर चर्चा करें: आपकी संस्कृति कम समय की अवधि के बारे में, जो निश्चित न हो, कैसे बात की जाती है? इस ऑडियो को यहाँ रोकें।</w:t>
      </w:r>
    </w:p>
    <w:p>
      <w:pPr/>
      <w:r>
        <w:rPr>
          <w:lang w:val="hi_IN" w:bidi="hi_IN"/>
        </w:rPr>
      </w:r>
      <w:r>
        <w:rPr>
          <w:lang w:val="hi_IN" w:bidi="hi_IN"/>
        </w:rPr>
        <w:t xml:space="preserve">जब यीशु कहता है, "थोड़ी देर में तुम मुझे न देखोगे," तो यह साफ़ नजर आता है कि वह उस समय के बारे में बात कर रहा है जो जल्दी आने वाला है जब यहूदी अगुवे उसे क्रूस पर चढ़वाएँगे। जब यीशु कहता है, “और फिर थोड़ी देर में तुम मुझे देखोगे," तो यहाँ यीशु शायद उस समय की बात कर रहा है जब यहूदी अगुवों द्वारा यीशु को क्रूस पर चढ़ाने के तीन दिन बाद परमेश्वर उसे मृतकों में से जीवित करेगा। हालांकि यह भी हो सकता है कि यीशु उस समय की बात कर रहा हो, जब चेले उसे पवित्र आत्मा के व्यक्तित्व और कार्य में देखेंगे, जो यीशु के स्वर्ग में उठाए जाने के बाद आएगा। या यह भी हो सकता है कि वह अपनी अंतिम वापसी के बारे में बात कर रहा हो, जब वह संसार का न्याय करेगा। अगर संभव हो, तो इसका अनुवाद इस तरह करना सबसे अच्छा होगा, जिससे ये सभी बातें संभव बनी रहें। ऐसे वाक्यांश का इस्तेमाल करना भी ठीक है जिसका सीधा अर्थ “थोड़ी देर में” या छोटी अवधि हो। </w:t>
      </w:r>
    </w:p>
    <w:p>
      <w:pPr/>
      <w:r>
        <w:rPr>
          <w:lang w:val="hi_IN" w:bidi="hi_IN"/>
        </w:rPr>
      </w:r>
      <w:r>
        <w:rPr>
          <w:lang w:val="hi_IN" w:bidi="hi_IN"/>
        </w:rPr>
        <w:t>चेले यह समझ नहीं पाते कि यीशु क्या कह रहा है, इसलिए वे आपस में पूछते हैं कि उसका क्या मतलब है जब उसने कहा, “थोड़ी देर में तुम मुझे न देखोगे,” और “फिर थोड़ी ही देर बाद तुम मुझे देखोगे,” और “क्योंकि मैं पिता के पास जा रहा हूँ।” यीशु ने पिछले भाग में कहा था, “क्योंकि मैं पिता के पास जा रहा हूँ,” लेकिन चेले यह समझ रहे हैं कि थोड़ी देर में वे उसे इसलिए नहीं देख पाएँगे क्योंकि वह पिता परमेश्वर के पास जा रहा है। वे समझते हैं कि जब वह “पिता” कहता है तो उसका मतलब परमेश्वर से है लेकिन फिर भी वे शायद यह समझने में संघर्ष कर रहे हैं कि यीशु पिता के पास जाकर अपना राज्य कैसे स्थापित करेगा।</w:t>
      </w:r>
    </w:p>
    <w:p>
      <w:pPr/>
      <w:r>
        <w:rPr>
          <w:lang w:val="hi_IN" w:bidi="hi_IN"/>
        </w:rPr>
      </w:r>
      <w:r>
        <w:rPr>
          <w:lang w:val="hi_IN" w:bidi="hi_IN"/>
        </w:rPr>
        <w:t>कुछ अनुवाद कहते हैं कि "यीशु ने देखा" जबकि कुछ दूसरे अनुवाद कहते हैं कि "यीशु जानता था" कि वे उससे यह पूछना चाहते थे कि उसने जो कुछ कहा, उसका क्या मतलब है। यह स्पष्ट नहीं है कि यीशु ने चेलों को अपनी बातों के बारे में आपस में पूछते हुए देखा या सुना था, या उसे यह बात इसलिए पता चल गयी क्योंकि वह लोगों के मन की सब बातें जानता है। उसने उनसे कहा, "क्या तुम आपस में यह पूछ रहे हो कि मेरा क्या मतलब था जब मैंने कहा था, ‘थोड़ी देर में तुम मुझे न देखोगे और फिर थोड़ी ही देर में तुम मुझे देखोगे?'” इस भाग में यह वाक्यांश तीसरी बार दोहराया गया है।</w:t>
      </w:r>
    </w:p>
    <w:p>
      <w:pPr/>
      <w:r>
        <w:rPr>
          <w:lang w:val="hi_IN" w:bidi="hi_IN"/>
        </w:rPr>
      </w:r>
      <w:r>
        <w:rPr>
          <w:lang w:val="hi_IN" w:bidi="hi_IN"/>
        </w:rPr>
        <w:t>जैसा कि वह अक्सर करता है, यीशु चेलों के असली सवाल के बजाए उस बात का जवाब देता है जो उन्हें सच में परेशान कर रही थी। वह कहता है “मैं तुमसे सच सच कहता हूँ,” यह वह वाक्यांश है जिसे वह तब इस्तेमाल करता है जब वह चाहता है कि चेले उसके बाद की बात को ध्यान से सुनें। वह कहता है, “</w:t>
      </w:r>
      <w:r>
        <w:rPr>
          <w:b/>
          <w:lang w:val="hi_IN" w:bidi="hi_IN"/>
        </w:rPr>
        <w:t>तुम</w:t>
      </w:r>
      <w:r>
        <w:rPr>
          <w:lang w:val="hi_IN" w:bidi="hi_IN"/>
        </w:rPr>
        <w:t xml:space="preserve"> रोओगे और शोक करोगे, जबकि संसार आनंद करेगा।” उसने “तुम” के लिए जो शब्द इस्तेमाल किया है वह यीशु के चेलों और संसार के बीच के अंतर पर जोर देता है। यीशु को न देखने पर चेलों की प्रतिक्रिया संसार की प्रतिक्रिया के बिल्कुल उलटी होगी। उसने रोने और शोक व्यक्त करने के लिए जो शब्द इस्तेमाल किए हैं, वे उस समय इस्राएल में किसी की मृत्यु पर शोक करने वालों के ज़ोर से विलाप करने, रोने की सामान्य रीति को बताते हैं। फिर वह वही बात दूसरे शब्दों में कहता है और बताता है कि वे बहुत दुखी होंगे, लेकिन वह तुरंत यह वादा भी करता है कि उनका दुख आनंद में बदल जाएगा।</w:t>
      </w:r>
    </w:p>
    <w:p>
      <w:pPr/>
      <w:r>
        <w:rPr>
          <w:lang w:val="hi_IN" w:bidi="hi_IN"/>
        </w:rPr>
      </w:r>
      <w:r>
        <w:rPr>
          <w:lang w:val="hi_IN" w:bidi="hi_IN"/>
        </w:rPr>
        <w:t>रुकें और समूह में इस प्रश्न पर चर्चा करें: अपनी संस्कृति की ऐसी एक कहानी साझा करें जो बड़े शोक के समय की हो। आपकी संस्कृति में लोग तब क्या करते हैं जब वे किसी बहुत दुखद घटना का शोक कर रहे होते हैं, जैसे कि किसी बच्चे या माता-पिता की हानि का शोक? इस ऑडियो को यहाँ रोकें।</w:t>
      </w:r>
    </w:p>
    <w:p>
      <w:pPr/>
      <w:r>
        <w:rPr>
          <w:lang w:val="hi_IN" w:bidi="hi_IN"/>
        </w:rPr>
      </w:r>
      <w:r>
        <w:rPr>
          <w:lang w:val="hi_IN" w:bidi="hi_IN"/>
        </w:rPr>
        <w:t>यहाँ वह एक उदहारण का उपयोग करता है जो चेलों को उस दुख को समझने में मदद करेगा जो उन्हें तब होगा जब वे उसे फिर नहीं देख पाएँगे। वह उनके दुख की तुलना एक गर्भवती स्त्री से करता है जिसे प्रसव का समय आने पर दर्द और भय महसूस होता है। उस समय उसे बहुत दर्द और डर महसूस होता है, लेकिन जैसे ही वह बच्चे को जन्म देती है, वह थोड़ी देर पहले का दर्द भूल जाती है, क्योंकि संसार में बच्चे के आने की खुशी उसे बहुत आनंद देती है। अब चेलों के साथ भी ऐसा ही है। जब वे यीशु को फिर नहीं देखेंगे तब वे रोएँगे और शोक करेंगे, लेकिन यीशु यह वादा देकर उन्हें ढाढ़स देता है कि वह उन्हें फिर मिलेगा और तब वे फिर आनंद करेंगे। कभी-कभी लोगों को बड़ा आनंद पाने से पहले बड़ा दुख सहना पड़ता है। जो बात पहले दुख का कारण बनती है वही बाद में आनंद का कारण भी बन सकती है। यीशु यह भी कहता है कि कोई भी उनका आनंद छीन नहीं सकेगा। उसका मतलब यह नहीं है कि वे फिर कभी दुखी नहीं होंगे, बल्कि यह कि उसके पुनरुत्थान के बाद उनके पास एक गहरा आनंद होगा जिसे संसार छीन नहीं सकेगा।</w:t>
      </w:r>
    </w:p>
    <w:p>
      <w:pPr/>
      <w:r>
        <w:rPr>
          <w:lang w:val="hi_IN" w:bidi="hi_IN"/>
        </w:rPr>
      </w:r>
      <w:r>
        <w:rPr>
          <w:lang w:val="hi_IN" w:bidi="hi_IN"/>
        </w:rPr>
        <w:t>रुकें और समूह में इस प्रश्न पर चर्चा करें: आपकी संस्कृति में बच्चे के जन्म से ठीक पहले के समय के बारे में कैसे बात की जाती है? उस समय उसकी भावनाओं के बारे में आप कैसे बात करते हैं? क्या आप ऐसी और परिस्थितियों के बारे में सोच सकते हैं जहाँ लोगों को बहुत दुख सहना पड़ता है लेकिन बाद में वही बात बड़े आनंद का कारण बनती है? इस ऑडियो को यहाँ रोकें।</w:t>
      </w:r>
    </w:p>
    <w:p>
      <w:pPr/>
      <w:r>
        <w:rPr>
          <w:lang w:val="hi_IN" w:bidi="hi_IN"/>
        </w:rPr>
      </w:r>
      <w:r>
        <w:rPr>
          <w:lang w:val="hi_IN" w:bidi="hi_IN"/>
        </w:rPr>
        <w:t>रुकें और समूह में इस प्रश्न पर चर्चा करें: अपनी संस्कृति से किसी ऐसे व्यक्ति की एक कहानी साझा करें जो किसी बात को लेकर बहुत खुश है। आप उनकी खुशी का वर्णन कैसे करते हैं? इस ऑडियो को यहाँ रोकें।</w:t>
      </w:r>
    </w:p>
    <w:p>
      <w:pPr/>
      <w:r>
        <w:rPr>
          <w:lang w:val="hi_IN" w:bidi="hi_IN"/>
        </w:rPr>
      </w:r>
      <w:r>
        <w:rPr>
          <w:lang w:val="hi_IN" w:bidi="hi_IN"/>
        </w:rPr>
        <w:t>इसके बाद यीशु फिर से चेलों से यह बताने लगता है कि अब आगे क्या होने वाला है। वह कहता है कि जब वह आनंद का दिन आएगा तो चेले यीशु को कुछ भी नहीं पूछेंगे। यहाँ “पूछने” के लिए जो शब्द इस्तेमाल हुआ है उसका अर्थ सवाल पूछना भी हो सकता है और कुछ माँगना भी। फिर वह कहता है “मैं तुमसे सच सच कहता हूँ,” यह वह वाक्यांश है जिसे वह तब इस्तेमाल करता है जब वह चाहता है कि वे ध्यान से सुनें। यह वाक्यांश उस तरह के पूछने में भी अंतर दिखा सकता है जिसके बारे में यीशु बात कर रहा है। चेले यीशु से अब सवाल नहीं पूछेंगे क्योंकि उन्हें मार्गदर्शन देने के लिए पवित्र आत्मा होगा। वे पिता से अपनी मनचाही चीज़ें माँगेंगे, और पिता चेलों को वह सब देगा जो कुछ भी वे यीशु के नाम में माँगेंगे, क्योंकि वे यीशु से जुड़े हुए हैं, और यीशु से जुड़े होने के कारण वे वही चीजें माँगेंगे जो यीशु चाहता है, यानी उसकी इच्छा के अनुसार।</w:t>
      </w:r>
    </w:p>
    <w:p>
      <w:pPr/>
      <w:r>
        <w:rPr>
          <w:lang w:val="hi_IN" w:bidi="hi_IN"/>
        </w:rPr>
      </w:r>
      <w:r>
        <w:rPr>
          <w:lang w:val="hi_IN" w:bidi="hi_IN"/>
        </w:rPr>
        <w:t>रुकें और समूह में इस प्रश्न पर चर्चा करें: अपनी संस्कृति से कुछ कहानियाँ साझा करें, जिनमें लोग किसी से सवाल पूछते हैं या किसी से कुछ माँगते हैं। क्या आपकी संस्कृति में अलग-अलग तरह के पूछने के बारे में बात करने के अलग तरीके हैं? इस ऑडियो को यहाँ रोकें।</w:t>
      </w:r>
    </w:p>
    <w:p>
      <w:pPr/>
      <w:r>
        <w:rPr>
          <w:lang w:val="hi_IN" w:bidi="hi_IN"/>
        </w:rPr>
      </w:r>
      <w:r>
        <w:rPr>
          <w:lang w:val="hi_IN" w:bidi="hi_IN"/>
        </w:rPr>
        <w:t>यीशु कहता है कि अब तक चेलों ने पिता से कुछ नहीं माँगा, न यीशु के नाम में, और न ही इसलिए कि वे उसके चेले हैं। वह उनसे माँगने को कहता है, और जो शब्द वह इस्तेमाल करता है, उसका मतलब है लगातार माँगते रहना। पिता उन्हें वह देगा जो वे उससे माँगेंगे, ताकि उनका आनंद पूरा हो जाए।</w:t>
      </w:r>
      <w:r>
        <w:rPr>
          <w:lang w:val="hi_IN" w:bidi="hi_IN"/>
        </w:rPr>
      </w:r>
    </w:p>
    <w:p>
      <w:pPr>
        <w:pStyle w:val="Heading3"/>
      </w:pPr>
      <w:r>
        <w:rPr>
          <w:lang w:val="hi_IN" w:bidi="hi_IN"/>
        </w:rPr>
        <w:t>घटनाओं को समझाना</w:t>
      </w:r>
    </w:p>
    <w:p>
      <w:pPr/>
      <w:r>
        <w:rPr>
          <w:lang w:val="hi_IN" w:bidi="hi_IN"/>
        </w:rPr>
      </w:r>
      <w:r>
        <w:rPr>
          <w:lang w:val="hi_IN" w:bidi="hi_IN"/>
        </w:rPr>
        <w:t>यूहन्ना 16:16–24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यीशु और उसके ग्यारह चेले एक घर के ऊपर वाले कमरे में फसह का भोज खा रहे हैं। यीशु ने अपने चेलों से कहा कि थोड़ी देर में वे उसे न देखेंगे, और थोड़ी देर के बाद वे उसे फिर देखेंगे। चेले समझ नहीं पाते कि यीशु क्या कहना चाहता है इसलिए वे आपस में पूछते हैं कि “थोड़ी देर में” और “क्योंकि मैं पिता के पास जा रहा हूँ” का क्या मतलब है। यीशु कहता है, क्या तुम लोग आपस में यह पूछ रहे हैं कि मेरा क्या मतलब है जब मैंने कहा, "थोड़ी देर में तुम मुझे न देखोगे, और फिर थोड़ी देर में तुम मुझे देखोगे?"</w:t>
      </w:r>
    </w:p>
    <w:p>
      <w:pPr/>
      <w:r>
        <w:rPr>
          <w:lang w:val="hi_IN" w:bidi="hi_IN"/>
        </w:rPr>
      </w:r>
      <w:r>
        <w:rPr>
          <w:b/>
          <w:lang w:val="hi_IN" w:bidi="hi_IN"/>
        </w:rPr>
        <w:t>दूसरे दृश्य में:</w:t>
      </w:r>
      <w:r>
        <w:rPr>
          <w:lang w:val="hi_IN" w:bidi="hi_IN"/>
        </w:rPr>
        <w:t xml:space="preserve"> यीशु कहता है, "मैं तुमसे सच सच कहता हूँ" और चेलों को अपनी बात समझाने के लिए वह एक उदाहरण बताता है। वह उनकी स्थिति की तुलना उस स्त्री से करता है जो बच्चे को जन्म देती है। जब स्त्री जन्म देती है तो वह बहुत दर्द और भय महसूस करती है, लेकिन जैसे ही बच्चा पैदा होता है वह उस दर्द के बारे में सोचना बंद कर देती है क्योंकि वह बहुत खुश होती है कि उसने संसार में बच्चे को जन्म दिया है। उसी तरह, अभी चेलों को बहुत दुख है, लेकिन जब वे यीशु को फिर से देखेंगे, तो उनका दुख आनंद में बदल जाएगा। जब वह दिन आएगा, तो कोई भी उनके आनंद को छीन नहीं सकेगा।</w:t>
      </w:r>
    </w:p>
    <w:p>
      <w:pPr/>
      <w:r>
        <w:rPr>
          <w:lang w:val="hi_IN" w:bidi="hi_IN"/>
        </w:rPr>
      </w:r>
      <w:r>
        <w:rPr>
          <w:b/>
          <w:lang w:val="hi_IN" w:bidi="hi_IN"/>
        </w:rPr>
        <w:t>तीसरे दृश्य में:</w:t>
      </w:r>
      <w:r>
        <w:rPr>
          <w:lang w:val="hi_IN" w:bidi="hi_IN"/>
        </w:rPr>
        <w:t xml:space="preserve"> यीशु कहता है कि जब वह आनंद का दिन आएगा, तब चेले यीशु से कोई सवाल नहीं पूछेंगे। वे पिता से अपनी मनचाही चीज़ें माँगेंगे और पिता उन्हें वह सब देगा जो वे माँगेंगे क्योंकि वे यीशु में बने हुए हैं। अभी तक, उन्होंने पिता से कुछ भी नहीं माँगा क्योंकि वे यीशु से जुड़े हुए हैं, लेकिन अब वे कुछ भी माँग सकते हैं और परमेश्वर उन्हें वह देगा और उनका आनंद पूरा हो जाएगा।</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ग्यारह चेले (यहूदा पहले ही चला गया था)</w:t>
      </w:r>
    </w:p>
    <w:p>
      <w:pPr>
        <w:pStyle w:val="ListBullet"/>
        <w:spacing w:line="240" w:lineRule="auto"/>
        <w:ind w:left="720"/>
      </w:pPr>
      <w:r>
        <w:rPr>
          <w:lang w:val="hi_IN" w:bidi="hi_IN"/>
        </w:rPr>
      </w:r>
      <w:r>
        <w:rPr>
          <w:lang w:val="hi_IN" w:bidi="hi_IN"/>
        </w:rPr>
        <w:t>जन्म देने वाली एक स्त्री</w:t>
      </w:r>
    </w:p>
    <w:p>
      <w:pPr>
        <w:pStyle w:val="ListBullet"/>
        <w:spacing w:line="240" w:lineRule="auto"/>
        <w:ind w:left="720"/>
      </w:pPr>
      <w:r>
        <w:rPr>
          <w:lang w:val="hi_IN" w:bidi="hi_IN"/>
        </w:rPr>
      </w:r>
      <w:r>
        <w:rPr>
          <w:lang w:val="hi_IN" w:bidi="hi_IN"/>
        </w:rPr>
        <w:t>एक बच्चा</w:t>
      </w:r>
    </w:p>
    <w:p>
      <w:pPr>
        <w:pStyle w:val="ListBullet"/>
        <w:spacing w:line="240" w:lineRule="auto"/>
        <w:ind w:left="720"/>
      </w:pPr>
      <w:r>
        <w:rPr>
          <w:lang w:val="hi_IN" w:bidi="hi_IN"/>
        </w:rPr>
      </w:r>
      <w:r>
        <w:rPr>
          <w:lang w:val="hi_IN" w:bidi="hi_IN"/>
        </w:rPr>
        <w:t>संसार</w:t>
      </w:r>
    </w:p>
    <w:p>
      <w:pPr>
        <w:pStyle w:val="ListBullet"/>
        <w:spacing w:line="240" w:lineRule="auto"/>
        <w:ind w:left="720"/>
      </w:pPr>
      <w:r>
        <w:rPr>
          <w:lang w:val="hi_IN" w:bidi="hi_IN"/>
        </w:rPr>
      </w:r>
      <w:r>
        <w:rPr>
          <w:lang w:val="hi_IN" w:bidi="hi_IN"/>
        </w:rPr>
        <w:t>पिता परमेश्वर (लेकिन वह दिखाई नहीं देता है)</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यीशु अभी भी ऊपरी कमरे में है और अपने चेलों से बात कर रहा है। वह उनसे अपनी बातचीत जारी रखता है, उन्हें उस समय के लिए तैयार कर रहा है जब धार्मिक अगुवे उसे क्रूस पर चढ़ाएँगे। वह चेलों से कहता है कि "थोड़ी देर में" वे उसे न देखेंगे, और "थोड़ी देर के बाद" और वे उसे फिर देखेंगे। यीशु ने “थोड़ी देर” यह वाक्यांश यूहन्ना के सुसमाचार में पहले भी कई बार इस्तेमाल किया है। एक बार यीशु ने अपने आसपास की भीड़ से कहा कि ज्योति उनके साथ बस थोड़ी देर और रहेगी। दूसरी बार, जब उसने चेलों से कहा कि यहूदा उसे पकड़वाएगा, तब उसने कहा कि वह उनके साथ थोड़ी देर ही रहेगा। उसने यह बात तब भी कही जब उसने पवित्र आत्मा को भेजने का वादा किया, और उनसे कहा कि थोड़ी ही देर में संसार उसे फिर नहीं देखेगा। शायद वह यह ज़ोर देकर बताना चाहता है कि जिस दुख के समय की वह बात कर रहा है, वह बहुत जल्दी आने वाला है, लेकिन आनंद का समय भी उतनी ही जल्दी आने वाला है।</w:t>
      </w:r>
    </w:p>
    <w:p>
      <w:pPr/>
      <w:r>
        <w:rPr>
          <w:lang w:val="hi_IN" w:bidi="hi_IN"/>
        </w:rPr>
      </w:r>
      <w:r>
        <w:rPr>
          <w:lang w:val="hi_IN" w:bidi="hi_IN"/>
        </w:rPr>
        <w:t>चेले आपस में पूछते हैं कि यीशु का क्या मतलब था जब उसने कहा, "थोड़ी देर में तुम मुझे फिर न देखोगे, और फिर थोड़ी ही देर में तुम मुझे देखोगे" और उसने यह क्यों कहा, "क्योंकि मैं पिता के पास जा रहा हूँ।" वे यीशु से ये प्रश्न नहीं पूछ रहे हैं; वे एक-दूसरे से पूछ रहे हैं। शायद वे यह समझने लगते हैं कि क्योंकि यीशु पिता के पास जा रहा है, इसलिए वे उसे अब और नहीं देखेंगे।</w:t>
      </w:r>
    </w:p>
    <w:p>
      <w:pPr/>
      <w:r>
        <w:rPr>
          <w:lang w:val="hi_IN" w:bidi="hi_IN"/>
        </w:rPr>
      </w:r>
      <w:r>
        <w:rPr>
          <w:lang w:val="hi_IN" w:bidi="hi_IN"/>
        </w:rPr>
        <w:t>यहाँ रुकें और समूह में इस प्रश्न पर चर्चा करें: जब लोग आपकी संस्कृति में अपने शिक्षक की कही हुई बात को नहीं समझते, तो वे आम तौर पर कैसे प्रतिक्रिया देते हैं? ऐसी किसी घटना की कहानी साझा करो जब ऐसा हुआ हो। क्या लोगों ने सीधे शिक्षक से पूछा कि उसका क्या मतलब था, या उन्होंने आपस में एक-दूसरे से पूछा कि उसका क्या मतलब था? इस ऑडियो को यहाँ रोकें।</w:t>
      </w:r>
    </w:p>
    <w:p>
      <w:pPr/>
      <w:r>
        <w:rPr>
          <w:lang w:val="hi_IN" w:bidi="hi_IN"/>
        </w:rPr>
      </w:r>
      <w:r>
        <w:rPr>
          <w:lang w:val="hi_IN" w:bidi="hi_IN"/>
        </w:rPr>
        <w:t>यीशु ने देखा या वह जानता था कि वे इन बातों के बारे में उससे पूछना चाहते हैं। वे सब एक ही मेज़ पर साथ बैठे थे, लेकिन यह नहीं कहा गया है कि उसने उन्हें एक-दूसरे से पूछते हुए सुना था। किसी तरह, यीशु ने देखा या वह जानता था कि वे इन बातों के बारे में उससे पूछना चाहते हैं।</w:t>
      </w:r>
    </w:p>
    <w:p>
      <w:pPr/>
      <w:r>
        <w:rPr>
          <w:lang w:val="hi_IN" w:bidi="hi_IN"/>
        </w:rPr>
      </w:r>
      <w:r>
        <w:rPr>
          <w:lang w:val="hi_IN" w:bidi="hi_IN"/>
        </w:rPr>
        <w:t>वह चेलों से कहता है, "तुम रोओगे और विलाप करोगे" परन्तु उसी समय संसार आनन्द करेगा। वह उस तरह के रोने और विलाप की बात कर रहा है जैसा इस्राएली लोग किसी की मृत्यु पर शोक करने के लिए करते थे। चेले रोएँगे और विलाप करेंगे, लेकिन यीशु कहता है कि संसार आनन्द करेगा। संसार की प्रतिक्रिया चेलों की प्रतिक्रिया के ठीक उलटी होगी।</w:t>
      </w:r>
    </w:p>
    <w:p>
      <w:pPr/>
      <w:r>
        <w:rPr>
          <w:lang w:val="hi_IN" w:bidi="hi_IN"/>
        </w:rPr>
      </w:r>
      <w:r>
        <w:rPr>
          <w:lang w:val="hi_IN" w:bidi="hi_IN"/>
        </w:rPr>
        <w:t>वह दोहराता है कि चेले शोक करेंगे, "लेकिन उनका शोक आनन्द में बदल जाएगा।" शोक आमतौर पर आनंद में नहीं बदलता है, लेकिन यीशु एक उदाहरण बताता है जो उन्हें यह समझने में मदद करता है कि वह क्या कह रहा है। परिवेश नहीं बदलता, लेकिन वह जो उदहारण साझा करता है, उसे दिखाना मददगार हो सकता है।</w:t>
      </w:r>
    </w:p>
    <w:p>
      <w:pPr/>
      <w:r>
        <w:rPr>
          <w:lang w:val="hi_IN" w:bidi="hi_IN"/>
        </w:rPr>
      </w:r>
      <w:r>
        <w:rPr>
          <w:lang w:val="hi_IN" w:bidi="hi_IN"/>
        </w:rPr>
        <w:t>वह कहता है कि वे उस समय एक स्त्री के समान होंगे जो अपने बच्चे को जन्म देती है। वह दर्द में है क्योंकि उसका समय आ गया है। यह अभिव्यक्ति “उसका समय आ गया है” उस समय की बात करता है, जब वह बच्चे को जन्म देने वाली होती है या बच्चे को जन्म दे रही होती है।</w:t>
      </w:r>
    </w:p>
    <w:p>
      <w:pPr/>
      <w:r>
        <w:rPr>
          <w:lang w:val="hi_IN" w:bidi="hi_IN"/>
        </w:rPr>
      </w:r>
      <w:r>
        <w:rPr>
          <w:lang w:val="hi_IN" w:bidi="hi_IN"/>
        </w:rPr>
        <w:t>रुकें और समूह में इस प्रश्न पर चर्चा करें: आपकी संस्कृति में उस समय के बारे में कैसे बात की जाती है, जब एक स्त्री बच्चे को जन्म देने वाली होती है, उसे बहुत दर्द होता है, और उसे पता होता है कि वह जल्दी ही बच्चे को जन्म देगी? इस ऑडियो को यहाँ रोकें।</w:t>
      </w:r>
    </w:p>
    <w:p>
      <w:pPr/>
      <w:r>
        <w:rPr>
          <w:lang w:val="hi_IN" w:bidi="hi_IN"/>
        </w:rPr>
      </w:r>
      <w:r>
        <w:rPr>
          <w:lang w:val="hi_IN" w:bidi="hi_IN"/>
        </w:rPr>
        <w:t>जैसे ही स्त्री का बच्चा पैदा होता है, वह उस भयानक दर्द के बारे में सोचना बन्द कर देती है जो उसने सहा था क्योंकि उसे यह आनन्द होता है कि उसने संसार में एक बच्चे को जन्म दिया है। यीशु कहता है कि चेलों के साथ भी ऐसा ही होगा। अब वे बहुत दुखी हैं, लेकिन वह उन्हें फिर से मिलेगा और वे आनन्द से भर जाएँगे। वास्तव में, उनके पास ऐसा आनंद होगा जो इतना गहरा होगा कि कोई भी उनके आनंद को छीन नहीं सकेगा, चाहे दुख की बातें होती रहें।</w:t>
      </w:r>
    </w:p>
    <w:p>
      <w:pPr/>
      <w:r>
        <w:rPr>
          <w:lang w:val="hi_IN" w:bidi="hi_IN"/>
        </w:rPr>
      </w:r>
      <w:r>
        <w:rPr>
          <w:lang w:val="hi_IN" w:bidi="hi_IN"/>
        </w:rPr>
        <w:t>यहाँ रुकें और समूह में इस प्रश्न पर चर्चा करें: अपनी संस्कृति से कोई ऐसी कहानी साझा करो जब किसी व्यक्ति या लोगों के समूह ने किसी दूसरे व्यक्ति या लोगों के समूह को आनंद मनाने से रोकने की कोशिश की हो। इस ऑडियो को यहाँ रोकें।</w:t>
      </w:r>
    </w:p>
    <w:p>
      <w:pPr/>
      <w:r>
        <w:rPr>
          <w:lang w:val="hi_IN" w:bidi="hi_IN"/>
        </w:rPr>
      </w:r>
      <w:r>
        <w:rPr>
          <w:lang w:val="hi_IN" w:bidi="hi_IN"/>
        </w:rPr>
        <w:t>जब वह आनंद का दिन आएगा, तो वे यीशु से कोई प्रश्न नहीं पूछेंगे। इसका मतलब यह हो सकता है कि वे यीशु से कोई सवाल नहीं पूछेंगे क्योंकि पवित्र आत्मा उन्हें वह सब सिखाएगा जो उन्हें जानना है, या इसका मतलब यह भी हो सकता है कि वे यीशु से कुछ भी नहीं माँगेंगे। वह कहता है "मैं तुमसे सच सच कहता हूँ" ताकि वह ज़ोर देकर बताए कि जो वह आगे कहने वाला है, उसे ध्यान से सुनना चाहिए, क्योंकि वह बात सच है और बहुत महत्वपूर्ण है। वह कहता है कि जब वह आनंद का समय आएगा, तो यीशु के बजाय पिता स्वयं चेलों को वह सब देगा जो वे माँगेंगे, क्योंकि वे यीशु के साथ एक सम्बन्ध में बनें हुए हैं। यीशु के साथ संबंध में होने का मतलब है कि वे परमेश्वर पिता के साथ भी सीधे संबंध में हैं।</w:t>
      </w:r>
    </w:p>
    <w:p>
      <w:pPr/>
      <w:r>
        <w:rPr>
          <w:lang w:val="hi_IN" w:bidi="hi_IN"/>
        </w:rPr>
      </w:r>
      <w:r>
        <w:rPr>
          <w:lang w:val="hi_IN" w:bidi="hi_IN"/>
        </w:rPr>
        <w:t>अब तक उन्होंने यीशु के नाम में, या उससे जुड़े होने के कारण, पिता से कुछ भी नहीं माँगा, लेकिन यीशु कहता है कि उस आनंद के समय वे पिता से जो कुछ भी माँगेंगे, उन्हें वह मिलेगा, और उनका आनंद पूरा हो जाएगा।</w:t>
      </w:r>
    </w:p>
    <w:p>
      <w:pPr/>
      <w:r>
        <w:rPr>
          <w:lang w:val="hi_IN" w:bidi="hi_IN"/>
        </w:rPr>
      </w:r>
      <w:r>
        <w:rPr>
          <w:lang w:val="hi_IN" w:bidi="hi_IN"/>
        </w:rPr>
        <w:t>रुकें और समूह में इस प्रश्न पर चर्चा करें: अपनी संस्कृति से कोई ऐसी कहानी साझा करो, जब कोई व्यक्ति या लोगों का समूह इतना आनंदित था जैसे उनका आनंद पूरी तरह से पूरा हो गया हो। इस ऑडियो को यहाँ रोकें।</w:t>
      </w:r>
      <w:r>
        <w:rPr>
          <w:lang w:val="hi_IN" w:bidi="hi_IN"/>
        </w:rPr>
      </w:r>
    </w:p>
    <w:p>
      <w:pPr>
        <w:pStyle w:val="Heading3"/>
      </w:pPr>
      <w:r>
        <w:rPr>
          <w:lang w:val="hi_IN" w:bidi="hi_IN"/>
        </w:rPr>
        <w:t>पाठ को नाटकीय रूप देना</w:t>
      </w:r>
    </w:p>
    <w:p>
      <w:pPr/>
      <w:r>
        <w:rPr>
          <w:lang w:val="hi_IN" w:bidi="hi_IN"/>
        </w:rPr>
      </w:r>
      <w:r>
        <w:rPr>
          <w:lang w:val="hi_IN" w:bidi="hi_IN"/>
        </w:rPr>
        <w:t>यूहन्ना 16:16–24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ग्यारह चेले (यहूदा पहले ही चला गया था)</w:t>
      </w:r>
    </w:p>
    <w:p>
      <w:pPr>
        <w:pStyle w:val="ListBullet"/>
        <w:spacing w:line="240" w:lineRule="auto"/>
        <w:ind w:left="720"/>
      </w:pPr>
      <w:r>
        <w:rPr>
          <w:lang w:val="hi_IN" w:bidi="hi_IN"/>
        </w:rPr>
      </w:r>
      <w:r>
        <w:rPr>
          <w:lang w:val="hi_IN" w:bidi="hi_IN"/>
        </w:rPr>
        <w:t>जन्म देने वाली एक स्त्री</w:t>
      </w:r>
    </w:p>
    <w:p>
      <w:pPr>
        <w:pStyle w:val="ListBullet"/>
        <w:spacing w:line="240" w:lineRule="auto"/>
        <w:ind w:left="720"/>
      </w:pPr>
      <w:r>
        <w:rPr>
          <w:lang w:val="hi_IN" w:bidi="hi_IN"/>
        </w:rPr>
      </w:r>
      <w:r>
        <w:rPr>
          <w:lang w:val="hi_IN" w:bidi="hi_IN"/>
        </w:rPr>
        <w:t>एक बच्चा</w:t>
      </w:r>
    </w:p>
    <w:p>
      <w:pPr>
        <w:pStyle w:val="ListBullet"/>
        <w:spacing w:line="240" w:lineRule="auto"/>
        <w:ind w:left="720"/>
      </w:pPr>
      <w:r>
        <w:rPr>
          <w:lang w:val="hi_IN" w:bidi="hi_IN"/>
        </w:rPr>
      </w:r>
      <w:r>
        <w:rPr>
          <w:lang w:val="hi_IN" w:bidi="hi_IN"/>
        </w:rPr>
        <w:t>संसार</w:t>
      </w:r>
    </w:p>
    <w:p>
      <w:pPr>
        <w:pStyle w:val="ListBullet"/>
        <w:spacing w:line="240" w:lineRule="auto"/>
        <w:ind w:left="720"/>
      </w:pPr>
      <w:r>
        <w:rPr>
          <w:lang w:val="hi_IN" w:bidi="hi_IN"/>
        </w:rPr>
      </w:r>
      <w:r>
        <w:rPr>
          <w:lang w:val="hi_IN" w:bidi="hi_IN"/>
        </w:rPr>
        <w:t>पिता (लेकिन वह दिखाई नहीं देता है)</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बिन्दुओं पर, नाटक को रोककर उस पात्र की भूमिका निभाने वाले व्यक्ति से पूछें "आप क्या महसूस कर रहे हैं या क्या सोच रहे हैं?" पात्र की भूमिका निभाने वाले व्यक्ति को यह जवाब देना चाहिए कि अगर वह उस पात्र के स्थान पर होता तो वह कैसा महसूस करता या क्या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सम्भावित उत्तरों का एक उदाहरण दिया गया है।</w:t>
      </w:r>
    </w:p>
    <w:p>
      <w:pPr/>
      <w:r>
        <w:rPr>
          <w:lang w:val="hi_IN" w:bidi="hi_IN"/>
        </w:rPr>
      </w:r>
      <w:r>
        <w:rPr>
          <w:lang w:val="hi_IN" w:bidi="hi_IN"/>
        </w:rPr>
        <w:t>यहूदा को धोखा देने के लिए चले जाने के बाद भी, यीशु अपने ग्यारह चेलों के साथ एक घर के ऊपर वाले कमरे में फसह का भोज खा रहा है। वे एक मेज के चारों ओर बैठे हुए हैं, एक साथ भोजन कर रहे हैं और दाखरस पी रहे हैं।</w:t>
      </w:r>
    </w:p>
    <w:p>
      <w:pPr/>
      <w:r>
        <w:rPr>
          <w:lang w:val="hi_IN" w:bidi="hi_IN"/>
        </w:rPr>
      </w:r>
      <w:r>
        <w:rPr>
          <w:lang w:val="hi_IN" w:bidi="hi_IN"/>
        </w:rPr>
        <w:t>यीशु कहता है, “थोड़ी देर में तुम मुझे फिर न देखोगे, और फिर थोड़ी देर में तुम मुझे देखोगे।”</w:t>
      </w:r>
    </w:p>
    <w:p>
      <w:pPr/>
      <w:r>
        <w:rPr>
          <w:lang w:val="hi_IN" w:bidi="hi_IN"/>
        </w:rPr>
      </w:r>
      <w:r>
        <w:rPr>
          <w:lang w:val="hi_IN" w:bidi="hi_IN"/>
        </w:rPr>
        <w:t>चेले आपस में यह पूछने लगते हैं कि उसका क्या मतलब था जब उसने कहा, "थोड़ी ही देर में तुम मुझे न देखोगे, और थोड़ी ही देर में तुम मुझे देखोगे" और "क्योंकि मैं पिता के पास जा रहा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जो व्यक्ति किसी एक चेले की भूमिका निभा रहा है, उससे पूछो, “आप क्या महसूस कर रहे हो या क्या सोच रहे हो?” वह व्यक्ति इस तरह उत्तर दे सकता है कि, "मैं उलझन में हूँ। यीशु का ‘थोड़ी देर में’ कहने से क्या मतलब है?' क्या उसका मतलब कुछ घंटों, दिनों या महीनों से है?" या, इससे ठीक पहले यीशु ने कहा था कि वह पिता के पास जा रहा है, और अब वह कहता है कि थोड़ी देर में तुम मुझे न देखोगे, लेकिन फिर थोड़ी देर बाद तुम मुझे फिर से देखोगे। क्या ऐसा इसलिए है कि वह पिता के पास जा रहा है इस कारण हम उसे फिर नहीं देखेंगे? लेकिन यदि वह पिता के पास जा रहा है, तो इसके बाद हम उसे फिर से कैसे देखेंगे?" या "ये सब बातें कब होंगी? मुझे यह सोच कर बहुत दुख हो रहा है कि अब यीशु को नहीं देखूँगा!</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यीशु चेलों से कहता है कि सच में, वे रोएँगे और विलाप करेंगे, जबकि संसार आनन्द करेगा। वे शोक करेंगे लेकिन उनका शोक आनन्द में बदल जाएगा। फिर वह एक उदाहरण देता है कि जब एक स्त्री बच्चे को जन्म देने से पहले बहुत दर्द में होती है लेकिन जब बच्चा पैदा हो जाता है, तो वह अपना सारा दर्द भूल जाती है क्योंकि उसे बहुत ज्यादा आनंद होता है कि वह एक बच्चे को संसार में लाई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चेले की भूमिका निभाने वाले व्यक्ति से पूछें, "आप क्या महसूस कर रहे हैं या क्या सोच रहे हैं?" वह व्यक्ति इस तरह उत्तर दे सकता है कि, “संसार उस बात पर क्यों आनंद करेगा जो मेरे रोने और विलाप करने का कारण बनेगी?” या “यह सोच पाना कठिन है कि रोना और विलाप करना कैसे खुशी में बदल सकता है,” या “यीशु का उदाहरण मुझे यह समझने में मदद करता है कि गहरा दुःख कैसे आनंद में बदल सकता है। यह जानकर मुझे आशा मिलती है कि हमें भी वही आनंद मिलेगा जो एक माँ को अपना बच्चा होने के बाद मिलता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यीशु कहता है कि चेलों के साथ भी ऐसा ही है। अब वे शोक करते हैं, लेकिन वह उन्हें फिर से मिलेगा तब वे आनंद करेंगे और कोई भी उनका आनंद उनसे नहीं छीन सकेगा।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चेले की भूमिका निभाने वाले व्यक्ति से पूछें, "आप क्या महसूस कर रहे हैं या क्या सोच रहे हैं?" वह व्यक्ति इस तरह उत्तर दे सकता है कि, "मुझे यह जानकर शांति मिली कि हम सदा के लिए शोक नहीं करेंगे," या "मुझे यह सुनकर बहुत खुशी है कि हम यीशु को फिर से मिलेंगे और आनन्द करेंगे," या "हमारा यह आनंद बहुत बड़ा होगा कि कोई भी उसे हमसे छीन न सकेगा!"</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यीशु कहता है कि जब वह आनंद का दिन आएगा तो चेले यीशु से कुछ भी नहीं पूछेंगे।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चेले की भूमिका निभाने वाले व्यक्ति से पूछें, "आप क्या महसूस कर रहे हैं या क्या सोच रहे हैं?" वह व्यक्ति इस तरह उत्तर दे सकता है कि, "मुझे आश्चर्य है कि हम अब यीशु से कुछ भी क्यों नहीं पूछेंगे। क्या तब हमारे पास कोई प्रश्न नहीं रहेंगे?” या “मुझे हैरानी है कि जो चीजें हमें बहुत बड़ा आनंद देती हैं वही हमारे कई प्रश्नों के उत्तर भी देगी।” या "मुझे हैरानी है कि क्या यीशु की जगह सत्य का आत्मा हमारे प्रश्नों के उत्तर देगा?”</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यीशु चेलों से कहता है, “मैं तुमसे सच सच कहता हूँ कि पिता से जो कुछ तुम मेरे नाम से माँगोगे, वह तुम्हें देगा। अभी तक तुमने मेरे नाम से कुछ भी नहीं माँगा। माँगो, तो पाओगे ताकि तुम्हारा आनन्द पूरा हो जाए।”</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चेले की भूमिका निभाने वाले व्यक्ति से पूछें, "आप क्या महसूस कर रहे हैं या क्या सोच रहे हैं?" वह व्यक्ति इस तरह उत्तर दे सकता है कि, “मुझे यह जानकर आश्चर्य होता है कि पिता परमेश्वर हमें वह सब देगा जो हम माँगेंगे, क्योंकि हम यीशु से जुड़े हैं,” “मुझे लगता है कि जब हम यीशु से जुड़े होंगे, तब हम वही चीजें माँगेंगे जो यीशु माँगता, इसलिए पिता परमेश्वर हमें वह सब देगा जो हम माँगेंगे।" या “मैं कल्पना कर सकता हूँ कि जब पिता मुझे वह दे देगा जो मैंने माँगा, तब मेरा आनंद कितना बड़ा होगा।”</w:t>
      </w:r>
      <w:r>
        <w:rPr>
          <w:lang w:val="hi_IN" w:bidi="hi_IN"/>
        </w:rPr>
      </w:r>
    </w:p>
    <w:p>
      <w:pPr>
        <w:pStyle w:val="Heading3"/>
      </w:pPr>
      <w:r>
        <w:rPr>
          <w:lang w:val="hi_IN" w:bidi="hi_IN"/>
        </w:rPr>
        <w:t>आवश्यक जानकारी</w:t>
      </w:r>
    </w:p>
    <w:p>
      <w:pPr/>
      <w:r>
        <w:rPr>
          <w:lang w:val="hi_IN" w:bidi="hi_IN"/>
        </w:rPr>
      </w:r>
      <w:r>
        <w:rPr>
          <w:lang w:val="hi_IN" w:bidi="hi_IN"/>
        </w:rPr>
        <w:t>यूहन्ना 16:16–24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यीशु कहता है कि </w:t>
      </w:r>
      <w:r>
        <w:rPr>
          <w:b/>
          <w:lang w:val="hi_IN" w:bidi="hi_IN"/>
        </w:rPr>
        <w:t>थोड़ी देर में</w:t>
      </w:r>
      <w:r>
        <w:rPr>
          <w:lang w:val="hi_IN" w:bidi="hi_IN"/>
        </w:rPr>
        <w:t xml:space="preserve"> चेले उसे नहीं देखेंगे, और फिर थोड़ी देर के बाद वे उसे फिर से देखेंगे। यह वाक्यांश “थोड़ी देर में” एक छोटी अवधि की ओर इशारा करता है, लेकिन यह निश्चित समय नहीं बताता। यह वाक्यांश “थोड़ी देर” पूरे यूहन्ना के सुसमाचार में कई बार आता है। इस पूरे भाग में “थोड़ी देर” के लिए एक ही शब्द या वाक्यांश का इस्तेमाल करें।</w:t>
      </w:r>
    </w:p>
    <w:p>
      <w:pPr/>
      <w:r>
        <w:rPr>
          <w:lang w:val="hi_IN" w:bidi="hi_IN"/>
        </w:rPr>
      </w:r>
      <w:r>
        <w:rPr>
          <w:lang w:val="hi_IN" w:bidi="hi_IN"/>
        </w:rPr>
        <w:t>यहाँ रुकें और समूह में चर्चा करें कि आप "थोड़ी देर" के लिए किस शब्द या वाक्यांश का इस्तेमाल करेंगे। इस ऑडियो को यहाँ रोकें।</w:t>
      </w:r>
    </w:p>
    <w:p>
      <w:pPr/>
      <w:r>
        <w:rPr>
          <w:lang w:val="hi_IN" w:bidi="hi_IN"/>
        </w:rPr>
      </w:r>
      <w:r>
        <w:rPr>
          <w:lang w:val="hi_IN" w:bidi="hi_IN"/>
        </w:rPr>
        <w:t>यीशु कहता है “</w:t>
      </w:r>
      <w:r>
        <w:rPr>
          <w:b/>
          <w:lang w:val="hi_IN" w:bidi="hi_IN"/>
        </w:rPr>
        <w:t>मैं तुमसे सच-सच कहता हूँ</w:t>
      </w:r>
      <w:r>
        <w:rPr>
          <w:lang w:val="hi_IN" w:bidi="hi_IN"/>
        </w:rPr>
        <w:t>” क्योंकि वह चाहता है कि चेले ध्यान से सुनें कि वह आगे क्या कहने वाला है। उसने इस वाक्यांश का इस्तेमाल यूहन्ना सुसमाचार के पिछले भागों में भी इसी तरह किया है। कुछ जगहों पर, वह कहता है, "मैं तुमसे सच कहता हूँ।" इस बार वह “सच-सच” शब्द जोड़ता है जिससे उसकी बात पर और भी ज़्यादा ज़ोर पड़ता है। “मैं तुमसे सच सच कहता हूँ” के लिए उसी शब्द या वाक्यांश का इस्तेमाल करें जो आपने पिछले भागों में इस्तेमाल किया था।</w:t>
      </w:r>
    </w:p>
    <w:p>
      <w:pPr/>
      <w:r>
        <w:rPr>
          <w:lang w:val="hi_IN" w:bidi="hi_IN"/>
        </w:rPr>
      </w:r>
      <w:r>
        <w:rPr>
          <w:lang w:val="hi_IN" w:bidi="hi_IN"/>
        </w:rPr>
        <w:t xml:space="preserve">यीशु कहता है कि चेले </w:t>
      </w:r>
      <w:r>
        <w:rPr>
          <w:b/>
          <w:lang w:val="hi_IN" w:bidi="hi_IN"/>
        </w:rPr>
        <w:t>रोएँगे और विलाप</w:t>
      </w:r>
      <w:r>
        <w:rPr>
          <w:lang w:val="hi_IN" w:bidi="hi_IN"/>
        </w:rPr>
        <w:t xml:space="preserve"> करेंगे। चेले यह समझ गए होंगे कि यीशु उस ज़ोर से रोने और विलाप करने की बात कर रहा है जो उस समय इस्राएल में किसी की मृत्यु होने पर आम तौर पर किया जाता था।</w:t>
      </w:r>
    </w:p>
    <w:p>
      <w:pPr/>
      <w:r>
        <w:rPr>
          <w:lang w:val="hi_IN" w:bidi="hi_IN"/>
        </w:rPr>
      </w:r>
      <w:r>
        <w:rPr>
          <w:lang w:val="hi_IN" w:bidi="hi_IN"/>
        </w:rPr>
        <w:t>यहाँ रुकें और चर्चा करें कि आप "रोने और विलाप करने" के लिए किस शब्द या वाक्यांश का उपयोग करेंगे। इस ऑडियो को यहाँ रोकें।</w:t>
      </w:r>
    </w:p>
    <w:p>
      <w:pPr/>
      <w:r>
        <w:rPr>
          <w:lang w:val="hi_IN" w:bidi="hi_IN"/>
        </w:rPr>
      </w:r>
      <w:r>
        <w:rPr>
          <w:lang w:val="hi_IN" w:bidi="hi_IN"/>
        </w:rPr>
        <w:t xml:space="preserve">यीशु कहता है कि जब एक स्त्री जन्म देती है तो उसे दर्द होता है, क्योंकि </w:t>
      </w:r>
      <w:r>
        <w:rPr>
          <w:b/>
          <w:lang w:val="hi_IN" w:bidi="hi_IN"/>
        </w:rPr>
        <w:t>उसका समय आ गया</w:t>
      </w:r>
      <w:r>
        <w:rPr>
          <w:lang w:val="hi_IN" w:bidi="hi_IN"/>
        </w:rPr>
        <w:t>।"</w:t>
      </w:r>
    </w:p>
    <w:p>
      <w:pPr/>
      <w:r>
        <w:rPr>
          <w:lang w:val="hi_IN" w:bidi="hi_IN"/>
        </w:rPr>
      </w:r>
      <w:r>
        <w:rPr>
          <w:lang w:val="hi_IN" w:bidi="hi_IN"/>
        </w:rPr>
        <w:t>यहाँ रुकें और चर्चा करें कि आप "उसका समय आ गया" के लिए किस शब्द या वाक्यांश का उपयोग करेंगे। इस ऑडियो को यहाँ रोकें।</w:t>
      </w:r>
    </w:p>
    <w:p>
      <w:pPr/>
      <w:r>
        <w:rPr>
          <w:lang w:val="hi_IN" w:bidi="hi_IN"/>
        </w:rPr>
      </w:r>
      <w:r>
        <w:rPr>
          <w:lang w:val="hi_IN" w:bidi="hi_IN"/>
        </w:rPr>
        <w:t xml:space="preserve">यीशु कहता है कि जब वह दिन आएगा, तब कोई भी </w:t>
      </w:r>
      <w:r>
        <w:rPr>
          <w:b/>
          <w:lang w:val="hi_IN" w:bidi="hi_IN"/>
        </w:rPr>
        <w:t>तुम्हारा आनंद नहीं छीन</w:t>
      </w:r>
      <w:r>
        <w:rPr>
          <w:lang w:val="hi_IN" w:bidi="hi_IN"/>
        </w:rPr>
        <w:t xml:space="preserve"> सकेगा।"</w:t>
      </w:r>
    </w:p>
    <w:p>
      <w:pPr/>
      <w:r>
        <w:rPr>
          <w:lang w:val="hi_IN" w:bidi="hi_IN"/>
        </w:rPr>
      </w:r>
      <w:r>
        <w:rPr>
          <w:lang w:val="hi_IN" w:bidi="hi_IN"/>
        </w:rPr>
        <w:t>यहाँ रुकें और चर्चा करें कि आप "तुम्हारा आनंद छीनने" के लिए किस शब्द या वाक्यांश का इस्तेमाल करेंगे। इस ऑडियो को यहाँ रोकें।</w:t>
      </w:r>
    </w:p>
    <w:p>
      <w:pPr/>
      <w:r>
        <w:rPr>
          <w:lang w:val="hi_IN" w:bidi="hi_IN"/>
        </w:rPr>
      </w:r>
      <w:r>
        <w:rPr>
          <w:lang w:val="hi_IN" w:bidi="hi_IN"/>
        </w:rPr>
        <w:t xml:space="preserve">यीशु कहता है कि उस दिन चेले उससे कुछ भी नहीं </w:t>
      </w:r>
      <w:r>
        <w:rPr>
          <w:b/>
          <w:lang w:val="hi_IN" w:bidi="hi_IN"/>
        </w:rPr>
        <w:t>पूछेंगे</w:t>
      </w:r>
      <w:r>
        <w:rPr>
          <w:lang w:val="hi_IN" w:bidi="hi_IN"/>
        </w:rPr>
        <w:t>। उसने पूछने के लिए जो शब्द इस्तेमाल किया है, उसका अर्थ है प्रश्न पूछना। यदि आपकी भाषा में प्रश्न पूछने और कुछ माँगने के लिए अलग-अलग शब्द हैं, तो प्रश्न पूछने वाला शब्द इस्तेमाल करो।</w:t>
      </w:r>
    </w:p>
    <w:p>
      <w:pPr/>
      <w:r>
        <w:rPr>
          <w:lang w:val="hi_IN" w:bidi="hi_IN"/>
        </w:rPr>
      </w:r>
      <w:r>
        <w:rPr>
          <w:lang w:val="hi_IN" w:bidi="hi_IN"/>
        </w:rPr>
        <w:t xml:space="preserve">यीशु कहता है, “पिता से जो कुछ तुम मेरे नाम से </w:t>
      </w:r>
      <w:r>
        <w:rPr>
          <w:b/>
          <w:lang w:val="hi_IN" w:bidi="hi_IN"/>
        </w:rPr>
        <w:t>माँगोगे</w:t>
      </w:r>
      <w:r>
        <w:rPr>
          <w:lang w:val="hi_IN" w:bidi="hi_IN"/>
        </w:rPr>
        <w:t xml:space="preserve"> वह तुम्हें देगा।” इस बार वह ऐसा शब्द इस्तेमाल करता है, जिसका अर्थ कुछ माँगना होता है। यदि आपकी भाषा में प्रश्न पूछने और कुछ माँगने के लिए अलग-अलग शब्द हैं, तो यहाँ वह शब्द इस्तेमाल करो, जिसका अर्थ कुछ माँगना होता है।</w:t>
      </w:r>
    </w:p>
    <w:p>
      <w:pPr/>
      <w:r>
        <w:rPr>
          <w:lang w:val="hi_IN" w:bidi="hi_IN"/>
        </w:rPr>
      </w:r>
      <w:r>
        <w:rPr>
          <w:lang w:val="hi_IN" w:bidi="hi_IN"/>
        </w:rPr>
        <w:t>यीशु ने चेलों से कहा कि वे "</w:t>
      </w:r>
      <w:r>
        <w:rPr>
          <w:b/>
          <w:lang w:val="hi_IN" w:bidi="hi_IN"/>
        </w:rPr>
        <w:t>मेरे नाम से</w:t>
      </w:r>
      <w:r>
        <w:rPr>
          <w:lang w:val="hi_IN" w:bidi="hi_IN"/>
        </w:rPr>
        <w:t>" कुछ भी मांगें और "अभी तक तुमने मेरे नाम से कुछ नहीं मांगा है।" यीशु के नाम से" कुछ माँगने का मतलब है माँगना क्योंकि आप उसके चेले हैं और उससे जुड़े हुए हैं। यीशु से जुड़े होने का मतलब यह भी है कि आपकी इच्छाएँ बदलकर उसके समान हो जाएँ ताकि आप वही चीज़ें चाहें जो वह चाहता है और पिता से वही चीज़ें माँगें जो वह माँगता है।</w:t>
      </w:r>
    </w:p>
    <w:p>
      <w:pPr/>
      <w:r>
        <w:rPr>
          <w:lang w:val="hi_IN" w:bidi="hi_IN"/>
        </w:rPr>
      </w:r>
      <w:r>
        <w:rPr>
          <w:lang w:val="hi_IN" w:bidi="hi_IN"/>
        </w:rPr>
        <w:t xml:space="preserve">यीशु कहता है कि पिता चेलों को वह देगा जो कुछ वे माँगेंगे और उनका </w:t>
      </w:r>
      <w:r>
        <w:rPr>
          <w:b/>
          <w:lang w:val="hi_IN" w:bidi="hi_IN"/>
        </w:rPr>
        <w:t>आनंद पूरा हो जाएगा</w:t>
      </w:r>
      <w:r>
        <w:rPr>
          <w:lang w:val="hi_IN" w:bidi="hi_IN"/>
        </w:rPr>
        <w:t>।</w:t>
      </w:r>
    </w:p>
    <w:p>
      <w:pPr/>
      <w:r>
        <w:rPr>
          <w:lang w:val="hi_IN" w:bidi="hi_IN"/>
        </w:rPr>
      </w:r>
      <w:r>
        <w:rPr>
          <w:lang w:val="hi_IN" w:bidi="hi_IN"/>
        </w:rPr>
        <w:t>यहाँ रुकें और समूह में चर्चा करें कि आप "आनंद पूरा हो जाएगा" के लिए किस शब्द या वाक्यांश का इस्तेमाल करेंगे। इस ऑडियो को यहाँ रोकें।</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यूहन्ना 16:25–33</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यूहन्ना 16:25–33 को सुनें और अपने मन में रखें।</w:t>
      </w:r>
    </w:p>
    <w:p>
      <w:pPr/>
      <w:r>
        <w:rPr>
          <w:lang w:val="hi_IN" w:bidi="hi_IN"/>
        </w:rPr>
      </w:r>
      <w:r>
        <w:rPr>
          <w:lang w:val="hi_IN" w:bidi="hi_IN"/>
        </w:rPr>
        <w:t>यदि सम्भव हो, तो यूहन्ना 16:25–33 का ऑडियो संस्करण तीन बार, तीन अलग-अलग अनुवादों में सुनें। 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w:t>
      </w:r>
    </w:p>
    <w:p>
      <w:pPr>
        <w:pStyle w:val="ListBullet"/>
        <w:spacing w:line="240" w:lineRule="auto"/>
        <w:ind w:left="720"/>
      </w:pPr>
      <w:r>
        <w:rPr>
          <w:lang w:val="hi_IN" w:bidi="hi_IN"/>
        </w:rPr>
      </w:r>
      <w:r>
        <w:rPr>
          <w:lang w:val="hi_IN" w:bidi="hi_IN"/>
        </w:rPr>
        <w:t>आपको इस भाग में क्या अच्छा नहीं लगा या क्या समझ नहीं आया?</w:t>
      </w:r>
    </w:p>
    <w:p>
      <w:pPr>
        <w:pStyle w:val="ListBullet"/>
        <w:spacing w:line="240" w:lineRule="auto"/>
        <w:ind w:left="720"/>
      </w:pPr>
      <w:r>
        <w:rPr>
          <w:lang w:val="hi_IN" w:bidi="hi_IN"/>
        </w:rPr>
      </w:r>
      <w:r>
        <w:rPr>
          <w:lang w:val="hi_IN" w:bidi="hi_IN"/>
        </w:rPr>
        <w:t>यह भाग हमें परमेश्वर या यीशु के बारे में क्या बताता है?</w:t>
      </w:r>
    </w:p>
    <w:p>
      <w:pPr>
        <w:pStyle w:val="ListBullet"/>
        <w:spacing w:line="240" w:lineRule="auto"/>
        <w:ind w:left="720"/>
      </w:pPr>
      <w:r>
        <w:rPr>
          <w:lang w:val="hi_IN" w:bidi="hi_IN"/>
        </w:rPr>
      </w:r>
      <w:r>
        <w:rPr>
          <w:lang w:val="hi_IN" w:bidi="hi_IN"/>
        </w:rPr>
        <w:t>यह भाग हमें लोगों के बारे में क्या बताता है?</w:t>
      </w:r>
    </w:p>
    <w:p>
      <w:pPr>
        <w:pStyle w:val="ListBullet"/>
        <w:spacing w:line="240" w:lineRule="auto"/>
        <w:ind w:left="720"/>
      </w:pPr>
      <w:r>
        <w:rPr>
          <w:lang w:val="hi_IN" w:bidi="hi_IN"/>
        </w:rPr>
      </w:r>
      <w:r>
        <w:rPr>
          <w:lang w:val="hi_IN" w:bidi="hi_IN"/>
        </w:rPr>
        <w:t>यह भाग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यूहन्ना 16:25–33 का ऑडियो संस्करण सबसे आसानी से समझ में आने वाले अनुवाद में सुनें।</w:t>
      </w:r>
    </w:p>
    <w:p>
      <w:pPr/>
      <w:r>
        <w:rPr>
          <w:lang w:val="hi_IN" w:bidi="hi_IN"/>
        </w:rPr>
      </w:r>
      <w:r>
        <w:rPr>
          <w:lang w:val="hi_IN" w:bidi="hi_IN"/>
        </w:rPr>
        <w:t>यहूदा के धोखा देने के लिए चले जाने के बाद भी यीशु ऊपर के कमरे में अपने ग्यारह चेलों के साथ फसह का भोज खा रहा है। यीशु जानता है कि धार्मिक अगुवे अगले दिन उसे क्रूस पर चढ़ाएँगे और वह उस समय के लिए अपने चेलों को तैयार कर रहा है।</w:t>
      </w:r>
    </w:p>
    <w:p>
      <w:pPr/>
      <w:r>
        <w:rPr>
          <w:lang w:val="hi_IN" w:bidi="hi_IN"/>
        </w:rPr>
      </w:r>
      <w:r>
        <w:rPr>
          <w:lang w:val="hi_IN" w:bidi="hi_IN"/>
        </w:rPr>
        <w:t>यीशु अपने चेलों से कहता है कि वह उनसे अब तक उदाहरणों या दृष्टांतों के द्वारा बातें करता रहा है। उसका मतलब है कि वह उन्हें अब तक सीधे और स्पष्ट रूप में नहीं बता रहा था कि वह क्या कहना चाहता है। उसने बातें इस तरह कही हैं कि उनका अर्थ आसानी से समझ नहीं आता, बल्कि वह रहस्यमय है और उसे समझने के लिए खोजने और उस पर बड़े ध्यान से सोचने की ज़रूरत होती है। वह उस तरीके की बात कर रहा है जिस तरह वह ऊपर के कमरे में पूरे समय उनसे बात करता रहा है, न कि केवल बच्चा जन्म देने वाली स्त्री के उदाहरण की। यही कारण है कि चेले कई बार यह समझ नहीं पाए कि वह क्या कहना चाहता है।</w:t>
      </w:r>
    </w:p>
    <w:p>
      <w:pPr/>
      <w:r>
        <w:rPr>
          <w:lang w:val="hi_IN" w:bidi="hi_IN"/>
        </w:rPr>
      </w:r>
      <w:r>
        <w:rPr>
          <w:lang w:val="hi_IN" w:bidi="hi_IN"/>
        </w:rPr>
        <w:t>यहाँ रुकें और समूह में इस प्रश्न पर चर्चा करें: आपकी संस्कृति में लोग उस तरह की बात को क्या कहते हैं जो सीधी और साफ़ नहीं होती, बल्कि रहस्यमय होती है और जिसका छिपा हुआ अर्थ सुनने वाले को खोजकर समझना पड़ता है? आपकी संस्कृति में लोग इस प्रकार की भाषा का इस्तेमाल कब करते हैं? अपनी संस्कृति से कोई ऐसी कहानी साझा करो जिसमें भाषा के कारण अर्थ समझना कठिन हो जाता है, जब तक कि सुनने वाला उस पर ध्यान से सोचता नहीं। इस ऑडियो को यहाँ रोकें।</w:t>
      </w:r>
    </w:p>
    <w:p>
      <w:pPr/>
      <w:r>
        <w:rPr>
          <w:lang w:val="hi_IN" w:bidi="hi_IN"/>
        </w:rPr>
      </w:r>
      <w:r>
        <w:rPr>
          <w:lang w:val="hi_IN" w:bidi="hi_IN"/>
        </w:rPr>
        <w:t>यीशु कहता है कि वह समय, या वह घड़ी, आ रही है जब वह उनसे दृष्‍टान्तों में बात नहीं करेगा, बल्कि पिता के बारे में उन्हें खोलकर और साफ़ शब्दों में बताएगा। उसके शब्द उनसे उसके अर्थ को नहीं छिपाएँगे। चेलों को लगता है कि वह समय, या वह घड़ी, तुरंत आने वाली है, लेकिन यीशु उस समय की बात कर रहा है जब परमेश्वर उसे मृतकों में से जिलाएगा, और यह लगभग तीन दिन बाद होने वाला है।</w:t>
      </w:r>
    </w:p>
    <w:p>
      <w:pPr/>
      <w:r>
        <w:rPr>
          <w:lang w:val="hi_IN" w:bidi="hi_IN"/>
        </w:rPr>
      </w:r>
      <w:r>
        <w:rPr>
          <w:lang w:val="hi_IN" w:bidi="hi_IN"/>
        </w:rPr>
        <w:t>उस दिन, या उस समय, जब यीशु अपने चेलों से स्पष्ट रूप से बातें करेगा, तब वे यीशु के नाम से परमेश्वर से चीजें माँगेंगे। वह यह कहना चाह रहा है कि वे परमेश्वर पिता से प्रार्थना करेंगे और उससे चीज़ें माँगेंगे क्योंकि वे यीशु के हैं। यीशु जानता है कि वह उनके पापों का दण्ड लेने और उन्हें उद्धार देने के लिए मरने वाला है। क्योंकि वे उस उद्धार को ग्रहण करते हैं, इसलिए वे यीशु के हो जाते हैं। यीशु कहता है कि वह स्वयं उनके लिए पिता से नहीं माँगेगा क्योंकि उसे ऐसा करने की ज़रूरत नहीं होगी। नहीं, वे स्वयं परमेश्वर पिता से माँगेंगे, क्योंकि परमेश्वर पिता यीशु के चेलों से उतना ही प्रेम करता है जितना यीशु उनसे प्रेम करता है। परमेश्वर पिता उनसे इसलिए प्रेम करता है क्योंकि उन्होंने यीशु से प्रेम किया है और यह विश्वास किया है कि वह सच में परमेश्वर का संदेशवाहक है। यीशु फिर से कहता है कि वह परमेश्वर पिता की ओर से जगत में आया था और अब वह जगत को छोड़कर पिता के पास लौट रहा है।</w:t>
      </w:r>
    </w:p>
    <w:p>
      <w:pPr/>
      <w:r>
        <w:rPr>
          <w:lang w:val="hi_IN" w:bidi="hi_IN"/>
        </w:rPr>
      </w:r>
      <w:r>
        <w:rPr>
          <w:lang w:val="hi_IN" w:bidi="hi_IN"/>
        </w:rPr>
        <w:t>इसके जवाब में चेले कहते हैं कि अब वह स्पष्ट रूप से कह रहा है और दृष्‍टान्तों में बात नहीं कर रहा है। क्योंकि यीशु उनके बिना पूछे ही उनके प्रश्न जानता था इसलिए अब वे निश्चित हो गए हैं कि वह सब कुछ जानता है और उसे किसी से प्रश्न पूछने की ज़रूरत नहीं है। वह जानता है कि लोगों के मन में क्या है। यही कारण है कि वे विश्वास करते हैं कि वह परमेश्वर की ओर से आया है।</w:t>
      </w:r>
    </w:p>
    <w:p>
      <w:pPr/>
      <w:r>
        <w:rPr>
          <w:lang w:val="hi_IN" w:bidi="hi_IN"/>
        </w:rPr>
      </w:r>
      <w:r>
        <w:rPr>
          <w:lang w:val="hi_IN" w:bidi="hi_IN"/>
        </w:rPr>
        <w:t>अगले कुछ दिनों में यह स्पष्ट हो जाएगा कि जो बातें यीशु उन्हें ऊपरी कमरे में बता रहा था उनमें से बहुत सी बातें चेले अभी भी ठीक से नहीं समझ पाए थे। यहाँ वे यह नहीं कहते कि वे उसे पूरी तरह समझ गए हैं, लेकिन उन्हें पूरा भरोसा है कि वह सब कुछ जानता है और वह परमेश्वर की ओर से आया है। यीशु को चेलों से यह पूछने की ज़रूरत नहीं थी कि वह क्या कहना चाहता है; वह जानता था कि उनके मन में क्या प्रश्न है और उसने उन्हें उत्तर दे दिया। यह उन्हें उसकी सामर्थ दिखाता है और यह साबित करता है कि वह परमेश्वर पिता की ओर से आया है।</w:t>
      </w:r>
    </w:p>
    <w:p>
      <w:pPr/>
      <w:r>
        <w:rPr>
          <w:lang w:val="hi_IN" w:bidi="hi_IN"/>
        </w:rPr>
      </w:r>
      <w:r>
        <w:rPr>
          <w:lang w:val="hi_IN" w:bidi="hi_IN"/>
        </w:rPr>
        <w:t>यीशु चेलों से पूछता है, "क्या अब तुम सच में मुझ पर विश्वास करते हो?" वह वास्तव में कोई प्रश्न नहीं पूछ रहा है। वह उनके विश्वास की कमज़ोरी को उनसे भी बेहतर जानता है। वह कहता है "देखो" क्योंकि वह चाहता है कि वे उसकी आगे की बात को ध्यान से सुनें। वह उनसे कहता है कि वह घड़ी, या वह समय, जल्द आने वाला है और आ भी गया है, जब यीशु के चेले तितर-बितर हो जाएँगे, और हर एक अपने-अपने घर चले जाएँगे। उन्होंने अभी-अभी यीशु पर अपना विश्वास व्यक्त किया है, लेकिन यीशु जानता है कि जब अगले दिन उसे पकड़ लिया जाएगा और क्रूस पर चढ़ाया जाएगा, तब वे भाग जाएँगे और उसे अकेला छोड़ देंगे। भले ही उसके कोई भी चेले उसके साथ नहीं रहेंगे, फिर भी यीशु कहता है कि वह अकेला नहीं है क्योंकि पिता हमेशा उसके साथ है। भविष्यद्वक्ता जकर्याह ने पहले ही यह भविष्यवाणी की थी कि चेले तितर-बितर हो जाएँगे, जब उसने कहा, “चरवाहे को मारो, तो भेड़ें तितर-बितर हो जाएँगी।” जब यीशु को पकड़ लिया गया और चेले भाग गए तब यह भविष्यवाणी पूरी हुई।</w:t>
      </w:r>
    </w:p>
    <w:p>
      <w:pPr/>
      <w:r>
        <w:rPr>
          <w:lang w:val="hi_IN" w:bidi="hi_IN"/>
        </w:rPr>
      </w:r>
      <w:r>
        <w:rPr>
          <w:lang w:val="hi_IN" w:bidi="hi_IN"/>
        </w:rPr>
        <w:t>यहाँ रुकें और समूह में इस प्रश्न पर चर्चा करें: आपकी संस्कृति में लोग किसी ऐसी चीज़ के बारे में कैसे बात करते हैं जो थोड़े समय में होने वाली है, जैसे कि कुछ घंटों या कुछ दिनों में? इस ऑडियो को यहाँ रोकें।</w:t>
      </w:r>
    </w:p>
    <w:p>
      <w:pPr/>
      <w:r>
        <w:rPr>
          <w:lang w:val="hi_IN" w:bidi="hi_IN"/>
        </w:rPr>
      </w:r>
      <w:r>
        <w:rPr>
          <w:lang w:val="hi_IN" w:bidi="hi_IN"/>
        </w:rPr>
        <w:t>यीशु समझाता है कि उसने ये सब बातें उन्हें इसलिए बताई हैं ताकि उससे जुड़े रहने के कारण उन्हें शांति मिले। यहाँ शांति शब्द का मतलब क्लेश का न होना नहीं है, बल्कि मन के भीतर बड़े आनंद का होना है। हो सकता है कि यीशु ने चेलों को जो बातें बताई हैं उनसे उन्हें शांति मिलेगी क्योंकि जब दुख की बातें घटित होंगी तो उन्हें हैरानी नहीं होगी, बल्कि उन्हें याद रहेगा कि परमेश्वर ने यह सब पहले से ठहराया था। यीशु को जल्द ही क्रूस पर चढ़ाया जाएगा। हालाँकि, चेलों को बड़ा आनन्द मिलेगा क्योंकि जब परमेश्वर यीशु को फिर से जीवित करेगा, तब यीशु उन्हें साफ़-साफ़ दिखाएगा कि उसने लोगों के पाप पर और मृत्यु पर विजय पाई है।</w:t>
      </w:r>
    </w:p>
    <w:p>
      <w:pPr/>
      <w:r>
        <w:rPr>
          <w:lang w:val="hi_IN" w:bidi="hi_IN"/>
        </w:rPr>
      </w:r>
      <w:r>
        <w:rPr>
          <w:lang w:val="hi_IN" w:bidi="hi_IN"/>
        </w:rPr>
        <w:t>रुकें और समूह में इस प्रश्न पर चर्चा करें: अपनी संस्कृति से किसी ऐसे समय की एक कहानी साझा करो जब किसी व्यक्ति को परेशानी का अनुभव होने के बावजूद वह खुश और संतुष्ट रहा। आप उस भावना के लिए किस शब्द या वाक्यांश का इस्तेमाल करते हो? इस ऑडियो को यहाँ रोकें।</w:t>
      </w:r>
    </w:p>
    <w:p>
      <w:pPr/>
      <w:r>
        <w:rPr>
          <w:lang w:val="hi_IN" w:bidi="hi_IN"/>
        </w:rPr>
      </w:r>
      <w:r>
        <w:rPr>
          <w:lang w:val="hi_IN" w:bidi="hi_IN"/>
        </w:rPr>
        <w:t>यीशु यह कहकर समाप्त करता है कि इस संसार में चेलों को क्लेश होगा, लेकिन ढाढ़स बाँधो, या हिम्मत रखो! यीशु ने संसार की बुरी शक्ति पर विजय पा ली है। इस संसार में जो कोई भी है, उसे क्लेश होगा, क्योंकि संसार पाप के कारण श्रापित है लेकिन जो यीशु में हैं, वे क्लेश के बीच में भी शांति पा सकते हैं।</w:t>
      </w:r>
    </w:p>
    <w:p>
      <w:pPr/>
      <w:r>
        <w:rPr>
          <w:lang w:val="hi_IN" w:bidi="hi_IN"/>
        </w:rPr>
      </w:r>
      <w:r>
        <w:rPr>
          <w:lang w:val="hi_IN" w:bidi="hi_IN"/>
        </w:rPr>
        <w:t>यहाँ रुकें और समूह में इस प्रश्न पर चर्चा करें: आपकी संस्कृति में अगुवे अपने लोगों को हिम्मत और साहस कैसे देते हैं, जब उन्हें किसी कठिन या डरावनी स्थिति का सामना करना पड़ता है? क्या ऐसे समय में लोगों को हौसला देने के लिए वे कोई खास शब्द या वाक्यांश इस्तेमाल करते हैं? इस ऑडियो को यहाँ रोकें।</w:t>
      </w:r>
    </w:p>
    <w:p>
      <w:pPr/>
      <w:r>
        <w:rPr>
          <w:lang w:val="hi_IN" w:bidi="hi_IN"/>
        </w:rPr>
      </w:r>
      <w:r>
        <w:rPr>
          <w:lang w:val="hi_IN" w:bidi="hi_IN"/>
        </w:rPr>
        <w:t>रुकें और समूह में इस प्रश्न पर चर्चा करें: आपकी संस्कृति में संसार की बुरी शक्तियों और दुष्ट आत्माओं के बारे में कैसे बात की जाती है? जब आप उनके बारे में बात करते हैं तो आप किस शब्द या वाक्यांश का इस्तेमाल करते हैं? इस ऑडियो को यहाँ रोकें।</w:t>
      </w:r>
    </w:p>
    <w:p>
      <w:pPr/>
      <w:r>
        <w:rPr>
          <w:lang w:val="hi_IN" w:bidi="hi_IN"/>
        </w:rPr>
      </w:r>
      <w:r>
        <w:rPr>
          <w:lang w:val="hi_IN" w:bidi="hi_IN"/>
        </w:rPr>
        <w:t>जब यीशु की भविष्यवाणियां सच होंगी तो ये शब्द चेलों के लिए बहुत सुकून देने वाले होंगे। अगले दिन धार्मिक अगुवे यीशु को क्रूस पर चढ़वाएँगे। ऐसा लगेगा कि यीशु हार गया है, लेकिन वह सच में पराजित नहीं होगा। उसकी मृत्यु और बाद में उसका पुनरुत्थान, पाप और मृत्यु पर उसकी महान विजय होगी, उन सब के लिए जो उस पर विश्वास करते हैं। वह चेलों से कहता है कि निडर बनो क्योंकि उसने संसार की बुरी शक्ति पर विजय पा ली है। वह जो शब्द इस्तेमाल करता है उससे पता चलता है कि उसकी विजय स्थायी और सदा की है। यीशु विजयी है, और चेले यीशु की विजय में भागीदार हैं क्योंकि वे उससे जुड़े हुए हैं, इसलिए वे क्लेश के समय में भी शांति और आनन्द का अनुभव कर सकते हैं।</w:t>
      </w:r>
      <w:r>
        <w:rPr>
          <w:lang w:val="hi_IN" w:bidi="hi_IN"/>
        </w:rPr>
      </w:r>
    </w:p>
    <w:p>
      <w:pPr>
        <w:pStyle w:val="Heading3"/>
      </w:pPr>
      <w:r>
        <w:rPr>
          <w:lang w:val="hi_IN" w:bidi="hi_IN"/>
        </w:rPr>
        <w:t>घटनाओं को समझाना</w:t>
      </w:r>
    </w:p>
    <w:p>
      <w:pPr/>
      <w:r>
        <w:rPr>
          <w:lang w:val="hi_IN" w:bidi="hi_IN"/>
        </w:rPr>
      </w:r>
      <w:r>
        <w:rPr>
          <w:lang w:val="hi_IN" w:bidi="hi_IN"/>
        </w:rPr>
        <w:t>यूहन्ना 16:25–33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1 दृश्य है।</w:t>
      </w:r>
    </w:p>
    <w:p>
      <w:pPr/>
      <w:r>
        <w:rPr>
          <w:lang w:val="hi_IN" w:bidi="hi_IN"/>
        </w:rPr>
      </w:r>
      <w:r>
        <w:rPr>
          <w:b/>
          <w:lang w:val="hi_IN" w:bidi="hi_IN"/>
        </w:rPr>
        <w:t>पहले दृश्य में:</w:t>
      </w:r>
      <w:r>
        <w:rPr>
          <w:lang w:val="hi_IN" w:bidi="hi_IN"/>
        </w:rPr>
        <w:t xml:space="preserve"> यीशु चेलों से कहता है कि वह जल्द ही उन्हें पिता के बारे में स्पष्ट रूप से बताएगा। जब वह समय आएगा, तब चेले सीधे पिता परमेश्वर से माँगेंगे जो वे चाहते हैं क्योंकि उन्होंने यीशु से प्रेम किया है और विश्वास करते है कि वह परमेश्वर की ओर से आया है। उसने उन्हें आने वाली बातों के बारे में पहले ही चेतावनी दी है ताकि उन्हें शांति मिले क्योंकि उसने संसार की बुरी शक्तियों पर विजय पा ली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ग्यारह चेले (यहूदा पहले ही चला गया था)</w:t>
      </w:r>
    </w:p>
    <w:p>
      <w:pPr/>
      <w:r>
        <w:rPr>
          <w:lang w:val="hi_IN" w:bidi="hi_IN"/>
        </w:rPr>
      </w:r>
      <w:r>
        <w:rPr>
          <w:lang w:val="hi_IN" w:bidi="hi_IN"/>
        </w:rPr>
        <w:t>समूह के रूप में, इस भाग के परिवेश के इन हिस्सों पर ध्यान दें: यहूदा के धोखा देने के लिए चले जाने के बाद भी यीशु अपने ग्यारह चेलों से ऊपर के कमरे में बात कर रहा है। फसह का पर्व लगभग समाप्त हो गया है।</w:t>
      </w:r>
    </w:p>
    <w:p>
      <w:pPr/>
      <w:r>
        <w:rPr>
          <w:lang w:val="hi_IN" w:bidi="hi_IN"/>
        </w:rPr>
      </w:r>
      <w:r>
        <w:rPr>
          <w:lang w:val="hi_IN" w:bidi="hi_IN"/>
        </w:rPr>
        <w:t>यीशु चेलों से कहता है कि वह अब तक उनसे दृष्‍टान्तों में बातें करता आया है, पर जल्दी ही वह दृष्‍टान्तों का इस्तेमाल नहीं करेगा, बल्कि पिता, परमेश्वर के बारे में उन्हें खोलकर और स्पष्ट रूप से बताएगा। जब वह समय आएगा, तब चेले यीशु के नाम से सीधे पिता से जो कुछ चाहते हैं, वह माँगेंगे, क्योंकि वे उससे जुड़े हुए हैं। यीशु उनके लिए पिता से नहीं माँगेगा, क्योंकि उसे ऐसा करने की ज़रूरत नहीं होगी। पिता स्वयं चेलों से प्रेम करता है क्योंकि उन्होंने यीशु से प्रेम किया है और विश्वास किया है कि वह पिता की ओर से आया है। यीशु पिता की ओर से जगत में आया था और अब वह जगत को छोड़कर पिता के पास लौट रहा है।</w:t>
      </w:r>
    </w:p>
    <w:p>
      <w:pPr/>
      <w:r>
        <w:rPr>
          <w:lang w:val="hi_IN" w:bidi="hi_IN"/>
        </w:rPr>
      </w:r>
      <w:r>
        <w:rPr>
          <w:lang w:val="hi_IN" w:bidi="hi_IN"/>
        </w:rPr>
        <w:t>चेले कहते हैं कि यीशु ने उनके सवाल पूछे बिना ही जान लिए, इसलिए अब उन्हें समझ आ गया है कि लोगों के मन की बात जानने के लिए उसे लोगों से सवाल पूछने की ज़रूरत नहीं है। क्योंकि वह बिना बताए ही सब कुछ जानता है, इसलिए वे विश्वास करते हैं कि वह परमेश्वर की ओर से आया है।</w:t>
      </w:r>
    </w:p>
    <w:p>
      <w:pPr/>
      <w:r>
        <w:rPr>
          <w:lang w:val="hi_IN" w:bidi="hi_IN"/>
        </w:rPr>
      </w:r>
      <w:r>
        <w:rPr>
          <w:lang w:val="hi_IN" w:bidi="hi_IN"/>
        </w:rPr>
        <w:t>यीशु उनसे पूछता है, "क्या अब तुम विश्वास करते हो?" वह सच में यह नहीं पूछ रहा है कि वे विश्वास करते हैं या नहीं। वह जानता है कि वे विश्वास करते हैं, लेकिन उनका विश्वास कमजोर है। वह कहता है, “वह समय आ रहा है और आ ही गया है,” यह दिखाने के लिए कि कुछ बहुत जल्द होने वाला है। यीशु भविष्यवाणी करता है कि चेले जल्द ही तितर-बितर हो जाएँगे। वह जानता है कि अगले दिन जब उसे पकड़ लिया जाएगा और क्रूस पर चढ़ाया जाएगा, तब उसके सभी चेले उससे और एक-दूसरे से दूर भाग जाएँगे। हर एक अपने घर चला जाएगा क्योंकि वे दुखी और डरे हुए होंगे। यीशु अकेला रह जाएगा, लेकिन वह सच में कभी अकेला नहीं है, क्योंकि उसका पिता परमेश्वर हमेशा उसके साथ है।</w:t>
      </w:r>
    </w:p>
    <w:p>
      <w:pPr/>
      <w:r>
        <w:rPr>
          <w:lang w:val="hi_IN" w:bidi="hi_IN"/>
        </w:rPr>
      </w:r>
      <w:r>
        <w:rPr>
          <w:lang w:val="hi_IN" w:bidi="hi_IN"/>
        </w:rPr>
        <w:t>रुकें और इस प्रश्न पर समूह में चर्चा करें: आपकी संस्कृति में लोग कैसे बताते हैं कि जब लोग या जानवरों का कोई समूह, जो एक साथ होता है, अचानक डर की वजह से अलग-अलग दिशाओं में भाग जाता है, तो उसे क्या कहा जाता है? इस ऑडियो को यहाँ रोकें।</w:t>
      </w:r>
    </w:p>
    <w:p>
      <w:pPr/>
      <w:r>
        <w:rPr>
          <w:lang w:val="hi_IN" w:bidi="hi_IN"/>
        </w:rPr>
      </w:r>
      <w:r>
        <w:rPr>
          <w:lang w:val="hi_IN" w:bidi="hi_IN"/>
        </w:rPr>
        <w:t>उसने चेलों से यह सब इसलिए कहा है, ताकि उन्हें शांति और आनंद मिले। संसार में, उन्हें क्लेश होगा, क्योंकि संसार पाप के कारण श्रापित है। यीशु के चेले क्लेश के बीच में भी शांति और आनन्द पा सकते हैं, क्योंकि वे यीशु से जुड़े हुए हैं, और यीशु ने पहले ही संसार की बुरी शक्तियों पर विजय पा ली है। यीशु चेलों से कहता है कि ढाढ़स बाँधो, या हिम्मत रखो। चेले यीशु से जुड़े हुए हैं, इसलिए वे उसकी विजय में भागीदार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यूहन्ना 16:25–33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एक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ग्यारह चेले (यहूदा पहले ही चला गया था)</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बिन्दुओं पर, नाटक को रोककर उस पात्र की भूमिका निभाने वाले व्यक्ति से पूछें "आप क्या महसूस कर रहे हैं या क्या सोच रहे हैं?" पात्र की भूमिका निभाने वाले व्यक्ति को यह जवाब देना चाहिए कि अगर वह उस पात्र के स्थान पर होता तो वह कैसा महसूस करता या क्या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सम्भावित उत्तरों का एक उदाहरण दिया गया है।</w:t>
      </w:r>
    </w:p>
    <w:p>
      <w:pPr/>
      <w:r>
        <w:rPr>
          <w:lang w:val="hi_IN" w:bidi="hi_IN"/>
        </w:rPr>
      </w:r>
      <w:r>
        <w:rPr>
          <w:lang w:val="hi_IN" w:bidi="hi_IN"/>
        </w:rPr>
        <w:t>यीशु चेलों से कहता है कि वह अब तक उनसे दृष्‍टान्तों में बातें करता आया है पर जल्दी ही वह दृष्‍टान्तों का इस्तेमाल नहीं करेगा बल्कि पिता, परमेश्वर के बारे में उन्हें स्पष्ट रूप से बताएगा।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चेले की भूमिका निभाने वाले व्यक्ति से पूछें, "आप क्या महसूस कर रहे हैं या क्या सोच रहे हैं?" वह व्यक्ति इस तरह उत्तर दे सकता है कि, “अब मुझे समझ आ रहा है कि मैं यीशु की बातें सुनकर अक्सर क्यों उलझ जाता था!" या "मुझे बहुत राहत मिल रही है कि जल्द ही यीशु हमसे पिता के बारे में स्पष्ट रूप से बात करेगा। मैं अक्सर उलझ जाता हूँ लेकिन मैं सच में समझना चाहता हूँ,” या “मुझे आशा है कि अब मैं समझ पाऊँगा कि यीशु हमें क्या सिखाने की कोशिश कर रहा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यीशु कहता है कि वह समय आता है, तब चेले सीधे पिता से वह माँगेंगे जो वे चाहते हैं क्योंकि वे यीशु से जुड़े हुए हैं। यीशु उनके लिए पिता से विनती नहीं करेगा, क्योंकि उसे ऐसा करने की ज़रूरत नहीं होगी। पिता स्वयं चेलों से प्रेम करता है क्योंकि उन्होंने यीशु से प्रेम किया है और विश्वास किया है कि वह परमेश्वर की ओर से आया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 xml:space="preserve">चेले की भूमिका निभाने वाले व्यक्ति से पूछें, "आप क्या महसूस कर रहे हैं या क्या सोच रहे हैं?" वह व्यक्ति इस तरह उत्तर दे सकता है, "मुझे आश्चर्य है कि हम पिता से खुद ही चीजें माँग सकेंगे!" या “मुझे यक़ीन ही नहीं हो रहा कि पिता खुद हमसे प्रेम करता है, सिर्फ इसलिए कि हम यीशु से प्रेम करते हैं और विश्वास करते हैं कि वह परमेश्वर की ओर से आया है!” या “क्या इसका मतलब यह है कि पिता परमेश्वर हमारी प्रार्थनाओं का उत्तर उसी तरह देगा जैसे वह यीशु की प्रार्थनाओं का उत्तर देता रहा है?” </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चेले कहते हैं कि अब वे समझ गए हैं कि यीशु सब कुछ जानता है और उसे किसी से कुछ पूछने की ज़रूरत नहीं है। इसलिए वे विश्वास करते हैं कि वह परमेश्वर की ओर से आया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चेलों की भूमिका निभाने वाले व्यक्ति से पूछें, "आप क्या महसूस कर रहे हैं या क्या सोच रहे हैं?" वह व्यक्ति इस तरह उत्तर दे सकता है, “मुझे बहुत हैरानी हुई कि यीशु ने हमारा सवाल जान लिया, जबकि हमने उससे पूछा भी नहीं!” या “यीशु ज़रूर परमेश्वर की ओर से आया है, जैसा उसने कहा, क्योंकि अगर ऐसा न होता तो वह हमारे विचार नहीं जान पाता,” या “मैं विश्वास करता हूँ कि यीशु परमेश्वर की ओर से आया है, लेकिन फिर भी मैं इसे पूरी तरह समझ नहीं पा रहा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यीशु कहता है, "क्या अब तुम विश्वास करते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यीशु की भूमिका निभाने वाले व्यक्ति से पूछें, "आप क्या महसूस कर रहे हैं या क्या सोच रहे हैं?" वह व्यक्ति इस तरह उत्तर दे सकता है कि, “मुझे अपने चेलों के लिए दुख हो रहा है। “उन्हें यह एहसास नहीं है कि कल मेरी मृत्यु के समय उनका विश्वास बहुत परखा जाएगा,” या “मुझे अपने चेलों से प्रेम है।” वे विश्वास करते हैं, लेकिन उनका विश्वास बहुत कमजोर है। “मेरा क्रूस पर चढ़ाया जाना उनके लिए बहुत कठिन होने वाला है,” या “मैं जानता हूँ कि मेरे चेले सोचते हैं कि वे विश्वास करते हैं, लेकिन अभी उन्हें बहुत कुछ और समझना बाकि है।” वे बहुत चकित होंगे जब पिता मुझे मरे हुओं में से जीवित करेगा, और मैं उनसे स्पष्ट रूप से बात करूँगा।”</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यीशु ने कहा कि वह समय आने वाला है जब चेले तितर-बितर हो जाएँगे। वे एक-दूसरे से और यीशु से भी दूर भाग जाएँगे और वह अकेला रह जाएगा। लेकिन वह सच में कभी अकेला नहीं है क्योंकि पिता परमेश्वर हमेशा उसके साथ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चेले की भूमिका निभाने वाले व्यक्ति से पूछें, "आप क्या महसूस कर रहे हैं या क्या सोच रहे हैं?" वह व्यक्ति इस तरह उत्तर दे सकता है, "मैं चिंतित हूँ। हम तीन साल से एक साथ हैं। ऐसा क्या होगा कि हम अचानक एक-दूसरे को छोड़कर चले जाएँगे?” या "वह डरावना समय कब आएगा जब हम यीशु को और एक-दूसरे को छोड़ देंगे?” या "यह बात मुझे चिंतित कर देती है। जब मैं घर जाऊँगा तो मैं क्या करूँगा? “पिछले तीन सालों से मैं यीशु के पीछे चलने के लिए अपना काम छोड़ चुका हूँ।”</w:t>
      </w:r>
    </w:p>
    <w:p>
      <w:pPr>
        <w:pStyle w:val="ListBullet"/>
        <w:spacing w:line="240" w:lineRule="auto"/>
        <w:ind w:left="720"/>
      </w:pPr>
      <w:r>
        <w:rPr>
          <w:lang w:val="hi_IN" w:bidi="hi_IN"/>
        </w:rPr>
      </w:r>
      <w:r>
        <w:rPr>
          <w:lang w:val="hi_IN" w:bidi="hi_IN"/>
        </w:rPr>
        <w:t>अभिनय को जारी रखें।</w:t>
      </w:r>
      <w:r>
        <w:rPr>
          <w:lang w:val="hi_IN" w:bidi="hi_IN"/>
        </w:rPr>
      </w:r>
    </w:p>
    <w:p>
      <w:pPr>
        <w:pStyle w:val="Heading3"/>
      </w:pPr>
      <w:r>
        <w:rPr>
          <w:lang w:val="hi_IN" w:bidi="hi_IN"/>
        </w:rPr>
        <w:t>आवश्यक जानकारी</w:t>
      </w:r>
    </w:p>
    <w:p>
      <w:pPr/>
      <w:r>
        <w:rPr>
          <w:lang w:val="hi_IN" w:bidi="hi_IN"/>
        </w:rPr>
      </w:r>
      <w:r>
        <w:rPr>
          <w:lang w:val="hi_IN" w:bidi="hi_IN"/>
        </w:rPr>
        <w:t>यूहन्ना 16:25–33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यीशु कहता है कि वह अब तक चेलों से </w:t>
      </w:r>
      <w:r>
        <w:rPr>
          <w:b/>
          <w:lang w:val="hi_IN" w:bidi="hi_IN"/>
        </w:rPr>
        <w:t>रूपकों</w:t>
      </w:r>
      <w:r>
        <w:rPr>
          <w:lang w:val="hi_IN" w:bidi="hi_IN"/>
        </w:rPr>
        <w:t xml:space="preserve"> में बातें करता रहा है जो दृष्टान्तों को दर्शाता है और ऐसी भाषा को भी जिसमें अर्थ छिपा हुआ होता है। यह ऐसी भाषा है, जिसमें समानताएँ, तुलना, या कहानियाँ इस्तेमाल करके किसी बात को सिखाया जाता है। कुछ भाषाओं में इस तरह के शब्दों को "चित्र शब्द" या "प्रतीकात्मक शब्द" भी कहा जाता है। यीशु इस अभिव्यक्ति का इस्तेमाल इस भाग के अंत में फिर से करता है। इस पूरे भाग में "दृष्‍टान्तों" के लिए एक ही शब्द या वाक्यांश का उपयोग करें।</w:t>
      </w:r>
    </w:p>
    <w:p>
      <w:pPr/>
      <w:r>
        <w:rPr>
          <w:lang w:val="hi_IN" w:bidi="hi_IN"/>
        </w:rPr>
      </w:r>
      <w:r>
        <w:rPr>
          <w:lang w:val="hi_IN" w:bidi="hi_IN"/>
        </w:rPr>
        <w:t>यहाँ रुकें और समूह में चर्चा करें कि आप दृष्‍टान्तों के लिए किस शब्द या वाक्यांश का इस्तेमाल करेंगे। इस ऑडियो को यहाँ रोकें।</w:t>
      </w:r>
    </w:p>
    <w:p>
      <w:pPr/>
      <w:r>
        <w:rPr>
          <w:lang w:val="hi_IN" w:bidi="hi_IN"/>
        </w:rPr>
      </w:r>
      <w:r>
        <w:rPr>
          <w:lang w:val="hi_IN" w:bidi="hi_IN"/>
        </w:rPr>
        <w:t xml:space="preserve">यीशु कहता है कि वह </w:t>
      </w:r>
      <w:r>
        <w:rPr>
          <w:b/>
          <w:lang w:val="hi_IN" w:bidi="hi_IN"/>
        </w:rPr>
        <w:t>घड़ी</w:t>
      </w:r>
      <w:r>
        <w:rPr>
          <w:lang w:val="hi_IN" w:bidi="hi_IN"/>
        </w:rPr>
        <w:t xml:space="preserve">, या वह </w:t>
      </w:r>
      <w:r>
        <w:rPr>
          <w:b/>
          <w:lang w:val="hi_IN" w:bidi="hi_IN"/>
        </w:rPr>
        <w:t>समय</w:t>
      </w:r>
      <w:r>
        <w:rPr>
          <w:lang w:val="hi_IN" w:bidi="hi_IN"/>
        </w:rPr>
        <w:t xml:space="preserve">, आता है जब वह चेलों को पिता के बारे में </w:t>
      </w:r>
      <w:r>
        <w:rPr>
          <w:b/>
          <w:lang w:val="hi_IN" w:bidi="hi_IN"/>
        </w:rPr>
        <w:t>खोलकर</w:t>
      </w:r>
      <w:r>
        <w:rPr>
          <w:lang w:val="hi_IN" w:bidi="hi_IN"/>
        </w:rPr>
        <w:t xml:space="preserve"> बताएगा। घंटा समय को मापने की एक इकाई है और यहाँ इसका इस्तेमाल ज़्यादा समय को दिखाने के लिए किया गया है। यीशु कह रहा है कि बहुत जल्द ही वह पिता के बारे में खोलकर बताएगा। खोलकर बताने के लिए जो शब्द इस्तेमाल किया गया है, वह पहले भी यूहन्ना के सुसमाचार में आया है और इसका मतलब "खुले तौर पर" या "निडर होकर" भी हो सकता है। कुछ भाषाओं में यह इस बात के लिए इस्तेमाल होता है कि सुनने वाला किसी बात को कैसे समझता है, न कि इस बात के लिए कि बोलने वाला उसे कैसे कहता है। इस शब्द का भी इस भाग के अंत में फिर से इस्तेमाल किया गया है। इस पूरे भाग में खोलकर के लिए एक ही शब्द इस्तेमाल करें।</w:t>
      </w:r>
    </w:p>
    <w:p>
      <w:pPr/>
      <w:r>
        <w:rPr>
          <w:lang w:val="hi_IN" w:bidi="hi_IN"/>
        </w:rPr>
      </w:r>
      <w:r>
        <w:rPr>
          <w:lang w:val="hi_IN" w:bidi="hi_IN"/>
        </w:rPr>
        <w:t>यहाँ रुकें और समूह में चर्चा करें कि आप "वह समय आता है" के लिए किस शब्द या वाक्यांश का इस्तेमाल करेंगे। इस ऑडियो को यहाँ रोकें।</w:t>
      </w:r>
    </w:p>
    <w:p>
      <w:pPr/>
      <w:r>
        <w:rPr>
          <w:lang w:val="hi_IN" w:bidi="hi_IN"/>
        </w:rPr>
      </w:r>
      <w:r>
        <w:rPr>
          <w:lang w:val="hi_IN" w:bidi="hi_IN"/>
        </w:rPr>
        <w:t>यहाँ रुकें और समूह में चर्चा करें कि आप “खोलकर” के लिए किस शब्द या वाक्यांश का इस्तेमाल करेंगे। इस ऑडियो को यहाँ रोकें।</w:t>
      </w:r>
    </w:p>
    <w:p>
      <w:pPr/>
      <w:r>
        <w:rPr>
          <w:lang w:val="hi_IN" w:bidi="hi_IN"/>
        </w:rPr>
      </w:r>
      <w:r>
        <w:rPr>
          <w:lang w:val="hi_IN" w:bidi="hi_IN"/>
        </w:rPr>
        <w:t xml:space="preserve">यीशु कहता है कि उसने चेलों से यह सब इसलिए कहा है ताकि उन्हें </w:t>
      </w:r>
      <w:r>
        <w:rPr>
          <w:b/>
          <w:lang w:val="hi_IN" w:bidi="hi_IN"/>
        </w:rPr>
        <w:t>शांति</w:t>
      </w:r>
      <w:r>
        <w:rPr>
          <w:lang w:val="hi_IN" w:bidi="hi_IN"/>
        </w:rPr>
        <w:t xml:space="preserve"> मिले। यहाँ शांति के लिए जिस शब्द का इस्तेमाल किया गया है उसका मतलब सिर्फ़ क्लेश का न होना नहीं है बल्कि आनंद का होना भी है। यहाँ शांति के लिए वही शब्द इस्तेमाल करें जो आपने पहले इस्तेमाल किया है। </w:t>
      </w:r>
      <w:r>
        <w:rPr>
          <w:b/>
          <w:lang w:val="hi_IN" w:bidi="hi_IN"/>
        </w:rPr>
        <w:t>शांति</w:t>
      </w:r>
      <w:r>
        <w:rPr>
          <w:lang w:val="hi_IN" w:bidi="hi_IN"/>
        </w:rPr>
        <w:t xml:space="preserve"> शब्द मुख्य शब्दावली में है।</w:t>
      </w:r>
    </w:p>
    <w:p>
      <w:pPr/>
      <w:r>
        <w:rPr>
          <w:lang w:val="hi_IN" w:bidi="hi_IN"/>
        </w:rPr>
      </w:r>
      <w:r>
        <w:rPr>
          <w:lang w:val="hi_IN" w:bidi="hi_IN"/>
        </w:rPr>
        <w:t xml:space="preserve">यीशु ने चेलों से कहा कि </w:t>
      </w:r>
      <w:r>
        <w:rPr>
          <w:b/>
          <w:lang w:val="hi_IN" w:bidi="hi_IN"/>
        </w:rPr>
        <w:t>ढाढ़स बाँधो</w:t>
      </w:r>
      <w:r>
        <w:rPr>
          <w:lang w:val="hi_IN" w:bidi="hi_IN"/>
        </w:rPr>
        <w:t xml:space="preserve"> या हिम्मत रखो, क्योंकि उसने पहले ही </w:t>
      </w:r>
      <w:r>
        <w:rPr>
          <w:b/>
          <w:lang w:val="hi_IN" w:bidi="hi_IN"/>
        </w:rPr>
        <w:t>संसार</w:t>
      </w:r>
      <w:r>
        <w:rPr>
          <w:lang w:val="hi_IN" w:bidi="hi_IN"/>
        </w:rPr>
        <w:t xml:space="preserve"> को जीत लिया है। यहाँ संसार शब्द का अर्थ संसार के लोगों से नहीं है। इसका अर्थ संसार की बुरी शक्तियाँ हैं, जिनमें शैतान, उसकी दुष्ट आत्माएँ, और पाप शामिल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यूहन्ना 17:1–19</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यूहन्ना 17:1–19 को सुनें और अपने मन में रखें।</w:t>
      </w:r>
    </w:p>
    <w:p>
      <w:pPr/>
      <w:r>
        <w:rPr>
          <w:lang w:val="hi_IN" w:bidi="hi_IN"/>
        </w:rPr>
      </w:r>
      <w:r>
        <w:rPr>
          <w:lang w:val="hi_IN" w:bidi="hi_IN"/>
        </w:rPr>
        <w:t>यदि सम्भव हो, तो यूहन्ना 17:1–19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 यीशु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यूहन्ना 17:1–19 का ऑडियो संस्करण सबसे आसानी से समझ में आने वाले अनुवाद में सुनें।</w:t>
      </w:r>
    </w:p>
    <w:p>
      <w:pPr/>
      <w:r>
        <w:rPr>
          <w:lang w:val="hi_IN" w:bidi="hi_IN"/>
        </w:rPr>
      </w:r>
      <w:r>
        <w:rPr>
          <w:lang w:val="hi_IN" w:bidi="hi_IN"/>
        </w:rPr>
        <w:t>क्या आपको याद है कि पिछले भाग में यीशु अपने चेलों से कैसे बात कर रहा था? यीशु उन्हें बता रहा था कि भले ही संसार में क्लेश होगा, फिर भी यीशु ने संसार पर विजय पा ली है।</w:t>
      </w:r>
    </w:p>
    <w:p>
      <w:pPr/>
      <w:r>
        <w:rPr>
          <w:lang w:val="hi_IN" w:bidi="hi_IN"/>
        </w:rPr>
      </w:r>
      <w:r>
        <w:rPr>
          <w:lang w:val="hi_IN" w:bidi="hi_IN"/>
        </w:rPr>
        <w:t>जैसे ही यीशु ने अपने चेलों से बात खत्म की, वैसे ही हम अपने अगले भाग की शुरुआत करते हैं।</w:t>
      </w:r>
    </w:p>
    <w:p>
      <w:pPr/>
      <w:r>
        <w:rPr>
          <w:lang w:val="hi_IN" w:bidi="hi_IN"/>
        </w:rPr>
      </w:r>
      <w:r>
        <w:rPr>
          <w:lang w:val="hi_IN" w:bidi="hi_IN"/>
        </w:rPr>
        <w:t>अपने चेलों से बात करने के बाद, यीशु ने आकाश की ओर देखा और परमेश्वर से प्रार्थना करने लगा। उस समय प्रार्थना करते समय आकाश की ओर देखना यहूदियों का एक रिवाज था।</w:t>
      </w:r>
    </w:p>
    <w:p>
      <w:pPr/>
      <w:r>
        <w:rPr>
          <w:lang w:val="hi_IN" w:bidi="hi_IN"/>
        </w:rPr>
      </w:r>
      <w:r>
        <w:rPr>
          <w:lang w:val="hi_IN" w:bidi="hi_IN"/>
        </w:rPr>
        <w:t>यहाँ रुकें और समूह में इस प्रश्न पर चर्चा करें: अपनी संस्कृति में, आप प्रार्थना करते समय किस मुद्रा का इस्तेमाल करते हैं? आप किस तरह के शब्दों का इस्तेमाल करते हैं? इस ऑडियो को यहाँ रोकें।</w:t>
      </w:r>
    </w:p>
    <w:p>
      <w:pPr/>
      <w:r>
        <w:rPr>
          <w:lang w:val="hi_IN" w:bidi="hi_IN"/>
        </w:rPr>
      </w:r>
      <w:r>
        <w:rPr>
          <w:lang w:val="hi_IN" w:bidi="hi_IN"/>
        </w:rPr>
        <w:t>यीशु आकाश की ओर देखता है ताकि यह दिखाए कि वह पिता परमेश्वर से बात कर रहा है, जो स्वर्ग में है। यीशु कहता है "हे पिता, वह घड़ी आ पहुँची है। अपने पुत्र की महिमा कर, ताकि पुत्र तेरी महिमा करे,” इसका अर्थ यह है कि अब वह समय आने वाला है जब यीशु क्रूस पर मरेगा और उसके द्वारा परमेश्वर की महिमा और यीशु की महिमा संसार के सामने प्रकट होगी। इसका अर्थ यह है कि बहुत से लोग परमेश्वर की अद्भुत सामर्थ्य को देखेंगे।</w:t>
      </w:r>
    </w:p>
    <w:p>
      <w:pPr/>
      <w:r>
        <w:rPr>
          <w:lang w:val="hi_IN" w:bidi="hi_IN"/>
        </w:rPr>
      </w:r>
      <w:r>
        <w:rPr>
          <w:lang w:val="hi_IN" w:bidi="hi_IN"/>
        </w:rPr>
        <w:t>परमेश्वर ने यीशु को सब लोगों पर पूरा अधिकार दिया, ताकि यीशु उन लोगों को अनन्त जीवन दे सके, जिन्हें परमेश्वर ने उसे उसके अनुयायी होने के लिए दिया है। यीशु के अनुयायी वे लोग हैं जिन्होंने पश्चाताप किया, यानी अपने पापों से मन फिराया, और परमेश्वर की आज्ञा मान रहे थे।</w:t>
      </w:r>
    </w:p>
    <w:p>
      <w:pPr/>
      <w:r>
        <w:rPr>
          <w:lang w:val="hi_IN" w:bidi="hi_IN"/>
        </w:rPr>
      </w:r>
      <w:r>
        <w:rPr>
          <w:lang w:val="hi_IN" w:bidi="hi_IN"/>
        </w:rPr>
        <w:t>यीशु आगे “अनन्त जीवन” का अर्थ समझाता है और बताता है कि यहूदी और अन्यजाति, यानी जो यहूदी नहीं हैं, दोनों अनन्त जीवन पा सकते हैं, यानी परमेश्वर के साथ हमेशा का जीवन जी सकते हैं। यीशु कहता है कि परमेश्वर को जानना और उसकी आराधना करने का अर्थ है कि आप उसकी उपस्थिति में हमेशा के लिए आनंद के साथ रह सकते हैं। परमेश्वर को जानना, कि वही एकमात्र सच्चा परमेश्वर है, और यीशु मसीह को जानना, जिसे परमेश्वर ने लोगों को उनके पापों से बचाने के लिए भेजा है, इससे कोई भी व्यक्ति परमेश्वर के साथ यह अनन्त जीवन पा सकता है।</w:t>
      </w:r>
    </w:p>
    <w:p>
      <w:pPr/>
      <w:r>
        <w:rPr>
          <w:lang w:val="hi_IN" w:bidi="hi_IN"/>
        </w:rPr>
      </w:r>
      <w:r>
        <w:rPr>
          <w:lang w:val="hi_IN" w:bidi="hi_IN"/>
        </w:rPr>
        <w:t>यीशु आगे कहता है कि परमेश्वर ने उसे जो काम करने के लिए दिए थे, उन्हें पूरा करके उसने पृथ्वी पर परमेश्वर की महिमा की है। यीशु परमेश्वर से कहता है कि वह उसे महिमा दे। यीशु यह महिमा अपने आपको अच्छा दिखाने के लिए नहीं माँग रहा था। यीशु संसार को दिखाना चाहता था कि परमेश्वर कितना अद्भुत है। यीशु यह चाहता था कि परमेश्वर उसे महिमा दे ताकि जो कोई यीशु को देखे वह आश्चर्य से भर जाए और परमेश्वर की आराधना करे। यीशु परमेश्वर से निवेदन करता है कि जैसे जगत के बनने से पहले उसने उसे महिमा दी थी, वैसे ही अब भी उसे महिमा दे।</w:t>
      </w:r>
    </w:p>
    <w:p>
      <w:pPr/>
      <w:r>
        <w:rPr>
          <w:lang w:val="hi_IN" w:bidi="hi_IN"/>
        </w:rPr>
      </w:r>
      <w:r>
        <w:rPr>
          <w:lang w:val="hi_IN" w:bidi="hi_IN"/>
        </w:rPr>
        <w:t>परमेश्वर ने जगत को बनाया, इसलिए यह समझ में आता है कि जगत की उत्पत्ति से पहले परमेश्वर मौजूद था। क्योंकि यीशु परमेश्वर है, इसलिए जगत की उत्पत्ति से पहले यीशु भी परमेश्वर के साथ मौजूद था।</w:t>
      </w:r>
    </w:p>
    <w:p>
      <w:pPr/>
      <w:r>
        <w:rPr>
          <w:lang w:val="hi_IN" w:bidi="hi_IN"/>
        </w:rPr>
      </w:r>
      <w:r>
        <w:rPr>
          <w:lang w:val="hi_IN" w:bidi="hi_IN"/>
        </w:rPr>
        <w:t>इसके बाद यीशु अपने चेलों के लिए परमेश्वर से प्रार्थना करना शुरू करता है। दुनिया में जो कुछ भी है, वह परमेश्वर का है, और परमेश्वर ने लोगों को यीशु को सौंपा है। यीशु ने इन लोगों को परमेश्वर के वचन या संदेश देकर उन पर परमेश्वर को प्रकट किया है। क्योंकि यीशु ने इन पर परमेश्वर को प्रकट किया, इसलिए इन लोगों ने परमेश्वर पर भरोसा किया, परमेश्वर से प्रेम किया, और परमेश्वर की आज्ञा मानी।</w:t>
      </w:r>
    </w:p>
    <w:p>
      <w:pPr/>
      <w:r>
        <w:rPr>
          <w:lang w:val="hi_IN" w:bidi="hi_IN"/>
        </w:rPr>
      </w:r>
      <w:r>
        <w:rPr>
          <w:lang w:val="hi_IN" w:bidi="hi_IN"/>
        </w:rPr>
        <w:t>यीशु ने परमेश्वर को उन लोगों के सामने प्रकट किया, जिन्हें परमेश्वर ने संसार में से उसे दिया था। सभी लोग संसार में हैं क्योंकि सभी लोग इस पृथ्वी पर रहते हैं। लेकिन कुछ लोग संसार "के” हैं, जिसका अर्थ यह है कि उन्हें ज्यादातर उन सुख-सुविधाओं की परवाह है जो संसार उन्हें देता है, जैसे पैसा, लालच और शक्ति। जब लोग समझते हैं कि यीशु कौन है और परमेश्वर का अनुसरण करते हैं, तब भी वे संसार में ही रहते हैं। लेकिन अब वे इस संसार के नहीं हैं, वे परमेश्वर और परमेश्वर के राज्य के हो जाते हैं। परमेश्वर उन लोगों को बचाना चाहता है जो संसार की परवाह करते हैं, और उन्हें अपने लोग बनाना चाहता है।</w:t>
      </w:r>
    </w:p>
    <w:p>
      <w:pPr/>
      <w:r>
        <w:rPr>
          <w:lang w:val="hi_IN" w:bidi="hi_IN"/>
        </w:rPr>
      </w:r>
      <w:r>
        <w:rPr>
          <w:lang w:val="hi_IN" w:bidi="hi_IN"/>
        </w:rPr>
        <w:t>यहाँ रुकें और नीचे दी गई क्रिया को समूह में करें। देखें कि क्या आपको कुछ खरपतवारों के बीच कोई फूल या पौधा मिल सकता है। फूल को देखकर आप समझ सकते हो कि उसे बढ़ने में कठिनाई हो रही होगी क्योंकि उसके चारों तरफ काँटेदार पौधे हैं जो उसे दबा रहे हैं, और वह छाया में पड़ा है। इस समय यह पौधा काँटों से भरे संसार "में" है और प्रकाश इसके पास नहीं है, और यह बहुत दुखी है। इसलिए यदि आप उस फूल को वहाँ से निकालकर किसी ऐसी जगह लगाएं जहाँ उसे प्रकाश मिले और आप उसे हवा से बचाएं, जैसे परमेश्वर हमें बचाता है, तो वह धीरे-धीरे ठीक होने लगेगा और अच्छा हो जाएगा। इसके बाद वह खुशहाल पौधा अभी भी संसार "में" है, क्योंकि वह मौजूद है, लेकिन अब वह पहले की तरह "उस काँटों और अंधकार से भरे संसार "का" हिस्सा नहीं है। जब दूसरे फूल उस खुशहाल फूल को देखते हैं तो वे भी उस नए और बेहतर संसार का हिस्सा बनना चाहते हैं। अब कल्पना करें कि वह फूल एक व्यक्ति है। इस ऑडियो को यहाँ रोकें।</w:t>
      </w:r>
    </w:p>
    <w:p>
      <w:pPr/>
      <w:r>
        <w:rPr>
          <w:lang w:val="hi_IN" w:bidi="hi_IN"/>
        </w:rPr>
      </w:r>
      <w:r>
        <w:rPr>
          <w:lang w:val="hi_IN" w:bidi="hi_IN"/>
        </w:rPr>
        <w:t>चेले यह जानते थे कि यीशु के पास जो कुछ भी था, वह सब परमेश्वर की ओर से था, क्योंकि यीशु ने उनके साथ परमेश्वर का वचन, उसका संदेश, बाँटा था, और चेलों ने उसे ग्रहण किया और उस पर विश्वास किया। चेले यह भी जानते हैं कि यह परमेश्वर था जिसने यीशु को भेजा था।</w:t>
      </w:r>
    </w:p>
    <w:p>
      <w:pPr/>
      <w:r>
        <w:rPr>
          <w:lang w:val="hi_IN" w:bidi="hi_IN"/>
        </w:rPr>
      </w:r>
      <w:r>
        <w:rPr>
          <w:lang w:val="hi_IN" w:bidi="hi_IN"/>
        </w:rPr>
        <w:t>यीशु चेलों के लिए प्रार्थना करता रहता है क्योंकि वे परमेश्वर के हैं, लेकिन वह "संसार" के लिए प्रार्थना नहीं करता। यहाँ “संसार” का अर्थ उन लोगों से है जो यीशु पर विश्वास नहीं करते हैं और इसके बजाय वे पाप में जीवन जीते हैं और परमेश्वर की आज्ञा नहीं मानते हैं।</w:t>
      </w:r>
    </w:p>
    <w:p>
      <w:pPr/>
      <w:r>
        <w:rPr>
          <w:lang w:val="hi_IN" w:bidi="hi_IN"/>
        </w:rPr>
      </w:r>
      <w:r>
        <w:rPr>
          <w:lang w:val="hi_IN" w:bidi="hi_IN"/>
        </w:rPr>
        <w:t>भले ही यीशु संसार के लिए प्रार्थना नहीं करता, फिर भी वह उन लोगों की परवाह करता है जो उस पर विश्वास नहीं करते। “संसार” के लोग यीशु और उसके अनुयायियों के विरोधी थे। लेकिन इस प्रार्थना का मुख्य उद्देश्य यह है कि यीशु के चेले संसार के उन लोगों को उद्धार का संदेश बताएँ जो उस पर विश्वास नहीं करते।</w:t>
      </w:r>
    </w:p>
    <w:p>
      <w:pPr/>
      <w:r>
        <w:rPr>
          <w:lang w:val="hi_IN" w:bidi="hi_IN"/>
        </w:rPr>
      </w:r>
      <w:r>
        <w:rPr>
          <w:lang w:val="hi_IN" w:bidi="hi_IN"/>
        </w:rPr>
        <w:t xml:space="preserve">इसके बाद यीशु कहता है "जो कुछ मेरा है वह सब तेरा है, और जो कुछ तेरा है वह मेरा है।" यहाँ यीशु का अर्थ यह है कि "जो लोग मेरे हैं, यानी जो </w:t>
      </w:r>
      <w:r>
        <w:rPr>
          <w:b/>
          <w:lang w:val="hi_IN" w:bidi="hi_IN"/>
        </w:rPr>
        <w:t>परमेश्वर के संदेश पर विश्वास करते हैं और उसके पीछे चलते हैं</w:t>
      </w:r>
      <w:r>
        <w:rPr>
          <w:lang w:val="hi_IN" w:bidi="hi_IN"/>
        </w:rPr>
        <w:t>, वे तेरे भी हैं, और जो लोग तेरे हैं, वे मेरे भी हैं।" चेले दूसरे लोगों को दिखाकर यह प्रकट करते हैं कि परमेश्वर और यीशु कितने महिमावान हैं। यीशु कह रहा है कि उसकी महिमा चेलों के द्वारा प्रकट हुई है।</w:t>
      </w:r>
    </w:p>
    <w:p>
      <w:pPr/>
      <w:r>
        <w:rPr>
          <w:lang w:val="hi_IN" w:bidi="hi_IN"/>
        </w:rPr>
      </w:r>
      <w:r>
        <w:rPr>
          <w:lang w:val="hi_IN" w:bidi="hi_IN"/>
        </w:rPr>
        <w:t>यहाँ रुकें और नीचे दी गई क्रिया को समूह में करें। आपको परमेश्वर की महिमा को दिखाने के लिए एक मशाल या लालटेन चाहिए और इसके साथ एक ऐसी चीज़ भी चाहिए जो उसके प्रकाश को वापस चमकाए, जैसे एक शीशा या कोई धातु का बर्तन। एक व्यक्ति को परमेश्वर बनाओ, दूसरे व्यक्ति को यीशु बनाओ। जो व्यक्ति यीशु की भूमिका निभा रहा है, उससे कहो कि वह उस चीज़ को पकड़े जो उस प्रकाश को वापस चमकाए। जो व्यक्ति परमेश्वर की भूमिका निभा रहा है, उससे कहो कि वह मशाल के प्रकाश को उस चमकाने वाली चीज़ पर डाले जिसे यीशु की भूमिका निभाने वाला व्यक्ति पकड़े है—यह दर्शाता है कि परमेश्वर की महिमा यीशु पर प्रकट हो रही है। फिर जो व्यक्ति यीशु की भूमिका निभा रहा है, वह उस बर्तन को इस तरह घुमाए कि उस पर पड़ कर वापस जाने वाला प्रकाश समूह के हर व्यक्ति पर पड़े। इस ऑडियो को यहाँ रोकें।</w:t>
      </w:r>
    </w:p>
    <w:p>
      <w:pPr/>
      <w:r>
        <w:rPr>
          <w:lang w:val="hi_IN" w:bidi="hi_IN"/>
        </w:rPr>
      </w:r>
      <w:r>
        <w:rPr>
          <w:lang w:val="hi_IN" w:bidi="hi_IN"/>
        </w:rPr>
        <w:t>आशा है कि इससे यह समझने में मदद मिलेगी कि परमेश्वर की महिमा कैसे काम करती है। जब हम उसके पीछे चलते हैं तो हम उसकी महिमा को प्रकट करते हैं, और दूसरे लोग उसे देखते हैं।</w:t>
      </w:r>
    </w:p>
    <w:p>
      <w:pPr/>
      <w:r>
        <w:rPr>
          <w:lang w:val="hi_IN" w:bidi="hi_IN"/>
        </w:rPr>
      </w:r>
      <w:r>
        <w:rPr>
          <w:lang w:val="hi_IN" w:bidi="hi_IN"/>
        </w:rPr>
        <w:t>हालाँकि यीशु जल्द ही इस पृथ्वी को छोड़कर स्वर्ग में अपने पिता के पास जाने वाला है, लेकिन उसके चेले संसार में रहेंगे और यीशु के संदेश को आगे फैलाते रहेंगे। यीशु परमेश्वर से कहता है, “मैं तेरे पास आता हूँ,” इसका अर्थ यह है कि वह स्वर्ग में पिता के पास लौट रहा है, ताकि वह परमेश्वर के साथ रहे। यह तब होगा जब यीशु पृथ्वी पर अपना समय पूरा कर लेगा।</w:t>
      </w:r>
    </w:p>
    <w:p>
      <w:pPr/>
      <w:r>
        <w:rPr>
          <w:lang w:val="hi_IN" w:bidi="hi_IN"/>
        </w:rPr>
      </w:r>
      <w:r>
        <w:rPr>
          <w:lang w:val="hi_IN" w:bidi="hi_IN"/>
        </w:rPr>
        <w:t>यीशु कहता है "मेरे पवित्र पिता।" वह अभी भी यहाँ परमेश्वर को संबोधित कर रहा है, यीशु यह कहकर "मेरा पिता, जो पवित्र है" दिखा रहा है कि वह परमेश्वर का आदर उसका सम्मान करता है। यीशु परमेश्वर से कहता है कि वह चेलों की रक्षा करे, ताकि वे विश्वास में एक-दूसरे से जुड़े रहें, जैसे परमेश्वर और यीशु विश्वास में एक-दूसरे से जुड़े हैं। यीशु कहता है कि जब तक वह पृथ्वी पर रहा तब उसने चेलों की रक्षा की और उनमें से कोई भी खोया नहीं। यहाँ यीशु का तात्पर्य खो जाने से यह नहीं है कि उन्हें कहीं जाने का रास्ता नहीं पता। यीशु का अर्थ यह है कि वे उसके पीछे चलते रहेंगे और विश्वासियों की संगति में बने रहेंगे। फिर यीशु परमेश्वर से कहता है कि वह चेलों की उसी शक्ति से रक्षा करे जो शक्ति उसने यीशु को चेलों की रक्षा करने के लिए दी थी। “अपने नाम की शक्ति से उनकी रक्षा कर।” जब यीशु परमेश्वर के नाम की बात करता है, तो वह यह कह रहा है कि परमेश्वर इतना शक्तिशाली है कि वह किसी को भी नाश होने से बचा सकता है। यीशु यह भी प्रार्थना कर रहा है कि परमेश्वर चेलों की रक्षा करे ताकि वे परमेश्वर के वचन का पालन करें और और एक-दूसरे को प्रोत्साहित करें और मजबूत करें।</w:t>
      </w:r>
    </w:p>
    <w:p>
      <w:pPr/>
      <w:r>
        <w:rPr>
          <w:lang w:val="hi_IN" w:bidi="hi_IN"/>
        </w:rPr>
      </w:r>
      <w:r>
        <w:rPr>
          <w:lang w:val="hi_IN" w:bidi="hi_IN"/>
        </w:rPr>
        <w:t>यीशु के चेलों में से केवल वही चेला धोखा देगा जो भटक जाएगा और यीशु के पीछे नहीं चलेगा, और वह चेला यहूदा इस्करियोती है। यहूदा यीशु के पीछे चलने के मार्ग पर था, लेकिन बाद में यहूदा ने दूसरा मार्ग चुन लिया। यह इसलिए है ताकि पवित्रशास्त्र में लिखी बात पूरी हो। यहूदी भविष्यद्वक्ताओं ने पहले ही कहा था कि परमेश्वर के प्रतिज्ञा किए हुए उद्धारकर्ता के साथ भोजन करने के बाद कोई उसे धोखा देगा। जब यहूदा इस्करियोती ऐसा करता है, तब पवित्रशास्त्र में लिखी बात पूरी होती है।</w:t>
      </w:r>
    </w:p>
    <w:p>
      <w:pPr/>
      <w:r>
        <w:rPr>
          <w:lang w:val="hi_IN" w:bidi="hi_IN"/>
        </w:rPr>
      </w:r>
      <w:r>
        <w:rPr>
          <w:lang w:val="hi_IN" w:bidi="hi_IN"/>
        </w:rPr>
        <w:t>हमने पिछले भाग में देखा था कि उसी शाम पहले यीशु ने कहा था, “जो मेरे साथ रोटी खा चुका है, वही मेरे विरुद्ध हो गया है।” यीशु और उसके चेले एक साथ भोजन कर रहे थे, और संभव है कि वे मिस्र की दासता से छुड़ाए जाने की कहानी को फिर से एक-दूसरे को सुना रहे थे। वे रोटी का एक टुकड़ा कटोरे में डुबोकर खाते हैं, और यीशु कहता है, “तुम में से जो मेरे साथ खा रहा है, वही मेरे शत्रुओं को मुझे पकड़ने में मदद करेगा।” फिर यीशु ने रोटी का टुकड़ा डुबोकर उसे यहूदा इस्करियोती को दिया, जो यीशु को पकड़वाने वाला व्यक्ति बनेगा। यहूदी संस्कृति में केवल ऐसे लोग जो एक दूसरे पर भरोसा करते थे, एक साथ खाते थे। किसी के साथ खाना खाना, फिर भोजन छोड़कर जाना और उसके बाद उसी व्यक्ति के साथ धोखा करना, यह सबसे बड़ा धोखा है। यीशु यह दिखा रहा है कि उसे धोखा देने वाले का अपराध कितना बड़ा था।</w:t>
      </w:r>
    </w:p>
    <w:p>
      <w:pPr/>
      <w:r>
        <w:rPr>
          <w:lang w:val="hi_IN" w:bidi="hi_IN"/>
        </w:rPr>
      </w:r>
      <w:r>
        <w:rPr>
          <w:lang w:val="hi_IN" w:bidi="hi_IN"/>
        </w:rPr>
        <w:t>वह समय पास आ गया है जब यहूदा इस्करियोती यीशु को धोखा देगा। फिर यीशु कहता है कि वह शीघ्र ही परमेश्वर के पास जाने वाला है, लेकिन वह ये प्रार्थनाएँ अभी इसलिए कह रहा है ताकि चेले हिम्मत पाएँ और उनके हृदय में आनन्द हो, जैसे उसके अपने हृदय में आनन्द है।"</w:t>
      </w:r>
    </w:p>
    <w:p>
      <w:pPr/>
      <w:r>
        <w:rPr>
          <w:lang w:val="hi_IN" w:bidi="hi_IN"/>
        </w:rPr>
      </w:r>
      <w:r>
        <w:rPr>
          <w:lang w:val="hi_IN" w:bidi="hi_IN"/>
        </w:rPr>
        <w:t>यहाँ रुकें और समूह में इस प्रश्न पर चर्चा करें: आपकी संस्कृति में कौन-सी बातें हैं जो आपके हृदय में आनन्द लाती हैं और आपको खुश करती हैं? इस ऑडियो को यहाँ रोकें।</w:t>
      </w:r>
    </w:p>
    <w:p>
      <w:pPr/>
      <w:r>
        <w:rPr>
          <w:lang w:val="hi_IN" w:bidi="hi_IN"/>
        </w:rPr>
      </w:r>
      <w:r>
        <w:rPr>
          <w:lang w:val="hi_IN" w:bidi="hi_IN"/>
        </w:rPr>
        <w:t>यीशु ने चेलों को परमेश्वर का वचन, अर्थात संदेश, दिया है। क्योंकि चेले अब यीशु पर विश्वास करने वाले बन गए हैं, इसलिए संसार उनसे बैर करने लगा है क्योंकि वे अब संसार "के" नहीं रहे। यीशु यह नहीं चाहता कि परमेश्वर चेलों को पृथ्वी से उठा ले, बल्कि वह फिर से परमेश्वर से यह कहता है कि जब तक चेले पृथ्वी पर संसार में रहते हैं, तब तक परमेश्वर उन्हें दुष्ट से, अर्थात शैतान से, सुरक्षित रखे।</w:t>
      </w:r>
    </w:p>
    <w:p>
      <w:pPr/>
      <w:r>
        <w:rPr>
          <w:lang w:val="hi_IN" w:bidi="hi_IN"/>
        </w:rPr>
      </w:r>
      <w:r>
        <w:rPr>
          <w:lang w:val="hi_IN" w:bidi="hi_IN"/>
        </w:rPr>
        <w:t>यहाँ रुकें और समूह में इस प्रश्न पर चर्चा करें: आपकी संस्कृति में, यदि आप कोई ऐसा काम कर रहे हैं जो आपको सच्चा और सही लगता है, लेकिन उससे दूसरे लोग आपसे बैर करने लगें या क्रोधित हो जाएँ, तो आप क्या करते हैं? इस ऑडियो को यहाँ रोकें।</w:t>
      </w:r>
    </w:p>
    <w:p>
      <w:pPr/>
      <w:r>
        <w:rPr>
          <w:lang w:val="hi_IN" w:bidi="hi_IN"/>
        </w:rPr>
      </w:r>
      <w:r>
        <w:rPr>
          <w:lang w:val="hi_IN" w:bidi="hi_IN"/>
        </w:rPr>
        <w:t>यीशु फिर कहता है कि वह संसार "का" नहीं है, और अब चेले भी संसार "के" नहीं हैं, क्योंकि वे यीशु पर विश्वास करते हैं और उसके पीछे चलते हैं।</w:t>
      </w:r>
    </w:p>
    <w:p>
      <w:pPr/>
      <w:r>
        <w:rPr>
          <w:lang w:val="hi_IN" w:bidi="hi_IN"/>
        </w:rPr>
      </w:r>
      <w:r>
        <w:rPr>
          <w:lang w:val="hi_IN" w:bidi="hi_IN"/>
        </w:rPr>
        <w:t>यीशु परमेश्वर से यह प्रार्थना करता है कि वह अपने सत्य वचन, अर्थात अपने संदेश के द्वारा चेलों को पवित्र करे और अलग करे। यीशु ने स्वयं को परमेश्वर के उद्देश्य के लिए अलग किया, क्योंकि वह हमारे पापों के लिए बलिदान बनने को तैयार हुआ। जब उसने ऐसा किया, तब उसने हमें पवित्र बनाया, यानी हमें अलग करके पवित्र ठहराया।</w:t>
      </w:r>
    </w:p>
    <w:p>
      <w:pPr/>
      <w:r>
        <w:rPr>
          <w:lang w:val="hi_IN" w:bidi="hi_IN"/>
        </w:rPr>
      </w:r>
      <w:r>
        <w:rPr>
          <w:lang w:val="hi_IN" w:bidi="hi_IN"/>
        </w:rPr>
        <w:t>यीशु कहता है, “जैसे तू ने मुझे संसार में भेजा, वैसे ही मैंने उन्हें भेजा है" इसका अर्थ यह है कि जैसे परमेश्वर ने यीशु को अविश्वासी लोगों के पास भेजा, वैसे ही अब यीशु चेलों को इस संसार के अविश्वासी लोगों के पास भेज रहा है, ताकि वे परमेश्वर के बारे में संदेश फैलाएँ।</w:t>
      </w:r>
    </w:p>
    <w:p>
      <w:pPr/>
      <w:r>
        <w:rPr>
          <w:lang w:val="hi_IN" w:bidi="hi_IN"/>
        </w:rPr>
      </w:r>
      <w:r>
        <w:rPr>
          <w:lang w:val="hi_IN" w:bidi="hi_IN"/>
        </w:rPr>
        <w:t>यहाँ रुकें और समूह में इस प्रश्न पर चर्चा करें: क्या आप हमें उस समय के बारे में बता सकते हैं, जब आपने कोई बहुत ही खुश करने वाली और उत्साह से भरी खबर सुनी हो? आपने यह सबसे पहले किस व्यक्ति को बताया था? इस ऑडियो को यहाँ रोकें।</w:t>
      </w:r>
    </w:p>
    <w:p>
      <w:pPr/>
      <w:r>
        <w:rPr>
          <w:lang w:val="hi_IN" w:bidi="hi_IN"/>
        </w:rPr>
      </w:r>
      <w:r>
        <w:rPr>
          <w:lang w:val="hi_IN" w:bidi="hi_IN"/>
        </w:rPr>
        <w:t>अगर आप एक दीये की कल्पना करें और उसे जलाएँ, लेकिन फिर उसे एक कटोरे के नीचे रख दें, तो आप उसके प्रकाश को नहीं देख पाएँगे। लेकिन अगर आप मिट्टी का एक घड़ा या बरतन लें और उसमें कुछ छेद कर दें, तो उसका प्रकाश उन छेदों से होकर चमकेगा। विश्वासी इन घड़ों के समान हैं, परमेश्वर की महिमा उस दीये के समान है, और उसका प्रकाश हमारे अंदर से चमकता है।</w:t>
      </w:r>
    </w:p>
    <w:p>
      <w:pPr/>
      <w:r>
        <w:rPr>
          <w:lang w:val="hi_IN" w:bidi="hi_IN"/>
        </w:rPr>
      </w:r>
      <w:r>
        <w:rPr>
          <w:lang w:val="hi_IN" w:bidi="hi_IN"/>
        </w:rPr>
        <w:t>इस ऑडियो को यहाँ रोकें और उस समय के बारे में चर्चा करें, जब आपने किसी व्यक्ति के अंदर परमेश्वर की महिमा या उसकी सामर्थ्य को काम करते हुए देखा हो, और उसके आसपास के लोगों ने भी इसे देखा हो, जैसे घड़ों के छेदों से प्रकाश चमकता है। इस ऑडियो को यहाँ रोकें।</w:t>
      </w:r>
    </w:p>
    <w:p>
      <w:pPr/>
      <w:r>
        <w:rPr>
          <w:lang w:val="hi_IN" w:bidi="hi_IN"/>
        </w:rPr>
      </w:r>
      <w:r>
        <w:rPr>
          <w:lang w:val="hi_IN" w:bidi="hi_IN"/>
        </w:rPr>
        <w:t>मुझे आशा है कि इससे यह दिखाने में मदद मिलती है कि हम सब पवित्र बनाए जा सकते हैं, क्योंकि परमेश्वर पवित्र है।</w:t>
      </w:r>
    </w:p>
    <w:p>
      <w:pPr/>
      <w:r>
        <w:rPr>
          <w:lang w:val="hi_IN" w:bidi="hi_IN"/>
        </w:rPr>
      </w:r>
      <w:r>
        <w:rPr>
          <w:lang w:val="hi_IN" w:bidi="hi_IN"/>
        </w:rPr>
        <w:t>जब यीशु क्रूस पर मरेगा, तब वह चेलों के लिए एक पवित्र बलिदान बनेगा, ताकि वे भी परमेश्वर के वचन के द्वारा पवित्र बनाए जा सकें, क्योंकि परमेश्वर का वचन हमेशा सत्य है। यीशु इस बात से पूरी तरह अवगत है कि उसके साथ क्या होने वाला है। वह परमेश्वर पर भरोसा करता है और वह जानता है कि आगे जो होने वाला है, वह बहुत पहले की गई भविष्यवाणी की पूर्ति है। यीशु जो करने वाला है, उसका अर्थ यह है कि जो कोई उस पर विश्वास करता है, वह पवित्र बनाया जाएगा। यह प्रार्थना पवित्रता की आशा की प्रार्थना है, जो अब हम सब के लिए उपलब्ध है।</w:t>
      </w:r>
      <w:r>
        <w:rPr>
          <w:lang w:val="hi_IN" w:bidi="hi_IN"/>
        </w:rPr>
      </w:r>
    </w:p>
    <w:p>
      <w:pPr>
        <w:pStyle w:val="Heading3"/>
      </w:pPr>
      <w:r>
        <w:rPr>
          <w:lang w:val="hi_IN" w:bidi="hi_IN"/>
        </w:rPr>
        <w:t>घटनाओं को समझाना</w:t>
      </w:r>
    </w:p>
    <w:p>
      <w:pPr/>
      <w:r>
        <w:rPr>
          <w:lang w:val="hi_IN" w:bidi="hi_IN"/>
        </w:rPr>
      </w:r>
      <w:r>
        <w:rPr>
          <w:lang w:val="hi_IN" w:bidi="hi_IN"/>
        </w:rPr>
        <w:t>यूहन्ना 17:1–19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वचन को अपने मन में समझने की कोशिश करेगा।</w:t>
      </w:r>
    </w:p>
    <w:p>
      <w:pPr/>
      <w:r>
        <w:rPr>
          <w:lang w:val="hi_IN" w:bidi="hi_IN"/>
        </w:rPr>
      </w:r>
      <w:r>
        <w:rPr>
          <w:lang w:val="hi_IN" w:bidi="hi_IN"/>
        </w:rPr>
        <w:t>इस भाग में दो दृश्य हैं।</w:t>
      </w:r>
    </w:p>
    <w:p>
      <w:pPr/>
      <w:r>
        <w:rPr>
          <w:lang w:val="hi_IN" w:bidi="hi_IN"/>
        </w:rPr>
      </w:r>
      <w:r>
        <w:rPr>
          <w:b/>
          <w:lang w:val="hi_IN" w:bidi="hi_IN"/>
        </w:rPr>
        <w:t>पहले दृश्य में:</w:t>
      </w:r>
      <w:r>
        <w:rPr>
          <w:lang w:val="hi_IN" w:bidi="hi_IN"/>
        </w:rPr>
        <w:t xml:space="preserve"> यीशु ने चेलों से अभी-अभी अपनी बात पूरी की है। फिर यीशु आकाश की ओर देखता है और परमेश्वर से प्रार्थना करता है। यीशु प्रार्थना करता है कि परमेश्वर यीशु की महिमा प्रकट करे जैसे यीशु ने परमेश्वर की महिमा प्रकट की है।</w:t>
      </w:r>
    </w:p>
    <w:p>
      <w:pPr/>
      <w:r>
        <w:rPr>
          <w:lang w:val="hi_IN" w:bidi="hi_IN"/>
        </w:rPr>
      </w:r>
      <w:r>
        <w:rPr>
          <w:b/>
          <w:lang w:val="hi_IN" w:bidi="hi_IN"/>
        </w:rPr>
        <w:t>दूसरे दृश्य में:</w:t>
      </w:r>
      <w:r>
        <w:rPr>
          <w:lang w:val="hi_IN" w:bidi="hi_IN"/>
        </w:rPr>
        <w:t xml:space="preserve"> यीशु चेलों के लिए प्रार्थना करता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परमेश्वर, जो बोल नहीं रहा है लेकिन वह उपस्थित है और सुन रहा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ग्यारह चेले</w:t>
      </w:r>
    </w:p>
    <w:p>
      <w:pPr>
        <w:pStyle w:val="ListBullet"/>
        <w:spacing w:line="240" w:lineRule="auto"/>
        <w:ind w:left="720"/>
      </w:pPr>
      <w:r>
        <w:rPr>
          <w:lang w:val="hi_IN" w:bidi="hi_IN"/>
        </w:rPr>
      </w:r>
      <w:r>
        <w:rPr>
          <w:lang w:val="hi_IN" w:bidi="hi_IN"/>
        </w:rPr>
        <w:t>यहाँ यहूदा इस्करियोती, बारहवाँ चेला, केवल उस व्यक्ति के रूप में बताया गया है जो भटक गया है, लेकिन वह इस दृश्य में उपस्थित नहीं है</w:t>
      </w:r>
    </w:p>
    <w:p>
      <w:pPr>
        <w:pStyle w:val="ListBullet"/>
        <w:spacing w:line="240" w:lineRule="auto"/>
        <w:ind w:left="720"/>
      </w:pPr>
      <w:r>
        <w:rPr>
          <w:lang w:val="hi_IN" w:bidi="hi_IN"/>
        </w:rPr>
      </w:r>
      <w:r>
        <w:rPr>
          <w:lang w:val="hi_IN" w:bidi="hi_IN"/>
        </w:rPr>
        <w:t>संसार का प्रतिनिधित्व करने वाले कुछ लोग</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यीशु फसह की रात को अपने चेलों से बात करता रहा है। वे या तो अभी भी उस कमरे में हैं जहाँ उन्होंने पर्व का भोजन किया था, या फिर नगर से बाहर जाने वाले रास्ते पर चल रहे हैं।</w:t>
      </w:r>
    </w:p>
    <w:p>
      <w:pPr/>
      <w:r>
        <w:rPr>
          <w:lang w:val="hi_IN" w:bidi="hi_IN"/>
        </w:rPr>
      </w:r>
      <w:r>
        <w:rPr>
          <w:lang w:val="hi_IN" w:bidi="hi_IN"/>
        </w:rPr>
        <w:t>जब यीशु परमेश्वर से प्रार्थना करने जा रहा था, तब वह प्रार्थना करते समय शायद ऊपर की ओर देख रहा था, क्योंकि यह यहूदियों की रीति थी।</w:t>
      </w:r>
    </w:p>
    <w:p>
      <w:pPr/>
      <w:r>
        <w:rPr>
          <w:lang w:val="hi_IN" w:bidi="hi_IN"/>
        </w:rPr>
      </w:r>
      <w:r>
        <w:rPr>
          <w:lang w:val="hi_IN" w:bidi="hi_IN"/>
        </w:rPr>
        <w:t>यह स्पष्ट नहीं है कि चेले यीशु के इतना पास खड़े या बैठे थे कि वे उसकी प्रार्थना सुन सकें, या वे उससे कुछ दूरी पर खड़े थे। यह परमेश्वर और यीशु के बीच की एक निजी प्रार्थना हो सकती है और यीशु ने किसी और समय चेलों को अलग शब्दों में उत्साहित किया हो।</w:t>
      </w:r>
    </w:p>
    <w:p>
      <w:pPr/>
      <w:r>
        <w:rPr>
          <w:lang w:val="hi_IN" w:bidi="hi_IN"/>
        </w:rPr>
      </w:r>
      <w:r>
        <w:rPr>
          <w:lang w:val="hi_IN" w:bidi="hi_IN"/>
        </w:rPr>
        <w:t>यीशु प्रार्थना की शुरुआत परमेश्वर से करता है और यह प्रार्थना मुख्य रूप से उसके अपने बारे में है और इसमें यीशु परमेश्वर से उसे वह महिमा देने को कहता है जिसके वह योग्य है ताकि संसार में परमेश्वर और यीशु दोनों की महिमा प्रकट हो।</w:t>
      </w:r>
    </w:p>
    <w:p>
      <w:pPr/>
      <w:r>
        <w:rPr>
          <w:lang w:val="hi_IN" w:bidi="hi_IN"/>
        </w:rPr>
      </w:r>
      <w:r>
        <w:rPr>
          <w:lang w:val="hi_IN" w:bidi="hi_IN"/>
        </w:rPr>
        <w:t>यहाँ रुकें और समूह में नीचे दिया गया कार्य करें: किसी से एक मशाल या लालटेन जलवाकर उसे यीशु के पात्र पर प्रकाश डालने को कहें, जब वह प्रार्थना कर रहा है। इस प्रार्थना के दौरान, लोग जो कुछ हो रहा है उसे अभिनय करके दिखा सकते हैं, ताकि कहानी जीवित हो जाए और हम स्पष्ट रूप देख सकें कि क्या हो रहा है।</w:t>
      </w:r>
    </w:p>
    <w:p>
      <w:pPr/>
      <w:r>
        <w:rPr>
          <w:lang w:val="hi_IN" w:bidi="hi_IN"/>
        </w:rPr>
      </w:r>
      <w:r>
        <w:rPr>
          <w:lang w:val="hi_IN" w:bidi="hi_IN"/>
        </w:rPr>
        <w:t>कुछ ऐसी चीज़ें ढूँढें जो “अनन्त जीवन” को दर्शा सकें और जब यीशु प्रार्थना करता है, “ताकि मैं उन सब को अनन्त जीवन दूँ जिन्हें परमेश्वर ने मुझे दिया है,” तब किसी से उन चीज़ों को चेलों में बाँटने को कहें। इस बात के बारे में सोचें कि यीशु ने अनन्त जीवन को क्या कहा—कि विश्वास करने वाले एकमात्र सच्चे परमेश्वर को जानें और यीशु उद्धारकर्ता को जानें, जिसे परमेश्वर ने भेजा। यीशु परमेश्वर से उसे महिमा देने को कहता है ताकि परमेश्वर की महिमा हो सके। अगर आप चाहें तो पहले वाली क्रिया को फिर से कर सकते हैं, जहाँ आप कोई चमकने वाली वस्तु और एक मशाल या लालटेन का इस्तेमाल करके परमेश्वर की महिमा दिखाते हैं। इस ऑडियो को यहाँ रोकें।</w:t>
      </w:r>
    </w:p>
    <w:p>
      <w:pPr/>
      <w:r>
        <w:rPr>
          <w:lang w:val="hi_IN" w:bidi="hi_IN"/>
        </w:rPr>
      </w:r>
      <w:r>
        <w:rPr>
          <w:lang w:val="hi_IN" w:bidi="hi_IN"/>
        </w:rPr>
        <w:t>फिर यीशु उस प्रार्थना को समाप्त करता है और चेलों के लिए प्रार्थना करना शुरू करता है।</w:t>
      </w:r>
    </w:p>
    <w:p>
      <w:pPr/>
      <w:r>
        <w:rPr>
          <w:lang w:val="hi_IN" w:bidi="hi_IN"/>
        </w:rPr>
      </w:r>
      <w:r>
        <w:rPr>
          <w:lang w:val="hi_IN" w:bidi="hi_IN"/>
        </w:rPr>
        <w:t>नीचे दी गई प्रार्थना को चार भागों में बाँटा जा सकता है।</w:t>
      </w:r>
    </w:p>
    <w:p>
      <w:pPr/>
      <w:r>
        <w:rPr>
          <w:lang w:val="hi_IN" w:bidi="hi_IN"/>
        </w:rPr>
      </w:r>
      <w:r>
        <w:rPr>
          <w:lang w:val="hi_IN" w:bidi="hi_IN"/>
        </w:rPr>
        <w:t>पहला भाग बताता है कि यीशु को कैसे महिमा दी जाए ताकि परमेश्वर की और अधिक महिमा हो, और यह भी कि यीशु जल्द ही उस काम को पूरा करने वाला है जिसके लिए परमेश्वर ने उसे भेजा था।</w:t>
      </w:r>
    </w:p>
    <w:p>
      <w:pPr/>
      <w:r>
        <w:rPr>
          <w:lang w:val="hi_IN" w:bidi="hi_IN"/>
        </w:rPr>
      </w:r>
      <w:r>
        <w:rPr>
          <w:lang w:val="hi_IN" w:bidi="hi_IN"/>
        </w:rPr>
        <w:t>यीशु उस काम के बारे में बताता है जो उसने अब तक लोगों को परमेश्वर के बारे में बताते हुए किया है, और यह भी कि वे अब यीशु पर विश्वास करने वाले बन गए हैं। ये विश्वासी लोग जानते हैं कि जो कुछ यीशु के पास है, वह परमेश्वर की ओर से है, और यह भी कि परमेश्वर ने यीशु को भेजा है। यीशु उस महिमा के लिए प्रार्थना करता रहता है जो उसे परमेश्वर से मिली है।</w:t>
      </w:r>
    </w:p>
    <w:p>
      <w:pPr/>
      <w:r>
        <w:rPr>
          <w:lang w:val="hi_IN" w:bidi="hi_IN"/>
        </w:rPr>
      </w:r>
      <w:r>
        <w:rPr>
          <w:lang w:val="hi_IN" w:bidi="hi_IN"/>
        </w:rPr>
        <w:t>दूसरा भाग इस बारे में बात करता है कि कैसे परमेश्वर ने यीशु को चेलों के सामने प्रकट किया और उन्होंने परमेश्वर की आज्ञा मानकर प्रतिक्रिया दी।</w:t>
      </w:r>
    </w:p>
    <w:p>
      <w:pPr/>
      <w:r>
        <w:rPr>
          <w:lang w:val="hi_IN" w:bidi="hi_IN"/>
        </w:rPr>
      </w:r>
      <w:r>
        <w:rPr>
          <w:lang w:val="hi_IN" w:bidi="hi_IN"/>
        </w:rPr>
        <w:t xml:space="preserve">"वे तेरे हैं, और तू ने उन्हें यानी </w:t>
      </w:r>
      <w:r>
        <w:rPr>
          <w:b/>
          <w:lang w:val="hi_IN" w:bidi="hi_IN"/>
        </w:rPr>
        <w:t>चेलों</w:t>
      </w:r>
      <w:r>
        <w:rPr>
          <w:lang w:val="hi_IN" w:bidi="hi_IN"/>
        </w:rPr>
        <w:t xml:space="preserve"> को मुझे दिया, और उन्होंने तेरे वचन को मान लिया है।" चेले विश्वास करते थे कि यीशु को परमेश्वर ने भेजा था। यीशु के पास जो कुछ भी था, चेले जानते थे कि यह सब परमेश्वर से मिला था।</w:t>
      </w:r>
    </w:p>
    <w:p>
      <w:pPr/>
      <w:r>
        <w:rPr>
          <w:lang w:val="hi_IN" w:bidi="hi_IN"/>
        </w:rPr>
      </w:r>
      <w:r>
        <w:rPr>
          <w:lang w:val="hi_IN" w:bidi="hi_IN"/>
        </w:rPr>
        <w:t>तीसरा भाग चेलों और संसार के बीच के संबंध के बारे में बताता है।</w:t>
      </w:r>
    </w:p>
    <w:p>
      <w:pPr/>
      <w:r>
        <w:rPr>
          <w:lang w:val="hi_IN" w:bidi="hi_IN"/>
        </w:rPr>
      </w:r>
      <w:r>
        <w:rPr>
          <w:lang w:val="hi_IN" w:bidi="hi_IN"/>
        </w:rPr>
        <w:t>यीशु चेलों के लिए प्रार्थना करता है, जब वे संसार में रहते हैं, कि परमेश्वर उन्हें बचाए और हर नुकसान से सुरक्षित रखे।</w:t>
      </w:r>
    </w:p>
    <w:p>
      <w:pPr/>
      <w:r>
        <w:rPr>
          <w:lang w:val="hi_IN" w:bidi="hi_IN"/>
        </w:rPr>
      </w:r>
      <w:r>
        <w:rPr>
          <w:lang w:val="hi_IN" w:bidi="hi_IN"/>
        </w:rPr>
        <w:t>फिर यीशु परमेश्वर से कहता है, "विनाश के लिए ठहराए गए एक व्यक्ति को छोड़कर कोई भी नाश नहीं हुआ" और वह व्यक्ति यहूदा इस्करियोती है।</w:t>
      </w:r>
    </w:p>
    <w:p>
      <w:pPr/>
      <w:r>
        <w:rPr>
          <w:lang w:val="hi_IN" w:bidi="hi_IN"/>
        </w:rPr>
      </w:r>
      <w:r>
        <w:rPr>
          <w:lang w:val="hi_IN" w:bidi="hi_IN"/>
        </w:rPr>
        <w:t>यीशु चेलों के लिए प्रार्थना करता है कि "उनके हृदय में वही आनंद हो जो उसके अपने हृदय में है।"</w:t>
      </w:r>
    </w:p>
    <w:p>
      <w:pPr/>
      <w:r>
        <w:rPr>
          <w:lang w:val="hi_IN" w:bidi="hi_IN"/>
        </w:rPr>
      </w:r>
      <w:r>
        <w:rPr>
          <w:lang w:val="hi_IN" w:bidi="hi_IN"/>
        </w:rPr>
        <w:t>यीशु यह नहीं चाहता कि परमेश्वर चेलों को पृथ्वी से उठा ले, बल्कि वह फिर से प्रार्थना करता है कि जब वे पृथ्वी पर संसार में रहते हैं, तब परमेश्वर उन्हें दुष्ट से, यानी शैतान से, सुरक्षित रखे।</w:t>
      </w:r>
    </w:p>
    <w:p>
      <w:pPr/>
      <w:r>
        <w:rPr>
          <w:lang w:val="hi_IN" w:bidi="hi_IN"/>
        </w:rPr>
      </w:r>
      <w:r>
        <w:rPr>
          <w:lang w:val="hi_IN" w:bidi="hi_IN"/>
        </w:rPr>
        <w:t>चौथा भाग पिता के प्रति चेलों के समर्पण को दिखाता है। यीशु प्रार्थना करता है कि चेलों को शुद्ध और पवित्र बनाया जाए, जैसे यीशु पवित्र है।</w:t>
      </w:r>
    </w:p>
    <w:p>
      <w:pPr/>
      <w:r>
        <w:rPr>
          <w:lang w:val="hi_IN" w:bidi="hi_IN"/>
        </w:rPr>
      </w:r>
      <w:r>
        <w:rPr>
          <w:lang w:val="hi_IN" w:bidi="hi_IN"/>
        </w:rPr>
        <w:t>यीशु प्रार्थना करता है कि जैसे वह क्रूस पर मरकर परमेश्वर की सेवा के लिए स्वयं को पवित्र बलिदान बनाता है, वैसे ही चेले भी पवित्र बनाए जाएँ। फिर चेले भी सत्य को फैलाकर और परमेश्वर को प्रकट करके उसकी सेवा कर सकते हैं।</w:t>
      </w:r>
    </w:p>
    <w:p>
      <w:pPr/>
      <w:r>
        <w:rPr>
          <w:lang w:val="hi_IN" w:bidi="hi_IN"/>
        </w:rPr>
      </w:r>
      <w:r>
        <w:rPr>
          <w:lang w:val="hi_IN" w:bidi="hi_IN"/>
        </w:rPr>
        <w:t>इस भाग में कई शब्द बार-बार आते हैं, जैसे संसार, महिमा, और शुद्ध करना (या पवित्र बनाना)। हो सकता है कि जब आप इस भाग को दोबारा बताते हैं और ये शब्द सुनते या कहते हैं, तो आप अपने हाथों से कोई खास इशारा करें।</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प्रयोग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यूहन्ना 17:1–19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दो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परमेश्वर, जो बोल नहीं रहा है लेकिन वह उपस्थित है और सुन रहा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ग्यारह चेले</w:t>
      </w:r>
    </w:p>
    <w:p>
      <w:pPr>
        <w:pStyle w:val="ListBullet"/>
        <w:spacing w:line="240" w:lineRule="auto"/>
        <w:ind w:left="720"/>
      </w:pPr>
      <w:r>
        <w:rPr>
          <w:lang w:val="hi_IN" w:bidi="hi_IN"/>
        </w:rPr>
      </w:r>
      <w:r>
        <w:rPr>
          <w:lang w:val="hi_IN" w:bidi="hi_IN"/>
        </w:rPr>
        <w:t>यहाँ यहूदा इस्करियोती, बारहवाँ चेला, केवल उस व्यक्ति के रूप में बताया गया है जो भटक गया है, लेकिन वह इस दृश्य में उपस्थित नहीं है</w:t>
      </w:r>
    </w:p>
    <w:p>
      <w:pPr>
        <w:pStyle w:val="ListBullet"/>
        <w:spacing w:line="240" w:lineRule="auto"/>
        <w:ind w:left="720"/>
      </w:pPr>
      <w:r>
        <w:rPr>
          <w:lang w:val="hi_IN" w:bidi="hi_IN"/>
        </w:rPr>
      </w:r>
      <w:r>
        <w:rPr>
          <w:lang w:val="hi_IN" w:bidi="hi_IN"/>
        </w:rPr>
        <w:t>संसार का प्रतिनिधित्व करने वाले कुछ लोग</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पड़ावों पर, नाटक को रोककर उस पात्र की भूमिका निभाने वाले व्यक्ति से पूछें, "आप क्या महसूस कर रहे हैं या क्या सोच रहे हैं?" पात्र की भूमिका निभाने वाले व्यक्ति को यह उत्तर देना चाहिए कि अगर वह उस पात्र के स्थान पर होता तो वह कैसा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इस भाग के अधिकांश हिस्से में यीशु प्रार्थना कर रहा है। जब वह प्रार्थना कर रहा हो, तब दूसरे लोग कही जा रही बातों को अभिनय करके दिखाएँ।</w:t>
      </w:r>
    </w:p>
    <w:p>
      <w:pPr/>
      <w:r>
        <w:rPr>
          <w:lang w:val="hi_IN" w:bidi="hi_IN"/>
        </w:rPr>
      </w:r>
      <w:r>
        <w:rPr>
          <w:lang w:val="hi_IN" w:bidi="hi_IN"/>
        </w:rPr>
        <w:t>पहला दृश्य</w:t>
      </w:r>
    </w:p>
    <w:p>
      <w:pPr/>
      <w:r>
        <w:rPr>
          <w:lang w:val="hi_IN" w:bidi="hi_IN"/>
        </w:rPr>
      </w:r>
      <w:r>
        <w:rPr>
          <w:lang w:val="hi_IN" w:bidi="hi_IN"/>
        </w:rPr>
        <w:t>आप इस तरह शुरू कर सकते हैं कि यीशु और चेलों की भूमिका निभाने वाले लोग फसह की रात की बातचीत का अभिनय करके दिखाएँ। वे या तो अभी भी उसी कमरे में हैं जहाँ उन्होंने पर्व का भोजन खाया था, या वे नगर से बाहर जाते हुए रास्ते में चल रहे हैं। यहाँ का परिवेश उतना महत्वपूर्ण नहीं है, जितनी यीशु की कही हुई बातें हैं। यीशु अपने हाथ से इशारा करके चेलों को बैठने के लिए कह सकता था। फिर यीशु थोड़ा आगे जाता है, परमेश्वर की ओर मुड़कर प्रार्थना करने लगता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चेलों की भूमिका निभाने वाले अभिनेताओं से पूछें, "आप क्या महसूस कर रहे हैं या क्या सोच रहे हैं?" वह व्यक्ति इस तरह उत्तर दे सकता है, "यीशु से बात करके और उसके बारे में और जानकर अच्छा लगा,” या “इससे हमें बहुत कुछ सोचने को मिला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दूसरा दृश्य</w:t>
      </w:r>
    </w:p>
    <w:p>
      <w:pPr/>
      <w:r>
        <w:rPr>
          <w:lang w:val="hi_IN" w:bidi="hi_IN"/>
        </w:rPr>
      </w:r>
      <w:r>
        <w:rPr>
          <w:lang w:val="hi_IN" w:bidi="hi_IN"/>
        </w:rPr>
        <w:t>फिर यीशु चेलों से थोड़ा आगे जाता है, आकाश की ओर देखकर परमेश्वर से प्रार्थना करने लगता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यीशु की भूमिका निभाने वाले व्यक्ति से पूछें, "आप क्या महसूस कर रहे हैं या क्या सोच रहे हैं?" वह व्यक्ति इस तरह उत्तर दे सकता है, “चेलों के साथ चलना और उनसे बातें करना अच्छा रहा,” या “अब समय आ गया है कि मैं अपने पिता से प्रार्थना करूँ,” और “मैं जानता हूँ कि पृथ्वी पर मेरा उद्देश्य लगभग पूरा होने वाला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जब यीशु कहता है, “कि वह उन्हें अनन्त जीवन दे,” तब ऐसा अभिनय करें जैसे वह चेलों को अनन्त जीवन के प्रतीक दे रहा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यीशु की भूमिका निभाने वाले व्यक्ति से पूछें, "आप क्या महसूस कर रहे हैं या क्या सोच रहे हैं?" वह व्यक्ति इस तरह उत्तर दे सकता है, “मैं जानता हूँ कि परमेश्वर ने जिन लोगों को मुझे सौंपा था, उन्हें मैंने अनन्त जीवन दे दिया है,” या “मैं बहुत खुश हूँ कि एक दिन ये चेले स्वर्ग में मेरे साथ होंगे।”</w:t>
      </w:r>
    </w:p>
    <w:p>
      <w:pPr>
        <w:pStyle w:val="ListBullet"/>
        <w:spacing w:line="240" w:lineRule="auto"/>
        <w:ind w:left="720"/>
      </w:pPr>
      <w:r>
        <w:rPr>
          <w:lang w:val="hi_IN" w:bidi="hi_IN"/>
        </w:rPr>
      </w:r>
      <w:r>
        <w:rPr>
          <w:lang w:val="hi_IN" w:bidi="hi_IN"/>
        </w:rPr>
        <w:t>चेलों की भूमिका निभाने वाले लोगों से पूछें, "आप क्या महसूस कर रहे हैं या क्या सोच रहे हैं?" लोग इस तरह उत्तर दे सकते हैं, “हम बहुत खुश हैं कि हम हमेशा यीशु के साथ रहेंगे,” या “मैं सोचता हूँ कि स्वर्ग कैसा होगा,” और “मैं सोचता हूँ कि हम वहाँ किस तरह का भोजन खाएँगे—क्या हमें खाने की ज़रूरत भी होगी?”</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जब यीशु कहता है, “और अब, हे पिता, मुझे अपनी उपस्थिति में उस महिमा से महिमावान कर, जो संसार के आरम्भ से पहले मेरे पास तेरे साथ थी,” तब कोई टॉर्च या तेज रोशनी यीशु का पात्र निभा रहे व्यक्ति पर डालकर परमेश्वर की महिमा का अभिनय करें। यदि सम्भव हो, तो रोशनी और बढ़ा दें या एक साथ कई टॉर्चों की रोशनी यीशु पर डालें, ताकि परमेश्वर की महिमा को दिखाया जा सके। उस समय सब चेले मुड़कर आश्चर्य से यीशु की ओर देखें।</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यीशु की भूमिका निभाने वाले व्यक्ति से पूछें, "आप क्या महसूस कर रहे हैं या क्या सोच रहे हैं?" वह व्यक्ति इस तरह उत्तर दे सकता है, “मैं जानता हूँ कि पृथ्वी पर मेरा उद्देश्य लगभग पूरा होने वाला है,” या “मैं स्वर्ग लौटकर अपने पिता के पास रहने की प्रतीक्षा कर रहा हूँ,” और “मैं चाहता हूँ कि मेरी और मेरे पिता की महिमा और अधिक लोगों को दिखाई जाए।”</w:t>
      </w:r>
    </w:p>
    <w:p>
      <w:pPr>
        <w:pStyle w:val="ListBullet"/>
        <w:spacing w:line="240" w:lineRule="auto"/>
        <w:ind w:left="720"/>
      </w:pPr>
      <w:r>
        <w:rPr>
          <w:lang w:val="hi_IN" w:bidi="hi_IN"/>
        </w:rPr>
      </w:r>
      <w:r>
        <w:rPr>
          <w:lang w:val="hi_IN" w:bidi="hi_IN"/>
        </w:rPr>
        <w:t>चेलों की भूमिका निभाने वाले लोगों से पूछें, "आप क्या महसूस कर रहे हैं या क्या सोच रहे हैं?" लोग इस तरह उत्तर दे सकते हैं, “परमेश्वर की महिमा अद्भुत है,” या “यह इतनी उज्ज्वल है कि हम इसे यीशु के चेहरे पर देख सकते हैं,” और “हम उत्साहित हैं कि हम परमेश्वर और यीशु की महिमा के बारे में और लोगों को बताएँगे।”</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तीसरा दृश्य</w:t>
      </w:r>
    </w:p>
    <w:p>
      <w:pPr/>
      <w:r>
        <w:rPr>
          <w:lang w:val="hi_IN" w:bidi="hi_IN"/>
        </w:rPr>
      </w:r>
      <w:r>
        <w:rPr>
          <w:lang w:val="hi_IN" w:bidi="hi_IN"/>
        </w:rPr>
        <w:t>अब यीशु अपने चेलों के लिए प्रार्थना कर रहा है। इस दृश्य में यीशु का पात्र निभाने वाला व्यक्ति चेलों के साथ बातचीत कर सकता है।</w:t>
      </w:r>
    </w:p>
    <w:p>
      <w:pPr/>
      <w:r>
        <w:rPr>
          <w:lang w:val="hi_IN" w:bidi="hi_IN"/>
        </w:rPr>
      </w:r>
      <w:r>
        <w:rPr>
          <w:lang w:val="hi_IN" w:bidi="hi_IN"/>
        </w:rPr>
        <w:t>अभिनय करें कि यीशु चेलों के पास आता है और कहता है, “मैंने तुझे उन लोगों पर प्रकट किया जिन्हें तूने मुझे दिया।” फिर परमेश्वर का पात्र निभाने वाला व्यक्ति यीशु को पत्तों का एक ढेर दे, और यीशु उन पत्तों को चेलों में बाँटे, ताकि यह दिखाया जा सके कि “मैंने उन्हें वे वचन दिए जो तूने मुझे दिए थे, और उन्होंने उन्हें स्वीकार कर लिया।”</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यीशु की भूमिका निभाने वाले व्यक्ति से पूछें, "आप क्या महसूस कर रहे हैं या क्या सोच रहे हैं?" वह व्यक्ति इस तरह उत्तर दे सकता है, “मैं चाहता हूँ कि ये चेले जानें कि जो कुछ मेरे पास है वह परमेश्वर से आया है,” या “मुझे खुशी है कि मैं इन चेलों के साथ परमेश्वर का वचन बाँट सकता हूँ,” और “मैं बहुत खुश हूँ कि चेलों ने मुझसे और परमेश्वर से यह वचन स्वीकार किया।”</w:t>
      </w:r>
    </w:p>
    <w:p>
      <w:pPr>
        <w:pStyle w:val="ListBullet"/>
        <w:spacing w:line="240" w:lineRule="auto"/>
        <w:ind w:left="720"/>
      </w:pPr>
      <w:r>
        <w:rPr>
          <w:lang w:val="hi_IN" w:bidi="hi_IN"/>
        </w:rPr>
      </w:r>
      <w:r>
        <w:rPr>
          <w:lang w:val="hi_IN" w:bidi="hi_IN"/>
        </w:rPr>
        <w:t>चेलों की भूमिका निभाने वाले लोगों से पूछें, "आप क्या महसूस कर रहे हैं या क्या सोच रहे हैं?" लोग इस तरह उत्तर दे सकते हैं, “हम खुश हैं कि हमने परमेश्वर के वचन सुने, और हमें खुशी है कि यीशु ने ये वचन उनके साथ बाँटे,” या “हम इन वचनों को और लोगों के साथ बाँटने के लिए उत्सुक हैं,” और “हम और लोगों को यीशु के बारे में बताने के लिए उत्साहित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जब यीशु कहता है, "मैं अब संसार में ज़्यादा समय तक नहीं रहूँगा, लेकिन चेले यहीं रह जाएँगे,” तब यीशु का पात्र निभाने वाला व्यक्ति अपने चेलों की ओर देख सकता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यीशु की भूमिका निभाने वाले व्यक्ति से पूछें, "आप क्या महसूस कर रहे हैं या क्या सोच रहे हैं?" वह व्यक्ति इस तरह उत्तर दे सकता है, “इन चेलों को छोड़कर जाने में मुझे थोड़ा दुःख हो रहा है,” या “मुझे इस बात पर बहुत गर्व है कि ये कितने विश्वासयोग्य रहे हैं,” और “मैं उत्साहित हूँ कि जब ये परमेश्वर का संदेश फैलाएँगे, तो बहुत से लोगों पर इसका प्रभाव पड़ेगा।”</w:t>
      </w:r>
    </w:p>
    <w:p>
      <w:pPr>
        <w:pStyle w:val="ListBullet"/>
        <w:spacing w:line="240" w:lineRule="auto"/>
        <w:ind w:left="720"/>
      </w:pPr>
      <w:r>
        <w:rPr>
          <w:lang w:val="hi_IN" w:bidi="hi_IN"/>
        </w:rPr>
      </w:r>
      <w:r>
        <w:rPr>
          <w:lang w:val="hi_IN" w:bidi="hi_IN"/>
        </w:rPr>
        <w:t>चेलों की भूमिका निभाने वाले लोगों से पूछें, "आप क्या महसूस कर रहे हैं या क्या सोच रहे हैं?" लोग इस तरह उत्तर दे सकते हैं, “हमें ठीक-ठीक पता नहीं है कि यीशु कब हमें छोड़कर जाएगा, या उसका जाना कैसा होगा,” या “हम सच में यीशु को बहुत याद करेंगे, वह बहुत विश्वासयोग्य मित्र रहा है,” और “हम सोच रहे हैं कि आगे क्या होगा और यीशु क्या करेगा।”</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जब यीशु परमेश्वर से चेलों की रक्षा करने की प्रार्थना करता है, तब कुछ लोग चेलों के चारों ओर घेरा बनाकर उनकी रक्षा करते हुए अभिनय करें। चेले एक-दूसरे की बाँहें पकड़ सकते हैं ताकि यह दिखाया जा सके कि “वे एक हैं।”</w:t>
      </w:r>
    </w:p>
    <w:p>
      <w:pPr/>
      <w:r>
        <w:rPr>
          <w:lang w:val="hi_IN" w:bidi="hi_IN"/>
        </w:rPr>
      </w:r>
      <w:r>
        <w:rPr>
          <w:lang w:val="hi_IN" w:bidi="hi_IN"/>
        </w:rPr>
        <w:t>जब यीशु कहते हैं, “कि चेलों में मेरी खुशी पूरी रीति से भरी रहे,” तब चेले खड़े हो सकते हैं, मुस्कुरा सकते हैं और आराधना में अपने हाथ ऊपर उठा सकते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चेलों की भूमिका निभाने वाले लोगों से पूछें, "आप क्या महसूस कर रहे हैं या क्या सोच रहे हैं?" लोग इस तरह उत्तर दे सकते हैं, “हमारे दिलों में बहुत आनंद है,” या “जब हम लोगों को यीशु के बारे में बताएँगे, तो हम इस आनंद को उनके साथ भी बाँटना चाहते हैं,” और “और कोई चीज़ हमें इतना आनंद नहीं देती।”</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कुछ लोग संसार का प्रतिनिधित्व करें। यीशु का पात्र निभाने वाला व्यक्ति वचन को दर्शाने के लिए चेलों को कुछ और पत्ते दे सकता है, और जो लोग संसार का प्रतिनिधित्व कर रहे हैं, वे चेलों पर क्रोधित होकर उन पर हमला करने की कोशिश कर सकते हैं। जो अन्य लोग पहले चेलों के चारों ओर घेरा बनाकर खड़े थे, वे चेलों के चारों ओर सुरक्षा का घेरा बनाने के लिए फिर से ऐसा कर सकते हैं। फिर वही लोग संसार का प्रतिनिधित्व करने वालों से लड़ने का अभिनय करें और उन्हें पीछे हटाएँ, ताकि यह दिखाया जा सके कि परमेश्वर चेलों की रक्षा कर रहा है। संसार का प्रतिनिधित्व करने वाले लोग लड़ना बंद कर दें, लेकिन वे दृश्य में बने रहें, ताकि यह दिखाया जा सके कि वे हमेशा मौजूद रहेंगे।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यीशु की भूमिका निभाने वाले व्यक्ति से पूछें, "आप क्या महसूस कर रहे हैं या क्या सोच रहे हैं?" वह व्यक्ति इस तरह उत्तर दे सकता है, “मैं चाहता हूँ कि मेरे जाने के बाद चेले सुरक्षित रहें,” या “संसार में कुछ लोग उन्हें पसंद नहीं करेंगे,” और “इस कठिन सच्चाई के बावजूद, यीशु खुश है कि चेलों ने उसका अनुसरण करने और दूसरों को उनके पापों से बचाने में मदद करने के लिए कठिन मार्ग चुना है।”</w:t>
      </w:r>
    </w:p>
    <w:p>
      <w:pPr>
        <w:pStyle w:val="ListBullet"/>
        <w:spacing w:line="240" w:lineRule="auto"/>
        <w:ind w:left="720"/>
      </w:pPr>
      <w:r>
        <w:rPr>
          <w:lang w:val="hi_IN" w:bidi="hi_IN"/>
        </w:rPr>
      </w:r>
      <w:r>
        <w:rPr>
          <w:lang w:val="hi_IN" w:bidi="hi_IN"/>
        </w:rPr>
        <w:t>चेलों की भूमिका निभाने वाले लोगों से पूछें, "आप क्या महसूस कर रहे हैं या क्या सोच रहे हैं?" लोग इस तरह उत्तर दे सकते हैं, “संसार में कुछ लोग हमारे साथ क्या करेंगे, इससे हमें थोड़ा डर लगता है,” या “आगे कठिन समय आने वाला है,” और “लेकिन यीशु के लिए जीना सचमुच इसके लायक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फिर यीशु कहता है, “उनके लिए मैं अपने आप को पवित्र ठहराता हूँ, ताकि वे भी सचमुच पवित्र किए जाएँ।”</w:t>
      </w:r>
    </w:p>
    <w:p>
      <w:pPr/>
      <w:r>
        <w:rPr>
          <w:lang w:val="hi_IN" w:bidi="hi_IN"/>
        </w:rPr>
      </w:r>
      <w:r>
        <w:rPr>
          <w:lang w:val="hi_IN" w:bidi="hi_IN"/>
        </w:rPr>
        <w:t>पहले वाले अभ्यास की तरह अभिनय करें—टॉर्च या तेज रोशनी यीशु के पात्र पर चमकाएँ, और यीशु के हाथ में एक दर्पण या डिब्बा हो, जिससे वह उस रोशनी को चेलों पर चमकाए। जैसे परमेश्वर पवित्र है, वैसे ही यीशु पवित्र है, और वह चेलों को पवित्र बना रहा है।</w:t>
      </w:r>
      <w:r>
        <w:rPr>
          <w:lang w:val="hi_IN" w:bidi="hi_IN"/>
        </w:rPr>
      </w:r>
    </w:p>
    <w:p>
      <w:pPr>
        <w:pStyle w:val="Heading3"/>
      </w:pPr>
      <w:r>
        <w:rPr>
          <w:lang w:val="hi_IN" w:bidi="hi_IN"/>
        </w:rPr>
        <w:t>आवश्यक जानकारी</w:t>
      </w:r>
    </w:p>
    <w:p>
      <w:pPr/>
      <w:r>
        <w:rPr>
          <w:lang w:val="hi_IN" w:bidi="hi_IN"/>
        </w:rPr>
      </w:r>
      <w:r>
        <w:rPr>
          <w:lang w:val="hi_IN" w:bidi="hi_IN"/>
        </w:rPr>
        <w:t>यूहन्ना 17:1–19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यीशु </w:t>
      </w:r>
      <w:r>
        <w:rPr>
          <w:b/>
          <w:lang w:val="hi_IN" w:bidi="hi_IN"/>
        </w:rPr>
        <w:t>प्रार्थना</w:t>
      </w:r>
      <w:r>
        <w:rPr>
          <w:lang w:val="hi_IN" w:bidi="hi_IN"/>
        </w:rPr>
        <w:t xml:space="preserve"> करने के लिए आकाश की ओर देखता है ताकि यह दिखाए कि वह पिता परमेश्वर से बात कर रहा है, जो स्वर्ग में हैं। प्रार्थना का अनुवाद उसी तरह करें जैसे आपने पिछले भागों में किया है। </w:t>
      </w:r>
      <w:r>
        <w:rPr>
          <w:b/>
          <w:lang w:val="hi_IN" w:bidi="hi_IN"/>
        </w:rPr>
        <w:t>प्रार्थना</w:t>
      </w:r>
      <w:r>
        <w:rPr>
          <w:lang w:val="hi_IN" w:bidi="hi_IN"/>
        </w:rPr>
        <w:t xml:space="preserve"> शब्द मुख्य शब्दावली में है।</w:t>
      </w:r>
    </w:p>
    <w:p>
      <w:pPr/>
      <w:r>
        <w:rPr>
          <w:lang w:val="hi_IN" w:bidi="hi_IN"/>
        </w:rPr>
      </w:r>
      <w:r>
        <w:rPr>
          <w:lang w:val="hi_IN" w:bidi="hi_IN"/>
        </w:rPr>
        <w:t>यीशु कहता है "हे पिता, वह घड़ी आ पहुँची है। अपने पुत्र की महिमा कर, ताकि तेरा पुत्र तेरी महिमा करे,” इसका अर्थ यह है कि अब यीशु के क्रूस पर मारे जाने का समय निकट है और इसके द्वारा परमेश्वर और यीशु की महिमा संसार के सामने प्रकट होने वाली है।</w:t>
      </w:r>
    </w:p>
    <w:p>
      <w:pPr/>
      <w:r>
        <w:rPr>
          <w:lang w:val="hi_IN" w:bidi="hi_IN"/>
        </w:rPr>
      </w:r>
      <w:r>
        <w:rPr>
          <w:lang w:val="hi_IN" w:bidi="hi_IN"/>
        </w:rPr>
        <w:t xml:space="preserve">परमेश्वर ने यीशु को सब लोगों पर सारा </w:t>
      </w:r>
      <w:r>
        <w:rPr>
          <w:b/>
          <w:lang w:val="hi_IN" w:bidi="hi_IN"/>
        </w:rPr>
        <w:t>अधिकार</w:t>
      </w:r>
      <w:r>
        <w:rPr>
          <w:lang w:val="hi_IN" w:bidi="hi_IN"/>
        </w:rPr>
        <w:t xml:space="preserve"> और हक़ दिया था। अधिकार का अनुवाद उसी तरह करें जैसे आपने पिछले भागों में किया है, और याद रखें कि </w:t>
      </w:r>
      <w:r>
        <w:rPr>
          <w:lang w:val="hi_IN" w:bidi="hi_IN"/>
        </w:rPr>
        <w:t>अधिकार</w:t>
      </w:r>
      <w:r>
        <w:rPr>
          <w:lang w:val="hi_IN" w:bidi="hi_IN"/>
        </w:rPr>
        <w:t xml:space="preserve"> मुख्य शब्दावली में है। यह इसलिए था ताकि यीशु उन लोगों को </w:t>
      </w:r>
      <w:r>
        <w:rPr>
          <w:b/>
          <w:lang w:val="hi_IN" w:bidi="hi_IN"/>
        </w:rPr>
        <w:t>अनन्त जीवन</w:t>
      </w:r>
      <w:r>
        <w:rPr>
          <w:lang w:val="hi_IN" w:bidi="hi_IN"/>
        </w:rPr>
        <w:t xml:space="preserve"> दे सके, जिन्हें परमेश्वर ने उसे उसके अनुयायी होने के लिए दिया था। "अनन्त जीवन" शब्द का अनुवाद उसी तरह करें, जैसे आपने पिछले भागों में किया है। </w:t>
      </w:r>
      <w:r>
        <w:rPr>
          <w:lang w:val="hi_IN" w:bidi="hi_IN"/>
        </w:rPr>
        <w:t>अनन्त जीवन</w:t>
      </w:r>
      <w:r>
        <w:rPr>
          <w:lang w:val="hi_IN" w:bidi="hi_IN"/>
        </w:rPr>
        <w:t xml:space="preserve"> मुख्य शब्दावली में है। अनन्त जीवन यह है कि लोग एकमात्र सच्चे परमेश्वर को जानें, और यीशु </w:t>
      </w:r>
      <w:r>
        <w:rPr>
          <w:b/>
          <w:lang w:val="hi_IN" w:bidi="hi_IN"/>
        </w:rPr>
        <w:t>मसीह</w:t>
      </w:r>
      <w:r>
        <w:rPr>
          <w:lang w:val="hi_IN" w:bidi="hi_IN"/>
        </w:rPr>
        <w:t xml:space="preserve"> को भी जानें, जिसे परमेश्वर ने भेजा है। मसीह या मसीहा का अनुवाद उसी तरह करें जैसे आपने पिछले भागों में किया है। </w:t>
      </w:r>
      <w:r>
        <w:rPr>
          <w:lang w:val="hi_IN" w:bidi="hi_IN"/>
        </w:rPr>
        <w:t>मसीह</w:t>
      </w:r>
      <w:r>
        <w:rPr>
          <w:lang w:val="hi_IN" w:bidi="hi_IN"/>
        </w:rPr>
        <w:t xml:space="preserve"> या </w:t>
      </w:r>
      <w:r>
        <w:rPr>
          <w:lang w:val="hi_IN" w:bidi="hi_IN"/>
        </w:rPr>
        <w:t>मसीहा</w:t>
      </w:r>
      <w:r>
        <w:rPr>
          <w:lang w:val="hi_IN" w:bidi="hi_IN"/>
        </w:rPr>
        <w:t xml:space="preserve"> मुख्य शब्दावली में हैं।</w:t>
      </w:r>
    </w:p>
    <w:p>
      <w:pPr/>
      <w:r>
        <w:rPr>
          <w:lang w:val="hi_IN" w:bidi="hi_IN"/>
        </w:rPr>
      </w:r>
      <w:r>
        <w:rPr>
          <w:lang w:val="hi_IN" w:bidi="hi_IN"/>
        </w:rPr>
        <w:t xml:space="preserve">यीशु आगे कहता है कि परमेश्वर ने उसे जो काम करने के लिए दिया था, उस </w:t>
      </w:r>
      <w:r>
        <w:rPr>
          <w:b/>
          <w:lang w:val="hi_IN" w:bidi="hi_IN"/>
        </w:rPr>
        <w:t>काम</w:t>
      </w:r>
      <w:r>
        <w:rPr>
          <w:lang w:val="hi_IN" w:bidi="hi_IN"/>
        </w:rPr>
        <w:t xml:space="preserve"> या कामों को पूरा करके उसने पृथ्वी पर परमेश्वर की महिमा की है। यीशु परमेश्वर से कहता है कि वह उसे </w:t>
      </w:r>
      <w:r>
        <w:rPr>
          <w:b/>
          <w:lang w:val="hi_IN" w:bidi="hi_IN"/>
        </w:rPr>
        <w:t>महिमा</w:t>
      </w:r>
      <w:r>
        <w:rPr>
          <w:lang w:val="hi_IN" w:bidi="hi_IN"/>
        </w:rPr>
        <w:t xml:space="preserve"> दे। यहाँ काम यह है कि पृथ्वी पर लोगों को परमेश्वर का संदेश बताया जाए ताकि उन्हें अपने पापों से बचाए जाने का अवसर मिले और वे यीशु की आज्ञा मानें। यीशु महिमा इसलिए नहीं माँग रहा था कि वह अपने आप को बड़ा दिखाए, बल्कि इसलिए कि संसार देखे कि परमेश्वर कितना अद्भुत है। महिमा का अनुवाद उसी तरह करें जैसे आपने पिछले भागों में किया है। </w:t>
      </w:r>
      <w:r>
        <w:rPr>
          <w:lang w:val="hi_IN" w:bidi="hi_IN"/>
        </w:rPr>
        <w:t>महिमा</w:t>
      </w:r>
      <w:r>
        <w:rPr>
          <w:lang w:val="hi_IN" w:bidi="hi_IN"/>
        </w:rPr>
        <w:t xml:space="preserve"> शब्द मुख्य शब्दावली में है।</w:t>
      </w:r>
    </w:p>
    <w:p>
      <w:pPr/>
      <w:r>
        <w:rPr>
          <w:lang w:val="hi_IN" w:bidi="hi_IN"/>
        </w:rPr>
      </w:r>
      <w:r>
        <w:rPr>
          <w:lang w:val="hi_IN" w:bidi="hi_IN"/>
        </w:rPr>
        <w:t xml:space="preserve">यीशु ने परमेश्वर से कहा, "तू ने उन्हें मुझे दिया, और उन्होंने तेरे </w:t>
      </w:r>
      <w:r>
        <w:rPr>
          <w:b/>
          <w:lang w:val="hi_IN" w:bidi="hi_IN"/>
        </w:rPr>
        <w:t>वचन</w:t>
      </w:r>
      <w:r>
        <w:rPr>
          <w:lang w:val="hi_IN" w:bidi="hi_IN"/>
        </w:rPr>
        <w:t xml:space="preserve"> को मान लिया है।" यीशु के पास जो कुछ भी था, वह सब परमेश्वर से आया था, और चेले यह जानते थे, क्योंकि यीशु ने परमेश्वर के सुसमाचार के वचन या सन्देश उन्हें बताए थे। वचन का अनुवाद उसी तरह करें जैसे आपने पिछले भागों में किया है, और याद रखें कि </w:t>
      </w:r>
      <w:r>
        <w:rPr>
          <w:lang w:val="hi_IN" w:bidi="hi_IN"/>
        </w:rPr>
        <w:t>वचन</w:t>
      </w:r>
      <w:r>
        <w:rPr>
          <w:lang w:val="hi_IN" w:bidi="hi_IN"/>
        </w:rPr>
        <w:t xml:space="preserve"> मुख्य शब्दावली में है।</w:t>
      </w:r>
    </w:p>
    <w:p>
      <w:pPr/>
      <w:r>
        <w:rPr>
          <w:lang w:val="hi_IN" w:bidi="hi_IN"/>
        </w:rPr>
      </w:r>
      <w:r>
        <w:rPr>
          <w:lang w:val="hi_IN" w:bidi="hi_IN"/>
        </w:rPr>
        <w:t xml:space="preserve">यीशु चेलों के लिए प्रार्थना करता रहता है क्योंकि वे परमेश्वर के हैं, लेकिन वह </w:t>
      </w:r>
      <w:r>
        <w:rPr>
          <w:b/>
          <w:lang w:val="hi_IN" w:bidi="hi_IN"/>
        </w:rPr>
        <w:t>संसार</w:t>
      </w:r>
      <w:r>
        <w:rPr>
          <w:lang w:val="hi_IN" w:bidi="hi_IN"/>
        </w:rPr>
        <w:t xml:space="preserve"> के लिए प्रार्थना नहीं करता। यहाँ “संसार” का अर्थ उन लोगों से है जो यीशु पर विश्वास नहीं करते हैं और इसके बजाय वे पाप में जीवन जीते हैं और परमेश्वर की आज्ञा नहीं मानते हैं।</w:t>
      </w:r>
    </w:p>
    <w:p>
      <w:pPr/>
      <w:r>
        <w:rPr>
          <w:lang w:val="hi_IN" w:bidi="hi_IN"/>
        </w:rPr>
      </w:r>
      <w:r>
        <w:rPr>
          <w:lang w:val="hi_IN" w:bidi="hi_IN"/>
        </w:rPr>
        <w:t xml:space="preserve">यीशु कहता है "मेरे पवित्र पिता" जिसका अर्थ है "मेरे पिता, जो पवित्र है।" यीशु यह दिखा रहा है कि वह परमेश्वर का आदर करता है और उसका सम्मान करता है। </w:t>
      </w:r>
      <w:r>
        <w:rPr>
          <w:b/>
          <w:lang w:val="hi_IN" w:bidi="hi_IN"/>
        </w:rPr>
        <w:t>पवित्र</w:t>
      </w:r>
      <w:r>
        <w:rPr>
          <w:lang w:val="hi_IN" w:bidi="hi_IN"/>
        </w:rPr>
        <w:t xml:space="preserve"> का अनुवाद उसी तरह करें जैसे आपने पिछले भागों में किया है, और याद रखें कि </w:t>
      </w:r>
      <w:r>
        <w:rPr>
          <w:lang w:val="hi_IN" w:bidi="hi_IN"/>
        </w:rPr>
        <w:t>पवित्र</w:t>
      </w:r>
      <w:r>
        <w:rPr>
          <w:lang w:val="hi_IN" w:bidi="hi_IN"/>
        </w:rPr>
        <w:t xml:space="preserve"> शब्द मुख्य शब्दावली में है।</w:t>
      </w:r>
    </w:p>
    <w:p>
      <w:pPr/>
      <w:r>
        <w:rPr>
          <w:lang w:val="hi_IN" w:bidi="hi_IN"/>
        </w:rPr>
      </w:r>
      <w:r>
        <w:rPr>
          <w:lang w:val="hi_IN" w:bidi="hi_IN"/>
        </w:rPr>
        <w:t xml:space="preserve">यीशु परमेश्वर से प्रार्थना करता है कि वह चेलों की रक्षा करे ताकि वे विश्वास में एक साथ जुड़े रहें, इसका मतलब है के वे </w:t>
      </w:r>
      <w:r>
        <w:rPr>
          <w:b/>
          <w:lang w:val="hi_IN" w:bidi="hi_IN"/>
        </w:rPr>
        <w:t>एक मन</w:t>
      </w:r>
      <w:r>
        <w:rPr>
          <w:lang w:val="hi_IN" w:bidi="hi_IN"/>
        </w:rPr>
        <w:t xml:space="preserve"> के रहें, जैसे परमेश्वर और यीशु विश्वास में </w:t>
      </w:r>
      <w:r>
        <w:rPr>
          <w:b/>
          <w:lang w:val="hi_IN" w:bidi="hi_IN"/>
        </w:rPr>
        <w:t>एक</w:t>
      </w:r>
      <w:r>
        <w:rPr>
          <w:lang w:val="hi_IN" w:bidi="hi_IN"/>
        </w:rPr>
        <w:t xml:space="preserve"> थे, यानी वे अपने विचारों में एक मन थे। वे एक ही तरह से सोचते थे और उनके उद्देश्य भी एक जैसे थे।</w:t>
      </w:r>
    </w:p>
    <w:p>
      <w:pPr/>
      <w:r>
        <w:rPr>
          <w:lang w:val="hi_IN" w:bidi="hi_IN"/>
        </w:rPr>
      </w:r>
      <w:r>
        <w:rPr>
          <w:lang w:val="hi_IN" w:bidi="hi_IN"/>
        </w:rPr>
        <w:t xml:space="preserve">यीशु कहता है कि जब तक वह पृथ्वी पर रहा तब उसने चेलों की रक्षा की और उनमें से कोई भी </w:t>
      </w:r>
      <w:r>
        <w:rPr>
          <w:b/>
          <w:lang w:val="hi_IN" w:bidi="hi_IN"/>
        </w:rPr>
        <w:t>खोया</w:t>
      </w:r>
      <w:r>
        <w:rPr>
          <w:lang w:val="hi_IN" w:bidi="hi_IN"/>
        </w:rPr>
        <w:t xml:space="preserve"> नहीं। खोया हुआ होने का अर्थ है कि वे अब यीशु का अनुसरण नहीं कर रहे हैं।</w:t>
      </w:r>
    </w:p>
    <w:p>
      <w:pPr/>
      <w:r>
        <w:rPr>
          <w:lang w:val="hi_IN" w:bidi="hi_IN"/>
        </w:rPr>
      </w:r>
      <w:r>
        <w:rPr>
          <w:lang w:val="hi_IN" w:bidi="hi_IN"/>
        </w:rPr>
        <w:t xml:space="preserve">केवल वही व्यक्ति खोया है जो विनाश के लिए ठहराया गया था, यानी वह व्यक्ति जिसने यीशु को धोखा दिया। यह व्यक्ति इसलिए खोया गया, ताकि </w:t>
      </w:r>
      <w:r>
        <w:rPr>
          <w:b/>
          <w:lang w:val="hi_IN" w:bidi="hi_IN"/>
        </w:rPr>
        <w:t>पवित्रशास्त्र</w:t>
      </w:r>
      <w:r>
        <w:rPr>
          <w:lang w:val="hi_IN" w:bidi="hi_IN"/>
        </w:rPr>
        <w:t xml:space="preserve"> पूरा हो।" पवित्रशास्त्र यहूदी लोगों की पवित्र पुस्तकें थीं, जिन्हें हम आज पुराना नियम कहते हैं। यहूदी पवित्रशास्त्र में यहूदी भविष्यद्वक्ताओं के लेख शामिल थे। पवित्रशास्त्र का अनुवाद उसी तरह करें जैसे आपने पिछले भागों में किया है। </w:t>
      </w:r>
      <w:r>
        <w:rPr>
          <w:lang w:val="hi_IN" w:bidi="hi_IN"/>
        </w:rPr>
        <w:t>पवित्रशास्त्र</w:t>
      </w:r>
      <w:r>
        <w:rPr>
          <w:lang w:val="hi_IN" w:bidi="hi_IN"/>
        </w:rPr>
        <w:t xml:space="preserve"> शब्द मुख्य शब्दावली में है।</w:t>
      </w:r>
    </w:p>
    <w:p>
      <w:pPr/>
      <w:r>
        <w:rPr>
          <w:lang w:val="hi_IN" w:bidi="hi_IN"/>
        </w:rPr>
      </w:r>
      <w:r>
        <w:rPr>
          <w:lang w:val="hi_IN" w:bidi="hi_IN"/>
        </w:rPr>
        <w:t>यीशु फिर कहता है कि वह संसार "का" नहीं है, और अब चेले भी संसार "के" नहीं हैं, क्योंकि वे यीशु पर विश्वास करते हैं और उसके पीछे चलते हैं।</w:t>
      </w:r>
    </w:p>
    <w:p>
      <w:pPr/>
      <w:r>
        <w:rPr>
          <w:lang w:val="hi_IN" w:bidi="hi_IN"/>
        </w:rPr>
      </w:r>
      <w:r>
        <w:rPr>
          <w:lang w:val="hi_IN" w:bidi="hi_IN"/>
        </w:rPr>
        <w:t xml:space="preserve">यीशु प्रार्थना करता है कि परमेश्वर चेलों को “दुष्ट” से सुरक्षित रखे, जो शैतान का ही एक नाम है। </w:t>
      </w:r>
      <w:r>
        <w:rPr>
          <w:b/>
          <w:lang w:val="hi_IN" w:bidi="hi_IN"/>
        </w:rPr>
        <w:t>शैतान</w:t>
      </w:r>
      <w:r>
        <w:rPr>
          <w:lang w:val="hi_IN" w:bidi="hi_IN"/>
        </w:rPr>
        <w:t xml:space="preserve"> का अनुवाद उसी तरह करें जैसे आपने पिछले भागों में किया है। </w:t>
      </w:r>
      <w:r>
        <w:rPr>
          <w:lang w:val="hi_IN" w:bidi="hi_IN"/>
        </w:rPr>
        <w:t>शैतान</w:t>
      </w:r>
      <w:r>
        <w:rPr>
          <w:lang w:val="hi_IN" w:bidi="hi_IN"/>
        </w:rPr>
        <w:t xml:space="preserve"> शब्द मुख्य शब्दावली में है।</w:t>
      </w:r>
    </w:p>
    <w:p>
      <w:pPr/>
      <w:r>
        <w:rPr>
          <w:lang w:val="hi_IN" w:bidi="hi_IN"/>
        </w:rPr>
      </w:r>
      <w:r>
        <w:rPr>
          <w:lang w:val="hi_IN" w:bidi="hi_IN"/>
        </w:rPr>
        <w:t xml:space="preserve">यीशु परमेश्वर से चेलों को </w:t>
      </w:r>
      <w:r>
        <w:rPr>
          <w:b/>
          <w:lang w:val="hi_IN" w:bidi="hi_IN"/>
        </w:rPr>
        <w:t>शुद्ध करने</w:t>
      </w:r>
      <w:r>
        <w:rPr>
          <w:lang w:val="hi_IN" w:bidi="hi_IN"/>
        </w:rPr>
        <w:t xml:space="preserve"> के लिए कहता है, जिसका अर्थ है कि परमेश्वर के वचन या संदेश का इस्तेमाल करके उन्हें "पवित्र बनाना", जो हमेशा सत्य होते हैं।</w:t>
      </w:r>
    </w:p>
    <w:p>
      <w:pPr/>
      <w:r>
        <w:rPr>
          <w:lang w:val="hi_IN" w:bidi="hi_IN"/>
        </w:rPr>
      </w:r>
      <w:r>
        <w:rPr>
          <w:lang w:val="hi_IN" w:bidi="hi_IN"/>
        </w:rPr>
        <w:t xml:space="preserve">यहां रुकें और चर्चा करें कि आप शुद्ध करने या पवित्र बनाने का वर्णन कैसे करेंगे। </w:t>
      </w:r>
      <w:r>
        <w:rPr>
          <w:b/>
          <w:lang w:val="hi_IN" w:bidi="hi_IN"/>
        </w:rPr>
        <w:t>शुद्धीकरण</w:t>
      </w:r>
      <w:r>
        <w:rPr>
          <w:lang w:val="hi_IN" w:bidi="hi_IN"/>
        </w:rPr>
        <w:t xml:space="preserve"> और </w:t>
      </w:r>
      <w:r>
        <w:rPr>
          <w:lang w:val="hi_IN" w:bidi="hi_IN"/>
        </w:rPr>
        <w:t>पवित्र</w:t>
      </w:r>
      <w:r>
        <w:rPr>
          <w:lang w:val="hi_IN" w:bidi="hi_IN"/>
        </w:rPr>
        <w:t xml:space="preserve"> शब्द मुख्य शब्दावली में हैं। इस ऑडियो को यहाँ रोकें।</w:t>
      </w:r>
    </w:p>
    <w:p>
      <w:pPr/>
      <w:r>
        <w:rPr>
          <w:lang w:val="hi_IN" w:bidi="hi_IN"/>
        </w:rPr>
      </w:r>
      <w:r>
        <w:rPr>
          <w:lang w:val="hi_IN" w:bidi="hi_IN"/>
        </w:rPr>
        <w:t xml:space="preserve">यीशु कहता है, “जैसे तू ने </w:t>
      </w:r>
      <w:r>
        <w:rPr>
          <w:b/>
          <w:lang w:val="hi_IN" w:bidi="hi_IN"/>
        </w:rPr>
        <w:t>मुझे भेजा है</w:t>
      </w:r>
      <w:r>
        <w:rPr>
          <w:lang w:val="hi_IN" w:bidi="hi_IN"/>
        </w:rPr>
        <w:t xml:space="preserve"> संसार में, वैसे ही मैंने </w:t>
      </w:r>
      <w:r>
        <w:rPr>
          <w:b/>
          <w:lang w:val="hi_IN" w:bidi="hi_IN"/>
        </w:rPr>
        <w:t>उन्हें भेजा है</w:t>
      </w:r>
      <w:r>
        <w:rPr>
          <w:lang w:val="hi_IN" w:bidi="hi_IN"/>
        </w:rPr>
        <w:t>," इसका अर्थ यह है कि जैसे परमेश्वर ने यीशु को अविश्वासी लोगों के पास भेजा, वैसे ही अब यीशु चेलों को इस संसार के अविश्वासी लोगों के पास भेज रहा है, ताकि वे परमेश्वर के बारे में संदेश फैलाएँ।</w:t>
      </w:r>
    </w:p>
    <w:p>
      <w:pPr/>
      <w:r>
        <w:rPr>
          <w:lang w:val="hi_IN" w:bidi="hi_IN"/>
        </w:rPr>
      </w:r>
      <w:r>
        <w:rPr>
          <w:lang w:val="hi_IN" w:bidi="hi_IN"/>
        </w:rPr>
        <w:t xml:space="preserve">यीशु कहता है कि वह चेलों के लिए अपने आप को पवित्र करेगा। यीशु यह कह रहा है कि वह अपने आप को परमेश्वर के लिए समर्पित करेगा, अपने चेलों के लिए मरकर अपने आप को एक पवित्र और विशेष बलिदान बनाएगा। यीशु कहता है, “मैं उनके लिए अपने आप को एक पवित्र बलिदान के रूप में देता हूँ, ताकि तेरा सत्य उन्हें पवित्र बनाए।” </w:t>
      </w:r>
      <w:r>
        <w:rPr>
          <w:lang w:val="hi_IN" w:bidi="hi_IN"/>
        </w:rPr>
        <w:t>पवित्र</w:t>
      </w:r>
      <w:r>
        <w:rPr>
          <w:lang w:val="hi_IN" w:bidi="hi_IN"/>
        </w:rPr>
        <w:t xml:space="preserve"> और </w:t>
      </w:r>
      <w:r>
        <w:rPr>
          <w:lang w:val="hi_IN" w:bidi="hi_IN"/>
        </w:rPr>
        <w:t>बलिदान</w:t>
      </w:r>
      <w:r>
        <w:rPr>
          <w:lang w:val="hi_IN" w:bidi="hi_IN"/>
        </w:rPr>
        <w:t xml:space="preserve"> दोनों शब्द मुख्य शब्दावली में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यूहन्ना 17:20–26</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यूहन्ना 17:20–26 को सुनें और अपने मन में रखें।</w:t>
      </w:r>
    </w:p>
    <w:p>
      <w:pPr/>
      <w:r>
        <w:rPr>
          <w:lang w:val="hi_IN" w:bidi="hi_IN"/>
        </w:rPr>
      </w:r>
      <w:r>
        <w:rPr>
          <w:lang w:val="hi_IN" w:bidi="hi_IN"/>
        </w:rPr>
        <w:t>यदि सम्भव हो, तो यूहन्ना 17:20–26 का ऑडियो संस्करण तीन बार, तीन अलग-अलग अनुवादों में सुनें। 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 यीशु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यूहन्ना 17:20–26 का ऑडियो संस्करण सबसे आसानी से समझ में आने वाले अनुवाद में सुनें।</w:t>
      </w:r>
    </w:p>
    <w:p>
      <w:pPr/>
      <w:r>
        <w:rPr>
          <w:lang w:val="hi_IN" w:bidi="hi_IN"/>
        </w:rPr>
      </w:r>
      <w:r>
        <w:rPr>
          <w:lang w:val="hi_IN" w:bidi="hi_IN"/>
        </w:rPr>
        <w:t>क्या आपको याद है कि पिछले भाग में, जब यीशु अपने चेलों से बात करना समाप्त कर चुका था, तब उसने आकाश की ओर देखा और उस समय उसके साथ मौजूद चेलों के लिए परमेश्वर से प्रार्थना करना शुरू किया था?</w:t>
      </w:r>
    </w:p>
    <w:p>
      <w:pPr/>
      <w:r>
        <w:rPr>
          <w:lang w:val="hi_IN" w:bidi="hi_IN"/>
        </w:rPr>
      </w:r>
      <w:r>
        <w:rPr>
          <w:lang w:val="hi_IN" w:bidi="hi_IN"/>
        </w:rPr>
        <w:t xml:space="preserve">यीशु आकाश की ओर देखता है ताकि यह दिखाए कि वह पिता परमेश्वर से बात कर रहा है, जो स्वर्ग में है। ग्यारह चेले अब भी उसके साथ हैं, लेकिन इस बार यीशु </w:t>
      </w:r>
      <w:r>
        <w:rPr>
          <w:b/>
          <w:lang w:val="hi_IN" w:bidi="hi_IN"/>
        </w:rPr>
        <w:t>सभी</w:t>
      </w:r>
      <w:r>
        <w:rPr>
          <w:lang w:val="hi_IN" w:bidi="hi_IN"/>
        </w:rPr>
        <w:t xml:space="preserve"> विश्वास करने वालों के लिए प्रार्थना कर रहा है, उन लोगों के लिए भी, जिन्होंने अभी तक उसके बारे में सुना भी नहीं है।</w:t>
      </w:r>
    </w:p>
    <w:p>
      <w:pPr/>
      <w:r>
        <w:rPr>
          <w:lang w:val="hi_IN" w:bidi="hi_IN"/>
        </w:rPr>
      </w:r>
      <w:r>
        <w:rPr>
          <w:lang w:val="hi_IN" w:bidi="hi_IN"/>
        </w:rPr>
        <w:t>यीशु उन लोगों के लिए प्रार्थना कर रहा है, जो उस संदेश के कारण उस पर विश्वास करेंगे, जिसे यीशु ने चेलों के साथ साझा किया था; फिर वही चेले यह संदेश दूसरे लोगों को बताएँगे, और वे लोग यीशु पर विश्वास करने लगेंगे।</w:t>
      </w:r>
    </w:p>
    <w:p>
      <w:pPr/>
      <w:r>
        <w:rPr>
          <w:lang w:val="hi_IN" w:bidi="hi_IN"/>
        </w:rPr>
      </w:r>
      <w:r>
        <w:rPr>
          <w:lang w:val="hi_IN" w:bidi="hi_IN"/>
        </w:rPr>
        <w:t>यहाँ रुकें और समूह में नीचे दी गई बात पर चर्चा करें: अपने समुदाय में उस समय की एक कहानी बताएँ, जब लोगों ने सुसमाचार एक-दूसरे तक पहुँचाया और अंत में पूरे समुदाय ने सुसमाचार सुना। लोगों ने वह समाचार एक-दूसरे तक कैसे पहुँचाया? क्या यह रेडियो के द्वारा, फोन के द्वारा, या लोगों के घर जाकर बताया गया था? आप अपने समुदाय में आम तौर पर शुभ संदेश कैसे साझा करते हैं? इस ऑडियो को यहाँ रोकें।</w:t>
      </w:r>
    </w:p>
    <w:p>
      <w:pPr/>
      <w:r>
        <w:rPr>
          <w:lang w:val="hi_IN" w:bidi="hi_IN"/>
        </w:rPr>
      </w:r>
      <w:r>
        <w:rPr>
          <w:lang w:val="hi_IN" w:bidi="hi_IN"/>
        </w:rPr>
        <w:t>यीशु परमेश्वर से प्रार्थना कर रहा है कि भविष्य में विश्वास करने वाले सभी लोग एक हों। यीशु यह प्रार्थना कर रहा है कि वे सब मिलकर इस तरह काम करें, मानो वे एक ही व्यक्ति हों।</w:t>
      </w:r>
    </w:p>
    <w:p>
      <w:pPr/>
      <w:r>
        <w:rPr>
          <w:lang w:val="hi_IN" w:bidi="hi_IN"/>
        </w:rPr>
      </w:r>
      <w:r>
        <w:rPr>
          <w:lang w:val="hi_IN" w:bidi="hi_IN"/>
        </w:rPr>
        <w:t>यहाँ रुकें और इस प्रश्न पर समूह में चर्चा करें: आपके समुदाय में किन-किन तरीकों से लोग मिलकर ऐसे काम करते हैं, मानो वे सब एक ही व्यक्ति हों? किसी ऐसे समय का एक उदाहरण दें, जब सभी ने एक साथ काम किया था। आपने क्या किया? एक साथ काम करते समय सभी को कैसा महसूस हुआ? इस ऑडियो को यहाँ रोकें।</w:t>
      </w:r>
    </w:p>
    <w:p>
      <w:pPr/>
      <w:r>
        <w:rPr>
          <w:lang w:val="hi_IN" w:bidi="hi_IN"/>
        </w:rPr>
      </w:r>
      <w:r>
        <w:rPr>
          <w:lang w:val="hi_IN" w:bidi="hi_IN"/>
        </w:rPr>
        <w:t>यीशु और परमेश्वर एक-दूसरे से इतने गहराई से जुड़े हुए हैं कि वे “एक” हैं।</w:t>
      </w:r>
    </w:p>
    <w:p>
      <w:pPr/>
      <w:r>
        <w:rPr>
          <w:lang w:val="hi_IN" w:bidi="hi_IN"/>
        </w:rPr>
      </w:r>
      <w:r>
        <w:rPr>
          <w:lang w:val="hi_IN" w:bidi="hi_IN"/>
        </w:rPr>
        <w:t>यीशु परमेश्वर से विनती करता है कि भविष्य के चेले उनके साथ एकता में रहें, ताकि संसार विश्वास करे कि परमेश्वर ने यीशु को भेजा है। परमेश्वर और यीशु एकता और प्रेम में एक-दूसरे से बँधे हुए हैं, और वे यह भी चाहते हैं कि चेले उनके साथ जुड़े रहें, ताकि वे उसी एकता और प्रेम का अनुभव करें जो पिता ने यीशु को दिया है।</w:t>
      </w:r>
    </w:p>
    <w:p>
      <w:pPr/>
      <w:r>
        <w:rPr>
          <w:lang w:val="hi_IN" w:bidi="hi_IN"/>
        </w:rPr>
      </w:r>
      <w:r>
        <w:rPr>
          <w:lang w:val="hi_IN" w:bidi="hi_IN"/>
        </w:rPr>
        <w:t>यहाँ रुकें और इस प्रश्न पर समूह में चर्चा करें: उस समय के बारे में बताएँ, जब आपने अपने समुदाय के अगुवों को एकता में मिलकर काम करते हुए देखा, और आप भी उनके साथ जुड़कर और मिलकर काम करना चाहते थे। आपने क्या किया? इस ऑडियो को यहाँ रोकें।</w:t>
      </w:r>
    </w:p>
    <w:p>
      <w:pPr/>
      <w:r>
        <w:rPr>
          <w:lang w:val="hi_IN" w:bidi="hi_IN"/>
        </w:rPr>
      </w:r>
      <w:r>
        <w:rPr>
          <w:lang w:val="hi_IN" w:bidi="hi_IN"/>
        </w:rPr>
        <w:t>यीशु यह प्रार्थना करता है कि “वे हम में हों” और “वे हमारे साथ एकता में जुड़े हों।” यीशु चाहता है कि चेले उनके साथ मिलकर काम करें!</w:t>
      </w:r>
    </w:p>
    <w:p>
      <w:pPr/>
      <w:r>
        <w:rPr>
          <w:lang w:val="hi_IN" w:bidi="hi_IN"/>
        </w:rPr>
      </w:r>
      <w:r>
        <w:rPr>
          <w:lang w:val="hi_IN" w:bidi="hi_IN"/>
        </w:rPr>
        <w:t>इसके बाद यीशु कहता है, “जो महिमा तूने मुझे दी है, वही मैंने उन्हें दी है।” यीशु यह कह रहा है कि उसने अपने चेलों को वही महिमा यानी वह अद्भुत जीवन दिया है, जो परमेश्वर पिता ने उसे दिया था। यीशु शायद इस बात की ओर संकेत कर रहा है कि जब उसके चेले और परमेश्वर एक साथ एकता में जुड़े होते हैं, तब जीवन बेहतर होता है। वह एकता परमेश्वर की महिमा लाती है, और इसी कारण यीशु ने वह महिमा चेलों को दी है!</w:t>
      </w:r>
    </w:p>
    <w:p>
      <w:pPr/>
      <w:r>
        <w:rPr>
          <w:lang w:val="hi_IN" w:bidi="hi_IN"/>
        </w:rPr>
      </w:r>
      <w:r>
        <w:rPr>
          <w:lang w:val="hi_IN" w:bidi="hi_IN"/>
        </w:rPr>
        <w:t>क्या आपको पिछली गतिविधि याद है, जिसमें आपने दर्पण और मशाल का उपयोग किया था? नीचे दी गई गतिविधि को बेझिझक दोहराएँ ताकि आपको परमेश्वर की महिमा के प्रतिबिंबित होने की याद दिलाई जा सके।</w:t>
      </w:r>
    </w:p>
    <w:p>
      <w:pPr/>
      <w:r>
        <w:rPr>
          <w:lang w:val="hi_IN" w:bidi="hi_IN"/>
        </w:rPr>
      </w:r>
      <w:r>
        <w:rPr>
          <w:lang w:val="hi_IN" w:bidi="hi_IN"/>
        </w:rPr>
        <w:t>यहाँ रुकें और नीचे दी गई क्रिया को समूह में करें। आपको परमेश्वर की महिमा को दिखाने के लिए एक मशाल या लालटेन चाहिए और इसके साथ एक ऐसी चीज़ भी चाहिए जो उसके प्रकाश को वापस चमकाए, जैसे एक शीशा या कोई धातु का बर्तन। एक व्यक्ति को परमेश्वर बनाओ, दूसरे व्यक्ति को यीशु बनाओ। जो व्यक्ति यीशु की भूमिका निभा रहा है, उससे कहो कि वह उस चीज़ को पकड़े जो उस प्रकाश को वापस चमकाए। जो व्यक्ति परमेश्वर की भूमिका निभा रहा है, उससे कहो कि वह मशाल के प्रकाश को उस चमकाने वाली चीज़ पर डाले जिसे यीशु की भूमिका निभाने वाला व्यक्ति पकड़े है—यह दर्शाता है कि परमेश्वर की महिमा यीशु पर प्रकट हो रही है। फिर जो व्यक्ति यीशु की भूमिका निभा रहा है, वह उस बर्तन को इस तरह घुमाए कि उस पर पड़ कर वापस जाने वाला प्रकाश समूह के हर व्यक्ति पर पड़े। इस ऑडियो को यहाँ रोकें।</w:t>
      </w:r>
    </w:p>
    <w:p>
      <w:pPr/>
      <w:r>
        <w:rPr>
          <w:lang w:val="hi_IN" w:bidi="hi_IN"/>
        </w:rPr>
      </w:r>
      <w:r>
        <w:rPr>
          <w:lang w:val="hi_IN" w:bidi="hi_IN"/>
        </w:rPr>
        <w:t>यीशु के चेलों का आपस में और यीशु के साथ एकता में होना संसार को यह दिखाने के लिए है कि पिता ने अपने पुत्र यीशु को भेजा है, और यह भी कि पिता चेलों से उसी तरह प्रेम करता है जैसे वह अपने पुत्र से करता है।</w:t>
      </w:r>
    </w:p>
    <w:p>
      <w:pPr/>
      <w:r>
        <w:rPr>
          <w:lang w:val="hi_IN" w:bidi="hi_IN"/>
        </w:rPr>
      </w:r>
      <w:r>
        <w:rPr>
          <w:lang w:val="hi_IN" w:bidi="hi_IN"/>
        </w:rPr>
        <w:t xml:space="preserve">इसके बाद यीशु उन </w:t>
      </w:r>
      <w:r>
        <w:rPr>
          <w:b/>
          <w:lang w:val="hi_IN" w:bidi="hi_IN"/>
        </w:rPr>
        <w:t>सभी</w:t>
      </w:r>
      <w:r>
        <w:rPr>
          <w:lang w:val="hi_IN" w:bidi="hi_IN"/>
        </w:rPr>
        <w:t xml:space="preserve"> लोगों के लिए प्रार्थना करता है, जिन्हें परमेश्वर ने उसे दिया है और जो आगे चलकर उस पर विश्वास करेंगे। यीशु यह प्रार्थना कर रहा है कि जब वह स्वर्ग लौटे, तब ये भविष्य के विश्वासी भी एक दिन उसके साथ स्वर्ग में उसके पास आ सकें।</w:t>
      </w:r>
    </w:p>
    <w:p>
      <w:pPr/>
      <w:r>
        <w:rPr>
          <w:lang w:val="hi_IN" w:bidi="hi_IN"/>
        </w:rPr>
      </w:r>
      <w:r>
        <w:rPr>
          <w:lang w:val="hi_IN" w:bidi="hi_IN"/>
        </w:rPr>
        <w:t>यीशु यह भी चाहता है कि संसार यह देखे कि पिता चेलों से उतना ही प्रेम करता है, जितना वह यीशु से करता है। यीशु कहता है कि पिता ने संसार की रचना होने से पहले ही उससे प्रेम किया था। यीशु प्रेम और आदर के संकेत के रूप में परमेश्वर को “पिता” कहता है।</w:t>
      </w:r>
    </w:p>
    <w:p>
      <w:pPr/>
      <w:r>
        <w:rPr>
          <w:lang w:val="hi_IN" w:bidi="hi_IN"/>
        </w:rPr>
      </w:r>
      <w:r>
        <w:rPr>
          <w:lang w:val="hi_IN" w:bidi="hi_IN"/>
        </w:rPr>
        <w:t>परमेश्वर ने संसार की रचना करने से पहले ही यीशु को महिमा दी थी, क्योंकि वह संसार की रचना से पहले ही यीशु से प्रेम करता था। यीशु संसार के अस्तित्व में आने से पहले भी अस्तित्व में था।</w:t>
      </w:r>
    </w:p>
    <w:p>
      <w:pPr/>
      <w:r>
        <w:rPr>
          <w:lang w:val="hi_IN" w:bidi="hi_IN"/>
        </w:rPr>
      </w:r>
      <w:r>
        <w:rPr>
          <w:lang w:val="hi_IN" w:bidi="hi_IN"/>
        </w:rPr>
        <w:t>अब यीशु परमेश्वर को “धर्मी पिता” कहता है। यीशु चाहता है कि लोग जानें कि पिता परमेश्वर धर्मी है, क्योंकि वह जो सही है वही करता है और निष्पक्ष रूप से न्याय करता है।</w:t>
      </w:r>
    </w:p>
    <w:p>
      <w:pPr/>
      <w:r>
        <w:rPr>
          <w:lang w:val="hi_IN" w:bidi="hi_IN"/>
        </w:rPr>
      </w:r>
      <w:r>
        <w:rPr>
          <w:lang w:val="hi_IN" w:bidi="hi_IN"/>
        </w:rPr>
        <w:t>संसार में ऐसे लोग हैं, जो अभी तक यीशु और पिता के बारे में नहीं जानते हैं। हालाँकि यीशु पिता को जानता है, और यीशु के चेले जानते हैं कि पिता ने यीशु को भेजा है; और इसी तरह संसार में और भी लोग यीशु और पिता के बारे में जानेंगे।</w:t>
      </w:r>
    </w:p>
    <w:p>
      <w:pPr/>
      <w:r>
        <w:rPr>
          <w:lang w:val="hi_IN" w:bidi="hi_IN"/>
        </w:rPr>
      </w:r>
      <w:r>
        <w:rPr>
          <w:lang w:val="hi_IN" w:bidi="hi_IN"/>
        </w:rPr>
        <w:t>यीशु अपने चेलों से उतना ही प्रेम करता है, जितना पिता यीशु से प्रेम करता है। चेलों को भी दूसरों से उतना ही प्रेम करना चाहिए, जितना पिता परमेश्वर यीशु से प्रेम करता है।</w:t>
      </w:r>
    </w:p>
    <w:p>
      <w:pPr/>
      <w:r>
        <w:rPr>
          <w:lang w:val="hi_IN" w:bidi="hi_IN"/>
        </w:rPr>
      </w:r>
      <w:r>
        <w:rPr>
          <w:lang w:val="hi_IN" w:bidi="hi_IN"/>
        </w:rPr>
        <w:t>यहाँ रुकें और इस प्रश्न पर समूह में चर्चा करें: आप अपने समुदाय में एक-दूसरे के प्रति प्रेम और देखभाल किन-किन तरीकों से दिखाते हैं?</w:t>
      </w:r>
      <w:r>
        <w:rPr>
          <w:lang w:val="hi_IN" w:bidi="hi_IN"/>
        </w:rPr>
      </w:r>
    </w:p>
    <w:p>
      <w:pPr>
        <w:pStyle w:val="Heading3"/>
      </w:pPr>
      <w:r>
        <w:rPr>
          <w:lang w:val="hi_IN" w:bidi="hi_IN"/>
        </w:rPr>
        <w:t>घटनाओं को समझाना</w:t>
      </w:r>
    </w:p>
    <w:p>
      <w:pPr/>
      <w:r>
        <w:rPr>
          <w:lang w:val="hi_IN" w:bidi="hi_IN"/>
        </w:rPr>
      </w:r>
      <w:r>
        <w:rPr>
          <w:lang w:val="hi_IN" w:bidi="hi_IN"/>
        </w:rPr>
        <w:t>यूहन्ना 17:20–26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1 दृश्य है।</w:t>
      </w:r>
    </w:p>
    <w:p>
      <w:pPr/>
      <w:r>
        <w:rPr>
          <w:lang w:val="hi_IN" w:bidi="hi_IN"/>
        </w:rPr>
      </w:r>
      <w:r>
        <w:rPr>
          <w:b/>
          <w:lang w:val="hi_IN" w:bidi="hi_IN"/>
        </w:rPr>
        <w:t>इस दृश्य में:</w:t>
      </w:r>
      <w:r>
        <w:rPr>
          <w:lang w:val="hi_IN" w:bidi="hi_IN"/>
        </w:rPr>
        <w:t xml:space="preserve"> यीशु अपनी प्रार्थना जारी रखता है, लेकिन अब वह उन लोगों के लिए प्रार्थना करता है जो भविष्य में उस पर विश्वास करेंगे। यीशु यह प्रार्थना करता है कि विश्वास करने वाले सब एक ही व्यक्ति की तरह काम करें, और पिता परमेश्वर और यीशु के साथ एकता में बने रहें। यह संसार को दिखाएगा कि परमेश्वर ने यीशु को भेजा है। यीशु चाहता है कि भविष्य में विश्वास करने वाले लोग एक दिन उसके साथ हों और उसकी महिमा देखें। यीशु कहता है कि वह लोगों को पिता परमेश्वर के बारे में बताता रहेगा।</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परमेश्वर उपस्थित है और सुन रहा है, लेकिन बोल नहीं रहा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ग्यारह चेले</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 xml:space="preserve">यीशु आकाश की ओर देखता है ताकि यह दिखाए कि वह पिता परमेश्वर से बात कर रहा है, जो स्वर्ग में है। ग्यारह चेले अब भी उसके साथ हैं, लेकिन इस बार यीशु </w:t>
      </w:r>
      <w:r>
        <w:rPr>
          <w:b/>
          <w:lang w:val="hi_IN" w:bidi="hi_IN"/>
        </w:rPr>
        <w:t>सभी</w:t>
      </w:r>
      <w:r>
        <w:rPr>
          <w:lang w:val="hi_IN" w:bidi="hi_IN"/>
        </w:rPr>
        <w:t xml:space="preserve"> विश्वास करने वालों के लिए प्रार्थना कर रहा है, उन लोगों के लिए भी, जिन्होंने अभी तक उसके बारे में सुना भी नहीं है।</w:t>
      </w:r>
    </w:p>
    <w:p>
      <w:pPr/>
      <w:r>
        <w:rPr>
          <w:lang w:val="hi_IN" w:bidi="hi_IN"/>
        </w:rPr>
      </w:r>
      <w:r>
        <w:rPr>
          <w:lang w:val="hi_IN" w:bidi="hi_IN"/>
        </w:rPr>
        <w:t>यह स्पष्ट नहीं है कि दिन का कौन-सा समय है, लेकिन वे या तो उस कमरे में ही हैं जहाँ उन्होंने त्योहार का भोजन किया था, या फिर शहर से बाहर जाते हुए रास्ते में चल रहे हैं।</w:t>
      </w:r>
    </w:p>
    <w:p>
      <w:pPr/>
      <w:r>
        <w:rPr>
          <w:lang w:val="hi_IN" w:bidi="hi_IN"/>
        </w:rPr>
      </w:r>
      <w:r>
        <w:rPr>
          <w:lang w:val="hi_IN" w:bidi="hi_IN"/>
        </w:rPr>
        <w:t>जब यीशु प्रार्थना करता है, “कि वे सब एक हों,” तब एकता दिखाने के लिए आप लोगों के एक समूह से कह सकते हैं कि वे सभी एक ही समय पर कुछ गतिविधियाँ करें।</w:t>
      </w:r>
    </w:p>
    <w:p>
      <w:pPr/>
      <w:r>
        <w:rPr>
          <w:lang w:val="hi_IN" w:bidi="hi_IN"/>
        </w:rPr>
      </w:r>
      <w:r>
        <w:rPr>
          <w:lang w:val="hi_IN" w:bidi="hi_IN"/>
        </w:rPr>
        <w:t>यहाँ रुकें और इस प्रश्न पर समूह में चर्चा करें: आपकी संस्कृति में एकता को कैसे व्यक्त किया जाता है? सभी को एक-मन बनाने, एकता में काम करने, या एक-दूसरे के साथ सहमति में रहने का भाव पैदा करने के लिए आप क्या-क्या करते हैं? इस ऑडियो को यहाँ रोकें।</w:t>
      </w:r>
    </w:p>
    <w:p>
      <w:pPr/>
      <w:r>
        <w:rPr>
          <w:lang w:val="hi_IN" w:bidi="hi_IN"/>
        </w:rPr>
      </w:r>
      <w:r>
        <w:rPr>
          <w:lang w:val="hi_IN" w:bidi="hi_IN"/>
        </w:rPr>
        <w:t>यीशु प्रार्थना में बताता है कि वह और पिता एक-दूसरे से गहराई से जुड़े हुए हैं, और उसकी इच्छा है कि चेले भी उनके साथ उसी तरह जुड़े रहें।</w:t>
      </w:r>
    </w:p>
    <w:p>
      <w:pPr/>
      <w:r>
        <w:rPr>
          <w:lang w:val="hi_IN" w:bidi="hi_IN"/>
        </w:rPr>
      </w:r>
      <w:r>
        <w:rPr>
          <w:lang w:val="hi_IN" w:bidi="hi_IN"/>
        </w:rPr>
        <w:t>यहाँ रुकें और इस प्रश्न पर समूह में चर्चा करें: आपकी संस्कृति में, जो व्यक्ति समूह से बाहर है, उसे शामिल महसूस कराने के लिए आप क्या करते हैं? आप उन्हें यह महसूस कराने के लिए क्या करेंगे कि वे अब आपके समुदाय या समूह का हिस्सा हैं? ऑडियो को यहाँ रोकें।</w:t>
      </w:r>
    </w:p>
    <w:p>
      <w:pPr/>
      <w:r>
        <w:rPr>
          <w:lang w:val="hi_IN" w:bidi="hi_IN"/>
        </w:rPr>
      </w:r>
      <w:r>
        <w:rPr>
          <w:lang w:val="hi_IN" w:bidi="hi_IN"/>
        </w:rPr>
        <w:t>इसके बाद यीशु प्रार्थना करता है, “मैंने उन्हें महिमा दी है।” यीशु यहाँ इस बात की ओर संकेत कर रहा है कि उसने अपने चेलों को, चाहे वे अभी के हों या भविष्य के, वही महिमा दी है, जो परमेश्वर ने उसे दी थी।</w:t>
      </w:r>
    </w:p>
    <w:p>
      <w:pPr/>
      <w:r>
        <w:rPr>
          <w:lang w:val="hi_IN" w:bidi="hi_IN"/>
        </w:rPr>
      </w:r>
      <w:r>
        <w:rPr>
          <w:lang w:val="hi_IN" w:bidi="hi_IN"/>
        </w:rPr>
        <w:t>क्या आपको वह गतिविधि याद है, जिसमें आपने दर्पण और मशाल का इस्तेमाल किया था? इस गतिविधि को बेझिझक दोहराएँ ताकि आपको परमेश्वर की महिमा, जो चेलों पर प्रतिबिंबित होती है, उसकी याद दिलाई जा सके। ऑडियो को यहाँ रोकें।</w:t>
      </w:r>
    </w:p>
    <w:p>
      <w:pPr/>
      <w:r>
        <w:rPr>
          <w:lang w:val="hi_IN" w:bidi="hi_IN"/>
        </w:rPr>
      </w:r>
      <w:r>
        <w:rPr>
          <w:lang w:val="hi_IN" w:bidi="hi_IN"/>
        </w:rPr>
        <w:t>इसके बाद यीशु उन लोगों के लिए प्रार्थना करता है, जिन्हें पिता ने उसे दिया है, अर्थात् वे सभी लोग, जो भविष्य में यीशु पर विश्वास करेंगे। यीशु चाहता है कि ये भविष्य के चेले भी स्वर्ग में उसके साथ हों, और वही महिमा, अर्थात् परमेश्वर के साथ वही एकता, देखें और अनुभव करें, जो यीशु के पास है।</w:t>
      </w:r>
    </w:p>
    <w:p>
      <w:pPr/>
      <w:r>
        <w:rPr>
          <w:lang w:val="hi_IN" w:bidi="hi_IN"/>
        </w:rPr>
      </w:r>
      <w:r>
        <w:rPr>
          <w:lang w:val="hi_IN" w:bidi="hi_IN"/>
        </w:rPr>
        <w:t>इसका उद्देश्य यह था कि चेले आपस में उसी तरह एक हों, जैसे यीशु और उसका पिता एक हैं। यीशु परमेश्वर की महिमा और महानता में सहभागी है। चेले यह देखेंगे कि यीशु परमेश्वर की सर्वोच्च महिमा और महानता में सहभागी है, क्योंकि यह सब परमेश्वर ने यीशु को दिया है। परमेश्वर ने अपनी महिमा यीशु को दी, क्योंकि वह यीशु से बहुत प्रेम करता है और संसार की रचना होने से पहले से ही उससे प्रेम करता आया है।</w:t>
      </w:r>
    </w:p>
    <w:p>
      <w:pPr/>
      <w:r>
        <w:rPr>
          <w:lang w:val="hi_IN" w:bidi="hi_IN"/>
        </w:rPr>
      </w:r>
      <w:r>
        <w:rPr>
          <w:lang w:val="hi_IN" w:bidi="hi_IN"/>
        </w:rPr>
        <w:t xml:space="preserve">यीशु अपने “धर्मी पिता” से प्रार्थना करता है, अर्थात् उससे, जो निष्पक्ष रूप से न्याय करता है। अब यीशु एक स्पष्ट अंतर दिखाता है। वह कहता है कि संसार, अर्थात् संसार के लोग, परमेश्वर को नहीं जानते। लेकिन यीशु कहता है कि वह परमेश्वर को जानता </w:t>
      </w:r>
      <w:r>
        <w:rPr>
          <w:b/>
          <w:lang w:val="hi_IN" w:bidi="hi_IN"/>
        </w:rPr>
        <w:t>है</w:t>
      </w:r>
      <w:r>
        <w:rPr>
          <w:lang w:val="hi_IN" w:bidi="hi_IN"/>
        </w:rPr>
        <w:t>। इसके बाद यीशु कहता है कि उसके चेले, अर्थात् यीशु पर विश्वास करने वाले लोग, यह जानते हैं कि परमेश्वर ने यीशु को भेजा है।</w:t>
      </w:r>
    </w:p>
    <w:p>
      <w:pPr/>
      <w:r>
        <w:rPr>
          <w:lang w:val="hi_IN" w:bidi="hi_IN"/>
        </w:rPr>
      </w:r>
      <w:r>
        <w:rPr>
          <w:lang w:val="hi_IN" w:bidi="hi_IN"/>
        </w:rPr>
        <w:t>यीशु पिता परमेश्वर को याद दिलाता है कि उसने चेलों को यह दिखाया है कि परमेश्वर कौन है। इसके बाद यीशु कहता है कि वह आगे भी लोगों को दिखाता रहेगा कि परमेश्वर कौन है। यीशु ऐसा इसलिए करेगा ताकि भविष्य में लोग वही प्रेम अनुभव कर सकें, जो पिता परमेश्वर यीशु से करता है। इसके बाद चेले लोगों से उसी तरह प्रेम करेंगे, जैसे परमेश्वर यीशु से प्रेम करता है। जब चेले इस प्रेम का अनुभव करेंगे, तब वे “यीशु में होंगे,” जिसका अर्थ है कि वे यीशु से जुड़े रहेंगे और उसकी आज्ञा मानते हुए उसके पीछे चलेंगे।</w:t>
      </w:r>
    </w:p>
    <w:p>
      <w:pPr/>
      <w:r>
        <w:rPr>
          <w:lang w:val="hi_IN" w:bidi="hi_IN"/>
        </w:rPr>
      </w:r>
      <w:r>
        <w:rPr>
          <w:lang w:val="hi_IN" w:bidi="hi_IN"/>
        </w:rPr>
        <w:t>अब समूह को चाहिए कि वे इस भाग और उसमें हो रही घटनाओं को कथापट बनाकर, चित्र बनाकर, या वस्तुओं का उपयोग करके दृश्य रूप में दिखाएँ।</w:t>
      </w:r>
      <w:r>
        <w:rPr>
          <w:lang w:val="hi_IN" w:bidi="hi_IN"/>
        </w:rPr>
      </w:r>
    </w:p>
    <w:p>
      <w:pPr>
        <w:pStyle w:val="Heading3"/>
      </w:pPr>
      <w:r>
        <w:rPr>
          <w:lang w:val="hi_IN" w:bidi="hi_IN"/>
        </w:rPr>
        <w:t>पाठ को नाटकीय रूप देना</w:t>
      </w:r>
    </w:p>
    <w:p>
      <w:pPr/>
      <w:r>
        <w:rPr>
          <w:lang w:val="hi_IN" w:bidi="hi_IN"/>
        </w:rPr>
      </w:r>
      <w:r>
        <w:rPr>
          <w:lang w:val="hi_IN" w:bidi="hi_IN"/>
        </w:rPr>
        <w:t>यूहन्ना 17:20–26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1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परमेश्वर उपस्थित है और सुन रहा है, लेकिन वह बोल नहीं रहा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ग्यारह चेले</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आपसे इस भाग के कठिन या महत्वपूर्ण हिस्सों का अभिनय करना छूट न जाए।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पड़ावों पर, नाटक को रोककर उस पात्र की भूमिका निभाने वाले व्यक्ति से पूछें "आप क्या महसूस कर रहे हैं या क्या सोच रहे हैं?" पात्र की भूमिका निभाने वाले व्यक्ति को यह जवाब देना चाहिए कि अगर वह उस पात्र के स्थान पर होता तो वह कैसा महसूस करता या क्या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यीशु उन लोगों के लिए प्रार्थना कर रहा है, जो अभी उस पर विश्वास करते हैं, और वह भविष्य में विश्वास करने वालों के लिए भी प्रार्थना कर रहा है। भविष्य में विश्वास करने वाले लोग परमेश्वर का संदेश उन ग्यारह चेलों से सुनेंगे, जो इस भाग में यीशु के साथ हैं।</w:t>
      </w:r>
    </w:p>
    <w:p>
      <w:pPr/>
      <w:r>
        <w:rPr>
          <w:lang w:val="hi_IN" w:bidi="hi_IN"/>
        </w:rPr>
      </w:r>
      <w:r>
        <w:rPr>
          <w:lang w:val="hi_IN" w:bidi="hi_IN"/>
        </w:rPr>
        <w:t>यीशु प्रार्थना करता है कि चेलों के बीच एकता हो, और वे एक अच्छे समूह की तरह मिलकर काम करें।</w:t>
      </w:r>
    </w:p>
    <w:p>
      <w:pPr/>
      <w:r>
        <w:rPr>
          <w:lang w:val="hi_IN" w:bidi="hi_IN"/>
        </w:rPr>
      </w:r>
      <w:r>
        <w:rPr>
          <w:lang w:val="hi_IN" w:bidi="hi_IN"/>
        </w:rPr>
        <w:t>जैसे यीशु और परमेश्वर एक हैं, वैसे ही यीशु यह प्रार्थना करता है कि चेले भी परमेश्वर और यीशु के साथ एकता में जुड़े रहें। यह इसलिए है ताकि संसार विश्वास करे कि परमेश्वर का संदेश सत्य है। यीशु कहता है कि उसने चेलों को वही महिमा दी है, जो परमेश्वर ने यीशु को दी थी, ताकि वे सब एक होकर एकता में जुड़े रहें। इसका उद्देश्य यह है कि संसार चेलों में दिखाई देने वाली महिमा को देखे और यह जाने कि यह इस संसार से नहीं, बल्कि परमेश्वर से आई है।</w:t>
      </w:r>
    </w:p>
    <w:p>
      <w:pPr/>
      <w:r>
        <w:rPr>
          <w:lang w:val="hi_IN" w:bidi="hi_IN"/>
        </w:rPr>
      </w:r>
      <w:r>
        <w:rPr>
          <w:lang w:val="hi_IN" w:bidi="hi_IN"/>
        </w:rPr>
        <w:t>यीशु चाहता है कि संसार यह देखे कि पिता चेलों से उतना ही प्रेम करता है, जितना पिता यीशु से करता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चेलों का किरदार निभाने वाले लोगों से पूछें, "आप क्या महसूस कर रहे हैं या क्या सोच रहे हैं?" वे इस तरह उत्तर दे सकते हैं, जैसे, “यह देखकर हैरानी होती है कि परमेश्वर हमसे इतना प्रेम करता है और अपने संदेश के लिए हम पर भरोसा करता है,” “यह अद्भुत है कि हम परमेश्वर के प्रेम को इतनी गहराई से अनुभव कर सकते हैं कि उसे दूसरों के साथ बाँट सकें,” या “हमें खुशी है कि हम परमेश्वर के प्रेम का यह संदेश उन लोगों के साथ साझा कर सकते हैं, जो अभी तक यीशु को नहीं जानते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परमेश्वर ने संसार की रचना करने से पहले ही यीशु को महिमा दी थी, क्योंकि वह संसार की रचना से पहले ही यीशु से प्रेम करता था। यीशु संसार के अस्तित्व में आने से पहले भी अस्तित्व में था।</w:t>
      </w:r>
    </w:p>
    <w:p>
      <w:pPr/>
      <w:r>
        <w:rPr>
          <w:lang w:val="hi_IN" w:bidi="hi_IN"/>
        </w:rPr>
      </w:r>
      <w:r>
        <w:rPr>
          <w:lang w:val="hi_IN" w:bidi="hi_IN"/>
        </w:rPr>
        <w:t>अब यीशु सम्मान और स्नेह के साथ परमेश्वर को पुकारता है, क्योंकि वह जानता है कि परमेश्वर के मार्ग न्यायपूर्ण और निष्पक्ष हैं।</w:t>
      </w:r>
    </w:p>
    <w:p>
      <w:pPr/>
      <w:r>
        <w:rPr>
          <w:lang w:val="hi_IN" w:bidi="hi_IN"/>
        </w:rPr>
      </w:r>
      <w:r>
        <w:rPr>
          <w:lang w:val="hi_IN" w:bidi="hi_IN"/>
        </w:rPr>
        <w:t>संसार में ऐसे लोग हैं, जो अभी तक यीशु और पिता के बारे में नहीं जानते हैं। हालाँकि यीशु पिता को जानता है, और यीशु के चेले जानते हैं कि पिता ने यीशु को भेजा है, और इसी तरह संसार में और भी लोग यीशु और पिता के बारे में जानेंगे।</w:t>
      </w:r>
    </w:p>
    <w:p>
      <w:pPr/>
      <w:r>
        <w:rPr>
          <w:lang w:val="hi_IN" w:bidi="hi_IN"/>
        </w:rPr>
      </w:r>
      <w:r>
        <w:rPr>
          <w:lang w:val="hi_IN" w:bidi="hi_IN"/>
        </w:rPr>
        <w:t>यीशु अपने चेलों से उतना ही प्रेम करता है, जितना पिता यीशु से प्रेम करता है। चेलों को भी दूसरों से उतना ही प्रेम करना चाहिए, जितना पिता परमेश्वर यीशु से प्रेम करता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यीशु का किरदार निभाने वाले व्यक्ति से पूछें, "आप क्या महसूस कर रहे हैं या क्या सोच रहे हैं?" वह व्यक्ति इस तरह उत्तर दे सकता है, “यीशु चाहता है कि भविष्य के चेले भी उसके और परमेश्वर के साथ गहराई से जुड़े हुए महसूस करें,” “मेरा हृदय इन भविष्य के चेलों के लिए इतना भर गया है कि वह उमड़ रहा है,” या “मुझे यह चाह है कि मैं इन भविष्य के चेलों से भी उतना ही जुड़ा हुआ महसूस करूँ, जितना मैं अभी अपने साथ मौजूद चेलों के साथ महसूस करता हूँ।”</w:t>
      </w:r>
      <w:r>
        <w:rPr>
          <w:lang w:val="hi_IN" w:bidi="hi_IN"/>
        </w:rPr>
      </w:r>
    </w:p>
    <w:p>
      <w:pPr>
        <w:pStyle w:val="Heading3"/>
      </w:pPr>
      <w:r>
        <w:rPr>
          <w:lang w:val="hi_IN" w:bidi="hi_IN"/>
        </w:rPr>
        <w:t>आवश्यक जानकारी</w:t>
      </w:r>
    </w:p>
    <w:p>
      <w:pPr/>
      <w:r>
        <w:rPr>
          <w:lang w:val="hi_IN" w:bidi="hi_IN"/>
        </w:rPr>
      </w:r>
      <w:r>
        <w:rPr>
          <w:lang w:val="hi_IN" w:bidi="hi_IN"/>
        </w:rPr>
        <w:t>यूहन्ना 17:20–26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इस भाग में, यीशु यह कहना जारी रखता है कि उसकी </w:t>
      </w:r>
      <w:r>
        <w:rPr>
          <w:b/>
          <w:lang w:val="hi_IN" w:bidi="hi_IN"/>
        </w:rPr>
        <w:t>प्रार्थना</w:t>
      </w:r>
      <w:r>
        <w:rPr>
          <w:lang w:val="hi_IN" w:bidi="hi_IN"/>
        </w:rPr>
        <w:t xml:space="preserve"> केवल चेलों के लिए नहीं है। </w:t>
      </w:r>
      <w:r>
        <w:rPr>
          <w:b/>
          <w:lang w:val="hi_IN" w:bidi="hi_IN"/>
        </w:rPr>
        <w:t>प्रार्थना</w:t>
      </w:r>
      <w:r>
        <w:rPr>
          <w:lang w:val="hi_IN" w:bidi="hi_IN"/>
        </w:rPr>
        <w:t xml:space="preserve"> के लिए उसी शब्द का इस्तेमाल करें जो आपने पिछले भागों में इस्तेमाल किया है।</w:t>
      </w:r>
    </w:p>
    <w:p>
      <w:pPr/>
      <w:r>
        <w:rPr>
          <w:lang w:val="hi_IN" w:bidi="hi_IN"/>
        </w:rPr>
      </w:r>
      <w:r>
        <w:rPr>
          <w:lang w:val="hi_IN" w:bidi="hi_IN"/>
        </w:rPr>
        <w:t xml:space="preserve">यीशु उन लोगों के लिए प्रार्थना करता है, जो उसके </w:t>
      </w:r>
      <w:r>
        <w:rPr>
          <w:b/>
          <w:lang w:val="hi_IN" w:bidi="hi_IN"/>
        </w:rPr>
        <w:t>चेलों</w:t>
      </w:r>
      <w:r>
        <w:rPr>
          <w:lang w:val="hi_IN" w:bidi="hi_IN"/>
        </w:rPr>
        <w:t xml:space="preserve"> के </w:t>
      </w:r>
      <w:r>
        <w:rPr>
          <w:b/>
          <w:lang w:val="hi_IN" w:bidi="hi_IN"/>
        </w:rPr>
        <w:t>संदेश</w:t>
      </w:r>
      <w:r>
        <w:rPr>
          <w:lang w:val="hi_IN" w:bidi="hi_IN"/>
        </w:rPr>
        <w:t xml:space="preserve"> के द्वारा उस पर विश्वास करेंगे। यहाँ संदेश का संदर्भ परमेश्वर के उस संदेश से है, जिसे चेले उन लोगों के साथ साझा करेंगे, जो अभी तक यीशु पर विश्वास नहीं करते हैं या यीशु के बारे में नहीं जानते हैं। चेलों के लिए उसी शब्द का उपयोग करें जो आपने पिछले भागों में किया है। </w:t>
      </w:r>
      <w:r>
        <w:rPr>
          <w:lang w:val="hi_IN" w:bidi="hi_IN"/>
        </w:rPr>
        <w:t>चेले</w:t>
      </w:r>
      <w:r>
        <w:rPr>
          <w:lang w:val="hi_IN" w:bidi="hi_IN"/>
        </w:rPr>
        <w:t xml:space="preserve"> शब्द मुख्य शब्दावली में है।</w:t>
      </w:r>
    </w:p>
    <w:p>
      <w:pPr/>
      <w:r>
        <w:rPr>
          <w:lang w:val="hi_IN" w:bidi="hi_IN"/>
        </w:rPr>
      </w:r>
      <w:r>
        <w:rPr>
          <w:lang w:val="hi_IN" w:bidi="hi_IN"/>
        </w:rPr>
        <w:t>यीशु प्रार्थना करता है, "हे पिता, कि वे सब एक हों।” यीशु यह प्रार्थना कर रहा है कि चेले एकता में मिलकर उसी तरह काम करें जैसे परमेश्वर और यीशु एक-दूसरे के साथ मिलकर काम करते हैं। यीशु प्रेम और आदर के संकेत के रूप में परमेश्वर को “पिता” कहता है।</w:t>
      </w:r>
    </w:p>
    <w:p>
      <w:pPr/>
      <w:r>
        <w:rPr>
          <w:lang w:val="hi_IN" w:bidi="hi_IN"/>
        </w:rPr>
      </w:r>
      <w:r>
        <w:rPr>
          <w:lang w:val="hi_IN" w:bidi="hi_IN"/>
        </w:rPr>
        <w:t xml:space="preserve">यीशु आगे कहता है, “कि वे भी हम में हों, ताकि </w:t>
      </w:r>
      <w:r>
        <w:rPr>
          <w:b/>
          <w:lang w:val="hi_IN" w:bidi="hi_IN"/>
        </w:rPr>
        <w:t>संसार</w:t>
      </w:r>
      <w:r>
        <w:rPr>
          <w:lang w:val="hi_IN" w:bidi="hi_IN"/>
        </w:rPr>
        <w:t xml:space="preserve"> विश्वास करे कि तूने </w:t>
      </w:r>
      <w:r>
        <w:rPr>
          <w:b/>
          <w:lang w:val="hi_IN" w:bidi="hi_IN"/>
        </w:rPr>
        <w:t>मुझे भेजा है</w:t>
      </w:r>
      <w:r>
        <w:rPr>
          <w:lang w:val="hi_IN" w:bidi="hi_IN"/>
        </w:rPr>
        <w:t>।” यीशु यहाँ “संसार” की बात करता है, जिसका अर्थ संसार में रहने वाले लोग हैं। वह यह प्रार्थना करता है कि संसार के सभी लोग उस पर विश्वास करें। वह उन लोगों के लिए भी प्रार्थना करता है, जो भविष्य में यीशु पर विश्वास करेंगे।</w:t>
      </w:r>
    </w:p>
    <w:p>
      <w:pPr/>
      <w:r>
        <w:rPr>
          <w:lang w:val="hi_IN" w:bidi="hi_IN"/>
        </w:rPr>
      </w:r>
      <w:r>
        <w:rPr>
          <w:lang w:val="hi_IN" w:bidi="hi_IN"/>
        </w:rPr>
        <w:t xml:space="preserve">यीशु कहता है, “जो </w:t>
      </w:r>
      <w:r>
        <w:rPr>
          <w:b/>
          <w:lang w:val="hi_IN" w:bidi="hi_IN"/>
        </w:rPr>
        <w:t>महिमा</w:t>
      </w:r>
      <w:r>
        <w:rPr>
          <w:lang w:val="hi_IN" w:bidi="hi_IN"/>
        </w:rPr>
        <w:t xml:space="preserve"> तूने मुझे दी है, वही मैंने उन्हें दी है।” महिमा के लिए उसी शब्द या वाक्यांश का प्रयोग करें जिसका प्रयोग आपने पिछले भागों में किया है। </w:t>
      </w:r>
      <w:r>
        <w:rPr>
          <w:lang w:val="hi_IN" w:bidi="hi_IN"/>
        </w:rPr>
        <w:t>महिमा</w:t>
      </w:r>
      <w:r>
        <w:rPr>
          <w:lang w:val="hi_IN" w:bidi="hi_IN"/>
        </w:rPr>
        <w:t xml:space="preserve"> के बारे में अधिक जानकारी के लिए, मुख्य शब्दावली को देखें।</w:t>
      </w:r>
    </w:p>
    <w:p>
      <w:pPr/>
      <w:r>
        <w:rPr>
          <w:lang w:val="hi_IN" w:bidi="hi_IN"/>
        </w:rPr>
      </w:r>
      <w:r>
        <w:rPr>
          <w:lang w:val="hi_IN" w:bidi="hi_IN"/>
        </w:rPr>
        <w:t xml:space="preserve">यीशु परमेश्वर को </w:t>
      </w:r>
      <w:r>
        <w:rPr>
          <w:b/>
          <w:lang w:val="hi_IN" w:bidi="hi_IN"/>
        </w:rPr>
        <w:t>धर्मी</w:t>
      </w:r>
      <w:r>
        <w:rPr>
          <w:lang w:val="hi_IN" w:bidi="hi_IN"/>
        </w:rPr>
        <w:t xml:space="preserve"> पिता कहता है। पिता धर्मी है क्योंकि वह सही काम करता है और न्यायपूर्वक निर्णय करता है। धर्मी के लिए वही शब्द या वाक्यांश इस्तेमाल करें, जो आपने पिछले भागों में इस्तेमाल किया है। </w:t>
      </w:r>
      <w:r>
        <w:rPr>
          <w:lang w:val="hi_IN" w:bidi="hi_IN"/>
        </w:rPr>
        <w:t>धार्मिकता</w:t>
      </w:r>
      <w:r>
        <w:rPr>
          <w:lang w:val="hi_IN" w:bidi="hi_IN"/>
        </w:rPr>
        <w:t xml:space="preserve"> के बारे में अधिक जानकारी के लिए मुख्य शब्दावली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यूहन्ना 18:1–14</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यूहन्ना 18:1–14 को सुनें और अपने मन में रखें।</w:t>
      </w:r>
    </w:p>
    <w:p>
      <w:pPr/>
      <w:r>
        <w:rPr>
          <w:lang w:val="hi_IN" w:bidi="hi_IN"/>
        </w:rPr>
      </w:r>
      <w:r>
        <w:rPr>
          <w:lang w:val="hi_IN" w:bidi="hi_IN"/>
        </w:rPr>
        <w:t>यदि सम्भव हो, तो यूहन्ना 18:1–14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 यीशु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यूहन्ना 18:1–14 का ऑडियो संस्करण सबसे आसानी से समझ में आने वाले अनुवाद में सुनें।</w:t>
      </w:r>
    </w:p>
    <w:p>
      <w:pPr/>
      <w:r>
        <w:rPr>
          <w:lang w:val="hi_IN" w:bidi="hi_IN"/>
        </w:rPr>
      </w:r>
      <w:r>
        <w:rPr>
          <w:lang w:val="hi_IN" w:bidi="hi_IN"/>
        </w:rPr>
        <w:t>क्या आपको पिछले भाग की याद है कि कैसे यीशु अपने चेलों के साथ रहते हुए परमेश्वर से प्रार्थना कर रहा था? यीशु ने परमेश्वर से प्रार्थना की, और फिर वह अपने चेलों के साथ यरूशलेम शहर से निकलकर किद्रोन घाटी के पार गया। किद्रोन घाटी में कभी-कभी एक नदी बहती थी, लेकिन उस समय वह सूखी थी और उसमें पानी नहीं था, इसलिए यीशु और उसके चेले उसे आसानी से पार कर सके।</w:t>
      </w:r>
    </w:p>
    <w:p>
      <w:pPr/>
      <w:r>
        <w:rPr>
          <w:lang w:val="hi_IN" w:bidi="hi_IN"/>
        </w:rPr>
      </w:r>
      <w:r>
        <w:rPr>
          <w:lang w:val="hi_IN" w:bidi="hi_IN"/>
        </w:rPr>
        <w:t>किद्रोन घाटी के उस पार पेड़ों से भरी एक बारी थी; जिसे एक बाग़ भी कहा जाता है। लोगों ने पेड़ों से फल तोड़ने के लिए पेड़ों के बाग लगाते थे। वह बाग़ शायद यरूशलेम के ठीक बाहर और जैतून के पहाड़ नाम की पहाड़ी के नीचे था।</w:t>
      </w:r>
    </w:p>
    <w:p>
      <w:pPr/>
      <w:r>
        <w:rPr>
          <w:lang w:val="hi_IN" w:bidi="hi_IN"/>
        </w:rPr>
      </w:r>
      <w:r>
        <w:rPr>
          <w:lang w:val="hi_IN" w:bidi="hi_IN"/>
        </w:rPr>
        <w:t xml:space="preserve">यहाँ रुकें और समूह के रूप में </w:t>
      </w:r>
      <w:r>
        <w:rPr>
          <w:lang w:val="hi_IN" w:bidi="hi_IN"/>
        </w:rPr>
        <w:t>पेड़ों के बाग़</w:t>
      </w:r>
      <w:r>
        <w:rPr>
          <w:lang w:val="hi_IN" w:bidi="hi_IN"/>
        </w:rPr>
        <w:t xml:space="preserve"> की एक तस्वीर देखें। साथ ही </w:t>
      </w:r>
      <w:r>
        <w:rPr>
          <w:lang w:val="hi_IN" w:bidi="hi_IN"/>
        </w:rPr>
        <w:t>यरूशलेम, किद्रोन घाटी, और जैतून पहाड़</w:t>
      </w:r>
      <w:r>
        <w:rPr>
          <w:lang w:val="hi_IN" w:bidi="hi_IN"/>
        </w:rPr>
        <w:t xml:space="preserve"> के नक्शे की एक तस्वीर को भी देखें। इस ऑडियो को यहाँ रोकें।</w:t>
      </w:r>
    </w:p>
    <w:p>
      <w:pPr/>
      <w:r>
        <w:rPr>
          <w:lang w:val="hi_IN" w:bidi="hi_IN"/>
        </w:rPr>
      </w:r>
      <w:r>
        <w:rPr>
          <w:lang w:val="hi_IN" w:bidi="hi_IN"/>
        </w:rPr>
        <w:t>यीशु और उसके चेलों ने उस बाग़ में प्रवेश किया।</w:t>
      </w:r>
    </w:p>
    <w:p>
      <w:pPr/>
      <w:r>
        <w:rPr>
          <w:lang w:val="hi_IN" w:bidi="hi_IN"/>
        </w:rPr>
      </w:r>
      <w:r>
        <w:rPr>
          <w:lang w:val="hi_IN" w:bidi="hi_IN"/>
        </w:rPr>
        <w:t>यीशु अक्सर या नियमित रूप से यहूदा और दूसरे चेलों के साथ उस बाग़ में जाया करता था। इसका अर्थ है कि यहूदा, वह चेला जिसने यीशु को पकड़वाया था, जानता था कि वह जगह कहाँ है और वहाँ कैसे जाना है। अगर आपको पिछला भाग याद हों तो यहूदा यीशु का चेला होने के बावजूद भी उसके विरोध में हो गया, और वह उसके शत्रुओं की मदद करने के लिए सहमत हो गया। यीशु को पकड़वाने के लिए रोमी सैनिकों और यहूदी अधिकारियों को यीशु तक ले जाने का वादा करने पर यहूदा ने इनाम के रूप में पैसे लिए।</w:t>
      </w:r>
    </w:p>
    <w:p>
      <w:pPr/>
      <w:r>
        <w:rPr>
          <w:lang w:val="hi_IN" w:bidi="hi_IN"/>
        </w:rPr>
      </w:r>
      <w:r>
        <w:rPr>
          <w:lang w:val="hi_IN" w:bidi="hi_IN"/>
        </w:rPr>
        <w:t>मुख्य याजकों और फरीसियों, यानी धार्मिक अगुवों ने यहूदा को मंदिर के कुछ पहरेदार दिए, जो यहूदी मंदिर की सुरक्षा के लिए सिपाही की तरह काम करते थे। उन्होंने यहूदा को कुछ रोमी सैनिक भी दिए, जोकि लगभग बीस या उससे कम थे। यीशु को पकड़ने के लिए यहूदा इन लोगों के समूह के साथ उस बाग़ में आया।</w:t>
      </w:r>
    </w:p>
    <w:p>
      <w:pPr/>
      <w:r>
        <w:rPr>
          <w:lang w:val="hi_IN" w:bidi="hi_IN"/>
        </w:rPr>
      </w:r>
      <w:r>
        <w:rPr>
          <w:lang w:val="hi_IN" w:bidi="hi_IN"/>
        </w:rPr>
        <w:t>यहाँ रुकें और समूह में इस प्रश्न पर चर्चा करें: आपकी संस्कृति में, आपके आराधना के स्थानों को सुरक्षित रखने में कौन मदद करता है? जब लोग कोई गैरकानूनी काम करते हैं, तो उन्हें कौन पकड़ता है? इस ऑडियो को यहाँ रोकें।</w:t>
      </w:r>
    </w:p>
    <w:p>
      <w:pPr/>
      <w:r>
        <w:rPr>
          <w:lang w:val="hi_IN" w:bidi="hi_IN"/>
        </w:rPr>
      </w:r>
      <w:r>
        <w:rPr>
          <w:lang w:val="hi_IN" w:bidi="hi_IN"/>
        </w:rPr>
        <w:t>मुख्य याजक आम तौर पर फरीसी नहीं होते थे बल्कि वे एक दूसरे धार्मिक समूह से थे, जिन्हें सदूकी कहा जाता था। वे बलिदान चढ़ाते थे और मंदिर में होने वाले धार्मिक विधियों की ज़िम्मेदारी निभाते थे। वे यहूदी याजकों में सबसे महत्वपूर्ण थे। फरीसी यहूदियों का एक धार्मिक समूह था। फरीसियों के लिए यह बहुत ज़रूरी था कि यहूदी लोग सभी यहूदी धार्मिक नियमों का बहुत ध्यान से पालन करें।</w:t>
      </w:r>
    </w:p>
    <w:p>
      <w:pPr/>
      <w:r>
        <w:rPr>
          <w:lang w:val="hi_IN" w:bidi="hi_IN"/>
        </w:rPr>
      </w:r>
      <w:r>
        <w:rPr>
          <w:lang w:val="hi_IN" w:bidi="hi_IN"/>
        </w:rPr>
        <w:t>क्योंकि रात का समय था और अंधेरा भी था, इसलिए सैनिक और मंदिर के अधिकारी मशालें और लालटेन लेकर आये थे। लालटेन पक्की मिट्टी या धातु की बनी होती थीं जिनमें तेल और बाती रखने की जगह होती थी। बाती एक रस्सी जैसी होती थी, जो सन नाम के पौधे से बनाई जाती थी। लोग रोशनी पाने के लिए उस बाती को मोमबत्ती की तरह जलाते थे। लोग मशाल लकड़ी की डंडी से बनाते थे, और डंडी के सिरे पर कपड़ा बाँधकर उसे तेल में भिगोते थे। फिर लोग उस तेल को जलाते थे।</w:t>
      </w:r>
    </w:p>
    <w:p>
      <w:pPr/>
      <w:r>
        <w:rPr>
          <w:lang w:val="hi_IN" w:bidi="hi_IN"/>
        </w:rPr>
      </w:r>
      <w:r>
        <w:rPr>
          <w:lang w:val="hi_IN" w:bidi="hi_IN"/>
        </w:rPr>
        <w:t xml:space="preserve">यहाँ रुकें और </w:t>
      </w:r>
      <w:r>
        <w:rPr>
          <w:lang w:val="hi_IN" w:bidi="hi_IN"/>
        </w:rPr>
        <w:t>लालटेन</w:t>
      </w:r>
      <w:r>
        <w:rPr>
          <w:lang w:val="hi_IN" w:bidi="hi_IN"/>
        </w:rPr>
        <w:t xml:space="preserve"> और </w:t>
      </w:r>
      <w:r>
        <w:rPr>
          <w:b/>
          <w:lang w:val="hi_IN" w:bidi="hi_IN"/>
        </w:rPr>
        <w:t>मशाल</w:t>
      </w:r>
      <w:r>
        <w:rPr>
          <w:lang w:val="hi_IN" w:bidi="hi_IN"/>
        </w:rPr>
        <w:t xml:space="preserve"> की कुछ तस्वीरों को एक साथ देखें। इस ऑडियो को यहाँ रोकें।</w:t>
      </w:r>
    </w:p>
    <w:p>
      <w:pPr/>
      <w:r>
        <w:rPr>
          <w:lang w:val="hi_IN" w:bidi="hi_IN"/>
        </w:rPr>
      </w:r>
      <w:r>
        <w:rPr>
          <w:lang w:val="hi_IN" w:bidi="hi_IN"/>
        </w:rPr>
        <w:t>सैनिक और अधिकारी अपने साथ हथियार भी लाए थे। वे यीशु के विरोध करने पर उससे लड़ने के लिए तैयार थे। वे जो हथियार लेकर आए थे, उनमें तलवारें, भाले और चाकुओं जैसे हथियार थे।</w:t>
      </w:r>
    </w:p>
    <w:p>
      <w:pPr/>
      <w:r>
        <w:rPr>
          <w:lang w:val="hi_IN" w:bidi="hi_IN"/>
        </w:rPr>
      </w:r>
      <w:r>
        <w:rPr>
          <w:lang w:val="hi_IN" w:bidi="hi_IN"/>
        </w:rPr>
        <w:t xml:space="preserve">यहाँ रुकें और समूह में </w:t>
      </w:r>
      <w:r>
        <w:rPr>
          <w:lang w:val="hi_IN" w:bidi="hi_IN"/>
        </w:rPr>
        <w:t>तलवारों</w:t>
      </w:r>
      <w:r>
        <w:rPr>
          <w:lang w:val="hi_IN" w:bidi="hi_IN"/>
        </w:rPr>
        <w:t xml:space="preserve">, </w:t>
      </w:r>
      <w:r>
        <w:rPr>
          <w:lang w:val="hi_IN" w:bidi="hi_IN"/>
        </w:rPr>
        <w:t>भालों</w:t>
      </w:r>
      <w:r>
        <w:rPr>
          <w:lang w:val="hi_IN" w:bidi="hi_IN"/>
        </w:rPr>
        <w:t xml:space="preserve">, और </w:t>
      </w:r>
      <w:r>
        <w:rPr>
          <w:lang w:val="hi_IN" w:bidi="hi_IN"/>
        </w:rPr>
        <w:t>चाकुओं</w:t>
      </w:r>
      <w:r>
        <w:rPr>
          <w:lang w:val="hi_IN" w:bidi="hi_IN"/>
        </w:rPr>
        <w:t xml:space="preserve"> की तस्वीरों को देखें। इस ऑडियो को यहाँ रोकें।</w:t>
      </w:r>
    </w:p>
    <w:p>
      <w:pPr/>
      <w:r>
        <w:rPr>
          <w:lang w:val="hi_IN" w:bidi="hi_IN"/>
        </w:rPr>
      </w:r>
      <w:r>
        <w:rPr>
          <w:lang w:val="hi_IN" w:bidi="hi_IN"/>
        </w:rPr>
        <w:t>यीशु शांति से अपने आप को सौंपने के लिए तैयार था क्योंकि वह जानता था कि उसके साथ क्या होने वाला है, वे लोग उसे सताने के लिए क्या क्या करेंगे, और उसे कितना दुख सहन करना पड़ेगा। वह खुद आगे बढ़कर सैनिकों और अधिकारियों से मिलने गया।</w:t>
      </w:r>
    </w:p>
    <w:p>
      <w:pPr/>
      <w:r>
        <w:rPr>
          <w:lang w:val="hi_IN" w:bidi="hi_IN"/>
        </w:rPr>
      </w:r>
      <w:r>
        <w:rPr>
          <w:lang w:val="hi_IN" w:bidi="hi_IN"/>
        </w:rPr>
        <w:t>यीशु अपने आप को अधिकारियों और सैनिकों को सौंपकर चेलों को नुकसान से बचाना भी चाहता था। वह बिना विरोध किए और बिना लड़े उन्हें अपने आप को पकड़ने देना चाहता था।</w:t>
      </w:r>
    </w:p>
    <w:p>
      <w:pPr/>
      <w:r>
        <w:rPr>
          <w:lang w:val="hi_IN" w:bidi="hi_IN"/>
        </w:rPr>
      </w:r>
      <w:r>
        <w:rPr>
          <w:lang w:val="hi_IN" w:bidi="hi_IN"/>
        </w:rPr>
        <w:t>इसके बाद यीशु उन लोगों की ओर आगे बढ़ा, तो उसने पूछा, “तुम किसे ढूँढ़ रहे हो?” यह प्रश्न थोड़ा अजीब लग सकता है, क्योंकि यीशु जानता था कि वे उसे ही ढूँढ़ रहे हैं। वह शायद ऐसा इसलिए कह रहा था ताकि सैनिक और अधिकारी यह बात ज़ोर से कहें और स्पष्ट हो जाए कि वे यीशु को ही ढूँढ़ रहे हैं। जब सैनिक और अधिकारी कहते हैं, “नासरत के यीशु को,” तो वे यह स्पष्ट करते हैं कि वे उस व्यक्ति को ढूँढ़ रहे हैं जिसका नाम यीशु है और जो नासरत नाम के गाँव से था। यीशु उस समय यहूदियों के बीच एक सामान्य नाम था। नासरत का नाम लेने से उन लोगों को यह पक्का करने में मदद मिलती है कि उन्हें सही यीशु मिला है। इसके बाद यीशु आगे बढ़कर उनके साथ जा सकता था और उसके चेले सुरक्षित रहेंगे क्योंकि सैनिकों और अधिकारियों को वह व्यक्ति मिल गया था जिसे वे ढूँढ़ रहे थे।</w:t>
      </w:r>
    </w:p>
    <w:p>
      <w:pPr/>
      <w:r>
        <w:rPr>
          <w:lang w:val="hi_IN" w:bidi="hi_IN"/>
        </w:rPr>
      </w:r>
      <w:r>
        <w:rPr>
          <w:lang w:val="hi_IN" w:bidi="hi_IN"/>
        </w:rPr>
        <w:t>नासरत गलील प्रान्त में एक छोटा शहर था।</w:t>
      </w:r>
    </w:p>
    <w:p>
      <w:pPr/>
      <w:r>
        <w:rPr>
          <w:lang w:val="hi_IN" w:bidi="hi_IN"/>
        </w:rPr>
      </w:r>
      <w:r>
        <w:rPr>
          <w:lang w:val="hi_IN" w:bidi="hi_IN"/>
        </w:rPr>
        <w:t xml:space="preserve">यहाँ रुकें और उस नक्शे की एक तस्वीर देखें जिसमें </w:t>
      </w:r>
      <w:r>
        <w:rPr>
          <w:lang w:val="hi_IN" w:bidi="hi_IN"/>
        </w:rPr>
        <w:t>नासरत</w:t>
      </w:r>
      <w:r>
        <w:rPr>
          <w:lang w:val="hi_IN" w:bidi="hi_IN"/>
        </w:rPr>
        <w:t xml:space="preserve"> की जगह दिखाई गई है, जहाँ से यीशु था। इस ऑडियो को यहाँ रोकें।</w:t>
      </w:r>
    </w:p>
    <w:p>
      <w:pPr/>
      <w:r>
        <w:rPr>
          <w:lang w:val="hi_IN" w:bidi="hi_IN"/>
        </w:rPr>
      </w:r>
      <w:r>
        <w:rPr>
          <w:lang w:val="hi_IN" w:bidi="hi_IN"/>
        </w:rPr>
        <w:t>फिर यीशु उनसे कहता है, “मैं ही हूँ” या “मैं हूँ।” इस भाग में, शायद यीशु “मैं हूँ” उसी तरह कह रहा हो, जैसे पुराने नियम में परमेश्वर ने अपना नाम बताया था। यीशु शायद अपने आप को दिव्य, यानी परमेश्वर के समान, बता रहा था। यीशु यह भी स्पष्ट कर रहा था कि वही वह व्यक्ति है जिसे वे ढूँढ़ रहे हैं।</w:t>
      </w:r>
    </w:p>
    <w:p>
      <w:pPr/>
      <w:r>
        <w:rPr>
          <w:lang w:val="hi_IN" w:bidi="hi_IN"/>
        </w:rPr>
      </w:r>
      <w:r>
        <w:rPr>
          <w:lang w:val="hi_IN" w:bidi="hi_IN"/>
        </w:rPr>
        <w:t>पकड़वानेवाला यहूदा सैनिकों और अधिकारियों के साथ खड़ा था। जब सैनिकों और अधिकारियों ने यीशु को कहते सुना, “मैं ही हूँ,” तो वे पीछे हट गए और भूमि पर गिर पड़े। ऐसा डर या भय के कारण हुआ होगा, क्योंकि उन्होंने शायद यीशु के किए हुए कामों और उसके द्वारा किए गए चमत्कारों के बारे में सुना था। शायद उन्हें यह समझ आ गया था कि यीशु अपने आप को परमेश्वर के रूप में प्रकट कर रहा है। पकड़वानेवाला यहूदा, जो सैनिकों और अधिकारियों के साथ खड़ा था, वह भी शायद भूमि पर गिर पड़ा था।</w:t>
      </w:r>
    </w:p>
    <w:p>
      <w:pPr/>
      <w:r>
        <w:rPr>
          <w:lang w:val="hi_IN" w:bidi="hi_IN"/>
        </w:rPr>
      </w:r>
      <w:r>
        <w:rPr>
          <w:lang w:val="hi_IN" w:bidi="hi_IN"/>
        </w:rPr>
        <w:t>यीशु ने फिर उनसे पूछा कि तुम किसे ढूँढ रहे हो, और उन्होंने फिर वही उत्तर दिया, “नासरत के यीशु को।” यीशु अपने चेलों की रक्षा करना चाहता है इसलिए वह सैनिकों और अधिकारियों से कहता है कि मैं तुमसे कह चुका हूँ कि मैं ही नासरत का यीशु हूँ, जिसे तुम ढूँढ रहे हो, इसलिए मेरे चेलों को आराम से जाने दो। यीशु चाहता है कि चेले वहाँ से निकलकर किसी सुरक्षित जगह पर चले जाएँ।</w:t>
      </w:r>
    </w:p>
    <w:p>
      <w:pPr/>
      <w:r>
        <w:rPr>
          <w:lang w:val="hi_IN" w:bidi="hi_IN"/>
        </w:rPr>
      </w:r>
      <w:r>
        <w:rPr>
          <w:lang w:val="hi_IN" w:bidi="hi_IN"/>
        </w:rPr>
        <w:t>क्या आपको पिछले भाग की एक बात याद है, जब यीशु ने कहा था, “जिन्हें उसने मुझे दिया है, उनमें से मैं किसी को भी खोने नहीं दूँगा”? अब हम देखते हैं कि यीशु उन चेलों की रक्षा करेगा, जिन्हें परमेश्वर ने उसे दिया था। लेखक यूहन्ना हमें याद दिलाता है कि यीशु पहले ही कह चुका है कि वह उन लोगों में से किसी को नहीं खोएगा जिन्हें परमेश्वर ने उसे दिया है।</w:t>
      </w:r>
    </w:p>
    <w:p>
      <w:pPr/>
      <w:r>
        <w:rPr>
          <w:lang w:val="hi_IN" w:bidi="hi_IN"/>
        </w:rPr>
      </w:r>
      <w:r>
        <w:rPr>
          <w:lang w:val="hi_IN" w:bidi="hi_IN"/>
        </w:rPr>
        <w:t>शमौन पतरस, जो यीशु के चेलों में से एक था, उसके पास भी एक तलवार या लंबा चाकू था। उस हालात में वह शायद घबरा गया था और नहीं चाहता था कि यीशु को पकड़कर ले जाया जाए। इसलिए शमौन पतरस ने अपनी तलवार खींची, जिसक अर्थ है कि उसने उसे म्यान से बाहर निकाल लिया। वह म्यान शायद एक कमरबंध से जुड़ी थी, जो शायद उसकी कमर के चारों ओर बंधी हुई थी।</w:t>
      </w:r>
    </w:p>
    <w:p>
      <w:pPr/>
      <w:r>
        <w:rPr>
          <w:lang w:val="hi_IN" w:bidi="hi_IN"/>
        </w:rPr>
      </w:r>
      <w:r>
        <w:rPr>
          <w:lang w:val="hi_IN" w:bidi="hi_IN"/>
        </w:rPr>
        <w:t xml:space="preserve">यहां रुकें और एक </w:t>
      </w:r>
      <w:r>
        <w:rPr>
          <w:lang w:val="hi_IN" w:bidi="hi_IN"/>
        </w:rPr>
        <w:t>म्यान में रखी तलवार की</w:t>
      </w:r>
      <w:r>
        <w:rPr>
          <w:lang w:val="hi_IN" w:bidi="hi_IN"/>
        </w:rPr>
        <w:t xml:space="preserve"> तस्वीर देखें, जिसे किसी व्यक्ति ने अपनी कमर के चारों ओर कमरबंध लगाकर बाँध रखा है। इस ऑडियो को यहाँ रोकें।</w:t>
      </w:r>
    </w:p>
    <w:p>
      <w:pPr/>
      <w:r>
        <w:rPr>
          <w:lang w:val="hi_IN" w:bidi="hi_IN"/>
        </w:rPr>
      </w:r>
      <w:r>
        <w:rPr>
          <w:lang w:val="hi_IN" w:bidi="hi_IN"/>
        </w:rPr>
        <w:t>फिर शमौन पतरस ने तलवार का इस्तेमाल किया और महायाजक के सेवक या दास, जिसका नाम मलखुस था, पर वार किया और उसका दाहिना कान काट दिया।</w:t>
      </w:r>
    </w:p>
    <w:p>
      <w:pPr/>
      <w:r>
        <w:rPr>
          <w:lang w:val="hi_IN" w:bidi="hi_IN"/>
        </w:rPr>
      </w:r>
      <w:r>
        <w:rPr>
          <w:lang w:val="hi_IN" w:bidi="hi_IN"/>
        </w:rPr>
        <w:t>यीशु शमौन पतरस को आदेश देता है कि वह अपनी तलवार वापस म्यान में रख दे। यीशु कहता है, “जो कटोरा पिता ने मुझे दिया है, क्या मैं उसे न पीऊँ?” यीशु अपने चेलों को याद दिला रहा है कि यह जो अभी हो रहा है वह पहले से ही तय था। यीशु का गिरफ्तार होना, उसका मज़ाक उड़ाना, उसका यातना सहना, और फिर उसके बाद क्रूस पर मरना यह सब तय था। यीशु परमेश्वर की आज्ञा मानना चाहता था और जो काम परमेश्वर ने उसके लिए ठहराया था, उसे पूरा करना चाहता था। यीशु की रक्षा करने की घबराहट में शमौन पतरस शायद यह बात भूल गया था।</w:t>
      </w:r>
    </w:p>
    <w:p>
      <w:pPr/>
      <w:r>
        <w:rPr>
          <w:lang w:val="hi_IN" w:bidi="hi_IN"/>
        </w:rPr>
      </w:r>
      <w:r>
        <w:rPr>
          <w:lang w:val="hi_IN" w:bidi="hi_IN"/>
        </w:rPr>
        <w:t>इसके बाद सैनिकों और उनके सूबेदार और अधिकारियों ने यीशु को पकड़ लिया। उन्होंने उसे बाँध दिया, जिसका मतलब शायद यह है कि उसके हाथ रस्सी से बाँधे गए, संभव है कि उसके हाथ पीछे या आगे की ओर बाँधे गए हों।</w:t>
      </w:r>
    </w:p>
    <w:p>
      <w:pPr/>
      <w:r>
        <w:rPr>
          <w:lang w:val="hi_IN" w:bidi="hi_IN"/>
        </w:rPr>
      </w:r>
      <w:r>
        <w:rPr>
          <w:lang w:val="hi_IN" w:bidi="hi_IN"/>
        </w:rPr>
        <w:t>वे यीशु को हन्ना के पास ले गए, जो पहले महायाजक था और अभी भी एक अगुवे, या शासक के रूप में बहुत सम्मानित था। हन्ना कैफा का ससुर भी था।</w:t>
      </w:r>
    </w:p>
    <w:p>
      <w:pPr/>
      <w:r>
        <w:rPr>
          <w:lang w:val="hi_IN" w:bidi="hi_IN"/>
        </w:rPr>
      </w:r>
      <w:r>
        <w:rPr>
          <w:lang w:val="hi_IN" w:bidi="hi_IN"/>
        </w:rPr>
        <w:t>कैफा उस समय महायाजक था। आपको याद होगा कि कैफा ने पहले अन्य यहूदी अगुवों से यह कहा था कि लोगों के लिए अच्छा होगा कि एक व्यक्ति मरे। उस समय इसका अर्थ यह था कि कैफा का मानना था कि सभी यहूदी लोगों को बचाने के लिए यीशु को मरना चाहिए। कैफा को डर था कि यदि यीशु परमेश्वर का संदेश सिखाता रहा, तो उसके अनुयायी रोमियों के खिलाफ विद्रोह कर सकते हैं। तो इसका अर्थ यह हो सकता है कि रोमी आएँगे और यहूदी राष्ट्र को नष्ट कर देंगे।</w:t>
      </w:r>
      <w:r>
        <w:rPr>
          <w:lang w:val="hi_IN" w:bidi="hi_IN"/>
        </w:rPr>
      </w:r>
    </w:p>
    <w:p>
      <w:pPr>
        <w:pStyle w:val="Heading3"/>
      </w:pPr>
      <w:r>
        <w:rPr>
          <w:lang w:val="hi_IN" w:bidi="hi_IN"/>
        </w:rPr>
        <w:t>घटनाओं को समझाना</w:t>
      </w:r>
    </w:p>
    <w:p>
      <w:pPr/>
      <w:r>
        <w:rPr>
          <w:lang w:val="hi_IN" w:bidi="hi_IN"/>
        </w:rPr>
      </w:r>
      <w:r>
        <w:rPr>
          <w:lang w:val="hi_IN" w:bidi="hi_IN"/>
        </w:rPr>
        <w:t>यूहन्ना 18:1–14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यीशु और उसके चेले वहाँ से निकलते हैं और किद्रोन की घाटी को पार करने लगते हैं। घाटी के दूसरी ओर पेड़ों का एक बाग़ था, और यीशु अपने चेलों के साथ उसमें गया।</w:t>
      </w:r>
    </w:p>
    <w:p>
      <w:pPr/>
      <w:r>
        <w:rPr>
          <w:lang w:val="hi_IN" w:bidi="hi_IN"/>
        </w:rPr>
      </w:r>
      <w:r>
        <w:rPr>
          <w:b/>
          <w:lang w:val="hi_IN" w:bidi="hi_IN"/>
        </w:rPr>
        <w:t>दूसरे दृश्य में:</w:t>
      </w:r>
      <w:r>
        <w:rPr>
          <w:lang w:val="hi_IN" w:bidi="hi_IN"/>
        </w:rPr>
        <w:t xml:space="preserve"> पकड़वानेवाला, यहूदा इस्करियोती, पहले से जानता था कि यीशु और उसके चेले पेड़ों के उस बाग़ की ओर जा रहे होंगे। इसलिए यहूदा रोमी सैनिकों और यहूदी अधिकारियों के एक समूह को बारी में ले गया। इसके बाद उन्होंने यह पुष्टि की कि यीशु ही वह व्यक्ति है जिसे वे ढूँढ रहे थे, तब उन्होंने यीशु को पकड़ लिया। शमौन पतरस महायाजक के एक दास पर हमला करता है। फिर उन्होंने यीशु को पकड़ लिया।</w:t>
      </w:r>
    </w:p>
    <w:p>
      <w:pPr/>
      <w:r>
        <w:rPr>
          <w:lang w:val="hi_IN" w:bidi="hi_IN"/>
        </w:rPr>
      </w:r>
      <w:r>
        <w:rPr>
          <w:b/>
          <w:lang w:val="hi_IN" w:bidi="hi_IN"/>
        </w:rPr>
        <w:t>तीसरे दृश्य में:</w:t>
      </w:r>
      <w:r>
        <w:rPr>
          <w:lang w:val="hi_IN" w:bidi="hi_IN"/>
        </w:rPr>
        <w:t xml:space="preserve"> इसके बाद रोमी सैनिक और यहूदी अधिकारी यीशु को बाँधते हैं और उससे पूछताछ करने के लिए उसे महायाजक हन्ना के पास ले जाते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11 चेले, जिनमें शमौन पतरस भी शामिल है</w:t>
      </w:r>
    </w:p>
    <w:p>
      <w:pPr>
        <w:pStyle w:val="ListBullet"/>
        <w:spacing w:line="240" w:lineRule="auto"/>
        <w:ind w:left="720"/>
      </w:pPr>
      <w:r>
        <w:rPr>
          <w:lang w:val="hi_IN" w:bidi="hi_IN"/>
        </w:rPr>
      </w:r>
      <w:r>
        <w:rPr>
          <w:lang w:val="hi_IN" w:bidi="hi_IN"/>
        </w:rPr>
        <w:t>यहूदा इस्करियोती, पकड़वानेवाला</w:t>
      </w:r>
    </w:p>
    <w:p>
      <w:pPr>
        <w:pStyle w:val="ListBullet"/>
        <w:spacing w:line="240" w:lineRule="auto"/>
        <w:ind w:left="720"/>
      </w:pPr>
      <w:r>
        <w:rPr>
          <w:lang w:val="hi_IN" w:bidi="hi_IN"/>
        </w:rPr>
      </w:r>
      <w:r>
        <w:rPr>
          <w:lang w:val="hi_IN" w:bidi="hi_IN"/>
        </w:rPr>
        <w:t>रोमी सैनिक</w:t>
      </w:r>
    </w:p>
    <w:p>
      <w:pPr>
        <w:pStyle w:val="ListBullet"/>
        <w:spacing w:line="240" w:lineRule="auto"/>
        <w:ind w:left="720"/>
      </w:pPr>
      <w:r>
        <w:rPr>
          <w:lang w:val="hi_IN" w:bidi="hi_IN"/>
        </w:rPr>
      </w:r>
      <w:r>
        <w:rPr>
          <w:lang w:val="hi_IN" w:bidi="hi_IN"/>
        </w:rPr>
        <w:t>यहूदी अधिकारी, या मंदिर के पहरेदार</w:t>
      </w:r>
    </w:p>
    <w:p>
      <w:pPr>
        <w:pStyle w:val="ListBullet"/>
        <w:spacing w:line="240" w:lineRule="auto"/>
        <w:ind w:left="720"/>
      </w:pPr>
      <w:r>
        <w:rPr>
          <w:lang w:val="hi_IN" w:bidi="hi_IN"/>
        </w:rPr>
      </w:r>
      <w:r>
        <w:rPr>
          <w:lang w:val="hi_IN" w:bidi="hi_IN"/>
        </w:rPr>
        <w:t>मलखुस नाम का एक व्यक्ति, जिसका कान काट दिया गया</w:t>
      </w:r>
    </w:p>
    <w:p>
      <w:pPr>
        <w:pStyle w:val="ListBullet"/>
        <w:spacing w:line="240" w:lineRule="auto"/>
        <w:ind w:left="720"/>
      </w:pPr>
      <w:r>
        <w:rPr>
          <w:lang w:val="hi_IN" w:bidi="hi_IN"/>
        </w:rPr>
      </w:r>
      <w:r>
        <w:rPr>
          <w:lang w:val="hi_IN" w:bidi="hi_IN"/>
        </w:rPr>
        <w:t>हन्ना, कैफा का ससुर, जो कुछ नही कहता है लेकिन इस भाग के अंत में यीशु को उसके पास लाया जाता है।</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इस भाग में यह नहीं बताया गया है कि दिन का कौन-सा समय है लेकिन कुछ लोग लालटेन और जलती हुई मशालें लेकर आते हैं इससे पता चलता है कि यह अंधेरा होने के बाद का समय है, क्योंकि वे रास्ता देखने और आगे चलने के लिए इनका इस्तेमाल कर रहे हैं।</w:t>
      </w:r>
    </w:p>
    <w:p>
      <w:pPr/>
      <w:r>
        <w:rPr>
          <w:lang w:val="hi_IN" w:bidi="hi_IN"/>
        </w:rPr>
      </w:r>
      <w:r>
        <w:rPr>
          <w:lang w:val="hi_IN" w:bidi="hi_IN"/>
        </w:rPr>
        <w:t>यीशु ने परमेश्वर से प्रार्थना की, और फिर वह अपने चेलों के साथ यरूशलेम शहर से निकलकर किद्रोन घाटी के पार गया। शायद यह शाम का समय था लेकिन उस समय किद्रोन की घाटी सूखी हुई थी और उसमें पानी नहीं था इसलिए यीशु और उसके चेले उसे आसानी से पार कर सके। यह दूरी लगभग 1 किलोमीटर या लगभग तीन-चौथाई मील थी।</w:t>
      </w:r>
    </w:p>
    <w:p>
      <w:pPr/>
      <w:r>
        <w:rPr>
          <w:lang w:val="hi_IN" w:bidi="hi_IN"/>
        </w:rPr>
      </w:r>
      <w:r>
        <w:rPr>
          <w:lang w:val="hi_IN" w:bidi="hi_IN"/>
        </w:rPr>
        <w:t>किद्रोन की घाटी पार करने के बाद, यीशु और उसके चेले पेड़ों से भरे एक बारी में पहुँचे, जिसे बाग़ भी कहा जाता था। यह शायद उस पहाड़ी के नीचे था जिसे “जैतून का पहाड़” कहा जाता था।</w:t>
      </w:r>
    </w:p>
    <w:p>
      <w:pPr/>
      <w:r>
        <w:rPr>
          <w:lang w:val="hi_IN" w:bidi="hi_IN"/>
        </w:rPr>
      </w:r>
      <w:r>
        <w:rPr>
          <w:lang w:val="hi_IN" w:bidi="hi_IN"/>
        </w:rPr>
        <w:t xml:space="preserve">यहाँ रुकें और फिर से </w:t>
      </w:r>
      <w:r>
        <w:rPr>
          <w:lang w:val="hi_IN" w:bidi="hi_IN"/>
        </w:rPr>
        <w:t>पेड़ों के एक बाग़</w:t>
      </w:r>
      <w:r>
        <w:rPr>
          <w:lang w:val="hi_IN" w:bidi="hi_IN"/>
        </w:rPr>
        <w:t xml:space="preserve"> की तस्वीर देखें और एक नक्शे को देखें जिसमें </w:t>
      </w:r>
      <w:r>
        <w:rPr>
          <w:lang w:val="hi_IN" w:bidi="hi_IN"/>
        </w:rPr>
        <w:t>यरूशलेम, किद्रोन की घाटी, और जैतून का पहाड़</w:t>
      </w:r>
      <w:r>
        <w:rPr>
          <w:lang w:val="hi_IN" w:bidi="hi_IN"/>
        </w:rPr>
        <w:t xml:space="preserve"> दिखाया गया है। इस ऑडियो को यहाँ रोकें।</w:t>
      </w:r>
    </w:p>
    <w:p>
      <w:pPr/>
      <w:r>
        <w:rPr>
          <w:lang w:val="hi_IN" w:bidi="hi_IN"/>
        </w:rPr>
      </w:r>
      <w:r>
        <w:rPr>
          <w:lang w:val="hi_IN" w:bidi="hi_IN"/>
        </w:rPr>
        <w:t>यीशु को पकड़वाने वाला व्यक्ति यहूदा जानता था कि पेड़ों का वह बाग़ कहाँ है और वहाँ कैसे जाना है। लेखक यूहन्ना यहूदा को दो बार “पकड़वानेवाला” कहता है। यूहन्ना चाहता है कि हम इस बात को याद रखें कि यहूदा ने क्या किया था।</w:t>
      </w:r>
    </w:p>
    <w:p>
      <w:pPr/>
      <w:r>
        <w:rPr>
          <w:lang w:val="hi_IN" w:bidi="hi_IN"/>
        </w:rPr>
      </w:r>
      <w:r>
        <w:rPr>
          <w:lang w:val="hi_IN" w:bidi="hi_IN"/>
        </w:rPr>
        <w:t>यीशु को पकड़वाने के लिए रोमी सैनिकों और यहूदी अधिकारियों को यीशु तक ले जाने का वादा करने पर यहूदा ने इनाम के रूप में पैसे लिए थे। हमें नहीं पता कि यीशु को पकड़ने के लिए कितने लोग आए थे। यहूदी अधिकारी शायद मंदिर के पहरेदार भी थे जिन्हें महायाजकों और फरीसियों ने भेजा था।</w:t>
      </w:r>
    </w:p>
    <w:p>
      <w:pPr/>
      <w:r>
        <w:rPr>
          <w:lang w:val="hi_IN" w:bidi="hi_IN"/>
        </w:rPr>
      </w:r>
      <w:r>
        <w:rPr>
          <w:lang w:val="hi_IN" w:bidi="hi_IN"/>
        </w:rPr>
        <w:t>यहाँ रुकें और इस प्रश्न पर समूह में चर्चा करें: अपनी संस्कृति से किसी ऐसे व्यक्ति की कहानी बताइए जिसने किसी और के साथ धोखा किया हो। आप उनके बारे में कैसे बात करते हैं? लोग उनके बारे में कैसा महसूस करते हैं? इस ऑडियो को यहाँ रोकें।</w:t>
      </w:r>
    </w:p>
    <w:p>
      <w:pPr/>
      <w:r>
        <w:rPr>
          <w:lang w:val="hi_IN" w:bidi="hi_IN"/>
        </w:rPr>
      </w:r>
      <w:r>
        <w:rPr>
          <w:lang w:val="hi_IN" w:bidi="hi_IN"/>
        </w:rPr>
        <w:t>क्योंकि सैनिक और अधिकारी लालटेन और जलती हुई मशालें लेकर आ रहें थे, इसलिए सबसे अधिक संभावना है कि यह रात का समय था। लालटेन और मशालें दोनों सैनिकों और अधिकारियों को अंधेरे में रास्ता देखने के लिए रोशनी दे रही थीं।</w:t>
      </w:r>
    </w:p>
    <w:p>
      <w:pPr/>
      <w:r>
        <w:rPr>
          <w:lang w:val="hi_IN" w:bidi="hi_IN"/>
        </w:rPr>
      </w:r>
      <w:r>
        <w:rPr>
          <w:lang w:val="hi_IN" w:bidi="hi_IN"/>
        </w:rPr>
        <w:t>ये सैनिक और अधिकारी इस बात के लिए तैयार थे कि यदि यीशु विरोध करे तो वे लड़ सकें। वे जो हथियार लेकर आए थे, उनमें तलवारें, भाले और चाकुओं जैसे हथियार थे।</w:t>
      </w:r>
    </w:p>
    <w:p>
      <w:pPr/>
      <w:r>
        <w:rPr>
          <w:lang w:val="hi_IN" w:bidi="hi_IN"/>
        </w:rPr>
      </w:r>
      <w:r>
        <w:rPr>
          <w:lang w:val="hi_IN" w:bidi="hi_IN"/>
        </w:rPr>
        <w:t>यीशु इन लोगों के साथ शांति से जाने के लिए तैयार था। यीशु अपने आप को अधिकारियों और सैनिकों को सौंपकर चेलों को नुकसान से बचाना भी चाहता था। यीशु विरोध करना या लड़ाई करना नहीं चाहता था।</w:t>
      </w:r>
    </w:p>
    <w:p>
      <w:pPr/>
      <w:r>
        <w:rPr>
          <w:lang w:val="hi_IN" w:bidi="hi_IN"/>
        </w:rPr>
      </w:r>
      <w:r>
        <w:rPr>
          <w:lang w:val="hi_IN" w:bidi="hi_IN"/>
        </w:rPr>
        <w:t>नासरत गलील प्रदेश का एक छोटा सा नगर था, और यीशु वहीं का रहने वाला था। जब सैनिक और अधिकारी “नासरत के यीशु” के बारे में पूछते हैं, तो वे यह स्पष्ट कर रहे हैं कि वे यीशु नाम के एक व्यक्ति को ढूँढ़ रहे हैं। इसके बाद यीशु यह पुष्टि करता है कि वही वह व्यक्ति है जिसे वे ढूँढ़ रहे हैं।</w:t>
      </w:r>
    </w:p>
    <w:p>
      <w:pPr/>
      <w:r>
        <w:rPr>
          <w:lang w:val="hi_IN" w:bidi="hi_IN"/>
        </w:rPr>
      </w:r>
      <w:r>
        <w:rPr>
          <w:lang w:val="hi_IN" w:bidi="hi_IN"/>
        </w:rPr>
        <w:t>क्योंकि यीशु ने कहा, “मैं हूँ,” इसलिए संभव है कि सैनिक और अधिकारी डर के कारण भूमि पर गिर पड़े। यीशु के “मैं हूँ” कहने के तरीके में उसका अधिकार प्रकट हुआ और जिससे अधिकारी भय से भर गए थे।</w:t>
      </w:r>
    </w:p>
    <w:p>
      <w:pPr/>
      <w:r>
        <w:rPr>
          <w:lang w:val="hi_IN" w:bidi="hi_IN"/>
        </w:rPr>
      </w:r>
      <w:r>
        <w:rPr>
          <w:lang w:val="hi_IN" w:bidi="hi_IN"/>
        </w:rPr>
        <w:t>सैनिक और अधिकारी पीछे हटते हैं और भूमि पर गिर पड़ते हैं, क्योंकि उन्होंने शायद यीशु के कामों और उसके किए हुए चमत्कारों के बारे में सुना था। यहूदा भी भूमि पर गिर जाता है।</w:t>
      </w:r>
    </w:p>
    <w:p>
      <w:pPr/>
      <w:r>
        <w:rPr>
          <w:lang w:val="hi_IN" w:bidi="hi_IN"/>
        </w:rPr>
      </w:r>
      <w:r>
        <w:rPr>
          <w:lang w:val="hi_IN" w:bidi="hi_IN"/>
        </w:rPr>
        <w:t>यीशु ने उनसे दूसरी बार पूछा कि वे किसे ढूँढ रहे हैं। वे दूसरी बार “नासरत के यीशु” कहते हैं। और, दूसरी बार, यीशु इस बात की पुष्टि करता है कि वह वही है।</w:t>
      </w:r>
    </w:p>
    <w:p>
      <w:pPr/>
      <w:r>
        <w:rPr>
          <w:lang w:val="hi_IN" w:bidi="hi_IN"/>
        </w:rPr>
      </w:r>
      <w:r>
        <w:rPr>
          <w:lang w:val="hi_IN" w:bidi="hi_IN"/>
        </w:rPr>
        <w:t>यीशु अपने चेलों की रक्षा करना चाहता है, इसलिए वह सैनिकों और अधिकारियों से कहता है कि मैं तुमसे कह चुका हूँ कि मैं ही नासरत का यीशु हूँ, जिसे तुम ढूँढ रहे हो, और मेरे चेलों को आराम से जाने दो। यीशु चाहता है कि चेले वहाँ से निकलकर किसी सुरक्षित जगह पर चले जाएँ।</w:t>
      </w:r>
    </w:p>
    <w:p>
      <w:pPr/>
      <w:r>
        <w:rPr>
          <w:lang w:val="hi_IN" w:bidi="hi_IN"/>
        </w:rPr>
      </w:r>
      <w:r>
        <w:rPr>
          <w:lang w:val="hi_IN" w:bidi="hi_IN"/>
        </w:rPr>
        <w:t>इससे यीशु की कही हुई बात पूरी हुई, कि परमेश्वर ने उसे जो लोग दिए थे, उनमें से उसने किसी को भी नहीं खोया था।</w:t>
      </w:r>
    </w:p>
    <w:p>
      <w:pPr/>
      <w:r>
        <w:rPr>
          <w:lang w:val="hi_IN" w:bidi="hi_IN"/>
        </w:rPr>
      </w:r>
      <w:r>
        <w:rPr>
          <w:lang w:val="hi_IN" w:bidi="hi_IN"/>
        </w:rPr>
        <w:t>यहाँ रुकें और समूह के रूप में इस प्रश्न पर चर्चा करें: किसी ऐसे व्यक्ति के बारे में एक कहानी बताएँ जो अपने मित्रों की रक्षा करता है। उसने किस तरह के काम किए थे? इस ऑडियो को यहाँ रोकें।</w:t>
      </w:r>
    </w:p>
    <w:p>
      <w:pPr/>
      <w:r>
        <w:rPr>
          <w:lang w:val="hi_IN" w:bidi="hi_IN"/>
        </w:rPr>
      </w:r>
      <w:r>
        <w:rPr>
          <w:lang w:val="hi_IN" w:bidi="hi_IN"/>
        </w:rPr>
        <w:t>शमौन पतरस के पास एक तलवार भी थी, उसने उसे म्यान से निकाला और महायाजक के एक सेवक पर वार किया, जिसका नाम मलखुस था। जब शमौन पतरस उस सेवक पर वार करता है, और उसका दाहिना कान काट देता है।</w:t>
      </w:r>
    </w:p>
    <w:p>
      <w:pPr/>
      <w:r>
        <w:rPr>
          <w:lang w:val="hi_IN" w:bidi="hi_IN"/>
        </w:rPr>
      </w:r>
      <w:r>
        <w:rPr>
          <w:lang w:val="hi_IN" w:bidi="hi_IN"/>
        </w:rPr>
        <w:t>यीशु शमौन पतरस से कहता है कि वह अपनी तलवार वापस रख दे। वह चेलों को याद दिलाता है कि अभी जो कुछ हो रहा है यह सब पहले से तय था और यीशु परमेश्वर की योजना को मानने और उसे पूरा करना चाहता था। यीशु ऐसा प्रश्न पूछता है जिसके उत्तर की उम्मीद वह नहीं करता है। वह पूछता है, “जो कटोरा पिता ने मुझे दिया है, क्या मैं यह नहीं पीऊँ?” यीशु यहाँ प्रतीकात्मक भाषा का उपयोग करता है—उस संस्कृति में “कटोरा” दुःख का प्रतीक है। यीशु कह रहा है कि उसे दुःख सहना ही है, क्योंकि उसके पिता परमेश्वर ने उससे ऐसा करने को कहा है।</w:t>
      </w:r>
    </w:p>
    <w:p>
      <w:pPr/>
      <w:r>
        <w:rPr>
          <w:lang w:val="hi_IN" w:bidi="hi_IN"/>
        </w:rPr>
      </w:r>
      <w:r>
        <w:rPr>
          <w:lang w:val="hi_IN" w:bidi="hi_IN"/>
        </w:rPr>
        <w:t>इसके बाद सैनिक, उनका सूबेदार और अधिकारी यीशु को बाँधते हैं और गिरफ्तार कर लेते हैं, और उसे एक सम्मानित अगुवे हन्ना के पास ले जाते हैं। हन्ना कैफा का ससुर भी था। हम नहीं जानते कि हन्ना कहाँ था, लेकिन सबसे अधिक संभावना है कि वे यीशु को किद्रोन की घाटी के पार वापस यरूशलेम ले गए थे।</w:t>
      </w:r>
    </w:p>
    <w:p>
      <w:pPr/>
      <w:r>
        <w:rPr>
          <w:lang w:val="hi_IN" w:bidi="hi_IN"/>
        </w:rPr>
      </w:r>
      <w:r>
        <w:rPr>
          <w:lang w:val="hi_IN" w:bidi="hi_IN"/>
        </w:rPr>
        <w:t>कैफा उस समय महायाजक था। लेखक यूहन्ना कैफा की पहचान उस व्यक्ति के रूप में करता है, जिसने पहले अन्य यहूदी अगुवों से कहा था कि लोगों के लिए एक व्यक्ति का मरना अच्छा होगा। उसका मानना था कि सभी यहूदी लोगों को बचाने के लिए यीशु को मरना चाहिए। कैफा को डर था कि यदि यीशु परमेश्वर का संदेश सिखाता रहा, तो उसके अनुयायी रोमियों के खिलाफ विद्रोह कर सकते हैं। तो इसका मतलब यह हो सकता है कि रोमी आएँगे और यहूदी राष्ट्र को नष्ट कर देंगे।</w:t>
      </w:r>
    </w:p>
    <w:p>
      <w:pPr/>
      <w:r>
        <w:rPr>
          <w:lang w:val="hi_IN" w:bidi="hi_IN"/>
        </w:rPr>
      </w:r>
      <w:r>
        <w:rPr>
          <w:lang w:val="hi_IN" w:bidi="hi_IN"/>
        </w:rPr>
        <w:t>अब समूह को चाहिए कि वे इस भाग और उसमें हो रही घटनाओं को कथापट बनाकर, चित्र बनाकर, या वस्तुओं का उपयोग करके दृश्य रूप में दिखाएँ।</w:t>
      </w:r>
      <w:r>
        <w:rPr>
          <w:lang w:val="hi_IN" w:bidi="hi_IN"/>
        </w:rPr>
      </w:r>
    </w:p>
    <w:p>
      <w:pPr>
        <w:pStyle w:val="Heading3"/>
      </w:pPr>
      <w:r>
        <w:rPr>
          <w:lang w:val="hi_IN" w:bidi="hi_IN"/>
        </w:rPr>
        <w:t>पाठ को नाटकीय रूप देना</w:t>
      </w:r>
    </w:p>
    <w:p>
      <w:pPr/>
      <w:r>
        <w:rPr>
          <w:lang w:val="hi_IN" w:bidi="hi_IN"/>
        </w:rPr>
      </w:r>
      <w:r>
        <w:rPr>
          <w:lang w:val="hi_IN" w:bidi="hi_IN"/>
        </w:rPr>
        <w:t>यूहन्ना 18:1–14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11 चेले, जिनमें शमौन पतरस भी शामिल है</w:t>
      </w:r>
    </w:p>
    <w:p>
      <w:pPr>
        <w:pStyle w:val="ListBullet"/>
        <w:spacing w:line="240" w:lineRule="auto"/>
        <w:ind w:left="720"/>
      </w:pPr>
      <w:r>
        <w:rPr>
          <w:lang w:val="hi_IN" w:bidi="hi_IN"/>
        </w:rPr>
      </w:r>
      <w:r>
        <w:rPr>
          <w:lang w:val="hi_IN" w:bidi="hi_IN"/>
        </w:rPr>
        <w:t>यहूदा इस्करियोती, पकड़वानेवाला</w:t>
      </w:r>
    </w:p>
    <w:p>
      <w:pPr>
        <w:pStyle w:val="ListBullet"/>
        <w:spacing w:line="240" w:lineRule="auto"/>
        <w:ind w:left="720"/>
      </w:pPr>
      <w:r>
        <w:rPr>
          <w:lang w:val="hi_IN" w:bidi="hi_IN"/>
        </w:rPr>
      </w:r>
      <w:r>
        <w:rPr>
          <w:lang w:val="hi_IN" w:bidi="hi_IN"/>
        </w:rPr>
        <w:t>रोमी सैनिक</w:t>
      </w:r>
    </w:p>
    <w:p>
      <w:pPr>
        <w:pStyle w:val="ListBullet"/>
        <w:spacing w:line="240" w:lineRule="auto"/>
        <w:ind w:left="720"/>
      </w:pPr>
      <w:r>
        <w:rPr>
          <w:lang w:val="hi_IN" w:bidi="hi_IN"/>
        </w:rPr>
      </w:r>
      <w:r>
        <w:rPr>
          <w:lang w:val="hi_IN" w:bidi="hi_IN"/>
        </w:rPr>
        <w:t>यहूदी अधिकारी, या मंदिर के पहरेदार</w:t>
      </w:r>
    </w:p>
    <w:p>
      <w:pPr>
        <w:pStyle w:val="ListBullet"/>
        <w:spacing w:line="240" w:lineRule="auto"/>
        <w:ind w:left="720"/>
      </w:pPr>
      <w:r>
        <w:rPr>
          <w:lang w:val="hi_IN" w:bidi="hi_IN"/>
        </w:rPr>
      </w:r>
      <w:r>
        <w:rPr>
          <w:lang w:val="hi_IN" w:bidi="hi_IN"/>
        </w:rPr>
        <w:t>मलखुस नाम का एक व्यक्ति, जिसका कान काट दिया गया</w:t>
      </w:r>
    </w:p>
    <w:p>
      <w:pPr>
        <w:pStyle w:val="ListBullet"/>
        <w:spacing w:line="240" w:lineRule="auto"/>
        <w:ind w:left="720"/>
      </w:pPr>
      <w:r>
        <w:rPr>
          <w:lang w:val="hi_IN" w:bidi="hi_IN"/>
        </w:rPr>
      </w:r>
      <w:r>
        <w:rPr>
          <w:lang w:val="hi_IN" w:bidi="hi_IN"/>
        </w:rPr>
        <w:t>हन्ना, कैफा का ससुर, जो कुछ नही कहता है लेकिन इस भाग के अंत में यीशु को उसके पास लाया जाता है।</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इस भाग के कठिन या महत्वपूर्ण हिस्सों का अभिनय करना छूट न जाए।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पड़ावों पर, नाटक को रोककर उस पात्र की भूमिका निभाने वाले व्यक्ति से पूछें "आप क्या महसूस कर रहे हैं या क्या सोच रहे हैं?" पात्र की भूमिका निभाने वाले व्यक्ति को यह जवाब देना चाहिए कि अगर वह उस पात्र के स्थान पर होता तो वह कैसा महसूस करता या क्या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पहला दृश्य</w:t>
      </w:r>
    </w:p>
    <w:p>
      <w:pPr/>
      <w:r>
        <w:rPr>
          <w:lang w:val="hi_IN" w:bidi="hi_IN"/>
        </w:rPr>
      </w:r>
      <w:r>
        <w:rPr>
          <w:lang w:val="hi_IN" w:bidi="hi_IN"/>
        </w:rPr>
        <w:t>यीशु ने परमेश्वर से प्रार्थना की, और फिर वह अपने चेलों के साथ यरूशलेम शहर से निकलकर किद्रोन घाटी के पार गया। किद्रोन की घाटी पार करने के बाद, तब यीशु और उसके चेले पेड़ों से भरे एक बाग में पहुँचे।</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यीशु की भूमिका निभाने वाले व्यक्ति से पूछें, "आप क्या महसूस कर रहे हैं या क्या सोच रहे हैं?" वह व्यक्ति इस तरह उत्तर दे सकता है, “मुझे पता है कि बाग में पहुँचकर मुझे क्या करना है,” या “मुझे इन लोगों के साथ शांति से जाना है,” और “मुझे पता है कि पृथ्वी पर मेरा उद्देश्य लगभग पूरा हो गया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दूसरा दृश्य</w:t>
      </w:r>
    </w:p>
    <w:p>
      <w:pPr/>
      <w:r>
        <w:rPr>
          <w:lang w:val="hi_IN" w:bidi="hi_IN"/>
        </w:rPr>
      </w:r>
      <w:r>
        <w:rPr>
          <w:lang w:val="hi_IN" w:bidi="hi_IN"/>
        </w:rPr>
        <w:t>यीशु को पकड़वाने वाला व्यक्ति, यहूदा, जानता था कि वह बारी या बाग़ कहाँ है और वहाँ कैसे जाना है। वह अपने साथ रोमी सैनिकों और यहूदी अधिकारियों का एक समूह भी लाया था, जो हथियार लेकर गए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चेलों की भूमिका निभाने वाले लोगों से पूछें, "आप क्या महसूस कर रहे हैं या क्या सोच रहे हैं?" लोग इस तरह उत्तर दे सकते हैं, “हम आश्चर्यचकित हैं कि यहूदा आया है! वह क्यों आया है? हम यहूदा से बहुत निराश हैं!" या “वह इन सैनिकों और अधिकारियों के साथ क्यों खड़ा है, क्या वही यीशु को पकड़वाने वाला है?” और "हम डर गए हैं, लेकिन हम यीशु की रक्षा करना चाहते हैं।"</w:t>
      </w:r>
    </w:p>
    <w:p>
      <w:pPr>
        <w:pStyle w:val="ListBullet"/>
        <w:spacing w:line="240" w:lineRule="auto"/>
        <w:ind w:left="720"/>
      </w:pPr>
      <w:r>
        <w:rPr>
          <w:lang w:val="hi_IN" w:bidi="hi_IN"/>
        </w:rPr>
      </w:r>
      <w:r>
        <w:rPr>
          <w:lang w:val="hi_IN" w:bidi="hi_IN"/>
        </w:rPr>
        <w:t>यीशु की भूमिका निभाने वाले व्यक्ति से पूछें, "आप क्या महसूस कर रहे हैं या क्या सोच रहे हैं?" वह व्यक्ति इस तरह उत्तर दे सकता है, “मुझे पता है कि ये लोग यहाँ मुझे गिरफ्तार करने के लिए आए हैं,” या “मैं शांति से जाऊँगा,” और “मैं उनसे लड़ना नहीं चाहता।”</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यीशु उन लोगों से पूछता है कि वे किसे ढूँढते हैं। सैनिक और अधिकारी कहते हैं कि वे "नासरत के यीशु" को ढूँढ रहे हैं। वे यह स्पष्ट कर रहे हैं कि वे यीशु नाम के एक व्यक्ति को ढूँढ़ रहे हैं। इसके बाद यीशु यह पुष्टि करता है कि वही वह व्यक्ति है जिसे वे ढूँढ़ रहे हैं। यीशु कहता है, "मैं हूँ।" सिपाही और अधिकारी डर और भय के कारण पीछे हटते हैं और भूमि पर गिर पड़ते हैं। उन्होंने शायद यीशु के कामों और उसके किए हुए चमत्कारों के बारे में सुना है। यहूदा भी भूमि पर गिर जाता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चेलों की भूमिका निभाने वाले लोगों से पूछें, "आप क्या महसूस कर रहे हैं या क्या सोच रहे हैं?" लोग इस तरह उत्तर दे सकते हैं, “हमें खुशी है कि वे यीशु का आदर करते हैं और उसकी सामर्थ्य के बारे में जानते हैं,” या “हम थोड़े अधिक सुरक्षित महसूस कर रहे हैं क्योंकि हमें पता है कि वे अब यीशु से डरते हैं,” और “क्या हम इन सैनिकों पर भरोसा कर सकते हैं, क्या हमें भी हमला करने के लिए तैयार रहना चाहिए?”</w:t>
      </w:r>
    </w:p>
    <w:p>
      <w:pPr>
        <w:pStyle w:val="ListBullet"/>
        <w:spacing w:line="240" w:lineRule="auto"/>
        <w:ind w:left="720"/>
      </w:pPr>
      <w:r>
        <w:rPr>
          <w:lang w:val="hi_IN" w:bidi="hi_IN"/>
        </w:rPr>
      </w:r>
      <w:r>
        <w:rPr>
          <w:lang w:val="hi_IN" w:bidi="hi_IN"/>
        </w:rPr>
        <w:t>सैनिकों और अधिकारियों की भूमिका निभाने वाले लोगों से पूछें, "आप क्या महसूस कर रहे हैं या क्या सोच रहे हैं?" लोग इस तरह उत्तर दे सकते हैं, “यह वही है जिसके बारे में हमने सुना है, वह शक्तिशाली है!” या “हम जानते हैं कि हमें उसे पकड़ना है, लेकिन हमें सावधान रहना होगा,” और “अगर वह हमारे साथ नहीं आता, तो हमें हमला करने के लिए तैयार रहना होगा।”</w:t>
      </w:r>
    </w:p>
    <w:p>
      <w:pPr>
        <w:pStyle w:val="ListBullet"/>
        <w:spacing w:line="240" w:lineRule="auto"/>
        <w:ind w:left="720"/>
      </w:pPr>
      <w:r>
        <w:rPr>
          <w:lang w:val="hi_IN" w:bidi="hi_IN"/>
        </w:rPr>
      </w:r>
      <w:r>
        <w:rPr>
          <w:lang w:val="hi_IN" w:bidi="hi_IN"/>
        </w:rPr>
        <w:t>यीशु की भूमिका निभाने वाले व्यक्ति से पूछें, "आप क्या महसूस कर रहे हैं या क्या सोच रहे हैं?" वह व्यक्ति इस तरह उत्तर दे सकता है, “मुझे अपने चेलों को सुरक्षित रखना होगा, या “जब वे जान लेंगे कि मैं वही व्यक्ति हूँ जिसे वे ढूँढ़ रहे हैं, तब चेले सुरक्षित स्थान पर जा सकते हैं,” और “हम सभी को शान्त रहना चाहिए और निर्देशों का पालन करना चाहिए।”</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यीशु अपने चेलों की रक्षा करना चाहता है, इसलिए वह सैनिकों और अधिकारियों से कहता है कि मैं तुमसे कह चुका हूँ कि मैं ही नासरत का यीशु हूँ, जिसे तुम ढूँढ रहे हो, और मेरे चेलों को आराम से जाने दो। इससे यीशु की कही हुई बात पूरी हुई, कि परमेश्वर ने उसे जो लोग दिए थे, उनमें से उसने किसी को भी नहीं खोया था।</w:t>
      </w:r>
    </w:p>
    <w:p>
      <w:pPr/>
      <w:r>
        <w:rPr>
          <w:lang w:val="hi_IN" w:bidi="hi_IN"/>
        </w:rPr>
      </w:r>
      <w:r>
        <w:rPr>
          <w:lang w:val="hi_IN" w:bidi="hi_IN"/>
        </w:rPr>
        <w:t>शमौन पतरस के पास एक तलवार भी थी, उसने उसे म्यान से निकाला और महायाजक के एक सेवक पर वार किया, जिसका नाम मलखुस था, और उसका दाहिना कान कट गया।</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शमौन पतरस की भूमिका निभाने वाले व्यक्ति से पूछें, "आप क्या महसूस कर रहे हैं या क्या सोच रहे हैं?" वह व्यक्ति इस तरह उत्तर दे सकता है, “मुझे यीशु को सुरक्षित रखना होगा,” या “मैं इस मौके का इस्तेमाल करके उनमें से एक पर हमला कर दूँगा,” और “मैं डर गया हूँ और घबरा रहा हूँ और मुझे नहीं पता कि और क्या करूँ।”</w:t>
      </w:r>
    </w:p>
    <w:p>
      <w:pPr>
        <w:pStyle w:val="ListBullet"/>
        <w:spacing w:line="240" w:lineRule="auto"/>
        <w:ind w:left="720"/>
      </w:pPr>
      <w:r>
        <w:rPr>
          <w:lang w:val="hi_IN" w:bidi="hi_IN"/>
        </w:rPr>
      </w:r>
      <w:r>
        <w:rPr>
          <w:lang w:val="hi_IN" w:bidi="hi_IN"/>
        </w:rPr>
        <w:t>मलखुस की भूमिका निभाने वाले व्यक्ति से पूछें, "आप क्या महसूस कर रहे हैं या क्या सोच रहे हैं?" वह व्यक्ति इस तरह उत्तर दे सकता है, “यीशु शांति से आने के लिए तैयार था,” या “मुझे यह उम्मीद नहीं थी कि चेलों में से कोई मुझ पर हमला करेगा,” और “क्या मुझे पलटकर लड़ना चाहिए, या हम यीशु को साथ लेकर शांति से चले जाएँ?”</w:t>
      </w:r>
    </w:p>
    <w:p>
      <w:pPr>
        <w:pStyle w:val="ListBullet"/>
        <w:spacing w:line="240" w:lineRule="auto"/>
        <w:ind w:left="720"/>
      </w:pPr>
      <w:r>
        <w:rPr>
          <w:lang w:val="hi_IN" w:bidi="hi_IN"/>
        </w:rPr>
      </w:r>
      <w:r>
        <w:rPr>
          <w:lang w:val="hi_IN" w:bidi="hi_IN"/>
        </w:rPr>
        <w:t>चेलों की भूमिका निभाने वाले लोगों से पूछें, "आप क्या महसूस कर रहे हैं या क्या सोच रहे हैं?" लोग इस तरह उत्तर दे सकते हैं, “हमें विश्वास नहीं हो रहा कि शमौन पतरस ने ऐसा किया है,” या “हमें सावधान रहना होगा, अगर वे पलटकर लड़ें तो क्या हमें हमला करना चाहिए?” और "क्या हमें उन्हें यीशु के पास जाने देना चाहिए?"</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यीशु शमौन पतरस से कहता है कि वह अपनी तलवार रख दे, और चेलों को याद दिलाता है कि जो कुछ हो रहा है वह पहले से तय था, और यीशु परमेश्वर की योजना को मानने और उसे पूरा करने के लिए तैयार था।</w:t>
      </w:r>
    </w:p>
    <w:p>
      <w:pPr/>
      <w:r>
        <w:rPr>
          <w:lang w:val="hi_IN" w:bidi="hi_IN"/>
        </w:rPr>
      </w:r>
      <w:r>
        <w:rPr>
          <w:lang w:val="hi_IN" w:bidi="hi_IN"/>
        </w:rPr>
        <w:t>तीसरा दृश्य</w:t>
      </w:r>
    </w:p>
    <w:p>
      <w:pPr/>
      <w:r>
        <w:rPr>
          <w:lang w:val="hi_IN" w:bidi="hi_IN"/>
        </w:rPr>
      </w:r>
      <w:r>
        <w:rPr>
          <w:lang w:val="hi_IN" w:bidi="hi_IN"/>
        </w:rPr>
        <w:t>इसके बाद सैनिक, उनका सूबेदार और अधिकारी यीशु को बाँधते हैं और गिरफ्तार कर लेते हैं, और उसे एक सम्मानित अगुवे हन्ना के पास ले जाते हैं। हन्ना कैफा का ससुर भी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चेलों की भूमिका निभाने वाले लोगों से पूछें, "आप क्या महसूस कर रहे हैं या क्या सोच रहे हैं?" लोग इस तरह उत्तर दे सकते हैं, “हम दुखी हैं कि वे यीशु को ले जा रहे हैं,” या “क्या हम फिर से यीशु को देखेंगे?” और “हम उलझन में हैं, हमें नहीं लगा था कि सब कुछ इस तरह होगा?”</w:t>
      </w:r>
    </w:p>
    <w:p>
      <w:pPr>
        <w:pStyle w:val="ListBullet"/>
        <w:spacing w:line="240" w:lineRule="auto"/>
        <w:ind w:left="720"/>
      </w:pPr>
      <w:r>
        <w:rPr>
          <w:lang w:val="hi_IN" w:bidi="hi_IN"/>
        </w:rPr>
      </w:r>
      <w:r>
        <w:rPr>
          <w:lang w:val="hi_IN" w:bidi="hi_IN"/>
        </w:rPr>
        <w:t>यीशु की भूमिका निभाने वाले व्यक्ति से पूछें, "आप क्या महसूस कर रहे हैं या क्या सोच रहे हैं?" वह व्यक्ति इस तरह उत्तर दे सकता है, “मैं अपने चेलों को छोड़कर दुखी हूँ,” या “मुझे यह खुशी है कि वे सुरक्षित हैं,” और “समय आने पर वे समझेंगे कि ये घटनाएँ क्यों ज़रूरी थीं।”</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कैफा उस समय महायाजक था। वह वही था जिसने पहले अन्य यहूदी अगुवों से कहा था कि यह अच्छा होगा कि एक व्यक्ति, अर्थात् यीशु, लोगों के लिए मरे।</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हन्ना की भूमिका निभाने वाले व्यक्ति से पूछें, "आप क्या महसूस कर रहे हैं या क्या सोच रहे हैं?" वह व्यक्ति इस तरह उत्तर दे सकता है, “हम आखिरकार यीशु से प्रश्न कर सकते हैं,” या “वह इस स्थिति से कैसे निपटेगा?” और “संतुष्ट हैं कि आख़िरकार अब हम उसे पकड़ पाए हैं और उसे भागने नहीं देंगे!”</w:t>
      </w:r>
    </w:p>
    <w:p>
      <w:pPr>
        <w:pStyle w:val="ListBullet"/>
        <w:spacing w:line="240" w:lineRule="auto"/>
        <w:ind w:left="720"/>
      </w:pPr>
      <w:r>
        <w:rPr>
          <w:lang w:val="hi_IN" w:bidi="hi_IN"/>
        </w:rPr>
      </w:r>
      <w:r>
        <w:rPr>
          <w:lang w:val="hi_IN" w:bidi="hi_IN"/>
        </w:rPr>
        <w:t>यीशु की भूमिका निभाने वाले व्यक्ति से पूछें, "आप क्या महसूस कर रहे हैं या क्या सोच रहे हैं?" वह व्यक्ति इस तरह उत्तर दे सकता है, “मैं इस व्यक्ति से डरता नहीं हूँ,” या “मैं उनके प्रश्नों का उत्तर दूँगा,” और “मैं शांत और शांतिपूर्ण रहूँगा, मुझे पता है कि संसार के लिए परमेश्वर की योजना को पूरा करने के लिए क्या होना ज़रूरी है।”</w:t>
      </w:r>
    </w:p>
    <w:p>
      <w:pPr/>
      <w:r>
        <w:rPr>
          <w:lang w:val="hi_IN" w:bidi="hi_IN"/>
        </w:rPr>
      </w:r>
      <w:r>
        <w:rPr>
          <w:lang w:val="hi_IN" w:bidi="hi_IN"/>
        </w:rPr>
        <w:t>अब समूह को चाहिए कि वे इस भाग और उसमें हो रही घटनाओं को कथापट बनाकर, चित्र बनाकर, या वस्तुओं का उपयोग करके दृश्य रूप में दिखाएँ।</w:t>
      </w:r>
      <w:r>
        <w:rPr>
          <w:lang w:val="hi_IN" w:bidi="hi_IN"/>
        </w:rPr>
      </w:r>
    </w:p>
    <w:p>
      <w:pPr>
        <w:pStyle w:val="Heading3"/>
      </w:pPr>
      <w:r>
        <w:rPr>
          <w:lang w:val="hi_IN" w:bidi="hi_IN"/>
        </w:rPr>
        <w:t>आवश्यक जानकारी</w:t>
      </w:r>
    </w:p>
    <w:p>
      <w:pPr/>
      <w:r>
        <w:rPr>
          <w:lang w:val="hi_IN" w:bidi="hi_IN"/>
        </w:rPr>
      </w:r>
      <w:r>
        <w:rPr>
          <w:lang w:val="hi_IN" w:bidi="hi_IN"/>
        </w:rPr>
        <w:t>यूहन्ना 18:1–14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यीशु प्रार्थना करने के बाद अपने चेलों के साथ चल दिया। </w:t>
      </w:r>
      <w:r>
        <w:rPr>
          <w:b/>
          <w:lang w:val="hi_IN" w:bidi="hi_IN"/>
        </w:rPr>
        <w:t>चेलों</w:t>
      </w:r>
      <w:r>
        <w:rPr>
          <w:lang w:val="hi_IN" w:bidi="hi_IN"/>
        </w:rPr>
        <w:t xml:space="preserve"> और </w:t>
      </w:r>
      <w:r>
        <w:rPr>
          <w:b/>
          <w:lang w:val="hi_IN" w:bidi="hi_IN"/>
        </w:rPr>
        <w:t>प्रार्थना</w:t>
      </w:r>
      <w:r>
        <w:rPr>
          <w:lang w:val="hi_IN" w:bidi="hi_IN"/>
        </w:rPr>
        <w:t xml:space="preserve"> के लिए उसी शब्द का इस्तेमाल करें जो आपने पिछले भागों में इस्तेमाल किया है। </w:t>
      </w:r>
      <w:r>
        <w:rPr>
          <w:lang w:val="hi_IN" w:bidi="hi_IN"/>
        </w:rPr>
        <w:t>चेलों</w:t>
      </w:r>
      <w:r>
        <w:rPr>
          <w:lang w:val="hi_IN" w:bidi="hi_IN"/>
        </w:rPr>
        <w:t xml:space="preserve"> और </w:t>
      </w:r>
      <w:r>
        <w:rPr>
          <w:b/>
          <w:lang w:val="hi_IN" w:bidi="hi_IN"/>
        </w:rPr>
        <w:t>प्रार्थना</w:t>
      </w:r>
      <w:r>
        <w:rPr>
          <w:lang w:val="hi_IN" w:bidi="hi_IN"/>
        </w:rPr>
        <w:t xml:space="preserve"> के बारे में अधिक जानकारी के लिए मुख्य शब्दावली को देखें।</w:t>
      </w:r>
    </w:p>
    <w:p>
      <w:pPr/>
      <w:r>
        <w:rPr>
          <w:lang w:val="hi_IN" w:bidi="hi_IN"/>
        </w:rPr>
      </w:r>
      <w:r>
        <w:rPr>
          <w:lang w:val="hi_IN" w:bidi="hi_IN"/>
        </w:rPr>
        <w:t xml:space="preserve">किद्रोन घाटी के उस पार पेड़ों से भरा एक बारी या </w:t>
      </w:r>
      <w:r>
        <w:rPr>
          <w:b/>
          <w:lang w:val="hi_IN" w:bidi="hi_IN"/>
        </w:rPr>
        <w:t>बाग़</w:t>
      </w:r>
      <w:r>
        <w:rPr>
          <w:lang w:val="hi_IN" w:bidi="hi_IN"/>
        </w:rPr>
        <w:t xml:space="preserve"> था। उस शब्द का इस्तेमाल करें जिसका इस्तेमाल आप किसी खास फल, पेड़ या पौधे को उगाने के लिए बनाए गए स्थान के लिए करते हैं।</w:t>
      </w:r>
    </w:p>
    <w:p>
      <w:pPr/>
      <w:r>
        <w:rPr>
          <w:lang w:val="hi_IN" w:bidi="hi_IN"/>
        </w:rPr>
      </w:r>
      <w:r>
        <w:rPr>
          <w:lang w:val="hi_IN" w:bidi="hi_IN"/>
        </w:rPr>
        <w:t>यहां रुकें और चर्चा करें कि पेड़ों के बाग़ के लिए आप किस शब्द का इस्तेमाल करेंगे। इस ऑडियो को यहाँ रोकें।</w:t>
      </w:r>
    </w:p>
    <w:p>
      <w:pPr/>
      <w:r>
        <w:rPr>
          <w:lang w:val="hi_IN" w:bidi="hi_IN"/>
        </w:rPr>
      </w:r>
      <w:r>
        <w:rPr>
          <w:lang w:val="hi_IN" w:bidi="hi_IN"/>
        </w:rPr>
        <w:t xml:space="preserve">यहूदा को धन इनाम के रूप में मिला, क्योंकि उसने सैनिकों और अधिकारियों के दल को यीशु तक ले जाने का वादा किया था ताकि वे उसे पकड़ सकें। सैनिकों का </w:t>
      </w:r>
      <w:r>
        <w:rPr>
          <w:b/>
          <w:lang w:val="hi_IN" w:bidi="hi_IN"/>
        </w:rPr>
        <w:t>दल</w:t>
      </w:r>
      <w:r>
        <w:rPr>
          <w:lang w:val="hi_IN" w:bidi="hi_IN"/>
        </w:rPr>
        <w:t xml:space="preserve"> रोमी सैनिकों का एक छोटा समूह था, शायद लगभग बीस सैनिक। </w:t>
      </w:r>
      <w:r>
        <w:rPr>
          <w:b/>
          <w:lang w:val="hi_IN" w:bidi="hi_IN"/>
        </w:rPr>
        <w:t>अधिकारी</w:t>
      </w:r>
      <w:r>
        <w:rPr>
          <w:lang w:val="hi_IN" w:bidi="hi_IN"/>
        </w:rPr>
        <w:t xml:space="preserve"> शायद यहूदी मंदिर के पहरेदार थे जो यहूदी मन्दिर की रखवाली में मदद करते थे।</w:t>
      </w:r>
    </w:p>
    <w:p>
      <w:pPr/>
      <w:r>
        <w:rPr>
          <w:lang w:val="hi_IN" w:bidi="hi_IN"/>
        </w:rPr>
      </w:r>
      <w:r>
        <w:rPr>
          <w:lang w:val="hi_IN" w:bidi="hi_IN"/>
        </w:rPr>
        <w:t xml:space="preserve">प्रधान याजकों और फरीसियों ने यहूदी अधिकारियों को भेजा था। </w:t>
      </w:r>
      <w:r>
        <w:rPr>
          <w:b/>
          <w:lang w:val="hi_IN" w:bidi="hi_IN"/>
        </w:rPr>
        <w:t>महायाजक</w:t>
      </w:r>
      <w:r>
        <w:rPr>
          <w:lang w:val="hi_IN" w:bidi="hi_IN"/>
        </w:rPr>
        <w:t xml:space="preserve"> बलिदान चढ़ाते थे और मंदिर में होने वाले धार्मिक विधियों की ज़िम्मेदारी निभाते थे। वे यहूदी याजकों में सबसे महत्वपूर्ण थे। </w:t>
      </w:r>
      <w:r>
        <w:rPr>
          <w:b/>
          <w:lang w:val="hi_IN" w:bidi="hi_IN"/>
        </w:rPr>
        <w:t>फरीसी</w:t>
      </w:r>
      <w:r>
        <w:rPr>
          <w:lang w:val="hi_IN" w:bidi="hi_IN"/>
        </w:rPr>
        <w:t xml:space="preserve"> यहूदियों का एक धार्मिक समूह था। उनके लिए यह बहुत महत्वपूर्ण था कि वे सभी यहूदी धार्मिक नियमों का बहुत ध्यान से पालन करें। </w:t>
      </w:r>
      <w:r>
        <w:rPr>
          <w:b/>
          <w:lang w:val="hi_IN" w:bidi="hi_IN"/>
        </w:rPr>
        <w:t>याजकों</w:t>
      </w:r>
      <w:r>
        <w:rPr>
          <w:lang w:val="hi_IN" w:bidi="hi_IN"/>
        </w:rPr>
        <w:t xml:space="preserve"> और </w:t>
      </w:r>
      <w:r>
        <w:rPr>
          <w:b/>
          <w:lang w:val="hi_IN" w:bidi="hi_IN"/>
        </w:rPr>
        <w:t>फरीसियों</w:t>
      </w:r>
      <w:r>
        <w:rPr>
          <w:lang w:val="hi_IN" w:bidi="hi_IN"/>
        </w:rPr>
        <w:t xml:space="preserve"> के लिए मुख्य शब्दावली देखें, और उन्हीं शब्दों का इस्तेमाल करें जो आपने पिछले भागों में इस्तेमाल किये हैं।</w:t>
      </w:r>
    </w:p>
    <w:p>
      <w:pPr/>
      <w:r>
        <w:rPr>
          <w:lang w:val="hi_IN" w:bidi="hi_IN"/>
        </w:rPr>
      </w:r>
      <w:r>
        <w:rPr>
          <w:lang w:val="hi_IN" w:bidi="hi_IN"/>
        </w:rPr>
        <w:t xml:space="preserve">क्योंकि रात का समय था और अंधेरा भी था, इसलिए सैनिक और अधिकारी लालटेन लेकर आये थे। </w:t>
      </w:r>
      <w:r>
        <w:rPr>
          <w:b/>
          <w:lang w:val="hi_IN" w:bidi="hi_IN"/>
        </w:rPr>
        <w:t>लालटेन</w:t>
      </w:r>
      <w:r>
        <w:rPr>
          <w:lang w:val="hi_IN" w:bidi="hi_IN"/>
        </w:rPr>
        <w:t xml:space="preserve"> आग की लौ होती है, जो किसी चीज़ के अंदर ढकी रहती है। ऐसा इसलिए है ताकि उसका प्रकाश उन्हें अंधेरे में रास्ता दिखा सके, लेकिन साथ ही यह लौ को भी बचाती है ताकि वह बुझ न जाए। लालटेन पक्की मिट्टी या धातु की बनी होती थीं जिनमें तेल और बाती रखने की जगह होती थी। बाती एक रस्सी जैसी होती थी, जो सन नाम के पौधे से बनाई जाती थी। लोग रोशनी पाने के लिए उस बाती को मोमबत्ती की तरह जलाते थे। लोग </w:t>
      </w:r>
      <w:r>
        <w:rPr>
          <w:b/>
          <w:lang w:val="hi_IN" w:bidi="hi_IN"/>
        </w:rPr>
        <w:t>मशाल</w:t>
      </w:r>
      <w:r>
        <w:rPr>
          <w:lang w:val="hi_IN" w:bidi="hi_IN"/>
        </w:rPr>
        <w:t xml:space="preserve"> लकड़ी की डंडी से बनाते थे, और वे डंडी के सिरे पर कपड़ा बाँधते थे और उसे तेल में भिगोते थे। फिर लोग उस तेल को जलाते थे।</w:t>
      </w:r>
    </w:p>
    <w:p>
      <w:pPr/>
      <w:r>
        <w:rPr>
          <w:lang w:val="hi_IN" w:bidi="hi_IN"/>
        </w:rPr>
      </w:r>
      <w:r>
        <w:rPr>
          <w:lang w:val="hi_IN" w:bidi="hi_IN"/>
        </w:rPr>
        <w:t xml:space="preserve">सैनिक और अधिकारी अपने साथ </w:t>
      </w:r>
      <w:r>
        <w:rPr>
          <w:b/>
          <w:lang w:val="hi_IN" w:bidi="hi_IN"/>
        </w:rPr>
        <w:t>हथियार</w:t>
      </w:r>
      <w:r>
        <w:rPr>
          <w:lang w:val="hi_IN" w:bidi="hi_IN"/>
        </w:rPr>
        <w:t xml:space="preserve"> भी लाए थे। वे यीशु के विरोध करने पर उससे लड़ने के लिए तैयार थे। वे जो हथियार लेकर आए थे, उनमें तलवारें, भाले और चाकुओं जैसे हथियार थे।</w:t>
      </w:r>
    </w:p>
    <w:p>
      <w:pPr/>
      <w:r>
        <w:rPr>
          <w:lang w:val="hi_IN" w:bidi="hi_IN"/>
        </w:rPr>
      </w:r>
      <w:r>
        <w:rPr>
          <w:lang w:val="hi_IN" w:bidi="hi_IN"/>
        </w:rPr>
        <w:t>जब सैनिक और अधिकारी कहते हैं, “</w:t>
      </w:r>
      <w:r>
        <w:rPr>
          <w:b/>
          <w:lang w:val="hi_IN" w:bidi="hi_IN"/>
        </w:rPr>
        <w:t>नासरत के यीशु</w:t>
      </w:r>
      <w:r>
        <w:rPr>
          <w:lang w:val="hi_IN" w:bidi="hi_IN"/>
        </w:rPr>
        <w:t>" को, तो वे यह स्पष्ट करते हैं कि वे उस व्यक्ति को ढूँढ़ रहे हैं जिसका नाम यीशु है और जो नासरत नाम के गाँव से था जो गलील प्रदेश का एक छोटा शहर था। यीशु उस समय यहूदियों के बीच एक सामान्य नाम था। नासरत का नाम लेने से उन लोगों को यह पुष्टि करने में मदद मिलती है कि उन्हें सही यीशु मिला है।</w:t>
      </w:r>
    </w:p>
    <w:p>
      <w:pPr/>
      <w:r>
        <w:rPr>
          <w:lang w:val="hi_IN" w:bidi="hi_IN"/>
        </w:rPr>
      </w:r>
      <w:r>
        <w:rPr>
          <w:lang w:val="hi_IN" w:bidi="hi_IN"/>
        </w:rPr>
        <w:t xml:space="preserve">फिर यीशु उनसे कहता है कि वही वह व्यक्ति है जिसे वे ढूँढ़ रहे हैं। यीशु उत्तर देता है, "मैं हूँ," या "मैं ही हूँ।" परमेश्वर ने पहाड़ पर मूसा से अपने आप को प्रकट करते हुए कहा, “मैं जो हूँ सो हूँ।” नए नियम में, और विशेष रूप से यूहन्ना की पुस्तक में, यीशु ने कई बार "मैं हूँ" कहा। कई बार यीशु अपने आप को सच्चे एकमात्र परमेश्वर के रूप में दिखाने के लिए “मैं हूँ" कहता था। इस भाग में, शायद यीशु “मैं हूँ” उसी तरह कह रहा हो, जैसे पुराने नियम में परमेश्वर ने अपना नाम बताया था। “‘मैं हूँ’ उसी तरह कहें जैसे यूहन्ना के पिछले भागों में कहा गया है और </w:t>
      </w:r>
      <w:r>
        <w:rPr>
          <w:b/>
          <w:lang w:val="hi_IN" w:bidi="hi_IN"/>
        </w:rPr>
        <w:t>मैं हूँ</w:t>
      </w:r>
      <w:r>
        <w:rPr>
          <w:lang w:val="hi_IN" w:bidi="hi_IN"/>
        </w:rPr>
        <w:t xml:space="preserve"> के बारे में अधिक जानकारी के लिए मुख्य शब्दावली देखें।</w:t>
      </w:r>
    </w:p>
    <w:p>
      <w:pPr/>
      <w:r>
        <w:rPr>
          <w:lang w:val="hi_IN" w:bidi="hi_IN"/>
        </w:rPr>
      </w:r>
      <w:r>
        <w:rPr>
          <w:lang w:val="hi_IN" w:bidi="hi_IN"/>
        </w:rPr>
        <w:t xml:space="preserve">शमौन पतरस के पास भी एक तलवार थी, और उसने उसे </w:t>
      </w:r>
      <w:r>
        <w:rPr>
          <w:b/>
          <w:lang w:val="hi_IN" w:bidi="hi_IN"/>
        </w:rPr>
        <w:t>खींचा</w:t>
      </w:r>
      <w:r>
        <w:rPr>
          <w:lang w:val="hi_IN" w:bidi="hi_IN"/>
        </w:rPr>
        <w:t xml:space="preserve"> और महायाजक के </w:t>
      </w:r>
      <w:r>
        <w:rPr>
          <w:b/>
          <w:lang w:val="hi_IN" w:bidi="hi_IN"/>
        </w:rPr>
        <w:t>दास</w:t>
      </w:r>
      <w:r>
        <w:rPr>
          <w:lang w:val="hi_IN" w:bidi="hi_IN"/>
        </w:rPr>
        <w:t xml:space="preserve"> पर </w:t>
      </w:r>
      <w:r>
        <w:rPr>
          <w:b/>
          <w:lang w:val="hi_IN" w:bidi="hi_IN"/>
        </w:rPr>
        <w:t>वार</w:t>
      </w:r>
      <w:r>
        <w:rPr>
          <w:lang w:val="hi_IN" w:bidi="hi_IN"/>
        </w:rPr>
        <w:t xml:space="preserve"> किया, जिसका नाम मलखुस था। यहाँ खींचने या किसी चीज से बाहर खींचने का अर्थ उसे उसके म्यान से बाहर निकालना है। तलवार के लिए एक म्यान होता था, जो धार को सुरक्षित रखता था, ताकि उसे कमर पर बाँधकर रखा जा सके। वार करने का अर्थ है किसी चीज़ या किसी व्यक्ति को मारना या उस पर प्रहार करना। </w:t>
      </w:r>
      <w:r>
        <w:rPr>
          <w:lang w:val="hi_IN" w:bidi="hi_IN"/>
        </w:rPr>
        <w:t>दास</w:t>
      </w:r>
      <w:r>
        <w:rPr>
          <w:lang w:val="hi_IN" w:bidi="hi_IN"/>
        </w:rPr>
        <w:t xml:space="preserve"> मुख्य शब्दावली में है। उसी शब्द का इस्तेमाल करें जिसका उपयोग आपने पिछले भागों में किया है।</w:t>
      </w:r>
    </w:p>
    <w:p>
      <w:pPr/>
      <w:r>
        <w:rPr>
          <w:lang w:val="hi_IN" w:bidi="hi_IN"/>
        </w:rPr>
      </w:r>
      <w:r>
        <w:rPr>
          <w:lang w:val="hi_IN" w:bidi="hi_IN"/>
        </w:rPr>
        <w:t xml:space="preserve">सैनिकों के दल के साथ उनका सरदार था: </w:t>
      </w:r>
      <w:r>
        <w:rPr>
          <w:b/>
          <w:lang w:val="hi_IN" w:bidi="hi_IN"/>
        </w:rPr>
        <w:t>सरदार</w:t>
      </w:r>
      <w:r>
        <w:rPr>
          <w:lang w:val="hi_IN" w:bidi="hi_IN"/>
        </w:rPr>
        <w:t xml:space="preserve"> वह व्यक्ति होता है जो सैनिकों के एक बड़े समूह का नेतृत्व करता है। सरदार ही आदेश देता था और सैनिकों को बताता था कि उन्हें क्या करना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यूहन्ना 18:15–27</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यूहन्ना 18:15–27 को सुनें और अपने मन में रखें।</w:t>
      </w:r>
    </w:p>
    <w:p>
      <w:pPr/>
      <w:r>
        <w:rPr>
          <w:lang w:val="hi_IN" w:bidi="hi_IN"/>
        </w:rPr>
      </w:r>
      <w:r>
        <w:rPr>
          <w:lang w:val="hi_IN" w:bidi="hi_IN"/>
        </w:rPr>
        <w:t>यदि सम्भव हो, तो यूहन्ना 18:15–27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 यीशु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यूहन्ना 18:15–27 का ऑडियो संस्करण सबसे आसानी से समझ में आने वाले अनुवाद में सुनें।</w:t>
      </w:r>
    </w:p>
    <w:p>
      <w:pPr/>
      <w:r>
        <w:rPr>
          <w:lang w:val="hi_IN" w:bidi="hi_IN"/>
        </w:rPr>
      </w:r>
      <w:r>
        <w:rPr>
          <w:lang w:val="hi_IN" w:bidi="hi_IN"/>
        </w:rPr>
        <w:t>क्या आपको याद है कि पिछले भाग में यीशु को रोमी सैनिकों और यहूदी अधिकारियों ने अभी-अभी गिरफ़्तार किया था? ये रोमी सैनिक और यहूदी अधिकारी यीशु को महायाजक अन्नास के घर ले गए। हन्ना एक बहुत सम्मानित अगुवा था, और वह महायाजक कैफा का ससुर था। हन्ना पहले महायाजक था, और बाद में रोमियों ने कैफा को महायाजक नियुक्त किया। हालाँकि लोग अब भी हन्ना का बहुत सम्मान करते थे, और संभव है कि वे हन्ना और कैफा दोनों को महायाजक कहकर बुलाते थे। हन्ना के घर के चारों ओर एक आँगन था, और वह आँगन एक दीवार से घिरा हुआ था। दीवार में एक दरवाजा होता था, और लोग उसी से आँगन में अंदर आते और बाहर जाते थे। वहाँ एक सेवक या द्वारपाल होता था, जिसका काम यह जाँचना था कि लोग कौन हैं, ताकि वह उन्हें दरवाज़े से अंदर आने दे या यदि वे स्वागत योग्य न हों, तो उन्हें बाहर ही रखे। आँगन में कोई छत नहीं होती थी, इसलिए वहाँ से आकाश दिखाई देता था।</w:t>
      </w:r>
    </w:p>
    <w:p>
      <w:pPr/>
      <w:r>
        <w:rPr>
          <w:lang w:val="hi_IN" w:bidi="hi_IN"/>
        </w:rPr>
      </w:r>
      <w:r>
        <w:rPr>
          <w:lang w:val="hi_IN" w:bidi="hi_IN"/>
        </w:rPr>
        <w:t xml:space="preserve">यहाँ रुकें और एक </w:t>
      </w:r>
      <w:r>
        <w:rPr>
          <w:lang w:val="hi_IN" w:bidi="hi_IN"/>
        </w:rPr>
        <w:t>आँगन</w:t>
      </w:r>
      <w:r>
        <w:rPr>
          <w:lang w:val="hi_IN" w:bidi="hi_IN"/>
        </w:rPr>
        <w:t xml:space="preserve"> की तस्वीर देखें। इस ऑडियो को यहाँ रोकें।</w:t>
      </w:r>
    </w:p>
    <w:p>
      <w:pPr/>
      <w:r>
        <w:rPr>
          <w:lang w:val="hi_IN" w:bidi="hi_IN"/>
        </w:rPr>
      </w:r>
      <w:r>
        <w:rPr>
          <w:lang w:val="hi_IN" w:bidi="hi_IN"/>
        </w:rPr>
        <w:t>यीशु के दो चेले उस भीड़ के पीछे-पीछे चले, जिसमें रोमी सैनिक और यहूदी अधिकारी थे, जिन्होंने यीशु को गिरफ़्तार किया था, जब वे हन्ना के घर जा रहे थे। पहला चेला शमौन पतरस था। हम नहीं जानते कि दूसरा चेला कौन था। क्योंकि वे यीशु के गिरफ़्तार किए जाने के तुरंत बाद उसके पीछे चले थे, इसलिए सबसे अधिक संभावना यही है कि दूसरा चेला वही था जो यीशु के साथ उस बगीचे में मौजूद था, जहाँ उसे गिरफ़्तार किया गया था। इन व्याख्याओं में हम “अन्य” चेले को “दूसरा चेला” कहेंगे।</w:t>
      </w:r>
    </w:p>
    <w:p>
      <w:pPr/>
      <w:r>
        <w:rPr>
          <w:lang w:val="hi_IN" w:bidi="hi_IN"/>
        </w:rPr>
      </w:r>
      <w:r>
        <w:rPr>
          <w:lang w:val="hi_IN" w:bidi="hi_IN"/>
        </w:rPr>
        <w:t>क्योंकि दूसरा चेला हन्ना महायाजक को अच्छी तरह जानता था और उस सेविका को भी, जो द्वारपाल थी, इसलिए उसने दूसरे चेले को यीशु के साथ हन्ना के घर के आँगन में अंदर आने दिया। यह स्पष्ट नहीं है कि वे एक-दूसरे को कैसे जानते थे। जो स्पष्ट है वह यह कि हन्ना और वह सेविका दूसरे चेले से इतनी परिचित थे कि उन्होंने उसे हन्ना के आँगन में प्रवेश करने दिया।</w:t>
      </w:r>
    </w:p>
    <w:p>
      <w:pPr/>
      <w:r>
        <w:rPr>
          <w:lang w:val="hi_IN" w:bidi="hi_IN"/>
        </w:rPr>
      </w:r>
      <w:r>
        <w:rPr>
          <w:lang w:val="hi_IN" w:bidi="hi_IN"/>
        </w:rPr>
        <w:t>शमौन पतरस को दरवाज़े से अंदर जाने की अनुमति नहीं दी गई, क्योंकि वह महायाजक हन्ना को नहीं जानता था, और दरवाज़े पर मौजूद सेविका भी उसे नहीं जानती थी। शमौन पतरस को दीवार से घिरे आँगन के बाहर, दरवाज़े के पास इंतज़ार करना पड़ा।</w:t>
      </w:r>
    </w:p>
    <w:p>
      <w:pPr/>
      <w:r>
        <w:rPr>
          <w:lang w:val="hi_IN" w:bidi="hi_IN"/>
        </w:rPr>
      </w:r>
      <w:r>
        <w:rPr>
          <w:lang w:val="hi_IN" w:bidi="hi_IN"/>
        </w:rPr>
        <w:t>फिर दूसरा चेला वापस आया और दरवाज़े पर मौजूद सेविका से बात की, शायद उससे यह अनुमति माँगने के लिए कि वह शमौन पतरस को अंदर आने दे। इसके बाद सेविका शमौन पतरस को दरवाज़े से अंदर आने देती है और वह आँगन में प्रवेश करता है। फिर वही सेविका शमौन पतरस से पूछती है कि क्या वह उस व्यक्ति यीशु के चेलों में से एक है। शमौन पतरस उस सेविका से कहता है, “नहीं, मैं उस व्यक्ति यीशु का चेला नहीं हूँ।”</w:t>
      </w:r>
    </w:p>
    <w:p>
      <w:pPr/>
      <w:r>
        <w:rPr>
          <w:lang w:val="hi_IN" w:bidi="hi_IN"/>
        </w:rPr>
      </w:r>
      <w:r>
        <w:rPr>
          <w:lang w:val="hi_IN" w:bidi="hi_IN"/>
        </w:rPr>
        <w:t>ठंड होने के कारण, हन्ना के लिए काम करने वाले सेवकों ने अधिकारियों, या पहरेदारों, के साथ मिलकर कोयलों की आग जलाई। वह आग कोयलों से बनाई गई थी, और वे अपने आप को गरम रखने के लिए आग के चारों ओर खड़े थे। याद रखें कि आँगन बाहर होता है, और जैसे-जैसे शाम होने लगती है, ठंड बढ़ती जाती है। संभव है कि उस समय अँधेरा भी हो, और एक-दूसरे को देख पाना आसान न हो। शमौन पतरस भी उनके साथ आग के पास खड़ा था, ताकि वह अपने आप को गरम रख सके। इस समय यह स्पष्ट नहीं है कि दूसरा चेला कहाँ था, लेकिन सबसे अधिक संभावना यही है कि वह आँगन में कहीं मौजूद था।</w:t>
      </w:r>
    </w:p>
    <w:p>
      <w:pPr/>
      <w:r>
        <w:rPr>
          <w:lang w:val="hi_IN" w:bidi="hi_IN"/>
        </w:rPr>
      </w:r>
      <w:r>
        <w:rPr>
          <w:lang w:val="hi_IN" w:bidi="hi_IN"/>
        </w:rPr>
        <w:t xml:space="preserve">यहाँ रुकें और जलते हुए </w:t>
      </w:r>
      <w:r>
        <w:rPr>
          <w:lang w:val="hi_IN" w:bidi="hi_IN"/>
        </w:rPr>
        <w:t>कोयलों की आग</w:t>
      </w:r>
      <w:r>
        <w:rPr>
          <w:lang w:val="hi_IN" w:bidi="hi_IN"/>
        </w:rPr>
        <w:t xml:space="preserve"> की एक तस्वीर देखें। इस ऑडियो को यहाँ रोकें।</w:t>
      </w:r>
    </w:p>
    <w:p>
      <w:pPr/>
      <w:r>
        <w:rPr>
          <w:lang w:val="hi_IN" w:bidi="hi_IN"/>
        </w:rPr>
      </w:r>
      <w:r>
        <w:rPr>
          <w:lang w:val="hi_IN" w:bidi="hi_IN"/>
        </w:rPr>
        <w:t>इसी समय, जब यह सब हो रहा था, महायाजक हन्ना अपने घर में यीशु से बहुत से सवाल पूछ रहा था। वह यीशु को मृत्यु की सज़ा देने का कोई कारण खोजने की कोशिश कर रहा था।</w:t>
      </w:r>
    </w:p>
    <w:p>
      <w:pPr/>
      <w:r>
        <w:rPr>
          <w:lang w:val="hi_IN" w:bidi="hi_IN"/>
        </w:rPr>
      </w:r>
      <w:r>
        <w:rPr>
          <w:lang w:val="hi_IN" w:bidi="hi_IN"/>
        </w:rPr>
        <w:t>हन्ना ने यीशु के अनुयायियों और उसकी शिक्षा के बारे में सवाल पूछे। हन्ना इस बात को लेकर चिंतित था कि कितने लोग यीशु के पीछे चल रहे थे, और शायद वह यह जानना चाहता था कि यीशु के कितने अनुयायी हैं।</w:t>
      </w:r>
    </w:p>
    <w:p>
      <w:pPr/>
      <w:r>
        <w:rPr>
          <w:lang w:val="hi_IN" w:bidi="hi_IN"/>
        </w:rPr>
      </w:r>
      <w:r>
        <w:rPr>
          <w:lang w:val="hi_IN" w:bidi="hi_IN"/>
        </w:rPr>
        <w:t>हन्ना यह भी जानना चाहता था कि यीशु अपने चेलों को क्या सिखा रहा था। हन्ना शायद यह संकेत दे रहा था कि यीशु गुप्त रूप से गलत और ख़तरनाक बातें सिखा रहा था। यदि हन्ना यह साबित कर पाता, तो उसके पास यीशु को मरवा देने का कारण होता।</w:t>
      </w:r>
    </w:p>
    <w:p>
      <w:pPr/>
      <w:r>
        <w:rPr>
          <w:lang w:val="hi_IN" w:bidi="hi_IN"/>
        </w:rPr>
      </w:r>
      <w:r>
        <w:rPr>
          <w:lang w:val="hi_IN" w:bidi="hi_IN"/>
        </w:rPr>
        <w:t>यीशु हन्ना से कहता है, “मैंने संसार से खुले तौर पर बात की है,” यानी उसने सार्वजनिक स्थानों पर लोगों से बात की और जिन-जिन लोगों से वह मिला, उन्हें शिक्षा देता रहा। यीशु जो संदेश सिखाता था, वह हमेशा एक ही होता था, चाहे वह अपने कुछ चेलों के साथ हो या किसी बड़ी भीड़ को शिक्षा दे रहा हो। “मैंने हमेशा आराधनालयों में या मंदिर के आँगन में शिक्षा दी है, जहाँ सभी यहूदी इकट्ठा होते हैं।”</w:t>
      </w:r>
    </w:p>
    <w:p>
      <w:pPr/>
      <w:r>
        <w:rPr>
          <w:lang w:val="hi_IN" w:bidi="hi_IN"/>
        </w:rPr>
      </w:r>
      <w:r>
        <w:rPr>
          <w:lang w:val="hi_IN" w:bidi="hi_IN"/>
        </w:rPr>
        <w:t>यीशु कहता है, “मैंने कुछ भी गुप्त में नहीं कहा।” वह यह बात इसलिए कहता है, ताकि यह स्पष्ट हो जाए कि उसने खुले तौर पर बात की है और उसने अपने आप को या अपने कामों को छिपाकर नहीं रखा। यीशु किसी भी तरह की परेशानी का कारण बनने की कोशिश नहीं कर रहा था। यीशु कहता है, “मुझसे सवाल क्यों पूछते हो?” यीशु कहता है, “जिन लोगों ने मुझे सुना है, उनसे पूछो, निश्चय ही वे जानते हैं कि मैंने क्या कहा।” यीशु महायाजक हन्ना से यह कहने की कोशिश कर रहा था कि वे दूसरे लोगों, यानी गवाहों से बात करें, ताकि वे यीशु की बात की पुष्टि कर सकें और यह साबित हो सके कि वह जो कह रहा है, वह सच है।</w:t>
      </w:r>
    </w:p>
    <w:p>
      <w:pPr/>
      <w:r>
        <w:rPr>
          <w:lang w:val="hi_IN" w:bidi="hi_IN"/>
        </w:rPr>
      </w:r>
      <w:r>
        <w:rPr>
          <w:lang w:val="hi_IN" w:bidi="hi_IN"/>
        </w:rPr>
        <w:t>यहूदी व्यवस्था के अनुसार, पूछताछ गवाहों से की जानी चाहिए, न कि उस व्यक्ति से जिस पर मुकदमा चल रहा हो। यीशु यह चाहता था कि उसके विरुद्ध हो रही सुनवाई कानून के अनुसार हो और उसमें गवाहों से पूछताछ की जाए।</w:t>
      </w:r>
    </w:p>
    <w:p>
      <w:pPr/>
      <w:r>
        <w:rPr>
          <w:lang w:val="hi_IN" w:bidi="hi_IN"/>
        </w:rPr>
      </w:r>
      <w:r>
        <w:rPr>
          <w:lang w:val="hi_IN" w:bidi="hi_IN"/>
        </w:rPr>
        <w:t>यहाँ रुकें और समूह में इस प्रश्न पर चर्चा करें: आपकी संस्कृति में, जिन लोगों पर अपराध करने का संदेह होता है, उनके साथ कैसा व्यवहार किया जाता है? आप यह कैसे पता लगाते हैं कि उन्होंने क्या किया? आप किससे पूछते हैं कि उन्होंने क्या किया? यदि आप पर किसी अपराध का संदेह किया जाए, तो क्या आपको निष्पक्ष सुनवाई मिलती है? इन संदिग्ध लोगों के लिए क्या सुरक्षा होती है? इस ऑडियो को यहाँ रोकें।</w:t>
      </w:r>
    </w:p>
    <w:p>
      <w:pPr/>
      <w:r>
        <w:rPr>
          <w:lang w:val="hi_IN" w:bidi="hi_IN"/>
        </w:rPr>
      </w:r>
      <w:r>
        <w:rPr>
          <w:lang w:val="hi_IN" w:bidi="hi_IN"/>
        </w:rPr>
        <w:t>मंदिर के पहरेदारों में से एक, जो यीशु के पास खड़ा था, उसने यीशु के मुँह पर थप्पड़ मारा, शायद उसके गाल पर। इसके बाद मंदिर का पहरेदार यीशु से कहता है, “तुम्हें महायाजक को इस तरह अनादर के साथ उत्तर नहीं देना चाहिए।” यीशु मंदिर के पहरेदार से उत्तर देकर कहता है, “यदि मैंने कुछ गलत कहा है, तो तुम्हें उसे साबित करना चाहिए।” यीशु कहता है, “यहाँ सबको बताओ कि मैंने क्या ऐसा कहा था जो गलत या अनादरपूर्ण था”</w:t>
      </w:r>
    </w:p>
    <w:p>
      <w:pPr/>
      <w:r>
        <w:rPr>
          <w:lang w:val="hi_IN" w:bidi="hi_IN"/>
        </w:rPr>
      </w:r>
      <w:r>
        <w:rPr>
          <w:lang w:val="hi_IN" w:bidi="hi_IN"/>
        </w:rPr>
        <w:t>यहाँ रुकें और समूह में इस प्रश्न पर चर्चा करें: आपकी संस्कृति में, जो लोग अधिकार में बैठे लोगों के प्रति अनादर करते हुए दिखाई देते हैं, उनके साथ कैसा व्यवहार किया जाता है? इसका दंड क्या होता है? इस ऑडियो को यहाँ रोकें।</w:t>
      </w:r>
    </w:p>
    <w:p>
      <w:pPr/>
      <w:r>
        <w:rPr>
          <w:lang w:val="hi_IN" w:bidi="hi_IN"/>
        </w:rPr>
      </w:r>
      <w:r>
        <w:rPr>
          <w:lang w:val="hi_IN" w:bidi="hi_IN"/>
        </w:rPr>
        <w:t>क्योंकि यीशु ने न तो कुछ गलत कहा था और न ही अनादरपूर्ण, इसलिए मंदिर के पहरेदार के पास शायद कोई उत्तर नहीं था। इसके बाद यीशु मंदिर के पहरेदार से पूछता है कि उसने उसे थप्पड़ क्यों मारा, क्योंकि यीशु सच कह रहा था और एक बार फिर, पहरेदार के पास शायद कोई उत्तर नहीं था। फिर हन्ना मंदिर के पहरेदारों से कहता है कि वे यीशु को, जिसके हाथ अभी भी बँधे हुए हैं, मुख्य महायाजक कैफा के पास ले जाएँ। यीशु पर महासभा के सामने, मुख्य महायाजक कैफा की उपस्थिति में, मुकदमा चलेगा। महासभा यहूदियों की मुख्य सभा थी। मुख्य महायाजक कैफा ही एकमात्र व्यक्ति था जो महासभा की बैठक बुला सकता था।</w:t>
      </w:r>
    </w:p>
    <w:p>
      <w:pPr/>
      <w:r>
        <w:rPr>
          <w:lang w:val="hi_IN" w:bidi="hi_IN"/>
        </w:rPr>
      </w:r>
      <w:r>
        <w:rPr>
          <w:lang w:val="hi_IN" w:bidi="hi_IN"/>
        </w:rPr>
        <w:t>इसी दौरान शमौन पतरस, हन्ना के सेवक और अधिकारी आँगन में कोयलों की आग के पास खड़े रहकर अपने आप को गरम कर रहे थे। शमौन पतरस से सेवकों और अधिकारियों ने पूछा कि क्या वह उस व्यक्ति, यीशु, के चेलों में से एक है। शमौन पतरस सेवकों और अधिकारियों से कहता है, “नहीं, मैं उस व्यक्ति, यीशु, का चेला नहीं हूँ।”</w:t>
      </w:r>
    </w:p>
    <w:p>
      <w:pPr/>
      <w:r>
        <w:rPr>
          <w:lang w:val="hi_IN" w:bidi="hi_IN"/>
        </w:rPr>
      </w:r>
      <w:r>
        <w:rPr>
          <w:lang w:val="hi_IN" w:bidi="hi_IN"/>
        </w:rPr>
        <w:t>क्या आपको याद है कि इससे पहले शाम को जैतून के बाग में पतरस ने मलखुस का कान काट दिया था, जो महायाजक का सेवक था? महायाजक का एक और सेवक, जो मलखुस का रिश्तेदार था, आँगन में शमौन पतरस के पास खड़ा था। उस सेवक ने ज़ोर देकर पतरस से पूछा, “मैंने तुम्हें बाग में यीशु के साथ देखा था, है न?” इस बार वह सेवक सवाल ज़्यादा धमकाने वाले ढंग से पूछता है। उसे पूरा यकीन होता है कि उसने शमौन पतरस को देखा है, और वह चाहता है कि शमौन पतरस “हाँ” कहे। शमौन पतरस फिर से इसका इन्कार करता है। उसी समय एक मुर्गे ने बाँग दी। मुर्गा एक पक्षी होता है, जो मुर्गी जैसा दिखता है। मुर्गे आमतौर पर सुबह के शुरुआती समय में बाँग देते हैं।</w:t>
      </w:r>
    </w:p>
    <w:p>
      <w:pPr/>
      <w:r>
        <w:rPr>
          <w:lang w:val="hi_IN" w:bidi="hi_IN"/>
        </w:rPr>
      </w:r>
      <w:r>
        <w:rPr>
          <w:lang w:val="hi_IN" w:bidi="hi_IN"/>
        </w:rPr>
        <w:t xml:space="preserve">यहाँ रुकें और </w:t>
      </w:r>
      <w:r>
        <w:rPr>
          <w:lang w:val="hi_IN" w:bidi="hi_IN"/>
        </w:rPr>
        <w:t>मुर्गे</w:t>
      </w:r>
      <w:r>
        <w:rPr>
          <w:lang w:val="hi_IN" w:bidi="hi_IN"/>
        </w:rPr>
        <w:t xml:space="preserve"> की एक तस्वीर देखें। इस ऑडियो को यहाँ रोकें।</w:t>
      </w:r>
    </w:p>
    <w:p>
      <w:pPr/>
      <w:r>
        <w:rPr>
          <w:lang w:val="hi_IN" w:bidi="hi_IN"/>
        </w:rPr>
      </w:r>
      <w:r>
        <w:rPr>
          <w:lang w:val="hi_IN" w:bidi="hi_IN"/>
        </w:rPr>
        <w:t>यरूशलेम में मुर्गे सुबह तीन से पाँच बजे के बीच बाँग देते हैं। इसका मतलब यह होगा कि यीशु से पूछताछ शायद सुबह तीन बजे तक चलती रही।</w:t>
      </w:r>
    </w:p>
    <w:p>
      <w:pPr/>
      <w:r>
        <w:rPr>
          <w:lang w:val="hi_IN" w:bidi="hi_IN"/>
        </w:rPr>
      </w:r>
      <w:r>
        <w:rPr>
          <w:lang w:val="hi_IN" w:bidi="hi_IN"/>
        </w:rPr>
        <w:t>इस तरह वह बात पूरी होती है, जो यीशु ने पहले शमौन पतरस से कही थी, “मैं तुमसे सच-सच कहता हूँ, मुर्गे के बाँग देने से पहले तुम तीन बार मेरा इन्कार करोगे!”</w:t>
      </w:r>
      <w:r>
        <w:rPr>
          <w:lang w:val="hi_IN" w:bidi="hi_IN"/>
        </w:rPr>
      </w:r>
    </w:p>
    <w:p>
      <w:pPr>
        <w:pStyle w:val="Heading3"/>
      </w:pPr>
      <w:r>
        <w:rPr>
          <w:lang w:val="hi_IN" w:bidi="hi_IN"/>
        </w:rPr>
        <w:t>घटनाओं को समझाना</w:t>
      </w:r>
    </w:p>
    <w:p>
      <w:pPr/>
      <w:r>
        <w:rPr>
          <w:lang w:val="hi_IN" w:bidi="hi_IN"/>
        </w:rPr>
      </w:r>
      <w:r>
        <w:rPr>
          <w:lang w:val="hi_IN" w:bidi="hi_IN"/>
        </w:rPr>
        <w:t>यूहन्ना 18:15–27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अब यीशु को महायाजक हन्ना के घर ले जाया जा रहा है। दो चेले, शमौन पतरस और एक दूसरा चेला, यीशु के पीछे आँगन में जाते हैं। इसके बाद सेविका शमौन पतरस से पूछती है कि क्या वह यीशु का चेला है। शमौन पतरस कहता है कि वह यीशु का चेला नहीं है, और फिर वह सेवकों के साथ आँगन में आग के पास जाकर खड़ा हो जाता है।</w:t>
      </w:r>
    </w:p>
    <w:p>
      <w:pPr/>
      <w:r>
        <w:rPr>
          <w:lang w:val="hi_IN" w:bidi="hi_IN"/>
        </w:rPr>
      </w:r>
      <w:r>
        <w:rPr>
          <w:b/>
          <w:lang w:val="hi_IN" w:bidi="hi_IN"/>
        </w:rPr>
        <w:t>दूसरे दृश्य में:</w:t>
      </w:r>
      <w:r>
        <w:rPr>
          <w:lang w:val="hi_IN" w:bidi="hi_IN"/>
        </w:rPr>
        <w:t xml:space="preserve"> महायाजक हन्ना यीशु से पूछताछ करता है, ताकि यीशु को मृत्यु-दंड देने का कोई कारण ढूँढ़ सके। यीशु उन्हें चुनौती देता है और निष्पक्ष सुनवाई की माँग करता है, तभी एक मंदिर का पहरेदार यीशु को थप्पड़ मारता है, और हन्ना यीशु को सुनवाई के लिए कैफा के पास भेज देता है।</w:t>
      </w:r>
    </w:p>
    <w:p>
      <w:pPr/>
      <w:r>
        <w:rPr>
          <w:lang w:val="hi_IN" w:bidi="hi_IN"/>
        </w:rPr>
      </w:r>
      <w:r>
        <w:rPr>
          <w:b/>
          <w:lang w:val="hi_IN" w:bidi="hi_IN"/>
        </w:rPr>
        <w:t>तीसरे दृश्य में:</w:t>
      </w:r>
      <w:r>
        <w:rPr>
          <w:lang w:val="hi_IN" w:bidi="hi_IN"/>
        </w:rPr>
        <w:t xml:space="preserve"> इसी बीच, शमौन पतरस, जो अब भी आँगन में बाहर है, उससे दो बार और पूछा जाता है कि क्या वह यीशु का चेला है। दोनों बार वह कहता है कि वह यीशु का अनुयायी नहीं है। इसके बाद एक मुर्गा बाँग देता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शमौन पतरस</w:t>
      </w:r>
    </w:p>
    <w:p>
      <w:pPr>
        <w:pStyle w:val="ListBullet"/>
        <w:spacing w:line="240" w:lineRule="auto"/>
        <w:ind w:left="720"/>
      </w:pPr>
      <w:r>
        <w:rPr>
          <w:lang w:val="hi_IN" w:bidi="hi_IN"/>
        </w:rPr>
      </w:r>
      <w:r>
        <w:rPr>
          <w:lang w:val="hi_IN" w:bidi="hi_IN"/>
        </w:rPr>
        <w:t>एक दूसरा चेला</w:t>
      </w:r>
    </w:p>
    <w:p>
      <w:pPr>
        <w:pStyle w:val="ListBullet"/>
        <w:spacing w:line="240" w:lineRule="auto"/>
        <w:ind w:left="720"/>
      </w:pPr>
      <w:r>
        <w:rPr>
          <w:lang w:val="hi_IN" w:bidi="hi_IN"/>
        </w:rPr>
      </w:r>
      <w:r>
        <w:rPr>
          <w:lang w:val="hi_IN" w:bidi="hi_IN"/>
        </w:rPr>
        <w:t>दरवाज़े पर सेविका</w:t>
      </w:r>
    </w:p>
    <w:p>
      <w:pPr>
        <w:pStyle w:val="ListBullet"/>
        <w:spacing w:line="240" w:lineRule="auto"/>
        <w:ind w:left="720"/>
      </w:pPr>
      <w:r>
        <w:rPr>
          <w:lang w:val="hi_IN" w:bidi="hi_IN"/>
        </w:rPr>
      </w:r>
      <w:r>
        <w:rPr>
          <w:lang w:val="hi_IN" w:bidi="hi_IN"/>
        </w:rPr>
        <w:t>मलखुस का रिश्तेदार सेवक</w:t>
      </w:r>
    </w:p>
    <w:p>
      <w:pPr>
        <w:pStyle w:val="ListBullet"/>
        <w:spacing w:line="240" w:lineRule="auto"/>
        <w:ind w:left="720"/>
      </w:pPr>
      <w:r>
        <w:rPr>
          <w:lang w:val="hi_IN" w:bidi="hi_IN"/>
        </w:rPr>
      </w:r>
      <w:r>
        <w:rPr>
          <w:lang w:val="hi_IN" w:bidi="hi_IN"/>
        </w:rPr>
        <w:t>हन्ना के घर के सेवक</w:t>
      </w:r>
    </w:p>
    <w:p>
      <w:pPr>
        <w:pStyle w:val="ListBullet"/>
        <w:spacing w:line="240" w:lineRule="auto"/>
        <w:ind w:left="720"/>
      </w:pPr>
      <w:r>
        <w:rPr>
          <w:lang w:val="hi_IN" w:bidi="hi_IN"/>
        </w:rPr>
      </w:r>
      <w:r>
        <w:rPr>
          <w:lang w:val="hi_IN" w:bidi="hi_IN"/>
        </w:rPr>
        <w:t>हन्ना के घर के अधिकारी</w:t>
      </w:r>
    </w:p>
    <w:p>
      <w:pPr>
        <w:pStyle w:val="ListBullet"/>
        <w:spacing w:line="240" w:lineRule="auto"/>
        <w:ind w:left="720"/>
      </w:pPr>
      <w:r>
        <w:rPr>
          <w:lang w:val="hi_IN" w:bidi="hi_IN"/>
        </w:rPr>
      </w:r>
      <w:r>
        <w:rPr>
          <w:lang w:val="hi_IN" w:bidi="hi_IN"/>
        </w:rPr>
        <w:t>हन्ना (कैफा का ससुर)</w:t>
      </w:r>
    </w:p>
    <w:p>
      <w:pPr>
        <w:pStyle w:val="ListBullet"/>
        <w:spacing w:line="240" w:lineRule="auto"/>
        <w:ind w:left="720"/>
      </w:pPr>
      <w:r>
        <w:rPr>
          <w:lang w:val="hi_IN" w:bidi="hi_IN"/>
        </w:rPr>
      </w:r>
      <w:r>
        <w:rPr>
          <w:lang w:val="hi_IN" w:bidi="hi_IN"/>
        </w:rPr>
        <w:t>मंदिर का पहरेदार जो यीशु को थप्पड़ मारता है</w:t>
      </w:r>
    </w:p>
    <w:p>
      <w:pPr>
        <w:pStyle w:val="ListBullet"/>
        <w:spacing w:line="240" w:lineRule="auto"/>
        <w:ind w:left="720"/>
      </w:pPr>
      <w:r>
        <w:rPr>
          <w:lang w:val="hi_IN" w:bidi="hi_IN"/>
        </w:rPr>
      </w:r>
      <w:r>
        <w:rPr>
          <w:lang w:val="hi_IN" w:bidi="hi_IN"/>
        </w:rPr>
        <w:t>कैफा (वह कुछ नहीं कहता, लेकिन भाग के अंत में यीशु को उसके पास लाया जाता है)</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क्या आपको याद है कि पिछले भाग में यीशु को रोमी सैनिकों और यहूदी अधिकारियों ने अभी-अभी गिरफ़्तार किया था? ये रोमी सैनिक और यहूदी अधिकारी यीशु को महायाजक अन्नास के घर ले गए। जैसा कि पिछले भाग के दौरान भी रात थी, अब रात काफी हो चुकी है।</w:t>
      </w:r>
    </w:p>
    <w:p>
      <w:pPr/>
      <w:r>
        <w:rPr>
          <w:lang w:val="hi_IN" w:bidi="hi_IN"/>
        </w:rPr>
      </w:r>
      <w:r>
        <w:rPr>
          <w:lang w:val="hi_IN" w:bidi="hi_IN"/>
        </w:rPr>
        <w:t>हन्ना का घर एक आँगन से घिरा हुआ था, और वह आँगन एक दीवार से घिरा था, जिसमें आने-जाने के लिए एक दरवाज़ा था।</w:t>
      </w:r>
    </w:p>
    <w:p>
      <w:pPr/>
      <w:r>
        <w:rPr>
          <w:lang w:val="hi_IN" w:bidi="hi_IN"/>
        </w:rPr>
      </w:r>
      <w:r>
        <w:rPr>
          <w:lang w:val="hi_IN" w:bidi="hi_IN"/>
        </w:rPr>
        <w:t xml:space="preserve">यहाँ रुकें और समूह के साथ </w:t>
      </w:r>
      <w:r>
        <w:rPr>
          <w:lang w:val="hi_IN" w:bidi="hi_IN"/>
        </w:rPr>
        <w:t>आँगन</w:t>
      </w:r>
      <w:r>
        <w:rPr>
          <w:lang w:val="hi_IN" w:bidi="hi_IN"/>
        </w:rPr>
        <w:t xml:space="preserve"> की तस्वीर को फिर से देखें। इस ऑडियो को यहाँ रोकें।</w:t>
      </w:r>
    </w:p>
    <w:p>
      <w:pPr/>
      <w:r>
        <w:rPr>
          <w:lang w:val="hi_IN" w:bidi="hi_IN"/>
        </w:rPr>
      </w:r>
      <w:r>
        <w:rPr>
          <w:lang w:val="hi_IN" w:bidi="hi_IN"/>
        </w:rPr>
        <w:t>दो चेले यीशु के पीछे हन्ना के आँगन में जाते हैं। उन चेलों में से एक शमौन पतरस है, और दूसरे चेले का नाम हमें पता नहीं है। जिस चेले का नाम नहीं बताया गया है, वह महायाजक को जानता था, इसलिए वह फाटक से होकर आँगन के भीतर चला जाता है, लेकिन द्वारपाल शमौन पतरस को रोक लेती है। शमौन पतरस फाटक के बाहर इंतज़ार करता है।</w:t>
      </w:r>
    </w:p>
    <w:p>
      <w:pPr/>
      <w:r>
        <w:rPr>
          <w:lang w:val="hi_IN" w:bidi="hi_IN"/>
        </w:rPr>
      </w:r>
      <w:r>
        <w:rPr>
          <w:lang w:val="hi_IN" w:bidi="hi_IN"/>
        </w:rPr>
        <w:t>फिर दूसरा चेला वापस आता है और दरवाज़े पर खड़ी सेविका से बात करता है, शायद शमौन पतरस को अंदर आने देने की अनुमति माँगता है। हमें नहीं पता कि दूसरे चेले ने क्या कहा, लेकिन इतना जरूर था कि वह दरवाज़े पर खड़ी सेविका को मना सका, और उसने शमौन पतरस को अंदर आने दिया!</w:t>
      </w:r>
    </w:p>
    <w:p>
      <w:pPr/>
      <w:r>
        <w:rPr>
          <w:lang w:val="hi_IN" w:bidi="hi_IN"/>
        </w:rPr>
      </w:r>
      <w:r>
        <w:rPr>
          <w:lang w:val="hi_IN" w:bidi="hi_IN"/>
        </w:rPr>
        <w:t>यहाँ रुकें और समूह में इस प्रश्न पर चर्चा करें: हम नहीं जानते कि दूसरा चेला कौन था, लेकिन हम यह ज़रूर जानते हैं कि वह किसी न किसी तरह महायाजक को जानता था। आप अपने अनुवाद में उस चेले के बारे में कैसे बात करेंगे, जिसका नाम नहीं बताया गया है? आप उसे क्या कहेंगे? इस ऑडियो को यहाँ रोकें।</w:t>
      </w:r>
    </w:p>
    <w:p>
      <w:pPr/>
      <w:r>
        <w:rPr>
          <w:lang w:val="hi_IN" w:bidi="hi_IN"/>
        </w:rPr>
      </w:r>
      <w:r>
        <w:rPr>
          <w:lang w:val="hi_IN" w:bidi="hi_IN"/>
        </w:rPr>
        <w:t>फिर वही सेविका शमौन पतरस से पूछती है कि क्या वह उस व्यक्ति यीशु के चेलों में से एक है। सेविका यह सवाल साधारण ढंग से और बिना आरोप लगाए पूछ रही थी, और संभव है कि वह शमौन पतरस से “नहीं” में जवाब मिलने की उम्मीद कर रही हो। शमौन पतरस सेविका से कहता है, “नहीं, मैं उस व्यक्ति यीशु का चेला नहीं हूँ।” शमौन पतरस शायद इस सवाल से हैरान हो गया था और उसने बिना सोचे-समझे तुरंत जवाब दे दिया।</w:t>
      </w:r>
    </w:p>
    <w:p>
      <w:pPr/>
      <w:r>
        <w:rPr>
          <w:lang w:val="hi_IN" w:bidi="hi_IN"/>
        </w:rPr>
      </w:r>
      <w:r>
        <w:rPr>
          <w:lang w:val="hi_IN" w:bidi="hi_IN"/>
        </w:rPr>
        <w:t>ठंड और अंधेरा होने के कारण, हन्ना के लिए काम करने वाले सेवकों ने, अधिकारियों या पहरेदारों के साथ मिलकर, कोयलों की आग जलाई, और वे गर्म रहने के लिए आग के चारों ओर खड़े थे। शमौन पतरस भी उनके साथ आग के पास खड़ा था, ताकि वह अपने आप को गरम रख सके। इस समय यह स्पष्ट नहीं है कि दूसरा चेला कहाँ था, लेकिन सबसे अधिक संभावना यही है कि वह आँगन में कहीं मौजूद था।</w:t>
      </w:r>
    </w:p>
    <w:p>
      <w:pPr/>
      <w:r>
        <w:rPr>
          <w:lang w:val="hi_IN" w:bidi="hi_IN"/>
        </w:rPr>
      </w:r>
      <w:r>
        <w:rPr>
          <w:lang w:val="hi_IN" w:bidi="hi_IN"/>
        </w:rPr>
        <w:t>इसी बीच महायाजक हन्ना अपने घर में था और यीशु से उसके अनुयायियों और उसकी शिक्षाओं के बारे में बहुत-से सवाल पूछ रहा था। जब हन्ना ने यीशु से पूछताछ की, तो संभव है कि उसने कठोर अंदाज़ में बात की हो, ठीक वैसे ही जैसे सैनिक या पुलिस किसी ऐसे व्यक्ति से पूछताछ करते हैं, जिस पर उन्हें कुछ ग़लत करने का शक हो। वह यीशु को मृत्यु-दंड देने का कोई कारण ढूँढ़ने की कोशिश कर रहा था। हमें यह नहीं पता कि घर में कितने लोग थे, लेकिन संभव है कि कम से कम दो मंदिर के पहरेदार वहाँ थे, जो यीशु को पकड़कर लाए थे।</w:t>
      </w:r>
    </w:p>
    <w:p>
      <w:pPr/>
      <w:r>
        <w:rPr>
          <w:lang w:val="hi_IN" w:bidi="hi_IN"/>
        </w:rPr>
      </w:r>
      <w:r>
        <w:rPr>
          <w:lang w:val="hi_IN" w:bidi="hi_IN"/>
        </w:rPr>
        <w:t>यीशु हन्ना के उन सवालों को अनदेखा करता है, जो उसके चेलों के बारे में थे, और इसके बजाय गुप्त रूप से शिक्षा देने के विषय पर बात करता है। यीशु हन्ना से कहता है कि वह उन लोगों से पूछे जिन्होंने उसे आराधनालयों और मंदिर में सुना था, ताकि वे समझाएँ कि उसने क्या सिखाया था। यीशु जानता है कि यहूदी व्यवस्था के अनुसार, किसी मुक़दमे में गवाहों को उस व्यक्ति के विरुद्ध अपना मामला स्पष्ट रूप से रखना होता है, जिस पर मुक़दमा चल रहा हो। जिस व्यक्ति पर मुक़दमा चल रहा होता है, वह अपनी ओर से स्वयं नहीं बोलता, इसलिए हन्ना द्वारा की जा रही यह पूछताछ वैध सुनवाई नहीं है। यीशु कहता है, “मैंने कुछ भी गुप्त में नहीं कहा।” वह यह बात इसलिए कहता है, ताकि यह स्पष्ट हो जाए कि उसने खुले तौर पर बात की है और उसने अपने आप को या अपने कामों को छिपाकर नहीं रखा। यीशु यह सवाल पूछता है, “तुम मुझसे यह सवाल क्यों पूछ रहे हो? जिन लोगों ने मुझे सुना है, उनसे पूछो।” असल में यीशु यह कह रहा है, “तुम्हें मुझसे यह सवाल नहीं पूछना चाहिए।” यीशु जानता है कि यहूदी व्यवस्था के अनुसार, उसकी शिक्षाओं के गवाहों को ही महायाजक के सामने उत्तर देना चाहिए।</w:t>
      </w:r>
    </w:p>
    <w:p>
      <w:pPr/>
      <w:r>
        <w:rPr>
          <w:lang w:val="hi_IN" w:bidi="hi_IN"/>
        </w:rPr>
      </w:r>
      <w:r>
        <w:rPr>
          <w:lang w:val="hi_IN" w:bidi="hi_IN"/>
        </w:rPr>
        <w:t>मंदिर के पहरेदारों में से एक, जो यीशु के पास खड़ा था, यीशु के चेहरे पर, शायद उसके गाल पर थप्पड़ मार देता है, क्योंकि वह समझता है कि यीशु हन्ना, महायाजक के प्रति अपमानजनक व्यवहार कर रहा है।</w:t>
      </w:r>
    </w:p>
    <w:p>
      <w:pPr/>
      <w:r>
        <w:rPr>
          <w:lang w:val="hi_IN" w:bidi="hi_IN"/>
        </w:rPr>
      </w:r>
      <w:r>
        <w:rPr>
          <w:lang w:val="hi_IN" w:bidi="hi_IN"/>
        </w:rPr>
        <w:t>यीशु मंदिर के पहरेदार को उत्तर देता है, “अगर मैंने कुछ गलत कहा है, तो उसे साबित करो, यहाँ सबके सामने बताओ कि मैंने ऐसा क्या कहा जो गलत या अपमानजनक था।”</w:t>
      </w:r>
    </w:p>
    <w:p>
      <w:pPr/>
      <w:r>
        <w:rPr>
          <w:lang w:val="hi_IN" w:bidi="hi_IN"/>
        </w:rPr>
      </w:r>
      <w:r>
        <w:rPr>
          <w:lang w:val="hi_IN" w:bidi="hi_IN"/>
        </w:rPr>
        <w:t>क्योंकि यीशु ने कुछ भी गलत या अपमानजनक नहीं कहा था, इसलिए मंदिर के पहरेदार के पास यह बताने के लिए शायद कोई उत्तर नहीं था कि उसने यीशु को थप्पड़ क्यों मारा। इसके बाद हन्ना मंदिर के पहरेदार से कहता है कि वह यीशु को, जिसके हाथ अब भी बँधे हुए हैं, मुख्य महायाजक कैफा के पास ले जाए, जहाँ यीशु पर मुकदमा चलेगा। हमें यह निश्चित नहीं है कि कैफा कहाँ है, लेकिन संभव है कि वह उसी घर में हो जहाँ हन्ना है, या फिर वह यरूशलेम के किसी दूसरे घर में हो।</w:t>
      </w:r>
    </w:p>
    <w:p>
      <w:pPr/>
      <w:r>
        <w:rPr>
          <w:lang w:val="hi_IN" w:bidi="hi_IN"/>
        </w:rPr>
      </w:r>
      <w:r>
        <w:rPr>
          <w:lang w:val="hi_IN" w:bidi="hi_IN"/>
        </w:rPr>
        <w:t>इसी दौरान, जब हन्ना यीशु से पूछताछ कर रहा है, तब शमौन पतरस हन्ना के सेवकों और मंदिर के पहरेदारों के साथ कोयलों की आग के पास खड़ा है।</w:t>
      </w:r>
    </w:p>
    <w:p>
      <w:pPr/>
      <w:r>
        <w:rPr>
          <w:lang w:val="hi_IN" w:bidi="hi_IN"/>
        </w:rPr>
      </w:r>
      <w:r>
        <w:rPr>
          <w:lang w:val="hi_IN" w:bidi="hi_IN"/>
        </w:rPr>
        <w:t>शमौन पतरस से सेवकों और अधिकारियों ने पूछा कि क्या वह उस व्यक्ति, यीशु, के चेलों में से एक है। वे शायद यह उम्मीद कर रहे थे कि शमौन पतरस “नहीं” कहे। शमौन पतरस फिर से इस बात का इन्कार करता है कि वह यीशु का अनुयायी है। हमें यह नहीं पता कि इसके बाद कितना समय बीता, लेकिन महायाजक का एक सेवक, जो उस व्यक्ति का रिश्तेदार भी था, जिसका कान शमौन पतरस ने काट दिया था, आँगन में शमौन पतरस के पास खड़ा था। वह सेवक इस बात पर अड़ा रहता है कि उसने बाग़ में शमौन पतरस को ही देखा था, इसलिए वह पतरस से कहता है, “मैंने तुम्हें बाग़ में यीशु के साथ देखा था, है न? वह सेवक इतना निश्चित होता है कि उसे उम्मीद होती है कि शमौन पतरस “हाँ” कहेगा।</w:t>
      </w:r>
    </w:p>
    <w:p>
      <w:pPr/>
      <w:r>
        <w:rPr>
          <w:lang w:val="hi_IN" w:bidi="hi_IN"/>
        </w:rPr>
      </w:r>
      <w:r>
        <w:rPr>
          <w:lang w:val="hi_IN" w:bidi="hi_IN"/>
        </w:rPr>
        <w:t>यहाँ रुकें और समूह में इस प्रश्न पर चर्चा करें: आप ऐसा प्रश्न कैसे पूछेंगे, जिसका उत्तर आप सकारात्मक होने की उम्मीद करते हों? या क्या आपको प्रश्न पूछने के बजाय कोई कथन कहना पड़ता है? उदाहरण के लिए, वह सेवक शमौन पतरस से यह कह सकता था, “मैंने तुम्हें बाग़ में देखा।” इस ऑडियो को यहाँ रोकें।</w:t>
      </w:r>
    </w:p>
    <w:p>
      <w:pPr/>
      <w:r>
        <w:rPr>
          <w:lang w:val="hi_IN" w:bidi="hi_IN"/>
        </w:rPr>
      </w:r>
      <w:r>
        <w:rPr>
          <w:lang w:val="hi_IN" w:bidi="hi_IN"/>
        </w:rPr>
        <w:t>शमौन पतरस दोनों बार इस बात का इन्कार करता है कि वह यीशु का अनुयायी है।</w:t>
      </w:r>
    </w:p>
    <w:p>
      <w:pPr/>
      <w:r>
        <w:rPr>
          <w:lang w:val="hi_IN" w:bidi="hi_IN"/>
        </w:rPr>
      </w:r>
      <w:r>
        <w:rPr>
          <w:lang w:val="hi_IN" w:bidi="hi_IN"/>
        </w:rPr>
        <w:t>उसी समय एक मुर्गे ने बाँग दी।</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यूहन्ना 18:15–27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शमौन पतरस</w:t>
      </w:r>
    </w:p>
    <w:p>
      <w:pPr>
        <w:pStyle w:val="ListBullet"/>
        <w:spacing w:line="240" w:lineRule="auto"/>
        <w:ind w:left="720"/>
      </w:pPr>
      <w:r>
        <w:rPr>
          <w:lang w:val="hi_IN" w:bidi="hi_IN"/>
        </w:rPr>
      </w:r>
      <w:r>
        <w:rPr>
          <w:lang w:val="hi_IN" w:bidi="hi_IN"/>
        </w:rPr>
        <w:t>एक दूसरा चेला</w:t>
      </w:r>
    </w:p>
    <w:p>
      <w:pPr>
        <w:pStyle w:val="ListBullet"/>
        <w:spacing w:line="240" w:lineRule="auto"/>
        <w:ind w:left="720"/>
      </w:pPr>
      <w:r>
        <w:rPr>
          <w:lang w:val="hi_IN" w:bidi="hi_IN"/>
        </w:rPr>
      </w:r>
      <w:r>
        <w:rPr>
          <w:lang w:val="hi_IN" w:bidi="hi_IN"/>
        </w:rPr>
        <w:t>दरवाज़े पर सेविका</w:t>
      </w:r>
    </w:p>
    <w:p>
      <w:pPr>
        <w:pStyle w:val="ListBullet"/>
        <w:spacing w:line="240" w:lineRule="auto"/>
        <w:ind w:left="720"/>
      </w:pPr>
      <w:r>
        <w:rPr>
          <w:lang w:val="hi_IN" w:bidi="hi_IN"/>
        </w:rPr>
      </w:r>
      <w:r>
        <w:rPr>
          <w:lang w:val="hi_IN" w:bidi="hi_IN"/>
        </w:rPr>
        <w:t>मलखुस का रिश्तेदार सेवक</w:t>
      </w:r>
    </w:p>
    <w:p>
      <w:pPr>
        <w:pStyle w:val="ListBullet"/>
        <w:spacing w:line="240" w:lineRule="auto"/>
        <w:ind w:left="720"/>
      </w:pPr>
      <w:r>
        <w:rPr>
          <w:lang w:val="hi_IN" w:bidi="hi_IN"/>
        </w:rPr>
      </w:r>
      <w:r>
        <w:rPr>
          <w:lang w:val="hi_IN" w:bidi="hi_IN"/>
        </w:rPr>
        <w:t>हन्ना के घर के सेवक</w:t>
      </w:r>
    </w:p>
    <w:p>
      <w:pPr>
        <w:pStyle w:val="ListBullet"/>
        <w:spacing w:line="240" w:lineRule="auto"/>
        <w:ind w:left="720"/>
      </w:pPr>
      <w:r>
        <w:rPr>
          <w:lang w:val="hi_IN" w:bidi="hi_IN"/>
        </w:rPr>
      </w:r>
      <w:r>
        <w:rPr>
          <w:lang w:val="hi_IN" w:bidi="hi_IN"/>
        </w:rPr>
        <w:t>हन्ना के घर के अधिकारी</w:t>
      </w:r>
    </w:p>
    <w:p>
      <w:pPr>
        <w:pStyle w:val="ListBullet"/>
        <w:spacing w:line="240" w:lineRule="auto"/>
        <w:ind w:left="720"/>
      </w:pPr>
      <w:r>
        <w:rPr>
          <w:lang w:val="hi_IN" w:bidi="hi_IN"/>
        </w:rPr>
      </w:r>
      <w:r>
        <w:rPr>
          <w:lang w:val="hi_IN" w:bidi="hi_IN"/>
        </w:rPr>
        <w:t>हन्ना (कैफा का ससुर)</w:t>
      </w:r>
    </w:p>
    <w:p>
      <w:pPr>
        <w:pStyle w:val="ListBullet"/>
        <w:spacing w:line="240" w:lineRule="auto"/>
        <w:ind w:left="720"/>
      </w:pPr>
      <w:r>
        <w:rPr>
          <w:lang w:val="hi_IN" w:bidi="hi_IN"/>
        </w:rPr>
      </w:r>
      <w:r>
        <w:rPr>
          <w:lang w:val="hi_IN" w:bidi="hi_IN"/>
        </w:rPr>
        <w:t>मंदिर का पहरेदार जो यीशु को थप्पड़ मारता है</w:t>
      </w:r>
    </w:p>
    <w:p>
      <w:pPr>
        <w:pStyle w:val="ListBullet"/>
        <w:spacing w:line="240" w:lineRule="auto"/>
        <w:ind w:left="720"/>
      </w:pPr>
      <w:r>
        <w:rPr>
          <w:lang w:val="hi_IN" w:bidi="hi_IN"/>
        </w:rPr>
      </w:r>
      <w:r>
        <w:rPr>
          <w:lang w:val="hi_IN" w:bidi="hi_IN"/>
        </w:rPr>
        <w:t>कैफा (वह कुछ नहीं कहता, लेकिन भाग के अंत में यीशु को उसके पास लाया जाता है)</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आपसे इस भाग के कठिन या महत्वपूर्ण हिस्सों का अभिनय करना छूट न जाए।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बिन्दुओं पर, नाटक को रोककर उस पात्र की भूमिका निभाने वाले व्यक्ति से पूछें "आप क्या महसूस कर रहे हैं या क्या सोच रहे हैं?" पात्र की भूमिका निभाने वाले व्यक्ति को यह जवाब देना चाहिए कि अगर वह उस पात्र के स्थान पर होता तो वह कैसा महसूस करता या क्या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दो चेले, शमौन पतरस और एक दूसरा चेला, यीशु के पकड़े जाने के बाद उसके पीछे चलते हैं। क्योंकि दूसरा चेला हन्ना महायाजक को अच्छी तरह जानता था, और उस सेविका को भी, जो द्वारपाल थी, इसलिए उसने दूसरे चेले को यीशु के साथ हन्ना के घर के आँगन में आने दिया।</w:t>
      </w:r>
    </w:p>
    <w:p>
      <w:pPr/>
      <w:r>
        <w:rPr>
          <w:lang w:val="hi_IN" w:bidi="hi_IN"/>
        </w:rPr>
      </w:r>
      <w:r>
        <w:rPr>
          <w:lang w:val="hi_IN" w:bidi="hi_IN"/>
        </w:rPr>
        <w:t>शमौन पतरस को अंदर आने की अनुमति नहीं मिली और उसे दरवाज़े के बाहर इंतज़ार करना पड़ा, क्योंकि वह महायाजक हन्ना को नहीं जानता था और दरवाज़े पर मौजूद सेविका भी उसे नहीं पहचानती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शमौन पतरस की भूमिका निभाने वाले व्यक्ति से पूछें, "आप क्या महसूस कर रहे हैं या क्या सोच रहे हैं?" वह व्यक्ति इस तरह उत्तर दे सकता है, जैसे, “मुझे यकीन नहीं हो रहा कि मुझे अंदर जाने नहीं दिया जा रहा है, क्या वे नहीं देख सकते कि मैं दूसरे चेले के साथ हूँ?” या “यीशु का अनुयायी होने के नाते मुझे लगा था कि मुझे यीशु के साथ जाने दिया जाएगा,” और “यहाँ अकेले खड़े होकर मुझे थोड़ा डर और असुरक्षा महसूस हो रही है।”</w:t>
      </w:r>
    </w:p>
    <w:p>
      <w:pPr>
        <w:pStyle w:val="ListBullet"/>
        <w:spacing w:line="240" w:lineRule="auto"/>
        <w:ind w:left="720"/>
      </w:pPr>
      <w:r>
        <w:rPr>
          <w:lang w:val="hi_IN" w:bidi="hi_IN"/>
        </w:rPr>
      </w:r>
      <w:r>
        <w:rPr>
          <w:lang w:val="hi_IN" w:bidi="hi_IN"/>
        </w:rPr>
        <w:t>दूसरे चेले की भूमिका निभा रहे व्यक्ति से पूछें, “आप क्या महसूस कर रहे हैं या क्या सोच रहे हैं?” वह व्यक्ति इस तरह उत्तर दे सकता है, जैसे, “मुझे शमौन पतरस के लिए बुरा लग रहा है कि उसे अंदर आने नहीं दिया जा रहा,” या “मुझे चिंता है कि अगर किसी को पता चल गया कि वह यीशु के चेलों में से एक है, तो कहीं वह सुरक्षित न रहे,” और “मैं सेविका से बात करूँगा और देखूँगा कि क्या वह शमौन पतरस को अंदर आने देगी।”</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इसके बाद दूसरा चेला वापस आता है, दरवाज़े पर मौजूद सेविका से बात करता है, और वह शमौन पतरस को अंदर आने देती है। फिर वही सेविका शमौन पतरस से पूछती है कि क्या वह उस व्यक्ति यीशु के चेलों में से एक है। शमौन पतरस उस सेविका से कहता है, “नहीं, मैं उस व्यक्ति यीशु का चेला नहीं हूँ।”</w:t>
      </w:r>
    </w:p>
    <w:p>
      <w:pPr/>
      <w:r>
        <w:rPr>
          <w:lang w:val="hi_IN" w:bidi="hi_IN"/>
        </w:rPr>
      </w:r>
      <w:r>
        <w:rPr>
          <w:lang w:val="hi_IN" w:bidi="hi_IN"/>
        </w:rPr>
        <w:t>ठंड और अंधेरा होने के कारण, हन्ना के लिए काम करने वाले सेवकों ने, अधिकारियों या पहरेदारों के साथ मिलकर, कोयलों की आग जलाई, और वे गर्म रहने के लिए आग के चारों ओर खड़े थे। शमौन पतरस भी उनके साथ आग के पास खड़ा था, ताकि वह अपने आप को गरम रख सके।</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शमौन पतरस की भूमिका निभाने वाले व्यक्ति से पूछें, "आप क्या महसूस कर रहे हैं या क्या सोच रहे हैं?" वह व्यक्ति इस तरह उत्तर दे सकता है, जैसे, “मुझे डर है कि अगर लोगों को पता चल गया कि मैं यीशु के अनुयायियों में से एक हूँ, तो मेरे साथ क्या होगा,” या “जब तक वे यीशु को छोड़ न दें, मैं बस चुपचाप अपने-आप में ही रहूँगा,” और “मैं चाहता हूँ कि इन लोगों से दूर हो जाऊँ, लेकिन आग के पास यहाँ गरमी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जब यह सब हो रहा था, तब महायाजक हन्ना अपने घर में यीशु से बहुत से सवाल पूछ रहा था। वह यीशु को मृत्यु की सज़ा देने का कोई कारण खोजने की कोशिश कर रहा था।</w:t>
      </w:r>
    </w:p>
    <w:p>
      <w:pPr/>
      <w:r>
        <w:rPr>
          <w:lang w:val="hi_IN" w:bidi="hi_IN"/>
        </w:rPr>
      </w:r>
      <w:r>
        <w:rPr>
          <w:lang w:val="hi_IN" w:bidi="hi_IN"/>
        </w:rPr>
        <w:t>महायाजक हन्ना यीशु से पूछताछ करता है और इस बात को लेकर चिंतित है कि यीशु के कितने अनुयायी हैं और वह क्या सिखा रहा है। अगर हन्ना यह साबित कर सकता कि यीशु जो सिखा रहा है वह व्यवस्था के विरुद्ध है, तो उसके पास यीशु को मरवा देने का एक कारण होता।</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महायाजक हन्ना की भूमिका निभा रहे व्यक्ति से पूछें, “आप क्या महसूस कर रहे हैं या क्या सोच रहे हैं?” वह व्यक्ति इस तरह उत्तर दे सकता है, जैसे, “अगर मैं किसी तरह यीशु पर आरोप लगाने के लिए कुछ ढूँढ़ पाऊँ,” या “वह हमारे लिए एक ख़तरा है, मुझे इस बात की चिंता है कि उसके कितने अनुयायी हैं,” और “अगर हम यीशु को छोड़ दें, तो अराजकता फैल सकती है, हमें उस पर मुक़दमा चलाना ही होगा।” यीशु की भूमिका निभाने वाले व्यक्ति से पूछें, "आप क्या महसूस कर रहे हैं या क्या सोच रहे हैं?" वह व्यक्ति इस तरह उत्तर दे सकता है, जैसे, “मुझे पता है कि वे क्या करने की कोशिश कर रहे हैं, मुझ पर झूठे आरोप लगा रहे हैं ताकि वे मुझे मार सकें,” या “वे मुझसे डरते हैं,” और “मुझे पता है कि मैंने कुछ भी गलत नहीं किया है, मेरे भीतर शांति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यीशु महायाजक हन्ना से कहता है, “मैंने संसार के सामने खुले तौर पर बातें की हैं,” यानी वह सार्वजनिक स्थानों में लोगों के बीच रहा है और जिनसे भी उसका सामना हुआ, उन्हें उपदेश देता आया है। यीशु का संदेश हर जगह एक-सा ही था, जहाँ भी वह सिखाता था।</w:t>
      </w:r>
    </w:p>
    <w:p>
      <w:pPr/>
      <w:r>
        <w:rPr>
          <w:lang w:val="hi_IN" w:bidi="hi_IN"/>
        </w:rPr>
      </w:r>
      <w:r>
        <w:rPr>
          <w:lang w:val="hi_IN" w:bidi="hi_IN"/>
        </w:rPr>
        <w:t>यीशु कहता है, “मैंने कुछ भी गुप्त में नहीं कहा।” “मुझसे क्यों पूछते हो?” वह यह बात इसलिए कहता है, ताकि यह स्पष्ट हो जाए कि उसने खुले तौर पर बात की है और उसने अपने आप को या अपने कामों को छिपाकर नहीं रखा। यीशु किसी भी तरह की परेशानी का कारण बनने की कोशिश नहीं कर रहा था। यीशु निष्पक्ष न्याय की माँग करता है और उनसे कहता है कि वे उन गवाहों से बात करें जो जानते हैं कि उसने क्या कहा है।</w:t>
      </w:r>
    </w:p>
    <w:p>
      <w:pPr/>
      <w:r>
        <w:rPr>
          <w:lang w:val="hi_IN" w:bidi="hi_IN"/>
        </w:rPr>
      </w:r>
      <w:r>
        <w:rPr>
          <w:lang w:val="hi_IN" w:bidi="hi_IN"/>
        </w:rPr>
        <w:t>मंदिर के पहरेदारों में से एक, जो यीशु के पास खड़ा था, उसने यीशु के मुँह पर शायद उसके गाल पर थप्पड़ मारा, क्योंकि उसे लगा कि यीशु महायाजक हन्ना का अनादर कर रहा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मंदिर के पहरेदार की भूमिका निभा रहे व्यक्ति से पूछें, “आप क्या महसूस कर रहे हैं या क्या सोच रहे हैं?” वह व्यक्ति इस तरह उत्तर दे सकता है, जैसे, “मुझे यकीन नहीं हो रहा कि यीशु महायाजक हन्ना से इस तरह बात कर रहा है!” “क्या यीशु हन्ना पर यह आरोप लगा रहा है कि वह सही तरीके से काम नहीं कर रहा?” और, “मैं उसे थप्पड़ मारूँगा और यीशु को सबक सिखाऊँगा।”</w:t>
      </w:r>
    </w:p>
    <w:p>
      <w:pPr>
        <w:pStyle w:val="ListBullet"/>
        <w:spacing w:line="240" w:lineRule="auto"/>
        <w:ind w:left="720"/>
      </w:pPr>
      <w:r>
        <w:rPr>
          <w:lang w:val="hi_IN" w:bidi="hi_IN"/>
        </w:rPr>
      </w:r>
      <w:r>
        <w:rPr>
          <w:lang w:val="hi_IN" w:bidi="hi_IN"/>
        </w:rPr>
        <w:t>यीशु की भूमिका निभाने वाले व्यक्ति से पूछें, "आप क्या महसूस कर रहे हैं या क्या सोच रहे हैं?" व्यक्ति इस तरह के जवाब दे सकता है, जैसे, “मेरे चेहरे पर मारे गए थप्पड़ से मैं हैरान हूँ,” “मैं गुस्से में जवाब नहीं दूँगा, बल्कि यह जानने की कोशिश करूँगा कि मैंने क्या गलत कहा या किया,” और “मंदिर का पहरेदार यह नहीं समझ पा रहा कि मैं क्या कह रहा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यीशु मंदिर के पहरेदार से उत्तर देकर कहता है, “यदि मैंने कुछ गलत कहा है, तो तुम्हें उसे साबित करना चाहिए। यहाँ मौजूद सभी लोगों को बताओ कि मैंने क्या कहा था जो गलत या अपमानजनक था।”</w:t>
      </w:r>
    </w:p>
    <w:p>
      <w:pPr/>
      <w:r>
        <w:rPr>
          <w:lang w:val="hi_IN" w:bidi="hi_IN"/>
        </w:rPr>
      </w:r>
      <w:r>
        <w:rPr>
          <w:lang w:val="hi_IN" w:bidi="hi_IN"/>
        </w:rPr>
        <w:t>क्योंकि यीशु ने कुछ भी गलत या अपमानजनक नहीं कहा था, इसलिए मंदिर के पहरेदार के पास यह बताने का शायद कोई जवाब नहीं था कि उसने यीशु को थप्पड़ क्यों मारा।</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मंदिर के पहरेदार की भूमिका निभा रहे व्यक्ति से पूछें, “आप क्या महसूस कर रहे हैं या क्या सोच रहे हैं?” वह व्यक्ति इस तरह उत्तर दे सकता है, जैसे, “मुझे यकीन नहीं हो रहा कि यीशु इतना शांत है!” या “क्या उसे एहसास नहीं है कि वह ऐसे व्यक्ति के सामने है जो उसकी जान ले सकता है?” और “अब मैं यह सही नहीं ठहरा सकता कि मैंने यीशु को थप्पड़ क्यों मारा।”</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इसके बाद हन्ना मंदिर के पहरेदार से कहता है कि वह यीशु को जिसके हाथ अभी भी बँधे हुए थे, मुख्य महायाजक कैफा के पास ले जाए, जहाँ यीशु पर मुक़दमा चलाया जाएगा।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महायाजक हन्ना की भूमिका निभा रहे व्यक्ति से पूछें, “आप क्या महसूस कर रहे हैं या क्या सोच रहे हैं?” वह व्यक्ति इस तरह उत्तर दे सकता है, जैसे, “उसके जवाबों से मैं थक गया हूँ, और इस बात से नाराज हूँ कि मैं उस पर आरोप लगाने का कोई कारण नहीं ढूँढ़ पा रहा,” या “मुझे यक़ीन नहीं हो रहा कि वह इस सबके बीच इतना शांत है,” और “मैं यीशु को कैफा के पास भेज दूँगा, ताकि वही उससे निपटे।”</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इसी दौरान शमौन पतरस, हन्ना के सेवक और अधिकारी आँगन में कोयलों की आग के पास खड़े रहकर अपने आप को गरम कर रहे थे। सेवकों और अधिकारियों ने शमौन पतरस से पूछा कि क्या वह उस व्यक्ति, यीशु, के चेलों में से एक है।</w:t>
      </w:r>
    </w:p>
    <w:p>
      <w:pPr/>
      <w:r>
        <w:rPr>
          <w:lang w:val="hi_IN" w:bidi="hi_IN"/>
        </w:rPr>
      </w:r>
      <w:r>
        <w:rPr>
          <w:lang w:val="hi_IN" w:bidi="hi_IN"/>
        </w:rPr>
        <w:t>शमौन पतरस सेवकों और अधिकारियों से कहता है, “नहीं, मैं उस व्यक्ति, यीशु, का चेला नहीं हूँ।”</w:t>
      </w:r>
    </w:p>
    <w:p>
      <w:pPr/>
      <w:r>
        <w:rPr>
          <w:lang w:val="hi_IN" w:bidi="hi_IN"/>
        </w:rPr>
      </w:r>
      <w:r>
        <w:rPr>
          <w:lang w:val="hi_IN" w:bidi="hi_IN"/>
        </w:rPr>
        <w:t>महायाजक का एक और सेवक, जो मलखुस का रिश्तेदार था, आँगन में शमौन पतरस के पास खड़ा था। वह सेवक ज़ोर देकर बोला और शमौन पतरस से पूछा, “मैंने तुम्हें यीशु के साथ बाग़ में देखा था, है न?”</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शमौन पतरस की भूमिका निभाने वाले व्यक्ति से पूछें, "आप क्या महसूस कर रहे हैं या क्या सोच रहे हैं?" वह व्यक्ति इस तरह उत्तर दे सकता है, जैसे, “अब मुझे डर लग रहा है कि वे मुझे जैतून के बाग से पहचान रहे हैं,” या “क्या मलखुस का कान काटने के लिए मुझे सजा मिलेगी?” “मैं अपने-आप को खोया हुआ और डरा हुआ महसूस कर रहा हूँ, और मैं नहीं चाहता कि मुझे कोई नुकसान पहुँचे, इसलिए मैं झूठ बोलता रहूँगा।”</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शमौन पतरस दोनों बार इस बात का इन्कार करता है कि वह यीशु का अनुयायी है।</w:t>
      </w:r>
    </w:p>
    <w:p>
      <w:pPr/>
      <w:r>
        <w:rPr>
          <w:lang w:val="hi_IN" w:bidi="hi_IN"/>
        </w:rPr>
      </w:r>
      <w:r>
        <w:rPr>
          <w:lang w:val="hi_IN" w:bidi="hi_IN"/>
        </w:rPr>
        <w:t>उसी समय एक मुर्गे ने बाँग दी।</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आवश्यक जानकारी</w:t>
      </w:r>
    </w:p>
    <w:p>
      <w:pPr/>
      <w:r>
        <w:rPr>
          <w:lang w:val="hi_IN" w:bidi="hi_IN"/>
        </w:rPr>
      </w:r>
      <w:r>
        <w:rPr>
          <w:lang w:val="hi_IN" w:bidi="hi_IN"/>
        </w:rPr>
        <w:t>यूहन्ना 18:15–27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यीशु के दो </w:t>
      </w:r>
      <w:r>
        <w:rPr>
          <w:b/>
          <w:lang w:val="hi_IN" w:bidi="hi_IN"/>
        </w:rPr>
        <w:t>चेले</w:t>
      </w:r>
      <w:r>
        <w:rPr>
          <w:lang w:val="hi_IN" w:bidi="hi_IN"/>
        </w:rPr>
        <w:t xml:space="preserve">, शमौन पतरस और एक और चेला, यीशु के पीछे हन्ना के आँगन में गए। यह नहीं बताया गया है कि दूसरा चेला कौन था। चेलों के लिए उसी शब्द का इस्तेमाल करें जो आपने पिछले भागों में इस्तेमाल किया है। </w:t>
      </w:r>
      <w:r>
        <w:rPr>
          <w:lang w:val="hi_IN" w:bidi="hi_IN"/>
        </w:rPr>
        <w:t>चेलों</w:t>
      </w:r>
      <w:r>
        <w:rPr>
          <w:lang w:val="hi_IN" w:bidi="hi_IN"/>
        </w:rPr>
        <w:t xml:space="preserve"> के बारे में अधिक जानकारी के लिए, मुख्य शब्दावली को देखें।</w:t>
      </w:r>
    </w:p>
    <w:p>
      <w:pPr/>
      <w:r>
        <w:rPr>
          <w:lang w:val="hi_IN" w:bidi="hi_IN"/>
        </w:rPr>
      </w:r>
      <w:r>
        <w:rPr>
          <w:lang w:val="hi_IN" w:bidi="hi_IN"/>
        </w:rPr>
        <w:t xml:space="preserve">वे यीशु को </w:t>
      </w:r>
      <w:r>
        <w:rPr>
          <w:b/>
          <w:lang w:val="hi_IN" w:bidi="hi_IN"/>
        </w:rPr>
        <w:t>हन्ना के आँगन</w:t>
      </w:r>
      <w:r>
        <w:rPr>
          <w:lang w:val="hi_IN" w:bidi="hi_IN"/>
        </w:rPr>
        <w:t xml:space="preserve"> में ले गए। हन्ना पहले महायाजक था, और अब भी एक अगुवे, या शासक के रूप में उसका बहुत सम्मान किया जाता था। हालाँकि कहानी के अंत तक हन्ना का नाम नहीं आता, फिर भी हम जानते हैं कि वही यीशु से सवाल कर रहा है, क्योंकि अंत में वही यीशु को कैफा के पास भेजता है। </w:t>
      </w:r>
      <w:r>
        <w:rPr>
          <w:b/>
          <w:lang w:val="hi_IN" w:bidi="hi_IN"/>
        </w:rPr>
        <w:t>आँगन</w:t>
      </w:r>
      <w:r>
        <w:rPr>
          <w:lang w:val="hi_IN" w:bidi="hi_IN"/>
        </w:rPr>
        <w:t xml:space="preserve"> घर का बाहर का हिस्सा होता है, जो आम तौर पर दीवारों से घिरा होता है और उसमें एक दरवाज़ा होता है। </w:t>
      </w:r>
      <w:r>
        <w:rPr>
          <w:b/>
          <w:lang w:val="hi_IN" w:bidi="hi_IN"/>
        </w:rPr>
        <w:t>हन्ना</w:t>
      </w:r>
      <w:r>
        <w:rPr>
          <w:lang w:val="hi_IN" w:bidi="hi_IN"/>
        </w:rPr>
        <w:t xml:space="preserve">, </w:t>
      </w:r>
      <w:r>
        <w:rPr>
          <w:b/>
          <w:lang w:val="hi_IN" w:bidi="hi_IN"/>
        </w:rPr>
        <w:t>कैफा</w:t>
      </w:r>
      <w:r>
        <w:rPr>
          <w:lang w:val="hi_IN" w:bidi="hi_IN"/>
        </w:rPr>
        <w:t xml:space="preserve"> का ससुर भी था। कैफा उस समय महायाजक था। याजक शब्द का अनुवाद उसी तरह करें, जैसा आपने पिछले भागों में किया है। </w:t>
      </w:r>
      <w:r>
        <w:rPr>
          <w:b/>
          <w:lang w:val="hi_IN" w:bidi="hi_IN"/>
        </w:rPr>
        <w:t>याजक</w:t>
      </w:r>
      <w:r>
        <w:rPr>
          <w:lang w:val="hi_IN" w:bidi="hi_IN"/>
        </w:rPr>
        <w:t xml:space="preserve"> शब्द मुख्य शब्दावली में है।</w:t>
      </w:r>
    </w:p>
    <w:p>
      <w:pPr/>
      <w:r>
        <w:rPr>
          <w:lang w:val="hi_IN" w:bidi="hi_IN"/>
        </w:rPr>
      </w:r>
      <w:r>
        <w:rPr>
          <w:lang w:val="hi_IN" w:bidi="hi_IN"/>
        </w:rPr>
        <w:t xml:space="preserve">वहाँ एक </w:t>
      </w:r>
      <w:r>
        <w:rPr>
          <w:b/>
          <w:lang w:val="hi_IN" w:bidi="hi_IN"/>
        </w:rPr>
        <w:t>सेविका</w:t>
      </w:r>
      <w:r>
        <w:rPr>
          <w:lang w:val="hi_IN" w:bidi="hi_IN"/>
        </w:rPr>
        <w:t xml:space="preserve"> काम पर थी। यह हन्ना के घर की एक सेविका थी। दरवाजे के पास खड़े रहना उसका काम था, ठीक वैसे ही जैसे आज एक पहरेदार खड़ा रहता है। सेवक शब्द का अनुवाद उसी तरह करें, जैसा आपने पिछले भागों में किया है। </w:t>
      </w:r>
      <w:r>
        <w:rPr>
          <w:lang w:val="hi_IN" w:bidi="hi_IN"/>
        </w:rPr>
        <w:t>सेवक</w:t>
      </w:r>
      <w:r>
        <w:rPr>
          <w:lang w:val="hi_IN" w:bidi="hi_IN"/>
        </w:rPr>
        <w:t xml:space="preserve"> शब्द मुख्य शब्दावली में है।</w:t>
      </w:r>
    </w:p>
    <w:p>
      <w:pPr/>
      <w:r>
        <w:rPr>
          <w:lang w:val="hi_IN" w:bidi="hi_IN"/>
        </w:rPr>
      </w:r>
      <w:r>
        <w:rPr>
          <w:lang w:val="hi_IN" w:bidi="hi_IN"/>
        </w:rPr>
        <w:t xml:space="preserve">सेवक और अधिकारी </w:t>
      </w:r>
      <w:r>
        <w:rPr>
          <w:b/>
          <w:lang w:val="hi_IN" w:bidi="hi_IN"/>
        </w:rPr>
        <w:t>आग ताप रहे थे</w:t>
      </w:r>
      <w:r>
        <w:rPr>
          <w:lang w:val="hi_IN" w:bidi="hi_IN"/>
        </w:rPr>
        <w:t>। इसका मतलब है कि वे गरम रहने के लिए आग के पास खड़े थे। वह आग कोयलों से बनाई गई थी, जिन्हें उन्होंने जलाया था।</w:t>
      </w:r>
    </w:p>
    <w:p>
      <w:pPr/>
      <w:r>
        <w:rPr>
          <w:lang w:val="hi_IN" w:bidi="hi_IN"/>
        </w:rPr>
      </w:r>
      <w:r>
        <w:rPr>
          <w:lang w:val="hi_IN" w:bidi="hi_IN"/>
        </w:rPr>
        <w:t xml:space="preserve">यीशु कहता है, “मैंने संसार से खुले तौर पर बात की है,” जिसका मतलब है कि यीशु ने लोगों से सबके सामने, सार्वजनिक रूप से बात की। फिर यीशु कहता है, “मैंने हमेशा आराधनालयों में और मंदिर के परिसर में शिक्षा दी।” यीशु उन स्थानों पर शिक्षा दे रहा था, जहाँ यहूदी लोग इकट्ठे होते थे। </w:t>
      </w:r>
      <w:r>
        <w:rPr>
          <w:b/>
          <w:lang w:val="hi_IN" w:bidi="hi_IN"/>
        </w:rPr>
        <w:t>यहूदी</w:t>
      </w:r>
      <w:r>
        <w:rPr>
          <w:lang w:val="hi_IN" w:bidi="hi_IN"/>
        </w:rPr>
        <w:t xml:space="preserve"> और </w:t>
      </w:r>
      <w:r>
        <w:rPr>
          <w:b/>
          <w:lang w:val="hi_IN" w:bidi="hi_IN"/>
        </w:rPr>
        <w:t>आराधनालय</w:t>
      </w:r>
      <w:r>
        <w:rPr>
          <w:lang w:val="hi_IN" w:bidi="hi_IN"/>
        </w:rPr>
        <w:t xml:space="preserve"> शब्दों का अनुवाद उसी तरह करें, जैसा आपने पिछले भागों में किया है। </w:t>
      </w:r>
      <w:r>
        <w:rPr>
          <w:lang w:val="hi_IN" w:bidi="hi_IN"/>
        </w:rPr>
        <w:t>यहूदी</w:t>
      </w:r>
      <w:r>
        <w:rPr>
          <w:lang w:val="hi_IN" w:bidi="hi_IN"/>
        </w:rPr>
        <w:t xml:space="preserve"> और </w:t>
      </w:r>
      <w:r>
        <w:rPr>
          <w:lang w:val="hi_IN" w:bidi="hi_IN"/>
        </w:rPr>
        <w:t>आराधनालय</w:t>
      </w:r>
      <w:r>
        <w:rPr>
          <w:lang w:val="hi_IN" w:bidi="hi_IN"/>
        </w:rPr>
        <w:t xml:space="preserve"> शब्द मुख्य शब्दावली में है।</w:t>
      </w:r>
    </w:p>
    <w:p>
      <w:pPr/>
      <w:r>
        <w:rPr>
          <w:lang w:val="hi_IN" w:bidi="hi_IN"/>
        </w:rPr>
      </w:r>
      <w:r>
        <w:rPr>
          <w:lang w:val="hi_IN" w:bidi="hi_IN"/>
        </w:rPr>
        <w:t xml:space="preserve">यीशु कहता है, “यदि मैंने कुछ गलत कहा है, तो </w:t>
      </w:r>
      <w:r>
        <w:rPr>
          <w:b/>
          <w:lang w:val="hi_IN" w:bidi="hi_IN"/>
        </w:rPr>
        <w:t>गवाही</w:t>
      </w:r>
      <w:r>
        <w:rPr>
          <w:lang w:val="hi_IN" w:bidi="hi_IN"/>
        </w:rPr>
        <w:t xml:space="preserve"> दो कि वह क्या गलत है।” गवाही देने का अर्थ है अदालत में गवाह के रूप में साक्ष्य देना। गवाही शब्द का अनुवाद उसी तरह करें, जैसा आपने पिछले भागों में किया है। </w:t>
      </w:r>
      <w:r>
        <w:rPr>
          <w:b/>
          <w:lang w:val="hi_IN" w:bidi="hi_IN"/>
        </w:rPr>
        <w:t>गवाही</w:t>
      </w:r>
      <w:r>
        <w:rPr>
          <w:lang w:val="hi_IN" w:bidi="hi_IN"/>
        </w:rPr>
        <w:t xml:space="preserve"> शब्द मुख्य शब्दावली में है।</w:t>
      </w:r>
    </w:p>
    <w:p>
      <w:pPr/>
      <w:r>
        <w:rPr>
          <w:lang w:val="hi_IN" w:bidi="hi_IN"/>
        </w:rPr>
      </w:r>
      <w:r>
        <w:rPr>
          <w:lang w:val="hi_IN" w:bidi="hi_IN"/>
        </w:rPr>
        <w:t xml:space="preserve">इसके बाद हन्ना ने यीशु को </w:t>
      </w:r>
      <w:r>
        <w:rPr>
          <w:b/>
          <w:lang w:val="hi_IN" w:bidi="hi_IN"/>
        </w:rPr>
        <w:t>बाँधकर</w:t>
      </w:r>
      <w:r>
        <w:rPr>
          <w:lang w:val="hi_IN" w:bidi="hi_IN"/>
        </w:rPr>
        <w:t xml:space="preserve"> कैफा के पास भेज दिया। इस पूरे दृश्य में यीशु के हाथ अब भी बँधे हुए थे, यानी आपस में बाँध दिए गए थे।</w:t>
      </w:r>
    </w:p>
    <w:p>
      <w:pPr/>
      <w:r>
        <w:rPr>
          <w:lang w:val="hi_IN" w:bidi="hi_IN"/>
        </w:rPr>
      </w:r>
      <w:r>
        <w:rPr>
          <w:lang w:val="hi_IN" w:bidi="hi_IN"/>
        </w:rPr>
        <w:t xml:space="preserve">जब हन्ना यीशु से सवाल कर रहा था, तब एक सेवक ने पतरस से पूछा, “मैंने तुम्हें यीशु के साथ </w:t>
      </w:r>
      <w:r>
        <w:rPr>
          <w:b/>
          <w:lang w:val="hi_IN" w:bidi="hi_IN"/>
        </w:rPr>
        <w:t>बगीचे</w:t>
      </w:r>
      <w:r>
        <w:rPr>
          <w:lang w:val="hi_IN" w:bidi="hi_IN"/>
        </w:rPr>
        <w:t xml:space="preserve"> में देखा था, है न?” बगीचा पेड़ों से भरा हुआ स्थान होता है, और इस मामले में वह जैतून के पेड़ों से भरा हुआ था। लोग जैतून के पेड़ों के बाग़ इसलिए लगाते थे, ताकि वे उन पेड़ों से फल काट सकें। यही वह बगीचा है, जहाँ यीशु और उसके चेले थे, जब सैनिक और अधिकारी यीशु को गिरफ़्तार करने आए थे।</w:t>
      </w:r>
    </w:p>
    <w:p>
      <w:pPr/>
      <w:r>
        <w:rPr>
          <w:lang w:val="hi_IN" w:bidi="hi_IN"/>
        </w:rPr>
      </w:r>
      <w:r>
        <w:rPr>
          <w:lang w:val="hi_IN" w:bidi="hi_IN"/>
        </w:rPr>
        <w:t xml:space="preserve">पतरस के यीशु का इन्कार करने के बाद, </w:t>
      </w:r>
      <w:r>
        <w:rPr>
          <w:b/>
          <w:lang w:val="hi_IN" w:bidi="hi_IN"/>
        </w:rPr>
        <w:t>मुर्गा</w:t>
      </w:r>
      <w:r>
        <w:rPr>
          <w:lang w:val="hi_IN" w:bidi="hi_IN"/>
        </w:rPr>
        <w:t xml:space="preserve"> बाँग देने लगा। मुर्गा एक पक्षी होता है, जो मुर्गी जैसा दिखता है। वे सुबह के शुरुआती घंटों में बाँग देते हैं। यह बताया जाता है कि यरूशलेम में मुर्गों के बाँग देने का समय सुबह तीन से पाँच बजे के बीच होता है।</w:t>
      </w:r>
      <w:r>
        <w:rPr>
          <w:lang w:val="hi_IN" w:bidi="hi_IN"/>
        </w:rPr>
      </w:r>
    </w:p>
    <w:p>
      <w:pPr>
        <w:pStyle w:val="Heading3"/>
      </w:pPr>
      <w:r>
        <w:rPr>
          <w:lang w:val="hi_IN" w:bidi="hi_IN"/>
        </w:rPr>
        <w:t>वचन बोलना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हो।</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यूहन्ना 18:28–40</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यूहन्ना 18:28–40 को सुनें और अपने मन में रखें।</w:t>
      </w:r>
    </w:p>
    <w:p>
      <w:pPr/>
      <w:r>
        <w:rPr>
          <w:lang w:val="hi_IN" w:bidi="hi_IN"/>
        </w:rPr>
      </w:r>
      <w:r>
        <w:rPr>
          <w:lang w:val="hi_IN" w:bidi="hi_IN"/>
        </w:rPr>
        <w:t>यदि सम्भव हो, तो यूहन्ना 18:28–40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 यीशु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यूहन्ना 18:28–40 का ऑडियो संस्करण सबसे आसानी से समझ में आने वाले अनुवाद में सुनें।</w:t>
      </w:r>
    </w:p>
    <w:p>
      <w:pPr/>
      <w:r>
        <w:rPr>
          <w:lang w:val="hi_IN" w:bidi="hi_IN"/>
        </w:rPr>
      </w:r>
      <w:r>
        <w:rPr>
          <w:lang w:val="hi_IN" w:bidi="hi_IN"/>
        </w:rPr>
        <w:t>इस कथा में, याद रखें कि रोमी सैनिकों और यहूदी अधिकारियों ने यीशु को पकड़ लिया था और उसे हन्ना के पास ले गए थे ताकि वह यीशु से पूछताछ करे। हन्ना कैफा से पहले महायाजक था, और लोग अब भी उसका बहुत आदर करते थे। इसके बाद, यीशु को कैफा के पास ले जाया गया। उस समय कैफा को महायाजक करके नियुक्त किया गया था। उस समय के दौरान, पतरस ने यीशु का तीन बार इनकार किया, और मुर्गे ने बाँग दी, और इस तरह यीशु की कही बात पूरी हुई कि मुर्गे के बाँग देने से पहले पतरस यीशु का तीन बार इनकार करेगा।</w:t>
      </w:r>
    </w:p>
    <w:p>
      <w:pPr/>
      <w:r>
        <w:rPr>
          <w:lang w:val="hi_IN" w:bidi="hi_IN"/>
        </w:rPr>
      </w:r>
      <w:r>
        <w:rPr>
          <w:lang w:val="hi_IN" w:bidi="hi_IN"/>
        </w:rPr>
        <w:t>सुबह में जल्दी, वही रोमी सैनिक, यहूदी पहरेदार और धार्मिक अगुवे यीशु को महायाजक कैफा के घर से राज्यपाल के घर या मुख्यालय, जिसे प्रेटोरियम कहा जाता है, ले जा रहे थे। कुछ संस्करणों में, यह कथा इस तरह शुरू होती है कि कैफा के घर पर यीशु की सुनवाई सुबह-सुबह समाप्त हो गई थी। अधिक संभावना है कि यह सुबह के तीन से छह बजे के बीच का समय रहा होगा। यह असामान्य था, और यहूदियों के लिए रात के बीच में सुनवाई करना शायद नियम के विरुद्ध होता होगा।</w:t>
      </w:r>
    </w:p>
    <w:p>
      <w:pPr/>
      <w:r>
        <w:rPr>
          <w:lang w:val="hi_IN" w:bidi="hi_IN"/>
        </w:rPr>
      </w:r>
      <w:r>
        <w:rPr>
          <w:lang w:val="hi_IN" w:bidi="hi_IN"/>
        </w:rPr>
        <w:t>यहाँ रुकें और समूह में इस प्रश्न पर चर्चा करें: आपकी संस्कृति में लोग पारंपरिक रूप से सुनवाई और न्याय कब और कहाँ करते हैं? इस ऑडियो को यहाँ रोकें।</w:t>
      </w:r>
    </w:p>
    <w:p>
      <w:pPr/>
      <w:r>
        <w:rPr>
          <w:lang w:val="hi_IN" w:bidi="hi_IN"/>
        </w:rPr>
      </w:r>
      <w:r>
        <w:rPr>
          <w:lang w:val="hi_IN" w:bidi="hi_IN"/>
        </w:rPr>
        <w:t>जब यह समूह राज्यपाल के घर पहुँचा, तो यहूदी अगुवे अंदर नहीं गए क्योंकि राज्यपाल पिलातुस एक रोमी था, न कि एक यहूदी। यहूदी लोग किसी अन्यजाति या रोमी के मुख्यालय या घर में प्रवेश करके धार्मिक रूप से अशुद्ध नहीं होना चाहते थे। यदि यहूदी लोग ऐसा करते, तो वे अशुद्ध हो जाते और फसह का भोजन खाने के योग्य नहीं रहते।</w:t>
      </w:r>
    </w:p>
    <w:p>
      <w:pPr/>
      <w:r>
        <w:rPr>
          <w:lang w:val="hi_IN" w:bidi="hi_IN"/>
        </w:rPr>
      </w:r>
      <w:r>
        <w:rPr>
          <w:lang w:val="hi_IN" w:bidi="hi_IN"/>
        </w:rPr>
        <w:t>यहाँ रुकें और समूह के रूप में इस प्रश्न पर चर्चा करें। आपकी संस्कृति में लोग किन कामों या किन जगहों को धार्मिक रूप से अशुद्ध मानते हैं, जिनके कारण वे धार्मिक कामों में भाग लेने के अयोग्य या अशुद्ध समझे जाते हैं? इस ऑडियो को यहाँ रोकें।</w:t>
      </w:r>
    </w:p>
    <w:p>
      <w:pPr/>
      <w:r>
        <w:rPr>
          <w:lang w:val="hi_IN" w:bidi="hi_IN"/>
        </w:rPr>
      </w:r>
      <w:r>
        <w:rPr>
          <w:lang w:val="hi_IN" w:bidi="hi_IN"/>
        </w:rPr>
        <w:t>पोंतीय पिलातुस यहूदिया प्रान्त का राज्यपाल था। इसका मतलब है कि रोम के बड़े अधिकारियों ने पिलातुस को एक क्षेत्र दिया था जिस पर वह शासन और नियंत्रण करता था। पिलातुस आमतौर पर किसी दूसरे शहर में रहता था। हालाँकि, उस समय पिलातुस यरूशलेम में था, ताकि फसह के समय, जो यहूदियों का पर्व था, किसी भी प्रकार की गड़बड़ी या विद्रोह को रोका जा सके।</w:t>
      </w:r>
    </w:p>
    <w:p>
      <w:pPr/>
      <w:r>
        <w:rPr>
          <w:lang w:val="hi_IN" w:bidi="hi_IN"/>
        </w:rPr>
      </w:r>
      <w:r>
        <w:rPr>
          <w:lang w:val="hi_IN" w:bidi="hi_IN"/>
        </w:rPr>
        <w:t>यहाँ रुकें और समूह में इस प्रश्न पर चर्चा करें: आपके क्षेत्र में धार्मिक समूहों को नियंत्रित करने वाली कौन सी सरकारी व्यवस्थाएँ मौजूद हैं? उन सरकारी अधिकारियों का रवैया कैसा होगा जिन्हें नियुक्त किया गया है और जो धार्मिक समूहों से संबंधित नहीं हैं या उनकी जैसी मान्यताएँ नहीं रखते? इस ऑडियो को यहाँ रोकें।</w:t>
      </w:r>
    </w:p>
    <w:p>
      <w:pPr/>
      <w:r>
        <w:rPr>
          <w:lang w:val="hi_IN" w:bidi="hi_IN"/>
        </w:rPr>
      </w:r>
      <w:r>
        <w:rPr>
          <w:lang w:val="hi_IN" w:bidi="hi_IN"/>
        </w:rPr>
        <w:t>यहाँ रुकें और समूह में इस प्रश्न पर चर्चा करें: उस समय की एक कहानी बताएँ जब सरकारी अधिकारी किसी धार्मिक विषय पर अपना अधिकार दिखाने के लिए किसी समूह में आए। इस ऑडियो को यहाँ रोकें।</w:t>
      </w:r>
    </w:p>
    <w:p>
      <w:pPr/>
      <w:r>
        <w:rPr>
          <w:lang w:val="hi_IN" w:bidi="hi_IN"/>
        </w:rPr>
      </w:r>
      <w:r>
        <w:rPr>
          <w:lang w:val="hi_IN" w:bidi="hi_IN"/>
        </w:rPr>
        <w:t>पिलातुस समूह से मिलने के लिए बाहर गया और यहूदी अगुवों से पूछा कि वे यीशु पर क्या दोष लगाते हैं। यहूदी अगुवों ने पिलातुस के आरोपों या दोषों से जुड़े प्रश्न का कोई उत्तर नहीं दिया। इसके बजाय उन्होंने पिलातुस से कहा कि यीशु बुरे काम कर रहा है, या वह अपराधी है, और यदि ऐसा न होता तो वे यीशु को पिलातुस के पास नहीं लाते। पिलातुस द्वारा यीशु का न्याय करने के लिए यह ज़रूरी था कि यीशु ने किसी रोमी व्यवस्था को तोड़ा हो, न कि किसी यहूदी व्यवस्था को। क्योंकि यहूदी अगुवों ने पिलातुस को यह नहीं बताया कि यीशु ने रोमी व्यवस्था तोड़ी है, इसलिए पिलातुस उनसे कहता है कि वे यीशु का न्याय अपने ही व्यवस्था के अनुसार करें।</w:t>
      </w:r>
    </w:p>
    <w:p>
      <w:pPr/>
      <w:r>
        <w:rPr>
          <w:lang w:val="hi_IN" w:bidi="hi_IN"/>
        </w:rPr>
      </w:r>
      <w:r>
        <w:rPr>
          <w:lang w:val="hi_IN" w:bidi="hi_IN"/>
        </w:rPr>
        <w:t>उस समय, क्योंकि यहूदिया रोमी व्यवस्था के अधीन था, और रोमी सरकार यहूदियों को किसी को मृत्यु दंड देने की अनुमति नहीं देती थी। यहूदी अगुवों का यीशु को पिलातुस के पास लाने का मुख्य कारण था—ताकि यीशु को मृत्यु दंड दिया जाए। यीशु ने स्वयं कहा था कि उसे क्रूस पर चढ़ाया जाएगा, इसलिए यह ज़रूरी था कि यहूदी लोग यीशु को रोमियों के हाथ में सौंपें ताकि उसकी मृत्यु के बारे में यीशु की कही गई बात पूरी हो। केवल रोमी लोग ही क्रूस पर चढ़ाने की सज़ा देते थे।</w:t>
      </w:r>
    </w:p>
    <w:p>
      <w:pPr/>
      <w:r>
        <w:rPr>
          <w:lang w:val="hi_IN" w:bidi="hi_IN"/>
        </w:rPr>
      </w:r>
      <w:r>
        <w:rPr>
          <w:lang w:val="hi_IN" w:bidi="hi_IN"/>
        </w:rPr>
        <w:t>यहाँ रुकें और समूह में इस प्रश्न पर चर्चा करें: आपकी संस्कृति और समुदाय में सरकारी और धार्मिक अधिकारियों तथा उनके नियमों के बीच क्या अंतर हैं? धार्मिक अधिकारी कौन-कौन सी सज़ाएँ दे सकते हैं, और कौन-कौन सी सज़ाएँ वे नहीं दे सकते? यदि धार्मिक अधिकारी कोई ऐसी सज़ा दें जिसकी व्यवस्था में अनुमति नहीं है, तो क्या होगा? इस ऑडियो को यहाँ रोकें।</w:t>
      </w:r>
    </w:p>
    <w:p>
      <w:pPr/>
      <w:r>
        <w:rPr>
          <w:lang w:val="hi_IN" w:bidi="hi_IN"/>
        </w:rPr>
      </w:r>
      <w:r>
        <w:rPr>
          <w:lang w:val="hi_IN" w:bidi="hi_IN"/>
        </w:rPr>
        <w:t>पिलातुस मुख्यालय या प्रेटोरियम में वापस चला जाता है। इसके बाद पिलातुस यीशु से कहता है कि वह उसके साथ चले और उससे बात करे। पिलातुस ने यीशु से पूछा, "क्या तू यहूदियों का राजा है?" इससे पता चलता है कि यहूदी अगुवे यह दिखाने की कोशिश कर रहे थे कि यीशु रोम के सम्राट के विरुद्ध राजद्रोह कर रहा है। रोमी सम्राट अपने शासन क्षेत्र में किसी दूसरे राजा को मान्यता नहीं देगा। यीशु पिलातुस के प्रश्न का उत्तर अपने ही एक प्रश्न से देता है। यह हो सकता है कि यीशु पिलातुस को यह याद दिलाने की कोशिश कर रहा है कि उसे निर्णय सच्चाई के आधार पर करना चाहिए, न कि यहूदियों की कही बातों के आधार पर। यीशु पिलातुस से पूछता है, “क्या तू यह प्रश्न अपनी ओर से पूछ रहा है, या औरों ने मेरे विषय में तुझ से कही है?”</w:t>
      </w:r>
    </w:p>
    <w:p>
      <w:pPr/>
      <w:r>
        <w:rPr>
          <w:lang w:val="hi_IN" w:bidi="hi_IN"/>
        </w:rPr>
      </w:r>
      <w:r>
        <w:rPr>
          <w:lang w:val="hi_IN" w:bidi="hi_IN"/>
        </w:rPr>
        <w:t>पिलातुस उत्तर देता है कि वह एक यहूदी नहीं है। यह अपने आप को उन बातों से अलग रखने का एक तरीका है जो यहूदी अगुवे यीशु के विरुद्ध कह रहे हैं। यीशु आगे यह स्पष्ट करता है कि वह कोई राजनीतिक राजा नहीं है, बल्कि आत्मिक राजा है, और उसका राज्य इस जगत का नहीं है। यदि यीशु का राज्य इस जगत का होता, तो यीशु के अनुयायी उसके लिए लड़ते। पिलातुस कहता है, "तो क्या तू राजा है!" यीशु का उत्तर न तो हाँ में था और न ही ना में, बल्कि संभव है कि उसने पिलातुस से कुछ ऐसा कहा हो, “तू खुद राजा कह रहा है, मैं नहीं।” यीशु कहता है कि जगत में आने का उसका उद्देश्य परमेश्वर की सच्चाई की गवाही देना है, और यह दिखाना है कि परमेश्वर के राज्य में कैसे जीना है। जो लोग सत्य को पहचानते हैं, वे यीशु को सुनेंगे, या यीशु की आवाज सुनेंगे।</w:t>
      </w:r>
    </w:p>
    <w:p>
      <w:pPr/>
      <w:r>
        <w:rPr>
          <w:lang w:val="hi_IN" w:bidi="hi_IN"/>
        </w:rPr>
      </w:r>
      <w:r>
        <w:rPr>
          <w:lang w:val="hi_IN" w:bidi="hi_IN"/>
        </w:rPr>
        <w:t>पिलातुस यीशु से ऐसा प्रश्न पूछता है, जिसके उत्तर की वह उम्मीद नहीं करता है। वह पूछता है, "सत्य क्या है?" इसके बाद पिलातुस प्रेटोरियम से निकलता है और उन यहूदी अगुवों के पास वापस चला जाता है जो पिलातुस के उत्तर का इंतजार कर रहे हैं। पिलातुस उनसे कहता है कि यीशु ने कुछ भी गलत नहीं किया है। उस समय पिलातुस की यह रीति थी कि फसह के पर्व पर वह यहूदियों को खुश रखने और उनके पवित्र दिन को मनाने में सहायता करने के लिए एक यहूदी कैदी को छोड़ देता था। इसलिए पिलातुस पूछता है कि क्या यहूदी अगुवे चाहते हैं कि वह यीशु, यहूदियों के राजा, को छोड़ दे। लेकिन, यहूदी अगुवे ज़ोर देकर कहते हैं कि पिलातुस बरअब्बा को छोड़े, जो एक चोर या डाकू था। कुछ संस्करण कहते हैं कि बरअब्बा ने विद्रोह में भाग लिया था, जिससे वह राजद्रोह का दोषी ठहरा था, और वही अपराध जिसका आरोप यहूदी अगुवे यीशु पर लगाने की कोशिश कर रहे थे। इससे बरअब्बा यहूदियों के बीच लोकप्रिय हो गया होगा, क्योंकि वे रोमियों को पसंद नहीं करते थे।</w:t>
      </w:r>
    </w:p>
    <w:p>
      <w:pPr/>
      <w:r>
        <w:rPr>
          <w:lang w:val="hi_IN" w:bidi="hi_IN"/>
        </w:rPr>
      </w:r>
      <w:r>
        <w:rPr>
          <w:lang w:val="hi_IN" w:bidi="hi_IN"/>
        </w:rPr>
        <w:t>यहाँ रुकें और समूह में इस प्रश्न पर चर्चा करें: अपनी संस्कृति में किसी ऐसे व्यक्ति की कहानी बताएँ, जो दोषी होते हुए भी छूट गया, या किसी ऐसे व्यक्ति की, जो निर्दोष था लेकिन उस पर गलत आरोप लगाया गया। इस ऑडियो को यहाँ रोकें।</w:t>
      </w:r>
    </w:p>
    <w:p>
      <w:pPr/>
      <w:r>
        <w:rPr>
          <w:lang w:val="hi_IN" w:bidi="hi_IN"/>
        </w:rPr>
      </w:r>
      <w:r>
        <w:rPr>
          <w:lang w:val="hi_IN" w:bidi="hi_IN"/>
        </w:rPr>
        <w:t>यहाँ रुकें और समूह में इस प्रश्न पर चर्चा करें: आपकी संस्कृति में समुदाय द्वारा मनाए जाने वाले पर्वों के समय लोग कौन-कौन से उपकार मिलने की अपेक्षा रखते हैं?</w:t>
      </w:r>
      <w:r>
        <w:rPr>
          <w:lang w:val="hi_IN" w:bidi="hi_IN"/>
        </w:rPr>
      </w:r>
    </w:p>
    <w:p>
      <w:pPr>
        <w:pStyle w:val="Heading3"/>
      </w:pPr>
      <w:r>
        <w:rPr>
          <w:lang w:val="hi_IN" w:bidi="hi_IN"/>
        </w:rPr>
        <w:t>घटनाओं को समझाना</w:t>
      </w:r>
    </w:p>
    <w:p>
      <w:pPr/>
      <w:r>
        <w:rPr>
          <w:lang w:val="hi_IN" w:bidi="hi_IN"/>
        </w:rPr>
      </w:r>
      <w:r>
        <w:rPr>
          <w:lang w:val="hi_IN" w:bidi="hi_IN"/>
        </w:rPr>
        <w:t>यूहन्ना 18:28–40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दृश्य रूप में समझने की कोशिश करेगा।</w:t>
      </w:r>
    </w:p>
    <w:p>
      <w:pPr/>
      <w:r>
        <w:rPr>
          <w:lang w:val="hi_IN" w:bidi="hi_IN"/>
        </w:rPr>
      </w:r>
      <w:r>
        <w:rPr>
          <w:lang w:val="hi_IN" w:bidi="hi_IN"/>
        </w:rPr>
        <w:t>इस भाग में 4 दृश्य हैं।</w:t>
      </w:r>
    </w:p>
    <w:p>
      <w:pPr/>
      <w:r>
        <w:rPr>
          <w:lang w:val="hi_IN" w:bidi="hi_IN"/>
        </w:rPr>
      </w:r>
      <w:r>
        <w:rPr>
          <w:b/>
          <w:lang w:val="hi_IN" w:bidi="hi_IN"/>
        </w:rPr>
        <w:t>पहले दृश्य में:</w:t>
      </w:r>
      <w:r>
        <w:rPr>
          <w:lang w:val="hi_IN" w:bidi="hi_IN"/>
        </w:rPr>
        <w:t xml:space="preserve"> सुबह में जल्दी, यहूदी अधिकारी और रोमी पहरेदार यीशु को कैफा के घर से यरूशलेम में रोमी राज्यपाल के महल या मुख्यालय में ले जाते हैं। यहूदी राज्यपाल के महल में भीतर नहीं गए ताकि वे अपने आप को रीति के अनुसार शुद्ध रखें और फसह के भोजन में भाग ले सकें।</w:t>
      </w:r>
    </w:p>
    <w:p>
      <w:pPr/>
      <w:r>
        <w:rPr>
          <w:lang w:val="hi_IN" w:bidi="hi_IN"/>
        </w:rPr>
      </w:r>
      <w:r>
        <w:rPr>
          <w:b/>
          <w:lang w:val="hi_IN" w:bidi="hi_IN"/>
        </w:rPr>
        <w:t>दूसरे दृश्य में:</w:t>
      </w:r>
      <w:r>
        <w:rPr>
          <w:lang w:val="hi_IN" w:bidi="hi_IN"/>
        </w:rPr>
        <w:t xml:space="preserve"> राज्यपाल पिलातुस समूह से मिलने के लिए बाहर आता है और पूछता है कि वे यीशु पर क्या दोष लगा रहे हैं। यहूदी पिलातुस से कहते हैं कि यीशु एक अपराधी है; अन्यथा वे यीशु को पिलातुस के पास नहीं लाते। पिलातुस यहूदी अगुवों से कहता है कि वे यीशु को ले जाकर अपने ही यहूदी व्यवस्था के अनुसार उसका न्याय करें। यहूदी अगुवे पिलातुस से कहते हैं कि हम किसी को मृत्यु नहीं दे सकते। यह इसलिए कहा गया ताकि यीशु ने अपनी मृत्यु के बारे में जो कहा था, वह पूरा हो सके।</w:t>
      </w:r>
    </w:p>
    <w:p>
      <w:pPr/>
      <w:r>
        <w:rPr>
          <w:lang w:val="hi_IN" w:bidi="hi_IN"/>
        </w:rPr>
      </w:r>
      <w:r>
        <w:rPr>
          <w:b/>
          <w:lang w:val="hi_IN" w:bidi="hi_IN"/>
        </w:rPr>
        <w:t>तीसरे दृश्य में:</w:t>
      </w:r>
      <w:r>
        <w:rPr>
          <w:lang w:val="hi_IN" w:bidi="hi_IN"/>
        </w:rPr>
        <w:t xml:space="preserve"> पिलातुस महल के अंदर फिर से जाता है और यीशु से पूछताछ करने के लिए उसे अपने साथ आने को कहता है। पिलातुस यीशु से पूछता है कि क्या यीशु यहूदियों का राजा है। यीशु पिलातुस से पूछता है कि वह क्यों पूछ रहा है—क्या इसलिए कि पिलातुस जानना चाहता है या इसलिए कि किसी ने पिलातुस को यीशु के बारे में बताया था। पिलातुस उत्तर देता है कि वह यहूदी नहीं है और यीशु के अपने लोगों ने यीशु को पिलातुस के हाथ में सौंपा है। इसलिए पिलातुस पूछता है कि यीशु ने क्या किया है। यीशु पिलातुस से कहता है कि मेरा राज्य इस जगत का नहीं है, अगर मेरा राज्य इस जगत का होता तो मेरे सेवक अभी मेरे लिए लड़ते। इसके बाद पिलातुस कहता है कि क्या यीशु एक राजा है। यीशु उत्तर देता है कि पिलातुस ही वह व्यक्ति है जो राजा शब्द का इस्तेमाल कर रहा है। यीशु कहता है कि उसके जन्म लेने और इस जगत में आने का उद्देश्य सत्य की गवाही देना है और यह भी कि जो लोग सत्य को पहचानते हैं वे उसकी आवाज को सुनें। पिलातुस पूछता है, "सत्य क्या है?"</w:t>
      </w:r>
    </w:p>
    <w:p>
      <w:pPr/>
      <w:r>
        <w:rPr>
          <w:lang w:val="hi_IN" w:bidi="hi_IN"/>
        </w:rPr>
      </w:r>
      <w:r>
        <w:rPr>
          <w:b/>
          <w:lang w:val="hi_IN" w:bidi="hi_IN"/>
        </w:rPr>
        <w:t>चौथे दृश्य में:</w:t>
      </w:r>
      <w:r>
        <w:rPr>
          <w:lang w:val="hi_IN" w:bidi="hi_IN"/>
        </w:rPr>
        <w:t xml:space="preserve"> पिलातुस बाहर यहूदी अगुवों के पास जाता है और उनसे कहता है कि वह मानता है कि यीशु निर्दोष है। लेकिन पिलातुस फसह के पर्व की रीति के अनुसार एक यहूदी को छोड़ देने की पेशकश करता है। पिलातुस यहूदी अगुवों से पूछता है कि क्या वे चाहते हैं कि वह यहूदियों का राजा हो। लेकिन यहूदी अगुवों ने चिल्लाकर कहा कि पिलातुस बरअब्बा को छोड़ दे, जो एक चोर था।</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यहूदी अगुवे</w:t>
      </w:r>
    </w:p>
    <w:p>
      <w:pPr>
        <w:pStyle w:val="ListBullet"/>
        <w:spacing w:line="240" w:lineRule="auto"/>
        <w:ind w:left="720"/>
      </w:pPr>
      <w:r>
        <w:rPr>
          <w:lang w:val="hi_IN" w:bidi="hi_IN"/>
        </w:rPr>
      </w:r>
      <w:r>
        <w:rPr>
          <w:lang w:val="hi_IN" w:bidi="hi_IN"/>
        </w:rPr>
        <w:t>रोमी पहरेदार</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कैफा</w:t>
      </w:r>
    </w:p>
    <w:p>
      <w:pPr>
        <w:pStyle w:val="ListBullet"/>
        <w:spacing w:line="240" w:lineRule="auto"/>
        <w:ind w:left="720"/>
      </w:pPr>
      <w:r>
        <w:rPr>
          <w:lang w:val="hi_IN" w:bidi="hi_IN"/>
        </w:rPr>
      </w:r>
      <w:r>
        <w:rPr>
          <w:lang w:val="hi_IN" w:bidi="hi_IN"/>
        </w:rPr>
        <w:t>पिलातुस</w:t>
      </w:r>
    </w:p>
    <w:p>
      <w:pPr>
        <w:pStyle w:val="ListBullet"/>
        <w:spacing w:line="240" w:lineRule="auto"/>
        <w:ind w:left="720"/>
      </w:pPr>
      <w:r>
        <w:rPr>
          <w:lang w:val="hi_IN" w:bidi="hi_IN"/>
        </w:rPr>
      </w:r>
      <w:r>
        <w:rPr>
          <w:lang w:val="hi_IN" w:bidi="hi_IN"/>
        </w:rPr>
        <w:t>बरअब्बा</w:t>
      </w:r>
    </w:p>
    <w:p>
      <w:pPr/>
      <w:r>
        <w:rPr>
          <w:lang w:val="hi_IN" w:bidi="hi_IN"/>
        </w:rPr>
      </w:r>
      <w:r>
        <w:rPr>
          <w:lang w:val="hi_IN" w:bidi="hi_IN"/>
        </w:rPr>
        <w:t>एक समूह के रूप में, भाग के परिवेश के इन हिस्सों पर ध्यान दें: यह भाग यरूशलेम में फसह के पर्व के समय, सुबह के शुरुआती घंटों में घटित होता है। अधिकांश बाइबल संस्करणों में, यह भाग एक ऐसे शब्द से शुरू होता है जो पहले की बात से अलग कार्रवाई को दिखाता है। सिपाहियों का समूह पहले महायाजक के घर से निकलता है और फिर समूह यीशु को राज्यपाल के महल ले जाता है जिसे प्रेटोरियम कहा जाता है। यह वह स्थान है जहाँ राज्यपाल यरूशलेम में रहते हुए ठहरता था। इसमें रोमियों के कार्यालय और अपराधियों का न्याय करने के लिए एक अदालत थी। यहूदी अगुवे किसी अन्यजाति के घर के अंदर जाकर अपने आप को अशुद्ध नहीं करना चाहते थे। अगर वे धार्मिक रीति से अशुद्ध हो जाते, तो पर्व के समय फसह का भोजन खाने के योग्य नहीं रह पाते।</w:t>
      </w:r>
    </w:p>
    <w:p>
      <w:pPr/>
      <w:r>
        <w:rPr>
          <w:lang w:val="hi_IN" w:bidi="hi_IN"/>
        </w:rPr>
      </w:r>
      <w:r>
        <w:rPr>
          <w:lang w:val="hi_IN" w:bidi="hi_IN"/>
        </w:rPr>
        <w:t>दूसरे दृश्य में घटना राज्यपाल के महल के बाहर घटित होती है। चूँकि यहूदी अगुवे राज्यपाल के महल के अंदर नहीं गए, इसलिए राज्यपाल उनसे बात करने के लिए बाहर आया। यहीं वो समय है जब राज्यपाल का नाम पिलातुस बताया गया है।</w:t>
      </w:r>
    </w:p>
    <w:p>
      <w:pPr/>
      <w:r>
        <w:rPr>
          <w:lang w:val="hi_IN" w:bidi="hi_IN"/>
        </w:rPr>
      </w:r>
      <w:r>
        <w:rPr>
          <w:lang w:val="hi_IN" w:bidi="hi_IN"/>
        </w:rPr>
        <w:t xml:space="preserve">तीसरा दृश्य राज्यपाल के महल के अंदर होता है, जहाँ केवल पिलातुस और यीशु होते हैं। पिलातुस यीशु से पूछता है, "क्या </w:t>
      </w:r>
      <w:r>
        <w:rPr>
          <w:b/>
          <w:lang w:val="hi_IN" w:bidi="hi_IN"/>
        </w:rPr>
        <w:t>तू</w:t>
      </w:r>
      <w:r>
        <w:rPr>
          <w:lang w:val="hi_IN" w:bidi="hi_IN"/>
        </w:rPr>
        <w:t xml:space="preserve"> यहूदियों का राजा है?" जब पिलातुस यीशु से यह प्रश्न पूछता है, तो वह तिरस्कार भरे अंदाज़ में "तू" पर ज़ोर देता है, मानो कि उसे नहीं लगता कि यीशु जैसा भी कोई राजा हो सकता है। यीशु कहता है कि यीशु इस सत्य की गवाही देता है कि परमेश्वर कौन है और वह परमेश्वर के राज्य का हिस्सा कैसे बने। पिलातुस का प्रश्न, "सत्य क्या है?" यह सीधे उस बात की ओर इशारा करता है जहाँ यीशु ने समझाया था कि वह सत्य की गवाही देता है। पिलातुस का प्रश्न इस बात को दिखाना चाहिए कि यीशु ने सत्य के बारे में क्या कहा था। पिलातुस इस प्रश्न के उत्तर की उम्मीद नहीं करता है। वास्तव में, यह स्थिति को टालने और बातचीत को समाप्त करने का एक तरीका है।</w:t>
      </w:r>
    </w:p>
    <w:p>
      <w:pPr/>
      <w:r>
        <w:rPr>
          <w:lang w:val="hi_IN" w:bidi="hi_IN"/>
        </w:rPr>
      </w:r>
      <w:r>
        <w:rPr>
          <w:lang w:val="hi_IN" w:bidi="hi_IN"/>
        </w:rPr>
        <w:t>यहाँ रुकें और इस गतिविधि के लिए समय निकालें: न्याय करने के स्थान पर बैठें, अपने बीच में किसी एक व्यक्ति पर मनगढ़ंत आरोप लगाएँ और उससे पूछताछ करें, उसे दोषी साबित करने की कोशिश करें, जबकि न्यायी ऐसे दोषों में कमियाँ/खामियाँ बताए। इस ऑडियो को यहाँ रोकें।</w:t>
      </w:r>
    </w:p>
    <w:p>
      <w:pPr/>
      <w:r>
        <w:rPr>
          <w:lang w:val="hi_IN" w:bidi="hi_IN"/>
        </w:rPr>
      </w:r>
      <w:r>
        <w:rPr>
          <w:lang w:val="hi_IN" w:bidi="hi_IN"/>
        </w:rPr>
        <w:t>चौथा दृश्य फिर से राज्यपाल के महल के बाहर घटित होता है। पिलातुस बाहर यहूदी अगुवों के समूह के पास लौटता है और यीशु के बारे में अपना फ़ैसला सुनाता है। पिलातुस यहूदियों के लिए यहूदी कैदियों में से एक को रिहा करने की रीति निभाने की पेशकश करता है। ऐसा लगता है कि पिलातुस यह उम्मीद कर रहा है कि यहूदी यीशु को छोड़ने के लिए कहेंगे। लेकिन, यहूदी चिल्लाकर कहते हैं कि बरअब्बा को छोड़ दिया जाए। चिल्लाना इस बात को कहने का एक और तरीका है कि वे ज़ोर से चिल्लाए या चीखे। यूहन्ना के सुनने वालों ने पहले बरअब्बा का नाम नहीं सुना था, इसलिए यूहन्ना इस कहानी के अंत में बताता है कि बरअब्बा कौन था—वह एक चोर था और एक विद्रोह में शामिल था।</w:t>
      </w:r>
    </w:p>
    <w:p>
      <w:pPr/>
      <w:r>
        <w:rPr>
          <w:lang w:val="hi_IN" w:bidi="hi_IN"/>
        </w:rPr>
      </w:r>
      <w:r>
        <w:rPr>
          <w:lang w:val="hi_IN" w:bidi="hi_IN"/>
        </w:rPr>
        <w:t>अब समूह को चाहिए कि वे इस भाग और उसमें हो रही घटनाओं को कथापट बनाकर, चित्र बनाकर, या वस्तुओं का उपयोग करके दृश्य रूप में दिखाएँ।</w:t>
      </w:r>
      <w:r>
        <w:rPr>
          <w:lang w:val="hi_IN" w:bidi="hi_IN"/>
        </w:rPr>
      </w:r>
    </w:p>
    <w:p>
      <w:pPr>
        <w:pStyle w:val="Heading3"/>
      </w:pPr>
      <w:r>
        <w:rPr>
          <w:lang w:val="hi_IN" w:bidi="hi_IN"/>
        </w:rPr>
        <w:t>पाठ को नाटकीय रूप देना</w:t>
      </w:r>
    </w:p>
    <w:p>
      <w:pPr/>
      <w:r>
        <w:rPr>
          <w:lang w:val="hi_IN" w:bidi="hi_IN"/>
        </w:rPr>
      </w:r>
      <w:r>
        <w:rPr>
          <w:lang w:val="hi_IN" w:bidi="hi_IN"/>
        </w:rPr>
        <w:t>यूहन्ना 18:28–40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4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यहूदी अगुवे</w:t>
      </w:r>
    </w:p>
    <w:p>
      <w:pPr>
        <w:pStyle w:val="ListBullet"/>
        <w:spacing w:line="240" w:lineRule="auto"/>
        <w:ind w:left="720"/>
      </w:pPr>
      <w:r>
        <w:rPr>
          <w:lang w:val="hi_IN" w:bidi="hi_IN"/>
        </w:rPr>
      </w:r>
      <w:r>
        <w:rPr>
          <w:lang w:val="hi_IN" w:bidi="hi_IN"/>
        </w:rPr>
        <w:t>रोमी पहरेदार</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कैफा</w:t>
      </w:r>
    </w:p>
    <w:p>
      <w:pPr>
        <w:pStyle w:val="ListBullet"/>
        <w:spacing w:line="240" w:lineRule="auto"/>
        <w:ind w:left="720"/>
      </w:pPr>
      <w:r>
        <w:rPr>
          <w:lang w:val="hi_IN" w:bidi="hi_IN"/>
        </w:rPr>
      </w:r>
      <w:r>
        <w:rPr>
          <w:lang w:val="hi_IN" w:bidi="hi_IN"/>
        </w:rPr>
        <w:t>पिलातुस</w:t>
      </w:r>
    </w:p>
    <w:p>
      <w:pPr>
        <w:pStyle w:val="ListBullet"/>
        <w:spacing w:line="240" w:lineRule="auto"/>
        <w:ind w:left="720"/>
      </w:pPr>
      <w:r>
        <w:rPr>
          <w:lang w:val="hi_IN" w:bidi="hi_IN"/>
        </w:rPr>
      </w:r>
      <w:r>
        <w:rPr>
          <w:lang w:val="hi_IN" w:bidi="hi_IN"/>
        </w:rPr>
        <w:t>बरअब्बा</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इस भाग के कठिन या महत्वपूर्ण हिस्सों का अभिनय करना छूट न जाए।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पड़ावों पर, नाटक को रोककर उस पात्र की भूमिका निभाने वाले व्यक्ति से पूछें "आप क्या महसूस कर रहे हैं या क्या सोच रहे हैं?" पात्र की भूमिका निभाने वाले व्यक्ति को यह जवाब देना चाहिए कि अगर वह उस पात्र के स्थान पर होता तो वह कैसा महसूस करता या क्या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सुबह में जल्दी, यहूदी अधिकारी और रोमी पहरेदार यीशु को कैफा के घर से यरूशलेम में रोमी राज्यपाल के महल या मुख्यालय में ले जाते हैं। यहूदी राज्यपाल के महल के अंदर नहीं गए ताकि वे धार्मिक रीति के अनुसार शुद्ध बने रहें और फसह के भोजन में भाग ले सकें।</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यहूदी अगुवों की भूमिका निभाने वाले व्यक्ति से पूछें, "आप क्या महसूस कर रहे हैं या क्या सोच रहे हैं?" वह व्यक्ति इस तरह उत्तर दे सकता है, यह अच्छा है। “हमें यीशु को मरवाने के लिए रोमियों की ज़रूरत है,” या “आधी रात को यह सब करना कुछ गलत लग रहा है,” या “पिलातुस शांति बनाए रखना चाहता है, इसलिए अगर हम ज़्यादा हंगामा करें, तो हमारी बात मान ली जाएगी और यीशु को मार दिया जाएगा।”</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राज्यपाल पिलातुस समूह से मिलने के लिए बाहर आता है और पूछता है कि वे यीशु पर क्या दोष लगा रहे हैं। यहूदी पिलातुस से कहते हैं कि वह एक अपराधी है, अन्यथा वे यीशु को पिलातुस के पास नहीं लाते।</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पिलातुस की भूमिका निभाने वाले व्यक्ति से पूछें, "आप क्या महसूस कर रहे हैं या क्या सोच रहे हैं?" वह व्यक्ति इस तरह उत्तर दे सकता है, “अब मैं परेशान हो गया हूँ क्योंकि अभी अभी सुबह हुई है और वे मेरे प्रश्न का सही उत्तर नहीं दे रहे,” या “यह कोई रोमी मामला नहीं है। मैं सोच रहा हूँ कि यहूदी सच में क्या चाहते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पिलातुस यहूदी अगुवों से कहता है कि वे यीशु को ले जाकर अपने ही यहूदी व्यवस्था के अनुसार उसका न्याय करें। यहूदी अगुए पिलातुस से कहते हैं कि हम किसी को मृत्यु नहीं दे सकते। यह इसलिए कहा गया ताकि यीशु ने अपनी मृत्यु के बारे में जो कहा था, वह पूरा हो सके। पिलातुस महल के अंदर वापस जाता है और यीशु से पूछताछ करने के लिए उसे अपने साथ आने को कहता है। पिलातुस यीशु से पूछता है कि क्या यीशु यहूदियों का राजा है। यीशु पिलातुस से पूछता है कि वह क्यों पूछ रहा है—क्या इसलिए कि पिलातुस जानना चाहता है या इसलिए कि किसी ने पिलातुस को यीशु के बारे में बताया था। पिलातुस उत्तर देता है कि वह यहूदी नहीं है और यीशु के अपने लोगों ने यीशु को पिलातुस के हाथ में सौंपा है। इसलिए पिलातुस पूछता है कि यीशु ने क्या किया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पिलातुस की भूमिका निभाने वाले व्यक्ति से पूछें, "आप क्या महसूस कर रहे हैं या क्या सोच रहे हैं?" वह व्यक्ति इस तरह उत्तर दे सकता है, "मैं सोच रहा हूँ कि यह व्यक्ति सच में कौन है?" या “वह निदोर्ष लगता है, मैं सोच रहा हूँ कि यहूदी उससे इतनी नफरत क्यों करते हैं,” या “यह मेरे समय की बर्बादी की तरह लगता है। ऐसा नहीं लगता कि उसने कुछ गलत किया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यीशु पिलातुस से कहता है कि मेरा राज्य इस जगत का नहीं है, अगर मेरा राज्य इस जगत का होता तो मेरे सेवक अभी मेरे लिए लड़ते। इसके बाद पिलातुस कहता है कि क्या यीशु एक राजा है। यीशु उत्तर देता है कि पिलातुस ही वह व्यक्ति है जो राजा शब्द का इस्तेमाल कर रहा है। यीशु कहता है कि उसके जन्म लेने और इस जगत में आने का उद्देश्य सत्य की गवाही देना है और यह भी कि जो लोग सत्य को पहचानते हैं वे उसकी आवाज को सुनें। पिलातुस पूछता है, "सत्य क्या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यीशु की भूमिका निभाने वाले व्यक्ति से पूछें, "आप क्या महसूस कर रहे हैं या क्या सोच रहे हैं?" वह व्यक्ति इस तरह उत्तर दे सकता है, “मैं चाहता हूँ कि पिलातुस सच में समझ पाता कि मैं कौन हूँ, ताकि वह सत्य को जान सके" या “मैं जानता हूँ कि पिलातुस सही काम करने की कोशिश कर रहा है, लेकिन जो कुछ हो रहा है उसे वह पूरी तरह नहीं समझ पा रहा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पिलातुस बाहर यहूदी अगुवों के पास जाता है और उनसे कहता है कि वह मानता है कि यीशु निर्दोष है। लेकिन पिलातुस फसह के पर्व की रीति के अनुसार एक यहूदी को छोड़ देने की पेशकश करता है। पिलातुस यहूदी अगुवों से पूछता है कि क्या वे चाहते हैं कि वह यहूदियों का राजा हो। लेकिन यहूदी अगुवों ने चिल्लाकर कहा कि पिलातुस बरअब्बा को छोड़ दे, जो एक चोर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यहूदी अगुवों की भूमिका निभाने वाले व्यक्ति से पूछें, "आप क्या महसूस कर रहे हैं या क्या सोच रहे हैं?" वह व्यक्ति इस तरह उत्तर दे सकता है, “हाँ! हम जीत गए हैं!" या "मुझे पता था कि यह काम करेगा! अब हम यीशु से छुटकारा पा सकते हैं!"</w:t>
      </w:r>
    </w:p>
    <w:p>
      <w:pPr>
        <w:pStyle w:val="ListBullet"/>
        <w:spacing w:line="240" w:lineRule="auto"/>
        <w:ind w:left="720"/>
      </w:pPr>
      <w:r>
        <w:rPr>
          <w:lang w:val="hi_IN" w:bidi="hi_IN"/>
        </w:rPr>
      </w:r>
      <w:r>
        <w:rPr>
          <w:lang w:val="hi_IN" w:bidi="hi_IN"/>
        </w:rPr>
        <w:t xml:space="preserve">यीशु की भूमिका निभाने वाले व्यक्ति से पूछें, "आप क्या महसूस कर रहे हैं या क्या सोच रहे हैं?" वह व्यक्ति इस तरह उत्तर दे सकता है, "मेरा समय आ गया है। हे पिता, मुझे बल दे," या "इन अगुवों को सच में पता नहीं है कि वे क्या कर रहे हैं। लेकिन यह पूरे संसार के उद्धार के लिए होना अवश्य है।" </w:t>
      </w:r>
    </w:p>
    <w:p>
      <w:pPr>
        <w:pStyle w:val="ListBullet"/>
        <w:spacing w:line="240" w:lineRule="auto"/>
        <w:ind w:left="720"/>
      </w:pPr>
      <w:r>
        <w:rPr>
          <w:lang w:val="hi_IN" w:bidi="hi_IN"/>
        </w:rPr>
      </w:r>
      <w:r>
        <w:rPr>
          <w:lang w:val="hi_IN" w:bidi="hi_IN"/>
        </w:rPr>
        <w:t>पिलातुस की भूमिका निभाने वाले व्यक्ति से पूछें, "आप क्या महसूस कर रहे हैं या क्या सोच रहे हैं?" वह व्यक्ति इस तरह उत्तर दे सकता है कि, “मुझे यीशु के लिए दुख है। “उसने कुछ भी गलत नहीं किया, फिर भी वह किसी तरह यहूदी अगुवों की नाराज़गी का कारण बन गया,” या “इसके लिए मैं दोषी नहीं ठहराया जा सकता। यह यहूदी अगुवों ने किया है। मुझे विश्वास नहीं हो रहा कि वे बरअब्बा को चुन रहे हैं।"</w:t>
      </w:r>
      <w:r>
        <w:rPr>
          <w:lang w:val="hi_IN" w:bidi="hi_IN"/>
        </w:rPr>
      </w:r>
    </w:p>
    <w:p>
      <w:pPr>
        <w:pStyle w:val="Heading3"/>
      </w:pPr>
      <w:r>
        <w:rPr>
          <w:lang w:val="hi_IN" w:bidi="hi_IN"/>
        </w:rPr>
        <w:t>आवश्यक जानकारी</w:t>
      </w:r>
    </w:p>
    <w:p>
      <w:pPr/>
      <w:r>
        <w:rPr>
          <w:lang w:val="hi_IN" w:bidi="hi_IN"/>
        </w:rPr>
      </w:r>
      <w:r>
        <w:rPr>
          <w:lang w:val="hi_IN" w:bidi="hi_IN"/>
        </w:rPr>
        <w:t>यूहन्ना 18:28–40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सुबह में जल्दी, यहूदी अधिकारी और रोमी पहरेदार यीशु को कैफा के घर से लेकर यरूशलेम में रोमी राज्यपाल के महल या मुख्यालय में ले जाते हैं, जिसे </w:t>
      </w:r>
      <w:r>
        <w:rPr>
          <w:b/>
          <w:lang w:val="hi_IN" w:bidi="hi_IN"/>
        </w:rPr>
        <w:t>प्रेटोरियम</w:t>
      </w:r>
      <w:r>
        <w:rPr>
          <w:lang w:val="hi_IN" w:bidi="hi_IN"/>
        </w:rPr>
        <w:t xml:space="preserve"> कहा जाता है। यहूदी लोग राज्यपाल के महल के अंदर नहीं गए, ताकि वे खुद को अपवित्र होने से बचा सकें, या धार्मिक रूप से </w:t>
      </w:r>
      <w:r>
        <w:rPr>
          <w:b/>
          <w:lang w:val="hi_IN" w:bidi="hi_IN"/>
        </w:rPr>
        <w:t>अशुद्ध</w:t>
      </w:r>
      <w:r>
        <w:rPr>
          <w:lang w:val="hi_IN" w:bidi="hi_IN"/>
        </w:rPr>
        <w:t xml:space="preserve"> न हों, और फसह के भोजन में भाग ले सकें। अशुद्ध होने का मतलब था कि कोई व्यक्ति या वस्तु परमेश्वर की सेवा के योग्य नहीं है।</w:t>
      </w:r>
    </w:p>
    <w:p>
      <w:pPr/>
      <w:r>
        <w:rPr>
          <w:lang w:val="hi_IN" w:bidi="hi_IN"/>
        </w:rPr>
      </w:r>
      <w:r>
        <w:rPr>
          <w:lang w:val="hi_IN" w:bidi="hi_IN"/>
        </w:rPr>
        <w:t xml:space="preserve">यहाँ रुकें और समूह में चर्चा करें कि </w:t>
      </w:r>
      <w:r>
        <w:rPr>
          <w:b/>
          <w:lang w:val="hi_IN" w:bidi="hi_IN"/>
        </w:rPr>
        <w:t>अशुद्ध</w:t>
      </w:r>
      <w:r>
        <w:rPr>
          <w:lang w:val="hi_IN" w:bidi="hi_IN"/>
        </w:rPr>
        <w:t xml:space="preserve"> के लिए कौन-सा शब्द या वाक्यांश इस्तेमाल किया करेंगे। अधिक जानकारी के लिए मुख्य शब्दावली में </w:t>
      </w:r>
      <w:r>
        <w:rPr>
          <w:lang w:val="hi_IN" w:bidi="hi_IN"/>
        </w:rPr>
        <w:t>अशुद्ध</w:t>
      </w:r>
      <w:r>
        <w:rPr>
          <w:lang w:val="hi_IN" w:bidi="hi_IN"/>
        </w:rPr>
        <w:t xml:space="preserve"> शब्द को देखें। यदि आपने बाइबल की किसी और पुस्तक में इस शब्द का पहले ही अनुवाद किया है, तो यहाँ भी वही शब्द उपयोग करें जो आपने वहाँ किया था। इस ऑडियो को यहाँ रोकें।</w:t>
      </w:r>
    </w:p>
    <w:p>
      <w:pPr/>
      <w:r>
        <w:rPr>
          <w:lang w:val="hi_IN" w:bidi="hi_IN"/>
        </w:rPr>
      </w:r>
      <w:r>
        <w:rPr>
          <w:b/>
          <w:lang w:val="hi_IN" w:bidi="hi_IN"/>
        </w:rPr>
        <w:t>फसह</w:t>
      </w:r>
      <w:r>
        <w:rPr>
          <w:lang w:val="hi_IN" w:bidi="hi_IN"/>
        </w:rPr>
        <w:t xml:space="preserve"> यहूदियों का एक महत्वपूर्ण पर्व था, यह इस बात की याद दिलाता था कि परमेश्वर ने इस्राएलियों को मिस्र से बाहर निकाला था। फसह के लिए उसी शब्द का इस्तेमाल करें जिसका इस्तेमाल आपने पिछले भाग में किया है। </w:t>
      </w:r>
      <w:r>
        <w:rPr>
          <w:lang w:val="hi_IN" w:bidi="hi_IN"/>
        </w:rPr>
        <w:t>फसह</w:t>
      </w:r>
      <w:r>
        <w:rPr>
          <w:lang w:val="hi_IN" w:bidi="hi_IN"/>
        </w:rPr>
        <w:t xml:space="preserve"> के बारे में अधिक जानकारी के लिए, मुख्य शब्दावली देखें।</w:t>
      </w:r>
    </w:p>
    <w:p>
      <w:pPr/>
      <w:r>
        <w:rPr>
          <w:lang w:val="hi_IN" w:bidi="hi_IN"/>
        </w:rPr>
      </w:r>
      <w:r>
        <w:rPr>
          <w:lang w:val="hi_IN" w:bidi="hi_IN"/>
        </w:rPr>
        <w:t xml:space="preserve">राज्यपाल पिलातुस समूह से मिलने के लिए बाहर आता है और पूछता है कि वे यीशु पर क्या दोष लगा रहे हैं। यहूदी पिलातुस से कहते हैं कि वह एक अपराधी है, अन्यथा वे यीशु को पिलातुस के पास नहीं लाते। पिलातुस यहूदी अगुवों से कहता है कि वे यीशु को ले जाकर अपने ही यहूदी </w:t>
      </w:r>
      <w:r>
        <w:rPr>
          <w:b/>
          <w:lang w:val="hi_IN" w:bidi="hi_IN"/>
        </w:rPr>
        <w:t>व्यवस्था</w:t>
      </w:r>
      <w:r>
        <w:rPr>
          <w:lang w:val="hi_IN" w:bidi="hi_IN"/>
        </w:rPr>
        <w:t xml:space="preserve"> के अनुसार उसका न्याय करें। व्यवस्था उन निर्देशों का समूह थी जो परमेश्वर ने मूसा के द्वारा इस्राएलियों को दी थी। व्यवस्था के लिए उसी शब्द का इस्तेमाल करें जिसका इस्तेमाल आपने पिछले भाग में किया है। </w:t>
      </w:r>
      <w:r>
        <w:rPr>
          <w:lang w:val="hi_IN" w:bidi="hi_IN"/>
        </w:rPr>
        <w:t>व्यवस्था</w:t>
      </w:r>
      <w:r>
        <w:rPr>
          <w:lang w:val="hi_IN" w:bidi="hi_IN"/>
        </w:rPr>
        <w:t xml:space="preserve"> के बारे में अधिक जानकारी के लिए, मुख्य शब्दावली देखें।</w:t>
      </w:r>
    </w:p>
    <w:p>
      <w:pPr/>
      <w:r>
        <w:rPr>
          <w:lang w:val="hi_IN" w:bidi="hi_IN"/>
        </w:rPr>
      </w:r>
      <w:r>
        <w:rPr>
          <w:lang w:val="hi_IN" w:bidi="hi_IN"/>
        </w:rPr>
        <w:t xml:space="preserve">यहूदी अगुवे पिलातुस से कहते हैं कि हम किसी को मृत्यु नहीं दे सकते। पिलातुस महल के अंदर वापस जाता है और यीशु से पूछता है कि क्या यीशु </w:t>
      </w:r>
      <w:r>
        <w:rPr>
          <w:b/>
          <w:lang w:val="hi_IN" w:bidi="hi_IN"/>
        </w:rPr>
        <w:t>यहूदियों का राजा</w:t>
      </w:r>
      <w:r>
        <w:rPr>
          <w:lang w:val="hi_IN" w:bidi="hi_IN"/>
        </w:rPr>
        <w:t xml:space="preserve"> है। </w:t>
      </w:r>
      <w:r>
        <w:rPr>
          <w:b/>
          <w:lang w:val="hi_IN" w:bidi="hi_IN"/>
        </w:rPr>
        <w:t>राजा</w:t>
      </w:r>
      <w:r>
        <w:rPr>
          <w:lang w:val="hi_IN" w:bidi="hi_IN"/>
        </w:rPr>
        <w:t xml:space="preserve"> वह होता है जो किसी शहर, देश या क्षेत्र पर शासन करता है। </w:t>
      </w:r>
      <w:r>
        <w:rPr>
          <w:b/>
          <w:lang w:val="hi_IN" w:bidi="hi_IN"/>
        </w:rPr>
        <w:t>यहूदी</w:t>
      </w:r>
      <w:r>
        <w:rPr>
          <w:lang w:val="hi_IN" w:bidi="hi_IN"/>
        </w:rPr>
        <w:t xml:space="preserve"> अब्राहम के वंशज हैं जिन्हें इस्राएली भी कहा जाता है। राजा और यहूदियों के लिए उसी शब्द का इस्तेमाल करें जिनका इस्तेमाल आपने पिछले भागों में किया है। </w:t>
      </w:r>
      <w:r>
        <w:rPr>
          <w:lang w:val="hi_IN" w:bidi="hi_IN"/>
        </w:rPr>
        <w:t>राजा</w:t>
      </w:r>
      <w:r>
        <w:rPr>
          <w:lang w:val="hi_IN" w:bidi="hi_IN"/>
        </w:rPr>
        <w:t xml:space="preserve"> और </w:t>
      </w:r>
      <w:r>
        <w:rPr>
          <w:lang w:val="hi_IN" w:bidi="hi_IN"/>
        </w:rPr>
        <w:t>यहूदियों</w:t>
      </w:r>
      <w:r>
        <w:rPr>
          <w:lang w:val="hi_IN" w:bidi="hi_IN"/>
        </w:rPr>
        <w:t xml:space="preserve"> के बारे में अधिक जानकारी के लिए मुख्य शब्दावली को देखें।</w:t>
      </w:r>
    </w:p>
    <w:p>
      <w:pPr/>
      <w:r>
        <w:rPr>
          <w:lang w:val="hi_IN" w:bidi="hi_IN"/>
        </w:rPr>
      </w:r>
      <w:r>
        <w:rPr>
          <w:lang w:val="hi_IN" w:bidi="hi_IN"/>
        </w:rPr>
        <w:t xml:space="preserve">पिलातुस पूछता है कि यीशु ने क्या किया है, और पिलातुस कहता है कि लोगों ने और महायाजक, या प्रधान </w:t>
      </w:r>
      <w:r>
        <w:rPr>
          <w:b/>
          <w:lang w:val="hi_IN" w:bidi="hi_IN"/>
        </w:rPr>
        <w:t>याजकों</w:t>
      </w:r>
      <w:r>
        <w:rPr>
          <w:lang w:val="hi_IN" w:bidi="hi_IN"/>
        </w:rPr>
        <w:t xml:space="preserve"> ने यीशु को उसके हाथ में सौंप दिया है। यीशु पिलातुस से कहता है कि मेरा </w:t>
      </w:r>
      <w:r>
        <w:rPr>
          <w:b/>
          <w:lang w:val="hi_IN" w:bidi="hi_IN"/>
        </w:rPr>
        <w:t>राज्य</w:t>
      </w:r>
      <w:r>
        <w:rPr>
          <w:lang w:val="hi_IN" w:bidi="hi_IN"/>
        </w:rPr>
        <w:t xml:space="preserve"> इस जगत का नहीं है, अगर मेरा राज्य इस जगत का होता तो मेरे सेवक अभी मेरे लिए लड़ते। राज्य वह क्षेत्र होता है जहाँ एक राजा शासन करता है। राज्य के लिए उसी शब्द का इस्तेमाल करें जो आपने पिछले भाग में इस्तेमाल किया है। </w:t>
      </w:r>
      <w:r>
        <w:rPr>
          <w:lang w:val="hi_IN" w:bidi="hi_IN"/>
        </w:rPr>
        <w:t>राज्य</w:t>
      </w:r>
      <w:r>
        <w:rPr>
          <w:lang w:val="hi_IN" w:bidi="hi_IN"/>
        </w:rPr>
        <w:t xml:space="preserve"> और </w:t>
      </w:r>
      <w:r>
        <w:rPr>
          <w:b/>
          <w:lang w:val="hi_IN" w:bidi="hi_IN"/>
        </w:rPr>
        <w:t>याजक</w:t>
      </w:r>
      <w:r>
        <w:rPr>
          <w:lang w:val="hi_IN" w:bidi="hi_IN"/>
        </w:rPr>
        <w:t xml:space="preserve"> के बारे में अधिक जानकारी के लिए मुख्य शब्दावली को देखें।</w:t>
      </w:r>
    </w:p>
    <w:p>
      <w:pPr/>
      <w:r>
        <w:rPr>
          <w:lang w:val="hi_IN" w:bidi="hi_IN"/>
        </w:rPr>
      </w:r>
      <w:r>
        <w:rPr>
          <w:lang w:val="hi_IN" w:bidi="hi_IN"/>
        </w:rPr>
        <w:t>इसके बाद पिलातुस कहता है कि क्या यीशु एक राजा है। यीशु उत्तर देता है कि पिलातुस ही वह व्यक्ति है जो राजा शब्द का इस्तेमाल कर रहा है। यीशु कहता है कि उसके जन्म लेने और इस जगत में आने का उद्देश्य सत्य की गवाही देना है और यह भी कि जो लोग सत्य को पहचानते हैं वे उसकी आवाज को सुनें। पिलातुस पूछता है, "सत्य क्या है?"</w:t>
      </w:r>
    </w:p>
    <w:p>
      <w:pPr/>
      <w:r>
        <w:rPr>
          <w:lang w:val="hi_IN" w:bidi="hi_IN"/>
        </w:rPr>
      </w:r>
      <w:r>
        <w:rPr>
          <w:lang w:val="hi_IN" w:bidi="hi_IN"/>
        </w:rPr>
        <w:t>पिलातुस बाहर यहूदी अगुवों के पास जाता है और उनसे कहता है कि वह मानता है कि यीशु निर्दोष है। लेकिन पिलातुस फसह के पर्व की रीति के अनुसार एक यहूदी को छोड़ देने की पेशकश करता है, जो कैद में है। पिलातुस यहूदी अगुवों से पूछता है कि क्या वे चाहते हैं कि वह यहूदियों का राजा हो। लेकिन यहूदी अगुवों ने चिल्लाकर कहा कि पिलातुस बरअब्बा को छोड़ दे जो एक हिंसक व्यक्ति था।</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यूहन्ना 19:1–16</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यूहन्ना 19:1–16 को सुनें और अपने मन में रखें।</w:t>
      </w:r>
    </w:p>
    <w:p>
      <w:pPr/>
      <w:r>
        <w:rPr>
          <w:lang w:val="hi_IN" w:bidi="hi_IN"/>
        </w:rPr>
      </w:r>
      <w:r>
        <w:rPr>
          <w:lang w:val="hi_IN" w:bidi="hi_IN"/>
        </w:rPr>
        <w:t>यदि सम्भव हो, तो यूहन्ना 19:1–16 का ऑडियो संस्करण तीन बार, तीन अलग-अलग अनुवादों में सुनें। उसके बाद एक समूह के रूप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w:t>
      </w:r>
    </w:p>
    <w:p>
      <w:pPr>
        <w:pStyle w:val="ListBullet"/>
        <w:spacing w:line="240" w:lineRule="auto"/>
        <w:ind w:left="720"/>
      </w:pPr>
      <w:r>
        <w:rPr>
          <w:lang w:val="hi_IN" w:bidi="hi_IN"/>
        </w:rPr>
      </w:r>
      <w:r>
        <w:rPr>
          <w:lang w:val="hi_IN" w:bidi="hi_IN"/>
        </w:rPr>
        <w:t>इस भाग में आपको क्या अच्छा नहीं लगा या क्या समझ नहीं आया?</w:t>
      </w:r>
    </w:p>
    <w:p>
      <w:pPr>
        <w:pStyle w:val="ListBullet"/>
        <w:spacing w:line="240" w:lineRule="auto"/>
        <w:ind w:left="720"/>
      </w:pPr>
      <w:r>
        <w:rPr>
          <w:lang w:val="hi_IN" w:bidi="hi_IN"/>
        </w:rPr>
      </w:r>
      <w:r>
        <w:rPr>
          <w:lang w:val="hi_IN" w:bidi="hi_IN"/>
        </w:rPr>
        <w:t>यह भाग हमें परमेश्वर या यीशु के बारे में क्या बताता है?</w:t>
      </w:r>
    </w:p>
    <w:p>
      <w:pPr>
        <w:pStyle w:val="ListBullet"/>
        <w:spacing w:line="240" w:lineRule="auto"/>
        <w:ind w:left="720"/>
      </w:pPr>
      <w:r>
        <w:rPr>
          <w:lang w:val="hi_IN" w:bidi="hi_IN"/>
        </w:rPr>
      </w:r>
      <w:r>
        <w:rPr>
          <w:lang w:val="hi_IN" w:bidi="hi_IN"/>
        </w:rPr>
        <w:t>यह भाग हमें लोगों के बारे में क्या बताता है?</w:t>
      </w:r>
    </w:p>
    <w:p>
      <w:pPr>
        <w:pStyle w:val="ListBullet"/>
        <w:spacing w:line="240" w:lineRule="auto"/>
        <w:ind w:left="720"/>
      </w:pPr>
      <w:r>
        <w:rPr>
          <w:lang w:val="hi_IN" w:bidi="hi_IN"/>
        </w:rPr>
      </w:r>
      <w:r>
        <w:rPr>
          <w:lang w:val="hi_IN" w:bidi="hi_IN"/>
        </w:rPr>
        <w:t>यह भाग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यूहन्ना 19:1–16 का ऑडियो संस्करण सबसे आसानी से समझ में आने वाले अनुवाद में सुनें।</w:t>
      </w:r>
    </w:p>
    <w:p>
      <w:pPr/>
      <w:r>
        <w:rPr>
          <w:lang w:val="hi_IN" w:bidi="hi_IN"/>
        </w:rPr>
      </w:r>
      <w:r>
        <w:rPr>
          <w:lang w:val="hi_IN" w:bidi="hi_IN"/>
        </w:rPr>
        <w:t>यीशु को बंदी बना लिया गया और उसे महायाजक कैफा और हन्ना, जो कैफा का ससुर है, के पास ले जाया गया। इसके बाद, यहूदी यीशु को रोमी राज्यपाल, पिलातुस के महल में ले गए। पिलातुस ने बाहर यहूदियों से बात की, और फिर महल के अंदर यीशु से बात की। पिलातुस फिर बाहर गया और यहूदियों से कहा कि उसे यीशु में कोई दोष नहीं मिला। पिलातुस यीशु को छोड़ना चाहता था, लेकिन यहूदियों ने उसके बदले एक डाकू, बरअब्बा, को छोड़ने के लिए कहा। यहूदी चाहते थे कि यीशु मारा जाए। अब, पिलातुस सैनिकों से यीशु को पिटवाता है और फिर यहूदियों और यीशु दोनों से दोबारा बात करता है कि यीशु को क्यों छोड़ देना चाहिए। यहूदी अगुवे लगातार चिल्लाते रहे, “उसे क्रूस पर चढ़ाओ!” आखिर में पिलातुस ने यीशु को क्रूस पर चढ़ाए जाने के लिए सौंप दिया।</w:t>
      </w:r>
    </w:p>
    <w:p>
      <w:pPr/>
      <w:r>
        <w:rPr>
          <w:lang w:val="hi_IN" w:bidi="hi_IN"/>
        </w:rPr>
      </w:r>
      <w:r>
        <w:rPr>
          <w:lang w:val="hi_IN" w:bidi="hi_IN"/>
        </w:rPr>
        <w:t>यह भाग पिलातुस के उस आदेश से शुरू होता है जिसमें वह सैनिकों को यीशु को पीटने के लिए कहता है। मूल भाषा में लिखा है कि पिलातुस ने यीशु को पीटा था। हालाँकि, यह स्पष्ट है कि क्योंकि पिलातुस राज्यपाल था, इसलिए पिलातुस ने अपने रोमी सैनिकों को यीशु को पीटने का आदेश दिया। सैनिकों ने यीशु को बुरी तरह पीटने के लिए कोड़े का इस्तेमाल किया। उस कोड़े में चमड़े की लंबी पट्टियाँ होती थीं, और अपराधी को ज़्यादा चोट पहुँचाने के लिए कभी-कभी उनमें नुकीले टुकड़े, हड्डियाँ या धातु का टुकड़े लगाए जाते थे। इस तरह की पिटाई आम तौर पर किसी अपराधी को मार दिए जाने से पहले होती थी, लेकिन इस मामले में, यीशु को दोषी ठहराने से पहले ही पीटा था। कभी-कभी यह पिटाई इतनी भयानक होती थी कि उससे किसी की मृत्यु भी हो जाती थी।</w:t>
      </w:r>
    </w:p>
    <w:p>
      <w:pPr/>
      <w:r>
        <w:rPr>
          <w:lang w:val="hi_IN" w:bidi="hi_IN"/>
        </w:rPr>
      </w:r>
      <w:r>
        <w:rPr>
          <w:lang w:val="hi_IN" w:bidi="hi_IN"/>
        </w:rPr>
        <w:t xml:space="preserve">यहाँ रुकें और समूह में एक </w:t>
      </w:r>
      <w:r>
        <w:rPr>
          <w:lang w:val="hi_IN" w:bidi="hi_IN"/>
        </w:rPr>
        <w:t>कोड़े</w:t>
      </w:r>
      <w:r>
        <w:rPr>
          <w:lang w:val="hi_IN" w:bidi="hi_IN"/>
        </w:rPr>
        <w:t xml:space="preserve"> की तस्वीर देखें। इस ऑडियो को यहाँ रोकें।</w:t>
      </w:r>
    </w:p>
    <w:p>
      <w:pPr/>
      <w:r>
        <w:rPr>
          <w:lang w:val="hi_IN" w:bidi="hi_IN"/>
        </w:rPr>
      </w:r>
      <w:r>
        <w:rPr>
          <w:lang w:val="hi_IN" w:bidi="hi_IN"/>
        </w:rPr>
        <w:t>सिपाहियों ने काँटों की डालियों से एक मुकुट भी बनाया। यीशु के समय में रोमी सम्राट और दूसरे अगुवे सम्मान के चिन्ह के रूप में मुकुट पहनते थे। मुकुट में आम तौर पर नुकीले सिरे होते थे जो ऊपर की ओर होते थे। उसी तरह उस मुकुट के काँटे भी ऊपर की ओर थे। सिपाहियों ने यीशु का मज़ाक उड़ाने के लिए उसके सिर पर वह मुकुट पहना दिया। सिपाहियों ने यीशु को बैंगनी रंग का वस्त्र भी पहनाया। वह वस्त्र एक लम्बा कोट या बाहरी वस्त्र होता है। राजा बैंगनी रंग से रंगे हुए वस्त्र पहनते थे क्योंकि यह रंग महँगा था और सम्मान का प्रतीक माना जाता था। सिपाही चाहते थे कि यीशु राजा जैसा दिखे ताकि वे उस पर हँस सकें।</w:t>
      </w:r>
    </w:p>
    <w:p>
      <w:pPr/>
      <w:r>
        <w:rPr>
          <w:lang w:val="hi_IN" w:bidi="hi_IN"/>
        </w:rPr>
      </w:r>
      <w:r>
        <w:rPr>
          <w:lang w:val="hi_IN" w:bidi="hi_IN"/>
        </w:rPr>
        <w:t xml:space="preserve">यहीं रुकें और समूह में </w:t>
      </w:r>
      <w:r>
        <w:rPr>
          <w:lang w:val="hi_IN" w:bidi="hi_IN"/>
        </w:rPr>
        <w:t>काँटों के मुकुट</w:t>
      </w:r>
      <w:r>
        <w:rPr>
          <w:lang w:val="hi_IN" w:bidi="hi_IN"/>
        </w:rPr>
        <w:t xml:space="preserve"> और </w:t>
      </w:r>
      <w:r>
        <w:rPr>
          <w:lang w:val="hi_IN" w:bidi="hi_IN"/>
        </w:rPr>
        <w:t>बैंगनी वस्त्र</w:t>
      </w:r>
      <w:r>
        <w:rPr>
          <w:lang w:val="hi_IN" w:bidi="hi_IN"/>
        </w:rPr>
        <w:t xml:space="preserve"> की तस्वीरें देखें। इस ऑडियो को यहाँ रोकें।</w:t>
      </w:r>
    </w:p>
    <w:p>
      <w:pPr/>
      <w:r>
        <w:rPr>
          <w:lang w:val="hi_IN" w:bidi="hi_IN"/>
        </w:rPr>
      </w:r>
      <w:r>
        <w:rPr>
          <w:lang w:val="hi_IN" w:bidi="hi_IN"/>
        </w:rPr>
        <w:t>रोमी सिपाहियों ने यीशु का मज़ाक उड़ाने के लिए उससे कहा, “हे यहूदियों के राजा, प्रणाम।” “हे राजा, प्रणाम” कहना रोमियों में रोमी सम्राट का अभिवादन करने का एक आम तरीका था। जब सिपाहियों ने “यहूदियों का राजा” कहा, तब वे सच-मुच में यीशु का सम्मान नहीं कर रहे थे। सिपाहियों ने उसका मज़ाक उड़ाते हुए बार-बार उसके चेहरे पर मारा। ये सभी बातें—काँटों का मुकुट, बैंगनी वस्त्र, उसे यहूदियों का राजा कहना, और उसे मारना—उसका अपमान करने के लिए थीं। रोमी यहूदियों पर राज करते थे, इसलिए उन्हें यह मज़ेदार लगा कि वे बेबस यहूदी लोगों के राजा के रूप में यीशु को दिखाएँ।</w:t>
      </w:r>
    </w:p>
    <w:p>
      <w:pPr/>
      <w:r>
        <w:rPr>
          <w:lang w:val="hi_IN" w:bidi="hi_IN"/>
        </w:rPr>
      </w:r>
      <w:r>
        <w:rPr>
          <w:lang w:val="hi_IN" w:bidi="hi_IN"/>
        </w:rPr>
        <w:t>यहीं रुकें और समूह में इस सवाल पर चर्चा करें: आपकी संस्कृति में मुखिया, राजा, या किसी और अगुवे का अभिवादन कैसे किया जाता है? उसका सम्मान करने के लिए आप क्या कहते हैं या क्या करते हैं? इस ऑडियो को यहाँ रोकें।</w:t>
      </w:r>
    </w:p>
    <w:p>
      <w:pPr/>
      <w:r>
        <w:rPr>
          <w:lang w:val="hi_IN" w:bidi="hi_IN"/>
        </w:rPr>
      </w:r>
      <w:r>
        <w:rPr>
          <w:lang w:val="hi_IN" w:bidi="hi_IN"/>
        </w:rPr>
        <w:t>पिलातुस फिर बाहर यहूदियों के पास गया और उनसे कहा कि उसे यीशु में कोई दोष नहीं मिला। यहूदी अगुवे पिलातुस के घर के बाहर ही रूक जाते हैं, ताकि वे अशुद्ध न हों और फसह का भोजन कर सकें। पिलातुस सैनिकों को आदेश देता है कि वे यीशु को बाहर यहूदियों के सामने ले आएँ। जब यीशु बाहर आता है, तब भी उसने काँटों का मुकुट और बैंगनी वस्त्र पहन रखा होता है। भयंकर मार पड़ने के कारण शायद यीशु के अब भी खून बह रहा हो। पिलातुस लोगों से कहता है, "देखो, यह पुरुष!" संभव है पिलातुस चाहता था कि लोग देखें कि यीशु रोमी सरकार के लिए कोई खतरा नहीं है, और उसे मार डालने की कोई वजह नहीं है। ऐसा लगता है कि पिलातुस को उम्मीद थी कि यहूदी खुद ही यीशु को ले जाकर उसे मृत्यु-दंड दे देंगे।</w:t>
      </w:r>
    </w:p>
    <w:p>
      <w:pPr/>
      <w:r>
        <w:rPr>
          <w:lang w:val="hi_IN" w:bidi="hi_IN"/>
        </w:rPr>
      </w:r>
      <w:r>
        <w:rPr>
          <w:lang w:val="hi_IN" w:bidi="hi_IN"/>
        </w:rPr>
        <w:t>जब महायाजकों और अधिकारियों ने यीशु को देखा, तो वे तुरंत चिल्लाने लगे, “उसे क्रूस पर चढ़ाओ! उसे क्रूस पर चढ़ाओ!" महायाजक यहूदी लोगों के प्रमुख धार्मिक अगुवे थे। उनके अधिकारी मंदिर के पहरेदार थे, जो महायाजकों को सूचना दिया करते थे। महायाजक और अधिकारी चाहते थे कि यीशु को क्रूस पर चढ़ाकर मारा जाए जो रोमियों द्वारा अपराधियों को मृत्युदंड देने की सबसे कठोर सज़ा थी। दो लकड़ी के लट्ठों को मिलाकर एक क्रूस बनाया जाता था, और फिर सैनिक अपराधी को उस क्रूस पर कीलों से ठोकते या बाँधते थे। वे क्रूस को खड़ा करते थे, और अपराधी उस पर लंबे समय तक लटकते हुए दर्दनाक मृत्यु मरता था। महायाजकों और अधिकारियों ने “उसे क्रूस पर चढ़ाओ” दो बार कहा, ताकि यह दिखा सकें कि वे यीशु को मार डालने के लिए कितने तत्पर थे। यहूदी अपनी धार्मिक व्यवस्थाओं के कारण किसी को क्रूस पर चढ़ाकर मार नहीं सकते थे। वे चाहते थे कि रोमी यीशु को ले जाकर उसे क्रूस पर चढ़ाएँ।</w:t>
      </w:r>
    </w:p>
    <w:p>
      <w:pPr/>
      <w:r>
        <w:rPr>
          <w:lang w:val="hi_IN" w:bidi="hi_IN"/>
        </w:rPr>
      </w:r>
      <w:r>
        <w:rPr>
          <w:lang w:val="hi_IN" w:bidi="hi_IN"/>
        </w:rPr>
        <w:t>यहाँ रुकें और इस प्रश्न पर समूह में चर्चा करें: आपकी संस्कृति में अपराधियों को कैसे सज़ा दी जाती है? किसी अपराधी के लिए सबसे बुरी सजा क्या होती है? यदि इसमें फाँसीं की सज़ा, मृत्यु-दंड शामिल है, तो यह बताइए कि अपकी संस्कृति में किस तरह का मृत्यु-दंड सामान्य रूप से दिया जाता है। इस ऑडियो को यहाँ रोकें।</w:t>
      </w:r>
    </w:p>
    <w:p>
      <w:pPr/>
      <w:r>
        <w:rPr>
          <w:lang w:val="hi_IN" w:bidi="hi_IN"/>
        </w:rPr>
      </w:r>
      <w:r>
        <w:rPr>
          <w:lang w:val="hi_IN" w:bidi="hi_IN"/>
        </w:rPr>
        <w:t>पिलातुस यीशु को क्रूस पर चढ़ाना नहीं चाहता था, इसलिए उसने महायाजकों और अधिकारियों से कहा कि वे स्वयं यीशु को क्रूस पर चढ़ाएँ, जिसका अर्थ है कि यीशु की मृत्यु की ज़िम्मेदारी उन्हीं की है। पिलातुस जानता था कि यहूदी व्यवस्था के अनुसार यहूदी किसी को क्रूस पर चढ़ा नहीं सकते थे। पिलातुस तीसरी बार भी कहता है कि वह यीशु में कोई दोष नहीं पाता। लेकिन यहूदी पिलातुस से कहते हैं कि उनके पास यहूदी धार्मिक व्यवस्था है, जिसके अनुसार जो कोई परमेश्वर के नाम का गलत उपयोग करता है तो उसे मरना होगा। वे कहते हैं कि यीशु ने अपने आप को परमेश्वर का पुत्र कहा, और यह परमेश्वर के नाम का गलत उपयोग है क्योंकि इससे वह अपने आप को परमेश्वर के बराबर ठहराता है। यहूदी अगुवे दिखाते हैं कि उनकी कथनी–करनी में कितना अंतर है। इससे पहले उन्होंने पिलातुस से कहा कि अपनी यहूदी व्यवस्था के कारण वे यीशु को नहीं मार सकते, लेकिन अब वे कहते हैं कि उसी यहूदी व्यवस्था के अनुसार यीशु को मरना होगा। वे यह भी दिखाते हैं कि वे यीशु को क्यों मारना चाहते हैं—सिर्फ इसलिए नहीं कि वह रोम के लिए कोई खतरा है, बल्कि इसलिए भी कि वह अपने आप को परमेश्वर का पुत्र कहता है। इससे पहले वे दो बार यीशु को मारने की कोशिश कर चुके थे, लेकिन क्रूस पर चढ़ाकर नहीं।</w:t>
      </w:r>
    </w:p>
    <w:p>
      <w:pPr/>
      <w:r>
        <w:rPr>
          <w:lang w:val="hi_IN" w:bidi="hi_IN"/>
        </w:rPr>
      </w:r>
      <w:r>
        <w:rPr>
          <w:lang w:val="hi_IN" w:bidi="hi_IN"/>
        </w:rPr>
        <w:t>पिलातुस यीशु से बात करने के लिए फिर महल के अंदर गया। यह उस क्षेत्र के लिए रोमी सरकार का मुख्यालय है। पिलातुस भी इसी महल में रहता है। पिलातुस ने बाहर यहूदियों से बात की, और फिर महल के अंदर यीशु से बात की।</w:t>
      </w:r>
    </w:p>
    <w:p>
      <w:pPr/>
      <w:r>
        <w:rPr>
          <w:lang w:val="hi_IN" w:bidi="hi_IN"/>
        </w:rPr>
      </w:r>
      <w:r>
        <w:rPr>
          <w:lang w:val="hi_IN" w:bidi="hi_IN"/>
        </w:rPr>
        <w:t xml:space="preserve">यहाँ रुकें और समूह के रूप में </w:t>
      </w:r>
      <w:r>
        <w:rPr>
          <w:lang w:val="hi_IN" w:bidi="hi_IN"/>
        </w:rPr>
        <w:t>महल</w:t>
      </w:r>
      <w:r>
        <w:rPr>
          <w:lang w:val="hi_IN" w:bidi="hi_IN"/>
        </w:rPr>
        <w:t xml:space="preserve"> की तस्वीर देखें। इस ऑडियो को यहाँ रोकें।</w:t>
      </w:r>
    </w:p>
    <w:p>
      <w:pPr/>
      <w:r>
        <w:rPr>
          <w:lang w:val="hi_IN" w:bidi="hi_IN"/>
        </w:rPr>
      </w:r>
      <w:r>
        <w:rPr>
          <w:lang w:val="hi_IN" w:bidi="hi_IN"/>
        </w:rPr>
        <w:t>मूल भाषा में लिखा है कि पिलातुस “और भी अधिक डर गया,” इससे पता चलता है कि वह यीशु को दोषी ठहराने से पहले से ही डरा हुआ था। पिलातुस यीशु से पूछता है, "तू कहाँ से है?" यह प्रश्न शायद दिखाता है कि पिलातुस जानना चाहता था कि यीशु इस्राएल के किसी और इलाके से है या नहीं, ताकि उसकी सुनवाई की ज़िम्मेदारी किसी और पर डाल सके। यह भी हो सकता है कि पिलातुस यह जानना चाहता हो कि यीशु पृथ्वी से है या स्वर्ग से। यीशु पिलातुस को उत्तर नहीं देता है। पिलातुस चाहता था कि यीशु अपना बचाव करे, इसलिए वह यीशु से दो प्रश्न पूछता है, “तू मुझसे बात क्यों नहीं करता?” और “क्या तू नहीं जानता कि मेरे पास तुझे छोड़ने या क्रूस पर चढ़ाने का अधिकार है?” पिलातुस इन प्रश्नों के उत्तर की उम्मीद नहीं करता है। यीशु के न बोलने पर पिलातुस को बुरा लगता है। पिलातुस यह दिखाना चाहता है कि उसके पास यीशु को छोड़ देने या सिपाहियों को उसे मारने का आदेश देने का अधिकार है।</w:t>
      </w:r>
    </w:p>
    <w:p>
      <w:pPr/>
      <w:r>
        <w:rPr>
          <w:lang w:val="hi_IN" w:bidi="hi_IN"/>
        </w:rPr>
      </w:r>
      <w:r>
        <w:rPr>
          <w:lang w:val="hi_IN" w:bidi="hi_IN"/>
        </w:rPr>
        <w:t>यीशु पिलातुस से कहता है कि परमेश्वर ने तुझे यह अधिकार दिया है। “ऊपर से” कहने का अर्थ है कि परमेश्वर लोगों को अधिकार देता है। संभव है कि पिलातुस ने “ऊपर से” का अर्थ रोमी सेना की सैन्य व्यवस्था के रूप में समझा हो। यीशु इस बात पर जोर देता है कि यदि परमेश्वर पिलातुस को यह अधिकार न देता तो पिलातुस के पास यीशु पर कोई अधिकार नहीं होता। यह एक ऐसी स्थिति के बारे में बात कर रहा है जो सच नहीं है। पिलातुस के पास यीशु पर अधिकार है, लेकिन यह अधिकार उसे केवल इसलिए मिला है क्योंकि परमेश्वर ने उसे राज्यपाल होने के कारण यह अधिकार दिया है। वास्तव में केवल परमेश्वर के पास ही हर स्थिति पर पूरा अधिकार और शक्ति है।</w:t>
      </w:r>
    </w:p>
    <w:p>
      <w:pPr/>
      <w:r>
        <w:rPr>
          <w:lang w:val="hi_IN" w:bidi="hi_IN"/>
        </w:rPr>
      </w:r>
      <w:r>
        <w:rPr>
          <w:lang w:val="hi_IN" w:bidi="hi_IN"/>
        </w:rPr>
        <w:t>यहाँ रुकें और समूह के रूप में इस प्रश्न पर चर्चा करें: अपनी संस्कृति में राजनीतिक या सैन्य व्यवस्था पर चर्चा करें। कौन जिम्मेदार है, और किन लोगों पर उनका अधिकार है? इस ऑडियो को यहाँ रोकें।</w:t>
      </w:r>
    </w:p>
    <w:p>
      <w:pPr/>
      <w:r>
        <w:rPr>
          <w:lang w:val="hi_IN" w:bidi="hi_IN"/>
        </w:rPr>
      </w:r>
      <w:r>
        <w:rPr>
          <w:lang w:val="hi_IN" w:bidi="hi_IN"/>
        </w:rPr>
        <w:t>यीशु यह भी कहता है कि "जिसने मुझे तेरे हाथ में सौंपा है", उसका पाप पिलातुस से अधिक है। यीशु को दोषी ठहराने के कारण पिलातुस ने पाप किया है, लेकिन किसी और ने उससे भी बड़ा पाप किया है। मुख्य याजकों और अधिकारियों ने यीशु को पिलातुस के हाथ सौंपा, लेकिन मूल भाषा में “वह एक” शब्द एकवचन में है। कुछ लोग सोचते हैं कि यह यहूदा के बारे में है, जिसने यीशु को पकड़वाया था। यह भी हो सकता है कि यह इब्लीस की बात कर रहा हो क्योंकि वही यहूदा को प्रलोभन देता है। हालाँकि, यह व्यक्ति शायद महायाजक कैफा है। कैफा ने यीशु को पिलातुस के पास भेजने का निर्णय लिया, इसलिए कैफा ने पिलातुस से अधिक पाप किया।</w:t>
      </w:r>
    </w:p>
    <w:p>
      <w:pPr/>
      <w:r>
        <w:rPr>
          <w:lang w:val="hi_IN" w:bidi="hi_IN"/>
        </w:rPr>
      </w:r>
      <w:r>
        <w:rPr>
          <w:lang w:val="hi_IN" w:bidi="hi_IN"/>
        </w:rPr>
        <w:t>यीशु की बातों के कारण, पिलातुस यहूदियों के पास वापस जाता है और फिर से यीशु को छोड़ने की कोशिश करता है। यहूदी अगुवे पिलातुस से कहते हैं कि यदि तू यीशु को छोड़ देगा, तो तू कैसर, यानी रोमी सम्राट, का सच्चा मित्र नहीं है। कैसर रोमी सम्राट का नाम था, या पूरे रोम का शासक था। बाद में कैसर शब्द सम्राट की उपाधि बन गया। “कैसर का मित्र” का अर्थ था वह व्यक्ति जिसे सम्राट ने विशेष सम्मान दिया हो और जिसके साथ वह अच्छा व्यवहार करता हो। यहूदियों का कहना था कि अगर पिलातुस इस तथाकथित राजा यीशु को दंड नहीं देता तो सम्राट पिलातुस से क्रोधित होगा और उसे दंड भी दे सकता है। यहूदी पिलातुस को यीशु के राजा होने के राजनीतिक परिणामों से धमका रहे हैं, और यीशु के परमेश्वर का पुत्र होने के दावे की बात नहीं कर रहे हैं। यहूदी दिखाते हैं कि यीशु का यहूदियों का राजा होने का दावा कैसर के लिए खतरा है, और पिलातुस को इस खतरे से अभी निपटना चाहिए।</w:t>
      </w:r>
    </w:p>
    <w:p>
      <w:pPr/>
      <w:r>
        <w:rPr>
          <w:lang w:val="hi_IN" w:bidi="hi_IN"/>
        </w:rPr>
      </w:r>
      <w:r>
        <w:rPr>
          <w:lang w:val="hi_IN" w:bidi="hi_IN"/>
        </w:rPr>
        <w:t>अंत में, पिलातुस यीशु को महल के बाहर लाता है और पिलातुस आँगन में न्यायी के आसन पर बैठ जाता है। न्याय का आसन एक ऊँचा मंच था, जिस पर बैठने की जगह होती थी। यहीं से पिलातुस अपने निर्णय सुनाता था। इससे पता चलता है कि पिलातुस अपने न्याय के आसन पर इसलिए बैठता है क्योंकि वह लोगों के सामने अपना निर्णय सुनाने वाला है। यह आसन ऐसी जगह पर था जहाँ बड़े-बड़े पत्थर बिछे हुए थे। इस आसन का सटीक स्थान ज्ञात नहीं है। जिस मूल भाषा में यहूदी लोग बात करते थे, उस भाषा में इस स्थान का नाम गब्बता है।</w:t>
      </w:r>
    </w:p>
    <w:p>
      <w:pPr/>
      <w:r>
        <w:rPr>
          <w:lang w:val="hi_IN" w:bidi="hi_IN"/>
        </w:rPr>
      </w:r>
      <w:r>
        <w:rPr>
          <w:lang w:val="hi_IN" w:bidi="hi_IN"/>
        </w:rPr>
        <w:t>यहाँ रुकें और समूह में इस प्रश्न पर चर्चा करें: आपकी संस्कृति में बड़े मुकदमों के समय न्यायाधीश या शासक निर्णय देते समय कहाँ बैठता या खड़ा होता है, इसका वर्णन करें। इस ऑडियो को यहाँ रोकें।</w:t>
      </w:r>
    </w:p>
    <w:p>
      <w:pPr/>
      <w:r>
        <w:rPr>
          <w:lang w:val="hi_IN" w:bidi="hi_IN"/>
        </w:rPr>
      </w:r>
      <w:r>
        <w:rPr>
          <w:lang w:val="hi_IN" w:bidi="hi_IN"/>
        </w:rPr>
        <w:t>लेखक यूहन्ना यह भी अतिरिक्त जानकारी देता है कि वह फसह की तैयारी का दिन था। शायद इसका अर्थ है कि वह शुक्रवार का दिन था, जो शनिवार के सब्त से एक दिन पहले होता है। फसह एक यहूदी धार्मिक पर्व था। फसह सप्ताह के किसी भी दिन हो सकता था, और उस वर्ष फसह सब्त के दिन पड़ा था।</w:t>
      </w:r>
    </w:p>
    <w:p>
      <w:pPr/>
      <w:r>
        <w:rPr>
          <w:lang w:val="hi_IN" w:bidi="hi_IN"/>
        </w:rPr>
      </w:r>
      <w:r>
        <w:rPr>
          <w:lang w:val="hi_IN" w:bidi="hi_IN"/>
        </w:rPr>
        <w:t>यूहन्ना यह भी कहता है कि यह छठा घंटा था, जो रोमी दिन के समय गिनने की पद्धति के अनुसार रात के लगभग बारह बजे था क्योंकि वे दिन की गिनती सुबह 6 बजे से करते थे कुछ लोगों को इस समय को अनिश्चित मानते हैं क्योंकि अन्य सुसमाचार लेखक कहते हैं कि यीशु को तीसरे घंटे, यानी सुबह 9 बजे, क्रूस पर चढ़ाया गया, लेकिन यह मुमकिन है कि छठा घंटा उस समय की ओर इशारा करता है जब यीशु को राजा के तौर पर पेश किया गया था और जब उसे क्रूस पर चढ़ाया गया था।</w:t>
      </w:r>
    </w:p>
    <w:p>
      <w:pPr/>
      <w:r>
        <w:rPr>
          <w:lang w:val="hi_IN" w:bidi="hi_IN"/>
        </w:rPr>
      </w:r>
      <w:r>
        <w:rPr>
          <w:lang w:val="hi_IN" w:bidi="hi_IN"/>
        </w:rPr>
        <w:t>पिलातुस लोगों से कहता है, "यह रहा तुम्हारा राजा!" यह लोगों की धमकी के जवाब में पिलातुस की प्रतिक्रिया है: “यदि तुम यीशु को दंड नहीं देते, तो तुम कैसर के मित्र नहीं हो।” पिलातुस इस बात पर ज़ोर देता है कि यीशु उनका राजा है और इसके लिए पिलातुस जिम्मेदार नहीं है। पिलातुस को विश्वास नहीं है कि यीशु एक राजा है। पिलातुस यहूदियों का मज़ाक उड़ाता है। लेकिन लोगों ने यीशु को ठुकरा दिया और चिल्लाते हुए कहा, “उसे ले जाओ!” दो बार। यह एक बात पर जोर देने के लिए दोहराया गया है। कुछ भाषाओं में इसके लिए “उसे नष्ट कर दो” जैसे शब्द भी इस्तेमाल किए जा सकते हैं! या "उसे हटा दो!" "उसे ले जाओ" कहने के बजाय! दो बार। वे फिर से यीशु की मृत्यु की माँग करते हैं। वे चाहते हैं कि पिलातुस यीशु को ले जाए और उसे क्रूस पर चढ़ाए। यह चौथी बार है जब वे यीशु को क्रूस पर चढ़ाने के लिए चिल्लाते हैं।</w:t>
      </w:r>
    </w:p>
    <w:p>
      <w:pPr/>
      <w:r>
        <w:rPr>
          <w:lang w:val="hi_IN" w:bidi="hi_IN"/>
        </w:rPr>
      </w:r>
      <w:r>
        <w:rPr>
          <w:lang w:val="hi_IN" w:bidi="hi_IN"/>
        </w:rPr>
        <w:t>यहाँ रुकें और समूह में इस प्रश्न पर चर्चा करें: आपकी भाषा में किसी बात पर ज़ोर देने के लिए आप क्या करते हैं? क्या आप वही शब्द दोबारा दोहराएंगे, या आप दो मिलते-जुलते शब्दों का इस्तेमाल करेंगे? इस ऑडियो को यहाँ रोकें।</w:t>
      </w:r>
    </w:p>
    <w:p>
      <w:pPr/>
      <w:r>
        <w:rPr>
          <w:lang w:val="hi_IN" w:bidi="hi_IN"/>
        </w:rPr>
      </w:r>
      <w:r>
        <w:rPr>
          <w:lang w:val="hi_IN" w:bidi="hi_IN"/>
        </w:rPr>
        <w:t>पिलातुस फिर से पूछता है कि क्या भीड़ सच में यीशु को क्रूस पर चढ़ाना चाहती है। महायाजक उत्तर देते हैं कि कैसर के सिवा उनका कोई राजा नहीं है। यहूदी अगुवे अपनी यहूदी पहचान से इनकार कर रहे हैं और परमेश्वर के बजाय रोम के साथ अपनी पहचान जोड़ रहे हैं। अन्त में पिलातुस यीशु को क्रूस पर चढ़ाने की अनुमति दे देता है। पिलातुस ने यीशु को उनके हाथ में सौंप दिया। इस वाक्य में “उन्हें” शब्द रोमी सैनिकों की ओर इशारा कर रहा है, क्योंकि मुख्ययाजक यीशु को क्रूस पर नहीं चढ़ा सकते थे। क्रूस पर चढ़ाना रोमी लोगों की सज़ा देने का एक तरीका था। संभव है कि लेखक यूहन्ना ने यह स्पष्ट न किया हो कि “उन्हें” कौन है, क्योंकि वह यह दिखाना चाहता था कि यीशु की मृत्यु के लिए मुख्ययाजक जिम्मेदार थे। हालांकि, इस बात की सबसे ज़्यादा संभावना है कि "उन्हें" का मतलब रोमी सैनिक हैं।</w:t>
      </w:r>
      <w:r>
        <w:rPr>
          <w:lang w:val="hi_IN" w:bidi="hi_IN"/>
        </w:rPr>
      </w:r>
    </w:p>
    <w:p>
      <w:pPr>
        <w:pStyle w:val="Heading3"/>
      </w:pPr>
      <w:r>
        <w:rPr>
          <w:lang w:val="hi_IN" w:bidi="hi_IN"/>
        </w:rPr>
        <w:t>घटनाओं को समझाना</w:t>
      </w:r>
    </w:p>
    <w:p>
      <w:pPr/>
      <w:r>
        <w:rPr>
          <w:lang w:val="hi_IN" w:bidi="hi_IN"/>
        </w:rPr>
      </w:r>
      <w:r>
        <w:rPr>
          <w:lang w:val="hi_IN" w:bidi="hi_IN"/>
        </w:rPr>
        <w:t>यूहन्ना 19:1–16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दृश्य रूप में समझने की कोशिश करेगा।</w:t>
      </w:r>
    </w:p>
    <w:p>
      <w:pPr/>
      <w:r>
        <w:rPr>
          <w:lang w:val="hi_IN" w:bidi="hi_IN"/>
        </w:rPr>
      </w:r>
      <w:r>
        <w:rPr>
          <w:lang w:val="hi_IN" w:bidi="hi_IN"/>
        </w:rPr>
        <w:t>इस भाग में 4 दृश्य हैं।</w:t>
      </w:r>
    </w:p>
    <w:p>
      <w:pPr/>
      <w:r>
        <w:rPr>
          <w:lang w:val="hi_IN" w:bidi="hi_IN"/>
        </w:rPr>
      </w:r>
      <w:r>
        <w:rPr>
          <w:b/>
          <w:lang w:val="hi_IN" w:bidi="hi_IN"/>
        </w:rPr>
        <w:t>पहले दृश्य में:</w:t>
      </w:r>
      <w:r>
        <w:rPr>
          <w:lang w:val="hi_IN" w:bidi="hi_IN"/>
        </w:rPr>
        <w:t xml:space="preserve"> पिलातुस रोमी सैनिकों से कहता है कि वे यीशु को पीटें। वे उसके सिर पर काँटों का मुकुट रखते हैं, उसे बैंगनी वस्त्र पहनाते हैं, और “यहूदियों का राजा” कहकर उसका मज़ाक उड़ाते हैं।</w:t>
      </w:r>
    </w:p>
    <w:p>
      <w:pPr/>
      <w:r>
        <w:rPr>
          <w:lang w:val="hi_IN" w:bidi="hi_IN"/>
        </w:rPr>
      </w:r>
      <w:r>
        <w:rPr>
          <w:b/>
          <w:lang w:val="hi_IN" w:bidi="hi_IN"/>
        </w:rPr>
        <w:t>दूसरे दृश्य में:</w:t>
      </w:r>
      <w:r>
        <w:rPr>
          <w:lang w:val="hi_IN" w:bidi="hi_IN"/>
        </w:rPr>
        <w:t xml:space="preserve"> पिलातुस यीशु को यहूदी अगुवों और भीड़ के सामने बाहर लाता है। पिलातुस यीशु को छोड़ना चाहता है। यहूदी अगुवे और भीड़ चिल्लाते हैं, “उसे क्रूस पर चढ़ाओ! उसे क्रूस पर चढ़ाओ!"</w:t>
      </w:r>
    </w:p>
    <w:p>
      <w:pPr/>
      <w:r>
        <w:rPr>
          <w:lang w:val="hi_IN" w:bidi="hi_IN"/>
        </w:rPr>
      </w:r>
      <w:r>
        <w:rPr>
          <w:b/>
          <w:lang w:val="hi_IN" w:bidi="hi_IN"/>
        </w:rPr>
        <w:t>तीसरे दृश्य में:</w:t>
      </w:r>
      <w:r>
        <w:rPr>
          <w:lang w:val="hi_IN" w:bidi="hi_IN"/>
        </w:rPr>
        <w:t xml:space="preserve"> पिलातुस यीशु से पूछता है कि वह कहाँ से है, और यीशु उत्तर नहीं देता है। पिलातुस यीशु को उत्तर न देने के लिए डाँटता है, और यीशु उत्तर देता है कि पिलातुस के पास उस पर अधिकार केवल इसलिए है क्योंकि परमेश्वर ने यह अधिकार उसे दिया है।</w:t>
      </w:r>
    </w:p>
    <w:p>
      <w:pPr/>
      <w:r>
        <w:rPr>
          <w:lang w:val="hi_IN" w:bidi="hi_IN"/>
        </w:rPr>
      </w:r>
      <w:r>
        <w:rPr>
          <w:b/>
          <w:lang w:val="hi_IN" w:bidi="hi_IN"/>
        </w:rPr>
        <w:t>चौथे दृश्य में:</w:t>
      </w:r>
      <w:r>
        <w:rPr>
          <w:lang w:val="hi_IN" w:bidi="hi_IN"/>
        </w:rPr>
        <w:t xml:space="preserve"> पिलातुस न्याय के आसन पर बैठता है और यीशु को लोगों के सामने उनके राजा के रूप में प्रस्तुत करता है। वे यीशु को अस्वीकार करते हैं और चिल्लाते हैं, "उसे क्रूस पर चढ़ाओ!" अन्त में पिलातुस ने यीशु को क्रूस पर चढ़ाए जाने के लिए सौंप दिया।</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पिलातुस, रोमी राज्यपाल</w:t>
      </w:r>
    </w:p>
    <w:p>
      <w:pPr>
        <w:pStyle w:val="ListBullet"/>
        <w:spacing w:line="240" w:lineRule="auto"/>
        <w:ind w:left="720"/>
      </w:pPr>
      <w:r>
        <w:rPr>
          <w:lang w:val="hi_IN" w:bidi="hi_IN"/>
        </w:rPr>
      </w:r>
      <w:r>
        <w:rPr>
          <w:lang w:val="hi_IN" w:bidi="hi_IN"/>
        </w:rPr>
        <w:t>रोमी सैनिक</w:t>
      </w:r>
    </w:p>
    <w:p>
      <w:pPr>
        <w:pStyle w:val="ListBullet"/>
        <w:spacing w:line="240" w:lineRule="auto"/>
        <w:ind w:left="720"/>
      </w:pPr>
      <w:r>
        <w:rPr>
          <w:lang w:val="hi_IN" w:bidi="hi_IN"/>
        </w:rPr>
      </w:r>
      <w:r>
        <w:rPr>
          <w:lang w:val="hi_IN" w:bidi="hi_IN"/>
        </w:rPr>
        <w:t>यहूदी मुख्य याजक</w:t>
      </w:r>
    </w:p>
    <w:p>
      <w:pPr>
        <w:pStyle w:val="ListBullet"/>
        <w:spacing w:line="240" w:lineRule="auto"/>
        <w:ind w:left="720"/>
      </w:pPr>
      <w:r>
        <w:rPr>
          <w:lang w:val="hi_IN" w:bidi="hi_IN"/>
        </w:rPr>
      </w:r>
      <w:r>
        <w:rPr>
          <w:lang w:val="hi_IN" w:bidi="hi_IN"/>
        </w:rPr>
        <w:t>यहूदी अधिकारी (मंदिर के पहरेदार)</w:t>
      </w:r>
    </w:p>
    <w:p>
      <w:pPr>
        <w:pStyle w:val="ListBullet"/>
        <w:spacing w:line="240" w:lineRule="auto"/>
        <w:ind w:left="720"/>
      </w:pPr>
      <w:r>
        <w:rPr>
          <w:lang w:val="hi_IN" w:bidi="hi_IN"/>
        </w:rPr>
      </w:r>
      <w:r>
        <w:rPr>
          <w:lang w:val="hi_IN" w:bidi="hi_IN"/>
        </w:rPr>
        <w:t>और यहूदी भीड़</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पहले दृश्य में, पिलातुस रोमी सैनिकों को यीशु को बुरी तरह मारने का आदेश देता है। याद रखें कि यीशु को मारने वाला पिलातुस नहीं है। सैनिकों ने यीशु को मारा था। यह संभव है कि इस तरह की गंभीर मार किसी को मृत्यु की सज़ा देने की प्रक्रिया का पहला कदम रही हो। याद रखें कि रोमी सैनिकों ने यीशु को काँटों का मुकुट और बैंगनी रंग का वस्त्र भी पहनाया। वे उसका मज़ाक उड़ाते हैं और कहते हैं, "यहूदियों के राजा, प्रणाम!" वे उसके चेहरे पर भी मारते हैं। याद रखें कि वे सच में उसे राजा नहीं मानते थे। वे उस पर हँस रहे हैं क्योंकि उन्हें यह हास्यास्पद लगता है कि एक बेबस यहूदी व्यक्ति राजा हो सकता है।</w:t>
      </w:r>
    </w:p>
    <w:p>
      <w:pPr/>
      <w:r>
        <w:rPr>
          <w:lang w:val="hi_IN" w:bidi="hi_IN"/>
        </w:rPr>
      </w:r>
      <w:r>
        <w:rPr>
          <w:lang w:val="hi_IN" w:bidi="hi_IN"/>
        </w:rPr>
        <w:t xml:space="preserve">यहाँ रुकें और आवश्यकता हो तो समूह में फिर से </w:t>
      </w:r>
      <w:r>
        <w:rPr>
          <w:lang w:val="hi_IN" w:bidi="hi_IN"/>
        </w:rPr>
        <w:t>कोड़े</w:t>
      </w:r>
      <w:r>
        <w:rPr>
          <w:lang w:val="hi_IN" w:bidi="hi_IN"/>
        </w:rPr>
        <w:t xml:space="preserve">, </w:t>
      </w:r>
      <w:r>
        <w:rPr>
          <w:lang w:val="hi_IN" w:bidi="hi_IN"/>
        </w:rPr>
        <w:t>काँटों के मुकुट</w:t>
      </w:r>
      <w:r>
        <w:rPr>
          <w:lang w:val="hi_IN" w:bidi="hi_IN"/>
        </w:rPr>
        <w:t xml:space="preserve">, और </w:t>
      </w:r>
      <w:r>
        <w:rPr>
          <w:lang w:val="hi_IN" w:bidi="hi_IN"/>
        </w:rPr>
        <w:t>बैंगनी वस्त्र</w:t>
      </w:r>
      <w:r>
        <w:rPr>
          <w:lang w:val="hi_IN" w:bidi="hi_IN"/>
        </w:rPr>
        <w:t xml:space="preserve"> की तस्वीरें देखें। इस ऑडियो को यहाँ रोकें।</w:t>
      </w:r>
    </w:p>
    <w:p>
      <w:pPr/>
      <w:r>
        <w:rPr>
          <w:lang w:val="hi_IN" w:bidi="hi_IN"/>
        </w:rPr>
      </w:r>
      <w:r>
        <w:rPr>
          <w:lang w:val="hi_IN" w:bidi="hi_IN"/>
        </w:rPr>
        <w:t>याद रखें कि यह पहला दृश्य शायद पिलातुस के महल के भीतर घटित होता है। यह याद रखना ज़रूरी है कि इस भाग में घटनाएँ महल के भीतर और महल के बाहर के बीच आगे-पीछे होती रहती हैं। यहूदी अगुवे महल के बाहर ही रहते हैं क्योंकि पिलातुस रोमी है, और यहूदी अगुवे किसी अन्यजाति के घर के अंदर जाकर अशुद्ध नहीं होना चाहते हैं। यहूदी धार्मिक त्योहार फसह से पहले उनके लिए धार्मिक रूप से शुद्ध रहना खास तौर पर ज़रूरी था।</w:t>
      </w:r>
    </w:p>
    <w:p>
      <w:pPr/>
      <w:r>
        <w:rPr>
          <w:lang w:val="hi_IN" w:bidi="hi_IN"/>
        </w:rPr>
      </w:r>
      <w:r>
        <w:rPr>
          <w:lang w:val="hi_IN" w:bidi="hi_IN"/>
        </w:rPr>
        <w:t>दूसरे दृश्य में, पिलातुस फिर बाहर आता है और यहूदी मुख्य याजकों और अधिकारियों से बात करता है। याद रखें कि यह दूसरी बार है जब पिलातुस यहूदी अगुवों से कहता है कि वह यीशु में कोई दोष नहीं पाता। यह भी याद रखें कि पिलातुस रोमी है, लेकिन वही वह है जो कहता है कि यीशु दोषी नहीं है। फिर पिलातुस यीशु को बाहर आने का आदेश देता है ताकि यहूदी अगुवे उसे देख सकें। याद रखें कि यीशु ने अभी भी काँटों का मुकुट और बैंगनी वस्त्र पहन रखा है। पिलातुस चाहता है कि यहूदी यीशु को एक अपमानित व्यक्ति के रूप में देखें और उसे किसी के लिए खतरा न मानें। याद रखें कि पिलातुस शायद चाहता है कि यहूदी अगुवे यीशु को ले जाकर स्वयं उसे दंड दें।</w:t>
      </w:r>
    </w:p>
    <w:p>
      <w:pPr/>
      <w:r>
        <w:rPr>
          <w:lang w:val="hi_IN" w:bidi="hi_IN"/>
        </w:rPr>
      </w:r>
      <w:r>
        <w:rPr>
          <w:lang w:val="hi_IN" w:bidi="hi_IN"/>
        </w:rPr>
        <w:t>याद रखें कि जब मुख्य याजक और अधिकारी यीशु को देखते हैं तो उसे अस्वीकार कर देते हैं। यीशु उनका राजा नहीं है। इसके बजाय, वे दो बार चिल्लाते हैं, "उसे क्रूस पर चढ़ाओ! उसे क्रूस पर चढ़ाओ!" याद रखें कि वे इस बात को दो बार कहते हैं ताकि दिखे कि वे उसे किसी भी तरह मरते हुए देखना चाहते हैं। यह याद रखना महत्वपूर्ण है कि यहूदी किसी को क्रूस पर चढ़ा नहीं सकते थे, इसी कारण वे पिलातुस से, जो एक रोमी था, यीशु को क्रूस पर चढ़ाने के लिए चिल्ला रहे थे।</w:t>
      </w:r>
    </w:p>
    <w:p>
      <w:pPr/>
      <w:r>
        <w:rPr>
          <w:lang w:val="hi_IN" w:bidi="hi_IN"/>
        </w:rPr>
      </w:r>
      <w:r>
        <w:rPr>
          <w:lang w:val="hi_IN" w:bidi="hi_IN"/>
        </w:rPr>
        <w:t>पिलातुस फिर से कहता है कि वह यीशु में कोई दोष नहीं पाता—याद रखो, यह तीसरी बार है जब पिलातुस ऐसा कह रहा है। पिलातुस यह सुझाव देता है कि यहूदी अगुवे खुद ही यीशु को क्रूस पर चढ़ाएँ। इसका अर्थ है कि पिलातुस चाहता है कि वे यीशु की मृत्यु की जिम्मेदारी ले। यह भी याद रखो कि यहूदी अगुवे कहते हैं कि यीशु को मरना ही होगा, क्योंकि यीशु ने व्यवस्था तोड़ी है: “परमेश्वर के नाम का गलत उपयोग मत करो।” वे कहते हैं कि यीशु ने अपने आप को परमेश्वर का पुत्र बताया है, इसलिए वे मानते हैं कि यीशु का मरना आवश्यक है।</w:t>
      </w:r>
    </w:p>
    <w:p>
      <w:pPr/>
      <w:r>
        <w:rPr>
          <w:lang w:val="hi_IN" w:bidi="hi_IN"/>
        </w:rPr>
      </w:r>
      <w:r>
        <w:rPr>
          <w:lang w:val="hi_IN" w:bidi="hi_IN"/>
        </w:rPr>
        <w:t>तीसरे दृश्य में, पिलातुस यीशु से अकेले में बात करने के लिए फिर अंदर जाता है। यह याद रखो कि जब पिलातुस सुनता है कि यीशु अपने आप को परमेश्वर का पुत्र कहता है, तब वह "और भी अधिक डर" जाता है। याद रखें कि पिलातुस शायद यीशु को दोषी ठहराने से डरा हुआ था। पिलातुस यीशु से पूछता है, "तू कहाँ से है?" यह भी याद रखो कि यह प्रश्न शायद इस बारे में था कि यीशु किस क्षेत्र में बड़ा हुआ था। या यह पिलातुस की उस चिंता को भी दिखाता है कि यीशु ने अपने आप को परमेश्वर का पुत्र कहा है। याद रखें कि यीशु कुछ नहीं कहा है।</w:t>
      </w:r>
    </w:p>
    <w:p>
      <w:pPr/>
      <w:r>
        <w:rPr>
          <w:lang w:val="hi_IN" w:bidi="hi_IN"/>
        </w:rPr>
      </w:r>
      <w:r>
        <w:rPr>
          <w:lang w:val="hi_IN" w:bidi="hi_IN"/>
        </w:rPr>
        <w:t>पिलातुस यीशु से दो प्रश्न पूछता है, “तू मुझसे क्यों नहीं बोलता है?” और “क्या तू नहीं जानता कि मेरे पास तुझे छोड़ने या क्रूस पर चढ़ाने का अधिकार है?” पिलातुस इन प्रश्नों के उत्तर की उम्मीद नहीं करता है। पिलातुस इन प्रश्नों का उपयोग ज़ोर से बात करने और उसके सवालों का उत्तर न देने पर यीशु को डाँटने के लिए करता है।</w:t>
      </w:r>
    </w:p>
    <w:p>
      <w:pPr/>
      <w:r>
        <w:rPr>
          <w:lang w:val="hi_IN" w:bidi="hi_IN"/>
        </w:rPr>
      </w:r>
      <w:r>
        <w:rPr>
          <w:lang w:val="hi_IN" w:bidi="hi_IN"/>
        </w:rPr>
        <w:t>यहाँ रुकें और समूह के रूप में इस प्रश्न पर चर्चा करें। क्या आप यहाँ प्रश्न पूछेंगे, या किसी और तरह के कथन का इस्तेमाल करेंगे ताकि यह दिखाया जा सके कि यीशु के न देने पर पिलातुस को कितनी हैरानी हुई और उसे कितना गुस्सा आया होगा? इस ऑडियो को यहाँ रोकें।</w:t>
      </w:r>
    </w:p>
    <w:p>
      <w:pPr/>
      <w:r>
        <w:rPr>
          <w:lang w:val="hi_IN" w:bidi="hi_IN"/>
        </w:rPr>
      </w:r>
      <w:r>
        <w:rPr>
          <w:lang w:val="hi_IN" w:bidi="hi_IN"/>
        </w:rPr>
        <w:t>याद रखें कि यीशु पिलातुस को उत्तर देता है कि परमेश्वर ने पिलातुस को यीशु पर अधिकार और शक्ति दी है। यह याद रखना महत्वपूर्ण है कि यीशु अभी भी पिलातुस के प्रश्न का उत्तर नहीं देता है, "तू कहाँ से है?" यीशु पहले ही पिलातुस से कह चुका है, "मेरा राज्य इस जगत का नहीं है।" यीशु यह स्पष्ट करता है कि केवल परमेश्वर के पास सारी शक्ति और सारा अधिकार है।</w:t>
      </w:r>
    </w:p>
    <w:p>
      <w:pPr/>
      <w:r>
        <w:rPr>
          <w:lang w:val="hi_IN" w:bidi="hi_IN"/>
        </w:rPr>
      </w:r>
      <w:r>
        <w:rPr>
          <w:lang w:val="hi_IN" w:bidi="hi_IN"/>
        </w:rPr>
        <w:t>यह याद रखना महत्वपूर्ण है कि यीशु यह भी कहता है कि "जिसने मुझे तेरे हाथ में सौंपा है" उसने तुझसे अधिक पाप किया है। याद रखें कि यह शायद महायाजक कैफा के बारे में कहा गया है।</w:t>
      </w:r>
    </w:p>
    <w:p>
      <w:pPr/>
      <w:r>
        <w:rPr>
          <w:lang w:val="hi_IN" w:bidi="hi_IN"/>
        </w:rPr>
      </w:r>
      <w:r>
        <w:rPr>
          <w:lang w:val="hi_IN" w:bidi="hi_IN"/>
        </w:rPr>
        <w:t>याद रखें कि तीसरा दृश्य इस बात के साथ समाप्त होता है कि पिलातुस अब भी यीशु को छोड़ने की कोशिश कर रहा है। यहूदी अगुवे लगातार यीशु को मार डालने के लिए चिल्ला रहे थे। याद रखें कि वे पिलातुस से कहते हैं कि अगर पिलातुस यीशु को छोड़ देता है तो सम्राट पिलातुस से नाराज़ हो जाएगा। यहूदी अगुवे अब फिर से यीशु को रोम के लिए खतरा बताने की बात करते हैं, न कि इस बारे में कि यीशु अपने आप को परमेश्वर का पुत्र कहता है।</w:t>
      </w:r>
    </w:p>
    <w:p>
      <w:pPr/>
      <w:r>
        <w:rPr>
          <w:lang w:val="hi_IN" w:bidi="hi_IN"/>
        </w:rPr>
      </w:r>
      <w:r>
        <w:rPr>
          <w:lang w:val="hi_IN" w:bidi="hi_IN"/>
        </w:rPr>
        <w:t>चौथे दृश्य में, पिलातुस यीशु को बाहर लाता है और न्याय के आसन पर बैठ जाता है। याद रखें कि पिलातुस यीशु के बारे में निर्णय लेने के लिए तैयार है। याद रखें कि इस स्थान पर बड़े-बड़े पत्थर बिछे हुए थे, और इसे गब्बता कहा जाता था। याद रखें कि यह सब्त से एक दिन पहले का और फसह से भी एक दिन पहले का दिन था। यह लगभग दोपहर 12 बजे का समय था, जो शायद उस समय को दिखाता है जब पिलातुस यीशु को राजा के रूप में लोगों के सामने पेश करता है, और साथ ही यीशु के क्रूस पर चढ़ाए जाने के समय की ओर भी इशारा करता है। यह याद रखना ज़रूरी है कि लेखक यूहन्ना इस निर्णय के समय और स्थान के बारे में बहुत स्पष्ट और सटीक है। यह दिखाता है कि यह भाग का एक बहुत महत्वपूर्ण क्षण है।</w:t>
      </w:r>
    </w:p>
    <w:p>
      <w:pPr/>
      <w:r>
        <w:rPr>
          <w:lang w:val="hi_IN" w:bidi="hi_IN"/>
        </w:rPr>
      </w:r>
      <w:r>
        <w:rPr>
          <w:lang w:val="hi_IN" w:bidi="hi_IN"/>
        </w:rPr>
        <w:t>पिलातुस कहता है, "यही है तुम्हारा राजा!" यहूदी उत्तर देते हैं, "उसे ले जाओ! उसे ले जाओ! उसे क्रूस पर चढ़ाओ!" याद रखें कि यह चौथी बार है जब वे चिल्लाते हैं, "उसे क्रूस पर चढ़ाओ!" पिलातुस उनसे फिर से पूछता है कि क्या वे अपने राजा को क्रूस पर चढ़ाना चाहते हैं। मुख्य याजक कहते हैं, "कैसर के सिवा हमारा कोई राजा नहीं है।" याद रखें कि यहूदी लोग आम तौर पर कहते हैं कि परमेश्वर ही उनका राजा है। यहाँ वे कहते हैं कि कैसर, सम्राट, ही उनका एकमात्र राजा है।</w:t>
      </w:r>
    </w:p>
    <w:p>
      <w:pPr/>
      <w:r>
        <w:rPr>
          <w:lang w:val="hi_IN" w:bidi="hi_IN"/>
        </w:rPr>
      </w:r>
      <w:r>
        <w:rPr>
          <w:lang w:val="hi_IN" w:bidi="hi_IN"/>
        </w:rPr>
        <w:t>अंत में, पिलातुस यीशु को उनके हाथ में सौंप देता है ताकि उसे क्रूस पर चढ़ाया जाए। याद रखें कि इसका अर्थ शायद यह है कि पिलातुस यीशु को क्रूस पर चढ़ाने के लिए रोमी सैनिकों के हवाले कर देता है। याद रखें कि रोमी व्यवस्था के अनुसार मुख्य याजक यीशु को क्रूस पर नहीं चढ़ा सकते थे। याद रखें कि यहूदी अगुवे ही वे हैं जिन्होंने "उसे क्रूस पर चढ़ाओ!" कहा था। पिलातुस, जो रोमी राज्यपाल था, लगातार यीशु को छोड़ने की कोशिश करता रहा।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यूहन्ना 19:1–16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4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पिलातुस, रोमी राज्यपाल</w:t>
      </w:r>
    </w:p>
    <w:p>
      <w:pPr>
        <w:pStyle w:val="ListBullet"/>
        <w:spacing w:line="240" w:lineRule="auto"/>
        <w:ind w:left="720"/>
      </w:pPr>
      <w:r>
        <w:rPr>
          <w:lang w:val="hi_IN" w:bidi="hi_IN"/>
        </w:rPr>
      </w:r>
      <w:r>
        <w:rPr>
          <w:lang w:val="hi_IN" w:bidi="hi_IN"/>
        </w:rPr>
        <w:t>रोमी सैनिक</w:t>
      </w:r>
    </w:p>
    <w:p>
      <w:pPr>
        <w:pStyle w:val="ListBullet"/>
        <w:spacing w:line="240" w:lineRule="auto"/>
        <w:ind w:left="720"/>
      </w:pPr>
      <w:r>
        <w:rPr>
          <w:lang w:val="hi_IN" w:bidi="hi_IN"/>
        </w:rPr>
      </w:r>
      <w:r>
        <w:rPr>
          <w:lang w:val="hi_IN" w:bidi="hi_IN"/>
        </w:rPr>
        <w:t>यहूदी मुख्य याजक</w:t>
      </w:r>
    </w:p>
    <w:p>
      <w:pPr>
        <w:pStyle w:val="ListBullet"/>
        <w:spacing w:line="240" w:lineRule="auto"/>
        <w:ind w:left="720"/>
      </w:pPr>
      <w:r>
        <w:rPr>
          <w:lang w:val="hi_IN" w:bidi="hi_IN"/>
        </w:rPr>
      </w:r>
      <w:r>
        <w:rPr>
          <w:lang w:val="hi_IN" w:bidi="hi_IN"/>
        </w:rPr>
        <w:t>यहूदी अधिकारी (मंदिर के पहरेदार)</w:t>
      </w:r>
    </w:p>
    <w:p>
      <w:pPr>
        <w:pStyle w:val="ListBullet"/>
        <w:spacing w:line="240" w:lineRule="auto"/>
        <w:ind w:left="720"/>
      </w:pPr>
      <w:r>
        <w:rPr>
          <w:lang w:val="hi_IN" w:bidi="hi_IN"/>
        </w:rPr>
      </w:r>
      <w:r>
        <w:rPr>
          <w:lang w:val="hi_IN" w:bidi="hi_IN"/>
        </w:rPr>
        <w:t>और यहूदी भीड़</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आपसे इस भाग के कठिन या महत्वपूर्ण हिस्सों का अभिनय करना छूट न जाए।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बिन्दुओं पर, नाटक को रोककर उस पात्र की भूमिका निभाने वाले व्यक्ति से पूछें "आप क्या महसूस कर रहे हैं या क्या सोच रहे हैं?" पात्र की भूमिका निभाने वाले व्यक्ति को यह जवाब देना चाहिए कि अगर वह उस पात्र के स्थान पर होता तो वह कैसा महसूस करता या क्या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पिलातुस अपने सैनिकों को यीशु को बुरी तरह मारने का आदेश देता है। वे यीशु को पीटते हैं, और उसे काँटों का मुकुट और पहनने के लिए बैंगनी वस्त्र भी देते हैं। वे कहते हैं, "यहूदियों के राजा, प्रणाम!" सैनिक यीशु के चेहरे पर भी मारते हैं। वे यीशु का मज़ाक उड़ाते हैं और उस पर हँसते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रोमी सैनिकों की भूमिका निभाने वाले लोगों से पूछें, "आप क्या महसूस कर रहे हैं?" लोग इस तरह उत्तर दे सकते हैं, "इस यहूदी व्यक्ति के अपमान का आनंद ले रहे हैं,” या "इस व्यक्ति को और कष्ट देने के अन्य तरीकों के बारे में सोच रहे हैं, जैसे उसे और चीज़ें पहनाना या उसके साथ और बुरा करना,” या “खुश हैं कि पिलातुस ने हमें यीशु को मारने और उसका मज़ाक उड़ाने की अनुमति दी।”</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पिलातुस वापस बाहर जाता है और यहूदी अगुवों से बात करता है। पिलातुस कहता है कि वह यीशु में कोई दोष नहीं पाता। वह यीशु को बाहर आने का आदेश देता है। यीशु ने अभी भी काँटों का मुकुट और बैंगनी वस्त्र पहन रखें हैं। पिलातुस कहता है, "देखो, यह पुरुष!" मुख्य याजक और अधिकारी चिल्लाते हैं, “उसे क्रूस पर चढ़ाओ! उसे क्रूस पर चढ़ाओ!" वे चाहते हैं कि यीशु मारा जाए। पिलातुस यहूदी अगुवों से कहता है कि वे स्वयं यीशु को क्रूस पर चढ़ाएँ, और वह यीशु में कोई दोष नहीं पाता। यहूदी अगुवे उत्तर देते हैं और कहते हैं कि उनके पास एक व्यवस्था है, जिसके अनुसार यीशु को मरना होगा क्योंकि यीशु ने अपने आप को परमेश्वर का पुत्र होने का दावा किया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मुख्य याजकों और अधिकारियों की भूमिका निभाने वाले लोगों से पूछें, “आप अभी कैसा महसूस कर रहे हैं?” लोग इस तरह उत्तर दे सकते हैं, "क्रोधित हैं कि यीशु अपने आप को परमेश्वर का पुत्र होने का दावा करता है," या चाहते हैं कि यह रोमी राज्यपाल हमारी बात सुनें और इस यीशु से छुटकारा पाने में हमारी मदद करे," या “इस बात से निराश कि पिलातुस बार-बार कहता है कि वह यीशु में कोई दोष नहीं पाता।”</w:t>
      </w:r>
    </w:p>
    <w:p>
      <w:pPr>
        <w:pStyle w:val="ListBullet"/>
        <w:spacing w:line="240" w:lineRule="auto"/>
        <w:ind w:left="720"/>
      </w:pPr>
      <w:r>
        <w:rPr>
          <w:lang w:val="hi_IN" w:bidi="hi_IN"/>
        </w:rPr>
      </w:r>
      <w:r>
        <w:rPr>
          <w:lang w:val="hi_IN" w:bidi="hi_IN"/>
        </w:rPr>
        <w:t>साथ ही, पिलातुस की भूमिका निभाने वाले व्यक्ति से पूछें, "आप क्या महसूस कर रहे हैं?" वह व्यक्ति इस तरह उत्तर दे सकता है, "हैरान हूँ कि यहूदी अगुवे इस बेचारे से दिखने वाले व्यक्ति को लेकर इतने परेशान क्यों हैं, या "इस व्यक्ति से डर लग रहा है और सोच रहा हूँ कि क्या वह सच में परमेश्वर का पुत्र हो सकता है," या “लोगों से डर रहा है कि अगर वह यीशु को छोड़ दे तो वे उस पर हमला कर सकते हैं,” या “यह सोचकर चिंतित है कि जब यीशु साफ़ तौर पर निर्दोष नज़र आ रहा है तो इस मामले का फैसला कैसे करे।”</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पिलातुस फिर से महल के अंदर जाता है। पिलातुस यीशु से पूछता है, "तू कहाँ से है?" लेकिन यीशु कुछ भी नहीं कहता है। पिलातुस गुस्सा हो जाता है कि यीशु कुछ नहीं बोलता है। पिलातुस कहता है, “तू मुझसे क्यों नहीं बोलता है?” और “क्या तू नहीं जानता कि मेरे पास तुझे छोड़ने या क्रूस पर चढ़ाने का अधिकार है?” यीशु पिलातुस से कहता है कि केवल परमेश्वर के पास ही शक्ति और अधिकार है। पिलातुस के पास यीशु पर केवल इसलिए अधिकार है क्योंकि परमेश्वर ने वह अधिकार पिलातुस को दिया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पिलातुस की भूमिका निभाने वाले व्यक्ति से पूछें, "आप क्या महसूस कर रहे हैं?" वह व्यक्ति इस तरह उत्तर दे सकता है जैसे, "इस व्यक्ति के जवाबों से हैरान हूँ," या "सोच रहा हूँ कि यह व्यक्ति वास्तव में कौन है—वह अपना बचाव क्यों नहीं करता है?" या "इस व्यक्ति को छोड़ना चाहता हूँ क्योंकि वह स्पष्ट रूप से किसी भी अपराध का दोषी नहीं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पिलातुस यीशु को छोड़ने की कोशिश करता है, लेकिन यहूदी अगुवे उसकी इस बात का विरोध करते हैं। वे कहते हैं कि यदि पिलातुस यीशु को छोड़ता है तो वह कैसर का मित्र नहीं है। वे यह कहना चाह रहे थे कि सम्राट कैसर चाहता होगा कि यीशु को दंड दिया जाए, क्योंकि यीशु अपने आप को राजा होने का दावा करता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पिलातुस की भूमिका निभाने वाले व्यक्ति से पूछें, "आप क्या महसूस कर रहे हैं?" वह व्यक्ति इस तरह उत्तर दे सकता है, “लोगों ने जो कहा कि अगर मैं यीशु को दंड नहीं दूँ तो कैसर मेरा मित्र नहीं रहेगा, इससे मैं चिंतित हूँ,” या “यह सोच रहा हूँ कि क्या लोग जानते हैं कि यीशु ने ऊपर से मिलने वाले अधिकार की बात की थी,” या “यह सोच रहा हूँ कि क्या मुझे लोगों की इच्छा के आगे झुक जाना चाहिए, खासकर अगर इससे मुझे राजनीतिक लाभ मिले।”</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पिलातुस यीशु को बाहर लाता है और आँगन में न्याय के आसन पर बैठ जाता है। पिलातुस यीशु के बारे में निर्णय देने के लिए खुद को तैयार करता है। पिलातुस लोगों से कहता है, "यहाँ तुम्हारा राजा है!" और वे उत्तर देते हैं, "उसे ले जाओ! उसे ले जाओ! उसे क्रूस पर चढ़ाओ!" पिलातुस एक और बार कहता है, "क्या मैं तुम्हारे राजा को क्रूस पर चढ़ाऊँ?" मुख्य याजक कहते हैं, "कैसर के सिवा हमारा कोई राजा नहीं है।" इसके बाद, अन्त में, पिलातुस यीशु को क्रूस पर चढ़ाए जाने के लिए रोमी सैनिकों के हाथ सौंप देता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यीशु की भूमिका निभाने वाले व्यक्ति से पूछें, "आप क्या महसूस कर रहे हैं?" वह व्यक्ति इस तरह उत्तर दे सकता है, “मुख्य याजकों, अधिकारियों और सारे यहूदी लोगों की प्रतिक्रिया देखकर कोई हैरानी नहीं है,” या “इस बात से दुखी हूँ कि मेरे अपने लोग मुझे ठुकरा रहे हैं,” या “मारपीट, काँटों के मुकुट, मज़ाक उड़ाने, आरोपों और अपमान से दर्द में हूँ।”</w:t>
      </w:r>
      <w:r>
        <w:rPr>
          <w:lang w:val="hi_IN" w:bidi="hi_IN"/>
        </w:rPr>
      </w:r>
    </w:p>
    <w:p>
      <w:pPr>
        <w:pStyle w:val="Heading3"/>
      </w:pPr>
      <w:r>
        <w:rPr>
          <w:lang w:val="hi_IN" w:bidi="hi_IN"/>
        </w:rPr>
        <w:t>आवश्यक जानकारी</w:t>
      </w:r>
    </w:p>
    <w:p>
      <w:pPr/>
      <w:r>
        <w:rPr>
          <w:lang w:val="hi_IN" w:bidi="hi_IN"/>
        </w:rPr>
      </w:r>
      <w:r>
        <w:rPr>
          <w:lang w:val="hi_IN" w:bidi="hi_IN"/>
        </w:rPr>
        <w:t>यूहन्ना 19:1–16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पिलातुस यहूदिया के पूरे क्षेत्र का रोमी राज्यपाल था। वह रोमी सम्राट को सूचना देता था। पिलातुस यहूदी नहीं था, इसलिए यहूदी उसके महल में प्रवेश नहीं करना चाहते थे। पिलातुस देने के लिए उसी शब्द का इस्तेमाल करें जो आपने पिछले भागों में किया है।</w:t>
      </w:r>
    </w:p>
    <w:p>
      <w:pPr/>
      <w:r>
        <w:rPr>
          <w:lang w:val="hi_IN" w:bidi="hi_IN"/>
        </w:rPr>
      </w:r>
      <w:r>
        <w:rPr>
          <w:lang w:val="hi_IN" w:bidi="hi_IN"/>
        </w:rPr>
        <w:t>पिलातुस एक महल में रहता था। यह उस क्षेत्र के लिए रोमी सरकार का मुख्यालय भी है। जब पिलातुस यरूशलेम में होता था, तो वह इस महल में रहता था। महल के लिए उसी शब्द का इस्तेमाल करें जो आपने पिछले भागों में इस्तेमाल किया है।</w:t>
      </w:r>
    </w:p>
    <w:p>
      <w:pPr/>
      <w:r>
        <w:rPr>
          <w:lang w:val="hi_IN" w:bidi="hi_IN"/>
        </w:rPr>
      </w:r>
      <w:r>
        <w:rPr>
          <w:lang w:val="hi_IN" w:bidi="hi_IN"/>
        </w:rPr>
        <w:t xml:space="preserve">यहाँ रुकें और यदि आवश्यकता हो तो समूह के रूप में </w:t>
      </w:r>
      <w:r>
        <w:rPr>
          <w:lang w:val="hi_IN" w:bidi="hi_IN"/>
        </w:rPr>
        <w:t>महल</w:t>
      </w:r>
      <w:r>
        <w:rPr>
          <w:lang w:val="hi_IN" w:bidi="hi_IN"/>
        </w:rPr>
        <w:t xml:space="preserve"> की तस्वीर को फिर से देखें। इस ऑडियो को यहाँ रोकें।</w:t>
      </w:r>
    </w:p>
    <w:p>
      <w:pPr/>
      <w:r>
        <w:rPr>
          <w:lang w:val="hi_IN" w:bidi="hi_IN"/>
        </w:rPr>
      </w:r>
      <w:r>
        <w:rPr>
          <w:lang w:val="hi_IN" w:bidi="hi_IN"/>
        </w:rPr>
        <w:t>पिलातुस ने रोमी सैनिकों को आदेश दिया कि वे यीशु को बुरी तरह मारें। मूल भाषा में "मारना" शब्द का अर्थ है बुरी तरह पीटना, कोड़े मारना, या चाबुक मारना। इसका अर्थ है किसी को कोड़े से मारना।</w:t>
      </w:r>
    </w:p>
    <w:p>
      <w:pPr/>
      <w:r>
        <w:rPr>
          <w:lang w:val="hi_IN" w:bidi="hi_IN"/>
        </w:rPr>
      </w:r>
      <w:r>
        <w:rPr>
          <w:lang w:val="hi_IN" w:bidi="hi_IN"/>
        </w:rPr>
        <w:t>रोमी सैनिक रोमी राज्यपाल पिलातुस की सेवा करते थे। सैनिकों को उनकी सैन्य सेवा के लिए भुगतान किया जाता था। रोमी सैनिकों को उनके अपराधों के लिए बिना मुकदमा चले कोड़े से मारने की अनुमति नहीं थी।</w:t>
      </w:r>
    </w:p>
    <w:p>
      <w:pPr/>
      <w:r>
        <w:rPr>
          <w:lang w:val="hi_IN" w:bidi="hi_IN"/>
        </w:rPr>
      </w:r>
      <w:r>
        <w:rPr>
          <w:lang w:val="hi_IN" w:bidi="hi_IN"/>
        </w:rPr>
        <w:t xml:space="preserve">रोमी सैनिकों ने यीशु के सिर पर </w:t>
      </w:r>
      <w:r>
        <w:rPr>
          <w:b/>
          <w:lang w:val="hi_IN" w:bidi="hi_IN"/>
        </w:rPr>
        <w:t>काँटों का मुकुट</w:t>
      </w:r>
      <w:r>
        <w:rPr>
          <w:lang w:val="hi_IN" w:bidi="hi_IN"/>
        </w:rPr>
        <w:t xml:space="preserve"> रखा और उसे </w:t>
      </w:r>
      <w:r>
        <w:rPr>
          <w:b/>
          <w:lang w:val="hi_IN" w:bidi="hi_IN"/>
        </w:rPr>
        <w:t>बैंगनी वस्त्र</w:t>
      </w:r>
      <w:r>
        <w:rPr>
          <w:lang w:val="hi_IN" w:bidi="hi_IN"/>
        </w:rPr>
        <w:t xml:space="preserve"> पहनाया।</w:t>
      </w:r>
    </w:p>
    <w:p>
      <w:pPr/>
      <w:r>
        <w:rPr>
          <w:lang w:val="hi_IN" w:bidi="hi_IN"/>
        </w:rPr>
      </w:r>
      <w:r>
        <w:rPr>
          <w:lang w:val="hi_IN" w:bidi="hi_IN"/>
        </w:rPr>
        <w:t xml:space="preserve">यहाँ रुकें और आवश्यकता हो तो समूह में फिर से </w:t>
      </w:r>
      <w:r>
        <w:rPr>
          <w:lang w:val="hi_IN" w:bidi="hi_IN"/>
        </w:rPr>
        <w:t>कोड़े</w:t>
      </w:r>
      <w:r>
        <w:rPr>
          <w:lang w:val="hi_IN" w:bidi="hi_IN"/>
        </w:rPr>
        <w:t xml:space="preserve">, </w:t>
      </w:r>
      <w:r>
        <w:rPr>
          <w:lang w:val="hi_IN" w:bidi="hi_IN"/>
        </w:rPr>
        <w:t>काँटों के मुकुट</w:t>
      </w:r>
      <w:r>
        <w:rPr>
          <w:lang w:val="hi_IN" w:bidi="hi_IN"/>
        </w:rPr>
        <w:t xml:space="preserve">, और </w:t>
      </w:r>
      <w:r>
        <w:rPr>
          <w:lang w:val="hi_IN" w:bidi="hi_IN"/>
        </w:rPr>
        <w:t>बैंगनी वस्त्र</w:t>
      </w:r>
      <w:r>
        <w:rPr>
          <w:lang w:val="hi_IN" w:bidi="hi_IN"/>
        </w:rPr>
        <w:t xml:space="preserve"> की तस्वीरें देखें। इस ऑडियो को यहाँ रोकें।</w:t>
      </w:r>
    </w:p>
    <w:p>
      <w:pPr/>
      <w:r>
        <w:rPr>
          <w:lang w:val="hi_IN" w:bidi="hi_IN"/>
        </w:rPr>
      </w:r>
      <w:r>
        <w:rPr>
          <w:lang w:val="hi_IN" w:bidi="hi_IN"/>
        </w:rPr>
        <w:t xml:space="preserve">रोमी सिपाहियों ने यीशु को “यहूदियों का </w:t>
      </w:r>
      <w:r>
        <w:rPr>
          <w:b/>
          <w:lang w:val="hi_IN" w:bidi="hi_IN"/>
        </w:rPr>
        <w:t>राजा</w:t>
      </w:r>
      <w:r>
        <w:rPr>
          <w:lang w:val="hi_IN" w:bidi="hi_IN"/>
        </w:rPr>
        <w:t xml:space="preserve">” भी कहा। वे यीशु पर हँस रहे थे क्योंकि रोमियों को अच्छे से पता था कि यहूदियों का कोई राजा नहीं है और वे रोमियों के अधीन रहने वाले कमजोर लोग हैं। एक राजा आम तौर पर मुकुट पहनता, राजाधिकार रखता था, राजसी वस्त्र पहनता, और सिंहासन पर बैठता था। राजा के लिए उसी शब्द का इस्तेमाल करें जो आपने पिछले भागों में इस्तेमाल किया है। </w:t>
      </w:r>
      <w:r>
        <w:rPr>
          <w:lang w:val="hi_IN" w:bidi="hi_IN"/>
        </w:rPr>
        <w:t>राजा</w:t>
      </w:r>
      <w:r>
        <w:rPr>
          <w:lang w:val="hi_IN" w:bidi="hi_IN"/>
        </w:rPr>
        <w:t xml:space="preserve"> के बारे में अधिक जानकारी के लिए, मुख्य शब्दावली देखें।</w:t>
      </w:r>
    </w:p>
    <w:p>
      <w:pPr/>
      <w:r>
        <w:rPr>
          <w:lang w:val="hi_IN" w:bidi="hi_IN"/>
        </w:rPr>
      </w:r>
      <w:r>
        <w:rPr>
          <w:lang w:val="hi_IN" w:bidi="hi_IN"/>
        </w:rPr>
        <w:t xml:space="preserve">पिलातुस ने रोमी सैनिकों से कहा कि वे यीशु को महल से बाहर लाएँ। पिलातुस चाहता था कि </w:t>
      </w:r>
      <w:r>
        <w:rPr>
          <w:b/>
          <w:lang w:val="hi_IN" w:bidi="hi_IN"/>
        </w:rPr>
        <w:t>मुख्य याजक</w:t>
      </w:r>
      <w:r>
        <w:rPr>
          <w:lang w:val="hi_IN" w:bidi="hi_IN"/>
        </w:rPr>
        <w:t xml:space="preserve"> और </w:t>
      </w:r>
      <w:r>
        <w:rPr>
          <w:b/>
          <w:lang w:val="hi_IN" w:bidi="hi_IN"/>
        </w:rPr>
        <w:t>अधिकारी</w:t>
      </w:r>
      <w:r>
        <w:rPr>
          <w:lang w:val="hi_IN" w:bidi="hi_IN"/>
        </w:rPr>
        <w:t xml:space="preserve"> यीशु को काँटों के मुकुट और बैंगनी वस्त्र पहने देखें।</w:t>
      </w:r>
    </w:p>
    <w:p>
      <w:pPr/>
      <w:r>
        <w:rPr>
          <w:lang w:val="hi_IN" w:bidi="hi_IN"/>
        </w:rPr>
      </w:r>
      <w:r>
        <w:rPr>
          <w:b/>
          <w:lang w:val="hi_IN" w:bidi="hi_IN"/>
        </w:rPr>
        <w:t>मुख्य याजक</w:t>
      </w:r>
      <w:r>
        <w:rPr>
          <w:lang w:val="hi_IN" w:bidi="hi_IN"/>
        </w:rPr>
        <w:t xml:space="preserve"> यहूदी लोगों के प्रमुख धार्मिक अगुवे थे। मुख्य याजक यहूदी शासन परिषद का हिस्सा थे। याजक इस्राएल में परमेश्वर के प्रतिनिधि थे। मुख्य याजक के लिए उसी शब्द का इस्तेमाल करें जो आपने पिछले भागों में इस्तेमाल किया है। </w:t>
      </w:r>
      <w:r>
        <w:rPr>
          <w:b/>
          <w:lang w:val="hi_IN" w:bidi="hi_IN"/>
        </w:rPr>
        <w:t>याजकों</w:t>
      </w:r>
      <w:r>
        <w:rPr>
          <w:lang w:val="hi_IN" w:bidi="hi_IN"/>
        </w:rPr>
        <w:t xml:space="preserve"> के बारे में अधिक जानकारी के लिए, मुख्य शब्दावली देखें।</w:t>
      </w:r>
    </w:p>
    <w:p>
      <w:pPr/>
      <w:r>
        <w:rPr>
          <w:lang w:val="hi_IN" w:bidi="hi_IN"/>
        </w:rPr>
      </w:r>
      <w:r>
        <w:rPr>
          <w:lang w:val="hi_IN" w:bidi="hi_IN"/>
        </w:rPr>
        <w:t xml:space="preserve">ये </w:t>
      </w:r>
      <w:r>
        <w:rPr>
          <w:b/>
          <w:lang w:val="hi_IN" w:bidi="hi_IN"/>
        </w:rPr>
        <w:t>अधिकारी</w:t>
      </w:r>
      <w:r>
        <w:rPr>
          <w:lang w:val="hi_IN" w:bidi="hi_IN"/>
        </w:rPr>
        <w:t xml:space="preserve"> यहूदी लोगों के मंदिर के पहरेदार थे। अधिकारी मुख्य याजकों के लिए काम करते थे। अधिकारियों ने कुछ रोमी सैनिकों के साथ मिलकर यीशु को पकड़ लिया, और फिर यीशु को हन्ना, कैफा के पास और अब पिलातुस के पास ले गए।</w:t>
      </w:r>
    </w:p>
    <w:p>
      <w:pPr/>
      <w:r>
        <w:rPr>
          <w:lang w:val="hi_IN" w:bidi="hi_IN"/>
        </w:rPr>
      </w:r>
      <w:r>
        <w:rPr>
          <w:lang w:val="hi_IN" w:bidi="hi_IN"/>
        </w:rPr>
        <w:t xml:space="preserve">जब मुख्य याजकों और अधिकारियों ने यीशु को देखा, तो वे चिल्लाने लगे, “उसे क्रूस पर चढ़ाओ! उसे क्रूस पर चढ़ाओ!" </w:t>
      </w:r>
      <w:r>
        <w:rPr>
          <w:b/>
          <w:lang w:val="hi_IN" w:bidi="hi_IN"/>
        </w:rPr>
        <w:t>क्रूस पर चढ़ाना</w:t>
      </w:r>
      <w:r>
        <w:rPr>
          <w:lang w:val="hi_IN" w:bidi="hi_IN"/>
        </w:rPr>
        <w:t xml:space="preserve"> रोमियों द्वारा अपराधियों को मारने का सबसे कठोर तरीका था। रोमी सैनिक अपराधी को कोड़े से मारते थे, और फिर उसे लकड़ी के क्रूस पर कीलों से ठोकते या बाँध देते थे। यह मरने का बहुत दर्दनाक तरीका था। क्रूस पर चढ़ाए जाने के लिए उसी शब्द का इस्तेमाल करें जो आपने पिछले भागों में इस्तेमाल किया है। </w:t>
      </w:r>
      <w:r>
        <w:rPr>
          <w:lang w:val="hi_IN" w:bidi="hi_IN"/>
        </w:rPr>
        <w:t>क्रूस पर चढ़ाए जाने</w:t>
      </w:r>
      <w:r>
        <w:rPr>
          <w:lang w:val="hi_IN" w:bidi="hi_IN"/>
        </w:rPr>
        <w:t xml:space="preserve"> के बारे में अधिक जानकारी के लिए, मुख्य शब्दावली को देखें।</w:t>
      </w:r>
    </w:p>
    <w:p>
      <w:pPr/>
      <w:r>
        <w:rPr>
          <w:lang w:val="hi_IN" w:bidi="hi_IN"/>
        </w:rPr>
      </w:r>
      <w:r>
        <w:rPr>
          <w:lang w:val="hi_IN" w:bidi="hi_IN"/>
        </w:rPr>
        <w:t xml:space="preserve">यहां रुकें और समूह में चर्चा करें कि आप </w:t>
      </w:r>
      <w:r>
        <w:rPr>
          <w:b/>
          <w:lang w:val="hi_IN" w:bidi="hi_IN"/>
        </w:rPr>
        <w:t>क्रूस पर चढ़ाए जाने</w:t>
      </w:r>
      <w:r>
        <w:rPr>
          <w:lang w:val="hi_IN" w:bidi="hi_IN"/>
        </w:rPr>
        <w:t xml:space="preserve"> के लिए किस शब्द या वाक्यांश का प्रयोग करेंगे। अधिक जानकारी के लिए </w:t>
      </w:r>
      <w:r>
        <w:rPr>
          <w:lang w:val="hi_IN" w:bidi="hi_IN"/>
        </w:rPr>
        <w:t>क्रूस पर चढ़ाए जाने</w:t>
      </w:r>
      <w:r>
        <w:rPr>
          <w:lang w:val="hi_IN" w:bidi="hi_IN"/>
        </w:rPr>
        <w:t xml:space="preserve"> के शब्द को मुख्य शब्दावली में देखें। इस ऑडियो को यहाँ रोकें।</w:t>
      </w:r>
    </w:p>
    <w:p>
      <w:pPr/>
      <w:r>
        <w:rPr>
          <w:lang w:val="hi_IN" w:bidi="hi_IN"/>
        </w:rPr>
      </w:r>
      <w:r>
        <w:rPr>
          <w:b/>
          <w:lang w:val="hi_IN" w:bidi="hi_IN"/>
        </w:rPr>
        <w:t>यहूदी</w:t>
      </w:r>
      <w:r>
        <w:rPr>
          <w:lang w:val="hi_IN" w:bidi="hi_IN"/>
        </w:rPr>
        <w:t xml:space="preserve"> पिलातुस से कहते हैं कि उनके पास एक </w:t>
      </w:r>
      <w:r>
        <w:rPr>
          <w:b/>
          <w:lang w:val="hi_IN" w:bidi="hi_IN"/>
        </w:rPr>
        <w:t>व्यवस्था</w:t>
      </w:r>
      <w:r>
        <w:rPr>
          <w:lang w:val="hi_IN" w:bidi="hi_IN"/>
        </w:rPr>
        <w:t xml:space="preserve"> है, जिसके अनुसार यीशु को मरना होगा। वह व्यवस्था मूसा की व्यवस्था है। यह कहता है कि जो कोई परमेश्वर के नाम का गलत रीति से लेता है उसे मारा जाएगा। यहूदी और व्यवस्था के लिए उन्हीं शब्दों का इस्तेमाल करें जो आपने पिछले भागों में इस्तेमाल किए थे। </w:t>
      </w:r>
      <w:r>
        <w:rPr>
          <w:lang w:val="hi_IN" w:bidi="hi_IN"/>
        </w:rPr>
        <w:t>यहूदी</w:t>
      </w:r>
      <w:r>
        <w:rPr>
          <w:lang w:val="hi_IN" w:bidi="hi_IN"/>
        </w:rPr>
        <w:t xml:space="preserve"> और </w:t>
      </w:r>
      <w:r>
        <w:rPr>
          <w:lang w:val="hi_IN" w:bidi="hi_IN"/>
        </w:rPr>
        <w:t>व्यवस्था</w:t>
      </w:r>
      <w:r>
        <w:rPr>
          <w:lang w:val="hi_IN" w:bidi="hi_IN"/>
        </w:rPr>
        <w:t xml:space="preserve"> के बारे में अधिक जानकारी के लिए मुख्य शब्दावली देखें।</w:t>
      </w:r>
    </w:p>
    <w:p>
      <w:pPr/>
      <w:r>
        <w:rPr>
          <w:lang w:val="hi_IN" w:bidi="hi_IN"/>
        </w:rPr>
      </w:r>
      <w:r>
        <w:rPr>
          <w:lang w:val="hi_IN" w:bidi="hi_IN"/>
        </w:rPr>
        <w:t>पिलातुस से बात करने वाले यहूदियों में मुख्य याजक और अधिकारी शामिल थे। भीड़ में शायद अन्य यहूदी भी थे जिन्होंने यीशु का विरोध किया था।</w:t>
      </w:r>
    </w:p>
    <w:p>
      <w:pPr/>
      <w:r>
        <w:rPr>
          <w:lang w:val="hi_IN" w:bidi="hi_IN"/>
        </w:rPr>
      </w:r>
      <w:r>
        <w:rPr>
          <w:lang w:val="hi_IN" w:bidi="hi_IN"/>
        </w:rPr>
        <w:t xml:space="preserve">यहूदियों ने कहा कि यीशु अपने आप को </w:t>
      </w:r>
      <w:r>
        <w:rPr>
          <w:b/>
          <w:lang w:val="hi_IN" w:bidi="hi_IN"/>
        </w:rPr>
        <w:t>परमेश्वर का पुत्र</w:t>
      </w:r>
      <w:r>
        <w:rPr>
          <w:lang w:val="hi_IN" w:bidi="hi_IN"/>
        </w:rPr>
        <w:t xml:space="preserve"> होने का दावा करता है। यीशु के इस दावे का मतलब था कि वह परमेश्वर की ओर से मसीह है, खुद परमेश्वर है, और उसका परमेश्वर के साथ एक विशेष संबंध है। यहूदी यीशु को मारना चाहते थे क्योंकि उसने अपने आप को परमेश्वर का पुत्र होने का दावा किया था। परमेश्वर के पुत्र के लिए उसी शब्द का इस्तेमाल करें जो आपने पिछले भागों में किया है। </w:t>
      </w:r>
      <w:r>
        <w:rPr>
          <w:lang w:val="hi_IN" w:bidi="hi_IN"/>
        </w:rPr>
        <w:t>परमेश्वर का पुत्र</w:t>
      </w:r>
      <w:r>
        <w:rPr>
          <w:lang w:val="hi_IN" w:bidi="hi_IN"/>
        </w:rPr>
        <w:t xml:space="preserve"> शब्द के बारे में अधिक जानकारी के लिए मुख्य शब्दावली को देखें।</w:t>
      </w:r>
    </w:p>
    <w:p>
      <w:pPr/>
      <w:r>
        <w:rPr>
          <w:lang w:val="hi_IN" w:bidi="hi_IN"/>
        </w:rPr>
      </w:r>
      <w:r>
        <w:rPr>
          <w:lang w:val="hi_IN" w:bidi="hi_IN"/>
        </w:rPr>
        <w:t xml:space="preserve">यीशु ने पिलातुस से कहा कि “जिसने मुझे तेरे हाथ में सौंपा, उसने अधिक पाप किया है।” </w:t>
      </w:r>
      <w:r>
        <w:rPr>
          <w:b/>
          <w:lang w:val="hi_IN" w:bidi="hi_IN"/>
        </w:rPr>
        <w:t>पाप</w:t>
      </w:r>
      <w:r>
        <w:rPr>
          <w:lang w:val="hi_IN" w:bidi="hi_IN"/>
        </w:rPr>
        <w:t xml:space="preserve"> का अर्थ है परमेश्वर की आज्ञा न मानना। पाप के लिए उसी शब्द का इस्तेमाल करें जो आपने पिछले भागों में इस्तेमाल किया है। </w:t>
      </w:r>
      <w:r>
        <w:rPr>
          <w:lang w:val="hi_IN" w:bidi="hi_IN"/>
        </w:rPr>
        <w:t>पाप</w:t>
      </w:r>
      <w:r>
        <w:rPr>
          <w:lang w:val="hi_IN" w:bidi="hi_IN"/>
        </w:rPr>
        <w:t xml:space="preserve"> के बारे में अधिक जानकारी के लिए, मुख्य शब्दावली को देखें।</w:t>
      </w:r>
    </w:p>
    <w:p>
      <w:pPr/>
      <w:r>
        <w:rPr>
          <w:lang w:val="hi_IN" w:bidi="hi_IN"/>
        </w:rPr>
      </w:r>
      <w:r>
        <w:rPr>
          <w:lang w:val="hi_IN" w:bidi="hi_IN"/>
        </w:rPr>
        <w:t xml:space="preserve">यहूदियों ने पिलातुस से कहा कि अगर पिलातुस यीशु को छोड़ देगा, तो वह कैसर का मित्र नहीं रहेगा। </w:t>
      </w:r>
      <w:r>
        <w:rPr>
          <w:b/>
          <w:lang w:val="hi_IN" w:bidi="hi_IN"/>
        </w:rPr>
        <w:t>कैसर</w:t>
      </w:r>
      <w:r>
        <w:rPr>
          <w:lang w:val="hi_IN" w:bidi="hi_IN"/>
        </w:rPr>
        <w:t xml:space="preserve"> रोमी सम्राट की उपाधि थी, जो पूरे रोम का शासक था।</w:t>
      </w:r>
    </w:p>
    <w:p>
      <w:pPr/>
      <w:r>
        <w:rPr>
          <w:lang w:val="hi_IN" w:bidi="hi_IN"/>
        </w:rPr>
      </w:r>
      <w:r>
        <w:rPr>
          <w:lang w:val="hi_IN" w:bidi="hi_IN"/>
        </w:rPr>
        <w:t xml:space="preserve">यहां रुकें और समूह में चर्चा करें कि </w:t>
      </w:r>
      <w:r>
        <w:rPr>
          <w:b/>
          <w:lang w:val="hi_IN" w:bidi="hi_IN"/>
        </w:rPr>
        <w:t>कैसर</w:t>
      </w:r>
      <w:r>
        <w:rPr>
          <w:lang w:val="hi_IN" w:bidi="hi_IN"/>
        </w:rPr>
        <w:t xml:space="preserve"> के लिए किस शब्द या वाक्यांश का प्रयोग करेंगे। अधिक जानकारी के लिए </w:t>
      </w:r>
      <w:r>
        <w:rPr>
          <w:lang w:val="hi_IN" w:bidi="hi_IN"/>
        </w:rPr>
        <w:t>कैसर</w:t>
      </w:r>
      <w:r>
        <w:rPr>
          <w:lang w:val="hi_IN" w:bidi="hi_IN"/>
        </w:rPr>
        <w:t xml:space="preserve"> शब्द को मुख्य शब्दावली में देखें। इस ऑडियो को यहाँ रोकें।</w:t>
      </w:r>
    </w:p>
    <w:p>
      <w:pPr/>
      <w:r>
        <w:rPr>
          <w:lang w:val="hi_IN" w:bidi="hi_IN"/>
        </w:rPr>
      </w:r>
      <w:r>
        <w:rPr>
          <w:lang w:val="hi_IN" w:bidi="hi_IN"/>
        </w:rPr>
        <w:t>पिलातुस अपने आँगन में न्याय के आसन पर बैठ गया। वहाँ बड़े पत्थर थे, और मूल भाषाओं में उस स्थान का नाम गब्बता था।</w:t>
      </w:r>
    </w:p>
    <w:p>
      <w:pPr/>
      <w:r>
        <w:rPr>
          <w:lang w:val="hi_IN" w:bidi="hi_IN"/>
        </w:rPr>
      </w:r>
      <w:r>
        <w:rPr>
          <w:lang w:val="hi_IN" w:bidi="hi_IN"/>
        </w:rPr>
        <w:t xml:space="preserve">वह यहूदी फसह पर्व की तैयारी का दिन था। </w:t>
      </w:r>
      <w:r>
        <w:rPr>
          <w:b/>
          <w:lang w:val="hi_IN" w:bidi="hi_IN"/>
        </w:rPr>
        <w:t>फसह</w:t>
      </w:r>
      <w:r>
        <w:rPr>
          <w:lang w:val="hi_IN" w:bidi="hi_IN"/>
        </w:rPr>
        <w:t xml:space="preserve"> यहूदियों का एक महत्वपूर्ण धार्मिक पर्व था, जो आठ दिनों तक चलता था। इसमें बिना खमीर की रोटी का पर्व भी शामिल था। दोनों पर्व यह मनाते हैं कि परमेश्वर ने इस्राएलियों को मिस्र की गुलामी से छुड़ाया। फसह के लिए उसी शब्द का प्रयोग करें जो आपने पिछले भागों में प्रयोग किया है। </w:t>
      </w:r>
      <w:r>
        <w:rPr>
          <w:lang w:val="hi_IN" w:bidi="hi_IN"/>
        </w:rPr>
        <w:t>फसह</w:t>
      </w:r>
      <w:r>
        <w:rPr>
          <w:lang w:val="hi_IN" w:bidi="hi_IN"/>
        </w:rPr>
        <w:t xml:space="preserve"> के बारे में अधिक जानकारी के लिए, मुख्य शब्दावली देखें।</w:t>
      </w:r>
    </w:p>
    <w:p>
      <w:pPr/>
      <w:r>
        <w:rPr>
          <w:lang w:val="hi_IN" w:bidi="hi_IN"/>
        </w:rPr>
      </w:r>
      <w:r>
        <w:rPr>
          <w:lang w:val="hi_IN" w:bidi="hi_IN"/>
        </w:rPr>
        <w:t>जब पिलातुस ने यहूदियों से कहा, “यह तुम्हारा राजा है,” और यीशु को क्रूस पर चढ़ाने के लिए भेज दिया, यह तब लगभग दिन का छठा घंटा था। यहूदी लोग दिन के घंटे सुबह 6 बजे से गिनना शुरू करते थे, इसलिए छठा घंटा दोपहर 12 बजे होता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यूहन्ना 19:17–30</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यूहन्ना 19:17–30 को सुनें और अपने मन में रखें।</w:t>
      </w:r>
    </w:p>
    <w:p>
      <w:pPr/>
      <w:r>
        <w:rPr>
          <w:lang w:val="hi_IN" w:bidi="hi_IN"/>
        </w:rPr>
      </w:r>
      <w:r>
        <w:rPr>
          <w:lang w:val="hi_IN" w:bidi="hi_IN"/>
        </w:rPr>
        <w:t>यदि सम्भव हो, तो यूहन्ना 19:17–30 का ऑडियो संस्करण तीन बार, तीन अलग-अलग अनुवादों में सुनें। उसके बाद एक समूह के रूप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w:t>
      </w:r>
    </w:p>
    <w:p>
      <w:pPr>
        <w:pStyle w:val="ListBullet"/>
        <w:spacing w:line="240" w:lineRule="auto"/>
        <w:ind w:left="720"/>
      </w:pPr>
      <w:r>
        <w:rPr>
          <w:lang w:val="hi_IN" w:bidi="hi_IN"/>
        </w:rPr>
      </w:r>
      <w:r>
        <w:rPr>
          <w:lang w:val="hi_IN" w:bidi="hi_IN"/>
        </w:rPr>
        <w:t>इस भाग में आपको क्या अच्छा नहीं लगा या क्या समझ नहीं आया?</w:t>
      </w:r>
    </w:p>
    <w:p>
      <w:pPr>
        <w:pStyle w:val="ListBullet"/>
        <w:spacing w:line="240" w:lineRule="auto"/>
        <w:ind w:left="720"/>
      </w:pPr>
      <w:r>
        <w:rPr>
          <w:lang w:val="hi_IN" w:bidi="hi_IN"/>
        </w:rPr>
      </w:r>
      <w:r>
        <w:rPr>
          <w:lang w:val="hi_IN" w:bidi="hi_IN"/>
        </w:rPr>
        <w:t>यह भाग हमें यीशु के बारे में क्या बताता है?</w:t>
      </w:r>
    </w:p>
    <w:p>
      <w:pPr>
        <w:pStyle w:val="ListBullet"/>
        <w:spacing w:line="240" w:lineRule="auto"/>
        <w:ind w:left="720"/>
      </w:pPr>
      <w:r>
        <w:rPr>
          <w:lang w:val="hi_IN" w:bidi="hi_IN"/>
        </w:rPr>
      </w:r>
      <w:r>
        <w:rPr>
          <w:lang w:val="hi_IN" w:bidi="hi_IN"/>
        </w:rPr>
        <w:t>यह भाग हमें लोगों के बारे में क्या बताता है?</w:t>
      </w:r>
    </w:p>
    <w:p>
      <w:pPr>
        <w:pStyle w:val="ListBullet"/>
        <w:spacing w:line="240" w:lineRule="auto"/>
        <w:ind w:left="720"/>
      </w:pPr>
      <w:r>
        <w:rPr>
          <w:lang w:val="hi_IN" w:bidi="hi_IN"/>
        </w:rPr>
      </w:r>
      <w:r>
        <w:rPr>
          <w:lang w:val="hi_IN" w:bidi="hi_IN"/>
        </w:rPr>
        <w:t>यह भाग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यूहन्ना 19:17–30 का ऑडियो संस्करण सबसे आसानी से समझ में आने वाले अनुवाद में सुनें।</w:t>
      </w:r>
    </w:p>
    <w:p>
      <w:pPr/>
      <w:r>
        <w:rPr>
          <w:lang w:val="hi_IN" w:bidi="hi_IN"/>
        </w:rPr>
      </w:r>
      <w:r>
        <w:rPr>
          <w:lang w:val="hi_IN" w:bidi="hi_IN"/>
        </w:rPr>
        <w:t>यीशु को यहूदी अगुवों कैफा और हन्ना के पास ले जाया गया। फिर यीशु को रोमी राज्यपाल पिलातुस के पास ले जाया गया। यहूदियों और यीशु से बात करने के बाद, रोमी राज्यपाल पिलातुस ने सैनिकों से यीशु को पिटवाया। यहूदी अगुवों ने चिल्लाकर कहा, “इसे क्रूस पर चढ़ाओ!” पिलातुस ने यीशु को क्रूस पर चढ़ाए जाने के लिए सौंप दिया। अब यीशु अपना ही क्रूस उठाकर शहर के बाहर क्रूस पर चढ़ाए जाने की जगह की ओर जाता है। रोमी सैनिक यीशु को क्रूस पर चढ़ाते हैं। सिपाही यीशु के वस्त्र आपस में बाँट लेते हैं, और यीशु मरने से पहले अपने अंतिम शब्द कहता है।</w:t>
      </w:r>
    </w:p>
    <w:p>
      <w:pPr/>
      <w:r>
        <w:rPr>
          <w:lang w:val="hi_IN" w:bidi="hi_IN"/>
        </w:rPr>
      </w:r>
      <w:r>
        <w:rPr>
          <w:lang w:val="hi_IN" w:bidi="hi_IN"/>
        </w:rPr>
        <w:t>पिलातुस ने यीशु को “उनके” हवाले कर दिया, ताकि उसे क्रूस पर चढ़ाया जाए। संभव है कि यहाँ “उनके” शब्द से महायाजकों की ओर संकेत किया गया हो, ताकि दिखाया जा सके कि यीशु की मृत्यु के लिए वास्तव में वही ज़िम्मेदार हैं। लेकिन यहूदियों को किसी को क्रूस पर चढ़ाने की अनुमति नहीं थी, इसलिए वास्तव में यीशु को क्रूस पर कीलें ठोंकने का काम रोमी सैनिकों ने ही किया। रोमी सैनिक यीशु को ले जाते हैं। यीशु अपना क्रूस उठाकर शहर के बाहर, क्रूस पर चढ़ाए जाने के स्थान तक जाता है। रोमियों के लिए यह सामान्य बात थी कि वे अपराधी से उसका अपना क्रूस उठवाते थे। रोमी लोग लोगों को शहर के बाहर भी क्रूस पर चढ़ाते थे, और कभी-कभी व्यस्त सड़कों के किनारे, ताकि बहुत-से लोग देख सकें। दूसरे सुसमाचार कहते हैं कि शमौन नामक एक कुरेनी ने रास्ते में कुछ दूरी के लिए यीशु का क्रूस उठाया, लेकिन यहाँ लेखक यूहन्ना सिर्फ इतना कहता है कि यीशु ने खुद अपना क्रूस उठाया। संभावना है कि यीशु अपने कंधे पर क्रूस की दो लकड़ियों में से एक उठाकर चल रहा था, और दूसरी लकड़ी क्रूस पर चढ़ाने की जगह पर पहले से वहाँ खड़ी थी। उस जगह को “खोपड़ी का स्थान” कहा जाता था, शायद इसलिए क्योंकि वह पहाड़ी गोल मानव सिर जैसी दिखती थी। जिस भाषा में यहूदी लोग बोलते हैं उसमें “खोपड़ी” के लिए “गुलगुता” शब्द इस्तेमाल होता है।</w:t>
      </w:r>
    </w:p>
    <w:p>
      <w:pPr/>
      <w:r>
        <w:rPr>
          <w:lang w:val="hi_IN" w:bidi="hi_IN"/>
        </w:rPr>
      </w:r>
      <w:r>
        <w:rPr>
          <w:lang w:val="hi_IN" w:bidi="hi_IN"/>
        </w:rPr>
        <w:t>जब वे गुलगुता पहुँचे, तब रोमी सिपाहियों ने यीशु को और उसके दोनों ओर एक-एक अपराधी को क्रूस पर चढ़ाया। यीशु और दोनों अपराधियों के पास अपना-अपना क्रूस था। उन्होंने उसके हाथ फैलाकर क्रूस की आड़ी लकड़ी पर कीलें ठोंकीं, फिर उस आड़ी लकड़ी को उठाकर खड़ी लकड़ी से जोड़ दिया। यह खड़ी लकड़ी करीब 10 फीट, यानी करीब 3 मीटर ऊँची थी। कभी-कभी लोग अपराधी के पैरों को लकड़ी पर कीलों से भी जड़ देते थे। कभी-कभी अपराधी के शरीर को सहारा देने के लिए लकड़ी पर पैर रखने की जगह या शरीर को सहारा देने की जगह भी होती थी। आम तौर पर, अगर अपराधी के शरीर को सहारा देने की कोई जगह होती थी तो उसे मरने में दो या तीन दिन लग जाते थे। अपराधी का शरीर उस सहारे पर टिक जाता था और इस वजह से उसकी मृत्यु धीरे-धीरे होती थी, क्योंकि वह अधिक आसानी से साँस ले पाता था और उसका खून शरीर में अच्छे से प्रवाह होता रहता था। क्रूस पर चढ़ाया जाना दंड देने का एक तरीका था जिसका उपयोग केवल दासों या अन्य अपराधियों के लिए किया जाता था।</w:t>
      </w:r>
    </w:p>
    <w:p>
      <w:pPr/>
      <w:r>
        <w:rPr>
          <w:lang w:val="hi_IN" w:bidi="hi_IN"/>
        </w:rPr>
      </w:r>
      <w:r>
        <w:rPr>
          <w:lang w:val="hi_IN" w:bidi="hi_IN"/>
        </w:rPr>
        <w:t xml:space="preserve">यहाँ रुकें और एक समूह के रूप में </w:t>
      </w:r>
      <w:r>
        <w:rPr>
          <w:lang w:val="hi_IN" w:bidi="hi_IN"/>
        </w:rPr>
        <w:t>क्रूस</w:t>
      </w:r>
      <w:r>
        <w:rPr>
          <w:lang w:val="hi_IN" w:bidi="hi_IN"/>
        </w:rPr>
        <w:t xml:space="preserve"> की तस्वीर और क्रूस की </w:t>
      </w:r>
      <w:r>
        <w:rPr>
          <w:lang w:val="hi_IN" w:bidi="hi_IN"/>
        </w:rPr>
        <w:t>आड़ी-लकड़ी उठाए हुए एक व्यक्ति</w:t>
      </w:r>
      <w:r>
        <w:rPr>
          <w:lang w:val="hi_IN" w:bidi="hi_IN"/>
        </w:rPr>
        <w:t xml:space="preserve"> की तस्वीर देखें। इस ऑडियो को यहाँ रोकें।</w:t>
      </w:r>
    </w:p>
    <w:p>
      <w:pPr/>
      <w:r>
        <w:rPr>
          <w:lang w:val="hi_IN" w:bidi="hi_IN"/>
        </w:rPr>
      </w:r>
      <w:r>
        <w:rPr>
          <w:lang w:val="hi_IN" w:bidi="hi_IN"/>
        </w:rPr>
        <w:t>यह सामान्य था कि अपराधी के अपराध को एक दोष पत्र पर लिखकर उसे उसके गले में लटकाया जाता था। कभी-कभी रोमी लोग उस दोष पत्र को क्रूस पर भी जड़ देते थे, ताकि सब लोग अपराध पढ़ सकें। पिलातुस ने सिपाहियों को आदेश दिया कि वे “यीशु नासरी, यहूदियों का राजा” लिखें और उसे यीशु के क्रूस पर टाँग दें। पिलातुस ने उस दोष पत्र को तीन अलग अलग भाषाओं में लिखवाया—इब्रानी, लातीनी और यूनानी—ताकि हर कोई यीशु का अपराध पढ़ सके। यहूदी लोगों ने इसे इब्रानी यहूदी भाषा में पढ़ा। बहुत से गैर-यहूदियों ने रोमी लोगों के लिए इसे लातीनी भाषा में पढ़ा या यूनानियों के लिए यूनानी भाषा में पढ़ा। यहूदी लोगों ने इसे इसलिए पढ़ा क्योंकि उनमें से बहुत से यरूशलेम में या उसके पास रहते थे, या वे फसह के पर्व के लिए यरूशलेम आए थे। लोग अपराधियों को सार्वजनिक जगह पर क्रूस पर चढ़ाते थे ताकि दूसरों को ऐसे अपराध करने के खिलाफ चेतावनी दी जा सके।</w:t>
      </w:r>
    </w:p>
    <w:p>
      <w:pPr/>
      <w:r>
        <w:rPr>
          <w:lang w:val="hi_IN" w:bidi="hi_IN"/>
        </w:rPr>
      </w:r>
      <w:r>
        <w:rPr>
          <w:lang w:val="hi_IN" w:bidi="hi_IN"/>
        </w:rPr>
        <w:t>“नासरी” का अर्थ है कि यीशु नासरत का रहने वाला था, जो गलील क्षेत्र का एक नगर था। यीशु की सुनवाई और क्रूस पर चढ़ाया जाना यरूशलेम में हुआ। उस दोष पत्र में यह भी कहा गया था, “यहूदियों का राजा,” जिसका शायद यह अर्थ नहीं था कि पिलातुस सच में मानता था कि यीशु यहूदियों का राजा है। संभावना है कि पिलातुस यहूदियों का मज़ाक उड़ा रहा था, या उसने सिपाहियों से यह इसलिए लिखवाया क्योंकि इसी कारण यहूदी लोग यीशु को मारना चाहते थे।</w:t>
      </w:r>
    </w:p>
    <w:p>
      <w:pPr/>
      <w:r>
        <w:rPr>
          <w:lang w:val="hi_IN" w:bidi="hi_IN"/>
        </w:rPr>
      </w:r>
      <w:r>
        <w:rPr>
          <w:lang w:val="hi_IN" w:bidi="hi_IN"/>
        </w:rPr>
        <w:t xml:space="preserve">यहाँ रुकें और एक समूह के रूप में </w:t>
      </w:r>
      <w:r>
        <w:rPr>
          <w:lang w:val="hi_IN" w:bidi="hi_IN"/>
        </w:rPr>
        <w:t>नासरत और यरूशलेम</w:t>
      </w:r>
      <w:r>
        <w:rPr>
          <w:lang w:val="hi_IN" w:bidi="hi_IN"/>
        </w:rPr>
        <w:t xml:space="preserve"> का नक्शा देखें। इस ऑडियो को यहाँ रोकें।</w:t>
      </w:r>
    </w:p>
    <w:p>
      <w:pPr/>
      <w:r>
        <w:rPr>
          <w:lang w:val="hi_IN" w:bidi="hi_IN"/>
        </w:rPr>
      </w:r>
      <w:r>
        <w:rPr>
          <w:lang w:val="hi_IN" w:bidi="hi_IN"/>
        </w:rPr>
        <w:t>मुख्य याजक इस बात से खुश नहीं थे कि पिलातुस ने रोमी सिपाहियों से यीशु के दोषपत्र पर “यहूदियों का राजा” लिखवाया था। मुख्य याजक यहूदी लोगों के प्रधान धार्मिक अगुवे थे। मुख्य याजक चाहते थे कि पिलातुस दोषपत्र को बदल दे। मुख्य याजक जानते थे कि वे पिलातुस से उस दोषपत्र को पूरी तरह हटाने के लिए नहीं कह सकते थे। वे चाहते थे कि पिलातुस एक नया दोष पत्र लगाए जिस पर लिखा हो, “यह व्यक्ति यहूदियों का राजा होने का दावा करता है।” मुख्य याजकों ने यीशु को “यह व्यक्ति” कहा, क्योंकि वे उसका सम्मान नहीं करते थे और उस पर विश्वास भी नहीं करते थे। यीशु ने यह कभी नहीं कहा कि वह यहूदियों का राजा है, लेकिन मुख्य याजकों ने यीशु पर यही आरोप लगाया कि उसने ऐसा कहा है। पिलातुस ने मुख्य याजकों को उत्तर दिया, “मैंने जो लिख दिया, वह लिख दिया।” पिलातुस ने दोष पत्र को बदलने से इनकार कर दिया।</w:t>
      </w:r>
    </w:p>
    <w:p>
      <w:pPr/>
      <w:r>
        <w:rPr>
          <w:lang w:val="hi_IN" w:bidi="hi_IN"/>
        </w:rPr>
      </w:r>
      <w:r>
        <w:rPr>
          <w:lang w:val="hi_IN" w:bidi="hi_IN"/>
        </w:rPr>
        <w:t>इससे पहले कि सिपाहियों ने यीशु को क्रूस पर चढ़ाया, उन्होंने उसके कपड़े उतार दिए। उसे क्रूस पर चढ़ाने के बाद उन्होंने उसके कपड़ों को आपस में बाँट लिया। सिपाहियों के लिए अपराधी के कपड़े ले लेना सामान्य बात थी। वे कपड़े उस अपराधी को मारने वाले सिपाहियों की संपत्ति बन जाते थे। उन कपड़ों में शायद एक कमरबंद और चप्पलें भी शामिल थीं। सिपाहियों ने यीशु के कपड़ों को चार भागों में बाँटा, ताकि चारों सिपाहियों में से हर एक को एक-एक हिस्सा मिले। शायद वे चारों एक ही सैन्य दल में साथ थे। जब उन्होंने कपड़ों के चारों टुकड़े आपस में बांट लिए, वहाँ एक कुर्ता भी था। कुर्ता शायद एक लंबी कमीज़ होती थी, जो दूसरे कपड़ों के नीचे पहना जाता था। पुरुष और महिलाएँ दोनों कुर्ता पहनते थे। यीशु का कुर्ता एक ही कपड़े से बुना हुआ था। एक ही प्रकार कपड़े से बना कुर्ता, अलग-अलग कपड़ों से बने कुर्ते से ज़्यादा क़ीमती होता था।</w:t>
      </w:r>
    </w:p>
    <w:p>
      <w:pPr/>
      <w:r>
        <w:rPr>
          <w:lang w:val="hi_IN" w:bidi="hi_IN"/>
        </w:rPr>
      </w:r>
      <w:r>
        <w:rPr>
          <w:lang w:val="hi_IN" w:bidi="hi_IN"/>
        </w:rPr>
        <w:t xml:space="preserve">यहाँ रुकें और समूह के रूप में </w:t>
      </w:r>
      <w:r>
        <w:rPr>
          <w:lang w:val="hi_IN" w:bidi="hi_IN"/>
        </w:rPr>
        <w:t>कुर्ते</w:t>
      </w:r>
      <w:r>
        <w:rPr>
          <w:lang w:val="hi_IN" w:bidi="hi_IN"/>
        </w:rPr>
        <w:t xml:space="preserve"> की तस्वीर देखें। इस ऑडियो को यहाँ रोकें।</w:t>
      </w:r>
    </w:p>
    <w:p>
      <w:pPr/>
      <w:r>
        <w:rPr>
          <w:lang w:val="hi_IN" w:bidi="hi_IN"/>
        </w:rPr>
      </w:r>
      <w:r>
        <w:rPr>
          <w:lang w:val="hi_IN" w:bidi="hi_IN"/>
        </w:rPr>
        <w:t>सिपाहियों ने तय किया कि वे यीशु के कुर्ते के लिए चिट्ठी डालें क्योंकि एक ही टुकड़े में वह ज़्यादा क़ीमती था बजाय इसके कि वे उसे चार टुकड़ों में फाड़ें, हर एक के लिए एक। चिट्ठी डालने का मतलब है किसी बात का फैसला करने के लिए पर्चियाँ डालकर तय करना। सिपाहियों ने शायद छोटे पत्थरों का इस्तेमाल किया होगा ताकि यह तय हो सके कि कुर्ता किसे मिले। लोग चिट्ठी डालते थे, क्योंकि वे मानते थे कि इससे उनके देवताओं की इच्छा प्रकट होगी। पुराने नियम में यह भविष्यवाणी थी कि लोग यीशु के कपड़े बाँटेंगे और उसके वस्त्रों के लिए चिट्ठी डालेंगे। सिपाहियों के इन कामों से पुराने नियम की वह भविष्यवाणी पूरी हुई, जिसमें कहा गया था कि लोग यीशु के कपड़े बाँटेंगे और उनके लिए चिट्ठी डालेंगे। यीशु अब बिना कपड़ों के था उसके सारे सांसारिक सामान, यहाँ तक कि उसके कपड़े भी उससे छीन लिए गए थे।</w:t>
      </w:r>
    </w:p>
    <w:p>
      <w:pPr/>
      <w:r>
        <w:rPr>
          <w:lang w:val="hi_IN" w:bidi="hi_IN"/>
        </w:rPr>
      </w:r>
      <w:r>
        <w:rPr>
          <w:lang w:val="hi_IN" w:bidi="hi_IN"/>
        </w:rPr>
        <w:t>यहाँ रुकें और समूह के रूप में इस प्रश्न पर चर्चा करें: आपकी संस्कृति में किस तरह का जुआ या चिट्ठी डालने की प्रथा है? इस ऑडियो को यहाँ रोकें।</w:t>
      </w:r>
    </w:p>
    <w:p>
      <w:pPr/>
      <w:r>
        <w:rPr>
          <w:lang w:val="hi_IN" w:bidi="hi_IN"/>
        </w:rPr>
      </w:r>
      <w:r>
        <w:rPr>
          <w:lang w:val="hi_IN" w:bidi="hi_IN"/>
        </w:rPr>
        <w:t>इसके बाद, यीशु क्रूस पर लटका हुआ अपनी माता और उस चेले से बात करता है, जिससे वह प्रेम करता था। कुछ लोग मानते हैं कि यह मरने की प्रक्रिया का एक हिस्सा था: पहले यीशु ने अपने कपड़े खोए, फिर उसने अपने सबसे करीबी रिश्ते खोए, और अंत में उसने अपना जीवन भी खो दिया। यीशु के क्रूस के पास चार स्त्रियाँ खड़ी थीं: यीशु की माता, उसकी माता की बहन, मरियम नाम की एक स्त्री जो क्लोपास की पत्नी थी, और मरियम मगदलीनी। कुछ लोग मानते हैं कि मरियम नाम की स्त्री, क्लोपास की पत्नी, ही यीशु की मौसी थी। लेकिन ऐसा होना संभव नहीं लगता, क्योंकि यीशु की माता का नाम भी मरियम था। आमतौर पर दो बहनों का एक जैसा नाम नहीं होता। मरियम मगदलीनी मगदला गाँव से थी। यीशु अपनी माता और "उस चेले से जिससे वह प्रेम करता था" दोनों से बात करता है। वह चेला शायद यूहन्ना था, जो इस पुस्तक को लिख रहा था। यीशु अपनी माता को “स्त्री” कहकर उसका अनादर नहीं करता है। वह आदर दिखा रहा है, और सबसे बड़ा बेटा होने के कारण अपनी माता की चिंता कर रहा है। वह चाहता है कि मरियम अपने पुत्र की तरह यूहन्ना की देखभाल करे। उसी तरह, यीशु चाहता है कि यूहन्ना उसकी मृत्यु के बाद उसकी माता की देखभाल करे और यीशु की माता के पुत्र की तरह उसके साथ रहे। “इसी घड़ी से” का अर्थ है इसी समय से, यूहन्ना यीशु की माता को अपने घर में ले गया और उसकी देखभाल की। यूहन्ना आज्ञा मानता है और यीशु की माता मरियम की देखभाल करता है।</w:t>
      </w:r>
    </w:p>
    <w:p>
      <w:pPr/>
      <w:r>
        <w:rPr>
          <w:lang w:val="hi_IN" w:bidi="hi_IN"/>
        </w:rPr>
      </w:r>
      <w:r>
        <w:rPr>
          <w:lang w:val="hi_IN" w:bidi="hi_IN"/>
        </w:rPr>
        <w:t>यहाँ रुकें और समूह के रूप में इस प्रश्न पर चर्चा करें: आपकी संस्कृति में बुज़ुर्ग माता-पिता की देखभाल कौन करता है? अगर पुत्र/पुत्री माता-पिता से पहले मर जाते हैं, तो क्या होता है? तो फिर माता-पिता की देखभाल कौन करता है? इस ऑडियो को यहाँ रोकें।</w:t>
      </w:r>
    </w:p>
    <w:p>
      <w:pPr/>
      <w:r>
        <w:rPr>
          <w:lang w:val="hi_IN" w:bidi="hi_IN"/>
        </w:rPr>
      </w:r>
      <w:r>
        <w:rPr>
          <w:lang w:val="hi_IN" w:bidi="hi_IN"/>
        </w:rPr>
        <w:t xml:space="preserve">इसके बाद मरने का अंतिम चरण होता है। यीशु जानता था कि सब कुछ पूरा हो चुका है, यानी परमेश्वर ने उसे जो काम करने के लिए संसार में भेजा था, वह सब उसने पूरा कर दिया था। फिर यीशु ने कहा, "मैं प्यासा हूँ।" कुछ लोग मानते हैं कि यीशु को सच में प्यास लगी थी क्योंकि उसका खून बह रहा था और वह धूप में मर रहा था। अन्य लोग मानते हैं कि यीशु का अर्थ यह था कि वह परमेश्वर के लिए प्यासा है क्योंकि यीशु क्रूस पर मरते समय परमेश्वर से अलग हो गया था। कुछ दूसरे लोग मानते हैं कि यीशु भजन संहिता की उस भविष्यवाणी की बात कर रहा था, जिसमें लिखा है, “जब मैं प्यासा था, तो उन्होंने मुझे सिरका दिया।” ये लोग मानते हैं कि यीशु ने इस भविष्यवाणी को पूरा होने के लिए कहा, “मैं प्यासा हूँ।” क्रूस के पास खट्टे दाखरस से भरा एक बर्तन रखा हुआ था। खट्टा दाखरस सस्ता दाखरस होता था, जिसे पानी या सिरके में मिलाया जाता था और सिपाही या गरीब लोग उसे पीते थे। वह दाखरस शायद रोमी सिपाहियों के पीने के लिए था। </w:t>
      </w:r>
    </w:p>
    <w:p>
      <w:pPr/>
      <w:r>
        <w:rPr>
          <w:lang w:val="hi_IN" w:bidi="hi_IN"/>
        </w:rPr>
      </w:r>
      <w:r>
        <w:rPr>
          <w:lang w:val="hi_IN" w:bidi="hi_IN"/>
        </w:rPr>
        <w:t xml:space="preserve">यहाँ रुकें और यदि आवश्यकता हो तो समूह में फिर से </w:t>
      </w:r>
      <w:r>
        <w:rPr>
          <w:b/>
          <w:lang w:val="hi_IN" w:bidi="hi_IN"/>
        </w:rPr>
        <w:t>खट्टे दाखरस के बर्तन</w:t>
      </w:r>
      <w:r>
        <w:rPr>
          <w:lang w:val="hi_IN" w:bidi="hi_IN"/>
        </w:rPr>
        <w:t xml:space="preserve"> की तस्वीर देखें। इस ऑडियो को यहाँ रोकें।</w:t>
      </w:r>
    </w:p>
    <w:p>
      <w:pPr/>
      <w:r>
        <w:rPr>
          <w:lang w:val="hi_IN" w:bidi="hi_IN"/>
        </w:rPr>
      </w:r>
      <w:r>
        <w:rPr>
          <w:lang w:val="hi_IN" w:bidi="hi_IN"/>
        </w:rPr>
        <w:t>किसी ने, शायद सिपाहियों में से किसी एक ने, सोचा कि यीशु को प्यास लगी है। सैनिक जूफे की डाली के सिरे पर एक स्पंज लगाया और उसे खट्टे दाखरस के बर्तन में डुबोया। स्पंज ने खट्टा दाखरस सोख लिया। सैनिक ने उसे यीशु के मुँह तक उठाया ताकि यीशु उसे पी सके।</w:t>
      </w:r>
    </w:p>
    <w:p>
      <w:pPr/>
      <w:r>
        <w:rPr>
          <w:lang w:val="hi_IN" w:bidi="hi_IN"/>
        </w:rPr>
      </w:r>
      <w:r>
        <w:rPr>
          <w:lang w:val="hi_IN" w:bidi="hi_IN"/>
        </w:rPr>
        <w:t xml:space="preserve">यहाँ रुकें और यदि आवश्यकता हो तो समूह में एक </w:t>
      </w:r>
      <w:r>
        <w:rPr>
          <w:lang w:val="hi_IN" w:bidi="hi_IN"/>
        </w:rPr>
        <w:t>स्पंज</w:t>
      </w:r>
      <w:r>
        <w:rPr>
          <w:lang w:val="hi_IN" w:bidi="hi_IN"/>
        </w:rPr>
        <w:t xml:space="preserve"> और </w:t>
      </w:r>
      <w:r>
        <w:rPr>
          <w:lang w:val="hi_IN" w:bidi="hi_IN"/>
        </w:rPr>
        <w:t>जूफे की झाड़ी की एक डाली</w:t>
      </w:r>
      <w:r>
        <w:rPr>
          <w:lang w:val="hi_IN" w:bidi="hi_IN"/>
        </w:rPr>
        <w:t xml:space="preserve"> की तस्वीरें देखें। इस ऑडियो को यहाँ रोकें।</w:t>
      </w:r>
    </w:p>
    <w:p>
      <w:pPr/>
      <w:r>
        <w:rPr>
          <w:lang w:val="hi_IN" w:bidi="hi_IN"/>
        </w:rPr>
      </w:r>
      <w:r>
        <w:rPr>
          <w:lang w:val="hi_IN" w:bidi="hi_IN"/>
        </w:rPr>
        <w:t>यीशु ने उस स्पंज से थोड़ा सा दाखरस चूसा। इसके बाद, यीशु ने कहा, “पूरा हुआ!” इसका अर्थ है कि यीशु ने वह सब कुछ पूरा कर लिया था जो परमेश्वर ने उसे करने के लिए भेजा था। यीशु ने आगे की ओर अपना सिर झुकाया, जिसका अर्थ है कि अब वह विश्राम में था और अपने घर पहुँच गया था। पहले यीशु ने कहा था, “मनुष्य के पुत्र के पास सिर रखने के लिए भी कोई जगह नहीं है।” इसके बाद, यीशु ने अपनी आत्मा छोड़ दी। इसका अर्थ है कि यीशु मर गया और अपनी आत्मा को परमेश्वर के पास लौटने दिया।</w:t>
      </w:r>
    </w:p>
    <w:p>
      <w:pPr/>
      <w:r>
        <w:rPr>
          <w:lang w:val="hi_IN" w:bidi="hi_IN"/>
        </w:rPr>
      </w:r>
      <w:r>
        <w:rPr>
          <w:lang w:val="hi_IN" w:bidi="hi_IN"/>
        </w:rPr>
        <w:t>यहाँ रुकें और समूह में इस प्रश्न पर चर्चा करें: आपकी भाषा और संस्कृति में मृत्यु के बारे में कैसे बात की जाती है? किसी की मृत्यु का वर्णन करने के सामान्य तरीके क्या हैं या उसके मरने के बाद उसके साथ क्या होता है?</w:t>
      </w:r>
      <w:r>
        <w:rPr>
          <w:lang w:val="hi_IN" w:bidi="hi_IN"/>
        </w:rPr>
      </w:r>
    </w:p>
    <w:p>
      <w:pPr>
        <w:pStyle w:val="Heading3"/>
      </w:pPr>
      <w:r>
        <w:rPr>
          <w:lang w:val="hi_IN" w:bidi="hi_IN"/>
        </w:rPr>
        <w:t>घटनाओं को समझाना</w:t>
      </w:r>
    </w:p>
    <w:p>
      <w:pPr/>
      <w:r>
        <w:rPr>
          <w:lang w:val="hi_IN" w:bidi="hi_IN"/>
        </w:rPr>
      </w:r>
      <w:r>
        <w:rPr>
          <w:lang w:val="hi_IN" w:bidi="hi_IN"/>
        </w:rPr>
        <w:t>यूहन्ना 19:17–30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दृश्य रूप में समझने की कोशिश करेगा।</w:t>
      </w:r>
    </w:p>
    <w:p>
      <w:pPr/>
      <w:r>
        <w:rPr>
          <w:lang w:val="hi_IN" w:bidi="hi_IN"/>
        </w:rPr>
      </w:r>
      <w:r>
        <w:rPr>
          <w:lang w:val="hi_IN" w:bidi="hi_IN"/>
        </w:rPr>
        <w:t>इस भाग में 4 दृश्य हैं।</w:t>
      </w:r>
    </w:p>
    <w:p>
      <w:pPr/>
      <w:r>
        <w:rPr>
          <w:lang w:val="hi_IN" w:bidi="hi_IN"/>
        </w:rPr>
      </w:r>
      <w:r>
        <w:rPr>
          <w:b/>
          <w:lang w:val="hi_IN" w:bidi="hi_IN"/>
        </w:rPr>
        <w:t>पहले दृश्य में:</w:t>
      </w:r>
      <w:r>
        <w:rPr>
          <w:lang w:val="hi_IN" w:bidi="hi_IN"/>
        </w:rPr>
        <w:t xml:space="preserve"> रोमी सिपाही यीशु को क्रूस पर चढ़ाते हैं। पिलातुस उनसे लिखवाता "यीशु नासरी। यहूदियों का राजा” और उस दोष पत्र को क्रूस पर लगवाता है।</w:t>
      </w:r>
    </w:p>
    <w:p>
      <w:pPr/>
      <w:r>
        <w:rPr>
          <w:lang w:val="hi_IN" w:bidi="hi_IN"/>
        </w:rPr>
      </w:r>
      <w:r>
        <w:rPr>
          <w:b/>
          <w:lang w:val="hi_IN" w:bidi="hi_IN"/>
        </w:rPr>
        <w:t>दूसरे दृश्य में:</w:t>
      </w:r>
      <w:r>
        <w:rPr>
          <w:lang w:val="hi_IN" w:bidi="hi_IN"/>
        </w:rPr>
        <w:t xml:space="preserve"> रोमी सिपाही यीशु के कपड़े आपस में बाँट लेते हैं।</w:t>
      </w:r>
    </w:p>
    <w:p>
      <w:pPr/>
      <w:r>
        <w:rPr>
          <w:lang w:val="hi_IN" w:bidi="hi_IN"/>
        </w:rPr>
      </w:r>
      <w:r>
        <w:rPr>
          <w:b/>
          <w:lang w:val="hi_IN" w:bidi="hi_IN"/>
        </w:rPr>
        <w:t>तीसरे दृश्य में:</w:t>
      </w:r>
      <w:r>
        <w:rPr>
          <w:lang w:val="hi_IN" w:bidi="hi_IN"/>
        </w:rPr>
        <w:t xml:space="preserve"> यीशु उस चेले से जिससे वह प्रेम करता है और अपनी माता से बात करता है।</w:t>
      </w:r>
    </w:p>
    <w:p>
      <w:pPr/>
      <w:r>
        <w:rPr>
          <w:lang w:val="hi_IN" w:bidi="hi_IN"/>
        </w:rPr>
      </w:r>
      <w:r>
        <w:rPr>
          <w:b/>
          <w:lang w:val="hi_IN" w:bidi="hi_IN"/>
        </w:rPr>
        <w:t>चौथे दृश्य में:</w:t>
      </w:r>
      <w:r>
        <w:rPr>
          <w:lang w:val="hi_IN" w:bidi="hi_IN"/>
        </w:rPr>
        <w:t xml:space="preserve"> यीशु अपना अंतिम पेय लेता है और फिर वह मर जाता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पिलातुस, रोमी राज्यपाल</w:t>
      </w:r>
    </w:p>
    <w:p>
      <w:pPr>
        <w:pStyle w:val="ListBullet"/>
        <w:spacing w:line="240" w:lineRule="auto"/>
        <w:ind w:left="720"/>
      </w:pPr>
      <w:r>
        <w:rPr>
          <w:lang w:val="hi_IN" w:bidi="hi_IN"/>
        </w:rPr>
      </w:r>
      <w:r>
        <w:rPr>
          <w:lang w:val="hi_IN" w:bidi="hi_IN"/>
        </w:rPr>
        <w:t>चार रोमी सिपाही</w:t>
      </w:r>
    </w:p>
    <w:p>
      <w:pPr>
        <w:pStyle w:val="ListBullet"/>
        <w:spacing w:line="240" w:lineRule="auto"/>
        <w:ind w:left="720"/>
      </w:pPr>
      <w:r>
        <w:rPr>
          <w:lang w:val="hi_IN" w:bidi="hi_IN"/>
        </w:rPr>
      </w:r>
      <w:r>
        <w:rPr>
          <w:lang w:val="hi_IN" w:bidi="hi_IN"/>
        </w:rPr>
        <w:t>अन्य दो पुरुष जिन्हें क्रूस पर चढ़ाया गया था</w:t>
      </w:r>
    </w:p>
    <w:p>
      <w:pPr>
        <w:pStyle w:val="ListBullet"/>
        <w:spacing w:line="240" w:lineRule="auto"/>
        <w:ind w:left="720"/>
      </w:pPr>
      <w:r>
        <w:rPr>
          <w:lang w:val="hi_IN" w:bidi="hi_IN"/>
        </w:rPr>
      </w:r>
      <w:r>
        <w:rPr>
          <w:lang w:val="hi_IN" w:bidi="hi_IN"/>
        </w:rPr>
        <w:t>यहूदी और गैर-यहूदी जो क्रूसों को देखते हैं</w:t>
      </w:r>
    </w:p>
    <w:p>
      <w:pPr>
        <w:pStyle w:val="ListBullet"/>
        <w:spacing w:line="240" w:lineRule="auto"/>
        <w:ind w:left="720"/>
      </w:pPr>
      <w:r>
        <w:rPr>
          <w:lang w:val="hi_IN" w:bidi="hi_IN"/>
        </w:rPr>
      </w:r>
      <w:r>
        <w:rPr>
          <w:lang w:val="hi_IN" w:bidi="hi_IN"/>
        </w:rPr>
        <w:t>यहूदी मुख्य याजक</w:t>
      </w:r>
    </w:p>
    <w:p>
      <w:pPr>
        <w:pStyle w:val="ListBullet"/>
        <w:spacing w:line="240" w:lineRule="auto"/>
        <w:ind w:left="720"/>
      </w:pPr>
      <w:r>
        <w:rPr>
          <w:lang w:val="hi_IN" w:bidi="hi_IN"/>
        </w:rPr>
      </w:r>
      <w:r>
        <w:rPr>
          <w:lang w:val="hi_IN" w:bidi="hi_IN"/>
        </w:rPr>
        <w:t>यीशु की माता</w:t>
      </w:r>
    </w:p>
    <w:p>
      <w:pPr>
        <w:pStyle w:val="ListBullet"/>
        <w:spacing w:line="240" w:lineRule="auto"/>
        <w:ind w:left="720"/>
      </w:pPr>
      <w:r>
        <w:rPr>
          <w:lang w:val="hi_IN" w:bidi="hi_IN"/>
        </w:rPr>
      </w:r>
      <w:r>
        <w:rPr>
          <w:lang w:val="hi_IN" w:bidi="hi_IN"/>
        </w:rPr>
        <w:t>यीशु की माता की बहन</w:t>
      </w:r>
    </w:p>
    <w:p>
      <w:pPr>
        <w:pStyle w:val="ListBullet"/>
        <w:spacing w:line="240" w:lineRule="auto"/>
        <w:ind w:left="720"/>
      </w:pPr>
      <w:r>
        <w:rPr>
          <w:lang w:val="hi_IN" w:bidi="hi_IN"/>
        </w:rPr>
      </w:r>
      <w:r>
        <w:rPr>
          <w:lang w:val="hi_IN" w:bidi="hi_IN"/>
        </w:rPr>
        <w:t>मरियम, क्लोपास की पत्नी</w:t>
      </w:r>
    </w:p>
    <w:p>
      <w:pPr>
        <w:pStyle w:val="ListBullet"/>
        <w:spacing w:line="240" w:lineRule="auto"/>
        <w:ind w:left="720"/>
      </w:pPr>
      <w:r>
        <w:rPr>
          <w:lang w:val="hi_IN" w:bidi="hi_IN"/>
        </w:rPr>
      </w:r>
      <w:r>
        <w:rPr>
          <w:lang w:val="hi_IN" w:bidi="hi_IN"/>
        </w:rPr>
        <w:t>मरियम मगदलीनी</w:t>
      </w:r>
    </w:p>
    <w:p>
      <w:pPr>
        <w:pStyle w:val="ListBullet"/>
        <w:spacing w:line="240" w:lineRule="auto"/>
        <w:ind w:left="720"/>
      </w:pPr>
      <w:r>
        <w:rPr>
          <w:lang w:val="hi_IN" w:bidi="hi_IN"/>
        </w:rPr>
      </w:r>
      <w:r>
        <w:rPr>
          <w:lang w:val="hi_IN" w:bidi="hi_IN"/>
        </w:rPr>
        <w:t>और यूहन्ना, वह चेला जिससे यीशु प्रेम करता था</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पहले दृश्य में, पिलातुस यीशु को क्रूस पर चढ़ाए जाने के लिए रोमी सैनिकों के हाथ सौंप देता है। याद रखें, रोमी सिपाही और यीशु शहर से बाहर गए, क्योंकि क्रूस पर चढ़ाया जाना केवल शहर के बाहर ही हो सकता था। वे गुलगुता नाम के एक स्थान पर गए जो शायद एक गोल पहाड़ी जैसा दिखता था। यह भी याद रखें कि यीशु अपना ही क्रूस उठा कर ले जा रहा था, और शायद यीशु केवल क्रूस की आड़ी लकड़ी ही उठा कर ले जा रहा था।</w:t>
      </w:r>
    </w:p>
    <w:p>
      <w:pPr/>
      <w:r>
        <w:rPr>
          <w:lang w:val="hi_IN" w:bidi="hi_IN"/>
        </w:rPr>
      </w:r>
      <w:r>
        <w:rPr>
          <w:lang w:val="hi_IN" w:bidi="hi_IN"/>
        </w:rPr>
        <w:t xml:space="preserve">यहाँ रुकें और ज़रूरत हो तो समूह में फिर से उस तस्वीर को देखें, जिसमें </w:t>
      </w:r>
      <w:r>
        <w:rPr>
          <w:lang w:val="hi_IN" w:bidi="hi_IN"/>
        </w:rPr>
        <w:t>एक पुरुष क्रूस की लकड़ी उठाए हुए</w:t>
      </w:r>
      <w:r>
        <w:rPr>
          <w:lang w:val="hi_IN" w:bidi="hi_IN"/>
        </w:rPr>
        <w:t xml:space="preserve"> है। इस ऑडियो को यहाँ रोकें।</w:t>
      </w:r>
    </w:p>
    <w:p>
      <w:pPr/>
      <w:r>
        <w:rPr>
          <w:lang w:val="hi_IN" w:bidi="hi_IN"/>
        </w:rPr>
      </w:r>
      <w:r>
        <w:rPr>
          <w:lang w:val="hi_IN" w:bidi="hi_IN"/>
        </w:rPr>
        <w:t>गुलगुता में, सैनिकों ने यीशु और दो अपराधियों को क्रूस पर चढ़ाया। याद रखें कि यह जगह शायद बहुत व्यस्त थी जहाँ से बहुत से लोग गुजरा करते थे। रोमी लोगों को सार्वजनिक स्थान पर क्रूस पर चढ़ाते थे ताकि दूसरों को चेतावनी दे सकें कि गंभीर अपराध करने का क्या परिणाम होता है। उन्होंने यीशु को कील से उसके क्रूस पर लटका दिया, और उन दोनों अपराधियों को भी उनके-अपने क्रूस पर लटका दिया। सैनिकों ने तीनों क्रूस खड़े कर दिए, और यीशु उन दोनों अपराधियों के बीच में था। याद रखें कि जिन्हें क्रूस पर चढ़ाया जाता था, उन्हें मरने में कई दिन लग सकते थे, और यह बहुत दर्दनाक होता था। संभव है कि वहाँ यीशु और उन अपराधियों के लिए पैरों को रखने या टेकने की जगह थी, जिससे उनके शरीर को सहारा मिलता था और वे अधिक समय तक जीवित रहते थे।</w:t>
      </w:r>
    </w:p>
    <w:p>
      <w:pPr/>
      <w:r>
        <w:rPr>
          <w:lang w:val="hi_IN" w:bidi="hi_IN"/>
        </w:rPr>
      </w:r>
      <w:r>
        <w:rPr>
          <w:lang w:val="hi_IN" w:bidi="hi_IN"/>
        </w:rPr>
        <w:t>यह याद रखना ज़रूरी है कि पिलातुस ने रोमी सैनिकों से कहा था कि वे एक दोष पत्र लिखें और उसे यीशु के क्रूस पर टाँग दें। दोषपत्र पर लिखा था, “यीशु नासरी, यहूदियों का राजा।” याद रखें कि यूहन्ना हमें यह अतिरिक्त जानकारी देता है कि बहुत से यहूदी और गैर-यहूदी लोगों ने उस दोष पत्र को पढ़ा क्योंकि सिपाहियों ने यीशु को एक सार्वजनिक स्थान पर क्रूस पर चढ़ाया था। वह दोष पत्र तीन अलग-अलग भाषाओं में लिखी गई थी, ताकि शहर में आते और शहर से जाते समय बहुत से लोग उसे पढ़ सकें। याद रखें कि क्रूस पर चढ़ाने के समय अपराधियों के अपराध को इस तरह के दोष पत्र पर लिखना सामान्य बात थी।</w:t>
      </w:r>
    </w:p>
    <w:p>
      <w:pPr/>
      <w:r>
        <w:rPr>
          <w:lang w:val="hi_IN" w:bidi="hi_IN"/>
        </w:rPr>
      </w:r>
      <w:r>
        <w:rPr>
          <w:lang w:val="hi_IN" w:bidi="hi_IN"/>
        </w:rPr>
        <w:t>याद रखें कि यीशु के क्रूस पर लगे दोष पत्र पर लिखे शब्दों से महायाजक खुश नहीं थे। मुख्य याजक चाहते थे कि पिलातुस उस दोष पत्र पर बदलकर लिखवाए, “यह व्यक्ति यहूदियों का राजा होने का दावा करता है।” याद रखें कि मुख्य याजक यीशु का आदर नहीं करते थे, और वही लोग थे जो चाहते थे कि यीशु मारा जाए। पिलातुस ने दोष पत्र को बदलने से इनकार कर दिया।</w:t>
      </w:r>
    </w:p>
    <w:p>
      <w:pPr/>
      <w:r>
        <w:rPr>
          <w:lang w:val="hi_IN" w:bidi="hi_IN"/>
        </w:rPr>
      </w:r>
      <w:r>
        <w:rPr>
          <w:lang w:val="hi_IN" w:bidi="hi_IN"/>
        </w:rPr>
        <w:t>दूसरे दृश्य में: रोमी सिपाही यीशु के कपड़े आपस में बाँट लेते हैं। यीशु और दूसरे अपराधियों को उनके क्रूस पर कील से ठोकने से पहले, सिपाहियों ने उनके कपड़े उतार दिए। आमतौर पर अपराधियों को क्रूस पर नग्न चढ़ाया जाता था। याद रखें कि चारों सैनिक अब यीशु और उन दोनों अपराधियों के कपड़ों के मालिक बन गए थे क्योंकि उन्होंने उन्हें क्रूस पर चढ़ाया था। सैनिकों ने यीशु के कपड़ों के अलग-अलग हिस्से आपस में बाँट लिए, और बस यीशु का कुर्ता बचा रह गया। सैनिक उस कुर्ते को फाड़ना नहीं चाहते थे, क्योंकि वह एक ही प्रकार के कपड़े का बना था, इसलिए उन्होंने उस कुर्ते के लिए चिट्ठियाँ डालीं। अगर कुर्ता एक ही टुकड़े में रहता तो वह ज़्यादा कीमती होता, बजाय इसके कि उसे चार अलग-अलग टुकड़ों में फाड़ दिया जाए। इस भाग में यह नहीं बताया गया है कि कुर्ता किस सैनिक ने जीता। यह भी याद रखें कि सैनिकों के कार्यों ने पुराने नियम की भविष्यवाणी को पूरा किया।</w:t>
      </w:r>
    </w:p>
    <w:p>
      <w:pPr/>
      <w:r>
        <w:rPr>
          <w:lang w:val="hi_IN" w:bidi="hi_IN"/>
        </w:rPr>
      </w:r>
      <w:r>
        <w:rPr>
          <w:lang w:val="hi_IN" w:bidi="hi_IN"/>
        </w:rPr>
        <w:t xml:space="preserve">यहाँ रुकें और यदि आवश्यकता हो तो समूह में फिर से </w:t>
      </w:r>
      <w:r>
        <w:rPr>
          <w:lang w:val="hi_IN" w:bidi="hi_IN"/>
        </w:rPr>
        <w:t>कुर्ते</w:t>
      </w:r>
      <w:r>
        <w:rPr>
          <w:lang w:val="hi_IN" w:bidi="hi_IN"/>
        </w:rPr>
        <w:t xml:space="preserve"> की तस्वीर देखें। इस ऑडियो को यहाँ रोकें।</w:t>
      </w:r>
    </w:p>
    <w:p>
      <w:pPr/>
      <w:r>
        <w:rPr>
          <w:lang w:val="hi_IN" w:bidi="hi_IN"/>
        </w:rPr>
      </w:r>
      <w:r>
        <w:rPr>
          <w:lang w:val="hi_IN" w:bidi="hi_IN"/>
        </w:rPr>
        <w:t>तीसरे दृश्य में, यीशु अपनी माता और उस चेले से जिससे वह प्रेम करता था, बात करता है। याद रखें कि शायद क्रूस के पास चार स्त्रियाँ थीं: यीशु की माता, यीशु की माता की बहन, क्लोपास की पत्नी मरियम, और मरियम मगदलीनी। याद रखें कि यीशु सबसे बड़ा पुत्र है, और उसकी मृत्यु के बाद अपनी माता की देखभाल करना उसकी ज़िम्मेदारी है। जिस चेले से यीशु प्रेम करता था, वह शायद यूहन्ना है, जो इस पुस्तक को लिख रहा है। यीशु यूहन्ना से कहता है कि वह उसकी माता की देखभाल करे। यीशु अपनी माता को “स्त्री” कहता है, और यीशु के समय में यह किसी स्त्री से आदर के साथ बात करने का तरीका था।</w:t>
      </w:r>
    </w:p>
    <w:p>
      <w:pPr/>
      <w:r>
        <w:rPr>
          <w:lang w:val="hi_IN" w:bidi="hi_IN"/>
        </w:rPr>
      </w:r>
      <w:r>
        <w:rPr>
          <w:lang w:val="hi_IN" w:bidi="hi_IN"/>
        </w:rPr>
        <w:t>यहाँ रुकें और समूह में इस प्रश्न पर चर्चा करें: इस बारे में बात करें कि आप अपनी माता को या किसी जानी-पहचानी बड़ी उम्र की स्त्री को क्या कहकर बुलाते हैं। उनके लिए सम्मान का शब्द क्या है? इस ऑडियो को यहाँ रोकें।</w:t>
      </w:r>
    </w:p>
    <w:p>
      <w:pPr/>
      <w:r>
        <w:rPr>
          <w:lang w:val="hi_IN" w:bidi="hi_IN"/>
        </w:rPr>
      </w:r>
      <w:r>
        <w:rPr>
          <w:lang w:val="hi_IN" w:bidi="hi_IN"/>
        </w:rPr>
        <w:t>यीशु अपनी माता से कहता है कि वह यूहन्ना के लिए माता की तरह बने। यूहन्ना यीशु की माता को अपने घर ले जाता है और अपनी ही माता की तरह उसकी देखभाल करता है।</w:t>
      </w:r>
    </w:p>
    <w:p>
      <w:pPr/>
      <w:r>
        <w:rPr>
          <w:lang w:val="hi_IN" w:bidi="hi_IN"/>
        </w:rPr>
      </w:r>
      <w:r>
        <w:rPr>
          <w:lang w:val="hi_IN" w:bidi="hi_IN"/>
        </w:rPr>
        <w:t>चौथे दृश्य में, यीशु ने वे सब काम समाप्त कर दिए हैं जो परमेश्वर ने उसे करने के लिए दिए थे। यीशु दो अंतिम बातें कहता है। सबसे पहले, वह कहता है, “मैं प्यासा हूँ।” सैनिक सोचते हैं कि यीशु पानी के लिए प्यासा है, इसलिए वे उसे पीने के लिए थोड़ा खट्टा दाखरस देते हैं। उन्होंने एक स्पंज को जूफा की डाली के सिरे पर लगाया और उसे क्रूस के पास रखे खट्टे दाखरस के बर्तन में डुबोया। फिर सैनिकों ने उस डाली को, जिस पर स्पंज लगा था, ऊपर उठाया ताकि यीशु पी सके। याद रखें कि खट्टी दाखमधु सस्ती दाखमधु होती थी, जिसे आम तौर पर गरीब लोग या सिपाही पीते थे।</w:t>
      </w:r>
    </w:p>
    <w:p>
      <w:pPr/>
      <w:r>
        <w:rPr>
          <w:lang w:val="hi_IN" w:bidi="hi_IN"/>
        </w:rPr>
      </w:r>
      <w:r>
        <w:rPr>
          <w:lang w:val="hi_IN" w:bidi="hi_IN"/>
        </w:rPr>
        <w:t xml:space="preserve">यहाँ रुकें और यदि आवश्यकता हो तो समूह में फिर से </w:t>
      </w:r>
      <w:r>
        <w:rPr>
          <w:b/>
          <w:lang w:val="hi_IN" w:bidi="hi_IN"/>
        </w:rPr>
        <w:t>खट्टे दाखरस के बर्तन</w:t>
      </w:r>
      <w:r>
        <w:rPr>
          <w:lang w:val="hi_IN" w:bidi="hi_IN"/>
        </w:rPr>
        <w:t xml:space="preserve">, एक </w:t>
      </w:r>
      <w:r>
        <w:rPr>
          <w:lang w:val="hi_IN" w:bidi="hi_IN"/>
        </w:rPr>
        <w:t>स्पंज</w:t>
      </w:r>
      <w:r>
        <w:rPr>
          <w:lang w:val="hi_IN" w:bidi="hi_IN"/>
        </w:rPr>
        <w:t xml:space="preserve"> और </w:t>
      </w:r>
      <w:r>
        <w:rPr>
          <w:lang w:val="hi_IN" w:bidi="hi_IN"/>
        </w:rPr>
        <w:t>जूफा की डाली</w:t>
      </w:r>
      <w:r>
        <w:rPr>
          <w:lang w:val="hi_IN" w:bidi="hi_IN"/>
        </w:rPr>
        <w:t xml:space="preserve"> की तस्वीरें देखें। इस ऑडियो को यहाँ रोकें।</w:t>
      </w:r>
    </w:p>
    <w:p>
      <w:pPr/>
      <w:r>
        <w:rPr>
          <w:lang w:val="hi_IN" w:bidi="hi_IN"/>
        </w:rPr>
      </w:r>
      <w:r>
        <w:rPr>
          <w:lang w:val="hi_IN" w:bidi="hi_IN"/>
        </w:rPr>
        <w:t>स्पंज से खट्टी दाखमधु पीने के बाद, यीशु अपने अंतिम शब्द कहता है। वह कहता है “पूरा हुआ!" यीशु ने वह सब पूरा कर लिया था जो परमेश्वर ने उसे करने के लिए दिया था। याद रखें कि यीशु के कामों के द्वारा पवित्रशास्त्र पूरा हुआ। यीशु ने अपना सिर झुकाया और अपने प्राण त्याग दिए। "अपने प्राण त्याग दिए" का अर्थ है कि यीशु मर गया था, और उसकी आत्मा परमेश्वर के पास लौट आई थी। इस तरह मरने के बारे में आम तौर पर बात नहीं की जाती। इससे पता चलता है कि यीशु के पास यह चुनने का अधिकार था कि वह कब मरे।</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यूहन्ना 19:17–30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4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पिलातुस, रोमी राज्यपाल</w:t>
      </w:r>
    </w:p>
    <w:p>
      <w:pPr>
        <w:pStyle w:val="ListBullet"/>
        <w:spacing w:line="240" w:lineRule="auto"/>
        <w:ind w:left="720"/>
      </w:pPr>
      <w:r>
        <w:rPr>
          <w:lang w:val="hi_IN" w:bidi="hi_IN"/>
        </w:rPr>
      </w:r>
      <w:r>
        <w:rPr>
          <w:lang w:val="hi_IN" w:bidi="hi_IN"/>
        </w:rPr>
        <w:t>चार रोमी सिपाही</w:t>
      </w:r>
    </w:p>
    <w:p>
      <w:pPr>
        <w:pStyle w:val="ListBullet"/>
        <w:spacing w:line="240" w:lineRule="auto"/>
        <w:ind w:left="720"/>
      </w:pPr>
      <w:r>
        <w:rPr>
          <w:lang w:val="hi_IN" w:bidi="hi_IN"/>
        </w:rPr>
      </w:r>
      <w:r>
        <w:rPr>
          <w:lang w:val="hi_IN" w:bidi="hi_IN"/>
        </w:rPr>
        <w:t>अन्य दो पुरुष जिन्हें क्रूस पर चढ़ाया गया था</w:t>
      </w:r>
    </w:p>
    <w:p>
      <w:pPr>
        <w:pStyle w:val="ListBullet"/>
        <w:spacing w:line="240" w:lineRule="auto"/>
        <w:ind w:left="720"/>
      </w:pPr>
      <w:r>
        <w:rPr>
          <w:lang w:val="hi_IN" w:bidi="hi_IN"/>
        </w:rPr>
      </w:r>
      <w:r>
        <w:rPr>
          <w:lang w:val="hi_IN" w:bidi="hi_IN"/>
        </w:rPr>
        <w:t>यहूदी और गैर-यहूदी जो क्रूसों को देखते हैं</w:t>
      </w:r>
    </w:p>
    <w:p>
      <w:pPr>
        <w:pStyle w:val="ListBullet"/>
        <w:spacing w:line="240" w:lineRule="auto"/>
        <w:ind w:left="720"/>
      </w:pPr>
      <w:r>
        <w:rPr>
          <w:lang w:val="hi_IN" w:bidi="hi_IN"/>
        </w:rPr>
      </w:r>
      <w:r>
        <w:rPr>
          <w:lang w:val="hi_IN" w:bidi="hi_IN"/>
        </w:rPr>
        <w:t>यहूदी मुख्य याजक</w:t>
      </w:r>
    </w:p>
    <w:p>
      <w:pPr>
        <w:pStyle w:val="ListBullet"/>
        <w:spacing w:line="240" w:lineRule="auto"/>
        <w:ind w:left="720"/>
      </w:pPr>
      <w:r>
        <w:rPr>
          <w:lang w:val="hi_IN" w:bidi="hi_IN"/>
        </w:rPr>
      </w:r>
      <w:r>
        <w:rPr>
          <w:lang w:val="hi_IN" w:bidi="hi_IN"/>
        </w:rPr>
        <w:t>यीशु की माता</w:t>
      </w:r>
    </w:p>
    <w:p>
      <w:pPr>
        <w:pStyle w:val="ListBullet"/>
        <w:spacing w:line="240" w:lineRule="auto"/>
        <w:ind w:left="720"/>
      </w:pPr>
      <w:r>
        <w:rPr>
          <w:lang w:val="hi_IN" w:bidi="hi_IN"/>
        </w:rPr>
      </w:r>
      <w:r>
        <w:rPr>
          <w:lang w:val="hi_IN" w:bidi="hi_IN"/>
        </w:rPr>
        <w:t>यीशु की माता की बहन</w:t>
      </w:r>
    </w:p>
    <w:p>
      <w:pPr>
        <w:pStyle w:val="ListBullet"/>
        <w:spacing w:line="240" w:lineRule="auto"/>
        <w:ind w:left="720"/>
      </w:pPr>
      <w:r>
        <w:rPr>
          <w:lang w:val="hi_IN" w:bidi="hi_IN"/>
        </w:rPr>
      </w:r>
      <w:r>
        <w:rPr>
          <w:lang w:val="hi_IN" w:bidi="hi_IN"/>
        </w:rPr>
        <w:t>मरियम, क्लोपास की पत्नी</w:t>
      </w:r>
    </w:p>
    <w:p>
      <w:pPr>
        <w:pStyle w:val="ListBullet"/>
        <w:spacing w:line="240" w:lineRule="auto"/>
        <w:ind w:left="720"/>
      </w:pPr>
      <w:r>
        <w:rPr>
          <w:lang w:val="hi_IN" w:bidi="hi_IN"/>
        </w:rPr>
      </w:r>
      <w:r>
        <w:rPr>
          <w:lang w:val="hi_IN" w:bidi="hi_IN"/>
        </w:rPr>
        <w:t>मरियम मगदलीनी</w:t>
      </w:r>
    </w:p>
    <w:p>
      <w:pPr>
        <w:pStyle w:val="ListBullet"/>
        <w:spacing w:line="240" w:lineRule="auto"/>
        <w:ind w:left="720"/>
      </w:pPr>
      <w:r>
        <w:rPr>
          <w:lang w:val="hi_IN" w:bidi="hi_IN"/>
        </w:rPr>
      </w:r>
      <w:r>
        <w:rPr>
          <w:lang w:val="hi_IN" w:bidi="hi_IN"/>
        </w:rPr>
        <w:t>और यूहन्ना, वह चेला जिससे यीशु प्रेम करता था</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इस भाग के कठिन या महत्वपूर्ण हिस्सों का अभिनय करना छूट न जाए।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बिन्दुओं पर, नाटक को रोककर उस पात्र की भूमिका निभाने वाले व्यक्ति से पूछें "आप क्या महसूस कर रहे हैं या क्या सोच रहे हैं?" पात्र की भूमिका निभाने वाले व्यक्ति को यह जवाब देना चाहिए कि अगर वह उस पात्र के स्थान पर होता तो वह कैसा महसूस करता या क्या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रोमी सैनिक यीशु को क्रूस पर चढ़ाने के लिए ले जाते हैं। यीशु अपना क्रूस उठाता है। वे शहर के बाहर गुलगुता नाम की जगह पर जाते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यीशु की भूमिका निभाने वाले व्यक्ति से पूछें, "आप क्या महसूस कर रहे हैं?" वह व्यक्ति इस तरह उत्तर दे सकता है, “मार खाने की वजह से दर्द में हूँ,” या “परमेश्वर ने जिस मृत्यु की आज्ञा दी है, उसे पूरा करने के लिए दृढ़ निश्चय है,” या “भारी लकड़ी के क्रूस के बोझ के तले संघर्ष कर रहा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सैनिक यीशु को क्रूस पर कील ठोकते हैं और क्रूस को खड़ा करते हैं। दो अपराधी अपने-अपने क्रूस के साथ हैं, एक यीशु के एक तरफ और दूसरा दूसरी तरफ क्रूस पर चढ़ाया गया था। पिलातुस सैनिकों को आज्ञा देता है कि वे एक दोष पत्र बनाएँ और उसे यीशु के क्रूस पर लगाएँ। दोषपत्र पर लिखा था, “यीशु नासरी, यहूदियों का राजा।” इस दोष पत्र का अनुवाद तीन अलग-अलग भाषाओं में किया गया है ताकि हर कोई उसे पढ़ सके और समझ सकें। तीनों क्रूस यरूशलेम शहर के पास एक सार्वजनिक स्थान पर हैं, इसलिए यहूदी और गैर-यहूदी दोनों क्रूसों को और यीशु के क्रूस पर लगे दोष पत्र को देखते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क्रूस को देखने वाले यहूदियों और गैर-यहूदियों की भूमिका निभाने वाले लोगों से पूछें, "आप क्या महसूस कर रहे हैं?" लोग इस तरह के उत्तर दे सकते हैं, “अगर अपराधियों के साथ ऐसा होता है, तो हम रोमी लोगों के खिलाफ कोई अपराध नहीं करना चाहते,” या “सोच रहे हैं कि "यीशु नासरी कौन था,” या “तीनों क्रूस पर मरते हुए लोगों को देखना नहीं चाहते, क्योंकि यह बहुत डरावना और भयानक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मुख्या यजक यीशु के दोष पत्र पर लिखी बातों से खुश नहीं हैं। मुख्य याजक चाहते थे कि पिलातुस उस दोष पत्र पर बदलकर लिखवाए, “यह व्यक्ति यहूदियों का राजा होने का दावा करता है।” पिलातुस दोष पत्र को बदलने से मना कर देता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मुख्य याजकों की भूमिका निभाने वाले लोगों से पूछें, "आप क्या महसूस कर रहे हैं?" लोग इस तरह के उत्तर दे सकते हैं, “हैरान हैं कि पिलातुस ने यीशु के दोष पत्र पर यहूदियों का राजा लिखा है,” या “चिंतित हैं कि लोग उस दोष पत्र को गलत समझेंगे, क्योंकि यीशु वास्तव में हमारा राजा नहीं है!” या “पिलातुस पर गुस्सा हैं, क्योंकि उसने वैसा नहीं किया जैसा हम चाहते थे।”</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रोमी सैनिकों ने यीशु के कपड़ों को आपस में बाँट लिया। चार सैनिक हैं, इसलिए वे यीशु के कपड़ों का एक-एक हिस्सा ले लेते हैं। वे यीशु के कुर्ते के लिए चिट्ठी डालने का फैसला करते हैं, क्योंकि वह एक ही कपड़े का बना है और एक ही टुकड़े में ज्यादा कीमती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रोमी सैनिकों की भूमिका निभाने वाले लोगों से पूछें, "आप क्या महसूस कर रहे हैं?" लोग इस तरह के उत्तर दे सकते हैं, “मुझे उम्मीद है कि मैं ही इस कीमती कुर्ते को जीतूँगा" या “यह चाहते हैं कि ये अपराधी जल्दी मर जाएँ, ताकि हम सब कुछ खत्म करें,” या “चिट्ठी डालकर खुश हैं, ताकि अपराधियों के क्रूस पर मरते समय हमारे पास करने के लिए कुछ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यीशु की माता, उसकी माता की बहन, मरियम नाम की एक स्त्री जो क्लोपास की पत्नी थी, और मरियम मगदलीनी, चारों क्रूस के पास खड़े हैं। यूहन्ना, जिस चेले से यीशु प्रेम करता है, वह भी क्रूस के पास खड़ा है। यीशु अपनी माता और यूहन्ना से बात करता है। यीशु अपनी माता से कहता है कि वह यूहन्ना को अपने पुत्र की तरह माने। यीशु यूहन्ना से यह भी कहता है कि वह उसकी माता को अपनी माता की तरह माने। यूहन्ना यीशु की आज्ञा मानता है और यीशु की माता की देखभाल के लिए अपने घर ले जाता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यीशु की माता की भूमिका निभाने वाले व्यक्ति से पूछें, "आप क्या महसूस कर रहे हैं?" वह व्यक्ति इस तरह उत्तर दे सकता है, “बहुत दुखी हूँ कि मेरा पुत्र यीशु मर रहा है,” या “सोच रही हूँ कि परमेश्वर यीशु को मरने क्यों दे रहा है, जब यीशु परमेश्वर का पुत्र है,” या “मुझे दिलासा मिला कि यीशु ने आखिरी बार मुझसे बात की थी,” या “खुश हूँ कि यीशु की मृत्यु के बाद यूहन्ना मेरी देखभाल करेगा।”</w:t>
      </w:r>
    </w:p>
    <w:p>
      <w:pPr>
        <w:pStyle w:val="ListBullet"/>
        <w:spacing w:line="240" w:lineRule="auto"/>
        <w:ind w:left="720"/>
      </w:pPr>
      <w:r>
        <w:rPr>
          <w:lang w:val="hi_IN" w:bidi="hi_IN"/>
        </w:rPr>
      </w:r>
      <w:r>
        <w:rPr>
          <w:lang w:val="hi_IN" w:bidi="hi_IN"/>
        </w:rPr>
        <w:t>साथ ही, यूहन्ना की भूमिका निभाने वाले व्यक्ति से पूछें, "आप क्या महसूस कर रहे हैं?" वह व्यक्ति इस तरह उत्तर दे सकता है, “इस बात को समझ नहीं पा रहा हूँ कि यीशु को मरना क्यों ज़रूरी है,” या “इस बात से खुश हूँ कि मुझे यीशु की माता की देखभाल करने की ज़िम्मेदारी मिली,” या “हैरान हूँ कि यीशु इन सिपाहियों को उसे मारने दे रहा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यीशु जानता है कि उसने वह सब पूरा कर लिया था जो परमेश्वर ने उसे करने के लिए दिया था। यीशु कहता है, "मैं प्यासा हूँ।" रोमी सैनिकों में से एक ने जूफे की डाली के सिरे पर एक स्पंज लगाया और उस स्पंज को खट्टे दाखरस से भरे बर्तन में डुबोया। सैनिक ने उसे ऊपर उठाया ताकि यीशु स्पंज से खट्टा दाखरस पी सके। पीने के बाद, यीशु कहता है, “पूरा हुआ।” फिर यीशु अपना सिर झुकाता है और अपना प्राण त्याग देता है, जिसका अर्थ है कि वह मर जाता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यीशु की भूमिका निभाने वाले व्यक्ति से पूछें, "आप क्या महसूस कर रहे हैं?" वह व्यक्ति इस तरह उत्तर दे सकता है, “खुश हूँ कि परमेश्वर ने मुझे जो काम दिया था, वह मैंने पूरा कर लिया,” या “मरने के लिए तैयार हूँ,” या “अपनी आत्मा को परमेश्वर के हाथों में सौंप रहा हूँ।”</w:t>
      </w:r>
      <w:r>
        <w:rPr>
          <w:lang w:val="hi_IN" w:bidi="hi_IN"/>
        </w:rPr>
      </w:r>
    </w:p>
    <w:p>
      <w:pPr>
        <w:pStyle w:val="Heading3"/>
      </w:pPr>
      <w:r>
        <w:rPr>
          <w:lang w:val="hi_IN" w:bidi="hi_IN"/>
        </w:rPr>
        <w:t>आवश्यक जानकारी</w:t>
      </w:r>
    </w:p>
    <w:p>
      <w:pPr/>
      <w:r>
        <w:rPr>
          <w:lang w:val="hi_IN" w:bidi="hi_IN"/>
        </w:rPr>
      </w:r>
      <w:r>
        <w:rPr>
          <w:lang w:val="hi_IN" w:bidi="hi_IN"/>
        </w:rPr>
        <w:t>यूहन्ना 19:17–30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रोमी सैनिक यीशु को </w:t>
      </w:r>
      <w:r>
        <w:rPr>
          <w:b/>
          <w:lang w:val="hi_IN" w:bidi="hi_IN"/>
        </w:rPr>
        <w:t>क्रूस पर चढ़ाने</w:t>
      </w:r>
      <w:r>
        <w:rPr>
          <w:lang w:val="hi_IN" w:bidi="hi_IN"/>
        </w:rPr>
        <w:t xml:space="preserve"> ले जा रहे थे, और यीशु अपना </w:t>
      </w:r>
      <w:r>
        <w:rPr>
          <w:b/>
          <w:lang w:val="hi_IN" w:bidi="hi_IN"/>
        </w:rPr>
        <w:t>क्रूस</w:t>
      </w:r>
      <w:r>
        <w:rPr>
          <w:lang w:val="hi_IN" w:bidi="hi_IN"/>
        </w:rPr>
        <w:t xml:space="preserve"> या </w:t>
      </w:r>
      <w:r>
        <w:rPr>
          <w:b/>
          <w:lang w:val="hi_IN" w:bidi="hi_IN"/>
        </w:rPr>
        <w:t>आड़ी लकड़ी</w:t>
      </w:r>
      <w:r>
        <w:rPr>
          <w:lang w:val="hi_IN" w:bidi="hi_IN"/>
        </w:rPr>
        <w:t xml:space="preserve"> खुद उठाए हुए थे। </w:t>
      </w:r>
      <w:r>
        <w:rPr>
          <w:b/>
          <w:lang w:val="hi_IN" w:bidi="hi_IN"/>
        </w:rPr>
        <w:t>क्रूस पर चढ़ाया जाना</w:t>
      </w:r>
      <w:r>
        <w:rPr>
          <w:lang w:val="hi_IN" w:bidi="hi_IN"/>
        </w:rPr>
        <w:t xml:space="preserve"> अपराधियों के लिए रोमी सैनिकों द्वारा इस्तेमाल किया जाने वाला सबसे भयानक दंड था। क्रूस पर चढ़ाए जाने के लिए उसी शब्द का इस्तेमाल करें जो आपने पिछले भागों में इस्तेमाल किया है। </w:t>
      </w:r>
      <w:r>
        <w:rPr>
          <w:lang w:val="hi_IN" w:bidi="hi_IN"/>
        </w:rPr>
        <w:t>क्रूस पर चढ़ाए जाने</w:t>
      </w:r>
      <w:r>
        <w:rPr>
          <w:lang w:val="hi_IN" w:bidi="hi_IN"/>
        </w:rPr>
        <w:t xml:space="preserve"> के बारे में अधिक जानकारी के लिए, मुख्य शब्दावली को देखें।</w:t>
      </w:r>
    </w:p>
    <w:p>
      <w:pPr/>
      <w:r>
        <w:rPr>
          <w:lang w:val="hi_IN" w:bidi="hi_IN"/>
        </w:rPr>
      </w:r>
      <w:r>
        <w:rPr>
          <w:lang w:val="hi_IN" w:bidi="hi_IN"/>
        </w:rPr>
        <w:t xml:space="preserve">यहाँ रुकें और यदि आवश्यकता हो तो समूह में </w:t>
      </w:r>
      <w:r>
        <w:rPr>
          <w:lang w:val="hi_IN" w:bidi="hi_IN"/>
        </w:rPr>
        <w:t>क्रूस</w:t>
      </w:r>
      <w:r>
        <w:rPr>
          <w:lang w:val="hi_IN" w:bidi="hi_IN"/>
        </w:rPr>
        <w:t xml:space="preserve"> पर चढ़ाने में इस्तेमाल किए गए क्रूस की तस्वीर फिर से देखें। इस ऑडियो को यहां रोकें। साथ ही, यहाँ रुकें और समूह में यह चर्चा करें कि </w:t>
      </w:r>
      <w:r>
        <w:rPr>
          <w:b/>
          <w:lang w:val="hi_IN" w:bidi="hi_IN"/>
        </w:rPr>
        <w:t>क्रूस</w:t>
      </w:r>
      <w:r>
        <w:rPr>
          <w:lang w:val="hi_IN" w:bidi="hi_IN"/>
        </w:rPr>
        <w:t xml:space="preserve"> के लिए आप कौन-सा शब्द या वाक्यांश इस्तेमाल करेंगे। अधिक जानकारी के लिए </w:t>
      </w:r>
      <w:r>
        <w:rPr>
          <w:lang w:val="hi_IN" w:bidi="hi_IN"/>
        </w:rPr>
        <w:t>क्रूस</w:t>
      </w:r>
      <w:r>
        <w:rPr>
          <w:lang w:val="hi_IN" w:bidi="hi_IN"/>
        </w:rPr>
        <w:t xml:space="preserve"> शब्द को मुख्य शब्दावली में देखें। इस ऑडियो को यहाँ रोकें।</w:t>
      </w:r>
    </w:p>
    <w:p>
      <w:pPr/>
      <w:r>
        <w:rPr>
          <w:lang w:val="hi_IN" w:bidi="hi_IN"/>
        </w:rPr>
      </w:r>
      <w:r>
        <w:rPr>
          <w:lang w:val="hi_IN" w:bidi="hi_IN"/>
        </w:rPr>
        <w:t xml:space="preserve">रोमी सैनिक यीशु को खोपड़ी की जगह पर ले गए। यह यरूशलेम शहर के बाहर स्थित वह स्थान था, जहाँ क्रूस पर चढ़ाया जाता था। शायद इसे खोपड़ी का स्थान इसलिए कहा जाता था, क्योंकि यह एक ऐसी पहाड़ी पर था, जो गोल सिर जैसी दिखती थी। </w:t>
      </w:r>
      <w:r>
        <w:rPr>
          <w:b/>
          <w:lang w:val="hi_IN" w:bidi="hi_IN"/>
        </w:rPr>
        <w:t>इब्रानी</w:t>
      </w:r>
      <w:r>
        <w:rPr>
          <w:lang w:val="hi_IN" w:bidi="hi_IN"/>
        </w:rPr>
        <w:t xml:space="preserve"> भाषा में इस स्थान को गुलगुता कहा जाता था। इब्रानी वह भाषा थी, जिसे यहूदी लोग बोलते थे।</w:t>
      </w:r>
    </w:p>
    <w:p>
      <w:pPr/>
      <w:r>
        <w:rPr>
          <w:lang w:val="hi_IN" w:bidi="hi_IN"/>
        </w:rPr>
      </w:r>
      <w:r>
        <w:rPr>
          <w:lang w:val="hi_IN" w:bidi="hi_IN"/>
        </w:rPr>
        <w:t xml:space="preserve">यहाँ रुकें और समूह में चर्चा करें कि </w:t>
      </w:r>
      <w:r>
        <w:rPr>
          <w:b/>
          <w:lang w:val="hi_IN" w:bidi="hi_IN"/>
        </w:rPr>
        <w:t>इब्रानी</w:t>
      </w:r>
      <w:r>
        <w:rPr>
          <w:lang w:val="hi_IN" w:bidi="hi_IN"/>
        </w:rPr>
        <w:t xml:space="preserve"> के लिए आप किस शब्द या वाक्यांश का इस्तेमाल करेंगे। अधिक जानकारी के लिए </w:t>
      </w:r>
      <w:r>
        <w:rPr>
          <w:b/>
          <w:lang w:val="hi_IN" w:bidi="hi_IN"/>
        </w:rPr>
        <w:t>इब्रानी</w:t>
      </w:r>
      <w:r>
        <w:rPr>
          <w:lang w:val="hi_IN" w:bidi="hi_IN"/>
        </w:rPr>
        <w:t xml:space="preserve"> शब्द को मुख्य शब्दावली में देखें। इस ऑडियो को यहाँ रोकें।</w:t>
      </w:r>
    </w:p>
    <w:p>
      <w:pPr/>
      <w:r>
        <w:rPr>
          <w:lang w:val="hi_IN" w:bidi="hi_IN"/>
        </w:rPr>
      </w:r>
      <w:r>
        <w:rPr>
          <w:lang w:val="hi_IN" w:bidi="hi_IN"/>
        </w:rPr>
        <w:t>रोमी सैनिकों ने यीशु और दो अपराधियों को क्रूस पर चढ़ाया, और फिर यीशु के क्रूस पर एक दोषपत्र टाँग दिया। पिलातुस ने रोमी सैनिकों को बताया कि उस दोषपत्र पर क्या लिखना है। पिलातुस यहूदिया के पूरे क्षेत्र का रोमी राज्यपाल था। पिलातुस के लिए वही शब्द इस्तेमाल करें, जो आपने पिछले भागों में किया है।</w:t>
      </w:r>
    </w:p>
    <w:p>
      <w:pPr/>
      <w:r>
        <w:rPr>
          <w:lang w:val="hi_IN" w:bidi="hi_IN"/>
        </w:rPr>
      </w:r>
      <w:r>
        <w:rPr>
          <w:lang w:val="hi_IN" w:bidi="hi_IN"/>
        </w:rPr>
        <w:t>दोषपत्र पर लिखा था, “यीशु नासरी, यहूदियों का राजा।”</w:t>
      </w:r>
    </w:p>
    <w:p>
      <w:pPr/>
      <w:r>
        <w:rPr>
          <w:lang w:val="hi_IN" w:bidi="hi_IN"/>
        </w:rPr>
      </w:r>
      <w:r>
        <w:rPr>
          <w:lang w:val="hi_IN" w:bidi="hi_IN"/>
        </w:rPr>
        <w:t xml:space="preserve">“नासरी” का अर्थ है कि यीशु </w:t>
      </w:r>
      <w:r>
        <w:rPr>
          <w:b/>
          <w:lang w:val="hi_IN" w:bidi="hi_IN"/>
        </w:rPr>
        <w:t>नासरत</w:t>
      </w:r>
      <w:r>
        <w:rPr>
          <w:lang w:val="hi_IN" w:bidi="hi_IN"/>
        </w:rPr>
        <w:t xml:space="preserve"> से था। नासरत गलील क्षेत्र का एक छोटा-सा नगर था। नासरत के लिए वही शब्द इस्तेमाल करें, जो आपने पिछले भागों में किया है। </w:t>
      </w:r>
      <w:r>
        <w:rPr>
          <w:lang w:val="hi_IN" w:bidi="hi_IN"/>
        </w:rPr>
        <w:t>नासरत</w:t>
      </w:r>
      <w:r>
        <w:rPr>
          <w:lang w:val="hi_IN" w:bidi="hi_IN"/>
        </w:rPr>
        <w:t xml:space="preserve"> के बारे में अधिक जानकारी के लिए, मुख्य शब्दावली देखें।</w:t>
      </w:r>
    </w:p>
    <w:p>
      <w:pPr/>
      <w:r>
        <w:rPr>
          <w:lang w:val="hi_IN" w:bidi="hi_IN"/>
        </w:rPr>
      </w:r>
      <w:r>
        <w:rPr>
          <w:lang w:val="hi_IN" w:bidi="hi_IN"/>
        </w:rPr>
        <w:t xml:space="preserve">यहाँ रुकें और यदि आवश्यकता हो तो समूह में फिर से उस नक्शे को देखें, जिसमें </w:t>
      </w:r>
      <w:r>
        <w:rPr>
          <w:lang w:val="hi_IN" w:bidi="hi_IN"/>
        </w:rPr>
        <w:t>नासरत और यरूशलेम</w:t>
      </w:r>
      <w:r>
        <w:rPr>
          <w:lang w:val="hi_IN" w:bidi="hi_IN"/>
        </w:rPr>
        <w:t xml:space="preserve"> दिखाए गए हैं। इस ऑडियो को यहाँ रोकें।</w:t>
      </w:r>
    </w:p>
    <w:p>
      <w:pPr/>
      <w:r>
        <w:rPr>
          <w:lang w:val="hi_IN" w:bidi="hi_IN"/>
        </w:rPr>
      </w:r>
      <w:r>
        <w:rPr>
          <w:lang w:val="hi_IN" w:bidi="hi_IN"/>
        </w:rPr>
        <w:t xml:space="preserve">दोषपत्र पर यह भी लिखा था, “यहूदियों का </w:t>
      </w:r>
      <w:r>
        <w:rPr>
          <w:b/>
          <w:lang w:val="hi_IN" w:bidi="hi_IN"/>
        </w:rPr>
        <w:t>राजा</w:t>
      </w:r>
      <w:r>
        <w:rPr>
          <w:lang w:val="hi_IN" w:bidi="hi_IN"/>
        </w:rPr>
        <w:t xml:space="preserve">।” राजा वह होता है जो किसी शहर या क्षेत्र पर शासन करता है। राजा के लिए उसी शब्द का इस्तेमाल करें जो आपने पिछले भागों में इस्तेमाल किया है। </w:t>
      </w:r>
      <w:r>
        <w:rPr>
          <w:lang w:val="hi_IN" w:bidi="hi_IN"/>
        </w:rPr>
        <w:t>राजा</w:t>
      </w:r>
      <w:r>
        <w:rPr>
          <w:lang w:val="hi_IN" w:bidi="hi_IN"/>
        </w:rPr>
        <w:t xml:space="preserve"> के बारे में अधिक जानकारी के लिए, मुख्य शब्दावली देखें।</w:t>
      </w:r>
    </w:p>
    <w:p>
      <w:pPr/>
      <w:r>
        <w:rPr>
          <w:lang w:val="hi_IN" w:bidi="hi_IN"/>
        </w:rPr>
      </w:r>
      <w:r>
        <w:rPr>
          <w:lang w:val="hi_IN" w:bidi="hi_IN"/>
        </w:rPr>
        <w:t>रोमी सैनिकों ने उस दोषपत्र को तीन बार लिखा: एक बार इब्रानी में, एक बार लातीनी में और एक बार यूनानी भाषा में। लातीनी वह भाषा थी, जिसे रोमी लोग बोलते थे। यूनानी वह भाषा थी, जिसे यूनानी लोग बोलते थे। क्रूसों के पास से गुजरने वाले सभी लोग उस दोषपत्र को अपनी ही भाषा में पढ़ सकते थे।</w:t>
      </w:r>
    </w:p>
    <w:p>
      <w:pPr/>
      <w:r>
        <w:rPr>
          <w:lang w:val="hi_IN" w:bidi="hi_IN"/>
        </w:rPr>
      </w:r>
      <w:r>
        <w:rPr>
          <w:b/>
          <w:lang w:val="hi_IN" w:bidi="hi_IN"/>
        </w:rPr>
        <w:t>मुख्य याजक</w:t>
      </w:r>
      <w:r>
        <w:rPr>
          <w:lang w:val="hi_IN" w:bidi="hi_IN"/>
        </w:rPr>
        <w:t xml:space="preserve"> उस बात से खुश नहीं थे, जो पिलातुस ने दोषपत्र पर लिखवाया था। मुख्य याजक यहूदी धार्मिक अगुवे थे, और वे इस्राएल के लिए परमेश्वर के प्रतिनिधि थे। मुख्य याजक के लिए उसी शब्द का इस्तेमाल करें जो आपने पिछले भागों में इस्तेमाल किया है। </w:t>
      </w:r>
      <w:r>
        <w:rPr>
          <w:b/>
          <w:lang w:val="hi_IN" w:bidi="hi_IN"/>
        </w:rPr>
        <w:t>याजकों</w:t>
      </w:r>
      <w:r>
        <w:rPr>
          <w:lang w:val="hi_IN" w:bidi="hi_IN"/>
        </w:rPr>
        <w:t xml:space="preserve"> के बारे में अधिक जानकारी के लिए, मुख्य शब्दावली देखें।</w:t>
      </w:r>
    </w:p>
    <w:p>
      <w:pPr/>
      <w:r>
        <w:rPr>
          <w:lang w:val="hi_IN" w:bidi="hi_IN"/>
        </w:rPr>
      </w:r>
      <w:r>
        <w:rPr>
          <w:lang w:val="hi_IN" w:bidi="hi_IN"/>
        </w:rPr>
        <w:t xml:space="preserve">रोमी सैनिकों ने यीशु के कपड़ों को आपस में बाँट लिया। वे रोमी राज्यपाल पिलातुस की सेवा करते थे। सैनिकों को उनकी सैन्य सेवा के लिए भुगतान किया जाता था। यीशु का </w:t>
      </w:r>
      <w:r>
        <w:rPr>
          <w:b/>
          <w:lang w:val="hi_IN" w:bidi="hi_IN"/>
        </w:rPr>
        <w:t>कुर्ता</w:t>
      </w:r>
      <w:r>
        <w:rPr>
          <w:lang w:val="hi_IN" w:bidi="hi_IN"/>
        </w:rPr>
        <w:t xml:space="preserve"> एक ही टुकड़े के कपड़े से बना हुआ था, इसलिए वे उसके लिए चिट्ठियाँ डालने लगे, क्योंकि वह एक ही वस्त्र के रूप में अधिक मूल्यवान था। कुर्ता एक लंबी कमीज़ होती थी, जिसे दूसरे कपड़ों के नीचे पहना जाता था। कुर्ता के लिए वही शब्द इस्तेमाल करें, जो आपने पिछले भागों में किया है। </w:t>
      </w:r>
      <w:r>
        <w:rPr>
          <w:lang w:val="hi_IN" w:bidi="hi_IN"/>
        </w:rPr>
        <w:t>कुर्ता</w:t>
      </w:r>
      <w:r>
        <w:rPr>
          <w:lang w:val="hi_IN" w:bidi="hi_IN"/>
        </w:rPr>
        <w:t xml:space="preserve"> के बारे में अधिक जानकारी के लिए, मुख्य शब्दावली देखें।</w:t>
      </w:r>
    </w:p>
    <w:p>
      <w:pPr/>
      <w:r>
        <w:rPr>
          <w:lang w:val="hi_IN" w:bidi="hi_IN"/>
        </w:rPr>
      </w:r>
      <w:r>
        <w:rPr>
          <w:lang w:val="hi_IN" w:bidi="hi_IN"/>
        </w:rPr>
        <w:t xml:space="preserve">यहाँ रुकें और यदि आवश्यकता हो तो समूह में फिर से </w:t>
      </w:r>
      <w:r>
        <w:rPr>
          <w:lang w:val="hi_IN" w:bidi="hi_IN"/>
        </w:rPr>
        <w:t>कुर्ते</w:t>
      </w:r>
      <w:r>
        <w:rPr>
          <w:lang w:val="hi_IN" w:bidi="hi_IN"/>
        </w:rPr>
        <w:t xml:space="preserve"> की तस्वीर देखें। इस ऑडियो को यहाँ रोकें।</w:t>
      </w:r>
    </w:p>
    <w:p>
      <w:pPr/>
      <w:r>
        <w:rPr>
          <w:lang w:val="hi_IN" w:bidi="hi_IN"/>
        </w:rPr>
      </w:r>
      <w:r>
        <w:rPr>
          <w:b/>
          <w:lang w:val="hi_IN" w:bidi="hi_IN"/>
        </w:rPr>
        <w:t>चिट्ठियाँ डालने</w:t>
      </w:r>
      <w:r>
        <w:rPr>
          <w:lang w:val="hi_IN" w:bidi="hi_IN"/>
        </w:rPr>
        <w:t xml:space="preserve"> का मतलब है किसी बात का निर्णय करने के लिए चिट्ठियों का उपयोग करना। सैनिकों ने चिट्ठियों के रूप में शायद छोटे पत्थरों या मिट्टी के टूटे हुए टुकड़ों का इस्तेमाल किया होगा। पत्थर कैसे गिरे या कौन-सा पत्थर चुना गया, उसके आधार पर उसी व्यक्ति को कुर्ता मिलता था।</w:t>
      </w:r>
    </w:p>
    <w:p>
      <w:pPr/>
      <w:r>
        <w:rPr>
          <w:lang w:val="hi_IN" w:bidi="hi_IN"/>
        </w:rPr>
      </w:r>
      <w:r>
        <w:rPr>
          <w:lang w:val="hi_IN" w:bidi="hi_IN"/>
        </w:rPr>
        <w:t>यहाँ रुकें और चर्चा करें कि चिट्ठियाँ डालने के लिए आप किस शब्द या वाक्यांश का इस्तेमाल करेंगे। इस ऑडियो को यहाँ रोकें।</w:t>
      </w:r>
    </w:p>
    <w:p>
      <w:pPr/>
      <w:r>
        <w:rPr>
          <w:lang w:val="hi_IN" w:bidi="hi_IN"/>
        </w:rPr>
      </w:r>
      <w:r>
        <w:rPr>
          <w:lang w:val="hi_IN" w:bidi="hi_IN"/>
        </w:rPr>
        <w:t xml:space="preserve">सैनिकों ने यीशु के वस्त्रों के लिए चिट्ठियाँ डालीं, ताकि पुराने नियम की भविष्यवाणी </w:t>
      </w:r>
      <w:r>
        <w:rPr>
          <w:b/>
          <w:lang w:val="hi_IN" w:bidi="hi_IN"/>
        </w:rPr>
        <w:t>पूरी</w:t>
      </w:r>
      <w:r>
        <w:rPr>
          <w:lang w:val="hi_IN" w:bidi="hi_IN"/>
        </w:rPr>
        <w:t xml:space="preserve"> हो सके। पूरा करने का मतलब है किसी काम को समाप्त करना, पूरा करना, या किसी वचन को सच साबित करना।</w:t>
      </w:r>
    </w:p>
    <w:p>
      <w:pPr/>
      <w:r>
        <w:rPr>
          <w:lang w:val="hi_IN" w:bidi="hi_IN"/>
        </w:rPr>
      </w:r>
      <w:r>
        <w:rPr>
          <w:lang w:val="hi_IN" w:bidi="hi_IN"/>
        </w:rPr>
        <w:t>यीशु की माता क्रूस के पास खड़ी थी। हमें अन्य सुसमाचारों से पता चलता है कि उसका नाम मरियम था। यीशु की माता की बहन भी क्रूस के पास थी। हम उसका नाम नहीं जानते हैं। वहाँ एक और स्त्री भी थी, जिसका नाम मरियम था, और वह क्लोपास नामक व्यक्ति की पत्नी थी। मरियम मगदलीनी चौथी स्त्री थीं, जो क्रूस के पास खड़ी थीं। वह मगदला नाम के एक गाँव से थी।</w:t>
      </w:r>
    </w:p>
    <w:p>
      <w:pPr/>
      <w:r>
        <w:rPr>
          <w:lang w:val="hi_IN" w:bidi="hi_IN"/>
        </w:rPr>
      </w:r>
      <w:r>
        <w:rPr>
          <w:lang w:val="hi_IN" w:bidi="hi_IN"/>
        </w:rPr>
        <w:t xml:space="preserve">जिस चेले से यीशु प्रेम करता था, वह भी क्रूस के पास था। उसका नाम यूहन्ना था, और उसी ने यह पुस्तक लिखी। वह यीशु का करीबी मित्र था। यीशु ने यूहन्ना से कहा कि वह यीशु की माता को अपने </w:t>
      </w:r>
      <w:r>
        <w:rPr>
          <w:b/>
          <w:lang w:val="hi_IN" w:bidi="hi_IN"/>
        </w:rPr>
        <w:t>घराने</w:t>
      </w:r>
      <w:r>
        <w:rPr>
          <w:lang w:val="hi_IN" w:bidi="hi_IN"/>
        </w:rPr>
        <w:t xml:space="preserve"> में रख ले। घराने के लिए वही शब्द इस्तेमाल करें, जो आपने पिछले भागों में किया है। </w:t>
      </w:r>
      <w:r>
        <w:rPr>
          <w:lang w:val="hi_IN" w:bidi="hi_IN"/>
        </w:rPr>
        <w:t>घराने</w:t>
      </w:r>
      <w:r>
        <w:rPr>
          <w:lang w:val="hi_IN" w:bidi="hi_IN"/>
        </w:rPr>
        <w:t xml:space="preserve"> के बारे में अधिक जानकारी के लिए मुख्य शब्दावली देखें।</w:t>
      </w:r>
    </w:p>
    <w:p>
      <w:pPr/>
      <w:r>
        <w:rPr>
          <w:lang w:val="hi_IN" w:bidi="hi_IN"/>
        </w:rPr>
      </w:r>
      <w:r>
        <w:rPr>
          <w:lang w:val="hi_IN" w:bidi="hi_IN"/>
        </w:rPr>
        <w:t>यीशु ने कहा, “मुझे प्यास लगी है।” रोमी सैनिकों में से एक ने जूफे की डाली के सिरे पर एक स्पंज लगाया और उस स्पंज को खट्टे दाखरस से भरे बर्तन में डुबोया। सैनिक ने उसे ऊपर उठाया ताकि यीशु स्पंज से खट्टा दाखरस पी सके। खट्टा दाखरस एक सस्ता दाखरस था। वह एक बर्तन में था, जो शायद मिट्टी का बना हुआ था।</w:t>
      </w:r>
    </w:p>
    <w:p>
      <w:pPr/>
      <w:r>
        <w:rPr>
          <w:lang w:val="hi_IN" w:bidi="hi_IN"/>
        </w:rPr>
      </w:r>
      <w:r>
        <w:rPr>
          <w:lang w:val="hi_IN" w:bidi="hi_IN"/>
        </w:rPr>
        <w:t xml:space="preserve">यहाँ रुकें और यदि आवश्यकता हो तो समूह में फिर से </w:t>
      </w:r>
      <w:r>
        <w:rPr>
          <w:b/>
          <w:lang w:val="hi_IN" w:bidi="hi_IN"/>
        </w:rPr>
        <w:t>खट्टे दाखरस के बर्तन</w:t>
      </w:r>
      <w:r>
        <w:rPr>
          <w:lang w:val="hi_IN" w:bidi="hi_IN"/>
        </w:rPr>
        <w:t xml:space="preserve"> की तस्वीर देखें। इस ऑडियो को यहाँ रोकें।</w:t>
      </w:r>
    </w:p>
    <w:p>
      <w:pPr/>
      <w:r>
        <w:rPr>
          <w:lang w:val="hi_IN" w:bidi="hi_IN"/>
        </w:rPr>
      </w:r>
      <w:r>
        <w:rPr>
          <w:lang w:val="hi_IN" w:bidi="hi_IN"/>
        </w:rPr>
        <w:t>स्पंज एक पौधे जैसी वस्तु होती थी, जिसमें कई छेद होते थे। स्पंज ने खट्टा दाखरस सोख लिया। जूफे की डाली एक आम पौधे से ली गई थी, जिसे जूफे की झाड़ी कहा जाता है।</w:t>
      </w:r>
    </w:p>
    <w:p>
      <w:pPr/>
      <w:r>
        <w:rPr>
          <w:lang w:val="hi_IN" w:bidi="hi_IN"/>
        </w:rPr>
      </w:r>
      <w:r>
        <w:rPr>
          <w:lang w:val="hi_IN" w:bidi="hi_IN"/>
        </w:rPr>
        <w:t xml:space="preserve">यहाँ रुकें और यदि आवश्यकता हो तो समूह में फिर से एक </w:t>
      </w:r>
      <w:r>
        <w:rPr>
          <w:lang w:val="hi_IN" w:bidi="hi_IN"/>
        </w:rPr>
        <w:t>स्पंज</w:t>
      </w:r>
      <w:r>
        <w:rPr>
          <w:lang w:val="hi_IN" w:bidi="hi_IN"/>
        </w:rPr>
        <w:t xml:space="preserve"> और </w:t>
      </w:r>
      <w:r>
        <w:rPr>
          <w:lang w:val="hi_IN" w:bidi="hi_IN"/>
        </w:rPr>
        <w:t>जूफे की झाड़ी की एक डाली</w:t>
      </w:r>
      <w:r>
        <w:rPr>
          <w:lang w:val="hi_IN" w:bidi="hi_IN"/>
        </w:rPr>
        <w:t xml:space="preserve"> की तस्वीरें देखें। इस ऑडियो को यहाँ रोकें।</w:t>
      </w:r>
    </w:p>
    <w:p>
      <w:pPr/>
      <w:r>
        <w:rPr>
          <w:lang w:val="hi_IN" w:bidi="hi_IN"/>
        </w:rPr>
      </w:r>
      <w:r>
        <w:rPr>
          <w:lang w:val="hi_IN" w:bidi="hi_IN"/>
        </w:rPr>
        <w:t xml:space="preserve">यीशु ने कहा, “पूरा हुआ!” “पूरा हुआ” का मतलब है कि यीशु ने वह सब कुछ पूरा कर दिया, जिसे करने के लिए परमेश्वर ने उसे भेजा था। यीशु को जो आखिरी काम करना था, वह था मरना। यीशु ने अपनी </w:t>
      </w:r>
      <w:r>
        <w:rPr>
          <w:b/>
          <w:lang w:val="hi_IN" w:bidi="hi_IN"/>
        </w:rPr>
        <w:t>आत्मा</w:t>
      </w:r>
      <w:r>
        <w:rPr>
          <w:lang w:val="hi_IN" w:bidi="hi_IN"/>
        </w:rPr>
        <w:t xml:space="preserve"> सौंप दी, जिसका मतलब है कि वह मर गया। आत्मा शब्द प्राण के समान भी हो सकता है। आत्मा परमेश्वर के आत्मिक स्वभाव को भी दर्शाता है। आत्मा के लिए उसी शब्द का इस्तेमाल करें जो आपने पिछले भागों में इस्तेमाल किया है। </w:t>
      </w:r>
      <w:r>
        <w:rPr>
          <w:lang w:val="hi_IN" w:bidi="hi_IN"/>
        </w:rPr>
        <w:t>आत्मा</w:t>
      </w:r>
      <w:r>
        <w:rPr>
          <w:lang w:val="hi_IN" w:bidi="hi_IN"/>
        </w:rPr>
        <w:t xml:space="preserve"> के बारे में अधिक जानकारी के लिए, मुख्य शब्दावली को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यूहन्ना 19:31–42</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यूहन्ना 19:31–42 को सुनें और अपने मन में रखें।</w:t>
      </w:r>
    </w:p>
    <w:p>
      <w:pPr/>
      <w:r>
        <w:rPr>
          <w:lang w:val="hi_IN" w:bidi="hi_IN"/>
        </w:rPr>
      </w:r>
      <w:r>
        <w:rPr>
          <w:lang w:val="hi_IN" w:bidi="hi_IN"/>
        </w:rPr>
        <w:t>यदि सम्भव हो, तो यूहन्ना 19:31–42 का ऑडियो संस्करण तीन बार, तीन अलग-अलग अनुवादों में सुनें। उसके बाद एक समूह के रूप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w:t>
      </w:r>
    </w:p>
    <w:p>
      <w:pPr>
        <w:pStyle w:val="ListBullet"/>
        <w:spacing w:line="240" w:lineRule="auto"/>
        <w:ind w:left="720"/>
      </w:pPr>
      <w:r>
        <w:rPr>
          <w:lang w:val="hi_IN" w:bidi="hi_IN"/>
        </w:rPr>
      </w:r>
      <w:r>
        <w:rPr>
          <w:lang w:val="hi_IN" w:bidi="hi_IN"/>
        </w:rPr>
        <w:t>इस भाग में आपको क्या अच्छा नहीं लगा या क्या समझ नहीं आया?</w:t>
      </w:r>
    </w:p>
    <w:p>
      <w:pPr>
        <w:pStyle w:val="ListBullet"/>
        <w:spacing w:line="240" w:lineRule="auto"/>
        <w:ind w:left="720"/>
      </w:pPr>
      <w:r>
        <w:rPr>
          <w:lang w:val="hi_IN" w:bidi="hi_IN"/>
        </w:rPr>
      </w:r>
      <w:r>
        <w:rPr>
          <w:lang w:val="hi_IN" w:bidi="hi_IN"/>
        </w:rPr>
        <w:t>यह भाग हमें यीशु के बारे में क्या बताता है?</w:t>
      </w:r>
    </w:p>
    <w:p>
      <w:pPr>
        <w:pStyle w:val="ListBullet"/>
        <w:spacing w:line="240" w:lineRule="auto"/>
        <w:ind w:left="720"/>
      </w:pPr>
      <w:r>
        <w:rPr>
          <w:lang w:val="hi_IN" w:bidi="hi_IN"/>
        </w:rPr>
      </w:r>
      <w:r>
        <w:rPr>
          <w:lang w:val="hi_IN" w:bidi="hi_IN"/>
        </w:rPr>
        <w:t>यह भाग हमें लोगों के बारे में क्या बताता है?</w:t>
      </w:r>
    </w:p>
    <w:p>
      <w:pPr>
        <w:pStyle w:val="ListBullet"/>
        <w:spacing w:line="240" w:lineRule="auto"/>
        <w:ind w:left="720"/>
      </w:pPr>
      <w:r>
        <w:rPr>
          <w:lang w:val="hi_IN" w:bidi="hi_IN"/>
        </w:rPr>
      </w:r>
      <w:r>
        <w:rPr>
          <w:lang w:val="hi_IN" w:bidi="hi_IN"/>
        </w:rPr>
        <w:t>यह भाग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यूहन्ना 19:31–42 का ऑडियो संस्करण सबसे आसानी से समझ में आने वाले अनुवाद में सुनें।</w:t>
      </w:r>
    </w:p>
    <w:p>
      <w:pPr/>
      <w:r>
        <w:rPr>
          <w:lang w:val="hi_IN" w:bidi="hi_IN"/>
        </w:rPr>
      </w:r>
      <w:r>
        <w:rPr>
          <w:lang w:val="hi_IN" w:bidi="hi_IN"/>
        </w:rPr>
        <w:t>यीशु को पकड़ लिया गया और अंत में पिलातुस ने उसे रोमी सैनिकों के द्वारा क्रूस पर चढ़ाने के लिए भेज दिया। सैनिकों ने यीशु के दोनों ओर दो और पुरुषों को भी क्रूस पर चढ़ाया। सैनिकों ने यीशु के वस्त्र आपस में बाँट लिए और यीशु ने अपनी माता और उस चेले से जिसे वह प्रेम करता था बात की। यीशु यह भी कहता है, "पूरा हुआ," और फिर वह मर जाता है। अब यहूदी पिलातुस से कहते हैं कि वह सिपाहियों से तीनों क्रूस पर चढ़ाए गए लोगों की टाँगें तुड़वा दे, ताकि वे जल्दी मर जाएँ। सैनिकों को पता चलता है कि यीशु पहले ही मर चुका है, इसलिए वे यीशु की टाँगे नहीं तोड़ते। अरिमतियाह का यूसुफ और नीकुदेमुस यीशु का शरीर क्रूस से उतारते हैं और पास के बगीचे में एक नई कब्र में यीशु को दफनाते हैं।</w:t>
      </w:r>
    </w:p>
    <w:p>
      <w:pPr/>
      <w:r>
        <w:rPr>
          <w:lang w:val="hi_IN" w:bidi="hi_IN"/>
        </w:rPr>
      </w:r>
      <w:r>
        <w:rPr>
          <w:lang w:val="hi_IN" w:bidi="hi_IN"/>
        </w:rPr>
        <w:t>यहूदी नहीं चाहते थे कि क्रूस पर चढ़ाए गए तीनों लोगों के शरीर अगले दिन के सब्त, यानी विश्राम के दिन तक, क्रूस पर बने रहें। इसके कुछ कारण हैं। सबसे पहले, यहूदी व्यवस्था के अनुसार किसी भी मृत शरीर को रात भर पेड़ पर लटका नहीं रहना चाहिए, वरना उस व्यक्ति पर श्राप लगेगा। दूसरा कारण यह था कि सब्त एक पवित्र विश्राम का दिन था, और वह यीशु के क्रूस पर चढ़ाए जाने के अगले दिन था। शुक्रवार सब्त की तैयारी का दिन था, और सब्त शुक्रवार शाम सूरज डूबते ही शुरू हो जाता था। अंत में, यह सब्त खास था, क्योंकि वह फसह के सप्ताह में पड़ता था। फसह एक महत्वपूर्ण यहूदी धार्मिक उत्सव था।</w:t>
      </w:r>
    </w:p>
    <w:p>
      <w:pPr/>
      <w:r>
        <w:rPr>
          <w:lang w:val="hi_IN" w:bidi="hi_IN"/>
        </w:rPr>
      </w:r>
      <w:r>
        <w:rPr>
          <w:lang w:val="hi_IN" w:bidi="hi_IN"/>
        </w:rPr>
        <w:t>यहाँ रुकें और समूह में इस प्रश्न पर चर्चा करें: आपकी संस्कृति में मृत्यु और दफनाने की आम तौर पर क्या प्रथाएँ हैं? अगर किसी शव को रात में बाहर छोड़ दिया जाए तो क्या होता है? इस ऑडियो को यहाँ रोकें।</w:t>
      </w:r>
    </w:p>
    <w:p>
      <w:pPr/>
      <w:r>
        <w:rPr>
          <w:lang w:val="hi_IN" w:bidi="hi_IN"/>
        </w:rPr>
      </w:r>
      <w:r>
        <w:rPr>
          <w:lang w:val="hi_IN" w:bidi="hi_IN"/>
        </w:rPr>
        <w:t>इन सभी कारणों से, यहूदियों, यानी यहूदी अगुवों, ने रोमी राज्यपाल पिलातुस से कहा कि वे यीशु और दूसरे दोनों पुरुषों की टाँगें तोड़ दें। यहूदी चाहते थे कि तीनों लोग जल्दी मर जाएँ, ताकि शुक्रवार को सूरज डूबने से पहले उनके शरीर क्रूस से उतारे जा सकें। आमतौर पर, अगर कोई व्यक्ति क्रूस पर कीलों के सहारे अपने शरीर को ऊपर उठा सकता था, तो वह कुछ और दिनों तक जीवित रह सकता था। कीलों या क्रूस से जुड़े किसी सहारे की मदद से उस व्यक्ति का खून आराम से बहता रहता था, और वह और अधिक समय तक जीवित रहता था। बड़े हथौड़े या डंडे से उनकी टाँगें तोड़ देने से मरते हुए व्यक्ति की पीड़ा जल्दी खत्म हो जाती थी, इसलिए कुछ लोग इसे दया का काम मानते थे। हालाँकि, यह स्पष्ट नहीं है कि यहूदी दयालु होने के बारे में सोच रहे थे या नहीं। जिन लोगों को क्रूस पर चढ़ाया जाता था उन्हें अक्सर क्रूस पर ही छोड़ दिया जाता था जब उनके शरीर सड़ जाते थे, तो बाद में उन्हें दूसरे मरे हुए लोगों के साथ एक सामान्य कब्र में डाल दिया जाता था।</w:t>
      </w:r>
    </w:p>
    <w:p>
      <w:pPr/>
      <w:r>
        <w:rPr>
          <w:lang w:val="hi_IN" w:bidi="hi_IN"/>
        </w:rPr>
      </w:r>
      <w:r>
        <w:rPr>
          <w:lang w:val="hi_IN" w:bidi="hi_IN"/>
        </w:rPr>
        <w:t>रोमी सिपाहियों ने वही किया जो पिलातुस ने उनसे करने को कहा। उन्होंने यीशु के पास क्रूस पर चढ़े हुए बाकी दो लोगों की टाँगें तोड़ दीं। सिपाहियों ने देखा कि यीशु पहले ही मर चुका है, इसलिए उन्होंने उसकी टाँगें नहीं तोड़ीं। सिपाहियों में से एक ने भाले से यीशु की पसली को छेदता है। भाला एक लंबा हथियार होता है जिसमें धातु की धारदार नोक होती है। यह रोमी सिपाही के पास होने वाला एक सामान्य हथियार था। यीशु के शरीर से खून और पानी निकलता है। सिपाही को शायद खून देखने की उम्मीद थी, लेकिन पानी देखकर हैरानी हुई। जब सिपाही ने यीशु की पसली में भाला मारा, तब यीशु के शरीर से खून और पानी दोनों निकले होंगे। यह भी हो सकता है कि खून और पानी यीशु के जीवन के प्रतीक हों, या यह भी दिखाने के लिए कि यीशु जीवित जल है। हम नहीं जानते कि यूहन्ना यह बात क्यों बताता है कि यीशु के शरीर से खून और पानी दोनों निकले।</w:t>
      </w:r>
    </w:p>
    <w:p>
      <w:pPr/>
      <w:r>
        <w:rPr>
          <w:lang w:val="hi_IN" w:bidi="hi_IN"/>
        </w:rPr>
      </w:r>
      <w:r>
        <w:rPr>
          <w:lang w:val="hi_IN" w:bidi="hi_IN"/>
        </w:rPr>
        <w:t xml:space="preserve">यहाँ रुकें और समूह के रूप में </w:t>
      </w:r>
      <w:r>
        <w:rPr>
          <w:lang w:val="hi_IN" w:bidi="hi_IN"/>
        </w:rPr>
        <w:t>भाले</w:t>
      </w:r>
      <w:r>
        <w:rPr>
          <w:lang w:val="hi_IN" w:bidi="hi_IN"/>
        </w:rPr>
        <w:t xml:space="preserve"> की तस्वीर देखें। इस ऑडियो को यहाँ रोकें।</w:t>
      </w:r>
    </w:p>
    <w:p>
      <w:pPr/>
      <w:r>
        <w:rPr>
          <w:lang w:val="hi_IN" w:bidi="hi_IN"/>
        </w:rPr>
      </w:r>
      <w:r>
        <w:rPr>
          <w:lang w:val="hi_IN" w:bidi="hi_IN"/>
        </w:rPr>
        <w:t>अगला कथन शायद इस पुस्तक के लेखक यूहन्ना द्वारा कहा गया है। कुछ लोग मानते हैं कि रोमी सिपाहियों में से किसी एक ने यह गवाही दी कि उसने यीशु को मरते हुए देखा और भाले को यीशु की पसली में डाला गया। यह संभव है, क्योंकि मरकुस की पुस्तक में एक रोमी सूबेदार है जो कहता है कि यीशु “परमेश्वर का पुत्र” है। लेकिन गवाही देने वाले को अज्ञात ही रहने देना सबसे अच्छा है। गवाही देना यह बताना है कि किसी व्यक्ति ने क्या देखा। इस गवाही का कारण यह है कि यूहन्ना की पुस्तक पढ़ने वाले यीशु पर विश्वास करें। मूल भाषा में यह स्पष्ट नहीं है कि यह गवाही वर्तमान विश्वासियों को यीशु पर अपना विश्वास मजबूत करने में मदद के लिए है, या यह गवाही दूसरे लोगों को पहली बार यीशु पर विश्वास करने और उस पर भरोसा करने में मदद के लिए है। किसी भी स्थिति में, गवाही देने वाला चाहता है कि पढ़ने वाले जानें कि यीशु सच में मरा था, और यह उस बात की सटीक जानकारी है जो घटित हुआ था।</w:t>
      </w:r>
    </w:p>
    <w:p>
      <w:pPr/>
      <w:r>
        <w:rPr>
          <w:lang w:val="hi_IN" w:bidi="hi_IN"/>
        </w:rPr>
      </w:r>
      <w:r>
        <w:rPr>
          <w:lang w:val="hi_IN" w:bidi="hi_IN"/>
        </w:rPr>
        <w:t>“ये बातें”—यीशु का मरना और रोमी सिपाही का भाले को यीशु की पसली में डालना—पवित्रशास्त्र को पूरा करने के लिए हुईं, यानी पुराने नियम के वचनों को सच दिखाने के लिए। पहला पवित्रशास्त्र का संदर्भ शायद निर्गमन की पुस्तक से है, जिसमें कहा गया है कि फसह के किसी भी मेम्ने की हड्डियाँ न तोड़ी जाएँ। यीशु फसह से एक दिन पहले मरा, इसलिए यह संभव है कि इस पद में यीशु को फसह के मेम्ने के समान दिखाया गया है। सिपाहियों ने यीशु की कोई भी हड्डी नहीं तोड़ी, और इस तरह पवित्रशास्त्र पूरा हुआ। यह भी हो सकता है कि यह वचन भजन संहिता से हो, जहाँ कहा गया है कि धर्मी मनुष्य की कोई भी हड्डी नहीं टूटेगी।</w:t>
      </w:r>
    </w:p>
    <w:p>
      <w:pPr/>
      <w:r>
        <w:rPr>
          <w:lang w:val="hi_IN" w:bidi="hi_IN"/>
        </w:rPr>
      </w:r>
      <w:r>
        <w:rPr>
          <w:lang w:val="hi_IN" w:bidi="hi_IN"/>
        </w:rPr>
        <w:t>दूसरा पद यह है, "वे उस व्यक्ति को देखेंगे जिसे उन्होंने बेधा है।" यह वचन भविष्यद्वक्ता जकर्याह की पुस्तक में लिखा गया था, और लोग इस वचन को पढ़ सकते थे। “बेधना” का अर्थ है किसी नुकीली चीज़ को किसी वस्तु में घुसाना। लोग देख सकते थे कि सिपाहियों ने भाले से यीशु की पसली बेधी, इसलिए पुराने नियम का यह वचन भी पूरा हुआ।</w:t>
      </w:r>
    </w:p>
    <w:p>
      <w:pPr/>
      <w:r>
        <w:rPr>
          <w:lang w:val="hi_IN" w:bidi="hi_IN"/>
        </w:rPr>
      </w:r>
      <w:r>
        <w:rPr>
          <w:lang w:val="hi_IN" w:bidi="hi_IN"/>
        </w:rPr>
        <w:t>इसके बाद यूसुफ ने पिलातुस से पूछा कि क्या वह यीशु के शरीर को क्रूस से उतार कर ले जा सकता है ताकि वह यीशु के शरीर को दफना सके। यूसुफ अरिमतियाह नगर का रहने वाला था, और वह यीशु का चेेला था। अरिमतियाह शायद यहूदिया का एक नगर था, लेकिन लोग स्पष्ट रूप से नहीं जानते कि वह कहाँ था। यूसुफ यहूदी अधिकारियों में से एक था, लेकिन उसने लोगों के सामने यह नहीं बताया कि वह यीशु का अनुयायी है। यूसुफ शायद इस बात से डरता था कि यदि यहूदी जान लेंगे कि यूसुफ यीशु का चेला है, तो धर्मगुरु उससे उसका धार्मिक पद छीन लेंगे। पिलातुस ने यूसुफ को अनुमति दी, जो सामान्य नहीं था। आम तौर पर पिलातुस किसी को इस तरह के विशेष दफन के लिए अनुमति नहीं देता था। यूसुफ यीशु के शरीर को लेने आया था ताकि वह उसे दफना सके। संभव है कि यूसुफ यीशु के शरीर को किसी चटाई या ऐसी ही किसी चीज़ पर रखकर ले गया हो, जिससे शरीर उठाया जा सके।</w:t>
      </w:r>
    </w:p>
    <w:p>
      <w:pPr/>
      <w:r>
        <w:rPr>
          <w:lang w:val="hi_IN" w:bidi="hi_IN"/>
        </w:rPr>
      </w:r>
      <w:r>
        <w:rPr>
          <w:lang w:val="hi_IN" w:bidi="hi_IN"/>
        </w:rPr>
        <w:t>यहाँ रुकें और समूह में इस प्रश्न पर चर्चा करें: अपने समाज में दफनाने की रीति-रिवाजों के बारे में बात कीजिए। लोग अपने मरे हुओं को कैसे दफनाते हैं? वे दुर्गंध को रोकने के लिए क्या उपयोग करते हैं? लोग अपने मरे हुए व्यक्ति को कहाँ दफनाते हैं? इस ऑडियो को यहाँ रोकें।</w:t>
      </w:r>
    </w:p>
    <w:p>
      <w:pPr/>
      <w:r>
        <w:rPr>
          <w:lang w:val="hi_IN" w:bidi="hi_IN"/>
        </w:rPr>
      </w:r>
      <w:r>
        <w:rPr>
          <w:lang w:val="hi_IN" w:bidi="hi_IN"/>
        </w:rPr>
        <w:t>नीकुदेमुस भी यीशु के शरीर को उतारने और उसे दफनाने में मदद करने आया। नीकुदेमुस वही व्यक्ति था जो रात में यीशु के पास उससे बात करने आया था। नीकुदेमुस भी यहूदी धार्मिक अधिकारियों में से एक था। नीकुदेमुस यीशु के शरीर पर लगाने के लिए गंधरस और एलवा का मिश्रण लाया। गंधरस एक झाड़ी से निकलने वाला चिपचिपा पदार्थ था, जिसे पीसकर चूर्ण बनाया जाता था। यह बहुत महंगा था। एलवा शायद चंदन के पेड़ से बनाया गया चूर्ण था। गंधरस और एलवा दोनों सुगंधित मसाले थे, जिनका इस्तेमाल मृत शरीर की दुर्गंध को दूर करने के लिए किया जाता था। यह हो सकता है कि इन मसालों को तेल के साथ मिलाया गया हो।</w:t>
      </w:r>
    </w:p>
    <w:p>
      <w:pPr/>
      <w:r>
        <w:rPr>
          <w:lang w:val="hi_IN" w:bidi="hi_IN"/>
        </w:rPr>
      </w:r>
      <w:r>
        <w:rPr>
          <w:lang w:val="hi_IN" w:bidi="hi_IN"/>
        </w:rPr>
        <w:t xml:space="preserve">यहाँ रुकें और समूह में </w:t>
      </w:r>
      <w:r>
        <w:rPr>
          <w:lang w:val="hi_IN" w:bidi="hi_IN"/>
        </w:rPr>
        <w:t>चंदन के पेड़</w:t>
      </w:r>
      <w:r>
        <w:rPr>
          <w:lang w:val="hi_IN" w:bidi="hi_IN"/>
        </w:rPr>
        <w:t xml:space="preserve"> और </w:t>
      </w:r>
      <w:r>
        <w:rPr>
          <w:lang w:val="hi_IN" w:bidi="hi_IN"/>
        </w:rPr>
        <w:t>गंधरस की झाड़ी</w:t>
      </w:r>
      <w:r>
        <w:rPr>
          <w:lang w:val="hi_IN" w:bidi="hi_IN"/>
        </w:rPr>
        <w:t xml:space="preserve"> की तस्वीरें देखें। इस ऑडियो को यहाँ रोकें।</w:t>
      </w:r>
    </w:p>
    <w:p>
      <w:pPr/>
      <w:r>
        <w:rPr>
          <w:lang w:val="hi_IN" w:bidi="hi_IN"/>
        </w:rPr>
      </w:r>
      <w:r>
        <w:rPr>
          <w:lang w:val="hi_IN" w:bidi="hi_IN"/>
        </w:rPr>
        <w:t>नीकुदेमुस के पास 75 पाउंड, यानी लगभग 30 किलो मसाले थे, जो किसी धनी व्यक्ति को दफनाने के लिए पर्याप्त थे। नीकुदेमुस धनी था और संभव है कि मसाले उठाने में उसकी मदद करने के लिए उसके पास सेवक भी थे। नीकुदेमुस और यूसुफ ने यीशु के शरीर को सन के कपड़ों में लपेटा और शरीर के चारों ओर मसाले लगाए। सन का कपड़ा सफेद और कीमती होता था। यह यहूदियों के दफनाने का सामान्य तरीका था, लेकिन मसालों की मात्रा सामान्य से अधिक थी।</w:t>
      </w:r>
    </w:p>
    <w:p>
      <w:pPr/>
      <w:r>
        <w:rPr>
          <w:lang w:val="hi_IN" w:bidi="hi_IN"/>
        </w:rPr>
      </w:r>
      <w:r>
        <w:rPr>
          <w:lang w:val="hi_IN" w:bidi="hi_IN"/>
        </w:rPr>
        <w:t xml:space="preserve">यहाँ रुकें और समूह में </w:t>
      </w:r>
      <w:r>
        <w:rPr>
          <w:b/>
          <w:lang w:val="hi_IN" w:bidi="hi_IN"/>
        </w:rPr>
        <w:t>सन के कपड़ों</w:t>
      </w:r>
      <w:r>
        <w:rPr>
          <w:lang w:val="hi_IN" w:bidi="hi_IN"/>
        </w:rPr>
        <w:t xml:space="preserve"> की तस्वीर देखें। इस ऑडियो को यहाँ रोकें।</w:t>
      </w:r>
    </w:p>
    <w:p>
      <w:pPr/>
      <w:r>
        <w:rPr>
          <w:lang w:val="hi_IN" w:bidi="hi_IN"/>
        </w:rPr>
      </w:r>
      <w:r>
        <w:rPr>
          <w:lang w:val="hi_IN" w:bidi="hi_IN"/>
        </w:rPr>
        <w:t>यूसुफ और नीकुदेमुस ने यीशु के शरीर को उस स्थान के पास की एक कब्र में रखा, जहाँ यीशु को क्रूस पर चढ़ाया गया था। कब्र एक बारी में थी। उन्होंने यह कब्र इसलिए चुनी, क्योंकि वह पास ही थी और सूर्यास्त तथा सब्त शुरू होने से पहले उनके पास अधिक समय नहीं था। वह कब्र शायद पहाड़ी की ढलान में खोदी गई एक गुफा जैसी थी। कब्र के सामने एक बड़ा पत्थर रखा गया था ताकि शरीर की रक्षा हो सके। उस कब्र में पहले कभी किसी को नहीं दफनाया गया था। आमतौर पर यहूदी लोग मरे हुए शरीर को कब्र में रखते थे, और जब शरीर गल जाता था, तब वे हड्डियों को कब्र में रखे एक डिब्बे में रखते थे। इसके बाद वे उसी कब्र में किसी और मृत शरीर को रखते थे। यीशु की कब्र में कोई और शरीर नहीं रखा गया था, और वह कब्र पहले कभी उपयोग नहीं की गई थी।</w:t>
      </w:r>
    </w:p>
    <w:p>
      <w:pPr/>
      <w:r>
        <w:rPr>
          <w:lang w:val="hi_IN" w:bidi="hi_IN"/>
        </w:rPr>
      </w:r>
      <w:r>
        <w:rPr>
          <w:lang w:val="hi_IN" w:bidi="hi_IN"/>
        </w:rPr>
        <w:t xml:space="preserve">यहाँ रुकें और समूह में मिलकर एक कब्र की तस्वीर देखें </w:t>
      </w:r>
      <w:r>
        <w:rPr>
          <w:lang w:val="hi_IN" w:bidi="hi_IN"/>
        </w:rPr>
        <w:t>जिसके सामने एक बड़ा पत्थर</w:t>
      </w:r>
      <w:r>
        <w:rPr>
          <w:lang w:val="hi_IN" w:bidi="hi_IN"/>
        </w:rPr>
        <w:t xml:space="preserve"> रखा है।</w:t>
      </w:r>
    </w:p>
    <w:p>
      <w:pPr/>
      <w:r>
        <w:rPr>
          <w:lang w:val="hi_IN" w:bidi="hi_IN"/>
        </w:rPr>
      </w:r>
      <w:r>
        <w:rPr>
          <w:lang w:val="hi_IN" w:bidi="hi_IN"/>
        </w:rPr>
        <w:t>सिपाहियों ने यीशु के दोनों ओर क्रूस पर चढ़ाए गए दोनों अपराधियों की टाँगें तोड़ दीं, और फिर वे अपराधी कुछ समय बाद मर गए। हम स्पष्ट रूप से नहीं जानते कि इसके बाद उनके शरीरों के साथ क्या हुआ, लेकिन यह हो सकता है कि कोई आकर उनके शरीर ले गया हो। यही वह बात है जो इस भाग की शुरुआत में यहूदियों ने पिलातुस से माँगी थी। यह हो सकता है कि उन्हें अन्य अपराधियों के साथ एक सामूहिक कब्र में दफनाया गया हो।</w:t>
      </w:r>
      <w:r>
        <w:rPr>
          <w:lang w:val="hi_IN" w:bidi="hi_IN"/>
        </w:rPr>
      </w:r>
    </w:p>
    <w:p>
      <w:pPr>
        <w:pStyle w:val="Heading3"/>
      </w:pPr>
      <w:r>
        <w:rPr>
          <w:lang w:val="hi_IN" w:bidi="hi_IN"/>
        </w:rPr>
        <w:t>घटनाओं को समझाना</w:t>
      </w:r>
    </w:p>
    <w:p>
      <w:pPr/>
      <w:r>
        <w:rPr>
          <w:lang w:val="hi_IN" w:bidi="hi_IN"/>
        </w:rPr>
      </w:r>
      <w:r>
        <w:rPr>
          <w:lang w:val="hi_IN" w:bidi="hi_IN"/>
        </w:rPr>
        <w:t>यूहन्ना 19:31–42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सिपाही यीशु के पास क्रूस पर चढ़ाए गए दोनों अपराधियों की टाँगें तोड़ते हैं। सिपाही यीशु की टाँगें तोड़ने के बजाय उसकी पसली को भाले से बेधते हैं।</w:t>
      </w:r>
    </w:p>
    <w:p>
      <w:pPr/>
      <w:r>
        <w:rPr>
          <w:lang w:val="hi_IN" w:bidi="hi_IN"/>
        </w:rPr>
      </w:r>
      <w:r>
        <w:rPr>
          <w:b/>
          <w:lang w:val="hi_IN" w:bidi="hi_IN"/>
        </w:rPr>
        <w:t>दूसरे दृश्य में:</w:t>
      </w:r>
      <w:r>
        <w:rPr>
          <w:lang w:val="hi_IN" w:bidi="hi_IN"/>
        </w:rPr>
        <w:t xml:space="preserve"> यूसुफ पिलातुस के पास जाकर यीशु के शरीर को दफनाने की अनुमति माँगता है। पिलातुस यूसुफ को अनुमति देता है। </w:t>
      </w:r>
    </w:p>
    <w:p>
      <w:pPr/>
      <w:r>
        <w:rPr>
          <w:lang w:val="hi_IN" w:bidi="hi_IN"/>
        </w:rPr>
      </w:r>
      <w:r>
        <w:rPr>
          <w:b/>
          <w:lang w:val="hi_IN" w:bidi="hi_IN"/>
        </w:rPr>
        <w:t>तीसरे दृश्य में:</w:t>
      </w:r>
      <w:r>
        <w:rPr>
          <w:lang w:val="hi_IN" w:bidi="hi_IN"/>
        </w:rPr>
        <w:t xml:space="preserve"> अरिमतियाह का यूसुफ और नीकुदेमुस यीशु के शरीर को दफनाने के लिए उसे लेने आते हैं। वे दफनाने के लिए शरीर को तैयार करते हैं और फिर पास के एक बाग में स्थित नई कब्र में यीशु को दफनाते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यहूदी या यहूदी अगुवे</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पिलातुस, रोमी राज्यपाल</w:t>
      </w:r>
    </w:p>
    <w:p>
      <w:pPr>
        <w:pStyle w:val="ListBullet"/>
        <w:spacing w:line="240" w:lineRule="auto"/>
        <w:ind w:left="720"/>
      </w:pPr>
      <w:r>
        <w:rPr>
          <w:lang w:val="hi_IN" w:bidi="hi_IN"/>
        </w:rPr>
      </w:r>
      <w:r>
        <w:rPr>
          <w:lang w:val="hi_IN" w:bidi="hi_IN"/>
        </w:rPr>
        <w:t>रोमी सैनिक</w:t>
      </w:r>
    </w:p>
    <w:p>
      <w:pPr>
        <w:pStyle w:val="ListBullet"/>
        <w:spacing w:line="240" w:lineRule="auto"/>
        <w:ind w:left="720"/>
      </w:pPr>
      <w:r>
        <w:rPr>
          <w:lang w:val="hi_IN" w:bidi="hi_IN"/>
        </w:rPr>
      </w:r>
      <w:r>
        <w:rPr>
          <w:lang w:val="hi_IN" w:bidi="hi_IN"/>
        </w:rPr>
        <w:t>अन्य दो पुरुष जिन्हें क्रूस पर चढ़ाया गया था</w:t>
      </w:r>
    </w:p>
    <w:p>
      <w:pPr>
        <w:pStyle w:val="ListBullet"/>
        <w:spacing w:line="240" w:lineRule="auto"/>
        <w:ind w:left="720"/>
      </w:pPr>
      <w:r>
        <w:rPr>
          <w:lang w:val="hi_IN" w:bidi="hi_IN"/>
        </w:rPr>
      </w:r>
      <w:r>
        <w:rPr>
          <w:lang w:val="hi_IN" w:bidi="hi_IN"/>
        </w:rPr>
        <w:t>वह व्यक्ति जिसने इन बातों की गवाही दी</w:t>
      </w:r>
    </w:p>
    <w:p>
      <w:pPr>
        <w:pStyle w:val="ListBullet"/>
        <w:spacing w:line="240" w:lineRule="auto"/>
        <w:ind w:left="720"/>
      </w:pPr>
      <w:r>
        <w:rPr>
          <w:lang w:val="hi_IN" w:bidi="hi_IN"/>
        </w:rPr>
      </w:r>
      <w:r>
        <w:rPr>
          <w:lang w:val="hi_IN" w:bidi="hi_IN"/>
        </w:rPr>
        <w:t>अरिमतियाह का यूसुफ</w:t>
      </w:r>
    </w:p>
    <w:p>
      <w:pPr>
        <w:pStyle w:val="ListBullet"/>
        <w:spacing w:line="240" w:lineRule="auto"/>
        <w:ind w:left="720"/>
      </w:pPr>
      <w:r>
        <w:rPr>
          <w:lang w:val="hi_IN" w:bidi="hi_IN"/>
        </w:rPr>
      </w:r>
      <w:r>
        <w:rPr>
          <w:lang w:val="hi_IN" w:bidi="hi_IN"/>
        </w:rPr>
        <w:t>और नीकुदेमुस</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पहले दृश्य में, यहूदी पिलातुस से क्रूस पर लटके तीनों लोगों की टाँगें तोड़ने के लिए कहते हैं। याद रखें कि उनके पैर तोड़ने से उनकी मौत जल्दी हो जाएगी, और फिर उनके शरीरों को क्रूस से उतारा जा सकता था। यह भी याद रखें कि यहूदी लोग क्रूस पर लटके लोगों की पीड़ा को समाप्त करने के बारे में नहीं सोच रहे थे। यहूदी लोग अपनी व्यवस्था को तोड़ने से बचना चाहते थे, जिसमें कहा गया है कि किसी शरीर को रात भर पेड़ पर न छोड़ा जाए। वे यह भी चाहते थे कि सब्त शुरू होने से पहले शरीरों को नीचे उतार लिया जाए, जो सूर्यास्त पर शुरू होता था। यह सब्त एक विशेष सब्त था, क्योंकि वह फसह के सप्ताह में पड़ रहा था। याद रखें, यीशु शुक्रवार को मरा था, और संभव है कि यह अब शुक्रवार की दोपहर का समय हो।</w:t>
      </w:r>
    </w:p>
    <w:p>
      <w:pPr/>
      <w:r>
        <w:rPr>
          <w:lang w:val="hi_IN" w:bidi="hi_IN"/>
        </w:rPr>
      </w:r>
      <w:r>
        <w:rPr>
          <w:lang w:val="hi_IN" w:bidi="hi_IN"/>
        </w:rPr>
        <w:t>याद रखें कि सैनिक आए और उन्होंने यीशु के दोनों ओर स्थित लोगों की टाँगें तोड़ दीं। यह स्पष्ट नहीं है कि सिपाहियों ने पहले उन दोनों लोगों से क्यों शुरुआत की और फिर यीशु की टाँगें तोड़ने के लिए अंत में उसके पास आए। वे शायद एक बड़ा हथौड़ा या लाठी का उपयोग करते थे। यह भाग विशेष रूप से नहीं बताता कि पिलातुस ने सिपाहियों से यह करने को कहा था, लेकिन यह स्पष्ट है कि सिपाहियों ने पुरुषों की टाँगें तोड़ने के लिए पिलातुस की आज्ञा मानी। याद रखें कि जब सिपाही यीशु के पास आए, तो उन्होंने देखा कि यीशु पहले ही मर चुका था। उन्होंने यीशु की टाँगें नहीं तोड़ीं, क्योंकि यीशु की मृत्यु को लेकर उन्हें कोई जल्दी नहीं थी। यीशु की टाँगें तोड़ने के बजाय, एक सिपाही ने उसकी पसली में भाला भोंक दिया। यह हो सकता है कि सिपाही ने यह सुनिश्चित करने के लिए ऐसा किया हो कि यीशु सच में मरा था। याद रखें कि यीशु की पसली से खून और पानी निकलता है। पानी वास्तविक पानी हो सकता है, या यह उस जीवित जल का संकेत भी हो सकता है जिसके बारे में यीशु ने कहा था। याद रखें कि यीशु निश्चित रूप से मर गया था।</w:t>
      </w:r>
    </w:p>
    <w:p>
      <w:pPr/>
      <w:r>
        <w:rPr>
          <w:lang w:val="hi_IN" w:bidi="hi_IN"/>
        </w:rPr>
      </w:r>
      <w:r>
        <w:rPr>
          <w:lang w:val="hi_IN" w:bidi="hi_IN"/>
        </w:rPr>
        <w:t xml:space="preserve">यहाँ रुकें और यदि आवश्यकता हो तो समूह में फिर से भाले की </w:t>
      </w:r>
      <w:r>
        <w:rPr>
          <w:lang w:val="hi_IN" w:bidi="hi_IN"/>
        </w:rPr>
        <w:t>तस्वीर</w:t>
      </w:r>
      <w:r>
        <w:rPr>
          <w:lang w:val="hi_IN" w:bidi="hi_IN"/>
        </w:rPr>
        <w:t xml:space="preserve"> देखें। इस ऑडियो को यहाँ रोकें।</w:t>
      </w:r>
    </w:p>
    <w:p>
      <w:pPr/>
      <w:r>
        <w:rPr>
          <w:lang w:val="hi_IN" w:bidi="hi_IN"/>
        </w:rPr>
      </w:r>
      <w:r>
        <w:rPr>
          <w:lang w:val="hi_IN" w:bidi="hi_IN"/>
        </w:rPr>
        <w:t xml:space="preserve">यह याद रखना ज़रूरी है कि अगला कथन इस दृश्य की कार्रवाई का हिस्सा नहीं है। यह एक कथन जो कहता है कि जिसने ये बातें घटित होते हुए देखीं, वह जो गवाही दे रहा है, वह सच्ची और सही है। यह गवाही इसलिए भी दी गई है ताकि जो लोग इसे सुनें वे यीशु पर विश्वास करें। याद रखें कि ऐसा नजर आता है इस पुस्तक का लेखक यूहन्ना ही यह गवाही दे रहा है। हालाँकि, यह सबसे अच्छा है कि यह न कहा जाए कि यह गवाही कौन दे रहा है। </w:t>
      </w:r>
    </w:p>
    <w:p>
      <w:pPr/>
      <w:r>
        <w:rPr>
          <w:lang w:val="hi_IN" w:bidi="hi_IN"/>
        </w:rPr>
      </w:r>
      <w:r>
        <w:rPr>
          <w:lang w:val="hi_IN" w:bidi="hi_IN"/>
        </w:rPr>
        <w:t>यहाँ रुकें और समूह में इस प्रश्न पर चर्चा करें: आप अपनी भाषा में इस कथन को कैसे पेश करते हैं? घटनाओं की गवाही देने के बारे में स्वाभाविक तरीके से बात करने का सबसे आसान तरीका क्या है? इस ऑडियो को यहाँ रोकें।</w:t>
      </w:r>
    </w:p>
    <w:p>
      <w:pPr/>
      <w:r>
        <w:rPr>
          <w:lang w:val="hi_IN" w:bidi="hi_IN"/>
        </w:rPr>
      </w:r>
      <w:r>
        <w:rPr>
          <w:lang w:val="hi_IN" w:bidi="hi_IN"/>
        </w:rPr>
        <w:t>इस दृश्य के आख़िरी दो वाक्य उन घटनाओं को भी बताते हैं जो तब हुईं, जब सिपाहियों ने उन दो लोगों की टाँगें तोड़ीं और यीशु की पसली में भाला डाला। याद रखें कि पुराने नियम की दो भविष्यवाणियाँ हैं। यीशु की मृत्यु के बाद जो काम हुए, वे इन दो भविष्यवाणियों को पूरा करते हैं। पहली यह है, “उसकी एक भी हड्डी नहीं तोड़ी जाएगी।” याद रखें, यह शायद उस भविष्यवाणी से जुड़ा है जिसमें कहा गया है कि फसह के मेमने की हड्डियाँ नहीं तोड़ी जाएँगी। यीशु फसह के मेम्ने के समान है, जब वह फसह के सप्ताह के दौरान क्रूस पर मरता है। यह भी संभव है कि यह भविष्यवाणी भजन संहिता से हो, जिसमें कहा गया है कि धर्मी मनुष्य की एक भी हड्डी नहीं तोड़ी जाएगी।</w:t>
      </w:r>
    </w:p>
    <w:p>
      <w:pPr/>
      <w:r>
        <w:rPr>
          <w:lang w:val="hi_IN" w:bidi="hi_IN"/>
        </w:rPr>
      </w:r>
      <w:r>
        <w:rPr>
          <w:lang w:val="hi_IN" w:bidi="hi_IN"/>
        </w:rPr>
        <w:t>याद रखें कि दूसरा कथन पुराने नियम की एक और आज्ञा है। इसमें लिखा है, “वे उस पर दृष्टि करेंगे जिसे उन्होंने भेदा है।” याद रखें, यह पुराने नियम के भविष्यवक्ता जकर्याह की पुस्तक से है। जब सिपाही ने भाले से यीशु की पसली को भेदा, तब जकर्याह की यह भविष्यवाणी पूरी हुई।</w:t>
      </w:r>
    </w:p>
    <w:p>
      <w:pPr/>
      <w:r>
        <w:rPr>
          <w:lang w:val="hi_IN" w:bidi="hi_IN"/>
        </w:rPr>
      </w:r>
      <w:r>
        <w:rPr>
          <w:lang w:val="hi_IN" w:bidi="hi_IN"/>
        </w:rPr>
        <w:t>दूसरे दृश्य में: यूसुफ पिलातुस के पास जाकर यीशु के शरीर को दफनाने की अनुमति माँगता है। याद रखें, पिलातुस का इस तरह किसी को दफ़नाने की अनुमति देना असामान्य बात थी। याद रखें कि यूसुफ अरिमतियाह नगर का रहने वाला है, और वह एक यहूदी धार्मिक अधिकारी है। यूसुफ यीशु का अनुयायी है, लेकिन वह इस बारे में लोगों को नहीं बताता क्योंकि वह यहूदियों से डरता है। याद रखें, हो सकता है कि वह यहूदी अगुवों के बीच अपने पद खोने से डरता हो। यूसुफ यीशु के शरीर की देखभाल करना चाहता था, इसलिए उसने पिलातुस से अनुमति माँगी।</w:t>
      </w:r>
    </w:p>
    <w:p>
      <w:pPr/>
      <w:r>
        <w:rPr>
          <w:lang w:val="hi_IN" w:bidi="hi_IN"/>
        </w:rPr>
      </w:r>
      <w:r>
        <w:rPr>
          <w:lang w:val="hi_IN" w:bidi="hi_IN"/>
        </w:rPr>
        <w:t>तीसरे दृश्य में, अरिमतियाह का यूसुफ और नीकुदेमुस यीशु के शरीर को दफनाने के लिए उसे लेने आते हैं। याद रखें कि यह भाग यह नहीं बताता कि यीशु के पास क्रूस पर चढ़ाए गए बाकी दो लोगों के शरीरों के साथ क्या हुआ। जब यहूदियों ने पिलातुस से यीशु और उसके पास क्रूस पर चढ़ाए गए दोनों लोगों की टाँगें तोड़ने के लिए कहा, तब वे शायद केवल आने वाले सब्त और धार्मिक नियमों को पूरा करने के बारे में ही सोच रहे थे।</w:t>
      </w:r>
    </w:p>
    <w:p>
      <w:pPr/>
      <w:r>
        <w:rPr>
          <w:lang w:val="hi_IN" w:bidi="hi_IN"/>
        </w:rPr>
      </w:r>
      <w:r>
        <w:rPr>
          <w:lang w:val="hi_IN" w:bidi="hi_IN"/>
        </w:rPr>
        <w:t>नीकुदेमुस भी यूसुफ के साथ था। याद रखें, यह वही नीकुदेमुस था जो रात में यीशु से बात करने आया था। नीकुदेमुस भी एक यहूदी धार्मिक अधिकारी था, और वह शायद धनी था। वह यीशु के शरीर को दफनाने के लिए तैयार करने के लिए लगभग 75 पाउंड या लगभग 30 किलोग्राम मसाले लाया। वे मसाले गंधरस और एलवा थे, और उनकी खुशबू अच्छी थी। याद रखें कि लाए गए मसालों की मात्रा आमतौर पर दफ़नाने में लगने वाली मात्रा से कहीं अधिक थी। नीकुदेमुस यीशु को दफ़न के लिए ऐसे तैयार कर रहा था जैसे वह एक राजा हो। याद रखें कि नीकुदेमुस और यूसुफ ने यीशु के शरीर को सन के कपड़ों और मसालों से लपेटा था। यह वह तरीका था जिससे यहूदी दफनाने के लिए शरीर को तैयार करते थे।</w:t>
      </w:r>
    </w:p>
    <w:p>
      <w:pPr/>
      <w:r>
        <w:rPr>
          <w:lang w:val="hi_IN" w:bidi="hi_IN"/>
        </w:rPr>
      </w:r>
      <w:r>
        <w:rPr>
          <w:lang w:val="hi_IN" w:bidi="hi_IN"/>
        </w:rPr>
        <w:t xml:space="preserve">यहाँ रुकें, और अगर ज़रूरत हो तो समूह के साथ फिर से सन के </w:t>
      </w:r>
      <w:r>
        <w:rPr>
          <w:b/>
          <w:lang w:val="hi_IN" w:bidi="hi_IN"/>
        </w:rPr>
        <w:t>कपड़ों की</w:t>
      </w:r>
      <w:r>
        <w:rPr>
          <w:lang w:val="hi_IN" w:bidi="hi_IN"/>
        </w:rPr>
        <w:t xml:space="preserve"> तस्वीर देखें। इस ऑडियो को यहाँ रोकें।</w:t>
      </w:r>
    </w:p>
    <w:p>
      <w:pPr/>
      <w:r>
        <w:rPr>
          <w:lang w:val="hi_IN" w:bidi="hi_IN"/>
        </w:rPr>
      </w:r>
      <w:r>
        <w:rPr>
          <w:lang w:val="hi_IN" w:bidi="hi_IN"/>
        </w:rPr>
        <w:t>नीकुदेमुस और यूसुफ ने यीशु के शरीर को लपेटने के बाद उसे एक नई कब्र में रखा। वह कब्र शायद एक पहाड़ी की ढलान में खोदी गई एक गुफा थी। यह एक बारी में थी जहाँ यीशु को क्रूस पर चढ़ाया गया था। याद रखें, संभव है कि उन्होंने यीशु को इसी कब्र में दफ़न किया क्योंकि वह पास ही थी और सूर्यास्त होने में भी ज़्यादा समय नहीं बचा था। यह भी याद रखें कि यह एक नई कब्र थी, और पहले वहाँ किसी को भी दफनाया नहीं गया था।</w:t>
      </w:r>
    </w:p>
    <w:p>
      <w:pPr/>
      <w:r>
        <w:rPr>
          <w:lang w:val="hi_IN" w:bidi="hi_IN"/>
        </w:rPr>
      </w:r>
      <w:r>
        <w:rPr>
          <w:lang w:val="hi_IN" w:bidi="hi_IN"/>
        </w:rPr>
        <w:t xml:space="preserve">यहाँ रुकें और समूह में मिलकर एक </w:t>
      </w:r>
      <w:r>
        <w:rPr>
          <w:lang w:val="hi_IN" w:bidi="hi_IN"/>
        </w:rPr>
        <w:t>कब्र की जिसके सामने एक बड़ा पत्थर</w:t>
      </w:r>
      <w:r>
        <w:rPr>
          <w:lang w:val="hi_IN" w:bidi="hi_IN"/>
        </w:rPr>
        <w:t xml:space="preserve"> रखा हो उसकी तस्वीर देखें।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यूहन्ना 19:31–42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यहूदी</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पिलातुस, रोमी राज्यपाल</w:t>
      </w:r>
    </w:p>
    <w:p>
      <w:pPr>
        <w:pStyle w:val="ListBullet"/>
        <w:spacing w:line="240" w:lineRule="auto"/>
        <w:ind w:left="720"/>
      </w:pPr>
      <w:r>
        <w:rPr>
          <w:lang w:val="hi_IN" w:bidi="hi_IN"/>
        </w:rPr>
      </w:r>
      <w:r>
        <w:rPr>
          <w:lang w:val="hi_IN" w:bidi="hi_IN"/>
        </w:rPr>
        <w:t>रोमी सैनिक</w:t>
      </w:r>
    </w:p>
    <w:p>
      <w:pPr>
        <w:pStyle w:val="ListBullet"/>
        <w:spacing w:line="240" w:lineRule="auto"/>
        <w:ind w:left="720"/>
      </w:pPr>
      <w:r>
        <w:rPr>
          <w:lang w:val="hi_IN" w:bidi="hi_IN"/>
        </w:rPr>
      </w:r>
      <w:r>
        <w:rPr>
          <w:lang w:val="hi_IN" w:bidi="hi_IN"/>
        </w:rPr>
        <w:t>अन्य दो पुरुष जिन्हें क्रूस पर चढ़ाया गया था</w:t>
      </w:r>
    </w:p>
    <w:p>
      <w:pPr>
        <w:pStyle w:val="ListBullet"/>
        <w:spacing w:line="240" w:lineRule="auto"/>
        <w:ind w:left="720"/>
      </w:pPr>
      <w:r>
        <w:rPr>
          <w:lang w:val="hi_IN" w:bidi="hi_IN"/>
        </w:rPr>
      </w:r>
      <w:r>
        <w:rPr>
          <w:lang w:val="hi_IN" w:bidi="hi_IN"/>
        </w:rPr>
        <w:t>वह व्यक्ति जिसने इन बातों की गवाही दी</w:t>
      </w:r>
    </w:p>
    <w:p>
      <w:pPr>
        <w:pStyle w:val="ListBullet"/>
        <w:spacing w:line="240" w:lineRule="auto"/>
        <w:ind w:left="720"/>
      </w:pPr>
      <w:r>
        <w:rPr>
          <w:lang w:val="hi_IN" w:bidi="hi_IN"/>
        </w:rPr>
      </w:r>
      <w:r>
        <w:rPr>
          <w:lang w:val="hi_IN" w:bidi="hi_IN"/>
        </w:rPr>
        <w:t>अरिमतियाह का यूसुफ</w:t>
      </w:r>
    </w:p>
    <w:p>
      <w:pPr>
        <w:pStyle w:val="ListBullet"/>
        <w:spacing w:line="240" w:lineRule="auto"/>
        <w:ind w:left="720"/>
      </w:pPr>
      <w:r>
        <w:rPr>
          <w:lang w:val="hi_IN" w:bidi="hi_IN"/>
        </w:rPr>
      </w:r>
      <w:r>
        <w:rPr>
          <w:lang w:val="hi_IN" w:bidi="hi_IN"/>
        </w:rPr>
        <w:t>और नीकुदेमुस</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इस भाग के कठिन या महत्वपूर्ण हिस्सों का अभिनय करना छूट न जाए।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बिन्दुओं पर, नाटक को रोककर उस पात्र का भूमिका निभाने वाले व्यक्ति से पूछें "आप क्या महसूस कर रहे हैं या क्या सोच रहे हैं?" पात्र की भूमिका निभाने वाले व्यक्ति को यह जवाब देना चाहिए कि अगर वह उस पात्र के स्थान पर होता तो वह कैसा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यहूदी पिलातुस से कहते हैं कि वह क्रूस पर चढ़ाए हुए लोगों की टाँगें तोड़े। यहूदी चाहते थे कि उस दिन सूर्यास्त से पहले, सब्त शुरू होने से पहले, वे लोग मर जाएँ। यह एक विशेष सब्त भी था, इसलिए यहूदी यह सुनिश्चित करना चाहते थे कि सूर्यास्त के बाद सब्त शुरू होने पर क्रूसों पर कोई शव न रहें। पिलातुस यहूदियों के अनुरोध को स्वीकार करता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यहूदियों की भूमिका निभाने वाले लोगों से पूछें, "आप क्या महसूस कर रहे हैं?" लोग इस तरह उत्तर दे सकते हैं, “हम चाहते हैं कि ये लोग जल्दी मर जाएँ,” या “डर है कि अगर सूर्यास्त तक ये लोग क्रूस पर रहे, तो हम सब्त का नियम तोड़ देंगे,” या “हम दया के बारे में नहीं सोच रहे, बल्कि बस यह चाहते हैं कि उनकी पीड़ा जल्दी खत्म हो जाए।”</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रोमी सैनिक यीशु के दोनों ओर अपराधियों की टाँगें तोड़ देते हैं। सिपाही यीशु के पास आते हैं, और वे देखते हैं कि यीशु पहले ही मर चुका है। सिपाही यीशु की टाँगें नहीं तोड़ते क्योंकि यीशु पहले ही मर चुका है। इसके बजाय, एक सिपाही यीशु की पसली में भाला घोंपता है, और उसकी पसली से खून और पानी निकल आता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यीशु के पास क्रूस पर चढ़ाए गए दो लोगों की भूमिका निभाने वाले व्यक्ति से पूछें, "आप क्या महसूस कर रहे हैं?" लोग इस तरह उत्तर दे सकते हैं, आभारी हूँ कि मेरी टाँगें तोड़ी गईं ताकि यह भयानक पीड़ा खत्म हो और मैं मर जाऊँ,” या “सोच रहा हूँ कि हमारे पास यीशु पहले ही कैसे मर गया—उसे तो टाँगें तोड़ने की ज़रूरत ही नहीं पड़ी, ”या “भयानक दर्द में हूँ।”</w:t>
      </w:r>
    </w:p>
    <w:p>
      <w:pPr>
        <w:pStyle w:val="ListBullet"/>
        <w:spacing w:line="240" w:lineRule="auto"/>
        <w:ind w:left="720"/>
      </w:pPr>
      <w:r>
        <w:rPr>
          <w:lang w:val="hi_IN" w:bidi="hi_IN"/>
        </w:rPr>
      </w:r>
      <w:r>
        <w:rPr>
          <w:lang w:val="hi_IN" w:bidi="hi_IN"/>
        </w:rPr>
        <w:t>इसके अलावा, उस व्यक्ति से जो सिपाही की भूमिका निभा रहा है और यीशु की पसली में भाला डालता है, यह पूछें, “आप क्या महसूस कर रहे हैं?” वह व्यक्ति इस तरह उत्तर दे सकता है कि, “हैरान हूँ कि यह आदमी इतनी जल्दी मर गया,” या “यह सुनिश्चित करना चाहता हूँ कि वह सच में मर गया है,” या “हैरान हूँ कि यीशु की पसली से खून और पानी निकला।”</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जिसने यह सब होते हुए देखा, वह गवाही देता है कि यह सच है। वह बता रहा है कि यीशु क्रूस पर कैसे मरा और कैसे सिपाही ने उसकी पसली में भाला मारा। वह यह सब इसलिए बता रहा है ताकि इस कहानी को सुनने वाले लोग यीशु पर विश्वास करें और उस पर पूरा भरोसा रखें। सिपाहियों ने यीशु की एक भी हड्डी नहीं तोड़ी, और इससे पुराने नियम का एक वचन पूरा हुआ। इस वचन में कहा गया है, “उसकी एक भी हड्डी नहीं तोड़ी गई।” एक सिपाही ने यीशु की पसली में भाला भी मारा, और इससे पुराने नियम का एक और वचन पूरा हुआ, जिसमें कहा गया है, “वे उस पर दृष्टि करेंगे जिसे उन्होंने भेदा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इस बात की गवाही देने वाले व्यक्ति की भूमिका निभाने वाले व्यक्ति से पूछें, "आप क्या महसूस कर रहे हैं?" वह व्यक्ति इस तरह उत्तर दे सकता है, “चाहता हूँ कि दूसरे लोग यीशु पर विश्वास करें,” या “लोग जानें कि यीशु सच में मरा और उसकी मृत्यु पुराने नियम के वचनों के अनुसार हुई,” या “आशा है कि मेरी गवाही लोगों को यीशु पर विश्वास करने में मदद करेगी।”</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अरिमतियाह के यूसुफ ने पिलातुस से पूछा कि क्या वह यीशु के शरीर को उतारकर उसे दफना सकता है। यूसुफ एक यहूदी धार्मिक अधिकारी था, और वह यीशु का गुप्त अनुयायी भी था। वह नहीं चाहता था कि यहूदी जानें कि वह यीशु का अनुयायी है, क्योंकि वह उनसे डरता था। पिलातुस ने यूसुफ की विनती मान ली, इसलिए यूसुफ यीशु के शरीर को क्रूस से उतारने आया।</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अरिमतियाह के यूसुफ की भूमिका निभाने वाले व्यक्ति से पूछें, "आप क्या महसूस कर रहे हैं?" वह व्यक्ति इस तरह उत्तर दे सकता है, “यीशु के शरीर को दफ़नाने का निश्चय किया है,” या “डर है कि कोई मुझे देख न ले, फिर भी यीशु को दफ़न करना चाहता हूँ,” या “खुश हूँ कि पिलातुस ने यीशु को दफ़न करने की अनुमति दे दी।”</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नीकुदेमुस भी अरिमतियाह के यूसुफ की मदद करने आया, ताकि यीशु को दफ़ना सके। नीकुदेमुस वही व्यक्ति था जो रात में यीशु से मिलने आया था। नीकुदेमुस एक यहूदी धार्मिक अधिकारी था। वह 30 किलोग्राम गंधरस और एलवा लाया। इन मसालों की खुशबू अच्छी होती थी, और लोग शरीर को दफ़नाते समय इन्हें इस्तेमाल करते थे। नीकुदेमुस और यूसुफ ने यीशु के शरीर को लिया और सन के कपड़ों में, बीच-बीच में मसाले रखकर, उसे लपेटा। यह वह सामान्य तरीका था जिससे यहूदी अपने मरे हुओं को दफ़नाते थे। नीकुदेमुस और यूसुफ ने यीशु के शरीर को पास ही के एक बारी में स्थित नई कब्र में रखा।</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नीकुदेमुस की भूमिका निभाने वाले व्यक्ति से पूछें, "आप क्या महसूस कर रहे हैं?" वह व्यक्ति इस तरह उत्तर दे सकता है, “खुश हूँ कि राजा के समान, राजसी मसालों के साथ यीशु को दफ़न कर पा रहा हूँ” या “दफ़नाने की प्रक्रिया जल्दी खत्म करना चाहता हूँ, ताकि सूर्यास्त से पहले और सब्त शुरू होने से पहले, सब पूरा हो जाए” या “बहुत दुखी हूँ कि यीशु मर गया, जिसने मुझसे नए जन्म के बारे में कहा था।”</w:t>
      </w:r>
      <w:r>
        <w:rPr>
          <w:lang w:val="hi_IN" w:bidi="hi_IN"/>
        </w:rPr>
      </w:r>
    </w:p>
    <w:p>
      <w:pPr>
        <w:pStyle w:val="Heading3"/>
      </w:pPr>
      <w:r>
        <w:rPr>
          <w:lang w:val="hi_IN" w:bidi="hi_IN"/>
        </w:rPr>
        <w:t>आवश्यक जानकारी</w:t>
      </w:r>
    </w:p>
    <w:p>
      <w:pPr/>
      <w:r>
        <w:rPr>
          <w:lang w:val="hi_IN" w:bidi="hi_IN"/>
        </w:rPr>
      </w:r>
      <w:r>
        <w:rPr>
          <w:lang w:val="hi_IN" w:bidi="hi_IN"/>
        </w:rPr>
        <w:t>यूहन्ना 19:31–42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b/>
          <w:lang w:val="hi_IN" w:bidi="hi_IN"/>
        </w:rPr>
        <w:t>यहूदी</w:t>
      </w:r>
      <w:r>
        <w:rPr>
          <w:lang w:val="hi_IN" w:bidi="hi_IN"/>
        </w:rPr>
        <w:t xml:space="preserve"> पिलातुस से कहते हैं कि वह क्रूस पर चढ़ाए हुए लोगों की टाँगें तोड़े। यूहन्ना की पुस्तक में, यूहन्ना अक्सर “यहूदी” शब्द का उपयोग यहूदी अगुवों के लिए करता है। यीशु को </w:t>
      </w:r>
      <w:r>
        <w:rPr>
          <w:b/>
          <w:lang w:val="hi_IN" w:bidi="hi_IN"/>
        </w:rPr>
        <w:t>क्रूस</w:t>
      </w:r>
      <w:r>
        <w:rPr>
          <w:lang w:val="hi_IN" w:bidi="hi_IN"/>
        </w:rPr>
        <w:t xml:space="preserve"> पर चढ़ाया गया था, और यीशु के दोनों ओर एक-एक अपराधी भी क्रूस पर चढ़ाया गया था। यहूदियों और क्रूस के लिए उन्हीं शब्दों का इस्तेमाल करें जो आपने पिछले भागों में इस्तेमाल किए थे। </w:t>
      </w:r>
      <w:r>
        <w:rPr>
          <w:lang w:val="hi_IN" w:bidi="hi_IN"/>
        </w:rPr>
        <w:t>यहूदियों</w:t>
      </w:r>
      <w:r>
        <w:rPr>
          <w:lang w:val="hi_IN" w:bidi="hi_IN"/>
        </w:rPr>
        <w:t xml:space="preserve"> और </w:t>
      </w:r>
      <w:r>
        <w:rPr>
          <w:lang w:val="hi_IN" w:bidi="hi_IN"/>
        </w:rPr>
        <w:t>क्रूस</w:t>
      </w:r>
      <w:r>
        <w:rPr>
          <w:lang w:val="hi_IN" w:bidi="hi_IN"/>
        </w:rPr>
        <w:t xml:space="preserve"> के बारे में अधिक जानकारी के लिए मुख्य शब्दावली देखें।</w:t>
      </w:r>
    </w:p>
    <w:p>
      <w:pPr/>
      <w:r>
        <w:rPr>
          <w:lang w:val="hi_IN" w:bidi="hi_IN"/>
        </w:rPr>
      </w:r>
      <w:r>
        <w:rPr>
          <w:b/>
          <w:lang w:val="hi_IN" w:bidi="hi_IN"/>
        </w:rPr>
        <w:t>पिलातुस</w:t>
      </w:r>
      <w:r>
        <w:rPr>
          <w:lang w:val="hi_IN" w:bidi="hi_IN"/>
        </w:rPr>
        <w:t xml:space="preserve"> यहूदिया के पूरे क्षेत्र का रोमी राज्यपाल था। पिलातुस के लिए वही शब्द इस्तेमाल करें, जो आपने पिछले भागों में किया है।</w:t>
      </w:r>
    </w:p>
    <w:p>
      <w:pPr/>
      <w:r>
        <w:rPr>
          <w:lang w:val="hi_IN" w:bidi="hi_IN"/>
        </w:rPr>
      </w:r>
      <w:r>
        <w:rPr>
          <w:lang w:val="hi_IN" w:bidi="hi_IN"/>
        </w:rPr>
        <w:t xml:space="preserve">जिस दिन यीशु मरा, वह शुक्रवार था, जो </w:t>
      </w:r>
      <w:r>
        <w:rPr>
          <w:b/>
          <w:lang w:val="hi_IN" w:bidi="hi_IN"/>
        </w:rPr>
        <w:t>सब्त</w:t>
      </w:r>
      <w:r>
        <w:rPr>
          <w:lang w:val="hi_IN" w:bidi="hi_IN"/>
        </w:rPr>
        <w:t xml:space="preserve"> की तैयारी का दिन था। यहूदी सब्त के दिन विश्राम करते थे, जो सप्ताह का सातवाँ दिन था, यानी शनिवार। यहूदी लोग सब्त के दिन कोई काम नहीं करते थे, और सब्त शुक्रवार की शाम सूरज ढलने के बाद शुरू होता था। शुक्रवार का दिन शनिवार की तैयारी के लिए होता था क्योंकि उस दिन को बिल्कुल भी काम नहीं किया जाता था। साथ ही, यह सब्त का दिन इसलिए भी खास था क्योंकि वह फसह के पर्व का सप्ताह था। सब्त के लिए उसी शब्द का इस्तेमाल करें जो आपने पिछले भागों में इस्तेमाल किया है। </w:t>
      </w:r>
      <w:r>
        <w:rPr>
          <w:lang w:val="hi_IN" w:bidi="hi_IN"/>
        </w:rPr>
        <w:t>सब्त</w:t>
      </w:r>
      <w:r>
        <w:rPr>
          <w:lang w:val="hi_IN" w:bidi="hi_IN"/>
        </w:rPr>
        <w:t xml:space="preserve"> के बारे में अधिक जानकारी के लिए, मुख्य शब्दावली को देखें।</w:t>
      </w:r>
    </w:p>
    <w:p>
      <w:pPr/>
      <w:r>
        <w:rPr>
          <w:lang w:val="hi_IN" w:bidi="hi_IN"/>
        </w:rPr>
      </w:r>
      <w:r>
        <w:rPr>
          <w:lang w:val="hi_IN" w:bidi="hi_IN"/>
        </w:rPr>
        <w:t>यहूदी लोग चाहते थे कि उन लोगों के शरीर क्रूसों से उतार लिए जाएँ। यहूदी धार्मिक व्यवस्था के अनुसार, किसी मरे हुए शरीर को रात भर क्रूस पर नहीं छोड़ा जा सकता था, खासकर किसी बड़े धार्मिक पर्व से पहले।</w:t>
      </w:r>
    </w:p>
    <w:p>
      <w:pPr/>
      <w:r>
        <w:rPr>
          <w:lang w:val="hi_IN" w:bidi="hi_IN"/>
        </w:rPr>
      </w:r>
      <w:r>
        <w:rPr>
          <w:lang w:val="hi_IN" w:bidi="hi_IN"/>
        </w:rPr>
        <w:t xml:space="preserve">रोमी सिपाही यीशु के पास </w:t>
      </w:r>
      <w:r>
        <w:rPr>
          <w:b/>
          <w:lang w:val="hi_IN" w:bidi="hi_IN"/>
        </w:rPr>
        <w:t>क्रूस पर चढ़ाए</w:t>
      </w:r>
      <w:r>
        <w:rPr>
          <w:lang w:val="hi_IN" w:bidi="hi_IN"/>
        </w:rPr>
        <w:t xml:space="preserve"> गए हर एक अपराधी के पास गए। सिपाहियों ने दोनों लोगों की टाँगें तोड़ दीं ताकि वे जल्दी मर जाएँ। रोमी सैनिक रोमी राज्यपाल पिलातुस की सेवा करते थे। सैनिकों को उनकी सैन्य सेवा के लिए भुगतान किया जाता था। </w:t>
      </w:r>
      <w:r>
        <w:rPr>
          <w:b/>
          <w:lang w:val="hi_IN" w:bidi="hi_IN"/>
        </w:rPr>
        <w:t>क्रूस पर चढ़ाए जाने</w:t>
      </w:r>
      <w:r>
        <w:rPr>
          <w:lang w:val="hi_IN" w:bidi="hi_IN"/>
        </w:rPr>
        <w:t xml:space="preserve"> के लिए उसी शब्द का इस्तेमाल करें जो आपने पिछले भागों में इस्तेमाल किया है। </w:t>
      </w:r>
      <w:r>
        <w:rPr>
          <w:lang w:val="hi_IN" w:bidi="hi_IN"/>
        </w:rPr>
        <w:t>क्रूस पर चढ़ाए जाने</w:t>
      </w:r>
      <w:r>
        <w:rPr>
          <w:lang w:val="hi_IN" w:bidi="hi_IN"/>
        </w:rPr>
        <w:t xml:space="preserve"> के बारे में अधिक जानकारी के लिए, मुख्य शब्दावली को देखें।</w:t>
      </w:r>
    </w:p>
    <w:p>
      <w:pPr/>
      <w:r>
        <w:rPr>
          <w:lang w:val="hi_IN" w:bidi="hi_IN"/>
        </w:rPr>
      </w:r>
      <w:r>
        <w:rPr>
          <w:lang w:val="hi_IN" w:bidi="hi_IN"/>
        </w:rPr>
        <w:t xml:space="preserve">सिपाहियों ने देखा कि यीशु पहले ही मर चुका है, इसलिए उन्होंने उसकी टाँगें नहीं तोड़ीं। एक सिपाही ने भाले से यीशु की पसली को बेधा। </w:t>
      </w:r>
      <w:r>
        <w:rPr>
          <w:b/>
          <w:lang w:val="hi_IN" w:bidi="hi_IN"/>
        </w:rPr>
        <w:t>भाला</w:t>
      </w:r>
      <w:r>
        <w:rPr>
          <w:lang w:val="hi_IN" w:bidi="hi_IN"/>
        </w:rPr>
        <w:t xml:space="preserve"> एक लंबा हथियार होता है जिसमें धातु की धारदार नोक होती है। यह रोमी सिपाही के पास होने वाला एक सामान्य हथियार था।</w:t>
      </w:r>
    </w:p>
    <w:p>
      <w:pPr/>
      <w:r>
        <w:rPr>
          <w:lang w:val="hi_IN" w:bidi="hi_IN"/>
        </w:rPr>
      </w:r>
      <w:r>
        <w:rPr>
          <w:lang w:val="hi_IN" w:bidi="hi_IN"/>
        </w:rPr>
        <w:t xml:space="preserve">यहाँ रुकें और यदि आवश्यकता हो तो समूह के रूप में </w:t>
      </w:r>
      <w:r>
        <w:rPr>
          <w:lang w:val="hi_IN" w:bidi="hi_IN"/>
        </w:rPr>
        <w:t>भाले</w:t>
      </w:r>
      <w:r>
        <w:rPr>
          <w:lang w:val="hi_IN" w:bidi="hi_IN"/>
        </w:rPr>
        <w:t xml:space="preserve"> की तस्वीर को फिर से देखें।</w:t>
      </w:r>
    </w:p>
    <w:p>
      <w:pPr/>
      <w:r>
        <w:rPr>
          <w:lang w:val="hi_IN" w:bidi="hi_IN"/>
        </w:rPr>
      </w:r>
      <w:r>
        <w:rPr>
          <w:lang w:val="hi_IN" w:bidi="hi_IN"/>
        </w:rPr>
        <w:t xml:space="preserve">जब सिपाही ने भाले से यीशु की पसली को भेदा, तब उसमें से </w:t>
      </w:r>
      <w:r>
        <w:rPr>
          <w:b/>
          <w:lang w:val="hi_IN" w:bidi="hi_IN"/>
        </w:rPr>
        <w:t>खून</w:t>
      </w:r>
      <w:r>
        <w:rPr>
          <w:lang w:val="hi_IN" w:bidi="hi_IN"/>
        </w:rPr>
        <w:t xml:space="preserve"> और पानी निकला। खून के लिए वही शब्द इस्तेमाल करें, जो आपने पिछले भागों में किया है। </w:t>
      </w:r>
      <w:r>
        <w:rPr>
          <w:b/>
          <w:lang w:val="hi_IN" w:bidi="hi_IN"/>
        </w:rPr>
        <w:t>खून</w:t>
      </w:r>
      <w:r>
        <w:rPr>
          <w:lang w:val="hi_IN" w:bidi="hi_IN"/>
        </w:rPr>
        <w:t xml:space="preserve"> के बारे में अधिक जानकारी के लिए, मुख्य शब्दावली को देखें।</w:t>
      </w:r>
    </w:p>
    <w:p>
      <w:pPr/>
      <w:r>
        <w:rPr>
          <w:lang w:val="hi_IN" w:bidi="hi_IN"/>
        </w:rPr>
      </w:r>
      <w:r>
        <w:rPr>
          <w:lang w:val="hi_IN" w:bidi="hi_IN"/>
        </w:rPr>
        <w:t xml:space="preserve">जो व्यक्ति बोल रहा है, वह </w:t>
      </w:r>
      <w:r>
        <w:rPr>
          <w:b/>
          <w:lang w:val="hi_IN" w:bidi="hi_IN"/>
        </w:rPr>
        <w:t>गवाही देता है</w:t>
      </w:r>
      <w:r>
        <w:rPr>
          <w:lang w:val="hi_IN" w:bidi="hi_IN"/>
        </w:rPr>
        <w:t xml:space="preserve"> कि उसने यीशु को क्रूस पर मरते हुए देखा। इस </w:t>
      </w:r>
      <w:r>
        <w:rPr>
          <w:b/>
          <w:lang w:val="hi_IN" w:bidi="hi_IN"/>
        </w:rPr>
        <w:t>गवाही</w:t>
      </w:r>
      <w:r>
        <w:rPr>
          <w:lang w:val="hi_IN" w:bidi="hi_IN"/>
        </w:rPr>
        <w:t xml:space="preserve"> में यह तथ्य शामिल हैं कि सिपाहियों ने यीशु के पास क्रूस पर चढ़ाए गए दोनों अपराधियों की टाँगें तोड़ीं, लेकिन यीशु की टाँगें नहीं तोड़ीं। इसमें यह बात भी शामिल है कि सिपाही ने यीशु की पसली को भेदा, और उसमें से खून और पानी निकला। गवाही देने का मतलब है जो हुआ, उसे बताना। गवाही के लिए उसी शब्द का इस्तेमाल करें जो आपने पिछले भागों में इस्तेमाल किया है। </w:t>
      </w:r>
      <w:r>
        <w:rPr>
          <w:b/>
          <w:lang w:val="hi_IN" w:bidi="hi_IN"/>
        </w:rPr>
        <w:t>गवाही</w:t>
      </w:r>
      <w:r>
        <w:rPr>
          <w:lang w:val="hi_IN" w:bidi="hi_IN"/>
        </w:rPr>
        <w:t xml:space="preserve"> के बारे में अधिक जानकारी के लिए, मुख्य शब्दावली को देखें।</w:t>
      </w:r>
    </w:p>
    <w:p>
      <w:pPr/>
      <w:r>
        <w:rPr>
          <w:lang w:val="hi_IN" w:bidi="hi_IN"/>
        </w:rPr>
      </w:r>
      <w:r>
        <w:rPr>
          <w:lang w:val="hi_IN" w:bidi="hi_IN"/>
        </w:rPr>
        <w:t xml:space="preserve">इस भाग में दो </w:t>
      </w:r>
      <w:r>
        <w:rPr>
          <w:b/>
          <w:lang w:val="hi_IN" w:bidi="hi_IN"/>
        </w:rPr>
        <w:t>पवित्रशास्त्र</w:t>
      </w:r>
      <w:r>
        <w:rPr>
          <w:lang w:val="hi_IN" w:bidi="hi_IN"/>
        </w:rPr>
        <w:t xml:space="preserve"> हैं। यीशु के मरने के दिन जो बातें हुईं वे इन पवित्रशास्त्र के वचनों को पूरा करती हैं। यीशु के समय में पवित्रशास्त्र का अर्थ बाइबल की पुराना नियम की पुस्तकें थीं। पूरा होने का अर्थ है किसी बात को सच साबित करना। पवित्र शास्त्र के लिए उसी शब्द का इस्तेमाल करें जो आपने पिछले भागों में इस्तेमाल किया था। </w:t>
      </w:r>
      <w:r>
        <w:rPr>
          <w:lang w:val="hi_IN" w:bidi="hi_IN"/>
        </w:rPr>
        <w:t>पवित्र शास्त्र</w:t>
      </w:r>
      <w:r>
        <w:rPr>
          <w:lang w:val="hi_IN" w:bidi="hi_IN"/>
        </w:rPr>
        <w:t xml:space="preserve"> के बारे में अधिक जानकारी के लिए, मुख्य शब्दावली देखें।</w:t>
      </w:r>
    </w:p>
    <w:p>
      <w:pPr/>
      <w:r>
        <w:rPr>
          <w:lang w:val="hi_IN" w:bidi="hi_IN"/>
        </w:rPr>
      </w:r>
      <w:r>
        <w:rPr>
          <w:lang w:val="hi_IN" w:bidi="hi_IN"/>
        </w:rPr>
        <w:t xml:space="preserve">अरिमतियाह का यूसुफ यीशु के शरीर को क्रूस से उतारने और उसे दफनाने आया। यूसुफ अरिमतियाह नगर का रहने वाला था और वह यीशु का एक गुप्त </w:t>
      </w:r>
      <w:r>
        <w:rPr>
          <w:b/>
          <w:lang w:val="hi_IN" w:bidi="hi_IN"/>
        </w:rPr>
        <w:t>चेला</w:t>
      </w:r>
      <w:r>
        <w:rPr>
          <w:lang w:val="hi_IN" w:bidi="hi_IN"/>
        </w:rPr>
        <w:t xml:space="preserve"> था। वह धनी था और एक यहूदी धार्मिक अधिकारी भी था। उस नई कब्र का मालिक वही था, जिसमें उन्होंने यीशु के शरीर को रखा। चेलों के लिए उसी शब्द का इस्तेमाल करें जो आपने पिछले भागों में इस्तेमाल किया है। </w:t>
      </w:r>
      <w:r>
        <w:rPr>
          <w:lang w:val="hi_IN" w:bidi="hi_IN"/>
        </w:rPr>
        <w:t>चेलों</w:t>
      </w:r>
      <w:r>
        <w:rPr>
          <w:lang w:val="hi_IN" w:bidi="hi_IN"/>
        </w:rPr>
        <w:t xml:space="preserve"> के बारे में अधिक जानकारी के लिए, मुख्य शब्दावली को देखें।</w:t>
      </w:r>
    </w:p>
    <w:p>
      <w:pPr/>
      <w:r>
        <w:rPr>
          <w:lang w:val="hi_IN" w:bidi="hi_IN"/>
        </w:rPr>
      </w:r>
      <w:r>
        <w:rPr>
          <w:lang w:val="hi_IN" w:bidi="hi_IN"/>
        </w:rPr>
        <w:t>नीकुदेमुस भी यीशु के शरीर को दफनाने में मदद करने आया। नीकुदेमुस वही यहूदी धार्मिक अधिकारी था जो रात में यीशु से मिलने आया था। नीकुदेमुस के लिए उसी शब्द का इस्तेमाल करें जो आपने पिछले भागों में इस्तेमाल किया था।</w:t>
      </w:r>
    </w:p>
    <w:p>
      <w:pPr/>
      <w:r>
        <w:rPr>
          <w:lang w:val="hi_IN" w:bidi="hi_IN"/>
        </w:rPr>
      </w:r>
      <w:r>
        <w:rPr>
          <w:lang w:val="hi_IN" w:bidi="hi_IN"/>
        </w:rPr>
        <w:t xml:space="preserve">नीकुदेमुस के पास </w:t>
      </w:r>
      <w:r>
        <w:rPr>
          <w:b/>
          <w:lang w:val="hi_IN" w:bidi="hi_IN"/>
        </w:rPr>
        <w:t>एलवा</w:t>
      </w:r>
      <w:r>
        <w:rPr>
          <w:lang w:val="hi_IN" w:bidi="hi_IN"/>
        </w:rPr>
        <w:t xml:space="preserve"> और </w:t>
      </w:r>
      <w:r>
        <w:rPr>
          <w:b/>
          <w:lang w:val="hi_IN" w:bidi="hi_IN"/>
        </w:rPr>
        <w:t>गंधरस</w:t>
      </w:r>
      <w:r>
        <w:rPr>
          <w:lang w:val="hi_IN" w:bidi="hi_IN"/>
        </w:rPr>
        <w:t xml:space="preserve"> का मिश्रण था। ये दोनों सूखे मसाले थे, जिन्हें यहूदी लोग मरे हुए शरीर की बदबू कम करने के लिए इस्तेमाल करते थे। कभी-कभी वे इन सूखे मसालों को तेल में मिलाते थे या बिना तेल के ही पिसे हुए मसालों का इस्तेमाल करते थे। नीकुदेमुस के पास लगभग 75 पाउंड मसाले थे। मूल भाषा में, यह लगभग 100 पाउंड बताया गया है, लेकिन उस समय की रोमी नाप-तौल की व्यवस्था आज की व्यवस्था से अलग थी। किलोग्राम में, यह लगभग 30 किलोग्राम था। यह उतनी मात्रा से ज़्यादा मसाले थे जितने आमतौर पर किसी मृत शरीर को दफ़नाने के लिए इस्तेमाल किए जाते थे।</w:t>
      </w:r>
    </w:p>
    <w:p>
      <w:pPr/>
      <w:r>
        <w:rPr>
          <w:lang w:val="hi_IN" w:bidi="hi_IN"/>
        </w:rPr>
      </w:r>
      <w:r>
        <w:rPr>
          <w:lang w:val="hi_IN" w:bidi="hi_IN"/>
        </w:rPr>
        <w:t xml:space="preserve">यहाँ रुकें और अगर ज़रूरत हो तो समूह में </w:t>
      </w:r>
      <w:r>
        <w:rPr>
          <w:lang w:val="hi_IN" w:bidi="hi_IN"/>
        </w:rPr>
        <w:t>चंदन के पेड़</w:t>
      </w:r>
      <w:r>
        <w:rPr>
          <w:lang w:val="hi_IN" w:bidi="hi_IN"/>
        </w:rPr>
        <w:t xml:space="preserve"> और </w:t>
      </w:r>
      <w:r>
        <w:rPr>
          <w:lang w:val="hi_IN" w:bidi="hi_IN"/>
        </w:rPr>
        <w:t>गंधरस की झाड़ी</w:t>
      </w:r>
      <w:r>
        <w:rPr>
          <w:lang w:val="hi_IN" w:bidi="hi_IN"/>
        </w:rPr>
        <w:t xml:space="preserve"> की तस्वीरें देखें। इस ऑडियो को यहाँ रोकें।</w:t>
      </w:r>
    </w:p>
    <w:p>
      <w:pPr/>
      <w:r>
        <w:rPr>
          <w:lang w:val="hi_IN" w:bidi="hi_IN"/>
        </w:rPr>
      </w:r>
      <w:r>
        <w:rPr>
          <w:lang w:val="hi_IN" w:bidi="hi_IN"/>
        </w:rPr>
        <w:t xml:space="preserve">नीकुदेमुस और यूसुफ ने यीशु के शरीर को </w:t>
      </w:r>
      <w:r>
        <w:rPr>
          <w:b/>
          <w:lang w:val="hi_IN" w:bidi="hi_IN"/>
        </w:rPr>
        <w:t>सन के कपड़ों</w:t>
      </w:r>
      <w:r>
        <w:rPr>
          <w:lang w:val="hi_IN" w:bidi="hi_IN"/>
        </w:rPr>
        <w:t xml:space="preserve"> में लपेटा और उसके शरीर पर मसाले लगाए। सन का कपड़ा सफेद रंग का होता था और कीमती होता था।</w:t>
      </w:r>
    </w:p>
    <w:p>
      <w:pPr/>
      <w:r>
        <w:rPr>
          <w:lang w:val="hi_IN" w:bidi="hi_IN"/>
        </w:rPr>
      </w:r>
      <w:r>
        <w:rPr>
          <w:lang w:val="hi_IN" w:bidi="hi_IN"/>
        </w:rPr>
        <w:t xml:space="preserve">यहाँ रुकें, और अगर ज़रूरत हो तो समूह के साथ फिर से </w:t>
      </w:r>
      <w:r>
        <w:rPr>
          <w:b/>
          <w:lang w:val="hi_IN" w:bidi="hi_IN"/>
        </w:rPr>
        <w:t>सन के कपड़ों</w:t>
      </w:r>
      <w:r>
        <w:rPr>
          <w:lang w:val="hi_IN" w:bidi="hi_IN"/>
        </w:rPr>
        <w:t xml:space="preserve"> की तस्वीर देखें। इस ऑडियो को यहाँ रोकें।</w:t>
      </w:r>
    </w:p>
    <w:p>
      <w:pPr/>
      <w:r>
        <w:rPr>
          <w:lang w:val="hi_IN" w:bidi="hi_IN"/>
        </w:rPr>
      </w:r>
      <w:r>
        <w:rPr>
          <w:lang w:val="hi_IN" w:bidi="hi_IN"/>
        </w:rPr>
        <w:t xml:space="preserve">यूसुफ और नीकुदेमुस ने यीशु के शरीर को लिया और उसे पास ही की एक बारी में नई </w:t>
      </w:r>
      <w:r>
        <w:rPr>
          <w:b/>
          <w:lang w:val="hi_IN" w:bidi="hi_IN"/>
        </w:rPr>
        <w:t>कब्र</w:t>
      </w:r>
      <w:r>
        <w:rPr>
          <w:lang w:val="hi_IN" w:bidi="hi_IN"/>
        </w:rPr>
        <w:t xml:space="preserve"> में रखा। बारी वह स्थान होता था जहाँ लोग जड़ी बूटियाँ, फूल, सब्जियाँ या फल लगाते थे। यीशु के समय, कब्र अक्सर एक गुफा होती थी जो पहाड़ी के किनारे खोदी जाती थी। यह कब्र एक नई कब्र थी, जिसका अर्थ है वहाँ पहले किसी और को नहीं दफनाया गया था। शायद मृत की रक्षा के लिए कब्र के सामने एक बड़ा पत्थर रखा गया था। यूसुफ और नीकुदेमुस ने यीशु को भूमि में नहीं रखा और उसके शरीर को मिट्टी से नहीं ढका।</w:t>
      </w:r>
    </w:p>
    <w:p>
      <w:pPr/>
      <w:r>
        <w:rPr>
          <w:lang w:val="hi_IN" w:bidi="hi_IN"/>
        </w:rPr>
      </w:r>
      <w:r>
        <w:rPr>
          <w:lang w:val="hi_IN" w:bidi="hi_IN"/>
        </w:rPr>
        <w:t xml:space="preserve">यहाँ रुकें और समूह में मिलकर एक </w:t>
      </w:r>
      <w:r>
        <w:rPr>
          <w:lang w:val="hi_IN" w:bidi="hi_IN"/>
        </w:rPr>
        <w:t>कब्र की जिसके सामने एक बड़ा पत्थर रखा हो</w:t>
      </w:r>
      <w:r>
        <w:rPr>
          <w:lang w:val="hi_IN" w:bidi="hi_IN"/>
        </w:rPr>
        <w:t xml:space="preserve"> उसकी तस्वीर देखें। साथ ही, यहाँ रुकें और समूह में यह चर्चा करें कि </w:t>
      </w:r>
      <w:r>
        <w:rPr>
          <w:b/>
          <w:lang w:val="hi_IN" w:bidi="hi_IN"/>
        </w:rPr>
        <w:t>कब्र</w:t>
      </w:r>
      <w:r>
        <w:rPr>
          <w:lang w:val="hi_IN" w:bidi="hi_IN"/>
        </w:rPr>
        <w:t xml:space="preserve"> के लिए आप कौन-सा शब्द या वाक्यांश इस्तेमाल करेंगे। अधिक जानकारी के लिए मुख्य शब्दावली में </w:t>
      </w:r>
      <w:r>
        <w:rPr>
          <w:lang w:val="hi_IN" w:bidi="hi_IN"/>
        </w:rPr>
        <w:t>कब्र</w:t>
      </w:r>
      <w:r>
        <w:rPr>
          <w:lang w:val="hi_IN" w:bidi="hi_IN"/>
        </w:rPr>
        <w:t xml:space="preserve"> शब्द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यूहन्ना 20:1–18</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यूहन्ना 20:1–18 को सुनें और अपने मन में रखें।</w:t>
      </w:r>
    </w:p>
    <w:p>
      <w:pPr/>
      <w:r>
        <w:rPr>
          <w:lang w:val="hi_IN" w:bidi="hi_IN"/>
        </w:rPr>
      </w:r>
      <w:r>
        <w:rPr>
          <w:lang w:val="hi_IN" w:bidi="hi_IN"/>
        </w:rPr>
        <w:t>यदि सम्भव हो, तो यूहन्ना 20:1–18 का ऑडियो संस्करण तीन बार, तीन अलग-अलग अनुवादों में सुनें। 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w:t>
      </w:r>
    </w:p>
    <w:p>
      <w:pPr>
        <w:pStyle w:val="ListBullet"/>
        <w:spacing w:line="240" w:lineRule="auto"/>
        <w:ind w:left="720"/>
      </w:pPr>
      <w:r>
        <w:rPr>
          <w:lang w:val="hi_IN" w:bidi="hi_IN"/>
        </w:rPr>
      </w:r>
      <w:r>
        <w:rPr>
          <w:lang w:val="hi_IN" w:bidi="hi_IN"/>
        </w:rPr>
        <w:t>इस भाग में आपको क्या अच्छा नहीं लगा या क्या समझ नहीं आया?</w:t>
      </w:r>
    </w:p>
    <w:p>
      <w:pPr>
        <w:pStyle w:val="ListBullet"/>
        <w:spacing w:line="240" w:lineRule="auto"/>
        <w:ind w:left="720"/>
      </w:pPr>
      <w:r>
        <w:rPr>
          <w:lang w:val="hi_IN" w:bidi="hi_IN"/>
        </w:rPr>
      </w:r>
      <w:r>
        <w:rPr>
          <w:lang w:val="hi_IN" w:bidi="hi_IN"/>
        </w:rPr>
        <w:t>यह भाग हमें यीशु के बारे में क्या बताता है?</w:t>
      </w:r>
    </w:p>
    <w:p>
      <w:pPr>
        <w:pStyle w:val="ListBullet"/>
        <w:spacing w:line="240" w:lineRule="auto"/>
        <w:ind w:left="720"/>
      </w:pPr>
      <w:r>
        <w:rPr>
          <w:lang w:val="hi_IN" w:bidi="hi_IN"/>
        </w:rPr>
      </w:r>
      <w:r>
        <w:rPr>
          <w:lang w:val="hi_IN" w:bidi="hi_IN"/>
        </w:rPr>
        <w:t>यह भाग हमें लोगों के बारे में क्या बताता है?</w:t>
      </w:r>
    </w:p>
    <w:p>
      <w:pPr>
        <w:pStyle w:val="ListBullet"/>
        <w:spacing w:line="240" w:lineRule="auto"/>
        <w:ind w:left="720"/>
      </w:pPr>
      <w:r>
        <w:rPr>
          <w:lang w:val="hi_IN" w:bidi="hi_IN"/>
        </w:rPr>
      </w:r>
      <w:r>
        <w:rPr>
          <w:lang w:val="hi_IN" w:bidi="hi_IN"/>
        </w:rPr>
        <w:t>यह भाग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यूहन्ना 20:1–18 का ऑडियो संस्करण सबसे आसानी से समझ में आने वाले अनुवाद में सुनें।</w:t>
      </w:r>
    </w:p>
    <w:p>
      <w:pPr/>
      <w:r>
        <w:rPr>
          <w:lang w:val="hi_IN" w:bidi="hi_IN"/>
        </w:rPr>
      </w:r>
      <w:r>
        <w:rPr>
          <w:lang w:val="hi_IN" w:bidi="hi_IN"/>
        </w:rPr>
        <w:t>यीशु को गिरफ्तार कर लिया जाता है और अन्त में पिलातुस यीशु को रोमी सैनिकों द्वारा क्रूस पर चढ़ाने के लिए भेजता है। यीशु के क्रूस पर मरने के बाद, अरमतियाह के यूसुफ़ और नीकुदेमुस यीशु के शरीर को क्रूस से उतारते हैं, और पास की एक बारी में बनी नई कब्र में यीशु को दफनाते हैं।</w:t>
      </w:r>
    </w:p>
    <w:p>
      <w:pPr/>
      <w:r>
        <w:rPr>
          <w:lang w:val="hi_IN" w:bidi="hi_IN"/>
        </w:rPr>
      </w:r>
      <w:r>
        <w:rPr>
          <w:lang w:val="hi_IN" w:bidi="hi_IN"/>
        </w:rPr>
        <w:t>अब मरियम मगदलीनी, पतरस, और एक और चेला खाली कब्र को देखने आते हैं। वे सभी पाते हैं कि यीशु कब्र में नहीं है। पतरस और दुसरे चेले के चले जाने के बाद, मरियम यीशु को देखती है, लेकिन वह उसे पहचान नहीं पाती। यीशु मरियम से बात करता है, और तब वह जान जाती है कि यह यीशु है। मरियम वापस जाती है और चेलों को बताती है कि उसने यीशु को देखा था।</w:t>
      </w:r>
    </w:p>
    <w:p>
      <w:pPr/>
      <w:r>
        <w:rPr>
          <w:lang w:val="hi_IN" w:bidi="hi_IN"/>
        </w:rPr>
      </w:r>
      <w:r>
        <w:rPr>
          <w:lang w:val="hi_IN" w:bidi="hi_IN"/>
        </w:rPr>
        <w:t>यह भाग मरियम मगदलीनी के यीशु की कब्र पर जाने से शुरू होता है। यह सुबह का समय है, और अभी भी अंधेरा है। यह सप्ताह का पहला दिन है, जो यहूदी संस्कृति में रविवार होता है। यह वही मरियम मगदलीनी है, जो शुक्रवार को यीशु की मृत्यु के समय, कई और स्त्रियों के साथ यीशु के क्रूस के पास खड़ी थी। वह मगदला नगर की रहने वाली है, लेकिन इस समय वह यरूशलेम में रह रही है। यह भाग यह नहीं बताता है कि उसके साथ कोई और भी कब्र पर आता है। यह भी नहीं बताया गया है कि वह कब्र पर क्यों आती है—क्योंकि यूसुफ और नीकुदेमुस पहले ही यीशु के शरीर को सुगंधित द्रव्यों से तैयार कर चुके थे। यूहन्ना की लिखी बातों में सबसे महत्वपूर्ण भाग यह है कि खाली कब्र पर क्या होता है।</w:t>
      </w:r>
    </w:p>
    <w:p>
      <w:pPr/>
      <w:r>
        <w:rPr>
          <w:lang w:val="hi_IN" w:bidi="hi_IN"/>
        </w:rPr>
      </w:r>
      <w:r>
        <w:rPr>
          <w:lang w:val="hi_IN" w:bidi="hi_IN"/>
        </w:rPr>
        <w:t>यहाँ रुकें और इस प्रश्न पर समूह में चर्चा करें: अगर आपकी संस्कृति में लोग कब्र या समाधि पर जाते हैं, तो किस लिए जाते हैं? लोग कब्र या समाधि पर क्यों जाते हैं? इस ऑडियो को यहाँ रोकें।</w:t>
      </w:r>
    </w:p>
    <w:p>
      <w:pPr/>
      <w:r>
        <w:rPr>
          <w:lang w:val="hi_IN" w:bidi="hi_IN"/>
        </w:rPr>
      </w:r>
      <w:r>
        <w:rPr>
          <w:lang w:val="hi_IN" w:bidi="hi_IN"/>
        </w:rPr>
        <w:t>मरियम बारी में यीशु की कब्र पर पहुँचती है, और वह पाती है कि जो बड़ा पत्थर आम तौर पर कब्र के द्वार को ढँकता था, वह कब्र के द्वार पर नहीं है। यहूदी संस्कृति में, कब्रें अक्सर पहाड़ी के किनारे काटकर बनाई गई गुफाएँ होती थीं। कब्र के अंदर शव रखने के लिए पत्थर का एक खाना बनाया जाता था। यह स्पष्ट है कि किसी ने बड़े पत्थर को हटा दिया था। कब्र का प्रवेश द्वार खुला हुआ है। बहुत सी कब्रों का प्रवेश द्वार जमीन के स्तर पर छेद होता था। प्रवेश द्वार आमतौर पर लगभग एक मीटर ऊँचा होता था। अंदर जाने के लिए बड़ों को झुकना पड़ता था।</w:t>
      </w:r>
    </w:p>
    <w:p>
      <w:pPr/>
      <w:r>
        <w:rPr>
          <w:lang w:val="hi_IN" w:bidi="hi_IN"/>
        </w:rPr>
      </w:r>
      <w:r>
        <w:rPr>
          <w:lang w:val="hi_IN" w:bidi="hi_IN"/>
        </w:rPr>
        <w:t xml:space="preserve">यहाँ रुकें और समूह में </w:t>
      </w:r>
      <w:r>
        <w:rPr>
          <w:lang w:val="hi_IN" w:bidi="hi_IN"/>
        </w:rPr>
        <w:t>कब्र, बड़े पत्थर</w:t>
      </w:r>
      <w:r>
        <w:rPr>
          <w:lang w:val="hi_IN" w:bidi="hi_IN"/>
        </w:rPr>
        <w:t xml:space="preserve">, और </w:t>
      </w:r>
      <w:r>
        <w:rPr>
          <w:lang w:val="hi_IN" w:bidi="hi_IN"/>
        </w:rPr>
        <w:t>कब्र के अंदर पत्थर के चबूतरे</w:t>
      </w:r>
      <w:r>
        <w:rPr>
          <w:lang w:val="hi_IN" w:bidi="hi_IN"/>
        </w:rPr>
        <w:t xml:space="preserve"> की तस्वीरें देखें। ऑडियो को यहाँ रोकें।</w:t>
      </w:r>
    </w:p>
    <w:p>
      <w:pPr/>
      <w:r>
        <w:rPr>
          <w:lang w:val="hi_IN" w:bidi="hi_IN"/>
        </w:rPr>
      </w:r>
      <w:r>
        <w:rPr>
          <w:lang w:val="hi_IN" w:bidi="hi_IN"/>
        </w:rPr>
        <w:t>मरियम कब्र के अंदर नहीं जाती है। इसके बजाय, वह सोचती है कि किसी ने यीशु के शव को चुरा लिया है। वह समझ जाती है कि पत्थर हटाया गया है, और उसे लगता है कि किसी ने यीशु के शरीर को वहाँ से हटा दिया है। वह दौड़कर शमौन पतरस और उस चेले को ढूँढ़ने जाती है, जिससे यीशु प्रेम करता था, यानी वह चेला शायद यीशु का बहुत करीबी मित्र था। यह शायद यूहन्ना है, जो इस पुस्तक का लेखक है। संभव है कि वे यरूशलेम में एक ही घर में रह रहे थे, या हो सकता है कि वे अलग-अलग घरों में रह रहे थे। वह उनसे कहती है कि किसी ने प्रभु के शरीर को कब्र से बाहर निकाल लिया है। "प्रभु" शब्द यीशु के लिए आदर का एक शब्द है। वह कहती है, “हम नहीं जानते कि उन्होंने उसे कहाँ रखा है!” कुछ लोग मानते हैं कि इसका अर्थ यह है कि जब मरियम ने खाली कब्र देखी तब उसके साथ और भी स्त्रियाँ थीं। कुछ लोग मानते हैं कि वह "हम नहीं जानते" इसलिए कहती है क्योंकि वह सभी चेलों को उन लोगों के समूह में शामिल कर रही है जो नहीं जानते कि यीशु का शव कहाँ है।</w:t>
      </w:r>
    </w:p>
    <w:p>
      <w:pPr/>
      <w:r>
        <w:rPr>
          <w:lang w:val="hi_IN" w:bidi="hi_IN"/>
        </w:rPr>
      </w:r>
      <w:r>
        <w:rPr>
          <w:lang w:val="hi_IN" w:bidi="hi_IN"/>
        </w:rPr>
        <w:t>पतरस और दूसरा चेला कब्र की ओर दौड़ते हैं। वे जल्दी जाते हैं, क्योंकि वे यह देखने के लिए बेचैन होते हैं कि क्या हुआ है। दूसरा चेला पतरस से तेज़ दौड़ता है और सबसे पहले कब्र पर पहुँचता है। दूसरा चेला कब्र के प्रवेश द्वार पर झुककर अंदर देखता है, लेकिन वह कब्र के अंदर नहीं जाता। वह कब्र में सन का कपड़े पड़े देखता है, लेकिन कोई शव पड़ा हुआ नहीं देखता है। यहूदी लोग शव को सन के कपड़ों में लपेटते थे। सन एक सफेद और अच्छी गुणवत्ता का कपड़ा होता था। सन के कपड़े शायद कब्र के अंदर उस जगह पर पड़े थे जहाँ पहले यीशु का शरीर रखा गया था। अब सूरज कुछ हद तक निकल चुका है, क्योंकि यह चेला कब्र के अंदर सन के कपड़े देख पा रहा है। यह संभव नहीं लगता कि कोई शव को चुरा ले जाए, लेकिन शव पर लिपटे हुए सन के कपड़े वहीं छोड़ दे।</w:t>
      </w:r>
    </w:p>
    <w:p>
      <w:pPr/>
      <w:r>
        <w:rPr>
          <w:lang w:val="hi_IN" w:bidi="hi_IN"/>
        </w:rPr>
      </w:r>
      <w:r>
        <w:rPr>
          <w:lang w:val="hi_IN" w:bidi="hi_IN"/>
        </w:rPr>
        <w:t xml:space="preserve">यहाँ रुकें और समूह में </w:t>
      </w:r>
      <w:r>
        <w:rPr>
          <w:b/>
          <w:lang w:val="hi_IN" w:bidi="hi_IN"/>
        </w:rPr>
        <w:t>सन के कपड़ों</w:t>
      </w:r>
      <w:r>
        <w:rPr>
          <w:lang w:val="hi_IN" w:bidi="hi_IN"/>
        </w:rPr>
        <w:t xml:space="preserve"> की तस्वीर देखें। ऑडियो को यहाँ रोकें।</w:t>
      </w:r>
    </w:p>
    <w:p>
      <w:pPr/>
      <w:r>
        <w:rPr>
          <w:lang w:val="hi_IN" w:bidi="hi_IN"/>
        </w:rPr>
      </w:r>
      <w:r>
        <w:rPr>
          <w:lang w:val="hi_IN" w:bidi="hi_IN"/>
        </w:rPr>
        <w:t>यह स्पष्ट नहीं है कि वह चेला तुरंत कब्र के अंदर क्यों नहीं गया—शायद वह पतरस का आदर करता था इसलिए उसने पतरस का इंतज़ार किया। दूसरे चेले के बाद पतरस कब्र पर पहुँचता है, और पतरस कब्र के अंदर चला जाता है। पतरस को भी कब्र के अंदर जाने के लिए झुकना पड़ा। पतरस कब्र में सन के कपड़े पड़े देखता है, और सिर का कपड़ा अलग रखा हुआ देखता है, और कोई शव नहीं देखता है। उस समय लोग शायद मरे हुए व्यक्ति के सिर के चारों ओर कपड़ा बाँधते थे ताकि मुँह खुला न रह जाए। सिर का कपड़ा शरीर के बाकी सन के कपड़ों से अलग पड़ा हुआ था। इसका मतलब यह हो सकता है कि सिर का कपड़ा उसी आकार में पड़ा था, जैसे वह यीशु के सिर पर लपेटा गया था, लेकिन यह बात स्पष्ट नहीं है।</w:t>
      </w:r>
    </w:p>
    <w:p>
      <w:pPr/>
      <w:r>
        <w:rPr>
          <w:lang w:val="hi_IN" w:bidi="hi_IN"/>
        </w:rPr>
      </w:r>
      <w:r>
        <w:rPr>
          <w:lang w:val="hi_IN" w:bidi="hi_IN"/>
        </w:rPr>
        <w:t>इसके बाद दूसरा चेला कब्र के अंदर जाता है। संभव है कि इस चेले ने भी कब्र के अंदर तख़्त पर रखे सन के कपड़े और सिर का कपड़ा देखा हो। यह चेला देखता है, और वह विश्वास करता है। इसका यह मतलब नहीं है कि पतरस ने विश्वास नहीं किया, लेकिन इस पद में पतरस की प्रतिक्रिया के बारे में कुछ भी नहीं बताया गया है। हो सकता है कि खाली कब्र में केवल सन के कपड़े पड़े देखकर और कोई शव न होने के कारण, इस चेले ने यह विश्वास किया कि यीशु जीवित है और अब मृत नहीं है। यह चेला यह नहीं सोचता कि किसी ने यीशु का शव चुरा लिया है।</w:t>
      </w:r>
    </w:p>
    <w:p>
      <w:pPr/>
      <w:r>
        <w:rPr>
          <w:lang w:val="hi_IN" w:bidi="hi_IN"/>
        </w:rPr>
      </w:r>
      <w:r>
        <w:rPr>
          <w:lang w:val="hi_IN" w:bidi="hi_IN"/>
        </w:rPr>
        <w:t>अब यूहन्ना, जो इस पुस्तक का लेखक है, कुछ पृष्ठभूमि की जानकारी देता है। वह कहता है कि पतरस और दूसरा चेला अभी तक पवित्रशास्त्र से यह नहीं समझ पाए थे कि यीशु का मरे हुओं में से जी उठना ज़रूरी था। दूसरे चेले ने खाली कब्र देखकर यह विश्वास किया कि यीशु जीवित है, और उसका यह विश्वास पवित्रशास्त्र के कारण नहीं था। यहाँ पवित्रशास्त्र पुराने नियम को दर्शाता है। “मरे हुओं में से जी उठना होगा” का मतलब यह है कि परमेश्वर ने ठहराया था कि यीशु मरने के बाद फिर से जीवित होगा।</w:t>
      </w:r>
    </w:p>
    <w:p>
      <w:pPr/>
      <w:r>
        <w:rPr>
          <w:lang w:val="hi_IN" w:bidi="hi_IN"/>
        </w:rPr>
      </w:r>
      <w:r>
        <w:rPr>
          <w:lang w:val="hi_IN" w:bidi="hi_IN"/>
        </w:rPr>
        <w:t>यहूदी व्यवस्था में, किसी बात की गवाही के लिए दो लोगों का गवाह होना ज़रूरी था। पतरस और दूसरे चेले दोनों खाली कब्र के गवाह है जो इस बात की पुष्टि करता है कि कब्र खाली थी। बहुत से यहूदी एक स्त्री की गवाही को भरोसेमंद नहीं मानते थे, इसलिए अगर मरियम ही अकेली होती जिसने खाली कब्र देखी तो संभव है कि कुछ लोग उसकी बात पर विश्वास नहीं करते। अब पतरस और दूसरा चेला यरूशलेम में जहाँ वे ठहरे हुए थे, वहाँ वापस चले जाते हैं।</w:t>
      </w:r>
    </w:p>
    <w:p>
      <w:pPr/>
      <w:r>
        <w:rPr>
          <w:lang w:val="hi_IN" w:bidi="hi_IN"/>
        </w:rPr>
      </w:r>
      <w:r>
        <w:rPr>
          <w:lang w:val="hi_IN" w:bidi="hi_IN"/>
        </w:rPr>
        <w:t>यहाँ रुकें और समूह में इस प्रश्न पर चर्चा करें: आपकी संस्कृति में, जब कोई ज़रूरी घटना होती है, तो किस तरह के व्यक्ति को “अच्छा गवाह” माना जाता है? इस ऑडियो को यहाँ रोकें।</w:t>
      </w:r>
    </w:p>
    <w:p>
      <w:pPr/>
      <w:r>
        <w:rPr>
          <w:lang w:val="hi_IN" w:bidi="hi_IN"/>
        </w:rPr>
      </w:r>
      <w:r>
        <w:rPr>
          <w:lang w:val="hi_IN" w:bidi="hi_IN"/>
        </w:rPr>
        <w:t>अब मरियम फिर से कब्र पर आ गई है। वह दोनों चेलों के पीछे-पीछे कब्र तक गई और जब वे वहाँ से चले गए तब भी वह वहीं रुकी रही। वह कब्र के पास खड़ी रो रही है। जब वह रो रही थी, तो वह झुककर कब्र के अंदर देखती है। वह कब्र के अंदर सफेद कपड़े पहने दो स्वर्गदूतों को देखती है। स्वर्गदूत परमेश्वर का संदेशवाहक होता है, और सफेद कपड़े दिखाते हैं कि स्वर्गदूत स्वर्ग से हैं। स्वर्गदूत कब्र में रखे पत्थर के तख्त के दोनों सिरों पर बैठे हैं। एक स्वर्गदूत वहाँ बैठा है जहाँ यीशु का सिर था, और एक स्वर्गदूत वहाँ बैठा है जहाँ यीशु के पैर थे। हम नहीं जानते कि मरियम कब्र में सन के कपड़े देखती है या नहीं। सबसे महत्वपूर्ण बात यह है कि यीशु का शव कब्र में नहीं है।</w:t>
      </w:r>
    </w:p>
    <w:p>
      <w:pPr/>
      <w:r>
        <w:rPr>
          <w:lang w:val="hi_IN" w:bidi="hi_IN"/>
        </w:rPr>
      </w:r>
      <w:r>
        <w:rPr>
          <w:lang w:val="hi_IN" w:bidi="hi_IN"/>
        </w:rPr>
        <w:t>यहाँ रुकें और समूह में इस प्रश्न पर चर्चा करें: बताए जब किसी की मृत्यु होती है, तो लोग किस रंग के कपड़े पहनते हैं? आपकी संस्कृति में अलग-अलग समय पर किस रंग के कपड़े पहनने की क्या परंपराएँ हैं? इस ऑडियो को यहाँ रोकें।</w:t>
      </w:r>
    </w:p>
    <w:p>
      <w:pPr/>
      <w:r>
        <w:rPr>
          <w:lang w:val="hi_IN" w:bidi="hi_IN"/>
        </w:rPr>
      </w:r>
      <w:r>
        <w:rPr>
          <w:lang w:val="hi_IN" w:bidi="hi_IN"/>
        </w:rPr>
        <w:t>स्वर्गदूत मरियम से पूछते हैं कि वह क्यों रो रही है। स्वर्गदूत उसे “हे नारी” कहकर बुलाते हैं, जो यीशु के समय में किसी स्त्री से आदर के साथ बात करने का तरीका था। स्वर्गदूत पहले से ही जानते हैं कि मरियम क्यों रो रही है। वे यह भी जानते हैं कि यीशु जीवित है, और मरियम को रोने की आवश्यकता नहीं है। मरियम स्वर्गदूतों से कहती है कि वह इसलिए रो रही है क्योंकि वह अभी भी मानती है कि कोई यीशु का शव कब्र से ले गया है। मरियम को अभी भी लग रहा है कि यीशु मरा हुआ है। मरियम यीशु को “मेरा प्रभु” कहती है, जो किसी अधिकार रखने वाले व्यक्ति के बारे में आदर से बोलने का तरीका है। मरियम स्वर्गदूतों और कब्र की ओर से पीछे मुड़कर देखती है। वह वहाँ यीशु को खड़ा देखती है, लेकिन नहीं पहचान पाती कि वह यीशु है। यह सम्भव है कि वह थोड़ा अलग दिख रहा हो।</w:t>
      </w:r>
    </w:p>
    <w:p>
      <w:pPr/>
      <w:r>
        <w:rPr>
          <w:lang w:val="hi_IN" w:bidi="hi_IN"/>
        </w:rPr>
      </w:r>
      <w:r>
        <w:rPr>
          <w:lang w:val="hi_IN" w:bidi="hi_IN"/>
        </w:rPr>
        <w:t>यीशु मरियम से दो प्रश्न पूछता है: वह क्यों रो रही है और किसको ढूँढ रही है। फिर से, “हे नारी” शब्द किसी स्त्री से आदर के साथ बात करने का तरीका है। यीशु पहले से ही अपने प्रश्नों के उत्तर जानता है—मरियम रो रही है क्योंकि उसे लगता है कि यीशु अभी भी मरा हुआ है। मरियम ने सोचा कि यीशु माली है, या कोई ऐसा व्यक्ति जो बारी में काम करता है। कब्र एक बारी में थी। मरियम उस व्यक्ति से कहती है कि अगर वही यीशु के शव को उठाकर ले गया है, तो वह उसे बताए कि अब यीशु का शव कहाँ है। मरियम अभी भी नहीं जानती कि वह स्वयं यीशु से बात कर रही है, और वह उसे “श्रीमान” कहकर बुलाती है, जो किसी व्यक्ति से आदर के साथ बात करने का तरीका है। मूल भाषा में यह वही शब्द है, जिसका अनुवाद “प्रभु” के रूप में किया गया है। वह यीशु के शरीर को ढूँढ़ना चाहती है ताकि वह उसे फिर से कब्र में रख सके।</w:t>
      </w:r>
    </w:p>
    <w:p>
      <w:pPr/>
      <w:r>
        <w:rPr>
          <w:lang w:val="hi_IN" w:bidi="hi_IN"/>
        </w:rPr>
      </w:r>
      <w:r>
        <w:rPr>
          <w:lang w:val="hi_IN" w:bidi="hi_IN"/>
        </w:rPr>
        <w:t>यीशु मरियम को नाम लेकर बुलाता है, और फिर मरियम यीशु की ओर मुड़ती है। मरियम आखिरकार यीशु को पहचान लेती है जब वह यीशु को अपना नाम लेते हुए सुनती है। वह यीशु को "रब्बूनी" कहकर पुकारती है। यह इब्रानी भाषा का एक शब्द है जिसे यहूदी लोग बोलते हैं। रब्बूनी का अर्थ है "मेरे गुरु।" गुरु वह होता है जिसे परमेश्वर के बारे में सिखाने का अधिकार होता है, केवल स्कूल का शिक्षक ही नहीं। यीशु मरियम को उत्तर देता है और उससे कहता है कि वह उसे पकड़े न रहे। इसका मतलब यह हो सकता है कि मरियम पहले से ही यीशु को पकड़ रही है, और यीशु चाहता है कि वह ऐसा न करे। यीशु मरियम से कहता है कि वह अभी तक पिता के पास ऊपर नहीं गया है। पिता का अर्थ है स्वर्ग का परमेश्वर। कुछ लोग मानते हैं कि यीशु का मतलब है कि वह स्वर्ग में परमेश्वर के पास लौटने से पहले मरियम से फिर से मिलेगा। कुछ दूसरे लोग मानते हैं कि यीशु चाहता है कि मरियम जल्दी करे और चेलों को यह संदेश दे। यीशु चाहता है कि वे जानें कि वह जल्दी ही स्वर्ग में परमेश्वर के पास जाएगा। यीशु पृथ्वी पर हमेशा के लिए नहीं रहेगा।</w:t>
      </w:r>
    </w:p>
    <w:p>
      <w:pPr/>
      <w:r>
        <w:rPr>
          <w:lang w:val="hi_IN" w:bidi="hi_IN"/>
        </w:rPr>
      </w:r>
      <w:r>
        <w:rPr>
          <w:lang w:val="hi_IN" w:bidi="hi_IN"/>
        </w:rPr>
        <w:t>यीशु मरियम से कहता है कि वह उसके भाइयों के पास जाए, जिसका अर्थ है ग्यारह चेलो के पास। यहाँ पर, "भाइयों" का अर्थ यीशु के परिवार के सदस्यों से नहीं है। यीशु चाहता है कि मरियम चेलों को एक महत्वपूर्ण संदेश दे। संदेश यह है कि “मैं अपने पिता और तुम्हारे पिता के पास लौट रहा हूँ।” यह वही परमेश्वर है जिसकी आराधना यीशु करता है, और वही परमेश्वर जिसकी आराधना चेले करते हैं। "मेरे पिता," "तुम्हारे पिता," "मेरा परमेश्वर" और "तुम्हारा परमेश्वर" वाक्यांश एक ही परमेश्वर को दर्शाते हैं। मरियम ने वही किया जो यीशु ने कहा और चेलों के पास गई। उसने उनसे कहा, "मैंने प्रभु को देखा है!" इसका अर्थ है कि उसने यीशु को जीवित देखा। मरियम ने चेलों को वह सब कुछ बताया जो यीशु ने उससे कहने के लिए कहा था।</w:t>
      </w:r>
      <w:r>
        <w:rPr>
          <w:lang w:val="hi_IN" w:bidi="hi_IN"/>
        </w:rPr>
      </w:r>
    </w:p>
    <w:p>
      <w:pPr>
        <w:pStyle w:val="Heading3"/>
      </w:pPr>
      <w:r>
        <w:rPr>
          <w:lang w:val="hi_IN" w:bidi="hi_IN"/>
        </w:rPr>
        <w:t>घटनाओं को समझाना</w:t>
      </w:r>
    </w:p>
    <w:p>
      <w:pPr/>
      <w:r>
        <w:rPr>
          <w:lang w:val="hi_IN" w:bidi="hi_IN"/>
        </w:rPr>
      </w:r>
      <w:r>
        <w:rPr>
          <w:lang w:val="hi_IN" w:bidi="hi_IN"/>
        </w:rPr>
        <w:t>यूहन्ना 20:1–18 का ऑडियो संस्करण सबसे आसानी से समझ में आने वाले अनुवाद में सुनें।</w:t>
      </w:r>
    </w:p>
    <w:p>
      <w:pPr/>
      <w:r>
        <w:rPr>
          <w:lang w:val="hi_IN" w:bidi="hi_IN"/>
        </w:rPr>
      </w:r>
      <w:r>
        <w:rPr>
          <w:lang w:val="hi_IN" w:bidi="hi_IN"/>
        </w:rPr>
        <w:t>इस चरण में, समूह इस भाग के दृश्यों, परिवेश और पात्रों को परिभाषित करेगा। फिर समूह इस भाग को अपने मन में समझने की कोशिश करेगा।</w:t>
      </w:r>
    </w:p>
    <w:p>
      <w:pPr/>
      <w:r>
        <w:rPr>
          <w:lang w:val="hi_IN" w:bidi="hi_IN"/>
        </w:rPr>
      </w:r>
      <w:r>
        <w:rPr>
          <w:lang w:val="hi_IN" w:bidi="hi_IN"/>
        </w:rPr>
        <w:t>इस भाग में 4 दृश्य हैं।</w:t>
      </w:r>
    </w:p>
    <w:p>
      <w:pPr/>
      <w:r>
        <w:rPr>
          <w:lang w:val="hi_IN" w:bidi="hi_IN"/>
        </w:rPr>
      </w:r>
      <w:r>
        <w:rPr>
          <w:b/>
          <w:lang w:val="hi_IN" w:bidi="hi_IN"/>
        </w:rPr>
        <w:t>पहले दृश्य में:</w:t>
      </w:r>
      <w:r>
        <w:rPr>
          <w:lang w:val="hi_IN" w:bidi="hi_IN"/>
        </w:rPr>
        <w:t xml:space="preserve"> मरियम मगदलीनी रविवार की सुबह भोर में ही यीशु की कब्र पर जाती है। वह देखती है कि कब्र के द्वार से पत्थर हटा दिया गया है, और वह सोचती है कि किसी ने यीशु का शव चुरा लिया है।</w:t>
      </w:r>
    </w:p>
    <w:p>
      <w:pPr/>
      <w:r>
        <w:rPr>
          <w:lang w:val="hi_IN" w:bidi="hi_IN"/>
        </w:rPr>
      </w:r>
      <w:r>
        <w:rPr>
          <w:b/>
          <w:lang w:val="hi_IN" w:bidi="hi_IN"/>
        </w:rPr>
        <w:t>दूसरे दृश्य में:</w:t>
      </w:r>
      <w:r>
        <w:rPr>
          <w:lang w:val="hi_IN" w:bidi="hi_IN"/>
        </w:rPr>
        <w:t xml:space="preserve"> मरियम पतरस और दूसरे चेले को खाली कब्र के बारे में खबर देने जाती है।</w:t>
      </w:r>
    </w:p>
    <w:p>
      <w:pPr/>
      <w:r>
        <w:rPr>
          <w:lang w:val="hi_IN" w:bidi="hi_IN"/>
        </w:rPr>
      </w:r>
      <w:r>
        <w:rPr>
          <w:b/>
          <w:lang w:val="hi_IN" w:bidi="hi_IN"/>
        </w:rPr>
        <w:t>तीसरे दृश्य में:</w:t>
      </w:r>
      <w:r>
        <w:rPr>
          <w:lang w:val="hi_IN" w:bidi="hi_IN"/>
        </w:rPr>
        <w:t xml:space="preserve"> पतरस और दूसरा चेला कब्र की ओर दौड़ते हैं। वे कब्र में सन के कपड़े देखते हैं। दूसरा चेला देखता है और विश्वास करता है।</w:t>
      </w:r>
    </w:p>
    <w:p>
      <w:pPr/>
      <w:r>
        <w:rPr>
          <w:lang w:val="hi_IN" w:bidi="hi_IN"/>
        </w:rPr>
      </w:r>
      <w:r>
        <w:rPr>
          <w:b/>
          <w:lang w:val="hi_IN" w:bidi="hi_IN"/>
        </w:rPr>
        <w:t>चौथे दृश्य में:</w:t>
      </w:r>
      <w:r>
        <w:rPr>
          <w:lang w:val="hi_IN" w:bidi="hi_IN"/>
        </w:rPr>
        <w:t xml:space="preserve"> मरियम मगदलीनी दो स्वर्गदूतों को कब्र में देखती है। वह स्वयं यीशु को भी देखती है, लेकिन पहले वह उसे नहीं पहचान पाती। जब वह उसका नाम लेता है तो वह जान जाती है कि वह यीशु है। यीशु मरियम से कहता है कि वह चेलों को एक संदेश दे।</w:t>
      </w:r>
    </w:p>
    <w:p>
      <w:pPr/>
      <w:r>
        <w:rPr>
          <w:lang w:val="hi_IN" w:bidi="hi_IN"/>
        </w:rPr>
      </w:r>
      <w:r>
        <w:rPr>
          <w:b/>
          <w:lang w:val="hi_IN" w:bidi="hi_IN"/>
        </w:rPr>
        <w:t>पाँचवें दृश्य में:</w:t>
      </w:r>
      <w:r>
        <w:rPr>
          <w:lang w:val="hi_IN" w:bidi="hi_IN"/>
        </w:rPr>
        <w:t xml:space="preserve"> मरियम चेलों के पास जाती है और उन्हें यीशु का संदेश देती है। वह यह भी कहती है, "मैंने प्रभु को देखा है!" </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मरियम मगदलीनी</w:t>
      </w:r>
    </w:p>
    <w:p>
      <w:pPr>
        <w:pStyle w:val="ListBullet"/>
        <w:spacing w:line="240" w:lineRule="auto"/>
        <w:ind w:left="720"/>
      </w:pPr>
      <w:r>
        <w:rPr>
          <w:lang w:val="hi_IN" w:bidi="hi_IN"/>
        </w:rPr>
      </w:r>
      <w:r>
        <w:rPr>
          <w:lang w:val="hi_IN" w:bidi="hi_IN"/>
        </w:rPr>
        <w:t>पतरस</w:t>
      </w:r>
    </w:p>
    <w:p>
      <w:pPr>
        <w:pStyle w:val="ListBullet"/>
        <w:spacing w:line="240" w:lineRule="auto"/>
        <w:ind w:left="720"/>
      </w:pPr>
      <w:r>
        <w:rPr>
          <w:lang w:val="hi_IN" w:bidi="hi_IN"/>
        </w:rPr>
      </w:r>
      <w:r>
        <w:rPr>
          <w:lang w:val="hi_IN" w:bidi="hi_IN"/>
        </w:rPr>
        <w:t>दूसरा चेला, जिससे यीशु प्रेम करता था</w:t>
      </w:r>
    </w:p>
    <w:p>
      <w:pPr>
        <w:pStyle w:val="ListBullet"/>
        <w:spacing w:line="240" w:lineRule="auto"/>
        <w:ind w:left="720"/>
      </w:pPr>
      <w:r>
        <w:rPr>
          <w:lang w:val="hi_IN" w:bidi="hi_IN"/>
        </w:rPr>
      </w:r>
      <w:r>
        <w:rPr>
          <w:lang w:val="hi_IN" w:bidi="hi_IN"/>
        </w:rPr>
        <w:t>दो दूत</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और अन्य चेले</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पहले दृश्य में याद रखें कि अरमतियाह के यूसुफ और नीकुदेमुस ने सब्त के शुरू होने से पहले, शुक्रवार को, यीशु के शरीर को एक नई कब्र में रख दिया था। याद रखें, कब्र एक बारी में है। जब इस भाग में पहला दृश्य शुरू होता है, तब रविवार की सुबह होती है, जो सप्ताह का पहला दिन है। सुबह का बहुत जल्दी का समय है, और मरियम मगदलीनी यीशु की कब्र पर आ रही है। याद रखें कि वह यरूशलेम में ठहरी हुई है, इसलिए कब्र तक जाने के लिए ज्यादा नहीं चलना था। याद रखें कि शुक्रवार को जब यीशु की मृत्यु हुई तब वह क्रूस पर चढ़ाए जाने के स्थान पर मौजूद थी। हम स्पष्ट रूप नहीं जानते कि वह कब्र पर क्यों आती है, लेकिन जब वह वहाँ पहुँचती है, तो वह देखती है कि कब्र के प्रवेश द्वार पर से पत्थर हटा हुआ है। मरियम मानती है कि किसी ने यीशु का शव चुरा लिया है, क्योंकि पत्थर कब्र के प्रवेश द्वार पर नहीं था। याद रखें, इस समय मरियम न तो कब्र के अंदर देखती है और न ही कब्र के अंदर जाती है। याद रखें, कब्र चट्टान को काटकर बनाई गई एक गुफा थी, और उसका प्रवेश द्वार शायद केवल एक मीटर ऊँचा था।</w:t>
      </w:r>
    </w:p>
    <w:p>
      <w:pPr/>
      <w:r>
        <w:rPr>
          <w:lang w:val="hi_IN" w:bidi="hi_IN"/>
        </w:rPr>
      </w:r>
      <w:r>
        <w:rPr>
          <w:lang w:val="hi_IN" w:bidi="hi_IN"/>
        </w:rPr>
        <w:t xml:space="preserve">यहाँ रुकें, और अगर ज़रूरत हो तो समूह के साथ फिर से </w:t>
      </w:r>
      <w:r>
        <w:rPr>
          <w:lang w:val="hi_IN" w:bidi="hi_IN"/>
        </w:rPr>
        <w:t xml:space="preserve">कब्र, बड़े पत्थर </w:t>
      </w:r>
      <w:r>
        <w:rPr>
          <w:lang w:val="hi_IN" w:bidi="hi_IN"/>
        </w:rPr>
        <w:t xml:space="preserve">, और </w:t>
      </w:r>
      <w:r>
        <w:rPr>
          <w:lang w:val="hi_IN" w:bidi="hi_IN"/>
        </w:rPr>
        <w:t>कब्र के अंदर पत्थर के चबूत</w:t>
      </w:r>
      <w:r>
        <w:rPr>
          <w:lang w:val="hi_IN" w:bidi="hi_IN"/>
        </w:rPr>
        <w:t>रे की तस्वीरें देखें। ऑडियो को यहाँ रोकें।</w:t>
      </w:r>
    </w:p>
    <w:p>
      <w:pPr/>
      <w:r>
        <w:rPr>
          <w:lang w:val="hi_IN" w:bidi="hi_IN"/>
        </w:rPr>
      </w:r>
      <w:r>
        <w:rPr>
          <w:lang w:val="hi_IN" w:bidi="hi_IN"/>
        </w:rPr>
        <w:t>दूसरे दृश्य में, मरियम यरूशलेम में चेलों के पास वापस जाती है। वह पतरस और उस चेले को ढूँढती है जिससे यीशु प्रेम करता था। याद रखें कि सबसे अधिक संभावना है कि वह यूहन्ना ही रहा होगा, जो इस पुस्तक का लेखक है। वह उनसे कहती है, "वे प्रभु को कब्र से बाहर ले गए हैं, और हम नहीं जानते कि उन्होंने उसे कहाँ रखा है।" याद रखें कि वह अभी भी सोचती है कि किसी ने यीशु का शव चुरा लिया है और यीशु अभी भी मरा हुआ है।</w:t>
      </w:r>
    </w:p>
    <w:p>
      <w:pPr/>
      <w:r>
        <w:rPr>
          <w:lang w:val="hi_IN" w:bidi="hi_IN"/>
        </w:rPr>
      </w:r>
      <w:r>
        <w:rPr>
          <w:lang w:val="hi_IN" w:bidi="hi_IN"/>
        </w:rPr>
        <w:t>तीसरे दृश्य में: पतरस और दूसरा चेला कब्र की ओर दौड़ते हैं। वे खुद देखना चाहते हैं कि मरियम किस बारे में बात कर रही है। दूसरा चेला तेज दौड़कर सबसे पहले कब्र पर पहुँचता है। याद रखें कि भले ही यह चेला सबसे पहले कब्र पर पहुँचता है, फिर भी वह अंदर नहीं जाता है। लेकिन वह झुककर अंदर देखता है। वह कब्र में सन के कपड़ों को पड़े देखता है। याद रखें, बाहर शायद हल्की रोशनी थी इसलिए वह चेला कपड़ों को देख सका।</w:t>
      </w:r>
    </w:p>
    <w:p>
      <w:pPr/>
      <w:r>
        <w:rPr>
          <w:lang w:val="hi_IN" w:bidi="hi_IN"/>
        </w:rPr>
      </w:r>
      <w:r>
        <w:rPr>
          <w:lang w:val="hi_IN" w:bidi="hi_IN"/>
        </w:rPr>
        <w:t>यहाँ रुकें, और अगर ज़रूरत हो तो समूह के साथ फिर से सन के क</w:t>
      </w:r>
      <w:r>
        <w:rPr>
          <w:b/>
          <w:lang w:val="hi_IN" w:bidi="hi_IN"/>
        </w:rPr>
        <w:t>पड़ों की</w:t>
      </w:r>
      <w:r>
        <w:rPr>
          <w:lang w:val="hi_IN" w:bidi="hi_IN"/>
        </w:rPr>
        <w:t xml:space="preserve"> तस्वीर देखें। ऑडियो को यहाँ रोकें।</w:t>
      </w:r>
    </w:p>
    <w:p>
      <w:pPr/>
      <w:r>
        <w:rPr>
          <w:lang w:val="hi_IN" w:bidi="hi_IN"/>
        </w:rPr>
      </w:r>
      <w:r>
        <w:rPr>
          <w:lang w:val="hi_IN" w:bidi="hi_IN"/>
        </w:rPr>
        <w:t>इसके बाद, पतरस कब्र पर पहुँचता है। पतरस कब्र के अंदर जाता है और सन के कपड़े देखता है, और एक चेहरे का कपड़ा अलग पड़ा हुआ देखता है। सारे कपड़े शायद कब्र के अंदर बने खाने पर पड़े हुए थे। याद रखें, इसके बाद दूसरा चेला कब्र के अंदर जाता है। याद रखो कि उसने भी शायद वही देखा है जो पतरस ने देखा था—कब्र के खाने पर रखे हुए सन के कपड़े और चेहरे का कपड़ा। यह चेला देखता है और विश्वास करता है। याद रखो कि यह चेला कब्र में जो वह देखता है उसके आधार पर विश्वास करता है कि यीशु जीवित है, न कि उन वचनों के आधार पर जो कहते हैं कि यीशु मरे हुओं में से जी उठेगा। पतरस और दूसरा चेला कब्र से निकलकर उस स्थान पर वापस चले जाते हैं जहाँ वे यरूशलेम में ठहरे हुए थे।</w:t>
      </w:r>
    </w:p>
    <w:p>
      <w:pPr/>
      <w:r>
        <w:rPr>
          <w:lang w:val="hi_IN" w:bidi="hi_IN"/>
        </w:rPr>
      </w:r>
      <w:r>
        <w:rPr>
          <w:lang w:val="hi_IN" w:bidi="hi_IN"/>
        </w:rPr>
        <w:t>चौथे दृश्य में, मरियम फिर से कब्र पर आती है। वह कब्र के पास खड़ी है, और रो रही है। याद रखें कि मरियम अभी भी मानती है कि किसी ने यीशु का शव चुरा लिया है। मरियम झुककर अंदर देखती है, और वहाँ दो स्वर्गदूतों को पाती है। स्वर्गदूत सफेद कपड़े पहने हुए हैं। याद रखो कि जहाँ पहले यीशु का शरीर रखा था, उस खाने के एक सिरे पर एक स्वर्गदूत है और दूसरे सिरे पर एक स्वर्गदूत है। स्वर्गदूत मरियम से पूछते हैं, "हे नारी, तुम क्यों रो रही हो?" याद रखें, वे पहले से ही जानते हैं कि मरियम रो रही है क्योंकि उसे लगता है कि यीशु अभी भी मरा हुआ है। “हे नारी” शब्द किसी स्त्री से आदर के साथ बात करने का एक तरीका है।</w:t>
      </w:r>
    </w:p>
    <w:p>
      <w:pPr/>
      <w:r>
        <w:rPr>
          <w:lang w:val="hi_IN" w:bidi="hi_IN"/>
        </w:rPr>
      </w:r>
      <w:r>
        <w:rPr>
          <w:lang w:val="hi_IN" w:bidi="hi_IN"/>
        </w:rPr>
        <w:t>यहाँ रुकें और समूह में इस प्रश्न पर चर्चा करें: अपनी संस्कृति में, जब आप किसी स्त्री से बात करते हो, तो आदर दिखाने के लिए आप कौन-सा शब्द प्रयोग करते हो? इस ऑडियो को यहाँ रोकें।</w:t>
      </w:r>
    </w:p>
    <w:p>
      <w:pPr/>
      <w:r>
        <w:rPr>
          <w:lang w:val="hi_IN" w:bidi="hi_IN"/>
        </w:rPr>
      </w:r>
      <w:r>
        <w:rPr>
          <w:lang w:val="hi_IN" w:bidi="hi_IN"/>
        </w:rPr>
        <w:t>मरियम दोनों स्वर्गदूतों से कहती है कि वह रो रही है क्योंकि किसी ने यीशु का शव चुरा लिया है। याद रखें कि मरियम यीशु को "मेरा प्रभु" कहती है। वह कब्र के अंदर स्वर्गदूतों की ओर मुँह करके खड़ी है और वे आपस में बात कर रहे हैं। उसके बाद, वह स्वर्गदूतों की ओर से मुँह फेर लेती है। मरियम किसी को वहाँ खड़ा हुआ देखती है, लेकिन वह उसे नहीं पहचान पाती। यह यीशु है। अब यीशु और मरियम के बीच बातचीत होती है। यीशु उससे दो प्रश्न पूछता है: वह क्यों रो रही है और किसको ढूँढ रही है। यीशु पहले से ही इन दोनों प्रश्नों का उत्तर जानता है। यीशु जानता है कि मरियम रो रही है क्योंकि वह सोचती है कि यीशु अभी भी मरा हुआ है और किसी ने उसका शव हटा दिया है। यीशु यह भी जानता है कि मरियम यीशु को ढूँढ़ रही है, और उन लोगों को भी ढूँढ़ रही है जिन्होंने यीशु का शव हटाया है।</w:t>
      </w:r>
    </w:p>
    <w:p>
      <w:pPr/>
      <w:r>
        <w:rPr>
          <w:lang w:val="hi_IN" w:bidi="hi_IN"/>
        </w:rPr>
      </w:r>
      <w:r>
        <w:rPr>
          <w:lang w:val="hi_IN" w:bidi="hi_IN"/>
        </w:rPr>
        <w:t>मरियम यीशु को उत्तर देती है, और वह सोचती है कि यीशु माली है। याद रखें कि वह उसे "श्रीमान" कहती है और वह उससे विनम्रता से पूछती है कि क्या वह उसे बता सकता है कि यीशु का शव कहाँ है।</w:t>
      </w:r>
    </w:p>
    <w:p>
      <w:pPr/>
      <w:r>
        <w:rPr>
          <w:lang w:val="hi_IN" w:bidi="hi_IN"/>
        </w:rPr>
      </w:r>
      <w:r>
        <w:rPr>
          <w:lang w:val="hi_IN" w:bidi="hi_IN"/>
        </w:rPr>
        <w:t>यहाँ रुक जाओ और समूह में इस प्रश्न पर चर्चा करो: इस बारें में बात करें कि जब मरियम यीशु से निवेदन करती है, तो क्या आपकी भाषा में यहाँ प्रश्न कहना ज़्यादा स्वाभाविक है या कोई बात कहना? कुछ उदाहरण इस तरह हो सकते हैं: "कृपया मुझे बताएँ कि आपने उसे कहाँ रखा है," या "क्या आप मुझे बता सकते हैं कि आपने उसका शव कहाँ रखा है?" इस ऑडियो को यहाँ रोकें।</w:t>
      </w:r>
    </w:p>
    <w:p>
      <w:pPr/>
      <w:r>
        <w:rPr>
          <w:lang w:val="hi_IN" w:bidi="hi_IN"/>
        </w:rPr>
      </w:r>
      <w:r>
        <w:rPr>
          <w:lang w:val="hi_IN" w:bidi="hi_IN"/>
        </w:rPr>
        <w:t>इसके बाद, यीशु मरियम का नाम लेता है। अपना नाम सुनने से आखिरकार मरियम समझ जाती है कि यीशु कौन है। अब मरियम यीशु की ओर मुड़ती है और वह यीशु को "रब्बूनी" कहती है, जिसका अर्थ है "मेरे गुरु।"</w:t>
      </w:r>
    </w:p>
    <w:p>
      <w:pPr/>
      <w:r>
        <w:rPr>
          <w:lang w:val="hi_IN" w:bidi="hi_IN"/>
        </w:rPr>
      </w:r>
      <w:r>
        <w:rPr>
          <w:lang w:val="hi_IN" w:bidi="hi_IN"/>
        </w:rPr>
        <w:t>यीशु मरियम को चेलों को बताने के लिए एक संदेश देता है। याद रखें कि शायद मरियम पहले से ही यीशु को छुए हुए है—यीशु उससे वही काम करने से रोक रहा था जो वह पहले से कर रही थी। यीशु नहीं चाहता कि मरियम उसे छुए क्योंकि वह अभी तक ऊपर अपने पिता के पास नहीं गया था। यीशु चाहता है कि मरियम चेलों को कहे, "मैं अपने पिता और तुम्हारे पिता के पास, अपने परमेश्वर और तुम्हारे परमेश्वर के पास जा रहा हूँ।" याद रखें, यह सब एक ही परमेश्वर को दर्शाता है।</w:t>
      </w:r>
    </w:p>
    <w:p>
      <w:pPr/>
      <w:r>
        <w:rPr>
          <w:lang w:val="hi_IN" w:bidi="hi_IN"/>
        </w:rPr>
      </w:r>
      <w:r>
        <w:rPr>
          <w:lang w:val="hi_IN" w:bidi="hi_IN"/>
        </w:rPr>
        <w:t>पाँचवें दृश्य में, मरियम उस बात का पालन करती है जो यीशु उसे करने के लिए कहता है। मरियम कब्र से निकलकर यरूशलेम में चेलों के पास लौट जाती है। वह उनसे कहती है, "मैंने प्रभु को देखा है!" वह उन्हें वह सब कुछ भी बताती है जो यीशु उसे कहने के लिए कहता है।</w:t>
      </w:r>
      <w:r>
        <w:rPr>
          <w:lang w:val="hi_IN" w:bidi="hi_IN"/>
        </w:rPr>
      </w:r>
    </w:p>
    <w:p>
      <w:pPr>
        <w:pStyle w:val="Heading3"/>
      </w:pPr>
      <w:r>
        <w:rPr>
          <w:lang w:val="hi_IN" w:bidi="hi_IN"/>
        </w:rPr>
        <w:t>पाठ को नाटकीय रूप देना</w:t>
      </w:r>
    </w:p>
    <w:p>
      <w:pPr/>
      <w:r>
        <w:rPr>
          <w:lang w:val="hi_IN" w:bidi="hi_IN"/>
        </w:rPr>
      </w:r>
      <w:r>
        <w:rPr>
          <w:lang w:val="hi_IN" w:bidi="hi_IN"/>
        </w:rPr>
        <w:t>यूहन्ना 20:1–18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कहानी में पाँच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मरियम मगदलीनी</w:t>
      </w:r>
    </w:p>
    <w:p>
      <w:pPr>
        <w:pStyle w:val="ListBullet"/>
        <w:spacing w:line="240" w:lineRule="auto"/>
        <w:ind w:left="720"/>
      </w:pPr>
      <w:r>
        <w:rPr>
          <w:lang w:val="hi_IN" w:bidi="hi_IN"/>
        </w:rPr>
      </w:r>
      <w:r>
        <w:rPr>
          <w:lang w:val="hi_IN" w:bidi="hi_IN"/>
        </w:rPr>
        <w:t>पतरस</w:t>
      </w:r>
    </w:p>
    <w:p>
      <w:pPr>
        <w:pStyle w:val="ListBullet"/>
        <w:spacing w:line="240" w:lineRule="auto"/>
        <w:ind w:left="720"/>
      </w:pPr>
      <w:r>
        <w:rPr>
          <w:lang w:val="hi_IN" w:bidi="hi_IN"/>
        </w:rPr>
      </w:r>
      <w:r>
        <w:rPr>
          <w:lang w:val="hi_IN" w:bidi="hi_IN"/>
        </w:rPr>
        <w:t>दूसरा चेला, जिससे यीशु प्रेम करता था</w:t>
      </w:r>
    </w:p>
    <w:p>
      <w:pPr>
        <w:pStyle w:val="ListBullet"/>
        <w:spacing w:line="240" w:lineRule="auto"/>
        <w:ind w:left="720"/>
      </w:pPr>
      <w:r>
        <w:rPr>
          <w:lang w:val="hi_IN" w:bidi="hi_IN"/>
        </w:rPr>
      </w:r>
      <w:r>
        <w:rPr>
          <w:lang w:val="hi_IN" w:bidi="hi_IN"/>
        </w:rPr>
        <w:t>दो स्वर्गदूत</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और अन्य चेले</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घटनाओं के क्रम, कहानी की रूपरेखा और उसकी गति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बिन्दुओं पर, अभिनय को रोककर उस पात्र की भूमिका निभाने वाले व्यक्ति से पूछें "आप क्या महसूस कर रहे हैं या क्या सोच रहे हैं?" पात्र की भूमिका निभाने वाले व्यक्ति को यह जवाब देना चाहिए कि अगर वह उस पात्र के स्थान पर होता तो वह कैसा महसूस करता या क्या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सम्भावित उत्तरों का एक उदाहरण दिया गया है।</w:t>
      </w:r>
    </w:p>
    <w:p>
      <w:pPr/>
      <w:r>
        <w:rPr>
          <w:lang w:val="hi_IN" w:bidi="hi_IN"/>
        </w:rPr>
      </w:r>
      <w:r>
        <w:rPr>
          <w:lang w:val="hi_IN" w:bidi="hi_IN"/>
        </w:rPr>
        <w:t>मरियम मगदलीनी रविवार की सुबह भोर रहते ही कब्र पर आती है। बाहर अभी भी अंधेरा है। वह कब्र पर पहुँचती है, और वह देखती है कि किसी ने कब्र के द्वार से पत्थर हटा दिया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मरियम की भूमिका निभाने वाले व्यक्ति से पूछें, "आप क्या महसूस कर रहे हैं?" वह व्यक्ति इस तरह उत्तर दे सकता है, "हैरान हूँ कि पत्थर कब्र के प्रवेश द्वार से हटा दिया गया है," या "मुझे लगता है कि किसी ने यीशु का शरीर कब्र से चुरा लिया है," या "मुझे यह भयानक समाचार तुरन्त किसी के साथ साझा करने की आवश्यकता है," या “मैं कुछ पुरुषों को बुलाने के लिए बेताब हूँ, ताकि वे वही देखें जो मैंने देखा है—मैं जानती हूँ कि लोग मेरी गवाही पर विश्वास नहीं करेंगे क्योंकि मैं एक स्त्री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मरियम यरूशलेम वापस जाती है। वह पतरस और उस चेले से, जिसे यीशु प्रेम करता है, कहती है कि किसी ने यीशु का शव कब्र से निकाल लिया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पतरस और दूसरे चेले की भूमिका निभाने वाले व्यक्ति से पूछें, "आप क्या महसूस कर रहे हैं?" लोग इस तरह उत्तर दे सकते हैं, सोच रहे हैं कि मरियम के इस भयानक समाचार का क्या अर्थ है, "हमें खुद कब्र पर जाने की आवश्यकता है ताकि मैं जान सकें कि वह किस बारे में बात कर रही है," या सोच रहे हैं कि कब्र से यीशु का शव कौन चुरा सकता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पतरस और दूसरा चेला कब्र की ओर दौड़ते हैं। दूसरा चेला पतरस से तेज़ दौड़ता है। दूसरा चेला पहले कब्र पर पहुँचता है और कब्र के अंदर झांकता है। वह कब्र में सन के कपड़े देखता है, लेकिन वहाँ कोई शव नहीं देखता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दूसरे चेले की भूमिका निभाने वाले व्यक्ति से पूछें, "आप कैसा महसूस कर रहे हैं?" वह व्यक्ति इस तरह उत्तर दे सकता है, "यीशु का शव कहाँ है?" या “मुझे समझ नहीं आ रहा कि मैं कब्र के अंदर जाऊँ या नहीं,” या हैरान हूँ कि मरियम कब्र के द्वार से पत्थर हटने के बारे में सच कह रही थी।”</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इसके बाद पतरस कब्र पर पहुँचता है। पतरस कब्र के अंदर जाता है और सन के कपड़े पड़े हुए देखता है, और दूसरी ओर एक चेहरे का कपड़ा भी पड़ा हुआ देखता है। इसके बाद दूसरा चेला कब्र के अंदर जाता है। दूसरा चेला देखता है और विश्वास करता है। वे अभी तक यह नहीं समझ पाए कि पवित्रशास्त्र में लिखा है कि यीशु मरे हुओं में से जी उठेगा। वे यरूशलेम में जहाँ वे ठहरे हुए हैं, वहाँ वापस जाते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पतरस की भूमिका निभाने वाले व्यक्ति से पूछें, "आप क्या महसूस कर रहे हैं?" वह व्यक्ति इस तरह उत्तर दे सकता है, "आश्चर्य है कि यीशु का शव कब्र में नहीं है," या "सोच रहा है कि यीशु अब कहाँ हो सकता है," या "यह समझ नहीं पा रहा कि खाली कब्र के बारे में क्या सोचे।"</w:t>
      </w:r>
    </w:p>
    <w:p>
      <w:pPr>
        <w:pStyle w:val="ListBullet"/>
        <w:spacing w:line="240" w:lineRule="auto"/>
        <w:ind w:left="720"/>
      </w:pPr>
      <w:r>
        <w:rPr>
          <w:lang w:val="hi_IN" w:bidi="hi_IN"/>
        </w:rPr>
      </w:r>
      <w:r>
        <w:rPr>
          <w:lang w:val="hi_IN" w:bidi="hi_IN"/>
        </w:rPr>
        <w:t>दूसरे चेले की भूमिका निभाने वाले व्यक्ति से भी पूछें, "आप कैसा महसूस कर रहे हैं?" वह व्यक्ति इस तरह उत्तर दे सकता है कि, यह विश्वास करना कि यीशु फिर से जीवित हो गया है," या सोच रहा हूँ कि हम उसे कब देखेंगे," या यह समझने की कोशिश कर रहा है कि यह कैसे हुआ।"</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मरियम फिर से कब्र पर वापस आती है। वह कब्र के पास खड़ी है और रो रही है। वह कब्र के अंदर देखने के लिए झुकती है, और वह सफेद वस्त्र पहने दो स्वर्गदूतों को दोनों सिरे पर बैठे देखती है। स्वर्गदूत उससे पूछते हैं, "तू क्यों रो रही है?"</w:t>
      </w:r>
    </w:p>
    <w:p>
      <w:pPr/>
      <w:r>
        <w:rPr>
          <w:lang w:val="hi_IN" w:bidi="hi_IN"/>
        </w:rPr>
      </w:r>
      <w:r>
        <w:rPr>
          <w:lang w:val="hi_IN" w:bidi="hi_IN"/>
        </w:rPr>
        <w:t>मरियम उत्तर देती है कि वह रो रही है क्योंकि किसी ने उसके प्रभु का शव उठा लिया है और वह नहीं जानती कि अब वह कहाँ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मरियम की भूमिका निभाने वाले व्यक्ति से पूछें, "आप क्या महसूस कर रहे हैं?" वह इस तरह उत्तर दे सकती है कि, सोच रही हूँ कि ये स्वर्गदूत कब्र में क्यों हैं,” या “अभी भी हैरान हूँ कि किसी ने यीशु का शव उसकी कब्र से चुरा लिया है,” या “अभी भी यीशु की मृत्यु का दुःख मना रहा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मरियम मुड़ती है और बारी में एक व्यक्ति को देखती है। यह यीशु है, लेकिन वह पहले उसे नहीं पहचान पाती। यीशु मरियम से पूछता है, "तू क्यों रो रही है? तू किसको ढूँढ रही है?"</w:t>
      </w:r>
    </w:p>
    <w:p>
      <w:pPr/>
      <w:r>
        <w:rPr>
          <w:lang w:val="hi_IN" w:bidi="hi_IN"/>
        </w:rPr>
      </w:r>
      <w:r>
        <w:rPr>
          <w:lang w:val="hi_IN" w:bidi="hi_IN"/>
        </w:rPr>
        <w:t>मरियम सोचती है कि यीशु माली है, इसलिए वह यीशु से पूछती है कि क्या वह जानता है कि अब यीशु का शव कहाँ है। यीशु मरियम को नाम लेकर बुलाता है, और फिर मरियम यीशु की ओर मुड़ती है। वह उसे पहचान लेती है और उसे "रब्बूनी" कहती है, जिसका अर्थ है "मेरा गुरु।"</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यीशु की भूमिका निभाने वाले व्यक्ति से पूछें, "आप क्या महसूस कर रहे हैं?" वह व्यक्ति इस तरह उत्तर दे सकता है कि, "खुशी है कि मरियम ने आखिरकार मुझे पहचान लिया," या "उसके लिए तरस से भरा हुआ क्योंकि वह अभी भी शोक कर रही है और समझ नहीं पा रही है," या "मैं चाहता हूँ कि दूसरे चेले भी जानें कि मैं जीवित हूँ।"</w:t>
      </w:r>
    </w:p>
    <w:p>
      <w:pPr>
        <w:pStyle w:val="ListBullet"/>
        <w:spacing w:line="240" w:lineRule="auto"/>
        <w:ind w:left="720"/>
      </w:pPr>
      <w:r>
        <w:rPr>
          <w:lang w:val="hi_IN" w:bidi="hi_IN"/>
        </w:rPr>
      </w:r>
      <w:r>
        <w:rPr>
          <w:lang w:val="hi_IN" w:bidi="hi_IN"/>
        </w:rPr>
        <w:t xml:space="preserve">मरियम की भूमिका निभाने वाले व्यक्ति से पूछें, "आप क्या महसूस कर रहे हैं?" वह इस तरह उत्तर दे सकती है कि, "हैरान हूँ कि यीशु जीवित है!" या "उलझन में हूँ कि जब मैंने शुक्रवार को यीशु को क्रूस पर मरते हुए देखा है तो वह अब जीवित कैसे हो सकता है," या "मैं यीशु को छूना चाहती हूँ।" </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मरियम शायद आगे बढ़ाती है और यीशु को छूती है। यीशु मरियम से कहता है कि वह उसे न छुए, क्योंकि वह अभी तक ऊपर अपने पिता के पास नहीं गया है। यीशु उससे कहता है कि वह चेलों के पास वापस जाए और उन्हें एक संदेश दे। संदेश यह है, मैं अपने पिता और तुम्हारे पिता, और अपने परमेश्‍वर और तुम्हारे परमेश्‍वर के पास ऊपर जाता हूँ।"</w:t>
      </w:r>
    </w:p>
    <w:p>
      <w:pPr/>
      <w:r>
        <w:rPr>
          <w:lang w:val="hi_IN" w:bidi="hi_IN"/>
        </w:rPr>
      </w:r>
      <w:r>
        <w:rPr>
          <w:lang w:val="hi_IN" w:bidi="hi_IN"/>
        </w:rPr>
        <w:t>मरियम कब्र से निकलकर चेलों के पास जाती है। वह उनसे कहती है, "मैंने प्रभु को देखा है!" वह उन्हें वह संदेश भी बताती है जो यीशु ने उन्हें देने के लिए कहा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अन्य चेलों की भूमिका निभाने वाले लोगों से पूछें, "आप कैसा महसूस कर रहे हैं?" लोग इस तरह उत्तर दे सकते हैं कि, "क्या यह सच हो सकता है कि यीशु जीवित है?" या "मरियम के इस समाचार पर विश्वास करना कि यीशु मरे हुओं में से वापस आ गया है," या "खुद यीशु को जीवित देखना चाहते हैं।"</w:t>
      </w:r>
      <w:r>
        <w:rPr>
          <w:lang w:val="hi_IN" w:bidi="hi_IN"/>
        </w:rPr>
      </w:r>
    </w:p>
    <w:p>
      <w:pPr>
        <w:pStyle w:val="Heading3"/>
      </w:pPr>
      <w:r>
        <w:rPr>
          <w:lang w:val="hi_IN" w:bidi="hi_IN"/>
        </w:rPr>
        <w:t>आवश्यक जानकारी</w:t>
      </w:r>
    </w:p>
    <w:p>
      <w:pPr/>
      <w:r>
        <w:rPr>
          <w:lang w:val="hi_IN" w:bidi="hi_IN"/>
        </w:rPr>
      </w:r>
      <w:r>
        <w:rPr>
          <w:lang w:val="hi_IN" w:bidi="hi_IN"/>
        </w:rPr>
        <w:t>यूहन्ना 20:1–18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सप्ताह के पहले दिन मरियम मगदलीनी सुबह जल्दी कब्र पर गई। मरियम मगदला गाँव की है, और जब यीशु मरा तब वह क्रूस के पास थी। यहूदी संस्कृति में, सप्ताह का पहला दिन रविवार है।</w:t>
      </w:r>
    </w:p>
    <w:p>
      <w:pPr/>
      <w:r>
        <w:rPr>
          <w:lang w:val="hi_IN" w:bidi="hi_IN"/>
        </w:rPr>
      </w:r>
      <w:r>
        <w:rPr>
          <w:lang w:val="hi_IN" w:bidi="hi_IN"/>
        </w:rPr>
        <w:t xml:space="preserve">यीशु के समय में कब्र अक्सर </w:t>
      </w:r>
      <w:r>
        <w:rPr>
          <w:b/>
          <w:lang w:val="hi_IN" w:bidi="hi_IN"/>
        </w:rPr>
        <w:t>पहाड़ी</w:t>
      </w:r>
      <w:r>
        <w:rPr>
          <w:lang w:val="hi_IN" w:bidi="hi_IN"/>
        </w:rPr>
        <w:t xml:space="preserve"> के किनारे खोदी गई एक गुफा होती थी। शव की रक्षा के लिए कब्र के सामने शायद एक बड़ा पत्थर रखा जाता था। कब्र के लिए उसी शब्द का प्रयोग करें जो आपने पिछले भागों में प्रयोग किया था। </w:t>
      </w:r>
      <w:r>
        <w:rPr>
          <w:lang w:val="hi_IN" w:bidi="hi_IN"/>
        </w:rPr>
        <w:t>कब्र</w:t>
      </w:r>
      <w:r>
        <w:rPr>
          <w:lang w:val="hi_IN" w:bidi="hi_IN"/>
        </w:rPr>
        <w:t xml:space="preserve"> के बारे में अधिक जानकारी के लिए, मुख्य शब्दावली देखें। </w:t>
      </w:r>
    </w:p>
    <w:p>
      <w:pPr/>
      <w:r>
        <w:rPr>
          <w:lang w:val="hi_IN" w:bidi="hi_IN"/>
        </w:rPr>
      </w:r>
      <w:r>
        <w:rPr>
          <w:lang w:val="hi_IN" w:bidi="hi_IN"/>
        </w:rPr>
        <w:t xml:space="preserve">यहाँ रुकें, और अगर ज़रूरत हो तो समूह के साथ फिर से </w:t>
      </w:r>
      <w:r>
        <w:rPr>
          <w:lang w:val="hi_IN" w:bidi="hi_IN"/>
        </w:rPr>
        <w:t>कब्र, बड़े पत्थर</w:t>
      </w:r>
      <w:r>
        <w:rPr>
          <w:lang w:val="hi_IN" w:bidi="hi_IN"/>
        </w:rPr>
        <w:t xml:space="preserve">, और </w:t>
      </w:r>
      <w:r>
        <w:rPr>
          <w:lang w:val="hi_IN" w:bidi="hi_IN"/>
        </w:rPr>
        <w:t>कब्र के अंदर पत्थर के चबूतरे</w:t>
      </w:r>
      <w:r>
        <w:rPr>
          <w:lang w:val="hi_IN" w:bidi="hi_IN"/>
        </w:rPr>
        <w:t xml:space="preserve"> की तस्वीरें देखें। ऑडियो को यहाँ रोकें।</w:t>
      </w:r>
    </w:p>
    <w:p>
      <w:pPr/>
      <w:r>
        <w:rPr>
          <w:lang w:val="hi_IN" w:bidi="hi_IN"/>
        </w:rPr>
      </w:r>
      <w:r>
        <w:rPr>
          <w:lang w:val="hi_IN" w:bidi="hi_IN"/>
        </w:rPr>
        <w:t xml:space="preserve">शमौन पतरस और वह चेला जिसे यीशु प्रेम करता था, यीशु के बारह चेलों में से दो हैं। </w:t>
      </w:r>
      <w:r>
        <w:rPr>
          <w:b/>
          <w:lang w:val="hi_IN" w:bidi="hi_IN"/>
        </w:rPr>
        <w:t>चेले</w:t>
      </w:r>
      <w:r>
        <w:rPr>
          <w:lang w:val="hi_IN" w:bidi="hi_IN"/>
        </w:rPr>
        <w:t xml:space="preserve"> यीशु के पीछे चलते थे और उससे सीखते थे। चेलों के लिए उसी शब्द का प्रयोग करें जो आपने पिछले भागों में प्रयोग किया है। </w:t>
      </w:r>
      <w:r>
        <w:rPr>
          <w:lang w:val="hi_IN" w:bidi="hi_IN"/>
        </w:rPr>
        <w:t>चेलों</w:t>
      </w:r>
      <w:r>
        <w:rPr>
          <w:lang w:val="hi_IN" w:bidi="hi_IN"/>
        </w:rPr>
        <w:t xml:space="preserve"> के बारे में अधिक जानकारी के लिए, मुख्य शब्दावली को देखें।</w:t>
      </w:r>
    </w:p>
    <w:p>
      <w:pPr/>
      <w:r>
        <w:rPr>
          <w:lang w:val="hi_IN" w:bidi="hi_IN"/>
        </w:rPr>
      </w:r>
      <w:r>
        <w:rPr>
          <w:lang w:val="hi_IN" w:bidi="hi_IN"/>
        </w:rPr>
        <w:t xml:space="preserve">मरियम ने शमौन पतरस और दूसरे चेले से कहा, “वे प्रभु को कब्र से निकाल ले गए हैं।” </w:t>
      </w:r>
      <w:r>
        <w:rPr>
          <w:b/>
          <w:lang w:val="hi_IN" w:bidi="hi_IN"/>
        </w:rPr>
        <w:t>प्रभु</w:t>
      </w:r>
      <w:r>
        <w:rPr>
          <w:lang w:val="hi_IN" w:bidi="hi_IN"/>
        </w:rPr>
        <w:t xml:space="preserve"> यीशु के लिए आदर का एक शब्द था जिसका अनुवाद "स्वामी" के रूप में किया जा सकता था। यह यीशु के अनुयायियों के लिए यीशु को प्रभु और स्वामी कहने का भी एक तरीका था। प्रभु के लिए उसी शब्द का प्रयोग करें जो आपने पिछले भागों में प्रयोग किया है। </w:t>
      </w:r>
      <w:r>
        <w:rPr>
          <w:lang w:val="hi_IN" w:bidi="hi_IN"/>
        </w:rPr>
        <w:t>प्रभु</w:t>
      </w:r>
      <w:r>
        <w:rPr>
          <w:lang w:val="hi_IN" w:bidi="hi_IN"/>
        </w:rPr>
        <w:t xml:space="preserve"> के बारे में अधिक जानकारी के लिए, मुख्य शब्दावली को देखें।</w:t>
      </w:r>
    </w:p>
    <w:p>
      <w:pPr/>
      <w:r>
        <w:rPr>
          <w:lang w:val="hi_IN" w:bidi="hi_IN"/>
        </w:rPr>
      </w:r>
      <w:r>
        <w:rPr>
          <w:lang w:val="hi_IN" w:bidi="hi_IN"/>
        </w:rPr>
        <w:t>दूसरा चेला पहले कब्र पर पहुँचता है। वह झुककर कब्र के अंदर देखता है, क्योंकि कब्र का द्वार केवल लगभग एक मीटर ऊँचा था। वह कब्र में सन के कपड़े देखता है।</w:t>
      </w:r>
    </w:p>
    <w:p>
      <w:pPr/>
      <w:r>
        <w:rPr>
          <w:lang w:val="hi_IN" w:bidi="hi_IN"/>
        </w:rPr>
      </w:r>
      <w:r>
        <w:rPr>
          <w:lang w:val="hi_IN" w:bidi="hi_IN"/>
        </w:rPr>
        <w:t>यहाँ रुकें, और अगर ज़रूरत हो तो समूह के साथ फिर से सन के क</w:t>
      </w:r>
      <w:r>
        <w:rPr>
          <w:b/>
          <w:lang w:val="hi_IN" w:bidi="hi_IN"/>
        </w:rPr>
        <w:t>पड़ों की</w:t>
      </w:r>
      <w:r>
        <w:rPr>
          <w:lang w:val="hi_IN" w:bidi="hi_IN"/>
        </w:rPr>
        <w:t xml:space="preserve"> तस्वीर देखें। ऑडियो को यहाँ रोकें।</w:t>
      </w:r>
    </w:p>
    <w:p>
      <w:pPr/>
      <w:r>
        <w:rPr>
          <w:lang w:val="hi_IN" w:bidi="hi_IN"/>
        </w:rPr>
      </w:r>
      <w:r>
        <w:rPr>
          <w:lang w:val="hi_IN" w:bidi="hi_IN"/>
        </w:rPr>
        <w:t xml:space="preserve">पतरस कब्र पर पहुँचता है और कब्र के अंदर चला जाता है। वह कब्र के अंदर सन के कपड़े देखता है और एक चेहरे का कपड़ा भी अलग रखा हुआ देखता है। फिर दूसरा चेला भी कब्र के अंदर जाता है। वह देखता है और </w:t>
      </w:r>
      <w:r>
        <w:rPr>
          <w:b/>
          <w:lang w:val="hi_IN" w:bidi="hi_IN"/>
        </w:rPr>
        <w:t>विश्वास</w:t>
      </w:r>
      <w:r>
        <w:rPr>
          <w:lang w:val="hi_IN" w:bidi="hi_IN"/>
        </w:rPr>
        <w:t xml:space="preserve"> करता है। </w:t>
      </w:r>
      <w:r>
        <w:rPr>
          <w:b/>
          <w:lang w:val="hi_IN" w:bidi="hi_IN"/>
        </w:rPr>
        <w:t>विश्वास</w:t>
      </w:r>
      <w:r>
        <w:rPr>
          <w:lang w:val="hi_IN" w:bidi="hi_IN"/>
        </w:rPr>
        <w:t xml:space="preserve"> का अर्थ है कि दूसरा चेला यह मानता है कि यीशु जीवित है और अब मरा हुआ नहीं रहा है। विश्वास के लिए उसी शब्द का प्रयोग करें जो आपने पिछले भागों में प्रयोग किया है। </w:t>
      </w:r>
      <w:r>
        <w:rPr>
          <w:lang w:val="hi_IN" w:bidi="hi_IN"/>
        </w:rPr>
        <w:t>विश्वास</w:t>
      </w:r>
      <w:r>
        <w:rPr>
          <w:lang w:val="hi_IN" w:bidi="hi_IN"/>
        </w:rPr>
        <w:t xml:space="preserve"> के बारे में अधिक जानकारी के लिए, मुख्य शब्दावली को देखें।</w:t>
      </w:r>
    </w:p>
    <w:p>
      <w:pPr/>
      <w:r>
        <w:rPr>
          <w:lang w:val="hi_IN" w:bidi="hi_IN"/>
        </w:rPr>
      </w:r>
      <w:r>
        <w:rPr>
          <w:lang w:val="hi_IN" w:bidi="hi_IN"/>
        </w:rPr>
        <w:t xml:space="preserve">पतरस और दूसरा चेला अभी तक यह नहीं समझ पाए थे कि </w:t>
      </w:r>
      <w:r>
        <w:rPr>
          <w:b/>
          <w:lang w:val="hi_IN" w:bidi="hi_IN"/>
        </w:rPr>
        <w:t>पवित्रशास्त्र</w:t>
      </w:r>
      <w:r>
        <w:rPr>
          <w:lang w:val="hi_IN" w:bidi="hi_IN"/>
        </w:rPr>
        <w:t xml:space="preserve"> यीशु के मरे हुओं में से जी उठने के बारे में क्या कहता है। यीशु के समय के पवित्रशास्त्र बाइबल के पुराने नियम की पुस्तकें थीं। पवित्रशास्त्र के लिए उसी शब्द का प्रयोग करें जो आपने पिछले भागों में प्रयोग किया था। </w:t>
      </w:r>
      <w:r>
        <w:rPr>
          <w:lang w:val="hi_IN" w:bidi="hi_IN"/>
        </w:rPr>
        <w:t>पवित्रशास्त्र</w:t>
      </w:r>
      <w:r>
        <w:rPr>
          <w:lang w:val="hi_IN" w:bidi="hi_IN"/>
        </w:rPr>
        <w:t xml:space="preserve"> के बारे में अधिक जानकारी के लिए, मुख्य शब्दावली देखें।</w:t>
      </w:r>
    </w:p>
    <w:p>
      <w:pPr/>
      <w:r>
        <w:rPr>
          <w:lang w:val="hi_IN" w:bidi="hi_IN"/>
        </w:rPr>
      </w:r>
      <w:r>
        <w:rPr>
          <w:lang w:val="hi_IN" w:bidi="hi_IN"/>
        </w:rPr>
        <w:t xml:space="preserve">मरियम ने कब्र के अंदर दो स्वर्गदूतों को देखा। स्वर्गदूत </w:t>
      </w:r>
      <w:r>
        <w:rPr>
          <w:b/>
          <w:lang w:val="hi_IN" w:bidi="hi_IN"/>
        </w:rPr>
        <w:t>परमेश्वर</w:t>
      </w:r>
      <w:r>
        <w:rPr>
          <w:lang w:val="hi_IN" w:bidi="hi_IN"/>
        </w:rPr>
        <w:t xml:space="preserve"> का संदेशवाहक होता है। स्वर्गदूत के लिए उसी शब्द का प्रयोग करें जो आपने पिछले भागों में प्रयोग किया था। </w:t>
      </w:r>
      <w:r>
        <w:rPr>
          <w:lang w:val="hi_IN" w:bidi="hi_IN"/>
        </w:rPr>
        <w:t>स्वर्गदूत</w:t>
      </w:r>
      <w:r>
        <w:rPr>
          <w:lang w:val="hi_IN" w:bidi="hi_IN"/>
        </w:rPr>
        <w:t xml:space="preserve"> के बारे में अधिक जानकारी के लिए, मुख्य शब्दावली को देखें।</w:t>
      </w:r>
    </w:p>
    <w:p>
      <w:pPr/>
      <w:r>
        <w:rPr>
          <w:lang w:val="hi_IN" w:bidi="hi_IN"/>
        </w:rPr>
      </w:r>
      <w:r>
        <w:rPr>
          <w:lang w:val="hi_IN" w:bidi="hi_IN"/>
        </w:rPr>
        <w:t xml:space="preserve">यीशु मरियम से बात करता है, लेकिन वह पहले सोचती है कि वह </w:t>
      </w:r>
      <w:r>
        <w:rPr>
          <w:b/>
          <w:lang w:val="hi_IN" w:bidi="hi_IN"/>
        </w:rPr>
        <w:t>माली</w:t>
      </w:r>
      <w:r>
        <w:rPr>
          <w:lang w:val="hi_IN" w:bidi="hi_IN"/>
        </w:rPr>
        <w:t xml:space="preserve"> है, वह व्यक्ति जो बारी की देखभाल करता है। कब्र एक बारी में है।</w:t>
      </w:r>
    </w:p>
    <w:p>
      <w:pPr/>
      <w:r>
        <w:rPr>
          <w:lang w:val="hi_IN" w:bidi="hi_IN"/>
        </w:rPr>
      </w:r>
      <w:r>
        <w:rPr>
          <w:lang w:val="hi_IN" w:bidi="hi_IN"/>
        </w:rPr>
        <w:t xml:space="preserve">जब यीशु उसका नाम लेता है, तब मरियम उसे पहचान लेती है। फिर मरियम कहती है "रब्बूनी।" </w:t>
      </w:r>
      <w:r>
        <w:rPr>
          <w:b/>
          <w:lang w:val="hi_IN" w:bidi="hi_IN"/>
        </w:rPr>
        <w:t>इब्रानी</w:t>
      </w:r>
      <w:r>
        <w:rPr>
          <w:lang w:val="hi_IN" w:bidi="hi_IN"/>
        </w:rPr>
        <w:t xml:space="preserve"> में इसका अर्थ है "मेरा गुरु।" रब्बूनी शब्द रब्बी से ही आया है, और इसका अर्थ “</w:t>
      </w:r>
      <w:r>
        <w:rPr>
          <w:b/>
          <w:lang w:val="hi_IN" w:bidi="hi_IN"/>
        </w:rPr>
        <w:t>गुरु</w:t>
      </w:r>
      <w:r>
        <w:rPr>
          <w:lang w:val="hi_IN" w:bidi="hi_IN"/>
        </w:rPr>
        <w:t xml:space="preserve">” होता है। इब्रानी वह भाषा है जो यहूदी बोलते हैं। इब्रानी या रब्बी के लिए उन्हीं शब्द का प्रयोग करें जो आपने पिछले भागों में प्रयोग किये हैं। </w:t>
      </w:r>
      <w:r>
        <w:rPr>
          <w:b/>
          <w:lang w:val="hi_IN" w:bidi="hi_IN"/>
        </w:rPr>
        <w:t>इब्रानी</w:t>
      </w:r>
      <w:r>
        <w:rPr>
          <w:lang w:val="hi_IN" w:bidi="hi_IN"/>
        </w:rPr>
        <w:t xml:space="preserve"> और </w:t>
      </w:r>
      <w:r>
        <w:rPr>
          <w:b/>
          <w:lang w:val="hi_IN" w:bidi="hi_IN"/>
        </w:rPr>
        <w:t>रब्बी</w:t>
      </w:r>
      <w:r>
        <w:rPr>
          <w:lang w:val="hi_IN" w:bidi="hi_IN"/>
        </w:rPr>
        <w:t xml:space="preserve"> के बारे में अधिक जानकारी के लिए मुख्य शब्दावली को देखें।</w:t>
      </w:r>
    </w:p>
    <w:p>
      <w:pPr/>
      <w:r>
        <w:rPr>
          <w:lang w:val="hi_IN" w:bidi="hi_IN"/>
        </w:rPr>
      </w:r>
      <w:r>
        <w:rPr>
          <w:lang w:val="hi_IN" w:bidi="hi_IN"/>
        </w:rPr>
        <w:t xml:space="preserve">यीशु मरियम से कहता है कि वह उसे न छुए, क्योंकि वह अभी तक ऊपर अपने पिता के पास नहीं गया है। पिता से मतलब है स्वर्ग में रहने वाला यीशु का पिता, परमेश्वर। यीशु मरियम से कहता है कि वह उसके भाइयों को एक संदेश दे। </w:t>
      </w:r>
      <w:r>
        <w:rPr>
          <w:b/>
          <w:lang w:val="hi_IN" w:bidi="hi_IN"/>
        </w:rPr>
        <w:t>भाइयो</w:t>
      </w:r>
      <w:r>
        <w:rPr>
          <w:lang w:val="hi_IN" w:bidi="hi_IN"/>
        </w:rPr>
        <w:t xml:space="preserve"> से मतलब उसके चेले हैं, न कि खून के रिश्ते वाले उसके भाई।</w:t>
      </w:r>
    </w:p>
    <w:p>
      <w:pPr/>
      <w:r>
        <w:rPr>
          <w:lang w:val="hi_IN" w:bidi="hi_IN"/>
        </w:rPr>
      </w:r>
      <w:r>
        <w:rPr>
          <w:lang w:val="hi_IN" w:bidi="hi_IN"/>
        </w:rPr>
        <w:t xml:space="preserve">संदेश यह है, मैं अपने पिता और तुम्हारे पिता, और अपने परमेश्‍वर और तुम्हारे परमेश्‍वर के पास ऊपर जाता हूँ।" </w:t>
      </w:r>
      <w:r>
        <w:rPr>
          <w:b/>
          <w:lang w:val="hi_IN" w:bidi="hi_IN"/>
        </w:rPr>
        <w:t>पिता</w:t>
      </w:r>
      <w:r>
        <w:rPr>
          <w:lang w:val="hi_IN" w:bidi="hi_IN"/>
        </w:rPr>
        <w:t xml:space="preserve"> का अर्थ है स्वर्ग में रहने वाला यीशु का पिता परमेश्वर, और यह और वही व्यक्ति है जिसकी आराधना वे सब करते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यूहन्ना 20:19–31</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यूहन्ना 20:19–31 को सुनें और अपने मन में रखें।</w:t>
      </w:r>
    </w:p>
    <w:p>
      <w:pPr/>
      <w:r>
        <w:rPr>
          <w:lang w:val="hi_IN" w:bidi="hi_IN"/>
        </w:rPr>
      </w:r>
      <w:r>
        <w:rPr>
          <w:lang w:val="hi_IN" w:bidi="hi_IN"/>
        </w:rPr>
        <w:t>यदि सम्भव हो, तो यूहन्ना 20:19–31 का ऑडियो संस्करण तीन बार, तीन अलग-अलग अनुवादों में सुनें। 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w:t>
      </w:r>
    </w:p>
    <w:p>
      <w:pPr>
        <w:pStyle w:val="ListBullet"/>
        <w:spacing w:line="240" w:lineRule="auto"/>
        <w:ind w:left="720"/>
      </w:pPr>
      <w:r>
        <w:rPr>
          <w:lang w:val="hi_IN" w:bidi="hi_IN"/>
        </w:rPr>
      </w:r>
      <w:r>
        <w:rPr>
          <w:lang w:val="hi_IN" w:bidi="hi_IN"/>
        </w:rPr>
        <w:t>इस भाग में आपको क्या अच्छा नहीं लगा या क्या समझ नहीं आया?</w:t>
      </w:r>
    </w:p>
    <w:p>
      <w:pPr>
        <w:pStyle w:val="ListBullet"/>
        <w:spacing w:line="240" w:lineRule="auto"/>
        <w:ind w:left="720"/>
      </w:pPr>
      <w:r>
        <w:rPr>
          <w:lang w:val="hi_IN" w:bidi="hi_IN"/>
        </w:rPr>
      </w:r>
      <w:r>
        <w:rPr>
          <w:lang w:val="hi_IN" w:bidi="hi_IN"/>
        </w:rPr>
        <w:t>यह भाग हमें यीशु के बारे में क्या बताता है?</w:t>
      </w:r>
    </w:p>
    <w:p>
      <w:pPr>
        <w:pStyle w:val="ListBullet"/>
        <w:spacing w:line="240" w:lineRule="auto"/>
        <w:ind w:left="720"/>
      </w:pPr>
      <w:r>
        <w:rPr>
          <w:lang w:val="hi_IN" w:bidi="hi_IN"/>
        </w:rPr>
      </w:r>
      <w:r>
        <w:rPr>
          <w:lang w:val="hi_IN" w:bidi="hi_IN"/>
        </w:rPr>
        <w:t>यह भाग हमें लोगों के बारे में क्या बताता है?</w:t>
      </w:r>
    </w:p>
    <w:p>
      <w:pPr>
        <w:pStyle w:val="ListBullet"/>
        <w:spacing w:line="240" w:lineRule="auto"/>
        <w:ind w:left="720"/>
      </w:pPr>
      <w:r>
        <w:rPr>
          <w:lang w:val="hi_IN" w:bidi="hi_IN"/>
        </w:rPr>
      </w:r>
      <w:r>
        <w:rPr>
          <w:lang w:val="hi_IN" w:bidi="hi_IN"/>
        </w:rPr>
        <w:t>यह भाग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यूहन्ना 20:19–31 का ऑडियो संस्करण सबसे आसानी से समझ में आने वाले अनुवाद में सुनें।</w:t>
      </w:r>
    </w:p>
    <w:p>
      <w:pPr/>
      <w:r>
        <w:rPr>
          <w:lang w:val="hi_IN" w:bidi="hi_IN"/>
        </w:rPr>
      </w:r>
      <w:r>
        <w:rPr>
          <w:lang w:val="hi_IN" w:bidi="hi_IN"/>
        </w:rPr>
        <w:t>यीशु को रोमी सैनिकों द्वारा गिरफ्तार कर लिया जाता है और फिर क्रूस पर चढ़ा दिया जाता है। अरमतियाह का यूसुफ और नीकुदेमुस यीशु के शव को पास की एक बारी में नई बनी कब्र में दफनाते हैं। रविवार के दिन मरियम मगदलीनी, पतरस और एक और चेला आते हैं और कब्र को खाली देखते हैं। यीशु मरियम से भी बात करता है, और मरियम वापस जाकर चेलों से कहती है कि उसने यीशु को देखा। अब यीशु सभी चेलों के सामने प्रकट होता है और उनसे बात करता है। वह आठ दिन बाद दूसरी बार फिर से वापस आता है। इस बार चेलों में से एक, थोमा, भी वहाँ होता है और यीशु को देखता है।</w:t>
      </w:r>
    </w:p>
    <w:p>
      <w:pPr/>
      <w:r>
        <w:rPr>
          <w:lang w:val="hi_IN" w:bidi="hi_IN"/>
        </w:rPr>
      </w:r>
      <w:r>
        <w:rPr>
          <w:lang w:val="hi_IN" w:bidi="hi_IN"/>
        </w:rPr>
        <w:t>यह भाग उसी दिन से शुरू होता है जब मरियम, पतरस और दूसरा चेला खाली कब्र के पास जाते हैं। यह रविवार की शाम है, जो सप्ताह का पहला दिन है। चेले एक साथ इकट्ठा हैं, और घर के दरवाज़े बंद हैं। इसका मतलब शायद यह है कि चेलों ने कमरे या घर के दरवाज़े पर लकड़ी या लोहे का एक लट्ठा लगा दिया था ताकि कोई अंदर न आ सके। यह भी हो सकता है कि घर के फाटक पर ताला लगा हो। फाटक घर के बाहर का एक दरवाज़ा होता था, जिसे लोग घर के सामने की ज़मीन में आने-जाने के लिए खोलते और बंद करते थे। चेलों ने घर को ताला लगा दिया क्योंकि वे यहूदियों से, अर्थात् यहूदी धार्मिक अगुवों से, डरते थे। यहूदी अगुओं ने यीशु को रोमी लोगों के हाथ में सौंप दिया था ताकि उसे क्रूस पर चढ़ाया जाए, इसलिए चेले शायद डरते थे कि यहूदी अगुए उन्हें भी पकड़ सकते हैं।</w:t>
      </w:r>
    </w:p>
    <w:p>
      <w:pPr/>
      <w:r>
        <w:rPr>
          <w:lang w:val="hi_IN" w:bidi="hi_IN"/>
        </w:rPr>
      </w:r>
      <w:r>
        <w:rPr>
          <w:lang w:val="hi_IN" w:bidi="hi_IN"/>
        </w:rPr>
        <w:t xml:space="preserve">यहाँ रुकें और समूह में </w:t>
      </w:r>
      <w:r>
        <w:rPr>
          <w:b/>
          <w:lang w:val="hi_IN" w:bidi="hi_IN"/>
        </w:rPr>
        <w:t>लकड़ी या लोहे के लट्ठे</w:t>
      </w:r>
      <w:r>
        <w:rPr>
          <w:lang w:val="hi_IN" w:bidi="hi_IN"/>
        </w:rPr>
        <w:t xml:space="preserve"> की एक तस्वीर देखें। ऑडियो को यहाँ रोकें।</w:t>
      </w:r>
    </w:p>
    <w:p>
      <w:pPr/>
      <w:r>
        <w:rPr>
          <w:lang w:val="hi_IN" w:bidi="hi_IN"/>
        </w:rPr>
      </w:r>
      <w:r>
        <w:rPr>
          <w:lang w:val="hi_IN" w:bidi="hi_IN"/>
        </w:rPr>
        <w:t>यीशु कमरे के अंदर आता है और चेलों के बीच खड़ा होता है। यह शायद एक आश्चर्यकर्म था क्योंकि दरवाज़े बंद थे, लेकिन इस भाग में यह नहीं बताया गया है कि यीशु कमरे के अंदर कैसे आया। यीशु कहता है, "तुम्हें शान्ति मिले!" यह यहूदियों का एक सामान्य अभिवादन था। यीशु जानता है कि वे डर रहे हैं, और वह उन्हें ढाढ़स देना चाहता है। शांति का अर्थ है टकराव का न होना और जीवन में पूर्णता या परिपूर्णता होना।</w:t>
      </w:r>
    </w:p>
    <w:p>
      <w:pPr/>
      <w:r>
        <w:rPr>
          <w:lang w:val="hi_IN" w:bidi="hi_IN"/>
        </w:rPr>
      </w:r>
      <w:r>
        <w:rPr>
          <w:lang w:val="hi_IN" w:bidi="hi_IN"/>
        </w:rPr>
        <w:t>यहाँ रुकें और समूह में इस प्रश्न पर चर्चा करें: आप अपनी भाषा में किसी का अभिवादन कैसे करते हैं? आप क्या कहते हैं? जब आप किसी का अभिवादन करते हैं, तो आप और क्या करते हैं, जैसे चुंबन, गले लगना, हाथ मिलाना, या कुछ और? इस ऑडियो को यहाँ रोकें।</w:t>
      </w:r>
    </w:p>
    <w:p>
      <w:pPr/>
      <w:r>
        <w:rPr>
          <w:lang w:val="hi_IN" w:bidi="hi_IN"/>
        </w:rPr>
      </w:r>
      <w:r>
        <w:rPr>
          <w:lang w:val="hi_IN" w:bidi="hi_IN"/>
        </w:rPr>
        <w:t>फिर यीशु चेलों को अपने हाथों और अपनी पसली के घाव—यानी निशान या ज़ख्म—दिखाता है। जब यीशु को क्रूस पर चढ़ाया गया, तब रोमी सिपाहियों ने उसके हाथों में कीलें ठोंकीं और उसकी पसली में भाला मारा। मूल भाषा में “हाथ” के लिए जो शब्द है, उसमें हाथ और कलाई दोनों शामिल हैं। रोमी सैनिक किसी अपराधी को क्रूस पर टाँगने के लिए उसकी कलाई में कील ठोकते थे, क्योंकि अगर कील हाथ में ठोकी जाती, तो हाथ फट जाता और शरीर क्रूस पर लटका नहीं रह पाता। संभव है कि जिन लोगों ने क्रूस पर चढ़ाए जाने को देखा था, उन्होंने दूसरे चेलों को यीशु के हाथों में लगी कीलों और उसकी पसली में लगे भाले के बारे में बताया हो। यीशु शायद चेलों को ये निशान या घाव इसलिए दिखाता है ताकि वे जान सकें कि वह सच में वही है जिसे क्रूस पर चढ़ाया गया था। वह चाहता है कि वे जानें कि वह फिर से जीवित है और वह सच में एक वास्तविक व्यक्ति है।</w:t>
      </w:r>
    </w:p>
    <w:p>
      <w:pPr/>
      <w:r>
        <w:rPr>
          <w:lang w:val="hi_IN" w:bidi="hi_IN"/>
        </w:rPr>
      </w:r>
      <w:r>
        <w:rPr>
          <w:lang w:val="hi_IN" w:bidi="hi_IN"/>
        </w:rPr>
        <w:t>चेले प्रभु को देखकर बहुत खुश होते हैं, यानी यीशु को देखकर। “प्रभु” का अर्थ है मालिक, अधिकार रखने वाला व्यक्ति, या परमेश्वर। यहाँ, इसका अर्थ यह है कि चेले जानते हैं कि यीशु परमेश्वर है क्योंकि वह मरे हुओं में से जी उठा है और जीवित है। उनकी प्रतिक्रिया वैसी ही है जैसी मरियम की होती है, जब वह कब्र पर यीशु से बात करने के बाद चेलों से कहती है। वह कहती है, "मैंने प्रभु को देखा है!"</w:t>
      </w:r>
    </w:p>
    <w:p>
      <w:pPr/>
      <w:r>
        <w:rPr>
          <w:lang w:val="hi_IN" w:bidi="hi_IN"/>
        </w:rPr>
      </w:r>
      <w:r>
        <w:rPr>
          <w:lang w:val="hi_IN" w:bidi="hi_IN"/>
        </w:rPr>
        <w:t>यीशु उनसे बात करता रहता है, और दूसरी बार कहता है, “तुम्हें शांति मिले!” फिर यीशु चेलों को कुछ महत्वपूर्ण बातें बताता है। सबसे पहले, वह कहता है कि जिस तरह पिता, यानी स्वर्ग में रहने वाला परमेश्वर, ने यीशु को संसार के सभी लोगों के पास भेजा, उसी तरह अब यीशु अपने चेलों को संसार के सभी लोगों के पास भेज रहा है। यीशु चेलों पर फूँकता है, यानी वह उनकी ओर हवा फूँकता है। यीशु कहता है, "पवित्र आत्मा पाओ।" साँस फूँकना यह दिखाता है कि यीशु जीवित है। यह वही शब्द है जो उत्पत्ति में प्रयोग हुआ है जब परमेश्वर मनुष्य को बनाता है और उसमें जीवन की साँस फूँकता है। यह दिखाता है कि वह उन्हें पवित्र आत्मा दे रहा है। “प्राप्त करो” का मतलब शायद यह है कि वे अपने जीवन में पवित्र आत्मा को स्वीकार करें। कुछ लोग मानते हैं कि यह बात समझना कठिन है, क्योंकि लूका की पुस्तक में पवित्र आत्मा चेलों पर एक अलग समय पर आता है। हालाँकि, यह भाग यह नहीं कहता कि जब यीशु चेलों पर साँस फूँकता है, तो उसी समय चेलों को पवित्र आत्मा मिल जाता है। कुछ दुसरे लोग कहते हैं कि लूका की पुस्तक में पवित्र आत्मा के आने का वर्णन, यूहन्ना की पुस्तक में बताई गई इसी घटना की एक अलग समझ है। किसी भी तरह से, यह याद रखना ज़रूरी है कि पवित्र आत्मा लोगों को अलग-अलग समय पर और अलग-अलग तरीकों से भरता है।</w:t>
      </w:r>
    </w:p>
    <w:p>
      <w:pPr/>
      <w:r>
        <w:rPr>
          <w:lang w:val="hi_IN" w:bidi="hi_IN"/>
        </w:rPr>
      </w:r>
      <w:r>
        <w:rPr>
          <w:lang w:val="hi_IN" w:bidi="hi_IN"/>
        </w:rPr>
        <w:t>इसके बाद, यीशु चेलों से कहता है कि अगर आप दूसरे लोगों के पाप क्षमा करते हैं, तो परमेश्वर उन लोगों के पाप भी क्षमा करेगा। क्षमा करने का अर्थ है कि किसी व्यक्ति ने आपके विरुद्ध जो पाप या गलत काम किया है, उसके लिए उसे दंड न देना। कुछ लोग समझते हैं कि यीशु यहाँ सामान्य रूप से क्षमा करने के बारे में बात कर रहा है, और कुछ अन्य लोग मानते हैं कि यीशु चेलों को दूसरों के पाप क्षमा करने का अधिकार दे रहा है। मूल भाषा में यह कहा गया है कि यीशु अपने लोगों को यह बताने का अधिकार देता है कि परमेश्वर ने लोगों के पाप क्षमा कर दिए हैं। जब लोग चेलों के लाए हुए संदेश को ग्रहण करते हैं, तब चेले बताते हैं कि परमेश्वर उन लोगों के पाप क्षमा करता है। जब लोग चेलों के लाए हुए संदेश को अस्वीकार करते हैं, तब चेले बताते हैं कि परमेश्वर उन लोगों के पाप क्षमा नहीं करता है। परमेश्वर ही है जो लोगों को क्षमा करता है।</w:t>
      </w:r>
    </w:p>
    <w:p>
      <w:pPr/>
      <w:r>
        <w:rPr>
          <w:lang w:val="hi_IN" w:bidi="hi_IN"/>
        </w:rPr>
      </w:r>
      <w:r>
        <w:rPr>
          <w:lang w:val="hi_IN" w:bidi="hi_IN"/>
        </w:rPr>
        <w:t>जब यीशु बंद घर में चेलों के पास आया तो उस समय थोमा चेलों के साथ नहीं था। वह बारह चेलों में से एक है, और उसका दूसरा नाम "दिदुमुस" है। इसके बाद, दूसरे चेलों ने थोमा से कहा, “हमने प्रभु को देखा है,” यानी यीशु को। यह वही बात है जो मरियम ने यीशु को देखने के बाद कही थी। थोमा ने कहा कि उसे स्वयं यीशु को देखना है और अपने हाथों से उसके घावों को छूना है तभी वह विश्वास करेगा कि यीशु जीवित है। थोमा यीशु के हाथों में कीलों के निशान देखना चाहता था और अपनी उँगली उन कीलों के निशानों में डालना चाहता था और अपना हाथ यीशु की पसली में डालना चाहता था, जहाँ भाला लगा था।</w:t>
      </w:r>
    </w:p>
    <w:p>
      <w:pPr/>
      <w:r>
        <w:rPr>
          <w:lang w:val="hi_IN" w:bidi="hi_IN"/>
        </w:rPr>
      </w:r>
      <w:r>
        <w:rPr>
          <w:lang w:val="hi_IN" w:bidi="hi_IN"/>
        </w:rPr>
        <w:t>यहाँ रुकें और समूह में इस प्रश्न पर चर्चा करें: उस समय के बारे में बात करें जब आप या आपके किसी जानने वाले को चोट लगी थी। आपके घाव भरने के बाद आपके शरीर पर किस तरह का निशान रह गया था? इस ऑडियो को यहाँ रोकें।</w:t>
      </w:r>
    </w:p>
    <w:p>
      <w:pPr/>
      <w:r>
        <w:rPr>
          <w:lang w:val="hi_IN" w:bidi="hi_IN"/>
        </w:rPr>
      </w:r>
      <w:r>
        <w:rPr>
          <w:lang w:val="hi_IN" w:bidi="hi_IN"/>
        </w:rPr>
        <w:t>आठ दिन बाद, चेले फिर से एक कमरे में हैं जिसके दरवाज़े बंद थे। यह उस रविवार के बाद का अगला रविवार था जब यीशु मरे हुओं में से जी उठा था। संभव है कि चेले अभी भी यहूदी अगुवों से डर रहे हों, जबकि उन्होंने आठ दिन पहले यीशु को जीवित देखा था। हो सकता है कि चेले हर शाम इसी घर में इकट्ठा होते थे। इस बार थोमा भी चेलों के साथ बंद कमरे में है। यीशु फिर से आकर उनके बीच खड़ा होता है। फिर से वह उन्हें यह कहकर अभिवादन करता है, “तुम्हें शांति मिले!” यह शायद एक और आश्चर्यकर्म है कि दरवाज़े बंद होने के बावजूद यीशु कमरे में आ जाता है।</w:t>
      </w:r>
    </w:p>
    <w:p>
      <w:pPr/>
      <w:r>
        <w:rPr>
          <w:lang w:val="hi_IN" w:bidi="hi_IN"/>
        </w:rPr>
      </w:r>
      <w:r>
        <w:rPr>
          <w:lang w:val="hi_IN" w:bidi="hi_IN"/>
        </w:rPr>
        <w:t>यीशु थोमा से कहता है कि वह अपनी उँगली यीशु के हाथों पर रखे और उसके हाथों में कीलों के निशान देखे। यीशु थोमा से यह भी कहता है कि वह अपना हाथ यीशु की पसली में डाले और उस घाव को महसूस करे, जो भाले से हुआ था। यीशु जानता है कि थोमा यह प्रमाण चाहता था कि यीशु जीवित है। यीशु चाहता है कि थोमा संदेह करना बंद करे और यह विश्वास करने लगे कि यीशु जीवित है। यह भाग यह नहीं बताता कि थोमा ने सच में अपनी उँगली कीलों के निशानों पर रखी, या अपना हाथ यीशु की पसली में डाला। इसके बजाय, थोमा यीशु को कहता है, “हे मेरे प्रभु और हे मेरे परमेश्‍वर!” इसका मतलब है कि थोमा मानता है कि यीशु ही उस पर शासन करने वाला प्रभु है, और यीशु वही परमेश्वर है जिसकी वह आराधना करता है। यीशु जवाब देता है कि क्योंकि थोमा ने यीशु को देखा इसलिए वह विश्वास करता है कि यीशु जीवित है। यीशु कहता है कि धन्य हैं वे लोग, अर्थात उन पर परमेश्वर की कृपा है, जो यीशु को बिना देखे विश्वास करते हैं। इसमें वे सभी लोग शामिल हैं, जो यीशु के स्वर्ग जाने के बाद उस पर विश्वास करते हैं। यह कथन “धन्य” शब्द से शुरू होता है, जो यीशु के समय में किसी बुद्धिमानी की बात शुरू करने का एक सामान्य तरीका था।</w:t>
      </w:r>
    </w:p>
    <w:p>
      <w:pPr/>
      <w:r>
        <w:rPr>
          <w:lang w:val="hi_IN" w:bidi="hi_IN"/>
        </w:rPr>
      </w:r>
      <w:r>
        <w:rPr>
          <w:lang w:val="hi_IN" w:bidi="hi_IN"/>
        </w:rPr>
        <w:t>अंत में, लेखक यूहन्ना कुछ पृष्ठभूमि की जानकारी देता है। यूहन्ना दर्शकों को बताता है कि यीशु ने अपने चेलों के सामने और भी कई आश्चर्यकर्म किए थे। यीशु के ये अन्य अद्भुत काम इस पुस्तक में नहीं हैं। अधिकतर लोग समझते हैं कि यह यीशु के पूरे जीवन और कार्य के बारे में है, जिसका मतलब है कि लोगों की सेवा करते समय यीशु ने और भी आश्चर्यकर्म किए थे। वे मानते हैं कि यह कथन पूरी पुस्तक का सार है, और यह यूहन्ना की पुस्तक का मूल अंत था। कुछ अन्य लोग मानते हैं कि इसका अर्थ यह है कि यीशु ने मरे हुओं में से जी उठने के बाद भी और आश्चर्यकर्म किए थे।</w:t>
      </w:r>
    </w:p>
    <w:p>
      <w:pPr/>
      <w:r>
        <w:rPr>
          <w:lang w:val="hi_IN" w:bidi="hi_IN"/>
        </w:rPr>
      </w:r>
      <w:r>
        <w:rPr>
          <w:lang w:val="hi_IN" w:bidi="hi_IN"/>
        </w:rPr>
        <w:t>यूहन्ना कहता है कि उसने यीशु के इन चिन्हों को दो कारणों से दर्ज किया है। सबसे पहले, उसने ये बातें इसलिए दर्ज कीं, ताकि लोग विश्वास करें कि यीशु मसीह है और परमेश्वर का पुत्र है। मूल भाषाओं में “ख्रिस्त” और “मसीह” दोनों का अर्थ एक ही है। “ख्रिस्त” और “मसीह” का अर्थ है वह जिसे परमेश्वर अभिषेक करता है, या वह जिसे परमेश्वर अगुवा और उद्धारकर्ता होने के लिए चुनता है। “परमेश्वर का पुत्र” का अर्थ है कि यीशु का स्वभाव परमेश्वर के समान है, और परमेश्वर पिता का अपने पुत्र यीशु के साथ एक गहरा सम्बन्ध है। अधिकतर लोग मानते हैं कि यूहन्ना के दर्शक अभी विश्वासी नहीं थे, इसलिए उसने यह पुस्तक उन्हें यीशु पर विश्वास करने के लिए लिखी। अन्य लोग मानते हैं कि पाठक पहले से ही विश्वासी थे और उन्हें अपने विश्वास में मजबूत होने की ज़रूरत थी।</w:t>
      </w:r>
    </w:p>
    <w:p>
      <w:pPr/>
      <w:r>
        <w:rPr>
          <w:lang w:val="hi_IN" w:bidi="hi_IN"/>
        </w:rPr>
      </w:r>
      <w:r>
        <w:rPr>
          <w:lang w:val="hi_IN" w:bidi="hi_IN"/>
        </w:rPr>
        <w:t>यूहन्ना ने ये चिन्ह इसलिए भी लिखे, ताकि जो लोग यीशु पर विश्वास करते हैं, उन्हें यीशु के नाम में जीवन मिले। यह जीवन परमेश्वर के साथ एक आत्मिक जीवन है। “यीशु के नाम में” का अर्थ है कि हमें जीवन यीशु के द्वारा मिलता है। यीशु के समय में किसी व्यक्ति का “नाम” उस व्यक्ति से जुड़ी हर ज़रूरी बात को दर्शाता था।</w:t>
      </w:r>
    </w:p>
    <w:p>
      <w:pPr/>
      <w:r>
        <w:rPr>
          <w:lang w:val="hi_IN" w:bidi="hi_IN"/>
        </w:rPr>
      </w:r>
      <w:r>
        <w:rPr>
          <w:lang w:val="hi_IN" w:bidi="hi_IN"/>
        </w:rPr>
        <w:t>यहाँ रुकें और समूह में इस प्रश्न पर चर्चा करें: अपनी संस्कृति में नामों के बारे में बात करें। आपके नाम का क्या अर्थ है? आपकी संस्कृति में लोग लोगों के लिए कुछ खास नाम क्यों चुनते हैं? नाम कौन चुनता है और क्यों?</w:t>
      </w:r>
      <w:r>
        <w:rPr>
          <w:lang w:val="hi_IN" w:bidi="hi_IN"/>
        </w:rPr>
      </w:r>
    </w:p>
    <w:p>
      <w:pPr>
        <w:pStyle w:val="Heading3"/>
      </w:pPr>
      <w:r>
        <w:rPr>
          <w:lang w:val="hi_IN" w:bidi="hi_IN"/>
        </w:rPr>
        <w:t>घटनाओं को समझाना</w:t>
      </w:r>
    </w:p>
    <w:p>
      <w:pPr/>
      <w:r>
        <w:rPr>
          <w:lang w:val="hi_IN" w:bidi="hi_IN"/>
        </w:rPr>
      </w:r>
      <w:r>
        <w:rPr>
          <w:lang w:val="hi_IN" w:bidi="hi_IN"/>
        </w:rPr>
        <w:t>यूहन्ना 20:19–31 का ऑडियो संस्करण सबसे आसानी से समझ में आने वाले अनुवाद में सुनें।</w:t>
      </w:r>
    </w:p>
    <w:p>
      <w:pPr/>
      <w:r>
        <w:rPr>
          <w:lang w:val="hi_IN" w:bidi="hi_IN"/>
        </w:rPr>
      </w:r>
      <w:r>
        <w:rPr>
          <w:lang w:val="hi_IN" w:bidi="hi_IN"/>
        </w:rPr>
        <w:t>इस चरण में, समूह इस भाग के दृश्यों, परिवेश और पात्रों को परिभाषित करेगा। फिर समूह इस भाग को अपने मन में समझने की कोशिश करेगा।</w:t>
      </w:r>
    </w:p>
    <w:p>
      <w:pPr/>
      <w:r>
        <w:rPr>
          <w:lang w:val="hi_IN" w:bidi="hi_IN"/>
        </w:rPr>
      </w:r>
      <w:r>
        <w:rPr>
          <w:lang w:val="hi_IN" w:bidi="hi_IN"/>
        </w:rPr>
        <w:t>इस भाग में 4 दृश्य हैं।</w:t>
      </w:r>
    </w:p>
    <w:p>
      <w:pPr/>
      <w:r>
        <w:rPr>
          <w:lang w:val="hi_IN" w:bidi="hi_IN"/>
        </w:rPr>
      </w:r>
      <w:r>
        <w:rPr>
          <w:b/>
          <w:lang w:val="hi_IN" w:bidi="hi_IN"/>
        </w:rPr>
        <w:t>पहले दृश्य में:</w:t>
      </w:r>
      <w:r>
        <w:rPr>
          <w:lang w:val="hi_IN" w:bidi="hi_IN"/>
        </w:rPr>
        <w:t xml:space="preserve"> यीशु अचानक चेलों के सामने प्रकट होता है और उस समय घर के द्वार बंद होते हैं। यीशु उनसे बात करता है।</w:t>
      </w:r>
    </w:p>
    <w:p>
      <w:pPr/>
      <w:r>
        <w:rPr>
          <w:lang w:val="hi_IN" w:bidi="hi_IN"/>
        </w:rPr>
      </w:r>
      <w:r>
        <w:rPr>
          <w:b/>
          <w:lang w:val="hi_IN" w:bidi="hi_IN"/>
        </w:rPr>
        <w:t>दूसरे दृश्य में:</w:t>
      </w:r>
      <w:r>
        <w:rPr>
          <w:lang w:val="hi_IN" w:bidi="hi_IN"/>
        </w:rPr>
        <w:t xml:space="preserve"> चेलों में से एक, थोमा, सुनता है कि यीशु बाकी सभी चेलों से मिलने आया था। थोमा वहाँ नहीं था जब यीशु आया, और वह खुद यीशु को देखना चाहता है।</w:t>
      </w:r>
    </w:p>
    <w:p>
      <w:pPr/>
      <w:r>
        <w:rPr>
          <w:lang w:val="hi_IN" w:bidi="hi_IN"/>
        </w:rPr>
      </w:r>
      <w:r>
        <w:rPr>
          <w:b/>
          <w:lang w:val="hi_IN" w:bidi="hi_IN"/>
        </w:rPr>
        <w:t>तीसरे दृश्य में:</w:t>
      </w:r>
      <w:r>
        <w:rPr>
          <w:lang w:val="hi_IN" w:bidi="hi_IN"/>
        </w:rPr>
        <w:t xml:space="preserve"> आठ दिन बाद, यीशु दूसरी बार चेलों के पास आता है जब वे बंद घर में होते हैं। यीशु थोमा से कहता है कि वह अपनी उँगलियाँ यीशु के कीलों के निशानों पर रखे और अपना हाथ उसके पंजर में डाले। यीशु कहता है कि धन्य हैं वे लोग जो उसे देखे बिना उस पर विश्वास करते हैं।</w:t>
      </w:r>
    </w:p>
    <w:p>
      <w:pPr/>
      <w:r>
        <w:rPr>
          <w:lang w:val="hi_IN" w:bidi="hi_IN"/>
        </w:rPr>
      </w:r>
      <w:r>
        <w:rPr>
          <w:b/>
          <w:lang w:val="hi_IN" w:bidi="hi_IN"/>
        </w:rPr>
        <w:t>चौथे दृश्य में:</w:t>
      </w:r>
      <w:r>
        <w:rPr>
          <w:lang w:val="hi_IN" w:bidi="hi_IN"/>
        </w:rPr>
        <w:t xml:space="preserve"> लेखक यूहन्ना पृष्ठभूमि की जानकारी देता है कि उसने यीशु की इन कहानियों और आश्चर्यकर्मों को क्यों दर्ज किया।</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चेले</w:t>
      </w:r>
    </w:p>
    <w:p>
      <w:pPr>
        <w:pStyle w:val="ListBullet"/>
        <w:spacing w:line="240" w:lineRule="auto"/>
        <w:ind w:left="720"/>
      </w:pPr>
      <w:r>
        <w:rPr>
          <w:lang w:val="hi_IN" w:bidi="hi_IN"/>
        </w:rPr>
      </w:r>
      <w:r>
        <w:rPr>
          <w:lang w:val="hi_IN" w:bidi="hi_IN"/>
        </w:rPr>
        <w:t>यहूदी अगुवे</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थोमा</w:t>
      </w:r>
    </w:p>
    <w:p>
      <w:pPr>
        <w:pStyle w:val="ListBullet"/>
        <w:spacing w:line="240" w:lineRule="auto"/>
        <w:ind w:left="720"/>
      </w:pPr>
      <w:r>
        <w:rPr>
          <w:lang w:val="hi_IN" w:bidi="hi_IN"/>
        </w:rPr>
      </w:r>
      <w:r>
        <w:rPr>
          <w:lang w:val="hi_IN" w:bidi="hi_IN"/>
        </w:rPr>
        <w:t>और यूहन्ना, जो इस पुस्तक का लेखक है</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पहले दृश्य में, याद रखें कि यह वही दिन है जब यीशु मरे हुओं में से जी उठा। सुबह-सुबह मरियम कब्र के पास गई और उसने देखा कि पत्थर हटा हुआ था। उसने पतरस और दूसरे चेले से कहा, और उन्होंने भी खाली कब्र देखी। मरियम वापस आई और कब्र के पास यीशु से बात की, और उसी सुबह वह चेलों के पास संदेश लेकर गई। ये सभी घटनाएँ रविवार को घटित हुई थीं, जो सप्ताह का पहला दिन था। अब यह उसी दिन की शाम है। यहूदी अगुवों के डर से सभी चेले एक साथ बंद घर में हैं।</w:t>
      </w:r>
    </w:p>
    <w:p>
      <w:pPr/>
      <w:r>
        <w:rPr>
          <w:lang w:val="hi_IN" w:bidi="hi_IN"/>
        </w:rPr>
      </w:r>
      <w:r>
        <w:rPr>
          <w:lang w:val="hi_IN" w:bidi="hi_IN"/>
        </w:rPr>
        <w:t xml:space="preserve">अचानक, यीशु प्रकट होता है! यीशु बंद कमरे में चेलों के बीच खड़ा है। याद रखें कि यह शायद एक आश्चर्यकर्म था कि द्वार बंद होने पर भी वह अंदर आ गया। पहली बात जो उसने चेलों से कही वह थी, "तुम्हें शान्ति मिले!" याद रखें, यह यहूदियों का अभिवादन करने का एक आम तरीका है, लेकिन यह उन्हें ढाढ़स देने और शांति देने के लिए भी था। याद रखें कि यीशु ने चेलों को अपने हाथ और पसली भी दिखाई, जिसका अर्थ है उसके हाथों और पसली के घाव। याद रखें, कीलों के घाव शायद उसकी कलाई पर थे क्योंकि रोमी सैनिक वहीं कीलें ठोकते थे। यीशु चेलों को दिखा रहा था कि यह वही यीशु है जिसे क्रूस पर चढ़ाया गया था। </w:t>
      </w:r>
    </w:p>
    <w:p>
      <w:pPr/>
      <w:r>
        <w:rPr>
          <w:lang w:val="hi_IN" w:bidi="hi_IN"/>
        </w:rPr>
      </w:r>
      <w:r>
        <w:rPr>
          <w:lang w:val="hi_IN" w:bidi="hi_IN"/>
        </w:rPr>
        <w:t>चेले यह देखकर आनन्दित होते हैं। वे बहुत ज्यादा खुश हैं। याद रखें कि यीशु कहता है, "तुम्हें शान्ति मिले!" फिर से। तब, वह उनसे कहता है कि जैसे परमेश्वर ने यीशु को संसार में भेजा वैसे ही वह चेलों को संसार में भेज रहा है। यह भी याद रखें कि यीशु उन पर फूंकता है और कहता है, "पवित्र आत्मा पाओ।" आखिर में यीशु कहता है कि अगर चेले दूसरों के पाप क्षमा करते हैं, तो परमेश्वर भी उन लोगों के पाप क्षमा करेगा। उसी तरह, अगर चेले दूसरों के पाप क्षमा नहीं करते, तो परमेश्वर उन लोगों के पाप क्षमा नहीं करेगा। अगर परमेश्वर लोगों के पाप क्षमा करता है, तो वे क्षमा ही रहते हैं, और परमेश्वर उन्हें दंड नहीं देगा। और, अगर परमेश्वर लोगों के पाप क्षमा नहीं करता, तो वे बिना क्षमाी के ही रहते हैं। यीशु चाहता है कि चेले जानें कि जब वे संसार में लोगों से बात करेंगे, तो वे यीशु के अधिकार के तहत काम करेंगे।</w:t>
      </w:r>
    </w:p>
    <w:p>
      <w:pPr/>
      <w:r>
        <w:rPr>
          <w:lang w:val="hi_IN" w:bidi="hi_IN"/>
        </w:rPr>
      </w:r>
      <w:r>
        <w:rPr>
          <w:lang w:val="hi_IN" w:bidi="hi_IN"/>
        </w:rPr>
        <w:t>दूसरे दृश्य में, थोमा अन्य चेलों से बात करता है। थोमा यीशु का एक चेला है, और उसका दूसरा नाम "दिदुमुस" है। याद रखें कि जब यीशु बंद कमरे में प्रकट हुआ और चेलों से बातचीत की थी तो तब थोमा वहाँ नहीं था। दूसरे चेले थोमा से कहते हैं कि उन्होंने प्रभु को देखा है, यानी यीशु को। थोमा कहता है कि जब तक वह खुद यीशु को न देखे तब तक वह यह नहीं मानेगा कि यीशु जीवित है। थोमा यह भी चाहता है कि वह यीशु के हाथों के कीलों के निशान में अपनी उँगलियाँ डाले और अपना हाथ उसके पंजर में डाले। याद रखें कि थोमा ने अन्य चेलों की बातों पर भरोसा नहीं किया, भले ही अन्य चेलों ने थोमा से कहा था कि उन्होंने यीशु को देखा है।</w:t>
      </w:r>
    </w:p>
    <w:p>
      <w:pPr/>
      <w:r>
        <w:rPr>
          <w:lang w:val="hi_IN" w:bidi="hi_IN"/>
        </w:rPr>
      </w:r>
      <w:r>
        <w:rPr>
          <w:lang w:val="hi_IN" w:bidi="hi_IN"/>
        </w:rPr>
        <w:t>तीसरा दृश्य उस रविवार के आठ दिन बाद होता है, जब यीशु मरे हुओं में से जी उठा था। याद रखें कि यह दृश्य पहले दृश्य जैसा ही है—चेले फिर से बंद घर में एक साथ हैं। मुख्य अंतर यह है कि इस बार थोमा भी बाकि चेलों के साथ है। यीशु अचानक उनके बीच प्रकट होता है जैसे पहली बार हुआ था। यह शायद एक और आश्चर्यकर्म है कि द्वार बंद होने पर भी यीशु कमरे के अंदर आ जाता है।</w:t>
      </w:r>
    </w:p>
    <w:p>
      <w:pPr/>
      <w:r>
        <w:rPr>
          <w:lang w:val="hi_IN" w:bidi="hi_IN"/>
        </w:rPr>
      </w:r>
      <w:r>
        <w:rPr>
          <w:lang w:val="hi_IN" w:bidi="hi_IN"/>
        </w:rPr>
        <w:t>पहली बात जो यीशु कहता है, वह भी वही है: "तुम्हें शान्ति मिले!" इस बार यीशु सीधे थोमा से बात करता है। यीशु थोमा से कहता है कि वह अपनी उँगली उसके हाथों में डाले, उसके हाथों में कीलों के निशान देखे, और अपना हाथ उसके पंजर में डाले। यीशु थोमा से कहता है कि अविश्वास दूर करके विश्वास करना शुरू करे! याद रखें कि यीशु जानता है कि थोमा को इस बात का सबूत चाहिए कि यीशु जीवित है। यह भी याद रखें कि इस भाग में यह नहीं कहा गया है कि थोमा ने सच में यीशु के हाथों पर उँगली रखी या यीशु की पंजर में हाथ डाला। इसके बजाय, थोमा कहता है, “हे मेरे प्रभु, हे मेरे परमेश्‍वर।” याद रखें कि यीशु थोमा से कहता है कि वह इसलिए विश्वास करता है क्योंकि उसने यीशु को देखा है। यीशु कहता है कि जो लोग उसे देखे बिना विश्वास करते हैं, वे धन्य हैं, यानी परमेश्वर की कृपा उन पर है।</w:t>
      </w:r>
    </w:p>
    <w:p>
      <w:pPr/>
      <w:r>
        <w:rPr>
          <w:lang w:val="hi_IN" w:bidi="hi_IN"/>
        </w:rPr>
      </w:r>
      <w:r>
        <w:rPr>
          <w:lang w:val="hi_IN" w:bidi="hi_IN"/>
        </w:rPr>
        <w:t>चौथे दृश्य में याद रखें कि यह शायद यूहन्ना की पूरी पुस्तक का एक सार वाक्य है। याद रखें कि इस पुस्तक का लेखक यूहन्ना पृष्ठभूमि की जानकारी दे रहा है। यूहन्ना कहता है कि यीशु ने अपने चेलों के सामने और भी बहुत से अद्भुत काम किए, और वे अन्य अद्भुत काम इस पुस्तक में दर्ज नहीं किए गए हैं। यूहन्ना इस पुस्तक को लिखने के दो उद्देश्य भी बताता है। पहला उद्देश्य यह है कि लोग विश्वास करें कि यीशु मसीह है, यानी परमेश्वर का पुत्र है। दूसरा उद्देश्य यह है कि जो लोग विश्वास करें, उन्हें यीशु के नाम में जीवन मिले। “यीशु के नाम में जीवन” का मतलब है यीशु के किए हुए कामों के कारण परमेश्वर के साथ हमेशा का जीवन पाना। इसका यह भी मतलब है कि इस धरती पर एक नया और पूर्ण जीवन प्राप्त करना।</w:t>
      </w:r>
      <w:r>
        <w:rPr>
          <w:lang w:val="hi_IN" w:bidi="hi_IN"/>
        </w:rPr>
      </w:r>
    </w:p>
    <w:p>
      <w:pPr>
        <w:pStyle w:val="Heading3"/>
      </w:pPr>
      <w:r>
        <w:rPr>
          <w:lang w:val="hi_IN" w:bidi="hi_IN"/>
        </w:rPr>
        <w:t>पाठ को नाटकीय रूप देना</w:t>
      </w:r>
    </w:p>
    <w:p>
      <w:pPr/>
      <w:r>
        <w:rPr>
          <w:lang w:val="hi_IN" w:bidi="hi_IN"/>
        </w:rPr>
      </w:r>
      <w:r>
        <w:rPr>
          <w:lang w:val="hi_IN" w:bidi="hi_IN"/>
        </w:rPr>
        <w:t>यूहन्ना 20:19–31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4 दृश्य हैं।</w:t>
      </w:r>
    </w:p>
    <w:p>
      <w:pPr/>
      <w:r>
        <w:rPr>
          <w:lang w:val="hi_IN" w:bidi="hi_IN"/>
        </w:rPr>
      </w:r>
      <w:r>
        <w:rPr>
          <w:lang w:val="hi_IN" w:bidi="hi_IN"/>
        </w:rPr>
        <w:t xml:space="preserve">इस भाग के पात्रों में शामिल हैं: </w:t>
      </w:r>
    </w:p>
    <w:p>
      <w:pPr>
        <w:pStyle w:val="ListBullet"/>
        <w:spacing w:line="240" w:lineRule="auto"/>
        <w:ind w:left="720"/>
      </w:pPr>
      <w:r>
        <w:rPr>
          <w:lang w:val="hi_IN" w:bidi="hi_IN"/>
        </w:rPr>
      </w:r>
      <w:r>
        <w:rPr>
          <w:lang w:val="hi_IN" w:bidi="hi_IN"/>
        </w:rPr>
        <w:t>चेले</w:t>
      </w:r>
    </w:p>
    <w:p>
      <w:pPr>
        <w:pStyle w:val="ListBullet"/>
        <w:spacing w:line="240" w:lineRule="auto"/>
        <w:ind w:left="720"/>
      </w:pPr>
      <w:r>
        <w:rPr>
          <w:lang w:val="hi_IN" w:bidi="hi_IN"/>
        </w:rPr>
      </w:r>
      <w:r>
        <w:rPr>
          <w:lang w:val="hi_IN" w:bidi="hi_IN"/>
        </w:rPr>
        <w:t>यहूदी अगुवे</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थोमा</w:t>
      </w:r>
    </w:p>
    <w:p>
      <w:pPr>
        <w:pStyle w:val="ListBullet"/>
        <w:spacing w:line="240" w:lineRule="auto"/>
        <w:ind w:left="720"/>
      </w:pPr>
      <w:r>
        <w:rPr>
          <w:lang w:val="hi_IN" w:bidi="hi_IN"/>
        </w:rPr>
      </w:r>
      <w:r>
        <w:rPr>
          <w:lang w:val="hi_IN" w:bidi="hi_IN"/>
        </w:rPr>
        <w:t>और यूहन्ना, जो इस पुस्तक का लेखक है</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घटनाओं के क्रम, कहानी की रूपरेखा और उसकी गति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पड़ावों पर, अभिनय को रोककर उस पात्र की भूमिका निभाने वाले व्यक्ति से पूछें "आप क्या महसूस कर रहे हैं या क्या सोच रहे हैं?" पात्र की भूमिका निभाने वाले व्यक्ति को यह जवाब देना चाहिए कि अगर वह उस पात्र के स्थान पर होता तो वह कैसा महसूस करता या क्या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रविवार की शाम को चेले एक बंद घर में हैं। चेले बंद कमरे में हैं क्योंकि वे यहूदी अगुवों से डरते हैं। अचानक, घर का द्वार बंद होने पर भी यीशु कमरे के अंदर आ जाता है। यीशु कहता है, "तुम्हें शान्ति मिले!"</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चेलों की भूमिका निभाने वाले लोगों से पूछें, "आप कैसा महसूस कर रहे हैं?" लोग इस तरह उत्तर दे सकते हैं कि, "हैरान हैं कि द्वार बंद होने पर भी यीशु कमरे के अंदर कैसे आया,” या "हैरान हैं कि यीशु हमारे साथ खड़ा है!” या "खुश हैं कि यीशु ने हमसे कहा कि तुम्हें ‘शांति’ मिले, क्योंकि अभी हम सब डरे हुए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यीशु चेलों को अपने हाथों और अपनी पसली के घाव दिखाता है। चेले अपने प्रभु, यीशु को जीवित देखकर बहुत आनन्दित होते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यीशु की भूमिका निभाने वाले व्यक्ति से पूछें, "आप क्या महसूस कर रहे हैं?" वह व्यक्ति इस तरह उत्तर दे सकता है कि, “अपने चेलों को फिर से देखकर खुश हूँ,” या “अपने मित्रों के साथ यह खास पल बाँटकर खुशी हो रही है,” या “मैं चाहता हूँ कि मेरे चेले शांति महसूस करें।”</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यीशु फिर से कहता है, "तुम्हें शान्ति मिले!" फिर वह चेलों से कहता है कि जिस तरह स्वर्ग में उनके पिता परमेश्वर ने यीशु को संसार में भेजा, उसी तरह अब यीशु चेलों को संसार में भेज रहा है। फिर यीशु चेलों पर फूंकता है और कहता है, "पवित्र आत्मा पाओ।"</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चेलों की भूमिका निभाने वाले लोगों से पूछें, "आप कैसा महसूस कर रहे हैं?" लोग इस तरह उत्तर दे सकते हैं कि, “यह समझने की कोशिश कर रहे हैं कि यीशु हमें संसार में भेजने की बात से क्या कहना चाहता है,” या "यह सुनकर चकित हैं कि यीशु ने हमें पवित्र आत्मा को ग्रहण करने को कहा,” या “बहुत खुश हैं कि यीशु हमें उसी तरह भेज रहा है जैसे परमेश्वर ने यीशु को संसार में भेजा।”</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यीशु चेलों से कहता है कि अगर तुम दूसरे लोगों के पापों को क्षमा करते हो, तो परमेश्वर भी उन लोगों के पापों को क्षमा करेगा। यदि चेलें किसी को क्षमा नहीं करते, तो परमेश्वर उन लोगों को भी क्षमा नहीं करेगा।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चेलों की भूमिका निभाने वाले लोगों से पूछें, "आप कैसा महसूस कर रहे हैं?" लोग इस तरह उत्तर दे सकते हैं कि, “यीशु का मतलब क्या है, इसे लेकर उलझन में हैं,” या "हैरान हैं कि यीशु हमें अपनी ओर से काम करने का ऐसा अधिकार कैसे सौंप सकता है" या “यह आशा कर रहे हैं कि यीशु हमें इसे और स्पष्ट करके समझाएगा।”</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जब यीशु उनके पास आया तो थोमा बाकी चेलों के साथ नहीं था। चेले थोमा से कहते हैं, "हमने प्रभु को देखा है!" थोमा उन पर विश्वास नहीं करता है। थोमा उनसे कहता है कि वह खुद यीशु को देखना चाहता है। थोमा चाहता है कि वह यीशु के हाथों पर कीलों के निशानों को छूने के लिए अपनी उंगली डाले, और अपना हाथ यीशु के पंजर में डाले।</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थोमा की भूमिका निभाने वाले व्यक्ति से पूछें, "आप क्या महसूस कर रहे हैं?" वह व्यक्ति इस तरह उत्तर दे सकता है कि, "जलन करता हूँ कि मुझे दूसरे चेलों के साथ यीशु को नहीं देखने का मौका मिला," या या “यह आशा कर रहा है कि यीशु फिर से आए ताकि मैं उसे खुद देख सकूँ,” या “यह निश्चित नहीं है कि यीशु सच में जीवित है या नहीं, क्योंकि मैंने उसे खुद नहीं देखा।”</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 xml:space="preserve">आठ दिन बाद, चेले फिर से बंद कमरे में हैं। इस बार, थोमा भी उनके साथ है। अचानक, द्वार बंद होने के बावजूद भी यीशु उनके साथ कमरे में फिर से प्रकट होता है! यीशु उनसे कहता है, "तुम्हें शान्ति मिले!" फिर यीशु थोमा से कहता है कि वह अपनी उंगली उसके के हाथों के कीलों के निशानों में डाले, और अपना हाथ उसके पंजर में डाले। थोमा ने यीशु से कहा, “हे मेरे प्रभु, हे मेरे परमेश्‍वर!” </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थोमा की भूमिका निभाने वाले व्यक्ति से पूछें, "आप क्या महसूस कर रहे हैं?" वह व्यक्ति इस तरह उत्तर दे सकता है कि, “यीशु को कैसे पता था कि मैं उसके कीलों के निशान देखना चाहता था, उन में अपनी उंगली डालना चाहता था, और अपना हाथ उसके पंजर में डालना चाहता था?” या “अब विश्वास करता हूँ कि यीशु जीवित है, और वह सच में परमेश्वर का चुना हुआ है,” या “अब मुझे उसके कीलों के निशानों को छूने या अपना हाथ उसके पंजर में डालने की ज़रूरत नहीं—मैं विश्वास करता हूँ कि यीशु सच में परमेश्वर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यीशु थोमा से कहता है कि थोमा ने इसलिए विश्वास किया क्योंकि उसने यीशु को देखा है। यीशु कहता है कि जो लोग यीशु को देखे बिना विश्वास करते हैं, वे धन्य हैं, यानी वे परमेश्वर की कृपा पाए हुए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चेलों की भूमिका निभाने वाले लोगों से पूछें, "आप कैसा महसूस कर रहे हैं?" लोग इस तरह उत्तर दे सकते हैं कि, “कोई भी हमसे अधिक धन्य कैसे हो सकता है, जबकि हमने यीशु को अपनी आँखों से जीवित देखा है?” या "हम यह भी मानते हैं कि यीशु हमारा प्रभु है और यीशु ही परमेश्वर है," या सोच रहे हैं कि यीशु का यह कहने का क्या मतलब है कि ऐसे लोग धन्य होंगे।”</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यूहन्ना, इस पुस्तक का लेखक, पृष्ठभूमि की जानकारी देता है। वह कहता है कि यीशु ने अपने चेलों के सामने और भी कई आश्चर्यकर्म किए। यूहन्ना ने इन अन्य अद्भुत कामों को अपनी पुस्तक में दर्ज नहीं किया है। यूहन्ना ने यह पुस्तक इसलिए लिखी ताकि लोग विश्वास करें कि यीशु ही मसीह है, जो परमेश्वर का पुत्र है। यूहन्ना ने यह पुस्तक इसलिए भी लिखी कि जो लोग यीशु पर विश्वास करते हैं, वे यीशु के नाम में जीवन पाएँ।</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यूहन्ना की भूमिका निभाने वाले व्यक्ति से पूछें, "आप क्या महसूस कर रहे हैं?" वह व्यक्ति इस तरह उत्तर दे सकता है कि, "मुझे आशा है कि इस पुस्तक को पढ़ने के बाद भी बहुत से लोग यीशु पर विश्वास करेंगे," या “मुझे खुशी है कि इस पुस्तक को पढ़ने वाले लोगों के साथ यीशु और उसके आश्चर्यकर्मों के बारे में साझा करने का अवसर मिला” या “यह चाहता है कि बहुत से लोग यीशु के नाम में जीवन पाएँ।”</w:t>
      </w:r>
      <w:r>
        <w:rPr>
          <w:lang w:val="hi_IN" w:bidi="hi_IN"/>
        </w:rPr>
      </w:r>
    </w:p>
    <w:p>
      <w:pPr>
        <w:pStyle w:val="Heading3"/>
      </w:pPr>
      <w:r>
        <w:rPr>
          <w:lang w:val="hi_IN" w:bidi="hi_IN"/>
        </w:rPr>
        <w:t>आवश्यक जानकारी</w:t>
      </w:r>
    </w:p>
    <w:p>
      <w:pPr/>
      <w:r>
        <w:rPr>
          <w:lang w:val="hi_IN" w:bidi="hi_IN"/>
        </w:rPr>
      </w:r>
      <w:r>
        <w:rPr>
          <w:lang w:val="hi_IN" w:bidi="hi_IN"/>
        </w:rPr>
        <w:t>यूहन्ना 20:19–31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b/>
          <w:lang w:val="hi_IN" w:bidi="hi_IN"/>
        </w:rPr>
        <w:t>चेलें</w:t>
      </w:r>
      <w:r>
        <w:rPr>
          <w:lang w:val="hi_IN" w:bidi="hi_IN"/>
        </w:rPr>
        <w:t xml:space="preserve"> सप्ताह के पहले दिन की शाम को एक साथ हैं। यहूदी संस्कृति में, सप्ताह का पहला दिन रविवार है। चेले यीशु के पीछे चलते थे और उससे सीखते थे। संभव है कि उस शाम बारह में से सभी दस चेलें वहाँ थे, और शायद कुछ और चेले भी साथ में थे। चेलों के लिए उसी शब्द का प्रयोग करें जो आपने पिछले भागों में प्रयोग किया है। </w:t>
      </w:r>
      <w:r>
        <w:rPr>
          <w:lang w:val="hi_IN" w:bidi="hi_IN"/>
        </w:rPr>
        <w:t>चेलों</w:t>
      </w:r>
      <w:r>
        <w:rPr>
          <w:lang w:val="hi_IN" w:bidi="hi_IN"/>
        </w:rPr>
        <w:t xml:space="preserve"> के बारे में अधिक जानकारी के लिए, मुख्य शब्दावली को देखें।</w:t>
      </w:r>
    </w:p>
    <w:p>
      <w:pPr/>
      <w:r>
        <w:rPr>
          <w:lang w:val="hi_IN" w:bidi="hi_IN"/>
        </w:rPr>
      </w:r>
      <w:r>
        <w:rPr>
          <w:lang w:val="hi_IN" w:bidi="hi_IN"/>
        </w:rPr>
        <w:t xml:space="preserve">सभी चेले एक बंद घर में हैं। उन्होंने कमरे या घर के द्वार बंद कर लिए थे, क्योंकि वे </w:t>
      </w:r>
      <w:r>
        <w:rPr>
          <w:b/>
          <w:lang w:val="hi_IN" w:bidi="hi_IN"/>
        </w:rPr>
        <w:t>यहूदियों</w:t>
      </w:r>
      <w:r>
        <w:rPr>
          <w:lang w:val="hi_IN" w:bidi="hi_IN"/>
        </w:rPr>
        <w:t xml:space="preserve"> से, यानी यहूदी अगुवों से, डरते थे। यहूदियों के लिए उसी शब्द का प्रयोग करें जो आपने पिछले भागों में प्रयोग किया है। </w:t>
      </w:r>
      <w:r>
        <w:rPr>
          <w:lang w:val="hi_IN" w:bidi="hi_IN"/>
        </w:rPr>
        <w:t>यहूदियों</w:t>
      </w:r>
      <w:r>
        <w:rPr>
          <w:lang w:val="hi_IN" w:bidi="hi_IN"/>
        </w:rPr>
        <w:t xml:space="preserve"> के बारे में अधिक जानकारी के लिए, मुख्य शब्दावली को देखें।</w:t>
      </w:r>
    </w:p>
    <w:p>
      <w:pPr/>
      <w:r>
        <w:rPr>
          <w:lang w:val="hi_IN" w:bidi="hi_IN"/>
        </w:rPr>
      </w:r>
      <w:r>
        <w:rPr>
          <w:lang w:val="hi_IN" w:bidi="hi_IN"/>
        </w:rPr>
        <w:t xml:space="preserve">यीशु अचानक बंद कमरे में प्रकट होता है और कहता है, "तुम्हें शान्ति मिले!" </w:t>
      </w:r>
      <w:r>
        <w:rPr>
          <w:b/>
          <w:lang w:val="hi_IN" w:bidi="hi_IN"/>
        </w:rPr>
        <w:t>शांति</w:t>
      </w:r>
      <w:r>
        <w:rPr>
          <w:lang w:val="hi_IN" w:bidi="hi_IN"/>
        </w:rPr>
        <w:t xml:space="preserve"> का मतलब केवल झगड़े या युद्ध का न होना ही नहीं है। यीशु चाहता था कि उसके चेले शांत रहें और एकता और प्रेम में साथ-साथ जीवन बिताएँ। शांति के लिए उसी शब्द का प्रयोग करें जो आपने पिछले भागों में किया है। </w:t>
      </w:r>
      <w:r>
        <w:rPr>
          <w:b/>
          <w:lang w:val="hi_IN" w:bidi="hi_IN"/>
        </w:rPr>
        <w:t>शांति</w:t>
      </w:r>
      <w:r>
        <w:rPr>
          <w:lang w:val="hi_IN" w:bidi="hi_IN"/>
        </w:rPr>
        <w:t xml:space="preserve"> के बारे में अधिक जानकारी के लिए मुख्य शब्दावली को देखें।</w:t>
      </w:r>
    </w:p>
    <w:p>
      <w:pPr/>
      <w:r>
        <w:rPr>
          <w:lang w:val="hi_IN" w:bidi="hi_IN"/>
        </w:rPr>
      </w:r>
      <w:r>
        <w:rPr>
          <w:lang w:val="hi_IN" w:bidi="hi_IN"/>
        </w:rPr>
        <w:t xml:space="preserve">यीशु चेलों को अपने हाथों और अपनी पसली के निशान दिखाता है। चेले </w:t>
      </w:r>
      <w:r>
        <w:rPr>
          <w:b/>
          <w:lang w:val="hi_IN" w:bidi="hi_IN"/>
        </w:rPr>
        <w:t>प्रभु</w:t>
      </w:r>
      <w:r>
        <w:rPr>
          <w:lang w:val="hi_IN" w:bidi="hi_IN"/>
        </w:rPr>
        <w:t xml:space="preserve"> को देखकर बहुत-बहुत आनंदित हो जाते हैं। "प्रभु शब्द" यीशु के लिए आदर का एक शब्द था जिसका अनुवाद "स्वामी" के रूप में किया जा सकता था। यह यीशु के अनुयायियों के लिए यीशु को प्रभु और स्वामी कहने का भी एक तरीका था। प्रभु के लिए उसी शब्द का प्रयोग करें जो आपने पिछले भागों में प्रयोग किया है। </w:t>
      </w:r>
      <w:r>
        <w:rPr>
          <w:lang w:val="hi_IN" w:bidi="hi_IN"/>
        </w:rPr>
        <w:t>प्रभु</w:t>
      </w:r>
      <w:r>
        <w:rPr>
          <w:lang w:val="hi_IN" w:bidi="hi_IN"/>
        </w:rPr>
        <w:t xml:space="preserve"> के बारे में अधिक जानकारी के लिए, मुख्य शब्दावली को देखें।</w:t>
      </w:r>
    </w:p>
    <w:p>
      <w:pPr/>
      <w:r>
        <w:rPr>
          <w:lang w:val="hi_IN" w:bidi="hi_IN"/>
        </w:rPr>
      </w:r>
      <w:r>
        <w:rPr>
          <w:lang w:val="hi_IN" w:bidi="hi_IN"/>
        </w:rPr>
        <w:t xml:space="preserve">यीशु कहता है कि वह चेलों को संसार में उसी तरह भेज रहा है जैसे पिता ने यीशु को संसार में भेजा था। यीशु चाहता है कि चेले पृथ्वी पर उसके प्रतिनिधि बनें, उसी तरह जैसे यीशु पृथ्वी पर पिता परमेश्वर का प्रतिनिधि था। </w:t>
      </w:r>
      <w:r>
        <w:rPr>
          <w:b/>
          <w:lang w:val="hi_IN" w:bidi="hi_IN"/>
        </w:rPr>
        <w:t>पिता</w:t>
      </w:r>
      <w:r>
        <w:rPr>
          <w:lang w:val="hi_IN" w:bidi="hi_IN"/>
        </w:rPr>
        <w:t xml:space="preserve"> का अर्थ है स्वर्ग का परमेश्वर। </w:t>
      </w:r>
    </w:p>
    <w:p>
      <w:pPr/>
      <w:r>
        <w:rPr>
          <w:lang w:val="hi_IN" w:bidi="hi_IN"/>
        </w:rPr>
      </w:r>
      <w:r>
        <w:rPr>
          <w:lang w:val="hi_IN" w:bidi="hi_IN"/>
        </w:rPr>
        <w:t xml:space="preserve">यीशु चेलों पर फूंकता है और कहता है, "पवित्र आत्मा पाओ।" </w:t>
      </w:r>
      <w:r>
        <w:rPr>
          <w:b/>
          <w:lang w:val="hi_IN" w:bidi="hi_IN"/>
        </w:rPr>
        <w:t>पवित्र आत्मा</w:t>
      </w:r>
      <w:r>
        <w:rPr>
          <w:lang w:val="hi_IN" w:bidi="hi_IN"/>
        </w:rPr>
        <w:t xml:space="preserve"> परमेश्वर का आत्मा है। पवित्र आत्मा के लिए उसी शब्द का प्रयोग करें जो आपने पिछले भागों में प्रयोग किया था। </w:t>
      </w:r>
      <w:r>
        <w:rPr>
          <w:lang w:val="hi_IN" w:bidi="hi_IN"/>
        </w:rPr>
        <w:t>पवित्र आत्मा</w:t>
      </w:r>
      <w:r>
        <w:rPr>
          <w:lang w:val="hi_IN" w:bidi="hi_IN"/>
        </w:rPr>
        <w:t xml:space="preserve"> के बारे में अधिक जानकारी के लिए, आप मुख्य शब्दावली को देख सकते हैं।</w:t>
      </w:r>
    </w:p>
    <w:p>
      <w:pPr/>
      <w:r>
        <w:rPr>
          <w:lang w:val="hi_IN" w:bidi="hi_IN"/>
        </w:rPr>
      </w:r>
      <w:r>
        <w:rPr>
          <w:lang w:val="hi_IN" w:bidi="hi_IN"/>
        </w:rPr>
        <w:t xml:space="preserve">यीशु चेलों से कहता है कि अगर तुम दूसरे लोगों के पापों को </w:t>
      </w:r>
      <w:r>
        <w:rPr>
          <w:b/>
          <w:lang w:val="hi_IN" w:bidi="hi_IN"/>
        </w:rPr>
        <w:t>क्षमा</w:t>
      </w:r>
      <w:r>
        <w:rPr>
          <w:lang w:val="hi_IN" w:bidi="hi_IN"/>
        </w:rPr>
        <w:t xml:space="preserve"> करते हो, तो परमेश्वर उन लोगों के पापों को भी क्षमा करेगा। यदि चेले किसी को क्षमा नहीं करते, तो परमेश्वर भी उस व्यक्ति को क्षमा नहीं करेगा। </w:t>
      </w:r>
      <w:r>
        <w:rPr>
          <w:b/>
          <w:lang w:val="hi_IN" w:bidi="hi_IN"/>
        </w:rPr>
        <w:t>क्षमा</w:t>
      </w:r>
      <w:r>
        <w:rPr>
          <w:lang w:val="hi_IN" w:bidi="hi_IN"/>
        </w:rPr>
        <w:t xml:space="preserve"> करने का मतलब है किसी को उसके योग्य दंड न देना, या उसके पापों को मिटा देना, यानी पूरी तरह से हटा देना होता है।</w:t>
      </w:r>
    </w:p>
    <w:p>
      <w:pPr/>
      <w:r>
        <w:rPr>
          <w:lang w:val="hi_IN" w:bidi="hi_IN"/>
        </w:rPr>
      </w:r>
      <w:r>
        <w:rPr>
          <w:lang w:val="hi_IN" w:bidi="hi_IN"/>
        </w:rPr>
        <w:t xml:space="preserve">यहाँ रुकें और एक समूह में चर्चा करें कि आप </w:t>
      </w:r>
      <w:r>
        <w:rPr>
          <w:b/>
          <w:lang w:val="hi_IN" w:bidi="hi_IN"/>
        </w:rPr>
        <w:t>क्षमा</w:t>
      </w:r>
      <w:r>
        <w:rPr>
          <w:lang w:val="hi_IN" w:bidi="hi_IN"/>
        </w:rPr>
        <w:t xml:space="preserve"> करने के लिए किस शब्द या वाक्यांश का प्रयोग करेंगे। अधिक जानकारी के लिए मुख्य शब्दावली में </w:t>
      </w:r>
      <w:r>
        <w:rPr>
          <w:lang w:val="hi_IN" w:bidi="hi_IN"/>
        </w:rPr>
        <w:t>क्षमा</w:t>
      </w:r>
      <w:r>
        <w:rPr>
          <w:lang w:val="hi_IN" w:bidi="hi_IN"/>
        </w:rPr>
        <w:t xml:space="preserve"> शब्द को देखें। इस ऑडियो को यहाँ रोकें।</w:t>
      </w:r>
    </w:p>
    <w:p>
      <w:pPr/>
      <w:r>
        <w:rPr>
          <w:lang w:val="hi_IN" w:bidi="hi_IN"/>
        </w:rPr>
      </w:r>
      <w:r>
        <w:rPr>
          <w:lang w:val="hi_IN" w:bidi="hi_IN"/>
        </w:rPr>
        <w:t xml:space="preserve">पाप वह हर कार्य है जिससे परमेश्वर की आज्ञा का उल्लंघन होता है। पाप के लिए उसी शब्द का प्रयोग करें जो आपने पिछले भागों में </w:t>
      </w:r>
      <w:r>
        <w:rPr>
          <w:b/>
          <w:lang w:val="hi_IN" w:bidi="hi_IN"/>
        </w:rPr>
        <w:t>प्रयोग</w:t>
      </w:r>
      <w:r>
        <w:rPr>
          <w:lang w:val="hi_IN" w:bidi="hi_IN"/>
        </w:rPr>
        <w:t xml:space="preserve"> किया है। </w:t>
      </w:r>
      <w:r>
        <w:rPr>
          <w:lang w:val="hi_IN" w:bidi="hi_IN"/>
        </w:rPr>
        <w:t>पाप</w:t>
      </w:r>
      <w:r>
        <w:rPr>
          <w:lang w:val="hi_IN" w:bidi="hi_IN"/>
        </w:rPr>
        <w:t xml:space="preserve"> के बारे में अधिक जानकारी के लिए, मुख्य शब्दावली को देखें।</w:t>
      </w:r>
    </w:p>
    <w:p>
      <w:pPr/>
      <w:r>
        <w:rPr>
          <w:lang w:val="hi_IN" w:bidi="hi_IN"/>
        </w:rPr>
      </w:r>
      <w:r>
        <w:rPr>
          <w:lang w:val="hi_IN" w:bidi="hi_IN"/>
        </w:rPr>
        <w:t xml:space="preserve">थोमा यीशु के बारह चेलों में से एक है। थोमा का दूसरा नाम दिदुमुस है। बाकी चेले थोमा को बताते हैं कि उन्होंने यीशु को देखा है, लेकिन थोमा कहता है कि जब तक वह यीशु को खुद नहीं देखेगा, वह यह </w:t>
      </w:r>
      <w:r>
        <w:rPr>
          <w:b/>
          <w:lang w:val="hi_IN" w:bidi="hi_IN"/>
        </w:rPr>
        <w:t>विश्वास</w:t>
      </w:r>
      <w:r>
        <w:rPr>
          <w:lang w:val="hi_IN" w:bidi="hi_IN"/>
        </w:rPr>
        <w:t xml:space="preserve"> नहीं करेगा कि यीशु जीवित है। </w:t>
      </w:r>
      <w:r>
        <w:rPr>
          <w:b/>
          <w:lang w:val="hi_IN" w:bidi="hi_IN"/>
        </w:rPr>
        <w:t>विश्वास</w:t>
      </w:r>
      <w:r>
        <w:rPr>
          <w:lang w:val="hi_IN" w:bidi="hi_IN"/>
        </w:rPr>
        <w:t xml:space="preserve"> करने का अर्थ यह मानना है कि यीशु अपने बारे में जो कहता है, वह सच है। विश्वास के लिए उसी शब्द का प्रयोग करें जो आपने पिछले भागों में प्रयोग किया है। </w:t>
      </w:r>
      <w:r>
        <w:rPr>
          <w:lang w:val="hi_IN" w:bidi="hi_IN"/>
        </w:rPr>
        <w:t>विश्वास</w:t>
      </w:r>
      <w:r>
        <w:rPr>
          <w:lang w:val="hi_IN" w:bidi="hi_IN"/>
        </w:rPr>
        <w:t xml:space="preserve"> के बारे में अधिक जानकारी के लिए, मुख्य शब्दावली को देखें।</w:t>
      </w:r>
    </w:p>
    <w:p>
      <w:pPr/>
      <w:r>
        <w:rPr>
          <w:lang w:val="hi_IN" w:bidi="hi_IN"/>
        </w:rPr>
      </w:r>
      <w:r>
        <w:rPr>
          <w:lang w:val="hi_IN" w:bidi="hi_IN"/>
        </w:rPr>
        <w:t xml:space="preserve">आठ दिन बाद, चेले फिर से एक बंद कमरे में हैं। इसका अर्थ है कि यह अगले रविवार का समय था। फिर से शाम का समय था। </w:t>
      </w:r>
    </w:p>
    <w:p>
      <w:pPr/>
      <w:r>
        <w:rPr>
          <w:lang w:val="hi_IN" w:bidi="hi_IN"/>
        </w:rPr>
      </w:r>
      <w:r>
        <w:rPr>
          <w:lang w:val="hi_IN" w:bidi="hi_IN"/>
        </w:rPr>
        <w:t xml:space="preserve">यीशु फिर से प्रकट होता है और थोमा से बात करता है। यीशु कहता है कि </w:t>
      </w:r>
      <w:r>
        <w:rPr>
          <w:b/>
          <w:lang w:val="hi_IN" w:bidi="hi_IN"/>
        </w:rPr>
        <w:t>धन्य</w:t>
      </w:r>
      <w:r>
        <w:rPr>
          <w:lang w:val="hi_IN" w:bidi="hi_IN"/>
        </w:rPr>
        <w:t xml:space="preserve"> हैं वे लोग जो उस पर बिना देखे विश्वास करते हैं। धन्य होने का अर्थ है कि परमेश्वर उस व्यक्ति की सहायता करता है, उसके साथ भलाई करता है, या उस पर कृपा करता है। किस्मत या जुए के खेल से संबंधित शब्द का प्रयोग करने से बचने की कोशिश करें। जब लोग किसी चीज़ को धन्य करते हैं, तो इसका मतलब होता है कि वे उसके लिए धन्यवाद देते हैं और उसे किसी खास उद्देश्य के लिए अलग करते हैं। धन्य के लिए उसी शब्द का प्रयोग करें जो आपने पिछले भागों में किया है। धन्य के बारे में अधिक जानकारी के लिए, </w:t>
      </w:r>
      <w:r>
        <w:rPr>
          <w:lang w:val="hi_IN" w:bidi="hi_IN"/>
        </w:rPr>
        <w:t>मुख्य</w:t>
      </w:r>
      <w:r>
        <w:rPr>
          <w:lang w:val="hi_IN" w:bidi="hi_IN"/>
        </w:rPr>
        <w:t xml:space="preserve"> शब्दावली देखें।</w:t>
      </w:r>
    </w:p>
    <w:p>
      <w:pPr/>
      <w:r>
        <w:rPr>
          <w:lang w:val="hi_IN" w:bidi="hi_IN"/>
        </w:rPr>
      </w:r>
      <w:r>
        <w:rPr>
          <w:lang w:val="hi_IN" w:bidi="hi_IN"/>
        </w:rPr>
        <w:t xml:space="preserve">यीशु ने और भी बहुत से अद्भुत </w:t>
      </w:r>
      <w:r>
        <w:rPr>
          <w:b/>
          <w:lang w:val="hi_IN" w:bidi="hi_IN"/>
        </w:rPr>
        <w:t>चिन्ह</w:t>
      </w:r>
      <w:r>
        <w:rPr>
          <w:lang w:val="hi_IN" w:bidi="hi_IN"/>
        </w:rPr>
        <w:t xml:space="preserve"> दिखाए। ये ऐसे चिन्ह हैं जिन्हें केवल परमेश्वर ही कर सकता है। चिन्ह के लिए उसी शब्द का प्रयोग करें जो आपने पिछले भागों में किया है। </w:t>
      </w:r>
      <w:r>
        <w:rPr>
          <w:lang w:val="hi_IN" w:bidi="hi_IN"/>
        </w:rPr>
        <w:t>चिन्हों</w:t>
      </w:r>
      <w:r>
        <w:rPr>
          <w:lang w:val="hi_IN" w:bidi="hi_IN"/>
        </w:rPr>
        <w:t xml:space="preserve"> के बारे में अधिक जानकारी के लिए मुख्य शब्दावली को देखें।</w:t>
      </w:r>
    </w:p>
    <w:p>
      <w:pPr/>
      <w:r>
        <w:rPr>
          <w:lang w:val="hi_IN" w:bidi="hi_IN"/>
        </w:rPr>
      </w:r>
      <w:r>
        <w:rPr>
          <w:lang w:val="hi_IN" w:bidi="hi_IN"/>
        </w:rPr>
        <w:t xml:space="preserve">इस पुस्तक के लेखक, यूहन्ना ने कहा कि उसने यीशु के ये चिन्ह इसलिए लिखे ताकि लोग विश्वास करें कि यीशु ही </w:t>
      </w:r>
      <w:r>
        <w:rPr>
          <w:lang w:val="hi_IN" w:bidi="hi_IN"/>
        </w:rPr>
        <w:t>मसीह</w:t>
      </w:r>
      <w:r>
        <w:rPr>
          <w:lang w:val="hi_IN" w:bidi="hi_IN"/>
        </w:rPr>
        <w:t xml:space="preserve">है। </w:t>
      </w:r>
      <w:r>
        <w:rPr>
          <w:b/>
          <w:lang w:val="hi_IN" w:bidi="hi_IN"/>
        </w:rPr>
        <w:t>ख्रिस्त</w:t>
      </w:r>
      <w:r>
        <w:rPr>
          <w:lang w:val="hi_IN" w:bidi="hi_IN"/>
        </w:rPr>
        <w:t xml:space="preserve"> और </w:t>
      </w:r>
      <w:r>
        <w:rPr>
          <w:b/>
          <w:lang w:val="hi_IN" w:bidi="hi_IN"/>
        </w:rPr>
        <w:t>मसीहा</w:t>
      </w:r>
      <w:r>
        <w:rPr>
          <w:lang w:val="hi_IN" w:bidi="hi_IN"/>
        </w:rPr>
        <w:t xml:space="preserve">दोनों का अर्थ है वह जिसे परमेश्वर अभिषेक करता है और अगुवा बनने के लिए चुनता है। यीशु ही मसीहा है, यानी वह व्यक्ति जिसे परमेश्वर ने अपने लोगों को बचाने के लिए भेजने का वादा किया था। मसीहा के लिए उसी शब्द का प्रयोग करें जो आपने पिछले भागों में किया है। </w:t>
      </w:r>
      <w:r>
        <w:rPr>
          <w:lang w:val="hi_IN" w:bidi="hi_IN"/>
        </w:rPr>
        <w:t>मसीहा</w:t>
      </w:r>
      <w:r>
        <w:rPr>
          <w:lang w:val="hi_IN" w:bidi="hi_IN"/>
        </w:rPr>
        <w:t xml:space="preserve"> के बारे में अधिक जानकारी के लिए मुख्य शब्दावली को देखें।</w:t>
      </w:r>
    </w:p>
    <w:p>
      <w:pPr/>
      <w:r>
        <w:rPr>
          <w:lang w:val="hi_IN" w:bidi="hi_IN"/>
        </w:rPr>
      </w:r>
      <w:r>
        <w:rPr>
          <w:lang w:val="hi_IN" w:bidi="hi_IN"/>
        </w:rPr>
        <w:t xml:space="preserve">यूहन्ना यह भी चाहता था कि लोग विश्वास करें कि यीशु </w:t>
      </w:r>
      <w:r>
        <w:rPr>
          <w:b/>
          <w:lang w:val="hi_IN" w:bidi="hi_IN"/>
        </w:rPr>
        <w:t>परमेश्वर का पुत्र</w:t>
      </w:r>
      <w:r>
        <w:rPr>
          <w:lang w:val="hi_IN" w:bidi="hi_IN"/>
        </w:rPr>
        <w:t xml:space="preserve"> है। इसका मतलब है कि यीशु परमेश्वर की ओर से मसीहा था, स्वयं परमेश्वर था, और उसका परमेश्वर के साथ एक विशेष संबंध था। परमेश्वर के पुत्र के लिए उसी शब्द का प्रयोग करें जो आपने पिछले भागों में किया है। </w:t>
      </w:r>
      <w:r>
        <w:rPr>
          <w:lang w:val="hi_IN" w:bidi="hi_IN"/>
        </w:rPr>
        <w:t>परमेश्वर का पुत्र</w:t>
      </w:r>
      <w:r>
        <w:rPr>
          <w:lang w:val="hi_IN" w:bidi="hi_IN"/>
        </w:rPr>
        <w:t xml:space="preserve"> शब्द के बारे में अधिक जानकारी के लिए मुख्य शब्दावली को देखें।</w:t>
      </w:r>
    </w:p>
    <w:p>
      <w:pPr/>
      <w:r>
        <w:rPr>
          <w:lang w:val="hi_IN" w:bidi="hi_IN"/>
        </w:rPr>
      </w:r>
      <w:r>
        <w:rPr>
          <w:lang w:val="hi_IN" w:bidi="hi_IN"/>
        </w:rPr>
        <w:t xml:space="preserve">यूहन्ना चाहता था कि लोगों को यीशु के नाम में जीवन मिले। यहाँ </w:t>
      </w:r>
      <w:r>
        <w:rPr>
          <w:b/>
          <w:lang w:val="hi_IN" w:bidi="hi_IN"/>
        </w:rPr>
        <w:t>जीवन</w:t>
      </w:r>
      <w:r>
        <w:rPr>
          <w:lang w:val="hi_IN" w:bidi="hi_IN"/>
        </w:rPr>
        <w:t xml:space="preserve"> का अर्थ एक भौतिक जीवन से अधिक है। यह परमेश्वर के साथ एक आत्मिक जीवन है। "यीशु के नाम में" का अर्थ है कि स्वयं यीशु के कारण लोगों का यह जीवन परमेश्वर के साथ है। </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हो।</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यूहन्ना 21:1–14</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यूहन्ना 21:1–14 को सुनें और अपने मन में रखें।</w:t>
      </w:r>
    </w:p>
    <w:p>
      <w:pPr/>
      <w:r>
        <w:rPr>
          <w:lang w:val="hi_IN" w:bidi="hi_IN"/>
        </w:rPr>
      </w:r>
      <w:r>
        <w:rPr>
          <w:lang w:val="hi_IN" w:bidi="hi_IN"/>
        </w:rPr>
        <w:t>यदि सम्भव हो, तो यूहन्ना 21:1–14 का ऑडियो संस्करण तीन बार, तीन अलग-अलग अनुवादों में सुनें। 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w:t>
      </w:r>
    </w:p>
    <w:p>
      <w:pPr>
        <w:pStyle w:val="ListBullet"/>
        <w:spacing w:line="240" w:lineRule="auto"/>
        <w:ind w:left="720"/>
      </w:pPr>
      <w:r>
        <w:rPr>
          <w:lang w:val="hi_IN" w:bidi="hi_IN"/>
        </w:rPr>
      </w:r>
      <w:r>
        <w:rPr>
          <w:lang w:val="hi_IN" w:bidi="hi_IN"/>
        </w:rPr>
        <w:t>इस भाग में आपको क्या अच्छा नहीं लगा या क्या समझ नहीं आया?</w:t>
      </w:r>
    </w:p>
    <w:p>
      <w:pPr>
        <w:pStyle w:val="ListBullet"/>
        <w:spacing w:line="240" w:lineRule="auto"/>
        <w:ind w:left="720"/>
      </w:pPr>
      <w:r>
        <w:rPr>
          <w:lang w:val="hi_IN" w:bidi="hi_IN"/>
        </w:rPr>
      </w:r>
      <w:r>
        <w:rPr>
          <w:lang w:val="hi_IN" w:bidi="hi_IN"/>
        </w:rPr>
        <w:t>यह भाग हमें यीशु के बारे में क्या बताता है?</w:t>
      </w:r>
    </w:p>
    <w:p>
      <w:pPr>
        <w:pStyle w:val="ListBullet"/>
        <w:spacing w:line="240" w:lineRule="auto"/>
        <w:ind w:left="720"/>
      </w:pPr>
      <w:r>
        <w:rPr>
          <w:lang w:val="hi_IN" w:bidi="hi_IN"/>
        </w:rPr>
      </w:r>
      <w:r>
        <w:rPr>
          <w:lang w:val="hi_IN" w:bidi="hi_IN"/>
        </w:rPr>
        <w:t>यह भाग हमें लोगों के बारे में क्या बताता है?</w:t>
      </w:r>
    </w:p>
    <w:p>
      <w:pPr>
        <w:pStyle w:val="ListBullet"/>
        <w:spacing w:line="240" w:lineRule="auto"/>
        <w:ind w:left="720"/>
      </w:pPr>
      <w:r>
        <w:rPr>
          <w:lang w:val="hi_IN" w:bidi="hi_IN"/>
        </w:rPr>
      </w:r>
      <w:r>
        <w:rPr>
          <w:lang w:val="hi_IN" w:bidi="hi_IN"/>
        </w:rPr>
        <w:t>यह भाग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यूहन्ना 21:1–14 का ऑडियो संस्करण सबसे आसानी से समझ में आने वाले अनुवाद में सुनें।</w:t>
      </w:r>
    </w:p>
    <w:p>
      <w:pPr/>
      <w:r>
        <w:rPr>
          <w:lang w:val="hi_IN" w:bidi="hi_IN"/>
        </w:rPr>
      </w:r>
      <w:r>
        <w:rPr>
          <w:lang w:val="hi_IN" w:bidi="hi_IN"/>
        </w:rPr>
        <w:t>यीशु को शुक्रवार के दिन क्रूस पर चढ़ाया गया था। रविवार के दिन, मरियम मगदलीनी, पतरस और एक और चेले ने यीशु की खाली कब्र देखी। उस रात, यीशु एक बंद कमरे में चेलों के सामने प्रकट होता है। फिर, यीशु आठ दिन बाद दूसरी बार वापस आता है। इस बार, थोमा, जो चेलों में से एक है, भी वहाँ मौजूद है और यीशु को देखता है। यह सब यरूशलेम में घटित होता है। अब, यीशु अपने चेलों को एक और बार दिखाई देता है जब वे गलील की झील पर मछली पकड़ रहे होते हैं। यीशु आश्चर्यकर्मिक रूप से उन्हें पकड़ने के लिए मछलियाँ उपलब्ध कराता है, और फिर वे सभी झील के किनारे एक साथ सुबह का नाश्ता करते हैं।</w:t>
      </w:r>
    </w:p>
    <w:p>
      <w:pPr/>
      <w:r>
        <w:rPr>
          <w:lang w:val="hi_IN" w:bidi="hi_IN"/>
        </w:rPr>
      </w:r>
      <w:r>
        <w:rPr>
          <w:lang w:val="hi_IN" w:bidi="hi_IN"/>
        </w:rPr>
        <w:t>यह भाग में यूहन्ना की पुस्तक के अंत के बाद दी गई कुछ अतिरिक्त जानकारी है। यह उस समय के बारे में और अधिक जानकारी देता है जब यीशु अपने चेलों के सामने प्रकट होता है। लेखक ने शायद यह भाग और इसके बाद वाला भाग इसलिए जोड़ा, ताकि यीशु के बारे में और जानकारी दी जा सके, जो शायद खो सकती थी। लेखक ने शायद इसके बाद वाला भाग भी इसलिए जोड़ा, क्योंकि वह अपने पाठकों को उस अफ़वाह के बारे में कुछ बातें समझाना चाहता था, जो उस चेले के बारे में फैली थी, जिससे यीशु प्रेम करता था।</w:t>
      </w:r>
    </w:p>
    <w:p>
      <w:pPr/>
      <w:r>
        <w:rPr>
          <w:lang w:val="hi_IN" w:bidi="hi_IN"/>
        </w:rPr>
      </w:r>
      <w:r>
        <w:rPr>
          <w:lang w:val="hi_IN" w:bidi="hi_IN"/>
        </w:rPr>
        <w:t>यह कहानी उस घटना के कुछ समय बाद की है जब यीशु यरूशलेम में बंद कमरे में थोमा और दूसरे चेलों को दिखाई देता है जो यहूदिया क्षेत्र में था। हम स्पष्ट रूप से नहीं जानते कि कितना समय बीता था, लेकिन शायद कुछ दिन या कुछ हफ्ते बाद यह हुआ था। चेले गलील के क्षेत्र में तिबिरियास की झील के पास फिर से आ गए हैं, जो गलील की झील का एक रोमी नाम है। गलील की झील मीठे पानी की झील है, और यही वह क्षेत्र है जहाँ से चेले आते हैं। यह कहानी बताती है कि यीशु चेलों को कैसे अपने आप को दिखाता है।</w:t>
      </w:r>
    </w:p>
    <w:p>
      <w:pPr/>
      <w:r>
        <w:rPr>
          <w:lang w:val="hi_IN" w:bidi="hi_IN"/>
        </w:rPr>
      </w:r>
      <w:r>
        <w:rPr>
          <w:lang w:val="hi_IN" w:bidi="hi_IN"/>
        </w:rPr>
        <w:t xml:space="preserve">यहाँ रुकें और </w:t>
      </w:r>
      <w:r>
        <w:rPr>
          <w:lang w:val="hi_IN" w:bidi="hi_IN"/>
        </w:rPr>
        <w:t>गलील की झील</w:t>
      </w:r>
      <w:r>
        <w:rPr>
          <w:lang w:val="hi_IN" w:bidi="hi_IN"/>
        </w:rPr>
        <w:t xml:space="preserve"> की एक तस्वीर देखें, साथ ही एक नक्शा देखें, जिसमें </w:t>
      </w:r>
      <w:r>
        <w:rPr>
          <w:lang w:val="hi_IN" w:bidi="hi_IN"/>
        </w:rPr>
        <w:t>यरूशलेम, गलील की झील, और यहूदिया तथा गलील के क्षेत्र</w:t>
      </w:r>
      <w:r>
        <w:rPr>
          <w:lang w:val="hi_IN" w:bidi="hi_IN"/>
        </w:rPr>
        <w:t xml:space="preserve"> एक साथ दिखाए गए हों। ऑडियो को यहाँ रोकें।</w:t>
      </w:r>
    </w:p>
    <w:p>
      <w:pPr/>
      <w:r>
        <w:rPr>
          <w:lang w:val="hi_IN" w:bidi="hi_IN"/>
        </w:rPr>
      </w:r>
      <w:r>
        <w:rPr>
          <w:lang w:val="hi_IN" w:bidi="hi_IN"/>
        </w:rPr>
        <w:t>यीशु के सात चेले यहाँ हैं। सबसे पहले जिस चेले का नाम लिया गया है, वह शमौन पतरस है, और इसी कहानी में वही सबसे महत्वपूर्ण चेला है। शमौन पतरस के साथ दूसरे चेले भी हैं जैसे थोमा जिसे दिदुमुस भी कहा जाता है, और गलील के काना नगर का नतनएल, और जब्दी के पुत्र भी उनके साथ हैं। जब्दी के पुत्र दो चेले हैं, जिनका नाम याकूब और यूहन्ना है, और उनके पिता का नाम जब्दी है। यहाँ दो और अन्य चेले भी हैं। संभव है कि इस पुस्तक का लेखक यूहन्ना भी वहाँ मौजूद चेलों में से एक हो। अधिकतर लोग मानते हैं कि "वह चेला जिस से यीशु प्रेम करता था" यूहन्ना को दर्शाता है।</w:t>
      </w:r>
    </w:p>
    <w:p>
      <w:pPr/>
      <w:r>
        <w:rPr>
          <w:lang w:val="hi_IN" w:bidi="hi_IN"/>
        </w:rPr>
      </w:r>
      <w:r>
        <w:rPr>
          <w:lang w:val="hi_IN" w:bidi="hi_IN"/>
        </w:rPr>
        <w:t>संभव है कि सातों चेले झील के पास किसी के घर में एक साथ इकट्ठा हुए हों। शमौन पतरस बाकी छह चेलों से कहता है कि वह बहुत जल्दी झील पर मछली पकड़ने जाने की योजना बना रहा है। यीशु का चेला बनने से पहले, शमौन पतरस एक मछुआरा था। यीशु के पीछे आने से पहले कई अन्य चेले भी मछुआरे थे। बाकी चेले शमौन पतरस से कहते हैं कि वे भी उसके साथ मछली पकड़ने जाएँगे। सभी चेले उस जगह से निकल पड़े जहाँ वे थे और गलील की झील की ओर चल दिए। वे अपनी मछली पकड़ने की नाव में चढ़े और अपने जाल साथ ले गए। उन्होंने पूरी रात जाल डालकर मछली पकड़ने की कोशिश की, लेकिन उनके जाल में एक भी मछली नहीं आई। यीशु के समय में, मछुआरे मछलियाँ पकड़ने के लिए जाल का प्रयोग करते थे। यह जाल शायद गोल आकार का होता था, और उसके किनारों पर छोटी वजनदार चीज़ें लगी होती थीं। मछुआरों के लिए रात में काम करना भी आम बात थी।</w:t>
      </w:r>
    </w:p>
    <w:p>
      <w:pPr/>
      <w:r>
        <w:rPr>
          <w:lang w:val="hi_IN" w:bidi="hi_IN"/>
        </w:rPr>
      </w:r>
      <w:r>
        <w:rPr>
          <w:lang w:val="hi_IN" w:bidi="hi_IN"/>
        </w:rPr>
        <w:t xml:space="preserve">यहाँ रुकें और एक समूह में </w:t>
      </w:r>
      <w:r>
        <w:rPr>
          <w:lang w:val="hi_IN" w:bidi="hi_IN"/>
        </w:rPr>
        <w:t>मछली पकड़ने वाले जाल</w:t>
      </w:r>
      <w:r>
        <w:rPr>
          <w:lang w:val="hi_IN" w:bidi="hi_IN"/>
        </w:rPr>
        <w:t xml:space="preserve"> और एक </w:t>
      </w:r>
      <w:r>
        <w:rPr>
          <w:lang w:val="hi_IN" w:bidi="hi_IN"/>
        </w:rPr>
        <w:t>नाव</w:t>
      </w:r>
      <w:r>
        <w:rPr>
          <w:lang w:val="hi_IN" w:bidi="hi_IN"/>
        </w:rPr>
        <w:t xml:space="preserve"> की तस्वीरें देखें। इस ऑडियो को यहाँ रोकें।</w:t>
      </w:r>
    </w:p>
    <w:p>
      <w:pPr/>
      <w:r>
        <w:rPr>
          <w:lang w:val="hi_IN" w:bidi="hi_IN"/>
        </w:rPr>
      </w:r>
      <w:r>
        <w:rPr>
          <w:lang w:val="hi_IN" w:bidi="hi_IN"/>
        </w:rPr>
        <w:t>इसके अलावा, यहाँ रुकें और समूह में इस प्रश्न पर चर्चा करें: अगर आपके समुदाय में लोग मछली पकड़ते हैं, तो इस बारे में बात करें कि वे कब और कहाँ मछली पकड़ते हैं। वे मछली पकड़ने के लिए क्या प्रयोग करते हैं? क्या वे मछली पकड़ने के लिए जाल, भाले, डोरी, या कोई और तरीका प्रयोग करते हैं? इस ऑडियो को यहाँ रोकें।</w:t>
      </w:r>
    </w:p>
    <w:p>
      <w:pPr/>
      <w:r>
        <w:rPr>
          <w:lang w:val="hi_IN" w:bidi="hi_IN"/>
        </w:rPr>
      </w:r>
      <w:r>
        <w:rPr>
          <w:lang w:val="hi_IN" w:bidi="hi_IN"/>
        </w:rPr>
        <w:t>सुबह-सुबह, चेलों ने गलील सागर के किनारे, ज़मीन पर किसी व्यक्ति को खड़े हुए देखते है। झील के किनारे खड़ा व्यक्ति यीशु है, लेकिन चेले उसे पहचान नहीं पाते। यह स्पष्ट नहीं है कि चेले यीशु को क्यों नहीं पहचान पाते। शायद चेले यीशु को इसलिए नहीं पहचान पाते, क्योंकि वह अलग दिखाई देता है, या वे किनारे से बहुत दूर हैं और साफ़-साफ़ नहीं देख पा रहे हैं, या क्योंकि अभी सुबह का समय है, और स्पष्ट रूप से देखने के लिए पर्याप्त रोशनी नहीं है।</w:t>
      </w:r>
    </w:p>
    <w:p>
      <w:pPr/>
      <w:r>
        <w:rPr>
          <w:lang w:val="hi_IN" w:bidi="hi_IN"/>
        </w:rPr>
      </w:r>
      <w:r>
        <w:rPr>
          <w:lang w:val="hi_IN" w:bidi="hi_IN"/>
        </w:rPr>
        <w:t>यीशु चेलों से कहता है, “मित्रो, क्या तुमने अभी तक कोई मछली नहीं पकड़ी है?” मूल भाषा में “मित्रो” शब्द जवान पुरुषों से दोस्ताना तरीके से बात करने के लिए प्रयोग होता था, और ये सभी चेले जवान पुरुष थे। कभी-कभी लोग इस शब्द का अनुवाद “बच्चो” के रूप में करते हैं, लेकिन इसका मतलब छोटे बच्चों से नहीं है, और यह शब्द अपमानजनक नहीं था। यीशु यह प्रश्न इस तरह पूछता है कि वह उनसे यही जवाब सुनने की उम्मीद करता है, “नहीं, हमने अभी तक कोई मछली नहीं पकड़ी।”</w:t>
      </w:r>
    </w:p>
    <w:p>
      <w:pPr/>
      <w:r>
        <w:rPr>
          <w:lang w:val="hi_IN" w:bidi="hi_IN"/>
        </w:rPr>
      </w:r>
      <w:r>
        <w:rPr>
          <w:lang w:val="hi_IN" w:bidi="hi_IN"/>
        </w:rPr>
        <w:t>यहाँ रुकें और समूह में इस प्रश्न पर चर्चा करें: आपकी भाषा में युवा पुरुषों को बुलाने का आम तरीका क्या है? इस ऑडियो को यहाँ रोकें।</w:t>
      </w:r>
    </w:p>
    <w:p>
      <w:pPr/>
      <w:r>
        <w:rPr>
          <w:lang w:val="hi_IN" w:bidi="hi_IN"/>
        </w:rPr>
      </w:r>
      <w:r>
        <w:rPr>
          <w:lang w:val="hi_IN" w:bidi="hi_IN"/>
        </w:rPr>
        <w:t xml:space="preserve">चेले यीशु को उत्तर देते हैं, "नहीं।" चेलों ने अभी तक कोई मछली नहीं पकड़ी है। इसके बाद, यीशु चेलों से कहता है कि वे नाव की दाहिनी ओर पानी में जाल डालें, और उन्हें कुछ मछलियाँ मिलेंगी। इसका मतलब यह है कि मछुआरे जाल का एक छोर पानी में डालें और जाल के दूसरे छोर को अपने हाथ में पकड़े रखें। चेले वही करते हैं जो यीशु कहता है—वे अपना जाल नाव के दाहिनी ओर पानी में डालते हैं। चेले अपने जाल में इतनी सारी मछलियाँ पकड़ लेते हैं कि वे जाल को वापस नाव में खींच नहीं पाते। जाल बहुत भारी हो गया है क्योंकि उसमें उन्होंने सारी मछलियाँ पकड़ ली हैं। यह एक आश्चर्यकर्म है, और यह कहानी के सबसे महत्वपूर्ण भागों में से एक है। </w:t>
      </w:r>
    </w:p>
    <w:p>
      <w:pPr/>
      <w:r>
        <w:rPr>
          <w:lang w:val="hi_IN" w:bidi="hi_IN"/>
        </w:rPr>
      </w:r>
      <w:r>
        <w:rPr>
          <w:lang w:val="hi_IN" w:bidi="hi_IN"/>
        </w:rPr>
        <w:t xml:space="preserve">यहाँ रुकें और समूह में एक </w:t>
      </w:r>
      <w:r>
        <w:rPr>
          <w:lang w:val="hi_IN" w:bidi="hi_IN"/>
        </w:rPr>
        <w:t>मछली</w:t>
      </w:r>
      <w:r>
        <w:rPr>
          <w:lang w:val="hi_IN" w:bidi="hi_IN"/>
        </w:rPr>
        <w:t xml:space="preserve"> की तस्वीर देखें। इस ऑडियो को यहाँ रोकें।</w:t>
      </w:r>
    </w:p>
    <w:p>
      <w:pPr/>
      <w:r>
        <w:rPr>
          <w:lang w:val="hi_IN" w:bidi="hi_IN"/>
        </w:rPr>
      </w:r>
      <w:r>
        <w:rPr>
          <w:lang w:val="hi_IN" w:bidi="hi_IN"/>
        </w:rPr>
        <w:t>जिस चेले से यीशु प्रेम करता था—जो यीशु का क़रीबी मित्र था, शायद यूहन्ना—जाल में आई इतनी सारी मछलियों का यह आश्चर्यकर्म देखकर कहता है, “यह तो प्रभु है!” यह चेला जानता है कि किनारे पर मौजूद वह व्यक्ति प्रभु ही है। प्रभु का अर्थ स्वामी या अधिकार रखने वाला व्यक्ति होता है, और चेले यीशु को आम तौर पर इसी तरह बोलते थे।</w:t>
      </w:r>
    </w:p>
    <w:p>
      <w:pPr/>
      <w:r>
        <w:rPr>
          <w:lang w:val="hi_IN" w:bidi="hi_IN"/>
        </w:rPr>
      </w:r>
      <w:r>
        <w:rPr>
          <w:lang w:val="hi_IN" w:bidi="hi_IN"/>
        </w:rPr>
        <w:t>शमौन पतरस दूसरे चेले को यह कहते हुए सुनता है, "यह तो प्रभु है," और वह तुरन्त यीशु के पास जाने के लिए तैयार हो जाता है। शमौन पतरस अपने ऊपर के कपड़े को अच्छे से कस लेता है। हो सकता है पतरस चाहता हो कि उसके शरीर पर ज़्यादा कपड़े हों, ताकि जब वह किनारे पर यीशु से बात करे तो वह नंगा न हो ताकि इस तरह वह यीशु के प्रति आदर दिखा सके। या हो सकता है पतरस ने अपना ऊपर का कपड़ा पहना हो और उसे कस लिया हो, ताकि वह आसानी से चल-फिर सके। संभव है कि पतरस ने अपने ऊपर के कपड़े के नीचे कपड़े पहन रखें हो। संभव है कि उसने नीचे मछुआरे के सामान्य कपड़े पहने हों, जैसे एक लंबी कमीज़ या कमर के चारों ओर बंधा हुआ कपड़ा। पतरस पानी में कूद जाता है और यीशु से मिलने के लिए तैरकर किनारे पर जाता है।</w:t>
      </w:r>
    </w:p>
    <w:p>
      <w:pPr/>
      <w:r>
        <w:rPr>
          <w:lang w:val="hi_IN" w:bidi="hi_IN"/>
        </w:rPr>
      </w:r>
      <w:r>
        <w:rPr>
          <w:lang w:val="hi_IN" w:bidi="hi_IN"/>
        </w:rPr>
        <w:t>दूसरे चेले नाव को किनारे पर ले जाते हैं। वे मछलियों से भरा जाल पानी में छोड़ देते हैं, क्योंकि वह बहुत भारी होता है और उसे नाव में खींच पाना संभव नहीं होता है। वे जाल को नाव के पीछे खींचते हैं क्योंकि वे किनारे के बहुत पास होते हैं। वहाँ से किनारा लगभग 100 मीटर ही दूरी पर है।</w:t>
      </w:r>
    </w:p>
    <w:p>
      <w:pPr/>
      <w:r>
        <w:rPr>
          <w:lang w:val="hi_IN" w:bidi="hi_IN"/>
        </w:rPr>
      </w:r>
      <w:r>
        <w:rPr>
          <w:lang w:val="hi_IN" w:bidi="hi_IN"/>
        </w:rPr>
        <w:t>चेले अपनी नाव में सवार होकर झील के पास के किनारे तक पहुँचते हैं। वे नाव से उतरकर किनारे पर आते हैं, और वे देखते हैं कि वहाँ अंगारों की आग जल रही है, जिस पर कुछ मछलियाँ पक रही होती हैं। अंगारों की आग वह आग होती है जो जलते हुए गरम कोयलों से बनाई जाती है। वहाँ कुछ रोटी भी होती है, जो शायद पहले से पकी हुई है। यीशु इस भोजन को सुबह के नाश्ते के लिए पका रहा है।</w:t>
      </w:r>
    </w:p>
    <w:p>
      <w:pPr/>
      <w:r>
        <w:rPr>
          <w:lang w:val="hi_IN" w:bidi="hi_IN"/>
        </w:rPr>
      </w:r>
      <w:r>
        <w:rPr>
          <w:lang w:val="hi_IN" w:bidi="hi_IN"/>
        </w:rPr>
        <w:t xml:space="preserve">यहाँ रुकें और समूह के रूप में </w:t>
      </w:r>
      <w:r>
        <w:rPr>
          <w:lang w:val="hi_IN" w:bidi="hi_IN"/>
        </w:rPr>
        <w:t>अंगारों</w:t>
      </w:r>
      <w:r>
        <w:rPr>
          <w:lang w:val="hi_IN" w:bidi="hi_IN"/>
        </w:rPr>
        <w:t xml:space="preserve"> की आग की तस्वीर देखें। इस ऑडियो को यहाँ रोकें।</w:t>
      </w:r>
    </w:p>
    <w:p>
      <w:pPr/>
      <w:r>
        <w:rPr>
          <w:lang w:val="hi_IN" w:bidi="hi_IN"/>
        </w:rPr>
      </w:r>
      <w:r>
        <w:rPr>
          <w:lang w:val="hi_IN" w:bidi="hi_IN"/>
        </w:rPr>
        <w:t>यीशु चेलों से कहता है कि जो मछलियाँ अभी पकड़ी हैं, उनमें से कुछ यहाँ ले आओ। संभव है कि यीशु कुछ और मछलियाँ पकाना चाहता हो, इस बार उन मछलियों में से जो चेलों ने पकड़ी थीं। शमौन पतरस मछलियों से भरे जाल को किनारे पर खींचने के लिए वापस नाव में चला जाता है। चेले मछलियों को गिनते हैं, और उसमे 153 बड़ी मछलियाँ होती हैं। कुछ लोग मानते हैं कि उस संख्या का कोई विशेष अर्थ है, लेकिन शायद इसका मतलब बस इतना है कि लेखक ने यह घटना होते हुए देखी थी और उसे जाल में मछलियों की सटीक संख्या याद थी। आम तौर पर, इतनी बड़ी और इतनी सारी मछलियों के होने पर मछली पकड़ने का जाल फट जाता। यह हैरानी की बात है कि इतनी सारी बड़ी मछलियाँ होने के बाद भी जाल टूटा या फटा नहीं है!</w:t>
      </w:r>
    </w:p>
    <w:p>
      <w:pPr/>
      <w:r>
        <w:rPr>
          <w:lang w:val="hi_IN" w:bidi="hi_IN"/>
        </w:rPr>
      </w:r>
      <w:r>
        <w:rPr>
          <w:lang w:val="hi_IN" w:bidi="hi_IN"/>
        </w:rPr>
        <w:t>यीशु चेलों से कहता है, "आओ मेरे साथ नाश्ता करो।" नाश्ता दिन का पहला भोजन होता है। सुबह का समय है, और यीशु पकी हुई मछलियों और रोटी का यह भोजन अपने चेलों के साथ साझा करना चाहता है। कोई भी चेले यीशु से नहीं पूछता, "तू कौन है?" चेले यीशु से यह पूछने से डरते हैं कि वह कौन है। इसका कारण यह है कि चेले यीशु से यह नहीं पूछते कि "तू कौन है?" क्योंकि वे जानते हैं कि वह प्रभु है। वे जानते थे कि वह उनका स्वामी यीशु है, चाहे वह दिखने में थोड़ा अलग क्यों न लग रहा हो।</w:t>
      </w:r>
    </w:p>
    <w:p>
      <w:pPr/>
      <w:r>
        <w:rPr>
          <w:lang w:val="hi_IN" w:bidi="hi_IN"/>
        </w:rPr>
      </w:r>
      <w:r>
        <w:rPr>
          <w:lang w:val="hi_IN" w:bidi="hi_IN"/>
        </w:rPr>
        <w:t>यीशु आता है और चेलों को रोटी देता है। फिर यीशु चेलों को पकी हुई मछली देता है। यीशु अपने चेलों को साथ में खाना खाने के लिए भोजन परोस रहा है। हम नहीं जानते कि यीशु मछली में से कुछ खाता है या नहीं। हो सकता है कि चेलों को यीशु के किए दूसरे आश्चर्यकर्म याद आये हों, जैसे जब यीशु ने पहाड़ी पर पाँच हज़ार लोगों के लिए रोटी और मछली का इंतज़ाम किया था।</w:t>
      </w:r>
    </w:p>
    <w:p>
      <w:pPr/>
      <w:r>
        <w:rPr>
          <w:lang w:val="hi_IN" w:bidi="hi_IN"/>
        </w:rPr>
      </w:r>
      <w:r>
        <w:rPr>
          <w:lang w:val="hi_IN" w:bidi="hi_IN"/>
        </w:rPr>
        <w:t>अब लेखक यूहन्ना मछलियों के इस आश्चर्यकर्म की कहानी के बारे में और यीशु का अपने चेलों के साथ नाश्ता करने के बारे में पृष्ठभूमि की कुछ जानकारी देता है। यह तीसरी बार है कि जब यीशु मरे हुओं में से जी उठने के बाद चेलों को दिखाई देता है। अधिकतर लोग पहली बार उसी समय को मानते हैं, जब यीशु बंद कमरे में चेलों को अपने आप को दिखाता है। दूसरी बार वह समय है जब यीशु फिर से बंद कमरे में आता है और थोमा भी दूसरे चेलों के साथ वहाँ होता है। यह तीसरी बार है जब चेले यीशु को देखते हैं, और यह गलील में गलील की झील के पास होता है। मरियम मगदलीनी ने भी बगीचे में यीशु को देखा था, लेकिन अधिकतर लोग इसे उन मुलाकातों में से एक नहीं मानते। यह भी संभव है कि बंद कमरे की उन दोनों घटनाओं को एक ही बार माना जाए, क्योंकि चेलों के लिए दोनों अनुभव बहुत मिलते-जुलते थे, जब यीशु ने अपने आप को उन्हें दिखाया था। हालाँकि, अधिकतर लोग इसे इस तरह नहीं गिनते हैं।</w:t>
      </w:r>
    </w:p>
    <w:p>
      <w:pPr/>
      <w:r>
        <w:rPr>
          <w:lang w:val="hi_IN" w:bidi="hi_IN"/>
        </w:rPr>
      </w:r>
      <w:r>
        <w:rPr>
          <w:lang w:val="hi_IN" w:bidi="hi_IN"/>
        </w:rPr>
        <w:t>यूहन्ना शायद यह जानकारी इसलिए साझा करता है ताकि यह और प्रमाण मिले कि यीशु सच में मरे हुओं में से फिर जी उठा था। यीशु अपने चेलों को एक से ज़्यादा बार, और एक से ज़्यादा जगहों पर अपने आप को दिखाता है।</w:t>
      </w:r>
      <w:r>
        <w:rPr>
          <w:lang w:val="hi_IN" w:bidi="hi_IN"/>
        </w:rPr>
      </w:r>
    </w:p>
    <w:p>
      <w:pPr>
        <w:pStyle w:val="Heading3"/>
      </w:pPr>
      <w:r>
        <w:rPr>
          <w:lang w:val="hi_IN" w:bidi="hi_IN"/>
        </w:rPr>
        <w:t>घटनाओं को समझाना</w:t>
      </w:r>
    </w:p>
    <w:p>
      <w:pPr/>
      <w:r>
        <w:rPr>
          <w:lang w:val="hi_IN" w:bidi="hi_IN"/>
        </w:rPr>
      </w:r>
      <w:r>
        <w:rPr>
          <w:lang w:val="hi_IN" w:bidi="hi_IN"/>
        </w:rPr>
        <w:t>यूहन्ना 21:1–14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4 दृश्य हैं।</w:t>
      </w:r>
    </w:p>
    <w:p>
      <w:pPr/>
      <w:r>
        <w:rPr>
          <w:lang w:val="hi_IN" w:bidi="hi_IN"/>
        </w:rPr>
      </w:r>
      <w:r>
        <w:rPr>
          <w:b/>
          <w:lang w:val="hi_IN" w:bidi="hi_IN"/>
        </w:rPr>
        <w:t>पहले दृश्य में:</w:t>
      </w:r>
      <w:r>
        <w:rPr>
          <w:lang w:val="hi_IN" w:bidi="hi_IN"/>
        </w:rPr>
        <w:t xml:space="preserve"> शमौन पतरस और अन्य छह चेले गलील की झील में सारी रात मछली पकड़ने जाते हैं। वे एक भी मछली नहीं पकड़ पाते।</w:t>
      </w:r>
    </w:p>
    <w:p>
      <w:pPr/>
      <w:r>
        <w:rPr>
          <w:lang w:val="hi_IN" w:bidi="hi_IN"/>
        </w:rPr>
      </w:r>
      <w:r>
        <w:rPr>
          <w:b/>
          <w:lang w:val="hi_IN" w:bidi="hi_IN"/>
        </w:rPr>
        <w:t>दूसरे दृश्य में:</w:t>
      </w:r>
      <w:r>
        <w:rPr>
          <w:lang w:val="hi_IN" w:bidi="hi_IN"/>
        </w:rPr>
        <w:t xml:space="preserve"> यीशु झील के किनारे से चेलों से बात करता है। वह उन्हें बताता है कि अधिक मछली कैसे पकड़नी है, और वे वही करते हैं जो यीशु उनसे कहता है। वे बहुत सारी मछलियाँ पकड़ते हैं।</w:t>
      </w:r>
    </w:p>
    <w:p>
      <w:pPr/>
      <w:r>
        <w:rPr>
          <w:lang w:val="hi_IN" w:bidi="hi_IN"/>
        </w:rPr>
      </w:r>
      <w:r>
        <w:rPr>
          <w:b/>
          <w:lang w:val="hi_IN" w:bidi="hi_IN"/>
        </w:rPr>
        <w:t>तीसरे दृश्य में:</w:t>
      </w:r>
      <w:r>
        <w:rPr>
          <w:lang w:val="hi_IN" w:bidi="hi_IN"/>
        </w:rPr>
        <w:t xml:space="preserve"> वह चेला जिससे यीशु प्रेम करता था, यीशु को पहचान लेता है। शमौन पतरस नाव से कूदता है और यीशु को मिलने के लिए किनारे पर आता है। दूसरे चेले मछलियों से भरे जाल को खींचते हुए लाते हैं।</w:t>
      </w:r>
    </w:p>
    <w:p>
      <w:pPr/>
      <w:r>
        <w:rPr>
          <w:lang w:val="hi_IN" w:bidi="hi_IN"/>
        </w:rPr>
      </w:r>
      <w:r>
        <w:rPr>
          <w:b/>
          <w:lang w:val="hi_IN" w:bidi="hi_IN"/>
        </w:rPr>
        <w:t>चौथे दृश्य में:</w:t>
      </w:r>
      <w:r>
        <w:rPr>
          <w:lang w:val="hi_IN" w:bidi="hi_IN"/>
        </w:rPr>
        <w:t xml:space="preserve"> यीशु किनारे पर चेलों के लिए मछली और रोटी का नाश्ता तैयार करता है। वे एक साथ भोजन खाते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शमौन पतरस</w:t>
      </w:r>
    </w:p>
    <w:p>
      <w:pPr>
        <w:pStyle w:val="ListBullet"/>
        <w:spacing w:line="240" w:lineRule="auto"/>
        <w:ind w:left="720"/>
      </w:pPr>
      <w:r>
        <w:rPr>
          <w:lang w:val="hi_IN" w:bidi="hi_IN"/>
        </w:rPr>
      </w:r>
      <w:r>
        <w:rPr>
          <w:lang w:val="hi_IN" w:bidi="hi_IN"/>
        </w:rPr>
        <w:t>थोमा</w:t>
      </w:r>
    </w:p>
    <w:p>
      <w:pPr>
        <w:pStyle w:val="ListBullet"/>
        <w:spacing w:line="240" w:lineRule="auto"/>
        <w:ind w:left="720"/>
      </w:pPr>
      <w:r>
        <w:rPr>
          <w:lang w:val="hi_IN" w:bidi="hi_IN"/>
        </w:rPr>
      </w:r>
      <w:r>
        <w:rPr>
          <w:lang w:val="hi_IN" w:bidi="hi_IN"/>
        </w:rPr>
        <w:t>नतनएल</w:t>
      </w:r>
    </w:p>
    <w:p>
      <w:pPr>
        <w:pStyle w:val="ListBullet"/>
        <w:spacing w:line="240" w:lineRule="auto"/>
        <w:ind w:left="720"/>
      </w:pPr>
      <w:r>
        <w:rPr>
          <w:lang w:val="hi_IN" w:bidi="hi_IN"/>
        </w:rPr>
      </w:r>
      <w:r>
        <w:rPr>
          <w:lang w:val="hi_IN" w:bidi="hi_IN"/>
        </w:rPr>
        <w:t>जब्दी के दो पुत्र</w:t>
      </w:r>
    </w:p>
    <w:p>
      <w:pPr>
        <w:pStyle w:val="ListBullet"/>
        <w:spacing w:line="240" w:lineRule="auto"/>
        <w:ind w:left="720"/>
      </w:pPr>
      <w:r>
        <w:rPr>
          <w:lang w:val="hi_IN" w:bidi="hi_IN"/>
        </w:rPr>
      </w:r>
      <w:r>
        <w:rPr>
          <w:lang w:val="hi_IN" w:bidi="hi_IN"/>
        </w:rPr>
        <w:t>दो अन्य चेले</w:t>
      </w:r>
    </w:p>
    <w:p>
      <w:pPr>
        <w:pStyle w:val="ListBullet"/>
        <w:spacing w:line="240" w:lineRule="auto"/>
        <w:ind w:left="720"/>
      </w:pPr>
      <w:r>
        <w:rPr>
          <w:lang w:val="hi_IN" w:bidi="hi_IN"/>
        </w:rPr>
      </w:r>
      <w:r>
        <w:rPr>
          <w:lang w:val="hi_IN" w:bidi="hi_IN"/>
        </w:rPr>
        <w:t>और यीशु</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पहले दृश्य में यह याद रखें कि यह घटना उस समय के कुछ दिन या कुछ सप्ताह बाद होती है, जब यीशु दूसरी बार बंद कमरे में थोमा और दूसरे चेलों से मिलने आता है। यह भी याद रखें कि अब चेले अपने गृह क्षेत्र, गलील में वापस आ गए हैं। यीशु यरूशलेम में मरा और मरे हुओं में से फिर जीवित हुआ, जो दक्षिण में यहूदिया के क्षेत्र में है। अब वे उत्तर में गलील में हैं, गलील की झील के पास। याद रखें, झील को रोमी भाषा में तिबिरियास की झील भी कहा जाता है।</w:t>
      </w:r>
    </w:p>
    <w:p>
      <w:pPr/>
      <w:r>
        <w:rPr>
          <w:lang w:val="hi_IN" w:bidi="hi_IN"/>
        </w:rPr>
      </w:r>
      <w:r>
        <w:rPr>
          <w:lang w:val="hi_IN" w:bidi="hi_IN"/>
        </w:rPr>
        <w:t xml:space="preserve">यहाँ रुकें और ज़रूरत हो तो </w:t>
      </w:r>
      <w:r>
        <w:rPr>
          <w:lang w:val="hi_IN" w:bidi="hi_IN"/>
        </w:rPr>
        <w:t>गलील की झील</w:t>
      </w:r>
      <w:r>
        <w:rPr>
          <w:lang w:val="hi_IN" w:bidi="hi_IN"/>
        </w:rPr>
        <w:t xml:space="preserve"> की एक तस्वीर देखें, और साथ में एक नक्शा भी देखें, जिसमें </w:t>
      </w:r>
      <w:r>
        <w:rPr>
          <w:lang w:val="hi_IN" w:bidi="hi_IN"/>
        </w:rPr>
        <w:t>यरूशलेम, गलील की झील, और यहूदिया व गलील के क्षेत्र</w:t>
      </w:r>
      <w:r>
        <w:rPr>
          <w:lang w:val="hi_IN" w:bidi="hi_IN"/>
        </w:rPr>
        <w:t xml:space="preserve"> एक साथ दिखाए गए हों। इस ऑडियो को यहाँ रोकें।</w:t>
      </w:r>
    </w:p>
    <w:p>
      <w:pPr/>
      <w:r>
        <w:rPr>
          <w:lang w:val="hi_IN" w:bidi="hi_IN"/>
        </w:rPr>
      </w:r>
      <w:r>
        <w:rPr>
          <w:lang w:val="hi_IN" w:bidi="hi_IN"/>
        </w:rPr>
        <w:t>यह भी याद रखें कि सात चेले गलील की झील के पास एक साथ हैं। चेलों में शमौन पतरस, थोमा थोमा जो दिदुमुस कहलाता है, और गलील के काना नगर का नतनएल, जब्दी के दो पुत्र और दो अन्य चेले हैं। याद रखें कि शमौन पतरस अन्य चेलों से कहता है, "मैं मछली पकड़ने जा रहा हूँ।" यह भी याद रखें कि शमौन पतरस और कई दूसरे चेले, यीशु के पीछे चलने से पहले मछुआरे थे। दूसरे चेले भी शमौन पतरस के साथ जाते हैं ताकि वे गलील की झील में मछली पकड़ने में उसकी मदद करें। वे सब अपनी मछली पकड़ने के लिए नाव में चढ़े और जाल डालकर मछली पकड़ने के लिए झील में गए। यह याद रखें कि उन्होंने सारी रात मछली पकड़ने की कोशिश की, लेकिन वे एक भी मछली नहीं पकड़ पाए।</w:t>
      </w:r>
    </w:p>
    <w:p>
      <w:pPr/>
      <w:r>
        <w:rPr>
          <w:lang w:val="hi_IN" w:bidi="hi_IN"/>
        </w:rPr>
      </w:r>
      <w:r>
        <w:rPr>
          <w:lang w:val="hi_IN" w:bidi="hi_IN"/>
        </w:rPr>
        <w:t xml:space="preserve">यहाँ रुकें और यदि आवश्यकता हो तो समूह के रूप में </w:t>
      </w:r>
      <w:r>
        <w:rPr>
          <w:lang w:val="hi_IN" w:bidi="hi_IN"/>
        </w:rPr>
        <w:t>मछली पकड़ने के जाल</w:t>
      </w:r>
      <w:r>
        <w:rPr>
          <w:lang w:val="hi_IN" w:bidi="hi_IN"/>
        </w:rPr>
        <w:t xml:space="preserve"> और एक </w:t>
      </w:r>
      <w:r>
        <w:rPr>
          <w:lang w:val="hi_IN" w:bidi="hi_IN"/>
        </w:rPr>
        <w:t>नाव</w:t>
      </w:r>
      <w:r>
        <w:rPr>
          <w:lang w:val="hi_IN" w:bidi="hi_IN"/>
        </w:rPr>
        <w:t xml:space="preserve"> की तस्वीरें फिर से देखें। इस ऑडियो को यहाँ रोकें।</w:t>
      </w:r>
    </w:p>
    <w:p>
      <w:pPr/>
      <w:r>
        <w:rPr>
          <w:lang w:val="hi_IN" w:bidi="hi_IN"/>
        </w:rPr>
      </w:r>
      <w:r>
        <w:rPr>
          <w:lang w:val="hi_IN" w:bidi="hi_IN"/>
        </w:rPr>
        <w:t>दूसरे दृश्य में यह याद रखें कि अब सुबह का समय हो गया है। सूरज निकलना शुरू हो गया है, इसलिए अब उतना अंधेरा नहीं है। चेले देखते हैं कि पानी के पास, किनारे पर कोई खड़ा है। याद रखें, वे अभी तक नहीं जानते कि वह यीशु है। यीशु उनसे पूछता है, “मित्रो, क्या तुमने अभी तक कोई मछली नहीं पकड़ी है?” यह याद रखें कि यीशु उनसे दोस्ताना तरीके से बात करता है। वह यह सवाल इस तरह पूछता है कि वह उनसे “नहीं” सुनने की उम्मीद करता है।</w:t>
      </w:r>
    </w:p>
    <w:p>
      <w:pPr/>
      <w:r>
        <w:rPr>
          <w:lang w:val="hi_IN" w:bidi="hi_IN"/>
        </w:rPr>
      </w:r>
      <w:r>
        <w:rPr>
          <w:lang w:val="hi_IN" w:bidi="hi_IN"/>
        </w:rPr>
        <w:t>यहाँ रुकें और समूह के रूप में इस प्रश्न पर चर्चा करें: आप अपनी भाषा में यह सवाल कैसे पूछेंगे ताकि यह दिखे कि यीशु “नहीं” जवाब की उम्मीद कर रहा है? कुछ उदाहरण ऐसे हो सकते हैं: “क्या तुमने एक भी मछली नहीं पकड़ी?” या “आज कोई मछली नहीं मिली?” इस ऑडियो को यहाँ रोकें।</w:t>
      </w:r>
    </w:p>
    <w:p>
      <w:pPr/>
      <w:r>
        <w:rPr>
          <w:lang w:val="hi_IN" w:bidi="hi_IN"/>
        </w:rPr>
      </w:r>
      <w:r>
        <w:rPr>
          <w:lang w:val="hi_IN" w:bidi="hi_IN"/>
        </w:rPr>
        <w:t>यह याद रखें कि चेले यीशु को “नहीं” जवाब देते हैं, यानी उन्होंने अभी तक कोई मछली नहीं पकड़ी थी। यह याद रखें कि वे अभी भी यीशु को नहीं पहचानते हैं। इसके बाद यीशु उन्हें बताता है कि मछली कैसे पकड़नी है। यीशु उनसे कहता है कि मछली पकड़ने के लिए जाल को नाव की दाईं ओर डालो। यह याद रखें कि चेले मछली पकड़ने के लिए एक बड़ा जाल इस्तेमाल कर रहे हैं। चेले वही करते हैं जो यीशु कहता है, और वे नाव की दाईं ओर पानी में अपना जाल डालते हैं। यह याद रखें कि वे जाल के एक किनारे को पकड़े हुए रहते हैं। वे मछलियों से भरा एक पूरा जाल पकड़ते हैं। यह याद रखें कि जाल इतना भर जाता है कि चेले उसे वापस नाव में खींच नहीं पाते। अगर वे मछलियों से भरे जाल को नाव में रखने की कोशिश करते तो शायद नाव डूब जाती। याद रखें कि यह एक आश्चर्यकर्म था कि चेलों ने इतनी सारी मछलियाँ पकड़ीं।</w:t>
      </w:r>
    </w:p>
    <w:p>
      <w:pPr/>
      <w:r>
        <w:rPr>
          <w:lang w:val="hi_IN" w:bidi="hi_IN"/>
        </w:rPr>
      </w:r>
      <w:r>
        <w:rPr>
          <w:lang w:val="hi_IN" w:bidi="hi_IN"/>
        </w:rPr>
        <w:t xml:space="preserve">यहाँ रुकें और ज़रूरत हो तो </w:t>
      </w:r>
      <w:r>
        <w:rPr>
          <w:lang w:val="hi_IN" w:bidi="hi_IN"/>
        </w:rPr>
        <w:t>मछली</w:t>
      </w:r>
      <w:r>
        <w:rPr>
          <w:lang w:val="hi_IN" w:bidi="hi_IN"/>
        </w:rPr>
        <w:t xml:space="preserve"> की एक तस्वीर फिर से समूह में देखें। इस ऑडियो को यहाँ रोकें।</w:t>
      </w:r>
    </w:p>
    <w:p>
      <w:pPr/>
      <w:r>
        <w:rPr>
          <w:lang w:val="hi_IN" w:bidi="hi_IN"/>
        </w:rPr>
      </w:r>
      <w:r>
        <w:rPr>
          <w:lang w:val="hi_IN" w:bidi="hi_IN"/>
        </w:rPr>
        <w:t>तीसरे दृश्य में, आखिरकार चेलों में से एक यीशु को पहचान लेता है। यह याद रखें कि यह वही चेला है जिससे यीशु प्रेम करता था। जब यह चेला मछलियों से भरे जाल का आश्चर्यकर्म देखता है, तब वह जान जाता है कि किनारे पर खड़ा व्यक्ति यीशु ही है। याद रखें कि वह कहता है, "यह तो प्रभु है!" प्रभु शब्द, चेलों के लिए यीशु को संबोधित करने का एक सामान्य तरीका था। इसका अर्थ है स्वामी, या वह जिसके पास अधिकार है।</w:t>
      </w:r>
    </w:p>
    <w:p>
      <w:pPr/>
      <w:r>
        <w:rPr>
          <w:lang w:val="hi_IN" w:bidi="hi_IN"/>
        </w:rPr>
      </w:r>
      <w:r>
        <w:rPr>
          <w:lang w:val="hi_IN" w:bidi="hi_IN"/>
        </w:rPr>
        <w:t>यह याद रखें कि जब शमौन पतरस ये शब्द सुनता है, “यह तो प्रभु है,” तो वह तुरंत प्रतिक्रिया करता है। शमौन पतरस यीशु से मिलने के लिए जितनी जल्दी हो सके किनारे पर पहुँचना चाहता है। शमौन पतरस अपने ऊपर के कपड़े को कसकर बाँध लेता है, शायद इसलिए कि जब वह यीशु से मिले, तो वह ठीक तरह से ढका हुआ हो। वह पानी में कूद जाता है और यीशु से मिलने के लिए तैरकर किनारे पर पहुँचता है। मूल भाषा में जो शब्द है, उसका अर्थ है कि उसने पानी में छलांग लगा दी। इसका अर्थ है कि पतरस जल्दी और पूरे उत्साह के साथ कूद पड़ा।</w:t>
      </w:r>
    </w:p>
    <w:p>
      <w:pPr/>
      <w:r>
        <w:rPr>
          <w:lang w:val="hi_IN" w:bidi="hi_IN"/>
        </w:rPr>
      </w:r>
      <w:r>
        <w:rPr>
          <w:lang w:val="hi_IN" w:bidi="hi_IN"/>
        </w:rPr>
        <w:t>यह याद रखें कि दूसरे चेले मछली पकड़ने की नाव में ही रहते हैं। वे नाव को चलाते हुए किनारे तक लाते हैं, और मछलियों से भरे जाल को नाव के पीछे घसीटते हुए ले आते हैं। यह याद रखें कि वे किनारे से ज़्यादा दूर नहीं हैं, केवल लगभग 100 मीटर की दूरी पर हैं।</w:t>
      </w:r>
    </w:p>
    <w:p>
      <w:pPr/>
      <w:r>
        <w:rPr>
          <w:lang w:val="hi_IN" w:bidi="hi_IN"/>
        </w:rPr>
      </w:r>
      <w:r>
        <w:rPr>
          <w:lang w:val="hi_IN" w:bidi="hi_IN"/>
        </w:rPr>
        <w:t>चौथे दृश्य में, सारे चेले किनारे पर पहुँचते हैं और नाव से बाहर आते हैं। वे जलते हुए अंगारों की आग देखते हैं और उस पर कुछ मछलियाँ पक रही होती हैं। वहाँ रोटी भी है। यह याद रखें कि यह खाना यीशु ही उनके लिए पका रहा है।</w:t>
      </w:r>
    </w:p>
    <w:p>
      <w:pPr/>
      <w:r>
        <w:rPr>
          <w:lang w:val="hi_IN" w:bidi="hi_IN"/>
        </w:rPr>
      </w:r>
      <w:r>
        <w:rPr>
          <w:lang w:val="hi_IN" w:bidi="hi_IN"/>
        </w:rPr>
        <w:t xml:space="preserve">यहाँ रुकें, और अगर ज़रूरत हो तो समूह के साथ </w:t>
      </w:r>
      <w:r>
        <w:rPr>
          <w:lang w:val="hi_IN" w:bidi="hi_IN"/>
        </w:rPr>
        <w:t>कोयले की आग</w:t>
      </w:r>
      <w:r>
        <w:rPr>
          <w:lang w:val="hi_IN" w:bidi="hi_IN"/>
        </w:rPr>
        <w:t xml:space="preserve"> की तस्वीर देखें। इस ऑडियो को यहाँ रोकें।</w:t>
      </w:r>
    </w:p>
    <w:p>
      <w:pPr/>
      <w:r>
        <w:rPr>
          <w:lang w:val="hi_IN" w:bidi="hi_IN"/>
        </w:rPr>
      </w:r>
      <w:r>
        <w:rPr>
          <w:lang w:val="hi_IN" w:bidi="hi_IN"/>
        </w:rPr>
        <w:t>यीशु चेलों से कहता है कि जो मछलियाँ उन्होंने पकड़ी थीं उनमें से कुछ लाओ। याद रखें, यीशु पहले से ही मछलियाँ पका रहा है, और यीशु उनसे और मछलियाँ लाने के लिए कहता है। शमौन पतरस नाव पर वापस जाता है और मछलियों से भरे जाल को खींचकर लाने में मदद करता है। शायद उसने यह काम अकेले नहीं किया होगा क्योंकि जाल बहुत भरा हुआ और भारी था। याद रखें, वहाँ 153 बड़ी मछलियाँ हैं। यह याद रखें, यह हैरानी की बात है कि इतनी सारी बड़ी मछलियाँ होने के बाद भी जाल न टूटता और न ही फटता है।</w:t>
      </w:r>
    </w:p>
    <w:p>
      <w:pPr/>
      <w:r>
        <w:rPr>
          <w:lang w:val="hi_IN" w:bidi="hi_IN"/>
        </w:rPr>
      </w:r>
      <w:r>
        <w:rPr>
          <w:lang w:val="hi_IN" w:bidi="hi_IN"/>
        </w:rPr>
        <w:t>इसके बाद, यीशु कहता है, "आओ मेरे साथ नाश्ता करो।" यह याद रखें कि यह सुबह का समय है और नाश्ता दिन का पहला भोजन होता है। यीशु अपने चेलों के साथ पकी हुई मछली और रोटी खाना चाहता है। यह याद रखें कि चेलों में से कोई भी यीशु से यह नहीं पूछता, "तू कौन है?" हो सकता है कि वे यीशु से यह पूछना चाहते थे—शायद इसलिए कि यीशु थोड़ा अलग दिखाई दे रहा था—लेकिन उनमें से कोई भी कुछ नहीं कहता। यह याद रखें कि वे जानते हैं कि वह प्रभु है, लेकिन उनके मन में शायद अब भी कुछ सवाल थे।</w:t>
      </w:r>
    </w:p>
    <w:p>
      <w:pPr/>
      <w:r>
        <w:rPr>
          <w:lang w:val="hi_IN" w:bidi="hi_IN"/>
        </w:rPr>
      </w:r>
      <w:r>
        <w:rPr>
          <w:lang w:val="hi_IN" w:bidi="hi_IN"/>
        </w:rPr>
        <w:t>यीशु आता है और चेलों को रोटी और मछली देता है। लेखक यूहन्ना यहाँ पृष्ठभूमि की जानकारी देता है। यूहन्ना कहता है कि यह आश्चर्यकर्म—यीशु का चेलों को मछली देना और किनारे पर चेलों के साथ भोजन करना—तीसरी बार है जब परमेश्वर द्वारा यीशु को मुर्दों में से जिलाए जाने के बाद यीशु ने खुद को चेलों को दिखाया। यह याद रखें कि अधिकतर लोग पहली दो बार उस समय को गिनते हैं, जब यीशु यरूशलेम में बंद कमरे में अपने चेलों के साथ था। अब यह तीसरी बार है जब चेले यीशु को देखते हैं, और यह घटना गलील के क्षेत्र में, गलील की झील के पास होती है।</w:t>
      </w:r>
      <w:r>
        <w:rPr>
          <w:lang w:val="hi_IN" w:bidi="hi_IN"/>
        </w:rPr>
      </w:r>
    </w:p>
    <w:p>
      <w:pPr>
        <w:pStyle w:val="Heading3"/>
      </w:pPr>
      <w:r>
        <w:rPr>
          <w:lang w:val="hi_IN" w:bidi="hi_IN"/>
        </w:rPr>
        <w:t>पाठ को नाटकीय रूप देना</w:t>
      </w:r>
    </w:p>
    <w:p>
      <w:pPr/>
      <w:r>
        <w:rPr>
          <w:lang w:val="hi_IN" w:bidi="hi_IN"/>
        </w:rPr>
      </w:r>
      <w:r>
        <w:rPr>
          <w:lang w:val="hi_IN" w:bidi="hi_IN"/>
        </w:rPr>
        <w:t>यूहन्ना 21:1–14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4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शमौन पतरस</w:t>
      </w:r>
    </w:p>
    <w:p>
      <w:pPr>
        <w:pStyle w:val="ListBullet"/>
        <w:spacing w:line="240" w:lineRule="auto"/>
        <w:ind w:left="720"/>
      </w:pPr>
      <w:r>
        <w:rPr>
          <w:lang w:val="hi_IN" w:bidi="hi_IN"/>
        </w:rPr>
      </w:r>
      <w:r>
        <w:rPr>
          <w:lang w:val="hi_IN" w:bidi="hi_IN"/>
        </w:rPr>
        <w:t>थोमा</w:t>
      </w:r>
    </w:p>
    <w:p>
      <w:pPr>
        <w:pStyle w:val="ListBullet"/>
        <w:spacing w:line="240" w:lineRule="auto"/>
        <w:ind w:left="720"/>
      </w:pPr>
      <w:r>
        <w:rPr>
          <w:lang w:val="hi_IN" w:bidi="hi_IN"/>
        </w:rPr>
      </w:r>
      <w:r>
        <w:rPr>
          <w:lang w:val="hi_IN" w:bidi="hi_IN"/>
        </w:rPr>
        <w:t>नतनएल</w:t>
      </w:r>
    </w:p>
    <w:p>
      <w:pPr>
        <w:pStyle w:val="ListBullet"/>
        <w:spacing w:line="240" w:lineRule="auto"/>
        <w:ind w:left="720"/>
      </w:pPr>
      <w:r>
        <w:rPr>
          <w:lang w:val="hi_IN" w:bidi="hi_IN"/>
        </w:rPr>
      </w:r>
      <w:r>
        <w:rPr>
          <w:lang w:val="hi_IN" w:bidi="hi_IN"/>
        </w:rPr>
        <w:t>जब्दी के दो पुत्र</w:t>
      </w:r>
    </w:p>
    <w:p>
      <w:pPr>
        <w:pStyle w:val="ListBullet"/>
        <w:spacing w:line="240" w:lineRule="auto"/>
        <w:ind w:left="720"/>
      </w:pPr>
      <w:r>
        <w:rPr>
          <w:lang w:val="hi_IN" w:bidi="hi_IN"/>
        </w:rPr>
      </w:r>
      <w:r>
        <w:rPr>
          <w:lang w:val="hi_IN" w:bidi="hi_IN"/>
        </w:rPr>
        <w:t>दो अन्य चेले</w:t>
      </w:r>
    </w:p>
    <w:p>
      <w:pPr>
        <w:pStyle w:val="ListBullet"/>
        <w:spacing w:line="240" w:lineRule="auto"/>
        <w:ind w:left="720"/>
      </w:pPr>
      <w:r>
        <w:rPr>
          <w:lang w:val="hi_IN" w:bidi="hi_IN"/>
        </w:rPr>
      </w:r>
      <w:r>
        <w:rPr>
          <w:lang w:val="hi_IN" w:bidi="hi_IN"/>
        </w:rPr>
        <w:t>और यीशु</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घटनाओं के क्रम, कहानी की रूपरेखा और उसकी गति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बिन्दुओं पर, अभिनय को रोककर उस पात्र की भूमिका निभाने वाले व्यक्ति से पूछें "आप क्या महसूस कर रहे हैं या क्या सोच रहे हैं?" पात्र की भूमिका निभाने वाले व्यक्ति को यह जवाब देना चाहिए कि अगर वह उस पात्र के स्थान पर होता तो वह कैसा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यीशु के सात चेले गलील के क्षेत्र में गलील की झील के पास एक साथ हैं। वे यहूदिया के यरूशलेम से यात्रा करके गलील वापस आए थे। शमौन पतरस अपने साथ दूसरे छह चेलों से कहता है, "मैं मछली पकड़ने जा रहा हूँ।" दूसरे छह चेले कहते हैं, "हम तेरे साथ मछली पकड़ने आएँगे।" इसलिए वे सभी गलील की झील में एक साथ मछली पकड़ने जाते हैं। वे गोलाकार जाल का उपयोग करके पूरी रात नाव में मछली पकड़ते हैं। वे एक भी मछली नहीं पकड़ पाते।</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चेलों की भूमिका निभाने वाले लोगों से पूछें, "आप क्या महसूस कर रहे हैं या क्या सोच रहे हैं?" लोग इस तरह उत्तर दे सकते हैं कि, "खाने के लिए और पैसे कमाने के लिए मछली पकड़ने ज़रूरत है," या उलझन में थे कि अब क्या करें, क्योंकि यीशु मर गया था और फिर से जीवित हो उठा है,” या "इस बात से निराश हैं कि हमने पूरी रात एक भी मछली नहीं पकड़ी।"</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चेले सुबह सुबह किसी को किनारे पर खड़ा देखते हैं। वे नहीं जानते कि वहाँ खड़ा व्यक्ति यीशु है। यीशु उनसे पूछता है, “मित्रो, क्या तुमने अभी तक कोई मछली नहीं पकड़ी है?” चेले यीशु को उत्तर देते हैं, "नहीं।" यीशु उनसे कहता है कि मछली पकड़ने के लिए जाल को नाव की दाईं ओर डालो।</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चेलों की भूमिका निभाने वाले लोगों से पूछें, "आप क्या महसूस कर रहे हैं या क्या सोच रहे हैं?" लोग इस तरह उत्तर दे सकते हैं कि, सोच रहे थे कि किनारे पर खड़ा यह व्यक्ति कौन है,” या उसकी बात मानकर जाल डालना चाहते हैं और देखना चाहते हैं कि जैसा वह कह रहा है वैसा करके क्या कुछ मछलियाँ पकड़ पाएँगे" या "पक्का नहीं पता कि इस बार सच में मछली पकड़ पाएँगे या नहीं—हमने पूरी रात बहुत मेहनत की है, और कुछ भी हाथ नहीं लगा।"</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चेले नाव की दाईं ओर जाल डालते हैं। उनके बहुत सारी मछलियाँ हाथ लगती हैं। उनका जाल मछलियों से इतनी भरा हुआ है कि वे जाल को अपने नाव में खींच नहीं पाते।</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चेलों की भूमिका निभाने वाले लोगों से पूछें, "आप क्या महसूस कर रहे हैं या क्या सोच रहे हैं?" लोग इस तरह उत्तर दे सकते हैं कि, "यह कैसे हुआ?" या "यह एक आश्चर्यकर्म है! मैंने एक जाल में इतनी सारी मछलियाँ पहले कभी नहीं देखी!" या "किनारे पर खड़ा यह व्यक्ति कौन हो सकता है? उसे कैसे पता चला कि हम मछलियों से भरा जाल पकड़ेंगे? या “अब हमारे पास खाने के लिए बहुत कुछ होगा, और बेचने के लिए भी ज्यादा मछली होगी—यह बहुत अच्छा समाचार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जिस चेले से यीशु प्रेम करता था, वह जान गया कि किनारे पर खड़ा व्यक्ति कौन है। अभी-अभी यीशु ने जो आश्चर्यकर्म किया, उसी कारण वह पहचान गया कि यह यीशु है, अर्थात प्रभु! वह कहता है, "यह तो प्रभु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यीशु के प्रिय चेले की भूमिका निभा रहे व्यक्ति से पूछें,“आप क्या महसूस कर रहे हैं या क्या सोच रहे हैं?” वह व्यक्ति इस तरह उत्तर दे सकता है कि, “ऐसा आश्चर्यकर्म केवल यीशु ही कर सकता है,” या “किनारे पर खड़ा व्यक्ति निश्चित रूप से यीशु ही है!” या “यीशु को फिर से देखकर खुशी हुई, और अब वह हमारे अपने गृहनगर में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शमौन पतरस ये शब्द सुनता है, "यह तो प्रभु है!" शमौन पतरस यीशु से मिलने के लिए तैरकर किनारे पर जाने के लिए तैयार हो जाता है। शमौन पतरस अपना ऊपर का कपड़ा कसकर पहन लेता है—शायद वह यीशु से मिलने के लिए ठीक से कपड़े पहनना चाहता है। पतरस पानी में कूद जाता है और यीशु से मिलने के लिए तैरकर किनारे पर जाता है। अन्य चेले शमौन पतरस के पीछे आते हैं। बाकी चेले नाव चलाते हुए आ रहे हैं और मछलियों से भरा जाल नाव के पीछे खींच रहे हैं। वे किनारे पर पहुँचने के लिए नाव को लगभग 100 मीटर की दूरी तक चलाते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शमौन पतरस की भूमिका निभाने वाले व्यक्ति से पूछें, "आप क्या महसूस कर रहे हैं या क्या सोच रहे हैं?" वह व्यक्ति इस तरह उत्तर दे सकता है "सच में किनारे पर खड़ा व्यक्ति यीशु ही है!" या "जितनी जल्दी हो सके यीशु को फिर से देखने के लिए उत्साहित हूँ" या "मैं नाव को किनारे तक ले जाने का इंतज़ार नही कर सकता हूँ—मुझे जल्द से जल्द यीशु के पास पहुँचना होगा!" या "मैं और कपड़े पहनना चाहता हूँ ताकि यीशु के सामने मुझे शर्म न आए।”</w:t>
      </w:r>
    </w:p>
    <w:p>
      <w:pPr>
        <w:pStyle w:val="ListBullet"/>
        <w:spacing w:line="240" w:lineRule="auto"/>
        <w:ind w:left="720"/>
      </w:pPr>
      <w:r>
        <w:rPr>
          <w:lang w:val="hi_IN" w:bidi="hi_IN"/>
        </w:rPr>
      </w:r>
      <w:r>
        <w:rPr>
          <w:lang w:val="hi_IN" w:bidi="hi_IN"/>
        </w:rPr>
        <w:t>साथ ही, चेलों की भूमिका निभा रहे लोगों से पूछें, “आप क्या महसूस कर रहे हैं या क्या सोच रहे हैं?” लोग इस तरह उत्तर दे सकते हैं कि, "शमौन पतरस मछलियों से भरे जाल में हमारी मदद क्यों नहीं कर रहा है?" या “हम जल्दी-जल्दी नाव चलाकर किनारे पहुँचना चाहते हैं ताकि यीशु को देख सकें,” या “हमारी नाव के पीछे मछलियों के भरे जाल को देखकर आश्चर्यचकित हूँ—यह सच में बहुत भारी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चेले किनारे पर पहुँचते हैं और नाव से बाहर उतरते हैं। वे किनारे पर कोयले की आग देखते हैं। आग पर मछली पक रही है, और वहाँ रोटी भी है। यीशु उनके खाने के लिए भोजन पका रहा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 xml:space="preserve">चेलों की भूमिका निभाने वाले लोगों से पूछें, "आप क्या महसूस कर रहे हैं या क्या सोच रहे हैं?" लोग इस तरह उत्तर दे सकते हैं कि, "यह सच में यीशु है!" या “यीशु को पकाने के लिए मछली कहाँ से मिली?” या "भूखा हूँ और यीशु के साथ नाश्ता करने के लिए तैयार हूँ।" </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यीशु चेलों से कहता है कि कुछ मछली लाओ। शमौन पतरस मछलियों से भरे जाल को किनारे पर खींचने के लिए वापस नाव में चला जाता है। वहाँ 153 बड़ी मछलियाँ हैं। इतनी सारी मछलियाँ होने पर भी जाल न तो टूटा और न ही फटा।</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चेलों की भूमिका निभाने वाले लोगों से पूछें, "आप क्या महसूस कर रहे हैं या क्या सोच रहे हैं?" लोग इस तरह उत्तर दे सकते हैं कि, "इतनी सारी मछलियाँ एक जाल में देखना सच में अद्भुत है!" या "इतनी सारी मछलियाँ होने पर जाल कैसे नहीं फटा?" या “यीशु ने हमें इतनी सारी मछलियाँ दीं, यह आश्चर्यकर्म देखकर हम हैरान थे!”</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यीशु कहता है, "आओ और मेरे साथ नाश्ता करो।" यीशु चेलों के साथ भोजन साझा करना चाहता है। कोई भी चेला यीशु से नहीं पूछता, "तू कौन है?" वे जानते हैं कि वह प्रभु है, लेकिन वे अभी भी उससे कुछ प्रश्न पूछना चाहते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चेलों की भूमिका निभाने वाले लोगों से पूछें, "आप क्या महसूस कर रहे हैं या क्या सोच रहे हैं?" लोग इस तरह उत्तर दे सकते हैं कि, "यह सच में हमारा प्रभु यीशु है!" या "यीशु अलग क्यों दिख रहा है? हमने उसे पहले क्यों नहीं पहचाना?” या "मुझे यीशु से कुछ पूछने में शर्म आती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यीशु आता है और उन्हें खाने के लिए रोटी और मछली देता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यीशु की भूमिका निभाने वाले व्यक्ति से पूछें, "आप क्या महसूस कर रहे हैं या क्या सोच रहे हैं?" वह व्यक्ति इस तरह उत्तर दे सकता है कि, “अपने करीबी दोस्तों के साथ यह भोजन साझा करके खुशी हो रही है,” या “अपने चेलों को फिर से देखकर खुशी हो रही है,” या “उन्हें खाने के लिए मछली और रोटी देने की मेरी क्षमता का आनंद ले रहा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लेखक यूहन्ना इस आश्चर्यकर्म के बारे में पृष्ठभूमि की जानकारी देता है। यूहन्ना कहता है कि यह तीसरी बार है जब यीशु अपने चेलों को दिखाई देता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चेलों की भूमिका निभाने वाले लोगों से पूछें, "आप क्या महसूस कर रहे हैं या क्या सोच रहे हैं?" लोग इस तरह उत्तर दे सकते हैं कि, “यह देखकर हम हैरान थे कि यीशु सच में फिर से जीवित है!” या "खुशी है कि हमें अब तक तीन बार यीशु से मिलने का मौका मिला, या "आश्चर्यचकित हैं कि यीशु पहले यरूशलेम में हमारे पास आया, और अब गलील में भी आया।”</w:t>
      </w:r>
      <w:r>
        <w:rPr>
          <w:lang w:val="hi_IN" w:bidi="hi_IN"/>
        </w:rPr>
      </w:r>
    </w:p>
    <w:p>
      <w:pPr>
        <w:pStyle w:val="Heading3"/>
      </w:pPr>
      <w:r>
        <w:rPr>
          <w:lang w:val="hi_IN" w:bidi="hi_IN"/>
        </w:rPr>
        <w:t>आवश्यक जानकारी</w:t>
      </w:r>
    </w:p>
    <w:p>
      <w:pPr/>
      <w:r>
        <w:rPr>
          <w:lang w:val="hi_IN" w:bidi="hi_IN"/>
        </w:rPr>
      </w:r>
      <w:r>
        <w:rPr>
          <w:lang w:val="hi_IN" w:bidi="hi_IN"/>
        </w:rPr>
        <w:t>यूहन्ना 21:1–14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यीशु अपने चेलों को एक और बार दिखाई देता है। </w:t>
      </w:r>
      <w:r>
        <w:rPr>
          <w:b/>
          <w:lang w:val="hi_IN" w:bidi="hi_IN"/>
        </w:rPr>
        <w:t>चेले</w:t>
      </w:r>
      <w:r>
        <w:rPr>
          <w:lang w:val="hi_IN" w:bidi="hi_IN"/>
        </w:rPr>
        <w:t xml:space="preserve"> यीशु के पीछे चलते थे और उससे सीखते थे। चेलों के लिए उसी शब्द का प्रयोग करें जो आपने पिछले भागों में प्रयोग किया है। </w:t>
      </w:r>
      <w:r>
        <w:rPr>
          <w:lang w:val="hi_IN" w:bidi="hi_IN"/>
        </w:rPr>
        <w:t>चेलों</w:t>
      </w:r>
      <w:r>
        <w:rPr>
          <w:lang w:val="hi_IN" w:bidi="hi_IN"/>
        </w:rPr>
        <w:t xml:space="preserve"> के बारे में अधिक जानकारी के लिए, मुख्य शब्दावली को देखें।</w:t>
      </w:r>
    </w:p>
    <w:p>
      <w:pPr/>
      <w:r>
        <w:rPr>
          <w:lang w:val="hi_IN" w:bidi="hi_IN"/>
        </w:rPr>
      </w:r>
      <w:r>
        <w:rPr>
          <w:b/>
          <w:lang w:val="hi_IN" w:bidi="hi_IN"/>
        </w:rPr>
        <w:t>गलील की झील</w:t>
      </w:r>
      <w:r>
        <w:rPr>
          <w:lang w:val="hi_IN" w:bidi="hi_IN"/>
        </w:rPr>
        <w:t xml:space="preserve"> के पास सात चेले एक साथ थे। गलील की झील गलील क्षेत्र में स्थित एक बड़ी मीठे पानी की झील है। गलील की झील के लिए उसी शब्द का प्रयोग करें जो आपने पिछले भागों में प्रयोग किया था। </w:t>
      </w:r>
      <w:r>
        <w:rPr>
          <w:lang w:val="hi_IN" w:bidi="hi_IN"/>
        </w:rPr>
        <w:t>गलील की झील</w:t>
      </w:r>
      <w:r>
        <w:rPr>
          <w:lang w:val="hi_IN" w:bidi="hi_IN"/>
        </w:rPr>
        <w:t xml:space="preserve"> के बारे में अधिक जानकारी के लिए, मुख्य शब्दावली को देखें।</w:t>
      </w:r>
    </w:p>
    <w:p>
      <w:pPr/>
      <w:r>
        <w:rPr>
          <w:lang w:val="hi_IN" w:bidi="hi_IN"/>
        </w:rPr>
      </w:r>
      <w:r>
        <w:rPr>
          <w:lang w:val="hi_IN" w:bidi="hi_IN"/>
        </w:rPr>
        <w:t xml:space="preserve">यहाँ रुकें और ज़रूरत हो तो </w:t>
      </w:r>
      <w:r>
        <w:rPr>
          <w:lang w:val="hi_IN" w:bidi="hi_IN"/>
        </w:rPr>
        <w:t>गलील की झील</w:t>
      </w:r>
      <w:r>
        <w:rPr>
          <w:lang w:val="hi_IN" w:bidi="hi_IN"/>
        </w:rPr>
        <w:t xml:space="preserve"> की एक तस्वीर देखें, और साथ में एक नक्शा भी देखें, जिसमें </w:t>
      </w:r>
      <w:r>
        <w:rPr>
          <w:lang w:val="hi_IN" w:bidi="hi_IN"/>
        </w:rPr>
        <w:t>यरूशलेम, गलील की झील, और यहूदिया व गलील के क्षेत्र</w:t>
      </w:r>
      <w:r>
        <w:rPr>
          <w:lang w:val="hi_IN" w:bidi="hi_IN"/>
        </w:rPr>
        <w:t xml:space="preserve"> एक साथ दिखाए गए हों। इस ऑडियो को यहाँ रोकें।</w:t>
      </w:r>
    </w:p>
    <w:p>
      <w:pPr/>
      <w:r>
        <w:rPr>
          <w:lang w:val="hi_IN" w:bidi="hi_IN"/>
        </w:rPr>
      </w:r>
      <w:r>
        <w:rPr>
          <w:lang w:val="hi_IN" w:bidi="hi_IN"/>
        </w:rPr>
        <w:t xml:space="preserve">झील के पास मौजूद चेले हैं, शमौन पतरस, दिदुमुस थोमा, गलील के काना नगर का नतनएल, जब्दी के दो पुत्र, और दो अन्य चेले। चेले झील पर मछली पकड़ने के लिए </w:t>
      </w:r>
      <w:r>
        <w:rPr>
          <w:b/>
          <w:lang w:val="hi_IN" w:bidi="hi_IN"/>
        </w:rPr>
        <w:t>नाव</w:t>
      </w:r>
      <w:r>
        <w:rPr>
          <w:lang w:val="hi_IN" w:bidi="hi_IN"/>
        </w:rPr>
        <w:t xml:space="preserve"> में चढ़कर जाते हैं। वे अपने साथ मछली पकड़ने के </w:t>
      </w:r>
      <w:r>
        <w:rPr>
          <w:b/>
          <w:lang w:val="hi_IN" w:bidi="hi_IN"/>
        </w:rPr>
        <w:t>जाल</w:t>
      </w:r>
      <w:r>
        <w:rPr>
          <w:lang w:val="hi_IN" w:bidi="hi_IN"/>
        </w:rPr>
        <w:t xml:space="preserve"> लाते हैं। नाव के लिए उसी शब्द का प्रयोग करें जो आपने पिछले भागों में किया है। </w:t>
      </w:r>
      <w:r>
        <w:rPr>
          <w:lang w:val="hi_IN" w:bidi="hi_IN"/>
        </w:rPr>
        <w:t>नाव</w:t>
      </w:r>
      <w:r>
        <w:rPr>
          <w:lang w:val="hi_IN" w:bidi="hi_IN"/>
        </w:rPr>
        <w:t xml:space="preserve"> और </w:t>
      </w:r>
      <w:r>
        <w:rPr>
          <w:lang w:val="hi_IN" w:bidi="hi_IN"/>
        </w:rPr>
        <w:t>मछली पकड़ने वाले जाल</w:t>
      </w:r>
      <w:r>
        <w:rPr>
          <w:lang w:val="hi_IN" w:bidi="hi_IN"/>
        </w:rPr>
        <w:t xml:space="preserve"> के बारे में अधिक जानकारी के लिए मुख्य शब्दावली को देखें।</w:t>
      </w:r>
    </w:p>
    <w:p>
      <w:pPr/>
      <w:r>
        <w:rPr>
          <w:lang w:val="hi_IN" w:bidi="hi_IN"/>
        </w:rPr>
      </w:r>
      <w:r>
        <w:rPr>
          <w:lang w:val="hi_IN" w:bidi="hi_IN"/>
        </w:rPr>
        <w:t xml:space="preserve">यहाँ रुकें और यदि आवश्यकता हो तो समूह के रूप में </w:t>
      </w:r>
      <w:r>
        <w:rPr>
          <w:lang w:val="hi_IN" w:bidi="hi_IN"/>
        </w:rPr>
        <w:t>मछली पकड़ने के जाल</w:t>
      </w:r>
      <w:r>
        <w:rPr>
          <w:lang w:val="hi_IN" w:bidi="hi_IN"/>
        </w:rPr>
        <w:t xml:space="preserve"> और एक </w:t>
      </w:r>
      <w:r>
        <w:rPr>
          <w:lang w:val="hi_IN" w:bidi="hi_IN"/>
        </w:rPr>
        <w:t>नाव</w:t>
      </w:r>
      <w:r>
        <w:rPr>
          <w:lang w:val="hi_IN" w:bidi="hi_IN"/>
        </w:rPr>
        <w:t xml:space="preserve"> की तस्वीरें फिर से देखें। इस ऑडियो को यहाँ रोकें।</w:t>
      </w:r>
    </w:p>
    <w:p>
      <w:pPr/>
      <w:r>
        <w:rPr>
          <w:lang w:val="hi_IN" w:bidi="hi_IN"/>
        </w:rPr>
      </w:r>
      <w:r>
        <w:rPr>
          <w:lang w:val="hi_IN" w:bidi="hi_IN"/>
        </w:rPr>
        <w:t xml:space="preserve">सुबह सुबह, चेले किसी को किनारे पर खड़ा देखते हैं। </w:t>
      </w:r>
      <w:r>
        <w:rPr>
          <w:b/>
          <w:lang w:val="hi_IN" w:bidi="hi_IN"/>
        </w:rPr>
        <w:t>किनारा</w:t>
      </w:r>
      <w:r>
        <w:rPr>
          <w:lang w:val="hi_IN" w:bidi="hi_IN"/>
        </w:rPr>
        <w:t>, या तट, झील के पास की भूमि होती है।</w:t>
      </w:r>
    </w:p>
    <w:p>
      <w:pPr/>
      <w:r>
        <w:rPr>
          <w:lang w:val="hi_IN" w:bidi="hi_IN"/>
        </w:rPr>
      </w:r>
      <w:r>
        <w:rPr>
          <w:lang w:val="hi_IN" w:bidi="hi_IN"/>
        </w:rPr>
        <w:t xml:space="preserve">जिस चेले से यीशु प्रेम करता था, वह कहता है, “यह तो </w:t>
      </w:r>
      <w:r>
        <w:rPr>
          <w:b/>
          <w:lang w:val="hi_IN" w:bidi="hi_IN"/>
        </w:rPr>
        <w:t>प्रभु</w:t>
      </w:r>
      <w:r>
        <w:rPr>
          <w:lang w:val="hi_IN" w:bidi="hi_IN"/>
        </w:rPr>
        <w:t xml:space="preserve"> है!” वह मछलियों से भरे जाल के आश्चर्यकर्म के बाद किनारे पर खड़े यीशु को पहचान लेता है। "प्रभु शब्द" यीशु के लिए आदर का एक शब्द था जिसका अनुवाद "स्वामी" के रूप में किया जा सकता था। यह यीशु के अनुयायियों के लिए यीशु को प्रभु और स्वामी कहने का भी एक तरीका था। प्रभु के लिए उसी शब्द का प्रयोग करें जो आपने पिछले भागों में प्रयोग किया है। </w:t>
      </w:r>
      <w:r>
        <w:rPr>
          <w:lang w:val="hi_IN" w:bidi="hi_IN"/>
        </w:rPr>
        <w:t>प्रभु</w:t>
      </w:r>
      <w:r>
        <w:rPr>
          <w:lang w:val="hi_IN" w:bidi="hi_IN"/>
        </w:rPr>
        <w:t xml:space="preserve"> के बारे में अधिक जानकारी के लिए, मुख्य शब्दावली को देखें।</w:t>
      </w:r>
    </w:p>
    <w:p>
      <w:pPr/>
      <w:r>
        <w:rPr>
          <w:lang w:val="hi_IN" w:bidi="hi_IN"/>
        </w:rPr>
      </w:r>
      <w:r>
        <w:rPr>
          <w:lang w:val="hi_IN" w:bidi="hi_IN"/>
        </w:rPr>
        <w:t xml:space="preserve">शमौन पतरस अपना ऊपर का कपड़ा कसकर पहन लेता है, जो शायद एक </w:t>
      </w:r>
      <w:r>
        <w:rPr>
          <w:b/>
          <w:lang w:val="hi_IN" w:bidi="hi_IN"/>
        </w:rPr>
        <w:t>चोगा</w:t>
      </w:r>
      <w:r>
        <w:rPr>
          <w:lang w:val="hi_IN" w:bidi="hi_IN"/>
        </w:rPr>
        <w:t xml:space="preserve"> या </w:t>
      </w:r>
      <w:r>
        <w:rPr>
          <w:b/>
          <w:lang w:val="hi_IN" w:bidi="hi_IN"/>
        </w:rPr>
        <w:t>अंगरखा</w:t>
      </w:r>
      <w:r>
        <w:rPr>
          <w:lang w:val="hi_IN" w:bidi="hi_IN"/>
        </w:rPr>
        <w:t xml:space="preserve"> है। अंगरखा एक लंबा कपड़ा होता है जिसे लोग अपने दूसरे कपड़ों के ऊपर पहनते हैं। </w:t>
      </w:r>
      <w:r>
        <w:rPr>
          <w:lang w:val="hi_IN" w:bidi="hi_IN"/>
        </w:rPr>
        <w:t>चोगा</w:t>
      </w:r>
      <w:r>
        <w:rPr>
          <w:lang w:val="hi_IN" w:bidi="hi_IN"/>
        </w:rPr>
        <w:t xml:space="preserve"> या </w:t>
      </w:r>
      <w:r>
        <w:rPr>
          <w:lang w:val="hi_IN" w:bidi="hi_IN"/>
        </w:rPr>
        <w:t>अंगरखा</w:t>
      </w:r>
      <w:r>
        <w:rPr>
          <w:lang w:val="hi_IN" w:bidi="hi_IN"/>
        </w:rPr>
        <w:t xml:space="preserve"> के बारे में अधिक जानकारी के लिए मुख्य शब्दावली को देखें।</w:t>
      </w:r>
    </w:p>
    <w:p>
      <w:pPr/>
      <w:r>
        <w:rPr>
          <w:lang w:val="hi_IN" w:bidi="hi_IN"/>
        </w:rPr>
      </w:r>
      <w:r>
        <w:rPr>
          <w:lang w:val="hi_IN" w:bidi="hi_IN"/>
        </w:rPr>
        <w:t>चेले मछलियों से भरे जाल को अपनी नाव के पीछे खींचते हैं। वे किनारे से 100 मीटर की दूरी पर हैं।</w:t>
      </w:r>
    </w:p>
    <w:p>
      <w:pPr/>
      <w:r>
        <w:rPr>
          <w:lang w:val="hi_IN" w:bidi="hi_IN"/>
        </w:rPr>
      </w:r>
      <w:r>
        <w:rPr>
          <w:lang w:val="hi_IN" w:bidi="hi_IN"/>
        </w:rPr>
        <w:t>चेले किनारे पर पहुँचते हैं और देखते हैं कि वहाँ कोयले की आग जली हुई है, जिस पर मछली पक रही है। अंगारों की आग वह आग होती है जो जलते हुए गरम कोयलों से बनाई जाती है। पकी हुई मछली और कोयले के लिए उन्हीं शब्दों का प्रयोग करें जो आपने पिछले भागों में प्रयोग किए हैं।</w:t>
      </w:r>
    </w:p>
    <w:p>
      <w:pPr/>
      <w:r>
        <w:rPr>
          <w:lang w:val="hi_IN" w:bidi="hi_IN"/>
        </w:rPr>
      </w:r>
      <w:r>
        <w:rPr>
          <w:lang w:val="hi_IN" w:bidi="hi_IN"/>
        </w:rPr>
        <w:t xml:space="preserve">यहाँ रुकें, और अगर ज़रूरत हो तो समूह के साथ </w:t>
      </w:r>
      <w:r>
        <w:rPr>
          <w:lang w:val="hi_IN" w:bidi="hi_IN"/>
        </w:rPr>
        <w:t>कोयले की आग</w:t>
      </w:r>
      <w:r>
        <w:rPr>
          <w:lang w:val="hi_IN" w:bidi="hi_IN"/>
        </w:rPr>
        <w:t xml:space="preserve"> की तस्वीर देखें। इस ऑडियो को यहाँ रोकें।</w:t>
      </w:r>
    </w:p>
    <w:p>
      <w:pPr/>
      <w:r>
        <w:rPr>
          <w:lang w:val="hi_IN" w:bidi="hi_IN"/>
        </w:rPr>
      </w:r>
      <w:r>
        <w:rPr>
          <w:lang w:val="hi_IN" w:bidi="hi_IN"/>
        </w:rPr>
        <w:t>इसके अलावा, यहाँ रुकें और समूह के रूप में इस प्रश्न पर चर्चा करें: अपनी भाषा में बताइए कि झील में जीवित और तैर रही मछलियों के लिए आप कौन-सा शब्द प्रयोग करेंगे, और खाने के लिए पकाई गई मछली के लिए कौन-सा शब्द प्रयोग करेंगे। इस बात पर चर्चा करें कि आप इसके लिए एक ही शब्द प्रयोग करेंगे या अलग-अलग शब्दों का प्रयोग करेंगे।</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हो।</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यूहन्ना 21:15–25</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यूहन्ना 21:15–25 को सुनें और अपने मन में रखें।</w:t>
      </w:r>
    </w:p>
    <w:p>
      <w:pPr/>
      <w:r>
        <w:rPr>
          <w:lang w:val="hi_IN" w:bidi="hi_IN"/>
        </w:rPr>
      </w:r>
      <w:r>
        <w:rPr>
          <w:lang w:val="hi_IN" w:bidi="hi_IN"/>
        </w:rPr>
        <w:t>यदि सम्भव हो, तो यूहन्ना 21:15–25 का ऑडियो संस्करण तीन बार, तीन अलग-अलग अनुवादों में सुनें। उसके बाद एक समूह के रूप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w:t>
      </w:r>
    </w:p>
    <w:p>
      <w:pPr>
        <w:pStyle w:val="ListBullet"/>
        <w:spacing w:line="240" w:lineRule="auto"/>
        <w:ind w:left="720"/>
      </w:pPr>
      <w:r>
        <w:rPr>
          <w:lang w:val="hi_IN" w:bidi="hi_IN"/>
        </w:rPr>
      </w:r>
      <w:r>
        <w:rPr>
          <w:lang w:val="hi_IN" w:bidi="hi_IN"/>
        </w:rPr>
        <w:t>इस भाग में आपको क्या अच्छा नहीं लगा या क्या समझ नहीं आया?</w:t>
      </w:r>
    </w:p>
    <w:p>
      <w:pPr>
        <w:pStyle w:val="ListBullet"/>
        <w:spacing w:line="240" w:lineRule="auto"/>
        <w:ind w:left="720"/>
      </w:pPr>
      <w:r>
        <w:rPr>
          <w:lang w:val="hi_IN" w:bidi="hi_IN"/>
        </w:rPr>
      </w:r>
      <w:r>
        <w:rPr>
          <w:lang w:val="hi_IN" w:bidi="hi_IN"/>
        </w:rPr>
        <w:t>यह भाग हमें यीशु के बारे में क्या बताता है?</w:t>
      </w:r>
    </w:p>
    <w:p>
      <w:pPr>
        <w:pStyle w:val="ListBullet"/>
        <w:spacing w:line="240" w:lineRule="auto"/>
        <w:ind w:left="720"/>
      </w:pPr>
      <w:r>
        <w:rPr>
          <w:lang w:val="hi_IN" w:bidi="hi_IN"/>
        </w:rPr>
      </w:r>
      <w:r>
        <w:rPr>
          <w:lang w:val="hi_IN" w:bidi="hi_IN"/>
        </w:rPr>
        <w:t>यह भाग हमें लोगों के बारे में क्या बताता है?</w:t>
      </w:r>
    </w:p>
    <w:p>
      <w:pPr>
        <w:pStyle w:val="ListBullet"/>
        <w:spacing w:line="240" w:lineRule="auto"/>
        <w:ind w:left="720"/>
      </w:pPr>
      <w:r>
        <w:rPr>
          <w:lang w:val="hi_IN" w:bidi="hi_IN"/>
        </w:rPr>
      </w:r>
      <w:r>
        <w:rPr>
          <w:lang w:val="hi_IN" w:bidi="hi_IN"/>
        </w:rPr>
        <w:t>यह भाग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यूहन्ना 21:15–25 का ऑडियो संस्करण सबसे आसानी से समझ में आने वाले अनुवाद में सुनें।</w:t>
      </w:r>
    </w:p>
    <w:p>
      <w:pPr/>
      <w:r>
        <w:rPr>
          <w:lang w:val="hi_IN" w:bidi="hi_IN"/>
        </w:rPr>
      </w:r>
      <w:r>
        <w:rPr>
          <w:lang w:val="hi_IN" w:bidi="hi_IN"/>
        </w:rPr>
        <w:t>यीशु को क्रूस पर चढ़ाया गया, और फिर वह मरे हुओं में से जीवित हो गया। यीशु यरूशलेम में एक बंद कमरे में दो बार अपने चेलों के सामने प्रकट होता है। फिर वह गलील की झील के पास उन्हें दिखाई देता है। यीशु चेलों को पकड़ने के लिए मछलियाँ प्रदान करता है, और फिर वे सब किनारे पर एक साथ नाश्ता करते हैं। उनके खाने के बाद, यीशु शमौन पतरस से बात करता है, जो केवल पतरस के नाम से भी जाना जाता है, और उसका हौसला बढ़ाता है। शमौन पतरस यीशु से उस चेले के बारे में पूछता है जिसे यीशु प्रेम करता था। अंत में, यूहन्ना की पुस्तक लेखक यूहन्ना के कथनों के साथ समाप्त होती है। यूहन्ना कहता है कि उसने जो लिखा है वह भरोसे के योग्य है, और यीशु ने इस पुस्तक में लिखी बातों के अलावा भी बहुत से और आश्चर्यकर्म किए।</w:t>
      </w:r>
    </w:p>
    <w:p>
      <w:pPr/>
      <w:r>
        <w:rPr>
          <w:lang w:val="hi_IN" w:bidi="hi_IN"/>
        </w:rPr>
      </w:r>
      <w:r>
        <w:rPr>
          <w:lang w:val="hi_IN" w:bidi="hi_IN"/>
        </w:rPr>
        <w:t>यीशु और चेलों ने दिन के पहले भोजन में एक साथ मछली और रोटी खाई। यीशु शमौन पतरस से तीन प्रश्न पूछता है, और शमौन पतरस हर बार यीशु को उत्तर देता है। यीशु की मृत्यु से पहले, शमौन पतरस ने तीन बार कहा कि वह यीशु को नहीं जानता, और अब यीशु शमौन पतरस से तीन प्रश्न पूछता है। इस भाग का एक उद्देश्य यह है कि यीशु शमौन पतरस के साथ अपने सम्बन्ध को फिर से बहाल कर रहा है। हर बार, यीशु शमौन पतरस को “शमौन, यूहन्ना के पुत्र” कहकर बोलता है क्योंकि शमौन पतरस के पिता का नाम यूहन्ना है। यीशु ने शमौन पतरस से जो पहला प्रश्न पूछा वह है, "क्या तू मुझसे इन सब से अधिक प्रेम करता है?" लेखक यूहन्ना मूल भाषा में “प्रेम” के लिए एक खास शब्द का प्रयोग करता है। शमौन पतरस के उत्तर देता है, “तू जानता है कि मैं तुझसे प्रेम करता हूँ”, मूल भाषा में इस स्थान पर “प्रेम” के लिए एक अलग शब्द प्रयोग किया गया है। कुछ लोगों को लगता है कि लेखक यूहन्ना ने यीशु के पहले दो सवालों में “प्रेम” के लिए शमौन पतरस के जवाबों से ज्यादा गहरा शब्द प्रयोग किया है, लेकिन ज़्यादातर लोग मानते हैं कि दोनों शब्दों का अर्थ एक जैसा ही है। यूहन्ना की पुस्तक के दूसरे भागों में, मूल भाषा में प्रेम के लिए ये दोनों शब्द परमेश्वर के प्रति प्रेम और यीशु के लिए चेलों के प्रेम दोनों के लिए प्रयोग किए गए हैं।</w:t>
      </w:r>
    </w:p>
    <w:p>
      <w:pPr/>
      <w:r>
        <w:rPr>
          <w:lang w:val="hi_IN" w:bidi="hi_IN"/>
        </w:rPr>
      </w:r>
      <w:r>
        <w:rPr>
          <w:lang w:val="hi_IN" w:bidi="hi_IN"/>
        </w:rPr>
        <w:t>यहाँ रुकें और समूह के रूप में इस प्रश्न पर चर्चा करें: उन लोगों के बारे में बात करें जिन्हें आप सच में पसंद करते हैं या प्रेम करते हैं। उन शब्दों पर ध्यान दें जो आप उनके लिए अपना प्रेम व्यक्त करने के लिए उपयोग करते हैं। आप कौन-कौन से अलग शब्द प्रयोग करते हैं, और आप ये अलग शब्द कब प्रयोग करते हैं? इस ऑडियो को यहाँ रोकें।</w:t>
      </w:r>
    </w:p>
    <w:p>
      <w:pPr/>
      <w:r>
        <w:rPr>
          <w:lang w:val="hi_IN" w:bidi="hi_IN"/>
        </w:rPr>
      </w:r>
      <w:r>
        <w:rPr>
          <w:lang w:val="hi_IN" w:bidi="hi_IN"/>
        </w:rPr>
        <w:t>यीशु ने शमौन पतरस से जो पहला प्रश्न पूछा वह है, "क्या तू मुझसे इन सब से अधिक प्रेम करता है?" “इन सबसे अधिक" शब्दों का अर्थ यह हो सकता है, "क्या तू मुझसे अपनी नाव और जाल से भी अधिक प्रेम करता है?” लेकिन ऐसा होने की संभावना नहीं है। "इन सबसे अधिक" का अर्थ शायद यह है, "क्या तू मुझसे बाकि चेलों से अधिक प्रेम करता है?"</w:t>
      </w:r>
    </w:p>
    <w:p>
      <w:pPr/>
      <w:r>
        <w:rPr>
          <w:lang w:val="hi_IN" w:bidi="hi_IN"/>
        </w:rPr>
      </w:r>
      <w:r>
        <w:rPr>
          <w:lang w:val="hi_IN" w:bidi="hi_IN"/>
        </w:rPr>
        <w:t>शमौन पतरस यीशु को यह उत्तर देता है, "हाँ प्रभु, तू जानता है कि मैं तुझ से प्रेम करता हूँ।" शमौन पतरस यीशु को “प्रभु” कहता है, जिसका अर्थ है कि यीशु उस पर अधिकार रखता है। शमौन पतरस यह नहीं कहता कि वह यीशु से अन्य चेलों से अधिक प्रेम करता है। शमौन पतरस केवल इतना कहता है, "तू जानता है कि मैं तुझसे प्रेम करता हूँ।"</w:t>
      </w:r>
    </w:p>
    <w:p>
      <w:pPr/>
      <w:r>
        <w:rPr>
          <w:lang w:val="hi_IN" w:bidi="hi_IN"/>
        </w:rPr>
      </w:r>
      <w:r>
        <w:rPr>
          <w:lang w:val="hi_IN" w:bidi="hi_IN"/>
        </w:rPr>
        <w:t>यीशु ने शमौन पतरस को पहला उत्तर दिया, "मेरे मेमनों को चरा।" यहाँ “मेमने” शब्द यीशु के अनुयायियों को दर्शाता है। “मेमने” भेड़ों के बच्चे होते हैं। क्योंकि शमौन पतरस यीशु से प्रेम करता है, इसलिए शमौन पतरस को यीशु के अनुयायियों की उसी तरह देखभाल करनी चाहिए जैसे एक चरवाहा अपने मेमनों और भेड़ों की देखभाल करता है। यीशु ने इससे पहले अपने आप को चरवाहा कहा था। अब, यीशु जानता है कि वह जल्दी जाने वाला है, और यीशु चाहता है कि जब वह चला जाए तब शमौन पतरस यीशु के अनुयायियों की देखभाल करे। अभी भी यीशु ही अपने लोगों का सच्चा चरवाहा है।</w:t>
      </w:r>
    </w:p>
    <w:p>
      <w:pPr/>
      <w:r>
        <w:rPr>
          <w:lang w:val="hi_IN" w:bidi="hi_IN"/>
        </w:rPr>
      </w:r>
      <w:r>
        <w:rPr>
          <w:lang w:val="hi_IN" w:bidi="hi_IN"/>
        </w:rPr>
        <w:t xml:space="preserve">यहाँ रुकें और समूह के रूप में एक </w:t>
      </w:r>
      <w:r>
        <w:rPr>
          <w:lang w:val="hi_IN" w:bidi="hi_IN"/>
        </w:rPr>
        <w:t>मेमने</w:t>
      </w:r>
      <w:r>
        <w:rPr>
          <w:lang w:val="hi_IN" w:bidi="hi_IN"/>
        </w:rPr>
        <w:t xml:space="preserve"> और एक </w:t>
      </w:r>
      <w:r>
        <w:rPr>
          <w:lang w:val="hi_IN" w:bidi="hi_IN"/>
        </w:rPr>
        <w:t>भेड़</w:t>
      </w:r>
      <w:r>
        <w:rPr>
          <w:lang w:val="hi_IN" w:bidi="hi_IN"/>
        </w:rPr>
        <w:t xml:space="preserve"> के चित्रों को देखें। इस ऑडियो को यहाँ रोकें।</w:t>
      </w:r>
    </w:p>
    <w:p>
      <w:pPr/>
      <w:r>
        <w:rPr>
          <w:lang w:val="hi_IN" w:bidi="hi_IN"/>
        </w:rPr>
      </w:r>
      <w:r>
        <w:rPr>
          <w:lang w:val="hi_IN" w:bidi="hi_IN"/>
        </w:rPr>
        <w:t>इसके अलावा, यहाँ रुकें और समूह के रूप में इस प्रश्न पर चर्चा करें: आपके समुदाय में लोग पशुओं की देखभाल कैसे करते हैं? इस ऑडियो को यहाँ रोकें।</w:t>
      </w:r>
    </w:p>
    <w:p>
      <w:pPr/>
      <w:r>
        <w:rPr>
          <w:lang w:val="hi_IN" w:bidi="hi_IN"/>
        </w:rPr>
      </w:r>
      <w:r>
        <w:rPr>
          <w:lang w:val="hi_IN" w:bidi="hi_IN"/>
        </w:rPr>
        <w:t>यीशु फिर से शमौन पतरस से पूछता है कि क्या शमौन पतरस उससे प्रेम करता है। इस बार यीशु “इन सबसे अधिक” शब्दों का प्रयोग नहीं करता क्योंकि यीशु शमौन पतरस से उसके प्रेम की तुलना दूसरे चेलों के प्रेम से करने को नहीं कह रहा है। फिर से, शमौन पतरस पहले की तरह ही उत्तर देता है: "हाँ प्रभु, तू जानता है कि मैं तुझ से प्रेम करता हूँ।"</w:t>
      </w:r>
    </w:p>
    <w:p>
      <w:pPr/>
      <w:r>
        <w:rPr>
          <w:lang w:val="hi_IN" w:bidi="hi_IN"/>
        </w:rPr>
      </w:r>
      <w:r>
        <w:rPr>
          <w:lang w:val="hi_IN" w:bidi="hi_IN"/>
        </w:rPr>
        <w:t>फिर से, यीशु शमौन पतरस से कहता है, “मेरी भेड़ों की रखवाली कर।” मूल भाषा में ये शब्द “मेरे मेमनों को चरा” के ही समान अर्थ रखते हैं।</w:t>
      </w:r>
    </w:p>
    <w:p>
      <w:pPr/>
      <w:r>
        <w:rPr>
          <w:lang w:val="hi_IN" w:bidi="hi_IN"/>
        </w:rPr>
      </w:r>
      <w:r>
        <w:rPr>
          <w:lang w:val="hi_IN" w:bidi="hi_IN"/>
        </w:rPr>
        <w:t>अन्त में, यीशु शमौन पतरस से पूछता है "क्या तू मुझसे प्रेम करता है?" तीसरी बार। शमौन पतरस दुखी और परेशान होता है क्योंकि यीशु उससे तीसरी बार वही प्रश्न पूछता है। शमौन पतरस इसलिए भी परेशान हो सकता है क्योंकि शमौन पतरस को याद आता है कि उसने यीशु का तीन बार इनकार किया था।</w:t>
      </w:r>
    </w:p>
    <w:p>
      <w:pPr/>
      <w:r>
        <w:rPr>
          <w:lang w:val="hi_IN" w:bidi="hi_IN"/>
        </w:rPr>
      </w:r>
      <w:r>
        <w:rPr>
          <w:lang w:val="hi_IN" w:bidi="hi_IN"/>
        </w:rPr>
        <w:t>शमौन पतरस यीशु से कहता है, "तू सब कुछ जानता है। तू जानता है कि मैं तुमसे प्रेम करता हूँ।" मूल भाषा में, शमौन पतरस के तीनों उत्तरों में वाक्य की शुरुआत “तू” शब्द से होती है, क्योंकि शमौन पतरस अपने उत्तर में इस बात पर ज़ोर देना चाहता है। शमौन पतरस जानता है कि यीशु शमौन पतरस की भावनाओं के बारे में सब कुछ जानता है। यीशु तीसरी बार कहता है, “मेरी भेड़ों को चरा,” इसका अर्थ है कि शमौन पतरस को यीशु के अनुयायियों की उसी तरह देखभाल करनी चाहिए जैसे एक चरवाहा अपनी भेड़ों की देखभाल करता है।</w:t>
      </w:r>
    </w:p>
    <w:p>
      <w:pPr/>
      <w:r>
        <w:rPr>
          <w:lang w:val="hi_IN" w:bidi="hi_IN"/>
        </w:rPr>
      </w:r>
      <w:r>
        <w:rPr>
          <w:lang w:val="hi_IN" w:bidi="hi_IN"/>
        </w:rPr>
        <w:t>इसके बाद, यीशु ने शमौन पतरस के जीवन की तुलना एक जवान व्यक्ति और एक बूढ़े व्यक्ति के तौर पर करता है और बताता है कि भविष्य में शमौन पतरस की मृत्यु किस तरह होगी। यीशु “मैं तुझसे सच कहता हूँ” कहकर शुरू करता है ताकि यह ज़ोर दे कि वह अब बहुत महत्वपूर्ण बात कहने वाला है। यीशु कहता है कि जब शमौन पतरस जवान था, तब वह खुद कपड़े पहनता था, यानी अपने कपड़ों पर खुद कमरबंद बाँधता था। यह बात उस पिछली कहानी जैसी है जहाँ शमौन पतरस समुद्र में कूदकर किनारे पर यीशु के पास तैरने से पहले अपने कपड़े खुद बाँधता है। यीशु के समय में लोग आम तौर पर अपने लंबे कपड़ों को अपने चारों ओर बाँधने के लिए रस्सी जैसी किसी चीज़ का प्रयोग करते थे ताकि उनके कपड़े ज़मीन पर न घिसें।</w:t>
      </w:r>
    </w:p>
    <w:p>
      <w:pPr/>
      <w:r>
        <w:rPr>
          <w:lang w:val="hi_IN" w:bidi="hi_IN"/>
        </w:rPr>
      </w:r>
      <w:r>
        <w:rPr>
          <w:lang w:val="hi_IN" w:bidi="hi_IN"/>
        </w:rPr>
        <w:t>यहाँ रुकें और समूह में इस प्रश्न पर चर्चा करें: अपनी संस्कृति के कपड़ों के बारे में बात करें। लोग अपने कपड़ों को सुरक्षित रखने के लिए उन्हें कैसे बांधते हैं? क्या वे कमरबंध, रस्सियों या किसी और चीज़ का प्रयोग करते हैं? इस ऑडियो को यहाँ रोकें।</w:t>
      </w:r>
    </w:p>
    <w:p>
      <w:pPr/>
      <w:r>
        <w:rPr>
          <w:lang w:val="hi_IN" w:bidi="hi_IN"/>
        </w:rPr>
      </w:r>
      <w:r>
        <w:rPr>
          <w:lang w:val="hi_IN" w:bidi="hi_IN"/>
        </w:rPr>
        <w:t>यीशु कहता है कि शमौन पतरस जहाँ चाहता था वहाँ जाने के लिए भी स्वतंत्र था। जब शमौन पतरस बूढ़ा हो जाएगा, तब शमौन पतरस जहाँ चाहता है वहाँ नहीं जा पाएगा। जब शमौन पतरस बूढ़ा होगा तब उसकी स्वतंत्रता कम हो जाएगी। यह लोगों के लिए सामान्य बात होती है जैसे-जैसे लोग बड़े होते हैं। ज़्यादातर लोगों का मानना है कि “तू अपने हाथ फैलाएगा” शब्दों का अर्थ यह है कि रोमी सैनिक शमौन पतरस को क्रूस पर चढ़ाने के लिए तैयार करेंगे, जैसे यीशु को क्रूस पर चढ़ाया गया था। कोई और व्यक्ति, शायद रोमी सैनिक, शमौन पतरस को क्रूस पर चढ़ाए जाने के समय उसके हाथों को भी क्रूस से बाँध देगा। कुछ लोग सोचते हैं कि “कोई और तुझे बाँधेगा” का अर्थ है कि कोई और शमौन पतरस के कपड़े बाँधेगा। ज़्यादा संभावना है कि यह इस बारे में है कि शमौन पतरस की मृत्यु कैसे होगी। हो सकता हो कि यह दिखाता है कि शमौन पतरस यीशु का अनुसरण करने के कारण मरेगा, लेकिन यह ज़रूरी नहीं कि उसकी मृत्यु क्रूस पर ही होगी। लेखक यूहन्ना कहता है कि यीशु शमौन पतरस से ये बातें इसलिए कहता है, ताकि यह दिखाए कि शमौन पतरस की मृत्यु किस तरह होगी। यह मृत्यु परमेश्वर को महिमा या आदर देगी।</w:t>
      </w:r>
    </w:p>
    <w:p>
      <w:pPr/>
      <w:r>
        <w:rPr>
          <w:lang w:val="hi_IN" w:bidi="hi_IN"/>
        </w:rPr>
      </w:r>
      <w:r>
        <w:rPr>
          <w:lang w:val="hi_IN" w:bidi="hi_IN"/>
        </w:rPr>
        <w:t>आखिरी बात जो यीशु ने शमौन पतरस से कही वह थी, "मेरे पीछे हो ले।" यीशु चाहता है कि शमौन पतरस यीशु पर विश्वास करता रहे और यीशु की आज्ञा मानते हुए यीशु का अनुसरण करे। इसका यह भी अर्थ हो सकता है कि यीशु चाहता है कि शमौन पतरस मृत्यु में भी यीशु का अनुसरण करे या उसी तरह मरे जैसे यीशु मरा।</w:t>
      </w:r>
    </w:p>
    <w:p>
      <w:pPr/>
      <w:r>
        <w:rPr>
          <w:lang w:val="hi_IN" w:bidi="hi_IN"/>
        </w:rPr>
      </w:r>
      <w:r>
        <w:rPr>
          <w:lang w:val="hi_IN" w:bidi="hi_IN"/>
        </w:rPr>
        <w:t>एक समय पर, शमौन पतरस यीशु के साथ चल रहा है। शमौन पतरस पीछे मुड़ता है और उस चेले को देखता है जिसे यीशु प्रेम करता था। यह चेला उनके पीछे चल रहा है। लेखक इस चेले के बारे में कुछ पृष्ठभूमि की जानकारी देता है। वह वही चेला है जिसने यीशु की मृत्यु से पहले अंतिम भोजन के समय यीशु की ओर झुककर पूछा था, “प्रभु, तुझे धोखा देने वाला कौन है?” यहाँ धोखा देने का मतलब है यीशु के शत्रुओं की यीशु को पकड़ने में सहायता करना। जब शमौन पतरस इस चेले को देखता है, तब शमौन पतरस यीशु से इस चेले के बारे में पूछता है। शमौन पतरस जानना चाहता है कि इस दूसरे चेले के साथ क्या होगा, या वह चेला किस तरह मरेगा। यीशु शमौन पतरस को एक प्रश्न के साथ उत्तर देता है, जो यह दिखाता है कि शमौन पतरस को यह जानने की ज़रूरत नहीं है कि दूसरे चेले के साथ क्या होगा। यीशु कहता है, “अगर मैं चाहूँ कि वह मेरे लौटने तक जीवित रहे, तो तुझे इससे क्या?" यीशु की वापसी का अर्थ है जब यीशु दूसरी बार पृथ्वी पर वापस आएगा। यीशु इस प्रश्न का उत्तर नहीं चाहता है। यीशु शमौन पतरस से फिर कहता है, "तू मेरे पीछे हो ले!" यीशु चाहता है कि शमौन पतरस यीशु का अनुसरण करने पर ध्यान दे और किसी और की चिंता न करे।</w:t>
      </w:r>
    </w:p>
    <w:p>
      <w:pPr/>
      <w:r>
        <w:rPr>
          <w:lang w:val="hi_IN" w:bidi="hi_IN"/>
        </w:rPr>
      </w:r>
      <w:r>
        <w:rPr>
          <w:lang w:val="hi_IN" w:bidi="hi_IN"/>
        </w:rPr>
        <w:t>इस पुस्तक का लेखक यूहन्ना, और अधिक पृष्ठभूमि की जानकारी देता है। यूहन्ना कहता है कि यह अफ़वाह फैल गई थी कि वह चेला, जिससे यीशु प्रेम करता था, नहीं मरेगा। चेलों ने यीशु की कही बातों के बारे में आपस में चर्चा की, और विश्वासियों के पूरे समुदाय में यह बात फैल गई कि वह चेला शायद नहीं मरेगा। अफवाह एक ऐसी बात होती है जो अनिश्चित होती है। लोग दूसरे लोगों को अफवाहें बताते हैं, और अक्सर अफवाहें समुदाय में फैल जाती हैं।</w:t>
      </w:r>
    </w:p>
    <w:p>
      <w:pPr/>
      <w:r>
        <w:rPr>
          <w:lang w:val="hi_IN" w:bidi="hi_IN"/>
        </w:rPr>
      </w:r>
      <w:r>
        <w:rPr>
          <w:lang w:val="hi_IN" w:bidi="hi_IN"/>
        </w:rPr>
        <w:t>यहाँ रुकें और समूह में इस प्रश्न पर चर्चा करें: अपनी संस्कृति में अफ़वाहें के बारे में बात करें। लोग किस प्रकार की बातों के बारे में बात करते हैं? लोग कैसे जानते हैं कि कोई अफवाह सच है या झूठ? इस ऑडियो को यहाँ रोकें।</w:t>
      </w:r>
    </w:p>
    <w:p>
      <w:pPr/>
      <w:r>
        <w:rPr>
          <w:lang w:val="hi_IN" w:bidi="hi_IN"/>
        </w:rPr>
      </w:r>
      <w:r>
        <w:rPr>
          <w:lang w:val="hi_IN" w:bidi="hi_IN"/>
        </w:rPr>
        <w:t>लेखक इस झूठी अफ़वाह को दूर करता है कि वह चेला, जिससे यीशु प्रेम करता था, नहीं मरेगा। यीशु ने वास्तव में यह नहीं कहा, "यह चेला कभी नहीं मरेगा।" यीशु ने कहा, "अगर मैं चाहूँ कि यह चेला मेरे आने तक जीवित रहे, तो इससे तुम्हें कोई फर्क नहीं पड़ना चाहिए, हे शमौन पतरस।"</w:t>
      </w:r>
    </w:p>
    <w:p>
      <w:pPr/>
      <w:r>
        <w:rPr>
          <w:lang w:val="hi_IN" w:bidi="hi_IN"/>
        </w:rPr>
      </w:r>
      <w:r>
        <w:rPr>
          <w:lang w:val="hi_IN" w:bidi="hi_IN"/>
        </w:rPr>
        <w:t>यूहन्ना की पुस्तक लेखक के कुछ और कथनों के साथ समाप्त होती है। सबसे पहले वह कहता है कि वह, यानी यूहन्ना, वही चेला है जिससे यीशु प्रेम करता था। यह पहली बार है जब हमें पता चलता है कि यूहन्ना की पुस्तक का लेखक कौन है। वह यह भी कहता है कि जो कुछ उसने लिखा है वह सब सच है, क्योंकि उसने इन बातों को होते हुए देखा है, और उसकी गवाही सच्ची है। “ये बातें” का अर्थ या तो यूहन्ना की पूरी पुस्तक हो सकता है, या फिर मछली के आश्चर्यकर्म की कहानी और गलील सागर के किनारे यीशु के साथ खाना खाने और बात करने की घटना हो सकती है। गवाही उस बात का वर्णन होता है जो कोई देखता है या अनुभव करता है। यह संभव है कि यूहन्ना ने यह पुस्तक खुद अपने हाथ से लिखी हो, या फिर उसने किसी और को अपनी बातें बताईं हों और उस व्यक्ति ने उन्हें लिख दिया हो।</w:t>
      </w:r>
    </w:p>
    <w:p>
      <w:pPr/>
      <w:r>
        <w:rPr>
          <w:lang w:val="hi_IN" w:bidi="hi_IN"/>
        </w:rPr>
      </w:r>
      <w:r>
        <w:rPr>
          <w:lang w:val="hi_IN" w:bidi="hi_IN"/>
        </w:rPr>
        <w:t>अंत में, यूहन्ना की पुस्तक का आख़िरी कथन यह है कि यीशु ने और भी बहुत-सी बातें कीं, जो इस पुस्तक में लिखी नहीं गई हैं। हो सकता है कि ये अन्य बातें दूसरे आश्चर्यकर्म थे जो यीशु ने किए थे। लेखक कहता है कि अगर यीशु के सभी आश्चर्यकर्मों को दूसरी पुस्तकों में लिखा जाए, तो संसार में उन सब पुस्तकों के लिए भी जगह नहीं होगी। यह एक बढ़ा-चढ़ा कर कही गयी बात है। इसका अर्थ है कि यीशु के आश्चर्यकर्मों से भरी असंख्य पुस्तकें हो सकती थीं।</w:t>
      </w:r>
      <w:r>
        <w:rPr>
          <w:lang w:val="hi_IN" w:bidi="hi_IN"/>
        </w:rPr>
      </w:r>
    </w:p>
    <w:p>
      <w:pPr>
        <w:pStyle w:val="Heading3"/>
      </w:pPr>
      <w:r>
        <w:rPr>
          <w:lang w:val="hi_IN" w:bidi="hi_IN"/>
        </w:rPr>
        <w:t>घटनाओं को समझाना</w:t>
      </w:r>
    </w:p>
    <w:p>
      <w:pPr/>
      <w:r>
        <w:rPr>
          <w:lang w:val="hi_IN" w:bidi="hi_IN"/>
        </w:rPr>
      </w:r>
      <w:r>
        <w:rPr>
          <w:lang w:val="hi_IN" w:bidi="hi_IN"/>
        </w:rPr>
        <w:t>यूहन्ना 21:15–25 का ऑडियो संस्करण सबसे आसानी से समझ में आने वाले अनुवाद में सुनें।</w:t>
      </w:r>
    </w:p>
    <w:p>
      <w:pPr/>
      <w:r>
        <w:rPr>
          <w:lang w:val="hi_IN" w:bidi="hi_IN"/>
        </w:rPr>
      </w:r>
      <w:r>
        <w:rPr>
          <w:lang w:val="hi_IN" w:bidi="hi_IN"/>
        </w:rPr>
        <w:t>इस चरण में, समूह इस भाग के दृश्यों, परिवेश और पात्रों को परिभाषित करेगा। फिर समूह इस भाग को अपने मन में समझने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यीशु शमौन पतरस से तीन बार पूछता है, "क्या तू मुझसे प्रेम करता है?" शमौन पतरस यीशु को तीन बार उत्तर देता है। तीन बार, यीशु शमौन पतरस से कहता है, “मेरी भेड़ों को चरा।” यीशु यह भी बताता है कि शमौन पतरस की मृत्यु कैसे होगी।</w:t>
      </w:r>
    </w:p>
    <w:p>
      <w:pPr/>
      <w:r>
        <w:rPr>
          <w:lang w:val="hi_IN" w:bidi="hi_IN"/>
        </w:rPr>
      </w:r>
      <w:r>
        <w:rPr>
          <w:b/>
          <w:lang w:val="hi_IN" w:bidi="hi_IN"/>
        </w:rPr>
        <w:t>दूसरे दृश्य में:</w:t>
      </w:r>
      <w:r>
        <w:rPr>
          <w:lang w:val="hi_IN" w:bidi="hi_IN"/>
        </w:rPr>
        <w:t xml:space="preserve"> शमौन पतरस यीशु से उस चेले के बारे में पूछता है जिसे यीशु प्रेम करता था। यीशु शमौन पतरस से कहता है कि शमौन पतरस को उस चेले के बारे में चिंता नहीं करनी चाहिए। यीशु शमौन पतरस को याद दिलाता है, "तू मेरे पीछे हो ले।"</w:t>
      </w:r>
    </w:p>
    <w:p>
      <w:pPr/>
      <w:r>
        <w:rPr>
          <w:lang w:val="hi_IN" w:bidi="hi_IN"/>
        </w:rPr>
      </w:r>
      <w:r>
        <w:rPr>
          <w:b/>
          <w:lang w:val="hi_IN" w:bidi="hi_IN"/>
        </w:rPr>
        <w:t>तीसरे दृश्य में:</w:t>
      </w:r>
      <w:r>
        <w:rPr>
          <w:lang w:val="hi_IN" w:bidi="hi_IN"/>
        </w:rPr>
        <w:t xml:space="preserve"> लेखक यूहन्ना कहता है कि इस पुस्तक में उसकी गवाही सच्ची है। वह यह भी कहता है कि यीशु ने और बहुत से आश्चर्यकर्म किए, जो इस पुस्तक में लिखे नहीं गए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शमौन पतरस</w:t>
      </w:r>
    </w:p>
    <w:p>
      <w:pPr>
        <w:pStyle w:val="ListBullet"/>
        <w:spacing w:line="240" w:lineRule="auto"/>
        <w:ind w:left="720"/>
      </w:pPr>
      <w:r>
        <w:rPr>
          <w:lang w:val="hi_IN" w:bidi="hi_IN"/>
        </w:rPr>
      </w:r>
      <w:r>
        <w:rPr>
          <w:lang w:val="hi_IN" w:bidi="hi_IN"/>
        </w:rPr>
        <w:t>अन्य चेले</w:t>
      </w:r>
    </w:p>
    <w:p>
      <w:pPr>
        <w:pStyle w:val="ListBullet"/>
        <w:spacing w:line="240" w:lineRule="auto"/>
        <w:ind w:left="720"/>
      </w:pPr>
      <w:r>
        <w:rPr>
          <w:lang w:val="hi_IN" w:bidi="hi_IN"/>
        </w:rPr>
      </w:r>
      <w:r>
        <w:rPr>
          <w:lang w:val="hi_IN" w:bidi="hi_IN"/>
        </w:rPr>
        <w:t>जिस चेले से यीशु प्रेम करता था, वही यूहन्ना है, जो इस पुस्तक का लेखक है</w:t>
      </w:r>
    </w:p>
    <w:p>
      <w:pPr>
        <w:pStyle w:val="ListBullet"/>
        <w:spacing w:line="240" w:lineRule="auto"/>
        <w:ind w:left="720"/>
      </w:pPr>
      <w:r>
        <w:rPr>
          <w:lang w:val="hi_IN" w:bidi="hi_IN"/>
        </w:rPr>
      </w:r>
      <w:r>
        <w:rPr>
          <w:lang w:val="hi_IN" w:bidi="hi_IN"/>
        </w:rPr>
        <w:t>और विश्वासियों का समुदाय</w:t>
      </w:r>
    </w:p>
    <w:p>
      <w:pPr/>
      <w:r>
        <w:rPr>
          <w:lang w:val="hi_IN" w:bidi="hi_IN"/>
        </w:rPr>
      </w:r>
      <w:r>
        <w:rPr>
          <w:lang w:val="hi_IN" w:bidi="hi_IN"/>
        </w:rPr>
        <w:t>एक समूह में, भाग के परिदृश्य के इन हिस्सों पर ध्यान दें:</w:t>
      </w:r>
    </w:p>
    <w:p>
      <w:pPr/>
      <w:r>
        <w:rPr>
          <w:lang w:val="hi_IN" w:bidi="hi_IN"/>
        </w:rPr>
      </w:r>
      <w:r>
        <w:rPr>
          <w:lang w:val="hi_IN" w:bidi="hi_IN"/>
        </w:rPr>
        <w:t>पहले दृश्य में, याद रखें कि यीशु और चेले गलील की झील के किनारे एक साथ बैठे हैं। सुबह का समय है, और वे सब मिलकर नाश्ता कर चुके हैं। यीशु अपने चेलों में से एक, शमौन पतरस से बात करता है। हम नहीं जानते कि जब यीशु और शमौन पतरस बात कर रहे हैं, तब वे कहाँ हैं। वे शायद पहले से ही साथ चल रहे हैं। वे शायद किनारे पर दूसरे चेलों के पास ही हैं। याद रखें कि यीशु शमौन पतरस से यीशु के प्रति उसके प्रेम के बारे में तीन प्रश्न पूछता है। तीन बार, शमौन पतरस यीशु को उत्तर देता है कि वह यीशु से प्रेम करता है। शमौन पतरस यीशु को "प्रभु" कहता है। तीन बार, यीशु शमौन पतरस से कहता है कि वह यीशु के अनुयायियों की देखभाल करे, जैसे एक चरवाहा अपनी भेड़ों की देखभाल करता है। याद रखें कि यह तुलना की भाषा है जिसमें यीशु के अनुयायियों की तुलना भेड़ों से की गई है, और शमौन पतरस की तुलना एक चरवाहे से की गई है।</w:t>
      </w:r>
    </w:p>
    <w:p>
      <w:pPr/>
      <w:r>
        <w:rPr>
          <w:lang w:val="hi_IN" w:bidi="hi_IN"/>
        </w:rPr>
      </w:r>
      <w:r>
        <w:rPr>
          <w:lang w:val="hi_IN" w:bidi="hi_IN"/>
        </w:rPr>
        <w:t>याद रखें कि यीशु जो पहला प्रश्न पूछता है वह यह है, "क्या तू मुझसे इन सब से अधिक प्रेम करता है?" यीशु यह स्पष्ट नहीं करता है कि पतरस यीशु से अधिक किससे प्रेम करता है। लेकिन, यीशु शायद यह जानना चाहता है कि क्या शमौन पतरस, दूसरे चेलों से अधिक, यीशु से प्रेम करता है। आप इसे अनुवाद में अस्पष्ट छोड़ सकते हैं, या अगर ज़रूरत हो तो, आप कह सकते हैं, क्या तू मुझसे इन दूसरे चेलों से अधिक प्रेम करता है?” याद रखें कि लेखक यूहन्ना मूल भाषा में प्रेम के लिए दो अलग शब्दों का प्रयोग करता है—यीशु के पहले दो प्रश्नों में एक शब्द, और शमौन पतरस के उत्तर में दूसरा शब्द। याद रखें कि “प्रेम” के लिए प्रयोग किए गए दोनों शब्दों का अर्थ एक ही है। यीशु शमौन पतरस से जो दूसरा प्रश्न पूछता है वह यह है, "क्या तू मुझसे प्रेम करता है?" "इन सबसे अधिक" के बिना। यीशु के दोनों प्रश्नों के लिए, शमौन पतरस एक ही उत्तर देता है: "हाँ प्रभु, तू जानता है कि मैं तुझ से प्रेम करता हूँ।"</w:t>
      </w:r>
    </w:p>
    <w:p>
      <w:pPr/>
      <w:r>
        <w:rPr>
          <w:lang w:val="hi_IN" w:bidi="hi_IN"/>
        </w:rPr>
      </w:r>
      <w:r>
        <w:rPr>
          <w:lang w:val="hi_IN" w:bidi="hi_IN"/>
        </w:rPr>
        <w:t>याद रखें, यीशु शमौन पतरस से तीसरी बार पूछता है, "क्या तू मुझसे प्रेम करता है?" “तीसरी बार” यह वाक्यांश दो बार दोहराया गया है, ताकि यह ज़ोर देकर बताया जाए कि यीशु यह प्रश्न तीसरी बार पूछता है। याद रखें, शमौन पतरस उदास हो जाता है क्योंकि यीशु उससे एक ही बात तीन बार पूछता है। शमौन पतरस कहता है, "हे प्रभु, तू सब कुछ जानता है; तू जानता है कि मैं तुझ से प्रेम करता हूँ।" याद रखें कि शमौन पतरस जिस तरह से यीशु को उत्तर देता है, वह इस बात पर ज़ोर देता है कि यीशु इन बातों को जानता है। यीशु सब कुछ जानता है—वह शमौन पतरस के विचारों और भावनाओं को जानता है।</w:t>
      </w:r>
    </w:p>
    <w:p>
      <w:pPr/>
      <w:r>
        <w:rPr>
          <w:lang w:val="hi_IN" w:bidi="hi_IN"/>
        </w:rPr>
      </w:r>
      <w:r>
        <w:rPr>
          <w:lang w:val="hi_IN" w:bidi="hi_IN"/>
        </w:rPr>
        <w:t>यीशु तीसरी बार कहता है, "मेरी भेड़ों को चरा।" याद रखें कि “मेरे मेमनों को चरा” और “मेरी भेड़ों की रखवाली कर” दोनों शब्दों का अर्थ एक ही है।</w:t>
      </w:r>
    </w:p>
    <w:p>
      <w:pPr/>
      <w:r>
        <w:rPr>
          <w:lang w:val="hi_IN" w:bidi="hi_IN"/>
        </w:rPr>
      </w:r>
      <w:r>
        <w:rPr>
          <w:lang w:val="hi_IN" w:bidi="hi_IN"/>
        </w:rPr>
        <w:t>इसके बाद, यीशु शमौन पतरस से कहता है, "मैं तुझसे सच-सच कहता हूँ..." इसका अर्थ है कि यीशु कुछ महत्वपूर्ण कहने वाला है और शमौन पतरस को उस पर ध्यान देना चाहिए।</w:t>
      </w:r>
    </w:p>
    <w:p>
      <w:pPr/>
      <w:r>
        <w:rPr>
          <w:lang w:val="hi_IN" w:bidi="hi_IN"/>
        </w:rPr>
      </w:r>
      <w:r>
        <w:rPr>
          <w:lang w:val="hi_IN" w:bidi="hi_IN"/>
        </w:rPr>
        <w:t>यहाँ रुकें और समूह के रूप में इस प्रश्न पर चर्चा करें: आप अपनी भाषा में क्या कहते हैं, जब आप यह ज़ोर देना चाहते हैं कि आगे जो बात कही जाएगी, वह बहुत ज़रूरी है? इस ऑडियो को यहाँ रोकें।</w:t>
      </w:r>
    </w:p>
    <w:p>
      <w:pPr/>
      <w:r>
        <w:rPr>
          <w:lang w:val="hi_IN" w:bidi="hi_IN"/>
        </w:rPr>
      </w:r>
      <w:r>
        <w:rPr>
          <w:lang w:val="hi_IN" w:bidi="hi_IN"/>
        </w:rPr>
        <w:t>यीशु शमौन पतरस के जीवन की तुलना एक जवान आदमी के रूप में और एक बूढ़े आदमी के रूप में करता है। याद रखें कि यीशु "बाँधना" शब्द का उपयोग करने के दो तरीकों का वर्णन करता है। पहला यह है कि जब शमौन पतरस जवान था तब वह अपने कपड़े खुद बाँधता था। याद रखें कि लोग अक्सर अपने लंबे कपड़ों को ज़मीन से ऊपर रखने के लिए रस्सी जैसी किसी चीज़ से उन्हें बाँधते थे। यह भी याद रखें कि यीशु कहता है कि जब शमौन पतरस जवान था, तब वह जहाँ चाहता था, वहाँ जा सकता था।</w:t>
      </w:r>
    </w:p>
    <w:p>
      <w:pPr/>
      <w:r>
        <w:rPr>
          <w:lang w:val="hi_IN" w:bidi="hi_IN"/>
        </w:rPr>
      </w:r>
      <w:r>
        <w:rPr>
          <w:lang w:val="hi_IN" w:bidi="hi_IN"/>
        </w:rPr>
        <w:t>इसके बाद, यीशु शमौन पतरस के जीवन का एक बूढ़े आदमी के रूप में वर्णन करता है। जब शमौन पतरस बूढ़ा हो जाएगा, तब वह जहाँ चाहता है वहाँ नहीं जा पाएगा। कुछ लोग सोचते हैं कि इसका मतलब यह है कि कोई और, शायद रोमी सैनिक, शमौन पतरस के हाथ फैलाएंगे। याद रखें, इसका अर्थ शायद यह है कि जब शमौन पतरस बूढ़ा होगा, तब किसी दिन रोमी सैनिक उसे क्रूस पर चढ़ाएँगे। कोई और शमौन पतरस को कपड़े पहनाएगा या बाँधेगा, जिसका अर्थ शायद यह है कि वे उसके हाथों को एक क्रूस से बांधकर उसे मार डालेंगे। इसका अर्थ यह भी हो सकता है कि कोई और शमौन पतरस के कपड़े पहनाएगा या बाँधेगा, लेकिन ज़्यादा संभावना यह है कि यह इस बारे में है कि शमौन पतरस की मृत्यु कैसे होगी। याद रखें, इस पुस्तक का लेखक कहता है कि यीशु ने शमौन पतरस से ये बातें इसलिए कही थीं ताकि शमौन पतरस अपनी मृत्यु के बारे में जान सके। यह मृत्यु परमेश्वर को महिमा देगी।</w:t>
      </w:r>
    </w:p>
    <w:p>
      <w:pPr/>
      <w:r>
        <w:rPr>
          <w:lang w:val="hi_IN" w:bidi="hi_IN"/>
        </w:rPr>
      </w:r>
      <w:r>
        <w:rPr>
          <w:lang w:val="hi_IN" w:bidi="hi_IN"/>
        </w:rPr>
        <w:t>यह याद रखना महत्वपूर्ण है कि यीशु ने शमौन पतरस से आख़िरी बात यह कही, “मेरे पीछे हो ले।” यीशु चाहता है कि शमौन पतरस यीशु की आज्ञा मानता रहे।</w:t>
      </w:r>
    </w:p>
    <w:p>
      <w:pPr/>
      <w:r>
        <w:rPr>
          <w:lang w:val="hi_IN" w:bidi="hi_IN"/>
        </w:rPr>
      </w:r>
      <w:r>
        <w:rPr>
          <w:lang w:val="hi_IN" w:bidi="hi_IN"/>
        </w:rPr>
        <w:t>दूसरे दृश्य में, यीशु और शमौन पतरस एक साथ चल रहे हैं। हम स्पष्ट तौर पर नहीं जानते हैं कि वे पहले से साथ चल रहे थे, या उन्होंने अभी-अभी साथ चलना शुरू किया है। शमौन पतरस मुड़ता है और देखता है कि एक और चेला उनके पीछे-पीछे आ रहा है। यह दूसरा चेला वह चेला है जिससे यीशु प्रेम करता था। लेखक यूहन्ना यह बताने के लिए कुछ अतिरिक्त जानकारी देता है कि यह दूसरा चेला कौन था। वह वह था जिसने यीशु से पूछा, "हे प्रभु, तुझे पकड़वाने वाला कौन है?" यीशु की मृत्यु से एक रात पहले भोजन के समय। जब शमौन पतरस उस दूसरे चेले को उनके पीछे आते हुए देखता है, तब शमौन पतरस यीशु से एक प्रश्न पूछता है। शमौन पतरस कहता है, "प्रभु, उसका क्या होगा?" याद रखें कि शमौन पतरस जानना चाहता है कि उस दूसरे चेले के साथ क्या होगा। याद रखें, यीशु ने इससे पहले शमौन पतरस से उसकी मृत्यु के बारे में बात की थी, और अब शमौन पतरस जानना चाहता है कि वह दूसरा चेला कैसे मरेगा।</w:t>
      </w:r>
    </w:p>
    <w:p>
      <w:pPr/>
      <w:r>
        <w:rPr>
          <w:lang w:val="hi_IN" w:bidi="hi_IN"/>
        </w:rPr>
      </w:r>
      <w:r>
        <w:rPr>
          <w:lang w:val="hi_IN" w:bidi="hi_IN"/>
        </w:rPr>
        <w:t xml:space="preserve">यीशु शमौन पतरस को उत्तर देता है, “यदि मैं चाहूँ कि वह मेरे आने तक ठहरा रहे, तो तुझे इससे क्या?" यीशु इस प्रश्न का उत्तर नहीं चाहता है। यीशु यह कह रहा है कि वह नहीं चाहता कि शमौन पतरस इस बात की चिंता करे कि उस दूसरे चेले के साथ क्या होगा। यीशु फिर से कहता है, "तू मेरे पीछे हो ले।" </w:t>
      </w:r>
    </w:p>
    <w:p>
      <w:pPr/>
      <w:r>
        <w:rPr>
          <w:lang w:val="hi_IN" w:bidi="hi_IN"/>
        </w:rPr>
      </w:r>
      <w:r>
        <w:rPr>
          <w:lang w:val="hi_IN" w:bidi="hi_IN"/>
        </w:rPr>
        <w:t>यहाँ रुकें और समूह के रूप में इस प्रश्न पर चर्चा करें: अपनी भाषा में इसे कहने का सबसे स्वाभाविक तरीका क्या है? क्या आप कोई प्रश्न पूछेंगे, या किसी कथन प्रयोग करेंगे: “अगर मैं चाहूँ कि वह मेरे लौटने तक जीवित रहे, तो आपको इसके बारे में जानने की ज़रूरत नहीं है।” इस ऑडियो को यहाँ रोकें।</w:t>
      </w:r>
    </w:p>
    <w:p>
      <w:pPr/>
      <w:r>
        <w:rPr>
          <w:lang w:val="hi_IN" w:bidi="hi_IN"/>
        </w:rPr>
      </w:r>
      <w:r>
        <w:rPr>
          <w:lang w:val="hi_IN" w:bidi="hi_IN"/>
        </w:rPr>
        <w:t>इसके बाद, याद रखें कि इस पुस्तक का लेखक अतिरिक्त जानकारी देता है। यूहन्ना कहता है कि यह अफ़वाह फैल गई थी कि वह चेला, जिससे यीशु प्रेम करता था, नहीं मरेगा। यह अफ़वाह सच नहीं थी—यीशु ने कभी यह नहीं कहा कि “यह चेला नहीं मरेगा।” लेखक इस गलत जानकारी को ठीक करता है। लेखक साफ़ अंतर दिखाता है, ताकि यह समझ में आए कि यीशु ने जो बात नहीं कही थी, यानी अफ़वाह, और जो बात यीशु ने सच में कही थी, उनमें क्या फर्क है। वह कहता है कि यीशु ने असल में यह कहा था, “अगर मैं चाहूँ कि यह चेला मेरे आने तक ठहरा रहे, तो तुझे इससे क्या, शमौन पतरस?”</w:t>
      </w:r>
    </w:p>
    <w:p>
      <w:pPr/>
      <w:r>
        <w:rPr>
          <w:lang w:val="hi_IN" w:bidi="hi_IN"/>
        </w:rPr>
      </w:r>
      <w:r>
        <w:rPr>
          <w:lang w:val="hi_IN" w:bidi="hi_IN"/>
        </w:rPr>
        <w:t>तीसरे दृश्य में याद रखें कि इस पुस्तक का लेखक अतिरिक्त जानकारी देता है। याद रखें कि वह कहता है, "मैं वह चेला हूँ जिससे यीशु प्रेम करता था।" याद रखें कि यह पहली बार है जब हमें पता चलता है कि यूहन्ना की पुस्तक किसने लिखी है। वह कहता है कि उसने ये बातें लिखी हैं, और जो कुछ हुआ उसके बारे में उसकी गवाही सच है। यह भी याद रखें कि यीशु ने कई अन्य आश्चर्यकर्म भी किए। ये अन्य आश्चर्यकर्म इस पुस्तक में लिखे नहीं गए हैं। यूहन्ना कहता है कि दूसरे आश्चर्यकर्मों से भरी पुस्तकें इस संसार में भी नहीं समा पातीं। यह बढ़ा-चढ़ाकर कहा गया कथन है ताकि यह दिखाया जाए कि यीशु ने और बहुत से आश्चर्यकर्म किए थे।</w:t>
      </w:r>
    </w:p>
    <w:p>
      <w:pPr/>
      <w:r>
        <w:rPr>
          <w:lang w:val="hi_IN" w:bidi="hi_IN"/>
        </w:rPr>
      </w:r>
      <w:r>
        <w:rPr>
          <w:lang w:val="hi_IN" w:bidi="hi_IN"/>
        </w:rPr>
        <w:t>यहाँ रुकें और समूह के रूप में इस प्रश्न पर चर्चा करें: आप किसी चीज़ को बहुत ज़्यादा बताने के लिए किस तरह ज़ोर देते हैं? क्या आप “बढ़ा-चढ़ाकर कहा गया कथन” प्रयोग करेंगे, जैसे “संसार में सारी पुस्तकें समा नहीं सकती थी,” या आप इसे किसी और तरीके से कहेंगे?</w:t>
      </w:r>
      <w:r>
        <w:rPr>
          <w:lang w:val="hi_IN" w:bidi="hi_IN"/>
        </w:rPr>
      </w:r>
    </w:p>
    <w:p>
      <w:pPr>
        <w:pStyle w:val="Heading3"/>
      </w:pPr>
      <w:r>
        <w:rPr>
          <w:lang w:val="hi_IN" w:bidi="hi_IN"/>
        </w:rPr>
        <w:t>पाठ को नाटकीय रूप देना</w:t>
      </w:r>
    </w:p>
    <w:p>
      <w:pPr/>
      <w:r>
        <w:rPr>
          <w:lang w:val="hi_IN" w:bidi="hi_IN"/>
        </w:rPr>
      </w:r>
      <w:r>
        <w:rPr>
          <w:lang w:val="hi_IN" w:bidi="hi_IN"/>
        </w:rPr>
        <w:t>यूहन्ना 21:15–25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शमौन पतरस</w:t>
      </w:r>
    </w:p>
    <w:p>
      <w:pPr>
        <w:pStyle w:val="ListBullet"/>
        <w:spacing w:line="240" w:lineRule="auto"/>
        <w:ind w:left="720"/>
      </w:pPr>
      <w:r>
        <w:rPr>
          <w:lang w:val="hi_IN" w:bidi="hi_IN"/>
        </w:rPr>
      </w:r>
      <w:r>
        <w:rPr>
          <w:lang w:val="hi_IN" w:bidi="hi_IN"/>
        </w:rPr>
        <w:t>अन्य चेले</w:t>
      </w:r>
    </w:p>
    <w:p>
      <w:pPr>
        <w:pStyle w:val="ListBullet"/>
        <w:spacing w:line="240" w:lineRule="auto"/>
        <w:ind w:left="720"/>
      </w:pPr>
      <w:r>
        <w:rPr>
          <w:lang w:val="hi_IN" w:bidi="hi_IN"/>
        </w:rPr>
      </w:r>
      <w:r>
        <w:rPr>
          <w:lang w:val="hi_IN" w:bidi="hi_IN"/>
        </w:rPr>
        <w:t>जिस चेले से यीशु प्रेम करता था, वही यूहन्ना है, जो इस पुस्तक का लेखक है</w:t>
      </w:r>
    </w:p>
    <w:p>
      <w:pPr>
        <w:pStyle w:val="ListBullet"/>
        <w:spacing w:line="240" w:lineRule="auto"/>
        <w:ind w:left="720"/>
      </w:pPr>
      <w:r>
        <w:rPr>
          <w:lang w:val="hi_IN" w:bidi="hi_IN"/>
        </w:rPr>
      </w:r>
      <w:r>
        <w:rPr>
          <w:lang w:val="hi_IN" w:bidi="hi_IN"/>
        </w:rPr>
        <w:t>और विश्वासियों का समुदाय</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घटनाओं के क्रम, कहानी की रूपरेखा और उसकी गति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बिन्दुओं पर, अभिनय को रोककर उस पात्र की भूमिका निभाने वाले व्यक्ति से पूछें "आप क्या महसूस कर रहे हैं या क्या सोच रहे हैं?" पात्र की भूमिका निभाने वाले व्यक्ति को यह जवाब देना चाहिए कि अगर वह उस पात्र के स्थान पर होता तो वह कैसा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यीशु और चेले गलील की झील के किनारे बैठे हैं। उन्होंने अभी-अभी नाश्ता किया है। अब, यीशु शमौन पतरस से तीन प्रश्न पूछता है। सबसे पहले, यीशु कहता है, "क्या तू मुझसे इन सब से अधिक प्रेम करता है?"</w:t>
      </w:r>
    </w:p>
    <w:p>
      <w:pPr/>
      <w:r>
        <w:rPr>
          <w:lang w:val="hi_IN" w:bidi="hi_IN"/>
        </w:rPr>
      </w:r>
      <w:r>
        <w:rPr>
          <w:lang w:val="hi_IN" w:bidi="hi_IN"/>
        </w:rPr>
        <w:t>शमौन पतरस उत्तर देता है, "प्रभु, तू जानता है कि मैं तुझ से प्रेम करता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पतरस की भूमिका निभाने वाले व्यक्ति से पूछें, "आप क्या महसूस कर रहे हैं?" वह व्यक्ति इस तरह उत्तर दे सकता है कि, "यह चाहता है कि यीशु जाने कि मैं उससे कितना प्रेम करता हूँ," या या "यह सोच रहा हूँ कि मैंने कैसे तीन बार यीशु का इनकार किया और काश मैं यीशु के प्रति विश्वासयोग्य होता," या मैं अभी खुद की तुलना दूसरे लोगों के यीशु के प्रति प्यार से नहीं करना चाहता।"</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यीशु शमौन पतरस से कहता है, "मेरे मेमनों को चरा।" यीशु चाहता है कि शमौन पतरस यीशु के अनुयायियों की देखभाल करे, जैसे एक चरवाहा अपनी भेड़ों की देखभाल करता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पतरस की भूमिका निभाने वाले व्यक्ति से पूछें, "आप क्या महसूस कर रहे हैं?" वह व्यक्ति इस तरह उत्तर दे सकता है कि, सोच रहा हूँ कि यीशु क्यों चाहता है कि मैं उसके अनुयायियों की देखभाल करूँ, जबकि मैंने यीशु को जानने से इनकार किया था," या यीशु का उसे अपने अनुयायियों के लिए चरवाहा बनने के लिए कहना उसके लिए सम्मान की बात है" या "मुझे नहीं पता कि मैं यीशु के अनुयायियों की देखभाल कैसे कर पाऊँगा।"</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यीशु शमौन पतरस से दूसरी बार पूछता है, "क्या तू मुझसे प्रेम करता है?"</w:t>
      </w:r>
    </w:p>
    <w:p>
      <w:pPr/>
      <w:r>
        <w:rPr>
          <w:lang w:val="hi_IN" w:bidi="hi_IN"/>
        </w:rPr>
      </w:r>
      <w:r>
        <w:rPr>
          <w:lang w:val="hi_IN" w:bidi="hi_IN"/>
        </w:rPr>
        <w:t>शमौन पतरस फिर से कहता है, "हाँ प्रभु, तू जानता है कि मैं तुझ से प्रेम करता हूँ।"</w:t>
      </w:r>
    </w:p>
    <w:p>
      <w:pPr/>
      <w:r>
        <w:rPr>
          <w:lang w:val="hi_IN" w:bidi="hi_IN"/>
        </w:rPr>
      </w:r>
      <w:r>
        <w:rPr>
          <w:lang w:val="hi_IN" w:bidi="hi_IN"/>
        </w:rPr>
        <w:t>फिर से, यीशु कहता है, "मेरी भेड़ों की रखवाली कर।"</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अन्य चेलों की भूमिका निभाने वाले लोगों से पूछें, "आप कैसा महसूस कर रहे हैं?" वे लोग ऐसे जवाब दे सकते हैं कि, "सोच रहे हैं कि यीशु ने शमौन पतरस से एक प्रश्न दो बार क्यों पूछा," या "समझ नहीं आ रहा कि यीशु केवल शमौन पतरस से ही क्यों बात कर रहा है और हमसे क्यों नहीं" या "यीशु को बताना चाहते हैं कि हम भी उससे प्रेम करते हैं," या "सोच रहे हैं कि क्या यीशु शमौन पतरस पर तीन बार इनकार करने के कारण नाराज़ होगा।"</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यीशु शमौन पतरस से तीसरी बार पूछता है, "क्या तू मुझसे प्रेम करता है?" शमौन पतरस इस बार उदास होता है क्योंकि यीशु उससे एक ही प्रश्न तीन बार पूछता है।</w:t>
      </w:r>
    </w:p>
    <w:p>
      <w:pPr/>
      <w:r>
        <w:rPr>
          <w:lang w:val="hi_IN" w:bidi="hi_IN"/>
        </w:rPr>
      </w:r>
      <w:r>
        <w:rPr>
          <w:lang w:val="hi_IN" w:bidi="hi_IN"/>
        </w:rPr>
        <w:t>शमौन पतरस कहता है, "प्रभु, तू सब कुछ जानता है। तू जानता है कि मैं तुझसे प्रेम करता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पतरस की भूमिका निभाने वाले व्यक्ति से पूछें, "आप क्या महसूस कर रहे हैं?" वह व्यक्ति इस तरह उत्तर दे सकता है कि, “मैं उदास हूँ कि यीशु को लगता है कि मैं उससे प्रेम करने की बात सच नहीं बोल रहा हूँ,” या "चिंता है कि यीशु मुझसे नाराज़ हैं क्योंकि मैंने तीन बार उनका इनकार किया," या "चिंतित हूँ कि यीशु मुझसे नाराज़ है, क्योंकि मैंने उसका तीन बार इनकार किया था" या फिर भी चाहता हूँ कि यीशु जाने कि मैं उससे कितना प्रेम करता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तीसरी बार, यीशु शमौन पतरस से कहता है, "मेरी भेड़ों को चरा।" फिर यीशु शमौन पतरस के जीवन की तुलना करता है, जब वह जवान था, और उसके आने वाले जीवन की, जब वह बूढ़ा होगा। यीशु कहता है कि जब शमौन पतरस जवान था, तब वह अपने कपड़े खुद बाँधता था और जहाँ चाहता था वहाँ जाता था। यीशु शमौन पतरस से यह भी कहता है, “परन्तु जब तू बूढ़ा होगा तो अपने हाथ फैलाएगा, और कोई दूसरा तेरे कपड़े बाँधेगा।” वे तुझे वहाँ ले जाएँगे, जहाँ तू जाना नहीं चाहता।" यीशु ने यह बात शमौन पतरस से इसलिए कही ताकि शमौन पतरस जान सके कि उसकी मृत्यु किस तरह की होगी। यह मृत्यु परमेश्वर को महिमा देगी।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पतरस की भूमिका निभाने वाले व्यक्ति से पूछें, "आप क्या महसूस कर रहे हैं?" व्यक्ति ऐसा उत्तर दे सकता है: “यीशु का क्या अर्थ है, जब वह मेरे हाथ फैलाने और किसी दूसरे के मुझे कपड़े पहनाने या बाँधने की बात कहता है?” या "सोच रहा हूँ कि क्या यीशु का अर्थ है कि मैं भी उसी तरह मरूँगा जैसे वह क्रूस पर मरा,” या "मुझे खुशी है कि मेरी मृत्यु परमेश्वर को महिमा देगी," या "मुझे डर लग रहा है कि मेरी मृत्यु कैसी होगी।"</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आखिरी बात जो यीशु ने शमौन पतरस से कही वह थी, "मेरे पीछे हो ले।"</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यीशु की भूमिका निभाने वाले व्यक्ति से पूछें, "आप क्या महसूस कर रहे हैं?" वह व्यक्ति इस तरह उत्तर दे सकता है कि, “मुझे आशा है कि शमौन पतरस उन बातों को समझ रहा है जो मैंने उससे कही,” या “मुझे खुशी है कि शमौन पतरस के साथ अपना सम्बन्ध फिर से बहाल कर पाया,” या “मैं चाहता हूँ कि शमौन पतरस मेरे पीछे चले और अभी किसी और के बारे में न सोचे।”</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शमौन पतरस और यीशु एक साथ चल रहे हैं। शमौन पतरस पीछे मुड़ता है और उस चेले को देखता है जिसे यीशु प्रेम करता था। यह चेला यीशु के पीछे चल रहा है। यह वही चेला है जिसने यीशु से पूछा, "प्रभु, तुझे पकड़वाने वाला कौन है?" यीशु की मृत्यु से पहले अंतिम भोजन में। शमौन पतरस यीशु से पूछता है, "इस दूसरे चेले का क्या होगा?" शमौन पतरस जानना चाहता है कि यह दूसरा चेला कैसे मरेगा।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यीशु के प्रिय चेले की भूमिका निभा रहे व्यक्ति से पूछें, “आप क्या महसूस कर रहे हैं?” वह व्यक्ति इस तरह उत्तर दे सकता है कि, "मैं यीशु का अनुसरण करना और उससे सीखना चाहता हूँ," या "अभी कुछ नहीं कहना चाहता हूँ," या "सोच रहा हूँ कि यीशु मेरी मृत्यु के बारे में क्या कहेगा, क्योंकि यीशु ने कहा था कि शमौन पतरस की मृत्यु ऐसी होगी, जो परमेश्वर को महिमा देगी।"</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यीशु शमौन पतरस से कहता है कि शमौन पतरस को उस चेले के बारे में चिंता नहीं करनी चाहिए। यीशु कहता है कि यदि वह चाहे है कि यह दूसरा चेला उसके लौटने तक जीवित रहे, तो शमौन पतरस को इससे क्या। यीशु शमौन पतरस से कहता है, "तू मेरे पीछे हो ले!" लेखक यहाँ अतिरिक्त जानकारी देता है कि इस बात को लेकर बहुत से लोगों के बीच चर्चा और अफ़वाह फैल गई थी। लोगों ने सोचा कि जिस चेले से यीशु प्रेम करता है, वह शायद नहीं मरेगा। यीशु ने यह कभी नहीं कहा कि यह चेला नहीं मरेगा। यीशु ने बस इतना कहा कि शमौन पतरस को उस दूसरे चेले के बारे में चिंता नहीं करनी चाहिए।</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चेलों की भूमिका निभाने वाले लोगों से पूछें, "आप कैसा महसूस कर रहे हैं?" लोग इस तरह उत्तर दे सकते हैं कि, “शायद यीशु जिससे प्रेम करता है वह चेला यीशु के वापस आने तक जीवित रहेगा,” या “लोग यह समझने की कोशिश कर रहे हैं कि यीशु के यह कहना का क्या अर्थ है कि शमौन पतरस को उस दूसरे चेले की चिंता नहीं करनी चाहिए।”</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यूहन्ना की पुस्तक का लेखक कुछ महत्वपूर्ण कथन कहता है। वह कहता है कि वही वह चेला है जिससे यीशु प्रेम करता है। वही वह है जिसने यीशु के बारे में यह पुस्तक लिखी है। वह कहता है कि उसकी गवाही सच्ची है और उसने सब कुछ लिख दिया है। वह कहता है कि यीशु ने और भी बहुत से काम किए। अगर कोई यीशु के किए हुए सारे काम लिख दे, तो सारे संसार में उन पुस्तकों के लिए जगह नहीं होगी।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यूहन्ना की भूमिका निभाने वाले व्यक्ति से पूछें, "आप क्या महसूस कर रहे हैं?" वह व्यक्ति इस तरह उत्तर दे सकता है कि, "इन बातों को लिखकर खुश हूँ ताकि लोग यीशु पर विश्वास करें,” या "मुझे आशा है कि लोग यीशु के बारे में मेरी गवाही पर भरोसा करेंगे," या "काश लोग वे सभी बातें देख पाते जो यीशु ने कीं और कहीं, "लेकिन मुझे खुशी है कि जो बातें मैंने लिखीं, वही मैं उनके लिए लिख सका।"</w:t>
      </w:r>
      <w:r>
        <w:rPr>
          <w:lang w:val="hi_IN" w:bidi="hi_IN"/>
        </w:rPr>
      </w:r>
    </w:p>
    <w:p>
      <w:pPr>
        <w:pStyle w:val="Heading3"/>
      </w:pPr>
      <w:r>
        <w:rPr>
          <w:lang w:val="hi_IN" w:bidi="hi_IN"/>
        </w:rPr>
        <w:t>आवश्यक जानकारी</w:t>
      </w:r>
    </w:p>
    <w:p>
      <w:pPr/>
      <w:r>
        <w:rPr>
          <w:lang w:val="hi_IN" w:bidi="hi_IN"/>
        </w:rPr>
      </w:r>
      <w:r>
        <w:rPr>
          <w:lang w:val="hi_IN" w:bidi="hi_IN"/>
        </w:rPr>
        <w:t>यूहन्ना 21:15–25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यीशु शमौन पतरस को "यूहन्ना के पुत्र शमौन" कहता है। शमौन पतरस के पिता का नाम यूहन्ना था। यीशु ने शमौन पतरस से पूछा कि क्या वह दूसरे चेलों से अधिक यीशु से प्रेम करता है। </w:t>
      </w:r>
      <w:r>
        <w:rPr>
          <w:b/>
          <w:lang w:val="hi_IN" w:bidi="hi_IN"/>
        </w:rPr>
        <w:t>प्रेम</w:t>
      </w:r>
      <w:r>
        <w:rPr>
          <w:lang w:val="hi_IN" w:bidi="hi_IN"/>
        </w:rPr>
        <w:t xml:space="preserve"> का अर्थ है किसी की देखभाल करना। मूल भाषा में दो अलग-अलग शब्द हैं जिनका अर्थ “प्रेम” है, और कभी-कभी लोग सोचते हैं कि एक शब्द परमेश्वर के प्रेम के लिए है और दूसरा शब्द मनुष्य के प्रेम के लिए। लेकिन यूहन्ना की पुस्तक में यीशु, परमेश्वर के लिए प्रेम और लोगों के लिए प्रेम की बात करने के लिए दोनों शब्दों का प्रयोग करता है।</w:t>
      </w:r>
    </w:p>
    <w:p>
      <w:pPr/>
      <w:r>
        <w:rPr>
          <w:lang w:val="hi_IN" w:bidi="hi_IN"/>
        </w:rPr>
      </w:r>
      <w:r>
        <w:rPr>
          <w:lang w:val="hi_IN" w:bidi="hi_IN"/>
        </w:rPr>
        <w:t xml:space="preserve">शमौन पतरस यीशु के </w:t>
      </w:r>
      <w:r>
        <w:rPr>
          <w:b/>
          <w:lang w:val="hi_IN" w:bidi="hi_IN"/>
        </w:rPr>
        <w:t>प्रश्नों</w:t>
      </w:r>
      <w:r>
        <w:rPr>
          <w:lang w:val="hi_IN" w:bidi="hi_IN"/>
        </w:rPr>
        <w:t xml:space="preserve"> के उत्तर देते समय तीन बार प्रभु शब्द का प्रयोग करता है। प्रभु यीशु के लिए आदर का एक शब्द था जिसका अनुवाद "स्वामी" के रूप में किया जा सकता था। यह यीशु के अनुयायियों के लिए यीशु को प्रभु और स्वामी कहने का भी एक तरीका था। प्रभु के लिए उसी शब्द का प्रयोग करें जो आपने पिछले भागों में प्रयोग किया है। </w:t>
      </w:r>
      <w:r>
        <w:rPr>
          <w:lang w:val="hi_IN" w:bidi="hi_IN"/>
        </w:rPr>
        <w:t>प्रभु</w:t>
      </w:r>
      <w:r>
        <w:rPr>
          <w:lang w:val="hi_IN" w:bidi="hi_IN"/>
        </w:rPr>
        <w:t xml:space="preserve"> के बारे में अधिक जानकारी के लिए, मुख्य शब्दावली को देखें।</w:t>
      </w:r>
    </w:p>
    <w:p>
      <w:pPr/>
      <w:r>
        <w:rPr>
          <w:lang w:val="hi_IN" w:bidi="hi_IN"/>
        </w:rPr>
      </w:r>
      <w:r>
        <w:rPr>
          <w:lang w:val="hi_IN" w:bidi="hi_IN"/>
        </w:rPr>
        <w:t>यीशु शमौन पतरस से कहता है "मेरे मेमनों को चरा," "मेरी भेड़ों को रखवाली कर," और "मेरी भेड़ों को चरा।" हर बार यीशु शमौन पतरस से कह रहा है कि वह यीशु के मानने वालों की देखभाल उसी तरह करे जैसे एक चरवाहा अपनी भेड़ों की देखभाल करता है। यीशु अपनी तुलना एक चरवाहे से करता है, और उसके अनुयायियों की तुलना भेड़ों से करता है।</w:t>
      </w:r>
    </w:p>
    <w:p>
      <w:pPr/>
      <w:r>
        <w:rPr>
          <w:lang w:val="hi_IN" w:bidi="hi_IN"/>
        </w:rPr>
      </w:r>
      <w:r>
        <w:rPr>
          <w:lang w:val="hi_IN" w:bidi="hi_IN"/>
        </w:rPr>
        <w:t xml:space="preserve">यहाँ रुकें और अगर ज़रूरत हो तो समूह के रूप में एक </w:t>
      </w:r>
      <w:r>
        <w:rPr>
          <w:lang w:val="hi_IN" w:bidi="hi_IN"/>
        </w:rPr>
        <w:t>मेमने</w:t>
      </w:r>
      <w:r>
        <w:rPr>
          <w:lang w:val="hi_IN" w:bidi="hi_IN"/>
        </w:rPr>
        <w:t xml:space="preserve"> और एक </w:t>
      </w:r>
      <w:r>
        <w:rPr>
          <w:lang w:val="hi_IN" w:bidi="hi_IN"/>
        </w:rPr>
        <w:t>भेड़</w:t>
      </w:r>
      <w:r>
        <w:rPr>
          <w:lang w:val="hi_IN" w:bidi="hi_IN"/>
        </w:rPr>
        <w:t xml:space="preserve"> के चित्रों को देखें। इस ऑडियो को यहाँ रोकें।</w:t>
      </w:r>
    </w:p>
    <w:p>
      <w:pPr/>
      <w:r>
        <w:rPr>
          <w:lang w:val="hi_IN" w:bidi="hi_IN"/>
        </w:rPr>
      </w:r>
      <w:r>
        <w:rPr>
          <w:lang w:val="hi_IN" w:bidi="hi_IN"/>
        </w:rPr>
        <w:t xml:space="preserve">यीशु कहता है कि शमौन पतरस की मृत्यु परमेश्वर को महिमा देगी। </w:t>
      </w:r>
      <w:r>
        <w:rPr>
          <w:b/>
          <w:lang w:val="hi_IN" w:bidi="hi_IN"/>
        </w:rPr>
        <w:t>महिमा</w:t>
      </w:r>
      <w:r>
        <w:rPr>
          <w:lang w:val="hi_IN" w:bidi="hi_IN"/>
        </w:rPr>
        <w:t xml:space="preserve"> करने का अर्थ है परमेश्वर को आदर देना। महिमा के लिए उसी शब्द का प्रयोग करें जो आपने पिछले भागों में प्रयोग किया है। </w:t>
      </w:r>
      <w:r>
        <w:rPr>
          <w:lang w:val="hi_IN" w:bidi="hi_IN"/>
        </w:rPr>
        <w:t>महिमा</w:t>
      </w:r>
      <w:r>
        <w:rPr>
          <w:lang w:val="hi_IN" w:bidi="hi_IN"/>
        </w:rPr>
        <w:t xml:space="preserve"> के बारे में अधिक जानकारी के लिए, मुख्य शब्दावली देखें।</w:t>
      </w:r>
    </w:p>
    <w:p>
      <w:pPr/>
      <w:r>
        <w:rPr>
          <w:lang w:val="hi_IN" w:bidi="hi_IN"/>
        </w:rPr>
      </w:r>
      <w:r>
        <w:rPr>
          <w:lang w:val="hi_IN" w:bidi="hi_IN"/>
        </w:rPr>
        <w:t xml:space="preserve">शमौन पतरस उस चेले को देखता है जिससे यीशु प्रेम करता था। </w:t>
      </w:r>
      <w:r>
        <w:rPr>
          <w:b/>
          <w:lang w:val="hi_IN" w:bidi="hi_IN"/>
        </w:rPr>
        <w:t>चेले</w:t>
      </w:r>
      <w:r>
        <w:rPr>
          <w:lang w:val="hi_IN" w:bidi="hi_IN"/>
        </w:rPr>
        <w:t xml:space="preserve"> यीशु के पीछे चलते थे और उससे सीखते थे। चेलों के लिए उसी शब्द का प्रयोग करें जो आपने पिछले भागों में प्रयोग किया है। </w:t>
      </w:r>
      <w:r>
        <w:rPr>
          <w:lang w:val="hi_IN" w:bidi="hi_IN"/>
        </w:rPr>
        <w:t>चेलों</w:t>
      </w:r>
      <w:r>
        <w:rPr>
          <w:lang w:val="hi_IN" w:bidi="hi_IN"/>
        </w:rPr>
        <w:t xml:space="preserve"> के बारे में अधिक जानकारी के लिए, मुख्य शब्दावली को देखें।</w:t>
      </w:r>
    </w:p>
    <w:p>
      <w:pPr/>
      <w:r>
        <w:rPr>
          <w:lang w:val="hi_IN" w:bidi="hi_IN"/>
        </w:rPr>
      </w:r>
      <w:r>
        <w:rPr>
          <w:lang w:val="hi_IN" w:bidi="hi_IN"/>
        </w:rPr>
        <w:t>विश्वासियों के समुदाय में एक बात या अफ़वाह फैल गई थी। बात यह थी कि जिस चेले से यीशु प्रेम करता था, वह शायद नहीं मरेगा। मूल भाषा में यह बात सब भाइयों तक फैल गई, जिसका अर्थ खून के रिश्ते वाले भाई नहीं हैं। इसका मतलब विश्वासियों के समुदाय में भाई और बहन दोनों से है।</w:t>
      </w:r>
    </w:p>
    <w:p>
      <w:pPr/>
      <w:r>
        <w:rPr>
          <w:lang w:val="hi_IN" w:bidi="hi_IN"/>
        </w:rPr>
      </w:r>
      <w:r>
        <w:rPr>
          <w:lang w:val="hi_IN" w:bidi="hi_IN"/>
        </w:rPr>
        <w:t>पुस्तक का लेखक</w:t>
      </w:r>
      <w:r>
        <w:rPr>
          <w:b/>
          <w:lang w:val="hi_IN" w:bidi="hi_IN"/>
        </w:rPr>
        <w:t xml:space="preserve"> गवाह</w:t>
      </w:r>
      <w:r>
        <w:rPr>
          <w:lang w:val="hi_IN" w:bidi="hi_IN"/>
        </w:rPr>
        <w:t xml:space="preserve">ी देता है कि ये बातें सच्ची हैं। </w:t>
      </w:r>
      <w:r>
        <w:rPr>
          <w:b/>
          <w:lang w:val="hi_IN" w:bidi="hi_IN"/>
        </w:rPr>
        <w:t>गवाही</w:t>
      </w:r>
      <w:r>
        <w:rPr>
          <w:lang w:val="hi_IN" w:bidi="hi_IN"/>
        </w:rPr>
        <w:t xml:space="preserve"> देना मतलब किसी ऐसी घटना के बारे में बताना है जो किसी व्यक्ति के अपने अनुभव में हुई हो। गवाही के लिए उसी शब्द का प्रयोग करें जो आपने पिछले भागों में प्रयोग किया है। </w:t>
      </w:r>
      <w:r>
        <w:rPr>
          <w:b/>
          <w:lang w:val="hi_IN" w:bidi="hi_IN"/>
        </w:rPr>
        <w:t>गवाही</w:t>
      </w:r>
      <w:r>
        <w:rPr>
          <w:lang w:val="hi_IN" w:bidi="hi_IN"/>
        </w:rPr>
        <w:t>के बारे में अधिक जानकारी के लिए मुख्य शब्दावली को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